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Default Extension="png" ContentType="image/png"/>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2.xml" ContentType="application/vnd.openxmlformats-officedocument.wordprocessingml.header+xml"/>
  <Override PartName="/word/footer9.xml" ContentType="application/vnd.openxmlformats-officedocument.wordprocessingml.footer+xml"/>
  <Override PartName="/word/header3.xml" ContentType="application/vnd.openxmlformats-officedocument.wordprocessingml.header+xml"/>
  <Override PartName="/word/footer10.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5.xml" ContentType="application/vnd.openxmlformats-officedocument.wordprocessingml.header+xml"/>
  <Override PartName="/word/footer15.xml" ContentType="application/vnd.openxmlformats-officedocument.wordprocessingml.footer+xml"/>
  <Override PartName="/word/header6.xml" ContentType="application/vnd.openxmlformats-officedocument.wordprocessingml.header+xml"/>
  <Override PartName="/word/footer16.xml" ContentType="application/vnd.openxmlformats-officedocument.wordprocessingml.footer+xml"/>
  <Override PartName="/word/header7.xml" ContentType="application/vnd.openxmlformats-officedocument.wordprocessingml.header+xml"/>
  <Override PartName="/word/footer17.xml" ContentType="application/vnd.openxmlformats-officedocument.wordprocessingml.footer+xml"/>
  <Override PartName="/word/header8.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header9.xml" ContentType="application/vnd.openxmlformats-officedocument.wordprocessingml.header+xml"/>
  <Override PartName="/word/footer31.xml" ContentType="application/vnd.openxmlformats-officedocument.wordprocessingml.footer+xml"/>
  <Override PartName="/word/header10.xml" ContentType="application/vnd.openxmlformats-officedocument.wordprocessingml.header+xml"/>
  <Override PartName="/word/footer32.xml" ContentType="application/vnd.openxmlformats-officedocument.wordprocessingml.footer+xml"/>
  <Override PartName="/word/header11.xml" ContentType="application/vnd.openxmlformats-officedocument.wordprocessingml.header+xml"/>
  <Override PartName="/word/footer33.xml" ContentType="application/vnd.openxmlformats-officedocument.wordprocessingml.footer+xml"/>
  <Override PartName="/word/header12.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header13.xml" ContentType="application/vnd.openxmlformats-officedocument.wordprocessingml.header+xml"/>
  <Override PartName="/word/footer45.xml" ContentType="application/vnd.openxmlformats-officedocument.wordprocessingml.footer+xml"/>
  <Override PartName="/word/header14.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header15.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header16.xml" ContentType="application/vnd.openxmlformats-officedocument.wordprocessingml.header+xml"/>
  <Override PartName="/word/footer53.xml" ContentType="application/vnd.openxmlformats-officedocument.wordprocessingml.footer+xml"/>
  <Override PartName="/word/header17.xml" ContentType="application/vnd.openxmlformats-officedocument.wordprocessingml.header+xml"/>
  <Override PartName="/word/footer54.xml" ContentType="application/vnd.openxmlformats-officedocument.wordprocessingml.footer+xml"/>
  <Override PartName="/word/header18.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header19.xml" ContentType="application/vnd.openxmlformats-officedocument.wordprocessingml.head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header20.xml" ContentType="application/vnd.openxmlformats-officedocument.wordprocessingml.header+xml"/>
  <Override PartName="/word/footer62.xml" ContentType="application/vnd.openxmlformats-officedocument.wordprocessingml.footer+xml"/>
  <Override PartName="/word/header21.xml" ContentType="application/vnd.openxmlformats-officedocument.wordprocessingml.header+xml"/>
  <Override PartName="/word/footer63.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
        <w:rPr>
          <w:rFonts w:ascii="Times New Roman" w:hAnsi="Times New Roman" w:cs="Times New Roman" w:eastAsia="Times New Roman" w:hint="default"/>
          <w:sz w:val="25"/>
          <w:szCs w:val="25"/>
        </w:rPr>
      </w:pPr>
    </w:p>
    <w:p>
      <w:pPr>
        <w:spacing w:line="3003" w:lineRule="exact"/>
        <w:ind w:left="2319"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59"/>
          <w:sz w:val="20"/>
          <w:szCs w:val="20"/>
        </w:rPr>
        <w:drawing>
          <wp:inline distT="0" distB="0" distL="0" distR="0">
            <wp:extent cx="2384067" cy="1907381"/>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2384067" cy="1907381"/>
                    </a:xfrm>
                    <a:prstGeom prst="rect">
                      <a:avLst/>
                    </a:prstGeom>
                  </pic:spPr>
                </pic:pic>
              </a:graphicData>
            </a:graphic>
          </wp:inline>
        </w:drawing>
      </w:r>
      <w:r>
        <w:rPr>
          <w:rFonts w:ascii="Times New Roman" w:hAnsi="Times New Roman" w:cs="Times New Roman" w:eastAsia="Times New Roman" w:hint="default"/>
          <w:position w:val="-59"/>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8"/>
          <w:szCs w:val="18"/>
        </w:rPr>
      </w:pPr>
    </w:p>
    <w:p>
      <w:pPr>
        <w:spacing w:line="621" w:lineRule="exact" w:before="0"/>
        <w:ind w:left="118" w:right="0" w:firstLine="0"/>
        <w:jc w:val="left"/>
        <w:rPr>
          <w:rFonts w:ascii="黑体" w:hAnsi="黑体" w:cs="黑体" w:eastAsia="黑体" w:hint="default"/>
          <w:sz w:val="52"/>
          <w:szCs w:val="52"/>
        </w:rPr>
      </w:pPr>
      <w:r>
        <w:rPr>
          <w:rFonts w:ascii="黑体" w:hAnsi="黑体" w:cs="黑体" w:eastAsia="黑体" w:hint="default"/>
          <w:b/>
          <w:bCs/>
          <w:sz w:val="52"/>
          <w:szCs w:val="52"/>
        </w:rPr>
        <w:t>广东安居宝数码科技股份有限公司</w:t>
      </w:r>
      <w:r>
        <w:rPr>
          <w:rFonts w:ascii="黑体" w:hAnsi="黑体" w:cs="黑体" w:eastAsia="黑体" w:hint="default"/>
          <w:sz w:val="52"/>
          <w:szCs w:val="52"/>
        </w:rPr>
      </w:r>
    </w:p>
    <w:p>
      <w:pPr>
        <w:spacing w:line="240" w:lineRule="auto" w:before="5"/>
        <w:rPr>
          <w:rFonts w:ascii="黑体" w:hAnsi="黑体" w:cs="黑体" w:eastAsia="黑体" w:hint="default"/>
          <w:b/>
          <w:bCs/>
          <w:sz w:val="38"/>
          <w:szCs w:val="38"/>
        </w:rPr>
      </w:pPr>
    </w:p>
    <w:p>
      <w:pPr>
        <w:pStyle w:val="Heading7"/>
        <w:spacing w:line="240" w:lineRule="auto"/>
        <w:ind w:left="862" w:right="857"/>
        <w:jc w:val="center"/>
        <w:rPr>
          <w:rFonts w:ascii="Times New Roman" w:hAnsi="Times New Roman" w:cs="Times New Roman" w:eastAsia="Times New Roman" w:hint="default"/>
          <w:b w:val="0"/>
          <w:bCs w:val="0"/>
        </w:rPr>
      </w:pPr>
      <w:r>
        <w:rPr>
          <w:rFonts w:ascii="Times New Roman"/>
        </w:rPr>
        <w:t>GUANG</w:t>
      </w:r>
      <w:r>
        <w:rPr>
          <w:rFonts w:ascii="Times New Roman"/>
          <w:spacing w:val="-10"/>
        </w:rPr>
        <w:t> </w:t>
      </w:r>
      <w:r>
        <w:rPr>
          <w:rFonts w:ascii="Times New Roman"/>
        </w:rPr>
        <w:t>DONG</w:t>
      </w:r>
      <w:r>
        <w:rPr>
          <w:rFonts w:ascii="Times New Roman"/>
          <w:spacing w:val="-24"/>
        </w:rPr>
        <w:t> </w:t>
      </w:r>
      <w:r>
        <w:rPr>
          <w:rFonts w:ascii="Times New Roman"/>
        </w:rPr>
        <w:t>ANJUBAO </w:t>
      </w:r>
      <w:r>
        <w:rPr>
          <w:rFonts w:ascii="Times New Roman"/>
          <w:spacing w:val="-3"/>
        </w:rPr>
        <w:t>DIGITAL</w:t>
      </w:r>
      <w:r>
        <w:rPr>
          <w:rFonts w:ascii="Times New Roman"/>
          <w:spacing w:val="-19"/>
        </w:rPr>
        <w:t> </w:t>
      </w:r>
      <w:r>
        <w:rPr>
          <w:rFonts w:ascii="Times New Roman"/>
        </w:rPr>
        <w:t>TECHNOLOGY</w:t>
      </w:r>
      <w:r>
        <w:rPr>
          <w:rFonts w:ascii="Times New Roman"/>
          <w:spacing w:val="-11"/>
        </w:rPr>
        <w:t> </w:t>
      </w:r>
      <w:r>
        <w:rPr>
          <w:rFonts w:ascii="Times New Roman"/>
        </w:rPr>
        <w:t>CO</w:t>
      </w:r>
      <w:r>
        <w:rPr>
          <w:rFonts w:ascii="Times New Roman"/>
          <w:spacing w:val="2"/>
        </w:rPr>
        <w:t> </w:t>
      </w:r>
      <w:r>
        <w:rPr>
          <w:rFonts w:ascii="Times New Roman"/>
          <w:spacing w:val="-5"/>
        </w:rPr>
        <w:t>.,LTD</w:t>
      </w:r>
      <w:r>
        <w:rPr>
          <w:rFonts w:ascii="Times New Roman"/>
          <w:b w:val="0"/>
          <w:spacing w:val="-5"/>
        </w:rPr>
      </w:r>
    </w:p>
    <w:p>
      <w:pPr>
        <w:spacing w:line="240" w:lineRule="auto" w:before="0"/>
        <w:rPr>
          <w:rFonts w:ascii="Times New Roman" w:hAnsi="Times New Roman" w:cs="Times New Roman" w:eastAsia="Times New Roman" w:hint="default"/>
          <w:b/>
          <w:bCs/>
          <w:sz w:val="24"/>
          <w:szCs w:val="24"/>
        </w:rPr>
      </w:pPr>
    </w:p>
    <w:p>
      <w:pPr>
        <w:spacing w:line="240" w:lineRule="auto" w:before="0"/>
        <w:rPr>
          <w:rFonts w:ascii="Times New Roman" w:hAnsi="Times New Roman" w:cs="Times New Roman" w:eastAsia="Times New Roman" w:hint="default"/>
          <w:b/>
          <w:bCs/>
          <w:sz w:val="24"/>
          <w:szCs w:val="24"/>
        </w:rPr>
      </w:pPr>
    </w:p>
    <w:p>
      <w:pPr>
        <w:spacing w:line="240" w:lineRule="auto" w:before="10"/>
        <w:rPr>
          <w:rFonts w:ascii="Times New Roman" w:hAnsi="Times New Roman" w:cs="Times New Roman" w:eastAsia="Times New Roman" w:hint="default"/>
          <w:b/>
          <w:bCs/>
          <w:sz w:val="32"/>
          <w:szCs w:val="32"/>
        </w:rPr>
      </w:pPr>
    </w:p>
    <w:p>
      <w:pPr>
        <w:spacing w:before="0"/>
        <w:ind w:left="858" w:right="857" w:firstLine="0"/>
        <w:jc w:val="center"/>
        <w:rPr>
          <w:rFonts w:ascii="黑体" w:hAnsi="黑体" w:cs="黑体" w:eastAsia="黑体" w:hint="default"/>
          <w:sz w:val="52"/>
          <w:szCs w:val="52"/>
        </w:rPr>
      </w:pPr>
      <w:r>
        <w:rPr>
          <w:rFonts w:ascii="黑体" w:hAnsi="黑体" w:cs="黑体" w:eastAsia="黑体" w:hint="default"/>
          <w:b/>
          <w:bCs/>
          <w:sz w:val="52"/>
          <w:szCs w:val="52"/>
        </w:rPr>
        <w:t>2011</w:t>
      </w:r>
      <w:r>
        <w:rPr>
          <w:rFonts w:ascii="黑体" w:hAnsi="黑体" w:cs="黑体" w:eastAsia="黑体" w:hint="default"/>
          <w:b/>
          <w:bCs/>
          <w:spacing w:val="-132"/>
          <w:sz w:val="52"/>
          <w:szCs w:val="52"/>
        </w:rPr>
        <w:t> </w:t>
      </w:r>
      <w:r>
        <w:rPr>
          <w:rFonts w:ascii="黑体" w:hAnsi="黑体" w:cs="黑体" w:eastAsia="黑体" w:hint="default"/>
          <w:b/>
          <w:bCs/>
          <w:sz w:val="52"/>
          <w:szCs w:val="52"/>
        </w:rPr>
        <w:t>年年度报告</w:t>
      </w:r>
      <w:r>
        <w:rPr>
          <w:rFonts w:ascii="黑体" w:hAnsi="黑体" w:cs="黑体" w:eastAsia="黑体" w:hint="default"/>
          <w:sz w:val="52"/>
          <w:szCs w:val="52"/>
        </w:rPr>
      </w:r>
    </w:p>
    <w:p>
      <w:pPr>
        <w:spacing w:line="240" w:lineRule="auto" w:before="0"/>
        <w:rPr>
          <w:rFonts w:ascii="黑体" w:hAnsi="黑体" w:cs="黑体" w:eastAsia="黑体" w:hint="default"/>
          <w:b/>
          <w:bCs/>
          <w:sz w:val="52"/>
          <w:szCs w:val="52"/>
        </w:rPr>
      </w:pPr>
    </w:p>
    <w:p>
      <w:pPr>
        <w:spacing w:line="240" w:lineRule="auto" w:before="0"/>
        <w:rPr>
          <w:rFonts w:ascii="黑体" w:hAnsi="黑体" w:cs="黑体" w:eastAsia="黑体" w:hint="default"/>
          <w:b/>
          <w:bCs/>
          <w:sz w:val="52"/>
          <w:szCs w:val="52"/>
        </w:rPr>
      </w:pPr>
    </w:p>
    <w:p>
      <w:pPr>
        <w:spacing w:line="240" w:lineRule="auto" w:before="11"/>
        <w:rPr>
          <w:rFonts w:ascii="黑体" w:hAnsi="黑体" w:cs="黑体" w:eastAsia="黑体" w:hint="default"/>
          <w:b/>
          <w:bCs/>
          <w:sz w:val="38"/>
          <w:szCs w:val="38"/>
        </w:rPr>
      </w:pPr>
    </w:p>
    <w:p>
      <w:pPr>
        <w:spacing w:line="456" w:lineRule="auto" w:before="0"/>
        <w:ind w:left="2235" w:right="2231" w:hanging="3"/>
        <w:jc w:val="center"/>
        <w:rPr>
          <w:rFonts w:ascii="黑体" w:hAnsi="黑体" w:cs="黑体" w:eastAsia="黑体" w:hint="default"/>
          <w:sz w:val="32"/>
          <w:szCs w:val="32"/>
        </w:rPr>
      </w:pPr>
      <w:r>
        <w:rPr>
          <w:rFonts w:ascii="黑体" w:hAnsi="黑体" w:cs="黑体" w:eastAsia="黑体" w:hint="default"/>
          <w:sz w:val="32"/>
          <w:szCs w:val="32"/>
        </w:rPr>
        <w:t>股票代码：</w:t>
      </w:r>
      <w:r>
        <w:rPr>
          <w:rFonts w:ascii="黑体" w:hAnsi="黑体" w:cs="黑体" w:eastAsia="黑体" w:hint="default"/>
          <w:sz w:val="32"/>
          <w:szCs w:val="32"/>
        </w:rPr>
        <w:t>300155</w:t>
      </w:r>
      <w:r>
        <w:rPr>
          <w:rFonts w:ascii="黑体" w:hAnsi="黑体" w:cs="黑体" w:eastAsia="黑体" w:hint="default"/>
          <w:w w:val="99"/>
          <w:sz w:val="32"/>
          <w:szCs w:val="32"/>
        </w:rPr>
        <w:t> </w:t>
      </w:r>
      <w:r>
        <w:rPr>
          <w:rFonts w:ascii="黑体" w:hAnsi="黑体" w:cs="黑体" w:eastAsia="黑体" w:hint="default"/>
          <w:sz w:val="32"/>
          <w:szCs w:val="32"/>
        </w:rPr>
        <w:t>股票简称：安居宝</w:t>
      </w:r>
      <w:r>
        <w:rPr>
          <w:rFonts w:ascii="黑体" w:hAnsi="黑体" w:cs="黑体" w:eastAsia="黑体" w:hint="default"/>
          <w:w w:val="99"/>
          <w:sz w:val="32"/>
          <w:szCs w:val="32"/>
        </w:rPr>
        <w:t> </w:t>
      </w:r>
      <w:r>
        <w:rPr>
          <w:rFonts w:ascii="黑体" w:hAnsi="黑体" w:cs="黑体" w:eastAsia="黑体" w:hint="default"/>
          <w:sz w:val="32"/>
          <w:szCs w:val="32"/>
        </w:rPr>
        <w:t>披露日期：</w:t>
      </w:r>
      <w:r>
        <w:rPr>
          <w:rFonts w:ascii="黑体" w:hAnsi="黑体" w:cs="黑体" w:eastAsia="黑体" w:hint="default"/>
          <w:sz w:val="32"/>
          <w:szCs w:val="32"/>
        </w:rPr>
        <w:t>2012</w:t>
      </w:r>
      <w:r>
        <w:rPr>
          <w:rFonts w:ascii="黑体" w:hAnsi="黑体" w:cs="黑体" w:eastAsia="黑体" w:hint="default"/>
          <w:spacing w:val="-81"/>
          <w:sz w:val="32"/>
          <w:szCs w:val="32"/>
        </w:rPr>
        <w:t> </w:t>
      </w:r>
      <w:r>
        <w:rPr>
          <w:rFonts w:ascii="黑体" w:hAnsi="黑体" w:cs="黑体" w:eastAsia="黑体" w:hint="default"/>
          <w:sz w:val="32"/>
          <w:szCs w:val="32"/>
        </w:rPr>
        <w:t>年</w:t>
      </w:r>
      <w:r>
        <w:rPr>
          <w:rFonts w:ascii="黑体" w:hAnsi="黑体" w:cs="黑体" w:eastAsia="黑体" w:hint="default"/>
          <w:spacing w:val="-82"/>
          <w:sz w:val="32"/>
          <w:szCs w:val="32"/>
        </w:rPr>
        <w:t> </w:t>
      </w:r>
      <w:r>
        <w:rPr>
          <w:rFonts w:ascii="黑体" w:hAnsi="黑体" w:cs="黑体" w:eastAsia="黑体" w:hint="default"/>
          <w:sz w:val="32"/>
          <w:szCs w:val="32"/>
        </w:rPr>
        <w:t>3</w:t>
      </w:r>
      <w:r>
        <w:rPr>
          <w:rFonts w:ascii="黑体" w:hAnsi="黑体" w:cs="黑体" w:eastAsia="黑体" w:hint="default"/>
          <w:spacing w:val="-81"/>
          <w:sz w:val="32"/>
          <w:szCs w:val="32"/>
        </w:rPr>
        <w:t> </w:t>
      </w:r>
      <w:r>
        <w:rPr>
          <w:rFonts w:ascii="黑体" w:hAnsi="黑体" w:cs="黑体" w:eastAsia="黑体" w:hint="default"/>
          <w:sz w:val="32"/>
          <w:szCs w:val="32"/>
        </w:rPr>
        <w:t>月</w:t>
      </w:r>
      <w:r>
        <w:rPr>
          <w:rFonts w:ascii="黑体" w:hAnsi="黑体" w:cs="黑体" w:eastAsia="黑体" w:hint="default"/>
          <w:spacing w:val="-82"/>
          <w:sz w:val="32"/>
          <w:szCs w:val="32"/>
        </w:rPr>
        <w:t> </w:t>
      </w:r>
      <w:r>
        <w:rPr>
          <w:rFonts w:ascii="黑体" w:hAnsi="黑体" w:cs="黑体" w:eastAsia="黑体" w:hint="default"/>
          <w:sz w:val="32"/>
          <w:szCs w:val="32"/>
        </w:rPr>
        <w:t>16</w:t>
      </w:r>
      <w:r>
        <w:rPr>
          <w:rFonts w:ascii="黑体" w:hAnsi="黑体" w:cs="黑体" w:eastAsia="黑体" w:hint="default"/>
          <w:spacing w:val="-81"/>
          <w:sz w:val="32"/>
          <w:szCs w:val="32"/>
        </w:rPr>
        <w:t> </w:t>
      </w:r>
      <w:r>
        <w:rPr>
          <w:rFonts w:ascii="黑体" w:hAnsi="黑体" w:cs="黑体" w:eastAsia="黑体" w:hint="default"/>
          <w:sz w:val="32"/>
          <w:szCs w:val="32"/>
        </w:rPr>
        <w:t>日</w:t>
      </w:r>
    </w:p>
    <w:p>
      <w:pPr>
        <w:spacing w:after="0" w:line="456" w:lineRule="auto"/>
        <w:jc w:val="center"/>
        <w:rPr>
          <w:rFonts w:ascii="黑体" w:hAnsi="黑体" w:cs="黑体" w:eastAsia="黑体" w:hint="default"/>
          <w:sz w:val="32"/>
          <w:szCs w:val="32"/>
        </w:rPr>
        <w:sectPr>
          <w:footerReference w:type="default" r:id="rId5"/>
          <w:type w:val="continuous"/>
          <w:pgSz w:w="11910" w:h="16850"/>
          <w:pgMar w:footer="1195" w:top="1600" w:bottom="1380" w:left="1680" w:right="1680"/>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4"/>
        <w:rPr>
          <w:rFonts w:ascii="黑体" w:hAnsi="黑体" w:cs="黑体" w:eastAsia="黑体" w:hint="default"/>
          <w:sz w:val="25"/>
          <w:szCs w:val="25"/>
        </w:rPr>
      </w:pPr>
    </w:p>
    <w:p>
      <w:pPr>
        <w:pStyle w:val="Heading1"/>
        <w:spacing w:line="460" w:lineRule="exact"/>
        <w:ind w:right="53"/>
        <w:jc w:val="center"/>
        <w:rPr>
          <w:b w:val="0"/>
          <w:bCs w:val="0"/>
        </w:rPr>
      </w:pPr>
      <w:r>
        <w:rPr/>
        <w:t>重 要 提</w:t>
      </w:r>
      <w:r>
        <w:rPr>
          <w:spacing w:val="-3"/>
        </w:rPr>
        <w:t> </w:t>
      </w:r>
      <w:r>
        <w:rPr/>
        <w:t>示</w:t>
      </w:r>
      <w:r>
        <w:rPr>
          <w:b w:val="0"/>
          <w:bCs w:val="0"/>
        </w:rPr>
      </w:r>
    </w:p>
    <w:p>
      <w:pPr>
        <w:spacing w:line="240" w:lineRule="auto" w:before="7"/>
        <w:rPr>
          <w:rFonts w:ascii="黑体" w:hAnsi="黑体" w:cs="黑体" w:eastAsia="黑体" w:hint="default"/>
          <w:b/>
          <w:bCs/>
          <w:sz w:val="52"/>
          <w:szCs w:val="52"/>
        </w:rPr>
      </w:pPr>
    </w:p>
    <w:p>
      <w:pPr>
        <w:pStyle w:val="Heading6"/>
        <w:spacing w:line="391" w:lineRule="auto"/>
        <w:ind w:left="138" w:right="193" w:firstLine="559"/>
        <w:jc w:val="both"/>
      </w:pPr>
      <w:r>
        <w:rPr>
          <w:spacing w:val="-5"/>
        </w:rPr>
        <w:t>本公司董事会、监事会及董事、监事、高级管理人员保证本报告</w:t>
      </w:r>
      <w:r>
        <w:rPr>
          <w:w w:val="100"/>
        </w:rPr>
        <w:t> </w:t>
      </w:r>
      <w:r>
        <w:rPr>
          <w:spacing w:val="-4"/>
        </w:rPr>
        <w:t>所载资料不存在任何虚假记载、误导性陈述或者重大遗漏，并对其内</w:t>
      </w:r>
      <w:r>
        <w:rPr>
          <w:spacing w:val="-114"/>
        </w:rPr>
        <w:t> </w:t>
      </w:r>
      <w:r>
        <w:rPr>
          <w:spacing w:val="-114"/>
        </w:rPr>
      </w:r>
      <w:r>
        <w:rPr>
          <w:spacing w:val="-4"/>
        </w:rPr>
        <w:t>容的真实性、准确性和完整性承担个别及连带责任。报告全文刊载于</w:t>
      </w:r>
      <w:r>
        <w:rPr>
          <w:spacing w:val="-113"/>
        </w:rPr>
        <w:t> </w:t>
      </w:r>
      <w:r>
        <w:rPr>
          <w:spacing w:val="-113"/>
        </w:rPr>
      </w:r>
      <w:r>
        <w:rPr>
          <w:spacing w:val="-4"/>
        </w:rPr>
        <w:t>证监会指定网站。为全面了解本公司生产经营状况和财务成果及公司</w:t>
      </w:r>
      <w:r>
        <w:rPr>
          <w:spacing w:val="-113"/>
        </w:rPr>
        <w:t> </w:t>
      </w:r>
      <w:r>
        <w:rPr>
          <w:spacing w:val="-113"/>
        </w:rPr>
      </w:r>
      <w:r>
        <w:rPr/>
        <w:t>的未来发展规划，投资者应到指定网站仔细阅读年度报告全文。</w:t>
      </w:r>
    </w:p>
    <w:p>
      <w:pPr>
        <w:spacing w:line="240" w:lineRule="auto" w:before="5"/>
        <w:rPr>
          <w:rFonts w:ascii="黑体" w:hAnsi="黑体" w:cs="黑体" w:eastAsia="黑体" w:hint="default"/>
          <w:sz w:val="19"/>
          <w:szCs w:val="19"/>
        </w:rPr>
      </w:pPr>
    </w:p>
    <w:p>
      <w:pPr>
        <w:spacing w:line="391" w:lineRule="auto" w:before="0"/>
        <w:ind w:left="138" w:right="107" w:firstLine="559"/>
        <w:jc w:val="both"/>
        <w:rPr>
          <w:rFonts w:ascii="黑体" w:hAnsi="黑体" w:cs="黑体" w:eastAsia="黑体" w:hint="default"/>
          <w:sz w:val="28"/>
          <w:szCs w:val="28"/>
        </w:rPr>
      </w:pPr>
      <w:r>
        <w:rPr>
          <w:rFonts w:ascii="黑体" w:hAnsi="黑体" w:cs="黑体" w:eastAsia="黑体" w:hint="default"/>
          <w:spacing w:val="-1"/>
          <w:sz w:val="28"/>
          <w:szCs w:val="28"/>
        </w:rPr>
        <w:t>本公司全体董事、监事、高级管理人员对本报告内容的真实性、</w:t>
      </w:r>
      <w:r>
        <w:rPr>
          <w:rFonts w:ascii="黑体" w:hAnsi="黑体" w:cs="黑体" w:eastAsia="黑体" w:hint="default"/>
          <w:w w:val="100"/>
          <w:sz w:val="28"/>
          <w:szCs w:val="28"/>
        </w:rPr>
        <w:t> </w:t>
      </w:r>
      <w:r>
        <w:rPr>
          <w:rFonts w:ascii="黑体" w:hAnsi="黑体" w:cs="黑体" w:eastAsia="黑体" w:hint="default"/>
          <w:sz w:val="28"/>
          <w:szCs w:val="28"/>
        </w:rPr>
        <w:t>准确性、完整性未有无法保证或存在异议的情形。</w:t>
      </w:r>
    </w:p>
    <w:p>
      <w:pPr>
        <w:spacing w:line="240" w:lineRule="auto" w:before="6"/>
        <w:rPr>
          <w:rFonts w:ascii="黑体" w:hAnsi="黑体" w:cs="黑体" w:eastAsia="黑体" w:hint="default"/>
          <w:sz w:val="19"/>
          <w:szCs w:val="19"/>
        </w:rPr>
      </w:pPr>
    </w:p>
    <w:p>
      <w:pPr>
        <w:spacing w:line="391" w:lineRule="auto" w:before="0"/>
        <w:ind w:left="138" w:right="192" w:firstLine="559"/>
        <w:jc w:val="both"/>
        <w:rPr>
          <w:rFonts w:ascii="黑体" w:hAnsi="黑体" w:cs="黑体" w:eastAsia="黑体" w:hint="default"/>
          <w:sz w:val="28"/>
          <w:szCs w:val="28"/>
        </w:rPr>
      </w:pPr>
      <w:r>
        <w:rPr>
          <w:rFonts w:ascii="黑体" w:hAnsi="黑体" w:cs="黑体" w:eastAsia="黑体" w:hint="default"/>
          <w:sz w:val="28"/>
          <w:szCs w:val="28"/>
        </w:rPr>
        <w:t>公司全体董事均参加了本次审议 </w:t>
      </w:r>
      <w:r>
        <w:rPr>
          <w:rFonts w:ascii="黑体" w:hAnsi="黑体" w:cs="黑体" w:eastAsia="黑体" w:hint="default"/>
          <w:sz w:val="28"/>
          <w:szCs w:val="28"/>
        </w:rPr>
        <w:t>2011</w:t>
      </w:r>
      <w:r>
        <w:rPr>
          <w:rFonts w:ascii="黑体" w:hAnsi="黑体" w:cs="黑体" w:eastAsia="黑体" w:hint="default"/>
          <w:spacing w:val="-92"/>
          <w:sz w:val="28"/>
          <w:szCs w:val="28"/>
        </w:rPr>
        <w:t> </w:t>
      </w:r>
      <w:r>
        <w:rPr>
          <w:rFonts w:ascii="黑体" w:hAnsi="黑体" w:cs="黑体" w:eastAsia="黑体" w:hint="default"/>
          <w:sz w:val="28"/>
          <w:szCs w:val="28"/>
        </w:rPr>
        <w:t>年年报的第一届董事会第</w:t>
      </w:r>
      <w:r>
        <w:rPr>
          <w:rFonts w:ascii="黑体" w:hAnsi="黑体" w:cs="黑体" w:eastAsia="黑体" w:hint="default"/>
          <w:w w:val="100"/>
          <w:sz w:val="28"/>
          <w:szCs w:val="28"/>
        </w:rPr>
        <w:t> </w:t>
      </w:r>
      <w:r>
        <w:rPr>
          <w:rFonts w:ascii="黑体" w:hAnsi="黑体" w:cs="黑体" w:eastAsia="黑体" w:hint="default"/>
          <w:spacing w:val="-4"/>
          <w:sz w:val="28"/>
          <w:szCs w:val="28"/>
        </w:rPr>
        <w:t>十五次会议，其中董事张波、张频、李乐霓及独立董事李定安出席现</w:t>
      </w:r>
      <w:r>
        <w:rPr>
          <w:rFonts w:ascii="黑体" w:hAnsi="黑体" w:cs="黑体" w:eastAsia="黑体" w:hint="default"/>
          <w:spacing w:val="-113"/>
          <w:sz w:val="28"/>
          <w:szCs w:val="28"/>
        </w:rPr>
        <w:t> </w:t>
      </w:r>
      <w:r>
        <w:rPr>
          <w:rFonts w:ascii="黑体" w:hAnsi="黑体" w:cs="黑体" w:eastAsia="黑体" w:hint="default"/>
          <w:spacing w:val="-113"/>
          <w:sz w:val="28"/>
          <w:szCs w:val="28"/>
        </w:rPr>
      </w:r>
      <w:r>
        <w:rPr>
          <w:rFonts w:ascii="黑体" w:hAnsi="黑体" w:cs="黑体" w:eastAsia="黑体" w:hint="default"/>
          <w:sz w:val="28"/>
          <w:szCs w:val="28"/>
        </w:rPr>
        <w:t>场会议投票表决，独立董事柳晓川以通讯投票方式表决。</w:t>
      </w:r>
    </w:p>
    <w:p>
      <w:pPr>
        <w:spacing w:line="240" w:lineRule="auto" w:before="5"/>
        <w:rPr>
          <w:rFonts w:ascii="黑体" w:hAnsi="黑体" w:cs="黑体" w:eastAsia="黑体" w:hint="default"/>
          <w:sz w:val="19"/>
          <w:szCs w:val="19"/>
        </w:rPr>
      </w:pPr>
    </w:p>
    <w:p>
      <w:pPr>
        <w:spacing w:line="388" w:lineRule="auto" w:before="0"/>
        <w:ind w:left="138" w:right="192" w:firstLine="559"/>
        <w:jc w:val="both"/>
        <w:rPr>
          <w:rFonts w:ascii="黑体" w:hAnsi="黑体" w:cs="黑体" w:eastAsia="黑体" w:hint="default"/>
          <w:sz w:val="28"/>
          <w:szCs w:val="28"/>
        </w:rPr>
      </w:pPr>
      <w:r>
        <w:rPr>
          <w:rFonts w:ascii="黑体" w:hAnsi="黑体" w:cs="黑体" w:eastAsia="黑体" w:hint="default"/>
          <w:spacing w:val="-4"/>
          <w:sz w:val="28"/>
          <w:szCs w:val="28"/>
        </w:rPr>
        <w:t>立信会计师事务所（特殊普通合伙）为本公司出具了标准无保留</w:t>
      </w:r>
      <w:r>
        <w:rPr>
          <w:rFonts w:ascii="黑体" w:hAnsi="黑体" w:cs="黑体" w:eastAsia="黑体" w:hint="default"/>
          <w:w w:val="100"/>
          <w:sz w:val="28"/>
          <w:szCs w:val="28"/>
        </w:rPr>
        <w:t> </w:t>
      </w:r>
      <w:r>
        <w:rPr>
          <w:rFonts w:ascii="黑体" w:hAnsi="黑体" w:cs="黑体" w:eastAsia="黑体" w:hint="default"/>
          <w:sz w:val="28"/>
          <w:szCs w:val="28"/>
        </w:rPr>
        <w:t>意见的审计报告。</w:t>
      </w:r>
    </w:p>
    <w:p>
      <w:pPr>
        <w:spacing w:line="240" w:lineRule="auto" w:before="8"/>
        <w:rPr>
          <w:rFonts w:ascii="黑体" w:hAnsi="黑体" w:cs="黑体" w:eastAsia="黑体" w:hint="default"/>
          <w:sz w:val="19"/>
          <w:szCs w:val="19"/>
        </w:rPr>
      </w:pPr>
    </w:p>
    <w:p>
      <w:pPr>
        <w:spacing w:line="391" w:lineRule="auto" w:before="0"/>
        <w:ind w:left="138" w:right="194" w:firstLine="559"/>
        <w:jc w:val="both"/>
        <w:rPr>
          <w:rFonts w:ascii="黑体" w:hAnsi="黑体" w:cs="黑体" w:eastAsia="黑体" w:hint="default"/>
          <w:sz w:val="28"/>
          <w:szCs w:val="28"/>
        </w:rPr>
      </w:pPr>
      <w:r>
        <w:rPr>
          <w:rFonts w:ascii="黑体" w:hAnsi="黑体" w:cs="黑体" w:eastAsia="黑体" w:hint="default"/>
          <w:spacing w:val="-5"/>
          <w:sz w:val="28"/>
          <w:szCs w:val="28"/>
        </w:rPr>
        <w:t>公司董事长张波先生、主管会计工作负责人黄光明先生及会计机</w:t>
      </w:r>
      <w:r>
        <w:rPr>
          <w:rFonts w:ascii="黑体" w:hAnsi="黑体" w:cs="黑体" w:eastAsia="黑体" w:hint="default"/>
          <w:w w:val="100"/>
          <w:sz w:val="28"/>
          <w:szCs w:val="28"/>
        </w:rPr>
        <w:t> </w:t>
      </w:r>
      <w:r>
        <w:rPr>
          <w:rFonts w:ascii="黑体" w:hAnsi="黑体" w:cs="黑体" w:eastAsia="黑体" w:hint="default"/>
          <w:sz w:val="28"/>
          <w:szCs w:val="28"/>
        </w:rPr>
        <w:t>构负责人吴若顺先生声明：保证年度报告中财务报告真实、完整。</w:t>
      </w:r>
    </w:p>
    <w:p>
      <w:pPr>
        <w:spacing w:after="0" w:line="391" w:lineRule="auto"/>
        <w:jc w:val="both"/>
        <w:rPr>
          <w:rFonts w:ascii="黑体" w:hAnsi="黑体" w:cs="黑体" w:eastAsia="黑体" w:hint="default"/>
          <w:sz w:val="28"/>
          <w:szCs w:val="28"/>
        </w:rPr>
        <w:sectPr>
          <w:headerReference w:type="default" r:id="rId7"/>
          <w:footerReference w:type="default" r:id="rId8"/>
          <w:pgSz w:w="11910" w:h="16850"/>
          <w:pgMar w:header="852" w:footer="1195" w:top="1480" w:bottom="1380" w:left="1660" w:right="1600"/>
          <w:pgNumType w:start="1"/>
        </w:sect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13"/>
        <w:rPr>
          <w:rFonts w:ascii="黑体" w:hAnsi="黑体" w:cs="黑体" w:eastAsia="黑体" w:hint="default"/>
          <w:sz w:val="21"/>
          <w:szCs w:val="21"/>
        </w:rPr>
      </w:pPr>
    </w:p>
    <w:p>
      <w:pPr>
        <w:spacing w:line="455" w:lineRule="exact" w:before="0"/>
        <w:ind w:left="3825" w:right="3841" w:firstLine="0"/>
        <w:jc w:val="center"/>
        <w:rPr>
          <w:rFonts w:ascii="华文细黑" w:hAnsi="华文细黑" w:cs="华文细黑" w:eastAsia="华文细黑" w:hint="default"/>
          <w:sz w:val="36"/>
          <w:szCs w:val="36"/>
        </w:rPr>
      </w:pPr>
      <w:r>
        <w:rPr>
          <w:rFonts w:ascii="华文细黑" w:hAnsi="华文细黑" w:cs="华文细黑" w:eastAsia="华文细黑" w:hint="default"/>
          <w:b/>
          <w:bCs/>
          <w:sz w:val="36"/>
          <w:szCs w:val="36"/>
        </w:rPr>
        <w:t>目</w:t>
      </w:r>
      <w:r>
        <w:rPr>
          <w:rFonts w:ascii="华文细黑" w:hAnsi="华文细黑" w:cs="华文细黑" w:eastAsia="华文细黑" w:hint="default"/>
          <w:b/>
          <w:bCs/>
          <w:spacing w:val="88"/>
          <w:sz w:val="36"/>
          <w:szCs w:val="36"/>
        </w:rPr>
        <w:t> </w:t>
      </w:r>
      <w:r>
        <w:rPr>
          <w:rFonts w:ascii="华文细黑" w:hAnsi="华文细黑" w:cs="华文细黑" w:eastAsia="华文细黑" w:hint="default"/>
          <w:b/>
          <w:bCs/>
          <w:sz w:val="36"/>
          <w:szCs w:val="36"/>
        </w:rPr>
        <w:t>录</w:t>
      </w:r>
      <w:r>
        <w:rPr>
          <w:rFonts w:ascii="华文细黑" w:hAnsi="华文细黑" w:cs="华文细黑" w:eastAsia="华文细黑" w:hint="default"/>
          <w:sz w:val="36"/>
          <w:szCs w:val="36"/>
        </w:rPr>
      </w:r>
    </w:p>
    <w:p>
      <w:pPr>
        <w:spacing w:line="240" w:lineRule="auto" w:before="10"/>
        <w:rPr>
          <w:rFonts w:ascii="华文细黑" w:hAnsi="华文细黑" w:cs="华文细黑" w:eastAsia="华文细黑" w:hint="default"/>
          <w:b/>
          <w:bCs/>
          <w:sz w:val="47"/>
          <w:szCs w:val="47"/>
        </w:rPr>
      </w:pPr>
    </w:p>
    <w:p>
      <w:pPr>
        <w:spacing w:before="0"/>
        <w:ind w:left="697" w:right="0" w:firstLine="0"/>
        <w:jc w:val="both"/>
        <w:rPr>
          <w:rFonts w:ascii="宋体" w:hAnsi="宋体" w:cs="宋体" w:eastAsia="宋体" w:hint="default"/>
          <w:sz w:val="28"/>
          <w:szCs w:val="28"/>
        </w:rPr>
      </w:pPr>
      <w:r>
        <w:rPr>
          <w:rFonts w:ascii="宋体" w:hAnsi="宋体" w:cs="宋体" w:eastAsia="宋体" w:hint="default"/>
          <w:w w:val="100"/>
          <w:sz w:val="28"/>
          <w:szCs w:val="28"/>
        </w:rPr>
        <w:t>第一节</w:t>
      </w:r>
      <w:r>
        <w:rPr>
          <w:rFonts w:ascii="宋体" w:hAnsi="宋体" w:cs="宋体" w:eastAsia="宋体" w:hint="default"/>
          <w:sz w:val="28"/>
          <w:szCs w:val="28"/>
        </w:rPr>
        <w:t> </w:t>
      </w:r>
      <w:r>
        <w:rPr>
          <w:rFonts w:ascii="宋体" w:hAnsi="宋体" w:cs="宋体" w:eastAsia="宋体" w:hint="default"/>
          <w:spacing w:val="15"/>
          <w:sz w:val="28"/>
          <w:szCs w:val="28"/>
        </w:rPr>
        <w:t> </w:t>
      </w:r>
      <w:r>
        <w:rPr>
          <w:rFonts w:ascii="宋体" w:hAnsi="宋体" w:cs="宋体" w:eastAsia="宋体" w:hint="default"/>
          <w:spacing w:val="14"/>
          <w:w w:val="100"/>
          <w:sz w:val="28"/>
          <w:szCs w:val="28"/>
        </w:rPr>
        <w:t>公司</w:t>
      </w:r>
      <w:r>
        <w:rPr>
          <w:rFonts w:ascii="宋体" w:hAnsi="宋体" w:cs="宋体" w:eastAsia="宋体" w:hint="default"/>
          <w:spacing w:val="11"/>
          <w:w w:val="100"/>
          <w:sz w:val="28"/>
          <w:szCs w:val="28"/>
        </w:rPr>
        <w:t>基</w:t>
      </w:r>
      <w:r>
        <w:rPr>
          <w:rFonts w:ascii="宋体" w:hAnsi="宋体" w:cs="宋体" w:eastAsia="宋体" w:hint="default"/>
          <w:spacing w:val="14"/>
          <w:w w:val="100"/>
          <w:sz w:val="28"/>
          <w:szCs w:val="28"/>
        </w:rPr>
        <w:t>本情况</w:t>
      </w:r>
      <w:r>
        <w:rPr>
          <w:rFonts w:ascii="宋体" w:hAnsi="宋体" w:cs="宋体" w:eastAsia="宋体" w:hint="default"/>
          <w:spacing w:val="11"/>
          <w:w w:val="100"/>
          <w:sz w:val="28"/>
          <w:szCs w:val="28"/>
        </w:rPr>
        <w:t>简</w:t>
      </w:r>
      <w:r>
        <w:rPr>
          <w:rFonts w:ascii="宋体" w:hAnsi="宋体" w:cs="宋体" w:eastAsia="宋体" w:hint="default"/>
          <w:spacing w:val="17"/>
          <w:w w:val="100"/>
          <w:sz w:val="28"/>
          <w:szCs w:val="28"/>
        </w:rPr>
        <w:t>介</w:t>
      </w:r>
      <w:r>
        <w:rPr>
          <w:rFonts w:ascii="宋体" w:hAnsi="宋体" w:cs="宋体" w:eastAsia="宋体" w:hint="default"/>
          <w:spacing w:val="14"/>
          <w:w w:val="200"/>
          <w:sz w:val="28"/>
          <w:szCs w:val="28"/>
        </w:rPr>
        <w:t>„„</w:t>
      </w:r>
      <w:r>
        <w:rPr>
          <w:rFonts w:ascii="宋体" w:hAnsi="宋体" w:cs="宋体" w:eastAsia="宋体" w:hint="default"/>
          <w:spacing w:val="11"/>
          <w:w w:val="200"/>
          <w:sz w:val="28"/>
          <w:szCs w:val="28"/>
        </w:rPr>
        <w:t>„</w:t>
      </w:r>
      <w:r>
        <w:rPr>
          <w:rFonts w:ascii="宋体" w:hAnsi="宋体" w:cs="宋体" w:eastAsia="宋体" w:hint="default"/>
          <w:spacing w:val="14"/>
          <w:w w:val="200"/>
          <w:sz w:val="28"/>
          <w:szCs w:val="28"/>
        </w:rPr>
        <w:t>„„„„„„„</w:t>
      </w:r>
      <w:r>
        <w:rPr>
          <w:rFonts w:ascii="宋体" w:hAnsi="宋体" w:cs="宋体" w:eastAsia="宋体" w:hint="default"/>
          <w:spacing w:val="12"/>
          <w:w w:val="200"/>
          <w:sz w:val="28"/>
          <w:szCs w:val="28"/>
        </w:rPr>
        <w:t>„</w:t>
      </w:r>
      <w:r>
        <w:rPr>
          <w:rFonts w:ascii="宋体" w:hAnsi="宋体" w:cs="宋体" w:eastAsia="宋体" w:hint="default"/>
          <w:spacing w:val="14"/>
          <w:w w:val="200"/>
          <w:sz w:val="28"/>
          <w:szCs w:val="28"/>
        </w:rPr>
        <w:t>„</w:t>
      </w:r>
      <w:r>
        <w:rPr>
          <w:rFonts w:ascii="宋体" w:hAnsi="宋体" w:cs="宋体" w:eastAsia="宋体" w:hint="default"/>
          <w:spacing w:val="12"/>
          <w:w w:val="200"/>
          <w:sz w:val="28"/>
          <w:szCs w:val="28"/>
        </w:rPr>
        <w:t>„„</w:t>
      </w:r>
      <w:r>
        <w:rPr>
          <w:rFonts w:ascii="宋体" w:hAnsi="宋体" w:cs="宋体" w:eastAsia="宋体" w:hint="default"/>
          <w:w w:val="100"/>
          <w:sz w:val="28"/>
          <w:szCs w:val="28"/>
        </w:rPr>
        <w:t>3</w:t>
      </w:r>
    </w:p>
    <w:p>
      <w:pPr>
        <w:spacing w:line="240" w:lineRule="auto" w:before="0"/>
        <w:rPr>
          <w:rFonts w:ascii="宋体" w:hAnsi="宋体" w:cs="宋体" w:eastAsia="宋体" w:hint="default"/>
          <w:sz w:val="28"/>
          <w:szCs w:val="28"/>
        </w:rPr>
      </w:pPr>
    </w:p>
    <w:p>
      <w:pPr>
        <w:spacing w:line="240" w:lineRule="auto" w:before="1"/>
        <w:rPr>
          <w:rFonts w:ascii="宋体" w:hAnsi="宋体" w:cs="宋体" w:eastAsia="宋体" w:hint="default"/>
          <w:sz w:val="20"/>
          <w:szCs w:val="20"/>
        </w:rPr>
      </w:pPr>
    </w:p>
    <w:p>
      <w:pPr>
        <w:spacing w:line="652" w:lineRule="auto" w:before="0"/>
        <w:ind w:left="704" w:right="150" w:firstLine="0"/>
        <w:jc w:val="both"/>
        <w:rPr>
          <w:rFonts w:ascii="宋体" w:hAnsi="宋体" w:cs="宋体" w:eastAsia="宋体" w:hint="default"/>
          <w:sz w:val="28"/>
          <w:szCs w:val="28"/>
        </w:rPr>
      </w:pPr>
      <w:r>
        <w:rPr>
          <w:rFonts w:ascii="宋体" w:hAnsi="宋体" w:cs="宋体" w:eastAsia="宋体" w:hint="default"/>
          <w:spacing w:val="12"/>
          <w:w w:val="100"/>
          <w:sz w:val="28"/>
          <w:szCs w:val="28"/>
        </w:rPr>
        <w:t>第二</w:t>
      </w:r>
      <w:r>
        <w:rPr>
          <w:rFonts w:ascii="宋体" w:hAnsi="宋体" w:cs="宋体" w:eastAsia="宋体" w:hint="default"/>
          <w:w w:val="100"/>
          <w:sz w:val="28"/>
          <w:szCs w:val="28"/>
        </w:rPr>
        <w:t>节</w:t>
      </w:r>
      <w:r>
        <w:rPr>
          <w:rFonts w:ascii="宋体" w:hAnsi="宋体" w:cs="宋体" w:eastAsia="宋体" w:hint="default"/>
          <w:sz w:val="28"/>
          <w:szCs w:val="28"/>
        </w:rPr>
        <w:t> </w:t>
      </w:r>
      <w:r>
        <w:rPr>
          <w:rFonts w:ascii="宋体" w:hAnsi="宋体" w:cs="宋体" w:eastAsia="宋体" w:hint="default"/>
          <w:spacing w:val="36"/>
          <w:sz w:val="28"/>
          <w:szCs w:val="28"/>
        </w:rPr>
        <w:t> </w:t>
      </w:r>
      <w:r>
        <w:rPr>
          <w:rFonts w:ascii="宋体" w:hAnsi="宋体" w:cs="宋体" w:eastAsia="宋体" w:hint="default"/>
          <w:spacing w:val="9"/>
          <w:w w:val="100"/>
          <w:sz w:val="28"/>
          <w:szCs w:val="28"/>
        </w:rPr>
        <w:t>会</w:t>
      </w:r>
      <w:r>
        <w:rPr>
          <w:rFonts w:ascii="宋体" w:hAnsi="宋体" w:cs="宋体" w:eastAsia="宋体" w:hint="default"/>
          <w:spacing w:val="11"/>
          <w:w w:val="100"/>
          <w:sz w:val="28"/>
          <w:szCs w:val="28"/>
        </w:rPr>
        <w:t>计数</w:t>
      </w:r>
      <w:r>
        <w:rPr>
          <w:rFonts w:ascii="宋体" w:hAnsi="宋体" w:cs="宋体" w:eastAsia="宋体" w:hint="default"/>
          <w:spacing w:val="9"/>
          <w:w w:val="100"/>
          <w:sz w:val="28"/>
          <w:szCs w:val="28"/>
        </w:rPr>
        <w:t>据</w:t>
      </w:r>
      <w:r>
        <w:rPr>
          <w:rFonts w:ascii="宋体" w:hAnsi="宋体" w:cs="宋体" w:eastAsia="宋体" w:hint="default"/>
          <w:spacing w:val="11"/>
          <w:w w:val="100"/>
          <w:sz w:val="28"/>
          <w:szCs w:val="28"/>
        </w:rPr>
        <w:t>和业务数</w:t>
      </w:r>
      <w:r>
        <w:rPr>
          <w:rFonts w:ascii="宋体" w:hAnsi="宋体" w:cs="宋体" w:eastAsia="宋体" w:hint="default"/>
          <w:spacing w:val="9"/>
          <w:w w:val="100"/>
          <w:sz w:val="28"/>
          <w:szCs w:val="28"/>
        </w:rPr>
        <w:t>据</w:t>
      </w:r>
      <w:r>
        <w:rPr>
          <w:rFonts w:ascii="宋体" w:hAnsi="宋体" w:cs="宋体" w:eastAsia="宋体" w:hint="default"/>
          <w:spacing w:val="11"/>
          <w:w w:val="100"/>
          <w:sz w:val="28"/>
          <w:szCs w:val="28"/>
        </w:rPr>
        <w:t>摘</w:t>
      </w:r>
      <w:r>
        <w:rPr>
          <w:rFonts w:ascii="宋体" w:hAnsi="宋体" w:cs="宋体" w:eastAsia="宋体" w:hint="default"/>
          <w:spacing w:val="15"/>
          <w:w w:val="100"/>
          <w:sz w:val="28"/>
          <w:szCs w:val="28"/>
        </w:rPr>
        <w:t>要</w:t>
      </w:r>
      <w:r>
        <w:rPr>
          <w:rFonts w:ascii="宋体" w:hAnsi="宋体" w:cs="宋体" w:eastAsia="宋体" w:hint="default"/>
          <w:spacing w:val="9"/>
          <w:w w:val="200"/>
          <w:sz w:val="28"/>
          <w:szCs w:val="28"/>
        </w:rPr>
        <w:t>„</w:t>
      </w:r>
      <w:r>
        <w:rPr>
          <w:rFonts w:ascii="宋体" w:hAnsi="宋体" w:cs="宋体" w:eastAsia="宋体" w:hint="default"/>
          <w:spacing w:val="11"/>
          <w:w w:val="200"/>
          <w:sz w:val="28"/>
          <w:szCs w:val="28"/>
        </w:rPr>
        <w:t>„„„„</w:t>
      </w:r>
      <w:r>
        <w:rPr>
          <w:rFonts w:ascii="宋体" w:hAnsi="宋体" w:cs="宋体" w:eastAsia="宋体" w:hint="default"/>
          <w:spacing w:val="9"/>
          <w:w w:val="200"/>
          <w:sz w:val="28"/>
          <w:szCs w:val="28"/>
        </w:rPr>
        <w:t>„</w:t>
      </w:r>
      <w:r>
        <w:rPr>
          <w:rFonts w:ascii="宋体" w:hAnsi="宋体" w:cs="宋体" w:eastAsia="宋体" w:hint="default"/>
          <w:spacing w:val="11"/>
          <w:w w:val="200"/>
          <w:sz w:val="28"/>
          <w:szCs w:val="28"/>
        </w:rPr>
        <w:t>„„</w:t>
      </w:r>
      <w:r>
        <w:rPr>
          <w:rFonts w:ascii="宋体" w:hAnsi="宋体" w:cs="宋体" w:eastAsia="宋体" w:hint="default"/>
          <w:spacing w:val="9"/>
          <w:w w:val="200"/>
          <w:sz w:val="28"/>
          <w:szCs w:val="28"/>
        </w:rPr>
        <w:t>„</w:t>
      </w:r>
      <w:r>
        <w:rPr>
          <w:rFonts w:ascii="宋体" w:hAnsi="宋体" w:cs="宋体" w:eastAsia="宋体" w:hint="default"/>
          <w:spacing w:val="11"/>
          <w:w w:val="200"/>
          <w:sz w:val="28"/>
          <w:szCs w:val="28"/>
        </w:rPr>
        <w:t>„</w:t>
      </w:r>
      <w:r>
        <w:rPr>
          <w:rFonts w:ascii="宋体" w:hAnsi="宋体" w:cs="宋体" w:eastAsia="宋体" w:hint="default"/>
          <w:spacing w:val="12"/>
          <w:w w:val="200"/>
          <w:sz w:val="28"/>
          <w:szCs w:val="28"/>
        </w:rPr>
        <w:t>„</w:t>
      </w:r>
      <w:r>
        <w:rPr>
          <w:rFonts w:ascii="宋体" w:hAnsi="宋体" w:cs="宋体" w:eastAsia="宋体" w:hint="default"/>
          <w:w w:val="100"/>
          <w:sz w:val="28"/>
          <w:szCs w:val="28"/>
        </w:rPr>
        <w:t>4 </w:t>
      </w:r>
      <w:r>
        <w:rPr>
          <w:rFonts w:ascii="宋体" w:hAnsi="宋体" w:cs="宋体" w:eastAsia="宋体" w:hint="default"/>
          <w:spacing w:val="12"/>
          <w:w w:val="100"/>
          <w:sz w:val="28"/>
          <w:szCs w:val="28"/>
        </w:rPr>
        <w:t>第三</w:t>
      </w:r>
      <w:r>
        <w:rPr>
          <w:rFonts w:ascii="宋体" w:hAnsi="宋体" w:cs="宋体" w:eastAsia="宋体" w:hint="default"/>
          <w:w w:val="100"/>
          <w:sz w:val="28"/>
          <w:szCs w:val="28"/>
        </w:rPr>
        <w:t>节</w:t>
      </w:r>
      <w:r>
        <w:rPr>
          <w:rFonts w:ascii="宋体" w:hAnsi="宋体" w:cs="宋体" w:eastAsia="宋体" w:hint="default"/>
          <w:sz w:val="28"/>
          <w:szCs w:val="28"/>
        </w:rPr>
        <w:t> </w:t>
      </w:r>
      <w:r>
        <w:rPr>
          <w:rFonts w:ascii="宋体" w:hAnsi="宋体" w:cs="宋体" w:eastAsia="宋体" w:hint="default"/>
          <w:spacing w:val="36"/>
          <w:sz w:val="28"/>
          <w:szCs w:val="28"/>
        </w:rPr>
        <w:t> </w:t>
      </w:r>
      <w:r>
        <w:rPr>
          <w:rFonts w:ascii="宋体" w:hAnsi="宋体" w:cs="宋体" w:eastAsia="宋体" w:hint="default"/>
          <w:spacing w:val="9"/>
          <w:w w:val="100"/>
          <w:sz w:val="28"/>
          <w:szCs w:val="28"/>
        </w:rPr>
        <w:t>董</w:t>
      </w:r>
      <w:r>
        <w:rPr>
          <w:rFonts w:ascii="宋体" w:hAnsi="宋体" w:cs="宋体" w:eastAsia="宋体" w:hint="default"/>
          <w:spacing w:val="11"/>
          <w:w w:val="100"/>
          <w:sz w:val="28"/>
          <w:szCs w:val="28"/>
        </w:rPr>
        <w:t>事会</w:t>
      </w:r>
      <w:r>
        <w:rPr>
          <w:rFonts w:ascii="宋体" w:hAnsi="宋体" w:cs="宋体" w:eastAsia="宋体" w:hint="default"/>
          <w:spacing w:val="9"/>
          <w:w w:val="100"/>
          <w:sz w:val="28"/>
          <w:szCs w:val="28"/>
        </w:rPr>
        <w:t>报</w:t>
      </w:r>
      <w:r>
        <w:rPr>
          <w:rFonts w:ascii="宋体" w:hAnsi="宋体" w:cs="宋体" w:eastAsia="宋体" w:hint="default"/>
          <w:spacing w:val="13"/>
          <w:w w:val="100"/>
          <w:sz w:val="28"/>
          <w:szCs w:val="28"/>
        </w:rPr>
        <w:t>告</w:t>
      </w:r>
      <w:r>
        <w:rPr>
          <w:rFonts w:ascii="宋体" w:hAnsi="宋体" w:cs="宋体" w:eastAsia="宋体" w:hint="default"/>
          <w:spacing w:val="11"/>
          <w:w w:val="200"/>
          <w:sz w:val="28"/>
          <w:szCs w:val="28"/>
        </w:rPr>
        <w:t>„„„</w:t>
      </w:r>
      <w:r>
        <w:rPr>
          <w:rFonts w:ascii="宋体" w:hAnsi="宋体" w:cs="宋体" w:eastAsia="宋体" w:hint="default"/>
          <w:spacing w:val="9"/>
          <w:w w:val="200"/>
          <w:sz w:val="28"/>
          <w:szCs w:val="28"/>
        </w:rPr>
        <w:t>„</w:t>
      </w:r>
      <w:r>
        <w:rPr>
          <w:rFonts w:ascii="宋体" w:hAnsi="宋体" w:cs="宋体" w:eastAsia="宋体" w:hint="default"/>
          <w:spacing w:val="11"/>
          <w:w w:val="200"/>
          <w:sz w:val="28"/>
          <w:szCs w:val="28"/>
        </w:rPr>
        <w:t>„„</w:t>
      </w:r>
      <w:r>
        <w:rPr>
          <w:rFonts w:ascii="宋体" w:hAnsi="宋体" w:cs="宋体" w:eastAsia="宋体" w:hint="default"/>
          <w:spacing w:val="9"/>
          <w:w w:val="200"/>
          <w:sz w:val="28"/>
          <w:szCs w:val="28"/>
        </w:rPr>
        <w:t>„</w:t>
      </w:r>
      <w:r>
        <w:rPr>
          <w:rFonts w:ascii="宋体" w:hAnsi="宋体" w:cs="宋体" w:eastAsia="宋体" w:hint="default"/>
          <w:spacing w:val="11"/>
          <w:w w:val="200"/>
          <w:sz w:val="28"/>
          <w:szCs w:val="28"/>
        </w:rPr>
        <w:t>„„„„</w:t>
      </w:r>
      <w:r>
        <w:rPr>
          <w:rFonts w:ascii="宋体" w:hAnsi="宋体" w:cs="宋体" w:eastAsia="宋体" w:hint="default"/>
          <w:spacing w:val="9"/>
          <w:w w:val="200"/>
          <w:sz w:val="28"/>
          <w:szCs w:val="28"/>
        </w:rPr>
        <w:t>„</w:t>
      </w:r>
      <w:r>
        <w:rPr>
          <w:rFonts w:ascii="宋体" w:hAnsi="宋体" w:cs="宋体" w:eastAsia="宋体" w:hint="default"/>
          <w:spacing w:val="11"/>
          <w:w w:val="200"/>
          <w:sz w:val="28"/>
          <w:szCs w:val="28"/>
        </w:rPr>
        <w:t>„„</w:t>
      </w:r>
      <w:r>
        <w:rPr>
          <w:rFonts w:ascii="宋体" w:hAnsi="宋体" w:cs="宋体" w:eastAsia="宋体" w:hint="default"/>
          <w:spacing w:val="13"/>
          <w:w w:val="200"/>
          <w:sz w:val="28"/>
          <w:szCs w:val="28"/>
        </w:rPr>
        <w:t>„</w:t>
      </w:r>
      <w:r>
        <w:rPr>
          <w:rFonts w:ascii="宋体" w:hAnsi="宋体" w:cs="宋体" w:eastAsia="宋体" w:hint="default"/>
          <w:spacing w:val="12"/>
          <w:w w:val="200"/>
          <w:sz w:val="28"/>
          <w:szCs w:val="28"/>
        </w:rPr>
        <w:t>„</w:t>
      </w:r>
      <w:r>
        <w:rPr>
          <w:rFonts w:ascii="宋体" w:hAnsi="宋体" w:cs="宋体" w:eastAsia="宋体" w:hint="default"/>
          <w:spacing w:val="9"/>
          <w:w w:val="200"/>
          <w:sz w:val="28"/>
          <w:szCs w:val="28"/>
        </w:rPr>
        <w:t>„</w:t>
      </w:r>
      <w:r>
        <w:rPr>
          <w:rFonts w:ascii="宋体" w:hAnsi="宋体" w:cs="宋体" w:eastAsia="宋体" w:hint="default"/>
          <w:w w:val="100"/>
          <w:sz w:val="28"/>
          <w:szCs w:val="28"/>
        </w:rPr>
        <w:t>8</w:t>
      </w:r>
    </w:p>
    <w:p>
      <w:pPr>
        <w:spacing w:before="145"/>
        <w:ind w:left="704" w:right="0" w:firstLine="0"/>
        <w:jc w:val="both"/>
        <w:rPr>
          <w:rFonts w:ascii="宋体" w:hAnsi="宋体" w:cs="宋体" w:eastAsia="宋体" w:hint="default"/>
          <w:sz w:val="28"/>
          <w:szCs w:val="28"/>
        </w:rPr>
      </w:pPr>
      <w:r>
        <w:rPr>
          <w:rFonts w:ascii="宋体" w:hAnsi="宋体" w:cs="宋体" w:eastAsia="宋体" w:hint="default"/>
          <w:w w:val="120"/>
          <w:sz w:val="28"/>
          <w:szCs w:val="28"/>
        </w:rPr>
        <w:t>第四节  重要事项  </w:t>
      </w:r>
      <w:r>
        <w:rPr>
          <w:rFonts w:ascii="宋体" w:hAnsi="宋体" w:cs="宋体" w:eastAsia="宋体" w:hint="default"/>
          <w:spacing w:val="7"/>
          <w:w w:val="180"/>
          <w:sz w:val="28"/>
          <w:szCs w:val="28"/>
        </w:rPr>
        <w:t>„„„„„„„„„„„„„„„„</w:t>
      </w:r>
      <w:r>
        <w:rPr>
          <w:rFonts w:ascii="宋体" w:hAnsi="宋体" w:cs="宋体" w:eastAsia="宋体" w:hint="default"/>
          <w:spacing w:val="-36"/>
          <w:w w:val="180"/>
          <w:sz w:val="28"/>
          <w:szCs w:val="28"/>
        </w:rPr>
        <w:t> </w:t>
      </w:r>
      <w:r>
        <w:rPr>
          <w:rFonts w:ascii="宋体" w:hAnsi="宋体" w:cs="宋体" w:eastAsia="宋体" w:hint="default"/>
          <w:spacing w:val="9"/>
          <w:w w:val="120"/>
          <w:sz w:val="28"/>
          <w:szCs w:val="28"/>
        </w:rPr>
        <w:t>43</w:t>
      </w:r>
    </w:p>
    <w:p>
      <w:pPr>
        <w:spacing w:line="240" w:lineRule="auto" w:before="0"/>
        <w:rPr>
          <w:rFonts w:ascii="宋体" w:hAnsi="宋体" w:cs="宋体" w:eastAsia="宋体" w:hint="default"/>
          <w:sz w:val="28"/>
          <w:szCs w:val="28"/>
        </w:rPr>
      </w:pPr>
    </w:p>
    <w:p>
      <w:pPr>
        <w:spacing w:line="240" w:lineRule="auto" w:before="1"/>
        <w:rPr>
          <w:rFonts w:ascii="宋体" w:hAnsi="宋体" w:cs="宋体" w:eastAsia="宋体" w:hint="default"/>
          <w:sz w:val="20"/>
          <w:szCs w:val="20"/>
        </w:rPr>
      </w:pPr>
    </w:p>
    <w:p>
      <w:pPr>
        <w:spacing w:line="652" w:lineRule="auto" w:before="0"/>
        <w:ind w:left="704" w:right="150" w:firstLine="0"/>
        <w:jc w:val="both"/>
        <w:rPr>
          <w:rFonts w:ascii="宋体" w:hAnsi="宋体" w:cs="宋体" w:eastAsia="宋体" w:hint="default"/>
          <w:sz w:val="28"/>
          <w:szCs w:val="28"/>
        </w:rPr>
      </w:pPr>
      <w:r>
        <w:rPr>
          <w:rFonts w:ascii="宋体" w:hAnsi="宋体" w:cs="宋体" w:eastAsia="宋体" w:hint="default"/>
          <w:spacing w:val="10"/>
          <w:w w:val="120"/>
          <w:sz w:val="28"/>
          <w:szCs w:val="28"/>
        </w:rPr>
        <w:t>第五节</w:t>
      </w:r>
      <w:r>
        <w:rPr>
          <w:rFonts w:ascii="宋体" w:hAnsi="宋体" w:cs="宋体" w:eastAsia="宋体" w:hint="default"/>
          <w:spacing w:val="19"/>
          <w:w w:val="120"/>
          <w:sz w:val="28"/>
          <w:szCs w:val="28"/>
        </w:rPr>
        <w:t> </w:t>
      </w:r>
      <w:r>
        <w:rPr>
          <w:rFonts w:ascii="宋体" w:hAnsi="宋体" w:cs="宋体" w:eastAsia="宋体" w:hint="default"/>
          <w:spacing w:val="12"/>
          <w:w w:val="120"/>
          <w:sz w:val="28"/>
          <w:szCs w:val="28"/>
        </w:rPr>
        <w:t>股本变动及股东情况</w:t>
      </w:r>
      <w:r>
        <w:rPr>
          <w:rFonts w:ascii="宋体" w:hAnsi="宋体" w:cs="宋体" w:eastAsia="宋体" w:hint="default"/>
          <w:spacing w:val="-68"/>
          <w:w w:val="120"/>
          <w:sz w:val="28"/>
          <w:szCs w:val="28"/>
        </w:rPr>
        <w:t> </w:t>
      </w:r>
      <w:r>
        <w:rPr>
          <w:rFonts w:ascii="宋体" w:hAnsi="宋体" w:cs="宋体" w:eastAsia="宋体" w:hint="default"/>
          <w:spacing w:val="6"/>
          <w:w w:val="180"/>
          <w:sz w:val="28"/>
          <w:szCs w:val="28"/>
        </w:rPr>
        <w:t>„„„„„„„„„„„</w:t>
      </w:r>
      <w:r>
        <w:rPr>
          <w:rFonts w:ascii="宋体" w:hAnsi="宋体" w:cs="宋体" w:eastAsia="宋体" w:hint="default"/>
          <w:spacing w:val="-152"/>
          <w:w w:val="180"/>
          <w:sz w:val="28"/>
          <w:szCs w:val="28"/>
        </w:rPr>
        <w:t> </w:t>
      </w:r>
      <w:r>
        <w:rPr>
          <w:rFonts w:ascii="宋体" w:hAnsi="宋体" w:cs="宋体" w:eastAsia="宋体" w:hint="default"/>
          <w:spacing w:val="7"/>
          <w:w w:val="120"/>
          <w:sz w:val="28"/>
          <w:szCs w:val="28"/>
        </w:rPr>
        <w:t>50</w:t>
      </w:r>
      <w:r>
        <w:rPr>
          <w:rFonts w:ascii="宋体" w:hAnsi="宋体" w:cs="宋体" w:eastAsia="宋体" w:hint="default"/>
          <w:w w:val="100"/>
          <w:sz w:val="28"/>
          <w:szCs w:val="28"/>
        </w:rPr>
        <w:t> </w:t>
      </w:r>
      <w:r>
        <w:rPr>
          <w:rFonts w:ascii="宋体" w:hAnsi="宋体" w:cs="宋体" w:eastAsia="宋体" w:hint="default"/>
          <w:spacing w:val="16"/>
          <w:w w:val="100"/>
          <w:sz w:val="28"/>
          <w:szCs w:val="28"/>
        </w:rPr>
        <w:t>第六</w:t>
      </w:r>
      <w:r>
        <w:rPr>
          <w:rFonts w:ascii="宋体" w:hAnsi="宋体" w:cs="宋体" w:eastAsia="宋体" w:hint="default"/>
          <w:w w:val="100"/>
          <w:sz w:val="28"/>
          <w:szCs w:val="28"/>
        </w:rPr>
        <w:t>节</w:t>
      </w:r>
      <w:r>
        <w:rPr>
          <w:rFonts w:ascii="宋体" w:hAnsi="宋体" w:cs="宋体" w:eastAsia="宋体" w:hint="default"/>
          <w:sz w:val="28"/>
          <w:szCs w:val="28"/>
        </w:rPr>
        <w:t> </w:t>
      </w:r>
      <w:r>
        <w:rPr>
          <w:rFonts w:ascii="宋体" w:hAnsi="宋体" w:cs="宋体" w:eastAsia="宋体" w:hint="default"/>
          <w:spacing w:val="53"/>
          <w:sz w:val="28"/>
          <w:szCs w:val="28"/>
        </w:rPr>
        <w:t> </w:t>
      </w:r>
      <w:r>
        <w:rPr>
          <w:rFonts w:ascii="宋体" w:hAnsi="宋体" w:cs="宋体" w:eastAsia="宋体" w:hint="default"/>
          <w:spacing w:val="14"/>
          <w:w w:val="100"/>
          <w:sz w:val="28"/>
          <w:szCs w:val="28"/>
        </w:rPr>
        <w:t>董</w:t>
      </w:r>
      <w:r>
        <w:rPr>
          <w:rFonts w:ascii="宋体" w:hAnsi="宋体" w:cs="宋体" w:eastAsia="宋体" w:hint="default"/>
          <w:spacing w:val="16"/>
          <w:w w:val="100"/>
          <w:sz w:val="28"/>
          <w:szCs w:val="28"/>
        </w:rPr>
        <w:t>事、</w:t>
      </w:r>
      <w:r>
        <w:rPr>
          <w:rFonts w:ascii="宋体" w:hAnsi="宋体" w:cs="宋体" w:eastAsia="宋体" w:hint="default"/>
          <w:spacing w:val="14"/>
          <w:w w:val="100"/>
          <w:sz w:val="28"/>
          <w:szCs w:val="28"/>
        </w:rPr>
        <w:t>监</w:t>
      </w:r>
      <w:r>
        <w:rPr>
          <w:rFonts w:ascii="宋体" w:hAnsi="宋体" w:cs="宋体" w:eastAsia="宋体" w:hint="default"/>
          <w:spacing w:val="16"/>
          <w:w w:val="100"/>
          <w:sz w:val="28"/>
          <w:szCs w:val="28"/>
        </w:rPr>
        <w:t>事、高级管理人</w:t>
      </w:r>
      <w:r>
        <w:rPr>
          <w:rFonts w:ascii="宋体" w:hAnsi="宋体" w:cs="宋体" w:eastAsia="宋体" w:hint="default"/>
          <w:spacing w:val="14"/>
          <w:w w:val="100"/>
          <w:sz w:val="28"/>
          <w:szCs w:val="28"/>
        </w:rPr>
        <w:t>员</w:t>
      </w:r>
      <w:r>
        <w:rPr>
          <w:rFonts w:ascii="宋体" w:hAnsi="宋体" w:cs="宋体" w:eastAsia="宋体" w:hint="default"/>
          <w:spacing w:val="16"/>
          <w:w w:val="100"/>
          <w:sz w:val="28"/>
          <w:szCs w:val="28"/>
        </w:rPr>
        <w:t>和员工情</w:t>
      </w:r>
      <w:r>
        <w:rPr>
          <w:rFonts w:ascii="宋体" w:hAnsi="宋体" w:cs="宋体" w:eastAsia="宋体" w:hint="default"/>
          <w:spacing w:val="21"/>
          <w:w w:val="100"/>
          <w:sz w:val="28"/>
          <w:szCs w:val="28"/>
        </w:rPr>
        <w:t>况</w:t>
      </w:r>
      <w:r>
        <w:rPr>
          <w:rFonts w:ascii="宋体" w:hAnsi="宋体" w:cs="宋体" w:eastAsia="宋体" w:hint="default"/>
          <w:spacing w:val="16"/>
          <w:w w:val="200"/>
          <w:sz w:val="28"/>
          <w:szCs w:val="28"/>
        </w:rPr>
        <w:t>„„</w:t>
      </w:r>
      <w:r>
        <w:rPr>
          <w:rFonts w:ascii="宋体" w:hAnsi="宋体" w:cs="宋体" w:eastAsia="宋体" w:hint="default"/>
          <w:spacing w:val="14"/>
          <w:w w:val="200"/>
          <w:sz w:val="28"/>
          <w:szCs w:val="28"/>
        </w:rPr>
        <w:t>„</w:t>
      </w:r>
      <w:r>
        <w:rPr>
          <w:rFonts w:ascii="宋体" w:hAnsi="宋体" w:cs="宋体" w:eastAsia="宋体" w:hint="default"/>
          <w:spacing w:val="18"/>
          <w:w w:val="200"/>
          <w:sz w:val="28"/>
          <w:szCs w:val="28"/>
        </w:rPr>
        <w:t>„</w:t>
      </w:r>
      <w:r>
        <w:rPr>
          <w:rFonts w:ascii="宋体" w:hAnsi="宋体" w:cs="宋体" w:eastAsia="宋体" w:hint="default"/>
          <w:spacing w:val="18"/>
          <w:w w:val="100"/>
          <w:sz w:val="28"/>
          <w:szCs w:val="28"/>
        </w:rPr>
        <w:t>5</w:t>
      </w:r>
      <w:r>
        <w:rPr>
          <w:rFonts w:ascii="宋体" w:hAnsi="宋体" w:cs="宋体" w:eastAsia="宋体" w:hint="default"/>
          <w:w w:val="100"/>
          <w:sz w:val="28"/>
          <w:szCs w:val="28"/>
        </w:rPr>
        <w:t>5</w:t>
      </w:r>
      <w:r>
        <w:rPr>
          <w:rFonts w:ascii="宋体" w:hAnsi="宋体" w:cs="宋体" w:eastAsia="宋体" w:hint="default"/>
          <w:w w:val="100"/>
          <w:sz w:val="28"/>
          <w:szCs w:val="28"/>
        </w:rPr>
        <w:t> </w:t>
      </w:r>
      <w:r>
        <w:rPr>
          <w:rFonts w:ascii="宋体" w:hAnsi="宋体" w:cs="宋体" w:eastAsia="宋体" w:hint="default"/>
          <w:spacing w:val="16"/>
          <w:w w:val="100"/>
          <w:sz w:val="28"/>
          <w:szCs w:val="28"/>
        </w:rPr>
        <w:t>第七</w:t>
      </w:r>
      <w:r>
        <w:rPr>
          <w:rFonts w:ascii="宋体" w:hAnsi="宋体" w:cs="宋体" w:eastAsia="宋体" w:hint="default"/>
          <w:w w:val="100"/>
          <w:sz w:val="28"/>
          <w:szCs w:val="28"/>
        </w:rPr>
        <w:t>节</w:t>
      </w:r>
      <w:r>
        <w:rPr>
          <w:rFonts w:ascii="宋体" w:hAnsi="宋体" w:cs="宋体" w:eastAsia="宋体" w:hint="default"/>
          <w:sz w:val="28"/>
          <w:szCs w:val="28"/>
        </w:rPr>
        <w:t> </w:t>
      </w:r>
      <w:r>
        <w:rPr>
          <w:rFonts w:ascii="宋体" w:hAnsi="宋体" w:cs="宋体" w:eastAsia="宋体" w:hint="default"/>
          <w:spacing w:val="53"/>
          <w:sz w:val="28"/>
          <w:szCs w:val="28"/>
        </w:rPr>
        <w:t> </w:t>
      </w:r>
      <w:r>
        <w:rPr>
          <w:rFonts w:ascii="宋体" w:hAnsi="宋体" w:cs="宋体" w:eastAsia="宋体" w:hint="default"/>
          <w:spacing w:val="14"/>
          <w:w w:val="100"/>
          <w:sz w:val="28"/>
          <w:szCs w:val="28"/>
        </w:rPr>
        <w:t>公</w:t>
      </w:r>
      <w:r>
        <w:rPr>
          <w:rFonts w:ascii="宋体" w:hAnsi="宋体" w:cs="宋体" w:eastAsia="宋体" w:hint="default"/>
          <w:spacing w:val="16"/>
          <w:w w:val="100"/>
          <w:sz w:val="28"/>
          <w:szCs w:val="28"/>
        </w:rPr>
        <w:t>司治</w:t>
      </w:r>
      <w:r>
        <w:rPr>
          <w:rFonts w:ascii="宋体" w:hAnsi="宋体" w:cs="宋体" w:eastAsia="宋体" w:hint="default"/>
          <w:spacing w:val="14"/>
          <w:w w:val="100"/>
          <w:sz w:val="28"/>
          <w:szCs w:val="28"/>
        </w:rPr>
        <w:t>理</w:t>
      </w:r>
      <w:r>
        <w:rPr>
          <w:rFonts w:ascii="宋体" w:hAnsi="宋体" w:cs="宋体" w:eastAsia="宋体" w:hint="default"/>
          <w:spacing w:val="16"/>
          <w:w w:val="100"/>
          <w:sz w:val="28"/>
          <w:szCs w:val="28"/>
        </w:rPr>
        <w:t>结</w:t>
      </w:r>
      <w:r>
        <w:rPr>
          <w:rFonts w:ascii="宋体" w:hAnsi="宋体" w:cs="宋体" w:eastAsia="宋体" w:hint="default"/>
          <w:spacing w:val="18"/>
          <w:w w:val="100"/>
          <w:sz w:val="28"/>
          <w:szCs w:val="28"/>
        </w:rPr>
        <w:t>构</w:t>
      </w:r>
      <w:r>
        <w:rPr>
          <w:rFonts w:ascii="宋体" w:hAnsi="宋体" w:cs="宋体" w:eastAsia="宋体" w:hint="default"/>
          <w:spacing w:val="16"/>
          <w:w w:val="200"/>
          <w:sz w:val="28"/>
          <w:szCs w:val="28"/>
        </w:rPr>
        <w:t>„„„„„</w:t>
      </w:r>
      <w:r>
        <w:rPr>
          <w:rFonts w:ascii="宋体" w:hAnsi="宋体" w:cs="宋体" w:eastAsia="宋体" w:hint="default"/>
          <w:spacing w:val="14"/>
          <w:w w:val="200"/>
          <w:sz w:val="28"/>
          <w:szCs w:val="28"/>
        </w:rPr>
        <w:t>„</w:t>
      </w:r>
      <w:r>
        <w:rPr>
          <w:rFonts w:ascii="宋体" w:hAnsi="宋体" w:cs="宋体" w:eastAsia="宋体" w:hint="default"/>
          <w:spacing w:val="16"/>
          <w:w w:val="200"/>
          <w:sz w:val="28"/>
          <w:szCs w:val="28"/>
        </w:rPr>
        <w:t>„„„„„„„</w:t>
      </w:r>
      <w:r>
        <w:rPr>
          <w:rFonts w:ascii="宋体" w:hAnsi="宋体" w:cs="宋体" w:eastAsia="宋体" w:hint="default"/>
          <w:spacing w:val="14"/>
          <w:w w:val="200"/>
          <w:sz w:val="28"/>
          <w:szCs w:val="28"/>
        </w:rPr>
        <w:t>„</w:t>
      </w:r>
      <w:r>
        <w:rPr>
          <w:rFonts w:ascii="宋体" w:hAnsi="宋体" w:cs="宋体" w:eastAsia="宋体" w:hint="default"/>
          <w:spacing w:val="21"/>
          <w:w w:val="200"/>
          <w:sz w:val="28"/>
          <w:szCs w:val="28"/>
        </w:rPr>
        <w:t>„</w:t>
      </w:r>
      <w:r>
        <w:rPr>
          <w:rFonts w:ascii="宋体" w:hAnsi="宋体" w:cs="宋体" w:eastAsia="宋体" w:hint="default"/>
          <w:spacing w:val="18"/>
          <w:w w:val="100"/>
          <w:sz w:val="28"/>
          <w:szCs w:val="28"/>
        </w:rPr>
        <w:t>6</w:t>
      </w:r>
      <w:r>
        <w:rPr>
          <w:rFonts w:ascii="宋体" w:hAnsi="宋体" w:cs="宋体" w:eastAsia="宋体" w:hint="default"/>
          <w:w w:val="100"/>
          <w:sz w:val="28"/>
          <w:szCs w:val="28"/>
        </w:rPr>
        <w:t>5</w:t>
      </w:r>
    </w:p>
    <w:p>
      <w:pPr>
        <w:spacing w:before="148"/>
        <w:ind w:left="704" w:right="0" w:firstLine="0"/>
        <w:jc w:val="both"/>
        <w:rPr>
          <w:rFonts w:ascii="宋体" w:hAnsi="宋体" w:cs="宋体" w:eastAsia="宋体" w:hint="default"/>
          <w:sz w:val="28"/>
          <w:szCs w:val="28"/>
        </w:rPr>
      </w:pPr>
      <w:r>
        <w:rPr>
          <w:rFonts w:ascii="宋体" w:hAnsi="宋体" w:cs="宋体" w:eastAsia="宋体" w:hint="default"/>
          <w:spacing w:val="10"/>
          <w:w w:val="120"/>
          <w:sz w:val="28"/>
          <w:szCs w:val="28"/>
        </w:rPr>
        <w:t>第八节  </w:t>
      </w:r>
      <w:r>
        <w:rPr>
          <w:rFonts w:ascii="宋体" w:hAnsi="宋体" w:cs="宋体" w:eastAsia="宋体" w:hint="default"/>
          <w:spacing w:val="11"/>
          <w:w w:val="120"/>
          <w:sz w:val="28"/>
          <w:szCs w:val="28"/>
        </w:rPr>
        <w:t>监事会报告 </w:t>
      </w:r>
      <w:r>
        <w:rPr>
          <w:rFonts w:ascii="宋体" w:hAnsi="宋体" w:cs="宋体" w:eastAsia="宋体" w:hint="default"/>
          <w:spacing w:val="6"/>
          <w:w w:val="180"/>
          <w:sz w:val="28"/>
          <w:szCs w:val="28"/>
        </w:rPr>
        <w:t>„„„„„„„„„„„„„„„</w:t>
      </w:r>
      <w:r>
        <w:rPr>
          <w:rFonts w:ascii="宋体" w:hAnsi="宋体" w:cs="宋体" w:eastAsia="宋体" w:hint="default"/>
          <w:spacing w:val="-42"/>
          <w:w w:val="180"/>
          <w:sz w:val="28"/>
          <w:szCs w:val="28"/>
        </w:rPr>
        <w:t> </w:t>
      </w:r>
      <w:r>
        <w:rPr>
          <w:rFonts w:ascii="宋体" w:hAnsi="宋体" w:cs="宋体" w:eastAsia="宋体" w:hint="default"/>
          <w:spacing w:val="7"/>
          <w:w w:val="120"/>
          <w:sz w:val="28"/>
          <w:szCs w:val="28"/>
        </w:rPr>
        <w:t>77</w:t>
      </w:r>
    </w:p>
    <w:p>
      <w:pPr>
        <w:spacing w:line="240" w:lineRule="auto" w:before="0"/>
        <w:rPr>
          <w:rFonts w:ascii="宋体" w:hAnsi="宋体" w:cs="宋体" w:eastAsia="宋体" w:hint="default"/>
          <w:sz w:val="28"/>
          <w:szCs w:val="28"/>
        </w:rPr>
      </w:pPr>
    </w:p>
    <w:p>
      <w:pPr>
        <w:spacing w:line="240" w:lineRule="auto" w:before="12"/>
        <w:rPr>
          <w:rFonts w:ascii="宋体" w:hAnsi="宋体" w:cs="宋体" w:eastAsia="宋体" w:hint="default"/>
          <w:sz w:val="19"/>
          <w:szCs w:val="19"/>
        </w:rPr>
      </w:pPr>
    </w:p>
    <w:p>
      <w:pPr>
        <w:spacing w:before="0"/>
        <w:ind w:left="704" w:right="0" w:firstLine="0"/>
        <w:jc w:val="both"/>
        <w:rPr>
          <w:rFonts w:ascii="宋体" w:hAnsi="宋体" w:cs="宋体" w:eastAsia="宋体" w:hint="default"/>
          <w:sz w:val="28"/>
          <w:szCs w:val="28"/>
        </w:rPr>
      </w:pPr>
      <w:r>
        <w:rPr>
          <w:rFonts w:ascii="宋体" w:hAnsi="宋体" w:cs="宋体" w:eastAsia="宋体" w:hint="default"/>
          <w:spacing w:val="16"/>
          <w:w w:val="100"/>
          <w:sz w:val="28"/>
          <w:szCs w:val="28"/>
        </w:rPr>
        <w:t>第九</w:t>
      </w:r>
      <w:r>
        <w:rPr>
          <w:rFonts w:ascii="宋体" w:hAnsi="宋体" w:cs="宋体" w:eastAsia="宋体" w:hint="default"/>
          <w:w w:val="100"/>
          <w:sz w:val="28"/>
          <w:szCs w:val="28"/>
        </w:rPr>
        <w:t>节</w:t>
      </w:r>
      <w:r>
        <w:rPr>
          <w:rFonts w:ascii="宋体" w:hAnsi="宋体" w:cs="宋体" w:eastAsia="宋体" w:hint="default"/>
          <w:sz w:val="28"/>
          <w:szCs w:val="28"/>
        </w:rPr>
        <w:t> </w:t>
      </w:r>
      <w:r>
        <w:rPr>
          <w:rFonts w:ascii="宋体" w:hAnsi="宋体" w:cs="宋体" w:eastAsia="宋体" w:hint="default"/>
          <w:spacing w:val="48"/>
          <w:sz w:val="28"/>
          <w:szCs w:val="28"/>
        </w:rPr>
        <w:t> </w:t>
      </w:r>
      <w:r>
        <w:rPr>
          <w:rFonts w:ascii="宋体" w:hAnsi="宋体" w:cs="宋体" w:eastAsia="宋体" w:hint="default"/>
          <w:spacing w:val="16"/>
          <w:w w:val="100"/>
          <w:sz w:val="28"/>
          <w:szCs w:val="28"/>
        </w:rPr>
        <w:t>财</w:t>
      </w:r>
      <w:r>
        <w:rPr>
          <w:rFonts w:ascii="宋体" w:hAnsi="宋体" w:cs="宋体" w:eastAsia="宋体" w:hint="default"/>
          <w:spacing w:val="14"/>
          <w:w w:val="100"/>
          <w:sz w:val="28"/>
          <w:szCs w:val="28"/>
        </w:rPr>
        <w:t>务</w:t>
      </w:r>
      <w:r>
        <w:rPr>
          <w:rFonts w:ascii="宋体" w:hAnsi="宋体" w:cs="宋体" w:eastAsia="宋体" w:hint="default"/>
          <w:spacing w:val="16"/>
          <w:w w:val="100"/>
          <w:sz w:val="28"/>
          <w:szCs w:val="28"/>
        </w:rPr>
        <w:t>报</w:t>
      </w:r>
      <w:r>
        <w:rPr>
          <w:rFonts w:ascii="宋体" w:hAnsi="宋体" w:cs="宋体" w:eastAsia="宋体" w:hint="default"/>
          <w:w w:val="100"/>
          <w:sz w:val="28"/>
          <w:szCs w:val="28"/>
        </w:rPr>
        <w:t>告</w:t>
      </w:r>
      <w:r>
        <w:rPr>
          <w:rFonts w:ascii="宋体" w:hAnsi="宋体" w:cs="宋体" w:eastAsia="宋体" w:hint="default"/>
          <w:sz w:val="28"/>
          <w:szCs w:val="28"/>
        </w:rPr>
        <w:t> </w:t>
      </w:r>
      <w:r>
        <w:rPr>
          <w:rFonts w:ascii="宋体" w:hAnsi="宋体" w:cs="宋体" w:eastAsia="宋体" w:hint="default"/>
          <w:spacing w:val="50"/>
          <w:sz w:val="28"/>
          <w:szCs w:val="28"/>
        </w:rPr>
        <w:t> </w:t>
      </w:r>
      <w:r>
        <w:rPr>
          <w:rFonts w:ascii="宋体" w:hAnsi="宋体" w:cs="宋体" w:eastAsia="宋体" w:hint="default"/>
          <w:spacing w:val="16"/>
          <w:w w:val="200"/>
          <w:sz w:val="28"/>
          <w:szCs w:val="28"/>
        </w:rPr>
        <w:t>„</w:t>
      </w:r>
      <w:r>
        <w:rPr>
          <w:rFonts w:ascii="宋体" w:hAnsi="宋体" w:cs="宋体" w:eastAsia="宋体" w:hint="default"/>
          <w:spacing w:val="14"/>
          <w:w w:val="200"/>
          <w:sz w:val="28"/>
          <w:szCs w:val="28"/>
        </w:rPr>
        <w:t>„</w:t>
      </w:r>
      <w:r>
        <w:rPr>
          <w:rFonts w:ascii="宋体" w:hAnsi="宋体" w:cs="宋体" w:eastAsia="宋体" w:hint="default"/>
          <w:spacing w:val="17"/>
          <w:w w:val="200"/>
          <w:sz w:val="28"/>
          <w:szCs w:val="28"/>
        </w:rPr>
        <w:t>„</w:t>
      </w:r>
      <w:r>
        <w:rPr>
          <w:rFonts w:ascii="宋体" w:hAnsi="宋体" w:cs="宋体" w:eastAsia="宋体" w:hint="default"/>
          <w:spacing w:val="16"/>
          <w:w w:val="200"/>
          <w:sz w:val="28"/>
          <w:szCs w:val="28"/>
        </w:rPr>
        <w:t>„</w:t>
      </w:r>
      <w:r>
        <w:rPr>
          <w:rFonts w:ascii="宋体" w:hAnsi="宋体" w:cs="宋体" w:eastAsia="宋体" w:hint="default"/>
          <w:spacing w:val="14"/>
          <w:w w:val="200"/>
          <w:sz w:val="28"/>
          <w:szCs w:val="28"/>
        </w:rPr>
        <w:t>„</w:t>
      </w:r>
      <w:r>
        <w:rPr>
          <w:rFonts w:ascii="宋体" w:hAnsi="宋体" w:cs="宋体" w:eastAsia="宋体" w:hint="default"/>
          <w:spacing w:val="16"/>
          <w:w w:val="200"/>
          <w:sz w:val="28"/>
          <w:szCs w:val="28"/>
        </w:rPr>
        <w:t>„</w:t>
      </w:r>
      <w:r>
        <w:rPr>
          <w:rFonts w:ascii="宋体" w:hAnsi="宋体" w:cs="宋体" w:eastAsia="宋体" w:hint="default"/>
          <w:spacing w:val="14"/>
          <w:w w:val="200"/>
          <w:sz w:val="28"/>
          <w:szCs w:val="28"/>
        </w:rPr>
        <w:t>„</w:t>
      </w:r>
      <w:r>
        <w:rPr>
          <w:rFonts w:ascii="宋体" w:hAnsi="宋体" w:cs="宋体" w:eastAsia="宋体" w:hint="default"/>
          <w:spacing w:val="16"/>
          <w:w w:val="200"/>
          <w:sz w:val="28"/>
          <w:szCs w:val="28"/>
        </w:rPr>
        <w:t>„„</w:t>
      </w:r>
      <w:r>
        <w:rPr>
          <w:rFonts w:ascii="宋体" w:hAnsi="宋体" w:cs="宋体" w:eastAsia="宋体" w:hint="default"/>
          <w:spacing w:val="14"/>
          <w:w w:val="200"/>
          <w:sz w:val="28"/>
          <w:szCs w:val="28"/>
        </w:rPr>
        <w:t>„</w:t>
      </w:r>
      <w:r>
        <w:rPr>
          <w:rFonts w:ascii="宋体" w:hAnsi="宋体" w:cs="宋体" w:eastAsia="宋体" w:hint="default"/>
          <w:spacing w:val="16"/>
          <w:w w:val="200"/>
          <w:sz w:val="28"/>
          <w:szCs w:val="28"/>
        </w:rPr>
        <w:t>„„</w:t>
      </w:r>
      <w:r>
        <w:rPr>
          <w:rFonts w:ascii="宋体" w:hAnsi="宋体" w:cs="宋体" w:eastAsia="宋体" w:hint="default"/>
          <w:spacing w:val="14"/>
          <w:w w:val="200"/>
          <w:sz w:val="28"/>
          <w:szCs w:val="28"/>
        </w:rPr>
        <w:t>„</w:t>
      </w:r>
      <w:r>
        <w:rPr>
          <w:rFonts w:ascii="宋体" w:hAnsi="宋体" w:cs="宋体" w:eastAsia="宋体" w:hint="default"/>
          <w:spacing w:val="16"/>
          <w:w w:val="200"/>
          <w:sz w:val="28"/>
          <w:szCs w:val="28"/>
        </w:rPr>
        <w:t>„</w:t>
      </w:r>
      <w:r>
        <w:rPr>
          <w:rFonts w:ascii="宋体" w:hAnsi="宋体" w:cs="宋体" w:eastAsia="宋体" w:hint="default"/>
          <w:spacing w:val="14"/>
          <w:w w:val="200"/>
          <w:sz w:val="28"/>
          <w:szCs w:val="28"/>
        </w:rPr>
        <w:t>„</w:t>
      </w:r>
      <w:r>
        <w:rPr>
          <w:rFonts w:ascii="宋体" w:hAnsi="宋体" w:cs="宋体" w:eastAsia="宋体" w:hint="default"/>
          <w:spacing w:val="21"/>
          <w:w w:val="200"/>
          <w:sz w:val="28"/>
          <w:szCs w:val="28"/>
        </w:rPr>
        <w:t>„</w:t>
      </w:r>
      <w:r>
        <w:rPr>
          <w:rFonts w:ascii="宋体" w:hAnsi="宋体" w:cs="宋体" w:eastAsia="宋体" w:hint="default"/>
          <w:spacing w:val="15"/>
          <w:w w:val="100"/>
          <w:sz w:val="28"/>
          <w:szCs w:val="28"/>
        </w:rPr>
        <w:t>8</w:t>
      </w:r>
      <w:r>
        <w:rPr>
          <w:rFonts w:ascii="宋体" w:hAnsi="宋体" w:cs="宋体" w:eastAsia="宋体" w:hint="default"/>
          <w:w w:val="100"/>
          <w:sz w:val="28"/>
          <w:szCs w:val="28"/>
        </w:rPr>
        <w:t>1</w:t>
      </w:r>
    </w:p>
    <w:p>
      <w:pPr>
        <w:spacing w:line="240" w:lineRule="auto" w:before="0"/>
        <w:rPr>
          <w:rFonts w:ascii="宋体" w:hAnsi="宋体" w:cs="宋体" w:eastAsia="宋体" w:hint="default"/>
          <w:sz w:val="28"/>
          <w:szCs w:val="28"/>
        </w:rPr>
      </w:pPr>
    </w:p>
    <w:p>
      <w:pPr>
        <w:spacing w:line="240" w:lineRule="auto" w:before="2"/>
        <w:rPr>
          <w:rFonts w:ascii="宋体" w:hAnsi="宋体" w:cs="宋体" w:eastAsia="宋体" w:hint="default"/>
          <w:sz w:val="20"/>
          <w:szCs w:val="20"/>
        </w:rPr>
      </w:pPr>
    </w:p>
    <w:p>
      <w:pPr>
        <w:spacing w:before="0"/>
        <w:ind w:left="704" w:right="0" w:firstLine="0"/>
        <w:jc w:val="both"/>
        <w:rPr>
          <w:rFonts w:ascii="宋体" w:hAnsi="宋体" w:cs="宋体" w:eastAsia="宋体" w:hint="default"/>
          <w:sz w:val="28"/>
          <w:szCs w:val="28"/>
        </w:rPr>
      </w:pPr>
      <w:r>
        <w:rPr>
          <w:rFonts w:ascii="宋体" w:hAnsi="宋体" w:cs="宋体" w:eastAsia="宋体" w:hint="default"/>
          <w:w w:val="120"/>
          <w:sz w:val="28"/>
          <w:szCs w:val="28"/>
        </w:rPr>
        <w:t>第十节  备查文件 </w:t>
      </w:r>
      <w:r>
        <w:rPr>
          <w:rFonts w:ascii="宋体" w:hAnsi="宋体" w:cs="宋体" w:eastAsia="宋体" w:hint="default"/>
          <w:spacing w:val="6"/>
          <w:w w:val="180"/>
          <w:sz w:val="28"/>
          <w:szCs w:val="28"/>
        </w:rPr>
        <w:t>„„„„„„„„„„„„„„„„</w:t>
      </w:r>
      <w:r>
        <w:rPr>
          <w:rFonts w:ascii="宋体" w:hAnsi="宋体" w:cs="宋体" w:eastAsia="宋体" w:hint="default"/>
          <w:spacing w:val="-35"/>
          <w:w w:val="180"/>
          <w:sz w:val="28"/>
          <w:szCs w:val="28"/>
        </w:rPr>
        <w:t> </w:t>
      </w:r>
      <w:r>
        <w:rPr>
          <w:rFonts w:ascii="宋体" w:hAnsi="宋体" w:cs="宋体" w:eastAsia="宋体" w:hint="default"/>
          <w:spacing w:val="10"/>
          <w:w w:val="120"/>
          <w:sz w:val="28"/>
          <w:szCs w:val="28"/>
        </w:rPr>
        <w:t>158</w:t>
      </w:r>
    </w:p>
    <w:p>
      <w:pPr>
        <w:spacing w:after="0"/>
        <w:jc w:val="both"/>
        <w:rPr>
          <w:rFonts w:ascii="宋体" w:hAnsi="宋体" w:cs="宋体" w:eastAsia="宋体" w:hint="default"/>
          <w:sz w:val="28"/>
          <w:szCs w:val="28"/>
        </w:rPr>
        <w:sectPr>
          <w:pgSz w:w="11910" w:h="16850"/>
          <w:pgMar w:header="852" w:footer="1195" w:top="1540" w:bottom="1380" w:left="1660" w:right="164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24"/>
          <w:szCs w:val="24"/>
        </w:rPr>
      </w:pPr>
    </w:p>
    <w:p>
      <w:pPr>
        <w:tabs>
          <w:tab w:pos="5008" w:val="left" w:leader="none"/>
        </w:tabs>
        <w:spacing w:before="7"/>
        <w:ind w:left="3731" w:right="0" w:firstLine="0"/>
        <w:jc w:val="left"/>
        <w:rPr>
          <w:rFonts w:ascii="黑体" w:hAnsi="黑体" w:cs="黑体" w:eastAsia="黑体" w:hint="default"/>
          <w:sz w:val="30"/>
          <w:szCs w:val="30"/>
        </w:rPr>
      </w:pPr>
      <w:r>
        <w:rPr>
          <w:rFonts w:ascii="黑体" w:hAnsi="黑体" w:cs="黑体" w:eastAsia="黑体" w:hint="default"/>
          <w:sz w:val="30"/>
          <w:szCs w:val="30"/>
        </w:rPr>
        <w:t>第一节</w:t>
        <w:tab/>
        <w:t>公司基本情况简介</w:t>
      </w:r>
    </w:p>
    <w:p>
      <w:pPr>
        <w:spacing w:line="240" w:lineRule="auto" w:before="3"/>
        <w:rPr>
          <w:rFonts w:ascii="黑体" w:hAnsi="黑体" w:cs="黑体" w:eastAsia="黑体" w:hint="default"/>
          <w:sz w:val="44"/>
          <w:szCs w:val="44"/>
        </w:rPr>
      </w:pPr>
    </w:p>
    <w:p>
      <w:pPr>
        <w:pStyle w:val="BodyText"/>
        <w:spacing w:line="309" w:lineRule="auto"/>
        <w:ind w:left="704" w:right="2156"/>
        <w:jc w:val="left"/>
      </w:pPr>
      <w:r>
        <w:rPr>
          <w:rFonts w:ascii="黑体" w:hAnsi="黑体" w:cs="黑体" w:eastAsia="黑体" w:hint="default"/>
          <w:sz w:val="28"/>
          <w:szCs w:val="28"/>
        </w:rPr>
        <w:t>一、</w:t>
      </w:r>
      <w:r>
        <w:rPr>
          <w:rFonts w:ascii="黑体" w:hAnsi="黑体" w:cs="黑体" w:eastAsia="黑体" w:hint="default"/>
          <w:spacing w:val="8"/>
          <w:sz w:val="28"/>
          <w:szCs w:val="28"/>
        </w:rPr>
        <w:t> </w:t>
      </w:r>
      <w:r>
        <w:rPr>
          <w:rFonts w:ascii="黑体" w:hAnsi="黑体" w:cs="黑体" w:eastAsia="黑体" w:hint="default"/>
          <w:sz w:val="28"/>
          <w:szCs w:val="28"/>
        </w:rPr>
        <w:t>公司基本情况</w:t>
      </w:r>
      <w:r>
        <w:rPr>
          <w:rFonts w:ascii="黑体" w:hAnsi="黑体" w:cs="黑体" w:eastAsia="黑体" w:hint="default"/>
          <w:spacing w:val="-137"/>
          <w:sz w:val="28"/>
          <w:szCs w:val="28"/>
        </w:rPr>
        <w:t> </w:t>
      </w:r>
      <w:r>
        <w:rPr>
          <w:rFonts w:ascii="黑体" w:hAnsi="黑体" w:cs="黑体" w:eastAsia="黑体" w:hint="default"/>
          <w:spacing w:val="-137"/>
          <w:sz w:val="28"/>
          <w:szCs w:val="28"/>
        </w:rPr>
      </w:r>
      <w:r>
        <w:rPr/>
        <w:t>中文名称：广东安居宝数码科技股份有限公司 英文名称：</w:t>
      </w:r>
      <w:r>
        <w:rPr>
          <w:rFonts w:ascii="Times New Roman" w:hAnsi="Times New Roman" w:cs="Times New Roman" w:eastAsia="Times New Roman" w:hint="default"/>
        </w:rPr>
        <w:t>Guangdong</w:t>
      </w:r>
      <w:r>
        <w:rPr>
          <w:rFonts w:ascii="Times New Roman" w:hAnsi="Times New Roman" w:cs="Times New Roman" w:eastAsia="Times New Roman" w:hint="default"/>
          <w:spacing w:val="-19"/>
        </w:rPr>
        <w:t> </w:t>
      </w:r>
      <w:r>
        <w:rPr>
          <w:rFonts w:ascii="Times New Roman" w:hAnsi="Times New Roman" w:cs="Times New Roman" w:eastAsia="Times New Roman" w:hint="default"/>
        </w:rPr>
        <w:t>Anjubao</w:t>
      </w:r>
      <w:r>
        <w:rPr>
          <w:rFonts w:ascii="Times New Roman" w:hAnsi="Times New Roman" w:cs="Times New Roman" w:eastAsia="Times New Roman" w:hint="default"/>
          <w:spacing w:val="-5"/>
        </w:rPr>
        <w:t> </w:t>
      </w:r>
      <w:r>
        <w:rPr>
          <w:rFonts w:ascii="Times New Roman" w:hAnsi="Times New Roman" w:cs="Times New Roman" w:eastAsia="Times New Roman" w:hint="default"/>
        </w:rPr>
        <w:t>Digital</w:t>
      </w:r>
      <w:r>
        <w:rPr>
          <w:rFonts w:ascii="Times New Roman" w:hAnsi="Times New Roman" w:cs="Times New Roman" w:eastAsia="Times New Roman" w:hint="default"/>
          <w:spacing w:val="-10"/>
        </w:rPr>
        <w:t> </w:t>
      </w:r>
      <w:r>
        <w:rPr>
          <w:rFonts w:ascii="Times New Roman" w:hAnsi="Times New Roman" w:cs="Times New Roman" w:eastAsia="Times New Roman" w:hint="default"/>
        </w:rPr>
        <w:t>Technology</w:t>
      </w:r>
      <w:r>
        <w:rPr>
          <w:rFonts w:ascii="Times New Roman" w:hAnsi="Times New Roman" w:cs="Times New Roman" w:eastAsia="Times New Roman" w:hint="default"/>
          <w:spacing w:val="-10"/>
        </w:rPr>
        <w:t> </w:t>
      </w:r>
      <w:r>
        <w:rPr>
          <w:rFonts w:ascii="Times New Roman" w:hAnsi="Times New Roman" w:cs="Times New Roman" w:eastAsia="Times New Roman" w:hint="default"/>
        </w:rPr>
        <w:t>Co.,</w:t>
      </w:r>
      <w:r>
        <w:rPr>
          <w:rFonts w:ascii="Times New Roman" w:hAnsi="Times New Roman" w:cs="Times New Roman" w:eastAsia="Times New Roman" w:hint="default"/>
          <w:spacing w:val="-3"/>
        </w:rPr>
        <w:t> </w:t>
      </w:r>
      <w:r>
        <w:rPr>
          <w:rFonts w:ascii="Times New Roman" w:hAnsi="Times New Roman" w:cs="Times New Roman" w:eastAsia="Times New Roman" w:hint="default"/>
        </w:rPr>
        <w:t>Ltd.</w:t>
      </w:r>
      <w:r>
        <w:rPr>
          <w:rFonts w:ascii="Times New Roman" w:hAnsi="Times New Roman" w:cs="Times New Roman" w:eastAsia="Times New Roman" w:hint="default"/>
        </w:rPr>
        <w:t> </w:t>
      </w:r>
      <w:r>
        <w:rPr/>
        <w:t>中文简称：安居宝</w:t>
      </w:r>
    </w:p>
    <w:p>
      <w:pPr>
        <w:pStyle w:val="BodyText"/>
        <w:spacing w:line="302" w:lineRule="auto" w:before="37"/>
        <w:ind w:left="704" w:right="5842"/>
        <w:jc w:val="left"/>
      </w:pPr>
      <w:r>
        <w:rPr/>
        <w:t>英文简称：</w:t>
      </w:r>
      <w:r>
        <w:rPr>
          <w:rFonts w:ascii="Times New Roman" w:hAnsi="Times New Roman" w:cs="Times New Roman" w:eastAsia="Times New Roman" w:hint="default"/>
        </w:rPr>
        <w:t>ANJUBAO</w:t>
      </w:r>
      <w:r>
        <w:rPr>
          <w:rFonts w:ascii="Times New Roman" w:hAnsi="Times New Roman" w:cs="Times New Roman" w:eastAsia="Times New Roman" w:hint="default"/>
          <w:w w:val="99"/>
        </w:rPr>
        <w:t> </w:t>
      </w:r>
      <w:r>
        <w:rPr/>
        <w:t>法定代表人：张波</w:t>
      </w:r>
    </w:p>
    <w:p>
      <w:pPr>
        <w:pStyle w:val="BodyText"/>
        <w:spacing w:line="240" w:lineRule="auto" w:before="43"/>
        <w:ind w:left="704" w:right="0"/>
        <w:jc w:val="left"/>
      </w:pPr>
      <w:r>
        <w:rPr/>
        <w:t>注册地址：广州经济技术开发区科学城南翔二路</w:t>
      </w:r>
      <w:r>
        <w:rPr>
          <w:spacing w:val="-59"/>
        </w:rPr>
        <w:t> </w:t>
      </w:r>
      <w:r>
        <w:rPr>
          <w:rFonts w:ascii="Times New Roman" w:hAnsi="Times New Roman" w:cs="Times New Roman" w:eastAsia="Times New Roman" w:hint="default"/>
        </w:rPr>
        <w:t>21 </w:t>
      </w:r>
      <w:r>
        <w:rPr/>
        <w:t>号</w:t>
      </w:r>
    </w:p>
    <w:p>
      <w:pPr>
        <w:pStyle w:val="BodyText"/>
        <w:spacing w:line="302" w:lineRule="auto" w:before="87"/>
        <w:ind w:left="704" w:right="2521"/>
        <w:jc w:val="left"/>
        <w:rPr>
          <w:rFonts w:ascii="Times New Roman" w:hAnsi="Times New Roman" w:cs="Times New Roman" w:eastAsia="Times New Roman" w:hint="default"/>
        </w:rPr>
      </w:pPr>
      <w:r>
        <w:rPr/>
        <w:t>办公地址：广州经济技术开发区科学城南翔二路</w:t>
      </w:r>
      <w:r>
        <w:rPr>
          <w:spacing w:val="-59"/>
        </w:rPr>
        <w:t> </w:t>
      </w:r>
      <w:r>
        <w:rPr>
          <w:rFonts w:ascii="Times New Roman" w:hAnsi="Times New Roman" w:cs="Times New Roman" w:eastAsia="Times New Roman" w:hint="default"/>
        </w:rPr>
        <w:t>21 </w:t>
      </w:r>
      <w:r>
        <w:rPr/>
        <w:t>号 邮政编码：</w:t>
      </w:r>
      <w:r>
        <w:rPr>
          <w:rFonts w:ascii="Times New Roman" w:hAnsi="Times New Roman" w:cs="Times New Roman" w:eastAsia="Times New Roman" w:hint="default"/>
        </w:rPr>
        <w:t>510663</w:t>
      </w:r>
    </w:p>
    <w:p>
      <w:pPr>
        <w:pStyle w:val="BodyText"/>
        <w:spacing w:line="302" w:lineRule="auto" w:before="18"/>
        <w:ind w:left="704" w:right="4868"/>
        <w:jc w:val="left"/>
        <w:rPr>
          <w:rFonts w:ascii="Times New Roman" w:hAnsi="Times New Roman" w:cs="Times New Roman" w:eastAsia="Times New Roman" w:hint="default"/>
        </w:rPr>
      </w:pPr>
      <w:r>
        <w:rPr/>
        <w:t>互联网网址：</w:t>
      </w:r>
      <w:hyperlink r:id="rId9">
        <w:r>
          <w:rPr>
            <w:rFonts w:ascii="Times New Roman" w:hAnsi="Times New Roman" w:cs="Times New Roman" w:eastAsia="Times New Roman" w:hint="default"/>
          </w:rPr>
          <w:t>www.anjubao.com</w:t>
        </w:r>
      </w:hyperlink>
      <w:r>
        <w:rPr>
          <w:rFonts w:ascii="Times New Roman" w:hAnsi="Times New Roman" w:cs="Times New Roman" w:eastAsia="Times New Roman" w:hint="default"/>
        </w:rPr>
        <w:t> </w:t>
      </w:r>
      <w:r>
        <w:rPr/>
        <w:t>电子信箱：</w:t>
      </w:r>
      <w:hyperlink r:id="rId10">
        <w:r>
          <w:rPr>
            <w:rFonts w:ascii="Times New Roman" w:hAnsi="Times New Roman" w:cs="Times New Roman" w:eastAsia="Times New Roman" w:hint="default"/>
          </w:rPr>
          <w:t>anjubao@anjubao.net</w:t>
        </w:r>
      </w:hyperlink>
    </w:p>
    <w:p>
      <w:pPr>
        <w:pStyle w:val="Heading6"/>
        <w:spacing w:line="240" w:lineRule="auto" w:before="168"/>
        <w:ind w:right="0"/>
        <w:jc w:val="left"/>
      </w:pPr>
      <w:r>
        <w:rPr/>
        <w:t>二、</w:t>
      </w:r>
      <w:r>
        <w:rPr>
          <w:spacing w:val="10"/>
        </w:rPr>
        <w:t> </w:t>
      </w:r>
      <w:r>
        <w:rPr/>
        <w:t>联系人和联系方式</w:t>
      </w:r>
    </w:p>
    <w:p>
      <w:pPr>
        <w:spacing w:line="240" w:lineRule="auto" w:before="8"/>
        <w:rPr>
          <w:rFonts w:ascii="黑体" w:hAnsi="黑体" w:cs="黑体" w:eastAsia="黑体" w:hint="default"/>
          <w:sz w:val="3"/>
          <w:szCs w:val="3"/>
        </w:rPr>
      </w:pPr>
    </w:p>
    <w:tbl>
      <w:tblPr>
        <w:tblW w:w="0" w:type="auto"/>
        <w:jc w:val="left"/>
        <w:tblInd w:w="274" w:type="dxa"/>
        <w:tblLayout w:type="fixed"/>
        <w:tblCellMar>
          <w:top w:w="0" w:type="dxa"/>
          <w:left w:w="0" w:type="dxa"/>
          <w:bottom w:w="0" w:type="dxa"/>
          <w:right w:w="0" w:type="dxa"/>
        </w:tblCellMar>
        <w:tblLook w:val="01E0"/>
      </w:tblPr>
      <w:tblGrid>
        <w:gridCol w:w="1277"/>
        <w:gridCol w:w="3402"/>
        <w:gridCol w:w="3404"/>
      </w:tblGrid>
      <w:tr>
        <w:trPr>
          <w:trHeight w:val="430" w:hRule="exact"/>
        </w:trPr>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340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1"/>
              <w:ind w:right="0"/>
              <w:jc w:val="center"/>
              <w:rPr>
                <w:rFonts w:ascii="宋体" w:hAnsi="宋体" w:cs="宋体" w:eastAsia="宋体" w:hint="default"/>
                <w:sz w:val="21"/>
                <w:szCs w:val="21"/>
              </w:rPr>
            </w:pPr>
            <w:r>
              <w:rPr>
                <w:rFonts w:ascii="宋体" w:hAnsi="宋体" w:cs="宋体" w:eastAsia="宋体" w:hint="default"/>
                <w:sz w:val="21"/>
                <w:szCs w:val="21"/>
              </w:rPr>
              <w:t>董事会秘书</w:t>
            </w:r>
          </w:p>
        </w:tc>
        <w:tc>
          <w:tcPr>
            <w:tcW w:w="34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1"/>
              <w:ind w:right="0"/>
              <w:jc w:val="center"/>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430" w:hRule="exact"/>
        </w:trPr>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34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90"/>
              <w:ind w:right="12"/>
              <w:jc w:val="center"/>
              <w:rPr>
                <w:rFonts w:ascii="宋体" w:hAnsi="宋体" w:cs="宋体" w:eastAsia="宋体" w:hint="default"/>
                <w:sz w:val="21"/>
                <w:szCs w:val="21"/>
              </w:rPr>
            </w:pPr>
            <w:r>
              <w:rPr>
                <w:rFonts w:ascii="宋体" w:hAnsi="宋体" w:cs="宋体" w:eastAsia="宋体" w:hint="default"/>
                <w:sz w:val="21"/>
                <w:szCs w:val="21"/>
              </w:rPr>
              <w:t>黄伟宁</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高世杰</w:t>
            </w:r>
          </w:p>
        </w:tc>
      </w:tr>
      <w:tr>
        <w:trPr>
          <w:trHeight w:val="216" w:hRule="exact"/>
        </w:trPr>
        <w:tc>
          <w:tcPr>
            <w:tcW w:w="1277" w:type="dxa"/>
            <w:tcBorders>
              <w:top w:val="single" w:sz="4" w:space="0" w:color="000000"/>
              <w:left w:val="single" w:sz="4" w:space="0" w:color="000000"/>
              <w:bottom w:val="nil" w:sz="6" w:space="0" w:color="auto"/>
              <w:right w:val="single" w:sz="4" w:space="0" w:color="000000"/>
            </w:tcBorders>
            <w:shd w:val="clear" w:color="auto" w:fill="DCDCDC"/>
          </w:tcPr>
          <w:p>
            <w:pPr/>
          </w:p>
        </w:tc>
        <w:tc>
          <w:tcPr>
            <w:tcW w:w="3402" w:type="dxa"/>
            <w:vMerge w:val="restart"/>
            <w:tcBorders>
              <w:top w:val="single" w:sz="4" w:space="0" w:color="000000"/>
              <w:left w:val="single" w:sz="10" w:space="0" w:color="DCDCDC"/>
              <w:right w:val="single" w:sz="4" w:space="0" w:color="000000"/>
            </w:tcBorders>
          </w:tcPr>
          <w:p>
            <w:pPr>
              <w:pStyle w:val="TableParagraph"/>
              <w:spacing w:line="420" w:lineRule="exact"/>
              <w:ind w:left="1320" w:right="118" w:hanging="1211"/>
              <w:jc w:val="left"/>
              <w:rPr>
                <w:rFonts w:ascii="宋体" w:hAnsi="宋体" w:cs="宋体" w:eastAsia="宋体" w:hint="default"/>
                <w:sz w:val="21"/>
                <w:szCs w:val="21"/>
              </w:rPr>
            </w:pPr>
            <w:r>
              <w:rPr>
                <w:rFonts w:ascii="宋体" w:hAnsi="宋体" w:cs="宋体" w:eastAsia="宋体" w:hint="default"/>
                <w:spacing w:val="-2"/>
                <w:sz w:val="21"/>
                <w:szCs w:val="21"/>
              </w:rPr>
              <w:t>广州经济技术开发区科学城南翔二</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路</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c>
          <w:tcPr>
            <w:tcW w:w="3404" w:type="dxa"/>
            <w:vMerge w:val="restart"/>
            <w:tcBorders>
              <w:top w:val="single" w:sz="4" w:space="0" w:color="000000"/>
              <w:left w:val="single" w:sz="4" w:space="0" w:color="000000"/>
              <w:right w:val="single" w:sz="4" w:space="0" w:color="000000"/>
            </w:tcBorders>
          </w:tcPr>
          <w:p>
            <w:pPr>
              <w:pStyle w:val="TableParagraph"/>
              <w:spacing w:line="420" w:lineRule="exact"/>
              <w:ind w:left="1329" w:right="118" w:hanging="1210"/>
              <w:jc w:val="left"/>
              <w:rPr>
                <w:rFonts w:ascii="宋体" w:hAnsi="宋体" w:cs="宋体" w:eastAsia="宋体" w:hint="default"/>
                <w:sz w:val="21"/>
                <w:szCs w:val="21"/>
              </w:rPr>
            </w:pPr>
            <w:r>
              <w:rPr>
                <w:rFonts w:ascii="宋体" w:hAnsi="宋体" w:cs="宋体" w:eastAsia="宋体" w:hint="default"/>
                <w:spacing w:val="-2"/>
                <w:sz w:val="21"/>
                <w:szCs w:val="21"/>
              </w:rPr>
              <w:t>广州经济技术开发区科学城南翔二</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路</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号</w:t>
            </w:r>
          </w:p>
        </w:tc>
      </w:tr>
      <w:tr>
        <w:trPr>
          <w:trHeight w:val="420" w:hRule="exact"/>
        </w:trPr>
        <w:tc>
          <w:tcPr>
            <w:tcW w:w="127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90"/>
              <w:ind w:left="2" w:right="0"/>
              <w:jc w:val="center"/>
              <w:rPr>
                <w:rFonts w:ascii="宋体" w:hAnsi="宋体" w:cs="宋体" w:eastAsia="宋体" w:hint="default"/>
                <w:sz w:val="21"/>
                <w:szCs w:val="21"/>
              </w:rPr>
            </w:pPr>
            <w:r>
              <w:rPr>
                <w:rFonts w:ascii="宋体" w:hAnsi="宋体" w:cs="宋体" w:eastAsia="宋体" w:hint="default"/>
                <w:sz w:val="21"/>
                <w:szCs w:val="21"/>
              </w:rPr>
              <w:t>联系地址</w:t>
            </w:r>
          </w:p>
        </w:tc>
        <w:tc>
          <w:tcPr>
            <w:tcW w:w="3402" w:type="dxa"/>
            <w:vMerge/>
            <w:tcBorders>
              <w:left w:val="single" w:sz="10" w:space="0" w:color="DCDCDC"/>
              <w:right w:val="single" w:sz="4" w:space="0" w:color="000000"/>
            </w:tcBorders>
          </w:tcPr>
          <w:p>
            <w:pPr/>
          </w:p>
        </w:tc>
        <w:tc>
          <w:tcPr>
            <w:tcW w:w="3404" w:type="dxa"/>
            <w:vMerge/>
            <w:tcBorders>
              <w:left w:val="single" w:sz="4" w:space="0" w:color="000000"/>
              <w:right w:val="single" w:sz="4" w:space="0" w:color="000000"/>
            </w:tcBorders>
          </w:tcPr>
          <w:p>
            <w:pPr/>
          </w:p>
        </w:tc>
      </w:tr>
      <w:tr>
        <w:trPr>
          <w:trHeight w:val="214" w:hRule="exact"/>
        </w:trPr>
        <w:tc>
          <w:tcPr>
            <w:tcW w:w="1277" w:type="dxa"/>
            <w:tcBorders>
              <w:top w:val="nil" w:sz="6" w:space="0" w:color="auto"/>
              <w:left w:val="single" w:sz="4" w:space="0" w:color="000000"/>
              <w:bottom w:val="single" w:sz="4" w:space="0" w:color="000000"/>
              <w:right w:val="single" w:sz="4" w:space="0" w:color="000000"/>
            </w:tcBorders>
            <w:shd w:val="clear" w:color="auto" w:fill="DCDCDC"/>
          </w:tcPr>
          <w:p>
            <w:pPr/>
          </w:p>
        </w:tc>
        <w:tc>
          <w:tcPr>
            <w:tcW w:w="3402" w:type="dxa"/>
            <w:vMerge/>
            <w:tcBorders>
              <w:left w:val="single" w:sz="10" w:space="0" w:color="DCDCDC"/>
              <w:bottom w:val="single" w:sz="4" w:space="0" w:color="000000"/>
              <w:right w:val="single" w:sz="4" w:space="0" w:color="000000"/>
            </w:tcBorders>
          </w:tcPr>
          <w:p>
            <w:pPr/>
          </w:p>
        </w:tc>
        <w:tc>
          <w:tcPr>
            <w:tcW w:w="3404" w:type="dxa"/>
            <w:vMerge/>
            <w:tcBorders>
              <w:left w:val="single" w:sz="4" w:space="0" w:color="000000"/>
              <w:bottom w:val="single" w:sz="4" w:space="0" w:color="000000"/>
              <w:right w:val="single" w:sz="4" w:space="0" w:color="000000"/>
            </w:tcBorders>
          </w:tcPr>
          <w:p>
            <w:pPr/>
          </w:p>
        </w:tc>
      </w:tr>
      <w:tr>
        <w:trPr>
          <w:trHeight w:val="430" w:hRule="exact"/>
        </w:trPr>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电话</w:t>
            </w:r>
          </w:p>
        </w:tc>
        <w:tc>
          <w:tcPr>
            <w:tcW w:w="34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0"/>
              <w:ind w:right="9"/>
              <w:jc w:val="center"/>
              <w:rPr>
                <w:rFonts w:ascii="Times New Roman" w:hAnsi="Times New Roman" w:cs="Times New Roman" w:eastAsia="Times New Roman" w:hint="default"/>
                <w:sz w:val="21"/>
                <w:szCs w:val="21"/>
              </w:rPr>
            </w:pPr>
            <w:r>
              <w:rPr>
                <w:rFonts w:ascii="Times New Roman"/>
                <w:sz w:val="21"/>
              </w:rPr>
              <w:t>020-82083888</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left="1" w:right="0"/>
              <w:jc w:val="center"/>
              <w:rPr>
                <w:rFonts w:ascii="Times New Roman" w:hAnsi="Times New Roman" w:cs="Times New Roman" w:eastAsia="Times New Roman" w:hint="default"/>
                <w:sz w:val="21"/>
                <w:szCs w:val="21"/>
              </w:rPr>
            </w:pPr>
            <w:r>
              <w:rPr>
                <w:rFonts w:ascii="Times New Roman"/>
                <w:sz w:val="21"/>
              </w:rPr>
              <w:t>020-82083888</w:t>
            </w:r>
          </w:p>
        </w:tc>
      </w:tr>
      <w:tr>
        <w:trPr>
          <w:trHeight w:val="432" w:hRule="exact"/>
        </w:trPr>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3"/>
              <w:ind w:right="0"/>
              <w:jc w:val="center"/>
              <w:rPr>
                <w:rFonts w:ascii="宋体" w:hAnsi="宋体" w:cs="宋体" w:eastAsia="宋体" w:hint="default"/>
                <w:sz w:val="21"/>
                <w:szCs w:val="21"/>
              </w:rPr>
            </w:pPr>
            <w:r>
              <w:rPr>
                <w:rFonts w:ascii="宋体" w:hAnsi="宋体" w:cs="宋体" w:eastAsia="宋体" w:hint="default"/>
                <w:sz w:val="21"/>
                <w:szCs w:val="21"/>
              </w:rPr>
              <w:t>传真</w:t>
            </w:r>
          </w:p>
        </w:tc>
        <w:tc>
          <w:tcPr>
            <w:tcW w:w="34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2"/>
              <w:ind w:right="9"/>
              <w:jc w:val="center"/>
              <w:rPr>
                <w:rFonts w:ascii="Times New Roman" w:hAnsi="Times New Roman" w:cs="Times New Roman" w:eastAsia="Times New Roman" w:hint="default"/>
                <w:sz w:val="21"/>
                <w:szCs w:val="21"/>
              </w:rPr>
            </w:pPr>
            <w:r>
              <w:rPr>
                <w:rFonts w:ascii="Times New Roman"/>
                <w:sz w:val="21"/>
              </w:rPr>
              <w:t>020-82086965</w:t>
            </w:r>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2"/>
              <w:ind w:left="1" w:right="0"/>
              <w:jc w:val="center"/>
              <w:rPr>
                <w:rFonts w:ascii="Times New Roman" w:hAnsi="Times New Roman" w:cs="Times New Roman" w:eastAsia="Times New Roman" w:hint="default"/>
                <w:sz w:val="21"/>
                <w:szCs w:val="21"/>
              </w:rPr>
            </w:pPr>
            <w:r>
              <w:rPr>
                <w:rFonts w:ascii="Times New Roman"/>
                <w:sz w:val="21"/>
              </w:rPr>
              <w:t>020-82086965</w:t>
            </w:r>
          </w:p>
        </w:tc>
      </w:tr>
      <w:tr>
        <w:trPr>
          <w:trHeight w:val="430" w:hRule="exact"/>
        </w:trPr>
        <w:tc>
          <w:tcPr>
            <w:tcW w:w="127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90"/>
              <w:ind w:left="2" w:right="0"/>
              <w:jc w:val="center"/>
              <w:rPr>
                <w:rFonts w:ascii="宋体" w:hAnsi="宋体" w:cs="宋体" w:eastAsia="宋体" w:hint="default"/>
                <w:sz w:val="21"/>
                <w:szCs w:val="21"/>
              </w:rPr>
            </w:pPr>
            <w:r>
              <w:rPr>
                <w:rFonts w:ascii="宋体" w:hAnsi="宋体" w:cs="宋体" w:eastAsia="宋体" w:hint="default"/>
                <w:sz w:val="21"/>
                <w:szCs w:val="21"/>
              </w:rPr>
              <w:t>电子信箱</w:t>
            </w:r>
          </w:p>
        </w:tc>
        <w:tc>
          <w:tcPr>
            <w:tcW w:w="340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140"/>
              <w:ind w:right="10"/>
              <w:jc w:val="center"/>
              <w:rPr>
                <w:rFonts w:ascii="Times New Roman" w:hAnsi="Times New Roman" w:cs="Times New Roman" w:eastAsia="Times New Roman" w:hint="default"/>
                <w:sz w:val="21"/>
                <w:szCs w:val="21"/>
              </w:rPr>
            </w:pPr>
            <w:hyperlink r:id="rId11">
              <w:r>
                <w:rPr>
                  <w:rFonts w:ascii="Times New Roman"/>
                  <w:sz w:val="21"/>
                </w:rPr>
                <w:t>huangwn@anjubao.net</w:t>
              </w:r>
            </w:hyperlink>
          </w:p>
        </w:tc>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0"/>
              <w:ind w:right="0"/>
              <w:jc w:val="center"/>
              <w:rPr>
                <w:rFonts w:ascii="Times New Roman" w:hAnsi="Times New Roman" w:cs="Times New Roman" w:eastAsia="Times New Roman" w:hint="default"/>
                <w:sz w:val="21"/>
                <w:szCs w:val="21"/>
              </w:rPr>
            </w:pPr>
            <w:hyperlink r:id="rId12">
              <w:r>
                <w:rPr>
                  <w:rFonts w:ascii="Times New Roman"/>
                  <w:sz w:val="21"/>
                </w:rPr>
                <w:t>gaosj@anjubao.net</w:t>
              </w:r>
            </w:hyperlink>
          </w:p>
        </w:tc>
      </w:tr>
    </w:tbl>
    <w:p>
      <w:pPr>
        <w:spacing w:line="240" w:lineRule="auto" w:before="8"/>
        <w:rPr>
          <w:rFonts w:ascii="黑体" w:hAnsi="黑体" w:cs="黑体" w:eastAsia="黑体" w:hint="default"/>
          <w:sz w:val="14"/>
          <w:szCs w:val="14"/>
        </w:rPr>
      </w:pPr>
    </w:p>
    <w:p>
      <w:pPr>
        <w:pStyle w:val="BodyText"/>
        <w:spacing w:line="309" w:lineRule="auto" w:before="14"/>
        <w:ind w:left="704" w:right="0"/>
        <w:jc w:val="left"/>
      </w:pPr>
      <w:r>
        <w:rPr>
          <w:rFonts w:ascii="黑体" w:hAnsi="黑体" w:cs="黑体" w:eastAsia="黑体" w:hint="default"/>
          <w:sz w:val="28"/>
          <w:szCs w:val="28"/>
        </w:rPr>
        <w:t>三、信息披露</w:t>
      </w:r>
      <w:r>
        <w:rPr>
          <w:rFonts w:ascii="黑体" w:hAnsi="黑体" w:cs="黑体" w:eastAsia="黑体" w:hint="default"/>
          <w:spacing w:val="-132"/>
          <w:sz w:val="28"/>
          <w:szCs w:val="28"/>
        </w:rPr>
        <w:t> </w:t>
      </w:r>
      <w:r>
        <w:rPr>
          <w:rFonts w:ascii="黑体" w:hAnsi="黑体" w:cs="黑体" w:eastAsia="黑体" w:hint="default"/>
          <w:spacing w:val="-132"/>
          <w:sz w:val="28"/>
          <w:szCs w:val="28"/>
        </w:rPr>
      </w:r>
      <w:r>
        <w:rPr>
          <w:spacing w:val="-34"/>
        </w:rPr>
        <w:t>指定信息披露报纸：《证券时报》、《中国证券报》、《上海证券报》、《证券日报》。</w:t>
      </w:r>
      <w:r>
        <w:rPr>
          <w:spacing w:val="-90"/>
        </w:rPr>
        <w:t> </w:t>
      </w:r>
      <w:r>
        <w:rPr>
          <w:spacing w:val="-90"/>
        </w:rPr>
      </w:r>
      <w:r>
        <w:rPr/>
        <w:t>指定信息披露网站：巨潮资讯网</w:t>
      </w:r>
      <w:r>
        <w:rPr>
          <w:spacing w:val="-61"/>
        </w:rPr>
        <w:t> </w:t>
      </w:r>
      <w:r>
        <w:rPr>
          <w:rFonts w:ascii="Times New Roman" w:hAnsi="Times New Roman" w:cs="Times New Roman" w:eastAsia="Times New Roman" w:hint="default"/>
          <w:color w:val="0000FF"/>
          <w:spacing w:val="-61"/>
        </w:rPr>
      </w:r>
      <w:hyperlink r:id="rId13">
        <w:r>
          <w:rPr>
            <w:rFonts w:ascii="Times New Roman" w:hAnsi="Times New Roman" w:cs="Times New Roman" w:eastAsia="Times New Roman" w:hint="default"/>
            <w:color w:val="0000FF"/>
            <w:u w:val="single" w:color="0000FF"/>
          </w:rPr>
          <w:t>http://www.cninfo.com.cn</w:t>
        </w:r>
        <w:r>
          <w:rPr>
            <w:rFonts w:ascii="Times New Roman" w:hAnsi="Times New Roman" w:cs="Times New Roman" w:eastAsia="Times New Roman" w:hint="default"/>
            <w:color w:val="0000FF"/>
          </w:rPr>
        </w:r>
      </w:hyperlink>
      <w:r>
        <w:rPr>
          <w:rFonts w:ascii="Times New Roman" w:hAnsi="Times New Roman" w:cs="Times New Roman" w:eastAsia="Times New Roman" w:hint="default"/>
          <w:color w:val="0000FF"/>
        </w:rPr>
        <w:t> </w:t>
      </w:r>
      <w:r>
        <w:rPr/>
        <w:t>年度报告备置地点：公司董事会办公室</w:t>
      </w:r>
    </w:p>
    <w:p>
      <w:pPr>
        <w:pStyle w:val="BodyText"/>
        <w:spacing w:line="316" w:lineRule="auto" w:before="186"/>
        <w:ind w:left="704" w:right="4562"/>
        <w:jc w:val="left"/>
        <w:rPr>
          <w:rFonts w:ascii="Times New Roman" w:hAnsi="Times New Roman" w:cs="Times New Roman" w:eastAsia="Times New Roman" w:hint="default"/>
        </w:rPr>
      </w:pPr>
      <w:r>
        <w:rPr>
          <w:rFonts w:ascii="黑体" w:hAnsi="黑体" w:cs="黑体" w:eastAsia="黑体" w:hint="default"/>
          <w:sz w:val="28"/>
          <w:szCs w:val="28"/>
        </w:rPr>
        <w:t>四、股票上市情况</w:t>
      </w:r>
      <w:r>
        <w:rPr>
          <w:rFonts w:ascii="黑体" w:hAnsi="黑体" w:cs="黑体" w:eastAsia="黑体" w:hint="default"/>
          <w:spacing w:val="-133"/>
          <w:sz w:val="28"/>
          <w:szCs w:val="28"/>
        </w:rPr>
        <w:t> </w:t>
      </w:r>
      <w:r>
        <w:rPr>
          <w:rFonts w:ascii="黑体" w:hAnsi="黑体" w:cs="黑体" w:eastAsia="黑体" w:hint="default"/>
          <w:spacing w:val="-133"/>
          <w:sz w:val="28"/>
          <w:szCs w:val="28"/>
        </w:rPr>
      </w:r>
      <w:r>
        <w:rPr/>
        <w:t>上市证券交易所：深圳证券交易所 股票简称：安居宝 股票代码：</w:t>
      </w:r>
      <w:r>
        <w:rPr>
          <w:rFonts w:ascii="Times New Roman" w:hAnsi="Times New Roman" w:cs="Times New Roman" w:eastAsia="Times New Roman" w:hint="default"/>
        </w:rPr>
        <w:t>300155</w:t>
      </w:r>
    </w:p>
    <w:p>
      <w:pPr>
        <w:spacing w:after="0" w:line="316" w:lineRule="auto"/>
        <w:jc w:val="left"/>
        <w:rPr>
          <w:rFonts w:ascii="Times New Roman" w:hAnsi="Times New Roman" w:cs="Times New Roman" w:eastAsia="Times New Roman" w:hint="default"/>
        </w:rPr>
        <w:sectPr>
          <w:pgSz w:w="11910" w:h="16850"/>
          <w:pgMar w:header="852" w:footer="1195" w:top="1540" w:bottom="1380" w:left="1660" w:right="13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7"/>
        <w:rPr>
          <w:rFonts w:ascii="Times New Roman" w:hAnsi="Times New Roman" w:cs="Times New Roman" w:eastAsia="Times New Roman" w:hint="default"/>
          <w:sz w:val="26"/>
          <w:szCs w:val="26"/>
        </w:rPr>
      </w:pPr>
    </w:p>
    <w:p>
      <w:pPr>
        <w:tabs>
          <w:tab w:pos="3322" w:val="left" w:leader="none"/>
        </w:tabs>
        <w:spacing w:before="7"/>
        <w:ind w:left="2045" w:right="0" w:firstLine="0"/>
        <w:jc w:val="left"/>
        <w:rPr>
          <w:rFonts w:ascii="黑体" w:hAnsi="黑体" w:cs="黑体" w:eastAsia="黑体" w:hint="default"/>
          <w:sz w:val="30"/>
          <w:szCs w:val="30"/>
        </w:rPr>
      </w:pPr>
      <w:r>
        <w:rPr>
          <w:rFonts w:ascii="黑体" w:hAnsi="黑体" w:cs="黑体" w:eastAsia="黑体" w:hint="default"/>
          <w:sz w:val="30"/>
          <w:szCs w:val="30"/>
        </w:rPr>
        <w:t>第二节</w:t>
        <w:tab/>
        <w:t>会计数据和业务数据摘要</w:t>
      </w:r>
    </w:p>
    <w:p>
      <w:pPr>
        <w:spacing w:line="240" w:lineRule="auto" w:before="0"/>
        <w:rPr>
          <w:rFonts w:ascii="黑体" w:hAnsi="黑体" w:cs="黑体" w:eastAsia="黑体" w:hint="default"/>
          <w:sz w:val="30"/>
          <w:szCs w:val="30"/>
        </w:rPr>
      </w:pPr>
    </w:p>
    <w:p>
      <w:pPr>
        <w:spacing w:line="240" w:lineRule="auto" w:before="3"/>
        <w:rPr>
          <w:rFonts w:ascii="黑体" w:hAnsi="黑体" w:cs="黑体" w:eastAsia="黑体" w:hint="default"/>
          <w:sz w:val="25"/>
          <w:szCs w:val="25"/>
        </w:rPr>
      </w:pPr>
    </w:p>
    <w:p>
      <w:pPr>
        <w:pStyle w:val="Heading6"/>
        <w:spacing w:line="240" w:lineRule="auto"/>
        <w:ind w:left="660" w:right="0"/>
        <w:jc w:val="left"/>
      </w:pPr>
      <w:r>
        <w:rPr/>
        <w:t>一、</w:t>
      </w:r>
      <w:r>
        <w:rPr>
          <w:spacing w:val="-49"/>
        </w:rPr>
        <w:t> </w:t>
      </w:r>
      <w:r>
        <w:rPr/>
        <w:t>主要会计数据</w:t>
      </w:r>
    </w:p>
    <w:p>
      <w:pPr>
        <w:spacing w:line="240" w:lineRule="auto" w:before="8"/>
        <w:rPr>
          <w:rFonts w:ascii="黑体" w:hAnsi="黑体" w:cs="黑体" w:eastAsia="黑体" w:hint="default"/>
          <w:sz w:val="11"/>
          <w:szCs w:val="11"/>
        </w:rPr>
      </w:pPr>
    </w:p>
    <w:p>
      <w:pPr>
        <w:spacing w:before="36"/>
        <w:ind w:left="0" w:right="2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0"/>
        <w:rPr>
          <w:rFonts w:ascii="宋体" w:hAnsi="宋体" w:cs="宋体" w:eastAsia="宋体" w:hint="default"/>
          <w:sz w:val="7"/>
          <w:szCs w:val="7"/>
        </w:rPr>
      </w:pPr>
    </w:p>
    <w:tbl>
      <w:tblPr>
        <w:tblW w:w="0" w:type="auto"/>
        <w:jc w:val="left"/>
        <w:tblInd w:w="118" w:type="dxa"/>
        <w:tblLayout w:type="fixed"/>
        <w:tblCellMar>
          <w:top w:w="0" w:type="dxa"/>
          <w:left w:w="0" w:type="dxa"/>
          <w:bottom w:w="0" w:type="dxa"/>
          <w:right w:w="0" w:type="dxa"/>
        </w:tblCellMar>
        <w:tblLook w:val="01E0"/>
      </w:tblPr>
      <w:tblGrid>
        <w:gridCol w:w="2271"/>
        <w:gridCol w:w="1560"/>
        <w:gridCol w:w="1841"/>
        <w:gridCol w:w="1418"/>
        <w:gridCol w:w="1397"/>
      </w:tblGrid>
      <w:tr>
        <w:trPr>
          <w:trHeight w:val="203" w:hRule="exact"/>
        </w:trPr>
        <w:tc>
          <w:tcPr>
            <w:tcW w:w="2271" w:type="dxa"/>
            <w:tcBorders>
              <w:top w:val="single" w:sz="4" w:space="0" w:color="000000"/>
              <w:left w:val="single" w:sz="4" w:space="0" w:color="000000"/>
              <w:bottom w:val="nil" w:sz="6" w:space="0" w:color="auto"/>
              <w:right w:val="single" w:sz="4" w:space="0" w:color="000000"/>
            </w:tcBorders>
            <w:shd w:val="clear" w:color="auto" w:fill="DCDCDC"/>
          </w:tcPr>
          <w:p>
            <w:pPr/>
          </w:p>
        </w:tc>
        <w:tc>
          <w:tcPr>
            <w:tcW w:w="1560"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1" w:type="dxa"/>
            <w:tcBorders>
              <w:top w:val="single" w:sz="4" w:space="0" w:color="000000"/>
              <w:left w:val="single" w:sz="4" w:space="0" w:color="000000"/>
              <w:bottom w:val="nil" w:sz="6" w:space="0" w:color="auto"/>
              <w:right w:val="single" w:sz="4" w:space="0" w:color="000000"/>
            </w:tcBorders>
            <w:shd w:val="clear" w:color="auto" w:fill="DCDCDC"/>
          </w:tcPr>
          <w:p>
            <w:pPr/>
          </w:p>
        </w:tc>
        <w:tc>
          <w:tcPr>
            <w:tcW w:w="1418" w:type="dxa"/>
            <w:vMerge w:val="restart"/>
            <w:tcBorders>
              <w:top w:val="single" w:sz="4" w:space="0" w:color="000000"/>
              <w:left w:val="single" w:sz="4" w:space="0" w:color="000000"/>
              <w:right w:val="single" w:sz="4" w:space="0" w:color="000000"/>
            </w:tcBorders>
            <w:shd w:val="clear" w:color="auto" w:fill="DCDCDC"/>
          </w:tcPr>
          <w:p>
            <w:pPr>
              <w:pStyle w:val="TableParagraph"/>
              <w:spacing w:line="345" w:lineRule="auto" w:before="32"/>
              <w:ind w:left="299" w:right="72" w:hanging="228"/>
              <w:jc w:val="left"/>
              <w:rPr>
                <w:rFonts w:ascii="宋体" w:hAnsi="宋体" w:cs="宋体" w:eastAsia="宋体" w:hint="default"/>
                <w:sz w:val="21"/>
                <w:szCs w:val="21"/>
              </w:rPr>
            </w:pPr>
            <w:r>
              <w:rPr>
                <w:rFonts w:ascii="宋体" w:hAnsi="宋体" w:cs="宋体" w:eastAsia="宋体" w:hint="default"/>
                <w:sz w:val="21"/>
                <w:szCs w:val="21"/>
              </w:rPr>
              <w:t>本年比上年增</w:t>
            </w:r>
            <w:r>
              <w:rPr>
                <w:rFonts w:ascii="宋体" w:hAnsi="宋体" w:cs="宋体" w:eastAsia="宋体" w:hint="default"/>
                <w:w w:val="100"/>
                <w:sz w:val="21"/>
                <w:szCs w:val="21"/>
              </w:rPr>
              <w:t> </w:t>
            </w:r>
            <w:r>
              <w:rPr>
                <w:rFonts w:ascii="宋体" w:hAnsi="宋体" w:cs="宋体" w:eastAsia="宋体" w:hint="default"/>
                <w:sz w:val="21"/>
                <w:szCs w:val="21"/>
              </w:rPr>
              <w:t>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39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98" w:hRule="exact"/>
        </w:trPr>
        <w:tc>
          <w:tcPr>
            <w:tcW w:w="227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6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30"/>
              <w:ind w:left="43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c>
          <w:tcPr>
            <w:tcW w:w="184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30"/>
              <w:ind w:left="57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418" w:type="dxa"/>
            <w:vMerge/>
            <w:tcBorders>
              <w:left w:val="single" w:sz="4" w:space="0" w:color="000000"/>
              <w:right w:val="single" w:sz="4" w:space="0" w:color="000000"/>
            </w:tcBorders>
            <w:shd w:val="clear" w:color="auto" w:fill="DCDCDC"/>
          </w:tcPr>
          <w:p>
            <w:pPr/>
          </w:p>
        </w:tc>
        <w:tc>
          <w:tcPr>
            <w:tcW w:w="139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30"/>
              <w:ind w:left="35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p>
        </w:tc>
      </w:tr>
      <w:tr>
        <w:trPr>
          <w:trHeight w:val="204" w:hRule="exact"/>
        </w:trPr>
        <w:tc>
          <w:tcPr>
            <w:tcW w:w="2271" w:type="dxa"/>
            <w:tcBorders>
              <w:top w:val="nil" w:sz="6" w:space="0" w:color="auto"/>
              <w:left w:val="single" w:sz="4" w:space="0" w:color="000000"/>
              <w:bottom w:val="single" w:sz="4" w:space="0" w:color="000000"/>
              <w:right w:val="single" w:sz="4" w:space="0" w:color="000000"/>
            </w:tcBorders>
            <w:shd w:val="clear" w:color="auto" w:fill="DCDCDC"/>
          </w:tcPr>
          <w:p>
            <w:pPr/>
          </w:p>
        </w:tc>
        <w:tc>
          <w:tcPr>
            <w:tcW w:w="156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41" w:type="dxa"/>
            <w:tcBorders>
              <w:top w:val="nil" w:sz="6" w:space="0" w:color="auto"/>
              <w:left w:val="single" w:sz="4" w:space="0" w:color="000000"/>
              <w:bottom w:val="single" w:sz="4" w:space="0" w:color="000000"/>
              <w:right w:val="single" w:sz="4" w:space="0" w:color="000000"/>
            </w:tcBorders>
            <w:shd w:val="clear" w:color="auto" w:fill="DCDCDC"/>
          </w:tcPr>
          <w:p>
            <w:pPr/>
          </w:p>
        </w:tc>
        <w:tc>
          <w:tcPr>
            <w:tcW w:w="1418" w:type="dxa"/>
            <w:vMerge/>
            <w:tcBorders>
              <w:left w:val="single" w:sz="4" w:space="0" w:color="000000"/>
              <w:bottom w:val="single" w:sz="4" w:space="0" w:color="000000"/>
              <w:right w:val="single" w:sz="4" w:space="0" w:color="000000"/>
            </w:tcBorders>
            <w:shd w:val="clear" w:color="auto" w:fill="DCDCDC"/>
          </w:tcPr>
          <w:p>
            <w:pPr/>
          </w:p>
        </w:tc>
        <w:tc>
          <w:tcPr>
            <w:tcW w:w="139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09" w:hRule="exact"/>
        </w:trPr>
        <w:tc>
          <w:tcPr>
            <w:tcW w:w="2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1"/>
              <w:ind w:left="1" w:right="0"/>
              <w:jc w:val="center"/>
              <w:rPr>
                <w:rFonts w:ascii="宋体" w:hAnsi="宋体" w:cs="宋体" w:eastAsia="宋体" w:hint="default"/>
                <w:sz w:val="21"/>
                <w:szCs w:val="21"/>
              </w:rPr>
            </w:pPr>
            <w:r>
              <w:rPr>
                <w:rFonts w:ascii="宋体" w:hAnsi="宋体" w:cs="宋体" w:eastAsia="宋体" w:hint="default"/>
                <w:sz w:val="21"/>
                <w:szCs w:val="21"/>
              </w:rPr>
              <w:t>营业总收入（元）</w:t>
            </w:r>
          </w:p>
        </w:tc>
        <w:tc>
          <w:tcPr>
            <w:tcW w:w="156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8"/>
              <w:ind w:right="19"/>
              <w:jc w:val="right"/>
              <w:rPr>
                <w:rFonts w:ascii="Times New Roman" w:hAnsi="Times New Roman" w:cs="Times New Roman" w:eastAsia="Times New Roman" w:hint="default"/>
                <w:sz w:val="21"/>
                <w:szCs w:val="21"/>
              </w:rPr>
            </w:pPr>
            <w:r>
              <w:rPr>
                <w:rFonts w:ascii="Times New Roman"/>
                <w:spacing w:val="-1"/>
                <w:sz w:val="21"/>
              </w:rPr>
              <w:t>253,216,897.20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
              <w:jc w:val="right"/>
              <w:rPr>
                <w:rFonts w:ascii="Times New Roman" w:hAnsi="Times New Roman" w:cs="Times New Roman" w:eastAsia="Times New Roman" w:hint="default"/>
                <w:sz w:val="21"/>
                <w:szCs w:val="21"/>
              </w:rPr>
            </w:pPr>
            <w:r>
              <w:rPr>
                <w:rFonts w:ascii="Times New Roman"/>
                <w:spacing w:val="-1"/>
                <w:sz w:val="21"/>
              </w:rPr>
              <w:t>243,378,065.39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8"/>
              <w:jc w:val="right"/>
              <w:rPr>
                <w:rFonts w:ascii="Times New Roman" w:hAnsi="Times New Roman" w:cs="Times New Roman" w:eastAsia="Times New Roman" w:hint="default"/>
                <w:sz w:val="21"/>
                <w:szCs w:val="21"/>
              </w:rPr>
            </w:pPr>
            <w:r>
              <w:rPr>
                <w:rFonts w:ascii="Times New Roman"/>
                <w:sz w:val="21"/>
              </w:rPr>
              <w:t>4.04%</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19"/>
              <w:jc w:val="right"/>
              <w:rPr>
                <w:rFonts w:ascii="Times New Roman" w:hAnsi="Times New Roman" w:cs="Times New Roman" w:eastAsia="Times New Roman" w:hint="default"/>
                <w:sz w:val="21"/>
                <w:szCs w:val="21"/>
              </w:rPr>
            </w:pPr>
            <w:r>
              <w:rPr>
                <w:rFonts w:ascii="Times New Roman"/>
                <w:spacing w:val="-1"/>
                <w:sz w:val="21"/>
              </w:rPr>
              <w:t>216,828,225.64</w:t>
            </w:r>
          </w:p>
        </w:tc>
      </w:tr>
      <w:tr>
        <w:trPr>
          <w:trHeight w:val="408" w:hRule="exact"/>
        </w:trPr>
        <w:tc>
          <w:tcPr>
            <w:tcW w:w="2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营业利润（元）</w:t>
            </w:r>
          </w:p>
        </w:tc>
        <w:tc>
          <w:tcPr>
            <w:tcW w:w="156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pacing w:val="-1"/>
                <w:sz w:val="21"/>
              </w:rPr>
              <w:t>49,017,695.29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pacing w:val="-1"/>
                <w:sz w:val="21"/>
              </w:rPr>
              <w:t>49,789,740.72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1"/>
              <w:jc w:val="right"/>
              <w:rPr>
                <w:rFonts w:ascii="Times New Roman" w:hAnsi="Times New Roman" w:cs="Times New Roman" w:eastAsia="Times New Roman" w:hint="default"/>
                <w:sz w:val="21"/>
                <w:szCs w:val="21"/>
              </w:rPr>
            </w:pPr>
            <w:r>
              <w:rPr>
                <w:rFonts w:ascii="Times New Roman"/>
                <w:spacing w:val="-1"/>
                <w:sz w:val="21"/>
              </w:rPr>
              <w:t>-1.55%</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pacing w:val="-1"/>
                <w:sz w:val="21"/>
              </w:rPr>
              <w:t>44,761,845.27</w:t>
            </w:r>
          </w:p>
        </w:tc>
      </w:tr>
      <w:tr>
        <w:trPr>
          <w:trHeight w:val="408" w:hRule="exact"/>
        </w:trPr>
        <w:tc>
          <w:tcPr>
            <w:tcW w:w="2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利润总额（元）</w:t>
            </w:r>
          </w:p>
        </w:tc>
        <w:tc>
          <w:tcPr>
            <w:tcW w:w="156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pacing w:val="-1"/>
                <w:sz w:val="21"/>
              </w:rPr>
              <w:t>65,204,596.58</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pacing w:val="-1"/>
                <w:sz w:val="21"/>
              </w:rPr>
              <w:t>70,153,184.25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1"/>
              <w:jc w:val="right"/>
              <w:rPr>
                <w:rFonts w:ascii="Times New Roman" w:hAnsi="Times New Roman" w:cs="Times New Roman" w:eastAsia="Times New Roman" w:hint="default"/>
                <w:sz w:val="21"/>
                <w:szCs w:val="21"/>
              </w:rPr>
            </w:pPr>
            <w:r>
              <w:rPr>
                <w:rFonts w:ascii="Times New Roman"/>
                <w:spacing w:val="-1"/>
                <w:sz w:val="21"/>
              </w:rPr>
              <w:t>-7.05%</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pacing w:val="-2"/>
                <w:sz w:val="21"/>
              </w:rPr>
              <w:t>51,442,923.11</w:t>
            </w:r>
          </w:p>
        </w:tc>
      </w:tr>
      <w:tr>
        <w:trPr>
          <w:trHeight w:val="806" w:hRule="exact"/>
        </w:trPr>
        <w:tc>
          <w:tcPr>
            <w:tcW w:w="2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8" w:lineRule="auto" w:before="30"/>
              <w:ind w:left="499" w:right="77" w:hanging="420"/>
              <w:jc w:val="left"/>
              <w:rPr>
                <w:rFonts w:ascii="宋体" w:hAnsi="宋体" w:cs="宋体" w:eastAsia="宋体" w:hint="default"/>
                <w:sz w:val="21"/>
                <w:szCs w:val="21"/>
              </w:rPr>
            </w:pPr>
            <w:r>
              <w:rPr>
                <w:rFonts w:ascii="宋体" w:hAnsi="宋体" w:cs="宋体" w:eastAsia="宋体" w:hint="default"/>
                <w:spacing w:val="-2"/>
                <w:sz w:val="21"/>
                <w:szCs w:val="21"/>
              </w:rPr>
              <w:t>归属于上市公司股东的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净利润（元）</w:t>
            </w:r>
          </w:p>
        </w:tc>
        <w:tc>
          <w:tcPr>
            <w:tcW w:w="156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59,185,820.63</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63,250,937.02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-6.43%</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51,339,721.91</w:t>
            </w:r>
          </w:p>
        </w:tc>
      </w:tr>
      <w:tr>
        <w:trPr>
          <w:trHeight w:val="1205" w:hRule="exact"/>
        </w:trPr>
        <w:tc>
          <w:tcPr>
            <w:tcW w:w="2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8" w:lineRule="auto" w:before="30"/>
              <w:ind w:left="79" w:right="77"/>
              <w:jc w:val="center"/>
              <w:rPr>
                <w:rFonts w:ascii="宋体" w:hAnsi="宋体" w:cs="宋体" w:eastAsia="宋体" w:hint="default"/>
                <w:sz w:val="21"/>
                <w:szCs w:val="21"/>
              </w:rPr>
            </w:pPr>
            <w:r>
              <w:rPr>
                <w:rFonts w:ascii="宋体" w:hAnsi="宋体" w:cs="宋体" w:eastAsia="宋体" w:hint="default"/>
                <w:spacing w:val="-2"/>
                <w:sz w:val="21"/>
                <w:szCs w:val="21"/>
              </w:rPr>
              <w:t>归属于上市公司股东的</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2"/>
                <w:sz w:val="21"/>
                <w:szCs w:val="21"/>
              </w:rPr>
              <w:t>扣除非经常性损益的净</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利润（元）</w:t>
            </w:r>
          </w:p>
        </w:tc>
        <w:tc>
          <w:tcPr>
            <w:tcW w:w="156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55,550,280.01</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61,751,323.00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-10.04%</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6"/>
                <w:szCs w:val="1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51,249,855.31</w:t>
            </w:r>
          </w:p>
        </w:tc>
      </w:tr>
      <w:tr>
        <w:trPr>
          <w:trHeight w:val="807" w:hRule="exact"/>
        </w:trPr>
        <w:tc>
          <w:tcPr>
            <w:tcW w:w="2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8" w:lineRule="auto" w:before="30"/>
              <w:ind w:left="499" w:right="77" w:hanging="420"/>
              <w:jc w:val="left"/>
              <w:rPr>
                <w:rFonts w:ascii="宋体" w:hAnsi="宋体" w:cs="宋体" w:eastAsia="宋体" w:hint="default"/>
                <w:sz w:val="21"/>
                <w:szCs w:val="21"/>
              </w:rPr>
            </w:pPr>
            <w:r>
              <w:rPr>
                <w:rFonts w:ascii="宋体" w:hAnsi="宋体" w:cs="宋体" w:eastAsia="宋体" w:hint="default"/>
                <w:spacing w:val="-2"/>
                <w:sz w:val="21"/>
                <w:szCs w:val="21"/>
              </w:rPr>
              <w:t>经营活动产生的现金流</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量净额（元）</w:t>
            </w:r>
          </w:p>
        </w:tc>
        <w:tc>
          <w:tcPr>
            <w:tcW w:w="156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47,478,217.09</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38,685,252.62</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z w:val="21"/>
              </w:rPr>
              <w:t>22.73%</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47,039,729.96</w:t>
            </w:r>
          </w:p>
        </w:tc>
      </w:tr>
      <w:tr>
        <w:trPr>
          <w:trHeight w:val="204" w:hRule="exact"/>
        </w:trPr>
        <w:tc>
          <w:tcPr>
            <w:tcW w:w="2271" w:type="dxa"/>
            <w:tcBorders>
              <w:top w:val="single" w:sz="4" w:space="0" w:color="000000"/>
              <w:left w:val="single" w:sz="4" w:space="0" w:color="000000"/>
              <w:bottom w:val="nil" w:sz="6" w:space="0" w:color="auto"/>
              <w:right w:val="single" w:sz="4" w:space="0" w:color="000000"/>
            </w:tcBorders>
            <w:shd w:val="clear" w:color="auto" w:fill="DCDCDC"/>
          </w:tcPr>
          <w:p>
            <w:pPr/>
          </w:p>
        </w:tc>
        <w:tc>
          <w:tcPr>
            <w:tcW w:w="1560" w:type="dxa"/>
            <w:tcBorders>
              <w:top w:val="single" w:sz="4" w:space="0" w:color="000000"/>
              <w:left w:val="single" w:sz="4" w:space="0" w:color="000000"/>
              <w:bottom w:val="nil" w:sz="6" w:space="0" w:color="auto"/>
              <w:right w:val="single" w:sz="4" w:space="0" w:color="000000"/>
            </w:tcBorders>
            <w:shd w:val="clear" w:color="auto" w:fill="DCDCDC"/>
          </w:tcPr>
          <w:p>
            <w:pPr/>
          </w:p>
        </w:tc>
        <w:tc>
          <w:tcPr>
            <w:tcW w:w="1841" w:type="dxa"/>
            <w:tcBorders>
              <w:top w:val="single" w:sz="4" w:space="0" w:color="000000"/>
              <w:left w:val="single" w:sz="4" w:space="0" w:color="000000"/>
              <w:bottom w:val="nil" w:sz="6" w:space="0" w:color="auto"/>
              <w:right w:val="single" w:sz="4" w:space="0" w:color="000000"/>
            </w:tcBorders>
            <w:shd w:val="clear" w:color="auto" w:fill="DCDCDC"/>
          </w:tcPr>
          <w:p>
            <w:pPr/>
          </w:p>
        </w:tc>
        <w:tc>
          <w:tcPr>
            <w:tcW w:w="1418" w:type="dxa"/>
            <w:vMerge w:val="restart"/>
            <w:tcBorders>
              <w:top w:val="single" w:sz="4" w:space="0" w:color="000000"/>
              <w:left w:val="single" w:sz="4" w:space="0" w:color="000000"/>
              <w:right w:val="single" w:sz="4" w:space="0" w:color="000000"/>
            </w:tcBorders>
            <w:shd w:val="clear" w:color="auto" w:fill="DCDCDC"/>
          </w:tcPr>
          <w:p>
            <w:pPr>
              <w:pStyle w:val="TableParagraph"/>
              <w:spacing w:line="348" w:lineRule="auto" w:before="30"/>
              <w:ind w:left="91" w:right="72" w:hanging="20"/>
              <w:jc w:val="left"/>
              <w:rPr>
                <w:rFonts w:ascii="宋体" w:hAnsi="宋体" w:cs="宋体" w:eastAsia="宋体" w:hint="default"/>
                <w:sz w:val="21"/>
                <w:szCs w:val="21"/>
              </w:rPr>
            </w:pPr>
            <w:r>
              <w:rPr>
                <w:rFonts w:ascii="宋体" w:hAnsi="宋体" w:cs="宋体" w:eastAsia="宋体" w:hint="default"/>
                <w:sz w:val="21"/>
                <w:szCs w:val="21"/>
              </w:rPr>
              <w:t>本年末比上年</w:t>
            </w:r>
            <w:r>
              <w:rPr>
                <w:rFonts w:ascii="宋体" w:hAnsi="宋体" w:cs="宋体" w:eastAsia="宋体" w:hint="default"/>
                <w:w w:val="100"/>
                <w:sz w:val="21"/>
                <w:szCs w:val="21"/>
              </w:rPr>
              <w:t> </w:t>
            </w:r>
            <w:r>
              <w:rPr>
                <w:rFonts w:ascii="宋体" w:hAnsi="宋体" w:cs="宋体" w:eastAsia="宋体" w:hint="default"/>
                <w:sz w:val="21"/>
                <w:szCs w:val="21"/>
              </w:rPr>
              <w:t>末增减（</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tc>
        <w:tc>
          <w:tcPr>
            <w:tcW w:w="1397"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396" w:hRule="exact"/>
        </w:trPr>
        <w:tc>
          <w:tcPr>
            <w:tcW w:w="227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6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30"/>
              <w:ind w:left="33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年末</w:t>
            </w:r>
          </w:p>
        </w:tc>
        <w:tc>
          <w:tcPr>
            <w:tcW w:w="1841"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30"/>
              <w:ind w:left="46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年末</w:t>
            </w:r>
          </w:p>
        </w:tc>
        <w:tc>
          <w:tcPr>
            <w:tcW w:w="1418" w:type="dxa"/>
            <w:vMerge/>
            <w:tcBorders>
              <w:left w:val="single" w:sz="4" w:space="0" w:color="000000"/>
              <w:right w:val="single" w:sz="4" w:space="0" w:color="000000"/>
            </w:tcBorders>
            <w:shd w:val="clear" w:color="auto" w:fill="DCDCDC"/>
          </w:tcPr>
          <w:p>
            <w:pPr/>
          </w:p>
        </w:tc>
        <w:tc>
          <w:tcPr>
            <w:tcW w:w="139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40" w:lineRule="auto" w:before="30"/>
              <w:ind w:left="24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204" w:hRule="exact"/>
        </w:trPr>
        <w:tc>
          <w:tcPr>
            <w:tcW w:w="2271" w:type="dxa"/>
            <w:tcBorders>
              <w:top w:val="nil" w:sz="6" w:space="0" w:color="auto"/>
              <w:left w:val="single" w:sz="4" w:space="0" w:color="000000"/>
              <w:bottom w:val="single" w:sz="4" w:space="0" w:color="000000"/>
              <w:right w:val="single" w:sz="4" w:space="0" w:color="000000"/>
            </w:tcBorders>
            <w:shd w:val="clear" w:color="auto" w:fill="DCDCDC"/>
          </w:tcPr>
          <w:p>
            <w:pPr/>
          </w:p>
        </w:tc>
        <w:tc>
          <w:tcPr>
            <w:tcW w:w="156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41" w:type="dxa"/>
            <w:tcBorders>
              <w:top w:val="nil" w:sz="6" w:space="0" w:color="auto"/>
              <w:left w:val="single" w:sz="4" w:space="0" w:color="000000"/>
              <w:bottom w:val="single" w:sz="4" w:space="0" w:color="000000"/>
              <w:right w:val="single" w:sz="4" w:space="0" w:color="000000"/>
            </w:tcBorders>
            <w:shd w:val="clear" w:color="auto" w:fill="DCDCDC"/>
          </w:tcPr>
          <w:p>
            <w:pPr/>
          </w:p>
        </w:tc>
        <w:tc>
          <w:tcPr>
            <w:tcW w:w="1418" w:type="dxa"/>
            <w:vMerge/>
            <w:tcBorders>
              <w:left w:val="single" w:sz="4" w:space="0" w:color="000000"/>
              <w:bottom w:val="single" w:sz="4" w:space="0" w:color="000000"/>
              <w:right w:val="single" w:sz="4" w:space="0" w:color="000000"/>
            </w:tcBorders>
            <w:shd w:val="clear" w:color="auto" w:fill="DCDCDC"/>
          </w:tcPr>
          <w:p>
            <w:pPr/>
          </w:p>
        </w:tc>
        <w:tc>
          <w:tcPr>
            <w:tcW w:w="1397"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408" w:hRule="exact"/>
        </w:trPr>
        <w:tc>
          <w:tcPr>
            <w:tcW w:w="2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资产总额（元）</w:t>
            </w:r>
          </w:p>
        </w:tc>
        <w:tc>
          <w:tcPr>
            <w:tcW w:w="156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0"/>
              <w:ind w:right="19"/>
              <w:jc w:val="right"/>
              <w:rPr>
                <w:rFonts w:ascii="Times New Roman" w:hAnsi="Times New Roman" w:cs="Times New Roman" w:eastAsia="Times New Roman" w:hint="default"/>
                <w:sz w:val="21"/>
                <w:szCs w:val="21"/>
              </w:rPr>
            </w:pPr>
            <w:r>
              <w:rPr>
                <w:rFonts w:ascii="Times New Roman"/>
                <w:spacing w:val="-1"/>
                <w:sz w:val="21"/>
              </w:rPr>
              <w:t>1,095,516,427.35</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Times New Roman" w:hAnsi="Times New Roman" w:cs="Times New Roman" w:eastAsia="Times New Roman" w:hint="default"/>
                <w:sz w:val="21"/>
                <w:szCs w:val="21"/>
              </w:rPr>
            </w:pPr>
            <w:r>
              <w:rPr>
                <w:rFonts w:ascii="Times New Roman"/>
                <w:spacing w:val="-1"/>
                <w:sz w:val="21"/>
              </w:rPr>
              <w:t>1,091,641,255.85</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8"/>
              <w:jc w:val="right"/>
              <w:rPr>
                <w:rFonts w:ascii="Times New Roman" w:hAnsi="Times New Roman" w:cs="Times New Roman" w:eastAsia="Times New Roman" w:hint="default"/>
                <w:sz w:val="21"/>
                <w:szCs w:val="21"/>
              </w:rPr>
            </w:pPr>
            <w:r>
              <w:rPr>
                <w:rFonts w:ascii="Times New Roman"/>
                <w:sz w:val="21"/>
              </w:rPr>
              <w:t>0.35%</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Times New Roman" w:hAnsi="Times New Roman" w:cs="Times New Roman" w:eastAsia="Times New Roman" w:hint="default"/>
                <w:sz w:val="21"/>
                <w:szCs w:val="21"/>
              </w:rPr>
            </w:pPr>
            <w:r>
              <w:rPr>
                <w:rFonts w:ascii="Times New Roman"/>
                <w:spacing w:val="-1"/>
                <w:sz w:val="21"/>
              </w:rPr>
              <w:t>203,938,643.30</w:t>
            </w:r>
          </w:p>
        </w:tc>
      </w:tr>
      <w:tr>
        <w:trPr>
          <w:trHeight w:val="408" w:hRule="exact"/>
        </w:trPr>
        <w:tc>
          <w:tcPr>
            <w:tcW w:w="2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负债总额（元）</w:t>
            </w:r>
          </w:p>
        </w:tc>
        <w:tc>
          <w:tcPr>
            <w:tcW w:w="156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0"/>
              <w:ind w:right="19"/>
              <w:jc w:val="right"/>
              <w:rPr>
                <w:rFonts w:ascii="Times New Roman" w:hAnsi="Times New Roman" w:cs="Times New Roman" w:eastAsia="Times New Roman" w:hint="default"/>
                <w:sz w:val="21"/>
                <w:szCs w:val="21"/>
              </w:rPr>
            </w:pPr>
            <w:r>
              <w:rPr>
                <w:rFonts w:ascii="Times New Roman"/>
                <w:spacing w:val="-1"/>
                <w:sz w:val="21"/>
              </w:rPr>
              <w:t>75,583,695.87</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Times New Roman" w:hAnsi="Times New Roman" w:cs="Times New Roman" w:eastAsia="Times New Roman" w:hint="default"/>
                <w:sz w:val="21"/>
                <w:szCs w:val="21"/>
              </w:rPr>
            </w:pPr>
            <w:r>
              <w:rPr>
                <w:rFonts w:ascii="Times New Roman"/>
                <w:spacing w:val="-1"/>
                <w:sz w:val="21"/>
              </w:rPr>
              <w:t>76,389,897.16</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21"/>
              <w:jc w:val="right"/>
              <w:rPr>
                <w:rFonts w:ascii="Times New Roman" w:hAnsi="Times New Roman" w:cs="Times New Roman" w:eastAsia="Times New Roman" w:hint="default"/>
                <w:sz w:val="21"/>
                <w:szCs w:val="21"/>
              </w:rPr>
            </w:pPr>
            <w:r>
              <w:rPr>
                <w:rFonts w:ascii="Times New Roman"/>
                <w:spacing w:val="-1"/>
                <w:sz w:val="21"/>
              </w:rPr>
              <w:t>-1.06%</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0"/>
              <w:ind w:right="19"/>
              <w:jc w:val="right"/>
              <w:rPr>
                <w:rFonts w:ascii="Times New Roman" w:hAnsi="Times New Roman" w:cs="Times New Roman" w:eastAsia="Times New Roman" w:hint="default"/>
                <w:sz w:val="21"/>
                <w:szCs w:val="21"/>
              </w:rPr>
            </w:pPr>
            <w:r>
              <w:rPr>
                <w:rFonts w:ascii="Times New Roman"/>
                <w:spacing w:val="-1"/>
                <w:sz w:val="21"/>
              </w:rPr>
              <w:t>67,902,860.31</w:t>
            </w:r>
          </w:p>
        </w:tc>
      </w:tr>
      <w:tr>
        <w:trPr>
          <w:trHeight w:val="806" w:hRule="exact"/>
        </w:trPr>
        <w:tc>
          <w:tcPr>
            <w:tcW w:w="2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5" w:lineRule="auto" w:before="33"/>
              <w:ind w:left="290" w:right="77" w:hanging="212"/>
              <w:jc w:val="left"/>
              <w:rPr>
                <w:rFonts w:ascii="宋体" w:hAnsi="宋体" w:cs="宋体" w:eastAsia="宋体" w:hint="default"/>
                <w:sz w:val="21"/>
                <w:szCs w:val="21"/>
              </w:rPr>
            </w:pPr>
            <w:r>
              <w:rPr>
                <w:rFonts w:ascii="宋体" w:hAnsi="宋体" w:cs="宋体" w:eastAsia="宋体" w:hint="default"/>
                <w:spacing w:val="-2"/>
                <w:sz w:val="21"/>
                <w:szCs w:val="21"/>
              </w:rPr>
              <w:t>归属于上市公司股东的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所有者权益（元）</w:t>
            </w:r>
          </w:p>
        </w:tc>
        <w:tc>
          <w:tcPr>
            <w:tcW w:w="156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1,016,837,179.32</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1,015,251,358.69</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z w:val="21"/>
              </w:rPr>
              <w:t>0.16%</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pacing w:val="-1"/>
                <w:sz w:val="21"/>
              </w:rPr>
              <w:t>136,035,782.99</w:t>
            </w:r>
          </w:p>
        </w:tc>
      </w:tr>
      <w:tr>
        <w:trPr>
          <w:trHeight w:val="408" w:hRule="exact"/>
        </w:trPr>
        <w:tc>
          <w:tcPr>
            <w:tcW w:w="2271"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总股本（股）</w:t>
            </w:r>
          </w:p>
        </w:tc>
        <w:tc>
          <w:tcPr>
            <w:tcW w:w="1560"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pacing w:val="-1"/>
                <w:sz w:val="21"/>
              </w:rPr>
              <w:t>180,000,000.00</w:t>
            </w:r>
          </w:p>
        </w:tc>
        <w:tc>
          <w:tcPr>
            <w:tcW w:w="18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pacing w:val="-1"/>
                <w:sz w:val="21"/>
              </w:rPr>
              <w:t>72,000,000.00</w:t>
            </w:r>
          </w:p>
        </w:tc>
        <w:tc>
          <w:tcPr>
            <w:tcW w:w="14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8"/>
              <w:jc w:val="right"/>
              <w:rPr>
                <w:rFonts w:ascii="Times New Roman" w:hAnsi="Times New Roman" w:cs="Times New Roman" w:eastAsia="Times New Roman" w:hint="default"/>
                <w:sz w:val="21"/>
                <w:szCs w:val="21"/>
              </w:rPr>
            </w:pPr>
            <w:r>
              <w:rPr>
                <w:rFonts w:ascii="Times New Roman"/>
                <w:sz w:val="21"/>
              </w:rPr>
              <w:t>150.00%</w:t>
            </w:r>
          </w:p>
        </w:tc>
        <w:tc>
          <w:tcPr>
            <w:tcW w:w="13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pacing w:val="-1"/>
                <w:sz w:val="21"/>
              </w:rPr>
              <w:t>54,000,000.00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5"/>
          <w:szCs w:val="15"/>
        </w:rPr>
      </w:pPr>
    </w:p>
    <w:p>
      <w:pPr>
        <w:pStyle w:val="Heading6"/>
        <w:spacing w:line="240" w:lineRule="auto" w:before="14"/>
        <w:ind w:left="660" w:right="0"/>
        <w:jc w:val="left"/>
      </w:pPr>
      <w:r>
        <w:rPr/>
        <w:t>二、</w:t>
      </w:r>
      <w:r>
        <w:rPr>
          <w:spacing w:val="-49"/>
        </w:rPr>
        <w:t> </w:t>
      </w:r>
      <w:r>
        <w:rPr/>
        <w:t>主要财务指标</w:t>
      </w:r>
    </w:p>
    <w:p>
      <w:pPr>
        <w:spacing w:line="240" w:lineRule="auto" w:before="4"/>
        <w:rPr>
          <w:rFonts w:ascii="黑体" w:hAnsi="黑体" w:cs="黑体" w:eastAsia="黑体" w:hint="default"/>
          <w:sz w:val="16"/>
          <w:szCs w:val="16"/>
        </w:rPr>
      </w:pPr>
    </w:p>
    <w:tbl>
      <w:tblPr>
        <w:tblW w:w="0" w:type="auto"/>
        <w:jc w:val="left"/>
        <w:tblInd w:w="130" w:type="dxa"/>
        <w:tblLayout w:type="fixed"/>
        <w:tblCellMar>
          <w:top w:w="0" w:type="dxa"/>
          <w:left w:w="0" w:type="dxa"/>
          <w:bottom w:w="0" w:type="dxa"/>
          <w:right w:w="0" w:type="dxa"/>
        </w:tblCellMar>
        <w:tblLook w:val="01E0"/>
      </w:tblPr>
      <w:tblGrid>
        <w:gridCol w:w="2293"/>
        <w:gridCol w:w="1459"/>
        <w:gridCol w:w="1157"/>
        <w:gridCol w:w="2317"/>
        <w:gridCol w:w="1212"/>
      </w:tblGrid>
      <w:tr>
        <w:trPr>
          <w:trHeight w:val="518" w:hRule="exact"/>
        </w:trPr>
        <w:tc>
          <w:tcPr>
            <w:tcW w:w="2293"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45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left="39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c>
          <w:tcPr>
            <w:tcW w:w="11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left="23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p>
        </w:tc>
        <w:tc>
          <w:tcPr>
            <w:tcW w:w="231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left="103" w:right="0"/>
              <w:jc w:val="left"/>
              <w:rPr>
                <w:rFonts w:ascii="宋体" w:hAnsi="宋体" w:cs="宋体" w:eastAsia="宋体" w:hint="default"/>
                <w:sz w:val="21"/>
                <w:szCs w:val="21"/>
              </w:rPr>
            </w:pPr>
            <w:r>
              <w:rPr>
                <w:rFonts w:ascii="宋体" w:hAnsi="宋体" w:cs="宋体" w:eastAsia="宋体" w:hint="default"/>
                <w:sz w:val="21"/>
                <w:szCs w:val="21"/>
              </w:rPr>
              <w:t>本年比上年增减（％）</w:t>
            </w:r>
          </w:p>
        </w:tc>
        <w:tc>
          <w:tcPr>
            <w:tcW w:w="121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left="25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 </w:t>
            </w:r>
            <w:r>
              <w:rPr>
                <w:rFonts w:ascii="宋体" w:hAnsi="宋体" w:cs="宋体" w:eastAsia="宋体" w:hint="default"/>
                <w:sz w:val="21"/>
                <w:szCs w:val="21"/>
              </w:rPr>
              <w:t>年</w:t>
            </w:r>
          </w:p>
        </w:tc>
      </w:tr>
      <w:tr>
        <w:trPr>
          <w:trHeight w:val="464" w:hRule="exact"/>
        </w:trPr>
        <w:tc>
          <w:tcPr>
            <w:tcW w:w="22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7"/>
              <w:ind w:right="0"/>
              <w:jc w:val="center"/>
              <w:rPr>
                <w:rFonts w:ascii="宋体" w:hAnsi="宋体" w:cs="宋体" w:eastAsia="宋体" w:hint="default"/>
                <w:sz w:val="21"/>
                <w:szCs w:val="21"/>
              </w:rPr>
            </w:pPr>
            <w:r>
              <w:rPr>
                <w:rFonts w:ascii="宋体" w:hAnsi="宋体" w:cs="宋体" w:eastAsia="宋体" w:hint="default"/>
                <w:sz w:val="21"/>
                <w:szCs w:val="21"/>
              </w:rPr>
              <w:t>基本每股收益（元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459" w:type="dxa"/>
            <w:tcBorders>
              <w:top w:val="single" w:sz="49" w:space="0" w:color="DCDCDC"/>
              <w:left w:val="single" w:sz="13" w:space="0" w:color="DCDCDC"/>
              <w:bottom w:val="single" w:sz="4" w:space="0" w:color="000000"/>
              <w:right w:val="single" w:sz="4" w:space="0" w:color="000000"/>
            </w:tcBorders>
          </w:tcPr>
          <w:p>
            <w:pPr>
              <w:pStyle w:val="TableParagraph"/>
              <w:spacing w:line="240" w:lineRule="auto" w:before="77"/>
              <w:ind w:right="17"/>
              <w:jc w:val="right"/>
              <w:rPr>
                <w:rFonts w:ascii="Times New Roman" w:hAnsi="Times New Roman" w:cs="Times New Roman" w:eastAsia="Times New Roman" w:hint="default"/>
                <w:sz w:val="21"/>
                <w:szCs w:val="21"/>
              </w:rPr>
            </w:pPr>
            <w:r>
              <w:rPr>
                <w:rFonts w:ascii="Times New Roman"/>
                <w:sz w:val="21"/>
              </w:rPr>
              <w:t>0.33</w:t>
            </w:r>
          </w:p>
        </w:tc>
        <w:tc>
          <w:tcPr>
            <w:tcW w:w="1157" w:type="dxa"/>
            <w:tcBorders>
              <w:top w:val="single" w:sz="49" w:space="0" w:color="DCDCDC"/>
              <w:left w:val="single" w:sz="4" w:space="0" w:color="000000"/>
              <w:bottom w:val="single" w:sz="4" w:space="0" w:color="000000"/>
              <w:right w:val="single" w:sz="4" w:space="0" w:color="000000"/>
            </w:tcBorders>
          </w:tcPr>
          <w:p>
            <w:pPr>
              <w:pStyle w:val="TableParagraph"/>
              <w:spacing w:line="240" w:lineRule="auto" w:before="77"/>
              <w:ind w:right="21"/>
              <w:jc w:val="right"/>
              <w:rPr>
                <w:rFonts w:ascii="Times New Roman" w:hAnsi="Times New Roman" w:cs="Times New Roman" w:eastAsia="Times New Roman" w:hint="default"/>
                <w:sz w:val="21"/>
                <w:szCs w:val="21"/>
              </w:rPr>
            </w:pPr>
            <w:r>
              <w:rPr>
                <w:rFonts w:ascii="Times New Roman"/>
                <w:sz w:val="21"/>
              </w:rPr>
              <w:t>0.47</w:t>
            </w:r>
          </w:p>
        </w:tc>
        <w:tc>
          <w:tcPr>
            <w:tcW w:w="2317" w:type="dxa"/>
            <w:tcBorders>
              <w:top w:val="single" w:sz="49" w:space="0" w:color="DCDCDC"/>
              <w:left w:val="single" w:sz="4" w:space="0" w:color="000000"/>
              <w:bottom w:val="single" w:sz="4" w:space="0" w:color="000000"/>
              <w:right w:val="single" w:sz="4" w:space="0" w:color="000000"/>
            </w:tcBorders>
          </w:tcPr>
          <w:p>
            <w:pPr>
              <w:pStyle w:val="TableParagraph"/>
              <w:spacing w:line="240" w:lineRule="auto" w:before="77"/>
              <w:ind w:right="21"/>
              <w:jc w:val="right"/>
              <w:rPr>
                <w:rFonts w:ascii="Times New Roman" w:hAnsi="Times New Roman" w:cs="Times New Roman" w:eastAsia="Times New Roman" w:hint="default"/>
                <w:sz w:val="21"/>
                <w:szCs w:val="21"/>
              </w:rPr>
            </w:pPr>
            <w:r>
              <w:rPr>
                <w:rFonts w:ascii="Times New Roman"/>
                <w:spacing w:val="-1"/>
                <w:sz w:val="21"/>
              </w:rPr>
              <w:t>-29.79%</w:t>
            </w:r>
          </w:p>
        </w:tc>
        <w:tc>
          <w:tcPr>
            <w:tcW w:w="1212" w:type="dxa"/>
            <w:tcBorders>
              <w:top w:val="single" w:sz="49" w:space="0" w:color="DCDCDC"/>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z w:val="21"/>
              </w:rPr>
              <w:t>0.41</w:t>
            </w:r>
          </w:p>
        </w:tc>
      </w:tr>
      <w:tr>
        <w:trPr>
          <w:trHeight w:val="408" w:hRule="exact"/>
        </w:trPr>
        <w:tc>
          <w:tcPr>
            <w:tcW w:w="22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稀释每股收益（元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45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7"/>
              <w:ind w:right="17"/>
              <w:jc w:val="right"/>
              <w:rPr>
                <w:rFonts w:ascii="Times New Roman" w:hAnsi="Times New Roman" w:cs="Times New Roman" w:eastAsia="Times New Roman" w:hint="default"/>
                <w:sz w:val="21"/>
                <w:szCs w:val="21"/>
              </w:rPr>
            </w:pPr>
            <w:r>
              <w:rPr>
                <w:rFonts w:ascii="Times New Roman"/>
                <w:sz w:val="21"/>
              </w:rPr>
              <w:t>0.33</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1"/>
              <w:jc w:val="right"/>
              <w:rPr>
                <w:rFonts w:ascii="Times New Roman" w:hAnsi="Times New Roman" w:cs="Times New Roman" w:eastAsia="Times New Roman" w:hint="default"/>
                <w:sz w:val="21"/>
                <w:szCs w:val="21"/>
              </w:rPr>
            </w:pPr>
            <w:r>
              <w:rPr>
                <w:rFonts w:ascii="Times New Roman"/>
                <w:sz w:val="21"/>
              </w:rPr>
              <w:t>0.47</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1"/>
              <w:jc w:val="right"/>
              <w:rPr>
                <w:rFonts w:ascii="Times New Roman" w:hAnsi="Times New Roman" w:cs="Times New Roman" w:eastAsia="Times New Roman" w:hint="default"/>
                <w:sz w:val="21"/>
                <w:szCs w:val="21"/>
              </w:rPr>
            </w:pPr>
            <w:r>
              <w:rPr>
                <w:rFonts w:ascii="Times New Roman"/>
                <w:spacing w:val="-1"/>
                <w:sz w:val="21"/>
              </w:rPr>
              <w:t>-29.79%</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z w:val="21"/>
              </w:rPr>
              <w:t>0.41</w:t>
            </w:r>
          </w:p>
        </w:tc>
      </w:tr>
      <w:tr>
        <w:trPr>
          <w:trHeight w:val="806" w:hRule="exact"/>
        </w:trPr>
        <w:tc>
          <w:tcPr>
            <w:tcW w:w="229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8" w:lineRule="auto" w:before="30"/>
              <w:ind w:left="482" w:right="87" w:hanging="392"/>
              <w:jc w:val="left"/>
              <w:rPr>
                <w:rFonts w:ascii="宋体" w:hAnsi="宋体" w:cs="宋体" w:eastAsia="宋体" w:hint="default"/>
                <w:sz w:val="21"/>
                <w:szCs w:val="21"/>
              </w:rPr>
            </w:pPr>
            <w:r>
              <w:rPr>
                <w:rFonts w:ascii="宋体" w:hAnsi="宋体" w:cs="宋体" w:eastAsia="宋体" w:hint="default"/>
                <w:spacing w:val="-2"/>
                <w:sz w:val="21"/>
                <w:szCs w:val="21"/>
              </w:rPr>
              <w:t>用最新股本计算的每股</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收益（元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45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w w:val="100"/>
                <w:sz w:val="21"/>
              </w:rPr>
              <w:t>-</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220"/>
              <w:jc w:val="right"/>
              <w:rPr>
                <w:rFonts w:ascii="Times New Roman" w:hAnsi="Times New Roman" w:cs="Times New Roman" w:eastAsia="Times New Roman" w:hint="default"/>
                <w:sz w:val="21"/>
                <w:szCs w:val="21"/>
              </w:rPr>
            </w:pPr>
            <w:r>
              <w:rPr>
                <w:rFonts w:ascii="Times New Roman"/>
                <w:w w:val="100"/>
                <w:sz w:val="21"/>
              </w:rPr>
              <w:t>-</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379"/>
              <w:jc w:val="right"/>
              <w:rPr>
                <w:rFonts w:ascii="Times New Roman" w:hAnsi="Times New Roman" w:cs="Times New Roman" w:eastAsia="Times New Roman" w:hint="default"/>
                <w:sz w:val="21"/>
                <w:szCs w:val="21"/>
              </w:rPr>
            </w:pPr>
            <w:r>
              <w:rPr>
                <w:rFonts w:ascii="Times New Roman"/>
                <w:w w:val="100"/>
                <w:sz w:val="21"/>
              </w:rPr>
              <w:t>-</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143"/>
              <w:jc w:val="right"/>
              <w:rPr>
                <w:rFonts w:ascii="Times New Roman" w:hAnsi="Times New Roman" w:cs="Times New Roman" w:eastAsia="Times New Roman" w:hint="default"/>
                <w:sz w:val="21"/>
                <w:szCs w:val="21"/>
              </w:rPr>
            </w:pPr>
            <w:r>
              <w:rPr>
                <w:rFonts w:ascii="Times New Roman"/>
                <w:w w:val="100"/>
                <w:sz w:val="21"/>
              </w:rPr>
              <w:t>-</w:t>
            </w:r>
          </w:p>
        </w:tc>
      </w:tr>
    </w:tbl>
    <w:p>
      <w:pPr>
        <w:spacing w:after="0" w:line="240" w:lineRule="auto"/>
        <w:jc w:val="right"/>
        <w:rPr>
          <w:rFonts w:ascii="Times New Roman" w:hAnsi="Times New Roman" w:cs="Times New Roman" w:eastAsia="Times New Roman" w:hint="default"/>
          <w:sz w:val="21"/>
          <w:szCs w:val="21"/>
        </w:rPr>
        <w:sectPr>
          <w:pgSz w:w="11910" w:h="16850"/>
          <w:pgMar w:header="852" w:footer="1195" w:top="1540" w:bottom="1380" w:left="1620" w:right="1560"/>
        </w:sectPr>
      </w:pPr>
    </w:p>
    <w:p>
      <w:pPr>
        <w:spacing w:line="240" w:lineRule="auto" w:before="11"/>
        <w:rPr>
          <w:rFonts w:ascii="黑体" w:hAnsi="黑体" w:cs="黑体" w:eastAsia="黑体" w:hint="default"/>
          <w:sz w:val="3"/>
          <w:szCs w:val="3"/>
        </w:rPr>
      </w:pPr>
    </w:p>
    <w:tbl>
      <w:tblPr>
        <w:tblW w:w="0" w:type="auto"/>
        <w:jc w:val="left"/>
        <w:tblInd w:w="118" w:type="dxa"/>
        <w:tblLayout w:type="fixed"/>
        <w:tblCellMar>
          <w:top w:w="0" w:type="dxa"/>
          <w:left w:w="0" w:type="dxa"/>
          <w:bottom w:w="0" w:type="dxa"/>
          <w:right w:w="0" w:type="dxa"/>
        </w:tblCellMar>
        <w:tblLook w:val="01E0"/>
      </w:tblPr>
      <w:tblGrid>
        <w:gridCol w:w="2304"/>
        <w:gridCol w:w="1459"/>
        <w:gridCol w:w="1157"/>
        <w:gridCol w:w="2317"/>
        <w:gridCol w:w="1212"/>
      </w:tblGrid>
      <w:tr>
        <w:trPr>
          <w:trHeight w:val="813" w:hRule="exact"/>
        </w:trPr>
        <w:tc>
          <w:tcPr>
            <w:tcW w:w="2304" w:type="dxa"/>
            <w:tcBorders>
              <w:top w:val="single" w:sz="10" w:space="0" w:color="000000"/>
              <w:left w:val="single" w:sz="4" w:space="0" w:color="000000"/>
              <w:bottom w:val="single" w:sz="4" w:space="0" w:color="000000"/>
              <w:right w:val="single" w:sz="4" w:space="0" w:color="000000"/>
            </w:tcBorders>
            <w:shd w:val="clear" w:color="auto" w:fill="D9D9D9"/>
          </w:tcPr>
          <w:p>
            <w:pPr/>
          </w:p>
        </w:tc>
        <w:tc>
          <w:tcPr>
            <w:tcW w:w="1459"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left="28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年末</w:t>
            </w:r>
          </w:p>
        </w:tc>
        <w:tc>
          <w:tcPr>
            <w:tcW w:w="1157"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2317"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32"/>
              <w:ind w:right="0"/>
              <w:jc w:val="center"/>
              <w:rPr>
                <w:rFonts w:ascii="宋体" w:hAnsi="宋体" w:cs="宋体" w:eastAsia="宋体" w:hint="default"/>
                <w:sz w:val="21"/>
                <w:szCs w:val="21"/>
              </w:rPr>
            </w:pPr>
            <w:r>
              <w:rPr>
                <w:rFonts w:ascii="宋体" w:hAnsi="宋体" w:cs="宋体" w:eastAsia="宋体" w:hint="default"/>
                <w:sz w:val="21"/>
                <w:szCs w:val="21"/>
              </w:rPr>
              <w:t>本年末比上年末增减</w:t>
            </w:r>
          </w:p>
          <w:p>
            <w:pPr>
              <w:pStyle w:val="TableParagraph"/>
              <w:spacing w:line="240" w:lineRule="auto" w:before="121"/>
              <w:ind w:left="1" w:right="0"/>
              <w:jc w:val="center"/>
              <w:rPr>
                <w:rFonts w:ascii="宋体" w:hAnsi="宋体" w:cs="宋体" w:eastAsia="宋体" w:hint="default"/>
                <w:sz w:val="21"/>
                <w:szCs w:val="21"/>
              </w:rPr>
            </w:pPr>
            <w:r>
              <w:rPr>
                <w:rFonts w:ascii="宋体" w:hAnsi="宋体" w:cs="宋体" w:eastAsia="宋体" w:hint="default"/>
                <w:sz w:val="21"/>
                <w:szCs w:val="21"/>
              </w:rPr>
              <w:t>（％）</w:t>
            </w:r>
          </w:p>
        </w:tc>
        <w:tc>
          <w:tcPr>
            <w:tcW w:w="1212" w:type="dxa"/>
            <w:tcBorders>
              <w:top w:val="single" w:sz="10" w:space="0" w:color="000000"/>
              <w:left w:val="single" w:sz="4" w:space="0" w:color="000000"/>
              <w:bottom w:val="single" w:sz="4" w:space="0" w:color="000000"/>
              <w:right w:val="single" w:sz="4" w:space="0" w:color="000000"/>
            </w:tcBorders>
            <w:shd w:val="clear" w:color="auto" w:fill="D9D9D9"/>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left="15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806" w:hRule="exact"/>
        </w:trPr>
        <w:tc>
          <w:tcPr>
            <w:tcW w:w="23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8" w:lineRule="auto" w:before="30"/>
              <w:ind w:left="74" w:right="60" w:firstLine="28"/>
              <w:jc w:val="left"/>
              <w:rPr>
                <w:rFonts w:ascii="宋体" w:hAnsi="宋体" w:cs="宋体" w:eastAsia="宋体" w:hint="default"/>
                <w:sz w:val="21"/>
                <w:szCs w:val="21"/>
              </w:rPr>
            </w:pPr>
            <w:r>
              <w:rPr>
                <w:rFonts w:ascii="宋体" w:hAnsi="宋体" w:cs="宋体" w:eastAsia="宋体" w:hint="default"/>
                <w:sz w:val="21"/>
                <w:szCs w:val="21"/>
              </w:rPr>
              <w:t>扣除非经常性损益后的</w:t>
            </w:r>
            <w:r>
              <w:rPr>
                <w:rFonts w:ascii="宋体" w:hAnsi="宋体" w:cs="宋体" w:eastAsia="宋体" w:hint="default"/>
                <w:w w:val="100"/>
                <w:sz w:val="21"/>
                <w:szCs w:val="21"/>
              </w:rPr>
              <w:t> </w:t>
            </w:r>
            <w:r>
              <w:rPr>
                <w:rFonts w:ascii="宋体" w:hAnsi="宋体" w:cs="宋体" w:eastAsia="宋体" w:hint="default"/>
                <w:spacing w:val="-2"/>
                <w:sz w:val="21"/>
                <w:szCs w:val="21"/>
              </w:rPr>
              <w:t>基本每股收益（元</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股）</w:t>
            </w:r>
            <w:r>
              <w:rPr>
                <w:rFonts w:ascii="宋体" w:hAnsi="宋体" w:cs="宋体" w:eastAsia="宋体" w:hint="default"/>
                <w:sz w:val="21"/>
                <w:szCs w:val="21"/>
              </w:rPr>
            </w:r>
          </w:p>
        </w:tc>
        <w:tc>
          <w:tcPr>
            <w:tcW w:w="145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0.31</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0.46</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-32.61%</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0.41</w:t>
            </w:r>
          </w:p>
        </w:tc>
      </w:tr>
      <w:tr>
        <w:trPr>
          <w:trHeight w:val="806" w:hRule="exact"/>
        </w:trPr>
        <w:tc>
          <w:tcPr>
            <w:tcW w:w="23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14" w:right="0"/>
              <w:jc w:val="center"/>
              <w:rPr>
                <w:rFonts w:ascii="宋体" w:hAnsi="宋体" w:cs="宋体" w:eastAsia="宋体" w:hint="default"/>
                <w:sz w:val="21"/>
                <w:szCs w:val="21"/>
              </w:rPr>
            </w:pPr>
            <w:r>
              <w:rPr>
                <w:rFonts w:ascii="宋体" w:hAnsi="宋体" w:cs="宋体" w:eastAsia="宋体" w:hint="default"/>
                <w:sz w:val="21"/>
                <w:szCs w:val="21"/>
              </w:rPr>
              <w:t>加权平均净资产收益率</w:t>
            </w:r>
          </w:p>
          <w:p>
            <w:pPr>
              <w:pStyle w:val="TableParagraph"/>
              <w:spacing w:line="240" w:lineRule="auto" w:before="123"/>
              <w:ind w:left="13" w:right="0"/>
              <w:jc w:val="center"/>
              <w:rPr>
                <w:rFonts w:ascii="宋体" w:hAnsi="宋体" w:cs="宋体" w:eastAsia="宋体" w:hint="default"/>
                <w:sz w:val="21"/>
                <w:szCs w:val="21"/>
              </w:rPr>
            </w:pPr>
            <w:r>
              <w:rPr>
                <w:rFonts w:ascii="宋体" w:hAnsi="宋体" w:cs="宋体" w:eastAsia="宋体" w:hint="default"/>
                <w:sz w:val="21"/>
                <w:szCs w:val="21"/>
              </w:rPr>
              <w:t>（％）</w:t>
            </w:r>
          </w:p>
        </w:tc>
        <w:tc>
          <w:tcPr>
            <w:tcW w:w="145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5.85%</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41.19%</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-35.34%</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z w:val="21"/>
              </w:rPr>
              <w:t>63.36%</w:t>
            </w:r>
          </w:p>
        </w:tc>
      </w:tr>
      <w:tr>
        <w:trPr>
          <w:trHeight w:val="1205" w:hRule="exact"/>
        </w:trPr>
        <w:tc>
          <w:tcPr>
            <w:tcW w:w="23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8" w:lineRule="auto" w:before="30"/>
              <w:ind w:left="103" w:right="86"/>
              <w:jc w:val="center"/>
              <w:rPr>
                <w:rFonts w:ascii="宋体" w:hAnsi="宋体" w:cs="宋体" w:eastAsia="宋体" w:hint="default"/>
                <w:sz w:val="21"/>
                <w:szCs w:val="21"/>
              </w:rPr>
            </w:pPr>
            <w:r>
              <w:rPr>
                <w:rFonts w:ascii="宋体" w:hAnsi="宋体" w:cs="宋体" w:eastAsia="宋体" w:hint="default"/>
                <w:spacing w:val="-2"/>
                <w:sz w:val="21"/>
                <w:szCs w:val="21"/>
              </w:rPr>
              <w:t>扣除非经常性损益后的</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2"/>
                <w:sz w:val="21"/>
                <w:szCs w:val="21"/>
              </w:rPr>
              <w:t>加权平均净资产收益率</w:t>
            </w:r>
          </w:p>
          <w:p>
            <w:pPr>
              <w:pStyle w:val="TableParagraph"/>
              <w:spacing w:line="240" w:lineRule="auto" w:before="29"/>
              <w:ind w:left="13" w:right="0"/>
              <w:jc w:val="center"/>
              <w:rPr>
                <w:rFonts w:ascii="宋体" w:hAnsi="宋体" w:cs="宋体" w:eastAsia="宋体" w:hint="default"/>
                <w:sz w:val="21"/>
                <w:szCs w:val="21"/>
              </w:rPr>
            </w:pPr>
            <w:r>
              <w:rPr>
                <w:rFonts w:ascii="宋体" w:hAnsi="宋体" w:cs="宋体" w:eastAsia="宋体" w:hint="default"/>
                <w:sz w:val="21"/>
                <w:szCs w:val="21"/>
              </w:rPr>
              <w:t>（％）</w:t>
            </w:r>
          </w:p>
        </w:tc>
        <w:tc>
          <w:tcPr>
            <w:tcW w:w="145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16"/>
                <w:szCs w:val="16"/>
              </w:rPr>
            </w:pPr>
          </w:p>
          <w:p>
            <w:pPr>
              <w:pStyle w:val="TableParagraph"/>
              <w:spacing w:line="240" w:lineRule="auto"/>
              <w:ind w:right="16"/>
              <w:jc w:val="right"/>
              <w:rPr>
                <w:rFonts w:ascii="Times New Roman" w:hAnsi="Times New Roman" w:cs="Times New Roman" w:eastAsia="Times New Roman" w:hint="default"/>
                <w:sz w:val="21"/>
                <w:szCs w:val="21"/>
              </w:rPr>
            </w:pPr>
            <w:r>
              <w:rPr>
                <w:rFonts w:ascii="Times New Roman"/>
                <w:sz w:val="21"/>
              </w:rPr>
              <w:t>5.49%</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16"/>
                <w:szCs w:val="16"/>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40.22%</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16"/>
                <w:szCs w:val="16"/>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-34.73%</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5"/>
              <w:ind w:right="0"/>
              <w:jc w:val="left"/>
              <w:rPr>
                <w:rFonts w:ascii="黑体" w:hAnsi="黑体" w:cs="黑体" w:eastAsia="黑体" w:hint="default"/>
                <w:sz w:val="16"/>
                <w:szCs w:val="16"/>
              </w:rPr>
            </w:pPr>
          </w:p>
          <w:p>
            <w:pPr>
              <w:pStyle w:val="TableParagraph"/>
              <w:spacing w:line="240" w:lineRule="auto"/>
              <w:ind w:right="18"/>
              <w:jc w:val="right"/>
              <w:rPr>
                <w:rFonts w:ascii="Times New Roman" w:hAnsi="Times New Roman" w:cs="Times New Roman" w:eastAsia="Times New Roman" w:hint="default"/>
                <w:sz w:val="21"/>
                <w:szCs w:val="21"/>
              </w:rPr>
            </w:pPr>
            <w:r>
              <w:rPr>
                <w:rFonts w:ascii="Times New Roman"/>
                <w:sz w:val="21"/>
              </w:rPr>
              <w:t>63.25%</w:t>
            </w:r>
          </w:p>
        </w:tc>
      </w:tr>
      <w:tr>
        <w:trPr>
          <w:trHeight w:val="805" w:hRule="exact"/>
        </w:trPr>
        <w:tc>
          <w:tcPr>
            <w:tcW w:w="23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8" w:lineRule="auto" w:before="31"/>
              <w:ind w:left="177" w:right="86" w:hanging="75"/>
              <w:jc w:val="left"/>
              <w:rPr>
                <w:rFonts w:ascii="宋体" w:hAnsi="宋体" w:cs="宋体" w:eastAsia="宋体" w:hint="default"/>
                <w:sz w:val="21"/>
                <w:szCs w:val="21"/>
              </w:rPr>
            </w:pPr>
            <w:r>
              <w:rPr>
                <w:rFonts w:ascii="宋体" w:hAnsi="宋体" w:cs="宋体" w:eastAsia="宋体" w:hint="default"/>
                <w:spacing w:val="-2"/>
                <w:sz w:val="21"/>
                <w:szCs w:val="21"/>
              </w:rPr>
              <w:t>每股经营活动产生的现</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金流量净额（元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45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0.26</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0.54</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-51.85%</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黑体" w:hAnsi="黑体" w:cs="黑体" w:eastAsia="黑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0.87</w:t>
            </w:r>
          </w:p>
        </w:tc>
      </w:tr>
      <w:tr>
        <w:trPr>
          <w:trHeight w:val="806" w:hRule="exact"/>
        </w:trPr>
        <w:tc>
          <w:tcPr>
            <w:tcW w:w="23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5" w:lineRule="auto" w:before="33"/>
              <w:ind w:left="177" w:right="86" w:hanging="75"/>
              <w:jc w:val="left"/>
              <w:rPr>
                <w:rFonts w:ascii="宋体" w:hAnsi="宋体" w:cs="宋体" w:eastAsia="宋体" w:hint="default"/>
                <w:sz w:val="21"/>
                <w:szCs w:val="21"/>
              </w:rPr>
            </w:pPr>
            <w:r>
              <w:rPr>
                <w:rFonts w:ascii="宋体" w:hAnsi="宋体" w:cs="宋体" w:eastAsia="宋体" w:hint="default"/>
                <w:spacing w:val="-2"/>
                <w:sz w:val="21"/>
                <w:szCs w:val="21"/>
              </w:rPr>
              <w:t>归属于上市公司股东的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每股净资产（元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45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17"/>
              <w:jc w:val="right"/>
              <w:rPr>
                <w:rFonts w:ascii="Times New Roman" w:hAnsi="Times New Roman" w:cs="Times New Roman" w:eastAsia="Times New Roman" w:hint="default"/>
                <w:sz w:val="21"/>
                <w:szCs w:val="21"/>
              </w:rPr>
            </w:pPr>
            <w:r>
              <w:rPr>
                <w:rFonts w:ascii="Times New Roman"/>
                <w:sz w:val="21"/>
              </w:rPr>
              <w:t>5.65</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14.10</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pacing w:val="-1"/>
                <w:sz w:val="21"/>
              </w:rPr>
              <w:t>-59.93%</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黑体" w:hAnsi="黑体" w:cs="黑体" w:eastAsia="黑体" w:hint="default"/>
                <w:sz w:val="21"/>
                <w:szCs w:val="21"/>
              </w:rPr>
            </w:pPr>
          </w:p>
          <w:p>
            <w:pPr>
              <w:pStyle w:val="TableParagraph"/>
              <w:spacing w:line="240" w:lineRule="auto"/>
              <w:ind w:right="19"/>
              <w:jc w:val="right"/>
              <w:rPr>
                <w:rFonts w:ascii="Times New Roman" w:hAnsi="Times New Roman" w:cs="Times New Roman" w:eastAsia="Times New Roman" w:hint="default"/>
                <w:sz w:val="21"/>
                <w:szCs w:val="21"/>
              </w:rPr>
            </w:pPr>
            <w:r>
              <w:rPr>
                <w:rFonts w:ascii="Times New Roman"/>
                <w:sz w:val="21"/>
              </w:rPr>
              <w:t>2.52</w:t>
            </w:r>
          </w:p>
        </w:tc>
      </w:tr>
      <w:tr>
        <w:trPr>
          <w:trHeight w:val="408" w:hRule="exact"/>
        </w:trPr>
        <w:tc>
          <w:tcPr>
            <w:tcW w:w="230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311"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459"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77"/>
              <w:ind w:right="16"/>
              <w:jc w:val="right"/>
              <w:rPr>
                <w:rFonts w:ascii="Times New Roman" w:hAnsi="Times New Roman" w:cs="Times New Roman" w:eastAsia="Times New Roman" w:hint="default"/>
                <w:sz w:val="21"/>
                <w:szCs w:val="21"/>
              </w:rPr>
            </w:pPr>
            <w:r>
              <w:rPr>
                <w:rFonts w:ascii="Times New Roman"/>
                <w:sz w:val="21"/>
              </w:rPr>
              <w:t>6.90%</w:t>
            </w:r>
          </w:p>
        </w:tc>
        <w:tc>
          <w:tcPr>
            <w:tcW w:w="11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9"/>
              <w:jc w:val="right"/>
              <w:rPr>
                <w:rFonts w:ascii="Times New Roman" w:hAnsi="Times New Roman" w:cs="Times New Roman" w:eastAsia="Times New Roman" w:hint="default"/>
                <w:sz w:val="21"/>
                <w:szCs w:val="21"/>
              </w:rPr>
            </w:pPr>
            <w:r>
              <w:rPr>
                <w:rFonts w:ascii="Times New Roman"/>
                <w:sz w:val="21"/>
              </w:rPr>
              <w:t>7.00%</w:t>
            </w:r>
          </w:p>
        </w:tc>
        <w:tc>
          <w:tcPr>
            <w:tcW w:w="23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21"/>
              <w:jc w:val="right"/>
              <w:rPr>
                <w:rFonts w:ascii="Times New Roman" w:hAnsi="Times New Roman" w:cs="Times New Roman" w:eastAsia="Times New Roman" w:hint="default"/>
                <w:sz w:val="21"/>
                <w:szCs w:val="21"/>
              </w:rPr>
            </w:pPr>
            <w:r>
              <w:rPr>
                <w:rFonts w:ascii="Times New Roman"/>
                <w:spacing w:val="-1"/>
                <w:sz w:val="21"/>
              </w:rPr>
              <w:t>-0.10%</w:t>
            </w:r>
          </w:p>
        </w:tc>
        <w:tc>
          <w:tcPr>
            <w:tcW w:w="12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7"/>
              <w:ind w:right="18"/>
              <w:jc w:val="right"/>
              <w:rPr>
                <w:rFonts w:ascii="Times New Roman" w:hAnsi="Times New Roman" w:cs="Times New Roman" w:eastAsia="Times New Roman" w:hint="default"/>
                <w:sz w:val="21"/>
                <w:szCs w:val="21"/>
              </w:rPr>
            </w:pPr>
            <w:r>
              <w:rPr>
                <w:rFonts w:ascii="Times New Roman"/>
                <w:sz w:val="21"/>
              </w:rPr>
              <w:t>33.30%</w:t>
            </w:r>
          </w:p>
        </w:tc>
      </w:tr>
    </w:tbl>
    <w:p>
      <w:pPr>
        <w:spacing w:line="240" w:lineRule="auto" w:before="0"/>
        <w:rPr>
          <w:rFonts w:ascii="黑体" w:hAnsi="黑体" w:cs="黑体" w:eastAsia="黑体" w:hint="default"/>
          <w:sz w:val="20"/>
          <w:szCs w:val="20"/>
        </w:rPr>
      </w:pPr>
    </w:p>
    <w:p>
      <w:pPr>
        <w:spacing w:line="240" w:lineRule="auto" w:before="13"/>
        <w:rPr>
          <w:rFonts w:ascii="黑体" w:hAnsi="黑体" w:cs="黑体" w:eastAsia="黑体" w:hint="default"/>
          <w:sz w:val="14"/>
          <w:szCs w:val="14"/>
        </w:rPr>
      </w:pPr>
    </w:p>
    <w:p>
      <w:pPr>
        <w:spacing w:before="14"/>
        <w:ind w:left="660" w:right="101" w:firstLine="0"/>
        <w:jc w:val="left"/>
        <w:rPr>
          <w:rFonts w:ascii="黑体" w:hAnsi="黑体" w:cs="黑体" w:eastAsia="黑体" w:hint="default"/>
          <w:sz w:val="28"/>
          <w:szCs w:val="28"/>
        </w:rPr>
      </w:pPr>
      <w:r>
        <w:rPr>
          <w:rFonts w:ascii="黑体" w:hAnsi="黑体" w:cs="黑体" w:eastAsia="黑体" w:hint="default"/>
          <w:sz w:val="28"/>
          <w:szCs w:val="28"/>
        </w:rPr>
        <w:t>三、</w:t>
      </w:r>
      <w:r>
        <w:rPr>
          <w:rFonts w:ascii="黑体" w:hAnsi="黑体" w:cs="黑体" w:eastAsia="黑体" w:hint="default"/>
          <w:spacing w:val="-50"/>
          <w:sz w:val="28"/>
          <w:szCs w:val="28"/>
        </w:rPr>
        <w:t> </w:t>
      </w:r>
      <w:r>
        <w:rPr>
          <w:rFonts w:ascii="黑体" w:hAnsi="黑体" w:cs="黑体" w:eastAsia="黑体" w:hint="default"/>
          <w:sz w:val="28"/>
          <w:szCs w:val="28"/>
        </w:rPr>
        <w:t>每股收益计算过程</w:t>
      </w:r>
    </w:p>
    <w:p>
      <w:pPr>
        <w:spacing w:line="240" w:lineRule="auto" w:before="8"/>
        <w:rPr>
          <w:rFonts w:ascii="黑体" w:hAnsi="黑体" w:cs="黑体" w:eastAsia="黑体" w:hint="default"/>
          <w:sz w:val="11"/>
          <w:szCs w:val="11"/>
        </w:rPr>
      </w:pPr>
    </w:p>
    <w:p>
      <w:pPr>
        <w:spacing w:before="36"/>
        <w:ind w:left="0" w:right="18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
        <w:rPr>
          <w:rFonts w:ascii="宋体" w:hAnsi="宋体" w:cs="宋体" w:eastAsia="宋体" w:hint="default"/>
          <w:sz w:val="7"/>
          <w:szCs w:val="7"/>
        </w:rPr>
      </w:pPr>
    </w:p>
    <w:tbl>
      <w:tblPr>
        <w:tblW w:w="0" w:type="auto"/>
        <w:jc w:val="left"/>
        <w:tblInd w:w="173" w:type="dxa"/>
        <w:tblLayout w:type="fixed"/>
        <w:tblCellMar>
          <w:top w:w="0" w:type="dxa"/>
          <w:left w:w="0" w:type="dxa"/>
          <w:bottom w:w="0" w:type="dxa"/>
          <w:right w:w="0" w:type="dxa"/>
        </w:tblCellMar>
        <w:tblLook w:val="01E0"/>
      </w:tblPr>
      <w:tblGrid>
        <w:gridCol w:w="3440"/>
        <w:gridCol w:w="1227"/>
        <w:gridCol w:w="1718"/>
        <w:gridCol w:w="2007"/>
      </w:tblGrid>
      <w:tr>
        <w:trPr>
          <w:trHeight w:val="408"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本年数</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上年数</w:t>
            </w:r>
          </w:p>
        </w:tc>
      </w:tr>
      <w:tr>
        <w:trPr>
          <w:trHeight w:val="408"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归属于本公司普通股股东的净利润</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1</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59,185,820.63</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14" w:right="0"/>
              <w:jc w:val="left"/>
              <w:rPr>
                <w:rFonts w:ascii="宋体" w:hAnsi="宋体" w:cs="宋体" w:eastAsia="宋体" w:hint="default"/>
                <w:sz w:val="21"/>
                <w:szCs w:val="21"/>
              </w:rPr>
            </w:pPr>
            <w:r>
              <w:rPr>
                <w:rFonts w:ascii="宋体"/>
                <w:sz w:val="21"/>
              </w:rPr>
              <w:t>63,250,937.02</w:t>
            </w:r>
          </w:p>
        </w:tc>
      </w:tr>
      <w:tr>
        <w:trPr>
          <w:trHeight w:val="408"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 w:right="0"/>
              <w:jc w:val="center"/>
              <w:rPr>
                <w:rFonts w:ascii="宋体" w:hAnsi="宋体" w:cs="宋体" w:eastAsia="宋体" w:hint="default"/>
                <w:sz w:val="21"/>
                <w:szCs w:val="21"/>
              </w:rPr>
            </w:pPr>
            <w:r>
              <w:rPr>
                <w:rFonts w:ascii="宋体" w:hAnsi="宋体" w:cs="宋体" w:eastAsia="宋体" w:hint="default"/>
                <w:sz w:val="21"/>
                <w:szCs w:val="21"/>
              </w:rPr>
              <w:t>非经常性损益</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2</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3,635,540.62</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67" w:right="0"/>
              <w:jc w:val="left"/>
              <w:rPr>
                <w:rFonts w:ascii="宋体" w:hAnsi="宋体" w:cs="宋体" w:eastAsia="宋体" w:hint="default"/>
                <w:sz w:val="21"/>
                <w:szCs w:val="21"/>
              </w:rPr>
            </w:pPr>
            <w:r>
              <w:rPr>
                <w:rFonts w:ascii="宋体"/>
                <w:sz w:val="21"/>
              </w:rPr>
              <w:t>1,499,614.02</w:t>
            </w:r>
          </w:p>
        </w:tc>
      </w:tr>
      <w:tr>
        <w:trPr>
          <w:trHeight w:val="806"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664" w:right="134" w:hanging="526"/>
              <w:jc w:val="left"/>
              <w:rPr>
                <w:rFonts w:ascii="宋体" w:hAnsi="宋体" w:cs="宋体" w:eastAsia="宋体" w:hint="default"/>
                <w:sz w:val="21"/>
                <w:szCs w:val="21"/>
              </w:rPr>
            </w:pPr>
            <w:r>
              <w:rPr>
                <w:rFonts w:ascii="宋体" w:hAnsi="宋体" w:cs="宋体" w:eastAsia="宋体" w:hint="default"/>
                <w:spacing w:val="-2"/>
                <w:sz w:val="21"/>
                <w:szCs w:val="21"/>
              </w:rPr>
              <w:t>扣除非经常性损益后的归属于本公</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司普通股股东的净利润</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3=1-2</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55,550,280.01</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314" w:right="0"/>
              <w:jc w:val="left"/>
              <w:rPr>
                <w:rFonts w:ascii="宋体" w:hAnsi="宋体" w:cs="宋体" w:eastAsia="宋体" w:hint="default"/>
                <w:sz w:val="21"/>
                <w:szCs w:val="21"/>
              </w:rPr>
            </w:pPr>
            <w:r>
              <w:rPr>
                <w:rFonts w:ascii="宋体"/>
                <w:sz w:val="21"/>
              </w:rPr>
              <w:t>61,751,323.00</w:t>
            </w:r>
          </w:p>
        </w:tc>
      </w:tr>
      <w:tr>
        <w:trPr>
          <w:trHeight w:val="408"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 w:right="0"/>
              <w:jc w:val="center"/>
              <w:rPr>
                <w:rFonts w:ascii="宋体" w:hAnsi="宋体" w:cs="宋体" w:eastAsia="宋体" w:hint="default"/>
                <w:sz w:val="21"/>
                <w:szCs w:val="21"/>
              </w:rPr>
            </w:pPr>
            <w:r>
              <w:rPr>
                <w:rFonts w:ascii="宋体" w:hAnsi="宋体" w:cs="宋体" w:eastAsia="宋体" w:hint="default"/>
                <w:sz w:val="21"/>
                <w:szCs w:val="21"/>
              </w:rPr>
              <w:t>年初股份总数</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4</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180,000,000.00</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61" w:right="0"/>
              <w:jc w:val="left"/>
              <w:rPr>
                <w:rFonts w:ascii="宋体" w:hAnsi="宋体" w:cs="宋体" w:eastAsia="宋体" w:hint="default"/>
                <w:sz w:val="21"/>
                <w:szCs w:val="21"/>
              </w:rPr>
            </w:pPr>
            <w:r>
              <w:rPr>
                <w:rFonts w:ascii="宋体"/>
                <w:sz w:val="21"/>
              </w:rPr>
              <w:t>135,000,000.00</w:t>
            </w:r>
          </w:p>
        </w:tc>
      </w:tr>
      <w:tr>
        <w:trPr>
          <w:trHeight w:val="804"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664" w:right="134" w:hanging="526"/>
              <w:jc w:val="left"/>
              <w:rPr>
                <w:rFonts w:ascii="宋体" w:hAnsi="宋体" w:cs="宋体" w:eastAsia="宋体" w:hint="default"/>
                <w:sz w:val="21"/>
                <w:szCs w:val="21"/>
              </w:rPr>
            </w:pPr>
            <w:r>
              <w:rPr>
                <w:rFonts w:ascii="宋体" w:hAnsi="宋体" w:cs="宋体" w:eastAsia="宋体" w:hint="default"/>
                <w:spacing w:val="-2"/>
                <w:sz w:val="21"/>
                <w:szCs w:val="21"/>
              </w:rPr>
              <w:t>报告期因公积金转增股本或股票股</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利分配等增加的股份数</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5</w:t>
            </w:r>
          </w:p>
        </w:tc>
        <w:tc>
          <w:tcPr>
            <w:tcW w:w="1718" w:type="dxa"/>
            <w:tcBorders>
              <w:top w:val="single" w:sz="4" w:space="0" w:color="000000"/>
              <w:left w:val="single" w:sz="4" w:space="0" w:color="000000"/>
              <w:bottom w:val="single" w:sz="4" w:space="0" w:color="000000"/>
              <w:right w:val="single" w:sz="4" w:space="0" w:color="000000"/>
            </w:tcBorders>
          </w:tcPr>
          <w:p>
            <w:pPr/>
          </w:p>
        </w:tc>
        <w:tc>
          <w:tcPr>
            <w:tcW w:w="2007" w:type="dxa"/>
            <w:tcBorders>
              <w:top w:val="single" w:sz="4" w:space="0" w:color="000000"/>
              <w:left w:val="single" w:sz="4" w:space="0" w:color="000000"/>
              <w:bottom w:val="single" w:sz="4" w:space="0" w:color="000000"/>
              <w:right w:val="single" w:sz="4" w:space="0" w:color="000000"/>
            </w:tcBorders>
          </w:tcPr>
          <w:p>
            <w:pPr/>
          </w:p>
        </w:tc>
      </w:tr>
      <w:tr>
        <w:trPr>
          <w:trHeight w:val="807"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345" w:lineRule="auto" w:before="33"/>
              <w:ind w:left="1293" w:right="134" w:hanging="1155"/>
              <w:jc w:val="left"/>
              <w:rPr>
                <w:rFonts w:ascii="宋体" w:hAnsi="宋体" w:cs="宋体" w:eastAsia="宋体" w:hint="default"/>
                <w:sz w:val="21"/>
                <w:szCs w:val="21"/>
              </w:rPr>
            </w:pPr>
            <w:r>
              <w:rPr>
                <w:rFonts w:ascii="宋体" w:hAnsi="宋体" w:cs="宋体" w:eastAsia="宋体" w:hint="default"/>
                <w:spacing w:val="-2"/>
                <w:sz w:val="21"/>
                <w:szCs w:val="21"/>
              </w:rPr>
              <w:t>报告期因发行新股或债转股等增加</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的股份数</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6</w:t>
            </w:r>
          </w:p>
        </w:tc>
        <w:tc>
          <w:tcPr>
            <w:tcW w:w="1718" w:type="dxa"/>
            <w:tcBorders>
              <w:top w:val="single" w:sz="4" w:space="0" w:color="000000"/>
              <w:left w:val="single" w:sz="4" w:space="0" w:color="000000"/>
              <w:bottom w:val="single" w:sz="4" w:space="0" w:color="000000"/>
              <w:right w:val="single" w:sz="4" w:space="0" w:color="000000"/>
            </w:tcBorders>
          </w:tcPr>
          <w:p>
            <w:pP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314" w:right="0"/>
              <w:jc w:val="left"/>
              <w:rPr>
                <w:rFonts w:ascii="宋体" w:hAnsi="宋体" w:cs="宋体" w:eastAsia="宋体" w:hint="default"/>
                <w:sz w:val="21"/>
                <w:szCs w:val="21"/>
              </w:rPr>
            </w:pPr>
            <w:r>
              <w:rPr>
                <w:rFonts w:ascii="宋体"/>
                <w:sz w:val="21"/>
              </w:rPr>
              <w:t>45,000,000.00</w:t>
            </w:r>
          </w:p>
        </w:tc>
      </w:tr>
      <w:tr>
        <w:trPr>
          <w:trHeight w:val="806"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347" w:right="134" w:hanging="209"/>
              <w:jc w:val="left"/>
              <w:rPr>
                <w:rFonts w:ascii="宋体" w:hAnsi="宋体" w:cs="宋体" w:eastAsia="宋体" w:hint="default"/>
                <w:sz w:val="21"/>
                <w:szCs w:val="21"/>
              </w:rPr>
            </w:pPr>
            <w:r>
              <w:rPr>
                <w:rFonts w:ascii="宋体" w:hAnsi="宋体" w:cs="宋体" w:eastAsia="宋体" w:hint="default"/>
                <w:spacing w:val="-2"/>
                <w:sz w:val="21"/>
                <w:szCs w:val="21"/>
              </w:rPr>
              <w:t>发行新股或债转股等增加股份下一</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月份起至报告期年末的月份数</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7</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0.00</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0.00</w:t>
            </w:r>
          </w:p>
        </w:tc>
      </w:tr>
      <w:tr>
        <w:trPr>
          <w:trHeight w:val="408"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报告期因回购等减少的股份数</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8</w:t>
            </w:r>
          </w:p>
        </w:tc>
        <w:tc>
          <w:tcPr>
            <w:tcW w:w="1718" w:type="dxa"/>
            <w:tcBorders>
              <w:top w:val="single" w:sz="4" w:space="0" w:color="000000"/>
              <w:left w:val="single" w:sz="4" w:space="0" w:color="000000"/>
              <w:bottom w:val="single" w:sz="4" w:space="0" w:color="000000"/>
              <w:right w:val="single" w:sz="4" w:space="0" w:color="000000"/>
            </w:tcBorders>
          </w:tcPr>
          <w:p>
            <w:pPr/>
          </w:p>
        </w:tc>
        <w:tc>
          <w:tcPr>
            <w:tcW w:w="2007" w:type="dxa"/>
            <w:tcBorders>
              <w:top w:val="single" w:sz="4" w:space="0" w:color="000000"/>
              <w:left w:val="single" w:sz="4" w:space="0" w:color="000000"/>
              <w:bottom w:val="single" w:sz="4" w:space="0" w:color="000000"/>
              <w:right w:val="single" w:sz="4" w:space="0" w:color="000000"/>
            </w:tcBorders>
          </w:tcPr>
          <w:p>
            <w:pPr/>
          </w:p>
        </w:tc>
      </w:tr>
      <w:tr>
        <w:trPr>
          <w:trHeight w:val="806"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293" w:right="134" w:hanging="1155"/>
              <w:jc w:val="left"/>
              <w:rPr>
                <w:rFonts w:ascii="宋体" w:hAnsi="宋体" w:cs="宋体" w:eastAsia="宋体" w:hint="default"/>
                <w:sz w:val="21"/>
                <w:szCs w:val="21"/>
              </w:rPr>
            </w:pPr>
            <w:r>
              <w:rPr>
                <w:rFonts w:ascii="宋体" w:hAnsi="宋体" w:cs="宋体" w:eastAsia="宋体" w:hint="default"/>
                <w:spacing w:val="-2"/>
                <w:sz w:val="21"/>
                <w:szCs w:val="21"/>
              </w:rPr>
              <w:t>减少股份下一月份起至报告期年末</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的月份数</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9</w:t>
            </w:r>
          </w:p>
        </w:tc>
        <w:tc>
          <w:tcPr>
            <w:tcW w:w="1718" w:type="dxa"/>
            <w:tcBorders>
              <w:top w:val="single" w:sz="4" w:space="0" w:color="000000"/>
              <w:left w:val="single" w:sz="4" w:space="0" w:color="000000"/>
              <w:bottom w:val="single" w:sz="4" w:space="0" w:color="000000"/>
              <w:right w:val="single" w:sz="4" w:space="0" w:color="000000"/>
            </w:tcBorders>
          </w:tcPr>
          <w:p>
            <w:pPr/>
          </w:p>
        </w:tc>
        <w:tc>
          <w:tcPr>
            <w:tcW w:w="2007" w:type="dxa"/>
            <w:tcBorders>
              <w:top w:val="single" w:sz="4" w:space="0" w:color="000000"/>
              <w:left w:val="single" w:sz="4" w:space="0" w:color="000000"/>
              <w:bottom w:val="single" w:sz="4" w:space="0" w:color="000000"/>
              <w:right w:val="single" w:sz="4" w:space="0" w:color="000000"/>
            </w:tcBorders>
          </w:tcPr>
          <w:p>
            <w:pPr/>
          </w:p>
        </w:tc>
      </w:tr>
      <w:tr>
        <w:trPr>
          <w:trHeight w:val="408"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 w:right="0"/>
              <w:jc w:val="center"/>
              <w:rPr>
                <w:rFonts w:ascii="宋体" w:hAnsi="宋体" w:cs="宋体" w:eastAsia="宋体" w:hint="default"/>
                <w:sz w:val="21"/>
                <w:szCs w:val="21"/>
              </w:rPr>
            </w:pPr>
            <w:r>
              <w:rPr>
                <w:rFonts w:ascii="宋体" w:hAnsi="宋体" w:cs="宋体" w:eastAsia="宋体" w:hint="default"/>
                <w:sz w:val="21"/>
                <w:szCs w:val="21"/>
              </w:rPr>
              <w:t>报告期缩股数</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10</w:t>
            </w:r>
          </w:p>
        </w:tc>
        <w:tc>
          <w:tcPr>
            <w:tcW w:w="1718" w:type="dxa"/>
            <w:tcBorders>
              <w:top w:val="single" w:sz="4" w:space="0" w:color="000000"/>
              <w:left w:val="single" w:sz="4" w:space="0" w:color="000000"/>
              <w:bottom w:val="single" w:sz="4" w:space="0" w:color="000000"/>
              <w:right w:val="single" w:sz="4" w:space="0" w:color="000000"/>
            </w:tcBorders>
          </w:tcPr>
          <w:p>
            <w:pPr/>
          </w:p>
        </w:tc>
        <w:tc>
          <w:tcPr>
            <w:tcW w:w="2007"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50"/>
          <w:pgMar w:header="852" w:footer="1195" w:top="1480" w:bottom="1380" w:left="1620" w:right="1600"/>
        </w:sectPr>
      </w:pPr>
    </w:p>
    <w:p>
      <w:pPr>
        <w:spacing w:line="240" w:lineRule="auto" w:before="10"/>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3440"/>
        <w:gridCol w:w="1227"/>
        <w:gridCol w:w="1718"/>
        <w:gridCol w:w="2007"/>
      </w:tblGrid>
      <w:tr>
        <w:trPr>
          <w:trHeight w:val="411" w:hRule="exact"/>
        </w:trPr>
        <w:tc>
          <w:tcPr>
            <w:tcW w:w="344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left="1" w:right="0"/>
              <w:jc w:val="center"/>
              <w:rPr>
                <w:rFonts w:ascii="宋体" w:hAnsi="宋体" w:cs="宋体" w:eastAsia="宋体" w:hint="default"/>
                <w:sz w:val="21"/>
                <w:szCs w:val="21"/>
              </w:rPr>
            </w:pPr>
            <w:r>
              <w:rPr>
                <w:rFonts w:ascii="宋体" w:hAnsi="宋体" w:cs="宋体" w:eastAsia="宋体" w:hint="default"/>
                <w:sz w:val="21"/>
                <w:szCs w:val="21"/>
              </w:rPr>
              <w:t>报告期月份数</w:t>
            </w:r>
          </w:p>
        </w:tc>
        <w:tc>
          <w:tcPr>
            <w:tcW w:w="122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sz w:val="21"/>
              </w:rPr>
              <w:t>11</w:t>
            </w:r>
          </w:p>
        </w:tc>
        <w:tc>
          <w:tcPr>
            <w:tcW w:w="171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sz w:val="21"/>
              </w:rPr>
              <w:t>12.00</w:t>
            </w:r>
          </w:p>
        </w:tc>
        <w:tc>
          <w:tcPr>
            <w:tcW w:w="200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sz w:val="21"/>
              </w:rPr>
              <w:t>12.00</w:t>
            </w:r>
          </w:p>
        </w:tc>
      </w:tr>
      <w:tr>
        <w:trPr>
          <w:trHeight w:val="1603"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发行在外的普通股加权平均数</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12=4+5+6</w:t>
            </w:r>
          </w:p>
          <w:p>
            <w:pPr>
              <w:pStyle w:val="TableParagraph"/>
              <w:spacing w:line="240" w:lineRule="auto" w:before="123"/>
              <w:ind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7</w:t>
            </w:r>
            <w:r>
              <w:rPr>
                <w:rFonts w:ascii="宋体" w:hAnsi="宋体" w:cs="宋体" w:eastAsia="宋体" w:hint="default"/>
                <w:sz w:val="21"/>
                <w:szCs w:val="21"/>
              </w:rPr>
              <w:t>÷</w:t>
            </w:r>
            <w:r>
              <w:rPr>
                <w:rFonts w:ascii="宋体" w:hAnsi="宋体" w:cs="宋体" w:eastAsia="宋体" w:hint="default"/>
                <w:sz w:val="21"/>
                <w:szCs w:val="21"/>
              </w:rPr>
              <w:t>11-8</w:t>
            </w:r>
          </w:p>
          <w:p>
            <w:pPr>
              <w:pStyle w:val="TableParagraph"/>
              <w:spacing w:line="240" w:lineRule="auto" w:before="123"/>
              <w:ind w:left="2"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9</w:t>
            </w:r>
            <w:r>
              <w:rPr>
                <w:rFonts w:ascii="宋体" w:hAnsi="宋体" w:cs="宋体" w:eastAsia="宋体" w:hint="default"/>
                <w:sz w:val="21"/>
                <w:szCs w:val="21"/>
              </w:rPr>
              <w:t>÷</w:t>
            </w:r>
          </w:p>
          <w:p>
            <w:pPr>
              <w:pStyle w:val="TableParagraph"/>
              <w:spacing w:line="240" w:lineRule="auto" w:before="123"/>
              <w:ind w:left="2" w:right="0"/>
              <w:jc w:val="center"/>
              <w:rPr>
                <w:rFonts w:ascii="宋体" w:hAnsi="宋体" w:cs="宋体" w:eastAsia="宋体" w:hint="default"/>
                <w:sz w:val="21"/>
                <w:szCs w:val="21"/>
              </w:rPr>
            </w:pPr>
            <w:r>
              <w:rPr>
                <w:rFonts w:ascii="宋体"/>
                <w:sz w:val="21"/>
              </w:rPr>
              <w:t>11-10</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sz w:val="21"/>
              </w:rPr>
              <w:t>180,000,000.00</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8"/>
                <w:szCs w:val="28"/>
              </w:rPr>
            </w:pPr>
          </w:p>
          <w:p>
            <w:pPr>
              <w:pStyle w:val="TableParagraph"/>
              <w:spacing w:line="240" w:lineRule="auto"/>
              <w:ind w:right="0"/>
              <w:jc w:val="center"/>
              <w:rPr>
                <w:rFonts w:ascii="宋体" w:hAnsi="宋体" w:cs="宋体" w:eastAsia="宋体" w:hint="default"/>
                <w:sz w:val="21"/>
                <w:szCs w:val="21"/>
              </w:rPr>
            </w:pPr>
            <w:r>
              <w:rPr>
                <w:rFonts w:ascii="宋体"/>
                <w:sz w:val="21"/>
              </w:rPr>
              <w:t>135,000,000.00</w:t>
            </w:r>
          </w:p>
        </w:tc>
      </w:tr>
      <w:tr>
        <w:trPr>
          <w:trHeight w:val="408"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 w:right="0"/>
              <w:jc w:val="center"/>
              <w:rPr>
                <w:rFonts w:ascii="宋体" w:hAnsi="宋体" w:cs="宋体" w:eastAsia="宋体" w:hint="default"/>
                <w:sz w:val="21"/>
                <w:szCs w:val="21"/>
              </w:rPr>
            </w:pPr>
            <w:r>
              <w:rPr>
                <w:rFonts w:ascii="宋体" w:hAnsi="宋体" w:cs="宋体" w:eastAsia="宋体" w:hint="default"/>
                <w:sz w:val="21"/>
                <w:szCs w:val="21"/>
              </w:rPr>
              <w:t>基本每股收益</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13=1</w:t>
            </w:r>
            <w:r>
              <w:rPr>
                <w:rFonts w:ascii="宋体" w:hAnsi="宋体" w:cs="宋体" w:eastAsia="宋体" w:hint="default"/>
                <w:sz w:val="21"/>
                <w:szCs w:val="21"/>
              </w:rPr>
              <w:t>÷</w:t>
            </w:r>
            <w:r>
              <w:rPr>
                <w:rFonts w:ascii="宋体" w:hAnsi="宋体" w:cs="宋体" w:eastAsia="宋体" w:hint="default"/>
                <w:sz w:val="21"/>
                <w:szCs w:val="21"/>
              </w:rPr>
              <w:t>12</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0.33</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0.47</w:t>
            </w:r>
          </w:p>
        </w:tc>
      </w:tr>
      <w:tr>
        <w:trPr>
          <w:trHeight w:val="408" w:hRule="exact"/>
        </w:trPr>
        <w:tc>
          <w:tcPr>
            <w:tcW w:w="3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扣除非经营性损益后每股收益</w:t>
            </w:r>
          </w:p>
        </w:tc>
        <w:tc>
          <w:tcPr>
            <w:tcW w:w="12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14=3</w:t>
            </w:r>
            <w:r>
              <w:rPr>
                <w:rFonts w:ascii="宋体" w:hAnsi="宋体" w:cs="宋体" w:eastAsia="宋体" w:hint="default"/>
                <w:sz w:val="21"/>
                <w:szCs w:val="21"/>
              </w:rPr>
              <w:t>÷</w:t>
            </w:r>
            <w:r>
              <w:rPr>
                <w:rFonts w:ascii="宋体" w:hAnsi="宋体" w:cs="宋体" w:eastAsia="宋体" w:hint="default"/>
                <w:sz w:val="21"/>
                <w:szCs w:val="21"/>
              </w:rPr>
              <w:t>12</w:t>
            </w:r>
          </w:p>
        </w:tc>
        <w:tc>
          <w:tcPr>
            <w:tcW w:w="17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0.31</w:t>
            </w:r>
          </w:p>
        </w:tc>
        <w:tc>
          <w:tcPr>
            <w:tcW w:w="20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0.46</w:t>
            </w:r>
          </w:p>
        </w:tc>
      </w:tr>
    </w:tbl>
    <w:p>
      <w:pPr>
        <w:spacing w:line="240" w:lineRule="auto" w:before="12"/>
        <w:rPr>
          <w:rFonts w:ascii="宋体" w:hAnsi="宋体" w:cs="宋体" w:eastAsia="宋体" w:hint="default"/>
          <w:sz w:val="5"/>
          <w:szCs w:val="5"/>
        </w:rPr>
      </w:pPr>
    </w:p>
    <w:p>
      <w:pPr>
        <w:pStyle w:val="BodyText"/>
        <w:spacing w:line="240" w:lineRule="auto" w:before="26"/>
        <w:ind w:left="598" w:right="88"/>
        <w:jc w:val="left"/>
      </w:pPr>
      <w:r>
        <w:rPr/>
        <w:t>说明：公司以</w:t>
      </w:r>
      <w:r>
        <w:rPr>
          <w:spacing w:val="-57"/>
        </w:rPr>
        <w:t> </w:t>
      </w:r>
      <w:r>
        <w:rPr>
          <w:rFonts w:ascii="宋体" w:hAnsi="宋体" w:cs="宋体" w:eastAsia="宋体" w:hint="default"/>
        </w:rPr>
        <w:t>2010</w:t>
      </w:r>
      <w:r>
        <w:rPr>
          <w:rFonts w:ascii="宋体" w:hAnsi="宋体" w:cs="宋体" w:eastAsia="宋体" w:hint="default"/>
          <w:spacing w:val="-56"/>
        </w:rPr>
        <w:t> </w:t>
      </w:r>
      <w:r>
        <w:rPr/>
        <w:t>年</w:t>
      </w:r>
      <w:r>
        <w:rPr>
          <w:spacing w:val="-59"/>
        </w:rPr>
        <w:t> </w:t>
      </w:r>
      <w:r>
        <w:rPr>
          <w:rFonts w:ascii="宋体" w:hAnsi="宋体" w:cs="宋体" w:eastAsia="宋体" w:hint="default"/>
        </w:rPr>
        <w:t>12</w:t>
      </w:r>
      <w:r>
        <w:rPr>
          <w:rFonts w:ascii="宋体" w:hAnsi="宋体" w:cs="宋体" w:eastAsia="宋体" w:hint="default"/>
          <w:spacing w:val="-57"/>
        </w:rPr>
        <w:t> </w:t>
      </w:r>
      <w:r>
        <w:rPr/>
        <w:t>月</w:t>
      </w:r>
      <w:r>
        <w:rPr>
          <w:spacing w:val="-57"/>
        </w:rPr>
        <w:t> </w:t>
      </w:r>
      <w:r>
        <w:rPr>
          <w:rFonts w:ascii="宋体" w:hAnsi="宋体" w:cs="宋体" w:eastAsia="宋体" w:hint="default"/>
        </w:rPr>
        <w:t>31</w:t>
      </w:r>
      <w:r>
        <w:rPr>
          <w:rFonts w:ascii="宋体" w:hAnsi="宋体" w:cs="宋体" w:eastAsia="宋体" w:hint="default"/>
          <w:spacing w:val="-57"/>
        </w:rPr>
        <w:t> </w:t>
      </w:r>
      <w:r>
        <w:rPr/>
        <w:t>日的总股本</w:t>
      </w:r>
      <w:r>
        <w:rPr>
          <w:spacing w:val="-56"/>
        </w:rPr>
        <w:t> </w:t>
      </w:r>
      <w:r>
        <w:rPr>
          <w:rFonts w:ascii="宋体" w:hAnsi="宋体" w:cs="宋体" w:eastAsia="宋体" w:hint="default"/>
        </w:rPr>
        <w:t>7,200</w:t>
      </w:r>
      <w:r>
        <w:rPr>
          <w:rFonts w:ascii="宋体" w:hAnsi="宋体" w:cs="宋体" w:eastAsia="宋体" w:hint="default"/>
          <w:spacing w:val="-57"/>
        </w:rPr>
        <w:t> </w:t>
      </w:r>
      <w:r>
        <w:rPr/>
        <w:t>万股为基数，以资本公积</w:t>
      </w:r>
    </w:p>
    <w:p>
      <w:pPr>
        <w:spacing w:line="240" w:lineRule="auto" w:before="9"/>
        <w:rPr>
          <w:rFonts w:ascii="宋体" w:hAnsi="宋体" w:cs="宋体" w:eastAsia="宋体" w:hint="default"/>
          <w:sz w:val="21"/>
          <w:szCs w:val="21"/>
        </w:rPr>
      </w:pPr>
    </w:p>
    <w:p>
      <w:pPr>
        <w:pStyle w:val="BodyText"/>
        <w:spacing w:line="240" w:lineRule="auto"/>
        <w:ind w:left="118" w:right="88"/>
        <w:jc w:val="left"/>
      </w:pPr>
      <w:r>
        <w:rPr/>
        <w:t>金每</w:t>
      </w:r>
      <w:r>
        <w:rPr>
          <w:spacing w:val="-51"/>
        </w:rPr>
        <w:t> </w:t>
      </w:r>
      <w:r>
        <w:rPr>
          <w:rFonts w:ascii="宋体" w:hAnsi="宋体" w:cs="宋体" w:eastAsia="宋体" w:hint="default"/>
        </w:rPr>
        <w:t>10</w:t>
      </w:r>
      <w:r>
        <w:rPr>
          <w:rFonts w:ascii="宋体" w:hAnsi="宋体" w:cs="宋体" w:eastAsia="宋体" w:hint="default"/>
          <w:spacing w:val="-51"/>
        </w:rPr>
        <w:t> </w:t>
      </w:r>
      <w:r>
        <w:rPr/>
        <w:t>股转增</w:t>
      </w:r>
      <w:r>
        <w:rPr>
          <w:spacing w:val="-51"/>
        </w:rPr>
        <w:t> </w:t>
      </w:r>
      <w:r>
        <w:rPr>
          <w:rFonts w:ascii="宋体" w:hAnsi="宋体" w:cs="宋体" w:eastAsia="宋体" w:hint="default"/>
        </w:rPr>
        <w:t>15</w:t>
      </w:r>
      <w:r>
        <w:rPr>
          <w:rFonts w:ascii="宋体" w:hAnsi="宋体" w:cs="宋体" w:eastAsia="宋体" w:hint="default"/>
          <w:spacing w:val="-51"/>
        </w:rPr>
        <w:t> </w:t>
      </w:r>
      <w:r>
        <w:rPr/>
        <w:t>股。</w:t>
      </w:r>
      <w:r>
        <w:rPr>
          <w:rFonts w:ascii="宋体" w:hAnsi="宋体" w:cs="宋体" w:eastAsia="宋体" w:hint="default"/>
        </w:rPr>
        <w:t>2010</w:t>
      </w:r>
      <w:r>
        <w:rPr>
          <w:rFonts w:ascii="宋体" w:hAnsi="宋体" w:cs="宋体" w:eastAsia="宋体" w:hint="default"/>
          <w:spacing w:val="-51"/>
        </w:rPr>
        <w:t> </w:t>
      </w:r>
      <w:r>
        <w:rPr/>
        <w:t>年年初股本</w:t>
      </w:r>
      <w:r>
        <w:rPr>
          <w:spacing w:val="-51"/>
        </w:rPr>
        <w:t> </w:t>
      </w:r>
      <w:r>
        <w:rPr>
          <w:rFonts w:ascii="宋体" w:hAnsi="宋体" w:cs="宋体" w:eastAsia="宋体" w:hint="default"/>
        </w:rPr>
        <w:t>5400</w:t>
      </w:r>
      <w:r>
        <w:rPr>
          <w:rFonts w:ascii="宋体" w:hAnsi="宋体" w:cs="宋体" w:eastAsia="宋体" w:hint="default"/>
          <w:spacing w:val="-48"/>
        </w:rPr>
        <w:t> </w:t>
      </w:r>
      <w:r>
        <w:rPr/>
        <w:t>万股，转股后股本</w:t>
      </w:r>
      <w:r>
        <w:rPr>
          <w:spacing w:val="-51"/>
        </w:rPr>
        <w:t> </w:t>
      </w:r>
      <w:r>
        <w:rPr>
          <w:rFonts w:ascii="宋体" w:hAnsi="宋体" w:cs="宋体" w:eastAsia="宋体" w:hint="default"/>
        </w:rPr>
        <w:t>13,500</w:t>
      </w:r>
      <w:r>
        <w:rPr>
          <w:rFonts w:ascii="宋体" w:hAnsi="宋体" w:cs="宋体" w:eastAsia="宋体" w:hint="default"/>
          <w:spacing w:val="-51"/>
        </w:rPr>
        <w:t> </w:t>
      </w:r>
      <w:r>
        <w:rPr/>
        <w:t>万股。</w:t>
      </w:r>
    </w:p>
    <w:p>
      <w:pPr>
        <w:spacing w:line="240" w:lineRule="auto" w:before="6"/>
        <w:rPr>
          <w:rFonts w:ascii="宋体" w:hAnsi="宋体" w:cs="宋体" w:eastAsia="宋体" w:hint="default"/>
          <w:sz w:val="21"/>
          <w:szCs w:val="21"/>
        </w:rPr>
      </w:pPr>
    </w:p>
    <w:p>
      <w:pPr>
        <w:pStyle w:val="BodyText"/>
        <w:spacing w:line="456" w:lineRule="auto"/>
        <w:ind w:left="598" w:right="88" w:hanging="480"/>
        <w:jc w:val="left"/>
      </w:pPr>
      <w:r>
        <w:rPr>
          <w:rFonts w:ascii="宋体" w:hAnsi="宋体" w:cs="宋体" w:eastAsia="宋体" w:hint="default"/>
        </w:rPr>
        <w:t>2010</w:t>
      </w:r>
      <w:r>
        <w:rPr/>
        <w:t>年转股前每股收益</w:t>
      </w:r>
      <w:r>
        <w:rPr>
          <w:spacing w:val="-60"/>
        </w:rPr>
        <w:t> </w:t>
      </w:r>
      <w:r>
        <w:rPr>
          <w:rFonts w:ascii="宋体" w:hAnsi="宋体" w:cs="宋体" w:eastAsia="宋体" w:hint="default"/>
        </w:rPr>
        <w:t>1.17</w:t>
      </w:r>
      <w:r>
        <w:rPr>
          <w:rFonts w:ascii="宋体" w:hAnsi="宋体" w:cs="宋体" w:eastAsia="宋体" w:hint="default"/>
          <w:spacing w:val="-60"/>
        </w:rPr>
        <w:t> </w:t>
      </w:r>
      <w:r>
        <w:rPr/>
        <w:t>元，转股后每股收益</w:t>
      </w:r>
      <w:r>
        <w:rPr>
          <w:spacing w:val="-60"/>
        </w:rPr>
        <w:t> </w:t>
      </w:r>
      <w:r>
        <w:rPr>
          <w:rFonts w:ascii="宋体" w:hAnsi="宋体" w:cs="宋体" w:eastAsia="宋体" w:hint="default"/>
        </w:rPr>
        <w:t>0.47</w:t>
      </w:r>
      <w:r>
        <w:rPr>
          <w:rFonts w:ascii="宋体" w:hAnsi="宋体" w:cs="宋体" w:eastAsia="宋体" w:hint="default"/>
          <w:spacing w:val="-60"/>
        </w:rPr>
        <w:t> </w:t>
      </w:r>
      <w:r>
        <w:rPr/>
        <w:t>元。 稀释每股收益计算与基本每股收益计算相同。</w:t>
      </w:r>
    </w:p>
    <w:p>
      <w:pPr>
        <w:spacing w:line="240" w:lineRule="auto" w:before="1"/>
        <w:rPr>
          <w:rFonts w:ascii="宋体" w:hAnsi="宋体" w:cs="宋体" w:eastAsia="宋体" w:hint="default"/>
          <w:sz w:val="18"/>
          <w:szCs w:val="18"/>
        </w:rPr>
      </w:pPr>
    </w:p>
    <w:p>
      <w:pPr>
        <w:pStyle w:val="Heading6"/>
        <w:spacing w:line="240" w:lineRule="auto"/>
        <w:ind w:left="600" w:right="88"/>
        <w:jc w:val="left"/>
      </w:pPr>
      <w:r>
        <w:rPr/>
        <w:t>四、</w:t>
      </w:r>
      <w:r>
        <w:rPr>
          <w:spacing w:val="-53"/>
        </w:rPr>
        <w:t> </w:t>
      </w:r>
      <w:r>
        <w:rPr/>
        <w:t>净资产收益率的计算</w:t>
      </w:r>
    </w:p>
    <w:p>
      <w:pPr>
        <w:spacing w:line="240" w:lineRule="auto" w:before="0"/>
        <w:rPr>
          <w:rFonts w:ascii="黑体" w:hAnsi="黑体" w:cs="黑体" w:eastAsia="黑体" w:hint="default"/>
          <w:sz w:val="12"/>
          <w:szCs w:val="12"/>
        </w:rPr>
      </w:pPr>
    </w:p>
    <w:tbl>
      <w:tblPr>
        <w:tblW w:w="0" w:type="auto"/>
        <w:jc w:val="left"/>
        <w:tblInd w:w="113" w:type="dxa"/>
        <w:tblLayout w:type="fixed"/>
        <w:tblCellMar>
          <w:top w:w="0" w:type="dxa"/>
          <w:left w:w="0" w:type="dxa"/>
          <w:bottom w:w="0" w:type="dxa"/>
          <w:right w:w="0" w:type="dxa"/>
        </w:tblCellMar>
        <w:tblLook w:val="01E0"/>
      </w:tblPr>
      <w:tblGrid>
        <w:gridCol w:w="3375"/>
        <w:gridCol w:w="1104"/>
        <w:gridCol w:w="1920"/>
        <w:gridCol w:w="2002"/>
      </w:tblGrid>
      <w:tr>
        <w:trPr>
          <w:trHeight w:val="439"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hAnsi="宋体" w:cs="宋体" w:eastAsia="宋体" w:hint="default"/>
                <w:sz w:val="21"/>
                <w:szCs w:val="21"/>
              </w:rPr>
              <w:t>本年数</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5" w:right="0"/>
              <w:jc w:val="center"/>
              <w:rPr>
                <w:rFonts w:ascii="宋体" w:hAnsi="宋体" w:cs="宋体" w:eastAsia="宋体" w:hint="default"/>
                <w:sz w:val="21"/>
                <w:szCs w:val="21"/>
              </w:rPr>
            </w:pPr>
            <w:r>
              <w:rPr>
                <w:rFonts w:ascii="宋体" w:hAnsi="宋体" w:cs="宋体" w:eastAsia="宋体" w:hint="default"/>
                <w:sz w:val="21"/>
                <w:szCs w:val="21"/>
              </w:rPr>
              <w:t>上年数</w:t>
            </w:r>
          </w:p>
        </w:tc>
      </w:tr>
      <w:tr>
        <w:trPr>
          <w:trHeight w:val="442"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hAnsi="宋体" w:cs="宋体" w:eastAsia="宋体" w:hint="default"/>
                <w:sz w:val="21"/>
                <w:szCs w:val="21"/>
              </w:rPr>
              <w:t>归属于本公司普通股股东的净利润</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w w:val="100"/>
                <w:sz w:val="21"/>
              </w:rPr>
              <w:t>1</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30" w:right="0"/>
              <w:jc w:val="left"/>
              <w:rPr>
                <w:rFonts w:ascii="宋体" w:hAnsi="宋体" w:cs="宋体" w:eastAsia="宋体" w:hint="default"/>
                <w:sz w:val="21"/>
                <w:szCs w:val="21"/>
              </w:rPr>
            </w:pPr>
            <w:r>
              <w:rPr>
                <w:rFonts w:ascii="宋体"/>
                <w:sz w:val="21"/>
              </w:rPr>
              <w:t>59,185,820.63</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6"/>
              <w:jc w:val="right"/>
              <w:rPr>
                <w:rFonts w:ascii="宋体" w:hAnsi="宋体" w:cs="宋体" w:eastAsia="宋体" w:hint="default"/>
                <w:sz w:val="21"/>
                <w:szCs w:val="21"/>
              </w:rPr>
            </w:pPr>
            <w:r>
              <w:rPr>
                <w:rFonts w:ascii="宋体"/>
                <w:spacing w:val="-1"/>
                <w:sz w:val="21"/>
              </w:rPr>
              <w:t>63,250,937.02</w:t>
            </w:r>
          </w:p>
        </w:tc>
      </w:tr>
      <w:tr>
        <w:trPr>
          <w:trHeight w:val="442"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hAnsi="宋体" w:cs="宋体" w:eastAsia="宋体" w:hint="default"/>
                <w:sz w:val="21"/>
                <w:szCs w:val="21"/>
              </w:rPr>
              <w:t>非经常性损益</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w w:val="100"/>
                <w:sz w:val="21"/>
              </w:rPr>
              <w:t>2</w:t>
            </w:r>
          </w:p>
        </w:tc>
        <w:tc>
          <w:tcPr>
            <w:tcW w:w="192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47"/>
              <w:ind w:right="93"/>
              <w:jc w:val="right"/>
              <w:rPr>
                <w:rFonts w:ascii="宋体" w:hAnsi="宋体" w:cs="宋体" w:eastAsia="宋体" w:hint="default"/>
                <w:sz w:val="21"/>
                <w:szCs w:val="21"/>
              </w:rPr>
            </w:pPr>
            <w:r>
              <w:rPr>
                <w:rFonts w:ascii="宋体"/>
                <w:spacing w:val="-1"/>
                <w:sz w:val="21"/>
              </w:rPr>
              <w:t>3,635,540.62</w:t>
            </w:r>
          </w:p>
        </w:tc>
        <w:tc>
          <w:tcPr>
            <w:tcW w:w="20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47"/>
              <w:ind w:right="96"/>
              <w:jc w:val="right"/>
              <w:rPr>
                <w:rFonts w:ascii="宋体" w:hAnsi="宋体" w:cs="宋体" w:eastAsia="宋体" w:hint="default"/>
                <w:sz w:val="21"/>
                <w:szCs w:val="21"/>
              </w:rPr>
            </w:pPr>
            <w:r>
              <w:rPr>
                <w:rFonts w:ascii="宋体"/>
                <w:spacing w:val="-1"/>
                <w:sz w:val="21"/>
              </w:rPr>
              <w:t>1,499,614.02</w:t>
            </w:r>
          </w:p>
        </w:tc>
      </w:tr>
      <w:tr>
        <w:trPr>
          <w:trHeight w:val="807"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1"/>
              <w:ind w:left="631" w:right="103" w:hanging="526"/>
              <w:jc w:val="left"/>
              <w:rPr>
                <w:rFonts w:ascii="宋体" w:hAnsi="宋体" w:cs="宋体" w:eastAsia="宋体" w:hint="default"/>
                <w:sz w:val="21"/>
                <w:szCs w:val="21"/>
              </w:rPr>
            </w:pPr>
            <w:r>
              <w:rPr>
                <w:rFonts w:ascii="宋体" w:hAnsi="宋体" w:cs="宋体" w:eastAsia="宋体" w:hint="default"/>
                <w:spacing w:val="-2"/>
                <w:sz w:val="21"/>
                <w:szCs w:val="21"/>
              </w:rPr>
              <w:t>扣除非经常性损益后的归属于本公</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司普通股股东的净利润</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3=1-2</w:t>
            </w:r>
          </w:p>
        </w:tc>
        <w:tc>
          <w:tcPr>
            <w:tcW w:w="1920" w:type="dxa"/>
            <w:tcBorders>
              <w:top w:val="single" w:sz="4" w:space="0" w:color="000000"/>
              <w:left w:val="single" w:sz="4" w:space="0" w:color="000000"/>
              <w:bottom w:val="single" w:sz="4" w:space="0" w:color="000000"/>
              <w:right w:val="single" w:sz="8" w:space="0" w:color="000000"/>
            </w:tcBorders>
          </w:tcPr>
          <w:p>
            <w:pPr>
              <w:pStyle w:val="TableParagraph"/>
              <w:spacing w:line="240" w:lineRule="auto" w:before="8"/>
              <w:ind w:right="0"/>
              <w:jc w:val="left"/>
              <w:rPr>
                <w:rFonts w:ascii="黑体" w:hAnsi="黑体" w:cs="黑体" w:eastAsia="黑体" w:hint="default"/>
                <w:sz w:val="17"/>
                <w:szCs w:val="17"/>
              </w:rPr>
            </w:pPr>
          </w:p>
          <w:p>
            <w:pPr>
              <w:pStyle w:val="TableParagraph"/>
              <w:spacing w:line="240" w:lineRule="auto"/>
              <w:ind w:right="93"/>
              <w:jc w:val="right"/>
              <w:rPr>
                <w:rFonts w:ascii="宋体" w:hAnsi="宋体" w:cs="宋体" w:eastAsia="宋体" w:hint="default"/>
                <w:sz w:val="21"/>
                <w:szCs w:val="21"/>
              </w:rPr>
            </w:pPr>
            <w:r>
              <w:rPr>
                <w:rFonts w:ascii="宋体"/>
                <w:spacing w:val="-1"/>
                <w:sz w:val="21"/>
              </w:rPr>
              <w:t>55,550,280.01</w:t>
            </w:r>
          </w:p>
        </w:tc>
        <w:tc>
          <w:tcPr>
            <w:tcW w:w="2002" w:type="dxa"/>
            <w:tcBorders>
              <w:top w:val="single" w:sz="4" w:space="0" w:color="000000"/>
              <w:left w:val="single" w:sz="8"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7"/>
                <w:szCs w:val="17"/>
              </w:rPr>
            </w:pPr>
          </w:p>
          <w:p>
            <w:pPr>
              <w:pStyle w:val="TableParagraph"/>
              <w:spacing w:line="240" w:lineRule="auto"/>
              <w:ind w:right="96"/>
              <w:jc w:val="right"/>
              <w:rPr>
                <w:rFonts w:ascii="宋体" w:hAnsi="宋体" w:cs="宋体" w:eastAsia="宋体" w:hint="default"/>
                <w:sz w:val="21"/>
                <w:szCs w:val="21"/>
              </w:rPr>
            </w:pPr>
            <w:r>
              <w:rPr>
                <w:rFonts w:ascii="宋体"/>
                <w:spacing w:val="-1"/>
                <w:sz w:val="21"/>
              </w:rPr>
              <w:t>61,751,323.00</w:t>
            </w:r>
          </w:p>
        </w:tc>
      </w:tr>
      <w:tr>
        <w:trPr>
          <w:trHeight w:val="439"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hAnsi="宋体" w:cs="宋体" w:eastAsia="宋体" w:hint="default"/>
                <w:sz w:val="21"/>
                <w:szCs w:val="21"/>
              </w:rPr>
              <w:t>报告期月份数</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0"/>
              <w:jc w:val="center"/>
              <w:rPr>
                <w:rFonts w:ascii="宋体" w:hAnsi="宋体" w:cs="宋体" w:eastAsia="宋体" w:hint="default"/>
                <w:sz w:val="21"/>
                <w:szCs w:val="21"/>
              </w:rPr>
            </w:pPr>
            <w:r>
              <w:rPr>
                <w:rFonts w:ascii="宋体"/>
                <w:w w:val="100"/>
                <w:sz w:val="21"/>
              </w:rPr>
              <w:t>4</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101"/>
              <w:jc w:val="right"/>
              <w:rPr>
                <w:rFonts w:ascii="宋体" w:hAnsi="宋体" w:cs="宋体" w:eastAsia="宋体" w:hint="default"/>
                <w:sz w:val="21"/>
                <w:szCs w:val="21"/>
              </w:rPr>
            </w:pPr>
            <w:r>
              <w:rPr>
                <w:rFonts w:ascii="宋体"/>
                <w:sz w:val="21"/>
              </w:rPr>
              <w:t>12</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98"/>
              <w:jc w:val="right"/>
              <w:rPr>
                <w:rFonts w:ascii="宋体" w:hAnsi="宋体" w:cs="宋体" w:eastAsia="宋体" w:hint="default"/>
                <w:sz w:val="21"/>
                <w:szCs w:val="21"/>
              </w:rPr>
            </w:pPr>
            <w:r>
              <w:rPr>
                <w:rFonts w:ascii="宋体"/>
                <w:sz w:val="21"/>
              </w:rPr>
              <w:t>12</w:t>
            </w:r>
          </w:p>
        </w:tc>
      </w:tr>
      <w:tr>
        <w:trPr>
          <w:trHeight w:val="806"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345" w:lineRule="auto" w:before="33"/>
              <w:ind w:left="1576" w:right="103" w:hanging="1472"/>
              <w:jc w:val="left"/>
              <w:rPr>
                <w:rFonts w:ascii="宋体" w:hAnsi="宋体" w:cs="宋体" w:eastAsia="宋体" w:hint="default"/>
                <w:sz w:val="21"/>
                <w:szCs w:val="21"/>
              </w:rPr>
            </w:pPr>
            <w:r>
              <w:rPr>
                <w:rFonts w:ascii="宋体" w:hAnsi="宋体" w:cs="宋体" w:eastAsia="宋体" w:hint="default"/>
                <w:spacing w:val="-2"/>
                <w:sz w:val="21"/>
                <w:szCs w:val="21"/>
              </w:rPr>
              <w:t>归属于公司普通股股东的期初净资</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产</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5</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1,015,251,358.69</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6"/>
              <w:jc w:val="right"/>
              <w:rPr>
                <w:rFonts w:ascii="宋体" w:hAnsi="宋体" w:cs="宋体" w:eastAsia="宋体" w:hint="default"/>
                <w:sz w:val="21"/>
                <w:szCs w:val="21"/>
              </w:rPr>
            </w:pPr>
            <w:r>
              <w:rPr>
                <w:rFonts w:ascii="宋体"/>
                <w:spacing w:val="-1"/>
                <w:sz w:val="21"/>
              </w:rPr>
              <w:t>136,035,782.99</w:t>
            </w:r>
          </w:p>
        </w:tc>
      </w:tr>
      <w:tr>
        <w:trPr>
          <w:trHeight w:val="806"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211" w:right="103" w:hanging="106"/>
              <w:jc w:val="left"/>
              <w:rPr>
                <w:rFonts w:ascii="宋体" w:hAnsi="宋体" w:cs="宋体" w:eastAsia="宋体" w:hint="default"/>
                <w:sz w:val="21"/>
                <w:szCs w:val="21"/>
              </w:rPr>
            </w:pPr>
            <w:r>
              <w:rPr>
                <w:rFonts w:ascii="宋体" w:hAnsi="宋体" w:cs="宋体" w:eastAsia="宋体" w:hint="default"/>
                <w:spacing w:val="-2"/>
                <w:sz w:val="21"/>
                <w:szCs w:val="21"/>
              </w:rPr>
              <w:t>报告期发行新股或债转股等新增的</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归属于公司普通股股东的净资产</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6</w:t>
            </w:r>
          </w:p>
        </w:tc>
        <w:tc>
          <w:tcPr>
            <w:tcW w:w="192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6"/>
              <w:jc w:val="right"/>
              <w:rPr>
                <w:rFonts w:ascii="宋体" w:hAnsi="宋体" w:cs="宋体" w:eastAsia="宋体" w:hint="default"/>
                <w:sz w:val="21"/>
                <w:szCs w:val="21"/>
              </w:rPr>
            </w:pPr>
            <w:r>
              <w:rPr>
                <w:rFonts w:ascii="宋体"/>
                <w:spacing w:val="-1"/>
                <w:sz w:val="21"/>
              </w:rPr>
              <w:t>831,366,555.25</w:t>
            </w:r>
          </w:p>
        </w:tc>
      </w:tr>
      <w:tr>
        <w:trPr>
          <w:trHeight w:val="807"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211" w:right="103" w:hanging="106"/>
              <w:jc w:val="left"/>
              <w:rPr>
                <w:rFonts w:ascii="宋体" w:hAnsi="宋体" w:cs="宋体" w:eastAsia="宋体" w:hint="default"/>
                <w:sz w:val="21"/>
                <w:szCs w:val="21"/>
              </w:rPr>
            </w:pPr>
            <w:r>
              <w:rPr>
                <w:rFonts w:ascii="宋体" w:hAnsi="宋体" w:cs="宋体" w:eastAsia="宋体" w:hint="default"/>
                <w:spacing w:val="-2"/>
                <w:sz w:val="21"/>
                <w:szCs w:val="21"/>
              </w:rPr>
              <w:t>报告期回购或现金分红等减少的、</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归属于公司普通股股东的净资产</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7</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57,600,000.00</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6"/>
              <w:jc w:val="right"/>
              <w:rPr>
                <w:rFonts w:ascii="宋体" w:hAnsi="宋体" w:cs="宋体" w:eastAsia="宋体" w:hint="default"/>
                <w:sz w:val="21"/>
                <w:szCs w:val="21"/>
              </w:rPr>
            </w:pPr>
            <w:r>
              <w:rPr>
                <w:rFonts w:ascii="宋体"/>
                <w:spacing w:val="-1"/>
                <w:sz w:val="21"/>
              </w:rPr>
              <w:t>15,401,916.57</w:t>
            </w:r>
          </w:p>
        </w:tc>
      </w:tr>
      <w:tr>
        <w:trPr>
          <w:trHeight w:val="806"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156" w:right="103" w:hanging="1052"/>
              <w:jc w:val="left"/>
              <w:rPr>
                <w:rFonts w:ascii="宋体" w:hAnsi="宋体" w:cs="宋体" w:eastAsia="宋体" w:hint="default"/>
                <w:sz w:val="21"/>
                <w:szCs w:val="21"/>
              </w:rPr>
            </w:pPr>
            <w:r>
              <w:rPr>
                <w:rFonts w:ascii="宋体" w:hAnsi="宋体" w:cs="宋体" w:eastAsia="宋体" w:hint="default"/>
                <w:spacing w:val="-2"/>
                <w:sz w:val="21"/>
                <w:szCs w:val="21"/>
              </w:rPr>
              <w:t>新增净资产下一月份起至报告期期</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末的月份数</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8</w:t>
            </w:r>
          </w:p>
        </w:tc>
        <w:tc>
          <w:tcPr>
            <w:tcW w:w="1920" w:type="dxa"/>
            <w:tcBorders>
              <w:top w:val="single" w:sz="4" w:space="0" w:color="000000"/>
              <w:left w:val="single" w:sz="4" w:space="0" w:color="000000"/>
              <w:bottom w:val="single" w:sz="4" w:space="0" w:color="000000"/>
              <w:right w:val="single" w:sz="4" w:space="0" w:color="000000"/>
            </w:tcBorders>
          </w:tcPr>
          <w:p>
            <w:pPr/>
          </w:p>
        </w:tc>
        <w:tc>
          <w:tcPr>
            <w:tcW w:w="2002" w:type="dxa"/>
            <w:tcBorders>
              <w:top w:val="single" w:sz="4" w:space="0" w:color="000000"/>
              <w:left w:val="single" w:sz="4" w:space="0" w:color="000000"/>
              <w:bottom w:val="single" w:sz="4" w:space="0" w:color="000000"/>
              <w:right w:val="single" w:sz="4" w:space="0" w:color="000000"/>
            </w:tcBorders>
          </w:tcPr>
          <w:p>
            <w:pPr/>
          </w:p>
        </w:tc>
      </w:tr>
      <w:tr>
        <w:trPr>
          <w:trHeight w:val="806"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156" w:right="103" w:hanging="1052"/>
              <w:jc w:val="left"/>
              <w:rPr>
                <w:rFonts w:ascii="宋体" w:hAnsi="宋体" w:cs="宋体" w:eastAsia="宋体" w:hint="default"/>
                <w:sz w:val="21"/>
                <w:szCs w:val="21"/>
              </w:rPr>
            </w:pPr>
            <w:r>
              <w:rPr>
                <w:rFonts w:ascii="宋体" w:hAnsi="宋体" w:cs="宋体" w:eastAsia="宋体" w:hint="default"/>
                <w:spacing w:val="-2"/>
                <w:sz w:val="21"/>
                <w:szCs w:val="21"/>
              </w:rPr>
              <w:t>减少净资产下一月份起至报告期期</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末的月份数</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9</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w w:val="100"/>
                <w:sz w:val="21"/>
              </w:rPr>
              <w:t>7</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z w:val="21"/>
              </w:rPr>
              <w:t>11</w:t>
            </w:r>
          </w:p>
        </w:tc>
      </w:tr>
      <w:tr>
        <w:trPr>
          <w:trHeight w:val="1202"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345" w:lineRule="auto"/>
              <w:ind w:left="1365" w:right="103" w:hanging="1260"/>
              <w:jc w:val="left"/>
              <w:rPr>
                <w:rFonts w:ascii="宋体" w:hAnsi="宋体" w:cs="宋体" w:eastAsia="宋体" w:hint="default"/>
                <w:sz w:val="21"/>
                <w:szCs w:val="21"/>
              </w:rPr>
            </w:pPr>
            <w:r>
              <w:rPr>
                <w:rFonts w:ascii="宋体" w:hAnsi="宋体" w:cs="宋体" w:eastAsia="宋体" w:hint="default"/>
                <w:spacing w:val="-2"/>
                <w:sz w:val="21"/>
                <w:szCs w:val="21"/>
              </w:rPr>
              <w:t>归属于公司普通股股东的加权平均</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净资产</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27" w:right="0"/>
              <w:jc w:val="left"/>
              <w:rPr>
                <w:rFonts w:ascii="宋体" w:hAnsi="宋体" w:cs="宋体" w:eastAsia="宋体" w:hint="default"/>
                <w:sz w:val="21"/>
                <w:szCs w:val="21"/>
              </w:rPr>
            </w:pPr>
            <w:r>
              <w:rPr>
                <w:rFonts w:ascii="宋体" w:hAnsi="宋体" w:cs="宋体" w:eastAsia="宋体" w:hint="default"/>
                <w:sz w:val="21"/>
                <w:szCs w:val="21"/>
              </w:rPr>
              <w:t>10=5+1</w:t>
            </w:r>
            <w:r>
              <w:rPr>
                <w:rFonts w:ascii="宋体" w:hAnsi="宋体" w:cs="宋体" w:eastAsia="宋体" w:hint="default"/>
                <w:sz w:val="21"/>
                <w:szCs w:val="21"/>
              </w:rPr>
              <w:t>×</w:t>
            </w:r>
          </w:p>
          <w:p>
            <w:pPr>
              <w:pStyle w:val="TableParagraph"/>
              <w:spacing w:line="240" w:lineRule="auto" w:before="123"/>
              <w:ind w:left="179" w:right="0"/>
              <w:jc w:val="left"/>
              <w:rPr>
                <w:rFonts w:ascii="宋体" w:hAnsi="宋体" w:cs="宋体" w:eastAsia="宋体" w:hint="default"/>
                <w:sz w:val="21"/>
                <w:szCs w:val="21"/>
              </w:rPr>
            </w:pPr>
            <w:r>
              <w:rPr>
                <w:rFonts w:ascii="宋体" w:hAnsi="宋体" w:cs="宋体" w:eastAsia="宋体" w:hint="default"/>
                <w:sz w:val="21"/>
                <w:szCs w:val="21"/>
              </w:rPr>
              <w:t>50%+6</w:t>
            </w:r>
            <w:r>
              <w:rPr>
                <w:rFonts w:ascii="宋体" w:hAnsi="宋体" w:cs="宋体" w:eastAsia="宋体" w:hint="default"/>
                <w:sz w:val="21"/>
                <w:szCs w:val="21"/>
              </w:rPr>
              <w:t>×</w:t>
            </w:r>
          </w:p>
          <w:p>
            <w:pPr>
              <w:pStyle w:val="TableParagraph"/>
              <w:spacing w:line="240" w:lineRule="auto" w:before="121"/>
              <w:ind w:left="179" w:right="0"/>
              <w:jc w:val="left"/>
              <w:rPr>
                <w:rFonts w:ascii="宋体" w:hAnsi="宋体" w:cs="宋体" w:eastAsia="宋体" w:hint="default"/>
                <w:sz w:val="21"/>
                <w:szCs w:val="21"/>
              </w:rPr>
            </w:pPr>
            <w:r>
              <w:rPr>
                <w:rFonts w:ascii="宋体" w:hAnsi="宋体" w:cs="宋体" w:eastAsia="宋体" w:hint="default"/>
                <w:sz w:val="21"/>
                <w:szCs w:val="21"/>
              </w:rPr>
              <w:t>8/4+7</w:t>
            </w:r>
            <w:r>
              <w:rPr>
                <w:rFonts w:ascii="宋体" w:hAnsi="宋体" w:cs="宋体" w:eastAsia="宋体" w:hint="default"/>
                <w:sz w:val="21"/>
                <w:szCs w:val="21"/>
              </w:rPr>
              <w:t>×</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1"/>
              <w:ind w:right="0"/>
              <w:jc w:val="left"/>
              <w:rPr>
                <w:rFonts w:ascii="黑体" w:hAnsi="黑体" w:cs="黑体" w:eastAsia="黑体" w:hint="default"/>
                <w:sz w:val="27"/>
                <w:szCs w:val="27"/>
              </w:rPr>
            </w:pPr>
          </w:p>
          <w:p>
            <w:pPr>
              <w:pStyle w:val="TableParagraph"/>
              <w:spacing w:line="240" w:lineRule="auto"/>
              <w:ind w:right="100"/>
              <w:jc w:val="right"/>
              <w:rPr>
                <w:rFonts w:ascii="宋体" w:hAnsi="宋体" w:cs="宋体" w:eastAsia="宋体" w:hint="default"/>
                <w:sz w:val="21"/>
                <w:szCs w:val="21"/>
              </w:rPr>
            </w:pPr>
            <w:r>
              <w:rPr>
                <w:rFonts w:ascii="宋体"/>
                <w:spacing w:val="-1"/>
                <w:sz w:val="21"/>
              </w:rPr>
              <w:t>1,011,244,269.01</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right="96"/>
              <w:jc w:val="right"/>
              <w:rPr>
                <w:rFonts w:ascii="宋体" w:hAnsi="宋体" w:cs="宋体" w:eastAsia="宋体" w:hint="default"/>
                <w:sz w:val="21"/>
                <w:szCs w:val="21"/>
              </w:rPr>
            </w:pPr>
            <w:r>
              <w:rPr>
                <w:rFonts w:ascii="宋体"/>
                <w:spacing w:val="-1"/>
                <w:sz w:val="21"/>
              </w:rPr>
              <w:t>153,542,827.98</w:t>
            </w:r>
          </w:p>
        </w:tc>
      </w:tr>
    </w:tbl>
    <w:p>
      <w:pPr>
        <w:spacing w:after="0" w:line="240" w:lineRule="auto"/>
        <w:jc w:val="right"/>
        <w:rPr>
          <w:rFonts w:ascii="宋体" w:hAnsi="宋体" w:cs="宋体" w:eastAsia="宋体" w:hint="default"/>
          <w:sz w:val="21"/>
          <w:szCs w:val="21"/>
        </w:rPr>
        <w:sectPr>
          <w:pgSz w:w="11910" w:h="16850"/>
          <w:pgMar w:header="852" w:footer="1195" w:top="1480" w:bottom="1380" w:left="1680" w:right="1580"/>
        </w:sectPr>
      </w:pPr>
    </w:p>
    <w:p>
      <w:pPr>
        <w:spacing w:line="240" w:lineRule="auto" w:before="5"/>
        <w:rPr>
          <w:rFonts w:ascii="黑体" w:hAnsi="黑体" w:cs="黑体" w:eastAsia="黑体" w:hint="default"/>
          <w:sz w:val="3"/>
          <w:szCs w:val="3"/>
        </w:rPr>
      </w:pPr>
    </w:p>
    <w:tbl>
      <w:tblPr>
        <w:tblW w:w="0" w:type="auto"/>
        <w:jc w:val="left"/>
        <w:tblInd w:w="133" w:type="dxa"/>
        <w:tblLayout w:type="fixed"/>
        <w:tblCellMar>
          <w:top w:w="0" w:type="dxa"/>
          <w:left w:w="0" w:type="dxa"/>
          <w:bottom w:w="0" w:type="dxa"/>
          <w:right w:w="0" w:type="dxa"/>
        </w:tblCellMar>
        <w:tblLook w:val="01E0"/>
      </w:tblPr>
      <w:tblGrid>
        <w:gridCol w:w="3375"/>
        <w:gridCol w:w="1104"/>
        <w:gridCol w:w="1920"/>
        <w:gridCol w:w="2002"/>
      </w:tblGrid>
      <w:tr>
        <w:trPr>
          <w:trHeight w:val="454" w:hRule="exact"/>
        </w:trPr>
        <w:tc>
          <w:tcPr>
            <w:tcW w:w="3375" w:type="dxa"/>
            <w:tcBorders>
              <w:top w:val="single" w:sz="10" w:space="0" w:color="000000"/>
              <w:left w:val="single" w:sz="4" w:space="0" w:color="000000"/>
              <w:bottom w:val="single" w:sz="4" w:space="0" w:color="000000"/>
              <w:right w:val="single" w:sz="4" w:space="0" w:color="000000"/>
            </w:tcBorders>
          </w:tcPr>
          <w:p>
            <w:pPr/>
          </w:p>
        </w:tc>
        <w:tc>
          <w:tcPr>
            <w:tcW w:w="1104"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sz w:val="21"/>
              </w:rPr>
              <w:t>9/4</w:t>
            </w:r>
          </w:p>
        </w:tc>
        <w:tc>
          <w:tcPr>
            <w:tcW w:w="1920" w:type="dxa"/>
            <w:tcBorders>
              <w:top w:val="single" w:sz="10" w:space="0" w:color="000000"/>
              <w:left w:val="single" w:sz="4" w:space="0" w:color="000000"/>
              <w:bottom w:val="single" w:sz="4" w:space="0" w:color="000000"/>
              <w:right w:val="single" w:sz="4" w:space="0" w:color="000000"/>
            </w:tcBorders>
          </w:tcPr>
          <w:p>
            <w:pPr/>
          </w:p>
        </w:tc>
        <w:tc>
          <w:tcPr>
            <w:tcW w:w="2002" w:type="dxa"/>
            <w:tcBorders>
              <w:top w:val="single" w:sz="10" w:space="0" w:color="000000"/>
              <w:left w:val="single" w:sz="4" w:space="0" w:color="000000"/>
              <w:bottom w:val="single" w:sz="4" w:space="0" w:color="000000"/>
              <w:right w:val="single" w:sz="4" w:space="0" w:color="000000"/>
            </w:tcBorders>
          </w:tcPr>
          <w:p>
            <w:pPr/>
          </w:p>
        </w:tc>
      </w:tr>
      <w:tr>
        <w:trPr>
          <w:trHeight w:val="442"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103" w:right="0"/>
              <w:jc w:val="left"/>
              <w:rPr>
                <w:rFonts w:ascii="宋体" w:hAnsi="宋体" w:cs="宋体" w:eastAsia="宋体" w:hint="default"/>
                <w:sz w:val="21"/>
                <w:szCs w:val="21"/>
              </w:rPr>
            </w:pPr>
            <w:r>
              <w:rPr>
                <w:rFonts w:ascii="宋体" w:hAnsi="宋体" w:cs="宋体" w:eastAsia="宋体" w:hint="default"/>
                <w:sz w:val="21"/>
                <w:szCs w:val="21"/>
              </w:rPr>
              <w:t>加权平均资产收益率</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left="2" w:right="0"/>
              <w:jc w:val="center"/>
              <w:rPr>
                <w:rFonts w:ascii="宋体" w:hAnsi="宋体" w:cs="宋体" w:eastAsia="宋体" w:hint="default"/>
                <w:sz w:val="21"/>
                <w:szCs w:val="21"/>
              </w:rPr>
            </w:pPr>
            <w:r>
              <w:rPr>
                <w:rFonts w:ascii="宋体"/>
                <w:sz w:val="21"/>
              </w:rPr>
              <w:t>11=1/10</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89"/>
              <w:jc w:val="right"/>
              <w:rPr>
                <w:rFonts w:ascii="宋体" w:hAnsi="宋体" w:cs="宋体" w:eastAsia="宋体" w:hint="default"/>
                <w:sz w:val="21"/>
                <w:szCs w:val="21"/>
              </w:rPr>
            </w:pPr>
            <w:r>
              <w:rPr>
                <w:rFonts w:ascii="宋体"/>
                <w:sz w:val="21"/>
              </w:rPr>
              <w:t>5.85%</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7"/>
              <w:ind w:right="674"/>
              <w:jc w:val="right"/>
              <w:rPr>
                <w:rFonts w:ascii="宋体" w:hAnsi="宋体" w:cs="宋体" w:eastAsia="宋体" w:hint="default"/>
                <w:sz w:val="21"/>
                <w:szCs w:val="21"/>
              </w:rPr>
            </w:pPr>
            <w:r>
              <w:rPr>
                <w:rFonts w:ascii="宋体"/>
                <w:sz w:val="21"/>
              </w:rPr>
              <w:t>41.19%</w:t>
            </w:r>
          </w:p>
        </w:tc>
      </w:tr>
      <w:tr>
        <w:trPr>
          <w:trHeight w:val="806" w:hRule="exact"/>
        </w:trPr>
        <w:tc>
          <w:tcPr>
            <w:tcW w:w="3375"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3" w:right="96"/>
              <w:jc w:val="left"/>
              <w:rPr>
                <w:rFonts w:ascii="宋体" w:hAnsi="宋体" w:cs="宋体" w:eastAsia="宋体" w:hint="default"/>
                <w:sz w:val="21"/>
                <w:szCs w:val="21"/>
              </w:rPr>
            </w:pPr>
            <w:r>
              <w:rPr>
                <w:rFonts w:ascii="宋体" w:hAnsi="宋体" w:cs="宋体" w:eastAsia="宋体" w:hint="default"/>
                <w:sz w:val="21"/>
                <w:szCs w:val="21"/>
              </w:rPr>
              <w:t>扣除非经常性损益后加权平均净资</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产收益率</w:t>
            </w:r>
          </w:p>
        </w:tc>
        <w:tc>
          <w:tcPr>
            <w:tcW w:w="11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12=3</w:t>
            </w:r>
            <w:r>
              <w:rPr>
                <w:rFonts w:ascii="宋体" w:hAnsi="宋体" w:cs="宋体" w:eastAsia="宋体" w:hint="default"/>
                <w:sz w:val="21"/>
                <w:szCs w:val="21"/>
              </w:rPr>
              <w:t>÷</w:t>
            </w:r>
            <w:r>
              <w:rPr>
                <w:rFonts w:ascii="宋体" w:hAnsi="宋体" w:cs="宋体" w:eastAsia="宋体" w:hint="default"/>
                <w:sz w:val="21"/>
                <w:szCs w:val="21"/>
              </w:rPr>
              <w:t>10</w:t>
            </w:r>
          </w:p>
        </w:tc>
        <w:tc>
          <w:tcPr>
            <w:tcW w:w="19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689"/>
              <w:jc w:val="right"/>
              <w:rPr>
                <w:rFonts w:ascii="宋体" w:hAnsi="宋体" w:cs="宋体" w:eastAsia="宋体" w:hint="default"/>
                <w:sz w:val="21"/>
                <w:szCs w:val="21"/>
              </w:rPr>
            </w:pPr>
            <w:r>
              <w:rPr>
                <w:rFonts w:ascii="宋体"/>
                <w:sz w:val="21"/>
              </w:rPr>
              <w:t>5.49%</w:t>
            </w:r>
          </w:p>
        </w:tc>
        <w:tc>
          <w:tcPr>
            <w:tcW w:w="2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674"/>
              <w:jc w:val="right"/>
              <w:rPr>
                <w:rFonts w:ascii="宋体" w:hAnsi="宋体" w:cs="宋体" w:eastAsia="宋体" w:hint="default"/>
                <w:sz w:val="21"/>
                <w:szCs w:val="21"/>
              </w:rPr>
            </w:pPr>
            <w:r>
              <w:rPr>
                <w:rFonts w:ascii="宋体"/>
                <w:sz w:val="21"/>
              </w:rPr>
              <w:t>40.22%</w:t>
            </w:r>
          </w:p>
        </w:tc>
      </w:tr>
    </w:tbl>
    <w:p>
      <w:pPr>
        <w:spacing w:line="240" w:lineRule="auto" w:before="4"/>
        <w:rPr>
          <w:rFonts w:ascii="黑体" w:hAnsi="黑体" w:cs="黑体" w:eastAsia="黑体" w:hint="default"/>
          <w:sz w:val="27"/>
          <w:szCs w:val="27"/>
        </w:rPr>
      </w:pPr>
    </w:p>
    <w:p>
      <w:pPr>
        <w:tabs>
          <w:tab w:pos="1397" w:val="left" w:leader="none"/>
        </w:tabs>
        <w:spacing w:before="14"/>
        <w:ind w:left="620" w:right="0" w:firstLine="0"/>
        <w:jc w:val="left"/>
        <w:rPr>
          <w:rFonts w:ascii="黑体" w:hAnsi="黑体" w:cs="黑体" w:eastAsia="黑体" w:hint="default"/>
          <w:sz w:val="28"/>
          <w:szCs w:val="28"/>
        </w:rPr>
      </w:pPr>
      <w:r>
        <w:rPr>
          <w:rFonts w:ascii="黑体" w:hAnsi="黑体" w:cs="黑体" w:eastAsia="黑体" w:hint="default"/>
          <w:sz w:val="28"/>
          <w:szCs w:val="28"/>
        </w:rPr>
        <w:t>五、</w:t>
        <w:tab/>
        <w:t>非经常性损益项目</w:t>
      </w:r>
    </w:p>
    <w:p>
      <w:pPr>
        <w:spacing w:line="240" w:lineRule="auto" w:before="8"/>
        <w:rPr>
          <w:rFonts w:ascii="黑体" w:hAnsi="黑体" w:cs="黑体" w:eastAsia="黑体" w:hint="default"/>
          <w:sz w:val="11"/>
          <w:szCs w:val="11"/>
        </w:rPr>
      </w:pPr>
    </w:p>
    <w:p>
      <w:pPr>
        <w:spacing w:before="36"/>
        <w:ind w:left="0" w:right="328"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8"/>
        <w:rPr>
          <w:rFonts w:ascii="宋体" w:hAnsi="宋体" w:cs="宋体" w:eastAsia="宋体" w:hint="default"/>
          <w:sz w:val="14"/>
          <w:szCs w:val="14"/>
        </w:rPr>
      </w:pPr>
    </w:p>
    <w:tbl>
      <w:tblPr>
        <w:tblW w:w="0" w:type="auto"/>
        <w:jc w:val="left"/>
        <w:tblInd w:w="133" w:type="dxa"/>
        <w:tblLayout w:type="fixed"/>
        <w:tblCellMar>
          <w:top w:w="0" w:type="dxa"/>
          <w:left w:w="0" w:type="dxa"/>
          <w:bottom w:w="0" w:type="dxa"/>
          <w:right w:w="0" w:type="dxa"/>
        </w:tblCellMar>
        <w:tblLook w:val="01E0"/>
      </w:tblPr>
      <w:tblGrid>
        <w:gridCol w:w="3670"/>
        <w:gridCol w:w="1618"/>
        <w:gridCol w:w="1615"/>
        <w:gridCol w:w="1618"/>
      </w:tblGrid>
      <w:tr>
        <w:trPr>
          <w:trHeight w:val="408" w:hRule="exact"/>
        </w:trPr>
        <w:tc>
          <w:tcPr>
            <w:tcW w:w="36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right="3"/>
              <w:jc w:val="center"/>
              <w:rPr>
                <w:rFonts w:ascii="宋体" w:hAnsi="宋体" w:cs="宋体" w:eastAsia="宋体" w:hint="default"/>
                <w:sz w:val="21"/>
                <w:szCs w:val="21"/>
              </w:rPr>
            </w:pPr>
            <w:r>
              <w:rPr>
                <w:rFonts w:ascii="宋体" w:hAnsi="宋体" w:cs="宋体" w:eastAsia="宋体" w:hint="default"/>
                <w:sz w:val="21"/>
                <w:szCs w:val="21"/>
              </w:rPr>
              <w:t>非经常性损益项目</w:t>
            </w:r>
          </w:p>
        </w:tc>
        <w:tc>
          <w:tcPr>
            <w:tcW w:w="16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249"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161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249"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年金额</w:t>
            </w:r>
          </w:p>
        </w:tc>
        <w:tc>
          <w:tcPr>
            <w:tcW w:w="161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252" w:right="0"/>
              <w:jc w:val="left"/>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52"/>
                <w:sz w:val="21"/>
                <w:szCs w:val="21"/>
              </w:rPr>
              <w:t> </w:t>
            </w:r>
            <w:r>
              <w:rPr>
                <w:rFonts w:ascii="宋体" w:hAnsi="宋体" w:cs="宋体" w:eastAsia="宋体" w:hint="default"/>
                <w:sz w:val="21"/>
                <w:szCs w:val="21"/>
              </w:rPr>
              <w:t>年金额</w:t>
            </w:r>
          </w:p>
        </w:tc>
      </w:tr>
      <w:tr>
        <w:trPr>
          <w:trHeight w:val="409" w:hRule="exact"/>
        </w:trPr>
        <w:tc>
          <w:tcPr>
            <w:tcW w:w="3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3"/>
              <w:jc w:val="center"/>
              <w:rPr>
                <w:rFonts w:ascii="宋体" w:hAnsi="宋体" w:cs="宋体" w:eastAsia="宋体" w:hint="default"/>
                <w:sz w:val="21"/>
                <w:szCs w:val="21"/>
              </w:rPr>
            </w:pPr>
            <w:r>
              <w:rPr>
                <w:rFonts w:ascii="宋体" w:hAnsi="宋体" w:cs="宋体" w:eastAsia="宋体" w:hint="default"/>
                <w:sz w:val="21"/>
                <w:szCs w:val="21"/>
              </w:rPr>
              <w:t>非流动资产处置损益</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2"/>
              <w:jc w:val="right"/>
              <w:rPr>
                <w:rFonts w:ascii="宋体" w:hAnsi="宋体" w:cs="宋体" w:eastAsia="宋体" w:hint="default"/>
                <w:sz w:val="21"/>
                <w:szCs w:val="21"/>
              </w:rPr>
            </w:pPr>
            <w:r>
              <w:rPr>
                <w:rFonts w:ascii="宋体"/>
                <w:spacing w:val="-1"/>
                <w:sz w:val="21"/>
              </w:rPr>
              <w:t>-43,327.45</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0.00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-92,893.45</w:t>
            </w:r>
          </w:p>
        </w:tc>
      </w:tr>
      <w:tr>
        <w:trPr>
          <w:trHeight w:val="1603" w:hRule="exact"/>
        </w:trPr>
        <w:tc>
          <w:tcPr>
            <w:tcW w:w="3670"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40" w:right="43"/>
              <w:jc w:val="center"/>
              <w:rPr>
                <w:rFonts w:ascii="宋体" w:hAnsi="宋体" w:cs="宋体" w:eastAsia="宋体" w:hint="default"/>
                <w:sz w:val="21"/>
                <w:szCs w:val="21"/>
              </w:rPr>
            </w:pPr>
            <w:r>
              <w:rPr>
                <w:rFonts w:ascii="宋体" w:hAnsi="宋体" w:cs="宋体" w:eastAsia="宋体" w:hint="default"/>
                <w:spacing w:val="-2"/>
                <w:sz w:val="21"/>
                <w:szCs w:val="21"/>
              </w:rPr>
              <w:t>计入当期损益的政府补助，但与公司正</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2"/>
                <w:sz w:val="21"/>
                <w:szCs w:val="21"/>
              </w:rPr>
              <w:t>常经营业务密切相关，符合国家政策规</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2"/>
                <w:sz w:val="21"/>
                <w:szCs w:val="21"/>
              </w:rPr>
              <w:t>定、按照一定标准定额或定量持续享受</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的政府补助除外</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8"/>
                <w:szCs w:val="28"/>
              </w:rPr>
            </w:pPr>
          </w:p>
          <w:p>
            <w:pPr>
              <w:pStyle w:val="TableParagraph"/>
              <w:spacing w:line="240" w:lineRule="auto"/>
              <w:ind w:right="22"/>
              <w:jc w:val="right"/>
              <w:rPr>
                <w:rFonts w:ascii="宋体" w:hAnsi="宋体" w:cs="宋体" w:eastAsia="宋体" w:hint="default"/>
                <w:sz w:val="21"/>
                <w:szCs w:val="21"/>
              </w:rPr>
            </w:pPr>
            <w:r>
              <w:rPr>
                <w:rFonts w:ascii="宋体"/>
                <w:spacing w:val="-1"/>
                <w:sz w:val="21"/>
              </w:rPr>
              <w:t>4,251,705.00</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8"/>
                <w:szCs w:val="28"/>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1,637,713.40</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8"/>
                <w:szCs w:val="28"/>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176,751.01</w:t>
            </w:r>
          </w:p>
        </w:tc>
      </w:tr>
      <w:tr>
        <w:trPr>
          <w:trHeight w:val="643" w:hRule="exact"/>
        </w:trPr>
        <w:tc>
          <w:tcPr>
            <w:tcW w:w="3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
              <w:jc w:val="center"/>
              <w:rPr>
                <w:rFonts w:ascii="宋体" w:hAnsi="宋体" w:cs="宋体" w:eastAsia="宋体" w:hint="default"/>
                <w:sz w:val="21"/>
                <w:szCs w:val="21"/>
              </w:rPr>
            </w:pPr>
            <w:r>
              <w:rPr>
                <w:rFonts w:ascii="宋体" w:hAnsi="宋体" w:cs="宋体" w:eastAsia="宋体" w:hint="default"/>
                <w:sz w:val="21"/>
                <w:szCs w:val="21"/>
              </w:rPr>
              <w:t>其他符合非经常性损益定义的损益项目</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23"/>
              <w:jc w:val="right"/>
              <w:rPr>
                <w:rFonts w:ascii="宋体" w:hAnsi="宋体" w:cs="宋体" w:eastAsia="宋体" w:hint="default"/>
                <w:sz w:val="21"/>
                <w:szCs w:val="21"/>
              </w:rPr>
            </w:pPr>
            <w:r>
              <w:rPr>
                <w:rFonts w:ascii="宋体"/>
                <w:spacing w:val="-1"/>
                <w:sz w:val="21"/>
              </w:rPr>
              <w:t>-76,183.36</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9"/>
              <w:jc w:val="right"/>
              <w:rPr>
                <w:rFonts w:ascii="宋体" w:hAnsi="宋体" w:cs="宋体" w:eastAsia="宋体" w:hint="default"/>
                <w:sz w:val="21"/>
                <w:szCs w:val="21"/>
              </w:rPr>
            </w:pPr>
            <w:r>
              <w:rPr>
                <w:rFonts w:ascii="宋体"/>
                <w:spacing w:val="-1"/>
                <w:sz w:val="21"/>
              </w:rPr>
              <w:t>76,131.19</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8"/>
              <w:ind w:right="19"/>
              <w:jc w:val="right"/>
              <w:rPr>
                <w:rFonts w:ascii="宋体" w:hAnsi="宋体" w:cs="宋体" w:eastAsia="宋体" w:hint="default"/>
                <w:sz w:val="21"/>
                <w:szCs w:val="21"/>
              </w:rPr>
            </w:pPr>
            <w:r>
              <w:rPr>
                <w:rFonts w:ascii="宋体"/>
                <w:spacing w:val="-1"/>
                <w:sz w:val="21"/>
              </w:rPr>
              <w:t>6,009.04</w:t>
            </w:r>
          </w:p>
        </w:tc>
      </w:tr>
      <w:tr>
        <w:trPr>
          <w:trHeight w:val="408" w:hRule="exact"/>
        </w:trPr>
        <w:tc>
          <w:tcPr>
            <w:tcW w:w="3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所得税影响额</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2"/>
              <w:jc w:val="right"/>
              <w:rPr>
                <w:rFonts w:ascii="宋体" w:hAnsi="宋体" w:cs="宋体" w:eastAsia="宋体" w:hint="default"/>
                <w:sz w:val="21"/>
                <w:szCs w:val="21"/>
              </w:rPr>
            </w:pPr>
            <w:r>
              <w:rPr>
                <w:rFonts w:ascii="宋体"/>
                <w:spacing w:val="-1"/>
                <w:sz w:val="21"/>
              </w:rPr>
              <w:t>-496,653.57</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-214,230.57</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0.00</w:t>
            </w:r>
          </w:p>
        </w:tc>
      </w:tr>
      <w:tr>
        <w:trPr>
          <w:trHeight w:val="408" w:hRule="exact"/>
        </w:trPr>
        <w:tc>
          <w:tcPr>
            <w:tcW w:w="367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618"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30"/>
              <w:ind w:right="22"/>
              <w:jc w:val="right"/>
              <w:rPr>
                <w:rFonts w:ascii="宋体" w:hAnsi="宋体" w:cs="宋体" w:eastAsia="宋体" w:hint="default"/>
                <w:sz w:val="21"/>
                <w:szCs w:val="21"/>
              </w:rPr>
            </w:pPr>
            <w:r>
              <w:rPr>
                <w:rFonts w:ascii="宋体"/>
                <w:spacing w:val="-1"/>
                <w:sz w:val="21"/>
              </w:rPr>
              <w:t>3,635,540.62</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1,499,614.02</w:t>
            </w:r>
          </w:p>
        </w:tc>
        <w:tc>
          <w:tcPr>
            <w:tcW w:w="16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89,866.60</w:t>
            </w:r>
          </w:p>
        </w:tc>
      </w:tr>
    </w:tbl>
    <w:p>
      <w:pPr>
        <w:spacing w:line="240" w:lineRule="auto" w:before="10"/>
        <w:rPr>
          <w:rFonts w:ascii="宋体" w:hAnsi="宋体" w:cs="宋体" w:eastAsia="宋体" w:hint="default"/>
          <w:sz w:val="19"/>
          <w:szCs w:val="19"/>
        </w:rPr>
      </w:pPr>
    </w:p>
    <w:p>
      <w:pPr>
        <w:pStyle w:val="Heading6"/>
        <w:spacing w:line="240" w:lineRule="auto" w:before="14"/>
        <w:ind w:left="620" w:right="0"/>
        <w:jc w:val="left"/>
      </w:pPr>
      <w:r>
        <w:rPr/>
        <w:t>六、</w:t>
      </w:r>
      <w:r>
        <w:rPr>
          <w:spacing w:val="-52"/>
        </w:rPr>
        <w:t> </w:t>
      </w:r>
      <w:r>
        <w:rPr/>
        <w:t>报告期内股东权益变动情况表</w:t>
      </w:r>
    </w:p>
    <w:p>
      <w:pPr>
        <w:spacing w:line="240" w:lineRule="auto" w:before="0"/>
        <w:rPr>
          <w:rFonts w:ascii="黑体" w:hAnsi="黑体" w:cs="黑体" w:eastAsia="黑体" w:hint="default"/>
          <w:sz w:val="12"/>
          <w:szCs w:val="12"/>
        </w:rPr>
      </w:pPr>
    </w:p>
    <w:tbl>
      <w:tblPr>
        <w:tblW w:w="0" w:type="auto"/>
        <w:jc w:val="left"/>
        <w:tblInd w:w="118" w:type="dxa"/>
        <w:tblLayout w:type="fixed"/>
        <w:tblCellMar>
          <w:top w:w="0" w:type="dxa"/>
          <w:left w:w="0" w:type="dxa"/>
          <w:bottom w:w="0" w:type="dxa"/>
          <w:right w:w="0" w:type="dxa"/>
        </w:tblCellMar>
        <w:tblLook w:val="01E0"/>
      </w:tblPr>
      <w:tblGrid>
        <w:gridCol w:w="662"/>
        <w:gridCol w:w="1159"/>
        <w:gridCol w:w="1162"/>
        <w:gridCol w:w="1056"/>
        <w:gridCol w:w="1056"/>
        <w:gridCol w:w="1267"/>
        <w:gridCol w:w="913"/>
        <w:gridCol w:w="1265"/>
      </w:tblGrid>
      <w:tr>
        <w:trPr>
          <w:trHeight w:val="1202" w:hRule="exact"/>
        </w:trPr>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left="115"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345" w:lineRule="auto"/>
              <w:ind w:left="415" w:right="151" w:hanging="156"/>
              <w:jc w:val="left"/>
              <w:rPr>
                <w:rFonts w:ascii="宋体" w:hAnsi="宋体" w:cs="宋体" w:eastAsia="宋体" w:hint="default"/>
                <w:sz w:val="21"/>
                <w:szCs w:val="21"/>
              </w:rPr>
            </w:pPr>
            <w:r>
              <w:rPr>
                <w:rFonts w:ascii="宋体" w:hAnsi="宋体" w:cs="宋体" w:eastAsia="宋体" w:hint="default"/>
                <w:sz w:val="21"/>
                <w:szCs w:val="21"/>
              </w:rPr>
              <w:t>股本</w:t>
            </w:r>
            <w:r>
              <w:rPr>
                <w:rFonts w:ascii="宋体" w:hAnsi="宋体" w:cs="宋体" w:eastAsia="宋体" w:hint="default"/>
                <w:sz w:val="21"/>
                <w:szCs w:val="21"/>
              </w:rPr>
              <w:t>(</w:t>
            </w:r>
            <w:r>
              <w:rPr>
                <w:rFonts w:ascii="宋体" w:hAnsi="宋体" w:cs="宋体" w:eastAsia="宋体" w:hint="default"/>
                <w:sz w:val="21"/>
                <w:szCs w:val="21"/>
              </w:rPr>
              <w:t>万</w:t>
            </w:r>
            <w:r>
              <w:rPr>
                <w:rFonts w:ascii="宋体" w:hAnsi="宋体" w:cs="宋体" w:eastAsia="宋体" w:hint="default"/>
                <w:w w:val="100"/>
                <w:sz w:val="21"/>
                <w:szCs w:val="21"/>
              </w:rPr>
              <w:t> </w:t>
            </w:r>
            <w:r>
              <w:rPr>
                <w:rFonts w:ascii="宋体" w:hAnsi="宋体" w:cs="宋体" w:eastAsia="宋体" w:hint="default"/>
                <w:sz w:val="21"/>
                <w:szCs w:val="21"/>
              </w:rPr>
              <w:t>股</w:t>
            </w:r>
            <w:r>
              <w:rPr>
                <w:rFonts w:ascii="宋体" w:hAnsi="宋体" w:cs="宋体" w:eastAsia="宋体" w:hint="default"/>
                <w:sz w:val="21"/>
                <w:szCs w:val="21"/>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right="98"/>
              <w:jc w:val="right"/>
              <w:rPr>
                <w:rFonts w:ascii="宋体" w:hAnsi="宋体" w:cs="宋体" w:eastAsia="宋体" w:hint="default"/>
                <w:sz w:val="21"/>
                <w:szCs w:val="21"/>
              </w:rPr>
            </w:pPr>
            <w:r>
              <w:rPr>
                <w:rFonts w:ascii="宋体" w:hAnsi="宋体" w:cs="宋体" w:eastAsia="宋体" w:hint="default"/>
                <w:spacing w:val="-1"/>
                <w:sz w:val="21"/>
                <w:szCs w:val="21"/>
              </w:rPr>
              <w:t>资本公积</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345" w:lineRule="auto"/>
              <w:ind w:left="206" w:right="151" w:firstLine="55"/>
              <w:jc w:val="left"/>
              <w:rPr>
                <w:rFonts w:ascii="宋体" w:hAnsi="宋体" w:cs="宋体" w:eastAsia="宋体" w:hint="default"/>
                <w:sz w:val="21"/>
                <w:szCs w:val="21"/>
              </w:rPr>
            </w:pPr>
            <w:r>
              <w:rPr>
                <w:rFonts w:ascii="宋体" w:hAnsi="宋体" w:cs="宋体" w:eastAsia="宋体" w:hint="default"/>
                <w:sz w:val="21"/>
                <w:szCs w:val="21"/>
              </w:rPr>
              <w:t>法定盈</w:t>
            </w:r>
            <w:r>
              <w:rPr>
                <w:rFonts w:ascii="宋体" w:hAnsi="宋体" w:cs="宋体" w:eastAsia="宋体" w:hint="default"/>
                <w:w w:val="100"/>
                <w:sz w:val="21"/>
                <w:szCs w:val="21"/>
              </w:rPr>
              <w:t> </w:t>
            </w:r>
            <w:r>
              <w:rPr>
                <w:rFonts w:ascii="宋体" w:hAnsi="宋体" w:cs="宋体" w:eastAsia="宋体" w:hint="default"/>
                <w:sz w:val="21"/>
                <w:szCs w:val="21"/>
              </w:rPr>
              <w:t>余公积</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345" w:lineRule="auto"/>
              <w:ind w:left="312" w:right="151" w:hanging="51"/>
              <w:jc w:val="left"/>
              <w:rPr>
                <w:rFonts w:ascii="宋体" w:hAnsi="宋体" w:cs="宋体" w:eastAsia="宋体" w:hint="default"/>
                <w:sz w:val="21"/>
                <w:szCs w:val="21"/>
              </w:rPr>
            </w:pPr>
            <w:r>
              <w:rPr>
                <w:rFonts w:ascii="宋体" w:hAnsi="宋体" w:cs="宋体" w:eastAsia="宋体" w:hint="default"/>
                <w:sz w:val="21"/>
                <w:szCs w:val="21"/>
              </w:rPr>
              <w:t>未分配</w:t>
            </w:r>
            <w:r>
              <w:rPr>
                <w:rFonts w:ascii="宋体" w:hAnsi="宋体" w:cs="宋体" w:eastAsia="宋体" w:hint="default"/>
                <w:w w:val="100"/>
                <w:sz w:val="21"/>
                <w:szCs w:val="21"/>
              </w:rPr>
              <w:t> </w:t>
            </w:r>
            <w:r>
              <w:rPr>
                <w:rFonts w:ascii="宋体" w:hAnsi="宋体" w:cs="宋体" w:eastAsia="宋体" w:hint="default"/>
                <w:sz w:val="21"/>
                <w:szCs w:val="21"/>
              </w:rPr>
              <w:t>利润</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3" w:right="98" w:firstLine="158"/>
              <w:jc w:val="both"/>
              <w:rPr>
                <w:rFonts w:ascii="宋体" w:hAnsi="宋体" w:cs="宋体" w:eastAsia="宋体" w:hint="default"/>
                <w:sz w:val="21"/>
                <w:szCs w:val="21"/>
              </w:rPr>
            </w:pPr>
            <w:r>
              <w:rPr>
                <w:rFonts w:ascii="宋体" w:hAnsi="宋体" w:cs="宋体" w:eastAsia="宋体" w:hint="default"/>
                <w:sz w:val="21"/>
                <w:szCs w:val="21"/>
              </w:rPr>
              <w:t>归属于母</w:t>
            </w:r>
            <w:r>
              <w:rPr>
                <w:rFonts w:ascii="宋体" w:hAnsi="宋体" w:cs="宋体" w:eastAsia="宋体" w:hint="default"/>
                <w:w w:val="100"/>
                <w:sz w:val="21"/>
                <w:szCs w:val="21"/>
              </w:rPr>
              <w:t> </w:t>
            </w:r>
            <w:r>
              <w:rPr>
                <w:rFonts w:ascii="宋体" w:hAnsi="宋体" w:cs="宋体" w:eastAsia="宋体" w:hint="default"/>
                <w:sz w:val="21"/>
                <w:szCs w:val="21"/>
              </w:rPr>
              <w:t>公司所有者</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权益合计</w:t>
            </w:r>
          </w:p>
        </w:tc>
        <w:tc>
          <w:tcPr>
            <w:tcW w:w="913"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31" w:right="135" w:firstLine="105"/>
              <w:jc w:val="center"/>
              <w:rPr>
                <w:rFonts w:ascii="宋体" w:hAnsi="宋体" w:cs="宋体" w:eastAsia="宋体" w:hint="default"/>
                <w:sz w:val="21"/>
                <w:szCs w:val="21"/>
              </w:rPr>
            </w:pPr>
            <w:r>
              <w:rPr>
                <w:rFonts w:ascii="宋体" w:hAnsi="宋体" w:cs="宋体" w:eastAsia="宋体" w:hint="default"/>
                <w:sz w:val="21"/>
                <w:szCs w:val="21"/>
              </w:rPr>
              <w:t>少数</w:t>
            </w:r>
            <w:r>
              <w:rPr>
                <w:rFonts w:ascii="宋体" w:hAnsi="宋体" w:cs="宋体" w:eastAsia="宋体" w:hint="default"/>
                <w:w w:val="100"/>
                <w:sz w:val="21"/>
                <w:szCs w:val="21"/>
              </w:rPr>
              <w:t> </w:t>
            </w:r>
            <w:r>
              <w:rPr>
                <w:rFonts w:ascii="宋体" w:hAnsi="宋体" w:cs="宋体" w:eastAsia="宋体" w:hint="default"/>
                <w:sz w:val="21"/>
                <w:szCs w:val="21"/>
              </w:rPr>
              <w:t>股东权</w:t>
            </w:r>
            <w:r>
              <w:rPr>
                <w:rFonts w:ascii="宋体" w:hAnsi="宋体" w:cs="宋体" w:eastAsia="宋体" w:hint="default"/>
                <w:w w:val="100"/>
                <w:sz w:val="21"/>
                <w:szCs w:val="21"/>
              </w:rPr>
              <w:t> </w:t>
            </w:r>
            <w:r>
              <w:rPr>
                <w:rFonts w:ascii="宋体" w:hAnsi="宋体" w:cs="宋体" w:eastAsia="宋体" w:hint="default"/>
                <w:sz w:val="21"/>
                <w:szCs w:val="21"/>
              </w:rPr>
              <w:t>益</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left="103" w:right="0"/>
              <w:jc w:val="center"/>
              <w:rPr>
                <w:rFonts w:ascii="宋体" w:hAnsi="宋体" w:cs="宋体" w:eastAsia="宋体" w:hint="default"/>
                <w:sz w:val="21"/>
                <w:szCs w:val="21"/>
              </w:rPr>
            </w:pPr>
            <w:r>
              <w:rPr>
                <w:rFonts w:ascii="宋体" w:hAnsi="宋体" w:cs="宋体" w:eastAsia="宋体" w:hint="default"/>
                <w:sz w:val="21"/>
                <w:szCs w:val="21"/>
              </w:rPr>
              <w:t>合计</w:t>
            </w:r>
          </w:p>
        </w:tc>
      </w:tr>
      <w:tr>
        <w:trPr>
          <w:trHeight w:val="806" w:hRule="exact"/>
        </w:trPr>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15" w:right="113" w:firstLine="158"/>
              <w:jc w:val="left"/>
              <w:rPr>
                <w:rFonts w:ascii="宋体" w:hAnsi="宋体" w:cs="宋体" w:eastAsia="宋体" w:hint="default"/>
                <w:sz w:val="21"/>
                <w:szCs w:val="21"/>
              </w:rPr>
            </w:pPr>
            <w:r>
              <w:rPr>
                <w:rFonts w:ascii="宋体" w:hAnsi="宋体" w:cs="宋体" w:eastAsia="宋体" w:hint="default"/>
                <w:sz w:val="21"/>
                <w:szCs w:val="21"/>
              </w:rPr>
              <w:t>期</w:t>
            </w:r>
            <w:r>
              <w:rPr>
                <w:rFonts w:ascii="宋体" w:hAnsi="宋体" w:cs="宋体" w:eastAsia="宋体" w:hint="default"/>
                <w:w w:val="100"/>
                <w:sz w:val="21"/>
                <w:szCs w:val="21"/>
              </w:rPr>
              <w:t> </w:t>
            </w:r>
            <w:r>
              <w:rPr>
                <w:rFonts w:ascii="宋体" w:hAnsi="宋体" w:cs="宋体" w:eastAsia="宋体" w:hint="default"/>
                <w:sz w:val="21"/>
                <w:szCs w:val="21"/>
              </w:rPr>
              <w:t>初数</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151"/>
              <w:jc w:val="right"/>
              <w:rPr>
                <w:rFonts w:ascii="宋体" w:hAnsi="宋体" w:cs="宋体" w:eastAsia="宋体" w:hint="default"/>
                <w:sz w:val="21"/>
                <w:szCs w:val="21"/>
              </w:rPr>
            </w:pPr>
            <w:r>
              <w:rPr>
                <w:rFonts w:ascii="宋体"/>
                <w:spacing w:val="-1"/>
                <w:sz w:val="21"/>
              </w:rPr>
              <w:t>7,200.00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84,406.27</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1,145.91</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8,772.96</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101,525.14</w:t>
            </w:r>
          </w:p>
        </w:tc>
        <w:tc>
          <w:tcPr>
            <w:tcW w:w="913"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101,525.14</w:t>
            </w:r>
          </w:p>
        </w:tc>
      </w:tr>
      <w:tr>
        <w:trPr>
          <w:trHeight w:val="1205" w:hRule="exact"/>
        </w:trPr>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15" w:right="113" w:firstLine="158"/>
              <w:jc w:val="both"/>
              <w:rPr>
                <w:rFonts w:ascii="宋体" w:hAnsi="宋体" w:cs="宋体" w:eastAsia="宋体" w:hint="default"/>
                <w:sz w:val="21"/>
                <w:szCs w:val="21"/>
              </w:rPr>
            </w:pPr>
            <w:r>
              <w:rPr>
                <w:rFonts w:ascii="宋体" w:hAnsi="宋体" w:cs="宋体" w:eastAsia="宋体" w:hint="default"/>
                <w:sz w:val="21"/>
                <w:szCs w:val="21"/>
              </w:rPr>
              <w:t>本</w:t>
            </w:r>
            <w:r>
              <w:rPr>
                <w:rFonts w:ascii="宋体" w:hAnsi="宋体" w:cs="宋体" w:eastAsia="宋体" w:hint="default"/>
                <w:w w:val="100"/>
                <w:sz w:val="21"/>
                <w:szCs w:val="21"/>
              </w:rPr>
              <w:t> </w:t>
            </w:r>
            <w:r>
              <w:rPr>
                <w:rFonts w:ascii="宋体" w:hAnsi="宋体" w:cs="宋体" w:eastAsia="宋体" w:hint="default"/>
                <w:sz w:val="21"/>
                <w:szCs w:val="21"/>
              </w:rPr>
              <w:t>期增</w:t>
            </w:r>
            <w:r>
              <w:rPr>
                <w:rFonts w:ascii="宋体" w:hAnsi="宋体" w:cs="宋体" w:eastAsia="宋体" w:hint="default"/>
                <w:spacing w:val="-103"/>
                <w:sz w:val="21"/>
                <w:szCs w:val="21"/>
              </w:rPr>
              <w:t> </w:t>
            </w:r>
            <w:r>
              <w:rPr>
                <w:rFonts w:ascii="宋体" w:hAnsi="宋体" w:cs="宋体" w:eastAsia="宋体" w:hint="default"/>
                <w:sz w:val="21"/>
                <w:szCs w:val="21"/>
              </w:rPr>
              <w:t>加</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right="98"/>
              <w:jc w:val="right"/>
              <w:rPr>
                <w:rFonts w:ascii="宋体" w:hAnsi="宋体" w:cs="宋体" w:eastAsia="宋体" w:hint="default"/>
                <w:sz w:val="21"/>
                <w:szCs w:val="21"/>
              </w:rPr>
            </w:pPr>
            <w:r>
              <w:rPr>
                <w:rFonts w:ascii="宋体"/>
                <w:spacing w:val="-1"/>
                <w:sz w:val="21"/>
              </w:rPr>
              <w:t>10,800.00</w:t>
            </w:r>
          </w:p>
        </w:tc>
        <w:tc>
          <w:tcPr>
            <w:tcW w:w="1162" w:type="dxa"/>
            <w:tcBorders>
              <w:top w:val="single" w:sz="4" w:space="0" w:color="000000"/>
              <w:left w:val="single" w:sz="4" w:space="0" w:color="000000"/>
              <w:bottom w:val="single" w:sz="4" w:space="0" w:color="000000"/>
              <w:right w:val="single" w:sz="4" w:space="0" w:color="000000"/>
            </w:tcBorders>
          </w:tcPr>
          <w:p>
            <w:pP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right="0"/>
              <w:jc w:val="center"/>
              <w:rPr>
                <w:rFonts w:ascii="宋体" w:hAnsi="宋体" w:cs="宋体" w:eastAsia="宋体" w:hint="default"/>
                <w:sz w:val="21"/>
                <w:szCs w:val="21"/>
              </w:rPr>
            </w:pPr>
            <w:r>
              <w:rPr>
                <w:rFonts w:ascii="宋体"/>
                <w:sz w:val="21"/>
              </w:rPr>
              <w:t>594.24</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left="2" w:right="0"/>
              <w:jc w:val="center"/>
              <w:rPr>
                <w:rFonts w:ascii="宋体" w:hAnsi="宋体" w:cs="宋体" w:eastAsia="宋体" w:hint="default"/>
                <w:sz w:val="21"/>
                <w:szCs w:val="21"/>
              </w:rPr>
            </w:pPr>
            <w:r>
              <w:rPr>
                <w:rFonts w:ascii="宋体"/>
                <w:sz w:val="21"/>
              </w:rPr>
              <w:t>5,918.58</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left="2" w:right="0"/>
              <w:jc w:val="center"/>
              <w:rPr>
                <w:rFonts w:ascii="宋体" w:hAnsi="宋体" w:cs="宋体" w:eastAsia="宋体" w:hint="default"/>
                <w:sz w:val="21"/>
                <w:szCs w:val="21"/>
              </w:rPr>
            </w:pPr>
            <w:r>
              <w:rPr>
                <w:rFonts w:ascii="宋体"/>
                <w:sz w:val="21"/>
              </w:rPr>
              <w:t>17,312.82</w:t>
            </w:r>
          </w:p>
        </w:tc>
        <w:tc>
          <w:tcPr>
            <w:tcW w:w="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right="3"/>
              <w:jc w:val="center"/>
              <w:rPr>
                <w:rFonts w:ascii="宋体" w:hAnsi="宋体" w:cs="宋体" w:eastAsia="宋体" w:hint="default"/>
                <w:sz w:val="21"/>
                <w:szCs w:val="21"/>
              </w:rPr>
            </w:pPr>
            <w:r>
              <w:rPr>
                <w:rFonts w:ascii="宋体"/>
                <w:sz w:val="21"/>
              </w:rPr>
              <w:t>309.56</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right="0"/>
              <w:jc w:val="center"/>
              <w:rPr>
                <w:rFonts w:ascii="宋体" w:hAnsi="宋体" w:cs="宋体" w:eastAsia="宋体" w:hint="default"/>
                <w:sz w:val="21"/>
                <w:szCs w:val="21"/>
              </w:rPr>
            </w:pPr>
            <w:r>
              <w:rPr>
                <w:rFonts w:ascii="宋体"/>
                <w:sz w:val="21"/>
              </w:rPr>
              <w:t>17,622.38</w:t>
            </w:r>
          </w:p>
        </w:tc>
      </w:tr>
      <w:tr>
        <w:trPr>
          <w:trHeight w:val="1202" w:hRule="exact"/>
        </w:trPr>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15" w:right="113" w:firstLine="158"/>
              <w:jc w:val="both"/>
              <w:rPr>
                <w:rFonts w:ascii="宋体" w:hAnsi="宋体" w:cs="宋体" w:eastAsia="宋体" w:hint="default"/>
                <w:sz w:val="21"/>
                <w:szCs w:val="21"/>
              </w:rPr>
            </w:pPr>
            <w:r>
              <w:rPr>
                <w:rFonts w:ascii="宋体" w:hAnsi="宋体" w:cs="宋体" w:eastAsia="宋体" w:hint="default"/>
                <w:sz w:val="21"/>
                <w:szCs w:val="21"/>
              </w:rPr>
              <w:t>本</w:t>
            </w:r>
            <w:r>
              <w:rPr>
                <w:rFonts w:ascii="宋体" w:hAnsi="宋体" w:cs="宋体" w:eastAsia="宋体" w:hint="default"/>
                <w:w w:val="100"/>
                <w:sz w:val="21"/>
                <w:szCs w:val="21"/>
              </w:rPr>
              <w:t> </w:t>
            </w:r>
            <w:r>
              <w:rPr>
                <w:rFonts w:ascii="宋体" w:hAnsi="宋体" w:cs="宋体" w:eastAsia="宋体" w:hint="default"/>
                <w:sz w:val="21"/>
                <w:szCs w:val="21"/>
              </w:rPr>
              <w:t>期减</w:t>
            </w:r>
            <w:r>
              <w:rPr>
                <w:rFonts w:ascii="宋体" w:hAnsi="宋体" w:cs="宋体" w:eastAsia="宋体" w:hint="default"/>
                <w:spacing w:val="-103"/>
                <w:sz w:val="21"/>
                <w:szCs w:val="21"/>
              </w:rPr>
              <w:t> </w:t>
            </w:r>
            <w:r>
              <w:rPr>
                <w:rFonts w:ascii="宋体" w:hAnsi="宋体" w:cs="宋体" w:eastAsia="宋体" w:hint="default"/>
                <w:sz w:val="21"/>
                <w:szCs w:val="21"/>
              </w:rPr>
              <w:t>少</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right="0"/>
              <w:jc w:val="center"/>
              <w:rPr>
                <w:rFonts w:ascii="宋体" w:hAnsi="宋体" w:cs="宋体" w:eastAsia="宋体" w:hint="default"/>
                <w:sz w:val="21"/>
                <w:szCs w:val="21"/>
              </w:rPr>
            </w:pPr>
            <w:r>
              <w:rPr>
                <w:rFonts w:ascii="宋体"/>
                <w:w w:val="100"/>
                <w:sz w:val="21"/>
              </w:rPr>
              <w:t>-</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right="99"/>
              <w:jc w:val="right"/>
              <w:rPr>
                <w:rFonts w:ascii="宋体" w:hAnsi="宋体" w:cs="宋体" w:eastAsia="宋体" w:hint="default"/>
                <w:sz w:val="21"/>
                <w:szCs w:val="21"/>
              </w:rPr>
            </w:pPr>
            <w:r>
              <w:rPr>
                <w:rFonts w:ascii="宋体"/>
                <w:spacing w:val="-1"/>
                <w:sz w:val="21"/>
              </w:rPr>
              <w:t>10,800.00</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right="0"/>
              <w:jc w:val="center"/>
              <w:rPr>
                <w:rFonts w:ascii="宋体" w:hAnsi="宋体" w:cs="宋体" w:eastAsia="宋体" w:hint="default"/>
                <w:sz w:val="21"/>
                <w:szCs w:val="21"/>
              </w:rPr>
            </w:pPr>
            <w:r>
              <w:rPr>
                <w:rFonts w:ascii="宋体"/>
                <w:w w:val="100"/>
                <w:sz w:val="21"/>
              </w:rPr>
              <w:t>-</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left="2" w:right="0"/>
              <w:jc w:val="center"/>
              <w:rPr>
                <w:rFonts w:ascii="宋体" w:hAnsi="宋体" w:cs="宋体" w:eastAsia="宋体" w:hint="default"/>
                <w:sz w:val="21"/>
                <w:szCs w:val="21"/>
              </w:rPr>
            </w:pPr>
            <w:r>
              <w:rPr>
                <w:rFonts w:ascii="宋体"/>
                <w:sz w:val="21"/>
              </w:rPr>
              <w:t>6,354.24</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left="2" w:right="0"/>
              <w:jc w:val="center"/>
              <w:rPr>
                <w:rFonts w:ascii="宋体" w:hAnsi="宋体" w:cs="宋体" w:eastAsia="宋体" w:hint="default"/>
                <w:sz w:val="21"/>
                <w:szCs w:val="21"/>
              </w:rPr>
            </w:pPr>
            <w:r>
              <w:rPr>
                <w:rFonts w:ascii="宋体"/>
                <w:sz w:val="21"/>
              </w:rPr>
              <w:t>17,154.24</w:t>
            </w:r>
          </w:p>
        </w:tc>
        <w:tc>
          <w:tcPr>
            <w:tcW w:w="913" w:type="dxa"/>
            <w:tcBorders>
              <w:top w:val="single" w:sz="4" w:space="0" w:color="000000"/>
              <w:left w:val="single" w:sz="4" w:space="0" w:color="000000"/>
              <w:bottom w:val="single" w:sz="4" w:space="0" w:color="000000"/>
              <w:right w:val="single" w:sz="4" w:space="0" w:color="000000"/>
            </w:tcBorders>
          </w:tcPr>
          <w:p>
            <w:pP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黑体" w:hAnsi="黑体" w:cs="黑体" w:eastAsia="黑体" w:hint="default"/>
                <w:sz w:val="20"/>
                <w:szCs w:val="20"/>
              </w:rPr>
            </w:pPr>
          </w:p>
          <w:p>
            <w:pPr>
              <w:pStyle w:val="TableParagraph"/>
              <w:spacing w:line="240" w:lineRule="auto" w:before="167"/>
              <w:ind w:right="0"/>
              <w:jc w:val="center"/>
              <w:rPr>
                <w:rFonts w:ascii="宋体" w:hAnsi="宋体" w:cs="宋体" w:eastAsia="宋体" w:hint="default"/>
                <w:sz w:val="21"/>
                <w:szCs w:val="21"/>
              </w:rPr>
            </w:pPr>
            <w:r>
              <w:rPr>
                <w:rFonts w:ascii="宋体"/>
                <w:sz w:val="21"/>
              </w:rPr>
              <w:t>17,154.24</w:t>
            </w:r>
          </w:p>
        </w:tc>
      </w:tr>
      <w:tr>
        <w:trPr>
          <w:trHeight w:val="806" w:hRule="exact"/>
        </w:trPr>
        <w:tc>
          <w:tcPr>
            <w:tcW w:w="662" w:type="dxa"/>
            <w:tcBorders>
              <w:top w:val="single" w:sz="4" w:space="0" w:color="000000"/>
              <w:left w:val="single" w:sz="4" w:space="0" w:color="000000"/>
              <w:bottom w:val="single" w:sz="4" w:space="0" w:color="000000"/>
              <w:right w:val="single" w:sz="4" w:space="0" w:color="000000"/>
            </w:tcBorders>
          </w:tcPr>
          <w:p>
            <w:pPr>
              <w:pStyle w:val="TableParagraph"/>
              <w:spacing w:line="345" w:lineRule="auto" w:before="33"/>
              <w:ind w:left="115" w:right="113" w:firstLine="158"/>
              <w:jc w:val="left"/>
              <w:rPr>
                <w:rFonts w:ascii="宋体" w:hAnsi="宋体" w:cs="宋体" w:eastAsia="宋体" w:hint="default"/>
                <w:sz w:val="21"/>
                <w:szCs w:val="21"/>
              </w:rPr>
            </w:pPr>
            <w:r>
              <w:rPr>
                <w:rFonts w:ascii="宋体" w:hAnsi="宋体" w:cs="宋体" w:eastAsia="宋体" w:hint="default"/>
                <w:sz w:val="21"/>
                <w:szCs w:val="21"/>
              </w:rPr>
              <w:t>期</w:t>
            </w:r>
            <w:r>
              <w:rPr>
                <w:rFonts w:ascii="宋体" w:hAnsi="宋体" w:cs="宋体" w:eastAsia="宋体" w:hint="default"/>
                <w:w w:val="100"/>
                <w:sz w:val="21"/>
                <w:szCs w:val="21"/>
              </w:rPr>
              <w:t> </w:t>
            </w:r>
            <w:r>
              <w:rPr>
                <w:rFonts w:ascii="宋体" w:hAnsi="宋体" w:cs="宋体" w:eastAsia="宋体" w:hint="default"/>
                <w:sz w:val="21"/>
                <w:szCs w:val="21"/>
              </w:rPr>
              <w:t>末数</w:t>
            </w:r>
          </w:p>
        </w:tc>
        <w:tc>
          <w:tcPr>
            <w:tcW w:w="11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pacing w:val="-1"/>
                <w:sz w:val="21"/>
              </w:rPr>
              <w:t>18,000.00</w:t>
            </w:r>
          </w:p>
        </w:tc>
        <w:tc>
          <w:tcPr>
            <w:tcW w:w="11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99"/>
              <w:jc w:val="right"/>
              <w:rPr>
                <w:rFonts w:ascii="宋体" w:hAnsi="宋体" w:cs="宋体" w:eastAsia="宋体" w:hint="default"/>
                <w:sz w:val="21"/>
                <w:szCs w:val="21"/>
              </w:rPr>
            </w:pPr>
            <w:r>
              <w:rPr>
                <w:rFonts w:ascii="宋体"/>
                <w:spacing w:val="-1"/>
                <w:sz w:val="21"/>
              </w:rPr>
              <w:t>73,606.27</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1,740.15</w:t>
            </w:r>
          </w:p>
        </w:tc>
        <w:tc>
          <w:tcPr>
            <w:tcW w:w="10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8,337.30</w:t>
            </w:r>
          </w:p>
        </w:tc>
        <w:tc>
          <w:tcPr>
            <w:tcW w:w="12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101,683.72</w:t>
            </w:r>
          </w:p>
        </w:tc>
        <w:tc>
          <w:tcPr>
            <w:tcW w:w="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3"/>
              <w:jc w:val="center"/>
              <w:rPr>
                <w:rFonts w:ascii="宋体" w:hAnsi="宋体" w:cs="宋体" w:eastAsia="宋体" w:hint="default"/>
                <w:sz w:val="21"/>
                <w:szCs w:val="21"/>
              </w:rPr>
            </w:pPr>
            <w:r>
              <w:rPr>
                <w:rFonts w:ascii="宋体"/>
                <w:sz w:val="21"/>
              </w:rPr>
              <w:t>309.56</w:t>
            </w:r>
          </w:p>
        </w:tc>
        <w:tc>
          <w:tcPr>
            <w:tcW w:w="12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黑体" w:hAnsi="黑体" w:cs="黑体" w:eastAsia="黑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101,993.28</w:t>
            </w:r>
          </w:p>
        </w:tc>
      </w:tr>
    </w:tbl>
    <w:p>
      <w:pPr>
        <w:spacing w:after="0" w:line="240" w:lineRule="auto"/>
        <w:jc w:val="center"/>
        <w:rPr>
          <w:rFonts w:ascii="宋体" w:hAnsi="宋体" w:cs="宋体" w:eastAsia="宋体" w:hint="default"/>
          <w:sz w:val="21"/>
          <w:szCs w:val="21"/>
        </w:rPr>
        <w:sectPr>
          <w:pgSz w:w="11910" w:h="16850"/>
          <w:pgMar w:header="852" w:footer="1195" w:top="1480" w:bottom="1380" w:left="1660" w:right="1460"/>
        </w:sectPr>
      </w:pPr>
    </w:p>
    <w:p>
      <w:pPr>
        <w:spacing w:line="240" w:lineRule="auto" w:before="10"/>
        <w:rPr>
          <w:rFonts w:ascii="黑体" w:hAnsi="黑体" w:cs="黑体" w:eastAsia="黑体" w:hint="default"/>
          <w:sz w:val="3"/>
          <w:szCs w:val="3"/>
        </w:rPr>
      </w:pPr>
    </w:p>
    <w:p>
      <w:pPr>
        <w:spacing w:line="20" w:lineRule="exact"/>
        <w:ind w:left="182" w:right="0" w:firstLine="0"/>
        <w:rPr>
          <w:rFonts w:ascii="黑体" w:hAnsi="黑体" w:cs="黑体" w:eastAsia="黑体" w:hint="default"/>
          <w:sz w:val="2"/>
          <w:szCs w:val="2"/>
        </w:rPr>
      </w:pPr>
      <w:r>
        <w:rPr>
          <w:rFonts w:ascii="黑体" w:hAnsi="黑体" w:cs="黑体" w:eastAsia="黑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黑体" w:hAnsi="黑体" w:cs="黑体" w:eastAsia="黑体" w:hint="default"/>
          <w:sz w:val="2"/>
          <w:szCs w:val="2"/>
        </w:rPr>
      </w:r>
    </w:p>
    <w:p>
      <w:pPr>
        <w:spacing w:line="240" w:lineRule="auto" w:before="0"/>
        <w:rPr>
          <w:rFonts w:ascii="黑体" w:hAnsi="黑体" w:cs="黑体" w:eastAsia="黑体" w:hint="default"/>
          <w:sz w:val="20"/>
          <w:szCs w:val="20"/>
        </w:rPr>
      </w:pPr>
    </w:p>
    <w:p>
      <w:pPr>
        <w:spacing w:line="240" w:lineRule="auto" w:before="0"/>
        <w:rPr>
          <w:rFonts w:ascii="黑体" w:hAnsi="黑体" w:cs="黑体" w:eastAsia="黑体" w:hint="default"/>
          <w:sz w:val="20"/>
          <w:szCs w:val="20"/>
        </w:rPr>
      </w:pPr>
    </w:p>
    <w:p>
      <w:pPr>
        <w:spacing w:line="240" w:lineRule="auto" w:before="2"/>
        <w:rPr>
          <w:rFonts w:ascii="黑体" w:hAnsi="黑体" w:cs="黑体" w:eastAsia="黑体" w:hint="default"/>
          <w:sz w:val="24"/>
          <w:szCs w:val="24"/>
        </w:rPr>
      </w:pPr>
    </w:p>
    <w:p>
      <w:pPr>
        <w:tabs>
          <w:tab w:pos="5539" w:val="left" w:leader="none"/>
        </w:tabs>
        <w:spacing w:before="7"/>
        <w:ind w:left="3979" w:right="94" w:firstLine="0"/>
        <w:jc w:val="left"/>
        <w:rPr>
          <w:rFonts w:ascii="黑体" w:hAnsi="黑体" w:cs="黑体" w:eastAsia="黑体" w:hint="default"/>
          <w:sz w:val="30"/>
          <w:szCs w:val="30"/>
        </w:rPr>
      </w:pPr>
      <w:r>
        <w:rPr>
          <w:rFonts w:ascii="黑体" w:hAnsi="黑体" w:cs="黑体" w:eastAsia="黑体" w:hint="default"/>
          <w:sz w:val="30"/>
          <w:szCs w:val="30"/>
        </w:rPr>
        <w:t>第三节</w:t>
        <w:tab/>
        <w:t>董事会报告</w:t>
      </w:r>
    </w:p>
    <w:p>
      <w:pPr>
        <w:spacing w:line="240" w:lineRule="auto" w:before="0"/>
        <w:rPr>
          <w:rFonts w:ascii="黑体" w:hAnsi="黑体" w:cs="黑体" w:eastAsia="黑体" w:hint="default"/>
          <w:sz w:val="30"/>
          <w:szCs w:val="30"/>
        </w:rPr>
      </w:pPr>
    </w:p>
    <w:p>
      <w:pPr>
        <w:spacing w:before="229"/>
        <w:ind w:left="700" w:right="94" w:firstLine="0"/>
        <w:jc w:val="left"/>
        <w:rPr>
          <w:rFonts w:ascii="黑体" w:hAnsi="黑体" w:cs="黑体" w:eastAsia="黑体" w:hint="default"/>
          <w:sz w:val="28"/>
          <w:szCs w:val="28"/>
        </w:rPr>
      </w:pPr>
      <w:r>
        <w:rPr>
          <w:rFonts w:ascii="黑体" w:hAnsi="黑体" w:cs="黑体" w:eastAsia="黑体" w:hint="default"/>
          <w:sz w:val="28"/>
          <w:szCs w:val="28"/>
        </w:rPr>
        <w:t>一、</w:t>
      </w:r>
      <w:r>
        <w:rPr>
          <w:rFonts w:ascii="黑体" w:hAnsi="黑体" w:cs="黑体" w:eastAsia="黑体" w:hint="default"/>
          <w:spacing w:val="-52"/>
          <w:sz w:val="28"/>
          <w:szCs w:val="28"/>
        </w:rPr>
        <w:t> </w:t>
      </w:r>
      <w:r>
        <w:rPr>
          <w:rFonts w:ascii="黑体" w:hAnsi="黑体" w:cs="黑体" w:eastAsia="黑体" w:hint="default"/>
          <w:sz w:val="28"/>
          <w:szCs w:val="28"/>
        </w:rPr>
        <w:t>报告期内公司经营情况的回顾</w:t>
      </w:r>
    </w:p>
    <w:p>
      <w:pPr>
        <w:spacing w:line="240" w:lineRule="auto" w:before="10"/>
        <w:rPr>
          <w:rFonts w:ascii="黑体" w:hAnsi="黑体" w:cs="黑体" w:eastAsia="黑体" w:hint="default"/>
          <w:sz w:val="19"/>
          <w:szCs w:val="19"/>
        </w:rPr>
      </w:pPr>
    </w:p>
    <w:p>
      <w:pPr>
        <w:pStyle w:val="Heading7"/>
        <w:spacing w:line="240" w:lineRule="auto"/>
        <w:ind w:left="700" w:right="94"/>
        <w:jc w:val="left"/>
        <w:rPr>
          <w:b w:val="0"/>
          <w:bCs w:val="0"/>
        </w:rPr>
      </w:pPr>
      <w:r>
        <w:rPr/>
        <w:t>（一）</w:t>
      </w:r>
      <w:r>
        <w:rPr>
          <w:spacing w:val="-52"/>
        </w:rPr>
        <w:t> </w:t>
      </w:r>
      <w:r>
        <w:rPr/>
        <w:t>报告期内总体经营情况</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left="218" w:right="231" w:firstLine="479"/>
        <w:jc w:val="both"/>
      </w:pPr>
      <w:r>
        <w:rPr>
          <w:rFonts w:ascii="宋体" w:hAnsi="宋体" w:cs="宋体" w:eastAsia="宋体" w:hint="default"/>
        </w:rPr>
        <w:t>2011</w:t>
      </w:r>
      <w:r>
        <w:rPr>
          <w:rFonts w:ascii="宋体" w:hAnsi="宋体" w:cs="宋体" w:eastAsia="宋体" w:hint="default"/>
          <w:spacing w:val="27"/>
        </w:rPr>
        <w:t> </w:t>
      </w:r>
      <w:r>
        <w:rPr/>
        <w:t>年是公司发展史上具有里程碑意义的一年，公司在创业板成功挂牌上 </w:t>
      </w:r>
      <w:r>
        <w:rPr>
          <w:spacing w:val="-3"/>
        </w:rPr>
        <w:t>市开启了公司发展的新篇章。公司以此为契机，分析市场竞争形势，加大研发力</w:t>
      </w:r>
      <w:r>
        <w:rPr>
          <w:spacing w:val="-102"/>
        </w:rPr>
        <w:t> </w:t>
      </w:r>
      <w:r>
        <w:rPr>
          <w:spacing w:val="-102"/>
        </w:rPr>
      </w:r>
      <w:r>
        <w:rPr>
          <w:spacing w:val="-3"/>
        </w:rPr>
        <w:t>度、优化产品结构，加快营销网点建设，不断提高公司核心竞争力，并围绕发展</w:t>
      </w:r>
      <w:r>
        <w:rPr>
          <w:spacing w:val="-101"/>
        </w:rPr>
        <w:t> </w:t>
      </w:r>
      <w:r>
        <w:rPr>
          <w:spacing w:val="-101"/>
        </w:rPr>
      </w:r>
      <w:r>
        <w:rPr>
          <w:spacing w:val="-3"/>
        </w:rPr>
        <w:t>规划，通过募集资金投资项目的建设，进一步巩固在行业的市场份额，不断提升</w:t>
      </w:r>
      <w:r>
        <w:rPr>
          <w:spacing w:val="-101"/>
        </w:rPr>
        <w:t> </w:t>
      </w:r>
      <w:r>
        <w:rPr>
          <w:spacing w:val="-101"/>
        </w:rPr>
      </w:r>
      <w:r>
        <w:rPr/>
        <w:t>公司价值。</w:t>
      </w:r>
    </w:p>
    <w:p>
      <w:pPr>
        <w:pStyle w:val="BodyText"/>
        <w:spacing w:line="240" w:lineRule="auto" w:before="67"/>
        <w:ind w:left="698" w:right="94"/>
        <w:jc w:val="left"/>
      </w:pPr>
      <w:r>
        <w:rPr>
          <w:spacing w:val="-3"/>
        </w:rPr>
        <w:t>报告期内，公司总体经营情况良好，实现营业收入</w:t>
      </w:r>
      <w:r>
        <w:rPr>
          <w:spacing w:val="-56"/>
        </w:rPr>
        <w:t> </w:t>
      </w:r>
      <w:r>
        <w:rPr>
          <w:rFonts w:ascii="宋体" w:hAnsi="宋体" w:cs="宋体" w:eastAsia="宋体" w:hint="default"/>
        </w:rPr>
        <w:t>25,321.69</w:t>
      </w:r>
      <w:r>
        <w:rPr>
          <w:rFonts w:ascii="宋体" w:hAnsi="宋体" w:cs="宋体" w:eastAsia="宋体" w:hint="default"/>
          <w:spacing w:val="-56"/>
        </w:rPr>
        <w:t> </w:t>
      </w:r>
      <w:r>
        <w:rPr>
          <w:spacing w:val="-5"/>
        </w:rPr>
        <w:t>万元（如无特</w:t>
      </w:r>
    </w:p>
    <w:p>
      <w:pPr>
        <w:spacing w:line="240" w:lineRule="auto" w:before="9"/>
        <w:rPr>
          <w:rFonts w:ascii="宋体" w:hAnsi="宋体" w:cs="宋体" w:eastAsia="宋体" w:hint="default"/>
          <w:sz w:val="21"/>
          <w:szCs w:val="21"/>
        </w:rPr>
      </w:pPr>
    </w:p>
    <w:p>
      <w:pPr>
        <w:pStyle w:val="BodyText"/>
        <w:spacing w:line="456" w:lineRule="auto"/>
        <w:ind w:left="218" w:right="231"/>
        <w:jc w:val="both"/>
      </w:pPr>
      <w:r>
        <w:rPr>
          <w:spacing w:val="-6"/>
        </w:rPr>
        <w:t>殊说明，货币单位均为万元），比上年同期增长</w:t>
      </w:r>
      <w:r>
        <w:rPr/>
        <w:t> </w:t>
      </w:r>
      <w:r>
        <w:rPr>
          <w:rFonts w:ascii="宋体" w:hAnsi="宋体" w:cs="宋体" w:eastAsia="宋体" w:hint="default"/>
        </w:rPr>
        <w:t>4.04%</w:t>
      </w:r>
      <w:r>
        <w:rPr/>
        <w:t>；实现营业利润</w:t>
      </w:r>
      <w:r>
        <w:rPr>
          <w:spacing w:val="-81"/>
        </w:rPr>
        <w:t> </w:t>
      </w:r>
      <w:r>
        <w:rPr>
          <w:rFonts w:ascii="宋体" w:hAnsi="宋体" w:cs="宋体" w:eastAsia="宋体" w:hint="default"/>
        </w:rPr>
        <w:t>4,901.77 </w:t>
      </w:r>
      <w:r>
        <w:rPr/>
        <w:t>万元，比上年同期下降 </w:t>
      </w:r>
      <w:r>
        <w:rPr>
          <w:rFonts w:ascii="宋体" w:hAnsi="宋体" w:cs="宋体" w:eastAsia="宋体" w:hint="default"/>
        </w:rPr>
        <w:t>1.55%</w:t>
      </w:r>
      <w:r>
        <w:rPr/>
        <w:t>；实现归属上市公司股东净利润 </w:t>
      </w:r>
      <w:r>
        <w:rPr>
          <w:rFonts w:ascii="宋体" w:hAnsi="宋体" w:cs="宋体" w:eastAsia="宋体" w:hint="default"/>
        </w:rPr>
        <w:t>5,918.58</w:t>
      </w:r>
      <w:r>
        <w:rPr>
          <w:rFonts w:ascii="宋体" w:hAnsi="宋体" w:cs="宋体" w:eastAsia="宋体" w:hint="default"/>
          <w:spacing w:val="-87"/>
        </w:rPr>
        <w:t> </w:t>
      </w:r>
      <w:r>
        <w:rPr/>
        <w:t>万元， 比上年同期下降</w:t>
      </w:r>
      <w:r>
        <w:rPr>
          <w:spacing w:val="-61"/>
        </w:rPr>
        <w:t> </w:t>
      </w:r>
      <w:r>
        <w:rPr>
          <w:rFonts w:ascii="宋体" w:hAnsi="宋体" w:cs="宋体" w:eastAsia="宋体" w:hint="default"/>
        </w:rPr>
        <w:t>6.43%</w:t>
      </w:r>
      <w:r>
        <w:rPr/>
        <w:t>。</w:t>
      </w:r>
    </w:p>
    <w:p>
      <w:pPr>
        <w:pStyle w:val="BodyText"/>
        <w:spacing w:line="456" w:lineRule="auto" w:before="67"/>
        <w:ind w:left="218" w:right="94" w:firstLine="479"/>
        <w:jc w:val="left"/>
      </w:pPr>
      <w:r>
        <w:rPr/>
        <w:pict>
          <v:shape style="position:absolute;margin-left:84.264pt;margin-top:57.805645pt;width:421.65pt;height:180.3pt;mso-position-horizontal-relative:page;mso-position-vertical-relative:paragraph;z-index:1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535"/>
                    <w:gridCol w:w="2408"/>
                    <w:gridCol w:w="2410"/>
                    <w:gridCol w:w="1378"/>
                    <w:gridCol w:w="1688"/>
                  </w:tblGrid>
                  <w:tr>
                    <w:trPr>
                      <w:trHeight w:val="806"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345" w:lineRule="auto" w:before="33"/>
                          <w:ind w:left="155" w:right="156"/>
                          <w:jc w:val="left"/>
                          <w:rPr>
                            <w:rFonts w:ascii="宋体" w:hAnsi="宋体" w:cs="宋体" w:eastAsia="宋体" w:hint="default"/>
                            <w:sz w:val="21"/>
                            <w:szCs w:val="21"/>
                          </w:rPr>
                        </w:pPr>
                        <w:r>
                          <w:rPr>
                            <w:rFonts w:ascii="宋体" w:hAnsi="宋体" w:cs="宋体" w:eastAsia="宋体" w:hint="default"/>
                            <w:b/>
                            <w:bCs/>
                            <w:sz w:val="21"/>
                            <w:szCs w:val="21"/>
                          </w:rPr>
                          <w:t>序</w:t>
                        </w:r>
                        <w:r>
                          <w:rPr>
                            <w:rFonts w:ascii="宋体" w:hAnsi="宋体" w:cs="宋体" w:eastAsia="宋体" w:hint="default"/>
                            <w:b/>
                            <w:bCs/>
                            <w:w w:val="100"/>
                            <w:sz w:val="21"/>
                            <w:szCs w:val="21"/>
                          </w:rPr>
                          <w:t> </w:t>
                        </w:r>
                        <w:r>
                          <w:rPr>
                            <w:rFonts w:ascii="宋体" w:hAnsi="宋体" w:cs="宋体" w:eastAsia="宋体" w:hint="default"/>
                            <w:b/>
                            <w:bCs/>
                            <w:sz w:val="21"/>
                            <w:szCs w:val="21"/>
                          </w:rPr>
                          <w:t>号</w:t>
                        </w:r>
                        <w:r>
                          <w:rPr>
                            <w:rFonts w:ascii="宋体" w:hAnsi="宋体" w:cs="宋体" w:eastAsia="宋体" w:hint="default"/>
                            <w:sz w:val="21"/>
                            <w:szCs w:val="21"/>
                          </w:rPr>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
                          <w:jc w:val="center"/>
                          <w:rPr>
                            <w:rFonts w:ascii="宋体" w:hAnsi="宋体" w:cs="宋体" w:eastAsia="宋体" w:hint="default"/>
                            <w:sz w:val="21"/>
                            <w:szCs w:val="21"/>
                          </w:rPr>
                        </w:pPr>
                        <w:r>
                          <w:rPr>
                            <w:rFonts w:ascii="宋体" w:hAnsi="宋体" w:cs="宋体" w:eastAsia="宋体" w:hint="default"/>
                            <w:b/>
                            <w:bCs/>
                            <w:sz w:val="21"/>
                            <w:szCs w:val="21"/>
                          </w:rPr>
                          <w:t>资质名称</w:t>
                        </w:r>
                        <w:r>
                          <w:rPr>
                            <w:rFonts w:ascii="宋体" w:hAnsi="宋体" w:cs="宋体" w:eastAsia="宋体" w:hint="default"/>
                            <w:sz w:val="21"/>
                            <w:szCs w:val="21"/>
                          </w:rPr>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组织单位</w:t>
                        </w:r>
                        <w:r>
                          <w:rPr>
                            <w:rFonts w:ascii="宋体" w:hAnsi="宋体" w:cs="宋体" w:eastAsia="宋体" w:hint="default"/>
                            <w:sz w:val="21"/>
                            <w:szCs w:val="21"/>
                          </w:rPr>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认定时间</w:t>
                        </w:r>
                        <w:r>
                          <w:rPr>
                            <w:rFonts w:ascii="宋体" w:hAnsi="宋体" w:cs="宋体" w:eastAsia="宋体" w:hint="default"/>
                            <w:sz w:val="21"/>
                            <w:szCs w:val="21"/>
                          </w:rPr>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417" w:right="0"/>
                          <w:jc w:val="left"/>
                          <w:rPr>
                            <w:rFonts w:ascii="宋体" w:hAnsi="宋体" w:cs="宋体" w:eastAsia="宋体" w:hint="default"/>
                            <w:sz w:val="21"/>
                            <w:szCs w:val="21"/>
                          </w:rPr>
                        </w:pPr>
                        <w:r>
                          <w:rPr>
                            <w:rFonts w:ascii="宋体" w:hAnsi="宋体" w:cs="宋体" w:eastAsia="宋体" w:hint="default"/>
                            <w:b/>
                            <w:bCs/>
                            <w:sz w:val="21"/>
                            <w:szCs w:val="21"/>
                          </w:rPr>
                          <w:t>证书编号</w:t>
                        </w:r>
                        <w:r>
                          <w:rPr>
                            <w:rFonts w:ascii="宋体" w:hAnsi="宋体" w:cs="宋体" w:eastAsia="宋体" w:hint="default"/>
                            <w:sz w:val="21"/>
                            <w:szCs w:val="21"/>
                          </w:rPr>
                        </w:r>
                      </w:p>
                    </w:tc>
                  </w:tr>
                  <w:tr>
                    <w:trPr>
                      <w:trHeight w:val="603"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w w:val="100"/>
                            <w:sz w:val="21"/>
                          </w:rPr>
                          <w:t>1</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sz w:val="21"/>
                            <w:szCs w:val="21"/>
                          </w:rPr>
                          <w:t>高新技术企业（复审）</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sz w:val="21"/>
                            <w:szCs w:val="21"/>
                          </w:rPr>
                          <w:t>广东省科技厅</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8</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3" w:right="0"/>
                          <w:jc w:val="left"/>
                          <w:rPr>
                            <w:rFonts w:ascii="宋体" w:hAnsi="宋体" w:cs="宋体" w:eastAsia="宋体" w:hint="default"/>
                            <w:sz w:val="21"/>
                            <w:szCs w:val="21"/>
                          </w:rPr>
                        </w:pPr>
                        <w:r>
                          <w:rPr>
                            <w:rFonts w:ascii="宋体"/>
                            <w:sz w:val="21"/>
                          </w:rPr>
                          <w:t>GF201144000153</w:t>
                        </w:r>
                      </w:p>
                    </w:tc>
                  </w:tr>
                  <w:tr>
                    <w:trPr>
                      <w:trHeight w:val="682"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0"/>
                          <w:jc w:val="center"/>
                          <w:rPr>
                            <w:rFonts w:ascii="宋体" w:hAnsi="宋体" w:cs="宋体" w:eastAsia="宋体" w:hint="default"/>
                            <w:sz w:val="21"/>
                            <w:szCs w:val="21"/>
                          </w:rPr>
                        </w:pPr>
                        <w:r>
                          <w:rPr>
                            <w:rFonts w:ascii="宋体"/>
                            <w:w w:val="100"/>
                            <w:sz w:val="21"/>
                          </w:rPr>
                          <w:t>2</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0"/>
                          <w:jc w:val="center"/>
                          <w:rPr>
                            <w:rFonts w:ascii="宋体" w:hAnsi="宋体" w:cs="宋体" w:eastAsia="宋体" w:hint="default"/>
                            <w:sz w:val="21"/>
                            <w:szCs w:val="21"/>
                          </w:rPr>
                        </w:pPr>
                        <w:r>
                          <w:rPr>
                            <w:rFonts w:ascii="宋体" w:hAnsi="宋体" w:cs="宋体" w:eastAsia="宋体" w:hint="default"/>
                            <w:sz w:val="21"/>
                            <w:szCs w:val="21"/>
                          </w:rPr>
                          <w:t>广州市重点软件企业</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right="0"/>
                          <w:jc w:val="center"/>
                          <w:rPr>
                            <w:rFonts w:ascii="宋体" w:hAnsi="宋体" w:cs="宋体" w:eastAsia="宋体" w:hint="default"/>
                            <w:sz w:val="21"/>
                            <w:szCs w:val="21"/>
                          </w:rPr>
                        </w:pPr>
                        <w:r>
                          <w:rPr>
                            <w:rFonts w:ascii="宋体" w:hAnsi="宋体" w:cs="宋体" w:eastAsia="宋体" w:hint="default"/>
                            <w:sz w:val="21"/>
                            <w:szCs w:val="21"/>
                          </w:rPr>
                          <w:t>广州市科技和信息化局</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2"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67"/>
                            <w:sz w:val="21"/>
                            <w:szCs w:val="21"/>
                          </w:rPr>
                          <w:t> </w:t>
                        </w:r>
                        <w:r>
                          <w:rPr>
                            <w:rFonts w:ascii="宋体" w:hAnsi="宋体" w:cs="宋体" w:eastAsia="宋体" w:hint="default"/>
                            <w:sz w:val="21"/>
                            <w:szCs w:val="21"/>
                          </w:rPr>
                          <w:t>年</w:t>
                        </w:r>
                        <w:r>
                          <w:rPr>
                            <w:rFonts w:ascii="宋体" w:hAnsi="宋体" w:cs="宋体" w:eastAsia="宋体" w:hint="default"/>
                            <w:spacing w:val="-67"/>
                            <w:sz w:val="21"/>
                            <w:szCs w:val="21"/>
                          </w:rPr>
                          <w:t> </w:t>
                        </w:r>
                        <w:r>
                          <w:rPr>
                            <w:rFonts w:ascii="宋体" w:hAnsi="宋体" w:cs="宋体" w:eastAsia="宋体" w:hint="default"/>
                            <w:sz w:val="21"/>
                            <w:szCs w:val="21"/>
                          </w:rPr>
                          <w:t>10</w:t>
                        </w:r>
                        <w:r>
                          <w:rPr>
                            <w:rFonts w:ascii="宋体" w:hAnsi="宋体" w:cs="宋体" w:eastAsia="宋体" w:hint="default"/>
                            <w:spacing w:val="-67"/>
                            <w:sz w:val="21"/>
                            <w:szCs w:val="21"/>
                          </w:rPr>
                          <w:t> </w:t>
                        </w:r>
                        <w:r>
                          <w:rPr>
                            <w:rFonts w:ascii="宋体" w:hAnsi="宋体" w:cs="宋体" w:eastAsia="宋体" w:hint="default"/>
                            <w:sz w:val="21"/>
                            <w:szCs w:val="21"/>
                          </w:rPr>
                          <w:t>月</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7"/>
                          <w:ind w:left="155" w:right="0"/>
                          <w:jc w:val="left"/>
                          <w:rPr>
                            <w:rFonts w:ascii="宋体" w:hAnsi="宋体" w:cs="宋体" w:eastAsia="宋体" w:hint="default"/>
                            <w:sz w:val="21"/>
                            <w:szCs w:val="21"/>
                          </w:rPr>
                        </w:pPr>
                        <w:r>
                          <w:rPr>
                            <w:rFonts w:ascii="宋体"/>
                            <w:sz w:val="21"/>
                          </w:rPr>
                          <w:t>GZZR-2011-042</w:t>
                        </w:r>
                      </w:p>
                    </w:tc>
                  </w:tr>
                  <w:tr>
                    <w:trPr>
                      <w:trHeight w:val="806"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3</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46" w:right="147"/>
                          <w:jc w:val="left"/>
                          <w:rPr>
                            <w:rFonts w:ascii="宋体" w:hAnsi="宋体" w:cs="宋体" w:eastAsia="宋体" w:hint="default"/>
                            <w:sz w:val="21"/>
                            <w:szCs w:val="21"/>
                          </w:rPr>
                        </w:pPr>
                        <w:r>
                          <w:rPr>
                            <w:rFonts w:ascii="宋体" w:hAnsi="宋体" w:cs="宋体" w:eastAsia="宋体" w:hint="default"/>
                            <w:spacing w:val="-2"/>
                            <w:sz w:val="21"/>
                            <w:szCs w:val="21"/>
                          </w:rPr>
                          <w:t>广东省软件和集成电路</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2"/>
                            <w:sz w:val="21"/>
                            <w:szCs w:val="21"/>
                          </w:rPr>
                          <w:t>设计产业百强培育企业</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988" w:right="146" w:hanging="840"/>
                          <w:jc w:val="left"/>
                          <w:rPr>
                            <w:rFonts w:ascii="宋体" w:hAnsi="宋体" w:cs="宋体" w:eastAsia="宋体" w:hint="default"/>
                            <w:sz w:val="21"/>
                            <w:szCs w:val="21"/>
                          </w:rPr>
                        </w:pPr>
                        <w:r>
                          <w:rPr>
                            <w:rFonts w:ascii="宋体" w:hAnsi="宋体" w:cs="宋体" w:eastAsia="宋体" w:hint="default"/>
                            <w:spacing w:val="-2"/>
                            <w:sz w:val="21"/>
                            <w:szCs w:val="21"/>
                          </w:rPr>
                          <w:t>广东省经济和信息化委</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员会</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9</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21"/>
                            <w:szCs w:val="21"/>
                          </w:rPr>
                        </w:pPr>
                        <w:r>
                          <w:rPr>
                            <w:rFonts w:ascii="宋体" w:hAnsi="宋体" w:cs="宋体" w:eastAsia="宋体" w:hint="default"/>
                            <w:w w:val="100"/>
                            <w:sz w:val="21"/>
                            <w:szCs w:val="21"/>
                          </w:rPr>
                          <w:t>无</w:t>
                        </w:r>
                      </w:p>
                    </w:tc>
                  </w:tr>
                  <w:tr>
                    <w:trPr>
                      <w:trHeight w:val="698" w:hRule="exact"/>
                    </w:trPr>
                    <w:tc>
                      <w:tcPr>
                        <w:tcW w:w="5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right="0"/>
                          <w:jc w:val="center"/>
                          <w:rPr>
                            <w:rFonts w:ascii="宋体" w:hAnsi="宋体" w:cs="宋体" w:eastAsia="宋体" w:hint="default"/>
                            <w:sz w:val="21"/>
                            <w:szCs w:val="21"/>
                          </w:rPr>
                        </w:pPr>
                        <w:r>
                          <w:rPr>
                            <w:rFonts w:ascii="宋体"/>
                            <w:w w:val="100"/>
                            <w:sz w:val="21"/>
                          </w:rPr>
                          <w:t>4</w:t>
                        </w:r>
                      </w:p>
                    </w:tc>
                    <w:tc>
                      <w:tcPr>
                        <w:tcW w:w="24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right="0"/>
                          <w:jc w:val="center"/>
                          <w:rPr>
                            <w:rFonts w:ascii="宋体" w:hAnsi="宋体" w:cs="宋体" w:eastAsia="宋体" w:hint="default"/>
                            <w:sz w:val="21"/>
                            <w:szCs w:val="21"/>
                          </w:rPr>
                        </w:pPr>
                        <w:r>
                          <w:rPr>
                            <w:rFonts w:ascii="宋体" w:hAnsi="宋体" w:cs="宋体" w:eastAsia="宋体" w:hint="default"/>
                            <w:sz w:val="21"/>
                            <w:szCs w:val="21"/>
                          </w:rPr>
                          <w:t>广州市创新型试点企业</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right="0"/>
                          <w:jc w:val="center"/>
                          <w:rPr>
                            <w:rFonts w:ascii="宋体" w:hAnsi="宋体" w:cs="宋体" w:eastAsia="宋体" w:hint="default"/>
                            <w:sz w:val="21"/>
                            <w:szCs w:val="21"/>
                          </w:rPr>
                        </w:pPr>
                        <w:r>
                          <w:rPr>
                            <w:rFonts w:ascii="宋体" w:hAnsi="宋体" w:cs="宋体" w:eastAsia="宋体" w:hint="default"/>
                            <w:sz w:val="21"/>
                            <w:szCs w:val="21"/>
                          </w:rPr>
                          <w:t>广州市科技和信息化局</w:t>
                        </w:r>
                      </w:p>
                    </w:tc>
                    <w:tc>
                      <w:tcPr>
                        <w:tcW w:w="13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right="0"/>
                          <w:jc w:val="center"/>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2</w:t>
                        </w:r>
                        <w:r>
                          <w:rPr>
                            <w:rFonts w:ascii="宋体" w:hAnsi="宋体" w:cs="宋体" w:eastAsia="宋体" w:hint="default"/>
                            <w:spacing w:val="-54"/>
                            <w:sz w:val="21"/>
                            <w:szCs w:val="21"/>
                          </w:rPr>
                          <w:t> </w:t>
                        </w:r>
                        <w:r>
                          <w:rPr>
                            <w:rFonts w:ascii="宋体" w:hAnsi="宋体" w:cs="宋体" w:eastAsia="宋体" w:hint="default"/>
                            <w:sz w:val="21"/>
                            <w:szCs w:val="21"/>
                          </w:rPr>
                          <w:t>月</w:t>
                        </w:r>
                      </w:p>
                    </w:tc>
                    <w:tc>
                      <w:tcPr>
                        <w:tcW w:w="16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7"/>
                          <w:ind w:right="1"/>
                          <w:jc w:val="center"/>
                          <w:rPr>
                            <w:rFonts w:ascii="宋体" w:hAnsi="宋体" w:cs="宋体" w:eastAsia="宋体" w:hint="default"/>
                            <w:sz w:val="21"/>
                            <w:szCs w:val="21"/>
                          </w:rPr>
                        </w:pPr>
                        <w:r>
                          <w:rPr>
                            <w:rFonts w:ascii="宋体" w:hAnsi="宋体" w:cs="宋体" w:eastAsia="宋体" w:hint="default"/>
                            <w:w w:val="100"/>
                            <w:sz w:val="21"/>
                            <w:szCs w:val="21"/>
                          </w:rPr>
                          <w:t>无</w:t>
                        </w:r>
                      </w:p>
                    </w:tc>
                  </w:tr>
                </w:tbl>
                <w:p>
                  <w:pPr/>
                </w:p>
              </w:txbxContent>
            </v:textbox>
            <w10:wrap type="none"/>
          </v:shape>
        </w:pict>
      </w:r>
      <w:r>
        <w:rPr>
          <w:rFonts w:ascii="宋体" w:hAnsi="宋体" w:cs="宋体" w:eastAsia="宋体" w:hint="default"/>
        </w:rPr>
        <w:t>2011</w:t>
      </w:r>
      <w:r>
        <w:rPr>
          <w:rFonts w:ascii="宋体" w:hAnsi="宋体" w:cs="宋体" w:eastAsia="宋体" w:hint="default"/>
          <w:spacing w:val="-85"/>
        </w:rPr>
        <w:t> </w:t>
      </w:r>
      <w:r>
        <w:rPr/>
        <w:t>年，公司品牌影响力和企业形象进一步提升，并获得多项资质（荣誉） 和政府奖励补助。公司获得的政府资质（荣誉）主要有：</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8"/>
          <w:szCs w:val="18"/>
        </w:rPr>
      </w:pPr>
    </w:p>
    <w:p>
      <w:pPr>
        <w:pStyle w:val="BodyText"/>
        <w:spacing w:line="240" w:lineRule="auto" w:before="26"/>
        <w:ind w:left="698" w:right="94"/>
        <w:jc w:val="left"/>
      </w:pPr>
      <w:r>
        <w:rPr/>
        <w:t>其中获得的奖励补助主要有：</w:t>
      </w:r>
    </w:p>
    <w:p>
      <w:pPr>
        <w:spacing w:after="0" w:line="240" w:lineRule="auto"/>
        <w:jc w:val="left"/>
        <w:sectPr>
          <w:pgSz w:w="11910" w:h="16850"/>
          <w:pgMar w:header="852" w:footer="1195" w:top="1480" w:bottom="1380" w:left="1580" w:right="1560"/>
        </w:sectPr>
      </w:pPr>
    </w:p>
    <w:p>
      <w:pPr>
        <w:spacing w:line="240" w:lineRule="auto" w:before="5"/>
        <w:rPr>
          <w:rFonts w:ascii="宋体" w:hAnsi="宋体" w:cs="宋体" w:eastAsia="宋体" w:hint="default"/>
          <w:sz w:val="3"/>
          <w:szCs w:val="3"/>
        </w:rPr>
      </w:pPr>
    </w:p>
    <w:tbl>
      <w:tblPr>
        <w:tblW w:w="0" w:type="auto"/>
        <w:jc w:val="left"/>
        <w:tblInd w:w="105" w:type="dxa"/>
        <w:tblLayout w:type="fixed"/>
        <w:tblCellMar>
          <w:top w:w="0" w:type="dxa"/>
          <w:left w:w="0" w:type="dxa"/>
          <w:bottom w:w="0" w:type="dxa"/>
          <w:right w:w="0" w:type="dxa"/>
        </w:tblCellMar>
        <w:tblLook w:val="01E0"/>
      </w:tblPr>
      <w:tblGrid>
        <w:gridCol w:w="1526"/>
        <w:gridCol w:w="4112"/>
        <w:gridCol w:w="2787"/>
      </w:tblGrid>
      <w:tr>
        <w:trPr>
          <w:trHeight w:val="845" w:hRule="exact"/>
        </w:trPr>
        <w:tc>
          <w:tcPr>
            <w:tcW w:w="152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奖励名称</w:t>
            </w:r>
            <w:r>
              <w:rPr>
                <w:rFonts w:ascii="宋体" w:hAnsi="宋体" w:cs="宋体" w:eastAsia="宋体" w:hint="default"/>
                <w:sz w:val="21"/>
                <w:szCs w:val="21"/>
              </w:rPr>
            </w:r>
          </w:p>
        </w:tc>
        <w:tc>
          <w:tcPr>
            <w:tcW w:w="4112" w:type="dxa"/>
            <w:tcBorders>
              <w:top w:val="single" w:sz="10" w:space="0" w:color="000000"/>
              <w:left w:val="single" w:sz="4" w:space="0" w:color="000000"/>
              <w:bottom w:val="single" w:sz="4" w:space="0" w:color="000000"/>
              <w:right w:val="single" w:sz="4" w:space="0" w:color="000000"/>
            </w:tcBorders>
          </w:tcPr>
          <w:p>
            <w:pPr>
              <w:pStyle w:val="TableParagraph"/>
              <w:spacing w:line="348" w:lineRule="auto" w:before="50"/>
              <w:ind w:left="103" w:right="99"/>
              <w:jc w:val="left"/>
              <w:rPr>
                <w:rFonts w:ascii="宋体" w:hAnsi="宋体" w:cs="宋体" w:eastAsia="宋体" w:hint="default"/>
                <w:sz w:val="21"/>
                <w:szCs w:val="21"/>
              </w:rPr>
            </w:pPr>
            <w:r>
              <w:rPr>
                <w:rFonts w:ascii="宋体" w:hAnsi="宋体" w:cs="宋体" w:eastAsia="宋体" w:hint="default"/>
                <w:spacing w:val="3"/>
                <w:sz w:val="21"/>
                <w:szCs w:val="21"/>
              </w:rPr>
              <w:t>重点软件和动漫企业高级人才个人所得税</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pacing w:val="-7"/>
                <w:w w:val="100"/>
                <w:sz w:val="21"/>
                <w:szCs w:val="21"/>
              </w:rPr>
              <w:t>奖励、重点软件和动漫企业企业所得税奖励</w:t>
            </w:r>
          </w:p>
        </w:tc>
        <w:tc>
          <w:tcPr>
            <w:tcW w:w="2787"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50"/>
              <w:ind w:left="100" w:right="0"/>
              <w:jc w:val="left"/>
              <w:rPr>
                <w:rFonts w:ascii="宋体" w:hAnsi="宋体" w:cs="宋体" w:eastAsia="宋体" w:hint="default"/>
                <w:sz w:val="21"/>
                <w:szCs w:val="21"/>
              </w:rPr>
            </w:pPr>
            <w:r>
              <w:rPr>
                <w:rFonts w:ascii="宋体" w:hAnsi="宋体" w:cs="宋体" w:eastAsia="宋体" w:hint="default"/>
                <w:sz w:val="21"/>
                <w:szCs w:val="21"/>
              </w:rPr>
              <w:t>广州开发区知识产权资助</w:t>
            </w:r>
          </w:p>
        </w:tc>
      </w:tr>
      <w:tr>
        <w:trPr>
          <w:trHeight w:val="806"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奖励类别</w:t>
            </w:r>
            <w:r>
              <w:rPr>
                <w:rFonts w:ascii="宋体" w:hAnsi="宋体" w:cs="宋体" w:eastAsia="宋体" w:hint="default"/>
                <w:sz w:val="21"/>
                <w:szCs w:val="21"/>
              </w:rPr>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3" w:right="98"/>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9"/>
                <w:sz w:val="21"/>
                <w:szCs w:val="21"/>
              </w:rPr>
              <w:t> </w:t>
            </w:r>
            <w:r>
              <w:rPr>
                <w:rFonts w:ascii="宋体" w:hAnsi="宋体" w:cs="宋体" w:eastAsia="宋体" w:hint="default"/>
                <w:sz w:val="21"/>
                <w:szCs w:val="21"/>
              </w:rPr>
              <w:t>年度广州市软件（动漫）产业发展资</w:t>
            </w:r>
            <w:r>
              <w:rPr>
                <w:rFonts w:ascii="宋体" w:hAnsi="宋体" w:cs="宋体" w:eastAsia="宋体" w:hint="default"/>
                <w:w w:val="100"/>
                <w:sz w:val="21"/>
                <w:szCs w:val="21"/>
              </w:rPr>
              <w:t> </w:t>
            </w:r>
            <w:r>
              <w:rPr>
                <w:rFonts w:ascii="宋体" w:hAnsi="宋体" w:cs="宋体" w:eastAsia="宋体" w:hint="default"/>
                <w:sz w:val="21"/>
                <w:szCs w:val="21"/>
              </w:rPr>
              <w:t>金</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0" w:right="101"/>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年度广州开发区知识产</w:t>
            </w:r>
            <w:r>
              <w:rPr>
                <w:rFonts w:ascii="宋体" w:hAnsi="宋体" w:cs="宋体" w:eastAsia="宋体" w:hint="default"/>
                <w:w w:val="100"/>
                <w:sz w:val="21"/>
                <w:szCs w:val="21"/>
              </w:rPr>
              <w:t> </w:t>
            </w:r>
            <w:r>
              <w:rPr>
                <w:rFonts w:ascii="宋体" w:hAnsi="宋体" w:cs="宋体" w:eastAsia="宋体" w:hint="default"/>
                <w:sz w:val="21"/>
                <w:szCs w:val="21"/>
              </w:rPr>
              <w:t>权资助</w:t>
            </w:r>
          </w:p>
        </w:tc>
      </w:tr>
      <w:tr>
        <w:trPr>
          <w:trHeight w:val="408"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b/>
                <w:bCs/>
                <w:sz w:val="21"/>
                <w:szCs w:val="21"/>
              </w:rPr>
              <w:t>组织单位</w:t>
            </w:r>
            <w:r>
              <w:rPr>
                <w:rFonts w:ascii="宋体" w:hAnsi="宋体" w:cs="宋体" w:eastAsia="宋体" w:hint="default"/>
                <w:sz w:val="21"/>
                <w:szCs w:val="21"/>
              </w:rPr>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广州市科技和信息化局</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0" w:right="0"/>
              <w:jc w:val="left"/>
              <w:rPr>
                <w:rFonts w:ascii="宋体" w:hAnsi="宋体" w:cs="宋体" w:eastAsia="宋体" w:hint="default"/>
                <w:sz w:val="21"/>
                <w:szCs w:val="21"/>
              </w:rPr>
            </w:pPr>
            <w:r>
              <w:rPr>
                <w:rFonts w:ascii="宋体" w:hAnsi="宋体" w:cs="宋体" w:eastAsia="宋体" w:hint="default"/>
                <w:sz w:val="21"/>
                <w:szCs w:val="21"/>
              </w:rPr>
              <w:t>广州开发区科技和信息化局</w:t>
            </w:r>
          </w:p>
        </w:tc>
      </w:tr>
      <w:tr>
        <w:trPr>
          <w:trHeight w:val="806"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奖励金额</w:t>
            </w:r>
            <w:r>
              <w:rPr>
                <w:rFonts w:ascii="宋体" w:hAnsi="宋体" w:cs="宋体" w:eastAsia="宋体" w:hint="default"/>
                <w:sz w:val="21"/>
                <w:szCs w:val="21"/>
              </w:rPr>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3" w:right="98"/>
              <w:jc w:val="left"/>
              <w:rPr>
                <w:rFonts w:ascii="宋体" w:hAnsi="宋体" w:cs="宋体" w:eastAsia="宋体" w:hint="default"/>
                <w:sz w:val="21"/>
                <w:szCs w:val="21"/>
              </w:rPr>
            </w:pPr>
            <w:r>
              <w:rPr>
                <w:rFonts w:ascii="宋体" w:hAnsi="宋体" w:cs="宋体" w:eastAsia="宋体" w:hint="default"/>
                <w:spacing w:val="-1"/>
                <w:sz w:val="21"/>
                <w:szCs w:val="21"/>
              </w:rPr>
              <w:t>高级人才个人所得税奖励</w:t>
            </w:r>
            <w:r>
              <w:rPr>
                <w:rFonts w:ascii="宋体" w:hAnsi="宋体" w:cs="宋体" w:eastAsia="宋体" w:hint="default"/>
                <w:spacing w:val="-1"/>
                <w:sz w:val="21"/>
                <w:szCs w:val="21"/>
              </w:rPr>
              <w:t>17.9838</w:t>
            </w:r>
            <w:r>
              <w:rPr>
                <w:rFonts w:ascii="宋体" w:hAnsi="宋体" w:cs="宋体" w:eastAsia="宋体" w:hint="default"/>
                <w:spacing w:val="-1"/>
                <w:sz w:val="21"/>
                <w:szCs w:val="21"/>
              </w:rPr>
              <w:t>万元企业</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所得税奖励</w:t>
            </w:r>
            <w:r>
              <w:rPr>
                <w:rFonts w:ascii="宋体" w:hAnsi="宋体" w:cs="宋体" w:eastAsia="宋体" w:hint="default"/>
                <w:sz w:val="21"/>
                <w:szCs w:val="21"/>
              </w:rPr>
              <w:t>50</w:t>
            </w:r>
            <w:r>
              <w:rPr>
                <w:rFonts w:ascii="宋体" w:hAnsi="宋体" w:cs="宋体" w:eastAsia="宋体" w:hint="default"/>
                <w:sz w:val="21"/>
                <w:szCs w:val="21"/>
              </w:rPr>
              <w:t>万元</w:t>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2.45</w:t>
            </w:r>
            <w:r>
              <w:rPr>
                <w:rFonts w:ascii="宋体" w:hAnsi="宋体" w:cs="宋体" w:eastAsia="宋体" w:hint="default"/>
                <w:spacing w:val="-51"/>
                <w:sz w:val="21"/>
                <w:szCs w:val="21"/>
              </w:rPr>
              <w:t> </w:t>
            </w:r>
            <w:r>
              <w:rPr>
                <w:rFonts w:ascii="宋体" w:hAnsi="宋体" w:cs="宋体" w:eastAsia="宋体" w:hint="default"/>
                <w:sz w:val="21"/>
                <w:szCs w:val="21"/>
              </w:rPr>
              <w:t>万元</w:t>
            </w:r>
          </w:p>
        </w:tc>
      </w:tr>
      <w:tr>
        <w:trPr>
          <w:trHeight w:val="1205" w:hRule="exact"/>
        </w:trPr>
        <w:tc>
          <w:tcPr>
            <w:tcW w:w="15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7"/>
              <w:ind w:right="0"/>
              <w:jc w:val="center"/>
              <w:rPr>
                <w:rFonts w:ascii="宋体" w:hAnsi="宋体" w:cs="宋体" w:eastAsia="宋体" w:hint="default"/>
                <w:sz w:val="21"/>
                <w:szCs w:val="21"/>
              </w:rPr>
            </w:pPr>
            <w:r>
              <w:rPr>
                <w:rFonts w:ascii="宋体" w:hAnsi="宋体" w:cs="宋体" w:eastAsia="宋体" w:hint="default"/>
                <w:b/>
                <w:bCs/>
                <w:sz w:val="21"/>
                <w:szCs w:val="21"/>
              </w:rPr>
              <w:t>拨款文件</w:t>
            </w:r>
            <w:r>
              <w:rPr>
                <w:rFonts w:ascii="宋体" w:hAnsi="宋体" w:cs="宋体" w:eastAsia="宋体" w:hint="default"/>
                <w:sz w:val="21"/>
                <w:szCs w:val="21"/>
              </w:rPr>
            </w:r>
          </w:p>
        </w:tc>
        <w:tc>
          <w:tcPr>
            <w:tcW w:w="4112"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3" w:right="98"/>
              <w:jc w:val="left"/>
              <w:rPr>
                <w:rFonts w:ascii="宋体" w:hAnsi="宋体" w:cs="宋体" w:eastAsia="宋体" w:hint="default"/>
                <w:sz w:val="21"/>
                <w:szCs w:val="21"/>
              </w:rPr>
            </w:pPr>
            <w:r>
              <w:rPr>
                <w:rFonts w:ascii="宋体" w:hAnsi="宋体" w:cs="宋体" w:eastAsia="宋体" w:hint="default"/>
                <w:sz w:val="21"/>
                <w:szCs w:val="21"/>
              </w:rPr>
              <w:t>关于下达</w:t>
            </w:r>
            <w:r>
              <w:rPr>
                <w:rFonts w:ascii="宋体" w:hAnsi="宋体" w:cs="宋体" w:eastAsia="宋体" w:hint="default"/>
                <w:spacing w:val="-47"/>
                <w:sz w:val="21"/>
                <w:szCs w:val="21"/>
              </w:rPr>
              <w:t> </w:t>
            </w:r>
            <w:r>
              <w:rPr>
                <w:rFonts w:ascii="宋体" w:hAnsi="宋体" w:cs="宋体" w:eastAsia="宋体" w:hint="default"/>
                <w:sz w:val="21"/>
                <w:szCs w:val="21"/>
              </w:rPr>
              <w:t>2011</w:t>
            </w:r>
            <w:r>
              <w:rPr>
                <w:rFonts w:ascii="宋体" w:hAnsi="宋体" w:cs="宋体" w:eastAsia="宋体" w:hint="default"/>
                <w:spacing w:val="-50"/>
                <w:sz w:val="21"/>
                <w:szCs w:val="21"/>
              </w:rPr>
              <w:t> </w:t>
            </w:r>
            <w:r>
              <w:rPr>
                <w:rFonts w:ascii="宋体" w:hAnsi="宋体" w:cs="宋体" w:eastAsia="宋体" w:hint="default"/>
                <w:sz w:val="21"/>
                <w:szCs w:val="21"/>
              </w:rPr>
              <w:t>年度第五批广州市软件（动</w:t>
            </w:r>
            <w:r>
              <w:rPr>
                <w:rFonts w:ascii="宋体" w:hAnsi="宋体" w:cs="宋体" w:eastAsia="宋体" w:hint="default"/>
                <w:w w:val="100"/>
                <w:sz w:val="21"/>
                <w:szCs w:val="21"/>
              </w:rPr>
              <w:t> </w:t>
            </w:r>
            <w:r>
              <w:rPr>
                <w:rFonts w:ascii="宋体" w:hAnsi="宋体" w:cs="宋体" w:eastAsia="宋体" w:hint="default"/>
                <w:spacing w:val="-7"/>
                <w:sz w:val="21"/>
                <w:szCs w:val="21"/>
              </w:rPr>
              <w:t>漫）产业发展资金项目经费通知（穗科信字</w:t>
            </w:r>
          </w:p>
          <w:p>
            <w:pPr>
              <w:pStyle w:val="TableParagraph"/>
              <w:spacing w:line="240" w:lineRule="auto" w:before="29"/>
              <w:ind w:left="103"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315</w:t>
            </w:r>
            <w:r>
              <w:rPr>
                <w:rFonts w:ascii="宋体" w:hAnsi="宋体" w:cs="宋体" w:eastAsia="宋体" w:hint="default"/>
                <w:spacing w:val="-49"/>
                <w:sz w:val="21"/>
                <w:szCs w:val="21"/>
              </w:rPr>
              <w:t> </w:t>
            </w:r>
            <w:r>
              <w:rPr>
                <w:rFonts w:ascii="宋体" w:hAnsi="宋体" w:cs="宋体" w:eastAsia="宋体" w:hint="default"/>
                <w:spacing w:val="-3"/>
                <w:sz w:val="21"/>
                <w:szCs w:val="21"/>
              </w:rPr>
              <w:t>号）</w:t>
            </w:r>
            <w:r>
              <w:rPr>
                <w:rFonts w:ascii="宋体" w:hAnsi="宋体" w:cs="宋体" w:eastAsia="宋体" w:hint="default"/>
                <w:sz w:val="21"/>
                <w:szCs w:val="21"/>
              </w:rPr>
            </w:r>
          </w:p>
        </w:tc>
        <w:tc>
          <w:tcPr>
            <w:tcW w:w="2787"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0" w:right="101"/>
              <w:jc w:val="both"/>
              <w:rPr>
                <w:rFonts w:ascii="宋体" w:hAnsi="宋体" w:cs="宋体" w:eastAsia="宋体" w:hint="default"/>
                <w:sz w:val="21"/>
                <w:szCs w:val="21"/>
              </w:rPr>
            </w:pPr>
            <w:r>
              <w:rPr>
                <w:rFonts w:ascii="宋体" w:hAnsi="宋体" w:cs="宋体" w:eastAsia="宋体" w:hint="default"/>
                <w:spacing w:val="2"/>
                <w:sz w:val="21"/>
                <w:szCs w:val="21"/>
              </w:rPr>
              <w:t>关于领取知识产权资助费的</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通知（穗开经科资【</w:t>
            </w: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pacing w:val="-57"/>
                <w:sz w:val="21"/>
                <w:szCs w:val="21"/>
              </w:rPr>
              <w:t> </w:t>
            </w:r>
            <w:r>
              <w:rPr>
                <w:rFonts w:ascii="宋体" w:hAnsi="宋体" w:cs="宋体" w:eastAsia="宋体" w:hint="default"/>
                <w:sz w:val="21"/>
                <w:szCs w:val="21"/>
              </w:rPr>
              <w:t>359</w:t>
            </w:r>
            <w:r>
              <w:rPr>
                <w:rFonts w:ascii="宋体" w:hAnsi="宋体" w:cs="宋体" w:eastAsia="宋体" w:hint="default"/>
                <w:spacing w:val="-49"/>
                <w:sz w:val="21"/>
                <w:szCs w:val="21"/>
              </w:rPr>
              <w:t> </w:t>
            </w:r>
            <w:r>
              <w:rPr>
                <w:rFonts w:ascii="宋体" w:hAnsi="宋体" w:cs="宋体" w:eastAsia="宋体" w:hint="default"/>
                <w:spacing w:val="-3"/>
                <w:sz w:val="21"/>
                <w:szCs w:val="21"/>
              </w:rPr>
              <w:t>号）</w:t>
            </w:r>
            <w:r>
              <w:rPr>
                <w:rFonts w:ascii="宋体" w:hAnsi="宋体" w:cs="宋体" w:eastAsia="宋体" w:hint="default"/>
                <w:sz w:val="21"/>
                <w:szCs w:val="21"/>
              </w:rPr>
            </w:r>
          </w:p>
        </w:tc>
      </w:tr>
    </w:tbl>
    <w:p>
      <w:pPr>
        <w:spacing w:line="240" w:lineRule="auto" w:before="12"/>
        <w:rPr>
          <w:rFonts w:ascii="宋体" w:hAnsi="宋体" w:cs="宋体" w:eastAsia="宋体" w:hint="default"/>
          <w:sz w:val="5"/>
          <w:szCs w:val="5"/>
        </w:rPr>
      </w:pPr>
    </w:p>
    <w:p>
      <w:pPr>
        <w:pStyle w:val="BodyText"/>
        <w:spacing w:line="456" w:lineRule="auto" w:before="26"/>
        <w:ind w:left="218" w:right="230" w:firstLine="479"/>
        <w:jc w:val="both"/>
      </w:pPr>
      <w:r>
        <w:rPr>
          <w:rFonts w:ascii="宋体" w:hAnsi="宋体" w:cs="宋体" w:eastAsia="宋体" w:hint="default"/>
        </w:rPr>
        <w:t>2011</w:t>
      </w:r>
      <w:r>
        <w:rPr>
          <w:rFonts w:ascii="宋体" w:hAnsi="宋体" w:cs="宋体" w:eastAsia="宋体" w:hint="default"/>
          <w:spacing w:val="24"/>
        </w:rPr>
        <w:t> </w:t>
      </w:r>
      <w:r>
        <w:rPr/>
        <w:t>年公司在国家房地产政策调控和市场竞争日益严峻的双重考验下仍然 </w:t>
      </w:r>
      <w:r>
        <w:rPr>
          <w:spacing w:val="3"/>
        </w:rPr>
        <w:t>稳健发展，得益于公司在董事会的正确领导下通过管理层与全体员工的共同努</w:t>
      </w:r>
      <w:r>
        <w:rPr>
          <w:spacing w:val="-93"/>
        </w:rPr>
        <w:t> </w:t>
      </w:r>
      <w:r>
        <w:rPr>
          <w:spacing w:val="-93"/>
        </w:rPr>
      </w:r>
      <w:r>
        <w:rPr/>
        <w:t>力，使得如下各项经营管理工作顺利推进：</w:t>
      </w:r>
    </w:p>
    <w:p>
      <w:pPr>
        <w:pStyle w:val="Heading7"/>
        <w:tabs>
          <w:tab w:pos="1350" w:val="left" w:leader="none"/>
        </w:tabs>
        <w:spacing w:line="240" w:lineRule="auto" w:before="67"/>
        <w:ind w:left="784" w:right="94"/>
        <w:jc w:val="left"/>
        <w:rPr>
          <w:b w:val="0"/>
          <w:bCs w:val="0"/>
        </w:rPr>
      </w:pPr>
      <w:r>
        <w:rPr>
          <w:rFonts w:ascii="宋体" w:hAnsi="宋体" w:cs="宋体" w:eastAsia="宋体" w:hint="default"/>
        </w:rPr>
        <w:t>1</w:t>
      </w:r>
      <w:r>
        <w:rPr/>
        <w:t>、</w:t>
        <w:tab/>
        <w:t>进一步扩大营销网络建设，提升市场占有率，提高销售业绩</w:t>
      </w:r>
      <w:r>
        <w:rPr>
          <w:b w:val="0"/>
          <w:bCs w:val="0"/>
        </w:rPr>
      </w:r>
    </w:p>
    <w:p>
      <w:pPr>
        <w:spacing w:line="240" w:lineRule="auto" w:before="9"/>
        <w:rPr>
          <w:rFonts w:ascii="宋体" w:hAnsi="宋体" w:cs="宋体" w:eastAsia="宋体" w:hint="default"/>
          <w:b/>
          <w:bCs/>
          <w:sz w:val="21"/>
          <w:szCs w:val="21"/>
        </w:rPr>
      </w:pPr>
    </w:p>
    <w:p>
      <w:pPr>
        <w:pStyle w:val="BodyText"/>
        <w:spacing w:line="240" w:lineRule="auto"/>
        <w:ind w:left="698" w:right="94"/>
        <w:jc w:val="left"/>
      </w:pPr>
      <w:r>
        <w:rPr>
          <w:rFonts w:ascii="宋体" w:hAnsi="宋体" w:cs="宋体" w:eastAsia="宋体" w:hint="default"/>
        </w:rPr>
        <w:t>2011</w:t>
      </w:r>
      <w:r>
        <w:rPr>
          <w:rFonts w:ascii="宋体" w:hAnsi="宋体" w:cs="宋体" w:eastAsia="宋体" w:hint="default"/>
          <w:spacing w:val="-62"/>
        </w:rPr>
        <w:t> </w:t>
      </w:r>
      <w:r>
        <w:rPr/>
        <w:t>年公司继续加强营销网络的建设，截至</w:t>
      </w:r>
      <w:r>
        <w:rPr>
          <w:spacing w:val="-61"/>
        </w:rPr>
        <w:t> </w:t>
      </w:r>
      <w:r>
        <w:rPr>
          <w:rFonts w:ascii="宋体" w:hAnsi="宋体" w:cs="宋体" w:eastAsia="宋体" w:hint="default"/>
        </w:rPr>
        <w:t>2011</w:t>
      </w:r>
      <w:r>
        <w:rPr>
          <w:rFonts w:ascii="宋体" w:hAnsi="宋体" w:cs="宋体" w:eastAsia="宋体" w:hint="default"/>
          <w:spacing w:val="-62"/>
        </w:rPr>
        <w:t> </w:t>
      </w:r>
      <w:r>
        <w:rPr/>
        <w:t>年</w:t>
      </w:r>
      <w:r>
        <w:rPr>
          <w:spacing w:val="-62"/>
        </w:rPr>
        <w:t> </w:t>
      </w:r>
      <w:r>
        <w:rPr>
          <w:rFonts w:ascii="宋体" w:hAnsi="宋体" w:cs="宋体" w:eastAsia="宋体" w:hint="default"/>
        </w:rPr>
        <w:t>12</w:t>
      </w:r>
      <w:r>
        <w:rPr>
          <w:rFonts w:ascii="宋体" w:hAnsi="宋体" w:cs="宋体" w:eastAsia="宋体" w:hint="default"/>
          <w:spacing w:val="-62"/>
        </w:rPr>
        <w:t> </w:t>
      </w:r>
      <w:r>
        <w:rPr/>
        <w:t>月</w:t>
      </w:r>
      <w:r>
        <w:rPr>
          <w:spacing w:val="-62"/>
        </w:rPr>
        <w:t> </w:t>
      </w:r>
      <w:r>
        <w:rPr>
          <w:rFonts w:ascii="宋体" w:hAnsi="宋体" w:cs="宋体" w:eastAsia="宋体" w:hint="default"/>
        </w:rPr>
        <w:t>31</w:t>
      </w:r>
      <w:r>
        <w:rPr>
          <w:rFonts w:ascii="宋体" w:hAnsi="宋体" w:cs="宋体" w:eastAsia="宋体" w:hint="default"/>
          <w:spacing w:val="-62"/>
        </w:rPr>
        <w:t> </w:t>
      </w:r>
      <w:r>
        <w:rPr>
          <w:spacing w:val="-3"/>
        </w:rPr>
        <w:t>日，公司在全</w:t>
      </w:r>
    </w:p>
    <w:p>
      <w:pPr>
        <w:spacing w:line="240" w:lineRule="auto" w:before="7"/>
        <w:rPr>
          <w:rFonts w:ascii="宋体" w:hAnsi="宋体" w:cs="宋体" w:eastAsia="宋体" w:hint="default"/>
          <w:sz w:val="21"/>
          <w:szCs w:val="21"/>
        </w:rPr>
      </w:pPr>
    </w:p>
    <w:p>
      <w:pPr>
        <w:pStyle w:val="BodyText"/>
        <w:spacing w:line="456" w:lineRule="auto"/>
        <w:ind w:left="218" w:right="232"/>
        <w:jc w:val="both"/>
      </w:pPr>
      <w:r>
        <w:rPr/>
        <w:t>国共设立营销服务网点共计</w:t>
      </w:r>
      <w:r>
        <w:rPr>
          <w:spacing w:val="-53"/>
        </w:rPr>
        <w:t> </w:t>
      </w:r>
      <w:r>
        <w:rPr>
          <w:rFonts w:ascii="宋体" w:hAnsi="宋体" w:cs="宋体" w:eastAsia="宋体" w:hint="default"/>
        </w:rPr>
        <w:t>101</w:t>
      </w:r>
      <w:r>
        <w:rPr>
          <w:rFonts w:ascii="宋体" w:hAnsi="宋体" w:cs="宋体" w:eastAsia="宋体" w:hint="default"/>
          <w:spacing w:val="-53"/>
        </w:rPr>
        <w:t> </w:t>
      </w:r>
      <w:r>
        <w:rPr>
          <w:spacing w:val="-5"/>
        </w:rPr>
        <w:t>个。在营销服务网络建设的同时，配备专业的营</w:t>
      </w:r>
      <w:r>
        <w:rPr/>
        <w:t> </w:t>
      </w:r>
      <w:r>
        <w:rPr>
          <w:spacing w:val="-3"/>
        </w:rPr>
        <w:t>销团队，提高营销队伍的专业化、精细化，大大提高了营销网络的覆盖面，使更</w:t>
      </w:r>
      <w:r>
        <w:rPr>
          <w:spacing w:val="-104"/>
        </w:rPr>
        <w:t> </w:t>
      </w:r>
      <w:r>
        <w:rPr>
          <w:spacing w:val="-104"/>
        </w:rPr>
      </w:r>
      <w:r>
        <w:rPr>
          <w:spacing w:val="-3"/>
        </w:rPr>
        <w:t>多用户了解公司相关产品，并使用公司产品，使公司能够更快捷、更有效扩大产</w:t>
      </w:r>
      <w:r>
        <w:rPr>
          <w:spacing w:val="-102"/>
        </w:rPr>
        <w:t> </w:t>
      </w:r>
      <w:r>
        <w:rPr>
          <w:spacing w:val="-102"/>
        </w:rPr>
      </w:r>
      <w:r>
        <w:rPr/>
        <w:t>品的市场份额。</w:t>
      </w:r>
    </w:p>
    <w:p>
      <w:pPr>
        <w:tabs>
          <w:tab w:pos="1350" w:val="left" w:leader="none"/>
        </w:tabs>
        <w:spacing w:line="456" w:lineRule="auto" w:before="65"/>
        <w:ind w:left="698" w:right="232" w:firstLine="86"/>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w:t>
        <w:tab/>
        <w:t>进一步加强品牌建设，做好品牌战略</w:t>
      </w:r>
      <w:r>
        <w:rPr>
          <w:rFonts w:ascii="宋体" w:hAnsi="宋体" w:cs="宋体" w:eastAsia="宋体" w:hint="default"/>
          <w:b/>
          <w:bCs/>
          <w:w w:val="99"/>
          <w:sz w:val="24"/>
          <w:szCs w:val="24"/>
        </w:rPr>
        <w:t> </w:t>
      </w:r>
      <w:r>
        <w:rPr>
          <w:rFonts w:ascii="宋体" w:hAnsi="宋体" w:cs="宋体" w:eastAsia="宋体" w:hint="default"/>
          <w:spacing w:val="-3"/>
          <w:sz w:val="24"/>
          <w:szCs w:val="24"/>
        </w:rPr>
        <w:t>成功上市对公司的品牌提升带来了巨大的效应，我们紧紧抓住这个契机加大</w:t>
      </w:r>
    </w:p>
    <w:p>
      <w:pPr>
        <w:pStyle w:val="BodyText"/>
        <w:spacing w:line="456" w:lineRule="auto" w:before="68"/>
        <w:ind w:left="218" w:right="94"/>
        <w:jc w:val="left"/>
      </w:pPr>
      <w:r>
        <w:rPr>
          <w:spacing w:val="-3"/>
        </w:rPr>
        <w:t>品牌宣传的投入。通过各大行业媒体宣传，全面提升扩大品牌的影响力。以公司</w:t>
      </w:r>
      <w:r>
        <w:rPr>
          <w:spacing w:val="-102"/>
        </w:rPr>
        <w:t> </w:t>
      </w:r>
      <w:r>
        <w:rPr>
          <w:spacing w:val="-102"/>
        </w:rPr>
      </w:r>
      <w:r>
        <w:rPr>
          <w:spacing w:val="-19"/>
        </w:rPr>
        <w:t>本身网站为宣传窗口，以行业杂志如《中国安防》、《中国安防市场报》、《慧聪》、</w:t>
      </w:r>
    </w:p>
    <w:p>
      <w:pPr>
        <w:pStyle w:val="BodyText"/>
        <w:spacing w:line="456" w:lineRule="auto" w:before="65"/>
        <w:ind w:left="218" w:right="94"/>
        <w:jc w:val="left"/>
      </w:pPr>
      <w:r>
        <w:rPr>
          <w:spacing w:val="-13"/>
        </w:rPr>
        <w:t>《安全自动化》、《智能建筑与城市信息》为主流推广。以行业网站如中国安防网、</w:t>
      </w:r>
      <w:r>
        <w:rPr>
          <w:spacing w:val="-89"/>
        </w:rPr>
        <w:t> </w:t>
      </w:r>
      <w:r>
        <w:rPr>
          <w:spacing w:val="-89"/>
        </w:rPr>
      </w:r>
      <w:r>
        <w:rPr>
          <w:spacing w:val="-3"/>
        </w:rPr>
        <w:t>慧聪网等为网络推广平台，不断扩大深入品牌影响范围，为进一步提升公司的知</w:t>
      </w:r>
      <w:r>
        <w:rPr>
          <w:spacing w:val="-103"/>
        </w:rPr>
        <w:t> </w:t>
      </w:r>
      <w:r>
        <w:rPr>
          <w:spacing w:val="-103"/>
        </w:rPr>
      </w:r>
      <w:r>
        <w:rPr/>
        <w:t>名度、美誉度起到了极大的促进作用。</w:t>
      </w:r>
    </w:p>
    <w:p>
      <w:pPr>
        <w:spacing w:after="0" w:line="456" w:lineRule="auto"/>
        <w:jc w:val="left"/>
        <w:sectPr>
          <w:pgSz w:w="11910" w:h="16850"/>
          <w:pgMar w:header="852" w:footer="1195" w:top="1480" w:bottom="1380" w:left="1580" w:right="1560"/>
        </w:sectPr>
      </w:pPr>
    </w:p>
    <w:p>
      <w:pPr>
        <w:spacing w:line="240" w:lineRule="auto" w:before="10"/>
        <w:rPr>
          <w:rFonts w:ascii="宋体" w:hAnsi="宋体" w:cs="宋体" w:eastAsia="宋体" w:hint="default"/>
          <w:sz w:val="3"/>
          <w:szCs w:val="3"/>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5"/>
          <w:szCs w:val="5"/>
        </w:rPr>
      </w:pPr>
    </w:p>
    <w:p>
      <w:pPr>
        <w:pStyle w:val="BodyText"/>
        <w:spacing w:line="456" w:lineRule="auto" w:before="26"/>
        <w:ind w:right="151" w:firstLine="479"/>
        <w:jc w:val="both"/>
      </w:pPr>
      <w:r>
        <w:rPr>
          <w:spacing w:val="-3"/>
        </w:rPr>
        <w:t>另外，公司参与了各项大型的行业展会，分公司的社区促销活动等；在全国</w:t>
      </w:r>
      <w:r>
        <w:rPr/>
        <w:t> </w:t>
      </w:r>
      <w:r>
        <w:rPr>
          <w:spacing w:val="-3"/>
        </w:rPr>
        <w:t>范围内开展技术培训活动等，与客户近距离接触；通过不断拓展与各工程商、地</w:t>
      </w:r>
      <w:r>
        <w:rPr>
          <w:spacing w:val="-102"/>
        </w:rPr>
        <w:t> </w:t>
      </w:r>
      <w:r>
        <w:rPr>
          <w:spacing w:val="-102"/>
        </w:rPr>
      </w:r>
      <w:r>
        <w:rPr/>
        <w:t>产商及派出所、保安公司等的渠道合作，使公司品牌深入人心。</w:t>
      </w:r>
    </w:p>
    <w:p>
      <w:pPr>
        <w:tabs>
          <w:tab w:pos="1270" w:val="left" w:leader="none"/>
        </w:tabs>
        <w:spacing w:line="456" w:lineRule="auto" w:before="67"/>
        <w:ind w:left="618" w:right="152" w:firstLine="86"/>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w:t>
        <w:tab/>
        <w:t>加大研发投入，始终保持产品的技术领先优势。</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报告期内，研发中心根据公司的发展战略，对研发中心团队进行了调整。在</w:t>
      </w:r>
    </w:p>
    <w:p>
      <w:pPr>
        <w:pStyle w:val="BodyText"/>
        <w:spacing w:line="456" w:lineRule="auto" w:before="67"/>
        <w:ind w:right="151"/>
        <w:jc w:val="both"/>
      </w:pPr>
      <w:r>
        <w:rPr>
          <w:spacing w:val="-3"/>
        </w:rPr>
        <w:t>原来按专业方向分组的基础上，实行按产品线分组管理。在研发激励上，在研发</w:t>
      </w:r>
      <w:r>
        <w:rPr>
          <w:spacing w:val="-102"/>
        </w:rPr>
        <w:t> </w:t>
      </w:r>
      <w:r>
        <w:rPr>
          <w:spacing w:val="-102"/>
        </w:rPr>
      </w:r>
      <w:r>
        <w:rPr>
          <w:spacing w:val="-10"/>
        </w:rPr>
        <w:t>中心全面实施《研发中心绩效考核制度》，并实施《技术职称评聘管理办法》，鼓</w:t>
      </w:r>
      <w:r>
        <w:rPr>
          <w:spacing w:val="-88"/>
        </w:rPr>
        <w:t> </w:t>
      </w:r>
      <w:r>
        <w:rPr>
          <w:spacing w:val="-88"/>
        </w:rPr>
      </w:r>
      <w:r>
        <w:rPr>
          <w:spacing w:val="-3"/>
        </w:rPr>
        <w:t>励研发人员不断提高自身的技术水平。公司不断加大研发投入，特别注重在产品</w:t>
      </w:r>
      <w:r>
        <w:rPr>
          <w:spacing w:val="-103"/>
        </w:rPr>
        <w:t> </w:t>
      </w:r>
      <w:r>
        <w:rPr>
          <w:spacing w:val="-103"/>
        </w:rPr>
      </w:r>
      <w:r>
        <w:rPr>
          <w:spacing w:val="-3"/>
        </w:rPr>
        <w:t>创新性及在产品工艺、外观设计等方面的投入，不断完善研发的软硬件条件，针</w:t>
      </w:r>
      <w:r>
        <w:rPr>
          <w:spacing w:val="-102"/>
        </w:rPr>
        <w:t> </w:t>
      </w:r>
      <w:r>
        <w:rPr>
          <w:spacing w:val="-102"/>
        </w:rPr>
      </w:r>
      <w:r>
        <w:rPr>
          <w:spacing w:val="-3"/>
        </w:rPr>
        <w:t>对不同的市场需求，开发符合市场需求的产品。通过引进新的研发血液，不断提</w:t>
      </w:r>
      <w:r>
        <w:rPr>
          <w:spacing w:val="-102"/>
        </w:rPr>
        <w:t> </w:t>
      </w:r>
      <w:r>
        <w:rPr>
          <w:spacing w:val="-102"/>
        </w:rPr>
      </w:r>
      <w:r>
        <w:rPr/>
        <w:t>高产品的创新性，使产品的研发向多元化发展，丰富产品结构。</w:t>
      </w:r>
      <w:r>
        <w:rPr>
          <w:rFonts w:ascii="宋体" w:hAnsi="宋体" w:cs="宋体" w:eastAsia="宋体" w:hint="default"/>
        </w:rPr>
        <w:t>2011</w:t>
      </w:r>
      <w:r>
        <w:rPr>
          <w:rFonts w:ascii="宋体" w:hAnsi="宋体" w:cs="宋体" w:eastAsia="宋体" w:hint="default"/>
          <w:spacing w:val="26"/>
        </w:rPr>
        <w:t> </w:t>
      </w:r>
      <w:r>
        <w:rPr/>
        <w:t>年度研发</w:t>
      </w:r>
      <w:r>
        <w:rPr>
          <w:spacing w:val="-118"/>
        </w:rPr>
        <w:t> </w:t>
      </w:r>
      <w:r>
        <w:rPr>
          <w:spacing w:val="-118"/>
        </w:rPr>
      </w:r>
      <w:r>
        <w:rPr/>
        <w:t>总投入</w:t>
      </w:r>
      <w:r>
        <w:rPr>
          <w:spacing w:val="-61"/>
        </w:rPr>
        <w:t> </w:t>
      </w:r>
      <w:r>
        <w:rPr>
          <w:rFonts w:ascii="宋体" w:hAnsi="宋体" w:cs="宋体" w:eastAsia="宋体" w:hint="default"/>
        </w:rPr>
        <w:t>1,548.37</w:t>
      </w:r>
      <w:r>
        <w:rPr>
          <w:rFonts w:ascii="宋体" w:hAnsi="宋体" w:cs="宋体" w:eastAsia="宋体" w:hint="default"/>
          <w:spacing w:val="-60"/>
        </w:rPr>
        <w:t> </w:t>
      </w:r>
      <w:r>
        <w:rPr/>
        <w:t>万元，较上年同期增长</w:t>
      </w:r>
      <w:r>
        <w:rPr>
          <w:spacing w:val="-60"/>
        </w:rPr>
        <w:t> </w:t>
      </w:r>
      <w:r>
        <w:rPr>
          <w:rFonts w:ascii="宋体" w:hAnsi="宋体" w:cs="宋体" w:eastAsia="宋体" w:hint="default"/>
        </w:rPr>
        <w:t>5.54%</w:t>
      </w:r>
      <w:r>
        <w:rPr/>
        <w:t>。</w:t>
      </w:r>
    </w:p>
    <w:p>
      <w:pPr>
        <w:pStyle w:val="Heading7"/>
        <w:tabs>
          <w:tab w:pos="1270" w:val="left" w:leader="none"/>
        </w:tabs>
        <w:spacing w:line="240" w:lineRule="auto" w:before="65"/>
        <w:ind w:right="0"/>
        <w:jc w:val="left"/>
        <w:rPr>
          <w:b w:val="0"/>
          <w:bCs w:val="0"/>
        </w:rPr>
      </w:pPr>
      <w:r>
        <w:rPr>
          <w:rFonts w:ascii="宋体" w:hAnsi="宋体" w:cs="宋体" w:eastAsia="宋体" w:hint="default"/>
        </w:rPr>
        <w:t>4</w:t>
      </w:r>
      <w:r>
        <w:rPr/>
        <w:t>、</w:t>
        <w:tab/>
        <w:t>继续加强产品的品质管理</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right="150" w:firstLine="479"/>
        <w:jc w:val="both"/>
        <w:rPr>
          <w:rFonts w:ascii="宋体" w:hAnsi="宋体" w:cs="宋体" w:eastAsia="宋体" w:hint="default"/>
        </w:rPr>
      </w:pPr>
      <w:r>
        <w:rPr>
          <w:rFonts w:ascii="宋体" w:hAnsi="宋体" w:cs="宋体" w:eastAsia="宋体" w:hint="default"/>
        </w:rPr>
        <w:t>2011</w:t>
      </w:r>
      <w:r>
        <w:rPr>
          <w:rFonts w:ascii="宋体" w:hAnsi="宋体" w:cs="宋体" w:eastAsia="宋体" w:hint="default"/>
          <w:spacing w:val="24"/>
        </w:rPr>
        <w:t> </w:t>
      </w:r>
      <w:r>
        <w:rPr/>
        <w:t>年度公司继续加强产品的质量管理，为进一步提高公司产品质量，特 </w:t>
      </w:r>
      <w:r>
        <w:rPr>
          <w:spacing w:val="3"/>
        </w:rPr>
        <w:t>别是加强新产品的质量检测及对各类现场反馈的质量问题进行测试与认证以增</w:t>
      </w:r>
      <w:r>
        <w:rPr>
          <w:spacing w:val="-93"/>
        </w:rPr>
        <w:t> </w:t>
      </w:r>
      <w:r>
        <w:rPr>
          <w:spacing w:val="-93"/>
        </w:rPr>
      </w:r>
      <w:r>
        <w:rPr/>
        <w:t>强产品的现场适应能力，提高产品质量，新成立产品质量验证中心</w:t>
      </w:r>
      <w:r>
        <w:rPr>
          <w:rFonts w:ascii="宋体" w:hAnsi="宋体" w:cs="宋体" w:eastAsia="宋体" w:hint="default"/>
          <w:b/>
          <w:bCs/>
        </w:rPr>
        <w:t>。</w:t>
      </w:r>
      <w:r>
        <w:rPr>
          <w:rFonts w:ascii="宋体" w:hAnsi="宋体" w:cs="宋体" w:eastAsia="宋体" w:hint="default"/>
        </w:rPr>
      </w:r>
    </w:p>
    <w:p>
      <w:pPr>
        <w:pStyle w:val="Heading7"/>
        <w:tabs>
          <w:tab w:pos="1270" w:val="left" w:leader="none"/>
        </w:tabs>
        <w:spacing w:line="240" w:lineRule="auto" w:before="65"/>
        <w:ind w:right="0"/>
        <w:jc w:val="left"/>
        <w:rPr>
          <w:b w:val="0"/>
          <w:bCs w:val="0"/>
        </w:rPr>
      </w:pPr>
      <w:r>
        <w:rPr>
          <w:rFonts w:ascii="宋体" w:hAnsi="宋体" w:cs="宋体" w:eastAsia="宋体" w:hint="default"/>
        </w:rPr>
        <w:t>5</w:t>
      </w:r>
      <w:r>
        <w:rPr/>
        <w:t>、</w:t>
        <w:tab/>
        <w:t>进一步完善公司治理结构，加强内控建设</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right="150" w:firstLine="479"/>
        <w:jc w:val="both"/>
      </w:pPr>
      <w:r>
        <w:rPr>
          <w:rFonts w:ascii="宋体" w:hAnsi="宋体" w:cs="宋体" w:eastAsia="宋体" w:hint="default"/>
        </w:rPr>
        <w:t>2011</w:t>
      </w:r>
      <w:r>
        <w:rPr>
          <w:rFonts w:ascii="宋体" w:hAnsi="宋体" w:cs="宋体" w:eastAsia="宋体" w:hint="default"/>
          <w:spacing w:val="25"/>
        </w:rPr>
        <w:t> </w:t>
      </w:r>
      <w:r>
        <w:rPr/>
        <w:t>年公司董事、监事和高管层团结一致，积极进取，本着对股东高度负 </w:t>
      </w:r>
      <w:r>
        <w:rPr>
          <w:spacing w:val="-22"/>
        </w:rPr>
        <w:t>责的精神，严格按照《公司法》、《证券法》、《创业板股票上市规则》、《创业板上</w:t>
      </w:r>
      <w:r>
        <w:rPr>
          <w:spacing w:val="-89"/>
        </w:rPr>
        <w:t> </w:t>
      </w:r>
      <w:r>
        <w:rPr>
          <w:spacing w:val="-89"/>
        </w:rPr>
      </w:r>
      <w:r>
        <w:rPr>
          <w:spacing w:val="-3"/>
        </w:rPr>
        <w:t>市公司规范运作指引》等相关规则的要求，依法依规规范运作，制定和完善了一</w:t>
      </w:r>
      <w:r>
        <w:rPr>
          <w:spacing w:val="-102"/>
        </w:rPr>
        <w:t> </w:t>
      </w:r>
      <w:r>
        <w:rPr>
          <w:spacing w:val="-102"/>
        </w:rPr>
      </w:r>
      <w:r>
        <w:rPr>
          <w:spacing w:val="-3"/>
        </w:rPr>
        <w:t>系列公司治理与规范运作、董监事与高管行为规范、财务控制与经营决策、信息</w:t>
      </w:r>
      <w:r>
        <w:rPr>
          <w:spacing w:val="-102"/>
        </w:rPr>
        <w:t> </w:t>
      </w:r>
      <w:r>
        <w:rPr>
          <w:spacing w:val="-102"/>
        </w:rPr>
      </w:r>
      <w:r>
        <w:rPr>
          <w:spacing w:val="-3"/>
        </w:rPr>
        <w:t>披露与投资者关系等方面的规章制度，使公司的运营更加透明规范，管理基础更</w:t>
      </w:r>
      <w:r>
        <w:rPr>
          <w:spacing w:val="-103"/>
        </w:rPr>
        <w:t> </w:t>
      </w:r>
      <w:r>
        <w:rPr>
          <w:spacing w:val="-103"/>
        </w:rPr>
      </w:r>
      <w:r>
        <w:rPr/>
        <w:t>加扎实。</w:t>
      </w:r>
    </w:p>
    <w:p>
      <w:pPr>
        <w:spacing w:after="0" w:line="456" w:lineRule="auto"/>
        <w:jc w:val="both"/>
        <w:sectPr>
          <w:footerReference w:type="default" r:id="rId14"/>
          <w:pgSz w:w="11910" w:h="16850"/>
          <w:pgMar w:footer="1195" w:header="852" w:top="1480" w:bottom="1380" w:left="1660" w:right="1640"/>
          <w:pgNumType w:start="10"/>
        </w:sectPr>
      </w:pPr>
    </w:p>
    <w:p>
      <w:pPr>
        <w:spacing w:line="240" w:lineRule="auto" w:before="11"/>
        <w:rPr>
          <w:rFonts w:ascii="宋体" w:hAnsi="宋体" w:cs="宋体" w:eastAsia="宋体" w:hint="default"/>
          <w:sz w:val="10"/>
          <w:szCs w:val="10"/>
        </w:rPr>
      </w:pPr>
    </w:p>
    <w:p>
      <w:pPr>
        <w:tabs>
          <w:tab w:pos="1270" w:val="left" w:leader="none"/>
        </w:tabs>
        <w:spacing w:line="456" w:lineRule="auto" w:before="26"/>
        <w:ind w:left="618" w:right="231" w:firstLine="86"/>
        <w:jc w:val="left"/>
        <w:rPr>
          <w:rFonts w:ascii="宋体" w:hAnsi="宋体" w:cs="宋体" w:eastAsia="宋体" w:hint="default"/>
          <w:sz w:val="24"/>
          <w:szCs w:val="24"/>
        </w:rPr>
      </w:pPr>
      <w:r>
        <w:rPr>
          <w:rFonts w:ascii="宋体" w:hAnsi="宋体" w:cs="宋体" w:eastAsia="宋体" w:hint="default"/>
          <w:b/>
          <w:bCs/>
          <w:sz w:val="24"/>
          <w:szCs w:val="24"/>
        </w:rPr>
        <w:t>6</w:t>
      </w:r>
      <w:r>
        <w:rPr>
          <w:rFonts w:ascii="宋体" w:hAnsi="宋体" w:cs="宋体" w:eastAsia="宋体" w:hint="default"/>
          <w:b/>
          <w:bCs/>
          <w:sz w:val="24"/>
          <w:szCs w:val="24"/>
        </w:rPr>
        <w:t>、</w:t>
        <w:tab/>
        <w:t>完善公司组织架构，加强人力资源建设</w:t>
      </w:r>
      <w:r>
        <w:rPr>
          <w:rFonts w:ascii="宋体" w:hAnsi="宋体" w:cs="宋体" w:eastAsia="宋体" w:hint="default"/>
          <w:b/>
          <w:bCs/>
          <w:w w:val="99"/>
          <w:sz w:val="24"/>
          <w:szCs w:val="24"/>
        </w:rPr>
        <w:t> </w:t>
      </w:r>
      <w:r>
        <w:rPr>
          <w:rFonts w:ascii="宋体" w:hAnsi="宋体" w:cs="宋体" w:eastAsia="宋体" w:hint="default"/>
          <w:sz w:val="24"/>
          <w:szCs w:val="24"/>
        </w:rPr>
        <w:t>公司继续加强人才队伍建设，不断完善人力资源管理体系建设。截至</w:t>
      </w:r>
      <w:r>
        <w:rPr>
          <w:rFonts w:ascii="宋体" w:hAnsi="宋体" w:cs="宋体" w:eastAsia="宋体" w:hint="default"/>
          <w:spacing w:val="31"/>
          <w:sz w:val="24"/>
          <w:szCs w:val="24"/>
        </w:rPr>
        <w:t> </w:t>
      </w:r>
      <w:r>
        <w:rPr>
          <w:rFonts w:ascii="宋体" w:hAnsi="宋体" w:cs="宋体" w:eastAsia="宋体" w:hint="default"/>
          <w:sz w:val="24"/>
          <w:szCs w:val="24"/>
        </w:rPr>
        <w:t>2011</w:t>
      </w:r>
    </w:p>
    <w:p>
      <w:pPr>
        <w:pStyle w:val="BodyText"/>
        <w:spacing w:line="456" w:lineRule="auto" w:before="67"/>
        <w:ind w:right="101"/>
        <w:jc w:val="left"/>
      </w:pPr>
      <w:r>
        <w:rPr/>
        <w:t>年</w:t>
      </w:r>
      <w:r>
        <w:rPr>
          <w:spacing w:val="-61"/>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spacing w:val="-8"/>
        </w:rPr>
        <w:t>日，公司员工总数共</w:t>
      </w:r>
      <w:r>
        <w:rPr>
          <w:spacing w:val="-60"/>
        </w:rPr>
        <w:t> </w:t>
      </w:r>
      <w:r>
        <w:rPr>
          <w:rFonts w:ascii="宋体" w:hAnsi="宋体" w:cs="宋体" w:eastAsia="宋体" w:hint="default"/>
        </w:rPr>
        <w:t>545</w:t>
      </w:r>
      <w:r>
        <w:rPr>
          <w:rFonts w:ascii="宋体" w:hAnsi="宋体" w:cs="宋体" w:eastAsia="宋体" w:hint="default"/>
          <w:spacing w:val="-60"/>
        </w:rPr>
        <w:t> </w:t>
      </w:r>
      <w:r>
        <w:rPr>
          <w:spacing w:val="-7"/>
        </w:rPr>
        <w:t>人。并根据公司的发展需要，通过多种渠道，</w:t>
      </w:r>
      <w:r>
        <w:rPr/>
        <w:t> </w:t>
      </w:r>
      <w:r>
        <w:rPr>
          <w:spacing w:val="-3"/>
        </w:rPr>
        <w:t>优化选人用人机制，建设完善的培训制度及薪酬管理制度，有效吸引和留住高素</w:t>
      </w:r>
      <w:r>
        <w:rPr>
          <w:spacing w:val="-103"/>
        </w:rPr>
        <w:t> </w:t>
      </w:r>
      <w:r>
        <w:rPr>
          <w:spacing w:val="-103"/>
        </w:rPr>
      </w:r>
      <w:r>
        <w:rPr/>
        <w:t>质人才。</w:t>
      </w:r>
    </w:p>
    <w:p>
      <w:pPr>
        <w:tabs>
          <w:tab w:pos="1270" w:val="left" w:leader="none"/>
        </w:tabs>
        <w:spacing w:line="456" w:lineRule="auto" w:before="67"/>
        <w:ind w:left="618" w:right="112" w:firstLine="86"/>
        <w:jc w:val="left"/>
        <w:rPr>
          <w:rFonts w:ascii="宋体" w:hAnsi="宋体" w:cs="宋体" w:eastAsia="宋体" w:hint="default"/>
          <w:sz w:val="24"/>
          <w:szCs w:val="24"/>
        </w:rPr>
      </w:pPr>
      <w:r>
        <w:rPr>
          <w:rFonts w:ascii="宋体" w:hAnsi="宋体" w:cs="宋体" w:eastAsia="宋体" w:hint="default"/>
          <w:b/>
          <w:bCs/>
          <w:sz w:val="24"/>
          <w:szCs w:val="24"/>
        </w:rPr>
        <w:t>7</w:t>
      </w:r>
      <w:r>
        <w:rPr>
          <w:rFonts w:ascii="宋体" w:hAnsi="宋体" w:cs="宋体" w:eastAsia="宋体" w:hint="default"/>
          <w:b/>
          <w:bCs/>
          <w:sz w:val="24"/>
          <w:szCs w:val="24"/>
        </w:rPr>
        <w:t>、</w:t>
        <w:tab/>
        <w:t>借力资本市场，加速优化产品结构</w:t>
      </w:r>
      <w:r>
        <w:rPr>
          <w:rFonts w:ascii="宋体" w:hAnsi="宋体" w:cs="宋体" w:eastAsia="宋体" w:hint="default"/>
          <w:b/>
          <w:bCs/>
          <w:w w:val="99"/>
          <w:sz w:val="24"/>
          <w:szCs w:val="24"/>
        </w:rPr>
        <w:t> </w:t>
      </w:r>
      <w:r>
        <w:rPr>
          <w:rFonts w:ascii="宋体" w:hAnsi="宋体" w:cs="宋体" w:eastAsia="宋体" w:hint="default"/>
          <w:spacing w:val="-7"/>
          <w:sz w:val="24"/>
          <w:szCs w:val="24"/>
        </w:rPr>
        <w:t>公司通过资本市场这个平台，为公司的持续发展获得稳定、长期的融资渠道，</w:t>
      </w:r>
    </w:p>
    <w:p>
      <w:pPr>
        <w:pStyle w:val="BodyText"/>
        <w:spacing w:line="456" w:lineRule="auto" w:before="67"/>
        <w:ind w:right="231"/>
        <w:jc w:val="both"/>
      </w:pPr>
      <w:r>
        <w:rPr>
          <w:spacing w:val="-3"/>
        </w:rPr>
        <w:t>提升了企业的资金实力和公司的品牌知名度，同时有利于企业的规范化管理。报</w:t>
      </w:r>
      <w:r>
        <w:rPr>
          <w:spacing w:val="-103"/>
        </w:rPr>
        <w:t> </w:t>
      </w:r>
      <w:r>
        <w:rPr>
          <w:spacing w:val="-103"/>
        </w:rPr>
      </w:r>
      <w:r>
        <w:rPr>
          <w:spacing w:val="-3"/>
        </w:rPr>
        <w:t>告期内，公司为了加速丰富产品线，提高资金使用效率，提升企业盈利能力，使</w:t>
      </w:r>
      <w:r>
        <w:rPr>
          <w:spacing w:val="-102"/>
        </w:rPr>
        <w:t> </w:t>
      </w:r>
      <w:r>
        <w:rPr>
          <w:spacing w:val="-102"/>
        </w:rPr>
      </w:r>
      <w:r>
        <w:rPr/>
        <w:t>用超募资金 </w:t>
      </w:r>
      <w:r>
        <w:rPr>
          <w:rFonts w:ascii="宋体" w:hAnsi="宋体" w:cs="宋体" w:eastAsia="宋体" w:hint="default"/>
        </w:rPr>
        <w:t>735 </w:t>
      </w:r>
      <w:r>
        <w:rPr/>
        <w:t>万元（持股</w:t>
      </w:r>
      <w:r>
        <w:rPr>
          <w:spacing w:val="-87"/>
        </w:rPr>
        <w:t> </w:t>
      </w:r>
      <w:r>
        <w:rPr>
          <w:rFonts w:ascii="宋体" w:hAnsi="宋体" w:cs="宋体" w:eastAsia="宋体" w:hint="default"/>
        </w:rPr>
        <w:t>70</w:t>
      </w:r>
      <w:r>
        <w:rPr/>
        <w:t>％）和广州市高堡仕智能科技有限公司共同投资 </w:t>
      </w:r>
      <w:r>
        <w:rPr>
          <w:spacing w:val="-3"/>
        </w:rPr>
        <w:t>设立合资公司广东安居宝智能控制系统有限公司，该合资公司的成立为公司发展</w:t>
      </w:r>
      <w:r>
        <w:rPr>
          <w:spacing w:val="-102"/>
        </w:rPr>
        <w:t> </w:t>
      </w:r>
      <w:r>
        <w:rPr>
          <w:spacing w:val="-102"/>
        </w:rPr>
      </w:r>
      <w:r>
        <w:rPr/>
        <w:t>停车场系统搭建了重要平台。</w:t>
      </w:r>
    </w:p>
    <w:p>
      <w:pPr>
        <w:pStyle w:val="Heading7"/>
        <w:spacing w:line="240" w:lineRule="auto" w:before="65"/>
        <w:ind w:left="620" w:right="101"/>
        <w:jc w:val="left"/>
        <w:rPr>
          <w:b w:val="0"/>
          <w:bCs w:val="0"/>
        </w:rPr>
      </w:pPr>
      <w:r>
        <w:rPr/>
        <w:t>（二）</w:t>
      </w:r>
      <w:r>
        <w:rPr>
          <w:spacing w:val="-52"/>
        </w:rPr>
        <w:t> </w:t>
      </w:r>
      <w:r>
        <w:rPr/>
        <w:t>公司主营业务及经营情况</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right="94" w:firstLine="479"/>
        <w:jc w:val="left"/>
      </w:pPr>
      <w:r>
        <w:rPr>
          <w:rFonts w:ascii="宋体" w:hAnsi="宋体" w:cs="宋体" w:eastAsia="宋体" w:hint="default"/>
        </w:rPr>
        <w:t>2011</w:t>
      </w:r>
      <w:r>
        <w:rPr>
          <w:rFonts w:ascii="宋体" w:hAnsi="宋体" w:cs="宋体" w:eastAsia="宋体" w:hint="default"/>
          <w:spacing w:val="-58"/>
        </w:rPr>
        <w:t> </w:t>
      </w:r>
      <w:r>
        <w:rPr>
          <w:spacing w:val="-12"/>
        </w:rPr>
        <w:t>年公司营业收入、营业利润、净利润、每股收益</w:t>
      </w:r>
      <w:r>
        <w:rPr>
          <w:rFonts w:ascii="宋体" w:hAnsi="宋体" w:cs="宋体" w:eastAsia="宋体" w:hint="default"/>
          <w:spacing w:val="-12"/>
        </w:rPr>
        <w:t>(</w:t>
      </w:r>
      <w:r>
        <w:rPr>
          <w:spacing w:val="-12"/>
        </w:rPr>
        <w:t>加权</w:t>
      </w:r>
      <w:r>
        <w:rPr>
          <w:rFonts w:ascii="宋体" w:hAnsi="宋体" w:cs="宋体" w:eastAsia="宋体" w:hint="default"/>
          <w:spacing w:val="-12"/>
        </w:rPr>
        <w:t>)</w:t>
      </w:r>
      <w:r>
        <w:rPr>
          <w:spacing w:val="-12"/>
        </w:rPr>
        <w:t>分别为</w:t>
      </w:r>
      <w:r>
        <w:rPr>
          <w:spacing w:val="-58"/>
        </w:rPr>
        <w:t> </w:t>
      </w:r>
      <w:r>
        <w:rPr>
          <w:rFonts w:ascii="宋体" w:hAnsi="宋体" w:cs="宋体" w:eastAsia="宋体" w:hint="default"/>
        </w:rPr>
        <w:t>25,321.69 </w:t>
      </w:r>
      <w:r>
        <w:rPr>
          <w:spacing w:val="-9"/>
        </w:rPr>
        <w:t>万元、</w:t>
      </w:r>
      <w:r>
        <w:rPr>
          <w:rFonts w:ascii="宋体" w:hAnsi="宋体" w:cs="宋体" w:eastAsia="宋体" w:hint="default"/>
          <w:spacing w:val="-9"/>
        </w:rPr>
        <w:t>4,901.77</w:t>
      </w:r>
      <w:r>
        <w:rPr>
          <w:rFonts w:ascii="宋体" w:hAnsi="宋体" w:cs="宋体" w:eastAsia="宋体" w:hint="default"/>
          <w:spacing w:val="-54"/>
        </w:rPr>
        <w:t> </w:t>
      </w:r>
      <w:r>
        <w:rPr>
          <w:spacing w:val="-9"/>
        </w:rPr>
        <w:t>万元、</w:t>
      </w:r>
      <w:r>
        <w:rPr>
          <w:rFonts w:ascii="宋体" w:hAnsi="宋体" w:cs="宋体" w:eastAsia="宋体" w:hint="default"/>
          <w:spacing w:val="-9"/>
        </w:rPr>
        <w:t>5,913.14</w:t>
      </w:r>
      <w:r>
        <w:rPr>
          <w:rFonts w:ascii="宋体" w:hAnsi="宋体" w:cs="宋体" w:eastAsia="宋体" w:hint="default"/>
          <w:spacing w:val="-54"/>
        </w:rPr>
        <w:t> </w:t>
      </w:r>
      <w:r>
        <w:rPr>
          <w:spacing w:val="-13"/>
        </w:rPr>
        <w:t>万元、</w:t>
      </w:r>
      <w:r>
        <w:rPr>
          <w:rFonts w:ascii="宋体" w:hAnsi="宋体" w:cs="宋体" w:eastAsia="宋体" w:hint="default"/>
          <w:spacing w:val="-13"/>
        </w:rPr>
        <w:t>0.33</w:t>
      </w:r>
      <w:r>
        <w:rPr>
          <w:rFonts w:ascii="宋体" w:hAnsi="宋体" w:cs="宋体" w:eastAsia="宋体" w:hint="default"/>
          <w:spacing w:val="-54"/>
        </w:rPr>
        <w:t> </w:t>
      </w:r>
      <w:r>
        <w:rPr>
          <w:spacing w:val="-9"/>
        </w:rPr>
        <w:t>元</w:t>
      </w:r>
      <w:r>
        <w:rPr>
          <w:rFonts w:ascii="宋体" w:hAnsi="宋体" w:cs="宋体" w:eastAsia="宋体" w:hint="default"/>
          <w:spacing w:val="-9"/>
        </w:rPr>
        <w:t>/</w:t>
      </w:r>
      <w:r>
        <w:rPr>
          <w:spacing w:val="-9"/>
        </w:rPr>
        <w:t>股，分别同比增长</w:t>
      </w:r>
      <w:r>
        <w:rPr>
          <w:spacing w:val="-54"/>
        </w:rPr>
        <w:t> </w:t>
      </w:r>
      <w:r>
        <w:rPr>
          <w:rFonts w:ascii="宋体" w:hAnsi="宋体" w:cs="宋体" w:eastAsia="宋体" w:hint="default"/>
          <w:spacing w:val="-7"/>
        </w:rPr>
        <w:t>4.04%</w:t>
      </w:r>
      <w:r>
        <w:rPr>
          <w:spacing w:val="-7"/>
        </w:rPr>
        <w:t>、</w:t>
      </w:r>
      <w:r>
        <w:rPr>
          <w:rFonts w:ascii="宋体" w:hAnsi="宋体" w:cs="宋体" w:eastAsia="宋体" w:hint="default"/>
          <w:spacing w:val="-7"/>
        </w:rPr>
        <w:t>-1.55%</w:t>
      </w:r>
      <w:r>
        <w:rPr>
          <w:spacing w:val="-7"/>
        </w:rPr>
        <w:t>、</w:t>
      </w:r>
    </w:p>
    <w:p>
      <w:pPr>
        <w:pStyle w:val="BodyText"/>
        <w:spacing w:line="240" w:lineRule="auto" w:before="67"/>
        <w:ind w:right="101"/>
        <w:jc w:val="left"/>
      </w:pPr>
      <w:r>
        <w:rPr>
          <w:rFonts w:ascii="宋体" w:hAnsi="宋体" w:cs="宋体" w:eastAsia="宋体" w:hint="default"/>
        </w:rPr>
        <w:t>-6.51%</w:t>
      </w:r>
      <w:r>
        <w:rPr/>
        <w:t>、</w:t>
      </w:r>
      <w:r>
        <w:rPr>
          <w:rFonts w:ascii="宋体" w:hAnsi="宋体" w:cs="宋体" w:eastAsia="宋体" w:hint="default"/>
        </w:rPr>
        <w:t>-29.79%</w:t>
      </w:r>
      <w:r>
        <w:rPr/>
        <w:t>。增（减）原因如下：</w:t>
      </w:r>
    </w:p>
    <w:p>
      <w:pPr>
        <w:spacing w:line="240" w:lineRule="auto" w:before="7"/>
        <w:rPr>
          <w:rFonts w:ascii="宋体" w:hAnsi="宋体" w:cs="宋体" w:eastAsia="宋体" w:hint="default"/>
          <w:sz w:val="13"/>
          <w:szCs w:val="13"/>
        </w:rPr>
      </w:pPr>
    </w:p>
    <w:tbl>
      <w:tblPr>
        <w:tblW w:w="0" w:type="auto"/>
        <w:jc w:val="left"/>
        <w:tblInd w:w="133" w:type="dxa"/>
        <w:tblLayout w:type="fixed"/>
        <w:tblCellMar>
          <w:top w:w="0" w:type="dxa"/>
          <w:left w:w="0" w:type="dxa"/>
          <w:bottom w:w="0" w:type="dxa"/>
          <w:right w:w="0" w:type="dxa"/>
        </w:tblCellMar>
        <w:tblLook w:val="01E0"/>
      </w:tblPr>
      <w:tblGrid>
        <w:gridCol w:w="2497"/>
        <w:gridCol w:w="1462"/>
        <w:gridCol w:w="1464"/>
        <w:gridCol w:w="1322"/>
        <w:gridCol w:w="1479"/>
      </w:tblGrid>
      <w:tr>
        <w:trPr>
          <w:trHeight w:val="40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4"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7"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40" w:right="0"/>
              <w:jc w:val="left"/>
              <w:rPr>
                <w:rFonts w:ascii="宋体" w:hAnsi="宋体" w:cs="宋体" w:eastAsia="宋体" w:hint="default"/>
                <w:sz w:val="21"/>
                <w:szCs w:val="21"/>
              </w:rPr>
            </w:pPr>
            <w:r>
              <w:rPr>
                <w:rFonts w:ascii="宋体" w:hAnsi="宋体" w:cs="宋体" w:eastAsia="宋体" w:hint="default"/>
                <w:sz w:val="21"/>
                <w:szCs w:val="21"/>
              </w:rPr>
              <w:t>增减额</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12" w:right="0"/>
              <w:jc w:val="left"/>
              <w:rPr>
                <w:rFonts w:ascii="宋体" w:hAnsi="宋体" w:cs="宋体" w:eastAsia="宋体" w:hint="default"/>
                <w:sz w:val="21"/>
                <w:szCs w:val="21"/>
              </w:rPr>
            </w:pPr>
            <w:r>
              <w:rPr>
                <w:rFonts w:ascii="宋体" w:hAnsi="宋体" w:cs="宋体" w:eastAsia="宋体" w:hint="default"/>
                <w:sz w:val="21"/>
                <w:szCs w:val="21"/>
              </w:rPr>
              <w:t>增减幅度</w:t>
            </w:r>
          </w:p>
        </w:tc>
      </w:tr>
      <w:tr>
        <w:trPr>
          <w:trHeight w:val="40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一、营业收入</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25,321.69</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24,337.81</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sz w:val="21"/>
              </w:rPr>
              <w:t>983.88</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4.04%</w:t>
            </w:r>
          </w:p>
        </w:tc>
      </w:tr>
      <w:tr>
        <w:trPr>
          <w:trHeight w:val="40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减：营业成本</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13,245.20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12,244.68</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sz w:val="21"/>
              </w:rPr>
              <w:t>1,000.52</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8.17%</w:t>
            </w:r>
          </w:p>
        </w:tc>
      </w:tr>
      <w:tr>
        <w:trPr>
          <w:trHeight w:val="409"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营业税金及附加</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255.78</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243.33</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sz w:val="21"/>
              </w:rPr>
              <w:t>12.45</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5.12%</w:t>
            </w:r>
          </w:p>
        </w:tc>
      </w:tr>
      <w:tr>
        <w:trPr>
          <w:trHeight w:val="40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21"/>
                <w:szCs w:val="21"/>
              </w:rPr>
            </w:pPr>
            <w:r>
              <w:rPr>
                <w:rFonts w:ascii="宋体" w:hAnsi="宋体" w:cs="宋体" w:eastAsia="宋体" w:hint="default"/>
                <w:sz w:val="21"/>
                <w:szCs w:val="21"/>
              </w:rPr>
              <w:t>销售费用</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4,902.23</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3,721.58</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sz w:val="21"/>
              </w:rPr>
              <w:t>1,180.65</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31.72%</w:t>
            </w:r>
          </w:p>
        </w:tc>
      </w:tr>
      <w:tr>
        <w:trPr>
          <w:trHeight w:val="40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21"/>
                <w:szCs w:val="21"/>
              </w:rPr>
            </w:pPr>
            <w:r>
              <w:rPr>
                <w:rFonts w:ascii="宋体" w:hAnsi="宋体" w:cs="宋体" w:eastAsia="宋体" w:hint="default"/>
                <w:sz w:val="21"/>
                <w:szCs w:val="21"/>
              </w:rPr>
              <w:t>管理费用</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3,784.12</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3,036.71</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sz w:val="21"/>
              </w:rPr>
              <w:t>747.41</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24.61%</w:t>
            </w:r>
          </w:p>
        </w:tc>
      </w:tr>
      <w:tr>
        <w:trPr>
          <w:trHeight w:val="40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21"/>
                <w:szCs w:val="21"/>
              </w:rPr>
            </w:pPr>
            <w:r>
              <w:rPr>
                <w:rFonts w:ascii="宋体" w:hAnsi="宋体" w:cs="宋体" w:eastAsia="宋体" w:hint="default"/>
                <w:sz w:val="21"/>
                <w:szCs w:val="21"/>
              </w:rPr>
              <w:t>财务费用</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-2,201.30</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42.56</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sz w:val="21"/>
              </w:rPr>
              <w:t>-2,243.86</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-5272.23%</w:t>
            </w:r>
          </w:p>
        </w:tc>
      </w:tr>
      <w:tr>
        <w:trPr>
          <w:trHeight w:val="40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资产减值损失</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433.88</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2"/>
              <w:jc w:val="right"/>
              <w:rPr>
                <w:rFonts w:ascii="宋体" w:hAnsi="宋体" w:cs="宋体" w:eastAsia="宋体" w:hint="default"/>
                <w:sz w:val="21"/>
                <w:szCs w:val="21"/>
              </w:rPr>
            </w:pPr>
            <w:r>
              <w:rPr>
                <w:rFonts w:ascii="宋体"/>
                <w:spacing w:val="-1"/>
                <w:sz w:val="21"/>
              </w:rPr>
              <w:t>69.98</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sz w:val="21"/>
              </w:rPr>
              <w:t>363.90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520.01%</w:t>
            </w:r>
          </w:p>
        </w:tc>
      </w:tr>
      <w:tr>
        <w:trPr>
          <w:trHeight w:val="806"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345" w:lineRule="auto" w:before="33"/>
              <w:ind w:left="506" w:right="190" w:hanging="315"/>
              <w:jc w:val="left"/>
              <w:rPr>
                <w:rFonts w:ascii="宋体" w:hAnsi="宋体" w:cs="宋体" w:eastAsia="宋体" w:hint="default"/>
                <w:sz w:val="21"/>
                <w:szCs w:val="21"/>
              </w:rPr>
            </w:pPr>
            <w:r>
              <w:rPr>
                <w:rFonts w:ascii="宋体" w:hAnsi="宋体" w:cs="宋体" w:eastAsia="宋体" w:hint="default"/>
                <w:spacing w:val="-2"/>
                <w:sz w:val="21"/>
                <w:szCs w:val="21"/>
              </w:rPr>
              <w:t>二、营业利润（亏损以</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“－”号填列）</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92"/>
              <w:jc w:val="right"/>
              <w:rPr>
                <w:rFonts w:ascii="宋体" w:hAnsi="宋体" w:cs="宋体" w:eastAsia="宋体" w:hint="default"/>
                <w:sz w:val="21"/>
                <w:szCs w:val="21"/>
              </w:rPr>
            </w:pPr>
            <w:r>
              <w:rPr>
                <w:rFonts w:ascii="宋体"/>
                <w:spacing w:val="-1"/>
                <w:sz w:val="21"/>
              </w:rPr>
              <w:t>4,901.77</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92"/>
              <w:jc w:val="right"/>
              <w:rPr>
                <w:rFonts w:ascii="宋体" w:hAnsi="宋体" w:cs="宋体" w:eastAsia="宋体" w:hint="default"/>
                <w:sz w:val="21"/>
                <w:szCs w:val="21"/>
              </w:rPr>
            </w:pPr>
            <w:r>
              <w:rPr>
                <w:rFonts w:ascii="宋体"/>
                <w:spacing w:val="-1"/>
                <w:sz w:val="21"/>
              </w:rPr>
              <w:t>4,978.97</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sz w:val="21"/>
              </w:rPr>
              <w:t>-77.20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z w:val="21"/>
              </w:rPr>
              <w:t>-1.55%</w:t>
            </w:r>
          </w:p>
        </w:tc>
      </w:tr>
    </w:tbl>
    <w:p>
      <w:pPr>
        <w:spacing w:after="0" w:line="240" w:lineRule="auto"/>
        <w:jc w:val="right"/>
        <w:rPr>
          <w:rFonts w:ascii="宋体" w:hAnsi="宋体" w:cs="宋体" w:eastAsia="宋体" w:hint="default"/>
          <w:sz w:val="21"/>
          <w:szCs w:val="21"/>
        </w:rPr>
        <w:sectPr>
          <w:pgSz w:w="11910" w:h="16850"/>
          <w:pgMar w:header="852" w:footer="1195" w:top="1480" w:bottom="1380" w:left="1660" w:right="1560"/>
        </w:sectPr>
      </w:pPr>
    </w:p>
    <w:p>
      <w:pPr>
        <w:spacing w:line="240" w:lineRule="auto" w:before="10"/>
        <w:rPr>
          <w:rFonts w:ascii="宋体" w:hAnsi="宋体" w:cs="宋体" w:eastAsia="宋体" w:hint="default"/>
          <w:sz w:val="3"/>
          <w:szCs w:val="3"/>
        </w:rPr>
      </w:pPr>
    </w:p>
    <w:tbl>
      <w:tblPr>
        <w:tblW w:w="0" w:type="auto"/>
        <w:jc w:val="left"/>
        <w:tblInd w:w="133" w:type="dxa"/>
        <w:tblLayout w:type="fixed"/>
        <w:tblCellMar>
          <w:top w:w="0" w:type="dxa"/>
          <w:left w:w="0" w:type="dxa"/>
          <w:bottom w:w="0" w:type="dxa"/>
          <w:right w:w="0" w:type="dxa"/>
        </w:tblCellMar>
        <w:tblLook w:val="01E0"/>
      </w:tblPr>
      <w:tblGrid>
        <w:gridCol w:w="2497"/>
        <w:gridCol w:w="1462"/>
        <w:gridCol w:w="1464"/>
        <w:gridCol w:w="1322"/>
        <w:gridCol w:w="1479"/>
      </w:tblGrid>
      <w:tr>
        <w:trPr>
          <w:trHeight w:val="411" w:hRule="exact"/>
        </w:trPr>
        <w:tc>
          <w:tcPr>
            <w:tcW w:w="2497"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hAnsi="宋体" w:cs="宋体" w:eastAsia="宋体" w:hint="default"/>
                <w:sz w:val="21"/>
                <w:szCs w:val="21"/>
              </w:rPr>
              <w:t>加：营业外收入</w:t>
            </w:r>
          </w:p>
        </w:tc>
        <w:tc>
          <w:tcPr>
            <w:tcW w:w="146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192"/>
              <w:jc w:val="right"/>
              <w:rPr>
                <w:rFonts w:ascii="宋体" w:hAnsi="宋体" w:cs="宋体" w:eastAsia="宋体" w:hint="default"/>
                <w:sz w:val="21"/>
                <w:szCs w:val="21"/>
              </w:rPr>
            </w:pPr>
            <w:r>
              <w:rPr>
                <w:rFonts w:ascii="宋体"/>
                <w:spacing w:val="-1"/>
                <w:sz w:val="21"/>
              </w:rPr>
              <w:t>1,640.08</w:t>
            </w:r>
          </w:p>
        </w:tc>
        <w:tc>
          <w:tcPr>
            <w:tcW w:w="146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192"/>
              <w:jc w:val="right"/>
              <w:rPr>
                <w:rFonts w:ascii="宋体" w:hAnsi="宋体" w:cs="宋体" w:eastAsia="宋体" w:hint="default"/>
                <w:sz w:val="21"/>
                <w:szCs w:val="21"/>
              </w:rPr>
            </w:pPr>
            <w:r>
              <w:rPr>
                <w:rFonts w:ascii="宋体"/>
                <w:spacing w:val="-1"/>
                <w:sz w:val="21"/>
              </w:rPr>
              <w:t>2,037.24</w:t>
            </w:r>
          </w:p>
        </w:tc>
        <w:tc>
          <w:tcPr>
            <w:tcW w:w="1322"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left="103" w:right="0"/>
              <w:jc w:val="left"/>
              <w:rPr>
                <w:rFonts w:ascii="宋体" w:hAnsi="宋体" w:cs="宋体" w:eastAsia="宋体" w:hint="default"/>
                <w:sz w:val="21"/>
                <w:szCs w:val="21"/>
              </w:rPr>
            </w:pPr>
            <w:r>
              <w:rPr>
                <w:rFonts w:ascii="宋体"/>
                <w:sz w:val="21"/>
              </w:rPr>
              <w:t>-397.16</w:t>
            </w:r>
          </w:p>
        </w:tc>
        <w:tc>
          <w:tcPr>
            <w:tcW w:w="147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1"/>
                <w:szCs w:val="21"/>
              </w:rPr>
            </w:pPr>
            <w:r>
              <w:rPr>
                <w:rFonts w:ascii="宋体"/>
                <w:spacing w:val="-1"/>
                <w:sz w:val="21"/>
              </w:rPr>
              <w:t>-19.50%</w:t>
            </w:r>
          </w:p>
        </w:tc>
      </w:tr>
      <w:tr>
        <w:trPr>
          <w:trHeight w:val="40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减：营业外支出</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2"/>
              <w:jc w:val="right"/>
              <w:rPr>
                <w:rFonts w:ascii="宋体" w:hAnsi="宋体" w:cs="宋体" w:eastAsia="宋体" w:hint="default"/>
                <w:sz w:val="21"/>
                <w:szCs w:val="21"/>
              </w:rPr>
            </w:pPr>
            <w:r>
              <w:rPr>
                <w:rFonts w:ascii="宋体"/>
                <w:spacing w:val="-1"/>
                <w:sz w:val="21"/>
              </w:rPr>
              <w:t>21.39</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2"/>
              <w:jc w:val="right"/>
              <w:rPr>
                <w:rFonts w:ascii="宋体" w:hAnsi="宋体" w:cs="宋体" w:eastAsia="宋体" w:hint="default"/>
                <w:sz w:val="21"/>
                <w:szCs w:val="21"/>
              </w:rPr>
            </w:pPr>
            <w:r>
              <w:rPr>
                <w:rFonts w:ascii="宋体"/>
                <w:spacing w:val="-1"/>
                <w:sz w:val="21"/>
              </w:rPr>
              <w:t>0.90</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20.49</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2276.67%</w:t>
            </w:r>
          </w:p>
        </w:tc>
      </w:tr>
      <w:tr>
        <w:trPr>
          <w:trHeight w:val="806"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403" w:right="99" w:hanging="300"/>
              <w:jc w:val="left"/>
              <w:rPr>
                <w:rFonts w:ascii="宋体" w:hAnsi="宋体" w:cs="宋体" w:eastAsia="宋体" w:hint="default"/>
                <w:sz w:val="21"/>
                <w:szCs w:val="21"/>
              </w:rPr>
            </w:pPr>
            <w:r>
              <w:rPr>
                <w:rFonts w:ascii="宋体" w:hAnsi="宋体" w:cs="宋体" w:eastAsia="宋体" w:hint="default"/>
                <w:spacing w:val="-4"/>
                <w:sz w:val="21"/>
                <w:szCs w:val="21"/>
              </w:rPr>
              <w:t>三、利润总额（亏损总额</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以“－”号填列）</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92"/>
              <w:jc w:val="right"/>
              <w:rPr>
                <w:rFonts w:ascii="宋体" w:hAnsi="宋体" w:cs="宋体" w:eastAsia="宋体" w:hint="default"/>
                <w:sz w:val="21"/>
                <w:szCs w:val="21"/>
              </w:rPr>
            </w:pPr>
            <w:r>
              <w:rPr>
                <w:rFonts w:ascii="宋体"/>
                <w:spacing w:val="-1"/>
                <w:sz w:val="21"/>
              </w:rPr>
              <w:t>6,520.46</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92"/>
              <w:jc w:val="right"/>
              <w:rPr>
                <w:rFonts w:ascii="宋体" w:hAnsi="宋体" w:cs="宋体" w:eastAsia="宋体" w:hint="default"/>
                <w:sz w:val="21"/>
                <w:szCs w:val="21"/>
              </w:rPr>
            </w:pPr>
            <w:r>
              <w:rPr>
                <w:rFonts w:ascii="宋体"/>
                <w:spacing w:val="-1"/>
                <w:sz w:val="21"/>
              </w:rPr>
              <w:t>7,015.32</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sz w:val="21"/>
              </w:rPr>
              <w:t>-494.86</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z w:val="21"/>
              </w:rPr>
              <w:t>-7.05%</w:t>
            </w:r>
          </w:p>
        </w:tc>
      </w:tr>
      <w:tr>
        <w:trPr>
          <w:trHeight w:val="408"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减：所得税费用</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2"/>
              <w:jc w:val="right"/>
              <w:rPr>
                <w:rFonts w:ascii="宋体" w:hAnsi="宋体" w:cs="宋体" w:eastAsia="宋体" w:hint="default"/>
                <w:sz w:val="21"/>
                <w:szCs w:val="21"/>
              </w:rPr>
            </w:pPr>
            <w:r>
              <w:rPr>
                <w:rFonts w:ascii="宋体"/>
                <w:spacing w:val="-1"/>
                <w:sz w:val="21"/>
              </w:rPr>
              <w:t>607.32</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2"/>
              <w:jc w:val="right"/>
              <w:rPr>
                <w:rFonts w:ascii="宋体" w:hAnsi="宋体" w:cs="宋体" w:eastAsia="宋体" w:hint="default"/>
                <w:sz w:val="21"/>
                <w:szCs w:val="21"/>
              </w:rPr>
            </w:pPr>
            <w:r>
              <w:rPr>
                <w:rFonts w:ascii="宋体"/>
                <w:spacing w:val="-1"/>
                <w:sz w:val="21"/>
              </w:rPr>
              <w:t>690.22</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sz w:val="21"/>
              </w:rPr>
              <w:t>-82.90</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-12.01%</w:t>
            </w:r>
          </w:p>
        </w:tc>
      </w:tr>
      <w:tr>
        <w:trPr>
          <w:trHeight w:val="806"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506" w:right="190" w:hanging="315"/>
              <w:jc w:val="left"/>
              <w:rPr>
                <w:rFonts w:ascii="宋体" w:hAnsi="宋体" w:cs="宋体" w:eastAsia="宋体" w:hint="default"/>
                <w:sz w:val="21"/>
                <w:szCs w:val="21"/>
              </w:rPr>
            </w:pPr>
            <w:r>
              <w:rPr>
                <w:rFonts w:ascii="宋体" w:hAnsi="宋体" w:cs="宋体" w:eastAsia="宋体" w:hint="default"/>
                <w:spacing w:val="-2"/>
                <w:sz w:val="21"/>
                <w:szCs w:val="21"/>
              </w:rPr>
              <w:t>四、净利润（净亏损以</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“－”号填列）</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92"/>
              <w:jc w:val="right"/>
              <w:rPr>
                <w:rFonts w:ascii="宋体" w:hAnsi="宋体" w:cs="宋体" w:eastAsia="宋体" w:hint="default"/>
                <w:sz w:val="21"/>
                <w:szCs w:val="21"/>
              </w:rPr>
            </w:pPr>
            <w:r>
              <w:rPr>
                <w:rFonts w:ascii="宋体"/>
                <w:spacing w:val="-1"/>
                <w:sz w:val="21"/>
              </w:rPr>
              <w:t>5,913.14</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92"/>
              <w:jc w:val="right"/>
              <w:rPr>
                <w:rFonts w:ascii="宋体" w:hAnsi="宋体" w:cs="宋体" w:eastAsia="宋体" w:hint="default"/>
                <w:sz w:val="21"/>
                <w:szCs w:val="21"/>
              </w:rPr>
            </w:pPr>
            <w:r>
              <w:rPr>
                <w:rFonts w:ascii="宋体"/>
                <w:spacing w:val="-1"/>
                <w:sz w:val="21"/>
              </w:rPr>
              <w:t>6,325.09</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sz w:val="21"/>
              </w:rPr>
              <w:t>-411.95</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z w:val="21"/>
              </w:rPr>
              <w:t>-6.51%</w:t>
            </w:r>
          </w:p>
        </w:tc>
      </w:tr>
      <w:tr>
        <w:trPr>
          <w:trHeight w:val="806" w:hRule="exact"/>
        </w:trPr>
        <w:tc>
          <w:tcPr>
            <w:tcW w:w="2497"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926" w:right="190" w:hanging="735"/>
              <w:jc w:val="left"/>
              <w:rPr>
                <w:rFonts w:ascii="宋体" w:hAnsi="宋体" w:cs="宋体" w:eastAsia="宋体" w:hint="default"/>
                <w:sz w:val="21"/>
                <w:szCs w:val="21"/>
              </w:rPr>
            </w:pPr>
            <w:r>
              <w:rPr>
                <w:rFonts w:ascii="宋体" w:hAnsi="宋体" w:cs="宋体" w:eastAsia="宋体" w:hint="default"/>
                <w:spacing w:val="-2"/>
                <w:sz w:val="21"/>
                <w:szCs w:val="21"/>
              </w:rPr>
              <w:t>归属于母公司所有者的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净利润</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92"/>
              <w:jc w:val="right"/>
              <w:rPr>
                <w:rFonts w:ascii="宋体" w:hAnsi="宋体" w:cs="宋体" w:eastAsia="宋体" w:hint="default"/>
                <w:sz w:val="21"/>
                <w:szCs w:val="21"/>
              </w:rPr>
            </w:pPr>
            <w:r>
              <w:rPr>
                <w:rFonts w:ascii="宋体"/>
                <w:spacing w:val="-1"/>
                <w:sz w:val="21"/>
              </w:rPr>
              <w:t>5,918.58</w:t>
            </w:r>
          </w:p>
        </w:tc>
        <w:tc>
          <w:tcPr>
            <w:tcW w:w="14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92"/>
              <w:jc w:val="right"/>
              <w:rPr>
                <w:rFonts w:ascii="宋体" w:hAnsi="宋体" w:cs="宋体" w:eastAsia="宋体" w:hint="default"/>
                <w:sz w:val="21"/>
                <w:szCs w:val="21"/>
              </w:rPr>
            </w:pPr>
            <w:r>
              <w:rPr>
                <w:rFonts w:ascii="宋体"/>
                <w:spacing w:val="-1"/>
                <w:sz w:val="21"/>
              </w:rPr>
              <w:t>6,325.09</w:t>
            </w:r>
          </w:p>
        </w:tc>
        <w:tc>
          <w:tcPr>
            <w:tcW w:w="1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sz w:val="21"/>
              </w:rPr>
              <w:t>-406.51</w:t>
            </w:r>
          </w:p>
        </w:tc>
        <w:tc>
          <w:tcPr>
            <w:tcW w:w="147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z w:val="21"/>
              </w:rPr>
              <w:t>-6.43%</w:t>
            </w:r>
          </w:p>
        </w:tc>
      </w:tr>
    </w:tbl>
    <w:p>
      <w:pPr>
        <w:spacing w:line="240" w:lineRule="auto" w:before="13"/>
        <w:rPr>
          <w:rFonts w:ascii="宋体" w:hAnsi="宋体" w:cs="宋体" w:eastAsia="宋体" w:hint="default"/>
          <w:sz w:val="5"/>
          <w:szCs w:val="5"/>
        </w:rPr>
      </w:pPr>
    </w:p>
    <w:p>
      <w:pPr>
        <w:pStyle w:val="Heading7"/>
        <w:spacing w:line="240" w:lineRule="auto" w:before="26"/>
        <w:ind w:left="620" w:right="101"/>
        <w:jc w:val="left"/>
        <w:rPr>
          <w:b w:val="0"/>
          <w:bCs w:val="0"/>
        </w:rPr>
      </w:pPr>
      <w:r>
        <w:rPr>
          <w:rFonts w:ascii="宋体" w:hAnsi="宋体" w:cs="宋体" w:eastAsia="宋体" w:hint="default"/>
          <w:spacing w:val="3"/>
        </w:rPr>
        <w:t>1</w:t>
      </w:r>
      <w:r>
        <w:rPr>
          <w:spacing w:val="3"/>
        </w:rPr>
        <w:t>、营业收入</w:t>
      </w:r>
      <w:r>
        <w:rPr>
          <w:b w:val="0"/>
          <w:bCs w:val="0"/>
          <w:spacing w:val="3"/>
        </w:rPr>
      </w:r>
    </w:p>
    <w:p>
      <w:pPr>
        <w:spacing w:line="240" w:lineRule="auto" w:before="9"/>
        <w:rPr>
          <w:rFonts w:ascii="宋体" w:hAnsi="宋体" w:cs="宋体" w:eastAsia="宋体" w:hint="default"/>
          <w:b/>
          <w:bCs/>
          <w:sz w:val="21"/>
          <w:szCs w:val="21"/>
        </w:rPr>
      </w:pPr>
    </w:p>
    <w:p>
      <w:pPr>
        <w:pStyle w:val="BodyText"/>
        <w:spacing w:line="240" w:lineRule="auto"/>
        <w:ind w:left="618" w:right="0"/>
        <w:jc w:val="left"/>
      </w:pPr>
      <w:r>
        <w:rPr>
          <w:rFonts w:ascii="宋体" w:hAnsi="宋体" w:cs="宋体" w:eastAsia="宋体" w:hint="default"/>
        </w:rPr>
        <w:t>2011</w:t>
      </w:r>
      <w:r>
        <w:rPr>
          <w:rFonts w:ascii="宋体" w:hAnsi="宋体" w:cs="宋体" w:eastAsia="宋体" w:hint="default"/>
          <w:spacing w:val="-59"/>
        </w:rPr>
        <w:t> </w:t>
      </w:r>
      <w:r>
        <w:rPr/>
        <w:t>年实现营业收入</w:t>
      </w:r>
      <w:r>
        <w:rPr>
          <w:spacing w:val="-59"/>
        </w:rPr>
        <w:t> </w:t>
      </w:r>
      <w:r>
        <w:rPr>
          <w:rFonts w:ascii="宋体" w:hAnsi="宋体" w:cs="宋体" w:eastAsia="宋体" w:hint="default"/>
        </w:rPr>
        <w:t>25,321.69</w:t>
      </w:r>
      <w:r>
        <w:rPr>
          <w:rFonts w:ascii="宋体" w:hAnsi="宋体" w:cs="宋体" w:eastAsia="宋体" w:hint="default"/>
          <w:spacing w:val="-59"/>
        </w:rPr>
        <w:t> </w:t>
      </w:r>
      <w:r>
        <w:rPr>
          <w:spacing w:val="-3"/>
        </w:rPr>
        <w:t>万元，其中主营业务收入</w:t>
      </w:r>
      <w:r>
        <w:rPr>
          <w:spacing w:val="-59"/>
        </w:rPr>
        <w:t> </w:t>
      </w:r>
      <w:r>
        <w:rPr>
          <w:rFonts w:ascii="宋体" w:hAnsi="宋体" w:cs="宋体" w:eastAsia="宋体" w:hint="default"/>
        </w:rPr>
        <w:t>25,309.44</w:t>
      </w:r>
      <w:r>
        <w:rPr>
          <w:rFonts w:ascii="宋体" w:hAnsi="宋体" w:cs="宋体" w:eastAsia="宋体" w:hint="default"/>
          <w:spacing w:val="-59"/>
        </w:rPr>
        <w:t> </w:t>
      </w:r>
      <w:r>
        <w:rPr/>
        <w:t>万元，</w:t>
      </w:r>
    </w:p>
    <w:p>
      <w:pPr>
        <w:spacing w:line="240" w:lineRule="auto" w:before="6"/>
        <w:rPr>
          <w:rFonts w:ascii="宋体" w:hAnsi="宋体" w:cs="宋体" w:eastAsia="宋体" w:hint="default"/>
          <w:sz w:val="21"/>
          <w:szCs w:val="21"/>
        </w:rPr>
      </w:pPr>
    </w:p>
    <w:p>
      <w:pPr>
        <w:pStyle w:val="BodyText"/>
        <w:spacing w:line="240" w:lineRule="auto"/>
        <w:ind w:right="0"/>
        <w:jc w:val="both"/>
      </w:pPr>
      <w:r>
        <w:rPr/>
        <w:t>其它业务收入</w:t>
      </w:r>
      <w:r>
        <w:rPr>
          <w:spacing w:val="-41"/>
        </w:rPr>
        <w:t> </w:t>
      </w:r>
      <w:r>
        <w:rPr>
          <w:rFonts w:ascii="宋体" w:hAnsi="宋体" w:cs="宋体" w:eastAsia="宋体" w:hint="default"/>
        </w:rPr>
        <w:t>12.25</w:t>
      </w:r>
      <w:r>
        <w:rPr>
          <w:rFonts w:ascii="宋体" w:hAnsi="宋体" w:cs="宋体" w:eastAsia="宋体" w:hint="default"/>
          <w:spacing w:val="-41"/>
        </w:rPr>
        <w:t> </w:t>
      </w:r>
      <w:r>
        <w:rPr/>
        <w:t>万元；</w:t>
      </w:r>
      <w:r>
        <w:rPr>
          <w:rFonts w:ascii="宋体" w:hAnsi="宋体" w:cs="宋体" w:eastAsia="宋体" w:hint="default"/>
        </w:rPr>
        <w:t>2010</w:t>
      </w:r>
      <w:r>
        <w:rPr>
          <w:rFonts w:ascii="宋体" w:hAnsi="宋体" w:cs="宋体" w:eastAsia="宋体" w:hint="default"/>
          <w:spacing w:val="-41"/>
        </w:rPr>
        <w:t> </w:t>
      </w:r>
      <w:r>
        <w:rPr/>
        <w:t>年主营业务收入</w:t>
      </w:r>
      <w:r>
        <w:rPr>
          <w:spacing w:val="-41"/>
        </w:rPr>
        <w:t> </w:t>
      </w:r>
      <w:r>
        <w:rPr>
          <w:rFonts w:ascii="宋体" w:hAnsi="宋体" w:cs="宋体" w:eastAsia="宋体" w:hint="default"/>
        </w:rPr>
        <w:t>24,330.97</w:t>
      </w:r>
      <w:r>
        <w:rPr>
          <w:rFonts w:ascii="宋体" w:hAnsi="宋体" w:cs="宋体" w:eastAsia="宋体" w:hint="default"/>
          <w:spacing w:val="-41"/>
        </w:rPr>
        <w:t> </w:t>
      </w:r>
      <w:r>
        <w:rPr/>
        <w:t>万元，其它业务收</w:t>
      </w:r>
    </w:p>
    <w:p>
      <w:pPr>
        <w:spacing w:line="240" w:lineRule="auto" w:before="9"/>
        <w:rPr>
          <w:rFonts w:ascii="宋体" w:hAnsi="宋体" w:cs="宋体" w:eastAsia="宋体" w:hint="default"/>
          <w:sz w:val="21"/>
          <w:szCs w:val="21"/>
        </w:rPr>
      </w:pPr>
    </w:p>
    <w:p>
      <w:pPr>
        <w:pStyle w:val="BodyText"/>
        <w:spacing w:line="456" w:lineRule="auto"/>
        <w:ind w:right="228"/>
        <w:jc w:val="both"/>
      </w:pPr>
      <w:r>
        <w:rPr/>
        <w:pict>
          <v:shape style="position:absolute;margin-left:88.344002pt;margin-top:173.995636pt;width:419pt;height:202.5pt;mso-position-horizontal-relative:page;mso-position-vertical-relative:paragraph;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560"/>
                    <w:gridCol w:w="877"/>
                    <w:gridCol w:w="1130"/>
                    <w:gridCol w:w="1138"/>
                    <w:gridCol w:w="1202"/>
                    <w:gridCol w:w="1183"/>
                    <w:gridCol w:w="1275"/>
                  </w:tblGrid>
                  <w:tr>
                    <w:trPr>
                      <w:trHeight w:val="408" w:hRule="exact"/>
                    </w:trPr>
                    <w:tc>
                      <w:tcPr>
                        <w:tcW w:w="1560" w:type="dxa"/>
                        <w:vMerge w:val="restart"/>
                        <w:tcBorders>
                          <w:top w:val="single" w:sz="4"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58"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34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45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803" w:right="0"/>
                          <w:jc w:val="left"/>
                          <w:rPr>
                            <w:rFonts w:ascii="宋体" w:hAnsi="宋体" w:cs="宋体" w:eastAsia="宋体" w:hint="default"/>
                            <w:sz w:val="21"/>
                            <w:szCs w:val="21"/>
                          </w:rPr>
                        </w:pPr>
                        <w:r>
                          <w:rPr>
                            <w:rFonts w:ascii="宋体" w:hAnsi="宋体" w:cs="宋体" w:eastAsia="宋体" w:hint="default"/>
                            <w:sz w:val="21"/>
                            <w:szCs w:val="21"/>
                          </w:rPr>
                          <w:t>比较结果</w:t>
                        </w:r>
                      </w:p>
                    </w:tc>
                  </w:tr>
                  <w:tr>
                    <w:trPr>
                      <w:trHeight w:val="804" w:hRule="exact"/>
                    </w:trPr>
                    <w:tc>
                      <w:tcPr>
                        <w:tcW w:w="1560" w:type="dxa"/>
                        <w:vMerge/>
                        <w:tcBorders>
                          <w:left w:val="single" w:sz="4" w:space="0" w:color="000000"/>
                          <w:bottom w:val="single" w:sz="4" w:space="0" w:color="000000"/>
                          <w:right w:val="single" w:sz="4" w:space="0" w:color="000000"/>
                        </w:tcBorders>
                      </w:tcPr>
                      <w:p>
                        <w:pP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326" w:right="113" w:hanging="209"/>
                          <w:jc w:val="left"/>
                          <w:rPr>
                            <w:rFonts w:ascii="宋体" w:hAnsi="宋体" w:cs="宋体" w:eastAsia="宋体" w:hint="default"/>
                            <w:sz w:val="21"/>
                            <w:szCs w:val="21"/>
                          </w:rPr>
                        </w:pPr>
                        <w:r>
                          <w:rPr>
                            <w:rFonts w:ascii="宋体" w:hAnsi="宋体" w:cs="宋体" w:eastAsia="宋体" w:hint="default"/>
                            <w:sz w:val="21"/>
                            <w:szCs w:val="21"/>
                          </w:rPr>
                          <w:t>销售收</w:t>
                        </w:r>
                        <w:r>
                          <w:rPr>
                            <w:rFonts w:ascii="宋体" w:hAnsi="宋体" w:cs="宋体" w:eastAsia="宋体" w:hint="default"/>
                            <w:spacing w:val="-102"/>
                            <w:sz w:val="21"/>
                            <w:szCs w:val="21"/>
                          </w:rPr>
                          <w:t> </w:t>
                        </w:r>
                        <w:r>
                          <w:rPr>
                            <w:rFonts w:ascii="宋体" w:hAnsi="宋体" w:cs="宋体" w:eastAsia="宋体" w:hint="default"/>
                            <w:sz w:val="21"/>
                            <w:szCs w:val="21"/>
                          </w:rPr>
                          <w:t>入</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89"/>
                          <w:jc w:val="right"/>
                          <w:rPr>
                            <w:rFonts w:ascii="宋体" w:hAnsi="宋体" w:cs="宋体" w:eastAsia="宋体" w:hint="default"/>
                            <w:sz w:val="21"/>
                            <w:szCs w:val="21"/>
                          </w:rPr>
                        </w:pPr>
                        <w:r>
                          <w:rPr>
                            <w:rFonts w:ascii="宋体" w:hAnsi="宋体" w:cs="宋体" w:eastAsia="宋体" w:hint="default"/>
                            <w:spacing w:val="-1"/>
                            <w:sz w:val="21"/>
                            <w:szCs w:val="21"/>
                          </w:rPr>
                          <w:t>比例</w:t>
                        </w:r>
                        <w:r>
                          <w:rPr>
                            <w:rFonts w:ascii="宋体" w:hAnsi="宋体" w:cs="宋体" w:eastAsia="宋体" w:hint="default"/>
                            <w:spacing w:val="-1"/>
                            <w:sz w:val="21"/>
                            <w:szCs w:val="21"/>
                          </w:rPr>
                          <w:t>(%)</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销售收入</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比例</w:t>
                        </w:r>
                        <w:r>
                          <w:rPr>
                            <w:rFonts w:ascii="宋体" w:hAnsi="宋体" w:cs="宋体" w:eastAsia="宋体" w:hint="default"/>
                            <w:sz w:val="21"/>
                            <w:szCs w:val="21"/>
                          </w:rPr>
                          <w:t>(%)</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352" w:right="395" w:hanging="209"/>
                          <w:jc w:val="left"/>
                          <w:rPr>
                            <w:rFonts w:ascii="宋体" w:hAnsi="宋体" w:cs="宋体" w:eastAsia="宋体" w:hint="default"/>
                            <w:sz w:val="21"/>
                            <w:szCs w:val="21"/>
                          </w:rPr>
                        </w:pPr>
                        <w:r>
                          <w:rPr>
                            <w:rFonts w:ascii="宋体" w:hAnsi="宋体" w:cs="宋体" w:eastAsia="宋体" w:hint="default"/>
                            <w:sz w:val="21"/>
                            <w:szCs w:val="21"/>
                          </w:rPr>
                          <w:t>年增加</w:t>
                        </w:r>
                        <w:r>
                          <w:rPr>
                            <w:rFonts w:ascii="宋体" w:hAnsi="宋体" w:cs="宋体" w:eastAsia="宋体" w:hint="default"/>
                            <w:spacing w:val="-102"/>
                            <w:sz w:val="21"/>
                            <w:szCs w:val="21"/>
                          </w:rPr>
                          <w:t> </w:t>
                        </w:r>
                        <w:r>
                          <w:rPr>
                            <w:rFonts w:ascii="宋体" w:hAnsi="宋体" w:cs="宋体" w:eastAsia="宋体" w:hint="default"/>
                            <w:sz w:val="21"/>
                            <w:szCs w:val="21"/>
                          </w:rPr>
                          <w:t>额</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207" w:right="475" w:hanging="53"/>
                          <w:jc w:val="left"/>
                          <w:rPr>
                            <w:rFonts w:ascii="宋体" w:hAnsi="宋体" w:cs="宋体" w:eastAsia="宋体" w:hint="default"/>
                            <w:sz w:val="21"/>
                            <w:szCs w:val="21"/>
                          </w:rPr>
                        </w:pPr>
                        <w:r>
                          <w:rPr>
                            <w:rFonts w:ascii="宋体" w:hAnsi="宋体" w:cs="宋体" w:eastAsia="宋体" w:hint="default"/>
                            <w:sz w:val="21"/>
                            <w:szCs w:val="21"/>
                          </w:rPr>
                          <w:t>年增长</w:t>
                        </w:r>
                        <w:r>
                          <w:rPr>
                            <w:rFonts w:ascii="宋体" w:hAnsi="宋体" w:cs="宋体" w:eastAsia="宋体" w:hint="default"/>
                            <w:spacing w:val="-102"/>
                            <w:sz w:val="21"/>
                            <w:szCs w:val="21"/>
                          </w:rPr>
                          <w:t> </w:t>
                        </w:r>
                        <w:r>
                          <w:rPr>
                            <w:rFonts w:ascii="宋体" w:hAnsi="宋体" w:cs="宋体" w:eastAsia="宋体" w:hint="default"/>
                            <w:sz w:val="21"/>
                            <w:szCs w:val="21"/>
                          </w:rPr>
                          <w:t>率</w:t>
                        </w:r>
                        <w:r>
                          <w:rPr>
                            <w:rFonts w:ascii="宋体" w:hAnsi="宋体" w:cs="宋体" w:eastAsia="宋体" w:hint="default"/>
                            <w:sz w:val="21"/>
                            <w:szCs w:val="21"/>
                          </w:rPr>
                          <w:t>(%)</w:t>
                        </w:r>
                      </w:p>
                    </w:tc>
                  </w:tr>
                  <w:tr>
                    <w:trPr>
                      <w:trHeight w:val="807"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8"/>
                          <w:ind w:right="0"/>
                          <w:jc w:val="center"/>
                          <w:rPr>
                            <w:rFonts w:ascii="宋体" w:hAnsi="宋体" w:cs="宋体" w:eastAsia="宋体" w:hint="default"/>
                            <w:sz w:val="21"/>
                            <w:szCs w:val="21"/>
                          </w:rPr>
                        </w:pPr>
                        <w:r>
                          <w:rPr>
                            <w:rFonts w:ascii="宋体" w:hAnsi="宋体" w:cs="宋体" w:eastAsia="宋体" w:hint="default"/>
                            <w:sz w:val="21"/>
                            <w:szCs w:val="21"/>
                          </w:rPr>
                          <w:t>楼宇对讲系统</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21"/>
                            <w:szCs w:val="21"/>
                          </w:rPr>
                        </w:pPr>
                        <w:r>
                          <w:rPr>
                            <w:rFonts w:ascii="宋体"/>
                            <w:sz w:val="21"/>
                          </w:rPr>
                          <w:t>23,210</w:t>
                        </w:r>
                      </w:p>
                      <w:p>
                        <w:pPr>
                          <w:pStyle w:val="TableParagraph"/>
                          <w:spacing w:line="240" w:lineRule="auto" w:before="121"/>
                          <w:ind w:left="1" w:right="0"/>
                          <w:jc w:val="center"/>
                          <w:rPr>
                            <w:rFonts w:ascii="宋体" w:hAnsi="宋体" w:cs="宋体" w:eastAsia="宋体" w:hint="default"/>
                            <w:sz w:val="21"/>
                            <w:szCs w:val="21"/>
                          </w:rPr>
                        </w:pPr>
                        <w:r>
                          <w:rPr>
                            <w:rFonts w:ascii="宋体"/>
                            <w:sz w:val="21"/>
                          </w:rPr>
                          <w:t>.40</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240"/>
                          <w:jc w:val="right"/>
                          <w:rPr>
                            <w:rFonts w:ascii="宋体" w:hAnsi="宋体" w:cs="宋体" w:eastAsia="宋体" w:hint="default"/>
                            <w:sz w:val="21"/>
                            <w:szCs w:val="21"/>
                          </w:rPr>
                        </w:pPr>
                        <w:r>
                          <w:rPr>
                            <w:rFonts w:ascii="宋体"/>
                            <w:sz w:val="21"/>
                          </w:rPr>
                          <w:t>91.71%</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sz w:val="21"/>
                          </w:rPr>
                          <w:t>21,315.1</w:t>
                        </w:r>
                      </w:p>
                      <w:p>
                        <w:pPr>
                          <w:pStyle w:val="TableParagraph"/>
                          <w:spacing w:line="240" w:lineRule="auto" w:before="121"/>
                          <w:ind w:right="0"/>
                          <w:jc w:val="center"/>
                          <w:rPr>
                            <w:rFonts w:ascii="宋体" w:hAnsi="宋体" w:cs="宋体" w:eastAsia="宋体" w:hint="default"/>
                            <w:sz w:val="21"/>
                            <w:szCs w:val="21"/>
                          </w:rPr>
                        </w:pPr>
                        <w:r>
                          <w:rPr>
                            <w:rFonts w:ascii="宋体"/>
                            <w:w w:val="100"/>
                            <w:sz w:val="21"/>
                          </w:rPr>
                          <w:t>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87.60%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1,895.30</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21"/>
                            <w:szCs w:val="21"/>
                          </w:rPr>
                        </w:pPr>
                        <w:r>
                          <w:rPr>
                            <w:rFonts w:ascii="宋体"/>
                            <w:sz w:val="21"/>
                          </w:rPr>
                          <w:t>8.89%</w:t>
                        </w:r>
                      </w:p>
                    </w:tc>
                  </w:tr>
                  <w:tr>
                    <w:trPr>
                      <w:trHeight w:val="80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7"/>
                          <w:ind w:right="0"/>
                          <w:jc w:val="center"/>
                          <w:rPr>
                            <w:rFonts w:ascii="宋体" w:hAnsi="宋体" w:cs="宋体" w:eastAsia="宋体" w:hint="default"/>
                            <w:sz w:val="21"/>
                            <w:szCs w:val="21"/>
                          </w:rPr>
                        </w:pPr>
                        <w:r>
                          <w:rPr>
                            <w:rFonts w:ascii="宋体" w:hAnsi="宋体" w:cs="宋体" w:eastAsia="宋体" w:hint="default"/>
                            <w:sz w:val="21"/>
                            <w:szCs w:val="21"/>
                          </w:rPr>
                          <w:t>智能家居系统</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 w:right="0"/>
                          <w:jc w:val="center"/>
                          <w:rPr>
                            <w:rFonts w:ascii="宋体" w:hAnsi="宋体" w:cs="宋体" w:eastAsia="宋体" w:hint="default"/>
                            <w:sz w:val="21"/>
                            <w:szCs w:val="21"/>
                          </w:rPr>
                        </w:pPr>
                        <w:r>
                          <w:rPr>
                            <w:rFonts w:ascii="宋体"/>
                            <w:sz w:val="21"/>
                          </w:rPr>
                          <w:t>1,288.</w:t>
                        </w:r>
                      </w:p>
                      <w:p>
                        <w:pPr>
                          <w:pStyle w:val="TableParagraph"/>
                          <w:spacing w:line="240" w:lineRule="auto" w:before="123"/>
                          <w:ind w:right="1"/>
                          <w:jc w:val="center"/>
                          <w:rPr>
                            <w:rFonts w:ascii="宋体" w:hAnsi="宋体" w:cs="宋体" w:eastAsia="宋体" w:hint="default"/>
                            <w:sz w:val="21"/>
                            <w:szCs w:val="21"/>
                          </w:rPr>
                        </w:pPr>
                        <w:r>
                          <w:rPr>
                            <w:rFonts w:ascii="宋体"/>
                            <w:sz w:val="21"/>
                          </w:rPr>
                          <w:t>71</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97" w:right="0"/>
                          <w:jc w:val="left"/>
                          <w:rPr>
                            <w:rFonts w:ascii="宋体" w:hAnsi="宋体" w:cs="宋体" w:eastAsia="宋体" w:hint="default"/>
                            <w:sz w:val="21"/>
                            <w:szCs w:val="21"/>
                          </w:rPr>
                        </w:pPr>
                        <w:r>
                          <w:rPr>
                            <w:rFonts w:ascii="宋体"/>
                            <w:sz w:val="21"/>
                          </w:rPr>
                          <w:t>5.09%</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1,225.49</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5.04%</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63.22</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21"/>
                            <w:szCs w:val="21"/>
                          </w:rPr>
                        </w:pPr>
                        <w:r>
                          <w:rPr>
                            <w:rFonts w:ascii="宋体"/>
                            <w:sz w:val="21"/>
                          </w:rPr>
                          <w:t>5.16%</w:t>
                        </w:r>
                      </w:p>
                    </w:tc>
                  </w:tr>
                  <w:tr>
                    <w:trPr>
                      <w:trHeight w:val="408"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17" w:right="0"/>
                          <w:jc w:val="left"/>
                          <w:rPr>
                            <w:rFonts w:ascii="宋体" w:hAnsi="宋体" w:cs="宋体" w:eastAsia="宋体" w:hint="default"/>
                            <w:sz w:val="21"/>
                            <w:szCs w:val="21"/>
                          </w:rPr>
                        </w:pPr>
                        <w:r>
                          <w:rPr>
                            <w:rFonts w:ascii="宋体"/>
                            <w:sz w:val="21"/>
                          </w:rPr>
                          <w:t>810.34</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97" w:right="0"/>
                          <w:jc w:val="left"/>
                          <w:rPr>
                            <w:rFonts w:ascii="宋体" w:hAnsi="宋体" w:cs="宋体" w:eastAsia="宋体" w:hint="default"/>
                            <w:sz w:val="21"/>
                            <w:szCs w:val="21"/>
                          </w:rPr>
                        </w:pPr>
                        <w:r>
                          <w:rPr>
                            <w:rFonts w:ascii="宋体"/>
                            <w:sz w:val="21"/>
                          </w:rPr>
                          <w:t>3.20%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sz w:val="21"/>
                          </w:rPr>
                          <w:t>1,790.37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sz w:val="21"/>
                          </w:rPr>
                          <w:t>7.36%</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-980.03</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sz w:val="21"/>
                          </w:rPr>
                          <w:t>-54.74%</w:t>
                        </w:r>
                      </w:p>
                    </w:tc>
                  </w:tr>
                  <w:tr>
                    <w:trPr>
                      <w:trHeight w:val="806" w:hRule="exact"/>
                    </w:trPr>
                    <w:tc>
                      <w:tcPr>
                        <w:tcW w:w="15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7"/>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8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 w:right="0"/>
                          <w:jc w:val="center"/>
                          <w:rPr>
                            <w:rFonts w:ascii="宋体" w:hAnsi="宋体" w:cs="宋体" w:eastAsia="宋体" w:hint="default"/>
                            <w:sz w:val="21"/>
                            <w:szCs w:val="21"/>
                          </w:rPr>
                        </w:pPr>
                        <w:r>
                          <w:rPr>
                            <w:rFonts w:ascii="宋体"/>
                            <w:sz w:val="21"/>
                          </w:rPr>
                          <w:t>25,309</w:t>
                        </w:r>
                      </w:p>
                      <w:p>
                        <w:pPr>
                          <w:pStyle w:val="TableParagraph"/>
                          <w:spacing w:line="240" w:lineRule="auto" w:before="123"/>
                          <w:ind w:left="1" w:right="0"/>
                          <w:jc w:val="center"/>
                          <w:rPr>
                            <w:rFonts w:ascii="宋体" w:hAnsi="宋体" w:cs="宋体" w:eastAsia="宋体" w:hint="default"/>
                            <w:sz w:val="21"/>
                            <w:szCs w:val="21"/>
                          </w:rPr>
                        </w:pPr>
                        <w:r>
                          <w:rPr>
                            <w:rFonts w:ascii="宋体"/>
                            <w:sz w:val="21"/>
                          </w:rPr>
                          <w:t>.44</w:t>
                        </w:r>
                      </w:p>
                    </w:tc>
                    <w:tc>
                      <w:tcPr>
                        <w:tcW w:w="11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89"/>
                          <w:jc w:val="right"/>
                          <w:rPr>
                            <w:rFonts w:ascii="宋体" w:hAnsi="宋体" w:cs="宋体" w:eastAsia="宋体" w:hint="default"/>
                            <w:sz w:val="21"/>
                            <w:szCs w:val="21"/>
                          </w:rPr>
                        </w:pPr>
                        <w:r>
                          <w:rPr>
                            <w:rFonts w:ascii="宋体"/>
                            <w:spacing w:val="-1"/>
                            <w:sz w:val="21"/>
                          </w:rPr>
                          <w:t>100.00%</w:t>
                        </w:r>
                      </w:p>
                    </w:tc>
                    <w:tc>
                      <w:tcPr>
                        <w:tcW w:w="11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sz w:val="21"/>
                          </w:rPr>
                          <w:t>24,330.9</w:t>
                        </w:r>
                      </w:p>
                      <w:p>
                        <w:pPr>
                          <w:pStyle w:val="TableParagraph"/>
                          <w:spacing w:line="240" w:lineRule="auto" w:before="123"/>
                          <w:ind w:right="0"/>
                          <w:jc w:val="center"/>
                          <w:rPr>
                            <w:rFonts w:ascii="宋体" w:hAnsi="宋体" w:cs="宋体" w:eastAsia="宋体" w:hint="default"/>
                            <w:sz w:val="21"/>
                            <w:szCs w:val="21"/>
                          </w:rPr>
                        </w:pPr>
                        <w:r>
                          <w:rPr>
                            <w:rFonts w:ascii="宋体"/>
                            <w:w w:val="100"/>
                            <w:sz w:val="21"/>
                          </w:rPr>
                          <w:t>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100.00%</w:t>
                        </w:r>
                      </w:p>
                    </w:tc>
                    <w:tc>
                      <w:tcPr>
                        <w:tcW w:w="11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978.48</w:t>
                        </w:r>
                      </w:p>
                    </w:tc>
                    <w:tc>
                      <w:tcPr>
                        <w:tcW w:w="127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
                          <w:jc w:val="center"/>
                          <w:rPr>
                            <w:rFonts w:ascii="宋体" w:hAnsi="宋体" w:cs="宋体" w:eastAsia="宋体" w:hint="default"/>
                            <w:sz w:val="21"/>
                            <w:szCs w:val="21"/>
                          </w:rPr>
                        </w:pPr>
                        <w:r>
                          <w:rPr>
                            <w:rFonts w:ascii="宋体"/>
                            <w:sz w:val="21"/>
                          </w:rPr>
                          <w:t>4.02%</w:t>
                        </w:r>
                      </w:p>
                    </w:tc>
                  </w:tr>
                </w:tbl>
                <w:p>
                  <w:pPr/>
                </w:p>
              </w:txbxContent>
            </v:textbox>
            <w10:wrap type="none"/>
          </v:shape>
        </w:pict>
      </w:r>
      <w:r>
        <w:rPr/>
        <w:t>入</w:t>
      </w:r>
      <w:r>
        <w:rPr>
          <w:spacing w:val="-52"/>
        </w:rPr>
        <w:t> </w:t>
      </w:r>
      <w:r>
        <w:rPr>
          <w:rFonts w:ascii="宋体" w:hAnsi="宋体" w:cs="宋体" w:eastAsia="宋体" w:hint="default"/>
        </w:rPr>
        <w:t>6.84</w:t>
      </w:r>
      <w:r>
        <w:rPr>
          <w:rFonts w:ascii="宋体" w:hAnsi="宋体" w:cs="宋体" w:eastAsia="宋体" w:hint="default"/>
          <w:spacing w:val="-52"/>
        </w:rPr>
        <w:t> </w:t>
      </w:r>
      <w:r>
        <w:rPr/>
        <w:t>万元，</w:t>
      </w:r>
      <w:r>
        <w:rPr>
          <w:rFonts w:ascii="宋体" w:hAnsi="宋体" w:cs="宋体" w:eastAsia="宋体" w:hint="default"/>
        </w:rPr>
        <w:t>2011</w:t>
      </w:r>
      <w:r>
        <w:rPr>
          <w:rFonts w:ascii="宋体" w:hAnsi="宋体" w:cs="宋体" w:eastAsia="宋体" w:hint="default"/>
          <w:spacing w:val="-51"/>
        </w:rPr>
        <w:t> </w:t>
      </w:r>
      <w:r>
        <w:rPr/>
        <w:t>年比</w:t>
      </w:r>
      <w:r>
        <w:rPr>
          <w:spacing w:val="-52"/>
        </w:rPr>
        <w:t> </w:t>
      </w:r>
      <w:r>
        <w:rPr>
          <w:rFonts w:ascii="宋体" w:hAnsi="宋体" w:cs="宋体" w:eastAsia="宋体" w:hint="default"/>
        </w:rPr>
        <w:t>2010</w:t>
      </w:r>
      <w:r>
        <w:rPr>
          <w:rFonts w:ascii="宋体" w:hAnsi="宋体" w:cs="宋体" w:eastAsia="宋体" w:hint="default"/>
          <w:spacing w:val="-52"/>
        </w:rPr>
        <w:t> </w:t>
      </w:r>
      <w:r>
        <w:rPr/>
        <w:t>年营业收入增长</w:t>
      </w:r>
      <w:r>
        <w:rPr>
          <w:spacing w:val="-51"/>
        </w:rPr>
        <w:t> </w:t>
      </w:r>
      <w:r>
        <w:rPr>
          <w:rFonts w:ascii="宋体" w:hAnsi="宋体" w:cs="宋体" w:eastAsia="宋体" w:hint="default"/>
        </w:rPr>
        <w:t>4.04</w:t>
      </w:r>
      <w:r>
        <w:rPr>
          <w:rFonts w:ascii="宋体" w:hAnsi="宋体" w:cs="宋体" w:eastAsia="宋体" w:hint="default"/>
          <w:spacing w:val="-1"/>
        </w:rPr>
        <w:t> </w:t>
      </w:r>
      <w:r>
        <w:rPr>
          <w:rFonts w:ascii="宋体" w:hAnsi="宋体" w:cs="宋体" w:eastAsia="宋体" w:hint="default"/>
        </w:rPr>
        <w:t>%</w:t>
      </w:r>
      <w:r>
        <w:rPr/>
        <w:t>。</w:t>
      </w:r>
      <w:r>
        <w:rPr>
          <w:rFonts w:ascii="宋体" w:hAnsi="宋体" w:cs="宋体" w:eastAsia="宋体" w:hint="default"/>
        </w:rPr>
        <w:t>2011</w:t>
      </w:r>
      <w:r>
        <w:rPr>
          <w:rFonts w:ascii="宋体" w:hAnsi="宋体" w:cs="宋体" w:eastAsia="宋体" w:hint="default"/>
          <w:spacing w:val="-52"/>
        </w:rPr>
        <w:t> </w:t>
      </w:r>
      <w:r>
        <w:rPr/>
        <w:t>年</w:t>
      </w:r>
      <w:r>
        <w:rPr>
          <w:spacing w:val="-54"/>
        </w:rPr>
        <w:t> </w:t>
      </w:r>
      <w:r>
        <w:rPr>
          <w:rFonts w:ascii="宋体" w:hAnsi="宋体" w:cs="宋体" w:eastAsia="宋体" w:hint="default"/>
        </w:rPr>
        <w:t>1</w:t>
      </w:r>
      <w:r>
        <w:rPr>
          <w:rFonts w:ascii="宋体" w:hAnsi="宋体" w:cs="宋体" w:eastAsia="宋体" w:hint="default"/>
          <w:spacing w:val="-54"/>
        </w:rPr>
        <w:t> </w:t>
      </w:r>
      <w:r>
        <w:rPr/>
        <w:t>月</w:t>
      </w:r>
      <w:r>
        <w:rPr>
          <w:spacing w:val="-51"/>
        </w:rPr>
        <w:t> </w:t>
      </w:r>
      <w:r>
        <w:rPr>
          <w:rFonts w:ascii="宋体" w:hAnsi="宋体" w:cs="宋体" w:eastAsia="宋体" w:hint="default"/>
        </w:rPr>
        <w:t>26</w:t>
      </w:r>
      <w:r>
        <w:rPr>
          <w:rFonts w:ascii="宋体" w:hAnsi="宋体" w:cs="宋体" w:eastAsia="宋体" w:hint="default"/>
          <w:spacing w:val="-52"/>
        </w:rPr>
        <w:t> </w:t>
      </w:r>
      <w:r>
        <w:rPr/>
        <w:t>日国务 </w:t>
      </w:r>
      <w:r>
        <w:rPr>
          <w:spacing w:val="-3"/>
        </w:rPr>
        <w:t>院下发了《关于进一步做好房地产市场调控工作有关问题的通知》，各地相继出</w:t>
      </w:r>
      <w:r>
        <w:rPr>
          <w:spacing w:val="-111"/>
        </w:rPr>
        <w:t> </w:t>
      </w:r>
      <w:r>
        <w:rPr>
          <w:spacing w:val="-111"/>
        </w:rPr>
      </w:r>
      <w:r>
        <w:rPr>
          <w:spacing w:val="-3"/>
        </w:rPr>
        <w:t>台实施细则，抑制了部分房地产投资和市场需求，房地产企业销售下降对公司业</w:t>
      </w:r>
      <w:r>
        <w:rPr>
          <w:spacing w:val="-103"/>
        </w:rPr>
        <w:t> </w:t>
      </w:r>
      <w:r>
        <w:rPr>
          <w:spacing w:val="-103"/>
        </w:rPr>
      </w:r>
      <w:r>
        <w:rPr>
          <w:spacing w:val="-3"/>
        </w:rPr>
        <w:t>绩造成一定的影响。针对国家调控对房地产的影响，公司快速调整营销策略、加</w:t>
      </w:r>
      <w:r>
        <w:rPr>
          <w:spacing w:val="-102"/>
        </w:rPr>
        <w:t> </w:t>
      </w:r>
      <w:r>
        <w:rPr>
          <w:spacing w:val="-102"/>
        </w:rPr>
      </w:r>
      <w:r>
        <w:rPr>
          <w:spacing w:val="-3"/>
        </w:rPr>
        <w:t>快营销网点建设，公司营销网点增加在一定程度上提高了公司的销售收入，促进</w:t>
      </w:r>
      <w:r>
        <w:rPr>
          <w:spacing w:val="-103"/>
        </w:rPr>
        <w:t> </w:t>
      </w:r>
      <w:r>
        <w:rPr>
          <w:spacing w:val="-103"/>
        </w:rPr>
      </w:r>
      <w:r>
        <w:rPr/>
        <w:t>了公司业绩的增长。</w:t>
      </w:r>
      <w:r>
        <w:rPr>
          <w:rFonts w:ascii="宋体" w:hAnsi="宋体" w:cs="宋体" w:eastAsia="宋体" w:hint="default"/>
        </w:rPr>
        <w:t>2011</w:t>
      </w:r>
      <w:r>
        <w:rPr>
          <w:rFonts w:ascii="宋体" w:hAnsi="宋体" w:cs="宋体" w:eastAsia="宋体" w:hint="default"/>
          <w:spacing w:val="-60"/>
        </w:rPr>
        <w:t> </w:t>
      </w:r>
      <w:r>
        <w:rPr/>
        <w:t>年与</w:t>
      </w:r>
      <w:r>
        <w:rPr>
          <w:spacing w:val="-60"/>
        </w:rPr>
        <w:t> </w:t>
      </w:r>
      <w:r>
        <w:rPr>
          <w:rFonts w:ascii="宋体" w:hAnsi="宋体" w:cs="宋体" w:eastAsia="宋体" w:hint="default"/>
        </w:rPr>
        <w:t>2010</w:t>
      </w:r>
      <w:r>
        <w:rPr>
          <w:rFonts w:ascii="宋体" w:hAnsi="宋体" w:cs="宋体" w:eastAsia="宋体" w:hint="default"/>
          <w:spacing w:val="-60"/>
        </w:rPr>
        <w:t> </w:t>
      </w:r>
      <w:r>
        <w:rPr/>
        <w:t>年主营业务收入对比分析如下：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91"/>
        <w:ind w:left="618" w:right="101"/>
        <w:jc w:val="left"/>
      </w:pPr>
      <w:r>
        <w:rPr/>
        <w:t>主营业务按区域分布如下：</w:t>
      </w:r>
    </w:p>
    <w:p>
      <w:pPr>
        <w:spacing w:after="0" w:line="240" w:lineRule="auto"/>
        <w:jc w:val="left"/>
        <w:sectPr>
          <w:pgSz w:w="11910" w:h="16850"/>
          <w:pgMar w:header="852" w:footer="1195" w:top="1480" w:bottom="1380" w:left="1660" w:right="1560"/>
        </w:sectPr>
      </w:pPr>
    </w:p>
    <w:p>
      <w:pPr>
        <w:spacing w:line="240" w:lineRule="auto" w:before="5"/>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1603"/>
        <w:gridCol w:w="2177"/>
        <w:gridCol w:w="1244"/>
        <w:gridCol w:w="1980"/>
        <w:gridCol w:w="1361"/>
      </w:tblGrid>
      <w:tr>
        <w:trPr>
          <w:trHeight w:val="423" w:hRule="exact"/>
        </w:trPr>
        <w:tc>
          <w:tcPr>
            <w:tcW w:w="1603" w:type="dxa"/>
            <w:vMerge w:val="restart"/>
            <w:tcBorders>
              <w:top w:val="single" w:sz="10" w:space="0" w:color="000000"/>
              <w:left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left="376" w:right="0"/>
              <w:jc w:val="left"/>
              <w:rPr>
                <w:rFonts w:ascii="宋体" w:hAnsi="宋体" w:cs="宋体" w:eastAsia="宋体" w:hint="default"/>
                <w:sz w:val="21"/>
                <w:szCs w:val="21"/>
              </w:rPr>
            </w:pPr>
            <w:r>
              <w:rPr>
                <w:rFonts w:ascii="宋体" w:hAnsi="宋体" w:cs="宋体" w:eastAsia="宋体" w:hint="default"/>
                <w:sz w:val="21"/>
                <w:szCs w:val="21"/>
              </w:rPr>
              <w:t>地区名称</w:t>
            </w:r>
          </w:p>
        </w:tc>
        <w:tc>
          <w:tcPr>
            <w:tcW w:w="3421" w:type="dxa"/>
            <w:gridSpan w:val="2"/>
            <w:tcBorders>
              <w:top w:val="single" w:sz="10" w:space="0" w:color="000000"/>
              <w:left w:val="single" w:sz="4" w:space="0" w:color="000000"/>
              <w:bottom w:val="single" w:sz="4" w:space="0" w:color="000000"/>
              <w:right w:val="single" w:sz="4" w:space="0" w:color="000000"/>
            </w:tcBorders>
          </w:tcPr>
          <w:p>
            <w:pPr>
              <w:pStyle w:val="TableParagraph"/>
              <w:spacing w:line="240" w:lineRule="auto" w:before="38"/>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3341" w:type="dxa"/>
            <w:gridSpan w:val="2"/>
            <w:tcBorders>
              <w:top w:val="single" w:sz="10" w:space="0" w:color="000000"/>
              <w:left w:val="single" w:sz="4" w:space="0" w:color="000000"/>
              <w:bottom w:val="single" w:sz="4" w:space="0" w:color="000000"/>
              <w:right w:val="single" w:sz="4" w:space="0" w:color="000000"/>
            </w:tcBorders>
          </w:tcPr>
          <w:p>
            <w:pPr>
              <w:pStyle w:val="TableParagraph"/>
              <w:spacing w:line="240" w:lineRule="auto" w:before="38"/>
              <w:ind w:left="1"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r>
      <w:tr>
        <w:trPr>
          <w:trHeight w:val="408" w:hRule="exact"/>
        </w:trPr>
        <w:tc>
          <w:tcPr>
            <w:tcW w:w="1603" w:type="dxa"/>
            <w:vMerge/>
            <w:tcBorders>
              <w:left w:val="single" w:sz="4" w:space="0" w:color="000000"/>
              <w:bottom w:val="single" w:sz="4" w:space="0" w:color="000000"/>
              <w:right w:val="single" w:sz="4" w:space="0" w:color="000000"/>
            </w:tcBorders>
          </w:tcPr>
          <w:p>
            <w:pP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57" w:right="0"/>
              <w:jc w:val="left"/>
              <w:rPr>
                <w:rFonts w:ascii="宋体" w:hAnsi="宋体" w:cs="宋体" w:eastAsia="宋体" w:hint="default"/>
                <w:sz w:val="21"/>
                <w:szCs w:val="21"/>
              </w:rPr>
            </w:pPr>
            <w:r>
              <w:rPr>
                <w:rFonts w:ascii="宋体" w:hAnsi="宋体" w:cs="宋体" w:eastAsia="宋体" w:hint="default"/>
                <w:sz w:val="21"/>
                <w:szCs w:val="21"/>
              </w:rPr>
              <w:t>主营业收入</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05"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58" w:right="0"/>
              <w:jc w:val="left"/>
              <w:rPr>
                <w:rFonts w:ascii="宋体" w:hAnsi="宋体" w:cs="宋体" w:eastAsia="宋体" w:hint="default"/>
                <w:sz w:val="21"/>
                <w:szCs w:val="21"/>
              </w:rPr>
            </w:pPr>
            <w:r>
              <w:rPr>
                <w:rFonts w:ascii="宋体" w:hAnsi="宋体" w:cs="宋体" w:eastAsia="宋体" w:hint="default"/>
                <w:sz w:val="21"/>
                <w:szCs w:val="21"/>
              </w:rPr>
              <w:t>主营业收入</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 w:right="0"/>
              <w:jc w:val="center"/>
              <w:rPr>
                <w:rFonts w:ascii="宋体" w:hAnsi="宋体" w:cs="宋体" w:eastAsia="宋体" w:hint="default"/>
                <w:sz w:val="21"/>
                <w:szCs w:val="21"/>
              </w:rPr>
            </w:pPr>
            <w:r>
              <w:rPr>
                <w:rFonts w:ascii="宋体" w:hAnsi="宋体" w:cs="宋体" w:eastAsia="宋体" w:hint="default"/>
                <w:sz w:val="21"/>
                <w:szCs w:val="21"/>
              </w:rPr>
              <w:t>比例</w:t>
            </w:r>
          </w:p>
        </w:tc>
      </w:tr>
      <w:tr>
        <w:trPr>
          <w:trHeight w:val="408"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东北地区</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3,099.69</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12.25%</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3,081.62</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12.67%</w:t>
            </w:r>
          </w:p>
        </w:tc>
      </w:tr>
      <w:tr>
        <w:trPr>
          <w:trHeight w:val="408"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华北地区</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2,735.47</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z w:val="21"/>
              </w:rPr>
              <w:t>10.81%</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2,519.79</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10.36%</w:t>
            </w:r>
          </w:p>
        </w:tc>
      </w:tr>
      <w:tr>
        <w:trPr>
          <w:trHeight w:val="408"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华东地区</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8,695.80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z w:val="21"/>
              </w:rPr>
              <w:t>34.36%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9,603.73</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39.47%</w:t>
            </w:r>
          </w:p>
        </w:tc>
      </w:tr>
      <w:tr>
        <w:trPr>
          <w:trHeight w:val="408"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华南地区</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4,802.30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z w:val="21"/>
              </w:rPr>
              <w:t>18.97%</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3,960.57</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16.28%</w:t>
            </w:r>
          </w:p>
        </w:tc>
      </w:tr>
      <w:tr>
        <w:trPr>
          <w:trHeight w:val="408"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华中地区</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1,550.98</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z w:val="21"/>
              </w:rPr>
              <w:t>6.13%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1,047.94</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4.31%</w:t>
            </w:r>
          </w:p>
        </w:tc>
      </w:tr>
      <w:tr>
        <w:trPr>
          <w:trHeight w:val="408"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西北地区</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31" w:right="0"/>
              <w:jc w:val="left"/>
              <w:rPr>
                <w:rFonts w:ascii="宋体" w:hAnsi="宋体" w:cs="宋体" w:eastAsia="宋体" w:hint="default"/>
                <w:sz w:val="21"/>
                <w:szCs w:val="21"/>
              </w:rPr>
            </w:pPr>
            <w:r>
              <w:rPr>
                <w:rFonts w:ascii="宋体"/>
                <w:sz w:val="21"/>
              </w:rPr>
              <w:t>918.20</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z w:val="21"/>
              </w:rPr>
              <w:t>3.63%</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31" w:right="0"/>
              <w:jc w:val="left"/>
              <w:rPr>
                <w:rFonts w:ascii="宋体" w:hAnsi="宋体" w:cs="宋体" w:eastAsia="宋体" w:hint="default"/>
                <w:sz w:val="21"/>
                <w:szCs w:val="21"/>
              </w:rPr>
            </w:pPr>
            <w:r>
              <w:rPr>
                <w:rFonts w:ascii="宋体"/>
                <w:sz w:val="21"/>
              </w:rPr>
              <w:t>485.28</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1.99%</w:t>
            </w:r>
          </w:p>
        </w:tc>
      </w:tr>
      <w:tr>
        <w:trPr>
          <w:trHeight w:val="408"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西南地区</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3,507.01</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z w:val="21"/>
              </w:rPr>
              <w:t>13.86%</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0" w:right="0"/>
              <w:jc w:val="left"/>
              <w:rPr>
                <w:rFonts w:ascii="宋体" w:hAnsi="宋体" w:cs="宋体" w:eastAsia="宋体" w:hint="default"/>
                <w:sz w:val="21"/>
                <w:szCs w:val="21"/>
              </w:rPr>
            </w:pPr>
            <w:r>
              <w:rPr>
                <w:rFonts w:ascii="宋体"/>
                <w:sz w:val="21"/>
              </w:rPr>
              <w:t>3,632.03</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14.93%</w:t>
            </w:r>
          </w:p>
        </w:tc>
      </w:tr>
      <w:tr>
        <w:trPr>
          <w:trHeight w:val="409" w:hRule="exact"/>
        </w:trPr>
        <w:tc>
          <w:tcPr>
            <w:tcW w:w="16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314" w:right="0"/>
              <w:jc w:val="left"/>
              <w:rPr>
                <w:rFonts w:ascii="宋体" w:hAnsi="宋体" w:cs="宋体" w:eastAsia="宋体" w:hint="default"/>
                <w:sz w:val="21"/>
                <w:szCs w:val="21"/>
              </w:rPr>
            </w:pPr>
            <w:r>
              <w:rPr>
                <w:rFonts w:ascii="宋体"/>
                <w:sz w:val="21"/>
              </w:rPr>
              <w:t>25,309.44</w:t>
            </w:r>
          </w:p>
        </w:tc>
        <w:tc>
          <w:tcPr>
            <w:tcW w:w="12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9"/>
              <w:jc w:val="right"/>
              <w:rPr>
                <w:rFonts w:ascii="宋体" w:hAnsi="宋体" w:cs="宋体" w:eastAsia="宋体" w:hint="default"/>
                <w:sz w:val="21"/>
                <w:szCs w:val="21"/>
              </w:rPr>
            </w:pPr>
            <w:r>
              <w:rPr>
                <w:rFonts w:ascii="宋体"/>
                <w:spacing w:val="-1"/>
                <w:sz w:val="21"/>
              </w:rPr>
              <w:t>100.00%</w:t>
            </w:r>
          </w:p>
        </w:tc>
        <w:tc>
          <w:tcPr>
            <w:tcW w:w="19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314" w:right="0"/>
              <w:jc w:val="left"/>
              <w:rPr>
                <w:rFonts w:ascii="宋体" w:hAnsi="宋体" w:cs="宋体" w:eastAsia="宋体" w:hint="default"/>
                <w:sz w:val="21"/>
                <w:szCs w:val="21"/>
              </w:rPr>
            </w:pPr>
            <w:r>
              <w:rPr>
                <w:rFonts w:ascii="宋体"/>
                <w:sz w:val="21"/>
              </w:rPr>
              <w:t>24,330.97</w:t>
            </w:r>
          </w:p>
        </w:tc>
        <w:tc>
          <w:tcPr>
            <w:tcW w:w="13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pacing w:val="-1"/>
                <w:sz w:val="21"/>
              </w:rPr>
              <w:t>100.00%</w:t>
            </w:r>
          </w:p>
        </w:tc>
      </w:tr>
    </w:tbl>
    <w:p>
      <w:pPr>
        <w:spacing w:line="240" w:lineRule="auto" w:before="2"/>
        <w:rPr>
          <w:rFonts w:ascii="宋体" w:hAnsi="宋体" w:cs="宋体" w:eastAsia="宋体" w:hint="default"/>
          <w:sz w:val="21"/>
          <w:szCs w:val="21"/>
        </w:rPr>
      </w:pPr>
    </w:p>
    <w:p>
      <w:pPr>
        <w:pStyle w:val="Heading7"/>
        <w:spacing w:line="240" w:lineRule="auto" w:before="26"/>
        <w:ind w:left="600" w:right="0"/>
        <w:jc w:val="left"/>
        <w:rPr>
          <w:b w:val="0"/>
          <w:bCs w:val="0"/>
        </w:rPr>
      </w:pPr>
      <w:r>
        <w:rPr>
          <w:rFonts w:ascii="宋体" w:hAnsi="宋体" w:cs="宋体" w:eastAsia="宋体" w:hint="default"/>
        </w:rPr>
        <w:t>2</w:t>
      </w:r>
      <w:r>
        <w:rPr/>
        <w:t>、净利润</w:t>
      </w:r>
      <w:r>
        <w:rPr>
          <w:b w:val="0"/>
          <w:bCs w:val="0"/>
        </w:rPr>
      </w:r>
    </w:p>
    <w:p>
      <w:pPr>
        <w:spacing w:line="240" w:lineRule="auto" w:before="9"/>
        <w:rPr>
          <w:rFonts w:ascii="宋体" w:hAnsi="宋体" w:cs="宋体" w:eastAsia="宋体" w:hint="default"/>
          <w:b/>
          <w:bCs/>
          <w:sz w:val="21"/>
          <w:szCs w:val="21"/>
        </w:rPr>
      </w:pPr>
    </w:p>
    <w:p>
      <w:pPr>
        <w:pStyle w:val="BodyText"/>
        <w:spacing w:line="240" w:lineRule="auto"/>
        <w:ind w:left="598" w:right="0"/>
        <w:jc w:val="left"/>
      </w:pPr>
      <w:r>
        <w:rPr>
          <w:rFonts w:ascii="宋体" w:hAnsi="宋体" w:cs="宋体" w:eastAsia="宋体" w:hint="default"/>
        </w:rPr>
        <w:t>2011</w:t>
      </w:r>
      <w:r>
        <w:rPr>
          <w:rFonts w:ascii="宋体" w:hAnsi="宋体" w:cs="宋体" w:eastAsia="宋体" w:hint="default"/>
          <w:spacing w:val="-50"/>
        </w:rPr>
        <w:t> </w:t>
      </w:r>
      <w:r>
        <w:rPr/>
        <w:t>年总收入增加</w:t>
      </w:r>
      <w:r>
        <w:rPr>
          <w:spacing w:val="-50"/>
        </w:rPr>
        <w:t> </w:t>
      </w:r>
      <w:r>
        <w:rPr>
          <w:rFonts w:ascii="宋体" w:hAnsi="宋体" w:cs="宋体" w:eastAsia="宋体" w:hint="default"/>
          <w:spacing w:val="-4"/>
        </w:rPr>
        <w:t>4.04%</w:t>
      </w:r>
      <w:r>
        <w:rPr>
          <w:spacing w:val="-4"/>
        </w:rPr>
        <w:t>，但由于成本上升，费用增加等因素，本年净利润</w:t>
      </w:r>
    </w:p>
    <w:p>
      <w:pPr>
        <w:spacing w:line="240" w:lineRule="auto" w:before="9"/>
        <w:rPr>
          <w:rFonts w:ascii="宋体" w:hAnsi="宋体" w:cs="宋体" w:eastAsia="宋体" w:hint="default"/>
          <w:sz w:val="21"/>
          <w:szCs w:val="21"/>
        </w:rPr>
      </w:pPr>
    </w:p>
    <w:p>
      <w:pPr>
        <w:pStyle w:val="BodyText"/>
        <w:spacing w:line="456" w:lineRule="auto"/>
        <w:ind w:left="600" w:right="1870" w:hanging="483"/>
        <w:jc w:val="left"/>
        <w:rPr>
          <w:rFonts w:ascii="宋体" w:hAnsi="宋体" w:cs="宋体" w:eastAsia="宋体" w:hint="default"/>
        </w:rPr>
      </w:pPr>
      <w:r>
        <w:rPr/>
        <w:t>下降</w:t>
      </w:r>
      <w:r>
        <w:rPr>
          <w:spacing w:val="-61"/>
        </w:rPr>
        <w:t> </w:t>
      </w:r>
      <w:r>
        <w:rPr>
          <w:rFonts w:ascii="宋体" w:hAnsi="宋体" w:cs="宋体" w:eastAsia="宋体" w:hint="default"/>
        </w:rPr>
        <w:t>411.95</w:t>
      </w:r>
      <w:r>
        <w:rPr>
          <w:rFonts w:ascii="宋体" w:hAnsi="宋体" w:cs="宋体" w:eastAsia="宋体" w:hint="default"/>
          <w:spacing w:val="-60"/>
        </w:rPr>
        <w:t> </w:t>
      </w:r>
      <w:r>
        <w:rPr/>
        <w:t>万元。销售费用及管理费用变化原因见相关分析。 </w:t>
      </w:r>
      <w:r>
        <w:rPr>
          <w:rFonts w:ascii="宋体" w:hAnsi="宋体" w:cs="宋体" w:eastAsia="宋体" w:hint="default"/>
          <w:b/>
          <w:bCs/>
        </w:rPr>
        <w:t>3</w:t>
      </w:r>
      <w:r>
        <w:rPr>
          <w:rFonts w:ascii="宋体" w:hAnsi="宋体" w:cs="宋体" w:eastAsia="宋体" w:hint="default"/>
          <w:b/>
          <w:bCs/>
        </w:rPr>
        <w:t>、销售费用</w:t>
      </w:r>
      <w:r>
        <w:rPr>
          <w:rFonts w:ascii="宋体" w:hAnsi="宋体" w:cs="宋体" w:eastAsia="宋体" w:hint="default"/>
        </w:rPr>
      </w:r>
    </w:p>
    <w:p>
      <w:pPr>
        <w:pStyle w:val="BodyText"/>
        <w:spacing w:line="240" w:lineRule="auto" w:before="65"/>
        <w:ind w:left="598" w:right="0"/>
        <w:jc w:val="left"/>
      </w:pPr>
      <w:r>
        <w:rPr>
          <w:rFonts w:ascii="宋体" w:hAnsi="宋体" w:cs="宋体" w:eastAsia="宋体" w:hint="default"/>
        </w:rPr>
        <w:t>2011</w:t>
      </w:r>
      <w:r>
        <w:rPr>
          <w:rFonts w:ascii="宋体" w:hAnsi="宋体" w:cs="宋体" w:eastAsia="宋体" w:hint="default"/>
          <w:spacing w:val="-59"/>
        </w:rPr>
        <w:t> </w:t>
      </w:r>
      <w:r>
        <w:rPr/>
        <w:t>年销售费用</w:t>
      </w:r>
      <w:r>
        <w:rPr>
          <w:spacing w:val="-59"/>
        </w:rPr>
        <w:t> </w:t>
      </w:r>
      <w:r>
        <w:rPr>
          <w:rFonts w:ascii="宋体" w:hAnsi="宋体" w:cs="宋体" w:eastAsia="宋体" w:hint="default"/>
        </w:rPr>
        <w:t>4,902.23</w:t>
      </w:r>
      <w:r>
        <w:rPr>
          <w:rFonts w:ascii="宋体" w:hAnsi="宋体" w:cs="宋体" w:eastAsia="宋体" w:hint="default"/>
          <w:spacing w:val="-59"/>
        </w:rPr>
        <w:t> </w:t>
      </w:r>
      <w:r>
        <w:rPr>
          <w:spacing w:val="-3"/>
        </w:rPr>
        <w:t>万元，</w:t>
      </w:r>
      <w:r>
        <w:rPr>
          <w:rFonts w:ascii="宋体" w:hAnsi="宋体" w:cs="宋体" w:eastAsia="宋体" w:hint="default"/>
          <w:spacing w:val="-3"/>
        </w:rPr>
        <w:t>2010</w:t>
      </w:r>
      <w:r>
        <w:rPr>
          <w:rFonts w:ascii="宋体" w:hAnsi="宋体" w:cs="宋体" w:eastAsia="宋体" w:hint="default"/>
          <w:spacing w:val="-59"/>
        </w:rPr>
        <w:t> </w:t>
      </w:r>
      <w:r>
        <w:rPr/>
        <w:t>年</w:t>
      </w:r>
      <w:r>
        <w:rPr>
          <w:spacing w:val="-59"/>
        </w:rPr>
        <w:t> </w:t>
      </w:r>
      <w:r>
        <w:rPr>
          <w:rFonts w:ascii="宋体" w:hAnsi="宋体" w:cs="宋体" w:eastAsia="宋体" w:hint="default"/>
        </w:rPr>
        <w:t>3,721.58</w:t>
      </w:r>
      <w:r>
        <w:rPr>
          <w:rFonts w:ascii="宋体" w:hAnsi="宋体" w:cs="宋体" w:eastAsia="宋体" w:hint="default"/>
          <w:spacing w:val="-59"/>
        </w:rPr>
        <w:t> </w:t>
      </w:r>
      <w:r>
        <w:rPr>
          <w:spacing w:val="-3"/>
        </w:rPr>
        <w:t>万元，</w:t>
      </w:r>
      <w:r>
        <w:rPr>
          <w:rFonts w:ascii="宋体" w:hAnsi="宋体" w:cs="宋体" w:eastAsia="宋体" w:hint="default"/>
          <w:spacing w:val="-3"/>
        </w:rPr>
        <w:t>2011</w:t>
      </w:r>
      <w:r>
        <w:rPr>
          <w:rFonts w:ascii="宋体" w:hAnsi="宋体" w:cs="宋体" w:eastAsia="宋体" w:hint="default"/>
          <w:spacing w:val="-59"/>
        </w:rPr>
        <w:t> </w:t>
      </w:r>
      <w:r>
        <w:rPr/>
        <w:t>年同比增加</w:t>
      </w:r>
    </w:p>
    <w:p>
      <w:pPr>
        <w:spacing w:line="240" w:lineRule="auto" w:before="9"/>
        <w:rPr>
          <w:rFonts w:ascii="宋体" w:hAnsi="宋体" w:cs="宋体" w:eastAsia="宋体" w:hint="default"/>
          <w:sz w:val="21"/>
          <w:szCs w:val="21"/>
        </w:rPr>
      </w:pPr>
    </w:p>
    <w:p>
      <w:pPr>
        <w:pStyle w:val="BodyText"/>
        <w:spacing w:line="240" w:lineRule="auto"/>
        <w:ind w:left="118" w:right="0"/>
        <w:jc w:val="left"/>
      </w:pPr>
      <w:r>
        <w:rPr>
          <w:rFonts w:ascii="宋体" w:hAnsi="宋体" w:cs="宋体" w:eastAsia="宋体" w:hint="default"/>
        </w:rPr>
        <w:t>1,180.65</w:t>
      </w:r>
      <w:r>
        <w:rPr>
          <w:rFonts w:ascii="宋体" w:hAnsi="宋体" w:cs="宋体" w:eastAsia="宋体" w:hint="default"/>
          <w:spacing w:val="-61"/>
        </w:rPr>
        <w:t> </w:t>
      </w:r>
      <w:r>
        <w:rPr/>
        <w:t>万元。销售费用明细与去年同期对比如下：</w:t>
      </w:r>
    </w:p>
    <w:p>
      <w:pPr>
        <w:spacing w:line="240" w:lineRule="auto" w:before="10"/>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2950"/>
        <w:gridCol w:w="1390"/>
        <w:gridCol w:w="1270"/>
        <w:gridCol w:w="1109"/>
        <w:gridCol w:w="1573"/>
      </w:tblGrid>
      <w:tr>
        <w:trPr>
          <w:trHeight w:val="607"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right="1"/>
              <w:jc w:val="center"/>
              <w:rPr>
                <w:rFonts w:ascii="宋体" w:hAnsi="宋体" w:cs="宋体" w:eastAsia="宋体" w:hint="default"/>
                <w:sz w:val="24"/>
                <w:szCs w:val="24"/>
              </w:rPr>
            </w:pPr>
            <w:r>
              <w:rPr>
                <w:rFonts w:ascii="宋体" w:hAnsi="宋体" w:cs="宋体" w:eastAsia="宋体" w:hint="default"/>
                <w:sz w:val="24"/>
                <w:szCs w:val="24"/>
              </w:rPr>
              <w:t>项目</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97"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238"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00" w:right="0"/>
              <w:jc w:val="left"/>
              <w:rPr>
                <w:rFonts w:ascii="宋体" w:hAnsi="宋体" w:cs="宋体" w:eastAsia="宋体" w:hint="default"/>
                <w:sz w:val="24"/>
                <w:szCs w:val="24"/>
              </w:rPr>
            </w:pPr>
            <w:r>
              <w:rPr>
                <w:rFonts w:ascii="宋体" w:hAnsi="宋体" w:cs="宋体" w:eastAsia="宋体" w:hint="default"/>
                <w:sz w:val="24"/>
                <w:szCs w:val="24"/>
              </w:rPr>
              <w:t>增加额</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3"/>
              <w:ind w:left="103" w:right="0"/>
              <w:jc w:val="left"/>
              <w:rPr>
                <w:rFonts w:ascii="宋体" w:hAnsi="宋体" w:cs="宋体" w:eastAsia="宋体" w:hint="default"/>
                <w:sz w:val="24"/>
                <w:szCs w:val="24"/>
              </w:rPr>
            </w:pPr>
            <w:r>
              <w:rPr>
                <w:rFonts w:ascii="宋体" w:hAnsi="宋体" w:cs="宋体" w:eastAsia="宋体" w:hint="default"/>
                <w:sz w:val="24"/>
                <w:szCs w:val="24"/>
              </w:rPr>
              <w:t>增长率</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工资</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1,337.45</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1,169.36</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168.09</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14.37%</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福利费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77.48</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20"/>
                <w:szCs w:val="20"/>
              </w:rPr>
            </w:pPr>
            <w:r>
              <w:rPr>
                <w:rFonts w:ascii="宋体"/>
                <w:sz w:val="20"/>
              </w:rPr>
              <w:t>5.55</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71.93</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1296.04%</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劳动保险</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134.60</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73.50</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61.1</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83.13%</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2"/>
                <w:szCs w:val="22"/>
              </w:rPr>
            </w:pPr>
            <w:r>
              <w:rPr>
                <w:rFonts w:ascii="宋体" w:hAnsi="宋体" w:cs="宋体" w:eastAsia="宋体" w:hint="default"/>
                <w:sz w:val="22"/>
                <w:szCs w:val="22"/>
              </w:rPr>
              <w:t>住房公积金</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22.26</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16.22</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6.04</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37.24%</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差旅费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403.31</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261.97</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141.34</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53.95%</w:t>
            </w:r>
          </w:p>
        </w:tc>
      </w:tr>
      <w:tr>
        <w:trPr>
          <w:trHeight w:val="409"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运输费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368.70</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260.99</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107.71</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41.27%</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2"/>
                <w:szCs w:val="22"/>
              </w:rPr>
            </w:pPr>
            <w:r>
              <w:rPr>
                <w:rFonts w:ascii="宋体" w:hAnsi="宋体" w:cs="宋体" w:eastAsia="宋体" w:hint="default"/>
                <w:sz w:val="22"/>
                <w:szCs w:val="22"/>
              </w:rPr>
              <w:t>业务招待费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371.44</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301.64</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69.8</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23.14%</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折旧费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22.20</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17.13</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5.07</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29.60%</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办公费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420.34</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262.04</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158.3</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60.41%</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广告费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360.01</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344.29</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15.72</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4.57%</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展览费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85.35</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20"/>
                <w:szCs w:val="20"/>
              </w:rPr>
            </w:pPr>
            <w:r>
              <w:rPr>
                <w:rFonts w:ascii="宋体"/>
                <w:sz w:val="20"/>
              </w:rPr>
              <w:t>8.74</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76.61</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876.54%</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2" w:right="0"/>
              <w:jc w:val="center"/>
              <w:rPr>
                <w:rFonts w:ascii="宋体" w:hAnsi="宋体" w:cs="宋体" w:eastAsia="宋体" w:hint="default"/>
                <w:sz w:val="22"/>
                <w:szCs w:val="22"/>
              </w:rPr>
            </w:pPr>
            <w:r>
              <w:rPr>
                <w:rFonts w:ascii="宋体" w:hAnsi="宋体" w:cs="宋体" w:eastAsia="宋体" w:hint="default"/>
                <w:sz w:val="22"/>
                <w:szCs w:val="22"/>
              </w:rPr>
              <w:t>产品质量保证</w:t>
            </w:r>
            <w:r>
              <w:rPr>
                <w:rFonts w:ascii="宋体" w:hAnsi="宋体" w:cs="宋体" w:eastAsia="宋体" w:hint="default"/>
                <w:sz w:val="22"/>
                <w:szCs w:val="22"/>
              </w:rPr>
              <w:t>(</w:t>
            </w:r>
            <w:r>
              <w:rPr>
                <w:rFonts w:ascii="宋体" w:hAnsi="宋体" w:cs="宋体" w:eastAsia="宋体" w:hint="default"/>
                <w:sz w:val="22"/>
                <w:szCs w:val="22"/>
              </w:rPr>
              <w:t>维修费</w:t>
            </w:r>
            <w:r>
              <w:rPr>
                <w:rFonts w:ascii="宋体" w:hAnsi="宋体" w:cs="宋体" w:eastAsia="宋体" w:hint="default"/>
                <w:sz w:val="22"/>
                <w:szCs w:val="22"/>
              </w:rPr>
              <w:t>)</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248.78</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245.72</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3.06</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1.25%</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水电费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31.73</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26.53</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5.2</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19.60%</w:t>
            </w:r>
          </w:p>
        </w:tc>
      </w:tr>
    </w:tbl>
    <w:p>
      <w:pPr>
        <w:spacing w:after="0" w:line="240" w:lineRule="auto"/>
        <w:jc w:val="right"/>
        <w:rPr>
          <w:rFonts w:ascii="宋体" w:hAnsi="宋体" w:cs="宋体" w:eastAsia="宋体" w:hint="default"/>
          <w:sz w:val="21"/>
          <w:szCs w:val="21"/>
        </w:rPr>
        <w:sectPr>
          <w:pgSz w:w="11910" w:h="16850"/>
          <w:pgMar w:header="852" w:footer="1195" w:top="1480" w:bottom="1380" w:left="1680" w:right="1620"/>
        </w:sectPr>
      </w:pPr>
    </w:p>
    <w:p>
      <w:pPr>
        <w:spacing w:line="240" w:lineRule="auto" w:before="10"/>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2950"/>
        <w:gridCol w:w="1390"/>
        <w:gridCol w:w="1270"/>
        <w:gridCol w:w="1109"/>
        <w:gridCol w:w="1573"/>
      </w:tblGrid>
      <w:tr>
        <w:trPr>
          <w:trHeight w:val="411" w:hRule="exact"/>
        </w:trPr>
        <w:tc>
          <w:tcPr>
            <w:tcW w:w="295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22"/>
              <w:ind w:left="1" w:right="0"/>
              <w:jc w:val="center"/>
              <w:rPr>
                <w:rFonts w:ascii="宋体" w:hAnsi="宋体" w:cs="宋体" w:eastAsia="宋体" w:hint="default"/>
                <w:sz w:val="22"/>
                <w:szCs w:val="22"/>
              </w:rPr>
            </w:pPr>
            <w:r>
              <w:rPr>
                <w:rFonts w:ascii="宋体" w:hAnsi="宋体" w:cs="宋体" w:eastAsia="宋体" w:hint="default"/>
                <w:sz w:val="22"/>
                <w:szCs w:val="22"/>
              </w:rPr>
              <w:t>电话费</w:t>
            </w:r>
          </w:p>
        </w:tc>
        <w:tc>
          <w:tcPr>
            <w:tcW w:w="139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13.71</w:t>
            </w:r>
            <w:r>
              <w:rPr>
                <w:rFonts w:ascii="宋体"/>
                <w:sz w:val="20"/>
              </w:rPr>
            </w:r>
          </w:p>
        </w:tc>
        <w:tc>
          <w:tcPr>
            <w:tcW w:w="127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16.30</w:t>
            </w:r>
            <w:r>
              <w:rPr>
                <w:rFonts w:ascii="宋体"/>
                <w:sz w:val="20"/>
              </w:rPr>
            </w:r>
          </w:p>
        </w:tc>
        <w:tc>
          <w:tcPr>
            <w:tcW w:w="110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1"/>
                <w:szCs w:val="21"/>
              </w:rPr>
            </w:pPr>
            <w:r>
              <w:rPr>
                <w:rFonts w:ascii="宋体"/>
                <w:sz w:val="21"/>
              </w:rPr>
              <w:t>-2.59</w:t>
            </w:r>
          </w:p>
        </w:tc>
        <w:tc>
          <w:tcPr>
            <w:tcW w:w="157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pacing w:val="-1"/>
                <w:sz w:val="21"/>
              </w:rPr>
              <w:t>-15.89%</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通讯补助</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22.17</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20.13</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2.04</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10.13%</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汽车费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508.71</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453.50</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55.21</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12.17%</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税金</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20"/>
                <w:szCs w:val="20"/>
              </w:rPr>
            </w:pPr>
            <w:r>
              <w:rPr>
                <w:rFonts w:ascii="宋体"/>
                <w:sz w:val="20"/>
              </w:rPr>
              <w:t>0.45</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20"/>
                <w:szCs w:val="20"/>
              </w:rPr>
            </w:pPr>
            <w:r>
              <w:rPr>
                <w:rFonts w:ascii="宋体"/>
                <w:sz w:val="20"/>
              </w:rPr>
              <w:t>0.33</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0.12</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36.36%</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招聘费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4"/>
              <w:jc w:val="right"/>
              <w:rPr>
                <w:rFonts w:ascii="宋体" w:hAnsi="宋体" w:cs="宋体" w:eastAsia="宋体" w:hint="default"/>
                <w:sz w:val="20"/>
                <w:szCs w:val="20"/>
              </w:rPr>
            </w:pPr>
            <w:r>
              <w:rPr>
                <w:rFonts w:ascii="宋体"/>
                <w:w w:val="99"/>
                <w:sz w:val="20"/>
              </w:rPr>
              <w:t>0</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20"/>
                <w:szCs w:val="20"/>
              </w:rPr>
            </w:pPr>
            <w:r>
              <w:rPr>
                <w:rFonts w:ascii="宋体"/>
                <w:sz w:val="20"/>
              </w:rPr>
              <w:t>1.57</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-1.57</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-100.00%</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租金</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437.79</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199.80</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237.99</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119.11%</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2"/>
                <w:szCs w:val="22"/>
              </w:rPr>
            </w:pPr>
            <w:r>
              <w:rPr>
                <w:rFonts w:ascii="宋体" w:hAnsi="宋体" w:cs="宋体" w:eastAsia="宋体" w:hint="default"/>
                <w:sz w:val="22"/>
                <w:szCs w:val="22"/>
              </w:rPr>
              <w:t>物业管理费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4"/>
              <w:jc w:val="right"/>
              <w:rPr>
                <w:rFonts w:ascii="宋体" w:hAnsi="宋体" w:cs="宋体" w:eastAsia="宋体" w:hint="default"/>
                <w:sz w:val="20"/>
                <w:szCs w:val="20"/>
              </w:rPr>
            </w:pPr>
            <w:r>
              <w:rPr>
                <w:rFonts w:ascii="宋体"/>
                <w:w w:val="99"/>
                <w:sz w:val="20"/>
              </w:rPr>
              <w:t>0</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20"/>
                <w:szCs w:val="20"/>
              </w:rPr>
            </w:pPr>
            <w:r>
              <w:rPr>
                <w:rFonts w:ascii="宋体"/>
                <w:sz w:val="20"/>
              </w:rPr>
              <w:t>0.88</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-0.88</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-100.00%</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会员费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20"/>
                <w:szCs w:val="20"/>
              </w:rPr>
            </w:pPr>
            <w:r>
              <w:rPr>
                <w:rFonts w:ascii="宋体"/>
                <w:sz w:val="20"/>
              </w:rPr>
              <w:t>0.20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20"/>
                <w:szCs w:val="20"/>
              </w:rPr>
            </w:pPr>
            <w:r>
              <w:rPr>
                <w:rFonts w:ascii="宋体"/>
                <w:sz w:val="20"/>
              </w:rPr>
              <w:t>0.23</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-0.03</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-13.04%</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right="0"/>
              <w:jc w:val="center"/>
              <w:rPr>
                <w:rFonts w:ascii="宋体" w:hAnsi="宋体" w:cs="宋体" w:eastAsia="宋体" w:hint="default"/>
                <w:sz w:val="22"/>
                <w:szCs w:val="22"/>
              </w:rPr>
            </w:pPr>
            <w:r>
              <w:rPr>
                <w:rFonts w:ascii="宋体" w:hAnsi="宋体" w:cs="宋体" w:eastAsia="宋体" w:hint="default"/>
                <w:sz w:val="22"/>
                <w:szCs w:val="22"/>
              </w:rPr>
              <w:t>咨询服务费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20"/>
                <w:szCs w:val="20"/>
              </w:rPr>
            </w:pPr>
            <w:r>
              <w:rPr>
                <w:rFonts w:ascii="宋体"/>
                <w:sz w:val="20"/>
              </w:rPr>
              <w:t>0.80</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1"/>
              <w:jc w:val="right"/>
              <w:rPr>
                <w:rFonts w:ascii="宋体" w:hAnsi="宋体" w:cs="宋体" w:eastAsia="宋体" w:hint="default"/>
                <w:sz w:val="20"/>
                <w:szCs w:val="20"/>
              </w:rPr>
            </w:pPr>
            <w:r>
              <w:rPr>
                <w:rFonts w:ascii="宋体"/>
                <w:sz w:val="20"/>
              </w:rPr>
              <w:t>1.92</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-1.12</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-58.33%</w:t>
            </w:r>
          </w:p>
        </w:tc>
      </w:tr>
      <w:tr>
        <w:trPr>
          <w:trHeight w:val="409"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2"/>
              <w:ind w:left="1" w:right="0"/>
              <w:jc w:val="center"/>
              <w:rPr>
                <w:rFonts w:ascii="宋体" w:hAnsi="宋体" w:cs="宋体" w:eastAsia="宋体" w:hint="default"/>
                <w:sz w:val="22"/>
                <w:szCs w:val="22"/>
              </w:rPr>
            </w:pPr>
            <w:r>
              <w:rPr>
                <w:rFonts w:ascii="宋体" w:hAnsi="宋体" w:cs="宋体" w:eastAsia="宋体" w:hint="default"/>
                <w:sz w:val="22"/>
                <w:szCs w:val="22"/>
              </w:rPr>
              <w:t>培训费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宋体" w:hAnsi="宋体" w:cs="宋体" w:eastAsia="宋体" w:hint="default"/>
                <w:sz w:val="20"/>
                <w:szCs w:val="20"/>
              </w:rPr>
            </w:pPr>
            <w:r>
              <w:rPr>
                <w:rFonts w:ascii="宋体"/>
                <w:sz w:val="20"/>
              </w:rPr>
              <w:t>0.18</w:t>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6"/>
              <w:ind w:right="101"/>
              <w:jc w:val="right"/>
              <w:rPr>
                <w:rFonts w:ascii="宋体" w:hAnsi="宋体" w:cs="宋体" w:eastAsia="宋体" w:hint="default"/>
                <w:sz w:val="20"/>
                <w:szCs w:val="20"/>
              </w:rPr>
            </w:pPr>
            <w:r>
              <w:rPr>
                <w:rFonts w:ascii="宋体"/>
                <w:sz w:val="20"/>
              </w:rPr>
              <w:t>2.52</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1"/>
                <w:szCs w:val="21"/>
              </w:rPr>
            </w:pPr>
            <w:r>
              <w:rPr>
                <w:rFonts w:ascii="宋体"/>
                <w:sz w:val="21"/>
              </w:rPr>
              <w:t>-2.34</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pacing w:val="-1"/>
                <w:sz w:val="21"/>
              </w:rPr>
              <w:t>-92.86%</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1"/>
              <w:ind w:left="1" w:right="0"/>
              <w:jc w:val="center"/>
              <w:rPr>
                <w:rFonts w:ascii="宋体" w:hAnsi="宋体" w:cs="宋体" w:eastAsia="宋体" w:hint="default"/>
                <w:sz w:val="22"/>
                <w:szCs w:val="22"/>
              </w:rPr>
            </w:pPr>
            <w:r>
              <w:rPr>
                <w:rFonts w:ascii="宋体" w:hAnsi="宋体" w:cs="宋体" w:eastAsia="宋体" w:hint="default"/>
                <w:sz w:val="22"/>
                <w:szCs w:val="22"/>
              </w:rPr>
              <w:t>会议费</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34.59</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30.71</w:t>
            </w:r>
            <w:r>
              <w:rPr>
                <w:rFonts w:ascii="宋体"/>
                <w:sz w:val="20"/>
              </w:rPr>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3.88</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12.63%</w:t>
            </w:r>
          </w:p>
        </w:tc>
      </w:tr>
      <w:tr>
        <w:trPr>
          <w:trHeight w:val="408" w:hRule="exact"/>
        </w:trPr>
        <w:tc>
          <w:tcPr>
            <w:tcW w:w="29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c>
          <w:tcPr>
            <w:tcW w:w="1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5"/>
              <w:ind w:right="103"/>
              <w:jc w:val="right"/>
              <w:rPr>
                <w:rFonts w:ascii="宋体" w:hAnsi="宋体" w:cs="宋体" w:eastAsia="宋体" w:hint="default"/>
                <w:sz w:val="20"/>
                <w:szCs w:val="20"/>
              </w:rPr>
            </w:pPr>
            <w:r>
              <w:rPr>
                <w:rFonts w:ascii="宋体"/>
                <w:w w:val="95"/>
                <w:sz w:val="20"/>
              </w:rPr>
              <w:t>4,902.23</w:t>
            </w:r>
            <w:r>
              <w:rPr>
                <w:rFonts w:ascii="宋体"/>
                <w:sz w:val="20"/>
              </w:rPr>
            </w:r>
          </w:p>
        </w:tc>
        <w:tc>
          <w:tcPr>
            <w:tcW w:w="12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宋体" w:hAnsi="宋体" w:cs="宋体" w:eastAsia="宋体" w:hint="default"/>
                <w:sz w:val="18"/>
                <w:szCs w:val="18"/>
              </w:rPr>
            </w:pPr>
            <w:r>
              <w:rPr>
                <w:rFonts w:ascii="宋体"/>
                <w:spacing w:val="-1"/>
                <w:sz w:val="18"/>
              </w:rPr>
              <w:t>3,721.58</w:t>
            </w:r>
          </w:p>
        </w:tc>
        <w:tc>
          <w:tcPr>
            <w:tcW w:w="11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1180.65</w:t>
            </w:r>
          </w:p>
        </w:tc>
        <w:tc>
          <w:tcPr>
            <w:tcW w:w="157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31.72%</w:t>
            </w:r>
          </w:p>
        </w:tc>
      </w:tr>
    </w:tbl>
    <w:p>
      <w:pPr>
        <w:spacing w:line="240" w:lineRule="auto" w:before="12"/>
        <w:rPr>
          <w:rFonts w:ascii="宋体" w:hAnsi="宋体" w:cs="宋体" w:eastAsia="宋体" w:hint="default"/>
          <w:sz w:val="5"/>
          <w:szCs w:val="5"/>
        </w:rPr>
      </w:pPr>
    </w:p>
    <w:p>
      <w:pPr>
        <w:pStyle w:val="BodyText"/>
        <w:spacing w:line="240" w:lineRule="auto" w:before="26"/>
        <w:ind w:left="598" w:right="116"/>
        <w:jc w:val="left"/>
      </w:pPr>
      <w:r>
        <w:rPr>
          <w:rFonts w:ascii="宋体" w:hAnsi="宋体" w:cs="宋体" w:eastAsia="宋体" w:hint="default"/>
        </w:rPr>
        <w:t>2011</w:t>
      </w:r>
      <w:r>
        <w:rPr>
          <w:rFonts w:ascii="宋体" w:hAnsi="宋体" w:cs="宋体" w:eastAsia="宋体" w:hint="default"/>
          <w:spacing w:val="-60"/>
        </w:rPr>
        <w:t> </w:t>
      </w:r>
      <w:r>
        <w:rPr/>
        <w:t>年销售费用增加的原因主要有：</w:t>
      </w:r>
    </w:p>
    <w:p>
      <w:pPr>
        <w:spacing w:line="240" w:lineRule="auto" w:before="9"/>
        <w:rPr>
          <w:rFonts w:ascii="宋体" w:hAnsi="宋体" w:cs="宋体" w:eastAsia="宋体" w:hint="default"/>
          <w:sz w:val="21"/>
          <w:szCs w:val="21"/>
        </w:rPr>
      </w:pPr>
    </w:p>
    <w:p>
      <w:pPr>
        <w:pStyle w:val="BodyText"/>
        <w:spacing w:line="240" w:lineRule="auto"/>
        <w:ind w:left="598" w:right="116"/>
        <w:jc w:val="left"/>
      </w:pPr>
      <w:r>
        <w:rPr/>
        <w:t>工资增加</w:t>
      </w:r>
      <w:r>
        <w:rPr>
          <w:spacing w:val="-60"/>
        </w:rPr>
        <w:t> </w:t>
      </w:r>
      <w:r>
        <w:rPr>
          <w:rFonts w:ascii="宋体" w:hAnsi="宋体" w:cs="宋体" w:eastAsia="宋体" w:hint="default"/>
        </w:rPr>
        <w:t>168.09</w:t>
      </w:r>
      <w:r>
        <w:rPr>
          <w:rFonts w:ascii="宋体" w:hAnsi="宋体" w:cs="宋体" w:eastAsia="宋体" w:hint="default"/>
          <w:spacing w:val="-60"/>
        </w:rPr>
        <w:t> </w:t>
      </w:r>
      <w:r>
        <w:rPr/>
        <w:t>万元，由于新增营销网点而增加销售人员所致；</w:t>
      </w:r>
    </w:p>
    <w:p>
      <w:pPr>
        <w:spacing w:line="240" w:lineRule="auto" w:before="9"/>
        <w:rPr>
          <w:rFonts w:ascii="宋体" w:hAnsi="宋体" w:cs="宋体" w:eastAsia="宋体" w:hint="default"/>
          <w:sz w:val="21"/>
          <w:szCs w:val="21"/>
        </w:rPr>
      </w:pPr>
    </w:p>
    <w:p>
      <w:pPr>
        <w:pStyle w:val="BodyText"/>
        <w:spacing w:line="456" w:lineRule="auto"/>
        <w:ind w:left="118" w:right="116" w:firstLine="479"/>
        <w:jc w:val="left"/>
      </w:pPr>
      <w:r>
        <w:rPr/>
        <w:t>差旅费增加 </w:t>
      </w:r>
      <w:r>
        <w:rPr>
          <w:rFonts w:ascii="宋体" w:hAnsi="宋体" w:cs="宋体" w:eastAsia="宋体" w:hint="default"/>
        </w:rPr>
        <w:t>141.34</w:t>
      </w:r>
      <w:r>
        <w:rPr>
          <w:rFonts w:ascii="宋体" w:hAnsi="宋体" w:cs="宋体" w:eastAsia="宋体" w:hint="default"/>
          <w:spacing w:val="-87"/>
        </w:rPr>
        <w:t> </w:t>
      </w:r>
      <w:r>
        <w:rPr/>
        <w:t>万元，为应对国家房地产调控，公司加大营销力度，销 售人员出差次数增加，差旅费用增加；</w:t>
      </w:r>
    </w:p>
    <w:p>
      <w:pPr>
        <w:pStyle w:val="BodyText"/>
        <w:spacing w:line="456" w:lineRule="auto" w:before="65"/>
        <w:ind w:left="118" w:right="116" w:firstLine="479"/>
        <w:jc w:val="left"/>
      </w:pPr>
      <w:r>
        <w:rPr/>
        <w:t>运输费增加 </w:t>
      </w:r>
      <w:r>
        <w:rPr>
          <w:rFonts w:ascii="宋体" w:hAnsi="宋体" w:cs="宋体" w:eastAsia="宋体" w:hint="default"/>
        </w:rPr>
        <w:t>107.71</w:t>
      </w:r>
      <w:r>
        <w:rPr>
          <w:rFonts w:ascii="宋体" w:hAnsi="宋体" w:cs="宋体" w:eastAsia="宋体" w:hint="default"/>
          <w:spacing w:val="-87"/>
        </w:rPr>
        <w:t> </w:t>
      </w:r>
      <w:r>
        <w:rPr/>
        <w:t>万元，一方面运输成本上升，另一方面商品运输数量增 加导致运费增加；</w:t>
      </w:r>
    </w:p>
    <w:p>
      <w:pPr>
        <w:pStyle w:val="BodyText"/>
        <w:spacing w:line="240" w:lineRule="auto" w:before="67"/>
        <w:ind w:left="598" w:right="89"/>
        <w:jc w:val="left"/>
      </w:pPr>
      <w:r>
        <w:rPr/>
        <w:t>业务招待费增加</w:t>
      </w:r>
      <w:r>
        <w:rPr>
          <w:spacing w:val="-55"/>
        </w:rPr>
        <w:t> </w:t>
      </w:r>
      <w:r>
        <w:rPr>
          <w:rFonts w:ascii="宋体" w:hAnsi="宋体" w:cs="宋体" w:eastAsia="宋体" w:hint="default"/>
        </w:rPr>
        <w:t>69.8</w:t>
      </w:r>
      <w:r>
        <w:rPr>
          <w:rFonts w:ascii="宋体" w:hAnsi="宋体" w:cs="宋体" w:eastAsia="宋体" w:hint="default"/>
          <w:spacing w:val="-53"/>
        </w:rPr>
        <w:t> </w:t>
      </w:r>
      <w:r>
        <w:rPr/>
        <w:t>万元、办公费增加</w:t>
      </w:r>
      <w:r>
        <w:rPr>
          <w:spacing w:val="-55"/>
        </w:rPr>
        <w:t> </w:t>
      </w:r>
      <w:r>
        <w:rPr>
          <w:rFonts w:ascii="宋体" w:hAnsi="宋体" w:cs="宋体" w:eastAsia="宋体" w:hint="default"/>
        </w:rPr>
        <w:t>158.3</w:t>
      </w:r>
      <w:r>
        <w:rPr>
          <w:rFonts w:ascii="宋体" w:hAnsi="宋体" w:cs="宋体" w:eastAsia="宋体" w:hint="default"/>
          <w:spacing w:val="-56"/>
        </w:rPr>
        <w:t> </w:t>
      </w:r>
      <w:r>
        <w:rPr/>
        <w:t>万元、展览费增加</w:t>
      </w:r>
      <w:r>
        <w:rPr>
          <w:spacing w:val="-55"/>
        </w:rPr>
        <w:t> </w:t>
      </w:r>
      <w:r>
        <w:rPr>
          <w:rFonts w:ascii="宋体" w:hAnsi="宋体" w:cs="宋体" w:eastAsia="宋体" w:hint="default"/>
        </w:rPr>
        <w:t>76.61</w:t>
      </w:r>
      <w:r>
        <w:rPr>
          <w:rFonts w:ascii="宋体" w:hAnsi="宋体" w:cs="宋体" w:eastAsia="宋体" w:hint="default"/>
          <w:spacing w:val="-55"/>
        </w:rPr>
        <w:t> </w:t>
      </w:r>
      <w:r>
        <w:rPr/>
        <w:t>万</w:t>
      </w:r>
    </w:p>
    <w:p>
      <w:pPr>
        <w:spacing w:line="240" w:lineRule="auto" w:before="9"/>
        <w:rPr>
          <w:rFonts w:ascii="宋体" w:hAnsi="宋体" w:cs="宋体" w:eastAsia="宋体" w:hint="default"/>
          <w:sz w:val="21"/>
          <w:szCs w:val="21"/>
        </w:rPr>
      </w:pPr>
    </w:p>
    <w:p>
      <w:pPr>
        <w:pStyle w:val="BodyText"/>
        <w:spacing w:line="456" w:lineRule="auto"/>
        <w:ind w:left="118" w:right="89"/>
        <w:jc w:val="left"/>
      </w:pPr>
      <w:r>
        <w:rPr/>
        <w:t>元、租金增加</w:t>
      </w:r>
      <w:r>
        <w:rPr>
          <w:spacing w:val="-61"/>
        </w:rPr>
        <w:t> </w:t>
      </w:r>
      <w:r>
        <w:rPr>
          <w:rFonts w:ascii="宋体" w:hAnsi="宋体" w:cs="宋体" w:eastAsia="宋体" w:hint="default"/>
        </w:rPr>
        <w:t>237.99</w:t>
      </w:r>
      <w:r>
        <w:rPr>
          <w:rFonts w:ascii="宋体" w:hAnsi="宋体" w:cs="宋体" w:eastAsia="宋体" w:hint="default"/>
          <w:spacing w:val="-60"/>
        </w:rPr>
        <w:t> </w:t>
      </w:r>
      <w:r>
        <w:rPr/>
        <w:t>万元。</w:t>
      </w:r>
      <w:r>
        <w:rPr>
          <w:rFonts w:ascii="宋体" w:hAnsi="宋体" w:cs="宋体" w:eastAsia="宋体" w:hint="default"/>
        </w:rPr>
        <w:t>2011</w:t>
      </w:r>
      <w:r>
        <w:rPr>
          <w:rFonts w:ascii="宋体" w:hAnsi="宋体" w:cs="宋体" w:eastAsia="宋体" w:hint="default"/>
          <w:spacing w:val="-60"/>
        </w:rPr>
        <w:t> </w:t>
      </w:r>
      <w:r>
        <w:rPr/>
        <w:t>年公司营销网点达到</w:t>
      </w:r>
      <w:r>
        <w:rPr>
          <w:spacing w:val="-60"/>
        </w:rPr>
        <w:t> </w:t>
      </w:r>
      <w:r>
        <w:rPr>
          <w:rFonts w:ascii="宋体" w:hAnsi="宋体" w:cs="宋体" w:eastAsia="宋体" w:hint="default"/>
        </w:rPr>
        <w:t>101</w:t>
      </w:r>
      <w:r>
        <w:rPr>
          <w:rFonts w:ascii="宋体" w:hAnsi="宋体" w:cs="宋体" w:eastAsia="宋体" w:hint="default"/>
          <w:spacing w:val="-60"/>
        </w:rPr>
        <w:t> </w:t>
      </w:r>
      <w:r>
        <w:rPr/>
        <w:t>个，销售机构增加， 上述费用同比增加。</w:t>
      </w:r>
    </w:p>
    <w:p>
      <w:pPr>
        <w:pStyle w:val="BodyText"/>
        <w:spacing w:line="456" w:lineRule="auto" w:before="67"/>
        <w:ind w:left="118" w:right="123" w:firstLine="479"/>
        <w:jc w:val="left"/>
      </w:pPr>
      <w:r>
        <w:rPr/>
        <w:pict>
          <v:shape style="position:absolute;margin-left:89.664001pt;margin-top:57.955639pt;width:411.95pt;height:100.95pt;mso-position-horizontal-relative:page;mso-position-vertical-relative:paragraph;z-index:112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35"/>
                    <w:gridCol w:w="850"/>
                    <w:gridCol w:w="1136"/>
                    <w:gridCol w:w="986"/>
                    <w:gridCol w:w="1136"/>
                    <w:gridCol w:w="996"/>
                    <w:gridCol w:w="850"/>
                    <w:gridCol w:w="1135"/>
                  </w:tblGrid>
                  <w:tr>
                    <w:trPr>
                      <w:trHeight w:val="408" w:hRule="exact"/>
                    </w:trPr>
                    <w:tc>
                      <w:tcPr>
                        <w:tcW w:w="1135"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8"/>
                            <w:szCs w:val="28"/>
                          </w:rPr>
                        </w:pPr>
                      </w:p>
                      <w:p>
                        <w:pPr>
                          <w:pStyle w:val="TableParagraph"/>
                          <w:spacing w:line="240" w:lineRule="auto"/>
                          <w:ind w:left="35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98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64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2122"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98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增减额</w:t>
                        </w:r>
                      </w:p>
                    </w:tc>
                  </w:tr>
                  <w:tr>
                    <w:trPr>
                      <w:trHeight w:val="1601" w:hRule="exact"/>
                    </w:trPr>
                    <w:tc>
                      <w:tcPr>
                        <w:tcW w:w="1135" w:type="dxa"/>
                        <w:vMerge/>
                        <w:tcBorders>
                          <w:left w:val="single" w:sz="4" w:space="0" w:color="000000"/>
                          <w:bottom w:val="single" w:sz="4" w:space="0" w:color="000000"/>
                          <w:right w:val="single" w:sz="4" w:space="0" w:color="000000"/>
                        </w:tcBorders>
                      </w:tcPr>
                      <w:p>
                        <w:pP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348" w:lineRule="auto"/>
                          <w:ind w:left="103" w:right="101"/>
                          <w:jc w:val="both"/>
                          <w:rPr>
                            <w:rFonts w:ascii="宋体" w:hAnsi="宋体" w:cs="宋体" w:eastAsia="宋体" w:hint="default"/>
                            <w:sz w:val="21"/>
                            <w:szCs w:val="21"/>
                          </w:rPr>
                        </w:pPr>
                        <w:r>
                          <w:rPr>
                            <w:rFonts w:ascii="宋体" w:hAnsi="宋体" w:cs="宋体" w:eastAsia="宋体" w:hint="default"/>
                            <w:sz w:val="21"/>
                            <w:szCs w:val="21"/>
                          </w:rPr>
                          <w:t>费用总</w:t>
                        </w:r>
                        <w:r>
                          <w:rPr>
                            <w:rFonts w:ascii="宋体" w:hAnsi="宋体" w:cs="宋体" w:eastAsia="宋体" w:hint="default"/>
                            <w:spacing w:val="-102"/>
                            <w:sz w:val="21"/>
                            <w:szCs w:val="21"/>
                          </w:rPr>
                          <w:t> </w:t>
                        </w:r>
                        <w:r>
                          <w:rPr>
                            <w:rFonts w:ascii="宋体" w:hAnsi="宋体" w:cs="宋体" w:eastAsia="宋体" w:hint="default"/>
                            <w:sz w:val="21"/>
                            <w:szCs w:val="21"/>
                          </w:rPr>
                          <w:t>额（万</w:t>
                        </w:r>
                        <w:r>
                          <w:rPr>
                            <w:rFonts w:ascii="宋体" w:hAnsi="宋体" w:cs="宋体" w:eastAsia="宋体" w:hint="default"/>
                            <w:spacing w:val="-102"/>
                            <w:sz w:val="21"/>
                            <w:szCs w:val="21"/>
                          </w:rPr>
                          <w:t> </w:t>
                        </w:r>
                        <w:r>
                          <w:rPr>
                            <w:rFonts w:ascii="宋体" w:hAnsi="宋体" w:cs="宋体" w:eastAsia="宋体" w:hint="default"/>
                            <w:sz w:val="21"/>
                            <w:szCs w:val="21"/>
                          </w:rPr>
                          <w:t>元）</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348" w:lineRule="auto"/>
                          <w:ind w:left="103" w:right="-3" w:firstLine="38"/>
                          <w:jc w:val="left"/>
                          <w:rPr>
                            <w:rFonts w:ascii="宋体" w:hAnsi="宋体" w:cs="宋体" w:eastAsia="宋体" w:hint="default"/>
                            <w:sz w:val="21"/>
                            <w:szCs w:val="21"/>
                          </w:rPr>
                        </w:pPr>
                        <w:r>
                          <w:rPr>
                            <w:rFonts w:ascii="宋体" w:hAnsi="宋体" w:cs="宋体" w:eastAsia="宋体" w:hint="default"/>
                            <w:sz w:val="21"/>
                            <w:szCs w:val="21"/>
                          </w:rPr>
                          <w:t>每万元销</w:t>
                        </w:r>
                        <w:r>
                          <w:rPr>
                            <w:rFonts w:ascii="宋体" w:hAnsi="宋体" w:cs="宋体" w:eastAsia="宋体" w:hint="default"/>
                            <w:w w:val="100"/>
                            <w:sz w:val="21"/>
                            <w:szCs w:val="21"/>
                          </w:rPr>
                          <w:t> </w:t>
                        </w:r>
                        <w:r>
                          <w:rPr>
                            <w:rFonts w:ascii="宋体" w:hAnsi="宋体" w:cs="宋体" w:eastAsia="宋体" w:hint="default"/>
                            <w:sz w:val="21"/>
                            <w:szCs w:val="21"/>
                          </w:rPr>
                          <w:t>售额所花</w:t>
                        </w:r>
                        <w:r>
                          <w:rPr>
                            <w:rFonts w:ascii="宋体" w:hAnsi="宋体" w:cs="宋体" w:eastAsia="宋体" w:hint="default"/>
                            <w:w w:val="100"/>
                            <w:sz w:val="21"/>
                            <w:szCs w:val="21"/>
                          </w:rPr>
                          <w:t> </w:t>
                        </w:r>
                        <w:r>
                          <w:rPr>
                            <w:rFonts w:ascii="宋体" w:hAnsi="宋体" w:cs="宋体" w:eastAsia="宋体" w:hint="default"/>
                            <w:spacing w:val="-7"/>
                            <w:sz w:val="21"/>
                            <w:szCs w:val="21"/>
                          </w:rPr>
                          <w:t>费用（元）</w:t>
                        </w:r>
                      </w:p>
                    </w:tc>
                    <w:tc>
                      <w:tcPr>
                        <w:tcW w:w="9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348" w:lineRule="auto"/>
                          <w:ind w:left="170" w:right="170"/>
                          <w:jc w:val="both"/>
                          <w:rPr>
                            <w:rFonts w:ascii="宋体" w:hAnsi="宋体" w:cs="宋体" w:eastAsia="宋体" w:hint="default"/>
                            <w:sz w:val="21"/>
                            <w:szCs w:val="21"/>
                          </w:rPr>
                        </w:pPr>
                        <w:r>
                          <w:rPr>
                            <w:rFonts w:ascii="宋体" w:hAnsi="宋体" w:cs="宋体" w:eastAsia="宋体" w:hint="default"/>
                            <w:sz w:val="21"/>
                            <w:szCs w:val="21"/>
                          </w:rPr>
                          <w:t>费用总</w:t>
                        </w:r>
                        <w:r>
                          <w:rPr>
                            <w:rFonts w:ascii="宋体" w:hAnsi="宋体" w:cs="宋体" w:eastAsia="宋体" w:hint="default"/>
                            <w:spacing w:val="-102"/>
                            <w:sz w:val="21"/>
                            <w:szCs w:val="21"/>
                          </w:rPr>
                          <w:t> </w:t>
                        </w:r>
                        <w:r>
                          <w:rPr>
                            <w:rFonts w:ascii="宋体" w:hAnsi="宋体" w:cs="宋体" w:eastAsia="宋体" w:hint="default"/>
                            <w:sz w:val="21"/>
                            <w:szCs w:val="21"/>
                          </w:rPr>
                          <w:t>额（万</w:t>
                        </w:r>
                        <w:r>
                          <w:rPr>
                            <w:rFonts w:ascii="宋体" w:hAnsi="宋体" w:cs="宋体" w:eastAsia="宋体" w:hint="default"/>
                            <w:spacing w:val="-102"/>
                            <w:sz w:val="21"/>
                            <w:szCs w:val="21"/>
                          </w:rPr>
                          <w:t> </w:t>
                        </w:r>
                        <w:r>
                          <w:rPr>
                            <w:rFonts w:ascii="宋体" w:hAnsi="宋体" w:cs="宋体" w:eastAsia="宋体" w:hint="default"/>
                            <w:sz w:val="21"/>
                            <w:szCs w:val="21"/>
                          </w:rPr>
                          <w:t>元）</w:t>
                        </w:r>
                      </w:p>
                    </w:tc>
                    <w:tc>
                      <w:tcPr>
                        <w:tcW w:w="11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348" w:lineRule="auto"/>
                          <w:ind w:left="103" w:right="-5" w:firstLine="38"/>
                          <w:jc w:val="left"/>
                          <w:rPr>
                            <w:rFonts w:ascii="宋体" w:hAnsi="宋体" w:cs="宋体" w:eastAsia="宋体" w:hint="default"/>
                            <w:sz w:val="21"/>
                            <w:szCs w:val="21"/>
                          </w:rPr>
                        </w:pPr>
                        <w:r>
                          <w:rPr>
                            <w:rFonts w:ascii="宋体" w:hAnsi="宋体" w:cs="宋体" w:eastAsia="宋体" w:hint="default"/>
                            <w:sz w:val="21"/>
                            <w:szCs w:val="21"/>
                          </w:rPr>
                          <w:t>每万元销</w:t>
                        </w:r>
                        <w:r>
                          <w:rPr>
                            <w:rFonts w:ascii="宋体" w:hAnsi="宋体" w:cs="宋体" w:eastAsia="宋体" w:hint="default"/>
                            <w:w w:val="100"/>
                            <w:sz w:val="21"/>
                            <w:szCs w:val="21"/>
                          </w:rPr>
                          <w:t> </w:t>
                        </w:r>
                        <w:r>
                          <w:rPr>
                            <w:rFonts w:ascii="宋体" w:hAnsi="宋体" w:cs="宋体" w:eastAsia="宋体" w:hint="default"/>
                            <w:sz w:val="21"/>
                            <w:szCs w:val="21"/>
                          </w:rPr>
                          <w:t>售额所花</w:t>
                        </w:r>
                        <w:r>
                          <w:rPr>
                            <w:rFonts w:ascii="宋体" w:hAnsi="宋体" w:cs="宋体" w:eastAsia="宋体" w:hint="default"/>
                            <w:w w:val="100"/>
                            <w:sz w:val="21"/>
                            <w:szCs w:val="21"/>
                          </w:rPr>
                          <w:t> </w:t>
                        </w:r>
                        <w:r>
                          <w:rPr>
                            <w:rFonts w:ascii="宋体" w:hAnsi="宋体" w:cs="宋体" w:eastAsia="宋体" w:hint="default"/>
                            <w:spacing w:val="-6"/>
                            <w:sz w:val="21"/>
                            <w:szCs w:val="21"/>
                          </w:rPr>
                          <w:t>费用（元）</w:t>
                        </w:r>
                      </w:p>
                    </w:tc>
                    <w:tc>
                      <w:tcPr>
                        <w:tcW w:w="9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348" w:lineRule="auto"/>
                          <w:ind w:left="177" w:right="173"/>
                          <w:jc w:val="both"/>
                          <w:rPr>
                            <w:rFonts w:ascii="宋体" w:hAnsi="宋体" w:cs="宋体" w:eastAsia="宋体" w:hint="default"/>
                            <w:sz w:val="21"/>
                            <w:szCs w:val="21"/>
                          </w:rPr>
                        </w:pPr>
                        <w:r>
                          <w:rPr>
                            <w:rFonts w:ascii="宋体" w:hAnsi="宋体" w:cs="宋体" w:eastAsia="宋体" w:hint="default"/>
                            <w:sz w:val="21"/>
                            <w:szCs w:val="21"/>
                          </w:rPr>
                          <w:t>费用总</w:t>
                        </w:r>
                        <w:r>
                          <w:rPr>
                            <w:rFonts w:ascii="宋体" w:hAnsi="宋体" w:cs="宋体" w:eastAsia="宋体" w:hint="default"/>
                            <w:spacing w:val="-102"/>
                            <w:sz w:val="21"/>
                            <w:szCs w:val="21"/>
                          </w:rPr>
                          <w:t> </w:t>
                        </w:r>
                        <w:r>
                          <w:rPr>
                            <w:rFonts w:ascii="宋体" w:hAnsi="宋体" w:cs="宋体" w:eastAsia="宋体" w:hint="default"/>
                            <w:sz w:val="21"/>
                            <w:szCs w:val="21"/>
                          </w:rPr>
                          <w:t>额（万</w:t>
                        </w:r>
                        <w:r>
                          <w:rPr>
                            <w:rFonts w:ascii="宋体" w:hAnsi="宋体" w:cs="宋体" w:eastAsia="宋体" w:hint="default"/>
                            <w:spacing w:val="-102"/>
                            <w:sz w:val="21"/>
                            <w:szCs w:val="21"/>
                          </w:rPr>
                          <w:t> </w:t>
                        </w:r>
                        <w:r>
                          <w:rPr>
                            <w:rFonts w:ascii="宋体" w:hAnsi="宋体" w:cs="宋体" w:eastAsia="宋体" w:hint="default"/>
                            <w:sz w:val="21"/>
                            <w:szCs w:val="21"/>
                          </w:rPr>
                          <w:t>元）</w:t>
                        </w:r>
                      </w:p>
                    </w:tc>
                    <w:tc>
                      <w:tcPr>
                        <w:tcW w:w="850"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3" w:right="-7" w:firstLine="2"/>
                          <w:jc w:val="both"/>
                          <w:rPr>
                            <w:rFonts w:ascii="宋体" w:hAnsi="宋体" w:cs="宋体" w:eastAsia="宋体" w:hint="default"/>
                            <w:sz w:val="21"/>
                            <w:szCs w:val="21"/>
                          </w:rPr>
                        </w:pPr>
                        <w:r>
                          <w:rPr>
                            <w:rFonts w:ascii="宋体" w:hAnsi="宋体" w:cs="宋体" w:eastAsia="宋体" w:hint="default"/>
                            <w:sz w:val="21"/>
                            <w:szCs w:val="21"/>
                          </w:rPr>
                          <w:t>每万元</w:t>
                        </w:r>
                        <w:r>
                          <w:rPr>
                            <w:rFonts w:ascii="宋体" w:hAnsi="宋体" w:cs="宋体" w:eastAsia="宋体" w:hint="default"/>
                            <w:w w:val="100"/>
                            <w:sz w:val="21"/>
                            <w:szCs w:val="21"/>
                          </w:rPr>
                          <w:t> </w:t>
                        </w:r>
                        <w:r>
                          <w:rPr>
                            <w:rFonts w:ascii="宋体" w:hAnsi="宋体" w:cs="宋体" w:eastAsia="宋体" w:hint="default"/>
                            <w:sz w:val="21"/>
                            <w:szCs w:val="21"/>
                          </w:rPr>
                          <w:t>销售额</w:t>
                        </w:r>
                        <w:r>
                          <w:rPr>
                            <w:rFonts w:ascii="宋体" w:hAnsi="宋体" w:cs="宋体" w:eastAsia="宋体" w:hint="default"/>
                            <w:spacing w:val="-102"/>
                            <w:sz w:val="21"/>
                            <w:szCs w:val="21"/>
                          </w:rPr>
                          <w:t> </w:t>
                        </w:r>
                        <w:r>
                          <w:rPr>
                            <w:rFonts w:ascii="宋体" w:hAnsi="宋体" w:cs="宋体" w:eastAsia="宋体" w:hint="default"/>
                            <w:sz w:val="21"/>
                            <w:szCs w:val="21"/>
                          </w:rPr>
                          <w:t>所花费</w:t>
                        </w:r>
                        <w:r>
                          <w:rPr>
                            <w:rFonts w:ascii="宋体" w:hAnsi="宋体" w:cs="宋体" w:eastAsia="宋体" w:hint="default"/>
                            <w:spacing w:val="-102"/>
                            <w:sz w:val="21"/>
                            <w:szCs w:val="21"/>
                          </w:rPr>
                          <w:t> </w:t>
                        </w:r>
                        <w:r>
                          <w:rPr>
                            <w:rFonts w:ascii="宋体" w:hAnsi="宋体" w:cs="宋体" w:eastAsia="宋体" w:hint="default"/>
                            <w:spacing w:val="-26"/>
                            <w:w w:val="100"/>
                            <w:sz w:val="21"/>
                            <w:szCs w:val="21"/>
                          </w:rPr>
                          <w:t>用（元）</w:t>
                        </w:r>
                      </w:p>
                    </w:tc>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3" w:right="103" w:firstLine="12"/>
                          <w:jc w:val="both"/>
                          <w:rPr>
                            <w:rFonts w:ascii="宋体" w:hAnsi="宋体" w:cs="宋体" w:eastAsia="宋体" w:hint="default"/>
                            <w:sz w:val="21"/>
                            <w:szCs w:val="21"/>
                          </w:rPr>
                        </w:pPr>
                        <w:r>
                          <w:rPr>
                            <w:rFonts w:ascii="宋体" w:hAnsi="宋体" w:cs="宋体" w:eastAsia="宋体" w:hint="default"/>
                            <w:sz w:val="21"/>
                            <w:szCs w:val="21"/>
                          </w:rPr>
                          <w:t>11</w:t>
                        </w:r>
                        <w:r>
                          <w:rPr>
                            <w:rFonts w:ascii="宋体" w:hAnsi="宋体" w:cs="宋体" w:eastAsia="宋体" w:hint="default"/>
                            <w:spacing w:val="-52"/>
                            <w:sz w:val="21"/>
                            <w:szCs w:val="21"/>
                          </w:rPr>
                          <w:t> </w:t>
                        </w:r>
                        <w:r>
                          <w:rPr>
                            <w:rFonts w:ascii="宋体" w:hAnsi="宋体" w:cs="宋体" w:eastAsia="宋体" w:hint="default"/>
                            <w:sz w:val="21"/>
                            <w:szCs w:val="21"/>
                          </w:rPr>
                          <w:t>年每万</w:t>
                        </w:r>
                        <w:r>
                          <w:rPr>
                            <w:rFonts w:ascii="宋体" w:hAnsi="宋体" w:cs="宋体" w:eastAsia="宋体" w:hint="default"/>
                            <w:w w:val="100"/>
                            <w:sz w:val="21"/>
                            <w:szCs w:val="21"/>
                          </w:rPr>
                          <w:t> </w:t>
                        </w:r>
                        <w:r>
                          <w:rPr>
                            <w:rFonts w:ascii="宋体" w:hAnsi="宋体" w:cs="宋体" w:eastAsia="宋体" w:hint="default"/>
                            <w:sz w:val="21"/>
                            <w:szCs w:val="21"/>
                          </w:rPr>
                          <w:t>元销售额</w:t>
                        </w:r>
                        <w:r>
                          <w:rPr>
                            <w:rFonts w:ascii="宋体" w:hAnsi="宋体" w:cs="宋体" w:eastAsia="宋体" w:hint="default"/>
                            <w:w w:val="100"/>
                            <w:sz w:val="21"/>
                            <w:szCs w:val="21"/>
                          </w:rPr>
                          <w:t> </w:t>
                        </w:r>
                        <w:r>
                          <w:rPr>
                            <w:rFonts w:ascii="宋体" w:hAnsi="宋体" w:cs="宋体" w:eastAsia="宋体" w:hint="default"/>
                            <w:sz w:val="21"/>
                            <w:szCs w:val="21"/>
                          </w:rPr>
                          <w:t>所花费用</w:t>
                        </w:r>
                        <w:r>
                          <w:rPr>
                            <w:rFonts w:ascii="宋体" w:hAnsi="宋体" w:cs="宋体" w:eastAsia="宋体" w:hint="default"/>
                            <w:w w:val="100"/>
                            <w:sz w:val="21"/>
                            <w:szCs w:val="21"/>
                          </w:rPr>
                          <w:t> </w:t>
                        </w:r>
                        <w:r>
                          <w:rPr>
                            <w:rFonts w:ascii="宋体" w:hAnsi="宋体" w:cs="宋体" w:eastAsia="宋体" w:hint="default"/>
                            <w:sz w:val="21"/>
                            <w:szCs w:val="21"/>
                          </w:rPr>
                          <w:t>与</w:t>
                        </w:r>
                        <w:r>
                          <w:rPr>
                            <w:rFonts w:ascii="宋体" w:hAnsi="宋体" w:cs="宋体" w:eastAsia="宋体" w:hint="default"/>
                            <w:spacing w:val="-65"/>
                            <w:sz w:val="21"/>
                            <w:szCs w:val="21"/>
                          </w:rPr>
                          <w:t> </w:t>
                        </w:r>
                        <w:r>
                          <w:rPr>
                            <w:rFonts w:ascii="宋体" w:hAnsi="宋体" w:cs="宋体" w:eastAsia="宋体" w:hint="default"/>
                            <w:sz w:val="21"/>
                            <w:szCs w:val="21"/>
                          </w:rPr>
                          <w:t>10</w:t>
                        </w:r>
                        <w:r>
                          <w:rPr>
                            <w:rFonts w:ascii="宋体" w:hAnsi="宋体" w:cs="宋体" w:eastAsia="宋体" w:hint="default"/>
                            <w:spacing w:val="-65"/>
                            <w:sz w:val="21"/>
                            <w:szCs w:val="21"/>
                          </w:rPr>
                          <w:t> </w:t>
                        </w:r>
                        <w:r>
                          <w:rPr>
                            <w:rFonts w:ascii="宋体" w:hAnsi="宋体" w:cs="宋体" w:eastAsia="宋体" w:hint="default"/>
                            <w:spacing w:val="-3"/>
                            <w:sz w:val="21"/>
                            <w:szCs w:val="21"/>
                          </w:rPr>
                          <w:t>相比</w:t>
                        </w:r>
                        <w:r>
                          <w:rPr>
                            <w:rFonts w:ascii="宋体" w:hAnsi="宋体" w:cs="宋体" w:eastAsia="宋体" w:hint="default"/>
                            <w:sz w:val="21"/>
                            <w:szCs w:val="21"/>
                          </w:rPr>
                        </w:r>
                      </w:p>
                    </w:tc>
                  </w:tr>
                </w:tbl>
                <w:p>
                  <w:pPr/>
                </w:p>
              </w:txbxContent>
            </v:textbox>
            <w10:wrap type="none"/>
          </v:shape>
        </w:pict>
      </w:r>
      <w:r>
        <w:rPr/>
        <w:t>综合上述因素，</w:t>
      </w:r>
      <w:r>
        <w:rPr>
          <w:rFonts w:ascii="宋体" w:hAnsi="宋体" w:cs="宋体" w:eastAsia="宋体" w:hint="default"/>
        </w:rPr>
        <w:t>2011</w:t>
      </w:r>
      <w:r>
        <w:rPr>
          <w:rFonts w:ascii="宋体" w:hAnsi="宋体" w:cs="宋体" w:eastAsia="宋体" w:hint="default"/>
          <w:spacing w:val="26"/>
        </w:rPr>
        <w:t> </w:t>
      </w:r>
      <w:r>
        <w:rPr/>
        <w:t>年销售费用增长比例高于销售收入增长比例，导致每 万元销售收入花费销售费用增加</w:t>
      </w:r>
      <w:r>
        <w:rPr>
          <w:spacing w:val="-61"/>
        </w:rPr>
        <w:t> </w:t>
      </w:r>
      <w:r>
        <w:rPr>
          <w:rFonts w:ascii="宋体" w:hAnsi="宋体" w:cs="宋体" w:eastAsia="宋体" w:hint="default"/>
        </w:rPr>
        <w:t>406.85</w:t>
      </w:r>
      <w:r>
        <w:rPr>
          <w:rFonts w:ascii="宋体" w:hAnsi="宋体" w:cs="宋体" w:eastAsia="宋体" w:hint="default"/>
          <w:spacing w:val="-61"/>
        </w:rPr>
        <w:t> </w:t>
      </w:r>
      <w:r>
        <w:rPr/>
        <w:t>元。</w:t>
      </w:r>
    </w:p>
    <w:p>
      <w:pPr>
        <w:spacing w:after="0" w:line="456" w:lineRule="auto"/>
        <w:jc w:val="left"/>
        <w:sectPr>
          <w:pgSz w:w="11910" w:h="16850"/>
          <w:pgMar w:header="852" w:footer="1195" w:top="1480" w:bottom="1380" w:left="1680" w:right="1660"/>
        </w:sectPr>
      </w:pPr>
    </w:p>
    <w:p>
      <w:pPr>
        <w:spacing w:line="240" w:lineRule="auto" w:before="10"/>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1135"/>
        <w:gridCol w:w="850"/>
        <w:gridCol w:w="1136"/>
        <w:gridCol w:w="986"/>
        <w:gridCol w:w="1136"/>
        <w:gridCol w:w="996"/>
        <w:gridCol w:w="850"/>
        <w:gridCol w:w="1135"/>
      </w:tblGrid>
      <w:tr>
        <w:trPr>
          <w:trHeight w:val="809" w:hRule="exact"/>
        </w:trPr>
        <w:tc>
          <w:tcPr>
            <w:tcW w:w="113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141"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85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71"/>
              <w:ind w:right="0"/>
              <w:jc w:val="center"/>
              <w:rPr>
                <w:rFonts w:ascii="Calibri" w:hAnsi="Calibri" w:cs="Calibri" w:eastAsia="Calibri" w:hint="default"/>
                <w:sz w:val="21"/>
                <w:szCs w:val="21"/>
              </w:rPr>
            </w:pPr>
            <w:r>
              <w:rPr>
                <w:rFonts w:ascii="Calibri"/>
                <w:sz w:val="21"/>
              </w:rPr>
              <w:t>4,902.</w:t>
            </w:r>
          </w:p>
          <w:p>
            <w:pPr>
              <w:pStyle w:val="TableParagraph"/>
              <w:spacing w:line="240" w:lineRule="auto" w:before="142"/>
              <w:ind w:right="0"/>
              <w:jc w:val="center"/>
              <w:rPr>
                <w:rFonts w:ascii="Calibri" w:hAnsi="Calibri" w:cs="Calibri" w:eastAsia="Calibri" w:hint="default"/>
                <w:sz w:val="21"/>
                <w:szCs w:val="21"/>
              </w:rPr>
            </w:pPr>
            <w:r>
              <w:rPr>
                <w:rFonts w:ascii="Calibri"/>
                <w:sz w:val="21"/>
              </w:rPr>
              <w:t>23</w:t>
            </w:r>
          </w:p>
        </w:tc>
        <w:tc>
          <w:tcPr>
            <w:tcW w:w="113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90" w:right="0"/>
              <w:jc w:val="left"/>
              <w:rPr>
                <w:rFonts w:ascii="Calibri" w:hAnsi="Calibri" w:cs="Calibri" w:eastAsia="Calibri" w:hint="default"/>
                <w:sz w:val="21"/>
                <w:szCs w:val="21"/>
              </w:rPr>
            </w:pPr>
            <w:r>
              <w:rPr>
                <w:rFonts w:ascii="Calibri"/>
                <w:sz w:val="21"/>
              </w:rPr>
              <w:t>1,935.98</w:t>
            </w:r>
          </w:p>
        </w:tc>
        <w:tc>
          <w:tcPr>
            <w:tcW w:w="98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15" w:right="0"/>
              <w:jc w:val="left"/>
              <w:rPr>
                <w:rFonts w:ascii="Calibri" w:hAnsi="Calibri" w:cs="Calibri" w:eastAsia="Calibri" w:hint="default"/>
                <w:sz w:val="21"/>
                <w:szCs w:val="21"/>
              </w:rPr>
            </w:pPr>
            <w:r>
              <w:rPr>
                <w:rFonts w:ascii="Calibri"/>
                <w:sz w:val="21"/>
              </w:rPr>
              <w:t>3,721.58</w:t>
            </w:r>
          </w:p>
        </w:tc>
        <w:tc>
          <w:tcPr>
            <w:tcW w:w="113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91" w:right="0"/>
              <w:jc w:val="left"/>
              <w:rPr>
                <w:rFonts w:ascii="Calibri" w:hAnsi="Calibri" w:cs="Calibri" w:eastAsia="Calibri" w:hint="default"/>
                <w:sz w:val="21"/>
                <w:szCs w:val="21"/>
              </w:rPr>
            </w:pPr>
            <w:r>
              <w:rPr>
                <w:rFonts w:ascii="Calibri"/>
                <w:sz w:val="21"/>
              </w:rPr>
              <w:t>1,529.13</w:t>
            </w:r>
          </w:p>
        </w:tc>
        <w:tc>
          <w:tcPr>
            <w:tcW w:w="99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19" w:right="0"/>
              <w:jc w:val="left"/>
              <w:rPr>
                <w:rFonts w:ascii="Calibri" w:hAnsi="Calibri" w:cs="Calibri" w:eastAsia="Calibri" w:hint="default"/>
                <w:sz w:val="21"/>
                <w:szCs w:val="21"/>
              </w:rPr>
            </w:pPr>
            <w:r>
              <w:rPr>
                <w:rFonts w:ascii="Calibri"/>
                <w:sz w:val="21"/>
              </w:rPr>
              <w:t>1,180.65</w:t>
            </w:r>
          </w:p>
        </w:tc>
        <w:tc>
          <w:tcPr>
            <w:tcW w:w="85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27" w:right="0"/>
              <w:jc w:val="left"/>
              <w:rPr>
                <w:rFonts w:ascii="Calibri" w:hAnsi="Calibri" w:cs="Calibri" w:eastAsia="Calibri" w:hint="default"/>
                <w:sz w:val="21"/>
                <w:szCs w:val="21"/>
              </w:rPr>
            </w:pPr>
            <w:r>
              <w:rPr>
                <w:rFonts w:ascii="Calibri"/>
                <w:sz w:val="21"/>
              </w:rPr>
              <w:t>406.85</w:t>
            </w:r>
          </w:p>
        </w:tc>
        <w:tc>
          <w:tcPr>
            <w:tcW w:w="1135"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247" w:right="0"/>
              <w:jc w:val="left"/>
              <w:rPr>
                <w:rFonts w:ascii="Calibri" w:hAnsi="Calibri" w:cs="Calibri" w:eastAsia="Calibri" w:hint="default"/>
                <w:sz w:val="21"/>
                <w:szCs w:val="21"/>
              </w:rPr>
            </w:pPr>
            <w:r>
              <w:rPr>
                <w:rFonts w:ascii="Calibri"/>
                <w:sz w:val="21"/>
              </w:rPr>
              <w:t>26.61%</w:t>
            </w:r>
          </w:p>
        </w:tc>
      </w:tr>
    </w:tbl>
    <w:p>
      <w:pPr>
        <w:spacing w:line="240" w:lineRule="auto" w:before="2"/>
        <w:rPr>
          <w:rFonts w:ascii="宋体" w:hAnsi="宋体" w:cs="宋体" w:eastAsia="宋体" w:hint="default"/>
          <w:sz w:val="21"/>
          <w:szCs w:val="21"/>
        </w:rPr>
      </w:pPr>
    </w:p>
    <w:p>
      <w:pPr>
        <w:pStyle w:val="Heading7"/>
        <w:spacing w:line="240" w:lineRule="auto" w:before="26"/>
        <w:ind w:left="600" w:right="0"/>
        <w:jc w:val="left"/>
        <w:rPr>
          <w:b w:val="0"/>
          <w:bCs w:val="0"/>
        </w:rPr>
      </w:pPr>
      <w:r>
        <w:rPr>
          <w:rFonts w:ascii="宋体" w:hAnsi="宋体" w:cs="宋体" w:eastAsia="宋体" w:hint="default"/>
        </w:rPr>
        <w:t>4</w:t>
      </w:r>
      <w:r>
        <w:rPr/>
        <w:t>、管理费用</w:t>
      </w:r>
      <w:r>
        <w:rPr>
          <w:b w:val="0"/>
          <w:bCs w:val="0"/>
        </w:rPr>
      </w:r>
    </w:p>
    <w:p>
      <w:pPr>
        <w:spacing w:line="240" w:lineRule="auto" w:before="9"/>
        <w:rPr>
          <w:rFonts w:ascii="宋体" w:hAnsi="宋体" w:cs="宋体" w:eastAsia="宋体" w:hint="default"/>
          <w:b/>
          <w:bCs/>
          <w:sz w:val="21"/>
          <w:szCs w:val="21"/>
        </w:rPr>
      </w:pPr>
    </w:p>
    <w:p>
      <w:pPr>
        <w:pStyle w:val="BodyText"/>
        <w:spacing w:line="240" w:lineRule="auto"/>
        <w:ind w:left="598" w:right="0"/>
        <w:jc w:val="left"/>
      </w:pPr>
      <w:r>
        <w:rPr>
          <w:rFonts w:ascii="宋体" w:hAnsi="宋体" w:cs="宋体" w:eastAsia="宋体" w:hint="default"/>
        </w:rPr>
        <w:t>2011</w:t>
      </w:r>
      <w:r>
        <w:rPr>
          <w:rFonts w:ascii="宋体" w:hAnsi="宋体" w:cs="宋体" w:eastAsia="宋体" w:hint="default"/>
          <w:spacing w:val="-59"/>
        </w:rPr>
        <w:t> </w:t>
      </w:r>
      <w:r>
        <w:rPr/>
        <w:t>年度管理费用支出</w:t>
      </w:r>
      <w:r>
        <w:rPr>
          <w:spacing w:val="-59"/>
        </w:rPr>
        <w:t> </w:t>
      </w:r>
      <w:r>
        <w:rPr>
          <w:rFonts w:ascii="宋体" w:hAnsi="宋体" w:cs="宋体" w:eastAsia="宋体" w:hint="default"/>
        </w:rPr>
        <w:t>3,784.12</w:t>
      </w:r>
      <w:r>
        <w:rPr>
          <w:rFonts w:ascii="宋体" w:hAnsi="宋体" w:cs="宋体" w:eastAsia="宋体" w:hint="default"/>
          <w:spacing w:val="-59"/>
        </w:rPr>
        <w:t> </w:t>
      </w:r>
      <w:r>
        <w:rPr>
          <w:spacing w:val="-3"/>
        </w:rPr>
        <w:t>万元，与上年同期相比增加</w:t>
      </w:r>
      <w:r>
        <w:rPr>
          <w:spacing w:val="-59"/>
        </w:rPr>
        <w:t> </w:t>
      </w:r>
      <w:r>
        <w:rPr>
          <w:rFonts w:ascii="宋体" w:hAnsi="宋体" w:cs="宋体" w:eastAsia="宋体" w:hint="default"/>
        </w:rPr>
        <w:t>747.41</w:t>
      </w:r>
      <w:r>
        <w:rPr>
          <w:rFonts w:ascii="宋体" w:hAnsi="宋体" w:cs="宋体" w:eastAsia="宋体" w:hint="default"/>
          <w:spacing w:val="-59"/>
        </w:rPr>
        <w:t> </w:t>
      </w:r>
      <w:r>
        <w:rPr/>
        <w:t>万元，</w:t>
      </w:r>
    </w:p>
    <w:p>
      <w:pPr>
        <w:spacing w:line="240" w:lineRule="auto" w:before="9"/>
        <w:rPr>
          <w:rFonts w:ascii="宋体" w:hAnsi="宋体" w:cs="宋体" w:eastAsia="宋体" w:hint="default"/>
          <w:sz w:val="21"/>
          <w:szCs w:val="21"/>
        </w:rPr>
      </w:pPr>
    </w:p>
    <w:p>
      <w:pPr>
        <w:pStyle w:val="BodyText"/>
        <w:spacing w:line="240" w:lineRule="auto"/>
        <w:ind w:left="118" w:right="0"/>
        <w:jc w:val="left"/>
      </w:pPr>
      <w:r>
        <w:rPr>
          <w:rFonts w:ascii="宋体" w:hAnsi="宋体" w:cs="宋体" w:eastAsia="宋体" w:hint="default"/>
        </w:rPr>
        <w:t>2011</w:t>
      </w:r>
      <w:r>
        <w:rPr>
          <w:rFonts w:ascii="宋体" w:hAnsi="宋体" w:cs="宋体" w:eastAsia="宋体" w:hint="default"/>
          <w:spacing w:val="-61"/>
        </w:rPr>
        <w:t> </w:t>
      </w:r>
      <w:r>
        <w:rPr/>
        <w:t>年和</w:t>
      </w:r>
      <w:r>
        <w:rPr>
          <w:spacing w:val="-60"/>
        </w:rPr>
        <w:t> </w:t>
      </w:r>
      <w:r>
        <w:rPr>
          <w:rFonts w:ascii="宋体" w:hAnsi="宋体" w:cs="宋体" w:eastAsia="宋体" w:hint="default"/>
        </w:rPr>
        <w:t>2010</w:t>
      </w:r>
      <w:r>
        <w:rPr>
          <w:rFonts w:ascii="宋体" w:hAnsi="宋体" w:cs="宋体" w:eastAsia="宋体" w:hint="default"/>
          <w:spacing w:val="-60"/>
        </w:rPr>
        <w:t> </w:t>
      </w:r>
      <w:r>
        <w:rPr/>
        <w:t>年管理费用明细对比如下：</w:t>
      </w:r>
    </w:p>
    <w:p>
      <w:pPr>
        <w:spacing w:line="240" w:lineRule="auto" w:before="7"/>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1963"/>
        <w:gridCol w:w="1621"/>
        <w:gridCol w:w="1620"/>
        <w:gridCol w:w="1260"/>
        <w:gridCol w:w="1801"/>
      </w:tblGrid>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6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6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09" w:right="0"/>
              <w:jc w:val="left"/>
              <w:rPr>
                <w:rFonts w:ascii="宋体" w:hAnsi="宋体" w:cs="宋体" w:eastAsia="宋体" w:hint="default"/>
                <w:sz w:val="21"/>
                <w:szCs w:val="21"/>
              </w:rPr>
            </w:pPr>
            <w:r>
              <w:rPr>
                <w:rFonts w:ascii="宋体" w:hAnsi="宋体" w:cs="宋体" w:eastAsia="宋体" w:hint="default"/>
                <w:sz w:val="21"/>
                <w:szCs w:val="21"/>
              </w:rPr>
              <w:t>增加额</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578" w:right="0"/>
              <w:jc w:val="left"/>
              <w:rPr>
                <w:rFonts w:ascii="宋体" w:hAnsi="宋体" w:cs="宋体" w:eastAsia="宋体" w:hint="default"/>
                <w:sz w:val="21"/>
                <w:szCs w:val="21"/>
              </w:rPr>
            </w:pPr>
            <w:r>
              <w:rPr>
                <w:rFonts w:ascii="宋体" w:hAnsi="宋体" w:cs="宋体" w:eastAsia="宋体" w:hint="default"/>
                <w:sz w:val="21"/>
                <w:szCs w:val="21"/>
              </w:rPr>
              <w:t>增长率</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工资</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557.01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宋体" w:hAnsi="宋体" w:cs="宋体" w:eastAsia="宋体" w:hint="default"/>
                <w:sz w:val="21"/>
                <w:szCs w:val="21"/>
              </w:rPr>
            </w:pPr>
            <w:r>
              <w:rPr>
                <w:rFonts w:ascii="宋体"/>
                <w:sz w:val="21"/>
              </w:rPr>
              <w:t>469.26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87.75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18.70%</w:t>
            </w:r>
          </w:p>
        </w:tc>
      </w:tr>
      <w:tr>
        <w:trPr>
          <w:trHeight w:val="409"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福利费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265.69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9"/>
              <w:jc w:val="right"/>
              <w:rPr>
                <w:rFonts w:ascii="宋体" w:hAnsi="宋体" w:cs="宋体" w:eastAsia="宋体" w:hint="default"/>
                <w:sz w:val="21"/>
                <w:szCs w:val="21"/>
              </w:rPr>
            </w:pPr>
            <w:r>
              <w:rPr>
                <w:rFonts w:ascii="宋体"/>
                <w:sz w:val="21"/>
              </w:rPr>
              <w:t>174.38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91.31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52.36%</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劳动保险</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41.30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21.59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19.71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91.29%</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住房公积金</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6.18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5.46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0.72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13.19%</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职工教育经费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3.12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w w:val="100"/>
                <w:sz w:val="21"/>
              </w:rPr>
              <w:t>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3.12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100%</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差旅费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131.45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52.50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78.95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150.38%</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运输费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4.59</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0.04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4.55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11375.00%</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业务招待费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100.51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39.39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61.12</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155.17%</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折旧费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73.31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45.48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27.83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61.19%</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办公费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129.11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83.86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45.25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53.96%</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水电费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18.03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13.39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4.64</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34.65%</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电话费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19.44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19.19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0.25</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1.30%</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通讯补助</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0.25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0.12</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0.13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108.33%</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培训费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36.64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21.93</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14.71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67.08%</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汽车费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48.84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45.04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3.80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8.44%</w:t>
            </w:r>
          </w:p>
        </w:tc>
      </w:tr>
      <w:tr>
        <w:trPr>
          <w:trHeight w:val="566"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0"/>
              <w:jc w:val="center"/>
              <w:rPr>
                <w:rFonts w:ascii="宋体" w:hAnsi="宋体" w:cs="宋体" w:eastAsia="宋体" w:hint="default"/>
                <w:sz w:val="21"/>
                <w:szCs w:val="21"/>
              </w:rPr>
            </w:pPr>
            <w:r>
              <w:rPr>
                <w:rFonts w:ascii="宋体" w:hAnsi="宋体" w:cs="宋体" w:eastAsia="宋体" w:hint="default"/>
                <w:sz w:val="21"/>
                <w:szCs w:val="21"/>
              </w:rPr>
              <w:t>税金</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98"/>
              <w:jc w:val="right"/>
              <w:rPr>
                <w:rFonts w:ascii="宋体" w:hAnsi="宋体" w:cs="宋体" w:eastAsia="宋体" w:hint="default"/>
                <w:sz w:val="21"/>
                <w:szCs w:val="21"/>
              </w:rPr>
            </w:pPr>
            <w:r>
              <w:rPr>
                <w:rFonts w:ascii="宋体"/>
                <w:sz w:val="21"/>
              </w:rPr>
              <w:t>294.94</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99"/>
              <w:jc w:val="right"/>
              <w:rPr>
                <w:rFonts w:ascii="宋体" w:hAnsi="宋体" w:cs="宋体" w:eastAsia="宋体" w:hint="default"/>
                <w:sz w:val="21"/>
                <w:szCs w:val="21"/>
              </w:rPr>
            </w:pPr>
            <w:r>
              <w:rPr>
                <w:rFonts w:ascii="宋体"/>
                <w:sz w:val="21"/>
              </w:rPr>
              <w:t>281.78</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98"/>
              <w:jc w:val="right"/>
              <w:rPr>
                <w:rFonts w:ascii="宋体" w:hAnsi="宋体" w:cs="宋体" w:eastAsia="宋体" w:hint="default"/>
                <w:sz w:val="21"/>
                <w:szCs w:val="21"/>
              </w:rPr>
            </w:pPr>
            <w:r>
              <w:rPr>
                <w:rFonts w:ascii="宋体"/>
                <w:sz w:val="21"/>
              </w:rPr>
              <w:t>13.16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0"/>
              <w:ind w:right="98"/>
              <w:jc w:val="right"/>
              <w:rPr>
                <w:rFonts w:ascii="宋体" w:hAnsi="宋体" w:cs="宋体" w:eastAsia="宋体" w:hint="default"/>
                <w:sz w:val="21"/>
                <w:szCs w:val="21"/>
              </w:rPr>
            </w:pPr>
            <w:r>
              <w:rPr>
                <w:rFonts w:ascii="宋体"/>
                <w:sz w:val="21"/>
              </w:rPr>
              <w:t>4.67%</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无形资产摊销</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26.01</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18.81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7.20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38.28%</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研究开发费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1,548.37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pacing w:val="-1"/>
                <w:sz w:val="21"/>
              </w:rPr>
              <w:t>1,467.04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81.33</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5.54%</w:t>
            </w:r>
          </w:p>
        </w:tc>
      </w:tr>
      <w:tr>
        <w:trPr>
          <w:trHeight w:val="409"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hAnsi="宋体" w:cs="宋体" w:eastAsia="宋体" w:hint="default"/>
                <w:sz w:val="21"/>
                <w:szCs w:val="21"/>
              </w:rPr>
              <w:t>招聘费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6.48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3.69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2.79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75.61%</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物业管理费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45.88</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36.89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8.99</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24.37%</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会议费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243.23</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z w:val="21"/>
              </w:rPr>
              <w:t>149.27</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93.96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62.95%</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会员费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14.55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10.64</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3.91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36.75%</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咨询服务费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131.65</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61.09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70.56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115.50%</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劳务费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12.00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6.00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6.00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100.00%</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认证检测费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w w:val="100"/>
                <w:sz w:val="21"/>
              </w:rPr>
              <w:t>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1.30</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-1.30</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-100.00%</w:t>
            </w:r>
          </w:p>
        </w:tc>
      </w:tr>
    </w:tbl>
    <w:p>
      <w:pPr>
        <w:spacing w:after="0" w:line="240" w:lineRule="auto"/>
        <w:jc w:val="right"/>
        <w:rPr>
          <w:rFonts w:ascii="宋体" w:hAnsi="宋体" w:cs="宋体" w:eastAsia="宋体" w:hint="default"/>
          <w:sz w:val="21"/>
          <w:szCs w:val="21"/>
        </w:rPr>
        <w:sectPr>
          <w:pgSz w:w="11910" w:h="16850"/>
          <w:pgMar w:header="852" w:footer="1195" w:top="1480" w:bottom="1380" w:left="1680" w:right="1560"/>
        </w:sectPr>
      </w:pPr>
    </w:p>
    <w:p>
      <w:pPr>
        <w:spacing w:line="240" w:lineRule="auto" w:before="10"/>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1963"/>
        <w:gridCol w:w="1621"/>
        <w:gridCol w:w="1620"/>
        <w:gridCol w:w="1260"/>
        <w:gridCol w:w="1801"/>
      </w:tblGrid>
      <w:tr>
        <w:trPr>
          <w:trHeight w:val="411" w:hRule="exact"/>
        </w:trPr>
        <w:tc>
          <w:tcPr>
            <w:tcW w:w="1963"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left="2" w:right="0"/>
              <w:jc w:val="center"/>
              <w:rPr>
                <w:rFonts w:ascii="宋体" w:hAnsi="宋体" w:cs="宋体" w:eastAsia="宋体" w:hint="default"/>
                <w:sz w:val="21"/>
                <w:szCs w:val="21"/>
              </w:rPr>
            </w:pPr>
            <w:r>
              <w:rPr>
                <w:rFonts w:ascii="宋体" w:hAnsi="宋体" w:cs="宋体" w:eastAsia="宋体" w:hint="default"/>
                <w:sz w:val="21"/>
                <w:szCs w:val="21"/>
              </w:rPr>
              <w:t>环境绿化费</w:t>
            </w:r>
          </w:p>
        </w:tc>
        <w:tc>
          <w:tcPr>
            <w:tcW w:w="162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16.58</w:t>
            </w:r>
          </w:p>
        </w:tc>
        <w:tc>
          <w:tcPr>
            <w:tcW w:w="162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7.73</w:t>
            </w:r>
          </w:p>
        </w:tc>
        <w:tc>
          <w:tcPr>
            <w:tcW w:w="126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8.85</w:t>
            </w:r>
          </w:p>
        </w:tc>
        <w:tc>
          <w:tcPr>
            <w:tcW w:w="180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pacing w:val="-1"/>
                <w:sz w:val="21"/>
              </w:rPr>
              <w:t>114.49%</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租金</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8.97</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0.09</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8.88</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9866.67%</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宣传费</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w w:val="100"/>
                <w:sz w:val="21"/>
              </w:rPr>
              <w:t>0</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0.76</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-0.76</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-100.00%</w:t>
            </w:r>
          </w:p>
        </w:tc>
      </w:tr>
      <w:tr>
        <w:trPr>
          <w:trHeight w:val="4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3,784.12</w:t>
            </w:r>
          </w:p>
        </w:tc>
        <w:tc>
          <w:tcPr>
            <w:tcW w:w="16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9"/>
              <w:jc w:val="right"/>
              <w:rPr>
                <w:rFonts w:ascii="宋体" w:hAnsi="宋体" w:cs="宋体" w:eastAsia="宋体" w:hint="default"/>
                <w:sz w:val="21"/>
                <w:szCs w:val="21"/>
              </w:rPr>
            </w:pPr>
            <w:r>
              <w:rPr>
                <w:rFonts w:ascii="宋体"/>
                <w:spacing w:val="-1"/>
                <w:sz w:val="21"/>
              </w:rPr>
              <w:t>3,036.71</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747.41</w:t>
            </w:r>
          </w:p>
        </w:tc>
        <w:tc>
          <w:tcPr>
            <w:tcW w:w="18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24.61%</w:t>
            </w:r>
          </w:p>
        </w:tc>
      </w:tr>
    </w:tbl>
    <w:p>
      <w:pPr>
        <w:spacing w:line="240" w:lineRule="auto" w:before="12"/>
        <w:rPr>
          <w:rFonts w:ascii="宋体" w:hAnsi="宋体" w:cs="宋体" w:eastAsia="宋体" w:hint="default"/>
          <w:sz w:val="5"/>
          <w:szCs w:val="5"/>
        </w:rPr>
      </w:pPr>
    </w:p>
    <w:p>
      <w:pPr>
        <w:pStyle w:val="BodyText"/>
        <w:spacing w:line="240" w:lineRule="auto" w:before="26"/>
        <w:ind w:left="598" w:right="0"/>
        <w:jc w:val="left"/>
      </w:pPr>
      <w:r>
        <w:rPr>
          <w:rFonts w:ascii="宋体" w:hAnsi="宋体" w:cs="宋体" w:eastAsia="宋体" w:hint="default"/>
        </w:rPr>
        <w:t>2011</w:t>
      </w:r>
      <w:r>
        <w:rPr>
          <w:rFonts w:ascii="宋体" w:hAnsi="宋体" w:cs="宋体" w:eastAsia="宋体" w:hint="default"/>
          <w:spacing w:val="-60"/>
        </w:rPr>
        <w:t> </w:t>
      </w:r>
      <w:r>
        <w:rPr/>
        <w:t>年管理费用增加的原因如下：</w:t>
      </w:r>
    </w:p>
    <w:p>
      <w:pPr>
        <w:spacing w:line="240" w:lineRule="auto" w:before="9"/>
        <w:rPr>
          <w:rFonts w:ascii="宋体" w:hAnsi="宋体" w:cs="宋体" w:eastAsia="宋体" w:hint="default"/>
          <w:sz w:val="21"/>
          <w:szCs w:val="21"/>
        </w:rPr>
      </w:pPr>
    </w:p>
    <w:p>
      <w:pPr>
        <w:pStyle w:val="BodyText"/>
        <w:spacing w:line="456" w:lineRule="auto"/>
        <w:ind w:left="118" w:right="216" w:firstLine="479"/>
        <w:jc w:val="left"/>
      </w:pPr>
      <w:r>
        <w:rPr/>
        <w:t>管理人员工资增加 </w:t>
      </w:r>
      <w:r>
        <w:rPr>
          <w:rFonts w:ascii="宋体" w:hAnsi="宋体" w:cs="宋体" w:eastAsia="宋体" w:hint="default"/>
        </w:rPr>
        <w:t>87.75 </w:t>
      </w:r>
      <w:r>
        <w:rPr/>
        <w:t>万元，福利费增加 </w:t>
      </w:r>
      <w:r>
        <w:rPr>
          <w:rFonts w:ascii="宋体" w:hAnsi="宋体" w:cs="宋体" w:eastAsia="宋体" w:hint="default"/>
        </w:rPr>
        <w:t>91.31</w:t>
      </w:r>
      <w:r>
        <w:rPr>
          <w:rFonts w:ascii="宋体" w:hAnsi="宋体" w:cs="宋体" w:eastAsia="宋体" w:hint="default"/>
          <w:spacing w:val="-87"/>
        </w:rPr>
        <w:t> </w:t>
      </w:r>
      <w:r>
        <w:rPr/>
        <w:t>万元，主要是本年度员 工加薪所致；</w:t>
      </w:r>
    </w:p>
    <w:p>
      <w:pPr>
        <w:pStyle w:val="BodyText"/>
        <w:spacing w:line="456" w:lineRule="auto" w:before="68"/>
        <w:ind w:left="118" w:right="218" w:firstLine="479"/>
        <w:jc w:val="left"/>
      </w:pPr>
      <w:r>
        <w:rPr/>
        <w:t>差旅费用增加</w:t>
      </w:r>
      <w:r>
        <w:rPr>
          <w:spacing w:val="-58"/>
        </w:rPr>
        <w:t> </w:t>
      </w:r>
      <w:r>
        <w:rPr>
          <w:rFonts w:ascii="宋体" w:hAnsi="宋体" w:cs="宋体" w:eastAsia="宋体" w:hint="default"/>
        </w:rPr>
        <w:t>78.95</w:t>
      </w:r>
      <w:r>
        <w:rPr>
          <w:rFonts w:ascii="宋体" w:hAnsi="宋体" w:cs="宋体" w:eastAsia="宋体" w:hint="default"/>
          <w:spacing w:val="-58"/>
        </w:rPr>
        <w:t> </w:t>
      </w:r>
      <w:r>
        <w:rPr>
          <w:spacing w:val="-4"/>
        </w:rPr>
        <w:t>万元，会议费增加</w:t>
      </w:r>
      <w:r>
        <w:rPr>
          <w:spacing w:val="-58"/>
        </w:rPr>
        <w:t> </w:t>
      </w:r>
      <w:r>
        <w:rPr>
          <w:rFonts w:ascii="宋体" w:hAnsi="宋体" w:cs="宋体" w:eastAsia="宋体" w:hint="default"/>
        </w:rPr>
        <w:t>93.96</w:t>
      </w:r>
      <w:r>
        <w:rPr>
          <w:rFonts w:ascii="宋体" w:hAnsi="宋体" w:cs="宋体" w:eastAsia="宋体" w:hint="default"/>
          <w:spacing w:val="-58"/>
        </w:rPr>
        <w:t> </w:t>
      </w:r>
      <w:r>
        <w:rPr>
          <w:spacing w:val="-5"/>
        </w:rPr>
        <w:t>万元，为增加公司知名度，公</w:t>
      </w:r>
      <w:r>
        <w:rPr/>
        <w:t> 司参加大型会议而增加差旅费用、会议费。</w:t>
      </w:r>
    </w:p>
    <w:p>
      <w:pPr>
        <w:pStyle w:val="BodyText"/>
        <w:spacing w:line="240" w:lineRule="auto" w:before="67"/>
        <w:ind w:left="598" w:right="0"/>
        <w:jc w:val="left"/>
      </w:pPr>
      <w:r>
        <w:rPr/>
        <w:t>研究开发费增加</w:t>
      </w:r>
      <w:r>
        <w:rPr>
          <w:spacing w:val="-60"/>
        </w:rPr>
        <w:t> </w:t>
      </w:r>
      <w:r>
        <w:rPr>
          <w:rFonts w:ascii="宋体" w:hAnsi="宋体" w:cs="宋体" w:eastAsia="宋体" w:hint="default"/>
        </w:rPr>
        <w:t>81.33</w:t>
      </w:r>
      <w:r>
        <w:rPr>
          <w:rFonts w:ascii="宋体" w:hAnsi="宋体" w:cs="宋体" w:eastAsia="宋体" w:hint="default"/>
          <w:spacing w:val="-60"/>
        </w:rPr>
        <w:t> </w:t>
      </w:r>
      <w:r>
        <w:rPr/>
        <w:t>万元，为公司增加研发人员及研发课题产生费用。</w:t>
      </w:r>
    </w:p>
    <w:p>
      <w:pPr>
        <w:spacing w:line="240" w:lineRule="auto" w:before="9"/>
        <w:rPr>
          <w:rFonts w:ascii="宋体" w:hAnsi="宋体" w:cs="宋体" w:eastAsia="宋体" w:hint="default"/>
          <w:sz w:val="21"/>
          <w:szCs w:val="21"/>
        </w:rPr>
      </w:pPr>
    </w:p>
    <w:p>
      <w:pPr>
        <w:pStyle w:val="BodyText"/>
        <w:spacing w:line="240" w:lineRule="auto"/>
        <w:ind w:left="598" w:right="0"/>
        <w:jc w:val="left"/>
      </w:pPr>
      <w:r>
        <w:rPr>
          <w:rFonts w:ascii="宋体" w:hAnsi="宋体" w:cs="宋体" w:eastAsia="宋体" w:hint="default"/>
        </w:rPr>
        <w:t>2011</w:t>
      </w:r>
      <w:r>
        <w:rPr>
          <w:rFonts w:ascii="宋体" w:hAnsi="宋体" w:cs="宋体" w:eastAsia="宋体" w:hint="default"/>
          <w:spacing w:val="-60"/>
        </w:rPr>
        <w:t> </w:t>
      </w:r>
      <w:r>
        <w:rPr/>
        <w:t>年管理费用增长比例高于销售收入增长比例，</w:t>
      </w:r>
      <w:r>
        <w:rPr>
          <w:spacing w:val="-86"/>
        </w:rPr>
        <w:t> </w:t>
      </w:r>
      <w:r>
        <w:rPr>
          <w:rFonts w:ascii="宋体" w:hAnsi="宋体" w:cs="宋体" w:eastAsia="宋体" w:hint="default"/>
        </w:rPr>
        <w:t>2011</w:t>
      </w:r>
      <w:r>
        <w:rPr>
          <w:rFonts w:ascii="宋体" w:hAnsi="宋体" w:cs="宋体" w:eastAsia="宋体" w:hint="default"/>
          <w:spacing w:val="-60"/>
        </w:rPr>
        <w:t> </w:t>
      </w:r>
      <w:r>
        <w:rPr/>
        <w:t>年每万元销售收入</w:t>
      </w:r>
    </w:p>
    <w:p>
      <w:pPr>
        <w:spacing w:line="240" w:lineRule="auto" w:before="9"/>
        <w:rPr>
          <w:rFonts w:ascii="宋体" w:hAnsi="宋体" w:cs="宋体" w:eastAsia="宋体" w:hint="default"/>
          <w:sz w:val="21"/>
          <w:szCs w:val="21"/>
        </w:rPr>
      </w:pPr>
    </w:p>
    <w:p>
      <w:pPr>
        <w:pStyle w:val="BodyText"/>
        <w:spacing w:line="240" w:lineRule="auto"/>
        <w:ind w:left="99" w:right="3726"/>
        <w:jc w:val="center"/>
      </w:pPr>
      <w:r>
        <w:rPr/>
        <w:t>所花费的管理费用比</w:t>
      </w:r>
      <w:r>
        <w:rPr>
          <w:spacing w:val="-60"/>
        </w:rPr>
        <w:t> </w:t>
      </w:r>
      <w:r>
        <w:rPr>
          <w:rFonts w:ascii="宋体" w:hAnsi="宋体" w:cs="宋体" w:eastAsia="宋体" w:hint="default"/>
        </w:rPr>
        <w:t>2010</w:t>
      </w:r>
      <w:r>
        <w:rPr>
          <w:rFonts w:ascii="宋体" w:hAnsi="宋体" w:cs="宋体" w:eastAsia="宋体" w:hint="default"/>
          <w:spacing w:val="-60"/>
        </w:rPr>
        <w:t> </w:t>
      </w:r>
      <w:r>
        <w:rPr/>
        <w:t>年增加</w:t>
      </w:r>
      <w:r>
        <w:rPr>
          <w:spacing w:val="-60"/>
        </w:rPr>
        <w:t> </w:t>
      </w:r>
      <w:r>
        <w:rPr>
          <w:rFonts w:ascii="宋体" w:hAnsi="宋体" w:cs="宋体" w:eastAsia="宋体" w:hint="default"/>
        </w:rPr>
        <w:t>246.69</w:t>
      </w:r>
      <w:r>
        <w:rPr>
          <w:rFonts w:ascii="宋体" w:hAnsi="宋体" w:cs="宋体" w:eastAsia="宋体" w:hint="default"/>
          <w:spacing w:val="-60"/>
        </w:rPr>
        <w:t> </w:t>
      </w:r>
      <w:r>
        <w:rPr/>
        <w:t>元。</w:t>
      </w:r>
    </w:p>
    <w:p>
      <w:pPr>
        <w:spacing w:line="240" w:lineRule="auto" w:before="7"/>
        <w:rPr>
          <w:rFonts w:ascii="宋体" w:hAnsi="宋体" w:cs="宋体" w:eastAsia="宋体" w:hint="default"/>
          <w:sz w:val="13"/>
          <w:szCs w:val="13"/>
        </w:rPr>
      </w:pPr>
    </w:p>
    <w:tbl>
      <w:tblPr>
        <w:tblW w:w="0" w:type="auto"/>
        <w:jc w:val="left"/>
        <w:tblInd w:w="113" w:type="dxa"/>
        <w:tblLayout w:type="fixed"/>
        <w:tblCellMar>
          <w:top w:w="0" w:type="dxa"/>
          <w:left w:w="0" w:type="dxa"/>
          <w:bottom w:w="0" w:type="dxa"/>
          <w:right w:w="0" w:type="dxa"/>
        </w:tblCellMar>
        <w:tblLook w:val="01E0"/>
      </w:tblPr>
      <w:tblGrid>
        <w:gridCol w:w="994"/>
        <w:gridCol w:w="953"/>
        <w:gridCol w:w="1081"/>
        <w:gridCol w:w="900"/>
        <w:gridCol w:w="1080"/>
        <w:gridCol w:w="1080"/>
        <w:gridCol w:w="1081"/>
        <w:gridCol w:w="1198"/>
      </w:tblGrid>
      <w:tr>
        <w:trPr>
          <w:trHeight w:val="408" w:hRule="exact"/>
        </w:trPr>
        <w:tc>
          <w:tcPr>
            <w:tcW w:w="994"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3"/>
                <w:szCs w:val="23"/>
              </w:rPr>
            </w:pPr>
          </w:p>
          <w:p>
            <w:pPr>
              <w:pStyle w:val="TableParagraph"/>
              <w:spacing w:line="240" w:lineRule="auto"/>
              <w:ind w:left="302"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2033"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667"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w:t>
            </w:r>
          </w:p>
        </w:tc>
        <w:tc>
          <w:tcPr>
            <w:tcW w:w="19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643"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335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 w:right="0"/>
              <w:jc w:val="center"/>
              <w:rPr>
                <w:rFonts w:ascii="宋体" w:hAnsi="宋体" w:cs="宋体" w:eastAsia="宋体" w:hint="default"/>
                <w:sz w:val="21"/>
                <w:szCs w:val="21"/>
              </w:rPr>
            </w:pPr>
            <w:r>
              <w:rPr>
                <w:rFonts w:ascii="宋体" w:hAnsi="宋体" w:cs="宋体" w:eastAsia="宋体" w:hint="default"/>
                <w:sz w:val="21"/>
                <w:szCs w:val="21"/>
              </w:rPr>
              <w:t>增减额</w:t>
            </w:r>
          </w:p>
        </w:tc>
      </w:tr>
      <w:tr>
        <w:trPr>
          <w:trHeight w:val="2002" w:hRule="exact"/>
        </w:trPr>
        <w:tc>
          <w:tcPr>
            <w:tcW w:w="994" w:type="dxa"/>
            <w:vMerge/>
            <w:tcBorders>
              <w:left w:val="single" w:sz="4" w:space="0" w:color="000000"/>
              <w:bottom w:val="single" w:sz="4" w:space="0" w:color="000000"/>
              <w:right w:val="single" w:sz="4" w:space="0" w:color="000000"/>
            </w:tcBorders>
          </w:tcPr>
          <w:p>
            <w:pP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348" w:lineRule="auto" w:before="168"/>
              <w:ind w:left="153" w:right="155"/>
              <w:jc w:val="both"/>
              <w:rPr>
                <w:rFonts w:ascii="宋体" w:hAnsi="宋体" w:cs="宋体" w:eastAsia="宋体" w:hint="default"/>
                <w:sz w:val="21"/>
                <w:szCs w:val="21"/>
              </w:rPr>
            </w:pPr>
            <w:r>
              <w:rPr>
                <w:rFonts w:ascii="宋体" w:hAnsi="宋体" w:cs="宋体" w:eastAsia="宋体" w:hint="default"/>
                <w:sz w:val="21"/>
                <w:szCs w:val="21"/>
              </w:rPr>
              <w:t>费用总</w:t>
            </w:r>
            <w:r>
              <w:rPr>
                <w:rFonts w:ascii="宋体" w:hAnsi="宋体" w:cs="宋体" w:eastAsia="宋体" w:hint="default"/>
                <w:spacing w:val="-102"/>
                <w:sz w:val="21"/>
                <w:szCs w:val="21"/>
              </w:rPr>
              <w:t> </w:t>
            </w:r>
            <w:r>
              <w:rPr>
                <w:rFonts w:ascii="宋体" w:hAnsi="宋体" w:cs="宋体" w:eastAsia="宋体" w:hint="default"/>
                <w:sz w:val="21"/>
                <w:szCs w:val="21"/>
              </w:rPr>
              <w:t>额（万</w:t>
            </w:r>
            <w:r>
              <w:rPr>
                <w:rFonts w:ascii="宋体" w:hAnsi="宋体" w:cs="宋体" w:eastAsia="宋体" w:hint="default"/>
                <w:spacing w:val="-102"/>
                <w:sz w:val="21"/>
                <w:szCs w:val="21"/>
              </w:rPr>
              <w:t> </w:t>
            </w:r>
            <w:r>
              <w:rPr>
                <w:rFonts w:ascii="宋体" w:hAnsi="宋体" w:cs="宋体" w:eastAsia="宋体" w:hint="default"/>
                <w:sz w:val="21"/>
                <w:szCs w:val="21"/>
              </w:rPr>
              <w:t>元）</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348" w:lineRule="auto" w:before="168"/>
              <w:ind w:left="103" w:right="-5" w:firstLine="12"/>
              <w:jc w:val="both"/>
              <w:rPr>
                <w:rFonts w:ascii="宋体" w:hAnsi="宋体" w:cs="宋体" w:eastAsia="宋体" w:hint="default"/>
                <w:sz w:val="21"/>
                <w:szCs w:val="21"/>
              </w:rPr>
            </w:pPr>
            <w:r>
              <w:rPr>
                <w:rFonts w:ascii="宋体" w:hAnsi="宋体" w:cs="宋体" w:eastAsia="宋体" w:hint="default"/>
                <w:sz w:val="21"/>
                <w:szCs w:val="21"/>
              </w:rPr>
              <w:t>每万元销</w:t>
            </w:r>
            <w:r>
              <w:rPr>
                <w:rFonts w:ascii="宋体" w:hAnsi="宋体" w:cs="宋体" w:eastAsia="宋体" w:hint="default"/>
                <w:w w:val="100"/>
                <w:sz w:val="21"/>
                <w:szCs w:val="21"/>
              </w:rPr>
              <w:t> </w:t>
            </w:r>
            <w:r>
              <w:rPr>
                <w:rFonts w:ascii="宋体" w:hAnsi="宋体" w:cs="宋体" w:eastAsia="宋体" w:hint="default"/>
                <w:sz w:val="21"/>
                <w:szCs w:val="21"/>
              </w:rPr>
              <w:t>售额所花</w:t>
            </w:r>
            <w:r>
              <w:rPr>
                <w:rFonts w:ascii="宋体" w:hAnsi="宋体" w:cs="宋体" w:eastAsia="宋体" w:hint="default"/>
                <w:w w:val="100"/>
                <w:sz w:val="21"/>
                <w:szCs w:val="21"/>
              </w:rPr>
              <w:t> </w:t>
            </w:r>
            <w:r>
              <w:rPr>
                <w:rFonts w:ascii="宋体" w:hAnsi="宋体" w:cs="宋体" w:eastAsia="宋体" w:hint="default"/>
                <w:spacing w:val="-17"/>
                <w:sz w:val="21"/>
                <w:szCs w:val="21"/>
              </w:rPr>
              <w:t>费用（元）</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费用总</w:t>
            </w:r>
          </w:p>
          <w:p>
            <w:pPr>
              <w:pStyle w:val="TableParagraph"/>
              <w:spacing w:line="240" w:lineRule="auto" w:before="123"/>
              <w:ind w:left="4" w:right="0"/>
              <w:jc w:val="center"/>
              <w:rPr>
                <w:rFonts w:ascii="宋体" w:hAnsi="宋体" w:cs="宋体" w:eastAsia="宋体" w:hint="default"/>
                <w:sz w:val="21"/>
                <w:szCs w:val="21"/>
              </w:rPr>
            </w:pPr>
            <w:r>
              <w:rPr>
                <w:rFonts w:ascii="宋体" w:hAnsi="宋体" w:cs="宋体" w:eastAsia="宋体" w:hint="default"/>
                <w:sz w:val="21"/>
                <w:szCs w:val="21"/>
              </w:rPr>
              <w:t>（万元）</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348" w:lineRule="auto" w:before="168"/>
              <w:ind w:left="103" w:right="-5" w:firstLine="12"/>
              <w:jc w:val="both"/>
              <w:rPr>
                <w:rFonts w:ascii="宋体" w:hAnsi="宋体" w:cs="宋体" w:eastAsia="宋体" w:hint="default"/>
                <w:sz w:val="21"/>
                <w:szCs w:val="21"/>
              </w:rPr>
            </w:pPr>
            <w:r>
              <w:rPr>
                <w:rFonts w:ascii="宋体" w:hAnsi="宋体" w:cs="宋体" w:eastAsia="宋体" w:hint="default"/>
                <w:sz w:val="21"/>
                <w:szCs w:val="21"/>
              </w:rPr>
              <w:t>每万元销</w:t>
            </w:r>
            <w:r>
              <w:rPr>
                <w:rFonts w:ascii="宋体" w:hAnsi="宋体" w:cs="宋体" w:eastAsia="宋体" w:hint="default"/>
                <w:w w:val="100"/>
                <w:sz w:val="21"/>
                <w:szCs w:val="21"/>
              </w:rPr>
              <w:t> </w:t>
            </w:r>
            <w:r>
              <w:rPr>
                <w:rFonts w:ascii="宋体" w:hAnsi="宋体" w:cs="宋体" w:eastAsia="宋体" w:hint="default"/>
                <w:sz w:val="21"/>
                <w:szCs w:val="21"/>
              </w:rPr>
              <w:t>售额所花</w:t>
            </w:r>
            <w:r>
              <w:rPr>
                <w:rFonts w:ascii="宋体" w:hAnsi="宋体" w:cs="宋体" w:eastAsia="宋体" w:hint="default"/>
                <w:w w:val="100"/>
                <w:sz w:val="21"/>
                <w:szCs w:val="21"/>
              </w:rPr>
              <w:t> </w:t>
            </w:r>
            <w:r>
              <w:rPr>
                <w:rFonts w:ascii="宋体" w:hAnsi="宋体" w:cs="宋体" w:eastAsia="宋体" w:hint="default"/>
                <w:spacing w:val="-17"/>
                <w:sz w:val="21"/>
                <w:szCs w:val="21"/>
              </w:rPr>
              <w:t>费用（元）</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left="115" w:right="0"/>
              <w:jc w:val="left"/>
              <w:rPr>
                <w:rFonts w:ascii="宋体" w:hAnsi="宋体" w:cs="宋体" w:eastAsia="宋体" w:hint="default"/>
                <w:sz w:val="21"/>
                <w:szCs w:val="21"/>
              </w:rPr>
            </w:pPr>
            <w:r>
              <w:rPr>
                <w:rFonts w:ascii="宋体" w:hAnsi="宋体" w:cs="宋体" w:eastAsia="宋体" w:hint="default"/>
                <w:sz w:val="21"/>
                <w:szCs w:val="21"/>
              </w:rPr>
              <w:t>费用总额</w:t>
            </w:r>
          </w:p>
          <w:p>
            <w:pPr>
              <w:pStyle w:val="TableParagraph"/>
              <w:spacing w:line="240" w:lineRule="auto" w:before="123"/>
              <w:ind w:left="115" w:right="0"/>
              <w:jc w:val="left"/>
              <w:rPr>
                <w:rFonts w:ascii="宋体" w:hAnsi="宋体" w:cs="宋体" w:eastAsia="宋体" w:hint="default"/>
                <w:sz w:val="21"/>
                <w:szCs w:val="21"/>
              </w:rPr>
            </w:pPr>
            <w:r>
              <w:rPr>
                <w:rFonts w:ascii="宋体" w:hAnsi="宋体" w:cs="宋体" w:eastAsia="宋体" w:hint="default"/>
                <w:sz w:val="21"/>
                <w:szCs w:val="21"/>
              </w:rPr>
              <w:t>（万元）</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348" w:lineRule="auto" w:before="168"/>
              <w:ind w:left="103" w:right="-5" w:firstLine="12"/>
              <w:jc w:val="both"/>
              <w:rPr>
                <w:rFonts w:ascii="宋体" w:hAnsi="宋体" w:cs="宋体" w:eastAsia="宋体" w:hint="default"/>
                <w:sz w:val="21"/>
                <w:szCs w:val="21"/>
              </w:rPr>
            </w:pPr>
            <w:r>
              <w:rPr>
                <w:rFonts w:ascii="宋体" w:hAnsi="宋体" w:cs="宋体" w:eastAsia="宋体" w:hint="default"/>
                <w:sz w:val="21"/>
                <w:szCs w:val="21"/>
              </w:rPr>
              <w:t>每万元销</w:t>
            </w:r>
            <w:r>
              <w:rPr>
                <w:rFonts w:ascii="宋体" w:hAnsi="宋体" w:cs="宋体" w:eastAsia="宋体" w:hint="default"/>
                <w:w w:val="100"/>
                <w:sz w:val="21"/>
                <w:szCs w:val="21"/>
              </w:rPr>
              <w:t> </w:t>
            </w:r>
            <w:r>
              <w:rPr>
                <w:rFonts w:ascii="宋体" w:hAnsi="宋体" w:cs="宋体" w:eastAsia="宋体" w:hint="default"/>
                <w:sz w:val="21"/>
                <w:szCs w:val="21"/>
              </w:rPr>
              <w:t>售额所花</w:t>
            </w:r>
            <w:r>
              <w:rPr>
                <w:rFonts w:ascii="宋体" w:hAnsi="宋体" w:cs="宋体" w:eastAsia="宋体" w:hint="default"/>
                <w:w w:val="100"/>
                <w:sz w:val="21"/>
                <w:szCs w:val="21"/>
              </w:rPr>
              <w:t> </w:t>
            </w:r>
            <w:r>
              <w:rPr>
                <w:rFonts w:ascii="宋体" w:hAnsi="宋体" w:cs="宋体" w:eastAsia="宋体" w:hint="default"/>
                <w:spacing w:val="-17"/>
                <w:sz w:val="21"/>
                <w:szCs w:val="21"/>
              </w:rPr>
              <w:t>费用（元）</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3"/>
              <w:ind w:left="146" w:right="144"/>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1"/>
                <w:sz w:val="21"/>
                <w:szCs w:val="21"/>
              </w:rPr>
              <w:t> </w:t>
            </w:r>
            <w:r>
              <w:rPr>
                <w:rFonts w:ascii="宋体" w:hAnsi="宋体" w:cs="宋体" w:eastAsia="宋体" w:hint="default"/>
                <w:sz w:val="21"/>
                <w:szCs w:val="21"/>
              </w:rPr>
              <w:t>年每</w:t>
            </w:r>
            <w:r>
              <w:rPr>
                <w:rFonts w:ascii="宋体" w:hAnsi="宋体" w:cs="宋体" w:eastAsia="宋体" w:hint="default"/>
                <w:w w:val="100"/>
                <w:sz w:val="21"/>
                <w:szCs w:val="21"/>
              </w:rPr>
              <w:t> </w:t>
            </w:r>
            <w:r>
              <w:rPr>
                <w:rFonts w:ascii="宋体" w:hAnsi="宋体" w:cs="宋体" w:eastAsia="宋体" w:hint="default"/>
                <w:sz w:val="21"/>
                <w:szCs w:val="21"/>
              </w:rPr>
              <w:t>万元销售</w:t>
            </w:r>
            <w:r>
              <w:rPr>
                <w:rFonts w:ascii="宋体" w:hAnsi="宋体" w:cs="宋体" w:eastAsia="宋体" w:hint="default"/>
                <w:w w:val="100"/>
                <w:sz w:val="21"/>
                <w:szCs w:val="21"/>
              </w:rPr>
              <w:t> </w:t>
            </w:r>
            <w:r>
              <w:rPr>
                <w:rFonts w:ascii="宋体" w:hAnsi="宋体" w:cs="宋体" w:eastAsia="宋体" w:hint="default"/>
                <w:sz w:val="21"/>
                <w:szCs w:val="21"/>
              </w:rPr>
              <w:t>额所花费</w:t>
            </w:r>
            <w:r>
              <w:rPr>
                <w:rFonts w:ascii="宋体" w:hAnsi="宋体" w:cs="宋体" w:eastAsia="宋体" w:hint="default"/>
                <w:w w:val="100"/>
                <w:sz w:val="21"/>
                <w:szCs w:val="21"/>
              </w:rPr>
              <w:t> </w:t>
            </w:r>
            <w:r>
              <w:rPr>
                <w:rFonts w:ascii="宋体" w:hAnsi="宋体" w:cs="宋体" w:eastAsia="宋体" w:hint="default"/>
                <w:sz w:val="21"/>
                <w:szCs w:val="21"/>
              </w:rPr>
              <w:t>用与</w:t>
            </w:r>
            <w:r>
              <w:rPr>
                <w:rFonts w:ascii="宋体" w:hAnsi="宋体" w:cs="宋体" w:eastAsia="宋体" w:hint="default"/>
                <w:spacing w:val="-53"/>
                <w:sz w:val="21"/>
                <w:szCs w:val="21"/>
              </w:rPr>
              <w:t> </w:t>
            </w:r>
            <w:r>
              <w:rPr>
                <w:rFonts w:ascii="宋体" w:hAnsi="宋体" w:cs="宋体" w:eastAsia="宋体" w:hint="default"/>
                <w:sz w:val="21"/>
                <w:szCs w:val="21"/>
              </w:rPr>
              <w:t>2010</w:t>
            </w:r>
            <w:r>
              <w:rPr>
                <w:rFonts w:ascii="宋体" w:hAnsi="宋体" w:cs="宋体" w:eastAsia="宋体" w:hint="default"/>
                <w:w w:val="100"/>
                <w:sz w:val="21"/>
                <w:szCs w:val="21"/>
              </w:rPr>
              <w:t> </w:t>
            </w:r>
            <w:r>
              <w:rPr>
                <w:rFonts w:ascii="宋体" w:hAnsi="宋体" w:cs="宋体" w:eastAsia="宋体" w:hint="default"/>
                <w:sz w:val="21"/>
                <w:szCs w:val="21"/>
              </w:rPr>
              <w:t>相比</w:t>
            </w:r>
          </w:p>
        </w:tc>
      </w:tr>
      <w:tr>
        <w:trPr>
          <w:trHeight w:val="806" w:hRule="exact"/>
        </w:trPr>
        <w:tc>
          <w:tcPr>
            <w:tcW w:w="994"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46" w:right="201"/>
              <w:jc w:val="left"/>
              <w:rPr>
                <w:rFonts w:ascii="宋体" w:hAnsi="宋体" w:cs="宋体" w:eastAsia="宋体" w:hint="default"/>
                <w:sz w:val="21"/>
                <w:szCs w:val="21"/>
              </w:rPr>
            </w:pPr>
            <w:r>
              <w:rPr>
                <w:rFonts w:ascii="宋体" w:hAnsi="宋体" w:cs="宋体" w:eastAsia="宋体" w:hint="default"/>
                <w:sz w:val="21"/>
                <w:szCs w:val="21"/>
              </w:rPr>
              <w:t>管理费</w:t>
            </w:r>
            <w:r>
              <w:rPr>
                <w:rFonts w:ascii="宋体" w:hAnsi="宋体" w:cs="宋体" w:eastAsia="宋体" w:hint="default"/>
                <w:spacing w:val="-102"/>
                <w:sz w:val="21"/>
                <w:szCs w:val="21"/>
              </w:rPr>
              <w:t> </w:t>
            </w:r>
            <w:r>
              <w:rPr>
                <w:rFonts w:ascii="宋体" w:hAnsi="宋体" w:cs="宋体" w:eastAsia="宋体" w:hint="default"/>
                <w:sz w:val="21"/>
                <w:szCs w:val="21"/>
              </w:rPr>
              <w:t>用</w:t>
            </w:r>
          </w:p>
        </w:tc>
        <w:tc>
          <w:tcPr>
            <w:tcW w:w="9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3,784.1</w:t>
            </w:r>
          </w:p>
          <w:p>
            <w:pPr>
              <w:pStyle w:val="TableParagraph"/>
              <w:spacing w:line="240" w:lineRule="auto" w:before="123"/>
              <w:ind w:right="103"/>
              <w:jc w:val="right"/>
              <w:rPr>
                <w:rFonts w:ascii="宋体" w:hAnsi="宋体" w:cs="宋体" w:eastAsia="宋体" w:hint="default"/>
                <w:sz w:val="21"/>
                <w:szCs w:val="21"/>
              </w:rPr>
            </w:pPr>
            <w:r>
              <w:rPr>
                <w:rFonts w:ascii="宋体"/>
                <w:w w:val="100"/>
                <w:sz w:val="21"/>
              </w:rPr>
              <w:t>2</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7"/>
              <w:ind w:left="125" w:right="0"/>
              <w:jc w:val="left"/>
              <w:rPr>
                <w:rFonts w:ascii="宋体" w:hAnsi="宋体" w:cs="宋体" w:eastAsia="宋体" w:hint="default"/>
                <w:sz w:val="21"/>
                <w:szCs w:val="21"/>
              </w:rPr>
            </w:pPr>
            <w:r>
              <w:rPr>
                <w:rFonts w:ascii="宋体"/>
                <w:sz w:val="21"/>
              </w:rPr>
              <w:t>1,494.42</w:t>
            </w:r>
          </w:p>
        </w:tc>
        <w:tc>
          <w:tcPr>
            <w:tcW w:w="9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55" w:right="0"/>
              <w:jc w:val="left"/>
              <w:rPr>
                <w:rFonts w:ascii="宋体" w:hAnsi="宋体" w:cs="宋体" w:eastAsia="宋体" w:hint="default"/>
                <w:sz w:val="21"/>
                <w:szCs w:val="21"/>
              </w:rPr>
            </w:pPr>
            <w:r>
              <w:rPr>
                <w:rFonts w:ascii="宋体"/>
                <w:sz w:val="21"/>
              </w:rPr>
              <w:t>3,036.</w:t>
            </w:r>
          </w:p>
          <w:p>
            <w:pPr>
              <w:pStyle w:val="TableParagraph"/>
              <w:spacing w:line="240" w:lineRule="auto" w:before="123"/>
              <w:ind w:left="575" w:right="0"/>
              <w:jc w:val="left"/>
              <w:rPr>
                <w:rFonts w:ascii="宋体" w:hAnsi="宋体" w:cs="宋体" w:eastAsia="宋体" w:hint="default"/>
                <w:sz w:val="21"/>
                <w:szCs w:val="21"/>
              </w:rPr>
            </w:pPr>
            <w:r>
              <w:rPr>
                <w:rFonts w:ascii="宋体"/>
                <w:sz w:val="21"/>
              </w:rPr>
              <w:t>71</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7"/>
              <w:ind w:left="232" w:right="0"/>
              <w:jc w:val="left"/>
              <w:rPr>
                <w:rFonts w:ascii="宋体" w:hAnsi="宋体" w:cs="宋体" w:eastAsia="宋体" w:hint="default"/>
                <w:sz w:val="21"/>
                <w:szCs w:val="21"/>
              </w:rPr>
            </w:pPr>
            <w:r>
              <w:rPr>
                <w:rFonts w:ascii="宋体"/>
                <w:sz w:val="21"/>
              </w:rPr>
              <w:t>1247.73</w:t>
            </w:r>
          </w:p>
        </w:tc>
        <w:tc>
          <w:tcPr>
            <w:tcW w:w="10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7"/>
              <w:ind w:left="336" w:right="0"/>
              <w:jc w:val="left"/>
              <w:rPr>
                <w:rFonts w:ascii="宋体" w:hAnsi="宋体" w:cs="宋体" w:eastAsia="宋体" w:hint="default"/>
                <w:sz w:val="21"/>
                <w:szCs w:val="21"/>
              </w:rPr>
            </w:pPr>
            <w:r>
              <w:rPr>
                <w:rFonts w:ascii="宋体"/>
                <w:sz w:val="21"/>
              </w:rPr>
              <w:t>747.41</w:t>
            </w:r>
          </w:p>
        </w:tc>
        <w:tc>
          <w:tcPr>
            <w:tcW w:w="1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7"/>
              <w:ind w:left="336" w:right="0"/>
              <w:jc w:val="left"/>
              <w:rPr>
                <w:rFonts w:ascii="宋体" w:hAnsi="宋体" w:cs="宋体" w:eastAsia="宋体" w:hint="default"/>
                <w:sz w:val="21"/>
                <w:szCs w:val="21"/>
              </w:rPr>
            </w:pPr>
            <w:r>
              <w:rPr>
                <w:rFonts w:ascii="宋体"/>
                <w:sz w:val="21"/>
              </w:rPr>
              <w:t>246.69</w:t>
            </w:r>
          </w:p>
        </w:tc>
        <w:tc>
          <w:tcPr>
            <w:tcW w:w="11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7"/>
              <w:ind w:left="453" w:right="0"/>
              <w:jc w:val="left"/>
              <w:rPr>
                <w:rFonts w:ascii="宋体" w:hAnsi="宋体" w:cs="宋体" w:eastAsia="宋体" w:hint="default"/>
                <w:sz w:val="21"/>
                <w:szCs w:val="21"/>
              </w:rPr>
            </w:pPr>
            <w:r>
              <w:rPr>
                <w:rFonts w:ascii="宋体"/>
                <w:sz w:val="21"/>
              </w:rPr>
              <w:t>19.77%</w:t>
            </w:r>
          </w:p>
        </w:tc>
      </w:tr>
    </w:tbl>
    <w:p>
      <w:pPr>
        <w:spacing w:line="240" w:lineRule="auto" w:before="2"/>
        <w:rPr>
          <w:rFonts w:ascii="宋体" w:hAnsi="宋体" w:cs="宋体" w:eastAsia="宋体" w:hint="default"/>
          <w:sz w:val="21"/>
          <w:szCs w:val="21"/>
        </w:rPr>
      </w:pPr>
    </w:p>
    <w:p>
      <w:pPr>
        <w:pStyle w:val="Heading7"/>
        <w:spacing w:line="240" w:lineRule="auto" w:before="26"/>
        <w:ind w:left="600" w:right="0"/>
        <w:jc w:val="left"/>
        <w:rPr>
          <w:b w:val="0"/>
          <w:bCs w:val="0"/>
        </w:rPr>
      </w:pPr>
      <w:r>
        <w:rPr>
          <w:rFonts w:ascii="宋体" w:hAnsi="宋体" w:cs="宋体" w:eastAsia="宋体" w:hint="default"/>
        </w:rPr>
        <w:t>5</w:t>
      </w:r>
      <w:r>
        <w:rPr/>
        <w:t>、财务费用</w:t>
      </w:r>
      <w:r>
        <w:rPr>
          <w:b w:val="0"/>
          <w:bCs w:val="0"/>
        </w:rPr>
      </w:r>
    </w:p>
    <w:p>
      <w:pPr>
        <w:spacing w:line="240" w:lineRule="auto" w:before="6"/>
        <w:rPr>
          <w:rFonts w:ascii="宋体" w:hAnsi="宋体" w:cs="宋体" w:eastAsia="宋体" w:hint="default"/>
          <w:b/>
          <w:bCs/>
          <w:sz w:val="21"/>
          <w:szCs w:val="21"/>
        </w:rPr>
      </w:pPr>
    </w:p>
    <w:p>
      <w:pPr>
        <w:pStyle w:val="BodyText"/>
        <w:spacing w:line="240" w:lineRule="auto"/>
        <w:ind w:left="598" w:right="0"/>
        <w:jc w:val="left"/>
      </w:pPr>
      <w:r>
        <w:rPr/>
        <w:t>财务费用减少</w:t>
      </w:r>
      <w:r>
        <w:rPr>
          <w:spacing w:val="-60"/>
        </w:rPr>
        <w:t> </w:t>
      </w:r>
      <w:r>
        <w:rPr>
          <w:rFonts w:ascii="宋体" w:hAnsi="宋体" w:cs="宋体" w:eastAsia="宋体" w:hint="default"/>
        </w:rPr>
        <w:t>2,243.86</w:t>
      </w:r>
      <w:r>
        <w:rPr>
          <w:rFonts w:ascii="宋体" w:hAnsi="宋体" w:cs="宋体" w:eastAsia="宋体" w:hint="default"/>
          <w:spacing w:val="-60"/>
        </w:rPr>
        <w:t> </w:t>
      </w:r>
      <w:r>
        <w:rPr/>
        <w:t>万元，由于募集资金存入银行而增加利息收入</w:t>
      </w:r>
    </w:p>
    <w:p>
      <w:pPr>
        <w:spacing w:line="240" w:lineRule="auto" w:before="0"/>
        <w:rPr>
          <w:rFonts w:ascii="宋体" w:hAnsi="宋体" w:cs="宋体" w:eastAsia="宋体" w:hint="default"/>
          <w:sz w:val="24"/>
          <w:szCs w:val="24"/>
        </w:rPr>
      </w:pPr>
    </w:p>
    <w:p>
      <w:pPr>
        <w:pStyle w:val="Heading7"/>
        <w:spacing w:line="240" w:lineRule="auto" w:before="169"/>
        <w:ind w:left="600" w:right="0"/>
        <w:jc w:val="left"/>
        <w:rPr>
          <w:b w:val="0"/>
          <w:bCs w:val="0"/>
        </w:rPr>
      </w:pPr>
      <w:r>
        <w:rPr>
          <w:rFonts w:ascii="宋体" w:hAnsi="宋体" w:cs="宋体" w:eastAsia="宋体" w:hint="default"/>
        </w:rPr>
        <w:t>6</w:t>
      </w:r>
      <w:r>
        <w:rPr/>
        <w:t>、资产减值损失</w:t>
      </w:r>
      <w:r>
        <w:rPr>
          <w:b w:val="0"/>
          <w:bCs w:val="0"/>
        </w:rPr>
      </w:r>
    </w:p>
    <w:p>
      <w:pPr>
        <w:spacing w:line="240" w:lineRule="auto" w:before="9"/>
        <w:rPr>
          <w:rFonts w:ascii="宋体" w:hAnsi="宋体" w:cs="宋体" w:eastAsia="宋体" w:hint="default"/>
          <w:b/>
          <w:bCs/>
          <w:sz w:val="21"/>
          <w:szCs w:val="21"/>
        </w:rPr>
      </w:pPr>
    </w:p>
    <w:p>
      <w:pPr>
        <w:pStyle w:val="BodyText"/>
        <w:spacing w:line="240" w:lineRule="auto"/>
        <w:ind w:left="598" w:right="0"/>
        <w:jc w:val="left"/>
      </w:pPr>
      <w:r>
        <w:rPr/>
        <w:t>资产减值损失本年增加</w:t>
      </w:r>
      <w:r>
        <w:rPr>
          <w:spacing w:val="-54"/>
        </w:rPr>
        <w:t> </w:t>
      </w:r>
      <w:r>
        <w:rPr>
          <w:rFonts w:ascii="宋体" w:hAnsi="宋体" w:cs="宋体" w:eastAsia="宋体" w:hint="default"/>
        </w:rPr>
        <w:t>363.90</w:t>
      </w:r>
      <w:r>
        <w:rPr>
          <w:rFonts w:ascii="宋体" w:hAnsi="宋体" w:cs="宋体" w:eastAsia="宋体" w:hint="default"/>
          <w:spacing w:val="-54"/>
        </w:rPr>
        <w:t> </w:t>
      </w:r>
      <w:r>
        <w:rPr>
          <w:spacing w:val="-5"/>
        </w:rPr>
        <w:t>万元，主要原因是增加对存货计提跌价准备。</w:t>
      </w:r>
    </w:p>
    <w:p>
      <w:pPr>
        <w:spacing w:line="240" w:lineRule="auto" w:before="0"/>
        <w:rPr>
          <w:rFonts w:ascii="宋体" w:hAnsi="宋体" w:cs="宋体" w:eastAsia="宋体" w:hint="default"/>
          <w:sz w:val="24"/>
          <w:szCs w:val="24"/>
        </w:rPr>
      </w:pPr>
    </w:p>
    <w:p>
      <w:pPr>
        <w:pStyle w:val="Heading7"/>
        <w:spacing w:line="240" w:lineRule="auto" w:before="168"/>
        <w:ind w:left="600" w:right="0"/>
        <w:jc w:val="left"/>
        <w:rPr>
          <w:b w:val="0"/>
          <w:bCs w:val="0"/>
        </w:rPr>
      </w:pPr>
      <w:r>
        <w:rPr>
          <w:rFonts w:ascii="宋体" w:hAnsi="宋体" w:cs="宋体" w:eastAsia="宋体" w:hint="default"/>
        </w:rPr>
        <w:t>7</w:t>
      </w:r>
      <w:r>
        <w:rPr/>
        <w:t>、营业外收入</w:t>
      </w:r>
      <w:r>
        <w:rPr>
          <w:b w:val="0"/>
          <w:bCs w:val="0"/>
        </w:rPr>
      </w:r>
    </w:p>
    <w:p>
      <w:pPr>
        <w:spacing w:line="240" w:lineRule="auto" w:before="6"/>
        <w:rPr>
          <w:rFonts w:ascii="宋体" w:hAnsi="宋体" w:cs="宋体" w:eastAsia="宋体" w:hint="default"/>
          <w:b/>
          <w:bCs/>
          <w:sz w:val="21"/>
          <w:szCs w:val="21"/>
        </w:rPr>
      </w:pPr>
    </w:p>
    <w:p>
      <w:pPr>
        <w:pStyle w:val="BodyText"/>
        <w:spacing w:line="240" w:lineRule="auto"/>
        <w:ind w:left="598" w:right="0"/>
        <w:jc w:val="left"/>
      </w:pPr>
      <w:r>
        <w:rPr/>
        <w:t>营业外收入同比减少 </w:t>
      </w:r>
      <w:r>
        <w:rPr>
          <w:rFonts w:ascii="宋体" w:hAnsi="宋体" w:cs="宋体" w:eastAsia="宋体" w:hint="default"/>
        </w:rPr>
        <w:t>397.16</w:t>
      </w:r>
      <w:r>
        <w:rPr>
          <w:rFonts w:ascii="宋体" w:hAnsi="宋体" w:cs="宋体" w:eastAsia="宋体" w:hint="default"/>
          <w:spacing w:val="-87"/>
        </w:rPr>
        <w:t> </w:t>
      </w:r>
      <w:r>
        <w:rPr/>
        <w:t>万元，营业外收入减少主要原因为增值税退税</w:t>
      </w:r>
    </w:p>
    <w:p>
      <w:pPr>
        <w:spacing w:after="0" w:line="240" w:lineRule="auto"/>
        <w:jc w:val="left"/>
        <w:sectPr>
          <w:pgSz w:w="11910" w:h="16850"/>
          <w:pgMar w:header="852" w:footer="1195" w:top="1480" w:bottom="1380" w:left="1680" w:right="1560"/>
        </w:sectPr>
      </w:pPr>
    </w:p>
    <w:p>
      <w:pPr>
        <w:spacing w:line="240" w:lineRule="auto" w:before="10"/>
        <w:rPr>
          <w:rFonts w:ascii="宋体" w:hAnsi="宋体" w:cs="宋体" w:eastAsia="宋体" w:hint="default"/>
          <w:sz w:val="3"/>
          <w:szCs w:val="3"/>
        </w:rPr>
      </w:pPr>
    </w:p>
    <w:p>
      <w:pPr>
        <w:spacing w:line="20" w:lineRule="exact"/>
        <w:ind w:left="122"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5"/>
          <w:szCs w:val="5"/>
        </w:rPr>
      </w:pPr>
    </w:p>
    <w:p>
      <w:pPr>
        <w:pStyle w:val="BodyText"/>
        <w:spacing w:line="240" w:lineRule="auto" w:before="26"/>
        <w:ind w:left="158" w:right="4311"/>
        <w:jc w:val="left"/>
      </w:pPr>
      <w:r>
        <w:rPr/>
        <w:t>减少。</w:t>
      </w:r>
      <w:r>
        <w:rPr>
          <w:rFonts w:ascii="宋体" w:hAnsi="宋体" w:cs="宋体" w:eastAsia="宋体" w:hint="default"/>
        </w:rPr>
        <w:t>2011</w:t>
      </w:r>
      <w:r>
        <w:rPr>
          <w:rFonts w:ascii="宋体" w:hAnsi="宋体" w:cs="宋体" w:eastAsia="宋体" w:hint="default"/>
          <w:spacing w:val="-61"/>
        </w:rPr>
        <w:t> </w:t>
      </w:r>
      <w:r>
        <w:rPr/>
        <w:t>年与去年同期对比如下：</w:t>
      </w:r>
    </w:p>
    <w:p>
      <w:pPr>
        <w:spacing w:line="240" w:lineRule="auto" w:before="10"/>
        <w:rPr>
          <w:rFonts w:ascii="宋体" w:hAnsi="宋体" w:cs="宋体" w:eastAsia="宋体" w:hint="default"/>
          <w:sz w:val="13"/>
          <w:szCs w:val="13"/>
        </w:rPr>
      </w:pPr>
    </w:p>
    <w:tbl>
      <w:tblPr>
        <w:tblW w:w="0" w:type="auto"/>
        <w:jc w:val="left"/>
        <w:tblInd w:w="153" w:type="dxa"/>
        <w:tblLayout w:type="fixed"/>
        <w:tblCellMar>
          <w:top w:w="0" w:type="dxa"/>
          <w:left w:w="0" w:type="dxa"/>
          <w:bottom w:w="0" w:type="dxa"/>
          <w:right w:w="0" w:type="dxa"/>
        </w:tblCellMar>
        <w:tblLook w:val="01E0"/>
      </w:tblPr>
      <w:tblGrid>
        <w:gridCol w:w="1963"/>
        <w:gridCol w:w="1582"/>
        <w:gridCol w:w="1419"/>
        <w:gridCol w:w="1558"/>
        <w:gridCol w:w="1702"/>
      </w:tblGrid>
      <w:tr>
        <w:trPr>
          <w:trHeight w:val="607"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3" w:right="0"/>
              <w:jc w:val="center"/>
              <w:rPr>
                <w:rFonts w:ascii="宋体" w:hAnsi="宋体" w:cs="宋体" w:eastAsia="宋体" w:hint="default"/>
                <w:sz w:val="21"/>
                <w:szCs w:val="21"/>
              </w:rPr>
            </w:pPr>
            <w:r>
              <w:rPr>
                <w:rFonts w:ascii="宋体"/>
                <w:sz w:val="21"/>
              </w:rPr>
              <w:t>2011</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sz w:val="21"/>
              </w:rPr>
              <w:t>2010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456" w:right="0"/>
              <w:jc w:val="left"/>
              <w:rPr>
                <w:rFonts w:ascii="宋体" w:hAnsi="宋体" w:cs="宋体" w:eastAsia="宋体" w:hint="default"/>
                <w:sz w:val="21"/>
                <w:szCs w:val="21"/>
              </w:rPr>
            </w:pPr>
            <w:r>
              <w:rPr>
                <w:rFonts w:ascii="宋体" w:hAnsi="宋体" w:cs="宋体" w:eastAsia="宋体" w:hint="default"/>
                <w:sz w:val="21"/>
                <w:szCs w:val="21"/>
              </w:rPr>
              <w:t>增加额</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530" w:right="0"/>
              <w:jc w:val="left"/>
              <w:rPr>
                <w:rFonts w:ascii="宋体" w:hAnsi="宋体" w:cs="宋体" w:eastAsia="宋体" w:hint="default"/>
                <w:sz w:val="21"/>
                <w:szCs w:val="21"/>
              </w:rPr>
            </w:pPr>
            <w:r>
              <w:rPr>
                <w:rFonts w:ascii="宋体" w:hAnsi="宋体" w:cs="宋体" w:eastAsia="宋体" w:hint="default"/>
                <w:sz w:val="21"/>
                <w:szCs w:val="21"/>
              </w:rPr>
              <w:t>增长率</w:t>
            </w:r>
          </w:p>
        </w:tc>
      </w:tr>
      <w:tr>
        <w:trPr>
          <w:trHeight w:val="480"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2" w:right="0"/>
              <w:jc w:val="center"/>
              <w:rPr>
                <w:rFonts w:ascii="宋体" w:hAnsi="宋体" w:cs="宋体" w:eastAsia="宋体" w:hint="default"/>
                <w:sz w:val="21"/>
                <w:szCs w:val="21"/>
              </w:rPr>
            </w:pPr>
            <w:r>
              <w:rPr>
                <w:rFonts w:ascii="宋体" w:hAnsi="宋体" w:cs="宋体" w:eastAsia="宋体" w:hint="default"/>
                <w:sz w:val="21"/>
                <w:szCs w:val="21"/>
              </w:rPr>
              <w:t>增值税退税</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宋体" w:hAnsi="宋体" w:cs="宋体" w:eastAsia="宋体" w:hint="default"/>
                <w:sz w:val="21"/>
                <w:szCs w:val="21"/>
              </w:rPr>
            </w:pPr>
            <w:r>
              <w:rPr>
                <w:rFonts w:ascii="宋体"/>
                <w:spacing w:val="-1"/>
                <w:sz w:val="21"/>
              </w:rPr>
              <w:t>1,205.37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pacing w:val="-1"/>
                <w:sz w:val="21"/>
              </w:rPr>
              <w:t>1,864.96</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pacing w:val="-1"/>
                <w:sz w:val="21"/>
              </w:rPr>
              <w:t>-659.59</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宋体" w:hAnsi="宋体" w:cs="宋体" w:eastAsia="宋体" w:hint="default"/>
                <w:sz w:val="21"/>
                <w:szCs w:val="21"/>
              </w:rPr>
            </w:pPr>
            <w:r>
              <w:rPr>
                <w:rFonts w:ascii="宋体"/>
                <w:spacing w:val="-1"/>
                <w:sz w:val="21"/>
              </w:rPr>
              <w:t>-35.37%</w:t>
            </w:r>
          </w:p>
        </w:tc>
      </w:tr>
      <w:tr>
        <w:trPr>
          <w:trHeight w:val="47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left="2" w:right="0"/>
              <w:jc w:val="center"/>
              <w:rPr>
                <w:rFonts w:ascii="宋体" w:hAnsi="宋体" w:cs="宋体" w:eastAsia="宋体" w:hint="default"/>
                <w:sz w:val="21"/>
                <w:szCs w:val="21"/>
              </w:rPr>
            </w:pPr>
            <w:r>
              <w:rPr>
                <w:rFonts w:ascii="宋体" w:hAnsi="宋体" w:cs="宋体" w:eastAsia="宋体" w:hint="default"/>
                <w:sz w:val="21"/>
                <w:szCs w:val="21"/>
              </w:rPr>
              <w:t>政府补助</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宋体" w:hAnsi="宋体" w:cs="宋体" w:eastAsia="宋体" w:hint="default"/>
                <w:sz w:val="21"/>
                <w:szCs w:val="21"/>
              </w:rPr>
            </w:pPr>
            <w:r>
              <w:rPr>
                <w:rFonts w:ascii="宋体"/>
                <w:sz w:val="21"/>
              </w:rPr>
              <w:t>425.17</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z w:val="21"/>
              </w:rPr>
              <w:t>163.77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宋体" w:hAnsi="宋体" w:cs="宋体" w:eastAsia="宋体" w:hint="default"/>
                <w:sz w:val="21"/>
                <w:szCs w:val="21"/>
              </w:rPr>
            </w:pPr>
            <w:r>
              <w:rPr>
                <w:rFonts w:ascii="宋体"/>
                <w:sz w:val="21"/>
              </w:rPr>
              <w:t>261.40</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宋体" w:hAnsi="宋体" w:cs="宋体" w:eastAsia="宋体" w:hint="default"/>
                <w:sz w:val="21"/>
                <w:szCs w:val="21"/>
              </w:rPr>
            </w:pPr>
            <w:r>
              <w:rPr>
                <w:rFonts w:ascii="宋体"/>
                <w:spacing w:val="-1"/>
                <w:sz w:val="21"/>
              </w:rPr>
              <w:t>159.61%</w:t>
            </w:r>
          </w:p>
        </w:tc>
      </w:tr>
      <w:tr>
        <w:trPr>
          <w:trHeight w:val="480"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退还个税手续费</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z w:val="21"/>
              </w:rPr>
              <w:t>8.17</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z w:val="21"/>
              </w:rPr>
              <w:t>-8.17</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47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物流公司赔款</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w w:val="100"/>
                <w:sz w:val="21"/>
              </w:rPr>
              <w:t>0</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z w:val="21"/>
              </w:rPr>
              <w:t>0.34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z w:val="21"/>
              </w:rPr>
              <w:t>-0.34</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480"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98"/>
              <w:jc w:val="right"/>
              <w:rPr>
                <w:rFonts w:ascii="宋体" w:hAnsi="宋体" w:cs="宋体" w:eastAsia="宋体" w:hint="default"/>
                <w:sz w:val="21"/>
                <w:szCs w:val="21"/>
              </w:rPr>
            </w:pPr>
            <w:r>
              <w:rPr>
                <w:rFonts w:ascii="宋体"/>
                <w:sz w:val="21"/>
              </w:rPr>
              <w:t>9.54</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3"/>
              <w:jc w:val="right"/>
              <w:rPr>
                <w:rFonts w:ascii="宋体" w:hAnsi="宋体" w:cs="宋体" w:eastAsia="宋体" w:hint="default"/>
                <w:sz w:val="21"/>
                <w:szCs w:val="21"/>
              </w:rPr>
            </w:pPr>
            <w:r>
              <w:rPr>
                <w:rFonts w:ascii="宋体"/>
                <w:w w:val="100"/>
                <w:sz w:val="21"/>
              </w:rPr>
              <w:t>0</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6"/>
              <w:ind w:right="101"/>
              <w:jc w:val="right"/>
              <w:rPr>
                <w:rFonts w:ascii="宋体" w:hAnsi="宋体" w:cs="宋体" w:eastAsia="宋体" w:hint="default"/>
                <w:sz w:val="21"/>
                <w:szCs w:val="21"/>
              </w:rPr>
            </w:pPr>
            <w:r>
              <w:rPr>
                <w:rFonts w:ascii="宋体"/>
                <w:sz w:val="21"/>
              </w:rPr>
              <w:t>9.54</w:t>
            </w:r>
          </w:p>
        </w:tc>
        <w:tc>
          <w:tcPr>
            <w:tcW w:w="1702" w:type="dxa"/>
            <w:tcBorders>
              <w:top w:val="single" w:sz="4" w:space="0" w:color="000000"/>
              <w:left w:val="single" w:sz="4" w:space="0" w:color="000000"/>
              <w:bottom w:val="single" w:sz="4" w:space="0" w:color="000000"/>
              <w:right w:val="single" w:sz="4" w:space="0" w:color="000000"/>
            </w:tcBorders>
          </w:tcPr>
          <w:p>
            <w:pPr/>
          </w:p>
        </w:tc>
      </w:tr>
      <w:tr>
        <w:trPr>
          <w:trHeight w:val="608" w:hRule="exact"/>
        </w:trPr>
        <w:tc>
          <w:tcPr>
            <w:tcW w:w="19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58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98"/>
              <w:jc w:val="right"/>
              <w:rPr>
                <w:rFonts w:ascii="宋体" w:hAnsi="宋体" w:cs="宋体" w:eastAsia="宋体" w:hint="default"/>
                <w:sz w:val="21"/>
                <w:szCs w:val="21"/>
              </w:rPr>
            </w:pPr>
            <w:r>
              <w:rPr>
                <w:rFonts w:ascii="宋体"/>
                <w:spacing w:val="-1"/>
                <w:sz w:val="21"/>
              </w:rPr>
              <w:t>1,640.08</w:t>
            </w:r>
          </w:p>
        </w:tc>
        <w:tc>
          <w:tcPr>
            <w:tcW w:w="14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101"/>
              <w:jc w:val="right"/>
              <w:rPr>
                <w:rFonts w:ascii="宋体" w:hAnsi="宋体" w:cs="宋体" w:eastAsia="宋体" w:hint="default"/>
                <w:sz w:val="21"/>
                <w:szCs w:val="21"/>
              </w:rPr>
            </w:pPr>
            <w:r>
              <w:rPr>
                <w:rFonts w:ascii="宋体"/>
                <w:spacing w:val="-1"/>
                <w:sz w:val="21"/>
              </w:rPr>
              <w:t>2,037.24</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101"/>
              <w:jc w:val="right"/>
              <w:rPr>
                <w:rFonts w:ascii="宋体" w:hAnsi="宋体" w:cs="宋体" w:eastAsia="宋体" w:hint="default"/>
                <w:sz w:val="21"/>
                <w:szCs w:val="21"/>
              </w:rPr>
            </w:pPr>
            <w:r>
              <w:rPr>
                <w:rFonts w:ascii="宋体"/>
                <w:spacing w:val="-1"/>
                <w:sz w:val="21"/>
              </w:rPr>
              <w:t>-397.16</w:t>
            </w:r>
          </w:p>
        </w:tc>
        <w:tc>
          <w:tcPr>
            <w:tcW w:w="17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right="98"/>
              <w:jc w:val="right"/>
              <w:rPr>
                <w:rFonts w:ascii="宋体" w:hAnsi="宋体" w:cs="宋体" w:eastAsia="宋体" w:hint="default"/>
                <w:sz w:val="21"/>
                <w:szCs w:val="21"/>
              </w:rPr>
            </w:pPr>
            <w:r>
              <w:rPr>
                <w:rFonts w:ascii="宋体"/>
                <w:spacing w:val="-1"/>
                <w:sz w:val="21"/>
              </w:rPr>
              <w:t>-19.50%</w:t>
            </w:r>
          </w:p>
        </w:tc>
      </w:tr>
    </w:tbl>
    <w:p>
      <w:pPr>
        <w:spacing w:line="240" w:lineRule="auto" w:before="12"/>
        <w:rPr>
          <w:rFonts w:ascii="宋体" w:hAnsi="宋体" w:cs="宋体" w:eastAsia="宋体" w:hint="default"/>
          <w:sz w:val="5"/>
          <w:szCs w:val="5"/>
        </w:rPr>
      </w:pPr>
    </w:p>
    <w:p>
      <w:pPr>
        <w:pStyle w:val="Heading7"/>
        <w:spacing w:line="456" w:lineRule="auto" w:before="26"/>
        <w:ind w:left="640" w:right="4311"/>
        <w:jc w:val="left"/>
        <w:rPr>
          <w:b w:val="0"/>
          <w:bCs w:val="0"/>
        </w:rPr>
      </w:pPr>
      <w:r>
        <w:rPr/>
        <w:pict>
          <v:shape style="position:absolute;margin-left:87.624001pt;margin-top:55.875607pt;width:413.5pt;height:124.85pt;mso-position-horizontal-relative:page;mso-position-vertical-relative:paragraph;z-index:14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47"/>
                    <w:gridCol w:w="3119"/>
                    <w:gridCol w:w="3404"/>
                  </w:tblGrid>
                  <w:tr>
                    <w:trPr>
                      <w:trHeight w:val="417" w:hRule="exact"/>
                    </w:trPr>
                    <w:tc>
                      <w:tcPr>
                        <w:tcW w:w="1747"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22"/>
                            <w:szCs w:val="22"/>
                          </w:rPr>
                        </w:pPr>
                        <w:r>
                          <w:rPr>
                            <w:rFonts w:ascii="宋体" w:hAnsi="宋体" w:cs="宋体" w:eastAsia="宋体" w:hint="default"/>
                            <w:sz w:val="22"/>
                            <w:szCs w:val="22"/>
                          </w:rPr>
                          <w:t>客户名称</w:t>
                        </w:r>
                      </w:p>
                    </w:tc>
                    <w:tc>
                      <w:tcPr>
                        <w:tcW w:w="31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564" w:right="0"/>
                          <w:jc w:val="left"/>
                          <w:rPr>
                            <w:rFonts w:ascii="宋体" w:hAnsi="宋体" w:cs="宋体" w:eastAsia="宋体" w:hint="default"/>
                            <w:sz w:val="22"/>
                            <w:szCs w:val="22"/>
                          </w:rPr>
                        </w:pPr>
                        <w:r>
                          <w:rPr>
                            <w:rFonts w:ascii="宋体" w:hAnsi="宋体" w:cs="宋体" w:eastAsia="宋体" w:hint="default"/>
                            <w:sz w:val="22"/>
                            <w:szCs w:val="22"/>
                          </w:rPr>
                          <w:t>采购总金额（万元）</w:t>
                        </w:r>
                      </w:p>
                    </w:tc>
                    <w:tc>
                      <w:tcPr>
                        <w:tcW w:w="3404"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103" w:right="0"/>
                          <w:jc w:val="left"/>
                          <w:rPr>
                            <w:rFonts w:ascii="宋体" w:hAnsi="宋体" w:cs="宋体" w:eastAsia="宋体" w:hint="default"/>
                            <w:sz w:val="22"/>
                            <w:szCs w:val="22"/>
                          </w:rPr>
                        </w:pPr>
                        <w:r>
                          <w:rPr>
                            <w:rFonts w:ascii="宋体" w:hAnsi="宋体" w:cs="宋体" w:eastAsia="宋体" w:hint="default"/>
                            <w:sz w:val="22"/>
                            <w:szCs w:val="22"/>
                          </w:rPr>
                          <w:t>占公司全部采购总金额的比例</w:t>
                        </w:r>
                        <w:r>
                          <w:rPr>
                            <w:rFonts w:ascii="宋体" w:hAnsi="宋体" w:cs="宋体" w:eastAsia="宋体" w:hint="default"/>
                            <w:sz w:val="22"/>
                            <w:szCs w:val="22"/>
                          </w:rPr>
                          <w:t>(%)</w:t>
                        </w:r>
                      </w:p>
                    </w:tc>
                  </w:tr>
                  <w:tr>
                    <w:trPr>
                      <w:trHeight w:val="312" w:hRule="exact"/>
                    </w:trPr>
                    <w:tc>
                      <w:tcPr>
                        <w:tcW w:w="1747"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19" w:right="0"/>
                          <w:jc w:val="center"/>
                          <w:rPr>
                            <w:rFonts w:ascii="宋体" w:hAnsi="宋体" w:cs="宋体" w:eastAsia="宋体" w:hint="default"/>
                            <w:sz w:val="22"/>
                            <w:szCs w:val="22"/>
                          </w:rPr>
                        </w:pPr>
                        <w:r>
                          <w:rPr>
                            <w:rFonts w:ascii="宋体" w:hAnsi="宋体" w:cs="宋体" w:eastAsia="宋体" w:hint="default"/>
                            <w:sz w:val="22"/>
                            <w:szCs w:val="22"/>
                          </w:rPr>
                          <w:t>第一名</w:t>
                        </w:r>
                      </w:p>
                    </w:tc>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26"/>
                          <w:ind w:right="22"/>
                          <w:jc w:val="right"/>
                          <w:rPr>
                            <w:rFonts w:ascii="宋体" w:hAnsi="宋体" w:cs="宋体" w:eastAsia="宋体" w:hint="default"/>
                            <w:sz w:val="22"/>
                            <w:szCs w:val="22"/>
                          </w:rPr>
                        </w:pPr>
                        <w:r>
                          <w:rPr>
                            <w:rFonts w:ascii="宋体"/>
                            <w:spacing w:val="-1"/>
                            <w:sz w:val="22"/>
                          </w:rPr>
                          <w:t>1,590.26</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6"/>
                          <w:ind w:right="24"/>
                          <w:jc w:val="right"/>
                          <w:rPr>
                            <w:rFonts w:ascii="宋体" w:hAnsi="宋体" w:cs="宋体" w:eastAsia="宋体" w:hint="default"/>
                            <w:sz w:val="22"/>
                            <w:szCs w:val="22"/>
                          </w:rPr>
                        </w:pPr>
                        <w:r>
                          <w:rPr>
                            <w:rFonts w:ascii="宋体"/>
                            <w:sz w:val="22"/>
                          </w:rPr>
                          <w:t>11.63%</w:t>
                        </w:r>
                      </w:p>
                    </w:tc>
                  </w:tr>
                  <w:tr>
                    <w:trPr>
                      <w:trHeight w:val="410" w:hRule="exact"/>
                    </w:trPr>
                    <w:tc>
                      <w:tcPr>
                        <w:tcW w:w="1747"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19" w:right="0"/>
                          <w:jc w:val="center"/>
                          <w:rPr>
                            <w:rFonts w:ascii="宋体" w:hAnsi="宋体" w:cs="宋体" w:eastAsia="宋体" w:hint="default"/>
                            <w:sz w:val="22"/>
                            <w:szCs w:val="22"/>
                          </w:rPr>
                        </w:pPr>
                        <w:r>
                          <w:rPr>
                            <w:rFonts w:ascii="宋体" w:hAnsi="宋体" w:cs="宋体" w:eastAsia="宋体" w:hint="default"/>
                            <w:sz w:val="22"/>
                            <w:szCs w:val="22"/>
                          </w:rPr>
                          <w:t>第二名</w:t>
                        </w:r>
                      </w:p>
                    </w:tc>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122"/>
                          <w:ind w:right="22"/>
                          <w:jc w:val="right"/>
                          <w:rPr>
                            <w:rFonts w:ascii="宋体" w:hAnsi="宋体" w:cs="宋体" w:eastAsia="宋体" w:hint="default"/>
                            <w:sz w:val="22"/>
                            <w:szCs w:val="22"/>
                          </w:rPr>
                        </w:pPr>
                        <w:r>
                          <w:rPr>
                            <w:rFonts w:ascii="宋体"/>
                            <w:spacing w:val="-1"/>
                            <w:sz w:val="22"/>
                          </w:rPr>
                          <w:t>956.12</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122"/>
                          <w:ind w:right="24"/>
                          <w:jc w:val="right"/>
                          <w:rPr>
                            <w:rFonts w:ascii="宋体" w:hAnsi="宋体" w:cs="宋体" w:eastAsia="宋体" w:hint="default"/>
                            <w:sz w:val="22"/>
                            <w:szCs w:val="22"/>
                          </w:rPr>
                        </w:pPr>
                        <w:r>
                          <w:rPr>
                            <w:rFonts w:ascii="宋体"/>
                            <w:sz w:val="22"/>
                          </w:rPr>
                          <w:t>6.99%</w:t>
                        </w:r>
                      </w:p>
                    </w:tc>
                  </w:tr>
                  <w:tr>
                    <w:trPr>
                      <w:trHeight w:val="99" w:hRule="exact"/>
                    </w:trPr>
                    <w:tc>
                      <w:tcPr>
                        <w:tcW w:w="1747" w:type="dxa"/>
                        <w:tcBorders>
                          <w:top w:val="nil" w:sz="6" w:space="0" w:color="auto"/>
                          <w:left w:val="nil" w:sz="6" w:space="0" w:color="auto"/>
                          <w:bottom w:val="nil" w:sz="6" w:space="0" w:color="auto"/>
                          <w:right w:val="nil" w:sz="6" w:space="0" w:color="auto"/>
                        </w:tcBorders>
                      </w:tcPr>
                      <w:p>
                        <w:pPr/>
                      </w:p>
                    </w:tc>
                    <w:tc>
                      <w:tcPr>
                        <w:tcW w:w="3119" w:type="dxa"/>
                        <w:tcBorders>
                          <w:top w:val="nil" w:sz="6" w:space="0" w:color="auto"/>
                          <w:left w:val="nil" w:sz="6" w:space="0" w:color="auto"/>
                          <w:bottom w:val="nil" w:sz="6" w:space="0" w:color="auto"/>
                          <w:right w:val="single" w:sz="4" w:space="0" w:color="000000"/>
                        </w:tcBorders>
                      </w:tcPr>
                      <w:p>
                        <w:pPr/>
                      </w:p>
                    </w:tc>
                    <w:tc>
                      <w:tcPr>
                        <w:tcW w:w="3404" w:type="dxa"/>
                        <w:tcBorders>
                          <w:top w:val="nil" w:sz="6" w:space="0" w:color="auto"/>
                          <w:left w:val="single" w:sz="4" w:space="0" w:color="000000"/>
                          <w:bottom w:val="nil" w:sz="6" w:space="0" w:color="auto"/>
                          <w:right w:val="nil" w:sz="6" w:space="0" w:color="auto"/>
                        </w:tcBorders>
                      </w:tcPr>
                      <w:p>
                        <w:pPr/>
                      </w:p>
                    </w:tc>
                  </w:tr>
                  <w:tr>
                    <w:trPr>
                      <w:trHeight w:val="309" w:hRule="exact"/>
                    </w:trPr>
                    <w:tc>
                      <w:tcPr>
                        <w:tcW w:w="1747"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22"/>
                            <w:szCs w:val="22"/>
                          </w:rPr>
                        </w:pPr>
                        <w:r>
                          <w:rPr>
                            <w:rFonts w:ascii="宋体" w:hAnsi="宋体" w:cs="宋体" w:eastAsia="宋体" w:hint="default"/>
                            <w:sz w:val="22"/>
                            <w:szCs w:val="22"/>
                          </w:rPr>
                          <w:t>第三名</w:t>
                        </w:r>
                      </w:p>
                    </w:tc>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right="22"/>
                          <w:jc w:val="right"/>
                          <w:rPr>
                            <w:rFonts w:ascii="宋体" w:hAnsi="宋体" w:cs="宋体" w:eastAsia="宋体" w:hint="default"/>
                            <w:sz w:val="22"/>
                            <w:szCs w:val="22"/>
                          </w:rPr>
                        </w:pPr>
                        <w:r>
                          <w:rPr>
                            <w:rFonts w:ascii="宋体"/>
                            <w:spacing w:val="-1"/>
                            <w:sz w:val="22"/>
                          </w:rPr>
                          <w:t>581.67</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24"/>
                          <w:jc w:val="right"/>
                          <w:rPr>
                            <w:rFonts w:ascii="宋体" w:hAnsi="宋体" w:cs="宋体" w:eastAsia="宋体" w:hint="default"/>
                            <w:sz w:val="22"/>
                            <w:szCs w:val="22"/>
                          </w:rPr>
                        </w:pPr>
                        <w:r>
                          <w:rPr>
                            <w:rFonts w:ascii="宋体"/>
                            <w:sz w:val="22"/>
                          </w:rPr>
                          <w:t>4.25%</w:t>
                        </w:r>
                      </w:p>
                    </w:tc>
                  </w:tr>
                  <w:tr>
                    <w:trPr>
                      <w:trHeight w:val="99" w:hRule="exact"/>
                    </w:trPr>
                    <w:tc>
                      <w:tcPr>
                        <w:tcW w:w="1747" w:type="dxa"/>
                        <w:tcBorders>
                          <w:top w:val="nil" w:sz="6" w:space="0" w:color="auto"/>
                          <w:left w:val="nil" w:sz="6" w:space="0" w:color="auto"/>
                          <w:bottom w:val="nil" w:sz="6" w:space="0" w:color="auto"/>
                          <w:right w:val="nil" w:sz="6" w:space="0" w:color="auto"/>
                        </w:tcBorders>
                      </w:tcPr>
                      <w:p>
                        <w:pPr/>
                      </w:p>
                    </w:tc>
                    <w:tc>
                      <w:tcPr>
                        <w:tcW w:w="3119" w:type="dxa"/>
                        <w:tcBorders>
                          <w:top w:val="nil" w:sz="6" w:space="0" w:color="auto"/>
                          <w:left w:val="nil" w:sz="6" w:space="0" w:color="auto"/>
                          <w:bottom w:val="nil" w:sz="6" w:space="0" w:color="auto"/>
                          <w:right w:val="single" w:sz="4" w:space="0" w:color="000000"/>
                        </w:tcBorders>
                      </w:tcPr>
                      <w:p>
                        <w:pPr/>
                      </w:p>
                    </w:tc>
                    <w:tc>
                      <w:tcPr>
                        <w:tcW w:w="3404" w:type="dxa"/>
                        <w:tcBorders>
                          <w:top w:val="nil" w:sz="6" w:space="0" w:color="auto"/>
                          <w:left w:val="single" w:sz="4" w:space="0" w:color="000000"/>
                          <w:bottom w:val="nil" w:sz="6" w:space="0" w:color="auto"/>
                          <w:right w:val="nil" w:sz="6" w:space="0" w:color="auto"/>
                        </w:tcBorders>
                      </w:tcPr>
                      <w:p>
                        <w:pPr/>
                      </w:p>
                    </w:tc>
                  </w:tr>
                  <w:tr>
                    <w:trPr>
                      <w:trHeight w:val="408" w:hRule="exact"/>
                    </w:trPr>
                    <w:tc>
                      <w:tcPr>
                        <w:tcW w:w="1747"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22"/>
                            <w:szCs w:val="22"/>
                          </w:rPr>
                        </w:pPr>
                        <w:r>
                          <w:rPr>
                            <w:rFonts w:ascii="宋体" w:hAnsi="宋体" w:cs="宋体" w:eastAsia="宋体" w:hint="default"/>
                            <w:sz w:val="22"/>
                            <w:szCs w:val="22"/>
                          </w:rPr>
                          <w:t>第四名</w:t>
                        </w:r>
                      </w:p>
                    </w:tc>
                    <w:tc>
                      <w:tcPr>
                        <w:tcW w:w="3119" w:type="dxa"/>
                        <w:tcBorders>
                          <w:top w:val="nil" w:sz="6" w:space="0" w:color="auto"/>
                          <w:left w:val="single" w:sz="4" w:space="0" w:color="000000"/>
                          <w:bottom w:val="nil" w:sz="6" w:space="0" w:color="auto"/>
                          <w:right w:val="single" w:sz="4" w:space="0" w:color="000000"/>
                        </w:tcBorders>
                      </w:tcPr>
                      <w:p>
                        <w:pPr>
                          <w:pStyle w:val="TableParagraph"/>
                          <w:spacing w:line="240" w:lineRule="auto" w:before="21"/>
                          <w:ind w:right="22"/>
                          <w:jc w:val="right"/>
                          <w:rPr>
                            <w:rFonts w:ascii="宋体" w:hAnsi="宋体" w:cs="宋体" w:eastAsia="宋体" w:hint="default"/>
                            <w:sz w:val="22"/>
                            <w:szCs w:val="22"/>
                          </w:rPr>
                        </w:pPr>
                        <w:r>
                          <w:rPr>
                            <w:rFonts w:ascii="宋体"/>
                            <w:spacing w:val="-1"/>
                            <w:sz w:val="22"/>
                          </w:rPr>
                          <w:t>388.62</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24"/>
                          <w:jc w:val="right"/>
                          <w:rPr>
                            <w:rFonts w:ascii="宋体" w:hAnsi="宋体" w:cs="宋体" w:eastAsia="宋体" w:hint="default"/>
                            <w:sz w:val="22"/>
                            <w:szCs w:val="22"/>
                          </w:rPr>
                        </w:pPr>
                        <w:r>
                          <w:rPr>
                            <w:rFonts w:ascii="宋体"/>
                            <w:sz w:val="22"/>
                          </w:rPr>
                          <w:t>2.84%</w:t>
                        </w:r>
                      </w:p>
                    </w:tc>
                  </w:tr>
                  <w:tr>
                    <w:trPr>
                      <w:trHeight w:val="413" w:hRule="exact"/>
                    </w:trPr>
                    <w:tc>
                      <w:tcPr>
                        <w:tcW w:w="1747" w:type="dxa"/>
                        <w:tcBorders>
                          <w:top w:val="nil" w:sz="6" w:space="0" w:color="auto"/>
                          <w:left w:val="nil" w:sz="6" w:space="0" w:color="auto"/>
                          <w:bottom w:val="single" w:sz="12" w:space="0" w:color="000000"/>
                          <w:right w:val="single" w:sz="4" w:space="0" w:color="000000"/>
                        </w:tcBorders>
                      </w:tcPr>
                      <w:p>
                        <w:pPr>
                          <w:pStyle w:val="TableParagraph"/>
                          <w:spacing w:line="240" w:lineRule="auto" w:before="21"/>
                          <w:ind w:left="19" w:right="0"/>
                          <w:jc w:val="center"/>
                          <w:rPr>
                            <w:rFonts w:ascii="宋体" w:hAnsi="宋体" w:cs="宋体" w:eastAsia="宋体" w:hint="default"/>
                            <w:sz w:val="22"/>
                            <w:szCs w:val="22"/>
                          </w:rPr>
                        </w:pPr>
                        <w:r>
                          <w:rPr>
                            <w:rFonts w:ascii="宋体" w:hAnsi="宋体" w:cs="宋体" w:eastAsia="宋体" w:hint="default"/>
                            <w:sz w:val="22"/>
                            <w:szCs w:val="22"/>
                          </w:rPr>
                          <w:t>第五名</w:t>
                        </w:r>
                      </w:p>
                    </w:tc>
                    <w:tc>
                      <w:tcPr>
                        <w:tcW w:w="31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1"/>
                          <w:ind w:right="22"/>
                          <w:jc w:val="right"/>
                          <w:rPr>
                            <w:rFonts w:ascii="宋体" w:hAnsi="宋体" w:cs="宋体" w:eastAsia="宋体" w:hint="default"/>
                            <w:sz w:val="22"/>
                            <w:szCs w:val="22"/>
                          </w:rPr>
                        </w:pPr>
                        <w:r>
                          <w:rPr>
                            <w:rFonts w:ascii="宋体"/>
                            <w:spacing w:val="-1"/>
                            <w:sz w:val="22"/>
                          </w:rPr>
                          <w:t>337.59</w:t>
                        </w:r>
                      </w:p>
                    </w:tc>
                    <w:tc>
                      <w:tcPr>
                        <w:tcW w:w="3404" w:type="dxa"/>
                        <w:tcBorders>
                          <w:top w:val="nil" w:sz="6" w:space="0" w:color="auto"/>
                          <w:left w:val="single" w:sz="4" w:space="0" w:color="000000"/>
                          <w:bottom w:val="single" w:sz="12" w:space="0" w:color="000000"/>
                          <w:right w:val="nil" w:sz="6" w:space="0" w:color="auto"/>
                        </w:tcBorders>
                      </w:tcPr>
                      <w:p>
                        <w:pPr>
                          <w:pStyle w:val="TableParagraph"/>
                          <w:spacing w:line="240" w:lineRule="auto" w:before="21"/>
                          <w:ind w:right="24"/>
                          <w:jc w:val="right"/>
                          <w:rPr>
                            <w:rFonts w:ascii="宋体" w:hAnsi="宋体" w:cs="宋体" w:eastAsia="宋体" w:hint="default"/>
                            <w:sz w:val="22"/>
                            <w:szCs w:val="22"/>
                          </w:rPr>
                        </w:pPr>
                        <w:r>
                          <w:rPr>
                            <w:rFonts w:ascii="宋体"/>
                            <w:sz w:val="22"/>
                          </w:rPr>
                          <w:t>2.47%</w:t>
                        </w:r>
                      </w:p>
                    </w:tc>
                  </w:tr>
                </w:tbl>
                <w:p>
                  <w:pPr/>
                </w:p>
              </w:txbxContent>
            </v:textbox>
            <w10:wrap type="none"/>
          </v:shape>
        </w:pict>
      </w:r>
      <w:r>
        <w:rPr>
          <w:rFonts w:ascii="宋体" w:hAnsi="宋体" w:cs="宋体" w:eastAsia="宋体" w:hint="default"/>
        </w:rPr>
        <w:t>8</w:t>
      </w:r>
      <w:r>
        <w:rPr/>
        <w:t>、公司主要供应商和主要客户情况</w:t>
      </w:r>
      <w:r>
        <w:rPr>
          <w:w w:val="99"/>
        </w:rPr>
        <w:t> </w:t>
      </w:r>
      <w:r>
        <w:rPr>
          <w:rFonts w:ascii="宋体" w:hAnsi="宋体" w:cs="宋体" w:eastAsia="宋体" w:hint="default"/>
        </w:rPr>
        <w:t>(1)</w:t>
      </w:r>
      <w:r>
        <w:rPr/>
        <w:t>主要供应商</w:t>
      </w:r>
      <w:r>
        <w:rPr>
          <w:b w:val="0"/>
          <w:bCs w:val="0"/>
        </w:rPr>
      </w:r>
    </w:p>
    <w:p>
      <w:pPr>
        <w:spacing w:line="240" w:lineRule="auto" w:before="12"/>
        <w:rPr>
          <w:rFonts w:ascii="宋体" w:hAnsi="宋体" w:cs="宋体" w:eastAsia="宋体" w:hint="default"/>
          <w:b/>
          <w:bCs/>
          <w:sz w:val="29"/>
          <w:szCs w:val="29"/>
        </w:rPr>
      </w:pPr>
    </w:p>
    <w:p>
      <w:pPr>
        <w:spacing w:line="20" w:lineRule="exact"/>
        <w:ind w:left="126" w:right="0" w:firstLine="0"/>
        <w:rPr>
          <w:rFonts w:ascii="宋体" w:hAnsi="宋体" w:cs="宋体" w:eastAsia="宋体" w:hint="default"/>
          <w:sz w:val="2"/>
          <w:szCs w:val="2"/>
        </w:rPr>
      </w:pPr>
      <w:r>
        <w:rPr>
          <w:rFonts w:ascii="宋体" w:hAnsi="宋体" w:cs="宋体" w:eastAsia="宋体" w:hint="default"/>
          <w:sz w:val="2"/>
          <w:szCs w:val="2"/>
        </w:rPr>
        <w:pict>
          <v:group style="width:412.8pt;height:.5pt;mso-position-horizontal-relative:char;mso-position-vertical-relative:line" coordorigin="0,0" coordsize="8256,10">
            <v:shape style="position:absolute;left:0;top:0;width:1728;height:10" type="#_x0000_t75" stroked="false">
              <v:imagedata r:id="rId16" o:title=""/>
            </v:shape>
            <v:shape style="position:absolute;left:1723;top:0;width:6532;height:10" type="#_x0000_t75" stroked="false">
              <v:imagedata r:id="rId17" o:title=""/>
            </v:shape>
          </v:group>
        </w:pict>
      </w:r>
      <w:r>
        <w:rPr>
          <w:rFonts w:ascii="宋体" w:hAnsi="宋体" w:cs="宋体" w:eastAsia="宋体" w:hint="default"/>
          <w:sz w:val="2"/>
          <w:szCs w:val="2"/>
        </w:rPr>
      </w:r>
    </w:p>
    <w:p>
      <w:pPr>
        <w:spacing w:line="240" w:lineRule="auto" w:before="9"/>
        <w:rPr>
          <w:rFonts w:ascii="宋体" w:hAnsi="宋体" w:cs="宋体" w:eastAsia="宋体" w:hint="default"/>
          <w:b/>
          <w:bCs/>
          <w:sz w:val="22"/>
          <w:szCs w:val="22"/>
        </w:rPr>
      </w:pPr>
    </w:p>
    <w:p>
      <w:pPr>
        <w:spacing w:line="100" w:lineRule="exact"/>
        <w:ind w:left="12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12.8pt;height:5.05pt;mso-position-horizontal-relative:char;mso-position-vertical-relative:line" coordorigin="0,0" coordsize="8256,101">
            <v:shape style="position:absolute;left:0;top:0;width:1747;height:101" type="#_x0000_t75" stroked="false">
              <v:imagedata r:id="rId18" o:title=""/>
            </v:shape>
            <v:shape style="position:absolute;left:1723;top:91;width:6532;height:10" type="#_x0000_t75" stroked="false">
              <v:imagedata r:id="rId19"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3"/>
          <w:szCs w:val="23"/>
        </w:rPr>
      </w:pPr>
    </w:p>
    <w:p>
      <w:pPr>
        <w:spacing w:line="100" w:lineRule="exact"/>
        <w:ind w:left="12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12.8pt;height:5.05pt;mso-position-horizontal-relative:char;mso-position-vertical-relative:line" coordorigin="0,0" coordsize="8256,101">
            <v:shape style="position:absolute;left:0;top:0;width:1747;height:101" type="#_x0000_t75" stroked="false">
              <v:imagedata r:id="rId18" o:title=""/>
            </v:shape>
            <v:shape style="position:absolute;left:1723;top:91;width:6532;height:10" type="#_x0000_t75" stroked="false">
              <v:imagedata r:id="rId19"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3"/>
          <w:szCs w:val="23"/>
        </w:rPr>
      </w:pPr>
    </w:p>
    <w:p>
      <w:pPr>
        <w:spacing w:line="100" w:lineRule="exact"/>
        <w:ind w:left="12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12.8pt;height:5.05pt;mso-position-horizontal-relative:char;mso-position-vertical-relative:line" coordorigin="0,0" coordsize="8256,101">
            <v:shape style="position:absolute;left:0;top:0;width:1747;height:101" type="#_x0000_t75" stroked="false">
              <v:imagedata r:id="rId20" o:title=""/>
            </v:shape>
            <v:shape style="position:absolute;left:1723;top:91;width:6532;height:10" type="#_x0000_t75" stroked="false">
              <v:imagedata r:id="rId19" o:title=""/>
            </v:shape>
          </v:group>
        </w:pict>
      </w:r>
      <w:r>
        <w:rPr>
          <w:rFonts w:ascii="宋体" w:hAnsi="宋体" w:cs="宋体" w:eastAsia="宋体" w:hint="default"/>
          <w:position w:val="-1"/>
          <w:sz w:val="10"/>
          <w:szCs w:val="10"/>
        </w:rPr>
      </w:r>
    </w:p>
    <w:p>
      <w:pPr>
        <w:spacing w:line="240" w:lineRule="auto" w:before="7"/>
        <w:rPr>
          <w:rFonts w:ascii="宋体" w:hAnsi="宋体" w:cs="宋体" w:eastAsia="宋体" w:hint="default"/>
          <w:b/>
          <w:bCs/>
          <w:sz w:val="23"/>
          <w:szCs w:val="23"/>
        </w:rPr>
      </w:pPr>
    </w:p>
    <w:p>
      <w:pPr>
        <w:spacing w:line="100" w:lineRule="exact"/>
        <w:ind w:left="12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12.8pt;height:5.05pt;mso-position-horizontal-relative:char;mso-position-vertical-relative:line" coordorigin="0,0" coordsize="8256,101">
            <v:shape style="position:absolute;left:0;top:0;width:1747;height:101" type="#_x0000_t75" stroked="false">
              <v:imagedata r:id="rId18" o:title=""/>
            </v:shape>
            <v:shape style="position:absolute;left:1723;top:91;width:6532;height:10" type="#_x0000_t75" stroked="false">
              <v:imagedata r:id="rId19"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p>
      <w:pPr>
        <w:spacing w:before="26"/>
        <w:ind w:left="640" w:right="4311" w:firstLine="0"/>
        <w:jc w:val="left"/>
        <w:rPr>
          <w:rFonts w:ascii="宋体" w:hAnsi="宋体" w:cs="宋体" w:eastAsia="宋体" w:hint="default"/>
          <w:sz w:val="24"/>
          <w:szCs w:val="24"/>
        </w:rPr>
      </w:pPr>
      <w:r>
        <w:rPr/>
        <w:pict>
          <v:group style="position:absolute;margin-left:89.183998pt;margin-top:47.35564pt;width:422.25pt;height:.5pt;mso-position-horizontal-relative:page;mso-position-vertical-relative:paragraph;z-index:-1206712" coordorigin="1784,947" coordsize="8445,10">
            <v:shape style="position:absolute;left:1784;top:947;width:1572;height:10" type="#_x0000_t75" stroked="false">
              <v:imagedata r:id="rId21" o:title=""/>
            </v:shape>
            <v:shape style="position:absolute;left:3351;top:947;width:3263;height:10" type="#_x0000_t75" stroked="false">
              <v:imagedata r:id="rId22" o:title=""/>
            </v:shape>
            <v:shape style="position:absolute;left:6609;top:947;width:3620;height:10" type="#_x0000_t75" stroked="false">
              <v:imagedata r:id="rId23" o:title=""/>
            </v:shape>
            <w10:wrap type="none"/>
          </v:group>
        </w:pict>
      </w:r>
      <w:r>
        <w:rPr/>
        <w:pict>
          <v:group style="position:absolute;margin-left:89.183998pt;margin-top:63.195602pt;width:422.25pt;height:5.05pt;mso-position-horizontal-relative:page;mso-position-vertical-relative:paragraph;z-index:-1206688" coordorigin="1784,1264" coordsize="8445,101">
            <v:shape style="position:absolute;left:1784;top:1264;width:1591;height:101" type="#_x0000_t75" stroked="false">
              <v:imagedata r:id="rId24" o:title=""/>
            </v:shape>
            <v:shape style="position:absolute;left:3351;top:1355;width:3263;height:10" type="#_x0000_t75" stroked="false">
              <v:imagedata r:id="rId25" o:title=""/>
            </v:shape>
            <v:shape style="position:absolute;left:6609;top:1355;width:3620;height:10" type="#_x0000_t75" stroked="false">
              <v:imagedata r:id="rId26" o:title=""/>
            </v:shape>
            <w10:wrap type="none"/>
          </v:group>
        </w:pict>
      </w:r>
      <w:r>
        <w:rPr/>
        <w:pict>
          <v:group style="position:absolute;margin-left:89.183998pt;margin-top:83.595604pt;width:422.25pt;height:5.05pt;mso-position-horizontal-relative:page;mso-position-vertical-relative:paragraph;z-index:-1206664" coordorigin="1784,1672" coordsize="8445,101">
            <v:shape style="position:absolute;left:1784;top:1672;width:1591;height:101" type="#_x0000_t75" stroked="false">
              <v:imagedata r:id="rId27" o:title=""/>
            </v:shape>
            <v:shape style="position:absolute;left:3351;top:1763;width:3263;height:10" type="#_x0000_t75" stroked="false">
              <v:imagedata r:id="rId22" o:title=""/>
            </v:shape>
            <v:shape style="position:absolute;left:6609;top:1763;width:3620;height:10" type="#_x0000_t75" stroked="false">
              <v:imagedata r:id="rId23" o:title=""/>
            </v:shape>
            <w10:wrap type="none"/>
          </v:group>
        </w:pict>
      </w:r>
      <w:r>
        <w:rPr>
          <w:rFonts w:ascii="宋体" w:hAnsi="宋体" w:cs="宋体" w:eastAsia="宋体" w:hint="default"/>
          <w:b/>
          <w:bCs/>
          <w:sz w:val="24"/>
          <w:szCs w:val="24"/>
        </w:rPr>
        <w:t>(2)</w:t>
      </w:r>
      <w:r>
        <w:rPr>
          <w:rFonts w:ascii="宋体" w:hAnsi="宋体" w:cs="宋体" w:eastAsia="宋体" w:hint="default"/>
          <w:b/>
          <w:bCs/>
          <w:sz w:val="24"/>
          <w:szCs w:val="24"/>
        </w:rPr>
        <w:t>主要客户</w:t>
      </w:r>
      <w:r>
        <w:rPr>
          <w:rFonts w:ascii="宋体" w:hAnsi="宋体" w:cs="宋体" w:eastAsia="宋体" w:hint="default"/>
          <w:sz w:val="24"/>
          <w:szCs w:val="24"/>
        </w:rPr>
      </w:r>
    </w:p>
    <w:p>
      <w:pPr>
        <w:spacing w:line="240" w:lineRule="auto" w:before="10"/>
        <w:rPr>
          <w:rFonts w:ascii="宋体" w:hAnsi="宋体" w:cs="宋体" w:eastAsia="宋体" w:hint="default"/>
          <w:b/>
          <w:bCs/>
          <w:sz w:val="13"/>
          <w:szCs w:val="13"/>
        </w:rPr>
      </w:pPr>
    </w:p>
    <w:tbl>
      <w:tblPr>
        <w:tblW w:w="0" w:type="auto"/>
        <w:jc w:val="left"/>
        <w:tblInd w:w="129" w:type="dxa"/>
        <w:tblLayout w:type="fixed"/>
        <w:tblCellMar>
          <w:top w:w="0" w:type="dxa"/>
          <w:left w:w="0" w:type="dxa"/>
          <w:bottom w:w="0" w:type="dxa"/>
          <w:right w:w="0" w:type="dxa"/>
        </w:tblCellMar>
        <w:tblLook w:val="01E0"/>
      </w:tblPr>
      <w:tblGrid>
        <w:gridCol w:w="1591"/>
        <w:gridCol w:w="3258"/>
        <w:gridCol w:w="3610"/>
      </w:tblGrid>
      <w:tr>
        <w:trPr>
          <w:trHeight w:val="421" w:hRule="exact"/>
        </w:trPr>
        <w:tc>
          <w:tcPr>
            <w:tcW w:w="1591" w:type="dxa"/>
            <w:tcBorders>
              <w:top w:val="single" w:sz="12" w:space="0" w:color="000000"/>
              <w:left w:val="nil" w:sz="6" w:space="0" w:color="auto"/>
              <w:bottom w:val="nil" w:sz="6" w:space="0" w:color="auto"/>
              <w:right w:val="single" w:sz="4" w:space="0" w:color="000000"/>
            </w:tcBorders>
          </w:tcPr>
          <w:p>
            <w:pPr>
              <w:pStyle w:val="TableParagraph"/>
              <w:spacing w:line="240" w:lineRule="auto" w:before="33"/>
              <w:ind w:left="23" w:right="0"/>
              <w:jc w:val="center"/>
              <w:rPr>
                <w:rFonts w:ascii="宋体" w:hAnsi="宋体" w:cs="宋体" w:eastAsia="宋体" w:hint="default"/>
                <w:sz w:val="21"/>
                <w:szCs w:val="21"/>
              </w:rPr>
            </w:pPr>
            <w:r>
              <w:rPr>
                <w:rFonts w:ascii="宋体" w:hAnsi="宋体" w:cs="宋体" w:eastAsia="宋体" w:hint="default"/>
                <w:sz w:val="21"/>
                <w:szCs w:val="21"/>
              </w:rPr>
              <w:t>客户名称</w:t>
            </w:r>
          </w:p>
        </w:tc>
        <w:tc>
          <w:tcPr>
            <w:tcW w:w="325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3"/>
              <w:ind w:left="994"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3610" w:type="dxa"/>
            <w:tcBorders>
              <w:top w:val="single" w:sz="12" w:space="0" w:color="000000"/>
              <w:left w:val="single" w:sz="4" w:space="0" w:color="000000"/>
              <w:bottom w:val="nil" w:sz="6" w:space="0" w:color="auto"/>
              <w:right w:val="nil" w:sz="6" w:space="0" w:color="auto"/>
            </w:tcBorders>
          </w:tcPr>
          <w:p>
            <w:pPr>
              <w:pStyle w:val="TableParagraph"/>
              <w:spacing w:line="240" w:lineRule="auto" w:before="33"/>
              <w:ind w:left="381" w:right="0"/>
              <w:jc w:val="left"/>
              <w:rPr>
                <w:rFonts w:ascii="宋体" w:hAnsi="宋体" w:cs="宋体" w:eastAsia="宋体" w:hint="default"/>
                <w:sz w:val="21"/>
                <w:szCs w:val="21"/>
              </w:rPr>
            </w:pPr>
            <w:r>
              <w:rPr>
                <w:rFonts w:ascii="宋体" w:hAnsi="宋体" w:cs="宋体" w:eastAsia="宋体" w:hint="default"/>
                <w:sz w:val="21"/>
                <w:szCs w:val="21"/>
              </w:rPr>
              <w:t>占公司全部营业收入的比例</w:t>
            </w:r>
            <w:r>
              <w:rPr>
                <w:rFonts w:ascii="宋体" w:hAnsi="宋体" w:cs="宋体" w:eastAsia="宋体" w:hint="default"/>
                <w:sz w:val="21"/>
                <w:szCs w:val="21"/>
              </w:rPr>
              <w:t>(%)</w:t>
            </w:r>
          </w:p>
        </w:tc>
      </w:tr>
      <w:tr>
        <w:trPr>
          <w:trHeight w:val="309" w:hRule="exact"/>
        </w:trPr>
        <w:tc>
          <w:tcPr>
            <w:tcW w:w="1591"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21" w:right="0"/>
              <w:jc w:val="center"/>
              <w:rPr>
                <w:rFonts w:ascii="宋体" w:hAnsi="宋体" w:cs="宋体" w:eastAsia="宋体" w:hint="default"/>
                <w:sz w:val="21"/>
                <w:szCs w:val="21"/>
              </w:rPr>
            </w:pPr>
            <w:r>
              <w:rPr>
                <w:rFonts w:ascii="宋体" w:hAnsi="宋体" w:cs="宋体" w:eastAsia="宋体" w:hint="default"/>
                <w:sz w:val="21"/>
                <w:szCs w:val="21"/>
              </w:rPr>
              <w:t>第一名</w:t>
            </w:r>
          </w:p>
        </w:tc>
        <w:tc>
          <w:tcPr>
            <w:tcW w:w="3258" w:type="dxa"/>
            <w:tcBorders>
              <w:top w:val="nil" w:sz="6" w:space="0" w:color="auto"/>
              <w:left w:val="single" w:sz="4" w:space="0" w:color="000000"/>
              <w:bottom w:val="nil" w:sz="6" w:space="0" w:color="auto"/>
              <w:right w:val="single" w:sz="4" w:space="0" w:color="000000"/>
            </w:tcBorders>
          </w:tcPr>
          <w:p>
            <w:pPr>
              <w:pStyle w:val="TableParagraph"/>
              <w:spacing w:line="240" w:lineRule="auto" w:before="34"/>
              <w:ind w:right="99"/>
              <w:jc w:val="right"/>
              <w:rPr>
                <w:rFonts w:ascii="宋体" w:hAnsi="宋体" w:cs="宋体" w:eastAsia="宋体" w:hint="default"/>
                <w:sz w:val="21"/>
                <w:szCs w:val="21"/>
              </w:rPr>
            </w:pPr>
            <w:r>
              <w:rPr>
                <w:rFonts w:ascii="宋体"/>
                <w:sz w:val="21"/>
              </w:rPr>
              <w:t>348.04</w:t>
            </w:r>
          </w:p>
        </w:tc>
        <w:tc>
          <w:tcPr>
            <w:tcW w:w="3610" w:type="dxa"/>
            <w:tcBorders>
              <w:top w:val="nil" w:sz="6" w:space="0" w:color="auto"/>
              <w:left w:val="single" w:sz="4" w:space="0" w:color="000000"/>
              <w:bottom w:val="nil" w:sz="6" w:space="0" w:color="auto"/>
              <w:right w:val="nil" w:sz="6" w:space="0" w:color="auto"/>
            </w:tcBorders>
          </w:tcPr>
          <w:p>
            <w:pPr>
              <w:pStyle w:val="TableParagraph"/>
              <w:spacing w:line="240" w:lineRule="auto" w:before="34"/>
              <w:ind w:right="103"/>
              <w:jc w:val="right"/>
              <w:rPr>
                <w:rFonts w:ascii="宋体" w:hAnsi="宋体" w:cs="宋体" w:eastAsia="宋体" w:hint="default"/>
                <w:sz w:val="21"/>
                <w:szCs w:val="21"/>
              </w:rPr>
            </w:pPr>
            <w:r>
              <w:rPr>
                <w:rFonts w:ascii="宋体"/>
                <w:sz w:val="21"/>
              </w:rPr>
              <w:t>1.38%</w:t>
            </w:r>
          </w:p>
        </w:tc>
      </w:tr>
      <w:tr>
        <w:trPr>
          <w:trHeight w:val="409" w:hRule="exact"/>
        </w:trPr>
        <w:tc>
          <w:tcPr>
            <w:tcW w:w="1591"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21" w:right="0"/>
              <w:jc w:val="center"/>
              <w:rPr>
                <w:rFonts w:ascii="宋体" w:hAnsi="宋体" w:cs="宋体" w:eastAsia="宋体" w:hint="default"/>
                <w:sz w:val="21"/>
                <w:szCs w:val="21"/>
              </w:rPr>
            </w:pPr>
            <w:r>
              <w:rPr>
                <w:rFonts w:ascii="宋体" w:hAnsi="宋体" w:cs="宋体" w:eastAsia="宋体" w:hint="default"/>
                <w:sz w:val="21"/>
                <w:szCs w:val="21"/>
              </w:rPr>
              <w:t>第二名</w:t>
            </w:r>
          </w:p>
        </w:tc>
        <w:tc>
          <w:tcPr>
            <w:tcW w:w="3258" w:type="dxa"/>
            <w:tcBorders>
              <w:top w:val="nil" w:sz="6" w:space="0" w:color="auto"/>
              <w:left w:val="single" w:sz="4" w:space="0" w:color="000000"/>
              <w:bottom w:val="nil" w:sz="6" w:space="0" w:color="auto"/>
              <w:right w:val="single" w:sz="4" w:space="0" w:color="000000"/>
            </w:tcBorders>
          </w:tcPr>
          <w:p>
            <w:pPr>
              <w:pStyle w:val="TableParagraph"/>
              <w:spacing w:line="240" w:lineRule="auto" w:before="134"/>
              <w:ind w:right="99"/>
              <w:jc w:val="right"/>
              <w:rPr>
                <w:rFonts w:ascii="宋体" w:hAnsi="宋体" w:cs="宋体" w:eastAsia="宋体" w:hint="default"/>
                <w:sz w:val="21"/>
                <w:szCs w:val="21"/>
              </w:rPr>
            </w:pPr>
            <w:r>
              <w:rPr>
                <w:rFonts w:ascii="宋体"/>
                <w:sz w:val="21"/>
              </w:rPr>
              <w:t>232.82</w:t>
            </w:r>
          </w:p>
        </w:tc>
        <w:tc>
          <w:tcPr>
            <w:tcW w:w="3610" w:type="dxa"/>
            <w:tcBorders>
              <w:top w:val="nil" w:sz="6" w:space="0" w:color="auto"/>
              <w:left w:val="single" w:sz="4" w:space="0" w:color="000000"/>
              <w:bottom w:val="nil" w:sz="6" w:space="0" w:color="auto"/>
              <w:right w:val="nil" w:sz="6" w:space="0" w:color="auto"/>
            </w:tcBorders>
          </w:tcPr>
          <w:p>
            <w:pPr>
              <w:pStyle w:val="TableParagraph"/>
              <w:spacing w:line="240" w:lineRule="auto" w:before="134"/>
              <w:ind w:right="103"/>
              <w:jc w:val="right"/>
              <w:rPr>
                <w:rFonts w:ascii="宋体" w:hAnsi="宋体" w:cs="宋体" w:eastAsia="宋体" w:hint="default"/>
                <w:sz w:val="21"/>
                <w:szCs w:val="21"/>
              </w:rPr>
            </w:pPr>
            <w:r>
              <w:rPr>
                <w:rFonts w:ascii="宋体"/>
                <w:sz w:val="21"/>
              </w:rPr>
              <w:t>0.92%</w:t>
            </w:r>
          </w:p>
        </w:tc>
      </w:tr>
      <w:tr>
        <w:trPr>
          <w:trHeight w:val="100" w:hRule="exact"/>
        </w:trPr>
        <w:tc>
          <w:tcPr>
            <w:tcW w:w="1591" w:type="dxa"/>
            <w:tcBorders>
              <w:top w:val="nil" w:sz="6" w:space="0" w:color="auto"/>
              <w:left w:val="nil" w:sz="6" w:space="0" w:color="auto"/>
              <w:bottom w:val="nil" w:sz="6" w:space="0" w:color="auto"/>
              <w:right w:val="nil" w:sz="6" w:space="0" w:color="auto"/>
            </w:tcBorders>
          </w:tcPr>
          <w:p>
            <w:pPr/>
          </w:p>
        </w:tc>
        <w:tc>
          <w:tcPr>
            <w:tcW w:w="3258" w:type="dxa"/>
            <w:tcBorders>
              <w:top w:val="nil" w:sz="6" w:space="0" w:color="auto"/>
              <w:left w:val="nil" w:sz="6" w:space="0" w:color="auto"/>
              <w:bottom w:val="nil" w:sz="6" w:space="0" w:color="auto"/>
              <w:right w:val="single" w:sz="4" w:space="0" w:color="000000"/>
            </w:tcBorders>
          </w:tcPr>
          <w:p>
            <w:pPr/>
          </w:p>
        </w:tc>
        <w:tc>
          <w:tcPr>
            <w:tcW w:w="3610" w:type="dxa"/>
            <w:tcBorders>
              <w:top w:val="nil" w:sz="6" w:space="0" w:color="auto"/>
              <w:left w:val="single" w:sz="4" w:space="0" w:color="000000"/>
              <w:bottom w:val="nil" w:sz="6" w:space="0" w:color="auto"/>
              <w:right w:val="nil" w:sz="6" w:space="0" w:color="auto"/>
            </w:tcBorders>
          </w:tcPr>
          <w:p>
            <w:pPr/>
          </w:p>
        </w:tc>
      </w:tr>
      <w:tr>
        <w:trPr>
          <w:trHeight w:val="308" w:hRule="exact"/>
        </w:trPr>
        <w:tc>
          <w:tcPr>
            <w:tcW w:w="1591"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21" w:right="0"/>
              <w:jc w:val="center"/>
              <w:rPr>
                <w:rFonts w:ascii="宋体" w:hAnsi="宋体" w:cs="宋体" w:eastAsia="宋体" w:hint="default"/>
                <w:sz w:val="21"/>
                <w:szCs w:val="21"/>
              </w:rPr>
            </w:pPr>
            <w:r>
              <w:rPr>
                <w:rFonts w:ascii="宋体" w:hAnsi="宋体" w:cs="宋体" w:eastAsia="宋体" w:hint="default"/>
                <w:sz w:val="21"/>
                <w:szCs w:val="21"/>
              </w:rPr>
              <w:t>第三名</w:t>
            </w:r>
          </w:p>
        </w:tc>
        <w:tc>
          <w:tcPr>
            <w:tcW w:w="325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99"/>
              <w:jc w:val="right"/>
              <w:rPr>
                <w:rFonts w:ascii="宋体" w:hAnsi="宋体" w:cs="宋体" w:eastAsia="宋体" w:hint="default"/>
                <w:sz w:val="21"/>
                <w:szCs w:val="21"/>
              </w:rPr>
            </w:pPr>
            <w:r>
              <w:rPr>
                <w:rFonts w:ascii="宋体"/>
                <w:sz w:val="21"/>
              </w:rPr>
              <w:t>193.17</w:t>
            </w:r>
          </w:p>
        </w:tc>
        <w:tc>
          <w:tcPr>
            <w:tcW w:w="3610"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3"/>
              <w:jc w:val="right"/>
              <w:rPr>
                <w:rFonts w:ascii="宋体" w:hAnsi="宋体" w:cs="宋体" w:eastAsia="宋体" w:hint="default"/>
                <w:sz w:val="21"/>
                <w:szCs w:val="21"/>
              </w:rPr>
            </w:pPr>
            <w:r>
              <w:rPr>
                <w:rFonts w:ascii="宋体"/>
                <w:sz w:val="21"/>
              </w:rPr>
              <w:t>0.76%</w:t>
            </w:r>
          </w:p>
        </w:tc>
      </w:tr>
      <w:tr>
        <w:trPr>
          <w:trHeight w:val="100" w:hRule="exact"/>
        </w:trPr>
        <w:tc>
          <w:tcPr>
            <w:tcW w:w="1591" w:type="dxa"/>
            <w:tcBorders>
              <w:top w:val="nil" w:sz="6" w:space="0" w:color="auto"/>
              <w:left w:val="nil" w:sz="6" w:space="0" w:color="auto"/>
              <w:bottom w:val="nil" w:sz="6" w:space="0" w:color="auto"/>
              <w:right w:val="nil" w:sz="6" w:space="0" w:color="auto"/>
            </w:tcBorders>
          </w:tcPr>
          <w:p>
            <w:pPr/>
          </w:p>
        </w:tc>
        <w:tc>
          <w:tcPr>
            <w:tcW w:w="3258" w:type="dxa"/>
            <w:tcBorders>
              <w:top w:val="nil" w:sz="6" w:space="0" w:color="auto"/>
              <w:left w:val="nil" w:sz="6" w:space="0" w:color="auto"/>
              <w:bottom w:val="nil" w:sz="6" w:space="0" w:color="auto"/>
              <w:right w:val="single" w:sz="4" w:space="0" w:color="000000"/>
            </w:tcBorders>
          </w:tcPr>
          <w:p>
            <w:pPr/>
          </w:p>
        </w:tc>
        <w:tc>
          <w:tcPr>
            <w:tcW w:w="3610" w:type="dxa"/>
            <w:tcBorders>
              <w:top w:val="nil" w:sz="6" w:space="0" w:color="auto"/>
              <w:left w:val="single" w:sz="4" w:space="0" w:color="000000"/>
              <w:bottom w:val="nil" w:sz="6" w:space="0" w:color="auto"/>
              <w:right w:val="nil" w:sz="6" w:space="0" w:color="auto"/>
            </w:tcBorders>
          </w:tcPr>
          <w:p>
            <w:pPr/>
          </w:p>
        </w:tc>
      </w:tr>
      <w:tr>
        <w:trPr>
          <w:trHeight w:val="308" w:hRule="exact"/>
        </w:trPr>
        <w:tc>
          <w:tcPr>
            <w:tcW w:w="1591"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21" w:right="0"/>
              <w:jc w:val="center"/>
              <w:rPr>
                <w:rFonts w:ascii="宋体" w:hAnsi="宋体" w:cs="宋体" w:eastAsia="宋体" w:hint="default"/>
                <w:sz w:val="21"/>
                <w:szCs w:val="21"/>
              </w:rPr>
            </w:pPr>
            <w:r>
              <w:rPr>
                <w:rFonts w:ascii="宋体" w:hAnsi="宋体" w:cs="宋体" w:eastAsia="宋体" w:hint="default"/>
                <w:sz w:val="21"/>
                <w:szCs w:val="21"/>
              </w:rPr>
              <w:t>第四名</w:t>
            </w:r>
          </w:p>
        </w:tc>
        <w:tc>
          <w:tcPr>
            <w:tcW w:w="325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99"/>
              <w:jc w:val="right"/>
              <w:rPr>
                <w:rFonts w:ascii="宋体" w:hAnsi="宋体" w:cs="宋体" w:eastAsia="宋体" w:hint="default"/>
                <w:sz w:val="21"/>
                <w:szCs w:val="21"/>
              </w:rPr>
            </w:pPr>
            <w:r>
              <w:rPr>
                <w:rFonts w:ascii="宋体"/>
                <w:sz w:val="21"/>
              </w:rPr>
              <w:t>189.19</w:t>
            </w:r>
          </w:p>
        </w:tc>
        <w:tc>
          <w:tcPr>
            <w:tcW w:w="3610"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3"/>
              <w:jc w:val="right"/>
              <w:rPr>
                <w:rFonts w:ascii="宋体" w:hAnsi="宋体" w:cs="宋体" w:eastAsia="宋体" w:hint="default"/>
                <w:sz w:val="21"/>
                <w:szCs w:val="21"/>
              </w:rPr>
            </w:pPr>
            <w:r>
              <w:rPr>
                <w:rFonts w:ascii="宋体"/>
                <w:sz w:val="21"/>
              </w:rPr>
              <w:t>0.75%</w:t>
            </w:r>
          </w:p>
        </w:tc>
      </w:tr>
      <w:tr>
        <w:trPr>
          <w:trHeight w:val="100" w:hRule="exact"/>
        </w:trPr>
        <w:tc>
          <w:tcPr>
            <w:tcW w:w="1591" w:type="dxa"/>
            <w:tcBorders>
              <w:top w:val="nil" w:sz="6" w:space="0" w:color="auto"/>
              <w:left w:val="nil" w:sz="6" w:space="0" w:color="auto"/>
              <w:bottom w:val="nil" w:sz="6" w:space="0" w:color="auto"/>
              <w:right w:val="nil" w:sz="6" w:space="0" w:color="auto"/>
            </w:tcBorders>
          </w:tcPr>
          <w:p>
            <w:pPr/>
          </w:p>
        </w:tc>
        <w:tc>
          <w:tcPr>
            <w:tcW w:w="3258" w:type="dxa"/>
            <w:tcBorders>
              <w:top w:val="nil" w:sz="6" w:space="0" w:color="auto"/>
              <w:left w:val="nil" w:sz="6" w:space="0" w:color="auto"/>
              <w:bottom w:val="nil" w:sz="6" w:space="0" w:color="auto"/>
              <w:right w:val="single" w:sz="4" w:space="0" w:color="000000"/>
            </w:tcBorders>
          </w:tcPr>
          <w:p>
            <w:pPr/>
          </w:p>
        </w:tc>
        <w:tc>
          <w:tcPr>
            <w:tcW w:w="3610" w:type="dxa"/>
            <w:tcBorders>
              <w:top w:val="nil" w:sz="6" w:space="0" w:color="auto"/>
              <w:left w:val="single" w:sz="4" w:space="0" w:color="000000"/>
              <w:bottom w:val="nil" w:sz="6" w:space="0" w:color="auto"/>
              <w:right w:val="nil" w:sz="6" w:space="0" w:color="auto"/>
            </w:tcBorders>
          </w:tcPr>
          <w:p>
            <w:pPr/>
          </w:p>
        </w:tc>
      </w:tr>
      <w:tr>
        <w:trPr>
          <w:trHeight w:val="409" w:hRule="exact"/>
        </w:trPr>
        <w:tc>
          <w:tcPr>
            <w:tcW w:w="1591" w:type="dxa"/>
            <w:tcBorders>
              <w:top w:val="nil" w:sz="6" w:space="0" w:color="auto"/>
              <w:left w:val="nil" w:sz="6" w:space="0" w:color="auto"/>
              <w:bottom w:val="nil" w:sz="6" w:space="0" w:color="auto"/>
              <w:right w:val="single" w:sz="4" w:space="0" w:color="000000"/>
            </w:tcBorders>
          </w:tcPr>
          <w:p>
            <w:pPr>
              <w:pStyle w:val="TableParagraph"/>
              <w:spacing w:line="240" w:lineRule="auto" w:before="33"/>
              <w:ind w:left="21" w:right="0"/>
              <w:jc w:val="center"/>
              <w:rPr>
                <w:rFonts w:ascii="宋体" w:hAnsi="宋体" w:cs="宋体" w:eastAsia="宋体" w:hint="default"/>
                <w:sz w:val="21"/>
                <w:szCs w:val="21"/>
              </w:rPr>
            </w:pPr>
            <w:r>
              <w:rPr>
                <w:rFonts w:ascii="宋体" w:hAnsi="宋体" w:cs="宋体" w:eastAsia="宋体" w:hint="default"/>
                <w:sz w:val="21"/>
                <w:szCs w:val="21"/>
              </w:rPr>
              <w:t>第五名</w:t>
            </w:r>
          </w:p>
        </w:tc>
        <w:tc>
          <w:tcPr>
            <w:tcW w:w="3258"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99"/>
              <w:jc w:val="right"/>
              <w:rPr>
                <w:rFonts w:ascii="宋体" w:hAnsi="宋体" w:cs="宋体" w:eastAsia="宋体" w:hint="default"/>
                <w:sz w:val="21"/>
                <w:szCs w:val="21"/>
              </w:rPr>
            </w:pPr>
            <w:r>
              <w:rPr>
                <w:rFonts w:ascii="宋体"/>
                <w:sz w:val="21"/>
              </w:rPr>
              <w:t>171.67</w:t>
            </w:r>
          </w:p>
        </w:tc>
        <w:tc>
          <w:tcPr>
            <w:tcW w:w="3610"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3"/>
              <w:jc w:val="right"/>
              <w:rPr>
                <w:rFonts w:ascii="宋体" w:hAnsi="宋体" w:cs="宋体" w:eastAsia="宋体" w:hint="default"/>
                <w:sz w:val="21"/>
                <w:szCs w:val="21"/>
              </w:rPr>
            </w:pPr>
            <w:r>
              <w:rPr>
                <w:rFonts w:ascii="宋体"/>
                <w:sz w:val="21"/>
              </w:rPr>
              <w:t>0.68%</w:t>
            </w:r>
          </w:p>
        </w:tc>
      </w:tr>
      <w:tr>
        <w:trPr>
          <w:trHeight w:val="415" w:hRule="exact"/>
        </w:trPr>
        <w:tc>
          <w:tcPr>
            <w:tcW w:w="1591" w:type="dxa"/>
            <w:tcBorders>
              <w:top w:val="nil" w:sz="6" w:space="0" w:color="auto"/>
              <w:left w:val="nil" w:sz="6" w:space="0" w:color="auto"/>
              <w:bottom w:val="single" w:sz="12" w:space="0" w:color="000000"/>
              <w:right w:val="single" w:sz="4" w:space="0" w:color="000000"/>
            </w:tcBorders>
          </w:tcPr>
          <w:p>
            <w:pPr>
              <w:pStyle w:val="TableParagraph"/>
              <w:spacing w:line="240" w:lineRule="auto" w:before="33"/>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325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99"/>
              <w:jc w:val="right"/>
              <w:rPr>
                <w:rFonts w:ascii="宋体" w:hAnsi="宋体" w:cs="宋体" w:eastAsia="宋体" w:hint="default"/>
                <w:sz w:val="21"/>
                <w:szCs w:val="21"/>
              </w:rPr>
            </w:pPr>
            <w:r>
              <w:rPr>
                <w:rFonts w:ascii="宋体"/>
                <w:spacing w:val="-1"/>
                <w:sz w:val="21"/>
              </w:rPr>
              <w:t>1,134.89</w:t>
            </w:r>
          </w:p>
        </w:tc>
        <w:tc>
          <w:tcPr>
            <w:tcW w:w="3610" w:type="dxa"/>
            <w:tcBorders>
              <w:top w:val="nil" w:sz="6" w:space="0" w:color="auto"/>
              <w:left w:val="single" w:sz="4" w:space="0" w:color="000000"/>
              <w:bottom w:val="single" w:sz="12" w:space="0" w:color="000000"/>
              <w:right w:val="nil" w:sz="6" w:space="0" w:color="auto"/>
            </w:tcBorders>
          </w:tcPr>
          <w:p>
            <w:pPr>
              <w:pStyle w:val="TableParagraph"/>
              <w:spacing w:line="240" w:lineRule="auto" w:before="33"/>
              <w:ind w:right="103"/>
              <w:jc w:val="right"/>
              <w:rPr>
                <w:rFonts w:ascii="宋体" w:hAnsi="宋体" w:cs="宋体" w:eastAsia="宋体" w:hint="default"/>
                <w:sz w:val="21"/>
                <w:szCs w:val="21"/>
              </w:rPr>
            </w:pPr>
            <w:r>
              <w:rPr>
                <w:rFonts w:ascii="宋体"/>
                <w:sz w:val="21"/>
              </w:rPr>
              <w:t>4.49%</w:t>
            </w:r>
          </w:p>
        </w:tc>
      </w:tr>
    </w:tbl>
    <w:p>
      <w:pPr>
        <w:spacing w:line="240" w:lineRule="auto" w:before="12"/>
        <w:rPr>
          <w:rFonts w:ascii="宋体" w:hAnsi="宋体" w:cs="宋体" w:eastAsia="宋体" w:hint="default"/>
          <w:b/>
          <w:bCs/>
          <w:sz w:val="5"/>
          <w:szCs w:val="5"/>
        </w:rPr>
      </w:pPr>
    </w:p>
    <w:p>
      <w:pPr>
        <w:spacing w:before="26"/>
        <w:ind w:left="640" w:right="4311" w:firstLine="0"/>
        <w:jc w:val="left"/>
        <w:rPr>
          <w:rFonts w:ascii="宋体" w:hAnsi="宋体" w:cs="宋体" w:eastAsia="宋体" w:hint="default"/>
          <w:sz w:val="24"/>
          <w:szCs w:val="24"/>
        </w:rPr>
      </w:pPr>
      <w:r>
        <w:rPr/>
        <w:pict>
          <v:group style="position:absolute;margin-left:89.183998pt;margin-top:-71.234337pt;width:422.25pt;height:5.05pt;mso-position-horizontal-relative:page;mso-position-vertical-relative:paragraph;z-index:-1206640" coordorigin="1784,-1425" coordsize="8445,101">
            <v:shape style="position:absolute;left:1784;top:-1425;width:1591;height:101" type="#_x0000_t75" stroked="false">
              <v:imagedata r:id="rId28" o:title=""/>
            </v:shape>
            <v:shape style="position:absolute;left:3351;top:-1333;width:3263;height:10" type="#_x0000_t75" stroked="false">
              <v:imagedata r:id="rId22" o:title=""/>
            </v:shape>
            <v:shape style="position:absolute;left:6609;top:-1333;width:3620;height:10" type="#_x0000_t75" stroked="false">
              <v:imagedata r:id="rId23" o:title=""/>
            </v:shape>
            <w10:wrap type="none"/>
          </v:group>
        </w:pict>
      </w:r>
      <w:r>
        <w:rPr/>
        <w:pict>
          <v:group style="position:absolute;margin-left:89.183998pt;margin-top:-50.834393pt;width:422.25pt;height:5.05pt;mso-position-horizontal-relative:page;mso-position-vertical-relative:paragraph;z-index:-1206616" coordorigin="1784,-1017" coordsize="8445,101">
            <v:shape style="position:absolute;left:1784;top:-1017;width:1591;height:101" type="#_x0000_t75" stroked="false">
              <v:imagedata r:id="rId24" o:title=""/>
            </v:shape>
            <v:shape style="position:absolute;left:3351;top:-925;width:3263;height:10" type="#_x0000_t75" stroked="false">
              <v:imagedata r:id="rId25" o:title=""/>
            </v:shape>
            <v:shape style="position:absolute;left:6609;top:-925;width:3620;height:10" type="#_x0000_t75" stroked="false">
              <v:imagedata r:id="rId26" o:title=""/>
            </v:shape>
            <w10:wrap type="none"/>
          </v:group>
        </w:pict>
      </w:r>
      <w:r>
        <w:rPr/>
        <w:pict>
          <v:group style="position:absolute;margin-left:89.183998pt;margin-top:-30.434395pt;width:422.25pt;height:5.1pt;mso-position-horizontal-relative:page;mso-position-vertical-relative:paragraph;z-index:-1206592" coordorigin="1784,-609" coordsize="8445,102">
            <v:shape style="position:absolute;left:1784;top:-609;width:1591;height:101" type="#_x0000_t75" stroked="false">
              <v:imagedata r:id="rId29" o:title=""/>
            </v:shape>
            <v:shape style="position:absolute;left:3351;top:-517;width:3263;height:10" type="#_x0000_t75" stroked="false">
              <v:imagedata r:id="rId22" o:title=""/>
            </v:shape>
            <v:shape style="position:absolute;left:6609;top:-517;width:3620;height:10" type="#_x0000_t75" stroked="false">
              <v:imagedata r:id="rId23" o:title=""/>
            </v:shape>
            <w10:wrap type="none"/>
          </v:group>
        </w:pict>
      </w:r>
      <w:r>
        <w:rPr>
          <w:rFonts w:ascii="宋体" w:hAnsi="宋体" w:cs="宋体" w:eastAsia="宋体" w:hint="default"/>
          <w:b/>
          <w:bCs/>
          <w:sz w:val="24"/>
          <w:szCs w:val="24"/>
        </w:rPr>
        <w:t>（三）</w:t>
      </w:r>
      <w:r>
        <w:rPr>
          <w:rFonts w:ascii="宋体" w:hAnsi="宋体" w:cs="宋体" w:eastAsia="宋体" w:hint="default"/>
          <w:b/>
          <w:bCs/>
          <w:spacing w:val="-51"/>
          <w:sz w:val="24"/>
          <w:szCs w:val="24"/>
        </w:rPr>
        <w:t> </w:t>
      </w:r>
      <w:r>
        <w:rPr>
          <w:rFonts w:ascii="宋体" w:hAnsi="宋体" w:cs="宋体" w:eastAsia="宋体" w:hint="default"/>
          <w:b/>
          <w:bCs/>
          <w:sz w:val="24"/>
          <w:szCs w:val="24"/>
        </w:rPr>
        <w:t>公司财务状况分析</w:t>
      </w:r>
      <w:r>
        <w:rPr>
          <w:rFonts w:ascii="宋体" w:hAnsi="宋体" w:cs="宋体" w:eastAsia="宋体" w:hint="default"/>
          <w:sz w:val="24"/>
          <w:szCs w:val="24"/>
        </w:rPr>
      </w:r>
    </w:p>
    <w:p>
      <w:pPr>
        <w:spacing w:line="240" w:lineRule="auto" w:before="9"/>
        <w:rPr>
          <w:rFonts w:ascii="宋体" w:hAnsi="宋体" w:cs="宋体" w:eastAsia="宋体" w:hint="default"/>
          <w:b/>
          <w:bCs/>
          <w:sz w:val="21"/>
          <w:szCs w:val="21"/>
        </w:rPr>
      </w:pPr>
    </w:p>
    <w:p>
      <w:pPr>
        <w:pStyle w:val="BodyText"/>
        <w:spacing w:line="240" w:lineRule="auto"/>
        <w:ind w:left="638" w:right="94"/>
        <w:jc w:val="left"/>
      </w:pPr>
      <w:r>
        <w:rPr>
          <w:rFonts w:ascii="宋体" w:hAnsi="宋体" w:cs="宋体" w:eastAsia="宋体" w:hint="default"/>
        </w:rPr>
        <w:t>2011</w:t>
      </w:r>
      <w:r>
        <w:rPr>
          <w:rFonts w:ascii="宋体" w:hAnsi="宋体" w:cs="宋体" w:eastAsia="宋体" w:hint="default"/>
          <w:spacing w:val="-60"/>
        </w:rPr>
        <w:t> </w:t>
      </w:r>
      <w:r>
        <w:rPr/>
        <w:t>年公司执行稳健的财务政策，流动比、速动比、固定资产周转率等主</w:t>
      </w:r>
    </w:p>
    <w:p>
      <w:pPr>
        <w:spacing w:line="240" w:lineRule="auto" w:before="6"/>
        <w:rPr>
          <w:rFonts w:ascii="宋体" w:hAnsi="宋体" w:cs="宋体" w:eastAsia="宋体" w:hint="default"/>
          <w:sz w:val="21"/>
          <w:szCs w:val="21"/>
        </w:rPr>
      </w:pPr>
    </w:p>
    <w:p>
      <w:pPr>
        <w:pStyle w:val="BodyText"/>
        <w:spacing w:line="456" w:lineRule="auto"/>
        <w:ind w:left="158" w:right="94"/>
        <w:jc w:val="left"/>
      </w:pPr>
      <w:r>
        <w:rPr/>
        <w:t>要指标在合理范围内；但应收账款及存货占用资金较</w:t>
      </w:r>
      <w:r>
        <w:rPr>
          <w:spacing w:val="-78"/>
        </w:rPr>
        <w:t> </w:t>
      </w:r>
      <w:r>
        <w:rPr>
          <w:rFonts w:ascii="宋体" w:hAnsi="宋体" w:cs="宋体" w:eastAsia="宋体" w:hint="default"/>
        </w:rPr>
        <w:t>2010</w:t>
      </w:r>
      <w:r>
        <w:rPr>
          <w:rFonts w:ascii="宋体" w:hAnsi="宋体" w:cs="宋体" w:eastAsia="宋体" w:hint="default"/>
          <w:spacing w:val="-78"/>
        </w:rPr>
        <w:t> </w:t>
      </w:r>
      <w:r>
        <w:rPr>
          <w:spacing w:val="-5"/>
        </w:rPr>
        <w:t>年明显增加。一方面，</w:t>
      </w:r>
      <w:r>
        <w:rPr/>
        <w:t> </w:t>
      </w:r>
      <w:r>
        <w:rPr>
          <w:spacing w:val="-3"/>
        </w:rPr>
        <w:t>公司为应对国家对房地产的宏观调控，公司在加强信用管理及控制应收账款总额</w:t>
      </w:r>
    </w:p>
    <w:p>
      <w:pPr>
        <w:spacing w:after="0" w:line="456" w:lineRule="auto"/>
        <w:jc w:val="left"/>
        <w:sectPr>
          <w:footerReference w:type="default" r:id="rId15"/>
          <w:pgSz w:w="11910" w:h="16850"/>
          <w:pgMar w:footer="1195" w:header="852" w:top="1480" w:bottom="1380" w:left="1640" w:right="1560"/>
          <w:pgNumType w:start="17"/>
        </w:sectPr>
      </w:pPr>
    </w:p>
    <w:p>
      <w:pPr>
        <w:spacing w:line="240" w:lineRule="auto" w:before="11"/>
        <w:rPr>
          <w:rFonts w:ascii="宋体" w:hAnsi="宋体" w:cs="宋体" w:eastAsia="宋体" w:hint="default"/>
          <w:sz w:val="10"/>
          <w:szCs w:val="10"/>
        </w:rPr>
      </w:pPr>
    </w:p>
    <w:p>
      <w:pPr>
        <w:pStyle w:val="BodyText"/>
        <w:spacing w:line="456" w:lineRule="auto" w:before="26"/>
        <w:ind w:left="218" w:right="101"/>
        <w:jc w:val="left"/>
      </w:pPr>
      <w:r>
        <w:rPr>
          <w:spacing w:val="-3"/>
        </w:rPr>
        <w:t>的同时，根据客户的信用等级适当增加信用额；另一方面，公司为提高客户服务</w:t>
      </w:r>
      <w:r>
        <w:rPr>
          <w:spacing w:val="-102"/>
        </w:rPr>
        <w:t> </w:t>
      </w:r>
      <w:r>
        <w:rPr>
          <w:spacing w:val="-102"/>
        </w:rPr>
      </w:r>
      <w:r>
        <w:rPr/>
        <w:t>满意度，加快产品供货速度，适当增加库存数量。</w:t>
      </w:r>
    </w:p>
    <w:p>
      <w:pPr>
        <w:pStyle w:val="BodyText"/>
        <w:spacing w:line="240" w:lineRule="auto" w:before="67"/>
        <w:ind w:left="698" w:right="101"/>
        <w:jc w:val="left"/>
      </w:pPr>
      <w:r>
        <w:rPr>
          <w:rFonts w:ascii="宋体" w:hAnsi="宋体" w:cs="宋体" w:eastAsia="宋体" w:hint="default"/>
        </w:rPr>
        <w:t>2011</w:t>
      </w:r>
      <w:r>
        <w:rPr>
          <w:rFonts w:ascii="宋体" w:hAnsi="宋体" w:cs="宋体" w:eastAsia="宋体" w:hint="default"/>
          <w:spacing w:val="-60"/>
        </w:rPr>
        <w:t> </w:t>
      </w:r>
      <w:r>
        <w:rPr/>
        <w:t>年与去年同期相比，主要财务数据对比如下：</w:t>
      </w:r>
    </w:p>
    <w:p>
      <w:pPr>
        <w:spacing w:line="240" w:lineRule="auto" w:before="10"/>
        <w:rPr>
          <w:rFonts w:ascii="宋体" w:hAnsi="宋体" w:cs="宋体" w:eastAsia="宋体" w:hint="default"/>
          <w:sz w:val="13"/>
          <w:szCs w:val="13"/>
        </w:rPr>
      </w:pPr>
    </w:p>
    <w:tbl>
      <w:tblPr>
        <w:tblW w:w="0" w:type="auto"/>
        <w:jc w:val="left"/>
        <w:tblInd w:w="105" w:type="dxa"/>
        <w:tblLayout w:type="fixed"/>
        <w:tblCellMar>
          <w:top w:w="0" w:type="dxa"/>
          <w:left w:w="0" w:type="dxa"/>
          <w:bottom w:w="0" w:type="dxa"/>
          <w:right w:w="0" w:type="dxa"/>
        </w:tblCellMar>
        <w:tblLook w:val="01E0"/>
      </w:tblPr>
      <w:tblGrid>
        <w:gridCol w:w="1711"/>
        <w:gridCol w:w="1421"/>
        <w:gridCol w:w="1008"/>
        <w:gridCol w:w="1349"/>
        <w:gridCol w:w="1061"/>
        <w:gridCol w:w="1726"/>
      </w:tblGrid>
      <w:tr>
        <w:trPr>
          <w:trHeight w:val="607"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3" w:right="0"/>
              <w:jc w:val="left"/>
              <w:rPr>
                <w:rFonts w:ascii="宋体" w:hAnsi="宋体" w:cs="宋体" w:eastAsia="宋体" w:hint="default"/>
                <w:sz w:val="21"/>
                <w:szCs w:val="21"/>
              </w:rPr>
            </w:pPr>
            <w:r>
              <w:rPr>
                <w:rFonts w:ascii="宋体" w:hAnsi="宋体" w:cs="宋体" w:eastAsia="宋体" w:hint="default"/>
                <w:sz w:val="21"/>
                <w:szCs w:val="21"/>
              </w:rPr>
              <w:t>资产</w:t>
            </w:r>
          </w:p>
        </w:tc>
        <w:tc>
          <w:tcPr>
            <w:tcW w:w="242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1"/>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241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726"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70"/>
              <w:ind w:left="331" w:right="0"/>
              <w:jc w:val="left"/>
              <w:rPr>
                <w:rFonts w:ascii="宋体" w:hAnsi="宋体" w:cs="宋体" w:eastAsia="宋体" w:hint="default"/>
                <w:sz w:val="21"/>
                <w:szCs w:val="21"/>
              </w:rPr>
            </w:pPr>
            <w:r>
              <w:rPr>
                <w:rFonts w:ascii="宋体" w:hAnsi="宋体" w:cs="宋体" w:eastAsia="宋体" w:hint="default"/>
                <w:sz w:val="21"/>
                <w:szCs w:val="21"/>
              </w:rPr>
              <w:t>同比增减额</w:t>
            </w:r>
          </w:p>
        </w:tc>
      </w:tr>
      <w:tr>
        <w:trPr>
          <w:trHeight w:val="605" w:hRule="exact"/>
        </w:trPr>
        <w:tc>
          <w:tcPr>
            <w:tcW w:w="1711" w:type="dxa"/>
            <w:tcBorders>
              <w:top w:val="single" w:sz="4" w:space="0" w:color="000000"/>
              <w:left w:val="single" w:sz="4" w:space="0" w:color="000000"/>
              <w:bottom w:val="single" w:sz="4" w:space="0" w:color="000000"/>
              <w:right w:val="single" w:sz="4" w:space="0" w:color="000000"/>
            </w:tcBorders>
          </w:tcPr>
          <w:p>
            <w:pP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285"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right="3"/>
              <w:jc w:val="center"/>
              <w:rPr>
                <w:rFonts w:ascii="宋体" w:hAnsi="宋体" w:cs="宋体" w:eastAsia="宋体" w:hint="default"/>
                <w:sz w:val="21"/>
                <w:szCs w:val="21"/>
              </w:rPr>
            </w:pPr>
            <w:r>
              <w:rPr>
                <w:rFonts w:ascii="宋体" w:hAnsi="宋体" w:cs="宋体" w:eastAsia="宋体" w:hint="default"/>
                <w:sz w:val="21"/>
                <w:szCs w:val="21"/>
              </w:rPr>
              <w:t>金额</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312"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1726" w:type="dxa"/>
            <w:vMerge/>
            <w:tcBorders>
              <w:left w:val="single" w:sz="4" w:space="0" w:color="000000"/>
              <w:bottom w:val="single" w:sz="4" w:space="0" w:color="000000"/>
              <w:right w:val="single" w:sz="4" w:space="0" w:color="000000"/>
            </w:tcBorders>
          </w:tcPr>
          <w:p>
            <w:pPr/>
          </w:p>
        </w:tc>
      </w:tr>
      <w:tr>
        <w:trPr>
          <w:trHeight w:val="607"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03" w:right="0"/>
              <w:jc w:val="left"/>
              <w:rPr>
                <w:rFonts w:ascii="宋体" w:hAnsi="宋体" w:cs="宋体" w:eastAsia="宋体" w:hint="default"/>
                <w:sz w:val="21"/>
                <w:szCs w:val="21"/>
              </w:rPr>
            </w:pPr>
            <w:r>
              <w:rPr>
                <w:rFonts w:ascii="宋体" w:hAnsi="宋体" w:cs="宋体" w:eastAsia="宋体" w:hint="default"/>
                <w:sz w:val="21"/>
                <w:szCs w:val="21"/>
              </w:rPr>
              <w:t>流动资产：</w:t>
            </w:r>
          </w:p>
        </w:tc>
        <w:tc>
          <w:tcPr>
            <w:tcW w:w="1421"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409"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29"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85,815.11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78.33%</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91,731.05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84.03%</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-5,915.94</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29" w:right="0"/>
              <w:jc w:val="left"/>
              <w:rPr>
                <w:rFonts w:ascii="宋体" w:hAnsi="宋体" w:cs="宋体" w:eastAsia="宋体" w:hint="default"/>
                <w:sz w:val="21"/>
                <w:szCs w:val="21"/>
              </w:rPr>
            </w:pPr>
            <w:r>
              <w:rPr>
                <w:rFonts w:ascii="宋体" w:hAnsi="宋体" w:cs="宋体" w:eastAsia="宋体" w:hint="default"/>
                <w:sz w:val="21"/>
                <w:szCs w:val="21"/>
              </w:rPr>
              <w:t>应收票据</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193.62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0.18%</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宋体" w:hAnsi="宋体" w:cs="宋体" w:eastAsia="宋体" w:hint="default"/>
                <w:sz w:val="21"/>
                <w:szCs w:val="21"/>
              </w:rPr>
            </w:pPr>
            <w:r>
              <w:rPr>
                <w:rFonts w:ascii="宋体"/>
                <w:w w:val="100"/>
                <w:sz w:val="21"/>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193.62</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29"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5,095.37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4.65%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3,969.15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3.64%</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1,126.22</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29" w:right="0"/>
              <w:jc w:val="left"/>
              <w:rPr>
                <w:rFonts w:ascii="宋体" w:hAnsi="宋体" w:cs="宋体" w:eastAsia="宋体" w:hint="default"/>
                <w:sz w:val="21"/>
                <w:szCs w:val="21"/>
              </w:rPr>
            </w:pPr>
            <w:r>
              <w:rPr>
                <w:rFonts w:ascii="宋体" w:hAnsi="宋体" w:cs="宋体" w:eastAsia="宋体" w:hint="default"/>
                <w:sz w:val="21"/>
                <w:szCs w:val="21"/>
              </w:rPr>
              <w:t>预付款项</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276.51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0.25%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513.68</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0.47%</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-237.17</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29" w:right="0"/>
              <w:jc w:val="left"/>
              <w:rPr>
                <w:rFonts w:ascii="宋体" w:hAnsi="宋体" w:cs="宋体" w:eastAsia="宋体" w:hint="default"/>
                <w:sz w:val="21"/>
                <w:szCs w:val="21"/>
              </w:rPr>
            </w:pPr>
            <w:r>
              <w:rPr>
                <w:rFonts w:ascii="宋体" w:hAnsi="宋体" w:cs="宋体" w:eastAsia="宋体" w:hint="default"/>
                <w:sz w:val="21"/>
                <w:szCs w:val="21"/>
              </w:rPr>
              <w:t>应收利息</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1,844.83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1.68%</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3"/>
              <w:jc w:val="right"/>
              <w:rPr>
                <w:rFonts w:ascii="宋体" w:hAnsi="宋体" w:cs="宋体" w:eastAsia="宋体" w:hint="default"/>
                <w:sz w:val="21"/>
                <w:szCs w:val="21"/>
              </w:rPr>
            </w:pPr>
            <w:r>
              <w:rPr>
                <w:rFonts w:ascii="宋体"/>
                <w:w w:val="100"/>
                <w:sz w:val="21"/>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1,844.83</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323" w:right="0"/>
              <w:jc w:val="left"/>
              <w:rPr>
                <w:rFonts w:ascii="宋体" w:hAnsi="宋体" w:cs="宋体" w:eastAsia="宋体" w:hint="default"/>
                <w:sz w:val="21"/>
                <w:szCs w:val="21"/>
              </w:rPr>
            </w:pPr>
            <w:r>
              <w:rPr>
                <w:rFonts w:ascii="宋体" w:hAnsi="宋体" w:cs="宋体" w:eastAsia="宋体" w:hint="default"/>
                <w:sz w:val="21"/>
                <w:szCs w:val="21"/>
              </w:rPr>
              <w:t>其他应收款</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313.67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0.29%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378.77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0.35%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-65.10</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存货</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5,832.38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5.32%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4,573.07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4.19%</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1,259.31</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20" w:right="0"/>
              <w:jc w:val="left"/>
              <w:rPr>
                <w:rFonts w:ascii="宋体" w:hAnsi="宋体" w:cs="宋体" w:eastAsia="宋体" w:hint="default"/>
                <w:sz w:val="21"/>
                <w:szCs w:val="21"/>
              </w:rPr>
            </w:pPr>
            <w:r>
              <w:rPr>
                <w:rFonts w:ascii="宋体" w:hAnsi="宋体" w:cs="宋体" w:eastAsia="宋体" w:hint="default"/>
                <w:sz w:val="21"/>
                <w:szCs w:val="21"/>
              </w:rPr>
              <w:t>其他流动资产</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97.47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0.09%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161.71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0.15%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-64.24</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20" w:right="0"/>
              <w:jc w:val="left"/>
              <w:rPr>
                <w:rFonts w:ascii="宋体" w:hAnsi="宋体" w:cs="宋体" w:eastAsia="宋体" w:hint="default"/>
                <w:sz w:val="21"/>
                <w:szCs w:val="21"/>
              </w:rPr>
            </w:pPr>
            <w:r>
              <w:rPr>
                <w:rFonts w:ascii="宋体" w:hAnsi="宋体" w:cs="宋体" w:eastAsia="宋体" w:hint="default"/>
                <w:sz w:val="21"/>
                <w:szCs w:val="21"/>
              </w:rPr>
              <w:t>流动资产合计</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99,468.96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90.80%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101,327.44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92.82%</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-1,858.48</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29"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3,478.74</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3.18%</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2,616.32</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2.40%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862.42</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29"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4,923.57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4.49%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3,646.08</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3.34%</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1,277.49</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29"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1,433.26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1.31%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1,401.81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1.28%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31.45</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15" w:right="0"/>
              <w:jc w:val="left"/>
              <w:rPr>
                <w:rFonts w:ascii="宋体" w:hAnsi="宋体" w:cs="宋体" w:eastAsia="宋体" w:hint="default"/>
                <w:sz w:val="21"/>
                <w:szCs w:val="21"/>
              </w:rPr>
            </w:pPr>
            <w:r>
              <w:rPr>
                <w:rFonts w:ascii="宋体" w:hAnsi="宋体" w:cs="宋体" w:eastAsia="宋体" w:hint="default"/>
                <w:sz w:val="21"/>
                <w:szCs w:val="21"/>
              </w:rPr>
              <w:t>递延所得税资产</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247.11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0.23%</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172.48</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0.16%</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74.63</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15" w:right="0"/>
              <w:jc w:val="left"/>
              <w:rPr>
                <w:rFonts w:ascii="宋体" w:hAnsi="宋体" w:cs="宋体" w:eastAsia="宋体" w:hint="default"/>
                <w:sz w:val="21"/>
                <w:szCs w:val="21"/>
              </w:rPr>
            </w:pPr>
            <w:r>
              <w:rPr>
                <w:rFonts w:ascii="宋体" w:hAnsi="宋体" w:cs="宋体" w:eastAsia="宋体" w:hint="default"/>
                <w:sz w:val="21"/>
                <w:szCs w:val="21"/>
              </w:rPr>
              <w:t>非流动资产合计</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10,082.68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9.20%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7,836.68</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z w:val="21"/>
              </w:rPr>
              <w:t>7.18%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pacing w:val="-1"/>
                <w:sz w:val="21"/>
              </w:rPr>
              <w:t>2,246.00</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429" w:right="0"/>
              <w:jc w:val="left"/>
              <w:rPr>
                <w:rFonts w:ascii="宋体" w:hAnsi="宋体" w:cs="宋体" w:eastAsia="宋体" w:hint="default"/>
                <w:sz w:val="21"/>
                <w:szCs w:val="21"/>
              </w:rPr>
            </w:pPr>
            <w:r>
              <w:rPr>
                <w:rFonts w:ascii="宋体" w:hAnsi="宋体" w:cs="宋体" w:eastAsia="宋体" w:hint="default"/>
                <w:sz w:val="21"/>
                <w:szCs w:val="21"/>
              </w:rPr>
              <w:t>资产总计</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109,551.64</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109,164.13</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01"/>
              <w:jc w:val="right"/>
              <w:rPr>
                <w:rFonts w:ascii="宋体" w:hAnsi="宋体" w:cs="宋体" w:eastAsia="宋体" w:hint="default"/>
                <w:sz w:val="21"/>
                <w:szCs w:val="21"/>
              </w:rPr>
            </w:pPr>
            <w:r>
              <w:rPr>
                <w:rFonts w:ascii="宋体"/>
                <w:spacing w:val="-1"/>
                <w:sz w:val="21"/>
              </w:rPr>
              <w:t>100.00%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98"/>
              <w:jc w:val="right"/>
              <w:rPr>
                <w:rFonts w:ascii="宋体" w:hAnsi="宋体" w:cs="宋体" w:eastAsia="宋体" w:hint="default"/>
                <w:sz w:val="21"/>
                <w:szCs w:val="21"/>
              </w:rPr>
            </w:pPr>
            <w:r>
              <w:rPr>
                <w:rFonts w:ascii="宋体"/>
                <w:sz w:val="21"/>
              </w:rPr>
              <w:t>387.51</w:t>
            </w:r>
          </w:p>
        </w:tc>
      </w:tr>
      <w:tr>
        <w:trPr>
          <w:trHeight w:val="607"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323" w:right="0"/>
              <w:jc w:val="left"/>
              <w:rPr>
                <w:rFonts w:ascii="宋体" w:hAnsi="宋体" w:cs="宋体" w:eastAsia="宋体" w:hint="default"/>
                <w:sz w:val="21"/>
                <w:szCs w:val="21"/>
              </w:rPr>
            </w:pPr>
            <w:r>
              <w:rPr>
                <w:rFonts w:ascii="宋体" w:hAnsi="宋体" w:cs="宋体" w:eastAsia="宋体" w:hint="default"/>
                <w:sz w:val="21"/>
                <w:szCs w:val="21"/>
              </w:rPr>
              <w:t>流动负债：</w:t>
            </w:r>
          </w:p>
        </w:tc>
        <w:tc>
          <w:tcPr>
            <w:tcW w:w="1421" w:type="dxa"/>
            <w:tcBorders>
              <w:top w:val="single" w:sz="4" w:space="0" w:color="000000"/>
              <w:left w:val="single" w:sz="4" w:space="0" w:color="000000"/>
              <w:bottom w:val="single" w:sz="4" w:space="0" w:color="000000"/>
              <w:right w:val="single" w:sz="4" w:space="0" w:color="000000"/>
            </w:tcBorders>
          </w:tcPr>
          <w:p>
            <w:pPr/>
          </w:p>
        </w:tc>
        <w:tc>
          <w:tcPr>
            <w:tcW w:w="1008"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c>
          <w:tcPr>
            <w:tcW w:w="1061" w:type="dxa"/>
            <w:tcBorders>
              <w:top w:val="single" w:sz="4" w:space="0" w:color="000000"/>
              <w:left w:val="single" w:sz="4" w:space="0" w:color="000000"/>
              <w:bottom w:val="single" w:sz="4" w:space="0" w:color="000000"/>
              <w:right w:val="single" w:sz="4" w:space="0" w:color="000000"/>
            </w:tcBorders>
          </w:tcPr>
          <w:p>
            <w:pPr/>
          </w:p>
        </w:tc>
        <w:tc>
          <w:tcPr>
            <w:tcW w:w="1726" w:type="dxa"/>
            <w:tcBorders>
              <w:top w:val="single" w:sz="4" w:space="0" w:color="000000"/>
              <w:left w:val="single" w:sz="4" w:space="0" w:color="000000"/>
              <w:bottom w:val="single" w:sz="4" w:space="0" w:color="000000"/>
              <w:right w:val="single" w:sz="4" w:space="0" w:color="000000"/>
            </w:tcBorders>
          </w:tcPr>
          <w:p>
            <w:pP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9" w:right="0"/>
              <w:jc w:val="left"/>
              <w:rPr>
                <w:rFonts w:ascii="宋体" w:hAnsi="宋体" w:cs="宋体" w:eastAsia="宋体" w:hint="default"/>
                <w:sz w:val="21"/>
                <w:szCs w:val="21"/>
              </w:rPr>
            </w:pPr>
            <w:r>
              <w:rPr>
                <w:rFonts w:ascii="宋体" w:hAnsi="宋体" w:cs="宋体" w:eastAsia="宋体" w:hint="default"/>
                <w:sz w:val="21"/>
                <w:szCs w:val="21"/>
              </w:rPr>
              <w:t>短期借款</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3"/>
              <w:jc w:val="right"/>
              <w:rPr>
                <w:rFonts w:ascii="宋体" w:hAnsi="宋体" w:cs="宋体" w:eastAsia="宋体" w:hint="default"/>
                <w:sz w:val="21"/>
                <w:szCs w:val="21"/>
              </w:rPr>
            </w:pPr>
            <w:r>
              <w:rPr>
                <w:rFonts w:ascii="宋体"/>
                <w:w w:val="100"/>
                <w:sz w:val="21"/>
              </w:rPr>
              <w:t>-</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2,000.00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1.97%</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-2,000.00</w:t>
            </w:r>
          </w:p>
        </w:tc>
      </w:tr>
      <w:tr>
        <w:trPr>
          <w:trHeight w:val="409"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429" w:right="0"/>
              <w:jc w:val="left"/>
              <w:rPr>
                <w:rFonts w:ascii="宋体" w:hAnsi="宋体" w:cs="宋体" w:eastAsia="宋体" w:hint="default"/>
                <w:sz w:val="21"/>
                <w:szCs w:val="21"/>
              </w:rPr>
            </w:pPr>
            <w:r>
              <w:rPr>
                <w:rFonts w:ascii="宋体" w:hAnsi="宋体" w:cs="宋体" w:eastAsia="宋体" w:hint="default"/>
                <w:sz w:val="21"/>
                <w:szCs w:val="21"/>
              </w:rPr>
              <w:t>应付账款</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1"/>
                <w:szCs w:val="21"/>
              </w:rPr>
            </w:pPr>
            <w:r>
              <w:rPr>
                <w:rFonts w:ascii="宋体"/>
                <w:spacing w:val="-1"/>
                <w:sz w:val="21"/>
              </w:rPr>
              <w:t>3,999.68</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1"/>
                <w:szCs w:val="21"/>
              </w:rPr>
            </w:pPr>
            <w:r>
              <w:rPr>
                <w:rFonts w:ascii="宋体"/>
                <w:sz w:val="21"/>
              </w:rPr>
              <w:t>3.92%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1"/>
                <w:szCs w:val="21"/>
              </w:rPr>
            </w:pPr>
            <w:r>
              <w:rPr>
                <w:rFonts w:ascii="宋体"/>
                <w:spacing w:val="-1"/>
                <w:sz w:val="21"/>
              </w:rPr>
              <w:t>3,126.16</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1"/>
                <w:szCs w:val="21"/>
              </w:rPr>
            </w:pPr>
            <w:r>
              <w:rPr>
                <w:rFonts w:ascii="宋体"/>
                <w:sz w:val="21"/>
              </w:rPr>
              <w:t>3.08%</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873.52</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9" w:right="0"/>
              <w:jc w:val="left"/>
              <w:rPr>
                <w:rFonts w:ascii="宋体" w:hAnsi="宋体" w:cs="宋体" w:eastAsia="宋体" w:hint="default"/>
                <w:sz w:val="21"/>
                <w:szCs w:val="21"/>
              </w:rPr>
            </w:pPr>
            <w:r>
              <w:rPr>
                <w:rFonts w:ascii="宋体" w:hAnsi="宋体" w:cs="宋体" w:eastAsia="宋体" w:hint="default"/>
                <w:sz w:val="21"/>
                <w:szCs w:val="21"/>
              </w:rPr>
              <w:t>预收款项</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1,039.45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1.02%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309.48</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0.30%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729.97</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20"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906.27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0.89%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842.94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0.83%</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63.33</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9" w:right="0"/>
              <w:jc w:val="left"/>
              <w:rPr>
                <w:rFonts w:ascii="宋体" w:hAnsi="宋体" w:cs="宋体" w:eastAsia="宋体" w:hint="default"/>
                <w:sz w:val="21"/>
                <w:szCs w:val="21"/>
              </w:rPr>
            </w:pPr>
            <w:r>
              <w:rPr>
                <w:rFonts w:ascii="宋体" w:hAnsi="宋体" w:cs="宋体" w:eastAsia="宋体" w:hint="default"/>
                <w:sz w:val="21"/>
                <w:szCs w:val="21"/>
              </w:rPr>
              <w:t>应交税费</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568.14</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0.56%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638.51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0.63%</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-70.37</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29" w:right="0"/>
              <w:jc w:val="left"/>
              <w:rPr>
                <w:rFonts w:ascii="宋体" w:hAnsi="宋体" w:cs="宋体" w:eastAsia="宋体" w:hint="default"/>
                <w:sz w:val="21"/>
                <w:szCs w:val="21"/>
              </w:rPr>
            </w:pPr>
            <w:r>
              <w:rPr>
                <w:rFonts w:ascii="宋体" w:hAnsi="宋体" w:cs="宋体" w:eastAsia="宋体" w:hint="default"/>
                <w:sz w:val="21"/>
                <w:szCs w:val="21"/>
              </w:rPr>
              <w:t>应付利息</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3"/>
              <w:jc w:val="right"/>
              <w:rPr>
                <w:rFonts w:ascii="宋体" w:hAnsi="宋体" w:cs="宋体" w:eastAsia="宋体" w:hint="default"/>
                <w:sz w:val="21"/>
                <w:szCs w:val="21"/>
              </w:rPr>
            </w:pPr>
            <w:r>
              <w:rPr>
                <w:rFonts w:ascii="宋体"/>
                <w:w w:val="100"/>
                <w:sz w:val="21"/>
              </w:rPr>
              <w:t>-</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3.25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-3.25</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323" w:right="0"/>
              <w:jc w:val="left"/>
              <w:rPr>
                <w:rFonts w:ascii="宋体" w:hAnsi="宋体" w:cs="宋体" w:eastAsia="宋体" w:hint="default"/>
                <w:sz w:val="21"/>
                <w:szCs w:val="21"/>
              </w:rPr>
            </w:pPr>
            <w:r>
              <w:rPr>
                <w:rFonts w:ascii="宋体" w:hAnsi="宋体" w:cs="宋体" w:eastAsia="宋体" w:hint="default"/>
                <w:sz w:val="21"/>
                <w:szCs w:val="21"/>
              </w:rPr>
              <w:t>其他应付款</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562.51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0.55%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340.15</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0.34%</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222.36</w:t>
            </w: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20" w:right="0"/>
              <w:jc w:val="left"/>
              <w:rPr>
                <w:rFonts w:ascii="宋体" w:hAnsi="宋体" w:cs="宋体" w:eastAsia="宋体" w:hint="default"/>
                <w:sz w:val="21"/>
                <w:szCs w:val="21"/>
              </w:rPr>
            </w:pPr>
            <w:r>
              <w:rPr>
                <w:rFonts w:ascii="宋体" w:hAnsi="宋体" w:cs="宋体" w:eastAsia="宋体" w:hint="default"/>
                <w:sz w:val="21"/>
                <w:szCs w:val="21"/>
              </w:rPr>
              <w:t>流动负债合计</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7,076.04</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6.94%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7,260.47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7.15%</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-184.43</w:t>
            </w:r>
          </w:p>
        </w:tc>
      </w:tr>
    </w:tbl>
    <w:p>
      <w:pPr>
        <w:spacing w:after="0" w:line="240" w:lineRule="auto"/>
        <w:jc w:val="right"/>
        <w:rPr>
          <w:rFonts w:ascii="宋体" w:hAnsi="宋体" w:cs="宋体" w:eastAsia="宋体" w:hint="default"/>
          <w:sz w:val="21"/>
          <w:szCs w:val="21"/>
        </w:rPr>
        <w:sectPr>
          <w:pgSz w:w="11910" w:h="16850"/>
          <w:pgMar w:header="852" w:footer="1195" w:top="1480" w:bottom="1380" w:left="1580" w:right="1640"/>
        </w:sectPr>
      </w:pPr>
    </w:p>
    <w:p>
      <w:pPr>
        <w:spacing w:line="240" w:lineRule="auto" w:before="10"/>
        <w:rPr>
          <w:rFonts w:ascii="宋体" w:hAnsi="宋体" w:cs="宋体" w:eastAsia="宋体" w:hint="default"/>
          <w:sz w:val="3"/>
          <w:szCs w:val="3"/>
        </w:rPr>
      </w:pPr>
    </w:p>
    <w:tbl>
      <w:tblPr>
        <w:tblW w:w="0" w:type="auto"/>
        <w:jc w:val="left"/>
        <w:tblInd w:w="105" w:type="dxa"/>
        <w:tblLayout w:type="fixed"/>
        <w:tblCellMar>
          <w:top w:w="0" w:type="dxa"/>
          <w:left w:w="0" w:type="dxa"/>
          <w:bottom w:w="0" w:type="dxa"/>
          <w:right w:w="0" w:type="dxa"/>
        </w:tblCellMar>
        <w:tblLook w:val="01E0"/>
      </w:tblPr>
      <w:tblGrid>
        <w:gridCol w:w="1711"/>
        <w:gridCol w:w="1421"/>
        <w:gridCol w:w="1008"/>
        <w:gridCol w:w="1349"/>
        <w:gridCol w:w="1061"/>
        <w:gridCol w:w="1726"/>
        <w:gridCol w:w="175"/>
      </w:tblGrid>
      <w:tr>
        <w:trPr>
          <w:trHeight w:val="411" w:hRule="exact"/>
        </w:trPr>
        <w:tc>
          <w:tcPr>
            <w:tcW w:w="171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hAnsi="宋体" w:cs="宋体" w:eastAsia="宋体" w:hint="default"/>
                <w:sz w:val="21"/>
                <w:szCs w:val="21"/>
              </w:rPr>
              <w:t>预计负债</w:t>
            </w:r>
          </w:p>
        </w:tc>
        <w:tc>
          <w:tcPr>
            <w:tcW w:w="142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1"/>
                <w:szCs w:val="21"/>
              </w:rPr>
            </w:pPr>
            <w:r>
              <w:rPr>
                <w:rFonts w:ascii="宋体"/>
                <w:sz w:val="21"/>
              </w:rPr>
              <w:t>411.67</w:t>
            </w:r>
          </w:p>
        </w:tc>
        <w:tc>
          <w:tcPr>
            <w:tcW w:w="1008"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1"/>
                <w:szCs w:val="21"/>
              </w:rPr>
            </w:pPr>
            <w:r>
              <w:rPr>
                <w:rFonts w:ascii="宋体"/>
                <w:sz w:val="21"/>
              </w:rPr>
              <w:t>0.40%</w:t>
            </w:r>
          </w:p>
        </w:tc>
        <w:tc>
          <w:tcPr>
            <w:tcW w:w="1349"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1"/>
                <w:szCs w:val="21"/>
              </w:rPr>
            </w:pPr>
            <w:r>
              <w:rPr>
                <w:rFonts w:ascii="宋体"/>
                <w:sz w:val="21"/>
              </w:rPr>
              <w:t>378.52</w:t>
            </w:r>
          </w:p>
        </w:tc>
        <w:tc>
          <w:tcPr>
            <w:tcW w:w="1061"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101"/>
              <w:jc w:val="right"/>
              <w:rPr>
                <w:rFonts w:ascii="宋体" w:hAnsi="宋体" w:cs="宋体" w:eastAsia="宋体" w:hint="default"/>
                <w:sz w:val="21"/>
                <w:szCs w:val="21"/>
              </w:rPr>
            </w:pPr>
            <w:r>
              <w:rPr>
                <w:rFonts w:ascii="宋体"/>
                <w:sz w:val="21"/>
              </w:rPr>
              <w:t>0.37%</w:t>
            </w:r>
          </w:p>
        </w:tc>
        <w:tc>
          <w:tcPr>
            <w:tcW w:w="1726"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31"/>
              <w:ind w:right="98"/>
              <w:jc w:val="right"/>
              <w:rPr>
                <w:rFonts w:ascii="宋体" w:hAnsi="宋体" w:cs="宋体" w:eastAsia="宋体" w:hint="default"/>
                <w:sz w:val="21"/>
                <w:szCs w:val="21"/>
              </w:rPr>
            </w:pPr>
            <w:r>
              <w:rPr>
                <w:rFonts w:ascii="宋体"/>
                <w:sz w:val="21"/>
              </w:rPr>
              <w:t>33.15</w:t>
            </w:r>
          </w:p>
        </w:tc>
        <w:tc>
          <w:tcPr>
            <w:tcW w:w="175" w:type="dxa"/>
            <w:vMerge w:val="restart"/>
            <w:tcBorders>
              <w:top w:val="single" w:sz="6" w:space="0" w:color="000000"/>
              <w:left w:val="single" w:sz="4" w:space="0" w:color="000000"/>
              <w:right w:val="nil" w:sz="6" w:space="0" w:color="auto"/>
            </w:tcBorders>
          </w:tcPr>
          <w:p>
            <w:pP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其他非流动负债</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70.66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0.07%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3"/>
              <w:jc w:val="right"/>
              <w:rPr>
                <w:rFonts w:ascii="宋体" w:hAnsi="宋体" w:cs="宋体" w:eastAsia="宋体" w:hint="default"/>
                <w:sz w:val="21"/>
                <w:szCs w:val="21"/>
              </w:rPr>
            </w:pPr>
            <w:r>
              <w:rPr>
                <w:rFonts w:ascii="宋体"/>
                <w:w w:val="100"/>
                <w:sz w:val="21"/>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70.66</w:t>
            </w:r>
          </w:p>
        </w:tc>
        <w:tc>
          <w:tcPr>
            <w:tcW w:w="175" w:type="dxa"/>
            <w:vMerge/>
            <w:tcBorders>
              <w:left w:val="single" w:sz="4" w:space="0" w:color="000000"/>
              <w:right w:val="nil" w:sz="6" w:space="0" w:color="auto"/>
            </w:tcBorders>
          </w:tcPr>
          <w:p>
            <w:pP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非流动负债合计</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482.33</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0.47%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378.52</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0.37%</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103.81</w:t>
            </w:r>
          </w:p>
        </w:tc>
        <w:tc>
          <w:tcPr>
            <w:tcW w:w="175" w:type="dxa"/>
            <w:vMerge/>
            <w:tcBorders>
              <w:left w:val="single" w:sz="4" w:space="0" w:color="000000"/>
              <w:right w:val="nil" w:sz="6" w:space="0" w:color="auto"/>
            </w:tcBorders>
          </w:tcPr>
          <w:p>
            <w:pP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负债合计</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7,558.37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7.41%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7,638.99</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7.52%</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-80.62</w:t>
            </w:r>
          </w:p>
        </w:tc>
        <w:tc>
          <w:tcPr>
            <w:tcW w:w="175" w:type="dxa"/>
            <w:vMerge/>
            <w:tcBorders>
              <w:left w:val="single" w:sz="4" w:space="0" w:color="000000"/>
              <w:right w:val="nil" w:sz="6" w:space="0" w:color="auto"/>
            </w:tcBorders>
          </w:tcPr>
          <w:p>
            <w:pP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股本</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18,000.00</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17.65%</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7,200.00</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7.09%</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10,800.00</w:t>
            </w:r>
          </w:p>
        </w:tc>
        <w:tc>
          <w:tcPr>
            <w:tcW w:w="175" w:type="dxa"/>
            <w:vMerge/>
            <w:tcBorders>
              <w:left w:val="single" w:sz="4" w:space="0" w:color="000000"/>
              <w:right w:val="nil" w:sz="6" w:space="0" w:color="auto"/>
            </w:tcBorders>
          </w:tcPr>
          <w:p>
            <w:pP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资本公积</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73,606.26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72.17%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84,406.26</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83.14%</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-10,800.00</w:t>
            </w:r>
          </w:p>
        </w:tc>
        <w:tc>
          <w:tcPr>
            <w:tcW w:w="175" w:type="dxa"/>
            <w:vMerge/>
            <w:tcBorders>
              <w:left w:val="single" w:sz="4" w:space="0" w:color="000000"/>
              <w:right w:val="nil" w:sz="6" w:space="0" w:color="auto"/>
            </w:tcBorders>
          </w:tcPr>
          <w:p>
            <w:pP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盈余公积</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1,740.15</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1.71%</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1,145.91</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1.13%</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594.24</w:t>
            </w:r>
          </w:p>
        </w:tc>
        <w:tc>
          <w:tcPr>
            <w:tcW w:w="175" w:type="dxa"/>
            <w:vMerge/>
            <w:tcBorders>
              <w:left w:val="single" w:sz="4" w:space="0" w:color="000000"/>
              <w:right w:val="nil" w:sz="6" w:space="0" w:color="auto"/>
            </w:tcBorders>
          </w:tcPr>
          <w:p>
            <w:pP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未分配利润</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8,337.31</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8.17%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8,772.97</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8.64%</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pacing w:val="-1"/>
                <w:sz w:val="21"/>
              </w:rPr>
              <w:t>-435.66</w:t>
            </w:r>
          </w:p>
        </w:tc>
        <w:tc>
          <w:tcPr>
            <w:tcW w:w="175" w:type="dxa"/>
            <w:vMerge/>
            <w:tcBorders>
              <w:left w:val="single" w:sz="4" w:space="0" w:color="000000"/>
              <w:right w:val="nil" w:sz="6" w:space="0" w:color="auto"/>
            </w:tcBorders>
          </w:tcPr>
          <w:p>
            <w:pPr/>
          </w:p>
        </w:tc>
      </w:tr>
      <w:tr>
        <w:trPr>
          <w:trHeight w:val="807"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220" w:right="110" w:hanging="106"/>
              <w:jc w:val="left"/>
              <w:rPr>
                <w:rFonts w:ascii="宋体" w:hAnsi="宋体" w:cs="宋体" w:eastAsia="宋体" w:hint="default"/>
                <w:sz w:val="21"/>
                <w:szCs w:val="21"/>
              </w:rPr>
            </w:pPr>
            <w:r>
              <w:rPr>
                <w:rFonts w:ascii="宋体" w:hAnsi="宋体" w:cs="宋体" w:eastAsia="宋体" w:hint="default"/>
                <w:sz w:val="21"/>
                <w:szCs w:val="21"/>
              </w:rPr>
              <w:t>归属于母公司所</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有者权益合计</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101,683.72</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z w:val="21"/>
              </w:rPr>
              <w:t>99.70%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101,525.14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01"/>
              <w:jc w:val="right"/>
              <w:rPr>
                <w:rFonts w:ascii="宋体" w:hAnsi="宋体" w:cs="宋体" w:eastAsia="宋体" w:hint="default"/>
                <w:sz w:val="21"/>
                <w:szCs w:val="21"/>
              </w:rPr>
            </w:pPr>
            <w:r>
              <w:rPr>
                <w:rFonts w:ascii="宋体"/>
                <w:spacing w:val="-1"/>
                <w:sz w:val="21"/>
              </w:rPr>
              <w:t>100.00%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98"/>
              <w:jc w:val="right"/>
              <w:rPr>
                <w:rFonts w:ascii="宋体" w:hAnsi="宋体" w:cs="宋体" w:eastAsia="宋体" w:hint="default"/>
                <w:sz w:val="21"/>
                <w:szCs w:val="21"/>
              </w:rPr>
            </w:pPr>
            <w:r>
              <w:rPr>
                <w:rFonts w:ascii="宋体"/>
                <w:sz w:val="21"/>
              </w:rPr>
              <w:t>158.58</w:t>
            </w:r>
          </w:p>
        </w:tc>
        <w:tc>
          <w:tcPr>
            <w:tcW w:w="175" w:type="dxa"/>
            <w:vMerge/>
            <w:tcBorders>
              <w:left w:val="single" w:sz="4" w:space="0" w:color="000000"/>
              <w:right w:val="nil" w:sz="6" w:space="0" w:color="auto"/>
            </w:tcBorders>
          </w:tcPr>
          <w:p>
            <w:pP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少数股东权益</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309.56</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0.30%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3"/>
              <w:jc w:val="right"/>
              <w:rPr>
                <w:rFonts w:ascii="宋体" w:hAnsi="宋体" w:cs="宋体" w:eastAsia="宋体" w:hint="default"/>
                <w:sz w:val="21"/>
                <w:szCs w:val="21"/>
              </w:rPr>
            </w:pPr>
            <w:r>
              <w:rPr>
                <w:rFonts w:ascii="宋体"/>
                <w:w w:val="100"/>
                <w:sz w:val="21"/>
              </w:rPr>
              <w:t>-</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z w:val="21"/>
              </w:rPr>
              <w:t>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309.56</w:t>
            </w:r>
          </w:p>
        </w:tc>
        <w:tc>
          <w:tcPr>
            <w:tcW w:w="175" w:type="dxa"/>
            <w:vMerge/>
            <w:tcBorders>
              <w:left w:val="single" w:sz="4" w:space="0" w:color="000000"/>
              <w:right w:val="nil" w:sz="6" w:space="0" w:color="auto"/>
            </w:tcBorders>
          </w:tcPr>
          <w:p>
            <w:pPr/>
          </w:p>
        </w:tc>
      </w:tr>
      <w:tr>
        <w:trPr>
          <w:trHeight w:val="408" w:hRule="exact"/>
        </w:trPr>
        <w:tc>
          <w:tcPr>
            <w:tcW w:w="17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股东权益合计</w:t>
            </w:r>
          </w:p>
        </w:tc>
        <w:tc>
          <w:tcPr>
            <w:tcW w:w="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101,993.27</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100.00%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101,525.14</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01"/>
              <w:jc w:val="right"/>
              <w:rPr>
                <w:rFonts w:ascii="宋体" w:hAnsi="宋体" w:cs="宋体" w:eastAsia="宋体" w:hint="default"/>
                <w:sz w:val="21"/>
                <w:szCs w:val="21"/>
              </w:rPr>
            </w:pPr>
            <w:r>
              <w:rPr>
                <w:rFonts w:ascii="宋体"/>
                <w:spacing w:val="-1"/>
                <w:sz w:val="21"/>
              </w:rPr>
              <w:t>100.00%</w:t>
            </w:r>
          </w:p>
        </w:tc>
        <w:tc>
          <w:tcPr>
            <w:tcW w:w="17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98"/>
              <w:jc w:val="right"/>
              <w:rPr>
                <w:rFonts w:ascii="宋体" w:hAnsi="宋体" w:cs="宋体" w:eastAsia="宋体" w:hint="default"/>
                <w:sz w:val="21"/>
                <w:szCs w:val="21"/>
              </w:rPr>
            </w:pPr>
            <w:r>
              <w:rPr>
                <w:rFonts w:ascii="宋体"/>
                <w:sz w:val="21"/>
              </w:rPr>
              <w:t>468.13</w:t>
            </w:r>
          </w:p>
        </w:tc>
        <w:tc>
          <w:tcPr>
            <w:tcW w:w="175" w:type="dxa"/>
            <w:vMerge/>
            <w:tcBorders>
              <w:left w:val="single" w:sz="4" w:space="0" w:color="000000"/>
              <w:bottom w:val="nil" w:sz="6" w:space="0" w:color="auto"/>
              <w:right w:val="nil" w:sz="6" w:space="0" w:color="auto"/>
            </w:tcBorders>
          </w:tcPr>
          <w:p>
            <w:pPr/>
          </w:p>
        </w:tc>
      </w:tr>
    </w:tbl>
    <w:p>
      <w:pPr>
        <w:spacing w:line="240" w:lineRule="auto" w:before="12"/>
        <w:rPr>
          <w:rFonts w:ascii="宋体" w:hAnsi="宋体" w:cs="宋体" w:eastAsia="宋体" w:hint="default"/>
          <w:sz w:val="5"/>
          <w:szCs w:val="5"/>
        </w:rPr>
      </w:pPr>
    </w:p>
    <w:p>
      <w:pPr>
        <w:pStyle w:val="BodyText"/>
        <w:spacing w:line="240" w:lineRule="auto" w:before="26"/>
        <w:ind w:left="698" w:right="94"/>
        <w:jc w:val="left"/>
      </w:pPr>
      <w:r>
        <w:rPr>
          <w:spacing w:val="5"/>
        </w:rPr>
        <w:t>货币资金年末余额 </w:t>
      </w:r>
      <w:r>
        <w:rPr>
          <w:rFonts w:ascii="宋体" w:hAnsi="宋体" w:cs="宋体" w:eastAsia="宋体" w:hint="default"/>
        </w:rPr>
        <w:t>85,815.11 </w:t>
      </w:r>
      <w:r>
        <w:rPr>
          <w:spacing w:val="5"/>
        </w:rPr>
        <w:t>万元</w:t>
      </w:r>
      <w:r>
        <w:rPr>
          <w:rFonts w:ascii="宋体" w:hAnsi="宋体" w:cs="宋体" w:eastAsia="宋体" w:hint="default"/>
          <w:spacing w:val="5"/>
        </w:rPr>
        <w:t>,</w:t>
      </w:r>
      <w:r>
        <w:rPr>
          <w:spacing w:val="5"/>
        </w:rPr>
        <w:t>年初余额 </w:t>
      </w:r>
      <w:r>
        <w:rPr>
          <w:rFonts w:ascii="宋体" w:hAnsi="宋体" w:cs="宋体" w:eastAsia="宋体" w:hint="default"/>
        </w:rPr>
        <w:t>91,731.05</w:t>
      </w:r>
      <w:r>
        <w:rPr>
          <w:rFonts w:ascii="宋体" w:hAnsi="宋体" w:cs="宋体" w:eastAsia="宋体" w:hint="default"/>
          <w:spacing w:val="19"/>
        </w:rPr>
        <w:t> </w:t>
      </w:r>
      <w:r>
        <w:rPr>
          <w:spacing w:val="5"/>
        </w:rPr>
        <w:t>万元</w:t>
      </w:r>
      <w:r>
        <w:rPr>
          <w:rFonts w:ascii="宋体" w:hAnsi="宋体" w:cs="宋体" w:eastAsia="宋体" w:hint="default"/>
          <w:spacing w:val="5"/>
        </w:rPr>
        <w:t>,</w:t>
      </w:r>
      <w:r>
        <w:rPr>
          <w:spacing w:val="5"/>
        </w:rPr>
        <w:t>本年减少</w:t>
      </w:r>
    </w:p>
    <w:p>
      <w:pPr>
        <w:spacing w:line="240" w:lineRule="auto" w:before="9"/>
        <w:rPr>
          <w:rFonts w:ascii="宋体" w:hAnsi="宋体" w:cs="宋体" w:eastAsia="宋体" w:hint="default"/>
          <w:sz w:val="21"/>
          <w:szCs w:val="21"/>
        </w:rPr>
      </w:pPr>
    </w:p>
    <w:p>
      <w:pPr>
        <w:pStyle w:val="BodyText"/>
        <w:spacing w:line="240" w:lineRule="auto"/>
        <w:ind w:left="218" w:right="0"/>
        <w:jc w:val="both"/>
      </w:pPr>
      <w:r>
        <w:rPr>
          <w:rFonts w:ascii="宋体" w:hAnsi="宋体" w:cs="宋体" w:eastAsia="宋体" w:hint="default"/>
        </w:rPr>
        <w:t>5,915.94</w:t>
      </w:r>
      <w:r>
        <w:rPr>
          <w:rFonts w:ascii="宋体" w:hAnsi="宋体" w:cs="宋体" w:eastAsia="宋体" w:hint="default"/>
          <w:spacing w:val="-61"/>
        </w:rPr>
        <w:t> </w:t>
      </w:r>
      <w:r>
        <w:rPr/>
        <w:t>万元</w:t>
      </w:r>
      <w:r>
        <w:rPr>
          <w:rFonts w:ascii="宋体" w:hAnsi="宋体" w:cs="宋体" w:eastAsia="宋体" w:hint="default"/>
        </w:rPr>
        <w:t>,</w:t>
      </w:r>
      <w:r>
        <w:rPr/>
        <w:t>，变动原因为本年发放现金股利</w:t>
      </w:r>
      <w:r>
        <w:rPr>
          <w:spacing w:val="-60"/>
        </w:rPr>
        <w:t> </w:t>
      </w:r>
      <w:r>
        <w:rPr>
          <w:rFonts w:ascii="宋体" w:hAnsi="宋体" w:cs="宋体" w:eastAsia="宋体" w:hint="default"/>
        </w:rPr>
        <w:t>5,760.00</w:t>
      </w:r>
      <w:r>
        <w:rPr>
          <w:rFonts w:ascii="宋体" w:hAnsi="宋体" w:cs="宋体" w:eastAsia="宋体" w:hint="default"/>
          <w:spacing w:val="-61"/>
        </w:rPr>
        <w:t> </w:t>
      </w:r>
      <w:r>
        <w:rPr/>
        <w:t>万元。</w:t>
      </w:r>
    </w:p>
    <w:p>
      <w:pPr>
        <w:spacing w:line="240" w:lineRule="auto" w:before="9"/>
        <w:rPr>
          <w:rFonts w:ascii="宋体" w:hAnsi="宋体" w:cs="宋体" w:eastAsia="宋体" w:hint="default"/>
          <w:sz w:val="21"/>
          <w:szCs w:val="21"/>
        </w:rPr>
      </w:pPr>
    </w:p>
    <w:p>
      <w:pPr>
        <w:pStyle w:val="BodyText"/>
        <w:spacing w:line="240" w:lineRule="auto"/>
        <w:ind w:left="698" w:right="94"/>
        <w:jc w:val="left"/>
      </w:pPr>
      <w:r>
        <w:rPr/>
        <w:t>应收票据年末余额</w:t>
      </w:r>
      <w:r>
        <w:rPr>
          <w:spacing w:val="-60"/>
        </w:rPr>
        <w:t> </w:t>
      </w:r>
      <w:r>
        <w:rPr>
          <w:rFonts w:ascii="宋体" w:hAnsi="宋体" w:cs="宋体" w:eastAsia="宋体" w:hint="default"/>
        </w:rPr>
        <w:t>193.62</w:t>
      </w:r>
      <w:r>
        <w:rPr>
          <w:rFonts w:ascii="宋体" w:hAnsi="宋体" w:cs="宋体" w:eastAsia="宋体" w:hint="default"/>
          <w:spacing w:val="-60"/>
        </w:rPr>
        <w:t> </w:t>
      </w:r>
      <w:r>
        <w:rPr/>
        <w:t>万元</w:t>
      </w:r>
      <w:r>
        <w:rPr>
          <w:rFonts w:ascii="宋体" w:hAnsi="宋体" w:cs="宋体" w:eastAsia="宋体" w:hint="default"/>
        </w:rPr>
        <w:t>,</w:t>
      </w:r>
      <w:r>
        <w:rPr/>
        <w:t>年初余额</w:t>
      </w:r>
      <w:r>
        <w:rPr>
          <w:spacing w:val="-60"/>
        </w:rPr>
        <w:t> </w:t>
      </w:r>
      <w:r>
        <w:rPr>
          <w:rFonts w:ascii="宋体" w:hAnsi="宋体" w:cs="宋体" w:eastAsia="宋体" w:hint="default"/>
        </w:rPr>
        <w:t>0</w:t>
      </w:r>
      <w:r>
        <w:rPr>
          <w:rFonts w:ascii="宋体" w:hAnsi="宋体" w:cs="宋体" w:eastAsia="宋体" w:hint="default"/>
          <w:spacing w:val="-60"/>
        </w:rPr>
        <w:t> </w:t>
      </w:r>
      <w:r>
        <w:rPr/>
        <w:t>万元</w:t>
      </w:r>
      <w:r>
        <w:rPr>
          <w:rFonts w:ascii="宋体" w:hAnsi="宋体" w:cs="宋体" w:eastAsia="宋体" w:hint="default"/>
        </w:rPr>
        <w:t>,</w:t>
      </w:r>
      <w:r>
        <w:rPr/>
        <w:t>本年增加</w:t>
      </w:r>
      <w:r>
        <w:rPr>
          <w:spacing w:val="-60"/>
        </w:rPr>
        <w:t> </w:t>
      </w:r>
      <w:r>
        <w:rPr>
          <w:rFonts w:ascii="宋体" w:hAnsi="宋体" w:cs="宋体" w:eastAsia="宋体" w:hint="default"/>
        </w:rPr>
        <w:t>193.62</w:t>
      </w:r>
      <w:r>
        <w:rPr>
          <w:rFonts w:ascii="宋体" w:hAnsi="宋体" w:cs="宋体" w:eastAsia="宋体" w:hint="default"/>
          <w:spacing w:val="-60"/>
        </w:rPr>
        <w:t> </w:t>
      </w:r>
      <w:r>
        <w:rPr>
          <w:spacing w:val="-22"/>
        </w:rPr>
        <w:t>万元；应</w:t>
      </w:r>
    </w:p>
    <w:p>
      <w:pPr>
        <w:spacing w:line="240" w:lineRule="auto" w:before="6"/>
        <w:rPr>
          <w:rFonts w:ascii="宋体" w:hAnsi="宋体" w:cs="宋体" w:eastAsia="宋体" w:hint="default"/>
          <w:sz w:val="21"/>
          <w:szCs w:val="21"/>
        </w:rPr>
      </w:pPr>
    </w:p>
    <w:p>
      <w:pPr>
        <w:pStyle w:val="BodyText"/>
        <w:spacing w:line="456" w:lineRule="auto"/>
        <w:ind w:left="218" w:right="231"/>
        <w:jc w:val="both"/>
      </w:pPr>
      <w:r>
        <w:rPr/>
        <w:t>收账款年末余额</w:t>
      </w:r>
      <w:r>
        <w:rPr>
          <w:spacing w:val="-56"/>
        </w:rPr>
        <w:t> </w:t>
      </w:r>
      <w:r>
        <w:rPr>
          <w:rFonts w:ascii="宋体" w:hAnsi="宋体" w:cs="宋体" w:eastAsia="宋体" w:hint="default"/>
        </w:rPr>
        <w:t>5,095.37</w:t>
      </w:r>
      <w:r>
        <w:rPr>
          <w:rFonts w:ascii="宋体" w:hAnsi="宋体" w:cs="宋体" w:eastAsia="宋体" w:hint="default"/>
          <w:spacing w:val="-55"/>
        </w:rPr>
        <w:t> </w:t>
      </w:r>
      <w:r>
        <w:rPr/>
        <w:t>万元</w:t>
      </w:r>
      <w:r>
        <w:rPr>
          <w:rFonts w:ascii="宋体" w:hAnsi="宋体" w:cs="宋体" w:eastAsia="宋体" w:hint="default"/>
        </w:rPr>
        <w:t>,</w:t>
      </w:r>
      <w:r>
        <w:rPr/>
        <w:t>年初余额</w:t>
      </w:r>
      <w:r>
        <w:rPr>
          <w:spacing w:val="-56"/>
        </w:rPr>
        <w:t> </w:t>
      </w:r>
      <w:r>
        <w:rPr>
          <w:rFonts w:ascii="宋体" w:hAnsi="宋体" w:cs="宋体" w:eastAsia="宋体" w:hint="default"/>
        </w:rPr>
        <w:t>3,969.15</w:t>
      </w:r>
      <w:r>
        <w:rPr>
          <w:rFonts w:ascii="宋体" w:hAnsi="宋体" w:cs="宋体" w:eastAsia="宋体" w:hint="default"/>
          <w:spacing w:val="-55"/>
        </w:rPr>
        <w:t> </w:t>
      </w:r>
      <w:r>
        <w:rPr/>
        <w:t>万元</w:t>
      </w:r>
      <w:r>
        <w:rPr>
          <w:rFonts w:ascii="宋体" w:hAnsi="宋体" w:cs="宋体" w:eastAsia="宋体" w:hint="default"/>
        </w:rPr>
        <w:t>,</w:t>
      </w:r>
      <w:r>
        <w:rPr/>
        <w:t>本年增加</w:t>
      </w:r>
      <w:r>
        <w:rPr>
          <w:spacing w:val="-56"/>
        </w:rPr>
        <w:t> </w:t>
      </w:r>
      <w:r>
        <w:rPr>
          <w:rFonts w:ascii="宋体" w:hAnsi="宋体" w:cs="宋体" w:eastAsia="宋体" w:hint="default"/>
        </w:rPr>
        <w:t>1,126.22</w:t>
      </w:r>
      <w:r>
        <w:rPr>
          <w:rFonts w:ascii="宋体" w:hAnsi="宋体" w:cs="宋体" w:eastAsia="宋体" w:hint="default"/>
          <w:spacing w:val="-55"/>
        </w:rPr>
        <w:t> </w:t>
      </w:r>
      <w:r>
        <w:rPr/>
        <w:t>万 </w:t>
      </w:r>
      <w:r>
        <w:rPr>
          <w:spacing w:val="-3"/>
        </w:rPr>
        <w:t>元，由于受国家房地产调控政策影响，房地产开发企业资金紧张，公司适度对部</w:t>
      </w:r>
      <w:r>
        <w:rPr>
          <w:spacing w:val="-101"/>
        </w:rPr>
        <w:t> </w:t>
      </w:r>
      <w:r>
        <w:rPr>
          <w:spacing w:val="-101"/>
        </w:rPr>
      </w:r>
      <w:r>
        <w:rPr/>
        <w:t>分客户放宽信用额度，另外公司产品销量增加也导致应收账款增加。</w:t>
      </w:r>
    </w:p>
    <w:p>
      <w:pPr>
        <w:pStyle w:val="BodyText"/>
        <w:spacing w:line="456" w:lineRule="auto" w:before="67"/>
        <w:ind w:left="218" w:right="220" w:firstLine="479"/>
        <w:jc w:val="left"/>
      </w:pPr>
      <w:r>
        <w:rPr/>
        <w:t>预付账款年末余额</w:t>
      </w:r>
      <w:r>
        <w:rPr>
          <w:spacing w:val="-55"/>
        </w:rPr>
        <w:t> </w:t>
      </w:r>
      <w:r>
        <w:rPr>
          <w:rFonts w:ascii="宋体" w:hAnsi="宋体" w:cs="宋体" w:eastAsia="宋体" w:hint="default"/>
        </w:rPr>
        <w:t>276.51</w:t>
      </w:r>
      <w:r>
        <w:rPr>
          <w:rFonts w:ascii="宋体" w:hAnsi="宋体" w:cs="宋体" w:eastAsia="宋体" w:hint="default"/>
          <w:spacing w:val="-56"/>
        </w:rPr>
        <w:t> </w:t>
      </w:r>
      <w:r>
        <w:rPr/>
        <w:t>万元</w:t>
      </w:r>
      <w:r>
        <w:rPr>
          <w:rFonts w:ascii="宋体" w:hAnsi="宋体" w:cs="宋体" w:eastAsia="宋体" w:hint="default"/>
        </w:rPr>
        <w:t>,</w:t>
      </w:r>
      <w:r>
        <w:rPr/>
        <w:t>年初余额</w:t>
      </w:r>
      <w:r>
        <w:rPr>
          <w:spacing w:val="-55"/>
        </w:rPr>
        <w:t> </w:t>
      </w:r>
      <w:r>
        <w:rPr>
          <w:rFonts w:ascii="宋体" w:hAnsi="宋体" w:cs="宋体" w:eastAsia="宋体" w:hint="default"/>
        </w:rPr>
        <w:t>513.68</w:t>
      </w:r>
      <w:r>
        <w:rPr>
          <w:rFonts w:ascii="宋体" w:hAnsi="宋体" w:cs="宋体" w:eastAsia="宋体" w:hint="default"/>
          <w:spacing w:val="-55"/>
        </w:rPr>
        <w:t> </w:t>
      </w:r>
      <w:r>
        <w:rPr/>
        <w:t>万元</w:t>
      </w:r>
      <w:r>
        <w:rPr>
          <w:rFonts w:ascii="宋体" w:hAnsi="宋体" w:cs="宋体" w:eastAsia="宋体" w:hint="default"/>
        </w:rPr>
        <w:t>,</w:t>
      </w:r>
      <w:r>
        <w:rPr/>
        <w:t>本年减少</w:t>
      </w:r>
      <w:r>
        <w:rPr>
          <w:spacing w:val="-55"/>
        </w:rPr>
        <w:t> </w:t>
      </w:r>
      <w:r>
        <w:rPr>
          <w:rFonts w:ascii="宋体" w:hAnsi="宋体" w:cs="宋体" w:eastAsia="宋体" w:hint="default"/>
        </w:rPr>
        <w:t>237.17</w:t>
      </w:r>
      <w:r>
        <w:rPr>
          <w:rFonts w:ascii="宋体" w:hAnsi="宋体" w:cs="宋体" w:eastAsia="宋体" w:hint="default"/>
          <w:spacing w:val="-55"/>
        </w:rPr>
        <w:t> </w:t>
      </w:r>
      <w:r>
        <w:rPr/>
        <w:t>万 元，公司改变预付货款支付方式。</w:t>
      </w:r>
    </w:p>
    <w:p>
      <w:pPr>
        <w:pStyle w:val="BodyText"/>
        <w:spacing w:line="456" w:lineRule="auto" w:before="67"/>
        <w:ind w:left="218" w:right="219" w:firstLine="479"/>
        <w:jc w:val="left"/>
      </w:pPr>
      <w:r>
        <w:rPr/>
        <w:t>应收利息年末余额</w:t>
      </w:r>
      <w:r>
        <w:rPr>
          <w:spacing w:val="-34"/>
        </w:rPr>
        <w:t> </w:t>
      </w:r>
      <w:r>
        <w:rPr>
          <w:rFonts w:ascii="宋体" w:hAnsi="宋体" w:cs="宋体" w:eastAsia="宋体" w:hint="default"/>
        </w:rPr>
        <w:t>1,844.83</w:t>
      </w:r>
      <w:r>
        <w:rPr>
          <w:rFonts w:ascii="宋体" w:hAnsi="宋体" w:cs="宋体" w:eastAsia="宋体" w:hint="default"/>
          <w:spacing w:val="-35"/>
        </w:rPr>
        <w:t> </w:t>
      </w:r>
      <w:r>
        <w:rPr/>
        <w:t>万元</w:t>
      </w:r>
      <w:r>
        <w:rPr>
          <w:rFonts w:ascii="宋体" w:hAnsi="宋体" w:cs="宋体" w:eastAsia="宋体" w:hint="default"/>
        </w:rPr>
        <w:t>,</w:t>
      </w:r>
      <w:r>
        <w:rPr/>
        <w:t>年初余额</w:t>
      </w:r>
      <w:r>
        <w:rPr>
          <w:spacing w:val="-37"/>
        </w:rPr>
        <w:t> </w:t>
      </w:r>
      <w:r>
        <w:rPr>
          <w:rFonts w:ascii="宋体" w:hAnsi="宋体" w:cs="宋体" w:eastAsia="宋体" w:hint="default"/>
        </w:rPr>
        <w:t>0</w:t>
      </w:r>
      <w:r>
        <w:rPr>
          <w:rFonts w:ascii="宋体" w:hAnsi="宋体" w:cs="宋体" w:eastAsia="宋体" w:hint="default"/>
          <w:spacing w:val="-35"/>
        </w:rPr>
        <w:t> </w:t>
      </w:r>
      <w:r>
        <w:rPr/>
        <w:t>万元</w:t>
      </w:r>
      <w:r>
        <w:rPr>
          <w:rFonts w:ascii="宋体" w:hAnsi="宋体" w:cs="宋体" w:eastAsia="宋体" w:hint="default"/>
        </w:rPr>
        <w:t>,</w:t>
      </w:r>
      <w:r>
        <w:rPr/>
        <w:t>本年增加</w:t>
      </w:r>
      <w:r>
        <w:rPr>
          <w:spacing w:val="-35"/>
        </w:rPr>
        <w:t> </w:t>
      </w:r>
      <w:r>
        <w:rPr>
          <w:rFonts w:ascii="宋体" w:hAnsi="宋体" w:cs="宋体" w:eastAsia="宋体" w:hint="default"/>
        </w:rPr>
        <w:t>1,844.83</w:t>
      </w:r>
      <w:r>
        <w:rPr>
          <w:rFonts w:ascii="宋体" w:hAnsi="宋体" w:cs="宋体" w:eastAsia="宋体" w:hint="default"/>
          <w:spacing w:val="-34"/>
        </w:rPr>
        <w:t> </w:t>
      </w:r>
      <w:r>
        <w:rPr/>
        <w:t>万 元，为公司募集资金存放银行的应收利息。</w:t>
      </w:r>
    </w:p>
    <w:p>
      <w:pPr>
        <w:pStyle w:val="BodyText"/>
        <w:spacing w:line="456" w:lineRule="auto" w:before="68"/>
        <w:ind w:left="218" w:right="216" w:firstLine="479"/>
        <w:jc w:val="left"/>
      </w:pPr>
      <w:r>
        <w:rPr/>
        <w:t>其他应收款年末余额</w:t>
      </w:r>
      <w:r>
        <w:rPr>
          <w:spacing w:val="-74"/>
        </w:rPr>
        <w:t> </w:t>
      </w:r>
      <w:r>
        <w:rPr>
          <w:rFonts w:ascii="宋体" w:hAnsi="宋体" w:cs="宋体" w:eastAsia="宋体" w:hint="default"/>
        </w:rPr>
        <w:t>313.67</w:t>
      </w:r>
      <w:r>
        <w:rPr>
          <w:rFonts w:ascii="宋体" w:hAnsi="宋体" w:cs="宋体" w:eastAsia="宋体" w:hint="default"/>
          <w:spacing w:val="-75"/>
        </w:rPr>
        <w:t> </w:t>
      </w:r>
      <w:r>
        <w:rPr/>
        <w:t>万元</w:t>
      </w:r>
      <w:r>
        <w:rPr>
          <w:rFonts w:ascii="宋体" w:hAnsi="宋体" w:cs="宋体" w:eastAsia="宋体" w:hint="default"/>
        </w:rPr>
        <w:t>,</w:t>
      </w:r>
      <w:r>
        <w:rPr/>
        <w:t>年初余额</w:t>
      </w:r>
      <w:r>
        <w:rPr>
          <w:spacing w:val="-74"/>
        </w:rPr>
        <w:t> </w:t>
      </w:r>
      <w:r>
        <w:rPr>
          <w:rFonts w:ascii="宋体" w:hAnsi="宋体" w:cs="宋体" w:eastAsia="宋体" w:hint="default"/>
        </w:rPr>
        <w:t>378.77</w:t>
      </w:r>
      <w:r>
        <w:rPr>
          <w:rFonts w:ascii="宋体" w:hAnsi="宋体" w:cs="宋体" w:eastAsia="宋体" w:hint="default"/>
          <w:spacing w:val="-75"/>
        </w:rPr>
        <w:t> </w:t>
      </w:r>
      <w:r>
        <w:rPr/>
        <w:t>万元</w:t>
      </w:r>
      <w:r>
        <w:rPr>
          <w:rFonts w:ascii="宋体" w:hAnsi="宋体" w:cs="宋体" w:eastAsia="宋体" w:hint="default"/>
        </w:rPr>
        <w:t>,</w:t>
      </w:r>
      <w:r>
        <w:rPr/>
        <w:t>本年减少</w:t>
      </w:r>
      <w:r>
        <w:rPr>
          <w:spacing w:val="-74"/>
        </w:rPr>
        <w:t> </w:t>
      </w:r>
      <w:r>
        <w:rPr>
          <w:rFonts w:ascii="宋体" w:hAnsi="宋体" w:cs="宋体" w:eastAsia="宋体" w:hint="default"/>
        </w:rPr>
        <w:t>65.10</w:t>
      </w:r>
      <w:r>
        <w:rPr>
          <w:rFonts w:ascii="宋体" w:hAnsi="宋体" w:cs="宋体" w:eastAsia="宋体" w:hint="default"/>
          <w:spacing w:val="-75"/>
        </w:rPr>
        <w:t> </w:t>
      </w:r>
      <w:r>
        <w:rPr/>
        <w:t>万 元，变动原因为公司收回部分投标保证金及员工借款。</w:t>
      </w:r>
    </w:p>
    <w:p>
      <w:pPr>
        <w:pStyle w:val="BodyText"/>
        <w:spacing w:line="456" w:lineRule="auto" w:before="67"/>
        <w:ind w:left="218" w:right="104" w:firstLine="479"/>
        <w:jc w:val="left"/>
      </w:pPr>
      <w:r>
        <w:rPr/>
        <w:t>存货年末余额</w:t>
      </w:r>
      <w:r>
        <w:rPr>
          <w:spacing w:val="-41"/>
        </w:rPr>
        <w:t> </w:t>
      </w:r>
      <w:r>
        <w:rPr>
          <w:rFonts w:ascii="宋体" w:hAnsi="宋体" w:cs="宋体" w:eastAsia="宋体" w:hint="default"/>
        </w:rPr>
        <w:t>5,832.38</w:t>
      </w:r>
      <w:r>
        <w:rPr>
          <w:rFonts w:ascii="宋体" w:hAnsi="宋体" w:cs="宋体" w:eastAsia="宋体" w:hint="default"/>
          <w:spacing w:val="-41"/>
        </w:rPr>
        <w:t> </w:t>
      </w:r>
      <w:r>
        <w:rPr/>
        <w:t>万元</w:t>
      </w:r>
      <w:r>
        <w:rPr>
          <w:rFonts w:ascii="宋体" w:hAnsi="宋体" w:cs="宋体" w:eastAsia="宋体" w:hint="default"/>
        </w:rPr>
        <w:t>,</w:t>
      </w:r>
      <w:r>
        <w:rPr/>
        <w:t>年初余额</w:t>
      </w:r>
      <w:r>
        <w:rPr>
          <w:spacing w:val="-41"/>
        </w:rPr>
        <w:t> </w:t>
      </w:r>
      <w:r>
        <w:rPr>
          <w:rFonts w:ascii="宋体" w:hAnsi="宋体" w:cs="宋体" w:eastAsia="宋体" w:hint="default"/>
        </w:rPr>
        <w:t>4,573.07</w:t>
      </w:r>
      <w:r>
        <w:rPr>
          <w:rFonts w:ascii="宋体" w:hAnsi="宋体" w:cs="宋体" w:eastAsia="宋体" w:hint="default"/>
          <w:spacing w:val="-41"/>
        </w:rPr>
        <w:t> </w:t>
      </w:r>
      <w:r>
        <w:rPr/>
        <w:t>万元</w:t>
      </w:r>
      <w:r>
        <w:rPr>
          <w:rFonts w:ascii="宋体" w:hAnsi="宋体" w:cs="宋体" w:eastAsia="宋体" w:hint="default"/>
        </w:rPr>
        <w:t>,</w:t>
      </w:r>
      <w:r>
        <w:rPr/>
        <w:t>本年增加</w:t>
      </w:r>
      <w:r>
        <w:rPr>
          <w:spacing w:val="-41"/>
        </w:rPr>
        <w:t> </w:t>
      </w:r>
      <w:r>
        <w:rPr>
          <w:rFonts w:ascii="宋体" w:hAnsi="宋体" w:cs="宋体" w:eastAsia="宋体" w:hint="default"/>
        </w:rPr>
        <w:t>1,259.31 </w:t>
      </w:r>
      <w:r>
        <w:rPr>
          <w:spacing w:val="-6"/>
        </w:rPr>
        <w:t>万元，为提高客户满意程度，公司增加了产品品种的研发生产，库存备货量增加。</w:t>
      </w:r>
    </w:p>
    <w:p>
      <w:pPr>
        <w:pStyle w:val="BodyText"/>
        <w:spacing w:line="240" w:lineRule="auto" w:before="67"/>
        <w:ind w:left="698" w:right="94"/>
        <w:jc w:val="left"/>
        <w:rPr>
          <w:rFonts w:ascii="宋体" w:hAnsi="宋体" w:cs="宋体" w:eastAsia="宋体" w:hint="default"/>
        </w:rPr>
      </w:pPr>
      <w:r>
        <w:rPr/>
        <w:t>固定资产年末余额</w:t>
      </w:r>
      <w:r>
        <w:rPr>
          <w:spacing w:val="-89"/>
        </w:rPr>
        <w:t> </w:t>
      </w:r>
      <w:r>
        <w:rPr>
          <w:rFonts w:ascii="宋体" w:hAnsi="宋体" w:cs="宋体" w:eastAsia="宋体" w:hint="default"/>
        </w:rPr>
        <w:t>3,478.74</w:t>
      </w:r>
      <w:r>
        <w:rPr>
          <w:rFonts w:ascii="宋体" w:hAnsi="宋体" w:cs="宋体" w:eastAsia="宋体" w:hint="default"/>
          <w:spacing w:val="-89"/>
        </w:rPr>
        <w:t> </w:t>
      </w:r>
      <w:r>
        <w:rPr/>
        <w:t>万元</w:t>
      </w:r>
      <w:r>
        <w:rPr>
          <w:rFonts w:ascii="宋体" w:hAnsi="宋体" w:cs="宋体" w:eastAsia="宋体" w:hint="default"/>
        </w:rPr>
        <w:t>,</w:t>
      </w:r>
      <w:r>
        <w:rPr/>
        <w:t>年初余额</w:t>
      </w:r>
      <w:r>
        <w:rPr>
          <w:spacing w:val="-89"/>
        </w:rPr>
        <w:t> </w:t>
      </w:r>
      <w:r>
        <w:rPr>
          <w:rFonts w:ascii="宋体" w:hAnsi="宋体" w:cs="宋体" w:eastAsia="宋体" w:hint="default"/>
        </w:rPr>
        <w:t>2,616.32</w:t>
      </w:r>
      <w:r>
        <w:rPr>
          <w:rFonts w:ascii="宋体" w:hAnsi="宋体" w:cs="宋体" w:eastAsia="宋体" w:hint="default"/>
          <w:spacing w:val="-89"/>
        </w:rPr>
        <w:t> </w:t>
      </w:r>
      <w:r>
        <w:rPr/>
        <w:t>万元</w:t>
      </w:r>
      <w:r>
        <w:rPr>
          <w:rFonts w:ascii="宋体" w:hAnsi="宋体" w:cs="宋体" w:eastAsia="宋体" w:hint="default"/>
        </w:rPr>
        <w:t>,</w:t>
      </w:r>
      <w:r>
        <w:rPr/>
        <w:t>本年增加</w:t>
      </w:r>
      <w:r>
        <w:rPr>
          <w:spacing w:val="-89"/>
        </w:rPr>
        <w:t> </w:t>
      </w:r>
      <w:r>
        <w:rPr>
          <w:rFonts w:ascii="宋体" w:hAnsi="宋体" w:cs="宋体" w:eastAsia="宋体" w:hint="default"/>
        </w:rPr>
        <w:t>862.42</w:t>
      </w:r>
    </w:p>
    <w:p>
      <w:pPr>
        <w:spacing w:after="0" w:line="240" w:lineRule="auto"/>
        <w:jc w:val="left"/>
        <w:rPr>
          <w:rFonts w:ascii="宋体" w:hAnsi="宋体" w:cs="宋体" w:eastAsia="宋体" w:hint="default"/>
        </w:rPr>
        <w:sectPr>
          <w:pgSz w:w="11910" w:h="16850"/>
          <w:pgMar w:header="852" w:footer="1195" w:top="1480" w:bottom="1380" w:left="1580" w:right="1560"/>
        </w:sectPr>
      </w:pPr>
    </w:p>
    <w:p>
      <w:pPr>
        <w:spacing w:line="240" w:lineRule="auto" w:before="10"/>
        <w:rPr>
          <w:rFonts w:ascii="宋体" w:hAnsi="宋体" w:cs="宋体" w:eastAsia="宋体" w:hint="default"/>
          <w:sz w:val="3"/>
          <w:szCs w:val="3"/>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5"/>
          <w:szCs w:val="5"/>
        </w:rPr>
      </w:pPr>
    </w:p>
    <w:p>
      <w:pPr>
        <w:pStyle w:val="BodyText"/>
        <w:spacing w:line="240" w:lineRule="auto" w:before="26"/>
        <w:ind w:right="101"/>
        <w:jc w:val="left"/>
      </w:pPr>
      <w:r>
        <w:rPr>
          <w:spacing w:val="4"/>
        </w:rPr>
        <w:t>万元；在建工程年末余额 </w:t>
      </w:r>
      <w:r>
        <w:rPr>
          <w:rFonts w:ascii="宋体" w:hAnsi="宋体" w:cs="宋体" w:eastAsia="宋体" w:hint="default"/>
        </w:rPr>
        <w:t>4,923.57 </w:t>
      </w:r>
      <w:r>
        <w:rPr>
          <w:spacing w:val="4"/>
        </w:rPr>
        <w:t>万元</w:t>
      </w:r>
      <w:r>
        <w:rPr>
          <w:rFonts w:ascii="宋体" w:hAnsi="宋体" w:cs="宋体" w:eastAsia="宋体" w:hint="default"/>
          <w:spacing w:val="4"/>
        </w:rPr>
        <w:t>,</w:t>
      </w:r>
      <w:r>
        <w:rPr>
          <w:spacing w:val="4"/>
        </w:rPr>
        <w:t>年初余额 </w:t>
      </w:r>
      <w:r>
        <w:rPr>
          <w:rFonts w:ascii="宋体" w:hAnsi="宋体" w:cs="宋体" w:eastAsia="宋体" w:hint="default"/>
        </w:rPr>
        <w:t>3,646.08</w:t>
      </w:r>
      <w:r>
        <w:rPr>
          <w:rFonts w:ascii="宋体" w:hAnsi="宋体" w:cs="宋体" w:eastAsia="宋体" w:hint="default"/>
          <w:spacing w:val="27"/>
        </w:rPr>
        <w:t> </w:t>
      </w:r>
      <w:r>
        <w:rPr>
          <w:spacing w:val="4"/>
        </w:rPr>
        <w:t>万元</w:t>
      </w:r>
      <w:r>
        <w:rPr>
          <w:rFonts w:ascii="宋体" w:hAnsi="宋体" w:cs="宋体" w:eastAsia="宋体" w:hint="default"/>
          <w:spacing w:val="4"/>
        </w:rPr>
        <w:t>,</w:t>
      </w:r>
      <w:r>
        <w:rPr>
          <w:spacing w:val="4"/>
        </w:rPr>
        <w:t>本年增加</w:t>
      </w:r>
    </w:p>
    <w:p>
      <w:pPr>
        <w:spacing w:line="240" w:lineRule="auto" w:before="9"/>
        <w:rPr>
          <w:rFonts w:ascii="宋体" w:hAnsi="宋体" w:cs="宋体" w:eastAsia="宋体" w:hint="default"/>
          <w:sz w:val="21"/>
          <w:szCs w:val="21"/>
        </w:rPr>
      </w:pPr>
    </w:p>
    <w:p>
      <w:pPr>
        <w:pStyle w:val="BodyText"/>
        <w:spacing w:line="456" w:lineRule="auto"/>
        <w:ind w:right="224"/>
        <w:jc w:val="left"/>
      </w:pPr>
      <w:r>
        <w:rPr>
          <w:rFonts w:ascii="宋体" w:hAnsi="宋体" w:cs="宋体" w:eastAsia="宋体" w:hint="default"/>
        </w:rPr>
        <w:t>1,277.49</w:t>
      </w:r>
      <w:r>
        <w:rPr>
          <w:rFonts w:ascii="宋体" w:hAnsi="宋体" w:cs="宋体" w:eastAsia="宋体" w:hint="default"/>
          <w:spacing w:val="24"/>
        </w:rPr>
        <w:t> </w:t>
      </w:r>
      <w:r>
        <w:rPr/>
        <w:t>万元，变动原因为公司使用募投资金购置生产设备等固定资产和在建 厂房装修。</w:t>
      </w:r>
    </w:p>
    <w:p>
      <w:pPr>
        <w:pStyle w:val="BodyText"/>
        <w:spacing w:line="240" w:lineRule="auto" w:before="67"/>
        <w:ind w:left="618" w:right="101"/>
        <w:jc w:val="left"/>
      </w:pPr>
      <w:r>
        <w:rPr>
          <w:spacing w:val="4"/>
        </w:rPr>
        <w:t>递延所得税资产年末余额 </w:t>
      </w:r>
      <w:r>
        <w:rPr>
          <w:rFonts w:ascii="宋体" w:hAnsi="宋体" w:cs="宋体" w:eastAsia="宋体" w:hint="default"/>
        </w:rPr>
        <w:t>247.11 </w:t>
      </w:r>
      <w:r>
        <w:rPr>
          <w:spacing w:val="4"/>
        </w:rPr>
        <w:t>万元</w:t>
      </w:r>
      <w:r>
        <w:rPr>
          <w:rFonts w:ascii="宋体" w:hAnsi="宋体" w:cs="宋体" w:eastAsia="宋体" w:hint="default"/>
          <w:spacing w:val="4"/>
        </w:rPr>
        <w:t>,</w:t>
      </w:r>
      <w:r>
        <w:rPr>
          <w:spacing w:val="4"/>
        </w:rPr>
        <w:t>年初余额 </w:t>
      </w:r>
      <w:r>
        <w:rPr>
          <w:rFonts w:ascii="宋体" w:hAnsi="宋体" w:cs="宋体" w:eastAsia="宋体" w:hint="default"/>
        </w:rPr>
        <w:t>172.48</w:t>
      </w:r>
      <w:r>
        <w:rPr>
          <w:rFonts w:ascii="宋体" w:hAnsi="宋体" w:cs="宋体" w:eastAsia="宋体" w:hint="default"/>
          <w:spacing w:val="22"/>
        </w:rPr>
        <w:t> </w:t>
      </w:r>
      <w:r>
        <w:rPr>
          <w:spacing w:val="5"/>
        </w:rPr>
        <w:t>万元</w:t>
      </w:r>
      <w:r>
        <w:rPr>
          <w:rFonts w:ascii="宋体" w:hAnsi="宋体" w:cs="宋体" w:eastAsia="宋体" w:hint="default"/>
          <w:spacing w:val="5"/>
        </w:rPr>
        <w:t>,</w:t>
      </w:r>
      <w:r>
        <w:rPr>
          <w:spacing w:val="5"/>
        </w:rPr>
        <w:t>本年增加</w:t>
      </w:r>
      <w:r>
        <w:rPr/>
      </w:r>
    </w:p>
    <w:p>
      <w:pPr>
        <w:spacing w:line="240" w:lineRule="auto" w:before="6"/>
        <w:rPr>
          <w:rFonts w:ascii="宋体" w:hAnsi="宋体" w:cs="宋体" w:eastAsia="宋体" w:hint="default"/>
          <w:sz w:val="21"/>
          <w:szCs w:val="21"/>
        </w:rPr>
      </w:pPr>
    </w:p>
    <w:p>
      <w:pPr>
        <w:pStyle w:val="BodyText"/>
        <w:spacing w:line="456" w:lineRule="auto"/>
        <w:ind w:right="213"/>
        <w:jc w:val="left"/>
      </w:pPr>
      <w:r>
        <w:rPr>
          <w:rFonts w:ascii="宋体" w:hAnsi="宋体" w:cs="宋体" w:eastAsia="宋体" w:hint="default"/>
        </w:rPr>
        <w:t>74.63</w:t>
      </w:r>
      <w:r>
        <w:rPr>
          <w:rFonts w:ascii="宋体" w:hAnsi="宋体" w:cs="宋体" w:eastAsia="宋体" w:hint="default"/>
          <w:spacing w:val="-85"/>
        </w:rPr>
        <w:t> </w:t>
      </w:r>
      <w:r>
        <w:rPr/>
        <w:t>万元，变动原因为坏账准备及存货跌价准备计提等因素而增加递延所得税 资产。</w:t>
      </w:r>
    </w:p>
    <w:p>
      <w:pPr>
        <w:pStyle w:val="BodyText"/>
        <w:tabs>
          <w:tab w:pos="1817" w:val="left" w:leader="none"/>
        </w:tabs>
        <w:spacing w:line="456" w:lineRule="auto" w:before="68"/>
        <w:ind w:right="231" w:firstLine="479"/>
        <w:jc w:val="left"/>
      </w:pPr>
      <w:r>
        <w:rPr/>
        <w:t>短期借款</w:t>
        <w:tab/>
        <w:t>年末余额</w:t>
      </w:r>
      <w:r>
        <w:rPr>
          <w:spacing w:val="-60"/>
        </w:rPr>
        <w:t> </w:t>
      </w:r>
      <w:r>
        <w:rPr>
          <w:rFonts w:ascii="宋体" w:hAnsi="宋体" w:cs="宋体" w:eastAsia="宋体" w:hint="default"/>
        </w:rPr>
        <w:t>0</w:t>
      </w:r>
      <w:r>
        <w:rPr>
          <w:rFonts w:ascii="宋体" w:hAnsi="宋体" w:cs="宋体" w:eastAsia="宋体" w:hint="default"/>
          <w:spacing w:val="-60"/>
        </w:rPr>
        <w:t> </w:t>
      </w:r>
      <w:r>
        <w:rPr/>
        <w:t>万元</w:t>
      </w:r>
      <w:r>
        <w:rPr>
          <w:rFonts w:ascii="宋体" w:hAnsi="宋体" w:cs="宋体" w:eastAsia="宋体" w:hint="default"/>
        </w:rPr>
        <w:t>,</w:t>
      </w:r>
      <w:r>
        <w:rPr/>
        <w:t>年初余额</w:t>
      </w:r>
      <w:r>
        <w:rPr>
          <w:spacing w:val="-60"/>
        </w:rPr>
        <w:t> </w:t>
      </w:r>
      <w:r>
        <w:rPr>
          <w:rFonts w:ascii="宋体" w:hAnsi="宋体" w:cs="宋体" w:eastAsia="宋体" w:hint="default"/>
        </w:rPr>
        <w:t>2000</w:t>
      </w:r>
      <w:r>
        <w:rPr>
          <w:rFonts w:ascii="宋体" w:hAnsi="宋体" w:cs="宋体" w:eastAsia="宋体" w:hint="default"/>
          <w:spacing w:val="-60"/>
        </w:rPr>
        <w:t> </w:t>
      </w:r>
      <w:r>
        <w:rPr/>
        <w:t>万元</w:t>
      </w:r>
      <w:r>
        <w:rPr>
          <w:rFonts w:ascii="宋体" w:hAnsi="宋体" w:cs="宋体" w:eastAsia="宋体" w:hint="default"/>
        </w:rPr>
        <w:t>,</w:t>
      </w:r>
      <w:r>
        <w:rPr/>
        <w:t>本年减少</w:t>
      </w:r>
      <w:r>
        <w:rPr>
          <w:spacing w:val="-60"/>
        </w:rPr>
        <w:t> </w:t>
      </w:r>
      <w:r>
        <w:rPr>
          <w:rFonts w:ascii="宋体" w:hAnsi="宋体" w:cs="宋体" w:eastAsia="宋体" w:hint="default"/>
        </w:rPr>
        <w:t>2000</w:t>
      </w:r>
      <w:r>
        <w:rPr>
          <w:rFonts w:ascii="宋体" w:hAnsi="宋体" w:cs="宋体" w:eastAsia="宋体" w:hint="default"/>
          <w:spacing w:val="-60"/>
        </w:rPr>
        <w:t> </w:t>
      </w:r>
      <w:r>
        <w:rPr>
          <w:spacing w:val="-18"/>
        </w:rPr>
        <w:t>万元，变动</w:t>
      </w:r>
      <w:r>
        <w:rPr/>
        <w:t> 原因为使用超募资金偿还银行贷款。</w:t>
      </w:r>
    </w:p>
    <w:p>
      <w:pPr>
        <w:pStyle w:val="BodyText"/>
        <w:spacing w:line="456" w:lineRule="auto" w:before="65"/>
        <w:ind w:right="214" w:firstLine="479"/>
        <w:jc w:val="left"/>
      </w:pPr>
      <w:r>
        <w:rPr/>
        <w:t>应付账款年末余额</w:t>
      </w:r>
      <w:r>
        <w:rPr>
          <w:spacing w:val="-89"/>
        </w:rPr>
        <w:t> </w:t>
      </w:r>
      <w:r>
        <w:rPr>
          <w:rFonts w:ascii="宋体" w:hAnsi="宋体" w:cs="宋体" w:eastAsia="宋体" w:hint="default"/>
        </w:rPr>
        <w:t>3,999.68</w:t>
      </w:r>
      <w:r>
        <w:rPr>
          <w:rFonts w:ascii="宋体" w:hAnsi="宋体" w:cs="宋体" w:eastAsia="宋体" w:hint="default"/>
          <w:spacing w:val="-89"/>
        </w:rPr>
        <w:t> </w:t>
      </w:r>
      <w:r>
        <w:rPr/>
        <w:t>万元</w:t>
      </w:r>
      <w:r>
        <w:rPr>
          <w:rFonts w:ascii="宋体" w:hAnsi="宋体" w:cs="宋体" w:eastAsia="宋体" w:hint="default"/>
        </w:rPr>
        <w:t>,</w:t>
      </w:r>
      <w:r>
        <w:rPr/>
        <w:t>年初余额</w:t>
      </w:r>
      <w:r>
        <w:rPr>
          <w:spacing w:val="-89"/>
        </w:rPr>
        <w:t> </w:t>
      </w:r>
      <w:r>
        <w:rPr>
          <w:rFonts w:ascii="宋体" w:hAnsi="宋体" w:cs="宋体" w:eastAsia="宋体" w:hint="default"/>
        </w:rPr>
        <w:t>3,126.16</w:t>
      </w:r>
      <w:r>
        <w:rPr>
          <w:rFonts w:ascii="宋体" w:hAnsi="宋体" w:cs="宋体" w:eastAsia="宋体" w:hint="default"/>
          <w:spacing w:val="-89"/>
        </w:rPr>
        <w:t> </w:t>
      </w:r>
      <w:r>
        <w:rPr/>
        <w:t>万元</w:t>
      </w:r>
      <w:r>
        <w:rPr>
          <w:rFonts w:ascii="宋体" w:hAnsi="宋体" w:cs="宋体" w:eastAsia="宋体" w:hint="default"/>
        </w:rPr>
        <w:t>,</w:t>
      </w:r>
      <w:r>
        <w:rPr/>
        <w:t>本年增加</w:t>
      </w:r>
      <w:r>
        <w:rPr>
          <w:spacing w:val="-89"/>
        </w:rPr>
        <w:t> </w:t>
      </w:r>
      <w:r>
        <w:rPr>
          <w:rFonts w:ascii="宋体" w:hAnsi="宋体" w:cs="宋体" w:eastAsia="宋体" w:hint="default"/>
        </w:rPr>
        <w:t>873.52 </w:t>
      </w:r>
      <w:r>
        <w:rPr/>
        <w:t>万元，变动原因为销量增加，购入原材料相应增加。</w:t>
      </w:r>
    </w:p>
    <w:p>
      <w:pPr>
        <w:pStyle w:val="BodyText"/>
        <w:spacing w:line="456" w:lineRule="auto" w:before="67"/>
        <w:ind w:right="214" w:firstLine="479"/>
        <w:jc w:val="left"/>
      </w:pPr>
      <w:r>
        <w:rPr/>
        <w:t>预收账款年末余额</w:t>
      </w:r>
      <w:r>
        <w:rPr>
          <w:spacing w:val="-41"/>
        </w:rPr>
        <w:t> </w:t>
      </w:r>
      <w:r>
        <w:rPr>
          <w:rFonts w:ascii="宋体" w:hAnsi="宋体" w:cs="宋体" w:eastAsia="宋体" w:hint="default"/>
        </w:rPr>
        <w:t>1,039.45</w:t>
      </w:r>
      <w:r>
        <w:rPr>
          <w:rFonts w:ascii="宋体" w:hAnsi="宋体" w:cs="宋体" w:eastAsia="宋体" w:hint="default"/>
          <w:spacing w:val="-41"/>
        </w:rPr>
        <w:t> </w:t>
      </w:r>
      <w:r>
        <w:rPr/>
        <w:t>万元</w:t>
      </w:r>
      <w:r>
        <w:rPr>
          <w:rFonts w:ascii="宋体" w:hAnsi="宋体" w:cs="宋体" w:eastAsia="宋体" w:hint="default"/>
        </w:rPr>
        <w:t>,</w:t>
      </w:r>
      <w:r>
        <w:rPr/>
        <w:t>年初余额</w:t>
      </w:r>
      <w:r>
        <w:rPr>
          <w:spacing w:val="-41"/>
        </w:rPr>
        <w:t> </w:t>
      </w:r>
      <w:r>
        <w:rPr>
          <w:rFonts w:ascii="宋体" w:hAnsi="宋体" w:cs="宋体" w:eastAsia="宋体" w:hint="default"/>
        </w:rPr>
        <w:t>309.48</w:t>
      </w:r>
      <w:r>
        <w:rPr>
          <w:rFonts w:ascii="宋体" w:hAnsi="宋体" w:cs="宋体" w:eastAsia="宋体" w:hint="default"/>
          <w:spacing w:val="-41"/>
        </w:rPr>
        <w:t> </w:t>
      </w:r>
      <w:r>
        <w:rPr/>
        <w:t>万元</w:t>
      </w:r>
      <w:r>
        <w:rPr>
          <w:rFonts w:ascii="宋体" w:hAnsi="宋体" w:cs="宋体" w:eastAsia="宋体" w:hint="default"/>
        </w:rPr>
        <w:t>,</w:t>
      </w:r>
      <w:r>
        <w:rPr/>
        <w:t>本年增加</w:t>
      </w:r>
      <w:r>
        <w:rPr>
          <w:spacing w:val="-41"/>
        </w:rPr>
        <w:t> </w:t>
      </w:r>
      <w:r>
        <w:rPr>
          <w:rFonts w:ascii="宋体" w:hAnsi="宋体" w:cs="宋体" w:eastAsia="宋体" w:hint="default"/>
        </w:rPr>
        <w:t>729.97 </w:t>
      </w:r>
      <w:r>
        <w:rPr/>
        <w:t>万元，变动原因为根据客户信用等级调整了预收款比例。</w:t>
      </w:r>
    </w:p>
    <w:p>
      <w:pPr>
        <w:pStyle w:val="BodyText"/>
        <w:spacing w:line="456" w:lineRule="auto" w:before="65"/>
        <w:ind w:right="214" w:firstLine="479"/>
        <w:jc w:val="left"/>
      </w:pPr>
      <w:r>
        <w:rPr/>
        <w:t>其他应付款年末余额</w:t>
      </w:r>
      <w:r>
        <w:rPr>
          <w:spacing w:val="-41"/>
        </w:rPr>
        <w:t> </w:t>
      </w:r>
      <w:r>
        <w:rPr>
          <w:rFonts w:ascii="宋体" w:hAnsi="宋体" w:cs="宋体" w:eastAsia="宋体" w:hint="default"/>
        </w:rPr>
        <w:t>562.51</w:t>
      </w:r>
      <w:r>
        <w:rPr>
          <w:rFonts w:ascii="宋体" w:hAnsi="宋体" w:cs="宋体" w:eastAsia="宋体" w:hint="default"/>
          <w:spacing w:val="-41"/>
        </w:rPr>
        <w:t> </w:t>
      </w:r>
      <w:r>
        <w:rPr/>
        <w:t>万元</w:t>
      </w:r>
      <w:r>
        <w:rPr>
          <w:rFonts w:ascii="宋体" w:hAnsi="宋体" w:cs="宋体" w:eastAsia="宋体" w:hint="default"/>
        </w:rPr>
        <w:t>,</w:t>
      </w:r>
      <w:r>
        <w:rPr/>
        <w:t>年初余额</w:t>
      </w:r>
      <w:r>
        <w:rPr>
          <w:spacing w:val="-41"/>
        </w:rPr>
        <w:t> </w:t>
      </w:r>
      <w:r>
        <w:rPr>
          <w:rFonts w:ascii="宋体" w:hAnsi="宋体" w:cs="宋体" w:eastAsia="宋体" w:hint="default"/>
        </w:rPr>
        <w:t>340.15</w:t>
      </w:r>
      <w:r>
        <w:rPr>
          <w:rFonts w:ascii="宋体" w:hAnsi="宋体" w:cs="宋体" w:eastAsia="宋体" w:hint="default"/>
          <w:spacing w:val="-41"/>
        </w:rPr>
        <w:t> </w:t>
      </w:r>
      <w:r>
        <w:rPr/>
        <w:t>万元</w:t>
      </w:r>
      <w:r>
        <w:rPr>
          <w:rFonts w:ascii="宋体" w:hAnsi="宋体" w:cs="宋体" w:eastAsia="宋体" w:hint="default"/>
        </w:rPr>
        <w:t>,</w:t>
      </w:r>
      <w:r>
        <w:rPr/>
        <w:t>本年增加</w:t>
      </w:r>
      <w:r>
        <w:rPr>
          <w:spacing w:val="-41"/>
        </w:rPr>
        <w:t> </w:t>
      </w:r>
      <w:r>
        <w:rPr>
          <w:rFonts w:ascii="宋体" w:hAnsi="宋体" w:cs="宋体" w:eastAsia="宋体" w:hint="default"/>
        </w:rPr>
        <w:t>222.36 </w:t>
      </w:r>
      <w:r>
        <w:rPr/>
        <w:t>万元</w:t>
      </w:r>
      <w:r>
        <w:rPr>
          <w:rFonts w:ascii="宋体" w:hAnsi="宋体" w:cs="宋体" w:eastAsia="宋体" w:hint="default"/>
        </w:rPr>
        <w:t>,</w:t>
      </w:r>
      <w:r>
        <w:rPr/>
        <w:t>变动原因为预提经营费用增加。</w:t>
      </w:r>
    </w:p>
    <w:p>
      <w:pPr>
        <w:pStyle w:val="BodyText"/>
        <w:spacing w:line="240" w:lineRule="auto" w:before="67"/>
        <w:ind w:left="618" w:right="0"/>
        <w:jc w:val="left"/>
        <w:rPr>
          <w:rFonts w:ascii="宋体" w:hAnsi="宋体" w:cs="宋体" w:eastAsia="宋体" w:hint="default"/>
        </w:rPr>
      </w:pPr>
      <w:r>
        <w:rPr/>
        <w:t>应交税金年末余额</w:t>
      </w:r>
      <w:r>
        <w:rPr>
          <w:spacing w:val="-74"/>
        </w:rPr>
        <w:t> </w:t>
      </w:r>
      <w:r>
        <w:rPr>
          <w:rFonts w:ascii="宋体" w:hAnsi="宋体" w:cs="宋体" w:eastAsia="宋体" w:hint="default"/>
        </w:rPr>
        <w:t>568.14</w:t>
      </w:r>
      <w:r>
        <w:rPr>
          <w:rFonts w:ascii="宋体" w:hAnsi="宋体" w:cs="宋体" w:eastAsia="宋体" w:hint="default"/>
          <w:spacing w:val="-75"/>
        </w:rPr>
        <w:t> </w:t>
      </w:r>
      <w:r>
        <w:rPr/>
        <w:t>万元</w:t>
      </w:r>
      <w:r>
        <w:rPr>
          <w:rFonts w:ascii="宋体" w:hAnsi="宋体" w:cs="宋体" w:eastAsia="宋体" w:hint="default"/>
        </w:rPr>
        <w:t>,</w:t>
      </w:r>
      <w:r>
        <w:rPr/>
        <w:t>年初余额</w:t>
      </w:r>
      <w:r>
        <w:rPr>
          <w:spacing w:val="-74"/>
        </w:rPr>
        <w:t> </w:t>
      </w:r>
      <w:r>
        <w:rPr>
          <w:rFonts w:ascii="宋体" w:hAnsi="宋体" w:cs="宋体" w:eastAsia="宋体" w:hint="default"/>
        </w:rPr>
        <w:t>638.51</w:t>
      </w:r>
      <w:r>
        <w:rPr>
          <w:rFonts w:ascii="宋体" w:hAnsi="宋体" w:cs="宋体" w:eastAsia="宋体" w:hint="default"/>
          <w:spacing w:val="-75"/>
        </w:rPr>
        <w:t> </w:t>
      </w:r>
      <w:r>
        <w:rPr/>
        <w:t>万元</w:t>
      </w:r>
      <w:r>
        <w:rPr>
          <w:rFonts w:ascii="宋体" w:hAnsi="宋体" w:cs="宋体" w:eastAsia="宋体" w:hint="default"/>
        </w:rPr>
        <w:t>,</w:t>
      </w:r>
      <w:r>
        <w:rPr/>
        <w:t>本年减少</w:t>
      </w:r>
      <w:r>
        <w:rPr>
          <w:spacing w:val="-74"/>
        </w:rPr>
        <w:t> </w:t>
      </w:r>
      <w:r>
        <w:rPr>
          <w:rFonts w:ascii="宋体" w:hAnsi="宋体" w:cs="宋体" w:eastAsia="宋体" w:hint="default"/>
        </w:rPr>
        <w:t>70.37</w:t>
      </w:r>
      <w:r>
        <w:rPr>
          <w:rFonts w:ascii="宋体" w:hAnsi="宋体" w:cs="宋体" w:eastAsia="宋体" w:hint="default"/>
          <w:spacing w:val="-75"/>
        </w:rPr>
        <w:t> </w:t>
      </w:r>
      <w:r>
        <w:rPr/>
        <w:t>万元</w:t>
      </w:r>
      <w:r>
        <w:rPr>
          <w:rFonts w:ascii="宋体" w:hAnsi="宋体" w:cs="宋体" w:eastAsia="宋体" w:hint="default"/>
        </w:rPr>
        <w:t>,</w:t>
      </w:r>
    </w:p>
    <w:p>
      <w:pPr>
        <w:spacing w:line="240" w:lineRule="auto" w:before="9"/>
        <w:rPr>
          <w:rFonts w:ascii="宋体" w:hAnsi="宋体" w:cs="宋体" w:eastAsia="宋体" w:hint="default"/>
          <w:sz w:val="21"/>
          <w:szCs w:val="21"/>
        </w:rPr>
      </w:pPr>
    </w:p>
    <w:p>
      <w:pPr>
        <w:pStyle w:val="BodyText"/>
        <w:spacing w:line="240" w:lineRule="auto"/>
        <w:ind w:right="101"/>
        <w:jc w:val="left"/>
      </w:pPr>
      <w:r>
        <w:rPr/>
        <w:t>变动主要原因为</w:t>
      </w:r>
      <w:r>
        <w:rPr>
          <w:spacing w:val="-61"/>
        </w:rPr>
        <w:t> </w:t>
      </w:r>
      <w:r>
        <w:rPr>
          <w:rFonts w:ascii="宋体" w:hAnsi="宋体" w:cs="宋体" w:eastAsia="宋体" w:hint="default"/>
        </w:rPr>
        <w:t>2011</w:t>
      </w:r>
      <w:r>
        <w:rPr>
          <w:rFonts w:ascii="宋体" w:hAnsi="宋体" w:cs="宋体" w:eastAsia="宋体" w:hint="default"/>
          <w:spacing w:val="-60"/>
        </w:rPr>
        <w:t> </w:t>
      </w:r>
      <w:r>
        <w:rPr/>
        <w:t>年利润总额减少，应缴企业所得税减少。</w:t>
      </w:r>
    </w:p>
    <w:p>
      <w:pPr>
        <w:spacing w:line="240" w:lineRule="auto" w:before="6"/>
        <w:rPr>
          <w:rFonts w:ascii="宋体" w:hAnsi="宋体" w:cs="宋体" w:eastAsia="宋体" w:hint="default"/>
          <w:sz w:val="21"/>
          <w:szCs w:val="21"/>
        </w:rPr>
      </w:pPr>
    </w:p>
    <w:p>
      <w:pPr>
        <w:pStyle w:val="BodyText"/>
        <w:spacing w:line="240" w:lineRule="auto"/>
        <w:ind w:left="618" w:right="101"/>
        <w:jc w:val="left"/>
      </w:pPr>
      <w:r>
        <w:rPr/>
        <w:t>公司股本总额</w:t>
      </w:r>
      <w:r>
        <w:rPr>
          <w:spacing w:val="-57"/>
        </w:rPr>
        <w:t> </w:t>
      </w:r>
      <w:r>
        <w:rPr>
          <w:rFonts w:ascii="宋体" w:hAnsi="宋体" w:cs="宋体" w:eastAsia="宋体" w:hint="default"/>
        </w:rPr>
        <w:t>18,000</w:t>
      </w:r>
      <w:r>
        <w:rPr>
          <w:rFonts w:ascii="宋体" w:hAnsi="宋体" w:cs="宋体" w:eastAsia="宋体" w:hint="default"/>
          <w:spacing w:val="-57"/>
        </w:rPr>
        <w:t> </w:t>
      </w:r>
      <w:r>
        <w:rPr>
          <w:spacing w:val="-5"/>
        </w:rPr>
        <w:t>万股；资本公积</w:t>
      </w:r>
      <w:r>
        <w:rPr>
          <w:spacing w:val="-57"/>
        </w:rPr>
        <w:t> </w:t>
      </w:r>
      <w:r>
        <w:rPr>
          <w:rFonts w:ascii="宋体" w:hAnsi="宋体" w:cs="宋体" w:eastAsia="宋体" w:hint="default"/>
        </w:rPr>
        <w:t>73,606.266</w:t>
      </w:r>
      <w:r>
        <w:rPr>
          <w:rFonts w:ascii="宋体" w:hAnsi="宋体" w:cs="宋体" w:eastAsia="宋体" w:hint="default"/>
          <w:spacing w:val="-57"/>
        </w:rPr>
        <w:t> </w:t>
      </w:r>
      <w:r>
        <w:rPr>
          <w:spacing w:val="-6"/>
        </w:rPr>
        <w:t>万元，为股本溢价；盈余</w:t>
      </w:r>
    </w:p>
    <w:p>
      <w:pPr>
        <w:spacing w:line="240" w:lineRule="auto" w:before="9"/>
        <w:rPr>
          <w:rFonts w:ascii="宋体" w:hAnsi="宋体" w:cs="宋体" w:eastAsia="宋体" w:hint="default"/>
          <w:sz w:val="21"/>
          <w:szCs w:val="21"/>
        </w:rPr>
      </w:pPr>
    </w:p>
    <w:p>
      <w:pPr>
        <w:pStyle w:val="BodyText"/>
        <w:spacing w:line="240" w:lineRule="auto"/>
        <w:ind w:right="101"/>
        <w:jc w:val="left"/>
        <w:rPr>
          <w:rFonts w:ascii="宋体" w:hAnsi="宋体" w:cs="宋体" w:eastAsia="宋体" w:hint="default"/>
        </w:rPr>
      </w:pPr>
      <w:r>
        <w:rPr/>
        <w:t>公积</w:t>
      </w:r>
      <w:r>
        <w:rPr>
          <w:spacing w:val="-41"/>
        </w:rPr>
        <w:t> </w:t>
      </w:r>
      <w:r>
        <w:rPr>
          <w:rFonts w:ascii="宋体" w:hAnsi="宋体" w:cs="宋体" w:eastAsia="宋体" w:hint="default"/>
        </w:rPr>
        <w:t>1,740.15</w:t>
      </w:r>
      <w:r>
        <w:rPr>
          <w:rFonts w:ascii="宋体" w:hAnsi="宋体" w:cs="宋体" w:eastAsia="宋体" w:hint="default"/>
          <w:spacing w:val="-41"/>
        </w:rPr>
        <w:t> </w:t>
      </w:r>
      <w:r>
        <w:rPr/>
        <w:t>万元；未分配利润</w:t>
      </w:r>
      <w:r>
        <w:rPr>
          <w:spacing w:val="-41"/>
        </w:rPr>
        <w:t> </w:t>
      </w:r>
      <w:r>
        <w:rPr>
          <w:rFonts w:ascii="宋体" w:hAnsi="宋体" w:cs="宋体" w:eastAsia="宋体" w:hint="default"/>
        </w:rPr>
        <w:t>8,337.31</w:t>
      </w:r>
      <w:r>
        <w:rPr>
          <w:rFonts w:ascii="宋体" w:hAnsi="宋体" w:cs="宋体" w:eastAsia="宋体" w:hint="default"/>
          <w:spacing w:val="-41"/>
        </w:rPr>
        <w:t> </w:t>
      </w:r>
      <w:r>
        <w:rPr/>
        <w:t>万元，其中本年实现利润</w:t>
      </w:r>
      <w:r>
        <w:rPr>
          <w:spacing w:val="-41"/>
        </w:rPr>
        <w:t> </w:t>
      </w:r>
      <w:r>
        <w:rPr>
          <w:rFonts w:ascii="宋体" w:hAnsi="宋体" w:cs="宋体" w:eastAsia="宋体" w:hint="default"/>
        </w:rPr>
        <w:t>5,913.14</w:t>
      </w:r>
    </w:p>
    <w:p>
      <w:pPr>
        <w:spacing w:line="240" w:lineRule="auto" w:before="9"/>
        <w:rPr>
          <w:rFonts w:ascii="宋体" w:hAnsi="宋体" w:cs="宋体" w:eastAsia="宋体" w:hint="default"/>
          <w:sz w:val="21"/>
          <w:szCs w:val="21"/>
        </w:rPr>
      </w:pPr>
    </w:p>
    <w:p>
      <w:pPr>
        <w:pStyle w:val="BodyText"/>
        <w:spacing w:line="240" w:lineRule="auto"/>
        <w:ind w:right="101"/>
        <w:jc w:val="left"/>
      </w:pPr>
      <w:r>
        <w:rPr/>
        <w:t>万元；少数股东权益</w:t>
      </w:r>
      <w:r>
        <w:rPr>
          <w:spacing w:val="-60"/>
        </w:rPr>
        <w:t> </w:t>
      </w:r>
      <w:r>
        <w:rPr>
          <w:rFonts w:ascii="宋体" w:hAnsi="宋体" w:cs="宋体" w:eastAsia="宋体" w:hint="default"/>
        </w:rPr>
        <w:t>309.55</w:t>
      </w:r>
      <w:r>
        <w:rPr>
          <w:rFonts w:ascii="宋体" w:hAnsi="宋体" w:cs="宋体" w:eastAsia="宋体" w:hint="default"/>
          <w:spacing w:val="-60"/>
        </w:rPr>
        <w:t> </w:t>
      </w:r>
      <w:r>
        <w:rPr/>
        <w:t>万元。</w:t>
      </w:r>
    </w:p>
    <w:p>
      <w:pPr>
        <w:spacing w:line="240" w:lineRule="auto" w:before="9"/>
        <w:rPr>
          <w:rFonts w:ascii="宋体" w:hAnsi="宋体" w:cs="宋体" w:eastAsia="宋体" w:hint="default"/>
          <w:sz w:val="21"/>
          <w:szCs w:val="21"/>
        </w:rPr>
      </w:pPr>
    </w:p>
    <w:p>
      <w:pPr>
        <w:pStyle w:val="Heading7"/>
        <w:spacing w:line="240" w:lineRule="auto"/>
        <w:ind w:left="620" w:right="101"/>
        <w:jc w:val="left"/>
        <w:rPr>
          <w:b w:val="0"/>
          <w:bCs w:val="0"/>
        </w:rPr>
      </w:pPr>
      <w:r>
        <w:rPr/>
        <w:t>（四）</w:t>
      </w:r>
      <w:r>
        <w:rPr>
          <w:spacing w:val="-51"/>
        </w:rPr>
        <w:t> </w:t>
      </w:r>
      <w:r>
        <w:rPr/>
        <w:t>公司现金流分析</w:t>
      </w:r>
      <w:r>
        <w:rPr>
          <w:b w:val="0"/>
          <w:bCs w:val="0"/>
        </w:rPr>
      </w:r>
    </w:p>
    <w:p>
      <w:pPr>
        <w:spacing w:line="240" w:lineRule="auto" w:before="6"/>
        <w:rPr>
          <w:rFonts w:ascii="宋体" w:hAnsi="宋体" w:cs="宋体" w:eastAsia="宋体" w:hint="default"/>
          <w:b/>
          <w:bCs/>
          <w:sz w:val="21"/>
          <w:szCs w:val="21"/>
        </w:rPr>
      </w:pPr>
    </w:p>
    <w:p>
      <w:pPr>
        <w:pStyle w:val="BodyText"/>
        <w:spacing w:line="456" w:lineRule="auto"/>
        <w:ind w:right="204" w:firstLine="479"/>
        <w:jc w:val="both"/>
      </w:pPr>
      <w:r>
        <w:rPr>
          <w:rFonts w:ascii="宋体" w:hAnsi="宋体" w:cs="宋体" w:eastAsia="宋体" w:hint="default"/>
        </w:rPr>
        <w:t>2011</w:t>
      </w:r>
      <w:r>
        <w:rPr>
          <w:rFonts w:ascii="宋体" w:hAnsi="宋体" w:cs="宋体" w:eastAsia="宋体" w:hint="default"/>
          <w:spacing w:val="-59"/>
        </w:rPr>
        <w:t> </w:t>
      </w:r>
      <w:r>
        <w:rPr/>
        <w:t>年经营活动产生的现金流量净额为</w:t>
      </w:r>
      <w:r>
        <w:rPr>
          <w:spacing w:val="-58"/>
        </w:rPr>
        <w:t> </w:t>
      </w:r>
      <w:r>
        <w:rPr>
          <w:rFonts w:ascii="宋体" w:hAnsi="宋体" w:cs="宋体" w:eastAsia="宋体" w:hint="default"/>
        </w:rPr>
        <w:t>4,747.82</w:t>
      </w:r>
      <w:r>
        <w:rPr>
          <w:rFonts w:ascii="宋体" w:hAnsi="宋体" w:cs="宋体" w:eastAsia="宋体" w:hint="default"/>
          <w:spacing w:val="-59"/>
        </w:rPr>
        <w:t> </w:t>
      </w:r>
      <w:r>
        <w:rPr>
          <w:spacing w:val="-3"/>
        </w:rPr>
        <w:t>万元，投资活动产生的现</w:t>
      </w:r>
      <w:r>
        <w:rPr/>
        <w:t> 金流量净额为</w:t>
      </w:r>
      <w:r>
        <w:rPr>
          <w:rFonts w:ascii="宋体" w:hAnsi="宋体" w:cs="宋体" w:eastAsia="宋体" w:hint="default"/>
        </w:rPr>
        <w:t>-2,926.72 </w:t>
      </w:r>
      <w:r>
        <w:rPr/>
        <w:t>万元，筹资活动产生的现金流量净额</w:t>
      </w:r>
      <w:r>
        <w:rPr>
          <w:rFonts w:ascii="宋体" w:hAnsi="宋体" w:cs="宋体" w:eastAsia="宋体" w:hint="default"/>
        </w:rPr>
        <w:t>-7,853.93</w:t>
      </w:r>
      <w:r>
        <w:rPr>
          <w:rFonts w:ascii="宋体" w:hAnsi="宋体" w:cs="宋体" w:eastAsia="宋体" w:hint="default"/>
          <w:spacing w:val="-61"/>
        </w:rPr>
        <w:t> </w:t>
      </w:r>
      <w:r>
        <w:rPr/>
        <w:t>万元， 现金及现金等价物增加额</w:t>
      </w:r>
      <w:r>
        <w:rPr>
          <w:rFonts w:ascii="宋体" w:hAnsi="宋体" w:cs="宋体" w:eastAsia="宋体" w:hint="default"/>
        </w:rPr>
        <w:t>-6,032.83</w:t>
      </w:r>
      <w:r>
        <w:rPr>
          <w:rFonts w:ascii="宋体" w:hAnsi="宋体" w:cs="宋体" w:eastAsia="宋体" w:hint="default"/>
          <w:spacing w:val="-60"/>
        </w:rPr>
        <w:t> </w:t>
      </w:r>
      <w:r>
        <w:rPr/>
        <w:t>万元。</w:t>
      </w:r>
    </w:p>
    <w:p>
      <w:pPr>
        <w:spacing w:after="0" w:line="456" w:lineRule="auto"/>
        <w:jc w:val="both"/>
        <w:sectPr>
          <w:footerReference w:type="default" r:id="rId30"/>
          <w:pgSz w:w="11910" w:h="16850"/>
          <w:pgMar w:footer="1195" w:header="852" w:top="1480" w:bottom="1380" w:left="1660" w:right="1560"/>
        </w:sectPr>
      </w:pPr>
    </w:p>
    <w:tbl>
      <w:tblPr>
        <w:tblW w:w="0" w:type="auto"/>
        <w:jc w:val="left"/>
        <w:tblInd w:w="113" w:type="dxa"/>
        <w:tblLayout w:type="fixed"/>
        <w:tblCellMar>
          <w:top w:w="0" w:type="dxa"/>
          <w:left w:w="0" w:type="dxa"/>
          <w:bottom w:w="0" w:type="dxa"/>
          <w:right w:w="0" w:type="dxa"/>
        </w:tblCellMar>
        <w:tblLook w:val="01E0"/>
      </w:tblPr>
      <w:tblGrid>
        <w:gridCol w:w="3121"/>
        <w:gridCol w:w="1092"/>
        <w:gridCol w:w="1352"/>
        <w:gridCol w:w="1440"/>
        <w:gridCol w:w="1349"/>
      </w:tblGrid>
      <w:tr>
        <w:trPr>
          <w:trHeight w:val="819" w:hRule="exact"/>
        </w:trPr>
        <w:tc>
          <w:tcPr>
            <w:tcW w:w="312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09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352"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329"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w:t>
            </w:r>
          </w:p>
        </w:tc>
        <w:tc>
          <w:tcPr>
            <w:tcW w:w="144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pacing w:val="-8"/>
                <w:sz w:val="21"/>
                <w:szCs w:val="21"/>
              </w:rPr>
              <w:t>增（减）金额</w:t>
            </w:r>
          </w:p>
        </w:tc>
        <w:tc>
          <w:tcPr>
            <w:tcW w:w="1349" w:type="dxa"/>
            <w:tcBorders>
              <w:top w:val="single" w:sz="10" w:space="0" w:color="000000"/>
              <w:left w:val="single" w:sz="4" w:space="0" w:color="000000"/>
              <w:bottom w:val="single" w:sz="4" w:space="0" w:color="000000"/>
              <w:right w:val="single" w:sz="4" w:space="0" w:color="000000"/>
            </w:tcBorders>
          </w:tcPr>
          <w:p>
            <w:pPr>
              <w:pStyle w:val="TableParagraph"/>
              <w:spacing w:line="345" w:lineRule="auto" w:before="33"/>
              <w:ind w:left="564" w:right="139" w:hanging="420"/>
              <w:jc w:val="left"/>
              <w:rPr>
                <w:rFonts w:ascii="宋体" w:hAnsi="宋体" w:cs="宋体" w:eastAsia="宋体" w:hint="default"/>
                <w:sz w:val="21"/>
                <w:szCs w:val="21"/>
              </w:rPr>
            </w:pPr>
            <w:r>
              <w:rPr>
                <w:rFonts w:ascii="宋体" w:hAnsi="宋体" w:cs="宋体" w:eastAsia="宋体" w:hint="default"/>
                <w:sz w:val="21"/>
                <w:szCs w:val="21"/>
              </w:rPr>
              <w:t>增（减）比</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例</w:t>
            </w:r>
          </w:p>
        </w:tc>
      </w:tr>
      <w:tr>
        <w:trPr>
          <w:trHeight w:val="631"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103" w:right="0"/>
              <w:jc w:val="left"/>
              <w:rPr>
                <w:rFonts w:ascii="宋体" w:hAnsi="宋体" w:cs="宋体" w:eastAsia="宋体" w:hint="default"/>
                <w:sz w:val="21"/>
                <w:szCs w:val="21"/>
              </w:rPr>
            </w:pPr>
            <w:r>
              <w:rPr>
                <w:rFonts w:ascii="宋体" w:hAnsi="宋体" w:cs="宋体" w:eastAsia="宋体" w:hint="default"/>
                <w:sz w:val="21"/>
                <w:szCs w:val="21"/>
              </w:rPr>
              <w:t>一、经营活动产生的现金流量：</w:t>
            </w:r>
          </w:p>
        </w:tc>
        <w:tc>
          <w:tcPr>
            <w:tcW w:w="1092" w:type="dxa"/>
            <w:tcBorders>
              <w:top w:val="single" w:sz="4" w:space="0" w:color="000000"/>
              <w:left w:val="single" w:sz="4" w:space="0" w:color="000000"/>
              <w:bottom w:val="single" w:sz="4" w:space="0" w:color="000000"/>
              <w:right w:val="single" w:sz="4" w:space="0" w:color="000000"/>
            </w:tcBorders>
          </w:tcPr>
          <w:p>
            <w:pPr/>
          </w:p>
        </w:tc>
        <w:tc>
          <w:tcPr>
            <w:tcW w:w="1352" w:type="dxa"/>
            <w:tcBorders>
              <w:top w:val="single" w:sz="4" w:space="0" w:color="000000"/>
              <w:left w:val="single" w:sz="4" w:space="0" w:color="000000"/>
              <w:bottom w:val="single" w:sz="4" w:space="0" w:color="000000"/>
              <w:right w:val="single" w:sz="4" w:space="0" w:color="000000"/>
            </w:tcBorders>
          </w:tcPr>
          <w:p>
            <w:pPr/>
          </w:p>
        </w:tc>
        <w:tc>
          <w:tcPr>
            <w:tcW w:w="1440" w:type="dxa"/>
            <w:tcBorders>
              <w:top w:val="single" w:sz="4" w:space="0" w:color="000000"/>
              <w:left w:val="single" w:sz="4" w:space="0" w:color="000000"/>
              <w:bottom w:val="single" w:sz="4" w:space="0" w:color="000000"/>
              <w:right w:val="single" w:sz="4" w:space="0" w:color="000000"/>
            </w:tcBorders>
          </w:tcPr>
          <w:p>
            <w:pP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806"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31,469.3</w:t>
            </w:r>
          </w:p>
          <w:p>
            <w:pPr>
              <w:pStyle w:val="TableParagraph"/>
              <w:spacing w:line="240" w:lineRule="auto" w:before="123"/>
              <w:ind w:right="0"/>
              <w:jc w:val="center"/>
              <w:rPr>
                <w:rFonts w:ascii="宋体" w:hAnsi="宋体" w:cs="宋体" w:eastAsia="宋体" w:hint="default"/>
                <w:sz w:val="21"/>
                <w:szCs w:val="21"/>
              </w:rPr>
            </w:pPr>
            <w:r>
              <w:rPr>
                <w:rFonts w:ascii="宋体"/>
                <w:w w:val="100"/>
                <w:sz w:val="21"/>
              </w:rPr>
              <w:t>5</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96" w:right="0"/>
              <w:jc w:val="left"/>
              <w:rPr>
                <w:rFonts w:ascii="宋体" w:hAnsi="宋体" w:cs="宋体" w:eastAsia="宋体" w:hint="default"/>
                <w:sz w:val="21"/>
                <w:szCs w:val="21"/>
              </w:rPr>
            </w:pPr>
            <w:r>
              <w:rPr>
                <w:rFonts w:ascii="宋体"/>
                <w:sz w:val="21"/>
              </w:rPr>
              <w:t>26,923.76</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4,545.59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16.88%</w:t>
            </w:r>
          </w:p>
        </w:tc>
      </w:tr>
      <w:tr>
        <w:trPr>
          <w:trHeight w:val="804"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26,721.5</w:t>
            </w:r>
          </w:p>
          <w:p>
            <w:pPr>
              <w:pStyle w:val="TableParagraph"/>
              <w:spacing w:line="240" w:lineRule="auto" w:before="123"/>
              <w:ind w:right="0"/>
              <w:jc w:val="center"/>
              <w:rPr>
                <w:rFonts w:ascii="宋体" w:hAnsi="宋体" w:cs="宋体" w:eastAsia="宋体" w:hint="default"/>
                <w:sz w:val="21"/>
                <w:szCs w:val="21"/>
              </w:rPr>
            </w:pPr>
            <w:r>
              <w:rPr>
                <w:rFonts w:ascii="宋体"/>
                <w:w w:val="100"/>
                <w:sz w:val="21"/>
              </w:rPr>
              <w:t>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96" w:right="0"/>
              <w:jc w:val="left"/>
              <w:rPr>
                <w:rFonts w:ascii="宋体" w:hAnsi="宋体" w:cs="宋体" w:eastAsia="宋体" w:hint="default"/>
                <w:sz w:val="21"/>
                <w:szCs w:val="21"/>
              </w:rPr>
            </w:pPr>
            <w:r>
              <w:rPr>
                <w:rFonts w:ascii="宋体"/>
                <w:sz w:val="21"/>
              </w:rPr>
              <w:t>23,055.24</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3,666.29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15.90%</w:t>
            </w:r>
          </w:p>
        </w:tc>
      </w:tr>
      <w:tr>
        <w:trPr>
          <w:trHeight w:val="629"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103" w:right="0"/>
              <w:jc w:val="left"/>
              <w:rPr>
                <w:rFonts w:ascii="宋体" w:hAnsi="宋体" w:cs="宋体" w:eastAsia="宋体" w:hint="default"/>
                <w:sz w:val="21"/>
                <w:szCs w:val="21"/>
              </w:rPr>
            </w:pPr>
            <w:r>
              <w:rPr>
                <w:rFonts w:ascii="宋体" w:hAnsi="宋体" w:cs="宋体" w:eastAsia="宋体" w:hint="default"/>
                <w:sz w:val="21"/>
                <w:szCs w:val="21"/>
              </w:rPr>
              <w:t>经营活动产生的现金流量净额</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sz w:val="21"/>
              </w:rPr>
              <w:t>4,747.82</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249" w:right="0"/>
              <w:jc w:val="left"/>
              <w:rPr>
                <w:rFonts w:ascii="宋体" w:hAnsi="宋体" w:cs="宋体" w:eastAsia="宋体" w:hint="default"/>
                <w:sz w:val="21"/>
                <w:szCs w:val="21"/>
              </w:rPr>
            </w:pPr>
            <w:r>
              <w:rPr>
                <w:rFonts w:ascii="宋体"/>
                <w:sz w:val="21"/>
              </w:rPr>
              <w:t>3,868.53</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sz w:val="21"/>
              </w:rPr>
              <w:t>879.29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sz w:val="21"/>
              </w:rPr>
              <w:t>22.73%</w:t>
            </w:r>
          </w:p>
        </w:tc>
      </w:tr>
      <w:tr>
        <w:trPr>
          <w:trHeight w:val="632"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left="103" w:right="0"/>
              <w:jc w:val="left"/>
              <w:rPr>
                <w:rFonts w:ascii="宋体" w:hAnsi="宋体" w:cs="宋体" w:eastAsia="宋体" w:hint="default"/>
                <w:sz w:val="21"/>
                <w:szCs w:val="21"/>
              </w:rPr>
            </w:pPr>
            <w:r>
              <w:rPr>
                <w:rFonts w:ascii="宋体" w:hAnsi="宋体" w:cs="宋体" w:eastAsia="宋体" w:hint="default"/>
                <w:sz w:val="21"/>
                <w:szCs w:val="21"/>
              </w:rPr>
              <w:t>二、投资活动产生的现金流量：</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21"/>
                <w:szCs w:val="21"/>
              </w:rPr>
            </w:pPr>
            <w:r>
              <w:rPr>
                <w:rFonts w:ascii="宋体"/>
                <w:w w:val="100"/>
                <w:sz w:val="21"/>
              </w:rPr>
              <w:t>-</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9"/>
              <w:ind w:right="0"/>
              <w:jc w:val="center"/>
              <w:rPr>
                <w:rFonts w:ascii="宋体" w:hAnsi="宋体" w:cs="宋体" w:eastAsia="宋体" w:hint="default"/>
                <w:sz w:val="21"/>
                <w:szCs w:val="21"/>
              </w:rPr>
            </w:pPr>
            <w:r>
              <w:rPr>
                <w:rFonts w:ascii="宋体"/>
                <w:w w:val="100"/>
                <w:sz w:val="21"/>
              </w:rPr>
              <w:t>-</w:t>
            </w: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629"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103"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21"/>
                <w:szCs w:val="21"/>
              </w:rPr>
            </w:pPr>
            <w:r>
              <w:rPr>
                <w:rFonts w:ascii="宋体"/>
                <w:sz w:val="21"/>
              </w:rPr>
              <w:t>6.50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21"/>
                <w:szCs w:val="21"/>
              </w:rPr>
            </w:pPr>
            <w:r>
              <w:rPr>
                <w:rFonts w:ascii="宋体"/>
                <w:sz w:val="21"/>
              </w:rPr>
              <w:t>6.50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3" w:right="0"/>
              <w:jc w:val="center"/>
              <w:rPr>
                <w:rFonts w:ascii="宋体" w:hAnsi="宋体" w:cs="宋体" w:eastAsia="宋体" w:hint="default"/>
                <w:sz w:val="21"/>
                <w:szCs w:val="21"/>
              </w:rPr>
            </w:pPr>
            <w:r>
              <w:rPr>
                <w:rFonts w:ascii="宋体"/>
                <w:sz w:val="21"/>
              </w:rPr>
              <w:t>100.00%</w:t>
            </w:r>
          </w:p>
        </w:tc>
      </w:tr>
      <w:tr>
        <w:trPr>
          <w:trHeight w:val="631"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103"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21"/>
                <w:szCs w:val="21"/>
              </w:rPr>
            </w:pPr>
            <w:r>
              <w:rPr>
                <w:rFonts w:ascii="宋体"/>
                <w:sz w:val="21"/>
              </w:rPr>
              <w:t>2,933.22</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249" w:right="0"/>
              <w:jc w:val="left"/>
              <w:rPr>
                <w:rFonts w:ascii="宋体" w:hAnsi="宋体" w:cs="宋体" w:eastAsia="宋体" w:hint="default"/>
                <w:sz w:val="21"/>
                <w:szCs w:val="21"/>
              </w:rPr>
            </w:pPr>
            <w:r>
              <w:rPr>
                <w:rFonts w:ascii="宋体"/>
                <w:sz w:val="21"/>
              </w:rPr>
              <w:t>2,312.75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21"/>
                <w:szCs w:val="21"/>
              </w:rPr>
            </w:pPr>
            <w:r>
              <w:rPr>
                <w:rFonts w:ascii="宋体"/>
                <w:sz w:val="21"/>
              </w:rPr>
              <w:t>620.47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21"/>
                <w:szCs w:val="21"/>
              </w:rPr>
            </w:pPr>
            <w:r>
              <w:rPr>
                <w:rFonts w:ascii="宋体"/>
                <w:sz w:val="21"/>
              </w:rPr>
              <w:t>26.83%</w:t>
            </w:r>
          </w:p>
        </w:tc>
      </w:tr>
      <w:tr>
        <w:trPr>
          <w:trHeight w:val="804"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投资活动产生的现金流量净额</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-2,926.7</w:t>
            </w:r>
          </w:p>
          <w:p>
            <w:pPr>
              <w:pStyle w:val="TableParagraph"/>
              <w:spacing w:line="240" w:lineRule="auto" w:before="123"/>
              <w:ind w:right="0"/>
              <w:jc w:val="center"/>
              <w:rPr>
                <w:rFonts w:ascii="宋体" w:hAnsi="宋体" w:cs="宋体" w:eastAsia="宋体" w:hint="default"/>
                <w:sz w:val="21"/>
                <w:szCs w:val="21"/>
              </w:rPr>
            </w:pPr>
            <w:r>
              <w:rPr>
                <w:rFonts w:ascii="宋体"/>
                <w:w w:val="100"/>
                <w:sz w:val="21"/>
              </w:rPr>
              <w:t>2</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96" w:right="0"/>
              <w:jc w:val="left"/>
              <w:rPr>
                <w:rFonts w:ascii="宋体" w:hAnsi="宋体" w:cs="宋体" w:eastAsia="宋体" w:hint="default"/>
                <w:sz w:val="21"/>
                <w:szCs w:val="21"/>
              </w:rPr>
            </w:pPr>
            <w:r>
              <w:rPr>
                <w:rFonts w:ascii="宋体"/>
                <w:sz w:val="21"/>
              </w:rPr>
              <w:t>-2,312.75</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-613.97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sz w:val="21"/>
              </w:rPr>
              <w:t>26.55%</w:t>
            </w:r>
          </w:p>
        </w:tc>
      </w:tr>
      <w:tr>
        <w:trPr>
          <w:trHeight w:val="631"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left="103" w:right="0"/>
              <w:jc w:val="left"/>
              <w:rPr>
                <w:rFonts w:ascii="宋体" w:hAnsi="宋体" w:cs="宋体" w:eastAsia="宋体" w:hint="default"/>
                <w:sz w:val="21"/>
                <w:szCs w:val="21"/>
              </w:rPr>
            </w:pPr>
            <w:r>
              <w:rPr>
                <w:rFonts w:ascii="宋体" w:hAnsi="宋体" w:cs="宋体" w:eastAsia="宋体" w:hint="default"/>
                <w:sz w:val="21"/>
                <w:szCs w:val="21"/>
              </w:rPr>
              <w:t>三、筹资活动产生的现金流量：</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8"/>
              <w:ind w:right="0"/>
              <w:jc w:val="center"/>
              <w:rPr>
                <w:rFonts w:ascii="宋体" w:hAnsi="宋体" w:cs="宋体" w:eastAsia="宋体" w:hint="default"/>
                <w:sz w:val="21"/>
                <w:szCs w:val="21"/>
              </w:rPr>
            </w:pPr>
            <w:r>
              <w:rPr>
                <w:rFonts w:ascii="宋体"/>
                <w:w w:val="100"/>
                <w:sz w:val="21"/>
              </w:rPr>
              <w:t>-</w:t>
            </w: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629"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103"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21"/>
                <w:szCs w:val="21"/>
              </w:rPr>
            </w:pPr>
            <w:r>
              <w:rPr>
                <w:rFonts w:ascii="宋体"/>
                <w:sz w:val="21"/>
              </w:rPr>
              <w:t>315.00</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196" w:right="0"/>
              <w:jc w:val="left"/>
              <w:rPr>
                <w:rFonts w:ascii="宋体" w:hAnsi="宋体" w:cs="宋体" w:eastAsia="宋体" w:hint="default"/>
                <w:sz w:val="21"/>
                <w:szCs w:val="21"/>
              </w:rPr>
            </w:pPr>
            <w:r>
              <w:rPr>
                <w:rFonts w:ascii="宋体"/>
                <w:sz w:val="21"/>
              </w:rPr>
              <w:t>85,790.00</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2" w:right="0"/>
              <w:jc w:val="center"/>
              <w:rPr>
                <w:rFonts w:ascii="宋体" w:hAnsi="宋体" w:cs="宋体" w:eastAsia="宋体" w:hint="default"/>
                <w:sz w:val="21"/>
                <w:szCs w:val="21"/>
              </w:rPr>
            </w:pPr>
            <w:r>
              <w:rPr>
                <w:rFonts w:ascii="宋体"/>
                <w:sz w:val="21"/>
              </w:rPr>
              <w:t>-85,475.00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3" w:right="0"/>
              <w:jc w:val="center"/>
              <w:rPr>
                <w:rFonts w:ascii="宋体" w:hAnsi="宋体" w:cs="宋体" w:eastAsia="宋体" w:hint="default"/>
                <w:sz w:val="21"/>
                <w:szCs w:val="21"/>
              </w:rPr>
            </w:pPr>
            <w:r>
              <w:rPr>
                <w:rFonts w:ascii="宋体"/>
                <w:sz w:val="21"/>
              </w:rPr>
              <w:t>-99.63%</w:t>
            </w:r>
          </w:p>
        </w:tc>
      </w:tr>
      <w:tr>
        <w:trPr>
          <w:trHeight w:val="629"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103"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right="0"/>
              <w:jc w:val="center"/>
              <w:rPr>
                <w:rFonts w:ascii="宋体" w:hAnsi="宋体" w:cs="宋体" w:eastAsia="宋体" w:hint="default"/>
                <w:sz w:val="21"/>
                <w:szCs w:val="21"/>
              </w:rPr>
            </w:pPr>
            <w:r>
              <w:rPr>
                <w:rFonts w:ascii="宋体"/>
                <w:sz w:val="21"/>
              </w:rPr>
              <w:t>8,168.93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249" w:right="0"/>
              <w:jc w:val="left"/>
              <w:rPr>
                <w:rFonts w:ascii="宋体" w:hAnsi="宋体" w:cs="宋体" w:eastAsia="宋体" w:hint="default"/>
                <w:sz w:val="21"/>
                <w:szCs w:val="21"/>
              </w:rPr>
            </w:pPr>
            <w:r>
              <w:rPr>
                <w:rFonts w:ascii="宋体"/>
                <w:sz w:val="21"/>
              </w:rPr>
              <w:t>3,959.31</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2" w:right="0"/>
              <w:jc w:val="center"/>
              <w:rPr>
                <w:rFonts w:ascii="宋体" w:hAnsi="宋体" w:cs="宋体" w:eastAsia="宋体" w:hint="default"/>
                <w:sz w:val="21"/>
                <w:szCs w:val="21"/>
              </w:rPr>
            </w:pPr>
            <w:r>
              <w:rPr>
                <w:rFonts w:ascii="宋体"/>
                <w:sz w:val="21"/>
              </w:rPr>
              <w:t>4,209.62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6"/>
              <w:ind w:left="3" w:right="0"/>
              <w:jc w:val="center"/>
              <w:rPr>
                <w:rFonts w:ascii="宋体" w:hAnsi="宋体" w:cs="宋体" w:eastAsia="宋体" w:hint="default"/>
                <w:sz w:val="21"/>
                <w:szCs w:val="21"/>
              </w:rPr>
            </w:pPr>
            <w:r>
              <w:rPr>
                <w:rFonts w:ascii="宋体"/>
                <w:sz w:val="21"/>
              </w:rPr>
              <w:t>106.32%</w:t>
            </w:r>
          </w:p>
        </w:tc>
      </w:tr>
      <w:tr>
        <w:trPr>
          <w:trHeight w:val="806"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筹资活动产生的现金流量净额</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0"/>
              <w:jc w:val="center"/>
              <w:rPr>
                <w:rFonts w:ascii="宋体" w:hAnsi="宋体" w:cs="宋体" w:eastAsia="宋体" w:hint="default"/>
                <w:sz w:val="21"/>
                <w:szCs w:val="21"/>
              </w:rPr>
            </w:pPr>
            <w:r>
              <w:rPr>
                <w:rFonts w:ascii="宋体"/>
                <w:sz w:val="21"/>
              </w:rPr>
              <w:t>-7,853.9</w:t>
            </w:r>
          </w:p>
          <w:p>
            <w:pPr>
              <w:pStyle w:val="TableParagraph"/>
              <w:spacing w:line="240" w:lineRule="auto" w:before="121"/>
              <w:ind w:right="0"/>
              <w:jc w:val="center"/>
              <w:rPr>
                <w:rFonts w:ascii="宋体" w:hAnsi="宋体" w:cs="宋体" w:eastAsia="宋体" w:hint="default"/>
                <w:sz w:val="21"/>
                <w:szCs w:val="21"/>
              </w:rPr>
            </w:pPr>
            <w:r>
              <w:rPr>
                <w:rFonts w:ascii="宋体"/>
                <w:w w:val="100"/>
                <w:sz w:val="21"/>
              </w:rPr>
              <w:t>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196" w:right="0"/>
              <w:jc w:val="left"/>
              <w:rPr>
                <w:rFonts w:ascii="宋体" w:hAnsi="宋体" w:cs="宋体" w:eastAsia="宋体" w:hint="default"/>
                <w:sz w:val="21"/>
                <w:szCs w:val="21"/>
              </w:rPr>
            </w:pPr>
            <w:r>
              <w:rPr>
                <w:rFonts w:ascii="宋体"/>
                <w:sz w:val="21"/>
              </w:rPr>
              <w:t>81,830.69</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-89,684.62</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left="3" w:right="0"/>
              <w:jc w:val="center"/>
              <w:rPr>
                <w:rFonts w:ascii="宋体" w:hAnsi="宋体" w:cs="宋体" w:eastAsia="宋体" w:hint="default"/>
                <w:sz w:val="21"/>
                <w:szCs w:val="21"/>
              </w:rPr>
            </w:pPr>
            <w:r>
              <w:rPr>
                <w:rFonts w:ascii="宋体"/>
                <w:sz w:val="21"/>
              </w:rPr>
              <w:t>-109.60%</w:t>
            </w:r>
          </w:p>
        </w:tc>
      </w:tr>
      <w:tr>
        <w:trPr>
          <w:trHeight w:val="806"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26"/>
              <w:ind w:left="103" w:right="98"/>
              <w:jc w:val="left"/>
              <w:rPr>
                <w:rFonts w:ascii="宋体" w:hAnsi="宋体" w:cs="宋体" w:eastAsia="宋体" w:hint="default"/>
                <w:sz w:val="21"/>
                <w:szCs w:val="21"/>
              </w:rPr>
            </w:pPr>
            <w:r>
              <w:rPr>
                <w:rFonts w:ascii="宋体" w:hAnsi="宋体" w:cs="宋体" w:eastAsia="宋体" w:hint="default"/>
                <w:spacing w:val="-4"/>
                <w:sz w:val="21"/>
                <w:szCs w:val="21"/>
              </w:rPr>
              <w:t>四、汇率变动对现金及现金等价</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物的影响</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w w:val="100"/>
                <w:sz w:val="21"/>
              </w:rPr>
              <w:t>-</w:t>
            </w:r>
          </w:p>
        </w:tc>
        <w:tc>
          <w:tcPr>
            <w:tcW w:w="1349" w:type="dxa"/>
            <w:tcBorders>
              <w:top w:val="single" w:sz="4" w:space="0" w:color="000000"/>
              <w:left w:val="single" w:sz="4" w:space="0" w:color="000000"/>
              <w:bottom w:val="single" w:sz="4" w:space="0" w:color="000000"/>
              <w:right w:val="single" w:sz="4" w:space="0" w:color="000000"/>
            </w:tcBorders>
          </w:tcPr>
          <w:p>
            <w:pPr/>
          </w:p>
        </w:tc>
      </w:tr>
      <w:tr>
        <w:trPr>
          <w:trHeight w:val="806" w:hRule="exact"/>
        </w:trPr>
        <w:tc>
          <w:tcPr>
            <w:tcW w:w="3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pacing w:val="-4"/>
                <w:sz w:val="21"/>
                <w:szCs w:val="21"/>
              </w:rPr>
              <w:t>五、现金及现金等价物净增加额</w:t>
            </w:r>
          </w:p>
        </w:tc>
        <w:tc>
          <w:tcPr>
            <w:tcW w:w="10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6"/>
              <w:ind w:right="0"/>
              <w:jc w:val="center"/>
              <w:rPr>
                <w:rFonts w:ascii="宋体" w:hAnsi="宋体" w:cs="宋体" w:eastAsia="宋体" w:hint="default"/>
                <w:sz w:val="21"/>
                <w:szCs w:val="21"/>
              </w:rPr>
            </w:pPr>
            <w:r>
              <w:rPr>
                <w:rFonts w:ascii="宋体"/>
                <w:sz w:val="21"/>
              </w:rPr>
              <w:t>-6,032.8</w:t>
            </w:r>
          </w:p>
          <w:p>
            <w:pPr>
              <w:pStyle w:val="TableParagraph"/>
              <w:spacing w:line="240" w:lineRule="auto" w:before="123"/>
              <w:ind w:right="0"/>
              <w:jc w:val="center"/>
              <w:rPr>
                <w:rFonts w:ascii="宋体" w:hAnsi="宋体" w:cs="宋体" w:eastAsia="宋体" w:hint="default"/>
                <w:sz w:val="21"/>
                <w:szCs w:val="21"/>
              </w:rPr>
            </w:pPr>
            <w:r>
              <w:rPr>
                <w:rFonts w:ascii="宋体"/>
                <w:w w:val="100"/>
                <w:sz w:val="21"/>
              </w:rPr>
              <w:t>3</w:t>
            </w:r>
          </w:p>
        </w:tc>
        <w:tc>
          <w:tcPr>
            <w:tcW w:w="13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196" w:right="0"/>
              <w:jc w:val="left"/>
              <w:rPr>
                <w:rFonts w:ascii="宋体" w:hAnsi="宋体" w:cs="宋体" w:eastAsia="宋体" w:hint="default"/>
                <w:sz w:val="21"/>
                <w:szCs w:val="21"/>
              </w:rPr>
            </w:pPr>
            <w:r>
              <w:rPr>
                <w:rFonts w:ascii="宋体"/>
                <w:sz w:val="21"/>
              </w:rPr>
              <w:t>83,386.47</w:t>
            </w:r>
          </w:p>
        </w:tc>
        <w:tc>
          <w:tcPr>
            <w:tcW w:w="14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宋体"/>
                <w:sz w:val="21"/>
              </w:rPr>
              <w:t>-89,419.30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 w:right="0"/>
              <w:jc w:val="center"/>
              <w:rPr>
                <w:rFonts w:ascii="宋体" w:hAnsi="宋体" w:cs="宋体" w:eastAsia="宋体" w:hint="default"/>
                <w:sz w:val="21"/>
                <w:szCs w:val="21"/>
              </w:rPr>
            </w:pPr>
            <w:r>
              <w:rPr>
                <w:rFonts w:ascii="宋体"/>
                <w:sz w:val="21"/>
              </w:rPr>
              <w:t>-107.23%</w:t>
            </w:r>
          </w:p>
        </w:tc>
      </w:tr>
    </w:tbl>
    <w:p>
      <w:pPr>
        <w:spacing w:line="240" w:lineRule="auto" w:before="8"/>
        <w:rPr>
          <w:rFonts w:ascii="宋体" w:hAnsi="宋体" w:cs="宋体" w:eastAsia="宋体" w:hint="default"/>
          <w:sz w:val="5"/>
          <w:szCs w:val="5"/>
        </w:rPr>
      </w:pPr>
    </w:p>
    <w:p>
      <w:pPr>
        <w:pStyle w:val="Heading7"/>
        <w:spacing w:line="240" w:lineRule="auto" w:before="26"/>
        <w:ind w:left="600" w:right="88"/>
        <w:jc w:val="left"/>
        <w:rPr>
          <w:b w:val="0"/>
          <w:bCs w:val="0"/>
        </w:rPr>
      </w:pPr>
      <w:r>
        <w:rPr>
          <w:rFonts w:ascii="宋体" w:hAnsi="宋体" w:cs="宋体" w:eastAsia="宋体" w:hint="default"/>
        </w:rPr>
        <w:t>1</w:t>
      </w:r>
      <w:r>
        <w:rPr/>
        <w:t>、经营活动产生的现金流量</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left="118" w:right="88" w:firstLine="479"/>
        <w:jc w:val="left"/>
      </w:pPr>
      <w:r>
        <w:rPr>
          <w:rFonts w:ascii="宋体" w:hAnsi="宋体" w:cs="宋体" w:eastAsia="宋体" w:hint="default"/>
        </w:rPr>
        <w:t>2011</w:t>
      </w:r>
      <w:r>
        <w:rPr>
          <w:rFonts w:ascii="宋体" w:hAnsi="宋体" w:cs="宋体" w:eastAsia="宋体" w:hint="default"/>
          <w:spacing w:val="-42"/>
        </w:rPr>
        <w:t> </w:t>
      </w:r>
      <w:r>
        <w:rPr/>
        <w:t>年经营活动产生的现金流量净额比</w:t>
      </w:r>
      <w:r>
        <w:rPr>
          <w:spacing w:val="-41"/>
        </w:rPr>
        <w:t> </w:t>
      </w:r>
      <w:r>
        <w:rPr>
          <w:rFonts w:ascii="宋体" w:hAnsi="宋体" w:cs="宋体" w:eastAsia="宋体" w:hint="default"/>
        </w:rPr>
        <w:t>2010</w:t>
      </w:r>
      <w:r>
        <w:rPr>
          <w:rFonts w:ascii="宋体" w:hAnsi="宋体" w:cs="宋体" w:eastAsia="宋体" w:hint="default"/>
          <w:spacing w:val="-42"/>
        </w:rPr>
        <w:t> </w:t>
      </w:r>
      <w:r>
        <w:rPr/>
        <w:t>年增加</w:t>
      </w:r>
      <w:r>
        <w:rPr>
          <w:spacing w:val="-42"/>
        </w:rPr>
        <w:t> </w:t>
      </w:r>
      <w:r>
        <w:rPr>
          <w:rFonts w:ascii="宋体" w:hAnsi="宋体" w:cs="宋体" w:eastAsia="宋体" w:hint="default"/>
        </w:rPr>
        <w:t>879.29</w:t>
      </w:r>
      <w:r>
        <w:rPr>
          <w:rFonts w:ascii="宋体" w:hAnsi="宋体" w:cs="宋体" w:eastAsia="宋体" w:hint="default"/>
          <w:spacing w:val="-42"/>
        </w:rPr>
        <w:t> </w:t>
      </w:r>
      <w:r>
        <w:rPr/>
        <w:t>万元，增加的 主要原因为随销售收入增长而收到的货款增加以及利息收入和政府补助的增加。</w:t>
      </w:r>
    </w:p>
    <w:p>
      <w:pPr>
        <w:pStyle w:val="Heading7"/>
        <w:spacing w:line="240" w:lineRule="auto" w:before="65"/>
        <w:ind w:left="600" w:right="88"/>
        <w:jc w:val="left"/>
        <w:rPr>
          <w:b w:val="0"/>
          <w:bCs w:val="0"/>
        </w:rPr>
      </w:pPr>
      <w:r>
        <w:rPr>
          <w:rFonts w:ascii="宋体" w:hAnsi="宋体" w:cs="宋体" w:eastAsia="宋体" w:hint="default"/>
        </w:rPr>
        <w:t>2</w:t>
      </w:r>
      <w:r>
        <w:rPr/>
        <w:t>、投资活动产生的现金流量</w:t>
      </w:r>
      <w:r>
        <w:rPr>
          <w:b w:val="0"/>
          <w:bCs w:val="0"/>
        </w:rPr>
      </w:r>
    </w:p>
    <w:p>
      <w:pPr>
        <w:spacing w:line="240" w:lineRule="auto" w:before="9"/>
        <w:rPr>
          <w:rFonts w:ascii="宋体" w:hAnsi="宋体" w:cs="宋体" w:eastAsia="宋体" w:hint="default"/>
          <w:b/>
          <w:bCs/>
          <w:sz w:val="21"/>
          <w:szCs w:val="21"/>
        </w:rPr>
      </w:pPr>
    </w:p>
    <w:p>
      <w:pPr>
        <w:pStyle w:val="BodyText"/>
        <w:spacing w:line="240" w:lineRule="auto"/>
        <w:ind w:left="598" w:right="88"/>
        <w:jc w:val="left"/>
      </w:pPr>
      <w:r>
        <w:rPr>
          <w:rFonts w:ascii="宋体" w:hAnsi="宋体" w:cs="宋体" w:eastAsia="宋体" w:hint="default"/>
        </w:rPr>
        <w:t>2011 </w:t>
      </w:r>
      <w:r>
        <w:rPr/>
        <w:t>年投资活动的现金净流量</w:t>
      </w:r>
      <w:r>
        <w:rPr>
          <w:rFonts w:ascii="宋体" w:hAnsi="宋体" w:cs="宋体" w:eastAsia="宋体" w:hint="default"/>
        </w:rPr>
        <w:t>-2,926.72 </w:t>
      </w:r>
      <w:r>
        <w:rPr/>
        <w:t>万元，</w:t>
      </w:r>
      <w:r>
        <w:rPr>
          <w:rFonts w:ascii="宋体" w:hAnsi="宋体" w:cs="宋体" w:eastAsia="宋体" w:hint="default"/>
        </w:rPr>
        <w:t>2010</w:t>
      </w:r>
      <w:r>
        <w:rPr>
          <w:rFonts w:ascii="宋体" w:hAnsi="宋体" w:cs="宋体" w:eastAsia="宋体" w:hint="default"/>
          <w:spacing w:val="-87"/>
        </w:rPr>
        <w:t> </w:t>
      </w:r>
      <w:r>
        <w:rPr/>
        <w:t>年投资活动的现金净</w:t>
      </w:r>
    </w:p>
    <w:p>
      <w:pPr>
        <w:spacing w:after="0" w:line="240" w:lineRule="auto"/>
        <w:jc w:val="left"/>
        <w:sectPr>
          <w:footerReference w:type="default" r:id="rId31"/>
          <w:pgSz w:w="11910" w:h="16850"/>
          <w:pgMar w:footer="1195" w:header="852" w:top="1520" w:bottom="1380" w:left="1680" w:right="1600"/>
          <w:pgNumType w:start="21"/>
        </w:sectPr>
      </w:pPr>
    </w:p>
    <w:p>
      <w:pPr>
        <w:spacing w:line="240" w:lineRule="auto" w:before="10"/>
        <w:rPr>
          <w:rFonts w:ascii="宋体" w:hAnsi="宋体" w:cs="宋体" w:eastAsia="宋体" w:hint="default"/>
          <w:sz w:val="3"/>
          <w:szCs w:val="3"/>
        </w:rPr>
      </w:pPr>
    </w:p>
    <w:p>
      <w:pPr>
        <w:spacing w:line="20" w:lineRule="exact"/>
        <w:ind w:left="342"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5"/>
          <w:szCs w:val="5"/>
        </w:rPr>
      </w:pPr>
    </w:p>
    <w:p>
      <w:pPr>
        <w:pStyle w:val="BodyText"/>
        <w:spacing w:line="456" w:lineRule="auto" w:before="26"/>
        <w:ind w:left="378" w:right="356"/>
        <w:jc w:val="left"/>
      </w:pPr>
      <w:r>
        <w:rPr/>
        <w:t>流量</w:t>
      </w:r>
      <w:r>
        <w:rPr>
          <w:rFonts w:ascii="宋体" w:hAnsi="宋体" w:cs="宋体" w:eastAsia="宋体" w:hint="default"/>
        </w:rPr>
        <w:t>-2,312.75</w:t>
      </w:r>
      <w:r>
        <w:rPr>
          <w:rFonts w:ascii="宋体" w:hAnsi="宋体" w:cs="宋体" w:eastAsia="宋体" w:hint="default"/>
          <w:spacing w:val="-59"/>
        </w:rPr>
        <w:t> </w:t>
      </w:r>
      <w:r>
        <w:rPr>
          <w:spacing w:val="-7"/>
        </w:rPr>
        <w:t>万元，</w:t>
      </w:r>
      <w:r>
        <w:rPr>
          <w:rFonts w:ascii="宋体" w:hAnsi="宋体" w:cs="宋体" w:eastAsia="宋体" w:hint="default"/>
          <w:spacing w:val="-7"/>
        </w:rPr>
        <w:t>2011</w:t>
      </w:r>
      <w:r>
        <w:rPr>
          <w:rFonts w:ascii="宋体" w:hAnsi="宋体" w:cs="宋体" w:eastAsia="宋体" w:hint="default"/>
          <w:spacing w:val="-59"/>
        </w:rPr>
        <w:t> </w:t>
      </w:r>
      <w:r>
        <w:rPr/>
        <w:t>年比</w:t>
      </w:r>
      <w:r>
        <w:rPr>
          <w:spacing w:val="-59"/>
        </w:rPr>
        <w:t> </w:t>
      </w:r>
      <w:r>
        <w:rPr>
          <w:rFonts w:ascii="宋体" w:hAnsi="宋体" w:cs="宋体" w:eastAsia="宋体" w:hint="default"/>
        </w:rPr>
        <w:t>2010</w:t>
      </w:r>
      <w:r>
        <w:rPr>
          <w:rFonts w:ascii="宋体" w:hAnsi="宋体" w:cs="宋体" w:eastAsia="宋体" w:hint="default"/>
          <w:spacing w:val="-59"/>
        </w:rPr>
        <w:t> </w:t>
      </w:r>
      <w:r>
        <w:rPr/>
        <w:t>年净流出增加</w:t>
      </w:r>
      <w:r>
        <w:rPr>
          <w:spacing w:val="-59"/>
        </w:rPr>
        <w:t> </w:t>
      </w:r>
      <w:r>
        <w:rPr>
          <w:rFonts w:ascii="宋体" w:hAnsi="宋体" w:cs="宋体" w:eastAsia="宋体" w:hint="default"/>
        </w:rPr>
        <w:t>613.97</w:t>
      </w:r>
      <w:r>
        <w:rPr>
          <w:rFonts w:ascii="宋体" w:hAnsi="宋体" w:cs="宋体" w:eastAsia="宋体" w:hint="default"/>
          <w:spacing w:val="-59"/>
        </w:rPr>
        <w:t> </w:t>
      </w:r>
      <w:r>
        <w:rPr>
          <w:spacing w:val="-5"/>
        </w:rPr>
        <w:t>万元，原因是根据募</w:t>
      </w:r>
      <w:r>
        <w:rPr/>
        <w:t> 投资金使用计划购置了生产设备及对在建厂房进行装修。</w:t>
      </w:r>
    </w:p>
    <w:p>
      <w:pPr>
        <w:pStyle w:val="Heading7"/>
        <w:spacing w:line="240" w:lineRule="auto" w:before="67"/>
        <w:ind w:left="860" w:right="356"/>
        <w:jc w:val="left"/>
        <w:rPr>
          <w:b w:val="0"/>
          <w:bCs w:val="0"/>
        </w:rPr>
      </w:pPr>
      <w:r>
        <w:rPr>
          <w:rFonts w:ascii="宋体" w:hAnsi="宋体" w:cs="宋体" w:eastAsia="宋体" w:hint="default"/>
        </w:rPr>
        <w:t>3</w:t>
      </w:r>
      <w:r>
        <w:rPr/>
        <w:t>、筹资活动产生的现金流量</w:t>
      </w:r>
      <w:r>
        <w:rPr>
          <w:b w:val="0"/>
          <w:bCs w:val="0"/>
        </w:rPr>
      </w:r>
    </w:p>
    <w:p>
      <w:pPr>
        <w:spacing w:line="240" w:lineRule="auto" w:before="9"/>
        <w:rPr>
          <w:rFonts w:ascii="宋体" w:hAnsi="宋体" w:cs="宋体" w:eastAsia="宋体" w:hint="default"/>
          <w:b/>
          <w:bCs/>
          <w:sz w:val="21"/>
          <w:szCs w:val="21"/>
        </w:rPr>
      </w:pPr>
    </w:p>
    <w:p>
      <w:pPr>
        <w:pStyle w:val="BodyText"/>
        <w:spacing w:line="240" w:lineRule="auto"/>
        <w:ind w:left="858" w:right="0"/>
        <w:jc w:val="left"/>
      </w:pPr>
      <w:r>
        <w:rPr>
          <w:rFonts w:ascii="宋体" w:hAnsi="宋体" w:cs="宋体" w:eastAsia="宋体" w:hint="default"/>
        </w:rPr>
        <w:t>2011 </w:t>
      </w:r>
      <w:r>
        <w:rPr/>
        <w:t>年筹资活动净现金流量</w:t>
      </w:r>
      <w:r>
        <w:rPr>
          <w:rFonts w:ascii="宋体" w:hAnsi="宋体" w:cs="宋体" w:eastAsia="宋体" w:hint="default"/>
        </w:rPr>
        <w:t>-7,853.93 </w:t>
      </w:r>
      <w:r>
        <w:rPr/>
        <w:t>万元，</w:t>
      </w:r>
      <w:r>
        <w:rPr>
          <w:rFonts w:ascii="宋体" w:hAnsi="宋体" w:cs="宋体" w:eastAsia="宋体" w:hint="default"/>
        </w:rPr>
        <w:t>2010</w:t>
      </w:r>
      <w:r>
        <w:rPr>
          <w:rFonts w:ascii="宋体" w:hAnsi="宋体" w:cs="宋体" w:eastAsia="宋体" w:hint="default"/>
          <w:spacing w:val="-87"/>
        </w:rPr>
        <w:t> </w:t>
      </w:r>
      <w:r>
        <w:rPr/>
        <w:t>年筹资活动净现金流量</w:t>
      </w:r>
    </w:p>
    <w:p>
      <w:pPr>
        <w:spacing w:line="240" w:lineRule="auto" w:before="6"/>
        <w:rPr>
          <w:rFonts w:ascii="宋体" w:hAnsi="宋体" w:cs="宋体" w:eastAsia="宋体" w:hint="default"/>
          <w:sz w:val="21"/>
          <w:szCs w:val="21"/>
        </w:rPr>
      </w:pPr>
    </w:p>
    <w:p>
      <w:pPr>
        <w:pStyle w:val="BodyText"/>
        <w:spacing w:line="456" w:lineRule="auto"/>
        <w:ind w:left="378" w:right="358"/>
        <w:jc w:val="left"/>
      </w:pPr>
      <w:r>
        <w:rPr>
          <w:rFonts w:ascii="宋体" w:hAnsi="宋体" w:cs="宋体" w:eastAsia="宋体" w:hint="default"/>
        </w:rPr>
        <w:t>81,830.69</w:t>
      </w:r>
      <w:r>
        <w:rPr>
          <w:rFonts w:ascii="宋体" w:hAnsi="宋体" w:cs="宋体" w:eastAsia="宋体" w:hint="default"/>
          <w:spacing w:val="-60"/>
        </w:rPr>
        <w:t> </w:t>
      </w:r>
      <w:r>
        <w:rPr>
          <w:spacing w:val="-7"/>
        </w:rPr>
        <w:t>万元，</w:t>
      </w:r>
      <w:r>
        <w:rPr>
          <w:rFonts w:ascii="宋体" w:hAnsi="宋体" w:cs="宋体" w:eastAsia="宋体" w:hint="default"/>
          <w:spacing w:val="-7"/>
        </w:rPr>
        <w:t>2011</w:t>
      </w:r>
      <w:r>
        <w:rPr>
          <w:rFonts w:ascii="宋体" w:hAnsi="宋体" w:cs="宋体" w:eastAsia="宋体" w:hint="default"/>
          <w:spacing w:val="-59"/>
        </w:rPr>
        <w:t> </w:t>
      </w:r>
      <w:r>
        <w:rPr/>
        <w:t>年较</w:t>
      </w:r>
      <w:r>
        <w:rPr>
          <w:spacing w:val="-59"/>
        </w:rPr>
        <w:t> </w:t>
      </w:r>
      <w:r>
        <w:rPr>
          <w:rFonts w:ascii="宋体" w:hAnsi="宋体" w:cs="宋体" w:eastAsia="宋体" w:hint="default"/>
        </w:rPr>
        <w:t>2010</w:t>
      </w:r>
      <w:r>
        <w:rPr>
          <w:rFonts w:ascii="宋体" w:hAnsi="宋体" w:cs="宋体" w:eastAsia="宋体" w:hint="default"/>
          <w:spacing w:val="-59"/>
        </w:rPr>
        <w:t> </w:t>
      </w:r>
      <w:r>
        <w:rPr/>
        <w:t>年减少</w:t>
      </w:r>
      <w:r>
        <w:rPr>
          <w:spacing w:val="-59"/>
        </w:rPr>
        <w:t> </w:t>
      </w:r>
      <w:r>
        <w:rPr>
          <w:rFonts w:ascii="宋体" w:hAnsi="宋体" w:cs="宋体" w:eastAsia="宋体" w:hint="default"/>
        </w:rPr>
        <w:t>89,684.62</w:t>
      </w:r>
      <w:r>
        <w:rPr>
          <w:rFonts w:ascii="宋体" w:hAnsi="宋体" w:cs="宋体" w:eastAsia="宋体" w:hint="default"/>
          <w:spacing w:val="-59"/>
        </w:rPr>
        <w:t> </w:t>
      </w:r>
      <w:r>
        <w:rPr>
          <w:spacing w:val="-6"/>
        </w:rPr>
        <w:t>万元，减少原因为</w:t>
      </w:r>
      <w:r>
        <w:rPr>
          <w:spacing w:val="-59"/>
        </w:rPr>
        <w:t> </w:t>
      </w:r>
      <w:r>
        <w:rPr>
          <w:rFonts w:ascii="宋体" w:hAnsi="宋体" w:cs="宋体" w:eastAsia="宋体" w:hint="default"/>
        </w:rPr>
        <w:t>2010</w:t>
      </w:r>
      <w:r>
        <w:rPr>
          <w:rFonts w:ascii="宋体" w:hAnsi="宋体" w:cs="宋体" w:eastAsia="宋体" w:hint="default"/>
          <w:spacing w:val="-59"/>
        </w:rPr>
        <w:t> </w:t>
      </w:r>
      <w:r>
        <w:rPr/>
        <w:t>年公 司发行股票在深圳证券交易所上市而募集到大量资金。</w:t>
      </w:r>
    </w:p>
    <w:p>
      <w:pPr>
        <w:spacing w:line="456" w:lineRule="auto" w:before="68"/>
        <w:ind w:left="858" w:right="367" w:firstLine="2"/>
        <w:jc w:val="left"/>
        <w:rPr>
          <w:rFonts w:ascii="宋体" w:hAnsi="宋体" w:cs="宋体" w:eastAsia="宋体" w:hint="default"/>
          <w:sz w:val="24"/>
          <w:szCs w:val="24"/>
        </w:rPr>
      </w:pPr>
      <w:r>
        <w:rPr>
          <w:rFonts w:ascii="宋体" w:hAnsi="宋体" w:cs="宋体" w:eastAsia="宋体" w:hint="default"/>
          <w:b/>
          <w:bCs/>
          <w:sz w:val="24"/>
          <w:szCs w:val="24"/>
        </w:rPr>
        <w:t>（五）</w:t>
      </w:r>
      <w:r>
        <w:rPr>
          <w:rFonts w:ascii="宋体" w:hAnsi="宋体" w:cs="宋体" w:eastAsia="宋体" w:hint="default"/>
          <w:b/>
          <w:bCs/>
          <w:spacing w:val="-50"/>
          <w:sz w:val="24"/>
          <w:szCs w:val="24"/>
        </w:rPr>
        <w:t> </w:t>
      </w:r>
      <w:r>
        <w:rPr>
          <w:rFonts w:ascii="宋体" w:hAnsi="宋体" w:cs="宋体" w:eastAsia="宋体" w:hint="default"/>
          <w:b/>
          <w:bCs/>
          <w:sz w:val="24"/>
          <w:szCs w:val="24"/>
        </w:rPr>
        <w:t>利润构成、主营业务及其结构、主营业务盈利能力变化情况</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报告期内，公司利润构成、主营业务及其构成、主营业务的盈利能力未发生</w:t>
      </w:r>
    </w:p>
    <w:p>
      <w:pPr>
        <w:pStyle w:val="BodyText"/>
        <w:spacing w:line="240" w:lineRule="auto" w:before="65"/>
        <w:ind w:left="378" w:right="356"/>
        <w:jc w:val="left"/>
      </w:pPr>
      <w:r>
        <w:rPr/>
        <w:t>重大变化。</w:t>
      </w:r>
    </w:p>
    <w:p>
      <w:pPr>
        <w:spacing w:line="240" w:lineRule="auto" w:before="9"/>
        <w:rPr>
          <w:rFonts w:ascii="宋体" w:hAnsi="宋体" w:cs="宋体" w:eastAsia="宋体" w:hint="default"/>
          <w:sz w:val="21"/>
          <w:szCs w:val="21"/>
        </w:rPr>
      </w:pPr>
    </w:p>
    <w:p>
      <w:pPr>
        <w:spacing w:line="456" w:lineRule="auto" w:before="0"/>
        <w:ind w:left="858" w:right="367" w:firstLine="2"/>
        <w:jc w:val="left"/>
        <w:rPr>
          <w:rFonts w:ascii="宋体" w:hAnsi="宋体" w:cs="宋体" w:eastAsia="宋体" w:hint="default"/>
          <w:sz w:val="24"/>
          <w:szCs w:val="24"/>
        </w:rPr>
      </w:pPr>
      <w:r>
        <w:rPr>
          <w:rFonts w:ascii="宋体" w:hAnsi="宋体" w:cs="宋体" w:eastAsia="宋体" w:hint="default"/>
          <w:b/>
          <w:bCs/>
          <w:sz w:val="24"/>
          <w:szCs w:val="24"/>
        </w:rPr>
        <w:t>（六）</w:t>
      </w:r>
      <w:r>
        <w:rPr>
          <w:rFonts w:ascii="宋体" w:hAnsi="宋体" w:cs="宋体" w:eastAsia="宋体" w:hint="default"/>
          <w:b/>
          <w:bCs/>
          <w:spacing w:val="-50"/>
          <w:sz w:val="24"/>
          <w:szCs w:val="24"/>
        </w:rPr>
        <w:t> </w:t>
      </w:r>
      <w:r>
        <w:rPr>
          <w:rFonts w:ascii="宋体" w:hAnsi="宋体" w:cs="宋体" w:eastAsia="宋体" w:hint="default"/>
          <w:b/>
          <w:bCs/>
          <w:sz w:val="24"/>
          <w:szCs w:val="24"/>
        </w:rPr>
        <w:t>参股公司投资收益对净利润的影响</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报告期内，公司不存在来源于单个参股公司的投资收益对公司净利润影响达</w:t>
      </w:r>
    </w:p>
    <w:p>
      <w:pPr>
        <w:pStyle w:val="BodyText"/>
        <w:spacing w:line="240" w:lineRule="auto" w:before="67"/>
        <w:ind w:left="378" w:right="356"/>
        <w:jc w:val="left"/>
      </w:pPr>
      <w:r>
        <w:rPr/>
        <w:t>到</w:t>
      </w:r>
      <w:r>
        <w:rPr>
          <w:spacing w:val="-61"/>
        </w:rPr>
        <w:t> </w:t>
      </w:r>
      <w:r>
        <w:rPr>
          <w:rFonts w:ascii="宋体" w:hAnsi="宋体" w:cs="宋体" w:eastAsia="宋体" w:hint="default"/>
        </w:rPr>
        <w:t>10%</w:t>
      </w:r>
      <w:r>
        <w:rPr/>
        <w:t>以上的情况。</w:t>
      </w:r>
    </w:p>
    <w:p>
      <w:pPr>
        <w:spacing w:line="240" w:lineRule="auto" w:before="7"/>
        <w:rPr>
          <w:rFonts w:ascii="宋体" w:hAnsi="宋体" w:cs="宋体" w:eastAsia="宋体" w:hint="default"/>
          <w:sz w:val="21"/>
          <w:szCs w:val="21"/>
        </w:rPr>
      </w:pPr>
    </w:p>
    <w:p>
      <w:pPr>
        <w:pStyle w:val="Heading7"/>
        <w:tabs>
          <w:tab w:pos="1510" w:val="left" w:leader="none"/>
        </w:tabs>
        <w:spacing w:line="456" w:lineRule="auto"/>
        <w:ind w:left="944" w:right="5964" w:hanging="84"/>
        <w:jc w:val="left"/>
        <w:rPr>
          <w:b w:val="0"/>
          <w:bCs w:val="0"/>
        </w:rPr>
      </w:pPr>
      <w:r>
        <w:rPr/>
        <w:t>（七）</w:t>
      </w:r>
      <w:r>
        <w:rPr>
          <w:spacing w:val="-52"/>
        </w:rPr>
        <w:t> </w:t>
      </w:r>
      <w:r>
        <w:rPr/>
        <w:t>无形资产情况</w:t>
      </w:r>
      <w:r>
        <w:rPr>
          <w:w w:val="99"/>
        </w:rPr>
        <w:t> </w:t>
      </w:r>
      <w:r>
        <w:rPr>
          <w:rFonts w:ascii="宋体" w:hAnsi="宋体" w:cs="宋体" w:eastAsia="宋体" w:hint="default"/>
        </w:rPr>
        <w:t>1</w:t>
      </w:r>
      <w:r>
        <w:rPr/>
        <w:t>、</w:t>
        <w:tab/>
        <w:t>软件著作权</w:t>
      </w:r>
      <w:r>
        <w:rPr>
          <w:b w:val="0"/>
          <w:bCs w:val="0"/>
        </w:rPr>
      </w:r>
    </w:p>
    <w:p>
      <w:pPr>
        <w:pStyle w:val="BodyText"/>
        <w:spacing w:line="240" w:lineRule="auto" w:before="67"/>
        <w:ind w:left="858" w:right="0"/>
        <w:jc w:val="left"/>
      </w:pPr>
      <w:r>
        <w:rPr/>
        <w:t>截止</w:t>
      </w:r>
      <w:r>
        <w:rPr>
          <w:spacing w:val="-56"/>
        </w:rPr>
        <w:t> </w:t>
      </w:r>
      <w:r>
        <w:rPr>
          <w:rFonts w:ascii="宋体" w:hAnsi="宋体" w:cs="宋体" w:eastAsia="宋体" w:hint="default"/>
        </w:rPr>
        <w:t>2011</w:t>
      </w:r>
      <w:r>
        <w:rPr>
          <w:rFonts w:ascii="宋体" w:hAnsi="宋体" w:cs="宋体" w:eastAsia="宋体" w:hint="default"/>
          <w:spacing w:val="-56"/>
        </w:rPr>
        <w:t> </w:t>
      </w:r>
      <w:r>
        <w:rPr/>
        <w:t>年</w:t>
      </w:r>
      <w:r>
        <w:rPr>
          <w:spacing w:val="-56"/>
        </w:rPr>
        <w:t> </w:t>
      </w:r>
      <w:r>
        <w:rPr>
          <w:rFonts w:ascii="宋体" w:hAnsi="宋体" w:cs="宋体" w:eastAsia="宋体" w:hint="default"/>
        </w:rPr>
        <w:t>12</w:t>
      </w:r>
      <w:r>
        <w:rPr>
          <w:rFonts w:ascii="宋体" w:hAnsi="宋体" w:cs="宋体" w:eastAsia="宋体" w:hint="default"/>
          <w:spacing w:val="-53"/>
        </w:rPr>
        <w:t> </w:t>
      </w:r>
      <w:r>
        <w:rPr/>
        <w:t>月</w:t>
      </w:r>
      <w:r>
        <w:rPr>
          <w:spacing w:val="-56"/>
        </w:rPr>
        <w:t> </w:t>
      </w:r>
      <w:r>
        <w:rPr>
          <w:rFonts w:ascii="宋体" w:hAnsi="宋体" w:cs="宋体" w:eastAsia="宋体" w:hint="default"/>
        </w:rPr>
        <w:t>31</w:t>
      </w:r>
      <w:r>
        <w:rPr>
          <w:rFonts w:ascii="宋体" w:hAnsi="宋体" w:cs="宋体" w:eastAsia="宋体" w:hint="default"/>
          <w:spacing w:val="-53"/>
        </w:rPr>
        <w:t> </w:t>
      </w:r>
      <w:r>
        <w:rPr/>
        <w:t>日，广东安居宝数码科技股份有限公司获得计算机软</w:t>
      </w:r>
    </w:p>
    <w:p>
      <w:pPr>
        <w:spacing w:line="240" w:lineRule="auto" w:before="9"/>
        <w:rPr>
          <w:rFonts w:ascii="宋体" w:hAnsi="宋体" w:cs="宋体" w:eastAsia="宋体" w:hint="default"/>
          <w:sz w:val="21"/>
          <w:szCs w:val="21"/>
        </w:rPr>
      </w:pPr>
    </w:p>
    <w:p>
      <w:pPr>
        <w:pStyle w:val="BodyText"/>
        <w:spacing w:line="240" w:lineRule="auto"/>
        <w:ind w:left="378" w:right="356"/>
        <w:jc w:val="left"/>
      </w:pPr>
      <w:r>
        <w:rPr/>
        <w:t>件著作权</w:t>
      </w:r>
      <w:r>
        <w:rPr>
          <w:spacing w:val="-61"/>
        </w:rPr>
        <w:t> </w:t>
      </w:r>
      <w:r>
        <w:rPr>
          <w:rFonts w:ascii="宋体" w:hAnsi="宋体" w:cs="宋体" w:eastAsia="宋体" w:hint="default"/>
        </w:rPr>
        <w:t>11</w:t>
      </w:r>
      <w:r>
        <w:rPr>
          <w:rFonts w:ascii="宋体" w:hAnsi="宋体" w:cs="宋体" w:eastAsia="宋体" w:hint="default"/>
          <w:spacing w:val="-60"/>
        </w:rPr>
        <w:t> </w:t>
      </w:r>
      <w:r>
        <w:rPr/>
        <w:t>项。具体列示如下：</w:t>
      </w:r>
    </w:p>
    <w:p>
      <w:pPr>
        <w:spacing w:line="240" w:lineRule="auto" w:before="7"/>
        <w:rPr>
          <w:rFonts w:ascii="宋体" w:hAnsi="宋体" w:cs="宋体" w:eastAsia="宋体" w:hint="default"/>
          <w:sz w:val="13"/>
          <w:szCs w:val="13"/>
        </w:rPr>
      </w:pPr>
    </w:p>
    <w:p>
      <w:pPr>
        <w:spacing w:line="60" w:lineRule="exact"/>
        <w:ind w:left="117" w:right="0" w:firstLine="0"/>
        <w:rPr>
          <w:rFonts w:ascii="宋体" w:hAnsi="宋体" w:cs="宋体" w:eastAsia="宋体" w:hint="default"/>
          <w:sz w:val="6"/>
          <w:szCs w:val="6"/>
        </w:rPr>
      </w:pPr>
      <w:r>
        <w:rPr>
          <w:rFonts w:ascii="宋体" w:hAnsi="宋体" w:cs="宋体" w:eastAsia="宋体" w:hint="default"/>
          <w:position w:val="0"/>
          <w:sz w:val="6"/>
          <w:szCs w:val="6"/>
        </w:rPr>
        <w:pict>
          <v:group style="width:441.7pt;height:3pt;mso-position-horizontal-relative:char;mso-position-vertical-relative:line" coordorigin="0,0" coordsize="8834,60">
            <v:group style="position:absolute;left:30;top:30;width:658;height:2" coordorigin="30,30" coordsize="658,2">
              <v:shape style="position:absolute;left:30;top:30;width:658;height:2" coordorigin="30,30" coordsize="658,0" path="m30,30l688,30e" filled="false" stroked="true" strokeweight="3pt" strokecolor="#000000">
                <v:path arrowok="t"/>
              </v:shape>
            </v:group>
            <v:group style="position:absolute;left:688;top:30;width:89;height:2" coordorigin="688,30" coordsize="89,2">
              <v:shape style="position:absolute;left:688;top:30;width:89;height:2" coordorigin="688,30" coordsize="89,0" path="m688,30l776,30e" filled="false" stroked="true" strokeweight="3pt" strokecolor="#000000">
                <v:path arrowok="t"/>
              </v:shape>
            </v:group>
            <v:group style="position:absolute;left:776;top:30;width:3037;height:2" coordorigin="776,30" coordsize="3037,2">
              <v:shape style="position:absolute;left:776;top:30;width:3037;height:2" coordorigin="776,30" coordsize="3037,0" path="m776,30l3813,30e" filled="false" stroked="true" strokeweight="3pt" strokecolor="#000000">
                <v:path arrowok="t"/>
              </v:shape>
            </v:group>
            <v:group style="position:absolute;left:3813;top:30;width:89;height:2" coordorigin="3813,30" coordsize="89,2">
              <v:shape style="position:absolute;left:3813;top:30;width:89;height:2" coordorigin="3813,30" coordsize="89,0" path="m3813,30l3902,30e" filled="false" stroked="true" strokeweight="3pt" strokecolor="#000000">
                <v:path arrowok="t"/>
              </v:shape>
            </v:group>
            <v:group style="position:absolute;left:3902;top:30;width:1477;height:2" coordorigin="3902,30" coordsize="1477,2">
              <v:shape style="position:absolute;left:3902;top:30;width:1477;height:2" coordorigin="3902,30" coordsize="1477,0" path="m3902,30l5378,30e" filled="false" stroked="true" strokeweight="3pt" strokecolor="#000000">
                <v:path arrowok="t"/>
              </v:shape>
            </v:group>
            <v:group style="position:absolute;left:5378;top:30;width:89;height:2" coordorigin="5378,30" coordsize="89,2">
              <v:shape style="position:absolute;left:5378;top:30;width:89;height:2" coordorigin="5378,30" coordsize="89,0" path="m5378,30l5467,30e" filled="false" stroked="true" strokeweight="3pt" strokecolor="#000000">
                <v:path arrowok="t"/>
              </v:shape>
            </v:group>
            <v:group style="position:absolute;left:5467;top:30;width:1402;height:2" coordorigin="5467,30" coordsize="1402,2">
              <v:shape style="position:absolute;left:5467;top:30;width:1402;height:2" coordorigin="5467,30" coordsize="1402,0" path="m5467,30l6869,30e" filled="false" stroked="true" strokeweight="3pt" strokecolor="#000000">
                <v:path arrowok="t"/>
              </v:shape>
            </v:group>
            <v:group style="position:absolute;left:6869;top:30;width:89;height:2" coordorigin="6869,30" coordsize="89,2">
              <v:shape style="position:absolute;left:6869;top:30;width:89;height:2" coordorigin="6869,30" coordsize="89,0" path="m6869,30l6957,30e" filled="false" stroked="true" strokeweight="3pt" strokecolor="#000000">
                <v:path arrowok="t"/>
              </v:shape>
            </v:group>
            <v:group style="position:absolute;left:6957;top:30;width:1847;height:2" coordorigin="6957,30" coordsize="1847,2">
              <v:shape style="position:absolute;left:6957;top:30;width:1847;height:2" coordorigin="6957,30" coordsize="1847,0" path="m6957,30l8803,30e" filled="false" stroked="true" strokeweight="3pt" strokecolor="#000000">
                <v:path arrowok="t"/>
              </v:shape>
            </v:group>
          </v:group>
        </w:pict>
      </w:r>
      <w:r>
        <w:rPr>
          <w:rFonts w:ascii="宋体" w:hAnsi="宋体" w:cs="宋体" w:eastAsia="宋体" w:hint="default"/>
          <w:position w:val="0"/>
          <w:sz w:val="6"/>
          <w:szCs w:val="6"/>
        </w:rPr>
      </w:r>
    </w:p>
    <w:tbl>
      <w:tblPr>
        <w:tblW w:w="0" w:type="auto"/>
        <w:jc w:val="left"/>
        <w:tblInd w:w="126" w:type="dxa"/>
        <w:tblLayout w:type="fixed"/>
        <w:tblCellMar>
          <w:top w:w="0" w:type="dxa"/>
          <w:left w:w="0" w:type="dxa"/>
          <w:bottom w:w="0" w:type="dxa"/>
          <w:right w:w="0" w:type="dxa"/>
        </w:tblCellMar>
        <w:tblLook w:val="01E0"/>
      </w:tblPr>
      <w:tblGrid>
        <w:gridCol w:w="679"/>
        <w:gridCol w:w="3125"/>
        <w:gridCol w:w="1565"/>
        <w:gridCol w:w="1490"/>
        <w:gridCol w:w="1928"/>
      </w:tblGrid>
      <w:tr>
        <w:trPr>
          <w:trHeight w:val="814" w:hRule="exact"/>
        </w:trPr>
        <w:tc>
          <w:tcPr>
            <w:tcW w:w="67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9"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4" w:right="0"/>
              <w:jc w:val="center"/>
              <w:rPr>
                <w:rFonts w:ascii="宋体" w:hAnsi="宋体" w:cs="宋体" w:eastAsia="宋体" w:hint="default"/>
                <w:sz w:val="21"/>
                <w:szCs w:val="21"/>
              </w:rPr>
            </w:pPr>
            <w:r>
              <w:rPr>
                <w:rFonts w:ascii="宋体" w:hAnsi="宋体" w:cs="宋体" w:eastAsia="宋体" w:hint="default"/>
                <w:b/>
                <w:bCs/>
                <w:sz w:val="21"/>
                <w:szCs w:val="21"/>
              </w:rPr>
              <w:t>软件名称</w:t>
            </w:r>
            <w:r>
              <w:rPr>
                <w:rFonts w:ascii="宋体" w:hAnsi="宋体" w:cs="宋体" w:eastAsia="宋体" w:hint="default"/>
                <w:sz w:val="21"/>
                <w:szCs w:val="21"/>
              </w:rPr>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b/>
                <w:bCs/>
                <w:sz w:val="21"/>
                <w:szCs w:val="21"/>
              </w:rPr>
              <w:t>证书编号</w:t>
            </w:r>
            <w:r>
              <w:rPr>
                <w:rFonts w:ascii="宋体" w:hAnsi="宋体" w:cs="宋体" w:eastAsia="宋体" w:hint="default"/>
                <w:sz w:val="21"/>
                <w:szCs w:val="21"/>
              </w:rPr>
            </w:r>
          </w:p>
          <w:p>
            <w:pPr>
              <w:pStyle w:val="TableParagraph"/>
              <w:spacing w:line="240" w:lineRule="auto" w:before="123"/>
              <w:ind w:right="0"/>
              <w:jc w:val="center"/>
              <w:rPr>
                <w:rFonts w:ascii="宋体" w:hAnsi="宋体" w:cs="宋体" w:eastAsia="宋体" w:hint="default"/>
                <w:sz w:val="21"/>
                <w:szCs w:val="21"/>
              </w:rPr>
            </w:pPr>
            <w:r>
              <w:rPr>
                <w:rFonts w:ascii="宋体" w:hAnsi="宋体" w:cs="宋体" w:eastAsia="宋体" w:hint="default"/>
                <w:b/>
                <w:bCs/>
                <w:sz w:val="21"/>
                <w:szCs w:val="21"/>
              </w:rPr>
              <w:t>（软著登字）</w:t>
            </w:r>
            <w:r>
              <w:rPr>
                <w:rFonts w:ascii="宋体" w:hAnsi="宋体" w:cs="宋体" w:eastAsia="宋体" w:hint="default"/>
                <w:sz w:val="21"/>
                <w:szCs w:val="21"/>
              </w:rPr>
            </w:r>
          </w:p>
        </w:tc>
        <w:tc>
          <w:tcPr>
            <w:tcW w:w="14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b/>
                <w:bCs/>
                <w:sz w:val="21"/>
                <w:szCs w:val="21"/>
              </w:rPr>
              <w:t>登记号</w:t>
            </w:r>
            <w:r>
              <w:rPr>
                <w:rFonts w:ascii="宋体" w:hAnsi="宋体" w:cs="宋体" w:eastAsia="宋体" w:hint="default"/>
                <w:sz w:val="21"/>
                <w:szCs w:val="21"/>
              </w:rPr>
            </w:r>
          </w:p>
        </w:tc>
        <w:tc>
          <w:tcPr>
            <w:tcW w:w="192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323" w:right="0"/>
              <w:jc w:val="left"/>
              <w:rPr>
                <w:rFonts w:ascii="宋体" w:hAnsi="宋体" w:cs="宋体" w:eastAsia="宋体" w:hint="default"/>
                <w:sz w:val="21"/>
                <w:szCs w:val="21"/>
              </w:rPr>
            </w:pPr>
            <w:r>
              <w:rPr>
                <w:rFonts w:ascii="宋体" w:hAnsi="宋体" w:cs="宋体" w:eastAsia="宋体" w:hint="default"/>
                <w:b/>
                <w:bCs/>
                <w:sz w:val="21"/>
                <w:szCs w:val="21"/>
              </w:rPr>
              <w:t>首次发表日期</w:t>
            </w:r>
            <w:r>
              <w:rPr>
                <w:rFonts w:ascii="宋体" w:hAnsi="宋体" w:cs="宋体" w:eastAsia="宋体" w:hint="default"/>
                <w:sz w:val="21"/>
                <w:szCs w:val="21"/>
              </w:rPr>
            </w:r>
          </w:p>
        </w:tc>
      </w:tr>
      <w:tr>
        <w:trPr>
          <w:trHeight w:val="613" w:hRule="exact"/>
        </w:trPr>
        <w:tc>
          <w:tcPr>
            <w:tcW w:w="67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9"/>
              <w:ind w:left="20" w:right="0"/>
              <w:jc w:val="center"/>
              <w:rPr>
                <w:rFonts w:ascii="Calibri" w:hAnsi="Calibri" w:cs="Calibri" w:eastAsia="Calibri" w:hint="default"/>
                <w:sz w:val="21"/>
                <w:szCs w:val="21"/>
              </w:rPr>
            </w:pPr>
            <w:r>
              <w:rPr>
                <w:rFonts w:ascii="Calibri"/>
                <w:w w:val="100"/>
                <w:sz w:val="21"/>
              </w:rPr>
              <w:t>1</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Calibri" w:hAnsi="Calibri" w:cs="Calibri" w:eastAsia="Calibri" w:hint="default"/>
                <w:sz w:val="21"/>
                <w:szCs w:val="21"/>
              </w:rPr>
            </w:pPr>
            <w:r>
              <w:rPr>
                <w:rFonts w:ascii="宋体" w:hAnsi="宋体" w:cs="宋体" w:eastAsia="宋体" w:hint="default"/>
                <w:sz w:val="21"/>
                <w:szCs w:val="21"/>
              </w:rPr>
              <w:t>安居宝网络摄像机系统</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100051</w:t>
            </w:r>
            <w:r>
              <w:rPr>
                <w:rFonts w:ascii="Calibri" w:hAnsi="Calibri" w:cs="Calibri" w:eastAsia="Calibri" w:hint="default"/>
                <w:spacing w:val="3"/>
                <w:sz w:val="21"/>
                <w:szCs w:val="21"/>
              </w:rPr>
              <w:t> </w:t>
            </w:r>
            <w:r>
              <w:rPr>
                <w:rFonts w:ascii="宋体" w:hAnsi="宋体" w:cs="宋体" w:eastAsia="宋体" w:hint="default"/>
                <w:sz w:val="21"/>
                <w:szCs w:val="21"/>
              </w:rPr>
              <w:t>号</w:t>
            </w:r>
          </w:p>
        </w:tc>
        <w:tc>
          <w:tcPr>
            <w:tcW w:w="14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9"/>
              <w:ind w:right="112"/>
              <w:jc w:val="center"/>
              <w:rPr>
                <w:rFonts w:ascii="Calibri" w:hAnsi="Calibri" w:cs="Calibri" w:eastAsia="Calibri" w:hint="default"/>
                <w:sz w:val="21"/>
                <w:szCs w:val="21"/>
              </w:rPr>
            </w:pPr>
            <w:r>
              <w:rPr>
                <w:rFonts w:ascii="Calibri"/>
                <w:sz w:val="21"/>
              </w:rPr>
              <w:t>2008SR12872</w:t>
            </w:r>
          </w:p>
        </w:tc>
        <w:tc>
          <w:tcPr>
            <w:tcW w:w="192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9"/>
              <w:ind w:left="100" w:right="0"/>
              <w:jc w:val="left"/>
              <w:rPr>
                <w:rFonts w:ascii="宋体" w:hAnsi="宋体" w:cs="宋体" w:eastAsia="宋体" w:hint="default"/>
                <w:sz w:val="21"/>
                <w:szCs w:val="21"/>
              </w:rPr>
            </w:pPr>
            <w:r>
              <w:rPr>
                <w:rFonts w:ascii="Calibri" w:hAnsi="Calibri" w:cs="Calibri" w:eastAsia="Calibri" w:hint="default"/>
                <w:sz w:val="21"/>
                <w:szCs w:val="21"/>
              </w:rPr>
              <w:t>2006</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10</w:t>
            </w:r>
            <w:r>
              <w:rPr>
                <w:rFonts w:ascii="Calibri" w:hAnsi="Calibri" w:cs="Calibri" w:eastAsia="Calibri" w:hint="default"/>
                <w:spacing w:val="6"/>
                <w:sz w:val="21"/>
                <w:szCs w:val="21"/>
              </w:rPr>
              <w:t> </w:t>
            </w:r>
            <w:r>
              <w:rPr>
                <w:rFonts w:ascii="宋体" w:hAnsi="宋体" w:cs="宋体" w:eastAsia="宋体" w:hint="default"/>
                <w:sz w:val="21"/>
                <w:szCs w:val="21"/>
              </w:rPr>
              <w:t>日</w:t>
            </w:r>
          </w:p>
        </w:tc>
      </w:tr>
      <w:tr>
        <w:trPr>
          <w:trHeight w:val="612" w:hRule="exact"/>
        </w:trPr>
        <w:tc>
          <w:tcPr>
            <w:tcW w:w="67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9"/>
              <w:ind w:left="20" w:right="0"/>
              <w:jc w:val="center"/>
              <w:rPr>
                <w:rFonts w:ascii="Calibri" w:hAnsi="Calibri" w:cs="Calibri" w:eastAsia="Calibri" w:hint="default"/>
                <w:sz w:val="21"/>
                <w:szCs w:val="21"/>
              </w:rPr>
            </w:pPr>
            <w:r>
              <w:rPr>
                <w:rFonts w:ascii="Calibri"/>
                <w:w w:val="100"/>
                <w:sz w:val="21"/>
              </w:rPr>
              <w:t>2</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Calibri" w:hAnsi="Calibri" w:cs="Calibri" w:eastAsia="Calibri" w:hint="default"/>
                <w:sz w:val="21"/>
                <w:szCs w:val="21"/>
              </w:rPr>
            </w:pPr>
            <w:r>
              <w:rPr>
                <w:rFonts w:ascii="宋体" w:hAnsi="宋体" w:cs="宋体" w:eastAsia="宋体" w:hint="default"/>
                <w:sz w:val="21"/>
                <w:szCs w:val="21"/>
              </w:rPr>
              <w:t>安居宝管理机系统</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100300</w:t>
            </w:r>
            <w:r>
              <w:rPr>
                <w:rFonts w:ascii="Calibri" w:hAnsi="Calibri" w:cs="Calibri" w:eastAsia="Calibri" w:hint="default"/>
                <w:spacing w:val="5"/>
                <w:sz w:val="21"/>
                <w:szCs w:val="21"/>
              </w:rPr>
              <w:t> </w:t>
            </w:r>
            <w:r>
              <w:rPr>
                <w:rFonts w:ascii="宋体" w:hAnsi="宋体" w:cs="宋体" w:eastAsia="宋体" w:hint="default"/>
                <w:sz w:val="21"/>
                <w:szCs w:val="21"/>
              </w:rPr>
              <w:t>号</w:t>
            </w:r>
          </w:p>
        </w:tc>
        <w:tc>
          <w:tcPr>
            <w:tcW w:w="14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9"/>
              <w:ind w:right="103"/>
              <w:jc w:val="center"/>
              <w:rPr>
                <w:rFonts w:ascii="Calibri" w:hAnsi="Calibri" w:cs="Calibri" w:eastAsia="Calibri" w:hint="default"/>
                <w:sz w:val="21"/>
                <w:szCs w:val="21"/>
              </w:rPr>
            </w:pPr>
            <w:r>
              <w:rPr>
                <w:rFonts w:ascii="Calibri"/>
                <w:sz w:val="21"/>
              </w:rPr>
              <w:t>2008SR13121</w:t>
            </w:r>
          </w:p>
        </w:tc>
        <w:tc>
          <w:tcPr>
            <w:tcW w:w="192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9"/>
              <w:ind w:left="100" w:right="0"/>
              <w:jc w:val="left"/>
              <w:rPr>
                <w:rFonts w:ascii="宋体" w:hAnsi="宋体" w:cs="宋体" w:eastAsia="宋体" w:hint="default"/>
                <w:sz w:val="21"/>
                <w:szCs w:val="21"/>
              </w:rPr>
            </w:pPr>
            <w:r>
              <w:rPr>
                <w:rFonts w:ascii="Calibri" w:hAnsi="Calibri" w:cs="Calibri" w:eastAsia="Calibri" w:hint="default"/>
                <w:sz w:val="21"/>
                <w:szCs w:val="21"/>
              </w:rPr>
              <w:t>2006</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w:t>
            </w:r>
            <w:r>
              <w:rPr>
                <w:rFonts w:ascii="Calibri" w:hAnsi="Calibri" w:cs="Calibri" w:eastAsia="Calibri" w:hint="default"/>
                <w:spacing w:val="6"/>
                <w:sz w:val="21"/>
                <w:szCs w:val="21"/>
              </w:rPr>
              <w:t> </w:t>
            </w:r>
            <w:r>
              <w:rPr>
                <w:rFonts w:ascii="宋体" w:hAnsi="宋体" w:cs="宋体" w:eastAsia="宋体" w:hint="default"/>
                <w:sz w:val="21"/>
                <w:szCs w:val="21"/>
              </w:rPr>
              <w:t>日</w:t>
            </w:r>
          </w:p>
        </w:tc>
      </w:tr>
      <w:tr>
        <w:trPr>
          <w:trHeight w:val="612" w:hRule="exact"/>
        </w:trPr>
        <w:tc>
          <w:tcPr>
            <w:tcW w:w="67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9"/>
              <w:ind w:left="20" w:right="0"/>
              <w:jc w:val="center"/>
              <w:rPr>
                <w:rFonts w:ascii="Calibri" w:hAnsi="Calibri" w:cs="Calibri" w:eastAsia="Calibri" w:hint="default"/>
                <w:sz w:val="21"/>
                <w:szCs w:val="21"/>
              </w:rPr>
            </w:pPr>
            <w:r>
              <w:rPr>
                <w:rFonts w:ascii="Calibri"/>
                <w:w w:val="100"/>
                <w:sz w:val="21"/>
              </w:rPr>
              <w:t>3</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Calibri" w:hAnsi="Calibri" w:cs="Calibri" w:eastAsia="Calibri" w:hint="default"/>
                <w:sz w:val="21"/>
                <w:szCs w:val="21"/>
              </w:rPr>
            </w:pPr>
            <w:r>
              <w:rPr>
                <w:rFonts w:ascii="宋体" w:hAnsi="宋体" w:cs="宋体" w:eastAsia="宋体" w:hint="default"/>
                <w:sz w:val="21"/>
                <w:szCs w:val="21"/>
              </w:rPr>
              <w:t>安居宝主机系统</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100156</w:t>
            </w:r>
            <w:r>
              <w:rPr>
                <w:rFonts w:ascii="Calibri" w:hAnsi="Calibri" w:cs="Calibri" w:eastAsia="Calibri" w:hint="default"/>
                <w:spacing w:val="5"/>
                <w:sz w:val="21"/>
                <w:szCs w:val="21"/>
              </w:rPr>
              <w:t> </w:t>
            </w:r>
            <w:r>
              <w:rPr>
                <w:rFonts w:ascii="宋体" w:hAnsi="宋体" w:cs="宋体" w:eastAsia="宋体" w:hint="default"/>
                <w:sz w:val="21"/>
                <w:szCs w:val="21"/>
              </w:rPr>
              <w:t>号</w:t>
            </w:r>
          </w:p>
        </w:tc>
        <w:tc>
          <w:tcPr>
            <w:tcW w:w="14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9"/>
              <w:ind w:right="105"/>
              <w:jc w:val="center"/>
              <w:rPr>
                <w:rFonts w:ascii="Calibri" w:hAnsi="Calibri" w:cs="Calibri" w:eastAsia="Calibri" w:hint="default"/>
                <w:sz w:val="21"/>
                <w:szCs w:val="21"/>
              </w:rPr>
            </w:pPr>
            <w:r>
              <w:rPr>
                <w:rFonts w:ascii="Calibri"/>
                <w:sz w:val="21"/>
              </w:rPr>
              <w:t>2008SR12977</w:t>
            </w:r>
          </w:p>
        </w:tc>
        <w:tc>
          <w:tcPr>
            <w:tcW w:w="192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9"/>
              <w:ind w:left="100" w:right="0"/>
              <w:jc w:val="left"/>
              <w:rPr>
                <w:rFonts w:ascii="宋体" w:hAnsi="宋体" w:cs="宋体" w:eastAsia="宋体" w:hint="default"/>
                <w:sz w:val="21"/>
                <w:szCs w:val="21"/>
              </w:rPr>
            </w:pPr>
            <w:r>
              <w:rPr>
                <w:rFonts w:ascii="Calibri" w:hAnsi="Calibri" w:cs="Calibri" w:eastAsia="Calibri" w:hint="default"/>
                <w:sz w:val="21"/>
                <w:szCs w:val="21"/>
              </w:rPr>
              <w:t>2006</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w:t>
            </w:r>
            <w:r>
              <w:rPr>
                <w:rFonts w:ascii="Calibri" w:hAnsi="Calibri" w:cs="Calibri" w:eastAsia="Calibri" w:hint="default"/>
                <w:spacing w:val="6"/>
                <w:sz w:val="21"/>
                <w:szCs w:val="21"/>
              </w:rPr>
              <w:t> </w:t>
            </w:r>
            <w:r>
              <w:rPr>
                <w:rFonts w:ascii="宋体" w:hAnsi="宋体" w:cs="宋体" w:eastAsia="宋体" w:hint="default"/>
                <w:sz w:val="21"/>
                <w:szCs w:val="21"/>
              </w:rPr>
              <w:t>日</w:t>
            </w:r>
          </w:p>
        </w:tc>
      </w:tr>
      <w:tr>
        <w:trPr>
          <w:trHeight w:val="1210" w:hRule="exact"/>
        </w:trPr>
        <w:tc>
          <w:tcPr>
            <w:tcW w:w="67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9"/>
              <w:ind w:left="20" w:right="0"/>
              <w:jc w:val="center"/>
              <w:rPr>
                <w:rFonts w:ascii="Calibri" w:hAnsi="Calibri" w:cs="Calibri" w:eastAsia="Calibri" w:hint="default"/>
                <w:sz w:val="21"/>
                <w:szCs w:val="21"/>
              </w:rPr>
            </w:pPr>
            <w:r>
              <w:rPr>
                <w:rFonts w:ascii="Calibri"/>
                <w:w w:val="100"/>
                <w:sz w:val="21"/>
              </w:rPr>
              <w:t>4</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安</w:t>
            </w:r>
            <w:r>
              <w:rPr>
                <w:rFonts w:ascii="宋体" w:hAnsi="宋体" w:cs="宋体" w:eastAsia="宋体" w:hint="default"/>
                <w:spacing w:val="-69"/>
                <w:sz w:val="21"/>
                <w:szCs w:val="21"/>
              </w:rPr>
              <w:t> </w:t>
            </w:r>
            <w:r>
              <w:rPr>
                <w:rFonts w:ascii="宋体" w:hAnsi="宋体" w:cs="宋体" w:eastAsia="宋体" w:hint="default"/>
                <w:sz w:val="21"/>
                <w:szCs w:val="21"/>
              </w:rPr>
              <w:t>居</w:t>
            </w:r>
            <w:r>
              <w:rPr>
                <w:rFonts w:ascii="宋体" w:hAnsi="宋体" w:cs="宋体" w:eastAsia="宋体" w:hint="default"/>
                <w:spacing w:val="-71"/>
                <w:sz w:val="21"/>
                <w:szCs w:val="21"/>
              </w:rPr>
              <w:t> </w:t>
            </w:r>
            <w:r>
              <w:rPr>
                <w:rFonts w:ascii="宋体" w:hAnsi="宋体" w:cs="宋体" w:eastAsia="宋体" w:hint="default"/>
                <w:sz w:val="21"/>
                <w:szCs w:val="21"/>
              </w:rPr>
              <w:t>宝</w:t>
            </w:r>
            <w:r>
              <w:rPr>
                <w:rFonts w:ascii="宋体" w:hAnsi="宋体" w:cs="宋体" w:eastAsia="宋体" w:hint="default"/>
                <w:spacing w:val="-71"/>
                <w:sz w:val="21"/>
                <w:szCs w:val="21"/>
              </w:rPr>
              <w:t> </w:t>
            </w:r>
            <w:r>
              <w:rPr>
                <w:rFonts w:ascii="宋体" w:hAnsi="宋体" w:cs="宋体" w:eastAsia="宋体" w:hint="default"/>
                <w:sz w:val="21"/>
                <w:szCs w:val="21"/>
              </w:rPr>
              <w:t>网</w:t>
            </w:r>
            <w:r>
              <w:rPr>
                <w:rFonts w:ascii="宋体" w:hAnsi="宋体" w:cs="宋体" w:eastAsia="宋体" w:hint="default"/>
                <w:spacing w:val="-71"/>
                <w:sz w:val="21"/>
                <w:szCs w:val="21"/>
              </w:rPr>
              <w:t> </w:t>
            </w:r>
            <w:r>
              <w:rPr>
                <w:rFonts w:ascii="宋体" w:hAnsi="宋体" w:cs="宋体" w:eastAsia="宋体" w:hint="default"/>
                <w:sz w:val="21"/>
                <w:szCs w:val="21"/>
              </w:rPr>
              <w:t>络</w:t>
            </w:r>
            <w:r>
              <w:rPr>
                <w:rFonts w:ascii="宋体" w:hAnsi="宋体" w:cs="宋体" w:eastAsia="宋体" w:hint="default"/>
                <w:spacing w:val="-69"/>
                <w:sz w:val="21"/>
                <w:szCs w:val="21"/>
              </w:rPr>
              <w:t> </w:t>
            </w:r>
            <w:r>
              <w:rPr>
                <w:rFonts w:ascii="宋体" w:hAnsi="宋体" w:cs="宋体" w:eastAsia="宋体" w:hint="default"/>
                <w:sz w:val="21"/>
                <w:szCs w:val="21"/>
              </w:rPr>
              <w:t>视</w:t>
            </w:r>
            <w:r>
              <w:rPr>
                <w:rFonts w:ascii="宋体" w:hAnsi="宋体" w:cs="宋体" w:eastAsia="宋体" w:hint="default"/>
                <w:spacing w:val="-71"/>
                <w:sz w:val="21"/>
                <w:szCs w:val="21"/>
              </w:rPr>
              <w:t> </w:t>
            </w:r>
            <w:r>
              <w:rPr>
                <w:rFonts w:ascii="宋体" w:hAnsi="宋体" w:cs="宋体" w:eastAsia="宋体" w:hint="default"/>
                <w:sz w:val="21"/>
                <w:szCs w:val="21"/>
              </w:rPr>
              <w:t>频</w:t>
            </w:r>
            <w:r>
              <w:rPr>
                <w:rFonts w:ascii="宋体" w:hAnsi="宋体" w:cs="宋体" w:eastAsia="宋体" w:hint="default"/>
                <w:spacing w:val="-71"/>
                <w:sz w:val="21"/>
                <w:szCs w:val="21"/>
              </w:rPr>
              <w:t> </w:t>
            </w:r>
            <w:r>
              <w:rPr>
                <w:rFonts w:ascii="宋体" w:hAnsi="宋体" w:cs="宋体" w:eastAsia="宋体" w:hint="default"/>
                <w:sz w:val="21"/>
                <w:szCs w:val="21"/>
              </w:rPr>
              <w:t>服</w:t>
            </w:r>
            <w:r>
              <w:rPr>
                <w:rFonts w:ascii="宋体" w:hAnsi="宋体" w:cs="宋体" w:eastAsia="宋体" w:hint="default"/>
                <w:spacing w:val="-69"/>
                <w:sz w:val="21"/>
                <w:szCs w:val="21"/>
              </w:rPr>
              <w:t> </w:t>
            </w:r>
            <w:r>
              <w:rPr>
                <w:rFonts w:ascii="宋体" w:hAnsi="宋体" w:cs="宋体" w:eastAsia="宋体" w:hint="default"/>
                <w:sz w:val="21"/>
                <w:szCs w:val="21"/>
              </w:rPr>
              <w:t>务</w:t>
            </w:r>
            <w:r>
              <w:rPr>
                <w:rFonts w:ascii="宋体" w:hAnsi="宋体" w:cs="宋体" w:eastAsia="宋体" w:hint="default"/>
                <w:spacing w:val="-71"/>
                <w:sz w:val="21"/>
                <w:szCs w:val="21"/>
              </w:rPr>
              <w:t> </w:t>
            </w:r>
            <w:r>
              <w:rPr>
                <w:rFonts w:ascii="宋体" w:hAnsi="宋体" w:cs="宋体" w:eastAsia="宋体" w:hint="default"/>
                <w:sz w:val="21"/>
                <w:szCs w:val="21"/>
              </w:rPr>
              <w:t>器</w:t>
            </w:r>
            <w:r>
              <w:rPr>
                <w:rFonts w:ascii="宋体" w:hAnsi="宋体" w:cs="宋体" w:eastAsia="宋体" w:hint="default"/>
                <w:spacing w:val="-71"/>
                <w:sz w:val="21"/>
                <w:szCs w:val="21"/>
              </w:rPr>
              <w:t> </w:t>
            </w:r>
            <w:r>
              <w:rPr>
                <w:rFonts w:ascii="宋体" w:hAnsi="宋体" w:cs="宋体" w:eastAsia="宋体" w:hint="default"/>
                <w:sz w:val="21"/>
                <w:szCs w:val="21"/>
              </w:rPr>
              <w:t>系</w:t>
            </w:r>
            <w:r>
              <w:rPr>
                <w:rFonts w:ascii="宋体" w:hAnsi="宋体" w:cs="宋体" w:eastAsia="宋体" w:hint="default"/>
                <w:spacing w:val="-69"/>
                <w:sz w:val="21"/>
                <w:szCs w:val="21"/>
              </w:rPr>
              <w:t> </w:t>
            </w:r>
            <w:r>
              <w:rPr>
                <w:rFonts w:ascii="宋体" w:hAnsi="宋体" w:cs="宋体" w:eastAsia="宋体" w:hint="default"/>
                <w:sz w:val="21"/>
                <w:szCs w:val="21"/>
              </w:rPr>
              <w:t>统</w:t>
            </w:r>
          </w:p>
          <w:p>
            <w:pPr>
              <w:pStyle w:val="TableParagraph"/>
              <w:spacing w:line="240" w:lineRule="auto" w:before="10"/>
              <w:ind w:right="0"/>
              <w:jc w:val="left"/>
              <w:rPr>
                <w:rFonts w:ascii="宋体" w:hAnsi="宋体" w:cs="宋体" w:eastAsia="宋体" w:hint="default"/>
                <w:sz w:val="27"/>
                <w:szCs w:val="27"/>
              </w:rPr>
            </w:pPr>
          </w:p>
          <w:p>
            <w:pPr>
              <w:pStyle w:val="TableParagraph"/>
              <w:spacing w:line="240" w:lineRule="auto"/>
              <w:ind w:left="100" w:right="0"/>
              <w:jc w:val="left"/>
              <w:rPr>
                <w:rFonts w:ascii="Calibri" w:hAnsi="Calibri" w:cs="Calibri" w:eastAsia="Calibri" w:hint="default"/>
                <w:sz w:val="21"/>
                <w:szCs w:val="21"/>
              </w:rPr>
            </w:pPr>
            <w:r>
              <w:rPr>
                <w:rFonts w:ascii="Calibri"/>
                <w:sz w:val="21"/>
              </w:rPr>
              <w:t>V1.0</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100052</w:t>
            </w:r>
            <w:r>
              <w:rPr>
                <w:rFonts w:ascii="Calibri" w:hAnsi="Calibri" w:cs="Calibri" w:eastAsia="Calibri" w:hint="default"/>
                <w:spacing w:val="3"/>
                <w:sz w:val="21"/>
                <w:szCs w:val="21"/>
              </w:rPr>
              <w:t> </w:t>
            </w:r>
            <w:r>
              <w:rPr>
                <w:rFonts w:ascii="宋体" w:hAnsi="宋体" w:cs="宋体" w:eastAsia="宋体" w:hint="default"/>
                <w:sz w:val="21"/>
                <w:szCs w:val="21"/>
              </w:rPr>
              <w:t>号</w:t>
            </w:r>
          </w:p>
        </w:tc>
        <w:tc>
          <w:tcPr>
            <w:tcW w:w="14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9"/>
              <w:ind w:right="107"/>
              <w:jc w:val="center"/>
              <w:rPr>
                <w:rFonts w:ascii="Calibri" w:hAnsi="Calibri" w:cs="Calibri" w:eastAsia="Calibri" w:hint="default"/>
                <w:sz w:val="21"/>
                <w:szCs w:val="21"/>
              </w:rPr>
            </w:pPr>
            <w:r>
              <w:rPr>
                <w:rFonts w:ascii="Calibri"/>
                <w:sz w:val="21"/>
              </w:rPr>
              <w:t>2008SR12873</w:t>
            </w:r>
          </w:p>
        </w:tc>
        <w:tc>
          <w:tcPr>
            <w:tcW w:w="192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9"/>
              <w:ind w:left="100" w:right="0"/>
              <w:jc w:val="left"/>
              <w:rPr>
                <w:rFonts w:ascii="宋体" w:hAnsi="宋体" w:cs="宋体" w:eastAsia="宋体" w:hint="default"/>
                <w:sz w:val="21"/>
                <w:szCs w:val="21"/>
              </w:rPr>
            </w:pPr>
            <w:r>
              <w:rPr>
                <w:rFonts w:ascii="Calibri" w:hAnsi="Calibri" w:cs="Calibri" w:eastAsia="Calibri" w:hint="default"/>
                <w:sz w:val="21"/>
                <w:szCs w:val="21"/>
              </w:rPr>
              <w:t>2006</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9</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5</w:t>
            </w:r>
            <w:r>
              <w:rPr>
                <w:rFonts w:ascii="Calibri" w:hAnsi="Calibri" w:cs="Calibri" w:eastAsia="Calibri" w:hint="default"/>
                <w:spacing w:val="6"/>
                <w:sz w:val="21"/>
                <w:szCs w:val="21"/>
              </w:rPr>
              <w:t> </w:t>
            </w:r>
            <w:r>
              <w:rPr>
                <w:rFonts w:ascii="宋体" w:hAnsi="宋体" w:cs="宋体" w:eastAsia="宋体" w:hint="default"/>
                <w:sz w:val="21"/>
                <w:szCs w:val="21"/>
              </w:rPr>
              <w:t>日</w:t>
            </w:r>
          </w:p>
        </w:tc>
      </w:tr>
    </w:tbl>
    <w:p>
      <w:pPr>
        <w:spacing w:after="0" w:line="240" w:lineRule="auto"/>
        <w:jc w:val="left"/>
        <w:rPr>
          <w:rFonts w:ascii="宋体" w:hAnsi="宋体" w:cs="宋体" w:eastAsia="宋体" w:hint="default"/>
          <w:sz w:val="21"/>
          <w:szCs w:val="21"/>
        </w:rPr>
        <w:sectPr>
          <w:pgSz w:w="11910" w:h="16850"/>
          <w:pgMar w:header="852" w:footer="1195" w:top="1480" w:bottom="1380" w:left="1420" w:right="1420"/>
        </w:sectPr>
      </w:pPr>
    </w:p>
    <w:p>
      <w:pPr>
        <w:spacing w:line="240" w:lineRule="auto" w:before="3"/>
        <w:rPr>
          <w:rFonts w:ascii="宋体" w:hAnsi="宋体" w:cs="宋体" w:eastAsia="宋体" w:hint="default"/>
          <w:sz w:val="3"/>
          <w:szCs w:val="3"/>
        </w:rPr>
      </w:pPr>
    </w:p>
    <w:tbl>
      <w:tblPr>
        <w:tblW w:w="0" w:type="auto"/>
        <w:jc w:val="left"/>
        <w:tblInd w:w="108" w:type="dxa"/>
        <w:tblLayout w:type="fixed"/>
        <w:tblCellMar>
          <w:top w:w="0" w:type="dxa"/>
          <w:left w:w="0" w:type="dxa"/>
          <w:bottom w:w="0" w:type="dxa"/>
          <w:right w:w="0" w:type="dxa"/>
        </w:tblCellMar>
        <w:tblLook w:val="01E0"/>
      </w:tblPr>
      <w:tblGrid>
        <w:gridCol w:w="679"/>
        <w:gridCol w:w="3125"/>
        <w:gridCol w:w="1565"/>
        <w:gridCol w:w="1490"/>
        <w:gridCol w:w="1928"/>
      </w:tblGrid>
      <w:tr>
        <w:trPr>
          <w:trHeight w:val="627" w:hRule="exact"/>
        </w:trPr>
        <w:tc>
          <w:tcPr>
            <w:tcW w:w="679" w:type="dxa"/>
            <w:tcBorders>
              <w:top w:val="single" w:sz="12" w:space="0" w:color="000000"/>
              <w:left w:val="nil" w:sz="6" w:space="0" w:color="auto"/>
              <w:bottom w:val="single" w:sz="6" w:space="0" w:color="000000"/>
              <w:right w:val="single" w:sz="6" w:space="0" w:color="000000"/>
            </w:tcBorders>
          </w:tcPr>
          <w:p>
            <w:pPr>
              <w:pStyle w:val="TableParagraph"/>
              <w:spacing w:line="240" w:lineRule="auto" w:before="179"/>
              <w:ind w:left="20" w:right="0"/>
              <w:jc w:val="center"/>
              <w:rPr>
                <w:rFonts w:ascii="Calibri" w:hAnsi="Calibri" w:cs="Calibri" w:eastAsia="Calibri" w:hint="default"/>
                <w:sz w:val="21"/>
                <w:szCs w:val="21"/>
              </w:rPr>
            </w:pPr>
            <w:r>
              <w:rPr>
                <w:rFonts w:ascii="Calibri"/>
                <w:w w:val="100"/>
                <w:sz w:val="21"/>
              </w:rPr>
              <w:t>5</w:t>
            </w:r>
          </w:p>
        </w:tc>
        <w:tc>
          <w:tcPr>
            <w:tcW w:w="312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9"/>
              <w:ind w:left="100" w:right="0"/>
              <w:jc w:val="left"/>
              <w:rPr>
                <w:rFonts w:ascii="Calibri" w:hAnsi="Calibri" w:cs="Calibri" w:eastAsia="Calibri" w:hint="default"/>
                <w:sz w:val="21"/>
                <w:szCs w:val="21"/>
              </w:rPr>
            </w:pPr>
            <w:r>
              <w:rPr>
                <w:rFonts w:ascii="宋体" w:hAnsi="宋体" w:cs="宋体" w:eastAsia="宋体" w:hint="default"/>
                <w:sz w:val="21"/>
                <w:szCs w:val="21"/>
              </w:rPr>
              <w:t>安居宝分机系统</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565"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39"/>
              <w:ind w:left="100" w:right="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100301</w:t>
            </w:r>
            <w:r>
              <w:rPr>
                <w:rFonts w:ascii="Calibri" w:hAnsi="Calibri" w:cs="Calibri" w:eastAsia="Calibri" w:hint="default"/>
                <w:spacing w:val="5"/>
                <w:sz w:val="21"/>
                <w:szCs w:val="21"/>
              </w:rPr>
              <w:t> </w:t>
            </w:r>
            <w:r>
              <w:rPr>
                <w:rFonts w:ascii="宋体" w:hAnsi="宋体" w:cs="宋体" w:eastAsia="宋体" w:hint="default"/>
                <w:sz w:val="21"/>
                <w:szCs w:val="21"/>
              </w:rPr>
              <w:t>号</w:t>
            </w:r>
          </w:p>
        </w:tc>
        <w:tc>
          <w:tcPr>
            <w:tcW w:w="149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179"/>
              <w:ind w:right="103"/>
              <w:jc w:val="center"/>
              <w:rPr>
                <w:rFonts w:ascii="Calibri" w:hAnsi="Calibri" w:cs="Calibri" w:eastAsia="Calibri" w:hint="default"/>
                <w:sz w:val="21"/>
                <w:szCs w:val="21"/>
              </w:rPr>
            </w:pPr>
            <w:r>
              <w:rPr>
                <w:rFonts w:ascii="Calibri"/>
                <w:sz w:val="21"/>
              </w:rPr>
              <w:t>2008SR13122</w:t>
            </w:r>
          </w:p>
        </w:tc>
        <w:tc>
          <w:tcPr>
            <w:tcW w:w="1928" w:type="dxa"/>
            <w:tcBorders>
              <w:top w:val="single" w:sz="12" w:space="0" w:color="000000"/>
              <w:left w:val="single" w:sz="6" w:space="0" w:color="000000"/>
              <w:bottom w:val="single" w:sz="6" w:space="0" w:color="000000"/>
              <w:right w:val="nil" w:sz="6" w:space="0" w:color="auto"/>
            </w:tcBorders>
          </w:tcPr>
          <w:p>
            <w:pPr>
              <w:pStyle w:val="TableParagraph"/>
              <w:spacing w:line="240" w:lineRule="auto" w:before="139"/>
              <w:ind w:left="100" w:right="0"/>
              <w:jc w:val="left"/>
              <w:rPr>
                <w:rFonts w:ascii="宋体" w:hAnsi="宋体" w:cs="宋体" w:eastAsia="宋体" w:hint="default"/>
                <w:sz w:val="21"/>
                <w:szCs w:val="21"/>
              </w:rPr>
            </w:pPr>
            <w:r>
              <w:rPr>
                <w:rFonts w:ascii="Calibri" w:hAnsi="Calibri" w:cs="Calibri" w:eastAsia="Calibri" w:hint="default"/>
                <w:sz w:val="21"/>
                <w:szCs w:val="21"/>
              </w:rPr>
              <w:t>2007</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1</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15</w:t>
            </w:r>
            <w:r>
              <w:rPr>
                <w:rFonts w:ascii="Calibri" w:hAnsi="Calibri" w:cs="Calibri" w:eastAsia="Calibri" w:hint="default"/>
                <w:spacing w:val="5"/>
                <w:sz w:val="21"/>
                <w:szCs w:val="21"/>
              </w:rPr>
              <w:t> </w:t>
            </w:r>
            <w:r>
              <w:rPr>
                <w:rFonts w:ascii="宋体" w:hAnsi="宋体" w:cs="宋体" w:eastAsia="宋体" w:hint="default"/>
                <w:sz w:val="21"/>
                <w:szCs w:val="21"/>
              </w:rPr>
              <w:t>日</w:t>
            </w:r>
          </w:p>
        </w:tc>
      </w:tr>
      <w:tr>
        <w:trPr>
          <w:trHeight w:val="612" w:hRule="exact"/>
        </w:trPr>
        <w:tc>
          <w:tcPr>
            <w:tcW w:w="67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72"/>
              <w:ind w:left="20" w:right="0"/>
              <w:jc w:val="center"/>
              <w:rPr>
                <w:rFonts w:ascii="Calibri" w:hAnsi="Calibri" w:cs="Calibri" w:eastAsia="Calibri" w:hint="default"/>
                <w:sz w:val="21"/>
                <w:szCs w:val="21"/>
              </w:rPr>
            </w:pPr>
            <w:r>
              <w:rPr>
                <w:rFonts w:ascii="Calibri"/>
                <w:w w:val="100"/>
                <w:sz w:val="21"/>
              </w:rPr>
              <w:t>6</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Calibri" w:hAnsi="Calibri" w:cs="Calibri" w:eastAsia="Calibri" w:hint="default"/>
                <w:sz w:val="21"/>
                <w:szCs w:val="21"/>
              </w:rPr>
            </w:pPr>
            <w:r>
              <w:rPr>
                <w:rFonts w:ascii="宋体" w:hAnsi="宋体" w:cs="宋体" w:eastAsia="宋体" w:hint="default"/>
                <w:sz w:val="21"/>
                <w:szCs w:val="21"/>
              </w:rPr>
              <w:t>安居宝智能终端系统</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100155</w:t>
            </w:r>
            <w:r>
              <w:rPr>
                <w:rFonts w:ascii="Calibri" w:hAnsi="Calibri" w:cs="Calibri" w:eastAsia="Calibri" w:hint="default"/>
                <w:spacing w:val="3"/>
                <w:sz w:val="21"/>
                <w:szCs w:val="21"/>
              </w:rPr>
              <w:t> </w:t>
            </w:r>
            <w:r>
              <w:rPr>
                <w:rFonts w:ascii="宋体" w:hAnsi="宋体" w:cs="宋体" w:eastAsia="宋体" w:hint="default"/>
                <w:sz w:val="21"/>
                <w:szCs w:val="21"/>
              </w:rPr>
              <w:t>号</w:t>
            </w:r>
          </w:p>
        </w:tc>
        <w:tc>
          <w:tcPr>
            <w:tcW w:w="14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2"/>
              <w:ind w:right="112"/>
              <w:jc w:val="center"/>
              <w:rPr>
                <w:rFonts w:ascii="Calibri" w:hAnsi="Calibri" w:cs="Calibri" w:eastAsia="Calibri" w:hint="default"/>
                <w:sz w:val="21"/>
                <w:szCs w:val="21"/>
              </w:rPr>
            </w:pPr>
            <w:r>
              <w:rPr>
                <w:rFonts w:ascii="Calibri"/>
                <w:sz w:val="21"/>
              </w:rPr>
              <w:t>2008SR12976</w:t>
            </w:r>
          </w:p>
        </w:tc>
        <w:tc>
          <w:tcPr>
            <w:tcW w:w="192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31"/>
              <w:ind w:left="100" w:right="0"/>
              <w:jc w:val="left"/>
              <w:rPr>
                <w:rFonts w:ascii="宋体" w:hAnsi="宋体" w:cs="宋体" w:eastAsia="宋体" w:hint="default"/>
                <w:sz w:val="21"/>
                <w:szCs w:val="21"/>
              </w:rPr>
            </w:pPr>
            <w:r>
              <w:rPr>
                <w:rFonts w:ascii="Calibri" w:hAnsi="Calibri" w:cs="Calibri" w:eastAsia="Calibri" w:hint="default"/>
                <w:sz w:val="21"/>
                <w:szCs w:val="21"/>
              </w:rPr>
              <w:t>2007</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6</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5</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612" w:hRule="exact"/>
        </w:trPr>
        <w:tc>
          <w:tcPr>
            <w:tcW w:w="67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72"/>
              <w:ind w:left="20" w:right="0"/>
              <w:jc w:val="center"/>
              <w:rPr>
                <w:rFonts w:ascii="Calibri" w:hAnsi="Calibri" w:cs="Calibri" w:eastAsia="Calibri" w:hint="default"/>
                <w:sz w:val="21"/>
                <w:szCs w:val="21"/>
              </w:rPr>
            </w:pPr>
            <w:r>
              <w:rPr>
                <w:rFonts w:ascii="Calibri"/>
                <w:w w:val="100"/>
                <w:sz w:val="21"/>
              </w:rPr>
              <w:t>7</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Calibri" w:hAnsi="Calibri" w:cs="Calibri" w:eastAsia="Calibri" w:hint="default"/>
                <w:sz w:val="21"/>
                <w:szCs w:val="21"/>
              </w:rPr>
            </w:pPr>
            <w:r>
              <w:rPr>
                <w:rFonts w:ascii="宋体" w:hAnsi="宋体" w:cs="宋体" w:eastAsia="宋体" w:hint="default"/>
                <w:sz w:val="21"/>
                <w:szCs w:val="21"/>
              </w:rPr>
              <w:t>安居宝数字社区软件</w:t>
            </w:r>
            <w:r>
              <w:rPr>
                <w:rFonts w:ascii="宋体" w:hAnsi="宋体" w:cs="宋体" w:eastAsia="宋体" w:hint="default"/>
                <w:spacing w:val="-56"/>
                <w:sz w:val="21"/>
                <w:szCs w:val="21"/>
              </w:rPr>
              <w:t> </w:t>
            </w:r>
            <w:r>
              <w:rPr>
                <w:rFonts w:ascii="Calibri" w:hAnsi="Calibri" w:cs="Calibri" w:eastAsia="Calibri" w:hint="default"/>
                <w:sz w:val="21"/>
                <w:szCs w:val="21"/>
              </w:rPr>
              <w:t>V2.0</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118514</w:t>
            </w:r>
            <w:r>
              <w:rPr>
                <w:rFonts w:ascii="Calibri" w:hAnsi="Calibri" w:cs="Calibri" w:eastAsia="Calibri" w:hint="default"/>
                <w:spacing w:val="3"/>
                <w:sz w:val="21"/>
                <w:szCs w:val="21"/>
              </w:rPr>
              <w:t> </w:t>
            </w:r>
            <w:r>
              <w:rPr>
                <w:rFonts w:ascii="宋体" w:hAnsi="宋体" w:cs="宋体" w:eastAsia="宋体" w:hint="default"/>
                <w:sz w:val="21"/>
                <w:szCs w:val="21"/>
              </w:rPr>
              <w:t>号</w:t>
            </w:r>
          </w:p>
        </w:tc>
        <w:tc>
          <w:tcPr>
            <w:tcW w:w="14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2"/>
              <w:ind w:right="103"/>
              <w:jc w:val="center"/>
              <w:rPr>
                <w:rFonts w:ascii="Calibri" w:hAnsi="Calibri" w:cs="Calibri" w:eastAsia="Calibri" w:hint="default"/>
                <w:sz w:val="21"/>
                <w:szCs w:val="21"/>
              </w:rPr>
            </w:pPr>
            <w:r>
              <w:rPr>
                <w:rFonts w:ascii="Calibri"/>
                <w:sz w:val="21"/>
              </w:rPr>
              <w:t>2008SR31335</w:t>
            </w:r>
          </w:p>
        </w:tc>
        <w:tc>
          <w:tcPr>
            <w:tcW w:w="192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31"/>
              <w:ind w:left="100" w:right="0"/>
              <w:jc w:val="left"/>
              <w:rPr>
                <w:rFonts w:ascii="宋体" w:hAnsi="宋体" w:cs="宋体" w:eastAsia="宋体" w:hint="default"/>
                <w:sz w:val="21"/>
                <w:szCs w:val="21"/>
              </w:rPr>
            </w:pPr>
            <w:r>
              <w:rPr>
                <w:rFonts w:ascii="Calibri" w:hAnsi="Calibri" w:cs="Calibri" w:eastAsia="Calibri" w:hint="default"/>
                <w:sz w:val="21"/>
                <w:szCs w:val="21"/>
              </w:rPr>
              <w:t>2008</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20</w:t>
            </w:r>
            <w:r>
              <w:rPr>
                <w:rFonts w:ascii="Calibri" w:hAnsi="Calibri" w:cs="Calibri" w:eastAsia="Calibri" w:hint="default"/>
                <w:spacing w:val="6"/>
                <w:sz w:val="21"/>
                <w:szCs w:val="21"/>
              </w:rPr>
              <w:t> </w:t>
            </w:r>
            <w:r>
              <w:rPr>
                <w:rFonts w:ascii="宋体" w:hAnsi="宋体" w:cs="宋体" w:eastAsia="宋体" w:hint="default"/>
                <w:sz w:val="21"/>
                <w:szCs w:val="21"/>
              </w:rPr>
              <w:t>日</w:t>
            </w:r>
          </w:p>
        </w:tc>
      </w:tr>
      <w:tr>
        <w:trPr>
          <w:trHeight w:val="612" w:hRule="exact"/>
        </w:trPr>
        <w:tc>
          <w:tcPr>
            <w:tcW w:w="67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72"/>
              <w:ind w:left="20" w:right="0"/>
              <w:jc w:val="center"/>
              <w:rPr>
                <w:rFonts w:ascii="Calibri" w:hAnsi="Calibri" w:cs="Calibri" w:eastAsia="Calibri" w:hint="default"/>
                <w:sz w:val="21"/>
                <w:szCs w:val="21"/>
              </w:rPr>
            </w:pPr>
            <w:r>
              <w:rPr>
                <w:rFonts w:ascii="Calibri"/>
                <w:w w:val="100"/>
                <w:sz w:val="21"/>
              </w:rPr>
              <w:t>8</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Calibri" w:hAnsi="Calibri" w:cs="Calibri" w:eastAsia="Calibri" w:hint="default"/>
                <w:sz w:val="21"/>
                <w:szCs w:val="21"/>
              </w:rPr>
            </w:pPr>
            <w:r>
              <w:rPr>
                <w:rFonts w:ascii="宋体" w:hAnsi="宋体" w:cs="宋体" w:eastAsia="宋体" w:hint="default"/>
                <w:sz w:val="21"/>
                <w:szCs w:val="21"/>
              </w:rPr>
              <w:t>安居宝无线报警系统</w:t>
            </w:r>
            <w:r>
              <w:rPr>
                <w:rFonts w:ascii="宋体" w:hAnsi="宋体" w:cs="宋体" w:eastAsia="宋体" w:hint="default"/>
                <w:spacing w:val="-56"/>
                <w:sz w:val="21"/>
                <w:szCs w:val="21"/>
              </w:rPr>
              <w:t> </w:t>
            </w:r>
            <w:r>
              <w:rPr>
                <w:rFonts w:ascii="Calibri" w:hAnsi="Calibri" w:cs="Calibri" w:eastAsia="Calibri" w:hint="default"/>
                <w:sz w:val="21"/>
                <w:szCs w:val="21"/>
              </w:rPr>
              <w:t>V1.0</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128529</w:t>
            </w:r>
            <w:r>
              <w:rPr>
                <w:rFonts w:ascii="Calibri" w:hAnsi="Calibri" w:cs="Calibri" w:eastAsia="Calibri" w:hint="default"/>
                <w:spacing w:val="3"/>
                <w:sz w:val="21"/>
                <w:szCs w:val="21"/>
              </w:rPr>
              <w:t> </w:t>
            </w:r>
            <w:r>
              <w:rPr>
                <w:rFonts w:ascii="宋体" w:hAnsi="宋体" w:cs="宋体" w:eastAsia="宋体" w:hint="default"/>
                <w:sz w:val="21"/>
                <w:szCs w:val="21"/>
              </w:rPr>
              <w:t>号</w:t>
            </w:r>
          </w:p>
        </w:tc>
        <w:tc>
          <w:tcPr>
            <w:tcW w:w="14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2"/>
              <w:ind w:right="107"/>
              <w:jc w:val="center"/>
              <w:rPr>
                <w:rFonts w:ascii="Calibri" w:hAnsi="Calibri" w:cs="Calibri" w:eastAsia="Calibri" w:hint="default"/>
                <w:sz w:val="21"/>
                <w:szCs w:val="21"/>
              </w:rPr>
            </w:pPr>
            <w:r>
              <w:rPr>
                <w:rFonts w:ascii="Calibri"/>
                <w:sz w:val="21"/>
              </w:rPr>
              <w:t>2009SR92350</w:t>
            </w:r>
          </w:p>
        </w:tc>
        <w:tc>
          <w:tcPr>
            <w:tcW w:w="192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31"/>
              <w:ind w:left="100" w:right="0"/>
              <w:jc w:val="left"/>
              <w:rPr>
                <w:rFonts w:ascii="宋体" w:hAnsi="宋体" w:cs="宋体" w:eastAsia="宋体" w:hint="default"/>
                <w:sz w:val="21"/>
                <w:szCs w:val="21"/>
              </w:rPr>
            </w:pPr>
            <w:r>
              <w:rPr>
                <w:rFonts w:ascii="Calibri" w:hAnsi="Calibri" w:cs="Calibri" w:eastAsia="Calibri" w:hint="default"/>
                <w:sz w:val="21"/>
                <w:szCs w:val="21"/>
              </w:rPr>
              <w:t>2008</w:t>
            </w:r>
            <w:r>
              <w:rPr>
                <w:rFonts w:ascii="Calibri" w:hAnsi="Calibri" w:cs="Calibri" w:eastAsia="Calibri"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11</w:t>
            </w:r>
            <w:r>
              <w:rPr>
                <w:rFonts w:ascii="Calibri" w:hAnsi="Calibri" w:cs="Calibri" w:eastAsia="Calibri"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Calibri" w:hAnsi="Calibri" w:cs="Calibri" w:eastAsia="Calibri" w:hint="default"/>
                <w:sz w:val="21"/>
                <w:szCs w:val="21"/>
              </w:rPr>
              <w:t>10</w:t>
            </w:r>
            <w:r>
              <w:rPr>
                <w:rFonts w:ascii="Calibri" w:hAnsi="Calibri" w:cs="Calibri" w:eastAsia="Calibri" w:hint="default"/>
                <w:spacing w:val="-1"/>
                <w:sz w:val="21"/>
                <w:szCs w:val="21"/>
              </w:rPr>
              <w:t> </w:t>
            </w:r>
            <w:r>
              <w:rPr>
                <w:rFonts w:ascii="宋体" w:hAnsi="宋体" w:cs="宋体" w:eastAsia="宋体" w:hint="default"/>
                <w:sz w:val="21"/>
                <w:szCs w:val="21"/>
              </w:rPr>
              <w:t>日</w:t>
            </w:r>
          </w:p>
        </w:tc>
      </w:tr>
      <w:tr>
        <w:trPr>
          <w:trHeight w:val="1210" w:hRule="exact"/>
        </w:trPr>
        <w:tc>
          <w:tcPr>
            <w:tcW w:w="67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72"/>
              <w:ind w:left="20" w:right="0"/>
              <w:jc w:val="center"/>
              <w:rPr>
                <w:rFonts w:ascii="Calibri" w:hAnsi="Calibri" w:cs="Calibri" w:eastAsia="Calibri" w:hint="default"/>
                <w:sz w:val="21"/>
                <w:szCs w:val="21"/>
              </w:rPr>
            </w:pPr>
            <w:r>
              <w:rPr>
                <w:rFonts w:ascii="Calibri"/>
                <w:w w:val="100"/>
                <w:sz w:val="21"/>
              </w:rPr>
              <w:t>9</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1"/>
                <w:szCs w:val="21"/>
              </w:rPr>
            </w:pPr>
            <w:r>
              <w:rPr>
                <w:rFonts w:ascii="宋体" w:hAnsi="宋体" w:cs="宋体" w:eastAsia="宋体" w:hint="default"/>
                <w:spacing w:val="9"/>
                <w:sz w:val="21"/>
                <w:szCs w:val="21"/>
              </w:rPr>
              <w:t>安居宝 </w:t>
            </w:r>
            <w:r>
              <w:rPr>
                <w:rFonts w:ascii="宋体" w:hAnsi="宋体" w:cs="宋体" w:eastAsia="宋体" w:hint="default"/>
                <w:sz w:val="21"/>
                <w:szCs w:val="21"/>
              </w:rPr>
              <w:t>15</w:t>
            </w:r>
            <w:r>
              <w:rPr>
                <w:rFonts w:ascii="宋体" w:hAnsi="宋体" w:cs="宋体" w:eastAsia="宋体" w:hint="default"/>
                <w:spacing w:val="52"/>
                <w:sz w:val="21"/>
                <w:szCs w:val="21"/>
              </w:rPr>
              <w:t> </w:t>
            </w:r>
            <w:r>
              <w:rPr>
                <w:rFonts w:ascii="宋体" w:hAnsi="宋体" w:cs="宋体" w:eastAsia="宋体" w:hint="default"/>
                <w:spacing w:val="11"/>
                <w:sz w:val="21"/>
                <w:szCs w:val="21"/>
              </w:rPr>
              <w:t>寸触摸屏主机系统</w:t>
            </w: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21"/>
                <w:szCs w:val="21"/>
              </w:rPr>
            </w:pPr>
            <w:r>
              <w:rPr>
                <w:rFonts w:ascii="宋体"/>
                <w:sz w:val="21"/>
              </w:rPr>
              <w:t>V1.0</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Calibri" w:hAnsi="Calibri" w:cs="Calibri" w:eastAsia="Calibri" w:hint="default"/>
                <w:sz w:val="21"/>
                <w:szCs w:val="21"/>
              </w:rPr>
              <w:t>0255560</w:t>
            </w:r>
            <w:r>
              <w:rPr>
                <w:rFonts w:ascii="Calibri" w:hAnsi="Calibri" w:cs="Calibri" w:eastAsia="Calibri" w:hint="default"/>
                <w:spacing w:val="1"/>
                <w:sz w:val="21"/>
                <w:szCs w:val="21"/>
              </w:rPr>
              <w:t> </w:t>
            </w:r>
            <w:r>
              <w:rPr>
                <w:rFonts w:ascii="宋体" w:hAnsi="宋体" w:cs="宋体" w:eastAsia="宋体" w:hint="default"/>
                <w:sz w:val="21"/>
                <w:szCs w:val="21"/>
              </w:rPr>
              <w:t>号</w:t>
            </w:r>
          </w:p>
        </w:tc>
        <w:tc>
          <w:tcPr>
            <w:tcW w:w="14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2"/>
              <w:ind w:right="6"/>
              <w:jc w:val="center"/>
              <w:rPr>
                <w:rFonts w:ascii="Calibri" w:hAnsi="Calibri" w:cs="Calibri" w:eastAsia="Calibri" w:hint="default"/>
                <w:sz w:val="21"/>
                <w:szCs w:val="21"/>
              </w:rPr>
            </w:pPr>
            <w:r>
              <w:rPr>
                <w:rFonts w:ascii="Calibri"/>
                <w:sz w:val="21"/>
              </w:rPr>
              <w:t>2010SR067287</w:t>
            </w:r>
          </w:p>
        </w:tc>
        <w:tc>
          <w:tcPr>
            <w:tcW w:w="192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31"/>
              <w:ind w:left="100"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10</w:t>
            </w:r>
            <w:r>
              <w:rPr>
                <w:rFonts w:ascii="Calibri" w:hAnsi="Calibri" w:cs="Calibri" w:eastAsia="Calibri" w:hint="default"/>
                <w:spacing w:val="6"/>
                <w:sz w:val="21"/>
                <w:szCs w:val="21"/>
              </w:rPr>
              <w:t> </w:t>
            </w:r>
            <w:r>
              <w:rPr>
                <w:rFonts w:ascii="宋体" w:hAnsi="宋体" w:cs="宋体" w:eastAsia="宋体" w:hint="default"/>
                <w:sz w:val="21"/>
                <w:szCs w:val="21"/>
              </w:rPr>
              <w:t>日</w:t>
            </w:r>
          </w:p>
        </w:tc>
      </w:tr>
      <w:tr>
        <w:trPr>
          <w:trHeight w:val="1210" w:hRule="exact"/>
        </w:trPr>
        <w:tc>
          <w:tcPr>
            <w:tcW w:w="67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70"/>
              <w:ind w:left="24" w:right="0"/>
              <w:jc w:val="center"/>
              <w:rPr>
                <w:rFonts w:ascii="Calibri" w:hAnsi="Calibri" w:cs="Calibri" w:eastAsia="Calibri" w:hint="default"/>
                <w:sz w:val="21"/>
                <w:szCs w:val="21"/>
              </w:rPr>
            </w:pPr>
            <w:r>
              <w:rPr>
                <w:rFonts w:ascii="Calibri"/>
                <w:sz w:val="21"/>
              </w:rPr>
              <w:t>10</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安</w:t>
            </w:r>
            <w:r>
              <w:rPr>
                <w:rFonts w:ascii="宋体" w:hAnsi="宋体" w:cs="宋体" w:eastAsia="宋体" w:hint="default"/>
                <w:spacing w:val="-78"/>
                <w:sz w:val="21"/>
                <w:szCs w:val="21"/>
              </w:rPr>
              <w:t> </w:t>
            </w:r>
            <w:r>
              <w:rPr>
                <w:rFonts w:ascii="宋体" w:hAnsi="宋体" w:cs="宋体" w:eastAsia="宋体" w:hint="default"/>
                <w:spacing w:val="11"/>
                <w:sz w:val="21"/>
                <w:szCs w:val="21"/>
              </w:rPr>
              <w:t>居宝</w:t>
            </w:r>
            <w:r>
              <w:rPr>
                <w:rFonts w:ascii="宋体" w:hAnsi="宋体" w:cs="宋体" w:eastAsia="宋体" w:hint="default"/>
                <w:spacing w:val="32"/>
                <w:sz w:val="21"/>
                <w:szCs w:val="21"/>
              </w:rPr>
              <w:t> </w:t>
            </w:r>
            <w:r>
              <w:rPr>
                <w:rFonts w:ascii="宋体" w:hAnsi="宋体" w:cs="宋体" w:eastAsia="宋体" w:hint="default"/>
                <w:sz w:val="21"/>
                <w:szCs w:val="21"/>
              </w:rPr>
              <w:t>7</w:t>
            </w:r>
            <w:r>
              <w:rPr>
                <w:rFonts w:ascii="宋体" w:hAnsi="宋体" w:cs="宋体" w:eastAsia="宋体" w:hint="default"/>
                <w:spacing w:val="32"/>
                <w:sz w:val="21"/>
                <w:szCs w:val="21"/>
              </w:rPr>
              <w:t> </w:t>
            </w:r>
            <w:r>
              <w:rPr>
                <w:rFonts w:ascii="宋体" w:hAnsi="宋体" w:cs="宋体" w:eastAsia="宋体" w:hint="default"/>
                <w:sz w:val="21"/>
                <w:szCs w:val="21"/>
              </w:rPr>
              <w:t>寸</w:t>
            </w:r>
            <w:r>
              <w:rPr>
                <w:rFonts w:ascii="宋体" w:hAnsi="宋体" w:cs="宋体" w:eastAsia="宋体" w:hint="default"/>
                <w:spacing w:val="-78"/>
                <w:sz w:val="21"/>
                <w:szCs w:val="21"/>
              </w:rPr>
              <w:t> </w:t>
            </w:r>
            <w:r>
              <w:rPr>
                <w:rFonts w:ascii="宋体" w:hAnsi="宋体" w:cs="宋体" w:eastAsia="宋体" w:hint="default"/>
                <w:spacing w:val="17"/>
                <w:sz w:val="21"/>
                <w:szCs w:val="21"/>
              </w:rPr>
              <w:t>触摸屏管理</w:t>
            </w:r>
            <w:r>
              <w:rPr>
                <w:rFonts w:ascii="宋体" w:hAnsi="宋体" w:cs="宋体" w:eastAsia="宋体" w:hint="default"/>
                <w:spacing w:val="-78"/>
                <w:sz w:val="21"/>
                <w:szCs w:val="21"/>
              </w:rPr>
              <w:t> </w:t>
            </w:r>
            <w:r>
              <w:rPr>
                <w:rFonts w:ascii="宋体" w:hAnsi="宋体" w:cs="宋体" w:eastAsia="宋体" w:hint="default"/>
                <w:spacing w:val="11"/>
                <w:sz w:val="21"/>
                <w:szCs w:val="21"/>
              </w:rPr>
              <w:t>系统</w:t>
            </w:r>
          </w:p>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21"/>
                <w:szCs w:val="21"/>
              </w:rPr>
            </w:pPr>
            <w:r>
              <w:rPr>
                <w:rFonts w:ascii="宋体"/>
                <w:sz w:val="21"/>
              </w:rPr>
              <w:t>V1.0</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Calibri" w:hAnsi="Calibri" w:cs="Calibri" w:eastAsia="Calibri" w:hint="default"/>
                <w:sz w:val="21"/>
                <w:szCs w:val="21"/>
              </w:rPr>
              <w:t>0255563</w:t>
            </w:r>
            <w:r>
              <w:rPr>
                <w:rFonts w:ascii="Calibri" w:hAnsi="Calibri" w:cs="Calibri" w:eastAsia="Calibri" w:hint="default"/>
                <w:spacing w:val="1"/>
                <w:sz w:val="21"/>
                <w:szCs w:val="21"/>
              </w:rPr>
              <w:t> </w:t>
            </w:r>
            <w:r>
              <w:rPr>
                <w:rFonts w:ascii="宋体" w:hAnsi="宋体" w:cs="宋体" w:eastAsia="宋体" w:hint="default"/>
                <w:sz w:val="21"/>
                <w:szCs w:val="21"/>
              </w:rPr>
              <w:t>号</w:t>
            </w:r>
          </w:p>
        </w:tc>
        <w:tc>
          <w:tcPr>
            <w:tcW w:w="14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70"/>
              <w:ind w:right="4"/>
              <w:jc w:val="center"/>
              <w:rPr>
                <w:rFonts w:ascii="Calibri" w:hAnsi="Calibri" w:cs="Calibri" w:eastAsia="Calibri" w:hint="default"/>
                <w:sz w:val="21"/>
                <w:szCs w:val="21"/>
              </w:rPr>
            </w:pPr>
            <w:r>
              <w:rPr>
                <w:rFonts w:ascii="Calibri"/>
                <w:sz w:val="21"/>
              </w:rPr>
              <w:t>2010SR067290</w:t>
            </w:r>
          </w:p>
        </w:tc>
        <w:tc>
          <w:tcPr>
            <w:tcW w:w="192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9"/>
              <w:ind w:left="100"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10</w:t>
            </w:r>
            <w:r>
              <w:rPr>
                <w:rFonts w:ascii="Calibri" w:hAnsi="Calibri" w:cs="Calibri" w:eastAsia="Calibri"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62"/>
                <w:sz w:val="21"/>
                <w:szCs w:val="21"/>
              </w:rPr>
              <w:t> </w:t>
            </w:r>
            <w:r>
              <w:rPr>
                <w:rFonts w:ascii="Calibri" w:hAnsi="Calibri" w:cs="Calibri" w:eastAsia="Calibri" w:hint="default"/>
                <w:sz w:val="21"/>
                <w:szCs w:val="21"/>
              </w:rPr>
              <w:t>10</w:t>
            </w:r>
            <w:r>
              <w:rPr>
                <w:rFonts w:ascii="Calibri" w:hAnsi="Calibri" w:cs="Calibri" w:eastAsia="Calibri" w:hint="default"/>
                <w:spacing w:val="-1"/>
                <w:sz w:val="21"/>
                <w:szCs w:val="21"/>
              </w:rPr>
              <w:t> </w:t>
            </w:r>
            <w:r>
              <w:rPr>
                <w:rFonts w:ascii="宋体" w:hAnsi="宋体" w:cs="宋体" w:eastAsia="宋体" w:hint="default"/>
                <w:sz w:val="21"/>
                <w:szCs w:val="21"/>
              </w:rPr>
              <w:t>日</w:t>
            </w:r>
          </w:p>
        </w:tc>
      </w:tr>
      <w:tr>
        <w:trPr>
          <w:trHeight w:val="1210" w:hRule="exact"/>
        </w:trPr>
        <w:tc>
          <w:tcPr>
            <w:tcW w:w="679"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9"/>
              <w:ind w:left="24" w:right="0"/>
              <w:jc w:val="center"/>
              <w:rPr>
                <w:rFonts w:ascii="Calibri" w:hAnsi="Calibri" w:cs="Calibri" w:eastAsia="Calibri" w:hint="default"/>
                <w:sz w:val="21"/>
                <w:szCs w:val="21"/>
              </w:rPr>
            </w:pPr>
            <w:r>
              <w:rPr>
                <w:rFonts w:ascii="Calibri"/>
                <w:sz w:val="21"/>
              </w:rPr>
              <w:t>11</w:t>
            </w:r>
          </w:p>
        </w:tc>
        <w:tc>
          <w:tcPr>
            <w:tcW w:w="312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安</w:t>
            </w:r>
            <w:r>
              <w:rPr>
                <w:rFonts w:ascii="宋体" w:hAnsi="宋体" w:cs="宋体" w:eastAsia="宋体" w:hint="default"/>
                <w:spacing w:val="-78"/>
                <w:sz w:val="21"/>
                <w:szCs w:val="21"/>
              </w:rPr>
              <w:t> </w:t>
            </w:r>
            <w:r>
              <w:rPr>
                <w:rFonts w:ascii="宋体" w:hAnsi="宋体" w:cs="宋体" w:eastAsia="宋体" w:hint="default"/>
                <w:spacing w:val="11"/>
                <w:sz w:val="21"/>
                <w:szCs w:val="21"/>
              </w:rPr>
              <w:t>居宝</w:t>
            </w:r>
            <w:r>
              <w:rPr>
                <w:rFonts w:ascii="宋体" w:hAnsi="宋体" w:cs="宋体" w:eastAsia="宋体" w:hint="default"/>
                <w:spacing w:val="32"/>
                <w:sz w:val="21"/>
                <w:szCs w:val="21"/>
              </w:rPr>
              <w:t> </w:t>
            </w:r>
            <w:r>
              <w:rPr>
                <w:rFonts w:ascii="宋体" w:hAnsi="宋体" w:cs="宋体" w:eastAsia="宋体" w:hint="default"/>
                <w:sz w:val="21"/>
                <w:szCs w:val="21"/>
              </w:rPr>
              <w:t>7</w:t>
            </w:r>
            <w:r>
              <w:rPr>
                <w:rFonts w:ascii="宋体" w:hAnsi="宋体" w:cs="宋体" w:eastAsia="宋体" w:hint="default"/>
                <w:spacing w:val="32"/>
                <w:sz w:val="21"/>
                <w:szCs w:val="21"/>
              </w:rPr>
              <w:t> </w:t>
            </w:r>
            <w:r>
              <w:rPr>
                <w:rFonts w:ascii="宋体" w:hAnsi="宋体" w:cs="宋体" w:eastAsia="宋体" w:hint="default"/>
                <w:sz w:val="21"/>
                <w:szCs w:val="21"/>
              </w:rPr>
              <w:t>寸</w:t>
            </w:r>
            <w:r>
              <w:rPr>
                <w:rFonts w:ascii="宋体" w:hAnsi="宋体" w:cs="宋体" w:eastAsia="宋体" w:hint="default"/>
                <w:spacing w:val="-78"/>
                <w:sz w:val="21"/>
                <w:szCs w:val="21"/>
              </w:rPr>
              <w:t> </w:t>
            </w:r>
            <w:r>
              <w:rPr>
                <w:rFonts w:ascii="宋体" w:hAnsi="宋体" w:cs="宋体" w:eastAsia="宋体" w:hint="default"/>
                <w:spacing w:val="17"/>
                <w:sz w:val="21"/>
                <w:szCs w:val="21"/>
              </w:rPr>
              <w:t>触摸屏主机</w:t>
            </w:r>
            <w:r>
              <w:rPr>
                <w:rFonts w:ascii="宋体" w:hAnsi="宋体" w:cs="宋体" w:eastAsia="宋体" w:hint="default"/>
                <w:spacing w:val="-78"/>
                <w:sz w:val="21"/>
                <w:szCs w:val="21"/>
              </w:rPr>
              <w:t> </w:t>
            </w:r>
            <w:r>
              <w:rPr>
                <w:rFonts w:ascii="宋体" w:hAnsi="宋体" w:cs="宋体" w:eastAsia="宋体" w:hint="default"/>
                <w:spacing w:val="11"/>
                <w:sz w:val="21"/>
                <w:szCs w:val="21"/>
              </w:rPr>
              <w:t>系统</w:t>
            </w:r>
          </w:p>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21"/>
                <w:szCs w:val="21"/>
              </w:rPr>
            </w:pPr>
            <w:r>
              <w:rPr>
                <w:rFonts w:ascii="宋体"/>
                <w:sz w:val="21"/>
              </w:rPr>
              <w:t>V1.0</w:t>
            </w:r>
          </w:p>
        </w:tc>
        <w:tc>
          <w:tcPr>
            <w:tcW w:w="1565"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6"/>
                <w:sz w:val="21"/>
                <w:szCs w:val="21"/>
              </w:rPr>
              <w:t> </w:t>
            </w:r>
            <w:r>
              <w:rPr>
                <w:rFonts w:ascii="Calibri" w:hAnsi="Calibri" w:cs="Calibri" w:eastAsia="Calibri" w:hint="default"/>
                <w:sz w:val="21"/>
                <w:szCs w:val="21"/>
              </w:rPr>
              <w:t>0255565</w:t>
            </w:r>
            <w:r>
              <w:rPr>
                <w:rFonts w:ascii="Calibri" w:hAnsi="Calibri" w:cs="Calibri" w:eastAsia="Calibri" w:hint="default"/>
                <w:spacing w:val="1"/>
                <w:sz w:val="21"/>
                <w:szCs w:val="21"/>
              </w:rPr>
              <w:t> </w:t>
            </w:r>
            <w:r>
              <w:rPr>
                <w:rFonts w:ascii="宋体" w:hAnsi="宋体" w:cs="宋体" w:eastAsia="宋体" w:hint="default"/>
                <w:sz w:val="21"/>
                <w:szCs w:val="21"/>
              </w:rPr>
              <w:t>号</w:t>
            </w:r>
          </w:p>
        </w:tc>
        <w:tc>
          <w:tcPr>
            <w:tcW w:w="149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9"/>
              <w:ind w:right="6"/>
              <w:jc w:val="center"/>
              <w:rPr>
                <w:rFonts w:ascii="Calibri" w:hAnsi="Calibri" w:cs="Calibri" w:eastAsia="Calibri" w:hint="default"/>
                <w:sz w:val="21"/>
                <w:szCs w:val="21"/>
              </w:rPr>
            </w:pPr>
            <w:r>
              <w:rPr>
                <w:rFonts w:ascii="Calibri"/>
                <w:sz w:val="21"/>
              </w:rPr>
              <w:t>2010SR067292</w:t>
            </w:r>
          </w:p>
        </w:tc>
        <w:tc>
          <w:tcPr>
            <w:tcW w:w="1928"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9"/>
              <w:ind w:left="100"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10</w:t>
            </w:r>
            <w:r>
              <w:rPr>
                <w:rFonts w:ascii="Calibri" w:hAnsi="Calibri" w:cs="Calibri" w:eastAsia="Calibri" w:hint="default"/>
                <w:spacing w:val="6"/>
                <w:sz w:val="21"/>
                <w:szCs w:val="21"/>
              </w:rPr>
              <w:t> </w:t>
            </w:r>
            <w:r>
              <w:rPr>
                <w:rFonts w:ascii="宋体" w:hAnsi="宋体" w:cs="宋体" w:eastAsia="宋体" w:hint="default"/>
                <w:sz w:val="21"/>
                <w:szCs w:val="21"/>
              </w:rPr>
              <w:t>日</w:t>
            </w:r>
          </w:p>
        </w:tc>
      </w:tr>
      <w:tr>
        <w:trPr>
          <w:trHeight w:val="649" w:hRule="exact"/>
        </w:trPr>
        <w:tc>
          <w:tcPr>
            <w:tcW w:w="679" w:type="dxa"/>
            <w:tcBorders>
              <w:top w:val="single" w:sz="6" w:space="0" w:color="000000"/>
              <w:left w:val="nil" w:sz="6" w:space="0" w:color="auto"/>
              <w:bottom w:val="single" w:sz="36" w:space="0" w:color="000000"/>
              <w:right w:val="single" w:sz="6" w:space="0" w:color="000000"/>
            </w:tcBorders>
          </w:tcPr>
          <w:p>
            <w:pPr>
              <w:pStyle w:val="TableParagraph"/>
              <w:spacing w:line="240" w:lineRule="auto" w:before="169"/>
              <w:ind w:left="24" w:right="0"/>
              <w:jc w:val="center"/>
              <w:rPr>
                <w:rFonts w:ascii="Calibri" w:hAnsi="Calibri" w:cs="Calibri" w:eastAsia="Calibri" w:hint="default"/>
                <w:sz w:val="21"/>
                <w:szCs w:val="21"/>
              </w:rPr>
            </w:pPr>
            <w:r>
              <w:rPr>
                <w:rFonts w:ascii="Calibri"/>
                <w:sz w:val="21"/>
              </w:rPr>
              <w:t>12</w:t>
            </w:r>
          </w:p>
        </w:tc>
        <w:tc>
          <w:tcPr>
            <w:tcW w:w="3125" w:type="dxa"/>
            <w:tcBorders>
              <w:top w:val="single" w:sz="6" w:space="0" w:color="000000"/>
              <w:left w:val="single" w:sz="6" w:space="0" w:color="000000"/>
              <w:bottom w:val="single" w:sz="36" w:space="0" w:color="000000"/>
              <w:right w:val="single" w:sz="6" w:space="0" w:color="000000"/>
            </w:tcBorders>
          </w:tcPr>
          <w:p>
            <w:pPr>
              <w:pStyle w:val="TableParagraph"/>
              <w:spacing w:line="240" w:lineRule="auto" w:before="30"/>
              <w:ind w:left="100" w:right="0"/>
              <w:jc w:val="left"/>
              <w:rPr>
                <w:rFonts w:ascii="宋体" w:hAnsi="宋体" w:cs="宋体" w:eastAsia="宋体" w:hint="default"/>
                <w:sz w:val="21"/>
                <w:szCs w:val="21"/>
              </w:rPr>
            </w:pPr>
            <w:r>
              <w:rPr>
                <w:rFonts w:ascii="宋体" w:hAnsi="宋体" w:cs="宋体" w:eastAsia="宋体" w:hint="default"/>
                <w:sz w:val="21"/>
                <w:szCs w:val="21"/>
              </w:rPr>
              <w:t>安居宝智能停车场管理软件</w:t>
            </w:r>
          </w:p>
        </w:tc>
        <w:tc>
          <w:tcPr>
            <w:tcW w:w="1565" w:type="dxa"/>
            <w:tcBorders>
              <w:top w:val="single" w:sz="6" w:space="0" w:color="000000"/>
              <w:left w:val="single" w:sz="6" w:space="0" w:color="000000"/>
              <w:bottom w:val="single" w:sz="36" w:space="0" w:color="000000"/>
              <w:right w:val="single" w:sz="6" w:space="0" w:color="000000"/>
            </w:tcBorders>
          </w:tcPr>
          <w:p>
            <w:pPr>
              <w:pStyle w:val="TableParagraph"/>
              <w:spacing w:line="240" w:lineRule="auto" w:before="21"/>
              <w:ind w:left="110" w:right="0"/>
              <w:jc w:val="left"/>
              <w:rPr>
                <w:rFonts w:ascii="宋体" w:hAnsi="宋体" w:cs="宋体" w:eastAsia="宋体" w:hint="default"/>
                <w:sz w:val="22"/>
                <w:szCs w:val="22"/>
              </w:rPr>
            </w:pPr>
            <w:r>
              <w:rPr>
                <w:rFonts w:ascii="宋体" w:hAnsi="宋体" w:cs="宋体" w:eastAsia="宋体" w:hint="default"/>
                <w:sz w:val="22"/>
                <w:szCs w:val="22"/>
              </w:rPr>
              <w:t>第</w:t>
            </w:r>
            <w:r>
              <w:rPr>
                <w:rFonts w:ascii="宋体" w:hAnsi="宋体" w:cs="宋体" w:eastAsia="宋体" w:hint="default"/>
                <w:spacing w:val="-57"/>
                <w:sz w:val="22"/>
                <w:szCs w:val="22"/>
              </w:rPr>
              <w:t> </w:t>
            </w:r>
            <w:r>
              <w:rPr>
                <w:rFonts w:ascii="Calibri" w:hAnsi="Calibri" w:cs="Calibri" w:eastAsia="Calibri" w:hint="default"/>
                <w:sz w:val="22"/>
                <w:szCs w:val="22"/>
              </w:rPr>
              <w:t>0345563</w:t>
            </w:r>
            <w:r>
              <w:rPr>
                <w:rFonts w:ascii="Calibri" w:hAnsi="Calibri" w:cs="Calibri" w:eastAsia="Calibri" w:hint="default"/>
                <w:spacing w:val="5"/>
                <w:sz w:val="22"/>
                <w:szCs w:val="22"/>
              </w:rPr>
              <w:t> </w:t>
            </w:r>
            <w:r>
              <w:rPr>
                <w:rFonts w:ascii="宋体" w:hAnsi="宋体" w:cs="宋体" w:eastAsia="宋体" w:hint="default"/>
                <w:sz w:val="22"/>
                <w:szCs w:val="22"/>
              </w:rPr>
              <w:t>号</w:t>
            </w:r>
          </w:p>
        </w:tc>
        <w:tc>
          <w:tcPr>
            <w:tcW w:w="1490" w:type="dxa"/>
            <w:tcBorders>
              <w:top w:val="single" w:sz="6" w:space="0" w:color="000000"/>
              <w:left w:val="single" w:sz="6" w:space="0" w:color="000000"/>
              <w:bottom w:val="single" w:sz="36" w:space="0" w:color="000000"/>
              <w:right w:val="single" w:sz="6" w:space="0" w:color="000000"/>
            </w:tcBorders>
          </w:tcPr>
          <w:p>
            <w:pPr>
              <w:pStyle w:val="TableParagraph"/>
              <w:spacing w:line="240" w:lineRule="auto" w:before="71"/>
              <w:ind w:right="0"/>
              <w:jc w:val="center"/>
              <w:rPr>
                <w:rFonts w:ascii="Calibri" w:hAnsi="Calibri" w:cs="Calibri" w:eastAsia="Calibri" w:hint="default"/>
                <w:sz w:val="21"/>
                <w:szCs w:val="21"/>
              </w:rPr>
            </w:pPr>
            <w:r>
              <w:rPr>
                <w:rFonts w:ascii="Calibri"/>
                <w:sz w:val="21"/>
              </w:rPr>
              <w:t>2011SR081889</w:t>
            </w:r>
          </w:p>
        </w:tc>
        <w:tc>
          <w:tcPr>
            <w:tcW w:w="1928" w:type="dxa"/>
            <w:tcBorders>
              <w:top w:val="single" w:sz="6" w:space="0" w:color="000000"/>
              <w:left w:val="single" w:sz="6" w:space="0" w:color="000000"/>
              <w:bottom w:val="single" w:sz="36" w:space="0" w:color="000000"/>
              <w:right w:val="nil" w:sz="6" w:space="0" w:color="auto"/>
            </w:tcBorders>
          </w:tcPr>
          <w:p>
            <w:pPr>
              <w:pStyle w:val="TableParagraph"/>
              <w:spacing w:line="240" w:lineRule="auto" w:before="30"/>
              <w:ind w:left="100" w:right="0"/>
              <w:jc w:val="left"/>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9</w:t>
            </w:r>
            <w:r>
              <w:rPr>
                <w:rFonts w:ascii="Calibri" w:hAnsi="Calibri" w:cs="Calibri" w:eastAsia="Calibri" w:hint="default"/>
                <w:spacing w:val="6"/>
                <w:sz w:val="21"/>
                <w:szCs w:val="21"/>
              </w:rPr>
              <w:t> </w:t>
            </w:r>
            <w:r>
              <w:rPr>
                <w:rFonts w:ascii="宋体" w:hAnsi="宋体" w:cs="宋体" w:eastAsia="宋体" w:hint="default"/>
                <w:sz w:val="21"/>
                <w:szCs w:val="21"/>
              </w:rPr>
              <w:t>日</w:t>
            </w:r>
          </w:p>
        </w:tc>
      </w:tr>
    </w:tbl>
    <w:p>
      <w:pPr>
        <w:spacing w:line="240" w:lineRule="auto" w:before="12"/>
        <w:rPr>
          <w:rFonts w:ascii="宋体" w:hAnsi="宋体" w:cs="宋体" w:eastAsia="宋体" w:hint="default"/>
          <w:sz w:val="5"/>
          <w:szCs w:val="5"/>
        </w:rPr>
      </w:pPr>
    </w:p>
    <w:p>
      <w:pPr>
        <w:pStyle w:val="BodyText"/>
        <w:spacing w:line="240" w:lineRule="auto" w:before="26"/>
        <w:ind w:left="878" w:right="0"/>
        <w:jc w:val="left"/>
      </w:pPr>
      <w:r>
        <w:rPr/>
        <w:t>注：第 </w:t>
      </w:r>
      <w:r>
        <w:rPr>
          <w:rFonts w:ascii="宋体" w:hAnsi="宋体" w:cs="宋体" w:eastAsia="宋体" w:hint="default"/>
        </w:rPr>
        <w:t>12</w:t>
      </w:r>
      <w:r>
        <w:rPr>
          <w:rFonts w:ascii="宋体" w:hAnsi="宋体" w:cs="宋体" w:eastAsia="宋体" w:hint="default"/>
          <w:spacing w:val="-88"/>
        </w:rPr>
        <w:t> </w:t>
      </w:r>
      <w:r>
        <w:rPr/>
        <w:t>项计算机软件著作权“安居宝智能停车场管理软件”系公司控股</w:t>
      </w:r>
    </w:p>
    <w:p>
      <w:pPr>
        <w:spacing w:line="240" w:lineRule="auto" w:before="9"/>
        <w:rPr>
          <w:rFonts w:ascii="宋体" w:hAnsi="宋体" w:cs="宋体" w:eastAsia="宋体" w:hint="default"/>
          <w:sz w:val="21"/>
          <w:szCs w:val="21"/>
        </w:rPr>
      </w:pPr>
    </w:p>
    <w:p>
      <w:pPr>
        <w:pStyle w:val="BodyText"/>
        <w:tabs>
          <w:tab w:pos="1530" w:val="left" w:leader="none"/>
        </w:tabs>
        <w:spacing w:line="456" w:lineRule="auto"/>
        <w:ind w:left="964" w:right="2025" w:hanging="567"/>
        <w:jc w:val="left"/>
        <w:rPr>
          <w:rFonts w:ascii="宋体" w:hAnsi="宋体" w:cs="宋体" w:eastAsia="宋体" w:hint="default"/>
        </w:rPr>
      </w:pPr>
      <w:r>
        <w:rPr/>
        <w:t>子公司广东安居宝智能控制系统有限公司于</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11</w:t>
      </w:r>
      <w:r>
        <w:rPr>
          <w:rFonts w:ascii="宋体" w:hAnsi="宋体" w:cs="宋体" w:eastAsia="宋体" w:hint="default"/>
          <w:spacing w:val="-60"/>
        </w:rPr>
        <w:t> </w:t>
      </w:r>
      <w:r>
        <w:rPr/>
        <w:t>月获得。 </w:t>
      </w:r>
      <w:r>
        <w:rPr>
          <w:rFonts w:ascii="宋体" w:hAnsi="宋体" w:cs="宋体" w:eastAsia="宋体" w:hint="default"/>
          <w:b/>
          <w:bCs/>
        </w:rPr>
        <w:t>2</w:t>
      </w:r>
      <w:r>
        <w:rPr>
          <w:rFonts w:ascii="宋体" w:hAnsi="宋体" w:cs="宋体" w:eastAsia="宋体" w:hint="default"/>
          <w:b/>
          <w:bCs/>
        </w:rPr>
        <w:t>、</w:t>
        <w:tab/>
        <w:t>专利</w:t>
      </w:r>
      <w:r>
        <w:rPr>
          <w:rFonts w:ascii="宋体" w:hAnsi="宋体" w:cs="宋体" w:eastAsia="宋体" w:hint="default"/>
        </w:rPr>
      </w:r>
    </w:p>
    <w:p>
      <w:pPr>
        <w:pStyle w:val="BodyText"/>
        <w:spacing w:line="240" w:lineRule="auto" w:before="65"/>
        <w:ind w:left="878" w:right="0"/>
        <w:jc w:val="left"/>
      </w:pPr>
      <w:r>
        <w:rPr>
          <w:rFonts w:ascii="宋体" w:hAnsi="宋体" w:cs="宋体" w:eastAsia="宋体" w:hint="default"/>
        </w:rPr>
        <w:t>2011</w:t>
      </w:r>
      <w:r>
        <w:rPr>
          <w:rFonts w:ascii="宋体" w:hAnsi="宋体" w:cs="宋体" w:eastAsia="宋体" w:hint="default"/>
          <w:spacing w:val="-51"/>
        </w:rPr>
        <w:t> </w:t>
      </w:r>
      <w:r>
        <w:rPr/>
        <w:t>年度获得授权外观专利</w:t>
      </w:r>
      <w:r>
        <w:rPr>
          <w:spacing w:val="-50"/>
        </w:rPr>
        <w:t> </w:t>
      </w:r>
      <w:r>
        <w:rPr>
          <w:rFonts w:ascii="宋体" w:hAnsi="宋体" w:cs="宋体" w:eastAsia="宋体" w:hint="default"/>
        </w:rPr>
        <w:t>5</w:t>
      </w:r>
      <w:r>
        <w:rPr>
          <w:rFonts w:ascii="宋体" w:hAnsi="宋体" w:cs="宋体" w:eastAsia="宋体" w:hint="default"/>
          <w:spacing w:val="-51"/>
        </w:rPr>
        <w:t> </w:t>
      </w:r>
      <w:r>
        <w:rPr/>
        <w:t>项，申请外观专利</w:t>
      </w:r>
      <w:r>
        <w:rPr>
          <w:spacing w:val="-50"/>
        </w:rPr>
        <w:t> </w:t>
      </w:r>
      <w:r>
        <w:rPr>
          <w:rFonts w:ascii="宋体" w:hAnsi="宋体" w:cs="宋体" w:eastAsia="宋体" w:hint="default"/>
        </w:rPr>
        <w:t>9</w:t>
      </w:r>
      <w:r>
        <w:rPr>
          <w:rFonts w:ascii="宋体" w:hAnsi="宋体" w:cs="宋体" w:eastAsia="宋体" w:hint="default"/>
          <w:spacing w:val="-51"/>
        </w:rPr>
        <w:t> </w:t>
      </w:r>
      <w:r>
        <w:rPr/>
        <w:t>项。截止</w:t>
      </w:r>
      <w:r>
        <w:rPr>
          <w:spacing w:val="-51"/>
        </w:rPr>
        <w:t> </w:t>
      </w:r>
      <w:r>
        <w:rPr>
          <w:rFonts w:ascii="宋体" w:hAnsi="宋体" w:cs="宋体" w:eastAsia="宋体" w:hint="default"/>
        </w:rPr>
        <w:t>2011</w:t>
      </w:r>
      <w:r>
        <w:rPr>
          <w:rFonts w:ascii="宋体" w:hAnsi="宋体" w:cs="宋体" w:eastAsia="宋体" w:hint="default"/>
          <w:spacing w:val="-48"/>
        </w:rPr>
        <w:t> </w:t>
      </w:r>
      <w:r>
        <w:rPr/>
        <w:t>年</w:t>
      </w:r>
      <w:r>
        <w:rPr>
          <w:spacing w:val="-51"/>
        </w:rPr>
        <w:t> </w:t>
      </w:r>
      <w:r>
        <w:rPr>
          <w:rFonts w:ascii="宋体" w:hAnsi="宋体" w:cs="宋体" w:eastAsia="宋体" w:hint="default"/>
        </w:rPr>
        <w:t>12</w:t>
      </w:r>
      <w:r>
        <w:rPr>
          <w:rFonts w:ascii="宋体" w:hAnsi="宋体" w:cs="宋体" w:eastAsia="宋体" w:hint="default"/>
          <w:spacing w:val="-51"/>
        </w:rPr>
        <w:t> </w:t>
      </w:r>
      <w:r>
        <w:rPr/>
        <w:t>月</w:t>
      </w:r>
    </w:p>
    <w:p>
      <w:pPr>
        <w:spacing w:line="240" w:lineRule="auto" w:before="9"/>
        <w:rPr>
          <w:rFonts w:ascii="宋体" w:hAnsi="宋体" w:cs="宋体" w:eastAsia="宋体" w:hint="default"/>
          <w:sz w:val="21"/>
          <w:szCs w:val="21"/>
        </w:rPr>
      </w:pPr>
    </w:p>
    <w:p>
      <w:pPr>
        <w:pStyle w:val="BodyText"/>
        <w:spacing w:line="240" w:lineRule="auto"/>
        <w:ind w:left="398" w:right="0"/>
        <w:jc w:val="left"/>
      </w:pPr>
      <w:r>
        <w:rPr>
          <w:rFonts w:ascii="宋体" w:hAnsi="宋体" w:cs="宋体" w:eastAsia="宋体" w:hint="default"/>
        </w:rPr>
        <w:t>31</w:t>
      </w:r>
      <w:r>
        <w:rPr>
          <w:rFonts w:ascii="宋体" w:hAnsi="宋体" w:cs="宋体" w:eastAsia="宋体" w:hint="default"/>
          <w:spacing w:val="-66"/>
        </w:rPr>
        <w:t> </w:t>
      </w:r>
      <w:r>
        <w:rPr/>
        <w:t>日，公司拥有授权专利</w:t>
      </w:r>
      <w:r>
        <w:rPr>
          <w:spacing w:val="-65"/>
        </w:rPr>
        <w:t> </w:t>
      </w:r>
      <w:r>
        <w:rPr>
          <w:rFonts w:ascii="宋体" w:hAnsi="宋体" w:cs="宋体" w:eastAsia="宋体" w:hint="default"/>
        </w:rPr>
        <w:t>40</w:t>
      </w:r>
      <w:r>
        <w:rPr>
          <w:rFonts w:ascii="宋体" w:hAnsi="宋体" w:cs="宋体" w:eastAsia="宋体" w:hint="default"/>
          <w:spacing w:val="-65"/>
        </w:rPr>
        <w:t> </w:t>
      </w:r>
      <w:r>
        <w:rPr/>
        <w:t>项，其中发明专利</w:t>
      </w:r>
      <w:r>
        <w:rPr>
          <w:spacing w:val="-65"/>
        </w:rPr>
        <w:t> </w:t>
      </w:r>
      <w:r>
        <w:rPr>
          <w:rFonts w:ascii="宋体" w:hAnsi="宋体" w:cs="宋体" w:eastAsia="宋体" w:hint="default"/>
        </w:rPr>
        <w:t>1</w:t>
      </w:r>
      <w:r>
        <w:rPr>
          <w:rFonts w:ascii="宋体" w:hAnsi="宋体" w:cs="宋体" w:eastAsia="宋体" w:hint="default"/>
          <w:spacing w:val="-65"/>
        </w:rPr>
        <w:t> </w:t>
      </w:r>
      <w:r>
        <w:rPr/>
        <w:t>项，实用新型专利</w:t>
      </w:r>
      <w:r>
        <w:rPr>
          <w:spacing w:val="-65"/>
        </w:rPr>
        <w:t> </w:t>
      </w:r>
      <w:r>
        <w:rPr>
          <w:rFonts w:ascii="宋体" w:hAnsi="宋体" w:cs="宋体" w:eastAsia="宋体" w:hint="default"/>
        </w:rPr>
        <w:t>2</w:t>
      </w:r>
      <w:r>
        <w:rPr>
          <w:rFonts w:ascii="宋体" w:hAnsi="宋体" w:cs="宋体" w:eastAsia="宋体" w:hint="default"/>
          <w:spacing w:val="-65"/>
        </w:rPr>
        <w:t> </w:t>
      </w:r>
      <w:r>
        <w:rPr/>
        <w:t>项，外观</w:t>
      </w:r>
    </w:p>
    <w:p>
      <w:pPr>
        <w:spacing w:line="240" w:lineRule="auto" w:before="9"/>
        <w:rPr>
          <w:rFonts w:ascii="宋体" w:hAnsi="宋体" w:cs="宋体" w:eastAsia="宋体" w:hint="default"/>
          <w:sz w:val="21"/>
          <w:szCs w:val="21"/>
        </w:rPr>
      </w:pPr>
    </w:p>
    <w:p>
      <w:pPr>
        <w:pStyle w:val="BodyText"/>
        <w:spacing w:line="240" w:lineRule="auto"/>
        <w:ind w:left="398" w:right="0"/>
        <w:jc w:val="left"/>
      </w:pPr>
      <w:r>
        <w:rPr/>
        <w:t>专利</w:t>
      </w:r>
      <w:r>
        <w:rPr>
          <w:spacing w:val="-61"/>
        </w:rPr>
        <w:t> </w:t>
      </w:r>
      <w:r>
        <w:rPr>
          <w:rFonts w:ascii="宋体" w:hAnsi="宋体" w:cs="宋体" w:eastAsia="宋体" w:hint="default"/>
        </w:rPr>
        <w:t>37</w:t>
      </w:r>
      <w:r>
        <w:rPr>
          <w:rFonts w:ascii="宋体" w:hAnsi="宋体" w:cs="宋体" w:eastAsia="宋体" w:hint="default"/>
          <w:spacing w:val="-60"/>
        </w:rPr>
        <w:t> </w:t>
      </w:r>
      <w:r>
        <w:rPr/>
        <w:t>项。具体列示如下：</w:t>
      </w:r>
    </w:p>
    <w:p>
      <w:pPr>
        <w:spacing w:line="240" w:lineRule="auto" w:before="10"/>
        <w:rPr>
          <w:rFonts w:ascii="宋体" w:hAnsi="宋体" w:cs="宋体" w:eastAsia="宋体" w:hint="default"/>
          <w:sz w:val="13"/>
          <w:szCs w:val="13"/>
        </w:rPr>
      </w:pPr>
    </w:p>
    <w:tbl>
      <w:tblPr>
        <w:tblW w:w="0" w:type="auto"/>
        <w:jc w:val="left"/>
        <w:tblInd w:w="166" w:type="dxa"/>
        <w:tblLayout w:type="fixed"/>
        <w:tblCellMar>
          <w:top w:w="0" w:type="dxa"/>
          <w:left w:w="0" w:type="dxa"/>
          <w:bottom w:w="0" w:type="dxa"/>
          <w:right w:w="0" w:type="dxa"/>
        </w:tblCellMar>
        <w:tblLook w:val="01E0"/>
      </w:tblPr>
      <w:tblGrid>
        <w:gridCol w:w="682"/>
        <w:gridCol w:w="1760"/>
        <w:gridCol w:w="1980"/>
        <w:gridCol w:w="1980"/>
        <w:gridCol w:w="1081"/>
        <w:gridCol w:w="1190"/>
      </w:tblGrid>
      <w:tr>
        <w:trPr>
          <w:trHeight w:val="650" w:hRule="exact"/>
        </w:trPr>
        <w:tc>
          <w:tcPr>
            <w:tcW w:w="682" w:type="dxa"/>
            <w:tcBorders>
              <w:top w:val="single" w:sz="36" w:space="0" w:color="000000"/>
              <w:left w:val="nil" w:sz="6" w:space="0" w:color="auto"/>
              <w:bottom w:val="single" w:sz="6" w:space="0" w:color="000000"/>
              <w:right w:val="single" w:sz="6" w:space="0" w:color="000000"/>
            </w:tcBorders>
          </w:tcPr>
          <w:p>
            <w:pPr>
              <w:pStyle w:val="TableParagraph"/>
              <w:spacing w:line="240" w:lineRule="auto" w:before="129"/>
              <w:ind w:left="21"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760" w:type="dxa"/>
            <w:tcBorders>
              <w:top w:val="single" w:sz="36" w:space="0" w:color="000000"/>
              <w:left w:val="single" w:sz="6" w:space="0" w:color="000000"/>
              <w:bottom w:val="single" w:sz="6" w:space="0" w:color="000000"/>
              <w:right w:val="single" w:sz="6" w:space="0" w:color="000000"/>
            </w:tcBorders>
          </w:tcPr>
          <w:p>
            <w:pPr>
              <w:pStyle w:val="TableParagraph"/>
              <w:spacing w:line="240" w:lineRule="auto" w:before="129"/>
              <w:ind w:left="451" w:right="0"/>
              <w:jc w:val="left"/>
              <w:rPr>
                <w:rFonts w:ascii="宋体" w:hAnsi="宋体" w:cs="宋体" w:eastAsia="宋体" w:hint="default"/>
                <w:sz w:val="21"/>
                <w:szCs w:val="21"/>
              </w:rPr>
            </w:pPr>
            <w:r>
              <w:rPr>
                <w:rFonts w:ascii="宋体" w:hAnsi="宋体" w:cs="宋体" w:eastAsia="宋体" w:hint="default"/>
                <w:b/>
                <w:bCs/>
                <w:sz w:val="21"/>
                <w:szCs w:val="21"/>
              </w:rPr>
              <w:t>专利名称</w:t>
            </w:r>
            <w:r>
              <w:rPr>
                <w:rFonts w:ascii="宋体" w:hAnsi="宋体" w:cs="宋体" w:eastAsia="宋体" w:hint="default"/>
                <w:sz w:val="21"/>
                <w:szCs w:val="21"/>
              </w:rPr>
            </w:r>
          </w:p>
        </w:tc>
        <w:tc>
          <w:tcPr>
            <w:tcW w:w="1980" w:type="dxa"/>
            <w:tcBorders>
              <w:top w:val="single" w:sz="36" w:space="0" w:color="000000"/>
              <w:left w:val="single" w:sz="6" w:space="0" w:color="000000"/>
              <w:bottom w:val="single" w:sz="6" w:space="0" w:color="000000"/>
              <w:right w:val="single" w:sz="6"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b/>
                <w:bCs/>
                <w:sz w:val="21"/>
                <w:szCs w:val="21"/>
              </w:rPr>
              <w:t>专利号</w:t>
            </w:r>
            <w:r>
              <w:rPr>
                <w:rFonts w:ascii="宋体" w:hAnsi="宋体" w:cs="宋体" w:eastAsia="宋体" w:hint="default"/>
                <w:sz w:val="21"/>
                <w:szCs w:val="21"/>
              </w:rPr>
            </w:r>
          </w:p>
        </w:tc>
        <w:tc>
          <w:tcPr>
            <w:tcW w:w="1980" w:type="dxa"/>
            <w:tcBorders>
              <w:top w:val="single" w:sz="36" w:space="0" w:color="000000"/>
              <w:left w:val="single" w:sz="6" w:space="0" w:color="000000"/>
              <w:bottom w:val="single" w:sz="6" w:space="0" w:color="000000"/>
              <w:right w:val="single" w:sz="6" w:space="0" w:color="000000"/>
            </w:tcBorders>
          </w:tcPr>
          <w:p>
            <w:pPr>
              <w:pStyle w:val="TableParagraph"/>
              <w:spacing w:line="240" w:lineRule="auto" w:before="129"/>
              <w:ind w:left="561" w:right="0"/>
              <w:jc w:val="left"/>
              <w:rPr>
                <w:rFonts w:ascii="宋体" w:hAnsi="宋体" w:cs="宋体" w:eastAsia="宋体" w:hint="default"/>
                <w:sz w:val="21"/>
                <w:szCs w:val="21"/>
              </w:rPr>
            </w:pPr>
            <w:r>
              <w:rPr>
                <w:rFonts w:ascii="宋体" w:hAnsi="宋体" w:cs="宋体" w:eastAsia="宋体" w:hint="default"/>
                <w:b/>
                <w:bCs/>
                <w:sz w:val="21"/>
                <w:szCs w:val="21"/>
              </w:rPr>
              <w:t>授权日期</w:t>
            </w:r>
            <w:r>
              <w:rPr>
                <w:rFonts w:ascii="宋体" w:hAnsi="宋体" w:cs="宋体" w:eastAsia="宋体" w:hint="default"/>
                <w:sz w:val="21"/>
                <w:szCs w:val="21"/>
              </w:rPr>
            </w:r>
          </w:p>
        </w:tc>
        <w:tc>
          <w:tcPr>
            <w:tcW w:w="1081" w:type="dxa"/>
            <w:tcBorders>
              <w:top w:val="single" w:sz="36" w:space="0" w:color="000000"/>
              <w:left w:val="single" w:sz="6" w:space="0" w:color="000000"/>
              <w:bottom w:val="single" w:sz="6" w:space="0" w:color="000000"/>
              <w:right w:val="single" w:sz="6"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b/>
                <w:bCs/>
                <w:sz w:val="21"/>
                <w:szCs w:val="21"/>
              </w:rPr>
              <w:t>专利期限</w:t>
            </w:r>
            <w:r>
              <w:rPr>
                <w:rFonts w:ascii="宋体" w:hAnsi="宋体" w:cs="宋体" w:eastAsia="宋体" w:hint="default"/>
                <w:sz w:val="21"/>
                <w:szCs w:val="21"/>
              </w:rPr>
            </w:r>
          </w:p>
        </w:tc>
        <w:tc>
          <w:tcPr>
            <w:tcW w:w="1190" w:type="dxa"/>
            <w:tcBorders>
              <w:top w:val="single" w:sz="36" w:space="0" w:color="000000"/>
              <w:left w:val="single" w:sz="6" w:space="0" w:color="000000"/>
              <w:bottom w:val="single" w:sz="6" w:space="0" w:color="000000"/>
              <w:right w:val="nil" w:sz="6" w:space="0" w:color="auto"/>
            </w:tcBorders>
          </w:tcPr>
          <w:p>
            <w:pPr>
              <w:pStyle w:val="TableParagraph"/>
              <w:spacing w:line="240" w:lineRule="auto" w:before="129"/>
              <w:ind w:left="165" w:right="0"/>
              <w:jc w:val="left"/>
              <w:rPr>
                <w:rFonts w:ascii="宋体" w:hAnsi="宋体" w:cs="宋体" w:eastAsia="宋体" w:hint="default"/>
                <w:sz w:val="21"/>
                <w:szCs w:val="21"/>
              </w:rPr>
            </w:pPr>
            <w:r>
              <w:rPr>
                <w:rFonts w:ascii="宋体" w:hAnsi="宋体" w:cs="宋体" w:eastAsia="宋体" w:hint="default"/>
                <w:b/>
                <w:bCs/>
                <w:sz w:val="21"/>
                <w:szCs w:val="21"/>
              </w:rPr>
              <w:t>专利类型</w:t>
            </w:r>
            <w:r>
              <w:rPr>
                <w:rFonts w:ascii="宋体" w:hAnsi="宋体" w:cs="宋体" w:eastAsia="宋体" w:hint="default"/>
                <w:sz w:val="21"/>
                <w:szCs w:val="21"/>
              </w:rPr>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9"/>
              <w:ind w:left="23" w:right="0"/>
              <w:jc w:val="center"/>
              <w:rPr>
                <w:rFonts w:ascii="Calibri" w:hAnsi="Calibri" w:cs="Calibri" w:eastAsia="Calibri" w:hint="default"/>
                <w:sz w:val="21"/>
                <w:szCs w:val="21"/>
              </w:rPr>
            </w:pPr>
            <w:r>
              <w:rPr>
                <w:rFonts w:ascii="Calibri"/>
                <w:w w:val="100"/>
                <w:sz w:val="21"/>
              </w:rPr>
              <w:t>1</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一种接警中心机</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9"/>
              <w:ind w:right="0"/>
              <w:jc w:val="center"/>
              <w:rPr>
                <w:rFonts w:ascii="Calibri" w:hAnsi="Calibri" w:cs="Calibri" w:eastAsia="Calibri" w:hint="default"/>
                <w:sz w:val="21"/>
                <w:szCs w:val="21"/>
              </w:rPr>
            </w:pPr>
            <w:r>
              <w:rPr>
                <w:rFonts w:ascii="Calibri"/>
                <w:sz w:val="21"/>
              </w:rPr>
              <w:t>ZL200820051319.7</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215"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5</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6</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9"/>
              <w:ind w:left="167"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9"/>
              <w:ind w:left="23" w:right="0"/>
              <w:jc w:val="center"/>
              <w:rPr>
                <w:rFonts w:ascii="Calibri" w:hAnsi="Calibri" w:cs="Calibri" w:eastAsia="Calibri" w:hint="default"/>
                <w:sz w:val="21"/>
                <w:szCs w:val="21"/>
              </w:rPr>
            </w:pPr>
            <w:r>
              <w:rPr>
                <w:rFonts w:ascii="Calibri"/>
                <w:w w:val="100"/>
                <w:sz w:val="21"/>
              </w:rPr>
              <w:t>2</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一种报警控制器</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9"/>
              <w:ind w:right="0"/>
              <w:jc w:val="center"/>
              <w:rPr>
                <w:rFonts w:ascii="Calibri" w:hAnsi="Calibri" w:cs="Calibri" w:eastAsia="Calibri" w:hint="default"/>
                <w:sz w:val="21"/>
                <w:szCs w:val="21"/>
              </w:rPr>
            </w:pPr>
            <w:r>
              <w:rPr>
                <w:rFonts w:ascii="Calibri"/>
                <w:sz w:val="21"/>
              </w:rPr>
              <w:t>ZL200820051320.X</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215" w:right="0"/>
              <w:jc w:val="left"/>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5</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6</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9"/>
              <w:ind w:left="167" w:right="0"/>
              <w:jc w:val="left"/>
              <w:rPr>
                <w:rFonts w:ascii="宋体" w:hAnsi="宋体" w:cs="宋体" w:eastAsia="宋体" w:hint="default"/>
                <w:sz w:val="21"/>
                <w:szCs w:val="21"/>
              </w:rPr>
            </w:pPr>
            <w:r>
              <w:rPr>
                <w:rFonts w:ascii="宋体" w:hAnsi="宋体" w:cs="宋体" w:eastAsia="宋体" w:hint="default"/>
                <w:sz w:val="21"/>
                <w:szCs w:val="21"/>
              </w:rPr>
              <w:t>实用新型</w:t>
            </w: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23" w:right="0"/>
              <w:jc w:val="center"/>
              <w:rPr>
                <w:rFonts w:ascii="Calibri" w:hAnsi="Calibri" w:cs="Calibri" w:eastAsia="Calibri" w:hint="default"/>
                <w:sz w:val="21"/>
                <w:szCs w:val="21"/>
              </w:rPr>
            </w:pPr>
            <w:r>
              <w:rPr>
                <w:rFonts w:ascii="Calibri"/>
                <w:w w:val="100"/>
                <w:sz w:val="21"/>
              </w:rPr>
              <w:t>3</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348" w:lineRule="auto" w:before="30"/>
              <w:ind w:left="100" w:right="98"/>
              <w:jc w:val="left"/>
              <w:rPr>
                <w:rFonts w:ascii="宋体" w:hAnsi="宋体" w:cs="宋体" w:eastAsia="宋体" w:hint="default"/>
                <w:sz w:val="21"/>
                <w:szCs w:val="21"/>
              </w:rPr>
            </w:pPr>
            <w:r>
              <w:rPr>
                <w:rFonts w:ascii="宋体" w:hAnsi="宋体" w:cs="宋体" w:eastAsia="宋体" w:hint="default"/>
                <w:spacing w:val="8"/>
                <w:sz w:val="21"/>
                <w:szCs w:val="21"/>
              </w:rPr>
              <w:t>报警控制装置的</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控制方法</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right="0"/>
              <w:jc w:val="center"/>
              <w:rPr>
                <w:rFonts w:ascii="Calibri" w:hAnsi="Calibri" w:cs="Calibri" w:eastAsia="Calibri" w:hint="default"/>
                <w:sz w:val="21"/>
                <w:szCs w:val="21"/>
              </w:rPr>
            </w:pPr>
            <w:r>
              <w:rPr>
                <w:rFonts w:ascii="Calibri"/>
                <w:sz w:val="21"/>
              </w:rPr>
              <w:t>ZL200810029757.8</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63" w:right="0"/>
              <w:jc w:val="left"/>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24</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发明专利</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9"/>
              <w:ind w:left="23" w:right="0"/>
              <w:jc w:val="center"/>
              <w:rPr>
                <w:rFonts w:ascii="Calibri" w:hAnsi="Calibri" w:cs="Calibri" w:eastAsia="Calibri" w:hint="default"/>
                <w:sz w:val="21"/>
                <w:szCs w:val="21"/>
              </w:rPr>
            </w:pPr>
            <w:r>
              <w:rPr>
                <w:rFonts w:ascii="Calibri"/>
                <w:w w:val="100"/>
                <w:sz w:val="21"/>
              </w:rPr>
              <w:t>4</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00" w:right="0"/>
              <w:jc w:val="left"/>
              <w:rPr>
                <w:rFonts w:ascii="宋体" w:hAnsi="宋体" w:cs="宋体" w:eastAsia="宋体" w:hint="default"/>
                <w:sz w:val="21"/>
                <w:szCs w:val="21"/>
              </w:rPr>
            </w:pPr>
            <w:r>
              <w:rPr>
                <w:rFonts w:ascii="宋体" w:hAnsi="宋体" w:cs="宋体" w:eastAsia="宋体" w:hint="default"/>
                <w:spacing w:val="8"/>
                <w:sz w:val="21"/>
                <w:szCs w:val="21"/>
              </w:rPr>
              <w:t>小区楼宇可视对</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9"/>
              <w:ind w:right="1"/>
              <w:jc w:val="center"/>
              <w:rPr>
                <w:rFonts w:ascii="Calibri" w:hAnsi="Calibri" w:cs="Calibri" w:eastAsia="Calibri" w:hint="default"/>
                <w:sz w:val="21"/>
                <w:szCs w:val="21"/>
              </w:rPr>
            </w:pPr>
            <w:r>
              <w:rPr>
                <w:rFonts w:ascii="Calibri"/>
                <w:sz w:val="21"/>
              </w:rPr>
              <w:t>ZL200630065737.8</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218" w:right="0"/>
              <w:jc w:val="left"/>
              <w:rPr>
                <w:rFonts w:ascii="宋体" w:hAnsi="宋体" w:cs="宋体" w:eastAsia="宋体" w:hint="default"/>
                <w:sz w:val="21"/>
                <w:szCs w:val="21"/>
              </w:rPr>
            </w:pPr>
            <w:r>
              <w:rPr>
                <w:rFonts w:ascii="Calibri" w:hAnsi="Calibri" w:cs="Calibri" w:eastAsia="Calibri" w:hint="default"/>
                <w:sz w:val="21"/>
                <w:szCs w:val="21"/>
              </w:rPr>
              <w:t>2007</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4</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4</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9"/>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bl>
    <w:p>
      <w:pPr>
        <w:spacing w:after="0" w:line="240" w:lineRule="auto"/>
        <w:jc w:val="left"/>
        <w:rPr>
          <w:rFonts w:ascii="宋体" w:hAnsi="宋体" w:cs="宋体" w:eastAsia="宋体" w:hint="default"/>
          <w:sz w:val="21"/>
          <w:szCs w:val="21"/>
        </w:rPr>
        <w:sectPr>
          <w:pgSz w:w="11910" w:h="16850"/>
          <w:pgMar w:header="852" w:footer="1195" w:top="1480" w:bottom="1380" w:left="1400" w:right="1360"/>
        </w:sectPr>
      </w:pPr>
    </w:p>
    <w:tbl>
      <w:tblPr>
        <w:tblW w:w="0" w:type="auto"/>
        <w:jc w:val="left"/>
        <w:tblInd w:w="116" w:type="dxa"/>
        <w:tblLayout w:type="fixed"/>
        <w:tblCellMar>
          <w:top w:w="0" w:type="dxa"/>
          <w:left w:w="0" w:type="dxa"/>
          <w:bottom w:w="0" w:type="dxa"/>
          <w:right w:w="0" w:type="dxa"/>
        </w:tblCellMar>
        <w:tblLook w:val="01E0"/>
      </w:tblPr>
      <w:tblGrid>
        <w:gridCol w:w="682"/>
        <w:gridCol w:w="1760"/>
        <w:gridCol w:w="1980"/>
        <w:gridCol w:w="1980"/>
        <w:gridCol w:w="1081"/>
        <w:gridCol w:w="1190"/>
      </w:tblGrid>
      <w:tr>
        <w:trPr>
          <w:trHeight w:val="826" w:hRule="exact"/>
        </w:trPr>
        <w:tc>
          <w:tcPr>
            <w:tcW w:w="682" w:type="dxa"/>
            <w:tcBorders>
              <w:top w:val="single" w:sz="12" w:space="0" w:color="000000"/>
              <w:left w:val="nil" w:sz="6" w:space="0" w:color="auto"/>
              <w:bottom w:val="single" w:sz="6" w:space="0" w:color="000000"/>
              <w:right w:val="single" w:sz="6" w:space="0" w:color="000000"/>
            </w:tcBorders>
          </w:tcPr>
          <w:p>
            <w:pPr/>
          </w:p>
        </w:tc>
        <w:tc>
          <w:tcPr>
            <w:tcW w:w="176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21"/>
                <w:szCs w:val="21"/>
              </w:rPr>
            </w:pPr>
            <w:r>
              <w:rPr>
                <w:rFonts w:ascii="宋体" w:hAnsi="宋体" w:cs="宋体" w:eastAsia="宋体" w:hint="default"/>
                <w:spacing w:val="8"/>
                <w:sz w:val="21"/>
                <w:szCs w:val="21"/>
              </w:rPr>
              <w:t>讲门铃（安居宝</w:t>
            </w:r>
          </w:p>
          <w:p>
            <w:pPr>
              <w:pStyle w:val="TableParagraph"/>
              <w:spacing w:line="240" w:lineRule="auto" w:before="121"/>
              <w:ind w:left="100" w:right="0"/>
              <w:jc w:val="left"/>
              <w:rPr>
                <w:rFonts w:ascii="宋体" w:hAnsi="宋体" w:cs="宋体" w:eastAsia="宋体" w:hint="default"/>
                <w:sz w:val="21"/>
                <w:szCs w:val="21"/>
              </w:rPr>
            </w:pPr>
            <w:r>
              <w:rPr>
                <w:rFonts w:ascii="Calibri" w:hAnsi="Calibri" w:cs="Calibri" w:eastAsia="Calibri" w:hint="default"/>
                <w:sz w:val="21"/>
                <w:szCs w:val="21"/>
              </w:rPr>
              <w:t>07A</w:t>
            </w:r>
            <w:r>
              <w:rPr>
                <w:rFonts w:ascii="Calibri" w:hAnsi="Calibri" w:cs="Calibri" w:eastAsia="Calibri" w:hint="default"/>
                <w:spacing w:val="1"/>
                <w:sz w:val="21"/>
                <w:szCs w:val="21"/>
              </w:rPr>
              <w:t> </w:t>
            </w:r>
            <w:r>
              <w:rPr>
                <w:rFonts w:ascii="宋体" w:hAnsi="宋体" w:cs="宋体" w:eastAsia="宋体" w:hint="default"/>
                <w:sz w:val="21"/>
                <w:szCs w:val="21"/>
              </w:rPr>
              <w:t>分机）</w:t>
            </w:r>
          </w:p>
        </w:tc>
        <w:tc>
          <w:tcPr>
            <w:tcW w:w="1980" w:type="dxa"/>
            <w:tcBorders>
              <w:top w:val="single" w:sz="12" w:space="0" w:color="000000"/>
              <w:left w:val="single" w:sz="6" w:space="0" w:color="000000"/>
              <w:bottom w:val="single" w:sz="6" w:space="0" w:color="000000"/>
              <w:right w:val="single" w:sz="6" w:space="0" w:color="000000"/>
            </w:tcBorders>
          </w:tcPr>
          <w:p>
            <w:pPr/>
          </w:p>
        </w:tc>
        <w:tc>
          <w:tcPr>
            <w:tcW w:w="1980" w:type="dxa"/>
            <w:tcBorders>
              <w:top w:val="single" w:sz="12" w:space="0" w:color="000000"/>
              <w:left w:val="single" w:sz="6" w:space="0" w:color="000000"/>
              <w:bottom w:val="single" w:sz="6" w:space="0" w:color="000000"/>
              <w:right w:val="single" w:sz="6" w:space="0" w:color="000000"/>
            </w:tcBorders>
          </w:tcPr>
          <w:p>
            <w:pPr/>
          </w:p>
        </w:tc>
        <w:tc>
          <w:tcPr>
            <w:tcW w:w="1081" w:type="dxa"/>
            <w:tcBorders>
              <w:top w:val="single" w:sz="12" w:space="0" w:color="000000"/>
              <w:left w:val="single" w:sz="6" w:space="0" w:color="000000"/>
              <w:bottom w:val="single" w:sz="6" w:space="0" w:color="000000"/>
              <w:right w:val="single" w:sz="6" w:space="0" w:color="000000"/>
            </w:tcBorders>
          </w:tcPr>
          <w:p>
            <w:pPr/>
          </w:p>
        </w:tc>
        <w:tc>
          <w:tcPr>
            <w:tcW w:w="1190" w:type="dxa"/>
            <w:tcBorders>
              <w:top w:val="single" w:sz="12" w:space="0" w:color="000000"/>
              <w:left w:val="single" w:sz="6" w:space="0" w:color="000000"/>
              <w:bottom w:val="single" w:sz="6" w:space="0" w:color="000000"/>
              <w:right w:val="nil" w:sz="6" w:space="0" w:color="auto"/>
            </w:tcBorders>
          </w:tcPr>
          <w:p>
            <w:pPr/>
          </w:p>
        </w:tc>
      </w:tr>
      <w:tr>
        <w:trPr>
          <w:trHeight w:val="1210"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95" w:right="0"/>
              <w:jc w:val="left"/>
              <w:rPr>
                <w:rFonts w:ascii="Calibri" w:hAnsi="Calibri" w:cs="Calibri" w:eastAsia="Calibri" w:hint="default"/>
                <w:sz w:val="21"/>
                <w:szCs w:val="21"/>
              </w:rPr>
            </w:pPr>
            <w:r>
              <w:rPr>
                <w:rFonts w:ascii="Calibri"/>
                <w:w w:val="100"/>
                <w:sz w:val="21"/>
              </w:rPr>
              <w:t>5</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348" w:lineRule="auto" w:before="26"/>
              <w:ind w:left="100" w:right="98"/>
              <w:jc w:val="both"/>
              <w:rPr>
                <w:rFonts w:ascii="宋体" w:hAnsi="宋体" w:cs="宋体" w:eastAsia="宋体" w:hint="default"/>
                <w:sz w:val="21"/>
                <w:szCs w:val="21"/>
              </w:rPr>
            </w:pPr>
            <w:r>
              <w:rPr>
                <w:rFonts w:ascii="宋体" w:hAnsi="宋体" w:cs="宋体" w:eastAsia="宋体" w:hint="default"/>
                <w:spacing w:val="8"/>
                <w:sz w:val="21"/>
                <w:szCs w:val="21"/>
              </w:rPr>
              <w:t>小区楼宇可视对</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8"/>
                <w:sz w:val="21"/>
                <w:szCs w:val="21"/>
              </w:rPr>
              <w:t>讲门铃（安居宝</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Calibri" w:hAnsi="Calibri" w:cs="Calibri" w:eastAsia="Calibri" w:hint="default"/>
                <w:sz w:val="21"/>
                <w:szCs w:val="21"/>
              </w:rPr>
              <w:t>07C</w:t>
            </w:r>
            <w:r>
              <w:rPr>
                <w:rFonts w:ascii="Calibri" w:hAnsi="Calibri" w:cs="Calibri" w:eastAsia="Calibri" w:hint="default"/>
                <w:spacing w:val="1"/>
                <w:sz w:val="21"/>
                <w:szCs w:val="21"/>
              </w:rPr>
              <w:t> </w:t>
            </w:r>
            <w:r>
              <w:rPr>
                <w:rFonts w:ascii="宋体" w:hAnsi="宋体" w:cs="宋体" w:eastAsia="宋体" w:hint="default"/>
                <w:sz w:val="21"/>
                <w:szCs w:val="21"/>
              </w:rPr>
              <w:t>主机）</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
              <w:jc w:val="center"/>
              <w:rPr>
                <w:rFonts w:ascii="Calibri" w:hAnsi="Calibri" w:cs="Calibri" w:eastAsia="Calibri" w:hint="default"/>
                <w:sz w:val="21"/>
                <w:szCs w:val="21"/>
              </w:rPr>
            </w:pPr>
            <w:r>
              <w:rPr>
                <w:rFonts w:ascii="Calibri"/>
                <w:sz w:val="21"/>
              </w:rPr>
              <w:t>ZL200630065736.3</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2007</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4</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4</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32"/>
                <w:szCs w:val="32"/>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2"/>
              <w:ind w:left="295" w:right="0"/>
              <w:jc w:val="left"/>
              <w:rPr>
                <w:rFonts w:ascii="Calibri" w:hAnsi="Calibri" w:cs="Calibri" w:eastAsia="Calibri" w:hint="default"/>
                <w:sz w:val="21"/>
                <w:szCs w:val="21"/>
              </w:rPr>
            </w:pPr>
            <w:r>
              <w:rPr>
                <w:rFonts w:ascii="Calibri"/>
                <w:w w:val="100"/>
                <w:sz w:val="21"/>
              </w:rPr>
              <w:t>6</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灯光开关控制器</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1"/>
              <w:jc w:val="center"/>
              <w:rPr>
                <w:rFonts w:ascii="Calibri" w:hAnsi="Calibri" w:cs="Calibri" w:eastAsia="Calibri" w:hint="default"/>
                <w:sz w:val="21"/>
                <w:szCs w:val="21"/>
              </w:rPr>
            </w:pPr>
            <w:r>
              <w:rPr>
                <w:rFonts w:ascii="Calibri"/>
                <w:sz w:val="21"/>
              </w:rPr>
              <w:t>ZL200630069560.9</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2" w:right="0"/>
              <w:jc w:val="center"/>
              <w:rPr>
                <w:rFonts w:ascii="宋体" w:hAnsi="宋体" w:cs="宋体" w:eastAsia="宋体" w:hint="default"/>
                <w:sz w:val="21"/>
                <w:szCs w:val="21"/>
              </w:rPr>
            </w:pPr>
            <w:r>
              <w:rPr>
                <w:rFonts w:ascii="Calibri" w:hAnsi="Calibri" w:cs="Calibri" w:eastAsia="Calibri" w:hint="default"/>
                <w:sz w:val="21"/>
                <w:szCs w:val="21"/>
              </w:rPr>
              <w:t>2007</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4</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18</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1210"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95" w:right="0"/>
              <w:jc w:val="left"/>
              <w:rPr>
                <w:rFonts w:ascii="Calibri" w:hAnsi="Calibri" w:cs="Calibri" w:eastAsia="Calibri" w:hint="default"/>
                <w:sz w:val="21"/>
                <w:szCs w:val="21"/>
              </w:rPr>
            </w:pPr>
            <w:r>
              <w:rPr>
                <w:rFonts w:ascii="Calibri"/>
                <w:w w:val="100"/>
                <w:sz w:val="21"/>
              </w:rPr>
              <w:t>7</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348" w:lineRule="auto" w:before="23"/>
              <w:ind w:left="100" w:right="98"/>
              <w:jc w:val="both"/>
              <w:rPr>
                <w:rFonts w:ascii="宋体" w:hAnsi="宋体" w:cs="宋体" w:eastAsia="宋体" w:hint="default"/>
                <w:sz w:val="21"/>
                <w:szCs w:val="21"/>
              </w:rPr>
            </w:pPr>
            <w:r>
              <w:rPr>
                <w:rFonts w:ascii="宋体" w:hAnsi="宋体" w:cs="宋体" w:eastAsia="宋体" w:hint="default"/>
                <w:spacing w:val="8"/>
                <w:sz w:val="21"/>
                <w:szCs w:val="21"/>
              </w:rPr>
              <w:t>小区楼宇可视对</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8"/>
                <w:sz w:val="21"/>
                <w:szCs w:val="21"/>
              </w:rPr>
              <w:t>讲门铃（安居宝</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Calibri" w:hAnsi="Calibri" w:cs="Calibri" w:eastAsia="Calibri" w:hint="default"/>
                <w:sz w:val="21"/>
                <w:szCs w:val="21"/>
              </w:rPr>
              <w:t>05B</w:t>
            </w:r>
            <w:r>
              <w:rPr>
                <w:rFonts w:ascii="Calibri" w:hAnsi="Calibri" w:cs="Calibri" w:eastAsia="Calibri" w:hint="default"/>
                <w:spacing w:val="5"/>
                <w:sz w:val="21"/>
                <w:szCs w:val="21"/>
              </w:rPr>
              <w:t> </w:t>
            </w:r>
            <w:r>
              <w:rPr>
                <w:rFonts w:ascii="宋体" w:hAnsi="宋体" w:cs="宋体" w:eastAsia="宋体" w:hint="default"/>
                <w:sz w:val="21"/>
                <w:szCs w:val="21"/>
              </w:rPr>
              <w:t>分机）</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right="1"/>
              <w:jc w:val="center"/>
              <w:rPr>
                <w:rFonts w:ascii="Calibri" w:hAnsi="Calibri" w:cs="Calibri" w:eastAsia="Calibri" w:hint="default"/>
                <w:sz w:val="21"/>
                <w:szCs w:val="21"/>
              </w:rPr>
            </w:pPr>
            <w:r>
              <w:rPr>
                <w:rFonts w:ascii="Calibri"/>
                <w:sz w:val="21"/>
              </w:rPr>
              <w:t>ZL200630065735.9</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2007</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5</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9</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32"/>
                <w:szCs w:val="32"/>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2"/>
              <w:ind w:left="295" w:right="0"/>
              <w:jc w:val="left"/>
              <w:rPr>
                <w:rFonts w:ascii="Calibri" w:hAnsi="Calibri" w:cs="Calibri" w:eastAsia="Calibri" w:hint="default"/>
                <w:sz w:val="21"/>
                <w:szCs w:val="21"/>
              </w:rPr>
            </w:pPr>
            <w:r>
              <w:rPr>
                <w:rFonts w:ascii="Calibri"/>
                <w:w w:val="100"/>
                <w:sz w:val="21"/>
              </w:rPr>
              <w:t>8</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智能遥控器</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0"/>
              <w:jc w:val="center"/>
              <w:rPr>
                <w:rFonts w:ascii="Calibri" w:hAnsi="Calibri" w:cs="Calibri" w:eastAsia="Calibri" w:hint="default"/>
                <w:sz w:val="21"/>
                <w:szCs w:val="21"/>
              </w:rPr>
            </w:pPr>
            <w:r>
              <w:rPr>
                <w:rFonts w:ascii="Calibri"/>
                <w:sz w:val="21"/>
              </w:rPr>
              <w:t>ZL200630069558.1</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0"/>
              <w:jc w:val="center"/>
              <w:rPr>
                <w:rFonts w:ascii="宋体" w:hAnsi="宋体" w:cs="宋体" w:eastAsia="宋体" w:hint="default"/>
                <w:sz w:val="21"/>
                <w:szCs w:val="21"/>
              </w:rPr>
            </w:pPr>
            <w:r>
              <w:rPr>
                <w:rFonts w:ascii="Calibri" w:hAnsi="Calibri" w:cs="Calibri" w:eastAsia="Calibri" w:hint="default"/>
                <w:sz w:val="21"/>
                <w:szCs w:val="21"/>
              </w:rPr>
              <w:t>2007</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5</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9</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2"/>
              <w:ind w:left="295" w:right="0"/>
              <w:jc w:val="left"/>
              <w:rPr>
                <w:rFonts w:ascii="Calibri" w:hAnsi="Calibri" w:cs="Calibri" w:eastAsia="Calibri" w:hint="default"/>
                <w:sz w:val="21"/>
                <w:szCs w:val="21"/>
              </w:rPr>
            </w:pPr>
            <w:r>
              <w:rPr>
                <w:rFonts w:ascii="Calibri"/>
                <w:w w:val="100"/>
                <w:sz w:val="21"/>
              </w:rPr>
              <w:t>9</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红外发射器</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0"/>
              <w:jc w:val="center"/>
              <w:rPr>
                <w:rFonts w:ascii="Calibri" w:hAnsi="Calibri" w:cs="Calibri" w:eastAsia="Calibri" w:hint="default"/>
                <w:sz w:val="21"/>
                <w:szCs w:val="21"/>
              </w:rPr>
            </w:pPr>
            <w:r>
              <w:rPr>
                <w:rFonts w:ascii="Calibri"/>
                <w:sz w:val="21"/>
              </w:rPr>
              <w:t>ZL200630069559.6</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2" w:right="0"/>
              <w:jc w:val="center"/>
              <w:rPr>
                <w:rFonts w:ascii="宋体" w:hAnsi="宋体" w:cs="宋体" w:eastAsia="宋体" w:hint="default"/>
                <w:sz w:val="21"/>
                <w:szCs w:val="21"/>
              </w:rPr>
            </w:pPr>
            <w:r>
              <w:rPr>
                <w:rFonts w:ascii="Calibri" w:hAnsi="Calibri" w:cs="Calibri" w:eastAsia="Calibri" w:hint="default"/>
                <w:sz w:val="21"/>
                <w:szCs w:val="21"/>
              </w:rPr>
              <w:t>2007</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5</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30</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1210"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240" w:right="0"/>
              <w:jc w:val="left"/>
              <w:rPr>
                <w:rFonts w:ascii="Calibri" w:hAnsi="Calibri" w:cs="Calibri" w:eastAsia="Calibri" w:hint="default"/>
                <w:sz w:val="21"/>
                <w:szCs w:val="21"/>
              </w:rPr>
            </w:pPr>
            <w:r>
              <w:rPr>
                <w:rFonts w:ascii="Calibri"/>
                <w:sz w:val="21"/>
              </w:rPr>
              <w:t>10</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348" w:lineRule="auto" w:before="23"/>
              <w:ind w:left="100" w:right="98"/>
              <w:jc w:val="both"/>
              <w:rPr>
                <w:rFonts w:ascii="宋体" w:hAnsi="宋体" w:cs="宋体" w:eastAsia="宋体" w:hint="default"/>
                <w:sz w:val="21"/>
                <w:szCs w:val="21"/>
              </w:rPr>
            </w:pPr>
            <w:r>
              <w:rPr>
                <w:rFonts w:ascii="宋体" w:hAnsi="宋体" w:cs="宋体" w:eastAsia="宋体" w:hint="default"/>
                <w:spacing w:val="8"/>
                <w:sz w:val="21"/>
                <w:szCs w:val="21"/>
              </w:rPr>
              <w:t>小区楼宇可视对</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8"/>
                <w:sz w:val="21"/>
                <w:szCs w:val="21"/>
              </w:rPr>
              <w:t>讲门铃（安居宝</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Calibri" w:hAnsi="Calibri" w:cs="Calibri" w:eastAsia="Calibri" w:hint="default"/>
                <w:sz w:val="21"/>
                <w:szCs w:val="21"/>
              </w:rPr>
              <w:t>05C</w:t>
            </w:r>
            <w:r>
              <w:rPr>
                <w:rFonts w:ascii="Calibri" w:hAnsi="Calibri" w:cs="Calibri" w:eastAsia="Calibri" w:hint="default"/>
                <w:spacing w:val="5"/>
                <w:sz w:val="21"/>
                <w:szCs w:val="21"/>
              </w:rPr>
              <w:t> </w:t>
            </w:r>
            <w:r>
              <w:rPr>
                <w:rFonts w:ascii="宋体" w:hAnsi="宋体" w:cs="宋体" w:eastAsia="宋体" w:hint="default"/>
                <w:sz w:val="21"/>
                <w:szCs w:val="21"/>
              </w:rPr>
              <w:t>主机）</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right="1"/>
              <w:jc w:val="center"/>
              <w:rPr>
                <w:rFonts w:ascii="Calibri" w:hAnsi="Calibri" w:cs="Calibri" w:eastAsia="Calibri" w:hint="default"/>
                <w:sz w:val="21"/>
                <w:szCs w:val="21"/>
              </w:rPr>
            </w:pPr>
            <w:r>
              <w:rPr>
                <w:rFonts w:ascii="Calibri"/>
                <w:sz w:val="21"/>
              </w:rPr>
              <w:t>ZL200630065734.4</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32"/>
                <w:szCs w:val="32"/>
              </w:rPr>
            </w:pPr>
          </w:p>
          <w:p>
            <w:pPr>
              <w:pStyle w:val="TableParagraph"/>
              <w:spacing w:line="240" w:lineRule="auto"/>
              <w:ind w:left="2" w:right="0"/>
              <w:jc w:val="center"/>
              <w:rPr>
                <w:rFonts w:ascii="宋体" w:hAnsi="宋体" w:cs="宋体" w:eastAsia="宋体" w:hint="default"/>
                <w:sz w:val="21"/>
                <w:szCs w:val="21"/>
              </w:rPr>
            </w:pPr>
            <w:r>
              <w:rPr>
                <w:rFonts w:ascii="Calibri" w:hAnsi="Calibri" w:cs="Calibri" w:eastAsia="Calibri" w:hint="default"/>
                <w:sz w:val="21"/>
                <w:szCs w:val="21"/>
              </w:rPr>
              <w:t>2007</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7</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11</w:t>
            </w:r>
            <w:r>
              <w:rPr>
                <w:rFonts w:ascii="Calibri" w:hAnsi="Calibri" w:cs="Calibri" w:eastAsia="Calibri" w:hint="default"/>
                <w:spacing w:val="5"/>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32"/>
                <w:szCs w:val="32"/>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58"/>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09"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240" w:right="0"/>
              <w:jc w:val="left"/>
              <w:rPr>
                <w:rFonts w:ascii="Calibri" w:hAnsi="Calibri" w:cs="Calibri" w:eastAsia="Calibri" w:hint="default"/>
                <w:sz w:val="21"/>
                <w:szCs w:val="21"/>
              </w:rPr>
            </w:pPr>
            <w:r>
              <w:rPr>
                <w:rFonts w:ascii="Calibri"/>
                <w:sz w:val="21"/>
              </w:rPr>
              <w:t>11</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21"/>
                <w:szCs w:val="21"/>
              </w:rPr>
            </w:pPr>
            <w:r>
              <w:rPr>
                <w:rFonts w:ascii="宋体" w:hAnsi="宋体" w:cs="宋体" w:eastAsia="宋体" w:hint="default"/>
                <w:spacing w:val="8"/>
                <w:sz w:val="21"/>
                <w:szCs w:val="21"/>
              </w:rPr>
              <w:t>门口主机（安居</w:t>
            </w:r>
          </w:p>
          <w:p>
            <w:pPr>
              <w:pStyle w:val="TableParagraph"/>
              <w:spacing w:line="240" w:lineRule="auto" w:before="123"/>
              <w:ind w:left="100" w:right="0"/>
              <w:jc w:val="left"/>
              <w:rPr>
                <w:rFonts w:ascii="宋体" w:hAnsi="宋体" w:cs="宋体" w:eastAsia="宋体" w:hint="default"/>
                <w:sz w:val="21"/>
                <w:szCs w:val="21"/>
              </w:rPr>
            </w:pPr>
            <w:r>
              <w:rPr>
                <w:rFonts w:ascii="宋体" w:hAnsi="宋体" w:cs="宋体" w:eastAsia="宋体" w:hint="default"/>
                <w:sz w:val="21"/>
                <w:szCs w:val="21"/>
              </w:rPr>
              <w:t>宝</w:t>
            </w:r>
            <w:r>
              <w:rPr>
                <w:rFonts w:ascii="宋体" w:hAnsi="宋体" w:cs="宋体" w:eastAsia="宋体" w:hint="default"/>
                <w:spacing w:val="-52"/>
                <w:sz w:val="21"/>
                <w:szCs w:val="21"/>
              </w:rPr>
              <w:t> </w:t>
            </w:r>
            <w:r>
              <w:rPr>
                <w:rFonts w:ascii="Calibri" w:hAnsi="Calibri" w:cs="Calibri" w:eastAsia="Calibri" w:hint="default"/>
                <w:sz w:val="21"/>
                <w:szCs w:val="21"/>
              </w:rPr>
              <w:t>08B</w:t>
            </w:r>
            <w:r>
              <w:rPr>
                <w:rFonts w:ascii="Calibri" w:hAnsi="Calibri" w:cs="Calibri" w:eastAsia="Calibri" w:hint="default"/>
                <w:spacing w:val="4"/>
                <w:sz w:val="21"/>
                <w:szCs w:val="21"/>
              </w:rPr>
              <w:t> </w:t>
            </w:r>
            <w:r>
              <w:rPr>
                <w:rFonts w:ascii="宋体" w:hAnsi="宋体" w:cs="宋体" w:eastAsia="宋体" w:hint="default"/>
                <w:sz w:val="21"/>
                <w:szCs w:val="21"/>
              </w:rPr>
              <w:t>款）</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right="0"/>
              <w:jc w:val="center"/>
              <w:rPr>
                <w:rFonts w:ascii="Calibri" w:hAnsi="Calibri" w:cs="Calibri" w:eastAsia="Calibri" w:hint="default"/>
                <w:sz w:val="21"/>
                <w:szCs w:val="21"/>
              </w:rPr>
            </w:pPr>
            <w:r>
              <w:rPr>
                <w:rFonts w:ascii="Calibri"/>
                <w:sz w:val="21"/>
              </w:rPr>
              <w:t>ZL200830041213.4</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4</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22</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40" w:right="0"/>
              <w:jc w:val="left"/>
              <w:rPr>
                <w:rFonts w:ascii="Calibri" w:hAnsi="Calibri" w:cs="Calibri" w:eastAsia="Calibri" w:hint="default"/>
                <w:sz w:val="21"/>
                <w:szCs w:val="21"/>
              </w:rPr>
            </w:pPr>
            <w:r>
              <w:rPr>
                <w:rFonts w:ascii="Calibri"/>
                <w:sz w:val="21"/>
              </w:rPr>
              <w:t>12</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348" w:lineRule="auto" w:before="26"/>
              <w:ind w:left="100" w:right="98"/>
              <w:jc w:val="left"/>
              <w:rPr>
                <w:rFonts w:ascii="宋体" w:hAnsi="宋体" w:cs="宋体" w:eastAsia="宋体" w:hint="default"/>
                <w:sz w:val="21"/>
                <w:szCs w:val="21"/>
              </w:rPr>
            </w:pPr>
            <w:r>
              <w:rPr>
                <w:rFonts w:ascii="宋体" w:hAnsi="宋体" w:cs="宋体" w:eastAsia="宋体" w:hint="default"/>
                <w:spacing w:val="8"/>
                <w:sz w:val="21"/>
                <w:szCs w:val="21"/>
              </w:rPr>
              <w:t>可视分机（晶彩</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系列）</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
              <w:jc w:val="center"/>
              <w:rPr>
                <w:rFonts w:ascii="Calibri" w:hAnsi="Calibri" w:cs="Calibri" w:eastAsia="Calibri" w:hint="default"/>
                <w:sz w:val="21"/>
                <w:szCs w:val="21"/>
              </w:rPr>
            </w:pPr>
            <w:r>
              <w:rPr>
                <w:rFonts w:ascii="Calibri"/>
                <w:sz w:val="21"/>
              </w:rPr>
              <w:t>ZL200830045589.2</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8</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40" w:right="0"/>
              <w:jc w:val="left"/>
              <w:rPr>
                <w:rFonts w:ascii="Calibri" w:hAnsi="Calibri" w:cs="Calibri" w:eastAsia="Calibri" w:hint="default"/>
                <w:sz w:val="21"/>
                <w:szCs w:val="21"/>
              </w:rPr>
            </w:pPr>
            <w:r>
              <w:rPr>
                <w:rFonts w:ascii="Calibri"/>
                <w:sz w:val="21"/>
              </w:rPr>
              <w:t>13</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345" w:lineRule="auto" w:before="26"/>
              <w:ind w:left="100" w:right="-8"/>
              <w:jc w:val="left"/>
              <w:rPr>
                <w:rFonts w:ascii="宋体" w:hAnsi="宋体" w:cs="宋体" w:eastAsia="宋体" w:hint="default"/>
                <w:sz w:val="21"/>
                <w:szCs w:val="21"/>
              </w:rPr>
            </w:pPr>
            <w:r>
              <w:rPr>
                <w:rFonts w:ascii="宋体" w:hAnsi="宋体" w:cs="宋体" w:eastAsia="宋体" w:hint="default"/>
                <w:spacing w:val="8"/>
                <w:sz w:val="21"/>
                <w:szCs w:val="21"/>
              </w:rPr>
              <w:t>无线被动红外探</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测器（</w:t>
            </w:r>
            <w:r>
              <w:rPr>
                <w:rFonts w:ascii="Calibri" w:hAnsi="Calibri" w:cs="Calibri" w:eastAsia="Calibri" w:hint="default"/>
                <w:sz w:val="21"/>
                <w:szCs w:val="21"/>
              </w:rPr>
              <w:t>AJB-A601</w:t>
            </w:r>
            <w:r>
              <w:rPr>
                <w:rFonts w:ascii="宋体" w:hAnsi="宋体" w:cs="宋体" w:eastAsia="宋体" w:hint="default"/>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0"/>
              <w:jc w:val="center"/>
              <w:rPr>
                <w:rFonts w:ascii="Calibri" w:hAnsi="Calibri" w:cs="Calibri" w:eastAsia="Calibri" w:hint="default"/>
                <w:sz w:val="21"/>
                <w:szCs w:val="21"/>
              </w:rPr>
            </w:pPr>
            <w:r>
              <w:rPr>
                <w:rFonts w:ascii="Calibri"/>
                <w:sz w:val="21"/>
              </w:rPr>
              <w:t>ZL200830056464.X</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5</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40" w:right="0"/>
              <w:jc w:val="left"/>
              <w:rPr>
                <w:rFonts w:ascii="Calibri" w:hAnsi="Calibri" w:cs="Calibri" w:eastAsia="Calibri" w:hint="default"/>
                <w:sz w:val="21"/>
                <w:szCs w:val="21"/>
              </w:rPr>
            </w:pPr>
            <w:r>
              <w:rPr>
                <w:rFonts w:ascii="Calibri"/>
                <w:sz w:val="21"/>
              </w:rPr>
              <w:t>14</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left="100" w:right="0"/>
              <w:jc w:val="left"/>
              <w:rPr>
                <w:rFonts w:ascii="宋体" w:hAnsi="宋体" w:cs="宋体" w:eastAsia="宋体" w:hint="default"/>
                <w:sz w:val="21"/>
                <w:szCs w:val="21"/>
              </w:rPr>
            </w:pPr>
            <w:r>
              <w:rPr>
                <w:rFonts w:ascii="宋体" w:hAnsi="宋体" w:cs="宋体" w:eastAsia="宋体" w:hint="default"/>
                <w:spacing w:val="8"/>
                <w:sz w:val="21"/>
                <w:szCs w:val="21"/>
              </w:rPr>
              <w:t>无线报警控制器</w:t>
            </w:r>
          </w:p>
          <w:p>
            <w:pPr>
              <w:pStyle w:val="TableParagraph"/>
              <w:spacing w:line="240" w:lineRule="auto" w:before="121"/>
              <w:ind w:left="100" w:right="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AJB-A801</w:t>
            </w:r>
            <w:r>
              <w:rPr>
                <w:rFonts w:ascii="宋体" w:hAnsi="宋体" w:cs="宋体" w:eastAsia="宋体" w:hint="default"/>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0"/>
              <w:jc w:val="center"/>
              <w:rPr>
                <w:rFonts w:ascii="Calibri" w:hAnsi="Calibri" w:cs="Calibri" w:eastAsia="Calibri" w:hint="default"/>
                <w:sz w:val="21"/>
                <w:szCs w:val="21"/>
              </w:rPr>
            </w:pPr>
            <w:r>
              <w:rPr>
                <w:rFonts w:ascii="Calibri"/>
                <w:sz w:val="21"/>
              </w:rPr>
              <w:t>ZL200830056462.0</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8</w:t>
            </w:r>
            <w:r>
              <w:rPr>
                <w:rFonts w:ascii="Calibri" w:hAnsi="Calibri" w:cs="Calibri" w:eastAsia="Calibri"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26</w:t>
            </w:r>
            <w:r>
              <w:rPr>
                <w:rFonts w:ascii="Calibri" w:hAnsi="Calibri" w:cs="Calibri" w:eastAsia="Calibri" w:hint="default"/>
                <w:spacing w:val="2"/>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2"/>
              <w:ind w:left="240" w:right="0"/>
              <w:jc w:val="left"/>
              <w:rPr>
                <w:rFonts w:ascii="Calibri" w:hAnsi="Calibri" w:cs="Calibri" w:eastAsia="Calibri" w:hint="default"/>
                <w:sz w:val="21"/>
                <w:szCs w:val="21"/>
              </w:rPr>
            </w:pPr>
            <w:r>
              <w:rPr>
                <w:rFonts w:ascii="Calibri"/>
                <w:sz w:val="21"/>
              </w:rPr>
              <w:t>15</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遥控插座</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1"/>
              <w:jc w:val="center"/>
              <w:rPr>
                <w:rFonts w:ascii="Calibri" w:hAnsi="Calibri" w:cs="Calibri" w:eastAsia="Calibri" w:hint="default"/>
                <w:sz w:val="21"/>
                <w:szCs w:val="21"/>
              </w:rPr>
            </w:pPr>
            <w:r>
              <w:rPr>
                <w:rFonts w:ascii="Calibri"/>
                <w:sz w:val="21"/>
              </w:rPr>
              <w:t>ZL200830056439.1</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2"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8</w:t>
            </w:r>
            <w:r>
              <w:rPr>
                <w:rFonts w:ascii="Calibri" w:hAnsi="Calibri" w:cs="Calibri" w:eastAsia="Calibri"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26</w:t>
            </w:r>
            <w:r>
              <w:rPr>
                <w:rFonts w:ascii="Calibri" w:hAnsi="Calibri" w:cs="Calibri" w:eastAsia="Calibri" w:hint="default"/>
                <w:spacing w:val="2"/>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40" w:right="0"/>
              <w:jc w:val="left"/>
              <w:rPr>
                <w:rFonts w:ascii="Calibri" w:hAnsi="Calibri" w:cs="Calibri" w:eastAsia="Calibri" w:hint="default"/>
                <w:sz w:val="21"/>
                <w:szCs w:val="21"/>
              </w:rPr>
            </w:pPr>
            <w:r>
              <w:rPr>
                <w:rFonts w:ascii="Calibri"/>
                <w:sz w:val="21"/>
              </w:rPr>
              <w:t>16</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spacing w:val="-50"/>
                <w:sz w:val="21"/>
                <w:szCs w:val="21"/>
              </w:rPr>
              <w:t> </w:t>
            </w:r>
            <w:r>
              <w:rPr>
                <w:rFonts w:ascii="宋体" w:hAnsi="宋体" w:cs="宋体" w:eastAsia="宋体" w:hint="default"/>
                <w:sz w:val="21"/>
                <w:szCs w:val="21"/>
              </w:rPr>
              <w:t>线</w:t>
            </w:r>
            <w:r>
              <w:rPr>
                <w:rFonts w:ascii="宋体" w:hAnsi="宋体" w:cs="宋体" w:eastAsia="宋体" w:hint="default"/>
                <w:spacing w:val="-47"/>
                <w:sz w:val="21"/>
                <w:szCs w:val="21"/>
              </w:rPr>
              <w:t> </w:t>
            </w:r>
            <w:r>
              <w:rPr>
                <w:rFonts w:ascii="宋体" w:hAnsi="宋体" w:cs="宋体" w:eastAsia="宋体" w:hint="default"/>
                <w:sz w:val="21"/>
                <w:szCs w:val="21"/>
              </w:rPr>
              <w:t>紧</w:t>
            </w:r>
            <w:r>
              <w:rPr>
                <w:rFonts w:ascii="宋体" w:hAnsi="宋体" w:cs="宋体" w:eastAsia="宋体" w:hint="default"/>
                <w:spacing w:val="-50"/>
                <w:sz w:val="21"/>
                <w:szCs w:val="21"/>
              </w:rPr>
              <w:t> </w:t>
            </w:r>
            <w:r>
              <w:rPr>
                <w:rFonts w:ascii="宋体" w:hAnsi="宋体" w:cs="宋体" w:eastAsia="宋体" w:hint="default"/>
                <w:sz w:val="21"/>
                <w:szCs w:val="21"/>
              </w:rPr>
              <w:t>急</w:t>
            </w:r>
            <w:r>
              <w:rPr>
                <w:rFonts w:ascii="宋体" w:hAnsi="宋体" w:cs="宋体" w:eastAsia="宋体" w:hint="default"/>
                <w:spacing w:val="-50"/>
                <w:sz w:val="21"/>
                <w:szCs w:val="21"/>
              </w:rPr>
              <w:t> </w:t>
            </w:r>
            <w:r>
              <w:rPr>
                <w:rFonts w:ascii="宋体" w:hAnsi="宋体" w:cs="宋体" w:eastAsia="宋体" w:hint="default"/>
                <w:sz w:val="21"/>
                <w:szCs w:val="21"/>
              </w:rPr>
              <w:t>按</w:t>
            </w:r>
            <w:r>
              <w:rPr>
                <w:rFonts w:ascii="宋体" w:hAnsi="宋体" w:cs="宋体" w:eastAsia="宋体" w:hint="default"/>
                <w:spacing w:val="-50"/>
                <w:sz w:val="21"/>
                <w:szCs w:val="21"/>
              </w:rPr>
              <w:t> </w:t>
            </w:r>
            <w:r>
              <w:rPr>
                <w:rFonts w:ascii="宋体" w:hAnsi="宋体" w:cs="宋体" w:eastAsia="宋体" w:hint="default"/>
                <w:sz w:val="21"/>
                <w:szCs w:val="21"/>
              </w:rPr>
              <w:t>钮</w:t>
            </w:r>
          </w:p>
          <w:p>
            <w:pPr>
              <w:pStyle w:val="TableParagraph"/>
              <w:spacing w:line="240" w:lineRule="auto" w:before="123"/>
              <w:ind w:left="100" w:right="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AJB-A501</w:t>
            </w:r>
            <w:r>
              <w:rPr>
                <w:rFonts w:ascii="宋体" w:hAnsi="宋体" w:cs="宋体" w:eastAsia="宋体" w:hint="default"/>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
              <w:jc w:val="center"/>
              <w:rPr>
                <w:rFonts w:ascii="Calibri" w:hAnsi="Calibri" w:cs="Calibri" w:eastAsia="Calibri" w:hint="default"/>
                <w:sz w:val="21"/>
                <w:szCs w:val="21"/>
              </w:rPr>
            </w:pPr>
            <w:r>
              <w:rPr>
                <w:rFonts w:ascii="Calibri"/>
                <w:sz w:val="21"/>
              </w:rPr>
              <w:t>ZL200830056437.2</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8</w:t>
            </w:r>
            <w:r>
              <w:rPr>
                <w:rFonts w:ascii="Calibri" w:hAnsi="Calibri" w:cs="Calibri" w:eastAsia="Calibri"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26</w:t>
            </w:r>
            <w:r>
              <w:rPr>
                <w:rFonts w:ascii="Calibri" w:hAnsi="Calibri" w:cs="Calibri" w:eastAsia="Calibri" w:hint="default"/>
                <w:spacing w:val="2"/>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2"/>
              <w:ind w:left="242" w:right="0"/>
              <w:jc w:val="left"/>
              <w:rPr>
                <w:rFonts w:ascii="Calibri" w:hAnsi="Calibri" w:cs="Calibri" w:eastAsia="Calibri" w:hint="default"/>
                <w:sz w:val="21"/>
                <w:szCs w:val="21"/>
              </w:rPr>
            </w:pPr>
            <w:r>
              <w:rPr>
                <w:rFonts w:ascii="Calibri"/>
                <w:sz w:val="21"/>
              </w:rPr>
              <w:t>17</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小门口机</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1"/>
              <w:jc w:val="center"/>
              <w:rPr>
                <w:rFonts w:ascii="Calibri" w:hAnsi="Calibri" w:cs="Calibri" w:eastAsia="Calibri" w:hint="default"/>
                <w:sz w:val="21"/>
                <w:szCs w:val="21"/>
              </w:rPr>
            </w:pPr>
            <w:r>
              <w:rPr>
                <w:rFonts w:ascii="Calibri"/>
                <w:sz w:val="21"/>
              </w:rPr>
              <w:t>ZL200830217724.7</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10</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7</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40" w:right="0"/>
              <w:jc w:val="left"/>
              <w:rPr>
                <w:rFonts w:ascii="Calibri" w:hAnsi="Calibri" w:cs="Calibri" w:eastAsia="Calibri" w:hint="default"/>
                <w:sz w:val="21"/>
                <w:szCs w:val="21"/>
              </w:rPr>
            </w:pPr>
            <w:r>
              <w:rPr>
                <w:rFonts w:ascii="Calibri"/>
                <w:sz w:val="21"/>
              </w:rPr>
              <w:t>18</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348" w:lineRule="auto" w:before="23"/>
              <w:ind w:left="100" w:right="98"/>
              <w:jc w:val="left"/>
              <w:rPr>
                <w:rFonts w:ascii="宋体" w:hAnsi="宋体" w:cs="宋体" w:eastAsia="宋体" w:hint="default"/>
                <w:sz w:val="21"/>
                <w:szCs w:val="21"/>
              </w:rPr>
            </w:pPr>
            <w:r>
              <w:rPr>
                <w:rFonts w:ascii="宋体" w:hAnsi="宋体" w:cs="宋体" w:eastAsia="宋体" w:hint="default"/>
                <w:spacing w:val="8"/>
                <w:sz w:val="21"/>
                <w:szCs w:val="21"/>
              </w:rPr>
              <w:t>室内分机（精巧</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系列）</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
              <w:jc w:val="center"/>
              <w:rPr>
                <w:rFonts w:ascii="Calibri" w:hAnsi="Calibri" w:cs="Calibri" w:eastAsia="Calibri" w:hint="default"/>
                <w:sz w:val="21"/>
                <w:szCs w:val="21"/>
              </w:rPr>
            </w:pPr>
            <w:r>
              <w:rPr>
                <w:rFonts w:ascii="Calibri"/>
                <w:sz w:val="21"/>
              </w:rPr>
              <w:t>ZL200830217723.2</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10</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14</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40" w:right="0"/>
              <w:jc w:val="left"/>
              <w:rPr>
                <w:rFonts w:ascii="Calibri" w:hAnsi="Calibri" w:cs="Calibri" w:eastAsia="Calibri" w:hint="default"/>
                <w:sz w:val="21"/>
                <w:szCs w:val="21"/>
              </w:rPr>
            </w:pPr>
            <w:r>
              <w:rPr>
                <w:rFonts w:ascii="Calibri"/>
                <w:sz w:val="21"/>
              </w:rPr>
              <w:t>19</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21"/>
                <w:szCs w:val="21"/>
              </w:rPr>
            </w:pPr>
            <w:r>
              <w:rPr>
                <w:rFonts w:ascii="宋体" w:hAnsi="宋体" w:cs="宋体" w:eastAsia="宋体" w:hint="default"/>
                <w:sz w:val="21"/>
                <w:szCs w:val="21"/>
              </w:rPr>
              <w:t>无 线 遥 控</w:t>
            </w:r>
            <w:r>
              <w:rPr>
                <w:rFonts w:ascii="宋体" w:hAnsi="宋体" w:cs="宋体" w:eastAsia="宋体" w:hint="default"/>
                <w:spacing w:val="73"/>
                <w:sz w:val="21"/>
                <w:szCs w:val="21"/>
              </w:rPr>
              <w:t> </w:t>
            </w:r>
            <w:r>
              <w:rPr>
                <w:rFonts w:ascii="宋体" w:hAnsi="宋体" w:cs="宋体" w:eastAsia="宋体" w:hint="default"/>
                <w:sz w:val="21"/>
                <w:szCs w:val="21"/>
              </w:rPr>
              <w:t>器</w:t>
            </w:r>
          </w:p>
          <w:p>
            <w:pPr>
              <w:pStyle w:val="TableParagraph"/>
              <w:spacing w:line="240" w:lineRule="auto" w:before="123"/>
              <w:ind w:left="100" w:right="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AJB-A121</w:t>
            </w:r>
            <w:r>
              <w:rPr>
                <w:rFonts w:ascii="宋体" w:hAnsi="宋体" w:cs="宋体" w:eastAsia="宋体" w:hint="default"/>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
              <w:jc w:val="center"/>
              <w:rPr>
                <w:rFonts w:ascii="Calibri" w:hAnsi="Calibri" w:cs="Calibri" w:eastAsia="Calibri" w:hint="default"/>
                <w:sz w:val="21"/>
                <w:szCs w:val="21"/>
              </w:rPr>
            </w:pPr>
            <w:r>
              <w:rPr>
                <w:rFonts w:ascii="Calibri"/>
                <w:sz w:val="21"/>
              </w:rPr>
              <w:t>ZL200830056438.7</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10</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14</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2"/>
              <w:ind w:left="242" w:right="0"/>
              <w:jc w:val="left"/>
              <w:rPr>
                <w:rFonts w:ascii="Calibri" w:hAnsi="Calibri" w:cs="Calibri" w:eastAsia="Calibri" w:hint="default"/>
                <w:sz w:val="21"/>
                <w:szCs w:val="21"/>
              </w:rPr>
            </w:pPr>
            <w:r>
              <w:rPr>
                <w:rFonts w:ascii="Calibri"/>
                <w:sz w:val="21"/>
              </w:rPr>
              <w:t>20</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100" w:right="0"/>
              <w:jc w:val="left"/>
              <w:rPr>
                <w:rFonts w:ascii="Calibri" w:hAnsi="Calibri" w:cs="Calibri" w:eastAsia="Calibri" w:hint="default"/>
                <w:sz w:val="21"/>
                <w:szCs w:val="21"/>
              </w:rPr>
            </w:pPr>
            <w:r>
              <w:rPr>
                <w:rFonts w:ascii="宋体" w:hAnsi="宋体" w:cs="宋体" w:eastAsia="宋体" w:hint="default"/>
                <w:sz w:val="21"/>
                <w:szCs w:val="21"/>
              </w:rPr>
              <w:t>门</w:t>
            </w:r>
            <w:r>
              <w:rPr>
                <w:rFonts w:ascii="宋体" w:hAnsi="宋体" w:cs="宋体" w:eastAsia="宋体" w:hint="default"/>
                <w:spacing w:val="-71"/>
                <w:sz w:val="21"/>
                <w:szCs w:val="21"/>
              </w:rPr>
              <w:t> </w:t>
            </w:r>
            <w:r>
              <w:rPr>
                <w:rFonts w:ascii="宋体" w:hAnsi="宋体" w:cs="宋体" w:eastAsia="宋体" w:hint="default"/>
                <w:sz w:val="21"/>
                <w:szCs w:val="21"/>
              </w:rPr>
              <w:t>口</w:t>
            </w:r>
            <w:r>
              <w:rPr>
                <w:rFonts w:ascii="宋体" w:hAnsi="宋体" w:cs="宋体" w:eastAsia="宋体" w:hint="default"/>
                <w:spacing w:val="-71"/>
                <w:sz w:val="21"/>
                <w:szCs w:val="21"/>
              </w:rPr>
              <w:t> </w:t>
            </w:r>
            <w:r>
              <w:rPr>
                <w:rFonts w:ascii="宋体" w:hAnsi="宋体" w:cs="宋体" w:eastAsia="宋体" w:hint="default"/>
                <w:sz w:val="21"/>
                <w:szCs w:val="21"/>
              </w:rPr>
              <w:t>主</w:t>
            </w:r>
            <w:r>
              <w:rPr>
                <w:rFonts w:ascii="宋体" w:hAnsi="宋体" w:cs="宋体" w:eastAsia="宋体" w:hint="default"/>
                <w:spacing w:val="-73"/>
                <w:sz w:val="21"/>
                <w:szCs w:val="21"/>
              </w:rPr>
              <w:t> </w:t>
            </w:r>
            <w:r>
              <w:rPr>
                <w:rFonts w:ascii="宋体" w:hAnsi="宋体" w:cs="宋体" w:eastAsia="宋体" w:hint="default"/>
                <w:sz w:val="21"/>
                <w:szCs w:val="21"/>
              </w:rPr>
              <w:t>机</w:t>
            </w:r>
            <w:r>
              <w:rPr>
                <w:rFonts w:ascii="宋体" w:hAnsi="宋体" w:cs="宋体" w:eastAsia="宋体" w:hint="default"/>
                <w:spacing w:val="-71"/>
                <w:sz w:val="21"/>
                <w:szCs w:val="21"/>
              </w:rPr>
              <w:t> </w:t>
            </w:r>
            <w:r>
              <w:rPr>
                <w:rFonts w:ascii="宋体" w:hAnsi="宋体" w:cs="宋体" w:eastAsia="宋体" w:hint="default"/>
                <w:sz w:val="21"/>
                <w:szCs w:val="21"/>
              </w:rPr>
              <w:t>（</w:t>
            </w:r>
            <w:r>
              <w:rPr>
                <w:rFonts w:ascii="宋体" w:hAnsi="宋体" w:cs="宋体" w:eastAsia="宋体" w:hint="default"/>
                <w:spacing w:val="-72"/>
                <w:sz w:val="21"/>
                <w:szCs w:val="21"/>
              </w:rPr>
              <w:t> </w:t>
            </w:r>
            <w:r>
              <w:rPr>
                <w:rFonts w:ascii="Calibri" w:hAnsi="Calibri" w:cs="Calibri" w:eastAsia="Calibri" w:hint="default"/>
                <w:sz w:val="21"/>
                <w:szCs w:val="21"/>
              </w:rPr>
              <w:t>08C</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0"/>
              <w:jc w:val="center"/>
              <w:rPr>
                <w:rFonts w:ascii="Calibri" w:hAnsi="Calibri" w:cs="Calibri" w:eastAsia="Calibri" w:hint="default"/>
                <w:sz w:val="21"/>
                <w:szCs w:val="21"/>
              </w:rPr>
            </w:pPr>
            <w:r>
              <w:rPr>
                <w:rFonts w:ascii="Calibri"/>
                <w:sz w:val="21"/>
              </w:rPr>
              <w:t>ZL200830056851.3</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16</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bl>
    <w:p>
      <w:pPr>
        <w:spacing w:after="0" w:line="240" w:lineRule="auto"/>
        <w:jc w:val="left"/>
        <w:rPr>
          <w:rFonts w:ascii="宋体" w:hAnsi="宋体" w:cs="宋体" w:eastAsia="宋体" w:hint="default"/>
          <w:sz w:val="21"/>
          <w:szCs w:val="21"/>
        </w:rPr>
        <w:sectPr>
          <w:pgSz w:w="11910" w:h="16850"/>
          <w:pgMar w:header="852" w:footer="1195" w:top="1520" w:bottom="1380" w:left="1480" w:right="1480"/>
        </w:sectPr>
      </w:pPr>
    </w:p>
    <w:tbl>
      <w:tblPr>
        <w:tblW w:w="0" w:type="auto"/>
        <w:jc w:val="left"/>
        <w:tblInd w:w="116" w:type="dxa"/>
        <w:tblLayout w:type="fixed"/>
        <w:tblCellMar>
          <w:top w:w="0" w:type="dxa"/>
          <w:left w:w="0" w:type="dxa"/>
          <w:bottom w:w="0" w:type="dxa"/>
          <w:right w:w="0" w:type="dxa"/>
        </w:tblCellMar>
        <w:tblLook w:val="01E0"/>
      </w:tblPr>
      <w:tblGrid>
        <w:gridCol w:w="682"/>
        <w:gridCol w:w="1760"/>
        <w:gridCol w:w="1980"/>
        <w:gridCol w:w="1980"/>
        <w:gridCol w:w="1081"/>
        <w:gridCol w:w="1190"/>
      </w:tblGrid>
      <w:tr>
        <w:trPr>
          <w:trHeight w:val="428" w:hRule="exact"/>
        </w:trPr>
        <w:tc>
          <w:tcPr>
            <w:tcW w:w="682" w:type="dxa"/>
            <w:tcBorders>
              <w:top w:val="single" w:sz="12" w:space="0" w:color="000000"/>
              <w:left w:val="nil" w:sz="6" w:space="0" w:color="auto"/>
              <w:bottom w:val="single" w:sz="6" w:space="0" w:color="000000"/>
              <w:right w:val="single" w:sz="6" w:space="0" w:color="000000"/>
            </w:tcBorders>
          </w:tcPr>
          <w:p>
            <w:pPr/>
          </w:p>
        </w:tc>
        <w:tc>
          <w:tcPr>
            <w:tcW w:w="176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33"/>
              <w:ind w:left="100" w:right="0"/>
              <w:jc w:val="left"/>
              <w:rPr>
                <w:rFonts w:ascii="宋体" w:hAnsi="宋体" w:cs="宋体" w:eastAsia="宋体" w:hint="default"/>
                <w:sz w:val="21"/>
                <w:szCs w:val="21"/>
              </w:rPr>
            </w:pPr>
            <w:r>
              <w:rPr>
                <w:rFonts w:ascii="宋体" w:hAnsi="宋体" w:cs="宋体" w:eastAsia="宋体" w:hint="default"/>
                <w:sz w:val="21"/>
                <w:szCs w:val="21"/>
              </w:rPr>
              <w:t>款）</w:t>
            </w:r>
          </w:p>
        </w:tc>
        <w:tc>
          <w:tcPr>
            <w:tcW w:w="1980" w:type="dxa"/>
            <w:tcBorders>
              <w:top w:val="single" w:sz="12" w:space="0" w:color="000000"/>
              <w:left w:val="single" w:sz="6" w:space="0" w:color="000000"/>
              <w:bottom w:val="single" w:sz="6" w:space="0" w:color="000000"/>
              <w:right w:val="single" w:sz="6" w:space="0" w:color="000000"/>
            </w:tcBorders>
          </w:tcPr>
          <w:p>
            <w:pPr/>
          </w:p>
        </w:tc>
        <w:tc>
          <w:tcPr>
            <w:tcW w:w="1980" w:type="dxa"/>
            <w:tcBorders>
              <w:top w:val="single" w:sz="12" w:space="0" w:color="000000"/>
              <w:left w:val="single" w:sz="6" w:space="0" w:color="000000"/>
              <w:bottom w:val="single" w:sz="6" w:space="0" w:color="000000"/>
              <w:right w:val="single" w:sz="6" w:space="0" w:color="000000"/>
            </w:tcBorders>
          </w:tcPr>
          <w:p>
            <w:pPr/>
          </w:p>
        </w:tc>
        <w:tc>
          <w:tcPr>
            <w:tcW w:w="1081" w:type="dxa"/>
            <w:tcBorders>
              <w:top w:val="single" w:sz="12" w:space="0" w:color="000000"/>
              <w:left w:val="single" w:sz="6" w:space="0" w:color="000000"/>
              <w:bottom w:val="single" w:sz="6" w:space="0" w:color="000000"/>
              <w:right w:val="single" w:sz="6" w:space="0" w:color="000000"/>
            </w:tcBorders>
          </w:tcPr>
          <w:p>
            <w:pPr/>
          </w:p>
        </w:tc>
        <w:tc>
          <w:tcPr>
            <w:tcW w:w="1190" w:type="dxa"/>
            <w:tcBorders>
              <w:top w:val="single" w:sz="12" w:space="0" w:color="000000"/>
              <w:left w:val="single" w:sz="6" w:space="0" w:color="000000"/>
              <w:bottom w:val="single" w:sz="6" w:space="0" w:color="000000"/>
              <w:right w:val="nil" w:sz="6" w:space="0" w:color="auto"/>
            </w:tcBorders>
          </w:tcPr>
          <w:p>
            <w:pP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21</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6"/>
              <w:ind w:left="100" w:right="0"/>
              <w:jc w:val="left"/>
              <w:rPr>
                <w:rFonts w:ascii="宋体" w:hAnsi="宋体" w:cs="宋体" w:eastAsia="宋体" w:hint="default"/>
                <w:sz w:val="21"/>
                <w:szCs w:val="21"/>
              </w:rPr>
            </w:pPr>
            <w:r>
              <w:rPr>
                <w:rFonts w:ascii="宋体" w:hAnsi="宋体" w:cs="宋体" w:eastAsia="宋体" w:hint="default"/>
                <w:spacing w:val="8"/>
                <w:sz w:val="21"/>
                <w:szCs w:val="21"/>
              </w:rPr>
              <w:t>拉绳式求助按钮</w:t>
            </w:r>
          </w:p>
          <w:p>
            <w:pPr>
              <w:pStyle w:val="TableParagraph"/>
              <w:spacing w:line="240" w:lineRule="auto" w:before="123"/>
              <w:ind w:left="100" w:right="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AJB-A523</w:t>
            </w:r>
            <w:r>
              <w:rPr>
                <w:rFonts w:ascii="宋体" w:hAnsi="宋体" w:cs="宋体" w:eastAsia="宋体" w:hint="default"/>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00" w:right="0"/>
              <w:jc w:val="left"/>
              <w:rPr>
                <w:rFonts w:ascii="Calibri" w:hAnsi="Calibri" w:cs="Calibri" w:eastAsia="Calibri" w:hint="default"/>
                <w:sz w:val="21"/>
                <w:szCs w:val="21"/>
              </w:rPr>
            </w:pPr>
            <w:r>
              <w:rPr>
                <w:rFonts w:ascii="Calibri"/>
                <w:sz w:val="21"/>
              </w:rPr>
              <w:t>ZL200930067454.0</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22</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345" w:lineRule="auto" w:before="26"/>
              <w:ind w:left="100" w:right="98"/>
              <w:jc w:val="left"/>
              <w:rPr>
                <w:rFonts w:ascii="宋体" w:hAnsi="宋体" w:cs="宋体" w:eastAsia="宋体" w:hint="default"/>
                <w:sz w:val="21"/>
                <w:szCs w:val="21"/>
              </w:rPr>
            </w:pPr>
            <w:r>
              <w:rPr>
                <w:rFonts w:ascii="宋体" w:hAnsi="宋体" w:cs="宋体" w:eastAsia="宋体" w:hint="default"/>
                <w:spacing w:val="8"/>
                <w:sz w:val="21"/>
                <w:szCs w:val="21"/>
              </w:rPr>
              <w:t>无线被动红外幕</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帘（</w:t>
            </w:r>
            <w:r>
              <w:rPr>
                <w:rFonts w:ascii="Calibri" w:hAnsi="Calibri" w:cs="Calibri" w:eastAsia="Calibri" w:hint="default"/>
                <w:sz w:val="21"/>
                <w:szCs w:val="21"/>
              </w:rPr>
              <w:t>AJB-A611</w:t>
            </w:r>
            <w:r>
              <w:rPr>
                <w:rFonts w:ascii="宋体" w:hAnsi="宋体" w:cs="宋体" w:eastAsia="宋体" w:hint="default"/>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70" w:right="0"/>
              <w:jc w:val="left"/>
              <w:rPr>
                <w:rFonts w:ascii="Calibri" w:hAnsi="Calibri" w:cs="Calibri" w:eastAsia="Calibri" w:hint="default"/>
                <w:sz w:val="21"/>
                <w:szCs w:val="21"/>
              </w:rPr>
            </w:pPr>
            <w:r>
              <w:rPr>
                <w:rFonts w:ascii="Calibri"/>
                <w:sz w:val="21"/>
              </w:rPr>
              <w:t>ZL200830056463.5</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2"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5</w:t>
            </w:r>
            <w:r>
              <w:rPr>
                <w:rFonts w:ascii="Calibri" w:hAnsi="Calibri" w:cs="Calibri" w:eastAsia="Calibri"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26</w:t>
            </w:r>
            <w:r>
              <w:rPr>
                <w:rFonts w:ascii="Calibri" w:hAnsi="Calibri" w:cs="Calibri" w:eastAsia="Calibri" w:hint="default"/>
                <w:spacing w:val="2"/>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1210"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23</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tabs>
                <w:tab w:pos="546" w:val="left" w:leader="none"/>
                <w:tab w:pos="990" w:val="left" w:leader="none"/>
                <w:tab w:pos="1434" w:val="left" w:leader="none"/>
              </w:tabs>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无</w:t>
              <w:tab/>
              <w:t>线</w:t>
              <w:tab/>
              <w:t>门</w:t>
              <w:tab/>
              <w:t>磁</w:t>
            </w: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100" w:right="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AJB-A401</w:t>
            </w:r>
            <w:r>
              <w:rPr>
                <w:rFonts w:ascii="宋体" w:hAnsi="宋体" w:cs="宋体" w:eastAsia="宋体" w:hint="default"/>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70" w:right="0"/>
              <w:jc w:val="left"/>
              <w:rPr>
                <w:rFonts w:ascii="Calibri" w:hAnsi="Calibri" w:cs="Calibri" w:eastAsia="Calibri" w:hint="default"/>
                <w:sz w:val="21"/>
                <w:szCs w:val="21"/>
              </w:rPr>
            </w:pPr>
            <w:r>
              <w:rPr>
                <w:rFonts w:ascii="Calibri"/>
                <w:sz w:val="21"/>
              </w:rPr>
              <w:t>ZL200830056465.4</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31"/>
                <w:szCs w:val="31"/>
              </w:rPr>
            </w:pPr>
          </w:p>
          <w:p>
            <w:pPr>
              <w:pStyle w:val="TableParagraph"/>
              <w:spacing w:line="240" w:lineRule="auto"/>
              <w:ind w:right="0"/>
              <w:jc w:val="center"/>
              <w:rPr>
                <w:rFonts w:ascii="宋体" w:hAnsi="宋体" w:cs="宋体" w:eastAsia="宋体" w:hint="default"/>
                <w:sz w:val="22"/>
                <w:szCs w:val="22"/>
              </w:rPr>
            </w:pPr>
            <w:r>
              <w:rPr>
                <w:rFonts w:ascii="Calibri" w:hAnsi="Calibri" w:cs="Calibri" w:eastAsia="Calibri" w:hint="default"/>
                <w:sz w:val="22"/>
                <w:szCs w:val="22"/>
              </w:rPr>
              <w:t>2010</w:t>
            </w:r>
            <w:r>
              <w:rPr>
                <w:rFonts w:ascii="Calibri" w:hAnsi="Calibri" w:cs="Calibri" w:eastAsia="Calibri" w:hint="default"/>
                <w:spacing w:val="6"/>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Calibri" w:hAnsi="Calibri" w:cs="Calibri" w:eastAsia="Calibri" w:hint="default"/>
                <w:sz w:val="22"/>
                <w:szCs w:val="22"/>
              </w:rPr>
              <w:t>4</w:t>
            </w:r>
            <w:r>
              <w:rPr>
                <w:rFonts w:ascii="Calibri" w:hAnsi="Calibri" w:cs="Calibri" w:eastAsia="Calibri" w:hint="default"/>
                <w:spacing w:val="6"/>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Calibri" w:hAnsi="Calibri" w:cs="Calibri" w:eastAsia="Calibri" w:hint="default"/>
                <w:sz w:val="22"/>
                <w:szCs w:val="22"/>
              </w:rPr>
              <w:t>7</w:t>
            </w:r>
            <w:r>
              <w:rPr>
                <w:rFonts w:ascii="Calibri" w:hAnsi="Calibri" w:cs="Calibri" w:eastAsia="Calibri" w:hint="default"/>
                <w:spacing w:val="6"/>
                <w:sz w:val="22"/>
                <w:szCs w:val="22"/>
              </w:rPr>
              <w:t> </w:t>
            </w:r>
            <w:r>
              <w:rPr>
                <w:rFonts w:ascii="宋体" w:hAnsi="宋体" w:cs="宋体" w:eastAsia="宋体" w:hint="default"/>
                <w:sz w:val="22"/>
                <w:szCs w:val="22"/>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32"/>
                <w:szCs w:val="32"/>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24</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21"/>
                <w:szCs w:val="21"/>
              </w:rPr>
            </w:pPr>
            <w:r>
              <w:rPr>
                <w:rFonts w:ascii="宋体" w:hAnsi="宋体" w:cs="宋体" w:eastAsia="宋体" w:hint="default"/>
                <w:sz w:val="21"/>
                <w:szCs w:val="21"/>
              </w:rPr>
              <w:t>无</w:t>
            </w:r>
            <w:r>
              <w:rPr>
                <w:rFonts w:ascii="宋体" w:hAnsi="宋体" w:cs="宋体" w:eastAsia="宋体" w:hint="default"/>
                <w:spacing w:val="-50"/>
                <w:sz w:val="21"/>
                <w:szCs w:val="21"/>
              </w:rPr>
              <w:t> </w:t>
            </w:r>
            <w:r>
              <w:rPr>
                <w:rFonts w:ascii="宋体" w:hAnsi="宋体" w:cs="宋体" w:eastAsia="宋体" w:hint="default"/>
                <w:sz w:val="21"/>
                <w:szCs w:val="21"/>
              </w:rPr>
              <w:t>线</w:t>
            </w:r>
            <w:r>
              <w:rPr>
                <w:rFonts w:ascii="宋体" w:hAnsi="宋体" w:cs="宋体" w:eastAsia="宋体" w:hint="default"/>
                <w:spacing w:val="-47"/>
                <w:sz w:val="21"/>
                <w:szCs w:val="21"/>
              </w:rPr>
              <w:t> </w:t>
            </w:r>
            <w:r>
              <w:rPr>
                <w:rFonts w:ascii="宋体" w:hAnsi="宋体" w:cs="宋体" w:eastAsia="宋体" w:hint="default"/>
                <w:sz w:val="21"/>
                <w:szCs w:val="21"/>
              </w:rPr>
              <w:t>紧</w:t>
            </w:r>
            <w:r>
              <w:rPr>
                <w:rFonts w:ascii="宋体" w:hAnsi="宋体" w:cs="宋体" w:eastAsia="宋体" w:hint="default"/>
                <w:spacing w:val="-50"/>
                <w:sz w:val="21"/>
                <w:szCs w:val="21"/>
              </w:rPr>
              <w:t> </w:t>
            </w:r>
            <w:r>
              <w:rPr>
                <w:rFonts w:ascii="宋体" w:hAnsi="宋体" w:cs="宋体" w:eastAsia="宋体" w:hint="default"/>
                <w:sz w:val="21"/>
                <w:szCs w:val="21"/>
              </w:rPr>
              <w:t>急</w:t>
            </w:r>
            <w:r>
              <w:rPr>
                <w:rFonts w:ascii="宋体" w:hAnsi="宋体" w:cs="宋体" w:eastAsia="宋体" w:hint="default"/>
                <w:spacing w:val="-50"/>
                <w:sz w:val="21"/>
                <w:szCs w:val="21"/>
              </w:rPr>
              <w:t> </w:t>
            </w:r>
            <w:r>
              <w:rPr>
                <w:rFonts w:ascii="宋体" w:hAnsi="宋体" w:cs="宋体" w:eastAsia="宋体" w:hint="default"/>
                <w:sz w:val="21"/>
                <w:szCs w:val="21"/>
              </w:rPr>
              <w:t>按</w:t>
            </w:r>
            <w:r>
              <w:rPr>
                <w:rFonts w:ascii="宋体" w:hAnsi="宋体" w:cs="宋体" w:eastAsia="宋体" w:hint="default"/>
                <w:spacing w:val="-50"/>
                <w:sz w:val="21"/>
                <w:szCs w:val="21"/>
              </w:rPr>
              <w:t> </w:t>
            </w:r>
            <w:r>
              <w:rPr>
                <w:rFonts w:ascii="宋体" w:hAnsi="宋体" w:cs="宋体" w:eastAsia="宋体" w:hint="default"/>
                <w:sz w:val="21"/>
                <w:szCs w:val="21"/>
              </w:rPr>
              <w:t>钮</w:t>
            </w:r>
          </w:p>
          <w:p>
            <w:pPr>
              <w:pStyle w:val="TableParagraph"/>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AJB-A502</w:t>
            </w:r>
            <w:r>
              <w:rPr>
                <w:rFonts w:ascii="宋体" w:hAnsi="宋体" w:cs="宋体" w:eastAsia="宋体" w:hint="default"/>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75" w:right="0"/>
              <w:jc w:val="left"/>
              <w:rPr>
                <w:rFonts w:ascii="Calibri" w:hAnsi="Calibri" w:cs="Calibri" w:eastAsia="Calibri" w:hint="default"/>
                <w:sz w:val="21"/>
                <w:szCs w:val="21"/>
              </w:rPr>
            </w:pPr>
            <w:r>
              <w:rPr>
                <w:rFonts w:ascii="Calibri"/>
                <w:sz w:val="21"/>
              </w:rPr>
              <w:t>ZL200930067453.6</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24</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25</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tabs>
                <w:tab w:pos="546" w:val="left" w:leader="none"/>
                <w:tab w:pos="990" w:val="left" w:leader="none"/>
                <w:tab w:pos="1434" w:val="left" w:leader="none"/>
              </w:tabs>
              <w:spacing w:line="240" w:lineRule="auto" w:before="23"/>
              <w:ind w:left="100" w:right="0"/>
              <w:jc w:val="left"/>
              <w:rPr>
                <w:rFonts w:ascii="宋体" w:hAnsi="宋体" w:cs="宋体" w:eastAsia="宋体" w:hint="default"/>
                <w:sz w:val="21"/>
                <w:szCs w:val="21"/>
              </w:rPr>
            </w:pPr>
            <w:r>
              <w:rPr>
                <w:rFonts w:ascii="宋体" w:hAnsi="宋体" w:cs="宋体" w:eastAsia="宋体" w:hint="default"/>
                <w:sz w:val="21"/>
                <w:szCs w:val="21"/>
              </w:rPr>
              <w:t>胁</w:t>
              <w:tab/>
              <w:t>迫</w:t>
              <w:tab/>
              <w:t>按</w:t>
              <w:tab/>
              <w:t>钮</w:t>
            </w:r>
          </w:p>
          <w:p>
            <w:pPr>
              <w:pStyle w:val="TableParagraph"/>
              <w:spacing w:line="240" w:lineRule="auto" w:before="123"/>
              <w:ind w:left="100" w:right="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AJB-A511</w:t>
            </w:r>
            <w:r>
              <w:rPr>
                <w:rFonts w:ascii="宋体" w:hAnsi="宋体" w:cs="宋体" w:eastAsia="宋体" w:hint="default"/>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75" w:right="0"/>
              <w:jc w:val="left"/>
              <w:rPr>
                <w:rFonts w:ascii="Calibri" w:hAnsi="Calibri" w:cs="Calibri" w:eastAsia="Calibri" w:hint="default"/>
                <w:sz w:val="21"/>
                <w:szCs w:val="21"/>
              </w:rPr>
            </w:pPr>
            <w:r>
              <w:rPr>
                <w:rFonts w:ascii="Calibri"/>
                <w:sz w:val="21"/>
              </w:rPr>
              <w:t>ZL200930067452.1</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Calibri" w:hAnsi="Calibri" w:cs="Calibri" w:eastAsia="Calibri" w:hint="default"/>
                <w:sz w:val="21"/>
                <w:szCs w:val="21"/>
              </w:rPr>
              <w:t>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pacing w:val="-4"/>
                <w:sz w:val="21"/>
                <w:szCs w:val="21"/>
              </w:rPr>
              <w:t>27</w:t>
            </w:r>
            <w:r>
              <w:rPr>
                <w:rFonts w:ascii="Calibri" w:hAnsi="Calibri" w:cs="Calibri" w:eastAsia="Calibri" w:hint="default"/>
                <w:spacing w:val="7"/>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2"/>
              <w:ind w:left="21" w:right="0"/>
              <w:jc w:val="center"/>
              <w:rPr>
                <w:rFonts w:ascii="Calibri" w:hAnsi="Calibri" w:cs="Calibri" w:eastAsia="Calibri" w:hint="default"/>
                <w:sz w:val="21"/>
                <w:szCs w:val="21"/>
              </w:rPr>
            </w:pPr>
            <w:r>
              <w:rPr>
                <w:rFonts w:ascii="Calibri"/>
                <w:sz w:val="21"/>
              </w:rPr>
              <w:t>26</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吊坠式求助按钮</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left="172" w:right="0"/>
              <w:jc w:val="left"/>
              <w:rPr>
                <w:rFonts w:ascii="Calibri" w:hAnsi="Calibri" w:cs="Calibri" w:eastAsia="Calibri" w:hint="default"/>
                <w:sz w:val="21"/>
                <w:szCs w:val="21"/>
              </w:rPr>
            </w:pPr>
            <w:r>
              <w:rPr>
                <w:rFonts w:ascii="Calibri"/>
                <w:sz w:val="21"/>
              </w:rPr>
              <w:t>ZL200930086137.3</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5</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12</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6" w:right="0"/>
              <w:jc w:val="center"/>
              <w:rPr>
                <w:rFonts w:ascii="Calibri" w:hAnsi="Calibri" w:cs="Calibri" w:eastAsia="Calibri" w:hint="default"/>
                <w:sz w:val="21"/>
                <w:szCs w:val="21"/>
              </w:rPr>
            </w:pPr>
            <w:r>
              <w:rPr>
                <w:rFonts w:ascii="Calibri"/>
                <w:spacing w:val="-4"/>
                <w:sz w:val="21"/>
              </w:rPr>
              <w:t>27</w:t>
            </w:r>
            <w:r>
              <w:rPr>
                <w:rFonts w:ascii="Calibri"/>
                <w:sz w:val="21"/>
              </w:rPr>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348" w:lineRule="auto" w:before="23"/>
              <w:ind w:left="100" w:right="97"/>
              <w:jc w:val="left"/>
              <w:rPr>
                <w:rFonts w:ascii="宋体" w:hAnsi="宋体" w:cs="宋体" w:eastAsia="宋体" w:hint="default"/>
                <w:sz w:val="21"/>
                <w:szCs w:val="21"/>
              </w:rPr>
            </w:pPr>
            <w:r>
              <w:rPr>
                <w:rFonts w:ascii="宋体" w:hAnsi="宋体" w:cs="宋体" w:eastAsia="宋体" w:hint="default"/>
                <w:spacing w:val="8"/>
                <w:sz w:val="21"/>
                <w:szCs w:val="21"/>
              </w:rPr>
              <w:t>被动红外微波探</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测器</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70" w:right="0"/>
              <w:jc w:val="left"/>
              <w:rPr>
                <w:rFonts w:ascii="Calibri" w:hAnsi="Calibri" w:cs="Calibri" w:eastAsia="Calibri" w:hint="default"/>
                <w:sz w:val="21"/>
                <w:szCs w:val="21"/>
              </w:rPr>
            </w:pPr>
            <w:r>
              <w:rPr>
                <w:rFonts w:ascii="Calibri"/>
                <w:sz w:val="21"/>
              </w:rPr>
              <w:t>ZL200930086135.4</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5</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12</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2"/>
              <w:ind w:left="21" w:right="0"/>
              <w:jc w:val="center"/>
              <w:rPr>
                <w:rFonts w:ascii="Calibri" w:hAnsi="Calibri" w:cs="Calibri" w:eastAsia="Calibri" w:hint="default"/>
                <w:sz w:val="21"/>
                <w:szCs w:val="21"/>
              </w:rPr>
            </w:pPr>
            <w:r>
              <w:rPr>
                <w:rFonts w:ascii="Calibri"/>
                <w:sz w:val="21"/>
              </w:rPr>
              <w:t>28</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腕式求助按钮</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left="170" w:right="0"/>
              <w:jc w:val="left"/>
              <w:rPr>
                <w:rFonts w:ascii="Calibri" w:hAnsi="Calibri" w:cs="Calibri" w:eastAsia="Calibri" w:hint="default"/>
                <w:sz w:val="21"/>
                <w:szCs w:val="21"/>
              </w:rPr>
            </w:pPr>
            <w:r>
              <w:rPr>
                <w:rFonts w:ascii="Calibri"/>
                <w:sz w:val="21"/>
              </w:rPr>
              <w:t>ZL200930086136.9</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5</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12</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2"/>
              <w:ind w:left="21" w:right="0"/>
              <w:jc w:val="center"/>
              <w:rPr>
                <w:rFonts w:ascii="Calibri" w:hAnsi="Calibri" w:cs="Calibri" w:eastAsia="Calibri" w:hint="default"/>
                <w:sz w:val="21"/>
                <w:szCs w:val="21"/>
              </w:rPr>
            </w:pPr>
            <w:r>
              <w:rPr>
                <w:rFonts w:ascii="Calibri"/>
                <w:sz w:val="21"/>
              </w:rPr>
              <w:t>29</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4"/>
              <w:ind w:left="100" w:right="0"/>
              <w:jc w:val="left"/>
              <w:rPr>
                <w:rFonts w:ascii="宋体" w:hAnsi="宋体" w:cs="宋体" w:eastAsia="宋体" w:hint="default"/>
                <w:sz w:val="21"/>
                <w:szCs w:val="21"/>
              </w:rPr>
            </w:pPr>
            <w:r>
              <w:rPr>
                <w:rFonts w:ascii="宋体" w:hAnsi="宋体" w:cs="宋体" w:eastAsia="宋体" w:hint="default"/>
                <w:sz w:val="21"/>
                <w:szCs w:val="21"/>
              </w:rPr>
              <w:t>报警控制面板</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left="170" w:right="0"/>
              <w:jc w:val="left"/>
              <w:rPr>
                <w:rFonts w:ascii="Calibri" w:hAnsi="Calibri" w:cs="Calibri" w:eastAsia="Calibri" w:hint="default"/>
                <w:sz w:val="21"/>
                <w:szCs w:val="21"/>
              </w:rPr>
            </w:pPr>
            <w:r>
              <w:rPr>
                <w:rFonts w:ascii="Calibri"/>
                <w:sz w:val="21"/>
              </w:rPr>
              <w:t>ZL200930086111.9</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5</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12</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2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30</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tabs>
                <w:tab w:pos="767" w:val="left" w:leader="none"/>
                <w:tab w:pos="1435" w:val="left" w:leader="none"/>
              </w:tabs>
              <w:spacing w:line="240" w:lineRule="auto" w:before="23"/>
              <w:ind w:left="100" w:right="0"/>
              <w:jc w:val="left"/>
              <w:rPr>
                <w:rFonts w:ascii="宋体" w:hAnsi="宋体" w:cs="宋体" w:eastAsia="宋体" w:hint="default"/>
                <w:sz w:val="21"/>
                <w:szCs w:val="21"/>
              </w:rPr>
            </w:pPr>
            <w:r>
              <w:rPr>
                <w:rFonts w:ascii="宋体" w:hAnsi="宋体" w:cs="宋体" w:eastAsia="宋体" w:hint="default"/>
                <w:sz w:val="21"/>
                <w:szCs w:val="21"/>
              </w:rPr>
              <w:t>室</w:t>
              <w:tab/>
              <w:t>内</w:t>
              <w:tab/>
              <w:t>机</w:t>
            </w:r>
          </w:p>
          <w:p>
            <w:pPr>
              <w:pStyle w:val="TableParagraph"/>
              <w:spacing w:line="240" w:lineRule="auto" w:before="123"/>
              <w:ind w:left="100" w:right="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Calibri" w:hAnsi="Calibri" w:cs="Calibri" w:eastAsia="Calibri" w:hint="default"/>
                <w:spacing w:val="-3"/>
                <w:sz w:val="21"/>
                <w:szCs w:val="21"/>
              </w:rPr>
              <w:t>HY-152BVC8</w:t>
            </w:r>
            <w:r>
              <w:rPr>
                <w:rFonts w:ascii="宋体" w:hAnsi="宋体" w:cs="宋体" w:eastAsia="宋体" w:hint="default"/>
                <w:spacing w:val="-3"/>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left="172" w:right="0"/>
              <w:jc w:val="left"/>
              <w:rPr>
                <w:rFonts w:ascii="Calibri" w:hAnsi="Calibri" w:cs="Calibri" w:eastAsia="Calibri" w:hint="default"/>
                <w:sz w:val="21"/>
                <w:szCs w:val="21"/>
              </w:rPr>
            </w:pPr>
            <w:r>
              <w:rPr>
                <w:rFonts w:ascii="Calibri"/>
                <w:sz w:val="21"/>
              </w:rPr>
              <w:t>ZL200930250415.4</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16</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0"/>
              <w:ind w:right="0"/>
              <w:jc w:val="left"/>
              <w:rPr>
                <w:rFonts w:ascii="宋体" w:hAnsi="宋体" w:cs="宋体" w:eastAsia="宋体" w:hint="default"/>
                <w:sz w:val="17"/>
                <w:szCs w:val="17"/>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31</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tabs>
                <w:tab w:pos="767" w:val="left" w:leader="none"/>
                <w:tab w:pos="1435" w:val="left" w:leader="none"/>
              </w:tabs>
              <w:spacing w:line="240" w:lineRule="auto" w:before="23"/>
              <w:ind w:left="100" w:right="0"/>
              <w:jc w:val="left"/>
              <w:rPr>
                <w:rFonts w:ascii="宋体" w:hAnsi="宋体" w:cs="宋体" w:eastAsia="宋体" w:hint="default"/>
                <w:sz w:val="21"/>
                <w:szCs w:val="21"/>
              </w:rPr>
            </w:pPr>
            <w:r>
              <w:rPr>
                <w:rFonts w:ascii="宋体" w:hAnsi="宋体" w:cs="宋体" w:eastAsia="宋体" w:hint="default"/>
                <w:sz w:val="21"/>
                <w:szCs w:val="21"/>
              </w:rPr>
              <w:t>室</w:t>
              <w:tab/>
              <w:t>内</w:t>
              <w:tab/>
              <w:t>机</w:t>
            </w:r>
          </w:p>
          <w:p>
            <w:pPr>
              <w:pStyle w:val="TableParagraph"/>
              <w:spacing w:line="240" w:lineRule="auto" w:before="123"/>
              <w:ind w:left="100" w:right="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Calibri" w:hAnsi="Calibri" w:cs="Calibri" w:eastAsia="Calibri" w:hint="default"/>
                <w:spacing w:val="-3"/>
                <w:sz w:val="21"/>
                <w:szCs w:val="21"/>
              </w:rPr>
              <w:t>HY-152BVC7</w:t>
            </w:r>
            <w:r>
              <w:rPr>
                <w:rFonts w:ascii="宋体" w:hAnsi="宋体" w:cs="宋体" w:eastAsia="宋体" w:hint="default"/>
                <w:spacing w:val="-3"/>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72" w:right="0"/>
              <w:jc w:val="left"/>
              <w:rPr>
                <w:rFonts w:ascii="Calibri" w:hAnsi="Calibri" w:cs="Calibri" w:eastAsia="Calibri" w:hint="default"/>
                <w:sz w:val="21"/>
                <w:szCs w:val="21"/>
              </w:rPr>
            </w:pPr>
            <w:r>
              <w:rPr>
                <w:rFonts w:ascii="Calibri"/>
                <w:sz w:val="21"/>
              </w:rPr>
              <w:t>ZL200930250416.9</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16</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11"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20" w:right="0"/>
              <w:jc w:val="center"/>
              <w:rPr>
                <w:rFonts w:ascii="Calibri" w:hAnsi="Calibri" w:cs="Calibri" w:eastAsia="Calibri" w:hint="default"/>
                <w:sz w:val="21"/>
                <w:szCs w:val="21"/>
              </w:rPr>
            </w:pPr>
            <w:r>
              <w:rPr>
                <w:rFonts w:ascii="Calibri"/>
                <w:sz w:val="21"/>
              </w:rPr>
              <w:t>32</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tabs>
                <w:tab w:pos="546" w:val="left" w:leader="none"/>
                <w:tab w:pos="990" w:val="left" w:leader="none"/>
                <w:tab w:pos="1434" w:val="left" w:leader="none"/>
              </w:tabs>
              <w:spacing w:line="240" w:lineRule="auto" w:before="23"/>
              <w:ind w:left="100" w:right="0"/>
              <w:jc w:val="left"/>
              <w:rPr>
                <w:rFonts w:ascii="宋体" w:hAnsi="宋体" w:cs="宋体" w:eastAsia="宋体" w:hint="default"/>
                <w:sz w:val="21"/>
                <w:szCs w:val="21"/>
              </w:rPr>
            </w:pPr>
            <w:r>
              <w:rPr>
                <w:rFonts w:ascii="宋体" w:hAnsi="宋体" w:cs="宋体" w:eastAsia="宋体" w:hint="default"/>
                <w:sz w:val="21"/>
                <w:szCs w:val="21"/>
              </w:rPr>
              <w:t>室</w:t>
              <w:tab/>
              <w:t>内</w:t>
              <w:tab/>
              <w:t>分</w:t>
              <w:tab/>
              <w:t>机</w:t>
            </w:r>
          </w:p>
          <w:p>
            <w:pPr>
              <w:pStyle w:val="TableParagraph"/>
              <w:spacing w:line="240" w:lineRule="auto" w:before="123"/>
              <w:ind w:left="100" w:right="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Calibri" w:hAnsi="Calibri" w:cs="Calibri" w:eastAsia="Calibri" w:hint="default"/>
                <w:spacing w:val="-3"/>
                <w:sz w:val="21"/>
                <w:szCs w:val="21"/>
              </w:rPr>
              <w:t>HY-152BV6</w:t>
            </w:r>
            <w:r>
              <w:rPr>
                <w:rFonts w:ascii="宋体" w:hAnsi="宋体" w:cs="宋体" w:eastAsia="宋体" w:hint="default"/>
                <w:spacing w:val="-3"/>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72" w:right="0"/>
              <w:jc w:val="left"/>
              <w:rPr>
                <w:rFonts w:ascii="Calibri" w:hAnsi="Calibri" w:cs="Calibri" w:eastAsia="Calibri" w:hint="default"/>
                <w:sz w:val="21"/>
                <w:szCs w:val="21"/>
              </w:rPr>
            </w:pPr>
            <w:r>
              <w:rPr>
                <w:rFonts w:ascii="Calibri"/>
                <w:sz w:val="21"/>
              </w:rPr>
              <w:t>ZL200930250417.3</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23</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809"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33</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tabs>
                <w:tab w:pos="546" w:val="left" w:leader="none"/>
                <w:tab w:pos="990" w:val="left" w:leader="none"/>
                <w:tab w:pos="1434" w:val="left" w:leader="none"/>
              </w:tabs>
              <w:spacing w:line="240" w:lineRule="auto" w:before="23"/>
              <w:ind w:left="100" w:right="0"/>
              <w:jc w:val="left"/>
              <w:rPr>
                <w:rFonts w:ascii="宋体" w:hAnsi="宋体" w:cs="宋体" w:eastAsia="宋体" w:hint="default"/>
                <w:sz w:val="21"/>
                <w:szCs w:val="21"/>
              </w:rPr>
            </w:pPr>
            <w:r>
              <w:rPr>
                <w:rFonts w:ascii="宋体" w:hAnsi="宋体" w:cs="宋体" w:eastAsia="宋体" w:hint="default"/>
                <w:sz w:val="21"/>
                <w:szCs w:val="21"/>
              </w:rPr>
              <w:t>室</w:t>
              <w:tab/>
              <w:t>内</w:t>
              <w:tab/>
              <w:t>分</w:t>
              <w:tab/>
              <w:t>机</w:t>
            </w:r>
          </w:p>
          <w:p>
            <w:pPr>
              <w:pStyle w:val="TableParagraph"/>
              <w:spacing w:line="240" w:lineRule="auto" w:before="123"/>
              <w:ind w:left="100" w:right="0"/>
              <w:jc w:val="left"/>
              <w:rPr>
                <w:rFonts w:ascii="宋体" w:hAnsi="宋体" w:cs="宋体" w:eastAsia="宋体" w:hint="default"/>
                <w:sz w:val="21"/>
                <w:szCs w:val="21"/>
              </w:rPr>
            </w:pPr>
            <w:r>
              <w:rPr>
                <w:rFonts w:ascii="宋体" w:hAnsi="宋体" w:cs="宋体" w:eastAsia="宋体" w:hint="default"/>
                <w:spacing w:val="-3"/>
                <w:sz w:val="21"/>
                <w:szCs w:val="21"/>
              </w:rPr>
              <w:t>（</w:t>
            </w:r>
            <w:r>
              <w:rPr>
                <w:rFonts w:ascii="Calibri" w:hAnsi="Calibri" w:cs="Calibri" w:eastAsia="Calibri" w:hint="default"/>
                <w:spacing w:val="-3"/>
                <w:sz w:val="21"/>
                <w:szCs w:val="21"/>
              </w:rPr>
              <w:t>HY-159BV6</w:t>
            </w:r>
            <w:r>
              <w:rPr>
                <w:rFonts w:ascii="宋体" w:hAnsi="宋体" w:cs="宋体" w:eastAsia="宋体" w:hint="default"/>
                <w:spacing w:val="-3"/>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9"/>
                <w:szCs w:val="19"/>
              </w:rPr>
            </w:pPr>
          </w:p>
          <w:p>
            <w:pPr>
              <w:pStyle w:val="TableParagraph"/>
              <w:spacing w:line="240" w:lineRule="auto"/>
              <w:ind w:left="172" w:right="0"/>
              <w:jc w:val="left"/>
              <w:rPr>
                <w:rFonts w:ascii="Calibri" w:hAnsi="Calibri" w:cs="Calibri" w:eastAsia="Calibri" w:hint="default"/>
                <w:sz w:val="21"/>
                <w:szCs w:val="21"/>
              </w:rPr>
            </w:pPr>
            <w:r>
              <w:rPr>
                <w:rFonts w:ascii="Calibri"/>
                <w:sz w:val="21"/>
              </w:rPr>
              <w:t>ZL200930250418.8</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16</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1"/>
              <w:ind w:right="0"/>
              <w:jc w:val="left"/>
              <w:rPr>
                <w:rFonts w:ascii="宋体" w:hAnsi="宋体" w:cs="宋体" w:eastAsia="宋体" w:hint="default"/>
                <w:sz w:val="16"/>
                <w:szCs w:val="16"/>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1210"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34</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tabs>
                <w:tab w:pos="767" w:val="left" w:leader="none"/>
                <w:tab w:pos="1435" w:val="left" w:leader="none"/>
              </w:tabs>
              <w:spacing w:line="240" w:lineRule="auto" w:before="26"/>
              <w:ind w:left="100" w:right="0"/>
              <w:jc w:val="left"/>
              <w:rPr>
                <w:rFonts w:ascii="宋体" w:hAnsi="宋体" w:cs="宋体" w:eastAsia="宋体" w:hint="default"/>
                <w:sz w:val="21"/>
                <w:szCs w:val="21"/>
              </w:rPr>
            </w:pPr>
            <w:r>
              <w:rPr>
                <w:rFonts w:ascii="宋体" w:hAnsi="宋体" w:cs="宋体" w:eastAsia="宋体" w:hint="default"/>
                <w:sz w:val="21"/>
                <w:szCs w:val="21"/>
              </w:rPr>
              <w:t>室</w:t>
              <w:tab/>
              <w:t>外</w:t>
              <w:tab/>
              <w:t>机</w:t>
            </w:r>
          </w:p>
          <w:p>
            <w:pPr>
              <w:pStyle w:val="TableParagraph"/>
              <w:spacing w:line="240" w:lineRule="auto" w:before="123"/>
              <w:ind w:left="100" w:right="0"/>
              <w:jc w:val="left"/>
              <w:rPr>
                <w:rFonts w:ascii="Calibri" w:hAnsi="Calibri" w:cs="Calibri" w:eastAsia="Calibri" w:hint="default"/>
                <w:sz w:val="21"/>
                <w:szCs w:val="21"/>
              </w:rPr>
            </w:pPr>
            <w:r>
              <w:rPr>
                <w:rFonts w:ascii="宋体" w:hAnsi="宋体" w:cs="宋体" w:eastAsia="宋体" w:hint="default"/>
                <w:sz w:val="21"/>
                <w:szCs w:val="21"/>
              </w:rPr>
              <w:t>（</w:t>
            </w:r>
            <w:r>
              <w:rPr>
                <w:rFonts w:ascii="宋体" w:hAnsi="宋体" w:cs="宋体" w:eastAsia="宋体" w:hint="default"/>
                <w:spacing w:val="5"/>
                <w:sz w:val="21"/>
                <w:szCs w:val="21"/>
              </w:rPr>
              <w:t> </w:t>
            </w:r>
            <w:r>
              <w:rPr>
                <w:rFonts w:ascii="Calibri" w:hAnsi="Calibri" w:cs="Calibri" w:eastAsia="Calibri" w:hint="default"/>
                <w:spacing w:val="-6"/>
                <w:sz w:val="21"/>
                <w:szCs w:val="21"/>
              </w:rPr>
              <w:t>DF2000ATV/11</w:t>
            </w:r>
          </w:p>
          <w:p>
            <w:pPr>
              <w:pStyle w:val="TableParagraph"/>
              <w:spacing w:line="240" w:lineRule="auto" w:before="94"/>
              <w:ind w:left="100" w:right="0"/>
              <w:jc w:val="left"/>
              <w:rPr>
                <w:rFonts w:ascii="宋体" w:hAnsi="宋体" w:cs="宋体" w:eastAsia="宋体" w:hint="default"/>
                <w:sz w:val="21"/>
                <w:szCs w:val="21"/>
              </w:rPr>
            </w:pPr>
            <w:r>
              <w:rPr>
                <w:rFonts w:ascii="宋体" w:hAnsi="宋体" w:cs="宋体" w:eastAsia="宋体" w:hint="default"/>
                <w:w w:val="100"/>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172" w:right="0"/>
              <w:jc w:val="left"/>
              <w:rPr>
                <w:rFonts w:ascii="Calibri" w:hAnsi="Calibri" w:cs="Calibri" w:eastAsia="Calibri" w:hint="default"/>
                <w:sz w:val="21"/>
                <w:szCs w:val="21"/>
              </w:rPr>
            </w:pPr>
            <w:r>
              <w:rPr>
                <w:rFonts w:ascii="Calibri"/>
                <w:sz w:val="21"/>
              </w:rPr>
              <w:t>ZL200930250419.2</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21</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32"/>
                <w:szCs w:val="32"/>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1"/>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1210"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35</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23"/>
              <w:ind w:left="100" w:right="0"/>
              <w:jc w:val="left"/>
              <w:rPr>
                <w:rFonts w:ascii="宋体" w:hAnsi="宋体" w:cs="宋体" w:eastAsia="宋体" w:hint="default"/>
                <w:sz w:val="21"/>
                <w:szCs w:val="21"/>
              </w:rPr>
            </w:pPr>
            <w:r>
              <w:rPr>
                <w:rFonts w:ascii="宋体" w:hAnsi="宋体" w:cs="宋体" w:eastAsia="宋体" w:hint="default"/>
                <w:sz w:val="21"/>
                <w:szCs w:val="21"/>
              </w:rPr>
              <w:t>报</w:t>
            </w:r>
            <w:r>
              <w:rPr>
                <w:rFonts w:ascii="宋体" w:hAnsi="宋体" w:cs="宋体" w:eastAsia="宋体" w:hint="default"/>
                <w:spacing w:val="-50"/>
                <w:sz w:val="21"/>
                <w:szCs w:val="21"/>
              </w:rPr>
              <w:t> </w:t>
            </w:r>
            <w:r>
              <w:rPr>
                <w:rFonts w:ascii="宋体" w:hAnsi="宋体" w:cs="宋体" w:eastAsia="宋体" w:hint="default"/>
                <w:sz w:val="21"/>
                <w:szCs w:val="21"/>
              </w:rPr>
              <w:t>警</w:t>
            </w:r>
            <w:r>
              <w:rPr>
                <w:rFonts w:ascii="宋体" w:hAnsi="宋体" w:cs="宋体" w:eastAsia="宋体" w:hint="default"/>
                <w:spacing w:val="-47"/>
                <w:sz w:val="21"/>
                <w:szCs w:val="21"/>
              </w:rPr>
              <w:t> </w:t>
            </w:r>
            <w:r>
              <w:rPr>
                <w:rFonts w:ascii="宋体" w:hAnsi="宋体" w:cs="宋体" w:eastAsia="宋体" w:hint="default"/>
                <w:sz w:val="21"/>
                <w:szCs w:val="21"/>
              </w:rPr>
              <w:t>控</w:t>
            </w:r>
            <w:r>
              <w:rPr>
                <w:rFonts w:ascii="宋体" w:hAnsi="宋体" w:cs="宋体" w:eastAsia="宋体" w:hint="default"/>
                <w:spacing w:val="-50"/>
                <w:sz w:val="21"/>
                <w:szCs w:val="21"/>
              </w:rPr>
              <w:t> </w:t>
            </w:r>
            <w:r>
              <w:rPr>
                <w:rFonts w:ascii="宋体" w:hAnsi="宋体" w:cs="宋体" w:eastAsia="宋体" w:hint="default"/>
                <w:sz w:val="21"/>
                <w:szCs w:val="21"/>
              </w:rPr>
              <w:t>制</w:t>
            </w:r>
            <w:r>
              <w:rPr>
                <w:rFonts w:ascii="宋体" w:hAnsi="宋体" w:cs="宋体" w:eastAsia="宋体" w:hint="default"/>
                <w:spacing w:val="-50"/>
                <w:sz w:val="21"/>
                <w:szCs w:val="21"/>
              </w:rPr>
              <w:t> </w:t>
            </w:r>
            <w:r>
              <w:rPr>
                <w:rFonts w:ascii="宋体" w:hAnsi="宋体" w:cs="宋体" w:eastAsia="宋体" w:hint="default"/>
                <w:sz w:val="21"/>
                <w:szCs w:val="21"/>
              </w:rPr>
              <w:t>面</w:t>
            </w:r>
            <w:r>
              <w:rPr>
                <w:rFonts w:ascii="宋体" w:hAnsi="宋体" w:cs="宋体" w:eastAsia="宋体" w:hint="default"/>
                <w:spacing w:val="-50"/>
                <w:sz w:val="21"/>
                <w:szCs w:val="21"/>
              </w:rPr>
              <w:t> </w:t>
            </w:r>
            <w:r>
              <w:rPr>
                <w:rFonts w:ascii="宋体" w:hAnsi="宋体" w:cs="宋体" w:eastAsia="宋体" w:hint="default"/>
                <w:sz w:val="21"/>
                <w:szCs w:val="21"/>
              </w:rPr>
              <w:t>板</w:t>
            </w:r>
          </w:p>
          <w:p>
            <w:pPr>
              <w:pStyle w:val="TableParagraph"/>
              <w:spacing w:line="240" w:lineRule="auto" w:before="123"/>
              <w:ind w:left="100" w:right="0"/>
              <w:jc w:val="left"/>
              <w:rPr>
                <w:rFonts w:ascii="Calibri" w:hAnsi="Calibri" w:cs="Calibri" w:eastAsia="Calibri" w:hint="default"/>
                <w:sz w:val="21"/>
                <w:szCs w:val="21"/>
              </w:rPr>
            </w:pPr>
            <w:r>
              <w:rPr>
                <w:rFonts w:ascii="宋体" w:hAnsi="宋体" w:cs="宋体" w:eastAsia="宋体" w:hint="default"/>
                <w:sz w:val="21"/>
                <w:szCs w:val="21"/>
              </w:rPr>
              <w:t>（</w:t>
            </w:r>
            <w:r>
              <w:rPr>
                <w:rFonts w:ascii="宋体" w:hAnsi="宋体" w:cs="宋体" w:eastAsia="宋体" w:hint="default"/>
                <w:spacing w:val="-64"/>
                <w:sz w:val="21"/>
                <w:szCs w:val="21"/>
              </w:rPr>
              <w:t> </w:t>
            </w:r>
            <w:r>
              <w:rPr>
                <w:rFonts w:ascii="Calibri" w:hAnsi="Calibri" w:cs="Calibri" w:eastAsia="Calibri" w:hint="default"/>
                <w:spacing w:val="-2"/>
                <w:sz w:val="21"/>
                <w:szCs w:val="21"/>
              </w:rPr>
              <w:t>AJB-A751A/AJB</w:t>
            </w:r>
          </w:p>
          <w:p>
            <w:pPr>
              <w:pStyle w:val="TableParagraph"/>
              <w:spacing w:line="240" w:lineRule="auto" w:before="96"/>
              <w:ind w:left="100" w:right="0"/>
              <w:jc w:val="left"/>
              <w:rPr>
                <w:rFonts w:ascii="宋体" w:hAnsi="宋体" w:cs="宋体" w:eastAsia="宋体" w:hint="default"/>
                <w:sz w:val="21"/>
                <w:szCs w:val="21"/>
              </w:rPr>
            </w:pPr>
            <w:r>
              <w:rPr>
                <w:rFonts w:ascii="Calibri" w:hAnsi="Calibri" w:cs="Calibri" w:eastAsia="Calibri" w:hint="default"/>
                <w:sz w:val="21"/>
                <w:szCs w:val="21"/>
              </w:rPr>
              <w:t>-751F</w:t>
            </w:r>
            <w:r>
              <w:rPr>
                <w:rFonts w:ascii="宋体" w:hAnsi="宋体" w:cs="宋体" w:eastAsia="宋体" w:hint="default"/>
                <w:sz w:val="21"/>
                <w:szCs w:val="21"/>
              </w:rPr>
              <w:t>）</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4"/>
              <w:ind w:right="0"/>
              <w:jc w:val="left"/>
              <w:rPr>
                <w:rFonts w:ascii="宋体" w:hAnsi="宋体" w:cs="宋体" w:eastAsia="宋体" w:hint="default"/>
                <w:sz w:val="15"/>
                <w:szCs w:val="15"/>
              </w:rPr>
            </w:pPr>
          </w:p>
          <w:p>
            <w:pPr>
              <w:pStyle w:val="TableParagraph"/>
              <w:spacing w:line="240" w:lineRule="auto"/>
              <w:ind w:left="172" w:right="0"/>
              <w:jc w:val="left"/>
              <w:rPr>
                <w:rFonts w:ascii="Calibri" w:hAnsi="Calibri" w:cs="Calibri" w:eastAsia="Calibri" w:hint="default"/>
                <w:sz w:val="21"/>
                <w:szCs w:val="21"/>
              </w:rPr>
            </w:pPr>
            <w:r>
              <w:rPr>
                <w:rFonts w:ascii="Calibri"/>
                <w:sz w:val="21"/>
              </w:rPr>
              <w:t>ZL200930250420.5</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16</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60"/>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62"/>
              <w:ind w:left="21" w:right="0"/>
              <w:jc w:val="center"/>
              <w:rPr>
                <w:rFonts w:ascii="Calibri" w:hAnsi="Calibri" w:cs="Calibri" w:eastAsia="Calibri" w:hint="default"/>
                <w:sz w:val="21"/>
                <w:szCs w:val="21"/>
              </w:rPr>
            </w:pPr>
            <w:r>
              <w:rPr>
                <w:rFonts w:ascii="Calibri"/>
                <w:sz w:val="21"/>
              </w:rPr>
              <w:t>36</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5"/>
              <w:ind w:left="242" w:right="0"/>
              <w:jc w:val="left"/>
              <w:rPr>
                <w:rFonts w:ascii="宋体" w:hAnsi="宋体" w:cs="宋体" w:eastAsia="宋体" w:hint="default"/>
                <w:sz w:val="21"/>
                <w:szCs w:val="21"/>
              </w:rPr>
            </w:pPr>
            <w:r>
              <w:rPr>
                <w:rFonts w:ascii="宋体" w:hAnsi="宋体" w:cs="宋体" w:eastAsia="宋体" w:hint="default"/>
                <w:sz w:val="21"/>
                <w:szCs w:val="21"/>
              </w:rPr>
              <w:t>可视对讲终端</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0"/>
              <w:ind w:left="172" w:right="0"/>
              <w:jc w:val="left"/>
              <w:rPr>
                <w:rFonts w:ascii="Calibri" w:hAnsi="Calibri" w:cs="Calibri" w:eastAsia="Calibri" w:hint="default"/>
                <w:sz w:val="21"/>
                <w:szCs w:val="21"/>
              </w:rPr>
            </w:pPr>
            <w:r>
              <w:rPr>
                <w:rFonts w:ascii="Calibri"/>
                <w:sz w:val="21"/>
              </w:rPr>
              <w:t>ZL201030289093.7</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12</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35"/>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bl>
    <w:p>
      <w:pPr>
        <w:spacing w:after="0" w:line="240" w:lineRule="auto"/>
        <w:jc w:val="left"/>
        <w:rPr>
          <w:rFonts w:ascii="宋体" w:hAnsi="宋体" w:cs="宋体" w:eastAsia="宋体" w:hint="default"/>
          <w:sz w:val="21"/>
          <w:szCs w:val="21"/>
        </w:rPr>
        <w:sectPr>
          <w:pgSz w:w="11910" w:h="16850"/>
          <w:pgMar w:header="852" w:footer="1195" w:top="1520" w:bottom="1380" w:left="1480" w:right="1480"/>
        </w:sectPr>
      </w:pPr>
    </w:p>
    <w:p>
      <w:pPr>
        <w:spacing w:line="240" w:lineRule="auto" w:before="3"/>
        <w:rPr>
          <w:rFonts w:ascii="宋体" w:hAnsi="宋体" w:cs="宋体" w:eastAsia="宋体" w:hint="default"/>
          <w:sz w:val="3"/>
          <w:szCs w:val="3"/>
        </w:rPr>
      </w:pPr>
    </w:p>
    <w:tbl>
      <w:tblPr>
        <w:tblW w:w="0" w:type="auto"/>
        <w:jc w:val="left"/>
        <w:tblInd w:w="106" w:type="dxa"/>
        <w:tblLayout w:type="fixed"/>
        <w:tblCellMar>
          <w:top w:w="0" w:type="dxa"/>
          <w:left w:w="0" w:type="dxa"/>
          <w:bottom w:w="0" w:type="dxa"/>
          <w:right w:w="0" w:type="dxa"/>
        </w:tblCellMar>
        <w:tblLook w:val="01E0"/>
      </w:tblPr>
      <w:tblGrid>
        <w:gridCol w:w="682"/>
        <w:gridCol w:w="1760"/>
        <w:gridCol w:w="1980"/>
        <w:gridCol w:w="1980"/>
        <w:gridCol w:w="1081"/>
        <w:gridCol w:w="1190"/>
      </w:tblGrid>
      <w:tr>
        <w:trPr>
          <w:trHeight w:val="392" w:hRule="exact"/>
        </w:trPr>
        <w:tc>
          <w:tcPr>
            <w:tcW w:w="682" w:type="dxa"/>
            <w:tcBorders>
              <w:top w:val="single" w:sz="12" w:space="0" w:color="000000"/>
              <w:left w:val="nil" w:sz="6" w:space="0" w:color="auto"/>
              <w:bottom w:val="single" w:sz="6" w:space="0" w:color="000000"/>
              <w:right w:val="single" w:sz="6" w:space="0" w:color="000000"/>
            </w:tcBorders>
          </w:tcPr>
          <w:p>
            <w:pPr/>
          </w:p>
        </w:tc>
        <w:tc>
          <w:tcPr>
            <w:tcW w:w="1760" w:type="dxa"/>
            <w:tcBorders>
              <w:top w:val="single" w:sz="12" w:space="0" w:color="000000"/>
              <w:left w:val="single" w:sz="6" w:space="0" w:color="000000"/>
              <w:bottom w:val="single" w:sz="6" w:space="0" w:color="000000"/>
              <w:right w:val="single" w:sz="6" w:space="0" w:color="000000"/>
            </w:tcBorders>
          </w:tcPr>
          <w:p>
            <w:pPr>
              <w:pStyle w:val="TableParagraph"/>
              <w:spacing w:line="240" w:lineRule="auto" w:before="52"/>
              <w:ind w:left="321"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10.1</w:t>
            </w:r>
            <w:r>
              <w:rPr>
                <w:rFonts w:ascii="宋体" w:hAnsi="宋体" w:cs="宋体" w:eastAsia="宋体" w:hint="default"/>
                <w:spacing w:val="-50"/>
                <w:sz w:val="21"/>
                <w:szCs w:val="21"/>
              </w:rPr>
              <w:t> </w:t>
            </w:r>
            <w:r>
              <w:rPr>
                <w:rFonts w:ascii="宋体" w:hAnsi="宋体" w:cs="宋体" w:eastAsia="宋体" w:hint="default"/>
                <w:spacing w:val="-3"/>
                <w:sz w:val="21"/>
                <w:szCs w:val="21"/>
              </w:rPr>
              <w:t>寸）</w:t>
            </w:r>
            <w:r>
              <w:rPr>
                <w:rFonts w:ascii="宋体" w:hAnsi="宋体" w:cs="宋体" w:eastAsia="宋体" w:hint="default"/>
                <w:sz w:val="21"/>
                <w:szCs w:val="21"/>
              </w:rPr>
            </w:r>
          </w:p>
        </w:tc>
        <w:tc>
          <w:tcPr>
            <w:tcW w:w="1980" w:type="dxa"/>
            <w:tcBorders>
              <w:top w:val="single" w:sz="12" w:space="0" w:color="000000"/>
              <w:left w:val="single" w:sz="6" w:space="0" w:color="000000"/>
              <w:bottom w:val="single" w:sz="6" w:space="0" w:color="000000"/>
              <w:right w:val="single" w:sz="6" w:space="0" w:color="000000"/>
            </w:tcBorders>
          </w:tcPr>
          <w:p>
            <w:pPr/>
          </w:p>
        </w:tc>
        <w:tc>
          <w:tcPr>
            <w:tcW w:w="1980" w:type="dxa"/>
            <w:tcBorders>
              <w:top w:val="single" w:sz="12" w:space="0" w:color="000000"/>
              <w:left w:val="single" w:sz="6" w:space="0" w:color="000000"/>
              <w:bottom w:val="single" w:sz="6" w:space="0" w:color="000000"/>
              <w:right w:val="single" w:sz="6" w:space="0" w:color="000000"/>
            </w:tcBorders>
          </w:tcPr>
          <w:p>
            <w:pPr/>
          </w:p>
        </w:tc>
        <w:tc>
          <w:tcPr>
            <w:tcW w:w="1081" w:type="dxa"/>
            <w:tcBorders>
              <w:top w:val="single" w:sz="12" w:space="0" w:color="000000"/>
              <w:left w:val="single" w:sz="6" w:space="0" w:color="000000"/>
              <w:bottom w:val="single" w:sz="6" w:space="0" w:color="000000"/>
              <w:right w:val="single" w:sz="6" w:space="0" w:color="000000"/>
            </w:tcBorders>
          </w:tcPr>
          <w:p>
            <w:pPr/>
          </w:p>
        </w:tc>
        <w:tc>
          <w:tcPr>
            <w:tcW w:w="1190" w:type="dxa"/>
            <w:tcBorders>
              <w:top w:val="single" w:sz="12" w:space="0" w:color="000000"/>
              <w:left w:val="single" w:sz="6" w:space="0" w:color="000000"/>
              <w:bottom w:val="single" w:sz="6" w:space="0" w:color="000000"/>
              <w:right w:val="nil" w:sz="6" w:space="0" w:color="auto"/>
            </w:tcBorders>
          </w:tcPr>
          <w:p>
            <w:pPr/>
          </w:p>
        </w:tc>
      </w:tr>
      <w:tr>
        <w:trPr>
          <w:trHeight w:val="734"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16" w:right="0"/>
              <w:jc w:val="center"/>
              <w:rPr>
                <w:rFonts w:ascii="Calibri" w:hAnsi="Calibri" w:cs="Calibri" w:eastAsia="Calibri" w:hint="default"/>
                <w:sz w:val="21"/>
                <w:szCs w:val="21"/>
              </w:rPr>
            </w:pPr>
            <w:r>
              <w:rPr>
                <w:rFonts w:ascii="Calibri"/>
                <w:spacing w:val="-4"/>
                <w:sz w:val="21"/>
              </w:rPr>
              <w:t>37</w:t>
            </w:r>
            <w:r>
              <w:rPr>
                <w:rFonts w:ascii="Calibri"/>
                <w:sz w:val="21"/>
              </w:rPr>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314" w:lineRule="auto" w:before="42"/>
              <w:ind w:left="662" w:right="96" w:hanging="562"/>
              <w:jc w:val="left"/>
              <w:rPr>
                <w:rFonts w:ascii="宋体" w:hAnsi="宋体" w:cs="宋体" w:eastAsia="宋体" w:hint="default"/>
                <w:sz w:val="21"/>
                <w:szCs w:val="21"/>
              </w:rPr>
            </w:pPr>
            <w:r>
              <w:rPr>
                <w:rFonts w:ascii="宋体" w:hAnsi="宋体" w:cs="宋体" w:eastAsia="宋体" w:hint="default"/>
                <w:spacing w:val="-5"/>
                <w:sz w:val="21"/>
                <w:szCs w:val="21"/>
              </w:rPr>
              <w:t>可视对讲终端（</w:t>
            </w:r>
            <w:r>
              <w:rPr>
                <w:rFonts w:ascii="宋体" w:hAnsi="宋体" w:cs="宋体" w:eastAsia="宋体" w:hint="default"/>
                <w:spacing w:val="-5"/>
                <w:sz w:val="21"/>
                <w:szCs w:val="21"/>
              </w:rPr>
              <w:t>7</w:t>
            </w:r>
            <w:r>
              <w:rPr>
                <w:rFonts w:ascii="宋体" w:hAnsi="宋体" w:cs="宋体" w:eastAsia="宋体" w:hint="default"/>
                <w:spacing w:val="-96"/>
                <w:sz w:val="21"/>
                <w:szCs w:val="21"/>
              </w:rPr>
              <w:t> </w:t>
            </w:r>
            <w:r>
              <w:rPr>
                <w:rFonts w:ascii="宋体" w:hAnsi="宋体" w:cs="宋体" w:eastAsia="宋体" w:hint="default"/>
                <w:sz w:val="21"/>
                <w:szCs w:val="21"/>
              </w:rPr>
              <w:t>寸）</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0"/>
              <w:jc w:val="center"/>
              <w:rPr>
                <w:rFonts w:ascii="Calibri" w:hAnsi="Calibri" w:cs="Calibri" w:eastAsia="Calibri" w:hint="default"/>
                <w:sz w:val="21"/>
                <w:szCs w:val="21"/>
              </w:rPr>
            </w:pPr>
            <w:r>
              <w:rPr>
                <w:rFonts w:ascii="Calibri"/>
                <w:sz w:val="21"/>
              </w:rPr>
              <w:t>ZL201030289115.X</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1"/>
              <w:ind w:right="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12</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1"/>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734"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38</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242" w:right="0"/>
              <w:jc w:val="left"/>
              <w:rPr>
                <w:rFonts w:ascii="宋体" w:hAnsi="宋体" w:cs="宋体" w:eastAsia="宋体" w:hint="default"/>
                <w:sz w:val="21"/>
                <w:szCs w:val="21"/>
              </w:rPr>
            </w:pPr>
            <w:r>
              <w:rPr>
                <w:rFonts w:ascii="宋体" w:hAnsi="宋体" w:cs="宋体" w:eastAsia="宋体" w:hint="default"/>
                <w:sz w:val="21"/>
                <w:szCs w:val="21"/>
              </w:rPr>
              <w:t>彩色免提分机</w:t>
            </w:r>
          </w:p>
          <w:p>
            <w:pPr>
              <w:pStyle w:val="TableParagraph"/>
              <w:spacing w:line="240" w:lineRule="auto" w:before="85"/>
              <w:ind w:left="215"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F10D 7</w:t>
            </w:r>
            <w:r>
              <w:rPr>
                <w:rFonts w:ascii="宋体" w:hAnsi="宋体" w:cs="宋体" w:eastAsia="宋体" w:hint="default"/>
                <w:spacing w:val="-51"/>
                <w:sz w:val="21"/>
                <w:szCs w:val="21"/>
              </w:rPr>
              <w:t> </w:t>
            </w:r>
            <w:r>
              <w:rPr>
                <w:rFonts w:ascii="宋体" w:hAnsi="宋体" w:cs="宋体" w:eastAsia="宋体" w:hint="default"/>
                <w:sz w:val="21"/>
                <w:szCs w:val="21"/>
              </w:rPr>
              <w:t>寸）</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0"/>
              <w:jc w:val="center"/>
              <w:rPr>
                <w:rFonts w:ascii="Calibri" w:hAnsi="Calibri" w:cs="Calibri" w:eastAsia="Calibri" w:hint="default"/>
                <w:sz w:val="21"/>
                <w:szCs w:val="21"/>
              </w:rPr>
            </w:pPr>
            <w:r>
              <w:rPr>
                <w:rFonts w:ascii="Calibri"/>
                <w:sz w:val="21"/>
              </w:rPr>
              <w:t>ZL201030569295.7</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1"/>
              <w:ind w:right="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4</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20</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1"/>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734"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39</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2"/>
              <w:ind w:left="1" w:right="0"/>
              <w:jc w:val="center"/>
              <w:rPr>
                <w:rFonts w:ascii="宋体" w:hAnsi="宋体" w:cs="宋体" w:eastAsia="宋体" w:hint="default"/>
                <w:sz w:val="21"/>
                <w:szCs w:val="21"/>
              </w:rPr>
            </w:pPr>
            <w:r>
              <w:rPr>
                <w:rFonts w:ascii="宋体" w:hAnsi="宋体" w:cs="宋体" w:eastAsia="宋体" w:hint="default"/>
                <w:sz w:val="21"/>
                <w:szCs w:val="21"/>
              </w:rPr>
              <w:t>彩色免提分机</w:t>
            </w:r>
          </w:p>
          <w:p>
            <w:pPr>
              <w:pStyle w:val="TableParagraph"/>
              <w:spacing w:line="240" w:lineRule="auto" w:before="85"/>
              <w:ind w:left="1" w:right="0"/>
              <w:jc w:val="center"/>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F10B</w:t>
            </w:r>
            <w:r>
              <w:rPr>
                <w:rFonts w:ascii="宋体" w:hAnsi="宋体" w:cs="宋体" w:eastAsia="宋体" w:hint="default"/>
                <w:spacing w:val="2"/>
                <w:sz w:val="21"/>
                <w:szCs w:val="21"/>
              </w:rPr>
              <w:t> </w:t>
            </w:r>
            <w:r>
              <w:rPr>
                <w:rFonts w:ascii="宋体" w:hAnsi="宋体" w:cs="宋体" w:eastAsia="宋体" w:hint="default"/>
                <w:sz w:val="21"/>
                <w:szCs w:val="21"/>
              </w:rPr>
              <w:t>3.5</w:t>
            </w:r>
            <w:r>
              <w:rPr>
                <w:rFonts w:ascii="宋体" w:hAnsi="宋体" w:cs="宋体" w:eastAsia="宋体" w:hint="default"/>
                <w:sz w:val="21"/>
                <w:szCs w:val="21"/>
              </w:rPr>
              <w:t>寸）</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8"/>
              <w:ind w:right="0"/>
              <w:jc w:val="center"/>
              <w:rPr>
                <w:rFonts w:ascii="Calibri" w:hAnsi="Calibri" w:cs="Calibri" w:eastAsia="Calibri" w:hint="default"/>
                <w:sz w:val="21"/>
                <w:szCs w:val="21"/>
              </w:rPr>
            </w:pPr>
            <w:r>
              <w:rPr>
                <w:rFonts w:ascii="Calibri"/>
                <w:sz w:val="21"/>
              </w:rPr>
              <w:t>ZL201030569296.1</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1"/>
              <w:ind w:right="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4</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20</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91"/>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4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1250" w:hRule="exact"/>
        </w:trPr>
        <w:tc>
          <w:tcPr>
            <w:tcW w:w="682" w:type="dxa"/>
            <w:tcBorders>
              <w:top w:val="single" w:sz="6" w:space="0" w:color="000000"/>
              <w:left w:val="nil" w:sz="6" w:space="0" w:color="auto"/>
              <w:bottom w:val="single" w:sz="3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1" w:right="0"/>
              <w:jc w:val="center"/>
              <w:rPr>
                <w:rFonts w:ascii="Calibri" w:hAnsi="Calibri" w:cs="Calibri" w:eastAsia="Calibri" w:hint="default"/>
                <w:sz w:val="21"/>
                <w:szCs w:val="21"/>
              </w:rPr>
            </w:pPr>
            <w:r>
              <w:rPr>
                <w:rFonts w:ascii="Calibri"/>
                <w:sz w:val="21"/>
              </w:rPr>
              <w:t>40</w:t>
            </w:r>
          </w:p>
        </w:tc>
        <w:tc>
          <w:tcPr>
            <w:tcW w:w="1760" w:type="dxa"/>
            <w:tcBorders>
              <w:top w:val="single" w:sz="6" w:space="0" w:color="000000"/>
              <w:left w:val="single" w:sz="6" w:space="0" w:color="000000"/>
              <w:bottom w:val="single" w:sz="36" w:space="0" w:color="000000"/>
              <w:right w:val="single" w:sz="6" w:space="0" w:color="000000"/>
            </w:tcBorders>
          </w:tcPr>
          <w:p>
            <w:pPr>
              <w:pStyle w:val="TableParagraph"/>
              <w:spacing w:line="240" w:lineRule="auto" w:before="131"/>
              <w:ind w:left="1" w:right="0"/>
              <w:jc w:val="center"/>
              <w:rPr>
                <w:rFonts w:ascii="宋体" w:hAnsi="宋体" w:cs="宋体" w:eastAsia="宋体" w:hint="default"/>
                <w:sz w:val="21"/>
                <w:szCs w:val="21"/>
              </w:rPr>
            </w:pPr>
            <w:r>
              <w:rPr>
                <w:rFonts w:ascii="宋体" w:hAnsi="宋体" w:cs="宋体" w:eastAsia="宋体" w:hint="default"/>
                <w:sz w:val="21"/>
                <w:szCs w:val="21"/>
              </w:rPr>
              <w:t>台式可视对讲终</w:t>
            </w:r>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端（</w:t>
            </w:r>
            <w:r>
              <w:rPr>
                <w:rFonts w:ascii="宋体" w:hAnsi="宋体" w:cs="宋体" w:eastAsia="宋体" w:hint="default"/>
                <w:sz w:val="21"/>
                <w:szCs w:val="21"/>
              </w:rPr>
              <w:t>7</w:t>
            </w:r>
            <w:r>
              <w:rPr>
                <w:rFonts w:ascii="宋体" w:hAnsi="宋体" w:cs="宋体" w:eastAsia="宋体" w:hint="default"/>
                <w:spacing w:val="-50"/>
                <w:sz w:val="21"/>
                <w:szCs w:val="21"/>
              </w:rPr>
              <w:t> </w:t>
            </w:r>
            <w:r>
              <w:rPr>
                <w:rFonts w:ascii="宋体" w:hAnsi="宋体" w:cs="宋体" w:eastAsia="宋体" w:hint="default"/>
                <w:sz w:val="21"/>
                <w:szCs w:val="21"/>
              </w:rPr>
              <w:t>寸）</w:t>
            </w:r>
          </w:p>
        </w:tc>
        <w:tc>
          <w:tcPr>
            <w:tcW w:w="1980" w:type="dxa"/>
            <w:tcBorders>
              <w:top w:val="single" w:sz="6" w:space="0" w:color="000000"/>
              <w:left w:val="single" w:sz="6" w:space="0" w:color="000000"/>
              <w:bottom w:val="single" w:sz="3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Calibri" w:hAnsi="Calibri" w:cs="Calibri" w:eastAsia="Calibri" w:hint="default"/>
                <w:sz w:val="21"/>
                <w:szCs w:val="21"/>
              </w:rPr>
            </w:pPr>
            <w:r>
              <w:rPr>
                <w:rFonts w:ascii="Calibri"/>
                <w:sz w:val="21"/>
              </w:rPr>
              <w:t>ZL201030289113.0</w:t>
            </w:r>
          </w:p>
        </w:tc>
        <w:tc>
          <w:tcPr>
            <w:tcW w:w="1980" w:type="dxa"/>
            <w:tcBorders>
              <w:top w:val="single" w:sz="6" w:space="0" w:color="000000"/>
              <w:left w:val="single" w:sz="6" w:space="0" w:color="000000"/>
              <w:bottom w:val="single" w:sz="36" w:space="0" w:color="000000"/>
              <w:right w:val="single" w:sz="6" w:space="0" w:color="000000"/>
            </w:tcBorders>
          </w:tcPr>
          <w:p>
            <w:pPr>
              <w:pStyle w:val="TableParagraph"/>
              <w:spacing w:line="240" w:lineRule="auto" w:before="1"/>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2"/>
                <w:szCs w:val="22"/>
              </w:rPr>
            </w:pPr>
            <w:r>
              <w:rPr>
                <w:rFonts w:ascii="Calibri" w:hAnsi="Calibri" w:cs="Calibri" w:eastAsia="Calibri" w:hint="default"/>
                <w:sz w:val="22"/>
                <w:szCs w:val="22"/>
              </w:rPr>
              <w:t>2011</w:t>
            </w:r>
            <w:r>
              <w:rPr>
                <w:rFonts w:ascii="Calibri" w:hAnsi="Calibri" w:cs="Calibri" w:eastAsia="Calibri" w:hint="default"/>
                <w:spacing w:val="6"/>
                <w:sz w:val="22"/>
                <w:szCs w:val="22"/>
              </w:rPr>
              <w:t> </w:t>
            </w:r>
            <w:r>
              <w:rPr>
                <w:rFonts w:ascii="宋体" w:hAnsi="宋体" w:cs="宋体" w:eastAsia="宋体" w:hint="default"/>
                <w:sz w:val="22"/>
                <w:szCs w:val="22"/>
              </w:rPr>
              <w:t>年</w:t>
            </w:r>
            <w:r>
              <w:rPr>
                <w:rFonts w:ascii="宋体" w:hAnsi="宋体" w:cs="宋体" w:eastAsia="宋体" w:hint="default"/>
                <w:spacing w:val="-58"/>
                <w:sz w:val="22"/>
                <w:szCs w:val="22"/>
              </w:rPr>
              <w:t> </w:t>
            </w:r>
            <w:r>
              <w:rPr>
                <w:rFonts w:ascii="Calibri" w:hAnsi="Calibri" w:cs="Calibri" w:eastAsia="Calibri" w:hint="default"/>
                <w:sz w:val="22"/>
                <w:szCs w:val="22"/>
              </w:rPr>
              <w:t>6</w:t>
            </w:r>
            <w:r>
              <w:rPr>
                <w:rFonts w:ascii="Calibri" w:hAnsi="Calibri" w:cs="Calibri" w:eastAsia="Calibri" w:hint="default"/>
                <w:spacing w:val="6"/>
                <w:sz w:val="22"/>
                <w:szCs w:val="22"/>
              </w:rPr>
              <w:t> </w:t>
            </w:r>
            <w:r>
              <w:rPr>
                <w:rFonts w:ascii="宋体" w:hAnsi="宋体" w:cs="宋体" w:eastAsia="宋体" w:hint="default"/>
                <w:sz w:val="22"/>
                <w:szCs w:val="22"/>
              </w:rPr>
              <w:t>月</w:t>
            </w:r>
            <w:r>
              <w:rPr>
                <w:rFonts w:ascii="宋体" w:hAnsi="宋体" w:cs="宋体" w:eastAsia="宋体" w:hint="default"/>
                <w:spacing w:val="-58"/>
                <w:sz w:val="22"/>
                <w:szCs w:val="22"/>
              </w:rPr>
              <w:t> </w:t>
            </w:r>
            <w:r>
              <w:rPr>
                <w:rFonts w:ascii="Calibri" w:hAnsi="Calibri" w:cs="Calibri" w:eastAsia="Calibri" w:hint="default"/>
                <w:sz w:val="22"/>
                <w:szCs w:val="22"/>
              </w:rPr>
              <w:t>15</w:t>
            </w:r>
            <w:r>
              <w:rPr>
                <w:rFonts w:ascii="Calibri" w:hAnsi="Calibri" w:cs="Calibri" w:eastAsia="Calibri" w:hint="default"/>
                <w:spacing w:val="3"/>
                <w:sz w:val="22"/>
                <w:szCs w:val="22"/>
              </w:rPr>
              <w:t> </w:t>
            </w:r>
            <w:r>
              <w:rPr>
                <w:rFonts w:ascii="宋体" w:hAnsi="宋体" w:cs="宋体" w:eastAsia="宋体" w:hint="default"/>
                <w:sz w:val="22"/>
                <w:szCs w:val="22"/>
              </w:rPr>
              <w:t>日</w:t>
            </w:r>
          </w:p>
        </w:tc>
        <w:tc>
          <w:tcPr>
            <w:tcW w:w="1081" w:type="dxa"/>
            <w:tcBorders>
              <w:top w:val="single" w:sz="6" w:space="0" w:color="000000"/>
              <w:left w:val="single" w:sz="6" w:space="0" w:color="000000"/>
              <w:bottom w:val="single" w:sz="36" w:space="0" w:color="000000"/>
              <w:right w:val="single" w:sz="6" w:space="0" w:color="000000"/>
            </w:tcBorders>
          </w:tcPr>
          <w:p>
            <w:pPr>
              <w:pStyle w:val="TableParagraph"/>
              <w:spacing w:line="240" w:lineRule="auto" w:before="10"/>
              <w:ind w:right="0"/>
              <w:jc w:val="left"/>
              <w:rPr>
                <w:rFonts w:ascii="宋体" w:hAnsi="宋体" w:cs="宋体" w:eastAsia="宋体" w:hint="default"/>
                <w:sz w:val="32"/>
                <w:szCs w:val="32"/>
              </w:rPr>
            </w:pPr>
          </w:p>
          <w:p>
            <w:pPr>
              <w:pStyle w:val="TableParagraph"/>
              <w:spacing w:line="240" w:lineRule="auto"/>
              <w:ind w:left="1" w:right="0"/>
              <w:jc w:val="center"/>
              <w:rPr>
                <w:rFonts w:ascii="宋体" w:hAnsi="宋体" w:cs="宋体" w:eastAsia="宋体" w:hint="default"/>
                <w:sz w:val="21"/>
                <w:szCs w:val="21"/>
              </w:rPr>
            </w:pPr>
            <w:r>
              <w:rPr>
                <w:rFonts w:ascii="Calibri" w:hAnsi="Calibri" w:cs="Calibri" w:eastAsia="Calibri" w:hint="default"/>
                <w:sz w:val="21"/>
                <w:szCs w:val="21"/>
              </w:rPr>
              <w:t>10</w:t>
            </w:r>
            <w:r>
              <w:rPr>
                <w:rFonts w:ascii="Calibri" w:hAnsi="Calibri" w:cs="Calibri" w:eastAsia="Calibri" w:hint="default"/>
                <w:spacing w:val="5"/>
                <w:sz w:val="21"/>
                <w:szCs w:val="21"/>
              </w:rPr>
              <w:t> </w:t>
            </w:r>
            <w:r>
              <w:rPr>
                <w:rFonts w:ascii="宋体" w:hAnsi="宋体" w:cs="宋体" w:eastAsia="宋体" w:hint="default"/>
                <w:sz w:val="21"/>
                <w:szCs w:val="21"/>
              </w:rPr>
              <w:t>年</w:t>
            </w:r>
          </w:p>
        </w:tc>
        <w:tc>
          <w:tcPr>
            <w:tcW w:w="1190" w:type="dxa"/>
            <w:tcBorders>
              <w:top w:val="single" w:sz="6" w:space="0" w:color="000000"/>
              <w:left w:val="single" w:sz="6" w:space="0" w:color="000000"/>
              <w:bottom w:val="single" w:sz="3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bl>
    <w:p>
      <w:pPr>
        <w:spacing w:line="240" w:lineRule="auto" w:before="12"/>
        <w:rPr>
          <w:rFonts w:ascii="宋体" w:hAnsi="宋体" w:cs="宋体" w:eastAsia="宋体" w:hint="default"/>
          <w:sz w:val="5"/>
          <w:szCs w:val="5"/>
        </w:rPr>
      </w:pPr>
    </w:p>
    <w:p>
      <w:pPr>
        <w:pStyle w:val="BodyText"/>
        <w:spacing w:line="456" w:lineRule="auto" w:before="26"/>
        <w:ind w:left="338" w:right="358" w:firstLine="479"/>
        <w:jc w:val="left"/>
      </w:pPr>
      <w:r>
        <w:rPr/>
        <w:pict>
          <v:shape style="position:absolute;margin-left:80.183998pt;margin-top:55.755596pt;width:434.75pt;height:425.45pt;mso-position-horizontal-relative:page;mso-position-vertical-relative:paragraph;z-index:15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82"/>
                    <w:gridCol w:w="1760"/>
                    <w:gridCol w:w="1980"/>
                    <w:gridCol w:w="1980"/>
                    <w:gridCol w:w="1081"/>
                    <w:gridCol w:w="1190"/>
                  </w:tblGrid>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29"/>
                          <w:ind w:left="21"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left="1" w:right="0"/>
                          <w:jc w:val="center"/>
                          <w:rPr>
                            <w:rFonts w:ascii="宋体" w:hAnsi="宋体" w:cs="宋体" w:eastAsia="宋体" w:hint="default"/>
                            <w:sz w:val="21"/>
                            <w:szCs w:val="21"/>
                          </w:rPr>
                        </w:pPr>
                        <w:r>
                          <w:rPr>
                            <w:rFonts w:ascii="宋体" w:hAnsi="宋体" w:cs="宋体" w:eastAsia="宋体" w:hint="default"/>
                            <w:b/>
                            <w:bCs/>
                            <w:sz w:val="21"/>
                            <w:szCs w:val="21"/>
                          </w:rPr>
                          <w:t>专利名称</w:t>
                        </w:r>
                        <w:r>
                          <w:rPr>
                            <w:rFonts w:ascii="宋体" w:hAnsi="宋体" w:cs="宋体" w:eastAsia="宋体" w:hint="default"/>
                            <w:sz w:val="21"/>
                            <w:szCs w:val="21"/>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2"/>
                          <w:ind w:right="0"/>
                          <w:jc w:val="center"/>
                          <w:rPr>
                            <w:rFonts w:ascii="宋体" w:hAnsi="宋体" w:cs="宋体" w:eastAsia="宋体" w:hint="default"/>
                            <w:sz w:val="21"/>
                            <w:szCs w:val="21"/>
                          </w:rPr>
                        </w:pPr>
                        <w:r>
                          <w:rPr>
                            <w:rFonts w:ascii="宋体" w:hAnsi="宋体" w:cs="宋体" w:eastAsia="宋体" w:hint="default"/>
                            <w:b/>
                            <w:bCs/>
                            <w:sz w:val="21"/>
                            <w:szCs w:val="21"/>
                          </w:rPr>
                          <w:t>专利号</w:t>
                        </w:r>
                        <w:r>
                          <w:rPr>
                            <w:rFonts w:ascii="宋体" w:hAnsi="宋体" w:cs="宋体" w:eastAsia="宋体" w:hint="default"/>
                            <w:sz w:val="21"/>
                            <w:szCs w:val="21"/>
                          </w:rPr>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right="1"/>
                          <w:jc w:val="center"/>
                          <w:rPr>
                            <w:rFonts w:ascii="宋体" w:hAnsi="宋体" w:cs="宋体" w:eastAsia="宋体" w:hint="default"/>
                            <w:sz w:val="22"/>
                            <w:szCs w:val="22"/>
                          </w:rPr>
                        </w:pPr>
                        <w:r>
                          <w:rPr>
                            <w:rFonts w:ascii="宋体" w:hAnsi="宋体" w:cs="宋体" w:eastAsia="宋体" w:hint="default"/>
                            <w:b/>
                            <w:bCs/>
                            <w:sz w:val="22"/>
                            <w:szCs w:val="22"/>
                          </w:rPr>
                          <w:t>受理日期</w:t>
                        </w:r>
                        <w:r>
                          <w:rPr>
                            <w:rFonts w:ascii="宋体" w:hAnsi="宋体" w:cs="宋体" w:eastAsia="宋体" w:hint="default"/>
                            <w:sz w:val="22"/>
                            <w:szCs w:val="22"/>
                          </w:rPr>
                        </w:r>
                      </w:p>
                    </w:tc>
                    <w:tc>
                      <w:tcPr>
                        <w:tcW w:w="1081"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110" w:right="0"/>
                          <w:jc w:val="left"/>
                          <w:rPr>
                            <w:rFonts w:ascii="宋体" w:hAnsi="宋体" w:cs="宋体" w:eastAsia="宋体" w:hint="default"/>
                            <w:sz w:val="21"/>
                            <w:szCs w:val="21"/>
                          </w:rPr>
                        </w:pPr>
                        <w:r>
                          <w:rPr>
                            <w:rFonts w:ascii="宋体" w:hAnsi="宋体" w:cs="宋体" w:eastAsia="宋体" w:hint="default"/>
                            <w:b/>
                            <w:bCs/>
                            <w:sz w:val="21"/>
                            <w:szCs w:val="21"/>
                          </w:rPr>
                          <w:t>专利期限</w:t>
                        </w:r>
                        <w:r>
                          <w:rPr>
                            <w:rFonts w:ascii="宋体" w:hAnsi="宋体" w:cs="宋体" w:eastAsia="宋体" w:hint="default"/>
                            <w:sz w:val="21"/>
                            <w:szCs w:val="21"/>
                          </w:rPr>
                        </w: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62"/>
                          <w:ind w:left="165" w:right="0"/>
                          <w:jc w:val="left"/>
                          <w:rPr>
                            <w:rFonts w:ascii="宋体" w:hAnsi="宋体" w:cs="宋体" w:eastAsia="宋体" w:hint="default"/>
                            <w:sz w:val="21"/>
                            <w:szCs w:val="21"/>
                          </w:rPr>
                        </w:pPr>
                        <w:r>
                          <w:rPr>
                            <w:rFonts w:ascii="宋体" w:hAnsi="宋体" w:cs="宋体" w:eastAsia="宋体" w:hint="default"/>
                            <w:b/>
                            <w:bCs/>
                            <w:sz w:val="21"/>
                            <w:szCs w:val="21"/>
                          </w:rPr>
                          <w:t>专利类型</w:t>
                        </w:r>
                        <w:r>
                          <w:rPr>
                            <w:rFonts w:ascii="宋体" w:hAnsi="宋体" w:cs="宋体" w:eastAsia="宋体" w:hint="default"/>
                            <w:sz w:val="21"/>
                            <w:szCs w:val="21"/>
                          </w:rPr>
                        </w:r>
                      </w:p>
                    </w:tc>
                  </w:tr>
                  <w:tr>
                    <w:trPr>
                      <w:trHeight w:val="1210"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center"/>
                          <w:rPr>
                            <w:rFonts w:ascii="Calibri" w:hAnsi="Calibri" w:cs="Calibri" w:eastAsia="Calibri" w:hint="default"/>
                            <w:sz w:val="21"/>
                            <w:szCs w:val="21"/>
                          </w:rPr>
                        </w:pPr>
                        <w:r>
                          <w:rPr>
                            <w:rFonts w:ascii="Calibri"/>
                            <w:w w:val="100"/>
                            <w:sz w:val="21"/>
                          </w:rPr>
                          <w:t>1</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242" w:right="0"/>
                          <w:jc w:val="left"/>
                          <w:rPr>
                            <w:rFonts w:ascii="宋体" w:hAnsi="宋体" w:cs="宋体" w:eastAsia="宋体" w:hint="default"/>
                            <w:sz w:val="21"/>
                            <w:szCs w:val="21"/>
                          </w:rPr>
                        </w:pPr>
                        <w:hyperlink r:id="rId32">
                          <w:r>
                            <w:rPr>
                              <w:rFonts w:ascii="宋体" w:hAnsi="宋体" w:cs="宋体" w:eastAsia="宋体" w:hint="default"/>
                              <w:sz w:val="21"/>
                              <w:szCs w:val="21"/>
                            </w:rPr>
                            <w:t>彩色免提分机</w:t>
                          </w:r>
                        </w:hyperlink>
                      </w:p>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13" w:right="0"/>
                          <w:jc w:val="left"/>
                          <w:rPr>
                            <w:rFonts w:ascii="宋体" w:hAnsi="宋体" w:cs="宋体" w:eastAsia="宋体" w:hint="default"/>
                            <w:sz w:val="21"/>
                            <w:szCs w:val="21"/>
                          </w:rPr>
                        </w:pPr>
                        <w:hyperlink r:id="rId32">
                          <w:r>
                            <w:rPr>
                              <w:rFonts w:ascii="宋体" w:hAnsi="宋体" w:cs="宋体" w:eastAsia="宋体" w:hint="default"/>
                              <w:spacing w:val="-3"/>
                              <w:sz w:val="21"/>
                              <w:szCs w:val="21"/>
                            </w:rPr>
                            <w:t>（</w:t>
                          </w:r>
                          <w:r>
                            <w:rPr>
                              <w:rFonts w:ascii="Calibri" w:hAnsi="Calibri" w:cs="Calibri" w:eastAsia="Calibri" w:hint="default"/>
                              <w:spacing w:val="-3"/>
                              <w:sz w:val="21"/>
                              <w:szCs w:val="21"/>
                            </w:rPr>
                            <w:t>FJ11B </w:t>
                          </w:r>
                          <w:r>
                            <w:rPr>
                              <w:rFonts w:ascii="Calibri" w:hAnsi="Calibri" w:cs="Calibri" w:eastAsia="Calibri" w:hint="default"/>
                              <w:sz w:val="21"/>
                              <w:szCs w:val="21"/>
                            </w:rPr>
                            <w:t>4</w:t>
                          </w:r>
                          <w:r>
                            <w:rPr>
                              <w:rFonts w:ascii="Calibri" w:hAnsi="Calibri" w:cs="Calibri" w:eastAsia="Calibri" w:hint="default"/>
                              <w:spacing w:val="17"/>
                              <w:sz w:val="21"/>
                              <w:szCs w:val="21"/>
                            </w:rPr>
                            <w:t> </w:t>
                          </w:r>
                          <w:r>
                            <w:rPr>
                              <w:rFonts w:ascii="宋体" w:hAnsi="宋体" w:cs="宋体" w:eastAsia="宋体" w:hint="default"/>
                              <w:spacing w:val="-3"/>
                              <w:sz w:val="21"/>
                              <w:szCs w:val="21"/>
                            </w:rPr>
                            <w:t>寸）</w:t>
                          </w:r>
                          <w:r>
                            <w:rPr>
                              <w:rFonts w:ascii="宋体" w:hAnsi="宋体" w:cs="宋体" w:eastAsia="宋体" w:hint="default"/>
                              <w:sz w:val="21"/>
                              <w:szCs w:val="21"/>
                            </w:rPr>
                          </w:r>
                        </w:hyperlink>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74"/>
                          <w:ind w:right="0"/>
                          <w:jc w:val="center"/>
                          <w:rPr>
                            <w:rFonts w:ascii="Calibri" w:hAnsi="Calibri" w:cs="Calibri" w:eastAsia="Calibri" w:hint="default"/>
                            <w:sz w:val="22"/>
                            <w:szCs w:val="22"/>
                          </w:rPr>
                        </w:pPr>
                        <w:r>
                          <w:rPr>
                            <w:rFonts w:ascii="Calibri"/>
                            <w:sz w:val="22"/>
                          </w:rPr>
                          <w:t>201130369597.4</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32"/>
                            <w:szCs w:val="32"/>
                          </w:rPr>
                        </w:pPr>
                      </w:p>
                      <w:p>
                        <w:pPr>
                          <w:pStyle w:val="TableParagraph"/>
                          <w:spacing w:line="240" w:lineRule="auto"/>
                          <w:ind w:left="2" w:right="0"/>
                          <w:jc w:val="center"/>
                          <w:rPr>
                            <w:rFonts w:ascii="宋体" w:hAnsi="宋体" w:cs="宋体" w:eastAsia="宋体" w:hint="default"/>
                            <w:sz w:val="22"/>
                            <w:szCs w:val="22"/>
                          </w:rPr>
                        </w:pPr>
                        <w:r>
                          <w:rPr>
                            <w:rFonts w:ascii="Calibri" w:hAnsi="Calibri" w:cs="Calibri" w:eastAsia="Calibri" w:hint="default"/>
                            <w:sz w:val="22"/>
                            <w:szCs w:val="22"/>
                          </w:rPr>
                          <w:t>2011</w:t>
                        </w:r>
                        <w:r>
                          <w:rPr>
                            <w:rFonts w:ascii="Calibri" w:hAnsi="Calibri" w:cs="Calibri" w:eastAsia="Calibri"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71"/>
                            <w:sz w:val="22"/>
                            <w:szCs w:val="22"/>
                          </w:rPr>
                          <w:t> </w:t>
                        </w:r>
                        <w:r>
                          <w:rPr>
                            <w:rFonts w:ascii="Calibri" w:hAnsi="Calibri" w:cs="Calibri" w:eastAsia="Calibri" w:hint="default"/>
                            <w:sz w:val="22"/>
                            <w:szCs w:val="22"/>
                          </w:rPr>
                          <w:t>10</w:t>
                        </w:r>
                        <w:r>
                          <w:rPr>
                            <w:rFonts w:ascii="Calibri" w:hAnsi="Calibri" w:cs="Calibri" w:eastAsia="Calibri"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71"/>
                            <w:sz w:val="22"/>
                            <w:szCs w:val="22"/>
                          </w:rPr>
                          <w:t> </w:t>
                        </w:r>
                        <w:r>
                          <w:rPr>
                            <w:rFonts w:ascii="Calibri" w:hAnsi="Calibri" w:cs="Calibri" w:eastAsia="Calibri" w:hint="default"/>
                            <w:sz w:val="22"/>
                            <w:szCs w:val="22"/>
                          </w:rPr>
                          <w:t>18</w:t>
                        </w:r>
                        <w:r>
                          <w:rPr>
                            <w:rFonts w:ascii="Calibri" w:hAnsi="Calibri" w:cs="Calibri" w:eastAsia="Calibri" w:hint="default"/>
                            <w:spacing w:val="-7"/>
                            <w:sz w:val="22"/>
                            <w:szCs w:val="22"/>
                          </w:rPr>
                          <w:t> </w:t>
                        </w:r>
                        <w:r>
                          <w:rPr>
                            <w:rFonts w:ascii="宋体" w:hAnsi="宋体" w:cs="宋体" w:eastAsia="宋体" w:hint="default"/>
                            <w:sz w:val="22"/>
                            <w:szCs w:val="22"/>
                          </w:rPr>
                          <w:t>日</w:t>
                        </w:r>
                      </w:p>
                    </w:tc>
                    <w:tc>
                      <w:tcPr>
                        <w:tcW w:w="1081"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1210"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center"/>
                          <w:rPr>
                            <w:rFonts w:ascii="Calibri" w:hAnsi="Calibri" w:cs="Calibri" w:eastAsia="Calibri" w:hint="default"/>
                            <w:sz w:val="21"/>
                            <w:szCs w:val="21"/>
                          </w:rPr>
                        </w:pPr>
                        <w:r>
                          <w:rPr>
                            <w:rFonts w:ascii="Calibri"/>
                            <w:w w:val="100"/>
                            <w:sz w:val="21"/>
                          </w:rPr>
                          <w:t>2</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242" w:right="0"/>
                          <w:jc w:val="left"/>
                          <w:rPr>
                            <w:rFonts w:ascii="宋体" w:hAnsi="宋体" w:cs="宋体" w:eastAsia="宋体" w:hint="default"/>
                            <w:sz w:val="21"/>
                            <w:szCs w:val="21"/>
                          </w:rPr>
                        </w:pPr>
                        <w:hyperlink r:id="rId32">
                          <w:r>
                            <w:rPr>
                              <w:rFonts w:ascii="宋体" w:hAnsi="宋体" w:cs="宋体" w:eastAsia="宋体" w:hint="default"/>
                              <w:sz w:val="21"/>
                              <w:szCs w:val="21"/>
                            </w:rPr>
                            <w:t>彩色免提分机</w:t>
                          </w:r>
                        </w:hyperlink>
                      </w:p>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15" w:right="0"/>
                          <w:jc w:val="left"/>
                          <w:rPr>
                            <w:rFonts w:ascii="宋体" w:hAnsi="宋体" w:cs="宋体" w:eastAsia="宋体" w:hint="default"/>
                            <w:sz w:val="21"/>
                            <w:szCs w:val="21"/>
                          </w:rPr>
                        </w:pPr>
                        <w:hyperlink r:id="rId32">
                          <w:r>
                            <w:rPr>
                              <w:rFonts w:ascii="宋体" w:hAnsi="宋体" w:cs="宋体" w:eastAsia="宋体" w:hint="default"/>
                              <w:spacing w:val="-3"/>
                              <w:sz w:val="21"/>
                              <w:szCs w:val="21"/>
                            </w:rPr>
                            <w:t>（</w:t>
                          </w:r>
                          <w:r>
                            <w:rPr>
                              <w:rFonts w:ascii="Calibri" w:hAnsi="Calibri" w:cs="Calibri" w:eastAsia="Calibri" w:hint="default"/>
                              <w:spacing w:val="-3"/>
                              <w:sz w:val="21"/>
                              <w:szCs w:val="21"/>
                            </w:rPr>
                            <w:t>FJ11C </w:t>
                          </w:r>
                          <w:r>
                            <w:rPr>
                              <w:rFonts w:ascii="Calibri" w:hAnsi="Calibri" w:cs="Calibri" w:eastAsia="Calibri" w:hint="default"/>
                              <w:sz w:val="21"/>
                              <w:szCs w:val="21"/>
                            </w:rPr>
                            <w:t>7</w:t>
                          </w:r>
                          <w:r>
                            <w:rPr>
                              <w:rFonts w:ascii="Calibri" w:hAnsi="Calibri" w:cs="Calibri" w:eastAsia="Calibri" w:hint="default"/>
                              <w:spacing w:val="17"/>
                              <w:sz w:val="21"/>
                              <w:szCs w:val="21"/>
                            </w:rPr>
                            <w:t> </w:t>
                          </w:r>
                          <w:r>
                            <w:rPr>
                              <w:rFonts w:ascii="宋体" w:hAnsi="宋体" w:cs="宋体" w:eastAsia="宋体" w:hint="default"/>
                              <w:spacing w:val="-3"/>
                              <w:sz w:val="21"/>
                              <w:szCs w:val="21"/>
                            </w:rPr>
                            <w:t>寸）</w:t>
                          </w:r>
                          <w:r>
                            <w:rPr>
                              <w:rFonts w:ascii="宋体" w:hAnsi="宋体" w:cs="宋体" w:eastAsia="宋体" w:hint="default"/>
                              <w:sz w:val="21"/>
                              <w:szCs w:val="21"/>
                            </w:rPr>
                          </w:r>
                        </w:hyperlink>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75"/>
                          <w:ind w:right="1"/>
                          <w:jc w:val="center"/>
                          <w:rPr>
                            <w:rFonts w:ascii="Calibri" w:hAnsi="Calibri" w:cs="Calibri" w:eastAsia="Calibri" w:hint="default"/>
                            <w:sz w:val="22"/>
                            <w:szCs w:val="22"/>
                          </w:rPr>
                        </w:pPr>
                        <w:r>
                          <w:rPr>
                            <w:rFonts w:ascii="Calibri"/>
                            <w:sz w:val="22"/>
                          </w:rPr>
                          <w:t>201130369594.0</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32"/>
                            <w:szCs w:val="32"/>
                          </w:rPr>
                        </w:pPr>
                      </w:p>
                      <w:p>
                        <w:pPr>
                          <w:pStyle w:val="TableParagraph"/>
                          <w:spacing w:line="240" w:lineRule="auto"/>
                          <w:ind w:left="2" w:right="0"/>
                          <w:jc w:val="center"/>
                          <w:rPr>
                            <w:rFonts w:ascii="宋体" w:hAnsi="宋体" w:cs="宋体" w:eastAsia="宋体" w:hint="default"/>
                            <w:sz w:val="22"/>
                            <w:szCs w:val="22"/>
                          </w:rPr>
                        </w:pPr>
                        <w:r>
                          <w:rPr>
                            <w:rFonts w:ascii="Calibri" w:hAnsi="Calibri" w:cs="Calibri" w:eastAsia="Calibri" w:hint="default"/>
                            <w:sz w:val="22"/>
                            <w:szCs w:val="22"/>
                          </w:rPr>
                          <w:t>2011</w:t>
                        </w:r>
                        <w:r>
                          <w:rPr>
                            <w:rFonts w:ascii="Calibri" w:hAnsi="Calibri" w:cs="Calibri" w:eastAsia="Calibri"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71"/>
                            <w:sz w:val="22"/>
                            <w:szCs w:val="22"/>
                          </w:rPr>
                          <w:t> </w:t>
                        </w:r>
                        <w:r>
                          <w:rPr>
                            <w:rFonts w:ascii="Calibri" w:hAnsi="Calibri" w:cs="Calibri" w:eastAsia="Calibri" w:hint="default"/>
                            <w:sz w:val="22"/>
                            <w:szCs w:val="22"/>
                          </w:rPr>
                          <w:t>10</w:t>
                        </w:r>
                        <w:r>
                          <w:rPr>
                            <w:rFonts w:ascii="Calibri" w:hAnsi="Calibri" w:cs="Calibri" w:eastAsia="Calibri"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71"/>
                            <w:sz w:val="22"/>
                            <w:szCs w:val="22"/>
                          </w:rPr>
                          <w:t> </w:t>
                        </w:r>
                        <w:r>
                          <w:rPr>
                            <w:rFonts w:ascii="Calibri" w:hAnsi="Calibri" w:cs="Calibri" w:eastAsia="Calibri" w:hint="default"/>
                            <w:sz w:val="22"/>
                            <w:szCs w:val="22"/>
                          </w:rPr>
                          <w:t>18</w:t>
                        </w:r>
                        <w:r>
                          <w:rPr>
                            <w:rFonts w:ascii="Calibri" w:hAnsi="Calibri" w:cs="Calibri" w:eastAsia="Calibri" w:hint="default"/>
                            <w:spacing w:val="-7"/>
                            <w:sz w:val="22"/>
                            <w:szCs w:val="22"/>
                          </w:rPr>
                          <w:t> </w:t>
                        </w:r>
                        <w:r>
                          <w:rPr>
                            <w:rFonts w:ascii="宋体" w:hAnsi="宋体" w:cs="宋体" w:eastAsia="宋体" w:hint="default"/>
                            <w:sz w:val="22"/>
                            <w:szCs w:val="22"/>
                          </w:rPr>
                          <w:t>日</w:t>
                        </w:r>
                      </w:p>
                    </w:tc>
                    <w:tc>
                      <w:tcPr>
                        <w:tcW w:w="1081"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1207"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3" w:right="0"/>
                          <w:jc w:val="center"/>
                          <w:rPr>
                            <w:rFonts w:ascii="Calibri" w:hAnsi="Calibri" w:cs="Calibri" w:eastAsia="Calibri" w:hint="default"/>
                            <w:sz w:val="21"/>
                            <w:szCs w:val="21"/>
                          </w:rPr>
                        </w:pPr>
                        <w:r>
                          <w:rPr>
                            <w:rFonts w:ascii="Calibri"/>
                            <w:w w:val="100"/>
                            <w:sz w:val="21"/>
                          </w:rPr>
                          <w:t>3</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left="242" w:right="0"/>
                          <w:jc w:val="left"/>
                          <w:rPr>
                            <w:rFonts w:ascii="宋体" w:hAnsi="宋体" w:cs="宋体" w:eastAsia="宋体" w:hint="default"/>
                            <w:sz w:val="21"/>
                            <w:szCs w:val="21"/>
                          </w:rPr>
                        </w:pPr>
                        <w:hyperlink r:id="rId32">
                          <w:r>
                            <w:rPr>
                              <w:rFonts w:ascii="宋体" w:hAnsi="宋体" w:cs="宋体" w:eastAsia="宋体" w:hint="default"/>
                              <w:sz w:val="21"/>
                              <w:szCs w:val="21"/>
                            </w:rPr>
                            <w:t>彩色免提分机</w:t>
                          </w:r>
                        </w:hyperlink>
                      </w:p>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06" w:right="0"/>
                          <w:jc w:val="left"/>
                          <w:rPr>
                            <w:rFonts w:ascii="宋体" w:hAnsi="宋体" w:cs="宋体" w:eastAsia="宋体" w:hint="default"/>
                            <w:sz w:val="21"/>
                            <w:szCs w:val="21"/>
                          </w:rPr>
                        </w:pPr>
                        <w:hyperlink r:id="rId32">
                          <w:r>
                            <w:rPr>
                              <w:rFonts w:ascii="宋体" w:hAnsi="宋体" w:cs="宋体" w:eastAsia="宋体" w:hint="default"/>
                              <w:spacing w:val="-3"/>
                              <w:sz w:val="21"/>
                              <w:szCs w:val="21"/>
                            </w:rPr>
                            <w:t>（</w:t>
                          </w:r>
                          <w:r>
                            <w:rPr>
                              <w:rFonts w:ascii="Calibri" w:hAnsi="Calibri" w:cs="Calibri" w:eastAsia="Calibri" w:hint="default"/>
                              <w:spacing w:val="-3"/>
                              <w:sz w:val="21"/>
                              <w:szCs w:val="21"/>
                            </w:rPr>
                            <w:t>FJ11D </w:t>
                          </w:r>
                          <w:r>
                            <w:rPr>
                              <w:rFonts w:ascii="Calibri" w:hAnsi="Calibri" w:cs="Calibri" w:eastAsia="Calibri" w:hint="default"/>
                              <w:sz w:val="21"/>
                              <w:szCs w:val="21"/>
                            </w:rPr>
                            <w:t>4</w:t>
                          </w:r>
                          <w:r>
                            <w:rPr>
                              <w:rFonts w:ascii="Calibri" w:hAnsi="Calibri" w:cs="Calibri" w:eastAsia="Calibri" w:hint="default"/>
                              <w:spacing w:val="16"/>
                              <w:sz w:val="21"/>
                              <w:szCs w:val="21"/>
                            </w:rPr>
                            <w:t> </w:t>
                          </w:r>
                          <w:r>
                            <w:rPr>
                              <w:rFonts w:ascii="宋体" w:hAnsi="宋体" w:cs="宋体" w:eastAsia="宋体" w:hint="default"/>
                              <w:sz w:val="21"/>
                              <w:szCs w:val="21"/>
                            </w:rPr>
                            <w:t>寸）</w:t>
                          </w:r>
                        </w:hyperlink>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74"/>
                          <w:ind w:right="0"/>
                          <w:jc w:val="center"/>
                          <w:rPr>
                            <w:rFonts w:ascii="Calibri" w:hAnsi="Calibri" w:cs="Calibri" w:eastAsia="Calibri" w:hint="default"/>
                            <w:sz w:val="22"/>
                            <w:szCs w:val="22"/>
                          </w:rPr>
                        </w:pPr>
                        <w:r>
                          <w:rPr>
                            <w:rFonts w:ascii="Calibri"/>
                            <w:sz w:val="22"/>
                          </w:rPr>
                          <w:t>201130369570.5</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32"/>
                            <w:szCs w:val="32"/>
                          </w:rPr>
                        </w:pPr>
                      </w:p>
                      <w:p>
                        <w:pPr>
                          <w:pStyle w:val="TableParagraph"/>
                          <w:spacing w:line="240" w:lineRule="auto"/>
                          <w:ind w:left="2" w:right="0"/>
                          <w:jc w:val="center"/>
                          <w:rPr>
                            <w:rFonts w:ascii="宋体" w:hAnsi="宋体" w:cs="宋体" w:eastAsia="宋体" w:hint="default"/>
                            <w:sz w:val="22"/>
                            <w:szCs w:val="22"/>
                          </w:rPr>
                        </w:pPr>
                        <w:r>
                          <w:rPr>
                            <w:rFonts w:ascii="Calibri" w:hAnsi="Calibri" w:cs="Calibri" w:eastAsia="Calibri" w:hint="default"/>
                            <w:sz w:val="22"/>
                            <w:szCs w:val="22"/>
                          </w:rPr>
                          <w:t>2011</w:t>
                        </w:r>
                        <w:r>
                          <w:rPr>
                            <w:rFonts w:ascii="Calibri" w:hAnsi="Calibri" w:cs="Calibri" w:eastAsia="Calibri"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71"/>
                            <w:sz w:val="22"/>
                            <w:szCs w:val="22"/>
                          </w:rPr>
                          <w:t> </w:t>
                        </w:r>
                        <w:r>
                          <w:rPr>
                            <w:rFonts w:ascii="Calibri" w:hAnsi="Calibri" w:cs="Calibri" w:eastAsia="Calibri" w:hint="default"/>
                            <w:sz w:val="22"/>
                            <w:szCs w:val="22"/>
                          </w:rPr>
                          <w:t>10</w:t>
                        </w:r>
                        <w:r>
                          <w:rPr>
                            <w:rFonts w:ascii="Calibri" w:hAnsi="Calibri" w:cs="Calibri" w:eastAsia="Calibri"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71"/>
                            <w:sz w:val="22"/>
                            <w:szCs w:val="22"/>
                          </w:rPr>
                          <w:t> </w:t>
                        </w:r>
                        <w:r>
                          <w:rPr>
                            <w:rFonts w:ascii="Calibri" w:hAnsi="Calibri" w:cs="Calibri" w:eastAsia="Calibri" w:hint="default"/>
                            <w:sz w:val="22"/>
                            <w:szCs w:val="22"/>
                          </w:rPr>
                          <w:t>18</w:t>
                        </w:r>
                        <w:r>
                          <w:rPr>
                            <w:rFonts w:ascii="Calibri" w:hAnsi="Calibri" w:cs="Calibri" w:eastAsia="Calibri" w:hint="default"/>
                            <w:spacing w:val="-7"/>
                            <w:sz w:val="22"/>
                            <w:szCs w:val="22"/>
                          </w:rPr>
                          <w:t> </w:t>
                        </w:r>
                        <w:r>
                          <w:rPr>
                            <w:rFonts w:ascii="宋体" w:hAnsi="宋体" w:cs="宋体" w:eastAsia="宋体" w:hint="default"/>
                            <w:sz w:val="22"/>
                            <w:szCs w:val="22"/>
                          </w:rPr>
                          <w:t>日</w:t>
                        </w:r>
                      </w:p>
                    </w:tc>
                    <w:tc>
                      <w:tcPr>
                        <w:tcW w:w="1081"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72"/>
                          <w:ind w:left="23" w:right="0"/>
                          <w:jc w:val="center"/>
                          <w:rPr>
                            <w:rFonts w:ascii="Calibri" w:hAnsi="Calibri" w:cs="Calibri" w:eastAsia="Calibri" w:hint="default"/>
                            <w:sz w:val="21"/>
                            <w:szCs w:val="21"/>
                          </w:rPr>
                        </w:pPr>
                        <w:r>
                          <w:rPr>
                            <w:rFonts w:ascii="Calibri"/>
                            <w:w w:val="100"/>
                            <w:sz w:val="21"/>
                          </w:rPr>
                          <w:t>4</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 w:right="0"/>
                          <w:jc w:val="center"/>
                          <w:rPr>
                            <w:rFonts w:ascii="宋体" w:hAnsi="宋体" w:cs="宋体" w:eastAsia="宋体" w:hint="default"/>
                            <w:sz w:val="21"/>
                            <w:szCs w:val="21"/>
                          </w:rPr>
                        </w:pPr>
                        <w:hyperlink r:id="rId32">
                          <w:r>
                            <w:rPr>
                              <w:rFonts w:ascii="宋体" w:hAnsi="宋体" w:cs="宋体" w:eastAsia="宋体" w:hint="default"/>
                              <w:sz w:val="21"/>
                              <w:szCs w:val="21"/>
                            </w:rPr>
                            <w:t>室外机（</w:t>
                          </w:r>
                          <w:r>
                            <w:rPr>
                              <w:rFonts w:ascii="Calibri" w:hAnsi="Calibri" w:cs="Calibri" w:eastAsia="Calibri" w:hint="default"/>
                              <w:sz w:val="21"/>
                              <w:szCs w:val="21"/>
                            </w:rPr>
                            <w:t>ZJ10B</w:t>
                          </w:r>
                          <w:r>
                            <w:rPr>
                              <w:rFonts w:ascii="宋体" w:hAnsi="宋体" w:cs="宋体" w:eastAsia="宋体" w:hint="default"/>
                              <w:sz w:val="21"/>
                              <w:szCs w:val="21"/>
                            </w:rPr>
                            <w:t>）</w:t>
                          </w:r>
                        </w:hyperlink>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5"/>
                          <w:ind w:right="0"/>
                          <w:jc w:val="center"/>
                          <w:rPr>
                            <w:rFonts w:ascii="Calibri" w:hAnsi="Calibri" w:cs="Calibri" w:eastAsia="Calibri" w:hint="default"/>
                            <w:sz w:val="22"/>
                            <w:szCs w:val="22"/>
                          </w:rPr>
                        </w:pPr>
                        <w:r>
                          <w:rPr>
                            <w:rFonts w:ascii="Calibri"/>
                            <w:sz w:val="22"/>
                          </w:rPr>
                          <w:t>201130369585.1</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2" w:right="0"/>
                          <w:jc w:val="center"/>
                          <w:rPr>
                            <w:rFonts w:ascii="宋体" w:hAnsi="宋体" w:cs="宋体" w:eastAsia="宋体" w:hint="default"/>
                            <w:sz w:val="22"/>
                            <w:szCs w:val="22"/>
                          </w:rPr>
                        </w:pPr>
                        <w:r>
                          <w:rPr>
                            <w:rFonts w:ascii="Calibri" w:hAnsi="Calibri" w:cs="Calibri" w:eastAsia="Calibri" w:hint="default"/>
                            <w:sz w:val="22"/>
                            <w:szCs w:val="22"/>
                          </w:rPr>
                          <w:t>2011</w:t>
                        </w:r>
                        <w:r>
                          <w:rPr>
                            <w:rFonts w:ascii="Calibri" w:hAnsi="Calibri" w:cs="Calibri" w:eastAsia="Calibri"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71"/>
                            <w:sz w:val="22"/>
                            <w:szCs w:val="22"/>
                          </w:rPr>
                          <w:t> </w:t>
                        </w:r>
                        <w:r>
                          <w:rPr>
                            <w:rFonts w:ascii="Calibri" w:hAnsi="Calibri" w:cs="Calibri" w:eastAsia="Calibri" w:hint="default"/>
                            <w:sz w:val="22"/>
                            <w:szCs w:val="22"/>
                          </w:rPr>
                          <w:t>10</w:t>
                        </w:r>
                        <w:r>
                          <w:rPr>
                            <w:rFonts w:ascii="Calibri" w:hAnsi="Calibri" w:cs="Calibri" w:eastAsia="Calibri"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71"/>
                            <w:sz w:val="22"/>
                            <w:szCs w:val="22"/>
                          </w:rPr>
                          <w:t> </w:t>
                        </w:r>
                        <w:r>
                          <w:rPr>
                            <w:rFonts w:ascii="Calibri" w:hAnsi="Calibri" w:cs="Calibri" w:eastAsia="Calibri" w:hint="default"/>
                            <w:sz w:val="22"/>
                            <w:szCs w:val="22"/>
                          </w:rPr>
                          <w:t>18</w:t>
                        </w:r>
                        <w:r>
                          <w:rPr>
                            <w:rFonts w:ascii="Calibri" w:hAnsi="Calibri" w:cs="Calibri" w:eastAsia="Calibri" w:hint="default"/>
                            <w:spacing w:val="-7"/>
                            <w:sz w:val="22"/>
                            <w:szCs w:val="22"/>
                          </w:rPr>
                          <w:t> </w:t>
                        </w:r>
                        <w:r>
                          <w:rPr>
                            <w:rFonts w:ascii="宋体" w:hAnsi="宋体" w:cs="宋体" w:eastAsia="宋体" w:hint="default"/>
                            <w:sz w:val="22"/>
                            <w:szCs w:val="22"/>
                          </w:rPr>
                          <w:t>日</w:t>
                        </w:r>
                      </w:p>
                    </w:tc>
                    <w:tc>
                      <w:tcPr>
                        <w:tcW w:w="1081"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6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2"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72"/>
                          <w:ind w:left="23" w:right="0"/>
                          <w:jc w:val="center"/>
                          <w:rPr>
                            <w:rFonts w:ascii="Calibri" w:hAnsi="Calibri" w:cs="Calibri" w:eastAsia="Calibri" w:hint="default"/>
                            <w:sz w:val="21"/>
                            <w:szCs w:val="21"/>
                          </w:rPr>
                        </w:pPr>
                        <w:r>
                          <w:rPr>
                            <w:rFonts w:ascii="Calibri"/>
                            <w:w w:val="100"/>
                            <w:sz w:val="21"/>
                          </w:rPr>
                          <w:t>5</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1" w:right="0"/>
                          <w:jc w:val="center"/>
                          <w:rPr>
                            <w:rFonts w:ascii="宋体" w:hAnsi="宋体" w:cs="宋体" w:eastAsia="宋体" w:hint="default"/>
                            <w:sz w:val="21"/>
                            <w:szCs w:val="21"/>
                          </w:rPr>
                        </w:pPr>
                        <w:hyperlink r:id="rId32">
                          <w:r>
                            <w:rPr>
                              <w:rFonts w:ascii="宋体" w:hAnsi="宋体" w:cs="宋体" w:eastAsia="宋体" w:hint="default"/>
                              <w:sz w:val="21"/>
                              <w:szCs w:val="21"/>
                            </w:rPr>
                            <w:t>室外机（</w:t>
                          </w:r>
                          <w:r>
                            <w:rPr>
                              <w:rFonts w:ascii="Calibri" w:hAnsi="Calibri" w:cs="Calibri" w:eastAsia="Calibri" w:hint="default"/>
                              <w:sz w:val="21"/>
                              <w:szCs w:val="21"/>
                            </w:rPr>
                            <w:t>ZJ11B</w:t>
                          </w:r>
                          <w:r>
                            <w:rPr>
                              <w:rFonts w:ascii="宋体" w:hAnsi="宋体" w:cs="宋体" w:eastAsia="宋体" w:hint="default"/>
                              <w:sz w:val="21"/>
                              <w:szCs w:val="21"/>
                            </w:rPr>
                            <w:t>）</w:t>
                          </w:r>
                        </w:hyperlink>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5"/>
                          <w:ind w:right="0"/>
                          <w:jc w:val="center"/>
                          <w:rPr>
                            <w:rFonts w:ascii="Calibri" w:hAnsi="Calibri" w:cs="Calibri" w:eastAsia="Calibri" w:hint="default"/>
                            <w:sz w:val="22"/>
                            <w:szCs w:val="22"/>
                          </w:rPr>
                        </w:pPr>
                        <w:r>
                          <w:rPr>
                            <w:rFonts w:ascii="Calibri"/>
                            <w:sz w:val="22"/>
                          </w:rPr>
                          <w:t>201130369604.0</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2"/>
                          <w:ind w:left="2" w:right="0"/>
                          <w:jc w:val="center"/>
                          <w:rPr>
                            <w:rFonts w:ascii="宋体" w:hAnsi="宋体" w:cs="宋体" w:eastAsia="宋体" w:hint="default"/>
                            <w:sz w:val="22"/>
                            <w:szCs w:val="22"/>
                          </w:rPr>
                        </w:pPr>
                        <w:r>
                          <w:rPr>
                            <w:rFonts w:ascii="Calibri" w:hAnsi="Calibri" w:cs="Calibri" w:eastAsia="Calibri" w:hint="default"/>
                            <w:sz w:val="22"/>
                            <w:szCs w:val="22"/>
                          </w:rPr>
                          <w:t>2011</w:t>
                        </w:r>
                        <w:r>
                          <w:rPr>
                            <w:rFonts w:ascii="Calibri" w:hAnsi="Calibri" w:cs="Calibri" w:eastAsia="Calibri"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71"/>
                            <w:sz w:val="22"/>
                            <w:szCs w:val="22"/>
                          </w:rPr>
                          <w:t> </w:t>
                        </w:r>
                        <w:r>
                          <w:rPr>
                            <w:rFonts w:ascii="Calibri" w:hAnsi="Calibri" w:cs="Calibri" w:eastAsia="Calibri" w:hint="default"/>
                            <w:sz w:val="22"/>
                            <w:szCs w:val="22"/>
                          </w:rPr>
                          <w:t>10</w:t>
                        </w:r>
                        <w:r>
                          <w:rPr>
                            <w:rFonts w:ascii="Calibri" w:hAnsi="Calibri" w:cs="Calibri" w:eastAsia="Calibri"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71"/>
                            <w:sz w:val="22"/>
                            <w:szCs w:val="22"/>
                          </w:rPr>
                          <w:t> </w:t>
                        </w:r>
                        <w:r>
                          <w:rPr>
                            <w:rFonts w:ascii="Calibri" w:hAnsi="Calibri" w:cs="Calibri" w:eastAsia="Calibri" w:hint="default"/>
                            <w:sz w:val="22"/>
                            <w:szCs w:val="22"/>
                          </w:rPr>
                          <w:t>18</w:t>
                        </w:r>
                        <w:r>
                          <w:rPr>
                            <w:rFonts w:ascii="Calibri" w:hAnsi="Calibri" w:cs="Calibri" w:eastAsia="Calibri" w:hint="default"/>
                            <w:spacing w:val="-7"/>
                            <w:sz w:val="22"/>
                            <w:szCs w:val="22"/>
                          </w:rPr>
                          <w:t> </w:t>
                        </w:r>
                        <w:r>
                          <w:rPr>
                            <w:rFonts w:ascii="宋体" w:hAnsi="宋体" w:cs="宋体" w:eastAsia="宋体" w:hint="default"/>
                            <w:sz w:val="22"/>
                            <w:szCs w:val="22"/>
                          </w:rPr>
                          <w:t>日</w:t>
                        </w:r>
                      </w:p>
                    </w:tc>
                    <w:tc>
                      <w:tcPr>
                        <w:tcW w:w="1081"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62"/>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613"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72"/>
                          <w:ind w:left="23" w:right="0"/>
                          <w:jc w:val="center"/>
                          <w:rPr>
                            <w:rFonts w:ascii="Calibri" w:hAnsi="Calibri" w:cs="Calibri" w:eastAsia="Calibri" w:hint="default"/>
                            <w:sz w:val="21"/>
                            <w:szCs w:val="21"/>
                          </w:rPr>
                        </w:pPr>
                        <w:r>
                          <w:rPr>
                            <w:rFonts w:ascii="Calibri"/>
                            <w:w w:val="100"/>
                            <w:sz w:val="21"/>
                          </w:rPr>
                          <w:t>6</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2"/>
                          <w:ind w:right="0"/>
                          <w:jc w:val="center"/>
                          <w:rPr>
                            <w:rFonts w:ascii="宋体" w:hAnsi="宋体" w:cs="宋体" w:eastAsia="宋体" w:hint="default"/>
                            <w:sz w:val="21"/>
                            <w:szCs w:val="21"/>
                          </w:rPr>
                        </w:pPr>
                        <w:hyperlink r:id="rId32">
                          <w:r>
                            <w:rPr>
                              <w:rFonts w:ascii="宋体" w:hAnsi="宋体" w:cs="宋体" w:eastAsia="宋体" w:hint="default"/>
                              <w:sz w:val="21"/>
                              <w:szCs w:val="21"/>
                            </w:rPr>
                            <w:t>室外机（</w:t>
                          </w:r>
                          <w:r>
                            <w:rPr>
                              <w:rFonts w:ascii="Calibri" w:hAnsi="Calibri" w:cs="Calibri" w:eastAsia="Calibri" w:hint="default"/>
                              <w:sz w:val="21"/>
                              <w:szCs w:val="21"/>
                            </w:rPr>
                            <w:t>ZJ11C</w:t>
                          </w:r>
                          <w:r>
                            <w:rPr>
                              <w:rFonts w:ascii="宋体" w:hAnsi="宋体" w:cs="宋体" w:eastAsia="宋体" w:hint="default"/>
                              <w:sz w:val="21"/>
                              <w:szCs w:val="21"/>
                            </w:rPr>
                            <w:t>）</w:t>
                          </w:r>
                        </w:hyperlink>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65"/>
                          <w:ind w:right="0"/>
                          <w:jc w:val="center"/>
                          <w:rPr>
                            <w:rFonts w:ascii="Calibri" w:hAnsi="Calibri" w:cs="Calibri" w:eastAsia="Calibri" w:hint="default"/>
                            <w:sz w:val="22"/>
                            <w:szCs w:val="22"/>
                          </w:rPr>
                        </w:pPr>
                        <w:r>
                          <w:rPr>
                            <w:rFonts w:ascii="Calibri"/>
                            <w:sz w:val="22"/>
                          </w:rPr>
                          <w:t>201130369695.8</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3"/>
                          <w:ind w:left="2" w:right="0"/>
                          <w:jc w:val="center"/>
                          <w:rPr>
                            <w:rFonts w:ascii="宋体" w:hAnsi="宋体" w:cs="宋体" w:eastAsia="宋体" w:hint="default"/>
                            <w:sz w:val="22"/>
                            <w:szCs w:val="22"/>
                          </w:rPr>
                        </w:pPr>
                        <w:r>
                          <w:rPr>
                            <w:rFonts w:ascii="Calibri" w:hAnsi="Calibri" w:cs="Calibri" w:eastAsia="Calibri" w:hint="default"/>
                            <w:sz w:val="22"/>
                            <w:szCs w:val="22"/>
                          </w:rPr>
                          <w:t>2011</w:t>
                        </w:r>
                        <w:r>
                          <w:rPr>
                            <w:rFonts w:ascii="Calibri" w:hAnsi="Calibri" w:cs="Calibri" w:eastAsia="Calibri"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71"/>
                            <w:sz w:val="22"/>
                            <w:szCs w:val="22"/>
                          </w:rPr>
                          <w:t> </w:t>
                        </w:r>
                        <w:r>
                          <w:rPr>
                            <w:rFonts w:ascii="Calibri" w:hAnsi="Calibri" w:cs="Calibri" w:eastAsia="Calibri" w:hint="default"/>
                            <w:sz w:val="22"/>
                            <w:szCs w:val="22"/>
                          </w:rPr>
                          <w:t>10</w:t>
                        </w:r>
                        <w:r>
                          <w:rPr>
                            <w:rFonts w:ascii="Calibri" w:hAnsi="Calibri" w:cs="Calibri" w:eastAsia="Calibri"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71"/>
                            <w:sz w:val="22"/>
                            <w:szCs w:val="22"/>
                          </w:rPr>
                          <w:t> </w:t>
                        </w:r>
                        <w:r>
                          <w:rPr>
                            <w:rFonts w:ascii="Calibri" w:hAnsi="Calibri" w:cs="Calibri" w:eastAsia="Calibri" w:hint="default"/>
                            <w:sz w:val="22"/>
                            <w:szCs w:val="22"/>
                          </w:rPr>
                          <w:t>18</w:t>
                        </w:r>
                        <w:r>
                          <w:rPr>
                            <w:rFonts w:ascii="Calibri" w:hAnsi="Calibri" w:cs="Calibri" w:eastAsia="Calibri" w:hint="default"/>
                            <w:spacing w:val="-7"/>
                            <w:sz w:val="22"/>
                            <w:szCs w:val="22"/>
                          </w:rPr>
                          <w:t> </w:t>
                        </w:r>
                        <w:r>
                          <w:rPr>
                            <w:rFonts w:ascii="宋体" w:hAnsi="宋体" w:cs="宋体" w:eastAsia="宋体" w:hint="default"/>
                            <w:sz w:val="22"/>
                            <w:szCs w:val="22"/>
                          </w:rPr>
                          <w:t>日</w:t>
                        </w:r>
                      </w:p>
                    </w:tc>
                    <w:tc>
                      <w:tcPr>
                        <w:tcW w:w="1081"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63"/>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1210"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center"/>
                          <w:rPr>
                            <w:rFonts w:ascii="Calibri" w:hAnsi="Calibri" w:cs="Calibri" w:eastAsia="Calibri" w:hint="default"/>
                            <w:sz w:val="21"/>
                            <w:szCs w:val="21"/>
                          </w:rPr>
                        </w:pPr>
                        <w:r>
                          <w:rPr>
                            <w:rFonts w:ascii="Calibri"/>
                            <w:w w:val="100"/>
                            <w:sz w:val="21"/>
                          </w:rPr>
                          <w:t>7</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1"/>
                          <w:ind w:left="345" w:right="0"/>
                          <w:jc w:val="left"/>
                          <w:rPr>
                            <w:rFonts w:ascii="宋体" w:hAnsi="宋体" w:cs="宋体" w:eastAsia="宋体" w:hint="default"/>
                            <w:sz w:val="21"/>
                            <w:szCs w:val="21"/>
                          </w:rPr>
                        </w:pPr>
                        <w:hyperlink r:id="rId32">
                          <w:r>
                            <w:rPr>
                              <w:rFonts w:ascii="宋体" w:hAnsi="宋体" w:cs="宋体" w:eastAsia="宋体" w:hint="default"/>
                              <w:sz w:val="21"/>
                              <w:szCs w:val="21"/>
                            </w:rPr>
                            <w:t>报警拍录器</w:t>
                          </w:r>
                        </w:hyperlink>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256" w:right="0"/>
                          <w:jc w:val="left"/>
                          <w:rPr>
                            <w:rFonts w:ascii="宋体" w:hAnsi="宋体" w:cs="宋体" w:eastAsia="宋体" w:hint="default"/>
                            <w:sz w:val="21"/>
                            <w:szCs w:val="21"/>
                          </w:rPr>
                        </w:pPr>
                        <w:hyperlink r:id="rId32">
                          <w:r>
                            <w:rPr>
                              <w:rFonts w:ascii="宋体" w:hAnsi="宋体" w:cs="宋体" w:eastAsia="宋体" w:hint="default"/>
                              <w:sz w:val="21"/>
                              <w:szCs w:val="21"/>
                            </w:rPr>
                            <w:t>（</w:t>
                          </w:r>
                          <w:r>
                            <w:rPr>
                              <w:rFonts w:ascii="Calibri" w:hAnsi="Calibri" w:cs="Calibri" w:eastAsia="Calibri" w:hint="default"/>
                              <w:sz w:val="21"/>
                              <w:szCs w:val="21"/>
                            </w:rPr>
                            <w:t>AJB-A781</w:t>
                          </w:r>
                          <w:r>
                            <w:rPr>
                              <w:rFonts w:ascii="宋体" w:hAnsi="宋体" w:cs="宋体" w:eastAsia="宋体" w:hint="default"/>
                              <w:sz w:val="21"/>
                              <w:szCs w:val="21"/>
                            </w:rPr>
                            <w:t>）</w:t>
                          </w:r>
                        </w:hyperlink>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74"/>
                          <w:ind w:right="0"/>
                          <w:jc w:val="center"/>
                          <w:rPr>
                            <w:rFonts w:ascii="Calibri" w:hAnsi="Calibri" w:cs="Calibri" w:eastAsia="Calibri" w:hint="default"/>
                            <w:sz w:val="22"/>
                            <w:szCs w:val="22"/>
                          </w:rPr>
                        </w:pPr>
                        <w:r>
                          <w:rPr>
                            <w:rFonts w:ascii="Calibri"/>
                            <w:sz w:val="22"/>
                          </w:rPr>
                          <w:t>201130369694.3</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32"/>
                            <w:szCs w:val="32"/>
                          </w:rPr>
                        </w:pPr>
                      </w:p>
                      <w:p>
                        <w:pPr>
                          <w:pStyle w:val="TableParagraph"/>
                          <w:spacing w:line="240" w:lineRule="auto"/>
                          <w:ind w:left="2" w:right="0"/>
                          <w:jc w:val="center"/>
                          <w:rPr>
                            <w:rFonts w:ascii="宋体" w:hAnsi="宋体" w:cs="宋体" w:eastAsia="宋体" w:hint="default"/>
                            <w:sz w:val="22"/>
                            <w:szCs w:val="22"/>
                          </w:rPr>
                        </w:pPr>
                        <w:r>
                          <w:rPr>
                            <w:rFonts w:ascii="Calibri" w:hAnsi="Calibri" w:cs="Calibri" w:eastAsia="Calibri" w:hint="default"/>
                            <w:sz w:val="22"/>
                            <w:szCs w:val="22"/>
                          </w:rPr>
                          <w:t>2011</w:t>
                        </w:r>
                        <w:r>
                          <w:rPr>
                            <w:rFonts w:ascii="Calibri" w:hAnsi="Calibri" w:cs="Calibri" w:eastAsia="Calibri"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71"/>
                            <w:sz w:val="22"/>
                            <w:szCs w:val="22"/>
                          </w:rPr>
                          <w:t> </w:t>
                        </w:r>
                        <w:r>
                          <w:rPr>
                            <w:rFonts w:ascii="Calibri" w:hAnsi="Calibri" w:cs="Calibri" w:eastAsia="Calibri" w:hint="default"/>
                            <w:sz w:val="22"/>
                            <w:szCs w:val="22"/>
                          </w:rPr>
                          <w:t>10</w:t>
                        </w:r>
                        <w:r>
                          <w:rPr>
                            <w:rFonts w:ascii="Calibri" w:hAnsi="Calibri" w:cs="Calibri" w:eastAsia="Calibri"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71"/>
                            <w:sz w:val="22"/>
                            <w:szCs w:val="22"/>
                          </w:rPr>
                          <w:t> </w:t>
                        </w:r>
                        <w:r>
                          <w:rPr>
                            <w:rFonts w:ascii="Calibri" w:hAnsi="Calibri" w:cs="Calibri" w:eastAsia="Calibri" w:hint="default"/>
                            <w:sz w:val="22"/>
                            <w:szCs w:val="22"/>
                          </w:rPr>
                          <w:t>18</w:t>
                        </w:r>
                        <w:r>
                          <w:rPr>
                            <w:rFonts w:ascii="Calibri" w:hAnsi="Calibri" w:cs="Calibri" w:eastAsia="Calibri" w:hint="default"/>
                            <w:spacing w:val="-7"/>
                            <w:sz w:val="22"/>
                            <w:szCs w:val="22"/>
                          </w:rPr>
                          <w:t> </w:t>
                        </w:r>
                        <w:r>
                          <w:rPr>
                            <w:rFonts w:ascii="宋体" w:hAnsi="宋体" w:cs="宋体" w:eastAsia="宋体" w:hint="default"/>
                            <w:sz w:val="22"/>
                            <w:szCs w:val="22"/>
                          </w:rPr>
                          <w:t>日</w:t>
                        </w:r>
                      </w:p>
                    </w:tc>
                    <w:tc>
                      <w:tcPr>
                        <w:tcW w:w="1081"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r>
                    <w:trPr>
                      <w:trHeight w:val="1210" w:hRule="exact"/>
                    </w:trPr>
                    <w:tc>
                      <w:tcPr>
                        <w:tcW w:w="682"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 w:right="0"/>
                          <w:jc w:val="center"/>
                          <w:rPr>
                            <w:rFonts w:ascii="Calibri" w:hAnsi="Calibri" w:cs="Calibri" w:eastAsia="Calibri" w:hint="default"/>
                            <w:sz w:val="21"/>
                            <w:szCs w:val="21"/>
                          </w:rPr>
                        </w:pPr>
                        <w:r>
                          <w:rPr>
                            <w:rFonts w:ascii="Calibri"/>
                            <w:w w:val="100"/>
                            <w:sz w:val="21"/>
                          </w:rPr>
                          <w:t>8</w:t>
                        </w:r>
                      </w:p>
                    </w:tc>
                    <w:tc>
                      <w:tcPr>
                        <w:tcW w:w="176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9"/>
                          <w:ind w:right="0"/>
                          <w:jc w:val="center"/>
                          <w:rPr>
                            <w:rFonts w:ascii="宋体" w:hAnsi="宋体" w:cs="宋体" w:eastAsia="宋体" w:hint="default"/>
                            <w:sz w:val="21"/>
                            <w:szCs w:val="21"/>
                          </w:rPr>
                        </w:pPr>
                        <w:hyperlink r:id="rId32">
                          <w:r>
                            <w:rPr>
                              <w:rFonts w:ascii="宋体" w:hAnsi="宋体" w:cs="宋体" w:eastAsia="宋体" w:hint="default"/>
                              <w:sz w:val="21"/>
                              <w:szCs w:val="21"/>
                            </w:rPr>
                            <w:t>情景控制器</w:t>
                          </w:r>
                        </w:hyperlink>
                      </w:p>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hyperlink r:id="rId32">
                          <w:r>
                            <w:rPr>
                              <w:rFonts w:ascii="宋体" w:hAnsi="宋体" w:cs="宋体" w:eastAsia="宋体" w:hint="default"/>
                              <w:sz w:val="21"/>
                              <w:szCs w:val="21"/>
                            </w:rPr>
                            <w:t>（</w:t>
                          </w:r>
                          <w:r>
                            <w:rPr>
                              <w:rFonts w:ascii="Calibri" w:hAnsi="Calibri" w:cs="Calibri" w:eastAsia="Calibri" w:hint="default"/>
                              <w:sz w:val="21"/>
                              <w:szCs w:val="21"/>
                            </w:rPr>
                            <w:t>AJB-JD11BCF</w:t>
                          </w:r>
                          <w:r>
                            <w:rPr>
                              <w:rFonts w:ascii="宋体" w:hAnsi="宋体" w:cs="宋体" w:eastAsia="宋体" w:hint="default"/>
                              <w:sz w:val="21"/>
                              <w:szCs w:val="21"/>
                            </w:rPr>
                            <w:t>）</w:t>
                          </w:r>
                        </w:hyperlink>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74"/>
                          <w:ind w:right="0"/>
                          <w:jc w:val="center"/>
                          <w:rPr>
                            <w:rFonts w:ascii="Calibri" w:hAnsi="Calibri" w:cs="Calibri" w:eastAsia="Calibri" w:hint="default"/>
                            <w:sz w:val="22"/>
                            <w:szCs w:val="22"/>
                          </w:rPr>
                        </w:pPr>
                        <w:r>
                          <w:rPr>
                            <w:rFonts w:ascii="Calibri"/>
                            <w:sz w:val="22"/>
                          </w:rPr>
                          <w:t>201130369764.5</w:t>
                        </w:r>
                      </w:p>
                    </w:tc>
                    <w:tc>
                      <w:tcPr>
                        <w:tcW w:w="1980"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32"/>
                            <w:szCs w:val="32"/>
                          </w:rPr>
                        </w:pPr>
                      </w:p>
                      <w:p>
                        <w:pPr>
                          <w:pStyle w:val="TableParagraph"/>
                          <w:spacing w:line="240" w:lineRule="auto"/>
                          <w:ind w:left="2" w:right="0"/>
                          <w:jc w:val="center"/>
                          <w:rPr>
                            <w:rFonts w:ascii="宋体" w:hAnsi="宋体" w:cs="宋体" w:eastAsia="宋体" w:hint="default"/>
                            <w:sz w:val="22"/>
                            <w:szCs w:val="22"/>
                          </w:rPr>
                        </w:pPr>
                        <w:r>
                          <w:rPr>
                            <w:rFonts w:ascii="Calibri" w:hAnsi="Calibri" w:cs="Calibri" w:eastAsia="Calibri" w:hint="default"/>
                            <w:sz w:val="22"/>
                            <w:szCs w:val="22"/>
                          </w:rPr>
                          <w:t>2011</w:t>
                        </w:r>
                        <w:r>
                          <w:rPr>
                            <w:rFonts w:ascii="Calibri" w:hAnsi="Calibri" w:cs="Calibri" w:eastAsia="Calibri"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71"/>
                            <w:sz w:val="22"/>
                            <w:szCs w:val="22"/>
                          </w:rPr>
                          <w:t> </w:t>
                        </w:r>
                        <w:r>
                          <w:rPr>
                            <w:rFonts w:ascii="Calibri" w:hAnsi="Calibri" w:cs="Calibri" w:eastAsia="Calibri" w:hint="default"/>
                            <w:sz w:val="22"/>
                            <w:szCs w:val="22"/>
                          </w:rPr>
                          <w:t>10</w:t>
                        </w:r>
                        <w:r>
                          <w:rPr>
                            <w:rFonts w:ascii="Calibri" w:hAnsi="Calibri" w:cs="Calibri" w:eastAsia="Calibri"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71"/>
                            <w:sz w:val="22"/>
                            <w:szCs w:val="22"/>
                          </w:rPr>
                          <w:t> </w:t>
                        </w:r>
                        <w:r>
                          <w:rPr>
                            <w:rFonts w:ascii="Calibri" w:hAnsi="Calibri" w:cs="Calibri" w:eastAsia="Calibri" w:hint="default"/>
                            <w:sz w:val="22"/>
                            <w:szCs w:val="22"/>
                          </w:rPr>
                          <w:t>18</w:t>
                        </w:r>
                        <w:r>
                          <w:rPr>
                            <w:rFonts w:ascii="Calibri" w:hAnsi="Calibri" w:cs="Calibri" w:eastAsia="Calibri" w:hint="default"/>
                            <w:spacing w:val="-7"/>
                            <w:sz w:val="22"/>
                            <w:szCs w:val="22"/>
                          </w:rPr>
                          <w:t> </w:t>
                        </w:r>
                        <w:r>
                          <w:rPr>
                            <w:rFonts w:ascii="宋体" w:hAnsi="宋体" w:cs="宋体" w:eastAsia="宋体" w:hint="default"/>
                            <w:sz w:val="22"/>
                            <w:szCs w:val="22"/>
                          </w:rPr>
                          <w:t>日</w:t>
                        </w:r>
                      </w:p>
                    </w:tc>
                    <w:tc>
                      <w:tcPr>
                        <w:tcW w:w="1081" w:type="dxa"/>
                        <w:tcBorders>
                          <w:top w:val="single" w:sz="6" w:space="0" w:color="000000"/>
                          <w:left w:val="single" w:sz="6" w:space="0" w:color="000000"/>
                          <w:bottom w:val="single" w:sz="6" w:space="0" w:color="000000"/>
                          <w:right w:val="single" w:sz="6" w:space="0" w:color="000000"/>
                        </w:tcBorders>
                      </w:tcPr>
                      <w:p>
                        <w:pPr/>
                      </w:p>
                    </w:tc>
                    <w:tc>
                      <w:tcPr>
                        <w:tcW w:w="1190" w:type="dxa"/>
                        <w:tcBorders>
                          <w:top w:val="single" w:sz="6" w:space="0" w:color="000000"/>
                          <w:left w:val="single" w:sz="6" w:space="0" w:color="000000"/>
                          <w:bottom w:val="single" w:sz="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bl>
                <w:p>
                  <w:pPr/>
                </w:p>
              </w:txbxContent>
            </v:textbox>
            <w10:wrap type="none"/>
          </v:shape>
        </w:pict>
      </w:r>
      <w:r>
        <w:rPr>
          <w:spacing w:val="-5"/>
        </w:rPr>
        <w:t>另外，公司已有 </w:t>
      </w:r>
      <w:r>
        <w:rPr>
          <w:rFonts w:ascii="宋体" w:hAnsi="宋体" w:cs="宋体" w:eastAsia="宋体" w:hint="default"/>
        </w:rPr>
        <w:t>9</w:t>
      </w:r>
      <w:r>
        <w:rPr>
          <w:rFonts w:ascii="宋体" w:hAnsi="宋体" w:cs="宋体" w:eastAsia="宋体" w:hint="default"/>
          <w:spacing w:val="-94"/>
        </w:rPr>
        <w:t> </w:t>
      </w:r>
      <w:r>
        <w:rPr>
          <w:spacing w:val="-3"/>
        </w:rPr>
        <w:t>项外观专利备登记机关受理，目前处于授权登记状态。具</w:t>
      </w:r>
      <w:r>
        <w:rPr/>
        <w:t> 体列示如下：</w:t>
      </w:r>
    </w:p>
    <w:p>
      <w:pPr>
        <w:spacing w:after="0" w:line="456" w:lineRule="auto"/>
        <w:jc w:val="left"/>
        <w:sectPr>
          <w:pgSz w:w="11910" w:h="16850"/>
          <w:pgMar w:header="852" w:footer="1195" w:top="1480" w:bottom="1380" w:left="1460" w:right="1420"/>
        </w:sectPr>
      </w:pPr>
    </w:p>
    <w:p>
      <w:pPr>
        <w:spacing w:line="240" w:lineRule="auto" w:before="3"/>
        <w:rPr>
          <w:rFonts w:ascii="宋体" w:hAnsi="宋体" w:cs="宋体" w:eastAsia="宋体" w:hint="default"/>
          <w:sz w:val="3"/>
          <w:szCs w:val="3"/>
        </w:rPr>
      </w:pPr>
      <w:r>
        <w:rPr/>
        <w:pict>
          <v:shape style="position:absolute;margin-left:122pt;margin-top:683.699951pt;width:72.3665pt;height:33.33pt;mso-position-horizontal-relative:page;mso-position-vertical-relative:page;z-index:-1206424" type="#_x0000_t75" stroked="false">
            <v:imagedata r:id="rId33" o:title=""/>
          </v:shape>
        </w:pict>
      </w:r>
    </w:p>
    <w:tbl>
      <w:tblPr>
        <w:tblW w:w="0" w:type="auto"/>
        <w:jc w:val="left"/>
        <w:tblInd w:w="186" w:type="dxa"/>
        <w:tblLayout w:type="fixed"/>
        <w:tblCellMar>
          <w:top w:w="0" w:type="dxa"/>
          <w:left w:w="0" w:type="dxa"/>
          <w:bottom w:w="0" w:type="dxa"/>
          <w:right w:w="0" w:type="dxa"/>
        </w:tblCellMar>
        <w:tblLook w:val="01E0"/>
      </w:tblPr>
      <w:tblGrid>
        <w:gridCol w:w="682"/>
        <w:gridCol w:w="1760"/>
        <w:gridCol w:w="1980"/>
        <w:gridCol w:w="1980"/>
        <w:gridCol w:w="1081"/>
        <w:gridCol w:w="1190"/>
      </w:tblGrid>
      <w:tr>
        <w:trPr>
          <w:trHeight w:val="1264" w:hRule="exact"/>
        </w:trPr>
        <w:tc>
          <w:tcPr>
            <w:tcW w:w="682" w:type="dxa"/>
            <w:tcBorders>
              <w:top w:val="single" w:sz="12" w:space="0" w:color="000000"/>
              <w:left w:val="nil" w:sz="6" w:space="0" w:color="auto"/>
              <w:bottom w:val="single" w:sz="3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23" w:right="0"/>
              <w:jc w:val="center"/>
              <w:rPr>
                <w:rFonts w:ascii="Calibri" w:hAnsi="Calibri" w:cs="Calibri" w:eastAsia="Calibri" w:hint="default"/>
                <w:sz w:val="21"/>
                <w:szCs w:val="21"/>
              </w:rPr>
            </w:pPr>
            <w:r>
              <w:rPr>
                <w:rFonts w:ascii="Calibri"/>
                <w:w w:val="100"/>
                <w:sz w:val="21"/>
              </w:rPr>
              <w:t>9</w:t>
            </w:r>
          </w:p>
        </w:tc>
        <w:tc>
          <w:tcPr>
            <w:tcW w:w="1760" w:type="dxa"/>
            <w:tcBorders>
              <w:top w:val="single" w:sz="12" w:space="0" w:color="000000"/>
              <w:left w:val="single" w:sz="6" w:space="0" w:color="000000"/>
              <w:bottom w:val="single" w:sz="36" w:space="0" w:color="000000"/>
              <w:right w:val="single" w:sz="6" w:space="0" w:color="000000"/>
            </w:tcBorders>
          </w:tcPr>
          <w:p>
            <w:pPr>
              <w:pStyle w:val="TableParagraph"/>
              <w:spacing w:line="240" w:lineRule="auto" w:before="139"/>
              <w:ind w:right="0"/>
              <w:jc w:val="center"/>
              <w:rPr>
                <w:rFonts w:ascii="宋体" w:hAnsi="宋体" w:cs="宋体" w:eastAsia="宋体" w:hint="default"/>
                <w:sz w:val="21"/>
                <w:szCs w:val="21"/>
              </w:rPr>
            </w:pPr>
            <w:hyperlink r:id="rId32">
              <w:r>
                <w:rPr>
                  <w:rFonts w:ascii="宋体" w:hAnsi="宋体" w:cs="宋体" w:eastAsia="宋体" w:hint="default"/>
                  <w:sz w:val="21"/>
                  <w:szCs w:val="21"/>
                </w:rPr>
                <w:t>智能插座</w:t>
              </w:r>
            </w:hyperlink>
          </w:p>
          <w:p>
            <w:pPr>
              <w:pStyle w:val="TableParagraph"/>
              <w:spacing w:line="240" w:lineRule="auto" w:before="6"/>
              <w:ind w:right="0"/>
              <w:jc w:val="left"/>
              <w:rPr>
                <w:rFonts w:ascii="宋体" w:hAnsi="宋体" w:cs="宋体" w:eastAsia="宋体" w:hint="default"/>
                <w:sz w:val="24"/>
                <w:szCs w:val="24"/>
              </w:rPr>
            </w:pPr>
          </w:p>
          <w:p>
            <w:pPr>
              <w:pStyle w:val="TableParagraph"/>
              <w:spacing w:line="240" w:lineRule="auto"/>
              <w:ind w:left="74" w:right="0"/>
              <w:jc w:val="center"/>
              <w:rPr>
                <w:rFonts w:ascii="宋体" w:hAnsi="宋体" w:cs="宋体" w:eastAsia="宋体" w:hint="default"/>
                <w:sz w:val="21"/>
                <w:szCs w:val="21"/>
              </w:rPr>
            </w:pPr>
            <w:hyperlink r:id="rId32">
              <w:r>
                <w:rPr>
                  <w:rFonts w:ascii="宋体" w:hAnsi="宋体" w:cs="宋体" w:eastAsia="宋体" w:hint="default"/>
                  <w:sz w:val="21"/>
                  <w:szCs w:val="21"/>
                </w:rPr>
                <w:t>（</w:t>
              </w:r>
              <w:r>
                <w:rPr>
                  <w:rFonts w:ascii="Calibri" w:hAnsi="Calibri" w:cs="Calibri" w:eastAsia="Calibri" w:hint="default"/>
                  <w:sz w:val="21"/>
                  <w:szCs w:val="21"/>
                </w:rPr>
                <w:t>AJB-JD11BSFA</w:t>
              </w:r>
              <w:r>
                <w:rPr>
                  <w:rFonts w:ascii="宋体" w:hAnsi="宋体" w:cs="宋体" w:eastAsia="宋体" w:hint="default"/>
                  <w:sz w:val="21"/>
                  <w:szCs w:val="21"/>
                </w:rPr>
                <w:t>）</w:t>
              </w:r>
            </w:hyperlink>
          </w:p>
        </w:tc>
        <w:tc>
          <w:tcPr>
            <w:tcW w:w="1980" w:type="dxa"/>
            <w:tcBorders>
              <w:top w:val="single" w:sz="12" w:space="0" w:color="000000"/>
              <w:left w:val="single" w:sz="6" w:space="0" w:color="000000"/>
              <w:bottom w:val="single" w:sz="36" w:space="0" w:color="000000"/>
              <w:right w:val="single" w:sz="6" w:space="0" w:color="000000"/>
            </w:tcBorders>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182"/>
              <w:ind w:left="235" w:right="0"/>
              <w:jc w:val="left"/>
              <w:rPr>
                <w:rFonts w:ascii="Calibri" w:hAnsi="Calibri" w:cs="Calibri" w:eastAsia="Calibri" w:hint="default"/>
                <w:sz w:val="22"/>
                <w:szCs w:val="22"/>
              </w:rPr>
            </w:pPr>
            <w:r>
              <w:rPr>
                <w:rFonts w:ascii="Calibri"/>
                <w:sz w:val="22"/>
              </w:rPr>
              <w:t>201130369762.6</w:t>
            </w:r>
          </w:p>
        </w:tc>
        <w:tc>
          <w:tcPr>
            <w:tcW w:w="1980" w:type="dxa"/>
            <w:tcBorders>
              <w:top w:val="single" w:sz="12" w:space="0" w:color="000000"/>
              <w:left w:val="single" w:sz="6" w:space="0" w:color="000000"/>
              <w:bottom w:val="single" w:sz="36" w:space="0" w:color="000000"/>
              <w:right w:val="single" w:sz="6" w:space="0" w:color="000000"/>
            </w:tcBorders>
          </w:tcPr>
          <w:p>
            <w:pPr>
              <w:pStyle w:val="TableParagraph"/>
              <w:spacing w:line="240" w:lineRule="auto" w:before="9"/>
              <w:ind w:right="0"/>
              <w:jc w:val="left"/>
              <w:rPr>
                <w:rFonts w:ascii="宋体" w:hAnsi="宋体" w:cs="宋体" w:eastAsia="宋体" w:hint="default"/>
                <w:sz w:val="32"/>
                <w:szCs w:val="32"/>
              </w:rPr>
            </w:pPr>
          </w:p>
          <w:p>
            <w:pPr>
              <w:pStyle w:val="TableParagraph"/>
              <w:spacing w:line="240" w:lineRule="auto"/>
              <w:ind w:left="100" w:right="0"/>
              <w:jc w:val="left"/>
              <w:rPr>
                <w:rFonts w:ascii="宋体" w:hAnsi="宋体" w:cs="宋体" w:eastAsia="宋体" w:hint="default"/>
                <w:sz w:val="22"/>
                <w:szCs w:val="22"/>
              </w:rPr>
            </w:pPr>
            <w:r>
              <w:rPr>
                <w:rFonts w:ascii="Calibri" w:hAnsi="Calibri" w:cs="Calibri" w:eastAsia="Calibri" w:hint="default"/>
                <w:sz w:val="22"/>
                <w:szCs w:val="22"/>
              </w:rPr>
              <w:t>2011</w:t>
            </w:r>
            <w:r>
              <w:rPr>
                <w:rFonts w:ascii="Calibri" w:hAnsi="Calibri" w:cs="Calibri" w:eastAsia="Calibri" w:hint="default"/>
                <w:spacing w:val="-7"/>
                <w:sz w:val="22"/>
                <w:szCs w:val="22"/>
              </w:rPr>
              <w:t> </w:t>
            </w:r>
            <w:r>
              <w:rPr>
                <w:rFonts w:ascii="宋体" w:hAnsi="宋体" w:cs="宋体" w:eastAsia="宋体" w:hint="default"/>
                <w:sz w:val="22"/>
                <w:szCs w:val="22"/>
              </w:rPr>
              <w:t>年</w:t>
            </w:r>
            <w:r>
              <w:rPr>
                <w:rFonts w:ascii="宋体" w:hAnsi="宋体" w:cs="宋体" w:eastAsia="宋体" w:hint="default"/>
                <w:spacing w:val="-71"/>
                <w:sz w:val="22"/>
                <w:szCs w:val="22"/>
              </w:rPr>
              <w:t> </w:t>
            </w:r>
            <w:r>
              <w:rPr>
                <w:rFonts w:ascii="Calibri" w:hAnsi="Calibri" w:cs="Calibri" w:eastAsia="Calibri" w:hint="default"/>
                <w:sz w:val="22"/>
                <w:szCs w:val="22"/>
              </w:rPr>
              <w:t>10</w:t>
            </w:r>
            <w:r>
              <w:rPr>
                <w:rFonts w:ascii="Calibri" w:hAnsi="Calibri" w:cs="Calibri" w:eastAsia="Calibri" w:hint="default"/>
                <w:spacing w:val="-7"/>
                <w:sz w:val="22"/>
                <w:szCs w:val="22"/>
              </w:rPr>
              <w:t> </w:t>
            </w:r>
            <w:r>
              <w:rPr>
                <w:rFonts w:ascii="宋体" w:hAnsi="宋体" w:cs="宋体" w:eastAsia="宋体" w:hint="default"/>
                <w:sz w:val="22"/>
                <w:szCs w:val="22"/>
              </w:rPr>
              <w:t>月</w:t>
            </w:r>
            <w:r>
              <w:rPr>
                <w:rFonts w:ascii="宋体" w:hAnsi="宋体" w:cs="宋体" w:eastAsia="宋体" w:hint="default"/>
                <w:spacing w:val="-71"/>
                <w:sz w:val="22"/>
                <w:szCs w:val="22"/>
              </w:rPr>
              <w:t> </w:t>
            </w:r>
            <w:r>
              <w:rPr>
                <w:rFonts w:ascii="Calibri" w:hAnsi="Calibri" w:cs="Calibri" w:eastAsia="Calibri" w:hint="default"/>
                <w:sz w:val="22"/>
                <w:szCs w:val="22"/>
              </w:rPr>
              <w:t>18</w:t>
            </w:r>
            <w:r>
              <w:rPr>
                <w:rFonts w:ascii="Calibri" w:hAnsi="Calibri" w:cs="Calibri" w:eastAsia="Calibri" w:hint="default"/>
                <w:spacing w:val="-7"/>
                <w:sz w:val="22"/>
                <w:szCs w:val="22"/>
              </w:rPr>
              <w:t> </w:t>
            </w:r>
            <w:r>
              <w:rPr>
                <w:rFonts w:ascii="宋体" w:hAnsi="宋体" w:cs="宋体" w:eastAsia="宋体" w:hint="default"/>
                <w:sz w:val="22"/>
                <w:szCs w:val="22"/>
              </w:rPr>
              <w:t>日</w:t>
            </w:r>
          </w:p>
        </w:tc>
        <w:tc>
          <w:tcPr>
            <w:tcW w:w="1081" w:type="dxa"/>
            <w:tcBorders>
              <w:top w:val="single" w:sz="12" w:space="0" w:color="000000"/>
              <w:left w:val="single" w:sz="6" w:space="0" w:color="000000"/>
              <w:bottom w:val="single" w:sz="36" w:space="0" w:color="000000"/>
              <w:right w:val="single" w:sz="6" w:space="0" w:color="000000"/>
            </w:tcBorders>
          </w:tcPr>
          <w:p>
            <w:pPr/>
          </w:p>
        </w:tc>
        <w:tc>
          <w:tcPr>
            <w:tcW w:w="1190" w:type="dxa"/>
            <w:tcBorders>
              <w:top w:val="single" w:sz="12" w:space="0" w:color="000000"/>
              <w:left w:val="single" w:sz="6" w:space="0" w:color="000000"/>
              <w:bottom w:val="single" w:sz="36"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0"/>
              <w:ind w:right="0"/>
              <w:jc w:val="left"/>
              <w:rPr>
                <w:rFonts w:ascii="宋体" w:hAnsi="宋体" w:cs="宋体" w:eastAsia="宋体" w:hint="default"/>
                <w:sz w:val="15"/>
                <w:szCs w:val="15"/>
              </w:rPr>
            </w:pPr>
          </w:p>
          <w:p>
            <w:pPr>
              <w:pStyle w:val="TableParagraph"/>
              <w:spacing w:line="240" w:lineRule="auto"/>
              <w:ind w:left="167" w:right="0"/>
              <w:jc w:val="left"/>
              <w:rPr>
                <w:rFonts w:ascii="宋体" w:hAnsi="宋体" w:cs="宋体" w:eastAsia="宋体" w:hint="default"/>
                <w:sz w:val="21"/>
                <w:szCs w:val="21"/>
              </w:rPr>
            </w:pPr>
            <w:r>
              <w:rPr>
                <w:rFonts w:ascii="宋体" w:hAnsi="宋体" w:cs="宋体" w:eastAsia="宋体" w:hint="default"/>
                <w:sz w:val="21"/>
                <w:szCs w:val="21"/>
              </w:rPr>
              <w:t>外观设计</w:t>
            </w:r>
          </w:p>
        </w:tc>
      </w:tr>
    </w:tbl>
    <w:p>
      <w:pPr>
        <w:spacing w:line="240" w:lineRule="auto" w:before="2"/>
        <w:rPr>
          <w:rFonts w:ascii="宋体" w:hAnsi="宋体" w:cs="宋体" w:eastAsia="宋体" w:hint="default"/>
          <w:sz w:val="21"/>
          <w:szCs w:val="21"/>
        </w:rPr>
      </w:pPr>
    </w:p>
    <w:p>
      <w:pPr>
        <w:pStyle w:val="Heading7"/>
        <w:tabs>
          <w:tab w:pos="1550" w:val="left" w:leader="none"/>
        </w:tabs>
        <w:spacing w:line="240" w:lineRule="auto" w:before="26"/>
        <w:ind w:left="984" w:right="0"/>
        <w:jc w:val="left"/>
        <w:rPr>
          <w:b w:val="0"/>
          <w:bCs w:val="0"/>
        </w:rPr>
      </w:pPr>
      <w:r>
        <w:rPr>
          <w:rFonts w:ascii="宋体" w:hAnsi="宋体" w:cs="宋体" w:eastAsia="宋体" w:hint="default"/>
        </w:rPr>
        <w:t>3</w:t>
      </w:r>
      <w:r>
        <w:rPr/>
        <w:t>、</w:t>
        <w:tab/>
        <w:t>商标</w:t>
      </w:r>
      <w:r>
        <w:rPr>
          <w:b w:val="0"/>
          <w:bCs w:val="0"/>
        </w:rPr>
      </w:r>
    </w:p>
    <w:p>
      <w:pPr>
        <w:spacing w:line="240" w:lineRule="auto" w:before="6"/>
        <w:rPr>
          <w:rFonts w:ascii="宋体" w:hAnsi="宋体" w:cs="宋体" w:eastAsia="宋体" w:hint="default"/>
          <w:b/>
          <w:bCs/>
          <w:sz w:val="21"/>
          <w:szCs w:val="21"/>
        </w:rPr>
      </w:pPr>
    </w:p>
    <w:p>
      <w:pPr>
        <w:pStyle w:val="BodyText"/>
        <w:spacing w:line="240" w:lineRule="auto"/>
        <w:ind w:left="898" w:right="0"/>
        <w:jc w:val="left"/>
        <w:rPr>
          <w:rFonts w:ascii="宋体" w:hAnsi="宋体" w:cs="宋体" w:eastAsia="宋体" w:hint="default"/>
        </w:rPr>
      </w:pPr>
      <w:r>
        <w:rPr>
          <w:spacing w:val="-4"/>
        </w:rPr>
        <w:t>报告期内，公司新增注册商标</w:t>
      </w:r>
      <w:r>
        <w:rPr>
          <w:spacing w:val="-60"/>
        </w:rPr>
        <w:t> </w:t>
      </w:r>
      <w:r>
        <w:rPr>
          <w:rFonts w:ascii="宋体" w:hAnsi="宋体" w:cs="宋体" w:eastAsia="宋体" w:hint="default"/>
        </w:rPr>
        <w:t>1</w:t>
      </w:r>
      <w:r>
        <w:rPr>
          <w:rFonts w:ascii="宋体" w:hAnsi="宋体" w:cs="宋体" w:eastAsia="宋体" w:hint="default"/>
          <w:spacing w:val="-60"/>
        </w:rPr>
        <w:t> </w:t>
      </w:r>
      <w:r>
        <w:rPr>
          <w:spacing w:val="-4"/>
        </w:rPr>
        <w:t>项，另外正在申请的商标有</w:t>
      </w:r>
      <w:r>
        <w:rPr>
          <w:spacing w:val="-60"/>
        </w:rPr>
        <w:t> </w:t>
      </w:r>
      <w:r>
        <w:rPr>
          <w:rFonts w:ascii="宋体" w:hAnsi="宋体" w:cs="宋体" w:eastAsia="宋体" w:hint="default"/>
        </w:rPr>
        <w:t>9</w:t>
      </w:r>
      <w:r>
        <w:rPr>
          <w:rFonts w:ascii="宋体" w:hAnsi="宋体" w:cs="宋体" w:eastAsia="宋体" w:hint="default"/>
          <w:spacing w:val="-60"/>
        </w:rPr>
        <w:t> </w:t>
      </w:r>
      <w:r>
        <w:rPr>
          <w:spacing w:val="-12"/>
        </w:rPr>
        <w:t>项。截止</w:t>
      </w:r>
      <w:r>
        <w:rPr>
          <w:spacing w:val="-60"/>
        </w:rPr>
        <w:t> </w:t>
      </w:r>
      <w:r>
        <w:rPr>
          <w:rFonts w:ascii="宋体" w:hAnsi="宋体" w:cs="宋体" w:eastAsia="宋体" w:hint="default"/>
        </w:rPr>
        <w:t>2011</w:t>
      </w:r>
    </w:p>
    <w:p>
      <w:pPr>
        <w:spacing w:line="240" w:lineRule="auto" w:before="9"/>
        <w:rPr>
          <w:rFonts w:ascii="宋体" w:hAnsi="宋体" w:cs="宋体" w:eastAsia="宋体" w:hint="default"/>
          <w:sz w:val="21"/>
          <w:szCs w:val="21"/>
        </w:rPr>
      </w:pPr>
    </w:p>
    <w:p>
      <w:pPr>
        <w:pStyle w:val="BodyText"/>
        <w:spacing w:line="240" w:lineRule="auto"/>
        <w:ind w:left="418" w:right="0"/>
        <w:jc w:val="left"/>
      </w:pPr>
      <w:r>
        <w:rPr/>
        <w:t>年</w:t>
      </w:r>
      <w:r>
        <w:rPr>
          <w:spacing w:val="-61"/>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t>日公司拥有注册商标</w:t>
      </w:r>
      <w:r>
        <w:rPr>
          <w:spacing w:val="-60"/>
        </w:rPr>
        <w:t> </w:t>
      </w:r>
      <w:r>
        <w:rPr>
          <w:rFonts w:ascii="宋体" w:hAnsi="宋体" w:cs="宋体" w:eastAsia="宋体" w:hint="default"/>
        </w:rPr>
        <w:t>9</w:t>
      </w:r>
      <w:r>
        <w:rPr>
          <w:rFonts w:ascii="宋体" w:hAnsi="宋体" w:cs="宋体" w:eastAsia="宋体" w:hint="default"/>
          <w:spacing w:val="-60"/>
        </w:rPr>
        <w:t> </w:t>
      </w:r>
      <w:r>
        <w:rPr/>
        <w:t>项。列示如下：</w:t>
      </w:r>
    </w:p>
    <w:p>
      <w:pPr>
        <w:spacing w:line="240" w:lineRule="auto" w:before="10"/>
        <w:rPr>
          <w:rFonts w:ascii="宋体" w:hAnsi="宋体" w:cs="宋体" w:eastAsia="宋体" w:hint="default"/>
          <w:sz w:val="13"/>
          <w:szCs w:val="13"/>
        </w:rPr>
      </w:pPr>
    </w:p>
    <w:tbl>
      <w:tblPr>
        <w:tblW w:w="0" w:type="auto"/>
        <w:jc w:val="left"/>
        <w:tblInd w:w="112" w:type="dxa"/>
        <w:tblLayout w:type="fixed"/>
        <w:tblCellMar>
          <w:top w:w="0" w:type="dxa"/>
          <w:left w:w="0" w:type="dxa"/>
          <w:bottom w:w="0" w:type="dxa"/>
          <w:right w:w="0" w:type="dxa"/>
        </w:tblCellMar>
        <w:tblLook w:val="01E0"/>
      </w:tblPr>
      <w:tblGrid>
        <w:gridCol w:w="701"/>
        <w:gridCol w:w="1777"/>
        <w:gridCol w:w="1097"/>
        <w:gridCol w:w="1527"/>
        <w:gridCol w:w="3720"/>
      </w:tblGrid>
      <w:tr>
        <w:trPr>
          <w:trHeight w:val="650" w:hRule="exact"/>
        </w:trPr>
        <w:tc>
          <w:tcPr>
            <w:tcW w:w="701" w:type="dxa"/>
            <w:tcBorders>
              <w:top w:val="single" w:sz="36" w:space="0" w:color="000000"/>
              <w:left w:val="nil" w:sz="6" w:space="0" w:color="auto"/>
              <w:bottom w:val="single" w:sz="6" w:space="0" w:color="000000"/>
              <w:right w:val="single" w:sz="6" w:space="0" w:color="000000"/>
            </w:tcBorders>
          </w:tcPr>
          <w:p>
            <w:pPr>
              <w:pStyle w:val="TableParagraph"/>
              <w:spacing w:line="240" w:lineRule="auto" w:before="129"/>
              <w:ind w:left="16"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1777" w:type="dxa"/>
            <w:tcBorders>
              <w:top w:val="single" w:sz="36" w:space="0" w:color="000000"/>
              <w:left w:val="single" w:sz="6" w:space="0" w:color="000000"/>
              <w:bottom w:val="single" w:sz="6" w:space="0" w:color="000000"/>
              <w:right w:val="single" w:sz="6" w:space="0" w:color="000000"/>
            </w:tcBorders>
          </w:tcPr>
          <w:p>
            <w:pPr>
              <w:pStyle w:val="TableParagraph"/>
              <w:spacing w:line="240" w:lineRule="auto" w:before="129"/>
              <w:ind w:left="456" w:right="0"/>
              <w:jc w:val="left"/>
              <w:rPr>
                <w:rFonts w:ascii="宋体" w:hAnsi="宋体" w:cs="宋体" w:eastAsia="宋体" w:hint="default"/>
                <w:sz w:val="21"/>
                <w:szCs w:val="21"/>
              </w:rPr>
            </w:pPr>
            <w:r>
              <w:rPr>
                <w:rFonts w:ascii="宋体" w:hAnsi="宋体" w:cs="宋体" w:eastAsia="宋体" w:hint="default"/>
                <w:b/>
                <w:bCs/>
                <w:sz w:val="21"/>
                <w:szCs w:val="21"/>
              </w:rPr>
              <w:t>商标式样</w:t>
            </w:r>
            <w:r>
              <w:rPr>
                <w:rFonts w:ascii="宋体" w:hAnsi="宋体" w:cs="宋体" w:eastAsia="宋体" w:hint="default"/>
                <w:sz w:val="21"/>
                <w:szCs w:val="21"/>
              </w:rPr>
            </w:r>
          </w:p>
        </w:tc>
        <w:tc>
          <w:tcPr>
            <w:tcW w:w="1097" w:type="dxa"/>
            <w:tcBorders>
              <w:top w:val="single" w:sz="36" w:space="0" w:color="000000"/>
              <w:left w:val="single" w:sz="6" w:space="0" w:color="000000"/>
              <w:bottom w:val="single" w:sz="6" w:space="0" w:color="000000"/>
              <w:right w:val="single" w:sz="6"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b/>
                <w:bCs/>
                <w:sz w:val="21"/>
                <w:szCs w:val="21"/>
              </w:rPr>
              <w:t>使用类别</w:t>
            </w:r>
            <w:r>
              <w:rPr>
                <w:rFonts w:ascii="宋体" w:hAnsi="宋体" w:cs="宋体" w:eastAsia="宋体" w:hint="default"/>
                <w:sz w:val="21"/>
                <w:szCs w:val="21"/>
              </w:rPr>
            </w:r>
          </w:p>
        </w:tc>
        <w:tc>
          <w:tcPr>
            <w:tcW w:w="1527" w:type="dxa"/>
            <w:tcBorders>
              <w:top w:val="single" w:sz="36" w:space="0" w:color="000000"/>
              <w:left w:val="single" w:sz="6" w:space="0" w:color="000000"/>
              <w:bottom w:val="single" w:sz="6" w:space="0" w:color="000000"/>
              <w:right w:val="single" w:sz="6"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b/>
                <w:bCs/>
                <w:sz w:val="21"/>
                <w:szCs w:val="21"/>
              </w:rPr>
              <w:t>商标注册号</w:t>
            </w:r>
            <w:r>
              <w:rPr>
                <w:rFonts w:ascii="宋体" w:hAnsi="宋体" w:cs="宋体" w:eastAsia="宋体" w:hint="default"/>
                <w:sz w:val="21"/>
                <w:szCs w:val="21"/>
              </w:rPr>
            </w:r>
          </w:p>
        </w:tc>
        <w:tc>
          <w:tcPr>
            <w:tcW w:w="3720" w:type="dxa"/>
            <w:tcBorders>
              <w:top w:val="single" w:sz="36" w:space="0" w:color="000000"/>
              <w:left w:val="single" w:sz="6" w:space="0" w:color="000000"/>
              <w:bottom w:val="single" w:sz="6" w:space="0" w:color="000000"/>
              <w:right w:val="nil" w:sz="6" w:space="0" w:color="auto"/>
            </w:tcBorders>
          </w:tcPr>
          <w:p>
            <w:pPr>
              <w:pStyle w:val="TableParagraph"/>
              <w:spacing w:line="240" w:lineRule="auto" w:before="129"/>
              <w:ind w:right="5"/>
              <w:jc w:val="center"/>
              <w:rPr>
                <w:rFonts w:ascii="宋体" w:hAnsi="宋体" w:cs="宋体" w:eastAsia="宋体" w:hint="default"/>
                <w:sz w:val="21"/>
                <w:szCs w:val="21"/>
              </w:rPr>
            </w:pPr>
            <w:r>
              <w:rPr>
                <w:rFonts w:ascii="宋体" w:hAnsi="宋体" w:cs="宋体" w:eastAsia="宋体" w:hint="default"/>
                <w:b/>
                <w:bCs/>
                <w:sz w:val="21"/>
                <w:szCs w:val="21"/>
              </w:rPr>
              <w:t>有效期限</w:t>
            </w:r>
            <w:r>
              <w:rPr>
                <w:rFonts w:ascii="宋体" w:hAnsi="宋体" w:cs="宋体" w:eastAsia="宋体" w:hint="default"/>
                <w:sz w:val="21"/>
                <w:szCs w:val="21"/>
              </w:rPr>
            </w:r>
          </w:p>
        </w:tc>
      </w:tr>
      <w:tr>
        <w:trPr>
          <w:trHeight w:val="1210" w:hRule="exact"/>
        </w:trPr>
        <w:tc>
          <w:tcPr>
            <w:tcW w:w="701"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8" w:right="0"/>
              <w:jc w:val="center"/>
              <w:rPr>
                <w:rFonts w:ascii="Calibri" w:hAnsi="Calibri" w:cs="Calibri" w:eastAsia="Calibri" w:hint="default"/>
                <w:sz w:val="21"/>
                <w:szCs w:val="21"/>
              </w:rPr>
            </w:pPr>
            <w:r>
              <w:rPr>
                <w:rFonts w:ascii="Calibri"/>
                <w:w w:val="100"/>
                <w:sz w:val="21"/>
              </w:rPr>
              <w:t>1</w:t>
            </w:r>
          </w:p>
        </w:tc>
        <w:tc>
          <w:tcPr>
            <w:tcW w:w="17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0"/>
              <w:ind w:right="0"/>
              <w:jc w:val="left"/>
              <w:rPr>
                <w:rFonts w:ascii="宋体" w:hAnsi="宋体" w:cs="宋体" w:eastAsia="宋体" w:hint="default"/>
                <w:sz w:val="10"/>
                <w:szCs w:val="10"/>
              </w:rPr>
            </w:pPr>
          </w:p>
          <w:p>
            <w:pPr>
              <w:pStyle w:val="TableParagraph"/>
              <w:spacing w:line="937" w:lineRule="exact"/>
              <w:ind w:left="119" w:right="0"/>
              <w:jc w:val="left"/>
              <w:rPr>
                <w:rFonts w:ascii="宋体" w:hAnsi="宋体" w:cs="宋体" w:eastAsia="宋体" w:hint="default"/>
                <w:sz w:val="20"/>
                <w:szCs w:val="20"/>
              </w:rPr>
            </w:pPr>
            <w:r>
              <w:rPr>
                <w:rFonts w:ascii="宋体" w:hAnsi="宋体" w:cs="宋体" w:eastAsia="宋体" w:hint="default"/>
                <w:position w:val="-18"/>
                <w:sz w:val="20"/>
                <w:szCs w:val="20"/>
              </w:rPr>
              <w:drawing>
                <wp:inline distT="0" distB="0" distL="0" distR="0">
                  <wp:extent cx="969875" cy="595122"/>
                  <wp:effectExtent l="0" t="0" r="0" b="0"/>
                  <wp:docPr id="3" name="image18.jpeg" descr=""/>
                  <wp:cNvGraphicFramePr>
                    <a:graphicFrameLocks noChangeAspect="1"/>
                  </wp:cNvGraphicFramePr>
                  <a:graphic>
                    <a:graphicData uri="http://schemas.openxmlformats.org/drawingml/2006/picture">
                      <pic:pic>
                        <pic:nvPicPr>
                          <pic:cNvPr id="4" name="image18.jpeg"/>
                          <pic:cNvPicPr/>
                        </pic:nvPicPr>
                        <pic:blipFill>
                          <a:blip r:embed="rId34" cstate="print"/>
                          <a:stretch>
                            <a:fillRect/>
                          </a:stretch>
                        </pic:blipFill>
                        <pic:spPr>
                          <a:xfrm>
                            <a:off x="0" y="0"/>
                            <a:ext cx="969875" cy="595122"/>
                          </a:xfrm>
                          <a:prstGeom prst="rect">
                            <a:avLst/>
                          </a:prstGeom>
                        </pic:spPr>
                      </pic:pic>
                    </a:graphicData>
                  </a:graphic>
                </wp:inline>
              </w:drawing>
            </w:r>
            <w:r>
              <w:rPr>
                <w:rFonts w:ascii="宋体" w:hAnsi="宋体" w:cs="宋体" w:eastAsia="宋体" w:hint="default"/>
                <w:position w:val="-18"/>
                <w:sz w:val="20"/>
                <w:szCs w:val="20"/>
              </w:rPr>
            </w:r>
          </w:p>
        </w:tc>
        <w:tc>
          <w:tcPr>
            <w:tcW w:w="10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Calibri" w:hAnsi="Calibri" w:cs="Calibri" w:eastAsia="Calibri" w:hint="default"/>
                <w:sz w:val="21"/>
                <w:szCs w:val="21"/>
              </w:rPr>
              <w:t>9</w:t>
            </w:r>
            <w:r>
              <w:rPr>
                <w:rFonts w:ascii="Calibri" w:hAnsi="Calibri" w:cs="Calibri" w:eastAsia="Calibri" w:hint="default"/>
                <w:spacing w:val="4"/>
                <w:sz w:val="21"/>
                <w:szCs w:val="21"/>
              </w:rPr>
              <w:t> </w:t>
            </w:r>
            <w:r>
              <w:rPr>
                <w:rFonts w:ascii="宋体" w:hAnsi="宋体" w:cs="宋体" w:eastAsia="宋体" w:hint="default"/>
                <w:sz w:val="21"/>
                <w:szCs w:val="21"/>
              </w:rPr>
              <w:t>类</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32"/>
                <w:szCs w:val="32"/>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5"/>
                <w:sz w:val="21"/>
                <w:szCs w:val="21"/>
              </w:rPr>
              <w:t> </w:t>
            </w:r>
            <w:r>
              <w:rPr>
                <w:rFonts w:ascii="Calibri" w:hAnsi="Calibri" w:cs="Calibri" w:eastAsia="Calibri" w:hint="default"/>
                <w:sz w:val="21"/>
                <w:szCs w:val="21"/>
              </w:rPr>
              <w:t>1311251</w:t>
            </w:r>
            <w:r>
              <w:rPr>
                <w:rFonts w:ascii="Calibri" w:hAnsi="Calibri" w:cs="Calibri" w:eastAsia="Calibri" w:hint="default"/>
                <w:spacing w:val="2"/>
                <w:sz w:val="21"/>
                <w:szCs w:val="21"/>
              </w:rPr>
              <w:t> </w:t>
            </w:r>
            <w:r>
              <w:rPr>
                <w:rFonts w:ascii="宋体" w:hAnsi="宋体" w:cs="宋体" w:eastAsia="宋体" w:hint="default"/>
                <w:sz w:val="21"/>
                <w:szCs w:val="21"/>
              </w:rPr>
              <w:t>号</w:t>
            </w:r>
          </w:p>
        </w:tc>
        <w:tc>
          <w:tcPr>
            <w:tcW w:w="372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32"/>
                <w:szCs w:val="32"/>
              </w:rPr>
            </w:pPr>
          </w:p>
          <w:p>
            <w:pPr>
              <w:pStyle w:val="TableParagraph"/>
              <w:spacing w:line="240" w:lineRule="auto"/>
              <w:ind w:right="2"/>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9</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7</w:t>
            </w:r>
            <w:r>
              <w:rPr>
                <w:rFonts w:ascii="Calibri" w:hAnsi="Calibri" w:cs="Calibri" w:eastAsia="Calibri" w:hint="default"/>
                <w:spacing w:val="6"/>
                <w:sz w:val="21"/>
                <w:szCs w:val="21"/>
              </w:rPr>
              <w:t> </w:t>
            </w:r>
            <w:r>
              <w:rPr>
                <w:rFonts w:ascii="宋体" w:hAnsi="宋体" w:cs="宋体" w:eastAsia="宋体" w:hint="default"/>
                <w:sz w:val="21"/>
                <w:szCs w:val="21"/>
              </w:rPr>
              <w:t>日</w:t>
            </w:r>
            <w:r>
              <w:rPr>
                <w:rFonts w:ascii="Calibri" w:hAnsi="Calibri" w:cs="Calibri" w:eastAsia="Calibri" w:hint="default"/>
                <w:sz w:val="21"/>
                <w:szCs w:val="21"/>
              </w:rPr>
              <w:t>-2019</w:t>
            </w:r>
            <w:r>
              <w:rPr>
                <w:rFonts w:ascii="Calibri" w:hAnsi="Calibri" w:cs="Calibri" w:eastAsia="Calibri"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9</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811" w:hRule="exact"/>
        </w:trPr>
        <w:tc>
          <w:tcPr>
            <w:tcW w:w="70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0"/>
                <w:szCs w:val="20"/>
              </w:rPr>
            </w:pPr>
          </w:p>
          <w:p>
            <w:pPr>
              <w:pStyle w:val="TableParagraph"/>
              <w:spacing w:line="240" w:lineRule="auto"/>
              <w:ind w:left="18" w:right="0"/>
              <w:jc w:val="center"/>
              <w:rPr>
                <w:rFonts w:ascii="Calibri" w:hAnsi="Calibri" w:cs="Calibri" w:eastAsia="Calibri" w:hint="default"/>
                <w:sz w:val="21"/>
                <w:szCs w:val="21"/>
              </w:rPr>
            </w:pPr>
            <w:r>
              <w:rPr>
                <w:rFonts w:ascii="Calibri"/>
                <w:w w:val="100"/>
                <w:sz w:val="21"/>
              </w:rPr>
              <w:t>2</w:t>
            </w:r>
          </w:p>
        </w:tc>
        <w:tc>
          <w:tcPr>
            <w:tcW w:w="17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4"/>
              <w:ind w:right="0"/>
              <w:jc w:val="left"/>
              <w:rPr>
                <w:rFonts w:ascii="宋体" w:hAnsi="宋体" w:cs="宋体" w:eastAsia="宋体" w:hint="default"/>
                <w:sz w:val="2"/>
                <w:szCs w:val="2"/>
              </w:rPr>
            </w:pPr>
          </w:p>
          <w:p>
            <w:pPr>
              <w:pStyle w:val="TableParagraph"/>
              <w:spacing w:line="739" w:lineRule="exact"/>
              <w:ind w:left="143" w:right="0"/>
              <w:jc w:val="left"/>
              <w:rPr>
                <w:rFonts w:ascii="宋体" w:hAnsi="宋体" w:cs="宋体" w:eastAsia="宋体" w:hint="default"/>
                <w:sz w:val="20"/>
                <w:szCs w:val="20"/>
              </w:rPr>
            </w:pPr>
            <w:r>
              <w:rPr>
                <w:rFonts w:ascii="宋体" w:hAnsi="宋体" w:cs="宋体" w:eastAsia="宋体" w:hint="default"/>
                <w:position w:val="-14"/>
                <w:sz w:val="20"/>
                <w:szCs w:val="20"/>
              </w:rPr>
              <w:drawing>
                <wp:inline distT="0" distB="0" distL="0" distR="0">
                  <wp:extent cx="939423" cy="469391"/>
                  <wp:effectExtent l="0" t="0" r="0" b="0"/>
                  <wp:docPr id="5" name="image19.jpeg" descr=""/>
                  <wp:cNvGraphicFramePr>
                    <a:graphicFrameLocks noChangeAspect="1"/>
                  </wp:cNvGraphicFramePr>
                  <a:graphic>
                    <a:graphicData uri="http://schemas.openxmlformats.org/drawingml/2006/picture">
                      <pic:pic>
                        <pic:nvPicPr>
                          <pic:cNvPr id="6" name="image19.jpeg"/>
                          <pic:cNvPicPr/>
                        </pic:nvPicPr>
                        <pic:blipFill>
                          <a:blip r:embed="rId35" cstate="print"/>
                          <a:stretch>
                            <a:fillRect/>
                          </a:stretch>
                        </pic:blipFill>
                        <pic:spPr>
                          <a:xfrm>
                            <a:off x="0" y="0"/>
                            <a:ext cx="939423" cy="469391"/>
                          </a:xfrm>
                          <a:prstGeom prst="rect">
                            <a:avLst/>
                          </a:prstGeom>
                        </pic:spPr>
                      </pic:pic>
                    </a:graphicData>
                  </a:graphic>
                </wp:inline>
              </w:drawing>
            </w:r>
            <w:r>
              <w:rPr>
                <w:rFonts w:ascii="宋体" w:hAnsi="宋体" w:cs="宋体" w:eastAsia="宋体" w:hint="default"/>
                <w:position w:val="-14"/>
                <w:sz w:val="20"/>
                <w:szCs w:val="20"/>
              </w:rPr>
            </w:r>
          </w:p>
        </w:tc>
        <w:tc>
          <w:tcPr>
            <w:tcW w:w="10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Calibri" w:hAnsi="Calibri" w:cs="Calibri" w:eastAsia="Calibri" w:hint="default"/>
                <w:sz w:val="21"/>
                <w:szCs w:val="21"/>
              </w:rPr>
              <w:t>9</w:t>
            </w:r>
            <w:r>
              <w:rPr>
                <w:rFonts w:ascii="Calibri" w:hAnsi="Calibri" w:cs="Calibri" w:eastAsia="Calibri" w:hint="default"/>
                <w:spacing w:val="4"/>
                <w:sz w:val="21"/>
                <w:szCs w:val="21"/>
              </w:rPr>
              <w:t> </w:t>
            </w:r>
            <w:r>
              <w:rPr>
                <w:rFonts w:ascii="宋体" w:hAnsi="宋体" w:cs="宋体" w:eastAsia="宋体" w:hint="default"/>
                <w:sz w:val="21"/>
                <w:szCs w:val="21"/>
              </w:rPr>
              <w:t>类</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5"/>
                <w:sz w:val="21"/>
                <w:szCs w:val="21"/>
              </w:rPr>
              <w:t> </w:t>
            </w:r>
            <w:r>
              <w:rPr>
                <w:rFonts w:ascii="Calibri" w:hAnsi="Calibri" w:cs="Calibri" w:eastAsia="Calibri" w:hint="default"/>
                <w:sz w:val="21"/>
                <w:szCs w:val="21"/>
              </w:rPr>
              <w:t>3505366</w:t>
            </w:r>
            <w:r>
              <w:rPr>
                <w:rFonts w:ascii="Calibri" w:hAnsi="Calibri" w:cs="Calibri" w:eastAsia="Calibri" w:hint="default"/>
                <w:spacing w:val="4"/>
                <w:sz w:val="21"/>
                <w:szCs w:val="21"/>
              </w:rPr>
              <w:t> </w:t>
            </w:r>
            <w:r>
              <w:rPr>
                <w:rFonts w:ascii="宋体" w:hAnsi="宋体" w:cs="宋体" w:eastAsia="宋体" w:hint="default"/>
                <w:sz w:val="21"/>
                <w:szCs w:val="21"/>
              </w:rPr>
              <w:t>号</w:t>
            </w:r>
          </w:p>
        </w:tc>
        <w:tc>
          <w:tcPr>
            <w:tcW w:w="372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
              <w:jc w:val="center"/>
              <w:rPr>
                <w:rFonts w:ascii="宋体" w:hAnsi="宋体" w:cs="宋体" w:eastAsia="宋体" w:hint="default"/>
                <w:sz w:val="21"/>
                <w:szCs w:val="21"/>
              </w:rPr>
            </w:pPr>
            <w:r>
              <w:rPr>
                <w:rFonts w:ascii="Calibri" w:hAnsi="Calibri" w:cs="Calibri" w:eastAsia="Calibri" w:hint="default"/>
                <w:sz w:val="21"/>
                <w:szCs w:val="21"/>
              </w:rPr>
              <w:t>2004</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8</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7</w:t>
            </w:r>
            <w:r>
              <w:rPr>
                <w:rFonts w:ascii="Calibri" w:hAnsi="Calibri" w:cs="Calibri" w:eastAsia="Calibri" w:hint="default"/>
                <w:spacing w:val="6"/>
                <w:sz w:val="21"/>
                <w:szCs w:val="21"/>
              </w:rPr>
              <w:t> </w:t>
            </w:r>
            <w:r>
              <w:rPr>
                <w:rFonts w:ascii="宋体" w:hAnsi="宋体" w:cs="宋体" w:eastAsia="宋体" w:hint="default"/>
                <w:sz w:val="21"/>
                <w:szCs w:val="21"/>
              </w:rPr>
              <w:t>日</w:t>
            </w:r>
            <w:r>
              <w:rPr>
                <w:rFonts w:ascii="Calibri" w:hAnsi="Calibri" w:cs="Calibri" w:eastAsia="Calibri" w:hint="default"/>
                <w:sz w:val="21"/>
                <w:szCs w:val="21"/>
              </w:rPr>
              <w:t>-2014</w:t>
            </w:r>
            <w:r>
              <w:rPr>
                <w:rFonts w:ascii="Calibri" w:hAnsi="Calibri" w:cs="Calibri" w:eastAsia="Calibri"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9</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811" w:hRule="exact"/>
        </w:trPr>
        <w:tc>
          <w:tcPr>
            <w:tcW w:w="70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left="18" w:right="0"/>
              <w:jc w:val="center"/>
              <w:rPr>
                <w:rFonts w:ascii="Calibri" w:hAnsi="Calibri" w:cs="Calibri" w:eastAsia="Calibri" w:hint="default"/>
                <w:sz w:val="21"/>
                <w:szCs w:val="21"/>
              </w:rPr>
            </w:pPr>
            <w:r>
              <w:rPr>
                <w:rFonts w:ascii="Calibri"/>
                <w:w w:val="100"/>
                <w:sz w:val="21"/>
              </w:rPr>
              <w:t>3</w:t>
            </w:r>
          </w:p>
        </w:tc>
        <w:tc>
          <w:tcPr>
            <w:tcW w:w="17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3"/>
              <w:ind w:right="0"/>
              <w:jc w:val="left"/>
              <w:rPr>
                <w:rFonts w:ascii="宋体" w:hAnsi="宋体" w:cs="宋体" w:eastAsia="宋体" w:hint="default"/>
                <w:sz w:val="10"/>
                <w:szCs w:val="10"/>
              </w:rPr>
            </w:pPr>
          </w:p>
          <w:p>
            <w:pPr>
              <w:pStyle w:val="TableParagraph"/>
              <w:spacing w:line="528" w:lineRule="exact"/>
              <w:ind w:left="119" w:right="0"/>
              <w:jc w:val="left"/>
              <w:rPr>
                <w:rFonts w:ascii="宋体" w:hAnsi="宋体" w:cs="宋体" w:eastAsia="宋体" w:hint="default"/>
                <w:sz w:val="20"/>
                <w:szCs w:val="20"/>
              </w:rPr>
            </w:pPr>
            <w:r>
              <w:rPr>
                <w:rFonts w:ascii="宋体" w:hAnsi="宋体" w:cs="宋体" w:eastAsia="宋体" w:hint="default"/>
                <w:position w:val="-10"/>
                <w:sz w:val="20"/>
                <w:szCs w:val="20"/>
              </w:rPr>
              <w:drawing>
                <wp:inline distT="0" distB="0" distL="0" distR="0">
                  <wp:extent cx="965045" cy="335279"/>
                  <wp:effectExtent l="0" t="0" r="0" b="0"/>
                  <wp:docPr id="7" name="image20.jpeg" descr=""/>
                  <wp:cNvGraphicFramePr>
                    <a:graphicFrameLocks noChangeAspect="1"/>
                  </wp:cNvGraphicFramePr>
                  <a:graphic>
                    <a:graphicData uri="http://schemas.openxmlformats.org/drawingml/2006/picture">
                      <pic:pic>
                        <pic:nvPicPr>
                          <pic:cNvPr id="8" name="image20.jpeg"/>
                          <pic:cNvPicPr/>
                        </pic:nvPicPr>
                        <pic:blipFill>
                          <a:blip r:embed="rId36" cstate="print"/>
                          <a:stretch>
                            <a:fillRect/>
                          </a:stretch>
                        </pic:blipFill>
                        <pic:spPr>
                          <a:xfrm>
                            <a:off x="0" y="0"/>
                            <a:ext cx="965045" cy="335279"/>
                          </a:xfrm>
                          <a:prstGeom prst="rect">
                            <a:avLst/>
                          </a:prstGeom>
                        </pic:spPr>
                      </pic:pic>
                    </a:graphicData>
                  </a:graphic>
                </wp:inline>
              </w:drawing>
            </w:r>
            <w:r>
              <w:rPr>
                <w:rFonts w:ascii="宋体" w:hAnsi="宋体" w:cs="宋体" w:eastAsia="宋体" w:hint="default"/>
                <w:position w:val="-10"/>
                <w:sz w:val="20"/>
                <w:szCs w:val="20"/>
              </w:rPr>
            </w:r>
          </w:p>
        </w:tc>
        <w:tc>
          <w:tcPr>
            <w:tcW w:w="10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Calibri" w:hAnsi="Calibri" w:cs="Calibri" w:eastAsia="Calibri" w:hint="default"/>
                <w:sz w:val="21"/>
                <w:szCs w:val="21"/>
              </w:rPr>
              <w:t>9</w:t>
            </w:r>
            <w:r>
              <w:rPr>
                <w:rFonts w:ascii="Calibri" w:hAnsi="Calibri" w:cs="Calibri" w:eastAsia="Calibri" w:hint="default"/>
                <w:spacing w:val="4"/>
                <w:sz w:val="21"/>
                <w:szCs w:val="21"/>
              </w:rPr>
              <w:t> </w:t>
            </w:r>
            <w:r>
              <w:rPr>
                <w:rFonts w:ascii="宋体" w:hAnsi="宋体" w:cs="宋体" w:eastAsia="宋体" w:hint="default"/>
                <w:sz w:val="21"/>
                <w:szCs w:val="21"/>
              </w:rPr>
              <w:t>类</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4298598</w:t>
            </w:r>
            <w:r>
              <w:rPr>
                <w:rFonts w:ascii="Calibri" w:hAnsi="Calibri" w:cs="Calibri" w:eastAsia="Calibri" w:hint="default"/>
                <w:spacing w:val="3"/>
                <w:sz w:val="21"/>
                <w:szCs w:val="21"/>
              </w:rPr>
              <w:t> </w:t>
            </w:r>
            <w:r>
              <w:rPr>
                <w:rFonts w:ascii="宋体" w:hAnsi="宋体" w:cs="宋体" w:eastAsia="宋体" w:hint="default"/>
                <w:sz w:val="21"/>
                <w:szCs w:val="21"/>
              </w:rPr>
              <w:t>号</w:t>
            </w:r>
          </w:p>
        </w:tc>
        <w:tc>
          <w:tcPr>
            <w:tcW w:w="372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2"/>
              <w:jc w:val="center"/>
              <w:rPr>
                <w:rFonts w:ascii="宋体" w:hAnsi="宋体" w:cs="宋体" w:eastAsia="宋体" w:hint="default"/>
                <w:sz w:val="21"/>
                <w:szCs w:val="21"/>
              </w:rPr>
            </w:pPr>
            <w:r>
              <w:rPr>
                <w:rFonts w:ascii="Calibri" w:hAnsi="Calibri" w:cs="Calibri" w:eastAsia="Calibri" w:hint="default"/>
                <w:sz w:val="21"/>
                <w:szCs w:val="21"/>
              </w:rPr>
              <w:t>2007</w:t>
            </w:r>
            <w:r>
              <w:rPr>
                <w:rFonts w:ascii="Calibri" w:hAnsi="Calibri" w:cs="Calibri" w:eastAsia="Calibri"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3</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21</w:t>
            </w:r>
            <w:r>
              <w:rPr>
                <w:rFonts w:ascii="Calibri" w:hAnsi="Calibri" w:cs="Calibri" w:eastAsia="Calibri" w:hint="default"/>
                <w:spacing w:val="5"/>
                <w:sz w:val="21"/>
                <w:szCs w:val="21"/>
              </w:rPr>
              <w:t> </w:t>
            </w:r>
            <w:r>
              <w:rPr>
                <w:rFonts w:ascii="宋体" w:hAnsi="宋体" w:cs="宋体" w:eastAsia="宋体" w:hint="default"/>
                <w:sz w:val="21"/>
                <w:szCs w:val="21"/>
              </w:rPr>
              <w:t>日</w:t>
            </w:r>
            <w:r>
              <w:rPr>
                <w:rFonts w:ascii="Calibri" w:hAnsi="Calibri" w:cs="Calibri" w:eastAsia="Calibri" w:hint="default"/>
                <w:sz w:val="21"/>
                <w:szCs w:val="21"/>
              </w:rPr>
              <w:t>-2017</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3</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20</w:t>
            </w:r>
            <w:r>
              <w:rPr>
                <w:rFonts w:ascii="Calibri" w:hAnsi="Calibri" w:cs="Calibri" w:eastAsia="Calibri" w:hint="default"/>
                <w:spacing w:val="2"/>
                <w:sz w:val="21"/>
                <w:szCs w:val="21"/>
              </w:rPr>
              <w:t> </w:t>
            </w:r>
            <w:r>
              <w:rPr>
                <w:rFonts w:ascii="宋体" w:hAnsi="宋体" w:cs="宋体" w:eastAsia="宋体" w:hint="default"/>
                <w:sz w:val="21"/>
                <w:szCs w:val="21"/>
              </w:rPr>
              <w:t>日</w:t>
            </w:r>
          </w:p>
        </w:tc>
      </w:tr>
      <w:tr>
        <w:trPr>
          <w:trHeight w:val="996" w:hRule="exact"/>
        </w:trPr>
        <w:tc>
          <w:tcPr>
            <w:tcW w:w="70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7"/>
                <w:szCs w:val="27"/>
              </w:rPr>
            </w:pPr>
          </w:p>
          <w:p>
            <w:pPr>
              <w:pStyle w:val="TableParagraph"/>
              <w:spacing w:line="240" w:lineRule="auto"/>
              <w:ind w:left="18" w:right="0"/>
              <w:jc w:val="center"/>
              <w:rPr>
                <w:rFonts w:ascii="Calibri" w:hAnsi="Calibri" w:cs="Calibri" w:eastAsia="Calibri" w:hint="default"/>
                <w:sz w:val="21"/>
                <w:szCs w:val="21"/>
              </w:rPr>
            </w:pPr>
            <w:r>
              <w:rPr>
                <w:rFonts w:ascii="Calibri"/>
                <w:w w:val="100"/>
                <w:sz w:val="21"/>
              </w:rPr>
              <w:t>4</w:t>
            </w:r>
          </w:p>
        </w:tc>
        <w:tc>
          <w:tcPr>
            <w:tcW w:w="17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739" w:lineRule="exact"/>
              <w:ind w:left="143" w:right="0"/>
              <w:jc w:val="left"/>
              <w:rPr>
                <w:rFonts w:ascii="宋体" w:hAnsi="宋体" w:cs="宋体" w:eastAsia="宋体" w:hint="default"/>
                <w:sz w:val="20"/>
                <w:szCs w:val="20"/>
              </w:rPr>
            </w:pPr>
            <w:r>
              <w:rPr>
                <w:rFonts w:ascii="宋体" w:hAnsi="宋体" w:cs="宋体" w:eastAsia="宋体" w:hint="default"/>
                <w:position w:val="-14"/>
                <w:sz w:val="20"/>
                <w:szCs w:val="20"/>
              </w:rPr>
              <w:drawing>
                <wp:inline distT="0" distB="0" distL="0" distR="0">
                  <wp:extent cx="939423" cy="469391"/>
                  <wp:effectExtent l="0" t="0" r="0" b="0"/>
                  <wp:docPr id="9" name="image19.jpeg" descr=""/>
                  <wp:cNvGraphicFramePr>
                    <a:graphicFrameLocks noChangeAspect="1"/>
                  </wp:cNvGraphicFramePr>
                  <a:graphic>
                    <a:graphicData uri="http://schemas.openxmlformats.org/drawingml/2006/picture">
                      <pic:pic>
                        <pic:nvPicPr>
                          <pic:cNvPr id="10" name="image19.jpeg"/>
                          <pic:cNvPicPr/>
                        </pic:nvPicPr>
                        <pic:blipFill>
                          <a:blip r:embed="rId35" cstate="print"/>
                          <a:stretch>
                            <a:fillRect/>
                          </a:stretch>
                        </pic:blipFill>
                        <pic:spPr>
                          <a:xfrm>
                            <a:off x="0" y="0"/>
                            <a:ext cx="939423" cy="469391"/>
                          </a:xfrm>
                          <a:prstGeom prst="rect">
                            <a:avLst/>
                          </a:prstGeom>
                        </pic:spPr>
                      </pic:pic>
                    </a:graphicData>
                  </a:graphic>
                </wp:inline>
              </w:drawing>
            </w:r>
            <w:r>
              <w:rPr>
                <w:rFonts w:ascii="宋体" w:hAnsi="宋体" w:cs="宋体" w:eastAsia="宋体" w:hint="default"/>
                <w:position w:val="-14"/>
                <w:sz w:val="20"/>
                <w:szCs w:val="20"/>
              </w:rPr>
            </w:r>
          </w:p>
        </w:tc>
        <w:tc>
          <w:tcPr>
            <w:tcW w:w="10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Calibri" w:hAnsi="Calibri" w:cs="Calibri" w:eastAsia="Calibri" w:hint="default"/>
                <w:sz w:val="21"/>
                <w:szCs w:val="21"/>
              </w:rPr>
              <w:t>9</w:t>
            </w:r>
            <w:r>
              <w:rPr>
                <w:rFonts w:ascii="Calibri" w:hAnsi="Calibri" w:cs="Calibri" w:eastAsia="Calibri" w:hint="default"/>
                <w:spacing w:val="4"/>
                <w:sz w:val="21"/>
                <w:szCs w:val="21"/>
              </w:rPr>
              <w:t> </w:t>
            </w:r>
            <w:r>
              <w:rPr>
                <w:rFonts w:ascii="宋体" w:hAnsi="宋体" w:cs="宋体" w:eastAsia="宋体" w:hint="default"/>
                <w:sz w:val="21"/>
                <w:szCs w:val="21"/>
              </w:rPr>
              <w:t>类</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4298599</w:t>
            </w:r>
            <w:r>
              <w:rPr>
                <w:rFonts w:ascii="Calibri" w:hAnsi="Calibri" w:cs="Calibri" w:eastAsia="Calibri" w:hint="default"/>
                <w:spacing w:val="3"/>
                <w:sz w:val="21"/>
                <w:szCs w:val="21"/>
              </w:rPr>
              <w:t> </w:t>
            </w:r>
            <w:r>
              <w:rPr>
                <w:rFonts w:ascii="宋体" w:hAnsi="宋体" w:cs="宋体" w:eastAsia="宋体" w:hint="default"/>
                <w:sz w:val="21"/>
                <w:szCs w:val="21"/>
              </w:rPr>
              <w:t>号</w:t>
            </w:r>
          </w:p>
        </w:tc>
        <w:tc>
          <w:tcPr>
            <w:tcW w:w="372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21"/>
                <w:szCs w:val="21"/>
              </w:rPr>
            </w:pPr>
            <w:r>
              <w:rPr>
                <w:rFonts w:ascii="Calibri" w:hAnsi="Calibri" w:cs="Calibri" w:eastAsia="Calibri" w:hint="default"/>
                <w:sz w:val="21"/>
                <w:szCs w:val="21"/>
              </w:rPr>
              <w:t>2007</w:t>
            </w:r>
            <w:r>
              <w:rPr>
                <w:rFonts w:ascii="Calibri" w:hAnsi="Calibri" w:cs="Calibri" w:eastAsia="Calibri"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3</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21</w:t>
            </w:r>
            <w:r>
              <w:rPr>
                <w:rFonts w:ascii="Calibri" w:hAnsi="Calibri" w:cs="Calibri" w:eastAsia="Calibri" w:hint="default"/>
                <w:spacing w:val="5"/>
                <w:sz w:val="21"/>
                <w:szCs w:val="21"/>
              </w:rPr>
              <w:t> </w:t>
            </w:r>
            <w:r>
              <w:rPr>
                <w:rFonts w:ascii="宋体" w:hAnsi="宋体" w:cs="宋体" w:eastAsia="宋体" w:hint="default"/>
                <w:sz w:val="21"/>
                <w:szCs w:val="21"/>
              </w:rPr>
              <w:t>日</w:t>
            </w:r>
            <w:r>
              <w:rPr>
                <w:rFonts w:ascii="Calibri" w:hAnsi="Calibri" w:cs="Calibri" w:eastAsia="Calibri" w:hint="default"/>
                <w:sz w:val="21"/>
                <w:szCs w:val="21"/>
              </w:rPr>
              <w:t>-2017</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Calibri" w:hAnsi="Calibri" w:cs="Calibri" w:eastAsia="Calibri" w:hint="default"/>
                <w:sz w:val="21"/>
                <w:szCs w:val="21"/>
              </w:rPr>
              <w:t>3</w:t>
            </w:r>
            <w:r>
              <w:rPr>
                <w:rFonts w:ascii="Calibri" w:hAnsi="Calibri" w:cs="Calibri" w:eastAsia="Calibri"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Calibri" w:hAnsi="Calibri" w:cs="Calibri" w:eastAsia="Calibri" w:hint="default"/>
                <w:sz w:val="21"/>
                <w:szCs w:val="21"/>
              </w:rPr>
              <w:t>20</w:t>
            </w:r>
            <w:r>
              <w:rPr>
                <w:rFonts w:ascii="Calibri" w:hAnsi="Calibri" w:cs="Calibri" w:eastAsia="Calibri" w:hint="default"/>
                <w:spacing w:val="2"/>
                <w:sz w:val="21"/>
                <w:szCs w:val="21"/>
              </w:rPr>
              <w:t> </w:t>
            </w:r>
            <w:r>
              <w:rPr>
                <w:rFonts w:ascii="宋体" w:hAnsi="宋体" w:cs="宋体" w:eastAsia="宋体" w:hint="default"/>
                <w:sz w:val="21"/>
                <w:szCs w:val="21"/>
              </w:rPr>
              <w:t>日</w:t>
            </w:r>
          </w:p>
        </w:tc>
      </w:tr>
      <w:tr>
        <w:trPr>
          <w:trHeight w:val="1210" w:hRule="exact"/>
        </w:trPr>
        <w:tc>
          <w:tcPr>
            <w:tcW w:w="701"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8" w:right="0"/>
              <w:jc w:val="center"/>
              <w:rPr>
                <w:rFonts w:ascii="Calibri" w:hAnsi="Calibri" w:cs="Calibri" w:eastAsia="Calibri" w:hint="default"/>
                <w:sz w:val="21"/>
                <w:szCs w:val="21"/>
              </w:rPr>
            </w:pPr>
            <w:r>
              <w:rPr>
                <w:rFonts w:ascii="Calibri"/>
                <w:w w:val="100"/>
                <w:sz w:val="21"/>
              </w:rPr>
              <w:t>5</w:t>
            </w:r>
          </w:p>
        </w:tc>
        <w:tc>
          <w:tcPr>
            <w:tcW w:w="17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849" w:lineRule="exact"/>
              <w:ind w:left="157" w:right="0"/>
              <w:jc w:val="left"/>
              <w:rPr>
                <w:rFonts w:ascii="宋体" w:hAnsi="宋体" w:cs="宋体" w:eastAsia="宋体" w:hint="default"/>
                <w:sz w:val="20"/>
                <w:szCs w:val="20"/>
              </w:rPr>
            </w:pPr>
            <w:r>
              <w:rPr>
                <w:rFonts w:ascii="宋体" w:hAnsi="宋体" w:cs="宋体" w:eastAsia="宋体" w:hint="default"/>
                <w:position w:val="-16"/>
                <w:sz w:val="20"/>
                <w:szCs w:val="20"/>
              </w:rPr>
              <w:drawing>
                <wp:inline distT="0" distB="0" distL="0" distR="0">
                  <wp:extent cx="908624" cy="539496"/>
                  <wp:effectExtent l="0" t="0" r="0" b="0"/>
                  <wp:docPr id="11" name="image21.jpeg" descr=""/>
                  <wp:cNvGraphicFramePr>
                    <a:graphicFrameLocks noChangeAspect="1"/>
                  </wp:cNvGraphicFramePr>
                  <a:graphic>
                    <a:graphicData uri="http://schemas.openxmlformats.org/drawingml/2006/picture">
                      <pic:pic>
                        <pic:nvPicPr>
                          <pic:cNvPr id="12" name="image21.jpeg"/>
                          <pic:cNvPicPr/>
                        </pic:nvPicPr>
                        <pic:blipFill>
                          <a:blip r:embed="rId37" cstate="print"/>
                          <a:stretch>
                            <a:fillRect/>
                          </a:stretch>
                        </pic:blipFill>
                        <pic:spPr>
                          <a:xfrm>
                            <a:off x="0" y="0"/>
                            <a:ext cx="908624" cy="539496"/>
                          </a:xfrm>
                          <a:prstGeom prst="rect">
                            <a:avLst/>
                          </a:prstGeom>
                        </pic:spPr>
                      </pic:pic>
                    </a:graphicData>
                  </a:graphic>
                </wp:inline>
              </w:drawing>
            </w:r>
            <w:r>
              <w:rPr>
                <w:rFonts w:ascii="宋体" w:hAnsi="宋体" w:cs="宋体" w:eastAsia="宋体" w:hint="default"/>
                <w:position w:val="-16"/>
                <w:sz w:val="20"/>
                <w:szCs w:val="20"/>
              </w:rPr>
            </w:r>
          </w:p>
        </w:tc>
        <w:tc>
          <w:tcPr>
            <w:tcW w:w="10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Calibri" w:hAnsi="Calibri" w:cs="Calibri" w:eastAsia="Calibri" w:hint="default"/>
                <w:sz w:val="21"/>
                <w:szCs w:val="21"/>
              </w:rPr>
              <w:t>7</w:t>
            </w:r>
            <w:r>
              <w:rPr>
                <w:rFonts w:ascii="Calibri" w:hAnsi="Calibri" w:cs="Calibri" w:eastAsia="Calibri" w:hint="default"/>
                <w:spacing w:val="4"/>
                <w:sz w:val="21"/>
                <w:szCs w:val="21"/>
              </w:rPr>
              <w:t> </w:t>
            </w:r>
            <w:r>
              <w:rPr>
                <w:rFonts w:ascii="宋体" w:hAnsi="宋体" w:cs="宋体" w:eastAsia="宋体" w:hint="default"/>
                <w:sz w:val="21"/>
                <w:szCs w:val="21"/>
              </w:rPr>
              <w:t>类</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0"/>
              <w:ind w:right="0"/>
              <w:jc w:val="left"/>
              <w:rPr>
                <w:rFonts w:ascii="宋体" w:hAnsi="宋体" w:cs="宋体" w:eastAsia="宋体" w:hint="default"/>
                <w:sz w:val="32"/>
                <w:szCs w:val="32"/>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5"/>
                <w:sz w:val="21"/>
                <w:szCs w:val="21"/>
              </w:rPr>
              <w:t> </w:t>
            </w:r>
            <w:r>
              <w:rPr>
                <w:rFonts w:ascii="Calibri" w:hAnsi="Calibri" w:cs="Calibri" w:eastAsia="Calibri" w:hint="default"/>
                <w:sz w:val="21"/>
                <w:szCs w:val="21"/>
              </w:rPr>
              <w:t>5180855</w:t>
            </w:r>
            <w:r>
              <w:rPr>
                <w:rFonts w:ascii="Calibri" w:hAnsi="Calibri" w:cs="Calibri" w:eastAsia="Calibri" w:hint="default"/>
                <w:spacing w:val="2"/>
                <w:sz w:val="21"/>
                <w:szCs w:val="21"/>
              </w:rPr>
              <w:t> </w:t>
            </w:r>
            <w:r>
              <w:rPr>
                <w:rFonts w:ascii="宋体" w:hAnsi="宋体" w:cs="宋体" w:eastAsia="宋体" w:hint="default"/>
                <w:sz w:val="21"/>
                <w:szCs w:val="21"/>
              </w:rPr>
              <w:t>号</w:t>
            </w:r>
          </w:p>
        </w:tc>
        <w:tc>
          <w:tcPr>
            <w:tcW w:w="372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0"/>
              <w:ind w:right="0"/>
              <w:jc w:val="left"/>
              <w:rPr>
                <w:rFonts w:ascii="宋体" w:hAnsi="宋体" w:cs="宋体" w:eastAsia="宋体" w:hint="default"/>
                <w:sz w:val="32"/>
                <w:szCs w:val="32"/>
              </w:rPr>
            </w:pPr>
          </w:p>
          <w:p>
            <w:pPr>
              <w:pStyle w:val="TableParagraph"/>
              <w:spacing w:line="240" w:lineRule="auto"/>
              <w:ind w:right="6"/>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28</w:t>
            </w:r>
            <w:r>
              <w:rPr>
                <w:rFonts w:ascii="Calibri" w:hAnsi="Calibri" w:cs="Calibri" w:eastAsia="Calibri" w:hint="default"/>
                <w:spacing w:val="6"/>
                <w:sz w:val="21"/>
                <w:szCs w:val="21"/>
              </w:rPr>
              <w:t> </w:t>
            </w:r>
            <w:r>
              <w:rPr>
                <w:rFonts w:ascii="宋体" w:hAnsi="宋体" w:cs="宋体" w:eastAsia="宋体" w:hint="default"/>
                <w:sz w:val="21"/>
                <w:szCs w:val="21"/>
              </w:rPr>
              <w:t>日</w:t>
            </w:r>
            <w:r>
              <w:rPr>
                <w:rFonts w:ascii="Calibri" w:hAnsi="Calibri" w:cs="Calibri" w:eastAsia="Calibri" w:hint="default"/>
                <w:sz w:val="21"/>
                <w:szCs w:val="21"/>
              </w:rPr>
              <w:t>-2019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3</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pacing w:val="-4"/>
                <w:sz w:val="21"/>
                <w:szCs w:val="21"/>
              </w:rPr>
              <w:t>27</w:t>
            </w:r>
            <w:r>
              <w:rPr>
                <w:rFonts w:ascii="Calibri" w:hAnsi="Calibri" w:cs="Calibri" w:eastAsia="Calibri" w:hint="default"/>
                <w:spacing w:val="6"/>
                <w:sz w:val="21"/>
                <w:szCs w:val="21"/>
              </w:rPr>
              <w:t> </w:t>
            </w:r>
            <w:r>
              <w:rPr>
                <w:rFonts w:ascii="宋体" w:hAnsi="宋体" w:cs="宋体" w:eastAsia="宋体" w:hint="default"/>
                <w:sz w:val="21"/>
                <w:szCs w:val="21"/>
              </w:rPr>
              <w:t>日</w:t>
            </w:r>
          </w:p>
        </w:tc>
      </w:tr>
      <w:tr>
        <w:trPr>
          <w:trHeight w:val="1210" w:hRule="exact"/>
        </w:trPr>
        <w:tc>
          <w:tcPr>
            <w:tcW w:w="701" w:type="dxa"/>
            <w:tcBorders>
              <w:top w:val="single" w:sz="6" w:space="0" w:color="000000"/>
              <w:left w:val="nil" w:sz="6" w:space="0" w:color="auto"/>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8" w:right="0"/>
              <w:jc w:val="center"/>
              <w:rPr>
                <w:rFonts w:ascii="Calibri" w:hAnsi="Calibri" w:cs="Calibri" w:eastAsia="Calibri" w:hint="default"/>
                <w:sz w:val="21"/>
                <w:szCs w:val="21"/>
              </w:rPr>
            </w:pPr>
            <w:r>
              <w:rPr>
                <w:rFonts w:ascii="Calibri"/>
                <w:w w:val="100"/>
                <w:sz w:val="21"/>
              </w:rPr>
              <w:t>6</w:t>
            </w:r>
          </w:p>
        </w:tc>
        <w:tc>
          <w:tcPr>
            <w:tcW w:w="17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849" w:lineRule="exact"/>
              <w:ind w:left="157" w:right="0"/>
              <w:jc w:val="left"/>
              <w:rPr>
                <w:rFonts w:ascii="宋体" w:hAnsi="宋体" w:cs="宋体" w:eastAsia="宋体" w:hint="default"/>
                <w:sz w:val="20"/>
                <w:szCs w:val="20"/>
              </w:rPr>
            </w:pPr>
            <w:r>
              <w:rPr>
                <w:rFonts w:ascii="宋体" w:hAnsi="宋体" w:cs="宋体" w:eastAsia="宋体" w:hint="default"/>
                <w:position w:val="-16"/>
                <w:sz w:val="20"/>
                <w:szCs w:val="20"/>
              </w:rPr>
              <w:drawing>
                <wp:inline distT="0" distB="0" distL="0" distR="0">
                  <wp:extent cx="909688" cy="539496"/>
                  <wp:effectExtent l="0" t="0" r="0" b="0"/>
                  <wp:docPr id="13" name="image21.jpeg" descr=""/>
                  <wp:cNvGraphicFramePr>
                    <a:graphicFrameLocks noChangeAspect="1"/>
                  </wp:cNvGraphicFramePr>
                  <a:graphic>
                    <a:graphicData uri="http://schemas.openxmlformats.org/drawingml/2006/picture">
                      <pic:pic>
                        <pic:nvPicPr>
                          <pic:cNvPr id="14" name="image21.jpeg"/>
                          <pic:cNvPicPr/>
                        </pic:nvPicPr>
                        <pic:blipFill>
                          <a:blip r:embed="rId37" cstate="print"/>
                          <a:stretch>
                            <a:fillRect/>
                          </a:stretch>
                        </pic:blipFill>
                        <pic:spPr>
                          <a:xfrm>
                            <a:off x="0" y="0"/>
                            <a:ext cx="909688" cy="539496"/>
                          </a:xfrm>
                          <a:prstGeom prst="rect">
                            <a:avLst/>
                          </a:prstGeom>
                        </pic:spPr>
                      </pic:pic>
                    </a:graphicData>
                  </a:graphic>
                </wp:inline>
              </w:drawing>
            </w:r>
            <w:r>
              <w:rPr>
                <w:rFonts w:ascii="宋体" w:hAnsi="宋体" w:cs="宋体" w:eastAsia="宋体" w:hint="default"/>
                <w:position w:val="-16"/>
                <w:sz w:val="20"/>
                <w:szCs w:val="20"/>
              </w:rPr>
            </w:r>
          </w:p>
        </w:tc>
        <w:tc>
          <w:tcPr>
            <w:tcW w:w="10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Calibri" w:hAnsi="Calibri" w:cs="Calibri" w:eastAsia="Calibri" w:hint="default"/>
                <w:sz w:val="21"/>
                <w:szCs w:val="21"/>
              </w:rPr>
              <w:t>9</w:t>
            </w:r>
            <w:r>
              <w:rPr>
                <w:rFonts w:ascii="Calibri" w:hAnsi="Calibri" w:cs="Calibri" w:eastAsia="Calibri" w:hint="default"/>
                <w:spacing w:val="4"/>
                <w:sz w:val="21"/>
                <w:szCs w:val="21"/>
              </w:rPr>
              <w:t> </w:t>
            </w:r>
            <w:r>
              <w:rPr>
                <w:rFonts w:ascii="宋体" w:hAnsi="宋体" w:cs="宋体" w:eastAsia="宋体" w:hint="default"/>
                <w:sz w:val="21"/>
                <w:szCs w:val="21"/>
              </w:rPr>
              <w:t>类</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32"/>
                <w:szCs w:val="32"/>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5"/>
                <w:sz w:val="21"/>
                <w:szCs w:val="21"/>
              </w:rPr>
              <w:t> </w:t>
            </w:r>
            <w:r>
              <w:rPr>
                <w:rFonts w:ascii="Calibri" w:hAnsi="Calibri" w:cs="Calibri" w:eastAsia="Calibri" w:hint="default"/>
                <w:sz w:val="21"/>
                <w:szCs w:val="21"/>
              </w:rPr>
              <w:t>5180854</w:t>
            </w:r>
            <w:r>
              <w:rPr>
                <w:rFonts w:ascii="Calibri" w:hAnsi="Calibri" w:cs="Calibri" w:eastAsia="Calibri" w:hint="default"/>
                <w:spacing w:val="4"/>
                <w:sz w:val="21"/>
                <w:szCs w:val="21"/>
              </w:rPr>
              <w:t> </w:t>
            </w:r>
            <w:r>
              <w:rPr>
                <w:rFonts w:ascii="宋体" w:hAnsi="宋体" w:cs="宋体" w:eastAsia="宋体" w:hint="default"/>
                <w:sz w:val="21"/>
                <w:szCs w:val="21"/>
              </w:rPr>
              <w:t>号</w:t>
            </w:r>
          </w:p>
        </w:tc>
        <w:tc>
          <w:tcPr>
            <w:tcW w:w="372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8"/>
              <w:ind w:right="0"/>
              <w:jc w:val="left"/>
              <w:rPr>
                <w:rFonts w:ascii="宋体" w:hAnsi="宋体" w:cs="宋体" w:eastAsia="宋体" w:hint="default"/>
                <w:sz w:val="32"/>
                <w:szCs w:val="32"/>
              </w:rPr>
            </w:pPr>
          </w:p>
          <w:p>
            <w:pPr>
              <w:pStyle w:val="TableParagraph"/>
              <w:spacing w:line="240" w:lineRule="auto"/>
              <w:ind w:right="2"/>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4</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7</w:t>
            </w:r>
            <w:r>
              <w:rPr>
                <w:rFonts w:ascii="Calibri" w:hAnsi="Calibri" w:cs="Calibri" w:eastAsia="Calibri" w:hint="default"/>
                <w:spacing w:val="6"/>
                <w:sz w:val="21"/>
                <w:szCs w:val="21"/>
              </w:rPr>
              <w:t> </w:t>
            </w:r>
            <w:r>
              <w:rPr>
                <w:rFonts w:ascii="宋体" w:hAnsi="宋体" w:cs="宋体" w:eastAsia="宋体" w:hint="default"/>
                <w:sz w:val="21"/>
                <w:szCs w:val="21"/>
              </w:rPr>
              <w:t>日</w:t>
            </w:r>
            <w:r>
              <w:rPr>
                <w:rFonts w:ascii="Calibri" w:hAnsi="Calibri" w:cs="Calibri" w:eastAsia="Calibri" w:hint="default"/>
                <w:sz w:val="21"/>
                <w:szCs w:val="21"/>
              </w:rPr>
              <w:t>-2019</w:t>
            </w:r>
            <w:r>
              <w:rPr>
                <w:rFonts w:ascii="Calibri" w:hAnsi="Calibri" w:cs="Calibri" w:eastAsia="Calibri" w:hint="default"/>
                <w:spacing w:val="7"/>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4</w:t>
            </w:r>
            <w:r>
              <w:rPr>
                <w:rFonts w:ascii="Calibri" w:hAnsi="Calibri" w:cs="Calibri" w:eastAsia="Calibri"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6</w:t>
            </w:r>
            <w:r>
              <w:rPr>
                <w:rFonts w:ascii="Calibri" w:hAnsi="Calibri" w:cs="Calibri" w:eastAsia="Calibri" w:hint="default"/>
                <w:spacing w:val="3"/>
                <w:sz w:val="21"/>
                <w:szCs w:val="21"/>
              </w:rPr>
              <w:t> </w:t>
            </w:r>
            <w:r>
              <w:rPr>
                <w:rFonts w:ascii="宋体" w:hAnsi="宋体" w:cs="宋体" w:eastAsia="宋体" w:hint="default"/>
                <w:sz w:val="21"/>
                <w:szCs w:val="21"/>
              </w:rPr>
              <w:t>日</w:t>
            </w:r>
          </w:p>
        </w:tc>
      </w:tr>
      <w:tr>
        <w:trPr>
          <w:trHeight w:val="997" w:hRule="exact"/>
        </w:trPr>
        <w:tc>
          <w:tcPr>
            <w:tcW w:w="70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left="18" w:right="0"/>
              <w:jc w:val="center"/>
              <w:rPr>
                <w:rFonts w:ascii="Calibri" w:hAnsi="Calibri" w:cs="Calibri" w:eastAsia="Calibri" w:hint="default"/>
                <w:sz w:val="21"/>
                <w:szCs w:val="21"/>
              </w:rPr>
            </w:pPr>
            <w:r>
              <w:rPr>
                <w:rFonts w:ascii="Calibri"/>
                <w:w w:val="100"/>
                <w:sz w:val="21"/>
              </w:rPr>
              <w:t>7</w:t>
            </w:r>
          </w:p>
        </w:tc>
        <w:tc>
          <w:tcPr>
            <w:tcW w:w="17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6"/>
              <w:ind w:right="0"/>
              <w:jc w:val="left"/>
              <w:rPr>
                <w:rFonts w:ascii="宋体" w:hAnsi="宋体" w:cs="宋体" w:eastAsia="宋体" w:hint="default"/>
                <w:sz w:val="9"/>
                <w:szCs w:val="9"/>
              </w:rPr>
            </w:pPr>
          </w:p>
          <w:p>
            <w:pPr>
              <w:pStyle w:val="TableParagraph"/>
              <w:spacing w:line="739" w:lineRule="exact"/>
              <w:ind w:left="143" w:right="0"/>
              <w:jc w:val="left"/>
              <w:rPr>
                <w:rFonts w:ascii="宋体" w:hAnsi="宋体" w:cs="宋体" w:eastAsia="宋体" w:hint="default"/>
                <w:sz w:val="20"/>
                <w:szCs w:val="20"/>
              </w:rPr>
            </w:pPr>
            <w:r>
              <w:rPr>
                <w:rFonts w:ascii="宋体" w:hAnsi="宋体" w:cs="宋体" w:eastAsia="宋体" w:hint="default"/>
                <w:position w:val="-14"/>
                <w:sz w:val="20"/>
                <w:szCs w:val="20"/>
              </w:rPr>
              <w:drawing>
                <wp:inline distT="0" distB="0" distL="0" distR="0">
                  <wp:extent cx="939423" cy="469392"/>
                  <wp:effectExtent l="0" t="0" r="0" b="0"/>
                  <wp:docPr id="15" name="image19.jpeg" descr=""/>
                  <wp:cNvGraphicFramePr>
                    <a:graphicFrameLocks noChangeAspect="1"/>
                  </wp:cNvGraphicFramePr>
                  <a:graphic>
                    <a:graphicData uri="http://schemas.openxmlformats.org/drawingml/2006/picture">
                      <pic:pic>
                        <pic:nvPicPr>
                          <pic:cNvPr id="16" name="image19.jpeg"/>
                          <pic:cNvPicPr/>
                        </pic:nvPicPr>
                        <pic:blipFill>
                          <a:blip r:embed="rId35" cstate="print"/>
                          <a:stretch>
                            <a:fillRect/>
                          </a:stretch>
                        </pic:blipFill>
                        <pic:spPr>
                          <a:xfrm>
                            <a:off x="0" y="0"/>
                            <a:ext cx="939423" cy="469392"/>
                          </a:xfrm>
                          <a:prstGeom prst="rect">
                            <a:avLst/>
                          </a:prstGeom>
                        </pic:spPr>
                      </pic:pic>
                    </a:graphicData>
                  </a:graphic>
                </wp:inline>
              </w:drawing>
            </w:r>
            <w:r>
              <w:rPr>
                <w:rFonts w:ascii="宋体" w:hAnsi="宋体" w:cs="宋体" w:eastAsia="宋体" w:hint="default"/>
                <w:position w:val="-14"/>
                <w:sz w:val="20"/>
                <w:szCs w:val="20"/>
              </w:rPr>
            </w:r>
          </w:p>
        </w:tc>
        <w:tc>
          <w:tcPr>
            <w:tcW w:w="10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Calibri" w:hAnsi="Calibri" w:cs="Calibri" w:eastAsia="Calibri" w:hint="default"/>
                <w:sz w:val="21"/>
                <w:szCs w:val="21"/>
              </w:rPr>
              <w:t>9</w:t>
            </w:r>
            <w:r>
              <w:rPr>
                <w:rFonts w:ascii="Calibri" w:hAnsi="Calibri" w:cs="Calibri" w:eastAsia="Calibri" w:hint="default"/>
                <w:spacing w:val="4"/>
                <w:sz w:val="21"/>
                <w:szCs w:val="21"/>
              </w:rPr>
              <w:t> </w:t>
            </w:r>
            <w:r>
              <w:rPr>
                <w:rFonts w:ascii="宋体" w:hAnsi="宋体" w:cs="宋体" w:eastAsia="宋体" w:hint="default"/>
                <w:sz w:val="21"/>
                <w:szCs w:val="21"/>
              </w:rPr>
              <w:t>类</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6426734</w:t>
            </w:r>
            <w:r>
              <w:rPr>
                <w:rFonts w:ascii="Calibri" w:hAnsi="Calibri" w:cs="Calibri" w:eastAsia="Calibri" w:hint="default"/>
                <w:spacing w:val="3"/>
                <w:sz w:val="21"/>
                <w:szCs w:val="21"/>
              </w:rPr>
              <w:t> </w:t>
            </w:r>
            <w:r>
              <w:rPr>
                <w:rFonts w:ascii="宋体" w:hAnsi="宋体" w:cs="宋体" w:eastAsia="宋体" w:hint="default"/>
                <w:sz w:val="21"/>
                <w:szCs w:val="21"/>
              </w:rPr>
              <w:t>号</w:t>
            </w:r>
          </w:p>
        </w:tc>
        <w:tc>
          <w:tcPr>
            <w:tcW w:w="372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7"/>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Calibri" w:hAnsi="Calibri" w:cs="Calibri" w:eastAsia="Calibri" w:hint="default"/>
                <w:sz w:val="21"/>
                <w:szCs w:val="21"/>
              </w:rPr>
              <w:t>3</w:t>
            </w:r>
            <w:r>
              <w:rPr>
                <w:rFonts w:ascii="Calibri" w:hAnsi="Calibri" w:cs="Calibri" w:eastAsia="Calibri"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28</w:t>
            </w:r>
            <w:r>
              <w:rPr>
                <w:rFonts w:ascii="Calibri" w:hAnsi="Calibri" w:cs="Calibri" w:eastAsia="Calibri"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5"/>
                <w:sz w:val="21"/>
                <w:szCs w:val="21"/>
              </w:rPr>
              <w:t> </w:t>
            </w:r>
            <w:r>
              <w:rPr>
                <w:rFonts w:ascii="Calibri" w:hAnsi="Calibri" w:cs="Calibri" w:eastAsia="Calibri" w:hint="default"/>
                <w:sz w:val="21"/>
                <w:szCs w:val="21"/>
              </w:rPr>
              <w:t>2020</w:t>
            </w:r>
            <w:r>
              <w:rPr>
                <w:rFonts w:ascii="Calibri" w:hAnsi="Calibri" w:cs="Calibri" w:eastAsia="Calibri"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Calibri" w:hAnsi="Calibri" w:cs="Calibri" w:eastAsia="Calibri" w:hint="default"/>
                <w:sz w:val="21"/>
                <w:szCs w:val="21"/>
              </w:rPr>
              <w:t>3</w:t>
            </w:r>
            <w:r>
              <w:rPr>
                <w:rFonts w:ascii="Calibri" w:hAnsi="Calibri" w:cs="Calibri" w:eastAsia="Calibri"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27</w:t>
            </w:r>
            <w:r>
              <w:rPr>
                <w:rFonts w:ascii="Calibri" w:hAnsi="Calibri" w:cs="Calibri" w:eastAsia="Calibri" w:hint="default"/>
                <w:spacing w:val="1"/>
                <w:sz w:val="21"/>
                <w:szCs w:val="21"/>
              </w:rPr>
              <w:t> </w:t>
            </w:r>
            <w:r>
              <w:rPr>
                <w:rFonts w:ascii="宋体" w:hAnsi="宋体" w:cs="宋体" w:eastAsia="宋体" w:hint="default"/>
                <w:sz w:val="21"/>
                <w:szCs w:val="21"/>
              </w:rPr>
              <w:t>日</w:t>
            </w:r>
          </w:p>
        </w:tc>
      </w:tr>
      <w:tr>
        <w:trPr>
          <w:trHeight w:val="982" w:hRule="exact"/>
        </w:trPr>
        <w:tc>
          <w:tcPr>
            <w:tcW w:w="70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
              <w:ind w:right="0"/>
              <w:jc w:val="left"/>
              <w:rPr>
                <w:rFonts w:ascii="宋体" w:hAnsi="宋体" w:cs="宋体" w:eastAsia="宋体" w:hint="default"/>
                <w:sz w:val="27"/>
                <w:szCs w:val="27"/>
              </w:rPr>
            </w:pPr>
          </w:p>
          <w:p>
            <w:pPr>
              <w:pStyle w:val="TableParagraph"/>
              <w:spacing w:line="240" w:lineRule="auto"/>
              <w:ind w:left="18" w:right="0"/>
              <w:jc w:val="center"/>
              <w:rPr>
                <w:rFonts w:ascii="Calibri" w:hAnsi="Calibri" w:cs="Calibri" w:eastAsia="Calibri" w:hint="default"/>
                <w:sz w:val="21"/>
                <w:szCs w:val="21"/>
              </w:rPr>
            </w:pPr>
            <w:r>
              <w:rPr>
                <w:rFonts w:ascii="Calibri"/>
                <w:w w:val="100"/>
                <w:sz w:val="21"/>
              </w:rPr>
              <w:t>8</w:t>
            </w:r>
          </w:p>
        </w:tc>
        <w:tc>
          <w:tcPr>
            <w:tcW w:w="177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ind w:right="0"/>
              <w:jc w:val="left"/>
              <w:rPr>
                <w:rFonts w:ascii="宋体" w:hAnsi="宋体" w:cs="宋体" w:eastAsia="宋体" w:hint="default"/>
                <w:sz w:val="11"/>
                <w:szCs w:val="11"/>
              </w:rPr>
            </w:pPr>
          </w:p>
          <w:p>
            <w:pPr>
              <w:pStyle w:val="TableParagraph"/>
              <w:spacing w:line="669" w:lineRule="exact"/>
              <w:ind w:left="126" w:right="0"/>
              <w:jc w:val="left"/>
              <w:rPr>
                <w:rFonts w:ascii="宋体" w:hAnsi="宋体" w:cs="宋体" w:eastAsia="宋体" w:hint="default"/>
                <w:sz w:val="20"/>
                <w:szCs w:val="20"/>
              </w:rPr>
            </w:pPr>
            <w:r>
              <w:rPr>
                <w:rFonts w:ascii="宋体" w:hAnsi="宋体" w:cs="宋体" w:eastAsia="宋体" w:hint="default"/>
                <w:position w:val="-12"/>
                <w:sz w:val="20"/>
                <w:szCs w:val="20"/>
              </w:rPr>
              <w:drawing>
                <wp:inline distT="0" distB="0" distL="0" distR="0">
                  <wp:extent cx="944880" cy="425195"/>
                  <wp:effectExtent l="0" t="0" r="0" b="0"/>
                  <wp:docPr id="17" name="image22.jpeg" descr=""/>
                  <wp:cNvGraphicFramePr>
                    <a:graphicFrameLocks noChangeAspect="1"/>
                  </wp:cNvGraphicFramePr>
                  <a:graphic>
                    <a:graphicData uri="http://schemas.openxmlformats.org/drawingml/2006/picture">
                      <pic:pic>
                        <pic:nvPicPr>
                          <pic:cNvPr id="18" name="image22.jpeg"/>
                          <pic:cNvPicPr/>
                        </pic:nvPicPr>
                        <pic:blipFill>
                          <a:blip r:embed="rId38" cstate="print"/>
                          <a:stretch>
                            <a:fillRect/>
                          </a:stretch>
                        </pic:blipFill>
                        <pic:spPr>
                          <a:xfrm>
                            <a:off x="0" y="0"/>
                            <a:ext cx="944880" cy="425195"/>
                          </a:xfrm>
                          <a:prstGeom prst="rect">
                            <a:avLst/>
                          </a:prstGeom>
                        </pic:spPr>
                      </pic:pic>
                    </a:graphicData>
                  </a:graphic>
                </wp:inline>
              </w:drawing>
            </w:r>
            <w:r>
              <w:rPr>
                <w:rFonts w:ascii="宋体" w:hAnsi="宋体" w:cs="宋体" w:eastAsia="宋体" w:hint="default"/>
                <w:position w:val="-12"/>
                <w:sz w:val="20"/>
                <w:szCs w:val="20"/>
              </w:rPr>
            </w:r>
          </w:p>
        </w:tc>
        <w:tc>
          <w:tcPr>
            <w:tcW w:w="10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Calibri" w:hAnsi="Calibri" w:cs="Calibri" w:eastAsia="Calibri" w:hint="default"/>
                <w:sz w:val="21"/>
                <w:szCs w:val="21"/>
              </w:rPr>
              <w:t>9</w:t>
            </w:r>
            <w:r>
              <w:rPr>
                <w:rFonts w:ascii="Calibri" w:hAnsi="Calibri" w:cs="Calibri" w:eastAsia="Calibri" w:hint="default"/>
                <w:spacing w:val="4"/>
                <w:sz w:val="21"/>
                <w:szCs w:val="21"/>
              </w:rPr>
              <w:t> </w:t>
            </w:r>
            <w:r>
              <w:rPr>
                <w:rFonts w:ascii="宋体" w:hAnsi="宋体" w:cs="宋体" w:eastAsia="宋体" w:hint="default"/>
                <w:sz w:val="21"/>
                <w:szCs w:val="21"/>
              </w:rPr>
              <w:t>类</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6793344</w:t>
            </w:r>
            <w:r>
              <w:rPr>
                <w:rFonts w:ascii="Calibri" w:hAnsi="Calibri" w:cs="Calibri" w:eastAsia="Calibri" w:hint="default"/>
                <w:spacing w:val="3"/>
                <w:sz w:val="21"/>
                <w:szCs w:val="21"/>
              </w:rPr>
              <w:t> </w:t>
            </w:r>
            <w:r>
              <w:rPr>
                <w:rFonts w:ascii="宋体" w:hAnsi="宋体" w:cs="宋体" w:eastAsia="宋体" w:hint="default"/>
                <w:sz w:val="21"/>
                <w:szCs w:val="21"/>
              </w:rPr>
              <w:t>号</w:t>
            </w:r>
          </w:p>
        </w:tc>
        <w:tc>
          <w:tcPr>
            <w:tcW w:w="372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13"/>
              <w:ind w:right="0"/>
              <w:jc w:val="left"/>
              <w:rPr>
                <w:rFonts w:ascii="宋体" w:hAnsi="宋体" w:cs="宋体" w:eastAsia="宋体" w:hint="default"/>
                <w:sz w:val="23"/>
                <w:szCs w:val="23"/>
              </w:rPr>
            </w:pPr>
          </w:p>
          <w:p>
            <w:pPr>
              <w:pStyle w:val="TableParagraph"/>
              <w:spacing w:line="240" w:lineRule="auto"/>
              <w:ind w:right="2"/>
              <w:jc w:val="center"/>
              <w:rPr>
                <w:rFonts w:ascii="宋体" w:hAnsi="宋体" w:cs="宋体" w:eastAsia="宋体" w:hint="default"/>
                <w:sz w:val="21"/>
                <w:szCs w:val="21"/>
              </w:rPr>
            </w:pPr>
            <w:r>
              <w:rPr>
                <w:rFonts w:ascii="Calibri" w:hAnsi="Calibri" w:cs="Calibri" w:eastAsia="Calibri" w:hint="default"/>
                <w:sz w:val="21"/>
                <w:szCs w:val="21"/>
              </w:rPr>
              <w:t>2010</w:t>
            </w:r>
            <w:r>
              <w:rPr>
                <w:rFonts w:ascii="Calibri" w:hAnsi="Calibri" w:cs="Calibri" w:eastAsia="Calibri" w:hint="default"/>
                <w:spacing w:val="6"/>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日至</w:t>
            </w:r>
            <w:r>
              <w:rPr>
                <w:rFonts w:ascii="宋体" w:hAnsi="宋体" w:cs="宋体" w:eastAsia="宋体" w:hint="default"/>
                <w:spacing w:val="-53"/>
                <w:sz w:val="21"/>
                <w:szCs w:val="21"/>
              </w:rPr>
              <w:t> </w:t>
            </w:r>
            <w:r>
              <w:rPr>
                <w:rFonts w:ascii="Calibri" w:hAnsi="Calibri" w:cs="Calibri" w:eastAsia="Calibri" w:hint="default"/>
                <w:sz w:val="21"/>
                <w:szCs w:val="21"/>
              </w:rPr>
              <w:t>2020</w:t>
            </w:r>
            <w:r>
              <w:rPr>
                <w:rFonts w:ascii="Calibri" w:hAnsi="Calibri" w:cs="Calibri" w:eastAsia="Calibri"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7</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6</w:t>
            </w:r>
            <w:r>
              <w:rPr>
                <w:rFonts w:ascii="Calibri" w:hAnsi="Calibri" w:cs="Calibri" w:eastAsia="Calibri" w:hint="default"/>
                <w:spacing w:val="6"/>
                <w:sz w:val="21"/>
                <w:szCs w:val="21"/>
              </w:rPr>
              <w:t> </w:t>
            </w:r>
            <w:r>
              <w:rPr>
                <w:rFonts w:ascii="宋体" w:hAnsi="宋体" w:cs="宋体" w:eastAsia="宋体" w:hint="default"/>
                <w:sz w:val="21"/>
                <w:szCs w:val="21"/>
              </w:rPr>
              <w:t>日</w:t>
            </w:r>
          </w:p>
        </w:tc>
      </w:tr>
      <w:tr>
        <w:trPr>
          <w:trHeight w:val="998" w:hRule="exact"/>
        </w:trPr>
        <w:tc>
          <w:tcPr>
            <w:tcW w:w="701" w:type="dxa"/>
            <w:tcBorders>
              <w:top w:val="single" w:sz="6" w:space="0" w:color="000000"/>
              <w:left w:val="nil" w:sz="6" w:space="0" w:color="auto"/>
              <w:bottom w:val="single" w:sz="6" w:space="0" w:color="000000"/>
              <w:right w:val="single" w:sz="6" w:space="0" w:color="000000"/>
            </w:tcBorders>
          </w:tcPr>
          <w:p>
            <w:pPr>
              <w:pStyle w:val="TableParagraph"/>
              <w:spacing w:line="240" w:lineRule="auto" w:before="11"/>
              <w:ind w:right="0"/>
              <w:jc w:val="left"/>
              <w:rPr>
                <w:rFonts w:ascii="宋体" w:hAnsi="宋体" w:cs="宋体" w:eastAsia="宋体" w:hint="default"/>
                <w:sz w:val="27"/>
                <w:szCs w:val="27"/>
              </w:rPr>
            </w:pPr>
          </w:p>
          <w:p>
            <w:pPr>
              <w:pStyle w:val="TableParagraph"/>
              <w:spacing w:line="240" w:lineRule="auto"/>
              <w:ind w:left="18" w:right="0"/>
              <w:jc w:val="center"/>
              <w:rPr>
                <w:rFonts w:ascii="Calibri" w:hAnsi="Calibri" w:cs="Calibri" w:eastAsia="Calibri" w:hint="default"/>
                <w:sz w:val="21"/>
                <w:szCs w:val="21"/>
              </w:rPr>
            </w:pPr>
            <w:r>
              <w:rPr>
                <w:rFonts w:ascii="Calibri"/>
                <w:w w:val="100"/>
                <w:sz w:val="21"/>
              </w:rPr>
              <w:t>9</w:t>
            </w:r>
          </w:p>
        </w:tc>
        <w:tc>
          <w:tcPr>
            <w:tcW w:w="1777" w:type="dxa"/>
            <w:tcBorders>
              <w:top w:val="single" w:sz="6" w:space="0" w:color="000000"/>
              <w:left w:val="single" w:sz="6" w:space="0" w:color="000000"/>
              <w:bottom w:val="single" w:sz="6" w:space="0" w:color="000000"/>
              <w:right w:val="single" w:sz="6" w:space="0" w:color="000000"/>
            </w:tcBorders>
          </w:tcPr>
          <w:p>
            <w:pPr/>
          </w:p>
        </w:tc>
        <w:tc>
          <w:tcPr>
            <w:tcW w:w="109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2"/>
                <w:sz w:val="21"/>
                <w:szCs w:val="21"/>
              </w:rPr>
              <w:t> </w:t>
            </w:r>
            <w:r>
              <w:rPr>
                <w:rFonts w:ascii="Calibri" w:hAnsi="Calibri" w:cs="Calibri" w:eastAsia="Calibri" w:hint="default"/>
                <w:sz w:val="21"/>
                <w:szCs w:val="21"/>
              </w:rPr>
              <w:t>9</w:t>
            </w:r>
            <w:r>
              <w:rPr>
                <w:rFonts w:ascii="Calibri" w:hAnsi="Calibri" w:cs="Calibri" w:eastAsia="Calibri" w:hint="default"/>
                <w:spacing w:val="4"/>
                <w:sz w:val="21"/>
                <w:szCs w:val="21"/>
              </w:rPr>
              <w:t> </w:t>
            </w:r>
            <w:r>
              <w:rPr>
                <w:rFonts w:ascii="宋体" w:hAnsi="宋体" w:cs="宋体" w:eastAsia="宋体" w:hint="default"/>
                <w:sz w:val="21"/>
                <w:szCs w:val="21"/>
              </w:rPr>
              <w:t>类</w:t>
            </w:r>
          </w:p>
        </w:tc>
        <w:tc>
          <w:tcPr>
            <w:tcW w:w="1527" w:type="dxa"/>
            <w:tcBorders>
              <w:top w:val="single" w:sz="6" w:space="0" w:color="000000"/>
              <w:left w:val="single" w:sz="6" w:space="0" w:color="000000"/>
              <w:bottom w:val="single" w:sz="6" w:space="0" w:color="000000"/>
              <w:right w:val="single" w:sz="6" w:space="0" w:color="000000"/>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第</w:t>
            </w:r>
            <w:r>
              <w:rPr>
                <w:rFonts w:ascii="宋体" w:hAnsi="宋体" w:cs="宋体" w:eastAsia="宋体" w:hint="default"/>
                <w:spacing w:val="-54"/>
                <w:sz w:val="21"/>
                <w:szCs w:val="21"/>
              </w:rPr>
              <w:t> </w:t>
            </w:r>
            <w:r>
              <w:rPr>
                <w:rFonts w:ascii="Calibri" w:hAnsi="Calibri" w:cs="Calibri" w:eastAsia="Calibri" w:hint="default"/>
                <w:sz w:val="21"/>
                <w:szCs w:val="21"/>
              </w:rPr>
              <w:t>7524219</w:t>
            </w:r>
            <w:r>
              <w:rPr>
                <w:rFonts w:ascii="Calibri" w:hAnsi="Calibri" w:cs="Calibri" w:eastAsia="Calibri" w:hint="default"/>
                <w:spacing w:val="3"/>
                <w:sz w:val="21"/>
                <w:szCs w:val="21"/>
              </w:rPr>
              <w:t> </w:t>
            </w:r>
            <w:r>
              <w:rPr>
                <w:rFonts w:ascii="宋体" w:hAnsi="宋体" w:cs="宋体" w:eastAsia="宋体" w:hint="default"/>
                <w:sz w:val="21"/>
                <w:szCs w:val="21"/>
              </w:rPr>
              <w:t>号</w:t>
            </w:r>
          </w:p>
        </w:tc>
        <w:tc>
          <w:tcPr>
            <w:tcW w:w="3720" w:type="dxa"/>
            <w:tcBorders>
              <w:top w:val="single" w:sz="6" w:space="0" w:color="000000"/>
              <w:left w:val="single" w:sz="6" w:space="0" w:color="000000"/>
              <w:bottom w:val="single" w:sz="6"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2"/>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Calibri" w:hAnsi="Calibri" w:cs="Calibri" w:eastAsia="Calibri" w:hint="default"/>
                <w:sz w:val="21"/>
                <w:szCs w:val="21"/>
              </w:rPr>
              <w:t>2</w:t>
            </w:r>
            <w:r>
              <w:rPr>
                <w:rFonts w:ascii="Calibri" w:hAnsi="Calibri" w:cs="Calibri" w:eastAsia="Calibri"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28</w:t>
            </w:r>
            <w:r>
              <w:rPr>
                <w:rFonts w:ascii="Calibri" w:hAnsi="Calibri" w:cs="Calibri" w:eastAsia="Calibri" w:hint="default"/>
                <w:spacing w:val="1"/>
                <w:sz w:val="21"/>
                <w:szCs w:val="21"/>
              </w:rPr>
              <w:t> </w:t>
            </w:r>
            <w:r>
              <w:rPr>
                <w:rFonts w:ascii="宋体" w:hAnsi="宋体" w:cs="宋体" w:eastAsia="宋体" w:hint="default"/>
                <w:sz w:val="21"/>
                <w:szCs w:val="21"/>
              </w:rPr>
              <w:t>日至</w:t>
            </w:r>
            <w:r>
              <w:rPr>
                <w:rFonts w:ascii="宋体" w:hAnsi="宋体" w:cs="宋体" w:eastAsia="宋体" w:hint="default"/>
                <w:spacing w:val="-55"/>
                <w:sz w:val="21"/>
                <w:szCs w:val="21"/>
              </w:rPr>
              <w:t> </w:t>
            </w:r>
            <w:r>
              <w:rPr>
                <w:rFonts w:ascii="Calibri" w:hAnsi="Calibri" w:cs="Calibri" w:eastAsia="Calibri" w:hint="default"/>
                <w:sz w:val="21"/>
                <w:szCs w:val="21"/>
              </w:rPr>
              <w:t>2021</w:t>
            </w:r>
            <w:r>
              <w:rPr>
                <w:rFonts w:ascii="Calibri" w:hAnsi="Calibri" w:cs="Calibri" w:eastAsia="Calibri"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7"/>
                <w:sz w:val="21"/>
                <w:szCs w:val="21"/>
              </w:rPr>
              <w:t> </w:t>
            </w:r>
            <w:r>
              <w:rPr>
                <w:rFonts w:ascii="Calibri" w:hAnsi="Calibri" w:cs="Calibri" w:eastAsia="Calibri" w:hint="default"/>
                <w:sz w:val="21"/>
                <w:szCs w:val="21"/>
              </w:rPr>
              <w:t>2</w:t>
            </w:r>
            <w:r>
              <w:rPr>
                <w:rFonts w:ascii="Calibri" w:hAnsi="Calibri" w:cs="Calibri" w:eastAsia="Calibri" w:hint="default"/>
                <w:spacing w:val="1"/>
                <w:sz w:val="21"/>
                <w:szCs w:val="21"/>
              </w:rPr>
              <w:t>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Calibri" w:hAnsi="Calibri" w:cs="Calibri" w:eastAsia="Calibri" w:hint="default"/>
                <w:sz w:val="21"/>
                <w:szCs w:val="21"/>
              </w:rPr>
              <w:t>27</w:t>
            </w:r>
            <w:r>
              <w:rPr>
                <w:rFonts w:ascii="Calibri" w:hAnsi="Calibri" w:cs="Calibri" w:eastAsia="Calibri" w:hint="default"/>
                <w:spacing w:val="1"/>
                <w:sz w:val="21"/>
                <w:szCs w:val="21"/>
              </w:rPr>
              <w:t> </w:t>
            </w:r>
            <w:r>
              <w:rPr>
                <w:rFonts w:ascii="宋体" w:hAnsi="宋体" w:cs="宋体" w:eastAsia="宋体" w:hint="default"/>
                <w:sz w:val="21"/>
                <w:szCs w:val="21"/>
              </w:rPr>
              <w:t>日</w:t>
            </w:r>
          </w:p>
        </w:tc>
      </w:tr>
    </w:tbl>
    <w:p>
      <w:pPr>
        <w:spacing w:line="60" w:lineRule="exact"/>
        <w:ind w:left="126" w:right="0" w:firstLine="0"/>
        <w:rPr>
          <w:rFonts w:ascii="宋体" w:hAnsi="宋体" w:cs="宋体" w:eastAsia="宋体" w:hint="default"/>
          <w:sz w:val="6"/>
          <w:szCs w:val="6"/>
        </w:rPr>
      </w:pPr>
      <w:r>
        <w:rPr>
          <w:rFonts w:ascii="宋体" w:hAnsi="宋体" w:cs="宋体" w:eastAsia="宋体" w:hint="default"/>
          <w:position w:val="0"/>
          <w:sz w:val="6"/>
          <w:szCs w:val="6"/>
        </w:rPr>
        <w:pict>
          <v:group style="width:444.1pt;height:3pt;mso-position-horizontal-relative:char;mso-position-vertical-relative:line" coordorigin="0,0" coordsize="8882,60">
            <v:group style="position:absolute;left:30;top:30;width:694;height:2" coordorigin="30,30" coordsize="694,2">
              <v:shape style="position:absolute;left:30;top:30;width:694;height:2" coordorigin="30,30" coordsize="694,0" path="m30,30l724,30e" filled="false" stroked="true" strokeweight="3pt" strokecolor="#000000">
                <v:path arrowok="t"/>
              </v:shape>
            </v:group>
            <v:group style="position:absolute;left:724;top:30;width:89;height:2" coordorigin="724,30" coordsize="89,2">
              <v:shape style="position:absolute;left:724;top:30;width:89;height:2" coordorigin="724,30" coordsize="89,0" path="m724,30l812,30e" filled="false" stroked="true" strokeweight="3pt" strokecolor="#000000">
                <v:path arrowok="t"/>
              </v:shape>
            </v:group>
            <v:group style="position:absolute;left:812;top:30;width:1688;height:2" coordorigin="812,30" coordsize="1688,2">
              <v:shape style="position:absolute;left:812;top:30;width:1688;height:2" coordorigin="812,30" coordsize="1688,0" path="m812,30l2500,30e" filled="false" stroked="true" strokeweight="3pt" strokecolor="#000000">
                <v:path arrowok="t"/>
              </v:shape>
            </v:group>
            <v:group style="position:absolute;left:2500;top:30;width:89;height:2" coordorigin="2500,30" coordsize="89,2">
              <v:shape style="position:absolute;left:2500;top:30;width:89;height:2" coordorigin="2500,30" coordsize="89,0" path="m2500,30l2589,30e" filled="false" stroked="true" strokeweight="3pt" strokecolor="#000000">
                <v:path arrowok="t"/>
              </v:shape>
            </v:group>
            <v:group style="position:absolute;left:2589;top:30;width:1008;height:2" coordorigin="2589,30" coordsize="1008,2">
              <v:shape style="position:absolute;left:2589;top:30;width:1008;height:2" coordorigin="2589,30" coordsize="1008,0" path="m2589,30l3597,30e" filled="false" stroked="true" strokeweight="3pt" strokecolor="#000000">
                <v:path arrowok="t"/>
              </v:shape>
            </v:group>
            <v:group style="position:absolute;left:3597;top:30;width:89;height:2" coordorigin="3597,30" coordsize="89,2">
              <v:shape style="position:absolute;left:3597;top:30;width:89;height:2" coordorigin="3597,30" coordsize="89,0" path="m3597,30l3686,30e" filled="false" stroked="true" strokeweight="3pt" strokecolor="#000000">
                <v:path arrowok="t"/>
              </v:shape>
            </v:group>
            <v:group style="position:absolute;left:3686;top:30;width:1439;height:2" coordorigin="3686,30" coordsize="1439,2">
              <v:shape style="position:absolute;left:3686;top:30;width:1439;height:2" coordorigin="3686,30" coordsize="1439,0" path="m3686,30l5124,30e" filled="false" stroked="true" strokeweight="3pt" strokecolor="#000000">
                <v:path arrowok="t"/>
              </v:shape>
            </v:group>
            <v:group style="position:absolute;left:5124;top:30;width:89;height:2" coordorigin="5124,30" coordsize="89,2">
              <v:shape style="position:absolute;left:5124;top:30;width:89;height:2" coordorigin="5124,30" coordsize="89,0" path="m5124,30l5213,30e" filled="false" stroked="true" strokeweight="3pt" strokecolor="#000000">
                <v:path arrowok="t"/>
              </v:shape>
            </v:group>
            <v:group style="position:absolute;left:5213;top:30;width:3639;height:2" coordorigin="5213,30" coordsize="3639,2">
              <v:shape style="position:absolute;left:5213;top:30;width:3639;height:2" coordorigin="5213,30" coordsize="3639,0" path="m5213,30l8851,30e" filled="false" stroked="true" strokeweight="3pt" strokecolor="#000000">
                <v:path arrowok="t"/>
              </v:shape>
            </v:group>
          </v:group>
        </w:pict>
      </w:r>
      <w:r>
        <w:rPr>
          <w:rFonts w:ascii="宋体" w:hAnsi="宋体" w:cs="宋体" w:eastAsia="宋体" w:hint="default"/>
          <w:position w:val="0"/>
          <w:sz w:val="6"/>
          <w:szCs w:val="6"/>
        </w:rPr>
      </w:r>
    </w:p>
    <w:p>
      <w:pPr>
        <w:spacing w:after="0" w:line="60" w:lineRule="exact"/>
        <w:rPr>
          <w:rFonts w:ascii="宋体" w:hAnsi="宋体" w:cs="宋体" w:eastAsia="宋体" w:hint="default"/>
          <w:sz w:val="6"/>
          <w:szCs w:val="6"/>
        </w:rPr>
        <w:sectPr>
          <w:pgSz w:w="11910" w:h="16850"/>
          <w:pgMar w:header="852" w:footer="1195" w:top="1480" w:bottom="1380" w:left="1380" w:right="1340"/>
        </w:sectPr>
      </w:pPr>
    </w:p>
    <w:p>
      <w:pPr>
        <w:spacing w:line="240" w:lineRule="auto" w:before="10"/>
        <w:rPr>
          <w:rFonts w:ascii="宋体" w:hAnsi="宋体" w:cs="宋体" w:eastAsia="宋体" w:hint="default"/>
          <w:sz w:val="3"/>
          <w:szCs w:val="3"/>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5"/>
          <w:szCs w:val="5"/>
        </w:rPr>
      </w:pPr>
    </w:p>
    <w:p>
      <w:pPr>
        <w:spacing w:line="456" w:lineRule="auto" w:before="26"/>
        <w:ind w:left="618" w:right="187" w:firstLine="2"/>
        <w:jc w:val="left"/>
        <w:rPr>
          <w:rFonts w:ascii="宋体" w:hAnsi="宋体" w:cs="宋体" w:eastAsia="宋体" w:hint="default"/>
          <w:sz w:val="24"/>
          <w:szCs w:val="24"/>
        </w:rPr>
      </w:pPr>
      <w:r>
        <w:rPr>
          <w:rFonts w:ascii="宋体" w:hAnsi="宋体" w:cs="宋体" w:eastAsia="宋体" w:hint="default"/>
          <w:b/>
          <w:bCs/>
          <w:sz w:val="24"/>
          <w:szCs w:val="24"/>
        </w:rPr>
        <w:t>（八）</w:t>
      </w:r>
      <w:r>
        <w:rPr>
          <w:rFonts w:ascii="宋体" w:hAnsi="宋体" w:cs="宋体" w:eastAsia="宋体" w:hint="default"/>
          <w:b/>
          <w:bCs/>
          <w:spacing w:val="-49"/>
          <w:sz w:val="24"/>
          <w:szCs w:val="24"/>
        </w:rPr>
        <w:t> </w:t>
      </w:r>
      <w:r>
        <w:rPr>
          <w:rFonts w:ascii="宋体" w:hAnsi="宋体" w:cs="宋体" w:eastAsia="宋体" w:hint="default"/>
          <w:b/>
          <w:bCs/>
          <w:sz w:val="24"/>
          <w:szCs w:val="24"/>
        </w:rPr>
        <w:t>公司核心竞争力</w:t>
      </w:r>
      <w:r>
        <w:rPr>
          <w:rFonts w:ascii="宋体" w:hAnsi="宋体" w:cs="宋体" w:eastAsia="宋体" w:hint="default"/>
          <w:b/>
          <w:bCs/>
          <w:w w:val="99"/>
          <w:sz w:val="24"/>
          <w:szCs w:val="24"/>
        </w:rPr>
        <w:t> </w:t>
      </w:r>
      <w:r>
        <w:rPr>
          <w:rFonts w:ascii="宋体" w:hAnsi="宋体" w:cs="宋体" w:eastAsia="宋体" w:hint="default"/>
          <w:spacing w:val="-3"/>
          <w:sz w:val="24"/>
          <w:szCs w:val="24"/>
        </w:rPr>
        <w:t>通过十多年的不懈努力和发展，安居宝在品牌塑造、技术领先、营销网络及</w:t>
      </w:r>
    </w:p>
    <w:p>
      <w:pPr>
        <w:spacing w:line="456" w:lineRule="auto" w:before="67"/>
        <w:ind w:left="618" w:right="187" w:hanging="480"/>
        <w:jc w:val="left"/>
        <w:rPr>
          <w:rFonts w:ascii="宋体" w:hAnsi="宋体" w:cs="宋体" w:eastAsia="宋体" w:hint="default"/>
          <w:sz w:val="24"/>
          <w:szCs w:val="24"/>
        </w:rPr>
      </w:pPr>
      <w:r>
        <w:rPr>
          <w:rFonts w:ascii="宋体" w:hAnsi="宋体" w:cs="宋体" w:eastAsia="宋体" w:hint="default"/>
          <w:sz w:val="24"/>
          <w:szCs w:val="24"/>
        </w:rPr>
        <w:t>服务保障等方面具备了较强的竞争优势。 </w:t>
      </w:r>
      <w:r>
        <w:rPr>
          <w:rFonts w:ascii="宋体" w:hAnsi="宋体" w:cs="宋体" w:eastAsia="宋体" w:hint="default"/>
          <w:b/>
          <w:bCs/>
          <w:sz w:val="24"/>
          <w:szCs w:val="24"/>
        </w:rPr>
        <w:t>1</w:t>
      </w:r>
      <w:r>
        <w:rPr>
          <w:rFonts w:ascii="宋体" w:hAnsi="宋体" w:cs="宋体" w:eastAsia="宋体" w:hint="default"/>
          <w:b/>
          <w:bCs/>
          <w:sz w:val="24"/>
          <w:szCs w:val="24"/>
        </w:rPr>
        <w:t>、享有较高知名度与良好的市场口碑是公司的品牌优势</w:t>
      </w:r>
      <w:r>
        <w:rPr>
          <w:rFonts w:ascii="宋体" w:hAnsi="宋体" w:cs="宋体" w:eastAsia="宋体" w:hint="default"/>
          <w:b/>
          <w:bCs/>
          <w:w w:val="99"/>
          <w:sz w:val="24"/>
          <w:szCs w:val="24"/>
        </w:rPr>
        <w:t> </w:t>
      </w:r>
      <w:r>
        <w:rPr>
          <w:rFonts w:ascii="宋体" w:hAnsi="宋体" w:cs="宋体" w:eastAsia="宋体" w:hint="default"/>
          <w:spacing w:val="-3"/>
          <w:sz w:val="24"/>
          <w:szCs w:val="24"/>
        </w:rPr>
        <w:t>安居宝经过多年的发展，以技术为依托，凭借强大的规模、科技、服务等综</w:t>
      </w:r>
    </w:p>
    <w:p>
      <w:pPr>
        <w:pStyle w:val="BodyText"/>
        <w:spacing w:line="456" w:lineRule="auto" w:before="67"/>
        <w:ind w:right="88"/>
        <w:jc w:val="left"/>
      </w:pPr>
      <w:r>
        <w:rPr>
          <w:spacing w:val="-3"/>
        </w:rPr>
        <w:t>合优势，在国内安防行业是属于一线品牌的前几位。安居宝公司是中国安全防范</w:t>
      </w:r>
      <w:r>
        <w:rPr>
          <w:spacing w:val="-103"/>
        </w:rPr>
        <w:t> </w:t>
      </w:r>
      <w:r>
        <w:rPr>
          <w:spacing w:val="-103"/>
        </w:rPr>
      </w:r>
      <w:r>
        <w:rPr/>
        <w:t>产品行业协会副理事长单位，中国智能建筑专业委员会常务委员会单位。</w:t>
      </w:r>
    </w:p>
    <w:p>
      <w:pPr>
        <w:pStyle w:val="BodyText"/>
        <w:spacing w:line="456" w:lineRule="auto" w:before="67"/>
        <w:ind w:right="188" w:firstLine="479"/>
        <w:jc w:val="left"/>
      </w:pPr>
      <w:r>
        <w:rPr>
          <w:spacing w:val="-3"/>
        </w:rPr>
        <w:t>安居宝充分发挥品牌优势，凭借良好的品牌和商誉获得了各级政府和市场的</w:t>
      </w:r>
      <w:r>
        <w:rPr/>
        <w:t> 认可，良好的品牌效应是公司今后发展的基础。</w:t>
      </w:r>
    </w:p>
    <w:p>
      <w:pPr>
        <w:spacing w:line="456" w:lineRule="auto" w:before="67"/>
        <w:ind w:left="618" w:right="187" w:firstLine="2"/>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、领先的研发能力和技术储备是公司发展的基石</w:t>
      </w:r>
      <w:r>
        <w:rPr>
          <w:rFonts w:ascii="宋体" w:hAnsi="宋体" w:cs="宋体" w:eastAsia="宋体" w:hint="default"/>
          <w:b/>
          <w:bCs/>
          <w:spacing w:val="-113"/>
          <w:sz w:val="24"/>
          <w:szCs w:val="24"/>
        </w:rPr>
        <w:t> </w:t>
      </w:r>
      <w:r>
        <w:rPr>
          <w:rFonts w:ascii="宋体" w:hAnsi="宋体" w:cs="宋体" w:eastAsia="宋体" w:hint="default"/>
          <w:b/>
          <w:bCs/>
          <w:spacing w:val="-113"/>
          <w:sz w:val="24"/>
          <w:szCs w:val="24"/>
        </w:rPr>
      </w:r>
      <w:r>
        <w:rPr>
          <w:rFonts w:ascii="宋体" w:hAnsi="宋体" w:cs="宋体" w:eastAsia="宋体" w:hint="default"/>
          <w:spacing w:val="-3"/>
          <w:sz w:val="24"/>
          <w:szCs w:val="24"/>
        </w:rPr>
        <w:t>我国的楼宇对讲系统由于需要适应大型小区物管的各种需求，成为了国内少</w:t>
      </w:r>
    </w:p>
    <w:p>
      <w:pPr>
        <w:pStyle w:val="BodyText"/>
        <w:spacing w:line="456" w:lineRule="auto" w:before="67"/>
        <w:ind w:right="88"/>
        <w:jc w:val="left"/>
      </w:pPr>
      <w:r>
        <w:rPr>
          <w:spacing w:val="-3"/>
        </w:rPr>
        <w:t>有的集技术水平和功能设计水平可以和国际水平相媲美的行业。安居宝同步国际</w:t>
      </w:r>
      <w:r>
        <w:rPr>
          <w:spacing w:val="-101"/>
        </w:rPr>
        <w:t> </w:t>
      </w:r>
      <w:r>
        <w:rPr>
          <w:spacing w:val="-101"/>
        </w:rPr>
      </w:r>
      <w:r>
        <w:rPr/>
        <w:t>先进水平的技术，引领行业发展潮流。</w:t>
      </w:r>
    </w:p>
    <w:p>
      <w:pPr>
        <w:pStyle w:val="BodyText"/>
        <w:spacing w:line="456" w:lineRule="auto" w:before="67"/>
        <w:ind w:right="192" w:firstLine="479"/>
        <w:jc w:val="both"/>
      </w:pPr>
      <w:r>
        <w:rPr/>
        <w:t>公司内首家利用 </w:t>
      </w:r>
      <w:r>
        <w:rPr>
          <w:rFonts w:ascii="宋体" w:hAnsi="宋体" w:cs="宋体" w:eastAsia="宋体" w:hint="default"/>
        </w:rPr>
        <w:t>TCP/IP</w:t>
      </w:r>
      <w:r>
        <w:rPr>
          <w:rFonts w:ascii="宋体" w:hAnsi="宋体" w:cs="宋体" w:eastAsia="宋体" w:hint="default"/>
          <w:spacing w:val="-87"/>
        </w:rPr>
        <w:t> </w:t>
      </w:r>
      <w:r>
        <w:rPr/>
        <w:t>网络总线结构推出适用于大型社区联网的可视对讲 </w:t>
      </w:r>
      <w:r>
        <w:rPr>
          <w:spacing w:val="-3"/>
        </w:rPr>
        <w:t>系统，从而使得安居宝产品在越大的小区竞争力越强，其传输技术在国内处于领</w:t>
      </w:r>
      <w:r>
        <w:rPr>
          <w:spacing w:val="-103"/>
        </w:rPr>
        <w:t> </w:t>
      </w:r>
      <w:r>
        <w:rPr>
          <w:spacing w:val="-103"/>
        </w:rPr>
      </w:r>
      <w:r>
        <w:rPr/>
        <w:t>先地位。率先推出基于纯 </w:t>
      </w:r>
      <w:r>
        <w:rPr>
          <w:rFonts w:ascii="宋体" w:hAnsi="宋体" w:cs="宋体" w:eastAsia="宋体" w:hint="default"/>
        </w:rPr>
        <w:t>TCP/IP</w:t>
      </w:r>
      <w:r>
        <w:rPr>
          <w:rFonts w:ascii="宋体" w:hAnsi="宋体" w:cs="宋体" w:eastAsia="宋体" w:hint="default"/>
          <w:spacing w:val="-87"/>
        </w:rPr>
        <w:t> </w:t>
      </w:r>
      <w:r>
        <w:rPr/>
        <w:t>网络结构的智能家居系统，且基础软件为安居 </w:t>
      </w:r>
      <w:r>
        <w:rPr>
          <w:spacing w:val="-3"/>
        </w:rPr>
        <w:t>宝自主研发，使安居宝成为社区安防及智能家居系统集成供应商，提供了技术支</w:t>
      </w:r>
      <w:r>
        <w:rPr>
          <w:spacing w:val="-103"/>
        </w:rPr>
        <w:t> </w:t>
      </w:r>
      <w:r>
        <w:rPr>
          <w:spacing w:val="-103"/>
        </w:rPr>
      </w:r>
      <w:r>
        <w:rPr/>
        <w:t>撑及通过技术关联形成产品壁垒。</w:t>
      </w:r>
    </w:p>
    <w:p>
      <w:pPr>
        <w:pStyle w:val="BodyText"/>
        <w:spacing w:line="456" w:lineRule="auto" w:before="68"/>
        <w:ind w:right="88" w:firstLine="479"/>
        <w:jc w:val="left"/>
      </w:pPr>
      <w:r>
        <w:rPr>
          <w:spacing w:val="-3"/>
        </w:rPr>
        <w:t>独家开发出专用于报警运营服务的无线报警系统，使得我们的运营模式更灵</w:t>
      </w:r>
      <w:r>
        <w:rPr/>
        <w:t> </w:t>
      </w:r>
      <w:r>
        <w:rPr>
          <w:spacing w:val="-3"/>
        </w:rPr>
        <w:t>活更丰富，并取得了发明专利，具有不可复制性。对底层软件结构、编解码通讯</w:t>
      </w:r>
      <w:r>
        <w:rPr>
          <w:spacing w:val="-103"/>
        </w:rPr>
        <w:t> </w:t>
      </w:r>
      <w:r>
        <w:rPr>
          <w:spacing w:val="-103"/>
        </w:rPr>
      </w:r>
      <w:r>
        <w:rPr>
          <w:spacing w:val="-3"/>
        </w:rPr>
        <w:t>技术及协议、图像声音压缩技术等核心技术的关联和功能整合，可以通过软件管</w:t>
      </w:r>
      <w:r>
        <w:rPr>
          <w:spacing w:val="-103"/>
        </w:rPr>
        <w:t> </w:t>
      </w:r>
      <w:r>
        <w:rPr>
          <w:spacing w:val="-103"/>
        </w:rPr>
      </w:r>
      <w:r>
        <w:rPr/>
        <w:t>理平台将社区安防里面的相关系统进行整合，比如监控系统、智能停车场系统、 电子巡更系统进行整合，扩充社区安防的产品线，成为系统集成器材的供应商。</w:t>
      </w:r>
    </w:p>
    <w:p>
      <w:pPr>
        <w:spacing w:after="0" w:line="456" w:lineRule="auto"/>
        <w:jc w:val="left"/>
        <w:sectPr>
          <w:pgSz w:w="11910" w:h="16850"/>
          <w:pgMar w:header="852" w:footer="1195" w:top="1480" w:bottom="1380" w:left="1660" w:right="1600"/>
        </w:sectPr>
      </w:pPr>
    </w:p>
    <w:p>
      <w:pPr>
        <w:spacing w:line="240" w:lineRule="auto" w:before="11"/>
        <w:rPr>
          <w:rFonts w:ascii="宋体" w:hAnsi="宋体" w:cs="宋体" w:eastAsia="宋体" w:hint="default"/>
          <w:sz w:val="10"/>
          <w:szCs w:val="10"/>
        </w:rPr>
      </w:pPr>
    </w:p>
    <w:p>
      <w:pPr>
        <w:pStyle w:val="BodyText"/>
        <w:spacing w:line="456" w:lineRule="auto" w:before="26"/>
        <w:ind w:right="128"/>
        <w:jc w:val="left"/>
      </w:pPr>
      <w:r>
        <w:rPr/>
        <w:t>技术关联后的优势主要体现在成本低、系统升级空间大、服务效率及保障度高， 有利于统一管理。</w:t>
      </w:r>
    </w:p>
    <w:p>
      <w:pPr>
        <w:spacing w:line="456" w:lineRule="auto" w:before="67"/>
        <w:ind w:left="618" w:right="216" w:firstLine="2"/>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、逐步扩大的营销服务网络体系是业绩高速成长的有力保障。</w:t>
      </w:r>
      <w:r>
        <w:rPr>
          <w:rFonts w:ascii="宋体" w:hAnsi="宋体" w:cs="宋体" w:eastAsia="宋体" w:hint="default"/>
          <w:b/>
          <w:bCs/>
          <w:spacing w:val="-115"/>
          <w:sz w:val="24"/>
          <w:szCs w:val="24"/>
        </w:rPr>
        <w:t> </w:t>
      </w:r>
      <w:r>
        <w:rPr>
          <w:rFonts w:ascii="宋体" w:hAnsi="宋体" w:cs="宋体" w:eastAsia="宋体" w:hint="default"/>
          <w:b/>
          <w:bCs/>
          <w:spacing w:val="-115"/>
          <w:sz w:val="24"/>
          <w:szCs w:val="24"/>
        </w:rPr>
      </w:r>
      <w:r>
        <w:rPr>
          <w:rFonts w:ascii="宋体" w:hAnsi="宋体" w:cs="宋体" w:eastAsia="宋体" w:hint="default"/>
          <w:sz w:val="24"/>
          <w:szCs w:val="24"/>
        </w:rPr>
        <w:t>目前公司在全国设立了营销服务网点</w:t>
      </w:r>
      <w:r>
        <w:rPr>
          <w:rFonts w:ascii="宋体" w:hAnsi="宋体" w:cs="宋体" w:eastAsia="宋体" w:hint="default"/>
          <w:spacing w:val="-59"/>
          <w:sz w:val="24"/>
          <w:szCs w:val="24"/>
        </w:rPr>
        <w:t> </w:t>
      </w:r>
      <w:r>
        <w:rPr>
          <w:rFonts w:ascii="宋体" w:hAnsi="宋体" w:cs="宋体" w:eastAsia="宋体" w:hint="default"/>
          <w:sz w:val="24"/>
          <w:szCs w:val="24"/>
        </w:rPr>
        <w:t>101</w:t>
      </w:r>
      <w:r>
        <w:rPr>
          <w:rFonts w:ascii="宋体" w:hAnsi="宋体" w:cs="宋体" w:eastAsia="宋体" w:hint="default"/>
          <w:spacing w:val="-59"/>
          <w:sz w:val="24"/>
          <w:szCs w:val="24"/>
        </w:rPr>
        <w:t> </w:t>
      </w:r>
      <w:r>
        <w:rPr>
          <w:rFonts w:ascii="宋体" w:hAnsi="宋体" w:cs="宋体" w:eastAsia="宋体" w:hint="default"/>
          <w:spacing w:val="-6"/>
          <w:sz w:val="24"/>
          <w:szCs w:val="24"/>
        </w:rPr>
        <w:t>个，计划在未来两年将营销服务网</w:t>
      </w:r>
    </w:p>
    <w:p>
      <w:pPr>
        <w:pStyle w:val="BodyText"/>
        <w:spacing w:line="456" w:lineRule="auto" w:before="65"/>
        <w:ind w:right="129"/>
        <w:jc w:val="left"/>
      </w:pPr>
      <w:r>
        <w:rPr/>
        <w:t>点扩展到</w:t>
      </w:r>
      <w:r>
        <w:rPr>
          <w:spacing w:val="-61"/>
        </w:rPr>
        <w:t> </w:t>
      </w:r>
      <w:r>
        <w:rPr>
          <w:rFonts w:ascii="宋体" w:hAnsi="宋体" w:cs="宋体" w:eastAsia="宋体" w:hint="default"/>
        </w:rPr>
        <w:t>150</w:t>
      </w:r>
      <w:r>
        <w:rPr>
          <w:rFonts w:ascii="宋体" w:hAnsi="宋体" w:cs="宋体" w:eastAsia="宋体" w:hint="default"/>
          <w:spacing w:val="-60"/>
        </w:rPr>
        <w:t> </w:t>
      </w:r>
      <w:r>
        <w:rPr/>
        <w:t>个左右，继续领先于国内同行。扁平化的销售模式增加销售收入， </w:t>
      </w:r>
      <w:r>
        <w:rPr>
          <w:spacing w:val="-3"/>
        </w:rPr>
        <w:t>提高服务水平，提升公司竞争力。通过全方位立体服务，完善的售前、售中、售</w:t>
      </w:r>
      <w:r>
        <w:rPr>
          <w:spacing w:val="-99"/>
        </w:rPr>
        <w:t> </w:t>
      </w:r>
      <w:r>
        <w:rPr>
          <w:spacing w:val="-99"/>
        </w:rPr>
      </w:r>
      <w:r>
        <w:rPr/>
        <w:t>后的全方位立体服务，提升客户忠诚度。</w:t>
      </w:r>
    </w:p>
    <w:p>
      <w:pPr>
        <w:spacing w:line="240" w:lineRule="auto" w:before="5"/>
        <w:rPr>
          <w:rFonts w:ascii="宋体" w:hAnsi="宋体" w:cs="宋体" w:eastAsia="宋体" w:hint="default"/>
          <w:sz w:val="20"/>
          <w:szCs w:val="20"/>
        </w:rPr>
      </w:pPr>
    </w:p>
    <w:p>
      <w:pPr>
        <w:pStyle w:val="Heading7"/>
        <w:tabs>
          <w:tab w:pos="1697" w:val="left" w:leader="none"/>
        </w:tabs>
        <w:spacing w:line="456" w:lineRule="auto"/>
        <w:ind w:right="5542" w:hanging="84"/>
        <w:jc w:val="left"/>
        <w:rPr>
          <w:b w:val="0"/>
          <w:bCs w:val="0"/>
        </w:rPr>
      </w:pPr>
      <w:r>
        <w:rPr>
          <w:w w:val="95"/>
        </w:rPr>
        <w:t>（九）</w:t>
        <w:tab/>
      </w:r>
      <w:r>
        <w:rPr/>
        <w:t>产品研发情况</w:t>
      </w:r>
      <w:r>
        <w:rPr>
          <w:w w:val="99"/>
        </w:rPr>
        <w:t> </w:t>
      </w:r>
      <w:r>
        <w:rPr>
          <w:rFonts w:ascii="宋体" w:hAnsi="宋体" w:cs="宋体" w:eastAsia="宋体" w:hint="default"/>
        </w:rPr>
        <w:t>1</w:t>
      </w:r>
      <w:r>
        <w:rPr/>
        <w:t>、</w:t>
      </w:r>
      <w:r>
        <w:rPr>
          <w:spacing w:val="-57"/>
        </w:rPr>
        <w:t> </w:t>
      </w:r>
      <w:r>
        <w:rPr/>
        <w:t>基本情况</w:t>
      </w:r>
      <w:r>
        <w:rPr>
          <w:b w:val="0"/>
          <w:bCs w:val="0"/>
        </w:rPr>
      </w:r>
    </w:p>
    <w:p>
      <w:pPr>
        <w:pStyle w:val="BodyText"/>
        <w:spacing w:line="456" w:lineRule="auto" w:before="67"/>
        <w:ind w:right="101" w:firstLine="479"/>
        <w:jc w:val="left"/>
      </w:pPr>
      <w:r>
        <w:rPr>
          <w:spacing w:val="-7"/>
        </w:rPr>
        <w:t>报告期内，研发中心根据公司的发展战略，对研发中心团队管理进行了调整。</w:t>
      </w:r>
      <w:r>
        <w:rPr/>
        <w:t> </w:t>
      </w:r>
      <w:r>
        <w:rPr>
          <w:spacing w:val="-3"/>
        </w:rPr>
        <w:t>在原来按专业方向分组的基础上，实行按产品线分组管理。在研发激劢上，在研</w:t>
      </w:r>
      <w:r>
        <w:rPr>
          <w:spacing w:val="-102"/>
        </w:rPr>
        <w:t> </w:t>
      </w:r>
      <w:r>
        <w:rPr>
          <w:spacing w:val="-102"/>
        </w:rPr>
      </w:r>
      <w:r>
        <w:rPr>
          <w:spacing w:val="-3"/>
        </w:rPr>
        <w:t>发中心全面实施《研发中心绩效考核制度》，产品组人员的绩效奖金直接与产品</w:t>
      </w:r>
      <w:r>
        <w:rPr>
          <w:spacing w:val="-109"/>
        </w:rPr>
        <w:t> </w:t>
      </w:r>
      <w:r>
        <w:rPr>
          <w:spacing w:val="-109"/>
        </w:rPr>
      </w:r>
      <w:r>
        <w:rPr>
          <w:spacing w:val="-3"/>
        </w:rPr>
        <w:t>的销售增长率挂钩；在实行绩效激励的同时，实施《技术职称评聘管理办法》，</w:t>
      </w:r>
      <w:r>
        <w:rPr>
          <w:spacing w:val="-110"/>
        </w:rPr>
        <w:t> </w:t>
      </w:r>
      <w:r>
        <w:rPr>
          <w:spacing w:val="-110"/>
        </w:rPr>
      </w:r>
      <w:r>
        <w:rPr/>
        <w:t>鼓励研发人员不断提高自身的技术水平。</w:t>
      </w:r>
    </w:p>
    <w:p>
      <w:pPr>
        <w:pStyle w:val="Heading7"/>
        <w:spacing w:line="240" w:lineRule="auto" w:before="67"/>
        <w:ind w:right="101"/>
        <w:jc w:val="left"/>
        <w:rPr>
          <w:b w:val="0"/>
          <w:bCs w:val="0"/>
        </w:rPr>
      </w:pPr>
      <w:r>
        <w:rPr>
          <w:rFonts w:ascii="宋体" w:hAnsi="宋体" w:cs="宋体" w:eastAsia="宋体" w:hint="default"/>
        </w:rPr>
        <w:t>2</w:t>
      </w:r>
      <w:r>
        <w:rPr/>
        <w:t>、</w:t>
      </w:r>
      <w:r>
        <w:rPr>
          <w:spacing w:val="-58"/>
        </w:rPr>
        <w:t> </w:t>
      </w:r>
      <w:r>
        <w:rPr/>
        <w:t>产品开发及技术创新</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right="226" w:firstLine="479"/>
        <w:jc w:val="both"/>
      </w:pPr>
      <w:r>
        <w:rPr>
          <w:spacing w:val="4"/>
        </w:rPr>
        <w:t>报告期内，公司在消化吸收原有的技术基础上进行技术研发和创新，开发 </w:t>
      </w:r>
      <w:r>
        <w:rPr>
          <w:rFonts w:ascii="宋体" w:hAnsi="宋体" w:cs="宋体" w:eastAsia="宋体" w:hint="default"/>
        </w:rPr>
        <w:t>DF2200</w:t>
      </w:r>
      <w:r>
        <w:rPr>
          <w:rFonts w:ascii="宋体" w:hAnsi="宋体" w:cs="宋体" w:eastAsia="宋体" w:hint="default"/>
          <w:spacing w:val="25"/>
        </w:rPr>
        <w:t> </w:t>
      </w:r>
      <w:r>
        <w:rPr/>
        <w:t>楼宇对讲系统，该系统最大的特点是采用模拟网线传输信号，降低布线</w:t>
      </w:r>
      <w:r>
        <w:rPr>
          <w:spacing w:val="-117"/>
        </w:rPr>
        <w:t> </w:t>
      </w:r>
      <w:r>
        <w:rPr>
          <w:spacing w:val="-117"/>
        </w:rPr>
      </w:r>
      <w:r>
        <w:rPr/>
        <w:t>成本，提高系统安装调试的方便性。</w:t>
      </w:r>
    </w:p>
    <w:p>
      <w:pPr>
        <w:spacing w:line="456" w:lineRule="auto" w:before="68"/>
        <w:ind w:left="704" w:right="101" w:hanging="87"/>
        <w:jc w:val="left"/>
        <w:rPr>
          <w:rFonts w:ascii="宋体" w:hAnsi="宋体" w:cs="宋体" w:eastAsia="宋体" w:hint="default"/>
          <w:sz w:val="24"/>
          <w:szCs w:val="24"/>
        </w:rPr>
      </w:pPr>
      <w:r>
        <w:rPr>
          <w:rFonts w:ascii="宋体" w:hAnsi="宋体" w:cs="宋体" w:eastAsia="宋体" w:hint="default"/>
          <w:spacing w:val="-9"/>
          <w:sz w:val="24"/>
          <w:szCs w:val="24"/>
        </w:rPr>
        <w:t>报告期内，申请了</w:t>
      </w:r>
      <w:r>
        <w:rPr>
          <w:rFonts w:ascii="宋体" w:hAnsi="宋体" w:cs="宋体" w:eastAsia="宋体" w:hint="default"/>
          <w:spacing w:val="-55"/>
          <w:sz w:val="24"/>
          <w:szCs w:val="24"/>
        </w:rPr>
        <w:t> </w:t>
      </w:r>
      <w:r>
        <w:rPr>
          <w:rFonts w:ascii="宋体" w:hAnsi="宋体" w:cs="宋体" w:eastAsia="宋体" w:hint="default"/>
          <w:sz w:val="24"/>
          <w:szCs w:val="24"/>
        </w:rPr>
        <w:t>8</w:t>
      </w:r>
      <w:r>
        <w:rPr>
          <w:rFonts w:ascii="宋体" w:hAnsi="宋体" w:cs="宋体" w:eastAsia="宋体" w:hint="default"/>
          <w:spacing w:val="-55"/>
          <w:sz w:val="24"/>
          <w:szCs w:val="24"/>
        </w:rPr>
        <w:t> </w:t>
      </w:r>
      <w:r>
        <w:rPr>
          <w:rFonts w:ascii="宋体" w:hAnsi="宋体" w:cs="宋体" w:eastAsia="宋体" w:hint="default"/>
          <w:spacing w:val="-6"/>
          <w:sz w:val="24"/>
          <w:szCs w:val="24"/>
        </w:rPr>
        <w:t>项产品外观专利，目前均已受理；取得一个软件著作权。</w:t>
      </w:r>
      <w:r>
        <w:rPr>
          <w:rFonts w:ascii="宋体" w:hAnsi="宋体" w:cs="宋体" w:eastAsia="宋体" w:hint="default"/>
          <w:sz w:val="24"/>
          <w:szCs w:val="24"/>
        </w:rPr>
        <w:t> </w:t>
      </w:r>
      <w:r>
        <w:rPr>
          <w:rFonts w:ascii="宋体" w:hAnsi="宋体" w:cs="宋体" w:eastAsia="宋体" w:hint="default"/>
          <w:b/>
          <w:bCs/>
          <w:sz w:val="24"/>
          <w:szCs w:val="24"/>
        </w:rPr>
        <w:t>3</w:t>
      </w:r>
      <w:r>
        <w:rPr>
          <w:rFonts w:ascii="宋体" w:hAnsi="宋体" w:cs="宋体" w:eastAsia="宋体" w:hint="default"/>
          <w:b/>
          <w:bCs/>
          <w:sz w:val="24"/>
          <w:szCs w:val="24"/>
        </w:rPr>
        <w:t>、</w:t>
      </w:r>
      <w:r>
        <w:rPr>
          <w:rFonts w:ascii="宋体" w:hAnsi="宋体" w:cs="宋体" w:eastAsia="宋体" w:hint="default"/>
          <w:b/>
          <w:bCs/>
          <w:spacing w:val="-60"/>
          <w:sz w:val="24"/>
          <w:szCs w:val="24"/>
        </w:rPr>
        <w:t> </w:t>
      </w:r>
      <w:r>
        <w:rPr>
          <w:rFonts w:ascii="宋体" w:hAnsi="宋体" w:cs="宋体" w:eastAsia="宋体" w:hint="default"/>
          <w:b/>
          <w:bCs/>
          <w:sz w:val="24"/>
          <w:szCs w:val="24"/>
        </w:rPr>
        <w:t>报告期内研发费用占营业收入的比例</w:t>
      </w:r>
      <w:r>
        <w:rPr>
          <w:rFonts w:ascii="宋体" w:hAnsi="宋体" w:cs="宋体" w:eastAsia="宋体" w:hint="default"/>
          <w:sz w:val="24"/>
          <w:szCs w:val="24"/>
        </w:rPr>
      </w:r>
    </w:p>
    <w:p>
      <w:pPr>
        <w:pStyle w:val="BodyText"/>
        <w:spacing w:line="240" w:lineRule="auto" w:before="65"/>
        <w:ind w:left="704" w:right="101"/>
        <w:jc w:val="left"/>
      </w:pPr>
      <w:r>
        <w:rPr/>
        <w:t>报告期内研发支出</w:t>
      </w:r>
      <w:r>
        <w:rPr>
          <w:spacing w:val="-60"/>
        </w:rPr>
        <w:t> </w:t>
      </w:r>
      <w:r>
        <w:rPr>
          <w:rFonts w:ascii="宋体" w:hAnsi="宋体" w:cs="宋体" w:eastAsia="宋体" w:hint="default"/>
        </w:rPr>
        <w:t>1548.37</w:t>
      </w:r>
      <w:r>
        <w:rPr>
          <w:rFonts w:ascii="宋体" w:hAnsi="宋体" w:cs="宋体" w:eastAsia="宋体" w:hint="default"/>
          <w:spacing w:val="-60"/>
        </w:rPr>
        <w:t> </w:t>
      </w:r>
      <w:r>
        <w:rPr/>
        <w:t>万元，占收入</w:t>
      </w:r>
      <w:r>
        <w:rPr>
          <w:spacing w:val="-60"/>
        </w:rPr>
        <w:t> </w:t>
      </w:r>
      <w:r>
        <w:rPr>
          <w:rFonts w:ascii="宋体" w:hAnsi="宋体" w:cs="宋体" w:eastAsia="宋体" w:hint="default"/>
        </w:rPr>
        <w:t>6.11%</w:t>
      </w:r>
      <w:r>
        <w:rPr/>
        <w:t>。</w:t>
      </w:r>
    </w:p>
    <w:p>
      <w:pPr>
        <w:pStyle w:val="Heading7"/>
        <w:spacing w:line="590" w:lineRule="atLeast" w:before="7"/>
        <w:ind w:left="138" w:right="104" w:firstLine="566"/>
        <w:jc w:val="left"/>
        <w:rPr>
          <w:b w:val="0"/>
          <w:bCs w:val="0"/>
        </w:rPr>
      </w:pPr>
      <w:r>
        <w:rPr>
          <w:rFonts w:ascii="宋体" w:hAnsi="宋体" w:cs="宋体" w:eastAsia="宋体" w:hint="default"/>
        </w:rPr>
        <w:t>4</w:t>
      </w:r>
      <w:r>
        <w:rPr/>
        <w:t>、</w:t>
      </w:r>
      <w:r>
        <w:rPr>
          <w:spacing w:val="-63"/>
        </w:rPr>
        <w:t> </w:t>
      </w:r>
      <w:r>
        <w:rPr>
          <w:rFonts w:ascii="宋体" w:hAnsi="宋体" w:cs="宋体" w:eastAsia="宋体" w:hint="default"/>
        </w:rPr>
        <w:t>2011</w:t>
      </w:r>
      <w:r>
        <w:rPr>
          <w:rFonts w:ascii="宋体" w:hAnsi="宋体" w:cs="宋体" w:eastAsia="宋体" w:hint="default"/>
          <w:spacing w:val="-67"/>
        </w:rPr>
        <w:t> </w:t>
      </w:r>
      <w:r>
        <w:rPr>
          <w:spacing w:val="-3"/>
        </w:rPr>
        <w:t>年，本公司积极申报、承担政府科技项目，并获得政府大力支持，</w:t>
      </w:r>
      <w:r>
        <w:rPr>
          <w:w w:val="99"/>
        </w:rPr>
        <w:t> </w:t>
      </w:r>
      <w:r>
        <w:rPr/>
        <w:t>有力推动了本公司技术创新和产品研发工作，主要情况如下：</w:t>
      </w:r>
      <w:r>
        <w:rPr>
          <w:b w:val="0"/>
          <w:bCs w:val="0"/>
        </w:rPr>
      </w:r>
    </w:p>
    <w:p>
      <w:pPr>
        <w:spacing w:after="0" w:line="590" w:lineRule="atLeast"/>
        <w:jc w:val="left"/>
        <w:sectPr>
          <w:footerReference w:type="default" r:id="rId39"/>
          <w:pgSz w:w="11910" w:h="16850"/>
          <w:pgMar w:footer="1195" w:header="852" w:top="1480" w:bottom="1380" w:left="1660" w:right="1560"/>
          <w:pgNumType w:start="2"/>
        </w:sectPr>
      </w:pPr>
    </w:p>
    <w:p>
      <w:pPr>
        <w:spacing w:line="240" w:lineRule="auto" w:before="11"/>
        <w:rPr>
          <w:rFonts w:ascii="宋体" w:hAnsi="宋体" w:cs="宋体" w:eastAsia="宋体" w:hint="default"/>
          <w:b/>
          <w:bCs/>
          <w:sz w:val="10"/>
          <w:szCs w:val="10"/>
        </w:rPr>
      </w:pPr>
    </w:p>
    <w:p>
      <w:pPr>
        <w:spacing w:line="456" w:lineRule="auto" w:before="26"/>
        <w:ind w:left="990" w:right="885" w:hanging="425"/>
        <w:jc w:val="left"/>
        <w:rPr>
          <w:rFonts w:ascii="宋体" w:hAnsi="宋体" w:cs="宋体" w:eastAsia="宋体" w:hint="default"/>
          <w:sz w:val="24"/>
          <w:szCs w:val="24"/>
        </w:rPr>
      </w:pPr>
      <w:r>
        <w:rPr>
          <w:rFonts w:ascii="宋体" w:hAnsi="宋体" w:cs="宋体" w:eastAsia="宋体" w:hint="default"/>
          <w:b/>
          <w:bCs/>
          <w:sz w:val="24"/>
          <w:szCs w:val="24"/>
        </w:rPr>
        <w:t>(1)</w:t>
      </w:r>
      <w:r>
        <w:rPr>
          <w:rFonts w:ascii="宋体" w:hAnsi="宋体" w:cs="宋体" w:eastAsia="宋体" w:hint="default"/>
          <w:b/>
          <w:bCs/>
          <w:spacing w:val="-73"/>
          <w:sz w:val="24"/>
          <w:szCs w:val="24"/>
        </w:rPr>
        <w:t> </w:t>
      </w:r>
      <w:r>
        <w:rPr>
          <w:rFonts w:ascii="宋体" w:hAnsi="宋体" w:cs="宋体" w:eastAsia="宋体" w:hint="default"/>
          <w:b/>
          <w:bCs/>
          <w:sz w:val="24"/>
          <w:szCs w:val="24"/>
        </w:rPr>
        <w:t>项目名称：</w:t>
      </w:r>
      <w:r>
        <w:rPr>
          <w:rFonts w:ascii="宋体" w:hAnsi="宋体" w:cs="宋体" w:eastAsia="宋体" w:hint="default"/>
          <w:sz w:val="24"/>
          <w:szCs w:val="24"/>
        </w:rPr>
        <w:t>基于无线射频的智能家居系统关键技术研究及产业化 </w:t>
      </w:r>
      <w:r>
        <w:rPr>
          <w:rFonts w:ascii="宋体" w:hAnsi="宋体" w:cs="宋体" w:eastAsia="宋体" w:hint="default"/>
          <w:b/>
          <w:bCs/>
          <w:sz w:val="24"/>
          <w:szCs w:val="24"/>
        </w:rPr>
        <w:t>项目类别：</w:t>
      </w:r>
      <w:r>
        <w:rPr>
          <w:rFonts w:ascii="宋体" w:hAnsi="宋体" w:cs="宋体" w:eastAsia="宋体" w:hint="default"/>
          <w:sz w:val="24"/>
          <w:szCs w:val="24"/>
        </w:rPr>
        <w:t>广州市科技计划项目科技攻关专项 </w:t>
      </w:r>
      <w:r>
        <w:rPr>
          <w:rFonts w:ascii="宋体" w:hAnsi="宋体" w:cs="宋体" w:eastAsia="宋体" w:hint="default"/>
          <w:b/>
          <w:bCs/>
          <w:sz w:val="24"/>
          <w:szCs w:val="24"/>
        </w:rPr>
        <w:t>组织单位：</w:t>
      </w:r>
      <w:r>
        <w:rPr>
          <w:rFonts w:ascii="宋体" w:hAnsi="宋体" w:cs="宋体" w:eastAsia="宋体" w:hint="default"/>
          <w:sz w:val="24"/>
          <w:szCs w:val="24"/>
        </w:rPr>
        <w:t>广州市科技和信息化局</w:t>
      </w:r>
    </w:p>
    <w:p>
      <w:pPr>
        <w:tabs>
          <w:tab w:pos="2317" w:val="left" w:leader="none"/>
        </w:tabs>
        <w:spacing w:before="67"/>
        <w:ind w:left="990" w:right="0" w:firstLine="0"/>
        <w:jc w:val="left"/>
        <w:rPr>
          <w:rFonts w:ascii="宋体" w:hAnsi="宋体" w:cs="宋体" w:eastAsia="宋体" w:hint="default"/>
          <w:sz w:val="24"/>
          <w:szCs w:val="24"/>
        </w:rPr>
      </w:pPr>
      <w:r>
        <w:rPr>
          <w:rFonts w:ascii="宋体" w:hAnsi="宋体" w:cs="宋体" w:eastAsia="宋体" w:hint="default"/>
          <w:b/>
          <w:bCs/>
          <w:w w:val="95"/>
          <w:sz w:val="24"/>
          <w:szCs w:val="24"/>
        </w:rPr>
        <w:t>项目编号</w:t>
      </w:r>
      <w:r>
        <w:rPr>
          <w:rFonts w:ascii="宋体" w:hAnsi="宋体" w:cs="宋体" w:eastAsia="宋体" w:hint="default"/>
          <w:b/>
          <w:bCs/>
          <w:w w:val="95"/>
          <w:sz w:val="24"/>
          <w:szCs w:val="24"/>
        </w:rPr>
        <w:t>:</w:t>
        <w:tab/>
      </w:r>
      <w:r>
        <w:rPr>
          <w:rFonts w:ascii="宋体" w:hAnsi="宋体" w:cs="宋体" w:eastAsia="宋体" w:hint="default"/>
          <w:sz w:val="24"/>
          <w:szCs w:val="24"/>
        </w:rPr>
        <w:t>11A11020327</w:t>
      </w:r>
    </w:p>
    <w:p>
      <w:pPr>
        <w:spacing w:line="240" w:lineRule="auto" w:before="6"/>
        <w:rPr>
          <w:rFonts w:ascii="宋体" w:hAnsi="宋体" w:cs="宋体" w:eastAsia="宋体" w:hint="default"/>
          <w:sz w:val="21"/>
          <w:szCs w:val="21"/>
        </w:rPr>
      </w:pPr>
    </w:p>
    <w:p>
      <w:pPr>
        <w:spacing w:before="0"/>
        <w:ind w:left="990" w:right="0" w:firstLine="0"/>
        <w:jc w:val="left"/>
        <w:rPr>
          <w:rFonts w:ascii="宋体" w:hAnsi="宋体" w:cs="宋体" w:eastAsia="宋体" w:hint="default"/>
          <w:sz w:val="24"/>
          <w:szCs w:val="24"/>
        </w:rPr>
      </w:pPr>
      <w:r>
        <w:rPr>
          <w:rFonts w:ascii="宋体" w:hAnsi="宋体" w:cs="宋体" w:eastAsia="宋体" w:hint="default"/>
          <w:b/>
          <w:bCs/>
          <w:sz w:val="24"/>
          <w:szCs w:val="24"/>
        </w:rPr>
        <w:t>立项经费： </w:t>
      </w:r>
      <w:r>
        <w:rPr>
          <w:rFonts w:ascii="宋体" w:hAnsi="宋体" w:cs="宋体" w:eastAsia="宋体" w:hint="default"/>
          <w:sz w:val="24"/>
          <w:szCs w:val="24"/>
        </w:rPr>
        <w:t>42</w:t>
      </w:r>
      <w:r>
        <w:rPr>
          <w:rFonts w:ascii="宋体" w:hAnsi="宋体" w:cs="宋体" w:eastAsia="宋体" w:hint="default"/>
          <w:spacing w:val="-59"/>
          <w:sz w:val="24"/>
          <w:szCs w:val="24"/>
        </w:rPr>
        <w:t> </w:t>
      </w:r>
      <w:r>
        <w:rPr>
          <w:rFonts w:ascii="宋体" w:hAnsi="宋体" w:cs="宋体" w:eastAsia="宋体" w:hint="default"/>
          <w:sz w:val="24"/>
          <w:szCs w:val="24"/>
        </w:rPr>
        <w:t>万元</w:t>
      </w:r>
    </w:p>
    <w:p>
      <w:pPr>
        <w:spacing w:line="240" w:lineRule="auto" w:before="9"/>
        <w:rPr>
          <w:rFonts w:ascii="宋体" w:hAnsi="宋体" w:cs="宋体" w:eastAsia="宋体" w:hint="default"/>
          <w:sz w:val="21"/>
          <w:szCs w:val="21"/>
        </w:rPr>
      </w:pPr>
    </w:p>
    <w:p>
      <w:pPr>
        <w:pStyle w:val="BodyText"/>
        <w:spacing w:line="240" w:lineRule="auto"/>
        <w:ind w:left="990" w:right="0"/>
        <w:jc w:val="left"/>
      </w:pPr>
      <w:r>
        <w:rPr>
          <w:rFonts w:ascii="宋体" w:hAnsi="宋体" w:cs="宋体" w:eastAsia="宋体" w:hint="default"/>
          <w:b/>
          <w:bCs/>
        </w:rPr>
        <w:t>拨款文件：</w:t>
      </w:r>
      <w:r>
        <w:rPr/>
        <w:t>关于下达 </w:t>
      </w:r>
      <w:r>
        <w:rPr>
          <w:rFonts w:ascii="宋体" w:hAnsi="宋体" w:cs="宋体" w:eastAsia="宋体" w:hint="default"/>
        </w:rPr>
        <w:t>2011</w:t>
      </w:r>
      <w:r>
        <w:rPr>
          <w:rFonts w:ascii="宋体" w:hAnsi="宋体" w:cs="宋体" w:eastAsia="宋体" w:hint="default"/>
          <w:spacing w:val="14"/>
        </w:rPr>
        <w:t> </w:t>
      </w:r>
      <w:r>
        <w:rPr/>
        <w:t>年第十一批科学技术经费的通知</w:t>
      </w:r>
      <w:r>
        <w:rPr>
          <w:rFonts w:ascii="宋体" w:hAnsi="宋体" w:cs="宋体" w:eastAsia="宋体" w:hint="default"/>
          <w:b/>
          <w:bCs/>
        </w:rPr>
        <w:t>（</w:t>
      </w:r>
      <w:r>
        <w:rPr/>
        <w:t>穗科信字</w:t>
      </w:r>
    </w:p>
    <w:p>
      <w:pPr>
        <w:spacing w:line="240" w:lineRule="auto" w:before="9"/>
        <w:rPr>
          <w:rFonts w:ascii="宋体" w:hAnsi="宋体" w:cs="宋体" w:eastAsia="宋体" w:hint="default"/>
          <w:sz w:val="21"/>
          <w:szCs w:val="21"/>
        </w:rPr>
      </w:pPr>
    </w:p>
    <w:p>
      <w:pPr>
        <w:spacing w:line="456" w:lineRule="auto" w:before="0"/>
        <w:ind w:left="990" w:right="4532" w:firstLine="0"/>
        <w:jc w:val="left"/>
        <w:rPr>
          <w:rFonts w:ascii="宋体" w:hAnsi="宋体" w:cs="宋体" w:eastAsia="宋体" w:hint="default"/>
          <w:sz w:val="24"/>
          <w:szCs w:val="24"/>
        </w:rPr>
      </w:pPr>
      <w:r>
        <w:rPr>
          <w:rFonts w:ascii="宋体" w:hAnsi="宋体" w:cs="宋体" w:eastAsia="宋体" w:hint="default"/>
          <w:sz w:val="24"/>
          <w:szCs w:val="24"/>
        </w:rPr>
        <w:t>【</w:t>
      </w:r>
      <w:r>
        <w:rPr>
          <w:rFonts w:ascii="宋体" w:hAnsi="宋体" w:cs="宋体" w:eastAsia="宋体" w:hint="default"/>
          <w:sz w:val="24"/>
          <w:szCs w:val="24"/>
        </w:rPr>
        <w:t>2011</w:t>
      </w:r>
      <w:r>
        <w:rPr>
          <w:rFonts w:ascii="宋体" w:hAnsi="宋体" w:cs="宋体" w:eastAsia="宋体" w:hint="default"/>
          <w:sz w:val="24"/>
          <w:szCs w:val="24"/>
        </w:rPr>
        <w:t>】</w:t>
      </w:r>
      <w:r>
        <w:rPr>
          <w:rFonts w:ascii="宋体" w:hAnsi="宋体" w:cs="宋体" w:eastAsia="宋体" w:hint="default"/>
          <w:sz w:val="24"/>
          <w:szCs w:val="24"/>
        </w:rPr>
        <w:t>272</w:t>
      </w:r>
      <w:r>
        <w:rPr>
          <w:rFonts w:ascii="宋体" w:hAnsi="宋体" w:cs="宋体" w:eastAsia="宋体" w:hint="default"/>
          <w:spacing w:val="-61"/>
          <w:sz w:val="24"/>
          <w:szCs w:val="24"/>
        </w:rPr>
        <w:t> </w:t>
      </w:r>
      <w:r>
        <w:rPr>
          <w:rFonts w:ascii="宋体" w:hAnsi="宋体" w:cs="宋体" w:eastAsia="宋体" w:hint="default"/>
          <w:sz w:val="24"/>
          <w:szCs w:val="24"/>
        </w:rPr>
        <w:t>号</w:t>
      </w:r>
      <w:r>
        <w:rPr>
          <w:rFonts w:ascii="宋体" w:hAnsi="宋体" w:cs="宋体" w:eastAsia="宋体" w:hint="default"/>
          <w:b/>
          <w:bCs/>
          <w:sz w:val="24"/>
          <w:szCs w:val="24"/>
        </w:rPr>
        <w:t>）</w:t>
      </w:r>
      <w:r>
        <w:rPr>
          <w:rFonts w:ascii="宋体" w:hAnsi="宋体" w:cs="宋体" w:eastAsia="宋体" w:hint="default"/>
          <w:b/>
          <w:bCs/>
          <w:w w:val="99"/>
          <w:sz w:val="24"/>
          <w:szCs w:val="24"/>
        </w:rPr>
        <w:t> </w:t>
      </w:r>
      <w:r>
        <w:rPr>
          <w:rFonts w:ascii="宋体" w:hAnsi="宋体" w:cs="宋体" w:eastAsia="宋体" w:hint="default"/>
          <w:b/>
          <w:bCs/>
          <w:sz w:val="24"/>
          <w:szCs w:val="24"/>
        </w:rPr>
        <w:t>资金到账时间：</w:t>
      </w:r>
      <w:r>
        <w:rPr>
          <w:rFonts w:ascii="宋体" w:hAnsi="宋体" w:cs="宋体" w:eastAsia="宋体" w:hint="default"/>
          <w:sz w:val="24"/>
          <w:szCs w:val="24"/>
        </w:rPr>
        <w:t>2011</w:t>
      </w:r>
      <w:r>
        <w:rPr>
          <w:rFonts w:ascii="宋体" w:hAnsi="宋体" w:cs="宋体" w:eastAsia="宋体" w:hint="default"/>
          <w:spacing w:val="-63"/>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12</w:t>
      </w:r>
      <w:r>
        <w:rPr>
          <w:rFonts w:ascii="宋体" w:hAnsi="宋体" w:cs="宋体" w:eastAsia="宋体" w:hint="default"/>
          <w:spacing w:val="-60"/>
          <w:sz w:val="24"/>
          <w:szCs w:val="24"/>
        </w:rPr>
        <w:t> </w:t>
      </w:r>
      <w:r>
        <w:rPr>
          <w:rFonts w:ascii="宋体" w:hAnsi="宋体" w:cs="宋体" w:eastAsia="宋体" w:hint="default"/>
          <w:sz w:val="24"/>
          <w:szCs w:val="24"/>
        </w:rPr>
        <w:t>月</w:t>
      </w:r>
    </w:p>
    <w:p>
      <w:pPr>
        <w:spacing w:line="436" w:lineRule="auto" w:before="65"/>
        <w:ind w:left="990" w:right="2071" w:hanging="425"/>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pacing w:val="-72"/>
          <w:sz w:val="24"/>
          <w:szCs w:val="24"/>
        </w:rPr>
        <w:t> </w:t>
      </w:r>
      <w:r>
        <w:rPr>
          <w:rFonts w:ascii="宋体" w:hAnsi="宋体" w:cs="宋体" w:eastAsia="宋体" w:hint="default"/>
          <w:b/>
          <w:bCs/>
          <w:sz w:val="24"/>
          <w:szCs w:val="24"/>
        </w:rPr>
        <w:t>项目名称</w:t>
      </w:r>
      <w:r>
        <w:rPr>
          <w:rFonts w:ascii="黑体" w:hAnsi="黑体" w:cs="黑体" w:eastAsia="黑体" w:hint="default"/>
          <w:sz w:val="24"/>
          <w:szCs w:val="24"/>
        </w:rPr>
        <w:t>：</w:t>
      </w:r>
      <w:r>
        <w:rPr>
          <w:rFonts w:ascii="宋体" w:hAnsi="宋体" w:cs="宋体" w:eastAsia="宋体" w:hint="default"/>
          <w:sz w:val="24"/>
          <w:szCs w:val="24"/>
        </w:rPr>
        <w:t>基于</w:t>
      </w:r>
      <w:r>
        <w:rPr>
          <w:rFonts w:ascii="宋体" w:hAnsi="宋体" w:cs="宋体" w:eastAsia="宋体" w:hint="default"/>
          <w:spacing w:val="-61"/>
          <w:sz w:val="24"/>
          <w:szCs w:val="24"/>
        </w:rPr>
        <w:t> </w:t>
      </w:r>
      <w:r>
        <w:rPr>
          <w:rFonts w:ascii="Calibri" w:hAnsi="Calibri" w:cs="Calibri" w:eastAsia="Calibri" w:hint="default"/>
          <w:sz w:val="24"/>
          <w:szCs w:val="24"/>
        </w:rPr>
        <w:t>SOA</w:t>
      </w:r>
      <w:r>
        <w:rPr>
          <w:rFonts w:ascii="Calibri" w:hAnsi="Calibri" w:cs="Calibri" w:eastAsia="Calibri" w:hint="default"/>
          <w:spacing w:val="8"/>
          <w:sz w:val="24"/>
          <w:szCs w:val="24"/>
        </w:rPr>
        <w:t> </w:t>
      </w:r>
      <w:r>
        <w:rPr>
          <w:rFonts w:ascii="宋体" w:hAnsi="宋体" w:cs="宋体" w:eastAsia="宋体" w:hint="default"/>
          <w:sz w:val="24"/>
          <w:szCs w:val="24"/>
        </w:rPr>
        <w:t>架构的智慧社区综合管理平台 </w:t>
      </w:r>
      <w:r>
        <w:rPr>
          <w:rFonts w:ascii="宋体" w:hAnsi="宋体" w:cs="宋体" w:eastAsia="宋体" w:hint="default"/>
          <w:b/>
          <w:bCs/>
          <w:sz w:val="24"/>
          <w:szCs w:val="24"/>
        </w:rPr>
        <w:t>项目类别：</w:t>
      </w:r>
      <w:r>
        <w:rPr>
          <w:rFonts w:ascii="宋体" w:hAnsi="宋体" w:cs="宋体" w:eastAsia="宋体" w:hint="default"/>
          <w:sz w:val="24"/>
          <w:szCs w:val="24"/>
        </w:rPr>
        <w:t>广东省现代信息服务业发展专项资金项目 </w:t>
      </w:r>
      <w:r>
        <w:rPr>
          <w:rFonts w:ascii="宋体" w:hAnsi="宋体" w:cs="宋体" w:eastAsia="宋体" w:hint="default"/>
          <w:b/>
          <w:bCs/>
          <w:sz w:val="24"/>
          <w:szCs w:val="24"/>
        </w:rPr>
        <w:t>组织单位：</w:t>
      </w:r>
      <w:r>
        <w:rPr>
          <w:rFonts w:ascii="宋体" w:hAnsi="宋体" w:cs="宋体" w:eastAsia="宋体" w:hint="default"/>
          <w:sz w:val="24"/>
          <w:szCs w:val="24"/>
        </w:rPr>
        <w:t>广东省经济和信息化委员会</w:t>
      </w:r>
    </w:p>
    <w:p>
      <w:pPr>
        <w:tabs>
          <w:tab w:pos="2262" w:val="left" w:leader="none"/>
        </w:tabs>
        <w:spacing w:before="86"/>
        <w:ind w:left="990" w:right="0" w:firstLine="0"/>
        <w:jc w:val="left"/>
        <w:rPr>
          <w:rFonts w:ascii="Calibri" w:hAnsi="Calibri" w:cs="Calibri" w:eastAsia="Calibri" w:hint="default"/>
          <w:sz w:val="24"/>
          <w:szCs w:val="24"/>
        </w:rPr>
      </w:pPr>
      <w:r>
        <w:rPr>
          <w:rFonts w:ascii="宋体" w:hAnsi="宋体" w:cs="宋体" w:eastAsia="宋体" w:hint="default"/>
          <w:b/>
          <w:bCs/>
          <w:sz w:val="24"/>
          <w:szCs w:val="24"/>
        </w:rPr>
        <w:t>项目编号</w:t>
      </w:r>
      <w:r>
        <w:rPr>
          <w:rFonts w:ascii="Calibri" w:hAnsi="Calibri" w:cs="Calibri" w:eastAsia="Calibri" w:hint="default"/>
          <w:b/>
          <w:bCs/>
          <w:sz w:val="24"/>
          <w:szCs w:val="24"/>
        </w:rPr>
        <w:t>:</w:t>
        <w:tab/>
      </w:r>
      <w:r>
        <w:rPr>
          <w:rFonts w:ascii="Calibri" w:hAnsi="Calibri" w:cs="Calibri" w:eastAsia="Calibri" w:hint="default"/>
          <w:sz w:val="24"/>
          <w:szCs w:val="24"/>
        </w:rPr>
        <w:t>11010</w:t>
      </w:r>
    </w:p>
    <w:p>
      <w:pPr>
        <w:spacing w:line="240" w:lineRule="auto" w:before="7"/>
        <w:rPr>
          <w:rFonts w:ascii="Calibri" w:hAnsi="Calibri" w:cs="Calibri" w:eastAsia="Calibri" w:hint="default"/>
          <w:sz w:val="20"/>
          <w:szCs w:val="20"/>
        </w:rPr>
      </w:pPr>
    </w:p>
    <w:p>
      <w:pPr>
        <w:spacing w:before="0"/>
        <w:ind w:left="990" w:right="0" w:firstLine="0"/>
        <w:jc w:val="left"/>
        <w:rPr>
          <w:rFonts w:ascii="宋体" w:hAnsi="宋体" w:cs="宋体" w:eastAsia="宋体" w:hint="default"/>
          <w:sz w:val="24"/>
          <w:szCs w:val="24"/>
        </w:rPr>
      </w:pPr>
      <w:r>
        <w:rPr>
          <w:rFonts w:ascii="宋体" w:hAnsi="宋体" w:cs="宋体" w:eastAsia="宋体" w:hint="default"/>
          <w:b/>
          <w:bCs/>
          <w:sz w:val="24"/>
          <w:szCs w:val="24"/>
        </w:rPr>
        <w:t>立项经费：</w:t>
      </w:r>
      <w:r>
        <w:rPr>
          <w:rFonts w:ascii="Calibri" w:hAnsi="Calibri" w:cs="Calibri" w:eastAsia="Calibri" w:hint="default"/>
          <w:sz w:val="24"/>
          <w:szCs w:val="24"/>
        </w:rPr>
        <w:t>200</w:t>
      </w:r>
      <w:r>
        <w:rPr>
          <w:rFonts w:ascii="Calibri" w:hAnsi="Calibri" w:cs="Calibri" w:eastAsia="Calibri" w:hint="default"/>
          <w:spacing w:val="6"/>
          <w:sz w:val="24"/>
          <w:szCs w:val="24"/>
        </w:rPr>
        <w:t> </w:t>
      </w:r>
      <w:r>
        <w:rPr>
          <w:rFonts w:ascii="宋体" w:hAnsi="宋体" w:cs="宋体" w:eastAsia="宋体" w:hint="default"/>
          <w:sz w:val="24"/>
          <w:szCs w:val="24"/>
        </w:rPr>
        <w:t>万元</w:t>
      </w:r>
    </w:p>
    <w:p>
      <w:pPr>
        <w:spacing w:line="240" w:lineRule="auto" w:before="4"/>
        <w:rPr>
          <w:rFonts w:ascii="宋体" w:hAnsi="宋体" w:cs="宋体" w:eastAsia="宋体" w:hint="default"/>
          <w:sz w:val="19"/>
          <w:szCs w:val="19"/>
        </w:rPr>
      </w:pPr>
    </w:p>
    <w:p>
      <w:pPr>
        <w:pStyle w:val="BodyText"/>
        <w:spacing w:line="415" w:lineRule="auto"/>
        <w:ind w:left="990" w:right="138"/>
        <w:jc w:val="left"/>
      </w:pPr>
      <w:r>
        <w:rPr>
          <w:rFonts w:ascii="宋体" w:hAnsi="宋体" w:cs="宋体" w:eastAsia="宋体" w:hint="default"/>
          <w:b/>
          <w:bCs/>
          <w:spacing w:val="-12"/>
          <w:w w:val="99"/>
        </w:rPr>
        <w:t>拨款文件：</w:t>
      </w:r>
      <w:r>
        <w:rPr>
          <w:spacing w:val="-12"/>
          <w:w w:val="99"/>
        </w:rPr>
        <w:t>关于下达</w:t>
      </w:r>
      <w:r>
        <w:rPr>
          <w:spacing w:val="-50"/>
          <w:w w:val="99"/>
        </w:rPr>
        <w:t> </w:t>
      </w:r>
      <w:r>
        <w:rPr>
          <w:rFonts w:ascii="Calibri" w:hAnsi="Calibri" w:cs="Calibri" w:eastAsia="Calibri" w:hint="default"/>
          <w:spacing w:val="-1"/>
        </w:rPr>
        <w:t>2011</w:t>
      </w:r>
      <w:r>
        <w:rPr>
          <w:rFonts w:ascii="Calibri" w:hAnsi="Calibri" w:cs="Calibri" w:eastAsia="Calibri" w:hint="default"/>
          <w:spacing w:val="19"/>
        </w:rPr>
        <w:t> </w:t>
      </w:r>
      <w:r>
        <w:rPr>
          <w:spacing w:val="-1"/>
        </w:rPr>
        <w:t>年广东省现代信息服务业发展专项资金项目计</w:t>
      </w:r>
      <w:r>
        <w:rPr/>
        <w:t> 划的通知（粤经信软信【</w:t>
      </w:r>
      <w:r>
        <w:rPr>
          <w:rFonts w:ascii="Calibri" w:hAnsi="Calibri" w:cs="Calibri" w:eastAsia="Calibri" w:hint="default"/>
        </w:rPr>
        <w:t>2011</w:t>
      </w:r>
      <w:r>
        <w:rPr/>
        <w:t>】</w:t>
      </w:r>
      <w:r>
        <w:rPr>
          <w:rFonts w:ascii="Calibri" w:hAnsi="Calibri" w:cs="Calibri" w:eastAsia="Calibri" w:hint="default"/>
        </w:rPr>
        <w:t>856</w:t>
      </w:r>
      <w:r>
        <w:rPr>
          <w:rFonts w:ascii="Calibri" w:hAnsi="Calibri" w:cs="Calibri" w:eastAsia="Calibri" w:hint="default"/>
          <w:spacing w:val="5"/>
        </w:rPr>
        <w:t> </w:t>
      </w:r>
      <w:r>
        <w:rPr/>
        <w:t>号）</w:t>
      </w:r>
    </w:p>
    <w:p>
      <w:pPr>
        <w:spacing w:before="39"/>
        <w:ind w:left="990" w:right="0" w:firstLine="0"/>
        <w:jc w:val="left"/>
        <w:rPr>
          <w:rFonts w:ascii="宋体" w:hAnsi="宋体" w:cs="宋体" w:eastAsia="宋体" w:hint="default"/>
          <w:sz w:val="24"/>
          <w:szCs w:val="24"/>
        </w:rPr>
      </w:pPr>
      <w:r>
        <w:rPr>
          <w:rFonts w:ascii="宋体" w:hAnsi="宋体" w:cs="宋体" w:eastAsia="宋体" w:hint="default"/>
          <w:b/>
          <w:bCs/>
          <w:sz w:val="24"/>
          <w:szCs w:val="24"/>
        </w:rPr>
        <w:t>资金到账时间：</w:t>
      </w:r>
      <w:r>
        <w:rPr>
          <w:rFonts w:ascii="Calibri" w:hAnsi="Calibri" w:cs="Calibri" w:eastAsia="Calibri" w:hint="default"/>
          <w:sz w:val="24"/>
          <w:szCs w:val="24"/>
        </w:rPr>
        <w:t>2011</w:t>
      </w:r>
      <w:r>
        <w:rPr>
          <w:rFonts w:ascii="Calibri" w:hAnsi="Calibri" w:cs="Calibri" w:eastAsia="Calibri" w:hint="default"/>
          <w:spacing w:val="3"/>
          <w:sz w:val="24"/>
          <w:szCs w:val="24"/>
        </w:rPr>
        <w:t> </w:t>
      </w:r>
      <w:r>
        <w:rPr>
          <w:rFonts w:ascii="宋体" w:hAnsi="宋体" w:cs="宋体" w:eastAsia="宋体" w:hint="default"/>
          <w:sz w:val="24"/>
          <w:szCs w:val="24"/>
        </w:rPr>
        <w:t>年</w:t>
      </w:r>
      <w:r>
        <w:rPr>
          <w:rFonts w:ascii="宋体" w:hAnsi="宋体" w:cs="宋体" w:eastAsia="宋体" w:hint="default"/>
          <w:spacing w:val="-61"/>
          <w:sz w:val="24"/>
          <w:szCs w:val="24"/>
        </w:rPr>
        <w:t> </w:t>
      </w:r>
      <w:r>
        <w:rPr>
          <w:rFonts w:ascii="Calibri" w:hAnsi="Calibri" w:cs="Calibri" w:eastAsia="Calibri" w:hint="default"/>
          <w:sz w:val="24"/>
          <w:szCs w:val="24"/>
        </w:rPr>
        <w:t>12</w:t>
      </w:r>
      <w:r>
        <w:rPr>
          <w:rFonts w:ascii="Calibri" w:hAnsi="Calibri" w:cs="Calibri" w:eastAsia="Calibri" w:hint="default"/>
          <w:spacing w:val="5"/>
          <w:sz w:val="24"/>
          <w:szCs w:val="24"/>
        </w:rPr>
        <w:t> </w:t>
      </w:r>
      <w:r>
        <w:rPr>
          <w:rFonts w:ascii="宋体" w:hAnsi="宋体" w:cs="宋体" w:eastAsia="宋体" w:hint="default"/>
          <w:sz w:val="24"/>
          <w:szCs w:val="24"/>
        </w:rPr>
        <w:t>月</w:t>
      </w:r>
    </w:p>
    <w:p>
      <w:pPr>
        <w:spacing w:line="240" w:lineRule="auto" w:before="2"/>
        <w:rPr>
          <w:rFonts w:ascii="宋体" w:hAnsi="宋体" w:cs="宋体" w:eastAsia="宋体" w:hint="default"/>
          <w:sz w:val="19"/>
          <w:szCs w:val="19"/>
        </w:rPr>
      </w:pPr>
    </w:p>
    <w:p>
      <w:pPr>
        <w:spacing w:line="415" w:lineRule="auto" w:before="0"/>
        <w:ind w:left="990" w:right="139" w:hanging="425"/>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pacing w:val="-72"/>
          <w:sz w:val="24"/>
          <w:szCs w:val="24"/>
        </w:rPr>
        <w:t> </w:t>
      </w:r>
      <w:r>
        <w:rPr>
          <w:rFonts w:ascii="宋体" w:hAnsi="宋体" w:cs="宋体" w:eastAsia="宋体" w:hint="default"/>
          <w:b/>
          <w:bCs/>
          <w:sz w:val="24"/>
          <w:szCs w:val="24"/>
        </w:rPr>
        <w:t>项目名称：</w:t>
      </w:r>
      <w:r>
        <w:rPr>
          <w:rFonts w:ascii="宋体" w:hAnsi="宋体" w:cs="宋体" w:eastAsia="宋体" w:hint="default"/>
          <w:sz w:val="24"/>
          <w:szCs w:val="24"/>
        </w:rPr>
        <w:t>扩产至</w:t>
      </w:r>
      <w:r>
        <w:rPr>
          <w:rFonts w:ascii="宋体" w:hAnsi="宋体" w:cs="宋体" w:eastAsia="宋体" w:hint="default"/>
          <w:spacing w:val="-49"/>
          <w:sz w:val="24"/>
          <w:szCs w:val="24"/>
        </w:rPr>
        <w:t> </w:t>
      </w:r>
      <w:r>
        <w:rPr>
          <w:rFonts w:ascii="Calibri" w:hAnsi="Calibri" w:cs="Calibri" w:eastAsia="Calibri" w:hint="default"/>
          <w:sz w:val="24"/>
          <w:szCs w:val="24"/>
        </w:rPr>
        <w:t>122</w:t>
      </w:r>
      <w:r>
        <w:rPr>
          <w:rFonts w:ascii="Calibri" w:hAnsi="Calibri" w:cs="Calibri" w:eastAsia="Calibri" w:hint="default"/>
          <w:spacing w:val="15"/>
          <w:sz w:val="24"/>
          <w:szCs w:val="24"/>
        </w:rPr>
        <w:t> </w:t>
      </w:r>
      <w:r>
        <w:rPr>
          <w:rFonts w:ascii="宋体" w:hAnsi="宋体" w:cs="宋体" w:eastAsia="宋体" w:hint="default"/>
          <w:sz w:val="24"/>
          <w:szCs w:val="24"/>
        </w:rPr>
        <w:t>万台数字化安防产品项目（含企业技术中心创新 能力建设）</w:t>
      </w:r>
    </w:p>
    <w:p>
      <w:pPr>
        <w:spacing w:line="456" w:lineRule="auto" w:before="109"/>
        <w:ind w:left="990" w:right="2792" w:firstLine="0"/>
        <w:jc w:val="left"/>
        <w:rPr>
          <w:rFonts w:ascii="宋体" w:hAnsi="宋体" w:cs="宋体" w:eastAsia="宋体" w:hint="default"/>
          <w:sz w:val="24"/>
          <w:szCs w:val="24"/>
        </w:rPr>
      </w:pPr>
      <w:r>
        <w:rPr>
          <w:rFonts w:ascii="宋体" w:hAnsi="宋体" w:cs="宋体" w:eastAsia="宋体" w:hint="default"/>
          <w:b/>
          <w:bCs/>
          <w:sz w:val="24"/>
          <w:szCs w:val="24"/>
        </w:rPr>
        <w:t>项目类别</w:t>
      </w:r>
      <w:r>
        <w:rPr>
          <w:rFonts w:ascii="黑体" w:hAnsi="黑体" w:cs="黑体" w:eastAsia="黑体" w:hint="default"/>
          <w:sz w:val="24"/>
          <w:szCs w:val="24"/>
        </w:rPr>
        <w:t>：</w:t>
      </w:r>
      <w:r>
        <w:rPr>
          <w:rFonts w:ascii="宋体" w:hAnsi="宋体" w:cs="宋体" w:eastAsia="宋体" w:hint="default"/>
          <w:sz w:val="24"/>
          <w:szCs w:val="24"/>
        </w:rPr>
        <w:t>广州市扶持企业发展专项资金项目 </w:t>
      </w:r>
      <w:r>
        <w:rPr>
          <w:rFonts w:ascii="宋体" w:hAnsi="宋体" w:cs="宋体" w:eastAsia="宋体" w:hint="default"/>
          <w:b/>
          <w:bCs/>
          <w:sz w:val="24"/>
          <w:szCs w:val="24"/>
        </w:rPr>
        <w:t>组织单位：</w:t>
      </w:r>
      <w:r>
        <w:rPr>
          <w:rFonts w:ascii="宋体" w:hAnsi="宋体" w:cs="宋体" w:eastAsia="宋体" w:hint="default"/>
          <w:sz w:val="24"/>
          <w:szCs w:val="24"/>
        </w:rPr>
        <w:t>广州市经济贸易委员会 </w:t>
      </w:r>
      <w:r>
        <w:rPr>
          <w:rFonts w:ascii="宋体" w:hAnsi="宋体" w:cs="宋体" w:eastAsia="宋体" w:hint="default"/>
          <w:b/>
          <w:bCs/>
          <w:sz w:val="24"/>
          <w:szCs w:val="24"/>
        </w:rPr>
        <w:t>项目编号：</w:t>
      </w:r>
      <w:r>
        <w:rPr>
          <w:rFonts w:ascii="宋体" w:hAnsi="宋体" w:cs="宋体" w:eastAsia="宋体" w:hint="default"/>
          <w:sz w:val="24"/>
          <w:szCs w:val="24"/>
        </w:rPr>
        <w:t>无</w:t>
      </w:r>
    </w:p>
    <w:p>
      <w:pPr>
        <w:spacing w:before="67"/>
        <w:ind w:left="990" w:right="0" w:firstLine="0"/>
        <w:jc w:val="left"/>
        <w:rPr>
          <w:rFonts w:ascii="宋体" w:hAnsi="宋体" w:cs="宋体" w:eastAsia="宋体" w:hint="default"/>
          <w:sz w:val="24"/>
          <w:szCs w:val="24"/>
        </w:rPr>
      </w:pPr>
      <w:r>
        <w:rPr>
          <w:rFonts w:ascii="宋体" w:hAnsi="宋体" w:cs="宋体" w:eastAsia="宋体" w:hint="default"/>
          <w:b/>
          <w:bCs/>
          <w:sz w:val="24"/>
          <w:szCs w:val="24"/>
        </w:rPr>
        <w:t>立项经费：</w:t>
      </w:r>
      <w:r>
        <w:rPr>
          <w:rFonts w:ascii="Calibri" w:hAnsi="Calibri" w:cs="Calibri" w:eastAsia="Calibri" w:hint="default"/>
          <w:sz w:val="24"/>
          <w:szCs w:val="24"/>
        </w:rPr>
        <w:t>200</w:t>
      </w:r>
      <w:r>
        <w:rPr>
          <w:rFonts w:ascii="Calibri" w:hAnsi="Calibri" w:cs="Calibri" w:eastAsia="Calibri" w:hint="default"/>
          <w:spacing w:val="6"/>
          <w:sz w:val="24"/>
          <w:szCs w:val="24"/>
        </w:rPr>
        <w:t> </w:t>
      </w:r>
      <w:r>
        <w:rPr>
          <w:rFonts w:ascii="宋体" w:hAnsi="宋体" w:cs="宋体" w:eastAsia="宋体" w:hint="default"/>
          <w:sz w:val="24"/>
          <w:szCs w:val="24"/>
        </w:rPr>
        <w:t>万元</w:t>
      </w:r>
    </w:p>
    <w:p>
      <w:pPr>
        <w:spacing w:line="240" w:lineRule="auto" w:before="4"/>
        <w:rPr>
          <w:rFonts w:ascii="宋体" w:hAnsi="宋体" w:cs="宋体" w:eastAsia="宋体" w:hint="default"/>
          <w:sz w:val="19"/>
          <w:szCs w:val="19"/>
        </w:rPr>
      </w:pPr>
    </w:p>
    <w:p>
      <w:pPr>
        <w:pStyle w:val="BodyText"/>
        <w:spacing w:line="240" w:lineRule="auto"/>
        <w:ind w:left="990" w:right="0"/>
        <w:jc w:val="left"/>
      </w:pPr>
      <w:r>
        <w:rPr>
          <w:rFonts w:ascii="宋体" w:hAnsi="宋体" w:cs="宋体" w:eastAsia="宋体" w:hint="default"/>
          <w:b/>
          <w:bCs/>
          <w:spacing w:val="2"/>
          <w:w w:val="99"/>
        </w:rPr>
        <w:t>拨</w:t>
      </w:r>
      <w:r>
        <w:rPr>
          <w:rFonts w:ascii="宋体" w:hAnsi="宋体" w:cs="宋体" w:eastAsia="宋体" w:hint="default"/>
          <w:b/>
          <w:bCs/>
          <w:w w:val="99"/>
        </w:rPr>
        <w:t>款</w:t>
      </w:r>
      <w:r>
        <w:rPr>
          <w:rFonts w:ascii="宋体" w:hAnsi="宋体" w:cs="宋体" w:eastAsia="宋体" w:hint="default"/>
          <w:b/>
          <w:bCs/>
          <w:spacing w:val="2"/>
          <w:w w:val="99"/>
        </w:rPr>
        <w:t>文</w:t>
      </w:r>
      <w:r>
        <w:rPr>
          <w:rFonts w:ascii="宋体" w:hAnsi="宋体" w:cs="宋体" w:eastAsia="宋体" w:hint="default"/>
          <w:b/>
          <w:bCs/>
          <w:w w:val="99"/>
        </w:rPr>
        <w:t>件</w:t>
      </w:r>
      <w:r>
        <w:rPr>
          <w:rFonts w:ascii="宋体" w:hAnsi="宋体" w:cs="宋体" w:eastAsia="宋体" w:hint="default"/>
          <w:b/>
          <w:bCs/>
          <w:spacing w:val="-106"/>
          <w:w w:val="99"/>
        </w:rPr>
        <w:t>：</w:t>
      </w:r>
      <w:r>
        <w:rPr/>
        <w:t>关于下达</w:t>
      </w:r>
      <w:r>
        <w:rPr>
          <w:spacing w:val="-62"/>
        </w:rPr>
        <w:t> </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rPr>
        <w:t>11</w:t>
      </w:r>
      <w:r>
        <w:rPr>
          <w:rFonts w:ascii="Calibri" w:hAnsi="Calibri" w:cs="Calibri" w:eastAsia="Calibri" w:hint="default"/>
          <w:spacing w:val="7"/>
        </w:rPr>
        <w:t> </w:t>
      </w:r>
      <w:r>
        <w:rPr/>
        <w:t>年广州市扶持企</w:t>
      </w:r>
      <w:r>
        <w:rPr>
          <w:spacing w:val="-3"/>
        </w:rPr>
        <w:t>业</w:t>
      </w:r>
      <w:r>
        <w:rPr/>
        <w:t>发展专项资金项目计划的通</w:t>
      </w:r>
    </w:p>
    <w:p>
      <w:pPr>
        <w:spacing w:after="0" w:line="240" w:lineRule="auto"/>
        <w:jc w:val="left"/>
        <w:sectPr>
          <w:pgSz w:w="11910" w:h="16850"/>
          <w:pgMar w:header="852" w:footer="1195" w:top="1480" w:bottom="1380" w:left="1660" w:right="1640"/>
        </w:sectPr>
      </w:pPr>
    </w:p>
    <w:p>
      <w:pPr>
        <w:spacing w:line="240" w:lineRule="auto" w:before="11"/>
        <w:rPr>
          <w:rFonts w:ascii="宋体" w:hAnsi="宋体" w:cs="宋体" w:eastAsia="宋体" w:hint="default"/>
          <w:sz w:val="10"/>
          <w:szCs w:val="10"/>
        </w:rPr>
      </w:pPr>
    </w:p>
    <w:p>
      <w:pPr>
        <w:pStyle w:val="BodyText"/>
        <w:spacing w:line="415" w:lineRule="auto" w:before="26"/>
        <w:ind w:left="990" w:right="4246"/>
        <w:jc w:val="left"/>
      </w:pPr>
      <w:r>
        <w:rPr/>
        <w:t>知（粤经贸函【</w:t>
      </w:r>
      <w:r>
        <w:rPr>
          <w:rFonts w:ascii="Calibri" w:hAnsi="Calibri" w:cs="Calibri" w:eastAsia="Calibri" w:hint="default"/>
        </w:rPr>
        <w:t>2011</w:t>
      </w:r>
      <w:r>
        <w:rPr/>
        <w:t>】</w:t>
      </w:r>
      <w:r>
        <w:rPr>
          <w:rFonts w:ascii="Calibri" w:hAnsi="Calibri" w:cs="Calibri" w:eastAsia="Calibri" w:hint="default"/>
        </w:rPr>
        <w:t>1169</w:t>
      </w:r>
      <w:r>
        <w:rPr>
          <w:rFonts w:ascii="Calibri" w:hAnsi="Calibri" w:cs="Calibri" w:eastAsia="Calibri" w:hint="default"/>
          <w:spacing w:val="3"/>
        </w:rPr>
        <w:t> </w:t>
      </w:r>
      <w:r>
        <w:rPr/>
        <w:t>号） </w:t>
      </w:r>
      <w:r>
        <w:rPr>
          <w:rFonts w:ascii="宋体" w:hAnsi="宋体" w:cs="宋体" w:eastAsia="宋体" w:hint="default"/>
          <w:b/>
          <w:bCs/>
        </w:rPr>
        <w:t>资金到账时间：</w:t>
      </w:r>
      <w:r>
        <w:rPr>
          <w:rFonts w:ascii="Calibri" w:hAnsi="Calibri" w:cs="Calibri" w:eastAsia="Calibri" w:hint="default"/>
        </w:rPr>
        <w:t>2011</w:t>
      </w:r>
      <w:r>
        <w:rPr>
          <w:rFonts w:ascii="Calibri" w:hAnsi="Calibri" w:cs="Calibri" w:eastAsia="Calibri" w:hint="default"/>
          <w:spacing w:val="3"/>
        </w:rPr>
        <w:t> </w:t>
      </w:r>
      <w:r>
        <w:rPr/>
        <w:t>年</w:t>
      </w:r>
      <w:r>
        <w:rPr>
          <w:spacing w:val="-61"/>
        </w:rPr>
        <w:t> </w:t>
      </w:r>
      <w:r>
        <w:rPr>
          <w:rFonts w:ascii="Calibri" w:hAnsi="Calibri" w:cs="Calibri" w:eastAsia="Calibri" w:hint="default"/>
        </w:rPr>
        <w:t>12</w:t>
      </w:r>
      <w:r>
        <w:rPr>
          <w:rFonts w:ascii="Calibri" w:hAnsi="Calibri" w:cs="Calibri" w:eastAsia="Calibri" w:hint="default"/>
          <w:spacing w:val="5"/>
        </w:rPr>
        <w:t> </w:t>
      </w:r>
      <w:r>
        <w:rPr/>
        <w:t>月</w:t>
      </w:r>
    </w:p>
    <w:p>
      <w:pPr>
        <w:spacing w:line="240" w:lineRule="auto" w:before="3"/>
        <w:rPr>
          <w:rFonts w:ascii="宋体" w:hAnsi="宋体" w:cs="宋体" w:eastAsia="宋体" w:hint="default"/>
          <w:sz w:val="18"/>
          <w:szCs w:val="18"/>
        </w:rPr>
      </w:pPr>
    </w:p>
    <w:p>
      <w:pPr>
        <w:spacing w:line="456" w:lineRule="auto" w:before="0"/>
        <w:ind w:left="618" w:right="217" w:firstLine="2"/>
        <w:jc w:val="left"/>
        <w:rPr>
          <w:rFonts w:ascii="宋体" w:hAnsi="宋体" w:cs="宋体" w:eastAsia="宋体" w:hint="default"/>
          <w:sz w:val="24"/>
          <w:szCs w:val="24"/>
        </w:rPr>
      </w:pPr>
      <w:r>
        <w:rPr>
          <w:rFonts w:ascii="宋体" w:hAnsi="宋体" w:cs="宋体" w:eastAsia="宋体" w:hint="default"/>
          <w:b/>
          <w:bCs/>
          <w:sz w:val="24"/>
          <w:szCs w:val="24"/>
        </w:rPr>
        <w:t>（十）</w:t>
      </w:r>
      <w:r>
        <w:rPr>
          <w:rFonts w:ascii="宋体" w:hAnsi="宋体" w:cs="宋体" w:eastAsia="宋体" w:hint="default"/>
          <w:b/>
          <w:bCs/>
          <w:spacing w:val="-65"/>
          <w:sz w:val="24"/>
          <w:szCs w:val="24"/>
        </w:rPr>
        <w:t> </w:t>
      </w:r>
      <w:r>
        <w:rPr>
          <w:rFonts w:ascii="宋体" w:hAnsi="宋体" w:cs="宋体" w:eastAsia="宋体" w:hint="default"/>
          <w:b/>
          <w:bCs/>
          <w:sz w:val="24"/>
          <w:szCs w:val="24"/>
        </w:rPr>
        <w:t>..</w:t>
      </w:r>
      <w:r>
        <w:rPr>
          <w:rFonts w:ascii="宋体" w:hAnsi="宋体" w:cs="宋体" w:eastAsia="宋体" w:hint="default"/>
          <w:b/>
          <w:bCs/>
          <w:spacing w:val="-67"/>
          <w:sz w:val="24"/>
          <w:szCs w:val="24"/>
        </w:rPr>
        <w:t> </w:t>
      </w:r>
      <w:r>
        <w:rPr>
          <w:rFonts w:ascii="宋体" w:hAnsi="宋体" w:cs="宋体" w:eastAsia="宋体" w:hint="default"/>
          <w:b/>
          <w:bCs/>
          <w:sz w:val="24"/>
          <w:szCs w:val="24"/>
        </w:rPr>
        <w:t>公司控股子公司的经营情况及业绩分析</w:t>
      </w:r>
      <w:r>
        <w:rPr>
          <w:rFonts w:ascii="宋体" w:hAnsi="宋体" w:cs="宋体" w:eastAsia="宋体" w:hint="default"/>
          <w:b/>
          <w:bCs/>
          <w:w w:val="99"/>
          <w:sz w:val="24"/>
          <w:szCs w:val="24"/>
        </w:rPr>
        <w:t> </w:t>
      </w:r>
      <w:r>
        <w:rPr>
          <w:rFonts w:ascii="宋体" w:hAnsi="宋体" w:cs="宋体" w:eastAsia="宋体" w:hint="default"/>
          <w:sz w:val="24"/>
          <w:szCs w:val="24"/>
        </w:rPr>
        <w:t>公司控股子公司广东安居宝智能控制系统有限公司于</w:t>
      </w:r>
      <w:r>
        <w:rPr>
          <w:rFonts w:ascii="宋体" w:hAnsi="宋体" w:cs="宋体" w:eastAsia="宋体" w:hint="default"/>
          <w:spacing w:val="-59"/>
          <w:sz w:val="24"/>
          <w:szCs w:val="24"/>
        </w:rPr>
        <w:t> </w:t>
      </w: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11</w:t>
      </w:r>
      <w:r>
        <w:rPr>
          <w:rFonts w:ascii="宋体" w:hAnsi="宋体" w:cs="宋体" w:eastAsia="宋体" w:hint="default"/>
          <w:spacing w:val="-60"/>
          <w:sz w:val="24"/>
          <w:szCs w:val="24"/>
        </w:rPr>
        <w:t> </w:t>
      </w:r>
      <w:r>
        <w:rPr>
          <w:rFonts w:ascii="宋体" w:hAnsi="宋体" w:cs="宋体" w:eastAsia="宋体" w:hint="default"/>
          <w:spacing w:val="-18"/>
          <w:sz w:val="24"/>
          <w:szCs w:val="24"/>
        </w:rPr>
        <w:t>月成立，但</w:t>
      </w:r>
    </w:p>
    <w:p>
      <w:pPr>
        <w:pStyle w:val="BodyText"/>
        <w:spacing w:line="240" w:lineRule="auto" w:before="65"/>
        <w:ind w:right="101"/>
        <w:jc w:val="left"/>
      </w:pPr>
      <w:r>
        <w:rPr/>
        <w:t>报告期内公司尚未正式开展经营。</w:t>
      </w:r>
    </w:p>
    <w:p>
      <w:pPr>
        <w:spacing w:line="240" w:lineRule="auto" w:before="0"/>
        <w:rPr>
          <w:rFonts w:ascii="宋体" w:hAnsi="宋体" w:cs="宋体" w:eastAsia="宋体" w:hint="default"/>
          <w:sz w:val="24"/>
          <w:szCs w:val="24"/>
        </w:rPr>
      </w:pPr>
    </w:p>
    <w:p>
      <w:pPr>
        <w:pStyle w:val="Heading7"/>
        <w:spacing w:line="240" w:lineRule="auto" w:before="168"/>
        <w:ind w:left="620" w:right="101"/>
        <w:jc w:val="left"/>
        <w:rPr>
          <w:b w:val="0"/>
          <w:bCs w:val="0"/>
        </w:rPr>
      </w:pPr>
      <w:r>
        <w:rPr/>
        <w:t>（十一）</w:t>
      </w:r>
      <w:r>
        <w:rPr>
          <w:spacing w:val="-11"/>
        </w:rPr>
        <w:t> </w:t>
      </w:r>
      <w:r>
        <w:rPr/>
        <w:t>公司不存在其控制下的特殊目的主体</w:t>
      </w:r>
      <w:r>
        <w:rPr>
          <w:b w:val="0"/>
          <w:bCs w:val="0"/>
        </w:rPr>
      </w:r>
    </w:p>
    <w:p>
      <w:pPr>
        <w:spacing w:line="240" w:lineRule="auto" w:before="8"/>
        <w:rPr>
          <w:rFonts w:ascii="宋体" w:hAnsi="宋体" w:cs="宋体" w:eastAsia="宋体" w:hint="default"/>
          <w:b/>
          <w:bCs/>
          <w:sz w:val="34"/>
          <w:szCs w:val="34"/>
        </w:rPr>
      </w:pPr>
    </w:p>
    <w:p>
      <w:pPr>
        <w:spacing w:before="0"/>
        <w:ind w:left="620" w:right="101" w:firstLine="0"/>
        <w:jc w:val="left"/>
        <w:rPr>
          <w:rFonts w:ascii="黑体" w:hAnsi="黑体" w:cs="黑体" w:eastAsia="黑体" w:hint="default"/>
          <w:sz w:val="28"/>
          <w:szCs w:val="28"/>
        </w:rPr>
      </w:pPr>
      <w:r>
        <w:rPr>
          <w:rFonts w:ascii="黑体" w:hAnsi="黑体" w:cs="黑体" w:eastAsia="黑体" w:hint="default"/>
          <w:sz w:val="28"/>
          <w:szCs w:val="28"/>
        </w:rPr>
        <w:t>二、</w:t>
      </w:r>
      <w:r>
        <w:rPr>
          <w:rFonts w:ascii="黑体" w:hAnsi="黑体" w:cs="黑体" w:eastAsia="黑体" w:hint="default"/>
          <w:spacing w:val="-52"/>
          <w:sz w:val="28"/>
          <w:szCs w:val="28"/>
        </w:rPr>
        <w:t> </w:t>
      </w:r>
      <w:r>
        <w:rPr>
          <w:rFonts w:ascii="黑体" w:hAnsi="黑体" w:cs="黑体" w:eastAsia="黑体" w:hint="default"/>
          <w:sz w:val="28"/>
          <w:szCs w:val="28"/>
        </w:rPr>
        <w:t>对公司未来发展的展望</w:t>
      </w:r>
    </w:p>
    <w:p>
      <w:pPr>
        <w:spacing w:line="240" w:lineRule="auto" w:before="10"/>
        <w:rPr>
          <w:rFonts w:ascii="黑体" w:hAnsi="黑体" w:cs="黑体" w:eastAsia="黑体" w:hint="default"/>
          <w:sz w:val="19"/>
          <w:szCs w:val="19"/>
        </w:rPr>
      </w:pPr>
    </w:p>
    <w:p>
      <w:pPr>
        <w:tabs>
          <w:tab w:pos="1556" w:val="left" w:leader="none"/>
        </w:tabs>
        <w:spacing w:before="0"/>
        <w:ind w:left="620" w:right="101" w:firstLine="0"/>
        <w:jc w:val="left"/>
        <w:rPr>
          <w:rFonts w:ascii="宋体" w:hAnsi="宋体" w:cs="宋体" w:eastAsia="宋体" w:hint="default"/>
          <w:sz w:val="24"/>
          <w:szCs w:val="24"/>
        </w:rPr>
      </w:pPr>
      <w:r>
        <w:rPr>
          <w:rFonts w:ascii="宋体" w:hAnsi="宋体" w:cs="宋体" w:eastAsia="宋体" w:hint="default"/>
          <w:b/>
          <w:bCs/>
          <w:w w:val="95"/>
          <w:sz w:val="24"/>
          <w:szCs w:val="24"/>
        </w:rPr>
        <w:t>（一）</w:t>
        <w:tab/>
      </w:r>
      <w:r>
        <w:rPr>
          <w:rFonts w:ascii="宋体" w:hAnsi="宋体" w:cs="宋体" w:eastAsia="宋体" w:hint="default"/>
          <w:b/>
          <w:bCs/>
          <w:sz w:val="24"/>
          <w:szCs w:val="24"/>
        </w:rPr>
        <w:t>公司所处行业的发展趋势</w:t>
      </w:r>
      <w:r>
        <w:rPr>
          <w:rFonts w:ascii="宋体" w:hAnsi="宋体" w:cs="宋体" w:eastAsia="宋体" w:hint="default"/>
          <w:sz w:val="24"/>
          <w:szCs w:val="24"/>
        </w:rPr>
      </w:r>
    </w:p>
    <w:p>
      <w:pPr>
        <w:spacing w:line="240" w:lineRule="auto" w:before="9"/>
        <w:rPr>
          <w:rFonts w:ascii="宋体" w:hAnsi="宋体" w:cs="宋体" w:eastAsia="宋体" w:hint="default"/>
          <w:b/>
          <w:bCs/>
          <w:sz w:val="21"/>
          <w:szCs w:val="21"/>
        </w:rPr>
      </w:pPr>
    </w:p>
    <w:p>
      <w:pPr>
        <w:pStyle w:val="BodyText"/>
        <w:spacing w:line="456" w:lineRule="auto"/>
        <w:ind w:right="93" w:firstLine="479"/>
        <w:jc w:val="left"/>
      </w:pPr>
      <w:r>
        <w:rPr>
          <w:rFonts w:ascii="宋体" w:hAnsi="宋体" w:cs="宋体" w:eastAsia="宋体" w:hint="default"/>
        </w:rPr>
        <w:t>2011</w:t>
      </w:r>
      <w:r>
        <w:rPr>
          <w:rFonts w:ascii="宋体" w:hAnsi="宋体" w:cs="宋体" w:eastAsia="宋体" w:hint="default"/>
          <w:spacing w:val="-84"/>
        </w:rPr>
        <w:t> </w:t>
      </w:r>
      <w:r>
        <w:rPr/>
        <w:t>年，来自产业自身推动安防产业持续发展的动力主要体现在四个方面： 高清监控爆发性增长、安防企业资本化进程加剧、物联网国家战略对安防利好、</w:t>
      </w:r>
    </w:p>
    <w:p>
      <w:pPr>
        <w:pStyle w:val="BodyText"/>
        <w:spacing w:line="456" w:lineRule="auto" w:before="67"/>
        <w:ind w:right="101"/>
        <w:jc w:val="left"/>
      </w:pPr>
      <w:r>
        <w:rPr>
          <w:spacing w:val="3"/>
        </w:rPr>
        <w:t>安防十二五规划引导产业政策对安防行业的倾斜及各地政府对当地安防企业的</w:t>
      </w:r>
      <w:r>
        <w:rPr>
          <w:spacing w:val="-93"/>
        </w:rPr>
        <w:t> </w:t>
      </w:r>
      <w:r>
        <w:rPr>
          <w:spacing w:val="-93"/>
        </w:rPr>
      </w:r>
      <w:r>
        <w:rPr/>
        <w:t>关注度和扶持力度增加。</w:t>
      </w:r>
    </w:p>
    <w:p>
      <w:pPr>
        <w:pStyle w:val="BodyText"/>
        <w:spacing w:line="456" w:lineRule="auto" w:before="67"/>
        <w:ind w:right="101" w:firstLine="479"/>
        <w:jc w:val="left"/>
      </w:pPr>
      <w:r>
        <w:rPr>
          <w:spacing w:val="-3"/>
        </w:rPr>
        <w:t>安防十二五规划草案提出，我国安防产业的发展目标是到“十二五”末期实</w:t>
      </w:r>
      <w:r>
        <w:rPr/>
        <w:t> 现产业规模翻一番。年增长率达到</w:t>
      </w:r>
      <w:r>
        <w:rPr>
          <w:spacing w:val="-65"/>
        </w:rPr>
        <w:t> </w:t>
      </w:r>
      <w:r>
        <w:rPr>
          <w:rFonts w:ascii="宋体" w:hAnsi="宋体" w:cs="宋体" w:eastAsia="宋体" w:hint="default"/>
          <w:spacing w:val="-3"/>
        </w:rPr>
        <w:t>20</w:t>
      </w:r>
      <w:r>
        <w:rPr>
          <w:spacing w:val="-3"/>
        </w:rPr>
        <w:t>％左右，</w:t>
      </w:r>
      <w:r>
        <w:rPr>
          <w:rFonts w:ascii="宋体" w:hAnsi="宋体" w:cs="宋体" w:eastAsia="宋体" w:hint="default"/>
          <w:spacing w:val="-3"/>
        </w:rPr>
        <w:t>2015</w:t>
      </w:r>
      <w:r>
        <w:rPr>
          <w:rFonts w:ascii="宋体" w:hAnsi="宋体" w:cs="宋体" w:eastAsia="宋体" w:hint="default"/>
          <w:spacing w:val="-65"/>
        </w:rPr>
        <w:t> </w:t>
      </w:r>
      <w:r>
        <w:rPr/>
        <w:t>年总产值达到</w:t>
      </w:r>
      <w:r>
        <w:rPr>
          <w:spacing w:val="-65"/>
        </w:rPr>
        <w:t> </w:t>
      </w:r>
      <w:r>
        <w:rPr>
          <w:rFonts w:ascii="宋体" w:hAnsi="宋体" w:cs="宋体" w:eastAsia="宋体" w:hint="default"/>
        </w:rPr>
        <w:t>5000</w:t>
      </w:r>
      <w:r>
        <w:rPr>
          <w:rFonts w:ascii="宋体" w:hAnsi="宋体" w:cs="宋体" w:eastAsia="宋体" w:hint="default"/>
          <w:spacing w:val="-65"/>
        </w:rPr>
        <w:t> </w:t>
      </w:r>
      <w:r>
        <w:rPr>
          <w:spacing w:val="-8"/>
        </w:rPr>
        <w:t>亿元，实</w:t>
      </w:r>
      <w:r>
        <w:rPr/>
        <w:t> 现增加值</w:t>
      </w:r>
      <w:r>
        <w:rPr>
          <w:spacing w:val="-61"/>
        </w:rPr>
        <w:t> </w:t>
      </w:r>
      <w:r>
        <w:rPr>
          <w:rFonts w:ascii="宋体" w:hAnsi="宋体" w:cs="宋体" w:eastAsia="宋体" w:hint="default"/>
        </w:rPr>
        <w:t>1600</w:t>
      </w:r>
      <w:r>
        <w:rPr>
          <w:rFonts w:ascii="宋体" w:hAnsi="宋体" w:cs="宋体" w:eastAsia="宋体" w:hint="default"/>
          <w:spacing w:val="-60"/>
        </w:rPr>
        <w:t> </w:t>
      </w:r>
      <w:r>
        <w:rPr>
          <w:spacing w:val="-4"/>
        </w:rPr>
        <w:t>亿元，年出口交货值达到</w:t>
      </w:r>
      <w:r>
        <w:rPr>
          <w:spacing w:val="-60"/>
        </w:rPr>
        <w:t> </w:t>
      </w:r>
      <w:r>
        <w:rPr>
          <w:rFonts w:ascii="宋体" w:hAnsi="宋体" w:cs="宋体" w:eastAsia="宋体" w:hint="default"/>
        </w:rPr>
        <w:t>600</w:t>
      </w:r>
      <w:r>
        <w:rPr>
          <w:rFonts w:ascii="宋体" w:hAnsi="宋体" w:cs="宋体" w:eastAsia="宋体" w:hint="default"/>
          <w:spacing w:val="-60"/>
        </w:rPr>
        <w:t> </w:t>
      </w:r>
      <w:r>
        <w:rPr>
          <w:spacing w:val="-3"/>
        </w:rPr>
        <w:t>亿元以上。产业结构调整初见成效，</w:t>
      </w:r>
      <w:r>
        <w:rPr/>
        <w:t> 安防运营及各类服务所占比重达到</w:t>
      </w:r>
      <w:r>
        <w:rPr>
          <w:spacing w:val="-60"/>
        </w:rPr>
        <w:t> </w:t>
      </w:r>
      <w:r>
        <w:rPr>
          <w:rFonts w:ascii="宋体" w:hAnsi="宋体" w:cs="宋体" w:eastAsia="宋体" w:hint="default"/>
        </w:rPr>
        <w:t>20</w:t>
      </w:r>
      <w:r>
        <w:rPr/>
        <w:t>％以上。</w:t>
      </w:r>
    </w:p>
    <w:p>
      <w:pPr>
        <w:pStyle w:val="BodyText"/>
        <w:spacing w:line="456" w:lineRule="auto" w:before="67"/>
        <w:ind w:right="104" w:firstLine="479"/>
        <w:jc w:val="left"/>
      </w:pPr>
      <w:r>
        <w:rPr/>
        <w:t>进入 </w:t>
      </w:r>
      <w:r>
        <w:rPr>
          <w:rFonts w:ascii="宋体" w:hAnsi="宋体" w:cs="宋体" w:eastAsia="宋体" w:hint="default"/>
        </w:rPr>
        <w:t>2011</w:t>
      </w:r>
      <w:r>
        <w:rPr>
          <w:rFonts w:ascii="宋体" w:hAnsi="宋体" w:cs="宋体" w:eastAsia="宋体" w:hint="default"/>
          <w:spacing w:val="-88"/>
        </w:rPr>
        <w:t> </w:t>
      </w:r>
      <w:r>
        <w:rPr/>
        <w:t>年，智慧城市、智能城市、数字城市建设已经成为热点，北京、 </w:t>
      </w:r>
      <w:r>
        <w:rPr>
          <w:spacing w:val="-6"/>
        </w:rPr>
        <w:t>天津、上海、宁波、无锡、深圳、武汉、佛山等国内城市已纷纷启动“智慧城市”</w:t>
      </w:r>
      <w:r>
        <w:rPr>
          <w:spacing w:val="-113"/>
        </w:rPr>
        <w:t> </w:t>
      </w:r>
      <w:r>
        <w:rPr>
          <w:spacing w:val="-113"/>
        </w:rPr>
      </w:r>
      <w:r>
        <w:rPr/>
        <w:t>战略。智慧城市存在建设周期长、投资额巨大的特点，而在智慧城市的建设中， </w:t>
      </w:r>
      <w:r>
        <w:rPr>
          <w:spacing w:val="-3"/>
        </w:rPr>
        <w:t>安防是不可或缺的一部分，可以说智慧城市、数字城市建设为安防提供了新的市</w:t>
      </w:r>
      <w:r>
        <w:rPr>
          <w:spacing w:val="-103"/>
        </w:rPr>
        <w:t> </w:t>
      </w:r>
      <w:r>
        <w:rPr>
          <w:spacing w:val="-103"/>
        </w:rPr>
      </w:r>
      <w:r>
        <w:rPr/>
        <w:t>场机会，也将为安防企业创造与更多技术进一步融合的条件。</w:t>
      </w:r>
    </w:p>
    <w:p>
      <w:pPr>
        <w:pStyle w:val="BodyText"/>
        <w:spacing w:line="240" w:lineRule="auto" w:before="67"/>
        <w:ind w:left="618" w:right="101"/>
        <w:jc w:val="left"/>
      </w:pPr>
      <w:r>
        <w:rPr>
          <w:spacing w:val="-3"/>
        </w:rPr>
        <w:t>中国已成为继美国之后的第二大安防市场。在市场竞争的白热化趋势下，新</w:t>
      </w:r>
    </w:p>
    <w:p>
      <w:pPr>
        <w:spacing w:after="0" w:line="240" w:lineRule="auto"/>
        <w:jc w:val="left"/>
        <w:sectPr>
          <w:footerReference w:type="default" r:id="rId40"/>
          <w:pgSz w:w="11910" w:h="16850"/>
          <w:pgMar w:footer="1195" w:header="852" w:top="1480" w:bottom="1380" w:left="1660" w:right="1560"/>
          <w:pgNumType w:start="31"/>
        </w:sectPr>
      </w:pPr>
    </w:p>
    <w:p>
      <w:pPr>
        <w:spacing w:line="240" w:lineRule="auto" w:before="11"/>
        <w:rPr>
          <w:rFonts w:ascii="宋体" w:hAnsi="宋体" w:cs="宋体" w:eastAsia="宋体" w:hint="default"/>
          <w:sz w:val="10"/>
          <w:szCs w:val="10"/>
        </w:rPr>
      </w:pPr>
    </w:p>
    <w:p>
      <w:pPr>
        <w:pStyle w:val="BodyText"/>
        <w:spacing w:line="456" w:lineRule="auto" w:before="26"/>
        <w:ind w:right="228"/>
        <w:jc w:val="both"/>
      </w:pPr>
      <w:r>
        <w:rPr>
          <w:spacing w:val="-3"/>
        </w:rPr>
        <w:t>区域市场开始迅速壮大，有非常拥挤的一二线城市市场，也有潜力无穷的三四线</w:t>
      </w:r>
      <w:r>
        <w:rPr>
          <w:spacing w:val="-103"/>
        </w:rPr>
        <w:t> </w:t>
      </w:r>
      <w:r>
        <w:rPr>
          <w:spacing w:val="-103"/>
        </w:rPr>
      </w:r>
      <w:r>
        <w:rPr>
          <w:spacing w:val="-3"/>
        </w:rPr>
        <w:t>城市市场，整个行业市场拓展速度非常快。相比于平安城市、银行、交通、房地</w:t>
      </w:r>
      <w:r>
        <w:rPr>
          <w:spacing w:val="-99"/>
        </w:rPr>
        <w:t> </w:t>
      </w:r>
      <w:r>
        <w:rPr>
          <w:spacing w:val="-99"/>
        </w:rPr>
      </w:r>
      <w:r>
        <w:rPr>
          <w:spacing w:val="-3"/>
        </w:rPr>
        <w:t>产等专业安防市场的平稳增长而言，个人家庭、小区、中小学校、民用安防市场</w:t>
      </w:r>
      <w:r>
        <w:rPr>
          <w:spacing w:val="-103"/>
        </w:rPr>
        <w:t> </w:t>
      </w:r>
      <w:r>
        <w:rPr>
          <w:spacing w:val="-103"/>
        </w:rPr>
      </w:r>
      <w:r>
        <w:rPr>
          <w:spacing w:val="-3"/>
        </w:rPr>
        <w:t>的产值仍然较小。但是随着中小商铺和工厂的民用安防市场在近几年从无到有逐</w:t>
      </w:r>
      <w:r>
        <w:rPr>
          <w:spacing w:val="-102"/>
        </w:rPr>
        <w:t> </w:t>
      </w:r>
      <w:r>
        <w:rPr>
          <w:spacing w:val="-102"/>
        </w:rPr>
      </w:r>
      <w:r>
        <w:rPr/>
        <w:t>渐形成，且获得了较快的发展。</w:t>
      </w:r>
    </w:p>
    <w:p>
      <w:pPr>
        <w:pStyle w:val="BodyText"/>
        <w:spacing w:line="456" w:lineRule="auto" w:before="67"/>
        <w:ind w:right="128" w:firstLine="479"/>
        <w:jc w:val="left"/>
      </w:pPr>
      <w:r>
        <w:rPr/>
        <w:t>目前，中国安防产业技术正处于一个高速发展和快速变革的时代，数字化、 </w:t>
      </w:r>
      <w:r>
        <w:rPr>
          <w:spacing w:val="-3"/>
        </w:rPr>
        <w:t>网络化、智能化、集成化等技术发展趋势十分明显，产品、系统升级换代步伐加</w:t>
      </w:r>
      <w:r>
        <w:rPr>
          <w:spacing w:val="-103"/>
        </w:rPr>
        <w:t> </w:t>
      </w:r>
      <w:r>
        <w:rPr>
          <w:spacing w:val="-103"/>
        </w:rPr>
      </w:r>
      <w:r>
        <w:rPr/>
        <w:t>快，安防新技术、新产品不断涌现，物联网、</w:t>
      </w:r>
      <w:r>
        <w:rPr>
          <w:rFonts w:ascii="宋体" w:hAnsi="宋体" w:cs="宋体" w:eastAsia="宋体" w:hint="default"/>
        </w:rPr>
        <w:t>IT </w:t>
      </w:r>
      <w:r>
        <w:rPr/>
        <w:t>技术等在安防系统中的应用越</w:t>
      </w:r>
      <w:r>
        <w:rPr>
          <w:spacing w:val="-92"/>
        </w:rPr>
        <w:t> </w:t>
      </w:r>
      <w:r>
        <w:rPr>
          <w:spacing w:val="-92"/>
        </w:rPr>
      </w:r>
      <w:r>
        <w:rPr/>
        <w:t>来越广，基于 </w:t>
      </w:r>
      <w:r>
        <w:rPr>
          <w:rFonts w:ascii="宋体" w:hAnsi="宋体" w:cs="宋体" w:eastAsia="宋体" w:hint="default"/>
        </w:rPr>
        <w:t>IP</w:t>
      </w:r>
      <w:r>
        <w:rPr>
          <w:rFonts w:ascii="宋体" w:hAnsi="宋体" w:cs="宋体" w:eastAsia="宋体" w:hint="default"/>
          <w:spacing w:val="-88"/>
        </w:rPr>
        <w:t> </w:t>
      </w:r>
      <w:r>
        <w:rPr/>
        <w:t>的大型远程网络监控系统逐步发展。根据《中国安防》杂志社 的安防景气调查显示，进入 </w:t>
      </w:r>
      <w:r>
        <w:rPr>
          <w:rFonts w:ascii="宋体" w:hAnsi="宋体" w:cs="宋体" w:eastAsia="宋体" w:hint="default"/>
        </w:rPr>
        <w:t>2010</w:t>
      </w:r>
      <w:r>
        <w:rPr>
          <w:rFonts w:ascii="宋体" w:hAnsi="宋体" w:cs="宋体" w:eastAsia="宋体" w:hint="default"/>
          <w:spacing w:val="-87"/>
        </w:rPr>
        <w:t> </w:t>
      </w:r>
      <w:r>
        <w:rPr/>
        <w:t>年后中国安防产业景气指数和安防企业家景气 指数一直处于较高水平，大部分安防企业运营平稳，对行业发展保持乐观态度。</w:t>
      </w:r>
    </w:p>
    <w:p>
      <w:pPr>
        <w:pStyle w:val="Heading7"/>
        <w:spacing w:line="240" w:lineRule="auto" w:before="67"/>
        <w:ind w:left="620" w:right="101"/>
        <w:jc w:val="left"/>
        <w:rPr>
          <w:b w:val="0"/>
          <w:bCs w:val="0"/>
        </w:rPr>
      </w:pPr>
      <w:r>
        <w:rPr/>
        <w:t>（二）</w:t>
      </w:r>
      <w:r>
        <w:rPr>
          <w:spacing w:val="-53"/>
        </w:rPr>
        <w:t> </w:t>
      </w:r>
      <w:r>
        <w:rPr/>
        <w:t>公司未来发展战略及经营目标</w:t>
      </w:r>
      <w:r>
        <w:rPr>
          <w:b w:val="0"/>
          <w:bCs w:val="0"/>
        </w:rPr>
      </w:r>
    </w:p>
    <w:p>
      <w:pPr>
        <w:spacing w:line="240" w:lineRule="auto" w:before="7"/>
        <w:rPr>
          <w:rFonts w:ascii="宋体" w:hAnsi="宋体" w:cs="宋体" w:eastAsia="宋体" w:hint="default"/>
          <w:b/>
          <w:bCs/>
          <w:sz w:val="21"/>
          <w:szCs w:val="21"/>
        </w:rPr>
      </w:pPr>
    </w:p>
    <w:p>
      <w:pPr>
        <w:pStyle w:val="BodyText"/>
        <w:spacing w:line="456" w:lineRule="auto"/>
        <w:ind w:right="92" w:firstLine="479"/>
        <w:jc w:val="left"/>
      </w:pPr>
      <w:r>
        <w:rPr>
          <w:rFonts w:ascii="宋体" w:hAnsi="宋体" w:cs="宋体" w:eastAsia="宋体" w:hint="default"/>
        </w:rPr>
        <w:t>2012</w:t>
      </w:r>
      <w:r>
        <w:rPr>
          <w:rFonts w:ascii="宋体" w:hAnsi="宋体" w:cs="宋体" w:eastAsia="宋体" w:hint="default"/>
          <w:spacing w:val="-83"/>
        </w:rPr>
        <w:t> </w:t>
      </w:r>
      <w:r>
        <w:rPr/>
        <w:t>年公司通过营销网络的建设提高市场占有率，同时继续推进资源整合， </w:t>
      </w:r>
      <w:r>
        <w:rPr>
          <w:spacing w:val="-3"/>
        </w:rPr>
        <w:t>尽快整合各类优势资源，丰富产品结构；并继续加大研发方面的投入，提高产品</w:t>
      </w:r>
      <w:r>
        <w:rPr>
          <w:spacing w:val="-102"/>
        </w:rPr>
        <w:t> </w:t>
      </w:r>
      <w:r>
        <w:rPr>
          <w:spacing w:val="-102"/>
        </w:rPr>
      </w:r>
      <w:r>
        <w:rPr>
          <w:spacing w:val="-6"/>
        </w:rPr>
        <w:t>的设计质量，增强企业核心竞争力，着力发展成为社区安防产品整体方案供应商。</w:t>
      </w:r>
      <w:r>
        <w:rPr>
          <w:spacing w:val="-112"/>
        </w:rPr>
        <w:t> </w:t>
      </w:r>
      <w:r>
        <w:rPr>
          <w:spacing w:val="-112"/>
        </w:rPr>
      </w:r>
      <w:r>
        <w:rPr/>
        <w:t>为实现公司目标，在</w:t>
      </w:r>
      <w:r>
        <w:rPr>
          <w:spacing w:val="-61"/>
        </w:rPr>
        <w:t> </w:t>
      </w:r>
      <w:r>
        <w:rPr>
          <w:rFonts w:ascii="宋体" w:hAnsi="宋体" w:cs="宋体" w:eastAsia="宋体" w:hint="default"/>
        </w:rPr>
        <w:t>2012</w:t>
      </w:r>
      <w:r>
        <w:rPr>
          <w:rFonts w:ascii="宋体" w:hAnsi="宋体" w:cs="宋体" w:eastAsia="宋体" w:hint="default"/>
          <w:spacing w:val="-61"/>
        </w:rPr>
        <w:t> </w:t>
      </w:r>
      <w:r>
        <w:rPr/>
        <w:t>年将重点做好以下工作：</w:t>
      </w:r>
    </w:p>
    <w:p>
      <w:pPr>
        <w:spacing w:line="456" w:lineRule="auto" w:before="65"/>
        <w:ind w:left="618" w:right="221" w:firstLine="86"/>
        <w:jc w:val="left"/>
        <w:rPr>
          <w:rFonts w:ascii="宋体" w:hAnsi="宋体" w:cs="宋体" w:eastAsia="宋体" w:hint="default"/>
          <w:sz w:val="24"/>
          <w:szCs w:val="24"/>
        </w:rPr>
      </w:pPr>
      <w:r>
        <w:rPr>
          <w:rFonts w:ascii="宋体" w:hAnsi="宋体" w:cs="宋体" w:eastAsia="宋体" w:hint="default"/>
          <w:b/>
          <w:bCs/>
          <w:sz w:val="24"/>
          <w:szCs w:val="24"/>
        </w:rPr>
        <w:t>1</w:t>
      </w:r>
      <w:r>
        <w:rPr>
          <w:rFonts w:ascii="宋体" w:hAnsi="宋体" w:cs="宋体" w:eastAsia="宋体" w:hint="default"/>
          <w:b/>
          <w:bCs/>
          <w:sz w:val="24"/>
          <w:szCs w:val="24"/>
        </w:rPr>
        <w:t>、</w:t>
      </w:r>
      <w:r>
        <w:rPr>
          <w:rFonts w:ascii="宋体" w:hAnsi="宋体" w:cs="宋体" w:eastAsia="宋体" w:hint="default"/>
          <w:b/>
          <w:bCs/>
          <w:spacing w:val="-58"/>
          <w:sz w:val="24"/>
          <w:szCs w:val="24"/>
        </w:rPr>
        <w:t> </w:t>
      </w:r>
      <w:r>
        <w:rPr>
          <w:rFonts w:ascii="宋体" w:hAnsi="宋体" w:cs="宋体" w:eastAsia="宋体" w:hint="default"/>
          <w:b/>
          <w:bCs/>
          <w:sz w:val="24"/>
          <w:szCs w:val="24"/>
        </w:rPr>
        <w:t>进一步做好品牌建设工作，提升品牌价值</w:t>
      </w:r>
      <w:r>
        <w:rPr>
          <w:rFonts w:ascii="宋体" w:hAnsi="宋体" w:cs="宋体" w:eastAsia="宋体" w:hint="default"/>
          <w:b/>
          <w:bCs/>
          <w:w w:val="99"/>
          <w:sz w:val="24"/>
          <w:szCs w:val="24"/>
        </w:rPr>
        <w:t> </w:t>
      </w:r>
      <w:r>
        <w:rPr>
          <w:rFonts w:ascii="宋体" w:hAnsi="宋体" w:cs="宋体" w:eastAsia="宋体" w:hint="default"/>
          <w:sz w:val="24"/>
          <w:szCs w:val="24"/>
        </w:rPr>
        <w:t>品牌优势是保障企业发展战略实施的基石，</w:t>
      </w:r>
      <w:r>
        <w:rPr>
          <w:rFonts w:ascii="宋体" w:hAnsi="宋体" w:cs="宋体" w:eastAsia="宋体" w:hint="default"/>
          <w:sz w:val="24"/>
          <w:szCs w:val="24"/>
        </w:rPr>
        <w:t>2012</w:t>
      </w:r>
      <w:r>
        <w:rPr>
          <w:rFonts w:ascii="宋体" w:hAnsi="宋体" w:cs="宋体" w:eastAsia="宋体" w:hint="default"/>
          <w:spacing w:val="27"/>
          <w:sz w:val="24"/>
          <w:szCs w:val="24"/>
        </w:rPr>
        <w:t> </w:t>
      </w:r>
      <w:r>
        <w:rPr>
          <w:rFonts w:ascii="宋体" w:hAnsi="宋体" w:cs="宋体" w:eastAsia="宋体" w:hint="default"/>
          <w:sz w:val="24"/>
          <w:szCs w:val="24"/>
        </w:rPr>
        <w:t>年公司将通过成功上市的</w:t>
      </w:r>
    </w:p>
    <w:p>
      <w:pPr>
        <w:pStyle w:val="BodyText"/>
        <w:spacing w:line="456" w:lineRule="auto" w:before="68"/>
        <w:ind w:right="232"/>
        <w:jc w:val="both"/>
      </w:pPr>
      <w:r>
        <w:rPr>
          <w:spacing w:val="-3"/>
        </w:rPr>
        <w:t>契机，继续进行品牌建设工作，加大品牌建设的投入。使得公司在行业地位得到</w:t>
      </w:r>
      <w:r>
        <w:rPr>
          <w:spacing w:val="-102"/>
        </w:rPr>
        <w:t> </w:t>
      </w:r>
      <w:r>
        <w:rPr>
          <w:spacing w:val="-102"/>
        </w:rPr>
      </w:r>
      <w:r>
        <w:rPr/>
        <w:t>极大提升，品牌影响得到进一步扩大，品牌价值得到更大层次的提升。</w:t>
      </w:r>
    </w:p>
    <w:p>
      <w:pPr>
        <w:pStyle w:val="Heading7"/>
        <w:spacing w:line="240" w:lineRule="auto" w:before="65"/>
        <w:ind w:right="101"/>
        <w:jc w:val="left"/>
        <w:rPr>
          <w:b w:val="0"/>
          <w:bCs w:val="0"/>
        </w:rPr>
      </w:pPr>
      <w:r>
        <w:rPr>
          <w:rFonts w:ascii="宋体" w:hAnsi="宋体" w:cs="宋体" w:eastAsia="宋体" w:hint="default"/>
        </w:rPr>
        <w:t>2</w:t>
      </w:r>
      <w:r>
        <w:rPr/>
        <w:t>、</w:t>
      </w:r>
      <w:r>
        <w:rPr>
          <w:spacing w:val="-61"/>
        </w:rPr>
        <w:t> </w:t>
      </w:r>
      <w:r>
        <w:rPr/>
        <w:t>完善营销服务体系建设，拓展新的市场领域，提高市场占有率</w:t>
      </w:r>
      <w:r>
        <w:rPr>
          <w:b w:val="0"/>
          <w:bCs w:val="0"/>
        </w:rPr>
      </w:r>
    </w:p>
    <w:p>
      <w:pPr>
        <w:spacing w:after="0" w:line="240" w:lineRule="auto"/>
        <w:jc w:val="left"/>
        <w:sectPr>
          <w:pgSz w:w="11910" w:h="16850"/>
          <w:pgMar w:header="852" w:footer="1195" w:top="1480" w:bottom="1380" w:left="1660" w:right="1560"/>
        </w:sectPr>
      </w:pPr>
    </w:p>
    <w:p>
      <w:pPr>
        <w:spacing w:line="240" w:lineRule="auto" w:before="11"/>
        <w:rPr>
          <w:rFonts w:ascii="宋体" w:hAnsi="宋体" w:cs="宋体" w:eastAsia="宋体" w:hint="default"/>
          <w:b/>
          <w:bCs/>
          <w:sz w:val="10"/>
          <w:szCs w:val="10"/>
        </w:rPr>
      </w:pPr>
    </w:p>
    <w:p>
      <w:pPr>
        <w:pStyle w:val="BodyText"/>
        <w:spacing w:line="456" w:lineRule="auto" w:before="26"/>
        <w:ind w:right="145" w:firstLine="479"/>
        <w:jc w:val="both"/>
      </w:pPr>
      <w:r>
        <w:rPr>
          <w:spacing w:val="-3"/>
        </w:rPr>
        <w:t>公司按照制定的各项销售计划，积极拓展产品销售市场，实现产能和销售渠</w:t>
      </w:r>
      <w:r>
        <w:rPr/>
        <w:t> </w:t>
      </w:r>
      <w:r>
        <w:rPr>
          <w:spacing w:val="-3"/>
        </w:rPr>
        <w:t>道的迅速扩张，市场开发向广度和深度延伸，形成更加完善健全的销售网络。增</w:t>
      </w:r>
      <w:r>
        <w:rPr>
          <w:spacing w:val="-102"/>
        </w:rPr>
        <w:t> </w:t>
      </w:r>
      <w:r>
        <w:rPr>
          <w:spacing w:val="-102"/>
        </w:rPr>
      </w:r>
      <w:r>
        <w:rPr/>
        <w:t>设覆盖全国范围内的分公司及办事处，提升配套服务，提高了产品市场占有率。</w:t>
      </w:r>
    </w:p>
    <w:p>
      <w:pPr>
        <w:spacing w:line="456" w:lineRule="auto" w:before="67"/>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w:t>
      </w:r>
      <w:r>
        <w:rPr>
          <w:rFonts w:ascii="宋体" w:hAnsi="宋体" w:cs="宋体" w:eastAsia="宋体" w:hint="default"/>
          <w:b/>
          <w:bCs/>
          <w:spacing w:val="-58"/>
          <w:sz w:val="24"/>
          <w:szCs w:val="24"/>
        </w:rPr>
        <w:t> </w:t>
      </w:r>
      <w:r>
        <w:rPr>
          <w:rFonts w:ascii="宋体" w:hAnsi="宋体" w:cs="宋体" w:eastAsia="宋体" w:hint="default"/>
          <w:b/>
          <w:bCs/>
          <w:sz w:val="24"/>
          <w:szCs w:val="24"/>
        </w:rPr>
        <w:t>继续加强研发及技术创新工作</w:t>
      </w:r>
      <w:r>
        <w:rPr>
          <w:rFonts w:ascii="宋体" w:hAnsi="宋体" w:cs="宋体" w:eastAsia="宋体" w:hint="default"/>
          <w:b/>
          <w:bCs/>
          <w:w w:val="99"/>
          <w:sz w:val="24"/>
          <w:szCs w:val="24"/>
        </w:rPr>
        <w:t> </w:t>
      </w:r>
      <w:r>
        <w:rPr>
          <w:rFonts w:ascii="宋体" w:hAnsi="宋体" w:cs="宋体" w:eastAsia="宋体" w:hint="default"/>
          <w:spacing w:val="-3"/>
          <w:sz w:val="24"/>
          <w:szCs w:val="24"/>
        </w:rPr>
        <w:t>公司将加大研发的投入及通过加大招聘力度及企业内部培养等方式，建立一</w:t>
      </w:r>
    </w:p>
    <w:p>
      <w:pPr>
        <w:pStyle w:val="BodyText"/>
        <w:spacing w:line="456" w:lineRule="auto" w:before="67"/>
        <w:ind w:right="101"/>
        <w:jc w:val="left"/>
      </w:pPr>
      <w:r>
        <w:rPr>
          <w:spacing w:val="-3"/>
        </w:rPr>
        <w:t>支高水平的研发团队。开发出适合市场需求的产品，提高产品的技术含量、设计</w:t>
      </w:r>
      <w:r>
        <w:rPr>
          <w:spacing w:val="-102"/>
        </w:rPr>
        <w:t> </w:t>
      </w:r>
      <w:r>
        <w:rPr>
          <w:spacing w:val="-102"/>
        </w:rPr>
      </w:r>
      <w:r>
        <w:rPr/>
        <w:t>水平，完善产品制造工艺和质量控制手段，保障产品质量的稳定性。</w:t>
      </w:r>
    </w:p>
    <w:p>
      <w:pPr>
        <w:spacing w:line="456" w:lineRule="auto" w:before="67"/>
        <w:ind w:left="618" w:right="128" w:firstLine="86"/>
        <w:jc w:val="left"/>
        <w:rPr>
          <w:rFonts w:ascii="宋体" w:hAnsi="宋体" w:cs="宋体" w:eastAsia="宋体" w:hint="default"/>
          <w:sz w:val="24"/>
          <w:szCs w:val="24"/>
        </w:rPr>
      </w:pPr>
      <w:r>
        <w:rPr>
          <w:rFonts w:ascii="宋体" w:hAnsi="宋体" w:cs="宋体" w:eastAsia="宋体" w:hint="default"/>
          <w:b/>
          <w:bCs/>
          <w:sz w:val="24"/>
          <w:szCs w:val="24"/>
        </w:rPr>
        <w:t>4</w:t>
      </w:r>
      <w:r>
        <w:rPr>
          <w:rFonts w:ascii="宋体" w:hAnsi="宋体" w:cs="宋体" w:eastAsia="宋体" w:hint="default"/>
          <w:b/>
          <w:bCs/>
          <w:sz w:val="24"/>
          <w:szCs w:val="24"/>
        </w:rPr>
        <w:t>、</w:t>
      </w:r>
      <w:r>
        <w:rPr>
          <w:rFonts w:ascii="宋体" w:hAnsi="宋体" w:cs="宋体" w:eastAsia="宋体" w:hint="default"/>
          <w:b/>
          <w:bCs/>
          <w:spacing w:val="-58"/>
          <w:sz w:val="24"/>
          <w:szCs w:val="24"/>
        </w:rPr>
        <w:t> </w:t>
      </w:r>
      <w:r>
        <w:rPr>
          <w:rFonts w:ascii="宋体" w:hAnsi="宋体" w:cs="宋体" w:eastAsia="宋体" w:hint="default"/>
          <w:b/>
          <w:bCs/>
          <w:sz w:val="24"/>
          <w:szCs w:val="24"/>
        </w:rPr>
        <w:t>整合各项资源，优化和调整产品结构</w:t>
      </w:r>
      <w:r>
        <w:rPr>
          <w:rFonts w:ascii="宋体" w:hAnsi="宋体" w:cs="宋体" w:eastAsia="宋体" w:hint="default"/>
          <w:b/>
          <w:bCs/>
          <w:w w:val="99"/>
          <w:sz w:val="24"/>
          <w:szCs w:val="24"/>
        </w:rPr>
        <w:t> </w:t>
      </w:r>
      <w:r>
        <w:rPr>
          <w:rFonts w:ascii="宋体" w:hAnsi="宋体" w:cs="宋体" w:eastAsia="宋体" w:hint="default"/>
          <w:sz w:val="24"/>
          <w:szCs w:val="24"/>
        </w:rPr>
        <w:t>公司通过整合完善产品线，建设成为行业系统整体解决方案的综合供应商，</w:t>
      </w:r>
    </w:p>
    <w:p>
      <w:pPr>
        <w:pStyle w:val="BodyText"/>
        <w:spacing w:line="456" w:lineRule="auto" w:before="67"/>
        <w:ind w:right="231"/>
        <w:jc w:val="both"/>
      </w:pPr>
      <w:r>
        <w:rPr>
          <w:spacing w:val="-3"/>
        </w:rPr>
        <w:t>形成一套完整的社区配套综合系统，通过整体营销策略，制定并逐步优化公司形</w:t>
      </w:r>
      <w:r>
        <w:rPr>
          <w:spacing w:val="-103"/>
        </w:rPr>
        <w:t> </w:t>
      </w:r>
      <w:r>
        <w:rPr>
          <w:spacing w:val="-103"/>
        </w:rPr>
      </w:r>
      <w:r>
        <w:rPr/>
        <w:t>象，为公司上市后统一奠定了新的品牌形象。</w:t>
      </w:r>
      <w:r>
        <w:rPr>
          <w:rFonts w:ascii="宋体" w:hAnsi="宋体" w:cs="宋体" w:eastAsia="宋体" w:hint="default"/>
        </w:rPr>
        <w:t>2012</w:t>
      </w:r>
      <w:r>
        <w:rPr>
          <w:rFonts w:ascii="宋体" w:hAnsi="宋体" w:cs="宋体" w:eastAsia="宋体" w:hint="default"/>
          <w:spacing w:val="26"/>
        </w:rPr>
        <w:t> </w:t>
      </w:r>
      <w:r>
        <w:rPr/>
        <w:t>年度，公司必须认真研究市</w:t>
      </w:r>
      <w:r>
        <w:rPr>
          <w:spacing w:val="-118"/>
        </w:rPr>
        <w:t> </w:t>
      </w:r>
      <w:r>
        <w:rPr>
          <w:spacing w:val="-118"/>
        </w:rPr>
      </w:r>
      <w:r>
        <w:rPr>
          <w:spacing w:val="-3"/>
        </w:rPr>
        <w:t>场，寻找高回报低风险项目，提高公司剩余超募资金的使用效率，积极推进优势</w:t>
      </w:r>
      <w:r>
        <w:rPr>
          <w:spacing w:val="-101"/>
        </w:rPr>
        <w:t> </w:t>
      </w:r>
      <w:r>
        <w:rPr>
          <w:spacing w:val="-101"/>
        </w:rPr>
      </w:r>
      <w:r>
        <w:rPr/>
        <w:t>资源整合，通过并购，实现产业链的延伸；优化和调整产品结构。</w:t>
      </w:r>
    </w:p>
    <w:p>
      <w:pPr>
        <w:spacing w:line="456" w:lineRule="auto" w:before="67"/>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5</w:t>
      </w:r>
      <w:r>
        <w:rPr>
          <w:rFonts w:ascii="宋体" w:hAnsi="宋体" w:cs="宋体" w:eastAsia="宋体" w:hint="default"/>
          <w:b/>
          <w:bCs/>
          <w:sz w:val="24"/>
          <w:szCs w:val="24"/>
        </w:rPr>
        <w:t>、</w:t>
      </w:r>
      <w:r>
        <w:rPr>
          <w:rFonts w:ascii="宋体" w:hAnsi="宋体" w:cs="宋体" w:eastAsia="宋体" w:hint="default"/>
          <w:b/>
          <w:bCs/>
          <w:spacing w:val="-58"/>
          <w:sz w:val="24"/>
          <w:szCs w:val="24"/>
        </w:rPr>
        <w:t> </w:t>
      </w:r>
      <w:r>
        <w:rPr>
          <w:rFonts w:ascii="宋体" w:hAnsi="宋体" w:cs="宋体" w:eastAsia="宋体" w:hint="default"/>
          <w:b/>
          <w:bCs/>
          <w:sz w:val="24"/>
          <w:szCs w:val="24"/>
        </w:rPr>
        <w:t>继续加强人才队伍建设，加大专业人才的招聘力度</w:t>
      </w:r>
      <w:r>
        <w:rPr>
          <w:rFonts w:ascii="宋体" w:hAnsi="宋体" w:cs="宋体" w:eastAsia="宋体" w:hint="default"/>
          <w:b/>
          <w:bCs/>
          <w:w w:val="99"/>
          <w:sz w:val="24"/>
          <w:szCs w:val="24"/>
        </w:rPr>
        <w:t> </w:t>
      </w:r>
      <w:r>
        <w:rPr>
          <w:rFonts w:ascii="宋体" w:hAnsi="宋体" w:cs="宋体" w:eastAsia="宋体" w:hint="default"/>
          <w:spacing w:val="-3"/>
          <w:sz w:val="24"/>
          <w:szCs w:val="24"/>
        </w:rPr>
        <w:t>公司将优化用人机制，不断加强公司在营销、管理及技术等方面的人才。公</w:t>
      </w:r>
    </w:p>
    <w:p>
      <w:pPr>
        <w:pStyle w:val="BodyText"/>
        <w:spacing w:line="456" w:lineRule="auto" w:before="67"/>
        <w:ind w:right="101"/>
        <w:jc w:val="left"/>
      </w:pPr>
      <w:r>
        <w:rPr>
          <w:spacing w:val="-3"/>
        </w:rPr>
        <w:t>司成功上市，不仅能提供更好的待遇招聘到行业内的精英人才，而且随着公司的</w:t>
      </w:r>
      <w:r>
        <w:rPr>
          <w:spacing w:val="-103"/>
        </w:rPr>
        <w:t> </w:t>
      </w:r>
      <w:r>
        <w:rPr>
          <w:spacing w:val="-103"/>
        </w:rPr>
      </w:r>
      <w:r>
        <w:rPr/>
        <w:t>不断发展壮大，可以为专业人才提供职业发展机遇，实现共赢。</w:t>
      </w:r>
    </w:p>
    <w:p>
      <w:pPr>
        <w:spacing w:line="456" w:lineRule="auto" w:before="67"/>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6</w:t>
      </w:r>
      <w:r>
        <w:rPr>
          <w:rFonts w:ascii="宋体" w:hAnsi="宋体" w:cs="宋体" w:eastAsia="宋体" w:hint="default"/>
          <w:b/>
          <w:bCs/>
          <w:sz w:val="24"/>
          <w:szCs w:val="24"/>
        </w:rPr>
        <w:t>、</w:t>
      </w:r>
      <w:r>
        <w:rPr>
          <w:rFonts w:ascii="宋体" w:hAnsi="宋体" w:cs="宋体" w:eastAsia="宋体" w:hint="default"/>
          <w:b/>
          <w:bCs/>
          <w:spacing w:val="-58"/>
          <w:sz w:val="24"/>
          <w:szCs w:val="24"/>
        </w:rPr>
        <w:t> </w:t>
      </w:r>
      <w:r>
        <w:rPr>
          <w:rFonts w:ascii="宋体" w:hAnsi="宋体" w:cs="宋体" w:eastAsia="宋体" w:hint="default"/>
          <w:b/>
          <w:bCs/>
          <w:sz w:val="24"/>
          <w:szCs w:val="24"/>
        </w:rPr>
        <w:t>强化管理工作，提升公司管理水平</w:t>
      </w:r>
      <w:r>
        <w:rPr>
          <w:rFonts w:ascii="宋体" w:hAnsi="宋体" w:cs="宋体" w:eastAsia="宋体" w:hint="default"/>
          <w:b/>
          <w:bCs/>
          <w:w w:val="99"/>
          <w:sz w:val="24"/>
          <w:szCs w:val="24"/>
        </w:rPr>
        <w:t> </w:t>
      </w:r>
      <w:r>
        <w:rPr>
          <w:rFonts w:ascii="宋体" w:hAnsi="宋体" w:cs="宋体" w:eastAsia="宋体" w:hint="default"/>
          <w:spacing w:val="-3"/>
          <w:sz w:val="24"/>
          <w:szCs w:val="24"/>
        </w:rPr>
        <w:t>公司将重点关注内部控制工作，确保公司生产经营风险可控。继续完善考核</w:t>
      </w:r>
    </w:p>
    <w:p>
      <w:pPr>
        <w:pStyle w:val="BodyText"/>
        <w:spacing w:line="456" w:lineRule="auto" w:before="67"/>
        <w:ind w:right="104"/>
        <w:jc w:val="left"/>
      </w:pPr>
      <w:r>
        <w:rPr>
          <w:spacing w:val="-6"/>
        </w:rPr>
        <w:t>体系及激励机制的建设工作，充分调动全员积极性。并且逐步完善高级管理人员、</w:t>
      </w:r>
      <w:r>
        <w:rPr>
          <w:spacing w:val="-112"/>
        </w:rPr>
        <w:t> </w:t>
      </w:r>
      <w:r>
        <w:rPr>
          <w:spacing w:val="-112"/>
        </w:rPr>
      </w:r>
      <w:r>
        <w:rPr>
          <w:spacing w:val="-3"/>
        </w:rPr>
        <w:t>核心技术人员及骨干业务人员的激励机制，为优秀员工提供良好的发展空间，稳</w:t>
      </w:r>
      <w:r>
        <w:rPr>
          <w:spacing w:val="-103"/>
        </w:rPr>
        <w:t> </w:t>
      </w:r>
      <w:r>
        <w:rPr>
          <w:spacing w:val="-103"/>
        </w:rPr>
      </w:r>
      <w:r>
        <w:rPr/>
        <w:t>定公司的核心团队。</w:t>
      </w:r>
    </w:p>
    <w:p>
      <w:pPr>
        <w:pStyle w:val="Heading7"/>
        <w:tabs>
          <w:tab w:pos="1556" w:val="left" w:leader="none"/>
        </w:tabs>
        <w:spacing w:line="240" w:lineRule="auto" w:before="67"/>
        <w:ind w:left="620" w:right="101"/>
        <w:jc w:val="left"/>
        <w:rPr>
          <w:b w:val="0"/>
          <w:bCs w:val="0"/>
        </w:rPr>
      </w:pPr>
      <w:r>
        <w:rPr>
          <w:w w:val="95"/>
        </w:rPr>
        <w:t>（三）</w:t>
        <w:tab/>
      </w:r>
      <w:r>
        <w:rPr/>
        <w:t>资金需求及使用计划</w:t>
      </w:r>
      <w:r>
        <w:rPr>
          <w:b w:val="0"/>
          <w:bCs w:val="0"/>
        </w:rPr>
      </w:r>
    </w:p>
    <w:p>
      <w:pPr>
        <w:spacing w:after="0" w:line="240" w:lineRule="auto"/>
        <w:jc w:val="left"/>
        <w:sectPr>
          <w:pgSz w:w="11910" w:h="16850"/>
          <w:pgMar w:header="852" w:footer="1195" w:top="1480" w:bottom="1380" w:left="1660" w:right="1560"/>
        </w:sectPr>
      </w:pPr>
    </w:p>
    <w:p>
      <w:pPr>
        <w:spacing w:line="240" w:lineRule="auto" w:before="11"/>
        <w:rPr>
          <w:rFonts w:ascii="宋体" w:hAnsi="宋体" w:cs="宋体" w:eastAsia="宋体" w:hint="default"/>
          <w:b/>
          <w:bCs/>
          <w:sz w:val="10"/>
          <w:szCs w:val="10"/>
        </w:rPr>
      </w:pPr>
    </w:p>
    <w:p>
      <w:pPr>
        <w:pStyle w:val="BodyText"/>
        <w:spacing w:line="456" w:lineRule="auto" w:before="26"/>
        <w:ind w:right="192" w:firstLine="479"/>
        <w:jc w:val="both"/>
      </w:pPr>
      <w:r>
        <w:rPr>
          <w:rFonts w:ascii="宋体" w:hAnsi="宋体" w:cs="宋体" w:eastAsia="宋体" w:hint="default"/>
        </w:rPr>
        <w:t>2012</w:t>
      </w:r>
      <w:r>
        <w:rPr>
          <w:rFonts w:ascii="宋体" w:hAnsi="宋体" w:cs="宋体" w:eastAsia="宋体" w:hint="default"/>
          <w:spacing w:val="28"/>
        </w:rPr>
        <w:t> </w:t>
      </w:r>
      <w:r>
        <w:rPr/>
        <w:t>年公司将通过统筹资金调度，优化财务结构，降低资金使用成本；同 </w:t>
      </w:r>
      <w:r>
        <w:rPr>
          <w:spacing w:val="-3"/>
        </w:rPr>
        <w:t>时严格控制公司各项费用支出，加快资金周转速度，合理安排资金使用计划，支</w:t>
      </w:r>
      <w:r>
        <w:rPr>
          <w:spacing w:val="-102"/>
        </w:rPr>
        <w:t> </w:t>
      </w:r>
      <w:r>
        <w:rPr>
          <w:spacing w:val="-102"/>
        </w:rPr>
      </w:r>
      <w:r>
        <w:rPr/>
        <w:t>持公司的健康快速发展。</w:t>
      </w:r>
    </w:p>
    <w:p>
      <w:pPr>
        <w:pStyle w:val="Heading7"/>
        <w:spacing w:line="456" w:lineRule="auto" w:before="67"/>
        <w:ind w:right="1192" w:hanging="84"/>
        <w:jc w:val="left"/>
        <w:rPr>
          <w:b w:val="0"/>
          <w:bCs w:val="0"/>
        </w:rPr>
      </w:pPr>
      <w:r>
        <w:rPr/>
        <w:t>（四）</w:t>
      </w:r>
      <w:r>
        <w:rPr>
          <w:spacing w:val="-53"/>
        </w:rPr>
        <w:t> </w:t>
      </w:r>
      <w:r>
        <w:rPr/>
        <w:t>实施上述经营目标和未来发展战略的实现所面临风险因素</w:t>
      </w:r>
      <w:r>
        <w:rPr>
          <w:w w:val="99"/>
        </w:rPr>
        <w:t> </w:t>
      </w:r>
      <w:r>
        <w:rPr>
          <w:rFonts w:ascii="宋体" w:hAnsi="宋体" w:cs="宋体" w:eastAsia="宋体" w:hint="default"/>
        </w:rPr>
        <w:t>1</w:t>
      </w:r>
      <w:r>
        <w:rPr/>
        <w:t>、</w:t>
      </w:r>
      <w:r>
        <w:rPr>
          <w:spacing w:val="-61"/>
        </w:rPr>
        <w:t> </w:t>
      </w:r>
      <w:r>
        <w:rPr/>
        <w:t>政策环境风险及受房地产行业景气度影响的风险</w:t>
      </w:r>
      <w:r>
        <w:rPr>
          <w:b w:val="0"/>
          <w:bCs w:val="0"/>
        </w:rPr>
      </w:r>
    </w:p>
    <w:p>
      <w:pPr>
        <w:pStyle w:val="BodyText"/>
        <w:spacing w:line="456" w:lineRule="auto" w:before="67"/>
        <w:ind w:right="88" w:firstLine="479"/>
        <w:jc w:val="left"/>
      </w:pPr>
      <w:r>
        <w:rPr>
          <w:spacing w:val="4"/>
        </w:rPr>
        <w:t>安居宝是社区安防中楼宇对讲系统、智能家居系统和防盗报警系统的供应 </w:t>
      </w:r>
      <w:r>
        <w:rPr>
          <w:spacing w:val="-3"/>
        </w:rPr>
        <w:t>商，产品主要应用于住宅楼盘，市场分布于全国各地，房地产行业的景气度对本</w:t>
      </w:r>
      <w:r>
        <w:rPr>
          <w:spacing w:val="-102"/>
        </w:rPr>
        <w:t> </w:t>
      </w:r>
      <w:r>
        <w:rPr>
          <w:spacing w:val="-102"/>
        </w:rPr>
      </w:r>
      <w:r>
        <w:rPr>
          <w:spacing w:val="-3"/>
        </w:rPr>
        <w:t>公司影响较大。房地产行业的发展与国民经济的景气程度和国家房地产相关政策</w:t>
      </w:r>
      <w:r>
        <w:rPr>
          <w:spacing w:val="-102"/>
        </w:rPr>
        <w:t> </w:t>
      </w:r>
      <w:r>
        <w:rPr>
          <w:spacing w:val="-102"/>
        </w:rPr>
      </w:r>
      <w:r>
        <w:rPr>
          <w:spacing w:val="-3"/>
        </w:rPr>
        <w:t>密切相关。近年来，国内房地产市场呈现投资增长和房价上涨过快等状况，并引</w:t>
      </w:r>
      <w:r>
        <w:rPr>
          <w:spacing w:val="-102"/>
        </w:rPr>
        <w:t> </w:t>
      </w:r>
      <w:r>
        <w:rPr>
          <w:spacing w:val="-102"/>
        </w:rPr>
      </w:r>
      <w:r>
        <w:rPr/>
        <w:t>起了社会各界和各级政府部门的高度关注。</w:t>
      </w:r>
      <w:r>
        <w:rPr>
          <w:rFonts w:ascii="宋体" w:hAnsi="宋体" w:cs="宋体" w:eastAsia="宋体" w:hint="default"/>
        </w:rPr>
        <w:t>2011 </w:t>
      </w:r>
      <w:r>
        <w:rPr/>
        <w:t>年房地产调控政策的影响，对</w:t>
      </w:r>
      <w:r>
        <w:rPr>
          <w:spacing w:val="-94"/>
        </w:rPr>
        <w:t> </w:t>
      </w:r>
      <w:r>
        <w:rPr>
          <w:spacing w:val="-94"/>
        </w:rPr>
      </w:r>
      <w:r>
        <w:rPr/>
        <w:t>房地产行业产生较大影响。本公司的主营业务与房地产产业的景气度密切相关， </w:t>
      </w:r>
      <w:r>
        <w:rPr>
          <w:spacing w:val="3"/>
        </w:rPr>
        <w:t>如果公司未能对未来房地产行业的发展作出合理的预期并相应调整公司的经营</w:t>
      </w:r>
      <w:r>
        <w:rPr>
          <w:spacing w:val="-93"/>
        </w:rPr>
        <w:t> </w:t>
      </w:r>
      <w:r>
        <w:rPr>
          <w:spacing w:val="-93"/>
        </w:rPr>
      </w:r>
      <w:r>
        <w:rPr/>
        <w:t>行为，则将会对本公司的业务经营产生不利的影响。</w:t>
      </w:r>
    </w:p>
    <w:p>
      <w:pPr>
        <w:pStyle w:val="BodyText"/>
        <w:spacing w:line="456" w:lineRule="auto" w:before="67"/>
        <w:ind w:left="618" w:right="187" w:firstLine="86"/>
        <w:jc w:val="left"/>
      </w:pPr>
      <w:r>
        <w:rPr>
          <w:rFonts w:ascii="宋体" w:hAnsi="宋体" w:cs="宋体" w:eastAsia="宋体" w:hint="default"/>
          <w:b/>
          <w:bCs/>
        </w:rPr>
        <w:t>2</w:t>
      </w:r>
      <w:r>
        <w:rPr>
          <w:rFonts w:ascii="宋体" w:hAnsi="宋体" w:cs="宋体" w:eastAsia="宋体" w:hint="default"/>
          <w:b/>
          <w:bCs/>
        </w:rPr>
        <w:t>、</w:t>
      </w:r>
      <w:r>
        <w:rPr>
          <w:rFonts w:ascii="宋体" w:hAnsi="宋体" w:cs="宋体" w:eastAsia="宋体" w:hint="default"/>
          <w:b/>
          <w:bCs/>
          <w:spacing w:val="-57"/>
        </w:rPr>
        <w:t> </w:t>
      </w:r>
      <w:r>
        <w:rPr>
          <w:rFonts w:ascii="宋体" w:hAnsi="宋体" w:cs="宋体" w:eastAsia="宋体" w:hint="default"/>
          <w:b/>
          <w:bCs/>
        </w:rPr>
        <w:t>管理风险</w:t>
      </w:r>
      <w:r>
        <w:rPr>
          <w:rFonts w:ascii="宋体" w:hAnsi="宋体" w:cs="宋体" w:eastAsia="宋体" w:hint="default"/>
          <w:b/>
          <w:bCs/>
          <w:w w:val="99"/>
        </w:rPr>
        <w:t> </w:t>
      </w:r>
      <w:r>
        <w:rPr>
          <w:spacing w:val="-3"/>
        </w:rPr>
        <w:t>公司的业务规模不断扩大，从而对企业在人力资源、质量控制、管理模式等</w:t>
      </w:r>
    </w:p>
    <w:p>
      <w:pPr>
        <w:pStyle w:val="BodyText"/>
        <w:spacing w:line="456" w:lineRule="auto" w:before="67"/>
        <w:ind w:right="192"/>
        <w:jc w:val="both"/>
      </w:pPr>
      <w:r>
        <w:rPr>
          <w:spacing w:val="-3"/>
        </w:rPr>
        <w:t>各方面提出了更高的要求。公司将改善董事会成员结构，优化公司治理，持续引</w:t>
      </w:r>
      <w:r>
        <w:rPr>
          <w:spacing w:val="-102"/>
        </w:rPr>
        <w:t> </w:t>
      </w:r>
      <w:r>
        <w:rPr>
          <w:spacing w:val="-102"/>
        </w:rPr>
      </w:r>
      <w:r>
        <w:rPr>
          <w:spacing w:val="-3"/>
        </w:rPr>
        <w:t>进人才，建立有效的考核激励机制，不断加大培训力度。但是如果公司原有的管</w:t>
      </w:r>
      <w:r>
        <w:rPr>
          <w:spacing w:val="-102"/>
        </w:rPr>
        <w:t> </w:t>
      </w:r>
      <w:r>
        <w:rPr>
          <w:spacing w:val="-102"/>
        </w:rPr>
      </w:r>
      <w:r>
        <w:rPr>
          <w:spacing w:val="-3"/>
        </w:rPr>
        <w:t>理体制不能跟上公司发展的步伐，造成管理不善或人才流失，企业将面临一定的</w:t>
      </w:r>
      <w:r>
        <w:rPr>
          <w:spacing w:val="-103"/>
        </w:rPr>
        <w:t> </w:t>
      </w:r>
      <w:r>
        <w:rPr>
          <w:spacing w:val="-103"/>
        </w:rPr>
      </w:r>
      <w:r>
        <w:rPr/>
        <w:t>管理风险。</w:t>
      </w:r>
    </w:p>
    <w:p>
      <w:pPr>
        <w:spacing w:line="240" w:lineRule="auto" w:before="1"/>
        <w:rPr>
          <w:rFonts w:ascii="宋体" w:hAnsi="宋体" w:cs="宋体" w:eastAsia="宋体" w:hint="default"/>
          <w:sz w:val="18"/>
          <w:szCs w:val="18"/>
        </w:rPr>
      </w:pPr>
    </w:p>
    <w:p>
      <w:pPr>
        <w:pStyle w:val="Heading6"/>
        <w:spacing w:line="240" w:lineRule="auto"/>
        <w:ind w:left="620" w:right="88"/>
        <w:jc w:val="left"/>
      </w:pPr>
      <w:r>
        <w:rPr/>
        <w:t>三、</w:t>
      </w:r>
      <w:r>
        <w:rPr>
          <w:spacing w:val="-52"/>
        </w:rPr>
        <w:t> </w:t>
      </w:r>
      <w:r>
        <w:rPr/>
        <w:t>报告期内公司投资情况</w:t>
      </w:r>
    </w:p>
    <w:p>
      <w:pPr>
        <w:spacing w:line="240" w:lineRule="auto" w:before="10"/>
        <w:rPr>
          <w:rFonts w:ascii="黑体" w:hAnsi="黑体" w:cs="黑体" w:eastAsia="黑体" w:hint="default"/>
          <w:sz w:val="19"/>
          <w:szCs w:val="19"/>
        </w:rPr>
      </w:pPr>
    </w:p>
    <w:p>
      <w:pPr>
        <w:tabs>
          <w:tab w:pos="1556" w:val="left" w:leader="none"/>
        </w:tabs>
        <w:spacing w:line="456" w:lineRule="auto" w:before="0"/>
        <w:ind w:left="618" w:right="285" w:firstLine="2"/>
        <w:jc w:val="left"/>
        <w:rPr>
          <w:rFonts w:ascii="宋体" w:hAnsi="宋体" w:cs="宋体" w:eastAsia="宋体" w:hint="default"/>
          <w:sz w:val="24"/>
          <w:szCs w:val="24"/>
        </w:rPr>
      </w:pPr>
      <w:r>
        <w:rPr>
          <w:rFonts w:ascii="宋体" w:hAnsi="宋体" w:cs="宋体" w:eastAsia="宋体" w:hint="default"/>
          <w:b/>
          <w:bCs/>
          <w:w w:val="95"/>
          <w:sz w:val="24"/>
          <w:szCs w:val="24"/>
        </w:rPr>
        <w:t>（一）</w:t>
        <w:tab/>
      </w:r>
      <w:r>
        <w:rPr>
          <w:rFonts w:ascii="宋体" w:hAnsi="宋体" w:cs="宋体" w:eastAsia="宋体" w:hint="default"/>
          <w:b/>
          <w:bCs/>
          <w:sz w:val="24"/>
          <w:szCs w:val="24"/>
        </w:rPr>
        <w:t>募集资金到位情况</w:t>
      </w:r>
      <w:r>
        <w:rPr>
          <w:rFonts w:ascii="宋体" w:hAnsi="宋体" w:cs="宋体" w:eastAsia="宋体" w:hint="default"/>
          <w:b/>
          <w:bCs/>
          <w:w w:val="99"/>
          <w:sz w:val="24"/>
          <w:szCs w:val="24"/>
        </w:rPr>
        <w:t> </w:t>
      </w:r>
      <w:r>
        <w:rPr>
          <w:rFonts w:ascii="宋体" w:hAnsi="宋体" w:cs="宋体" w:eastAsia="宋体" w:hint="default"/>
          <w:sz w:val="24"/>
          <w:szCs w:val="24"/>
        </w:rPr>
        <w:t>经中国证券监督管理委员会证监许可</w:t>
      </w:r>
      <w:r>
        <w:rPr>
          <w:rFonts w:ascii="宋体" w:hAnsi="宋体" w:cs="宋体" w:eastAsia="宋体" w:hint="default"/>
          <w:sz w:val="24"/>
          <w:szCs w:val="24"/>
        </w:rPr>
        <w:t>[2010]1828</w:t>
      </w:r>
      <w:r>
        <w:rPr>
          <w:rFonts w:ascii="宋体" w:hAnsi="宋体" w:cs="宋体" w:eastAsia="宋体" w:hint="default"/>
          <w:spacing w:val="-60"/>
          <w:sz w:val="24"/>
          <w:szCs w:val="24"/>
        </w:rPr>
        <w:t> </w:t>
      </w:r>
      <w:r>
        <w:rPr>
          <w:rFonts w:ascii="宋体" w:hAnsi="宋体" w:cs="宋体" w:eastAsia="宋体" w:hint="default"/>
          <w:sz w:val="24"/>
          <w:szCs w:val="24"/>
        </w:rPr>
        <w:t>号文《关于核准广东安居</w:t>
      </w:r>
    </w:p>
    <w:p>
      <w:pPr>
        <w:pStyle w:val="BodyText"/>
        <w:spacing w:line="240" w:lineRule="auto" w:before="67"/>
        <w:ind w:right="0"/>
        <w:jc w:val="both"/>
      </w:pPr>
      <w:r>
        <w:rPr>
          <w:spacing w:val="-3"/>
        </w:rPr>
        <w:t>宝数码科技股份有限公司首次公开发行股票并在创业板上市的批复》核准，并经</w:t>
      </w:r>
    </w:p>
    <w:p>
      <w:pPr>
        <w:spacing w:after="0" w:line="240" w:lineRule="auto"/>
        <w:jc w:val="both"/>
        <w:sectPr>
          <w:pgSz w:w="11910" w:h="16850"/>
          <w:pgMar w:header="852" w:footer="1195" w:top="1480" w:bottom="1380" w:left="1660" w:right="1600"/>
        </w:sectPr>
      </w:pPr>
    </w:p>
    <w:p>
      <w:pPr>
        <w:spacing w:line="240" w:lineRule="auto" w:before="11"/>
        <w:rPr>
          <w:rFonts w:ascii="宋体" w:hAnsi="宋体" w:cs="宋体" w:eastAsia="宋体" w:hint="default"/>
          <w:sz w:val="10"/>
          <w:szCs w:val="10"/>
        </w:rPr>
      </w:pPr>
      <w:r>
        <w:rPr/>
        <w:pict>
          <v:group style="position:absolute;margin-left:83.783997pt;margin-top:762.095947pt;width:431.15pt;height:5.4pt;mso-position-horizontal-relative:page;mso-position-vertical-relative:page;z-index:-1206256" coordorigin="1676,15242" coordsize="8623,108">
            <v:shape style="position:absolute;left:1676;top:15242;width:4532;height:108" type="#_x0000_t75" stroked="false">
              <v:imagedata r:id="rId41" o:title=""/>
            </v:shape>
            <v:shape style="position:absolute;left:6198;top:15242;width:2453;height:108" type="#_x0000_t75" stroked="false">
              <v:imagedata r:id="rId42" o:title=""/>
            </v:shape>
            <v:shape style="position:absolute;left:8627;top:15340;width:1671;height:10" type="#_x0000_t75" stroked="false">
              <v:imagedata r:id="rId43" o:title=""/>
            </v:shape>
            <w10:wrap type="none"/>
          </v:group>
        </w:pict>
      </w:r>
    </w:p>
    <w:p>
      <w:pPr>
        <w:pStyle w:val="BodyText"/>
        <w:spacing w:line="240" w:lineRule="auto" w:before="26"/>
        <w:ind w:left="238" w:right="0"/>
        <w:jc w:val="both"/>
      </w:pPr>
      <w:r>
        <w:rPr/>
        <w:t>深圳证券交易所同意，本公司首次公开发行人民币普通股股票</w:t>
      </w:r>
      <w:r>
        <w:rPr>
          <w:spacing w:val="-82"/>
        </w:rPr>
        <w:t> </w:t>
      </w:r>
      <w:r>
        <w:rPr>
          <w:rFonts w:ascii="宋体" w:hAnsi="宋体" w:cs="宋体" w:eastAsia="宋体" w:hint="default"/>
        </w:rPr>
        <w:t>1,800</w:t>
      </w:r>
      <w:r>
        <w:rPr>
          <w:rFonts w:ascii="宋体" w:hAnsi="宋体" w:cs="宋体" w:eastAsia="宋体" w:hint="default"/>
          <w:spacing w:val="-82"/>
        </w:rPr>
        <w:t> </w:t>
      </w:r>
      <w:r>
        <w:rPr>
          <w:spacing w:val="-9"/>
        </w:rPr>
        <w:t>万股，每股</w:t>
      </w:r>
    </w:p>
    <w:p>
      <w:pPr>
        <w:spacing w:line="240" w:lineRule="auto" w:before="9"/>
        <w:rPr>
          <w:rFonts w:ascii="宋体" w:hAnsi="宋体" w:cs="宋体" w:eastAsia="宋体" w:hint="default"/>
          <w:sz w:val="21"/>
          <w:szCs w:val="21"/>
        </w:rPr>
      </w:pPr>
    </w:p>
    <w:p>
      <w:pPr>
        <w:pStyle w:val="BodyText"/>
        <w:spacing w:line="240" w:lineRule="auto"/>
        <w:ind w:left="238" w:right="0"/>
        <w:jc w:val="both"/>
        <w:rPr>
          <w:rFonts w:ascii="宋体" w:hAnsi="宋体" w:cs="宋体" w:eastAsia="宋体" w:hint="default"/>
        </w:rPr>
      </w:pPr>
      <w:r>
        <w:rPr/>
        <w:t>面值</w:t>
      </w:r>
      <w:r>
        <w:rPr>
          <w:spacing w:val="-60"/>
        </w:rPr>
        <w:t> </w:t>
      </w:r>
      <w:r>
        <w:rPr>
          <w:rFonts w:ascii="宋体" w:hAnsi="宋体" w:cs="宋体" w:eastAsia="宋体" w:hint="default"/>
        </w:rPr>
        <w:t>1</w:t>
      </w:r>
      <w:r>
        <w:rPr>
          <w:rFonts w:ascii="宋体" w:hAnsi="宋体" w:cs="宋体" w:eastAsia="宋体" w:hint="default"/>
          <w:spacing w:val="-59"/>
        </w:rPr>
        <w:t> </w:t>
      </w:r>
      <w:r>
        <w:rPr>
          <w:spacing w:val="-9"/>
        </w:rPr>
        <w:t>元，每股发行价格为</w:t>
      </w:r>
      <w:r>
        <w:rPr>
          <w:spacing w:val="-59"/>
        </w:rPr>
        <w:t> </w:t>
      </w:r>
      <w:r>
        <w:rPr>
          <w:rFonts w:ascii="宋体" w:hAnsi="宋体" w:cs="宋体" w:eastAsia="宋体" w:hint="default"/>
        </w:rPr>
        <w:t>49.00</w:t>
      </w:r>
      <w:r>
        <w:rPr>
          <w:rFonts w:ascii="宋体" w:hAnsi="宋体" w:cs="宋体" w:eastAsia="宋体" w:hint="default"/>
          <w:spacing w:val="-59"/>
        </w:rPr>
        <w:t> </w:t>
      </w:r>
      <w:r>
        <w:rPr>
          <w:spacing w:val="-6"/>
        </w:rPr>
        <w:t>元，本次发行募集资金总额为</w:t>
      </w:r>
      <w:r>
        <w:rPr>
          <w:spacing w:val="-59"/>
        </w:rPr>
        <w:t> </w:t>
      </w:r>
      <w:r>
        <w:rPr>
          <w:rFonts w:ascii="宋体" w:hAnsi="宋体" w:cs="宋体" w:eastAsia="宋体" w:hint="default"/>
        </w:rPr>
        <w:t>882,000,000.00</w:t>
      </w:r>
    </w:p>
    <w:p>
      <w:pPr>
        <w:spacing w:line="240" w:lineRule="auto" w:before="9"/>
        <w:rPr>
          <w:rFonts w:ascii="宋体" w:hAnsi="宋体" w:cs="宋体" w:eastAsia="宋体" w:hint="default"/>
          <w:sz w:val="21"/>
          <w:szCs w:val="21"/>
        </w:rPr>
      </w:pPr>
    </w:p>
    <w:p>
      <w:pPr>
        <w:pStyle w:val="BodyText"/>
        <w:spacing w:line="456" w:lineRule="auto"/>
        <w:ind w:left="238" w:right="291"/>
        <w:jc w:val="both"/>
      </w:pPr>
      <w:r>
        <w:rPr>
          <w:spacing w:val="-10"/>
        </w:rPr>
        <w:t>元，扣除发行费用</w:t>
      </w:r>
      <w:r>
        <w:rPr>
          <w:spacing w:val="-59"/>
        </w:rPr>
        <w:t> </w:t>
      </w:r>
      <w:r>
        <w:rPr>
          <w:rFonts w:ascii="宋体" w:hAnsi="宋体" w:cs="宋体" w:eastAsia="宋体" w:hint="default"/>
        </w:rPr>
        <w:t>50,633,444.75</w:t>
      </w:r>
      <w:r>
        <w:rPr>
          <w:rFonts w:ascii="宋体" w:hAnsi="宋体" w:cs="宋体" w:eastAsia="宋体" w:hint="default"/>
          <w:spacing w:val="-58"/>
        </w:rPr>
        <w:t> </w:t>
      </w:r>
      <w:r>
        <w:rPr>
          <w:spacing w:val="-6"/>
        </w:rPr>
        <w:t>元后，募集资金净额为人民币</w:t>
      </w:r>
      <w:r>
        <w:rPr>
          <w:spacing w:val="-58"/>
        </w:rPr>
        <w:t> </w:t>
      </w:r>
      <w:r>
        <w:rPr>
          <w:rFonts w:ascii="宋体" w:hAnsi="宋体" w:cs="宋体" w:eastAsia="宋体" w:hint="default"/>
        </w:rPr>
        <w:t>831,366,555.25 </w:t>
      </w:r>
      <w:r>
        <w:rPr>
          <w:spacing w:val="-3"/>
        </w:rPr>
        <w:t>元。上述募集资金到位情况已由立信羊城会计师事务所有限公司验证，并出具了</w:t>
      </w:r>
      <w:r>
        <w:rPr>
          <w:spacing w:val="-103"/>
        </w:rPr>
        <w:t> </w:t>
      </w:r>
      <w:r>
        <w:rPr>
          <w:spacing w:val="-103"/>
        </w:rPr>
      </w:r>
      <w:r>
        <w:rPr>
          <w:rFonts w:ascii="宋体" w:hAnsi="宋体" w:cs="宋体" w:eastAsia="宋体" w:hint="default"/>
        </w:rPr>
        <w:t>2010</w:t>
      </w:r>
      <w:r>
        <w:rPr>
          <w:rFonts w:ascii="宋体" w:hAnsi="宋体" w:cs="宋体" w:eastAsia="宋体" w:hint="default"/>
          <w:spacing w:val="-61"/>
        </w:rPr>
        <w:t> </w:t>
      </w:r>
      <w:r>
        <w:rPr/>
        <w:t>年羊验字第</w:t>
      </w:r>
      <w:r>
        <w:rPr>
          <w:spacing w:val="-60"/>
        </w:rPr>
        <w:t> </w:t>
      </w:r>
      <w:r>
        <w:rPr>
          <w:rFonts w:ascii="宋体" w:hAnsi="宋体" w:cs="宋体" w:eastAsia="宋体" w:hint="default"/>
        </w:rPr>
        <w:t>20369</w:t>
      </w:r>
      <w:r>
        <w:rPr>
          <w:rFonts w:ascii="宋体" w:hAnsi="宋体" w:cs="宋体" w:eastAsia="宋体" w:hint="default"/>
          <w:spacing w:val="-60"/>
        </w:rPr>
        <w:t> </w:t>
      </w:r>
      <w:r>
        <w:rPr/>
        <w:t>号《验资报告》。</w:t>
      </w:r>
    </w:p>
    <w:p>
      <w:pPr>
        <w:pStyle w:val="Heading7"/>
        <w:tabs>
          <w:tab w:pos="1370" w:val="left" w:leader="none"/>
          <w:tab w:pos="1656" w:val="left" w:leader="none"/>
        </w:tabs>
        <w:spacing w:line="456" w:lineRule="auto" w:before="67"/>
        <w:ind w:left="804" w:right="4057" w:hanging="84"/>
        <w:jc w:val="left"/>
        <w:rPr>
          <w:b w:val="0"/>
          <w:bCs w:val="0"/>
        </w:rPr>
      </w:pPr>
      <w:r>
        <w:rPr>
          <w:w w:val="95"/>
        </w:rPr>
        <w:t>（二）</w:t>
        <w:tab/>
      </w:r>
      <w:r>
        <w:rPr/>
        <w:t>本年度募集资金实际使用情况</w:t>
      </w:r>
      <w:r>
        <w:rPr>
          <w:w w:val="99"/>
        </w:rPr>
        <w:t> </w:t>
      </w:r>
      <w:r>
        <w:rPr>
          <w:rFonts w:ascii="宋体" w:hAnsi="宋体" w:cs="宋体" w:eastAsia="宋体" w:hint="default"/>
        </w:rPr>
        <w:t>1</w:t>
      </w:r>
      <w:r>
        <w:rPr/>
        <w:t>、</w:t>
        <w:tab/>
        <w:t>募集资金管理情况</w:t>
      </w:r>
      <w:r>
        <w:rPr>
          <w:b w:val="0"/>
          <w:bCs w:val="0"/>
        </w:rPr>
      </w:r>
    </w:p>
    <w:p>
      <w:pPr>
        <w:pStyle w:val="BodyText"/>
        <w:spacing w:line="456" w:lineRule="auto" w:before="67"/>
        <w:ind w:left="238" w:right="290" w:firstLine="479"/>
        <w:jc w:val="both"/>
      </w:pPr>
      <w:r>
        <w:rPr>
          <w:spacing w:val="-3"/>
        </w:rPr>
        <w:t>为进一步加强募集资金的管理和运用，提高募集资金的使用效率，保护投资</w:t>
      </w:r>
      <w:r>
        <w:rPr/>
        <w:t> </w:t>
      </w:r>
      <w:r>
        <w:rPr>
          <w:spacing w:val="-22"/>
        </w:rPr>
        <w:t>者权益，根据《公司法》、《证券法》、《上市公司证券发行管理办法》、《深圳证券</w:t>
      </w:r>
      <w:r>
        <w:rPr>
          <w:spacing w:val="-89"/>
        </w:rPr>
        <w:t> </w:t>
      </w:r>
      <w:r>
        <w:rPr>
          <w:spacing w:val="-89"/>
        </w:rPr>
      </w:r>
      <w:r>
        <w:rPr/>
        <w:t>交易所上市公司募集资金管理办法》和《创业板信息披露业务备忘录第 </w:t>
      </w:r>
      <w:r>
        <w:rPr>
          <w:rFonts w:ascii="宋体" w:hAnsi="宋体" w:cs="宋体" w:eastAsia="宋体" w:hint="default"/>
        </w:rPr>
        <w:t>1</w:t>
      </w:r>
      <w:r>
        <w:rPr>
          <w:rFonts w:ascii="宋体" w:hAnsi="宋体" w:cs="宋体" w:eastAsia="宋体" w:hint="default"/>
          <w:spacing w:val="26"/>
        </w:rPr>
        <w:t> </w:t>
      </w:r>
      <w:r>
        <w:rPr/>
        <w:t>号— </w:t>
      </w:r>
      <w:r>
        <w:rPr>
          <w:spacing w:val="-3"/>
        </w:rPr>
        <w:t>超募资金使用》等有关法律法规，结合公司实际情况，公司制定了《募集资金管</w:t>
      </w:r>
      <w:r>
        <w:rPr>
          <w:spacing w:val="-103"/>
        </w:rPr>
        <w:t> </w:t>
      </w:r>
      <w:r>
        <w:rPr>
          <w:spacing w:val="-103"/>
        </w:rPr>
      </w:r>
      <w:r>
        <w:rPr>
          <w:spacing w:val="-3"/>
        </w:rPr>
        <w:t>理办法》。根据上述管理办法的规定，公司对募集资金实行专户存储。公司会同</w:t>
      </w:r>
      <w:r>
        <w:rPr>
          <w:spacing w:val="-110"/>
        </w:rPr>
        <w:t> </w:t>
      </w:r>
      <w:r>
        <w:rPr>
          <w:spacing w:val="-110"/>
        </w:rPr>
      </w:r>
      <w:r>
        <w:rPr>
          <w:spacing w:val="-3"/>
        </w:rPr>
        <w:t>保荐人国信证券有限责任公司与中国银行股份有限公司广州天河支行、招商银行</w:t>
      </w:r>
      <w:r>
        <w:rPr>
          <w:spacing w:val="-102"/>
        </w:rPr>
        <w:t> </w:t>
      </w:r>
      <w:r>
        <w:rPr>
          <w:spacing w:val="-102"/>
        </w:rPr>
      </w:r>
      <w:r>
        <w:rPr>
          <w:spacing w:val="3"/>
        </w:rPr>
        <w:t>股份有限公司广州黄埔大道支行、中国建设银行股份有限公司广州珠江新城支</w:t>
      </w:r>
      <w:r>
        <w:rPr>
          <w:spacing w:val="-93"/>
        </w:rPr>
        <w:t> </w:t>
      </w:r>
      <w:r>
        <w:rPr>
          <w:spacing w:val="-93"/>
        </w:rPr>
      </w:r>
      <w:r>
        <w:rPr>
          <w:spacing w:val="3"/>
        </w:rPr>
        <w:t>行、上海浦东发展银行股份有限公司广州分行分别签订《募集资金三方监管协</w:t>
      </w:r>
      <w:r>
        <w:rPr>
          <w:spacing w:val="-93"/>
        </w:rPr>
        <w:t> </w:t>
      </w:r>
      <w:r>
        <w:rPr>
          <w:spacing w:val="-93"/>
        </w:rPr>
      </w:r>
      <w:r>
        <w:rPr>
          <w:spacing w:val="-3"/>
        </w:rPr>
        <w:t>议》，将募集资金分别存放于上述四家银行的募集资金专项账户，资金的使用和</w:t>
      </w:r>
      <w:r>
        <w:rPr>
          <w:spacing w:val="-110"/>
        </w:rPr>
        <w:t> </w:t>
      </w:r>
      <w:r>
        <w:rPr>
          <w:spacing w:val="-110"/>
        </w:rPr>
      </w:r>
      <w:r>
        <w:rPr/>
        <w:t>结余情况随时接受券商和银行的监督。</w:t>
      </w:r>
    </w:p>
    <w:p>
      <w:pPr>
        <w:pStyle w:val="BodyText"/>
        <w:spacing w:line="240" w:lineRule="auto" w:before="67"/>
        <w:ind w:left="718" w:right="0"/>
        <w:jc w:val="left"/>
      </w:pPr>
      <w:r>
        <w:rPr/>
        <w:t>截至</w:t>
      </w:r>
      <w:r>
        <w:rPr>
          <w:spacing w:val="-60"/>
        </w:rPr>
        <w:t> </w:t>
      </w:r>
      <w:r>
        <w:rPr>
          <w:rFonts w:ascii="宋体" w:hAnsi="宋体" w:cs="宋体" w:eastAsia="宋体" w:hint="default"/>
        </w:rPr>
        <w:t>2011 </w:t>
      </w:r>
      <w:r>
        <w:rPr/>
        <w:t>年</w:t>
      </w:r>
      <w:r>
        <w:rPr>
          <w:spacing w:val="-60"/>
        </w:rPr>
        <w:t> </w:t>
      </w:r>
      <w:r>
        <w:rPr>
          <w:rFonts w:ascii="宋体" w:hAnsi="宋体" w:cs="宋体" w:eastAsia="宋体" w:hint="default"/>
        </w:rPr>
        <w:t>12 </w:t>
      </w:r>
      <w:r>
        <w:rPr/>
        <w:t>月</w:t>
      </w:r>
      <w:r>
        <w:rPr>
          <w:spacing w:val="-60"/>
        </w:rPr>
        <w:t> </w:t>
      </w:r>
      <w:r>
        <w:rPr>
          <w:rFonts w:ascii="宋体" w:hAnsi="宋体" w:cs="宋体" w:eastAsia="宋体" w:hint="default"/>
        </w:rPr>
        <w:t>31 </w:t>
      </w:r>
      <w:r>
        <w:rPr/>
        <w:t>日止，公司募集资金专户存储情况如下：</w:t>
      </w:r>
    </w:p>
    <w:p>
      <w:pPr>
        <w:spacing w:line="240" w:lineRule="auto" w:before="9"/>
        <w:rPr>
          <w:rFonts w:ascii="宋体" w:hAnsi="宋体" w:cs="宋体" w:eastAsia="宋体" w:hint="default"/>
          <w:sz w:val="23"/>
          <w:szCs w:val="23"/>
        </w:rPr>
      </w:pPr>
    </w:p>
    <w:p>
      <w:pPr>
        <w:spacing w:before="0"/>
        <w:ind w:left="0" w:right="288" w:firstLine="0"/>
        <w:jc w:val="right"/>
        <w:rPr>
          <w:rFonts w:ascii="宋体" w:hAnsi="宋体" w:cs="宋体" w:eastAsia="宋体" w:hint="default"/>
          <w:sz w:val="21"/>
          <w:szCs w:val="21"/>
        </w:rPr>
      </w:pPr>
      <w:r>
        <w:rPr/>
        <w:pict>
          <v:shape style="position:absolute;margin-left:309.410004pt;margin-top:24.863674pt;width:.48001pt;height:.12pt;mso-position-horizontal-relative:page;mso-position-vertical-relative:paragraph;z-index:-1206376" type="#_x0000_t75" stroked="false">
            <v:imagedata r:id="rId44" o:title=""/>
          </v:shape>
        </w:pict>
      </w:r>
      <w:r>
        <w:rPr/>
        <w:pict>
          <v:shape style="position:absolute;margin-left:431.589996pt;margin-top:24.863674pt;width:.47998pt;height:.12pt;mso-position-horizontal-relative:page;mso-position-vertical-relative:paragraph;z-index:-1206352" type="#_x0000_t75" stroked="false">
            <v:imagedata r:id="rId44" o:title=""/>
          </v:shape>
        </w:pict>
      </w:r>
      <w:r>
        <w:rPr/>
        <w:pict>
          <v:group style="position:absolute;margin-left:84.503998pt;margin-top:49.943653pt;width:430.4pt;height:5.3pt;mso-position-horizontal-relative:page;mso-position-vertical-relative:paragraph;z-index:-1206328" coordorigin="1690,999" coordsize="8608,106">
            <v:shape style="position:absolute;left:1690;top:999;width:6961;height:106" type="#_x0000_t75" stroked="false">
              <v:imagedata r:id="rId45" o:title=""/>
            </v:shape>
            <v:shape style="position:absolute;left:8627;top:1095;width:1671;height:10" type="#_x0000_t75" stroked="false">
              <v:imagedata r:id="rId43" o:title=""/>
            </v:shape>
            <w10:wrap type="none"/>
          </v:group>
        </w:pict>
      </w:r>
      <w:r>
        <w:rPr/>
        <w:pict>
          <v:group style="position:absolute;margin-left:84.503998pt;margin-top:80.183655pt;width:430.4pt;height:5.4pt;mso-position-horizontal-relative:page;mso-position-vertical-relative:paragraph;z-index:-1206304" coordorigin="1690,1604" coordsize="8608,108">
            <v:shape style="position:absolute;left:1690;top:1604;width:4517;height:108" type="#_x0000_t75" stroked="false">
              <v:imagedata r:id="rId46" o:title=""/>
            </v:shape>
            <v:shape style="position:absolute;left:6183;top:1700;width:2458;height:12" type="#_x0000_t75" stroked="false">
              <v:imagedata r:id="rId47" o:title=""/>
            </v:shape>
            <v:shape style="position:absolute;left:8627;top:1702;width:1671;height:10" type="#_x0000_t75" stroked="false">
              <v:imagedata r:id="rId43" o:title=""/>
            </v:shape>
            <w10:wrap type="none"/>
          </v:group>
        </w:pict>
      </w:r>
      <w:r>
        <w:rPr/>
        <w:pict>
          <v:group style="position:absolute;margin-left:84.503998pt;margin-top:110.543716pt;width:430.4pt;height:5.4pt;mso-position-horizontal-relative:page;mso-position-vertical-relative:paragraph;z-index:-1206280" coordorigin="1690,2211" coordsize="8608,108">
            <v:shape style="position:absolute;left:1690;top:2211;width:4517;height:108" type="#_x0000_t75" stroked="false">
              <v:imagedata r:id="rId46" o:title=""/>
            </v:shape>
            <v:shape style="position:absolute;left:6183;top:2307;width:2458;height:12" type="#_x0000_t75" stroked="false">
              <v:imagedata r:id="rId47" o:title=""/>
            </v:shape>
            <v:shape style="position:absolute;left:8627;top:2309;width:1671;height:10" type="#_x0000_t75" stroked="false">
              <v:imagedata r:id="rId43" o:title=""/>
            </v:shape>
            <w10:wrap type="none"/>
          </v:group>
        </w:pict>
      </w:r>
      <w:r>
        <w:rPr>
          <w:rFonts w:ascii="宋体" w:hAnsi="宋体" w:cs="宋体" w:eastAsia="宋体" w:hint="default"/>
          <w:spacing w:val="-1"/>
          <w:sz w:val="21"/>
          <w:szCs w:val="21"/>
        </w:rPr>
        <w:t>单位：万元</w:t>
      </w:r>
    </w:p>
    <w:p>
      <w:pPr>
        <w:spacing w:line="240" w:lineRule="auto" w:before="10"/>
        <w:rPr>
          <w:rFonts w:ascii="宋体" w:hAnsi="宋体" w:cs="宋体" w:eastAsia="宋体" w:hint="default"/>
          <w:sz w:val="14"/>
          <w:szCs w:val="14"/>
        </w:rPr>
      </w:pPr>
    </w:p>
    <w:tbl>
      <w:tblPr>
        <w:tblW w:w="0" w:type="auto"/>
        <w:jc w:val="left"/>
        <w:tblInd w:w="130" w:type="dxa"/>
        <w:tblLayout w:type="fixed"/>
        <w:tblCellMar>
          <w:top w:w="0" w:type="dxa"/>
          <w:left w:w="0" w:type="dxa"/>
          <w:bottom w:w="0" w:type="dxa"/>
          <w:right w:w="0" w:type="dxa"/>
        </w:tblCellMar>
        <w:tblLook w:val="01E0"/>
      </w:tblPr>
      <w:tblGrid>
        <w:gridCol w:w="4503"/>
        <w:gridCol w:w="2444"/>
        <w:gridCol w:w="1661"/>
      </w:tblGrid>
      <w:tr>
        <w:trPr>
          <w:trHeight w:val="516" w:hRule="exact"/>
        </w:trPr>
        <w:tc>
          <w:tcPr>
            <w:tcW w:w="4503" w:type="dxa"/>
            <w:tcBorders>
              <w:top w:val="single" w:sz="12" w:space="0" w:color="000000"/>
              <w:left w:val="nil" w:sz="6" w:space="0" w:color="auto"/>
              <w:bottom w:val="nil" w:sz="6" w:space="0" w:color="auto"/>
              <w:right w:val="single" w:sz="4" w:space="0" w:color="000000"/>
            </w:tcBorders>
          </w:tcPr>
          <w:p>
            <w:pPr>
              <w:pStyle w:val="TableParagraph"/>
              <w:spacing w:line="240" w:lineRule="auto" w:before="129"/>
              <w:ind w:left="4" w:right="0"/>
              <w:jc w:val="center"/>
              <w:rPr>
                <w:rFonts w:ascii="宋体" w:hAnsi="宋体" w:cs="宋体" w:eastAsia="宋体" w:hint="default"/>
                <w:sz w:val="21"/>
                <w:szCs w:val="21"/>
              </w:rPr>
            </w:pPr>
            <w:r>
              <w:rPr>
                <w:rFonts w:ascii="宋体" w:hAnsi="宋体" w:cs="宋体" w:eastAsia="宋体" w:hint="default"/>
                <w:b/>
                <w:bCs/>
                <w:sz w:val="21"/>
                <w:szCs w:val="21"/>
              </w:rPr>
              <w:t>银行名称</w:t>
            </w:r>
            <w:r>
              <w:rPr>
                <w:rFonts w:ascii="宋体" w:hAnsi="宋体" w:cs="宋体" w:eastAsia="宋体" w:hint="default"/>
                <w:sz w:val="21"/>
                <w:szCs w:val="21"/>
              </w:rPr>
            </w:r>
          </w:p>
        </w:tc>
        <w:tc>
          <w:tcPr>
            <w:tcW w:w="24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9"/>
              <w:ind w:right="0"/>
              <w:jc w:val="center"/>
              <w:rPr>
                <w:rFonts w:ascii="宋体" w:hAnsi="宋体" w:cs="宋体" w:eastAsia="宋体" w:hint="default"/>
                <w:sz w:val="21"/>
                <w:szCs w:val="21"/>
              </w:rPr>
            </w:pPr>
            <w:r>
              <w:rPr>
                <w:rFonts w:ascii="宋体" w:hAnsi="宋体" w:cs="宋体" w:eastAsia="宋体" w:hint="default"/>
                <w:b/>
                <w:bCs/>
                <w:sz w:val="21"/>
                <w:szCs w:val="21"/>
              </w:rPr>
              <w:t>账号</w:t>
            </w:r>
            <w:r>
              <w:rPr>
                <w:rFonts w:ascii="宋体" w:hAnsi="宋体" w:cs="宋体" w:eastAsia="宋体" w:hint="default"/>
                <w:sz w:val="21"/>
                <w:szCs w:val="21"/>
              </w:rPr>
            </w:r>
          </w:p>
        </w:tc>
        <w:tc>
          <w:tcPr>
            <w:tcW w:w="1661" w:type="dxa"/>
            <w:tcBorders>
              <w:top w:val="single" w:sz="12" w:space="0" w:color="000000"/>
              <w:left w:val="single" w:sz="4" w:space="0" w:color="000000"/>
              <w:bottom w:val="nil" w:sz="6" w:space="0" w:color="auto"/>
              <w:right w:val="nil" w:sz="6" w:space="0" w:color="auto"/>
            </w:tcBorders>
          </w:tcPr>
          <w:p>
            <w:pPr>
              <w:pStyle w:val="TableParagraph"/>
              <w:spacing w:line="240" w:lineRule="auto" w:before="129"/>
              <w:ind w:right="2"/>
              <w:jc w:val="center"/>
              <w:rPr>
                <w:rFonts w:ascii="宋体" w:hAnsi="宋体" w:cs="宋体" w:eastAsia="宋体" w:hint="default"/>
                <w:sz w:val="21"/>
                <w:szCs w:val="21"/>
              </w:rPr>
            </w:pPr>
            <w:r>
              <w:rPr>
                <w:rFonts w:ascii="宋体" w:hAnsi="宋体" w:cs="宋体" w:eastAsia="宋体" w:hint="default"/>
                <w:b/>
                <w:bCs/>
                <w:sz w:val="21"/>
                <w:szCs w:val="21"/>
              </w:rPr>
              <w:t>金额</w:t>
            </w:r>
            <w:r>
              <w:rPr>
                <w:rFonts w:ascii="宋体" w:hAnsi="宋体" w:cs="宋体" w:eastAsia="宋体" w:hint="default"/>
                <w:sz w:val="21"/>
                <w:szCs w:val="21"/>
              </w:rPr>
            </w:r>
          </w:p>
        </w:tc>
      </w:tr>
      <w:tr>
        <w:trPr>
          <w:trHeight w:val="106" w:hRule="exact"/>
        </w:trPr>
        <w:tc>
          <w:tcPr>
            <w:tcW w:w="4503" w:type="dxa"/>
            <w:tcBorders>
              <w:top w:val="nil" w:sz="6" w:space="0" w:color="auto"/>
              <w:left w:val="nil" w:sz="6" w:space="0" w:color="auto"/>
              <w:bottom w:val="nil" w:sz="6" w:space="0" w:color="auto"/>
              <w:right w:val="single" w:sz="4" w:space="0" w:color="000000"/>
            </w:tcBorders>
          </w:tcPr>
          <w:p>
            <w:pPr/>
          </w:p>
        </w:tc>
        <w:tc>
          <w:tcPr>
            <w:tcW w:w="2444" w:type="dxa"/>
            <w:tcBorders>
              <w:top w:val="nil" w:sz="6" w:space="0" w:color="auto"/>
              <w:left w:val="single" w:sz="4" w:space="0" w:color="000000"/>
              <w:bottom w:val="nil" w:sz="6" w:space="0" w:color="auto"/>
              <w:right w:val="nil" w:sz="6" w:space="0" w:color="auto"/>
            </w:tcBorders>
          </w:tcPr>
          <w:p>
            <w:pPr/>
          </w:p>
        </w:tc>
        <w:tc>
          <w:tcPr>
            <w:tcW w:w="1661" w:type="dxa"/>
            <w:tcBorders>
              <w:top w:val="nil" w:sz="6" w:space="0" w:color="auto"/>
              <w:left w:val="nil" w:sz="6" w:space="0" w:color="auto"/>
              <w:bottom w:val="nil" w:sz="6" w:space="0" w:color="auto"/>
              <w:right w:val="nil" w:sz="6" w:space="0" w:color="auto"/>
            </w:tcBorders>
          </w:tcPr>
          <w:p>
            <w:pPr/>
          </w:p>
        </w:tc>
      </w:tr>
      <w:tr>
        <w:trPr>
          <w:trHeight w:val="499" w:hRule="exact"/>
        </w:trPr>
        <w:tc>
          <w:tcPr>
            <w:tcW w:w="4503"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07" w:right="0"/>
              <w:jc w:val="left"/>
              <w:rPr>
                <w:rFonts w:ascii="宋体" w:hAnsi="宋体" w:cs="宋体" w:eastAsia="宋体" w:hint="default"/>
                <w:sz w:val="21"/>
                <w:szCs w:val="21"/>
              </w:rPr>
            </w:pPr>
            <w:r>
              <w:rPr>
                <w:rFonts w:ascii="宋体" w:hAnsi="宋体" w:cs="宋体" w:eastAsia="宋体" w:hint="default"/>
                <w:sz w:val="21"/>
                <w:szCs w:val="21"/>
              </w:rPr>
              <w:t>中国银行股份有限公司广州天河支行</w:t>
            </w:r>
          </w:p>
        </w:tc>
        <w:tc>
          <w:tcPr>
            <w:tcW w:w="2444"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98"/>
              <w:jc w:val="right"/>
              <w:rPr>
                <w:rFonts w:ascii="宋体" w:hAnsi="宋体" w:cs="宋体" w:eastAsia="宋体" w:hint="default"/>
                <w:sz w:val="21"/>
                <w:szCs w:val="21"/>
              </w:rPr>
            </w:pPr>
            <w:r>
              <w:rPr>
                <w:rFonts w:ascii="宋体"/>
                <w:spacing w:val="-1"/>
                <w:sz w:val="21"/>
              </w:rPr>
              <w:t>649657754045</w:t>
            </w:r>
          </w:p>
        </w:tc>
        <w:tc>
          <w:tcPr>
            <w:tcW w:w="1661" w:type="dxa"/>
            <w:tcBorders>
              <w:top w:val="nil" w:sz="6" w:space="0" w:color="auto"/>
              <w:left w:val="single" w:sz="4" w:space="0" w:color="000000"/>
              <w:bottom w:val="nil" w:sz="6" w:space="0" w:color="auto"/>
              <w:right w:val="nil" w:sz="6" w:space="0" w:color="auto"/>
            </w:tcBorders>
          </w:tcPr>
          <w:p>
            <w:pPr>
              <w:pStyle w:val="TableParagraph"/>
              <w:spacing w:line="240" w:lineRule="auto" w:before="176"/>
              <w:ind w:right="103"/>
              <w:jc w:val="right"/>
              <w:rPr>
                <w:rFonts w:ascii="Times New Roman" w:hAnsi="Times New Roman" w:cs="Times New Roman" w:eastAsia="Times New Roman" w:hint="default"/>
                <w:sz w:val="21"/>
                <w:szCs w:val="21"/>
              </w:rPr>
            </w:pPr>
            <w:r>
              <w:rPr>
                <w:rFonts w:ascii="Times New Roman"/>
                <w:spacing w:val="-1"/>
                <w:sz w:val="21"/>
              </w:rPr>
              <w:t>8,672.56</w:t>
            </w:r>
          </w:p>
        </w:tc>
      </w:tr>
      <w:tr>
        <w:trPr>
          <w:trHeight w:val="108" w:hRule="exact"/>
        </w:trPr>
        <w:tc>
          <w:tcPr>
            <w:tcW w:w="4503" w:type="dxa"/>
            <w:tcBorders>
              <w:top w:val="nil" w:sz="6" w:space="0" w:color="auto"/>
              <w:left w:val="nil" w:sz="6" w:space="0" w:color="auto"/>
              <w:bottom w:val="nil" w:sz="6" w:space="0" w:color="auto"/>
              <w:right w:val="nil" w:sz="6" w:space="0" w:color="auto"/>
            </w:tcBorders>
          </w:tcPr>
          <w:p>
            <w:pPr/>
          </w:p>
        </w:tc>
        <w:tc>
          <w:tcPr>
            <w:tcW w:w="2444" w:type="dxa"/>
            <w:tcBorders>
              <w:top w:val="nil" w:sz="6" w:space="0" w:color="auto"/>
              <w:left w:val="nil" w:sz="6" w:space="0" w:color="auto"/>
              <w:bottom w:val="nil" w:sz="6" w:space="0" w:color="auto"/>
              <w:right w:val="single" w:sz="4" w:space="0" w:color="000000"/>
            </w:tcBorders>
          </w:tcPr>
          <w:p>
            <w:pPr/>
          </w:p>
        </w:tc>
        <w:tc>
          <w:tcPr>
            <w:tcW w:w="1661" w:type="dxa"/>
            <w:tcBorders>
              <w:top w:val="nil" w:sz="6" w:space="0" w:color="auto"/>
              <w:left w:val="single" w:sz="4" w:space="0" w:color="000000"/>
              <w:bottom w:val="nil" w:sz="6" w:space="0" w:color="auto"/>
              <w:right w:val="nil" w:sz="6" w:space="0" w:color="auto"/>
            </w:tcBorders>
          </w:tcPr>
          <w:p>
            <w:pPr/>
          </w:p>
        </w:tc>
      </w:tr>
      <w:tr>
        <w:trPr>
          <w:trHeight w:val="499" w:hRule="exact"/>
        </w:trPr>
        <w:tc>
          <w:tcPr>
            <w:tcW w:w="4503"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07" w:right="0"/>
              <w:jc w:val="left"/>
              <w:rPr>
                <w:rFonts w:ascii="宋体" w:hAnsi="宋体" w:cs="宋体" w:eastAsia="宋体" w:hint="default"/>
                <w:sz w:val="21"/>
                <w:szCs w:val="21"/>
              </w:rPr>
            </w:pPr>
            <w:r>
              <w:rPr>
                <w:rFonts w:ascii="宋体" w:hAnsi="宋体" w:cs="宋体" w:eastAsia="宋体" w:hint="default"/>
                <w:sz w:val="21"/>
                <w:szCs w:val="21"/>
              </w:rPr>
              <w:t>招商银行股份有限公司广州黄埔大道支行</w:t>
            </w:r>
          </w:p>
        </w:tc>
        <w:tc>
          <w:tcPr>
            <w:tcW w:w="2444"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98"/>
              <w:jc w:val="right"/>
              <w:rPr>
                <w:rFonts w:ascii="宋体" w:hAnsi="宋体" w:cs="宋体" w:eastAsia="宋体" w:hint="default"/>
                <w:sz w:val="21"/>
                <w:szCs w:val="21"/>
              </w:rPr>
            </w:pPr>
            <w:r>
              <w:rPr>
                <w:rFonts w:ascii="宋体"/>
                <w:spacing w:val="-1"/>
                <w:sz w:val="21"/>
              </w:rPr>
              <w:t>120906359710802</w:t>
            </w:r>
          </w:p>
        </w:tc>
        <w:tc>
          <w:tcPr>
            <w:tcW w:w="1661" w:type="dxa"/>
            <w:tcBorders>
              <w:top w:val="nil" w:sz="6" w:space="0" w:color="auto"/>
              <w:left w:val="single" w:sz="4" w:space="0" w:color="000000"/>
              <w:bottom w:val="nil" w:sz="6" w:space="0" w:color="auto"/>
              <w:right w:val="nil" w:sz="6" w:space="0" w:color="auto"/>
            </w:tcBorders>
          </w:tcPr>
          <w:p>
            <w:pPr>
              <w:pStyle w:val="TableParagraph"/>
              <w:spacing w:line="240" w:lineRule="auto" w:before="176"/>
              <w:ind w:right="103"/>
              <w:jc w:val="right"/>
              <w:rPr>
                <w:rFonts w:ascii="Times New Roman" w:hAnsi="Times New Roman" w:cs="Times New Roman" w:eastAsia="Times New Roman" w:hint="default"/>
                <w:sz w:val="21"/>
                <w:szCs w:val="21"/>
              </w:rPr>
            </w:pPr>
            <w:r>
              <w:rPr>
                <w:rFonts w:ascii="Times New Roman"/>
                <w:spacing w:val="-1"/>
                <w:sz w:val="21"/>
              </w:rPr>
              <w:t>5,002.55</w:t>
            </w:r>
          </w:p>
        </w:tc>
      </w:tr>
      <w:tr>
        <w:trPr>
          <w:trHeight w:val="108" w:hRule="exact"/>
        </w:trPr>
        <w:tc>
          <w:tcPr>
            <w:tcW w:w="4503" w:type="dxa"/>
            <w:tcBorders>
              <w:top w:val="nil" w:sz="6" w:space="0" w:color="auto"/>
              <w:left w:val="nil" w:sz="6" w:space="0" w:color="auto"/>
              <w:bottom w:val="nil" w:sz="6" w:space="0" w:color="auto"/>
              <w:right w:val="nil" w:sz="6" w:space="0" w:color="auto"/>
            </w:tcBorders>
          </w:tcPr>
          <w:p>
            <w:pPr/>
          </w:p>
        </w:tc>
        <w:tc>
          <w:tcPr>
            <w:tcW w:w="2444" w:type="dxa"/>
            <w:tcBorders>
              <w:top w:val="nil" w:sz="6" w:space="0" w:color="auto"/>
              <w:left w:val="nil" w:sz="6" w:space="0" w:color="auto"/>
              <w:bottom w:val="nil" w:sz="6" w:space="0" w:color="auto"/>
              <w:right w:val="single" w:sz="4" w:space="0" w:color="000000"/>
            </w:tcBorders>
          </w:tcPr>
          <w:p>
            <w:pPr/>
          </w:p>
        </w:tc>
        <w:tc>
          <w:tcPr>
            <w:tcW w:w="1661" w:type="dxa"/>
            <w:tcBorders>
              <w:top w:val="nil" w:sz="6" w:space="0" w:color="auto"/>
              <w:left w:val="single" w:sz="4" w:space="0" w:color="000000"/>
              <w:bottom w:val="nil" w:sz="6" w:space="0" w:color="auto"/>
              <w:right w:val="nil" w:sz="6" w:space="0" w:color="auto"/>
            </w:tcBorders>
          </w:tcPr>
          <w:p>
            <w:pPr/>
          </w:p>
        </w:tc>
      </w:tr>
      <w:tr>
        <w:trPr>
          <w:trHeight w:val="602" w:hRule="exact"/>
        </w:trPr>
        <w:tc>
          <w:tcPr>
            <w:tcW w:w="4503"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07" w:right="0"/>
              <w:jc w:val="left"/>
              <w:rPr>
                <w:rFonts w:ascii="宋体" w:hAnsi="宋体" w:cs="宋体" w:eastAsia="宋体" w:hint="default"/>
                <w:sz w:val="21"/>
                <w:szCs w:val="21"/>
              </w:rPr>
            </w:pPr>
            <w:r>
              <w:rPr>
                <w:rFonts w:ascii="宋体" w:hAnsi="宋体" w:cs="宋体" w:eastAsia="宋体" w:hint="default"/>
                <w:sz w:val="21"/>
                <w:szCs w:val="21"/>
              </w:rPr>
              <w:t>中国建设银行股份有限公司广州珠江新城支行</w:t>
            </w:r>
          </w:p>
        </w:tc>
        <w:tc>
          <w:tcPr>
            <w:tcW w:w="2444"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right="98"/>
              <w:jc w:val="right"/>
              <w:rPr>
                <w:rFonts w:ascii="宋体" w:hAnsi="宋体" w:cs="宋体" w:eastAsia="宋体" w:hint="default"/>
                <w:sz w:val="21"/>
                <w:szCs w:val="21"/>
              </w:rPr>
            </w:pPr>
            <w:r>
              <w:rPr>
                <w:rFonts w:ascii="宋体"/>
                <w:spacing w:val="-1"/>
                <w:sz w:val="21"/>
              </w:rPr>
              <w:t>44001420314059333888</w:t>
            </w:r>
          </w:p>
        </w:tc>
        <w:tc>
          <w:tcPr>
            <w:tcW w:w="1661" w:type="dxa"/>
            <w:tcBorders>
              <w:top w:val="nil" w:sz="6" w:space="0" w:color="auto"/>
              <w:left w:val="single" w:sz="4" w:space="0" w:color="000000"/>
              <w:bottom w:val="nil" w:sz="6" w:space="0" w:color="auto"/>
              <w:right w:val="nil" w:sz="6" w:space="0" w:color="auto"/>
            </w:tcBorders>
          </w:tcPr>
          <w:p>
            <w:pPr>
              <w:pStyle w:val="TableParagraph"/>
              <w:spacing w:line="240" w:lineRule="auto" w:before="176"/>
              <w:ind w:right="103"/>
              <w:jc w:val="right"/>
              <w:rPr>
                <w:rFonts w:ascii="Times New Roman" w:hAnsi="Times New Roman" w:cs="Times New Roman" w:eastAsia="Times New Roman" w:hint="default"/>
                <w:sz w:val="21"/>
                <w:szCs w:val="21"/>
              </w:rPr>
            </w:pPr>
            <w:r>
              <w:rPr>
                <w:rFonts w:ascii="Times New Roman"/>
                <w:spacing w:val="-1"/>
                <w:sz w:val="21"/>
              </w:rPr>
              <w:t>43,666.31</w:t>
            </w:r>
          </w:p>
        </w:tc>
      </w:tr>
    </w:tbl>
    <w:p>
      <w:pPr>
        <w:spacing w:after="0" w:line="240" w:lineRule="auto"/>
        <w:jc w:val="right"/>
        <w:rPr>
          <w:rFonts w:ascii="Times New Roman" w:hAnsi="Times New Roman" w:cs="Times New Roman" w:eastAsia="Times New Roman" w:hint="default"/>
          <w:sz w:val="21"/>
          <w:szCs w:val="21"/>
        </w:rPr>
        <w:sectPr>
          <w:pgSz w:w="11910" w:h="16850"/>
          <w:pgMar w:header="852" w:footer="1195" w:top="1480" w:bottom="1380" w:left="1560" w:right="1500"/>
        </w:sectPr>
      </w:pPr>
    </w:p>
    <w:p>
      <w:pPr>
        <w:spacing w:line="240" w:lineRule="auto" w:before="10"/>
        <w:rPr>
          <w:rFonts w:ascii="宋体" w:hAnsi="宋体" w:cs="宋体" w:eastAsia="宋体" w:hint="default"/>
          <w:sz w:val="3"/>
          <w:szCs w:val="3"/>
        </w:rPr>
      </w:pPr>
    </w:p>
    <w:tbl>
      <w:tblPr>
        <w:tblW w:w="0" w:type="auto"/>
        <w:jc w:val="left"/>
        <w:tblInd w:w="189" w:type="dxa"/>
        <w:tblLayout w:type="fixed"/>
        <w:tblCellMar>
          <w:top w:w="0" w:type="dxa"/>
          <w:left w:w="0" w:type="dxa"/>
          <w:bottom w:w="0" w:type="dxa"/>
          <w:right w:w="0" w:type="dxa"/>
        </w:tblCellMar>
        <w:tblLook w:val="01E0"/>
      </w:tblPr>
      <w:tblGrid>
        <w:gridCol w:w="4424"/>
        <w:gridCol w:w="2444"/>
        <w:gridCol w:w="1556"/>
        <w:gridCol w:w="105"/>
      </w:tblGrid>
      <w:tr>
        <w:trPr>
          <w:trHeight w:val="516" w:hRule="exact"/>
        </w:trPr>
        <w:tc>
          <w:tcPr>
            <w:tcW w:w="4424" w:type="dxa"/>
            <w:tcBorders>
              <w:top w:val="single" w:sz="6" w:space="0" w:color="000000"/>
              <w:left w:val="nil" w:sz="6" w:space="0" w:color="auto"/>
              <w:bottom w:val="nil" w:sz="6" w:space="0" w:color="auto"/>
              <w:right w:val="single" w:sz="4" w:space="0" w:color="000000"/>
            </w:tcBorders>
          </w:tcPr>
          <w:p>
            <w:pPr>
              <w:pStyle w:val="TableParagraph"/>
              <w:spacing w:line="20" w:lineRule="exact"/>
              <w:ind w:left="4414"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19" name="image30.png" descr=""/>
                  <wp:cNvGraphicFramePr>
                    <a:graphicFrameLocks noChangeAspect="1"/>
                  </wp:cNvGraphicFramePr>
                  <a:graphic>
                    <a:graphicData uri="http://schemas.openxmlformats.org/drawingml/2006/picture">
                      <pic:pic>
                        <pic:nvPicPr>
                          <pic:cNvPr id="20" name="image30.png"/>
                          <pic:cNvPicPr/>
                        </pic:nvPicPr>
                        <pic:blipFill>
                          <a:blip r:embed="rId48"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1"/>
              <w:ind w:left="28" w:right="0"/>
              <w:jc w:val="left"/>
              <w:rPr>
                <w:rFonts w:ascii="宋体" w:hAnsi="宋体" w:cs="宋体" w:eastAsia="宋体" w:hint="default"/>
                <w:sz w:val="21"/>
                <w:szCs w:val="21"/>
              </w:rPr>
            </w:pPr>
            <w:r>
              <w:rPr>
                <w:rFonts w:ascii="宋体" w:hAnsi="宋体" w:cs="宋体" w:eastAsia="宋体" w:hint="default"/>
                <w:sz w:val="21"/>
                <w:szCs w:val="21"/>
              </w:rPr>
              <w:t>上海浦东发展银行股份有限公司广州分行</w:t>
            </w:r>
          </w:p>
        </w:tc>
        <w:tc>
          <w:tcPr>
            <w:tcW w:w="2444" w:type="dxa"/>
            <w:tcBorders>
              <w:top w:val="single" w:sz="6" w:space="0" w:color="000000"/>
              <w:left w:val="single" w:sz="4" w:space="0" w:color="000000"/>
              <w:bottom w:val="nil" w:sz="6" w:space="0" w:color="auto"/>
              <w:right w:val="single" w:sz="4" w:space="0" w:color="000000"/>
            </w:tcBorders>
          </w:tcPr>
          <w:p>
            <w:pPr>
              <w:pStyle w:val="TableParagraph"/>
              <w:spacing w:line="240" w:lineRule="auto" w:before="141"/>
              <w:ind w:left="545" w:right="0"/>
              <w:jc w:val="left"/>
              <w:rPr>
                <w:rFonts w:ascii="宋体" w:hAnsi="宋体" w:cs="宋体" w:eastAsia="宋体" w:hint="default"/>
                <w:sz w:val="21"/>
                <w:szCs w:val="21"/>
              </w:rPr>
            </w:pPr>
            <w:r>
              <w:rPr>
                <w:rFonts w:ascii="宋体"/>
                <w:sz w:val="21"/>
              </w:rPr>
              <w:t>82010154740006380</w:t>
            </w:r>
          </w:p>
        </w:tc>
        <w:tc>
          <w:tcPr>
            <w:tcW w:w="1556" w:type="dxa"/>
            <w:tcBorders>
              <w:top w:val="single" w:sz="6" w:space="0" w:color="000000"/>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right="0"/>
              <w:jc w:val="right"/>
              <w:rPr>
                <w:rFonts w:ascii="Times New Roman" w:hAnsi="Times New Roman" w:cs="Times New Roman" w:eastAsia="Times New Roman" w:hint="default"/>
                <w:sz w:val="21"/>
                <w:szCs w:val="21"/>
              </w:rPr>
            </w:pPr>
            <w:r>
              <w:rPr>
                <w:rFonts w:ascii="Times New Roman"/>
                <w:spacing w:val="-1"/>
                <w:sz w:val="21"/>
              </w:rPr>
              <w:t>17,065.55</w:t>
            </w:r>
          </w:p>
        </w:tc>
        <w:tc>
          <w:tcPr>
            <w:tcW w:w="105" w:type="dxa"/>
            <w:tcBorders>
              <w:top w:val="nil" w:sz="6" w:space="0" w:color="auto"/>
              <w:left w:val="nil" w:sz="6" w:space="0" w:color="auto"/>
              <w:bottom w:val="nil" w:sz="6" w:space="0" w:color="auto"/>
              <w:right w:val="nil" w:sz="6" w:space="0" w:color="auto"/>
            </w:tcBorders>
          </w:tcPr>
          <w:p>
            <w:pPr/>
          </w:p>
        </w:tc>
      </w:tr>
      <w:tr>
        <w:trPr>
          <w:trHeight w:val="108" w:hRule="exact"/>
        </w:trPr>
        <w:tc>
          <w:tcPr>
            <w:tcW w:w="4424" w:type="dxa"/>
            <w:tcBorders>
              <w:top w:val="nil" w:sz="6" w:space="0" w:color="auto"/>
              <w:left w:val="nil" w:sz="6" w:space="0" w:color="auto"/>
              <w:bottom w:val="nil" w:sz="6" w:space="0" w:color="auto"/>
              <w:right w:val="nil" w:sz="6" w:space="0" w:color="auto"/>
            </w:tcBorders>
          </w:tcPr>
          <w:p>
            <w:pPr/>
          </w:p>
        </w:tc>
        <w:tc>
          <w:tcPr>
            <w:tcW w:w="2444" w:type="dxa"/>
            <w:tcBorders>
              <w:top w:val="nil" w:sz="6" w:space="0" w:color="auto"/>
              <w:left w:val="nil" w:sz="6" w:space="0" w:color="auto"/>
              <w:bottom w:val="nil" w:sz="6" w:space="0" w:color="auto"/>
              <w:right w:val="single" w:sz="4" w:space="0" w:color="000000"/>
            </w:tcBorders>
          </w:tcPr>
          <w:p>
            <w:pPr/>
          </w:p>
        </w:tc>
        <w:tc>
          <w:tcPr>
            <w:tcW w:w="1556" w:type="dxa"/>
            <w:tcBorders>
              <w:top w:val="nil" w:sz="6" w:space="0" w:color="auto"/>
              <w:left w:val="single" w:sz="4" w:space="0" w:color="000000"/>
              <w:bottom w:val="nil" w:sz="6" w:space="0" w:color="auto"/>
              <w:right w:val="nil" w:sz="6" w:space="0" w:color="auto"/>
            </w:tcBorders>
          </w:tcPr>
          <w:p>
            <w:pPr/>
          </w:p>
        </w:tc>
        <w:tc>
          <w:tcPr>
            <w:tcW w:w="105" w:type="dxa"/>
            <w:tcBorders>
              <w:top w:val="nil" w:sz="6" w:space="0" w:color="auto"/>
              <w:left w:val="nil" w:sz="6" w:space="0" w:color="auto"/>
              <w:bottom w:val="nil" w:sz="6" w:space="0" w:color="auto"/>
              <w:right w:val="nil" w:sz="6" w:space="0" w:color="auto"/>
            </w:tcBorders>
          </w:tcPr>
          <w:p>
            <w:pPr/>
          </w:p>
        </w:tc>
      </w:tr>
      <w:tr>
        <w:trPr>
          <w:trHeight w:val="614" w:hRule="exact"/>
        </w:trPr>
        <w:tc>
          <w:tcPr>
            <w:tcW w:w="4424" w:type="dxa"/>
            <w:tcBorders>
              <w:top w:val="nil" w:sz="6" w:space="0" w:color="auto"/>
              <w:left w:val="nil" w:sz="6" w:space="0" w:color="auto"/>
              <w:bottom w:val="single" w:sz="12" w:space="0" w:color="000000"/>
              <w:right w:val="single" w:sz="4" w:space="0" w:color="000000"/>
            </w:tcBorders>
          </w:tcPr>
          <w:p>
            <w:pPr>
              <w:pStyle w:val="TableParagraph"/>
              <w:spacing w:line="240" w:lineRule="auto" w:before="129"/>
              <w:ind w:right="73"/>
              <w:jc w:val="center"/>
              <w:rPr>
                <w:rFonts w:ascii="宋体" w:hAnsi="宋体" w:cs="宋体" w:eastAsia="宋体" w:hint="default"/>
                <w:sz w:val="21"/>
                <w:szCs w:val="21"/>
              </w:rPr>
            </w:pPr>
            <w:r>
              <w:rPr>
                <w:rFonts w:ascii="宋体" w:hAnsi="宋体" w:cs="宋体" w:eastAsia="宋体" w:hint="default"/>
                <w:sz w:val="21"/>
                <w:szCs w:val="21"/>
              </w:rPr>
              <w:t>合计</w:t>
            </w:r>
          </w:p>
        </w:tc>
        <w:tc>
          <w:tcPr>
            <w:tcW w:w="244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25"/>
                <w:szCs w:val="25"/>
              </w:rPr>
            </w:pPr>
          </w:p>
        </w:tc>
        <w:tc>
          <w:tcPr>
            <w:tcW w:w="1556" w:type="dxa"/>
            <w:tcBorders>
              <w:top w:val="nil" w:sz="6" w:space="0" w:color="auto"/>
              <w:left w:val="single" w:sz="4" w:space="0" w:color="000000"/>
              <w:bottom w:val="single" w:sz="12" w:space="0" w:color="000000"/>
              <w:right w:val="nil" w:sz="6" w:space="0" w:color="auto"/>
            </w:tcBorders>
          </w:tcPr>
          <w:p>
            <w:pPr>
              <w:pStyle w:val="TableParagraph"/>
              <w:spacing w:line="240" w:lineRule="auto" w:before="176"/>
              <w:ind w:right="0"/>
              <w:jc w:val="right"/>
              <w:rPr>
                <w:rFonts w:ascii="Times New Roman" w:hAnsi="Times New Roman" w:cs="Times New Roman" w:eastAsia="Times New Roman" w:hint="default"/>
                <w:sz w:val="21"/>
                <w:szCs w:val="21"/>
              </w:rPr>
            </w:pPr>
            <w:r>
              <w:rPr>
                <w:rFonts w:ascii="Times New Roman"/>
                <w:spacing w:val="-1"/>
                <w:sz w:val="21"/>
              </w:rPr>
              <w:t>74,406.97</w:t>
            </w:r>
          </w:p>
        </w:tc>
        <w:tc>
          <w:tcPr>
            <w:tcW w:w="105" w:type="dxa"/>
            <w:tcBorders>
              <w:top w:val="nil" w:sz="6" w:space="0" w:color="auto"/>
              <w:left w:val="nil" w:sz="6" w:space="0" w:color="auto"/>
              <w:bottom w:val="single" w:sz="12" w:space="0" w:color="000000"/>
              <w:right w:val="nil" w:sz="6" w:space="0" w:color="auto"/>
            </w:tcBorders>
          </w:tcPr>
          <w:p>
            <w:pPr/>
          </w:p>
        </w:tc>
      </w:tr>
    </w:tbl>
    <w:p>
      <w:pPr>
        <w:spacing w:line="241" w:lineRule="exact" w:before="0"/>
        <w:ind w:left="218" w:right="0" w:firstLine="0"/>
        <w:jc w:val="left"/>
        <w:rPr>
          <w:rFonts w:ascii="宋体" w:hAnsi="宋体" w:cs="宋体" w:eastAsia="宋体" w:hint="default"/>
          <w:sz w:val="21"/>
          <w:szCs w:val="21"/>
        </w:rPr>
      </w:pPr>
      <w:r>
        <w:rPr/>
        <w:pict>
          <v:shape style="position:absolute;margin-left:84.503998pt;margin-top:-62.300041pt;width:4.7996pt;height:.48pt;mso-position-horizontal-relative:page;mso-position-vertical-relative:paragraph;z-index:-1206232" type="#_x0000_t75" stroked="false">
            <v:imagedata r:id="rId49" o:title=""/>
          </v:shape>
        </w:pict>
      </w:r>
      <w:r>
        <w:rPr/>
        <w:pict>
          <v:shape style="position:absolute;margin-left:506.980011pt;margin-top:-62.300041pt;width:7.91933pt;height:.48pt;mso-position-horizontal-relative:page;mso-position-vertical-relative:paragraph;z-index:-1206208" type="#_x0000_t75" stroked="false">
            <v:imagedata r:id="rId50" o:title=""/>
          </v:shape>
        </w:pict>
      </w:r>
      <w:r>
        <w:rPr/>
        <w:pict>
          <v:group style="position:absolute;margin-left:84.503998pt;margin-top:-36.839958pt;width:430.4pt;height:5.4pt;mso-position-horizontal-relative:page;mso-position-vertical-relative:paragraph;z-index:-1206184" coordorigin="1690,-737" coordsize="8608,108">
            <v:shape style="position:absolute;left:1690;top:-737;width:4517;height:108" type="#_x0000_t75" stroked="false">
              <v:imagedata r:id="rId46" o:title=""/>
            </v:shape>
            <v:shape style="position:absolute;left:6183;top:-641;width:2458;height:12" type="#_x0000_t75" stroked="false">
              <v:imagedata r:id="rId51" o:title=""/>
            </v:shape>
            <v:shape style="position:absolute;left:8627;top:-638;width:1671;height:10" type="#_x0000_t75" stroked="false">
              <v:imagedata r:id="rId43" o:title=""/>
            </v:shape>
            <w10:wrap type="none"/>
          </v:group>
        </w:pict>
      </w:r>
      <w:r>
        <w:rPr/>
        <w:pict>
          <v:shape style="position:absolute;margin-left:309.410004pt;margin-top:-1.67999pt;width:.48003pt;height:.24pt;mso-position-horizontal-relative:page;mso-position-vertical-relative:paragraph;z-index:-1206160" type="#_x0000_t75" stroked="false">
            <v:imagedata r:id="rId52" o:title=""/>
          </v:shape>
        </w:pict>
      </w:r>
      <w:r>
        <w:rPr>
          <w:rFonts w:ascii="宋体" w:hAnsi="宋体" w:cs="宋体" w:eastAsia="宋体" w:hint="default"/>
          <w:sz w:val="21"/>
          <w:szCs w:val="21"/>
        </w:rPr>
        <w:t>注：（</w:t>
      </w:r>
      <w:r>
        <w:rPr>
          <w:rFonts w:ascii="宋体" w:hAnsi="宋体" w:cs="宋体" w:eastAsia="宋体" w:hint="default"/>
          <w:sz w:val="21"/>
          <w:szCs w:val="21"/>
        </w:rPr>
        <w:t>1</w:t>
      </w:r>
      <w:r>
        <w:rPr>
          <w:rFonts w:ascii="宋体" w:hAnsi="宋体" w:cs="宋体" w:eastAsia="宋体" w:hint="default"/>
          <w:sz w:val="21"/>
          <w:szCs w:val="21"/>
        </w:rPr>
        <w:t>）根据《募集资金三方监管协议》的约定，本公司将部分募集资金以定期、通知存</w:t>
      </w:r>
    </w:p>
    <w:p>
      <w:pPr>
        <w:spacing w:before="133"/>
        <w:ind w:left="638" w:right="0" w:firstLine="0"/>
        <w:jc w:val="left"/>
        <w:rPr>
          <w:rFonts w:ascii="宋体" w:hAnsi="宋体" w:cs="宋体" w:eastAsia="宋体" w:hint="default"/>
          <w:sz w:val="21"/>
          <w:szCs w:val="21"/>
        </w:rPr>
      </w:pPr>
      <w:r>
        <w:rPr>
          <w:rFonts w:ascii="宋体" w:hAnsi="宋体" w:cs="宋体" w:eastAsia="宋体" w:hint="default"/>
          <w:sz w:val="21"/>
          <w:szCs w:val="21"/>
        </w:rPr>
        <w:t>款存单形式存放于上述各家银行。</w:t>
      </w:r>
    </w:p>
    <w:p>
      <w:pPr>
        <w:spacing w:line="355" w:lineRule="auto" w:before="133"/>
        <w:ind w:left="638" w:right="0" w:firstLine="0"/>
        <w:jc w:val="left"/>
        <w:rPr>
          <w:rFonts w:ascii="宋体" w:hAnsi="宋体" w:cs="宋体" w:eastAsia="宋体" w:hint="default"/>
          <w:sz w:val="21"/>
          <w:szCs w:val="21"/>
        </w:rPr>
      </w:pPr>
      <w:r>
        <w:rPr>
          <w:rFonts w:ascii="宋体" w:hAnsi="宋体" w:cs="宋体" w:eastAsia="宋体" w:hint="default"/>
          <w:spacing w:val="-4"/>
          <w:sz w:val="21"/>
          <w:szCs w:val="21"/>
        </w:rPr>
        <w:t>（</w:t>
      </w:r>
      <w:r>
        <w:rPr>
          <w:rFonts w:ascii="宋体" w:hAnsi="宋体" w:cs="宋体" w:eastAsia="宋体" w:hint="default"/>
          <w:spacing w:val="-4"/>
          <w:sz w:val="21"/>
          <w:szCs w:val="21"/>
        </w:rPr>
        <w:t>2</w:t>
      </w:r>
      <w:r>
        <w:rPr>
          <w:rFonts w:ascii="宋体" w:hAnsi="宋体" w:cs="宋体" w:eastAsia="宋体" w:hint="default"/>
          <w:spacing w:val="-4"/>
          <w:sz w:val="21"/>
          <w:szCs w:val="21"/>
        </w:rPr>
        <w:t>）</w:t>
      </w:r>
      <w:r>
        <w:rPr>
          <w:rFonts w:ascii="宋体" w:hAnsi="宋体" w:cs="宋体" w:eastAsia="宋体" w:hint="default"/>
          <w:spacing w:val="-4"/>
          <w:sz w:val="21"/>
          <w:szCs w:val="21"/>
        </w:rPr>
        <w:t>2011</w:t>
      </w:r>
      <w:r>
        <w:rPr>
          <w:rFonts w:ascii="宋体" w:hAnsi="宋体" w:cs="宋体" w:eastAsia="宋体" w:hint="default"/>
          <w:spacing w:val="-16"/>
          <w:sz w:val="21"/>
          <w:szCs w:val="21"/>
        </w:rPr>
        <w:t> </w:t>
      </w:r>
      <w:r>
        <w:rPr>
          <w:rFonts w:ascii="宋体" w:hAnsi="宋体" w:cs="宋体" w:eastAsia="宋体" w:hint="default"/>
          <w:spacing w:val="-2"/>
          <w:sz w:val="21"/>
          <w:szCs w:val="21"/>
        </w:rPr>
        <w:t>年中国银行股份有限公司升级系统，本公司在中国银行股份有限公司广州天</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河支行设立的募集资金专户账号由“</w:t>
      </w:r>
      <w:r>
        <w:rPr>
          <w:rFonts w:ascii="宋体" w:hAnsi="宋体" w:cs="宋体" w:eastAsia="宋体" w:hint="default"/>
          <w:sz w:val="21"/>
          <w:szCs w:val="21"/>
        </w:rPr>
        <w:t>825052186708093001</w:t>
      </w:r>
      <w:r>
        <w:rPr>
          <w:rFonts w:ascii="宋体" w:hAnsi="宋体" w:cs="宋体" w:eastAsia="宋体" w:hint="default"/>
          <w:sz w:val="21"/>
          <w:szCs w:val="21"/>
        </w:rPr>
        <w:t>”变更为“</w:t>
      </w:r>
      <w:r>
        <w:rPr>
          <w:rFonts w:ascii="宋体" w:hAnsi="宋体" w:cs="宋体" w:eastAsia="宋体" w:hint="default"/>
          <w:sz w:val="21"/>
          <w:szCs w:val="21"/>
        </w:rPr>
        <w:t>649657754045</w:t>
      </w:r>
      <w:r>
        <w:rPr>
          <w:rFonts w:ascii="宋体" w:hAnsi="宋体" w:cs="宋体" w:eastAsia="宋体" w:hint="default"/>
          <w:sz w:val="21"/>
          <w:szCs w:val="21"/>
        </w:rPr>
        <w:t>”</w:t>
      </w:r>
    </w:p>
    <w:p>
      <w:pPr>
        <w:spacing w:after="0" w:line="355" w:lineRule="auto"/>
        <w:jc w:val="left"/>
        <w:rPr>
          <w:rFonts w:ascii="宋体" w:hAnsi="宋体" w:cs="宋体" w:eastAsia="宋体" w:hint="default"/>
          <w:sz w:val="21"/>
          <w:szCs w:val="21"/>
        </w:rPr>
        <w:sectPr>
          <w:pgSz w:w="11910" w:h="16850"/>
          <w:pgMar w:header="852" w:footer="1195" w:top="1480" w:bottom="1380" w:left="1580" w:right="1500"/>
        </w:sectPr>
      </w:pPr>
    </w:p>
    <w:p>
      <w:pPr>
        <w:spacing w:line="240" w:lineRule="auto" w:before="4"/>
        <w:rPr>
          <w:rFonts w:ascii="Times New Roman" w:hAnsi="Times New Roman" w:cs="Times New Roman" w:eastAsia="Times New Roman" w:hint="default"/>
          <w:sz w:val="4"/>
          <w:szCs w:val="4"/>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Times New Roman" w:hAnsi="Times New Roman" w:cs="Times New Roman" w:eastAsia="Times New Roman" w:hint="default"/>
          <w:sz w:val="2"/>
          <w:szCs w:val="2"/>
        </w:rPr>
      </w:r>
    </w:p>
    <w:p>
      <w:pPr>
        <w:spacing w:after="0" w:line="20" w:lineRule="exact"/>
        <w:rPr>
          <w:rFonts w:ascii="Times New Roman" w:hAnsi="Times New Roman" w:cs="Times New Roman" w:eastAsia="Times New Roman" w:hint="default"/>
          <w:sz w:val="2"/>
          <w:szCs w:val="2"/>
        </w:rPr>
        <w:sectPr>
          <w:pgSz w:w="11910" w:h="16850"/>
          <w:pgMar w:header="852" w:footer="1195" w:top="1480" w:bottom="1380" w:left="1660" w:right="164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0"/>
        <w:rPr>
          <w:rFonts w:ascii="Times New Roman" w:hAnsi="Times New Roman" w:cs="Times New Roman" w:eastAsia="Times New Roman" w:hint="default"/>
          <w:sz w:val="26"/>
          <w:szCs w:val="26"/>
        </w:rPr>
      </w:pPr>
    </w:p>
    <w:p>
      <w:pPr>
        <w:pStyle w:val="Heading7"/>
        <w:tabs>
          <w:tab w:pos="3968" w:val="left" w:leader="none"/>
        </w:tabs>
        <w:spacing w:line="240" w:lineRule="auto" w:before="26"/>
        <w:ind w:left="706" w:right="0"/>
        <w:jc w:val="left"/>
        <w:rPr>
          <w:b w:val="0"/>
          <w:bCs w:val="0"/>
        </w:rPr>
      </w:pPr>
      <w:r>
        <w:rPr>
          <w:rFonts w:ascii="宋体" w:hAnsi="宋体" w:cs="宋体" w:eastAsia="宋体" w:hint="default"/>
        </w:rPr>
        <w:t>2</w:t>
      </w:r>
      <w:r>
        <w:rPr/>
        <w:t>、</w:t>
        <w:tab/>
        <w:t>募集资金的实际使用情况</w:t>
      </w:r>
      <w:r>
        <w:rPr>
          <w:b w:val="0"/>
          <w:bCs w:val="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18"/>
          <w:szCs w:val="18"/>
        </w:rPr>
      </w:pPr>
    </w:p>
    <w:p>
      <w:pPr>
        <w:spacing w:before="36"/>
        <w:ind w:left="0" w:right="107" w:firstLine="0"/>
        <w:jc w:val="right"/>
        <w:rPr>
          <w:rFonts w:ascii="宋体" w:hAnsi="宋体" w:cs="宋体" w:eastAsia="宋体" w:hint="default"/>
          <w:sz w:val="21"/>
          <w:szCs w:val="21"/>
        </w:rPr>
      </w:pPr>
      <w:r>
        <w:rPr/>
        <w:pict>
          <v:shape style="position:absolute;margin-left:70.320pt;margin-top:-343.376312pt;width:701.65pt;height:377.15pt;mso-position-horizontal-relative:page;mso-position-vertical-relative:paragraph;z-index:188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97"/>
                    <w:gridCol w:w="795"/>
                    <w:gridCol w:w="910"/>
                    <w:gridCol w:w="1370"/>
                    <w:gridCol w:w="1374"/>
                    <w:gridCol w:w="183"/>
                    <w:gridCol w:w="703"/>
                    <w:gridCol w:w="1220"/>
                    <w:gridCol w:w="1895"/>
                    <w:gridCol w:w="813"/>
                    <w:gridCol w:w="932"/>
                    <w:gridCol w:w="1224"/>
                  </w:tblGrid>
                  <w:tr>
                    <w:trPr>
                      <w:trHeight w:val="170" w:hRule="exact"/>
                    </w:trPr>
                    <w:tc>
                      <w:tcPr>
                        <w:tcW w:w="4302"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募集资金总额</w:t>
                        </w:r>
                      </w:p>
                    </w:tc>
                    <w:tc>
                      <w:tcPr>
                        <w:tcW w:w="2928" w:type="dxa"/>
                        <w:gridSpan w:val="3"/>
                        <w:vMerge w:val="restart"/>
                        <w:tcBorders>
                          <w:top w:val="single" w:sz="4" w:space="0" w:color="000000"/>
                          <w:left w:val="single" w:sz="13" w:space="0" w:color="DCDCDC"/>
                          <w:right w:val="single" w:sz="9" w:space="0" w:color="DCDCDC"/>
                        </w:tcBorders>
                      </w:tcPr>
                      <w:p>
                        <w:pPr>
                          <w:pStyle w:val="TableParagraph"/>
                          <w:spacing w:line="240" w:lineRule="auto" w:before="59"/>
                          <w:ind w:right="15"/>
                          <w:jc w:val="right"/>
                          <w:rPr>
                            <w:rFonts w:ascii="Calibri" w:hAnsi="Calibri" w:cs="Calibri" w:eastAsia="Calibri" w:hint="default"/>
                            <w:sz w:val="21"/>
                            <w:szCs w:val="21"/>
                          </w:rPr>
                        </w:pPr>
                        <w:r>
                          <w:rPr>
                            <w:rFonts w:ascii="Calibri"/>
                            <w:spacing w:val="-2"/>
                            <w:sz w:val="21"/>
                          </w:rPr>
                          <w:t>83,136.66</w:t>
                        </w:r>
                      </w:p>
                    </w:tc>
                    <w:tc>
                      <w:tcPr>
                        <w:tcW w:w="3819" w:type="dxa"/>
                        <w:gridSpan w:val="3"/>
                        <w:tcBorders>
                          <w:top w:val="single" w:sz="4" w:space="0" w:color="000000"/>
                          <w:left w:val="single" w:sz="4" w:space="0" w:color="000000"/>
                          <w:bottom w:val="nil" w:sz="6" w:space="0" w:color="auto"/>
                          <w:right w:val="single" w:sz="4" w:space="0" w:color="000000"/>
                        </w:tcBorders>
                        <w:shd w:val="clear" w:color="auto" w:fill="DCDCDC"/>
                      </w:tcPr>
                      <w:p>
                        <w:pPr/>
                      </w:p>
                    </w:tc>
                    <w:tc>
                      <w:tcPr>
                        <w:tcW w:w="2969" w:type="dxa"/>
                        <w:gridSpan w:val="3"/>
                        <w:vMerge w:val="restart"/>
                        <w:tcBorders>
                          <w:top w:val="single" w:sz="4" w:space="0" w:color="000000"/>
                          <w:left w:val="single" w:sz="9" w:space="0" w:color="DCDCDC"/>
                          <w:right w:val="single" w:sz="4" w:space="0" w:color="000000"/>
                        </w:tcBorders>
                      </w:tcPr>
                      <w:p>
                        <w:pPr>
                          <w:pStyle w:val="TableParagraph"/>
                          <w:spacing w:line="240" w:lineRule="auto" w:before="13"/>
                          <w:ind w:right="0"/>
                          <w:jc w:val="left"/>
                          <w:rPr>
                            <w:rFonts w:ascii="宋体" w:hAnsi="宋体" w:cs="宋体" w:eastAsia="宋体" w:hint="default"/>
                            <w:sz w:val="16"/>
                            <w:szCs w:val="16"/>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9,021.81</w:t>
                        </w:r>
                      </w:p>
                    </w:tc>
                  </w:tr>
                  <w:tr>
                    <w:trPr>
                      <w:trHeight w:val="161" w:hRule="exact"/>
                    </w:trPr>
                    <w:tc>
                      <w:tcPr>
                        <w:tcW w:w="4302" w:type="dxa"/>
                        <w:gridSpan w:val="3"/>
                        <w:vMerge/>
                        <w:tcBorders>
                          <w:left w:val="single" w:sz="4" w:space="0" w:color="000000"/>
                          <w:bottom w:val="single" w:sz="4" w:space="0" w:color="000000"/>
                          <w:right w:val="single" w:sz="4" w:space="0" w:color="000000"/>
                        </w:tcBorders>
                        <w:shd w:val="clear" w:color="auto" w:fill="DCDCDC"/>
                      </w:tcPr>
                      <w:p>
                        <w:pPr/>
                      </w:p>
                    </w:tc>
                    <w:tc>
                      <w:tcPr>
                        <w:tcW w:w="2928" w:type="dxa"/>
                        <w:gridSpan w:val="3"/>
                        <w:vMerge/>
                        <w:tcBorders>
                          <w:left w:val="single" w:sz="13" w:space="0" w:color="DCDCDC"/>
                          <w:bottom w:val="single" w:sz="4" w:space="0" w:color="000000"/>
                          <w:right w:val="single" w:sz="9" w:space="0" w:color="DCDCDC"/>
                        </w:tcBorders>
                      </w:tcPr>
                      <w:p>
                        <w:pPr/>
                      </w:p>
                    </w:tc>
                    <w:tc>
                      <w:tcPr>
                        <w:tcW w:w="3819" w:type="dxa"/>
                        <w:gridSpan w:val="3"/>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1"/>
                          <w:ind w:left="749" w:right="0"/>
                          <w:jc w:val="left"/>
                          <w:rPr>
                            <w:rFonts w:ascii="宋体" w:hAnsi="宋体" w:cs="宋体" w:eastAsia="宋体" w:hint="default"/>
                            <w:sz w:val="21"/>
                            <w:szCs w:val="21"/>
                          </w:rPr>
                        </w:pPr>
                        <w:r>
                          <w:rPr>
                            <w:rFonts w:ascii="宋体" w:hAnsi="宋体" w:cs="宋体" w:eastAsia="宋体" w:hint="default"/>
                            <w:sz w:val="21"/>
                            <w:szCs w:val="21"/>
                          </w:rPr>
                          <w:t>本年度投入募集资金总额</w:t>
                        </w:r>
                      </w:p>
                    </w:tc>
                    <w:tc>
                      <w:tcPr>
                        <w:tcW w:w="2969" w:type="dxa"/>
                        <w:gridSpan w:val="3"/>
                        <w:vMerge/>
                        <w:tcBorders>
                          <w:left w:val="single" w:sz="9" w:space="0" w:color="DCDCDC"/>
                          <w:right w:val="single" w:sz="4" w:space="0" w:color="000000"/>
                        </w:tcBorders>
                      </w:tcPr>
                      <w:p>
                        <w:pPr/>
                      </w:p>
                    </w:tc>
                  </w:tr>
                  <w:tr>
                    <w:trPr>
                      <w:trHeight w:val="161" w:hRule="exact"/>
                    </w:trPr>
                    <w:tc>
                      <w:tcPr>
                        <w:tcW w:w="4302"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left="569" w:right="0"/>
                          <w:jc w:val="left"/>
                          <w:rPr>
                            <w:rFonts w:ascii="宋体" w:hAnsi="宋体" w:cs="宋体" w:eastAsia="宋体" w:hint="default"/>
                            <w:sz w:val="21"/>
                            <w:szCs w:val="21"/>
                          </w:rPr>
                        </w:pPr>
                        <w:r>
                          <w:rPr>
                            <w:rFonts w:ascii="宋体" w:hAnsi="宋体" w:cs="宋体" w:eastAsia="宋体" w:hint="default"/>
                            <w:sz w:val="21"/>
                            <w:szCs w:val="21"/>
                          </w:rPr>
                          <w:t>报告期内变更用途的募集资金总额</w:t>
                        </w:r>
                      </w:p>
                    </w:tc>
                    <w:tc>
                      <w:tcPr>
                        <w:tcW w:w="2928" w:type="dxa"/>
                        <w:gridSpan w:val="3"/>
                        <w:vMerge w:val="restart"/>
                        <w:tcBorders>
                          <w:top w:val="single" w:sz="4" w:space="0" w:color="000000"/>
                          <w:left w:val="single" w:sz="13" w:space="0" w:color="DCDCDC"/>
                          <w:right w:val="single" w:sz="9" w:space="0" w:color="DCDCDC"/>
                        </w:tcBorders>
                      </w:tcPr>
                      <w:p>
                        <w:pPr>
                          <w:pStyle w:val="TableParagraph"/>
                          <w:spacing w:line="240" w:lineRule="auto" w:before="57"/>
                          <w:ind w:right="14"/>
                          <w:jc w:val="right"/>
                          <w:rPr>
                            <w:rFonts w:ascii="Calibri" w:hAnsi="Calibri" w:cs="Calibri" w:eastAsia="Calibri" w:hint="default"/>
                            <w:sz w:val="21"/>
                            <w:szCs w:val="21"/>
                          </w:rPr>
                        </w:pPr>
                        <w:r>
                          <w:rPr>
                            <w:rFonts w:ascii="Calibri"/>
                            <w:spacing w:val="-1"/>
                            <w:sz w:val="21"/>
                          </w:rPr>
                          <w:t>0.00</w:t>
                        </w:r>
                      </w:p>
                    </w:tc>
                    <w:tc>
                      <w:tcPr>
                        <w:tcW w:w="3819" w:type="dxa"/>
                        <w:gridSpan w:val="3"/>
                        <w:vMerge/>
                        <w:tcBorders>
                          <w:left w:val="single" w:sz="4" w:space="0" w:color="000000"/>
                          <w:bottom w:val="nil" w:sz="6" w:space="0" w:color="auto"/>
                          <w:right w:val="single" w:sz="4" w:space="0" w:color="000000"/>
                        </w:tcBorders>
                        <w:shd w:val="clear" w:color="auto" w:fill="DCDCDC"/>
                      </w:tcPr>
                      <w:p>
                        <w:pPr/>
                      </w:p>
                    </w:tc>
                    <w:tc>
                      <w:tcPr>
                        <w:tcW w:w="2969" w:type="dxa"/>
                        <w:gridSpan w:val="3"/>
                        <w:vMerge/>
                        <w:tcBorders>
                          <w:left w:val="single" w:sz="9" w:space="0" w:color="DCDCDC"/>
                          <w:right w:val="single" w:sz="4" w:space="0" w:color="000000"/>
                        </w:tcBorders>
                      </w:tcPr>
                      <w:p>
                        <w:pPr/>
                      </w:p>
                    </w:tc>
                  </w:tr>
                  <w:tr>
                    <w:trPr>
                      <w:trHeight w:val="169" w:hRule="exact"/>
                    </w:trPr>
                    <w:tc>
                      <w:tcPr>
                        <w:tcW w:w="4302" w:type="dxa"/>
                        <w:gridSpan w:val="3"/>
                        <w:vMerge/>
                        <w:tcBorders>
                          <w:left w:val="single" w:sz="4" w:space="0" w:color="000000"/>
                          <w:bottom w:val="single" w:sz="4" w:space="0" w:color="000000"/>
                          <w:right w:val="single" w:sz="4" w:space="0" w:color="000000"/>
                        </w:tcBorders>
                        <w:shd w:val="clear" w:color="auto" w:fill="DCDCDC"/>
                      </w:tcPr>
                      <w:p>
                        <w:pPr/>
                      </w:p>
                    </w:tc>
                    <w:tc>
                      <w:tcPr>
                        <w:tcW w:w="2928" w:type="dxa"/>
                        <w:gridSpan w:val="3"/>
                        <w:vMerge/>
                        <w:tcBorders>
                          <w:left w:val="single" w:sz="13" w:space="0" w:color="DCDCDC"/>
                          <w:bottom w:val="single" w:sz="4" w:space="0" w:color="000000"/>
                          <w:right w:val="single" w:sz="9" w:space="0" w:color="DCDCDC"/>
                        </w:tcBorders>
                      </w:tcPr>
                      <w:p>
                        <w:pPr/>
                      </w:p>
                    </w:tc>
                    <w:tc>
                      <w:tcPr>
                        <w:tcW w:w="3819" w:type="dxa"/>
                        <w:gridSpan w:val="3"/>
                        <w:tcBorders>
                          <w:top w:val="nil" w:sz="6" w:space="0" w:color="auto"/>
                          <w:left w:val="single" w:sz="4" w:space="0" w:color="000000"/>
                          <w:bottom w:val="single" w:sz="4" w:space="0" w:color="000000"/>
                          <w:right w:val="single" w:sz="4" w:space="0" w:color="000000"/>
                        </w:tcBorders>
                        <w:shd w:val="clear" w:color="auto" w:fill="DCDCDC"/>
                      </w:tcPr>
                      <w:p>
                        <w:pPr/>
                      </w:p>
                    </w:tc>
                    <w:tc>
                      <w:tcPr>
                        <w:tcW w:w="2969" w:type="dxa"/>
                        <w:gridSpan w:val="3"/>
                        <w:vMerge/>
                        <w:tcBorders>
                          <w:left w:val="single" w:sz="9" w:space="0" w:color="DCDCDC"/>
                          <w:bottom w:val="single" w:sz="4" w:space="0" w:color="000000"/>
                          <w:right w:val="single" w:sz="4" w:space="0" w:color="000000"/>
                        </w:tcBorders>
                      </w:tcPr>
                      <w:p>
                        <w:pPr/>
                      </w:p>
                    </w:tc>
                  </w:tr>
                  <w:tr>
                    <w:trPr>
                      <w:trHeight w:val="169" w:hRule="exact"/>
                    </w:trPr>
                    <w:tc>
                      <w:tcPr>
                        <w:tcW w:w="4302"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2"/>
                          <w:ind w:left="780"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w:t>
                        </w:r>
                      </w:p>
                    </w:tc>
                    <w:tc>
                      <w:tcPr>
                        <w:tcW w:w="2928" w:type="dxa"/>
                        <w:gridSpan w:val="3"/>
                        <w:vMerge w:val="restart"/>
                        <w:tcBorders>
                          <w:top w:val="single" w:sz="4" w:space="0" w:color="000000"/>
                          <w:left w:val="single" w:sz="13" w:space="0" w:color="DCDCDC"/>
                          <w:right w:val="single" w:sz="9" w:space="0" w:color="DCDCDC"/>
                        </w:tcBorders>
                      </w:tcPr>
                      <w:p>
                        <w:pPr>
                          <w:pStyle w:val="TableParagraph"/>
                          <w:spacing w:line="240" w:lineRule="auto" w:before="58"/>
                          <w:ind w:right="14"/>
                          <w:jc w:val="right"/>
                          <w:rPr>
                            <w:rFonts w:ascii="Calibri" w:hAnsi="Calibri" w:cs="Calibri" w:eastAsia="Calibri" w:hint="default"/>
                            <w:sz w:val="21"/>
                            <w:szCs w:val="21"/>
                          </w:rPr>
                        </w:pPr>
                        <w:r>
                          <w:rPr>
                            <w:rFonts w:ascii="Calibri"/>
                            <w:spacing w:val="-1"/>
                            <w:sz w:val="21"/>
                          </w:rPr>
                          <w:t>0.00</w:t>
                        </w:r>
                      </w:p>
                    </w:tc>
                    <w:tc>
                      <w:tcPr>
                        <w:tcW w:w="3819" w:type="dxa"/>
                        <w:gridSpan w:val="3"/>
                        <w:tcBorders>
                          <w:top w:val="single" w:sz="4" w:space="0" w:color="000000"/>
                          <w:left w:val="single" w:sz="4" w:space="0" w:color="000000"/>
                          <w:bottom w:val="nil" w:sz="6" w:space="0" w:color="auto"/>
                          <w:right w:val="single" w:sz="4" w:space="0" w:color="000000"/>
                        </w:tcBorders>
                        <w:shd w:val="clear" w:color="auto" w:fill="DCDCDC"/>
                      </w:tcPr>
                      <w:p>
                        <w:pPr/>
                      </w:p>
                    </w:tc>
                    <w:tc>
                      <w:tcPr>
                        <w:tcW w:w="2969" w:type="dxa"/>
                        <w:gridSpan w:val="3"/>
                        <w:vMerge w:val="restart"/>
                        <w:tcBorders>
                          <w:top w:val="single" w:sz="4" w:space="0" w:color="000000"/>
                          <w:left w:val="single" w:sz="9" w:space="0" w:color="DCDCDC"/>
                          <w:right w:val="single" w:sz="4" w:space="0" w:color="000000"/>
                        </w:tcBorders>
                      </w:tcPr>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9,021.81</w:t>
                        </w:r>
                      </w:p>
                    </w:tc>
                  </w:tr>
                  <w:tr>
                    <w:trPr>
                      <w:trHeight w:val="161" w:hRule="exact"/>
                    </w:trPr>
                    <w:tc>
                      <w:tcPr>
                        <w:tcW w:w="4302" w:type="dxa"/>
                        <w:gridSpan w:val="3"/>
                        <w:vMerge/>
                        <w:tcBorders>
                          <w:left w:val="single" w:sz="4" w:space="0" w:color="000000"/>
                          <w:bottom w:val="single" w:sz="4" w:space="0" w:color="000000"/>
                          <w:right w:val="single" w:sz="4" w:space="0" w:color="000000"/>
                        </w:tcBorders>
                        <w:shd w:val="clear" w:color="auto" w:fill="DCDCDC"/>
                      </w:tcPr>
                      <w:p>
                        <w:pPr/>
                      </w:p>
                    </w:tc>
                    <w:tc>
                      <w:tcPr>
                        <w:tcW w:w="2928" w:type="dxa"/>
                        <w:gridSpan w:val="3"/>
                        <w:vMerge/>
                        <w:tcBorders>
                          <w:left w:val="single" w:sz="13" w:space="0" w:color="DCDCDC"/>
                          <w:bottom w:val="single" w:sz="4" w:space="0" w:color="000000"/>
                          <w:right w:val="single" w:sz="9" w:space="0" w:color="DCDCDC"/>
                        </w:tcBorders>
                      </w:tcPr>
                      <w:p>
                        <w:pPr/>
                      </w:p>
                    </w:tc>
                    <w:tc>
                      <w:tcPr>
                        <w:tcW w:w="3819" w:type="dxa"/>
                        <w:gridSpan w:val="3"/>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11"/>
                          <w:ind w:left="749" w:right="0"/>
                          <w:jc w:val="left"/>
                          <w:rPr>
                            <w:rFonts w:ascii="宋体" w:hAnsi="宋体" w:cs="宋体" w:eastAsia="宋体" w:hint="default"/>
                            <w:sz w:val="21"/>
                            <w:szCs w:val="21"/>
                          </w:rPr>
                        </w:pPr>
                        <w:r>
                          <w:rPr>
                            <w:rFonts w:ascii="宋体" w:hAnsi="宋体" w:cs="宋体" w:eastAsia="宋体" w:hint="default"/>
                            <w:sz w:val="21"/>
                            <w:szCs w:val="21"/>
                          </w:rPr>
                          <w:t>已累计投入募集资金总额</w:t>
                        </w:r>
                      </w:p>
                    </w:tc>
                    <w:tc>
                      <w:tcPr>
                        <w:tcW w:w="2969" w:type="dxa"/>
                        <w:gridSpan w:val="3"/>
                        <w:vMerge/>
                        <w:tcBorders>
                          <w:left w:val="single" w:sz="9" w:space="0" w:color="DCDCDC"/>
                          <w:right w:val="single" w:sz="4" w:space="0" w:color="000000"/>
                        </w:tcBorders>
                      </w:tcPr>
                      <w:p>
                        <w:pPr/>
                      </w:p>
                    </w:tc>
                  </w:tr>
                  <w:tr>
                    <w:trPr>
                      <w:trHeight w:val="161" w:hRule="exact"/>
                    </w:trPr>
                    <w:tc>
                      <w:tcPr>
                        <w:tcW w:w="4302" w:type="dxa"/>
                        <w:gridSpan w:val="3"/>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1"/>
                          <w:ind w:left="569"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累计变更用途的募集资金总额比例</w:t>
                        </w:r>
                      </w:p>
                    </w:tc>
                    <w:tc>
                      <w:tcPr>
                        <w:tcW w:w="2928" w:type="dxa"/>
                        <w:gridSpan w:val="3"/>
                        <w:vMerge w:val="restart"/>
                        <w:tcBorders>
                          <w:top w:val="single" w:sz="4" w:space="0" w:color="000000"/>
                          <w:left w:val="single" w:sz="13" w:space="0" w:color="DCDCDC"/>
                          <w:right w:val="single" w:sz="9" w:space="0" w:color="DCDCDC"/>
                        </w:tcBorders>
                      </w:tcPr>
                      <w:p>
                        <w:pPr>
                          <w:pStyle w:val="TableParagraph"/>
                          <w:spacing w:line="240" w:lineRule="auto" w:before="57"/>
                          <w:ind w:right="14"/>
                          <w:jc w:val="right"/>
                          <w:rPr>
                            <w:rFonts w:ascii="Calibri" w:hAnsi="Calibri" w:cs="Calibri" w:eastAsia="Calibri" w:hint="default"/>
                            <w:sz w:val="21"/>
                            <w:szCs w:val="21"/>
                          </w:rPr>
                        </w:pPr>
                        <w:r>
                          <w:rPr>
                            <w:rFonts w:ascii="Calibri"/>
                            <w:spacing w:val="-1"/>
                            <w:sz w:val="21"/>
                          </w:rPr>
                          <w:t>0.00%</w:t>
                        </w:r>
                      </w:p>
                    </w:tc>
                    <w:tc>
                      <w:tcPr>
                        <w:tcW w:w="3819" w:type="dxa"/>
                        <w:gridSpan w:val="3"/>
                        <w:vMerge/>
                        <w:tcBorders>
                          <w:left w:val="single" w:sz="4" w:space="0" w:color="000000"/>
                          <w:bottom w:val="nil" w:sz="6" w:space="0" w:color="auto"/>
                          <w:right w:val="single" w:sz="4" w:space="0" w:color="000000"/>
                        </w:tcBorders>
                        <w:shd w:val="clear" w:color="auto" w:fill="DCDCDC"/>
                      </w:tcPr>
                      <w:p>
                        <w:pPr/>
                      </w:p>
                    </w:tc>
                    <w:tc>
                      <w:tcPr>
                        <w:tcW w:w="2969" w:type="dxa"/>
                        <w:gridSpan w:val="3"/>
                        <w:vMerge/>
                        <w:tcBorders>
                          <w:left w:val="single" w:sz="9" w:space="0" w:color="DCDCDC"/>
                          <w:right w:val="single" w:sz="4" w:space="0" w:color="000000"/>
                        </w:tcBorders>
                      </w:tcPr>
                      <w:p>
                        <w:pPr/>
                      </w:p>
                    </w:tc>
                  </w:tr>
                  <w:tr>
                    <w:trPr>
                      <w:trHeight w:val="169" w:hRule="exact"/>
                    </w:trPr>
                    <w:tc>
                      <w:tcPr>
                        <w:tcW w:w="4302" w:type="dxa"/>
                        <w:gridSpan w:val="3"/>
                        <w:vMerge/>
                        <w:tcBorders>
                          <w:left w:val="single" w:sz="4" w:space="0" w:color="000000"/>
                          <w:bottom w:val="single" w:sz="4" w:space="0" w:color="000000"/>
                          <w:right w:val="single" w:sz="4" w:space="0" w:color="000000"/>
                        </w:tcBorders>
                        <w:shd w:val="clear" w:color="auto" w:fill="DCDCDC"/>
                      </w:tcPr>
                      <w:p>
                        <w:pPr/>
                      </w:p>
                    </w:tc>
                    <w:tc>
                      <w:tcPr>
                        <w:tcW w:w="2928" w:type="dxa"/>
                        <w:gridSpan w:val="3"/>
                        <w:vMerge/>
                        <w:tcBorders>
                          <w:left w:val="single" w:sz="13" w:space="0" w:color="DCDCDC"/>
                          <w:bottom w:val="single" w:sz="4" w:space="0" w:color="000000"/>
                          <w:right w:val="single" w:sz="9" w:space="0" w:color="DCDCDC"/>
                        </w:tcBorders>
                      </w:tcPr>
                      <w:p>
                        <w:pPr/>
                      </w:p>
                    </w:tc>
                    <w:tc>
                      <w:tcPr>
                        <w:tcW w:w="3819" w:type="dxa"/>
                        <w:gridSpan w:val="3"/>
                        <w:tcBorders>
                          <w:top w:val="nil" w:sz="6" w:space="0" w:color="auto"/>
                          <w:left w:val="single" w:sz="4" w:space="0" w:color="000000"/>
                          <w:bottom w:val="single" w:sz="4" w:space="0" w:color="000000"/>
                          <w:right w:val="single" w:sz="4" w:space="0" w:color="000000"/>
                        </w:tcBorders>
                        <w:shd w:val="clear" w:color="auto" w:fill="DCDCDC"/>
                      </w:tcPr>
                      <w:p>
                        <w:pPr/>
                      </w:p>
                    </w:tc>
                    <w:tc>
                      <w:tcPr>
                        <w:tcW w:w="2969" w:type="dxa"/>
                        <w:gridSpan w:val="3"/>
                        <w:vMerge/>
                        <w:tcBorders>
                          <w:left w:val="single" w:sz="9" w:space="0" w:color="DCDCDC"/>
                          <w:bottom w:val="single" w:sz="4" w:space="0" w:color="000000"/>
                          <w:right w:val="single" w:sz="4" w:space="0" w:color="000000"/>
                        </w:tcBorders>
                      </w:tcPr>
                      <w:p>
                        <w:pPr/>
                      </w:p>
                    </w:tc>
                  </w:tr>
                  <w:tr>
                    <w:trPr>
                      <w:trHeight w:val="165" w:hRule="exact"/>
                    </w:trPr>
                    <w:tc>
                      <w:tcPr>
                        <w:tcW w:w="2597" w:type="dxa"/>
                        <w:vMerge w:val="restart"/>
                        <w:tcBorders>
                          <w:top w:val="single" w:sz="4" w:space="0" w:color="000000"/>
                          <w:left w:val="single" w:sz="4" w:space="0" w:color="000000"/>
                          <w:right w:val="single" w:sz="4" w:space="0" w:color="000000"/>
                        </w:tcBorders>
                        <w:shd w:val="clear" w:color="auto" w:fill="DCDCDC"/>
                      </w:tcPr>
                      <w:p>
                        <w:pPr/>
                      </w:p>
                    </w:tc>
                    <w:tc>
                      <w:tcPr>
                        <w:tcW w:w="795" w:type="dxa"/>
                        <w:vMerge w:val="restart"/>
                        <w:tcBorders>
                          <w:top w:val="single" w:sz="4" w:space="0" w:color="000000"/>
                          <w:left w:val="single" w:sz="4" w:space="0" w:color="000000"/>
                          <w:right w:val="single" w:sz="4" w:space="0" w:color="000000"/>
                        </w:tcBorders>
                        <w:shd w:val="clear" w:color="auto" w:fill="DCDCDC"/>
                      </w:tcPr>
                      <w:p>
                        <w:pPr>
                          <w:pStyle w:val="TableParagraph"/>
                          <w:spacing w:line="271" w:lineRule="auto" w:before="13"/>
                          <w:ind w:left="43" w:right="44" w:firstLine="31"/>
                          <w:jc w:val="both"/>
                          <w:rPr>
                            <w:rFonts w:ascii="Calibri" w:hAnsi="Calibri" w:cs="Calibri" w:eastAsia="Calibri" w:hint="default"/>
                            <w:sz w:val="21"/>
                            <w:szCs w:val="21"/>
                          </w:rPr>
                        </w:pPr>
                        <w:r>
                          <w:rPr>
                            <w:rFonts w:ascii="宋体" w:hAnsi="宋体" w:cs="宋体" w:eastAsia="宋体" w:hint="default"/>
                            <w:sz w:val="21"/>
                            <w:szCs w:val="21"/>
                          </w:rPr>
                          <w:t>是否已</w:t>
                        </w:r>
                        <w:r>
                          <w:rPr>
                            <w:rFonts w:ascii="宋体" w:hAnsi="宋体" w:cs="宋体" w:eastAsia="宋体" w:hint="default"/>
                            <w:w w:val="100"/>
                            <w:sz w:val="21"/>
                            <w:szCs w:val="21"/>
                          </w:rPr>
                          <w:t> </w:t>
                        </w:r>
                        <w:r>
                          <w:rPr>
                            <w:rFonts w:ascii="宋体" w:hAnsi="宋体" w:cs="宋体" w:eastAsia="宋体" w:hint="default"/>
                            <w:sz w:val="21"/>
                            <w:szCs w:val="21"/>
                          </w:rPr>
                          <w:t>变更项</w:t>
                        </w:r>
                        <w:r>
                          <w:rPr>
                            <w:rFonts w:ascii="宋体" w:hAnsi="宋体" w:cs="宋体" w:eastAsia="宋体" w:hint="default"/>
                            <w:spacing w:val="-102"/>
                            <w:sz w:val="21"/>
                            <w:szCs w:val="21"/>
                          </w:rPr>
                          <w:t> </w:t>
                        </w:r>
                        <w:r>
                          <w:rPr>
                            <w:rFonts w:ascii="宋体" w:hAnsi="宋体" w:cs="宋体" w:eastAsia="宋体" w:hint="default"/>
                            <w:sz w:val="21"/>
                            <w:szCs w:val="21"/>
                          </w:rPr>
                          <w:t>目</w:t>
                        </w:r>
                        <w:r>
                          <w:rPr>
                            <w:rFonts w:ascii="Calibri" w:hAnsi="Calibri" w:cs="Calibri" w:eastAsia="Calibri" w:hint="default"/>
                            <w:sz w:val="21"/>
                            <w:szCs w:val="21"/>
                          </w:rPr>
                          <w:t>(</w:t>
                        </w:r>
                        <w:r>
                          <w:rPr>
                            <w:rFonts w:ascii="宋体" w:hAnsi="宋体" w:cs="宋体" w:eastAsia="宋体" w:hint="default"/>
                            <w:sz w:val="21"/>
                            <w:szCs w:val="21"/>
                          </w:rPr>
                          <w:t>含部</w:t>
                        </w:r>
                        <w:r>
                          <w:rPr>
                            <w:rFonts w:ascii="宋体" w:hAnsi="宋体" w:cs="宋体" w:eastAsia="宋体" w:hint="default"/>
                            <w:spacing w:val="-3"/>
                            <w:w w:val="100"/>
                            <w:sz w:val="21"/>
                            <w:szCs w:val="21"/>
                          </w:rPr>
                          <w:t> </w:t>
                        </w:r>
                        <w:r>
                          <w:rPr>
                            <w:rFonts w:ascii="宋体" w:hAnsi="宋体" w:cs="宋体" w:eastAsia="宋体" w:hint="default"/>
                            <w:sz w:val="21"/>
                            <w:szCs w:val="21"/>
                          </w:rPr>
                          <w:t>分变更</w:t>
                        </w:r>
                        <w:r>
                          <w:rPr>
                            <w:rFonts w:ascii="Calibri" w:hAnsi="Calibri" w:cs="Calibri" w:eastAsia="Calibri" w:hint="default"/>
                            <w:sz w:val="21"/>
                            <w:szCs w:val="21"/>
                          </w:rPr>
                          <w:t>)</w:t>
                        </w:r>
                      </w:p>
                    </w:tc>
                    <w:tc>
                      <w:tcPr>
                        <w:tcW w:w="910" w:type="dxa"/>
                        <w:tcBorders>
                          <w:top w:val="single" w:sz="4" w:space="0" w:color="000000"/>
                          <w:left w:val="single" w:sz="4" w:space="0" w:color="000000"/>
                          <w:bottom w:val="nil" w:sz="6" w:space="0" w:color="auto"/>
                          <w:right w:val="single" w:sz="4" w:space="0" w:color="000000"/>
                        </w:tcBorders>
                        <w:shd w:val="clear" w:color="auto" w:fill="DCDCDC"/>
                      </w:tcPr>
                      <w:p>
                        <w:pPr/>
                      </w:p>
                    </w:tc>
                    <w:tc>
                      <w:tcPr>
                        <w:tcW w:w="1370" w:type="dxa"/>
                        <w:vMerge w:val="restart"/>
                        <w:tcBorders>
                          <w:top w:val="single" w:sz="4" w:space="0" w:color="000000"/>
                          <w:left w:val="single" w:sz="4" w:space="0" w:color="000000"/>
                          <w:right w:val="single" w:sz="4" w:space="0" w:color="000000"/>
                        </w:tcBorders>
                        <w:shd w:val="clear" w:color="auto" w:fill="DCDCDC"/>
                      </w:tcPr>
                      <w:p>
                        <w:pPr/>
                      </w:p>
                    </w:tc>
                    <w:tc>
                      <w:tcPr>
                        <w:tcW w:w="1374" w:type="dxa"/>
                        <w:vMerge w:val="restart"/>
                        <w:tcBorders>
                          <w:top w:val="single" w:sz="4" w:space="0" w:color="000000"/>
                          <w:left w:val="single" w:sz="4" w:space="0" w:color="000000"/>
                          <w:right w:val="single" w:sz="4" w:space="0" w:color="000000"/>
                        </w:tcBorders>
                        <w:shd w:val="clear" w:color="auto" w:fill="DCDCDC"/>
                      </w:tcPr>
                      <w:p>
                        <w:pPr/>
                      </w:p>
                    </w:tc>
                    <w:tc>
                      <w:tcPr>
                        <w:tcW w:w="886"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78" w:lineRule="auto" w:before="13"/>
                          <w:ind w:left="120" w:right="120"/>
                          <w:jc w:val="both"/>
                          <w:rPr>
                            <w:rFonts w:ascii="Calibri" w:hAnsi="Calibri" w:cs="Calibri" w:eastAsia="Calibri" w:hint="default"/>
                            <w:sz w:val="21"/>
                            <w:szCs w:val="21"/>
                          </w:rPr>
                        </w:pPr>
                        <w:r>
                          <w:rPr>
                            <w:rFonts w:ascii="宋体" w:hAnsi="宋体" w:cs="宋体" w:eastAsia="宋体" w:hint="default"/>
                            <w:sz w:val="21"/>
                            <w:szCs w:val="21"/>
                          </w:rPr>
                          <w:t>截至期</w:t>
                        </w:r>
                        <w:r>
                          <w:rPr>
                            <w:rFonts w:ascii="宋体" w:hAnsi="宋体" w:cs="宋体" w:eastAsia="宋体" w:hint="default"/>
                            <w:spacing w:val="-102"/>
                            <w:sz w:val="21"/>
                            <w:szCs w:val="21"/>
                          </w:rPr>
                          <w:t> </w:t>
                        </w:r>
                        <w:r>
                          <w:rPr>
                            <w:rFonts w:ascii="宋体" w:hAnsi="宋体" w:cs="宋体" w:eastAsia="宋体" w:hint="default"/>
                            <w:sz w:val="21"/>
                            <w:szCs w:val="21"/>
                          </w:rPr>
                          <w:t>末累计</w:t>
                        </w:r>
                        <w:r>
                          <w:rPr>
                            <w:rFonts w:ascii="宋体" w:hAnsi="宋体" w:cs="宋体" w:eastAsia="宋体" w:hint="default"/>
                            <w:spacing w:val="-102"/>
                            <w:sz w:val="21"/>
                            <w:szCs w:val="21"/>
                          </w:rPr>
                          <w:t> </w:t>
                        </w:r>
                        <w:r>
                          <w:rPr>
                            <w:rFonts w:ascii="宋体" w:hAnsi="宋体" w:cs="宋体" w:eastAsia="宋体" w:hint="default"/>
                            <w:sz w:val="21"/>
                            <w:szCs w:val="21"/>
                          </w:rPr>
                          <w:t>投入金</w:t>
                        </w:r>
                        <w:r>
                          <w:rPr>
                            <w:rFonts w:ascii="宋体" w:hAnsi="宋体" w:cs="宋体" w:eastAsia="宋体" w:hint="default"/>
                            <w:spacing w:val="-102"/>
                            <w:sz w:val="21"/>
                            <w:szCs w:val="21"/>
                          </w:rPr>
                          <w:t> </w:t>
                        </w:r>
                        <w:r>
                          <w:rPr>
                            <w:rFonts w:ascii="宋体" w:hAnsi="宋体" w:cs="宋体" w:eastAsia="宋体" w:hint="default"/>
                            <w:sz w:val="21"/>
                            <w:szCs w:val="21"/>
                          </w:rPr>
                          <w:t>额</w:t>
                        </w:r>
                        <w:r>
                          <w:rPr>
                            <w:rFonts w:ascii="Calibri" w:hAnsi="Calibri" w:cs="Calibri" w:eastAsia="Calibri" w:hint="default"/>
                            <w:sz w:val="21"/>
                            <w:szCs w:val="21"/>
                          </w:rPr>
                          <w:t>(2)</w:t>
                        </w:r>
                      </w:p>
                    </w:tc>
                    <w:tc>
                      <w:tcPr>
                        <w:tcW w:w="1220" w:type="dxa"/>
                        <w:tcBorders>
                          <w:top w:val="single" w:sz="4" w:space="0" w:color="000000"/>
                          <w:left w:val="single" w:sz="4" w:space="0" w:color="000000"/>
                          <w:bottom w:val="nil" w:sz="6" w:space="0" w:color="auto"/>
                          <w:right w:val="single" w:sz="4" w:space="0" w:color="000000"/>
                        </w:tcBorders>
                        <w:shd w:val="clear" w:color="auto" w:fill="DCDCDC"/>
                      </w:tcPr>
                      <w:p>
                        <w:pPr/>
                      </w:p>
                    </w:tc>
                    <w:tc>
                      <w:tcPr>
                        <w:tcW w:w="1895" w:type="dxa"/>
                        <w:vMerge w:val="restart"/>
                        <w:tcBorders>
                          <w:top w:val="single" w:sz="4" w:space="0" w:color="000000"/>
                          <w:left w:val="single" w:sz="4" w:space="0" w:color="000000"/>
                          <w:right w:val="single" w:sz="4" w:space="0" w:color="000000"/>
                        </w:tcBorders>
                        <w:shd w:val="clear" w:color="auto" w:fill="DCDCDC"/>
                      </w:tcPr>
                      <w:p>
                        <w:pPr/>
                      </w:p>
                    </w:tc>
                    <w:tc>
                      <w:tcPr>
                        <w:tcW w:w="813" w:type="dxa"/>
                        <w:tcBorders>
                          <w:top w:val="single" w:sz="4" w:space="0" w:color="000000"/>
                          <w:left w:val="single" w:sz="4" w:space="0" w:color="000000"/>
                          <w:bottom w:val="nil" w:sz="6" w:space="0" w:color="auto"/>
                          <w:right w:val="single" w:sz="4" w:space="0" w:color="000000"/>
                        </w:tcBorders>
                        <w:shd w:val="clear" w:color="auto" w:fill="DCDCDC"/>
                      </w:tcPr>
                      <w:p>
                        <w:pPr/>
                      </w:p>
                    </w:tc>
                    <w:tc>
                      <w:tcPr>
                        <w:tcW w:w="932" w:type="dxa"/>
                        <w:vMerge w:val="restart"/>
                        <w:tcBorders>
                          <w:top w:val="single" w:sz="4" w:space="0" w:color="000000"/>
                          <w:left w:val="single" w:sz="4" w:space="0" w:color="000000"/>
                          <w:right w:val="single" w:sz="4" w:space="0" w:color="000000"/>
                        </w:tcBorders>
                        <w:shd w:val="clear" w:color="auto" w:fill="DCDCDC"/>
                      </w:tcPr>
                      <w:p>
                        <w:pPr/>
                      </w:p>
                    </w:tc>
                    <w:tc>
                      <w:tcPr>
                        <w:tcW w:w="1224"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61" w:hRule="exact"/>
                    </w:trPr>
                    <w:tc>
                      <w:tcPr>
                        <w:tcW w:w="2597" w:type="dxa"/>
                        <w:vMerge/>
                        <w:tcBorders>
                          <w:left w:val="single" w:sz="4" w:space="0" w:color="000000"/>
                          <w:bottom w:val="nil" w:sz="6" w:space="0" w:color="auto"/>
                          <w:right w:val="single" w:sz="4" w:space="0" w:color="000000"/>
                        </w:tcBorders>
                        <w:shd w:val="clear" w:color="auto" w:fill="DCDCDC"/>
                      </w:tcPr>
                      <w:p>
                        <w:pPr/>
                      </w:p>
                    </w:tc>
                    <w:tc>
                      <w:tcPr>
                        <w:tcW w:w="795" w:type="dxa"/>
                        <w:vMerge/>
                        <w:tcBorders>
                          <w:left w:val="single" w:sz="4" w:space="0" w:color="000000"/>
                          <w:right w:val="single" w:sz="4" w:space="0" w:color="000000"/>
                        </w:tcBorders>
                        <w:shd w:val="clear" w:color="auto" w:fill="DCDCDC"/>
                      </w:tcPr>
                      <w:p>
                        <w:pPr/>
                      </w:p>
                    </w:tc>
                    <w:tc>
                      <w:tcPr>
                        <w:tcW w:w="910" w:type="dxa"/>
                        <w:vMerge w:val="restart"/>
                        <w:tcBorders>
                          <w:top w:val="nil" w:sz="6" w:space="0" w:color="auto"/>
                          <w:left w:val="single" w:sz="4" w:space="0" w:color="000000"/>
                          <w:right w:val="single" w:sz="4" w:space="0" w:color="000000"/>
                        </w:tcBorders>
                        <w:shd w:val="clear" w:color="auto" w:fill="DCDCDC"/>
                      </w:tcPr>
                      <w:p>
                        <w:pPr>
                          <w:pStyle w:val="TableParagraph"/>
                          <w:spacing w:line="280" w:lineRule="auto" w:before="11"/>
                          <w:ind w:left="28" w:right="27"/>
                          <w:jc w:val="center"/>
                          <w:rPr>
                            <w:rFonts w:ascii="宋体" w:hAnsi="宋体" w:cs="宋体" w:eastAsia="宋体" w:hint="default"/>
                            <w:sz w:val="21"/>
                            <w:szCs w:val="21"/>
                          </w:rPr>
                        </w:pPr>
                        <w:r>
                          <w:rPr>
                            <w:rFonts w:ascii="宋体" w:hAnsi="宋体" w:cs="宋体" w:eastAsia="宋体" w:hint="default"/>
                            <w:sz w:val="21"/>
                            <w:szCs w:val="21"/>
                          </w:rPr>
                          <w:t>募集资金</w:t>
                        </w:r>
                        <w:r>
                          <w:rPr>
                            <w:rFonts w:ascii="宋体" w:hAnsi="宋体" w:cs="宋体" w:eastAsia="宋体" w:hint="default"/>
                            <w:w w:val="100"/>
                            <w:sz w:val="21"/>
                            <w:szCs w:val="21"/>
                          </w:rPr>
                          <w:t> </w:t>
                        </w:r>
                        <w:r>
                          <w:rPr>
                            <w:rFonts w:ascii="宋体" w:hAnsi="宋体" w:cs="宋体" w:eastAsia="宋体" w:hint="default"/>
                            <w:sz w:val="21"/>
                            <w:szCs w:val="21"/>
                          </w:rPr>
                          <w:t>承诺投资</w:t>
                        </w:r>
                        <w:r>
                          <w:rPr>
                            <w:rFonts w:ascii="宋体" w:hAnsi="宋体" w:cs="宋体" w:eastAsia="宋体" w:hint="default"/>
                            <w:w w:val="100"/>
                            <w:sz w:val="21"/>
                            <w:szCs w:val="21"/>
                          </w:rPr>
                          <w:t> </w:t>
                        </w:r>
                        <w:r>
                          <w:rPr>
                            <w:rFonts w:ascii="宋体" w:hAnsi="宋体" w:cs="宋体" w:eastAsia="宋体" w:hint="default"/>
                            <w:sz w:val="21"/>
                            <w:szCs w:val="21"/>
                          </w:rPr>
                          <w:t>总额</w:t>
                        </w:r>
                      </w:p>
                    </w:tc>
                    <w:tc>
                      <w:tcPr>
                        <w:tcW w:w="1370" w:type="dxa"/>
                        <w:vMerge/>
                        <w:tcBorders>
                          <w:left w:val="single" w:sz="4" w:space="0" w:color="000000"/>
                          <w:bottom w:val="nil" w:sz="6" w:space="0" w:color="auto"/>
                          <w:right w:val="single" w:sz="4" w:space="0" w:color="000000"/>
                        </w:tcBorders>
                        <w:shd w:val="clear" w:color="auto" w:fill="DCDCDC"/>
                      </w:tcPr>
                      <w:p>
                        <w:pPr/>
                      </w:p>
                    </w:tc>
                    <w:tc>
                      <w:tcPr>
                        <w:tcW w:w="1374" w:type="dxa"/>
                        <w:vMerge/>
                        <w:tcBorders>
                          <w:left w:val="single" w:sz="4" w:space="0" w:color="000000"/>
                          <w:bottom w:val="nil" w:sz="6" w:space="0" w:color="auto"/>
                          <w:right w:val="single" w:sz="4" w:space="0" w:color="000000"/>
                        </w:tcBorders>
                        <w:shd w:val="clear" w:color="auto" w:fill="DCDCDC"/>
                      </w:tcPr>
                      <w:p>
                        <w:pPr/>
                      </w:p>
                    </w:tc>
                    <w:tc>
                      <w:tcPr>
                        <w:tcW w:w="886" w:type="dxa"/>
                        <w:gridSpan w:val="2"/>
                        <w:vMerge/>
                        <w:tcBorders>
                          <w:left w:val="single" w:sz="4" w:space="0" w:color="000000"/>
                          <w:right w:val="single" w:sz="4" w:space="0" w:color="000000"/>
                        </w:tcBorders>
                        <w:shd w:val="clear" w:color="auto" w:fill="DCDCDC"/>
                      </w:tcPr>
                      <w:p>
                        <w:pPr/>
                      </w:p>
                    </w:tc>
                    <w:tc>
                      <w:tcPr>
                        <w:tcW w:w="1220" w:type="dxa"/>
                        <w:vMerge w:val="restart"/>
                        <w:tcBorders>
                          <w:top w:val="nil" w:sz="6" w:space="0" w:color="auto"/>
                          <w:left w:val="single" w:sz="4" w:space="0" w:color="000000"/>
                          <w:right w:val="single" w:sz="4" w:space="0" w:color="000000"/>
                        </w:tcBorders>
                        <w:shd w:val="clear" w:color="auto" w:fill="DCDCDC"/>
                      </w:tcPr>
                      <w:p>
                        <w:pPr>
                          <w:pStyle w:val="TableParagraph"/>
                          <w:spacing w:line="280" w:lineRule="auto" w:before="11"/>
                          <w:ind w:left="33" w:right="31" w:firstLine="1"/>
                          <w:jc w:val="center"/>
                          <w:rPr>
                            <w:rFonts w:ascii="Calibri" w:hAnsi="Calibri" w:cs="Calibri" w:eastAsia="Calibri" w:hint="default"/>
                            <w:sz w:val="21"/>
                            <w:szCs w:val="21"/>
                          </w:rPr>
                        </w:pPr>
                        <w:r>
                          <w:rPr>
                            <w:rFonts w:ascii="宋体" w:hAnsi="宋体" w:cs="宋体" w:eastAsia="宋体" w:hint="default"/>
                            <w:sz w:val="21"/>
                            <w:szCs w:val="21"/>
                          </w:rPr>
                          <w:t>截至期末投</w:t>
                        </w:r>
                        <w:r>
                          <w:rPr>
                            <w:rFonts w:ascii="宋体" w:hAnsi="宋体" w:cs="宋体" w:eastAsia="宋体" w:hint="default"/>
                            <w:w w:val="100"/>
                            <w:sz w:val="21"/>
                            <w:szCs w:val="21"/>
                          </w:rPr>
                          <w:t> </w:t>
                        </w:r>
                        <w:r>
                          <w:rPr>
                            <w:rFonts w:ascii="宋体" w:hAnsi="宋体" w:cs="宋体" w:eastAsia="宋体" w:hint="default"/>
                            <w:spacing w:val="-1"/>
                            <w:sz w:val="21"/>
                            <w:szCs w:val="21"/>
                          </w:rPr>
                          <w:t>资进度</w:t>
                        </w:r>
                        <w:r>
                          <w:rPr>
                            <w:rFonts w:ascii="Calibri" w:hAnsi="Calibri" w:cs="Calibri" w:eastAsia="Calibri" w:hint="default"/>
                            <w:spacing w:val="-1"/>
                            <w:sz w:val="21"/>
                            <w:szCs w:val="21"/>
                          </w:rPr>
                          <w:t>(%)(3)</w:t>
                        </w:r>
                      </w:p>
                      <w:p>
                        <w:pPr>
                          <w:pStyle w:val="TableParagraph"/>
                          <w:spacing w:line="276" w:lineRule="exact"/>
                          <w:ind w:left="1" w:right="0"/>
                          <w:jc w:val="center"/>
                          <w:rPr>
                            <w:rFonts w:ascii="Calibri" w:hAnsi="Calibri" w:cs="Calibri" w:eastAsia="Calibri"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(2)/(1)</w:t>
                        </w:r>
                      </w:p>
                    </w:tc>
                    <w:tc>
                      <w:tcPr>
                        <w:tcW w:w="1895" w:type="dxa"/>
                        <w:vMerge/>
                        <w:tcBorders>
                          <w:left w:val="single" w:sz="4" w:space="0" w:color="000000"/>
                          <w:bottom w:val="nil" w:sz="6" w:space="0" w:color="auto"/>
                          <w:right w:val="single" w:sz="4" w:space="0" w:color="000000"/>
                        </w:tcBorders>
                        <w:shd w:val="clear" w:color="auto" w:fill="DCDCDC"/>
                      </w:tcPr>
                      <w:p>
                        <w:pPr/>
                      </w:p>
                    </w:tc>
                    <w:tc>
                      <w:tcPr>
                        <w:tcW w:w="813" w:type="dxa"/>
                        <w:vMerge w:val="restart"/>
                        <w:tcBorders>
                          <w:top w:val="nil" w:sz="6" w:space="0" w:color="auto"/>
                          <w:left w:val="single" w:sz="4" w:space="0" w:color="000000"/>
                          <w:right w:val="single" w:sz="4" w:space="0" w:color="000000"/>
                        </w:tcBorders>
                        <w:shd w:val="clear" w:color="auto" w:fill="DCDCDC"/>
                      </w:tcPr>
                      <w:p>
                        <w:pPr>
                          <w:pStyle w:val="TableParagraph"/>
                          <w:spacing w:line="280" w:lineRule="auto" w:before="11"/>
                          <w:ind w:left="88" w:right="78"/>
                          <w:jc w:val="both"/>
                          <w:rPr>
                            <w:rFonts w:ascii="宋体" w:hAnsi="宋体" w:cs="宋体" w:eastAsia="宋体" w:hint="default"/>
                            <w:sz w:val="21"/>
                            <w:szCs w:val="21"/>
                          </w:rPr>
                        </w:pPr>
                        <w:r>
                          <w:rPr>
                            <w:rFonts w:ascii="宋体" w:hAnsi="宋体" w:cs="宋体" w:eastAsia="宋体" w:hint="default"/>
                            <w:sz w:val="21"/>
                            <w:szCs w:val="21"/>
                          </w:rPr>
                          <w:t>本年度</w:t>
                        </w:r>
                        <w:r>
                          <w:rPr>
                            <w:rFonts w:ascii="宋体" w:hAnsi="宋体" w:cs="宋体" w:eastAsia="宋体" w:hint="default"/>
                            <w:spacing w:val="-102"/>
                            <w:sz w:val="21"/>
                            <w:szCs w:val="21"/>
                          </w:rPr>
                          <w:t> </w:t>
                        </w:r>
                        <w:r>
                          <w:rPr>
                            <w:rFonts w:ascii="宋体" w:hAnsi="宋体" w:cs="宋体" w:eastAsia="宋体" w:hint="default"/>
                            <w:sz w:val="21"/>
                            <w:szCs w:val="21"/>
                          </w:rPr>
                          <w:t>实现的</w:t>
                        </w:r>
                        <w:r>
                          <w:rPr>
                            <w:rFonts w:ascii="宋体" w:hAnsi="宋体" w:cs="宋体" w:eastAsia="宋体" w:hint="default"/>
                            <w:spacing w:val="-102"/>
                            <w:sz w:val="21"/>
                            <w:szCs w:val="21"/>
                          </w:rPr>
                          <w:t> </w:t>
                        </w:r>
                        <w:r>
                          <w:rPr>
                            <w:rFonts w:ascii="宋体" w:hAnsi="宋体" w:cs="宋体" w:eastAsia="宋体" w:hint="default"/>
                            <w:sz w:val="21"/>
                            <w:szCs w:val="21"/>
                          </w:rPr>
                          <w:t>效益</w:t>
                        </w:r>
                      </w:p>
                    </w:tc>
                    <w:tc>
                      <w:tcPr>
                        <w:tcW w:w="932" w:type="dxa"/>
                        <w:vMerge/>
                        <w:tcBorders>
                          <w:left w:val="single" w:sz="4" w:space="0" w:color="000000"/>
                          <w:bottom w:val="nil" w:sz="6" w:space="0" w:color="auto"/>
                          <w:right w:val="single" w:sz="4" w:space="0" w:color="000000"/>
                        </w:tcBorders>
                        <w:shd w:val="clear" w:color="auto" w:fill="DCDCDC"/>
                      </w:tcPr>
                      <w:p>
                        <w:pPr/>
                      </w:p>
                    </w:tc>
                    <w:tc>
                      <w:tcPr>
                        <w:tcW w:w="1224" w:type="dxa"/>
                        <w:vMerge w:val="restart"/>
                        <w:tcBorders>
                          <w:top w:val="nil" w:sz="6" w:space="0" w:color="auto"/>
                          <w:left w:val="single" w:sz="4" w:space="0" w:color="000000"/>
                          <w:right w:val="single" w:sz="4" w:space="0" w:color="000000"/>
                        </w:tcBorders>
                        <w:shd w:val="clear" w:color="auto" w:fill="DCDCDC"/>
                      </w:tcPr>
                      <w:p>
                        <w:pPr>
                          <w:pStyle w:val="TableParagraph"/>
                          <w:spacing w:line="280" w:lineRule="auto" w:before="11"/>
                          <w:ind w:left="81" w:right="77"/>
                          <w:jc w:val="center"/>
                          <w:rPr>
                            <w:rFonts w:ascii="宋体" w:hAnsi="宋体" w:cs="宋体" w:eastAsia="宋体" w:hint="default"/>
                            <w:sz w:val="21"/>
                            <w:szCs w:val="21"/>
                          </w:rPr>
                        </w:pPr>
                        <w:r>
                          <w:rPr>
                            <w:rFonts w:ascii="宋体" w:hAnsi="宋体" w:cs="宋体" w:eastAsia="宋体" w:hint="default"/>
                            <w:sz w:val="21"/>
                            <w:szCs w:val="21"/>
                          </w:rPr>
                          <w:t>项目可行性</w:t>
                        </w:r>
                        <w:r>
                          <w:rPr>
                            <w:rFonts w:ascii="宋体" w:hAnsi="宋体" w:cs="宋体" w:eastAsia="宋体" w:hint="default"/>
                            <w:w w:val="100"/>
                            <w:sz w:val="21"/>
                            <w:szCs w:val="21"/>
                          </w:rPr>
                          <w:t> </w:t>
                        </w:r>
                        <w:r>
                          <w:rPr>
                            <w:rFonts w:ascii="宋体" w:hAnsi="宋体" w:cs="宋体" w:eastAsia="宋体" w:hint="default"/>
                            <w:sz w:val="21"/>
                            <w:szCs w:val="21"/>
                          </w:rPr>
                          <w:t>是否发生重</w:t>
                        </w:r>
                        <w:r>
                          <w:rPr>
                            <w:rFonts w:ascii="宋体" w:hAnsi="宋体" w:cs="宋体" w:eastAsia="宋体" w:hint="default"/>
                            <w:w w:val="100"/>
                            <w:sz w:val="21"/>
                            <w:szCs w:val="21"/>
                          </w:rPr>
                          <w:t> </w:t>
                        </w:r>
                        <w:r>
                          <w:rPr>
                            <w:rFonts w:ascii="宋体" w:hAnsi="宋体" w:cs="宋体" w:eastAsia="宋体" w:hint="default"/>
                            <w:sz w:val="21"/>
                            <w:szCs w:val="21"/>
                          </w:rPr>
                          <w:t>大变化</w:t>
                        </w:r>
                      </w:p>
                    </w:tc>
                  </w:tr>
                  <w:tr>
                    <w:trPr>
                      <w:trHeight w:val="641" w:hRule="exact"/>
                    </w:trPr>
                    <w:tc>
                      <w:tcPr>
                        <w:tcW w:w="2597"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auto" w:before="11"/>
                          <w:ind w:left="1188" w:right="31" w:hanging="1158"/>
                          <w:jc w:val="left"/>
                          <w:rPr>
                            <w:rFonts w:ascii="宋体" w:hAnsi="宋体" w:cs="宋体" w:eastAsia="宋体" w:hint="default"/>
                            <w:sz w:val="21"/>
                            <w:szCs w:val="21"/>
                          </w:rPr>
                        </w:pPr>
                        <w:r>
                          <w:rPr>
                            <w:rFonts w:ascii="宋体" w:hAnsi="宋体" w:cs="宋体" w:eastAsia="宋体" w:hint="default"/>
                            <w:spacing w:val="-2"/>
                            <w:sz w:val="21"/>
                            <w:szCs w:val="21"/>
                          </w:rPr>
                          <w:t>承诺投资项目和超募资金投</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向</w:t>
                        </w:r>
                      </w:p>
                    </w:tc>
                    <w:tc>
                      <w:tcPr>
                        <w:tcW w:w="795" w:type="dxa"/>
                        <w:vMerge/>
                        <w:tcBorders>
                          <w:left w:val="single" w:sz="4" w:space="0" w:color="000000"/>
                          <w:right w:val="single" w:sz="4" w:space="0" w:color="000000"/>
                        </w:tcBorders>
                        <w:shd w:val="clear" w:color="auto" w:fill="DCDCDC"/>
                      </w:tcPr>
                      <w:p>
                        <w:pPr/>
                      </w:p>
                    </w:tc>
                    <w:tc>
                      <w:tcPr>
                        <w:tcW w:w="910" w:type="dxa"/>
                        <w:vMerge/>
                        <w:tcBorders>
                          <w:left w:val="single" w:sz="4" w:space="0" w:color="000000"/>
                          <w:right w:val="single" w:sz="4" w:space="0" w:color="000000"/>
                        </w:tcBorders>
                        <w:shd w:val="clear" w:color="auto" w:fill="DCDCDC"/>
                      </w:tcPr>
                      <w:p>
                        <w:pPr/>
                      </w:p>
                    </w:tc>
                    <w:tc>
                      <w:tcPr>
                        <w:tcW w:w="1370"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auto" w:before="11"/>
                          <w:ind w:left="455" w:right="48" w:hanging="408"/>
                          <w:jc w:val="left"/>
                          <w:rPr>
                            <w:rFonts w:ascii="Calibri" w:hAnsi="Calibri" w:cs="Calibri" w:eastAsia="Calibri" w:hint="default"/>
                            <w:sz w:val="21"/>
                            <w:szCs w:val="21"/>
                          </w:rPr>
                        </w:pPr>
                        <w:r>
                          <w:rPr>
                            <w:rFonts w:ascii="宋体" w:hAnsi="宋体" w:cs="宋体" w:eastAsia="宋体" w:hint="default"/>
                            <w:sz w:val="21"/>
                            <w:szCs w:val="21"/>
                          </w:rPr>
                          <w:t>调整后投资总</w:t>
                        </w:r>
                        <w:r>
                          <w:rPr>
                            <w:rFonts w:ascii="宋体" w:hAnsi="宋体" w:cs="宋体" w:eastAsia="宋体" w:hint="default"/>
                            <w:w w:val="100"/>
                            <w:sz w:val="21"/>
                            <w:szCs w:val="21"/>
                          </w:rPr>
                          <w:t> </w:t>
                        </w:r>
                        <w:r>
                          <w:rPr>
                            <w:rFonts w:ascii="宋体" w:hAnsi="宋体" w:cs="宋体" w:eastAsia="宋体" w:hint="default"/>
                            <w:sz w:val="21"/>
                            <w:szCs w:val="21"/>
                          </w:rPr>
                          <w:t>额</w:t>
                        </w:r>
                        <w:r>
                          <w:rPr>
                            <w:rFonts w:ascii="Calibri" w:hAnsi="Calibri" w:cs="Calibri" w:eastAsia="Calibri" w:hint="default"/>
                            <w:sz w:val="21"/>
                            <w:szCs w:val="21"/>
                          </w:rPr>
                          <w:t>(1)</w:t>
                        </w:r>
                      </w:p>
                    </w:tc>
                    <w:tc>
                      <w:tcPr>
                        <w:tcW w:w="1374"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auto" w:before="11"/>
                          <w:ind w:left="576" w:right="49" w:hanging="526"/>
                          <w:jc w:val="left"/>
                          <w:rPr>
                            <w:rFonts w:ascii="宋体" w:hAnsi="宋体" w:cs="宋体" w:eastAsia="宋体" w:hint="default"/>
                            <w:sz w:val="21"/>
                            <w:szCs w:val="21"/>
                          </w:rPr>
                        </w:pPr>
                        <w:r>
                          <w:rPr>
                            <w:rFonts w:ascii="宋体" w:hAnsi="宋体" w:cs="宋体" w:eastAsia="宋体" w:hint="default"/>
                            <w:sz w:val="21"/>
                            <w:szCs w:val="21"/>
                          </w:rPr>
                          <w:t>本年度投入金</w:t>
                        </w:r>
                        <w:r>
                          <w:rPr>
                            <w:rFonts w:ascii="宋体" w:hAnsi="宋体" w:cs="宋体" w:eastAsia="宋体" w:hint="default"/>
                            <w:w w:val="100"/>
                            <w:sz w:val="21"/>
                            <w:szCs w:val="21"/>
                          </w:rPr>
                          <w:t> </w:t>
                        </w:r>
                        <w:r>
                          <w:rPr>
                            <w:rFonts w:ascii="宋体" w:hAnsi="宋体" w:cs="宋体" w:eastAsia="宋体" w:hint="default"/>
                            <w:sz w:val="21"/>
                            <w:szCs w:val="21"/>
                          </w:rPr>
                          <w:t>额</w:t>
                        </w:r>
                      </w:p>
                    </w:tc>
                    <w:tc>
                      <w:tcPr>
                        <w:tcW w:w="886" w:type="dxa"/>
                        <w:gridSpan w:val="2"/>
                        <w:vMerge/>
                        <w:tcBorders>
                          <w:left w:val="single" w:sz="4" w:space="0" w:color="000000"/>
                          <w:right w:val="single" w:sz="4" w:space="0" w:color="000000"/>
                        </w:tcBorders>
                        <w:shd w:val="clear" w:color="auto" w:fill="DCDCDC"/>
                      </w:tcPr>
                      <w:p>
                        <w:pPr/>
                      </w:p>
                    </w:tc>
                    <w:tc>
                      <w:tcPr>
                        <w:tcW w:w="1220" w:type="dxa"/>
                        <w:vMerge/>
                        <w:tcBorders>
                          <w:left w:val="single" w:sz="4" w:space="0" w:color="000000"/>
                          <w:right w:val="single" w:sz="4" w:space="0" w:color="000000"/>
                        </w:tcBorders>
                        <w:shd w:val="clear" w:color="auto" w:fill="DCDCDC"/>
                      </w:tcPr>
                      <w:p>
                        <w:pPr/>
                      </w:p>
                    </w:tc>
                    <w:tc>
                      <w:tcPr>
                        <w:tcW w:w="1895"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auto" w:before="11"/>
                          <w:ind w:left="419" w:right="96" w:hanging="315"/>
                          <w:jc w:val="left"/>
                          <w:rPr>
                            <w:rFonts w:ascii="宋体" w:hAnsi="宋体" w:cs="宋体" w:eastAsia="宋体" w:hint="default"/>
                            <w:sz w:val="21"/>
                            <w:szCs w:val="21"/>
                          </w:rPr>
                        </w:pPr>
                        <w:r>
                          <w:rPr>
                            <w:rFonts w:ascii="宋体" w:hAnsi="宋体" w:cs="宋体" w:eastAsia="宋体" w:hint="default"/>
                            <w:sz w:val="21"/>
                            <w:szCs w:val="21"/>
                          </w:rPr>
                          <w:t>项目达到预定可使</w:t>
                        </w:r>
                        <w:r>
                          <w:rPr>
                            <w:rFonts w:ascii="宋体" w:hAnsi="宋体" w:cs="宋体" w:eastAsia="宋体" w:hint="default"/>
                            <w:w w:val="100"/>
                            <w:sz w:val="21"/>
                            <w:szCs w:val="21"/>
                          </w:rPr>
                          <w:t> </w:t>
                        </w:r>
                        <w:r>
                          <w:rPr>
                            <w:rFonts w:ascii="宋体" w:hAnsi="宋体" w:cs="宋体" w:eastAsia="宋体" w:hint="default"/>
                            <w:sz w:val="21"/>
                            <w:szCs w:val="21"/>
                          </w:rPr>
                          <w:t>用状态日期</w:t>
                        </w:r>
                      </w:p>
                    </w:tc>
                    <w:tc>
                      <w:tcPr>
                        <w:tcW w:w="813" w:type="dxa"/>
                        <w:vMerge/>
                        <w:tcBorders>
                          <w:left w:val="single" w:sz="4" w:space="0" w:color="000000"/>
                          <w:right w:val="single" w:sz="4" w:space="0" w:color="000000"/>
                        </w:tcBorders>
                        <w:shd w:val="clear" w:color="auto" w:fill="DCDCDC"/>
                      </w:tcPr>
                      <w:p>
                        <w:pPr/>
                      </w:p>
                    </w:tc>
                    <w:tc>
                      <w:tcPr>
                        <w:tcW w:w="93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78" w:lineRule="auto" w:before="11"/>
                          <w:ind w:left="41" w:right="36"/>
                          <w:jc w:val="left"/>
                          <w:rPr>
                            <w:rFonts w:ascii="宋体" w:hAnsi="宋体" w:cs="宋体" w:eastAsia="宋体" w:hint="default"/>
                            <w:sz w:val="21"/>
                            <w:szCs w:val="21"/>
                          </w:rPr>
                        </w:pPr>
                        <w:r>
                          <w:rPr>
                            <w:rFonts w:ascii="宋体" w:hAnsi="宋体" w:cs="宋体" w:eastAsia="宋体" w:hint="default"/>
                            <w:sz w:val="21"/>
                            <w:szCs w:val="21"/>
                          </w:rPr>
                          <w:t>是否达到</w:t>
                        </w:r>
                        <w:r>
                          <w:rPr>
                            <w:rFonts w:ascii="宋体" w:hAnsi="宋体" w:cs="宋体" w:eastAsia="宋体" w:hint="default"/>
                            <w:w w:val="100"/>
                            <w:sz w:val="21"/>
                            <w:szCs w:val="21"/>
                          </w:rPr>
                          <w:t> </w:t>
                        </w:r>
                        <w:r>
                          <w:rPr>
                            <w:rFonts w:ascii="宋体" w:hAnsi="宋体" w:cs="宋体" w:eastAsia="宋体" w:hint="default"/>
                            <w:sz w:val="21"/>
                            <w:szCs w:val="21"/>
                          </w:rPr>
                          <w:t>预计效益</w:t>
                        </w:r>
                      </w:p>
                    </w:tc>
                    <w:tc>
                      <w:tcPr>
                        <w:tcW w:w="1224" w:type="dxa"/>
                        <w:vMerge/>
                        <w:tcBorders>
                          <w:left w:val="single" w:sz="4" w:space="0" w:color="000000"/>
                          <w:right w:val="single" w:sz="4" w:space="0" w:color="000000"/>
                        </w:tcBorders>
                        <w:shd w:val="clear" w:color="auto" w:fill="DCDCDC"/>
                      </w:tcPr>
                      <w:p>
                        <w:pPr/>
                      </w:p>
                    </w:tc>
                  </w:tr>
                  <w:tr>
                    <w:trPr>
                      <w:trHeight w:val="158" w:hRule="exact"/>
                    </w:trPr>
                    <w:tc>
                      <w:tcPr>
                        <w:tcW w:w="2597" w:type="dxa"/>
                        <w:vMerge w:val="restart"/>
                        <w:tcBorders>
                          <w:top w:val="nil" w:sz="6" w:space="0" w:color="auto"/>
                          <w:left w:val="single" w:sz="4" w:space="0" w:color="000000"/>
                          <w:right w:val="single" w:sz="4" w:space="0" w:color="000000"/>
                        </w:tcBorders>
                        <w:shd w:val="clear" w:color="auto" w:fill="DCDCDC"/>
                      </w:tcPr>
                      <w:p>
                        <w:pPr/>
                      </w:p>
                    </w:tc>
                    <w:tc>
                      <w:tcPr>
                        <w:tcW w:w="795" w:type="dxa"/>
                        <w:vMerge/>
                        <w:tcBorders>
                          <w:left w:val="single" w:sz="4" w:space="0" w:color="000000"/>
                          <w:right w:val="single" w:sz="4" w:space="0" w:color="000000"/>
                        </w:tcBorders>
                        <w:shd w:val="clear" w:color="auto" w:fill="DCDCDC"/>
                      </w:tcPr>
                      <w:p>
                        <w:pPr/>
                      </w:p>
                    </w:tc>
                    <w:tc>
                      <w:tcPr>
                        <w:tcW w:w="910" w:type="dxa"/>
                        <w:vMerge/>
                        <w:tcBorders>
                          <w:left w:val="single" w:sz="4" w:space="0" w:color="000000"/>
                          <w:bottom w:val="nil" w:sz="6" w:space="0" w:color="auto"/>
                          <w:right w:val="single" w:sz="4" w:space="0" w:color="000000"/>
                        </w:tcBorders>
                        <w:shd w:val="clear" w:color="auto" w:fill="DCDCDC"/>
                      </w:tcPr>
                      <w:p>
                        <w:pPr/>
                      </w:p>
                    </w:tc>
                    <w:tc>
                      <w:tcPr>
                        <w:tcW w:w="1370" w:type="dxa"/>
                        <w:vMerge w:val="restart"/>
                        <w:tcBorders>
                          <w:top w:val="nil" w:sz="6" w:space="0" w:color="auto"/>
                          <w:left w:val="single" w:sz="4" w:space="0" w:color="000000"/>
                          <w:right w:val="single" w:sz="4" w:space="0" w:color="000000"/>
                        </w:tcBorders>
                        <w:shd w:val="clear" w:color="auto" w:fill="DCDCDC"/>
                      </w:tcPr>
                      <w:p>
                        <w:pPr/>
                      </w:p>
                    </w:tc>
                    <w:tc>
                      <w:tcPr>
                        <w:tcW w:w="1374" w:type="dxa"/>
                        <w:vMerge w:val="restart"/>
                        <w:tcBorders>
                          <w:top w:val="nil" w:sz="6" w:space="0" w:color="auto"/>
                          <w:left w:val="single" w:sz="4" w:space="0" w:color="000000"/>
                          <w:right w:val="single" w:sz="4" w:space="0" w:color="000000"/>
                        </w:tcBorders>
                        <w:shd w:val="clear" w:color="auto" w:fill="DCDCDC"/>
                      </w:tcPr>
                      <w:p>
                        <w:pPr/>
                      </w:p>
                    </w:tc>
                    <w:tc>
                      <w:tcPr>
                        <w:tcW w:w="886" w:type="dxa"/>
                        <w:gridSpan w:val="2"/>
                        <w:vMerge/>
                        <w:tcBorders>
                          <w:left w:val="single" w:sz="4" w:space="0" w:color="000000"/>
                          <w:right w:val="single" w:sz="4" w:space="0" w:color="000000"/>
                        </w:tcBorders>
                        <w:shd w:val="clear" w:color="auto" w:fill="DCDCDC"/>
                      </w:tcPr>
                      <w:p>
                        <w:pPr/>
                      </w:p>
                    </w:tc>
                    <w:tc>
                      <w:tcPr>
                        <w:tcW w:w="1220" w:type="dxa"/>
                        <w:vMerge/>
                        <w:tcBorders>
                          <w:left w:val="single" w:sz="4" w:space="0" w:color="000000"/>
                          <w:bottom w:val="nil" w:sz="6" w:space="0" w:color="auto"/>
                          <w:right w:val="single" w:sz="4" w:space="0" w:color="000000"/>
                        </w:tcBorders>
                        <w:shd w:val="clear" w:color="auto" w:fill="DCDCDC"/>
                      </w:tcPr>
                      <w:p>
                        <w:pPr/>
                      </w:p>
                    </w:tc>
                    <w:tc>
                      <w:tcPr>
                        <w:tcW w:w="1895" w:type="dxa"/>
                        <w:vMerge w:val="restart"/>
                        <w:tcBorders>
                          <w:top w:val="nil" w:sz="6" w:space="0" w:color="auto"/>
                          <w:left w:val="single" w:sz="4" w:space="0" w:color="000000"/>
                          <w:right w:val="single" w:sz="4" w:space="0" w:color="000000"/>
                        </w:tcBorders>
                        <w:shd w:val="clear" w:color="auto" w:fill="DCDCDC"/>
                      </w:tcPr>
                      <w:p>
                        <w:pPr/>
                      </w:p>
                    </w:tc>
                    <w:tc>
                      <w:tcPr>
                        <w:tcW w:w="813" w:type="dxa"/>
                        <w:vMerge/>
                        <w:tcBorders>
                          <w:left w:val="single" w:sz="4" w:space="0" w:color="000000"/>
                          <w:bottom w:val="nil" w:sz="6" w:space="0" w:color="auto"/>
                          <w:right w:val="single" w:sz="4" w:space="0" w:color="000000"/>
                        </w:tcBorders>
                        <w:shd w:val="clear" w:color="auto" w:fill="DCDCDC"/>
                      </w:tcPr>
                      <w:p>
                        <w:pPr/>
                      </w:p>
                    </w:tc>
                    <w:tc>
                      <w:tcPr>
                        <w:tcW w:w="932" w:type="dxa"/>
                        <w:vMerge w:val="restart"/>
                        <w:tcBorders>
                          <w:top w:val="nil" w:sz="6" w:space="0" w:color="auto"/>
                          <w:left w:val="single" w:sz="4" w:space="0" w:color="000000"/>
                          <w:right w:val="single" w:sz="4" w:space="0" w:color="000000"/>
                        </w:tcBorders>
                        <w:shd w:val="clear" w:color="auto" w:fill="DCDCDC"/>
                      </w:tcPr>
                      <w:p>
                        <w:pPr/>
                      </w:p>
                    </w:tc>
                    <w:tc>
                      <w:tcPr>
                        <w:tcW w:w="1224" w:type="dxa"/>
                        <w:vMerge/>
                        <w:tcBorders>
                          <w:left w:val="single" w:sz="4" w:space="0" w:color="000000"/>
                          <w:bottom w:val="nil" w:sz="6" w:space="0" w:color="auto"/>
                          <w:right w:val="single" w:sz="4" w:space="0" w:color="000000"/>
                        </w:tcBorders>
                        <w:shd w:val="clear" w:color="auto" w:fill="DCDCDC"/>
                      </w:tcPr>
                      <w:p>
                        <w:pPr/>
                      </w:p>
                    </w:tc>
                  </w:tr>
                  <w:tr>
                    <w:trPr>
                      <w:trHeight w:val="166" w:hRule="exact"/>
                    </w:trPr>
                    <w:tc>
                      <w:tcPr>
                        <w:tcW w:w="2597" w:type="dxa"/>
                        <w:vMerge/>
                        <w:tcBorders>
                          <w:left w:val="single" w:sz="4" w:space="0" w:color="000000"/>
                          <w:bottom w:val="single" w:sz="4" w:space="0" w:color="000000"/>
                          <w:right w:val="single" w:sz="4" w:space="0" w:color="000000"/>
                        </w:tcBorders>
                        <w:shd w:val="clear" w:color="auto" w:fill="DCDCDC"/>
                      </w:tcPr>
                      <w:p>
                        <w:pPr/>
                      </w:p>
                    </w:tc>
                    <w:tc>
                      <w:tcPr>
                        <w:tcW w:w="795" w:type="dxa"/>
                        <w:vMerge/>
                        <w:tcBorders>
                          <w:left w:val="single" w:sz="4" w:space="0" w:color="000000"/>
                          <w:bottom w:val="single" w:sz="4" w:space="0" w:color="000000"/>
                          <w:right w:val="single" w:sz="4" w:space="0" w:color="000000"/>
                        </w:tcBorders>
                        <w:shd w:val="clear" w:color="auto" w:fill="DCDCDC"/>
                      </w:tcPr>
                      <w:p>
                        <w:pPr/>
                      </w:p>
                    </w:tc>
                    <w:tc>
                      <w:tcPr>
                        <w:tcW w:w="910" w:type="dxa"/>
                        <w:tcBorders>
                          <w:top w:val="nil" w:sz="6" w:space="0" w:color="auto"/>
                          <w:left w:val="single" w:sz="4" w:space="0" w:color="000000"/>
                          <w:bottom w:val="single" w:sz="4" w:space="0" w:color="000000"/>
                          <w:right w:val="single" w:sz="4" w:space="0" w:color="000000"/>
                        </w:tcBorders>
                        <w:shd w:val="clear" w:color="auto" w:fill="DCDCDC"/>
                      </w:tcPr>
                      <w:p>
                        <w:pPr/>
                      </w:p>
                    </w:tc>
                    <w:tc>
                      <w:tcPr>
                        <w:tcW w:w="1370" w:type="dxa"/>
                        <w:vMerge/>
                        <w:tcBorders>
                          <w:left w:val="single" w:sz="4" w:space="0" w:color="000000"/>
                          <w:bottom w:val="single" w:sz="4" w:space="0" w:color="000000"/>
                          <w:right w:val="single" w:sz="4" w:space="0" w:color="000000"/>
                        </w:tcBorders>
                        <w:shd w:val="clear" w:color="auto" w:fill="DCDCDC"/>
                      </w:tcPr>
                      <w:p>
                        <w:pPr/>
                      </w:p>
                    </w:tc>
                    <w:tc>
                      <w:tcPr>
                        <w:tcW w:w="1374" w:type="dxa"/>
                        <w:vMerge/>
                        <w:tcBorders>
                          <w:left w:val="single" w:sz="4" w:space="0" w:color="000000"/>
                          <w:bottom w:val="single" w:sz="4" w:space="0" w:color="000000"/>
                          <w:right w:val="single" w:sz="4" w:space="0" w:color="000000"/>
                        </w:tcBorders>
                        <w:shd w:val="clear" w:color="auto" w:fill="DCDCDC"/>
                      </w:tcPr>
                      <w:p>
                        <w:pPr/>
                      </w:p>
                    </w:tc>
                    <w:tc>
                      <w:tcPr>
                        <w:tcW w:w="886" w:type="dxa"/>
                        <w:gridSpan w:val="2"/>
                        <w:vMerge/>
                        <w:tcBorders>
                          <w:left w:val="single" w:sz="4" w:space="0" w:color="000000"/>
                          <w:bottom w:val="single" w:sz="4" w:space="0" w:color="000000"/>
                          <w:right w:val="single" w:sz="4" w:space="0" w:color="000000"/>
                        </w:tcBorders>
                        <w:shd w:val="clear" w:color="auto" w:fill="DCDCDC"/>
                      </w:tcPr>
                      <w:p>
                        <w:pPr/>
                      </w:p>
                    </w:tc>
                    <w:tc>
                      <w:tcPr>
                        <w:tcW w:w="1220" w:type="dxa"/>
                        <w:tcBorders>
                          <w:top w:val="nil" w:sz="6" w:space="0" w:color="auto"/>
                          <w:left w:val="single" w:sz="4" w:space="0" w:color="000000"/>
                          <w:bottom w:val="single" w:sz="4" w:space="0" w:color="000000"/>
                          <w:right w:val="single" w:sz="4" w:space="0" w:color="000000"/>
                        </w:tcBorders>
                        <w:shd w:val="clear" w:color="auto" w:fill="DCDCDC"/>
                      </w:tcPr>
                      <w:p>
                        <w:pPr/>
                      </w:p>
                    </w:tc>
                    <w:tc>
                      <w:tcPr>
                        <w:tcW w:w="1895" w:type="dxa"/>
                        <w:vMerge/>
                        <w:tcBorders>
                          <w:left w:val="single" w:sz="4" w:space="0" w:color="000000"/>
                          <w:bottom w:val="single" w:sz="4" w:space="0" w:color="000000"/>
                          <w:right w:val="single" w:sz="4" w:space="0" w:color="000000"/>
                        </w:tcBorders>
                        <w:shd w:val="clear" w:color="auto" w:fill="DCDCDC"/>
                      </w:tcPr>
                      <w:p>
                        <w:pPr/>
                      </w:p>
                    </w:tc>
                    <w:tc>
                      <w:tcPr>
                        <w:tcW w:w="813" w:type="dxa"/>
                        <w:tcBorders>
                          <w:top w:val="nil" w:sz="6" w:space="0" w:color="auto"/>
                          <w:left w:val="single" w:sz="4" w:space="0" w:color="000000"/>
                          <w:bottom w:val="single" w:sz="4" w:space="0" w:color="000000"/>
                          <w:right w:val="single" w:sz="4" w:space="0" w:color="000000"/>
                        </w:tcBorders>
                        <w:shd w:val="clear" w:color="auto" w:fill="DCDCDC"/>
                      </w:tcPr>
                      <w:p>
                        <w:pPr/>
                      </w:p>
                    </w:tc>
                    <w:tc>
                      <w:tcPr>
                        <w:tcW w:w="932" w:type="dxa"/>
                        <w:vMerge/>
                        <w:tcBorders>
                          <w:left w:val="single" w:sz="4" w:space="0" w:color="000000"/>
                          <w:bottom w:val="single" w:sz="4" w:space="0" w:color="000000"/>
                          <w:right w:val="single" w:sz="4" w:space="0" w:color="000000"/>
                        </w:tcBorders>
                        <w:shd w:val="clear" w:color="auto" w:fill="DCDCDC"/>
                      </w:tcPr>
                      <w:p>
                        <w:pPr/>
                      </w:p>
                    </w:tc>
                    <w:tc>
                      <w:tcPr>
                        <w:tcW w:w="1224"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29"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662" w:right="0"/>
                          <w:jc w:val="left"/>
                          <w:rPr>
                            <w:rFonts w:ascii="宋体" w:hAnsi="宋体" w:cs="宋体" w:eastAsia="宋体" w:hint="default"/>
                            <w:sz w:val="21"/>
                            <w:szCs w:val="21"/>
                          </w:rPr>
                        </w:pPr>
                        <w:r>
                          <w:rPr>
                            <w:rFonts w:ascii="宋体" w:hAnsi="宋体" w:cs="宋体" w:eastAsia="宋体" w:hint="default"/>
                            <w:sz w:val="21"/>
                            <w:szCs w:val="21"/>
                          </w:rPr>
                          <w:t>承诺投资项目</w:t>
                        </w:r>
                      </w:p>
                    </w:tc>
                    <w:tc>
                      <w:tcPr>
                        <w:tcW w:w="11421" w:type="dxa"/>
                        <w:gridSpan w:val="11"/>
                        <w:tcBorders>
                          <w:top w:val="single" w:sz="4" w:space="0" w:color="000000"/>
                          <w:left w:val="single" w:sz="13" w:space="0" w:color="DCDCDC"/>
                          <w:bottom w:val="single" w:sz="4" w:space="0" w:color="000000"/>
                          <w:right w:val="single" w:sz="4" w:space="0" w:color="000000"/>
                        </w:tcBorders>
                      </w:tcPr>
                      <w:p>
                        <w:pPr/>
                      </w:p>
                    </w:tc>
                  </w:tr>
                  <w:tr>
                    <w:trPr>
                      <w:trHeight w:val="331"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3" w:right="0"/>
                          <w:jc w:val="left"/>
                          <w:rPr>
                            <w:rFonts w:ascii="宋体" w:hAnsi="宋体" w:cs="宋体" w:eastAsia="宋体" w:hint="default"/>
                            <w:sz w:val="21"/>
                            <w:szCs w:val="21"/>
                          </w:rPr>
                        </w:pPr>
                        <w:r>
                          <w:rPr>
                            <w:rFonts w:ascii="宋体" w:hAnsi="宋体" w:cs="宋体" w:eastAsia="宋体" w:hint="default"/>
                            <w:sz w:val="21"/>
                            <w:szCs w:val="21"/>
                          </w:rPr>
                          <w:t>研发中心建设项目</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1"/>
                          <w:jc w:val="right"/>
                          <w:rPr>
                            <w:rFonts w:ascii="Calibri" w:hAnsi="Calibri" w:cs="Calibri" w:eastAsia="Calibri" w:hint="default"/>
                            <w:sz w:val="21"/>
                            <w:szCs w:val="21"/>
                          </w:rPr>
                        </w:pPr>
                        <w:r>
                          <w:rPr>
                            <w:rFonts w:ascii="Calibri"/>
                            <w:spacing w:val="-1"/>
                            <w:sz w:val="21"/>
                          </w:rPr>
                          <w:t>2,445.80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1"/>
                          <w:jc w:val="right"/>
                          <w:rPr>
                            <w:rFonts w:ascii="Calibri" w:hAnsi="Calibri" w:cs="Calibri" w:eastAsia="Calibri" w:hint="default"/>
                            <w:sz w:val="21"/>
                            <w:szCs w:val="21"/>
                          </w:rPr>
                        </w:pPr>
                        <w:r>
                          <w:rPr>
                            <w:rFonts w:ascii="Calibri"/>
                            <w:spacing w:val="-1"/>
                            <w:sz w:val="21"/>
                          </w:rPr>
                          <w:t>2,445.80</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2"/>
                          <w:jc w:val="right"/>
                          <w:rPr>
                            <w:rFonts w:ascii="Calibri" w:hAnsi="Calibri" w:cs="Calibri" w:eastAsia="Calibri" w:hint="default"/>
                            <w:sz w:val="21"/>
                            <w:szCs w:val="21"/>
                          </w:rPr>
                        </w:pPr>
                        <w:r>
                          <w:rPr>
                            <w:rFonts w:ascii="Calibri"/>
                            <w:spacing w:val="-2"/>
                            <w:sz w:val="21"/>
                          </w:rPr>
                          <w:t>1,646.74</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13" w:right="0"/>
                          <w:jc w:val="left"/>
                          <w:rPr>
                            <w:rFonts w:ascii="Calibri" w:hAnsi="Calibri" w:cs="Calibri" w:eastAsia="Calibri" w:hint="default"/>
                            <w:sz w:val="21"/>
                            <w:szCs w:val="21"/>
                          </w:rPr>
                        </w:pPr>
                        <w:r>
                          <w:rPr>
                            <w:rFonts w:ascii="Calibri"/>
                            <w:sz w:val="21"/>
                          </w:rPr>
                          <w:t>1,646.74</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6"/>
                          <w:jc w:val="right"/>
                          <w:rPr>
                            <w:rFonts w:ascii="Calibri" w:hAnsi="Calibri" w:cs="Calibri" w:eastAsia="Calibri" w:hint="default"/>
                            <w:sz w:val="21"/>
                            <w:szCs w:val="21"/>
                          </w:rPr>
                        </w:pPr>
                        <w:r>
                          <w:rPr>
                            <w:rFonts w:ascii="Calibri"/>
                            <w:spacing w:val="-2"/>
                            <w:sz w:val="21"/>
                          </w:rPr>
                          <w:t>67.33%</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right="82"/>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412" w:right="0"/>
                          <w:jc w:val="left"/>
                          <w:rPr>
                            <w:rFonts w:ascii="Calibri" w:hAnsi="Calibri" w:cs="Calibri" w:eastAsia="Calibri" w:hint="default"/>
                            <w:sz w:val="21"/>
                            <w:szCs w:val="21"/>
                          </w:rPr>
                        </w:pPr>
                        <w:r>
                          <w:rPr>
                            <w:rFonts w:ascii="Calibri"/>
                            <w:sz w:val="21"/>
                          </w:rPr>
                          <w:t>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7" w:right="0"/>
                          <w:jc w:val="left"/>
                          <w:rPr>
                            <w:rFonts w:ascii="宋体" w:hAnsi="宋体" w:cs="宋体" w:eastAsia="宋体" w:hint="default"/>
                            <w:sz w:val="21"/>
                            <w:szCs w:val="21"/>
                          </w:rPr>
                        </w:pPr>
                        <w:r>
                          <w:rPr>
                            <w:rFonts w:ascii="宋体" w:hAnsi="宋体" w:cs="宋体" w:eastAsia="宋体" w:hint="default"/>
                            <w:sz w:val="21"/>
                            <w:szCs w:val="21"/>
                          </w:rPr>
                          <w:t>不适用</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650"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54" w:lineRule="auto" w:before="11"/>
                          <w:ind w:left="23" w:right="192"/>
                          <w:jc w:val="left"/>
                          <w:rPr>
                            <w:rFonts w:ascii="宋体" w:hAnsi="宋体" w:cs="宋体" w:eastAsia="宋体" w:hint="default"/>
                            <w:sz w:val="21"/>
                            <w:szCs w:val="21"/>
                          </w:rPr>
                        </w:pPr>
                        <w:r>
                          <w:rPr>
                            <w:rFonts w:ascii="宋体" w:hAnsi="宋体" w:cs="宋体" w:eastAsia="宋体" w:hint="default"/>
                            <w:sz w:val="21"/>
                            <w:szCs w:val="21"/>
                          </w:rPr>
                          <w:t>扩产至 </w:t>
                        </w:r>
                        <w:r>
                          <w:rPr>
                            <w:rFonts w:ascii="Calibri" w:hAnsi="Calibri" w:cs="Calibri" w:eastAsia="Calibri" w:hint="default"/>
                            <w:sz w:val="21"/>
                            <w:szCs w:val="21"/>
                          </w:rPr>
                          <w:t>122</w:t>
                        </w:r>
                        <w:r>
                          <w:rPr>
                            <w:rFonts w:ascii="Calibri" w:hAnsi="Calibri" w:cs="Calibri" w:eastAsia="Calibri" w:hint="default"/>
                            <w:spacing w:val="3"/>
                            <w:sz w:val="21"/>
                            <w:szCs w:val="21"/>
                          </w:rPr>
                          <w:t> </w:t>
                        </w:r>
                        <w:r>
                          <w:rPr>
                            <w:rFonts w:ascii="宋体" w:hAnsi="宋体" w:cs="宋体" w:eastAsia="宋体" w:hint="default"/>
                            <w:sz w:val="21"/>
                            <w:szCs w:val="21"/>
                          </w:rPr>
                          <w:t>万台数字化安</w:t>
                        </w:r>
                        <w:r>
                          <w:rPr>
                            <w:rFonts w:ascii="宋体" w:hAnsi="宋体" w:cs="宋体" w:eastAsia="宋体" w:hint="default"/>
                            <w:w w:val="100"/>
                            <w:sz w:val="21"/>
                            <w:szCs w:val="21"/>
                          </w:rPr>
                          <w:t> </w:t>
                        </w:r>
                        <w:r>
                          <w:rPr>
                            <w:rFonts w:ascii="宋体" w:hAnsi="宋体" w:cs="宋体" w:eastAsia="宋体" w:hint="default"/>
                            <w:sz w:val="21"/>
                            <w:szCs w:val="21"/>
                          </w:rPr>
                          <w:t>防产品项目</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8,644.24</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8,644.24</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2"/>
                          <w:jc w:val="right"/>
                          <w:rPr>
                            <w:rFonts w:ascii="Calibri" w:hAnsi="Calibri" w:cs="Calibri" w:eastAsia="Calibri" w:hint="default"/>
                            <w:sz w:val="21"/>
                            <w:szCs w:val="21"/>
                          </w:rPr>
                        </w:pPr>
                        <w:r>
                          <w:rPr>
                            <w:rFonts w:ascii="Calibri"/>
                            <w:spacing w:val="-2"/>
                            <w:sz w:val="21"/>
                          </w:rPr>
                          <w:t>647.48</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71" w:right="0"/>
                          <w:jc w:val="left"/>
                          <w:rPr>
                            <w:rFonts w:ascii="Calibri" w:hAnsi="Calibri" w:cs="Calibri" w:eastAsia="Calibri" w:hint="default"/>
                            <w:sz w:val="21"/>
                            <w:szCs w:val="21"/>
                          </w:rPr>
                        </w:pPr>
                        <w:r>
                          <w:rPr>
                            <w:rFonts w:ascii="Calibri"/>
                            <w:sz w:val="21"/>
                          </w:rPr>
                          <w:t>647.48</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6"/>
                          <w:jc w:val="right"/>
                          <w:rPr>
                            <w:rFonts w:ascii="Calibri" w:hAnsi="Calibri" w:cs="Calibri" w:eastAsia="Calibri" w:hint="default"/>
                            <w:sz w:val="21"/>
                            <w:szCs w:val="21"/>
                          </w:rPr>
                        </w:pPr>
                        <w:r>
                          <w:rPr>
                            <w:rFonts w:ascii="Calibri"/>
                            <w:spacing w:val="-1"/>
                            <w:sz w:val="21"/>
                          </w:rPr>
                          <w:t>7.49%</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right="82"/>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12" w:right="0"/>
                          <w:jc w:val="left"/>
                          <w:rPr>
                            <w:rFonts w:ascii="Calibri" w:hAnsi="Calibri" w:cs="Calibri" w:eastAsia="Calibri" w:hint="default"/>
                            <w:sz w:val="21"/>
                            <w:szCs w:val="21"/>
                          </w:rPr>
                        </w:pPr>
                        <w:r>
                          <w:rPr>
                            <w:rFonts w:ascii="Calibri"/>
                            <w:sz w:val="21"/>
                          </w:rPr>
                          <w:t>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27" w:right="0"/>
                          <w:jc w:val="left"/>
                          <w:rPr>
                            <w:rFonts w:ascii="宋体" w:hAnsi="宋体" w:cs="宋体" w:eastAsia="宋体" w:hint="default"/>
                            <w:sz w:val="21"/>
                            <w:szCs w:val="21"/>
                          </w:rPr>
                        </w:pPr>
                        <w:r>
                          <w:rPr>
                            <w:rFonts w:ascii="宋体" w:hAnsi="宋体" w:cs="宋体" w:eastAsia="宋体" w:hint="default"/>
                            <w:sz w:val="21"/>
                            <w:szCs w:val="21"/>
                          </w:rPr>
                          <w:t>不适用</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29"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3" w:right="0"/>
                          <w:jc w:val="left"/>
                          <w:rPr>
                            <w:rFonts w:ascii="宋体" w:hAnsi="宋体" w:cs="宋体" w:eastAsia="宋体" w:hint="default"/>
                            <w:sz w:val="21"/>
                            <w:szCs w:val="21"/>
                          </w:rPr>
                        </w:pPr>
                        <w:r>
                          <w:rPr>
                            <w:rFonts w:ascii="宋体" w:hAnsi="宋体" w:cs="宋体" w:eastAsia="宋体" w:hint="default"/>
                            <w:sz w:val="21"/>
                            <w:szCs w:val="21"/>
                          </w:rPr>
                          <w:t>营销与服务体系扩建项目</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2"/>
                          <w:jc w:val="right"/>
                          <w:rPr>
                            <w:rFonts w:ascii="Calibri" w:hAnsi="Calibri" w:cs="Calibri" w:eastAsia="Calibri" w:hint="default"/>
                            <w:sz w:val="21"/>
                            <w:szCs w:val="21"/>
                          </w:rPr>
                        </w:pPr>
                        <w:r>
                          <w:rPr>
                            <w:rFonts w:ascii="Calibri"/>
                            <w:spacing w:val="-2"/>
                            <w:sz w:val="21"/>
                          </w:rPr>
                          <w:t>10,411.53</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2"/>
                            <w:sz w:val="21"/>
                          </w:rPr>
                          <w:t>10,411.53</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2"/>
                          <w:jc w:val="right"/>
                          <w:rPr>
                            <w:rFonts w:ascii="Calibri" w:hAnsi="Calibri" w:cs="Calibri" w:eastAsia="Calibri" w:hint="default"/>
                            <w:sz w:val="21"/>
                            <w:szCs w:val="21"/>
                          </w:rPr>
                        </w:pPr>
                        <w:r>
                          <w:rPr>
                            <w:rFonts w:ascii="Calibri"/>
                            <w:spacing w:val="-1"/>
                            <w:sz w:val="21"/>
                          </w:rPr>
                          <w:t>992.59</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269" w:right="0"/>
                          <w:jc w:val="left"/>
                          <w:rPr>
                            <w:rFonts w:ascii="Calibri" w:hAnsi="Calibri" w:cs="Calibri" w:eastAsia="Calibri" w:hint="default"/>
                            <w:sz w:val="21"/>
                            <w:szCs w:val="21"/>
                          </w:rPr>
                        </w:pPr>
                        <w:r>
                          <w:rPr>
                            <w:rFonts w:ascii="Calibri"/>
                            <w:sz w:val="21"/>
                          </w:rPr>
                          <w:t>992.59</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
                          <w:jc w:val="right"/>
                          <w:rPr>
                            <w:rFonts w:ascii="Calibri" w:hAnsi="Calibri" w:cs="Calibri" w:eastAsia="Calibri" w:hint="default"/>
                            <w:sz w:val="21"/>
                            <w:szCs w:val="21"/>
                          </w:rPr>
                        </w:pPr>
                        <w:r>
                          <w:rPr>
                            <w:rFonts w:ascii="Calibri"/>
                            <w:spacing w:val="-1"/>
                            <w:sz w:val="21"/>
                          </w:rPr>
                          <w:t>9.53%</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82"/>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06</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30</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12" w:right="0"/>
                          <w:jc w:val="left"/>
                          <w:rPr>
                            <w:rFonts w:ascii="Calibri" w:hAnsi="Calibri" w:cs="Calibri" w:eastAsia="Calibri" w:hint="default"/>
                            <w:sz w:val="21"/>
                            <w:szCs w:val="21"/>
                          </w:rPr>
                        </w:pPr>
                        <w:r>
                          <w:rPr>
                            <w:rFonts w:ascii="Calibri"/>
                            <w:sz w:val="21"/>
                          </w:rPr>
                          <w:t>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7" w:right="0"/>
                          <w:jc w:val="left"/>
                          <w:rPr>
                            <w:rFonts w:ascii="宋体" w:hAnsi="宋体" w:cs="宋体" w:eastAsia="宋体" w:hint="default"/>
                            <w:sz w:val="21"/>
                            <w:szCs w:val="21"/>
                          </w:rPr>
                        </w:pPr>
                        <w:r>
                          <w:rPr>
                            <w:rFonts w:ascii="宋体" w:hAnsi="宋体" w:cs="宋体" w:eastAsia="宋体" w:hint="default"/>
                            <w:sz w:val="21"/>
                            <w:szCs w:val="21"/>
                          </w:rPr>
                          <w:t>不适用</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1"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454" w:right="0"/>
                          <w:jc w:val="left"/>
                          <w:rPr>
                            <w:rFonts w:ascii="宋体" w:hAnsi="宋体" w:cs="宋体" w:eastAsia="宋体" w:hint="default"/>
                            <w:sz w:val="21"/>
                            <w:szCs w:val="21"/>
                          </w:rPr>
                        </w:pPr>
                        <w:r>
                          <w:rPr>
                            <w:rFonts w:ascii="宋体" w:hAnsi="宋体" w:cs="宋体" w:eastAsia="宋体" w:hint="default"/>
                            <w:sz w:val="21"/>
                            <w:szCs w:val="21"/>
                          </w:rPr>
                          <w:t>承诺投资项目小计</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60"/>
                          <w:jc w:val="right"/>
                          <w:rPr>
                            <w:rFonts w:ascii="Calibri" w:hAnsi="Calibri" w:cs="Calibri" w:eastAsia="Calibri" w:hint="default"/>
                            <w:sz w:val="21"/>
                            <w:szCs w:val="21"/>
                          </w:rPr>
                        </w:pPr>
                        <w:r>
                          <w:rPr>
                            <w:rFonts w:ascii="Calibri"/>
                            <w:w w:val="100"/>
                            <w:sz w:val="21"/>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2"/>
                          <w:jc w:val="right"/>
                          <w:rPr>
                            <w:rFonts w:ascii="Calibri" w:hAnsi="Calibri" w:cs="Calibri" w:eastAsia="Calibri" w:hint="default"/>
                            <w:sz w:val="21"/>
                            <w:szCs w:val="21"/>
                          </w:rPr>
                        </w:pPr>
                        <w:r>
                          <w:rPr>
                            <w:rFonts w:ascii="Calibri"/>
                            <w:spacing w:val="-2"/>
                            <w:sz w:val="21"/>
                          </w:rPr>
                          <w:t>21,501.57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2"/>
                            <w:sz w:val="21"/>
                          </w:rPr>
                          <w:t>21,501.57</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2"/>
                          <w:jc w:val="right"/>
                          <w:rPr>
                            <w:rFonts w:ascii="Calibri" w:hAnsi="Calibri" w:cs="Calibri" w:eastAsia="Calibri" w:hint="default"/>
                            <w:sz w:val="21"/>
                            <w:szCs w:val="21"/>
                          </w:rPr>
                        </w:pPr>
                        <w:r>
                          <w:rPr>
                            <w:rFonts w:ascii="Calibri"/>
                            <w:spacing w:val="-1"/>
                            <w:sz w:val="21"/>
                          </w:rPr>
                          <w:t>3,286.81</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8" w:right="0"/>
                          <w:jc w:val="left"/>
                          <w:rPr>
                            <w:rFonts w:ascii="Calibri" w:hAnsi="Calibri" w:cs="Calibri" w:eastAsia="Calibri" w:hint="default"/>
                            <w:sz w:val="21"/>
                            <w:szCs w:val="21"/>
                          </w:rPr>
                        </w:pPr>
                        <w:r>
                          <w:rPr>
                            <w:rFonts w:ascii="Calibri"/>
                            <w:sz w:val="21"/>
                          </w:rPr>
                          <w:t>3,286.81</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 w:right="0"/>
                          <w:jc w:val="center"/>
                          <w:rPr>
                            <w:rFonts w:ascii="Calibri" w:hAnsi="Calibri" w:cs="Calibri" w:eastAsia="Calibri" w:hint="default"/>
                            <w:sz w:val="21"/>
                            <w:szCs w:val="21"/>
                          </w:rPr>
                        </w:pPr>
                        <w:r>
                          <w:rPr>
                            <w:rFonts w:ascii="Calibri"/>
                            <w:w w:val="100"/>
                            <w:sz w:val="21"/>
                          </w:rPr>
                          <w:t>-</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 w:right="0"/>
                          <w:jc w:val="center"/>
                          <w:rPr>
                            <w:rFonts w:ascii="Calibri" w:hAnsi="Calibri" w:cs="Calibri" w:eastAsia="Calibri" w:hint="default"/>
                            <w:sz w:val="21"/>
                            <w:szCs w:val="21"/>
                          </w:rPr>
                        </w:pPr>
                        <w:r>
                          <w:rPr>
                            <w:rFonts w:ascii="Calibri"/>
                            <w:w w:val="100"/>
                            <w:sz w:val="21"/>
                          </w:rPr>
                          <w:t>-</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12" w:right="0"/>
                          <w:jc w:val="left"/>
                          <w:rPr>
                            <w:rFonts w:ascii="Calibri" w:hAnsi="Calibri" w:cs="Calibri" w:eastAsia="Calibri" w:hint="default"/>
                            <w:sz w:val="21"/>
                            <w:szCs w:val="21"/>
                          </w:rPr>
                        </w:pPr>
                        <w:r>
                          <w:rPr>
                            <w:rFonts w:ascii="Calibri"/>
                            <w:sz w:val="21"/>
                          </w:rPr>
                          <w:t>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3" w:right="0"/>
                          <w:jc w:val="center"/>
                          <w:rPr>
                            <w:rFonts w:ascii="Calibri" w:hAnsi="Calibri" w:cs="Calibri" w:eastAsia="Calibri" w:hint="default"/>
                            <w:sz w:val="21"/>
                            <w:szCs w:val="21"/>
                          </w:rPr>
                        </w:pPr>
                        <w:r>
                          <w:rPr>
                            <w:rFonts w:ascii="Calibri"/>
                            <w:w w:val="100"/>
                            <w:sz w:val="21"/>
                          </w:rPr>
                          <w:t>-</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71"/>
                          <w:jc w:val="right"/>
                          <w:rPr>
                            <w:rFonts w:ascii="Calibri" w:hAnsi="Calibri" w:cs="Calibri" w:eastAsia="Calibri" w:hint="default"/>
                            <w:sz w:val="21"/>
                            <w:szCs w:val="21"/>
                          </w:rPr>
                        </w:pPr>
                        <w:r>
                          <w:rPr>
                            <w:rFonts w:ascii="Calibri"/>
                            <w:w w:val="100"/>
                            <w:sz w:val="21"/>
                          </w:rPr>
                          <w:t>-</w:t>
                        </w:r>
                      </w:p>
                    </w:tc>
                  </w:tr>
                  <w:tr>
                    <w:trPr>
                      <w:trHeight w:val="329"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662" w:right="0"/>
                          <w:jc w:val="left"/>
                          <w:rPr>
                            <w:rFonts w:ascii="宋体" w:hAnsi="宋体" w:cs="宋体" w:eastAsia="宋体" w:hint="default"/>
                            <w:sz w:val="21"/>
                            <w:szCs w:val="21"/>
                          </w:rPr>
                        </w:pPr>
                        <w:r>
                          <w:rPr>
                            <w:rFonts w:ascii="宋体" w:hAnsi="宋体" w:cs="宋体" w:eastAsia="宋体" w:hint="default"/>
                            <w:sz w:val="21"/>
                            <w:szCs w:val="21"/>
                          </w:rPr>
                          <w:t>超募资金投向</w:t>
                        </w:r>
                      </w:p>
                    </w:tc>
                    <w:tc>
                      <w:tcPr>
                        <w:tcW w:w="11421" w:type="dxa"/>
                        <w:gridSpan w:val="11"/>
                        <w:tcBorders>
                          <w:top w:val="single" w:sz="4" w:space="0" w:color="000000"/>
                          <w:left w:val="single" w:sz="4" w:space="0" w:color="000000"/>
                          <w:bottom w:val="single" w:sz="4" w:space="0" w:color="000000"/>
                          <w:right w:val="single" w:sz="4" w:space="0" w:color="000000"/>
                        </w:tcBorders>
                      </w:tcPr>
                      <w:p>
                        <w:pPr/>
                      </w:p>
                    </w:tc>
                  </w:tr>
                  <w:tr>
                    <w:trPr>
                      <w:trHeight w:val="650" w:hRule="exact"/>
                    </w:trPr>
                    <w:tc>
                      <w:tcPr>
                        <w:tcW w:w="2597" w:type="dxa"/>
                        <w:tcBorders>
                          <w:top w:val="single" w:sz="4" w:space="0" w:color="000000"/>
                          <w:left w:val="single" w:sz="4" w:space="0" w:color="000000"/>
                          <w:bottom w:val="single" w:sz="4" w:space="0" w:color="000000"/>
                          <w:right w:val="single" w:sz="4" w:space="0" w:color="000000"/>
                        </w:tcBorders>
                      </w:tcPr>
                      <w:p>
                        <w:pPr>
                          <w:pStyle w:val="TableParagraph"/>
                          <w:spacing w:line="280" w:lineRule="auto" w:before="11"/>
                          <w:ind w:left="23" w:right="38"/>
                          <w:jc w:val="left"/>
                          <w:rPr>
                            <w:rFonts w:ascii="宋体" w:hAnsi="宋体" w:cs="宋体" w:eastAsia="宋体" w:hint="default"/>
                            <w:sz w:val="21"/>
                            <w:szCs w:val="21"/>
                          </w:rPr>
                        </w:pPr>
                        <w:r>
                          <w:rPr>
                            <w:rFonts w:ascii="宋体" w:hAnsi="宋体" w:cs="宋体" w:eastAsia="宋体" w:hint="default"/>
                            <w:spacing w:val="-2"/>
                            <w:sz w:val="21"/>
                            <w:szCs w:val="21"/>
                          </w:rPr>
                          <w:t>投资设立合资公司广东安居</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宝智能控制系统有限公司</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21"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735.00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735.00</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22"/>
                          <w:jc w:val="right"/>
                          <w:rPr>
                            <w:rFonts w:ascii="Calibri" w:hAnsi="Calibri" w:cs="Calibri" w:eastAsia="Calibri" w:hint="default"/>
                            <w:sz w:val="21"/>
                            <w:szCs w:val="21"/>
                          </w:rPr>
                        </w:pPr>
                        <w:r>
                          <w:rPr>
                            <w:rFonts w:ascii="Calibri"/>
                            <w:spacing w:val="-2"/>
                            <w:sz w:val="21"/>
                          </w:rPr>
                          <w:t>735.00</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269" w:right="0"/>
                          <w:jc w:val="left"/>
                          <w:rPr>
                            <w:rFonts w:ascii="Calibri" w:hAnsi="Calibri" w:cs="Calibri" w:eastAsia="Calibri" w:hint="default"/>
                            <w:sz w:val="21"/>
                            <w:szCs w:val="21"/>
                          </w:rPr>
                        </w:pPr>
                        <w:r>
                          <w:rPr>
                            <w:rFonts w:ascii="Calibri"/>
                            <w:sz w:val="21"/>
                          </w:rPr>
                          <w:t>735.00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right="16"/>
                          <w:jc w:val="right"/>
                          <w:rPr>
                            <w:rFonts w:ascii="Calibri" w:hAnsi="Calibri" w:cs="Calibri" w:eastAsia="Calibri" w:hint="default"/>
                            <w:sz w:val="21"/>
                            <w:szCs w:val="21"/>
                          </w:rPr>
                        </w:pPr>
                        <w:r>
                          <w:rPr>
                            <w:rFonts w:ascii="Calibri"/>
                            <w:spacing w:val="-1"/>
                            <w:sz w:val="21"/>
                          </w:rPr>
                          <w:t>100.00%</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right="82"/>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12</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31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6"/>
                            <w:szCs w:val="16"/>
                          </w:rPr>
                        </w:pPr>
                      </w:p>
                      <w:p>
                        <w:pPr>
                          <w:pStyle w:val="TableParagraph"/>
                          <w:spacing w:line="240" w:lineRule="auto"/>
                          <w:ind w:left="412" w:right="0"/>
                          <w:jc w:val="left"/>
                          <w:rPr>
                            <w:rFonts w:ascii="Calibri" w:hAnsi="Calibri" w:cs="Calibri" w:eastAsia="Calibri" w:hint="default"/>
                            <w:sz w:val="21"/>
                            <w:szCs w:val="21"/>
                          </w:rPr>
                        </w:pPr>
                        <w:r>
                          <w:rPr>
                            <w:rFonts w:ascii="Calibri"/>
                            <w:sz w:val="21"/>
                          </w:rPr>
                          <w:t>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27" w:right="0"/>
                          <w:jc w:val="left"/>
                          <w:rPr>
                            <w:rFonts w:ascii="宋体" w:hAnsi="宋体" w:cs="宋体" w:eastAsia="宋体" w:hint="default"/>
                            <w:sz w:val="21"/>
                            <w:szCs w:val="21"/>
                          </w:rPr>
                        </w:pPr>
                        <w:r>
                          <w:rPr>
                            <w:rFonts w:ascii="宋体" w:hAnsi="宋体" w:cs="宋体" w:eastAsia="宋体" w:hint="default"/>
                            <w:sz w:val="21"/>
                            <w:szCs w:val="21"/>
                          </w:rPr>
                          <w:t>不适用</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2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331"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240"/>
                          <w:jc w:val="right"/>
                          <w:rPr>
                            <w:rFonts w:ascii="宋体" w:hAnsi="宋体" w:cs="宋体" w:eastAsia="宋体" w:hint="default"/>
                            <w:sz w:val="21"/>
                            <w:szCs w:val="21"/>
                          </w:rPr>
                        </w:pPr>
                        <w:r>
                          <w:rPr>
                            <w:rFonts w:ascii="宋体" w:hAnsi="宋体" w:cs="宋体" w:eastAsia="宋体" w:hint="default"/>
                            <w:spacing w:val="-2"/>
                            <w:sz w:val="21"/>
                            <w:szCs w:val="21"/>
                          </w:rPr>
                          <w:t>归还银行贷款（如有）</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60"/>
                          <w:jc w:val="right"/>
                          <w:rPr>
                            <w:rFonts w:ascii="Calibri" w:hAnsi="Calibri" w:cs="Calibri" w:eastAsia="Calibri" w:hint="default"/>
                            <w:sz w:val="21"/>
                            <w:szCs w:val="21"/>
                          </w:rPr>
                        </w:pPr>
                        <w:r>
                          <w:rPr>
                            <w:rFonts w:ascii="Calibri"/>
                            <w:w w:val="100"/>
                            <w:sz w:val="21"/>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1"/>
                            <w:sz w:val="21"/>
                          </w:rPr>
                          <w:t>2,000.00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1"/>
                            <w:sz w:val="21"/>
                          </w:rPr>
                          <w:t>2,000.00</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2"/>
                          <w:jc w:val="right"/>
                          <w:rPr>
                            <w:rFonts w:ascii="Calibri" w:hAnsi="Calibri" w:cs="Calibri" w:eastAsia="Calibri" w:hint="default"/>
                            <w:sz w:val="21"/>
                            <w:szCs w:val="21"/>
                          </w:rPr>
                        </w:pPr>
                        <w:r>
                          <w:rPr>
                            <w:rFonts w:ascii="Calibri"/>
                            <w:spacing w:val="-1"/>
                            <w:sz w:val="21"/>
                          </w:rPr>
                          <w:t>2,000.00</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8" w:right="0"/>
                          <w:jc w:val="left"/>
                          <w:rPr>
                            <w:rFonts w:ascii="Calibri" w:hAnsi="Calibri" w:cs="Calibri" w:eastAsia="Calibri" w:hint="default"/>
                            <w:sz w:val="21"/>
                            <w:szCs w:val="21"/>
                          </w:rPr>
                        </w:pPr>
                        <w:r>
                          <w:rPr>
                            <w:rFonts w:ascii="Calibri"/>
                            <w:sz w:val="21"/>
                          </w:rPr>
                          <w:t>2,000.00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
                          <w:jc w:val="right"/>
                          <w:rPr>
                            <w:rFonts w:ascii="Calibri" w:hAnsi="Calibri" w:cs="Calibri" w:eastAsia="Calibri" w:hint="default"/>
                            <w:sz w:val="21"/>
                            <w:szCs w:val="21"/>
                          </w:rPr>
                        </w:pPr>
                        <w:r>
                          <w:rPr>
                            <w:rFonts w:ascii="Calibri"/>
                            <w:spacing w:val="-1"/>
                            <w:sz w:val="21"/>
                          </w:rPr>
                          <w:t>100.00%</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 w:right="0"/>
                          <w:jc w:val="center"/>
                          <w:rPr>
                            <w:rFonts w:ascii="Calibri" w:hAnsi="Calibri" w:cs="Calibri" w:eastAsia="Calibri" w:hint="default"/>
                            <w:sz w:val="21"/>
                            <w:szCs w:val="21"/>
                          </w:rPr>
                        </w:pPr>
                        <w:r>
                          <w:rPr>
                            <w:rFonts w:ascii="Calibri"/>
                            <w:w w:val="100"/>
                            <w:sz w:val="21"/>
                          </w:rPr>
                          <w:t>-</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372" w:right="0"/>
                          <w:jc w:val="left"/>
                          <w:rPr>
                            <w:rFonts w:ascii="Calibri" w:hAnsi="Calibri" w:cs="Calibri" w:eastAsia="Calibri" w:hint="default"/>
                            <w:sz w:val="21"/>
                            <w:szCs w:val="21"/>
                          </w:rPr>
                        </w:pPr>
                        <w:r>
                          <w:rPr>
                            <w:rFonts w:ascii="Calibri"/>
                            <w:w w:val="100"/>
                            <w:sz w:val="21"/>
                          </w:rPr>
                          <w:t>-</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3" w:right="0"/>
                          <w:jc w:val="center"/>
                          <w:rPr>
                            <w:rFonts w:ascii="Calibri" w:hAnsi="Calibri" w:cs="Calibri" w:eastAsia="Calibri" w:hint="default"/>
                            <w:sz w:val="21"/>
                            <w:szCs w:val="21"/>
                          </w:rPr>
                        </w:pPr>
                        <w:r>
                          <w:rPr>
                            <w:rFonts w:ascii="Calibri"/>
                            <w:w w:val="100"/>
                            <w:sz w:val="21"/>
                          </w:rPr>
                          <w:t>-</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71"/>
                          <w:jc w:val="right"/>
                          <w:rPr>
                            <w:rFonts w:ascii="Calibri" w:hAnsi="Calibri" w:cs="Calibri" w:eastAsia="Calibri" w:hint="default"/>
                            <w:sz w:val="21"/>
                            <w:szCs w:val="21"/>
                          </w:rPr>
                        </w:pPr>
                        <w:r>
                          <w:rPr>
                            <w:rFonts w:ascii="Calibri"/>
                            <w:w w:val="100"/>
                            <w:sz w:val="21"/>
                          </w:rPr>
                          <w:t>-</w:t>
                        </w:r>
                      </w:p>
                    </w:tc>
                  </w:tr>
                  <w:tr>
                    <w:trPr>
                      <w:trHeight w:val="329"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240"/>
                          <w:jc w:val="right"/>
                          <w:rPr>
                            <w:rFonts w:ascii="宋体" w:hAnsi="宋体" w:cs="宋体" w:eastAsia="宋体" w:hint="default"/>
                            <w:sz w:val="21"/>
                            <w:szCs w:val="21"/>
                          </w:rPr>
                        </w:pPr>
                        <w:r>
                          <w:rPr>
                            <w:rFonts w:ascii="宋体" w:hAnsi="宋体" w:cs="宋体" w:eastAsia="宋体" w:hint="default"/>
                            <w:spacing w:val="-2"/>
                            <w:sz w:val="21"/>
                            <w:szCs w:val="21"/>
                          </w:rPr>
                          <w:t>补充流动资金（如有）</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60"/>
                          <w:jc w:val="right"/>
                          <w:rPr>
                            <w:rFonts w:ascii="Calibri" w:hAnsi="Calibri" w:cs="Calibri" w:eastAsia="Calibri" w:hint="default"/>
                            <w:sz w:val="21"/>
                            <w:szCs w:val="21"/>
                          </w:rPr>
                        </w:pPr>
                        <w:r>
                          <w:rPr>
                            <w:rFonts w:ascii="Calibri"/>
                            <w:w w:val="100"/>
                            <w:sz w:val="21"/>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1"/>
                            <w:sz w:val="21"/>
                          </w:rPr>
                          <w:t>3,000.00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1"/>
                            <w:sz w:val="21"/>
                          </w:rPr>
                          <w:t>3,000.00</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2"/>
                          <w:jc w:val="right"/>
                          <w:rPr>
                            <w:rFonts w:ascii="Calibri" w:hAnsi="Calibri" w:cs="Calibri" w:eastAsia="Calibri" w:hint="default"/>
                            <w:sz w:val="21"/>
                            <w:szCs w:val="21"/>
                          </w:rPr>
                        </w:pPr>
                        <w:r>
                          <w:rPr>
                            <w:rFonts w:ascii="Calibri"/>
                            <w:spacing w:val="-1"/>
                            <w:sz w:val="21"/>
                          </w:rPr>
                          <w:t>3,000.00</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8" w:right="0"/>
                          <w:jc w:val="left"/>
                          <w:rPr>
                            <w:rFonts w:ascii="Calibri" w:hAnsi="Calibri" w:cs="Calibri" w:eastAsia="Calibri" w:hint="default"/>
                            <w:sz w:val="21"/>
                            <w:szCs w:val="21"/>
                          </w:rPr>
                        </w:pPr>
                        <w:r>
                          <w:rPr>
                            <w:rFonts w:ascii="Calibri"/>
                            <w:sz w:val="21"/>
                          </w:rPr>
                          <w:t>3,000.00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6"/>
                          <w:jc w:val="right"/>
                          <w:rPr>
                            <w:rFonts w:ascii="Calibri" w:hAnsi="Calibri" w:cs="Calibri" w:eastAsia="Calibri" w:hint="default"/>
                            <w:sz w:val="21"/>
                            <w:szCs w:val="21"/>
                          </w:rPr>
                        </w:pPr>
                        <w:r>
                          <w:rPr>
                            <w:rFonts w:ascii="Calibri"/>
                            <w:spacing w:val="-1"/>
                            <w:sz w:val="21"/>
                          </w:rPr>
                          <w:t>100.00%</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 w:right="0"/>
                          <w:jc w:val="center"/>
                          <w:rPr>
                            <w:rFonts w:ascii="Calibri" w:hAnsi="Calibri" w:cs="Calibri" w:eastAsia="Calibri" w:hint="default"/>
                            <w:sz w:val="21"/>
                            <w:szCs w:val="21"/>
                          </w:rPr>
                        </w:pPr>
                        <w:r>
                          <w:rPr>
                            <w:rFonts w:ascii="Calibri"/>
                            <w:w w:val="100"/>
                            <w:sz w:val="21"/>
                          </w:rPr>
                          <w:t>-</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372" w:right="0"/>
                          <w:jc w:val="left"/>
                          <w:rPr>
                            <w:rFonts w:ascii="Calibri" w:hAnsi="Calibri" w:cs="Calibri" w:eastAsia="Calibri" w:hint="default"/>
                            <w:sz w:val="21"/>
                            <w:szCs w:val="21"/>
                          </w:rPr>
                        </w:pPr>
                        <w:r>
                          <w:rPr>
                            <w:rFonts w:ascii="Calibri"/>
                            <w:w w:val="100"/>
                            <w:sz w:val="21"/>
                          </w:rPr>
                          <w:t>-</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3" w:right="0"/>
                          <w:jc w:val="center"/>
                          <w:rPr>
                            <w:rFonts w:ascii="Calibri" w:hAnsi="Calibri" w:cs="Calibri" w:eastAsia="Calibri" w:hint="default"/>
                            <w:sz w:val="21"/>
                            <w:szCs w:val="21"/>
                          </w:rPr>
                        </w:pPr>
                        <w:r>
                          <w:rPr>
                            <w:rFonts w:ascii="Calibri"/>
                            <w:w w:val="100"/>
                            <w:sz w:val="21"/>
                          </w:rPr>
                          <w:t>-</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71"/>
                          <w:jc w:val="right"/>
                          <w:rPr>
                            <w:rFonts w:ascii="Calibri" w:hAnsi="Calibri" w:cs="Calibri" w:eastAsia="Calibri" w:hint="default"/>
                            <w:sz w:val="21"/>
                            <w:szCs w:val="21"/>
                          </w:rPr>
                        </w:pPr>
                        <w:r>
                          <w:rPr>
                            <w:rFonts w:ascii="Calibri"/>
                            <w:w w:val="100"/>
                            <w:sz w:val="21"/>
                          </w:rPr>
                          <w:t>-</w:t>
                        </w:r>
                      </w:p>
                    </w:tc>
                  </w:tr>
                  <w:tr>
                    <w:trPr>
                      <w:trHeight w:val="332"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left="454" w:right="0"/>
                          <w:jc w:val="left"/>
                          <w:rPr>
                            <w:rFonts w:ascii="宋体" w:hAnsi="宋体" w:cs="宋体" w:eastAsia="宋体" w:hint="default"/>
                            <w:sz w:val="21"/>
                            <w:szCs w:val="21"/>
                          </w:rPr>
                        </w:pPr>
                        <w:r>
                          <w:rPr>
                            <w:rFonts w:ascii="宋体" w:hAnsi="宋体" w:cs="宋体" w:eastAsia="宋体" w:hint="default"/>
                            <w:sz w:val="21"/>
                            <w:szCs w:val="21"/>
                          </w:rPr>
                          <w:t>超募资金投向小计</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60"/>
                          <w:jc w:val="right"/>
                          <w:rPr>
                            <w:rFonts w:ascii="Calibri" w:hAnsi="Calibri" w:cs="Calibri" w:eastAsia="Calibri" w:hint="default"/>
                            <w:sz w:val="21"/>
                            <w:szCs w:val="21"/>
                          </w:rPr>
                        </w:pPr>
                        <w:r>
                          <w:rPr>
                            <w:rFonts w:ascii="Calibri"/>
                            <w:w w:val="100"/>
                            <w:sz w:val="21"/>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2"/>
                          <w:jc w:val="right"/>
                          <w:rPr>
                            <w:rFonts w:ascii="Calibri" w:hAnsi="Calibri" w:cs="Calibri" w:eastAsia="Calibri" w:hint="default"/>
                            <w:sz w:val="21"/>
                            <w:szCs w:val="21"/>
                          </w:rPr>
                        </w:pPr>
                        <w:r>
                          <w:rPr>
                            <w:rFonts w:ascii="Calibri"/>
                            <w:spacing w:val="-1"/>
                            <w:sz w:val="21"/>
                          </w:rPr>
                          <w:t>5,735.00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1"/>
                            <w:sz w:val="21"/>
                          </w:rPr>
                          <w:t>5,735.00</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3"/>
                          <w:jc w:val="right"/>
                          <w:rPr>
                            <w:rFonts w:ascii="Calibri" w:hAnsi="Calibri" w:cs="Calibri" w:eastAsia="Calibri" w:hint="default"/>
                            <w:sz w:val="21"/>
                            <w:szCs w:val="21"/>
                          </w:rPr>
                        </w:pPr>
                        <w:r>
                          <w:rPr>
                            <w:rFonts w:ascii="Calibri"/>
                            <w:spacing w:val="-1"/>
                            <w:sz w:val="21"/>
                          </w:rPr>
                          <w:t>5,735.00</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08" w:right="0"/>
                          <w:jc w:val="left"/>
                          <w:rPr>
                            <w:rFonts w:ascii="Calibri" w:hAnsi="Calibri" w:cs="Calibri" w:eastAsia="Calibri" w:hint="default"/>
                            <w:sz w:val="21"/>
                            <w:szCs w:val="21"/>
                          </w:rPr>
                        </w:pPr>
                        <w:r>
                          <w:rPr>
                            <w:rFonts w:ascii="Calibri"/>
                            <w:sz w:val="21"/>
                          </w:rPr>
                          <w:t>5,735.00</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 w:right="0"/>
                          <w:jc w:val="center"/>
                          <w:rPr>
                            <w:rFonts w:ascii="Calibri" w:hAnsi="Calibri" w:cs="Calibri" w:eastAsia="Calibri" w:hint="default"/>
                            <w:sz w:val="21"/>
                            <w:szCs w:val="21"/>
                          </w:rPr>
                        </w:pPr>
                        <w:r>
                          <w:rPr>
                            <w:rFonts w:ascii="Calibri"/>
                            <w:w w:val="100"/>
                            <w:sz w:val="21"/>
                          </w:rPr>
                          <w:t>-</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 w:right="0"/>
                          <w:jc w:val="center"/>
                          <w:rPr>
                            <w:rFonts w:ascii="Calibri" w:hAnsi="Calibri" w:cs="Calibri" w:eastAsia="Calibri" w:hint="default"/>
                            <w:sz w:val="21"/>
                            <w:szCs w:val="21"/>
                          </w:rPr>
                        </w:pPr>
                        <w:r>
                          <w:rPr>
                            <w:rFonts w:ascii="Calibri"/>
                            <w:w w:val="100"/>
                            <w:sz w:val="21"/>
                          </w:rPr>
                          <w:t>-</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12" w:right="0"/>
                          <w:jc w:val="left"/>
                          <w:rPr>
                            <w:rFonts w:ascii="Calibri" w:hAnsi="Calibri" w:cs="Calibri" w:eastAsia="Calibri" w:hint="default"/>
                            <w:sz w:val="21"/>
                            <w:szCs w:val="21"/>
                          </w:rPr>
                        </w:pPr>
                        <w:r>
                          <w:rPr>
                            <w:rFonts w:ascii="Calibri"/>
                            <w:sz w:val="21"/>
                          </w:rPr>
                          <w:t>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3" w:right="0"/>
                          <w:jc w:val="center"/>
                          <w:rPr>
                            <w:rFonts w:ascii="Calibri" w:hAnsi="Calibri" w:cs="Calibri" w:eastAsia="Calibri" w:hint="default"/>
                            <w:sz w:val="21"/>
                            <w:szCs w:val="21"/>
                          </w:rPr>
                        </w:pPr>
                        <w:r>
                          <w:rPr>
                            <w:rFonts w:ascii="Calibri"/>
                            <w:w w:val="100"/>
                            <w:sz w:val="21"/>
                          </w:rPr>
                          <w:t>-</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71"/>
                          <w:jc w:val="right"/>
                          <w:rPr>
                            <w:rFonts w:ascii="Calibri" w:hAnsi="Calibri" w:cs="Calibri" w:eastAsia="Calibri" w:hint="default"/>
                            <w:sz w:val="21"/>
                            <w:szCs w:val="21"/>
                          </w:rPr>
                        </w:pPr>
                        <w:r>
                          <w:rPr>
                            <w:rFonts w:ascii="Calibri"/>
                            <w:w w:val="100"/>
                            <w:sz w:val="21"/>
                          </w:rPr>
                          <w:t>-</w:t>
                        </w:r>
                      </w:p>
                    </w:tc>
                  </w:tr>
                  <w:tr>
                    <w:trPr>
                      <w:trHeight w:val="329"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7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360"/>
                          <w:jc w:val="right"/>
                          <w:rPr>
                            <w:rFonts w:ascii="Calibri" w:hAnsi="Calibri" w:cs="Calibri" w:eastAsia="Calibri" w:hint="default"/>
                            <w:sz w:val="21"/>
                            <w:szCs w:val="21"/>
                          </w:rPr>
                        </w:pPr>
                        <w:r>
                          <w:rPr>
                            <w:rFonts w:ascii="Calibri"/>
                            <w:w w:val="100"/>
                            <w:sz w:val="21"/>
                          </w:rPr>
                          <w:t>-</w:t>
                        </w:r>
                      </w:p>
                    </w:tc>
                    <w:tc>
                      <w:tcPr>
                        <w:tcW w:w="9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2"/>
                            <w:sz w:val="21"/>
                          </w:rPr>
                          <w:t>27,236.57</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0"/>
                          <w:jc w:val="right"/>
                          <w:rPr>
                            <w:rFonts w:ascii="Calibri" w:hAnsi="Calibri" w:cs="Calibri" w:eastAsia="Calibri" w:hint="default"/>
                            <w:sz w:val="21"/>
                            <w:szCs w:val="21"/>
                          </w:rPr>
                        </w:pPr>
                        <w:r>
                          <w:rPr>
                            <w:rFonts w:ascii="Calibri"/>
                            <w:spacing w:val="-2"/>
                            <w:sz w:val="21"/>
                          </w:rPr>
                          <w:t>27,236.57</w:t>
                        </w:r>
                      </w:p>
                    </w:tc>
                    <w:tc>
                      <w:tcPr>
                        <w:tcW w:w="13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2"/>
                          <w:jc w:val="right"/>
                          <w:rPr>
                            <w:rFonts w:ascii="Calibri" w:hAnsi="Calibri" w:cs="Calibri" w:eastAsia="Calibri" w:hint="default"/>
                            <w:sz w:val="21"/>
                            <w:szCs w:val="21"/>
                          </w:rPr>
                        </w:pPr>
                        <w:r>
                          <w:rPr>
                            <w:rFonts w:ascii="Calibri"/>
                            <w:spacing w:val="-2"/>
                            <w:sz w:val="21"/>
                          </w:rPr>
                          <w:t>9,021.81</w:t>
                        </w:r>
                      </w:p>
                    </w:tc>
                    <w:tc>
                      <w:tcPr>
                        <w:tcW w:w="88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11" w:right="0"/>
                          <w:jc w:val="left"/>
                          <w:rPr>
                            <w:rFonts w:ascii="Calibri" w:hAnsi="Calibri" w:cs="Calibri" w:eastAsia="Calibri" w:hint="default"/>
                            <w:sz w:val="21"/>
                            <w:szCs w:val="21"/>
                          </w:rPr>
                        </w:pPr>
                        <w:r>
                          <w:rPr>
                            <w:rFonts w:ascii="Calibri"/>
                            <w:sz w:val="21"/>
                          </w:rPr>
                          <w:t>9,021.81</w:t>
                        </w:r>
                      </w:p>
                    </w:tc>
                    <w:tc>
                      <w:tcPr>
                        <w:tcW w:w="12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1" w:right="0"/>
                          <w:jc w:val="center"/>
                          <w:rPr>
                            <w:rFonts w:ascii="Calibri" w:hAnsi="Calibri" w:cs="Calibri" w:eastAsia="Calibri" w:hint="default"/>
                            <w:sz w:val="21"/>
                            <w:szCs w:val="21"/>
                          </w:rPr>
                        </w:pPr>
                        <w:r>
                          <w:rPr>
                            <w:rFonts w:ascii="Calibri"/>
                            <w:w w:val="100"/>
                            <w:sz w:val="21"/>
                          </w:rPr>
                          <w:t>-</w:t>
                        </w:r>
                      </w:p>
                    </w:tc>
                    <w:tc>
                      <w:tcPr>
                        <w:tcW w:w="18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6" w:right="0"/>
                          <w:jc w:val="center"/>
                          <w:rPr>
                            <w:rFonts w:ascii="Calibri" w:hAnsi="Calibri" w:cs="Calibri" w:eastAsia="Calibri" w:hint="default"/>
                            <w:sz w:val="21"/>
                            <w:szCs w:val="21"/>
                          </w:rPr>
                        </w:pPr>
                        <w:r>
                          <w:rPr>
                            <w:rFonts w:ascii="Calibri"/>
                            <w:w w:val="100"/>
                            <w:sz w:val="21"/>
                          </w:rPr>
                          <w:t>-</w:t>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412" w:right="0"/>
                          <w:jc w:val="left"/>
                          <w:rPr>
                            <w:rFonts w:ascii="Calibri" w:hAnsi="Calibri" w:cs="Calibri" w:eastAsia="Calibri" w:hint="default"/>
                            <w:sz w:val="21"/>
                            <w:szCs w:val="21"/>
                          </w:rPr>
                        </w:pPr>
                        <w:r>
                          <w:rPr>
                            <w:rFonts w:ascii="Calibri"/>
                            <w:sz w:val="21"/>
                          </w:rPr>
                          <w:t>0.00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left="3" w:right="0"/>
                          <w:jc w:val="center"/>
                          <w:rPr>
                            <w:rFonts w:ascii="Calibri" w:hAnsi="Calibri" w:cs="Calibri" w:eastAsia="Calibri" w:hint="default"/>
                            <w:sz w:val="21"/>
                            <w:szCs w:val="21"/>
                          </w:rPr>
                        </w:pPr>
                        <w:r>
                          <w:rPr>
                            <w:rFonts w:ascii="Calibri"/>
                            <w:w w:val="100"/>
                            <w:sz w:val="21"/>
                          </w:rPr>
                          <w:t>-</w:t>
                        </w:r>
                      </w:p>
                    </w:tc>
                    <w:tc>
                      <w:tcPr>
                        <w:tcW w:w="12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571"/>
                          <w:jc w:val="right"/>
                          <w:rPr>
                            <w:rFonts w:ascii="Calibri" w:hAnsi="Calibri" w:cs="Calibri" w:eastAsia="Calibri" w:hint="default"/>
                            <w:sz w:val="21"/>
                            <w:szCs w:val="21"/>
                          </w:rPr>
                        </w:pPr>
                        <w:r>
                          <w:rPr>
                            <w:rFonts w:ascii="Calibri"/>
                            <w:w w:val="100"/>
                            <w:sz w:val="21"/>
                          </w:rPr>
                          <w:t>-</w:t>
                        </w:r>
                      </w:p>
                    </w:tc>
                  </w:tr>
                  <w:tr>
                    <w:trPr>
                      <w:trHeight w:val="650"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0" w:lineRule="auto" w:before="11"/>
                          <w:ind w:left="23" w:right="-32" w:firstLine="7"/>
                          <w:jc w:val="left"/>
                          <w:rPr>
                            <w:rFonts w:ascii="宋体" w:hAnsi="宋体" w:cs="宋体" w:eastAsia="宋体" w:hint="default"/>
                            <w:sz w:val="21"/>
                            <w:szCs w:val="21"/>
                          </w:rPr>
                        </w:pPr>
                        <w:r>
                          <w:rPr>
                            <w:rFonts w:ascii="宋体" w:hAnsi="宋体" w:cs="宋体" w:eastAsia="宋体" w:hint="default"/>
                            <w:sz w:val="21"/>
                            <w:szCs w:val="21"/>
                          </w:rPr>
                          <w:t>未达到计划进度或预计收益</w:t>
                        </w:r>
                        <w:r>
                          <w:rPr>
                            <w:rFonts w:ascii="宋体" w:hAnsi="宋体" w:cs="宋体" w:eastAsia="宋体" w:hint="default"/>
                            <w:w w:val="100"/>
                            <w:sz w:val="21"/>
                            <w:szCs w:val="21"/>
                          </w:rPr>
                          <w:t> </w:t>
                        </w:r>
                        <w:r>
                          <w:rPr>
                            <w:rFonts w:ascii="宋体" w:hAnsi="宋体" w:cs="宋体" w:eastAsia="宋体" w:hint="default"/>
                            <w:spacing w:val="-12"/>
                            <w:w w:val="100"/>
                            <w:sz w:val="21"/>
                            <w:szCs w:val="21"/>
                          </w:rPr>
                          <w:t>的情况和原因（分具体项目）</w:t>
                        </w:r>
                        <w:r>
                          <w:rPr>
                            <w:rFonts w:ascii="宋体" w:hAnsi="宋体" w:cs="宋体" w:eastAsia="宋体" w:hint="default"/>
                            <w:w w:val="100"/>
                            <w:sz w:val="21"/>
                            <w:szCs w:val="21"/>
                          </w:rPr>
                        </w:r>
                      </w:p>
                    </w:tc>
                    <w:tc>
                      <w:tcPr>
                        <w:tcW w:w="11421" w:type="dxa"/>
                        <w:gridSpan w:val="11"/>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1" w:right="-22"/>
                          <w:jc w:val="left"/>
                          <w:rPr>
                            <w:rFonts w:ascii="Calibri" w:hAnsi="Calibri" w:cs="Calibri" w:eastAsia="Calibri" w:hint="default"/>
                            <w:sz w:val="21"/>
                            <w:szCs w:val="21"/>
                          </w:rPr>
                        </w:pPr>
                        <w:r>
                          <w:rPr>
                            <w:rFonts w:ascii="宋体" w:hAnsi="宋体" w:cs="宋体" w:eastAsia="宋体" w:hint="default"/>
                            <w:sz w:val="21"/>
                            <w:szCs w:val="21"/>
                          </w:rPr>
                          <w:t>扩产至</w:t>
                        </w:r>
                        <w:r>
                          <w:rPr>
                            <w:rFonts w:ascii="宋体" w:hAnsi="宋体" w:cs="宋体" w:eastAsia="宋体" w:hint="default"/>
                            <w:spacing w:val="-54"/>
                            <w:sz w:val="21"/>
                            <w:szCs w:val="21"/>
                          </w:rPr>
                          <w:t> </w:t>
                        </w:r>
                        <w:r>
                          <w:rPr>
                            <w:rFonts w:ascii="Calibri" w:hAnsi="Calibri" w:cs="Calibri" w:eastAsia="Calibri" w:hint="default"/>
                            <w:sz w:val="21"/>
                            <w:szCs w:val="21"/>
                          </w:rPr>
                          <w:t>1</w:t>
                        </w:r>
                      </w:p>
                      <w:p>
                        <w:pPr>
                          <w:pStyle w:val="TableParagraph"/>
                          <w:spacing w:line="240" w:lineRule="auto" w:before="20"/>
                          <w:ind w:left="21" w:right="0"/>
                          <w:jc w:val="left"/>
                          <w:rPr>
                            <w:rFonts w:ascii="Calibri" w:hAnsi="Calibri" w:cs="Calibri" w:eastAsia="Calibri" w:hint="default"/>
                            <w:sz w:val="21"/>
                            <w:szCs w:val="21"/>
                          </w:rPr>
                        </w:pPr>
                        <w:r>
                          <w:rPr>
                            <w:rFonts w:ascii="宋体" w:hAnsi="宋体" w:cs="宋体" w:eastAsia="宋体" w:hint="default"/>
                            <w:sz w:val="21"/>
                            <w:szCs w:val="21"/>
                          </w:rPr>
                          <w:t>致</w:t>
                        </w:r>
                        <w:r>
                          <w:rPr>
                            <w:rFonts w:ascii="宋体" w:hAnsi="宋体" w:cs="宋体" w:eastAsia="宋体" w:hint="default"/>
                            <w:spacing w:val="-56"/>
                            <w:sz w:val="21"/>
                            <w:szCs w:val="21"/>
                          </w:rPr>
                          <w:t> </w:t>
                        </w:r>
                        <w:r>
                          <w:rPr>
                            <w:rFonts w:ascii="Calibri" w:hAnsi="Calibri" w:cs="Calibri" w:eastAsia="Calibri" w:hint="default"/>
                            <w:sz w:val="21"/>
                            <w:szCs w:val="21"/>
                          </w:rPr>
                          <w:t>2011</w:t>
                        </w:r>
                      </w:p>
                      <w:p>
                        <w:pPr>
                          <w:pStyle w:val="TableParagraph"/>
                          <w:spacing w:line="256" w:lineRule="auto" w:before="11"/>
                          <w:ind w:left="763" w:right="122" w:firstLine="48"/>
                          <w:jc w:val="left"/>
                          <w:rPr>
                            <w:rFonts w:ascii="宋体" w:hAnsi="宋体" w:cs="宋体" w:eastAsia="宋体" w:hint="default"/>
                            <w:sz w:val="21"/>
                            <w:szCs w:val="21"/>
                          </w:rPr>
                        </w:pPr>
                        <w:r>
                          <w:rPr>
                            <w:rFonts w:ascii="Calibri" w:hAnsi="Calibri" w:cs="Calibri" w:eastAsia="Calibri" w:hint="default"/>
                            <w:sz w:val="21"/>
                            <w:szCs w:val="21"/>
                          </w:rPr>
                          <w:t>22</w:t>
                        </w:r>
                        <w:r>
                          <w:rPr>
                            <w:rFonts w:ascii="Calibri" w:hAnsi="Calibri" w:cs="Calibri" w:eastAsia="Calibri" w:hint="default"/>
                            <w:spacing w:val="16"/>
                            <w:sz w:val="21"/>
                            <w:szCs w:val="21"/>
                          </w:rPr>
                          <w:t> </w:t>
                        </w:r>
                        <w:r>
                          <w:rPr>
                            <w:rFonts w:ascii="宋体" w:hAnsi="宋体" w:cs="宋体" w:eastAsia="宋体" w:hint="default"/>
                            <w:spacing w:val="-4"/>
                            <w:sz w:val="21"/>
                            <w:szCs w:val="21"/>
                          </w:rPr>
                          <w:t>万台数字化安防产品项目：本公司厂房搬迁在</w:t>
                        </w:r>
                        <w:r>
                          <w:rPr>
                            <w:rFonts w:ascii="宋体" w:hAnsi="宋体" w:cs="宋体" w:eastAsia="宋体" w:hint="default"/>
                            <w:spacing w:val="-46"/>
                            <w:sz w:val="21"/>
                            <w:szCs w:val="21"/>
                          </w:rPr>
                          <w:t> </w:t>
                        </w:r>
                        <w:r>
                          <w:rPr>
                            <w:rFonts w:ascii="Calibri" w:hAnsi="Calibri" w:cs="Calibri" w:eastAsia="Calibri" w:hint="default"/>
                            <w:sz w:val="21"/>
                            <w:szCs w:val="21"/>
                          </w:rPr>
                          <w:t>2012</w:t>
                        </w:r>
                        <w:r>
                          <w:rPr>
                            <w:rFonts w:ascii="Calibri" w:hAnsi="Calibri" w:cs="Calibri" w:eastAsia="Calibri" w:hint="default"/>
                            <w:spacing w:val="16"/>
                            <w:sz w:val="21"/>
                            <w:szCs w:val="21"/>
                          </w:rPr>
                          <w:t> </w:t>
                        </w:r>
                        <w:r>
                          <w:rPr>
                            <w:rFonts w:ascii="宋体" w:hAnsi="宋体" w:cs="宋体" w:eastAsia="宋体" w:hint="default"/>
                            <w:spacing w:val="-4"/>
                            <w:sz w:val="21"/>
                            <w:szCs w:val="21"/>
                          </w:rPr>
                          <w:t>年进行，与项目相关的机器设备等资产大部分在</w:t>
                        </w:r>
                        <w:r>
                          <w:rPr>
                            <w:rFonts w:ascii="宋体" w:hAnsi="宋体" w:cs="宋体" w:eastAsia="宋体" w:hint="default"/>
                            <w:spacing w:val="-46"/>
                            <w:sz w:val="21"/>
                            <w:szCs w:val="21"/>
                          </w:rPr>
                          <w:t> </w:t>
                        </w:r>
                        <w:r>
                          <w:rPr>
                            <w:rFonts w:ascii="Calibri" w:hAnsi="Calibri" w:cs="Calibri" w:eastAsia="Calibri" w:hint="default"/>
                            <w:sz w:val="21"/>
                            <w:szCs w:val="21"/>
                          </w:rPr>
                          <w:t>2012</w:t>
                        </w:r>
                        <w:r>
                          <w:rPr>
                            <w:rFonts w:ascii="Calibri" w:hAnsi="Calibri" w:cs="Calibri" w:eastAsia="Calibri" w:hint="default"/>
                            <w:spacing w:val="13"/>
                            <w:sz w:val="21"/>
                            <w:szCs w:val="21"/>
                          </w:rPr>
                          <w:t> </w:t>
                        </w:r>
                        <w:r>
                          <w:rPr>
                            <w:rFonts w:ascii="宋体" w:hAnsi="宋体" w:cs="宋体" w:eastAsia="宋体" w:hint="default"/>
                            <w:sz w:val="21"/>
                            <w:szCs w:val="21"/>
                          </w:rPr>
                          <w:t>年购买</w:t>
                        </w:r>
                        <w:r>
                          <w:rPr>
                            <w:rFonts w:ascii="宋体" w:hAnsi="宋体" w:cs="宋体" w:eastAsia="宋体" w:hint="default"/>
                            <w:w w:val="100"/>
                            <w:sz w:val="21"/>
                            <w:szCs w:val="21"/>
                          </w:rPr>
                          <w:t> </w:t>
                        </w:r>
                        <w:r>
                          <w:rPr>
                            <w:rFonts w:ascii="宋体" w:hAnsi="宋体" w:cs="宋体" w:eastAsia="宋体" w:hint="default"/>
                            <w:spacing w:val="-3"/>
                            <w:sz w:val="21"/>
                            <w:szCs w:val="21"/>
                          </w:rPr>
                          <w:t>年项目资金投入进度减缓；营销与服务体系扩建项目：</w:t>
                        </w:r>
                        <w:r>
                          <w:rPr>
                            <w:rFonts w:ascii="Calibri" w:hAnsi="Calibri" w:cs="Calibri" w:eastAsia="Calibri" w:hint="default"/>
                            <w:spacing w:val="-3"/>
                            <w:sz w:val="21"/>
                            <w:szCs w:val="21"/>
                          </w:rPr>
                          <w:t>2011</w:t>
                        </w:r>
                        <w:r>
                          <w:rPr>
                            <w:rFonts w:ascii="Calibri" w:hAnsi="Calibri" w:cs="Calibri" w:eastAsia="Calibri" w:hint="default"/>
                            <w:spacing w:val="32"/>
                            <w:sz w:val="21"/>
                            <w:szCs w:val="21"/>
                          </w:rPr>
                          <w:t> </w:t>
                        </w:r>
                        <w:r>
                          <w:rPr>
                            <w:rFonts w:ascii="宋体" w:hAnsi="宋体" w:cs="宋体" w:eastAsia="宋体" w:hint="default"/>
                            <w:sz w:val="21"/>
                            <w:szCs w:val="21"/>
                          </w:rPr>
                          <w:t>年国家对房地产调控力度增大，房产价格进入下跌通道</w:t>
                        </w:r>
                      </w:p>
                    </w:tc>
                  </w:tr>
                </w:tbl>
                <w:p>
                  <w:pPr/>
                </w:p>
              </w:txbxContent>
            </v:textbox>
            <w10:wrap type="none"/>
          </v:shape>
        </w:pict>
      </w:r>
      <w:r>
        <w:rPr>
          <w:rFonts w:ascii="宋体" w:hAnsi="宋体" w:cs="宋体" w:eastAsia="宋体" w:hint="default"/>
          <w:w w:val="100"/>
          <w:sz w:val="21"/>
          <w:szCs w:val="21"/>
        </w:rPr>
        <w:t>，</w:t>
      </w:r>
    </w:p>
    <w:p>
      <w:pPr>
        <w:spacing w:before="46"/>
        <w:ind w:left="0" w:right="112" w:firstLine="0"/>
        <w:jc w:val="right"/>
        <w:rPr>
          <w:rFonts w:ascii="宋体" w:hAnsi="宋体" w:cs="宋体" w:eastAsia="宋体" w:hint="default"/>
          <w:sz w:val="21"/>
          <w:szCs w:val="21"/>
        </w:rPr>
      </w:pPr>
      <w:r>
        <w:rPr>
          <w:rFonts w:ascii="宋体" w:hAnsi="宋体" w:cs="宋体" w:eastAsia="宋体" w:hint="default"/>
          <w:w w:val="100"/>
          <w:sz w:val="21"/>
          <w:szCs w:val="21"/>
        </w:rPr>
        <w:t>，</w:t>
      </w:r>
    </w:p>
    <w:p>
      <w:pPr>
        <w:spacing w:after="0"/>
        <w:jc w:val="right"/>
        <w:rPr>
          <w:rFonts w:ascii="宋体" w:hAnsi="宋体" w:cs="宋体" w:eastAsia="宋体" w:hint="default"/>
          <w:sz w:val="21"/>
          <w:szCs w:val="21"/>
        </w:rPr>
        <w:sectPr>
          <w:headerReference w:type="default" r:id="rId53"/>
          <w:footerReference w:type="default" r:id="rId54"/>
          <w:pgSz w:w="16850" w:h="11910" w:orient="landscape"/>
          <w:pgMar w:header="0" w:footer="1193" w:top="1100" w:bottom="1380" w:left="1300" w:right="1220"/>
          <w:pgNumType w:start="38"/>
        </w:sectPr>
      </w:pPr>
    </w:p>
    <w:p>
      <w:pPr>
        <w:spacing w:line="240" w:lineRule="auto" w:before="0"/>
        <w:rPr>
          <w:rFonts w:ascii="宋体" w:hAnsi="宋体" w:cs="宋体" w:eastAsia="宋体" w:hint="default"/>
          <w:sz w:val="20"/>
          <w:szCs w:val="20"/>
        </w:rPr>
      </w:pPr>
    </w:p>
    <w:p>
      <w:pPr>
        <w:tabs>
          <w:tab w:pos="6805" w:val="left" w:leader="none"/>
        </w:tabs>
        <w:spacing w:before="179"/>
        <w:ind w:left="817" w:right="0" w:firstLine="0"/>
        <w:jc w:val="left"/>
        <w:rPr>
          <w:rFonts w:ascii="宋体" w:hAnsi="宋体" w:cs="宋体" w:eastAsia="宋体" w:hint="default"/>
          <w:sz w:val="21"/>
          <w:szCs w:val="21"/>
        </w:rPr>
      </w:pPr>
      <w:r>
        <w:rPr/>
        <w:pict>
          <v:shape style="position:absolute;margin-left:72pt;margin-top:-8.806316pt;width:33.85pt;height:30pt;mso-position-horizontal-relative:page;mso-position-vertical-relative:paragraph;z-index:1936" type="#_x0000_t75" stroked="false">
            <v:imagedata r:id="rId57" o:title=""/>
          </v:shape>
        </w:pict>
      </w:r>
      <w:r>
        <w:rPr>
          <w:rFonts w:ascii="宋体" w:hAnsi="宋体" w:cs="宋体" w:eastAsia="宋体" w:hint="default"/>
          <w:spacing w:val="-2"/>
          <w:sz w:val="21"/>
          <w:szCs w:val="21"/>
        </w:rPr>
        <w:t>广东安居宝数码科技股份有限公司</w:t>
        <w:tab/>
      </w:r>
      <w:r>
        <w:rPr>
          <w:rFonts w:ascii="宋体" w:hAnsi="宋体" w:cs="宋体" w:eastAsia="宋体" w:hint="default"/>
          <w:spacing w:val="-1"/>
          <w:sz w:val="21"/>
          <w:szCs w:val="21"/>
        </w:rPr>
        <w:t>2011</w:t>
      </w:r>
      <w:r>
        <w:rPr>
          <w:rFonts w:ascii="宋体" w:hAnsi="宋体" w:cs="宋体" w:eastAsia="宋体" w:hint="default"/>
          <w:spacing w:val="-42"/>
          <w:sz w:val="21"/>
          <w:szCs w:val="21"/>
        </w:rPr>
        <w:t> </w:t>
      </w:r>
      <w:r>
        <w:rPr>
          <w:rFonts w:ascii="宋体" w:hAnsi="宋体" w:cs="宋体" w:eastAsia="宋体" w:hint="default"/>
          <w:spacing w:val="-2"/>
          <w:sz w:val="21"/>
          <w:szCs w:val="21"/>
        </w:rPr>
        <w:t>年年度报告</w:t>
      </w:r>
    </w:p>
    <w:p>
      <w:pPr>
        <w:spacing w:line="240" w:lineRule="auto" w:before="10"/>
        <w:rPr>
          <w:rFonts w:ascii="宋体" w:hAnsi="宋体" w:cs="宋体" w:eastAsia="宋体" w:hint="default"/>
          <w:sz w:val="3"/>
          <w:szCs w:val="3"/>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701.75pt;height:.75pt;mso-position-horizontal-relative:char;mso-position-vertical-relative:line" coordorigin="0,0" coordsize="14035,15">
            <v:group style="position:absolute;left:7;top:7;width:14021;height:2" coordorigin="7,7" coordsize="14021,2">
              <v:shape style="position:absolute;left:7;top:7;width:14021;height:2" coordorigin="7,7" coordsize="14021,0" path="m7,7l14028,7e" filled="false" stroked="true" strokeweight=".72pt" strokecolor="#000000">
                <v:path arrowok="t"/>
              </v:shape>
            </v:group>
          </v:group>
        </w:pict>
      </w:r>
      <w:r>
        <w:rPr>
          <w:rFonts w:ascii="宋体" w:hAnsi="宋体" w:cs="宋体" w:eastAsia="宋体" w:hint="default"/>
          <w:sz w:val="2"/>
          <w:szCs w:val="2"/>
        </w:rPr>
      </w:r>
    </w:p>
    <w:p>
      <w:pPr>
        <w:spacing w:line="240" w:lineRule="auto" w:before="11"/>
        <w:rPr>
          <w:rFonts w:ascii="宋体" w:hAnsi="宋体" w:cs="宋体" w:eastAsia="宋体" w:hint="default"/>
          <w:sz w:val="18"/>
          <w:szCs w:val="18"/>
        </w:rPr>
      </w:pPr>
    </w:p>
    <w:tbl>
      <w:tblPr>
        <w:tblW w:w="0" w:type="auto"/>
        <w:jc w:val="left"/>
        <w:tblInd w:w="106" w:type="dxa"/>
        <w:tblLayout w:type="fixed"/>
        <w:tblCellMar>
          <w:top w:w="0" w:type="dxa"/>
          <w:left w:w="0" w:type="dxa"/>
          <w:bottom w:w="0" w:type="dxa"/>
          <w:right w:w="0" w:type="dxa"/>
        </w:tblCellMar>
        <w:tblLook w:val="01E0"/>
      </w:tblPr>
      <w:tblGrid>
        <w:gridCol w:w="2597"/>
        <w:gridCol w:w="11421"/>
      </w:tblGrid>
      <w:tr>
        <w:trPr>
          <w:trHeight w:val="650"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54" w:lineRule="auto" w:before="11"/>
              <w:ind w:left="21" w:right="16"/>
              <w:jc w:val="left"/>
              <w:rPr>
                <w:rFonts w:ascii="宋体" w:hAnsi="宋体" w:cs="宋体" w:eastAsia="宋体" w:hint="default"/>
                <w:sz w:val="21"/>
                <w:szCs w:val="21"/>
              </w:rPr>
            </w:pPr>
            <w:r>
              <w:rPr>
                <w:rFonts w:ascii="宋体" w:hAnsi="宋体" w:cs="宋体" w:eastAsia="宋体" w:hint="default"/>
                <w:spacing w:val="-4"/>
                <w:sz w:val="21"/>
                <w:szCs w:val="21"/>
              </w:rPr>
              <w:t>为降低购置成本，公司决定延期购置营销网点办公场地，并间接使营销展示厅建造等计划未如期实施，导致 </w:t>
            </w:r>
            <w:r>
              <w:rPr>
                <w:rFonts w:ascii="Calibri" w:hAnsi="Calibri" w:cs="Calibri" w:eastAsia="Calibri" w:hint="default"/>
                <w:sz w:val="21"/>
                <w:szCs w:val="21"/>
              </w:rPr>
              <w:t>2011 </w:t>
            </w:r>
            <w:r>
              <w:rPr>
                <w:rFonts w:ascii="宋体" w:hAnsi="宋体" w:cs="宋体" w:eastAsia="宋体" w:hint="default"/>
                <w:sz w:val="21"/>
                <w:szCs w:val="21"/>
              </w:rPr>
              <w:t>年投入进度</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减缓。</w:t>
            </w:r>
          </w:p>
        </w:tc>
      </w:tr>
      <w:tr>
        <w:trPr>
          <w:trHeight w:val="648"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auto" w:before="11"/>
              <w:ind w:left="873" w:right="31" w:hanging="843"/>
              <w:jc w:val="left"/>
              <w:rPr>
                <w:rFonts w:ascii="宋体" w:hAnsi="宋体" w:cs="宋体" w:eastAsia="宋体" w:hint="default"/>
                <w:sz w:val="21"/>
                <w:szCs w:val="21"/>
              </w:rPr>
            </w:pPr>
            <w:r>
              <w:rPr>
                <w:rFonts w:ascii="宋体" w:hAnsi="宋体" w:cs="宋体" w:eastAsia="宋体" w:hint="default"/>
                <w:spacing w:val="-2"/>
                <w:sz w:val="21"/>
                <w:szCs w:val="21"/>
              </w:rPr>
              <w:t>项目可行性发生重大变化的</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情况说明</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left="21" w:right="0"/>
              <w:jc w:val="left"/>
              <w:rPr>
                <w:rFonts w:ascii="宋体" w:hAnsi="宋体" w:cs="宋体" w:eastAsia="宋体" w:hint="default"/>
                <w:sz w:val="21"/>
                <w:szCs w:val="21"/>
              </w:rPr>
            </w:pPr>
            <w:r>
              <w:rPr>
                <w:rFonts w:ascii="宋体" w:hAnsi="宋体" w:cs="宋体" w:eastAsia="宋体" w:hint="default"/>
                <w:sz w:val="21"/>
                <w:szCs w:val="21"/>
              </w:rPr>
              <w:t>本年度未发生重大变化</w:t>
            </w:r>
          </w:p>
        </w:tc>
      </w:tr>
      <w:tr>
        <w:trPr>
          <w:trHeight w:val="331" w:hRule="exact"/>
        </w:trPr>
        <w:tc>
          <w:tcPr>
            <w:tcW w:w="2597"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8"/>
                <w:szCs w:val="18"/>
              </w:rPr>
            </w:pPr>
          </w:p>
          <w:p>
            <w:pPr>
              <w:pStyle w:val="TableParagraph"/>
              <w:spacing w:line="278" w:lineRule="auto"/>
              <w:ind w:left="768" w:right="31" w:hanging="738"/>
              <w:jc w:val="left"/>
              <w:rPr>
                <w:rFonts w:ascii="宋体" w:hAnsi="宋体" w:cs="宋体" w:eastAsia="宋体" w:hint="default"/>
                <w:sz w:val="21"/>
                <w:szCs w:val="21"/>
              </w:rPr>
            </w:pPr>
            <w:r>
              <w:rPr>
                <w:rFonts w:ascii="宋体" w:hAnsi="宋体" w:cs="宋体" w:eastAsia="宋体" w:hint="default"/>
                <w:spacing w:val="-2"/>
                <w:sz w:val="21"/>
                <w:szCs w:val="21"/>
              </w:rPr>
              <w:t>超募资金的金额、用途及使</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用进展情况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4"/>
              <w:ind w:left="21" w:right="0"/>
              <w:jc w:val="left"/>
              <w:rPr>
                <w:rFonts w:ascii="宋体" w:hAnsi="宋体" w:cs="宋体" w:eastAsia="宋体" w:hint="default"/>
                <w:sz w:val="21"/>
                <w:szCs w:val="21"/>
              </w:rPr>
            </w:pPr>
            <w:r>
              <w:rPr>
                <w:rFonts w:ascii="宋体" w:hAnsi="宋体" w:cs="宋体" w:eastAsia="宋体" w:hint="default"/>
                <w:sz w:val="21"/>
                <w:szCs w:val="21"/>
              </w:rPr>
              <w:t>适用</w:t>
            </w:r>
          </w:p>
        </w:tc>
      </w:tr>
      <w:tr>
        <w:trPr>
          <w:trHeight w:val="1289" w:hRule="exact"/>
        </w:trPr>
        <w:tc>
          <w:tcPr>
            <w:tcW w:w="2597" w:type="dxa"/>
            <w:vMerge/>
            <w:tcBorders>
              <w:left w:val="single" w:sz="4" w:space="0" w:color="000000"/>
              <w:bottom w:val="single" w:sz="4" w:space="0" w:color="000000"/>
              <w:right w:val="single" w:sz="4" w:space="0" w:color="000000"/>
            </w:tcBorders>
            <w:shd w:val="clear" w:color="auto" w:fill="DCDCDC"/>
          </w:tcPr>
          <w:p>
            <w:pP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21" w:right="0"/>
              <w:jc w:val="left"/>
              <w:rPr>
                <w:rFonts w:ascii="宋体" w:hAnsi="宋体" w:cs="宋体" w:eastAsia="宋体" w:hint="default"/>
                <w:sz w:val="21"/>
                <w:szCs w:val="21"/>
              </w:rPr>
            </w:pPr>
            <w:r>
              <w:rPr>
                <w:rFonts w:ascii="宋体" w:hAnsi="宋体" w:cs="宋体" w:eastAsia="宋体" w:hint="default"/>
                <w:sz w:val="21"/>
                <w:szCs w:val="21"/>
              </w:rPr>
              <w:t>本公司</w:t>
            </w:r>
            <w:r>
              <w:rPr>
                <w:rFonts w:ascii="宋体" w:hAnsi="宋体" w:cs="宋体" w:eastAsia="宋体" w:hint="default"/>
                <w:spacing w:val="-52"/>
                <w:sz w:val="21"/>
                <w:szCs w:val="21"/>
              </w:rPr>
              <w:t> </w:t>
            </w:r>
            <w:r>
              <w:rPr>
                <w:rFonts w:ascii="Calibri" w:hAnsi="Calibri" w:cs="Calibri" w:eastAsia="Calibri" w:hint="default"/>
                <w:sz w:val="21"/>
                <w:szCs w:val="21"/>
              </w:rPr>
              <w:t>IPO</w:t>
            </w:r>
            <w:r>
              <w:rPr>
                <w:rFonts w:ascii="Calibri" w:hAnsi="Calibri" w:cs="Calibri" w:eastAsia="Calibri" w:hint="default"/>
                <w:spacing w:val="5"/>
                <w:sz w:val="21"/>
                <w:szCs w:val="21"/>
              </w:rPr>
              <w:t> </w:t>
            </w:r>
            <w:r>
              <w:rPr>
                <w:rFonts w:ascii="宋体" w:hAnsi="宋体" w:cs="宋体" w:eastAsia="宋体" w:hint="default"/>
                <w:sz w:val="21"/>
                <w:szCs w:val="21"/>
              </w:rPr>
              <w:t>募集资金净额为</w:t>
            </w:r>
            <w:r>
              <w:rPr>
                <w:rFonts w:ascii="宋体" w:hAnsi="宋体" w:cs="宋体" w:eastAsia="宋体" w:hint="default"/>
                <w:spacing w:val="-51"/>
                <w:sz w:val="21"/>
                <w:szCs w:val="21"/>
              </w:rPr>
              <w:t> </w:t>
            </w:r>
            <w:r>
              <w:rPr>
                <w:rFonts w:ascii="Calibri" w:hAnsi="Calibri" w:cs="Calibri" w:eastAsia="Calibri" w:hint="default"/>
                <w:sz w:val="21"/>
                <w:szCs w:val="21"/>
              </w:rPr>
              <w:t>83,136.66</w:t>
            </w:r>
            <w:r>
              <w:rPr>
                <w:rFonts w:ascii="Calibri" w:hAnsi="Calibri" w:cs="Calibri" w:eastAsia="Calibri" w:hint="default"/>
                <w:spacing w:val="5"/>
                <w:sz w:val="21"/>
                <w:szCs w:val="21"/>
              </w:rPr>
              <w:t> </w:t>
            </w:r>
            <w:r>
              <w:rPr>
                <w:rFonts w:ascii="宋体" w:hAnsi="宋体" w:cs="宋体" w:eastAsia="宋体" w:hint="default"/>
                <w:spacing w:val="-4"/>
                <w:sz w:val="21"/>
                <w:szCs w:val="21"/>
              </w:rPr>
              <w:t>万元，计划募集</w:t>
            </w:r>
            <w:r>
              <w:rPr>
                <w:rFonts w:ascii="宋体" w:hAnsi="宋体" w:cs="宋体" w:eastAsia="宋体" w:hint="default"/>
                <w:spacing w:val="-51"/>
                <w:sz w:val="21"/>
                <w:szCs w:val="21"/>
              </w:rPr>
              <w:t> </w:t>
            </w:r>
            <w:r>
              <w:rPr>
                <w:rFonts w:ascii="Calibri" w:hAnsi="Calibri" w:cs="Calibri" w:eastAsia="Calibri" w:hint="default"/>
                <w:sz w:val="21"/>
                <w:szCs w:val="21"/>
              </w:rPr>
              <w:t>21,501.57</w:t>
            </w:r>
            <w:r>
              <w:rPr>
                <w:rFonts w:ascii="Calibri" w:hAnsi="Calibri" w:cs="Calibri" w:eastAsia="Calibri" w:hint="default"/>
                <w:spacing w:val="5"/>
                <w:sz w:val="21"/>
                <w:szCs w:val="21"/>
              </w:rPr>
              <w:t> </w:t>
            </w:r>
            <w:r>
              <w:rPr>
                <w:rFonts w:ascii="宋体" w:hAnsi="宋体" w:cs="宋体" w:eastAsia="宋体" w:hint="default"/>
                <w:spacing w:val="-4"/>
                <w:sz w:val="21"/>
                <w:szCs w:val="21"/>
              </w:rPr>
              <w:t>万元，超募资金</w:t>
            </w:r>
            <w:r>
              <w:rPr>
                <w:rFonts w:ascii="宋体" w:hAnsi="宋体" w:cs="宋体" w:eastAsia="宋体" w:hint="default"/>
                <w:spacing w:val="-52"/>
                <w:sz w:val="21"/>
                <w:szCs w:val="21"/>
              </w:rPr>
              <w:t> </w:t>
            </w:r>
            <w:r>
              <w:rPr>
                <w:rFonts w:ascii="Calibri" w:hAnsi="Calibri" w:cs="Calibri" w:eastAsia="Calibri" w:hint="default"/>
                <w:sz w:val="21"/>
                <w:szCs w:val="21"/>
              </w:rPr>
              <w:t>61,635.09</w:t>
            </w:r>
            <w:r>
              <w:rPr>
                <w:rFonts w:ascii="Calibri" w:hAnsi="Calibri" w:cs="Calibri" w:eastAsia="Calibri" w:hint="default"/>
                <w:spacing w:val="5"/>
                <w:sz w:val="21"/>
                <w:szCs w:val="21"/>
              </w:rPr>
              <w:t> </w:t>
            </w:r>
            <w:r>
              <w:rPr>
                <w:rFonts w:ascii="宋体" w:hAnsi="宋体" w:cs="宋体" w:eastAsia="宋体" w:hint="default"/>
                <w:spacing w:val="-4"/>
                <w:sz w:val="21"/>
                <w:szCs w:val="21"/>
              </w:rPr>
              <w:t>万元。</w:t>
            </w:r>
            <w:r>
              <w:rPr>
                <w:rFonts w:ascii="Calibri" w:hAnsi="Calibri" w:cs="Calibri" w:eastAsia="Calibri" w:hint="default"/>
                <w:spacing w:val="-4"/>
                <w:sz w:val="21"/>
                <w:szCs w:val="21"/>
              </w:rPr>
              <w:t>2011</w:t>
            </w:r>
            <w:r>
              <w:rPr>
                <w:rFonts w:ascii="Calibri" w:hAnsi="Calibri" w:cs="Calibri" w:eastAsia="Calibri"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Calibri" w:hAnsi="Calibri" w:cs="Calibri" w:eastAsia="Calibri" w:hint="default"/>
                <w:sz w:val="21"/>
                <w:szCs w:val="21"/>
              </w:rPr>
              <w:t>1</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28</w:t>
            </w:r>
            <w:r>
              <w:rPr>
                <w:rFonts w:ascii="Calibri" w:hAnsi="Calibri" w:cs="Calibri" w:eastAsia="Calibri" w:hint="default"/>
                <w:spacing w:val="4"/>
                <w:sz w:val="21"/>
                <w:szCs w:val="21"/>
              </w:rPr>
              <w:t> </w:t>
            </w:r>
            <w:r>
              <w:rPr>
                <w:rFonts w:ascii="宋体" w:hAnsi="宋体" w:cs="宋体" w:eastAsia="宋体" w:hint="default"/>
                <w:sz w:val="21"/>
                <w:szCs w:val="21"/>
              </w:rPr>
              <w:t>日公司第一</w:t>
            </w:r>
          </w:p>
          <w:p>
            <w:pPr>
              <w:pStyle w:val="TableParagraph"/>
              <w:spacing w:line="240" w:lineRule="auto" w:before="18"/>
              <w:ind w:left="21" w:right="0"/>
              <w:jc w:val="left"/>
              <w:rPr>
                <w:rFonts w:ascii="Calibri" w:hAnsi="Calibri" w:cs="Calibri" w:eastAsia="Calibri" w:hint="default"/>
                <w:sz w:val="21"/>
                <w:szCs w:val="21"/>
              </w:rPr>
            </w:pPr>
            <w:r>
              <w:rPr>
                <w:rFonts w:ascii="宋体" w:hAnsi="宋体" w:cs="宋体" w:eastAsia="宋体" w:hint="default"/>
                <w:w w:val="100"/>
                <w:sz w:val="21"/>
                <w:szCs w:val="21"/>
              </w:rPr>
              <w:t>届董</w:t>
            </w:r>
            <w:r>
              <w:rPr>
                <w:rFonts w:ascii="宋体" w:hAnsi="宋体" w:cs="宋体" w:eastAsia="宋体" w:hint="default"/>
                <w:spacing w:val="-3"/>
                <w:w w:val="100"/>
                <w:sz w:val="21"/>
                <w:szCs w:val="21"/>
              </w:rPr>
              <w:t>事</w:t>
            </w:r>
            <w:r>
              <w:rPr>
                <w:rFonts w:ascii="宋体" w:hAnsi="宋体" w:cs="宋体" w:eastAsia="宋体" w:hint="default"/>
                <w:w w:val="100"/>
                <w:sz w:val="21"/>
                <w:szCs w:val="21"/>
              </w:rPr>
              <w:t>会</w:t>
            </w:r>
            <w:r>
              <w:rPr>
                <w:rFonts w:ascii="宋体" w:hAnsi="宋体" w:cs="宋体" w:eastAsia="宋体" w:hint="default"/>
                <w:spacing w:val="-3"/>
                <w:w w:val="100"/>
                <w:sz w:val="21"/>
                <w:szCs w:val="21"/>
              </w:rPr>
              <w:t>第</w:t>
            </w:r>
            <w:r>
              <w:rPr>
                <w:rFonts w:ascii="宋体" w:hAnsi="宋体" w:cs="宋体" w:eastAsia="宋体" w:hint="default"/>
                <w:w w:val="100"/>
                <w:sz w:val="21"/>
                <w:szCs w:val="21"/>
              </w:rPr>
              <w:t>九</w:t>
            </w:r>
            <w:r>
              <w:rPr>
                <w:rFonts w:ascii="宋体" w:hAnsi="宋体" w:cs="宋体" w:eastAsia="宋体" w:hint="default"/>
                <w:spacing w:val="-3"/>
                <w:w w:val="100"/>
                <w:sz w:val="21"/>
                <w:szCs w:val="21"/>
              </w:rPr>
              <w:t>次</w:t>
            </w:r>
            <w:r>
              <w:rPr>
                <w:rFonts w:ascii="宋体" w:hAnsi="宋体" w:cs="宋体" w:eastAsia="宋体" w:hint="default"/>
                <w:w w:val="100"/>
                <w:sz w:val="21"/>
                <w:szCs w:val="21"/>
              </w:rPr>
              <w:t>会</w:t>
            </w:r>
            <w:r>
              <w:rPr>
                <w:rFonts w:ascii="宋体" w:hAnsi="宋体" w:cs="宋体" w:eastAsia="宋体" w:hint="default"/>
                <w:spacing w:val="-3"/>
                <w:w w:val="100"/>
                <w:sz w:val="21"/>
                <w:szCs w:val="21"/>
              </w:rPr>
              <w:t>议</w:t>
            </w:r>
            <w:r>
              <w:rPr>
                <w:rFonts w:ascii="宋体" w:hAnsi="宋体" w:cs="宋体" w:eastAsia="宋体" w:hint="default"/>
                <w:w w:val="100"/>
                <w:sz w:val="21"/>
                <w:szCs w:val="21"/>
              </w:rPr>
              <w:t>决定</w:t>
            </w:r>
            <w:r>
              <w:rPr>
                <w:rFonts w:ascii="宋体" w:hAnsi="宋体" w:cs="宋体" w:eastAsia="宋体" w:hint="default"/>
                <w:spacing w:val="-106"/>
                <w:w w:val="100"/>
                <w:sz w:val="21"/>
                <w:szCs w:val="21"/>
              </w:rPr>
              <w:t>，</w:t>
            </w:r>
            <w:r>
              <w:rPr>
                <w:rFonts w:ascii="宋体" w:hAnsi="宋体" w:cs="宋体" w:eastAsia="宋体" w:hint="default"/>
                <w:w w:val="100"/>
                <w:sz w:val="21"/>
                <w:szCs w:val="21"/>
              </w:rPr>
              <w:t>公司</w:t>
            </w:r>
            <w:r>
              <w:rPr>
                <w:rFonts w:ascii="宋体" w:hAnsi="宋体" w:cs="宋体" w:eastAsia="宋体" w:hint="default"/>
                <w:spacing w:val="-3"/>
                <w:w w:val="100"/>
                <w:sz w:val="21"/>
                <w:szCs w:val="21"/>
              </w:rPr>
              <w:t>使</w:t>
            </w:r>
            <w:r>
              <w:rPr>
                <w:rFonts w:ascii="宋体" w:hAnsi="宋体" w:cs="宋体" w:eastAsia="宋体" w:hint="default"/>
                <w:w w:val="100"/>
                <w:sz w:val="21"/>
                <w:szCs w:val="21"/>
              </w:rPr>
              <w:t>用</w:t>
            </w:r>
            <w:r>
              <w:rPr>
                <w:rFonts w:ascii="宋体" w:hAnsi="宋体" w:cs="宋体" w:eastAsia="宋体" w:hint="default"/>
                <w:spacing w:val="-55"/>
                <w:sz w:val="21"/>
                <w:szCs w:val="21"/>
              </w:rPr>
              <w:t> </w:t>
            </w:r>
            <w:r>
              <w:rPr>
                <w:rFonts w:ascii="Calibri" w:hAnsi="Calibri" w:cs="Calibri" w:eastAsia="Calibri" w:hint="default"/>
                <w:w w:val="100"/>
                <w:sz w:val="21"/>
                <w:szCs w:val="21"/>
              </w:rPr>
              <w:t>2</w:t>
            </w:r>
            <w:r>
              <w:rPr>
                <w:rFonts w:ascii="Calibri" w:hAnsi="Calibri" w:cs="Calibri" w:eastAsia="Calibri" w:hint="default"/>
                <w:spacing w:val="-3"/>
                <w:w w:val="100"/>
                <w:sz w:val="21"/>
                <w:szCs w:val="21"/>
              </w:rPr>
              <w:t>,</w:t>
            </w:r>
            <w:r>
              <w:rPr>
                <w:rFonts w:ascii="Calibri" w:hAnsi="Calibri" w:cs="Calibri" w:eastAsia="Calibri" w:hint="default"/>
                <w:w w:val="100"/>
                <w:sz w:val="21"/>
                <w:szCs w:val="21"/>
              </w:rPr>
              <w:t>0</w:t>
            </w:r>
            <w:r>
              <w:rPr>
                <w:rFonts w:ascii="Calibri" w:hAnsi="Calibri" w:cs="Calibri" w:eastAsia="Calibri" w:hint="default"/>
                <w:spacing w:val="-2"/>
                <w:w w:val="100"/>
                <w:sz w:val="21"/>
                <w:szCs w:val="21"/>
              </w:rPr>
              <w:t>0</w:t>
            </w:r>
            <w:r>
              <w:rPr>
                <w:rFonts w:ascii="Calibri" w:hAnsi="Calibri" w:cs="Calibri" w:eastAsia="Calibri" w:hint="default"/>
                <w:w w:val="100"/>
                <w:sz w:val="21"/>
                <w:szCs w:val="21"/>
              </w:rPr>
              <w:t>0</w:t>
            </w:r>
            <w:r>
              <w:rPr>
                <w:rFonts w:ascii="Calibri" w:hAnsi="Calibri" w:cs="Calibri" w:eastAsia="Calibri" w:hint="default"/>
                <w:spacing w:val="6"/>
                <w:sz w:val="21"/>
                <w:szCs w:val="21"/>
              </w:rPr>
              <w:t> </w:t>
            </w:r>
            <w:r>
              <w:rPr>
                <w:rFonts w:ascii="宋体" w:hAnsi="宋体" w:cs="宋体" w:eastAsia="宋体" w:hint="default"/>
                <w:spacing w:val="-3"/>
                <w:w w:val="100"/>
                <w:sz w:val="21"/>
                <w:szCs w:val="21"/>
              </w:rPr>
              <w:t>万</w:t>
            </w:r>
            <w:r>
              <w:rPr>
                <w:rFonts w:ascii="宋体" w:hAnsi="宋体" w:cs="宋体" w:eastAsia="宋体" w:hint="default"/>
                <w:w w:val="100"/>
                <w:sz w:val="21"/>
                <w:szCs w:val="21"/>
              </w:rPr>
              <w:t>元</w:t>
            </w:r>
            <w:r>
              <w:rPr>
                <w:rFonts w:ascii="宋体" w:hAnsi="宋体" w:cs="宋体" w:eastAsia="宋体" w:hint="default"/>
                <w:spacing w:val="-3"/>
                <w:w w:val="100"/>
                <w:sz w:val="21"/>
                <w:szCs w:val="21"/>
              </w:rPr>
              <w:t>超募</w:t>
            </w:r>
            <w:r>
              <w:rPr>
                <w:rFonts w:ascii="宋体" w:hAnsi="宋体" w:cs="宋体" w:eastAsia="宋体" w:hint="default"/>
                <w:w w:val="100"/>
                <w:sz w:val="21"/>
                <w:szCs w:val="21"/>
              </w:rPr>
              <w:t>资金</w:t>
            </w:r>
            <w:r>
              <w:rPr>
                <w:rFonts w:ascii="宋体" w:hAnsi="宋体" w:cs="宋体" w:eastAsia="宋体" w:hint="default"/>
                <w:spacing w:val="-3"/>
                <w:w w:val="100"/>
                <w:sz w:val="21"/>
                <w:szCs w:val="21"/>
              </w:rPr>
              <w:t>提</w:t>
            </w:r>
            <w:r>
              <w:rPr>
                <w:rFonts w:ascii="宋体" w:hAnsi="宋体" w:cs="宋体" w:eastAsia="宋体" w:hint="default"/>
                <w:w w:val="100"/>
                <w:sz w:val="21"/>
                <w:szCs w:val="21"/>
              </w:rPr>
              <w:t>前</w:t>
            </w:r>
            <w:r>
              <w:rPr>
                <w:rFonts w:ascii="宋体" w:hAnsi="宋体" w:cs="宋体" w:eastAsia="宋体" w:hint="default"/>
                <w:spacing w:val="-3"/>
                <w:w w:val="100"/>
                <w:sz w:val="21"/>
                <w:szCs w:val="21"/>
              </w:rPr>
              <w:t>归</w:t>
            </w:r>
            <w:r>
              <w:rPr>
                <w:rFonts w:ascii="宋体" w:hAnsi="宋体" w:cs="宋体" w:eastAsia="宋体" w:hint="default"/>
                <w:w w:val="100"/>
                <w:sz w:val="21"/>
                <w:szCs w:val="21"/>
              </w:rPr>
              <w:t>还</w:t>
            </w:r>
            <w:r>
              <w:rPr>
                <w:rFonts w:ascii="宋体" w:hAnsi="宋体" w:cs="宋体" w:eastAsia="宋体" w:hint="default"/>
                <w:spacing w:val="-3"/>
                <w:w w:val="100"/>
                <w:sz w:val="21"/>
                <w:szCs w:val="21"/>
              </w:rPr>
              <w:t>银</w:t>
            </w:r>
            <w:r>
              <w:rPr>
                <w:rFonts w:ascii="宋体" w:hAnsi="宋体" w:cs="宋体" w:eastAsia="宋体" w:hint="default"/>
                <w:w w:val="100"/>
                <w:sz w:val="21"/>
                <w:szCs w:val="21"/>
              </w:rPr>
              <w:t>行</w:t>
            </w:r>
            <w:r>
              <w:rPr>
                <w:rFonts w:ascii="宋体" w:hAnsi="宋体" w:cs="宋体" w:eastAsia="宋体" w:hint="default"/>
                <w:spacing w:val="-3"/>
                <w:w w:val="100"/>
                <w:sz w:val="21"/>
                <w:szCs w:val="21"/>
              </w:rPr>
              <w:t>贷</w:t>
            </w:r>
            <w:r>
              <w:rPr>
                <w:rFonts w:ascii="宋体" w:hAnsi="宋体" w:cs="宋体" w:eastAsia="宋体" w:hint="default"/>
                <w:w w:val="100"/>
                <w:sz w:val="21"/>
                <w:szCs w:val="21"/>
              </w:rPr>
              <w:t>款</w:t>
            </w:r>
            <w:r>
              <w:rPr>
                <w:rFonts w:ascii="宋体" w:hAnsi="宋体" w:cs="宋体" w:eastAsia="宋体" w:hint="default"/>
                <w:spacing w:val="-104"/>
                <w:w w:val="100"/>
                <w:sz w:val="21"/>
                <w:szCs w:val="21"/>
              </w:rPr>
              <w:t>，</w:t>
            </w:r>
            <w:r>
              <w:rPr>
                <w:rFonts w:ascii="宋体" w:hAnsi="宋体" w:cs="宋体" w:eastAsia="宋体" w:hint="default"/>
                <w:spacing w:val="-3"/>
                <w:w w:val="100"/>
                <w:sz w:val="21"/>
                <w:szCs w:val="21"/>
              </w:rPr>
              <w:t>使</w:t>
            </w:r>
            <w:r>
              <w:rPr>
                <w:rFonts w:ascii="宋体" w:hAnsi="宋体" w:cs="宋体" w:eastAsia="宋体" w:hint="default"/>
                <w:w w:val="100"/>
                <w:sz w:val="21"/>
                <w:szCs w:val="21"/>
              </w:rPr>
              <w:t>用</w:t>
            </w:r>
            <w:r>
              <w:rPr>
                <w:rFonts w:ascii="宋体" w:hAnsi="宋体" w:cs="宋体" w:eastAsia="宋体" w:hint="default"/>
                <w:spacing w:val="-53"/>
                <w:sz w:val="21"/>
                <w:szCs w:val="21"/>
              </w:rPr>
              <w:t> </w:t>
            </w:r>
            <w:r>
              <w:rPr>
                <w:rFonts w:ascii="Calibri" w:hAnsi="Calibri" w:cs="Calibri" w:eastAsia="Calibri" w:hint="default"/>
                <w:w w:val="100"/>
                <w:sz w:val="21"/>
                <w:szCs w:val="21"/>
              </w:rPr>
              <w:t>3</w:t>
            </w:r>
            <w:r>
              <w:rPr>
                <w:rFonts w:ascii="Calibri" w:hAnsi="Calibri" w:cs="Calibri" w:eastAsia="Calibri" w:hint="default"/>
                <w:spacing w:val="-3"/>
                <w:w w:val="100"/>
                <w:sz w:val="21"/>
                <w:szCs w:val="21"/>
              </w:rPr>
              <w:t>,</w:t>
            </w:r>
            <w:r>
              <w:rPr>
                <w:rFonts w:ascii="Calibri" w:hAnsi="Calibri" w:cs="Calibri" w:eastAsia="Calibri" w:hint="default"/>
                <w:spacing w:val="-2"/>
                <w:w w:val="100"/>
                <w:sz w:val="21"/>
                <w:szCs w:val="21"/>
              </w:rPr>
              <w:t>0</w:t>
            </w:r>
            <w:r>
              <w:rPr>
                <w:rFonts w:ascii="Calibri" w:hAnsi="Calibri" w:cs="Calibri" w:eastAsia="Calibri" w:hint="default"/>
                <w:w w:val="100"/>
                <w:sz w:val="21"/>
                <w:szCs w:val="21"/>
              </w:rPr>
              <w:t>00</w:t>
            </w:r>
            <w:r>
              <w:rPr>
                <w:rFonts w:ascii="Calibri" w:hAnsi="Calibri" w:cs="Calibri" w:eastAsia="Calibri" w:hint="default"/>
                <w:spacing w:val="4"/>
                <w:sz w:val="21"/>
                <w:szCs w:val="21"/>
              </w:rPr>
              <w:t> </w:t>
            </w:r>
            <w:r>
              <w:rPr>
                <w:rFonts w:ascii="宋体" w:hAnsi="宋体" w:cs="宋体" w:eastAsia="宋体" w:hint="default"/>
                <w:w w:val="100"/>
                <w:sz w:val="21"/>
                <w:szCs w:val="21"/>
              </w:rPr>
              <w:t>万</w:t>
            </w:r>
            <w:r>
              <w:rPr>
                <w:rFonts w:ascii="宋体" w:hAnsi="宋体" w:cs="宋体" w:eastAsia="宋体" w:hint="default"/>
                <w:spacing w:val="-3"/>
                <w:w w:val="100"/>
                <w:sz w:val="21"/>
                <w:szCs w:val="21"/>
              </w:rPr>
              <w:t>元</w:t>
            </w:r>
            <w:r>
              <w:rPr>
                <w:rFonts w:ascii="宋体" w:hAnsi="宋体" w:cs="宋体" w:eastAsia="宋体" w:hint="default"/>
                <w:w w:val="100"/>
                <w:sz w:val="21"/>
                <w:szCs w:val="21"/>
              </w:rPr>
              <w:t>超</w:t>
            </w:r>
            <w:r>
              <w:rPr>
                <w:rFonts w:ascii="宋体" w:hAnsi="宋体" w:cs="宋体" w:eastAsia="宋体" w:hint="default"/>
                <w:spacing w:val="-3"/>
                <w:w w:val="100"/>
                <w:sz w:val="21"/>
                <w:szCs w:val="21"/>
              </w:rPr>
              <w:t>募</w:t>
            </w:r>
            <w:r>
              <w:rPr>
                <w:rFonts w:ascii="宋体" w:hAnsi="宋体" w:cs="宋体" w:eastAsia="宋体" w:hint="default"/>
                <w:w w:val="100"/>
                <w:sz w:val="21"/>
                <w:szCs w:val="21"/>
              </w:rPr>
              <w:t>资</w:t>
            </w:r>
            <w:r>
              <w:rPr>
                <w:rFonts w:ascii="宋体" w:hAnsi="宋体" w:cs="宋体" w:eastAsia="宋体" w:hint="default"/>
                <w:spacing w:val="-3"/>
                <w:w w:val="100"/>
                <w:sz w:val="21"/>
                <w:szCs w:val="21"/>
              </w:rPr>
              <w:t>金永</w:t>
            </w:r>
            <w:r>
              <w:rPr>
                <w:rFonts w:ascii="宋体" w:hAnsi="宋体" w:cs="宋体" w:eastAsia="宋体" w:hint="default"/>
                <w:w w:val="100"/>
                <w:sz w:val="21"/>
                <w:szCs w:val="21"/>
              </w:rPr>
              <w:t>久补</w:t>
            </w:r>
            <w:r>
              <w:rPr>
                <w:rFonts w:ascii="宋体" w:hAnsi="宋体" w:cs="宋体" w:eastAsia="宋体" w:hint="default"/>
                <w:spacing w:val="-3"/>
                <w:w w:val="100"/>
                <w:sz w:val="21"/>
                <w:szCs w:val="21"/>
              </w:rPr>
              <w:t>充</w:t>
            </w:r>
            <w:r>
              <w:rPr>
                <w:rFonts w:ascii="宋体" w:hAnsi="宋体" w:cs="宋体" w:eastAsia="宋体" w:hint="default"/>
                <w:w w:val="100"/>
                <w:sz w:val="21"/>
                <w:szCs w:val="21"/>
              </w:rPr>
              <w:t>流</w:t>
            </w:r>
            <w:r>
              <w:rPr>
                <w:rFonts w:ascii="宋体" w:hAnsi="宋体" w:cs="宋体" w:eastAsia="宋体" w:hint="default"/>
                <w:spacing w:val="-3"/>
                <w:w w:val="100"/>
                <w:sz w:val="21"/>
                <w:szCs w:val="21"/>
              </w:rPr>
              <w:t>动</w:t>
            </w:r>
            <w:r>
              <w:rPr>
                <w:rFonts w:ascii="宋体" w:hAnsi="宋体" w:cs="宋体" w:eastAsia="宋体" w:hint="default"/>
                <w:w w:val="100"/>
                <w:sz w:val="21"/>
                <w:szCs w:val="21"/>
              </w:rPr>
              <w:t>资金</w:t>
            </w:r>
            <w:r>
              <w:rPr>
                <w:rFonts w:ascii="宋体" w:hAnsi="宋体" w:cs="宋体" w:eastAsia="宋体" w:hint="default"/>
                <w:spacing w:val="-106"/>
                <w:w w:val="100"/>
                <w:sz w:val="21"/>
                <w:szCs w:val="21"/>
              </w:rPr>
              <w:t>；</w:t>
            </w:r>
            <w:r>
              <w:rPr>
                <w:rFonts w:ascii="Calibri" w:hAnsi="Calibri" w:cs="Calibri" w:eastAsia="Calibri" w:hint="default"/>
                <w:spacing w:val="-2"/>
                <w:w w:val="100"/>
                <w:sz w:val="21"/>
                <w:szCs w:val="21"/>
              </w:rPr>
              <w:t>2011</w:t>
            </w:r>
            <w:r>
              <w:rPr>
                <w:rFonts w:ascii="Calibri" w:hAnsi="Calibri" w:cs="Calibri" w:eastAsia="Calibri" w:hint="default"/>
                <w:w w:val="100"/>
                <w:sz w:val="21"/>
                <w:szCs w:val="21"/>
              </w:rPr>
            </w:r>
          </w:p>
          <w:p>
            <w:pPr>
              <w:pStyle w:val="TableParagraph"/>
              <w:spacing w:line="254" w:lineRule="auto" w:before="20"/>
              <w:ind w:left="21" w:right="31"/>
              <w:jc w:val="left"/>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Calibri" w:hAnsi="Calibri" w:cs="Calibri" w:eastAsia="Calibri" w:hint="default"/>
                <w:sz w:val="21"/>
                <w:szCs w:val="21"/>
              </w:rPr>
              <w:t>10</w:t>
            </w:r>
            <w:r>
              <w:rPr>
                <w:rFonts w:ascii="Calibri" w:hAnsi="Calibri" w:cs="Calibri" w:eastAsia="Calibri"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Calibri" w:hAnsi="Calibri" w:cs="Calibri" w:eastAsia="Calibri" w:hint="default"/>
                <w:sz w:val="21"/>
                <w:szCs w:val="21"/>
              </w:rPr>
              <w:t>21</w:t>
            </w:r>
            <w:r>
              <w:rPr>
                <w:rFonts w:ascii="Calibri" w:hAnsi="Calibri" w:cs="Calibri" w:eastAsia="Calibri" w:hint="default"/>
                <w:spacing w:val="2"/>
                <w:sz w:val="21"/>
                <w:szCs w:val="21"/>
              </w:rPr>
              <w:t> </w:t>
            </w:r>
            <w:r>
              <w:rPr>
                <w:rFonts w:ascii="宋体" w:hAnsi="宋体" w:cs="宋体" w:eastAsia="宋体" w:hint="default"/>
                <w:sz w:val="21"/>
                <w:szCs w:val="21"/>
              </w:rPr>
              <w:t>日，公司第一届董事会第十三次会议决定使用</w:t>
            </w:r>
            <w:r>
              <w:rPr>
                <w:rFonts w:ascii="宋体" w:hAnsi="宋体" w:cs="宋体" w:eastAsia="宋体" w:hint="default"/>
                <w:spacing w:val="-56"/>
                <w:sz w:val="21"/>
                <w:szCs w:val="21"/>
              </w:rPr>
              <w:t> </w:t>
            </w:r>
            <w:r>
              <w:rPr>
                <w:rFonts w:ascii="Calibri" w:hAnsi="Calibri" w:cs="Calibri" w:eastAsia="Calibri" w:hint="default"/>
                <w:sz w:val="21"/>
                <w:szCs w:val="21"/>
              </w:rPr>
              <w:t>735</w:t>
            </w:r>
            <w:r>
              <w:rPr>
                <w:rFonts w:ascii="Calibri" w:hAnsi="Calibri" w:cs="Calibri" w:eastAsia="Calibri" w:hint="default"/>
                <w:spacing w:val="3"/>
                <w:sz w:val="21"/>
                <w:szCs w:val="21"/>
              </w:rPr>
              <w:t> </w:t>
            </w:r>
            <w:r>
              <w:rPr>
                <w:rFonts w:ascii="宋体" w:hAnsi="宋体" w:cs="宋体" w:eastAsia="宋体" w:hint="default"/>
                <w:sz w:val="21"/>
                <w:szCs w:val="21"/>
              </w:rPr>
              <w:t>万元超募资金投资设立合资公司广东安居宝智能控制系统有限</w:t>
            </w:r>
            <w:r>
              <w:rPr>
                <w:rFonts w:ascii="宋体" w:hAnsi="宋体" w:cs="宋体" w:eastAsia="宋体" w:hint="default"/>
                <w:w w:val="100"/>
                <w:sz w:val="21"/>
                <w:szCs w:val="21"/>
              </w:rPr>
              <w:t> </w:t>
            </w:r>
            <w:r>
              <w:rPr>
                <w:rFonts w:ascii="宋体" w:hAnsi="宋体" w:cs="宋体" w:eastAsia="宋体" w:hint="default"/>
                <w:sz w:val="21"/>
                <w:szCs w:val="21"/>
              </w:rPr>
              <w:t>公司，从事智能停车场收费管理系统、停车场车辆引导系统、停车场一卡通系统的研发、生产、销售及售后支持。</w:t>
            </w:r>
          </w:p>
        </w:tc>
      </w:tr>
      <w:tr>
        <w:trPr>
          <w:trHeight w:val="650"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auto" w:before="14"/>
              <w:ind w:left="873" w:right="31" w:hanging="843"/>
              <w:jc w:val="left"/>
              <w:rPr>
                <w:rFonts w:ascii="宋体" w:hAnsi="宋体" w:cs="宋体" w:eastAsia="宋体" w:hint="default"/>
                <w:sz w:val="21"/>
                <w:szCs w:val="21"/>
              </w:rPr>
            </w:pPr>
            <w:r>
              <w:rPr>
                <w:rFonts w:ascii="宋体" w:hAnsi="宋体" w:cs="宋体" w:eastAsia="宋体" w:hint="default"/>
                <w:spacing w:val="-2"/>
                <w:sz w:val="21"/>
                <w:szCs w:val="21"/>
              </w:rPr>
              <w:t>募集资金投资项目实施地点</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变更情况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2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650"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0" w:lineRule="auto" w:before="11"/>
              <w:ind w:left="873" w:right="31" w:hanging="843"/>
              <w:jc w:val="left"/>
              <w:rPr>
                <w:rFonts w:ascii="宋体" w:hAnsi="宋体" w:cs="宋体" w:eastAsia="宋体" w:hint="default"/>
                <w:sz w:val="21"/>
                <w:szCs w:val="21"/>
              </w:rPr>
            </w:pPr>
            <w:r>
              <w:rPr>
                <w:rFonts w:ascii="宋体" w:hAnsi="宋体" w:cs="宋体" w:eastAsia="宋体" w:hint="default"/>
                <w:spacing w:val="-2"/>
                <w:sz w:val="21"/>
                <w:szCs w:val="21"/>
              </w:rPr>
              <w:t>募集资金投资项目实施方式</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调整情况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2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651"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0" w:lineRule="auto" w:before="11"/>
              <w:ind w:left="768" w:right="31" w:hanging="738"/>
              <w:jc w:val="left"/>
              <w:rPr>
                <w:rFonts w:ascii="宋体" w:hAnsi="宋体" w:cs="宋体" w:eastAsia="宋体" w:hint="default"/>
                <w:sz w:val="21"/>
                <w:szCs w:val="21"/>
              </w:rPr>
            </w:pPr>
            <w:r>
              <w:rPr>
                <w:rFonts w:ascii="宋体" w:hAnsi="宋体" w:cs="宋体" w:eastAsia="宋体" w:hint="default"/>
                <w:spacing w:val="-2"/>
                <w:sz w:val="21"/>
                <w:szCs w:val="21"/>
              </w:rPr>
              <w:t>募集资金投资项目先期投入</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及置换情况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2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650"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auto" w:before="11"/>
              <w:ind w:left="768" w:right="31" w:hanging="738"/>
              <w:jc w:val="left"/>
              <w:rPr>
                <w:rFonts w:ascii="宋体" w:hAnsi="宋体" w:cs="宋体" w:eastAsia="宋体" w:hint="default"/>
                <w:sz w:val="21"/>
                <w:szCs w:val="21"/>
              </w:rPr>
            </w:pPr>
            <w:r>
              <w:rPr>
                <w:rFonts w:ascii="宋体" w:hAnsi="宋体" w:cs="宋体" w:eastAsia="宋体" w:hint="default"/>
                <w:spacing w:val="-2"/>
                <w:sz w:val="21"/>
                <w:szCs w:val="21"/>
              </w:rPr>
              <w:t>用闲置募集资金暂时补充流</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动资金情况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2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650"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auto" w:before="11"/>
              <w:ind w:left="662" w:right="31" w:hanging="632"/>
              <w:jc w:val="left"/>
              <w:rPr>
                <w:rFonts w:ascii="宋体" w:hAnsi="宋体" w:cs="宋体" w:eastAsia="宋体" w:hint="default"/>
                <w:sz w:val="21"/>
                <w:szCs w:val="21"/>
              </w:rPr>
            </w:pPr>
            <w:r>
              <w:rPr>
                <w:rFonts w:ascii="宋体" w:hAnsi="宋体" w:cs="宋体" w:eastAsia="宋体" w:hint="default"/>
                <w:spacing w:val="-2"/>
                <w:sz w:val="21"/>
                <w:szCs w:val="21"/>
              </w:rPr>
              <w:t>项目实施出现募集资金结余</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的金额及原因</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2"/>
              <w:ind w:left="2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648"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auto" w:before="11"/>
              <w:ind w:left="1082" w:right="31" w:hanging="1052"/>
              <w:jc w:val="left"/>
              <w:rPr>
                <w:rFonts w:ascii="宋体" w:hAnsi="宋体" w:cs="宋体" w:eastAsia="宋体" w:hint="default"/>
                <w:sz w:val="21"/>
                <w:szCs w:val="21"/>
              </w:rPr>
            </w:pPr>
            <w:r>
              <w:rPr>
                <w:rFonts w:ascii="宋体" w:hAnsi="宋体" w:cs="宋体" w:eastAsia="宋体" w:hint="default"/>
                <w:spacing w:val="-2"/>
                <w:sz w:val="21"/>
                <w:szCs w:val="21"/>
              </w:rPr>
              <w:t>尚未使用的募集资金用途及</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去向</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0"/>
              <w:ind w:left="21" w:right="0"/>
              <w:jc w:val="left"/>
              <w:rPr>
                <w:rFonts w:ascii="宋体" w:hAnsi="宋体" w:cs="宋体" w:eastAsia="宋体" w:hint="default"/>
                <w:sz w:val="21"/>
                <w:szCs w:val="21"/>
              </w:rPr>
            </w:pPr>
            <w:r>
              <w:rPr>
                <w:rFonts w:ascii="宋体" w:hAnsi="宋体" w:cs="宋体" w:eastAsia="宋体" w:hint="default"/>
                <w:sz w:val="21"/>
                <w:szCs w:val="21"/>
              </w:rPr>
              <w:t>公司积极开展项目调研和论证，争取尽快制定超募资金的使用计划。尚未使用募集资金，资金存入于指定账户。</w:t>
            </w:r>
          </w:p>
        </w:tc>
      </w:tr>
      <w:tr>
        <w:trPr>
          <w:trHeight w:val="651" w:hRule="exact"/>
        </w:trPr>
        <w:tc>
          <w:tcPr>
            <w:tcW w:w="2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auto" w:before="14"/>
              <w:ind w:left="454" w:right="31" w:hanging="423"/>
              <w:jc w:val="left"/>
              <w:rPr>
                <w:rFonts w:ascii="宋体" w:hAnsi="宋体" w:cs="宋体" w:eastAsia="宋体" w:hint="default"/>
                <w:sz w:val="21"/>
                <w:szCs w:val="21"/>
              </w:rPr>
            </w:pPr>
            <w:r>
              <w:rPr>
                <w:rFonts w:ascii="宋体" w:hAnsi="宋体" w:cs="宋体" w:eastAsia="宋体" w:hint="default"/>
                <w:spacing w:val="-2"/>
                <w:sz w:val="21"/>
                <w:szCs w:val="21"/>
              </w:rPr>
              <w:t>募集资金使用及披露中存在</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的问题或其他情况</w:t>
            </w:r>
          </w:p>
        </w:tc>
        <w:tc>
          <w:tcPr>
            <w:tcW w:w="114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73"/>
              <w:ind w:left="21" w:right="0"/>
              <w:jc w:val="left"/>
              <w:rPr>
                <w:rFonts w:ascii="宋体" w:hAnsi="宋体" w:cs="宋体" w:eastAsia="宋体" w:hint="default"/>
                <w:sz w:val="21"/>
                <w:szCs w:val="21"/>
              </w:rPr>
            </w:pPr>
            <w:r>
              <w:rPr>
                <w:rFonts w:ascii="宋体" w:hAnsi="宋体" w:cs="宋体" w:eastAsia="宋体" w:hint="default"/>
                <w:sz w:val="21"/>
                <w:szCs w:val="21"/>
              </w:rPr>
              <w:t>不存在其它问题应披露。</w:t>
            </w:r>
          </w:p>
        </w:tc>
      </w:tr>
    </w:tbl>
    <w:p>
      <w:pPr>
        <w:spacing w:after="0" w:line="240" w:lineRule="auto"/>
        <w:jc w:val="left"/>
        <w:rPr>
          <w:rFonts w:ascii="宋体" w:hAnsi="宋体" w:cs="宋体" w:eastAsia="宋体" w:hint="default"/>
          <w:sz w:val="21"/>
          <w:szCs w:val="21"/>
        </w:rPr>
        <w:sectPr>
          <w:headerReference w:type="default" r:id="rId55"/>
          <w:footerReference w:type="default" r:id="rId56"/>
          <w:pgSz w:w="16850" w:h="11910" w:orient="landscape"/>
          <w:pgMar w:header="0" w:footer="1193" w:top="760" w:bottom="1380" w:left="1300" w:right="1300"/>
          <w:pgNumType w:start="39"/>
        </w:sectPr>
      </w:pPr>
    </w:p>
    <w:p>
      <w:pPr>
        <w:spacing w:line="240" w:lineRule="auto" w:before="11"/>
        <w:rPr>
          <w:rFonts w:ascii="宋体" w:hAnsi="宋体" w:cs="宋体" w:eastAsia="宋体" w:hint="default"/>
          <w:sz w:val="10"/>
          <w:szCs w:val="10"/>
        </w:rPr>
      </w:pPr>
    </w:p>
    <w:p>
      <w:pPr>
        <w:pStyle w:val="Heading7"/>
        <w:spacing w:line="240" w:lineRule="auto" w:before="26"/>
        <w:ind w:left="620" w:right="94"/>
        <w:jc w:val="left"/>
        <w:rPr>
          <w:b w:val="0"/>
          <w:bCs w:val="0"/>
        </w:rPr>
      </w:pPr>
      <w:r>
        <w:rPr/>
        <w:t>（三）</w:t>
      </w:r>
      <w:r>
        <w:rPr>
          <w:spacing w:val="-53"/>
        </w:rPr>
        <w:t> </w:t>
      </w:r>
      <w:r>
        <w:rPr/>
        <w:t>报告期内，超募资金使用情况</w:t>
      </w:r>
      <w:r>
        <w:rPr>
          <w:b w:val="0"/>
          <w:bCs w:val="0"/>
        </w:rPr>
      </w:r>
    </w:p>
    <w:p>
      <w:pPr>
        <w:spacing w:line="240" w:lineRule="auto" w:before="9"/>
        <w:rPr>
          <w:rFonts w:ascii="宋体" w:hAnsi="宋体" w:cs="宋体" w:eastAsia="宋体" w:hint="default"/>
          <w:b/>
          <w:bCs/>
          <w:sz w:val="21"/>
          <w:szCs w:val="21"/>
        </w:rPr>
      </w:pPr>
    </w:p>
    <w:p>
      <w:pPr>
        <w:pStyle w:val="BodyText"/>
        <w:spacing w:line="240" w:lineRule="auto"/>
        <w:ind w:left="618" w:right="94"/>
        <w:jc w:val="left"/>
      </w:pPr>
      <w:r>
        <w:rPr>
          <w:rFonts w:ascii="宋体" w:hAnsi="宋体" w:cs="宋体" w:eastAsia="宋体" w:hint="default"/>
        </w:rPr>
        <w:t>2011</w:t>
      </w:r>
      <w:r>
        <w:rPr>
          <w:rFonts w:ascii="宋体" w:hAnsi="宋体" w:cs="宋体" w:eastAsia="宋体" w:hint="default"/>
          <w:spacing w:val="-18"/>
        </w:rPr>
        <w:t> </w:t>
      </w:r>
      <w:r>
        <w:rPr/>
        <w:t>年</w:t>
      </w:r>
      <w:r>
        <w:rPr>
          <w:spacing w:val="-18"/>
        </w:rPr>
        <w:t> </w:t>
      </w:r>
      <w:r>
        <w:rPr>
          <w:rFonts w:ascii="宋体" w:hAnsi="宋体" w:cs="宋体" w:eastAsia="宋体" w:hint="default"/>
        </w:rPr>
        <w:t>1</w:t>
      </w:r>
      <w:r>
        <w:rPr>
          <w:rFonts w:ascii="宋体" w:hAnsi="宋体" w:cs="宋体" w:eastAsia="宋体" w:hint="default"/>
          <w:spacing w:val="-18"/>
        </w:rPr>
        <w:t> </w:t>
      </w:r>
      <w:r>
        <w:rPr/>
        <w:t>月</w:t>
      </w:r>
      <w:r>
        <w:rPr>
          <w:spacing w:val="-18"/>
        </w:rPr>
        <w:t> </w:t>
      </w:r>
      <w:r>
        <w:rPr>
          <w:rFonts w:ascii="宋体" w:hAnsi="宋体" w:cs="宋体" w:eastAsia="宋体" w:hint="default"/>
        </w:rPr>
        <w:t>28</w:t>
      </w:r>
      <w:r>
        <w:rPr>
          <w:rFonts w:ascii="宋体" w:hAnsi="宋体" w:cs="宋体" w:eastAsia="宋体" w:hint="default"/>
          <w:spacing w:val="-18"/>
        </w:rPr>
        <w:t> </w:t>
      </w:r>
      <w:r>
        <w:rPr/>
        <w:t>日，经公司董事会审议同意公司使用超募资金中的人民币</w:t>
      </w:r>
    </w:p>
    <w:p>
      <w:pPr>
        <w:spacing w:line="240" w:lineRule="auto" w:before="9"/>
        <w:rPr>
          <w:rFonts w:ascii="宋体" w:hAnsi="宋体" w:cs="宋体" w:eastAsia="宋体" w:hint="default"/>
          <w:sz w:val="21"/>
          <w:szCs w:val="21"/>
        </w:rPr>
      </w:pPr>
    </w:p>
    <w:p>
      <w:pPr>
        <w:pStyle w:val="BodyText"/>
        <w:spacing w:line="240" w:lineRule="auto"/>
        <w:ind w:right="0"/>
        <w:jc w:val="both"/>
      </w:pPr>
      <w:r>
        <w:rPr>
          <w:rFonts w:ascii="宋体" w:hAnsi="宋体" w:cs="宋体" w:eastAsia="宋体" w:hint="default"/>
        </w:rPr>
        <w:t>2,000.00</w:t>
      </w:r>
      <w:r>
        <w:rPr>
          <w:rFonts w:ascii="宋体" w:hAnsi="宋体" w:cs="宋体" w:eastAsia="宋体" w:hint="default"/>
          <w:spacing w:val="-70"/>
        </w:rPr>
        <w:t> </w:t>
      </w:r>
      <w:r>
        <w:rPr/>
        <w:t>万元资金用于提前归还银行贷款，以及人民币</w:t>
      </w:r>
      <w:r>
        <w:rPr>
          <w:spacing w:val="-69"/>
        </w:rPr>
        <w:t> </w:t>
      </w:r>
      <w:r>
        <w:rPr>
          <w:rFonts w:ascii="宋体" w:hAnsi="宋体" w:cs="宋体" w:eastAsia="宋体" w:hint="default"/>
        </w:rPr>
        <w:t>3,000.00</w:t>
      </w:r>
      <w:r>
        <w:rPr>
          <w:rFonts w:ascii="宋体" w:hAnsi="宋体" w:cs="宋体" w:eastAsia="宋体" w:hint="default"/>
          <w:spacing w:val="-70"/>
        </w:rPr>
        <w:t> </w:t>
      </w:r>
      <w:r>
        <w:rPr/>
        <w:t>万元用于永久</w:t>
      </w:r>
    </w:p>
    <w:p>
      <w:pPr>
        <w:spacing w:line="240" w:lineRule="auto" w:before="9"/>
        <w:rPr>
          <w:rFonts w:ascii="宋体" w:hAnsi="宋体" w:cs="宋体" w:eastAsia="宋体" w:hint="default"/>
          <w:sz w:val="21"/>
          <w:szCs w:val="21"/>
        </w:rPr>
      </w:pPr>
    </w:p>
    <w:p>
      <w:pPr>
        <w:pStyle w:val="BodyText"/>
        <w:spacing w:line="240" w:lineRule="auto"/>
        <w:ind w:right="0"/>
        <w:jc w:val="both"/>
      </w:pPr>
      <w:r>
        <w:rPr/>
        <w:t>补充流动资金。</w:t>
      </w:r>
      <w:r>
        <w:rPr>
          <w:rFonts w:ascii="宋体" w:hAnsi="宋体" w:cs="宋体" w:eastAsia="宋体" w:hint="default"/>
        </w:rPr>
        <w:t>2011</w:t>
      </w:r>
      <w:r>
        <w:rPr>
          <w:rFonts w:ascii="宋体" w:hAnsi="宋体" w:cs="宋体" w:eastAsia="宋体" w:hint="default"/>
          <w:spacing w:val="-42"/>
        </w:rPr>
        <w:t> </w:t>
      </w:r>
      <w:r>
        <w:rPr/>
        <w:t>年</w:t>
      </w:r>
      <w:r>
        <w:rPr>
          <w:spacing w:val="-42"/>
        </w:rPr>
        <w:t> </w:t>
      </w:r>
      <w:r>
        <w:rPr>
          <w:rFonts w:ascii="宋体" w:hAnsi="宋体" w:cs="宋体" w:eastAsia="宋体" w:hint="default"/>
        </w:rPr>
        <w:t>10</w:t>
      </w:r>
      <w:r>
        <w:rPr>
          <w:rFonts w:ascii="宋体" w:hAnsi="宋体" w:cs="宋体" w:eastAsia="宋体" w:hint="default"/>
          <w:spacing w:val="-42"/>
        </w:rPr>
        <w:t> </w:t>
      </w:r>
      <w:r>
        <w:rPr/>
        <w:t>月</w:t>
      </w:r>
      <w:r>
        <w:rPr>
          <w:spacing w:val="-42"/>
        </w:rPr>
        <w:t> </w:t>
      </w:r>
      <w:r>
        <w:rPr>
          <w:rFonts w:ascii="宋体" w:hAnsi="宋体" w:cs="宋体" w:eastAsia="宋体" w:hint="default"/>
        </w:rPr>
        <w:t>21</w:t>
      </w:r>
      <w:r>
        <w:rPr>
          <w:rFonts w:ascii="宋体" w:hAnsi="宋体" w:cs="宋体" w:eastAsia="宋体" w:hint="default"/>
          <w:spacing w:val="-42"/>
        </w:rPr>
        <w:t> </w:t>
      </w:r>
      <w:r>
        <w:rPr/>
        <w:t>日，经公司董事会审议同意使用超募资金人民</w:t>
      </w:r>
    </w:p>
    <w:p>
      <w:pPr>
        <w:spacing w:line="240" w:lineRule="auto" w:before="6"/>
        <w:rPr>
          <w:rFonts w:ascii="宋体" w:hAnsi="宋体" w:cs="宋体" w:eastAsia="宋体" w:hint="default"/>
          <w:sz w:val="21"/>
          <w:szCs w:val="21"/>
        </w:rPr>
      </w:pPr>
    </w:p>
    <w:p>
      <w:pPr>
        <w:pStyle w:val="BodyText"/>
        <w:spacing w:line="240" w:lineRule="auto"/>
        <w:ind w:right="0"/>
        <w:jc w:val="both"/>
      </w:pPr>
      <w:r>
        <w:rPr/>
        <w:t>币 </w:t>
      </w:r>
      <w:r>
        <w:rPr>
          <w:rFonts w:ascii="宋体" w:hAnsi="宋体" w:cs="宋体" w:eastAsia="宋体" w:hint="default"/>
        </w:rPr>
        <w:t>735.00</w:t>
      </w:r>
      <w:r>
        <w:rPr>
          <w:rFonts w:ascii="宋体" w:hAnsi="宋体" w:cs="宋体" w:eastAsia="宋体" w:hint="default"/>
          <w:spacing w:val="-87"/>
        </w:rPr>
        <w:t> </w:t>
      </w:r>
      <w:r>
        <w:rPr/>
        <w:t>万元，与广州市高堡仕智能科技有限公司合资设立广东安居宝智能控</w:t>
      </w:r>
    </w:p>
    <w:p>
      <w:pPr>
        <w:spacing w:line="240" w:lineRule="auto" w:before="9"/>
        <w:rPr>
          <w:rFonts w:ascii="宋体" w:hAnsi="宋体" w:cs="宋体" w:eastAsia="宋体" w:hint="default"/>
          <w:sz w:val="21"/>
          <w:szCs w:val="21"/>
        </w:rPr>
      </w:pPr>
    </w:p>
    <w:p>
      <w:pPr>
        <w:pStyle w:val="BodyText"/>
        <w:spacing w:line="240" w:lineRule="auto"/>
        <w:ind w:right="0"/>
        <w:jc w:val="both"/>
      </w:pPr>
      <w:r>
        <w:rPr/>
        <w:t>制系统有限公司。完成前述事项后公司剩余超募资金为人民币</w:t>
      </w:r>
      <w:r>
        <w:rPr>
          <w:spacing w:val="-60"/>
        </w:rPr>
        <w:t> </w:t>
      </w:r>
      <w:r>
        <w:rPr>
          <w:rFonts w:ascii="宋体" w:hAnsi="宋体" w:cs="宋体" w:eastAsia="宋体" w:hint="default"/>
        </w:rPr>
        <w:t>55,900.09</w:t>
      </w:r>
      <w:r>
        <w:rPr>
          <w:rFonts w:ascii="宋体" w:hAnsi="宋体" w:cs="宋体" w:eastAsia="宋体" w:hint="default"/>
          <w:spacing w:val="-60"/>
        </w:rPr>
        <w:t> </w:t>
      </w:r>
      <w:r>
        <w:rPr/>
        <w:t>万元。</w:t>
      </w:r>
    </w:p>
    <w:p>
      <w:pPr>
        <w:spacing w:line="240" w:lineRule="auto" w:before="9"/>
        <w:rPr>
          <w:rFonts w:ascii="宋体" w:hAnsi="宋体" w:cs="宋体" w:eastAsia="宋体" w:hint="default"/>
          <w:sz w:val="21"/>
          <w:szCs w:val="21"/>
        </w:rPr>
      </w:pPr>
    </w:p>
    <w:p>
      <w:pPr>
        <w:pStyle w:val="Heading7"/>
        <w:tabs>
          <w:tab w:pos="1556" w:val="left" w:leader="none"/>
        </w:tabs>
        <w:spacing w:line="240" w:lineRule="auto"/>
        <w:ind w:left="620" w:right="94"/>
        <w:jc w:val="left"/>
        <w:rPr>
          <w:b w:val="0"/>
          <w:bCs w:val="0"/>
        </w:rPr>
      </w:pPr>
      <w:r>
        <w:rPr>
          <w:w w:val="95"/>
        </w:rPr>
        <w:t>（四）</w:t>
        <w:tab/>
      </w:r>
      <w:r>
        <w:rPr/>
        <w:t>变更募集资金投资项目的资金使用情况</w:t>
      </w:r>
      <w:r>
        <w:rPr>
          <w:b w:val="0"/>
          <w:bCs w:val="0"/>
        </w:rPr>
      </w:r>
    </w:p>
    <w:p>
      <w:pPr>
        <w:spacing w:line="240" w:lineRule="auto" w:before="9"/>
        <w:rPr>
          <w:rFonts w:ascii="宋体" w:hAnsi="宋体" w:cs="宋体" w:eastAsia="宋体" w:hint="default"/>
          <w:b/>
          <w:bCs/>
          <w:sz w:val="21"/>
          <w:szCs w:val="21"/>
        </w:rPr>
      </w:pPr>
    </w:p>
    <w:p>
      <w:pPr>
        <w:pStyle w:val="BodyText"/>
        <w:spacing w:line="240" w:lineRule="auto"/>
        <w:ind w:left="618" w:right="94"/>
        <w:jc w:val="left"/>
      </w:pPr>
      <w:r>
        <w:rPr/>
        <w:t>截至</w:t>
      </w:r>
      <w:r>
        <w:rPr>
          <w:spacing w:val="-60"/>
        </w:rPr>
        <w:t> </w:t>
      </w:r>
      <w:r>
        <w:rPr>
          <w:rFonts w:ascii="宋体" w:hAnsi="宋体" w:cs="宋体" w:eastAsia="宋体" w:hint="default"/>
        </w:rPr>
        <w:t>2011 </w:t>
      </w:r>
      <w:r>
        <w:rPr/>
        <w:t>年</w:t>
      </w:r>
      <w:r>
        <w:rPr>
          <w:spacing w:val="-60"/>
        </w:rPr>
        <w:t> </w:t>
      </w:r>
      <w:r>
        <w:rPr>
          <w:rFonts w:ascii="宋体" w:hAnsi="宋体" w:cs="宋体" w:eastAsia="宋体" w:hint="default"/>
        </w:rPr>
        <w:t>12 </w:t>
      </w:r>
      <w:r>
        <w:rPr/>
        <w:t>月</w:t>
      </w:r>
      <w:r>
        <w:rPr>
          <w:spacing w:val="-60"/>
        </w:rPr>
        <w:t> </w:t>
      </w:r>
      <w:r>
        <w:rPr>
          <w:rFonts w:ascii="宋体" w:hAnsi="宋体" w:cs="宋体" w:eastAsia="宋体" w:hint="default"/>
        </w:rPr>
        <w:t>31 </w:t>
      </w:r>
      <w:r>
        <w:rPr/>
        <w:t>日止，公司未发生变更募集资金投资项目的情况。</w:t>
      </w:r>
    </w:p>
    <w:p>
      <w:pPr>
        <w:spacing w:line="240" w:lineRule="auto" w:before="6"/>
        <w:rPr>
          <w:rFonts w:ascii="宋体" w:hAnsi="宋体" w:cs="宋体" w:eastAsia="宋体" w:hint="default"/>
          <w:sz w:val="21"/>
          <w:szCs w:val="21"/>
        </w:rPr>
      </w:pPr>
    </w:p>
    <w:p>
      <w:pPr>
        <w:tabs>
          <w:tab w:pos="1556" w:val="left" w:leader="none"/>
        </w:tabs>
        <w:spacing w:line="456" w:lineRule="auto" w:before="0"/>
        <w:ind w:left="618" w:right="132" w:firstLine="2"/>
        <w:jc w:val="left"/>
        <w:rPr>
          <w:rFonts w:ascii="宋体" w:hAnsi="宋体" w:cs="宋体" w:eastAsia="宋体" w:hint="default"/>
          <w:sz w:val="24"/>
          <w:szCs w:val="24"/>
        </w:rPr>
      </w:pPr>
      <w:r>
        <w:rPr>
          <w:rFonts w:ascii="宋体" w:hAnsi="宋体" w:cs="宋体" w:eastAsia="宋体" w:hint="default"/>
          <w:b/>
          <w:bCs/>
          <w:w w:val="95"/>
          <w:sz w:val="24"/>
          <w:szCs w:val="24"/>
        </w:rPr>
        <w:t>（五）</w:t>
        <w:tab/>
      </w:r>
      <w:r>
        <w:rPr>
          <w:rFonts w:ascii="宋体" w:hAnsi="宋体" w:cs="宋体" w:eastAsia="宋体" w:hint="default"/>
          <w:b/>
          <w:bCs/>
          <w:sz w:val="24"/>
          <w:szCs w:val="24"/>
        </w:rPr>
        <w:t>募集资金使用及披露中存在的问题</w:t>
      </w:r>
      <w:r>
        <w:rPr>
          <w:rFonts w:ascii="宋体" w:hAnsi="宋体" w:cs="宋体" w:eastAsia="宋体" w:hint="default"/>
          <w:b/>
          <w:bCs/>
          <w:w w:val="99"/>
          <w:sz w:val="24"/>
          <w:szCs w:val="24"/>
        </w:rPr>
        <w:t> </w:t>
      </w:r>
      <w:r>
        <w:rPr>
          <w:rFonts w:ascii="宋体" w:hAnsi="宋体" w:cs="宋体" w:eastAsia="宋体" w:hint="default"/>
          <w:spacing w:val="-26"/>
          <w:sz w:val="24"/>
          <w:szCs w:val="24"/>
        </w:rPr>
        <w:t>公司严格按照《公司法》、《证券法》、《深圳证券交易所创业板股票上市规则》、</w:t>
      </w:r>
    </w:p>
    <w:p>
      <w:pPr>
        <w:pStyle w:val="BodyText"/>
        <w:spacing w:line="456" w:lineRule="auto" w:before="67"/>
        <w:ind w:right="250"/>
        <w:jc w:val="both"/>
      </w:pPr>
      <w:r>
        <w:rPr>
          <w:spacing w:val="3"/>
        </w:rPr>
        <w:t>《深圳证券交易所创业板上市公司规范运作指引》及相关法律法规的规定和要</w:t>
      </w:r>
      <w:r>
        <w:rPr>
          <w:spacing w:val="-93"/>
        </w:rPr>
        <w:t> </w:t>
      </w:r>
      <w:r>
        <w:rPr>
          <w:spacing w:val="-93"/>
        </w:rPr>
      </w:r>
      <w:r>
        <w:rPr>
          <w:spacing w:val="-3"/>
        </w:rPr>
        <w:t>求、《募集资金使用管理办法》等规定使用募集资金，并及时、真实、准确、完</w:t>
      </w:r>
      <w:r>
        <w:rPr>
          <w:spacing w:val="-107"/>
        </w:rPr>
        <w:t> </w:t>
      </w:r>
      <w:r>
        <w:rPr>
          <w:spacing w:val="-107"/>
        </w:rPr>
      </w:r>
      <w:r>
        <w:rPr/>
        <w:t>整履行相关信息披露工作。</w:t>
      </w:r>
    </w:p>
    <w:p>
      <w:pPr>
        <w:pStyle w:val="Heading6"/>
        <w:spacing w:line="391" w:lineRule="auto" w:before="37"/>
        <w:ind w:left="138" w:right="102" w:firstLine="479"/>
        <w:jc w:val="left"/>
      </w:pPr>
      <w:r>
        <w:rPr>
          <w:w w:val="100"/>
        </w:rPr>
        <w:t>四、</w:t>
      </w:r>
      <w:r>
        <w:rPr>
          <w:spacing w:val="-47"/>
          <w:w w:val="100"/>
        </w:rPr>
        <w:t> </w:t>
      </w:r>
      <w:r>
        <w:rPr>
          <w:spacing w:val="-10"/>
          <w:w w:val="100"/>
        </w:rPr>
        <w:t>报告期内，公司没有持有其他上市公司股权、参股商业银行、</w:t>
      </w:r>
      <w:r>
        <w:rPr>
          <w:w w:val="100"/>
        </w:rPr>
        <w:t> </w:t>
      </w:r>
      <w:r>
        <w:rPr/>
        <w:t>证券公司、保险公司、信托公司和期货公司等金融企业股权。</w:t>
      </w:r>
    </w:p>
    <w:p>
      <w:pPr>
        <w:spacing w:line="388" w:lineRule="auto" w:before="54"/>
        <w:ind w:left="138" w:right="247" w:firstLine="479"/>
        <w:jc w:val="left"/>
        <w:rPr>
          <w:rFonts w:ascii="黑体" w:hAnsi="黑体" w:cs="黑体" w:eastAsia="黑体" w:hint="default"/>
          <w:sz w:val="28"/>
          <w:szCs w:val="28"/>
        </w:rPr>
      </w:pPr>
      <w:r>
        <w:rPr>
          <w:rFonts w:ascii="黑体" w:hAnsi="黑体" w:cs="黑体" w:eastAsia="黑体" w:hint="default"/>
          <w:sz w:val="28"/>
          <w:szCs w:val="28"/>
        </w:rPr>
        <w:t>五、</w:t>
      </w:r>
      <w:r>
        <w:rPr>
          <w:rFonts w:ascii="黑体" w:hAnsi="黑体" w:cs="黑体" w:eastAsia="黑体" w:hint="default"/>
          <w:spacing w:val="-28"/>
          <w:sz w:val="28"/>
          <w:szCs w:val="28"/>
        </w:rPr>
        <w:t> </w:t>
      </w:r>
      <w:r>
        <w:rPr>
          <w:rFonts w:ascii="黑体" w:hAnsi="黑体" w:cs="黑体" w:eastAsia="黑体" w:hint="default"/>
          <w:spacing w:val="-5"/>
          <w:sz w:val="28"/>
          <w:szCs w:val="28"/>
        </w:rPr>
        <w:t>报告期内，公司没有发行在外的可转换为股份的各种金融工</w:t>
      </w:r>
      <w:r>
        <w:rPr>
          <w:rFonts w:ascii="黑体" w:hAnsi="黑体" w:cs="黑体" w:eastAsia="黑体" w:hint="default"/>
          <w:w w:val="100"/>
          <w:sz w:val="28"/>
          <w:szCs w:val="28"/>
        </w:rPr>
        <w:t> </w:t>
      </w:r>
      <w:r>
        <w:rPr>
          <w:rFonts w:ascii="黑体" w:hAnsi="黑体" w:cs="黑体" w:eastAsia="黑体" w:hint="default"/>
          <w:sz w:val="28"/>
          <w:szCs w:val="28"/>
        </w:rPr>
        <w:t>具、以公允价值计量的负债。</w:t>
      </w:r>
    </w:p>
    <w:p>
      <w:pPr>
        <w:spacing w:line="391" w:lineRule="auto" w:before="57"/>
        <w:ind w:left="138" w:right="247" w:firstLine="479"/>
        <w:jc w:val="left"/>
        <w:rPr>
          <w:rFonts w:ascii="黑体" w:hAnsi="黑体" w:cs="黑体" w:eastAsia="黑体" w:hint="default"/>
          <w:sz w:val="28"/>
          <w:szCs w:val="28"/>
        </w:rPr>
      </w:pPr>
      <w:r>
        <w:rPr>
          <w:rFonts w:ascii="黑体" w:hAnsi="黑体" w:cs="黑体" w:eastAsia="黑体" w:hint="default"/>
          <w:sz w:val="28"/>
          <w:szCs w:val="28"/>
        </w:rPr>
        <w:t>六、</w:t>
      </w:r>
      <w:r>
        <w:rPr>
          <w:rFonts w:ascii="黑体" w:hAnsi="黑体" w:cs="黑体" w:eastAsia="黑体" w:hint="default"/>
          <w:spacing w:val="-28"/>
          <w:sz w:val="28"/>
          <w:szCs w:val="28"/>
        </w:rPr>
        <w:t> </w:t>
      </w:r>
      <w:r>
        <w:rPr>
          <w:rFonts w:ascii="黑体" w:hAnsi="黑体" w:cs="黑体" w:eastAsia="黑体" w:hint="default"/>
          <w:spacing w:val="-5"/>
          <w:sz w:val="28"/>
          <w:szCs w:val="28"/>
        </w:rPr>
        <w:t>公司会计政策、会计估计变更或重大会计差错更正的原因及</w:t>
      </w:r>
      <w:r>
        <w:rPr>
          <w:rFonts w:ascii="黑体" w:hAnsi="黑体" w:cs="黑体" w:eastAsia="黑体" w:hint="default"/>
          <w:w w:val="100"/>
          <w:sz w:val="28"/>
          <w:szCs w:val="28"/>
        </w:rPr>
        <w:t> </w:t>
      </w:r>
      <w:r>
        <w:rPr>
          <w:rFonts w:ascii="黑体" w:hAnsi="黑体" w:cs="黑体" w:eastAsia="黑体" w:hint="default"/>
          <w:sz w:val="28"/>
          <w:szCs w:val="28"/>
        </w:rPr>
        <w:t>影响。</w:t>
      </w:r>
    </w:p>
    <w:p>
      <w:pPr>
        <w:pStyle w:val="BodyText"/>
        <w:spacing w:line="240" w:lineRule="auto" w:before="84"/>
        <w:ind w:left="618" w:right="94"/>
        <w:jc w:val="left"/>
      </w:pPr>
      <w:r>
        <w:rPr/>
        <w:t>报告期内，公司未发生会计政策、会计估计变更或重大会计差错更正。</w:t>
      </w:r>
    </w:p>
    <w:p>
      <w:pPr>
        <w:spacing w:line="240" w:lineRule="auto" w:before="3"/>
        <w:rPr>
          <w:rFonts w:ascii="宋体" w:hAnsi="宋体" w:cs="宋体" w:eastAsia="宋体" w:hint="default"/>
          <w:sz w:val="19"/>
          <w:szCs w:val="19"/>
        </w:rPr>
      </w:pPr>
    </w:p>
    <w:p>
      <w:pPr>
        <w:pStyle w:val="Heading6"/>
        <w:spacing w:line="240" w:lineRule="auto"/>
        <w:ind w:left="618" w:right="4311"/>
        <w:jc w:val="left"/>
      </w:pPr>
      <w:r>
        <w:rPr/>
        <w:t>七、</w:t>
      </w:r>
      <w:r>
        <w:rPr>
          <w:spacing w:val="-46"/>
        </w:rPr>
        <w:t> </w:t>
      </w:r>
      <w:r>
        <w:rPr/>
        <w:t>利润分配情况</w:t>
      </w:r>
    </w:p>
    <w:p>
      <w:pPr>
        <w:spacing w:line="240" w:lineRule="auto" w:before="12"/>
        <w:rPr>
          <w:rFonts w:ascii="黑体" w:hAnsi="黑体" w:cs="黑体" w:eastAsia="黑体" w:hint="default"/>
          <w:sz w:val="19"/>
          <w:szCs w:val="19"/>
        </w:rPr>
      </w:pPr>
    </w:p>
    <w:p>
      <w:pPr>
        <w:spacing w:line="470" w:lineRule="auto" w:before="0"/>
        <w:ind w:left="618" w:right="235"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一</w:t>
      </w:r>
      <w:r>
        <w:rPr>
          <w:rFonts w:ascii="宋体" w:hAnsi="宋体" w:cs="宋体" w:eastAsia="宋体" w:hint="default"/>
          <w:b/>
          <w:bCs/>
          <w:sz w:val="24"/>
          <w:szCs w:val="24"/>
        </w:rPr>
        <w:t>)</w:t>
      </w:r>
      <w:r>
        <w:rPr>
          <w:rFonts w:ascii="宋体" w:hAnsi="宋体" w:cs="宋体" w:eastAsia="宋体" w:hint="default"/>
          <w:b/>
          <w:bCs/>
          <w:spacing w:val="-91"/>
          <w:sz w:val="24"/>
          <w:szCs w:val="24"/>
        </w:rPr>
        <w:t> </w:t>
      </w:r>
      <w:r>
        <w:rPr>
          <w:rFonts w:ascii="宋体" w:hAnsi="宋体" w:cs="宋体" w:eastAsia="宋体" w:hint="default"/>
          <w:b/>
          <w:bCs/>
          <w:sz w:val="24"/>
          <w:szCs w:val="24"/>
        </w:rPr>
        <w:t>公司</w:t>
      </w:r>
      <w:r>
        <w:rPr>
          <w:rFonts w:ascii="宋体" w:hAnsi="宋体" w:cs="宋体" w:eastAsia="宋体" w:hint="default"/>
          <w:b/>
          <w:bCs/>
          <w:spacing w:val="-62"/>
          <w:sz w:val="24"/>
          <w:szCs w:val="24"/>
        </w:rPr>
        <w:t> </w:t>
      </w:r>
      <w:r>
        <w:rPr>
          <w:rFonts w:ascii="宋体" w:hAnsi="宋体" w:cs="宋体" w:eastAsia="宋体" w:hint="default"/>
          <w:b/>
          <w:bCs/>
          <w:sz w:val="24"/>
          <w:szCs w:val="24"/>
        </w:rPr>
        <w:t>2011</w:t>
      </w:r>
      <w:r>
        <w:rPr>
          <w:rFonts w:ascii="宋体" w:hAnsi="宋体" w:cs="宋体" w:eastAsia="宋体" w:hint="default"/>
          <w:b/>
          <w:bCs/>
          <w:spacing w:val="1"/>
          <w:sz w:val="24"/>
          <w:szCs w:val="24"/>
        </w:rPr>
        <w:t> </w:t>
      </w:r>
      <w:r>
        <w:rPr>
          <w:rFonts w:ascii="宋体" w:hAnsi="宋体" w:cs="宋体" w:eastAsia="宋体" w:hint="default"/>
          <w:b/>
          <w:bCs/>
          <w:sz w:val="24"/>
          <w:szCs w:val="24"/>
        </w:rPr>
        <w:t>年利润分配预案</w:t>
      </w:r>
      <w:r>
        <w:rPr>
          <w:rFonts w:ascii="宋体" w:hAnsi="宋体" w:cs="宋体" w:eastAsia="宋体" w:hint="default"/>
          <w:b/>
          <w:bCs/>
          <w:w w:val="99"/>
          <w:sz w:val="24"/>
          <w:szCs w:val="24"/>
        </w:rPr>
        <w:t> </w:t>
      </w:r>
      <w:r>
        <w:rPr>
          <w:rFonts w:ascii="宋体" w:hAnsi="宋体" w:cs="宋体" w:eastAsia="宋体" w:hint="default"/>
          <w:sz w:val="24"/>
          <w:szCs w:val="24"/>
        </w:rPr>
        <w:t>经立信会计师事务所（特殊普通合伙）审计：母公司 </w:t>
      </w:r>
      <w:r>
        <w:rPr>
          <w:rFonts w:ascii="宋体" w:hAnsi="宋体" w:cs="宋体" w:eastAsia="宋体" w:hint="default"/>
          <w:sz w:val="24"/>
          <w:szCs w:val="24"/>
        </w:rPr>
        <w:t>2011</w:t>
      </w:r>
      <w:r>
        <w:rPr>
          <w:rFonts w:ascii="宋体" w:hAnsi="宋体" w:cs="宋体" w:eastAsia="宋体" w:hint="default"/>
          <w:spacing w:val="-87"/>
          <w:sz w:val="24"/>
          <w:szCs w:val="24"/>
        </w:rPr>
        <w:t> </w:t>
      </w:r>
      <w:r>
        <w:rPr>
          <w:rFonts w:ascii="宋体" w:hAnsi="宋体" w:cs="宋体" w:eastAsia="宋体" w:hint="default"/>
          <w:sz w:val="24"/>
          <w:szCs w:val="24"/>
        </w:rPr>
        <w:t>年年初未分配利</w:t>
      </w:r>
    </w:p>
    <w:p>
      <w:pPr>
        <w:spacing w:after="0" w:line="470" w:lineRule="auto"/>
        <w:jc w:val="left"/>
        <w:rPr>
          <w:rFonts w:ascii="宋体" w:hAnsi="宋体" w:cs="宋体" w:eastAsia="宋体" w:hint="default"/>
          <w:sz w:val="24"/>
          <w:szCs w:val="24"/>
        </w:rPr>
        <w:sectPr>
          <w:headerReference w:type="default" r:id="rId58"/>
          <w:footerReference w:type="default" r:id="rId59"/>
          <w:pgSz w:w="11910" w:h="16850"/>
          <w:pgMar w:header="852" w:footer="1195" w:top="1480" w:bottom="1380" w:left="1660" w:right="1540"/>
          <w:pgNumType w:start="40"/>
        </w:sectPr>
      </w:pPr>
    </w:p>
    <w:p>
      <w:pPr>
        <w:pStyle w:val="BodyText"/>
        <w:spacing w:line="381" w:lineRule="auto" w:before="121"/>
        <w:ind w:left="218" w:right="148"/>
        <w:jc w:val="both"/>
      </w:pPr>
      <w:r>
        <w:rPr/>
        <w:t>润</w:t>
      </w:r>
      <w:r>
        <w:rPr>
          <w:spacing w:val="-57"/>
        </w:rPr>
        <w:t> </w:t>
      </w:r>
      <w:r>
        <w:rPr>
          <w:rFonts w:ascii="宋体" w:hAnsi="宋体" w:cs="宋体" w:eastAsia="宋体" w:hint="default"/>
        </w:rPr>
        <w:t>87,729,676.47</w:t>
      </w:r>
      <w:r>
        <w:rPr>
          <w:rFonts w:ascii="宋体" w:hAnsi="宋体" w:cs="宋体" w:eastAsia="宋体" w:hint="default"/>
          <w:spacing w:val="-57"/>
        </w:rPr>
        <w:t> </w:t>
      </w:r>
      <w:r>
        <w:rPr/>
        <w:t>元，</w:t>
      </w:r>
      <w:r>
        <w:rPr>
          <w:rFonts w:ascii="宋体" w:hAnsi="宋体" w:cs="宋体" w:eastAsia="宋体" w:hint="default"/>
        </w:rPr>
        <w:t>2011</w:t>
      </w:r>
      <w:r>
        <w:rPr>
          <w:rFonts w:ascii="宋体" w:hAnsi="宋体" w:cs="宋体" w:eastAsia="宋体" w:hint="default"/>
          <w:spacing w:val="-57"/>
        </w:rPr>
        <w:t> </w:t>
      </w:r>
      <w:r>
        <w:rPr/>
        <w:t>年</w:t>
      </w:r>
      <w:r>
        <w:rPr>
          <w:spacing w:val="-57"/>
        </w:rPr>
        <w:t> </w:t>
      </w:r>
      <w:r>
        <w:rPr>
          <w:rFonts w:ascii="宋体" w:hAnsi="宋体" w:cs="宋体" w:eastAsia="宋体" w:hint="default"/>
        </w:rPr>
        <w:t>5</w:t>
      </w:r>
      <w:r>
        <w:rPr>
          <w:rFonts w:ascii="宋体" w:hAnsi="宋体" w:cs="宋体" w:eastAsia="宋体" w:hint="default"/>
          <w:spacing w:val="-57"/>
        </w:rPr>
        <w:t> </w:t>
      </w:r>
      <w:r>
        <w:rPr/>
        <w:t>月派发现金股利</w:t>
      </w:r>
      <w:r>
        <w:rPr>
          <w:spacing w:val="-56"/>
        </w:rPr>
        <w:t> </w:t>
      </w:r>
      <w:r>
        <w:rPr>
          <w:rFonts w:ascii="宋体" w:hAnsi="宋体" w:cs="宋体" w:eastAsia="宋体" w:hint="default"/>
        </w:rPr>
        <w:t>57,600,000.00</w:t>
      </w:r>
      <w:r>
        <w:rPr>
          <w:rFonts w:ascii="宋体" w:hAnsi="宋体" w:cs="宋体" w:eastAsia="宋体" w:hint="default"/>
          <w:spacing w:val="-57"/>
        </w:rPr>
        <w:t> </w:t>
      </w:r>
      <w:r>
        <w:rPr/>
        <w:t>元，</w:t>
      </w:r>
      <w:r>
        <w:rPr>
          <w:rFonts w:ascii="宋体" w:hAnsi="宋体" w:cs="宋体" w:eastAsia="宋体" w:hint="default"/>
        </w:rPr>
        <w:t>2011</w:t>
      </w:r>
      <w:r>
        <w:rPr>
          <w:rFonts w:ascii="宋体" w:hAnsi="宋体" w:cs="宋体" w:eastAsia="宋体" w:hint="default"/>
          <w:spacing w:val="-57"/>
        </w:rPr>
        <w:t> </w:t>
      </w:r>
      <w:r>
        <w:rPr/>
        <w:t>年度 实现归属于上市公司股东的净利润为</w:t>
      </w:r>
      <w:r>
        <w:rPr>
          <w:spacing w:val="-60"/>
        </w:rPr>
        <w:t> </w:t>
      </w:r>
      <w:r>
        <w:rPr>
          <w:rFonts w:ascii="宋体" w:hAnsi="宋体" w:cs="宋体" w:eastAsia="宋体" w:hint="default"/>
        </w:rPr>
        <w:t>59,185,820.63</w:t>
      </w:r>
      <w:r>
        <w:rPr>
          <w:rFonts w:ascii="宋体" w:hAnsi="宋体" w:cs="宋体" w:eastAsia="宋体" w:hint="default"/>
          <w:spacing w:val="-60"/>
        </w:rPr>
        <w:t> </w:t>
      </w:r>
      <w:r>
        <w:rPr>
          <w:spacing w:val="-3"/>
        </w:rPr>
        <w:t>元，按实现净利润的</w:t>
      </w:r>
      <w:r>
        <w:rPr>
          <w:spacing w:val="-60"/>
        </w:rPr>
        <w:t> </w:t>
      </w:r>
      <w:r>
        <w:rPr>
          <w:rFonts w:ascii="宋体" w:hAnsi="宋体" w:cs="宋体" w:eastAsia="宋体" w:hint="default"/>
        </w:rPr>
        <w:t>10%</w:t>
      </w:r>
      <w:r>
        <w:rPr/>
        <w:t>提 取法定公积金</w:t>
      </w:r>
      <w:r>
        <w:rPr>
          <w:spacing w:val="-61"/>
        </w:rPr>
        <w:t> </w:t>
      </w:r>
      <w:r>
        <w:rPr>
          <w:rFonts w:ascii="宋体" w:hAnsi="宋体" w:cs="宋体" w:eastAsia="宋体" w:hint="default"/>
        </w:rPr>
        <w:t>5,942,433.80</w:t>
      </w:r>
      <w:r>
        <w:rPr>
          <w:rFonts w:ascii="宋体" w:hAnsi="宋体" w:cs="宋体" w:eastAsia="宋体" w:hint="default"/>
          <w:spacing w:val="-60"/>
        </w:rPr>
        <w:t> </w:t>
      </w:r>
      <w:r>
        <w:rPr>
          <w:spacing w:val="-8"/>
        </w:rPr>
        <w:t>元之后，截至</w:t>
      </w:r>
      <w:r>
        <w:rPr>
          <w:spacing w:val="-60"/>
        </w:rPr>
        <w:t> </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12</w:t>
      </w:r>
      <w:r>
        <w:rPr>
          <w:rFonts w:ascii="宋体" w:hAnsi="宋体" w:cs="宋体" w:eastAsia="宋体" w:hint="default"/>
          <w:spacing w:val="-60"/>
        </w:rPr>
        <w:t> </w:t>
      </w:r>
      <w:r>
        <w:rPr/>
        <w:t>月</w:t>
      </w:r>
      <w:r>
        <w:rPr>
          <w:spacing w:val="-60"/>
        </w:rPr>
        <w:t> </w:t>
      </w:r>
      <w:r>
        <w:rPr>
          <w:rFonts w:ascii="宋体" w:hAnsi="宋体" w:cs="宋体" w:eastAsia="宋体" w:hint="default"/>
        </w:rPr>
        <w:t>31</w:t>
      </w:r>
      <w:r>
        <w:rPr>
          <w:rFonts w:ascii="宋体" w:hAnsi="宋体" w:cs="宋体" w:eastAsia="宋体" w:hint="default"/>
          <w:spacing w:val="-60"/>
        </w:rPr>
        <w:t> </w:t>
      </w:r>
      <w:r>
        <w:rPr>
          <w:spacing w:val="-5"/>
        </w:rPr>
        <w:t>日，母公司可供分配</w:t>
      </w:r>
    </w:p>
    <w:p>
      <w:pPr>
        <w:pStyle w:val="BodyText"/>
        <w:spacing w:line="384" w:lineRule="auto" w:before="43"/>
        <w:ind w:left="698" w:right="147" w:hanging="480"/>
        <w:jc w:val="left"/>
      </w:pPr>
      <w:r>
        <w:rPr/>
        <w:t>利润为</w:t>
      </w:r>
      <w:r>
        <w:rPr>
          <w:spacing w:val="-61"/>
        </w:rPr>
        <w:t> </w:t>
      </w:r>
      <w:r>
        <w:rPr>
          <w:rFonts w:ascii="宋体" w:hAnsi="宋体" w:cs="宋体" w:eastAsia="宋体" w:hint="default"/>
        </w:rPr>
        <w:t>83,373,063.30 </w:t>
      </w:r>
      <w:r>
        <w:rPr/>
        <w:t>元，资本公积金余额为</w:t>
      </w:r>
      <w:r>
        <w:rPr>
          <w:spacing w:val="-60"/>
        </w:rPr>
        <w:t> </w:t>
      </w:r>
      <w:r>
        <w:rPr>
          <w:rFonts w:ascii="宋体" w:hAnsi="宋体" w:cs="宋体" w:eastAsia="宋体" w:hint="default"/>
        </w:rPr>
        <w:t>736,062,616.33</w:t>
      </w:r>
      <w:r>
        <w:rPr>
          <w:rFonts w:ascii="宋体" w:hAnsi="宋体" w:cs="宋体" w:eastAsia="宋体" w:hint="default"/>
          <w:spacing w:val="-60"/>
        </w:rPr>
        <w:t> </w:t>
      </w:r>
      <w:r>
        <w:rPr/>
        <w:t>元。 </w:t>
      </w:r>
      <w:r>
        <w:rPr>
          <w:spacing w:val="-3"/>
        </w:rPr>
        <w:t>现根据中国证监会鼓励上市公司现金分红，给予投资者稳定、合理回报的指</w:t>
      </w:r>
    </w:p>
    <w:p>
      <w:pPr>
        <w:pStyle w:val="BodyText"/>
        <w:spacing w:line="381" w:lineRule="auto" w:before="41"/>
        <w:ind w:left="218" w:right="148"/>
        <w:jc w:val="both"/>
      </w:pPr>
      <w:r>
        <w:rPr>
          <w:spacing w:val="-3"/>
        </w:rPr>
        <w:t>导意见，在符合利润分配原则、保证公司正常经营和长远发展的前提下，为了更</w:t>
      </w:r>
      <w:r>
        <w:rPr>
          <w:spacing w:val="-102"/>
        </w:rPr>
        <w:t> </w:t>
      </w:r>
      <w:r>
        <w:rPr>
          <w:spacing w:val="-102"/>
        </w:rPr>
      </w:r>
      <w:r>
        <w:rPr>
          <w:spacing w:val="-3"/>
        </w:rPr>
        <w:t>好地兼顾股东的即期利益和长远利益，根据《公司法》及《公司章程》的相关规</w:t>
      </w:r>
      <w:r>
        <w:rPr>
          <w:spacing w:val="-99"/>
        </w:rPr>
        <w:t> </w:t>
      </w:r>
      <w:r>
        <w:rPr>
          <w:spacing w:val="-99"/>
        </w:rPr>
      </w:r>
      <w:r>
        <w:rPr/>
        <w:t>定，董事会同意公司</w:t>
      </w:r>
      <w:r>
        <w:rPr>
          <w:spacing w:val="-43"/>
        </w:rPr>
        <w:t> </w:t>
      </w:r>
      <w:r>
        <w:rPr>
          <w:rFonts w:ascii="宋体" w:hAnsi="宋体" w:cs="宋体" w:eastAsia="宋体" w:hint="default"/>
        </w:rPr>
        <w:t>2011</w:t>
      </w:r>
      <w:r>
        <w:rPr>
          <w:rFonts w:ascii="宋体" w:hAnsi="宋体" w:cs="宋体" w:eastAsia="宋体" w:hint="default"/>
          <w:spacing w:val="-44"/>
        </w:rPr>
        <w:t> </w:t>
      </w:r>
      <w:r>
        <w:rPr/>
        <w:t>年度利润分配预案为：以 </w:t>
      </w:r>
      <w:r>
        <w:rPr>
          <w:rFonts w:ascii="宋体" w:hAnsi="宋体" w:cs="宋体" w:eastAsia="宋体" w:hint="default"/>
        </w:rPr>
        <w:t>2011 </w:t>
      </w:r>
      <w:r>
        <w:rPr/>
        <w:t>年 </w:t>
      </w:r>
      <w:r>
        <w:rPr>
          <w:rFonts w:ascii="宋体" w:hAnsi="宋体" w:cs="宋体" w:eastAsia="宋体" w:hint="default"/>
        </w:rPr>
        <w:t>12 </w:t>
      </w:r>
      <w:r>
        <w:rPr/>
        <w:t>月 </w:t>
      </w:r>
      <w:r>
        <w:rPr>
          <w:rFonts w:ascii="宋体" w:hAnsi="宋体" w:cs="宋体" w:eastAsia="宋体" w:hint="default"/>
        </w:rPr>
        <w:t>31 </w:t>
      </w:r>
      <w:r>
        <w:rPr/>
        <w:t>日公司</w:t>
      </w:r>
    </w:p>
    <w:p>
      <w:pPr>
        <w:pStyle w:val="BodyText"/>
        <w:spacing w:line="240" w:lineRule="auto" w:before="43"/>
        <w:ind w:left="218" w:right="0"/>
        <w:jc w:val="both"/>
      </w:pPr>
      <w:r>
        <w:rPr/>
        <w:t>总股本 </w:t>
      </w:r>
      <w:r>
        <w:rPr>
          <w:rFonts w:ascii="宋体" w:hAnsi="宋体" w:cs="宋体" w:eastAsia="宋体" w:hint="default"/>
        </w:rPr>
        <w:t>18,000 </w:t>
      </w:r>
      <w:r>
        <w:rPr/>
        <w:t>万股为基数，向全体股东每 </w:t>
      </w:r>
      <w:r>
        <w:rPr>
          <w:rFonts w:ascii="宋体" w:hAnsi="宋体" w:cs="宋体" w:eastAsia="宋体" w:hint="default"/>
        </w:rPr>
        <w:t>10 </w:t>
      </w:r>
      <w:r>
        <w:rPr/>
        <w:t>股派发现金股利 </w:t>
      </w:r>
      <w:r>
        <w:rPr>
          <w:rFonts w:ascii="宋体" w:hAnsi="宋体" w:cs="宋体" w:eastAsia="宋体" w:hint="default"/>
        </w:rPr>
        <w:t>2.8</w:t>
      </w:r>
      <w:r>
        <w:rPr>
          <w:rFonts w:ascii="宋体" w:hAnsi="宋体" w:cs="宋体" w:eastAsia="宋体" w:hint="default"/>
          <w:spacing w:val="29"/>
        </w:rPr>
        <w:t> </w:t>
      </w:r>
      <w:r>
        <w:rPr/>
        <w:t>元人民币</w:t>
      </w:r>
    </w:p>
    <w:p>
      <w:pPr>
        <w:pStyle w:val="BodyText"/>
        <w:spacing w:line="240" w:lineRule="auto" w:before="185"/>
        <w:ind w:left="218" w:right="0"/>
        <w:jc w:val="both"/>
      </w:pPr>
      <w:r>
        <w:rPr/>
        <w:t>（含税</w:t>
      </w:r>
      <w:r>
        <w:rPr>
          <w:spacing w:val="-121"/>
        </w:rPr>
        <w:t>）</w:t>
      </w:r>
      <w:r>
        <w:rPr/>
        <w:t>。</w:t>
      </w:r>
    </w:p>
    <w:p>
      <w:pPr>
        <w:spacing w:line="369" w:lineRule="auto" w:before="187"/>
        <w:ind w:left="698" w:right="2208" w:firstLine="0"/>
        <w:jc w:val="left"/>
        <w:rPr>
          <w:rFonts w:ascii="宋体" w:hAnsi="宋体" w:cs="宋体" w:eastAsia="宋体" w:hint="default"/>
          <w:sz w:val="24"/>
          <w:szCs w:val="24"/>
        </w:rPr>
      </w:pPr>
      <w:r>
        <w:rPr>
          <w:rFonts w:ascii="宋体" w:hAnsi="宋体" w:cs="宋体" w:eastAsia="宋体" w:hint="default"/>
          <w:sz w:val="24"/>
          <w:szCs w:val="24"/>
        </w:rPr>
        <w:t>本次利润分配预案须经公司股东大会审议批准后实施。 </w:t>
      </w:r>
      <w:r>
        <w:rPr>
          <w:rFonts w:ascii="宋体" w:hAnsi="宋体" w:cs="宋体" w:eastAsia="宋体" w:hint="default"/>
          <w:b/>
          <w:bCs/>
          <w:sz w:val="24"/>
          <w:szCs w:val="24"/>
        </w:rPr>
        <w:t>(</w:t>
      </w:r>
      <w:r>
        <w:rPr>
          <w:rFonts w:ascii="宋体" w:hAnsi="宋体" w:cs="宋体" w:eastAsia="宋体" w:hint="default"/>
          <w:b/>
          <w:bCs/>
          <w:sz w:val="24"/>
          <w:szCs w:val="24"/>
        </w:rPr>
        <w:t>二</w:t>
      </w:r>
      <w:r>
        <w:rPr>
          <w:rFonts w:ascii="宋体" w:hAnsi="宋体" w:cs="宋体" w:eastAsia="宋体" w:hint="default"/>
          <w:b/>
          <w:bCs/>
          <w:sz w:val="24"/>
          <w:szCs w:val="24"/>
        </w:rPr>
        <w:t>)</w:t>
      </w:r>
      <w:r>
        <w:rPr>
          <w:rFonts w:ascii="宋体" w:hAnsi="宋体" w:cs="宋体" w:eastAsia="宋体" w:hint="default"/>
          <w:b/>
          <w:bCs/>
          <w:spacing w:val="-93"/>
          <w:sz w:val="24"/>
          <w:szCs w:val="24"/>
        </w:rPr>
        <w:t> </w:t>
      </w:r>
      <w:r>
        <w:rPr>
          <w:rFonts w:ascii="宋体" w:hAnsi="宋体" w:cs="宋体" w:eastAsia="宋体" w:hint="default"/>
          <w:b/>
          <w:bCs/>
          <w:sz w:val="24"/>
          <w:szCs w:val="24"/>
        </w:rPr>
        <w:t>公司最近三年利润分配情况</w:t>
      </w:r>
      <w:r>
        <w:rPr>
          <w:rFonts w:ascii="宋体" w:hAnsi="宋体" w:cs="宋体" w:eastAsia="宋体" w:hint="default"/>
          <w:sz w:val="24"/>
          <w:szCs w:val="24"/>
        </w:rPr>
      </w:r>
    </w:p>
    <w:p>
      <w:pPr>
        <w:spacing w:line="240" w:lineRule="auto" w:before="11"/>
        <w:rPr>
          <w:rFonts w:ascii="宋体" w:hAnsi="宋体" w:cs="宋体" w:eastAsia="宋体" w:hint="default"/>
          <w:b/>
          <w:bCs/>
          <w:sz w:val="3"/>
          <w:szCs w:val="3"/>
        </w:rPr>
      </w:pPr>
    </w:p>
    <w:tbl>
      <w:tblPr>
        <w:tblW w:w="0" w:type="auto"/>
        <w:jc w:val="left"/>
        <w:tblInd w:w="107" w:type="dxa"/>
        <w:tblLayout w:type="fixed"/>
        <w:tblCellMar>
          <w:top w:w="0" w:type="dxa"/>
          <w:left w:w="0" w:type="dxa"/>
          <w:bottom w:w="0" w:type="dxa"/>
          <w:right w:w="0" w:type="dxa"/>
        </w:tblCellMar>
        <w:tblLook w:val="01E0"/>
      </w:tblPr>
      <w:tblGrid>
        <w:gridCol w:w="2657"/>
        <w:gridCol w:w="1176"/>
        <w:gridCol w:w="1376"/>
        <w:gridCol w:w="1627"/>
        <w:gridCol w:w="1625"/>
      </w:tblGrid>
      <w:tr>
        <w:trPr>
          <w:trHeight w:val="408" w:hRule="exact"/>
        </w:trPr>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宋体" w:hAnsi="宋体" w:cs="宋体" w:eastAsia="宋体" w:hint="default"/>
                <w:sz w:val="24"/>
                <w:szCs w:val="24"/>
              </w:rPr>
            </w:pPr>
            <w:r>
              <w:rPr>
                <w:rFonts w:ascii="宋体" w:hAnsi="宋体" w:cs="宋体" w:eastAsia="宋体" w:hint="default"/>
                <w:sz w:val="24"/>
                <w:szCs w:val="24"/>
              </w:rPr>
              <w:t>项目</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4"/>
                <w:szCs w:val="24"/>
              </w:rPr>
            </w:pPr>
            <w:r>
              <w:rPr>
                <w:rFonts w:ascii="宋体" w:hAnsi="宋体" w:cs="宋体" w:eastAsia="宋体" w:hint="default"/>
                <w:sz w:val="24"/>
                <w:szCs w:val="24"/>
              </w:rPr>
              <w:t>2008</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292" w:right="0"/>
              <w:jc w:val="left"/>
              <w:rPr>
                <w:rFonts w:ascii="宋体" w:hAnsi="宋体" w:cs="宋体" w:eastAsia="宋体" w:hint="default"/>
                <w:sz w:val="24"/>
                <w:szCs w:val="24"/>
              </w:rPr>
            </w:pPr>
            <w:r>
              <w:rPr>
                <w:rFonts w:ascii="宋体" w:hAnsi="宋体" w:cs="宋体" w:eastAsia="宋体" w:hint="default"/>
                <w:sz w:val="24"/>
                <w:szCs w:val="24"/>
              </w:rPr>
              <w:t>2009</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17" w:right="0"/>
              <w:jc w:val="left"/>
              <w:rPr>
                <w:rFonts w:ascii="宋体" w:hAnsi="宋体" w:cs="宋体" w:eastAsia="宋体" w:hint="default"/>
                <w:sz w:val="24"/>
                <w:szCs w:val="24"/>
              </w:rPr>
            </w:pPr>
            <w:r>
              <w:rPr>
                <w:rFonts w:ascii="宋体" w:hAnsi="宋体" w:cs="宋体" w:eastAsia="宋体" w:hint="default"/>
                <w:sz w:val="24"/>
                <w:szCs w:val="24"/>
              </w:rPr>
              <w:t>2010</w:t>
            </w:r>
            <w:r>
              <w:rPr>
                <w:rFonts w:ascii="宋体" w:hAnsi="宋体" w:cs="宋体" w:eastAsia="宋体" w:hint="default"/>
                <w:spacing w:val="-60"/>
                <w:sz w:val="24"/>
                <w:szCs w:val="24"/>
              </w:rPr>
              <w:t> </w:t>
            </w:r>
            <w:r>
              <w:rPr>
                <w:rFonts w:ascii="宋体" w:hAnsi="宋体" w:cs="宋体" w:eastAsia="宋体" w:hint="default"/>
                <w:sz w:val="24"/>
                <w:szCs w:val="24"/>
              </w:rPr>
              <w:t>年</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418" w:right="0"/>
              <w:jc w:val="left"/>
              <w:rPr>
                <w:rFonts w:ascii="宋体" w:hAnsi="宋体" w:cs="宋体" w:eastAsia="宋体" w:hint="default"/>
                <w:sz w:val="24"/>
                <w:szCs w:val="24"/>
              </w:rPr>
            </w:pPr>
            <w:r>
              <w:rPr>
                <w:rFonts w:ascii="宋体" w:hAnsi="宋体" w:cs="宋体" w:eastAsia="宋体" w:hint="default"/>
                <w:sz w:val="24"/>
                <w:szCs w:val="24"/>
              </w:rPr>
              <w:t>2011</w:t>
            </w:r>
            <w:r>
              <w:rPr>
                <w:rFonts w:ascii="宋体" w:hAnsi="宋体" w:cs="宋体" w:eastAsia="宋体" w:hint="default"/>
                <w:spacing w:val="-60"/>
                <w:sz w:val="24"/>
                <w:szCs w:val="24"/>
              </w:rPr>
              <w:t> </w:t>
            </w:r>
            <w:r>
              <w:rPr>
                <w:rFonts w:ascii="宋体" w:hAnsi="宋体" w:cs="宋体" w:eastAsia="宋体" w:hint="default"/>
                <w:sz w:val="24"/>
                <w:szCs w:val="24"/>
              </w:rPr>
              <w:t>年</w:t>
            </w:r>
          </w:p>
        </w:tc>
      </w:tr>
      <w:tr>
        <w:trPr>
          <w:trHeight w:val="408" w:hRule="exact"/>
        </w:trPr>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宋体" w:hAnsi="宋体" w:cs="宋体" w:eastAsia="宋体" w:hint="default"/>
                <w:sz w:val="24"/>
                <w:szCs w:val="24"/>
              </w:rPr>
            </w:pPr>
            <w:r>
              <w:rPr>
                <w:rFonts w:ascii="宋体" w:hAnsi="宋体" w:cs="宋体" w:eastAsia="宋体" w:hint="default"/>
                <w:sz w:val="24"/>
                <w:szCs w:val="24"/>
              </w:rPr>
              <w:t>现金股利</w:t>
            </w:r>
          </w:p>
        </w:tc>
        <w:tc>
          <w:tcPr>
            <w:tcW w:w="1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center"/>
              <w:rPr>
                <w:rFonts w:ascii="宋体" w:hAnsi="宋体" w:cs="宋体" w:eastAsia="宋体" w:hint="default"/>
                <w:sz w:val="24"/>
                <w:szCs w:val="24"/>
              </w:rPr>
            </w:pPr>
            <w:r>
              <w:rPr>
                <w:rFonts w:ascii="宋体"/>
                <w:sz w:val="24"/>
              </w:rPr>
              <w:t>1,400.00</w:t>
            </w:r>
          </w:p>
        </w:tc>
        <w:tc>
          <w:tcPr>
            <w:tcW w:w="13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302" w:right="0"/>
              <w:jc w:val="left"/>
              <w:rPr>
                <w:rFonts w:ascii="宋体" w:hAnsi="宋体" w:cs="宋体" w:eastAsia="宋体" w:hint="default"/>
                <w:sz w:val="24"/>
                <w:szCs w:val="24"/>
              </w:rPr>
            </w:pPr>
            <w:r>
              <w:rPr>
                <w:rFonts w:ascii="宋体"/>
                <w:sz w:val="24"/>
              </w:rPr>
              <w:t>1,540.19</w:t>
            </w: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24"/>
                <w:szCs w:val="24"/>
              </w:rPr>
            </w:pPr>
            <w:r>
              <w:rPr>
                <w:rFonts w:ascii="宋体"/>
                <w:sz w:val="24"/>
              </w:rPr>
              <w:t>5,760.00</w:t>
            </w:r>
          </w:p>
        </w:tc>
        <w:tc>
          <w:tcPr>
            <w:tcW w:w="16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552" w:right="0"/>
              <w:jc w:val="left"/>
              <w:rPr>
                <w:rFonts w:ascii="宋体" w:hAnsi="宋体" w:cs="宋体" w:eastAsia="宋体" w:hint="default"/>
                <w:sz w:val="24"/>
                <w:szCs w:val="24"/>
              </w:rPr>
            </w:pPr>
            <w:r>
              <w:rPr>
                <w:rFonts w:ascii="宋体"/>
                <w:sz w:val="24"/>
              </w:rPr>
              <w:t>5,040.00</w:t>
            </w:r>
          </w:p>
        </w:tc>
      </w:tr>
      <w:tr>
        <w:trPr>
          <w:trHeight w:val="408" w:hRule="exact"/>
        </w:trPr>
        <w:tc>
          <w:tcPr>
            <w:tcW w:w="26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left="1" w:right="0"/>
              <w:jc w:val="center"/>
              <w:rPr>
                <w:rFonts w:ascii="宋体" w:hAnsi="宋体" w:cs="宋体" w:eastAsia="宋体" w:hint="default"/>
                <w:sz w:val="24"/>
                <w:szCs w:val="24"/>
              </w:rPr>
            </w:pPr>
            <w:r>
              <w:rPr>
                <w:rFonts w:ascii="宋体" w:hAnsi="宋体" w:cs="宋体" w:eastAsia="宋体" w:hint="default"/>
                <w:sz w:val="24"/>
                <w:szCs w:val="24"/>
              </w:rPr>
              <w:t>资本公积转股本</w:t>
            </w:r>
          </w:p>
        </w:tc>
        <w:tc>
          <w:tcPr>
            <w:tcW w:w="1176" w:type="dxa"/>
            <w:tcBorders>
              <w:top w:val="single" w:sz="4" w:space="0" w:color="000000"/>
              <w:left w:val="single" w:sz="4" w:space="0" w:color="000000"/>
              <w:bottom w:val="single" w:sz="4" w:space="0" w:color="000000"/>
              <w:right w:val="single" w:sz="4" w:space="0" w:color="000000"/>
            </w:tcBorders>
          </w:tcPr>
          <w:p>
            <w:pPr/>
          </w:p>
        </w:tc>
        <w:tc>
          <w:tcPr>
            <w:tcW w:w="1376" w:type="dxa"/>
            <w:tcBorders>
              <w:top w:val="single" w:sz="4" w:space="0" w:color="000000"/>
              <w:left w:val="single" w:sz="4" w:space="0" w:color="000000"/>
              <w:bottom w:val="single" w:sz="4" w:space="0" w:color="000000"/>
              <w:right w:val="single" w:sz="4" w:space="0" w:color="000000"/>
            </w:tcBorders>
          </w:tcPr>
          <w:p>
            <w:pPr/>
          </w:p>
        </w:tc>
        <w:tc>
          <w:tcPr>
            <w:tcW w:w="16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101"/>
              <w:jc w:val="right"/>
              <w:rPr>
                <w:rFonts w:ascii="宋体" w:hAnsi="宋体" w:cs="宋体" w:eastAsia="宋体" w:hint="default"/>
                <w:sz w:val="24"/>
                <w:szCs w:val="24"/>
              </w:rPr>
            </w:pPr>
            <w:r>
              <w:rPr>
                <w:rFonts w:ascii="宋体"/>
                <w:sz w:val="24"/>
              </w:rPr>
              <w:t>13,500.00</w:t>
            </w:r>
          </w:p>
        </w:tc>
        <w:tc>
          <w:tcPr>
            <w:tcW w:w="1625"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b/>
          <w:bCs/>
          <w:sz w:val="21"/>
          <w:szCs w:val="21"/>
        </w:rPr>
      </w:pPr>
    </w:p>
    <w:p>
      <w:pPr>
        <w:pStyle w:val="Heading7"/>
        <w:spacing w:line="240" w:lineRule="auto" w:before="26"/>
        <w:ind w:left="700" w:right="101"/>
        <w:jc w:val="left"/>
        <w:rPr>
          <w:b w:val="0"/>
          <w:bCs w:val="0"/>
        </w:rPr>
      </w:pPr>
      <w:r>
        <w:rPr>
          <w:rFonts w:ascii="宋体" w:hAnsi="宋体" w:cs="宋体" w:eastAsia="宋体" w:hint="default"/>
        </w:rPr>
        <w:t>(</w:t>
      </w:r>
      <w:r>
        <w:rPr/>
        <w:t>三</w:t>
      </w:r>
      <w:r>
        <w:rPr>
          <w:rFonts w:ascii="宋体" w:hAnsi="宋体" w:cs="宋体" w:eastAsia="宋体" w:hint="default"/>
        </w:rPr>
        <w:t>)</w:t>
      </w:r>
      <w:r>
        <w:rPr>
          <w:rFonts w:ascii="宋体" w:hAnsi="宋体" w:cs="宋体" w:eastAsia="宋体" w:hint="default"/>
          <w:spacing w:val="-96"/>
        </w:rPr>
        <w:t> </w:t>
      </w:r>
      <w:r>
        <w:rPr/>
        <w:t>利润分配政策</w:t>
      </w:r>
      <w:r>
        <w:rPr>
          <w:b w:val="0"/>
          <w:bCs w:val="0"/>
        </w:rPr>
      </w:r>
    </w:p>
    <w:p>
      <w:pPr>
        <w:spacing w:line="240" w:lineRule="auto" w:before="9"/>
        <w:rPr>
          <w:rFonts w:ascii="宋体" w:hAnsi="宋体" w:cs="宋体" w:eastAsia="宋体" w:hint="default"/>
          <w:b/>
          <w:bCs/>
          <w:sz w:val="21"/>
          <w:szCs w:val="21"/>
        </w:rPr>
      </w:pPr>
    </w:p>
    <w:p>
      <w:pPr>
        <w:pStyle w:val="BodyText"/>
        <w:spacing w:line="240" w:lineRule="auto"/>
        <w:ind w:left="712" w:right="101"/>
        <w:jc w:val="left"/>
      </w:pPr>
      <w:r>
        <w:rPr/>
        <w:t>《公司章程》第一百五十五条对公司分红政策做出了规定，具体如下：</w:t>
      </w:r>
    </w:p>
    <w:p>
      <w:pPr>
        <w:pStyle w:val="BodyText"/>
        <w:spacing w:line="357" w:lineRule="auto" w:before="137"/>
        <w:ind w:left="218" w:right="152" w:firstLine="566"/>
        <w:jc w:val="both"/>
      </w:pPr>
      <w:r>
        <w:rPr>
          <w:rFonts w:ascii="宋体" w:hAnsi="宋体" w:cs="宋体" w:eastAsia="宋体" w:hint="default"/>
        </w:rPr>
        <w:t>1</w:t>
      </w:r>
      <w:r>
        <w:rPr/>
        <w:t>、</w:t>
      </w:r>
      <w:r>
        <w:rPr>
          <w:spacing w:val="-50"/>
        </w:rPr>
        <w:t> </w:t>
      </w:r>
      <w:r>
        <w:rPr>
          <w:spacing w:val="-4"/>
        </w:rPr>
        <w:t>公司实施积极的利润分配政策，重视对投资者的合理投资回报，并保持</w:t>
      </w:r>
      <w:r>
        <w:rPr/>
        <w:t> 利润分配政策的连续性和稳定性。</w:t>
      </w:r>
    </w:p>
    <w:p>
      <w:pPr>
        <w:pStyle w:val="BodyText"/>
        <w:spacing w:line="384" w:lineRule="auto" w:before="194"/>
        <w:ind w:left="218" w:right="152" w:firstLine="566"/>
        <w:jc w:val="both"/>
      </w:pPr>
      <w:r>
        <w:rPr>
          <w:rFonts w:ascii="宋体" w:hAnsi="宋体" w:cs="宋体" w:eastAsia="宋体" w:hint="default"/>
        </w:rPr>
        <w:t>2</w:t>
      </w:r>
      <w:r>
        <w:rPr/>
        <w:t>、</w:t>
      </w:r>
      <w:r>
        <w:rPr>
          <w:spacing w:val="-50"/>
        </w:rPr>
        <w:t> </w:t>
      </w:r>
      <w:r>
        <w:rPr>
          <w:spacing w:val="-4"/>
        </w:rPr>
        <w:t>公司可以采取现金或者股票的方式分配股利，积极推行以现金方式分配</w:t>
      </w:r>
      <w:r>
        <w:rPr/>
        <w:t> 股利。</w:t>
      </w:r>
    </w:p>
    <w:p>
      <w:pPr>
        <w:pStyle w:val="BodyText"/>
        <w:spacing w:line="381" w:lineRule="auto" w:before="41"/>
        <w:ind w:left="218" w:right="151" w:firstLine="566"/>
        <w:jc w:val="both"/>
      </w:pPr>
      <w:r>
        <w:rPr>
          <w:rFonts w:ascii="宋体" w:hAnsi="宋体" w:cs="宋体" w:eastAsia="宋体" w:hint="default"/>
        </w:rPr>
        <w:t>3</w:t>
      </w:r>
      <w:r>
        <w:rPr/>
        <w:t>、</w:t>
      </w:r>
      <w:r>
        <w:rPr>
          <w:spacing w:val="-50"/>
        </w:rPr>
        <w:t> </w:t>
      </w:r>
      <w:r>
        <w:rPr>
          <w:spacing w:val="-4"/>
        </w:rPr>
        <w:t>若公司向社会公众增发新股、发行可转换公司债券或向原有股东配售股</w:t>
      </w:r>
      <w:r>
        <w:rPr/>
        <w:t> </w:t>
      </w:r>
      <w:r>
        <w:rPr>
          <w:spacing w:val="-3"/>
        </w:rPr>
        <w:t>份，则公司最近三年以现金方式累计分配的利润不少于最近三年实现的年均可分</w:t>
      </w:r>
      <w:r>
        <w:rPr>
          <w:spacing w:val="-102"/>
        </w:rPr>
        <w:t> </w:t>
      </w:r>
      <w:r>
        <w:rPr>
          <w:spacing w:val="-102"/>
        </w:rPr>
      </w:r>
      <w:r>
        <w:rPr>
          <w:spacing w:val="-3"/>
        </w:rPr>
        <w:t>配利润的百分之三十。具体每个年度的分红比例由董事会根据公司年度盈利状况</w:t>
      </w:r>
      <w:r>
        <w:rPr>
          <w:spacing w:val="-102"/>
        </w:rPr>
        <w:t> </w:t>
      </w:r>
      <w:r>
        <w:rPr>
          <w:spacing w:val="-102"/>
        </w:rPr>
      </w:r>
      <w:r>
        <w:rPr>
          <w:spacing w:val="-3"/>
        </w:rPr>
        <w:t>和未来资金使用计划提出预案，如年度实现盈利而公司董事会未提出现金利润分</w:t>
      </w:r>
      <w:r>
        <w:rPr>
          <w:spacing w:val="-102"/>
        </w:rPr>
        <w:t> </w:t>
      </w:r>
      <w:r>
        <w:rPr>
          <w:spacing w:val="-102"/>
        </w:rPr>
      </w:r>
      <w:r>
        <w:rPr>
          <w:spacing w:val="-3"/>
        </w:rPr>
        <w:t>配预案的，公司董事会应在当年的年度报告中详细说明未分红的原因、未用于分</w:t>
      </w:r>
      <w:r>
        <w:rPr>
          <w:spacing w:val="-102"/>
        </w:rPr>
        <w:t> </w:t>
      </w:r>
      <w:r>
        <w:rPr>
          <w:spacing w:val="-102"/>
        </w:rPr>
      </w:r>
      <w:r>
        <w:rPr/>
        <w:t>红的资金留存公司的用途，独立董事应当对此发表独立意见。</w:t>
      </w:r>
    </w:p>
    <w:p>
      <w:pPr>
        <w:spacing w:after="0" w:line="381" w:lineRule="auto"/>
        <w:jc w:val="both"/>
        <w:sectPr>
          <w:pgSz w:w="11910" w:h="16850"/>
          <w:pgMar w:header="852" w:footer="1195" w:top="1540" w:bottom="1380" w:left="1580" w:right="1640"/>
        </w:sectPr>
      </w:pPr>
    </w:p>
    <w:p>
      <w:pPr>
        <w:pStyle w:val="BodyText"/>
        <w:spacing w:line="240" w:lineRule="auto" w:before="121"/>
        <w:ind w:left="704" w:right="101"/>
        <w:jc w:val="left"/>
      </w:pPr>
      <w:r>
        <w:rPr>
          <w:rFonts w:ascii="宋体" w:hAnsi="宋体" w:cs="宋体" w:eastAsia="宋体" w:hint="default"/>
        </w:rPr>
        <w:t>4</w:t>
      </w:r>
      <w:r>
        <w:rPr/>
        <w:t>、</w:t>
      </w:r>
      <w:r>
        <w:rPr>
          <w:spacing w:val="-53"/>
        </w:rPr>
        <w:t> </w:t>
      </w:r>
      <w:r>
        <w:rPr/>
        <w:t>公司可以进行中期现金分红。</w:t>
      </w:r>
    </w:p>
    <w:p>
      <w:pPr>
        <w:pStyle w:val="BodyText"/>
        <w:spacing w:line="381" w:lineRule="auto" w:before="187"/>
        <w:ind w:right="216" w:firstLine="566"/>
        <w:jc w:val="left"/>
      </w:pPr>
      <w:r>
        <w:rPr>
          <w:rFonts w:ascii="宋体" w:hAnsi="宋体" w:cs="宋体" w:eastAsia="宋体" w:hint="default"/>
        </w:rPr>
        <w:t>5</w:t>
      </w:r>
      <w:r>
        <w:rPr/>
        <w:t>、</w:t>
      </w:r>
      <w:r>
        <w:rPr>
          <w:spacing w:val="-50"/>
        </w:rPr>
        <w:t> </w:t>
      </w:r>
      <w:r>
        <w:rPr>
          <w:spacing w:val="-4"/>
        </w:rPr>
        <w:t>存在股东违规占用公司资金情况的，公司应当扣减该股东所分配的现金</w:t>
      </w:r>
      <w:r>
        <w:rPr/>
        <w:t> 红利，以偿还其占用的资金。</w:t>
      </w:r>
    </w:p>
    <w:p>
      <w:pPr>
        <w:spacing w:line="400" w:lineRule="auto" w:before="0"/>
        <w:ind w:left="565" w:right="101" w:firstLine="52"/>
        <w:jc w:val="left"/>
        <w:rPr>
          <w:rFonts w:ascii="宋体" w:hAnsi="宋体" w:cs="宋体" w:eastAsia="宋体" w:hint="default"/>
          <w:sz w:val="24"/>
          <w:szCs w:val="24"/>
        </w:rPr>
      </w:pPr>
      <w:r>
        <w:rPr>
          <w:rFonts w:ascii="黑体" w:hAnsi="黑体" w:cs="黑体" w:eastAsia="黑体" w:hint="default"/>
          <w:sz w:val="28"/>
          <w:szCs w:val="28"/>
        </w:rPr>
        <w:t>八、</w:t>
      </w:r>
      <w:r>
        <w:rPr>
          <w:rFonts w:ascii="黑体" w:hAnsi="黑体" w:cs="黑体" w:eastAsia="黑体" w:hint="default"/>
          <w:spacing w:val="-51"/>
          <w:sz w:val="28"/>
          <w:szCs w:val="28"/>
        </w:rPr>
        <w:t> </w:t>
      </w:r>
      <w:r>
        <w:rPr>
          <w:rFonts w:ascii="黑体" w:hAnsi="黑体" w:cs="黑体" w:eastAsia="黑体" w:hint="default"/>
          <w:sz w:val="28"/>
          <w:szCs w:val="28"/>
        </w:rPr>
        <w:t>报告期内，公司不存在重大环保或其他重大社会安全问题</w:t>
      </w:r>
      <w:r>
        <w:rPr>
          <w:rFonts w:ascii="黑体" w:hAnsi="黑体" w:cs="黑体" w:eastAsia="黑体" w:hint="default"/>
          <w:w w:val="100"/>
          <w:sz w:val="28"/>
          <w:szCs w:val="28"/>
        </w:rPr>
        <w:t> </w:t>
      </w:r>
      <w:r>
        <w:rPr>
          <w:rFonts w:ascii="黑体" w:hAnsi="黑体" w:cs="黑体" w:eastAsia="黑体" w:hint="default"/>
          <w:sz w:val="28"/>
          <w:szCs w:val="28"/>
        </w:rPr>
        <w:t>九、</w:t>
      </w:r>
      <w:r>
        <w:rPr>
          <w:rFonts w:ascii="黑体" w:hAnsi="黑体" w:cs="黑体" w:eastAsia="黑体" w:hint="default"/>
          <w:spacing w:val="-35"/>
          <w:sz w:val="28"/>
          <w:szCs w:val="28"/>
        </w:rPr>
        <w:t> </w:t>
      </w:r>
      <w:r>
        <w:rPr>
          <w:rFonts w:ascii="黑体" w:hAnsi="黑体" w:cs="黑体" w:eastAsia="黑体" w:hint="default"/>
          <w:spacing w:val="-5"/>
          <w:sz w:val="28"/>
          <w:szCs w:val="28"/>
        </w:rPr>
        <w:t>报告期内，公司内幕信息知情人管理制度的建立和执行情况</w:t>
      </w:r>
      <w:r>
        <w:rPr>
          <w:rFonts w:ascii="黑体" w:hAnsi="黑体" w:cs="黑体" w:eastAsia="黑体" w:hint="default"/>
          <w:spacing w:val="-130"/>
          <w:sz w:val="28"/>
          <w:szCs w:val="28"/>
        </w:rPr>
        <w:t> </w:t>
      </w:r>
      <w:r>
        <w:rPr>
          <w:rFonts w:ascii="黑体" w:hAnsi="黑体" w:cs="黑体" w:eastAsia="黑体" w:hint="default"/>
          <w:spacing w:val="-130"/>
          <w:sz w:val="28"/>
          <w:szCs w:val="28"/>
        </w:rPr>
      </w:r>
      <w:r>
        <w:rPr>
          <w:rFonts w:ascii="宋体" w:hAnsi="宋体" w:cs="宋体" w:eastAsia="宋体" w:hint="default"/>
          <w:b/>
          <w:bCs/>
          <w:sz w:val="24"/>
          <w:szCs w:val="24"/>
        </w:rPr>
        <w:t>(</w:t>
      </w:r>
      <w:r>
        <w:rPr>
          <w:rFonts w:ascii="宋体" w:hAnsi="宋体" w:cs="宋体" w:eastAsia="宋体" w:hint="default"/>
          <w:b/>
          <w:bCs/>
          <w:sz w:val="24"/>
          <w:szCs w:val="24"/>
        </w:rPr>
        <w:t>一</w:t>
      </w:r>
      <w:r>
        <w:rPr>
          <w:rFonts w:ascii="宋体" w:hAnsi="宋体" w:cs="宋体" w:eastAsia="宋体" w:hint="default"/>
          <w:b/>
          <w:bCs/>
          <w:sz w:val="24"/>
          <w:szCs w:val="24"/>
        </w:rPr>
        <w:t>)</w:t>
      </w:r>
      <w:r>
        <w:rPr>
          <w:rFonts w:ascii="宋体" w:hAnsi="宋体" w:cs="宋体" w:eastAsia="宋体" w:hint="default"/>
          <w:b/>
          <w:bCs/>
          <w:spacing w:val="-41"/>
          <w:sz w:val="24"/>
          <w:szCs w:val="24"/>
        </w:rPr>
        <w:t> </w:t>
      </w:r>
      <w:r>
        <w:rPr>
          <w:rFonts w:ascii="宋体" w:hAnsi="宋体" w:cs="宋体" w:eastAsia="宋体" w:hint="default"/>
          <w:b/>
          <w:bCs/>
          <w:sz w:val="24"/>
          <w:szCs w:val="24"/>
        </w:rPr>
        <w:t>公司内幕信息知情人管理制度的建设情况</w:t>
      </w:r>
      <w:r>
        <w:rPr>
          <w:rFonts w:ascii="宋体" w:hAnsi="宋体" w:cs="宋体" w:eastAsia="宋体" w:hint="default"/>
          <w:sz w:val="24"/>
          <w:szCs w:val="24"/>
        </w:rPr>
      </w:r>
    </w:p>
    <w:p>
      <w:pPr>
        <w:pStyle w:val="BodyText"/>
        <w:spacing w:line="456" w:lineRule="auto" w:before="122"/>
        <w:ind w:right="140" w:firstLine="479"/>
        <w:jc w:val="left"/>
      </w:pPr>
      <w:r>
        <w:rPr>
          <w:spacing w:val="-3"/>
        </w:rPr>
        <w:t>为了规范公司的内幕信息管理，加强内幕信息保密工作，维护信息披露公平</w:t>
      </w:r>
      <w:r>
        <w:rPr/>
        <w:t> </w:t>
      </w:r>
      <w:r>
        <w:rPr>
          <w:spacing w:val="-16"/>
        </w:rPr>
        <w:t>原则，根据《中华人民共和国公司法》、《中华人民共和国证券法》、《上市公司信</w:t>
      </w:r>
      <w:r>
        <w:rPr>
          <w:spacing w:val="-96"/>
        </w:rPr>
        <w:t> </w:t>
      </w:r>
      <w:r>
        <w:rPr>
          <w:spacing w:val="-96"/>
        </w:rPr>
      </w:r>
      <w:r>
        <w:rPr>
          <w:spacing w:val="-7"/>
        </w:rPr>
        <w:t>息披露管理办法》、《深圳证券交易所创业板股票上市规则》等有关法律、法规、</w:t>
      </w:r>
      <w:r>
        <w:rPr>
          <w:spacing w:val="-108"/>
        </w:rPr>
        <w:t> </w:t>
      </w:r>
      <w:r>
        <w:rPr>
          <w:spacing w:val="-108"/>
        </w:rPr>
      </w:r>
      <w:r>
        <w:rPr>
          <w:spacing w:val="-3"/>
        </w:rPr>
        <w:t>规范性文件及《公司章程》的有关规定，报告期内公司专门制定了《信息披露管</w:t>
      </w:r>
      <w:r>
        <w:rPr>
          <w:spacing w:val="-102"/>
        </w:rPr>
        <w:t> </w:t>
      </w:r>
      <w:r>
        <w:rPr>
          <w:spacing w:val="-102"/>
        </w:rPr>
      </w:r>
      <w:r>
        <w:rPr>
          <w:spacing w:val="-16"/>
        </w:rPr>
        <w:t>理制度》；《董事、监事和高级管理人员所持本公司股份及其变动管理制度》、《内</w:t>
      </w:r>
      <w:r>
        <w:rPr>
          <w:spacing w:val="-95"/>
        </w:rPr>
        <w:t> </w:t>
      </w:r>
      <w:r>
        <w:rPr>
          <w:spacing w:val="-95"/>
        </w:rPr>
      </w:r>
      <w:r>
        <w:rPr>
          <w:spacing w:val="-4"/>
        </w:rPr>
        <w:t>幕信息知情人登记制度》，并由公司第一届董事会第十次会议审议通过并实施。</w:t>
      </w:r>
    </w:p>
    <w:p>
      <w:pPr>
        <w:pStyle w:val="BodyText"/>
        <w:spacing w:line="456" w:lineRule="auto" w:before="67"/>
        <w:ind w:right="103" w:firstLine="479"/>
        <w:jc w:val="left"/>
      </w:pPr>
      <w:r>
        <w:rPr>
          <w:spacing w:val="-3"/>
        </w:rPr>
        <w:t>为了贯彻和落实中国证监会《关于上市公司建立内幕信息知情人登记管理制</w:t>
      </w:r>
      <w:r>
        <w:rPr/>
        <w:t> </w:t>
      </w:r>
      <w:r>
        <w:rPr>
          <w:spacing w:val="-7"/>
        </w:rPr>
        <w:t>度的规定》（中国证监会公告〔</w:t>
      </w:r>
      <w:r>
        <w:rPr>
          <w:rFonts w:ascii="宋体" w:hAnsi="宋体" w:cs="宋体" w:eastAsia="宋体" w:hint="default"/>
          <w:spacing w:val="-7"/>
        </w:rPr>
        <w:t>2011</w:t>
      </w:r>
      <w:r>
        <w:rPr>
          <w:spacing w:val="-7"/>
        </w:rPr>
        <w:t>〕</w:t>
      </w:r>
      <w:r>
        <w:rPr>
          <w:rFonts w:ascii="宋体" w:hAnsi="宋体" w:cs="宋体" w:eastAsia="宋体" w:hint="default"/>
          <w:spacing w:val="-7"/>
        </w:rPr>
        <w:t>30</w:t>
      </w:r>
      <w:r>
        <w:rPr>
          <w:rFonts w:ascii="宋体" w:hAnsi="宋体" w:cs="宋体" w:eastAsia="宋体" w:hint="default"/>
          <w:spacing w:val="-44"/>
        </w:rPr>
        <w:t> </w:t>
      </w:r>
      <w:r>
        <w:rPr>
          <w:spacing w:val="-8"/>
        </w:rPr>
        <w:t>号），完善上市公司内幕信息管理制度，</w:t>
      </w:r>
      <w:r>
        <w:rPr>
          <w:spacing w:val="-118"/>
        </w:rPr>
        <w:t> </w:t>
      </w:r>
      <w:r>
        <w:rPr>
          <w:spacing w:val="-118"/>
        </w:rPr>
      </w:r>
      <w:r>
        <w:rPr>
          <w:spacing w:val="-9"/>
        </w:rPr>
        <w:t>做好内幕信息保密工作，有效防范和打击内幕交易等证券违法违规行为，根据《中</w:t>
      </w:r>
      <w:r>
        <w:rPr/>
        <w:t> </w:t>
      </w:r>
      <w:r>
        <w:rPr>
          <w:spacing w:val="-10"/>
        </w:rPr>
        <w:t>华人民共和国证券法》、《上市公司信息披露管理办法》等法律、法规和规范性文</w:t>
      </w:r>
      <w:r>
        <w:rPr>
          <w:spacing w:val="-87"/>
        </w:rPr>
        <w:t> </w:t>
      </w:r>
      <w:r>
        <w:rPr>
          <w:spacing w:val="-87"/>
        </w:rPr>
      </w:r>
      <w:r>
        <w:rPr>
          <w:spacing w:val="-3"/>
        </w:rPr>
        <w:t>件的规定，结合公司的实际情况，在第一届董事会第十四次会议中修订了《公司</w:t>
      </w:r>
      <w:r>
        <w:rPr>
          <w:spacing w:val="-102"/>
        </w:rPr>
        <w:t> </w:t>
      </w:r>
      <w:r>
        <w:rPr>
          <w:spacing w:val="-102"/>
        </w:rPr>
      </w:r>
      <w:r>
        <w:rPr>
          <w:spacing w:val="-10"/>
        </w:rPr>
        <w:t>内幕信息知情人管理制度》。</w:t>
      </w:r>
    </w:p>
    <w:p>
      <w:pPr>
        <w:spacing w:line="456" w:lineRule="auto" w:before="67"/>
        <w:ind w:left="618" w:right="227" w:hanging="53"/>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二</w:t>
      </w:r>
      <w:r>
        <w:rPr>
          <w:rFonts w:ascii="宋体" w:hAnsi="宋体" w:cs="宋体" w:eastAsia="宋体" w:hint="default"/>
          <w:b/>
          <w:bCs/>
          <w:sz w:val="24"/>
          <w:szCs w:val="24"/>
        </w:rPr>
        <w:t>)</w:t>
      </w:r>
      <w:r>
        <w:rPr>
          <w:rFonts w:ascii="宋体" w:hAnsi="宋体" w:cs="宋体" w:eastAsia="宋体" w:hint="default"/>
          <w:b/>
          <w:bCs/>
          <w:spacing w:val="-38"/>
          <w:sz w:val="24"/>
          <w:szCs w:val="24"/>
        </w:rPr>
        <w:t> </w:t>
      </w:r>
      <w:r>
        <w:rPr>
          <w:rFonts w:ascii="宋体" w:hAnsi="宋体" w:cs="宋体" w:eastAsia="宋体" w:hint="default"/>
          <w:b/>
          <w:bCs/>
          <w:sz w:val="24"/>
          <w:szCs w:val="24"/>
        </w:rPr>
        <w:t>公司内幕信息知情人管理制度的执行情况</w:t>
      </w:r>
      <w:r>
        <w:rPr>
          <w:rFonts w:ascii="宋体" w:hAnsi="宋体" w:cs="宋体" w:eastAsia="宋体" w:hint="default"/>
          <w:b/>
          <w:bCs/>
          <w:w w:val="99"/>
          <w:sz w:val="24"/>
          <w:szCs w:val="24"/>
        </w:rPr>
        <w:t> </w:t>
      </w:r>
      <w:r>
        <w:rPr>
          <w:rFonts w:ascii="宋体" w:hAnsi="宋体" w:cs="宋体" w:eastAsia="宋体" w:hint="default"/>
          <w:b/>
          <w:bCs/>
          <w:sz w:val="24"/>
          <w:szCs w:val="24"/>
        </w:rPr>
        <w:t>1</w:t>
      </w:r>
      <w:r>
        <w:rPr>
          <w:rFonts w:ascii="宋体" w:hAnsi="宋体" w:cs="宋体" w:eastAsia="宋体" w:hint="default"/>
          <w:b/>
          <w:bCs/>
          <w:sz w:val="24"/>
          <w:szCs w:val="24"/>
        </w:rPr>
        <w:t>、定期报告披露期间的信息保密工作</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报告期内，公司严格执行内幕信息保密制度，严格规范信息传递流程，在定</w:t>
      </w:r>
    </w:p>
    <w:p>
      <w:pPr>
        <w:pStyle w:val="BodyText"/>
        <w:spacing w:line="456" w:lineRule="auto" w:before="67"/>
        <w:ind w:right="101"/>
        <w:jc w:val="left"/>
      </w:pPr>
      <w:r>
        <w:rPr>
          <w:spacing w:val="-3"/>
        </w:rPr>
        <w:t>期报告披露期间，对于未公开信息，公司董事会办公室都会严格控制知情人范围</w:t>
      </w:r>
      <w:r>
        <w:rPr>
          <w:spacing w:val="-103"/>
        </w:rPr>
        <w:t> </w:t>
      </w:r>
      <w:r>
        <w:rPr>
          <w:spacing w:val="-103"/>
        </w:rPr>
      </w:r>
      <w:r>
        <w:rPr>
          <w:spacing w:val="-3"/>
        </w:rPr>
        <w:t>并组织相关内幕信息知情人填写《内幕信息知情人登记表》，如实、完整记录上</w:t>
      </w:r>
    </w:p>
    <w:p>
      <w:pPr>
        <w:spacing w:after="0" w:line="456" w:lineRule="auto"/>
        <w:jc w:val="left"/>
        <w:sectPr>
          <w:pgSz w:w="11910" w:h="16850"/>
          <w:pgMar w:header="852" w:footer="1195" w:top="1540" w:bottom="1380" w:left="1660" w:right="1560"/>
        </w:sectPr>
      </w:pPr>
    </w:p>
    <w:p>
      <w:pPr>
        <w:pStyle w:val="BodyText"/>
        <w:spacing w:line="456" w:lineRule="auto" w:before="104"/>
        <w:ind w:right="88"/>
        <w:jc w:val="left"/>
      </w:pPr>
      <w:r>
        <w:rPr/>
        <w:t>述信息在公开前的所有内幕信息知情人名单，以及知情人知悉内幕信息的时间。 </w:t>
      </w:r>
      <w:r>
        <w:rPr>
          <w:spacing w:val="-3"/>
        </w:rPr>
        <w:t>经公司董事会办公室核实无误后，按照相关法规规定在向深交所和广东证监局报</w:t>
      </w:r>
      <w:r>
        <w:rPr>
          <w:spacing w:val="-103"/>
        </w:rPr>
        <w:t> </w:t>
      </w:r>
      <w:r>
        <w:rPr>
          <w:spacing w:val="-103"/>
        </w:rPr>
      </w:r>
      <w:r>
        <w:rPr/>
        <w:t>送定期报告相关资料的同时报备内幕信息知情人登记情况。</w:t>
      </w:r>
    </w:p>
    <w:p>
      <w:pPr>
        <w:spacing w:line="456" w:lineRule="auto" w:before="67"/>
        <w:ind w:left="618" w:right="187" w:firstLine="0"/>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、投资者调研期间的信息保密工作</w:t>
      </w:r>
      <w:r>
        <w:rPr>
          <w:rFonts w:ascii="宋体" w:hAnsi="宋体" w:cs="宋体" w:eastAsia="宋体" w:hint="default"/>
          <w:b/>
          <w:bCs/>
          <w:spacing w:val="-114"/>
          <w:sz w:val="24"/>
          <w:szCs w:val="24"/>
        </w:rPr>
        <w:t> </w:t>
      </w:r>
      <w:r>
        <w:rPr>
          <w:rFonts w:ascii="宋体" w:hAnsi="宋体" w:cs="宋体" w:eastAsia="宋体" w:hint="default"/>
          <w:b/>
          <w:bCs/>
          <w:spacing w:val="-114"/>
          <w:sz w:val="24"/>
          <w:szCs w:val="24"/>
        </w:rPr>
      </w:r>
      <w:r>
        <w:rPr>
          <w:rFonts w:ascii="宋体" w:hAnsi="宋体" w:cs="宋体" w:eastAsia="宋体" w:hint="default"/>
          <w:spacing w:val="-3"/>
          <w:sz w:val="24"/>
          <w:szCs w:val="24"/>
        </w:rPr>
        <w:t>在定期报告及重大事项披露期间，公司尽量避免接待投资者的调研，努力做</w:t>
      </w:r>
    </w:p>
    <w:p>
      <w:pPr>
        <w:pStyle w:val="BodyText"/>
        <w:spacing w:line="456" w:lineRule="auto" w:before="67"/>
        <w:ind w:right="191"/>
        <w:jc w:val="both"/>
      </w:pPr>
      <w:r>
        <w:rPr>
          <w:spacing w:val="-3"/>
        </w:rPr>
        <w:t>好定期报告及重大事项披露期间的信息保密工作。在日常接待投资者调研时，公</w:t>
      </w:r>
      <w:r>
        <w:rPr>
          <w:spacing w:val="-103"/>
        </w:rPr>
        <w:t> </w:t>
      </w:r>
      <w:r>
        <w:rPr>
          <w:spacing w:val="-103"/>
        </w:rPr>
      </w:r>
      <w:r>
        <w:rPr>
          <w:spacing w:val="-3"/>
        </w:rPr>
        <w:t>司董事会办公室负责履行相关的信息保密工作程序。在进行调研前，先对调研人</w:t>
      </w:r>
      <w:r>
        <w:rPr>
          <w:spacing w:val="-104"/>
        </w:rPr>
        <w:t> </w:t>
      </w:r>
      <w:r>
        <w:rPr>
          <w:spacing w:val="-104"/>
        </w:rPr>
      </w:r>
      <w:r>
        <w:rPr>
          <w:spacing w:val="-3"/>
        </w:rPr>
        <w:t>员的个人信息进行备案，同时要求签署投资者调研承诺书，并承诺在对外出具报</w:t>
      </w:r>
      <w:r>
        <w:rPr>
          <w:spacing w:val="-103"/>
        </w:rPr>
        <w:t> </w:t>
      </w:r>
      <w:r>
        <w:rPr>
          <w:spacing w:val="-103"/>
        </w:rPr>
      </w:r>
      <w:r>
        <w:rPr>
          <w:spacing w:val="-3"/>
        </w:rPr>
        <w:t>告前需经公司董事会办公室的认可。在调研过程中，董事会办公室人员认真做好</w:t>
      </w:r>
      <w:r>
        <w:rPr>
          <w:spacing w:val="-103"/>
        </w:rPr>
        <w:t> </w:t>
      </w:r>
      <w:r>
        <w:rPr>
          <w:spacing w:val="-103"/>
        </w:rPr>
      </w:r>
      <w:r>
        <w:rPr/>
        <w:t>相关会议记录，并按照相关法规规定向深交所报备。</w:t>
      </w:r>
    </w:p>
    <w:p>
      <w:pPr>
        <w:spacing w:line="456" w:lineRule="auto" w:before="67"/>
        <w:ind w:left="618" w:right="187" w:firstLine="0"/>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、其他重大事件的信息保密工作</w:t>
      </w:r>
      <w:r>
        <w:rPr>
          <w:rFonts w:ascii="宋体" w:hAnsi="宋体" w:cs="宋体" w:eastAsia="宋体" w:hint="default"/>
          <w:b/>
          <w:bCs/>
          <w:spacing w:val="-114"/>
          <w:sz w:val="24"/>
          <w:szCs w:val="24"/>
        </w:rPr>
        <w:t> </w:t>
      </w:r>
      <w:r>
        <w:rPr>
          <w:rFonts w:ascii="宋体" w:hAnsi="宋体" w:cs="宋体" w:eastAsia="宋体" w:hint="default"/>
          <w:b/>
          <w:bCs/>
          <w:spacing w:val="-114"/>
          <w:sz w:val="24"/>
          <w:szCs w:val="24"/>
        </w:rPr>
      </w:r>
      <w:r>
        <w:rPr>
          <w:rFonts w:ascii="宋体" w:hAnsi="宋体" w:cs="宋体" w:eastAsia="宋体" w:hint="default"/>
          <w:spacing w:val="-3"/>
          <w:sz w:val="24"/>
          <w:szCs w:val="24"/>
        </w:rPr>
        <w:t>在其他重大事项（如对外投资等）未披露前，公司及相关信息披露义务人采</w:t>
      </w:r>
    </w:p>
    <w:p>
      <w:pPr>
        <w:pStyle w:val="BodyText"/>
        <w:spacing w:line="456" w:lineRule="auto" w:before="65"/>
        <w:ind w:left="618" w:right="88" w:hanging="480"/>
        <w:jc w:val="left"/>
      </w:pPr>
      <w:r>
        <w:rPr/>
        <w:t>取保密措施，签订相关保密协议，以保证信息处于可控范围。 </w:t>
      </w:r>
      <w:r>
        <w:rPr>
          <w:rFonts w:ascii="宋体" w:hAnsi="宋体" w:cs="宋体" w:eastAsia="宋体" w:hint="default"/>
          <w:b/>
          <w:bCs/>
        </w:rPr>
        <w:t>4</w:t>
      </w:r>
      <w:r>
        <w:rPr>
          <w:rFonts w:ascii="宋体" w:hAnsi="宋体" w:cs="宋体" w:eastAsia="宋体" w:hint="default"/>
          <w:b/>
          <w:bCs/>
        </w:rPr>
        <w:t>、对内幕信息资料的管理情况</w:t>
      </w:r>
      <w:r>
        <w:rPr>
          <w:rFonts w:ascii="宋体" w:hAnsi="宋体" w:cs="宋体" w:eastAsia="宋体" w:hint="default"/>
          <w:b/>
          <w:bCs/>
          <w:w w:val="99"/>
        </w:rPr>
        <w:t> </w:t>
      </w:r>
      <w:r>
        <w:rPr/>
        <w:t>公司有专人负责内幕信息管理，对内幕信息的使用进行登记、归档和备查。</w:t>
      </w:r>
    </w:p>
    <w:p>
      <w:pPr>
        <w:pStyle w:val="BodyText"/>
        <w:spacing w:line="456" w:lineRule="auto" w:before="67"/>
        <w:ind w:right="88"/>
        <w:jc w:val="left"/>
      </w:pPr>
      <w:r>
        <w:rPr>
          <w:spacing w:val="-3"/>
        </w:rPr>
        <w:t>能够按照《内幕信息知情人管理制度》严格控制知情人范围。特别是定期报告中</w:t>
      </w:r>
      <w:r>
        <w:rPr>
          <w:spacing w:val="-102"/>
        </w:rPr>
        <w:t> </w:t>
      </w:r>
      <w:r>
        <w:rPr>
          <w:spacing w:val="-102"/>
        </w:rPr>
      </w:r>
      <w:r>
        <w:rPr/>
        <w:t>的内幕知情人都按要求向深交所和监管局报备。</w:t>
      </w:r>
    </w:p>
    <w:p>
      <w:pPr>
        <w:pStyle w:val="Heading7"/>
        <w:spacing w:line="456" w:lineRule="auto" w:before="67"/>
        <w:ind w:left="138" w:right="199" w:firstLine="427"/>
        <w:jc w:val="both"/>
        <w:rPr>
          <w:b w:val="0"/>
          <w:bCs w:val="0"/>
        </w:rPr>
      </w:pPr>
      <w:r>
        <w:rPr>
          <w:rFonts w:ascii="宋体" w:hAnsi="宋体" w:cs="宋体" w:eastAsia="宋体" w:hint="default"/>
        </w:rPr>
        <w:t>(</w:t>
      </w:r>
      <w:r>
        <w:rPr/>
        <w:t>三</w:t>
      </w:r>
      <w:r>
        <w:rPr>
          <w:rFonts w:ascii="宋体" w:hAnsi="宋体" w:cs="宋体" w:eastAsia="宋体" w:hint="default"/>
        </w:rPr>
        <w:t>)</w:t>
      </w:r>
      <w:r>
        <w:rPr>
          <w:rFonts w:ascii="宋体" w:hAnsi="宋体" w:cs="宋体" w:eastAsia="宋体" w:hint="default"/>
          <w:spacing w:val="-53"/>
        </w:rPr>
        <w:t> </w:t>
      </w:r>
      <w:r>
        <w:rPr>
          <w:spacing w:val="3"/>
        </w:rPr>
        <w:t>报告期内自查内幕信息知情人涉嫌内幕交易以及监管部门的查处和整</w:t>
      </w:r>
      <w:r>
        <w:rPr>
          <w:w w:val="99"/>
        </w:rPr>
        <w:t> </w:t>
      </w:r>
      <w:r>
        <w:rPr/>
        <w:t>改情况</w:t>
      </w:r>
      <w:r>
        <w:rPr>
          <w:b w:val="0"/>
          <w:bCs w:val="0"/>
        </w:rPr>
      </w:r>
    </w:p>
    <w:p>
      <w:pPr>
        <w:pStyle w:val="BodyText"/>
        <w:spacing w:line="456" w:lineRule="auto" w:before="67"/>
        <w:ind w:right="192" w:firstLine="479"/>
        <w:jc w:val="both"/>
      </w:pPr>
      <w:r>
        <w:rPr>
          <w:spacing w:val="-3"/>
        </w:rPr>
        <w:t>报告期内，公司董事、监事及高级管理人员和其他相关知情人严格遵守了内</w:t>
      </w:r>
      <w:r>
        <w:rPr/>
        <w:t> </w:t>
      </w:r>
      <w:r>
        <w:rPr>
          <w:spacing w:val="-3"/>
        </w:rPr>
        <w:t>幕信息知情人管理制度，未发现有内幕信息知情人利用内幕信息买卖本公司股票</w:t>
      </w:r>
      <w:r>
        <w:rPr>
          <w:spacing w:val="-102"/>
        </w:rPr>
        <w:t> </w:t>
      </w:r>
      <w:r>
        <w:rPr>
          <w:spacing w:val="-102"/>
        </w:rPr>
      </w:r>
      <w:r>
        <w:rPr/>
        <w:t>的情况。报告期内公司也未发生受到监管部门查处和整改的情形。</w:t>
      </w:r>
    </w:p>
    <w:p>
      <w:pPr>
        <w:spacing w:after="0" w:line="456" w:lineRule="auto"/>
        <w:jc w:val="both"/>
        <w:sectPr>
          <w:pgSz w:w="11910" w:h="16850"/>
          <w:pgMar w:header="852" w:footer="1195" w:top="1540" w:bottom="1380" w:left="1660" w:right="16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tabs>
          <w:tab w:pos="5042" w:val="left" w:leader="none"/>
        </w:tabs>
        <w:spacing w:line="240" w:lineRule="auto" w:before="165"/>
        <w:ind w:left="3909" w:right="88"/>
        <w:jc w:val="left"/>
        <w:rPr>
          <w:rFonts w:ascii="黑体" w:hAnsi="黑体" w:cs="黑体" w:eastAsia="黑体" w:hint="default"/>
        </w:rPr>
      </w:pPr>
      <w:r>
        <w:rPr>
          <w:rFonts w:ascii="黑体" w:hAnsi="黑体" w:cs="黑体" w:eastAsia="黑体" w:hint="default"/>
        </w:rPr>
        <w:t>第四节</w:t>
        <w:tab/>
        <w:t>重要事项</w:t>
      </w:r>
    </w:p>
    <w:p>
      <w:pPr>
        <w:spacing w:line="240" w:lineRule="auto" w:before="10"/>
        <w:rPr>
          <w:rFonts w:ascii="黑体" w:hAnsi="黑体" w:cs="黑体" w:eastAsia="黑体" w:hint="default"/>
          <w:sz w:val="24"/>
          <w:szCs w:val="24"/>
        </w:rPr>
      </w:pPr>
    </w:p>
    <w:p>
      <w:pPr>
        <w:pStyle w:val="Heading6"/>
        <w:spacing w:line="388" w:lineRule="auto"/>
        <w:ind w:left="138" w:right="88" w:firstLine="566"/>
        <w:jc w:val="left"/>
      </w:pPr>
      <w:r>
        <w:rPr>
          <w:spacing w:val="-5"/>
        </w:rPr>
        <w:t>一、重大诉讼、仲裁事项报告期内募集资金投资情况报告期内募</w:t>
      </w:r>
      <w:r>
        <w:rPr>
          <w:w w:val="100"/>
        </w:rPr>
        <w:t> </w:t>
      </w:r>
      <w:r>
        <w:rPr/>
        <w:t>集资金投资情况</w:t>
      </w:r>
    </w:p>
    <w:p>
      <w:pPr>
        <w:pStyle w:val="BodyText"/>
        <w:spacing w:line="456" w:lineRule="auto" w:before="87"/>
        <w:ind w:right="188" w:firstLine="479"/>
        <w:jc w:val="left"/>
      </w:pPr>
      <w:r>
        <w:rPr>
          <w:spacing w:val="-3"/>
        </w:rPr>
        <w:t>报告期内，公司无重大诉讼、仲裁事项，也无以前期间发生但持续到报告期</w:t>
      </w:r>
      <w:r>
        <w:rPr/>
        <w:t> 的重大诉讼、仲裁事项。</w:t>
      </w:r>
    </w:p>
    <w:p>
      <w:pPr>
        <w:spacing w:line="422" w:lineRule="auto" w:before="38"/>
        <w:ind w:left="618" w:right="328" w:firstLine="86"/>
        <w:jc w:val="left"/>
        <w:rPr>
          <w:rFonts w:ascii="黑体" w:hAnsi="黑体" w:cs="黑体" w:eastAsia="黑体" w:hint="default"/>
          <w:sz w:val="28"/>
          <w:szCs w:val="28"/>
        </w:rPr>
      </w:pPr>
      <w:r>
        <w:rPr>
          <w:rFonts w:ascii="黑体" w:hAnsi="黑体" w:cs="黑体" w:eastAsia="黑体" w:hint="default"/>
          <w:sz w:val="28"/>
          <w:szCs w:val="28"/>
        </w:rPr>
        <w:t>二、控股股东及其关联方非经营性占用资金事项</w:t>
      </w:r>
      <w:r>
        <w:rPr>
          <w:rFonts w:ascii="黑体" w:hAnsi="黑体" w:cs="黑体" w:eastAsia="黑体" w:hint="default"/>
          <w:w w:val="100"/>
          <w:sz w:val="28"/>
          <w:szCs w:val="28"/>
        </w:rPr>
        <w:t> </w:t>
      </w:r>
      <w:r>
        <w:rPr>
          <w:rFonts w:ascii="宋体" w:hAnsi="宋体" w:cs="宋体" w:eastAsia="宋体" w:hint="default"/>
          <w:sz w:val="24"/>
          <w:szCs w:val="24"/>
        </w:rPr>
        <w:t>报告期内，公司未发生控股股东及其关联方非经营性占用公司资金事项。 </w:t>
      </w:r>
      <w:r>
        <w:rPr>
          <w:rFonts w:ascii="黑体" w:hAnsi="黑体" w:cs="黑体" w:eastAsia="黑体" w:hint="default"/>
          <w:sz w:val="28"/>
          <w:szCs w:val="28"/>
        </w:rPr>
        <w:t>三、破产相关事项</w:t>
      </w:r>
    </w:p>
    <w:p>
      <w:pPr>
        <w:pStyle w:val="BodyText"/>
        <w:spacing w:line="422" w:lineRule="auto" w:before="48"/>
        <w:ind w:left="618" w:right="3208"/>
        <w:jc w:val="left"/>
      </w:pPr>
      <w:r>
        <w:rPr/>
        <w:t>报告期内，公司未发生破产重组等相关事项。 </w:t>
      </w:r>
      <w:r>
        <w:rPr>
          <w:rFonts w:ascii="黑体" w:hAnsi="黑体" w:cs="黑体" w:eastAsia="黑体" w:hint="default"/>
          <w:sz w:val="28"/>
          <w:szCs w:val="28"/>
        </w:rPr>
        <w:t>四、证券投资情况</w:t>
      </w:r>
      <w:r>
        <w:rPr>
          <w:rFonts w:ascii="黑体" w:hAnsi="黑体" w:cs="黑体" w:eastAsia="黑体" w:hint="default"/>
          <w:spacing w:val="-133"/>
          <w:sz w:val="28"/>
          <w:szCs w:val="28"/>
        </w:rPr>
        <w:t> </w:t>
      </w:r>
      <w:r>
        <w:rPr>
          <w:rFonts w:ascii="黑体" w:hAnsi="黑体" w:cs="黑体" w:eastAsia="黑体" w:hint="default"/>
          <w:spacing w:val="-133"/>
          <w:sz w:val="28"/>
          <w:szCs w:val="28"/>
        </w:rPr>
      </w:r>
      <w:r>
        <w:rPr/>
        <w:t>报告期内，公司无证券投资情况。</w:t>
      </w:r>
    </w:p>
    <w:p>
      <w:pPr>
        <w:pStyle w:val="Heading6"/>
        <w:spacing w:line="240" w:lineRule="auto" w:before="71"/>
        <w:ind w:right="88"/>
        <w:jc w:val="left"/>
      </w:pPr>
      <w:r>
        <w:rPr>
          <w:spacing w:val="-5"/>
        </w:rPr>
        <w:t>五、持有其他上市公司、非上市金融企业和拟上市公司股权的情</w:t>
      </w:r>
    </w:p>
    <w:p>
      <w:pPr>
        <w:spacing w:before="231"/>
        <w:ind w:left="138" w:right="88" w:firstLine="0"/>
        <w:jc w:val="left"/>
        <w:rPr>
          <w:rFonts w:ascii="黑体" w:hAnsi="黑体" w:cs="黑体" w:eastAsia="黑体" w:hint="default"/>
          <w:sz w:val="28"/>
          <w:szCs w:val="28"/>
        </w:rPr>
      </w:pPr>
      <w:r>
        <w:rPr>
          <w:rFonts w:ascii="黑体" w:hAnsi="黑体" w:cs="黑体" w:eastAsia="黑体" w:hint="default"/>
          <w:w w:val="100"/>
          <w:sz w:val="28"/>
          <w:szCs w:val="28"/>
        </w:rPr>
        <w:t>况</w:t>
      </w:r>
    </w:p>
    <w:p>
      <w:pPr>
        <w:spacing w:line="240" w:lineRule="auto" w:before="12"/>
        <w:rPr>
          <w:rFonts w:ascii="黑体" w:hAnsi="黑体" w:cs="黑体" w:eastAsia="黑体" w:hint="default"/>
          <w:sz w:val="19"/>
          <w:szCs w:val="19"/>
        </w:rPr>
      </w:pPr>
    </w:p>
    <w:p>
      <w:pPr>
        <w:pStyle w:val="BodyText"/>
        <w:spacing w:line="456" w:lineRule="auto"/>
        <w:ind w:right="188" w:firstLine="479"/>
        <w:jc w:val="left"/>
      </w:pPr>
      <w:r>
        <w:rPr>
          <w:spacing w:val="-3"/>
        </w:rPr>
        <w:t>报告期内，公司没有持有其他上市公司、非上市金融企业和拟上市公司股权</w:t>
      </w:r>
      <w:r>
        <w:rPr/>
        <w:t> 的情况。</w:t>
      </w:r>
    </w:p>
    <w:p>
      <w:pPr>
        <w:pStyle w:val="Heading6"/>
        <w:spacing w:line="240" w:lineRule="auto" w:before="37"/>
        <w:ind w:right="88"/>
        <w:jc w:val="left"/>
      </w:pPr>
      <w:r>
        <w:rPr/>
        <w:t>六、收购、及出售资产、企业合并事项</w:t>
      </w:r>
    </w:p>
    <w:p>
      <w:pPr>
        <w:spacing w:line="240" w:lineRule="auto" w:before="13"/>
        <w:rPr>
          <w:rFonts w:ascii="黑体" w:hAnsi="黑体" w:cs="黑体" w:eastAsia="黑体" w:hint="default"/>
          <w:sz w:val="19"/>
          <w:szCs w:val="19"/>
        </w:rPr>
      </w:pPr>
    </w:p>
    <w:p>
      <w:pPr>
        <w:pStyle w:val="BodyText"/>
        <w:spacing w:line="456" w:lineRule="auto"/>
        <w:ind w:right="105" w:firstLine="479"/>
        <w:jc w:val="both"/>
      </w:pPr>
      <w:r>
        <w:rPr>
          <w:spacing w:val="-3"/>
        </w:rPr>
        <w:t>在报告期内，除公司控股子公司广东安居宝智能控制系统有限公司向股东广</w:t>
      </w:r>
      <w:r>
        <w:rPr/>
        <w:t> </w:t>
      </w:r>
      <w:r>
        <w:rPr>
          <w:spacing w:val="3"/>
        </w:rPr>
        <w:t>州市高堡仕智能科技有限公司收购其目前拥有的与停车场系统有关的经营性资</w:t>
      </w:r>
      <w:r>
        <w:rPr>
          <w:spacing w:val="-93"/>
        </w:rPr>
        <w:t> </w:t>
      </w:r>
      <w:r>
        <w:rPr>
          <w:spacing w:val="-93"/>
        </w:rPr>
      </w:r>
      <w:r>
        <w:rPr/>
        <w:t>产外公司不存在资产、企业合并事项。公司控股子公司收购资产事项具体如下：</w:t>
      </w:r>
    </w:p>
    <w:p>
      <w:pPr>
        <w:pStyle w:val="Heading7"/>
        <w:spacing w:line="240" w:lineRule="auto" w:before="67"/>
        <w:ind w:right="88"/>
        <w:jc w:val="left"/>
        <w:rPr>
          <w:b w:val="0"/>
          <w:bCs w:val="0"/>
        </w:rPr>
      </w:pPr>
      <w:r>
        <w:rPr>
          <w:rFonts w:ascii="宋体" w:hAnsi="宋体" w:cs="宋体" w:eastAsia="宋体" w:hint="default"/>
        </w:rPr>
        <w:t>1</w:t>
      </w:r>
      <w:r>
        <w:rPr/>
        <w:t>、</w:t>
      </w:r>
      <w:r>
        <w:rPr>
          <w:spacing w:val="-58"/>
        </w:rPr>
        <w:t> </w:t>
      </w:r>
      <w:r>
        <w:rPr/>
        <w:t>交易内容：</w:t>
      </w:r>
      <w:r>
        <w:rPr>
          <w:b w:val="0"/>
          <w:bCs w:val="0"/>
        </w:rPr>
      </w:r>
    </w:p>
    <w:p>
      <w:pPr>
        <w:spacing w:line="240" w:lineRule="auto" w:before="9"/>
        <w:rPr>
          <w:rFonts w:ascii="宋体" w:hAnsi="宋体" w:cs="宋体" w:eastAsia="宋体" w:hint="default"/>
          <w:b/>
          <w:bCs/>
          <w:sz w:val="21"/>
          <w:szCs w:val="21"/>
        </w:rPr>
      </w:pPr>
    </w:p>
    <w:p>
      <w:pPr>
        <w:pStyle w:val="BodyText"/>
        <w:spacing w:line="240" w:lineRule="auto"/>
        <w:ind w:left="618" w:right="88"/>
        <w:jc w:val="left"/>
      </w:pPr>
      <w:r>
        <w:rPr>
          <w:spacing w:val="4"/>
        </w:rPr>
        <w:t>广东安居宝智能控制系统有限公司向股东广州市高堡仕智能科技有限公司</w:t>
      </w:r>
      <w:r>
        <w:rPr/>
      </w:r>
    </w:p>
    <w:p>
      <w:pPr>
        <w:spacing w:after="0" w:line="240" w:lineRule="auto"/>
        <w:jc w:val="left"/>
        <w:sectPr>
          <w:pgSz w:w="11910" w:h="16850"/>
          <w:pgMar w:header="852" w:footer="1195" w:top="1540" w:bottom="1380" w:left="1660" w:right="1600"/>
        </w:sectPr>
      </w:pPr>
    </w:p>
    <w:p>
      <w:pPr>
        <w:pStyle w:val="BodyText"/>
        <w:spacing w:line="456" w:lineRule="auto" w:before="104"/>
        <w:ind w:right="192"/>
        <w:jc w:val="both"/>
      </w:pPr>
      <w:r>
        <w:rPr>
          <w:spacing w:val="-3"/>
        </w:rPr>
        <w:t>收购其目前拥有的与停车场系统有关的经营性资产，具体包括商标、计算机软件</w:t>
      </w:r>
      <w:r>
        <w:rPr>
          <w:spacing w:val="-103"/>
        </w:rPr>
        <w:t> </w:t>
      </w:r>
      <w:r>
        <w:rPr>
          <w:spacing w:val="-103"/>
        </w:rPr>
      </w:r>
      <w:r>
        <w:rPr>
          <w:spacing w:val="-3"/>
        </w:rPr>
        <w:t>著作权及设备和原材料。双方就该事项签订《关于广州市高堡仕智能科技有限公</w:t>
      </w:r>
      <w:r>
        <w:rPr>
          <w:spacing w:val="-103"/>
        </w:rPr>
        <w:t> </w:t>
      </w:r>
      <w:r>
        <w:rPr>
          <w:spacing w:val="-103"/>
        </w:rPr>
      </w:r>
      <w:r>
        <w:rPr>
          <w:spacing w:val="-12"/>
        </w:rPr>
        <w:t>司的资产转让协议》。</w:t>
      </w:r>
    </w:p>
    <w:p>
      <w:pPr>
        <w:spacing w:line="456" w:lineRule="auto" w:before="67"/>
        <w:ind w:left="704" w:right="4289" w:hanging="87"/>
        <w:jc w:val="left"/>
        <w:rPr>
          <w:rFonts w:ascii="宋体" w:hAnsi="宋体" w:cs="宋体" w:eastAsia="宋体" w:hint="default"/>
          <w:sz w:val="24"/>
          <w:szCs w:val="24"/>
        </w:rPr>
      </w:pPr>
      <w:r>
        <w:rPr>
          <w:rFonts w:ascii="宋体" w:hAnsi="宋体" w:cs="宋体" w:eastAsia="宋体" w:hint="default"/>
          <w:sz w:val="24"/>
          <w:szCs w:val="24"/>
        </w:rPr>
        <w:t>该关联交易已于</w:t>
      </w:r>
      <w:r>
        <w:rPr>
          <w:rFonts w:ascii="宋体" w:hAnsi="宋体" w:cs="宋体" w:eastAsia="宋体" w:hint="default"/>
          <w:spacing w:val="-60"/>
          <w:sz w:val="24"/>
          <w:szCs w:val="24"/>
        </w:rPr>
        <w:t> </w:t>
      </w:r>
      <w:r>
        <w:rPr>
          <w:rFonts w:ascii="宋体" w:hAnsi="宋体" w:cs="宋体" w:eastAsia="宋体" w:hint="default"/>
          <w:sz w:val="24"/>
          <w:szCs w:val="24"/>
        </w:rPr>
        <w:t>2012</w:t>
      </w:r>
      <w:r>
        <w:rPr>
          <w:rFonts w:ascii="宋体" w:hAnsi="宋体" w:cs="宋体" w:eastAsia="宋体" w:hint="default"/>
          <w:spacing w:val="-60"/>
          <w:sz w:val="24"/>
          <w:szCs w:val="24"/>
        </w:rPr>
        <w:t>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宋体" w:hAnsi="宋体" w:cs="宋体" w:eastAsia="宋体" w:hint="default"/>
          <w:sz w:val="24"/>
          <w:szCs w:val="24"/>
        </w:rPr>
        <w:t>2</w:t>
      </w:r>
      <w:r>
        <w:rPr>
          <w:rFonts w:ascii="宋体" w:hAnsi="宋体" w:cs="宋体" w:eastAsia="宋体" w:hint="default"/>
          <w:spacing w:val="-60"/>
          <w:sz w:val="24"/>
          <w:szCs w:val="24"/>
        </w:rPr>
        <w:t> </w:t>
      </w:r>
      <w:r>
        <w:rPr>
          <w:rFonts w:ascii="宋体" w:hAnsi="宋体" w:cs="宋体" w:eastAsia="宋体" w:hint="default"/>
          <w:sz w:val="24"/>
          <w:szCs w:val="24"/>
        </w:rPr>
        <w:t>月完成。 </w:t>
      </w:r>
      <w:r>
        <w:rPr>
          <w:rFonts w:ascii="宋体" w:hAnsi="宋体" w:cs="宋体" w:eastAsia="宋体" w:hint="default"/>
          <w:b/>
          <w:bCs/>
          <w:sz w:val="24"/>
          <w:szCs w:val="24"/>
        </w:rPr>
        <w:t>2</w:t>
      </w:r>
      <w:r>
        <w:rPr>
          <w:rFonts w:ascii="宋体" w:hAnsi="宋体" w:cs="宋体" w:eastAsia="宋体" w:hint="default"/>
          <w:b/>
          <w:bCs/>
          <w:sz w:val="24"/>
          <w:szCs w:val="24"/>
        </w:rPr>
        <w:t>、</w:t>
      </w:r>
      <w:r>
        <w:rPr>
          <w:rFonts w:ascii="宋体" w:hAnsi="宋体" w:cs="宋体" w:eastAsia="宋体" w:hint="default"/>
          <w:b/>
          <w:bCs/>
          <w:spacing w:val="-58"/>
          <w:sz w:val="24"/>
          <w:szCs w:val="24"/>
        </w:rPr>
        <w:t> </w:t>
      </w:r>
      <w:r>
        <w:rPr>
          <w:rFonts w:ascii="宋体" w:hAnsi="宋体" w:cs="宋体" w:eastAsia="宋体" w:hint="default"/>
          <w:b/>
          <w:bCs/>
          <w:sz w:val="24"/>
          <w:szCs w:val="24"/>
        </w:rPr>
        <w:t>交易金额：</w:t>
      </w:r>
      <w:r>
        <w:rPr>
          <w:rFonts w:ascii="宋体" w:hAnsi="宋体" w:cs="宋体" w:eastAsia="宋体" w:hint="default"/>
          <w:sz w:val="24"/>
          <w:szCs w:val="24"/>
        </w:rPr>
      </w:r>
    </w:p>
    <w:p>
      <w:pPr>
        <w:pStyle w:val="BodyText"/>
        <w:spacing w:line="456" w:lineRule="auto" w:before="67"/>
        <w:ind w:right="192" w:firstLine="479"/>
        <w:jc w:val="both"/>
      </w:pPr>
      <w:r>
        <w:rPr/>
        <w:t>上述资产经评估为人民币 </w:t>
      </w:r>
      <w:r>
        <w:rPr>
          <w:rFonts w:ascii="宋体" w:hAnsi="宋体" w:cs="宋体" w:eastAsia="宋体" w:hint="default"/>
        </w:rPr>
        <w:t>426.33</w:t>
      </w:r>
      <w:r>
        <w:rPr>
          <w:rFonts w:ascii="宋体" w:hAnsi="宋体" w:cs="宋体" w:eastAsia="宋体" w:hint="default"/>
          <w:spacing w:val="-87"/>
        </w:rPr>
        <w:t> </w:t>
      </w:r>
      <w:r>
        <w:rPr/>
        <w:t>万元，在实际交割时，双方将根据实际交 </w:t>
      </w:r>
      <w:r>
        <w:rPr>
          <w:spacing w:val="-3"/>
        </w:rPr>
        <w:t>割的资产数量进行调整。经过上述调整后的的转让价格将作为广东安居宝智能控</w:t>
      </w:r>
      <w:r>
        <w:rPr>
          <w:spacing w:val="-102"/>
        </w:rPr>
        <w:t> </w:t>
      </w:r>
      <w:r>
        <w:rPr>
          <w:spacing w:val="-102"/>
        </w:rPr>
      </w:r>
      <w:r>
        <w:rPr/>
        <w:t>制系统有限公司收购转让资产的转让价格。</w:t>
      </w:r>
    </w:p>
    <w:p>
      <w:pPr>
        <w:pStyle w:val="Heading7"/>
        <w:spacing w:line="240" w:lineRule="auto" w:before="65"/>
        <w:ind w:right="88"/>
        <w:jc w:val="left"/>
        <w:rPr>
          <w:b w:val="0"/>
          <w:bCs w:val="0"/>
        </w:rPr>
      </w:pPr>
      <w:r>
        <w:rPr>
          <w:rFonts w:ascii="宋体" w:hAnsi="宋体" w:cs="宋体" w:eastAsia="宋体" w:hint="default"/>
        </w:rPr>
        <w:t>3</w:t>
      </w:r>
      <w:r>
        <w:rPr/>
        <w:t>、</w:t>
      </w:r>
      <w:r>
        <w:rPr>
          <w:spacing w:val="-58"/>
        </w:rPr>
        <w:t> </w:t>
      </w:r>
      <w:r>
        <w:rPr/>
        <w:t>董事会审议情况</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right="192" w:firstLine="479"/>
        <w:jc w:val="both"/>
      </w:pPr>
      <w:r>
        <w:rPr/>
        <w:t>公司于</w:t>
      </w:r>
      <w:r>
        <w:rPr>
          <w:spacing w:val="-8"/>
        </w:rPr>
        <w:t> </w:t>
      </w:r>
      <w:r>
        <w:rPr>
          <w:rFonts w:ascii="宋体" w:hAnsi="宋体" w:cs="宋体" w:eastAsia="宋体" w:hint="default"/>
        </w:rPr>
        <w:t>2011</w:t>
      </w:r>
      <w:r>
        <w:rPr>
          <w:rFonts w:ascii="宋体" w:hAnsi="宋体" w:cs="宋体" w:eastAsia="宋体" w:hint="default"/>
          <w:spacing w:val="-64"/>
        </w:rPr>
        <w:t> </w:t>
      </w:r>
      <w:r>
        <w:rPr/>
        <w:t>年</w:t>
      </w:r>
      <w:r>
        <w:rPr>
          <w:spacing w:val="-64"/>
        </w:rPr>
        <w:t> </w:t>
      </w:r>
      <w:r>
        <w:rPr>
          <w:rFonts w:ascii="宋体" w:hAnsi="宋体" w:cs="宋体" w:eastAsia="宋体" w:hint="default"/>
        </w:rPr>
        <w:t>12</w:t>
      </w:r>
      <w:r>
        <w:rPr>
          <w:rFonts w:ascii="宋体" w:hAnsi="宋体" w:cs="宋体" w:eastAsia="宋体" w:hint="default"/>
          <w:spacing w:val="-64"/>
        </w:rPr>
        <w:t> </w:t>
      </w:r>
      <w:r>
        <w:rPr/>
        <w:t>月</w:t>
      </w:r>
      <w:r>
        <w:rPr>
          <w:spacing w:val="-64"/>
        </w:rPr>
        <w:t> </w:t>
      </w:r>
      <w:r>
        <w:rPr>
          <w:rFonts w:ascii="宋体" w:hAnsi="宋体" w:cs="宋体" w:eastAsia="宋体" w:hint="default"/>
        </w:rPr>
        <w:t>16</w:t>
      </w:r>
      <w:r>
        <w:rPr>
          <w:rFonts w:ascii="宋体" w:hAnsi="宋体" w:cs="宋体" w:eastAsia="宋体" w:hint="default"/>
          <w:spacing w:val="-64"/>
        </w:rPr>
        <w:t> </w:t>
      </w:r>
      <w:r>
        <w:rPr/>
        <w:t>日召开第一届董事会第十四会议审议通过了《关于 </w:t>
      </w:r>
      <w:r>
        <w:rPr>
          <w:spacing w:val="3"/>
        </w:rPr>
        <w:t>控股子公司广东安居宝智能控制系统有限公司向股东广州市高堡仕智能科技有</w:t>
      </w:r>
      <w:r>
        <w:rPr>
          <w:spacing w:val="-96"/>
        </w:rPr>
        <w:t> </w:t>
      </w:r>
      <w:r>
        <w:rPr>
          <w:spacing w:val="-96"/>
        </w:rPr>
      </w:r>
      <w:r>
        <w:rPr>
          <w:spacing w:val="-5"/>
        </w:rPr>
        <w:t>限公司收购资产的议案》，同意安居宝智能收购高堡仕相关资产。</w:t>
      </w:r>
    </w:p>
    <w:p>
      <w:pPr>
        <w:pStyle w:val="BodyText"/>
        <w:spacing w:line="240" w:lineRule="auto" w:before="65"/>
        <w:ind w:left="618" w:right="88"/>
        <w:jc w:val="left"/>
      </w:pPr>
      <w:r>
        <w:rPr/>
        <w:t>独立董事认为本次关联交易的内容和决策程序符</w:t>
      </w:r>
      <w:r>
        <w:rPr>
          <w:spacing w:val="-29"/>
        </w:rPr>
        <w:t>合</w:t>
      </w:r>
      <w:r>
        <w:rPr/>
        <w:t>《公司法</w:t>
      </w:r>
      <w:r>
        <w:rPr>
          <w:spacing w:val="-120"/>
        </w:rPr>
        <w:t>》</w:t>
      </w:r>
      <w:r>
        <w:rPr>
          <w:spacing w:val="-149"/>
        </w:rPr>
        <w:t>、</w:t>
      </w:r>
      <w:r>
        <w:rPr/>
        <w:t>《证券法</w:t>
      </w:r>
      <w:r>
        <w:rPr>
          <w:spacing w:val="-29"/>
        </w:rPr>
        <w:t>》</w:t>
      </w:r>
      <w:r>
        <w:rPr/>
        <w:t>和</w:t>
      </w:r>
    </w:p>
    <w:p>
      <w:pPr>
        <w:spacing w:line="240" w:lineRule="auto" w:before="9"/>
        <w:rPr>
          <w:rFonts w:ascii="宋体" w:hAnsi="宋体" w:cs="宋体" w:eastAsia="宋体" w:hint="default"/>
          <w:sz w:val="21"/>
          <w:szCs w:val="21"/>
        </w:rPr>
      </w:pPr>
    </w:p>
    <w:p>
      <w:pPr>
        <w:pStyle w:val="BodyText"/>
        <w:spacing w:line="456" w:lineRule="auto"/>
        <w:ind w:right="190"/>
        <w:jc w:val="both"/>
      </w:pPr>
      <w:r>
        <w:rPr>
          <w:spacing w:val="-3"/>
        </w:rPr>
        <w:t>《深圳证券交易所创业板股票上市规则》等有关法律、法规和《公司章程》的相</w:t>
      </w:r>
      <w:r>
        <w:rPr>
          <w:spacing w:val="-103"/>
        </w:rPr>
        <w:t> </w:t>
      </w:r>
      <w:r>
        <w:rPr>
          <w:spacing w:val="-103"/>
        </w:rPr>
      </w:r>
      <w:r>
        <w:rPr>
          <w:spacing w:val="-3"/>
        </w:rPr>
        <w:t>关规定。本次关联交易的价格公平合理，没有违反公开、公平、公正的原则，不</w:t>
      </w:r>
      <w:r>
        <w:rPr>
          <w:spacing w:val="-100"/>
        </w:rPr>
        <w:t> </w:t>
      </w:r>
      <w:r>
        <w:rPr>
          <w:spacing w:val="-100"/>
        </w:rPr>
      </w:r>
      <w:r>
        <w:rPr>
          <w:spacing w:val="-3"/>
        </w:rPr>
        <w:t>存在损害公司和股东利益的情形。本次交易是为满足安居宝智能业务的需要，符</w:t>
      </w:r>
      <w:r>
        <w:rPr>
          <w:spacing w:val="-103"/>
        </w:rPr>
        <w:t> </w:t>
      </w:r>
      <w:r>
        <w:rPr>
          <w:spacing w:val="-103"/>
        </w:rPr>
      </w:r>
      <w:r>
        <w:rPr/>
        <w:t>合公司的发展战略，属于合理的、必要的交易行为，符合公司和股东的利益。</w:t>
      </w:r>
    </w:p>
    <w:p>
      <w:pPr>
        <w:pStyle w:val="BodyText"/>
        <w:spacing w:line="456" w:lineRule="auto" w:before="67"/>
        <w:ind w:right="192" w:firstLine="479"/>
        <w:jc w:val="both"/>
      </w:pPr>
      <w:r>
        <w:rPr>
          <w:spacing w:val="-3"/>
        </w:rPr>
        <w:t>监事会发表书面意见认为：公司控股子公司安居宝智能的资产收购行为将为</w:t>
      </w:r>
      <w:r>
        <w:rPr/>
        <w:t> </w:t>
      </w:r>
      <w:r>
        <w:rPr>
          <w:spacing w:val="-3"/>
        </w:rPr>
        <w:t>公司实现长远规划及业务发展目标奠定坚实的基础。同意安居宝智能收购高堡仕</w:t>
      </w:r>
      <w:r>
        <w:rPr>
          <w:spacing w:val="-102"/>
        </w:rPr>
        <w:t> </w:t>
      </w:r>
      <w:r>
        <w:rPr>
          <w:spacing w:val="-102"/>
        </w:rPr>
      </w:r>
      <w:r>
        <w:rPr/>
        <w:t>经评估后的相关资产。</w:t>
      </w:r>
    </w:p>
    <w:p>
      <w:pPr>
        <w:pStyle w:val="BodyText"/>
        <w:spacing w:line="456" w:lineRule="auto" w:before="65"/>
        <w:ind w:right="89" w:firstLine="479"/>
        <w:jc w:val="left"/>
      </w:pPr>
      <w:r>
        <w:rPr/>
        <w:t>国信证券认为公司的上述关联交易参考评估值，价格较为公允，遵循公平、 </w:t>
      </w:r>
      <w:r>
        <w:rPr>
          <w:spacing w:val="-3"/>
        </w:rPr>
        <w:t>公正、公开的原则，没有损害公司及其他非关联股东的利益；本交易已经公司第</w:t>
      </w:r>
      <w:r>
        <w:rPr>
          <w:spacing w:val="-102"/>
        </w:rPr>
        <w:t> </w:t>
      </w:r>
      <w:r>
        <w:rPr>
          <w:spacing w:val="-102"/>
        </w:rPr>
      </w:r>
      <w:r>
        <w:rPr>
          <w:spacing w:val="-3"/>
        </w:rPr>
        <w:t>一届董事会第十四次会议通过，且公司独立董事出具了同意意见，已履行必要的</w:t>
      </w:r>
    </w:p>
    <w:p>
      <w:pPr>
        <w:spacing w:after="0" w:line="456" w:lineRule="auto"/>
        <w:jc w:val="left"/>
        <w:sectPr>
          <w:footerReference w:type="default" r:id="rId60"/>
          <w:pgSz w:w="11910" w:h="16850"/>
          <w:pgMar w:footer="1195" w:header="852" w:top="1540" w:bottom="1380" w:left="1660" w:right="1600"/>
          <w:pgNumType w:start="45"/>
        </w:sectPr>
      </w:pPr>
    </w:p>
    <w:p>
      <w:pPr>
        <w:pStyle w:val="BodyText"/>
        <w:spacing w:line="456" w:lineRule="auto" w:before="104"/>
        <w:ind w:right="230"/>
        <w:jc w:val="both"/>
      </w:pPr>
      <w:r>
        <w:rPr>
          <w:spacing w:val="-10"/>
        </w:rPr>
        <w:t>程序，符合《公司法》、《深圳证券交易所创业板上市公司规范运作指引》及《深</w:t>
      </w:r>
      <w:r>
        <w:rPr>
          <w:spacing w:val="-85"/>
        </w:rPr>
        <w:t> </w:t>
      </w:r>
      <w:r>
        <w:rPr>
          <w:spacing w:val="-85"/>
        </w:rPr>
      </w:r>
      <w:r>
        <w:rPr>
          <w:spacing w:val="-3"/>
        </w:rPr>
        <w:t>圳证券交易所创业板股票上市规则》等文件的要求和《公司章程》的规定。国信</w:t>
      </w:r>
      <w:r>
        <w:rPr>
          <w:spacing w:val="-103"/>
        </w:rPr>
        <w:t> </w:t>
      </w:r>
      <w:r>
        <w:rPr>
          <w:spacing w:val="-103"/>
        </w:rPr>
      </w:r>
      <w:r>
        <w:rPr/>
        <w:t>证券对本次关联交易无异议。</w:t>
      </w:r>
    </w:p>
    <w:p>
      <w:pPr>
        <w:spacing w:line="422" w:lineRule="auto" w:before="37"/>
        <w:ind w:left="704" w:right="4362" w:firstLine="0"/>
        <w:jc w:val="left"/>
        <w:rPr>
          <w:rFonts w:ascii="黑体" w:hAnsi="黑体" w:cs="黑体" w:eastAsia="黑体" w:hint="default"/>
          <w:sz w:val="28"/>
          <w:szCs w:val="28"/>
        </w:rPr>
      </w:pPr>
      <w:r>
        <w:rPr>
          <w:rFonts w:ascii="黑体" w:hAnsi="黑体" w:cs="黑体" w:eastAsia="黑体" w:hint="default"/>
          <w:sz w:val="28"/>
          <w:szCs w:val="28"/>
        </w:rPr>
        <w:t>七、股权激励计划事项</w:t>
      </w:r>
      <w:r>
        <w:rPr>
          <w:rFonts w:ascii="黑体" w:hAnsi="黑体" w:cs="黑体" w:eastAsia="黑体" w:hint="default"/>
          <w:spacing w:val="-134"/>
          <w:sz w:val="28"/>
          <w:szCs w:val="28"/>
        </w:rPr>
        <w:t> </w:t>
      </w:r>
      <w:r>
        <w:rPr>
          <w:rFonts w:ascii="黑体" w:hAnsi="黑体" w:cs="黑体" w:eastAsia="黑体" w:hint="default"/>
          <w:spacing w:val="-134"/>
          <w:sz w:val="28"/>
          <w:szCs w:val="28"/>
        </w:rPr>
      </w:r>
      <w:r>
        <w:rPr>
          <w:rFonts w:ascii="宋体" w:hAnsi="宋体" w:cs="宋体" w:eastAsia="宋体" w:hint="default"/>
          <w:sz w:val="24"/>
          <w:szCs w:val="24"/>
        </w:rPr>
        <w:t>报告期内，公司无股权激励计划。 </w:t>
      </w:r>
      <w:r>
        <w:rPr>
          <w:rFonts w:ascii="黑体" w:hAnsi="黑体" w:cs="黑体" w:eastAsia="黑体" w:hint="default"/>
          <w:sz w:val="28"/>
          <w:szCs w:val="28"/>
        </w:rPr>
        <w:t>八、重大关联交易事项</w:t>
      </w:r>
    </w:p>
    <w:p>
      <w:pPr>
        <w:pStyle w:val="BodyText"/>
        <w:spacing w:line="456" w:lineRule="auto" w:before="49"/>
        <w:ind w:right="224" w:firstLine="479"/>
        <w:jc w:val="both"/>
      </w:pPr>
      <w:r>
        <w:rPr>
          <w:spacing w:val="4"/>
        </w:rPr>
        <w:t>本公司在报告期内除广东安居宝智能控制系统有限公司向股东广州市高堡 </w:t>
      </w:r>
      <w:r>
        <w:rPr>
          <w:spacing w:val="3"/>
        </w:rPr>
        <w:t>仕智能科技有限公司收购其目前拥有的与停车场系统有关的经营性资产外无重</w:t>
      </w:r>
      <w:r>
        <w:rPr>
          <w:spacing w:val="-92"/>
        </w:rPr>
        <w:t> </w:t>
      </w:r>
      <w:r>
        <w:rPr>
          <w:spacing w:val="-92"/>
        </w:rPr>
      </w:r>
      <w:r>
        <w:rPr/>
        <w:t>大关联交易事项；公司控股子公司收购资产事项具体内容参见本节第六项。</w:t>
      </w:r>
    </w:p>
    <w:p>
      <w:pPr>
        <w:pStyle w:val="Heading6"/>
        <w:spacing w:line="240" w:lineRule="auto" w:before="37"/>
        <w:ind w:right="101"/>
        <w:jc w:val="left"/>
      </w:pPr>
      <w:r>
        <w:rPr/>
        <w:t>九、重大合同及履行情况</w:t>
      </w:r>
    </w:p>
    <w:p>
      <w:pPr>
        <w:spacing w:line="240" w:lineRule="auto" w:before="12"/>
        <w:rPr>
          <w:rFonts w:ascii="黑体" w:hAnsi="黑体" w:cs="黑体" w:eastAsia="黑体" w:hint="default"/>
          <w:sz w:val="19"/>
          <w:szCs w:val="19"/>
        </w:rPr>
      </w:pPr>
    </w:p>
    <w:p>
      <w:pPr>
        <w:pStyle w:val="Heading7"/>
        <w:spacing w:line="456" w:lineRule="auto"/>
        <w:ind w:left="138" w:right="99" w:firstLine="566"/>
        <w:jc w:val="left"/>
        <w:rPr>
          <w:b w:val="0"/>
          <w:bCs w:val="0"/>
        </w:rPr>
      </w:pP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55"/>
        </w:rPr>
        <w:t> </w:t>
      </w:r>
      <w:r>
        <w:rPr>
          <w:spacing w:val="-5"/>
        </w:rPr>
        <w:t>报告期内，公司未发生或以前期间发生但延续到报告期的托管、承包、</w:t>
      </w:r>
      <w:r>
        <w:rPr>
          <w:w w:val="99"/>
        </w:rPr>
        <w:t> </w:t>
      </w:r>
      <w:r>
        <w:rPr/>
        <w:t>租赁其他公司资产或其他公司托管、承包、租赁公司资产的重大事项。</w:t>
      </w:r>
      <w:r>
        <w:rPr>
          <w:b w:val="0"/>
          <w:bCs w:val="0"/>
        </w:rPr>
      </w:r>
    </w:p>
    <w:p>
      <w:pPr>
        <w:spacing w:before="65"/>
        <w:ind w:left="704" w:right="101"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二</w:t>
      </w:r>
      <w:r>
        <w:rPr>
          <w:rFonts w:ascii="宋体" w:hAnsi="宋体" w:cs="宋体" w:eastAsia="宋体" w:hint="default"/>
          <w:b/>
          <w:bCs/>
          <w:sz w:val="24"/>
          <w:szCs w:val="24"/>
        </w:rPr>
        <w:t>)</w:t>
      </w:r>
      <w:r>
        <w:rPr>
          <w:rFonts w:ascii="宋体" w:hAnsi="宋体" w:cs="宋体" w:eastAsia="宋体" w:hint="default"/>
          <w:b/>
          <w:bCs/>
          <w:spacing w:val="-40"/>
          <w:sz w:val="24"/>
          <w:szCs w:val="24"/>
        </w:rPr>
        <w:t> </w:t>
      </w:r>
      <w:r>
        <w:rPr>
          <w:rFonts w:ascii="宋体" w:hAnsi="宋体" w:cs="宋体" w:eastAsia="宋体" w:hint="default"/>
          <w:b/>
          <w:bCs/>
          <w:sz w:val="24"/>
          <w:szCs w:val="24"/>
        </w:rPr>
        <w:t>报告期内，公司无对外担保合同。</w:t>
      </w:r>
      <w:r>
        <w:rPr>
          <w:rFonts w:ascii="宋体" w:hAnsi="宋体" w:cs="宋体" w:eastAsia="宋体" w:hint="default"/>
          <w:sz w:val="24"/>
          <w:szCs w:val="24"/>
        </w:rPr>
      </w:r>
    </w:p>
    <w:p>
      <w:pPr>
        <w:spacing w:line="240" w:lineRule="auto" w:before="9"/>
        <w:rPr>
          <w:rFonts w:ascii="宋体" w:hAnsi="宋体" w:cs="宋体" w:eastAsia="宋体" w:hint="default"/>
          <w:b/>
          <w:bCs/>
          <w:sz w:val="21"/>
          <w:szCs w:val="21"/>
        </w:rPr>
      </w:pPr>
    </w:p>
    <w:p>
      <w:pPr>
        <w:spacing w:line="456" w:lineRule="auto" w:before="0"/>
        <w:ind w:left="704" w:right="137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三</w:t>
      </w:r>
      <w:r>
        <w:rPr>
          <w:rFonts w:ascii="宋体" w:hAnsi="宋体" w:cs="宋体" w:eastAsia="宋体" w:hint="default"/>
          <w:b/>
          <w:bCs/>
          <w:sz w:val="24"/>
          <w:szCs w:val="24"/>
        </w:rPr>
        <w:t>)</w:t>
      </w:r>
      <w:r>
        <w:rPr>
          <w:rFonts w:ascii="宋体" w:hAnsi="宋体" w:cs="宋体" w:eastAsia="宋体" w:hint="default"/>
          <w:b/>
          <w:bCs/>
          <w:spacing w:val="-41"/>
          <w:sz w:val="24"/>
          <w:szCs w:val="24"/>
        </w:rPr>
        <w:t> </w:t>
      </w:r>
      <w:r>
        <w:rPr>
          <w:rFonts w:ascii="宋体" w:hAnsi="宋体" w:cs="宋体" w:eastAsia="宋体" w:hint="default"/>
          <w:b/>
          <w:bCs/>
          <w:sz w:val="24"/>
          <w:szCs w:val="24"/>
        </w:rPr>
        <w:t>报告期内，公司未发生委托他人进行现金资产管理事项。</w:t>
      </w:r>
      <w:r>
        <w:rPr>
          <w:rFonts w:ascii="宋体" w:hAnsi="宋体" w:cs="宋体" w:eastAsia="宋体" w:hint="default"/>
          <w:b/>
          <w:bCs/>
          <w:w w:val="99"/>
          <w:sz w:val="24"/>
          <w:szCs w:val="24"/>
        </w:rPr>
        <w:t> </w:t>
      </w:r>
      <w:r>
        <w:rPr>
          <w:rFonts w:ascii="宋体" w:hAnsi="宋体" w:cs="宋体" w:eastAsia="宋体" w:hint="default"/>
          <w:b/>
          <w:bCs/>
          <w:sz w:val="24"/>
          <w:szCs w:val="24"/>
        </w:rPr>
        <w:t>(</w:t>
      </w:r>
      <w:r>
        <w:rPr>
          <w:rFonts w:ascii="宋体" w:hAnsi="宋体" w:cs="宋体" w:eastAsia="宋体" w:hint="default"/>
          <w:b/>
          <w:bCs/>
          <w:sz w:val="24"/>
          <w:szCs w:val="24"/>
        </w:rPr>
        <w:t>四</w:t>
      </w:r>
      <w:r>
        <w:rPr>
          <w:rFonts w:ascii="宋体" w:hAnsi="宋体" w:cs="宋体" w:eastAsia="宋体" w:hint="default"/>
          <w:b/>
          <w:bCs/>
          <w:sz w:val="24"/>
          <w:szCs w:val="24"/>
        </w:rPr>
        <w:t>)</w:t>
      </w:r>
      <w:r>
        <w:rPr>
          <w:rFonts w:ascii="宋体" w:hAnsi="宋体" w:cs="宋体" w:eastAsia="宋体" w:hint="default"/>
          <w:b/>
          <w:bCs/>
          <w:spacing w:val="-39"/>
          <w:sz w:val="24"/>
          <w:szCs w:val="24"/>
        </w:rPr>
        <w:t> </w:t>
      </w:r>
      <w:r>
        <w:rPr>
          <w:rFonts w:ascii="宋体" w:hAnsi="宋体" w:cs="宋体" w:eastAsia="宋体" w:hint="default"/>
          <w:b/>
          <w:bCs/>
          <w:sz w:val="24"/>
          <w:szCs w:val="24"/>
        </w:rPr>
        <w:t>无其他重大合同</w:t>
      </w:r>
      <w:r>
        <w:rPr>
          <w:rFonts w:ascii="宋体" w:hAnsi="宋体" w:cs="宋体" w:eastAsia="宋体" w:hint="default"/>
          <w:sz w:val="24"/>
          <w:szCs w:val="24"/>
        </w:rPr>
      </w:r>
    </w:p>
    <w:p>
      <w:pPr>
        <w:pStyle w:val="BodyText"/>
        <w:spacing w:line="240" w:lineRule="auto" w:before="67"/>
        <w:ind w:left="618" w:right="101"/>
        <w:jc w:val="left"/>
      </w:pPr>
      <w:r>
        <w:rPr>
          <w:spacing w:val="4"/>
        </w:rPr>
        <w:t>广州市高堡仕智能科技有限公司与广东安居宝智能控制系统有限公司签订</w:t>
      </w:r>
      <w:r>
        <w:rPr/>
      </w:r>
    </w:p>
    <w:p>
      <w:pPr>
        <w:spacing w:line="240" w:lineRule="auto" w:before="6"/>
        <w:rPr>
          <w:rFonts w:ascii="宋体" w:hAnsi="宋体" w:cs="宋体" w:eastAsia="宋体" w:hint="default"/>
          <w:sz w:val="21"/>
          <w:szCs w:val="21"/>
        </w:rPr>
      </w:pPr>
    </w:p>
    <w:p>
      <w:pPr>
        <w:pStyle w:val="BodyText"/>
        <w:spacing w:line="456" w:lineRule="auto"/>
        <w:ind w:right="234"/>
        <w:jc w:val="both"/>
      </w:pPr>
      <w:r>
        <w:rPr>
          <w:spacing w:val="-3"/>
        </w:rPr>
        <w:t>《关于广州市高堡仕智能科技有限公司的资产转让协议》，公司控股子公司收购</w:t>
      </w:r>
      <w:r>
        <w:rPr>
          <w:spacing w:val="-107"/>
        </w:rPr>
        <w:t> </w:t>
      </w:r>
      <w:r>
        <w:rPr>
          <w:spacing w:val="-107"/>
        </w:rPr>
      </w:r>
      <w:r>
        <w:rPr/>
        <w:t>资产事项具体内容参见本节第六项。</w:t>
      </w:r>
    </w:p>
    <w:p>
      <w:pPr>
        <w:pStyle w:val="Heading6"/>
        <w:spacing w:line="391" w:lineRule="auto" w:before="38"/>
        <w:ind w:left="138" w:right="225" w:firstLine="566"/>
        <w:jc w:val="left"/>
      </w:pPr>
      <w:r>
        <w:rPr/>
        <w:t>十、公司或持有公司股份 </w:t>
      </w:r>
      <w:r>
        <w:rPr>
          <w:rFonts w:ascii="黑体" w:hAnsi="黑体" w:cs="黑体" w:eastAsia="黑体" w:hint="default"/>
        </w:rPr>
        <w:t>5%</w:t>
      </w:r>
      <w:r>
        <w:rPr/>
        <w:t>以上（含</w:t>
      </w:r>
      <w:r>
        <w:rPr>
          <w:spacing w:val="-103"/>
        </w:rPr>
        <w:t> </w:t>
      </w:r>
      <w:r>
        <w:rPr>
          <w:rFonts w:ascii="黑体" w:hAnsi="黑体" w:cs="黑体" w:eastAsia="黑体" w:hint="default"/>
        </w:rPr>
        <w:t>5%</w:t>
      </w:r>
      <w:r>
        <w:rPr/>
        <w:t>）的股东在报告期内发</w:t>
      </w:r>
      <w:r>
        <w:rPr>
          <w:w w:val="100"/>
        </w:rPr>
        <w:t> </w:t>
      </w:r>
      <w:r>
        <w:rPr/>
        <w:t>生或持续到报告期内的承诺事项</w:t>
      </w:r>
    </w:p>
    <w:p>
      <w:pPr>
        <w:tabs>
          <w:tab w:pos="1340" w:val="left" w:leader="none"/>
        </w:tabs>
        <w:spacing w:line="456" w:lineRule="auto" w:before="82"/>
        <w:ind w:left="618" w:right="232" w:firstLine="2"/>
        <w:jc w:val="left"/>
        <w:rPr>
          <w:rFonts w:ascii="宋体" w:hAnsi="宋体" w:cs="宋体" w:eastAsia="宋体" w:hint="default"/>
          <w:sz w:val="24"/>
          <w:szCs w:val="24"/>
        </w:rPr>
      </w:pPr>
      <w:r>
        <w:rPr>
          <w:rFonts w:ascii="宋体" w:hAnsi="宋体" w:cs="宋体" w:eastAsia="宋体" w:hint="default"/>
          <w:b/>
          <w:bCs/>
          <w:w w:val="95"/>
          <w:sz w:val="24"/>
          <w:szCs w:val="24"/>
        </w:rPr>
        <w:t>(</w:t>
      </w:r>
      <w:r>
        <w:rPr>
          <w:rFonts w:ascii="宋体" w:hAnsi="宋体" w:cs="宋体" w:eastAsia="宋体" w:hint="default"/>
          <w:b/>
          <w:bCs/>
          <w:w w:val="95"/>
          <w:sz w:val="24"/>
          <w:szCs w:val="24"/>
        </w:rPr>
        <w:t>一</w:t>
      </w:r>
      <w:r>
        <w:rPr>
          <w:rFonts w:ascii="宋体" w:hAnsi="宋体" w:cs="宋体" w:eastAsia="宋体" w:hint="default"/>
          <w:b/>
          <w:bCs/>
          <w:w w:val="95"/>
          <w:sz w:val="24"/>
          <w:szCs w:val="24"/>
        </w:rPr>
        <w:t>)</w:t>
        <w:tab/>
      </w:r>
      <w:r>
        <w:rPr>
          <w:rFonts w:ascii="宋体" w:hAnsi="宋体" w:cs="宋体" w:eastAsia="宋体" w:hint="default"/>
          <w:b/>
          <w:bCs/>
          <w:sz w:val="24"/>
          <w:szCs w:val="24"/>
        </w:rPr>
        <w:t>避免同业竞争承诺</w:t>
      </w:r>
      <w:r>
        <w:rPr>
          <w:rFonts w:ascii="宋体" w:hAnsi="宋体" w:cs="宋体" w:eastAsia="宋体" w:hint="default"/>
          <w:b/>
          <w:bCs/>
          <w:w w:val="99"/>
          <w:sz w:val="24"/>
          <w:szCs w:val="24"/>
        </w:rPr>
        <w:t> </w:t>
      </w:r>
      <w:r>
        <w:rPr>
          <w:rFonts w:ascii="宋体" w:hAnsi="宋体" w:cs="宋体" w:eastAsia="宋体" w:hint="default"/>
          <w:spacing w:val="-3"/>
          <w:sz w:val="24"/>
          <w:szCs w:val="24"/>
        </w:rPr>
        <w:t>公司发行前主要股东张波、张频、李乐霓均已向公司出具了避免同业竞争的</w:t>
      </w:r>
    </w:p>
    <w:p>
      <w:pPr>
        <w:pStyle w:val="BodyText"/>
        <w:spacing w:line="240" w:lineRule="auto" w:before="67"/>
        <w:ind w:right="0"/>
        <w:jc w:val="both"/>
      </w:pPr>
      <w:r>
        <w:rPr>
          <w:spacing w:val="-3"/>
        </w:rPr>
        <w:t>承诺书。承诺不以任何方式（包括但不限于单独经营、通过合资经营或拥有另一</w:t>
      </w:r>
    </w:p>
    <w:p>
      <w:pPr>
        <w:spacing w:after="0" w:line="240" w:lineRule="auto"/>
        <w:jc w:val="both"/>
        <w:sectPr>
          <w:footerReference w:type="default" r:id="rId61"/>
          <w:pgSz w:w="11910" w:h="16850"/>
          <w:pgMar w:footer="1195" w:header="852" w:top="1540" w:bottom="1380" w:left="1660" w:right="1560"/>
          <w:pgNumType w:start="46"/>
        </w:sectPr>
      </w:pPr>
    </w:p>
    <w:p>
      <w:pPr>
        <w:pStyle w:val="BodyText"/>
        <w:spacing w:line="456" w:lineRule="auto" w:before="104"/>
        <w:ind w:right="192"/>
        <w:jc w:val="both"/>
      </w:pPr>
      <w:r>
        <w:rPr>
          <w:spacing w:val="-3"/>
        </w:rPr>
        <w:t>家公司或企业的股份及其他权益）直接或间接参与任何与公司构成竞争的任何业</w:t>
      </w:r>
      <w:r>
        <w:rPr>
          <w:spacing w:val="-102"/>
        </w:rPr>
        <w:t> </w:t>
      </w:r>
      <w:r>
        <w:rPr>
          <w:spacing w:val="-102"/>
        </w:rPr>
      </w:r>
      <w:r>
        <w:rPr>
          <w:spacing w:val="-3"/>
        </w:rPr>
        <w:t>务或活动，并同时承诺如果违反本承诺，愿意承担由此产生的全部责任，赔偿或</w:t>
      </w:r>
      <w:r>
        <w:rPr>
          <w:spacing w:val="-102"/>
        </w:rPr>
        <w:t> </w:t>
      </w:r>
      <w:r>
        <w:rPr>
          <w:spacing w:val="-102"/>
        </w:rPr>
      </w:r>
      <w:r>
        <w:rPr/>
        <w:t>补偿由此给公司造成的所有直接或间接损失。</w:t>
      </w:r>
    </w:p>
    <w:p>
      <w:pPr>
        <w:tabs>
          <w:tab w:pos="1340" w:val="left" w:leader="none"/>
        </w:tabs>
        <w:spacing w:line="456" w:lineRule="auto" w:before="67"/>
        <w:ind w:left="618" w:right="191" w:firstLine="2"/>
        <w:jc w:val="left"/>
        <w:rPr>
          <w:rFonts w:ascii="宋体" w:hAnsi="宋体" w:cs="宋体" w:eastAsia="宋体" w:hint="default"/>
          <w:sz w:val="24"/>
          <w:szCs w:val="24"/>
        </w:rPr>
      </w:pPr>
      <w:r>
        <w:rPr>
          <w:rFonts w:ascii="宋体" w:hAnsi="宋体" w:cs="宋体" w:eastAsia="宋体" w:hint="default"/>
          <w:b/>
          <w:bCs/>
          <w:w w:val="95"/>
          <w:sz w:val="24"/>
          <w:szCs w:val="24"/>
        </w:rPr>
        <w:t>(</w:t>
      </w:r>
      <w:r>
        <w:rPr>
          <w:rFonts w:ascii="宋体" w:hAnsi="宋体" w:cs="宋体" w:eastAsia="宋体" w:hint="default"/>
          <w:b/>
          <w:bCs/>
          <w:w w:val="95"/>
          <w:sz w:val="24"/>
          <w:szCs w:val="24"/>
        </w:rPr>
        <w:t>二</w:t>
      </w:r>
      <w:r>
        <w:rPr>
          <w:rFonts w:ascii="宋体" w:hAnsi="宋体" w:cs="宋体" w:eastAsia="宋体" w:hint="default"/>
          <w:b/>
          <w:bCs/>
          <w:w w:val="95"/>
          <w:sz w:val="24"/>
          <w:szCs w:val="24"/>
        </w:rPr>
        <w:t>)</w:t>
        <w:tab/>
      </w:r>
      <w:r>
        <w:rPr>
          <w:rFonts w:ascii="宋体" w:hAnsi="宋体" w:cs="宋体" w:eastAsia="宋体" w:hint="default"/>
          <w:b/>
          <w:bCs/>
          <w:sz w:val="24"/>
          <w:szCs w:val="24"/>
        </w:rPr>
        <w:t>股份锁定承诺</w:t>
      </w:r>
      <w:r>
        <w:rPr>
          <w:rFonts w:ascii="宋体" w:hAnsi="宋体" w:cs="宋体" w:eastAsia="宋体" w:hint="default"/>
          <w:b/>
          <w:bCs/>
          <w:w w:val="99"/>
          <w:sz w:val="24"/>
          <w:szCs w:val="24"/>
        </w:rPr>
        <w:t> </w:t>
      </w:r>
      <w:r>
        <w:rPr>
          <w:rFonts w:ascii="宋体" w:hAnsi="宋体" w:cs="宋体" w:eastAsia="宋体" w:hint="default"/>
          <w:spacing w:val="-3"/>
          <w:sz w:val="24"/>
          <w:szCs w:val="24"/>
        </w:rPr>
        <w:t>发行人控股股东、实际控制人张波先生及其配偶李乐霓女士、其胞弟张频先</w:t>
      </w:r>
    </w:p>
    <w:p>
      <w:pPr>
        <w:pStyle w:val="BodyText"/>
        <w:spacing w:line="456" w:lineRule="auto" w:before="67"/>
        <w:ind w:right="192"/>
        <w:jc w:val="both"/>
      </w:pPr>
      <w:r>
        <w:rPr>
          <w:spacing w:val="-3"/>
        </w:rPr>
        <w:t>生承诺：自发行人股票上市之日起三十六个月内，不转让或者委托他人管理其直</w:t>
      </w:r>
      <w:r>
        <w:rPr>
          <w:spacing w:val="-103"/>
        </w:rPr>
        <w:t> </w:t>
      </w:r>
      <w:r>
        <w:rPr>
          <w:spacing w:val="-103"/>
        </w:rPr>
      </w:r>
      <w:r>
        <w:rPr>
          <w:spacing w:val="-3"/>
        </w:rPr>
        <w:t>接或者间接持有的发行人公开发行股票前已发行的股份，也不由发行人回购其直</w:t>
      </w:r>
      <w:r>
        <w:rPr>
          <w:spacing w:val="-102"/>
        </w:rPr>
        <w:t> </w:t>
      </w:r>
      <w:r>
        <w:rPr>
          <w:spacing w:val="-102"/>
        </w:rPr>
      </w:r>
      <w:r>
        <w:rPr/>
        <w:t>接或者间接持有的发行人公开发行股票前已发行的股份；</w:t>
      </w:r>
    </w:p>
    <w:p>
      <w:pPr>
        <w:pStyle w:val="Heading6"/>
        <w:spacing w:line="240" w:lineRule="auto" w:before="35"/>
        <w:ind w:right="88"/>
        <w:jc w:val="left"/>
      </w:pPr>
      <w:r>
        <w:rPr/>
        <w:t>十一、聘任会计师事务所情况</w:t>
      </w:r>
    </w:p>
    <w:p>
      <w:pPr>
        <w:spacing w:line="240" w:lineRule="auto" w:before="3"/>
        <w:rPr>
          <w:rFonts w:ascii="黑体" w:hAnsi="黑体" w:cs="黑体" w:eastAsia="黑体" w:hint="default"/>
          <w:sz w:val="21"/>
          <w:szCs w:val="21"/>
        </w:rPr>
      </w:pPr>
    </w:p>
    <w:p>
      <w:pPr>
        <w:pStyle w:val="BodyText"/>
        <w:spacing w:line="240" w:lineRule="auto"/>
        <w:ind w:left="618" w:right="88"/>
        <w:jc w:val="left"/>
      </w:pPr>
      <w:r>
        <w:rPr/>
        <w:t>经本公司 </w:t>
      </w:r>
      <w:r>
        <w:rPr>
          <w:rFonts w:ascii="宋体" w:hAnsi="宋体" w:cs="宋体" w:eastAsia="宋体" w:hint="default"/>
        </w:rPr>
        <w:t>2010</w:t>
      </w:r>
      <w:r>
        <w:rPr>
          <w:rFonts w:ascii="宋体" w:hAnsi="宋体" w:cs="宋体" w:eastAsia="宋体" w:hint="default"/>
          <w:spacing w:val="-87"/>
        </w:rPr>
        <w:t> </w:t>
      </w:r>
      <w:r>
        <w:rPr/>
        <w:t>年度股东大会审议通过，公司续聘立信羊城会计师事务所有</w:t>
      </w:r>
    </w:p>
    <w:p>
      <w:pPr>
        <w:pStyle w:val="BodyText"/>
        <w:spacing w:line="381" w:lineRule="auto" w:before="185"/>
        <w:ind w:right="106"/>
        <w:jc w:val="both"/>
      </w:pPr>
      <w:r>
        <w:rPr/>
        <w:t>限公司为公司</w:t>
      </w:r>
      <w:r>
        <w:rPr>
          <w:spacing w:val="-61"/>
        </w:rPr>
        <w:t> </w:t>
      </w:r>
      <w:r>
        <w:rPr>
          <w:rFonts w:ascii="宋体" w:hAnsi="宋体" w:cs="宋体" w:eastAsia="宋体" w:hint="default"/>
        </w:rPr>
        <w:t>2011</w:t>
      </w:r>
      <w:r>
        <w:rPr>
          <w:rFonts w:ascii="宋体" w:hAnsi="宋体" w:cs="宋体" w:eastAsia="宋体" w:hint="default"/>
          <w:spacing w:val="-60"/>
        </w:rPr>
        <w:t> </w:t>
      </w:r>
      <w:r>
        <w:rPr/>
        <w:t>年度审计机构，聘期</w:t>
      </w:r>
      <w:r>
        <w:rPr>
          <w:spacing w:val="-60"/>
        </w:rPr>
        <w:t> </w:t>
      </w:r>
      <w:r>
        <w:rPr>
          <w:rFonts w:ascii="宋体" w:hAnsi="宋体" w:cs="宋体" w:eastAsia="宋体" w:hint="default"/>
        </w:rPr>
        <w:t>1</w:t>
      </w:r>
      <w:r>
        <w:rPr>
          <w:rFonts w:ascii="宋体" w:hAnsi="宋体" w:cs="宋体" w:eastAsia="宋体" w:hint="default"/>
          <w:spacing w:val="-60"/>
        </w:rPr>
        <w:t> </w:t>
      </w:r>
      <w:r>
        <w:rPr/>
        <w:t>年，审计费</w:t>
      </w:r>
      <w:r>
        <w:rPr>
          <w:spacing w:val="-60"/>
        </w:rPr>
        <w:t> </w:t>
      </w:r>
      <w:r>
        <w:rPr>
          <w:rFonts w:ascii="宋体" w:hAnsi="宋体" w:cs="宋体" w:eastAsia="宋体" w:hint="default"/>
        </w:rPr>
        <w:t>28</w:t>
      </w:r>
      <w:r>
        <w:rPr>
          <w:rFonts w:ascii="宋体" w:hAnsi="宋体" w:cs="宋体" w:eastAsia="宋体" w:hint="default"/>
          <w:spacing w:val="-60"/>
        </w:rPr>
        <w:t> </w:t>
      </w:r>
      <w:r>
        <w:rPr/>
        <w:t>万元。</w:t>
      </w:r>
      <w:r>
        <w:rPr>
          <w:rFonts w:ascii="宋体" w:hAnsi="宋体" w:cs="宋体" w:eastAsia="宋体" w:hint="default"/>
        </w:rPr>
        <w:t>2011</w:t>
      </w:r>
      <w:r>
        <w:rPr>
          <w:rFonts w:ascii="宋体" w:hAnsi="宋体" w:cs="宋体" w:eastAsia="宋体" w:hint="default"/>
          <w:spacing w:val="-60"/>
        </w:rPr>
        <w:t> </w:t>
      </w:r>
      <w:r>
        <w:rPr/>
        <w:t>年</w:t>
      </w:r>
      <w:r>
        <w:rPr>
          <w:spacing w:val="-60"/>
        </w:rPr>
        <w:t> </w:t>
      </w:r>
      <w:r>
        <w:rPr>
          <w:rFonts w:ascii="宋体" w:hAnsi="宋体" w:cs="宋体" w:eastAsia="宋体" w:hint="default"/>
        </w:rPr>
        <w:t>11</w:t>
      </w:r>
      <w:r>
        <w:rPr>
          <w:rFonts w:ascii="宋体" w:hAnsi="宋体" w:cs="宋体" w:eastAsia="宋体" w:hint="default"/>
          <w:spacing w:val="-60"/>
        </w:rPr>
        <w:t> </w:t>
      </w:r>
      <w:r>
        <w:rPr/>
        <w:t>月， </w:t>
      </w:r>
      <w:r>
        <w:rPr>
          <w:spacing w:val="-3"/>
        </w:rPr>
        <w:t>本公司收到立信羊城会计师事务所有限公司《关于立信羊城会计师事务所有限公</w:t>
      </w:r>
      <w:r>
        <w:rPr>
          <w:spacing w:val="-102"/>
        </w:rPr>
        <w:t> </w:t>
      </w:r>
      <w:r>
        <w:rPr>
          <w:spacing w:val="-102"/>
        </w:rPr>
      </w:r>
      <w:r>
        <w:rPr>
          <w:spacing w:val="-3"/>
        </w:rPr>
        <w:t>司整体加入立信会计师事务所（特殊普通合伙）并设立“立信会计师事务所（特</w:t>
      </w:r>
      <w:r>
        <w:rPr>
          <w:spacing w:val="-102"/>
        </w:rPr>
        <w:t> </w:t>
      </w:r>
      <w:r>
        <w:rPr>
          <w:spacing w:val="-102"/>
        </w:rPr>
      </w:r>
      <w:r>
        <w:rPr>
          <w:spacing w:val="-3"/>
        </w:rPr>
        <w:t>殊普通合伙）广东分所”的函》，获悉立信羊城会计师事务所有限公司决定整体</w:t>
      </w:r>
      <w:r>
        <w:rPr>
          <w:spacing w:val="-109"/>
        </w:rPr>
        <w:t> </w:t>
      </w:r>
      <w:r>
        <w:rPr>
          <w:spacing w:val="-109"/>
        </w:rPr>
      </w:r>
      <w:r>
        <w:rPr>
          <w:spacing w:val="-9"/>
        </w:rPr>
        <w:t>加入立信会计师事务所（特殊普通合伙）。自</w:t>
      </w:r>
      <w:r>
        <w:rPr>
          <w:spacing w:val="-59"/>
        </w:rPr>
        <w:t> </w:t>
      </w:r>
      <w:r>
        <w:rPr>
          <w:rFonts w:ascii="宋体" w:hAnsi="宋体" w:cs="宋体" w:eastAsia="宋体" w:hint="default"/>
        </w:rPr>
        <w:t>2012</w:t>
      </w:r>
      <w:r>
        <w:rPr>
          <w:rFonts w:ascii="宋体" w:hAnsi="宋体" w:cs="宋体" w:eastAsia="宋体" w:hint="default"/>
          <w:spacing w:val="-59"/>
        </w:rPr>
        <w:t> </w:t>
      </w:r>
      <w:r>
        <w:rPr/>
        <w:t>年</w:t>
      </w:r>
      <w:r>
        <w:rPr>
          <w:spacing w:val="-59"/>
        </w:rPr>
        <w:t> </w:t>
      </w:r>
      <w:r>
        <w:rPr>
          <w:rFonts w:ascii="宋体" w:hAnsi="宋体" w:cs="宋体" w:eastAsia="宋体" w:hint="default"/>
        </w:rPr>
        <w:t>1</w:t>
      </w:r>
      <w:r>
        <w:rPr>
          <w:rFonts w:ascii="宋体" w:hAnsi="宋体" w:cs="宋体" w:eastAsia="宋体" w:hint="default"/>
          <w:spacing w:val="-59"/>
        </w:rPr>
        <w:t> </w:t>
      </w:r>
      <w:r>
        <w:rPr/>
        <w:t>月</w:t>
      </w:r>
      <w:r>
        <w:rPr>
          <w:spacing w:val="-59"/>
        </w:rPr>
        <w:t> </w:t>
      </w:r>
      <w:r>
        <w:rPr>
          <w:rFonts w:ascii="宋体" w:hAnsi="宋体" w:cs="宋体" w:eastAsia="宋体" w:hint="default"/>
        </w:rPr>
        <w:t>1</w:t>
      </w:r>
      <w:r>
        <w:rPr>
          <w:rFonts w:ascii="宋体" w:hAnsi="宋体" w:cs="宋体" w:eastAsia="宋体" w:hint="default"/>
          <w:spacing w:val="-59"/>
        </w:rPr>
        <w:t> </w:t>
      </w:r>
      <w:r>
        <w:rPr>
          <w:spacing w:val="-4"/>
        </w:rPr>
        <w:t>日起，立信羊城会计</w:t>
      </w:r>
      <w:r>
        <w:rPr/>
        <w:t> </w:t>
      </w:r>
      <w:r>
        <w:rPr>
          <w:spacing w:val="-3"/>
        </w:rPr>
        <w:t>师事务所有限公司将以立信会计师事务所（特殊普通合伙）为主体继续为本公司</w:t>
      </w:r>
      <w:r>
        <w:rPr>
          <w:spacing w:val="-103"/>
        </w:rPr>
        <w:t> </w:t>
      </w:r>
      <w:r>
        <w:rPr>
          <w:spacing w:val="-103"/>
        </w:rPr>
      </w:r>
      <w:r>
        <w:rPr>
          <w:spacing w:val="-3"/>
        </w:rPr>
        <w:t>提供审计服务。据此，原立信羊城会计师事务所有限公司与本公司签订的《审计</w:t>
      </w:r>
      <w:r>
        <w:rPr>
          <w:spacing w:val="-102"/>
        </w:rPr>
        <w:t> </w:t>
      </w:r>
      <w:r>
        <w:rPr>
          <w:spacing w:val="-102"/>
        </w:rPr>
      </w:r>
      <w:r>
        <w:rPr/>
        <w:t>业务约定书》规定的各项内容，将由立信会计师事务所（特殊普通合伙）履行。 由于公司本年度增加子公司增加审计工作，审计费调整为</w:t>
      </w:r>
      <w:r>
        <w:rPr>
          <w:spacing w:val="-60"/>
        </w:rPr>
        <w:t> </w:t>
      </w:r>
      <w:r>
        <w:rPr>
          <w:rFonts w:ascii="宋体" w:hAnsi="宋体" w:cs="宋体" w:eastAsia="宋体" w:hint="default"/>
        </w:rPr>
        <w:t>34</w:t>
      </w:r>
      <w:r>
        <w:rPr>
          <w:rFonts w:ascii="宋体" w:hAnsi="宋体" w:cs="宋体" w:eastAsia="宋体" w:hint="default"/>
          <w:spacing w:val="-60"/>
        </w:rPr>
        <w:t> </w:t>
      </w:r>
      <w:r>
        <w:rPr/>
        <w:t>万元。</w:t>
      </w:r>
    </w:p>
    <w:p>
      <w:pPr>
        <w:pStyle w:val="Heading6"/>
        <w:spacing w:line="363" w:lineRule="exact"/>
        <w:ind w:right="88"/>
        <w:jc w:val="left"/>
      </w:pPr>
      <w:r>
        <w:rPr/>
        <w:t>十二、受监管部门处罚、通报批评、公开谴责等情况</w:t>
      </w:r>
    </w:p>
    <w:p>
      <w:pPr>
        <w:spacing w:line="240" w:lineRule="auto" w:before="13"/>
        <w:rPr>
          <w:rFonts w:ascii="黑体" w:hAnsi="黑体" w:cs="黑体" w:eastAsia="黑体" w:hint="default"/>
          <w:sz w:val="19"/>
          <w:szCs w:val="19"/>
        </w:rPr>
      </w:pPr>
    </w:p>
    <w:p>
      <w:pPr>
        <w:pStyle w:val="BodyText"/>
        <w:spacing w:line="456" w:lineRule="auto"/>
        <w:ind w:right="191" w:firstLine="479"/>
        <w:jc w:val="both"/>
      </w:pPr>
      <w:r>
        <w:rPr>
          <w:spacing w:val="-3"/>
        </w:rPr>
        <w:t>报告期内，公司及公司董事、监事、高级管理人员、公司股东未受到中国证</w:t>
      </w:r>
      <w:r>
        <w:rPr/>
        <w:t> </w:t>
      </w:r>
      <w:r>
        <w:rPr>
          <w:spacing w:val="-3"/>
        </w:rPr>
        <w:t>监会的稽查、行政处罚、通报批评，也没有被其他行政管理部门处罚及证券交易</w:t>
      </w:r>
      <w:r>
        <w:rPr>
          <w:spacing w:val="-102"/>
        </w:rPr>
        <w:t> </w:t>
      </w:r>
      <w:r>
        <w:rPr>
          <w:spacing w:val="-102"/>
        </w:rPr>
      </w:r>
      <w:r>
        <w:rPr>
          <w:spacing w:val="-3"/>
        </w:rPr>
        <w:t>所公开谴责的情况，公司董事、监事、高级管理人员、公司股东没有被采取司法</w:t>
      </w:r>
      <w:r>
        <w:rPr>
          <w:spacing w:val="-103"/>
        </w:rPr>
        <w:t> </w:t>
      </w:r>
      <w:r>
        <w:rPr>
          <w:spacing w:val="-103"/>
        </w:rPr>
      </w:r>
      <w:r>
        <w:rPr/>
        <w:t>强制措施的情况。</w:t>
      </w:r>
    </w:p>
    <w:p>
      <w:pPr>
        <w:pStyle w:val="Heading6"/>
        <w:spacing w:line="240" w:lineRule="auto" w:before="37"/>
        <w:ind w:right="88"/>
        <w:jc w:val="left"/>
      </w:pPr>
      <w:r>
        <w:rPr>
          <w:w w:val="100"/>
        </w:rPr>
        <w:t>十三</w:t>
      </w:r>
      <w:r>
        <w:rPr>
          <w:spacing w:val="9"/>
          <w:w w:val="100"/>
        </w:rPr>
        <w:t>、</w:t>
      </w:r>
      <w:r>
        <w:rPr>
          <w:w w:val="100"/>
        </w:rPr>
        <w:t>报告期内</w:t>
      </w:r>
      <w:r>
        <w:rPr>
          <w:spacing w:val="-109"/>
          <w:w w:val="100"/>
        </w:rPr>
        <w:t>，</w:t>
      </w:r>
      <w:r>
        <w:rPr>
          <w:w w:val="100"/>
        </w:rPr>
        <w:t>中国</w:t>
      </w:r>
      <w:r>
        <w:rPr>
          <w:spacing w:val="-3"/>
          <w:w w:val="100"/>
        </w:rPr>
        <w:t>证监</w:t>
      </w:r>
      <w:r>
        <w:rPr>
          <w:w w:val="100"/>
        </w:rPr>
        <w:t>会广东</w:t>
      </w:r>
      <w:r>
        <w:rPr>
          <w:spacing w:val="-3"/>
          <w:w w:val="100"/>
        </w:rPr>
        <w:t>监</w:t>
      </w:r>
      <w:r>
        <w:rPr>
          <w:w w:val="100"/>
        </w:rPr>
        <w:t>管局</w:t>
      </w:r>
      <w:r>
        <w:rPr>
          <w:spacing w:val="-3"/>
          <w:w w:val="100"/>
        </w:rPr>
        <w:t>有对</w:t>
      </w:r>
      <w:r>
        <w:rPr>
          <w:w w:val="100"/>
        </w:rPr>
        <w:t>公司进</w:t>
      </w:r>
      <w:r>
        <w:rPr>
          <w:spacing w:val="-3"/>
          <w:w w:val="100"/>
        </w:rPr>
        <w:t>行</w:t>
      </w:r>
      <w:r>
        <w:rPr>
          <w:w w:val="100"/>
        </w:rPr>
        <w:t>现场</w:t>
      </w:r>
      <w:r>
        <w:rPr>
          <w:spacing w:val="-3"/>
          <w:w w:val="100"/>
        </w:rPr>
        <w:t>检</w:t>
      </w:r>
      <w:r>
        <w:rPr>
          <w:w w:val="100"/>
        </w:rPr>
        <w:t>查</w:t>
      </w:r>
    </w:p>
    <w:p>
      <w:pPr>
        <w:spacing w:after="0" w:line="240" w:lineRule="auto"/>
        <w:jc w:val="left"/>
        <w:sectPr>
          <w:pgSz w:w="11910" w:h="16850"/>
          <w:pgMar w:header="852" w:footer="1195" w:top="1540" w:bottom="1380" w:left="1660" w:right="1600"/>
        </w:sectPr>
      </w:pPr>
    </w:p>
    <w:p>
      <w:pPr>
        <w:spacing w:line="422" w:lineRule="auto" w:before="74"/>
        <w:ind w:left="658" w:right="1528" w:hanging="480"/>
        <w:jc w:val="left"/>
        <w:rPr>
          <w:rFonts w:ascii="黑体" w:hAnsi="黑体" w:cs="黑体" w:eastAsia="黑体" w:hint="default"/>
          <w:sz w:val="28"/>
          <w:szCs w:val="28"/>
        </w:rPr>
      </w:pPr>
      <w:r>
        <w:rPr/>
        <w:pict>
          <v:shape style="position:absolute;margin-left:86.183998pt;margin-top:89.651573pt;width:423.45pt;height:583.050pt;mso-position-horizontal-relative:page;mso-position-vertical-relative:paragraph;z-index:196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05"/>
                    <w:gridCol w:w="5670"/>
                    <w:gridCol w:w="1580"/>
                  </w:tblGrid>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5" w:right="0"/>
                          <w:jc w:val="left"/>
                          <w:rPr>
                            <w:rFonts w:ascii="宋体" w:hAnsi="宋体" w:cs="宋体" w:eastAsia="宋体" w:hint="default"/>
                            <w:sz w:val="21"/>
                            <w:szCs w:val="21"/>
                          </w:rPr>
                        </w:pPr>
                        <w:r>
                          <w:rPr>
                            <w:rFonts w:ascii="宋体" w:hAnsi="宋体" w:cs="宋体" w:eastAsia="宋体" w:hint="default"/>
                            <w:b/>
                            <w:bCs/>
                            <w:sz w:val="21"/>
                            <w:szCs w:val="21"/>
                          </w:rPr>
                          <w:t>公告编号</w:t>
                        </w:r>
                        <w:r>
                          <w:rPr>
                            <w:rFonts w:ascii="宋体" w:hAnsi="宋体" w:cs="宋体" w:eastAsia="宋体" w:hint="default"/>
                            <w:sz w:val="21"/>
                            <w:szCs w:val="21"/>
                          </w:rPr>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2"/>
                          <w:jc w:val="center"/>
                          <w:rPr>
                            <w:rFonts w:ascii="宋体" w:hAnsi="宋体" w:cs="宋体" w:eastAsia="宋体" w:hint="default"/>
                            <w:sz w:val="21"/>
                            <w:szCs w:val="21"/>
                          </w:rPr>
                        </w:pPr>
                        <w:r>
                          <w:rPr>
                            <w:rFonts w:ascii="宋体" w:hAnsi="宋体" w:cs="宋体" w:eastAsia="宋体" w:hint="default"/>
                            <w:b/>
                            <w:bCs/>
                            <w:sz w:val="21"/>
                            <w:szCs w:val="21"/>
                          </w:rPr>
                          <w:t>公告内容</w:t>
                        </w:r>
                        <w:r>
                          <w:rPr>
                            <w:rFonts w:ascii="宋体" w:hAnsi="宋体" w:cs="宋体" w:eastAsia="宋体" w:hint="default"/>
                            <w:sz w:val="21"/>
                            <w:szCs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b/>
                            <w:bCs/>
                            <w:sz w:val="21"/>
                            <w:szCs w:val="21"/>
                          </w:rPr>
                          <w:t>时间</w:t>
                        </w:r>
                        <w:r>
                          <w:rPr>
                            <w:rFonts w:ascii="宋体" w:hAnsi="宋体" w:cs="宋体" w:eastAsia="宋体" w:hint="default"/>
                            <w:sz w:val="21"/>
                            <w:szCs w:val="21"/>
                          </w:rPr>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001</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年度业绩预告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2011.1.15</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002</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第一届董事会第九次会议决议公告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2011.1.28</w:t>
                        </w:r>
                      </w:p>
                    </w:tc>
                  </w:tr>
                  <w:tr>
                    <w:trPr>
                      <w:trHeight w:val="795"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黑体" w:hAnsi="黑体" w:cs="黑体" w:eastAsia="黑体" w:hint="default"/>
                            <w:sz w:val="17"/>
                            <w:szCs w:val="17"/>
                          </w:rPr>
                        </w:pPr>
                      </w:p>
                      <w:p>
                        <w:pPr>
                          <w:pStyle w:val="TableParagraph"/>
                          <w:spacing w:line="240" w:lineRule="auto"/>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003</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0" w:right="300"/>
                          <w:jc w:val="left"/>
                          <w:rPr>
                            <w:rFonts w:ascii="宋体" w:hAnsi="宋体" w:cs="宋体" w:eastAsia="宋体" w:hint="default"/>
                            <w:sz w:val="21"/>
                            <w:szCs w:val="21"/>
                          </w:rPr>
                        </w:pPr>
                        <w:r>
                          <w:rPr>
                            <w:rFonts w:ascii="宋体" w:hAnsi="宋体" w:cs="宋体" w:eastAsia="宋体" w:hint="default"/>
                            <w:spacing w:val="-2"/>
                            <w:sz w:val="21"/>
                            <w:szCs w:val="21"/>
                          </w:rPr>
                          <w:t>关于使用部分超募资金归还银行贷款和永久性补充流动资</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金的公告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黑体" w:hAnsi="黑体" w:cs="黑体" w:eastAsia="黑体" w:hint="default"/>
                            <w:sz w:val="17"/>
                            <w:szCs w:val="17"/>
                          </w:rPr>
                        </w:pPr>
                      </w:p>
                      <w:p>
                        <w:pPr>
                          <w:pStyle w:val="TableParagraph"/>
                          <w:spacing w:line="240" w:lineRule="auto"/>
                          <w:ind w:left="3" w:right="0"/>
                          <w:jc w:val="center"/>
                          <w:rPr>
                            <w:rFonts w:ascii="宋体" w:hAnsi="宋体" w:cs="宋体" w:eastAsia="宋体" w:hint="default"/>
                            <w:sz w:val="21"/>
                            <w:szCs w:val="21"/>
                          </w:rPr>
                        </w:pPr>
                        <w:r>
                          <w:rPr>
                            <w:rFonts w:ascii="宋体"/>
                            <w:sz w:val="21"/>
                          </w:rPr>
                          <w:t>2011.1.29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004</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关于签订募集资金三方监管协议的公告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2011.1.29</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005</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第一届监事会第六次会议决议公告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2011.1.28</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006</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z w:val="21"/>
                            <w:szCs w:val="21"/>
                          </w:rPr>
                          <w:t>年度业绩快报</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3" w:right="0"/>
                          <w:jc w:val="center"/>
                          <w:rPr>
                            <w:rFonts w:ascii="宋体" w:hAnsi="宋体" w:cs="宋体" w:eastAsia="宋体" w:hint="default"/>
                            <w:sz w:val="21"/>
                            <w:szCs w:val="21"/>
                          </w:rPr>
                        </w:pPr>
                        <w:r>
                          <w:rPr>
                            <w:rFonts w:ascii="宋体"/>
                            <w:sz w:val="21"/>
                          </w:rPr>
                          <w:t>2011.2.28</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007</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更正公告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 w:right="0"/>
                          <w:jc w:val="center"/>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w:t>
                        </w:r>
                        <w:r>
                          <w:rPr>
                            <w:rFonts w:ascii="宋体" w:hAnsi="宋体" w:cs="宋体" w:eastAsia="宋体" w:hint="default"/>
                            <w:sz w:val="21"/>
                            <w:szCs w:val="21"/>
                          </w:rPr>
                          <w:t>3</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008</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关于完成工商变更登记的公告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2011.3.10</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009</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股票停牌公告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2011.3.24</w:t>
                        </w:r>
                      </w:p>
                    </w:tc>
                  </w:tr>
                  <w:tr>
                    <w:trPr>
                      <w:trHeight w:val="519"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010</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第一届董事会第十次会议决议公告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011</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第一届监事会第七次会议决议公告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012</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召开</w:t>
                        </w:r>
                        <w:r>
                          <w:rPr>
                            <w:rFonts w:ascii="宋体" w:hAnsi="宋体" w:cs="宋体" w:eastAsia="宋体" w:hint="default"/>
                            <w:sz w:val="21"/>
                            <w:szCs w:val="21"/>
                          </w:rPr>
                          <w:t>2010</w:t>
                        </w:r>
                        <w:r>
                          <w:rPr>
                            <w:rFonts w:ascii="宋体" w:hAnsi="宋体" w:cs="宋体" w:eastAsia="宋体" w:hint="default"/>
                            <w:sz w:val="21"/>
                            <w:szCs w:val="21"/>
                          </w:rPr>
                          <w:t>年度股东大会通知</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013</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年度内部控制制度自我评价报告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014</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0"/>
                          <w:ind w:left="100" w:right="0"/>
                          <w:jc w:val="left"/>
                          <w:rPr>
                            <w:rFonts w:ascii="宋体" w:hAnsi="宋体" w:cs="宋体" w:eastAsia="宋体" w:hint="default"/>
                            <w:sz w:val="21"/>
                            <w:szCs w:val="21"/>
                          </w:rPr>
                        </w:pPr>
                        <w:r>
                          <w:rPr>
                            <w:rFonts w:ascii="宋体" w:hAnsi="宋体" w:cs="宋体" w:eastAsia="宋体" w:hint="default"/>
                            <w:sz w:val="21"/>
                            <w:szCs w:val="21"/>
                          </w:rPr>
                          <w:t>董、监、高所持本公司股份及其变动管理制度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60"/>
                          <w:ind w:left="3" w:right="0"/>
                          <w:jc w:val="center"/>
                          <w:rPr>
                            <w:rFonts w:ascii="宋体" w:hAnsi="宋体" w:cs="宋体" w:eastAsia="宋体" w:hint="default"/>
                            <w:sz w:val="21"/>
                            <w:szCs w:val="21"/>
                          </w:rPr>
                        </w:pPr>
                        <w:r>
                          <w:rPr>
                            <w:rFonts w:ascii="宋体"/>
                            <w:sz w:val="21"/>
                          </w:rPr>
                          <w:t>2011.3.29</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015</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董事会议事规则</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016</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对外投资管理制度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9"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017</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防范控股股东及其他关联方占用公司资金管理制度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77" w:right="0"/>
                          <w:jc w:val="left"/>
                          <w:rPr>
                            <w:rFonts w:ascii="宋体" w:hAnsi="宋体" w:cs="宋体" w:eastAsia="宋体" w:hint="default"/>
                            <w:sz w:val="21"/>
                            <w:szCs w:val="21"/>
                          </w:rPr>
                        </w:pPr>
                        <w:r>
                          <w:rPr>
                            <w:rFonts w:ascii="宋体"/>
                            <w:sz w:val="21"/>
                          </w:rPr>
                          <w:t>2011-018</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00" w:right="0"/>
                          <w:jc w:val="left"/>
                          <w:rPr>
                            <w:rFonts w:ascii="宋体" w:hAnsi="宋体" w:cs="宋体" w:eastAsia="宋体" w:hint="default"/>
                            <w:sz w:val="21"/>
                            <w:szCs w:val="21"/>
                          </w:rPr>
                        </w:pPr>
                        <w:r>
                          <w:rPr>
                            <w:rFonts w:ascii="宋体" w:hAnsi="宋体" w:cs="宋体" w:eastAsia="宋体" w:hint="default"/>
                            <w:sz w:val="21"/>
                            <w:szCs w:val="21"/>
                          </w:rPr>
                          <w:t>监事会工作报告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2011-019</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累积投票制实施细则</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2011-020</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内幕信息知情人登记制度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2011-021</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年度信息披露重大差错责任追究制度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bl>
                <w:p>
                  <w:pPr/>
                </w:p>
              </w:txbxContent>
            </v:textbox>
            <w10:wrap type="none"/>
          </v:shape>
        </w:pict>
      </w:r>
      <w:r>
        <w:rPr>
          <w:rFonts w:ascii="黑体" w:hAnsi="黑体" w:cs="黑体" w:eastAsia="黑体" w:hint="default"/>
          <w:sz w:val="28"/>
          <w:szCs w:val="28"/>
        </w:rPr>
        <w:t>并提出整改建议，说明如下</w:t>
      </w:r>
      <w:r>
        <w:rPr>
          <w:rFonts w:ascii="黑体" w:hAnsi="黑体" w:cs="黑体" w:eastAsia="黑体" w:hint="default"/>
          <w:w w:val="100"/>
          <w:sz w:val="28"/>
          <w:szCs w:val="28"/>
        </w:rPr>
        <w:t> </w:t>
      </w:r>
      <w:r>
        <w:rPr>
          <w:rFonts w:ascii="宋体" w:hAnsi="宋体" w:cs="宋体" w:eastAsia="宋体" w:hint="default"/>
          <w:sz w:val="24"/>
          <w:szCs w:val="24"/>
        </w:rPr>
        <w:t>报告期内，中国证监会广东监管局没有对公司进行现场检查。 </w:t>
      </w:r>
      <w:r>
        <w:rPr>
          <w:rFonts w:ascii="黑体" w:hAnsi="黑体" w:cs="黑体" w:eastAsia="黑体" w:hint="default"/>
          <w:sz w:val="28"/>
          <w:szCs w:val="28"/>
        </w:rPr>
        <w:t>十四、报告期内重要事件信息索引</w:t>
      </w:r>
    </w:p>
    <w:p>
      <w:pPr>
        <w:spacing w:after="0" w:line="422" w:lineRule="auto"/>
        <w:jc w:val="left"/>
        <w:rPr>
          <w:rFonts w:ascii="黑体" w:hAnsi="黑体" w:cs="黑体" w:eastAsia="黑体" w:hint="default"/>
          <w:sz w:val="28"/>
          <w:szCs w:val="28"/>
        </w:rPr>
        <w:sectPr>
          <w:pgSz w:w="11910" w:h="16850"/>
          <w:pgMar w:header="852" w:footer="1195" w:top="1540" w:bottom="1380" w:left="1620" w:right="1600"/>
        </w:sectPr>
      </w:pPr>
    </w:p>
    <w:tbl>
      <w:tblPr>
        <w:tblW w:w="0" w:type="auto"/>
        <w:jc w:val="left"/>
        <w:tblInd w:w="103" w:type="dxa"/>
        <w:tblLayout w:type="fixed"/>
        <w:tblCellMar>
          <w:top w:w="0" w:type="dxa"/>
          <w:left w:w="0" w:type="dxa"/>
          <w:bottom w:w="0" w:type="dxa"/>
          <w:right w:w="0" w:type="dxa"/>
        </w:tblCellMar>
        <w:tblLook w:val="01E0"/>
      </w:tblPr>
      <w:tblGrid>
        <w:gridCol w:w="1205"/>
        <w:gridCol w:w="5670"/>
        <w:gridCol w:w="1580"/>
      </w:tblGrid>
      <w:tr>
        <w:trPr>
          <w:trHeight w:val="526" w:hRule="exact"/>
        </w:trPr>
        <w:tc>
          <w:tcPr>
            <w:tcW w:w="120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2011-022</w:t>
            </w:r>
          </w:p>
        </w:tc>
        <w:tc>
          <w:tcPr>
            <w:tcW w:w="567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投资者关系管理制度</w:t>
            </w:r>
          </w:p>
        </w:tc>
        <w:tc>
          <w:tcPr>
            <w:tcW w:w="158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2011-023</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信息披露管理制度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2011-024</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重大信息内部报告制度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2011-025</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章程修正案</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2011-026</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年年度报告摘要</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77" w:right="0"/>
              <w:jc w:val="left"/>
              <w:rPr>
                <w:rFonts w:ascii="宋体" w:hAnsi="宋体" w:cs="宋体" w:eastAsia="宋体" w:hint="default"/>
                <w:sz w:val="21"/>
                <w:szCs w:val="21"/>
              </w:rPr>
            </w:pPr>
            <w:r>
              <w:rPr>
                <w:rFonts w:ascii="宋体"/>
                <w:sz w:val="21"/>
              </w:rPr>
              <w:t>2011-027</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00" w:right="0"/>
              <w:jc w:val="left"/>
              <w:rPr>
                <w:rFonts w:ascii="宋体" w:hAnsi="宋体" w:cs="宋体" w:eastAsia="宋体" w:hint="default"/>
                <w:sz w:val="21"/>
                <w:szCs w:val="21"/>
              </w:rPr>
            </w:pPr>
            <w:hyperlink r:id="rId62">
              <w:r>
                <w:rPr>
                  <w:rFonts w:ascii="宋体" w:hAnsi="宋体" w:cs="宋体" w:eastAsia="宋体" w:hint="default"/>
                  <w:sz w:val="21"/>
                  <w:szCs w:val="21"/>
                </w:rPr>
                <w:t>2010</w:t>
              </w:r>
              <w:r>
                <w:rPr>
                  <w:rFonts w:ascii="宋体" w:hAnsi="宋体" w:cs="宋体" w:eastAsia="宋体" w:hint="default"/>
                  <w:spacing w:val="-53"/>
                  <w:sz w:val="21"/>
                  <w:szCs w:val="21"/>
                </w:rPr>
                <w:t> </w:t>
              </w:r>
              <w:r>
                <w:rPr>
                  <w:rFonts w:ascii="宋体" w:hAnsi="宋体" w:cs="宋体" w:eastAsia="宋体" w:hint="default"/>
                  <w:sz w:val="21"/>
                  <w:szCs w:val="21"/>
                </w:rPr>
                <w:t>年年度报告</w:t>
              </w:r>
            </w:hyperlink>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2011-028</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年年度审计报告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9"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2011-029</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2"/>
                <w:sz w:val="21"/>
                <w:szCs w:val="21"/>
              </w:rPr>
              <w:t> </w:t>
            </w:r>
            <w:r>
              <w:rPr>
                <w:rFonts w:ascii="宋体" w:hAnsi="宋体" w:cs="宋体" w:eastAsia="宋体" w:hint="default"/>
                <w:sz w:val="21"/>
                <w:szCs w:val="21"/>
              </w:rPr>
              <w:t>年度财务决算报告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2011-030</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0" w:right="0"/>
              <w:jc w:val="left"/>
              <w:rPr>
                <w:rFonts w:ascii="宋体" w:hAnsi="宋体" w:cs="宋体" w:eastAsia="宋体" w:hint="default"/>
                <w:sz w:val="21"/>
                <w:szCs w:val="21"/>
              </w:rPr>
            </w:pPr>
            <w:hyperlink r:id="rId63">
              <w:r>
                <w:rPr>
                  <w:rFonts w:ascii="宋体" w:hAnsi="宋体" w:cs="宋体" w:eastAsia="宋体" w:hint="default"/>
                  <w:sz w:val="21"/>
                  <w:szCs w:val="21"/>
                </w:rPr>
                <w:t>独立董事关于公司</w:t>
              </w:r>
              <w:r>
                <w:rPr>
                  <w:rFonts w:ascii="宋体" w:hAnsi="宋体" w:cs="宋体" w:eastAsia="宋体" w:hint="default"/>
                  <w:spacing w:val="-52"/>
                  <w:sz w:val="21"/>
                  <w:szCs w:val="21"/>
                </w:rPr>
                <w:t> </w:t>
              </w: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年度内部控制的自我评价报告的独</w:t>
              </w:r>
            </w:hyperlink>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2011-031</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0" w:right="0"/>
              <w:jc w:val="left"/>
              <w:rPr>
                <w:rFonts w:ascii="宋体" w:hAnsi="宋体" w:cs="宋体" w:eastAsia="宋体" w:hint="default"/>
                <w:sz w:val="21"/>
                <w:szCs w:val="21"/>
              </w:rPr>
            </w:pPr>
            <w:hyperlink r:id="rId63">
              <w:r>
                <w:rPr>
                  <w:rFonts w:ascii="宋体" w:hAnsi="宋体" w:cs="宋体" w:eastAsia="宋体" w:hint="default"/>
                  <w:sz w:val="21"/>
                  <w:szCs w:val="21"/>
                </w:rPr>
                <w:t>独立董</w:t>
              </w:r>
            </w:hyperlink>
            <w:r>
              <w:rPr>
                <w:rFonts w:ascii="宋体" w:hAnsi="宋体" w:cs="宋体" w:eastAsia="宋体" w:hint="default"/>
                <w:sz w:val="21"/>
                <w:szCs w:val="21"/>
              </w:rPr>
              <w:t>事关于公司关联方资金占用和对外担保情况的独立</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2011.3.29</w:t>
            </w:r>
          </w:p>
        </w:tc>
      </w:tr>
      <w:tr>
        <w:trPr>
          <w:trHeight w:val="852"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黑体" w:hAnsi="黑体" w:cs="黑体" w:eastAsia="黑体" w:hint="default"/>
                <w:sz w:val="19"/>
                <w:szCs w:val="19"/>
              </w:rPr>
            </w:pPr>
          </w:p>
          <w:p>
            <w:pPr>
              <w:pStyle w:val="TableParagraph"/>
              <w:spacing w:line="240" w:lineRule="auto"/>
              <w:ind w:left="177" w:right="0"/>
              <w:jc w:val="left"/>
              <w:rPr>
                <w:rFonts w:ascii="宋体" w:hAnsi="宋体" w:cs="宋体" w:eastAsia="宋体" w:hint="default"/>
                <w:sz w:val="21"/>
                <w:szCs w:val="21"/>
              </w:rPr>
            </w:pPr>
            <w:r>
              <w:rPr>
                <w:rFonts w:ascii="宋体"/>
                <w:sz w:val="21"/>
              </w:rPr>
              <w:t>2011-032</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52"/>
              <w:ind w:left="100" w:right="300"/>
              <w:jc w:val="left"/>
              <w:rPr>
                <w:rFonts w:ascii="宋体" w:hAnsi="宋体" w:cs="宋体" w:eastAsia="宋体" w:hint="default"/>
                <w:sz w:val="21"/>
                <w:szCs w:val="21"/>
              </w:rPr>
            </w:pPr>
            <w:r>
              <w:rPr>
                <w:rFonts w:ascii="宋体" w:hAnsi="宋体" w:cs="宋体" w:eastAsia="宋体" w:hint="default"/>
                <w:spacing w:val="-2"/>
                <w:sz w:val="21"/>
                <w:szCs w:val="21"/>
              </w:rPr>
              <w:t>独立董事关于续聘立信羊城会计师事务所有限公司为公司</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2011</w:t>
            </w:r>
            <w:r>
              <w:rPr>
                <w:rFonts w:ascii="宋体" w:hAnsi="宋体" w:cs="宋体" w:eastAsia="宋体" w:hint="default"/>
                <w:spacing w:val="-55"/>
                <w:sz w:val="21"/>
                <w:szCs w:val="21"/>
              </w:rPr>
              <w:t> </w:t>
            </w:r>
            <w:r>
              <w:rPr>
                <w:rFonts w:ascii="宋体" w:hAnsi="宋体" w:cs="宋体" w:eastAsia="宋体" w:hint="default"/>
                <w:sz w:val="21"/>
                <w:szCs w:val="21"/>
              </w:rPr>
              <w:t>年度审计机构的独立意见</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黑体" w:hAnsi="黑体" w:cs="黑体" w:eastAsia="黑体" w:hint="default"/>
                <w:sz w:val="19"/>
                <w:szCs w:val="19"/>
              </w:rPr>
            </w:pPr>
          </w:p>
          <w:p>
            <w:pPr>
              <w:pStyle w:val="TableParagraph"/>
              <w:spacing w:line="240" w:lineRule="auto"/>
              <w:ind w:left="3" w:right="0"/>
              <w:jc w:val="center"/>
              <w:rPr>
                <w:rFonts w:ascii="宋体" w:hAnsi="宋体" w:cs="宋体" w:eastAsia="宋体" w:hint="default"/>
                <w:sz w:val="21"/>
                <w:szCs w:val="21"/>
              </w:rPr>
            </w:pPr>
            <w:r>
              <w:rPr>
                <w:rFonts w:ascii="宋体"/>
                <w:sz w:val="21"/>
              </w:rPr>
              <w:t>2011.3.29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77" w:right="0"/>
              <w:jc w:val="left"/>
              <w:rPr>
                <w:rFonts w:ascii="宋体" w:hAnsi="宋体" w:cs="宋体" w:eastAsia="宋体" w:hint="default"/>
                <w:sz w:val="21"/>
                <w:szCs w:val="21"/>
              </w:rPr>
            </w:pPr>
            <w:r>
              <w:rPr>
                <w:rFonts w:ascii="宋体"/>
                <w:sz w:val="21"/>
              </w:rPr>
              <w:t>2011-033</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首次公开发行网下配售股票上市流通的提示性公告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2011.4.1</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2011-034</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5"/>
                <w:sz w:val="21"/>
                <w:szCs w:val="21"/>
              </w:rPr>
              <w:t> </w:t>
            </w:r>
            <w:r>
              <w:rPr>
                <w:rFonts w:ascii="宋体" w:hAnsi="宋体" w:cs="宋体" w:eastAsia="宋体" w:hint="default"/>
                <w:sz w:val="21"/>
                <w:szCs w:val="21"/>
              </w:rPr>
              <w:t>年度股东大会决议公告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2011.4.18</w:t>
            </w:r>
          </w:p>
        </w:tc>
      </w:tr>
      <w:tr>
        <w:trPr>
          <w:trHeight w:val="519"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2011-035</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left="100" w:right="0"/>
              <w:jc w:val="left"/>
              <w:rPr>
                <w:rFonts w:ascii="宋体" w:hAnsi="宋体" w:cs="宋体" w:eastAsia="宋体" w:hint="default"/>
                <w:sz w:val="21"/>
                <w:szCs w:val="21"/>
              </w:rPr>
            </w:pPr>
            <w:r>
              <w:rPr>
                <w:rFonts w:ascii="宋体" w:hAnsi="宋体" w:cs="宋体" w:eastAsia="宋体" w:hint="default"/>
                <w:sz w:val="21"/>
                <w:szCs w:val="21"/>
              </w:rPr>
              <w:t>关于举行</w:t>
            </w:r>
            <w:r>
              <w:rPr>
                <w:rFonts w:ascii="宋体" w:hAnsi="宋体" w:cs="宋体" w:eastAsia="宋体" w:hint="default"/>
                <w:spacing w:val="-53"/>
                <w:sz w:val="21"/>
                <w:szCs w:val="21"/>
              </w:rPr>
              <w:t> </w:t>
            </w:r>
            <w:r>
              <w:rPr>
                <w:rFonts w:ascii="宋体" w:hAnsi="宋体" w:cs="宋体" w:eastAsia="宋体" w:hint="default"/>
                <w:sz w:val="21"/>
                <w:szCs w:val="21"/>
              </w:rPr>
              <w:t>2010</w:t>
            </w:r>
            <w:r>
              <w:rPr>
                <w:rFonts w:ascii="宋体" w:hAnsi="宋体" w:cs="宋体" w:eastAsia="宋体" w:hint="default"/>
                <w:spacing w:val="-56"/>
                <w:sz w:val="21"/>
                <w:szCs w:val="21"/>
              </w:rPr>
              <w:t> </w:t>
            </w:r>
            <w:r>
              <w:rPr>
                <w:rFonts w:ascii="宋体" w:hAnsi="宋体" w:cs="宋体" w:eastAsia="宋体" w:hint="default"/>
                <w:sz w:val="21"/>
                <w:szCs w:val="21"/>
              </w:rPr>
              <w:t>年年度业绩网上说明会的公告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left="3" w:right="0"/>
              <w:jc w:val="center"/>
              <w:rPr>
                <w:rFonts w:ascii="宋体" w:hAnsi="宋体" w:cs="宋体" w:eastAsia="宋体" w:hint="default"/>
                <w:sz w:val="21"/>
                <w:szCs w:val="21"/>
              </w:rPr>
            </w:pPr>
            <w:r>
              <w:rPr>
                <w:rFonts w:ascii="宋体"/>
                <w:sz w:val="21"/>
              </w:rPr>
              <w:t>2011.4.18</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2011-036</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年第一季度报告正文</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2011.4.23</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2011-037</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2010</w:t>
            </w:r>
            <w:r>
              <w:rPr>
                <w:rFonts w:ascii="宋体" w:hAnsi="宋体" w:cs="宋体" w:eastAsia="宋体" w:hint="default"/>
                <w:spacing w:val="-56"/>
                <w:sz w:val="21"/>
                <w:szCs w:val="21"/>
              </w:rPr>
              <w:t> </w:t>
            </w:r>
            <w:r>
              <w:rPr>
                <w:rFonts w:ascii="宋体" w:hAnsi="宋体" w:cs="宋体" w:eastAsia="宋体" w:hint="default"/>
                <w:sz w:val="21"/>
                <w:szCs w:val="21"/>
              </w:rPr>
              <w:t>年度权益分派实施公告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2011.4.26</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2011-038</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更正公告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2011.4.27</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2011-039</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关于财务总监辞职的公告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2011.6.20</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040</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关于完成工商变更登记的公告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2011.6.24</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2011-041</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关于公司证券事务代表、董事会办公室主任、监事辞职的公</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2011.7.1</w:t>
            </w:r>
          </w:p>
        </w:tc>
      </w:tr>
      <w:tr>
        <w:trPr>
          <w:trHeight w:val="519"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2011-042</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年半年报业绩预告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left="3" w:right="0"/>
              <w:jc w:val="center"/>
              <w:rPr>
                <w:rFonts w:ascii="宋体" w:hAnsi="宋体" w:cs="宋体" w:eastAsia="宋体" w:hint="default"/>
                <w:sz w:val="21"/>
                <w:szCs w:val="21"/>
              </w:rPr>
            </w:pPr>
            <w:r>
              <w:rPr>
                <w:rFonts w:ascii="宋体"/>
                <w:sz w:val="21"/>
              </w:rPr>
              <w:t>2011.7.6</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043</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股价异常波动公告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2011.8.4</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2011-044</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股价异常波动公告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2011.8.8</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77" w:right="0"/>
              <w:jc w:val="left"/>
              <w:rPr>
                <w:rFonts w:ascii="宋体" w:hAnsi="宋体" w:cs="宋体" w:eastAsia="宋体" w:hint="default"/>
                <w:sz w:val="21"/>
                <w:szCs w:val="21"/>
              </w:rPr>
            </w:pPr>
            <w:r>
              <w:rPr>
                <w:rFonts w:ascii="宋体"/>
                <w:sz w:val="21"/>
              </w:rPr>
              <w:t>2011-045</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2"/>
                <w:sz w:val="21"/>
                <w:szCs w:val="21"/>
              </w:rPr>
              <w:t> </w:t>
            </w:r>
            <w:r>
              <w:rPr>
                <w:rFonts w:ascii="宋体" w:hAnsi="宋体" w:cs="宋体" w:eastAsia="宋体" w:hint="default"/>
                <w:sz w:val="21"/>
                <w:szCs w:val="21"/>
              </w:rPr>
              <w:t>年半年度报告摘要</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2011.8.15</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2011-046</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第一届董事会第十二次会议决议公告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2011.8.15</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2011-047</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left="100" w:right="0"/>
              <w:jc w:val="left"/>
              <w:rPr>
                <w:rFonts w:ascii="宋体" w:hAnsi="宋体" w:cs="宋体" w:eastAsia="宋体" w:hint="default"/>
                <w:sz w:val="21"/>
                <w:szCs w:val="21"/>
              </w:rPr>
            </w:pPr>
            <w:r>
              <w:rPr>
                <w:rFonts w:ascii="宋体" w:hAnsi="宋体" w:cs="宋体" w:eastAsia="宋体" w:hint="default"/>
                <w:sz w:val="21"/>
                <w:szCs w:val="21"/>
              </w:rPr>
              <w:t>第一届监事会第九次会议决议公告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2011.8.15</w:t>
            </w:r>
          </w:p>
        </w:tc>
      </w:tr>
    </w:tbl>
    <w:p>
      <w:pPr>
        <w:spacing w:after="0" w:line="240" w:lineRule="auto"/>
        <w:jc w:val="center"/>
        <w:rPr>
          <w:rFonts w:ascii="宋体" w:hAnsi="宋体" w:cs="宋体" w:eastAsia="宋体" w:hint="default"/>
          <w:sz w:val="21"/>
          <w:szCs w:val="21"/>
        </w:rPr>
        <w:sectPr>
          <w:pgSz w:w="11910" w:h="16850"/>
          <w:pgMar w:header="852" w:footer="1195" w:top="1520" w:bottom="1380" w:left="1620" w:right="1600"/>
        </w:sectPr>
      </w:pPr>
    </w:p>
    <w:tbl>
      <w:tblPr>
        <w:tblW w:w="0" w:type="auto"/>
        <w:jc w:val="left"/>
        <w:tblInd w:w="103" w:type="dxa"/>
        <w:tblLayout w:type="fixed"/>
        <w:tblCellMar>
          <w:top w:w="0" w:type="dxa"/>
          <w:left w:w="0" w:type="dxa"/>
          <w:bottom w:w="0" w:type="dxa"/>
          <w:right w:w="0" w:type="dxa"/>
        </w:tblCellMar>
        <w:tblLook w:val="01E0"/>
      </w:tblPr>
      <w:tblGrid>
        <w:gridCol w:w="1205"/>
        <w:gridCol w:w="5670"/>
        <w:gridCol w:w="1580"/>
      </w:tblGrid>
      <w:tr>
        <w:trPr>
          <w:trHeight w:val="526" w:hRule="exact"/>
        </w:trPr>
        <w:tc>
          <w:tcPr>
            <w:tcW w:w="1205"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6"/>
              <w:ind w:left="124"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048</w:t>
            </w:r>
          </w:p>
        </w:tc>
        <w:tc>
          <w:tcPr>
            <w:tcW w:w="567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158"/>
              <w:ind w:left="100" w:right="0"/>
              <w:jc w:val="left"/>
              <w:rPr>
                <w:rFonts w:ascii="宋体" w:hAnsi="宋体" w:cs="宋体" w:eastAsia="宋体" w:hint="default"/>
                <w:sz w:val="21"/>
                <w:szCs w:val="21"/>
              </w:rPr>
            </w:pPr>
            <w:r>
              <w:rPr>
                <w:rFonts w:ascii="宋体" w:hAnsi="宋体" w:cs="宋体" w:eastAsia="宋体" w:hint="default"/>
                <w:sz w:val="21"/>
                <w:szCs w:val="21"/>
              </w:rPr>
              <w:t>关于控股股东及其他关联方占用公司资金、公司对外担保情</w:t>
            </w:r>
          </w:p>
        </w:tc>
        <w:tc>
          <w:tcPr>
            <w:tcW w:w="158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2011.8.15</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2011-049</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独立董事关于聘任公司财务总监及证券事务代表的独立意</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3" w:right="0"/>
              <w:jc w:val="center"/>
              <w:rPr>
                <w:rFonts w:ascii="宋体" w:hAnsi="宋体" w:cs="宋体" w:eastAsia="宋体" w:hint="default"/>
                <w:sz w:val="21"/>
                <w:szCs w:val="21"/>
              </w:rPr>
            </w:pPr>
            <w:r>
              <w:rPr>
                <w:rFonts w:ascii="宋体"/>
                <w:sz w:val="21"/>
              </w:rPr>
              <w:t>2011.8.15</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77" w:right="0"/>
              <w:jc w:val="left"/>
              <w:rPr>
                <w:rFonts w:ascii="宋体" w:hAnsi="宋体" w:cs="宋体" w:eastAsia="宋体" w:hint="default"/>
                <w:sz w:val="21"/>
                <w:szCs w:val="21"/>
              </w:rPr>
            </w:pPr>
            <w:r>
              <w:rPr>
                <w:rFonts w:ascii="宋体"/>
                <w:sz w:val="21"/>
              </w:rPr>
              <w:t>2011-050</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z w:val="21"/>
                <w:szCs w:val="21"/>
              </w:rPr>
              <w:t>年度前三季度业绩预告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 w:right="0"/>
              <w:jc w:val="center"/>
              <w:rPr>
                <w:rFonts w:ascii="宋体" w:hAnsi="宋体" w:cs="宋体" w:eastAsia="宋体" w:hint="default"/>
                <w:sz w:val="21"/>
                <w:szCs w:val="21"/>
              </w:rPr>
            </w:pPr>
            <w:r>
              <w:rPr>
                <w:rFonts w:ascii="宋体"/>
                <w:sz w:val="21"/>
              </w:rPr>
              <w:t>2011.10.14</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77" w:right="0"/>
              <w:jc w:val="left"/>
              <w:rPr>
                <w:rFonts w:ascii="宋体" w:hAnsi="宋体" w:cs="宋体" w:eastAsia="宋体" w:hint="default"/>
                <w:sz w:val="21"/>
                <w:szCs w:val="21"/>
              </w:rPr>
            </w:pPr>
            <w:r>
              <w:rPr>
                <w:rFonts w:ascii="宋体"/>
                <w:sz w:val="21"/>
              </w:rPr>
              <w:t>2011-051</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第一届董事会第十三次会议决议公告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 w:right="0"/>
              <w:jc w:val="center"/>
              <w:rPr>
                <w:rFonts w:ascii="宋体" w:hAnsi="宋体" w:cs="宋体" w:eastAsia="宋体" w:hint="default"/>
                <w:sz w:val="21"/>
                <w:szCs w:val="21"/>
              </w:rPr>
            </w:pPr>
            <w:r>
              <w:rPr>
                <w:rFonts w:ascii="宋体"/>
                <w:sz w:val="21"/>
              </w:rPr>
              <w:t>2011.10.25</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77" w:right="0"/>
              <w:jc w:val="left"/>
              <w:rPr>
                <w:rFonts w:ascii="宋体" w:hAnsi="宋体" w:cs="宋体" w:eastAsia="宋体" w:hint="default"/>
                <w:sz w:val="21"/>
                <w:szCs w:val="21"/>
              </w:rPr>
            </w:pPr>
            <w:r>
              <w:rPr>
                <w:rFonts w:ascii="宋体"/>
                <w:sz w:val="21"/>
              </w:rPr>
              <w:t>2011-052</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第一届监事会第十次会议决议公告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 w:right="0"/>
              <w:jc w:val="center"/>
              <w:rPr>
                <w:rFonts w:ascii="宋体" w:hAnsi="宋体" w:cs="宋体" w:eastAsia="宋体" w:hint="default"/>
                <w:sz w:val="21"/>
                <w:szCs w:val="21"/>
              </w:rPr>
            </w:pPr>
            <w:r>
              <w:rPr>
                <w:rFonts w:ascii="宋体"/>
                <w:sz w:val="21"/>
              </w:rPr>
              <w:t>2011.10.25</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77" w:right="0"/>
              <w:jc w:val="left"/>
              <w:rPr>
                <w:rFonts w:ascii="宋体" w:hAnsi="宋体" w:cs="宋体" w:eastAsia="宋体" w:hint="default"/>
                <w:sz w:val="21"/>
                <w:szCs w:val="21"/>
              </w:rPr>
            </w:pPr>
            <w:r>
              <w:rPr>
                <w:rFonts w:ascii="宋体"/>
                <w:sz w:val="21"/>
              </w:rPr>
              <w:t>2011-053</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00"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4"/>
                <w:sz w:val="21"/>
                <w:szCs w:val="21"/>
              </w:rPr>
              <w:t> </w:t>
            </w:r>
            <w:r>
              <w:rPr>
                <w:rFonts w:ascii="宋体" w:hAnsi="宋体" w:cs="宋体" w:eastAsia="宋体" w:hint="default"/>
                <w:sz w:val="21"/>
                <w:szCs w:val="21"/>
              </w:rPr>
              <w:t>年第三季度报告全文</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 w:right="0"/>
              <w:jc w:val="center"/>
              <w:rPr>
                <w:rFonts w:ascii="宋体" w:hAnsi="宋体" w:cs="宋体" w:eastAsia="宋体" w:hint="default"/>
                <w:sz w:val="21"/>
                <w:szCs w:val="21"/>
              </w:rPr>
            </w:pPr>
            <w:r>
              <w:rPr>
                <w:rFonts w:ascii="宋体"/>
                <w:sz w:val="21"/>
              </w:rPr>
              <w:t>2011.10.25</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77" w:right="0"/>
              <w:jc w:val="left"/>
              <w:rPr>
                <w:rFonts w:ascii="宋体" w:hAnsi="宋体" w:cs="宋体" w:eastAsia="宋体" w:hint="default"/>
                <w:sz w:val="21"/>
                <w:szCs w:val="21"/>
              </w:rPr>
            </w:pPr>
            <w:r>
              <w:rPr>
                <w:rFonts w:ascii="宋体"/>
                <w:sz w:val="21"/>
              </w:rPr>
              <w:t>2011-054</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关于使用部分超募资金投资设立合资公司的公告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 w:right="0"/>
              <w:jc w:val="center"/>
              <w:rPr>
                <w:rFonts w:ascii="宋体" w:hAnsi="宋体" w:cs="宋体" w:eastAsia="宋体" w:hint="default"/>
                <w:sz w:val="21"/>
                <w:szCs w:val="21"/>
              </w:rPr>
            </w:pPr>
            <w:r>
              <w:rPr>
                <w:rFonts w:ascii="宋体"/>
                <w:sz w:val="21"/>
              </w:rPr>
              <w:t>2011.10.25</w:t>
            </w:r>
          </w:p>
        </w:tc>
      </w:tr>
      <w:tr>
        <w:trPr>
          <w:trHeight w:val="519"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2011-055</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2"/>
              <w:ind w:left="100" w:right="0"/>
              <w:jc w:val="left"/>
              <w:rPr>
                <w:rFonts w:ascii="宋体" w:hAnsi="宋体" w:cs="宋体" w:eastAsia="宋体" w:hint="default"/>
                <w:sz w:val="21"/>
                <w:szCs w:val="21"/>
              </w:rPr>
            </w:pPr>
            <w:r>
              <w:rPr>
                <w:rFonts w:ascii="宋体" w:hAnsi="宋体" w:cs="宋体" w:eastAsia="宋体" w:hint="default"/>
                <w:spacing w:val="6"/>
                <w:sz w:val="21"/>
                <w:szCs w:val="21"/>
              </w:rPr>
              <w:t>独立董事关于公司第一届董事会第十四次会议相关事项的</w:t>
            </w:r>
            <w:r>
              <w:rPr>
                <w:rFonts w:ascii="宋体" w:hAnsi="宋体" w:cs="宋体" w:eastAsia="宋体" w:hint="default"/>
                <w:sz w:val="21"/>
                <w:szCs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left="1" w:right="0"/>
              <w:jc w:val="center"/>
              <w:rPr>
                <w:rFonts w:ascii="宋体" w:hAnsi="宋体" w:cs="宋体" w:eastAsia="宋体" w:hint="default"/>
                <w:sz w:val="21"/>
                <w:szCs w:val="21"/>
              </w:rPr>
            </w:pPr>
            <w:r>
              <w:rPr>
                <w:rFonts w:ascii="宋体"/>
                <w:sz w:val="21"/>
              </w:rPr>
              <w:t>2011.10.25</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2011-056</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0" w:right="0"/>
              <w:jc w:val="left"/>
              <w:rPr>
                <w:rFonts w:ascii="宋体" w:hAnsi="宋体" w:cs="宋体" w:eastAsia="宋体" w:hint="default"/>
                <w:sz w:val="21"/>
                <w:szCs w:val="21"/>
              </w:rPr>
            </w:pPr>
            <w:r>
              <w:rPr>
                <w:rFonts w:ascii="宋体" w:hAnsi="宋体" w:cs="宋体" w:eastAsia="宋体" w:hint="default"/>
                <w:sz w:val="21"/>
                <w:szCs w:val="21"/>
              </w:rPr>
              <w:t>对外报送信息管理制度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 w:right="0"/>
              <w:jc w:val="center"/>
              <w:rPr>
                <w:rFonts w:ascii="宋体" w:hAnsi="宋体" w:cs="宋体" w:eastAsia="宋体" w:hint="default"/>
                <w:sz w:val="21"/>
                <w:szCs w:val="21"/>
              </w:rPr>
            </w:pPr>
            <w:r>
              <w:rPr>
                <w:rFonts w:ascii="宋体"/>
                <w:sz w:val="21"/>
              </w:rPr>
              <w:t>2011.10.25</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2011-057</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0" w:right="0"/>
              <w:jc w:val="left"/>
              <w:rPr>
                <w:rFonts w:ascii="宋体" w:hAnsi="宋体" w:cs="宋体" w:eastAsia="宋体" w:hint="default"/>
                <w:sz w:val="21"/>
                <w:szCs w:val="21"/>
              </w:rPr>
            </w:pPr>
            <w:r>
              <w:rPr>
                <w:rFonts w:ascii="宋体" w:hAnsi="宋体" w:cs="宋体" w:eastAsia="宋体" w:hint="default"/>
                <w:sz w:val="21"/>
                <w:szCs w:val="21"/>
              </w:rPr>
              <w:t>接待特定对象调研采访等相关活动管理规定</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 w:right="0"/>
              <w:jc w:val="center"/>
              <w:rPr>
                <w:rFonts w:ascii="宋体" w:hAnsi="宋体" w:cs="宋体" w:eastAsia="宋体" w:hint="default"/>
                <w:sz w:val="21"/>
                <w:szCs w:val="21"/>
              </w:rPr>
            </w:pPr>
            <w:r>
              <w:rPr>
                <w:rFonts w:ascii="宋体"/>
                <w:sz w:val="21"/>
              </w:rPr>
              <w:t>2011.10.25</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77" w:right="0"/>
              <w:jc w:val="left"/>
              <w:rPr>
                <w:rFonts w:ascii="宋体" w:hAnsi="宋体" w:cs="宋体" w:eastAsia="宋体" w:hint="default"/>
                <w:sz w:val="21"/>
                <w:szCs w:val="21"/>
              </w:rPr>
            </w:pPr>
            <w:r>
              <w:rPr>
                <w:rFonts w:ascii="宋体"/>
                <w:sz w:val="21"/>
              </w:rPr>
              <w:t>2011-058</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0" w:right="0"/>
              <w:jc w:val="left"/>
              <w:rPr>
                <w:rFonts w:ascii="宋体" w:hAnsi="宋体" w:cs="宋体" w:eastAsia="宋体" w:hint="default"/>
                <w:sz w:val="21"/>
                <w:szCs w:val="21"/>
              </w:rPr>
            </w:pPr>
            <w:r>
              <w:rPr>
                <w:rFonts w:ascii="宋体" w:hAnsi="宋体" w:cs="宋体" w:eastAsia="宋体" w:hint="default"/>
                <w:sz w:val="21"/>
                <w:szCs w:val="21"/>
              </w:rPr>
              <w:t>突发事件处理制度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 w:right="0"/>
              <w:jc w:val="center"/>
              <w:rPr>
                <w:rFonts w:ascii="宋体" w:hAnsi="宋体" w:cs="宋体" w:eastAsia="宋体" w:hint="default"/>
                <w:sz w:val="21"/>
                <w:szCs w:val="21"/>
              </w:rPr>
            </w:pPr>
            <w:r>
              <w:rPr>
                <w:rFonts w:ascii="宋体"/>
                <w:sz w:val="21"/>
              </w:rPr>
              <w:t>2011.10.25</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2011-059</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4"/>
              <w:ind w:left="100" w:right="0"/>
              <w:jc w:val="left"/>
              <w:rPr>
                <w:rFonts w:ascii="宋体" w:hAnsi="宋体" w:cs="宋体" w:eastAsia="宋体" w:hint="default"/>
                <w:sz w:val="21"/>
                <w:szCs w:val="21"/>
              </w:rPr>
            </w:pPr>
            <w:r>
              <w:rPr>
                <w:rFonts w:ascii="宋体" w:hAnsi="宋体" w:cs="宋体" w:eastAsia="宋体" w:hint="default"/>
                <w:sz w:val="21"/>
                <w:szCs w:val="21"/>
              </w:rPr>
              <w:t>募集资金使用管理制度</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 w:right="0"/>
              <w:jc w:val="center"/>
              <w:rPr>
                <w:rFonts w:ascii="宋体" w:hAnsi="宋体" w:cs="宋体" w:eastAsia="宋体" w:hint="default"/>
                <w:sz w:val="21"/>
                <w:szCs w:val="21"/>
              </w:rPr>
            </w:pPr>
            <w:r>
              <w:rPr>
                <w:rFonts w:ascii="宋体"/>
                <w:sz w:val="21"/>
              </w:rPr>
              <w:t>2011.10.25</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2011-060</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1"/>
              <w:ind w:left="100" w:right="0"/>
              <w:jc w:val="left"/>
              <w:rPr>
                <w:rFonts w:ascii="宋体" w:hAnsi="宋体" w:cs="宋体" w:eastAsia="宋体" w:hint="default"/>
                <w:sz w:val="21"/>
                <w:szCs w:val="21"/>
              </w:rPr>
            </w:pPr>
            <w:r>
              <w:rPr>
                <w:rFonts w:ascii="宋体" w:hAnsi="宋体" w:cs="宋体" w:eastAsia="宋体" w:hint="default"/>
                <w:color w:val="333333"/>
                <w:sz w:val="21"/>
                <w:szCs w:val="21"/>
              </w:rPr>
              <w:t>关于会计师事务所变更的公告</w:t>
            </w:r>
            <w:r>
              <w:rPr>
                <w:rFonts w:ascii="宋体" w:hAnsi="宋体" w:cs="宋体" w:eastAsia="宋体" w:hint="default"/>
                <w:sz w:val="21"/>
                <w:szCs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8"/>
              <w:ind w:left="3" w:right="0"/>
              <w:jc w:val="center"/>
              <w:rPr>
                <w:rFonts w:ascii="宋体" w:hAnsi="宋体" w:cs="宋体" w:eastAsia="宋体" w:hint="default"/>
                <w:sz w:val="21"/>
                <w:szCs w:val="21"/>
              </w:rPr>
            </w:pPr>
            <w:r>
              <w:rPr>
                <w:rFonts w:ascii="宋体"/>
                <w:sz w:val="21"/>
              </w:rPr>
              <w:t>2011.11.7</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2011-061</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color w:val="333333"/>
                <w:sz w:val="21"/>
                <w:szCs w:val="21"/>
              </w:rPr>
              <w:t>关于控股子公司完成工商登记的公告</w:t>
            </w:r>
            <w:r>
              <w:rPr>
                <w:rFonts w:ascii="宋体" w:hAnsi="宋体" w:cs="宋体" w:eastAsia="宋体" w:hint="default"/>
                <w:sz w:val="21"/>
                <w:szCs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3" w:right="0"/>
              <w:jc w:val="center"/>
              <w:rPr>
                <w:rFonts w:ascii="宋体" w:hAnsi="宋体" w:cs="宋体" w:eastAsia="宋体" w:hint="default"/>
                <w:sz w:val="21"/>
                <w:szCs w:val="21"/>
              </w:rPr>
            </w:pPr>
            <w:r>
              <w:rPr>
                <w:rFonts w:ascii="宋体"/>
                <w:sz w:val="21"/>
              </w:rPr>
              <w:t>2011.11.9</w:t>
            </w:r>
          </w:p>
        </w:tc>
      </w:tr>
      <w:tr>
        <w:trPr>
          <w:trHeight w:val="519"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2011-062</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color w:val="333333"/>
                <w:sz w:val="21"/>
                <w:szCs w:val="21"/>
              </w:rPr>
              <w:t>第一届董事会第十四次会议决议公告</w:t>
            </w:r>
            <w:r>
              <w:rPr>
                <w:rFonts w:ascii="宋体" w:hAnsi="宋体" w:cs="宋体" w:eastAsia="宋体" w:hint="default"/>
                <w:sz w:val="21"/>
                <w:szCs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6"/>
              <w:ind w:left="2" w:right="0"/>
              <w:jc w:val="center"/>
              <w:rPr>
                <w:rFonts w:ascii="宋体" w:hAnsi="宋体" w:cs="宋体" w:eastAsia="宋体" w:hint="default"/>
                <w:sz w:val="21"/>
                <w:szCs w:val="21"/>
              </w:rPr>
            </w:pPr>
            <w:r>
              <w:rPr>
                <w:rFonts w:ascii="宋体"/>
                <w:sz w:val="21"/>
              </w:rPr>
              <w:t>2011.12.19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2011-063</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第一届监事会第十一次会议决议公告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2" w:right="0"/>
              <w:jc w:val="center"/>
              <w:rPr>
                <w:rFonts w:ascii="宋体" w:hAnsi="宋体" w:cs="宋体" w:eastAsia="宋体" w:hint="default"/>
                <w:sz w:val="21"/>
                <w:szCs w:val="21"/>
              </w:rPr>
            </w:pPr>
            <w:r>
              <w:rPr>
                <w:rFonts w:ascii="宋体"/>
                <w:sz w:val="21"/>
              </w:rPr>
              <w:t>2011.12.19</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2011-064</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z w:val="21"/>
                <w:szCs w:val="21"/>
              </w:rPr>
              <w:t>关于控股子公司资产收购的关联交易公告</w:t>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2" w:right="0"/>
              <w:jc w:val="center"/>
              <w:rPr>
                <w:rFonts w:ascii="宋体" w:hAnsi="宋体" w:cs="宋体" w:eastAsia="宋体" w:hint="default"/>
                <w:sz w:val="21"/>
                <w:szCs w:val="21"/>
              </w:rPr>
            </w:pPr>
            <w:r>
              <w:rPr>
                <w:rFonts w:ascii="宋体"/>
                <w:sz w:val="21"/>
              </w:rPr>
              <w:t>2011.12.19</w:t>
            </w:r>
          </w:p>
        </w:tc>
      </w:tr>
      <w:tr>
        <w:trPr>
          <w:trHeight w:val="516"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177" w:right="0"/>
              <w:jc w:val="left"/>
              <w:rPr>
                <w:rFonts w:ascii="宋体" w:hAnsi="宋体" w:cs="宋体" w:eastAsia="宋体" w:hint="default"/>
                <w:sz w:val="21"/>
                <w:szCs w:val="21"/>
              </w:rPr>
            </w:pPr>
            <w:r>
              <w:rPr>
                <w:rFonts w:ascii="宋体"/>
                <w:sz w:val="21"/>
              </w:rPr>
              <w:t>2011-065</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spacing w:val="6"/>
                <w:sz w:val="21"/>
                <w:szCs w:val="21"/>
              </w:rPr>
              <w:t>关于加强上市公司治理专项活动的自查报告及整改方案的</w:t>
            </w:r>
            <w:r>
              <w:rPr>
                <w:rFonts w:ascii="宋体" w:hAnsi="宋体" w:cs="宋体" w:eastAsia="宋体" w:hint="default"/>
                <w:sz w:val="21"/>
                <w:szCs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3"/>
              <w:ind w:left="2" w:right="0"/>
              <w:jc w:val="center"/>
              <w:rPr>
                <w:rFonts w:ascii="宋体" w:hAnsi="宋体" w:cs="宋体" w:eastAsia="宋体" w:hint="default"/>
                <w:sz w:val="21"/>
                <w:szCs w:val="21"/>
              </w:rPr>
            </w:pPr>
            <w:r>
              <w:rPr>
                <w:rFonts w:ascii="宋体"/>
                <w:sz w:val="21"/>
              </w:rPr>
              <w:t>2011.12.19</w:t>
            </w:r>
          </w:p>
        </w:tc>
      </w:tr>
      <w:tr>
        <w:trPr>
          <w:trHeight w:val="518" w:hRule="exact"/>
        </w:trPr>
        <w:tc>
          <w:tcPr>
            <w:tcW w:w="12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left="177" w:right="0"/>
              <w:jc w:val="left"/>
              <w:rPr>
                <w:rFonts w:ascii="宋体" w:hAnsi="宋体" w:cs="宋体" w:eastAsia="宋体" w:hint="default"/>
                <w:sz w:val="21"/>
                <w:szCs w:val="21"/>
              </w:rPr>
            </w:pPr>
            <w:r>
              <w:rPr>
                <w:rFonts w:ascii="宋体"/>
                <w:sz w:val="21"/>
              </w:rPr>
              <w:t>2011-066</w:t>
            </w:r>
          </w:p>
        </w:tc>
        <w:tc>
          <w:tcPr>
            <w:tcW w:w="56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9"/>
              <w:ind w:left="100" w:right="0"/>
              <w:jc w:val="left"/>
              <w:rPr>
                <w:rFonts w:ascii="宋体" w:hAnsi="宋体" w:cs="宋体" w:eastAsia="宋体" w:hint="default"/>
                <w:sz w:val="21"/>
                <w:szCs w:val="21"/>
              </w:rPr>
            </w:pPr>
            <w:r>
              <w:rPr>
                <w:rFonts w:ascii="宋体" w:hAnsi="宋体" w:cs="宋体" w:eastAsia="宋体" w:hint="default"/>
                <w:color w:val="333333"/>
                <w:sz w:val="21"/>
                <w:szCs w:val="21"/>
              </w:rPr>
              <w:t>关于控股子公司变更经营范围的公告</w:t>
            </w:r>
            <w:r>
              <w:rPr>
                <w:rFonts w:ascii="宋体" w:hAnsi="宋体" w:cs="宋体" w:eastAsia="宋体" w:hint="default"/>
                <w:sz w:val="21"/>
                <w:szCs w:val="21"/>
              </w:rPr>
            </w:r>
          </w:p>
        </w:tc>
        <w:tc>
          <w:tcPr>
            <w:tcW w:w="1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55"/>
              <w:ind w:left="1" w:right="0"/>
              <w:jc w:val="center"/>
              <w:rPr>
                <w:rFonts w:ascii="宋体" w:hAnsi="宋体" w:cs="宋体" w:eastAsia="宋体" w:hint="default"/>
                <w:sz w:val="21"/>
                <w:szCs w:val="21"/>
              </w:rPr>
            </w:pPr>
            <w:r>
              <w:rPr>
                <w:rFonts w:ascii="宋体"/>
                <w:sz w:val="21"/>
              </w:rPr>
              <w:t>2011.12.23</w:t>
            </w:r>
          </w:p>
        </w:tc>
      </w:tr>
    </w:tbl>
    <w:p>
      <w:pPr>
        <w:spacing w:after="0" w:line="240" w:lineRule="auto"/>
        <w:jc w:val="center"/>
        <w:rPr>
          <w:rFonts w:ascii="宋体" w:hAnsi="宋体" w:cs="宋体" w:eastAsia="宋体" w:hint="default"/>
          <w:sz w:val="21"/>
          <w:szCs w:val="21"/>
        </w:rPr>
        <w:sectPr>
          <w:footerReference w:type="default" r:id="rId64"/>
          <w:pgSz w:w="11910" w:h="16850"/>
          <w:pgMar w:footer="1195" w:header="852" w:top="1520" w:bottom="1380" w:left="1620" w:right="1600"/>
        </w:sectPr>
      </w:pPr>
    </w:p>
    <w:p>
      <w:pPr>
        <w:spacing w:line="240" w:lineRule="auto" w:before="0"/>
        <w:rPr>
          <w:rFonts w:ascii="黑体" w:hAnsi="黑体" w:cs="黑体" w:eastAsia="黑体" w:hint="default"/>
          <w:sz w:val="20"/>
          <w:szCs w:val="20"/>
        </w:rPr>
      </w:pPr>
    </w:p>
    <w:p>
      <w:pPr>
        <w:spacing w:line="240" w:lineRule="auto" w:before="9"/>
        <w:rPr>
          <w:rFonts w:ascii="黑体" w:hAnsi="黑体" w:cs="黑体" w:eastAsia="黑体" w:hint="default"/>
          <w:sz w:val="25"/>
          <w:szCs w:val="25"/>
        </w:rPr>
      </w:pPr>
    </w:p>
    <w:p>
      <w:pPr>
        <w:pStyle w:val="Heading4"/>
        <w:tabs>
          <w:tab w:pos="7634" w:val="left" w:leader="none"/>
        </w:tabs>
        <w:spacing w:line="240" w:lineRule="auto"/>
        <w:ind w:left="5365" w:right="0"/>
        <w:jc w:val="left"/>
        <w:rPr>
          <w:rFonts w:ascii="黑体" w:hAnsi="黑体" w:cs="黑体" w:eastAsia="黑体" w:hint="default"/>
        </w:rPr>
      </w:pPr>
      <w:r>
        <w:rPr>
          <w:rFonts w:ascii="黑体" w:hAnsi="黑体" w:cs="黑体" w:eastAsia="黑体" w:hint="default"/>
        </w:rPr>
        <w:t>第五节</w:t>
        <w:tab/>
        <w:t>股本变动及股东情况</w:t>
      </w:r>
    </w:p>
    <w:p>
      <w:pPr>
        <w:spacing w:line="240" w:lineRule="auto" w:before="0"/>
        <w:rPr>
          <w:rFonts w:ascii="黑体" w:hAnsi="黑体" w:cs="黑体" w:eastAsia="黑体" w:hint="default"/>
          <w:sz w:val="20"/>
          <w:szCs w:val="20"/>
        </w:rPr>
      </w:pPr>
    </w:p>
    <w:p>
      <w:pPr>
        <w:spacing w:line="240" w:lineRule="auto" w:before="3"/>
        <w:rPr>
          <w:rFonts w:ascii="黑体" w:hAnsi="黑体" w:cs="黑体" w:eastAsia="黑体" w:hint="default"/>
          <w:sz w:val="26"/>
          <w:szCs w:val="26"/>
        </w:rPr>
      </w:pPr>
    </w:p>
    <w:p>
      <w:pPr>
        <w:pStyle w:val="Heading6"/>
        <w:spacing w:line="240" w:lineRule="auto" w:before="14"/>
        <w:ind w:left="620" w:right="0"/>
        <w:jc w:val="left"/>
      </w:pPr>
      <w:r>
        <w:rPr/>
        <w:t>一、</w:t>
      </w:r>
      <w:r>
        <w:rPr>
          <w:spacing w:val="-46"/>
        </w:rPr>
        <w:t> </w:t>
      </w:r>
      <w:r>
        <w:rPr/>
        <w:t>股东变动情况</w:t>
      </w:r>
    </w:p>
    <w:p>
      <w:pPr>
        <w:spacing w:line="240" w:lineRule="auto" w:before="10"/>
        <w:rPr>
          <w:rFonts w:ascii="黑体" w:hAnsi="黑体" w:cs="黑体" w:eastAsia="黑体" w:hint="default"/>
          <w:sz w:val="19"/>
          <w:szCs w:val="19"/>
        </w:rPr>
      </w:pPr>
    </w:p>
    <w:tbl>
      <w:tblPr>
        <w:tblW w:w="0" w:type="auto"/>
        <w:jc w:val="left"/>
        <w:tblInd w:w="118" w:type="dxa"/>
        <w:tblLayout w:type="fixed"/>
        <w:tblCellMar>
          <w:top w:w="0" w:type="dxa"/>
          <w:left w:w="0" w:type="dxa"/>
          <w:bottom w:w="0" w:type="dxa"/>
          <w:right w:w="0" w:type="dxa"/>
        </w:tblCellMar>
        <w:tblLook w:val="01E0"/>
      </w:tblPr>
      <w:tblGrid>
        <w:gridCol w:w="2313"/>
        <w:gridCol w:w="1309"/>
        <w:gridCol w:w="1299"/>
        <w:gridCol w:w="1298"/>
        <w:gridCol w:w="1299"/>
        <w:gridCol w:w="1296"/>
        <w:gridCol w:w="1123"/>
        <w:gridCol w:w="1474"/>
        <w:gridCol w:w="1298"/>
        <w:gridCol w:w="1296"/>
      </w:tblGrid>
      <w:tr>
        <w:trPr>
          <w:trHeight w:val="171" w:hRule="exact"/>
        </w:trPr>
        <w:tc>
          <w:tcPr>
            <w:tcW w:w="2313" w:type="dxa"/>
            <w:tcBorders>
              <w:top w:val="single" w:sz="4" w:space="0" w:color="000000"/>
              <w:left w:val="single" w:sz="4" w:space="0" w:color="000000"/>
              <w:bottom w:val="nil" w:sz="6" w:space="0" w:color="auto"/>
              <w:right w:val="single" w:sz="4" w:space="0" w:color="000000"/>
            </w:tcBorders>
            <w:shd w:val="clear" w:color="auto" w:fill="DCDCDC"/>
          </w:tcPr>
          <w:p>
            <w:pPr/>
          </w:p>
        </w:tc>
        <w:tc>
          <w:tcPr>
            <w:tcW w:w="2608"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2"/>
              <w:ind w:left="778"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6491" w:type="dxa"/>
            <w:gridSpan w:val="5"/>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2"/>
              <w:ind w:left="1" w:right="0"/>
              <w:jc w:val="center"/>
              <w:rPr>
                <w:rFonts w:ascii="宋体" w:hAnsi="宋体" w:cs="宋体" w:eastAsia="宋体" w:hint="default"/>
                <w:sz w:val="21"/>
                <w:szCs w:val="21"/>
              </w:rPr>
            </w:pPr>
            <w:r>
              <w:rPr>
                <w:rFonts w:ascii="宋体" w:hAnsi="宋体" w:cs="宋体" w:eastAsia="宋体" w:hint="default"/>
                <w:sz w:val="21"/>
                <w:szCs w:val="21"/>
              </w:rPr>
              <w:t>本次变动增减（</w:t>
            </w:r>
            <w:r>
              <w:rPr>
                <w:rFonts w:ascii="Calibri" w:hAnsi="Calibri" w:cs="Calibri" w:eastAsia="Calibri" w:hint="default"/>
                <w:sz w:val="21"/>
                <w:szCs w:val="21"/>
              </w:rPr>
              <w:t>+</w:t>
            </w:r>
            <w:r>
              <w:rPr>
                <w:rFonts w:ascii="宋体" w:hAnsi="宋体" w:cs="宋体" w:eastAsia="宋体" w:hint="default"/>
                <w:sz w:val="21"/>
                <w:szCs w:val="21"/>
              </w:rPr>
              <w:t>，</w:t>
            </w:r>
            <w:r>
              <w:rPr>
                <w:rFonts w:ascii="Calibri" w:hAnsi="Calibri" w:cs="Calibri" w:eastAsia="Calibri" w:hint="default"/>
                <w:sz w:val="21"/>
                <w:szCs w:val="21"/>
              </w:rPr>
              <w:t>-</w:t>
            </w:r>
            <w:r>
              <w:rPr>
                <w:rFonts w:ascii="宋体" w:hAnsi="宋体" w:cs="宋体" w:eastAsia="宋体" w:hint="default"/>
                <w:sz w:val="21"/>
                <w:szCs w:val="21"/>
              </w:rPr>
              <w:t>）</w:t>
            </w:r>
          </w:p>
        </w:tc>
        <w:tc>
          <w:tcPr>
            <w:tcW w:w="2594"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2"/>
              <w:ind w:left="765"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158" w:hRule="exact"/>
        </w:trPr>
        <w:tc>
          <w:tcPr>
            <w:tcW w:w="2313" w:type="dxa"/>
            <w:vMerge w:val="restart"/>
            <w:tcBorders>
              <w:top w:val="nil" w:sz="6" w:space="0" w:color="auto"/>
              <w:left w:val="single" w:sz="4" w:space="0" w:color="000000"/>
              <w:right w:val="single" w:sz="4" w:space="0" w:color="000000"/>
            </w:tcBorders>
            <w:shd w:val="clear" w:color="auto" w:fill="DCDCDC"/>
          </w:tcPr>
          <w:p>
            <w:pPr/>
          </w:p>
        </w:tc>
        <w:tc>
          <w:tcPr>
            <w:tcW w:w="2608" w:type="dxa"/>
            <w:gridSpan w:val="2"/>
            <w:vMerge/>
            <w:tcBorders>
              <w:left w:val="single" w:sz="4" w:space="0" w:color="000000"/>
              <w:bottom w:val="single" w:sz="4" w:space="0" w:color="000000"/>
              <w:right w:val="single" w:sz="4" w:space="0" w:color="000000"/>
            </w:tcBorders>
            <w:shd w:val="clear" w:color="auto" w:fill="DCDCDC"/>
          </w:tcPr>
          <w:p>
            <w:pPr/>
          </w:p>
        </w:tc>
        <w:tc>
          <w:tcPr>
            <w:tcW w:w="6491" w:type="dxa"/>
            <w:gridSpan w:val="5"/>
            <w:vMerge/>
            <w:tcBorders>
              <w:left w:val="single" w:sz="4" w:space="0" w:color="000000"/>
              <w:bottom w:val="single" w:sz="4" w:space="0" w:color="000000"/>
              <w:right w:val="single" w:sz="4" w:space="0" w:color="000000"/>
            </w:tcBorders>
            <w:shd w:val="clear" w:color="auto" w:fill="DCDCDC"/>
          </w:tcPr>
          <w:p>
            <w:pPr/>
          </w:p>
        </w:tc>
        <w:tc>
          <w:tcPr>
            <w:tcW w:w="2594" w:type="dxa"/>
            <w:gridSpan w:val="2"/>
            <w:vMerge/>
            <w:tcBorders>
              <w:left w:val="single" w:sz="4" w:space="0" w:color="000000"/>
              <w:bottom w:val="single" w:sz="4" w:space="0" w:color="000000"/>
              <w:right w:val="single" w:sz="4" w:space="0" w:color="000000"/>
            </w:tcBorders>
            <w:shd w:val="clear" w:color="auto" w:fill="DCDCDC"/>
          </w:tcPr>
          <w:p>
            <w:pPr/>
          </w:p>
        </w:tc>
      </w:tr>
      <w:tr>
        <w:trPr>
          <w:trHeight w:val="161" w:hRule="exact"/>
        </w:trPr>
        <w:tc>
          <w:tcPr>
            <w:tcW w:w="2313" w:type="dxa"/>
            <w:vMerge/>
            <w:tcBorders>
              <w:left w:val="single" w:sz="4" w:space="0" w:color="000000"/>
              <w:bottom w:val="nil" w:sz="6" w:space="0" w:color="auto"/>
              <w:right w:val="single" w:sz="4" w:space="0" w:color="000000"/>
            </w:tcBorders>
            <w:shd w:val="clear" w:color="auto" w:fill="DCDCDC"/>
          </w:tcPr>
          <w:p>
            <w:pPr/>
          </w:p>
        </w:tc>
        <w:tc>
          <w:tcPr>
            <w:tcW w:w="130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4"/>
              <w:ind w:left="445"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129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4"/>
              <w:ind w:left="3" w:right="0"/>
              <w:jc w:val="center"/>
              <w:rPr>
                <w:rFonts w:ascii="宋体" w:hAnsi="宋体" w:cs="宋体" w:eastAsia="宋体" w:hint="default"/>
                <w:sz w:val="21"/>
                <w:szCs w:val="21"/>
              </w:rPr>
            </w:pPr>
            <w:r>
              <w:rPr>
                <w:rFonts w:ascii="宋体" w:hAnsi="宋体" w:cs="宋体" w:eastAsia="宋体" w:hint="default"/>
                <w:sz w:val="21"/>
                <w:szCs w:val="21"/>
              </w:rPr>
              <w:t>比例</w:t>
            </w:r>
          </w:p>
        </w:tc>
        <w:tc>
          <w:tcPr>
            <w:tcW w:w="129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4"/>
              <w:ind w:left="225" w:right="0"/>
              <w:jc w:val="left"/>
              <w:rPr>
                <w:rFonts w:ascii="宋体" w:hAnsi="宋体" w:cs="宋体" w:eastAsia="宋体" w:hint="default"/>
                <w:sz w:val="21"/>
                <w:szCs w:val="21"/>
              </w:rPr>
            </w:pPr>
            <w:r>
              <w:rPr>
                <w:rFonts w:ascii="宋体" w:hAnsi="宋体" w:cs="宋体" w:eastAsia="宋体" w:hint="default"/>
                <w:sz w:val="21"/>
                <w:szCs w:val="21"/>
              </w:rPr>
              <w:t>发行新股</w:t>
            </w:r>
          </w:p>
        </w:tc>
        <w:tc>
          <w:tcPr>
            <w:tcW w:w="129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送股</w:t>
            </w:r>
          </w:p>
        </w:tc>
        <w:tc>
          <w:tcPr>
            <w:tcW w:w="129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4"/>
              <w:ind w:left="117" w:right="0"/>
              <w:jc w:val="left"/>
              <w:rPr>
                <w:rFonts w:ascii="宋体" w:hAnsi="宋体" w:cs="宋体" w:eastAsia="宋体" w:hint="default"/>
                <w:sz w:val="21"/>
                <w:szCs w:val="21"/>
              </w:rPr>
            </w:pPr>
            <w:r>
              <w:rPr>
                <w:rFonts w:ascii="宋体" w:hAnsi="宋体" w:cs="宋体" w:eastAsia="宋体" w:hint="default"/>
                <w:sz w:val="21"/>
                <w:szCs w:val="21"/>
              </w:rPr>
              <w:t>公积金转股</w:t>
            </w:r>
          </w:p>
        </w:tc>
        <w:tc>
          <w:tcPr>
            <w:tcW w:w="1123"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4"/>
              <w:ind w:left="345"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74"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小计</w:t>
            </w:r>
          </w:p>
        </w:tc>
        <w:tc>
          <w:tcPr>
            <w:tcW w:w="1298"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数量</w:t>
            </w:r>
          </w:p>
        </w:tc>
        <w:tc>
          <w:tcPr>
            <w:tcW w:w="1296"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4"/>
              <w:ind w:right="0"/>
              <w:jc w:val="center"/>
              <w:rPr>
                <w:rFonts w:ascii="宋体" w:hAnsi="宋体" w:cs="宋体" w:eastAsia="宋体" w:hint="default"/>
                <w:sz w:val="21"/>
                <w:szCs w:val="21"/>
              </w:rPr>
            </w:pPr>
            <w:r>
              <w:rPr>
                <w:rFonts w:ascii="宋体" w:hAnsi="宋体" w:cs="宋体" w:eastAsia="宋体" w:hint="default"/>
                <w:sz w:val="21"/>
                <w:szCs w:val="21"/>
              </w:rPr>
              <w:t>比例</w:t>
            </w:r>
          </w:p>
        </w:tc>
      </w:tr>
      <w:tr>
        <w:trPr>
          <w:trHeight w:val="170" w:hRule="exact"/>
        </w:trPr>
        <w:tc>
          <w:tcPr>
            <w:tcW w:w="2313" w:type="dxa"/>
            <w:tcBorders>
              <w:top w:val="nil" w:sz="6" w:space="0" w:color="auto"/>
              <w:left w:val="single" w:sz="4" w:space="0" w:color="000000"/>
              <w:bottom w:val="single" w:sz="4" w:space="0" w:color="000000"/>
              <w:right w:val="single" w:sz="4" w:space="0" w:color="000000"/>
            </w:tcBorders>
            <w:shd w:val="clear" w:color="auto" w:fill="DCDCDC"/>
          </w:tcPr>
          <w:p>
            <w:pPr/>
          </w:p>
        </w:tc>
        <w:tc>
          <w:tcPr>
            <w:tcW w:w="1309" w:type="dxa"/>
            <w:vMerge/>
            <w:tcBorders>
              <w:left w:val="single" w:sz="4" w:space="0" w:color="000000"/>
              <w:bottom w:val="single" w:sz="4" w:space="0" w:color="000000"/>
              <w:right w:val="single" w:sz="4" w:space="0" w:color="000000"/>
            </w:tcBorders>
            <w:shd w:val="clear" w:color="auto" w:fill="DCDCDC"/>
          </w:tcPr>
          <w:p>
            <w:pPr/>
          </w:p>
        </w:tc>
        <w:tc>
          <w:tcPr>
            <w:tcW w:w="1299" w:type="dxa"/>
            <w:vMerge/>
            <w:tcBorders>
              <w:left w:val="single" w:sz="4" w:space="0" w:color="000000"/>
              <w:bottom w:val="single" w:sz="4" w:space="0" w:color="000000"/>
              <w:right w:val="single" w:sz="4" w:space="0" w:color="000000"/>
            </w:tcBorders>
            <w:shd w:val="clear" w:color="auto" w:fill="DCDCDC"/>
          </w:tcPr>
          <w:p>
            <w:pPr/>
          </w:p>
        </w:tc>
        <w:tc>
          <w:tcPr>
            <w:tcW w:w="1298" w:type="dxa"/>
            <w:vMerge/>
            <w:tcBorders>
              <w:left w:val="single" w:sz="4" w:space="0" w:color="000000"/>
              <w:bottom w:val="single" w:sz="4" w:space="0" w:color="000000"/>
              <w:right w:val="single" w:sz="4" w:space="0" w:color="000000"/>
            </w:tcBorders>
            <w:shd w:val="clear" w:color="auto" w:fill="DCDCDC"/>
          </w:tcPr>
          <w:p>
            <w:pPr/>
          </w:p>
        </w:tc>
        <w:tc>
          <w:tcPr>
            <w:tcW w:w="1299" w:type="dxa"/>
            <w:vMerge/>
            <w:tcBorders>
              <w:left w:val="single" w:sz="4" w:space="0" w:color="000000"/>
              <w:bottom w:val="single" w:sz="4" w:space="0" w:color="000000"/>
              <w:right w:val="single" w:sz="4" w:space="0" w:color="000000"/>
            </w:tcBorders>
            <w:shd w:val="clear" w:color="auto" w:fill="DCDCDC"/>
          </w:tcPr>
          <w:p>
            <w:pPr/>
          </w:p>
        </w:tc>
        <w:tc>
          <w:tcPr>
            <w:tcW w:w="1296" w:type="dxa"/>
            <w:vMerge/>
            <w:tcBorders>
              <w:left w:val="single" w:sz="4" w:space="0" w:color="000000"/>
              <w:bottom w:val="single" w:sz="4" w:space="0" w:color="000000"/>
              <w:right w:val="single" w:sz="4" w:space="0" w:color="000000"/>
            </w:tcBorders>
            <w:shd w:val="clear" w:color="auto" w:fill="DCDCDC"/>
          </w:tcPr>
          <w:p>
            <w:pPr/>
          </w:p>
        </w:tc>
        <w:tc>
          <w:tcPr>
            <w:tcW w:w="1123" w:type="dxa"/>
            <w:vMerge/>
            <w:tcBorders>
              <w:left w:val="single" w:sz="4" w:space="0" w:color="000000"/>
              <w:bottom w:val="single" w:sz="4" w:space="0" w:color="000000"/>
              <w:right w:val="single" w:sz="4" w:space="0" w:color="000000"/>
            </w:tcBorders>
            <w:shd w:val="clear" w:color="auto" w:fill="DCDCDC"/>
          </w:tcPr>
          <w:p>
            <w:pPr/>
          </w:p>
        </w:tc>
        <w:tc>
          <w:tcPr>
            <w:tcW w:w="1474" w:type="dxa"/>
            <w:vMerge/>
            <w:tcBorders>
              <w:left w:val="single" w:sz="4" w:space="0" w:color="000000"/>
              <w:bottom w:val="single" w:sz="4" w:space="0" w:color="000000"/>
              <w:right w:val="single" w:sz="4" w:space="0" w:color="000000"/>
            </w:tcBorders>
            <w:shd w:val="clear" w:color="auto" w:fill="DCDCDC"/>
          </w:tcPr>
          <w:p>
            <w:pPr/>
          </w:p>
        </w:tc>
        <w:tc>
          <w:tcPr>
            <w:tcW w:w="1298" w:type="dxa"/>
            <w:vMerge/>
            <w:tcBorders>
              <w:left w:val="single" w:sz="4" w:space="0" w:color="000000"/>
              <w:bottom w:val="single" w:sz="4" w:space="0" w:color="000000"/>
              <w:right w:val="single" w:sz="4" w:space="0" w:color="000000"/>
            </w:tcBorders>
            <w:shd w:val="clear" w:color="auto" w:fill="DCDCDC"/>
          </w:tcPr>
          <w:p>
            <w:pPr/>
          </w:p>
        </w:tc>
        <w:tc>
          <w:tcPr>
            <w:tcW w:w="1296" w:type="dxa"/>
            <w:vMerge/>
            <w:tcBorders>
              <w:left w:val="single" w:sz="4" w:space="0" w:color="000000"/>
              <w:bottom w:val="single" w:sz="4" w:space="0" w:color="000000"/>
              <w:right w:val="single" w:sz="4" w:space="0" w:color="000000"/>
            </w:tcBorders>
            <w:shd w:val="clear" w:color="auto" w:fill="DCDCDC"/>
          </w:tcPr>
          <w:p>
            <w:pPr/>
          </w:p>
        </w:tc>
      </w:tr>
      <w:tr>
        <w:trPr>
          <w:trHeight w:val="329"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宋体" w:hAnsi="宋体" w:cs="宋体" w:eastAsia="宋体" w:hint="default"/>
                <w:sz w:val="21"/>
                <w:szCs w:val="21"/>
              </w:rPr>
              <w:t>一、有限售条件股份</w:t>
            </w:r>
          </w:p>
        </w:tc>
        <w:tc>
          <w:tcPr>
            <w:tcW w:w="130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2"/>
                <w:sz w:val="21"/>
              </w:rPr>
              <w:t>54,000,000</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1"/>
                <w:sz w:val="21"/>
              </w:rPr>
              <w:t>75.00%</w:t>
            </w: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2"/>
                <w:sz w:val="21"/>
              </w:rPr>
              <w:t>81,000,000</w:t>
            </w: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2"/>
                <w:sz w:val="21"/>
              </w:rPr>
              <w:t>81,000,000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2"/>
                <w:sz w:val="21"/>
              </w:rPr>
              <w:t>135,000,000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1"/>
                <w:sz w:val="21"/>
              </w:rPr>
              <w:t>75.00%</w:t>
            </w:r>
          </w:p>
        </w:tc>
      </w:tr>
      <w:tr>
        <w:trPr>
          <w:trHeight w:val="331"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
              <w:ind w:left="11" w:right="0"/>
              <w:jc w:val="left"/>
              <w:rPr>
                <w:rFonts w:ascii="宋体" w:hAnsi="宋体" w:cs="宋体" w:eastAsia="宋体" w:hint="default"/>
                <w:sz w:val="21"/>
                <w:szCs w:val="21"/>
              </w:rPr>
            </w:pPr>
            <w:r>
              <w:rPr>
                <w:rFonts w:ascii="Calibri" w:hAnsi="Calibri" w:cs="Calibri" w:eastAsia="Calibri" w:hint="default"/>
                <w:sz w:val="21"/>
                <w:szCs w:val="21"/>
              </w:rPr>
              <w:t>1</w:t>
            </w:r>
            <w:r>
              <w:rPr>
                <w:rFonts w:ascii="宋体" w:hAnsi="宋体" w:cs="宋体" w:eastAsia="宋体" w:hint="default"/>
                <w:sz w:val="21"/>
                <w:szCs w:val="21"/>
              </w:rPr>
              <w:t>、国家持股</w:t>
            </w:r>
          </w:p>
        </w:tc>
        <w:tc>
          <w:tcPr>
            <w:tcW w:w="1309" w:type="dxa"/>
            <w:tcBorders>
              <w:top w:val="single" w:sz="4" w:space="0" w:color="000000"/>
              <w:left w:val="single" w:sz="9" w:space="0" w:color="DCDCDC"/>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r>
      <w:tr>
        <w:trPr>
          <w:trHeight w:val="329"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Calibri" w:hAnsi="Calibri" w:cs="Calibri" w:eastAsia="Calibri" w:hint="default"/>
                <w:sz w:val="21"/>
                <w:szCs w:val="21"/>
              </w:rPr>
              <w:t>2</w:t>
            </w:r>
            <w:r>
              <w:rPr>
                <w:rFonts w:ascii="宋体" w:hAnsi="宋体" w:cs="宋体" w:eastAsia="宋体" w:hint="default"/>
                <w:sz w:val="21"/>
                <w:szCs w:val="21"/>
              </w:rPr>
              <w:t>、国有法人持股</w:t>
            </w:r>
          </w:p>
        </w:tc>
        <w:tc>
          <w:tcPr>
            <w:tcW w:w="1309" w:type="dxa"/>
            <w:tcBorders>
              <w:top w:val="single" w:sz="4" w:space="0" w:color="000000"/>
              <w:left w:val="single" w:sz="9" w:space="0" w:color="DCDCDC"/>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
              <w:ind w:left="11" w:right="0"/>
              <w:jc w:val="left"/>
              <w:rPr>
                <w:rFonts w:ascii="宋体" w:hAnsi="宋体" w:cs="宋体" w:eastAsia="宋体" w:hint="default"/>
                <w:sz w:val="21"/>
                <w:szCs w:val="21"/>
              </w:rPr>
            </w:pPr>
            <w:r>
              <w:rPr>
                <w:rFonts w:ascii="Calibri" w:hAnsi="Calibri" w:cs="Calibri" w:eastAsia="Calibri" w:hint="default"/>
                <w:sz w:val="21"/>
                <w:szCs w:val="21"/>
              </w:rPr>
              <w:t>3</w:t>
            </w:r>
            <w:r>
              <w:rPr>
                <w:rFonts w:ascii="宋体" w:hAnsi="宋体" w:cs="宋体" w:eastAsia="宋体" w:hint="default"/>
                <w:sz w:val="21"/>
                <w:szCs w:val="21"/>
              </w:rPr>
              <w:t>、其他内资持股</w:t>
            </w:r>
          </w:p>
        </w:tc>
        <w:tc>
          <w:tcPr>
            <w:tcW w:w="130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9"/>
              <w:ind w:right="18"/>
              <w:jc w:val="right"/>
              <w:rPr>
                <w:rFonts w:ascii="Calibri" w:hAnsi="Calibri" w:cs="Calibri" w:eastAsia="Calibri" w:hint="default"/>
                <w:sz w:val="21"/>
                <w:szCs w:val="21"/>
              </w:rPr>
            </w:pPr>
            <w:r>
              <w:rPr>
                <w:rFonts w:ascii="Calibri"/>
                <w:spacing w:val="-2"/>
                <w:sz w:val="21"/>
              </w:rPr>
              <w:t>54,000,000</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8"/>
              <w:jc w:val="right"/>
              <w:rPr>
                <w:rFonts w:ascii="Calibri" w:hAnsi="Calibri" w:cs="Calibri" w:eastAsia="Calibri" w:hint="default"/>
                <w:sz w:val="21"/>
                <w:szCs w:val="21"/>
              </w:rPr>
            </w:pPr>
            <w:r>
              <w:rPr>
                <w:rFonts w:ascii="Calibri"/>
                <w:spacing w:val="-1"/>
                <w:sz w:val="21"/>
              </w:rPr>
              <w:t>75.00%</w:t>
            </w: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8"/>
              <w:jc w:val="right"/>
              <w:rPr>
                <w:rFonts w:ascii="Calibri" w:hAnsi="Calibri" w:cs="Calibri" w:eastAsia="Calibri" w:hint="default"/>
                <w:sz w:val="21"/>
                <w:szCs w:val="21"/>
              </w:rPr>
            </w:pPr>
            <w:r>
              <w:rPr>
                <w:rFonts w:ascii="Calibri"/>
                <w:spacing w:val="-2"/>
                <w:sz w:val="21"/>
              </w:rPr>
              <w:t>81,000,000</w:t>
            </w: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1"/>
              <w:jc w:val="right"/>
              <w:rPr>
                <w:rFonts w:ascii="Calibri" w:hAnsi="Calibri" w:cs="Calibri" w:eastAsia="Calibri" w:hint="default"/>
                <w:sz w:val="21"/>
                <w:szCs w:val="21"/>
              </w:rPr>
            </w:pPr>
            <w:r>
              <w:rPr>
                <w:rFonts w:ascii="Calibri"/>
                <w:spacing w:val="-2"/>
                <w:sz w:val="21"/>
              </w:rPr>
              <w:t>81,000,000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21"/>
              <w:jc w:val="right"/>
              <w:rPr>
                <w:rFonts w:ascii="Calibri" w:hAnsi="Calibri" w:cs="Calibri" w:eastAsia="Calibri" w:hint="default"/>
                <w:sz w:val="21"/>
                <w:szCs w:val="21"/>
              </w:rPr>
            </w:pPr>
            <w:r>
              <w:rPr>
                <w:rFonts w:ascii="Calibri"/>
                <w:spacing w:val="-2"/>
                <w:sz w:val="21"/>
              </w:rPr>
              <w:t>135,000,000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18"/>
              <w:jc w:val="right"/>
              <w:rPr>
                <w:rFonts w:ascii="Calibri" w:hAnsi="Calibri" w:cs="Calibri" w:eastAsia="Calibri" w:hint="default"/>
                <w:sz w:val="21"/>
                <w:szCs w:val="21"/>
              </w:rPr>
            </w:pPr>
            <w:r>
              <w:rPr>
                <w:rFonts w:ascii="Calibri"/>
                <w:spacing w:val="-1"/>
                <w:sz w:val="21"/>
              </w:rPr>
              <w:t>75.00%</w:t>
            </w:r>
          </w:p>
        </w:tc>
      </w:tr>
      <w:tr>
        <w:trPr>
          <w:trHeight w:val="651"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8" w:lineRule="auto" w:before="11"/>
              <w:ind w:left="11" w:right="6"/>
              <w:jc w:val="left"/>
              <w:rPr>
                <w:rFonts w:ascii="宋体" w:hAnsi="宋体" w:cs="宋体" w:eastAsia="宋体" w:hint="default"/>
                <w:sz w:val="21"/>
                <w:szCs w:val="21"/>
              </w:rPr>
            </w:pPr>
            <w:r>
              <w:rPr>
                <w:rFonts w:ascii="宋体" w:hAnsi="宋体" w:cs="宋体" w:eastAsia="宋体" w:hint="default"/>
                <w:spacing w:val="-4"/>
                <w:sz w:val="21"/>
                <w:szCs w:val="21"/>
              </w:rPr>
              <w:t>其中：境内非国有法人持</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股</w:t>
            </w:r>
          </w:p>
        </w:tc>
        <w:tc>
          <w:tcPr>
            <w:tcW w:w="130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6"/>
                <w:szCs w:val="16"/>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4,000,000</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6"/>
                <w:szCs w:val="16"/>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5.56%</w:t>
            </w: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6"/>
                <w:szCs w:val="16"/>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6,000,000</w:t>
            </w: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6"/>
                <w:szCs w:val="16"/>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6,000,000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6"/>
                <w:szCs w:val="16"/>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10,000,000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黑体" w:hAnsi="黑体" w:cs="黑体" w:eastAsia="黑体" w:hint="default"/>
                <w:sz w:val="16"/>
                <w:szCs w:val="16"/>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5.56%</w:t>
            </w:r>
          </w:p>
        </w:tc>
      </w:tr>
      <w:tr>
        <w:trPr>
          <w:trHeight w:val="329"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宋体" w:hAnsi="宋体" w:cs="宋体" w:eastAsia="宋体" w:hint="default"/>
                <w:sz w:val="21"/>
                <w:szCs w:val="21"/>
              </w:rPr>
              <w:t>境内自然人持股</w:t>
            </w:r>
          </w:p>
        </w:tc>
        <w:tc>
          <w:tcPr>
            <w:tcW w:w="130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1"/>
                <w:sz w:val="21"/>
              </w:rPr>
              <w:t>50,000,000</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1"/>
                <w:sz w:val="21"/>
              </w:rPr>
              <w:t>69.44%</w:t>
            </w: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1"/>
                <w:sz w:val="21"/>
              </w:rPr>
              <w:t>75,000,000</w:t>
            </w: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1"/>
                <w:sz w:val="21"/>
              </w:rPr>
              <w:t>75,000,000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2"/>
                <w:sz w:val="21"/>
              </w:rPr>
              <w:t>125,000,000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1"/>
                <w:sz w:val="21"/>
              </w:rPr>
              <w:t>69.44%</w:t>
            </w:r>
          </w:p>
        </w:tc>
      </w:tr>
      <w:tr>
        <w:trPr>
          <w:trHeight w:val="331"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Calibri" w:hAnsi="Calibri" w:cs="Calibri" w:eastAsia="Calibri" w:hint="default"/>
                <w:sz w:val="21"/>
                <w:szCs w:val="21"/>
              </w:rPr>
              <w:t>4</w:t>
            </w:r>
            <w:r>
              <w:rPr>
                <w:rFonts w:ascii="宋体" w:hAnsi="宋体" w:cs="宋体" w:eastAsia="宋体" w:hint="default"/>
                <w:sz w:val="21"/>
                <w:szCs w:val="21"/>
              </w:rPr>
              <w:t>、外资持股</w:t>
            </w:r>
          </w:p>
        </w:tc>
        <w:tc>
          <w:tcPr>
            <w:tcW w:w="1309" w:type="dxa"/>
            <w:tcBorders>
              <w:top w:val="single" w:sz="4" w:space="0" w:color="000000"/>
              <w:left w:val="single" w:sz="9" w:space="0" w:color="DCDCDC"/>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r>
      <w:tr>
        <w:trPr>
          <w:trHeight w:val="329"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宋体" w:hAnsi="宋体" w:cs="宋体" w:eastAsia="宋体" w:hint="default"/>
                <w:sz w:val="21"/>
                <w:szCs w:val="21"/>
              </w:rPr>
              <w:t>其中：境外法人持股</w:t>
            </w:r>
          </w:p>
        </w:tc>
        <w:tc>
          <w:tcPr>
            <w:tcW w:w="1309" w:type="dxa"/>
            <w:tcBorders>
              <w:top w:val="single" w:sz="4" w:space="0" w:color="000000"/>
              <w:left w:val="single" w:sz="9" w:space="0" w:color="DCDCDC"/>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宋体" w:hAnsi="宋体" w:cs="宋体" w:eastAsia="宋体" w:hint="default"/>
                <w:sz w:val="21"/>
                <w:szCs w:val="21"/>
              </w:rPr>
              <w:t>境外自然人持股</w:t>
            </w:r>
          </w:p>
        </w:tc>
        <w:tc>
          <w:tcPr>
            <w:tcW w:w="1309" w:type="dxa"/>
            <w:tcBorders>
              <w:top w:val="single" w:sz="4" w:space="0" w:color="000000"/>
              <w:left w:val="single" w:sz="9" w:space="0" w:color="DCDCDC"/>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r>
      <w:tr>
        <w:trPr>
          <w:trHeight w:val="329"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Calibri" w:hAnsi="Calibri" w:cs="Calibri" w:eastAsia="Calibri" w:hint="default"/>
                <w:sz w:val="21"/>
                <w:szCs w:val="21"/>
              </w:rPr>
              <w:t>5</w:t>
            </w:r>
            <w:r>
              <w:rPr>
                <w:rFonts w:ascii="宋体" w:hAnsi="宋体" w:cs="宋体" w:eastAsia="宋体" w:hint="default"/>
                <w:sz w:val="21"/>
                <w:szCs w:val="21"/>
              </w:rPr>
              <w:t>、高管股份</w:t>
            </w:r>
          </w:p>
        </w:tc>
        <w:tc>
          <w:tcPr>
            <w:tcW w:w="1309" w:type="dxa"/>
            <w:tcBorders>
              <w:top w:val="single" w:sz="4" w:space="0" w:color="000000"/>
              <w:left w:val="single" w:sz="9" w:space="0" w:color="DCDCDC"/>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宋体" w:hAnsi="宋体" w:cs="宋体" w:eastAsia="宋体" w:hint="default"/>
                <w:sz w:val="21"/>
                <w:szCs w:val="21"/>
              </w:rPr>
              <w:t>二、无限售条件股份</w:t>
            </w:r>
          </w:p>
        </w:tc>
        <w:tc>
          <w:tcPr>
            <w:tcW w:w="130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2"/>
                <w:sz w:val="21"/>
              </w:rPr>
              <w:t>18,000,000</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1"/>
                <w:sz w:val="21"/>
              </w:rPr>
              <w:t>25.00%</w:t>
            </w: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2"/>
                <w:sz w:val="21"/>
              </w:rPr>
              <w:t>27,000,000</w:t>
            </w: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2"/>
                <w:sz w:val="21"/>
              </w:rPr>
              <w:t>27,000,000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1"/>
                <w:sz w:val="21"/>
              </w:rPr>
              <w:t>45,000,000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1"/>
                <w:sz w:val="21"/>
              </w:rPr>
              <w:t>25.00%</w:t>
            </w:r>
          </w:p>
        </w:tc>
      </w:tr>
      <w:tr>
        <w:trPr>
          <w:trHeight w:val="329"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Calibri" w:hAnsi="Calibri" w:cs="Calibri" w:eastAsia="Calibri" w:hint="default"/>
                <w:sz w:val="21"/>
                <w:szCs w:val="21"/>
              </w:rPr>
              <w:t>1</w:t>
            </w:r>
            <w:r>
              <w:rPr>
                <w:rFonts w:ascii="宋体" w:hAnsi="宋体" w:cs="宋体" w:eastAsia="宋体" w:hint="default"/>
                <w:sz w:val="21"/>
                <w:szCs w:val="21"/>
              </w:rPr>
              <w:t>、人民币普通股</w:t>
            </w:r>
          </w:p>
        </w:tc>
        <w:tc>
          <w:tcPr>
            <w:tcW w:w="130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1"/>
                <w:sz w:val="21"/>
              </w:rPr>
              <w:t>18,000,000</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1"/>
                <w:sz w:val="21"/>
              </w:rPr>
              <w:t>25.00%</w:t>
            </w: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2"/>
                <w:sz w:val="21"/>
              </w:rPr>
              <w:t>27,000,000</w:t>
            </w: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2"/>
                <w:sz w:val="21"/>
              </w:rPr>
              <w:t>27,000,000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21"/>
              <w:jc w:val="right"/>
              <w:rPr>
                <w:rFonts w:ascii="Calibri" w:hAnsi="Calibri" w:cs="Calibri" w:eastAsia="Calibri" w:hint="default"/>
                <w:sz w:val="21"/>
                <w:szCs w:val="21"/>
              </w:rPr>
            </w:pPr>
            <w:r>
              <w:rPr>
                <w:rFonts w:ascii="Calibri"/>
                <w:spacing w:val="-1"/>
                <w:sz w:val="21"/>
              </w:rPr>
              <w:t>45,000,000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7"/>
              <w:ind w:right="18"/>
              <w:jc w:val="right"/>
              <w:rPr>
                <w:rFonts w:ascii="Calibri" w:hAnsi="Calibri" w:cs="Calibri" w:eastAsia="Calibri" w:hint="default"/>
                <w:sz w:val="21"/>
                <w:szCs w:val="21"/>
              </w:rPr>
            </w:pPr>
            <w:r>
              <w:rPr>
                <w:rFonts w:ascii="Calibri"/>
                <w:spacing w:val="-1"/>
                <w:sz w:val="21"/>
              </w:rPr>
              <w:t>25.00%</w:t>
            </w:r>
          </w:p>
        </w:tc>
      </w:tr>
      <w:tr>
        <w:trPr>
          <w:trHeight w:val="332"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left="11" w:right="0"/>
              <w:jc w:val="left"/>
              <w:rPr>
                <w:rFonts w:ascii="宋体" w:hAnsi="宋体" w:cs="宋体" w:eastAsia="宋体" w:hint="default"/>
                <w:sz w:val="21"/>
                <w:szCs w:val="21"/>
              </w:rPr>
            </w:pPr>
            <w:r>
              <w:rPr>
                <w:rFonts w:ascii="Calibri" w:hAnsi="Calibri" w:cs="Calibri" w:eastAsia="Calibri" w:hint="default"/>
                <w:sz w:val="21"/>
                <w:szCs w:val="21"/>
              </w:rPr>
              <w:t>2</w:t>
            </w:r>
            <w:r>
              <w:rPr>
                <w:rFonts w:ascii="宋体" w:hAnsi="宋体" w:cs="宋体" w:eastAsia="宋体" w:hint="default"/>
                <w:sz w:val="21"/>
                <w:szCs w:val="21"/>
              </w:rPr>
              <w:t>、境内上市的外资股</w:t>
            </w:r>
          </w:p>
        </w:tc>
        <w:tc>
          <w:tcPr>
            <w:tcW w:w="1309" w:type="dxa"/>
            <w:tcBorders>
              <w:top w:val="single" w:sz="4" w:space="0" w:color="000000"/>
              <w:left w:val="single" w:sz="9" w:space="0" w:color="DCDCDC"/>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r>
      <w:tr>
        <w:trPr>
          <w:trHeight w:val="329"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Calibri" w:hAnsi="Calibri" w:cs="Calibri" w:eastAsia="Calibri" w:hint="default"/>
                <w:sz w:val="21"/>
                <w:szCs w:val="21"/>
              </w:rPr>
              <w:t>3</w:t>
            </w:r>
            <w:r>
              <w:rPr>
                <w:rFonts w:ascii="宋体" w:hAnsi="宋体" w:cs="宋体" w:eastAsia="宋体" w:hint="default"/>
                <w:sz w:val="21"/>
                <w:szCs w:val="21"/>
              </w:rPr>
              <w:t>、境外上市的外资股</w:t>
            </w:r>
          </w:p>
        </w:tc>
        <w:tc>
          <w:tcPr>
            <w:tcW w:w="1309" w:type="dxa"/>
            <w:tcBorders>
              <w:top w:val="single" w:sz="4" w:space="0" w:color="000000"/>
              <w:left w:val="single" w:sz="9" w:space="0" w:color="DCDCDC"/>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r>
      <w:tr>
        <w:trPr>
          <w:trHeight w:val="331"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Calibri" w:hAnsi="Calibri" w:cs="Calibri" w:eastAsia="Calibri" w:hint="default"/>
                <w:sz w:val="21"/>
                <w:szCs w:val="21"/>
              </w:rPr>
              <w:t>4</w:t>
            </w:r>
            <w:r>
              <w:rPr>
                <w:rFonts w:ascii="宋体" w:hAnsi="宋体" w:cs="宋体" w:eastAsia="宋体" w:hint="default"/>
                <w:sz w:val="21"/>
                <w:szCs w:val="21"/>
              </w:rPr>
              <w:t>、其他</w:t>
            </w:r>
          </w:p>
        </w:tc>
        <w:tc>
          <w:tcPr>
            <w:tcW w:w="1309" w:type="dxa"/>
            <w:tcBorders>
              <w:top w:val="single" w:sz="4" w:space="0" w:color="000000"/>
              <w:left w:val="single" w:sz="9" w:space="0" w:color="DCDCDC"/>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
        </w:tc>
        <w:tc>
          <w:tcPr>
            <w:tcW w:w="1298"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
        </w:tc>
      </w:tr>
      <w:tr>
        <w:trPr>
          <w:trHeight w:val="329" w:hRule="exact"/>
        </w:trPr>
        <w:tc>
          <w:tcPr>
            <w:tcW w:w="231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1"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309" w:type="dxa"/>
            <w:tcBorders>
              <w:top w:val="single" w:sz="4" w:space="0" w:color="000000"/>
              <w:left w:val="single" w:sz="9" w:space="0" w:color="DCDCDC"/>
              <w:bottom w:val="single" w:sz="4" w:space="0" w:color="000000"/>
              <w:right w:val="single" w:sz="4" w:space="0" w:color="000000"/>
            </w:tcBorders>
          </w:tcPr>
          <w:p>
            <w:pPr>
              <w:pStyle w:val="TableParagraph"/>
              <w:spacing w:line="240" w:lineRule="auto" w:before="56"/>
              <w:ind w:right="19"/>
              <w:jc w:val="right"/>
              <w:rPr>
                <w:rFonts w:ascii="Calibri" w:hAnsi="Calibri" w:cs="Calibri" w:eastAsia="Calibri" w:hint="default"/>
                <w:sz w:val="21"/>
                <w:szCs w:val="21"/>
              </w:rPr>
            </w:pPr>
            <w:r>
              <w:rPr>
                <w:rFonts w:ascii="Calibri"/>
                <w:spacing w:val="-2"/>
                <w:sz w:val="21"/>
              </w:rPr>
              <w:t>72,000,000</w:t>
            </w:r>
          </w:p>
        </w:tc>
        <w:tc>
          <w:tcPr>
            <w:tcW w:w="129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8"/>
              <w:jc w:val="right"/>
              <w:rPr>
                <w:rFonts w:ascii="Calibri" w:hAnsi="Calibri" w:cs="Calibri" w:eastAsia="Calibri" w:hint="default"/>
                <w:sz w:val="21"/>
                <w:szCs w:val="21"/>
              </w:rPr>
            </w:pPr>
            <w:r>
              <w:rPr>
                <w:rFonts w:ascii="Calibri"/>
                <w:spacing w:val="-1"/>
                <w:sz w:val="21"/>
              </w:rPr>
              <w:t>100.00%</w:t>
            </w:r>
          </w:p>
        </w:tc>
        <w:tc>
          <w:tcPr>
            <w:tcW w:w="1298" w:type="dxa"/>
            <w:tcBorders>
              <w:top w:val="single" w:sz="4" w:space="0" w:color="000000"/>
              <w:left w:val="single" w:sz="4" w:space="0" w:color="000000"/>
              <w:bottom w:val="single" w:sz="4" w:space="0" w:color="000000"/>
              <w:right w:val="single" w:sz="4" w:space="0" w:color="000000"/>
            </w:tcBorders>
          </w:tcPr>
          <w:p>
            <w:pPr/>
          </w:p>
        </w:tc>
        <w:tc>
          <w:tcPr>
            <w:tcW w:w="1299" w:type="dxa"/>
            <w:tcBorders>
              <w:top w:val="single" w:sz="4" w:space="0" w:color="000000"/>
              <w:left w:val="single" w:sz="4" w:space="0" w:color="000000"/>
              <w:bottom w:val="single" w:sz="4" w:space="0" w:color="000000"/>
              <w:right w:val="single" w:sz="4" w:space="0" w:color="000000"/>
            </w:tcBorders>
          </w:tcPr>
          <w:p>
            <w:pP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9"/>
              <w:jc w:val="right"/>
              <w:rPr>
                <w:rFonts w:ascii="Calibri" w:hAnsi="Calibri" w:cs="Calibri" w:eastAsia="Calibri" w:hint="default"/>
                <w:sz w:val="21"/>
                <w:szCs w:val="21"/>
              </w:rPr>
            </w:pPr>
            <w:r>
              <w:rPr>
                <w:rFonts w:ascii="Calibri"/>
                <w:spacing w:val="-2"/>
                <w:sz w:val="21"/>
              </w:rPr>
              <w:t>108,000,000</w:t>
            </w:r>
          </w:p>
        </w:tc>
        <w:tc>
          <w:tcPr>
            <w:tcW w:w="1123" w:type="dxa"/>
            <w:tcBorders>
              <w:top w:val="single" w:sz="4" w:space="0" w:color="000000"/>
              <w:left w:val="single" w:sz="4" w:space="0" w:color="000000"/>
              <w:bottom w:val="single" w:sz="4" w:space="0" w:color="000000"/>
              <w:right w:val="single" w:sz="4" w:space="0" w:color="000000"/>
            </w:tcBorders>
          </w:tcPr>
          <w:p>
            <w:pPr/>
          </w:p>
        </w:tc>
        <w:tc>
          <w:tcPr>
            <w:tcW w:w="14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2"/>
              <w:jc w:val="right"/>
              <w:rPr>
                <w:rFonts w:ascii="Calibri" w:hAnsi="Calibri" w:cs="Calibri" w:eastAsia="Calibri" w:hint="default"/>
                <w:sz w:val="21"/>
                <w:szCs w:val="21"/>
              </w:rPr>
            </w:pPr>
            <w:r>
              <w:rPr>
                <w:rFonts w:ascii="Calibri"/>
                <w:spacing w:val="-2"/>
                <w:sz w:val="21"/>
              </w:rPr>
              <w:t>108,000,000</w:t>
            </w:r>
          </w:p>
        </w:tc>
        <w:tc>
          <w:tcPr>
            <w:tcW w:w="12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21"/>
              <w:jc w:val="right"/>
              <w:rPr>
                <w:rFonts w:ascii="Calibri" w:hAnsi="Calibri" w:cs="Calibri" w:eastAsia="Calibri" w:hint="default"/>
                <w:sz w:val="21"/>
                <w:szCs w:val="21"/>
              </w:rPr>
            </w:pPr>
            <w:r>
              <w:rPr>
                <w:rFonts w:ascii="Calibri"/>
                <w:spacing w:val="-2"/>
                <w:sz w:val="21"/>
              </w:rPr>
              <w:t>180,000,000</w:t>
            </w:r>
          </w:p>
        </w:tc>
        <w:tc>
          <w:tcPr>
            <w:tcW w:w="12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right="18"/>
              <w:jc w:val="right"/>
              <w:rPr>
                <w:rFonts w:ascii="Calibri" w:hAnsi="Calibri" w:cs="Calibri" w:eastAsia="Calibri" w:hint="default"/>
                <w:sz w:val="21"/>
                <w:szCs w:val="21"/>
              </w:rPr>
            </w:pPr>
            <w:r>
              <w:rPr>
                <w:rFonts w:ascii="Calibri"/>
                <w:spacing w:val="-1"/>
                <w:sz w:val="21"/>
              </w:rPr>
              <w:t>100.00%</w:t>
            </w:r>
          </w:p>
        </w:tc>
      </w:tr>
    </w:tbl>
    <w:p>
      <w:pPr>
        <w:spacing w:after="0" w:line="240" w:lineRule="auto"/>
        <w:jc w:val="right"/>
        <w:rPr>
          <w:rFonts w:ascii="Calibri" w:hAnsi="Calibri" w:cs="Calibri" w:eastAsia="Calibri" w:hint="default"/>
          <w:sz w:val="21"/>
          <w:szCs w:val="21"/>
        </w:rPr>
        <w:sectPr>
          <w:headerReference w:type="default" r:id="rId65"/>
          <w:footerReference w:type="default" r:id="rId66"/>
          <w:pgSz w:w="16850" w:h="11910" w:orient="landscape"/>
          <w:pgMar w:header="852" w:footer="1193" w:top="1540" w:bottom="1380" w:left="1300" w:right="1300"/>
          <w:pgNumType w:start="51"/>
        </w:sectPr>
      </w:pP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0"/>
          <w:szCs w:val="20"/>
        </w:rPr>
      </w:pPr>
    </w:p>
    <w:p>
      <w:pPr>
        <w:pStyle w:val="Heading7"/>
        <w:spacing w:line="240" w:lineRule="auto" w:before="26"/>
        <w:ind w:left="6207" w:right="5825"/>
        <w:jc w:val="center"/>
        <w:rPr>
          <w:b w:val="0"/>
          <w:bCs w:val="0"/>
        </w:rPr>
      </w:pPr>
      <w:r>
        <w:rPr/>
        <w:t>限售股份变动情况表</w:t>
      </w:r>
      <w:r>
        <w:rPr>
          <w:b w:val="0"/>
          <w:bCs w:val="0"/>
        </w:rPr>
      </w:r>
    </w:p>
    <w:p>
      <w:pPr>
        <w:spacing w:line="240" w:lineRule="auto" w:before="7"/>
        <w:rPr>
          <w:rFonts w:ascii="宋体" w:hAnsi="宋体" w:cs="宋体" w:eastAsia="宋体" w:hint="default"/>
          <w:b/>
          <w:bCs/>
          <w:sz w:val="19"/>
          <w:szCs w:val="19"/>
        </w:rPr>
      </w:pPr>
    </w:p>
    <w:p>
      <w:pPr>
        <w:pStyle w:val="BodyText"/>
        <w:spacing w:line="240" w:lineRule="auto" w:before="26"/>
        <w:ind w:left="0" w:right="236"/>
        <w:jc w:val="right"/>
      </w:pPr>
      <w:r>
        <w:rPr/>
        <w:t>单位：股</w:t>
      </w:r>
    </w:p>
    <w:p>
      <w:pPr>
        <w:spacing w:line="240" w:lineRule="auto" w:before="10"/>
        <w:rPr>
          <w:rFonts w:ascii="宋体" w:hAnsi="宋体" w:cs="宋体" w:eastAsia="宋体" w:hint="default"/>
          <w:sz w:val="13"/>
          <w:szCs w:val="13"/>
        </w:rPr>
      </w:pPr>
    </w:p>
    <w:tbl>
      <w:tblPr>
        <w:tblW w:w="0" w:type="auto"/>
        <w:jc w:val="left"/>
        <w:tblInd w:w="106" w:type="dxa"/>
        <w:tblLayout w:type="fixed"/>
        <w:tblCellMar>
          <w:top w:w="0" w:type="dxa"/>
          <w:left w:w="0" w:type="dxa"/>
          <w:bottom w:w="0" w:type="dxa"/>
          <w:right w:w="0" w:type="dxa"/>
        </w:tblCellMar>
        <w:tblLook w:val="01E0"/>
      </w:tblPr>
      <w:tblGrid>
        <w:gridCol w:w="2105"/>
        <w:gridCol w:w="2103"/>
        <w:gridCol w:w="1529"/>
        <w:gridCol w:w="1908"/>
        <w:gridCol w:w="2126"/>
        <w:gridCol w:w="1700"/>
        <w:gridCol w:w="2546"/>
      </w:tblGrid>
      <w:tr>
        <w:trPr>
          <w:trHeight w:val="807" w:hRule="exact"/>
        </w:trPr>
        <w:tc>
          <w:tcPr>
            <w:tcW w:w="21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股东名称</w:t>
            </w:r>
          </w:p>
        </w:tc>
        <w:tc>
          <w:tcPr>
            <w:tcW w:w="210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sz w:val="21"/>
                <w:szCs w:val="21"/>
              </w:rPr>
              <w:t>年初限售股数</w:t>
            </w:r>
          </w:p>
        </w:tc>
        <w:tc>
          <w:tcPr>
            <w:tcW w:w="1529"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8" w:lineRule="auto" w:before="30"/>
              <w:ind w:left="652" w:right="21" w:hanging="632"/>
              <w:jc w:val="left"/>
              <w:rPr>
                <w:rFonts w:ascii="宋体" w:hAnsi="宋体" w:cs="宋体" w:eastAsia="宋体" w:hint="default"/>
                <w:sz w:val="21"/>
                <w:szCs w:val="21"/>
              </w:rPr>
            </w:pPr>
            <w:r>
              <w:rPr>
                <w:rFonts w:ascii="宋体" w:hAnsi="宋体" w:cs="宋体" w:eastAsia="宋体" w:hint="default"/>
                <w:sz w:val="21"/>
                <w:szCs w:val="21"/>
              </w:rPr>
              <w:t>本年解除限售股</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数</w:t>
            </w:r>
          </w:p>
        </w:tc>
        <w:tc>
          <w:tcPr>
            <w:tcW w:w="190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10" w:right="0"/>
              <w:jc w:val="left"/>
              <w:rPr>
                <w:rFonts w:ascii="宋体" w:hAnsi="宋体" w:cs="宋体" w:eastAsia="宋体" w:hint="default"/>
                <w:sz w:val="21"/>
                <w:szCs w:val="21"/>
              </w:rPr>
            </w:pPr>
            <w:r>
              <w:rPr>
                <w:rFonts w:ascii="宋体" w:hAnsi="宋体" w:cs="宋体" w:eastAsia="宋体" w:hint="default"/>
                <w:sz w:val="21"/>
                <w:szCs w:val="21"/>
              </w:rPr>
              <w:t>本年增加限售股数</w:t>
            </w:r>
          </w:p>
        </w:tc>
        <w:tc>
          <w:tcPr>
            <w:tcW w:w="212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427" w:right="0"/>
              <w:jc w:val="left"/>
              <w:rPr>
                <w:rFonts w:ascii="宋体" w:hAnsi="宋体" w:cs="宋体" w:eastAsia="宋体" w:hint="default"/>
                <w:sz w:val="21"/>
                <w:szCs w:val="21"/>
              </w:rPr>
            </w:pPr>
            <w:r>
              <w:rPr>
                <w:rFonts w:ascii="宋体" w:hAnsi="宋体" w:cs="宋体" w:eastAsia="宋体" w:hint="default"/>
                <w:sz w:val="21"/>
                <w:szCs w:val="21"/>
              </w:rPr>
              <w:t>年末限售股数</w:t>
            </w:r>
          </w:p>
        </w:tc>
        <w:tc>
          <w:tcPr>
            <w:tcW w:w="17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限售原因</w:t>
            </w:r>
          </w:p>
        </w:tc>
        <w:tc>
          <w:tcPr>
            <w:tcW w:w="25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636" w:right="0"/>
              <w:jc w:val="left"/>
              <w:rPr>
                <w:rFonts w:ascii="宋体" w:hAnsi="宋体" w:cs="宋体" w:eastAsia="宋体" w:hint="default"/>
                <w:sz w:val="21"/>
                <w:szCs w:val="21"/>
              </w:rPr>
            </w:pPr>
            <w:r>
              <w:rPr>
                <w:rFonts w:ascii="宋体" w:hAnsi="宋体" w:cs="宋体" w:eastAsia="宋体" w:hint="default"/>
                <w:sz w:val="21"/>
                <w:szCs w:val="21"/>
              </w:rPr>
              <w:t>解除限售日期</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张波</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pacing w:val="-1"/>
                <w:sz w:val="21"/>
              </w:rPr>
              <w:t>28,100,000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pacing w:val="-1"/>
                <w:sz w:val="21"/>
              </w:rPr>
              <w:t>42,150,000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70,250,000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张频</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pacing w:val="-1"/>
                <w:sz w:val="21"/>
              </w:rPr>
              <w:t>19,400,000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pacing w:val="-1"/>
                <w:sz w:val="21"/>
              </w:rPr>
              <w:t>29,100,000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48,500,000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806"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206" w:right="98" w:hanging="106"/>
              <w:jc w:val="left"/>
              <w:rPr>
                <w:rFonts w:ascii="宋体" w:hAnsi="宋体" w:cs="宋体" w:eastAsia="宋体" w:hint="default"/>
                <w:sz w:val="21"/>
                <w:szCs w:val="21"/>
              </w:rPr>
            </w:pPr>
            <w:r>
              <w:rPr>
                <w:rFonts w:ascii="宋体" w:hAnsi="宋体" w:cs="宋体" w:eastAsia="宋体" w:hint="default"/>
                <w:sz w:val="21"/>
                <w:szCs w:val="21"/>
              </w:rPr>
              <w:t>深圳市和泰成长创业</w:t>
            </w:r>
            <w:r>
              <w:rPr>
                <w:rFonts w:ascii="宋体" w:hAnsi="宋体" w:cs="宋体" w:eastAsia="宋体" w:hint="default"/>
                <w:w w:val="100"/>
                <w:sz w:val="21"/>
                <w:szCs w:val="21"/>
              </w:rPr>
              <w:t> </w:t>
            </w:r>
            <w:r>
              <w:rPr>
                <w:rFonts w:ascii="宋体" w:hAnsi="宋体" w:cs="宋体" w:eastAsia="宋体" w:hint="default"/>
                <w:sz w:val="21"/>
                <w:szCs w:val="21"/>
              </w:rPr>
              <w:t>投资有限责任公司</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1,500,000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2,250,000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3,750,000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807"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0" w:right="98"/>
              <w:jc w:val="left"/>
              <w:rPr>
                <w:rFonts w:ascii="宋体" w:hAnsi="宋体" w:cs="宋体" w:eastAsia="宋体" w:hint="default"/>
                <w:sz w:val="21"/>
                <w:szCs w:val="21"/>
              </w:rPr>
            </w:pPr>
            <w:r>
              <w:rPr>
                <w:rFonts w:ascii="宋体" w:hAnsi="宋体" w:cs="宋体" w:eastAsia="宋体" w:hint="default"/>
                <w:sz w:val="21"/>
                <w:szCs w:val="21"/>
              </w:rPr>
              <w:t>广州海汇成长创业投</w:t>
            </w:r>
            <w:r>
              <w:rPr>
                <w:rFonts w:ascii="宋体" w:hAnsi="宋体" w:cs="宋体" w:eastAsia="宋体" w:hint="default"/>
                <w:w w:val="100"/>
                <w:sz w:val="21"/>
                <w:szCs w:val="21"/>
              </w:rPr>
              <w:t> </w:t>
            </w:r>
            <w:r>
              <w:rPr>
                <w:rFonts w:ascii="宋体" w:hAnsi="宋体" w:cs="宋体" w:eastAsia="宋体" w:hint="default"/>
                <w:sz w:val="21"/>
                <w:szCs w:val="21"/>
              </w:rPr>
              <w:t>资中心（有限合伙）</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1,500,000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2,250,000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3,750,000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李乐霓</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pacing w:val="-1"/>
                <w:sz w:val="21"/>
              </w:rPr>
              <w:t>1,000,000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pacing w:val="-1"/>
                <w:sz w:val="21"/>
              </w:rPr>
              <w:t>1,500,000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2,500,000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2014</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804"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732" w:right="98" w:hanging="632"/>
              <w:jc w:val="left"/>
              <w:rPr>
                <w:rFonts w:ascii="宋体" w:hAnsi="宋体" w:cs="宋体" w:eastAsia="宋体" w:hint="default"/>
                <w:sz w:val="21"/>
                <w:szCs w:val="21"/>
              </w:rPr>
            </w:pPr>
            <w:r>
              <w:rPr>
                <w:rFonts w:ascii="宋体" w:hAnsi="宋体" w:cs="宋体" w:eastAsia="宋体" w:hint="default"/>
                <w:sz w:val="21"/>
                <w:szCs w:val="21"/>
              </w:rPr>
              <w:t>广发信德投资管理有</w:t>
            </w:r>
            <w:r>
              <w:rPr>
                <w:rFonts w:ascii="宋体" w:hAnsi="宋体" w:cs="宋体" w:eastAsia="宋体" w:hint="default"/>
                <w:w w:val="100"/>
                <w:sz w:val="21"/>
                <w:szCs w:val="21"/>
              </w:rPr>
              <w:t> </w:t>
            </w:r>
            <w:r>
              <w:rPr>
                <w:rFonts w:ascii="宋体" w:hAnsi="宋体" w:cs="宋体" w:eastAsia="宋体" w:hint="default"/>
                <w:sz w:val="21"/>
                <w:szCs w:val="21"/>
              </w:rPr>
              <w:t>限公司</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0"/>
              <w:jc w:val="right"/>
              <w:rPr>
                <w:rFonts w:ascii="宋体" w:hAnsi="宋体" w:cs="宋体" w:eastAsia="宋体" w:hint="default"/>
                <w:sz w:val="21"/>
                <w:szCs w:val="21"/>
              </w:rPr>
            </w:pPr>
            <w:r>
              <w:rPr>
                <w:rFonts w:ascii="宋体"/>
                <w:spacing w:val="-1"/>
                <w:sz w:val="21"/>
              </w:rPr>
              <w:t>1,000,000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7"/>
              <w:jc w:val="right"/>
              <w:rPr>
                <w:rFonts w:ascii="宋体" w:hAnsi="宋体" w:cs="宋体" w:eastAsia="宋体" w:hint="default"/>
                <w:sz w:val="21"/>
                <w:szCs w:val="21"/>
              </w:rPr>
            </w:pPr>
            <w:r>
              <w:rPr>
                <w:rFonts w:ascii="宋体"/>
                <w:spacing w:val="-1"/>
                <w:sz w:val="21"/>
              </w:rPr>
              <w:t>1,500,000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right="19"/>
              <w:jc w:val="right"/>
              <w:rPr>
                <w:rFonts w:ascii="宋体" w:hAnsi="宋体" w:cs="宋体" w:eastAsia="宋体" w:hint="default"/>
                <w:sz w:val="21"/>
                <w:szCs w:val="21"/>
              </w:rPr>
            </w:pPr>
            <w:r>
              <w:rPr>
                <w:rFonts w:ascii="宋体"/>
                <w:spacing w:val="-1"/>
                <w:sz w:val="21"/>
              </w:rPr>
              <w:t>2,500,000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21" w:right="0"/>
              <w:jc w:val="left"/>
              <w:rPr>
                <w:rFonts w:ascii="宋体" w:hAnsi="宋体" w:cs="宋体" w:eastAsia="宋体" w:hint="default"/>
                <w:sz w:val="21"/>
                <w:szCs w:val="21"/>
              </w:rPr>
            </w:pPr>
            <w:r>
              <w:rPr>
                <w:rFonts w:ascii="宋体" w:hAnsi="宋体" w:cs="宋体" w:eastAsia="宋体" w:hint="default"/>
                <w:sz w:val="21"/>
                <w:szCs w:val="21"/>
              </w:rPr>
              <w:t>2012</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黄伟宁</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250,000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7"/>
              <w:jc w:val="right"/>
              <w:rPr>
                <w:rFonts w:ascii="宋体" w:hAnsi="宋体" w:cs="宋体" w:eastAsia="宋体" w:hint="default"/>
                <w:sz w:val="21"/>
                <w:szCs w:val="21"/>
              </w:rPr>
            </w:pPr>
            <w:r>
              <w:rPr>
                <w:rFonts w:ascii="宋体"/>
                <w:spacing w:val="-1"/>
                <w:sz w:val="21"/>
              </w:rPr>
              <w:t>375,000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宋体" w:hAnsi="宋体" w:cs="宋体" w:eastAsia="宋体" w:hint="default"/>
                <w:sz w:val="21"/>
                <w:szCs w:val="21"/>
              </w:rPr>
            </w:pPr>
            <w:r>
              <w:rPr>
                <w:rFonts w:ascii="宋体"/>
                <w:spacing w:val="-1"/>
                <w:sz w:val="21"/>
              </w:rPr>
              <w:t>625,000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张瑞斌</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250,000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7"/>
              <w:jc w:val="right"/>
              <w:rPr>
                <w:rFonts w:ascii="宋体" w:hAnsi="宋体" w:cs="宋体" w:eastAsia="宋体" w:hint="default"/>
                <w:sz w:val="21"/>
                <w:szCs w:val="21"/>
              </w:rPr>
            </w:pPr>
            <w:r>
              <w:rPr>
                <w:rFonts w:ascii="宋体"/>
                <w:spacing w:val="-1"/>
                <w:sz w:val="21"/>
              </w:rPr>
              <w:t>375,000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宋体" w:hAnsi="宋体" w:cs="宋体" w:eastAsia="宋体" w:hint="default"/>
                <w:sz w:val="21"/>
                <w:szCs w:val="21"/>
              </w:rPr>
            </w:pPr>
            <w:r>
              <w:rPr>
                <w:rFonts w:ascii="宋体"/>
                <w:spacing w:val="-1"/>
                <w:sz w:val="21"/>
              </w:rPr>
              <w:t>625,000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李志共</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200,000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7"/>
              <w:jc w:val="right"/>
              <w:rPr>
                <w:rFonts w:ascii="宋体" w:hAnsi="宋体" w:cs="宋体" w:eastAsia="宋体" w:hint="default"/>
                <w:sz w:val="21"/>
                <w:szCs w:val="21"/>
              </w:rPr>
            </w:pPr>
            <w:r>
              <w:rPr>
                <w:rFonts w:ascii="宋体"/>
                <w:spacing w:val="-1"/>
                <w:sz w:val="21"/>
              </w:rPr>
              <w:t>300,000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宋体" w:hAnsi="宋体" w:cs="宋体" w:eastAsia="宋体" w:hint="default"/>
                <w:sz w:val="21"/>
                <w:szCs w:val="21"/>
              </w:rPr>
            </w:pPr>
            <w:r>
              <w:rPr>
                <w:rFonts w:ascii="宋体"/>
                <w:spacing w:val="-1"/>
                <w:sz w:val="21"/>
              </w:rPr>
              <w:t>500,000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首发首发</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9"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高静迟</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125,000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1"/>
              <w:jc w:val="right"/>
              <w:rPr>
                <w:rFonts w:ascii="宋体" w:hAnsi="宋体" w:cs="宋体" w:eastAsia="宋体" w:hint="default"/>
                <w:sz w:val="21"/>
                <w:szCs w:val="21"/>
              </w:rPr>
            </w:pPr>
            <w:r>
              <w:rPr>
                <w:rFonts w:ascii="宋体"/>
                <w:spacing w:val="-1"/>
                <w:sz w:val="21"/>
              </w:rPr>
              <w:t>187,500</w:t>
            </w:r>
            <w:r>
              <w:rPr>
                <w:rFonts w:ascii="宋体"/>
                <w:sz w:val="21"/>
              </w:rPr>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宋体" w:hAnsi="宋体" w:cs="宋体" w:eastAsia="宋体" w:hint="default"/>
                <w:sz w:val="21"/>
                <w:szCs w:val="21"/>
              </w:rPr>
            </w:pPr>
            <w:r>
              <w:rPr>
                <w:rFonts w:ascii="宋体"/>
                <w:spacing w:val="-1"/>
                <w:sz w:val="21"/>
              </w:rPr>
              <w:t>312,500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陈爱莲</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125,000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7"/>
              <w:jc w:val="right"/>
              <w:rPr>
                <w:rFonts w:ascii="宋体" w:hAnsi="宋体" w:cs="宋体" w:eastAsia="宋体" w:hint="default"/>
                <w:sz w:val="21"/>
                <w:szCs w:val="21"/>
              </w:rPr>
            </w:pPr>
            <w:r>
              <w:rPr>
                <w:rFonts w:ascii="宋体"/>
                <w:spacing w:val="-1"/>
                <w:sz w:val="21"/>
              </w:rPr>
              <w:t>187,500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宋体" w:hAnsi="宋体" w:cs="宋体" w:eastAsia="宋体" w:hint="default"/>
                <w:sz w:val="21"/>
                <w:szCs w:val="21"/>
              </w:rPr>
            </w:pPr>
            <w:r>
              <w:rPr>
                <w:rFonts w:ascii="宋体"/>
                <w:spacing w:val="-1"/>
                <w:sz w:val="21"/>
              </w:rPr>
              <w:t>312,500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10"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 w:right="0"/>
              <w:jc w:val="center"/>
              <w:rPr>
                <w:rFonts w:ascii="宋体" w:hAnsi="宋体" w:cs="宋体" w:eastAsia="宋体" w:hint="default"/>
                <w:sz w:val="21"/>
                <w:szCs w:val="21"/>
              </w:rPr>
            </w:pPr>
            <w:r>
              <w:rPr>
                <w:rFonts w:ascii="宋体" w:hAnsi="宋体" w:cs="宋体" w:eastAsia="宋体" w:hint="default"/>
                <w:sz w:val="21"/>
                <w:szCs w:val="21"/>
              </w:rPr>
              <w:t>黄园缘</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0"/>
              <w:jc w:val="right"/>
              <w:rPr>
                <w:rFonts w:ascii="宋体" w:hAnsi="宋体" w:cs="宋体" w:eastAsia="宋体" w:hint="default"/>
                <w:sz w:val="21"/>
                <w:szCs w:val="21"/>
              </w:rPr>
            </w:pPr>
            <w:r>
              <w:rPr>
                <w:rFonts w:ascii="宋体"/>
                <w:spacing w:val="-1"/>
                <w:sz w:val="21"/>
              </w:rPr>
              <w:t>100,000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7"/>
              <w:jc w:val="right"/>
              <w:rPr>
                <w:rFonts w:ascii="宋体" w:hAnsi="宋体" w:cs="宋体" w:eastAsia="宋体" w:hint="default"/>
                <w:sz w:val="21"/>
                <w:szCs w:val="21"/>
              </w:rPr>
            </w:pPr>
            <w:r>
              <w:rPr>
                <w:rFonts w:ascii="宋体"/>
                <w:spacing w:val="-1"/>
                <w:sz w:val="21"/>
              </w:rPr>
              <w:t>150,000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19"/>
              <w:jc w:val="right"/>
              <w:rPr>
                <w:rFonts w:ascii="宋体" w:hAnsi="宋体" w:cs="宋体" w:eastAsia="宋体" w:hint="default"/>
                <w:sz w:val="21"/>
                <w:szCs w:val="21"/>
              </w:rPr>
            </w:pPr>
            <w:r>
              <w:rPr>
                <w:rFonts w:ascii="宋体"/>
                <w:spacing w:val="-1"/>
                <w:sz w:val="21"/>
              </w:rPr>
              <w:t>250,000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bl>
    <w:p>
      <w:pPr>
        <w:spacing w:after="0" w:line="240" w:lineRule="auto"/>
        <w:jc w:val="left"/>
        <w:rPr>
          <w:rFonts w:ascii="宋体" w:hAnsi="宋体" w:cs="宋体" w:eastAsia="宋体" w:hint="default"/>
          <w:sz w:val="21"/>
          <w:szCs w:val="21"/>
        </w:rPr>
        <w:sectPr>
          <w:pgSz w:w="16850" w:h="11910" w:orient="landscape"/>
          <w:pgMar w:header="852" w:footer="1193" w:top="1540" w:bottom="1380" w:left="1300" w:right="1300"/>
        </w:sectPr>
      </w:pPr>
    </w:p>
    <w:p>
      <w:pPr>
        <w:spacing w:line="240" w:lineRule="auto" w:before="11"/>
        <w:rPr>
          <w:rFonts w:ascii="Times New Roman" w:hAnsi="Times New Roman" w:cs="Times New Roman" w:eastAsia="Times New Roman" w:hint="default"/>
          <w:sz w:val="21"/>
          <w:szCs w:val="21"/>
        </w:rPr>
      </w:pPr>
    </w:p>
    <w:tbl>
      <w:tblPr>
        <w:tblW w:w="0" w:type="auto"/>
        <w:jc w:val="left"/>
        <w:tblInd w:w="106" w:type="dxa"/>
        <w:tblLayout w:type="fixed"/>
        <w:tblCellMar>
          <w:top w:w="0" w:type="dxa"/>
          <w:left w:w="0" w:type="dxa"/>
          <w:bottom w:w="0" w:type="dxa"/>
          <w:right w:w="0" w:type="dxa"/>
        </w:tblCellMar>
        <w:tblLook w:val="01E0"/>
      </w:tblPr>
      <w:tblGrid>
        <w:gridCol w:w="2105"/>
        <w:gridCol w:w="2103"/>
        <w:gridCol w:w="1529"/>
        <w:gridCol w:w="1908"/>
        <w:gridCol w:w="2126"/>
        <w:gridCol w:w="1700"/>
        <w:gridCol w:w="2546"/>
      </w:tblGrid>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潘传丽</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50,000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75,000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125,000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张晨</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付远东</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李剑</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9"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袁丽莎</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廖杰</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黄斌</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邹志红</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江树停</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倪静</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余德城</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 w:right="0"/>
              <w:jc w:val="center"/>
              <w:rPr>
                <w:rFonts w:ascii="宋体" w:hAnsi="宋体" w:cs="宋体" w:eastAsia="宋体" w:hint="default"/>
                <w:sz w:val="21"/>
                <w:szCs w:val="21"/>
              </w:rPr>
            </w:pPr>
            <w:r>
              <w:rPr>
                <w:rFonts w:ascii="宋体" w:hAnsi="宋体" w:cs="宋体" w:eastAsia="宋体" w:hint="default"/>
                <w:sz w:val="21"/>
                <w:szCs w:val="21"/>
              </w:rPr>
              <w:t>王忠涛</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0"/>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汪海林</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30,000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45,000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75,000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王训平</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20,000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30,000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50,000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朱超华</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z w:val="21"/>
              </w:rPr>
              <w:t>20,000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z w:val="21"/>
              </w:rPr>
              <w:t>30,000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z w:val="21"/>
              </w:rPr>
              <w:t>50,000</w:t>
            </w:r>
          </w:p>
        </w:tc>
        <w:tc>
          <w:tcPr>
            <w:tcW w:w="17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首发承诺</w:t>
            </w:r>
          </w:p>
        </w:tc>
        <w:tc>
          <w:tcPr>
            <w:tcW w:w="25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21" w:right="0"/>
              <w:jc w:val="left"/>
              <w:rPr>
                <w:rFonts w:ascii="宋体" w:hAnsi="宋体" w:cs="宋体" w:eastAsia="宋体" w:hint="default"/>
                <w:sz w:val="21"/>
                <w:szCs w:val="21"/>
              </w:rPr>
            </w:pPr>
            <w:r>
              <w:rPr>
                <w:rFonts w:ascii="宋体" w:hAnsi="宋体" w:cs="宋体" w:eastAsia="宋体" w:hint="default"/>
                <w:sz w:val="21"/>
                <w:szCs w:val="21"/>
              </w:rPr>
              <w:t>2013</w:t>
            </w:r>
            <w:r>
              <w:rPr>
                <w:rFonts w:ascii="宋体" w:hAnsi="宋体" w:cs="宋体" w:eastAsia="宋体" w:hint="default"/>
                <w:spacing w:val="-54"/>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w:t>
            </w:r>
            <w:r>
              <w:rPr>
                <w:rFonts w:ascii="宋体" w:hAnsi="宋体" w:cs="宋体" w:eastAsia="宋体" w:hint="default"/>
                <w:spacing w:val="-54"/>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宋体" w:hAnsi="宋体" w:cs="宋体" w:eastAsia="宋体" w:hint="default"/>
                <w:sz w:val="21"/>
                <w:szCs w:val="21"/>
              </w:rPr>
              <w:t>7</w:t>
            </w:r>
            <w:r>
              <w:rPr>
                <w:rFonts w:ascii="宋体" w:hAnsi="宋体" w:cs="宋体" w:eastAsia="宋体" w:hint="default"/>
                <w:spacing w:val="-54"/>
                <w:sz w:val="21"/>
                <w:szCs w:val="21"/>
              </w:rPr>
              <w:t> </w:t>
            </w:r>
            <w:r>
              <w:rPr>
                <w:rFonts w:ascii="宋体" w:hAnsi="宋体" w:cs="宋体" w:eastAsia="宋体" w:hint="default"/>
                <w:sz w:val="21"/>
                <w:szCs w:val="21"/>
              </w:rPr>
              <w:t>日</w:t>
            </w:r>
          </w:p>
        </w:tc>
      </w:tr>
      <w:tr>
        <w:trPr>
          <w:trHeight w:val="408" w:hRule="exact"/>
        </w:trPr>
        <w:tc>
          <w:tcPr>
            <w:tcW w:w="210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left="2"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1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0"/>
              <w:jc w:val="right"/>
              <w:rPr>
                <w:rFonts w:ascii="宋体" w:hAnsi="宋体" w:cs="宋体" w:eastAsia="宋体" w:hint="default"/>
                <w:sz w:val="21"/>
                <w:szCs w:val="21"/>
              </w:rPr>
            </w:pPr>
            <w:r>
              <w:rPr>
                <w:rFonts w:ascii="宋体"/>
                <w:spacing w:val="-1"/>
                <w:sz w:val="21"/>
              </w:rPr>
              <w:t>54,000,000</w:t>
            </w:r>
          </w:p>
        </w:tc>
        <w:tc>
          <w:tcPr>
            <w:tcW w:w="15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3"/>
              <w:jc w:val="right"/>
              <w:rPr>
                <w:rFonts w:ascii="宋体" w:hAnsi="宋体" w:cs="宋体" w:eastAsia="宋体" w:hint="default"/>
                <w:sz w:val="21"/>
                <w:szCs w:val="21"/>
              </w:rPr>
            </w:pPr>
            <w:r>
              <w:rPr>
                <w:rFonts w:ascii="宋体"/>
                <w:w w:val="100"/>
                <w:sz w:val="21"/>
              </w:rPr>
              <w:t>0</w:t>
            </w:r>
          </w:p>
        </w:tc>
        <w:tc>
          <w:tcPr>
            <w:tcW w:w="19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宋体" w:hAnsi="宋体" w:cs="宋体" w:eastAsia="宋体" w:hint="default"/>
                <w:sz w:val="21"/>
                <w:szCs w:val="21"/>
              </w:rPr>
            </w:pPr>
            <w:r>
              <w:rPr>
                <w:rFonts w:ascii="宋体"/>
                <w:spacing w:val="-1"/>
                <w:sz w:val="21"/>
              </w:rPr>
              <w:t>81,000,000</w:t>
            </w:r>
          </w:p>
        </w:tc>
        <w:tc>
          <w:tcPr>
            <w:tcW w:w="2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9"/>
              <w:jc w:val="right"/>
              <w:rPr>
                <w:rFonts w:ascii="宋体" w:hAnsi="宋体" w:cs="宋体" w:eastAsia="宋体" w:hint="default"/>
                <w:sz w:val="21"/>
                <w:szCs w:val="21"/>
              </w:rPr>
            </w:pPr>
            <w:r>
              <w:rPr>
                <w:rFonts w:ascii="宋体"/>
                <w:spacing w:val="-1"/>
                <w:sz w:val="21"/>
              </w:rPr>
              <w:t>135,000,000</w:t>
            </w:r>
          </w:p>
        </w:tc>
        <w:tc>
          <w:tcPr>
            <w:tcW w:w="170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right="3"/>
              <w:jc w:val="center"/>
              <w:rPr>
                <w:rFonts w:ascii="宋体" w:hAnsi="宋体" w:cs="宋体" w:eastAsia="宋体" w:hint="default"/>
                <w:sz w:val="21"/>
                <w:szCs w:val="21"/>
              </w:rPr>
            </w:pPr>
            <w:r>
              <w:rPr>
                <w:rFonts w:ascii="宋体" w:hAnsi="宋体" w:cs="宋体" w:eastAsia="宋体" w:hint="default"/>
                <w:w w:val="100"/>
                <w:sz w:val="21"/>
                <w:szCs w:val="21"/>
              </w:rPr>
              <w:t>－</w:t>
            </w:r>
          </w:p>
        </w:tc>
        <w:tc>
          <w:tcPr>
            <w:tcW w:w="25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w w:val="100"/>
                <w:sz w:val="21"/>
                <w:szCs w:val="21"/>
              </w:rPr>
              <w:t>－</w:t>
            </w:r>
          </w:p>
        </w:tc>
      </w:tr>
    </w:tbl>
    <w:p>
      <w:pPr>
        <w:spacing w:after="0" w:line="240" w:lineRule="auto"/>
        <w:jc w:val="center"/>
        <w:rPr>
          <w:rFonts w:ascii="宋体" w:hAnsi="宋体" w:cs="宋体" w:eastAsia="宋体" w:hint="default"/>
          <w:sz w:val="21"/>
          <w:szCs w:val="21"/>
        </w:rPr>
        <w:sectPr>
          <w:pgSz w:w="16850" w:h="11910" w:orient="landscape"/>
          <w:pgMar w:header="852" w:footer="1193" w:top="1540" w:bottom="1380" w:left="1300" w:right="1300"/>
        </w:sectPr>
      </w:pPr>
    </w:p>
    <w:p>
      <w:pPr>
        <w:spacing w:line="240" w:lineRule="auto" w:before="0"/>
        <w:rPr>
          <w:rFonts w:ascii="Times New Roman" w:hAnsi="Times New Roman" w:cs="Times New Roman" w:eastAsia="Times New Roman" w:hint="default"/>
          <w:sz w:val="20"/>
          <w:szCs w:val="20"/>
        </w:rPr>
      </w:pPr>
    </w:p>
    <w:p>
      <w:pPr>
        <w:pStyle w:val="Heading6"/>
        <w:spacing w:line="240" w:lineRule="auto" w:before="141"/>
        <w:ind w:left="618" w:right="0"/>
        <w:jc w:val="left"/>
      </w:pPr>
      <w:r>
        <w:rPr/>
        <w:t>二、</w:t>
      </w:r>
      <w:r>
        <w:rPr>
          <w:spacing w:val="-50"/>
        </w:rPr>
        <w:t> </w:t>
      </w:r>
      <w:r>
        <w:rPr/>
        <w:t>证券发行与上市情况</w:t>
      </w:r>
    </w:p>
    <w:p>
      <w:pPr>
        <w:spacing w:line="240" w:lineRule="auto" w:before="9"/>
        <w:rPr>
          <w:rFonts w:ascii="黑体" w:hAnsi="黑体" w:cs="黑体" w:eastAsia="黑体" w:hint="default"/>
          <w:sz w:val="27"/>
          <w:szCs w:val="27"/>
        </w:rPr>
      </w:pPr>
    </w:p>
    <w:p>
      <w:pPr>
        <w:pStyle w:val="Heading7"/>
        <w:tabs>
          <w:tab w:pos="1340" w:val="left" w:leader="none"/>
        </w:tabs>
        <w:spacing w:line="240" w:lineRule="auto"/>
        <w:ind w:left="620" w:right="0"/>
        <w:jc w:val="left"/>
        <w:rPr>
          <w:b w:val="0"/>
          <w:bCs w:val="0"/>
        </w:rPr>
      </w:pPr>
      <w:r>
        <w:rPr>
          <w:rFonts w:ascii="宋体" w:hAnsi="宋体" w:cs="宋体" w:eastAsia="宋体" w:hint="default"/>
          <w:w w:val="95"/>
        </w:rPr>
        <w:t>(</w:t>
      </w:r>
      <w:r>
        <w:rPr>
          <w:w w:val="95"/>
        </w:rPr>
        <w:t>一</w:t>
      </w:r>
      <w:r>
        <w:rPr>
          <w:rFonts w:ascii="宋体" w:hAnsi="宋体" w:cs="宋体" w:eastAsia="宋体" w:hint="default"/>
          <w:w w:val="95"/>
        </w:rPr>
        <w:t>)</w:t>
        <w:tab/>
      </w:r>
      <w:r>
        <w:rPr/>
        <w:t>股票发行情况</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right="150" w:firstLine="479"/>
        <w:jc w:val="both"/>
      </w:pPr>
      <w:r>
        <w:rPr>
          <w:rFonts w:ascii="宋体" w:hAnsi="宋体" w:cs="宋体" w:eastAsia="宋体" w:hint="default"/>
        </w:rPr>
        <w:t>2011</w:t>
      </w:r>
      <w:r>
        <w:rPr>
          <w:rFonts w:ascii="宋体" w:hAnsi="宋体" w:cs="宋体" w:eastAsia="宋体" w:hint="default"/>
          <w:spacing w:val="-59"/>
        </w:rPr>
        <w:t> </w:t>
      </w:r>
      <w:r>
        <w:rPr/>
        <w:t>年</w:t>
      </w:r>
      <w:r>
        <w:rPr>
          <w:spacing w:val="-59"/>
        </w:rPr>
        <w:t> </w:t>
      </w:r>
      <w:r>
        <w:rPr>
          <w:rFonts w:ascii="宋体" w:hAnsi="宋体" w:cs="宋体" w:eastAsia="宋体" w:hint="default"/>
        </w:rPr>
        <w:t>1</w:t>
      </w:r>
      <w:r>
        <w:rPr>
          <w:rFonts w:ascii="宋体" w:hAnsi="宋体" w:cs="宋体" w:eastAsia="宋体" w:hint="default"/>
          <w:spacing w:val="-59"/>
        </w:rPr>
        <w:t> </w:t>
      </w:r>
      <w:r>
        <w:rPr/>
        <w:t>月</w:t>
      </w:r>
      <w:r>
        <w:rPr>
          <w:spacing w:val="-59"/>
        </w:rPr>
        <w:t> </w:t>
      </w:r>
      <w:r>
        <w:rPr>
          <w:rFonts w:ascii="宋体" w:hAnsi="宋体" w:cs="宋体" w:eastAsia="宋体" w:hint="default"/>
        </w:rPr>
        <w:t>7</w:t>
      </w:r>
      <w:r>
        <w:rPr>
          <w:rFonts w:ascii="宋体" w:hAnsi="宋体" w:cs="宋体" w:eastAsia="宋体" w:hint="default"/>
          <w:spacing w:val="-59"/>
        </w:rPr>
        <w:t> </w:t>
      </w:r>
      <w:r>
        <w:rPr>
          <w:spacing w:val="-4"/>
        </w:rPr>
        <w:t>日，经中国证券监督管理委员会证监许可</w:t>
      </w:r>
      <w:r>
        <w:rPr>
          <w:rFonts w:ascii="宋体" w:hAnsi="宋体" w:cs="宋体" w:eastAsia="宋体" w:hint="default"/>
          <w:spacing w:val="-4"/>
        </w:rPr>
        <w:t>[2010]1828</w:t>
      </w:r>
      <w:r>
        <w:rPr>
          <w:rFonts w:ascii="宋体" w:hAnsi="宋体" w:cs="宋体" w:eastAsia="宋体" w:hint="default"/>
          <w:spacing w:val="-59"/>
        </w:rPr>
        <w:t> </w:t>
      </w:r>
      <w:r>
        <w:rPr>
          <w:spacing w:val="-26"/>
        </w:rPr>
        <w:t>号文《关</w:t>
      </w:r>
      <w:r>
        <w:rPr/>
        <w:t> </w:t>
      </w:r>
      <w:r>
        <w:rPr>
          <w:spacing w:val="3"/>
        </w:rPr>
        <w:t>于核准广东安居宝数码科技股份有限公司首次公开发行股票并在创业板上市的</w:t>
      </w:r>
      <w:r>
        <w:rPr>
          <w:spacing w:val="-93"/>
        </w:rPr>
        <w:t> </w:t>
      </w:r>
      <w:r>
        <w:rPr>
          <w:spacing w:val="-93"/>
        </w:rPr>
      </w:r>
      <w:r>
        <w:rPr>
          <w:spacing w:val="-4"/>
        </w:rPr>
        <w:t>批复》核准，公司首次公开发行人民币普通股股票</w:t>
      </w:r>
      <w:r>
        <w:rPr>
          <w:spacing w:val="-60"/>
        </w:rPr>
        <w:t> </w:t>
      </w:r>
      <w:r>
        <w:rPr>
          <w:rFonts w:ascii="宋体" w:hAnsi="宋体" w:cs="宋体" w:eastAsia="宋体" w:hint="default"/>
        </w:rPr>
        <w:t>1,800</w:t>
      </w:r>
      <w:r>
        <w:rPr>
          <w:rFonts w:ascii="宋体" w:hAnsi="宋体" w:cs="宋体" w:eastAsia="宋体" w:hint="default"/>
          <w:spacing w:val="-60"/>
        </w:rPr>
        <w:t> </w:t>
      </w:r>
      <w:r>
        <w:rPr/>
        <w:t>万股本次发行采用网下</w:t>
      </w:r>
    </w:p>
    <w:p>
      <w:pPr>
        <w:pStyle w:val="BodyText"/>
        <w:spacing w:line="240" w:lineRule="auto" w:before="67"/>
        <w:ind w:right="0"/>
        <w:jc w:val="left"/>
        <w:rPr>
          <w:rFonts w:ascii="宋体" w:hAnsi="宋体" w:cs="宋体" w:eastAsia="宋体" w:hint="default"/>
        </w:rPr>
      </w:pPr>
      <w:r>
        <w:rPr>
          <w:spacing w:val="-3"/>
        </w:rPr>
        <w:t>向询价对象询价配售与网上资金申购定价发行相结合的方式，其中网下配售</w:t>
      </w:r>
      <w:r>
        <w:rPr>
          <w:spacing w:val="13"/>
        </w:rPr>
        <w:t> </w:t>
      </w:r>
      <w:r>
        <w:rPr>
          <w:rFonts w:ascii="宋体" w:hAnsi="宋体" w:cs="宋体" w:eastAsia="宋体" w:hint="default"/>
        </w:rPr>
        <w:t>360</w:t>
      </w:r>
    </w:p>
    <w:p>
      <w:pPr>
        <w:spacing w:line="240" w:lineRule="auto" w:before="9"/>
        <w:rPr>
          <w:rFonts w:ascii="宋体" w:hAnsi="宋体" w:cs="宋体" w:eastAsia="宋体" w:hint="default"/>
          <w:sz w:val="21"/>
          <w:szCs w:val="21"/>
        </w:rPr>
      </w:pPr>
    </w:p>
    <w:p>
      <w:pPr>
        <w:tabs>
          <w:tab w:pos="1340" w:val="left" w:leader="none"/>
        </w:tabs>
        <w:spacing w:line="456" w:lineRule="auto" w:before="0"/>
        <w:ind w:left="620" w:right="1985" w:hanging="483"/>
        <w:jc w:val="left"/>
        <w:rPr>
          <w:rFonts w:ascii="宋体" w:hAnsi="宋体" w:cs="宋体" w:eastAsia="宋体" w:hint="default"/>
          <w:sz w:val="24"/>
          <w:szCs w:val="24"/>
        </w:rPr>
      </w:pPr>
      <w:r>
        <w:rPr>
          <w:rFonts w:ascii="宋体" w:hAnsi="宋体" w:cs="宋体" w:eastAsia="宋体" w:hint="default"/>
          <w:sz w:val="24"/>
          <w:szCs w:val="24"/>
        </w:rPr>
        <w:t>万股，网上定价发行为 </w:t>
      </w:r>
      <w:r>
        <w:rPr>
          <w:rFonts w:ascii="宋体" w:hAnsi="宋体" w:cs="宋体" w:eastAsia="宋体" w:hint="default"/>
          <w:sz w:val="24"/>
          <w:szCs w:val="24"/>
        </w:rPr>
        <w:t>1,440 </w:t>
      </w:r>
      <w:r>
        <w:rPr>
          <w:rFonts w:ascii="宋体" w:hAnsi="宋体" w:cs="宋体" w:eastAsia="宋体" w:hint="default"/>
          <w:sz w:val="24"/>
          <w:szCs w:val="24"/>
        </w:rPr>
        <w:t>万股，发行价格为 </w:t>
      </w:r>
      <w:r>
        <w:rPr>
          <w:rFonts w:ascii="宋体" w:hAnsi="宋体" w:cs="宋体" w:eastAsia="宋体" w:hint="default"/>
          <w:sz w:val="24"/>
          <w:szCs w:val="24"/>
        </w:rPr>
        <w:t>49 </w:t>
      </w:r>
      <w:r>
        <w:rPr>
          <w:rFonts w:ascii="宋体" w:hAnsi="宋体" w:cs="宋体" w:eastAsia="宋体" w:hint="default"/>
          <w:sz w:val="24"/>
          <w:szCs w:val="24"/>
        </w:rPr>
        <w:t>元</w:t>
      </w:r>
      <w:r>
        <w:rPr>
          <w:rFonts w:ascii="宋体" w:hAnsi="宋体" w:cs="宋体" w:eastAsia="宋体" w:hint="default"/>
          <w:sz w:val="24"/>
          <w:szCs w:val="24"/>
        </w:rPr>
        <w:t>/</w:t>
      </w:r>
      <w:r>
        <w:rPr>
          <w:rFonts w:ascii="宋体" w:hAnsi="宋体" w:cs="宋体" w:eastAsia="宋体" w:hint="default"/>
          <w:sz w:val="24"/>
          <w:szCs w:val="24"/>
        </w:rPr>
        <w:t>股。 </w:t>
      </w:r>
      <w:r>
        <w:rPr>
          <w:rFonts w:ascii="宋体" w:hAnsi="宋体" w:cs="宋体" w:eastAsia="宋体" w:hint="default"/>
          <w:b/>
          <w:bCs/>
          <w:w w:val="95"/>
          <w:sz w:val="24"/>
          <w:szCs w:val="24"/>
        </w:rPr>
        <w:t>(</w:t>
      </w:r>
      <w:r>
        <w:rPr>
          <w:rFonts w:ascii="宋体" w:hAnsi="宋体" w:cs="宋体" w:eastAsia="宋体" w:hint="default"/>
          <w:b/>
          <w:bCs/>
          <w:w w:val="95"/>
          <w:sz w:val="24"/>
          <w:szCs w:val="24"/>
        </w:rPr>
        <w:t>二</w:t>
      </w:r>
      <w:r>
        <w:rPr>
          <w:rFonts w:ascii="宋体" w:hAnsi="宋体" w:cs="宋体" w:eastAsia="宋体" w:hint="default"/>
          <w:b/>
          <w:bCs/>
          <w:w w:val="95"/>
          <w:sz w:val="24"/>
          <w:szCs w:val="24"/>
        </w:rPr>
        <w:t>)</w:t>
        <w:tab/>
      </w:r>
      <w:r>
        <w:rPr>
          <w:rFonts w:ascii="宋体" w:hAnsi="宋体" w:cs="宋体" w:eastAsia="宋体" w:hint="default"/>
          <w:b/>
          <w:bCs/>
          <w:sz w:val="24"/>
          <w:szCs w:val="24"/>
        </w:rPr>
        <w:t>股票上市情况</w:t>
      </w:r>
      <w:r>
        <w:rPr>
          <w:rFonts w:ascii="宋体" w:hAnsi="宋体" w:cs="宋体" w:eastAsia="宋体" w:hint="default"/>
          <w:sz w:val="24"/>
          <w:szCs w:val="24"/>
        </w:rPr>
      </w:r>
    </w:p>
    <w:p>
      <w:pPr>
        <w:pStyle w:val="BodyText"/>
        <w:spacing w:line="456" w:lineRule="auto" w:before="67"/>
        <w:ind w:right="151" w:firstLine="479"/>
        <w:jc w:val="both"/>
      </w:pPr>
      <w:r>
        <w:rPr>
          <w:spacing w:val="-3"/>
        </w:rPr>
        <w:t>经深圳证券交易所《关于广东安居宝数码科技股份有限公司人民币普通股股</w:t>
      </w:r>
      <w:r>
        <w:rPr/>
        <w:t> </w:t>
      </w:r>
      <w:r>
        <w:rPr>
          <w:spacing w:val="-5"/>
        </w:rPr>
        <w:t>票在创业板上市的通知》（深证上</w:t>
      </w:r>
      <w:r>
        <w:rPr>
          <w:rFonts w:ascii="宋体" w:hAnsi="宋体" w:cs="宋体" w:eastAsia="宋体" w:hint="default"/>
          <w:spacing w:val="-5"/>
        </w:rPr>
        <w:t>[2011]2</w:t>
      </w:r>
      <w:r>
        <w:rPr>
          <w:rFonts w:ascii="宋体" w:hAnsi="宋体" w:cs="宋体" w:eastAsia="宋体" w:hint="default"/>
          <w:spacing w:val="17"/>
        </w:rPr>
        <w:t> </w:t>
      </w:r>
      <w:r>
        <w:rPr/>
        <w:t>号文）同意，本公司发行的人民币普 </w:t>
      </w:r>
      <w:r>
        <w:rPr>
          <w:spacing w:val="-20"/>
        </w:rPr>
        <w:t>通股股票在深圳证券交易所创业板上市，股票简称“安居宝”，股票代码“</w:t>
      </w:r>
      <w:r>
        <w:rPr>
          <w:rFonts w:ascii="宋体" w:hAnsi="宋体" w:cs="宋体" w:eastAsia="宋体" w:hint="default"/>
          <w:spacing w:val="-20"/>
        </w:rPr>
        <w:t>300155</w:t>
      </w:r>
      <w:r>
        <w:rPr>
          <w:spacing w:val="-20"/>
        </w:rPr>
        <w:t>”；</w:t>
      </w:r>
      <w:r>
        <w:rPr>
          <w:spacing w:val="-106"/>
        </w:rPr>
        <w:t> </w:t>
      </w:r>
      <w:r>
        <w:rPr/>
        <w:t>其中本次公开发行中网上定价发行的 </w:t>
      </w:r>
      <w:r>
        <w:rPr>
          <w:rFonts w:ascii="宋体" w:hAnsi="宋体" w:cs="宋体" w:eastAsia="宋体" w:hint="default"/>
        </w:rPr>
        <w:t>1,440 </w:t>
      </w:r>
      <w:r>
        <w:rPr/>
        <w:t>万股股票将于 </w:t>
      </w:r>
      <w:r>
        <w:rPr>
          <w:rFonts w:ascii="宋体" w:hAnsi="宋体" w:cs="宋体" w:eastAsia="宋体" w:hint="default"/>
        </w:rPr>
        <w:t>2011 </w:t>
      </w:r>
      <w:r>
        <w:rPr/>
        <w:t>年 </w:t>
      </w:r>
      <w:r>
        <w:rPr>
          <w:rFonts w:ascii="宋体" w:hAnsi="宋体" w:cs="宋体" w:eastAsia="宋体" w:hint="default"/>
        </w:rPr>
        <w:t>1 </w:t>
      </w:r>
      <w:r>
        <w:rPr/>
        <w:t>月 </w:t>
      </w:r>
      <w:r>
        <w:rPr>
          <w:rFonts w:ascii="宋体" w:hAnsi="宋体" w:cs="宋体" w:eastAsia="宋体" w:hint="default"/>
        </w:rPr>
        <w:t>7</w:t>
      </w:r>
      <w:r>
        <w:rPr>
          <w:rFonts w:ascii="宋体" w:hAnsi="宋体" w:cs="宋体" w:eastAsia="宋体" w:hint="default"/>
          <w:spacing w:val="28"/>
        </w:rPr>
        <w:t> </w:t>
      </w:r>
      <w:r>
        <w:rPr/>
        <w:t>日 </w:t>
      </w:r>
      <w:r>
        <w:rPr>
          <w:spacing w:val="13"/>
        </w:rPr>
        <w:t>起上市交易。本次发行募集资金总额为 </w:t>
      </w:r>
      <w:r>
        <w:rPr>
          <w:rFonts w:ascii="宋体" w:hAnsi="宋体" w:cs="宋体" w:eastAsia="宋体" w:hint="default"/>
        </w:rPr>
        <w:t>882,000,000.00</w:t>
      </w:r>
      <w:r>
        <w:rPr>
          <w:rFonts w:ascii="宋体" w:hAnsi="宋体" w:cs="宋体" w:eastAsia="宋体" w:hint="default"/>
          <w:spacing w:val="52"/>
        </w:rPr>
        <w:t> </w:t>
      </w:r>
      <w:r>
        <w:rPr>
          <w:spacing w:val="12"/>
        </w:rPr>
        <w:t>元，扣除发行费用</w:t>
      </w:r>
      <w:r>
        <w:rPr/>
        <w:t> </w:t>
      </w:r>
      <w:r>
        <w:rPr>
          <w:rFonts w:ascii="宋体" w:hAnsi="宋体" w:cs="宋体" w:eastAsia="宋体" w:hint="default"/>
        </w:rPr>
        <w:t>50,633,444.75 </w:t>
      </w:r>
      <w:r>
        <w:rPr>
          <w:spacing w:val="-4"/>
        </w:rPr>
        <w:t>元后，募集资金净额为人民币 </w:t>
      </w:r>
      <w:r>
        <w:rPr>
          <w:rFonts w:ascii="宋体" w:hAnsi="宋体" w:cs="宋体" w:eastAsia="宋体" w:hint="default"/>
        </w:rPr>
        <w:t>831,366,555.25</w:t>
      </w:r>
      <w:r>
        <w:rPr>
          <w:rFonts w:ascii="宋体" w:hAnsi="宋体" w:cs="宋体" w:eastAsia="宋体" w:hint="default"/>
          <w:spacing w:val="17"/>
        </w:rPr>
        <w:t> </w:t>
      </w:r>
      <w:r>
        <w:rPr>
          <w:spacing w:val="-7"/>
        </w:rPr>
        <w:t>元。上述募集资</w:t>
      </w:r>
    </w:p>
    <w:p>
      <w:pPr>
        <w:pStyle w:val="BodyText"/>
        <w:spacing w:line="240" w:lineRule="auto" w:before="67"/>
        <w:ind w:right="0"/>
        <w:jc w:val="left"/>
      </w:pPr>
      <w:r>
        <w:rPr>
          <w:spacing w:val="-4"/>
        </w:rPr>
        <w:t>金到位情况已由立信羊城会计师事务所有限公司验证，并出具了 </w:t>
      </w:r>
      <w:r>
        <w:rPr>
          <w:rFonts w:ascii="宋体" w:hAnsi="宋体" w:cs="宋体" w:eastAsia="宋体" w:hint="default"/>
        </w:rPr>
        <w:t>2010</w:t>
      </w:r>
      <w:r>
        <w:rPr>
          <w:rFonts w:ascii="宋体" w:hAnsi="宋体" w:cs="宋体" w:eastAsia="宋体" w:hint="default"/>
          <w:spacing w:val="29"/>
        </w:rPr>
        <w:t> </w:t>
      </w:r>
      <w:r>
        <w:rPr/>
        <w:t>年羊验字</w:t>
      </w:r>
    </w:p>
    <w:p>
      <w:pPr>
        <w:spacing w:line="240" w:lineRule="auto" w:before="6"/>
        <w:rPr>
          <w:rFonts w:ascii="宋体" w:hAnsi="宋体" w:cs="宋体" w:eastAsia="宋体" w:hint="default"/>
          <w:sz w:val="21"/>
          <w:szCs w:val="21"/>
        </w:rPr>
      </w:pPr>
    </w:p>
    <w:p>
      <w:pPr>
        <w:pStyle w:val="BodyText"/>
        <w:spacing w:line="240" w:lineRule="auto"/>
        <w:ind w:right="0"/>
        <w:jc w:val="left"/>
      </w:pPr>
      <w:r>
        <w:rPr/>
        <w:t>第</w:t>
      </w:r>
      <w:r>
        <w:rPr>
          <w:spacing w:val="-1"/>
        </w:rPr>
        <w:t> </w:t>
      </w:r>
      <w:r>
        <w:rPr>
          <w:rFonts w:ascii="宋体" w:hAnsi="宋体" w:cs="宋体" w:eastAsia="宋体" w:hint="default"/>
        </w:rPr>
        <w:t>20369 </w:t>
      </w:r>
      <w:r>
        <w:rPr/>
        <w:t>号《验资报告</w:t>
      </w:r>
      <w:r>
        <w:rPr>
          <w:spacing w:val="-120"/>
        </w:rPr>
        <w:t>》</w:t>
      </w:r>
      <w:r>
        <w:rPr/>
        <w:t>。目前，公司已对募集资金采取了专户存储制度。</w:t>
      </w:r>
    </w:p>
    <w:p>
      <w:pPr>
        <w:spacing w:line="240" w:lineRule="auto" w:before="8"/>
        <w:rPr>
          <w:rFonts w:ascii="宋体" w:hAnsi="宋体" w:cs="宋体" w:eastAsia="宋体" w:hint="default"/>
          <w:sz w:val="34"/>
          <w:szCs w:val="34"/>
        </w:rPr>
      </w:pPr>
    </w:p>
    <w:p>
      <w:pPr>
        <w:pStyle w:val="Heading6"/>
        <w:spacing w:line="240" w:lineRule="auto"/>
        <w:ind w:left="620" w:right="0"/>
        <w:jc w:val="left"/>
      </w:pPr>
      <w:r>
        <w:rPr/>
        <w:t>三、</w:t>
      </w:r>
      <w:r>
        <w:rPr>
          <w:spacing w:val="-50"/>
        </w:rPr>
        <w:t> </w:t>
      </w:r>
      <w:r>
        <w:rPr/>
        <w:t>控股股东与实际控制人情况</w:t>
      </w:r>
    </w:p>
    <w:p>
      <w:pPr>
        <w:spacing w:line="240" w:lineRule="auto" w:before="13"/>
        <w:rPr>
          <w:rFonts w:ascii="黑体" w:hAnsi="黑体" w:cs="黑体" w:eastAsia="黑体" w:hint="default"/>
          <w:sz w:val="19"/>
          <w:szCs w:val="19"/>
        </w:rPr>
      </w:pPr>
    </w:p>
    <w:p>
      <w:pPr>
        <w:pStyle w:val="Heading7"/>
        <w:spacing w:line="240" w:lineRule="auto"/>
        <w:ind w:left="618" w:right="0"/>
        <w:jc w:val="left"/>
        <w:rPr>
          <w:b w:val="0"/>
          <w:bCs w:val="0"/>
        </w:rPr>
      </w:pP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93"/>
        </w:rPr>
        <w:t> </w:t>
      </w:r>
      <w:r>
        <w:rPr/>
        <w:t>控股股东及实际控制人情况</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right="151" w:firstLine="479"/>
        <w:jc w:val="both"/>
      </w:pPr>
      <w:r>
        <w:rPr/>
        <w:t>截至报告期末，张波先生持有本公司股份 </w:t>
      </w:r>
      <w:r>
        <w:rPr>
          <w:rFonts w:ascii="宋体" w:hAnsi="宋体" w:cs="宋体" w:eastAsia="宋体" w:hint="default"/>
        </w:rPr>
        <w:t>70,250,000</w:t>
      </w:r>
      <w:r>
        <w:rPr>
          <w:rFonts w:ascii="宋体" w:hAnsi="宋体" w:cs="宋体" w:eastAsia="宋体" w:hint="default"/>
          <w:spacing w:val="-87"/>
        </w:rPr>
        <w:t> </w:t>
      </w:r>
      <w:r>
        <w:rPr/>
        <w:t>股，占公司总股本的 </w:t>
      </w:r>
      <w:r>
        <w:rPr>
          <w:rFonts w:ascii="宋体" w:hAnsi="宋体" w:cs="宋体" w:eastAsia="宋体" w:hint="default"/>
        </w:rPr>
        <w:t>39.03%</w:t>
      </w:r>
      <w:r>
        <w:rPr/>
        <w:t>，是本公司控股股东和实际控制人。张波先生简历如下：</w:t>
      </w:r>
    </w:p>
    <w:p>
      <w:pPr>
        <w:pStyle w:val="BodyText"/>
        <w:spacing w:line="456" w:lineRule="auto" w:before="67"/>
        <w:ind w:right="152" w:firstLine="482"/>
        <w:jc w:val="both"/>
      </w:pPr>
      <w:r>
        <w:rPr>
          <w:rFonts w:ascii="宋体" w:hAnsi="宋体" w:cs="宋体" w:eastAsia="宋体" w:hint="default"/>
          <w:b/>
          <w:bCs/>
        </w:rPr>
        <w:t>张波先生</w:t>
      </w:r>
      <w:r>
        <w:rPr/>
        <w:t>：男，</w:t>
      </w:r>
      <w:r>
        <w:rPr>
          <w:rFonts w:ascii="宋体" w:hAnsi="宋体" w:cs="宋体" w:eastAsia="宋体" w:hint="default"/>
        </w:rPr>
        <w:t>1963</w:t>
      </w:r>
      <w:r>
        <w:rPr>
          <w:rFonts w:ascii="宋体" w:hAnsi="宋体" w:cs="宋体" w:eastAsia="宋体" w:hint="default"/>
          <w:spacing w:val="20"/>
        </w:rPr>
        <w:t> </w:t>
      </w:r>
      <w:r>
        <w:rPr/>
        <w:t>年出生，毕业于华南工学院（现华南理工大学）计算 </w:t>
      </w:r>
      <w:r>
        <w:rPr>
          <w:spacing w:val="-3"/>
        </w:rPr>
        <w:t>机系，获学士学位。曾任职于广东电子研究所担任技术骨干，并先后担任过大型</w:t>
      </w:r>
    </w:p>
    <w:p>
      <w:pPr>
        <w:spacing w:after="0" w:line="456" w:lineRule="auto"/>
        <w:jc w:val="both"/>
        <w:sectPr>
          <w:headerReference w:type="default" r:id="rId67"/>
          <w:footerReference w:type="default" r:id="rId68"/>
          <w:pgSz w:w="11910" w:h="16850"/>
          <w:pgMar w:header="852" w:footer="1195" w:top="1540" w:bottom="1380" w:left="1660" w:right="1640"/>
          <w:pgNumType w:start="54"/>
        </w:sectPr>
      </w:pPr>
    </w:p>
    <w:p>
      <w:pPr>
        <w:pStyle w:val="BodyText"/>
        <w:spacing w:line="456" w:lineRule="auto" w:before="104"/>
        <w:ind w:right="151"/>
        <w:jc w:val="both"/>
      </w:pPr>
      <w:r>
        <w:rPr>
          <w:spacing w:val="-3"/>
        </w:rPr>
        <w:t>电子公司厂长、总经理等职务；是本公司及安居宝品牌的主要创始人，目前担任</w:t>
      </w:r>
      <w:r>
        <w:rPr>
          <w:spacing w:val="-102"/>
        </w:rPr>
        <w:t> </w:t>
      </w:r>
      <w:r>
        <w:rPr>
          <w:spacing w:val="-102"/>
        </w:rPr>
      </w:r>
      <w:r>
        <w:rPr>
          <w:spacing w:val="-3"/>
        </w:rPr>
        <w:t>本公司董事长兼总经理。张波先生是楼宇对讲行业标准的起草者之一，曾被评为</w:t>
      </w:r>
      <w:r>
        <w:rPr>
          <w:spacing w:val="-104"/>
        </w:rPr>
        <w:t> </w:t>
      </w:r>
      <w:r>
        <w:rPr>
          <w:spacing w:val="-104"/>
        </w:rPr>
      </w:r>
      <w:r>
        <w:rPr>
          <w:spacing w:val="-7"/>
        </w:rPr>
        <w:t>“中国安防十大领军人物”，获得“中国安防十年开拓奖”和“改革开放</w:t>
      </w:r>
      <w:r>
        <w:rPr>
          <w:spacing w:val="-52"/>
        </w:rPr>
        <w:t> </w:t>
      </w:r>
      <w:r>
        <w:rPr>
          <w:rFonts w:ascii="宋体" w:hAnsi="宋体" w:cs="宋体" w:eastAsia="宋体" w:hint="default"/>
        </w:rPr>
        <w:t>30</w:t>
      </w:r>
      <w:r>
        <w:rPr>
          <w:rFonts w:ascii="宋体" w:hAnsi="宋体" w:cs="宋体" w:eastAsia="宋体" w:hint="default"/>
          <w:spacing w:val="-53"/>
        </w:rPr>
        <w:t> </w:t>
      </w:r>
      <w:r>
        <w:rPr/>
        <w:t>年影 响中国安防</w:t>
      </w:r>
      <w:r>
        <w:rPr>
          <w:spacing w:val="-62"/>
        </w:rPr>
        <w:t> </w:t>
      </w:r>
      <w:r>
        <w:rPr>
          <w:rFonts w:ascii="宋体" w:hAnsi="宋体" w:cs="宋体" w:eastAsia="宋体" w:hint="default"/>
        </w:rPr>
        <w:t>30</w:t>
      </w:r>
      <w:r>
        <w:rPr>
          <w:rFonts w:ascii="宋体" w:hAnsi="宋体" w:cs="宋体" w:eastAsia="宋体" w:hint="default"/>
          <w:spacing w:val="-61"/>
        </w:rPr>
        <w:t> </w:t>
      </w:r>
      <w:r>
        <w:rPr>
          <w:spacing w:val="-3"/>
        </w:rPr>
        <w:t>人”殊荣，</w:t>
      </w:r>
      <w:r>
        <w:rPr>
          <w:rFonts w:ascii="宋体" w:hAnsi="宋体" w:cs="宋体" w:eastAsia="宋体" w:hint="default"/>
          <w:spacing w:val="-3"/>
        </w:rPr>
        <w:t>2009</w:t>
      </w:r>
      <w:r>
        <w:rPr>
          <w:rFonts w:ascii="宋体" w:hAnsi="宋体" w:cs="宋体" w:eastAsia="宋体" w:hint="default"/>
          <w:spacing w:val="-61"/>
        </w:rPr>
        <w:t> </w:t>
      </w:r>
      <w:r>
        <w:rPr/>
        <w:t>年被广东省安全技术防范行业协会聘任为“广东 </w:t>
      </w:r>
      <w:r>
        <w:rPr>
          <w:spacing w:val="-9"/>
        </w:rPr>
        <w:t>省安全技术防范专家委员会专家”。张波先生董事任职经</w:t>
      </w:r>
      <w:r>
        <w:rPr>
          <w:spacing w:val="-57"/>
        </w:rPr>
        <w:t> </w:t>
      </w:r>
      <w:r>
        <w:rPr>
          <w:rFonts w:ascii="宋体" w:hAnsi="宋体" w:cs="宋体" w:eastAsia="宋体" w:hint="default"/>
        </w:rPr>
        <w:t>2009</w:t>
      </w:r>
      <w:r>
        <w:rPr>
          <w:rFonts w:ascii="宋体" w:hAnsi="宋体" w:cs="宋体" w:eastAsia="宋体" w:hint="default"/>
          <w:spacing w:val="-57"/>
        </w:rPr>
        <w:t> </w:t>
      </w:r>
      <w:r>
        <w:rPr/>
        <w:t>年</w:t>
      </w:r>
      <w:r>
        <w:rPr>
          <w:spacing w:val="-57"/>
        </w:rPr>
        <w:t> </w:t>
      </w:r>
      <w:r>
        <w:rPr>
          <w:rFonts w:ascii="宋体" w:hAnsi="宋体" w:cs="宋体" w:eastAsia="宋体" w:hint="default"/>
        </w:rPr>
        <w:t>3</w:t>
      </w:r>
      <w:r>
        <w:rPr>
          <w:rFonts w:ascii="宋体" w:hAnsi="宋体" w:cs="宋体" w:eastAsia="宋体" w:hint="default"/>
          <w:spacing w:val="-57"/>
        </w:rPr>
        <w:t> </w:t>
      </w:r>
      <w:r>
        <w:rPr/>
        <w:t>月</w:t>
      </w:r>
      <w:r>
        <w:rPr>
          <w:spacing w:val="-57"/>
        </w:rPr>
        <w:t> </w:t>
      </w:r>
      <w:r>
        <w:rPr>
          <w:rFonts w:ascii="宋体" w:hAnsi="宋体" w:cs="宋体" w:eastAsia="宋体" w:hint="default"/>
        </w:rPr>
        <w:t>9</w:t>
      </w:r>
      <w:r>
        <w:rPr>
          <w:rFonts w:ascii="宋体" w:hAnsi="宋体" w:cs="宋体" w:eastAsia="宋体" w:hint="default"/>
          <w:spacing w:val="-57"/>
        </w:rPr>
        <w:t> </w:t>
      </w:r>
      <w:r>
        <w:rPr/>
        <w:t>日召开的</w:t>
      </w:r>
    </w:p>
    <w:p>
      <w:pPr>
        <w:pStyle w:val="BodyText"/>
        <w:spacing w:line="240" w:lineRule="auto" w:before="67"/>
        <w:ind w:right="0"/>
        <w:jc w:val="both"/>
      </w:pPr>
      <w:r>
        <w:rPr/>
        <w:t>创立大会选举产生，任期</w:t>
      </w:r>
      <w:r>
        <w:rPr>
          <w:spacing w:val="-60"/>
        </w:rPr>
        <w:t> </w:t>
      </w:r>
      <w:r>
        <w:rPr>
          <w:rFonts w:ascii="宋体" w:hAnsi="宋体" w:cs="宋体" w:eastAsia="宋体" w:hint="default"/>
        </w:rPr>
        <w:t>3</w:t>
      </w:r>
      <w:r>
        <w:rPr>
          <w:rFonts w:ascii="宋体" w:hAnsi="宋体" w:cs="宋体" w:eastAsia="宋体" w:hint="default"/>
          <w:spacing w:val="-60"/>
        </w:rPr>
        <w:t> </w:t>
      </w:r>
      <w:r>
        <w:rPr/>
        <w:t>年。</w:t>
      </w:r>
    </w:p>
    <w:p>
      <w:pPr>
        <w:spacing w:line="240" w:lineRule="auto" w:before="9"/>
        <w:rPr>
          <w:rFonts w:ascii="宋体" w:hAnsi="宋体" w:cs="宋体" w:eastAsia="宋体" w:hint="default"/>
          <w:sz w:val="21"/>
          <w:szCs w:val="21"/>
        </w:rPr>
      </w:pPr>
    </w:p>
    <w:p>
      <w:pPr>
        <w:pStyle w:val="Heading7"/>
        <w:spacing w:line="240" w:lineRule="auto"/>
        <w:ind w:left="618" w:right="0"/>
        <w:jc w:val="left"/>
        <w:rPr>
          <w:b w:val="0"/>
          <w:bCs w:val="0"/>
        </w:rPr>
      </w:pPr>
      <w:r>
        <w:rPr>
          <w:rFonts w:ascii="宋体" w:hAnsi="宋体" w:cs="宋体" w:eastAsia="宋体" w:hint="default"/>
        </w:rPr>
        <w:t>(</w:t>
      </w:r>
      <w:r>
        <w:rPr/>
        <w:t>二</w:t>
      </w:r>
      <w:r>
        <w:rPr>
          <w:rFonts w:ascii="宋体" w:hAnsi="宋体" w:cs="宋体" w:eastAsia="宋体" w:hint="default"/>
        </w:rPr>
        <w:t>)</w:t>
      </w:r>
      <w:r>
        <w:rPr>
          <w:rFonts w:ascii="宋体" w:hAnsi="宋体" w:cs="宋体" w:eastAsia="宋体" w:hint="default"/>
          <w:spacing w:val="-95"/>
        </w:rPr>
        <w:t> </w:t>
      </w:r>
      <w:r>
        <w:rPr/>
        <w:t>公司与实际控制人之间的产权和控制关系如下图</w:t>
      </w:r>
      <w:r>
        <w:rPr>
          <w:b w:val="0"/>
          <w:bCs w:val="0"/>
        </w:rPr>
      </w:r>
    </w:p>
    <w:p>
      <w:pPr>
        <w:spacing w:line="240" w:lineRule="auto" w:before="4"/>
        <w:rPr>
          <w:rFonts w:ascii="宋体" w:hAnsi="宋体" w:cs="宋体" w:eastAsia="宋体" w:hint="default"/>
          <w:b/>
          <w:bCs/>
          <w:sz w:val="26"/>
          <w:szCs w:val="26"/>
        </w:rPr>
      </w:pPr>
    </w:p>
    <w:p>
      <w:pPr>
        <w:spacing w:line="4858" w:lineRule="exact"/>
        <w:ind w:left="138" w:right="0" w:firstLine="0"/>
        <w:rPr>
          <w:rFonts w:ascii="宋体" w:hAnsi="宋体" w:cs="宋体" w:eastAsia="宋体" w:hint="default"/>
          <w:sz w:val="20"/>
          <w:szCs w:val="20"/>
        </w:rPr>
      </w:pPr>
      <w:r>
        <w:rPr>
          <w:rFonts w:ascii="宋体" w:hAnsi="宋体" w:cs="宋体" w:eastAsia="宋体" w:hint="default"/>
          <w:position w:val="-96"/>
          <w:sz w:val="20"/>
          <w:szCs w:val="20"/>
        </w:rPr>
        <w:drawing>
          <wp:inline distT="0" distB="0" distL="0" distR="0">
            <wp:extent cx="5221362" cy="3085147"/>
            <wp:effectExtent l="0" t="0" r="0" b="0"/>
            <wp:docPr id="21" name="image35.png" descr=""/>
            <wp:cNvGraphicFramePr>
              <a:graphicFrameLocks noChangeAspect="1"/>
            </wp:cNvGraphicFramePr>
            <a:graphic>
              <a:graphicData uri="http://schemas.openxmlformats.org/drawingml/2006/picture">
                <pic:pic>
                  <pic:nvPicPr>
                    <pic:cNvPr id="22" name="image35.png"/>
                    <pic:cNvPicPr/>
                  </pic:nvPicPr>
                  <pic:blipFill>
                    <a:blip r:embed="rId69" cstate="print"/>
                    <a:stretch>
                      <a:fillRect/>
                    </a:stretch>
                  </pic:blipFill>
                  <pic:spPr>
                    <a:xfrm>
                      <a:off x="0" y="0"/>
                      <a:ext cx="5221362" cy="3085147"/>
                    </a:xfrm>
                    <a:prstGeom prst="rect">
                      <a:avLst/>
                    </a:prstGeom>
                  </pic:spPr>
                </pic:pic>
              </a:graphicData>
            </a:graphic>
          </wp:inline>
        </w:drawing>
      </w:r>
      <w:r>
        <w:rPr>
          <w:rFonts w:ascii="宋体" w:hAnsi="宋体" w:cs="宋体" w:eastAsia="宋体" w:hint="default"/>
          <w:position w:val="-96"/>
          <w:sz w:val="20"/>
          <w:szCs w:val="20"/>
        </w:rPr>
      </w:r>
    </w:p>
    <w:p>
      <w:pPr>
        <w:spacing w:line="240" w:lineRule="auto" w:before="5"/>
        <w:rPr>
          <w:rFonts w:ascii="宋体" w:hAnsi="宋体" w:cs="宋体" w:eastAsia="宋体" w:hint="default"/>
          <w:b/>
          <w:bCs/>
          <w:sz w:val="19"/>
          <w:szCs w:val="19"/>
        </w:rPr>
      </w:pPr>
    </w:p>
    <w:p>
      <w:pPr>
        <w:spacing w:before="0"/>
        <w:ind w:left="618" w:right="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三</w:t>
      </w:r>
      <w:r>
        <w:rPr>
          <w:rFonts w:ascii="宋体" w:hAnsi="宋体" w:cs="宋体" w:eastAsia="宋体" w:hint="default"/>
          <w:b/>
          <w:bCs/>
          <w:sz w:val="24"/>
          <w:szCs w:val="24"/>
        </w:rPr>
        <w:t>)</w:t>
      </w:r>
      <w:r>
        <w:rPr>
          <w:rFonts w:ascii="宋体" w:hAnsi="宋体" w:cs="宋体" w:eastAsia="宋体" w:hint="default"/>
          <w:b/>
          <w:bCs/>
          <w:spacing w:val="-92"/>
          <w:sz w:val="24"/>
          <w:szCs w:val="24"/>
        </w:rPr>
        <w:t> </w:t>
      </w:r>
      <w:r>
        <w:rPr>
          <w:rFonts w:ascii="宋体" w:hAnsi="宋体" w:cs="宋体" w:eastAsia="宋体" w:hint="default"/>
          <w:b/>
          <w:bCs/>
          <w:sz w:val="24"/>
          <w:szCs w:val="24"/>
        </w:rPr>
        <w:t>公司无其他持股在</w:t>
      </w:r>
      <w:r>
        <w:rPr>
          <w:rFonts w:ascii="宋体" w:hAnsi="宋体" w:cs="宋体" w:eastAsia="宋体" w:hint="default"/>
          <w:b/>
          <w:bCs/>
          <w:spacing w:val="-61"/>
          <w:sz w:val="24"/>
          <w:szCs w:val="24"/>
        </w:rPr>
        <w:t> </w:t>
      </w:r>
      <w:r>
        <w:rPr>
          <w:rFonts w:ascii="宋体" w:hAnsi="宋体" w:cs="宋体" w:eastAsia="宋体" w:hint="default"/>
          <w:b/>
          <w:bCs/>
          <w:sz w:val="24"/>
          <w:szCs w:val="24"/>
        </w:rPr>
        <w:t>10%</w:t>
      </w:r>
      <w:r>
        <w:rPr>
          <w:rFonts w:ascii="宋体" w:hAnsi="宋体" w:cs="宋体" w:eastAsia="宋体" w:hint="default"/>
          <w:b/>
          <w:bCs/>
          <w:sz w:val="24"/>
          <w:szCs w:val="24"/>
        </w:rPr>
        <w:t>以上（含</w:t>
      </w:r>
      <w:r>
        <w:rPr>
          <w:rFonts w:ascii="宋体" w:hAnsi="宋体" w:cs="宋体" w:eastAsia="宋体" w:hint="default"/>
          <w:b/>
          <w:bCs/>
          <w:spacing w:val="-64"/>
          <w:sz w:val="24"/>
          <w:szCs w:val="24"/>
        </w:rPr>
        <w:t> </w:t>
      </w:r>
      <w:r>
        <w:rPr>
          <w:rFonts w:ascii="宋体" w:hAnsi="宋体" w:cs="宋体" w:eastAsia="宋体" w:hint="default"/>
          <w:b/>
          <w:bCs/>
          <w:sz w:val="24"/>
          <w:szCs w:val="24"/>
        </w:rPr>
        <w:t>10%</w:t>
      </w:r>
      <w:r>
        <w:rPr>
          <w:rFonts w:ascii="宋体" w:hAnsi="宋体" w:cs="宋体" w:eastAsia="宋体" w:hint="default"/>
          <w:b/>
          <w:bCs/>
          <w:sz w:val="24"/>
          <w:szCs w:val="24"/>
        </w:rPr>
        <w:t>）的法人股东情况</w:t>
      </w:r>
      <w:r>
        <w:rPr>
          <w:rFonts w:ascii="宋体" w:hAnsi="宋体" w:cs="宋体" w:eastAsia="宋体" w:hint="default"/>
          <w:sz w:val="24"/>
          <w:szCs w:val="24"/>
        </w:rPr>
      </w:r>
    </w:p>
    <w:p>
      <w:pPr>
        <w:spacing w:after="0"/>
        <w:jc w:val="left"/>
        <w:rPr>
          <w:rFonts w:ascii="宋体" w:hAnsi="宋体" w:cs="宋体" w:eastAsia="宋体" w:hint="default"/>
          <w:sz w:val="24"/>
          <w:szCs w:val="24"/>
        </w:rPr>
        <w:sectPr>
          <w:pgSz w:w="11910" w:h="16850"/>
          <w:pgMar w:header="852" w:footer="1195" w:top="1540" w:bottom="1380" w:left="1660" w:right="164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1"/>
          <w:szCs w:val="21"/>
        </w:rPr>
      </w:pPr>
    </w:p>
    <w:p>
      <w:pPr>
        <w:pStyle w:val="Heading4"/>
        <w:tabs>
          <w:tab w:pos="6433" w:val="left" w:leader="none"/>
        </w:tabs>
        <w:spacing w:line="240" w:lineRule="auto"/>
        <w:ind w:left="5157" w:right="0"/>
        <w:jc w:val="left"/>
        <w:rPr>
          <w:rFonts w:ascii="黑体" w:hAnsi="黑体" w:cs="黑体" w:eastAsia="黑体" w:hint="default"/>
        </w:rPr>
      </w:pPr>
      <w:r>
        <w:rPr>
          <w:rFonts w:ascii="黑体" w:hAnsi="黑体" w:cs="黑体" w:eastAsia="黑体" w:hint="default"/>
        </w:rPr>
        <w:t>第六节</w:t>
        <w:tab/>
        <w:t>董事、监事、高级管理人员和员工情况</w:t>
      </w:r>
    </w:p>
    <w:p>
      <w:pPr>
        <w:spacing w:line="240" w:lineRule="auto" w:before="0"/>
        <w:rPr>
          <w:rFonts w:ascii="黑体" w:hAnsi="黑体" w:cs="黑体" w:eastAsia="黑体" w:hint="default"/>
          <w:sz w:val="30"/>
          <w:szCs w:val="30"/>
        </w:rPr>
      </w:pPr>
    </w:p>
    <w:p>
      <w:pPr>
        <w:pStyle w:val="Heading6"/>
        <w:spacing w:line="240" w:lineRule="auto" w:before="230"/>
        <w:ind w:left="620" w:right="0"/>
        <w:jc w:val="left"/>
      </w:pPr>
      <w:r>
        <w:rPr/>
        <w:t>一、</w:t>
      </w:r>
      <w:r>
        <w:rPr>
          <w:spacing w:val="-48"/>
        </w:rPr>
        <w:t> </w:t>
      </w:r>
      <w:r>
        <w:rPr/>
        <w:t>董事、监事和高级管理人员的情况</w:t>
      </w:r>
    </w:p>
    <w:p>
      <w:pPr>
        <w:spacing w:line="240" w:lineRule="auto" w:before="6"/>
        <w:rPr>
          <w:rFonts w:ascii="黑体" w:hAnsi="黑体" w:cs="黑体" w:eastAsia="黑体" w:hint="default"/>
          <w:sz w:val="27"/>
          <w:szCs w:val="27"/>
        </w:rPr>
      </w:pPr>
    </w:p>
    <w:p>
      <w:pPr>
        <w:pStyle w:val="Heading7"/>
        <w:tabs>
          <w:tab w:pos="1273" w:val="left" w:leader="none"/>
        </w:tabs>
        <w:spacing w:line="240" w:lineRule="auto"/>
        <w:ind w:left="567" w:right="0"/>
        <w:jc w:val="left"/>
        <w:rPr>
          <w:b w:val="0"/>
          <w:bCs w:val="0"/>
        </w:rPr>
      </w:pPr>
      <w:r>
        <w:rPr>
          <w:rFonts w:ascii="宋体" w:hAnsi="宋体" w:cs="宋体" w:eastAsia="宋体" w:hint="default"/>
          <w:w w:val="95"/>
        </w:rPr>
        <w:t>(</w:t>
      </w:r>
      <w:r>
        <w:rPr>
          <w:w w:val="95"/>
        </w:rPr>
        <w:t>一</w:t>
      </w:r>
      <w:r>
        <w:rPr>
          <w:rFonts w:ascii="宋体" w:hAnsi="宋体" w:cs="宋体" w:eastAsia="宋体" w:hint="default"/>
          <w:w w:val="95"/>
        </w:rPr>
        <w:t>)</w:t>
        <w:tab/>
      </w:r>
      <w:r>
        <w:rPr/>
        <w:t>董事、监事和高级管理人员持股变动及报酬情况</w:t>
      </w:r>
      <w:r>
        <w:rPr>
          <w:b w:val="0"/>
          <w:bCs w:val="0"/>
        </w:rPr>
      </w:r>
    </w:p>
    <w:p>
      <w:pPr>
        <w:spacing w:line="240" w:lineRule="auto" w:before="10"/>
        <w:rPr>
          <w:rFonts w:ascii="宋体" w:hAnsi="宋体" w:cs="宋体" w:eastAsia="宋体" w:hint="default"/>
          <w:b/>
          <w:bCs/>
          <w:sz w:val="13"/>
          <w:szCs w:val="13"/>
        </w:rPr>
      </w:pPr>
    </w:p>
    <w:tbl>
      <w:tblPr>
        <w:tblW w:w="0" w:type="auto"/>
        <w:jc w:val="left"/>
        <w:tblInd w:w="106" w:type="dxa"/>
        <w:tblLayout w:type="fixed"/>
        <w:tblCellMar>
          <w:top w:w="0" w:type="dxa"/>
          <w:left w:w="0" w:type="dxa"/>
          <w:bottom w:w="0" w:type="dxa"/>
          <w:right w:w="0" w:type="dxa"/>
        </w:tblCellMar>
        <w:tblLook w:val="01E0"/>
      </w:tblPr>
      <w:tblGrid>
        <w:gridCol w:w="1114"/>
        <w:gridCol w:w="1483"/>
        <w:gridCol w:w="742"/>
        <w:gridCol w:w="745"/>
        <w:gridCol w:w="1757"/>
        <w:gridCol w:w="1846"/>
        <w:gridCol w:w="1133"/>
        <w:gridCol w:w="1195"/>
        <w:gridCol w:w="1597"/>
        <w:gridCol w:w="1260"/>
        <w:gridCol w:w="1147"/>
      </w:tblGrid>
      <w:tr>
        <w:trPr>
          <w:trHeight w:val="1604" w:hRule="exact"/>
        </w:trPr>
        <w:tc>
          <w:tcPr>
            <w:tcW w:w="11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姓名</w:t>
            </w:r>
          </w:p>
        </w:tc>
        <w:tc>
          <w:tcPr>
            <w:tcW w:w="148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74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性别</w:t>
            </w:r>
          </w:p>
        </w:tc>
        <w:tc>
          <w:tcPr>
            <w:tcW w:w="74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28"/>
                <w:szCs w:val="28"/>
              </w:rPr>
            </w:pPr>
          </w:p>
          <w:p>
            <w:pPr>
              <w:pStyle w:val="TableParagraph"/>
              <w:spacing w:line="240" w:lineRule="auto"/>
              <w:ind w:left="155" w:right="0"/>
              <w:jc w:val="left"/>
              <w:rPr>
                <w:rFonts w:ascii="宋体" w:hAnsi="宋体" w:cs="宋体" w:eastAsia="宋体" w:hint="default"/>
                <w:sz w:val="21"/>
                <w:szCs w:val="21"/>
              </w:rPr>
            </w:pPr>
            <w:r>
              <w:rPr>
                <w:rFonts w:ascii="宋体" w:hAnsi="宋体" w:cs="宋体" w:eastAsia="宋体" w:hint="default"/>
                <w:sz w:val="21"/>
                <w:szCs w:val="21"/>
              </w:rPr>
              <w:t>年龄</w:t>
            </w:r>
          </w:p>
        </w:tc>
        <w:tc>
          <w:tcPr>
            <w:tcW w:w="175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28"/>
                <w:szCs w:val="28"/>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任期起始日期</w:t>
            </w:r>
          </w:p>
        </w:tc>
        <w:tc>
          <w:tcPr>
            <w:tcW w:w="1846"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28"/>
                <w:szCs w:val="28"/>
              </w:rPr>
            </w:pPr>
          </w:p>
          <w:p>
            <w:pPr>
              <w:pStyle w:val="TableParagraph"/>
              <w:spacing w:line="240" w:lineRule="auto"/>
              <w:ind w:left="2" w:right="0"/>
              <w:jc w:val="center"/>
              <w:rPr>
                <w:rFonts w:ascii="宋体" w:hAnsi="宋体" w:cs="宋体" w:eastAsia="宋体" w:hint="default"/>
                <w:sz w:val="21"/>
                <w:szCs w:val="21"/>
              </w:rPr>
            </w:pPr>
            <w:r>
              <w:rPr>
                <w:rFonts w:ascii="宋体" w:hAnsi="宋体" w:cs="宋体" w:eastAsia="宋体" w:hint="default"/>
                <w:sz w:val="21"/>
                <w:szCs w:val="21"/>
              </w:rPr>
              <w:t>任期终止日期</w:t>
            </w:r>
          </w:p>
        </w:tc>
        <w:tc>
          <w:tcPr>
            <w:tcW w:w="1133"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28"/>
                <w:szCs w:val="28"/>
              </w:rPr>
            </w:pPr>
          </w:p>
          <w:p>
            <w:pPr>
              <w:pStyle w:val="TableParagraph"/>
              <w:spacing w:line="240" w:lineRule="auto"/>
              <w:ind w:right="31"/>
              <w:jc w:val="right"/>
              <w:rPr>
                <w:rFonts w:ascii="宋体" w:hAnsi="宋体" w:cs="宋体" w:eastAsia="宋体" w:hint="default"/>
                <w:sz w:val="21"/>
                <w:szCs w:val="21"/>
              </w:rPr>
            </w:pPr>
            <w:r>
              <w:rPr>
                <w:rFonts w:ascii="宋体" w:hAnsi="宋体" w:cs="宋体" w:eastAsia="宋体" w:hint="default"/>
                <w:spacing w:val="-1"/>
                <w:sz w:val="21"/>
                <w:szCs w:val="21"/>
              </w:rPr>
              <w:t>年初持股数</w:t>
            </w:r>
          </w:p>
        </w:tc>
        <w:tc>
          <w:tcPr>
            <w:tcW w:w="119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28"/>
                <w:szCs w:val="28"/>
              </w:rPr>
            </w:pPr>
          </w:p>
          <w:p>
            <w:pPr>
              <w:pStyle w:val="TableParagraph"/>
              <w:spacing w:line="240" w:lineRule="auto"/>
              <w:ind w:right="65"/>
              <w:jc w:val="right"/>
              <w:rPr>
                <w:rFonts w:ascii="宋体" w:hAnsi="宋体" w:cs="宋体" w:eastAsia="宋体" w:hint="default"/>
                <w:sz w:val="21"/>
                <w:szCs w:val="21"/>
              </w:rPr>
            </w:pPr>
            <w:r>
              <w:rPr>
                <w:rFonts w:ascii="宋体" w:hAnsi="宋体" w:cs="宋体" w:eastAsia="宋体" w:hint="default"/>
                <w:spacing w:val="-1"/>
                <w:sz w:val="21"/>
                <w:szCs w:val="21"/>
              </w:rPr>
              <w:t>年末持股数</w:t>
            </w:r>
          </w:p>
        </w:tc>
        <w:tc>
          <w:tcPr>
            <w:tcW w:w="159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0"/>
              <w:ind w:right="0"/>
              <w:jc w:val="left"/>
              <w:rPr>
                <w:rFonts w:ascii="宋体" w:hAnsi="宋体" w:cs="宋体" w:eastAsia="宋体" w:hint="default"/>
                <w:b/>
                <w:bCs/>
                <w:sz w:val="28"/>
                <w:szCs w:val="28"/>
              </w:rPr>
            </w:pPr>
          </w:p>
          <w:p>
            <w:pPr>
              <w:pStyle w:val="TableParagraph"/>
              <w:spacing w:line="240" w:lineRule="auto"/>
              <w:ind w:right="370"/>
              <w:jc w:val="right"/>
              <w:rPr>
                <w:rFonts w:ascii="宋体" w:hAnsi="宋体" w:cs="宋体" w:eastAsia="宋体" w:hint="default"/>
                <w:sz w:val="21"/>
                <w:szCs w:val="21"/>
              </w:rPr>
            </w:pPr>
            <w:r>
              <w:rPr>
                <w:rFonts w:ascii="宋体" w:hAnsi="宋体" w:cs="宋体" w:eastAsia="宋体" w:hint="default"/>
                <w:spacing w:val="-1"/>
                <w:sz w:val="21"/>
                <w:szCs w:val="21"/>
              </w:rPr>
              <w:t>变动原因</w:t>
            </w:r>
          </w:p>
        </w:tc>
        <w:tc>
          <w:tcPr>
            <w:tcW w:w="126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8" w:lineRule="auto" w:before="30"/>
              <w:ind w:left="24" w:right="16" w:hanging="1"/>
              <w:jc w:val="center"/>
              <w:rPr>
                <w:rFonts w:ascii="宋体" w:hAnsi="宋体" w:cs="宋体" w:eastAsia="宋体" w:hint="default"/>
                <w:sz w:val="21"/>
                <w:szCs w:val="21"/>
              </w:rPr>
            </w:pPr>
            <w:r>
              <w:rPr>
                <w:rFonts w:ascii="宋体" w:hAnsi="宋体" w:cs="宋体" w:eastAsia="宋体" w:hint="default"/>
                <w:sz w:val="21"/>
                <w:szCs w:val="21"/>
              </w:rPr>
              <w:t>报告期内从</w:t>
            </w:r>
            <w:r>
              <w:rPr>
                <w:rFonts w:ascii="宋体" w:hAnsi="宋体" w:cs="宋体" w:eastAsia="宋体" w:hint="default"/>
                <w:w w:val="100"/>
                <w:sz w:val="21"/>
                <w:szCs w:val="21"/>
              </w:rPr>
              <w:t> </w:t>
            </w:r>
            <w:r>
              <w:rPr>
                <w:rFonts w:ascii="宋体" w:hAnsi="宋体" w:cs="宋体" w:eastAsia="宋体" w:hint="default"/>
                <w:sz w:val="21"/>
                <w:szCs w:val="21"/>
              </w:rPr>
              <w:t>公司领取的</w:t>
            </w:r>
            <w:r>
              <w:rPr>
                <w:rFonts w:ascii="宋体" w:hAnsi="宋体" w:cs="宋体" w:eastAsia="宋体" w:hint="default"/>
                <w:w w:val="100"/>
                <w:sz w:val="21"/>
                <w:szCs w:val="21"/>
              </w:rPr>
              <w:t> </w:t>
            </w:r>
            <w:r>
              <w:rPr>
                <w:rFonts w:ascii="宋体" w:hAnsi="宋体" w:cs="宋体" w:eastAsia="宋体" w:hint="default"/>
                <w:spacing w:val="-11"/>
                <w:sz w:val="21"/>
                <w:szCs w:val="21"/>
              </w:rPr>
              <w:t>报酬总额（万</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19"/>
                <w:w w:val="100"/>
                <w:sz w:val="21"/>
                <w:szCs w:val="21"/>
              </w:rPr>
              <w:t>元）（税前）</w:t>
            </w:r>
          </w:p>
        </w:tc>
        <w:tc>
          <w:tcPr>
            <w:tcW w:w="1147"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348" w:lineRule="auto" w:before="30"/>
              <w:ind w:left="43" w:right="38"/>
              <w:jc w:val="center"/>
              <w:rPr>
                <w:rFonts w:ascii="宋体" w:hAnsi="宋体" w:cs="宋体" w:eastAsia="宋体" w:hint="default"/>
                <w:sz w:val="21"/>
                <w:szCs w:val="21"/>
              </w:rPr>
            </w:pPr>
            <w:r>
              <w:rPr>
                <w:rFonts w:ascii="宋体" w:hAnsi="宋体" w:cs="宋体" w:eastAsia="宋体" w:hint="default"/>
                <w:sz w:val="21"/>
                <w:szCs w:val="21"/>
              </w:rPr>
              <w:t>是否在股东</w:t>
            </w:r>
            <w:r>
              <w:rPr>
                <w:rFonts w:ascii="宋体" w:hAnsi="宋体" w:cs="宋体" w:eastAsia="宋体" w:hint="default"/>
                <w:w w:val="100"/>
                <w:sz w:val="21"/>
                <w:szCs w:val="21"/>
              </w:rPr>
              <w:t> </w:t>
            </w:r>
            <w:r>
              <w:rPr>
                <w:rFonts w:ascii="宋体" w:hAnsi="宋体" w:cs="宋体" w:eastAsia="宋体" w:hint="default"/>
                <w:sz w:val="21"/>
                <w:szCs w:val="21"/>
              </w:rPr>
              <w:t>单位或其他</w:t>
            </w:r>
            <w:r>
              <w:rPr>
                <w:rFonts w:ascii="宋体" w:hAnsi="宋体" w:cs="宋体" w:eastAsia="宋体" w:hint="default"/>
                <w:w w:val="100"/>
                <w:sz w:val="21"/>
                <w:szCs w:val="21"/>
              </w:rPr>
              <w:t> </w:t>
            </w:r>
            <w:r>
              <w:rPr>
                <w:rFonts w:ascii="宋体" w:hAnsi="宋体" w:cs="宋体" w:eastAsia="宋体" w:hint="default"/>
                <w:sz w:val="21"/>
                <w:szCs w:val="21"/>
              </w:rPr>
              <w:t>关联单位领</w:t>
            </w:r>
            <w:r>
              <w:rPr>
                <w:rFonts w:ascii="宋体" w:hAnsi="宋体" w:cs="宋体" w:eastAsia="宋体" w:hint="default"/>
                <w:w w:val="100"/>
                <w:sz w:val="21"/>
                <w:szCs w:val="21"/>
              </w:rPr>
              <w:t> </w:t>
            </w:r>
            <w:r>
              <w:rPr>
                <w:rFonts w:ascii="宋体" w:hAnsi="宋体" w:cs="宋体" w:eastAsia="宋体" w:hint="default"/>
                <w:sz w:val="21"/>
                <w:szCs w:val="21"/>
              </w:rPr>
              <w:t>取薪酬</w:t>
            </w:r>
          </w:p>
        </w:tc>
      </w:tr>
      <w:tr>
        <w:trPr>
          <w:trHeight w:val="806"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张波</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pacing w:val="-8"/>
                <w:sz w:val="21"/>
                <w:szCs w:val="21"/>
              </w:rPr>
              <w:t>董事长、总经理</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20"/>
              <w:jc w:val="right"/>
              <w:rPr>
                <w:rFonts w:ascii="Calibri" w:hAnsi="Calibri" w:cs="Calibri" w:eastAsia="Calibri" w:hint="default"/>
                <w:sz w:val="21"/>
                <w:szCs w:val="21"/>
              </w:rPr>
            </w:pPr>
            <w:r>
              <w:rPr>
                <w:rFonts w:ascii="Calibri"/>
                <w:sz w:val="21"/>
              </w:rPr>
              <w:t>49</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03</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Calibri" w:hAnsi="Calibri" w:cs="Calibri" w:eastAsia="Calibri" w:hint="default"/>
                <w:sz w:val="21"/>
                <w:szCs w:val="21"/>
              </w:rPr>
              <w:t>09</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41"/>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08</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28,100,000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70,250,000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298"/>
              <w:jc w:val="right"/>
              <w:rPr>
                <w:rFonts w:ascii="宋体" w:hAnsi="宋体" w:cs="宋体" w:eastAsia="宋体" w:hint="default"/>
                <w:sz w:val="21"/>
                <w:szCs w:val="21"/>
              </w:rPr>
            </w:pPr>
            <w:r>
              <w:rPr>
                <w:rFonts w:ascii="宋体" w:hAnsi="宋体" w:cs="宋体" w:eastAsia="宋体" w:hint="default"/>
                <w:spacing w:val="-1"/>
                <w:sz w:val="21"/>
                <w:szCs w:val="21"/>
              </w:rPr>
              <w:t>公积金转股本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28.27</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46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04"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张频</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525" w:right="19" w:hanging="504"/>
              <w:jc w:val="left"/>
              <w:rPr>
                <w:rFonts w:ascii="宋体" w:hAnsi="宋体" w:cs="宋体" w:eastAsia="宋体" w:hint="default"/>
                <w:sz w:val="21"/>
                <w:szCs w:val="21"/>
              </w:rPr>
            </w:pPr>
            <w:r>
              <w:rPr>
                <w:rFonts w:ascii="宋体" w:hAnsi="宋体" w:cs="宋体" w:eastAsia="宋体" w:hint="default"/>
                <w:spacing w:val="-7"/>
                <w:sz w:val="21"/>
                <w:szCs w:val="21"/>
              </w:rPr>
              <w:t>副董事长、副总</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经理</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20"/>
              <w:jc w:val="right"/>
              <w:rPr>
                <w:rFonts w:ascii="Calibri" w:hAnsi="Calibri" w:cs="Calibri" w:eastAsia="Calibri" w:hint="default"/>
                <w:sz w:val="21"/>
                <w:szCs w:val="21"/>
              </w:rPr>
            </w:pPr>
            <w:r>
              <w:rPr>
                <w:rFonts w:ascii="Calibri"/>
                <w:sz w:val="21"/>
              </w:rPr>
              <w:t>46</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03</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Calibri" w:hAnsi="Calibri" w:cs="Calibri" w:eastAsia="Calibri" w:hint="default"/>
                <w:sz w:val="21"/>
                <w:szCs w:val="21"/>
              </w:rPr>
              <w:t>09</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41"/>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08</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19,400,000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48,500,000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298"/>
              <w:jc w:val="right"/>
              <w:rPr>
                <w:rFonts w:ascii="宋体" w:hAnsi="宋体" w:cs="宋体" w:eastAsia="宋体" w:hint="default"/>
                <w:sz w:val="21"/>
                <w:szCs w:val="21"/>
              </w:rPr>
            </w:pPr>
            <w:r>
              <w:rPr>
                <w:rFonts w:ascii="宋体" w:hAnsi="宋体" w:cs="宋体" w:eastAsia="宋体" w:hint="default"/>
                <w:spacing w:val="-1"/>
                <w:sz w:val="21"/>
                <w:szCs w:val="21"/>
              </w:rPr>
              <w:t>公积金转股本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24.15</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463" w:right="0"/>
              <w:jc w:val="lef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07"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李乐霓</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董事</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20"/>
              <w:jc w:val="right"/>
              <w:rPr>
                <w:rFonts w:ascii="Calibri" w:hAnsi="Calibri" w:cs="Calibri" w:eastAsia="Calibri" w:hint="default"/>
                <w:sz w:val="21"/>
                <w:szCs w:val="21"/>
              </w:rPr>
            </w:pPr>
            <w:r>
              <w:rPr>
                <w:rFonts w:ascii="Calibri"/>
                <w:sz w:val="21"/>
              </w:rPr>
              <w:t>48</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03</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Calibri" w:hAnsi="Calibri" w:cs="Calibri" w:eastAsia="Calibri" w:hint="default"/>
                <w:sz w:val="21"/>
                <w:szCs w:val="21"/>
              </w:rPr>
              <w:t>09</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41"/>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08</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1,000,000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2,500,000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right="298"/>
              <w:jc w:val="right"/>
              <w:rPr>
                <w:rFonts w:ascii="宋体" w:hAnsi="宋体" w:cs="宋体" w:eastAsia="宋体" w:hint="default"/>
                <w:sz w:val="21"/>
                <w:szCs w:val="21"/>
              </w:rPr>
            </w:pPr>
            <w:r>
              <w:rPr>
                <w:rFonts w:ascii="宋体" w:hAnsi="宋体" w:cs="宋体" w:eastAsia="宋体" w:hint="default"/>
                <w:spacing w:val="-1"/>
                <w:sz w:val="21"/>
                <w:szCs w:val="21"/>
              </w:rPr>
              <w:t>公积金转股本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0.00</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463" w:right="0"/>
              <w:jc w:val="left"/>
              <w:rPr>
                <w:rFonts w:ascii="宋体" w:hAnsi="宋体" w:cs="宋体" w:eastAsia="宋体" w:hint="default"/>
                <w:sz w:val="21"/>
                <w:szCs w:val="21"/>
              </w:rPr>
            </w:pPr>
            <w:r>
              <w:rPr>
                <w:rFonts w:ascii="宋体" w:hAnsi="宋体" w:cs="宋体" w:eastAsia="宋体" w:hint="default"/>
                <w:w w:val="100"/>
                <w:sz w:val="21"/>
                <w:szCs w:val="21"/>
              </w:rPr>
              <w:t>是</w:t>
            </w:r>
          </w:p>
        </w:tc>
      </w:tr>
    </w:tbl>
    <w:p>
      <w:pPr>
        <w:spacing w:after="0" w:line="240" w:lineRule="auto"/>
        <w:jc w:val="left"/>
        <w:rPr>
          <w:rFonts w:ascii="宋体" w:hAnsi="宋体" w:cs="宋体" w:eastAsia="宋体" w:hint="default"/>
          <w:sz w:val="21"/>
          <w:szCs w:val="21"/>
        </w:rPr>
        <w:sectPr>
          <w:headerReference w:type="default" r:id="rId70"/>
          <w:footerReference w:type="default" r:id="rId71"/>
          <w:pgSz w:w="16850" w:h="11910" w:orient="landscape"/>
          <w:pgMar w:header="852" w:footer="1193" w:top="1540" w:bottom="1380" w:left="1300" w:right="1300"/>
          <w:pgNumType w:start="56"/>
        </w:sectPr>
      </w:pPr>
    </w:p>
    <w:p>
      <w:pPr>
        <w:spacing w:line="240" w:lineRule="auto" w:before="11"/>
        <w:rPr>
          <w:rFonts w:ascii="Times New Roman" w:hAnsi="Times New Roman" w:cs="Times New Roman" w:eastAsia="Times New Roman" w:hint="default"/>
          <w:sz w:val="21"/>
          <w:szCs w:val="21"/>
        </w:rPr>
      </w:pPr>
    </w:p>
    <w:tbl>
      <w:tblPr>
        <w:tblW w:w="0" w:type="auto"/>
        <w:jc w:val="left"/>
        <w:tblInd w:w="106" w:type="dxa"/>
        <w:tblLayout w:type="fixed"/>
        <w:tblCellMar>
          <w:top w:w="0" w:type="dxa"/>
          <w:left w:w="0" w:type="dxa"/>
          <w:bottom w:w="0" w:type="dxa"/>
          <w:right w:w="0" w:type="dxa"/>
        </w:tblCellMar>
        <w:tblLook w:val="01E0"/>
      </w:tblPr>
      <w:tblGrid>
        <w:gridCol w:w="1114"/>
        <w:gridCol w:w="1483"/>
        <w:gridCol w:w="742"/>
        <w:gridCol w:w="745"/>
        <w:gridCol w:w="1757"/>
        <w:gridCol w:w="1846"/>
        <w:gridCol w:w="1133"/>
        <w:gridCol w:w="1195"/>
        <w:gridCol w:w="1597"/>
        <w:gridCol w:w="1260"/>
        <w:gridCol w:w="1147"/>
      </w:tblGrid>
      <w:tr>
        <w:trPr>
          <w:trHeight w:val="806"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柳晓川</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5"/>
              <w:jc w:val="right"/>
              <w:rPr>
                <w:rFonts w:ascii="Calibri" w:hAnsi="Calibri" w:cs="Calibri" w:eastAsia="Calibri" w:hint="default"/>
                <w:sz w:val="21"/>
                <w:szCs w:val="21"/>
              </w:rPr>
            </w:pPr>
            <w:r>
              <w:rPr>
                <w:rFonts w:ascii="Calibri"/>
                <w:spacing w:val="-4"/>
                <w:sz w:val="21"/>
              </w:rPr>
              <w:t>70</w:t>
            </w:r>
            <w:r>
              <w:rPr>
                <w:rFonts w:ascii="Calibri"/>
                <w:sz w:val="21"/>
              </w:rPr>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03</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Calibri" w:hAnsi="Calibri" w:cs="Calibri" w:eastAsia="Calibri" w:hint="default"/>
                <w:sz w:val="21"/>
                <w:szCs w:val="21"/>
              </w:rPr>
              <w:t>09</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41"/>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08</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5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6.00</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04"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李定安</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2"/>
              <w:jc w:val="right"/>
              <w:rPr>
                <w:rFonts w:ascii="Calibri" w:hAnsi="Calibri" w:cs="Calibri" w:eastAsia="Calibri" w:hint="default"/>
                <w:sz w:val="21"/>
                <w:szCs w:val="21"/>
              </w:rPr>
            </w:pPr>
            <w:r>
              <w:rPr>
                <w:rFonts w:ascii="Calibri"/>
                <w:spacing w:val="-2"/>
                <w:sz w:val="21"/>
              </w:rPr>
              <w:t>67</w:t>
            </w:r>
            <w:r>
              <w:rPr>
                <w:rFonts w:ascii="Calibri"/>
                <w:sz w:val="21"/>
              </w:rPr>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03</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Calibri" w:hAnsi="Calibri" w:cs="Calibri" w:eastAsia="Calibri" w:hint="default"/>
                <w:sz w:val="21"/>
                <w:szCs w:val="21"/>
              </w:rPr>
              <w:t>09</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41"/>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08</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5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6.00</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07"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范文梅</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sz w:val="21"/>
              </w:rPr>
              <w:t>45</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03</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Calibri" w:hAnsi="Calibri" w:cs="Calibri" w:eastAsia="Calibri" w:hint="default"/>
                <w:sz w:val="21"/>
                <w:szCs w:val="21"/>
              </w:rPr>
              <w:t>09</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right="41"/>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08</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5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Times New Roman" w:hAnsi="Times New Roman" w:cs="Times New Roman" w:eastAsia="Times New Roman" w:hint="default"/>
                <w:sz w:val="23"/>
                <w:szCs w:val="23"/>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12.06</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06"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张晨</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女</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sz w:val="21"/>
              </w:rPr>
              <w:t>29</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03</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Calibri" w:hAnsi="Calibri" w:cs="Calibri" w:eastAsia="Calibri" w:hint="default"/>
                <w:sz w:val="21"/>
                <w:szCs w:val="21"/>
              </w:rPr>
              <w:t>09</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41"/>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08</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30,000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75,000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公积金转股本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6.05</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06"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张振民</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监事</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sz w:val="21"/>
              </w:rPr>
              <w:t>50</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03</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Calibri" w:hAnsi="Calibri" w:cs="Calibri" w:eastAsia="Calibri" w:hint="default"/>
                <w:sz w:val="21"/>
                <w:szCs w:val="21"/>
              </w:rPr>
              <w:t>09</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41"/>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08</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5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8.97</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07"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黄伟宁</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420" w:right="19" w:hanging="399"/>
              <w:jc w:val="left"/>
              <w:rPr>
                <w:rFonts w:ascii="宋体" w:hAnsi="宋体" w:cs="宋体" w:eastAsia="宋体" w:hint="default"/>
                <w:sz w:val="21"/>
                <w:szCs w:val="21"/>
              </w:rPr>
            </w:pPr>
            <w:r>
              <w:rPr>
                <w:rFonts w:ascii="宋体" w:hAnsi="宋体" w:cs="宋体" w:eastAsia="宋体" w:hint="default"/>
                <w:spacing w:val="-8"/>
                <w:sz w:val="21"/>
                <w:szCs w:val="21"/>
              </w:rPr>
              <w:t>董事会秘书、副</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总经理</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sz w:val="21"/>
              </w:rPr>
              <w:t>49</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03</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Calibri" w:hAnsi="Calibri" w:cs="Calibri" w:eastAsia="Calibri" w:hint="default"/>
                <w:sz w:val="21"/>
                <w:szCs w:val="21"/>
              </w:rPr>
              <w:t>09</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41"/>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08</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250,000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625,000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公积金转股本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23.91</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06"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张瑞斌</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总工程师</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sz w:val="21"/>
              </w:rPr>
              <w:t>42</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2009</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03</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Calibri" w:hAnsi="Calibri" w:cs="Calibri" w:eastAsia="Calibri" w:hint="default"/>
                <w:sz w:val="21"/>
                <w:szCs w:val="21"/>
              </w:rPr>
              <w:t>09</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41"/>
              <w:jc w:val="center"/>
              <w:rPr>
                <w:rFonts w:ascii="宋体" w:hAnsi="宋体" w:cs="宋体" w:eastAsia="宋体" w:hint="default"/>
                <w:sz w:val="21"/>
                <w:szCs w:val="21"/>
              </w:rPr>
            </w:pPr>
            <w:r>
              <w:rPr>
                <w:rFonts w:ascii="Calibri" w:hAnsi="Calibri" w:cs="Calibri" w:eastAsia="Calibri" w:hint="default"/>
                <w:sz w:val="21"/>
                <w:szCs w:val="21"/>
              </w:rPr>
              <w:t>2012</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03</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08</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250,000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625,000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left="23" w:right="0"/>
              <w:jc w:val="left"/>
              <w:rPr>
                <w:rFonts w:ascii="宋体" w:hAnsi="宋体" w:cs="宋体" w:eastAsia="宋体" w:hint="default"/>
                <w:sz w:val="21"/>
                <w:szCs w:val="21"/>
              </w:rPr>
            </w:pPr>
            <w:r>
              <w:rPr>
                <w:rFonts w:ascii="宋体" w:hAnsi="宋体" w:cs="宋体" w:eastAsia="宋体" w:hint="default"/>
                <w:sz w:val="21"/>
                <w:szCs w:val="21"/>
              </w:rPr>
              <w:t>公积金转股本</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23.87</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04" w:hRule="exact"/>
        </w:trPr>
        <w:tc>
          <w:tcPr>
            <w:tcW w:w="1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黄光明</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财务总监</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sz w:val="21"/>
              </w:rPr>
              <w:t>42</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Calibri" w:hAnsi="Calibri" w:cs="Calibri" w:eastAsia="Calibri" w:hint="default"/>
                <w:sz w:val="21"/>
                <w:szCs w:val="21"/>
              </w:rPr>
              <w:t>2011</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62"/>
                <w:sz w:val="21"/>
                <w:szCs w:val="21"/>
              </w:rPr>
              <w:t> </w:t>
            </w:r>
            <w:r>
              <w:rPr>
                <w:rFonts w:ascii="Calibri" w:hAnsi="Calibri" w:cs="Calibri" w:eastAsia="Calibri" w:hint="default"/>
                <w:sz w:val="21"/>
                <w:szCs w:val="21"/>
              </w:rPr>
              <w:t>08</w:t>
            </w:r>
            <w:r>
              <w:rPr>
                <w:rFonts w:ascii="Calibri" w:hAnsi="Calibri" w:cs="Calibri" w:eastAsia="Calibri"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65"/>
                <w:sz w:val="21"/>
                <w:szCs w:val="21"/>
              </w:rPr>
              <w:t> </w:t>
            </w:r>
            <w:r>
              <w:rPr>
                <w:rFonts w:ascii="Calibri" w:hAnsi="Calibri" w:cs="Calibri" w:eastAsia="Calibri" w:hint="default"/>
                <w:sz w:val="21"/>
                <w:szCs w:val="21"/>
              </w:rPr>
              <w:t>12</w:t>
            </w:r>
            <w:r>
              <w:rPr>
                <w:rFonts w:ascii="Calibri" w:hAnsi="Calibri" w:cs="Calibri" w:eastAsia="Calibri" w:hint="default"/>
                <w:spacing w:val="-6"/>
                <w:sz w:val="21"/>
                <w:szCs w:val="21"/>
              </w:rPr>
              <w:t> </w:t>
            </w:r>
            <w:r>
              <w:rPr>
                <w:rFonts w:ascii="宋体" w:hAnsi="宋体" w:cs="宋体" w:eastAsia="宋体" w:hint="default"/>
                <w:sz w:val="21"/>
                <w:szCs w:val="21"/>
              </w:rPr>
              <w:t>日</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41"/>
              <w:jc w:val="center"/>
              <w:rPr>
                <w:rFonts w:ascii="宋体" w:hAnsi="宋体" w:cs="宋体" w:eastAsia="宋体" w:hint="default"/>
                <w:sz w:val="21"/>
                <w:szCs w:val="21"/>
              </w:rPr>
            </w:pPr>
            <w:r>
              <w:rPr>
                <w:rFonts w:ascii="Calibri" w:hAnsi="Calibri" w:cs="Calibri" w:eastAsia="Calibri" w:hint="default"/>
                <w:sz w:val="21"/>
                <w:szCs w:val="21"/>
              </w:rPr>
              <w:t>2014</w:t>
            </w:r>
            <w:r>
              <w:rPr>
                <w:rFonts w:ascii="Calibri" w:hAnsi="Calibri" w:cs="Calibri" w:eastAsia="Calibri"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Calibri" w:hAnsi="Calibri" w:cs="Calibri" w:eastAsia="Calibri" w:hint="default"/>
                <w:sz w:val="21"/>
                <w:szCs w:val="21"/>
              </w:rPr>
              <w:t>08</w:t>
            </w:r>
            <w:r>
              <w:rPr>
                <w:rFonts w:ascii="Calibri" w:hAnsi="Calibri" w:cs="Calibri" w:eastAsia="Calibri"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Calibri" w:hAnsi="Calibri" w:cs="Calibri" w:eastAsia="Calibri" w:hint="default"/>
                <w:sz w:val="21"/>
                <w:szCs w:val="21"/>
              </w:rPr>
              <w:t>11</w:t>
            </w:r>
            <w:r>
              <w:rPr>
                <w:rFonts w:ascii="Calibri" w:hAnsi="Calibri" w:cs="Calibri" w:eastAsia="Calibri" w:hint="default"/>
                <w:spacing w:val="3"/>
                <w:sz w:val="21"/>
                <w:szCs w:val="21"/>
              </w:rPr>
              <w:t> </w:t>
            </w:r>
            <w:r>
              <w:rPr>
                <w:rFonts w:ascii="宋体" w:hAnsi="宋体" w:cs="宋体" w:eastAsia="宋体" w:hint="default"/>
                <w:sz w:val="21"/>
                <w:szCs w:val="21"/>
              </w:rPr>
              <w:t>日</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20"/>
              <w:jc w:val="right"/>
              <w:rPr>
                <w:rFonts w:ascii="Calibri" w:hAnsi="Calibri" w:cs="Calibri" w:eastAsia="Calibri" w:hint="default"/>
                <w:sz w:val="21"/>
                <w:szCs w:val="21"/>
              </w:rPr>
            </w:pPr>
            <w:r>
              <w:rPr>
                <w:rFonts w:ascii="Calibri"/>
                <w:w w:val="100"/>
                <w:sz w:val="21"/>
              </w:rPr>
              <w:t>0</w:t>
            </w:r>
          </w:p>
        </w:tc>
        <w:tc>
          <w:tcPr>
            <w:tcW w:w="1597" w:type="dxa"/>
            <w:tcBorders>
              <w:top w:val="single" w:sz="4" w:space="0" w:color="000000"/>
              <w:left w:val="single" w:sz="4" w:space="0" w:color="000000"/>
              <w:bottom w:val="single" w:sz="4" w:space="0" w:color="000000"/>
              <w:right w:val="single" w:sz="4" w:space="0" w:color="000000"/>
            </w:tcBorders>
          </w:tcPr>
          <w:p>
            <w:pP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3"/>
                <w:szCs w:val="23"/>
              </w:rPr>
            </w:pPr>
          </w:p>
          <w:p>
            <w:pPr>
              <w:pStyle w:val="TableParagraph"/>
              <w:spacing w:line="240" w:lineRule="auto"/>
              <w:ind w:right="18"/>
              <w:jc w:val="right"/>
              <w:rPr>
                <w:rFonts w:ascii="Calibri" w:hAnsi="Calibri" w:cs="Calibri" w:eastAsia="Calibri" w:hint="default"/>
                <w:sz w:val="21"/>
                <w:szCs w:val="21"/>
              </w:rPr>
            </w:pPr>
            <w:r>
              <w:rPr>
                <w:rFonts w:ascii="Calibri"/>
                <w:spacing w:val="-1"/>
                <w:sz w:val="21"/>
              </w:rPr>
              <w:t>24.89</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9"/>
                <w:szCs w:val="19"/>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07" w:hRule="exact"/>
        </w:trPr>
        <w:tc>
          <w:tcPr>
            <w:tcW w:w="1114"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right="0"/>
              <w:jc w:val="left"/>
              <w:rPr>
                <w:rFonts w:ascii="Times New Roman" w:hAnsi="Times New Roman" w:cs="Times New Roman" w:eastAsia="Times New Roman" w:hint="default"/>
                <w:sz w:val="20"/>
                <w:szCs w:val="20"/>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4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w:t>
            </w:r>
          </w:p>
        </w:tc>
        <w:tc>
          <w:tcPr>
            <w:tcW w:w="74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2"/>
              <w:jc w:val="center"/>
              <w:rPr>
                <w:rFonts w:ascii="Calibri" w:hAnsi="Calibri" w:cs="Calibri" w:eastAsia="Calibri" w:hint="default"/>
                <w:sz w:val="21"/>
                <w:szCs w:val="21"/>
              </w:rPr>
            </w:pPr>
            <w:r>
              <w:rPr>
                <w:rFonts w:ascii="Calibri"/>
                <w:w w:val="100"/>
                <w:sz w:val="21"/>
              </w:rPr>
              <w:t>-</w:t>
            </w:r>
          </w:p>
        </w:tc>
        <w:tc>
          <w:tcPr>
            <w:tcW w:w="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1"/>
              <w:jc w:val="center"/>
              <w:rPr>
                <w:rFonts w:ascii="Calibri" w:hAnsi="Calibri" w:cs="Calibri" w:eastAsia="Calibri" w:hint="default"/>
                <w:sz w:val="21"/>
                <w:szCs w:val="21"/>
              </w:rPr>
            </w:pPr>
            <w:r>
              <w:rPr>
                <w:rFonts w:ascii="Calibri"/>
                <w:w w:val="100"/>
                <w:sz w:val="21"/>
              </w:rPr>
              <w:t>-</w:t>
            </w:r>
          </w:p>
        </w:tc>
        <w:tc>
          <w:tcPr>
            <w:tcW w:w="17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w:t>
            </w:r>
          </w:p>
        </w:tc>
        <w:tc>
          <w:tcPr>
            <w:tcW w:w="18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21"/>
              <w:jc w:val="right"/>
              <w:rPr>
                <w:rFonts w:ascii="Calibri" w:hAnsi="Calibri" w:cs="Calibri" w:eastAsia="Calibri" w:hint="default"/>
                <w:sz w:val="21"/>
                <w:szCs w:val="21"/>
              </w:rPr>
            </w:pPr>
            <w:r>
              <w:rPr>
                <w:rFonts w:ascii="Calibri"/>
                <w:spacing w:val="-1"/>
                <w:sz w:val="21"/>
              </w:rPr>
              <w:t>49,030,000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21"/>
              <w:jc w:val="right"/>
              <w:rPr>
                <w:rFonts w:ascii="Calibri" w:hAnsi="Calibri" w:cs="Calibri" w:eastAsia="Calibri" w:hint="default"/>
                <w:sz w:val="21"/>
                <w:szCs w:val="21"/>
              </w:rPr>
            </w:pPr>
            <w:r>
              <w:rPr>
                <w:rFonts w:ascii="Calibri"/>
                <w:spacing w:val="-2"/>
                <w:sz w:val="21"/>
              </w:rPr>
              <w:t>122,575,000</w:t>
            </w:r>
          </w:p>
        </w:tc>
        <w:tc>
          <w:tcPr>
            <w:tcW w:w="15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0"/>
              <w:jc w:val="center"/>
              <w:rPr>
                <w:rFonts w:ascii="Calibri" w:hAnsi="Calibri" w:cs="Calibri" w:eastAsia="Calibri" w:hint="default"/>
                <w:sz w:val="21"/>
                <w:szCs w:val="21"/>
              </w:rPr>
            </w:pPr>
            <w:r>
              <w:rPr>
                <w:rFonts w:ascii="Calibri"/>
                <w:w w:val="100"/>
                <w:sz w:val="21"/>
              </w:rPr>
              <w:t>-</w:t>
            </w:r>
          </w:p>
        </w:tc>
        <w:tc>
          <w:tcPr>
            <w:tcW w:w="12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right="18"/>
              <w:jc w:val="right"/>
              <w:rPr>
                <w:rFonts w:ascii="Calibri" w:hAnsi="Calibri" w:cs="Calibri" w:eastAsia="Calibri" w:hint="default"/>
                <w:sz w:val="21"/>
                <w:szCs w:val="21"/>
              </w:rPr>
            </w:pPr>
            <w:r>
              <w:rPr>
                <w:rFonts w:ascii="Calibri"/>
                <w:spacing w:val="-2"/>
                <w:sz w:val="21"/>
              </w:rPr>
              <w:t>164.17</w:t>
            </w:r>
          </w:p>
        </w:tc>
        <w:tc>
          <w:tcPr>
            <w:tcW w:w="114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23"/>
                <w:szCs w:val="23"/>
              </w:rPr>
            </w:pPr>
          </w:p>
          <w:p>
            <w:pPr>
              <w:pStyle w:val="TableParagraph"/>
              <w:spacing w:line="240" w:lineRule="auto"/>
              <w:ind w:left="2" w:right="0"/>
              <w:jc w:val="center"/>
              <w:rPr>
                <w:rFonts w:ascii="Calibri" w:hAnsi="Calibri" w:cs="Calibri" w:eastAsia="Calibri" w:hint="default"/>
                <w:sz w:val="21"/>
                <w:szCs w:val="21"/>
              </w:rPr>
            </w:pPr>
            <w:r>
              <w:rPr>
                <w:rFonts w:ascii="Calibri"/>
                <w:w w:val="100"/>
                <w:sz w:val="21"/>
              </w:rPr>
              <w:t>-</w:t>
            </w:r>
          </w:p>
        </w:tc>
      </w:tr>
    </w:tbl>
    <w:p>
      <w:pPr>
        <w:spacing w:after="0" w:line="240" w:lineRule="auto"/>
        <w:jc w:val="center"/>
        <w:rPr>
          <w:rFonts w:ascii="Calibri" w:hAnsi="Calibri" w:cs="Calibri" w:eastAsia="Calibri" w:hint="default"/>
          <w:sz w:val="21"/>
          <w:szCs w:val="21"/>
        </w:rPr>
        <w:sectPr>
          <w:pgSz w:w="16850" w:h="11910" w:orient="landscape"/>
          <w:pgMar w:header="852" w:footer="1193" w:top="1540" w:bottom="1380" w:left="1300" w:right="1300"/>
        </w:sectPr>
      </w:pPr>
    </w:p>
    <w:p>
      <w:pPr>
        <w:spacing w:line="240" w:lineRule="auto" w:before="4"/>
        <w:rPr>
          <w:rFonts w:ascii="Times New Roman" w:hAnsi="Times New Roman" w:cs="Times New Roman" w:eastAsia="Times New Roman" w:hint="default"/>
          <w:sz w:val="12"/>
          <w:szCs w:val="12"/>
        </w:rPr>
      </w:pPr>
    </w:p>
    <w:p>
      <w:pPr>
        <w:spacing w:line="456" w:lineRule="auto" w:before="26"/>
        <w:ind w:left="565" w:right="219" w:firstLine="55"/>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一</w:t>
      </w:r>
      <w:r>
        <w:rPr>
          <w:rFonts w:ascii="宋体" w:hAnsi="宋体" w:cs="宋体" w:eastAsia="宋体" w:hint="default"/>
          <w:b/>
          <w:bCs/>
          <w:sz w:val="24"/>
          <w:szCs w:val="24"/>
        </w:rPr>
        <w:t>) </w:t>
      </w:r>
      <w:r>
        <w:rPr>
          <w:rFonts w:ascii="宋体" w:hAnsi="宋体" w:cs="宋体" w:eastAsia="宋体" w:hint="default"/>
          <w:b/>
          <w:bCs/>
          <w:spacing w:val="-7"/>
          <w:sz w:val="24"/>
          <w:szCs w:val="24"/>
        </w:rPr>
        <w:t>现任董事、监事、高级管理人员最近 </w:t>
      </w:r>
      <w:r>
        <w:rPr>
          <w:rFonts w:ascii="宋体" w:hAnsi="宋体" w:cs="宋体" w:eastAsia="宋体" w:hint="default"/>
          <w:b/>
          <w:bCs/>
          <w:sz w:val="24"/>
          <w:szCs w:val="24"/>
        </w:rPr>
        <w:t>5</w:t>
      </w:r>
      <w:r>
        <w:rPr>
          <w:rFonts w:ascii="宋体" w:hAnsi="宋体" w:cs="宋体" w:eastAsia="宋体" w:hint="default"/>
          <w:b/>
          <w:bCs/>
          <w:spacing w:val="-8"/>
          <w:sz w:val="24"/>
          <w:szCs w:val="24"/>
        </w:rPr>
        <w:t> </w:t>
      </w:r>
      <w:r>
        <w:rPr>
          <w:rFonts w:ascii="宋体" w:hAnsi="宋体" w:cs="宋体" w:eastAsia="宋体" w:hint="default"/>
          <w:b/>
          <w:bCs/>
          <w:sz w:val="24"/>
          <w:szCs w:val="24"/>
        </w:rPr>
        <w:t>年的主要工作经历及兼职情况</w:t>
      </w:r>
      <w:r>
        <w:rPr>
          <w:rFonts w:ascii="宋体" w:hAnsi="宋体" w:cs="宋体" w:eastAsia="宋体" w:hint="default"/>
          <w:b/>
          <w:bCs/>
          <w:w w:val="99"/>
          <w:sz w:val="24"/>
          <w:szCs w:val="24"/>
        </w:rPr>
        <w:t> </w:t>
      </w:r>
      <w:r>
        <w:rPr>
          <w:rFonts w:ascii="宋体" w:hAnsi="宋体" w:cs="宋体" w:eastAsia="宋体" w:hint="default"/>
          <w:b/>
          <w:bCs/>
          <w:sz w:val="24"/>
          <w:szCs w:val="24"/>
        </w:rPr>
        <w:t>1</w:t>
      </w:r>
      <w:r>
        <w:rPr>
          <w:rFonts w:ascii="宋体" w:hAnsi="宋体" w:cs="宋体" w:eastAsia="宋体" w:hint="default"/>
          <w:b/>
          <w:bCs/>
          <w:sz w:val="24"/>
          <w:szCs w:val="24"/>
        </w:rPr>
        <w:t>、</w:t>
      </w:r>
      <w:r>
        <w:rPr>
          <w:rFonts w:ascii="宋体" w:hAnsi="宋体" w:cs="宋体" w:eastAsia="宋体" w:hint="default"/>
          <w:b/>
          <w:bCs/>
          <w:spacing w:val="-59"/>
          <w:sz w:val="24"/>
          <w:szCs w:val="24"/>
        </w:rPr>
        <w:t> </w:t>
      </w:r>
      <w:r>
        <w:rPr>
          <w:rFonts w:ascii="宋体" w:hAnsi="宋体" w:cs="宋体" w:eastAsia="宋体" w:hint="default"/>
          <w:b/>
          <w:bCs/>
          <w:sz w:val="24"/>
          <w:szCs w:val="24"/>
        </w:rPr>
        <w:t>现任董事情况</w:t>
      </w:r>
      <w:r>
        <w:rPr>
          <w:rFonts w:ascii="宋体" w:hAnsi="宋体" w:cs="宋体" w:eastAsia="宋体" w:hint="default"/>
          <w:b/>
          <w:bCs/>
          <w:w w:val="99"/>
          <w:sz w:val="24"/>
          <w:szCs w:val="24"/>
        </w:rPr>
        <w:t> </w:t>
      </w:r>
      <w:r>
        <w:rPr>
          <w:rFonts w:ascii="宋体" w:hAnsi="宋体" w:cs="宋体" w:eastAsia="宋体" w:hint="default"/>
          <w:spacing w:val="-3"/>
          <w:sz w:val="24"/>
          <w:szCs w:val="24"/>
        </w:rPr>
        <w:t>根据《公司章程》，公司董事会由九名董事组成。截至本报告签署日，公司</w:t>
      </w:r>
    </w:p>
    <w:p>
      <w:pPr>
        <w:pStyle w:val="BodyText"/>
        <w:spacing w:line="240" w:lineRule="auto" w:before="67"/>
        <w:ind w:right="101"/>
        <w:jc w:val="left"/>
      </w:pPr>
      <w:r>
        <w:rPr/>
        <w:t>共有董事</w:t>
      </w:r>
      <w:r>
        <w:rPr>
          <w:spacing w:val="-61"/>
        </w:rPr>
        <w:t> </w:t>
      </w:r>
      <w:r>
        <w:rPr>
          <w:rFonts w:ascii="宋体" w:hAnsi="宋体" w:cs="宋体" w:eastAsia="宋体" w:hint="default"/>
        </w:rPr>
        <w:t>5</w:t>
      </w:r>
      <w:r>
        <w:rPr>
          <w:rFonts w:ascii="宋体" w:hAnsi="宋体" w:cs="宋体" w:eastAsia="宋体" w:hint="default"/>
          <w:spacing w:val="-60"/>
        </w:rPr>
        <w:t> </w:t>
      </w:r>
      <w:r>
        <w:rPr/>
        <w:t>名，基本情况如下：</w:t>
      </w:r>
    </w:p>
    <w:p>
      <w:pPr>
        <w:spacing w:line="240" w:lineRule="auto" w:before="6"/>
        <w:rPr>
          <w:rFonts w:ascii="宋体" w:hAnsi="宋体" w:cs="宋体" w:eastAsia="宋体" w:hint="default"/>
          <w:sz w:val="21"/>
          <w:szCs w:val="21"/>
        </w:rPr>
      </w:pPr>
    </w:p>
    <w:p>
      <w:pPr>
        <w:pStyle w:val="BodyText"/>
        <w:spacing w:line="444" w:lineRule="auto"/>
        <w:ind w:right="101" w:firstLine="427"/>
        <w:jc w:val="left"/>
        <w:rPr>
          <w:rFonts w:ascii="新宋体" w:hAnsi="新宋体" w:cs="新宋体" w:eastAsia="新宋体" w:hint="default"/>
        </w:rPr>
      </w:pPr>
      <w:r>
        <w:rPr>
          <w:rFonts w:ascii="宋体" w:hAnsi="宋体" w:cs="宋体" w:eastAsia="宋体" w:hint="default"/>
          <w:b/>
          <w:bCs/>
        </w:rPr>
        <w:t>(1)</w:t>
      </w:r>
      <w:r>
        <w:rPr>
          <w:rFonts w:ascii="宋体" w:hAnsi="宋体" w:cs="宋体" w:eastAsia="宋体" w:hint="default"/>
          <w:b/>
          <w:bCs/>
          <w:spacing w:val="-69"/>
        </w:rPr>
        <w:t> </w:t>
      </w:r>
      <w:r>
        <w:rPr>
          <w:rFonts w:ascii="新宋体" w:hAnsi="新宋体" w:cs="新宋体" w:eastAsia="新宋体" w:hint="default"/>
          <w:b/>
          <w:bCs/>
          <w:spacing w:val="-6"/>
        </w:rPr>
        <w:t>张波先生：</w:t>
      </w:r>
      <w:r>
        <w:rPr>
          <w:rFonts w:ascii="新宋体" w:hAnsi="新宋体" w:cs="新宋体" w:eastAsia="新宋体" w:hint="default"/>
          <w:spacing w:val="-6"/>
        </w:rPr>
        <w:t>董事长，</w:t>
      </w:r>
      <w:r>
        <w:rPr>
          <w:rFonts w:ascii="Times New Roman" w:hAnsi="Times New Roman" w:cs="Times New Roman" w:eastAsia="Times New Roman" w:hint="default"/>
          <w:spacing w:val="-6"/>
        </w:rPr>
        <w:t>1963</w:t>
      </w:r>
      <w:r>
        <w:rPr>
          <w:rFonts w:ascii="Times New Roman" w:hAnsi="Times New Roman" w:cs="Times New Roman" w:eastAsia="Times New Roman" w:hint="default"/>
          <w:spacing w:val="2"/>
        </w:rPr>
        <w:t> </w:t>
      </w:r>
      <w:r>
        <w:rPr>
          <w:rFonts w:ascii="新宋体" w:hAnsi="新宋体" w:cs="新宋体" w:eastAsia="新宋体" w:hint="default"/>
          <w:spacing w:val="-4"/>
        </w:rPr>
        <w:t>年出生，毕业于华南工学院（现华南理工大学）</w:t>
      </w:r>
      <w:r>
        <w:rPr>
          <w:rFonts w:ascii="新宋体" w:hAnsi="新宋体" w:cs="新宋体" w:eastAsia="新宋体" w:hint="default"/>
        </w:rPr>
        <w:t> </w:t>
      </w:r>
      <w:r>
        <w:rPr>
          <w:rFonts w:ascii="新宋体" w:hAnsi="新宋体" w:cs="新宋体" w:eastAsia="新宋体" w:hint="default"/>
          <w:spacing w:val="-3"/>
        </w:rPr>
        <w:t>计算机系，获学士学位。曾任职于广东电子研究所担任技术骨干，并先后担任过</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spacing w:val="-3"/>
        </w:rPr>
        <w:t>大型电子公司厂长、总经理等职务；是本公司及安居宝品牌的主要创始人，目前</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spacing w:val="-3"/>
        </w:rPr>
        <w:t>担任本公司董事长兼总经理。张波先生是楼宇对讲行业标准的起草者之一，曾被</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spacing w:val="-5"/>
        </w:rPr>
        <w:t>评为“中国安防十大领军人物”，获得“中国安防十年开拓奖”和“改革开放</w:t>
      </w:r>
      <w:r>
        <w:rPr>
          <w:rFonts w:ascii="新宋体" w:hAnsi="新宋体" w:cs="新宋体" w:eastAsia="新宋体" w:hint="default"/>
          <w:spacing w:val="-52"/>
        </w:rPr>
        <w:t> </w:t>
      </w:r>
      <w:r>
        <w:rPr>
          <w:rFonts w:ascii="Times New Roman" w:hAnsi="Times New Roman" w:cs="Times New Roman" w:eastAsia="Times New Roman" w:hint="default"/>
        </w:rPr>
        <w:t>30</w:t>
      </w:r>
      <w:r>
        <w:rPr>
          <w:rFonts w:ascii="Times New Roman" w:hAnsi="Times New Roman" w:cs="Times New Roman" w:eastAsia="Times New Roman" w:hint="default"/>
          <w:spacing w:val="-44"/>
        </w:rPr>
        <w:t> </w:t>
      </w:r>
      <w:r>
        <w:rPr>
          <w:rFonts w:ascii="新宋体" w:hAnsi="新宋体" w:cs="新宋体" w:eastAsia="新宋体" w:hint="default"/>
        </w:rPr>
        <w:t>年影响中国安防</w:t>
      </w:r>
      <w:r>
        <w:rPr>
          <w:rFonts w:ascii="新宋体" w:hAnsi="新宋体" w:cs="新宋体" w:eastAsia="新宋体" w:hint="default"/>
          <w:spacing w:val="-59"/>
        </w:rPr>
        <w:t> </w:t>
      </w:r>
      <w:r>
        <w:rPr>
          <w:rFonts w:ascii="Times New Roman" w:hAnsi="Times New Roman" w:cs="Times New Roman" w:eastAsia="Times New Roman" w:hint="default"/>
        </w:rPr>
        <w:t>30</w:t>
      </w:r>
      <w:r>
        <w:rPr>
          <w:rFonts w:ascii="Times New Roman" w:hAnsi="Times New Roman" w:cs="Times New Roman" w:eastAsia="Times New Roman" w:hint="default"/>
          <w:spacing w:val="2"/>
        </w:rPr>
        <w:t> </w:t>
      </w:r>
      <w:r>
        <w:rPr>
          <w:rFonts w:ascii="新宋体" w:hAnsi="新宋体" w:cs="新宋体" w:eastAsia="新宋体" w:hint="default"/>
          <w:spacing w:val="-20"/>
        </w:rPr>
        <w:t>人”殊荣，</w:t>
      </w:r>
      <w:r>
        <w:rPr>
          <w:rFonts w:ascii="Times New Roman" w:hAnsi="Times New Roman" w:cs="Times New Roman" w:eastAsia="Times New Roman" w:hint="default"/>
          <w:spacing w:val="-20"/>
        </w:rPr>
        <w:t>2009</w:t>
      </w:r>
      <w:r>
        <w:rPr>
          <w:rFonts w:ascii="Times New Roman" w:hAnsi="Times New Roman" w:cs="Times New Roman" w:eastAsia="Times New Roman" w:hint="default"/>
          <w:spacing w:val="2"/>
        </w:rPr>
        <w:t> </w:t>
      </w:r>
      <w:r>
        <w:rPr>
          <w:rFonts w:ascii="新宋体" w:hAnsi="新宋体" w:cs="新宋体" w:eastAsia="新宋体" w:hint="default"/>
          <w:spacing w:val="-5"/>
        </w:rPr>
        <w:t>年被广东省安全技术防范行业协会聘任为“广</w:t>
      </w:r>
      <w:r>
        <w:rPr>
          <w:rFonts w:ascii="新宋体" w:hAnsi="新宋体" w:cs="新宋体" w:eastAsia="新宋体" w:hint="default"/>
          <w:spacing w:val="-115"/>
        </w:rPr>
        <w:t> </w:t>
      </w:r>
      <w:r>
        <w:rPr>
          <w:rFonts w:ascii="新宋体" w:hAnsi="新宋体" w:cs="新宋体" w:eastAsia="新宋体" w:hint="default"/>
          <w:spacing w:val="-115"/>
        </w:rPr>
      </w:r>
      <w:r>
        <w:rPr>
          <w:rFonts w:ascii="新宋体" w:hAnsi="新宋体" w:cs="新宋体" w:eastAsia="新宋体" w:hint="default"/>
          <w:spacing w:val="-8"/>
        </w:rPr>
        <w:t>东省安全技术防范专家委员会专家”。张波先生董事任职经</w:t>
      </w:r>
      <w:r>
        <w:rPr>
          <w:rFonts w:ascii="新宋体" w:hAnsi="新宋体" w:cs="新宋体" w:eastAsia="新宋体" w:hint="default"/>
          <w:spacing w:val="-60"/>
        </w:rPr>
        <w:t> </w:t>
      </w:r>
      <w:r>
        <w:rPr>
          <w:rFonts w:ascii="Times New Roman" w:hAnsi="Times New Roman" w:cs="Times New Roman" w:eastAsia="Times New Roman" w:hint="default"/>
        </w:rPr>
        <w:t>2009 </w:t>
      </w:r>
      <w:r>
        <w:rPr>
          <w:rFonts w:ascii="新宋体" w:hAnsi="新宋体" w:cs="新宋体" w:eastAsia="新宋体" w:hint="default"/>
        </w:rPr>
        <w:t>年</w:t>
      </w:r>
      <w:r>
        <w:rPr>
          <w:rFonts w:ascii="新宋体" w:hAnsi="新宋体" w:cs="新宋体" w:eastAsia="新宋体" w:hint="default"/>
          <w:spacing w:val="-60"/>
        </w:rPr>
        <w:t> </w:t>
      </w:r>
      <w:r>
        <w:rPr>
          <w:rFonts w:ascii="Times New Roman" w:hAnsi="Times New Roman" w:cs="Times New Roman" w:eastAsia="Times New Roman" w:hint="default"/>
        </w:rPr>
        <w:t>3 </w:t>
      </w:r>
      <w:r>
        <w:rPr>
          <w:rFonts w:ascii="新宋体" w:hAnsi="新宋体" w:cs="新宋体" w:eastAsia="新宋体" w:hint="default"/>
        </w:rPr>
        <w:t>月</w:t>
      </w:r>
      <w:r>
        <w:rPr>
          <w:rFonts w:ascii="新宋体" w:hAnsi="新宋体" w:cs="新宋体" w:eastAsia="新宋体" w:hint="default"/>
          <w:spacing w:val="-60"/>
        </w:rPr>
        <w:t> </w:t>
      </w:r>
      <w:r>
        <w:rPr>
          <w:rFonts w:ascii="Times New Roman" w:hAnsi="Times New Roman" w:cs="Times New Roman" w:eastAsia="Times New Roman" w:hint="default"/>
        </w:rPr>
        <w:t>9 </w:t>
      </w:r>
      <w:r>
        <w:rPr>
          <w:rFonts w:ascii="新宋体" w:hAnsi="新宋体" w:cs="新宋体" w:eastAsia="新宋体" w:hint="default"/>
        </w:rPr>
        <w:t>日召开</w:t>
      </w:r>
    </w:p>
    <w:p>
      <w:pPr>
        <w:pStyle w:val="BodyText"/>
        <w:spacing w:line="240" w:lineRule="auto" w:before="39"/>
        <w:ind w:right="101"/>
        <w:jc w:val="left"/>
        <w:rPr>
          <w:rFonts w:ascii="新宋体" w:hAnsi="新宋体" w:cs="新宋体" w:eastAsia="新宋体" w:hint="default"/>
        </w:rPr>
      </w:pPr>
      <w:r>
        <w:rPr>
          <w:rFonts w:ascii="新宋体" w:hAnsi="新宋体" w:cs="新宋体" w:eastAsia="新宋体" w:hint="default"/>
        </w:rPr>
        <w:t>的创立大会选举产生，任期</w:t>
      </w:r>
      <w:r>
        <w:rPr>
          <w:rFonts w:ascii="新宋体" w:hAnsi="新宋体" w:cs="新宋体" w:eastAsia="新宋体" w:hint="default"/>
          <w:spacing w:val="-60"/>
        </w:rPr>
        <w:t> </w:t>
      </w:r>
      <w:r>
        <w:rPr>
          <w:rFonts w:ascii="Times New Roman" w:hAnsi="Times New Roman" w:cs="Times New Roman" w:eastAsia="Times New Roman" w:hint="default"/>
        </w:rPr>
        <w:t>3 </w:t>
      </w:r>
      <w:r>
        <w:rPr>
          <w:rFonts w:ascii="新宋体" w:hAnsi="新宋体" w:cs="新宋体" w:eastAsia="新宋体" w:hint="default"/>
        </w:rPr>
        <w:t>年。</w:t>
      </w:r>
    </w:p>
    <w:p>
      <w:pPr>
        <w:spacing w:line="240" w:lineRule="auto" w:before="2"/>
        <w:rPr>
          <w:rFonts w:ascii="新宋体" w:hAnsi="新宋体" w:cs="新宋体" w:eastAsia="新宋体" w:hint="default"/>
          <w:sz w:val="20"/>
          <w:szCs w:val="20"/>
        </w:rPr>
      </w:pPr>
    </w:p>
    <w:p>
      <w:pPr>
        <w:pStyle w:val="BodyText"/>
        <w:spacing w:line="444" w:lineRule="auto"/>
        <w:ind w:right="228" w:firstLine="427"/>
        <w:jc w:val="both"/>
        <w:rPr>
          <w:rFonts w:ascii="Times New Roman" w:hAnsi="Times New Roman" w:cs="Times New Roman" w:eastAsia="Times New Roman" w:hint="default"/>
        </w:rPr>
      </w:pPr>
      <w:r>
        <w:rPr>
          <w:rFonts w:ascii="宋体" w:hAnsi="宋体" w:cs="宋体" w:eastAsia="宋体" w:hint="default"/>
          <w:b/>
          <w:bCs/>
        </w:rPr>
        <w:t>(2)</w:t>
      </w:r>
      <w:r>
        <w:rPr>
          <w:rFonts w:ascii="宋体" w:hAnsi="宋体" w:cs="宋体" w:eastAsia="宋体" w:hint="default"/>
          <w:b/>
          <w:bCs/>
          <w:spacing w:val="-78"/>
        </w:rPr>
        <w:t> </w:t>
      </w:r>
      <w:r>
        <w:rPr>
          <w:rFonts w:ascii="新宋体" w:hAnsi="新宋体" w:cs="新宋体" w:eastAsia="新宋体" w:hint="default"/>
          <w:b/>
          <w:bCs/>
          <w:spacing w:val="-3"/>
        </w:rPr>
        <w:t>张频先生：</w:t>
      </w:r>
      <w:r>
        <w:rPr>
          <w:rFonts w:ascii="新宋体" w:hAnsi="新宋体" w:cs="新宋体" w:eastAsia="新宋体" w:hint="default"/>
          <w:spacing w:val="-3"/>
        </w:rPr>
        <w:t>副董事长，</w:t>
      </w:r>
      <w:r>
        <w:rPr>
          <w:rFonts w:ascii="Times New Roman" w:hAnsi="Times New Roman" w:cs="Times New Roman" w:eastAsia="Times New Roman" w:hint="default"/>
          <w:spacing w:val="-3"/>
        </w:rPr>
        <w:t>1966</w:t>
      </w:r>
      <w:r>
        <w:rPr>
          <w:rFonts w:ascii="Times New Roman" w:hAnsi="Times New Roman" w:cs="Times New Roman" w:eastAsia="Times New Roman" w:hint="default"/>
          <w:spacing w:val="-9"/>
        </w:rPr>
        <w:t> </w:t>
      </w:r>
      <w:r>
        <w:rPr>
          <w:rFonts w:ascii="新宋体" w:hAnsi="新宋体" w:cs="新宋体" w:eastAsia="新宋体" w:hint="default"/>
          <w:spacing w:val="-3"/>
        </w:rPr>
        <w:t>年出生。</w:t>
      </w:r>
      <w:r>
        <w:rPr>
          <w:rFonts w:ascii="Times New Roman" w:hAnsi="Times New Roman" w:cs="Times New Roman" w:eastAsia="Times New Roman" w:hint="default"/>
          <w:spacing w:val="-3"/>
        </w:rPr>
        <w:t>2003</w:t>
      </w:r>
      <w:r>
        <w:rPr>
          <w:rFonts w:ascii="Times New Roman" w:hAnsi="Times New Roman" w:cs="Times New Roman" w:eastAsia="Times New Roman" w:hint="default"/>
          <w:spacing w:val="-9"/>
        </w:rPr>
        <w:t> </w:t>
      </w:r>
      <w:r>
        <w:rPr>
          <w:rFonts w:ascii="新宋体" w:hAnsi="新宋体" w:cs="新宋体" w:eastAsia="新宋体" w:hint="default"/>
        </w:rPr>
        <w:t>年至今，先后担任广州市安居 </w:t>
      </w:r>
      <w:r>
        <w:rPr>
          <w:rFonts w:ascii="新宋体" w:hAnsi="新宋体" w:cs="新宋体" w:eastAsia="新宋体" w:hint="default"/>
          <w:spacing w:val="-3"/>
        </w:rPr>
        <w:t>宝科技有限公司、广州市安居宝数码科技有限公司副总经理，目前担任本公司副</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董事长兼副总经理。张频先生董事任职由股东张波先生提名，经 </w:t>
      </w:r>
      <w:r>
        <w:rPr>
          <w:rFonts w:ascii="Times New Roman" w:hAnsi="Times New Roman" w:cs="Times New Roman" w:eastAsia="Times New Roman" w:hint="default"/>
        </w:rPr>
        <w:t>2009 </w:t>
      </w:r>
      <w:r>
        <w:rPr>
          <w:rFonts w:ascii="新宋体" w:hAnsi="新宋体" w:cs="新宋体" w:eastAsia="新宋体" w:hint="default"/>
        </w:rPr>
        <w:t>年 </w:t>
      </w:r>
      <w:r>
        <w:rPr>
          <w:rFonts w:ascii="Times New Roman" w:hAnsi="Times New Roman" w:cs="Times New Roman" w:eastAsia="Times New Roman" w:hint="default"/>
        </w:rPr>
        <w:t>3 </w:t>
      </w:r>
      <w:r>
        <w:rPr>
          <w:rFonts w:ascii="新宋体" w:hAnsi="新宋体" w:cs="新宋体" w:eastAsia="新宋体" w:hint="default"/>
        </w:rPr>
        <w:t>月</w:t>
      </w:r>
      <w:r>
        <w:rPr>
          <w:rFonts w:ascii="新宋体" w:hAnsi="新宋体" w:cs="新宋体" w:eastAsia="新宋体" w:hint="default"/>
          <w:spacing w:val="-85"/>
        </w:rPr>
        <w:t> </w:t>
      </w:r>
      <w:r>
        <w:rPr>
          <w:rFonts w:ascii="Times New Roman" w:hAnsi="Times New Roman" w:cs="Times New Roman" w:eastAsia="Times New Roman" w:hint="default"/>
        </w:rPr>
        <w:t>9</w:t>
      </w:r>
    </w:p>
    <w:p>
      <w:pPr>
        <w:pStyle w:val="BodyText"/>
        <w:spacing w:line="240" w:lineRule="auto" w:before="39"/>
        <w:ind w:right="101"/>
        <w:jc w:val="left"/>
        <w:rPr>
          <w:rFonts w:ascii="新宋体" w:hAnsi="新宋体" w:cs="新宋体" w:eastAsia="新宋体" w:hint="default"/>
        </w:rPr>
      </w:pPr>
      <w:r>
        <w:rPr>
          <w:rFonts w:ascii="新宋体" w:hAnsi="新宋体" w:cs="新宋体" w:eastAsia="新宋体" w:hint="default"/>
        </w:rPr>
        <w:t>日召开的创立大会选举产生，任期</w:t>
      </w:r>
      <w:r>
        <w:rPr>
          <w:rFonts w:ascii="新宋体" w:hAnsi="新宋体" w:cs="新宋体" w:eastAsia="新宋体" w:hint="default"/>
          <w:spacing w:val="-60"/>
        </w:rPr>
        <w:t> </w:t>
      </w:r>
      <w:r>
        <w:rPr>
          <w:rFonts w:ascii="Times New Roman" w:hAnsi="Times New Roman" w:cs="Times New Roman" w:eastAsia="Times New Roman" w:hint="default"/>
        </w:rPr>
        <w:t>3 </w:t>
      </w:r>
      <w:r>
        <w:rPr>
          <w:rFonts w:ascii="新宋体" w:hAnsi="新宋体" w:cs="新宋体" w:eastAsia="新宋体" w:hint="default"/>
        </w:rPr>
        <w:t>年。</w:t>
      </w:r>
    </w:p>
    <w:p>
      <w:pPr>
        <w:spacing w:line="240" w:lineRule="auto" w:before="1"/>
        <w:rPr>
          <w:rFonts w:ascii="新宋体" w:hAnsi="新宋体" w:cs="新宋体" w:eastAsia="新宋体" w:hint="default"/>
          <w:sz w:val="20"/>
          <w:szCs w:val="20"/>
        </w:rPr>
      </w:pPr>
    </w:p>
    <w:p>
      <w:pPr>
        <w:pStyle w:val="BodyText"/>
        <w:spacing w:line="444" w:lineRule="auto"/>
        <w:ind w:right="128" w:firstLine="427"/>
        <w:jc w:val="left"/>
        <w:rPr>
          <w:rFonts w:ascii="Times New Roman" w:hAnsi="Times New Roman" w:cs="Times New Roman" w:eastAsia="Times New Roman" w:hint="default"/>
        </w:rPr>
      </w:pPr>
      <w:r>
        <w:rPr>
          <w:rFonts w:ascii="宋体" w:hAnsi="宋体" w:cs="宋体" w:eastAsia="宋体" w:hint="default"/>
          <w:b/>
          <w:bCs/>
        </w:rPr>
        <w:t>(3)</w:t>
      </w:r>
      <w:r>
        <w:rPr>
          <w:rFonts w:ascii="宋体" w:hAnsi="宋体" w:cs="宋体" w:eastAsia="宋体" w:hint="default"/>
          <w:b/>
          <w:bCs/>
          <w:spacing w:val="-80"/>
        </w:rPr>
        <w:t> </w:t>
      </w:r>
      <w:r>
        <w:rPr>
          <w:rFonts w:ascii="新宋体" w:hAnsi="新宋体" w:cs="新宋体" w:eastAsia="新宋体" w:hint="default"/>
          <w:b/>
          <w:bCs/>
        </w:rPr>
        <w:t>李乐霓女士：</w:t>
      </w:r>
      <w:r>
        <w:rPr>
          <w:rFonts w:ascii="新宋体" w:hAnsi="新宋体" w:cs="新宋体" w:eastAsia="新宋体" w:hint="default"/>
        </w:rPr>
        <w:t>董事，</w:t>
      </w:r>
      <w:r>
        <w:rPr>
          <w:rFonts w:ascii="Times New Roman" w:hAnsi="Times New Roman" w:cs="Times New Roman" w:eastAsia="Times New Roman" w:hint="default"/>
        </w:rPr>
        <w:t>1964</w:t>
      </w:r>
      <w:r>
        <w:rPr>
          <w:rFonts w:ascii="Times New Roman" w:hAnsi="Times New Roman" w:cs="Times New Roman" w:eastAsia="Times New Roman" w:hint="default"/>
          <w:spacing w:val="-10"/>
        </w:rPr>
        <w:t> </w:t>
      </w:r>
      <w:r>
        <w:rPr>
          <w:rFonts w:ascii="新宋体" w:hAnsi="新宋体" w:cs="新宋体" w:eastAsia="新宋体" w:hint="default"/>
        </w:rPr>
        <w:t>年出生，毕业于广东工业大学（原名广东省建 </w:t>
      </w:r>
      <w:r>
        <w:rPr>
          <w:rFonts w:ascii="新宋体" w:hAnsi="新宋体" w:cs="新宋体" w:eastAsia="新宋体" w:hint="default"/>
          <w:spacing w:val="-3"/>
        </w:rPr>
        <w:t>筑工程专科学院）工业与民用建筑专业班。曾任职于广州市东山建筑设计院从事</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建筑设计工作，并于 </w:t>
      </w:r>
      <w:r>
        <w:rPr>
          <w:rFonts w:ascii="Times New Roman" w:hAnsi="Times New Roman" w:cs="Times New Roman" w:eastAsia="Times New Roman" w:hint="default"/>
        </w:rPr>
        <w:t>1992 </w:t>
      </w:r>
      <w:r>
        <w:rPr>
          <w:rFonts w:ascii="新宋体" w:hAnsi="新宋体" w:cs="新宋体" w:eastAsia="新宋体" w:hint="default"/>
        </w:rPr>
        <w:t>年 </w:t>
      </w:r>
      <w:r>
        <w:rPr>
          <w:rFonts w:ascii="Times New Roman" w:hAnsi="Times New Roman" w:cs="Times New Roman" w:eastAsia="Times New Roman" w:hint="default"/>
        </w:rPr>
        <w:t>12 </w:t>
      </w:r>
      <w:r>
        <w:rPr>
          <w:rFonts w:ascii="新宋体" w:hAnsi="新宋体" w:cs="新宋体" w:eastAsia="新宋体" w:hint="default"/>
        </w:rPr>
        <w:t>月被评审为建筑工程师；</w:t>
      </w:r>
      <w:r>
        <w:rPr>
          <w:rFonts w:ascii="Times New Roman" w:hAnsi="Times New Roman" w:cs="Times New Roman" w:eastAsia="Times New Roman" w:hint="default"/>
        </w:rPr>
        <w:t>2002</w:t>
      </w:r>
      <w:r>
        <w:rPr>
          <w:rFonts w:ascii="Times New Roman" w:hAnsi="Times New Roman" w:cs="Times New Roman" w:eastAsia="Times New Roman" w:hint="default"/>
          <w:spacing w:val="-28"/>
        </w:rPr>
        <w:t> </w:t>
      </w:r>
      <w:r>
        <w:rPr>
          <w:rFonts w:ascii="新宋体" w:hAnsi="新宋体" w:cs="新宋体" w:eastAsia="新宋体" w:hint="default"/>
        </w:rPr>
        <w:t>年，先后担任广 州市安居宝科技有限公司、广州市安居宝数码科技有限公司监事、审计部部长， 目前担任本公司董事。李乐霓女士董事任职由股东张波先生提名，经 </w:t>
      </w:r>
      <w:r>
        <w:rPr>
          <w:rFonts w:ascii="Times New Roman" w:hAnsi="Times New Roman" w:cs="Times New Roman" w:eastAsia="Times New Roman" w:hint="default"/>
        </w:rPr>
        <w:t>2009  </w:t>
      </w:r>
      <w:r>
        <w:rPr>
          <w:rFonts w:ascii="新宋体" w:hAnsi="新宋体" w:cs="新宋体" w:eastAsia="新宋体" w:hint="default"/>
        </w:rPr>
        <w:t>年</w:t>
      </w:r>
      <w:r>
        <w:rPr>
          <w:rFonts w:ascii="新宋体" w:hAnsi="新宋体" w:cs="新宋体" w:eastAsia="新宋体" w:hint="default"/>
          <w:spacing w:val="-86"/>
        </w:rPr>
        <w:t> </w:t>
      </w:r>
      <w:r>
        <w:rPr>
          <w:rFonts w:ascii="Times New Roman" w:hAnsi="Times New Roman" w:cs="Times New Roman" w:eastAsia="Times New Roman" w:hint="default"/>
        </w:rPr>
        <w:t>3</w:t>
      </w:r>
    </w:p>
    <w:p>
      <w:pPr>
        <w:pStyle w:val="BodyText"/>
        <w:spacing w:line="240" w:lineRule="auto" w:before="39"/>
        <w:ind w:right="101"/>
        <w:jc w:val="left"/>
        <w:rPr>
          <w:rFonts w:ascii="新宋体" w:hAnsi="新宋体" w:cs="新宋体" w:eastAsia="新宋体" w:hint="default"/>
        </w:rPr>
      </w:pPr>
      <w:r>
        <w:rPr>
          <w:rFonts w:ascii="新宋体" w:hAnsi="新宋体" w:cs="新宋体" w:eastAsia="新宋体" w:hint="default"/>
        </w:rPr>
        <w:t>月</w:t>
      </w:r>
      <w:r>
        <w:rPr>
          <w:rFonts w:ascii="新宋体" w:hAnsi="新宋体" w:cs="新宋体" w:eastAsia="新宋体" w:hint="default"/>
          <w:spacing w:val="-61"/>
        </w:rPr>
        <w:t> </w:t>
      </w:r>
      <w:r>
        <w:rPr>
          <w:rFonts w:ascii="Times New Roman" w:hAnsi="Times New Roman" w:cs="Times New Roman" w:eastAsia="Times New Roman" w:hint="default"/>
        </w:rPr>
        <w:t>9 </w:t>
      </w:r>
      <w:r>
        <w:rPr>
          <w:rFonts w:ascii="新宋体" w:hAnsi="新宋体" w:cs="新宋体" w:eastAsia="新宋体" w:hint="default"/>
        </w:rPr>
        <w:t>日召开的创立大会选举产生，任期</w:t>
      </w:r>
      <w:r>
        <w:rPr>
          <w:rFonts w:ascii="新宋体" w:hAnsi="新宋体" w:cs="新宋体" w:eastAsia="新宋体" w:hint="default"/>
          <w:spacing w:val="-60"/>
        </w:rPr>
        <w:t> </w:t>
      </w:r>
      <w:r>
        <w:rPr>
          <w:rFonts w:ascii="Times New Roman" w:hAnsi="Times New Roman" w:cs="Times New Roman" w:eastAsia="Times New Roman" w:hint="default"/>
        </w:rPr>
        <w:t>3 </w:t>
      </w:r>
      <w:r>
        <w:rPr>
          <w:rFonts w:ascii="新宋体" w:hAnsi="新宋体" w:cs="新宋体" w:eastAsia="新宋体" w:hint="default"/>
        </w:rPr>
        <w:t>年。</w:t>
      </w:r>
    </w:p>
    <w:p>
      <w:pPr>
        <w:spacing w:line="240" w:lineRule="auto" w:before="4"/>
        <w:rPr>
          <w:rFonts w:ascii="新宋体" w:hAnsi="新宋体" w:cs="新宋体" w:eastAsia="新宋体" w:hint="default"/>
          <w:sz w:val="20"/>
          <w:szCs w:val="20"/>
        </w:rPr>
      </w:pPr>
    </w:p>
    <w:p>
      <w:pPr>
        <w:spacing w:before="0"/>
        <w:ind w:left="565" w:right="101" w:firstLine="0"/>
        <w:jc w:val="left"/>
        <w:rPr>
          <w:rFonts w:ascii="新宋体" w:hAnsi="新宋体" w:cs="新宋体" w:eastAsia="新宋体" w:hint="default"/>
          <w:sz w:val="24"/>
          <w:szCs w:val="24"/>
        </w:rPr>
      </w:pPr>
      <w:r>
        <w:rPr>
          <w:rFonts w:ascii="宋体" w:hAnsi="宋体" w:cs="宋体" w:eastAsia="宋体" w:hint="default"/>
          <w:b/>
          <w:bCs/>
          <w:sz w:val="24"/>
          <w:szCs w:val="24"/>
        </w:rPr>
        <w:t>(4)</w:t>
      </w:r>
      <w:r>
        <w:rPr>
          <w:rFonts w:ascii="宋体" w:hAnsi="宋体" w:cs="宋体" w:eastAsia="宋体" w:hint="default"/>
          <w:b/>
          <w:bCs/>
          <w:spacing w:val="-88"/>
          <w:sz w:val="24"/>
          <w:szCs w:val="24"/>
        </w:rPr>
        <w:t> </w:t>
      </w:r>
      <w:r>
        <w:rPr>
          <w:rFonts w:ascii="新宋体" w:hAnsi="新宋体" w:cs="新宋体" w:eastAsia="新宋体" w:hint="default"/>
          <w:b/>
          <w:bCs/>
          <w:sz w:val="24"/>
          <w:szCs w:val="24"/>
        </w:rPr>
        <w:t>李定安先生：</w:t>
      </w:r>
      <w:r>
        <w:rPr>
          <w:rFonts w:ascii="新宋体" w:hAnsi="新宋体" w:cs="新宋体" w:eastAsia="新宋体" w:hint="default"/>
          <w:sz w:val="24"/>
          <w:szCs w:val="24"/>
        </w:rPr>
        <w:t>独立董事，</w:t>
      </w:r>
      <w:r>
        <w:rPr>
          <w:rFonts w:ascii="Times New Roman" w:hAnsi="Times New Roman" w:cs="Times New Roman" w:eastAsia="Times New Roman" w:hint="default"/>
          <w:sz w:val="24"/>
          <w:szCs w:val="24"/>
        </w:rPr>
        <w:t>1942</w:t>
      </w:r>
      <w:r>
        <w:rPr>
          <w:rFonts w:ascii="Times New Roman" w:hAnsi="Times New Roman" w:cs="Times New Roman" w:eastAsia="Times New Roman" w:hint="default"/>
          <w:spacing w:val="-20"/>
          <w:sz w:val="24"/>
          <w:szCs w:val="24"/>
        </w:rPr>
        <w:t> </w:t>
      </w:r>
      <w:r>
        <w:rPr>
          <w:rFonts w:ascii="新宋体" w:hAnsi="新宋体" w:cs="新宋体" w:eastAsia="新宋体" w:hint="default"/>
          <w:sz w:val="24"/>
          <w:szCs w:val="24"/>
        </w:rPr>
        <w:t>年出生，硕士，华南理工大学工商管理学</w:t>
      </w:r>
    </w:p>
    <w:p>
      <w:pPr>
        <w:spacing w:after="0"/>
        <w:jc w:val="left"/>
        <w:rPr>
          <w:rFonts w:ascii="新宋体" w:hAnsi="新宋体" w:cs="新宋体" w:eastAsia="新宋体" w:hint="default"/>
          <w:sz w:val="24"/>
          <w:szCs w:val="24"/>
        </w:rPr>
        <w:sectPr>
          <w:headerReference w:type="default" r:id="rId72"/>
          <w:footerReference w:type="default" r:id="rId73"/>
          <w:pgSz w:w="11910" w:h="16850"/>
          <w:pgMar w:header="852" w:footer="1195" w:top="1480" w:bottom="1380" w:left="1660" w:right="1560"/>
        </w:sectPr>
      </w:pPr>
    </w:p>
    <w:p>
      <w:pPr>
        <w:pStyle w:val="BodyText"/>
        <w:spacing w:line="446" w:lineRule="auto" w:before="104"/>
        <w:ind w:right="191"/>
        <w:jc w:val="both"/>
        <w:rPr>
          <w:rFonts w:ascii="新宋体" w:hAnsi="新宋体" w:cs="新宋体" w:eastAsia="新宋体" w:hint="default"/>
        </w:rPr>
      </w:pPr>
      <w:r>
        <w:rPr>
          <w:rFonts w:ascii="新宋体" w:hAnsi="新宋体" w:cs="新宋体" w:eastAsia="新宋体" w:hint="default"/>
        </w:rPr>
        <w:t>院教授﹑博士研究生导师。</w:t>
      </w:r>
      <w:r>
        <w:rPr>
          <w:rFonts w:ascii="Times New Roman" w:hAnsi="Times New Roman" w:cs="Times New Roman" w:eastAsia="Times New Roman" w:hint="default"/>
        </w:rPr>
        <w:t>1988</w:t>
      </w:r>
      <w:r>
        <w:rPr>
          <w:rFonts w:ascii="Times New Roman" w:hAnsi="Times New Roman" w:cs="Times New Roman" w:eastAsia="Times New Roman" w:hint="default"/>
          <w:spacing w:val="24"/>
        </w:rPr>
        <w:t> </w:t>
      </w:r>
      <w:r>
        <w:rPr>
          <w:rFonts w:ascii="新宋体" w:hAnsi="新宋体" w:cs="新宋体" w:eastAsia="新宋体" w:hint="default"/>
        </w:rPr>
        <w:t>年经考核批准为首批中国注册会计师，曾任中</w:t>
      </w:r>
      <w:r>
        <w:rPr>
          <w:rFonts w:ascii="新宋体" w:hAnsi="新宋体" w:cs="新宋体" w:eastAsia="新宋体" w:hint="default"/>
          <w:spacing w:val="-118"/>
        </w:rPr>
        <w:t> </w:t>
      </w:r>
      <w:r>
        <w:rPr>
          <w:rFonts w:ascii="新宋体" w:hAnsi="新宋体" w:cs="新宋体" w:eastAsia="新宋体" w:hint="default"/>
          <w:spacing w:val="-118"/>
        </w:rPr>
      </w:r>
      <w:r>
        <w:rPr>
          <w:rFonts w:ascii="新宋体" w:hAnsi="新宋体" w:cs="新宋体" w:eastAsia="新宋体" w:hint="default"/>
          <w:spacing w:val="-3"/>
        </w:rPr>
        <w:t>国中青年财务成本研究会副会长（首届），湖北省成本研究学会常务理事，兼任</w:t>
      </w:r>
      <w:r>
        <w:rPr>
          <w:rFonts w:ascii="新宋体" w:hAnsi="新宋体" w:cs="新宋体" w:eastAsia="新宋体" w:hint="default"/>
          <w:spacing w:val="-110"/>
        </w:rPr>
        <w:t> </w:t>
      </w:r>
      <w:r>
        <w:rPr>
          <w:rFonts w:ascii="新宋体" w:hAnsi="新宋体" w:cs="新宋体" w:eastAsia="新宋体" w:hint="default"/>
          <w:spacing w:val="-110"/>
        </w:rPr>
      </w:r>
      <w:r>
        <w:rPr>
          <w:rFonts w:ascii="新宋体" w:hAnsi="新宋体" w:cs="新宋体" w:eastAsia="新宋体" w:hint="default"/>
          <w:spacing w:val="-3"/>
        </w:rPr>
        <w:t>湖北民建会计师事务所主任会计师，深圳光明会计师事务所主任会计师，武汉市</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spacing w:val="-3"/>
        </w:rPr>
        <w:t>第八届政协委员，湖北省第七届政协委员，政协广东省第八、九届常务委员会委</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spacing w:val="-3"/>
        </w:rPr>
        <w:t>员。曾任广东康美药业股份有限公司独立董事（</w:t>
      </w:r>
      <w:r>
        <w:rPr>
          <w:rFonts w:ascii="Times New Roman" w:hAnsi="Times New Roman" w:cs="Times New Roman" w:eastAsia="Times New Roman" w:hint="default"/>
          <w:spacing w:val="-3"/>
        </w:rPr>
        <w:t>600518</w:t>
      </w:r>
      <w:r>
        <w:rPr>
          <w:rFonts w:ascii="新宋体" w:hAnsi="新宋体" w:cs="新宋体" w:eastAsia="新宋体" w:hint="default"/>
          <w:spacing w:val="-3"/>
        </w:rPr>
        <w:t>）、山东招金矿业股份有</w:t>
      </w:r>
      <w:r>
        <w:rPr>
          <w:rFonts w:ascii="新宋体" w:hAnsi="新宋体" w:cs="新宋体" w:eastAsia="新宋体" w:hint="default"/>
          <w:spacing w:val="-99"/>
        </w:rPr>
        <w:t> </w:t>
      </w:r>
      <w:r>
        <w:rPr>
          <w:rFonts w:ascii="新宋体" w:hAnsi="新宋体" w:cs="新宋体" w:eastAsia="新宋体" w:hint="default"/>
          <w:spacing w:val="-99"/>
        </w:rPr>
      </w:r>
      <w:r>
        <w:rPr>
          <w:rFonts w:ascii="新宋体" w:hAnsi="新宋体" w:cs="新宋体" w:eastAsia="新宋体" w:hint="default"/>
          <w:spacing w:val="-3"/>
        </w:rPr>
        <w:t>限公司独立董事（香港上市公司）。现任华南理工大学工商管理学院教授，政协</w:t>
      </w:r>
      <w:r>
        <w:rPr>
          <w:rFonts w:ascii="新宋体" w:hAnsi="新宋体" w:cs="新宋体" w:eastAsia="新宋体" w:hint="default"/>
          <w:spacing w:val="-110"/>
        </w:rPr>
        <w:t> </w:t>
      </w:r>
      <w:r>
        <w:rPr>
          <w:rFonts w:ascii="新宋体" w:hAnsi="新宋体" w:cs="新宋体" w:eastAsia="新宋体" w:hint="default"/>
          <w:spacing w:val="-110"/>
        </w:rPr>
      </w:r>
      <w:r>
        <w:rPr>
          <w:rFonts w:ascii="新宋体" w:hAnsi="新宋体" w:cs="新宋体" w:eastAsia="新宋体" w:hint="default"/>
          <w:spacing w:val="2"/>
        </w:rPr>
        <w:t>广东省第十届常务委员会委员</w:t>
      </w:r>
      <w:r>
        <w:rPr>
          <w:rFonts w:ascii="Times New Roman" w:hAnsi="Times New Roman" w:cs="Times New Roman" w:eastAsia="Times New Roman" w:hint="default"/>
          <w:spacing w:val="2"/>
        </w:rPr>
        <w:t>,</w:t>
      </w:r>
      <w:r>
        <w:rPr>
          <w:rFonts w:ascii="新宋体" w:hAnsi="新宋体" w:cs="新宋体" w:eastAsia="新宋体" w:hint="default"/>
          <w:spacing w:val="2"/>
        </w:rPr>
        <w:t>中国会计学会会员，中国注册会计师协会会员，</w:t>
      </w:r>
      <w:r>
        <w:rPr>
          <w:rFonts w:ascii="新宋体" w:hAnsi="新宋体" w:cs="新宋体" w:eastAsia="新宋体" w:hint="default"/>
          <w:spacing w:val="-113"/>
        </w:rPr>
        <w:t> </w:t>
      </w:r>
      <w:r>
        <w:rPr>
          <w:rFonts w:ascii="新宋体" w:hAnsi="新宋体" w:cs="新宋体" w:eastAsia="新宋体" w:hint="default"/>
          <w:spacing w:val="-113"/>
        </w:rPr>
      </w:r>
      <w:r>
        <w:rPr>
          <w:rFonts w:ascii="新宋体" w:hAnsi="新宋体" w:cs="新宋体" w:eastAsia="新宋体" w:hint="default"/>
          <w:spacing w:val="-3"/>
        </w:rPr>
        <w:t>广东省国际税务学会常务理事，北京亚太华夏财务会计研究中心研究员，暨南大</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spacing w:val="-3"/>
        </w:rPr>
        <w:t>学管理学院兼职教授，澳门科技大学研究生院兼职教授，广州新太科技股份有限</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spacing w:val="-8"/>
        </w:rPr>
        <w:t>公司（</w:t>
      </w:r>
      <w:r>
        <w:rPr>
          <w:rFonts w:ascii="Times New Roman" w:hAnsi="Times New Roman" w:cs="Times New Roman" w:eastAsia="Times New Roman" w:hint="default"/>
          <w:spacing w:val="-8"/>
        </w:rPr>
        <w:t>600728</w:t>
      </w:r>
      <w:r>
        <w:rPr>
          <w:rFonts w:ascii="新宋体" w:hAnsi="新宋体" w:cs="新宋体" w:eastAsia="新宋体" w:hint="default"/>
          <w:spacing w:val="-8"/>
        </w:rPr>
        <w:t>）、安徽华孚色纺股份有限公司（</w:t>
      </w:r>
      <w:r>
        <w:rPr>
          <w:rFonts w:ascii="Times New Roman" w:hAnsi="Times New Roman" w:cs="Times New Roman" w:eastAsia="Times New Roman" w:hint="default"/>
          <w:spacing w:val="-8"/>
        </w:rPr>
        <w:t>002042</w:t>
      </w:r>
      <w:r>
        <w:rPr>
          <w:rFonts w:ascii="新宋体" w:hAnsi="新宋体" w:cs="新宋体" w:eastAsia="新宋体" w:hint="default"/>
          <w:spacing w:val="-8"/>
        </w:rPr>
        <w:t>）、深圳中恒华发股份有限</w:t>
      </w:r>
      <w:r>
        <w:rPr>
          <w:rFonts w:ascii="新宋体" w:hAnsi="新宋体" w:cs="新宋体" w:eastAsia="新宋体" w:hint="default"/>
          <w:spacing w:val="-112"/>
        </w:rPr>
        <w:t> </w:t>
      </w:r>
      <w:r>
        <w:rPr>
          <w:rFonts w:ascii="新宋体" w:hAnsi="新宋体" w:cs="新宋体" w:eastAsia="新宋体" w:hint="default"/>
          <w:spacing w:val="-112"/>
        </w:rPr>
      </w:r>
      <w:r>
        <w:rPr>
          <w:rFonts w:ascii="新宋体" w:hAnsi="新宋体" w:cs="新宋体" w:eastAsia="新宋体" w:hint="default"/>
          <w:spacing w:val="-3"/>
        </w:rPr>
        <w:t>公司（</w:t>
      </w:r>
      <w:r>
        <w:rPr>
          <w:rFonts w:ascii="Times New Roman" w:hAnsi="Times New Roman" w:cs="Times New Roman" w:eastAsia="Times New Roman" w:hint="default"/>
          <w:spacing w:val="-3"/>
        </w:rPr>
        <w:t>000020</w:t>
      </w:r>
      <w:r>
        <w:rPr>
          <w:rFonts w:ascii="新宋体" w:hAnsi="新宋体" w:cs="新宋体" w:eastAsia="新宋体" w:hint="default"/>
          <w:spacing w:val="-3"/>
        </w:rPr>
        <w:t>）和深圳格林美高新技术股份有限公司独立董事。未持有本公司股</w:t>
      </w:r>
      <w:r>
        <w:rPr>
          <w:rFonts w:ascii="新宋体" w:hAnsi="新宋体" w:cs="新宋体" w:eastAsia="新宋体" w:hint="default"/>
          <w:spacing w:val="-93"/>
        </w:rPr>
        <w:t> </w:t>
      </w:r>
      <w:r>
        <w:rPr>
          <w:rFonts w:ascii="新宋体" w:hAnsi="新宋体" w:cs="新宋体" w:eastAsia="新宋体" w:hint="default"/>
          <w:spacing w:val="-93"/>
        </w:rPr>
      </w:r>
      <w:r>
        <w:rPr>
          <w:rFonts w:ascii="新宋体" w:hAnsi="新宋体" w:cs="新宋体" w:eastAsia="新宋体" w:hint="default"/>
          <w:spacing w:val="-3"/>
        </w:rPr>
        <w:t>份，与公司控股股东及实际控制人无关联关系，未受过中国证监会、深圳证券交</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spacing w:val="-3"/>
        </w:rPr>
        <w:t>易所处罚或惩戒。李定安先生独立董事任职由股东张波先生提名。李定安先生独</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rPr>
        <w:t>立董事任职由公司董事会提名，经</w:t>
      </w:r>
      <w:r>
        <w:rPr>
          <w:rFonts w:ascii="新宋体" w:hAnsi="新宋体" w:cs="新宋体" w:eastAsia="新宋体" w:hint="default"/>
          <w:spacing w:val="-55"/>
        </w:rPr>
        <w:t> </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rFonts w:ascii="新宋体" w:hAnsi="新宋体" w:cs="新宋体" w:eastAsia="新宋体" w:hint="default"/>
        </w:rPr>
        <w:t>年</w:t>
      </w:r>
      <w:r>
        <w:rPr>
          <w:rFonts w:ascii="新宋体" w:hAnsi="新宋体" w:cs="新宋体" w:eastAsia="新宋体" w:hint="default"/>
          <w:spacing w:val="-56"/>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rFonts w:ascii="新宋体" w:hAnsi="新宋体" w:cs="新宋体" w:eastAsia="新宋体" w:hint="default"/>
        </w:rPr>
        <w:t>月</w:t>
      </w:r>
      <w:r>
        <w:rPr>
          <w:rFonts w:ascii="新宋体" w:hAnsi="新宋体" w:cs="新宋体" w:eastAsia="新宋体" w:hint="default"/>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rFonts w:ascii="新宋体" w:hAnsi="新宋体" w:cs="新宋体" w:eastAsia="新宋体" w:hint="default"/>
        </w:rPr>
        <w:t>日召开的创立大会选举产生，</w:t>
      </w:r>
    </w:p>
    <w:p>
      <w:pPr>
        <w:pStyle w:val="BodyText"/>
        <w:spacing w:line="240" w:lineRule="auto" w:before="37"/>
        <w:ind w:right="0"/>
        <w:jc w:val="both"/>
        <w:rPr>
          <w:rFonts w:ascii="新宋体" w:hAnsi="新宋体" w:cs="新宋体" w:eastAsia="新宋体" w:hint="default"/>
        </w:rPr>
      </w:pPr>
      <w:r>
        <w:rPr>
          <w:rFonts w:ascii="新宋体" w:hAnsi="新宋体" w:cs="新宋体" w:eastAsia="新宋体" w:hint="default"/>
        </w:rPr>
        <w:t>任期</w:t>
      </w:r>
      <w:r>
        <w:rPr>
          <w:rFonts w:ascii="新宋体" w:hAnsi="新宋体" w:cs="新宋体" w:eastAsia="新宋体" w:hint="default"/>
          <w:spacing w:val="-61"/>
        </w:rPr>
        <w:t> </w:t>
      </w:r>
      <w:r>
        <w:rPr>
          <w:rFonts w:ascii="Times New Roman" w:hAnsi="Times New Roman" w:cs="Times New Roman" w:eastAsia="Times New Roman" w:hint="default"/>
        </w:rPr>
        <w:t>3 </w:t>
      </w:r>
      <w:r>
        <w:rPr>
          <w:rFonts w:ascii="新宋体" w:hAnsi="新宋体" w:cs="新宋体" w:eastAsia="新宋体" w:hint="default"/>
        </w:rPr>
        <w:t>年。</w:t>
      </w:r>
    </w:p>
    <w:p>
      <w:pPr>
        <w:spacing w:line="240" w:lineRule="auto" w:before="4"/>
        <w:rPr>
          <w:rFonts w:ascii="新宋体" w:hAnsi="新宋体" w:cs="新宋体" w:eastAsia="新宋体" w:hint="default"/>
          <w:sz w:val="20"/>
          <w:szCs w:val="20"/>
        </w:rPr>
      </w:pPr>
    </w:p>
    <w:p>
      <w:pPr>
        <w:pStyle w:val="BodyText"/>
        <w:spacing w:line="453" w:lineRule="auto"/>
        <w:ind w:right="88" w:firstLine="427"/>
        <w:jc w:val="left"/>
        <w:rPr>
          <w:rFonts w:ascii="新宋体" w:hAnsi="新宋体" w:cs="新宋体" w:eastAsia="新宋体" w:hint="default"/>
        </w:rPr>
      </w:pPr>
      <w:r>
        <w:rPr>
          <w:rFonts w:ascii="宋体" w:hAnsi="宋体" w:cs="宋体" w:eastAsia="宋体" w:hint="default"/>
          <w:b/>
          <w:bCs/>
        </w:rPr>
        <w:t>(5)</w:t>
      </w:r>
      <w:r>
        <w:rPr>
          <w:rFonts w:ascii="宋体" w:hAnsi="宋体" w:cs="宋体" w:eastAsia="宋体" w:hint="default"/>
          <w:b/>
          <w:bCs/>
          <w:spacing w:val="-80"/>
        </w:rPr>
        <w:t> </w:t>
      </w:r>
      <w:r>
        <w:rPr>
          <w:rFonts w:ascii="新宋体" w:hAnsi="新宋体" w:cs="新宋体" w:eastAsia="新宋体" w:hint="default"/>
          <w:b/>
          <w:bCs/>
        </w:rPr>
        <w:t>柳晓川先生：</w:t>
      </w:r>
      <w:r>
        <w:rPr>
          <w:rFonts w:ascii="新宋体" w:hAnsi="新宋体" w:cs="新宋体" w:eastAsia="新宋体" w:hint="default"/>
        </w:rPr>
        <w:t>独立董事，</w:t>
      </w:r>
      <w:r>
        <w:rPr>
          <w:rFonts w:ascii="Times New Roman" w:hAnsi="Times New Roman" w:cs="Times New Roman" w:eastAsia="Times New Roman" w:hint="default"/>
        </w:rPr>
        <w:t>1942</w:t>
      </w:r>
      <w:r>
        <w:rPr>
          <w:rFonts w:ascii="Times New Roman" w:hAnsi="Times New Roman" w:cs="Times New Roman" w:eastAsia="Times New Roman" w:hint="default"/>
          <w:spacing w:val="-11"/>
        </w:rPr>
        <w:t> </w:t>
      </w:r>
      <w:r>
        <w:rPr>
          <w:rFonts w:ascii="新宋体" w:hAnsi="新宋体" w:cs="新宋体" w:eastAsia="新宋体" w:hint="default"/>
        </w:rPr>
        <w:t>年出生，大学本科毕业，研究员。曾先后 </w:t>
      </w:r>
      <w:r>
        <w:rPr>
          <w:rFonts w:ascii="新宋体" w:hAnsi="新宋体" w:cs="新宋体" w:eastAsia="新宋体" w:hint="default"/>
          <w:spacing w:val="-3"/>
        </w:rPr>
        <w:t>担任公安部第一研究所项目组长，研究室副主任，主任，党委副书记；公安部计</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spacing w:val="-3"/>
        </w:rPr>
        <w:t>算机通信局副局长、局长；中国人民公安大学党委书记、校长；公安部科技局局</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spacing w:val="-3"/>
        </w:rPr>
        <w:t>长，公安部装备财务局局长；中国人民武装警察部队学院院长、党委书记（正军</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职，少将）等职务。曾先后获全国科技大会奖，国家科技进步二等奖、三等奖； </w:t>
      </w:r>
      <w:r>
        <w:rPr>
          <w:rFonts w:ascii="新宋体" w:hAnsi="新宋体" w:cs="新宋体" w:eastAsia="新宋体" w:hint="default"/>
          <w:spacing w:val="-3"/>
        </w:rPr>
        <w:t>公安部科技进步一等奖、二等奖、三等奖等多项奖励。享受国务院特殊津贴，获</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spacing w:val="-3"/>
        </w:rPr>
        <w:t>国家“有突出贡献中青年科技专家”称号。现任中国安全防范产品行业协会理事</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spacing w:val="-3"/>
        </w:rPr>
        <w:t>长，兼任公安部科学技术委员会副主任，中国电子协会高级会员，中国可持续发</w:t>
      </w:r>
    </w:p>
    <w:p>
      <w:pPr>
        <w:spacing w:after="0" w:line="453" w:lineRule="auto"/>
        <w:jc w:val="left"/>
        <w:rPr>
          <w:rFonts w:ascii="新宋体" w:hAnsi="新宋体" w:cs="新宋体" w:eastAsia="新宋体" w:hint="default"/>
        </w:rPr>
        <w:sectPr>
          <w:footerReference w:type="default" r:id="rId74"/>
          <w:pgSz w:w="11910" w:h="16850"/>
          <w:pgMar w:footer="1195" w:header="852" w:top="1540" w:bottom="1380" w:left="1660" w:right="1600"/>
        </w:sectPr>
      </w:pPr>
    </w:p>
    <w:p>
      <w:pPr>
        <w:pStyle w:val="BodyText"/>
        <w:spacing w:line="240" w:lineRule="auto" w:before="104"/>
        <w:ind w:right="0"/>
        <w:jc w:val="both"/>
        <w:rPr>
          <w:rFonts w:ascii="新宋体" w:hAnsi="新宋体" w:cs="新宋体" w:eastAsia="新宋体" w:hint="default"/>
        </w:rPr>
      </w:pPr>
      <w:r>
        <w:rPr>
          <w:rFonts w:ascii="新宋体" w:hAnsi="新宋体" w:cs="新宋体" w:eastAsia="新宋体" w:hint="default"/>
          <w:spacing w:val="3"/>
        </w:rPr>
        <w:t>展研究会理事，中国工业经济联合会常务理事。在浙江大华技术股份有限公司</w:t>
      </w:r>
      <w:r>
        <w:rPr>
          <w:rFonts w:ascii="新宋体" w:hAnsi="新宋体" w:cs="新宋体" w:eastAsia="新宋体" w:hint="default"/>
        </w:rPr>
      </w:r>
    </w:p>
    <w:p>
      <w:pPr>
        <w:spacing w:line="240" w:lineRule="auto" w:before="9"/>
        <w:rPr>
          <w:rFonts w:ascii="新宋体" w:hAnsi="新宋体" w:cs="新宋体" w:eastAsia="新宋体" w:hint="default"/>
          <w:sz w:val="21"/>
          <w:szCs w:val="21"/>
        </w:rPr>
      </w:pPr>
    </w:p>
    <w:p>
      <w:pPr>
        <w:pStyle w:val="BodyText"/>
        <w:spacing w:line="444" w:lineRule="auto"/>
        <w:ind w:right="151"/>
        <w:jc w:val="both"/>
        <w:rPr>
          <w:rFonts w:ascii="新宋体" w:hAnsi="新宋体" w:cs="新宋体" w:eastAsia="新宋体" w:hint="default"/>
        </w:rPr>
      </w:pPr>
      <w:r>
        <w:rPr>
          <w:rFonts w:ascii="新宋体" w:hAnsi="新宋体" w:cs="新宋体" w:eastAsia="新宋体" w:hint="default"/>
          <w:spacing w:val="-3"/>
        </w:rPr>
        <w:t>（</w:t>
      </w:r>
      <w:r>
        <w:rPr>
          <w:rFonts w:ascii="Times New Roman" w:hAnsi="Times New Roman" w:cs="Times New Roman" w:eastAsia="Times New Roman" w:hint="default"/>
          <w:spacing w:val="-3"/>
        </w:rPr>
        <w:t>002236</w:t>
      </w:r>
      <w:r>
        <w:rPr>
          <w:rFonts w:ascii="新宋体" w:hAnsi="新宋体" w:cs="新宋体" w:eastAsia="新宋体" w:hint="default"/>
          <w:spacing w:val="-3"/>
        </w:rPr>
        <w:t>）担任独立董事。未持有本公司股份，与公司控股股东及实际控制人无</w:t>
      </w:r>
      <w:r>
        <w:rPr>
          <w:rFonts w:ascii="新宋体" w:hAnsi="新宋体" w:cs="新宋体" w:eastAsia="新宋体" w:hint="default"/>
          <w:spacing w:val="-94"/>
        </w:rPr>
        <w:t> </w:t>
      </w:r>
      <w:r>
        <w:rPr>
          <w:rFonts w:ascii="新宋体" w:hAnsi="新宋体" w:cs="新宋体" w:eastAsia="新宋体" w:hint="default"/>
          <w:spacing w:val="-94"/>
        </w:rPr>
      </w:r>
      <w:r>
        <w:rPr>
          <w:rFonts w:ascii="新宋体" w:hAnsi="新宋体" w:cs="新宋体" w:eastAsia="新宋体" w:hint="default"/>
          <w:spacing w:val="-3"/>
        </w:rPr>
        <w:t>关联关系，未受过中国证监会、深圳证券交易所处罚或惩戒。柳晓川先生独立董</w:t>
      </w:r>
      <w:r>
        <w:rPr>
          <w:rFonts w:ascii="新宋体" w:hAnsi="新宋体" w:cs="新宋体" w:eastAsia="新宋体" w:hint="default"/>
          <w:spacing w:val="-101"/>
        </w:rPr>
        <w:t> </w:t>
      </w:r>
      <w:r>
        <w:rPr>
          <w:rFonts w:ascii="新宋体" w:hAnsi="新宋体" w:cs="新宋体" w:eastAsia="新宋体" w:hint="default"/>
          <w:spacing w:val="-101"/>
        </w:rPr>
      </w:r>
      <w:r>
        <w:rPr>
          <w:rFonts w:ascii="新宋体" w:hAnsi="新宋体" w:cs="新宋体" w:eastAsia="新宋体" w:hint="default"/>
        </w:rPr>
        <w:t>事任职由公司董事会提名，经</w:t>
      </w:r>
      <w:r>
        <w:rPr>
          <w:rFonts w:ascii="新宋体" w:hAnsi="新宋体" w:cs="新宋体" w:eastAsia="新宋体" w:hint="default"/>
          <w:spacing w:val="-55"/>
        </w:rPr>
        <w:t> </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rFonts w:ascii="新宋体" w:hAnsi="新宋体" w:cs="新宋体" w:eastAsia="新宋体" w:hint="default"/>
        </w:rPr>
        <w:t>年</w:t>
      </w:r>
      <w:r>
        <w:rPr>
          <w:rFonts w:ascii="新宋体" w:hAnsi="新宋体" w:cs="新宋体" w:eastAsia="新宋体" w:hint="default"/>
          <w:spacing w:val="-56"/>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rFonts w:ascii="新宋体" w:hAnsi="新宋体" w:cs="新宋体" w:eastAsia="新宋体" w:hint="default"/>
        </w:rPr>
        <w:t>月</w:t>
      </w:r>
      <w:r>
        <w:rPr>
          <w:rFonts w:ascii="新宋体" w:hAnsi="新宋体" w:cs="新宋体" w:eastAsia="新宋体" w:hint="default"/>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7"/>
        </w:rPr>
        <w:t> </w:t>
      </w:r>
      <w:r>
        <w:rPr>
          <w:rFonts w:ascii="新宋体" w:hAnsi="新宋体" w:cs="新宋体" w:eastAsia="新宋体" w:hint="default"/>
        </w:rPr>
        <w:t>日召开的创立大会选举产生，任期</w:t>
      </w:r>
    </w:p>
    <w:p>
      <w:pPr>
        <w:pStyle w:val="BodyText"/>
        <w:spacing w:line="240" w:lineRule="auto" w:before="37"/>
        <w:ind w:right="0"/>
        <w:jc w:val="both"/>
        <w:rPr>
          <w:rFonts w:ascii="新宋体" w:hAnsi="新宋体" w:cs="新宋体" w:eastAsia="新宋体" w:hint="default"/>
        </w:rPr>
      </w:pPr>
      <w:r>
        <w:rPr>
          <w:rFonts w:ascii="Times New Roman" w:hAnsi="Times New Roman" w:cs="Times New Roman" w:eastAsia="Times New Roman" w:hint="default"/>
        </w:rPr>
        <w:t>3 </w:t>
      </w:r>
      <w:r>
        <w:rPr>
          <w:rFonts w:ascii="新宋体" w:hAnsi="新宋体" w:cs="新宋体" w:eastAsia="新宋体" w:hint="default"/>
        </w:rPr>
        <w:t>年。</w:t>
      </w:r>
    </w:p>
    <w:p>
      <w:pPr>
        <w:spacing w:line="240" w:lineRule="auto" w:before="4"/>
        <w:rPr>
          <w:rFonts w:ascii="新宋体" w:hAnsi="新宋体" w:cs="新宋体" w:eastAsia="新宋体" w:hint="default"/>
          <w:sz w:val="20"/>
          <w:szCs w:val="20"/>
        </w:rPr>
      </w:pPr>
    </w:p>
    <w:p>
      <w:pPr>
        <w:pStyle w:val="Heading7"/>
        <w:spacing w:line="240" w:lineRule="auto"/>
        <w:ind w:left="565" w:right="0"/>
        <w:jc w:val="left"/>
        <w:rPr>
          <w:b w:val="0"/>
          <w:bCs w:val="0"/>
        </w:rPr>
      </w:pPr>
      <w:r>
        <w:rPr>
          <w:rFonts w:ascii="宋体" w:hAnsi="宋体" w:cs="宋体" w:eastAsia="宋体" w:hint="default"/>
        </w:rPr>
        <w:t>2</w:t>
      </w:r>
      <w:r>
        <w:rPr/>
        <w:t>、</w:t>
      </w:r>
      <w:r>
        <w:rPr>
          <w:spacing w:val="-61"/>
        </w:rPr>
        <w:t> </w:t>
      </w:r>
      <w:r>
        <w:rPr/>
        <w:t>现任监事情况</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right="152" w:firstLine="479"/>
        <w:jc w:val="both"/>
        <w:rPr>
          <w:rFonts w:ascii="新宋体" w:hAnsi="新宋体" w:cs="新宋体" w:eastAsia="新宋体" w:hint="default"/>
        </w:rPr>
      </w:pPr>
      <w:r>
        <w:rPr>
          <w:rFonts w:ascii="新宋体" w:hAnsi="新宋体" w:cs="新宋体" w:eastAsia="新宋体" w:hint="default"/>
          <w:spacing w:val="-3"/>
        </w:rPr>
        <w:t>根据《公司章程》，本公司监事会由三名监事组成。截至本报告签署日，公</w:t>
      </w:r>
      <w:r>
        <w:rPr>
          <w:rFonts w:ascii="新宋体" w:hAnsi="新宋体" w:cs="新宋体" w:eastAsia="新宋体" w:hint="default"/>
        </w:rPr>
        <w:t> 司共有监事三名，基本情况如下：</w:t>
      </w:r>
    </w:p>
    <w:p>
      <w:pPr>
        <w:pStyle w:val="BodyText"/>
        <w:spacing w:line="439" w:lineRule="auto" w:before="65"/>
        <w:ind w:right="151" w:firstLine="427"/>
        <w:jc w:val="both"/>
        <w:rPr>
          <w:rFonts w:ascii="新宋体" w:hAnsi="新宋体" w:cs="新宋体" w:eastAsia="新宋体" w:hint="default"/>
        </w:rPr>
      </w:pPr>
      <w:r>
        <w:rPr>
          <w:rFonts w:ascii="宋体" w:hAnsi="宋体" w:cs="宋体" w:eastAsia="宋体" w:hint="default"/>
          <w:b/>
          <w:bCs/>
        </w:rPr>
        <w:t>(1)</w:t>
      </w:r>
      <w:r>
        <w:rPr>
          <w:rFonts w:ascii="宋体" w:hAnsi="宋体" w:cs="宋体" w:eastAsia="宋体" w:hint="default"/>
          <w:b/>
          <w:bCs/>
          <w:spacing w:val="-48"/>
        </w:rPr>
        <w:t> </w:t>
      </w:r>
      <w:r>
        <w:rPr>
          <w:rFonts w:ascii="宋体" w:hAnsi="宋体" w:cs="宋体" w:eastAsia="宋体" w:hint="default"/>
          <w:b/>
          <w:bCs/>
        </w:rPr>
        <w:t>范</w:t>
      </w:r>
      <w:r>
        <w:rPr>
          <w:rFonts w:ascii="新宋体" w:hAnsi="新宋体" w:cs="新宋体" w:eastAsia="新宋体" w:hint="default"/>
          <w:b/>
          <w:bCs/>
        </w:rPr>
        <w:t>文梅女士：</w:t>
      </w:r>
      <w:r>
        <w:rPr>
          <w:rFonts w:ascii="新宋体" w:hAnsi="新宋体" w:cs="新宋体" w:eastAsia="新宋体" w:hint="default"/>
        </w:rPr>
        <w:t>监事会主席，</w:t>
      </w:r>
      <w:r>
        <w:rPr>
          <w:rFonts w:ascii="Times New Roman" w:hAnsi="Times New Roman" w:cs="Times New Roman" w:eastAsia="Times New Roman" w:hint="default"/>
        </w:rPr>
        <w:t>1967</w:t>
      </w:r>
      <w:r>
        <w:rPr>
          <w:rFonts w:ascii="新宋体" w:hAnsi="新宋体" w:cs="新宋体" w:eastAsia="新宋体" w:hint="default"/>
        </w:rPr>
        <w:t>年出生，具有会计师资格。</w:t>
      </w:r>
      <w:r>
        <w:rPr>
          <w:rFonts w:ascii="Times New Roman" w:hAnsi="Times New Roman" w:cs="Times New Roman" w:eastAsia="Times New Roman" w:hint="default"/>
        </w:rPr>
        <w:t>2003</w:t>
      </w:r>
      <w:r>
        <w:rPr>
          <w:rFonts w:ascii="新宋体" w:hAnsi="新宋体" w:cs="新宋体" w:eastAsia="新宋体" w:hint="default"/>
        </w:rPr>
        <w:t>年加入 </w:t>
      </w:r>
      <w:r>
        <w:rPr>
          <w:rFonts w:ascii="新宋体" w:hAnsi="新宋体" w:cs="新宋体" w:eastAsia="新宋体" w:hint="default"/>
          <w:spacing w:val="-3"/>
        </w:rPr>
        <w:t>安居宝从事财务工作，曾担任广州市安居宝数码科技有限公司审计主管，现任本</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spacing w:val="3"/>
        </w:rPr>
        <w:t>公司监事会主席、审计部部长。范文梅女士监事任职由股东张波提名，经</w:t>
      </w:r>
      <w:r>
        <w:rPr>
          <w:rFonts w:ascii="Times New Roman" w:hAnsi="Times New Roman" w:cs="Times New Roman" w:eastAsia="Times New Roman" w:hint="default"/>
          <w:spacing w:val="3"/>
        </w:rPr>
        <w:t>2009</w:t>
      </w:r>
      <w:r>
        <w:rPr>
          <w:rFonts w:ascii="Times New Roman" w:hAnsi="Times New Roman" w:cs="Times New Roman" w:eastAsia="Times New Roman" w:hint="default"/>
          <w:spacing w:val="-39"/>
        </w:rPr>
        <w:t> </w:t>
      </w:r>
      <w:r>
        <w:rPr>
          <w:rFonts w:ascii="新宋体" w:hAnsi="新宋体" w:cs="新宋体" w:eastAsia="新宋体" w:hint="default"/>
        </w:rPr>
        <w:t>年</w:t>
      </w:r>
      <w:r>
        <w:rPr>
          <w:rFonts w:ascii="Times New Roman" w:hAnsi="Times New Roman" w:cs="Times New Roman" w:eastAsia="Times New Roman" w:hint="default"/>
        </w:rPr>
        <w:t>3</w:t>
      </w:r>
      <w:r>
        <w:rPr>
          <w:rFonts w:ascii="新宋体" w:hAnsi="新宋体" w:cs="新宋体" w:eastAsia="新宋体" w:hint="default"/>
        </w:rPr>
        <w:t>月</w:t>
      </w:r>
      <w:r>
        <w:rPr>
          <w:rFonts w:ascii="Times New Roman" w:hAnsi="Times New Roman" w:cs="Times New Roman" w:eastAsia="Times New Roman" w:hint="default"/>
        </w:rPr>
        <w:t>9</w:t>
      </w:r>
      <w:r>
        <w:rPr>
          <w:rFonts w:ascii="新宋体" w:hAnsi="新宋体" w:cs="新宋体" w:eastAsia="新宋体" w:hint="default"/>
        </w:rPr>
        <w:t>日召开的创立大会选举产生，任期</w:t>
      </w:r>
      <w:r>
        <w:rPr>
          <w:rFonts w:ascii="Times New Roman" w:hAnsi="Times New Roman" w:cs="Times New Roman" w:eastAsia="Times New Roman" w:hint="default"/>
        </w:rPr>
        <w:t>3</w:t>
      </w:r>
      <w:r>
        <w:rPr>
          <w:rFonts w:ascii="新宋体" w:hAnsi="新宋体" w:cs="新宋体" w:eastAsia="新宋体" w:hint="default"/>
        </w:rPr>
        <w:t>年。</w:t>
      </w:r>
    </w:p>
    <w:p>
      <w:pPr>
        <w:pStyle w:val="BodyText"/>
        <w:spacing w:line="444" w:lineRule="auto" w:before="42"/>
        <w:ind w:right="151" w:firstLine="427"/>
        <w:jc w:val="both"/>
        <w:rPr>
          <w:rFonts w:ascii="新宋体" w:hAnsi="新宋体" w:cs="新宋体" w:eastAsia="新宋体" w:hint="default"/>
        </w:rPr>
      </w:pPr>
      <w:r>
        <w:rPr>
          <w:rFonts w:ascii="宋体" w:hAnsi="宋体" w:cs="宋体" w:eastAsia="宋体" w:hint="default"/>
          <w:b/>
          <w:bCs/>
        </w:rPr>
        <w:t>(2)</w:t>
      </w:r>
      <w:r>
        <w:rPr>
          <w:rFonts w:ascii="宋体" w:hAnsi="宋体" w:cs="宋体" w:eastAsia="宋体" w:hint="default"/>
          <w:b/>
          <w:bCs/>
          <w:spacing w:val="-46"/>
        </w:rPr>
        <w:t> </w:t>
      </w:r>
      <w:r>
        <w:rPr>
          <w:rFonts w:ascii="新宋体" w:hAnsi="新宋体" w:cs="新宋体" w:eastAsia="新宋体" w:hint="default"/>
          <w:b/>
          <w:bCs/>
        </w:rPr>
        <w:t>张晨女士：</w:t>
      </w:r>
      <w:r>
        <w:rPr>
          <w:rFonts w:ascii="新宋体" w:hAnsi="新宋体" w:cs="新宋体" w:eastAsia="新宋体" w:hint="default"/>
        </w:rPr>
        <w:t>监事，</w:t>
      </w:r>
      <w:r>
        <w:rPr>
          <w:rFonts w:ascii="Times New Roman" w:hAnsi="Times New Roman" w:cs="Times New Roman" w:eastAsia="Times New Roman" w:hint="default"/>
        </w:rPr>
        <w:t>1983</w:t>
      </w:r>
      <w:r>
        <w:rPr>
          <w:rFonts w:ascii="新宋体" w:hAnsi="新宋体" w:cs="新宋体" w:eastAsia="新宋体" w:hint="default"/>
        </w:rPr>
        <w:t>年出生，大学本科学历。曾担任广州市安居宝数 </w:t>
      </w:r>
      <w:r>
        <w:rPr>
          <w:rFonts w:ascii="新宋体" w:hAnsi="新宋体" w:cs="新宋体" w:eastAsia="新宋体" w:hint="default"/>
          <w:spacing w:val="-3"/>
        </w:rPr>
        <w:t>码科技有限公司总经理办公室主任，现任本公司监事。张晨女士监事任职由股东</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rPr>
        <w:t>张波提名，经</w:t>
      </w:r>
      <w:r>
        <w:rPr>
          <w:rFonts w:ascii="Times New Roman" w:hAnsi="Times New Roman" w:cs="Times New Roman" w:eastAsia="Times New Roman" w:hint="default"/>
        </w:rPr>
        <w:t>2009</w:t>
      </w:r>
      <w:r>
        <w:rPr>
          <w:rFonts w:ascii="新宋体" w:hAnsi="新宋体" w:cs="新宋体" w:eastAsia="新宋体" w:hint="default"/>
        </w:rPr>
        <w:t>年</w:t>
      </w:r>
      <w:r>
        <w:rPr>
          <w:rFonts w:ascii="Times New Roman" w:hAnsi="Times New Roman" w:cs="Times New Roman" w:eastAsia="Times New Roman" w:hint="default"/>
        </w:rPr>
        <w:t>3</w:t>
      </w:r>
      <w:r>
        <w:rPr>
          <w:rFonts w:ascii="新宋体" w:hAnsi="新宋体" w:cs="新宋体" w:eastAsia="新宋体" w:hint="default"/>
        </w:rPr>
        <w:t>月</w:t>
      </w:r>
      <w:r>
        <w:rPr>
          <w:rFonts w:ascii="Times New Roman" w:hAnsi="Times New Roman" w:cs="Times New Roman" w:eastAsia="Times New Roman" w:hint="default"/>
        </w:rPr>
        <w:t>9</w:t>
      </w:r>
      <w:r>
        <w:rPr>
          <w:rFonts w:ascii="新宋体" w:hAnsi="新宋体" w:cs="新宋体" w:eastAsia="新宋体" w:hint="default"/>
        </w:rPr>
        <w:t>日召开的创立大会选举产生，任期</w:t>
      </w:r>
      <w:r>
        <w:rPr>
          <w:rFonts w:ascii="Times New Roman" w:hAnsi="Times New Roman" w:cs="Times New Roman" w:eastAsia="Times New Roman" w:hint="default"/>
        </w:rPr>
        <w:t>3</w:t>
      </w:r>
      <w:r>
        <w:rPr>
          <w:rFonts w:ascii="新宋体" w:hAnsi="新宋体" w:cs="新宋体" w:eastAsia="新宋体" w:hint="default"/>
        </w:rPr>
        <w:t>年。</w:t>
      </w:r>
    </w:p>
    <w:p>
      <w:pPr>
        <w:pStyle w:val="BodyText"/>
        <w:spacing w:line="439" w:lineRule="auto" w:before="39"/>
        <w:ind w:right="153" w:firstLine="427"/>
        <w:jc w:val="both"/>
        <w:rPr>
          <w:rFonts w:ascii="新宋体" w:hAnsi="新宋体" w:cs="新宋体" w:eastAsia="新宋体" w:hint="default"/>
        </w:rPr>
      </w:pPr>
      <w:r>
        <w:rPr>
          <w:rFonts w:ascii="宋体" w:hAnsi="宋体" w:cs="宋体" w:eastAsia="宋体" w:hint="default"/>
          <w:b/>
          <w:bCs/>
        </w:rPr>
        <w:t>(3)</w:t>
      </w:r>
      <w:r>
        <w:rPr>
          <w:rFonts w:ascii="宋体" w:hAnsi="宋体" w:cs="宋体" w:eastAsia="宋体" w:hint="default"/>
          <w:b/>
          <w:bCs/>
          <w:spacing w:val="-49"/>
        </w:rPr>
        <w:t> </w:t>
      </w:r>
      <w:r>
        <w:rPr>
          <w:rFonts w:ascii="新宋体" w:hAnsi="新宋体" w:cs="新宋体" w:eastAsia="新宋体" w:hint="default"/>
          <w:b/>
          <w:bCs/>
        </w:rPr>
        <w:t>张振民先生：</w:t>
      </w:r>
      <w:r>
        <w:rPr>
          <w:rFonts w:ascii="新宋体" w:hAnsi="新宋体" w:cs="新宋体" w:eastAsia="新宋体" w:hint="default"/>
        </w:rPr>
        <w:t>监事，</w:t>
      </w:r>
      <w:r>
        <w:rPr>
          <w:rFonts w:ascii="Times New Roman" w:hAnsi="Times New Roman" w:cs="Times New Roman" w:eastAsia="Times New Roman" w:hint="default"/>
        </w:rPr>
        <w:t>1962</w:t>
      </w:r>
      <w:r>
        <w:rPr>
          <w:rFonts w:ascii="新宋体" w:hAnsi="新宋体" w:cs="新宋体" w:eastAsia="新宋体" w:hint="default"/>
        </w:rPr>
        <w:t>年出生，大专学历。曾任安邦财产保险股份有 </w:t>
      </w:r>
      <w:r>
        <w:rPr>
          <w:rFonts w:ascii="新宋体" w:hAnsi="新宋体" w:cs="新宋体" w:eastAsia="新宋体" w:hint="default"/>
          <w:spacing w:val="-3"/>
        </w:rPr>
        <w:t>限公司总公司华南区督导员（管理各营销机构），</w:t>
      </w:r>
      <w:r>
        <w:rPr>
          <w:rFonts w:ascii="Times New Roman" w:hAnsi="Times New Roman" w:cs="Times New Roman" w:eastAsia="Times New Roman" w:hint="default"/>
          <w:spacing w:val="-3"/>
        </w:rPr>
        <w:t>2007</w:t>
      </w:r>
      <w:r>
        <w:rPr>
          <w:rFonts w:ascii="新宋体" w:hAnsi="新宋体" w:cs="新宋体" w:eastAsia="新宋体" w:hint="default"/>
          <w:spacing w:val="-3"/>
        </w:rPr>
        <w:t>年加入安居宝任深圳分公</w:t>
      </w:r>
      <w:r>
        <w:rPr>
          <w:rFonts w:ascii="新宋体" w:hAnsi="新宋体" w:cs="新宋体" w:eastAsia="新宋体" w:hint="default"/>
          <w:spacing w:val="-102"/>
        </w:rPr>
        <w:t> </w:t>
      </w:r>
      <w:r>
        <w:rPr>
          <w:rFonts w:ascii="新宋体" w:hAnsi="新宋体" w:cs="新宋体" w:eastAsia="新宋体" w:hint="default"/>
          <w:spacing w:val="-102"/>
        </w:rPr>
      </w:r>
      <w:r>
        <w:rPr>
          <w:rFonts w:ascii="新宋体" w:hAnsi="新宋体" w:cs="新宋体" w:eastAsia="新宋体" w:hint="default"/>
          <w:spacing w:val="-3"/>
        </w:rPr>
        <w:t>司经理。现任本公司监事（职工代表）、深圳分公司经理。张振民先生监事任职</w:t>
      </w:r>
      <w:r>
        <w:rPr>
          <w:rFonts w:ascii="新宋体" w:hAnsi="新宋体" w:cs="新宋体" w:eastAsia="新宋体" w:hint="default"/>
          <w:spacing w:val="-107"/>
        </w:rPr>
        <w:t> </w:t>
      </w:r>
      <w:r>
        <w:rPr>
          <w:rFonts w:ascii="新宋体" w:hAnsi="新宋体" w:cs="新宋体" w:eastAsia="新宋体" w:hint="default"/>
          <w:spacing w:val="-107"/>
        </w:rPr>
      </w:r>
      <w:r>
        <w:rPr>
          <w:rFonts w:ascii="新宋体" w:hAnsi="新宋体" w:cs="新宋体" w:eastAsia="新宋体" w:hint="default"/>
        </w:rPr>
        <w:t>由公司</w:t>
      </w:r>
      <w:r>
        <w:rPr>
          <w:rFonts w:ascii="Times New Roman" w:hAnsi="Times New Roman" w:cs="Times New Roman" w:eastAsia="Times New Roman" w:hint="default"/>
        </w:rPr>
        <w:t>2009</w:t>
      </w:r>
      <w:r>
        <w:rPr>
          <w:rFonts w:ascii="新宋体" w:hAnsi="新宋体" w:cs="新宋体" w:eastAsia="新宋体" w:hint="default"/>
        </w:rPr>
        <w:t>年</w:t>
      </w:r>
      <w:r>
        <w:rPr>
          <w:rFonts w:ascii="Times New Roman" w:hAnsi="Times New Roman" w:cs="Times New Roman" w:eastAsia="Times New Roman" w:hint="default"/>
        </w:rPr>
        <w:t>3</w:t>
      </w:r>
      <w:r>
        <w:rPr>
          <w:rFonts w:ascii="新宋体" w:hAnsi="新宋体" w:cs="新宋体" w:eastAsia="新宋体" w:hint="default"/>
        </w:rPr>
        <w:t>月</w:t>
      </w:r>
      <w:r>
        <w:rPr>
          <w:rFonts w:ascii="Times New Roman" w:hAnsi="Times New Roman" w:cs="Times New Roman" w:eastAsia="Times New Roman" w:hint="default"/>
        </w:rPr>
        <w:t>9</w:t>
      </w:r>
      <w:r>
        <w:rPr>
          <w:rFonts w:ascii="新宋体" w:hAnsi="新宋体" w:cs="新宋体" w:eastAsia="新宋体" w:hint="default"/>
        </w:rPr>
        <w:t>日召开的公司职工代表大会选举产生，任期</w:t>
      </w:r>
      <w:r>
        <w:rPr>
          <w:rFonts w:ascii="Times New Roman" w:hAnsi="Times New Roman" w:cs="Times New Roman" w:eastAsia="Times New Roman" w:hint="default"/>
        </w:rPr>
        <w:t>3</w:t>
      </w:r>
      <w:r>
        <w:rPr>
          <w:rFonts w:ascii="新宋体" w:hAnsi="新宋体" w:cs="新宋体" w:eastAsia="新宋体" w:hint="default"/>
        </w:rPr>
        <w:t>年。</w:t>
      </w:r>
    </w:p>
    <w:p>
      <w:pPr>
        <w:pStyle w:val="Heading7"/>
        <w:spacing w:line="240" w:lineRule="auto" w:before="44"/>
        <w:ind w:left="565" w:right="0"/>
        <w:jc w:val="left"/>
        <w:rPr>
          <w:b w:val="0"/>
          <w:bCs w:val="0"/>
        </w:rPr>
      </w:pPr>
      <w:r>
        <w:rPr>
          <w:rFonts w:ascii="宋体" w:hAnsi="宋体" w:cs="宋体" w:eastAsia="宋体" w:hint="default"/>
        </w:rPr>
        <w:t>3</w:t>
      </w:r>
      <w:r>
        <w:rPr/>
        <w:t>、</w:t>
      </w:r>
      <w:r>
        <w:rPr>
          <w:spacing w:val="-61"/>
        </w:rPr>
        <w:t> </w:t>
      </w:r>
      <w:r>
        <w:rPr/>
        <w:t>现任高级管理人员情况</w:t>
      </w:r>
      <w:r>
        <w:rPr>
          <w:b w:val="0"/>
          <w:bCs w:val="0"/>
        </w:rPr>
      </w:r>
    </w:p>
    <w:p>
      <w:pPr>
        <w:spacing w:line="240" w:lineRule="auto" w:before="6"/>
        <w:rPr>
          <w:rFonts w:ascii="宋体" w:hAnsi="宋体" w:cs="宋体" w:eastAsia="宋体" w:hint="default"/>
          <w:b/>
          <w:bCs/>
          <w:sz w:val="21"/>
          <w:szCs w:val="21"/>
        </w:rPr>
      </w:pPr>
    </w:p>
    <w:p>
      <w:pPr>
        <w:spacing w:before="0"/>
        <w:ind w:left="565" w:right="0" w:firstLine="0"/>
        <w:jc w:val="left"/>
        <w:rPr>
          <w:rFonts w:ascii="Times New Roman" w:hAnsi="Times New Roman" w:cs="Times New Roman" w:eastAsia="Times New Roman" w:hint="default"/>
          <w:sz w:val="24"/>
          <w:szCs w:val="24"/>
        </w:rPr>
      </w:pPr>
      <w:r>
        <w:rPr>
          <w:rFonts w:ascii="宋体" w:hAnsi="宋体" w:cs="宋体" w:eastAsia="宋体" w:hint="default"/>
          <w:b/>
          <w:bCs/>
          <w:sz w:val="24"/>
          <w:szCs w:val="24"/>
        </w:rPr>
        <w:t>(1)</w:t>
      </w:r>
      <w:r>
        <w:rPr>
          <w:rFonts w:ascii="宋体" w:hAnsi="宋体" w:cs="宋体" w:eastAsia="宋体" w:hint="default"/>
          <w:b/>
          <w:bCs/>
          <w:spacing w:val="-72"/>
          <w:sz w:val="24"/>
          <w:szCs w:val="24"/>
        </w:rPr>
        <w:t> </w:t>
      </w:r>
      <w:r>
        <w:rPr>
          <w:rFonts w:ascii="宋体" w:hAnsi="宋体" w:cs="宋体" w:eastAsia="宋体" w:hint="default"/>
          <w:b/>
          <w:bCs/>
          <w:sz w:val="24"/>
          <w:szCs w:val="24"/>
        </w:rPr>
        <w:t>张波</w:t>
      </w:r>
      <w:r>
        <w:rPr>
          <w:rFonts w:ascii="新宋体" w:hAnsi="新宋体" w:cs="新宋体" w:eastAsia="新宋体" w:hint="default"/>
          <w:b/>
          <w:bCs/>
          <w:sz w:val="24"/>
          <w:szCs w:val="24"/>
        </w:rPr>
        <w:t>先生：</w:t>
      </w:r>
      <w:r>
        <w:rPr>
          <w:rFonts w:ascii="新宋体" w:hAnsi="新宋体" w:cs="新宋体" w:eastAsia="新宋体" w:hint="default"/>
          <w:sz w:val="24"/>
          <w:szCs w:val="24"/>
        </w:rPr>
        <w:t>总经理，简历详见本节“</w:t>
      </w:r>
      <w:r>
        <w:rPr>
          <w:rFonts w:ascii="宋体" w:hAnsi="宋体" w:cs="宋体" w:eastAsia="宋体" w:hint="default"/>
          <w:b/>
          <w:bCs/>
          <w:sz w:val="24"/>
          <w:szCs w:val="24"/>
        </w:rPr>
        <w:t>现任董事情况</w:t>
      </w:r>
      <w:r>
        <w:rPr>
          <w:rFonts w:ascii="新宋体" w:hAnsi="新宋体" w:cs="新宋体" w:eastAsia="新宋体" w:hint="default"/>
          <w:sz w:val="24"/>
          <w:szCs w:val="24"/>
        </w:rPr>
        <w:t>”。经公司</w:t>
      </w:r>
      <w:r>
        <w:rPr>
          <w:rFonts w:ascii="新宋体" w:hAnsi="新宋体" w:cs="新宋体" w:eastAsia="新宋体" w:hint="default"/>
          <w:spacing w:val="-73"/>
          <w:sz w:val="24"/>
          <w:szCs w:val="24"/>
        </w:rPr>
        <w:t> </w:t>
      </w:r>
      <w:r>
        <w:rPr>
          <w:rFonts w:ascii="Times New Roman" w:hAnsi="Times New Roman" w:cs="Times New Roman" w:eastAsia="Times New Roman" w:hint="default"/>
          <w:sz w:val="24"/>
          <w:szCs w:val="24"/>
        </w:rPr>
        <w:t>2009</w:t>
      </w:r>
      <w:r>
        <w:rPr>
          <w:rFonts w:ascii="Times New Roman" w:hAnsi="Times New Roman" w:cs="Times New Roman" w:eastAsia="Times New Roman" w:hint="default"/>
          <w:spacing w:val="-15"/>
          <w:sz w:val="24"/>
          <w:szCs w:val="24"/>
        </w:rPr>
        <w:t> </w:t>
      </w:r>
      <w:r>
        <w:rPr>
          <w:rFonts w:ascii="新宋体" w:hAnsi="新宋体" w:cs="新宋体" w:eastAsia="新宋体" w:hint="default"/>
          <w:sz w:val="24"/>
          <w:szCs w:val="24"/>
        </w:rPr>
        <w:t>年</w:t>
      </w:r>
      <w:r>
        <w:rPr>
          <w:rFonts w:ascii="新宋体" w:hAnsi="新宋体" w:cs="新宋体" w:eastAsia="新宋体" w:hint="default"/>
          <w:spacing w:val="-73"/>
          <w:sz w:val="24"/>
          <w:szCs w:val="24"/>
        </w:rPr>
        <w:t> </w:t>
      </w:r>
      <w:r>
        <w:rPr>
          <w:rFonts w:ascii="Times New Roman" w:hAnsi="Times New Roman" w:cs="Times New Roman" w:eastAsia="Times New Roman" w:hint="default"/>
          <w:sz w:val="24"/>
          <w:szCs w:val="24"/>
        </w:rPr>
        <w:t>3</w:t>
      </w:r>
    </w:p>
    <w:p>
      <w:pPr>
        <w:spacing w:line="240" w:lineRule="auto" w:before="1"/>
        <w:rPr>
          <w:rFonts w:ascii="Times New Roman" w:hAnsi="Times New Roman" w:cs="Times New Roman" w:eastAsia="Times New Roman" w:hint="default"/>
          <w:sz w:val="23"/>
          <w:szCs w:val="23"/>
        </w:rPr>
      </w:pPr>
    </w:p>
    <w:p>
      <w:pPr>
        <w:pStyle w:val="BodyText"/>
        <w:spacing w:line="240" w:lineRule="auto"/>
        <w:ind w:right="0"/>
        <w:jc w:val="both"/>
        <w:rPr>
          <w:rFonts w:ascii="新宋体" w:hAnsi="新宋体" w:cs="新宋体" w:eastAsia="新宋体" w:hint="default"/>
        </w:rPr>
      </w:pPr>
      <w:r>
        <w:rPr>
          <w:rFonts w:ascii="新宋体" w:hAnsi="新宋体" w:cs="新宋体" w:eastAsia="新宋体" w:hint="default"/>
        </w:rPr>
        <w:t>月</w:t>
      </w:r>
      <w:r>
        <w:rPr>
          <w:rFonts w:ascii="新宋体" w:hAnsi="新宋体" w:cs="新宋体" w:eastAsia="新宋体" w:hint="default"/>
          <w:spacing w:val="-61"/>
        </w:rPr>
        <w:t> </w:t>
      </w:r>
      <w:r>
        <w:rPr>
          <w:rFonts w:ascii="Times New Roman" w:hAnsi="Times New Roman" w:cs="Times New Roman" w:eastAsia="Times New Roman" w:hint="default"/>
        </w:rPr>
        <w:t>9 </w:t>
      </w:r>
      <w:r>
        <w:rPr>
          <w:rFonts w:ascii="新宋体" w:hAnsi="新宋体" w:cs="新宋体" w:eastAsia="新宋体" w:hint="default"/>
        </w:rPr>
        <w:t>日召开的第一届董事会第一会议被续聘为公司总经理，任期</w:t>
      </w:r>
      <w:r>
        <w:rPr>
          <w:rFonts w:ascii="新宋体" w:hAnsi="新宋体" w:cs="新宋体" w:eastAsia="新宋体" w:hint="default"/>
          <w:spacing w:val="-59"/>
        </w:rPr>
        <w:t> </w:t>
      </w:r>
      <w:r>
        <w:rPr>
          <w:rFonts w:ascii="Times New Roman" w:hAnsi="Times New Roman" w:cs="Times New Roman" w:eastAsia="Times New Roman" w:hint="default"/>
        </w:rPr>
        <w:t>3 </w:t>
      </w:r>
      <w:r>
        <w:rPr>
          <w:rFonts w:ascii="新宋体" w:hAnsi="新宋体" w:cs="新宋体" w:eastAsia="新宋体" w:hint="default"/>
        </w:rPr>
        <w:t>年。</w:t>
      </w:r>
    </w:p>
    <w:p>
      <w:pPr>
        <w:spacing w:line="240" w:lineRule="auto" w:before="4"/>
        <w:rPr>
          <w:rFonts w:ascii="新宋体" w:hAnsi="新宋体" w:cs="新宋体" w:eastAsia="新宋体" w:hint="default"/>
          <w:sz w:val="20"/>
          <w:szCs w:val="20"/>
        </w:rPr>
      </w:pPr>
    </w:p>
    <w:p>
      <w:pPr>
        <w:spacing w:before="0"/>
        <w:ind w:left="565" w:right="0" w:firstLine="0"/>
        <w:jc w:val="left"/>
        <w:rPr>
          <w:rFonts w:ascii="Times New Roman" w:hAnsi="Times New Roman" w:cs="Times New Roman" w:eastAsia="Times New Roman" w:hint="default"/>
          <w:sz w:val="24"/>
          <w:szCs w:val="24"/>
        </w:rPr>
      </w:pPr>
      <w:r>
        <w:rPr>
          <w:rFonts w:ascii="宋体" w:hAnsi="宋体" w:cs="宋体" w:eastAsia="宋体" w:hint="default"/>
          <w:b/>
          <w:bCs/>
          <w:sz w:val="24"/>
          <w:szCs w:val="24"/>
        </w:rPr>
        <w:t>(2) </w:t>
      </w:r>
      <w:r>
        <w:rPr>
          <w:rFonts w:ascii="新宋体" w:hAnsi="新宋体" w:cs="新宋体" w:eastAsia="新宋体" w:hint="default"/>
          <w:b/>
          <w:bCs/>
          <w:spacing w:val="4"/>
          <w:sz w:val="24"/>
          <w:szCs w:val="24"/>
        </w:rPr>
        <w:t>张频先生：</w:t>
      </w:r>
      <w:r>
        <w:rPr>
          <w:rFonts w:ascii="新宋体" w:hAnsi="新宋体" w:cs="新宋体" w:eastAsia="新宋体" w:hint="default"/>
          <w:spacing w:val="4"/>
          <w:sz w:val="24"/>
          <w:szCs w:val="24"/>
        </w:rPr>
        <w:t>副总经理，简历详见本节“</w:t>
      </w:r>
      <w:r>
        <w:rPr>
          <w:rFonts w:ascii="宋体" w:hAnsi="宋体" w:cs="宋体" w:eastAsia="宋体" w:hint="default"/>
          <w:b/>
          <w:bCs/>
          <w:spacing w:val="4"/>
          <w:sz w:val="24"/>
          <w:szCs w:val="24"/>
        </w:rPr>
        <w:t>现任董事情况</w:t>
      </w:r>
      <w:r>
        <w:rPr>
          <w:rFonts w:ascii="新宋体" w:hAnsi="新宋体" w:cs="新宋体" w:eastAsia="新宋体" w:hint="default"/>
          <w:spacing w:val="4"/>
          <w:sz w:val="24"/>
          <w:szCs w:val="24"/>
        </w:rPr>
        <w:t>”。经公司</w:t>
      </w:r>
      <w:r>
        <w:rPr>
          <w:rFonts w:ascii="新宋体" w:hAnsi="新宋体" w:cs="新宋体" w:eastAsia="新宋体" w:hint="default"/>
          <w:spacing w:val="-58"/>
          <w:sz w:val="24"/>
          <w:szCs w:val="24"/>
        </w:rPr>
        <w:t> </w:t>
      </w:r>
      <w:r>
        <w:rPr>
          <w:rFonts w:ascii="Times New Roman" w:hAnsi="Times New Roman" w:cs="Times New Roman" w:eastAsia="Times New Roman" w:hint="default"/>
          <w:sz w:val="24"/>
          <w:szCs w:val="24"/>
        </w:rPr>
        <w:t>2009</w:t>
      </w:r>
    </w:p>
    <w:p>
      <w:pPr>
        <w:spacing w:after="0"/>
        <w:jc w:val="left"/>
        <w:rPr>
          <w:rFonts w:ascii="Times New Roman" w:hAnsi="Times New Roman" w:cs="Times New Roman" w:eastAsia="Times New Roman" w:hint="default"/>
          <w:sz w:val="24"/>
          <w:szCs w:val="24"/>
        </w:rPr>
        <w:sectPr>
          <w:footerReference w:type="default" r:id="rId75"/>
          <w:pgSz w:w="11910" w:h="16850"/>
          <w:pgMar w:footer="1195" w:header="852" w:top="1540" w:bottom="1380" w:left="1660" w:right="1640"/>
        </w:sectPr>
      </w:pPr>
    </w:p>
    <w:p>
      <w:pPr>
        <w:pStyle w:val="BodyText"/>
        <w:spacing w:line="240" w:lineRule="auto" w:before="104"/>
        <w:ind w:right="101"/>
        <w:jc w:val="left"/>
        <w:rPr>
          <w:rFonts w:ascii="新宋体" w:hAnsi="新宋体" w:cs="新宋体" w:eastAsia="新宋体" w:hint="default"/>
        </w:rPr>
      </w:pPr>
      <w:r>
        <w:rPr>
          <w:rFonts w:ascii="新宋体" w:hAnsi="新宋体" w:cs="新宋体" w:eastAsia="新宋体" w:hint="default"/>
        </w:rPr>
        <w:t>年</w:t>
      </w:r>
      <w:r>
        <w:rPr>
          <w:rFonts w:ascii="新宋体" w:hAnsi="新宋体" w:cs="新宋体" w:eastAsia="新宋体" w:hint="default"/>
          <w:spacing w:val="-61"/>
        </w:rPr>
        <w:t> </w:t>
      </w:r>
      <w:r>
        <w:rPr>
          <w:rFonts w:ascii="Times New Roman" w:hAnsi="Times New Roman" w:cs="Times New Roman" w:eastAsia="Times New Roman" w:hint="default"/>
        </w:rPr>
        <w:t>3 </w:t>
      </w:r>
      <w:r>
        <w:rPr>
          <w:rFonts w:ascii="新宋体" w:hAnsi="新宋体" w:cs="新宋体" w:eastAsia="新宋体" w:hint="default"/>
        </w:rPr>
        <w:t>月</w:t>
      </w:r>
      <w:r>
        <w:rPr>
          <w:rFonts w:ascii="新宋体" w:hAnsi="新宋体" w:cs="新宋体" w:eastAsia="新宋体" w:hint="default"/>
          <w:spacing w:val="-60"/>
        </w:rPr>
        <w:t> </w:t>
      </w:r>
      <w:r>
        <w:rPr>
          <w:rFonts w:ascii="Times New Roman" w:hAnsi="Times New Roman" w:cs="Times New Roman" w:eastAsia="Times New Roman" w:hint="default"/>
        </w:rPr>
        <w:t>9 </w:t>
      </w:r>
      <w:r>
        <w:rPr>
          <w:rFonts w:ascii="新宋体" w:hAnsi="新宋体" w:cs="新宋体" w:eastAsia="新宋体" w:hint="default"/>
        </w:rPr>
        <w:t>日召开的第一届董事会第一次会议被续聘为公司副总经理，任期</w:t>
      </w:r>
      <w:r>
        <w:rPr>
          <w:rFonts w:ascii="新宋体" w:hAnsi="新宋体" w:cs="新宋体" w:eastAsia="新宋体" w:hint="default"/>
          <w:spacing w:val="-59"/>
        </w:rPr>
        <w:t> </w:t>
      </w:r>
      <w:r>
        <w:rPr>
          <w:rFonts w:ascii="Times New Roman" w:hAnsi="Times New Roman" w:cs="Times New Roman" w:eastAsia="Times New Roman" w:hint="default"/>
        </w:rPr>
        <w:t>3 </w:t>
      </w:r>
      <w:r>
        <w:rPr>
          <w:rFonts w:ascii="新宋体" w:hAnsi="新宋体" w:cs="新宋体" w:eastAsia="新宋体" w:hint="default"/>
        </w:rPr>
        <w:t>年。</w:t>
      </w:r>
    </w:p>
    <w:p>
      <w:pPr>
        <w:spacing w:line="240" w:lineRule="auto" w:before="4"/>
        <w:rPr>
          <w:rFonts w:ascii="新宋体" w:hAnsi="新宋体" w:cs="新宋体" w:eastAsia="新宋体" w:hint="default"/>
          <w:sz w:val="20"/>
          <w:szCs w:val="20"/>
        </w:rPr>
      </w:pPr>
    </w:p>
    <w:p>
      <w:pPr>
        <w:spacing w:before="0"/>
        <w:ind w:left="565" w:right="101" w:firstLine="0"/>
        <w:jc w:val="left"/>
        <w:rPr>
          <w:rFonts w:ascii="新宋体" w:hAnsi="新宋体" w:cs="新宋体" w:eastAsia="新宋体" w:hint="default"/>
          <w:sz w:val="24"/>
          <w:szCs w:val="24"/>
        </w:rPr>
      </w:pPr>
      <w:r>
        <w:rPr>
          <w:rFonts w:ascii="宋体" w:hAnsi="宋体" w:cs="宋体" w:eastAsia="宋体" w:hint="default"/>
          <w:b/>
          <w:bCs/>
          <w:sz w:val="24"/>
          <w:szCs w:val="24"/>
        </w:rPr>
        <w:t>(3)</w:t>
      </w:r>
      <w:r>
        <w:rPr>
          <w:rFonts w:ascii="宋体" w:hAnsi="宋体" w:cs="宋体" w:eastAsia="宋体" w:hint="default"/>
          <w:b/>
          <w:bCs/>
          <w:spacing w:val="-83"/>
          <w:sz w:val="24"/>
          <w:szCs w:val="24"/>
        </w:rPr>
        <w:t> </w:t>
      </w:r>
      <w:r>
        <w:rPr>
          <w:rFonts w:ascii="新宋体" w:hAnsi="新宋体" w:cs="新宋体" w:eastAsia="新宋体" w:hint="default"/>
          <w:b/>
          <w:bCs/>
          <w:sz w:val="24"/>
          <w:szCs w:val="24"/>
        </w:rPr>
        <w:t>黄伟宁先生：</w:t>
      </w:r>
      <w:r>
        <w:rPr>
          <w:rFonts w:ascii="新宋体" w:hAnsi="新宋体" w:cs="新宋体" w:eastAsia="新宋体" w:hint="default"/>
          <w:sz w:val="24"/>
          <w:szCs w:val="24"/>
        </w:rPr>
        <w:t>副总经理、董事会秘书，</w:t>
      </w:r>
      <w:r>
        <w:rPr>
          <w:rFonts w:ascii="Times New Roman" w:hAnsi="Times New Roman" w:cs="Times New Roman" w:eastAsia="Times New Roman" w:hint="default"/>
          <w:sz w:val="24"/>
          <w:szCs w:val="24"/>
        </w:rPr>
        <w:t>1963</w:t>
      </w:r>
      <w:r>
        <w:rPr>
          <w:rFonts w:ascii="Times New Roman" w:hAnsi="Times New Roman" w:cs="Times New Roman" w:eastAsia="Times New Roman" w:hint="default"/>
          <w:spacing w:val="-23"/>
          <w:sz w:val="24"/>
          <w:szCs w:val="24"/>
        </w:rPr>
        <w:t> </w:t>
      </w:r>
      <w:r>
        <w:rPr>
          <w:rFonts w:ascii="新宋体" w:hAnsi="新宋体" w:cs="新宋体" w:eastAsia="新宋体" w:hint="default"/>
          <w:sz w:val="24"/>
          <w:szCs w:val="24"/>
        </w:rPr>
        <w:t>年出生，毕业于华南工学院</w:t>
      </w:r>
    </w:p>
    <w:p>
      <w:pPr>
        <w:spacing w:line="240" w:lineRule="auto" w:before="4"/>
        <w:rPr>
          <w:rFonts w:ascii="新宋体" w:hAnsi="新宋体" w:cs="新宋体" w:eastAsia="新宋体" w:hint="default"/>
          <w:sz w:val="20"/>
          <w:szCs w:val="20"/>
        </w:rPr>
      </w:pPr>
    </w:p>
    <w:p>
      <w:pPr>
        <w:pStyle w:val="BodyText"/>
        <w:spacing w:line="432" w:lineRule="auto"/>
        <w:ind w:right="215"/>
        <w:jc w:val="left"/>
        <w:rPr>
          <w:rFonts w:ascii="新宋体" w:hAnsi="新宋体" w:cs="新宋体" w:eastAsia="新宋体" w:hint="default"/>
        </w:rPr>
      </w:pPr>
      <w:r>
        <w:rPr>
          <w:rFonts w:ascii="新宋体" w:hAnsi="新宋体" w:cs="新宋体" w:eastAsia="新宋体" w:hint="default"/>
        </w:rPr>
        <w:t>（现华南理工大学）计算机系，获学士学位。</w:t>
      </w:r>
      <w:r>
        <w:rPr>
          <w:rFonts w:ascii="Times New Roman" w:hAnsi="Times New Roman" w:cs="Times New Roman" w:eastAsia="Times New Roman" w:hint="default"/>
        </w:rPr>
        <w:t>2003</w:t>
      </w:r>
      <w:r>
        <w:rPr>
          <w:rFonts w:ascii="Times New Roman" w:hAnsi="Times New Roman" w:cs="Times New Roman" w:eastAsia="Times New Roman" w:hint="default"/>
          <w:spacing w:val="26"/>
        </w:rPr>
        <w:t> </w:t>
      </w:r>
      <w:r>
        <w:rPr>
          <w:rFonts w:ascii="新宋体" w:hAnsi="新宋体" w:cs="新宋体" w:eastAsia="新宋体" w:hint="default"/>
        </w:rPr>
        <w:t>年至今，先后担任广州市安</w:t>
      </w:r>
      <w:r>
        <w:rPr>
          <w:rFonts w:ascii="新宋体" w:hAnsi="新宋体" w:cs="新宋体" w:eastAsia="新宋体" w:hint="default"/>
          <w:spacing w:val="-118"/>
        </w:rPr>
        <w:t> </w:t>
      </w:r>
      <w:r>
        <w:rPr>
          <w:rFonts w:ascii="新宋体" w:hAnsi="新宋体" w:cs="新宋体" w:eastAsia="新宋体" w:hint="default"/>
          <w:spacing w:val="-118"/>
        </w:rPr>
      </w:r>
      <w:r>
        <w:rPr>
          <w:rFonts w:ascii="新宋体" w:hAnsi="新宋体" w:cs="新宋体" w:eastAsia="新宋体" w:hint="default"/>
        </w:rPr>
        <w:t>居宝科技有限公司、广州市安居宝数码科技有限公司副总经理，经公司 </w:t>
      </w:r>
      <w:r>
        <w:rPr>
          <w:rFonts w:ascii="Times New Roman" w:hAnsi="Times New Roman" w:cs="Times New Roman" w:eastAsia="Times New Roman" w:hint="default"/>
        </w:rPr>
        <w:t>2009</w:t>
      </w:r>
      <w:r>
        <w:rPr>
          <w:rFonts w:ascii="Times New Roman" w:hAnsi="Times New Roman" w:cs="Times New Roman" w:eastAsia="Times New Roman" w:hint="default"/>
          <w:spacing w:val="-27"/>
        </w:rPr>
        <w:t> </w:t>
      </w:r>
      <w:r>
        <w:rPr>
          <w:rFonts w:ascii="新宋体" w:hAnsi="新宋体" w:cs="新宋体" w:eastAsia="新宋体" w:hint="default"/>
        </w:rPr>
        <w:t>年</w:t>
      </w:r>
    </w:p>
    <w:p>
      <w:pPr>
        <w:pStyle w:val="BodyText"/>
        <w:spacing w:line="240" w:lineRule="auto" w:before="50"/>
        <w:ind w:right="101"/>
        <w:jc w:val="left"/>
        <w:rPr>
          <w:rFonts w:ascii="新宋体" w:hAnsi="新宋体" w:cs="新宋体" w:eastAsia="新宋体" w:hint="default"/>
        </w:rPr>
      </w:pPr>
      <w:r>
        <w:rPr>
          <w:rFonts w:ascii="Times New Roman" w:hAnsi="Times New Roman" w:cs="Times New Roman" w:eastAsia="Times New Roman" w:hint="default"/>
        </w:rPr>
        <w:t>3</w:t>
      </w:r>
      <w:r>
        <w:rPr>
          <w:rFonts w:ascii="Times New Roman" w:hAnsi="Times New Roman" w:cs="Times New Roman" w:eastAsia="Times New Roman" w:hint="default"/>
          <w:spacing w:val="-15"/>
        </w:rPr>
        <w:t> </w:t>
      </w:r>
      <w:r>
        <w:rPr>
          <w:rFonts w:ascii="新宋体" w:hAnsi="新宋体" w:cs="新宋体" w:eastAsia="新宋体" w:hint="default"/>
        </w:rPr>
        <w:t>月</w:t>
      </w:r>
      <w:r>
        <w:rPr>
          <w:rFonts w:ascii="新宋体" w:hAnsi="新宋体" w:cs="新宋体" w:eastAsia="新宋体" w:hint="default"/>
          <w:spacing w:val="-76"/>
        </w:rPr>
        <w:t> </w:t>
      </w:r>
      <w:r>
        <w:rPr>
          <w:rFonts w:ascii="Times New Roman" w:hAnsi="Times New Roman" w:cs="Times New Roman" w:eastAsia="Times New Roman" w:hint="default"/>
        </w:rPr>
        <w:t>9</w:t>
      </w:r>
      <w:r>
        <w:rPr>
          <w:rFonts w:ascii="Times New Roman" w:hAnsi="Times New Roman" w:cs="Times New Roman" w:eastAsia="Times New Roman" w:hint="default"/>
          <w:spacing w:val="-15"/>
        </w:rPr>
        <w:t> </w:t>
      </w:r>
      <w:r>
        <w:rPr>
          <w:rFonts w:ascii="新宋体" w:hAnsi="新宋体" w:cs="新宋体" w:eastAsia="新宋体" w:hint="default"/>
        </w:rPr>
        <w:t>日召开的第一届董事会第一次会议被聘为公司副总经理、董事会秘书，任</w:t>
      </w:r>
    </w:p>
    <w:p>
      <w:pPr>
        <w:spacing w:line="240" w:lineRule="auto" w:before="4"/>
        <w:rPr>
          <w:rFonts w:ascii="新宋体" w:hAnsi="新宋体" w:cs="新宋体" w:eastAsia="新宋体" w:hint="default"/>
          <w:sz w:val="20"/>
          <w:szCs w:val="20"/>
        </w:rPr>
      </w:pPr>
    </w:p>
    <w:p>
      <w:pPr>
        <w:pStyle w:val="BodyText"/>
        <w:spacing w:line="240" w:lineRule="auto"/>
        <w:ind w:right="101"/>
        <w:jc w:val="left"/>
        <w:rPr>
          <w:rFonts w:ascii="新宋体" w:hAnsi="新宋体" w:cs="新宋体" w:eastAsia="新宋体" w:hint="default"/>
        </w:rPr>
      </w:pPr>
      <w:r>
        <w:rPr>
          <w:rFonts w:ascii="新宋体" w:hAnsi="新宋体" w:cs="新宋体" w:eastAsia="新宋体" w:hint="default"/>
        </w:rPr>
        <w:t>期</w:t>
      </w:r>
      <w:r>
        <w:rPr>
          <w:rFonts w:ascii="新宋体" w:hAnsi="新宋体" w:cs="新宋体" w:eastAsia="新宋体" w:hint="default"/>
          <w:spacing w:val="-61"/>
        </w:rPr>
        <w:t> </w:t>
      </w:r>
      <w:r>
        <w:rPr>
          <w:rFonts w:ascii="Times New Roman" w:hAnsi="Times New Roman" w:cs="Times New Roman" w:eastAsia="Times New Roman" w:hint="default"/>
        </w:rPr>
        <w:t>3 </w:t>
      </w:r>
      <w:r>
        <w:rPr>
          <w:rFonts w:ascii="新宋体" w:hAnsi="新宋体" w:cs="新宋体" w:eastAsia="新宋体" w:hint="default"/>
        </w:rPr>
        <w:t>年；</w:t>
      </w:r>
    </w:p>
    <w:p>
      <w:pPr>
        <w:spacing w:line="240" w:lineRule="auto" w:before="4"/>
        <w:rPr>
          <w:rFonts w:ascii="新宋体" w:hAnsi="新宋体" w:cs="新宋体" w:eastAsia="新宋体" w:hint="default"/>
          <w:sz w:val="20"/>
          <w:szCs w:val="20"/>
        </w:rPr>
      </w:pPr>
    </w:p>
    <w:p>
      <w:pPr>
        <w:pStyle w:val="BodyText"/>
        <w:spacing w:line="439" w:lineRule="auto"/>
        <w:ind w:right="100" w:firstLine="427"/>
        <w:jc w:val="left"/>
        <w:rPr>
          <w:rFonts w:ascii="新宋体" w:hAnsi="新宋体" w:cs="新宋体" w:eastAsia="新宋体" w:hint="default"/>
        </w:rPr>
      </w:pPr>
      <w:r>
        <w:rPr>
          <w:rFonts w:ascii="宋体" w:hAnsi="宋体" w:cs="宋体" w:eastAsia="宋体" w:hint="default"/>
          <w:b/>
          <w:bCs/>
        </w:rPr>
        <w:t>(4)</w:t>
      </w:r>
      <w:r>
        <w:rPr>
          <w:rFonts w:ascii="宋体" w:hAnsi="宋体" w:cs="宋体" w:eastAsia="宋体" w:hint="default"/>
          <w:b/>
          <w:bCs/>
          <w:spacing w:val="-51"/>
        </w:rPr>
        <w:t> </w:t>
      </w:r>
      <w:r>
        <w:rPr>
          <w:rFonts w:ascii="新宋体" w:hAnsi="新宋体" w:cs="新宋体" w:eastAsia="新宋体" w:hint="default"/>
          <w:b/>
          <w:bCs/>
          <w:spacing w:val="-6"/>
        </w:rPr>
        <w:t>黄光明先生：</w:t>
      </w:r>
      <w:r>
        <w:rPr>
          <w:rFonts w:ascii="新宋体" w:hAnsi="新宋体" w:cs="新宋体" w:eastAsia="新宋体" w:hint="default"/>
          <w:spacing w:val="-6"/>
        </w:rPr>
        <w:t>财务总监，</w:t>
      </w:r>
      <w:r>
        <w:rPr>
          <w:rFonts w:ascii="Times New Roman" w:hAnsi="Times New Roman" w:cs="Times New Roman" w:eastAsia="Times New Roman" w:hint="default"/>
          <w:spacing w:val="-6"/>
        </w:rPr>
        <w:t>1970</w:t>
      </w:r>
      <w:r>
        <w:rPr>
          <w:rFonts w:ascii="Times New Roman" w:hAnsi="Times New Roman" w:cs="Times New Roman" w:eastAsia="Times New Roman" w:hint="default"/>
          <w:spacing w:val="8"/>
        </w:rPr>
        <w:t> </w:t>
      </w:r>
      <w:r>
        <w:rPr>
          <w:rFonts w:ascii="新宋体" w:hAnsi="新宋体" w:cs="新宋体" w:eastAsia="新宋体" w:hint="default"/>
          <w:spacing w:val="-5"/>
        </w:rPr>
        <w:t>年出生，高级会计师，中南财经大学毕业。</w:t>
      </w:r>
      <w:r>
        <w:rPr>
          <w:rFonts w:ascii="新宋体" w:hAnsi="新宋体" w:cs="新宋体" w:eastAsia="新宋体" w:hint="default"/>
        </w:rPr>
        <w:t> </w:t>
      </w:r>
      <w:r>
        <w:rPr>
          <w:rFonts w:ascii="新宋体" w:hAnsi="新宋体" w:cs="新宋体" w:eastAsia="新宋体" w:hint="default"/>
          <w:spacing w:val="3"/>
        </w:rPr>
        <w:t>曾任深圳融通供应链股份有限公司、深圳嘉力达实业有限公司担任财务总监职</w:t>
      </w:r>
      <w:r>
        <w:rPr>
          <w:rFonts w:ascii="新宋体" w:hAnsi="新宋体" w:cs="新宋体" w:eastAsia="新宋体" w:hint="default"/>
          <w:spacing w:val="-93"/>
        </w:rPr>
        <w:t> </w:t>
      </w:r>
      <w:r>
        <w:rPr>
          <w:rFonts w:ascii="新宋体" w:hAnsi="新宋体" w:cs="新宋体" w:eastAsia="新宋体" w:hint="default"/>
          <w:spacing w:val="-93"/>
        </w:rPr>
      </w:r>
      <w:r>
        <w:rPr>
          <w:rFonts w:ascii="新宋体" w:hAnsi="新宋体" w:cs="新宋体" w:eastAsia="新宋体" w:hint="default"/>
        </w:rPr>
        <w:t>务；自</w:t>
      </w:r>
      <w:r>
        <w:rPr>
          <w:rFonts w:ascii="新宋体" w:hAnsi="新宋体" w:cs="新宋体" w:eastAsia="新宋体" w:hint="default"/>
          <w:spacing w:val="-53"/>
        </w:rPr>
        <w:t> </w:t>
      </w:r>
      <w:r>
        <w:rPr>
          <w:rFonts w:ascii="Times New Roman" w:hAnsi="Times New Roman" w:cs="Times New Roman" w:eastAsia="Times New Roman" w:hint="default"/>
        </w:rPr>
        <w:t>2011</w:t>
      </w:r>
      <w:r>
        <w:rPr>
          <w:rFonts w:ascii="Times New Roman" w:hAnsi="Times New Roman" w:cs="Times New Roman" w:eastAsia="Times New Roman" w:hint="default"/>
          <w:spacing w:val="7"/>
        </w:rPr>
        <w:t> </w:t>
      </w:r>
      <w:r>
        <w:rPr>
          <w:rFonts w:ascii="新宋体" w:hAnsi="新宋体" w:cs="新宋体" w:eastAsia="新宋体" w:hint="default"/>
        </w:rPr>
        <w:t>年</w:t>
      </w:r>
      <w:r>
        <w:rPr>
          <w:rFonts w:ascii="新宋体" w:hAnsi="新宋体" w:cs="新宋体" w:eastAsia="新宋体" w:hint="default"/>
          <w:spacing w:val="-51"/>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rFonts w:ascii="新宋体" w:hAnsi="新宋体" w:cs="新宋体" w:eastAsia="新宋体" w:hint="default"/>
        </w:rPr>
        <w:t>月起至今担任广东安居宝数码科技股份有限公司财务部部长、 财务总监职务。</w:t>
      </w:r>
    </w:p>
    <w:p>
      <w:pPr>
        <w:pStyle w:val="BodyText"/>
        <w:spacing w:line="439" w:lineRule="auto" w:before="84"/>
        <w:ind w:right="92" w:firstLine="427"/>
        <w:jc w:val="left"/>
        <w:rPr>
          <w:rFonts w:ascii="新宋体" w:hAnsi="新宋体" w:cs="新宋体" w:eastAsia="新宋体" w:hint="default"/>
        </w:rPr>
      </w:pPr>
      <w:r>
        <w:rPr>
          <w:rFonts w:ascii="宋体" w:hAnsi="宋体" w:cs="宋体" w:eastAsia="宋体" w:hint="default"/>
          <w:b/>
          <w:bCs/>
        </w:rPr>
        <w:t>(5)</w:t>
      </w:r>
      <w:r>
        <w:rPr>
          <w:rFonts w:ascii="宋体" w:hAnsi="宋体" w:cs="宋体" w:eastAsia="宋体" w:hint="default"/>
          <w:b/>
          <w:bCs/>
          <w:spacing w:val="-54"/>
        </w:rPr>
        <w:t> </w:t>
      </w:r>
      <w:r>
        <w:rPr>
          <w:rFonts w:ascii="新宋体" w:hAnsi="新宋体" w:cs="新宋体" w:eastAsia="新宋体" w:hint="default"/>
          <w:b/>
          <w:bCs/>
          <w:spacing w:val="-8"/>
        </w:rPr>
        <w:t>张瑞斌先生：</w:t>
      </w:r>
      <w:r>
        <w:rPr>
          <w:rFonts w:ascii="新宋体" w:hAnsi="新宋体" w:cs="新宋体" w:eastAsia="新宋体" w:hint="default"/>
          <w:spacing w:val="-8"/>
        </w:rPr>
        <w:t>总工程师，</w:t>
      </w:r>
      <w:r>
        <w:rPr>
          <w:rFonts w:ascii="Times New Roman" w:hAnsi="Times New Roman" w:cs="Times New Roman" w:eastAsia="Times New Roman" w:hint="default"/>
          <w:spacing w:val="-8"/>
        </w:rPr>
        <w:t>1970</w:t>
      </w:r>
      <w:r>
        <w:rPr>
          <w:rFonts w:ascii="Times New Roman" w:hAnsi="Times New Roman" w:cs="Times New Roman" w:eastAsia="Times New Roman" w:hint="default"/>
          <w:spacing w:val="5"/>
        </w:rPr>
        <w:t> </w:t>
      </w:r>
      <w:r>
        <w:rPr>
          <w:rFonts w:ascii="新宋体" w:hAnsi="新宋体" w:cs="新宋体" w:eastAsia="新宋体" w:hint="default"/>
          <w:spacing w:val="-3"/>
        </w:rPr>
        <w:t>年出生，毕业于北京邮电大学计算机专业，</w:t>
      </w:r>
      <w:r>
        <w:rPr>
          <w:rFonts w:ascii="新宋体" w:hAnsi="新宋体" w:cs="新宋体" w:eastAsia="新宋体" w:hint="default"/>
        </w:rPr>
        <w:t> </w:t>
      </w:r>
      <w:r>
        <w:rPr>
          <w:rFonts w:ascii="新宋体" w:hAnsi="新宋体" w:cs="新宋体" w:eastAsia="新宋体" w:hint="default"/>
          <w:spacing w:val="-3"/>
        </w:rPr>
        <w:t>获学士学位。曾担任广州邮电科学技术研究院多媒体部项目负责人，广州创想科</w:t>
      </w:r>
      <w:r>
        <w:rPr>
          <w:rFonts w:ascii="新宋体" w:hAnsi="新宋体" w:cs="新宋体" w:eastAsia="新宋体" w:hint="default"/>
          <w:spacing w:val="-103"/>
        </w:rPr>
        <w:t> </w:t>
      </w:r>
      <w:r>
        <w:rPr>
          <w:rFonts w:ascii="新宋体" w:hAnsi="新宋体" w:cs="新宋体" w:eastAsia="新宋体" w:hint="default"/>
          <w:spacing w:val="-103"/>
        </w:rPr>
      </w:r>
      <w:r>
        <w:rPr>
          <w:rFonts w:ascii="新宋体" w:hAnsi="新宋体" w:cs="新宋体" w:eastAsia="新宋体" w:hint="default"/>
        </w:rPr>
        <w:t>技股份有限公司技术总监，</w:t>
      </w:r>
      <w:r>
        <w:rPr>
          <w:rFonts w:ascii="Times New Roman" w:hAnsi="Times New Roman" w:cs="Times New Roman" w:eastAsia="Times New Roman" w:hint="default"/>
        </w:rPr>
        <w:t>2003</w:t>
      </w:r>
      <w:r>
        <w:rPr>
          <w:rFonts w:ascii="Times New Roman" w:hAnsi="Times New Roman" w:cs="Times New Roman" w:eastAsia="Times New Roman" w:hint="default"/>
          <w:spacing w:val="-24"/>
        </w:rPr>
        <w:t> </w:t>
      </w:r>
      <w:r>
        <w:rPr>
          <w:rFonts w:ascii="新宋体" w:hAnsi="新宋体" w:cs="新宋体" w:eastAsia="新宋体" w:hint="default"/>
        </w:rPr>
        <w:t>年至今，先后担任广州市安居宝科技有限公司、 广州市安居宝数码科技有限公司总工程师，经公司</w:t>
      </w:r>
      <w:r>
        <w:rPr>
          <w:rFonts w:ascii="新宋体" w:hAnsi="新宋体" w:cs="新宋体" w:eastAsia="新宋体" w:hint="default"/>
          <w:spacing w:val="-56"/>
        </w:rPr>
        <w:t> </w:t>
      </w:r>
      <w:r>
        <w:rPr>
          <w:rFonts w:ascii="Times New Roman" w:hAnsi="Times New Roman" w:cs="Times New Roman" w:eastAsia="Times New Roman" w:hint="default"/>
        </w:rPr>
        <w:t>2009</w:t>
      </w:r>
      <w:r>
        <w:rPr>
          <w:rFonts w:ascii="Times New Roman" w:hAnsi="Times New Roman" w:cs="Times New Roman" w:eastAsia="Times New Roman" w:hint="default"/>
          <w:spacing w:val="4"/>
        </w:rPr>
        <w:t> </w:t>
      </w:r>
      <w:r>
        <w:rPr>
          <w:rFonts w:ascii="新宋体" w:hAnsi="新宋体" w:cs="新宋体" w:eastAsia="新宋体" w:hint="default"/>
        </w:rPr>
        <w:t>年</w:t>
      </w:r>
      <w:r>
        <w:rPr>
          <w:rFonts w:ascii="新宋体" w:hAnsi="新宋体" w:cs="新宋体" w:eastAsia="新宋体" w:hint="default"/>
          <w:spacing w:val="-56"/>
        </w:rPr>
        <w:t> </w:t>
      </w:r>
      <w:r>
        <w:rPr>
          <w:rFonts w:ascii="Times New Roman" w:hAnsi="Times New Roman" w:cs="Times New Roman" w:eastAsia="Times New Roman" w:hint="default"/>
        </w:rPr>
        <w:t>3</w:t>
      </w:r>
      <w:r>
        <w:rPr>
          <w:rFonts w:ascii="Times New Roman" w:hAnsi="Times New Roman" w:cs="Times New Roman" w:eastAsia="Times New Roman" w:hint="default"/>
          <w:spacing w:val="7"/>
        </w:rPr>
        <w:t> </w:t>
      </w:r>
      <w:r>
        <w:rPr>
          <w:rFonts w:ascii="新宋体" w:hAnsi="新宋体" w:cs="新宋体" w:eastAsia="新宋体" w:hint="default"/>
        </w:rPr>
        <w:t>月</w:t>
      </w:r>
      <w:r>
        <w:rPr>
          <w:rFonts w:ascii="新宋体" w:hAnsi="新宋体" w:cs="新宋体" w:eastAsia="新宋体" w:hint="default"/>
          <w:spacing w:val="-56"/>
        </w:rPr>
        <w:t> </w:t>
      </w:r>
      <w:r>
        <w:rPr>
          <w:rFonts w:ascii="Times New Roman" w:hAnsi="Times New Roman" w:cs="Times New Roman" w:eastAsia="Times New Roman" w:hint="default"/>
        </w:rPr>
        <w:t>9</w:t>
      </w:r>
      <w:r>
        <w:rPr>
          <w:rFonts w:ascii="Times New Roman" w:hAnsi="Times New Roman" w:cs="Times New Roman" w:eastAsia="Times New Roman" w:hint="default"/>
          <w:spacing w:val="4"/>
        </w:rPr>
        <w:t> </w:t>
      </w:r>
      <w:r>
        <w:rPr>
          <w:rFonts w:ascii="新宋体" w:hAnsi="新宋体" w:cs="新宋体" w:eastAsia="新宋体" w:hint="default"/>
        </w:rPr>
        <w:t>日召开的第一</w:t>
      </w:r>
    </w:p>
    <w:p>
      <w:pPr>
        <w:pStyle w:val="BodyText"/>
        <w:spacing w:line="240" w:lineRule="auto" w:before="44"/>
        <w:ind w:right="101"/>
        <w:jc w:val="left"/>
        <w:rPr>
          <w:rFonts w:ascii="新宋体" w:hAnsi="新宋体" w:cs="新宋体" w:eastAsia="新宋体" w:hint="default"/>
        </w:rPr>
      </w:pPr>
      <w:r>
        <w:rPr>
          <w:rFonts w:ascii="新宋体" w:hAnsi="新宋体" w:cs="新宋体" w:eastAsia="新宋体" w:hint="default"/>
        </w:rPr>
        <w:t>届董事会第一次会议被续聘为公司总工程师，任期</w:t>
      </w:r>
      <w:r>
        <w:rPr>
          <w:rFonts w:ascii="新宋体" w:hAnsi="新宋体" w:cs="新宋体" w:eastAsia="新宋体" w:hint="default"/>
          <w:spacing w:val="-60"/>
        </w:rPr>
        <w:t> </w:t>
      </w:r>
      <w:r>
        <w:rPr>
          <w:rFonts w:ascii="Times New Roman" w:hAnsi="Times New Roman" w:cs="Times New Roman" w:eastAsia="Times New Roman" w:hint="default"/>
        </w:rPr>
        <w:t>3 </w:t>
      </w:r>
      <w:r>
        <w:rPr>
          <w:rFonts w:ascii="新宋体" w:hAnsi="新宋体" w:cs="新宋体" w:eastAsia="新宋体" w:hint="default"/>
        </w:rPr>
        <w:t>年。</w:t>
      </w:r>
    </w:p>
    <w:p>
      <w:pPr>
        <w:spacing w:line="240" w:lineRule="auto" w:before="4"/>
        <w:rPr>
          <w:rFonts w:ascii="新宋体" w:hAnsi="新宋体" w:cs="新宋体" w:eastAsia="新宋体" w:hint="default"/>
          <w:sz w:val="20"/>
          <w:szCs w:val="20"/>
        </w:rPr>
      </w:pPr>
    </w:p>
    <w:p>
      <w:pPr>
        <w:pStyle w:val="Heading7"/>
        <w:spacing w:line="240" w:lineRule="auto"/>
        <w:ind w:left="565" w:right="101"/>
        <w:jc w:val="left"/>
        <w:rPr>
          <w:b w:val="0"/>
          <w:bCs w:val="0"/>
        </w:rPr>
      </w:pPr>
      <w:r>
        <w:rPr>
          <w:rFonts w:ascii="宋体" w:hAnsi="宋体" w:cs="宋体" w:eastAsia="宋体" w:hint="default"/>
        </w:rPr>
        <w:t>4</w:t>
      </w:r>
      <w:r>
        <w:rPr/>
        <w:t>、</w:t>
      </w:r>
      <w:r>
        <w:rPr>
          <w:spacing w:val="-61"/>
        </w:rPr>
        <w:t> </w:t>
      </w:r>
      <w:r>
        <w:rPr/>
        <w:t>核心技术人员情况</w:t>
      </w:r>
      <w:r>
        <w:rPr>
          <w:b w:val="0"/>
          <w:bCs w:val="0"/>
        </w:rPr>
      </w:r>
    </w:p>
    <w:p>
      <w:pPr>
        <w:spacing w:line="240" w:lineRule="auto" w:before="6"/>
        <w:rPr>
          <w:rFonts w:ascii="宋体" w:hAnsi="宋体" w:cs="宋体" w:eastAsia="宋体" w:hint="default"/>
          <w:b/>
          <w:bCs/>
          <w:sz w:val="21"/>
          <w:szCs w:val="21"/>
        </w:rPr>
      </w:pPr>
    </w:p>
    <w:p>
      <w:pPr>
        <w:pStyle w:val="BodyText"/>
        <w:spacing w:line="240" w:lineRule="auto"/>
        <w:ind w:left="618" w:right="101"/>
        <w:jc w:val="left"/>
      </w:pPr>
      <w:r>
        <w:rPr/>
        <w:t>截止报告期末，本公司共有</w:t>
      </w:r>
      <w:r>
        <w:rPr>
          <w:spacing w:val="-60"/>
        </w:rPr>
        <w:t> </w:t>
      </w:r>
      <w:r>
        <w:rPr>
          <w:rFonts w:ascii="宋体" w:hAnsi="宋体" w:cs="宋体" w:eastAsia="宋体" w:hint="default"/>
        </w:rPr>
        <w:t>5</w:t>
      </w:r>
      <w:r>
        <w:rPr>
          <w:rFonts w:ascii="宋体" w:hAnsi="宋体" w:cs="宋体" w:eastAsia="宋体" w:hint="default"/>
          <w:spacing w:val="-60"/>
        </w:rPr>
        <w:t> </w:t>
      </w:r>
      <w:r>
        <w:rPr/>
        <w:t>名核心技术人员，具体情况如下：</w:t>
      </w:r>
    </w:p>
    <w:p>
      <w:pPr>
        <w:spacing w:line="240" w:lineRule="auto" w:before="9"/>
        <w:rPr>
          <w:rFonts w:ascii="宋体" w:hAnsi="宋体" w:cs="宋体" w:eastAsia="宋体" w:hint="default"/>
          <w:sz w:val="21"/>
          <w:szCs w:val="21"/>
        </w:rPr>
      </w:pPr>
    </w:p>
    <w:p>
      <w:pPr>
        <w:spacing w:line="456" w:lineRule="auto" w:before="0"/>
        <w:ind w:left="138" w:right="217" w:firstLine="427"/>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1</w:t>
      </w:r>
      <w:r>
        <w:rPr>
          <w:rFonts w:ascii="宋体" w:hAnsi="宋体" w:cs="宋体" w:eastAsia="宋体" w:hint="default"/>
          <w:b/>
          <w:bCs/>
          <w:sz w:val="24"/>
          <w:szCs w:val="24"/>
        </w:rPr>
        <w:t>）</w:t>
      </w:r>
      <w:r>
        <w:rPr>
          <w:rFonts w:ascii="宋体" w:hAnsi="宋体" w:cs="宋体" w:eastAsia="宋体" w:hint="default"/>
          <w:b/>
          <w:bCs/>
          <w:spacing w:val="-45"/>
          <w:sz w:val="24"/>
          <w:szCs w:val="24"/>
        </w:rPr>
        <w:t> </w:t>
      </w:r>
      <w:r>
        <w:rPr>
          <w:rFonts w:ascii="宋体" w:hAnsi="宋体" w:cs="宋体" w:eastAsia="宋体" w:hint="default"/>
          <w:b/>
          <w:bCs/>
          <w:sz w:val="24"/>
          <w:szCs w:val="24"/>
        </w:rPr>
        <w:t>张瑞斌先生</w:t>
      </w:r>
      <w:r>
        <w:rPr>
          <w:rFonts w:ascii="宋体" w:hAnsi="宋体" w:cs="宋体" w:eastAsia="宋体" w:hint="default"/>
          <w:sz w:val="24"/>
          <w:szCs w:val="24"/>
        </w:rPr>
        <w:t>：简历详见本节“现任高级管理人员情况”简历详见本节 “现任董事情况”</w:t>
      </w:r>
    </w:p>
    <w:p>
      <w:pPr>
        <w:pStyle w:val="BodyText"/>
        <w:spacing w:line="456" w:lineRule="auto" w:before="67"/>
        <w:ind w:right="230" w:firstLine="427"/>
        <w:jc w:val="both"/>
      </w:pPr>
      <w:r>
        <w:rPr>
          <w:rFonts w:ascii="宋体" w:hAnsi="宋体" w:cs="宋体" w:eastAsia="宋体" w:hint="default"/>
          <w:b/>
          <w:bCs/>
        </w:rPr>
        <w:t>（</w:t>
      </w:r>
      <w:r>
        <w:rPr>
          <w:rFonts w:ascii="宋体" w:hAnsi="宋体" w:cs="宋体" w:eastAsia="宋体" w:hint="default"/>
          <w:b/>
          <w:bCs/>
        </w:rPr>
        <w:t>2</w:t>
      </w:r>
      <w:r>
        <w:rPr>
          <w:rFonts w:ascii="宋体" w:hAnsi="宋体" w:cs="宋体" w:eastAsia="宋体" w:hint="default"/>
          <w:b/>
          <w:bCs/>
        </w:rPr>
        <w:t>） 高静迟先生：</w:t>
      </w:r>
      <w:r>
        <w:rPr/>
        <w:t>副总工程师，</w:t>
      </w:r>
      <w:r>
        <w:rPr>
          <w:rFonts w:ascii="宋体" w:hAnsi="宋体" w:cs="宋体" w:eastAsia="宋体" w:hint="default"/>
        </w:rPr>
        <w:t>1970</w:t>
      </w:r>
      <w:r>
        <w:rPr>
          <w:rFonts w:ascii="宋体" w:hAnsi="宋体" w:cs="宋体" w:eastAsia="宋体" w:hint="default"/>
          <w:spacing w:val="-20"/>
        </w:rPr>
        <w:t> </w:t>
      </w:r>
      <w:r>
        <w:rPr/>
        <w:t>年出生，毕业于北京邮电大学计算 机专业，获学士学位；</w:t>
      </w:r>
      <w:r>
        <w:rPr>
          <w:rFonts w:ascii="宋体" w:hAnsi="宋体" w:cs="宋体" w:eastAsia="宋体" w:hint="default"/>
        </w:rPr>
        <w:t>1991 </w:t>
      </w:r>
      <w:r>
        <w:rPr/>
        <w:t>年</w:t>
      </w:r>
      <w:r>
        <w:rPr>
          <w:rFonts w:ascii="宋体" w:hAnsi="宋体" w:cs="宋体" w:eastAsia="宋体" w:hint="default"/>
        </w:rPr>
        <w:t>8 </w:t>
      </w:r>
      <w:r>
        <w:rPr/>
        <w:t>月</w:t>
      </w:r>
      <w:r>
        <w:rPr>
          <w:rFonts w:ascii="宋体" w:hAnsi="宋体" w:cs="宋体" w:eastAsia="宋体" w:hint="default"/>
        </w:rPr>
        <w:t>-2001 </w:t>
      </w:r>
      <w:r>
        <w:rPr/>
        <w:t>年</w:t>
      </w:r>
      <w:r>
        <w:rPr>
          <w:rFonts w:ascii="宋体" w:hAnsi="宋体" w:cs="宋体" w:eastAsia="宋体" w:hint="default"/>
        </w:rPr>
        <w:t>8 </w:t>
      </w:r>
      <w:r>
        <w:rPr/>
        <w:t>月，任职于广州邮电通信设备有 </w:t>
      </w:r>
      <w:r>
        <w:rPr>
          <w:spacing w:val="-3"/>
        </w:rPr>
        <w:t>限公司，从事产品研发工作，任职研发工程师、项目组负责人，参与项目：电话</w:t>
      </w:r>
      <w:r>
        <w:rPr>
          <w:spacing w:val="-100"/>
        </w:rPr>
        <w:t> </w:t>
      </w:r>
      <w:r>
        <w:rPr>
          <w:spacing w:val="-100"/>
        </w:rPr>
      </w:r>
      <w:r>
        <w:rPr>
          <w:spacing w:val="-4"/>
        </w:rPr>
        <w:t>交换机、</w:t>
      </w:r>
      <w:r>
        <w:rPr>
          <w:rFonts w:ascii="宋体" w:hAnsi="宋体" w:cs="宋体" w:eastAsia="宋体" w:hint="default"/>
          <w:spacing w:val="-4"/>
        </w:rPr>
        <w:t>PCM</w:t>
      </w:r>
      <w:r>
        <w:rPr>
          <w:spacing w:val="-4"/>
        </w:rPr>
        <w:t>传输设备；</w:t>
      </w:r>
      <w:r>
        <w:rPr>
          <w:rFonts w:ascii="宋体" w:hAnsi="宋体" w:cs="宋体" w:eastAsia="宋体" w:hint="default"/>
          <w:spacing w:val="-4"/>
        </w:rPr>
        <w:t>2001 </w:t>
      </w:r>
      <w:r>
        <w:rPr/>
        <w:t>年</w:t>
      </w:r>
      <w:r>
        <w:rPr>
          <w:rFonts w:ascii="宋体" w:hAnsi="宋体" w:cs="宋体" w:eastAsia="宋体" w:hint="default"/>
        </w:rPr>
        <w:t>8 </w:t>
      </w:r>
      <w:r>
        <w:rPr/>
        <w:t>月</w:t>
      </w:r>
      <w:r>
        <w:rPr>
          <w:rFonts w:ascii="宋体" w:hAnsi="宋体" w:cs="宋体" w:eastAsia="宋体" w:hint="default"/>
        </w:rPr>
        <w:t>-2003 </w:t>
      </w:r>
      <w:r>
        <w:rPr/>
        <w:t>年</w:t>
      </w:r>
      <w:r>
        <w:rPr>
          <w:rFonts w:ascii="宋体" w:hAnsi="宋体" w:cs="宋体" w:eastAsia="宋体" w:hint="default"/>
        </w:rPr>
        <w:t>7</w:t>
      </w:r>
      <w:r>
        <w:rPr>
          <w:rFonts w:ascii="宋体" w:hAnsi="宋体" w:cs="宋体" w:eastAsia="宋体" w:hint="default"/>
          <w:spacing w:val="23"/>
        </w:rPr>
        <w:t> </w:t>
      </w:r>
      <w:r>
        <w:rPr>
          <w:spacing w:val="-3"/>
        </w:rPr>
        <w:t>月，任职于广州邮电通信设备有</w:t>
      </w:r>
    </w:p>
    <w:p>
      <w:pPr>
        <w:spacing w:after="0" w:line="456" w:lineRule="auto"/>
        <w:jc w:val="both"/>
        <w:sectPr>
          <w:footerReference w:type="default" r:id="rId76"/>
          <w:pgSz w:w="11910" w:h="16850"/>
          <w:pgMar w:footer="1195" w:header="852" w:top="1540" w:bottom="1380" w:left="1660" w:right="1560"/>
          <w:pgNumType w:start="61"/>
        </w:sectPr>
      </w:pPr>
    </w:p>
    <w:p>
      <w:pPr>
        <w:pStyle w:val="BodyText"/>
        <w:spacing w:line="456" w:lineRule="auto" w:before="104"/>
        <w:ind w:right="94"/>
        <w:jc w:val="left"/>
      </w:pPr>
      <w:r>
        <w:rPr>
          <w:spacing w:val="-7"/>
        </w:rPr>
        <w:t>限公司，从事产品研发工作，任职总工程师、副厂长，参与项目：</w:t>
      </w:r>
      <w:r>
        <w:rPr>
          <w:rFonts w:ascii="宋体" w:hAnsi="宋体" w:cs="宋体" w:eastAsia="宋体" w:hint="default"/>
          <w:spacing w:val="-7"/>
        </w:rPr>
        <w:t>PCM</w:t>
      </w:r>
      <w:r>
        <w:rPr>
          <w:rFonts w:ascii="宋体" w:hAnsi="宋体" w:cs="宋体" w:eastAsia="宋体" w:hint="default"/>
          <w:spacing w:val="18"/>
        </w:rPr>
        <w:t> </w:t>
      </w:r>
      <w:r>
        <w:rPr/>
        <w:t>传输设备、 </w:t>
      </w:r>
      <w:r>
        <w:rPr>
          <w:rFonts w:ascii="宋体" w:hAnsi="宋体" w:cs="宋体" w:eastAsia="宋体" w:hint="default"/>
        </w:rPr>
        <w:t>PDH </w:t>
      </w:r>
      <w:r>
        <w:rPr/>
        <w:t>光传输设备、网管系统；</w:t>
      </w:r>
      <w:r>
        <w:rPr>
          <w:rFonts w:ascii="宋体" w:hAnsi="宋体" w:cs="宋体" w:eastAsia="宋体" w:hint="default"/>
        </w:rPr>
        <w:t>2003 </w:t>
      </w:r>
      <w:r>
        <w:rPr/>
        <w:t>年</w:t>
      </w:r>
      <w:r>
        <w:rPr>
          <w:rFonts w:ascii="宋体" w:hAnsi="宋体" w:cs="宋体" w:eastAsia="宋体" w:hint="default"/>
        </w:rPr>
        <w:t>7 </w:t>
      </w:r>
      <w:r>
        <w:rPr/>
        <w:t>月</w:t>
      </w:r>
      <w:r>
        <w:rPr>
          <w:rFonts w:ascii="宋体" w:hAnsi="宋体" w:cs="宋体" w:eastAsia="宋体" w:hint="default"/>
        </w:rPr>
        <w:t>-2007 </w:t>
      </w:r>
      <w:r>
        <w:rPr/>
        <w:t>年</w:t>
      </w:r>
      <w:r>
        <w:rPr>
          <w:rFonts w:ascii="宋体" w:hAnsi="宋体" w:cs="宋体" w:eastAsia="宋体" w:hint="default"/>
        </w:rPr>
        <w:t>5</w:t>
      </w:r>
      <w:r>
        <w:rPr>
          <w:rFonts w:ascii="宋体" w:hAnsi="宋体" w:cs="宋体" w:eastAsia="宋体" w:hint="default"/>
          <w:spacing w:val="-1"/>
        </w:rPr>
        <w:t> </w:t>
      </w:r>
      <w:r>
        <w:rPr/>
        <w:t>月，任职于广州市易视通 </w:t>
      </w:r>
      <w:r>
        <w:rPr>
          <w:spacing w:val="-3"/>
        </w:rPr>
        <w:t>讯网络技术有限公司，从事产品研发工作，任职技术总监，参与项目：网络摄像</w:t>
      </w:r>
      <w:r>
        <w:rPr>
          <w:spacing w:val="-103"/>
        </w:rPr>
        <w:t> </w:t>
      </w:r>
      <w:r>
        <w:rPr>
          <w:spacing w:val="-103"/>
        </w:rPr>
      </w:r>
      <w:r>
        <w:rPr>
          <w:spacing w:val="-4"/>
        </w:rPr>
        <w:t>机、视频服务器、数字社区；</w:t>
      </w:r>
      <w:r>
        <w:rPr>
          <w:rFonts w:ascii="宋体" w:hAnsi="宋体" w:cs="宋体" w:eastAsia="宋体" w:hint="default"/>
          <w:spacing w:val="-4"/>
        </w:rPr>
        <w:t>2007 </w:t>
      </w:r>
      <w:r>
        <w:rPr/>
        <w:t>年</w:t>
      </w:r>
      <w:r>
        <w:rPr>
          <w:rFonts w:ascii="宋体" w:hAnsi="宋体" w:cs="宋体" w:eastAsia="宋体" w:hint="default"/>
        </w:rPr>
        <w:t>5</w:t>
      </w:r>
      <w:r>
        <w:rPr>
          <w:rFonts w:ascii="宋体" w:hAnsi="宋体" w:cs="宋体" w:eastAsia="宋体" w:hint="default"/>
          <w:spacing w:val="-9"/>
        </w:rPr>
        <w:t> </w:t>
      </w:r>
      <w:r>
        <w:rPr/>
        <w:t>月</w:t>
      </w:r>
      <w:r>
        <w:rPr>
          <w:rFonts w:ascii="宋体" w:hAnsi="宋体" w:cs="宋体" w:eastAsia="宋体" w:hint="default"/>
        </w:rPr>
        <w:t>-</w:t>
      </w:r>
      <w:r>
        <w:rPr/>
        <w:t>至今，任职于广东安居宝数码科技股 份有限公司，从事产品研发工作，任职副总工程师、研发中心主任，参与项目： 远距离总线传送技术、嵌入式开发技术、音视频数字处理技术、网络传送技术。</w:t>
      </w:r>
    </w:p>
    <w:p>
      <w:pPr>
        <w:pStyle w:val="BodyText"/>
        <w:spacing w:line="456" w:lineRule="auto" w:before="68"/>
        <w:ind w:right="99" w:firstLine="427"/>
        <w:jc w:val="left"/>
      </w:pPr>
      <w:r>
        <w:rPr>
          <w:rFonts w:ascii="宋体" w:hAnsi="宋体" w:cs="宋体" w:eastAsia="宋体" w:hint="default"/>
          <w:b/>
          <w:bCs/>
        </w:rPr>
        <w:t>（</w:t>
      </w:r>
      <w:r>
        <w:rPr>
          <w:rFonts w:ascii="宋体" w:hAnsi="宋体" w:cs="宋体" w:eastAsia="宋体" w:hint="default"/>
          <w:b/>
          <w:bCs/>
        </w:rPr>
        <w:t>3</w:t>
      </w:r>
      <w:r>
        <w:rPr>
          <w:rFonts w:ascii="宋体" w:hAnsi="宋体" w:cs="宋体" w:eastAsia="宋体" w:hint="default"/>
          <w:b/>
          <w:bCs/>
        </w:rPr>
        <w:t>） 廖杰先生：</w:t>
      </w:r>
      <w:r>
        <w:rPr/>
        <w:t>研发中心副主任，</w:t>
      </w:r>
      <w:r>
        <w:rPr>
          <w:rFonts w:ascii="宋体" w:hAnsi="宋体" w:cs="宋体" w:eastAsia="宋体" w:hint="default"/>
        </w:rPr>
        <w:t>1978</w:t>
      </w:r>
      <w:r>
        <w:rPr>
          <w:rFonts w:ascii="宋体" w:hAnsi="宋体" w:cs="宋体" w:eastAsia="宋体" w:hint="default"/>
          <w:spacing w:val="-19"/>
        </w:rPr>
        <w:t> </w:t>
      </w:r>
      <w:r>
        <w:rPr/>
        <w:t>年出生，毕业于山东省建筑材料 工业学院，获学士学位；</w:t>
      </w:r>
      <w:r>
        <w:rPr>
          <w:rFonts w:ascii="宋体" w:hAnsi="宋体" w:cs="宋体" w:eastAsia="宋体" w:hint="default"/>
        </w:rPr>
        <w:t>2000 </w:t>
      </w:r>
      <w:r>
        <w:rPr/>
        <w:t>年</w:t>
      </w:r>
      <w:r>
        <w:rPr>
          <w:rFonts w:ascii="宋体" w:hAnsi="宋体" w:cs="宋体" w:eastAsia="宋体" w:hint="default"/>
        </w:rPr>
        <w:t>8 </w:t>
      </w:r>
      <w:r>
        <w:rPr/>
        <w:t>月</w:t>
      </w:r>
      <w:r>
        <w:rPr>
          <w:rFonts w:ascii="宋体" w:hAnsi="宋体" w:cs="宋体" w:eastAsia="宋体" w:hint="default"/>
        </w:rPr>
        <w:t>-2002 </w:t>
      </w:r>
      <w:r>
        <w:rPr/>
        <w:t>年</w:t>
      </w:r>
      <w:r>
        <w:rPr>
          <w:rFonts w:ascii="宋体" w:hAnsi="宋体" w:cs="宋体" w:eastAsia="宋体" w:hint="default"/>
        </w:rPr>
        <w:t>8 </w:t>
      </w:r>
      <w:r>
        <w:rPr/>
        <w:t>月，任职于广东风华集团肇庆 </w:t>
      </w:r>
      <w:r>
        <w:rPr>
          <w:spacing w:val="-3"/>
        </w:rPr>
        <w:t>宝华电子设备有限公司，从事电能仪表开发，任职开发工程师，参与项目：三相</w:t>
      </w:r>
      <w:r>
        <w:rPr>
          <w:spacing w:val="-103"/>
        </w:rPr>
        <w:t> </w:t>
      </w:r>
      <w:r>
        <w:rPr>
          <w:spacing w:val="-103"/>
        </w:rPr>
      </w:r>
      <w:r>
        <w:rPr/>
        <w:t>电能表硬件开发；</w:t>
      </w:r>
      <w:r>
        <w:rPr>
          <w:rFonts w:ascii="宋体" w:hAnsi="宋体" w:cs="宋体" w:eastAsia="宋体" w:hint="default"/>
        </w:rPr>
        <w:t>2002 </w:t>
      </w:r>
      <w:r>
        <w:rPr/>
        <w:t>年</w:t>
      </w:r>
      <w:r>
        <w:rPr>
          <w:rFonts w:ascii="宋体" w:hAnsi="宋体" w:cs="宋体" w:eastAsia="宋体" w:hint="default"/>
        </w:rPr>
        <w:t>9 </w:t>
      </w:r>
      <w:r>
        <w:rPr/>
        <w:t>月</w:t>
      </w:r>
      <w:r>
        <w:rPr>
          <w:rFonts w:ascii="宋体" w:hAnsi="宋体" w:cs="宋体" w:eastAsia="宋体" w:hint="default"/>
        </w:rPr>
        <w:t>-2005 </w:t>
      </w:r>
      <w:r>
        <w:rPr/>
        <w:t>年</w:t>
      </w:r>
      <w:r>
        <w:rPr>
          <w:rFonts w:ascii="宋体" w:hAnsi="宋体" w:cs="宋体" w:eastAsia="宋体" w:hint="default"/>
        </w:rPr>
        <w:t>6</w:t>
      </w:r>
      <w:r>
        <w:rPr>
          <w:rFonts w:ascii="宋体" w:hAnsi="宋体" w:cs="宋体" w:eastAsia="宋体" w:hint="default"/>
          <w:spacing w:val="-1"/>
        </w:rPr>
        <w:t> </w:t>
      </w:r>
      <w:r>
        <w:rPr/>
        <w:t>月，任职于广州市安居宝科技有限公 </w:t>
      </w:r>
      <w:r>
        <w:rPr>
          <w:spacing w:val="-8"/>
        </w:rPr>
        <w:t>司，从事产品测试工作和</w:t>
      </w:r>
      <w:r>
        <w:rPr>
          <w:rFonts w:ascii="宋体" w:hAnsi="宋体" w:cs="宋体" w:eastAsia="宋体" w:hint="default"/>
          <w:spacing w:val="-8"/>
        </w:rPr>
        <w:t>EDA</w:t>
      </w:r>
      <w:r>
        <w:rPr>
          <w:rFonts w:ascii="宋体" w:hAnsi="宋体" w:cs="宋体" w:eastAsia="宋体" w:hint="default"/>
          <w:spacing w:val="16"/>
        </w:rPr>
        <w:t> </w:t>
      </w:r>
      <w:r>
        <w:rPr>
          <w:spacing w:val="-5"/>
        </w:rPr>
        <w:t>设计工作，任职研发中心技术员和研发中心工程师，</w:t>
      </w:r>
      <w:r>
        <w:rPr/>
        <w:t> </w:t>
      </w:r>
      <w:r>
        <w:rPr>
          <w:spacing w:val="-3"/>
        </w:rPr>
        <w:t>参与项目：互通主机、互通分机、管理机</w:t>
      </w:r>
      <w:r>
        <w:rPr>
          <w:rFonts w:ascii="宋体" w:hAnsi="宋体" w:cs="宋体" w:eastAsia="宋体" w:hint="default"/>
          <w:spacing w:val="-3"/>
        </w:rPr>
        <w:t>EDA</w:t>
      </w:r>
      <w:r>
        <w:rPr>
          <w:rFonts w:ascii="宋体" w:hAnsi="宋体" w:cs="宋体" w:eastAsia="宋体" w:hint="default"/>
          <w:spacing w:val="5"/>
        </w:rPr>
        <w:t> </w:t>
      </w:r>
      <w:r>
        <w:rPr>
          <w:spacing w:val="-3"/>
        </w:rPr>
        <w:t>设计；</w:t>
      </w:r>
      <w:r>
        <w:rPr>
          <w:rFonts w:ascii="宋体" w:hAnsi="宋体" w:cs="宋体" w:eastAsia="宋体" w:hint="default"/>
          <w:spacing w:val="-3"/>
        </w:rPr>
        <w:t>2005</w:t>
      </w:r>
      <w:r>
        <w:rPr>
          <w:rFonts w:ascii="宋体" w:hAnsi="宋体" w:cs="宋体" w:eastAsia="宋体" w:hint="default"/>
          <w:spacing w:val="5"/>
        </w:rPr>
        <w:t> </w:t>
      </w:r>
      <w:r>
        <w:rPr/>
        <w:t>年</w:t>
      </w:r>
      <w:r>
        <w:rPr>
          <w:rFonts w:ascii="宋体" w:hAnsi="宋体" w:cs="宋体" w:eastAsia="宋体" w:hint="default"/>
        </w:rPr>
        <w:t>7</w:t>
      </w:r>
      <w:r>
        <w:rPr>
          <w:rFonts w:ascii="宋体" w:hAnsi="宋体" w:cs="宋体" w:eastAsia="宋体" w:hint="default"/>
          <w:spacing w:val="5"/>
        </w:rPr>
        <w:t> </w:t>
      </w:r>
      <w:r>
        <w:rPr>
          <w:spacing w:val="-3"/>
        </w:rPr>
        <w:t>月</w:t>
      </w:r>
      <w:r>
        <w:rPr>
          <w:rFonts w:ascii="宋体" w:hAnsi="宋体" w:cs="宋体" w:eastAsia="宋体" w:hint="default"/>
          <w:spacing w:val="-3"/>
        </w:rPr>
        <w:t>-</w:t>
      </w:r>
      <w:r>
        <w:rPr>
          <w:spacing w:val="-3"/>
        </w:rPr>
        <w:t>至今，任职广</w:t>
      </w:r>
      <w:r>
        <w:rPr>
          <w:spacing w:val="-115"/>
        </w:rPr>
        <w:t> </w:t>
      </w:r>
      <w:r>
        <w:rPr>
          <w:spacing w:val="-115"/>
        </w:rPr>
      </w:r>
      <w:r>
        <w:rPr>
          <w:spacing w:val="-3"/>
        </w:rPr>
        <w:t>东安居宝数码科技股份有限公司，从事产品开发项目管理工作，任职研发中心工</w:t>
      </w:r>
      <w:r>
        <w:rPr>
          <w:spacing w:val="-103"/>
        </w:rPr>
        <w:t> </w:t>
      </w:r>
      <w:r>
        <w:rPr>
          <w:spacing w:val="-103"/>
        </w:rPr>
      </w:r>
      <w:r>
        <w:rPr>
          <w:spacing w:val="-3"/>
        </w:rPr>
        <w:t>程师、研发中心副主任，参与项目：互通主机、互通分机、智能终端等产品设计</w:t>
      </w:r>
      <w:r>
        <w:rPr>
          <w:spacing w:val="-100"/>
        </w:rPr>
        <w:t> </w:t>
      </w:r>
      <w:r>
        <w:rPr>
          <w:spacing w:val="-100"/>
        </w:rPr>
      </w:r>
      <w:r>
        <w:rPr/>
        <w:t>开发项目管理、可视对讲系统、智能小区管理系统产品研发管理。</w:t>
      </w:r>
    </w:p>
    <w:p>
      <w:pPr>
        <w:pStyle w:val="BodyText"/>
        <w:spacing w:line="456" w:lineRule="auto" w:before="67"/>
        <w:ind w:right="104" w:firstLine="427"/>
        <w:jc w:val="left"/>
      </w:pPr>
      <w:r>
        <w:rPr>
          <w:rFonts w:ascii="宋体" w:hAnsi="宋体" w:cs="宋体" w:eastAsia="宋体" w:hint="default"/>
          <w:b/>
          <w:bCs/>
        </w:rPr>
        <w:t>（</w:t>
      </w:r>
      <w:r>
        <w:rPr>
          <w:rFonts w:ascii="宋体" w:hAnsi="宋体" w:cs="宋体" w:eastAsia="宋体" w:hint="default"/>
          <w:b/>
          <w:bCs/>
        </w:rPr>
        <w:t>4</w:t>
      </w:r>
      <w:r>
        <w:rPr>
          <w:rFonts w:ascii="宋体" w:hAnsi="宋体" w:cs="宋体" w:eastAsia="宋体" w:hint="default"/>
          <w:b/>
          <w:bCs/>
        </w:rPr>
        <w:t>） 朱超华先生：</w:t>
      </w:r>
      <w:r>
        <w:rPr/>
        <w:t>研发中心软件工程师，</w:t>
      </w:r>
      <w:r>
        <w:rPr>
          <w:rFonts w:ascii="宋体" w:hAnsi="宋体" w:cs="宋体" w:eastAsia="宋体" w:hint="default"/>
        </w:rPr>
        <w:t>1976</w:t>
      </w:r>
      <w:r>
        <w:rPr>
          <w:rFonts w:ascii="宋体" w:hAnsi="宋体" w:cs="宋体" w:eastAsia="宋体" w:hint="default"/>
          <w:spacing w:val="-20"/>
        </w:rPr>
        <w:t> </w:t>
      </w:r>
      <w:r>
        <w:rPr/>
        <w:t>年出生，毕业于华南理工 大学微电子专业，获学士学位；</w:t>
      </w:r>
      <w:r>
        <w:rPr>
          <w:rFonts w:ascii="宋体" w:hAnsi="宋体" w:cs="宋体" w:eastAsia="宋体" w:hint="default"/>
        </w:rPr>
        <w:t>1999 </w:t>
      </w:r>
      <w:r>
        <w:rPr/>
        <w:t>年</w:t>
      </w:r>
      <w:r>
        <w:rPr>
          <w:rFonts w:ascii="宋体" w:hAnsi="宋体" w:cs="宋体" w:eastAsia="宋体" w:hint="default"/>
        </w:rPr>
        <w:t>7 </w:t>
      </w:r>
      <w:r>
        <w:rPr/>
        <w:t>月</w:t>
      </w:r>
      <w:r>
        <w:rPr>
          <w:rFonts w:ascii="宋体" w:hAnsi="宋体" w:cs="宋体" w:eastAsia="宋体" w:hint="default"/>
        </w:rPr>
        <w:t>-2003 </w:t>
      </w:r>
      <w:r>
        <w:rPr/>
        <w:t>年</w:t>
      </w:r>
      <w:r>
        <w:rPr>
          <w:rFonts w:ascii="宋体" w:hAnsi="宋体" w:cs="宋体" w:eastAsia="宋体" w:hint="default"/>
        </w:rPr>
        <w:t>8 </w:t>
      </w:r>
      <w:r>
        <w:rPr/>
        <w:t>月，任职于广州创想科 </w:t>
      </w:r>
      <w:r>
        <w:rPr>
          <w:spacing w:val="-6"/>
        </w:rPr>
        <w:t>技股份有限公司，从事语音数字信号处理相关开发，任职开发工程师，参与项目：</w:t>
      </w:r>
      <w:r>
        <w:rPr>
          <w:spacing w:val="-114"/>
        </w:rPr>
        <w:t> </w:t>
      </w:r>
      <w:r>
        <w:rPr>
          <w:spacing w:val="-114"/>
        </w:rPr>
      </w:r>
      <w:r>
        <w:rPr>
          <w:rFonts w:ascii="宋体" w:hAnsi="宋体" w:cs="宋体" w:eastAsia="宋体" w:hint="default"/>
          <w:spacing w:val="-3"/>
        </w:rPr>
        <w:t>VOIP</w:t>
      </w:r>
      <w:r>
        <w:rPr>
          <w:spacing w:val="-3"/>
        </w:rPr>
        <w:t>语音相关开发；</w:t>
      </w:r>
      <w:r>
        <w:rPr>
          <w:rFonts w:ascii="宋体" w:hAnsi="宋体" w:cs="宋体" w:eastAsia="宋体" w:hint="default"/>
          <w:spacing w:val="-3"/>
        </w:rPr>
        <w:t>2003 </w:t>
      </w:r>
      <w:r>
        <w:rPr/>
        <w:t>年</w:t>
      </w:r>
      <w:r>
        <w:rPr>
          <w:rFonts w:ascii="宋体" w:hAnsi="宋体" w:cs="宋体" w:eastAsia="宋体" w:hint="default"/>
        </w:rPr>
        <w:t>9 </w:t>
      </w:r>
      <w:r>
        <w:rPr/>
        <w:t>月</w:t>
      </w:r>
      <w:r>
        <w:rPr>
          <w:rFonts w:ascii="宋体" w:hAnsi="宋体" w:cs="宋体" w:eastAsia="宋体" w:hint="default"/>
        </w:rPr>
        <w:t>-2008 </w:t>
      </w:r>
      <w:r>
        <w:rPr/>
        <w:t>年</w:t>
      </w:r>
      <w:r>
        <w:rPr>
          <w:rFonts w:ascii="宋体" w:hAnsi="宋体" w:cs="宋体" w:eastAsia="宋体" w:hint="default"/>
        </w:rPr>
        <w:t>11</w:t>
      </w:r>
      <w:r>
        <w:rPr>
          <w:rFonts w:ascii="宋体" w:hAnsi="宋体" w:cs="宋体" w:eastAsia="宋体" w:hint="default"/>
          <w:spacing w:val="4"/>
        </w:rPr>
        <w:t> </w:t>
      </w:r>
      <w:r>
        <w:rPr>
          <w:spacing w:val="-3"/>
        </w:rPr>
        <w:t>月，任职于广州易视通讯网络技术</w:t>
      </w:r>
      <w:r>
        <w:rPr/>
        <w:t> </w:t>
      </w:r>
      <w:r>
        <w:rPr>
          <w:spacing w:val="-6"/>
        </w:rPr>
        <w:t>有限公司，从事视频和音频以及网络传输相关开发，参与项目：网络摄像机开发；</w:t>
      </w:r>
      <w:r>
        <w:rPr>
          <w:spacing w:val="-112"/>
        </w:rPr>
        <w:t> </w:t>
      </w:r>
      <w:r>
        <w:rPr>
          <w:spacing w:val="-112"/>
        </w:rPr>
      </w:r>
      <w:r>
        <w:rPr>
          <w:rFonts w:ascii="宋体" w:hAnsi="宋体" w:cs="宋体" w:eastAsia="宋体" w:hint="default"/>
        </w:rPr>
        <w:t>2008</w:t>
      </w:r>
      <w:r>
        <w:rPr/>
        <w:t>年</w:t>
      </w:r>
      <w:r>
        <w:rPr>
          <w:rFonts w:ascii="宋体" w:hAnsi="宋体" w:cs="宋体" w:eastAsia="宋体" w:hint="default"/>
        </w:rPr>
        <w:t>12 </w:t>
      </w:r>
      <w:r>
        <w:rPr>
          <w:spacing w:val="-3"/>
        </w:rPr>
        <w:t>月</w:t>
      </w:r>
      <w:r>
        <w:rPr>
          <w:rFonts w:ascii="宋体" w:hAnsi="宋体" w:cs="宋体" w:eastAsia="宋体" w:hint="default"/>
          <w:spacing w:val="-3"/>
        </w:rPr>
        <w:t>-</w:t>
      </w:r>
      <w:r>
        <w:rPr>
          <w:spacing w:val="-3"/>
        </w:rPr>
        <w:t>至今，任职于广东安居宝数码科技股份有限公司，从事</w:t>
      </w:r>
      <w:r>
        <w:rPr>
          <w:rFonts w:ascii="宋体" w:hAnsi="宋体" w:cs="宋体" w:eastAsia="宋体" w:hint="default"/>
          <w:spacing w:val="-3"/>
        </w:rPr>
        <w:t>DM365</w:t>
      </w:r>
      <w:r>
        <w:rPr>
          <w:rFonts w:ascii="宋体" w:hAnsi="宋体" w:cs="宋体" w:eastAsia="宋体" w:hint="default"/>
          <w:spacing w:val="3"/>
        </w:rPr>
        <w:t> </w:t>
      </w:r>
      <w:r>
        <w:rPr/>
        <w:t>平台 的研发，任职研发中心工程师，参与项目：</w:t>
      </w:r>
      <w:r>
        <w:rPr>
          <w:rFonts w:ascii="宋体" w:hAnsi="宋体" w:cs="宋体" w:eastAsia="宋体" w:hint="default"/>
        </w:rPr>
        <w:t>DM365 </w:t>
      </w:r>
      <w:r>
        <w:rPr/>
        <w:t>平台搭建。</w:t>
      </w:r>
    </w:p>
    <w:p>
      <w:pPr>
        <w:spacing w:before="67"/>
        <w:ind w:left="565" w:right="101"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5</w:t>
      </w:r>
      <w:r>
        <w:rPr>
          <w:rFonts w:ascii="宋体" w:hAnsi="宋体" w:cs="宋体" w:eastAsia="宋体" w:hint="default"/>
          <w:b/>
          <w:bCs/>
          <w:sz w:val="24"/>
          <w:szCs w:val="24"/>
        </w:rPr>
        <w:t>） 王训平先生：</w:t>
      </w:r>
      <w:r>
        <w:rPr>
          <w:rFonts w:ascii="宋体" w:hAnsi="宋体" w:cs="宋体" w:eastAsia="宋体" w:hint="default"/>
          <w:sz w:val="24"/>
          <w:szCs w:val="24"/>
        </w:rPr>
        <w:t>研发中心硬件工程师，</w:t>
      </w:r>
      <w:r>
        <w:rPr>
          <w:rFonts w:ascii="宋体" w:hAnsi="宋体" w:cs="宋体" w:eastAsia="宋体" w:hint="default"/>
          <w:sz w:val="24"/>
          <w:szCs w:val="24"/>
        </w:rPr>
        <w:t>1974</w:t>
      </w:r>
      <w:r>
        <w:rPr>
          <w:rFonts w:ascii="宋体" w:hAnsi="宋体" w:cs="宋体" w:eastAsia="宋体" w:hint="default"/>
          <w:spacing w:val="-21"/>
          <w:sz w:val="24"/>
          <w:szCs w:val="24"/>
        </w:rPr>
        <w:t> </w:t>
      </w:r>
      <w:r>
        <w:rPr>
          <w:rFonts w:ascii="宋体" w:hAnsi="宋体" w:cs="宋体" w:eastAsia="宋体" w:hint="default"/>
          <w:sz w:val="24"/>
          <w:szCs w:val="24"/>
        </w:rPr>
        <w:t>年出生，毕业于湖南商业</w:t>
      </w:r>
    </w:p>
    <w:p>
      <w:pPr>
        <w:spacing w:after="0"/>
        <w:jc w:val="left"/>
        <w:rPr>
          <w:rFonts w:ascii="宋体" w:hAnsi="宋体" w:cs="宋体" w:eastAsia="宋体" w:hint="default"/>
          <w:sz w:val="24"/>
          <w:szCs w:val="24"/>
        </w:rPr>
        <w:sectPr>
          <w:footerReference w:type="default" r:id="rId77"/>
          <w:pgSz w:w="11910" w:h="16850"/>
          <w:pgMar w:footer="1195" w:header="852" w:top="1540" w:bottom="1380" w:left="1660" w:right="1560"/>
          <w:pgNumType w:start="62"/>
        </w:sectPr>
      </w:pPr>
    </w:p>
    <w:p>
      <w:pPr>
        <w:pStyle w:val="BodyText"/>
        <w:spacing w:line="456" w:lineRule="auto" w:before="104"/>
        <w:ind w:right="96"/>
        <w:jc w:val="left"/>
      </w:pPr>
      <w:r>
        <w:rPr>
          <w:spacing w:val="-3"/>
        </w:rPr>
        <w:t>高等专科学校；</w:t>
      </w:r>
      <w:r>
        <w:rPr>
          <w:rFonts w:ascii="宋体" w:hAnsi="宋体" w:cs="宋体" w:eastAsia="宋体" w:hint="default"/>
          <w:spacing w:val="-3"/>
        </w:rPr>
        <w:t>1997</w:t>
      </w:r>
      <w:r>
        <w:rPr>
          <w:rFonts w:ascii="宋体" w:hAnsi="宋体" w:cs="宋体" w:eastAsia="宋体" w:hint="default"/>
          <w:spacing w:val="2"/>
        </w:rPr>
        <w:t> </w:t>
      </w:r>
      <w:r>
        <w:rPr/>
        <w:t>年</w:t>
      </w:r>
      <w:r>
        <w:rPr>
          <w:rFonts w:ascii="宋体" w:hAnsi="宋体" w:cs="宋体" w:eastAsia="宋体" w:hint="default"/>
        </w:rPr>
        <w:t>7</w:t>
      </w:r>
      <w:r>
        <w:rPr>
          <w:rFonts w:ascii="宋体" w:hAnsi="宋体" w:cs="宋体" w:eastAsia="宋体" w:hint="default"/>
          <w:spacing w:val="2"/>
        </w:rPr>
        <w:t> </w:t>
      </w:r>
      <w:r>
        <w:rPr/>
        <w:t>月</w:t>
      </w:r>
      <w:r>
        <w:rPr>
          <w:rFonts w:ascii="宋体" w:hAnsi="宋体" w:cs="宋体" w:eastAsia="宋体" w:hint="default"/>
        </w:rPr>
        <w:t>-1999</w:t>
      </w:r>
      <w:r>
        <w:rPr>
          <w:rFonts w:ascii="宋体" w:hAnsi="宋体" w:cs="宋体" w:eastAsia="宋体" w:hint="default"/>
          <w:spacing w:val="2"/>
        </w:rPr>
        <w:t> </w:t>
      </w:r>
      <w:r>
        <w:rPr/>
        <w:t>年</w:t>
      </w:r>
      <w:r>
        <w:rPr>
          <w:rFonts w:ascii="宋体" w:hAnsi="宋体" w:cs="宋体" w:eastAsia="宋体" w:hint="default"/>
        </w:rPr>
        <w:t>12</w:t>
      </w:r>
      <w:r>
        <w:rPr>
          <w:rFonts w:ascii="宋体" w:hAnsi="宋体" w:cs="宋体" w:eastAsia="宋体" w:hint="default"/>
          <w:spacing w:val="2"/>
        </w:rPr>
        <w:t> </w:t>
      </w:r>
      <w:r>
        <w:rPr>
          <w:spacing w:val="-4"/>
        </w:rPr>
        <w:t>月，任职于大亚电子有限公司，从事产</w:t>
      </w:r>
      <w:r>
        <w:rPr>
          <w:spacing w:val="-118"/>
        </w:rPr>
        <w:t> </w:t>
      </w:r>
      <w:r>
        <w:rPr>
          <w:spacing w:val="-118"/>
        </w:rPr>
      </w:r>
      <w:r>
        <w:rPr>
          <w:spacing w:val="-12"/>
        </w:rPr>
        <w:t>品开发工作，任技术员，参与项目：模拟游戏机开发；</w:t>
      </w:r>
      <w:r>
        <w:rPr>
          <w:rFonts w:ascii="宋体" w:hAnsi="宋体" w:cs="宋体" w:eastAsia="宋体" w:hint="default"/>
          <w:spacing w:val="-12"/>
        </w:rPr>
        <w:t>2001 </w:t>
      </w:r>
      <w:r>
        <w:rPr/>
        <w:t>年</w:t>
      </w:r>
      <w:r>
        <w:rPr>
          <w:rFonts w:ascii="宋体" w:hAnsi="宋体" w:cs="宋体" w:eastAsia="宋体" w:hint="default"/>
        </w:rPr>
        <w:t>4 </w:t>
      </w:r>
      <w:r>
        <w:rPr/>
        <w:t>月</w:t>
      </w:r>
      <w:r>
        <w:rPr>
          <w:rFonts w:ascii="宋体" w:hAnsi="宋体" w:cs="宋体" w:eastAsia="宋体" w:hint="default"/>
        </w:rPr>
        <w:t>-2003 </w:t>
      </w:r>
      <w:r>
        <w:rPr/>
        <w:t>年</w:t>
      </w:r>
      <w:r>
        <w:rPr>
          <w:rFonts w:ascii="宋体" w:hAnsi="宋体" w:cs="宋体" w:eastAsia="宋体" w:hint="default"/>
        </w:rPr>
        <w:t>7</w:t>
      </w:r>
      <w:r>
        <w:rPr>
          <w:rFonts w:ascii="宋体" w:hAnsi="宋体" w:cs="宋体" w:eastAsia="宋体" w:hint="default"/>
          <w:spacing w:val="20"/>
        </w:rPr>
        <w:t> </w:t>
      </w:r>
      <w:r>
        <w:rPr/>
        <w:t>月， </w:t>
      </w:r>
      <w:r>
        <w:rPr>
          <w:spacing w:val="-3"/>
        </w:rPr>
        <w:t>任职于广州市安居宝科技有限公司，从事产品开发工作，任职研发中心助理工程</w:t>
      </w:r>
      <w:r>
        <w:rPr>
          <w:spacing w:val="-103"/>
        </w:rPr>
        <w:t> </w:t>
      </w:r>
      <w:r>
        <w:rPr>
          <w:spacing w:val="-103"/>
        </w:rPr>
      </w:r>
      <w:r>
        <w:rPr/>
        <w:t>师，参与项目：互通主机、互通分机、管理机硬件设计；</w:t>
      </w:r>
      <w:r>
        <w:rPr>
          <w:rFonts w:ascii="宋体" w:hAnsi="宋体" w:cs="宋体" w:eastAsia="宋体" w:hint="default"/>
        </w:rPr>
        <w:t>2003 </w:t>
      </w:r>
      <w:r>
        <w:rPr/>
        <w:t>年</w:t>
      </w:r>
      <w:r>
        <w:rPr>
          <w:rFonts w:ascii="宋体" w:hAnsi="宋体" w:cs="宋体" w:eastAsia="宋体" w:hint="default"/>
        </w:rPr>
        <w:t>8 </w:t>
      </w:r>
      <w:r>
        <w:rPr/>
        <w:t>月</w:t>
      </w:r>
      <w:r>
        <w:rPr>
          <w:rFonts w:ascii="宋体" w:hAnsi="宋体" w:cs="宋体" w:eastAsia="宋体" w:hint="default"/>
        </w:rPr>
        <w:t>-2008 </w:t>
      </w:r>
      <w:r>
        <w:rPr/>
        <w:t>年 </w:t>
      </w:r>
      <w:r>
        <w:rPr>
          <w:rFonts w:ascii="宋体" w:hAnsi="宋体" w:cs="宋体" w:eastAsia="宋体" w:hint="default"/>
        </w:rPr>
        <w:t>11</w:t>
      </w:r>
      <w:r>
        <w:rPr>
          <w:rFonts w:ascii="宋体" w:hAnsi="宋体" w:cs="宋体" w:eastAsia="宋体" w:hint="default"/>
          <w:spacing w:val="-1"/>
        </w:rPr>
        <w:t> </w:t>
      </w:r>
      <w:r>
        <w:rPr/>
        <w:t>月，任职于广州市易视网络通信有限公司，从事产品开发工作，任职研发中 </w:t>
      </w:r>
      <w:r>
        <w:rPr>
          <w:spacing w:val="-3"/>
        </w:rPr>
        <w:t>心工程师，参与项目：数字化停车场系统、远距离总线传送技术、嵌入式开发技</w:t>
      </w:r>
      <w:r>
        <w:rPr>
          <w:spacing w:val="-103"/>
        </w:rPr>
        <w:t> </w:t>
      </w:r>
      <w:r>
        <w:rPr>
          <w:spacing w:val="-103"/>
        </w:rPr>
      </w:r>
      <w:r>
        <w:rPr>
          <w:spacing w:val="-3"/>
        </w:rPr>
        <w:t>术研究、音视频数字处理技术、网络传送技术；</w:t>
      </w:r>
      <w:r>
        <w:rPr>
          <w:rFonts w:ascii="宋体" w:hAnsi="宋体" w:cs="宋体" w:eastAsia="宋体" w:hint="default"/>
          <w:spacing w:val="-3"/>
        </w:rPr>
        <w:t>2008</w:t>
      </w:r>
      <w:r>
        <w:rPr>
          <w:rFonts w:ascii="宋体" w:hAnsi="宋体" w:cs="宋体" w:eastAsia="宋体" w:hint="default"/>
          <w:spacing w:val="-6"/>
        </w:rPr>
        <w:t> </w:t>
      </w:r>
      <w:r>
        <w:rPr/>
        <w:t>年</w:t>
      </w:r>
      <w:r>
        <w:rPr>
          <w:rFonts w:ascii="宋体" w:hAnsi="宋体" w:cs="宋体" w:eastAsia="宋体" w:hint="default"/>
        </w:rPr>
        <w:t>12</w:t>
      </w:r>
      <w:r>
        <w:rPr/>
        <w:t>月</w:t>
      </w:r>
      <w:r>
        <w:rPr>
          <w:rFonts w:ascii="宋体" w:hAnsi="宋体" w:cs="宋体" w:eastAsia="宋体" w:hint="default"/>
        </w:rPr>
        <w:t>-</w:t>
      </w:r>
      <w:r>
        <w:rPr/>
        <w:t>至今，任职于广东 </w:t>
      </w:r>
      <w:r>
        <w:rPr>
          <w:spacing w:val="-6"/>
        </w:rPr>
        <w:t>安居宝数码科技股份有限公司，从事产品开发工作，研发中心工程师，参与项目：</w:t>
      </w:r>
      <w:r>
        <w:rPr>
          <w:spacing w:val="-114"/>
        </w:rPr>
        <w:t> </w:t>
      </w:r>
      <w:r>
        <w:rPr>
          <w:spacing w:val="-114"/>
        </w:rPr>
      </w:r>
      <w:r>
        <w:rPr/>
        <w:t>防盗报警系统、数字社区系统平台、智能家居系统。</w:t>
      </w:r>
    </w:p>
    <w:p>
      <w:pPr>
        <w:tabs>
          <w:tab w:pos="1270" w:val="left" w:leader="none"/>
        </w:tabs>
        <w:spacing w:line="456" w:lineRule="auto" w:before="67"/>
        <w:ind w:left="618" w:right="232" w:hanging="53"/>
        <w:jc w:val="left"/>
        <w:rPr>
          <w:rFonts w:ascii="宋体" w:hAnsi="宋体" w:cs="宋体" w:eastAsia="宋体" w:hint="default"/>
          <w:sz w:val="24"/>
          <w:szCs w:val="24"/>
        </w:rPr>
      </w:pPr>
      <w:r>
        <w:rPr>
          <w:rFonts w:ascii="宋体" w:hAnsi="宋体" w:cs="宋体" w:eastAsia="宋体" w:hint="default"/>
          <w:b/>
          <w:bCs/>
          <w:w w:val="95"/>
          <w:sz w:val="24"/>
          <w:szCs w:val="24"/>
        </w:rPr>
        <w:t>(</w:t>
      </w:r>
      <w:r>
        <w:rPr>
          <w:rFonts w:ascii="宋体" w:hAnsi="宋体" w:cs="宋体" w:eastAsia="宋体" w:hint="default"/>
          <w:b/>
          <w:bCs/>
          <w:w w:val="95"/>
          <w:sz w:val="24"/>
          <w:szCs w:val="24"/>
        </w:rPr>
        <w:t>二</w:t>
      </w:r>
      <w:r>
        <w:rPr>
          <w:rFonts w:ascii="宋体" w:hAnsi="宋体" w:cs="宋体" w:eastAsia="宋体" w:hint="default"/>
          <w:b/>
          <w:bCs/>
          <w:w w:val="95"/>
          <w:sz w:val="24"/>
          <w:szCs w:val="24"/>
        </w:rPr>
        <w:t>)</w:t>
        <w:tab/>
      </w:r>
      <w:r>
        <w:rPr>
          <w:rFonts w:ascii="宋体" w:hAnsi="宋体" w:cs="宋体" w:eastAsia="宋体" w:hint="default"/>
          <w:b/>
          <w:bCs/>
          <w:sz w:val="24"/>
          <w:szCs w:val="24"/>
        </w:rPr>
        <w:t>董事、监事、高级管理人员报酬的决策程序、报酬确定的依据</w:t>
      </w:r>
      <w:r>
        <w:rPr>
          <w:rFonts w:ascii="宋体" w:hAnsi="宋体" w:cs="宋体" w:eastAsia="宋体" w:hint="default"/>
          <w:b/>
          <w:bCs/>
          <w:w w:val="99"/>
          <w:sz w:val="24"/>
          <w:szCs w:val="24"/>
        </w:rPr>
        <w:t> </w:t>
      </w:r>
      <w:r>
        <w:rPr>
          <w:rFonts w:ascii="宋体" w:hAnsi="宋体" w:cs="宋体" w:eastAsia="宋体" w:hint="default"/>
          <w:spacing w:val="-3"/>
          <w:sz w:val="24"/>
          <w:szCs w:val="24"/>
        </w:rPr>
        <w:t>公司董事、监事、高级管理人员的报酬按照公司董事会《薪酬与考核委员会</w:t>
      </w:r>
    </w:p>
    <w:p>
      <w:pPr>
        <w:pStyle w:val="BodyText"/>
        <w:spacing w:line="456" w:lineRule="auto" w:before="67"/>
        <w:ind w:right="110"/>
        <w:jc w:val="left"/>
      </w:pPr>
      <w:r>
        <w:rPr>
          <w:spacing w:val="-3"/>
        </w:rPr>
        <w:t>实施细则》的规定结合其经营绩效、工作能力、岗位职级等考核确定及发放。现</w:t>
      </w:r>
      <w:r>
        <w:rPr>
          <w:spacing w:val="-103"/>
        </w:rPr>
        <w:t> </w:t>
      </w:r>
      <w:r>
        <w:rPr>
          <w:spacing w:val="-103"/>
        </w:rPr>
      </w:r>
      <w:r>
        <w:rPr>
          <w:spacing w:val="-6"/>
        </w:rPr>
        <w:t>任董事、监事和高级管理人员的年度报酬情况（含税）请参阅“本节之</w:t>
      </w:r>
      <w:r>
        <w:rPr>
          <w:rFonts w:ascii="宋体" w:hAnsi="宋体" w:cs="宋体" w:eastAsia="宋体" w:hint="default"/>
          <w:spacing w:val="-6"/>
        </w:rPr>
        <w:t>(</w:t>
      </w:r>
      <w:r>
        <w:rPr>
          <w:spacing w:val="-6"/>
        </w:rPr>
        <w:t>一</w:t>
      </w:r>
      <w:r>
        <w:rPr>
          <w:rFonts w:ascii="宋体" w:hAnsi="宋体" w:cs="宋体" w:eastAsia="宋体" w:hint="default"/>
          <w:spacing w:val="-6"/>
        </w:rPr>
        <w:t>)</w:t>
      </w:r>
      <w:r>
        <w:rPr>
          <w:spacing w:val="-6"/>
        </w:rPr>
        <w:t>董事、</w:t>
      </w:r>
      <w:r>
        <w:rPr>
          <w:spacing w:val="-104"/>
        </w:rPr>
        <w:t> </w:t>
      </w:r>
      <w:r>
        <w:rPr/>
        <w:t>监事和高级管理人员持股变动及报酬情况表”的相关内容。</w:t>
      </w:r>
    </w:p>
    <w:p>
      <w:pPr>
        <w:tabs>
          <w:tab w:pos="1270" w:val="left" w:leader="none"/>
        </w:tabs>
        <w:spacing w:line="456" w:lineRule="auto" w:before="67"/>
        <w:ind w:left="618" w:right="228" w:hanging="53"/>
        <w:jc w:val="left"/>
        <w:rPr>
          <w:rFonts w:ascii="宋体" w:hAnsi="宋体" w:cs="宋体" w:eastAsia="宋体" w:hint="default"/>
          <w:sz w:val="24"/>
          <w:szCs w:val="24"/>
        </w:rPr>
      </w:pPr>
      <w:r>
        <w:rPr>
          <w:rFonts w:ascii="宋体" w:hAnsi="宋体" w:cs="宋体" w:eastAsia="宋体" w:hint="default"/>
          <w:b/>
          <w:bCs/>
          <w:w w:val="95"/>
          <w:sz w:val="24"/>
          <w:szCs w:val="24"/>
        </w:rPr>
        <w:t>(</w:t>
      </w:r>
      <w:r>
        <w:rPr>
          <w:rFonts w:ascii="宋体" w:hAnsi="宋体" w:cs="宋体" w:eastAsia="宋体" w:hint="default"/>
          <w:b/>
          <w:bCs/>
          <w:w w:val="95"/>
          <w:sz w:val="24"/>
          <w:szCs w:val="24"/>
        </w:rPr>
        <w:t>三</w:t>
      </w:r>
      <w:r>
        <w:rPr>
          <w:rFonts w:ascii="宋体" w:hAnsi="宋体" w:cs="宋体" w:eastAsia="宋体" w:hint="default"/>
          <w:b/>
          <w:bCs/>
          <w:w w:val="95"/>
          <w:sz w:val="24"/>
          <w:szCs w:val="24"/>
        </w:rPr>
        <w:t>)</w:t>
        <w:tab/>
      </w:r>
      <w:r>
        <w:rPr>
          <w:rFonts w:ascii="宋体" w:hAnsi="宋体" w:cs="宋体" w:eastAsia="宋体" w:hint="default"/>
          <w:b/>
          <w:bCs/>
          <w:sz w:val="24"/>
          <w:szCs w:val="24"/>
        </w:rPr>
        <w:t>报告期内，公司董事、监事、高级管理人员变动情况</w:t>
      </w:r>
      <w:r>
        <w:rPr>
          <w:rFonts w:ascii="宋体" w:hAnsi="宋体" w:cs="宋体" w:eastAsia="宋体" w:hint="default"/>
          <w:b/>
          <w:bCs/>
          <w:w w:val="99"/>
          <w:sz w:val="24"/>
          <w:szCs w:val="24"/>
        </w:rPr>
        <w:t> </w:t>
      </w:r>
      <w:r>
        <w:rPr>
          <w:rFonts w:ascii="宋体" w:hAnsi="宋体" w:cs="宋体" w:eastAsia="宋体" w:hint="default"/>
          <w:sz w:val="24"/>
          <w:szCs w:val="24"/>
        </w:rPr>
        <w:t>报告期内，公司高级管理人员财务总监陈爱莲女士于 </w:t>
      </w:r>
      <w:r>
        <w:rPr>
          <w:rFonts w:ascii="宋体" w:hAnsi="宋体" w:cs="宋体" w:eastAsia="宋体" w:hint="default"/>
          <w:sz w:val="24"/>
          <w:szCs w:val="24"/>
        </w:rPr>
        <w:t>2011 </w:t>
      </w:r>
      <w:r>
        <w:rPr>
          <w:rFonts w:ascii="宋体" w:hAnsi="宋体" w:cs="宋体" w:eastAsia="宋体" w:hint="default"/>
          <w:sz w:val="24"/>
          <w:szCs w:val="24"/>
        </w:rPr>
        <w:t>年 </w:t>
      </w:r>
      <w:r>
        <w:rPr>
          <w:rFonts w:ascii="宋体" w:hAnsi="宋体" w:cs="宋体" w:eastAsia="宋体" w:hint="default"/>
          <w:sz w:val="24"/>
          <w:szCs w:val="24"/>
        </w:rPr>
        <w:t>6 </w:t>
      </w:r>
      <w:r>
        <w:rPr>
          <w:rFonts w:ascii="宋体" w:hAnsi="宋体" w:cs="宋体" w:eastAsia="宋体" w:hint="default"/>
          <w:sz w:val="24"/>
          <w:szCs w:val="24"/>
        </w:rPr>
        <w:t>月 </w:t>
      </w:r>
      <w:r>
        <w:rPr>
          <w:rFonts w:ascii="宋体" w:hAnsi="宋体" w:cs="宋体" w:eastAsia="宋体" w:hint="default"/>
          <w:sz w:val="24"/>
          <w:szCs w:val="24"/>
        </w:rPr>
        <w:t>20</w:t>
      </w:r>
      <w:r>
        <w:rPr>
          <w:rFonts w:ascii="宋体" w:hAnsi="宋体" w:cs="宋体" w:eastAsia="宋体" w:hint="default"/>
          <w:spacing w:val="32"/>
          <w:sz w:val="24"/>
          <w:szCs w:val="24"/>
        </w:rPr>
        <w:t> </w:t>
      </w:r>
      <w:r>
        <w:rPr>
          <w:rFonts w:ascii="宋体" w:hAnsi="宋体" w:cs="宋体" w:eastAsia="宋体" w:hint="default"/>
          <w:sz w:val="24"/>
          <w:szCs w:val="24"/>
        </w:rPr>
        <w:t>日</w:t>
      </w:r>
    </w:p>
    <w:p>
      <w:pPr>
        <w:pStyle w:val="BodyText"/>
        <w:spacing w:line="456" w:lineRule="auto" w:before="65"/>
        <w:ind w:right="95"/>
        <w:jc w:val="left"/>
      </w:pPr>
      <w:r>
        <w:rPr/>
        <w:t>辞去公司财务总监 职务；公司董事会办公室主任、证券事务代表兼监事张晨女</w:t>
      </w:r>
      <w:r>
        <w:rPr>
          <w:spacing w:val="-94"/>
        </w:rPr>
        <w:t> </w:t>
      </w:r>
      <w:r>
        <w:rPr>
          <w:spacing w:val="-94"/>
        </w:rPr>
      </w:r>
      <w:r>
        <w:rPr/>
        <w:t>士于 </w:t>
      </w:r>
      <w:r>
        <w:rPr>
          <w:rFonts w:ascii="宋体" w:hAnsi="宋体" w:cs="宋体" w:eastAsia="宋体" w:hint="default"/>
        </w:rPr>
        <w:t>2011 </w:t>
      </w:r>
      <w:r>
        <w:rPr/>
        <w:t>年 </w:t>
      </w:r>
      <w:r>
        <w:rPr>
          <w:rFonts w:ascii="宋体" w:hAnsi="宋体" w:cs="宋体" w:eastAsia="宋体" w:hint="default"/>
        </w:rPr>
        <w:t>7 </w:t>
      </w:r>
      <w:r>
        <w:rPr/>
        <w:t>月 </w:t>
      </w:r>
      <w:r>
        <w:rPr>
          <w:rFonts w:ascii="宋体" w:hAnsi="宋体" w:cs="宋体" w:eastAsia="宋体" w:hint="default"/>
        </w:rPr>
        <w:t>1 </w:t>
      </w:r>
      <w:r>
        <w:rPr/>
        <w:t>日辞去其在公司担任的职务。</w:t>
      </w:r>
      <w:r>
        <w:rPr>
          <w:spacing w:val="-87"/>
        </w:rPr>
        <w:t> </w:t>
      </w:r>
      <w:r>
        <w:rPr/>
        <w:t>张晨女士辞去监事职务后，</w:t>
      </w:r>
    </w:p>
    <w:p>
      <w:pPr>
        <w:pStyle w:val="BodyText"/>
        <w:spacing w:line="456" w:lineRule="auto" w:before="68"/>
        <w:ind w:right="128"/>
        <w:jc w:val="left"/>
      </w:pPr>
      <w:r>
        <w:rPr/>
        <w:t>本公司监事人数少于</w:t>
      </w:r>
      <w:r>
        <w:rPr>
          <w:spacing w:val="9"/>
        </w:rPr>
        <w:t> </w:t>
      </w:r>
      <w:r>
        <w:rPr>
          <w:rFonts w:ascii="宋体" w:hAnsi="宋体" w:cs="宋体" w:eastAsia="宋体" w:hint="default"/>
        </w:rPr>
        <w:t>3</w:t>
      </w:r>
      <w:r>
        <w:rPr>
          <w:rFonts w:ascii="宋体" w:hAnsi="宋体" w:cs="宋体" w:eastAsia="宋体" w:hint="default"/>
          <w:spacing w:val="10"/>
        </w:rPr>
        <w:t> </w:t>
      </w:r>
      <w:r>
        <w:rPr/>
        <w:t>人，所以在新任监事填补其缺额前，张晨女士仍将履行</w:t>
      </w:r>
      <w:r>
        <w:rPr>
          <w:spacing w:val="-114"/>
        </w:rPr>
        <w:t> </w:t>
      </w:r>
      <w:r>
        <w:rPr>
          <w:spacing w:val="-114"/>
        </w:rPr>
      </w:r>
      <w:r>
        <w:rPr/>
        <w:t>监事职务。除上述变动情况外，公司其他董事、监事和高级管理人员变动情况。</w:t>
      </w:r>
    </w:p>
    <w:p>
      <w:pPr>
        <w:pStyle w:val="BodyText"/>
        <w:spacing w:line="456" w:lineRule="auto" w:before="65"/>
        <w:ind w:right="228" w:firstLine="479"/>
        <w:jc w:val="left"/>
      </w:pPr>
      <w:r>
        <w:rPr>
          <w:spacing w:val="-3"/>
        </w:rPr>
        <w:t>公司在第一届董事第十二次会议中，选举黄光明先生担任公司财务总监，选</w:t>
      </w:r>
      <w:r>
        <w:rPr/>
        <w:t> 举高世杰先生担任证券事务代表。</w:t>
      </w:r>
    </w:p>
    <w:p>
      <w:pPr>
        <w:spacing w:after="0" w:line="456" w:lineRule="auto"/>
        <w:jc w:val="left"/>
        <w:sectPr>
          <w:pgSz w:w="11910" w:h="16850"/>
          <w:pgMar w:header="852" w:footer="1195" w:top="1540" w:bottom="1380" w:left="1660" w:right="1560"/>
        </w:sectPr>
      </w:pPr>
    </w:p>
    <w:p>
      <w:pPr>
        <w:spacing w:line="240" w:lineRule="auto" w:before="1"/>
        <w:rPr>
          <w:rFonts w:ascii="宋体" w:hAnsi="宋体" w:cs="宋体" w:eastAsia="宋体" w:hint="default"/>
          <w:sz w:val="12"/>
          <w:szCs w:val="12"/>
        </w:rPr>
      </w:pPr>
    </w:p>
    <w:p>
      <w:pPr>
        <w:pStyle w:val="Heading6"/>
        <w:spacing w:line="240" w:lineRule="auto" w:before="14"/>
        <w:ind w:left="618" w:right="0"/>
        <w:jc w:val="left"/>
      </w:pPr>
      <w:r>
        <w:rPr/>
        <w:t>二、</w:t>
      </w:r>
      <w:r>
        <w:rPr>
          <w:spacing w:val="-52"/>
        </w:rPr>
        <w:t> </w:t>
      </w:r>
      <w:r>
        <w:rPr/>
        <w:t>核心技术团队或关键技术人员变动情况</w:t>
      </w:r>
    </w:p>
    <w:p>
      <w:pPr>
        <w:spacing w:line="240" w:lineRule="auto" w:before="9"/>
        <w:rPr>
          <w:rFonts w:ascii="黑体" w:hAnsi="黑体" w:cs="黑体" w:eastAsia="黑体" w:hint="default"/>
          <w:sz w:val="27"/>
          <w:szCs w:val="27"/>
        </w:rPr>
      </w:pPr>
    </w:p>
    <w:p>
      <w:pPr>
        <w:pStyle w:val="BodyText"/>
        <w:spacing w:line="456" w:lineRule="auto"/>
        <w:ind w:right="148" w:firstLine="479"/>
        <w:jc w:val="left"/>
      </w:pPr>
      <w:r>
        <w:rPr>
          <w:spacing w:val="-3"/>
        </w:rPr>
        <w:t>报告期内，公司核心技术团队或关键技术人员（非董事、监事、高级管理人</w:t>
      </w:r>
      <w:r>
        <w:rPr/>
        <w:t> 员）没有发生变动。</w:t>
      </w:r>
    </w:p>
    <w:p>
      <w:pPr>
        <w:spacing w:line="240" w:lineRule="auto" w:before="8"/>
        <w:rPr>
          <w:rFonts w:ascii="宋体" w:hAnsi="宋体" w:cs="宋体" w:eastAsia="宋体" w:hint="default"/>
          <w:sz w:val="25"/>
          <w:szCs w:val="25"/>
        </w:rPr>
      </w:pPr>
    </w:p>
    <w:p>
      <w:pPr>
        <w:pStyle w:val="Heading6"/>
        <w:spacing w:line="240" w:lineRule="auto"/>
        <w:ind w:left="618" w:right="0"/>
        <w:jc w:val="left"/>
      </w:pPr>
      <w:r>
        <w:rPr/>
        <w:t>三、</w:t>
      </w:r>
      <w:r>
        <w:rPr>
          <w:spacing w:val="-46"/>
        </w:rPr>
        <w:t> </w:t>
      </w:r>
      <w:r>
        <w:rPr/>
        <w:t>公司员工情况</w:t>
      </w:r>
    </w:p>
    <w:p>
      <w:pPr>
        <w:spacing w:line="240" w:lineRule="auto" w:before="6"/>
        <w:rPr>
          <w:rFonts w:ascii="黑体" w:hAnsi="黑体" w:cs="黑体" w:eastAsia="黑体" w:hint="default"/>
          <w:sz w:val="27"/>
          <w:szCs w:val="27"/>
        </w:rPr>
      </w:pPr>
    </w:p>
    <w:p>
      <w:pPr>
        <w:pStyle w:val="BodyText"/>
        <w:spacing w:line="535" w:lineRule="auto"/>
        <w:ind w:left="704" w:right="469" w:hanging="87"/>
        <w:jc w:val="left"/>
        <w:rPr>
          <w:rFonts w:ascii="宋体" w:hAnsi="宋体" w:cs="宋体" w:eastAsia="宋体" w:hint="default"/>
        </w:rPr>
      </w:pPr>
      <w:r>
        <w:rPr/>
        <w:pict>
          <v:shape style="position:absolute;margin-left:89.664001pt;margin-top:54.605656pt;width:403.65pt;height:192.3pt;mso-position-horizontal-relative:page;mso-position-vertical-relative:paragraph;z-index:198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80"/>
                    <w:gridCol w:w="2292"/>
                    <w:gridCol w:w="2386"/>
                  </w:tblGrid>
                  <w:tr>
                    <w:trPr>
                      <w:trHeight w:val="506" w:hRule="exact"/>
                    </w:trPr>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left="1" w:right="0"/>
                          <w:jc w:val="center"/>
                          <w:rPr>
                            <w:rFonts w:ascii="宋体" w:hAnsi="宋体" w:cs="宋体" w:eastAsia="宋体" w:hint="default"/>
                            <w:sz w:val="21"/>
                            <w:szCs w:val="21"/>
                          </w:rPr>
                        </w:pPr>
                        <w:r>
                          <w:rPr>
                            <w:rFonts w:ascii="宋体" w:hAnsi="宋体" w:cs="宋体" w:eastAsia="宋体" w:hint="default"/>
                            <w:sz w:val="21"/>
                            <w:szCs w:val="21"/>
                          </w:rPr>
                          <w:t>专业结构</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8"/>
                          <w:ind w:right="3"/>
                          <w:jc w:val="center"/>
                          <w:rPr>
                            <w:rFonts w:ascii="宋体" w:hAnsi="宋体" w:cs="宋体" w:eastAsia="宋体" w:hint="default"/>
                            <w:sz w:val="21"/>
                            <w:szCs w:val="21"/>
                          </w:rPr>
                        </w:pPr>
                        <w:r>
                          <w:rPr>
                            <w:rFonts w:ascii="宋体" w:hAnsi="宋体" w:cs="宋体" w:eastAsia="宋体" w:hint="default"/>
                            <w:sz w:val="21"/>
                            <w:szCs w:val="21"/>
                          </w:rPr>
                          <w:t>占总人数比例</w:t>
                        </w:r>
                      </w:p>
                    </w:tc>
                  </w:tr>
                  <w:tr>
                    <w:trPr>
                      <w:trHeight w:val="466" w:hRule="exact"/>
                    </w:trPr>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hAnsi="宋体" w:cs="宋体" w:eastAsia="宋体" w:hint="default"/>
                            <w:sz w:val="21"/>
                            <w:szCs w:val="21"/>
                          </w:rPr>
                          <w:t>管理人员</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5"/>
                          <w:jc w:val="center"/>
                          <w:rPr>
                            <w:rFonts w:ascii="宋体" w:hAnsi="宋体" w:cs="宋体" w:eastAsia="宋体" w:hint="default"/>
                            <w:sz w:val="21"/>
                            <w:szCs w:val="21"/>
                          </w:rPr>
                        </w:pPr>
                        <w:r>
                          <w:rPr>
                            <w:rFonts w:ascii="宋体"/>
                            <w:sz w:val="21"/>
                          </w:rPr>
                          <w:t>34</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3"/>
                          <w:jc w:val="center"/>
                          <w:rPr>
                            <w:rFonts w:ascii="宋体" w:hAnsi="宋体" w:cs="宋体" w:eastAsia="宋体" w:hint="default"/>
                            <w:sz w:val="21"/>
                            <w:szCs w:val="21"/>
                          </w:rPr>
                        </w:pPr>
                        <w:r>
                          <w:rPr>
                            <w:rFonts w:ascii="宋体"/>
                            <w:sz w:val="21"/>
                          </w:rPr>
                          <w:t>6.26%</w:t>
                        </w:r>
                      </w:p>
                    </w:tc>
                  </w:tr>
                  <w:tr>
                    <w:trPr>
                      <w:trHeight w:val="470" w:hRule="exact"/>
                    </w:trPr>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宋体" w:hAnsi="宋体" w:cs="宋体" w:eastAsia="宋体" w:hint="default"/>
                            <w:sz w:val="21"/>
                            <w:szCs w:val="21"/>
                          </w:rPr>
                        </w:pPr>
                        <w:r>
                          <w:rPr>
                            <w:rFonts w:ascii="宋体" w:hAnsi="宋体" w:cs="宋体" w:eastAsia="宋体" w:hint="default"/>
                            <w:sz w:val="21"/>
                            <w:szCs w:val="21"/>
                          </w:rPr>
                          <w:t>生产人员</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5"/>
                          <w:jc w:val="center"/>
                          <w:rPr>
                            <w:rFonts w:ascii="宋体" w:hAnsi="宋体" w:cs="宋体" w:eastAsia="宋体" w:hint="default"/>
                            <w:sz w:val="21"/>
                            <w:szCs w:val="21"/>
                          </w:rPr>
                        </w:pPr>
                        <w:r>
                          <w:rPr>
                            <w:rFonts w:ascii="宋体"/>
                            <w:sz w:val="21"/>
                          </w:rPr>
                          <w:t>38</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center"/>
                          <w:rPr>
                            <w:rFonts w:ascii="宋体" w:hAnsi="宋体" w:cs="宋体" w:eastAsia="宋体" w:hint="default"/>
                            <w:sz w:val="21"/>
                            <w:szCs w:val="21"/>
                          </w:rPr>
                        </w:pPr>
                        <w:r>
                          <w:rPr>
                            <w:rFonts w:ascii="宋体"/>
                            <w:sz w:val="21"/>
                          </w:rPr>
                          <w:t>6.97%</w:t>
                        </w:r>
                      </w:p>
                    </w:tc>
                  </w:tr>
                  <w:tr>
                    <w:trPr>
                      <w:trHeight w:val="466" w:hRule="exact"/>
                    </w:trPr>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left="1" w:right="0"/>
                          <w:jc w:val="center"/>
                          <w:rPr>
                            <w:rFonts w:ascii="宋体" w:hAnsi="宋体" w:cs="宋体" w:eastAsia="宋体" w:hint="default"/>
                            <w:sz w:val="21"/>
                            <w:szCs w:val="21"/>
                          </w:rPr>
                        </w:pPr>
                        <w:r>
                          <w:rPr>
                            <w:rFonts w:ascii="宋体" w:hAnsi="宋体" w:cs="宋体" w:eastAsia="宋体" w:hint="default"/>
                            <w:sz w:val="21"/>
                            <w:szCs w:val="21"/>
                          </w:rPr>
                          <w:t>技术人员</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0"/>
                          <w:jc w:val="center"/>
                          <w:rPr>
                            <w:rFonts w:ascii="宋体" w:hAnsi="宋体" w:cs="宋体" w:eastAsia="宋体" w:hint="default"/>
                            <w:sz w:val="21"/>
                            <w:szCs w:val="21"/>
                          </w:rPr>
                        </w:pPr>
                        <w:r>
                          <w:rPr>
                            <w:rFonts w:ascii="宋体"/>
                            <w:sz w:val="21"/>
                          </w:rPr>
                          <w:t>192</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9"/>
                          <w:ind w:right="3"/>
                          <w:jc w:val="center"/>
                          <w:rPr>
                            <w:rFonts w:ascii="宋体" w:hAnsi="宋体" w:cs="宋体" w:eastAsia="宋体" w:hint="default"/>
                            <w:sz w:val="21"/>
                            <w:szCs w:val="21"/>
                          </w:rPr>
                        </w:pPr>
                        <w:r>
                          <w:rPr>
                            <w:rFonts w:ascii="宋体"/>
                            <w:sz w:val="21"/>
                          </w:rPr>
                          <w:t>35.23%</w:t>
                        </w:r>
                      </w:p>
                    </w:tc>
                  </w:tr>
                  <w:tr>
                    <w:trPr>
                      <w:trHeight w:val="470" w:hRule="exact"/>
                    </w:trPr>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宋体" w:hAnsi="宋体" w:cs="宋体" w:eastAsia="宋体" w:hint="default"/>
                            <w:sz w:val="21"/>
                            <w:szCs w:val="21"/>
                          </w:rPr>
                        </w:pPr>
                        <w:r>
                          <w:rPr>
                            <w:rFonts w:ascii="宋体" w:hAnsi="宋体" w:cs="宋体" w:eastAsia="宋体" w:hint="default"/>
                            <w:sz w:val="21"/>
                            <w:szCs w:val="21"/>
                          </w:rPr>
                          <w:t>销售人员</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sz w:val="21"/>
                          </w:rPr>
                          <w:t>155</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center"/>
                          <w:rPr>
                            <w:rFonts w:ascii="宋体" w:hAnsi="宋体" w:cs="宋体" w:eastAsia="宋体" w:hint="default"/>
                            <w:sz w:val="21"/>
                            <w:szCs w:val="21"/>
                          </w:rPr>
                        </w:pPr>
                        <w:r>
                          <w:rPr>
                            <w:rFonts w:ascii="宋体"/>
                            <w:sz w:val="21"/>
                          </w:rPr>
                          <w:t>28.44%</w:t>
                        </w:r>
                      </w:p>
                    </w:tc>
                  </w:tr>
                  <w:tr>
                    <w:trPr>
                      <w:trHeight w:val="468" w:hRule="exact"/>
                    </w:trPr>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left="1" w:right="0"/>
                          <w:jc w:val="center"/>
                          <w:rPr>
                            <w:rFonts w:ascii="宋体" w:hAnsi="宋体" w:cs="宋体" w:eastAsia="宋体" w:hint="default"/>
                            <w:sz w:val="21"/>
                            <w:szCs w:val="21"/>
                          </w:rPr>
                        </w:pPr>
                        <w:r>
                          <w:rPr>
                            <w:rFonts w:ascii="宋体" w:hAnsi="宋体" w:cs="宋体" w:eastAsia="宋体" w:hint="default"/>
                            <w:sz w:val="21"/>
                            <w:szCs w:val="21"/>
                          </w:rPr>
                          <w:t>财务人员</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5"/>
                          <w:jc w:val="center"/>
                          <w:rPr>
                            <w:rFonts w:ascii="宋体" w:hAnsi="宋体" w:cs="宋体" w:eastAsia="宋体" w:hint="default"/>
                            <w:sz w:val="21"/>
                            <w:szCs w:val="21"/>
                          </w:rPr>
                        </w:pPr>
                        <w:r>
                          <w:rPr>
                            <w:rFonts w:ascii="宋体"/>
                            <w:sz w:val="21"/>
                          </w:rPr>
                          <w:t>50</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center"/>
                          <w:rPr>
                            <w:rFonts w:ascii="宋体" w:hAnsi="宋体" w:cs="宋体" w:eastAsia="宋体" w:hint="default"/>
                            <w:sz w:val="21"/>
                            <w:szCs w:val="21"/>
                          </w:rPr>
                        </w:pPr>
                        <w:r>
                          <w:rPr>
                            <w:rFonts w:ascii="宋体"/>
                            <w:sz w:val="21"/>
                          </w:rPr>
                          <w:t>9.17%</w:t>
                        </w:r>
                      </w:p>
                    </w:tc>
                  </w:tr>
                  <w:tr>
                    <w:trPr>
                      <w:trHeight w:val="468" w:hRule="exact"/>
                    </w:trPr>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0"/>
                          <w:jc w:val="center"/>
                          <w:rPr>
                            <w:rFonts w:ascii="宋体" w:hAnsi="宋体" w:cs="宋体" w:eastAsia="宋体" w:hint="default"/>
                            <w:sz w:val="21"/>
                            <w:szCs w:val="21"/>
                          </w:rPr>
                        </w:pPr>
                        <w:r>
                          <w:rPr>
                            <w:rFonts w:ascii="宋体" w:hAnsi="宋体" w:cs="宋体" w:eastAsia="宋体" w:hint="default"/>
                            <w:sz w:val="21"/>
                            <w:szCs w:val="21"/>
                          </w:rPr>
                          <w:t>其他</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5"/>
                          <w:jc w:val="center"/>
                          <w:rPr>
                            <w:rFonts w:ascii="宋体" w:hAnsi="宋体" w:cs="宋体" w:eastAsia="宋体" w:hint="default"/>
                            <w:sz w:val="21"/>
                            <w:szCs w:val="21"/>
                          </w:rPr>
                        </w:pPr>
                        <w:r>
                          <w:rPr>
                            <w:rFonts w:ascii="宋体"/>
                            <w:sz w:val="21"/>
                          </w:rPr>
                          <w:t>76</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2"/>
                          <w:ind w:right="3"/>
                          <w:jc w:val="center"/>
                          <w:rPr>
                            <w:rFonts w:ascii="宋体" w:hAnsi="宋体" w:cs="宋体" w:eastAsia="宋体" w:hint="default"/>
                            <w:sz w:val="21"/>
                            <w:szCs w:val="21"/>
                          </w:rPr>
                        </w:pPr>
                        <w:r>
                          <w:rPr>
                            <w:rFonts w:ascii="宋体"/>
                            <w:sz w:val="21"/>
                          </w:rPr>
                          <w:t>13.94%</w:t>
                        </w:r>
                      </w:p>
                    </w:tc>
                  </w:tr>
                  <w:tr>
                    <w:trPr>
                      <w:trHeight w:val="521" w:hRule="exact"/>
                    </w:trPr>
                    <w:tc>
                      <w:tcPr>
                        <w:tcW w:w="33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2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545</w:t>
                        </w:r>
                        <w:r>
                          <w:rPr>
                            <w:rFonts w:ascii="宋体" w:hAnsi="宋体" w:cs="宋体" w:eastAsia="宋体" w:hint="default"/>
                            <w:spacing w:val="-49"/>
                            <w:sz w:val="21"/>
                            <w:szCs w:val="21"/>
                          </w:rPr>
                          <w:t> </w:t>
                        </w:r>
                        <w:r>
                          <w:rPr>
                            <w:rFonts w:ascii="宋体" w:hAnsi="宋体" w:cs="宋体" w:eastAsia="宋体" w:hint="default"/>
                            <w:sz w:val="21"/>
                            <w:szCs w:val="21"/>
                          </w:rPr>
                          <w:t>人</w:t>
                        </w:r>
                      </w:p>
                    </w:tc>
                    <w:tc>
                      <w:tcPr>
                        <w:tcW w:w="23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6"/>
                          <w:ind w:right="0"/>
                          <w:jc w:val="center"/>
                          <w:rPr>
                            <w:rFonts w:ascii="宋体" w:hAnsi="宋体" w:cs="宋体" w:eastAsia="宋体" w:hint="default"/>
                            <w:sz w:val="21"/>
                            <w:szCs w:val="21"/>
                          </w:rPr>
                        </w:pPr>
                        <w:r>
                          <w:rPr>
                            <w:rFonts w:ascii="宋体"/>
                            <w:sz w:val="21"/>
                          </w:rPr>
                          <w:t>100.00%</w:t>
                        </w:r>
                      </w:p>
                    </w:tc>
                  </w:tr>
                </w:tbl>
                <w:p>
                  <w:pPr/>
                </w:p>
              </w:txbxContent>
            </v:textbox>
            <w10:wrap type="none"/>
          </v:shape>
        </w:pict>
      </w:r>
      <w:r>
        <w:rPr/>
        <w:t>截至</w:t>
      </w:r>
      <w:r>
        <w:rPr>
          <w:spacing w:val="-60"/>
        </w:rPr>
        <w:t> </w:t>
      </w:r>
      <w:r>
        <w:rPr>
          <w:rFonts w:ascii="宋体" w:hAnsi="宋体" w:cs="宋体" w:eastAsia="宋体" w:hint="default"/>
        </w:rPr>
        <w:t>2011 </w:t>
      </w:r>
      <w:r>
        <w:rPr/>
        <w:t>年</w:t>
      </w:r>
      <w:r>
        <w:rPr>
          <w:spacing w:val="-60"/>
        </w:rPr>
        <w:t> </w:t>
      </w:r>
      <w:r>
        <w:rPr>
          <w:rFonts w:ascii="宋体" w:hAnsi="宋体" w:cs="宋体" w:eastAsia="宋体" w:hint="default"/>
        </w:rPr>
        <w:t>12 </w:t>
      </w:r>
      <w:r>
        <w:rPr/>
        <w:t>月</w:t>
      </w:r>
      <w:r>
        <w:rPr>
          <w:spacing w:val="-60"/>
        </w:rPr>
        <w:t> </w:t>
      </w:r>
      <w:r>
        <w:rPr>
          <w:rFonts w:ascii="宋体" w:hAnsi="宋体" w:cs="宋体" w:eastAsia="宋体" w:hint="default"/>
        </w:rPr>
        <w:t>31 </w:t>
      </w:r>
      <w:r>
        <w:rPr/>
        <w:t>日，公司共有员工人数</w:t>
      </w:r>
      <w:r>
        <w:rPr>
          <w:spacing w:val="-60"/>
        </w:rPr>
        <w:t> </w:t>
      </w:r>
      <w:r>
        <w:rPr>
          <w:rFonts w:ascii="宋体" w:hAnsi="宋体" w:cs="宋体" w:eastAsia="宋体" w:hint="default"/>
        </w:rPr>
        <w:t>545</w:t>
      </w:r>
      <w:r>
        <w:rPr>
          <w:rFonts w:ascii="宋体" w:hAnsi="宋体" w:cs="宋体" w:eastAsia="宋体" w:hint="default"/>
          <w:spacing w:val="-60"/>
        </w:rPr>
        <w:t> </w:t>
      </w:r>
      <w:r>
        <w:rPr/>
        <w:t>人，员工结构如下： </w:t>
      </w:r>
      <w:r>
        <w:rPr>
          <w:rFonts w:ascii="宋体" w:hAnsi="宋体" w:cs="宋体" w:eastAsia="宋体" w:hint="default"/>
          <w:b/>
          <w:bCs/>
        </w:rPr>
        <w:t>1</w:t>
      </w:r>
      <w:r>
        <w:rPr>
          <w:rFonts w:ascii="宋体" w:hAnsi="宋体" w:cs="宋体" w:eastAsia="宋体" w:hint="default"/>
          <w:b/>
          <w:bCs/>
        </w:rPr>
        <w:t>、</w:t>
      </w:r>
      <w:r>
        <w:rPr>
          <w:rFonts w:ascii="宋体" w:hAnsi="宋体" w:cs="宋体" w:eastAsia="宋体" w:hint="default"/>
          <w:b/>
          <w:bCs/>
          <w:spacing w:val="-58"/>
        </w:rPr>
        <w:t> </w:t>
      </w:r>
      <w:r>
        <w:rPr>
          <w:rFonts w:ascii="宋体" w:hAnsi="宋体" w:cs="宋体" w:eastAsia="宋体" w:hint="default"/>
          <w:b/>
          <w:bCs/>
        </w:rPr>
        <w:t>下员工专业结构</w:t>
      </w:r>
      <w:r>
        <w:rPr>
          <w:rFonts w:ascii="宋体" w:hAnsi="宋体" w:cs="宋体" w:eastAsia="宋体" w:hint="default"/>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pStyle w:val="Heading7"/>
        <w:spacing w:line="240" w:lineRule="auto" w:before="169"/>
        <w:ind w:right="0"/>
        <w:jc w:val="left"/>
        <w:rPr>
          <w:b w:val="0"/>
          <w:bCs w:val="0"/>
        </w:rPr>
      </w:pPr>
      <w:r>
        <w:rPr>
          <w:rFonts w:ascii="宋体" w:hAnsi="宋体" w:cs="宋体" w:eastAsia="宋体" w:hint="default"/>
        </w:rPr>
        <w:t>2</w:t>
      </w:r>
      <w:r>
        <w:rPr/>
        <w:t>、</w:t>
      </w:r>
      <w:r>
        <w:rPr>
          <w:spacing w:val="-58"/>
        </w:rPr>
        <w:t> </w:t>
      </w:r>
      <w:r>
        <w:rPr/>
        <w:t>员工受教育程度</w:t>
      </w:r>
      <w:r>
        <w:rPr>
          <w:b w:val="0"/>
          <w:bCs w:val="0"/>
        </w:rPr>
      </w:r>
    </w:p>
    <w:p>
      <w:pPr>
        <w:spacing w:line="240" w:lineRule="auto" w:before="11"/>
        <w:rPr>
          <w:rFonts w:ascii="宋体" w:hAnsi="宋体" w:cs="宋体" w:eastAsia="宋体" w:hint="default"/>
          <w:b/>
          <w:bCs/>
          <w:sz w:val="5"/>
          <w:szCs w:val="5"/>
        </w:rPr>
      </w:pPr>
    </w:p>
    <w:tbl>
      <w:tblPr>
        <w:tblW w:w="0" w:type="auto"/>
        <w:jc w:val="left"/>
        <w:tblInd w:w="133" w:type="dxa"/>
        <w:tblLayout w:type="fixed"/>
        <w:tblCellMar>
          <w:top w:w="0" w:type="dxa"/>
          <w:left w:w="0" w:type="dxa"/>
          <w:bottom w:w="0" w:type="dxa"/>
          <w:right w:w="0" w:type="dxa"/>
        </w:tblCellMar>
        <w:tblLook w:val="01E0"/>
      </w:tblPr>
      <w:tblGrid>
        <w:gridCol w:w="3404"/>
        <w:gridCol w:w="2268"/>
        <w:gridCol w:w="2429"/>
      </w:tblGrid>
      <w:tr>
        <w:trPr>
          <w:trHeight w:val="528"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 w:right="0"/>
              <w:jc w:val="center"/>
              <w:rPr>
                <w:rFonts w:ascii="宋体" w:hAnsi="宋体" w:cs="宋体" w:eastAsia="宋体" w:hint="default"/>
                <w:sz w:val="21"/>
                <w:szCs w:val="21"/>
              </w:rPr>
            </w:pPr>
            <w:r>
              <w:rPr>
                <w:rFonts w:ascii="宋体" w:hAnsi="宋体" w:cs="宋体" w:eastAsia="宋体" w:hint="default"/>
                <w:sz w:val="21"/>
                <w:szCs w:val="21"/>
              </w:rPr>
              <w:t>受教育程度</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占总人数比例</w:t>
            </w:r>
          </w:p>
        </w:tc>
      </w:tr>
      <w:tr>
        <w:trPr>
          <w:trHeight w:val="526"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宋体" w:hAnsi="宋体" w:cs="宋体" w:eastAsia="宋体" w:hint="default"/>
                <w:sz w:val="21"/>
                <w:szCs w:val="21"/>
              </w:rPr>
            </w:pPr>
            <w:r>
              <w:rPr>
                <w:rFonts w:ascii="宋体" w:hAnsi="宋体" w:cs="宋体" w:eastAsia="宋体" w:hint="default"/>
                <w:sz w:val="21"/>
                <w:szCs w:val="21"/>
              </w:rPr>
              <w:t>本科及本科以上</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宋体" w:hAnsi="宋体" w:cs="宋体" w:eastAsia="宋体" w:hint="default"/>
                <w:sz w:val="21"/>
                <w:szCs w:val="21"/>
              </w:rPr>
            </w:pPr>
            <w:r>
              <w:rPr>
                <w:rFonts w:ascii="宋体"/>
                <w:sz w:val="21"/>
              </w:rPr>
              <w:t>130</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88"/>
              <w:ind w:right="0"/>
              <w:jc w:val="center"/>
              <w:rPr>
                <w:rFonts w:ascii="宋体" w:hAnsi="宋体" w:cs="宋体" w:eastAsia="宋体" w:hint="default"/>
                <w:sz w:val="21"/>
                <w:szCs w:val="21"/>
              </w:rPr>
            </w:pPr>
            <w:r>
              <w:rPr>
                <w:rFonts w:ascii="宋体"/>
                <w:sz w:val="21"/>
              </w:rPr>
              <w:t>23.85%</w:t>
            </w:r>
          </w:p>
        </w:tc>
      </w:tr>
      <w:tr>
        <w:trPr>
          <w:trHeight w:val="526"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大专</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sz w:val="21"/>
              </w:rPr>
              <w:t>220</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sz w:val="21"/>
              </w:rPr>
              <w:t>40.37%</w:t>
            </w:r>
          </w:p>
        </w:tc>
      </w:tr>
      <w:tr>
        <w:trPr>
          <w:trHeight w:val="528"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left="1" w:right="0"/>
              <w:jc w:val="center"/>
              <w:rPr>
                <w:rFonts w:ascii="宋体" w:hAnsi="宋体" w:cs="宋体" w:eastAsia="宋体" w:hint="default"/>
                <w:sz w:val="21"/>
                <w:szCs w:val="21"/>
              </w:rPr>
            </w:pPr>
            <w:r>
              <w:rPr>
                <w:rFonts w:ascii="宋体" w:hAnsi="宋体" w:cs="宋体" w:eastAsia="宋体" w:hint="default"/>
                <w:sz w:val="21"/>
                <w:szCs w:val="21"/>
              </w:rPr>
              <w:t>大专以下</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sz w:val="21"/>
              </w:rPr>
              <w:t>195</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sz w:val="21"/>
              </w:rPr>
              <w:t>35.78%</w:t>
            </w:r>
          </w:p>
        </w:tc>
      </w:tr>
      <w:tr>
        <w:trPr>
          <w:trHeight w:val="574"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21"/>
                <w:szCs w:val="21"/>
              </w:rPr>
            </w:pPr>
            <w:r>
              <w:rPr>
                <w:rFonts w:ascii="宋体"/>
                <w:sz w:val="21"/>
              </w:rPr>
              <w:t>545</w:t>
            </w:r>
          </w:p>
        </w:tc>
        <w:tc>
          <w:tcPr>
            <w:tcW w:w="24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5"/>
              <w:ind w:right="0"/>
              <w:jc w:val="center"/>
              <w:rPr>
                <w:rFonts w:ascii="宋体" w:hAnsi="宋体" w:cs="宋体" w:eastAsia="宋体" w:hint="default"/>
                <w:sz w:val="21"/>
                <w:szCs w:val="21"/>
              </w:rPr>
            </w:pPr>
            <w:r>
              <w:rPr>
                <w:rFonts w:ascii="宋体"/>
                <w:sz w:val="21"/>
              </w:rPr>
              <w:t>100.00%</w:t>
            </w:r>
          </w:p>
        </w:tc>
      </w:tr>
    </w:tbl>
    <w:p>
      <w:pPr>
        <w:spacing w:line="240" w:lineRule="auto" w:before="8"/>
        <w:rPr>
          <w:rFonts w:ascii="宋体" w:hAnsi="宋体" w:cs="宋体" w:eastAsia="宋体" w:hint="default"/>
          <w:b/>
          <w:bCs/>
          <w:sz w:val="13"/>
          <w:szCs w:val="13"/>
        </w:rPr>
      </w:pPr>
    </w:p>
    <w:p>
      <w:pPr>
        <w:spacing w:before="26"/>
        <w:ind w:left="704" w:right="0" w:firstLine="0"/>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w:t>
      </w:r>
      <w:r>
        <w:rPr>
          <w:rFonts w:ascii="宋体" w:hAnsi="宋体" w:cs="宋体" w:eastAsia="宋体" w:hint="default"/>
          <w:b/>
          <w:bCs/>
          <w:spacing w:val="-59"/>
          <w:sz w:val="24"/>
          <w:szCs w:val="24"/>
        </w:rPr>
        <w:t> </w:t>
      </w:r>
      <w:r>
        <w:rPr>
          <w:rFonts w:ascii="宋体" w:hAnsi="宋体" w:cs="宋体" w:eastAsia="宋体" w:hint="default"/>
          <w:b/>
          <w:bCs/>
          <w:sz w:val="24"/>
          <w:szCs w:val="24"/>
        </w:rPr>
        <w:t>员工年龄分布</w:t>
      </w:r>
      <w:r>
        <w:rPr>
          <w:rFonts w:ascii="宋体" w:hAnsi="宋体" w:cs="宋体" w:eastAsia="宋体" w:hint="default"/>
          <w:sz w:val="24"/>
          <w:szCs w:val="24"/>
        </w:rPr>
      </w:r>
    </w:p>
    <w:p>
      <w:pPr>
        <w:spacing w:line="240" w:lineRule="auto" w:before="1"/>
        <w:rPr>
          <w:rFonts w:ascii="宋体" w:hAnsi="宋体" w:cs="宋体" w:eastAsia="宋体" w:hint="default"/>
          <w:b/>
          <w:bCs/>
          <w:sz w:val="6"/>
          <w:szCs w:val="6"/>
        </w:rPr>
      </w:pPr>
    </w:p>
    <w:tbl>
      <w:tblPr>
        <w:tblW w:w="0" w:type="auto"/>
        <w:jc w:val="left"/>
        <w:tblInd w:w="133" w:type="dxa"/>
        <w:tblLayout w:type="fixed"/>
        <w:tblCellMar>
          <w:top w:w="0" w:type="dxa"/>
          <w:left w:w="0" w:type="dxa"/>
          <w:bottom w:w="0" w:type="dxa"/>
          <w:right w:w="0" w:type="dxa"/>
        </w:tblCellMar>
        <w:tblLook w:val="01E0"/>
      </w:tblPr>
      <w:tblGrid>
        <w:gridCol w:w="3404"/>
        <w:gridCol w:w="2268"/>
        <w:gridCol w:w="2410"/>
      </w:tblGrid>
      <w:tr>
        <w:trPr>
          <w:trHeight w:val="528"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年龄</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人数</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3"/>
              <w:jc w:val="center"/>
              <w:rPr>
                <w:rFonts w:ascii="宋体" w:hAnsi="宋体" w:cs="宋体" w:eastAsia="宋体" w:hint="default"/>
                <w:sz w:val="21"/>
                <w:szCs w:val="21"/>
              </w:rPr>
            </w:pPr>
            <w:r>
              <w:rPr>
                <w:rFonts w:ascii="宋体" w:hAnsi="宋体" w:cs="宋体" w:eastAsia="宋体" w:hint="default"/>
                <w:sz w:val="21"/>
                <w:szCs w:val="21"/>
              </w:rPr>
              <w:t>占总人数比例</w:t>
            </w:r>
          </w:p>
        </w:tc>
      </w:tr>
      <w:tr>
        <w:trPr>
          <w:trHeight w:val="528"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hAnsi="宋体" w:cs="宋体" w:eastAsia="宋体" w:hint="default"/>
                <w:sz w:val="21"/>
                <w:szCs w:val="21"/>
              </w:rPr>
              <w:t>51</w:t>
            </w:r>
            <w:r>
              <w:rPr>
                <w:rFonts w:ascii="宋体" w:hAnsi="宋体" w:cs="宋体" w:eastAsia="宋体" w:hint="default"/>
                <w:spacing w:val="-50"/>
                <w:sz w:val="21"/>
                <w:szCs w:val="21"/>
              </w:rPr>
              <w:t> </w:t>
            </w:r>
            <w:r>
              <w:rPr>
                <w:rFonts w:ascii="宋体" w:hAnsi="宋体" w:cs="宋体" w:eastAsia="宋体" w:hint="default"/>
                <w:spacing w:val="-3"/>
                <w:sz w:val="21"/>
                <w:szCs w:val="21"/>
              </w:rPr>
              <w:t>以上</w:t>
            </w:r>
            <w:r>
              <w:rPr>
                <w:rFonts w:ascii="宋体" w:hAnsi="宋体" w:cs="宋体" w:eastAsia="宋体" w:hint="default"/>
                <w:sz w:val="21"/>
                <w:szCs w:val="21"/>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5"/>
              <w:jc w:val="center"/>
              <w:rPr>
                <w:rFonts w:ascii="宋体" w:hAnsi="宋体" w:cs="宋体" w:eastAsia="宋体" w:hint="default"/>
                <w:sz w:val="21"/>
                <w:szCs w:val="21"/>
              </w:rPr>
            </w:pPr>
            <w:r>
              <w:rPr>
                <w:rFonts w:ascii="宋体"/>
                <w:sz w:val="21"/>
              </w:rPr>
              <w:t>13</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3"/>
              <w:jc w:val="center"/>
              <w:rPr>
                <w:rFonts w:ascii="宋体" w:hAnsi="宋体" w:cs="宋体" w:eastAsia="宋体" w:hint="default"/>
                <w:sz w:val="21"/>
                <w:szCs w:val="21"/>
              </w:rPr>
            </w:pPr>
            <w:r>
              <w:rPr>
                <w:rFonts w:ascii="宋体"/>
                <w:sz w:val="21"/>
              </w:rPr>
              <w:t>2.39%</w:t>
            </w:r>
          </w:p>
        </w:tc>
      </w:tr>
      <w:tr>
        <w:trPr>
          <w:trHeight w:val="528" w:hRule="exact"/>
        </w:trPr>
        <w:tc>
          <w:tcPr>
            <w:tcW w:w="340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sz w:val="21"/>
              </w:rPr>
              <w:t>41-50</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5"/>
              <w:jc w:val="center"/>
              <w:rPr>
                <w:rFonts w:ascii="宋体" w:hAnsi="宋体" w:cs="宋体" w:eastAsia="宋体" w:hint="default"/>
                <w:sz w:val="21"/>
                <w:szCs w:val="21"/>
              </w:rPr>
            </w:pPr>
            <w:r>
              <w:rPr>
                <w:rFonts w:ascii="宋体"/>
                <w:sz w:val="21"/>
              </w:rPr>
              <w:t>44</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3"/>
              <w:jc w:val="center"/>
              <w:rPr>
                <w:rFonts w:ascii="宋体" w:hAnsi="宋体" w:cs="宋体" w:eastAsia="宋体" w:hint="default"/>
                <w:sz w:val="21"/>
                <w:szCs w:val="21"/>
              </w:rPr>
            </w:pPr>
            <w:r>
              <w:rPr>
                <w:rFonts w:ascii="宋体"/>
                <w:sz w:val="21"/>
              </w:rPr>
              <w:t>8.07%</w:t>
            </w:r>
          </w:p>
        </w:tc>
      </w:tr>
    </w:tbl>
    <w:p>
      <w:pPr>
        <w:spacing w:after="0" w:line="240" w:lineRule="auto"/>
        <w:jc w:val="center"/>
        <w:rPr>
          <w:rFonts w:ascii="宋体" w:hAnsi="宋体" w:cs="宋体" w:eastAsia="宋体" w:hint="default"/>
          <w:sz w:val="21"/>
          <w:szCs w:val="21"/>
        </w:rPr>
        <w:sectPr>
          <w:pgSz w:w="11910" w:h="16850"/>
          <w:pgMar w:header="852" w:footer="1195" w:top="1540" w:bottom="1380" w:left="1660" w:right="1640"/>
        </w:sectPr>
      </w:pPr>
    </w:p>
    <w:p>
      <w:pPr>
        <w:spacing w:line="240" w:lineRule="auto" w:before="10"/>
        <w:rPr>
          <w:rFonts w:ascii="Times New Roman" w:hAnsi="Times New Roman" w:cs="Times New Roman" w:eastAsia="Times New Roman" w:hint="default"/>
          <w:sz w:val="3"/>
          <w:szCs w:val="3"/>
        </w:rPr>
      </w:pPr>
    </w:p>
    <w:tbl>
      <w:tblPr>
        <w:tblW w:w="0" w:type="auto"/>
        <w:jc w:val="left"/>
        <w:tblInd w:w="110" w:type="dxa"/>
        <w:tblLayout w:type="fixed"/>
        <w:tblCellMar>
          <w:top w:w="0" w:type="dxa"/>
          <w:left w:w="0" w:type="dxa"/>
          <w:bottom w:w="0" w:type="dxa"/>
          <w:right w:w="0" w:type="dxa"/>
        </w:tblCellMar>
        <w:tblLook w:val="01E0"/>
      </w:tblPr>
      <w:tblGrid>
        <w:gridCol w:w="3406"/>
        <w:gridCol w:w="2268"/>
        <w:gridCol w:w="2410"/>
        <w:gridCol w:w="261"/>
      </w:tblGrid>
      <w:tr>
        <w:trPr>
          <w:trHeight w:val="540" w:hRule="exact"/>
        </w:trPr>
        <w:tc>
          <w:tcPr>
            <w:tcW w:w="3406"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6"/>
              <w:ind w:right="1"/>
              <w:jc w:val="center"/>
              <w:rPr>
                <w:rFonts w:ascii="宋体" w:hAnsi="宋体" w:cs="宋体" w:eastAsia="宋体" w:hint="default"/>
                <w:sz w:val="21"/>
                <w:szCs w:val="21"/>
              </w:rPr>
            </w:pPr>
            <w:r>
              <w:rPr>
                <w:rFonts w:ascii="宋体"/>
                <w:sz w:val="21"/>
              </w:rPr>
              <w:t>31-40</w:t>
            </w:r>
          </w:p>
        </w:tc>
        <w:tc>
          <w:tcPr>
            <w:tcW w:w="226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6"/>
              <w:ind w:right="0"/>
              <w:jc w:val="center"/>
              <w:rPr>
                <w:rFonts w:ascii="宋体" w:hAnsi="宋体" w:cs="宋体" w:eastAsia="宋体" w:hint="default"/>
                <w:sz w:val="21"/>
                <w:szCs w:val="21"/>
              </w:rPr>
            </w:pPr>
            <w:r>
              <w:rPr>
                <w:rFonts w:ascii="宋体"/>
                <w:sz w:val="21"/>
              </w:rPr>
              <w:t>207</w:t>
            </w:r>
          </w:p>
        </w:tc>
        <w:tc>
          <w:tcPr>
            <w:tcW w:w="2410"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96"/>
              <w:ind w:right="3"/>
              <w:jc w:val="center"/>
              <w:rPr>
                <w:rFonts w:ascii="宋体" w:hAnsi="宋体" w:cs="宋体" w:eastAsia="宋体" w:hint="default"/>
                <w:sz w:val="21"/>
                <w:szCs w:val="21"/>
              </w:rPr>
            </w:pPr>
            <w:r>
              <w:rPr>
                <w:rFonts w:ascii="宋体"/>
                <w:sz w:val="21"/>
              </w:rPr>
              <w:t>37.98%</w:t>
            </w:r>
          </w:p>
        </w:tc>
        <w:tc>
          <w:tcPr>
            <w:tcW w:w="261" w:type="dxa"/>
            <w:vMerge w:val="restart"/>
            <w:tcBorders>
              <w:top w:val="single" w:sz="6" w:space="0" w:color="000000"/>
              <w:left w:val="single" w:sz="4" w:space="0" w:color="000000"/>
              <w:right w:val="nil" w:sz="6" w:space="0" w:color="auto"/>
            </w:tcBorders>
          </w:tcPr>
          <w:p>
            <w:pPr/>
          </w:p>
        </w:tc>
      </w:tr>
      <w:tr>
        <w:trPr>
          <w:trHeight w:val="528" w:hRule="exact"/>
        </w:trPr>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1"/>
              <w:jc w:val="center"/>
              <w:rPr>
                <w:rFonts w:ascii="宋体" w:hAnsi="宋体" w:cs="宋体" w:eastAsia="宋体" w:hint="default"/>
                <w:sz w:val="21"/>
                <w:szCs w:val="21"/>
              </w:rPr>
            </w:pPr>
            <w:r>
              <w:rPr>
                <w:rFonts w:ascii="宋体" w:hAnsi="宋体" w:cs="宋体" w:eastAsia="宋体" w:hint="default"/>
                <w:sz w:val="21"/>
                <w:szCs w:val="21"/>
              </w:rPr>
              <w:t>30</w:t>
            </w:r>
            <w:r>
              <w:rPr>
                <w:rFonts w:ascii="宋体" w:hAnsi="宋体" w:cs="宋体" w:eastAsia="宋体" w:hint="default"/>
                <w:spacing w:val="-50"/>
                <w:sz w:val="21"/>
                <w:szCs w:val="21"/>
              </w:rPr>
              <w:t> </w:t>
            </w:r>
            <w:r>
              <w:rPr>
                <w:rFonts w:ascii="宋体" w:hAnsi="宋体" w:cs="宋体" w:eastAsia="宋体" w:hint="default"/>
                <w:spacing w:val="-3"/>
                <w:sz w:val="21"/>
                <w:szCs w:val="21"/>
              </w:rPr>
              <w:t>以下</w:t>
            </w:r>
            <w:r>
              <w:rPr>
                <w:rFonts w:ascii="宋体" w:hAnsi="宋体" w:cs="宋体" w:eastAsia="宋体" w:hint="default"/>
                <w:sz w:val="21"/>
                <w:szCs w:val="21"/>
              </w:rPr>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0"/>
              <w:jc w:val="center"/>
              <w:rPr>
                <w:rFonts w:ascii="宋体" w:hAnsi="宋体" w:cs="宋体" w:eastAsia="宋体" w:hint="default"/>
                <w:sz w:val="21"/>
                <w:szCs w:val="21"/>
              </w:rPr>
            </w:pPr>
            <w:r>
              <w:rPr>
                <w:rFonts w:ascii="宋体"/>
                <w:sz w:val="21"/>
              </w:rPr>
              <w:t>281</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0"/>
              <w:ind w:right="3"/>
              <w:jc w:val="center"/>
              <w:rPr>
                <w:rFonts w:ascii="宋体" w:hAnsi="宋体" w:cs="宋体" w:eastAsia="宋体" w:hint="default"/>
                <w:sz w:val="21"/>
                <w:szCs w:val="21"/>
              </w:rPr>
            </w:pPr>
            <w:r>
              <w:rPr>
                <w:rFonts w:ascii="宋体"/>
                <w:sz w:val="21"/>
              </w:rPr>
              <w:t>51.56%</w:t>
            </w:r>
          </w:p>
        </w:tc>
        <w:tc>
          <w:tcPr>
            <w:tcW w:w="261" w:type="dxa"/>
            <w:vMerge/>
            <w:tcBorders>
              <w:left w:val="single" w:sz="4" w:space="0" w:color="000000"/>
              <w:right w:val="nil" w:sz="6" w:space="0" w:color="auto"/>
            </w:tcBorders>
          </w:tcPr>
          <w:p>
            <w:pPr/>
          </w:p>
        </w:tc>
      </w:tr>
      <w:tr>
        <w:trPr>
          <w:trHeight w:val="578" w:hRule="exact"/>
        </w:trPr>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22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sz w:val="21"/>
              </w:rPr>
              <w:t>545</w:t>
            </w:r>
          </w:p>
        </w:tc>
        <w:tc>
          <w:tcPr>
            <w:tcW w:w="24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4"/>
              <w:ind w:right="0"/>
              <w:jc w:val="center"/>
              <w:rPr>
                <w:rFonts w:ascii="宋体" w:hAnsi="宋体" w:cs="宋体" w:eastAsia="宋体" w:hint="default"/>
                <w:sz w:val="21"/>
                <w:szCs w:val="21"/>
              </w:rPr>
            </w:pPr>
            <w:r>
              <w:rPr>
                <w:rFonts w:ascii="宋体"/>
                <w:sz w:val="21"/>
              </w:rPr>
              <w:t>100.00%</w:t>
            </w:r>
          </w:p>
        </w:tc>
        <w:tc>
          <w:tcPr>
            <w:tcW w:w="261" w:type="dxa"/>
            <w:vMerge/>
            <w:tcBorders>
              <w:left w:val="single" w:sz="4" w:space="0" w:color="000000"/>
              <w:bottom w:val="nil" w:sz="6" w:space="0" w:color="auto"/>
              <w:right w:val="nil" w:sz="6" w:space="0" w:color="auto"/>
            </w:tcBorders>
          </w:tcPr>
          <w:p>
            <w:pPr/>
          </w:p>
        </w:tc>
      </w:tr>
    </w:tbl>
    <w:p>
      <w:pPr>
        <w:spacing w:after="0"/>
        <w:sectPr>
          <w:pgSz w:w="11910" w:h="16850"/>
          <w:pgMar w:header="852" w:footer="1195" w:top="1480" w:bottom="1380" w:left="1680" w:right="1660"/>
        </w:sectPr>
      </w:pPr>
    </w:p>
    <w:p>
      <w:pPr>
        <w:spacing w:line="240" w:lineRule="auto" w:before="4"/>
        <w:rPr>
          <w:rFonts w:ascii="Times New Roman" w:hAnsi="Times New Roman" w:cs="Times New Roman" w:eastAsia="Times New Roman" w:hint="default"/>
          <w:sz w:val="4"/>
          <w:szCs w:val="4"/>
        </w:rPr>
      </w:pPr>
    </w:p>
    <w:p>
      <w:pPr>
        <w:spacing w:line="20" w:lineRule="exact"/>
        <w:ind w:left="102"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Times New Roman" w:hAnsi="Times New Roman" w:cs="Times New Roman" w:eastAsia="Times New Roman" w:hint="default"/>
          <w:sz w:val="2"/>
          <w:szCs w:val="2"/>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1"/>
          <w:szCs w:val="21"/>
        </w:rPr>
      </w:pPr>
    </w:p>
    <w:p>
      <w:pPr>
        <w:tabs>
          <w:tab w:pos="5308" w:val="left" w:leader="none"/>
        </w:tabs>
        <w:spacing w:before="7"/>
        <w:ind w:left="3748" w:right="101" w:firstLine="0"/>
        <w:jc w:val="left"/>
        <w:rPr>
          <w:rFonts w:ascii="黑体" w:hAnsi="黑体" w:cs="黑体" w:eastAsia="黑体" w:hint="default"/>
          <w:sz w:val="30"/>
          <w:szCs w:val="30"/>
        </w:rPr>
      </w:pPr>
      <w:r>
        <w:rPr>
          <w:rFonts w:ascii="黑体" w:hAnsi="黑体" w:cs="黑体" w:eastAsia="黑体" w:hint="default"/>
          <w:sz w:val="30"/>
          <w:szCs w:val="30"/>
        </w:rPr>
        <w:t>第七节</w:t>
        <w:tab/>
        <w:t>公司治理结构</w:t>
      </w:r>
    </w:p>
    <w:p>
      <w:pPr>
        <w:spacing w:line="240" w:lineRule="auto" w:before="0"/>
        <w:rPr>
          <w:rFonts w:ascii="黑体" w:hAnsi="黑体" w:cs="黑体" w:eastAsia="黑体" w:hint="default"/>
          <w:sz w:val="20"/>
          <w:szCs w:val="20"/>
        </w:rPr>
      </w:pPr>
    </w:p>
    <w:p>
      <w:pPr>
        <w:spacing w:line="240" w:lineRule="auto" w:before="6"/>
        <w:rPr>
          <w:rFonts w:ascii="黑体" w:hAnsi="黑体" w:cs="黑体" w:eastAsia="黑体" w:hint="default"/>
          <w:sz w:val="26"/>
          <w:szCs w:val="26"/>
        </w:rPr>
      </w:pPr>
    </w:p>
    <w:p>
      <w:pPr>
        <w:spacing w:before="14"/>
        <w:ind w:left="618" w:right="101" w:firstLine="0"/>
        <w:jc w:val="left"/>
        <w:rPr>
          <w:rFonts w:ascii="黑体" w:hAnsi="黑体" w:cs="黑体" w:eastAsia="黑体" w:hint="default"/>
          <w:sz w:val="28"/>
          <w:szCs w:val="28"/>
        </w:rPr>
      </w:pPr>
      <w:r>
        <w:rPr>
          <w:rFonts w:ascii="黑体" w:hAnsi="黑体" w:cs="黑体" w:eastAsia="黑体" w:hint="default"/>
          <w:sz w:val="28"/>
          <w:szCs w:val="28"/>
        </w:rPr>
        <w:t>一、</w:t>
      </w:r>
      <w:r>
        <w:rPr>
          <w:rFonts w:ascii="黑体" w:hAnsi="黑体" w:cs="黑体" w:eastAsia="黑体" w:hint="default"/>
          <w:spacing w:val="-46"/>
          <w:sz w:val="28"/>
          <w:szCs w:val="28"/>
        </w:rPr>
        <w:t> </w:t>
      </w:r>
      <w:r>
        <w:rPr>
          <w:rFonts w:ascii="黑体" w:hAnsi="黑体" w:cs="黑体" w:eastAsia="黑体" w:hint="default"/>
          <w:sz w:val="28"/>
          <w:szCs w:val="28"/>
        </w:rPr>
        <w:t>公司治理情况</w:t>
      </w:r>
    </w:p>
    <w:p>
      <w:pPr>
        <w:spacing w:line="240" w:lineRule="auto" w:before="6"/>
        <w:rPr>
          <w:rFonts w:ascii="黑体" w:hAnsi="黑体" w:cs="黑体" w:eastAsia="黑体" w:hint="default"/>
          <w:sz w:val="27"/>
          <w:szCs w:val="27"/>
        </w:rPr>
      </w:pPr>
    </w:p>
    <w:p>
      <w:pPr>
        <w:pStyle w:val="BodyText"/>
        <w:spacing w:line="240" w:lineRule="auto"/>
        <w:ind w:left="618" w:right="101"/>
        <w:jc w:val="left"/>
      </w:pPr>
      <w:r>
        <w:rPr>
          <w:spacing w:val="-7"/>
        </w:rPr>
        <w:t>报告期内，公司严格按照《公司法》、《证券法》、《上市公司治理准则》、</w:t>
      </w:r>
    </w:p>
    <w:p>
      <w:pPr>
        <w:spacing w:line="240" w:lineRule="auto" w:before="9"/>
        <w:rPr>
          <w:rFonts w:ascii="宋体" w:hAnsi="宋体" w:cs="宋体" w:eastAsia="宋体" w:hint="default"/>
          <w:sz w:val="21"/>
          <w:szCs w:val="21"/>
        </w:rPr>
      </w:pPr>
    </w:p>
    <w:p>
      <w:pPr>
        <w:pStyle w:val="BodyText"/>
        <w:spacing w:line="456" w:lineRule="auto"/>
        <w:ind w:right="128"/>
        <w:jc w:val="left"/>
      </w:pPr>
      <w:r>
        <w:rPr>
          <w:spacing w:val="-3"/>
        </w:rPr>
        <w:t>《深圳证券交易所创业板股票上市规则》、《深圳证券交易所创业板上市公司规</w:t>
      </w:r>
      <w:r>
        <w:rPr>
          <w:spacing w:val="-102"/>
        </w:rPr>
        <w:t> </w:t>
      </w:r>
      <w:r>
        <w:rPr>
          <w:spacing w:val="-102"/>
        </w:rPr>
      </w:r>
      <w:r>
        <w:rPr>
          <w:spacing w:val="-3"/>
        </w:rPr>
        <w:t>范运作指引》等法律法规、规范性文件的要求，不断完善公司治理结构，建立健</w:t>
      </w:r>
      <w:r>
        <w:rPr>
          <w:spacing w:val="-103"/>
        </w:rPr>
        <w:t> </w:t>
      </w:r>
      <w:r>
        <w:rPr>
          <w:spacing w:val="-103"/>
        </w:rPr>
      </w:r>
      <w:r>
        <w:rPr/>
        <w:t>全公司内部管理和控制制度，持续深入开展公司治理活动，促进公司规范运作， </w:t>
      </w:r>
      <w:r>
        <w:rPr>
          <w:spacing w:val="-3"/>
        </w:rPr>
        <w:t>提高公司治理水平。截止本报告期末，公司治理的实际情况基本符合《上市公司</w:t>
      </w:r>
      <w:r>
        <w:rPr>
          <w:spacing w:val="-102"/>
        </w:rPr>
        <w:t> </w:t>
      </w:r>
      <w:r>
        <w:rPr>
          <w:spacing w:val="-102"/>
        </w:rPr>
      </w:r>
      <w:r>
        <w:rPr>
          <w:spacing w:val="-3"/>
        </w:rPr>
        <w:t>治理准则》和《深圳证券交易所创业板上市公司规范运作指引》的要求，不存在</w:t>
      </w:r>
      <w:r>
        <w:rPr>
          <w:spacing w:val="-103"/>
        </w:rPr>
        <w:t> </w:t>
      </w:r>
      <w:r>
        <w:rPr>
          <w:spacing w:val="-103"/>
        </w:rPr>
      </w:r>
      <w:r>
        <w:rPr/>
        <w:t>尚未解决的公司治理问题。</w:t>
      </w:r>
    </w:p>
    <w:p>
      <w:pPr>
        <w:spacing w:line="456" w:lineRule="auto" w:before="67"/>
        <w:ind w:left="618" w:right="227" w:hanging="53"/>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一</w:t>
      </w:r>
      <w:r>
        <w:rPr>
          <w:rFonts w:ascii="宋体" w:hAnsi="宋体" w:cs="宋体" w:eastAsia="宋体" w:hint="default"/>
          <w:b/>
          <w:bCs/>
          <w:sz w:val="24"/>
          <w:szCs w:val="24"/>
        </w:rPr>
        <w:t>)</w:t>
      </w:r>
      <w:r>
        <w:rPr>
          <w:rFonts w:ascii="宋体" w:hAnsi="宋体" w:cs="宋体" w:eastAsia="宋体" w:hint="default"/>
          <w:b/>
          <w:bCs/>
          <w:spacing w:val="-37"/>
          <w:sz w:val="24"/>
          <w:szCs w:val="24"/>
        </w:rPr>
        <w:t> </w:t>
      </w:r>
      <w:r>
        <w:rPr>
          <w:rFonts w:ascii="宋体" w:hAnsi="宋体" w:cs="宋体" w:eastAsia="宋体" w:hint="default"/>
          <w:b/>
          <w:bCs/>
          <w:sz w:val="24"/>
          <w:szCs w:val="24"/>
        </w:rPr>
        <w:t>关于股东与股东大会</w:t>
      </w:r>
      <w:r>
        <w:rPr>
          <w:rFonts w:ascii="宋体" w:hAnsi="宋体" w:cs="宋体" w:eastAsia="宋体" w:hint="default"/>
          <w:b/>
          <w:bCs/>
          <w:w w:val="99"/>
          <w:sz w:val="24"/>
          <w:szCs w:val="24"/>
        </w:rPr>
        <w:t> </w:t>
      </w:r>
      <w:r>
        <w:rPr>
          <w:rFonts w:ascii="宋体" w:hAnsi="宋体" w:cs="宋体" w:eastAsia="宋体" w:hint="default"/>
          <w:spacing w:val="-3"/>
          <w:sz w:val="24"/>
          <w:szCs w:val="24"/>
        </w:rPr>
        <w:t>公司严格按照《上市公司股东大会规则》、《公司章程》、《股东大会议事</w:t>
      </w:r>
    </w:p>
    <w:p>
      <w:pPr>
        <w:pStyle w:val="BodyText"/>
        <w:spacing w:line="456" w:lineRule="auto" w:before="67"/>
        <w:ind w:right="232"/>
        <w:jc w:val="both"/>
      </w:pPr>
      <w:r>
        <w:rPr>
          <w:spacing w:val="-3"/>
        </w:rPr>
        <w:t>规则》等规定和要求和深圳证券交易所创业板的相关规定和要求，规范股东大会</w:t>
      </w:r>
      <w:r>
        <w:rPr>
          <w:spacing w:val="-103"/>
        </w:rPr>
        <w:t> </w:t>
      </w:r>
      <w:r>
        <w:rPr>
          <w:spacing w:val="-103"/>
        </w:rPr>
      </w:r>
      <w:r>
        <w:rPr>
          <w:spacing w:val="-3"/>
        </w:rPr>
        <w:t>的召集、召开和表决程序，并尽可能为股东参加股东大会创造便利条件，确保所</w:t>
      </w:r>
      <w:r>
        <w:rPr>
          <w:spacing w:val="-102"/>
        </w:rPr>
        <w:t> </w:t>
      </w:r>
      <w:r>
        <w:rPr>
          <w:spacing w:val="-102"/>
        </w:rPr>
      </w:r>
      <w:r>
        <w:rPr>
          <w:spacing w:val="-3"/>
        </w:rPr>
        <w:t>有股东，特别是公众股东的平等地位，充分行使自己的权利。同时，公司聘请专</w:t>
      </w:r>
      <w:r>
        <w:rPr>
          <w:spacing w:val="-103"/>
        </w:rPr>
        <w:t> </w:t>
      </w:r>
      <w:r>
        <w:rPr>
          <w:spacing w:val="-103"/>
        </w:rPr>
      </w:r>
      <w:r>
        <w:rPr>
          <w:spacing w:val="-3"/>
        </w:rPr>
        <w:t>业律师见证股东大会，确保会议召集召开以及表决程序符合相关法律规定，维护</w:t>
      </w:r>
      <w:r>
        <w:rPr>
          <w:spacing w:val="-103"/>
        </w:rPr>
        <w:t> </w:t>
      </w:r>
      <w:r>
        <w:rPr>
          <w:spacing w:val="-103"/>
        </w:rPr>
      </w:r>
      <w:r>
        <w:rPr/>
        <w:t>股东的合法权益。</w:t>
      </w:r>
    </w:p>
    <w:p>
      <w:pPr>
        <w:spacing w:line="456" w:lineRule="auto" w:before="68"/>
        <w:ind w:left="618" w:right="227" w:hanging="53"/>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二</w:t>
      </w:r>
      <w:r>
        <w:rPr>
          <w:rFonts w:ascii="宋体" w:hAnsi="宋体" w:cs="宋体" w:eastAsia="宋体" w:hint="default"/>
          <w:b/>
          <w:bCs/>
          <w:sz w:val="24"/>
          <w:szCs w:val="24"/>
        </w:rPr>
        <w:t>)</w:t>
      </w:r>
      <w:r>
        <w:rPr>
          <w:rFonts w:ascii="宋体" w:hAnsi="宋体" w:cs="宋体" w:eastAsia="宋体" w:hint="default"/>
          <w:b/>
          <w:bCs/>
          <w:spacing w:val="-37"/>
          <w:sz w:val="24"/>
          <w:szCs w:val="24"/>
        </w:rPr>
        <w:t> </w:t>
      </w:r>
      <w:r>
        <w:rPr>
          <w:rFonts w:ascii="宋体" w:hAnsi="宋体" w:cs="宋体" w:eastAsia="宋体" w:hint="default"/>
          <w:b/>
          <w:bCs/>
          <w:sz w:val="24"/>
          <w:szCs w:val="24"/>
        </w:rPr>
        <w:t>关于公司与控股股东</w:t>
      </w:r>
      <w:r>
        <w:rPr>
          <w:rFonts w:ascii="宋体" w:hAnsi="宋体" w:cs="宋体" w:eastAsia="宋体" w:hint="default"/>
          <w:b/>
          <w:bCs/>
          <w:w w:val="99"/>
          <w:sz w:val="24"/>
          <w:szCs w:val="24"/>
        </w:rPr>
        <w:t> </w:t>
      </w:r>
      <w:r>
        <w:rPr>
          <w:rFonts w:ascii="宋体" w:hAnsi="宋体" w:cs="宋体" w:eastAsia="宋体" w:hint="default"/>
          <w:spacing w:val="-3"/>
          <w:sz w:val="24"/>
          <w:szCs w:val="24"/>
        </w:rPr>
        <w:t>公司控股股东严格《上市公司治理准则》、《深圳证券交易所创业板股票上</w:t>
      </w:r>
    </w:p>
    <w:p>
      <w:pPr>
        <w:pStyle w:val="BodyText"/>
        <w:spacing w:line="240" w:lineRule="auto" w:before="65"/>
        <w:ind w:right="101"/>
        <w:jc w:val="left"/>
      </w:pPr>
      <w:r>
        <w:rPr>
          <w:spacing w:val="-3"/>
        </w:rPr>
        <w:t>市规则》、《深圳证券交易所创业板上市公司规范运作指引》、《公司章程》等</w:t>
      </w:r>
    </w:p>
    <w:p>
      <w:pPr>
        <w:pStyle w:val="BodyText"/>
        <w:spacing w:line="590" w:lineRule="atLeast" w:before="7"/>
        <w:ind w:right="101"/>
        <w:jc w:val="left"/>
      </w:pPr>
      <w:r>
        <w:rPr>
          <w:spacing w:val="-3"/>
        </w:rPr>
        <w:t>规定和要求，规范自身行为，不存在超越公司股东大会直接或间接干预公司的决</w:t>
      </w:r>
      <w:r>
        <w:rPr>
          <w:spacing w:val="-103"/>
        </w:rPr>
        <w:t> </w:t>
      </w:r>
      <w:r>
        <w:rPr>
          <w:spacing w:val="-103"/>
        </w:rPr>
      </w:r>
      <w:r>
        <w:rPr>
          <w:spacing w:val="-3"/>
        </w:rPr>
        <w:t>策和经营活动的行为，未损害公司及其他股东的利益，不存在控股股东占用公司</w:t>
      </w:r>
    </w:p>
    <w:p>
      <w:pPr>
        <w:spacing w:after="0" w:line="590" w:lineRule="atLeast"/>
        <w:jc w:val="left"/>
        <w:sectPr>
          <w:pgSz w:w="11910" w:h="16850"/>
          <w:pgMar w:header="852" w:footer="1195" w:top="1480" w:bottom="1380" w:left="1660" w:right="1560"/>
        </w:sectPr>
      </w:pPr>
    </w:p>
    <w:p>
      <w:pPr>
        <w:spacing w:line="240" w:lineRule="auto" w:before="11"/>
        <w:rPr>
          <w:rFonts w:ascii="宋体" w:hAnsi="宋体" w:cs="宋体" w:eastAsia="宋体" w:hint="default"/>
          <w:sz w:val="10"/>
          <w:szCs w:val="10"/>
        </w:rPr>
      </w:pPr>
    </w:p>
    <w:p>
      <w:pPr>
        <w:pStyle w:val="BodyText"/>
        <w:spacing w:line="456" w:lineRule="auto" w:before="26"/>
        <w:ind w:right="232"/>
        <w:jc w:val="both"/>
      </w:pPr>
      <w:r>
        <w:rPr>
          <w:spacing w:val="-3"/>
        </w:rPr>
        <w:t>资金的现象，公司亦无为控股股东提供担保的情形。公司拥有独立完整的业务和</w:t>
      </w:r>
      <w:r>
        <w:rPr>
          <w:spacing w:val="-103"/>
        </w:rPr>
        <w:t> </w:t>
      </w:r>
      <w:r>
        <w:rPr>
          <w:spacing w:val="-103"/>
        </w:rPr>
      </w:r>
      <w:r>
        <w:rPr>
          <w:spacing w:val="-3"/>
        </w:rPr>
        <w:t>自主经营能力，在业务、资产、人员、机构、财务上独立于控股股东，公司董事</w:t>
      </w:r>
      <w:r>
        <w:rPr>
          <w:spacing w:val="-105"/>
        </w:rPr>
        <w:t> </w:t>
      </w:r>
      <w:r>
        <w:rPr>
          <w:spacing w:val="-105"/>
        </w:rPr>
      </w:r>
      <w:r>
        <w:rPr/>
        <w:t>会、监事会和内部机构独立运行。</w:t>
      </w:r>
    </w:p>
    <w:p>
      <w:pPr>
        <w:spacing w:line="456" w:lineRule="auto" w:before="67"/>
        <w:ind w:left="618" w:right="110" w:hanging="53"/>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三</w:t>
      </w:r>
      <w:r>
        <w:rPr>
          <w:rFonts w:ascii="宋体" w:hAnsi="宋体" w:cs="宋体" w:eastAsia="宋体" w:hint="default"/>
          <w:b/>
          <w:bCs/>
          <w:sz w:val="24"/>
          <w:szCs w:val="24"/>
        </w:rPr>
        <w:t>)</w:t>
      </w:r>
      <w:r>
        <w:rPr>
          <w:rFonts w:ascii="宋体" w:hAnsi="宋体" w:cs="宋体" w:eastAsia="宋体" w:hint="default"/>
          <w:b/>
          <w:bCs/>
          <w:spacing w:val="-38"/>
          <w:sz w:val="24"/>
          <w:szCs w:val="24"/>
        </w:rPr>
        <w:t> </w:t>
      </w:r>
      <w:r>
        <w:rPr>
          <w:rFonts w:ascii="宋体" w:hAnsi="宋体" w:cs="宋体" w:eastAsia="宋体" w:hint="default"/>
          <w:b/>
          <w:bCs/>
          <w:sz w:val="24"/>
          <w:szCs w:val="24"/>
        </w:rPr>
        <w:t>关于董事与董事会</w:t>
      </w:r>
      <w:r>
        <w:rPr>
          <w:rFonts w:ascii="宋体" w:hAnsi="宋体" w:cs="宋体" w:eastAsia="宋体" w:hint="default"/>
          <w:b/>
          <w:bCs/>
          <w:w w:val="99"/>
          <w:sz w:val="24"/>
          <w:szCs w:val="24"/>
        </w:rPr>
        <w:t> </w:t>
      </w:r>
      <w:r>
        <w:rPr>
          <w:rFonts w:ascii="宋体" w:hAnsi="宋体" w:cs="宋体" w:eastAsia="宋体" w:hint="default"/>
          <w:spacing w:val="-3"/>
          <w:sz w:val="24"/>
          <w:szCs w:val="24"/>
        </w:rPr>
        <w:t>根据《公司章程》及《董事会议事规则》的规定公司董事会由</w:t>
      </w:r>
      <w:r>
        <w:rPr>
          <w:rFonts w:ascii="宋体" w:hAnsi="宋体" w:cs="宋体" w:eastAsia="宋体" w:hint="default"/>
          <w:spacing w:val="-3"/>
          <w:sz w:val="24"/>
          <w:szCs w:val="24"/>
        </w:rPr>
        <w:t>5</w:t>
      </w:r>
      <w:r>
        <w:rPr>
          <w:rFonts w:ascii="宋体" w:hAnsi="宋体" w:cs="宋体" w:eastAsia="宋体" w:hint="default"/>
          <w:spacing w:val="-3"/>
          <w:sz w:val="24"/>
          <w:szCs w:val="24"/>
        </w:rPr>
        <w:t>名董事组成，</w:t>
      </w:r>
    </w:p>
    <w:p>
      <w:pPr>
        <w:pStyle w:val="BodyText"/>
        <w:spacing w:line="456" w:lineRule="auto" w:before="67"/>
        <w:ind w:right="230"/>
        <w:jc w:val="both"/>
      </w:pPr>
      <w:r>
        <w:rPr>
          <w:spacing w:val="-3"/>
        </w:rPr>
        <w:t>其中独立董事两名，公司选聘董事、董事会人数、构成及资格均符合法律、法规</w:t>
      </w:r>
      <w:r>
        <w:rPr>
          <w:spacing w:val="-104"/>
        </w:rPr>
        <w:t> </w:t>
      </w:r>
      <w:r>
        <w:rPr>
          <w:spacing w:val="-104"/>
        </w:rPr>
      </w:r>
      <w:r>
        <w:rPr>
          <w:spacing w:val="-3"/>
        </w:rPr>
        <w:t>和公司章程的规定。董事会均严格按照《公司章程》及《董事会议事规则》的程</w:t>
      </w:r>
      <w:r>
        <w:rPr>
          <w:spacing w:val="-100"/>
        </w:rPr>
        <w:t> </w:t>
      </w:r>
      <w:r>
        <w:rPr>
          <w:spacing w:val="-100"/>
        </w:rPr>
      </w:r>
      <w:r>
        <w:rPr>
          <w:spacing w:val="-9"/>
        </w:rPr>
        <w:t>序召集、召开。各位董事能够依据《董事会议事规则》、《独立董事制度》、《深</w:t>
      </w:r>
      <w:r>
        <w:rPr/>
        <w:t> </w:t>
      </w:r>
      <w:r>
        <w:rPr>
          <w:spacing w:val="-3"/>
        </w:rPr>
        <w:t>圳证券交易所创业板上市公司规范运作指引》等规定开展工作，出席董事会和股</w:t>
      </w:r>
      <w:r>
        <w:rPr>
          <w:spacing w:val="-103"/>
        </w:rPr>
        <w:t> </w:t>
      </w:r>
      <w:r>
        <w:rPr>
          <w:spacing w:val="-103"/>
        </w:rPr>
      </w:r>
      <w:r>
        <w:rPr>
          <w:spacing w:val="-3"/>
        </w:rPr>
        <w:t>东大会，勤勉尽责的履行职责和义务，同时积极参加相关培训，熟悉相关法律法</w:t>
      </w:r>
      <w:r>
        <w:rPr>
          <w:spacing w:val="-101"/>
        </w:rPr>
        <w:t> </w:t>
      </w:r>
      <w:r>
        <w:rPr>
          <w:spacing w:val="-101"/>
        </w:rPr>
      </w:r>
      <w:r>
        <w:rPr>
          <w:spacing w:val="-3"/>
        </w:rPr>
        <w:t>规。公司按照《深圳证券交易所创业板上市公司规范运作指引》的要求，下设有</w:t>
      </w:r>
      <w:r>
        <w:rPr>
          <w:spacing w:val="-103"/>
        </w:rPr>
        <w:t> </w:t>
      </w:r>
      <w:r>
        <w:rPr>
          <w:spacing w:val="-103"/>
        </w:rPr>
      </w:r>
      <w:r>
        <w:rPr>
          <w:spacing w:val="-3"/>
        </w:rPr>
        <w:t>战略委员会、薪酬与考核委员会、审计委员会和提名委员会四个专门委员会，各</w:t>
      </w:r>
      <w:r>
        <w:rPr>
          <w:spacing w:val="-102"/>
        </w:rPr>
        <w:t> </w:t>
      </w:r>
      <w:r>
        <w:rPr>
          <w:spacing w:val="-102"/>
        </w:rPr>
      </w:r>
      <w:r>
        <w:rPr/>
        <w:t>委员会中独立董事占比均超</w:t>
      </w:r>
      <w:r>
        <w:rPr>
          <w:rFonts w:ascii="宋体" w:hAnsi="宋体" w:cs="宋体" w:eastAsia="宋体" w:hint="default"/>
        </w:rPr>
        <w:t>1/2</w:t>
      </w:r>
      <w:r>
        <w:rPr/>
        <w:t>，提高了董事会履职能力和专业化程度，保障了 董事会决策的科学性和规范性。</w:t>
      </w:r>
    </w:p>
    <w:p>
      <w:pPr>
        <w:spacing w:line="456" w:lineRule="auto" w:before="67"/>
        <w:ind w:left="618" w:right="215" w:hanging="53"/>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四</w:t>
      </w:r>
      <w:r>
        <w:rPr>
          <w:rFonts w:ascii="宋体" w:hAnsi="宋体" w:cs="宋体" w:eastAsia="宋体" w:hint="default"/>
          <w:b/>
          <w:bCs/>
          <w:sz w:val="24"/>
          <w:szCs w:val="24"/>
        </w:rPr>
        <w:t>)</w:t>
      </w:r>
      <w:r>
        <w:rPr>
          <w:rFonts w:ascii="宋体" w:hAnsi="宋体" w:cs="宋体" w:eastAsia="宋体" w:hint="default"/>
          <w:b/>
          <w:bCs/>
          <w:spacing w:val="-38"/>
          <w:sz w:val="24"/>
          <w:szCs w:val="24"/>
        </w:rPr>
        <w:t> </w:t>
      </w:r>
      <w:r>
        <w:rPr>
          <w:rFonts w:ascii="宋体" w:hAnsi="宋体" w:cs="宋体" w:eastAsia="宋体" w:hint="default"/>
          <w:b/>
          <w:bCs/>
          <w:sz w:val="24"/>
          <w:szCs w:val="24"/>
        </w:rPr>
        <w:t>关于监事与监事会</w:t>
      </w:r>
      <w:r>
        <w:rPr>
          <w:rFonts w:ascii="宋体" w:hAnsi="宋体" w:cs="宋体" w:eastAsia="宋体" w:hint="default"/>
          <w:b/>
          <w:bCs/>
          <w:w w:val="99"/>
          <w:sz w:val="24"/>
          <w:szCs w:val="24"/>
        </w:rPr>
        <w:t> </w:t>
      </w:r>
      <w:r>
        <w:rPr>
          <w:rFonts w:ascii="宋体" w:hAnsi="宋体" w:cs="宋体" w:eastAsia="宋体" w:hint="default"/>
          <w:spacing w:val="-3"/>
          <w:sz w:val="24"/>
          <w:szCs w:val="24"/>
        </w:rPr>
        <w:t>根据《公司章程》和《监事会议事规则》的规定，公司监事会由</w:t>
      </w:r>
      <w:r>
        <w:rPr>
          <w:rFonts w:ascii="宋体" w:hAnsi="宋体" w:cs="宋体" w:eastAsia="宋体" w:hint="default"/>
          <w:spacing w:val="-3"/>
          <w:sz w:val="24"/>
          <w:szCs w:val="24"/>
        </w:rPr>
        <w:t>3</w:t>
      </w:r>
      <w:r>
        <w:rPr>
          <w:rFonts w:ascii="宋体" w:hAnsi="宋体" w:cs="宋体" w:eastAsia="宋体" w:hint="default"/>
          <w:sz w:val="24"/>
          <w:szCs w:val="24"/>
        </w:rPr>
        <w:t> </w:t>
      </w:r>
      <w:r>
        <w:rPr>
          <w:rFonts w:ascii="宋体" w:hAnsi="宋体" w:cs="宋体" w:eastAsia="宋体" w:hint="default"/>
          <w:sz w:val="24"/>
          <w:szCs w:val="24"/>
        </w:rPr>
        <w:t>名监事组</w:t>
      </w:r>
    </w:p>
    <w:p>
      <w:pPr>
        <w:pStyle w:val="BodyText"/>
        <w:spacing w:line="456" w:lineRule="auto" w:before="65"/>
        <w:ind w:right="146"/>
        <w:jc w:val="both"/>
      </w:pPr>
      <w:r>
        <w:rPr>
          <w:spacing w:val="-3"/>
        </w:rPr>
        <w:t>成，其中职工监事代表</w:t>
      </w:r>
      <w:r>
        <w:rPr>
          <w:rFonts w:ascii="宋体" w:hAnsi="宋体" w:cs="宋体" w:eastAsia="宋体" w:hint="default"/>
          <w:spacing w:val="-3"/>
        </w:rPr>
        <w:t>1 </w:t>
      </w:r>
      <w:r>
        <w:rPr>
          <w:spacing w:val="-3"/>
        </w:rPr>
        <w:t>名，监事会的人数和构成均符合法律法规的要求。监事</w:t>
      </w:r>
      <w:r>
        <w:rPr>
          <w:spacing w:val="-99"/>
        </w:rPr>
        <w:t> </w:t>
      </w:r>
      <w:r>
        <w:rPr>
          <w:spacing w:val="-99"/>
        </w:rPr>
      </w:r>
      <w:r>
        <w:rPr>
          <w:spacing w:val="-3"/>
        </w:rPr>
        <w:t>会均按照《公司章程》及《监事会议事规则》的程序召集、召开，各位监事均能</w:t>
      </w:r>
      <w:r>
        <w:rPr>
          <w:spacing w:val="-105"/>
        </w:rPr>
        <w:t> </w:t>
      </w:r>
      <w:r>
        <w:rPr>
          <w:spacing w:val="-105"/>
        </w:rPr>
      </w:r>
      <w:r>
        <w:rPr>
          <w:spacing w:val="-3"/>
        </w:rPr>
        <w:t>认真履行自己的职责，对公司重大事项、财务状况以及董事、高管人员履行职责</w:t>
      </w:r>
      <w:r>
        <w:rPr>
          <w:spacing w:val="-102"/>
        </w:rPr>
        <w:t> </w:t>
      </w:r>
      <w:r>
        <w:rPr>
          <w:spacing w:val="-102"/>
        </w:rPr>
      </w:r>
      <w:r>
        <w:rPr>
          <w:spacing w:val="-3"/>
        </w:rPr>
        <w:t>的合法合规性进行监督，切实维护公司及股东的合法权益。报告期内，公司监事</w:t>
      </w:r>
      <w:r>
        <w:rPr>
          <w:spacing w:val="-102"/>
        </w:rPr>
        <w:t> </w:t>
      </w:r>
      <w:r>
        <w:rPr>
          <w:spacing w:val="-102"/>
        </w:rPr>
      </w:r>
      <w:r>
        <w:rPr/>
        <w:t>参加了相关培训，熟悉相关法律法规，切实提高了监事履职能力和专业化程度。</w:t>
      </w:r>
    </w:p>
    <w:p>
      <w:pPr>
        <w:spacing w:line="456" w:lineRule="auto" w:before="67"/>
        <w:ind w:left="618" w:right="227" w:hanging="53"/>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五</w:t>
      </w:r>
      <w:r>
        <w:rPr>
          <w:rFonts w:ascii="宋体" w:hAnsi="宋体" w:cs="宋体" w:eastAsia="宋体" w:hint="default"/>
          <w:b/>
          <w:bCs/>
          <w:sz w:val="24"/>
          <w:szCs w:val="24"/>
        </w:rPr>
        <w:t>)</w:t>
      </w:r>
      <w:r>
        <w:rPr>
          <w:rFonts w:ascii="宋体" w:hAnsi="宋体" w:cs="宋体" w:eastAsia="宋体" w:hint="default"/>
          <w:b/>
          <w:bCs/>
          <w:spacing w:val="-38"/>
          <w:sz w:val="24"/>
          <w:szCs w:val="24"/>
        </w:rPr>
        <w:t> </w:t>
      </w:r>
      <w:r>
        <w:rPr>
          <w:rFonts w:ascii="宋体" w:hAnsi="宋体" w:cs="宋体" w:eastAsia="宋体" w:hint="default"/>
          <w:b/>
          <w:bCs/>
          <w:sz w:val="24"/>
          <w:szCs w:val="24"/>
        </w:rPr>
        <w:t>关于绩效评价与激励约束机制</w:t>
      </w:r>
      <w:r>
        <w:rPr>
          <w:rFonts w:ascii="宋体" w:hAnsi="宋体" w:cs="宋体" w:eastAsia="宋体" w:hint="default"/>
          <w:b/>
          <w:bCs/>
          <w:w w:val="99"/>
          <w:sz w:val="24"/>
          <w:szCs w:val="24"/>
        </w:rPr>
        <w:t> </w:t>
      </w:r>
      <w:r>
        <w:rPr>
          <w:rFonts w:ascii="宋体" w:hAnsi="宋体" w:cs="宋体" w:eastAsia="宋体" w:hint="default"/>
          <w:spacing w:val="-3"/>
          <w:sz w:val="24"/>
          <w:szCs w:val="24"/>
        </w:rPr>
        <w:t>公司已建立较完善的高管人员绩效考评与激励约束机制，高管人员的聘任公</w:t>
      </w:r>
    </w:p>
    <w:p>
      <w:pPr>
        <w:spacing w:after="0" w:line="456" w:lineRule="auto"/>
        <w:jc w:val="left"/>
        <w:rPr>
          <w:rFonts w:ascii="宋体" w:hAnsi="宋体" w:cs="宋体" w:eastAsia="宋体" w:hint="default"/>
          <w:sz w:val="24"/>
          <w:szCs w:val="24"/>
        </w:rPr>
        <w:sectPr>
          <w:footerReference w:type="default" r:id="rId78"/>
          <w:pgSz w:w="11910" w:h="16850"/>
          <w:pgMar w:footer="1195" w:header="852" w:top="1480" w:bottom="1380" w:left="1660" w:right="1560"/>
          <w:pgNumType w:start="67"/>
        </w:sectPr>
      </w:pPr>
    </w:p>
    <w:p>
      <w:pPr>
        <w:spacing w:line="240" w:lineRule="auto" w:before="11"/>
        <w:rPr>
          <w:rFonts w:ascii="宋体" w:hAnsi="宋体" w:cs="宋体" w:eastAsia="宋体" w:hint="default"/>
          <w:sz w:val="10"/>
          <w:szCs w:val="10"/>
        </w:rPr>
      </w:pPr>
    </w:p>
    <w:p>
      <w:pPr>
        <w:pStyle w:val="BodyText"/>
        <w:spacing w:line="456" w:lineRule="auto" w:before="26"/>
        <w:ind w:right="232"/>
        <w:jc w:val="both"/>
      </w:pPr>
      <w:r>
        <w:rPr>
          <w:spacing w:val="-3"/>
        </w:rPr>
        <w:t>开、透明，符合法律、法规的规定。公司严格按照规定对高管人员进行绩效评价</w:t>
      </w:r>
      <w:r>
        <w:rPr>
          <w:spacing w:val="-103"/>
        </w:rPr>
        <w:t> </w:t>
      </w:r>
      <w:r>
        <w:rPr>
          <w:spacing w:val="-103"/>
        </w:rPr>
      </w:r>
      <w:r>
        <w:rPr>
          <w:spacing w:val="-3"/>
        </w:rPr>
        <w:t>与考核，在强化对高管人员的考评激励作用的同时，保证了公司近远期目标的达</w:t>
      </w:r>
      <w:r>
        <w:rPr>
          <w:spacing w:val="-103"/>
        </w:rPr>
        <w:t> </w:t>
      </w:r>
      <w:r>
        <w:rPr>
          <w:spacing w:val="-103"/>
        </w:rPr>
      </w:r>
      <w:r>
        <w:rPr/>
        <w:t>成。</w:t>
      </w:r>
    </w:p>
    <w:p>
      <w:pPr>
        <w:spacing w:line="456" w:lineRule="auto" w:before="67"/>
        <w:ind w:left="618" w:right="227" w:hanging="53"/>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六</w:t>
      </w:r>
      <w:r>
        <w:rPr>
          <w:rFonts w:ascii="宋体" w:hAnsi="宋体" w:cs="宋体" w:eastAsia="宋体" w:hint="default"/>
          <w:b/>
          <w:bCs/>
          <w:sz w:val="24"/>
          <w:szCs w:val="24"/>
        </w:rPr>
        <w:t>)</w:t>
      </w:r>
      <w:r>
        <w:rPr>
          <w:rFonts w:ascii="宋体" w:hAnsi="宋体" w:cs="宋体" w:eastAsia="宋体" w:hint="default"/>
          <w:b/>
          <w:bCs/>
          <w:spacing w:val="-38"/>
          <w:sz w:val="24"/>
          <w:szCs w:val="24"/>
        </w:rPr>
        <w:t> </w:t>
      </w:r>
      <w:r>
        <w:rPr>
          <w:rFonts w:ascii="宋体" w:hAnsi="宋体" w:cs="宋体" w:eastAsia="宋体" w:hint="default"/>
          <w:b/>
          <w:bCs/>
          <w:sz w:val="24"/>
          <w:szCs w:val="24"/>
        </w:rPr>
        <w:t>关于信息披露与透明度</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报告期内，公司严格按照有关法律法规以及《信息披露制度》、《投资者关</w:t>
      </w:r>
    </w:p>
    <w:p>
      <w:pPr>
        <w:pStyle w:val="BodyText"/>
        <w:spacing w:line="456" w:lineRule="auto" w:before="67"/>
        <w:ind w:right="104"/>
        <w:jc w:val="left"/>
      </w:pPr>
      <w:r>
        <w:rPr>
          <w:spacing w:val="-3"/>
        </w:rPr>
        <w:t>系管理制度》等的要求，真实、准确、及时、公平、完整地披露有关信息，并指</w:t>
      </w:r>
      <w:r>
        <w:rPr>
          <w:spacing w:val="-103"/>
        </w:rPr>
        <w:t> </w:t>
      </w:r>
      <w:r>
        <w:rPr>
          <w:spacing w:val="-103"/>
        </w:rPr>
      </w:r>
      <w:r>
        <w:rPr>
          <w:spacing w:val="-6"/>
        </w:rPr>
        <w:t>定公司董事会秘书负责信息披露工作，协调公司与投资者的关系，接待股东来访，</w:t>
      </w:r>
      <w:r>
        <w:rPr>
          <w:spacing w:val="-112"/>
        </w:rPr>
        <w:t> </w:t>
      </w:r>
      <w:r>
        <w:rPr>
          <w:spacing w:val="-112"/>
        </w:rPr>
      </w:r>
      <w:r>
        <w:rPr>
          <w:spacing w:val="24"/>
        </w:rPr>
        <w:t>回答投资者咨询，向</w:t>
      </w:r>
      <w:r>
        <w:rPr>
          <w:spacing w:val="-83"/>
        </w:rPr>
        <w:t> </w:t>
      </w:r>
      <w:r>
        <w:rPr>
          <w:spacing w:val="24"/>
        </w:rPr>
        <w:t>投资者提供公司已披</w:t>
      </w:r>
      <w:r>
        <w:rPr>
          <w:spacing w:val="-83"/>
        </w:rPr>
        <w:t> </w:t>
      </w:r>
      <w:r>
        <w:rPr>
          <w:spacing w:val="24"/>
        </w:rPr>
        <w:t>露的资料；并指定巨</w:t>
      </w:r>
      <w:r>
        <w:rPr>
          <w:spacing w:val="-83"/>
        </w:rPr>
        <w:t> </w:t>
      </w:r>
      <w:r>
        <w:rPr>
          <w:spacing w:val="21"/>
        </w:rPr>
        <w:t>潮资讯网</w:t>
      </w:r>
      <w:r>
        <w:rPr>
          <w:spacing w:val="-92"/>
        </w:rPr>
        <w:t> </w:t>
      </w:r>
      <w:r>
        <w:rPr/>
      </w:r>
    </w:p>
    <w:p>
      <w:pPr>
        <w:pStyle w:val="BodyText"/>
        <w:spacing w:line="456" w:lineRule="auto" w:before="65"/>
        <w:ind w:right="235"/>
        <w:jc w:val="both"/>
      </w:pPr>
      <w:r>
        <w:rPr/>
        <w:t>（</w:t>
      </w:r>
      <w:hyperlink r:id="rId13">
        <w:r>
          <w:rPr>
            <w:rFonts w:ascii="宋体" w:hAnsi="宋体" w:cs="宋体" w:eastAsia="宋体" w:hint="default"/>
          </w:rPr>
          <w:t>www.cninfo.com.cn</w:t>
        </w:r>
      </w:hyperlink>
      <w:r>
        <w:rPr/>
        <w:t>）为公司信息披露的指定网站，确保公司所有股东能够以</w:t>
      </w:r>
      <w:r>
        <w:rPr>
          <w:spacing w:val="-93"/>
        </w:rPr>
        <w:t> </w:t>
      </w:r>
      <w:r>
        <w:rPr>
          <w:spacing w:val="-93"/>
        </w:rPr>
      </w:r>
      <w:r>
        <w:rPr/>
        <w:t>平等的机会获得信息。</w:t>
      </w:r>
    </w:p>
    <w:p>
      <w:pPr>
        <w:spacing w:line="456" w:lineRule="auto" w:before="67"/>
        <w:ind w:left="618" w:right="227" w:hanging="53"/>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七</w:t>
      </w:r>
      <w:r>
        <w:rPr>
          <w:rFonts w:ascii="宋体" w:hAnsi="宋体" w:cs="宋体" w:eastAsia="宋体" w:hint="default"/>
          <w:b/>
          <w:bCs/>
          <w:sz w:val="24"/>
          <w:szCs w:val="24"/>
        </w:rPr>
        <w:t>)</w:t>
      </w:r>
      <w:r>
        <w:rPr>
          <w:rFonts w:ascii="宋体" w:hAnsi="宋体" w:cs="宋体" w:eastAsia="宋体" w:hint="default"/>
          <w:b/>
          <w:bCs/>
          <w:spacing w:val="-37"/>
          <w:sz w:val="24"/>
          <w:szCs w:val="24"/>
        </w:rPr>
        <w:t> </w:t>
      </w:r>
      <w:r>
        <w:rPr>
          <w:rFonts w:ascii="宋体" w:hAnsi="宋体" w:cs="宋体" w:eastAsia="宋体" w:hint="default"/>
          <w:b/>
          <w:bCs/>
          <w:sz w:val="24"/>
          <w:szCs w:val="24"/>
        </w:rPr>
        <w:t>关于相关利益者</w:t>
      </w:r>
      <w:r>
        <w:rPr>
          <w:rFonts w:ascii="宋体" w:hAnsi="宋体" w:cs="宋体" w:eastAsia="宋体" w:hint="default"/>
          <w:b/>
          <w:bCs/>
          <w:w w:val="99"/>
          <w:sz w:val="24"/>
          <w:szCs w:val="24"/>
        </w:rPr>
        <w:t> </w:t>
      </w:r>
      <w:r>
        <w:rPr>
          <w:rFonts w:ascii="宋体" w:hAnsi="宋体" w:cs="宋体" w:eastAsia="宋体" w:hint="default"/>
          <w:spacing w:val="-3"/>
          <w:sz w:val="24"/>
          <w:szCs w:val="24"/>
        </w:rPr>
        <w:t>公司充分尊重和维护相关利益者的合法权益，重视公司的社会责任，积极与</w:t>
      </w:r>
    </w:p>
    <w:p>
      <w:pPr>
        <w:pStyle w:val="BodyText"/>
        <w:spacing w:line="456" w:lineRule="auto" w:before="65"/>
        <w:ind w:right="231"/>
        <w:jc w:val="both"/>
      </w:pPr>
      <w:r>
        <w:rPr>
          <w:spacing w:val="-3"/>
        </w:rPr>
        <w:t>相关利益者合作，加强与各方的沟通和交流，实现股东、员工、社会等各方利益</w:t>
      </w:r>
      <w:r>
        <w:rPr>
          <w:spacing w:val="-103"/>
        </w:rPr>
        <w:t> </w:t>
      </w:r>
      <w:r>
        <w:rPr>
          <w:spacing w:val="-103"/>
        </w:rPr>
      </w:r>
      <w:r>
        <w:rPr>
          <w:spacing w:val="-3"/>
        </w:rPr>
        <w:t>的协调平衡，共同推动公司持续、健康的发展。同时，公司认真做好投资者关系</w:t>
      </w:r>
      <w:r>
        <w:rPr>
          <w:spacing w:val="-102"/>
        </w:rPr>
        <w:t> </w:t>
      </w:r>
      <w:r>
        <w:rPr>
          <w:spacing w:val="-102"/>
        </w:rPr>
      </w:r>
      <w:r>
        <w:rPr>
          <w:spacing w:val="-3"/>
        </w:rPr>
        <w:t>管理工作，不断学习先进投资者关系管理经验，便于以更好的方式和途径使广大</w:t>
      </w:r>
      <w:r>
        <w:rPr>
          <w:spacing w:val="-103"/>
        </w:rPr>
        <w:t> </w:t>
      </w:r>
      <w:r>
        <w:rPr>
          <w:spacing w:val="-103"/>
        </w:rPr>
      </w:r>
      <w:r>
        <w:rPr>
          <w:spacing w:val="-3"/>
        </w:rPr>
        <w:t>投资者能够平等获取公司经营管理、未来发展等信息，构建与投资者的良好互动</w:t>
      </w:r>
      <w:r>
        <w:rPr>
          <w:spacing w:val="-103"/>
        </w:rPr>
        <w:t> </w:t>
      </w:r>
      <w:r>
        <w:rPr>
          <w:spacing w:val="-103"/>
        </w:rPr>
      </w:r>
      <w:r>
        <w:rPr/>
        <w:t>关系，树立公司在资本市场的规范形象。</w:t>
      </w:r>
    </w:p>
    <w:p>
      <w:pPr>
        <w:pStyle w:val="Heading6"/>
        <w:spacing w:line="240" w:lineRule="auto" w:before="136"/>
        <w:ind w:left="620" w:right="101"/>
        <w:jc w:val="left"/>
      </w:pPr>
      <w:r>
        <w:rPr/>
        <w:t>二、</w:t>
      </w:r>
      <w:r>
        <w:rPr>
          <w:spacing w:val="-51"/>
        </w:rPr>
        <w:t> </w:t>
      </w:r>
      <w:r>
        <w:rPr/>
        <w:t>公司独立董事及其他董事履职情况</w:t>
      </w:r>
    </w:p>
    <w:p>
      <w:pPr>
        <w:spacing w:line="240" w:lineRule="auto" w:before="9"/>
        <w:rPr>
          <w:rFonts w:ascii="黑体" w:hAnsi="黑体" w:cs="黑体" w:eastAsia="黑体" w:hint="default"/>
          <w:sz w:val="27"/>
          <w:szCs w:val="27"/>
        </w:rPr>
      </w:pPr>
    </w:p>
    <w:p>
      <w:pPr>
        <w:pStyle w:val="BodyText"/>
        <w:spacing w:line="456" w:lineRule="auto"/>
        <w:ind w:right="230" w:firstLine="479"/>
        <w:jc w:val="both"/>
      </w:pPr>
      <w:r>
        <w:rPr>
          <w:spacing w:val="-3"/>
        </w:rPr>
        <w:t>报告期内，公司全体董事严格按照《公司法》、《证券法》等有关法律法规</w:t>
      </w:r>
      <w:r>
        <w:rPr/>
        <w:t> </w:t>
      </w:r>
      <w:r>
        <w:rPr>
          <w:spacing w:val="-3"/>
        </w:rPr>
        <w:t>和《公司章程》及《董事会议事规则》的规定，勤勉尽责，恪尽职守，持续关注</w:t>
      </w:r>
      <w:r>
        <w:rPr>
          <w:spacing w:val="-99"/>
        </w:rPr>
        <w:t> </w:t>
      </w:r>
      <w:r>
        <w:rPr>
          <w:spacing w:val="-99"/>
        </w:rPr>
      </w:r>
      <w:r>
        <w:rPr>
          <w:spacing w:val="-3"/>
        </w:rPr>
        <w:t>公司经营状况，积极参加公司董事会和股东大会，对各项议案进行认真审议，切</w:t>
      </w:r>
      <w:r>
        <w:rPr>
          <w:spacing w:val="-102"/>
        </w:rPr>
        <w:t> </w:t>
      </w:r>
      <w:r>
        <w:rPr>
          <w:spacing w:val="-102"/>
        </w:rPr>
      </w:r>
      <w:r>
        <w:rPr/>
        <w:t>实维护了公司和股东特别是中小股东的利益。</w:t>
      </w:r>
    </w:p>
    <w:p>
      <w:pPr>
        <w:pStyle w:val="BodyText"/>
        <w:spacing w:line="240" w:lineRule="auto" w:before="67"/>
        <w:ind w:left="618" w:right="101"/>
        <w:jc w:val="left"/>
      </w:pPr>
      <w:r>
        <w:rPr>
          <w:spacing w:val="-3"/>
        </w:rPr>
        <w:t>报告期内，公司独立董事严格按照《公司章程》、《独立董事制度》等的规</w:t>
      </w:r>
    </w:p>
    <w:p>
      <w:pPr>
        <w:spacing w:after="0" w:line="240" w:lineRule="auto"/>
        <w:jc w:val="left"/>
        <w:sectPr>
          <w:footerReference w:type="default" r:id="rId79"/>
          <w:pgSz w:w="11910" w:h="16850"/>
          <w:pgMar w:footer="1195" w:header="852" w:top="1480" w:bottom="1380" w:left="1660" w:right="1560"/>
          <w:pgNumType w:start="68"/>
        </w:sectPr>
      </w:pPr>
    </w:p>
    <w:p>
      <w:pPr>
        <w:spacing w:line="240" w:lineRule="auto" w:before="11"/>
        <w:rPr>
          <w:rFonts w:ascii="宋体" w:hAnsi="宋体" w:cs="宋体" w:eastAsia="宋体" w:hint="default"/>
          <w:sz w:val="10"/>
          <w:szCs w:val="10"/>
        </w:rPr>
      </w:pPr>
    </w:p>
    <w:p>
      <w:pPr>
        <w:pStyle w:val="BodyText"/>
        <w:spacing w:line="456" w:lineRule="auto" w:before="26"/>
        <w:ind w:right="172"/>
        <w:jc w:val="both"/>
      </w:pPr>
      <w:r>
        <w:rPr/>
        <w:pict>
          <v:shape style="position:absolute;margin-left:89.664001pt;margin-top:175.275589pt;width:419pt;height:163.25pt;mso-position-horizontal-relative:page;mso-position-vertical-relative:paragraph;z-index:203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35"/>
                    <w:gridCol w:w="1133"/>
                    <w:gridCol w:w="919"/>
                    <w:gridCol w:w="1217"/>
                    <w:gridCol w:w="984"/>
                    <w:gridCol w:w="1133"/>
                    <w:gridCol w:w="1844"/>
                  </w:tblGrid>
                  <w:tr>
                    <w:trPr>
                      <w:trHeight w:val="409" w:hRule="exact"/>
                    </w:trPr>
                    <w:tc>
                      <w:tcPr>
                        <w:tcW w:w="4405" w:type="dxa"/>
                        <w:gridSpan w:val="4"/>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left="1041" w:right="0"/>
                          <w:jc w:val="left"/>
                          <w:rPr>
                            <w:rFonts w:ascii="宋体" w:hAnsi="宋体" w:cs="宋体" w:eastAsia="宋体" w:hint="default"/>
                            <w:sz w:val="21"/>
                            <w:szCs w:val="21"/>
                          </w:rPr>
                        </w:pPr>
                        <w:r>
                          <w:rPr>
                            <w:rFonts w:ascii="宋体" w:hAnsi="宋体" w:cs="宋体" w:eastAsia="宋体" w:hint="default"/>
                            <w:sz w:val="21"/>
                            <w:szCs w:val="21"/>
                          </w:rPr>
                          <w:t>报告期内董事会召开次数</w:t>
                        </w:r>
                      </w:p>
                    </w:tc>
                    <w:tc>
                      <w:tcPr>
                        <w:tcW w:w="396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1"/>
                          <w:ind w:right="0"/>
                          <w:jc w:val="center"/>
                          <w:rPr>
                            <w:rFonts w:ascii="宋体" w:hAnsi="宋体" w:cs="宋体" w:eastAsia="宋体" w:hint="default"/>
                            <w:sz w:val="21"/>
                            <w:szCs w:val="21"/>
                          </w:rPr>
                        </w:pPr>
                        <w:r>
                          <w:rPr>
                            <w:rFonts w:ascii="宋体"/>
                            <w:w w:val="100"/>
                            <w:sz w:val="21"/>
                          </w:rPr>
                          <w:t>6</w:t>
                        </w:r>
                      </w:p>
                    </w:tc>
                  </w:tr>
                  <w:tr>
                    <w:trPr>
                      <w:trHeight w:val="806" w:hRule="exact"/>
                    </w:trPr>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董事姓名</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具体职务</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244" w:right="134" w:hanging="106"/>
                          <w:jc w:val="left"/>
                          <w:rPr>
                            <w:rFonts w:ascii="宋体" w:hAnsi="宋体" w:cs="宋体" w:eastAsia="宋体" w:hint="default"/>
                            <w:sz w:val="21"/>
                            <w:szCs w:val="21"/>
                          </w:rPr>
                        </w:pPr>
                        <w:r>
                          <w:rPr>
                            <w:rFonts w:ascii="宋体" w:hAnsi="宋体" w:cs="宋体" w:eastAsia="宋体" w:hint="default"/>
                            <w:sz w:val="21"/>
                            <w:szCs w:val="21"/>
                          </w:rPr>
                          <w:t>应出席</w:t>
                        </w:r>
                        <w:r>
                          <w:rPr>
                            <w:rFonts w:ascii="宋体" w:hAnsi="宋体" w:cs="宋体" w:eastAsia="宋体" w:hint="default"/>
                            <w:spacing w:val="-102"/>
                            <w:sz w:val="21"/>
                            <w:szCs w:val="21"/>
                          </w:rPr>
                          <w:t> </w:t>
                        </w:r>
                        <w:r>
                          <w:rPr>
                            <w:rFonts w:ascii="宋体" w:hAnsi="宋体" w:cs="宋体" w:eastAsia="宋体" w:hint="default"/>
                            <w:sz w:val="21"/>
                            <w:szCs w:val="21"/>
                          </w:rPr>
                          <w:t>次数</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393" w:right="180" w:hanging="212"/>
                          <w:jc w:val="left"/>
                          <w:rPr>
                            <w:rFonts w:ascii="宋体" w:hAnsi="宋体" w:cs="宋体" w:eastAsia="宋体" w:hint="default"/>
                            <w:sz w:val="21"/>
                            <w:szCs w:val="21"/>
                          </w:rPr>
                        </w:pPr>
                        <w:r>
                          <w:rPr>
                            <w:rFonts w:ascii="宋体" w:hAnsi="宋体" w:cs="宋体" w:eastAsia="宋体" w:hint="default"/>
                            <w:sz w:val="21"/>
                            <w:szCs w:val="21"/>
                          </w:rPr>
                          <w:t>亲自出席</w:t>
                        </w:r>
                        <w:r>
                          <w:rPr>
                            <w:rFonts w:ascii="宋体" w:hAnsi="宋体" w:cs="宋体" w:eastAsia="宋体" w:hint="default"/>
                            <w:w w:val="100"/>
                            <w:sz w:val="21"/>
                            <w:szCs w:val="21"/>
                          </w:rPr>
                          <w:t> </w:t>
                        </w:r>
                        <w:r>
                          <w:rPr>
                            <w:rFonts w:ascii="宋体" w:hAnsi="宋体" w:cs="宋体" w:eastAsia="宋体" w:hint="default"/>
                            <w:sz w:val="21"/>
                            <w:szCs w:val="21"/>
                          </w:rPr>
                          <w:t>次数</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70" w:right="168"/>
                          <w:jc w:val="left"/>
                          <w:rPr>
                            <w:rFonts w:ascii="宋体" w:hAnsi="宋体" w:cs="宋体" w:eastAsia="宋体" w:hint="default"/>
                            <w:sz w:val="21"/>
                            <w:szCs w:val="21"/>
                          </w:rPr>
                        </w:pPr>
                        <w:r>
                          <w:rPr>
                            <w:rFonts w:ascii="宋体" w:hAnsi="宋体" w:cs="宋体" w:eastAsia="宋体" w:hint="default"/>
                            <w:sz w:val="21"/>
                            <w:szCs w:val="21"/>
                          </w:rPr>
                          <w:t>委托出</w:t>
                        </w:r>
                        <w:r>
                          <w:rPr>
                            <w:rFonts w:ascii="宋体" w:hAnsi="宋体" w:cs="宋体" w:eastAsia="宋体" w:hint="default"/>
                            <w:spacing w:val="-102"/>
                            <w:sz w:val="21"/>
                            <w:szCs w:val="21"/>
                          </w:rPr>
                          <w:t> </w:t>
                        </w:r>
                        <w:r>
                          <w:rPr>
                            <w:rFonts w:ascii="宋体" w:hAnsi="宋体" w:cs="宋体" w:eastAsia="宋体" w:hint="default"/>
                            <w:sz w:val="21"/>
                            <w:szCs w:val="21"/>
                          </w:rPr>
                          <w:t>席次数</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缺席次数</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285" w:right="178" w:hanging="106"/>
                          <w:jc w:val="left"/>
                          <w:rPr>
                            <w:rFonts w:ascii="宋体" w:hAnsi="宋体" w:cs="宋体" w:eastAsia="宋体" w:hint="default"/>
                            <w:sz w:val="21"/>
                            <w:szCs w:val="21"/>
                          </w:rPr>
                        </w:pPr>
                        <w:r>
                          <w:rPr>
                            <w:rFonts w:ascii="宋体" w:hAnsi="宋体" w:cs="宋体" w:eastAsia="宋体" w:hint="default"/>
                            <w:sz w:val="21"/>
                            <w:szCs w:val="21"/>
                          </w:rPr>
                          <w:t>是否连续两次未</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亲自出席会议</w:t>
                        </w:r>
                      </w:p>
                    </w:tc>
                  </w:tr>
                  <w:tr>
                    <w:trPr>
                      <w:trHeight w:val="408" w:hRule="exact"/>
                    </w:trPr>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张波</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3"/>
                          <w:jc w:val="center"/>
                          <w:rPr>
                            <w:rFonts w:ascii="宋体" w:hAnsi="宋体" w:cs="宋体" w:eastAsia="宋体" w:hint="default"/>
                            <w:sz w:val="21"/>
                            <w:szCs w:val="21"/>
                          </w:rPr>
                        </w:pPr>
                        <w:r>
                          <w:rPr>
                            <w:rFonts w:ascii="宋体" w:hAnsi="宋体" w:cs="宋体" w:eastAsia="宋体" w:hint="default"/>
                            <w:sz w:val="21"/>
                            <w:szCs w:val="21"/>
                          </w:rPr>
                          <w:t>董事长</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6</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32" w:right="0"/>
                          <w:jc w:val="lef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
                          <w:jc w:val="center"/>
                          <w:rPr>
                            <w:rFonts w:ascii="宋体" w:hAnsi="宋体" w:cs="宋体" w:eastAsia="宋体" w:hint="default"/>
                            <w:sz w:val="21"/>
                            <w:szCs w:val="21"/>
                          </w:rPr>
                        </w:pPr>
                        <w:r>
                          <w:rPr>
                            <w:rFonts w:ascii="宋体"/>
                            <w:w w:val="100"/>
                            <w:sz w:val="21"/>
                          </w:rPr>
                          <w:t>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08" w:hRule="exact"/>
                    </w:trPr>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张频</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3"/>
                          <w:jc w:val="center"/>
                          <w:rPr>
                            <w:rFonts w:ascii="宋体" w:hAnsi="宋体" w:cs="宋体" w:eastAsia="宋体" w:hint="default"/>
                            <w:sz w:val="21"/>
                            <w:szCs w:val="21"/>
                          </w:rPr>
                        </w:pPr>
                        <w:r>
                          <w:rPr>
                            <w:rFonts w:ascii="宋体" w:hAnsi="宋体" w:cs="宋体" w:eastAsia="宋体" w:hint="default"/>
                            <w:sz w:val="21"/>
                            <w:szCs w:val="21"/>
                          </w:rPr>
                          <w:t>董事</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6</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32" w:right="0"/>
                          <w:jc w:val="lef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
                          <w:jc w:val="center"/>
                          <w:rPr>
                            <w:rFonts w:ascii="宋体" w:hAnsi="宋体" w:cs="宋体" w:eastAsia="宋体" w:hint="default"/>
                            <w:sz w:val="21"/>
                            <w:szCs w:val="21"/>
                          </w:rPr>
                        </w:pPr>
                        <w:r>
                          <w:rPr>
                            <w:rFonts w:ascii="宋体"/>
                            <w:w w:val="100"/>
                            <w:sz w:val="21"/>
                          </w:rPr>
                          <w:t>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08" w:hRule="exact"/>
                    </w:trPr>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李乐霓</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3"/>
                          <w:jc w:val="center"/>
                          <w:rPr>
                            <w:rFonts w:ascii="宋体" w:hAnsi="宋体" w:cs="宋体" w:eastAsia="宋体" w:hint="default"/>
                            <w:sz w:val="21"/>
                            <w:szCs w:val="21"/>
                          </w:rPr>
                        </w:pPr>
                        <w:r>
                          <w:rPr>
                            <w:rFonts w:ascii="宋体" w:hAnsi="宋体" w:cs="宋体" w:eastAsia="宋体" w:hint="default"/>
                            <w:sz w:val="21"/>
                            <w:szCs w:val="21"/>
                          </w:rPr>
                          <w:t>董事</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6</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32" w:right="0"/>
                          <w:jc w:val="lef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
                          <w:jc w:val="center"/>
                          <w:rPr>
                            <w:rFonts w:ascii="宋体" w:hAnsi="宋体" w:cs="宋体" w:eastAsia="宋体" w:hint="default"/>
                            <w:sz w:val="21"/>
                            <w:szCs w:val="21"/>
                          </w:rPr>
                        </w:pPr>
                        <w:r>
                          <w:rPr>
                            <w:rFonts w:ascii="宋体"/>
                            <w:w w:val="100"/>
                            <w:sz w:val="21"/>
                          </w:rPr>
                          <w:t>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08" w:hRule="exact"/>
                    </w:trPr>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柳晓川</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6</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32" w:right="0"/>
                          <w:jc w:val="lef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
                          <w:jc w:val="center"/>
                          <w:rPr>
                            <w:rFonts w:ascii="宋体" w:hAnsi="宋体" w:cs="宋体" w:eastAsia="宋体" w:hint="default"/>
                            <w:sz w:val="21"/>
                            <w:szCs w:val="21"/>
                          </w:rPr>
                        </w:pPr>
                        <w:r>
                          <w:rPr>
                            <w:rFonts w:ascii="宋体"/>
                            <w:w w:val="100"/>
                            <w:sz w:val="21"/>
                          </w:rPr>
                          <w:t>0</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08" w:hRule="exact"/>
                    </w:trPr>
                    <w:tc>
                      <w:tcPr>
                        <w:tcW w:w="11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李定安</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sz w:val="21"/>
                            <w:szCs w:val="21"/>
                          </w:rPr>
                          <w:t>独立董事</w:t>
                        </w:r>
                      </w:p>
                    </w:tc>
                    <w:tc>
                      <w:tcPr>
                        <w:tcW w:w="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6</w:t>
                        </w:r>
                      </w:p>
                    </w:tc>
                    <w:tc>
                      <w:tcPr>
                        <w:tcW w:w="12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w w:val="100"/>
                            <w:sz w:val="21"/>
                          </w:rPr>
                          <w:t>5</w:t>
                        </w:r>
                      </w:p>
                    </w:tc>
                    <w:tc>
                      <w:tcPr>
                        <w:tcW w:w="9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432" w:right="0"/>
                          <w:jc w:val="left"/>
                          <w:rPr>
                            <w:rFonts w:ascii="宋体" w:hAnsi="宋体" w:cs="宋体" w:eastAsia="宋体" w:hint="default"/>
                            <w:sz w:val="21"/>
                            <w:szCs w:val="21"/>
                          </w:rPr>
                        </w:pPr>
                        <w:r>
                          <w:rPr>
                            <w:rFonts w:ascii="宋体"/>
                            <w:w w:val="100"/>
                            <w:sz w:val="21"/>
                          </w:rPr>
                          <w:t>0</w:t>
                        </w:r>
                      </w:p>
                    </w:tc>
                    <w:tc>
                      <w:tcPr>
                        <w:tcW w:w="113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2"/>
                          <w:jc w:val="center"/>
                          <w:rPr>
                            <w:rFonts w:ascii="宋体" w:hAnsi="宋体" w:cs="宋体" w:eastAsia="宋体" w:hint="default"/>
                            <w:sz w:val="21"/>
                            <w:szCs w:val="21"/>
                          </w:rPr>
                        </w:pPr>
                        <w:r>
                          <w:rPr>
                            <w:rFonts w:ascii="宋体"/>
                            <w:w w:val="100"/>
                            <w:sz w:val="21"/>
                          </w:rPr>
                          <w:t>1</w:t>
                        </w:r>
                      </w:p>
                    </w:tc>
                    <w:tc>
                      <w:tcPr>
                        <w:tcW w:w="184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0"/>
                          <w:jc w:val="center"/>
                          <w:rPr>
                            <w:rFonts w:ascii="宋体" w:hAnsi="宋体" w:cs="宋体" w:eastAsia="宋体" w:hint="default"/>
                            <w:sz w:val="21"/>
                            <w:szCs w:val="21"/>
                          </w:rPr>
                        </w:pPr>
                        <w:r>
                          <w:rPr>
                            <w:rFonts w:ascii="宋体" w:hAnsi="宋体" w:cs="宋体" w:eastAsia="宋体" w:hint="default"/>
                            <w:w w:val="100"/>
                            <w:sz w:val="21"/>
                            <w:szCs w:val="21"/>
                          </w:rPr>
                          <w:t>否</w:t>
                        </w:r>
                      </w:p>
                    </w:tc>
                  </w:tr>
                </w:tbl>
                <w:p>
                  <w:pPr/>
                </w:p>
              </w:txbxContent>
            </v:textbox>
            <w10:wrap type="none"/>
          </v:shape>
        </w:pict>
      </w:r>
      <w:r>
        <w:rPr>
          <w:spacing w:val="-3"/>
        </w:rPr>
        <w:t>定，本着对公司、股东负责的态度，独立、客观、公正的履行职责，积极出席相</w:t>
      </w:r>
      <w:r>
        <w:rPr>
          <w:spacing w:val="-105"/>
        </w:rPr>
        <w:t> </w:t>
      </w:r>
      <w:r>
        <w:rPr>
          <w:spacing w:val="-105"/>
        </w:rPr>
      </w:r>
      <w:r>
        <w:rPr>
          <w:spacing w:val="-3"/>
        </w:rPr>
        <w:t>关会议，认真审阅各项议案，客观地发表自己的看法和观点，积极深入公司及控</w:t>
      </w:r>
      <w:r>
        <w:rPr>
          <w:spacing w:val="-102"/>
        </w:rPr>
        <w:t> </w:t>
      </w:r>
      <w:r>
        <w:rPr>
          <w:spacing w:val="-102"/>
        </w:rPr>
      </w:r>
      <w:r>
        <w:rPr>
          <w:spacing w:val="-3"/>
        </w:rPr>
        <w:t>股子公司进行现场调研，为公司经营和发展提出合理化意见和建议，根据相关规</w:t>
      </w:r>
      <w:r>
        <w:rPr>
          <w:spacing w:val="-103"/>
        </w:rPr>
        <w:t> </w:t>
      </w:r>
      <w:r>
        <w:rPr>
          <w:spacing w:val="-103"/>
        </w:rPr>
      </w:r>
      <w:r>
        <w:rPr>
          <w:spacing w:val="-3"/>
        </w:rPr>
        <w:t>定对公司的重大事项发表独立意见。报告期内，公司独立董事对公司董事会的各</w:t>
      </w:r>
      <w:r>
        <w:rPr>
          <w:spacing w:val="-103"/>
        </w:rPr>
        <w:t> </w:t>
      </w:r>
      <w:r>
        <w:rPr>
          <w:spacing w:val="-103"/>
        </w:rPr>
      </w:r>
      <w:r>
        <w:rPr>
          <w:spacing w:val="-3"/>
        </w:rPr>
        <w:t>项议案及公司其他事项均没有提出异议。报告期内，公司董事出席董事会的情况</w:t>
      </w:r>
      <w:r>
        <w:rPr>
          <w:spacing w:val="-103"/>
        </w:rPr>
        <w:t> </w:t>
      </w:r>
      <w:r>
        <w:rPr>
          <w:spacing w:val="-103"/>
        </w:rPr>
      </w:r>
      <w:r>
        <w:rPr/>
        <w:t>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3"/>
          <w:szCs w:val="23"/>
        </w:rPr>
      </w:pPr>
    </w:p>
    <w:p>
      <w:pPr>
        <w:pStyle w:val="Heading7"/>
        <w:spacing w:line="240" w:lineRule="auto" w:before="26"/>
        <w:ind w:left="620" w:right="88"/>
        <w:jc w:val="left"/>
        <w:rPr>
          <w:b w:val="0"/>
          <w:bCs w:val="0"/>
        </w:rPr>
      </w:pPr>
      <w:r>
        <w:rPr/>
        <w:t>报告期内，独立董事发表独立意见如下：</w:t>
      </w:r>
      <w:r>
        <w:rPr>
          <w:b w:val="0"/>
          <w:bCs w:val="0"/>
        </w:rPr>
      </w:r>
    </w:p>
    <w:p>
      <w:pPr>
        <w:spacing w:line="240" w:lineRule="auto" w:before="7"/>
        <w:rPr>
          <w:rFonts w:ascii="宋体" w:hAnsi="宋体" w:cs="宋体" w:eastAsia="宋体" w:hint="default"/>
          <w:b/>
          <w:bCs/>
          <w:sz w:val="13"/>
          <w:szCs w:val="13"/>
        </w:rPr>
      </w:pPr>
    </w:p>
    <w:tbl>
      <w:tblPr>
        <w:tblW w:w="0" w:type="auto"/>
        <w:jc w:val="left"/>
        <w:tblInd w:w="133" w:type="dxa"/>
        <w:tblLayout w:type="fixed"/>
        <w:tblCellMar>
          <w:top w:w="0" w:type="dxa"/>
          <w:left w:w="0" w:type="dxa"/>
          <w:bottom w:w="0" w:type="dxa"/>
          <w:right w:w="0" w:type="dxa"/>
        </w:tblCellMar>
        <w:tblLook w:val="01E0"/>
      </w:tblPr>
      <w:tblGrid>
        <w:gridCol w:w="708"/>
        <w:gridCol w:w="1561"/>
        <w:gridCol w:w="2696"/>
        <w:gridCol w:w="3401"/>
      </w:tblGrid>
      <w:tr>
        <w:trPr>
          <w:trHeight w:val="408"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39" w:right="0"/>
              <w:jc w:val="left"/>
              <w:rPr>
                <w:rFonts w:ascii="宋体" w:hAnsi="宋体" w:cs="宋体" w:eastAsia="宋体" w:hint="default"/>
                <w:sz w:val="21"/>
                <w:szCs w:val="21"/>
              </w:rPr>
            </w:pPr>
            <w:r>
              <w:rPr>
                <w:rFonts w:ascii="宋体" w:hAnsi="宋体" w:cs="宋体" w:eastAsia="宋体" w:hint="default"/>
                <w:sz w:val="21"/>
                <w:szCs w:val="21"/>
              </w:rPr>
              <w:t>序号</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日期</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21"/>
                <w:szCs w:val="21"/>
              </w:rPr>
            </w:pPr>
            <w:r>
              <w:rPr>
                <w:rFonts w:ascii="宋体" w:hAnsi="宋体" w:cs="宋体" w:eastAsia="宋体" w:hint="default"/>
                <w:sz w:val="21"/>
                <w:szCs w:val="21"/>
              </w:rPr>
              <w:t>会议</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63" w:right="0"/>
              <w:jc w:val="left"/>
              <w:rPr>
                <w:rFonts w:ascii="宋体" w:hAnsi="宋体" w:cs="宋体" w:eastAsia="宋体" w:hint="default"/>
                <w:sz w:val="21"/>
                <w:szCs w:val="21"/>
              </w:rPr>
            </w:pPr>
            <w:r>
              <w:rPr>
                <w:rFonts w:ascii="宋体" w:hAnsi="宋体" w:cs="宋体" w:eastAsia="宋体" w:hint="default"/>
                <w:sz w:val="21"/>
                <w:szCs w:val="21"/>
              </w:rPr>
              <w:t>独立意见内容</w:t>
            </w:r>
          </w:p>
        </w:tc>
      </w:tr>
      <w:tr>
        <w:trPr>
          <w:trHeight w:val="16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w w:val="100"/>
                <w:sz w:val="21"/>
              </w:rPr>
              <w:t>1</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1</w:t>
            </w:r>
            <w:r>
              <w:rPr>
                <w:rFonts w:ascii="宋体" w:hAnsi="宋体" w:cs="宋体" w:eastAsia="宋体" w:hint="default"/>
                <w:spacing w:val="-59"/>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28</w:t>
            </w:r>
          </w:p>
          <w:p>
            <w:pPr>
              <w:pStyle w:val="TableParagraph"/>
              <w:spacing w:line="240" w:lineRule="auto" w:before="121"/>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3"/>
              <w:ind w:left="103" w:right="0"/>
              <w:jc w:val="left"/>
              <w:rPr>
                <w:rFonts w:ascii="宋体" w:hAnsi="宋体" w:cs="宋体" w:eastAsia="宋体" w:hint="default"/>
                <w:sz w:val="21"/>
                <w:szCs w:val="21"/>
              </w:rPr>
            </w:pPr>
            <w:r>
              <w:rPr>
                <w:rFonts w:ascii="宋体" w:hAnsi="宋体" w:cs="宋体" w:eastAsia="宋体" w:hint="default"/>
                <w:sz w:val="21"/>
                <w:szCs w:val="21"/>
              </w:rPr>
              <w:t>第一届董事会第九次会议</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3"/>
              <w:ind w:left="100" w:right="102"/>
              <w:jc w:val="both"/>
              <w:rPr>
                <w:rFonts w:ascii="宋体" w:hAnsi="宋体" w:cs="宋体" w:eastAsia="宋体" w:hint="default"/>
                <w:sz w:val="21"/>
                <w:szCs w:val="21"/>
              </w:rPr>
            </w:pPr>
            <w:r>
              <w:rPr>
                <w:rFonts w:ascii="宋体" w:hAnsi="宋体" w:cs="宋体" w:eastAsia="宋体" w:hint="default"/>
                <w:sz w:val="21"/>
                <w:szCs w:val="21"/>
              </w:rPr>
              <w:t>对公司使用部分超募资金提前偿还</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银行贷款、公司使用部分超募资金</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永久补充流动资金等事项发表了独</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立意见。</w:t>
            </w:r>
          </w:p>
        </w:tc>
      </w:tr>
      <w:tr>
        <w:trPr>
          <w:trHeight w:val="2000"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w w:val="100"/>
                <w:sz w:val="21"/>
              </w:rPr>
              <w:t>2</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3</w:t>
            </w:r>
            <w:r>
              <w:rPr>
                <w:rFonts w:ascii="宋体" w:hAnsi="宋体" w:cs="宋体" w:eastAsia="宋体" w:hint="default"/>
                <w:spacing w:val="-59"/>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25</w:t>
            </w:r>
          </w:p>
          <w:p>
            <w:pPr>
              <w:pStyle w:val="TableParagraph"/>
              <w:spacing w:line="240" w:lineRule="auto" w:before="123"/>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第一届董事会第十次会议</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0" w:right="0"/>
              <w:jc w:val="both"/>
              <w:rPr>
                <w:rFonts w:ascii="宋体" w:hAnsi="宋体" w:cs="宋体" w:eastAsia="宋体" w:hint="default"/>
                <w:sz w:val="21"/>
                <w:szCs w:val="21"/>
              </w:rPr>
            </w:pPr>
            <w:r>
              <w:rPr>
                <w:rFonts w:ascii="宋体" w:hAnsi="宋体" w:cs="宋体" w:eastAsia="宋体" w:hint="default"/>
                <w:sz w:val="21"/>
                <w:szCs w:val="21"/>
              </w:rPr>
              <w:t>对公司 </w:t>
            </w:r>
            <w:r>
              <w:rPr>
                <w:rFonts w:ascii="宋体" w:hAnsi="宋体" w:cs="宋体" w:eastAsia="宋体" w:hint="default"/>
                <w:sz w:val="21"/>
                <w:szCs w:val="21"/>
              </w:rPr>
              <w:t>2010</w:t>
            </w:r>
            <w:r>
              <w:rPr>
                <w:rFonts w:ascii="宋体" w:hAnsi="宋体" w:cs="宋体" w:eastAsia="宋体" w:hint="default"/>
                <w:spacing w:val="34"/>
                <w:sz w:val="21"/>
                <w:szCs w:val="21"/>
              </w:rPr>
              <w:t> </w:t>
            </w:r>
            <w:r>
              <w:rPr>
                <w:rFonts w:ascii="宋体" w:hAnsi="宋体" w:cs="宋体" w:eastAsia="宋体" w:hint="default"/>
                <w:sz w:val="21"/>
                <w:szCs w:val="21"/>
              </w:rPr>
              <w:t>年度内部控制自我评</w:t>
            </w:r>
          </w:p>
          <w:p>
            <w:pPr>
              <w:pStyle w:val="TableParagraph"/>
              <w:spacing w:line="348" w:lineRule="auto" w:before="123"/>
              <w:ind w:left="100" w:right="99"/>
              <w:jc w:val="both"/>
              <w:rPr>
                <w:rFonts w:ascii="宋体" w:hAnsi="宋体" w:cs="宋体" w:eastAsia="宋体" w:hint="default"/>
                <w:sz w:val="21"/>
                <w:szCs w:val="21"/>
              </w:rPr>
            </w:pPr>
            <w:r>
              <w:rPr>
                <w:rFonts w:ascii="宋体" w:hAnsi="宋体" w:cs="宋体" w:eastAsia="宋体" w:hint="default"/>
                <w:spacing w:val="-11"/>
                <w:sz w:val="21"/>
                <w:szCs w:val="21"/>
              </w:rPr>
              <w:t>价报告、对公司</w:t>
            </w:r>
            <w:r>
              <w:rPr>
                <w:rFonts w:ascii="宋体" w:hAnsi="宋体" w:cs="宋体" w:eastAsia="宋体" w:hint="default"/>
                <w:spacing w:val="-50"/>
                <w:sz w:val="21"/>
                <w:szCs w:val="21"/>
              </w:rPr>
              <w:t> </w:t>
            </w:r>
            <w:r>
              <w:rPr>
                <w:rFonts w:ascii="宋体" w:hAnsi="宋体" w:cs="宋体" w:eastAsia="宋体" w:hint="default"/>
                <w:sz w:val="21"/>
                <w:szCs w:val="21"/>
              </w:rPr>
              <w:t>2010</w:t>
            </w:r>
            <w:r>
              <w:rPr>
                <w:rFonts w:ascii="宋体" w:hAnsi="宋体" w:cs="宋体" w:eastAsia="宋体" w:hint="default"/>
                <w:spacing w:val="-50"/>
                <w:sz w:val="21"/>
                <w:szCs w:val="21"/>
              </w:rPr>
              <w:t> </w:t>
            </w:r>
            <w:r>
              <w:rPr>
                <w:rFonts w:ascii="宋体" w:hAnsi="宋体" w:cs="宋体" w:eastAsia="宋体" w:hint="default"/>
                <w:sz w:val="21"/>
                <w:szCs w:val="21"/>
              </w:rPr>
              <w:t>年度关联方资</w:t>
            </w:r>
            <w:r>
              <w:rPr>
                <w:rFonts w:ascii="宋体" w:hAnsi="宋体" w:cs="宋体" w:eastAsia="宋体" w:hint="default"/>
                <w:w w:val="100"/>
                <w:sz w:val="21"/>
                <w:szCs w:val="21"/>
              </w:rPr>
              <w:t> </w:t>
            </w:r>
            <w:r>
              <w:rPr>
                <w:rFonts w:ascii="宋体" w:hAnsi="宋体" w:cs="宋体" w:eastAsia="宋体" w:hint="default"/>
                <w:sz w:val="21"/>
                <w:szCs w:val="21"/>
              </w:rPr>
              <w:t>金占用和对外担保情况、关于续聘</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会计师事务所等事项发表了独立意</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见。</w:t>
            </w:r>
          </w:p>
        </w:tc>
      </w:tr>
      <w:tr>
        <w:trPr>
          <w:trHeight w:val="16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w w:val="100"/>
                <w:sz w:val="21"/>
              </w:rPr>
              <w:t>3</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9"/>
                <w:sz w:val="21"/>
                <w:szCs w:val="21"/>
              </w:rPr>
              <w:t> </w:t>
            </w:r>
            <w:r>
              <w:rPr>
                <w:rFonts w:ascii="宋体" w:hAnsi="宋体" w:cs="宋体" w:eastAsia="宋体" w:hint="default"/>
                <w:sz w:val="21"/>
                <w:szCs w:val="21"/>
              </w:rPr>
              <w:t>年</w:t>
            </w:r>
            <w:r>
              <w:rPr>
                <w:rFonts w:ascii="宋体" w:hAnsi="宋体" w:cs="宋体" w:eastAsia="宋体" w:hint="default"/>
                <w:spacing w:val="-59"/>
                <w:sz w:val="21"/>
                <w:szCs w:val="21"/>
              </w:rPr>
              <w:t> </w:t>
            </w:r>
            <w:r>
              <w:rPr>
                <w:rFonts w:ascii="宋体" w:hAnsi="宋体" w:cs="宋体" w:eastAsia="宋体" w:hint="default"/>
                <w:sz w:val="21"/>
                <w:szCs w:val="21"/>
              </w:rPr>
              <w:t>8</w:t>
            </w:r>
            <w:r>
              <w:rPr>
                <w:rFonts w:ascii="宋体" w:hAnsi="宋体" w:cs="宋体" w:eastAsia="宋体" w:hint="default"/>
                <w:spacing w:val="-59"/>
                <w:sz w:val="21"/>
                <w:szCs w:val="21"/>
              </w:rPr>
              <w:t> </w:t>
            </w:r>
            <w:r>
              <w:rPr>
                <w:rFonts w:ascii="宋体" w:hAnsi="宋体" w:cs="宋体" w:eastAsia="宋体" w:hint="default"/>
                <w:sz w:val="21"/>
                <w:szCs w:val="21"/>
              </w:rPr>
              <w:t>月</w:t>
            </w:r>
            <w:r>
              <w:rPr>
                <w:rFonts w:ascii="宋体" w:hAnsi="宋体" w:cs="宋体" w:eastAsia="宋体" w:hint="default"/>
                <w:spacing w:val="-56"/>
                <w:sz w:val="21"/>
                <w:szCs w:val="21"/>
              </w:rPr>
              <w:t> </w:t>
            </w:r>
            <w:r>
              <w:rPr>
                <w:rFonts w:ascii="宋体" w:hAnsi="宋体" w:cs="宋体" w:eastAsia="宋体" w:hint="default"/>
                <w:sz w:val="21"/>
                <w:szCs w:val="21"/>
              </w:rPr>
              <w:t>12</w:t>
            </w:r>
          </w:p>
          <w:p>
            <w:pPr>
              <w:pStyle w:val="TableParagraph"/>
              <w:spacing w:line="240" w:lineRule="auto" w:before="123"/>
              <w:ind w:left="103" w:right="0"/>
              <w:jc w:val="left"/>
              <w:rPr>
                <w:rFonts w:ascii="宋体" w:hAnsi="宋体" w:cs="宋体" w:eastAsia="宋体" w:hint="default"/>
                <w:sz w:val="21"/>
                <w:szCs w:val="21"/>
              </w:rPr>
            </w:pPr>
            <w:r>
              <w:rPr>
                <w:rFonts w:ascii="宋体" w:hAnsi="宋体" w:cs="宋体" w:eastAsia="宋体" w:hint="default"/>
                <w:w w:val="100"/>
                <w:sz w:val="21"/>
                <w:szCs w:val="21"/>
              </w:rPr>
              <w:t>日</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3" w:right="103"/>
              <w:jc w:val="left"/>
              <w:rPr>
                <w:rFonts w:ascii="宋体" w:hAnsi="宋体" w:cs="宋体" w:eastAsia="宋体" w:hint="default"/>
                <w:sz w:val="21"/>
                <w:szCs w:val="21"/>
              </w:rPr>
            </w:pPr>
            <w:r>
              <w:rPr>
                <w:rFonts w:ascii="宋体" w:hAnsi="宋体" w:cs="宋体" w:eastAsia="宋体" w:hint="default"/>
                <w:spacing w:val="12"/>
                <w:sz w:val="21"/>
                <w:szCs w:val="21"/>
              </w:rPr>
              <w:t>第一届董事会第十二次会</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议</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0" w:right="104"/>
              <w:jc w:val="both"/>
              <w:rPr>
                <w:rFonts w:ascii="宋体" w:hAnsi="宋体" w:cs="宋体" w:eastAsia="宋体" w:hint="default"/>
                <w:sz w:val="21"/>
                <w:szCs w:val="21"/>
              </w:rPr>
            </w:pPr>
            <w:r>
              <w:rPr>
                <w:rFonts w:ascii="宋体" w:hAnsi="宋体" w:cs="宋体" w:eastAsia="宋体" w:hint="default"/>
                <w:sz w:val="21"/>
                <w:szCs w:val="21"/>
              </w:rPr>
              <w:t>对关于聘任财务总监及证券事务代</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表、控股股东及其他关联方占用公</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司资金、公司对外担保情况的专项</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说明等事项发表了独立意见。</w:t>
            </w:r>
          </w:p>
        </w:tc>
      </w:tr>
    </w:tbl>
    <w:p>
      <w:pPr>
        <w:spacing w:after="0" w:line="348" w:lineRule="auto"/>
        <w:jc w:val="both"/>
        <w:rPr>
          <w:rFonts w:ascii="宋体" w:hAnsi="宋体" w:cs="宋体" w:eastAsia="宋体" w:hint="default"/>
          <w:sz w:val="21"/>
          <w:szCs w:val="21"/>
        </w:rPr>
        <w:sectPr>
          <w:pgSz w:w="11910" w:h="16850"/>
          <w:pgMar w:header="852" w:footer="1195" w:top="1480" w:bottom="1380" w:left="1660" w:right="1620"/>
        </w:sectPr>
      </w:pPr>
    </w:p>
    <w:p>
      <w:pPr>
        <w:spacing w:line="240" w:lineRule="auto" w:before="5"/>
        <w:rPr>
          <w:rFonts w:ascii="宋体" w:hAnsi="宋体" w:cs="宋体" w:eastAsia="宋体" w:hint="default"/>
          <w:b/>
          <w:bCs/>
          <w:sz w:val="3"/>
          <w:szCs w:val="3"/>
        </w:rPr>
      </w:pPr>
    </w:p>
    <w:tbl>
      <w:tblPr>
        <w:tblW w:w="0" w:type="auto"/>
        <w:jc w:val="left"/>
        <w:tblInd w:w="113" w:type="dxa"/>
        <w:tblLayout w:type="fixed"/>
        <w:tblCellMar>
          <w:top w:w="0" w:type="dxa"/>
          <w:left w:w="0" w:type="dxa"/>
          <w:bottom w:w="0" w:type="dxa"/>
          <w:right w:w="0" w:type="dxa"/>
        </w:tblCellMar>
        <w:tblLook w:val="01E0"/>
      </w:tblPr>
      <w:tblGrid>
        <w:gridCol w:w="708"/>
        <w:gridCol w:w="1561"/>
        <w:gridCol w:w="2696"/>
        <w:gridCol w:w="3401"/>
      </w:tblGrid>
      <w:tr>
        <w:trPr>
          <w:trHeight w:val="1217" w:hRule="exact"/>
        </w:trPr>
        <w:tc>
          <w:tcPr>
            <w:tcW w:w="708"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21"/>
                <w:szCs w:val="21"/>
              </w:rPr>
            </w:pPr>
            <w:r>
              <w:rPr>
                <w:rFonts w:ascii="宋体"/>
                <w:w w:val="100"/>
                <w:sz w:val="21"/>
              </w:rPr>
              <w:t>4</w:t>
            </w:r>
          </w:p>
        </w:tc>
        <w:tc>
          <w:tcPr>
            <w:tcW w:w="1561" w:type="dxa"/>
            <w:tcBorders>
              <w:top w:val="single" w:sz="10" w:space="0" w:color="000000"/>
              <w:left w:val="single" w:sz="4" w:space="0" w:color="000000"/>
              <w:bottom w:val="single" w:sz="4" w:space="0" w:color="000000"/>
              <w:right w:val="single" w:sz="4" w:space="0" w:color="000000"/>
            </w:tcBorders>
          </w:tcPr>
          <w:p>
            <w:pPr>
              <w:pStyle w:val="TableParagraph"/>
              <w:spacing w:line="240" w:lineRule="auto" w:before="38"/>
              <w:ind w:left="103" w:right="0"/>
              <w:jc w:val="left"/>
              <w:rPr>
                <w:rFonts w:ascii="宋体" w:hAnsi="宋体" w:cs="宋体" w:eastAsia="宋体" w:hint="default"/>
                <w:sz w:val="21"/>
                <w:szCs w:val="21"/>
              </w:rPr>
            </w:pPr>
            <w:r>
              <w:rPr>
                <w:rFonts w:ascii="宋体" w:hAnsi="宋体" w:cs="宋体" w:eastAsia="宋体" w:hint="default"/>
                <w:sz w:val="21"/>
                <w:szCs w:val="21"/>
              </w:rPr>
              <w:t>2011 </w:t>
            </w:r>
            <w:r>
              <w:rPr>
                <w:rFonts w:ascii="宋体" w:hAnsi="宋体" w:cs="宋体" w:eastAsia="宋体" w:hint="default"/>
                <w:sz w:val="21"/>
                <w:szCs w:val="21"/>
              </w:rPr>
              <w:t>年 </w:t>
            </w:r>
            <w:r>
              <w:rPr>
                <w:rFonts w:ascii="宋体" w:hAnsi="宋体" w:cs="宋体" w:eastAsia="宋体" w:hint="default"/>
                <w:sz w:val="21"/>
                <w:szCs w:val="21"/>
              </w:rPr>
              <w:t>10</w:t>
            </w:r>
            <w:r>
              <w:rPr>
                <w:rFonts w:ascii="宋体" w:hAnsi="宋体" w:cs="宋体" w:eastAsia="宋体" w:hint="default"/>
                <w:spacing w:val="-20"/>
                <w:sz w:val="21"/>
                <w:szCs w:val="21"/>
              </w:rPr>
              <w:t> </w:t>
            </w:r>
            <w:r>
              <w:rPr>
                <w:rFonts w:ascii="宋体" w:hAnsi="宋体" w:cs="宋体" w:eastAsia="宋体" w:hint="default"/>
                <w:sz w:val="21"/>
                <w:szCs w:val="21"/>
              </w:rPr>
              <w:t>月</w:t>
            </w:r>
          </w:p>
          <w:p>
            <w:pPr>
              <w:pStyle w:val="TableParagraph"/>
              <w:spacing w:line="240" w:lineRule="auto" w:before="121"/>
              <w:ind w:left="103" w:right="0"/>
              <w:jc w:val="left"/>
              <w:rPr>
                <w:rFonts w:ascii="宋体" w:hAnsi="宋体" w:cs="宋体" w:eastAsia="宋体" w:hint="default"/>
                <w:sz w:val="21"/>
                <w:szCs w:val="21"/>
              </w:rPr>
            </w:pPr>
            <w:r>
              <w:rPr>
                <w:rFonts w:ascii="宋体" w:hAnsi="宋体" w:cs="宋体" w:eastAsia="宋体" w:hint="default"/>
                <w:sz w:val="21"/>
                <w:szCs w:val="21"/>
              </w:rPr>
              <w:t>21</w:t>
            </w:r>
            <w:r>
              <w:rPr>
                <w:rFonts w:ascii="宋体" w:hAnsi="宋体" w:cs="宋体" w:eastAsia="宋体" w:hint="default"/>
                <w:spacing w:val="-51"/>
                <w:sz w:val="21"/>
                <w:szCs w:val="21"/>
              </w:rPr>
              <w:t> </w:t>
            </w:r>
            <w:r>
              <w:rPr>
                <w:rFonts w:ascii="宋体" w:hAnsi="宋体" w:cs="宋体" w:eastAsia="宋体" w:hint="default"/>
                <w:sz w:val="21"/>
                <w:szCs w:val="21"/>
              </w:rPr>
              <w:t>日</w:t>
            </w:r>
          </w:p>
        </w:tc>
        <w:tc>
          <w:tcPr>
            <w:tcW w:w="2696" w:type="dxa"/>
            <w:tcBorders>
              <w:top w:val="single" w:sz="10" w:space="0" w:color="000000"/>
              <w:left w:val="single" w:sz="4" w:space="0" w:color="000000"/>
              <w:bottom w:val="single" w:sz="4" w:space="0" w:color="000000"/>
              <w:right w:val="single" w:sz="4" w:space="0" w:color="000000"/>
            </w:tcBorders>
          </w:tcPr>
          <w:p>
            <w:pPr>
              <w:pStyle w:val="TableParagraph"/>
              <w:spacing w:line="345" w:lineRule="auto" w:before="38"/>
              <w:ind w:left="103" w:right="103"/>
              <w:jc w:val="left"/>
              <w:rPr>
                <w:rFonts w:ascii="宋体" w:hAnsi="宋体" w:cs="宋体" w:eastAsia="宋体" w:hint="default"/>
                <w:sz w:val="21"/>
                <w:szCs w:val="21"/>
              </w:rPr>
            </w:pPr>
            <w:r>
              <w:rPr>
                <w:rFonts w:ascii="宋体" w:hAnsi="宋体" w:cs="宋体" w:eastAsia="宋体" w:hint="default"/>
                <w:spacing w:val="12"/>
                <w:sz w:val="21"/>
                <w:szCs w:val="21"/>
              </w:rPr>
              <w:t>第一届董事会第十三次会</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议</w:t>
            </w:r>
          </w:p>
        </w:tc>
        <w:tc>
          <w:tcPr>
            <w:tcW w:w="3401" w:type="dxa"/>
            <w:tcBorders>
              <w:top w:val="single" w:sz="10" w:space="0" w:color="000000"/>
              <w:left w:val="single" w:sz="4" w:space="0" w:color="000000"/>
              <w:bottom w:val="single" w:sz="4" w:space="0" w:color="000000"/>
              <w:right w:val="single" w:sz="4" w:space="0" w:color="000000"/>
            </w:tcBorders>
          </w:tcPr>
          <w:p>
            <w:pPr>
              <w:pStyle w:val="TableParagraph"/>
              <w:spacing w:line="348" w:lineRule="auto" w:before="38"/>
              <w:ind w:left="100" w:right="101"/>
              <w:jc w:val="both"/>
              <w:rPr>
                <w:rFonts w:ascii="宋体" w:hAnsi="宋体" w:cs="宋体" w:eastAsia="宋体" w:hint="default"/>
                <w:sz w:val="21"/>
                <w:szCs w:val="21"/>
              </w:rPr>
            </w:pPr>
            <w:r>
              <w:rPr>
                <w:rFonts w:ascii="宋体" w:hAnsi="宋体" w:cs="宋体" w:eastAsia="宋体" w:hint="default"/>
                <w:sz w:val="21"/>
                <w:szCs w:val="21"/>
              </w:rPr>
              <w:t>对关于公司使用部分超募资金投资</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pacing w:val="15"/>
                <w:sz w:val="21"/>
                <w:szCs w:val="21"/>
              </w:rPr>
              <w:t>设立合资公司事项发表了独立意</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见。</w:t>
            </w:r>
          </w:p>
        </w:tc>
      </w:tr>
      <w:tr>
        <w:trPr>
          <w:trHeight w:val="1603" w:hRule="exact"/>
        </w:trPr>
        <w:tc>
          <w:tcPr>
            <w:tcW w:w="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w w:val="100"/>
                <w:sz w:val="21"/>
              </w:rPr>
              <w:t>5</w:t>
            </w:r>
          </w:p>
        </w:tc>
        <w:tc>
          <w:tcPr>
            <w:tcW w:w="15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03" w:right="0"/>
              <w:jc w:val="left"/>
              <w:rPr>
                <w:rFonts w:ascii="宋体" w:hAnsi="宋体" w:cs="宋体" w:eastAsia="宋体" w:hint="default"/>
                <w:sz w:val="21"/>
                <w:szCs w:val="21"/>
              </w:rPr>
            </w:pPr>
            <w:r>
              <w:rPr>
                <w:rFonts w:ascii="宋体" w:hAnsi="宋体" w:cs="宋体" w:eastAsia="宋体" w:hint="default"/>
                <w:sz w:val="21"/>
                <w:szCs w:val="21"/>
              </w:rPr>
              <w:t>2011 </w:t>
            </w:r>
            <w:r>
              <w:rPr>
                <w:rFonts w:ascii="宋体" w:hAnsi="宋体" w:cs="宋体" w:eastAsia="宋体" w:hint="default"/>
                <w:sz w:val="21"/>
                <w:szCs w:val="21"/>
              </w:rPr>
              <w:t>年 </w:t>
            </w:r>
            <w:r>
              <w:rPr>
                <w:rFonts w:ascii="宋体" w:hAnsi="宋体" w:cs="宋体" w:eastAsia="宋体" w:hint="default"/>
                <w:sz w:val="21"/>
                <w:szCs w:val="21"/>
              </w:rPr>
              <w:t>12</w:t>
            </w:r>
            <w:r>
              <w:rPr>
                <w:rFonts w:ascii="宋体" w:hAnsi="宋体" w:cs="宋体" w:eastAsia="宋体" w:hint="default"/>
                <w:spacing w:val="-20"/>
                <w:sz w:val="21"/>
                <w:szCs w:val="21"/>
              </w:rPr>
              <w:t> </w:t>
            </w:r>
            <w:r>
              <w:rPr>
                <w:rFonts w:ascii="宋体" w:hAnsi="宋体" w:cs="宋体" w:eastAsia="宋体" w:hint="default"/>
                <w:sz w:val="21"/>
                <w:szCs w:val="21"/>
              </w:rPr>
              <w:t>月</w:t>
            </w:r>
          </w:p>
          <w:p>
            <w:pPr>
              <w:pStyle w:val="TableParagraph"/>
              <w:spacing w:line="240" w:lineRule="auto" w:before="123"/>
              <w:ind w:left="103" w:right="0"/>
              <w:jc w:val="left"/>
              <w:rPr>
                <w:rFonts w:ascii="宋体" w:hAnsi="宋体" w:cs="宋体" w:eastAsia="宋体" w:hint="default"/>
                <w:sz w:val="21"/>
                <w:szCs w:val="21"/>
              </w:rPr>
            </w:pPr>
            <w:r>
              <w:rPr>
                <w:rFonts w:ascii="宋体" w:hAnsi="宋体" w:cs="宋体" w:eastAsia="宋体" w:hint="default"/>
                <w:sz w:val="21"/>
                <w:szCs w:val="21"/>
              </w:rPr>
              <w:t>16</w:t>
            </w:r>
            <w:r>
              <w:rPr>
                <w:rFonts w:ascii="宋体" w:hAnsi="宋体" w:cs="宋体" w:eastAsia="宋体" w:hint="default"/>
                <w:spacing w:val="-51"/>
                <w:sz w:val="21"/>
                <w:szCs w:val="21"/>
              </w:rPr>
              <w:t> </w:t>
            </w:r>
            <w:r>
              <w:rPr>
                <w:rFonts w:ascii="宋体" w:hAnsi="宋体" w:cs="宋体" w:eastAsia="宋体" w:hint="default"/>
                <w:sz w:val="21"/>
                <w:szCs w:val="21"/>
              </w:rPr>
              <w:t>日</w:t>
            </w:r>
          </w:p>
        </w:tc>
        <w:tc>
          <w:tcPr>
            <w:tcW w:w="2696"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3" w:right="103"/>
              <w:jc w:val="left"/>
              <w:rPr>
                <w:rFonts w:ascii="宋体" w:hAnsi="宋体" w:cs="宋体" w:eastAsia="宋体" w:hint="default"/>
                <w:sz w:val="21"/>
                <w:szCs w:val="21"/>
              </w:rPr>
            </w:pPr>
            <w:r>
              <w:rPr>
                <w:rFonts w:ascii="宋体" w:hAnsi="宋体" w:cs="宋体" w:eastAsia="宋体" w:hint="default"/>
                <w:spacing w:val="12"/>
                <w:sz w:val="21"/>
                <w:szCs w:val="21"/>
              </w:rPr>
              <w:t>第一届董事会第十四次会</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议</w:t>
            </w:r>
          </w:p>
        </w:tc>
        <w:tc>
          <w:tcPr>
            <w:tcW w:w="3401" w:type="dxa"/>
            <w:tcBorders>
              <w:top w:val="single" w:sz="4" w:space="0" w:color="000000"/>
              <w:left w:val="single" w:sz="4" w:space="0" w:color="000000"/>
              <w:bottom w:val="single" w:sz="4" w:space="0" w:color="000000"/>
              <w:right w:val="single" w:sz="4" w:space="0" w:color="000000"/>
            </w:tcBorders>
          </w:tcPr>
          <w:p>
            <w:pPr>
              <w:pStyle w:val="TableParagraph"/>
              <w:spacing w:line="348" w:lineRule="auto" w:before="30"/>
              <w:ind w:left="100" w:right="101"/>
              <w:jc w:val="both"/>
              <w:rPr>
                <w:rFonts w:ascii="宋体" w:hAnsi="宋体" w:cs="宋体" w:eastAsia="宋体" w:hint="default"/>
                <w:sz w:val="21"/>
                <w:szCs w:val="21"/>
              </w:rPr>
            </w:pPr>
            <w:r>
              <w:rPr>
                <w:rFonts w:ascii="宋体" w:hAnsi="宋体" w:cs="宋体" w:eastAsia="宋体" w:hint="default"/>
                <w:sz w:val="21"/>
                <w:szCs w:val="21"/>
              </w:rPr>
              <w:t>对关于控股子公司广东安居宝智能</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控制系统有限公司向股东广州市高</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堡仕智能科技有限公司收购资产的</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关联交易事项发表了独立意见。</w:t>
            </w:r>
          </w:p>
        </w:tc>
      </w:tr>
    </w:tbl>
    <w:p>
      <w:pPr>
        <w:spacing w:line="240" w:lineRule="auto" w:before="4"/>
        <w:rPr>
          <w:rFonts w:ascii="宋体" w:hAnsi="宋体" w:cs="宋体" w:eastAsia="宋体" w:hint="default"/>
          <w:b/>
          <w:bCs/>
          <w:sz w:val="27"/>
          <w:szCs w:val="27"/>
        </w:rPr>
      </w:pPr>
    </w:p>
    <w:p>
      <w:pPr>
        <w:pStyle w:val="Heading6"/>
        <w:spacing w:line="240" w:lineRule="auto" w:before="14"/>
        <w:ind w:left="598" w:right="0"/>
        <w:jc w:val="left"/>
      </w:pPr>
      <w:r>
        <w:rPr/>
        <w:t>三、</w:t>
      </w:r>
      <w:r>
        <w:rPr>
          <w:spacing w:val="-49"/>
        </w:rPr>
        <w:t> </w:t>
      </w:r>
      <w:r>
        <w:rPr/>
        <w:t>公司股东大会、董事会召开情况</w:t>
      </w:r>
    </w:p>
    <w:p>
      <w:pPr>
        <w:spacing w:line="240" w:lineRule="auto" w:before="7"/>
        <w:rPr>
          <w:rFonts w:ascii="黑体" w:hAnsi="黑体" w:cs="黑体" w:eastAsia="黑体" w:hint="default"/>
          <w:sz w:val="27"/>
          <w:szCs w:val="27"/>
        </w:rPr>
      </w:pPr>
    </w:p>
    <w:p>
      <w:pPr>
        <w:pStyle w:val="Heading7"/>
        <w:spacing w:line="240" w:lineRule="auto"/>
        <w:ind w:left="545" w:right="0"/>
        <w:jc w:val="left"/>
        <w:rPr>
          <w:b w:val="0"/>
          <w:bCs w:val="0"/>
        </w:rPr>
      </w:pPr>
      <w:r>
        <w:rPr>
          <w:rFonts w:ascii="宋体" w:hAnsi="宋体" w:cs="宋体" w:eastAsia="宋体" w:hint="default"/>
        </w:rPr>
        <w:t>(</w:t>
      </w:r>
      <w:r>
        <w:rPr/>
        <w:t>一</w:t>
      </w:r>
      <w:r>
        <w:rPr>
          <w:rFonts w:ascii="宋体" w:hAnsi="宋体" w:cs="宋体" w:eastAsia="宋体" w:hint="default"/>
        </w:rPr>
        <w:t>)</w:t>
      </w:r>
      <w:r>
        <w:rPr>
          <w:rFonts w:ascii="宋体" w:hAnsi="宋体" w:cs="宋体" w:eastAsia="宋体" w:hint="default"/>
          <w:spacing w:val="-40"/>
        </w:rPr>
        <w:t> </w:t>
      </w:r>
      <w:r>
        <w:rPr/>
        <w:t>股东大会召开情况</w:t>
      </w:r>
      <w:r>
        <w:rPr>
          <w:b w:val="0"/>
          <w:bCs w:val="0"/>
        </w:rPr>
      </w:r>
    </w:p>
    <w:p>
      <w:pPr>
        <w:spacing w:line="240" w:lineRule="auto" w:before="9"/>
        <w:rPr>
          <w:rFonts w:ascii="宋体" w:hAnsi="宋体" w:cs="宋体" w:eastAsia="宋体" w:hint="default"/>
          <w:b/>
          <w:bCs/>
          <w:sz w:val="21"/>
          <w:szCs w:val="21"/>
        </w:rPr>
      </w:pPr>
    </w:p>
    <w:p>
      <w:pPr>
        <w:pStyle w:val="BodyText"/>
        <w:spacing w:line="436" w:lineRule="auto"/>
        <w:ind w:left="118" w:right="172" w:firstLine="479"/>
        <w:jc w:val="both"/>
      </w:pPr>
      <w:r>
        <w:rPr/>
        <w:t>报告期内，公司共召开一次股东大会，即</w:t>
      </w:r>
      <w:r>
        <w:rPr>
          <w:spacing w:val="-48"/>
        </w:rPr>
        <w:t> </w:t>
      </w:r>
      <w:r>
        <w:rPr>
          <w:rFonts w:ascii="Calibri" w:hAnsi="Calibri" w:cs="Calibri" w:eastAsia="Calibri" w:hint="default"/>
        </w:rPr>
        <w:t>2010</w:t>
      </w:r>
      <w:r>
        <w:rPr>
          <w:rFonts w:ascii="Calibri" w:hAnsi="Calibri" w:cs="Calibri" w:eastAsia="Calibri" w:hint="default"/>
          <w:spacing w:val="17"/>
        </w:rPr>
        <w:t> </w:t>
      </w:r>
      <w:r>
        <w:rPr/>
        <w:t>年度股东大会公司。董事会 </w:t>
      </w:r>
      <w:r>
        <w:rPr>
          <w:spacing w:val="-10"/>
        </w:rPr>
        <w:t>严格按照《公司法》、《公司章程》和《董事会议事规则》等规定和要求，认真履</w:t>
      </w:r>
      <w:r>
        <w:rPr>
          <w:spacing w:val="-90"/>
        </w:rPr>
        <w:t> </w:t>
      </w:r>
      <w:r>
        <w:rPr>
          <w:spacing w:val="-90"/>
        </w:rPr>
      </w:r>
      <w:r>
        <w:rPr/>
        <w:t>行职责，全面执行了公司股东大会决议的相关事项。</w:t>
      </w:r>
    </w:p>
    <w:p>
      <w:pPr>
        <w:pStyle w:val="Heading7"/>
        <w:spacing w:line="240" w:lineRule="auto" w:before="84"/>
        <w:ind w:left="598" w:right="0"/>
        <w:jc w:val="left"/>
        <w:rPr>
          <w:b w:val="0"/>
          <w:bCs w:val="0"/>
        </w:rPr>
      </w:pPr>
      <w:r>
        <w:rPr>
          <w:rFonts w:ascii="宋体" w:hAnsi="宋体" w:cs="宋体" w:eastAsia="宋体" w:hint="default"/>
        </w:rPr>
        <w:t>(</w:t>
      </w:r>
      <w:r>
        <w:rPr/>
        <w:t>二</w:t>
      </w:r>
      <w:r>
        <w:rPr>
          <w:rFonts w:ascii="宋体" w:hAnsi="宋体" w:cs="宋体" w:eastAsia="宋体" w:hint="default"/>
        </w:rPr>
        <w:t>)</w:t>
      </w:r>
      <w:r>
        <w:rPr>
          <w:rFonts w:ascii="宋体" w:hAnsi="宋体" w:cs="宋体" w:eastAsia="宋体" w:hint="default"/>
          <w:spacing w:val="-92"/>
        </w:rPr>
        <w:t> </w:t>
      </w:r>
      <w:r>
        <w:rPr/>
        <w:t>董事会召开情况</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left="118" w:right="172" w:firstLine="479"/>
        <w:jc w:val="both"/>
      </w:pPr>
      <w:r>
        <w:rPr>
          <w:spacing w:val="-3"/>
        </w:rPr>
        <w:t>报告期内，公司共召开</w:t>
      </w:r>
      <w:r>
        <w:rPr>
          <w:spacing w:val="-49"/>
        </w:rPr>
        <w:t> </w:t>
      </w:r>
      <w:r>
        <w:rPr>
          <w:rFonts w:ascii="宋体" w:hAnsi="宋体" w:cs="宋体" w:eastAsia="宋体" w:hint="default"/>
        </w:rPr>
        <w:t>6</w:t>
      </w:r>
      <w:r>
        <w:rPr>
          <w:rFonts w:ascii="宋体" w:hAnsi="宋体" w:cs="宋体" w:eastAsia="宋体" w:hint="default"/>
          <w:spacing w:val="-49"/>
        </w:rPr>
        <w:t> </w:t>
      </w:r>
      <w:r>
        <w:rPr>
          <w:spacing w:val="-14"/>
        </w:rPr>
        <w:t>次董事会。公司股东大会严格按照《公司法》、《公</w:t>
      </w:r>
      <w:r>
        <w:rPr/>
        <w:t> </w:t>
      </w:r>
      <w:r>
        <w:rPr>
          <w:spacing w:val="-10"/>
        </w:rPr>
        <w:t>司章程》、《股东会议事规则》等文件要求规范运作，对相关事项做出了决策。具</w:t>
      </w:r>
      <w:r>
        <w:rPr>
          <w:spacing w:val="-88"/>
        </w:rPr>
        <w:t> </w:t>
      </w:r>
      <w:r>
        <w:rPr>
          <w:spacing w:val="-88"/>
        </w:rPr>
      </w:r>
      <w:r>
        <w:rPr/>
        <w:t>体情况如下：</w:t>
      </w:r>
    </w:p>
    <w:p>
      <w:pPr>
        <w:pStyle w:val="Heading7"/>
        <w:spacing w:line="240" w:lineRule="auto" w:before="65"/>
        <w:ind w:left="684" w:right="0"/>
        <w:jc w:val="left"/>
        <w:rPr>
          <w:b w:val="0"/>
          <w:bCs w:val="0"/>
        </w:rPr>
      </w:pPr>
      <w:r>
        <w:rPr>
          <w:rFonts w:ascii="宋体" w:hAnsi="宋体" w:cs="宋体" w:eastAsia="宋体" w:hint="default"/>
        </w:rPr>
        <w:t>1</w:t>
      </w:r>
      <w:r>
        <w:rPr/>
        <w:t>、</w:t>
      </w:r>
      <w:r>
        <w:rPr>
          <w:spacing w:val="-60"/>
        </w:rPr>
        <w:t> </w:t>
      </w:r>
      <w:r>
        <w:rPr/>
        <w:t>第一届董事会第九次会议</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left="118" w:right="171" w:firstLine="479"/>
        <w:jc w:val="both"/>
      </w:pPr>
      <w:r>
        <w:rPr/>
        <w:t>本次会议于</w:t>
      </w:r>
      <w:r>
        <w:rPr>
          <w:spacing w:val="-59"/>
        </w:rPr>
        <w:t> </w:t>
      </w:r>
      <w:r>
        <w:rPr>
          <w:rFonts w:ascii="宋体" w:hAnsi="宋体" w:cs="宋体" w:eastAsia="宋体" w:hint="default"/>
        </w:rPr>
        <w:t>2011</w:t>
      </w:r>
      <w:r>
        <w:rPr>
          <w:rFonts w:ascii="宋体" w:hAnsi="宋体" w:cs="宋体" w:eastAsia="宋体" w:hint="default"/>
          <w:spacing w:val="-59"/>
        </w:rPr>
        <w:t> </w:t>
      </w:r>
      <w:r>
        <w:rPr/>
        <w:t>年</w:t>
      </w:r>
      <w:r>
        <w:rPr>
          <w:spacing w:val="-59"/>
        </w:rPr>
        <w:t> </w:t>
      </w:r>
      <w:r>
        <w:rPr>
          <w:rFonts w:ascii="宋体" w:hAnsi="宋体" w:cs="宋体" w:eastAsia="宋体" w:hint="default"/>
        </w:rPr>
        <w:t>1</w:t>
      </w:r>
      <w:r>
        <w:rPr>
          <w:rFonts w:ascii="宋体" w:hAnsi="宋体" w:cs="宋体" w:eastAsia="宋体" w:hint="default"/>
          <w:spacing w:val="-59"/>
        </w:rPr>
        <w:t> </w:t>
      </w:r>
      <w:r>
        <w:rPr/>
        <w:t>月</w:t>
      </w:r>
      <w:r>
        <w:rPr>
          <w:spacing w:val="-59"/>
        </w:rPr>
        <w:t> </w:t>
      </w:r>
      <w:r>
        <w:rPr>
          <w:rFonts w:ascii="宋体" w:hAnsi="宋体" w:cs="宋体" w:eastAsia="宋体" w:hint="default"/>
        </w:rPr>
        <w:t>28</w:t>
      </w:r>
      <w:r>
        <w:rPr>
          <w:rFonts w:ascii="宋体" w:hAnsi="宋体" w:cs="宋体" w:eastAsia="宋体" w:hint="default"/>
          <w:spacing w:val="-59"/>
        </w:rPr>
        <w:t> </w:t>
      </w:r>
      <w:r>
        <w:rPr/>
        <w:t>日上午</w:t>
      </w:r>
      <w:r>
        <w:rPr>
          <w:spacing w:val="-59"/>
        </w:rPr>
        <w:t> </w:t>
      </w:r>
      <w:r>
        <w:rPr>
          <w:rFonts w:ascii="宋体" w:hAnsi="宋体" w:cs="宋体" w:eastAsia="宋体" w:hint="default"/>
        </w:rPr>
        <w:t>9</w:t>
      </w:r>
      <w:r>
        <w:rPr>
          <w:rFonts w:ascii="宋体" w:hAnsi="宋体" w:cs="宋体" w:eastAsia="宋体" w:hint="default"/>
          <w:spacing w:val="-59"/>
        </w:rPr>
        <w:t> </w:t>
      </w:r>
      <w:r>
        <w:rPr>
          <w:spacing w:val="-6"/>
        </w:rPr>
        <w:t>点在公司会议室召开，会议应到董事五</w:t>
      </w:r>
      <w:r>
        <w:rPr/>
        <w:t> </w:t>
      </w:r>
      <w:r>
        <w:rPr>
          <w:spacing w:val="-3"/>
        </w:rPr>
        <w:t>名，实到五名，监事和相关高管人员列席了会议。会议以全票赞成表决结果审议</w:t>
      </w:r>
      <w:r>
        <w:rPr>
          <w:spacing w:val="-102"/>
        </w:rPr>
        <w:t> </w:t>
      </w:r>
      <w:r>
        <w:rPr>
          <w:spacing w:val="-102"/>
        </w:rPr>
      </w:r>
      <w:r>
        <w:rPr>
          <w:spacing w:val="-10"/>
        </w:rPr>
        <w:t>通过了：《关于设立募集资金专户的议案》、《关于签订募集资金三方监管协议的</w:t>
      </w:r>
      <w:r>
        <w:rPr>
          <w:spacing w:val="-95"/>
        </w:rPr>
        <w:t> </w:t>
      </w:r>
      <w:r>
        <w:rPr>
          <w:spacing w:val="-95"/>
        </w:rPr>
      </w:r>
      <w:r>
        <w:rPr>
          <w:spacing w:val="-16"/>
        </w:rPr>
        <w:t>议案》、《关于公司使用部分超募资金提前偿还银行贷款的议案》、《关于公司使用</w:t>
      </w:r>
      <w:r>
        <w:rPr>
          <w:spacing w:val="-96"/>
        </w:rPr>
        <w:t> </w:t>
      </w:r>
      <w:r>
        <w:rPr>
          <w:spacing w:val="-96"/>
        </w:rPr>
      </w:r>
      <w:r>
        <w:rPr>
          <w:spacing w:val="-10"/>
        </w:rPr>
        <w:t>部分超募资金永久补充流动资金的议案》、《关于完善及修订公司章程以及公司工</w:t>
      </w:r>
      <w:r>
        <w:rPr>
          <w:spacing w:val="-87"/>
        </w:rPr>
        <w:t> </w:t>
      </w:r>
      <w:r>
        <w:rPr>
          <w:spacing w:val="-87"/>
        </w:rPr>
      </w:r>
      <w:r>
        <w:rPr>
          <w:spacing w:val="-10"/>
        </w:rPr>
        <w:t>商变更登记的议案》、《关于续聘立信羊城会计师事务所有限公司为公司审计机构</w:t>
      </w:r>
      <w:r>
        <w:rPr>
          <w:spacing w:val="-87"/>
        </w:rPr>
        <w:t> </w:t>
      </w:r>
      <w:r>
        <w:rPr>
          <w:spacing w:val="-87"/>
        </w:rPr>
      </w:r>
      <w:r>
        <w:rPr>
          <w:spacing w:val="-24"/>
        </w:rPr>
        <w:t>的议案》。</w:t>
      </w:r>
    </w:p>
    <w:p>
      <w:pPr>
        <w:pStyle w:val="Heading7"/>
        <w:spacing w:line="240" w:lineRule="auto" w:before="65"/>
        <w:ind w:left="684" w:right="0"/>
        <w:jc w:val="left"/>
        <w:rPr>
          <w:b w:val="0"/>
          <w:bCs w:val="0"/>
        </w:rPr>
      </w:pPr>
      <w:r>
        <w:rPr>
          <w:rFonts w:ascii="宋体" w:hAnsi="宋体" w:cs="宋体" w:eastAsia="宋体" w:hint="default"/>
        </w:rPr>
        <w:t>2</w:t>
      </w:r>
      <w:r>
        <w:rPr/>
        <w:t>、</w:t>
      </w:r>
      <w:r>
        <w:rPr>
          <w:spacing w:val="-60"/>
        </w:rPr>
        <w:t> </w:t>
      </w:r>
      <w:r>
        <w:rPr/>
        <w:t>第一届董事会第十次会议</w:t>
      </w:r>
      <w:r>
        <w:rPr>
          <w:b w:val="0"/>
          <w:bCs w:val="0"/>
        </w:rPr>
      </w:r>
    </w:p>
    <w:p>
      <w:pPr>
        <w:spacing w:after="0" w:line="240" w:lineRule="auto"/>
        <w:jc w:val="left"/>
        <w:sectPr>
          <w:footerReference w:type="default" r:id="rId80"/>
          <w:pgSz w:w="11910" w:h="16850"/>
          <w:pgMar w:footer="1195" w:header="852" w:top="1480" w:bottom="1380" w:left="1680" w:right="1620"/>
        </w:sectPr>
      </w:pPr>
    </w:p>
    <w:p>
      <w:pPr>
        <w:spacing w:line="240" w:lineRule="auto" w:before="10"/>
        <w:rPr>
          <w:rFonts w:ascii="宋体" w:hAnsi="宋体" w:cs="宋体" w:eastAsia="宋体" w:hint="default"/>
          <w:b/>
          <w:bCs/>
          <w:sz w:val="3"/>
          <w:szCs w:val="3"/>
        </w:rPr>
      </w:pPr>
    </w:p>
    <w:p>
      <w:pPr>
        <w:spacing w:line="20" w:lineRule="exact"/>
        <w:ind w:left="102" w:right="0" w:firstLine="0"/>
        <w:rPr>
          <w:rFonts w:ascii="宋体" w:hAnsi="宋体" w:cs="宋体" w:eastAsia="宋体" w:hint="default"/>
          <w:sz w:val="2"/>
          <w:szCs w:val="2"/>
        </w:rPr>
      </w:pPr>
      <w:r>
        <w:rPr>
          <w:rFonts w:ascii="宋体" w:hAnsi="宋体" w:cs="宋体" w:eastAsia="宋体" w:hint="default"/>
          <w:sz w:val="2"/>
          <w:szCs w:val="2"/>
        </w:rPr>
        <w:pict>
          <v:group style="width:419.35pt;height:.75pt;mso-position-horizontal-relative:char;mso-position-vertical-relative:line" coordorigin="0,0" coordsize="8387,15">
            <v:group style="position:absolute;left:7;top:7;width:8373;height:2" coordorigin="7,7" coordsize="8373,2">
              <v:shape style="position:absolute;left:7;top:7;width:8373;height:2" coordorigin="7,7" coordsize="8373,0" path="m7,7l8380,7e" filled="false" stroked="true" strokeweight=".72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b/>
          <w:bCs/>
          <w:sz w:val="5"/>
          <w:szCs w:val="5"/>
        </w:rPr>
      </w:pPr>
    </w:p>
    <w:p>
      <w:pPr>
        <w:pStyle w:val="BodyText"/>
        <w:spacing w:line="436" w:lineRule="auto" w:before="26"/>
        <w:ind w:right="148" w:firstLine="479"/>
        <w:jc w:val="both"/>
      </w:pPr>
      <w:r>
        <w:rPr/>
        <w:t>本次会议于</w:t>
      </w:r>
      <w:r>
        <w:rPr>
          <w:spacing w:val="-60"/>
        </w:rPr>
        <w:t> </w:t>
      </w:r>
      <w:r>
        <w:rPr>
          <w:rFonts w:ascii="Calibri" w:hAnsi="Calibri" w:cs="Calibri" w:eastAsia="Calibri" w:hint="default"/>
          <w:spacing w:val="-1"/>
        </w:rPr>
        <w:t>2011</w:t>
      </w:r>
      <w:r>
        <w:rPr>
          <w:rFonts w:ascii="Calibri" w:hAnsi="Calibri" w:cs="Calibri" w:eastAsia="Calibri" w:hint="default"/>
          <w:spacing w:val="7"/>
        </w:rPr>
        <w:t> </w:t>
      </w:r>
      <w:r>
        <w:rPr/>
        <w:t>年</w:t>
      </w:r>
      <w:r>
        <w:rPr>
          <w:spacing w:val="-60"/>
        </w:rPr>
        <w:t> </w:t>
      </w:r>
      <w:r>
        <w:rPr>
          <w:rFonts w:ascii="Calibri" w:hAnsi="Calibri" w:cs="Calibri" w:eastAsia="Calibri" w:hint="default"/>
        </w:rPr>
        <w:t>3</w:t>
      </w:r>
      <w:r>
        <w:rPr>
          <w:rFonts w:ascii="Calibri" w:hAnsi="Calibri" w:cs="Calibri" w:eastAsia="Calibri" w:hint="default"/>
          <w:spacing w:val="4"/>
        </w:rPr>
        <w:t> </w:t>
      </w:r>
      <w:r>
        <w:rPr/>
        <w:t>月</w:t>
      </w:r>
      <w:r>
        <w:rPr>
          <w:spacing w:val="-60"/>
        </w:rPr>
        <w:t> </w:t>
      </w:r>
      <w:r>
        <w:rPr>
          <w:rFonts w:ascii="Calibri" w:hAnsi="Calibri" w:cs="Calibri" w:eastAsia="Calibri" w:hint="default"/>
        </w:rPr>
        <w:t>25</w:t>
      </w:r>
      <w:r>
        <w:rPr>
          <w:rFonts w:ascii="Calibri" w:hAnsi="Calibri" w:cs="Calibri" w:eastAsia="Calibri" w:hint="default"/>
          <w:spacing w:val="6"/>
        </w:rPr>
        <w:t> </w:t>
      </w:r>
      <w:r>
        <w:rPr/>
        <w:t>日上午</w:t>
      </w:r>
      <w:r>
        <w:rPr>
          <w:spacing w:val="-60"/>
        </w:rPr>
        <w:t> </w:t>
      </w:r>
      <w:r>
        <w:rPr>
          <w:rFonts w:ascii="Calibri" w:hAnsi="Calibri" w:cs="Calibri" w:eastAsia="Calibri" w:hint="default"/>
        </w:rPr>
        <w:t>9</w:t>
      </w:r>
      <w:r>
        <w:rPr>
          <w:rFonts w:ascii="Calibri" w:hAnsi="Calibri" w:cs="Calibri" w:eastAsia="Calibri" w:hint="default"/>
          <w:spacing w:val="6"/>
        </w:rPr>
        <w:t> </w:t>
      </w:r>
      <w:r>
        <w:rPr>
          <w:spacing w:val="-6"/>
        </w:rPr>
        <w:t>点在公司会议室召开，会议应到董事五</w:t>
      </w:r>
      <w:r>
        <w:rPr/>
        <w:t> </w:t>
      </w:r>
      <w:r>
        <w:rPr>
          <w:spacing w:val="-3"/>
        </w:rPr>
        <w:t>名，实到五名，监事和相关高管人员列席了会议。会议以全票赞成表决结果审议</w:t>
      </w:r>
      <w:r>
        <w:rPr>
          <w:spacing w:val="-102"/>
        </w:rPr>
        <w:t> </w:t>
      </w:r>
      <w:r>
        <w:rPr>
          <w:spacing w:val="-102"/>
        </w:rPr>
      </w:r>
      <w:r>
        <w:rPr>
          <w:spacing w:val="-14"/>
        </w:rPr>
        <w:t>通过了：《关于公司</w:t>
      </w:r>
      <w:r>
        <w:rPr>
          <w:spacing w:val="-52"/>
        </w:rPr>
        <w:t> </w:t>
      </w:r>
      <w:r>
        <w:rPr>
          <w:rFonts w:ascii="Calibri" w:hAnsi="Calibri" w:cs="Calibri" w:eastAsia="Calibri" w:hint="default"/>
          <w:spacing w:val="-1"/>
        </w:rPr>
        <w:t>2010</w:t>
      </w:r>
      <w:r>
        <w:rPr>
          <w:rFonts w:ascii="Calibri" w:hAnsi="Calibri" w:cs="Calibri" w:eastAsia="Calibri" w:hint="default"/>
          <w:spacing w:val="16"/>
        </w:rPr>
        <w:t> </w:t>
      </w:r>
      <w:r>
        <w:rPr>
          <w:spacing w:val="-13"/>
        </w:rPr>
        <w:t>年年度报告及其摘要的议案》、《关于公司</w:t>
      </w:r>
      <w:r>
        <w:rPr>
          <w:spacing w:val="-52"/>
        </w:rPr>
        <w:t> </w:t>
      </w:r>
      <w:r>
        <w:rPr>
          <w:rFonts w:ascii="Calibri" w:hAnsi="Calibri" w:cs="Calibri" w:eastAsia="Calibri" w:hint="default"/>
        </w:rPr>
        <w:t>2010</w:t>
      </w:r>
      <w:r>
        <w:rPr>
          <w:rFonts w:ascii="Calibri" w:hAnsi="Calibri" w:cs="Calibri" w:eastAsia="Calibri" w:hint="default"/>
          <w:spacing w:val="15"/>
        </w:rPr>
        <w:t> </w:t>
      </w:r>
      <w:r>
        <w:rPr/>
        <w:t>年度总</w:t>
      </w:r>
    </w:p>
    <w:p>
      <w:pPr>
        <w:pStyle w:val="BodyText"/>
        <w:spacing w:line="240" w:lineRule="auto" w:before="12"/>
        <w:ind w:right="0"/>
        <w:jc w:val="both"/>
        <w:rPr>
          <w:rFonts w:ascii="Calibri" w:hAnsi="Calibri" w:cs="Calibri" w:eastAsia="Calibri" w:hint="default"/>
        </w:rPr>
      </w:pPr>
      <w:r>
        <w:rPr/>
        <w:t>经理工作报告的议案</w:t>
      </w:r>
      <w:r>
        <w:rPr>
          <w:spacing w:val="-120"/>
        </w:rPr>
        <w:t>》</w:t>
      </w:r>
      <w:r>
        <w:rPr>
          <w:spacing w:val="-240"/>
        </w:rPr>
        <w:t>、</w:t>
      </w:r>
      <w:r>
        <w:rPr/>
        <w:t>《关于公司</w:t>
      </w:r>
      <w:r>
        <w:rPr>
          <w:spacing w:val="-72"/>
        </w:rPr>
        <w:t> </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rPr>
        <w:t>10</w:t>
      </w:r>
      <w:r>
        <w:rPr>
          <w:rFonts w:ascii="Calibri" w:hAnsi="Calibri" w:cs="Calibri" w:eastAsia="Calibri" w:hint="default"/>
          <w:spacing w:val="-5"/>
        </w:rPr>
        <w:t> </w:t>
      </w:r>
      <w:r>
        <w:rPr/>
        <w:t>年度</w:t>
      </w:r>
      <w:r>
        <w:rPr>
          <w:spacing w:val="-3"/>
        </w:rPr>
        <w:t>董</w:t>
      </w:r>
      <w:r>
        <w:rPr/>
        <w:t>事会工作报告的议案</w:t>
      </w:r>
      <w:r>
        <w:rPr>
          <w:spacing w:val="-120"/>
        </w:rPr>
        <w:t>》</w:t>
      </w:r>
      <w:r>
        <w:rPr>
          <w:spacing w:val="-240"/>
        </w:rPr>
        <w:t>、</w:t>
      </w:r>
      <w:r>
        <w:rPr/>
        <w:t>《关于</w:t>
      </w:r>
      <w:r>
        <w:rPr>
          <w:spacing w:val="-71"/>
        </w:rPr>
        <w:t> </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rPr>
        <w:t>10</w:t>
      </w:r>
    </w:p>
    <w:p>
      <w:pPr>
        <w:spacing w:line="240" w:lineRule="auto" w:before="6"/>
        <w:rPr>
          <w:rFonts w:ascii="Calibri" w:hAnsi="Calibri" w:cs="Calibri" w:eastAsia="Calibri" w:hint="default"/>
          <w:sz w:val="20"/>
          <w:szCs w:val="20"/>
        </w:rPr>
      </w:pPr>
    </w:p>
    <w:p>
      <w:pPr>
        <w:pStyle w:val="BodyText"/>
        <w:spacing w:line="436" w:lineRule="auto"/>
        <w:ind w:right="152"/>
        <w:jc w:val="both"/>
      </w:pPr>
      <w:r>
        <w:rPr/>
        <w:t>年度财务决算的议案</w:t>
      </w:r>
      <w:r>
        <w:rPr>
          <w:spacing w:val="-120"/>
        </w:rPr>
        <w:t>》</w:t>
      </w:r>
      <w:r>
        <w:rPr>
          <w:spacing w:val="-140"/>
        </w:rPr>
        <w:t>、</w:t>
      </w:r>
      <w:r>
        <w:rPr/>
        <w:t>《关于公司</w:t>
      </w:r>
      <w:r>
        <w:rPr>
          <w:spacing w:val="-60"/>
        </w:rPr>
        <w:t> </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1</w:t>
      </w:r>
      <w:r>
        <w:rPr>
          <w:rFonts w:ascii="Calibri" w:hAnsi="Calibri" w:cs="Calibri" w:eastAsia="Calibri" w:hint="default"/>
        </w:rPr>
        <w:t>0</w:t>
      </w:r>
      <w:r>
        <w:rPr>
          <w:rFonts w:ascii="Calibri" w:hAnsi="Calibri" w:cs="Calibri" w:eastAsia="Calibri" w:hint="default"/>
          <w:spacing w:val="6"/>
        </w:rPr>
        <w:t> </w:t>
      </w:r>
      <w:r>
        <w:rPr/>
        <w:t>年</w:t>
      </w:r>
      <w:r>
        <w:rPr>
          <w:spacing w:val="-3"/>
        </w:rPr>
        <w:t>度</w:t>
      </w:r>
      <w:r>
        <w:rPr/>
        <w:t>利润分配的议案</w:t>
      </w:r>
      <w:r>
        <w:rPr>
          <w:spacing w:val="-120"/>
        </w:rPr>
        <w:t>》</w:t>
      </w:r>
      <w:r>
        <w:rPr>
          <w:spacing w:val="-140"/>
        </w:rPr>
        <w:t>、</w:t>
      </w:r>
      <w:r>
        <w:rPr/>
        <w:t>《关于公司</w:t>
      </w:r>
      <w:r>
        <w:rPr>
          <w:spacing w:val="-59"/>
        </w:rPr>
        <w:t> </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1</w:t>
      </w:r>
      <w:r>
        <w:rPr>
          <w:rFonts w:ascii="Calibri" w:hAnsi="Calibri" w:cs="Calibri" w:eastAsia="Calibri" w:hint="default"/>
        </w:rPr>
        <w:t>0</w:t>
      </w:r>
      <w:r>
        <w:rPr>
          <w:rFonts w:ascii="Calibri" w:hAnsi="Calibri" w:cs="Calibri" w:eastAsia="Calibri" w:hint="default"/>
        </w:rPr>
        <w:t> </w:t>
      </w:r>
      <w:r>
        <w:rPr/>
        <w:t>年度内部控制自我评价报告的议案</w:t>
      </w:r>
      <w:r>
        <w:rPr>
          <w:spacing w:val="-120"/>
        </w:rPr>
        <w:t>》</w:t>
      </w:r>
      <w:r>
        <w:rPr>
          <w:spacing w:val="-164"/>
        </w:rPr>
        <w:t>、</w:t>
      </w:r>
      <w:r>
        <w:rPr/>
        <w:t>《关于续聘会计师事务所的议案</w:t>
      </w:r>
      <w:r>
        <w:rPr>
          <w:spacing w:val="-120"/>
        </w:rPr>
        <w:t>》</w:t>
      </w:r>
      <w:r>
        <w:rPr>
          <w:spacing w:val="-164"/>
        </w:rPr>
        <w:t>、</w:t>
      </w:r>
      <w:r>
        <w:rPr/>
        <w:t>《关于修</w:t>
      </w:r>
      <w:r>
        <w:rPr/>
        <w:t> 改公司章程的议案</w:t>
      </w:r>
      <w:r>
        <w:rPr>
          <w:spacing w:val="-120"/>
        </w:rPr>
        <w:t>》</w:t>
      </w:r>
      <w:r>
        <w:rPr>
          <w:spacing w:val="-164"/>
        </w:rPr>
        <w:t>、</w:t>
      </w:r>
      <w:r>
        <w:rPr/>
        <w:t>《关于修改股东大会议事规则的议案</w:t>
      </w:r>
      <w:r>
        <w:rPr>
          <w:spacing w:val="-120"/>
        </w:rPr>
        <w:t>》</w:t>
      </w:r>
      <w:r>
        <w:rPr>
          <w:spacing w:val="-164"/>
        </w:rPr>
        <w:t>、</w:t>
      </w:r>
      <w:r>
        <w:rPr/>
        <w:t>《关于修改董事会议</w:t>
      </w:r>
    </w:p>
    <w:p>
      <w:pPr>
        <w:pStyle w:val="BodyText"/>
        <w:spacing w:line="456" w:lineRule="auto" w:before="86"/>
        <w:ind w:right="152"/>
        <w:jc w:val="both"/>
      </w:pPr>
      <w:r>
        <w:rPr/>
        <w:t>事规则的议案</w:t>
      </w:r>
      <w:r>
        <w:rPr>
          <w:spacing w:val="-120"/>
        </w:rPr>
        <w:t>》</w:t>
      </w:r>
      <w:r>
        <w:rPr>
          <w:spacing w:val="-164"/>
        </w:rPr>
        <w:t>、</w:t>
      </w:r>
      <w:r>
        <w:rPr/>
        <w:t>《关于修改对外投资管理制度的议案</w:t>
      </w:r>
      <w:r>
        <w:rPr>
          <w:spacing w:val="-120"/>
        </w:rPr>
        <w:t>》</w:t>
      </w:r>
      <w:r>
        <w:rPr>
          <w:spacing w:val="-164"/>
        </w:rPr>
        <w:t>、</w:t>
      </w:r>
      <w:r>
        <w:rPr/>
        <w:t>《关于制订累积投票制实</w:t>
      </w:r>
      <w:r>
        <w:rPr/>
        <w:t> </w:t>
      </w:r>
      <w:r>
        <w:rPr>
          <w:spacing w:val="-1"/>
        </w:rPr>
        <w:t>施</w:t>
      </w:r>
      <w:r>
        <w:rPr/>
        <w:t>细则的议案</w:t>
      </w:r>
      <w:r>
        <w:rPr>
          <w:spacing w:val="-120"/>
        </w:rPr>
        <w:t>》</w:t>
      </w:r>
      <w:r>
        <w:rPr>
          <w:spacing w:val="-164"/>
        </w:rPr>
        <w:t>、</w:t>
      </w:r>
      <w:r>
        <w:rPr/>
        <w:t>《关于制定重大信息内部报告制度的议案</w:t>
      </w:r>
      <w:r>
        <w:rPr>
          <w:spacing w:val="-120"/>
        </w:rPr>
        <w:t>》</w:t>
      </w:r>
      <w:r>
        <w:rPr>
          <w:spacing w:val="-164"/>
        </w:rPr>
        <w:t>、</w:t>
      </w:r>
      <w:r>
        <w:rPr/>
        <w:t>《关于制定投资者关</w:t>
      </w:r>
      <w:r>
        <w:rPr/>
        <w:t> 系管理制度的议案</w:t>
      </w:r>
      <w:r>
        <w:rPr>
          <w:spacing w:val="-120"/>
        </w:rPr>
        <w:t>》</w:t>
      </w:r>
      <w:r>
        <w:rPr>
          <w:spacing w:val="-164"/>
        </w:rPr>
        <w:t>、</w:t>
      </w:r>
      <w:r>
        <w:rPr/>
        <w:t>《关于制定信息披露管理制度的议案</w:t>
      </w:r>
      <w:r>
        <w:rPr>
          <w:spacing w:val="-120"/>
        </w:rPr>
        <w:t>》</w:t>
      </w:r>
      <w:r>
        <w:rPr>
          <w:spacing w:val="-164"/>
        </w:rPr>
        <w:t>、</w:t>
      </w:r>
      <w:r>
        <w:rPr/>
        <w:t>《关于制定内幕信息</w:t>
      </w:r>
      <w:r>
        <w:rPr/>
        <w:t> 知情人登记制度的议案</w:t>
      </w:r>
      <w:r>
        <w:rPr>
          <w:spacing w:val="-120"/>
        </w:rPr>
        <w:t>》</w:t>
      </w:r>
      <w:r>
        <w:rPr>
          <w:spacing w:val="-164"/>
        </w:rPr>
        <w:t>、</w:t>
      </w:r>
      <w:r>
        <w:rPr/>
        <w:t>《关于制定董事</w:t>
      </w:r>
      <w:r>
        <w:rPr>
          <w:spacing w:val="-44"/>
        </w:rPr>
        <w:t>、</w:t>
      </w:r>
      <w:r>
        <w:rPr/>
        <w:t>监事和高级管理人员所持本公司股份</w:t>
      </w:r>
      <w:r>
        <w:rPr/>
        <w:t> 及其变动管理制度的议案</w:t>
      </w:r>
      <w:r>
        <w:rPr>
          <w:spacing w:val="-120"/>
        </w:rPr>
        <w:t>》</w:t>
      </w:r>
      <w:r>
        <w:rPr>
          <w:spacing w:val="-207"/>
        </w:rPr>
        <w:t>、</w:t>
      </w:r>
      <w:r>
        <w:rPr/>
        <w:t>《关于制定防范控股股东及其他关联方占用公司资金</w:t>
      </w:r>
      <w:r>
        <w:rPr/>
        <w:t> 管理制度的议案</w:t>
      </w:r>
      <w:r>
        <w:rPr>
          <w:spacing w:val="-120"/>
        </w:rPr>
        <w:t>》</w:t>
      </w:r>
      <w:r>
        <w:rPr>
          <w:spacing w:val="-164"/>
        </w:rPr>
        <w:t>、</w:t>
      </w:r>
      <w:r>
        <w:rPr/>
        <w:t>《关于制定年度信息披露重大差错责任追究制度的议案</w:t>
      </w:r>
      <w:r>
        <w:rPr>
          <w:spacing w:val="-120"/>
        </w:rPr>
        <w:t>》</w:t>
      </w:r>
      <w:r>
        <w:rPr>
          <w:spacing w:val="-164"/>
        </w:rPr>
        <w:t>、</w:t>
      </w:r>
      <w:r>
        <w:rPr/>
        <w:t>《关</w:t>
      </w:r>
      <w:r>
        <w:rPr/>
        <w:t> 于调整公司组织架构的议案</w:t>
      </w:r>
      <w:r>
        <w:rPr>
          <w:spacing w:val="-120"/>
        </w:rPr>
        <w:t>》、</w:t>
      </w:r>
      <w:r>
        <w:rPr/>
        <w:t>《关于召开</w:t>
      </w:r>
      <w:r>
        <w:rPr>
          <w:spacing w:val="-60"/>
        </w:rPr>
        <w:t> </w:t>
      </w:r>
      <w:r>
        <w:rPr>
          <w:rFonts w:ascii="Calibri" w:hAnsi="Calibri" w:cs="Calibri" w:eastAsia="Calibri" w:hint="default"/>
        </w:rPr>
        <w:t>2</w:t>
      </w:r>
      <w:r>
        <w:rPr>
          <w:rFonts w:ascii="Calibri" w:hAnsi="Calibri" w:cs="Calibri" w:eastAsia="Calibri" w:hint="default"/>
          <w:spacing w:val="1"/>
        </w:rPr>
        <w:t>0</w:t>
      </w:r>
      <w:r>
        <w:rPr>
          <w:rFonts w:ascii="Calibri" w:hAnsi="Calibri" w:cs="Calibri" w:eastAsia="Calibri" w:hint="default"/>
          <w:spacing w:val="-2"/>
        </w:rPr>
        <w:t>1</w:t>
      </w:r>
      <w:r>
        <w:rPr>
          <w:rFonts w:ascii="Calibri" w:hAnsi="Calibri" w:cs="Calibri" w:eastAsia="Calibri" w:hint="default"/>
        </w:rPr>
        <w:t>0</w:t>
      </w:r>
      <w:r>
        <w:rPr>
          <w:rFonts w:ascii="Calibri" w:hAnsi="Calibri" w:cs="Calibri" w:eastAsia="Calibri" w:hint="default"/>
          <w:spacing w:val="7"/>
        </w:rPr>
        <w:t> </w:t>
      </w:r>
      <w:r>
        <w:rPr/>
        <w:t>年度股东大会的议案</w:t>
      </w:r>
      <w:r>
        <w:rPr>
          <w:spacing w:val="-120"/>
        </w:rPr>
        <w:t>》</w:t>
      </w:r>
      <w:r>
        <w:rPr/>
        <w:t>。</w:t>
      </w:r>
    </w:p>
    <w:p>
      <w:pPr>
        <w:pStyle w:val="Heading7"/>
        <w:spacing w:line="303" w:lineRule="exact"/>
        <w:ind w:right="0"/>
        <w:jc w:val="left"/>
        <w:rPr>
          <w:b w:val="0"/>
          <w:bCs w:val="0"/>
        </w:rPr>
      </w:pPr>
      <w:r>
        <w:rPr>
          <w:rFonts w:ascii="宋体" w:hAnsi="宋体" w:cs="宋体" w:eastAsia="宋体" w:hint="default"/>
        </w:rPr>
        <w:t>3</w:t>
      </w:r>
      <w:r>
        <w:rPr/>
        <w:t>、</w:t>
      </w:r>
      <w:r>
        <w:rPr>
          <w:spacing w:val="-59"/>
        </w:rPr>
        <w:t> </w:t>
      </w:r>
      <w:r>
        <w:rPr/>
        <w:t>第一届董事会第十一次会议</w:t>
      </w:r>
      <w:r>
        <w:rPr>
          <w:b w:val="0"/>
          <w:bCs w:val="0"/>
        </w:rPr>
      </w:r>
    </w:p>
    <w:p>
      <w:pPr>
        <w:spacing w:line="240" w:lineRule="auto" w:before="9"/>
        <w:rPr>
          <w:rFonts w:ascii="宋体" w:hAnsi="宋体" w:cs="宋体" w:eastAsia="宋体" w:hint="default"/>
          <w:b/>
          <w:bCs/>
          <w:sz w:val="21"/>
          <w:szCs w:val="21"/>
        </w:rPr>
      </w:pPr>
    </w:p>
    <w:p>
      <w:pPr>
        <w:pStyle w:val="BodyText"/>
        <w:spacing w:line="434" w:lineRule="auto"/>
        <w:ind w:right="151" w:firstLine="479"/>
        <w:jc w:val="both"/>
      </w:pPr>
      <w:r>
        <w:rPr/>
        <w:t>本次会议于</w:t>
      </w:r>
      <w:r>
        <w:rPr>
          <w:spacing w:val="-60"/>
        </w:rPr>
        <w:t> </w:t>
      </w:r>
      <w:r>
        <w:rPr>
          <w:rFonts w:ascii="Calibri" w:hAnsi="Calibri" w:cs="Calibri" w:eastAsia="Calibri" w:hint="default"/>
          <w:spacing w:val="-1"/>
        </w:rPr>
        <w:t>2011</w:t>
      </w:r>
      <w:r>
        <w:rPr>
          <w:rFonts w:ascii="Calibri" w:hAnsi="Calibri" w:cs="Calibri" w:eastAsia="Calibri" w:hint="default"/>
          <w:spacing w:val="7"/>
        </w:rPr>
        <w:t> </w:t>
      </w:r>
      <w:r>
        <w:rPr/>
        <w:t>年</w:t>
      </w:r>
      <w:r>
        <w:rPr>
          <w:spacing w:val="-60"/>
        </w:rPr>
        <w:t> </w:t>
      </w:r>
      <w:r>
        <w:rPr>
          <w:rFonts w:ascii="Calibri" w:hAnsi="Calibri" w:cs="Calibri" w:eastAsia="Calibri" w:hint="default"/>
        </w:rPr>
        <w:t>4</w:t>
      </w:r>
      <w:r>
        <w:rPr>
          <w:rFonts w:ascii="Calibri" w:hAnsi="Calibri" w:cs="Calibri" w:eastAsia="Calibri" w:hint="default"/>
          <w:spacing w:val="4"/>
        </w:rPr>
        <w:t> </w:t>
      </w:r>
      <w:r>
        <w:rPr/>
        <w:t>月</w:t>
      </w:r>
      <w:r>
        <w:rPr>
          <w:spacing w:val="-60"/>
        </w:rPr>
        <w:t> </w:t>
      </w:r>
      <w:r>
        <w:rPr>
          <w:rFonts w:ascii="Calibri" w:hAnsi="Calibri" w:cs="Calibri" w:eastAsia="Calibri" w:hint="default"/>
        </w:rPr>
        <w:t>23</w:t>
      </w:r>
      <w:r>
        <w:rPr>
          <w:rFonts w:ascii="Calibri" w:hAnsi="Calibri" w:cs="Calibri" w:eastAsia="Calibri" w:hint="default"/>
          <w:spacing w:val="6"/>
        </w:rPr>
        <w:t> </w:t>
      </w:r>
      <w:r>
        <w:rPr/>
        <w:t>日上午</w:t>
      </w:r>
      <w:r>
        <w:rPr>
          <w:spacing w:val="-60"/>
        </w:rPr>
        <w:t> </w:t>
      </w:r>
      <w:r>
        <w:rPr>
          <w:rFonts w:ascii="Calibri" w:hAnsi="Calibri" w:cs="Calibri" w:eastAsia="Calibri" w:hint="default"/>
        </w:rPr>
        <w:t>9</w:t>
      </w:r>
      <w:r>
        <w:rPr>
          <w:rFonts w:ascii="Calibri" w:hAnsi="Calibri" w:cs="Calibri" w:eastAsia="Calibri" w:hint="default"/>
          <w:spacing w:val="6"/>
        </w:rPr>
        <w:t> </w:t>
      </w:r>
      <w:r>
        <w:rPr>
          <w:spacing w:val="-6"/>
        </w:rPr>
        <w:t>点在公司会议室召开，会议应到董事五</w:t>
      </w:r>
      <w:r>
        <w:rPr/>
        <w:t> </w:t>
      </w:r>
      <w:r>
        <w:rPr>
          <w:spacing w:val="-3"/>
        </w:rPr>
        <w:t>名，实到五名，监事和相关高管人员列席了会议。会议以全票赞成表决结果审议</w:t>
      </w:r>
      <w:r>
        <w:rPr>
          <w:spacing w:val="-102"/>
        </w:rPr>
        <w:t> </w:t>
      </w:r>
      <w:r>
        <w:rPr>
          <w:spacing w:val="-102"/>
        </w:rPr>
      </w:r>
      <w:r>
        <w:rPr>
          <w:spacing w:val="-14"/>
        </w:rPr>
        <w:t>通过了：《关于公司</w:t>
      </w:r>
      <w:r>
        <w:rPr>
          <w:spacing w:val="-52"/>
        </w:rPr>
        <w:t> </w:t>
      </w:r>
      <w:r>
        <w:rPr>
          <w:rFonts w:ascii="Calibri" w:hAnsi="Calibri" w:cs="Calibri" w:eastAsia="Calibri" w:hint="default"/>
          <w:spacing w:val="-1"/>
        </w:rPr>
        <w:t>2011</w:t>
      </w:r>
      <w:r>
        <w:rPr>
          <w:rFonts w:ascii="Calibri" w:hAnsi="Calibri" w:cs="Calibri" w:eastAsia="Calibri" w:hint="default"/>
          <w:spacing w:val="16"/>
        </w:rPr>
        <w:t> </w:t>
      </w:r>
      <w:r>
        <w:rPr>
          <w:spacing w:val="-11"/>
        </w:rPr>
        <w:t>年第一季度报告的议案》。</w:t>
      </w:r>
    </w:p>
    <w:p>
      <w:pPr>
        <w:pStyle w:val="Heading7"/>
        <w:spacing w:line="240" w:lineRule="auto" w:before="16"/>
        <w:ind w:right="0"/>
        <w:jc w:val="left"/>
        <w:rPr>
          <w:b w:val="0"/>
          <w:bCs w:val="0"/>
        </w:rPr>
      </w:pPr>
      <w:r>
        <w:rPr>
          <w:rFonts w:ascii="宋体" w:hAnsi="宋体" w:cs="宋体" w:eastAsia="宋体" w:hint="default"/>
        </w:rPr>
        <w:t>4</w:t>
      </w:r>
      <w:r>
        <w:rPr/>
        <w:t>、</w:t>
      </w:r>
      <w:r>
        <w:rPr>
          <w:spacing w:val="-59"/>
        </w:rPr>
        <w:t> </w:t>
      </w:r>
      <w:r>
        <w:rPr/>
        <w:t>第一届董事会第十二次会议</w:t>
      </w:r>
      <w:r>
        <w:rPr>
          <w:b w:val="0"/>
          <w:bCs w:val="0"/>
        </w:rPr>
      </w:r>
    </w:p>
    <w:p>
      <w:pPr>
        <w:spacing w:line="240" w:lineRule="auto" w:before="9"/>
        <w:rPr>
          <w:rFonts w:ascii="宋体" w:hAnsi="宋体" w:cs="宋体" w:eastAsia="宋体" w:hint="default"/>
          <w:b/>
          <w:bCs/>
          <w:sz w:val="21"/>
          <w:szCs w:val="21"/>
        </w:rPr>
      </w:pPr>
    </w:p>
    <w:p>
      <w:pPr>
        <w:pStyle w:val="BodyText"/>
        <w:spacing w:line="434" w:lineRule="auto"/>
        <w:ind w:right="152" w:firstLine="479"/>
        <w:jc w:val="both"/>
      </w:pPr>
      <w:r>
        <w:rPr/>
        <w:t>本次会议于</w:t>
      </w:r>
      <w:r>
        <w:rPr>
          <w:spacing w:val="-60"/>
        </w:rPr>
        <w:t> </w:t>
      </w:r>
      <w:r>
        <w:rPr>
          <w:rFonts w:ascii="Calibri" w:hAnsi="Calibri" w:cs="Calibri" w:eastAsia="Calibri" w:hint="default"/>
          <w:spacing w:val="-1"/>
        </w:rPr>
        <w:t>2011</w:t>
      </w:r>
      <w:r>
        <w:rPr>
          <w:rFonts w:ascii="Calibri" w:hAnsi="Calibri" w:cs="Calibri" w:eastAsia="Calibri" w:hint="default"/>
          <w:spacing w:val="7"/>
        </w:rPr>
        <w:t> </w:t>
      </w:r>
      <w:r>
        <w:rPr/>
        <w:t>年</w:t>
      </w:r>
      <w:r>
        <w:rPr>
          <w:spacing w:val="-60"/>
        </w:rPr>
        <w:t> </w:t>
      </w:r>
      <w:r>
        <w:rPr>
          <w:rFonts w:ascii="Calibri" w:hAnsi="Calibri" w:cs="Calibri" w:eastAsia="Calibri" w:hint="default"/>
        </w:rPr>
        <w:t>8</w:t>
      </w:r>
      <w:r>
        <w:rPr>
          <w:rFonts w:ascii="Calibri" w:hAnsi="Calibri" w:cs="Calibri" w:eastAsia="Calibri" w:hint="default"/>
          <w:spacing w:val="4"/>
        </w:rPr>
        <w:t> </w:t>
      </w:r>
      <w:r>
        <w:rPr/>
        <w:t>月</w:t>
      </w:r>
      <w:r>
        <w:rPr>
          <w:spacing w:val="-60"/>
        </w:rPr>
        <w:t> </w:t>
      </w:r>
      <w:r>
        <w:rPr>
          <w:rFonts w:ascii="Calibri" w:hAnsi="Calibri" w:cs="Calibri" w:eastAsia="Calibri" w:hint="default"/>
        </w:rPr>
        <w:t>12</w:t>
      </w:r>
      <w:r>
        <w:rPr>
          <w:rFonts w:ascii="Calibri" w:hAnsi="Calibri" w:cs="Calibri" w:eastAsia="Calibri" w:hint="default"/>
          <w:spacing w:val="6"/>
        </w:rPr>
        <w:t> </w:t>
      </w:r>
      <w:r>
        <w:rPr/>
        <w:t>日上午</w:t>
      </w:r>
      <w:r>
        <w:rPr>
          <w:spacing w:val="-60"/>
        </w:rPr>
        <w:t> </w:t>
      </w:r>
      <w:r>
        <w:rPr>
          <w:rFonts w:ascii="Calibri" w:hAnsi="Calibri" w:cs="Calibri" w:eastAsia="Calibri" w:hint="default"/>
        </w:rPr>
        <w:t>9</w:t>
      </w:r>
      <w:r>
        <w:rPr>
          <w:rFonts w:ascii="Calibri" w:hAnsi="Calibri" w:cs="Calibri" w:eastAsia="Calibri" w:hint="default"/>
          <w:spacing w:val="6"/>
        </w:rPr>
        <w:t> </w:t>
      </w:r>
      <w:r>
        <w:rPr>
          <w:spacing w:val="-6"/>
        </w:rPr>
        <w:t>点在公司会议室召开，会议应到董事五</w:t>
      </w:r>
      <w:r>
        <w:rPr/>
        <w:t> </w:t>
      </w:r>
      <w:r>
        <w:rPr>
          <w:spacing w:val="-3"/>
        </w:rPr>
        <w:t>名，实到五名，监事和相关高管人员列席了会议。会议以全票赞成表决结果审议</w:t>
      </w:r>
      <w:r>
        <w:rPr>
          <w:spacing w:val="-102"/>
        </w:rPr>
        <w:t> </w:t>
      </w:r>
      <w:r>
        <w:rPr>
          <w:spacing w:val="-102"/>
        </w:rPr>
      </w:r>
      <w:r>
        <w:rPr>
          <w:spacing w:val="-19"/>
        </w:rPr>
        <w:t>通过了：《关于公司</w:t>
      </w:r>
      <w:r>
        <w:rPr>
          <w:spacing w:val="-50"/>
        </w:rPr>
        <w:t> </w:t>
      </w:r>
      <w:r>
        <w:rPr>
          <w:rFonts w:ascii="Calibri" w:hAnsi="Calibri" w:cs="Calibri" w:eastAsia="Calibri" w:hint="default"/>
          <w:spacing w:val="-1"/>
        </w:rPr>
        <w:t>2011</w:t>
      </w:r>
      <w:r>
        <w:rPr>
          <w:rFonts w:ascii="Calibri" w:hAnsi="Calibri" w:cs="Calibri" w:eastAsia="Calibri" w:hint="default"/>
          <w:spacing w:val="16"/>
        </w:rPr>
        <w:t> </w:t>
      </w:r>
      <w:r>
        <w:rPr>
          <w:spacing w:val="-12"/>
        </w:rPr>
        <w:t>年半年度报告及其摘要的议案》、《关于聘任公司财务总</w:t>
      </w:r>
    </w:p>
    <w:p>
      <w:pPr>
        <w:pStyle w:val="BodyText"/>
        <w:spacing w:line="240" w:lineRule="auto" w:before="15"/>
        <w:ind w:right="0"/>
        <w:jc w:val="both"/>
      </w:pPr>
      <w:r>
        <w:rPr/>
        <w:t>监及证券事务代表的议案</w:t>
      </w:r>
      <w:r>
        <w:rPr>
          <w:spacing w:val="-120"/>
        </w:rPr>
        <w:t>》、</w:t>
      </w:r>
      <w:r>
        <w:rPr/>
        <w:t>《关于组织架构调整的议案</w:t>
      </w:r>
      <w:r>
        <w:rPr>
          <w:spacing w:val="-120"/>
        </w:rPr>
        <w:t>》</w:t>
      </w:r>
      <w:r>
        <w:rPr/>
        <w:t>。</w:t>
      </w:r>
    </w:p>
    <w:p>
      <w:pPr>
        <w:spacing w:after="0" w:line="240" w:lineRule="auto"/>
        <w:jc w:val="both"/>
        <w:sectPr>
          <w:footerReference w:type="default" r:id="rId81"/>
          <w:pgSz w:w="11910" w:h="16850"/>
          <w:pgMar w:footer="1195" w:header="852" w:top="1480" w:bottom="1380" w:left="1660" w:right="1640"/>
          <w:pgNumType w:start="71"/>
        </w:sectPr>
      </w:pPr>
    </w:p>
    <w:p>
      <w:pPr>
        <w:spacing w:line="240" w:lineRule="auto" w:before="11"/>
        <w:rPr>
          <w:rFonts w:ascii="宋体" w:hAnsi="宋体" w:cs="宋体" w:eastAsia="宋体" w:hint="default"/>
          <w:sz w:val="10"/>
          <w:szCs w:val="10"/>
        </w:rPr>
      </w:pPr>
    </w:p>
    <w:p>
      <w:pPr>
        <w:pStyle w:val="Heading7"/>
        <w:spacing w:line="240" w:lineRule="auto" w:before="26"/>
        <w:ind w:right="88"/>
        <w:jc w:val="left"/>
        <w:rPr>
          <w:b w:val="0"/>
          <w:bCs w:val="0"/>
        </w:rPr>
      </w:pPr>
      <w:r>
        <w:rPr>
          <w:rFonts w:ascii="宋体" w:hAnsi="宋体" w:cs="宋体" w:eastAsia="宋体" w:hint="default"/>
        </w:rPr>
        <w:t>5</w:t>
      </w:r>
      <w:r>
        <w:rPr/>
        <w:t>、</w:t>
      </w:r>
      <w:r>
        <w:rPr>
          <w:spacing w:val="-59"/>
        </w:rPr>
        <w:t> </w:t>
      </w:r>
      <w:r>
        <w:rPr/>
        <w:t>第一届董事会第十三次会议</w:t>
      </w:r>
      <w:r>
        <w:rPr>
          <w:b w:val="0"/>
          <w:bCs w:val="0"/>
        </w:rPr>
      </w:r>
    </w:p>
    <w:p>
      <w:pPr>
        <w:spacing w:line="240" w:lineRule="auto" w:before="9"/>
        <w:rPr>
          <w:rFonts w:ascii="宋体" w:hAnsi="宋体" w:cs="宋体" w:eastAsia="宋体" w:hint="default"/>
          <w:b/>
          <w:bCs/>
          <w:sz w:val="21"/>
          <w:szCs w:val="21"/>
        </w:rPr>
      </w:pPr>
    </w:p>
    <w:p>
      <w:pPr>
        <w:pStyle w:val="BodyText"/>
        <w:spacing w:line="415" w:lineRule="auto"/>
        <w:ind w:right="187" w:firstLine="479"/>
        <w:jc w:val="left"/>
      </w:pPr>
      <w:r>
        <w:rPr/>
        <w:t>本次会议于</w:t>
      </w:r>
      <w:r>
        <w:rPr>
          <w:spacing w:val="-60"/>
        </w:rPr>
        <w:t> </w:t>
      </w:r>
      <w:r>
        <w:rPr>
          <w:rFonts w:ascii="Calibri" w:hAnsi="Calibri" w:cs="Calibri" w:eastAsia="Calibri" w:hint="default"/>
          <w:spacing w:val="-1"/>
        </w:rPr>
        <w:t>2011</w:t>
      </w:r>
      <w:r>
        <w:rPr>
          <w:rFonts w:ascii="Calibri" w:hAnsi="Calibri" w:cs="Calibri" w:eastAsia="Calibri" w:hint="default"/>
          <w:spacing w:val="8"/>
        </w:rPr>
        <w:t> </w:t>
      </w:r>
      <w:r>
        <w:rPr/>
        <w:t>年</w:t>
      </w:r>
      <w:r>
        <w:rPr>
          <w:spacing w:val="-60"/>
        </w:rPr>
        <w:t> </w:t>
      </w:r>
      <w:r>
        <w:rPr>
          <w:rFonts w:ascii="Calibri" w:hAnsi="Calibri" w:cs="Calibri" w:eastAsia="Calibri" w:hint="default"/>
        </w:rPr>
        <w:t>10</w:t>
      </w:r>
      <w:r>
        <w:rPr>
          <w:rFonts w:ascii="Calibri" w:hAnsi="Calibri" w:cs="Calibri" w:eastAsia="Calibri" w:hint="default"/>
          <w:spacing w:val="4"/>
        </w:rPr>
        <w:t> </w:t>
      </w:r>
      <w:r>
        <w:rPr/>
        <w:t>月</w:t>
      </w:r>
      <w:r>
        <w:rPr>
          <w:spacing w:val="-60"/>
        </w:rPr>
        <w:t> </w:t>
      </w:r>
      <w:r>
        <w:rPr>
          <w:rFonts w:ascii="Calibri" w:hAnsi="Calibri" w:cs="Calibri" w:eastAsia="Calibri" w:hint="default"/>
        </w:rPr>
        <w:t>21</w:t>
      </w:r>
      <w:r>
        <w:rPr>
          <w:rFonts w:ascii="Calibri" w:hAnsi="Calibri" w:cs="Calibri" w:eastAsia="Calibri" w:hint="default"/>
          <w:spacing w:val="6"/>
        </w:rPr>
        <w:t> </w:t>
      </w:r>
      <w:r>
        <w:rPr/>
        <w:t>日下午</w:t>
      </w:r>
      <w:r>
        <w:rPr>
          <w:spacing w:val="-60"/>
        </w:rPr>
        <w:t> </w:t>
      </w:r>
      <w:r>
        <w:rPr>
          <w:rFonts w:ascii="Calibri" w:hAnsi="Calibri" w:cs="Calibri" w:eastAsia="Calibri" w:hint="default"/>
        </w:rPr>
        <w:t>14</w:t>
      </w:r>
      <w:r>
        <w:rPr>
          <w:rFonts w:ascii="Calibri" w:hAnsi="Calibri" w:cs="Calibri" w:eastAsia="Calibri" w:hint="default"/>
          <w:spacing w:val="6"/>
        </w:rPr>
        <w:t> </w:t>
      </w:r>
      <w:r>
        <w:rPr>
          <w:spacing w:val="-7"/>
        </w:rPr>
        <w:t>点在公司会议室召开，会议应到董事</w:t>
      </w:r>
      <w:r>
        <w:rPr/>
        <w:t> </w:t>
      </w:r>
      <w:r>
        <w:rPr>
          <w:spacing w:val="-3"/>
        </w:rPr>
        <w:t>五名，实到五名，监事和相关高管人员列席了会议。会议以全票赞成表决结果审</w:t>
      </w:r>
    </w:p>
    <w:p>
      <w:pPr>
        <w:pStyle w:val="BodyText"/>
        <w:spacing w:line="434" w:lineRule="auto" w:before="108"/>
        <w:ind w:right="185"/>
        <w:jc w:val="both"/>
      </w:pPr>
      <w:r>
        <w:rPr/>
        <w:t>议通过了</w:t>
      </w:r>
      <w:r>
        <w:rPr>
          <w:spacing w:val="-166"/>
        </w:rPr>
        <w:t>：</w:t>
      </w:r>
      <w:r>
        <w:rPr/>
        <w:t>《关于公司</w:t>
      </w:r>
      <w:r>
        <w:rPr>
          <w:spacing w:val="-60"/>
        </w:rPr>
        <w:t> </w:t>
      </w:r>
      <w:r>
        <w:rPr>
          <w:rFonts w:ascii="Calibri" w:hAnsi="Calibri" w:cs="Calibri" w:eastAsia="Calibri" w:hint="default"/>
          <w:spacing w:val="-2"/>
        </w:rPr>
        <w:t>2</w:t>
      </w:r>
      <w:r>
        <w:rPr>
          <w:rFonts w:ascii="Calibri" w:hAnsi="Calibri" w:cs="Calibri" w:eastAsia="Calibri" w:hint="default"/>
        </w:rPr>
        <w:t>0</w:t>
      </w:r>
      <w:r>
        <w:rPr>
          <w:rFonts w:ascii="Calibri" w:hAnsi="Calibri" w:cs="Calibri" w:eastAsia="Calibri" w:hint="default"/>
          <w:spacing w:val="1"/>
        </w:rPr>
        <w:t>1</w:t>
      </w:r>
      <w:r>
        <w:rPr>
          <w:rFonts w:ascii="Calibri" w:hAnsi="Calibri" w:cs="Calibri" w:eastAsia="Calibri" w:hint="default"/>
        </w:rPr>
        <w:t>1</w:t>
      </w:r>
      <w:r>
        <w:rPr>
          <w:rFonts w:ascii="Calibri" w:hAnsi="Calibri" w:cs="Calibri" w:eastAsia="Calibri" w:hint="default"/>
          <w:spacing w:val="6"/>
        </w:rPr>
        <w:t> </w:t>
      </w:r>
      <w:r>
        <w:rPr/>
        <w:t>年第三季度报告</w:t>
      </w:r>
      <w:r>
        <w:rPr>
          <w:spacing w:val="-3"/>
        </w:rPr>
        <w:t>的</w:t>
      </w:r>
      <w:r>
        <w:rPr/>
        <w:t>议案</w:t>
      </w:r>
      <w:r>
        <w:rPr>
          <w:spacing w:val="-120"/>
        </w:rPr>
        <w:t>》</w:t>
      </w:r>
      <w:r>
        <w:rPr>
          <w:spacing w:val="-166"/>
        </w:rPr>
        <w:t>、</w:t>
      </w:r>
      <w:r>
        <w:rPr/>
        <w:t>《关于制定突发事件管理制</w:t>
      </w:r>
      <w:r>
        <w:rPr/>
        <w:t> 度的议案</w:t>
      </w:r>
      <w:r>
        <w:rPr>
          <w:spacing w:val="-120"/>
        </w:rPr>
        <w:t>》</w:t>
      </w:r>
      <w:r>
        <w:rPr>
          <w:spacing w:val="-164"/>
        </w:rPr>
        <w:t>、</w:t>
      </w:r>
      <w:r>
        <w:rPr/>
        <w:t>《关于制定接待特定对象调研采访等相关活动管理规定的议案</w:t>
      </w:r>
      <w:r>
        <w:rPr>
          <w:spacing w:val="-120"/>
        </w:rPr>
        <w:t>》</w:t>
      </w:r>
      <w:r>
        <w:rPr>
          <w:spacing w:val="-164"/>
        </w:rPr>
        <w:t>、</w:t>
      </w:r>
      <w:r>
        <w:rPr/>
        <w:t>《关</w:t>
      </w:r>
      <w:r>
        <w:rPr/>
        <w:t> </w:t>
      </w:r>
      <w:r>
        <w:rPr>
          <w:spacing w:val="4"/>
        </w:rPr>
        <w:t>于制定对外报送信息</w:t>
      </w:r>
      <w:r>
        <w:rPr>
          <w:spacing w:val="2"/>
        </w:rPr>
        <w:t>管</w:t>
      </w:r>
      <w:r>
        <w:rPr>
          <w:spacing w:val="4"/>
        </w:rPr>
        <w:t>理制度的议案</w:t>
      </w:r>
      <w:r>
        <w:rPr>
          <w:spacing w:val="-116"/>
        </w:rPr>
        <w:t>》、</w:t>
      </w:r>
      <w:r>
        <w:rPr>
          <w:spacing w:val="4"/>
        </w:rPr>
        <w:t>《关</w:t>
      </w:r>
      <w:r>
        <w:rPr>
          <w:spacing w:val="2"/>
        </w:rPr>
        <w:t>于</w:t>
      </w:r>
      <w:r>
        <w:rPr>
          <w:spacing w:val="4"/>
        </w:rPr>
        <w:t>修改募集资金使用管</w:t>
      </w:r>
      <w:r>
        <w:rPr>
          <w:spacing w:val="2"/>
        </w:rPr>
        <w:t>理</w:t>
      </w:r>
      <w:r>
        <w:rPr>
          <w:spacing w:val="4"/>
        </w:rPr>
        <w:t>制度的议</w:t>
      </w:r>
      <w:r>
        <w:rPr/>
      </w:r>
    </w:p>
    <w:p>
      <w:pPr>
        <w:pStyle w:val="BodyText"/>
        <w:spacing w:line="456" w:lineRule="auto" w:before="89"/>
        <w:ind w:right="192"/>
        <w:jc w:val="both"/>
      </w:pPr>
      <w:r>
        <w:rPr/>
        <w:t>案</w:t>
      </w:r>
      <w:r>
        <w:rPr>
          <w:spacing w:val="-120"/>
        </w:rPr>
        <w:t>》</w:t>
      </w:r>
      <w:r>
        <w:rPr>
          <w:spacing w:val="-164"/>
        </w:rPr>
        <w:t>、</w:t>
      </w:r>
      <w:r>
        <w:rPr/>
        <w:t>《关于使用部分超募资金投资设立合资公司的议案</w:t>
      </w:r>
      <w:r>
        <w:rPr>
          <w:spacing w:val="-120"/>
        </w:rPr>
        <w:t>》</w:t>
      </w:r>
      <w:r>
        <w:rPr>
          <w:spacing w:val="-164"/>
        </w:rPr>
        <w:t>、</w:t>
      </w:r>
      <w:r>
        <w:rPr/>
        <w:t>《关于向招商银行广州</w:t>
      </w:r>
      <w:r>
        <w:rPr/>
        <w:t> 黄埔大道支行申请综合授信额度的议案</w:t>
      </w:r>
      <w:r>
        <w:rPr>
          <w:spacing w:val="-120"/>
        </w:rPr>
        <w:t>》</w:t>
      </w:r>
      <w:r>
        <w:rPr/>
        <w:t>。</w:t>
      </w:r>
    </w:p>
    <w:p>
      <w:pPr>
        <w:pStyle w:val="Heading7"/>
        <w:spacing w:line="240" w:lineRule="auto" w:before="65"/>
        <w:ind w:right="88"/>
        <w:jc w:val="left"/>
        <w:rPr>
          <w:b w:val="0"/>
          <w:bCs w:val="0"/>
        </w:rPr>
      </w:pPr>
      <w:r>
        <w:rPr>
          <w:rFonts w:ascii="宋体" w:hAnsi="宋体" w:cs="宋体" w:eastAsia="宋体" w:hint="default"/>
        </w:rPr>
        <w:t>6</w:t>
      </w:r>
      <w:r>
        <w:rPr/>
        <w:t>、</w:t>
      </w:r>
      <w:r>
        <w:rPr>
          <w:spacing w:val="-59"/>
        </w:rPr>
        <w:t> </w:t>
      </w:r>
      <w:r>
        <w:rPr/>
        <w:t>第一届董事会第十四次会议</w:t>
      </w:r>
      <w:r>
        <w:rPr>
          <w:b w:val="0"/>
          <w:bCs w:val="0"/>
        </w:rPr>
      </w:r>
    </w:p>
    <w:p>
      <w:pPr>
        <w:spacing w:line="240" w:lineRule="auto" w:before="9"/>
        <w:rPr>
          <w:rFonts w:ascii="宋体" w:hAnsi="宋体" w:cs="宋体" w:eastAsia="宋体" w:hint="default"/>
          <w:b/>
          <w:bCs/>
          <w:sz w:val="21"/>
          <w:szCs w:val="21"/>
        </w:rPr>
      </w:pPr>
    </w:p>
    <w:p>
      <w:pPr>
        <w:pStyle w:val="BodyText"/>
        <w:spacing w:line="415" w:lineRule="auto"/>
        <w:ind w:right="179" w:firstLine="479"/>
        <w:jc w:val="left"/>
      </w:pPr>
      <w:r>
        <w:rPr/>
        <w:t>第一届董事会第十四次会议于</w:t>
      </w:r>
      <w:r>
        <w:rPr>
          <w:spacing w:val="-73"/>
        </w:rPr>
        <w:t> </w:t>
      </w:r>
      <w:r>
        <w:rPr>
          <w:rFonts w:ascii="Calibri" w:hAnsi="Calibri" w:cs="Calibri" w:eastAsia="Calibri" w:hint="default"/>
        </w:rPr>
        <w:t>2011</w:t>
      </w:r>
      <w:r>
        <w:rPr>
          <w:rFonts w:ascii="Calibri" w:hAnsi="Calibri" w:cs="Calibri" w:eastAsia="Calibri" w:hint="default"/>
          <w:spacing w:val="-9"/>
        </w:rPr>
        <w:t> </w:t>
      </w:r>
      <w:r>
        <w:rPr/>
        <w:t>年</w:t>
      </w:r>
      <w:r>
        <w:rPr>
          <w:spacing w:val="-73"/>
        </w:rPr>
        <w:t> </w:t>
      </w:r>
      <w:r>
        <w:rPr>
          <w:rFonts w:ascii="Calibri" w:hAnsi="Calibri" w:cs="Calibri" w:eastAsia="Calibri" w:hint="default"/>
        </w:rPr>
        <w:t>12</w:t>
      </w:r>
      <w:r>
        <w:rPr>
          <w:rFonts w:ascii="Calibri" w:hAnsi="Calibri" w:cs="Calibri" w:eastAsia="Calibri" w:hint="default"/>
          <w:spacing w:val="-7"/>
        </w:rPr>
        <w:t> </w:t>
      </w:r>
      <w:r>
        <w:rPr/>
        <w:t>月</w:t>
      </w:r>
      <w:r>
        <w:rPr>
          <w:spacing w:val="-73"/>
        </w:rPr>
        <w:t> </w:t>
      </w:r>
      <w:r>
        <w:rPr>
          <w:rFonts w:ascii="Calibri" w:hAnsi="Calibri" w:cs="Calibri" w:eastAsia="Calibri" w:hint="default"/>
        </w:rPr>
        <w:t>16</w:t>
      </w:r>
      <w:r>
        <w:rPr>
          <w:rFonts w:ascii="Calibri" w:hAnsi="Calibri" w:cs="Calibri" w:eastAsia="Calibri" w:hint="default"/>
          <w:spacing w:val="-9"/>
        </w:rPr>
        <w:t> </w:t>
      </w:r>
      <w:r>
        <w:rPr/>
        <w:t>日上午</w:t>
      </w:r>
      <w:r>
        <w:rPr>
          <w:spacing w:val="-73"/>
        </w:rPr>
        <w:t> </w:t>
      </w:r>
      <w:r>
        <w:rPr>
          <w:rFonts w:ascii="Calibri" w:hAnsi="Calibri" w:cs="Calibri" w:eastAsia="Calibri" w:hint="default"/>
        </w:rPr>
        <w:t>10</w:t>
      </w:r>
      <w:r>
        <w:rPr>
          <w:rFonts w:ascii="Calibri" w:hAnsi="Calibri" w:cs="Calibri" w:eastAsia="Calibri" w:hint="default"/>
          <w:spacing w:val="-7"/>
        </w:rPr>
        <w:t> </w:t>
      </w:r>
      <w:r>
        <w:rPr/>
        <w:t>点在公司会议室召 </w:t>
      </w:r>
      <w:r>
        <w:rPr>
          <w:spacing w:val="-3"/>
        </w:rPr>
        <w:t>开，会议应到董事五名，实到五名，监事和相关高管人员列席了会议。会议以全</w:t>
      </w:r>
    </w:p>
    <w:p>
      <w:pPr>
        <w:pStyle w:val="BodyText"/>
        <w:spacing w:line="456" w:lineRule="auto" w:before="108"/>
        <w:ind w:right="192"/>
        <w:jc w:val="both"/>
      </w:pPr>
      <w:r>
        <w:rPr>
          <w:spacing w:val="-3"/>
        </w:rPr>
        <w:t>票赞成表决结果审议通过了《关于控股子公司广东安居宝智能控制系统有限公司</w:t>
      </w:r>
      <w:r>
        <w:rPr>
          <w:spacing w:val="-101"/>
        </w:rPr>
        <w:t> </w:t>
      </w:r>
      <w:r>
        <w:rPr>
          <w:spacing w:val="-101"/>
        </w:rPr>
      </w:r>
      <w:r>
        <w:rPr>
          <w:spacing w:val="-10"/>
        </w:rPr>
        <w:t>向股东广州市高堡仕智能科技有限公司收购资产的议案》、《关于控股子公司广东</w:t>
      </w:r>
      <w:r>
        <w:rPr>
          <w:spacing w:val="-88"/>
        </w:rPr>
        <w:t> </w:t>
      </w:r>
      <w:r>
        <w:rPr>
          <w:spacing w:val="-88"/>
        </w:rPr>
      </w:r>
      <w:r>
        <w:rPr>
          <w:spacing w:val="-10"/>
        </w:rPr>
        <w:t>安居宝智能控制系统有限公司变更经营范围的议案》、《关于加强广东安居宝数码</w:t>
      </w:r>
      <w:r>
        <w:rPr>
          <w:spacing w:val="-87"/>
        </w:rPr>
        <w:t> </w:t>
      </w:r>
      <w:r>
        <w:rPr>
          <w:spacing w:val="-87"/>
        </w:rPr>
      </w:r>
      <w:r>
        <w:rPr>
          <w:spacing w:val="-10"/>
        </w:rPr>
        <w:t>科技股份有限公司治理专项活动的议案》、《关于制定广东安居宝数码科技股份有</w:t>
      </w:r>
      <w:r>
        <w:rPr>
          <w:spacing w:val="-87"/>
        </w:rPr>
        <w:t> </w:t>
      </w:r>
      <w:r>
        <w:rPr>
          <w:spacing w:val="-87"/>
        </w:rPr>
      </w:r>
      <w:r>
        <w:rPr>
          <w:spacing w:val="-10"/>
        </w:rPr>
        <w:t>限公司子公司管理制度的议案》、《关于修订广东安居宝数码科技股份有限公司内</w:t>
      </w:r>
      <w:r>
        <w:rPr>
          <w:spacing w:val="-87"/>
        </w:rPr>
        <w:t> </w:t>
      </w:r>
      <w:r>
        <w:rPr>
          <w:spacing w:val="-87"/>
        </w:rPr>
      </w:r>
      <w:r>
        <w:rPr>
          <w:spacing w:val="-8"/>
        </w:rPr>
        <w:t>幕信息知情人管理制度的议案》。</w:t>
      </w:r>
    </w:p>
    <w:p>
      <w:pPr>
        <w:pStyle w:val="Heading6"/>
        <w:spacing w:line="240" w:lineRule="auto" w:before="136"/>
        <w:ind w:left="620" w:right="88"/>
        <w:jc w:val="left"/>
      </w:pPr>
      <w:r>
        <w:rPr/>
        <w:t>四、</w:t>
      </w:r>
      <w:r>
        <w:rPr>
          <w:spacing w:val="-52"/>
        </w:rPr>
        <w:t> </w:t>
      </w:r>
      <w:r>
        <w:rPr/>
        <w:t>董事会下设委员会工作总结情况</w:t>
      </w:r>
    </w:p>
    <w:p>
      <w:pPr>
        <w:spacing w:line="240" w:lineRule="auto" w:before="9"/>
        <w:rPr>
          <w:rFonts w:ascii="黑体" w:hAnsi="黑体" w:cs="黑体" w:eastAsia="黑体" w:hint="default"/>
          <w:sz w:val="27"/>
          <w:szCs w:val="27"/>
        </w:rPr>
      </w:pPr>
    </w:p>
    <w:p>
      <w:pPr>
        <w:pStyle w:val="BodyText"/>
        <w:spacing w:line="456" w:lineRule="auto"/>
        <w:ind w:right="88" w:firstLine="479"/>
        <w:jc w:val="left"/>
      </w:pPr>
      <w:r>
        <w:rPr>
          <w:spacing w:val="-3"/>
        </w:rPr>
        <w:t>司董事会下设战略委员会、审计委员会、提名委员会、薪酬与考核委员会等</w:t>
      </w:r>
      <w:r>
        <w:rPr/>
        <w:t> </w:t>
      </w:r>
      <w:r>
        <w:rPr>
          <w:spacing w:val="-3"/>
        </w:rPr>
        <w:t>四个专门委员会。各专门委员会依据公司章程及董事会所制定各专门委员会议事</w:t>
      </w:r>
      <w:r>
        <w:rPr>
          <w:spacing w:val="-102"/>
        </w:rPr>
        <w:t> </w:t>
      </w:r>
      <w:r>
        <w:rPr>
          <w:spacing w:val="-102"/>
        </w:rPr>
      </w:r>
      <w:r>
        <w:rPr/>
        <w:t>规则行使职权，就专业性事项进行研究，提出意见及建议，供董事会决策参考、 促进公司规范化运作和科学管理。</w:t>
      </w:r>
    </w:p>
    <w:p>
      <w:pPr>
        <w:pStyle w:val="Heading7"/>
        <w:spacing w:line="240" w:lineRule="auto" w:before="67"/>
        <w:ind w:right="88"/>
        <w:jc w:val="left"/>
        <w:rPr>
          <w:b w:val="0"/>
          <w:bCs w:val="0"/>
        </w:rPr>
      </w:pPr>
      <w:r>
        <w:rPr>
          <w:rFonts w:ascii="宋体" w:hAnsi="宋体" w:cs="宋体" w:eastAsia="宋体" w:hint="default"/>
        </w:rPr>
        <w:t>1</w:t>
      </w:r>
      <w:r>
        <w:rPr/>
        <w:t>、</w:t>
      </w:r>
      <w:r>
        <w:rPr>
          <w:spacing w:val="-58"/>
        </w:rPr>
        <w:t> </w:t>
      </w:r>
      <w:r>
        <w:rPr/>
        <w:t>战略委员会履职情况</w:t>
      </w:r>
      <w:r>
        <w:rPr>
          <w:b w:val="0"/>
          <w:bCs w:val="0"/>
        </w:rPr>
      </w:r>
    </w:p>
    <w:p>
      <w:pPr>
        <w:spacing w:after="0" w:line="240" w:lineRule="auto"/>
        <w:jc w:val="left"/>
        <w:sectPr>
          <w:pgSz w:w="11910" w:h="16850"/>
          <w:pgMar w:header="852" w:footer="1195" w:top="1480" w:bottom="1380" w:left="1660" w:right="1600"/>
        </w:sectPr>
      </w:pPr>
    </w:p>
    <w:p>
      <w:pPr>
        <w:spacing w:line="240" w:lineRule="auto" w:before="11"/>
        <w:rPr>
          <w:rFonts w:ascii="宋体" w:hAnsi="宋体" w:cs="宋体" w:eastAsia="宋体" w:hint="default"/>
          <w:b/>
          <w:bCs/>
          <w:sz w:val="10"/>
          <w:szCs w:val="10"/>
        </w:rPr>
      </w:pPr>
    </w:p>
    <w:p>
      <w:pPr>
        <w:pStyle w:val="BodyText"/>
        <w:spacing w:line="456" w:lineRule="auto" w:before="26"/>
        <w:ind w:right="231" w:firstLine="479"/>
        <w:jc w:val="both"/>
      </w:pPr>
      <w:r>
        <w:rPr>
          <w:spacing w:val="-3"/>
        </w:rPr>
        <w:t>报告期内，公司战略委员会勤勉尽责地履行职责，就公司中长期战略规划及</w:t>
      </w:r>
      <w:r>
        <w:rPr/>
        <w:t> 对外投资等事项向董事会提出了建议。</w:t>
      </w:r>
    </w:p>
    <w:p>
      <w:pPr>
        <w:pStyle w:val="Heading7"/>
        <w:spacing w:line="240" w:lineRule="auto" w:before="67"/>
        <w:ind w:right="101"/>
        <w:jc w:val="left"/>
        <w:rPr>
          <w:b w:val="0"/>
          <w:bCs w:val="0"/>
        </w:rPr>
      </w:pPr>
      <w:r>
        <w:rPr>
          <w:rFonts w:ascii="宋体" w:hAnsi="宋体" w:cs="宋体" w:eastAsia="宋体" w:hint="default"/>
        </w:rPr>
        <w:t>2</w:t>
      </w:r>
      <w:r>
        <w:rPr/>
        <w:t>、</w:t>
      </w:r>
      <w:r>
        <w:rPr>
          <w:spacing w:val="-58"/>
        </w:rPr>
        <w:t> </w:t>
      </w:r>
      <w:r>
        <w:rPr/>
        <w:t>审计委员会履职情况</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right="231" w:firstLine="479"/>
        <w:jc w:val="both"/>
      </w:pPr>
      <w:r>
        <w:rPr/>
        <w:t>在公司 </w:t>
      </w:r>
      <w:r>
        <w:rPr>
          <w:rFonts w:ascii="宋体" w:hAnsi="宋体" w:cs="宋体" w:eastAsia="宋体" w:hint="default"/>
        </w:rPr>
        <w:t>2011</w:t>
      </w:r>
      <w:r>
        <w:rPr>
          <w:rFonts w:ascii="宋体" w:hAnsi="宋体" w:cs="宋体" w:eastAsia="宋体" w:hint="default"/>
          <w:spacing w:val="-87"/>
        </w:rPr>
        <w:t> </w:t>
      </w:r>
      <w:r>
        <w:rPr/>
        <w:t>年一季报、半年报、三季报及年度财务报告编制及审计过程中 </w:t>
      </w:r>
      <w:r>
        <w:rPr>
          <w:spacing w:val="-3"/>
        </w:rPr>
        <w:t>公司董事会审计委员会勤勉尽责，并根据中国证监会、深圳证券交易所有关规定</w:t>
      </w:r>
      <w:r>
        <w:rPr>
          <w:spacing w:val="-101"/>
        </w:rPr>
        <w:t> </w:t>
      </w:r>
      <w:r>
        <w:rPr>
          <w:spacing w:val="-101"/>
        </w:rPr>
      </w:r>
      <w:r>
        <w:rPr/>
        <w:t>及《董事会审计委员会工作细则》等要求，认真履行了监督、核查职责。</w:t>
      </w:r>
    </w:p>
    <w:p>
      <w:pPr>
        <w:spacing w:line="456" w:lineRule="auto" w:before="68"/>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w:t>
      </w:r>
      <w:r>
        <w:rPr>
          <w:rFonts w:ascii="宋体" w:hAnsi="宋体" w:cs="宋体" w:eastAsia="宋体" w:hint="default"/>
          <w:b/>
          <w:bCs/>
          <w:spacing w:val="-57"/>
          <w:sz w:val="24"/>
          <w:szCs w:val="24"/>
        </w:rPr>
        <w:t> </w:t>
      </w:r>
      <w:r>
        <w:rPr>
          <w:rFonts w:ascii="宋体" w:hAnsi="宋体" w:cs="宋体" w:eastAsia="宋体" w:hint="default"/>
          <w:b/>
          <w:bCs/>
          <w:sz w:val="24"/>
          <w:szCs w:val="24"/>
        </w:rPr>
        <w:t>提名委员会履职情况</w:t>
      </w:r>
      <w:r>
        <w:rPr>
          <w:rFonts w:ascii="宋体" w:hAnsi="宋体" w:cs="宋体" w:eastAsia="宋体" w:hint="default"/>
          <w:b/>
          <w:bCs/>
          <w:w w:val="99"/>
          <w:sz w:val="24"/>
          <w:szCs w:val="24"/>
        </w:rPr>
        <w:t> </w:t>
      </w:r>
      <w:r>
        <w:rPr>
          <w:rFonts w:ascii="宋体" w:hAnsi="宋体" w:cs="宋体" w:eastAsia="宋体" w:hint="default"/>
          <w:spacing w:val="-3"/>
          <w:sz w:val="24"/>
          <w:szCs w:val="24"/>
        </w:rPr>
        <w:t>公司提名委员会勤勉尽责地履行职责，持续研究与关注高级管理人员选拔制</w:t>
      </w:r>
    </w:p>
    <w:p>
      <w:pPr>
        <w:spacing w:line="456" w:lineRule="auto" w:before="65"/>
        <w:ind w:left="704" w:right="3489" w:hanging="567"/>
        <w:jc w:val="left"/>
        <w:rPr>
          <w:rFonts w:ascii="宋体" w:hAnsi="宋体" w:cs="宋体" w:eastAsia="宋体" w:hint="default"/>
          <w:sz w:val="24"/>
          <w:szCs w:val="24"/>
        </w:rPr>
      </w:pPr>
      <w:r>
        <w:rPr>
          <w:rFonts w:ascii="宋体" w:hAnsi="宋体" w:cs="宋体" w:eastAsia="宋体" w:hint="default"/>
          <w:sz w:val="24"/>
          <w:szCs w:val="24"/>
        </w:rPr>
        <w:t>度，认真审核与评价公司高级管理人员候选人。 </w:t>
      </w:r>
      <w:r>
        <w:rPr>
          <w:rFonts w:ascii="宋体" w:hAnsi="宋体" w:cs="宋体" w:eastAsia="宋体" w:hint="default"/>
          <w:b/>
          <w:bCs/>
          <w:sz w:val="24"/>
          <w:szCs w:val="24"/>
        </w:rPr>
        <w:t>4</w:t>
      </w:r>
      <w:r>
        <w:rPr>
          <w:rFonts w:ascii="宋体" w:hAnsi="宋体" w:cs="宋体" w:eastAsia="宋体" w:hint="default"/>
          <w:b/>
          <w:bCs/>
          <w:sz w:val="24"/>
          <w:szCs w:val="24"/>
        </w:rPr>
        <w:t>、</w:t>
      </w:r>
      <w:r>
        <w:rPr>
          <w:rFonts w:ascii="宋体" w:hAnsi="宋体" w:cs="宋体" w:eastAsia="宋体" w:hint="default"/>
          <w:b/>
          <w:bCs/>
          <w:spacing w:val="-59"/>
          <w:sz w:val="24"/>
          <w:szCs w:val="24"/>
        </w:rPr>
        <w:t> </w:t>
      </w:r>
      <w:r>
        <w:rPr>
          <w:rFonts w:ascii="宋体" w:hAnsi="宋体" w:cs="宋体" w:eastAsia="宋体" w:hint="default"/>
          <w:b/>
          <w:bCs/>
          <w:sz w:val="24"/>
          <w:szCs w:val="24"/>
        </w:rPr>
        <w:t>薪酬与考核委员会履职情况</w:t>
      </w:r>
      <w:r>
        <w:rPr>
          <w:rFonts w:ascii="宋体" w:hAnsi="宋体" w:cs="宋体" w:eastAsia="宋体" w:hint="default"/>
          <w:sz w:val="24"/>
          <w:szCs w:val="24"/>
        </w:rPr>
      </w:r>
    </w:p>
    <w:p>
      <w:pPr>
        <w:pStyle w:val="BodyText"/>
        <w:spacing w:line="240" w:lineRule="auto" w:before="67"/>
        <w:ind w:left="618" w:right="101"/>
        <w:jc w:val="left"/>
      </w:pPr>
      <w:r>
        <w:rPr/>
        <w:t>公司薪酬与考核委员会对公司 </w:t>
      </w:r>
      <w:r>
        <w:rPr>
          <w:rFonts w:ascii="宋体" w:hAnsi="宋体" w:cs="宋体" w:eastAsia="宋体" w:hint="default"/>
        </w:rPr>
        <w:t>2011</w:t>
      </w:r>
      <w:r>
        <w:rPr>
          <w:rFonts w:ascii="宋体" w:hAnsi="宋体" w:cs="宋体" w:eastAsia="宋体" w:hint="default"/>
          <w:spacing w:val="-87"/>
        </w:rPr>
        <w:t> </w:t>
      </w:r>
      <w:r>
        <w:rPr/>
        <w:t>年度董事、监事、高级管理人员的薪酬</w:t>
      </w:r>
    </w:p>
    <w:p>
      <w:pPr>
        <w:spacing w:line="240" w:lineRule="auto" w:before="9"/>
        <w:rPr>
          <w:rFonts w:ascii="宋体" w:hAnsi="宋体" w:cs="宋体" w:eastAsia="宋体" w:hint="default"/>
          <w:sz w:val="21"/>
          <w:szCs w:val="21"/>
        </w:rPr>
      </w:pPr>
    </w:p>
    <w:p>
      <w:pPr>
        <w:pStyle w:val="BodyText"/>
        <w:spacing w:line="456" w:lineRule="auto"/>
        <w:ind w:right="215"/>
        <w:jc w:val="left"/>
      </w:pPr>
      <w:r>
        <w:rPr/>
        <w:t>情况进行了审核，认为公司董事、监事、高级管理人员 </w:t>
      </w:r>
      <w:r>
        <w:rPr>
          <w:rFonts w:ascii="宋体" w:hAnsi="宋体" w:cs="宋体" w:eastAsia="宋体" w:hint="default"/>
        </w:rPr>
        <w:t>2011</w:t>
      </w:r>
      <w:r>
        <w:rPr>
          <w:rFonts w:ascii="宋体" w:hAnsi="宋体" w:cs="宋体" w:eastAsia="宋体" w:hint="default"/>
          <w:spacing w:val="-87"/>
        </w:rPr>
        <w:t> </w:t>
      </w:r>
      <w:r>
        <w:rPr/>
        <w:t>年度薪酬符合公司 股东大会、董事会制定的相关制度和方案，符合公司的经营业绩和个人绩效。</w:t>
      </w:r>
    </w:p>
    <w:p>
      <w:pPr>
        <w:pStyle w:val="Heading6"/>
        <w:spacing w:line="240" w:lineRule="auto" w:before="136"/>
        <w:ind w:left="620" w:right="101"/>
        <w:jc w:val="left"/>
      </w:pPr>
      <w:r>
        <w:rPr/>
        <w:t>五、</w:t>
      </w:r>
      <w:r>
        <w:rPr>
          <w:spacing w:val="-53"/>
        </w:rPr>
        <w:t> </w:t>
      </w:r>
      <w:r>
        <w:rPr/>
        <w:t>公司建立年报信息披露重大差错责任追究制度的情况</w:t>
      </w:r>
    </w:p>
    <w:p>
      <w:pPr>
        <w:spacing w:line="240" w:lineRule="auto" w:before="9"/>
        <w:rPr>
          <w:rFonts w:ascii="黑体" w:hAnsi="黑体" w:cs="黑体" w:eastAsia="黑体" w:hint="default"/>
          <w:sz w:val="27"/>
          <w:szCs w:val="27"/>
        </w:rPr>
      </w:pPr>
    </w:p>
    <w:p>
      <w:pPr>
        <w:pStyle w:val="BodyText"/>
        <w:spacing w:line="456" w:lineRule="auto"/>
        <w:ind w:right="117" w:firstLine="479"/>
        <w:jc w:val="both"/>
      </w:pPr>
      <w:r>
        <w:rPr>
          <w:spacing w:val="-3"/>
        </w:rPr>
        <w:t>为提高公司规范运作水平，加大对年报信息披露责任人的问责力度，提高年</w:t>
      </w:r>
      <w:r>
        <w:rPr/>
        <w:t> </w:t>
      </w:r>
      <w:r>
        <w:rPr>
          <w:spacing w:val="-3"/>
        </w:rPr>
        <w:t>报信息披露的质量和透明度，增强年报信息披露的真实性、准确性、完整性和及</w:t>
      </w:r>
      <w:r>
        <w:rPr>
          <w:spacing w:val="-102"/>
        </w:rPr>
        <w:t> </w:t>
      </w:r>
      <w:r>
        <w:rPr>
          <w:spacing w:val="-102"/>
        </w:rPr>
      </w:r>
      <w:r>
        <w:rPr>
          <w:spacing w:val="-19"/>
        </w:rPr>
        <w:t>时性，根据《公司法》、《证券法》、《会计法》、《上市公司信息披露管理办法》、</w:t>
      </w:r>
    </w:p>
    <w:p>
      <w:pPr>
        <w:pStyle w:val="BodyText"/>
        <w:spacing w:line="456" w:lineRule="auto" w:before="67"/>
        <w:ind w:right="128"/>
        <w:jc w:val="left"/>
      </w:pPr>
      <w:r>
        <w:rPr>
          <w:spacing w:val="-10"/>
        </w:rPr>
        <w:t>《上市公司治理准则》和《深圳证券交易所创业板股票上市规则》、《深圳证券交</w:t>
      </w:r>
      <w:r>
        <w:rPr>
          <w:spacing w:val="-87"/>
        </w:rPr>
        <w:t> </w:t>
      </w:r>
      <w:r>
        <w:rPr>
          <w:spacing w:val="-87"/>
        </w:rPr>
      </w:r>
      <w:r>
        <w:rPr/>
        <w:t>易所创业板上市公司规范运作指引》等法律、法规、规范性文件及《公司章程》 </w:t>
      </w:r>
      <w:r>
        <w:rPr>
          <w:spacing w:val="-3"/>
        </w:rPr>
        <w:t>等制度规定，结合公司的实际情况，已制定了《年报信息披露重大差错责任追究</w:t>
      </w:r>
      <w:r>
        <w:rPr>
          <w:spacing w:val="-102"/>
        </w:rPr>
        <w:t> </w:t>
      </w:r>
      <w:r>
        <w:rPr>
          <w:spacing w:val="-102"/>
        </w:rPr>
      </w:r>
      <w:r>
        <w:rPr>
          <w:spacing w:val="-3"/>
        </w:rPr>
        <w:t>制度》并由公司第一届董事会第十次会议审议通过后执行。报告期内，公司未发</w:t>
      </w:r>
      <w:r>
        <w:rPr>
          <w:spacing w:val="-103"/>
        </w:rPr>
        <w:t> </w:t>
      </w:r>
      <w:r>
        <w:rPr>
          <w:spacing w:val="-103"/>
        </w:rPr>
      </w:r>
      <w:r>
        <w:rPr/>
        <w:t>生重大会计差错更正、重大遗漏信息补充及业绩预告修正等情况。</w:t>
      </w:r>
    </w:p>
    <w:p>
      <w:pPr>
        <w:spacing w:after="0" w:line="456" w:lineRule="auto"/>
        <w:jc w:val="left"/>
        <w:sectPr>
          <w:pgSz w:w="11910" w:h="16850"/>
          <w:pgMar w:header="852" w:footer="1195" w:top="1480" w:bottom="1380" w:left="1660" w:right="1560"/>
        </w:sectPr>
      </w:pPr>
    </w:p>
    <w:p>
      <w:pPr>
        <w:spacing w:line="240" w:lineRule="auto" w:before="13"/>
        <w:rPr>
          <w:rFonts w:ascii="宋体" w:hAnsi="宋体" w:cs="宋体" w:eastAsia="宋体" w:hint="default"/>
          <w:sz w:val="16"/>
          <w:szCs w:val="16"/>
        </w:rPr>
      </w:pPr>
    </w:p>
    <w:p>
      <w:pPr>
        <w:pStyle w:val="Heading6"/>
        <w:spacing w:line="240" w:lineRule="auto" w:before="14"/>
        <w:ind w:left="618" w:right="101"/>
        <w:jc w:val="left"/>
      </w:pPr>
      <w:r>
        <w:rPr/>
        <w:t>六、</w:t>
      </w:r>
      <w:r>
        <w:rPr>
          <w:spacing w:val="-50"/>
        </w:rPr>
        <w:t> </w:t>
      </w:r>
      <w:r>
        <w:rPr/>
        <w:t>公司内部控制制度的建立和健全情况</w:t>
      </w:r>
    </w:p>
    <w:p>
      <w:pPr>
        <w:spacing w:line="240" w:lineRule="auto" w:before="9"/>
        <w:rPr>
          <w:rFonts w:ascii="黑体" w:hAnsi="黑体" w:cs="黑体" w:eastAsia="黑体" w:hint="default"/>
          <w:sz w:val="27"/>
          <w:szCs w:val="27"/>
        </w:rPr>
      </w:pPr>
    </w:p>
    <w:p>
      <w:pPr>
        <w:tabs>
          <w:tab w:pos="1340" w:val="left" w:leader="none"/>
        </w:tabs>
        <w:spacing w:line="456" w:lineRule="auto" w:before="0"/>
        <w:ind w:left="618" w:right="112" w:firstLine="2"/>
        <w:jc w:val="left"/>
        <w:rPr>
          <w:rFonts w:ascii="宋体" w:hAnsi="宋体" w:cs="宋体" w:eastAsia="宋体" w:hint="default"/>
          <w:sz w:val="24"/>
          <w:szCs w:val="24"/>
        </w:rPr>
      </w:pPr>
      <w:r>
        <w:rPr>
          <w:rFonts w:ascii="宋体" w:hAnsi="宋体" w:cs="宋体" w:eastAsia="宋体" w:hint="default"/>
          <w:b/>
          <w:bCs/>
          <w:w w:val="95"/>
          <w:sz w:val="24"/>
          <w:szCs w:val="24"/>
        </w:rPr>
        <w:t>(</w:t>
      </w:r>
      <w:r>
        <w:rPr>
          <w:rFonts w:ascii="宋体" w:hAnsi="宋体" w:cs="宋体" w:eastAsia="宋体" w:hint="default"/>
          <w:b/>
          <w:bCs/>
          <w:w w:val="95"/>
          <w:sz w:val="24"/>
          <w:szCs w:val="24"/>
        </w:rPr>
        <w:t>一</w:t>
      </w:r>
      <w:r>
        <w:rPr>
          <w:rFonts w:ascii="宋体" w:hAnsi="宋体" w:cs="宋体" w:eastAsia="宋体" w:hint="default"/>
          <w:b/>
          <w:bCs/>
          <w:w w:val="95"/>
          <w:sz w:val="24"/>
          <w:szCs w:val="24"/>
        </w:rPr>
        <w:t>)</w:t>
        <w:tab/>
      </w:r>
      <w:r>
        <w:rPr>
          <w:rFonts w:ascii="宋体" w:hAnsi="宋体" w:cs="宋体" w:eastAsia="宋体" w:hint="default"/>
          <w:b/>
          <w:bCs/>
          <w:sz w:val="24"/>
          <w:szCs w:val="24"/>
        </w:rPr>
        <w:t>内部控制制度的建立和执行情况</w:t>
      </w:r>
      <w:r>
        <w:rPr>
          <w:rFonts w:ascii="宋体" w:hAnsi="宋体" w:cs="宋体" w:eastAsia="宋体" w:hint="default"/>
          <w:b/>
          <w:bCs/>
          <w:w w:val="99"/>
          <w:sz w:val="24"/>
          <w:szCs w:val="24"/>
        </w:rPr>
        <w:t> </w:t>
      </w:r>
      <w:r>
        <w:rPr>
          <w:rFonts w:ascii="宋体" w:hAnsi="宋体" w:cs="宋体" w:eastAsia="宋体" w:hint="default"/>
          <w:spacing w:val="-26"/>
          <w:sz w:val="24"/>
          <w:szCs w:val="24"/>
        </w:rPr>
        <w:t>公司严格按照《公司法》、《证券法》、《深圳证券交易所创业板股票上市规则》、</w:t>
      </w:r>
    </w:p>
    <w:p>
      <w:pPr>
        <w:pStyle w:val="BodyText"/>
        <w:spacing w:line="456" w:lineRule="auto" w:before="67"/>
        <w:ind w:right="101"/>
        <w:jc w:val="left"/>
      </w:pPr>
      <w:r>
        <w:rPr>
          <w:spacing w:val="-3"/>
        </w:rPr>
        <w:t>《深圳证券交易所创业板上市公司规范运作指引》等法律、法规、规范性文件的</w:t>
      </w:r>
      <w:r>
        <w:rPr>
          <w:spacing w:val="-102"/>
        </w:rPr>
        <w:t> </w:t>
      </w:r>
      <w:r>
        <w:rPr>
          <w:spacing w:val="-102"/>
        </w:rPr>
      </w:r>
      <w:r>
        <w:rPr>
          <w:spacing w:val="-19"/>
        </w:rPr>
        <w:t>要求，已建立了《股东大会议事规则》、《董事会议事规则》、《监事会议事规则》、</w:t>
      </w:r>
    </w:p>
    <w:p>
      <w:pPr>
        <w:pStyle w:val="BodyText"/>
        <w:spacing w:line="456" w:lineRule="auto" w:before="67"/>
        <w:ind w:right="104"/>
        <w:jc w:val="left"/>
      </w:pPr>
      <w:r>
        <w:rPr>
          <w:spacing w:val="-22"/>
        </w:rPr>
        <w:t>《总经理工作细则》、《信息披露管理制度》、《关联交易管理制度》、《对外担保管</w:t>
      </w:r>
      <w:r>
        <w:rPr>
          <w:spacing w:val="-91"/>
        </w:rPr>
        <w:t> </w:t>
      </w:r>
      <w:r>
        <w:rPr>
          <w:spacing w:val="-91"/>
        </w:rPr>
      </w:r>
      <w:r>
        <w:rPr>
          <w:spacing w:val="-10"/>
        </w:rPr>
        <w:t>理制度》、《年报信息披露重大差错责任追究制度》等系列重大规章制度，涵盖了</w:t>
      </w:r>
      <w:r>
        <w:rPr>
          <w:spacing w:val="-88"/>
        </w:rPr>
        <w:t> </w:t>
      </w:r>
      <w:r>
        <w:rPr>
          <w:spacing w:val="-88"/>
        </w:rPr>
      </w:r>
      <w:r>
        <w:rPr>
          <w:spacing w:val="-3"/>
        </w:rPr>
        <w:t>公司规范治理、财务管理、信息安全管理、技术开发管理、业务流程管理、质量</w:t>
      </w:r>
      <w:r>
        <w:rPr>
          <w:spacing w:val="-99"/>
        </w:rPr>
        <w:t> </w:t>
      </w:r>
      <w:r>
        <w:rPr>
          <w:spacing w:val="-99"/>
        </w:rPr>
      </w:r>
      <w:r>
        <w:rPr>
          <w:spacing w:val="-6"/>
        </w:rPr>
        <w:t>控制管理、对外投资管理、行政管理等公司经营管理的各层面和各主要业务环节，</w:t>
      </w:r>
      <w:r>
        <w:rPr>
          <w:spacing w:val="-112"/>
        </w:rPr>
        <w:t> </w:t>
      </w:r>
      <w:r>
        <w:rPr>
          <w:spacing w:val="-112"/>
        </w:rPr>
      </w:r>
      <w:r>
        <w:rPr/>
        <w:t>确保各项工作都有章可循，保证公司经营管理的有效运行。</w:t>
      </w:r>
    </w:p>
    <w:p>
      <w:pPr>
        <w:pStyle w:val="Heading7"/>
        <w:tabs>
          <w:tab w:pos="1340" w:val="left" w:leader="none"/>
        </w:tabs>
        <w:spacing w:line="456" w:lineRule="auto" w:before="67"/>
        <w:ind w:right="4695" w:hanging="84"/>
        <w:jc w:val="left"/>
        <w:rPr>
          <w:b w:val="0"/>
          <w:bCs w:val="0"/>
        </w:rPr>
      </w:pPr>
      <w:r>
        <w:rPr>
          <w:rFonts w:ascii="宋体" w:hAnsi="宋体" w:cs="宋体" w:eastAsia="宋体" w:hint="default"/>
          <w:w w:val="95"/>
        </w:rPr>
        <w:t>(</w:t>
      </w:r>
      <w:r>
        <w:rPr>
          <w:w w:val="95"/>
        </w:rPr>
        <w:t>二</w:t>
      </w:r>
      <w:r>
        <w:rPr>
          <w:rFonts w:ascii="宋体" w:hAnsi="宋体" w:cs="宋体" w:eastAsia="宋体" w:hint="default"/>
          <w:w w:val="95"/>
        </w:rPr>
        <w:t>)</w:t>
        <w:tab/>
      </w:r>
      <w:r>
        <w:rPr/>
        <w:t>重点实施的内部控制活动</w:t>
      </w:r>
      <w:r>
        <w:rPr>
          <w:w w:val="99"/>
        </w:rPr>
        <w:t> </w:t>
      </w:r>
      <w:r>
        <w:rPr>
          <w:rFonts w:ascii="宋体" w:hAnsi="宋体" w:cs="宋体" w:eastAsia="宋体" w:hint="default"/>
        </w:rPr>
        <w:t>1</w:t>
      </w:r>
      <w:r>
        <w:rPr/>
        <w:t>、</w:t>
      </w:r>
      <w:r>
        <w:rPr>
          <w:spacing w:val="-59"/>
        </w:rPr>
        <w:t> </w:t>
      </w:r>
      <w:r>
        <w:rPr/>
        <w:t>对外投资管理控制</w:t>
      </w:r>
      <w:r>
        <w:rPr>
          <w:b w:val="0"/>
          <w:bCs w:val="0"/>
        </w:rPr>
      </w:r>
    </w:p>
    <w:p>
      <w:pPr>
        <w:pStyle w:val="BodyText"/>
        <w:spacing w:line="456" w:lineRule="auto" w:before="65"/>
        <w:ind w:right="101" w:firstLine="479"/>
        <w:jc w:val="left"/>
      </w:pPr>
      <w:r>
        <w:rPr>
          <w:spacing w:val="-7"/>
        </w:rPr>
        <w:t>为加强对外投资管理，使对外投资能符合公司发展战略、增强公司竞争能力、</w:t>
      </w:r>
      <w:r>
        <w:rPr/>
        <w:t> </w:t>
      </w:r>
      <w:r>
        <w:rPr>
          <w:spacing w:val="-3"/>
        </w:rPr>
        <w:t>创造良好经济效益，根据各项法律法规结合《公司章程》，公司制定了《对外投</w:t>
      </w:r>
      <w:r>
        <w:rPr>
          <w:spacing w:val="-110"/>
        </w:rPr>
        <w:t> </w:t>
      </w:r>
      <w:r>
        <w:rPr>
          <w:spacing w:val="-110"/>
        </w:rPr>
      </w:r>
      <w:r>
        <w:rPr>
          <w:spacing w:val="-3"/>
        </w:rPr>
        <w:t>资管理制度》，规定股东大会、董事会、总经理为公司对外投资的决策机构，各</w:t>
      </w:r>
      <w:r>
        <w:rPr>
          <w:spacing w:val="-110"/>
        </w:rPr>
        <w:t> </w:t>
      </w:r>
      <w:r>
        <w:rPr>
          <w:spacing w:val="-110"/>
        </w:rPr>
      </w:r>
      <w:r>
        <w:rPr>
          <w:spacing w:val="-3"/>
        </w:rPr>
        <w:t>自在其权限范围内，依法对公司的对外投资做出决策；特别规定各项对外投资审</w:t>
      </w:r>
      <w:r>
        <w:rPr>
          <w:spacing w:val="-103"/>
        </w:rPr>
        <w:t> </w:t>
      </w:r>
      <w:r>
        <w:rPr>
          <w:spacing w:val="-103"/>
        </w:rPr>
      </w:r>
      <w:r>
        <w:rPr>
          <w:spacing w:val="-3"/>
        </w:rPr>
        <w:t>批权均在公司，子公司无权批准对外投资，如子公司拟进行对外投资，应先将方</w:t>
      </w:r>
      <w:r>
        <w:rPr>
          <w:spacing w:val="-101"/>
        </w:rPr>
        <w:t> </w:t>
      </w:r>
      <w:r>
        <w:rPr>
          <w:spacing w:val="-101"/>
        </w:rPr>
      </w:r>
      <w:r>
        <w:rPr/>
        <w:t>案及相关材料报公司，在公司履行相关程序并获批准后方可由子公司实施。</w:t>
      </w:r>
    </w:p>
    <w:p>
      <w:pPr>
        <w:spacing w:line="456" w:lineRule="auto" w:before="68"/>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w:t>
      </w:r>
      <w:r>
        <w:rPr>
          <w:rFonts w:ascii="宋体" w:hAnsi="宋体" w:cs="宋体" w:eastAsia="宋体" w:hint="default"/>
          <w:b/>
          <w:bCs/>
          <w:spacing w:val="-57"/>
          <w:sz w:val="24"/>
          <w:szCs w:val="24"/>
        </w:rPr>
        <w:t> </w:t>
      </w:r>
      <w:r>
        <w:rPr>
          <w:rFonts w:ascii="宋体" w:hAnsi="宋体" w:cs="宋体" w:eastAsia="宋体" w:hint="default"/>
          <w:b/>
          <w:bCs/>
          <w:sz w:val="24"/>
          <w:szCs w:val="24"/>
        </w:rPr>
        <w:t>对外担保的内部控制</w:t>
      </w:r>
      <w:r>
        <w:rPr>
          <w:rFonts w:ascii="宋体" w:hAnsi="宋体" w:cs="宋体" w:eastAsia="宋体" w:hint="default"/>
          <w:b/>
          <w:bCs/>
          <w:w w:val="99"/>
          <w:sz w:val="24"/>
          <w:szCs w:val="24"/>
        </w:rPr>
        <w:t> </w:t>
      </w:r>
      <w:r>
        <w:rPr>
          <w:rFonts w:ascii="宋体" w:hAnsi="宋体" w:cs="宋体" w:eastAsia="宋体" w:hint="default"/>
          <w:spacing w:val="-3"/>
          <w:sz w:val="24"/>
          <w:szCs w:val="24"/>
        </w:rPr>
        <w:t>为维护投资者利益，规范公司担保行为，控制公司资产运营风险，根据中国</w:t>
      </w:r>
    </w:p>
    <w:p>
      <w:pPr>
        <w:pStyle w:val="BodyText"/>
        <w:spacing w:line="240" w:lineRule="auto" w:before="65"/>
        <w:ind w:right="101"/>
        <w:jc w:val="left"/>
      </w:pPr>
      <w:r>
        <w:rPr/>
        <w:t>证监</w:t>
      </w:r>
      <w:r>
        <w:rPr>
          <w:spacing w:val="2"/>
        </w:rPr>
        <w:t>会</w:t>
      </w:r>
      <w:r>
        <w:rPr/>
        <w:t>《关</w:t>
      </w:r>
      <w:r>
        <w:rPr>
          <w:spacing w:val="2"/>
        </w:rPr>
        <w:t>于</w:t>
      </w:r>
      <w:r>
        <w:rPr/>
        <w:t>规</w:t>
      </w:r>
      <w:r>
        <w:rPr>
          <w:spacing w:val="2"/>
        </w:rPr>
        <w:t>范</w:t>
      </w:r>
      <w:r>
        <w:rPr/>
        <w:t>上</w:t>
      </w:r>
      <w:r>
        <w:rPr>
          <w:spacing w:val="2"/>
        </w:rPr>
        <w:t>市</w:t>
      </w:r>
      <w:r>
        <w:rPr/>
        <w:t>公司</w:t>
      </w:r>
      <w:r>
        <w:rPr>
          <w:spacing w:val="2"/>
        </w:rPr>
        <w:t>对</w:t>
      </w:r>
      <w:r>
        <w:rPr/>
        <w:t>外担</w:t>
      </w:r>
      <w:r>
        <w:rPr>
          <w:spacing w:val="2"/>
        </w:rPr>
        <w:t>保</w:t>
      </w:r>
      <w:r>
        <w:rPr/>
        <w:t>行</w:t>
      </w:r>
      <w:r>
        <w:rPr>
          <w:spacing w:val="2"/>
        </w:rPr>
        <w:t>为</w:t>
      </w:r>
      <w:r>
        <w:rPr/>
        <w:t>的</w:t>
      </w:r>
      <w:r>
        <w:rPr>
          <w:spacing w:val="2"/>
        </w:rPr>
        <w:t>通</w:t>
      </w:r>
      <w:r>
        <w:rPr/>
        <w:t>知</w:t>
      </w:r>
      <w:r>
        <w:rPr>
          <w:spacing w:val="-120"/>
        </w:rPr>
        <w:t>》</w:t>
      </w:r>
      <w:r>
        <w:rPr>
          <w:spacing w:val="2"/>
        </w:rPr>
        <w:t>，</w:t>
      </w:r>
      <w:r>
        <w:rPr/>
        <w:t>公司</w:t>
      </w:r>
      <w:r>
        <w:rPr>
          <w:spacing w:val="2"/>
        </w:rPr>
        <w:t>制</w:t>
      </w:r>
      <w:r>
        <w:rPr/>
        <w:t>定</w:t>
      </w:r>
      <w:r>
        <w:rPr>
          <w:spacing w:val="2"/>
        </w:rPr>
        <w:t>了</w:t>
      </w:r>
      <w:r>
        <w:rPr/>
        <w:t>《</w:t>
      </w:r>
      <w:r>
        <w:rPr>
          <w:spacing w:val="2"/>
        </w:rPr>
        <w:t>对</w:t>
      </w:r>
      <w:r>
        <w:rPr/>
        <w:t>外担</w:t>
      </w:r>
      <w:r>
        <w:rPr>
          <w:spacing w:val="2"/>
        </w:rPr>
        <w:t>保</w:t>
      </w:r>
      <w:r>
        <w:rPr/>
        <w:t>管理</w:t>
      </w:r>
    </w:p>
    <w:p>
      <w:pPr>
        <w:pStyle w:val="BodyText"/>
        <w:spacing w:line="590" w:lineRule="atLeast" w:before="7"/>
        <w:ind w:right="101"/>
        <w:jc w:val="left"/>
      </w:pPr>
      <w:r>
        <w:rPr>
          <w:spacing w:val="-3"/>
        </w:rPr>
        <w:t>制度》，对外担保的审查、审批程序、管理、信息披露进行了明确规定。如规定</w:t>
      </w:r>
      <w:r>
        <w:rPr>
          <w:spacing w:val="-110"/>
        </w:rPr>
        <w:t> </w:t>
      </w:r>
      <w:r>
        <w:rPr>
          <w:spacing w:val="-110"/>
        </w:rPr>
      </w:r>
      <w:r>
        <w:rPr>
          <w:spacing w:val="-3"/>
        </w:rPr>
        <w:t>公司对外担保实行统一管理，未按规定经公司董事会或股东大会批准，任何人无</w:t>
      </w:r>
    </w:p>
    <w:p>
      <w:pPr>
        <w:spacing w:after="0" w:line="590" w:lineRule="atLeast"/>
        <w:jc w:val="left"/>
        <w:sectPr>
          <w:pgSz w:w="11910" w:h="16850"/>
          <w:pgMar w:header="852" w:footer="1195" w:top="1480" w:bottom="1380" w:left="1660" w:right="1560"/>
        </w:sectPr>
      </w:pPr>
    </w:p>
    <w:p>
      <w:pPr>
        <w:spacing w:line="240" w:lineRule="auto" w:before="11"/>
        <w:rPr>
          <w:rFonts w:ascii="宋体" w:hAnsi="宋体" w:cs="宋体" w:eastAsia="宋体" w:hint="default"/>
          <w:sz w:val="10"/>
          <w:szCs w:val="10"/>
        </w:rPr>
      </w:pPr>
    </w:p>
    <w:p>
      <w:pPr>
        <w:pStyle w:val="BodyText"/>
        <w:spacing w:line="456" w:lineRule="auto" w:before="26"/>
        <w:ind w:right="222"/>
        <w:jc w:val="left"/>
      </w:pPr>
      <w:r>
        <w:rPr/>
        <w:t>权以公司名义签署对外担保的合同、协议或其他类似的法律文件等。公司</w:t>
      </w:r>
      <w:r>
        <w:rPr>
          <w:spacing w:val="26"/>
        </w:rPr>
        <w:t> </w:t>
      </w:r>
      <w:r>
        <w:rPr>
          <w:rFonts w:ascii="宋体" w:hAnsi="宋体" w:cs="宋体" w:eastAsia="宋体" w:hint="default"/>
        </w:rPr>
        <w:t>2011 </w:t>
      </w:r>
      <w:r>
        <w:rPr/>
        <w:t>年度不存在对外担保情况。</w:t>
      </w:r>
    </w:p>
    <w:p>
      <w:pPr>
        <w:spacing w:line="456" w:lineRule="auto" w:before="67"/>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w:t>
      </w:r>
      <w:r>
        <w:rPr>
          <w:rFonts w:ascii="宋体" w:hAnsi="宋体" w:cs="宋体" w:eastAsia="宋体" w:hint="default"/>
          <w:b/>
          <w:bCs/>
          <w:spacing w:val="-57"/>
          <w:sz w:val="24"/>
          <w:szCs w:val="24"/>
        </w:rPr>
        <w:t> </w:t>
      </w:r>
      <w:r>
        <w:rPr>
          <w:rFonts w:ascii="宋体" w:hAnsi="宋体" w:cs="宋体" w:eastAsia="宋体" w:hint="default"/>
          <w:b/>
          <w:bCs/>
          <w:sz w:val="24"/>
          <w:szCs w:val="24"/>
        </w:rPr>
        <w:t>关联交易管理控制</w:t>
      </w:r>
      <w:r>
        <w:rPr>
          <w:rFonts w:ascii="宋体" w:hAnsi="宋体" w:cs="宋体" w:eastAsia="宋体" w:hint="default"/>
          <w:b/>
          <w:bCs/>
          <w:w w:val="99"/>
          <w:sz w:val="24"/>
          <w:szCs w:val="24"/>
        </w:rPr>
        <w:t> </w:t>
      </w:r>
      <w:r>
        <w:rPr>
          <w:rFonts w:ascii="宋体" w:hAnsi="宋体" w:cs="宋体" w:eastAsia="宋体" w:hint="default"/>
          <w:spacing w:val="-3"/>
          <w:sz w:val="24"/>
          <w:szCs w:val="24"/>
        </w:rPr>
        <w:t>为确保公司的关联交易行为不损害公司和非关联股东的合法权益，公司根据</w:t>
      </w:r>
    </w:p>
    <w:p>
      <w:pPr>
        <w:pStyle w:val="BodyText"/>
        <w:spacing w:line="456" w:lineRule="auto" w:before="65"/>
        <w:ind w:right="94"/>
        <w:jc w:val="left"/>
      </w:pPr>
      <w:r>
        <w:rPr>
          <w:spacing w:val="-10"/>
        </w:rPr>
        <w:t>《深圳证券交易所创业板股票上市规则》，结合《公司章程》，制定了《关联交易</w:t>
      </w:r>
      <w:r>
        <w:rPr>
          <w:spacing w:val="-88"/>
        </w:rPr>
        <w:t> </w:t>
      </w:r>
      <w:r>
        <w:rPr>
          <w:spacing w:val="-88"/>
        </w:rPr>
      </w:r>
      <w:r>
        <w:rPr>
          <w:spacing w:val="-3"/>
        </w:rPr>
        <w:t>管理制度》，对公司关联交易原则、关联人和关联关系、关联交易的程序、需进</w:t>
      </w:r>
      <w:r>
        <w:rPr>
          <w:spacing w:val="-110"/>
        </w:rPr>
        <w:t> </w:t>
      </w:r>
      <w:r>
        <w:rPr>
          <w:spacing w:val="-110"/>
        </w:rPr>
      </w:r>
      <w:r>
        <w:rPr/>
        <w:t>行披露的关联交易项目等进行了规定。</w:t>
      </w:r>
      <w:r>
        <w:rPr>
          <w:rFonts w:ascii="宋体" w:hAnsi="宋体" w:cs="宋体" w:eastAsia="宋体" w:hint="default"/>
        </w:rPr>
        <w:t>2011</w:t>
      </w:r>
      <w:r>
        <w:rPr>
          <w:rFonts w:ascii="宋体" w:hAnsi="宋体" w:cs="宋体" w:eastAsia="宋体" w:hint="default"/>
          <w:spacing w:val="-86"/>
        </w:rPr>
        <w:t> </w:t>
      </w:r>
      <w:r>
        <w:rPr/>
        <w:t>年度，公司没有发生重大关联交易， 发生的日常经营关联交易已经恰当审批。</w:t>
      </w:r>
    </w:p>
    <w:p>
      <w:pPr>
        <w:spacing w:line="456" w:lineRule="auto" w:before="65"/>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4</w:t>
      </w:r>
      <w:r>
        <w:rPr>
          <w:rFonts w:ascii="宋体" w:hAnsi="宋体" w:cs="宋体" w:eastAsia="宋体" w:hint="default"/>
          <w:b/>
          <w:bCs/>
          <w:sz w:val="24"/>
          <w:szCs w:val="24"/>
        </w:rPr>
        <w:t>、</w:t>
      </w:r>
      <w:r>
        <w:rPr>
          <w:rFonts w:ascii="宋体" w:hAnsi="宋体" w:cs="宋体" w:eastAsia="宋体" w:hint="default"/>
          <w:b/>
          <w:bCs/>
          <w:spacing w:val="-57"/>
          <w:sz w:val="24"/>
          <w:szCs w:val="24"/>
        </w:rPr>
        <w:t> </w:t>
      </w:r>
      <w:r>
        <w:rPr>
          <w:rFonts w:ascii="宋体" w:hAnsi="宋体" w:cs="宋体" w:eastAsia="宋体" w:hint="default"/>
          <w:b/>
          <w:bCs/>
          <w:sz w:val="24"/>
          <w:szCs w:val="24"/>
        </w:rPr>
        <w:t>募集资金使用管理控制</w:t>
      </w:r>
      <w:r>
        <w:rPr>
          <w:rFonts w:ascii="宋体" w:hAnsi="宋体" w:cs="宋体" w:eastAsia="宋体" w:hint="default"/>
          <w:b/>
          <w:bCs/>
          <w:w w:val="99"/>
          <w:sz w:val="24"/>
          <w:szCs w:val="24"/>
        </w:rPr>
        <w:t> </w:t>
      </w:r>
      <w:r>
        <w:rPr>
          <w:rFonts w:ascii="宋体" w:hAnsi="宋体" w:cs="宋体" w:eastAsia="宋体" w:hint="default"/>
          <w:spacing w:val="-3"/>
          <w:sz w:val="24"/>
          <w:szCs w:val="24"/>
        </w:rPr>
        <w:t>为规范公司募集资金管理，提高募集资金使用效率，公司制定了《募集资金</w:t>
      </w:r>
    </w:p>
    <w:p>
      <w:pPr>
        <w:pStyle w:val="BodyText"/>
        <w:spacing w:line="456" w:lineRule="auto" w:before="67"/>
        <w:ind w:right="231"/>
        <w:jc w:val="both"/>
      </w:pPr>
      <w:r>
        <w:rPr>
          <w:spacing w:val="-3"/>
        </w:rPr>
        <w:t>管理制度》，对募集资金的存储、使用、变更、管理与监督等内容进行了明确的</w:t>
      </w:r>
      <w:r>
        <w:rPr>
          <w:spacing w:val="-110"/>
        </w:rPr>
        <w:t> </w:t>
      </w:r>
      <w:r>
        <w:rPr>
          <w:spacing w:val="-110"/>
        </w:rPr>
      </w:r>
      <w:r>
        <w:rPr/>
        <w:t>规定。公司 </w:t>
      </w:r>
      <w:r>
        <w:rPr>
          <w:rFonts w:ascii="宋体" w:hAnsi="宋体" w:cs="宋体" w:eastAsia="宋体" w:hint="default"/>
        </w:rPr>
        <w:t>2011</w:t>
      </w:r>
      <w:r>
        <w:rPr>
          <w:rFonts w:ascii="宋体" w:hAnsi="宋体" w:cs="宋体" w:eastAsia="宋体" w:hint="default"/>
          <w:spacing w:val="-88"/>
        </w:rPr>
        <w:t> </w:t>
      </w:r>
      <w:r>
        <w:rPr/>
        <w:t>年度的募集资金存放和使用均符合《首次公开发行股票并在创 </w:t>
      </w:r>
      <w:r>
        <w:rPr>
          <w:spacing w:val="-10"/>
        </w:rPr>
        <w:t>业板上市管理暂行办法》、《上市公司募集资金管理办法》及《创业板上市公司规</w:t>
      </w:r>
      <w:r>
        <w:rPr>
          <w:spacing w:val="-87"/>
        </w:rPr>
        <w:t> </w:t>
      </w:r>
      <w:r>
        <w:rPr>
          <w:spacing w:val="-87"/>
        </w:rPr>
      </w:r>
      <w:r>
        <w:rPr>
          <w:spacing w:val="-3"/>
        </w:rPr>
        <w:t>范运作指引》等有关法律、法规的规定，并按照公司制定的《募集资金使用管理</w:t>
      </w:r>
      <w:r>
        <w:rPr>
          <w:spacing w:val="-103"/>
        </w:rPr>
        <w:t> </w:t>
      </w:r>
      <w:r>
        <w:rPr>
          <w:spacing w:val="-103"/>
        </w:rPr>
      </w:r>
      <w:r>
        <w:rPr>
          <w:spacing w:val="-3"/>
        </w:rPr>
        <w:t>制度》的要求对募集资金进行了专户存储和使用，不存在变相变更募集资金用途</w:t>
      </w:r>
      <w:r>
        <w:rPr>
          <w:spacing w:val="-103"/>
        </w:rPr>
        <w:t> </w:t>
      </w:r>
      <w:r>
        <w:rPr>
          <w:spacing w:val="-103"/>
        </w:rPr>
      </w:r>
      <w:r>
        <w:rPr/>
        <w:t>以及违规使用募集资金的情形。</w:t>
      </w:r>
    </w:p>
    <w:p>
      <w:pPr>
        <w:spacing w:line="456" w:lineRule="auto" w:before="65"/>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5</w:t>
      </w:r>
      <w:r>
        <w:rPr>
          <w:rFonts w:ascii="宋体" w:hAnsi="宋体" w:cs="宋体" w:eastAsia="宋体" w:hint="default"/>
          <w:b/>
          <w:bCs/>
          <w:sz w:val="24"/>
          <w:szCs w:val="24"/>
        </w:rPr>
        <w:t>、</w:t>
      </w:r>
      <w:r>
        <w:rPr>
          <w:rFonts w:ascii="宋体" w:hAnsi="宋体" w:cs="宋体" w:eastAsia="宋体" w:hint="default"/>
          <w:b/>
          <w:bCs/>
          <w:spacing w:val="-57"/>
          <w:sz w:val="24"/>
          <w:szCs w:val="24"/>
        </w:rPr>
        <w:t> </w:t>
      </w:r>
      <w:r>
        <w:rPr>
          <w:rFonts w:ascii="宋体" w:hAnsi="宋体" w:cs="宋体" w:eastAsia="宋体" w:hint="default"/>
          <w:b/>
          <w:bCs/>
          <w:sz w:val="24"/>
          <w:szCs w:val="24"/>
        </w:rPr>
        <w:t>对子公司的内部控制</w:t>
      </w:r>
      <w:r>
        <w:rPr>
          <w:rFonts w:ascii="宋体" w:hAnsi="宋体" w:cs="宋体" w:eastAsia="宋体" w:hint="default"/>
          <w:b/>
          <w:bCs/>
          <w:w w:val="99"/>
          <w:sz w:val="24"/>
          <w:szCs w:val="24"/>
        </w:rPr>
        <w:t> </w:t>
      </w:r>
      <w:r>
        <w:rPr>
          <w:rFonts w:ascii="宋体" w:hAnsi="宋体" w:cs="宋体" w:eastAsia="宋体" w:hint="default"/>
          <w:spacing w:val="-3"/>
          <w:sz w:val="24"/>
          <w:szCs w:val="24"/>
        </w:rPr>
        <w:t>为加强对子公司的管理，确保子公司规范、高效、有序地运作，公司制定了</w:t>
      </w:r>
    </w:p>
    <w:p>
      <w:pPr>
        <w:pStyle w:val="BodyText"/>
        <w:spacing w:line="456" w:lineRule="auto" w:before="68"/>
        <w:ind w:right="111"/>
        <w:jc w:val="both"/>
      </w:pPr>
      <w:r>
        <w:rPr>
          <w:spacing w:val="-3"/>
        </w:rPr>
        <w:t>《子公司管理制度》，根据制度规定，公司向子公司委派各主要高级管理人员；</w:t>
      </w:r>
      <w:r>
        <w:rPr>
          <w:spacing w:val="-110"/>
        </w:rPr>
        <w:t> </w:t>
      </w:r>
      <w:r>
        <w:rPr>
          <w:spacing w:val="-110"/>
        </w:rPr>
      </w:r>
      <w:r>
        <w:rPr>
          <w:spacing w:val="-3"/>
        </w:rPr>
        <w:t>公司各职能部门对子公司的对口部门进行指导及监督；公司要求子公司执行与公</w:t>
      </w:r>
      <w:r>
        <w:rPr>
          <w:spacing w:val="-102"/>
        </w:rPr>
        <w:t> </w:t>
      </w:r>
      <w:r>
        <w:rPr>
          <w:spacing w:val="-102"/>
        </w:rPr>
      </w:r>
      <w:r>
        <w:rPr>
          <w:spacing w:val="-13"/>
        </w:rPr>
        <w:t>司统一的《财务管理制度》、《信息披露管理制度》、《重大信息内部报告制度》、</w:t>
      </w:r>
    </w:p>
    <w:p>
      <w:pPr>
        <w:pStyle w:val="BodyText"/>
        <w:spacing w:line="456" w:lineRule="auto" w:before="67"/>
        <w:ind w:right="101"/>
        <w:jc w:val="left"/>
      </w:pPr>
      <w:r>
        <w:rPr>
          <w:spacing w:val="-3"/>
        </w:rPr>
        <w:t>《内部审计制度》等。同时，公司建立了对各子公司的绩效综合考评体系，有效</w:t>
      </w:r>
      <w:r>
        <w:rPr>
          <w:spacing w:val="-103"/>
        </w:rPr>
        <w:t> </w:t>
      </w:r>
      <w:r>
        <w:rPr>
          <w:spacing w:val="-103"/>
        </w:rPr>
      </w:r>
      <w:r>
        <w:rPr/>
        <w:t>地对子公司进行管理。</w:t>
      </w:r>
    </w:p>
    <w:p>
      <w:pPr>
        <w:spacing w:after="0" w:line="456" w:lineRule="auto"/>
        <w:jc w:val="left"/>
        <w:sectPr>
          <w:footerReference w:type="default" r:id="rId82"/>
          <w:pgSz w:w="11910" w:h="16850"/>
          <w:pgMar w:footer="1195" w:header="852" w:top="1480" w:bottom="1380" w:left="1660" w:right="1560"/>
          <w:pgNumType w:start="75"/>
        </w:sectPr>
      </w:pPr>
    </w:p>
    <w:p>
      <w:pPr>
        <w:spacing w:line="240" w:lineRule="auto" w:before="11"/>
        <w:rPr>
          <w:rFonts w:ascii="宋体" w:hAnsi="宋体" w:cs="宋体" w:eastAsia="宋体" w:hint="default"/>
          <w:sz w:val="10"/>
          <w:szCs w:val="10"/>
        </w:rPr>
      </w:pPr>
    </w:p>
    <w:p>
      <w:pPr>
        <w:spacing w:line="456" w:lineRule="auto" w:before="26"/>
        <w:ind w:left="618" w:right="103" w:firstLine="86"/>
        <w:jc w:val="left"/>
        <w:rPr>
          <w:rFonts w:ascii="宋体" w:hAnsi="宋体" w:cs="宋体" w:eastAsia="宋体" w:hint="default"/>
          <w:sz w:val="24"/>
          <w:szCs w:val="24"/>
        </w:rPr>
      </w:pPr>
      <w:r>
        <w:rPr>
          <w:rFonts w:ascii="宋体" w:hAnsi="宋体" w:cs="宋体" w:eastAsia="宋体" w:hint="default"/>
          <w:b/>
          <w:bCs/>
          <w:sz w:val="24"/>
          <w:szCs w:val="24"/>
        </w:rPr>
        <w:t>6</w:t>
      </w:r>
      <w:r>
        <w:rPr>
          <w:rFonts w:ascii="宋体" w:hAnsi="宋体" w:cs="宋体" w:eastAsia="宋体" w:hint="default"/>
          <w:b/>
          <w:bCs/>
          <w:sz w:val="24"/>
          <w:szCs w:val="24"/>
        </w:rPr>
        <w:t>、</w:t>
      </w:r>
      <w:r>
        <w:rPr>
          <w:rFonts w:ascii="宋体" w:hAnsi="宋体" w:cs="宋体" w:eastAsia="宋体" w:hint="default"/>
          <w:b/>
          <w:bCs/>
          <w:spacing w:val="-57"/>
          <w:sz w:val="24"/>
          <w:szCs w:val="24"/>
        </w:rPr>
        <w:t> </w:t>
      </w:r>
      <w:r>
        <w:rPr>
          <w:rFonts w:ascii="宋体" w:hAnsi="宋体" w:cs="宋体" w:eastAsia="宋体" w:hint="default"/>
          <w:b/>
          <w:bCs/>
          <w:sz w:val="24"/>
          <w:szCs w:val="24"/>
        </w:rPr>
        <w:t>信息披露的内部控制</w:t>
      </w:r>
      <w:r>
        <w:rPr>
          <w:rFonts w:ascii="宋体" w:hAnsi="宋体" w:cs="宋体" w:eastAsia="宋体" w:hint="default"/>
          <w:b/>
          <w:bCs/>
          <w:w w:val="99"/>
          <w:sz w:val="24"/>
          <w:szCs w:val="24"/>
        </w:rPr>
        <w:t> </w:t>
      </w:r>
      <w:r>
        <w:rPr>
          <w:rFonts w:ascii="宋体" w:hAnsi="宋体" w:cs="宋体" w:eastAsia="宋体" w:hint="default"/>
          <w:spacing w:val="-13"/>
          <w:sz w:val="24"/>
          <w:szCs w:val="24"/>
        </w:rPr>
        <w:t>为保证公司真实、准确、完整地披露信息，公司制定了《信息披露管理制度》，</w:t>
      </w:r>
    </w:p>
    <w:p>
      <w:pPr>
        <w:pStyle w:val="BodyText"/>
        <w:spacing w:line="456" w:lineRule="auto" w:before="67"/>
        <w:ind w:right="104"/>
        <w:jc w:val="left"/>
      </w:pPr>
      <w:r>
        <w:rPr>
          <w:spacing w:val="-6"/>
        </w:rPr>
        <w:t>明确规定了信息披露的原则、内容及披露标准、披露流程、信息披露的职责划分、</w:t>
      </w:r>
      <w:r>
        <w:rPr>
          <w:spacing w:val="-112"/>
        </w:rPr>
        <w:t> </w:t>
      </w:r>
      <w:r>
        <w:rPr>
          <w:spacing w:val="-112"/>
        </w:rPr>
      </w:r>
      <w:r>
        <w:rPr/>
        <w:t>档案管理、信息保密等内容。制度规定，董事长是公司信息披露的第一责任人， </w:t>
      </w:r>
      <w:r>
        <w:rPr>
          <w:spacing w:val="-3"/>
        </w:rPr>
        <w:t>董事会秘书、公司股东及其实际控制人为信息披露义务人，信息披露的具体事务</w:t>
      </w:r>
      <w:r>
        <w:rPr>
          <w:spacing w:val="-103"/>
        </w:rPr>
        <w:t> </w:t>
      </w:r>
      <w:r>
        <w:rPr>
          <w:spacing w:val="-103"/>
        </w:rPr>
      </w:r>
      <w:r>
        <w:rPr>
          <w:spacing w:val="-3"/>
        </w:rPr>
        <w:t>由董事会秘书负责。根据制度规定，董事、监事、高级管理人员获悉重大信息应</w:t>
      </w:r>
      <w:r>
        <w:rPr>
          <w:spacing w:val="-103"/>
        </w:rPr>
        <w:t> </w:t>
      </w:r>
      <w:r>
        <w:rPr>
          <w:spacing w:val="-103"/>
        </w:rPr>
      </w:r>
      <w:r>
        <w:rPr>
          <w:spacing w:val="-3"/>
        </w:rPr>
        <w:t>在第一时间报告公司董事长，并同时通知董事会秘书，董事长应当立即向董事会</w:t>
      </w:r>
      <w:r>
        <w:rPr>
          <w:spacing w:val="-104"/>
        </w:rPr>
        <w:t> </w:t>
      </w:r>
      <w:r>
        <w:rPr>
          <w:spacing w:val="-104"/>
        </w:rPr>
      </w:r>
      <w:r>
        <w:rPr/>
        <w:t>报告并督促董事会秘书做好相关信息披露工作。</w:t>
      </w:r>
      <w:r>
        <w:rPr>
          <w:rFonts w:ascii="宋体" w:hAnsi="宋体" w:cs="宋体" w:eastAsia="宋体" w:hint="default"/>
        </w:rPr>
        <w:t>2011 </w:t>
      </w:r>
      <w:r>
        <w:rPr/>
        <w:t>年度，公司信息披露严格</w:t>
      </w:r>
      <w:r>
        <w:rPr>
          <w:spacing w:val="-93"/>
        </w:rPr>
        <w:t> </w:t>
      </w:r>
      <w:r>
        <w:rPr>
          <w:spacing w:val="-93"/>
        </w:rPr>
      </w:r>
      <w:r>
        <w:rPr/>
        <w:t>遵循了相关法律法规的规定。</w:t>
      </w:r>
    </w:p>
    <w:p>
      <w:pPr>
        <w:spacing w:line="456" w:lineRule="auto" w:before="67"/>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7</w:t>
      </w:r>
      <w:r>
        <w:rPr>
          <w:rFonts w:ascii="宋体" w:hAnsi="宋体" w:cs="宋体" w:eastAsia="宋体" w:hint="default"/>
          <w:b/>
          <w:bCs/>
          <w:sz w:val="24"/>
          <w:szCs w:val="24"/>
        </w:rPr>
        <w:t>、</w:t>
      </w:r>
      <w:r>
        <w:rPr>
          <w:rFonts w:ascii="宋体" w:hAnsi="宋体" w:cs="宋体" w:eastAsia="宋体" w:hint="default"/>
          <w:b/>
          <w:bCs/>
          <w:spacing w:val="-57"/>
          <w:sz w:val="24"/>
          <w:szCs w:val="24"/>
        </w:rPr>
        <w:t> </w:t>
      </w:r>
      <w:r>
        <w:rPr>
          <w:rFonts w:ascii="宋体" w:hAnsi="宋体" w:cs="宋体" w:eastAsia="宋体" w:hint="default"/>
          <w:b/>
          <w:bCs/>
          <w:sz w:val="24"/>
          <w:szCs w:val="24"/>
        </w:rPr>
        <w:t>对控股子公司的控制</w:t>
      </w:r>
      <w:r>
        <w:rPr>
          <w:rFonts w:ascii="宋体" w:hAnsi="宋体" w:cs="宋体" w:eastAsia="宋体" w:hint="default"/>
          <w:b/>
          <w:bCs/>
          <w:w w:val="99"/>
          <w:sz w:val="24"/>
          <w:szCs w:val="24"/>
        </w:rPr>
        <w:t> </w:t>
      </w:r>
      <w:r>
        <w:rPr>
          <w:rFonts w:ascii="宋体" w:hAnsi="宋体" w:cs="宋体" w:eastAsia="宋体" w:hint="default"/>
          <w:spacing w:val="-3"/>
          <w:sz w:val="24"/>
          <w:szCs w:val="24"/>
        </w:rPr>
        <w:t>为加强对子公司的管理，确保子公司规范、高效、有序地运作，公司制定了</w:t>
      </w:r>
    </w:p>
    <w:p>
      <w:pPr>
        <w:pStyle w:val="BodyText"/>
        <w:spacing w:line="456" w:lineRule="auto" w:before="67"/>
        <w:ind w:right="115"/>
        <w:jc w:val="both"/>
      </w:pPr>
      <w:r>
        <w:rPr>
          <w:spacing w:val="-3"/>
        </w:rPr>
        <w:t>《子公司管理制度》，根据制度规定，公司向子公司委派各主要高级管理人员；</w:t>
      </w:r>
      <w:r>
        <w:rPr>
          <w:spacing w:val="-110"/>
        </w:rPr>
        <w:t> </w:t>
      </w:r>
      <w:r>
        <w:rPr>
          <w:spacing w:val="-110"/>
        </w:rPr>
      </w:r>
      <w:r>
        <w:rPr>
          <w:spacing w:val="-3"/>
        </w:rPr>
        <w:t>公司各职能部门对子公司的对口部门进行指导及监督；公司要求子公司执行与公</w:t>
      </w:r>
      <w:r>
        <w:rPr>
          <w:spacing w:val="-102"/>
        </w:rPr>
        <w:t> </w:t>
      </w:r>
      <w:r>
        <w:rPr>
          <w:spacing w:val="-102"/>
        </w:rPr>
      </w:r>
      <w:r>
        <w:rPr>
          <w:spacing w:val="-13"/>
        </w:rPr>
        <w:t>司统一的《财务管理制度》、《信息披露管理制度》、《重大信息内部报告制度》、</w:t>
      </w:r>
    </w:p>
    <w:p>
      <w:pPr>
        <w:pStyle w:val="BodyText"/>
        <w:spacing w:line="456" w:lineRule="auto" w:before="67"/>
        <w:ind w:right="101"/>
        <w:jc w:val="left"/>
      </w:pPr>
      <w:r>
        <w:rPr>
          <w:spacing w:val="-3"/>
        </w:rPr>
        <w:t>《内部审计制度》等。同时，公司建立了对各子公司的绩效综合考评体系，有效</w:t>
      </w:r>
      <w:r>
        <w:rPr>
          <w:spacing w:val="-103"/>
        </w:rPr>
        <w:t> </w:t>
      </w:r>
      <w:r>
        <w:rPr>
          <w:spacing w:val="-103"/>
        </w:rPr>
      </w:r>
      <w:r>
        <w:rPr/>
        <w:t>地对子公司进行管理。</w:t>
      </w:r>
    </w:p>
    <w:p>
      <w:pPr>
        <w:pStyle w:val="Heading7"/>
        <w:tabs>
          <w:tab w:pos="1340" w:val="left" w:leader="none"/>
        </w:tabs>
        <w:spacing w:line="456" w:lineRule="auto" w:before="65"/>
        <w:ind w:right="4213" w:hanging="84"/>
        <w:jc w:val="left"/>
        <w:rPr>
          <w:b w:val="0"/>
          <w:bCs w:val="0"/>
        </w:rPr>
      </w:pPr>
      <w:r>
        <w:rPr>
          <w:rFonts w:ascii="宋体" w:hAnsi="宋体" w:cs="宋体" w:eastAsia="宋体" w:hint="default"/>
          <w:w w:val="95"/>
        </w:rPr>
        <w:t>(</w:t>
      </w:r>
      <w:r>
        <w:rPr>
          <w:w w:val="95"/>
        </w:rPr>
        <w:t>三</w:t>
      </w:r>
      <w:r>
        <w:rPr>
          <w:rFonts w:ascii="宋体" w:hAnsi="宋体" w:cs="宋体" w:eastAsia="宋体" w:hint="default"/>
          <w:w w:val="95"/>
        </w:rPr>
        <w:t>)</w:t>
        <w:tab/>
      </w:r>
      <w:r>
        <w:rPr/>
        <w:t>对内部控制的评价及审核意见</w:t>
      </w:r>
      <w:r>
        <w:rPr>
          <w:w w:val="99"/>
        </w:rPr>
        <w:t> </w:t>
      </w:r>
      <w:r>
        <w:rPr>
          <w:rFonts w:ascii="宋体" w:hAnsi="宋体" w:cs="宋体" w:eastAsia="宋体" w:hint="default"/>
        </w:rPr>
        <w:t>1</w:t>
      </w:r>
      <w:r>
        <w:rPr/>
        <w:t>、</w:t>
      </w:r>
      <w:r>
        <w:rPr>
          <w:spacing w:val="-60"/>
        </w:rPr>
        <w:t> </w:t>
      </w:r>
      <w:r>
        <w:rPr/>
        <w:t>董事会对内部控制的自我评价</w:t>
      </w:r>
      <w:r>
        <w:rPr>
          <w:b w:val="0"/>
          <w:bCs w:val="0"/>
        </w:rPr>
      </w:r>
    </w:p>
    <w:p>
      <w:pPr>
        <w:pStyle w:val="BodyText"/>
        <w:spacing w:line="456" w:lineRule="auto" w:before="68"/>
        <w:ind w:right="230" w:firstLine="479"/>
        <w:jc w:val="both"/>
      </w:pPr>
      <w:r>
        <w:rPr>
          <w:spacing w:val="-3"/>
        </w:rPr>
        <w:t>公司董事会对公司内部控制进行了认真的自查和分析，认为：本公司结合自</w:t>
      </w:r>
      <w:r>
        <w:rPr/>
        <w:t> </w:t>
      </w:r>
      <w:r>
        <w:rPr>
          <w:spacing w:val="-3"/>
        </w:rPr>
        <w:t>身的经营特点和风险因素，建立了较为完善的法人治理结构和健全的内部控制制</w:t>
      </w:r>
      <w:r>
        <w:rPr>
          <w:spacing w:val="-102"/>
        </w:rPr>
        <w:t> </w:t>
      </w:r>
      <w:r>
        <w:rPr>
          <w:spacing w:val="-102"/>
        </w:rPr>
      </w:r>
      <w:r>
        <w:rPr>
          <w:spacing w:val="-3"/>
        </w:rPr>
        <w:t>度，符合国家有关法律、法规和证券监管部门的要求。公司内部控制制度具有较</w:t>
      </w:r>
      <w:r>
        <w:rPr>
          <w:spacing w:val="-102"/>
        </w:rPr>
        <w:t> </w:t>
      </w:r>
      <w:r>
        <w:rPr>
          <w:spacing w:val="-102"/>
        </w:rPr>
      </w:r>
      <w:r>
        <w:rPr>
          <w:spacing w:val="-3"/>
        </w:rPr>
        <w:t>强的针对性、合理性和有效性，并且得到了较好的贯彻和执行，在公司经营的研</w:t>
      </w:r>
      <w:r>
        <w:rPr>
          <w:spacing w:val="-102"/>
        </w:rPr>
        <w:t> </w:t>
      </w:r>
      <w:r>
        <w:rPr>
          <w:spacing w:val="-102"/>
        </w:rPr>
      </w:r>
      <w:r>
        <w:rPr>
          <w:spacing w:val="-3"/>
        </w:rPr>
        <w:t>发、采购、生产、销售等各个关键环节、关联交易、对外担保、重大投资、募集</w:t>
      </w:r>
    </w:p>
    <w:p>
      <w:pPr>
        <w:spacing w:after="0" w:line="456" w:lineRule="auto"/>
        <w:jc w:val="both"/>
        <w:sectPr>
          <w:footerReference w:type="default" r:id="rId83"/>
          <w:pgSz w:w="11910" w:h="16850"/>
          <w:pgMar w:footer="1195" w:header="852" w:top="1480" w:bottom="1380" w:left="1660" w:right="1560"/>
          <w:pgNumType w:start="76"/>
        </w:sectPr>
      </w:pPr>
    </w:p>
    <w:p>
      <w:pPr>
        <w:spacing w:line="240" w:lineRule="auto" w:before="11"/>
        <w:rPr>
          <w:rFonts w:ascii="宋体" w:hAnsi="宋体" w:cs="宋体" w:eastAsia="宋体" w:hint="default"/>
          <w:sz w:val="10"/>
          <w:szCs w:val="10"/>
        </w:rPr>
      </w:pPr>
    </w:p>
    <w:p>
      <w:pPr>
        <w:pStyle w:val="BodyText"/>
        <w:spacing w:line="456" w:lineRule="auto" w:before="26"/>
        <w:ind w:right="231"/>
        <w:jc w:val="both"/>
      </w:pPr>
      <w:r>
        <w:rPr>
          <w:spacing w:val="-3"/>
        </w:rPr>
        <w:t>资金使用、信息披露等方面发挥了较好的管理控制作用，能够对编制真实、公允</w:t>
      </w:r>
      <w:r>
        <w:rPr>
          <w:spacing w:val="-101"/>
        </w:rPr>
        <w:t> </w:t>
      </w:r>
      <w:r>
        <w:rPr>
          <w:spacing w:val="-101"/>
        </w:rPr>
      </w:r>
      <w:r>
        <w:rPr/>
        <w:t>的财务报表提供合理的保证</w:t>
      </w:r>
      <w:r>
        <w:rPr>
          <w:rFonts w:ascii="宋体" w:hAnsi="宋体" w:cs="宋体" w:eastAsia="宋体" w:hint="default"/>
        </w:rPr>
        <w:t>,</w:t>
      </w:r>
      <w:r>
        <w:rPr/>
        <w:t>对公司各项业务活动的健康运行和经营风险的控制</w:t>
      </w:r>
      <w:r>
        <w:rPr>
          <w:spacing w:val="-94"/>
        </w:rPr>
        <w:t> </w:t>
      </w:r>
      <w:r>
        <w:rPr>
          <w:spacing w:val="-94"/>
        </w:rPr>
      </w:r>
      <w:r>
        <w:rPr/>
        <w:t>提供保证。</w:t>
      </w:r>
    </w:p>
    <w:p>
      <w:pPr>
        <w:spacing w:line="456" w:lineRule="auto" w:before="67"/>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w:t>
      </w:r>
      <w:r>
        <w:rPr>
          <w:rFonts w:ascii="宋体" w:hAnsi="宋体" w:cs="宋体" w:eastAsia="宋体" w:hint="default"/>
          <w:b/>
          <w:bCs/>
          <w:spacing w:val="-58"/>
          <w:sz w:val="24"/>
          <w:szCs w:val="24"/>
        </w:rPr>
        <w:t> </w:t>
      </w:r>
      <w:r>
        <w:rPr>
          <w:rFonts w:ascii="宋体" w:hAnsi="宋体" w:cs="宋体" w:eastAsia="宋体" w:hint="default"/>
          <w:b/>
          <w:bCs/>
          <w:sz w:val="24"/>
          <w:szCs w:val="24"/>
        </w:rPr>
        <w:t>监事会对内部控制的核查意见</w:t>
      </w:r>
      <w:r>
        <w:rPr>
          <w:rFonts w:ascii="宋体" w:hAnsi="宋体" w:cs="宋体" w:eastAsia="宋体" w:hint="default"/>
          <w:b/>
          <w:bCs/>
          <w:w w:val="99"/>
          <w:sz w:val="24"/>
          <w:szCs w:val="24"/>
        </w:rPr>
        <w:t> </w:t>
      </w:r>
      <w:r>
        <w:rPr>
          <w:rFonts w:ascii="宋体" w:hAnsi="宋体" w:cs="宋体" w:eastAsia="宋体" w:hint="default"/>
          <w:spacing w:val="-3"/>
          <w:sz w:val="24"/>
          <w:szCs w:val="24"/>
        </w:rPr>
        <w:t>公司监事会经过认真核查认为，公司已根据自身的实际情况和法律法规的要</w:t>
      </w:r>
    </w:p>
    <w:p>
      <w:pPr>
        <w:pStyle w:val="BodyText"/>
        <w:spacing w:line="456" w:lineRule="auto" w:before="67"/>
        <w:ind w:right="104"/>
        <w:jc w:val="left"/>
      </w:pPr>
      <w:r>
        <w:rPr>
          <w:spacing w:val="-3"/>
        </w:rPr>
        <w:t>求，建立了较为完善的法人治理结构和内部控制制度体系，符合公司现阶段经营</w:t>
      </w:r>
      <w:r>
        <w:rPr>
          <w:spacing w:val="-103"/>
        </w:rPr>
        <w:t> </w:t>
      </w:r>
      <w:r>
        <w:rPr>
          <w:spacing w:val="-103"/>
        </w:rPr>
      </w:r>
      <w:r>
        <w:rPr>
          <w:spacing w:val="-6"/>
        </w:rPr>
        <w:t>管理的发展需求，保证了公司各项业务的健康运行及经营风险的控制。报告期内，</w:t>
      </w:r>
      <w:r>
        <w:rPr>
          <w:spacing w:val="-112"/>
        </w:rPr>
        <w:t> </w:t>
      </w:r>
      <w:r>
        <w:rPr>
          <w:spacing w:val="-112"/>
        </w:rPr>
      </w:r>
      <w:r>
        <w:rPr>
          <w:spacing w:val="-6"/>
        </w:rPr>
        <w:t>公司的内部控制体系规范、合法、有效，没有发生违反公司内部控制制度的情形。</w:t>
      </w:r>
    </w:p>
    <w:p>
      <w:pPr>
        <w:spacing w:line="456" w:lineRule="auto" w:before="65"/>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w:t>
      </w:r>
      <w:r>
        <w:rPr>
          <w:rFonts w:ascii="宋体" w:hAnsi="宋体" w:cs="宋体" w:eastAsia="宋体" w:hint="default"/>
          <w:b/>
          <w:bCs/>
          <w:spacing w:val="-57"/>
          <w:sz w:val="24"/>
          <w:szCs w:val="24"/>
        </w:rPr>
        <w:t> </w:t>
      </w:r>
      <w:r>
        <w:rPr>
          <w:rFonts w:ascii="宋体" w:hAnsi="宋体" w:cs="宋体" w:eastAsia="宋体" w:hint="default"/>
          <w:b/>
          <w:bCs/>
          <w:sz w:val="24"/>
          <w:szCs w:val="24"/>
        </w:rPr>
        <w:t>独立董事对内部控制的独立意见</w:t>
      </w:r>
      <w:r>
        <w:rPr>
          <w:rFonts w:ascii="宋体" w:hAnsi="宋体" w:cs="宋体" w:eastAsia="宋体" w:hint="default"/>
          <w:b/>
          <w:bCs/>
          <w:w w:val="99"/>
          <w:sz w:val="24"/>
          <w:szCs w:val="24"/>
        </w:rPr>
        <w:t> </w:t>
      </w:r>
      <w:r>
        <w:rPr>
          <w:rFonts w:ascii="宋体" w:hAnsi="宋体" w:cs="宋体" w:eastAsia="宋体" w:hint="default"/>
          <w:spacing w:val="-3"/>
          <w:sz w:val="24"/>
          <w:szCs w:val="24"/>
        </w:rPr>
        <w:t>通过对公司内部控制制度及执行情况的全面审查，公司独立董事认为：公司</w:t>
      </w:r>
    </w:p>
    <w:p>
      <w:pPr>
        <w:pStyle w:val="BodyText"/>
        <w:spacing w:line="456" w:lineRule="auto" w:before="67"/>
        <w:ind w:right="128"/>
        <w:jc w:val="left"/>
      </w:pPr>
      <w:r>
        <w:rPr>
          <w:spacing w:val="-3"/>
        </w:rPr>
        <w:t>已结合自身的经营管理需要，建立了一套较为健全的内部控制制度，内部控制符</w:t>
      </w:r>
      <w:r>
        <w:rPr>
          <w:spacing w:val="-103"/>
        </w:rPr>
        <w:t> </w:t>
      </w:r>
      <w:r>
        <w:rPr>
          <w:spacing w:val="-103"/>
        </w:rPr>
      </w:r>
      <w:r>
        <w:rPr/>
        <w:t>合我国法律、法规和证券监管部门的要求，符合现代管理要求的内部组织结构。 </w:t>
      </w:r>
      <w:r>
        <w:rPr>
          <w:spacing w:val="-3"/>
        </w:rPr>
        <w:t>公司的组织架构和内部控制措施对公司管理各个过程、各个环节的控制发挥了较</w:t>
      </w:r>
      <w:r>
        <w:rPr>
          <w:spacing w:val="-102"/>
        </w:rPr>
        <w:t> </w:t>
      </w:r>
      <w:r>
        <w:rPr>
          <w:spacing w:val="-102"/>
        </w:rPr>
      </w:r>
      <w:r>
        <w:rPr/>
        <w:t>好的作用，保证了公司各项业务活动的健康运行及经营风险的控制，能够真实、 客观地反映公司内部控制制度的建设及运行情况。</w:t>
      </w:r>
    </w:p>
    <w:p>
      <w:pPr>
        <w:spacing w:after="0" w:line="456" w:lineRule="auto"/>
        <w:jc w:val="left"/>
        <w:sectPr>
          <w:pgSz w:w="11910" w:h="16850"/>
          <w:pgMar w:header="852" w:footer="1195" w:top="1480" w:bottom="1380" w:left="1660" w:right="156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p>
      <w:pPr>
        <w:pStyle w:val="Heading4"/>
        <w:tabs>
          <w:tab w:pos="4821" w:val="left" w:leader="none"/>
        </w:tabs>
        <w:spacing w:line="240" w:lineRule="auto"/>
        <w:ind w:left="3688" w:right="101"/>
        <w:jc w:val="left"/>
        <w:rPr>
          <w:rFonts w:ascii="黑体" w:hAnsi="黑体" w:cs="黑体" w:eastAsia="黑体" w:hint="default"/>
        </w:rPr>
      </w:pPr>
      <w:r>
        <w:rPr>
          <w:rFonts w:ascii="黑体" w:hAnsi="黑体" w:cs="黑体" w:eastAsia="黑体" w:hint="default"/>
        </w:rPr>
        <w:t>第八节</w:t>
        <w:tab/>
        <w:t>监事会报告</w:t>
      </w:r>
    </w:p>
    <w:p>
      <w:pPr>
        <w:spacing w:line="240" w:lineRule="auto" w:before="4"/>
        <w:rPr>
          <w:rFonts w:ascii="黑体" w:hAnsi="黑体" w:cs="黑体" w:eastAsia="黑体" w:hint="default"/>
          <w:sz w:val="32"/>
          <w:szCs w:val="32"/>
        </w:rPr>
      </w:pPr>
    </w:p>
    <w:p>
      <w:pPr>
        <w:pStyle w:val="Heading6"/>
        <w:spacing w:line="240" w:lineRule="auto"/>
        <w:ind w:left="586" w:right="101"/>
        <w:jc w:val="left"/>
      </w:pPr>
      <w:r>
        <w:rPr/>
        <w:t>一、 </w:t>
      </w:r>
      <w:r>
        <w:rPr>
          <w:rFonts w:ascii="黑体" w:hAnsi="黑体" w:cs="黑体" w:eastAsia="黑体" w:hint="default"/>
        </w:rPr>
        <w:t>2011</w:t>
      </w:r>
      <w:r>
        <w:rPr>
          <w:rFonts w:ascii="黑体" w:hAnsi="黑体" w:cs="黑体" w:eastAsia="黑体" w:hint="default"/>
          <w:spacing w:val="-18"/>
        </w:rPr>
        <w:t> </w:t>
      </w:r>
      <w:r>
        <w:rPr/>
        <w:t>年度监事会工作情况</w:t>
      </w:r>
    </w:p>
    <w:p>
      <w:pPr>
        <w:spacing w:line="240" w:lineRule="auto" w:before="10"/>
        <w:rPr>
          <w:rFonts w:ascii="黑体" w:hAnsi="黑体" w:cs="黑体" w:eastAsia="黑体" w:hint="default"/>
          <w:sz w:val="28"/>
          <w:szCs w:val="28"/>
        </w:rPr>
      </w:pPr>
    </w:p>
    <w:p>
      <w:pPr>
        <w:pStyle w:val="BodyText"/>
        <w:spacing w:line="381" w:lineRule="auto"/>
        <w:ind w:right="104" w:firstLine="479"/>
        <w:jc w:val="left"/>
      </w:pPr>
      <w:r>
        <w:rPr>
          <w:spacing w:val="-3"/>
        </w:rPr>
        <w:t>报告期内，公司监事会全体成员依据《公司法》、《公司章程》、《监事会</w:t>
      </w:r>
      <w:r>
        <w:rPr/>
        <w:t> </w:t>
      </w:r>
      <w:r>
        <w:rPr>
          <w:spacing w:val="-6"/>
        </w:rPr>
        <w:t>议事规则》等法律及内部规章赋予的职权，积极参加股东大会，列席董事会会议。</w:t>
      </w:r>
      <w:r>
        <w:rPr>
          <w:spacing w:val="-114"/>
        </w:rPr>
        <w:t> </w:t>
      </w:r>
      <w:r>
        <w:rPr>
          <w:spacing w:val="-114"/>
        </w:rPr>
      </w:r>
      <w:r>
        <w:rPr>
          <w:spacing w:val="-3"/>
        </w:rPr>
        <w:t>对公司的决策程序、内部控制制度的建立与执行情况及公司董事、高级管理人员</w:t>
      </w:r>
      <w:r>
        <w:rPr>
          <w:spacing w:val="-104"/>
        </w:rPr>
        <w:t> </w:t>
      </w:r>
      <w:r>
        <w:rPr>
          <w:spacing w:val="-104"/>
        </w:rPr>
      </w:r>
      <w:r>
        <w:rPr>
          <w:spacing w:val="-3"/>
        </w:rPr>
        <w:t>履行职务情况进行了严格监督。在此基础上，监事会认为：公司决策程序严格遵</w:t>
      </w:r>
      <w:r>
        <w:rPr>
          <w:spacing w:val="-102"/>
        </w:rPr>
        <w:t> </w:t>
      </w:r>
      <w:r>
        <w:rPr>
          <w:spacing w:val="-102"/>
        </w:rPr>
      </w:r>
      <w:r>
        <w:rPr>
          <w:spacing w:val="-3"/>
        </w:rPr>
        <w:t>守了《公司法》、《证券法》等法律法规以及《公司章程》等的相关规定，建立</w:t>
      </w:r>
      <w:r>
        <w:rPr>
          <w:spacing w:val="-103"/>
        </w:rPr>
        <w:t> </w:t>
      </w:r>
      <w:r>
        <w:rPr>
          <w:spacing w:val="-103"/>
        </w:rPr>
      </w:r>
      <w:r>
        <w:rPr>
          <w:spacing w:val="-3"/>
        </w:rPr>
        <w:t>了完善的内部控制制度，公司董事、高级管理人员在执行公司职务过程中不存在</w:t>
      </w:r>
      <w:r>
        <w:rPr>
          <w:spacing w:val="-103"/>
        </w:rPr>
        <w:t> </w:t>
      </w:r>
      <w:r>
        <w:rPr>
          <w:spacing w:val="-103"/>
        </w:rPr>
      </w:r>
      <w:r>
        <w:rPr>
          <w:spacing w:val="-3"/>
        </w:rPr>
        <w:t>违反法律、法规、《公司章程》及损害公司利益的行为。报告期内公司监事会共</w:t>
      </w:r>
      <w:r>
        <w:rPr>
          <w:spacing w:val="-102"/>
        </w:rPr>
        <w:t> </w:t>
      </w:r>
      <w:r>
        <w:rPr>
          <w:spacing w:val="-102"/>
        </w:rPr>
      </w:r>
      <w:r>
        <w:rPr/>
        <w:t>召开了如下六次会议。</w:t>
      </w:r>
    </w:p>
    <w:p>
      <w:pPr>
        <w:pStyle w:val="Heading7"/>
        <w:tabs>
          <w:tab w:pos="1397" w:val="left" w:leader="none"/>
        </w:tabs>
        <w:spacing w:line="240" w:lineRule="auto" w:before="43"/>
        <w:ind w:right="101"/>
        <w:jc w:val="left"/>
        <w:rPr>
          <w:b w:val="0"/>
          <w:bCs w:val="0"/>
        </w:rPr>
      </w:pPr>
      <w:r>
        <w:rPr>
          <w:rFonts w:ascii="宋体" w:hAnsi="宋体" w:cs="宋体" w:eastAsia="宋体" w:hint="default"/>
          <w:w w:val="95"/>
        </w:rPr>
        <w:t>(</w:t>
      </w:r>
      <w:r>
        <w:rPr>
          <w:w w:val="95"/>
        </w:rPr>
        <w:t>一</w:t>
      </w:r>
      <w:r>
        <w:rPr>
          <w:rFonts w:ascii="宋体" w:hAnsi="宋体" w:cs="宋体" w:eastAsia="宋体" w:hint="default"/>
          <w:w w:val="95"/>
        </w:rPr>
        <w:t>)</w:t>
        <w:tab/>
      </w:r>
      <w:r>
        <w:rPr/>
        <w:t>第一届监事会第六次会议</w:t>
      </w:r>
      <w:r>
        <w:rPr>
          <w:b w:val="0"/>
          <w:bCs w:val="0"/>
        </w:rPr>
      </w:r>
    </w:p>
    <w:p>
      <w:pPr>
        <w:pStyle w:val="BodyText"/>
        <w:spacing w:line="381" w:lineRule="auto" w:before="185"/>
        <w:ind w:right="231" w:firstLine="479"/>
        <w:jc w:val="both"/>
      </w:pPr>
      <w:r>
        <w:rPr/>
        <w:t>本次会议于</w:t>
      </w:r>
      <w:r>
        <w:rPr>
          <w:spacing w:val="-58"/>
        </w:rPr>
        <w:t> </w:t>
      </w:r>
      <w:r>
        <w:rPr>
          <w:rFonts w:ascii="宋体" w:hAnsi="宋体" w:cs="宋体" w:eastAsia="宋体" w:hint="default"/>
        </w:rPr>
        <w:t>2011</w:t>
      </w:r>
      <w:r>
        <w:rPr>
          <w:rFonts w:ascii="宋体" w:hAnsi="宋体" w:cs="宋体" w:eastAsia="宋体" w:hint="default"/>
          <w:spacing w:val="-58"/>
        </w:rPr>
        <w:t> </w:t>
      </w:r>
      <w:r>
        <w:rPr/>
        <w:t>年</w:t>
      </w:r>
      <w:r>
        <w:rPr>
          <w:spacing w:val="-58"/>
        </w:rPr>
        <w:t> </w:t>
      </w:r>
      <w:r>
        <w:rPr>
          <w:rFonts w:ascii="宋体" w:hAnsi="宋体" w:cs="宋体" w:eastAsia="宋体" w:hint="default"/>
        </w:rPr>
        <w:t>1</w:t>
      </w:r>
      <w:r>
        <w:rPr>
          <w:rFonts w:ascii="宋体" w:hAnsi="宋体" w:cs="宋体" w:eastAsia="宋体" w:hint="default"/>
          <w:spacing w:val="-58"/>
        </w:rPr>
        <w:t> </w:t>
      </w:r>
      <w:r>
        <w:rPr/>
        <w:t>月</w:t>
      </w:r>
      <w:r>
        <w:rPr>
          <w:spacing w:val="-58"/>
        </w:rPr>
        <w:t> </w:t>
      </w:r>
      <w:r>
        <w:rPr>
          <w:rFonts w:ascii="宋体" w:hAnsi="宋体" w:cs="宋体" w:eastAsia="宋体" w:hint="default"/>
        </w:rPr>
        <w:t>28</w:t>
      </w:r>
      <w:r>
        <w:rPr>
          <w:rFonts w:ascii="宋体" w:hAnsi="宋体" w:cs="宋体" w:eastAsia="宋体" w:hint="default"/>
          <w:spacing w:val="-58"/>
        </w:rPr>
        <w:t> </w:t>
      </w:r>
      <w:r>
        <w:rPr>
          <w:spacing w:val="-5"/>
        </w:rPr>
        <w:t>日召开，审议通过了《关于公司使用部分超募资</w:t>
      </w:r>
      <w:r>
        <w:rPr/>
        <w:t> </w:t>
      </w:r>
      <w:r>
        <w:rPr>
          <w:spacing w:val="-3"/>
        </w:rPr>
        <w:t>金提前偿还银行贷款的议案》、《关于公司使用分部分超募资金永久补充流动资</w:t>
      </w:r>
      <w:r>
        <w:rPr>
          <w:spacing w:val="-102"/>
        </w:rPr>
        <w:t> </w:t>
      </w:r>
      <w:r>
        <w:rPr>
          <w:spacing w:val="-102"/>
        </w:rPr>
      </w:r>
      <w:r>
        <w:rPr/>
        <w:t>金的议案》。</w:t>
      </w:r>
    </w:p>
    <w:p>
      <w:pPr>
        <w:pStyle w:val="Heading7"/>
        <w:tabs>
          <w:tab w:pos="1397" w:val="left" w:leader="none"/>
        </w:tabs>
        <w:spacing w:line="240" w:lineRule="auto" w:before="43"/>
        <w:ind w:right="101"/>
        <w:jc w:val="left"/>
        <w:rPr>
          <w:b w:val="0"/>
          <w:bCs w:val="0"/>
        </w:rPr>
      </w:pPr>
      <w:r>
        <w:rPr>
          <w:rFonts w:ascii="宋体" w:hAnsi="宋体" w:cs="宋体" w:eastAsia="宋体" w:hint="default"/>
          <w:w w:val="95"/>
        </w:rPr>
        <w:t>(</w:t>
      </w:r>
      <w:r>
        <w:rPr>
          <w:w w:val="95"/>
        </w:rPr>
        <w:t>二</w:t>
      </w:r>
      <w:r>
        <w:rPr>
          <w:rFonts w:ascii="宋体" w:hAnsi="宋体" w:cs="宋体" w:eastAsia="宋体" w:hint="default"/>
          <w:w w:val="95"/>
        </w:rPr>
        <w:t>)</w:t>
        <w:tab/>
      </w:r>
      <w:r>
        <w:rPr/>
        <w:t>第一届监事会第七次会议</w:t>
      </w:r>
      <w:r>
        <w:rPr>
          <w:b w:val="0"/>
          <w:bCs w:val="0"/>
        </w:rPr>
      </w:r>
    </w:p>
    <w:p>
      <w:pPr>
        <w:pStyle w:val="BodyText"/>
        <w:spacing w:line="240" w:lineRule="auto" w:before="187"/>
        <w:ind w:left="618" w:right="101"/>
        <w:jc w:val="left"/>
      </w:pPr>
      <w:r>
        <w:rPr/>
        <w:t>本次会议于</w:t>
      </w:r>
      <w:r>
        <w:rPr>
          <w:spacing w:val="-56"/>
        </w:rPr>
        <w:t> </w:t>
      </w:r>
      <w:r>
        <w:rPr>
          <w:rFonts w:ascii="宋体" w:hAnsi="宋体" w:cs="宋体" w:eastAsia="宋体" w:hint="default"/>
        </w:rPr>
        <w:t>2011</w:t>
      </w:r>
      <w:r>
        <w:rPr>
          <w:rFonts w:ascii="宋体" w:hAnsi="宋体" w:cs="宋体" w:eastAsia="宋体" w:hint="default"/>
          <w:spacing w:val="-55"/>
        </w:rPr>
        <w:t> </w:t>
      </w:r>
      <w:r>
        <w:rPr/>
        <w:t>年</w:t>
      </w:r>
      <w:r>
        <w:rPr>
          <w:spacing w:val="-56"/>
        </w:rPr>
        <w:t> </w:t>
      </w:r>
      <w:r>
        <w:rPr>
          <w:rFonts w:ascii="宋体" w:hAnsi="宋体" w:cs="宋体" w:eastAsia="宋体" w:hint="default"/>
        </w:rPr>
        <w:t>3</w:t>
      </w:r>
      <w:r>
        <w:rPr>
          <w:rFonts w:ascii="宋体" w:hAnsi="宋体" w:cs="宋体" w:eastAsia="宋体" w:hint="default"/>
          <w:spacing w:val="-58"/>
        </w:rPr>
        <w:t> </w:t>
      </w:r>
      <w:r>
        <w:rPr/>
        <w:t>月</w:t>
      </w:r>
      <w:r>
        <w:rPr>
          <w:spacing w:val="-56"/>
        </w:rPr>
        <w:t> </w:t>
      </w:r>
      <w:r>
        <w:rPr>
          <w:rFonts w:ascii="宋体" w:hAnsi="宋体" w:cs="宋体" w:eastAsia="宋体" w:hint="default"/>
        </w:rPr>
        <w:t>25</w:t>
      </w:r>
      <w:r>
        <w:rPr>
          <w:rFonts w:ascii="宋体" w:hAnsi="宋体" w:cs="宋体" w:eastAsia="宋体" w:hint="default"/>
          <w:spacing w:val="-56"/>
        </w:rPr>
        <w:t> </w:t>
      </w:r>
      <w:r>
        <w:rPr/>
        <w:t>日召开，审议通过了《关于公司</w:t>
      </w:r>
      <w:r>
        <w:rPr>
          <w:spacing w:val="-55"/>
        </w:rPr>
        <w:t> </w:t>
      </w:r>
      <w:r>
        <w:rPr>
          <w:rFonts w:ascii="宋体" w:hAnsi="宋体" w:cs="宋体" w:eastAsia="宋体" w:hint="default"/>
        </w:rPr>
        <w:t>2010</w:t>
      </w:r>
      <w:r>
        <w:rPr>
          <w:rFonts w:ascii="宋体" w:hAnsi="宋体" w:cs="宋体" w:eastAsia="宋体" w:hint="default"/>
          <w:spacing w:val="-55"/>
        </w:rPr>
        <w:t> </w:t>
      </w:r>
      <w:r>
        <w:rPr/>
        <w:t>年年度报</w:t>
      </w:r>
    </w:p>
    <w:p>
      <w:pPr>
        <w:pStyle w:val="BodyText"/>
        <w:spacing w:line="240" w:lineRule="auto" w:before="185"/>
        <w:ind w:right="101"/>
        <w:jc w:val="left"/>
      </w:pPr>
      <w:r>
        <w:rPr/>
        <w:t>告及其摘要的议案》、《关于公司 </w:t>
      </w:r>
      <w:r>
        <w:rPr>
          <w:rFonts w:ascii="宋体" w:hAnsi="宋体" w:cs="宋体" w:eastAsia="宋体" w:hint="default"/>
        </w:rPr>
        <w:t>2010</w:t>
      </w:r>
      <w:r>
        <w:rPr>
          <w:rFonts w:ascii="宋体" w:hAnsi="宋体" w:cs="宋体" w:eastAsia="宋体" w:hint="default"/>
          <w:spacing w:val="-87"/>
        </w:rPr>
        <w:t> </w:t>
      </w:r>
      <w:r>
        <w:rPr/>
        <w:t>年度监事会工作报告的议案》、《关于</w:t>
      </w:r>
    </w:p>
    <w:p>
      <w:pPr>
        <w:pStyle w:val="BodyText"/>
        <w:spacing w:line="240" w:lineRule="auto" w:before="185"/>
        <w:ind w:right="101"/>
        <w:jc w:val="left"/>
      </w:pPr>
      <w:r>
        <w:rPr/>
        <w:t>公司</w:t>
      </w:r>
      <w:r>
        <w:rPr>
          <w:spacing w:val="-61"/>
        </w:rPr>
        <w:t> </w:t>
      </w:r>
      <w:r>
        <w:rPr>
          <w:rFonts w:ascii="宋体" w:hAnsi="宋体" w:cs="宋体" w:eastAsia="宋体" w:hint="default"/>
        </w:rPr>
        <w:t>2010</w:t>
      </w:r>
      <w:r>
        <w:rPr>
          <w:rFonts w:ascii="宋体" w:hAnsi="宋体" w:cs="宋体" w:eastAsia="宋体" w:hint="default"/>
          <w:spacing w:val="-60"/>
        </w:rPr>
        <w:t> </w:t>
      </w:r>
      <w:r>
        <w:rPr>
          <w:spacing w:val="-5"/>
        </w:rPr>
        <w:t>年度财务决算报告的议案》、《关于公司</w:t>
      </w:r>
      <w:r>
        <w:rPr>
          <w:spacing w:val="-59"/>
        </w:rPr>
        <w:t> </w:t>
      </w:r>
      <w:r>
        <w:rPr>
          <w:rFonts w:ascii="宋体" w:hAnsi="宋体" w:cs="宋体" w:eastAsia="宋体" w:hint="default"/>
        </w:rPr>
        <w:t>2010</w:t>
      </w:r>
      <w:r>
        <w:rPr>
          <w:rFonts w:ascii="宋体" w:hAnsi="宋体" w:cs="宋体" w:eastAsia="宋体" w:hint="default"/>
          <w:spacing w:val="-60"/>
        </w:rPr>
        <w:t> </w:t>
      </w:r>
      <w:r>
        <w:rPr/>
        <w:t>年度利润分配预案的议</w:t>
      </w:r>
    </w:p>
    <w:p>
      <w:pPr>
        <w:pStyle w:val="BodyText"/>
        <w:spacing w:line="381" w:lineRule="auto" w:before="187"/>
        <w:ind w:right="215"/>
        <w:jc w:val="left"/>
      </w:pPr>
      <w:r>
        <w:rPr/>
        <w:t>案》、《关于公司 </w:t>
      </w:r>
      <w:r>
        <w:rPr>
          <w:rFonts w:ascii="宋体" w:hAnsi="宋体" w:cs="宋体" w:eastAsia="宋体" w:hint="default"/>
        </w:rPr>
        <w:t>2010</w:t>
      </w:r>
      <w:r>
        <w:rPr>
          <w:rFonts w:ascii="宋体" w:hAnsi="宋体" w:cs="宋体" w:eastAsia="宋体" w:hint="default"/>
          <w:spacing w:val="-87"/>
        </w:rPr>
        <w:t> </w:t>
      </w:r>
      <w:r>
        <w:rPr/>
        <w:t>年度内部控制自我评价报告的议案》、《关于续聘会计 师事务所的议案》。</w:t>
      </w:r>
    </w:p>
    <w:p>
      <w:pPr>
        <w:pStyle w:val="Heading7"/>
        <w:tabs>
          <w:tab w:pos="1397" w:val="left" w:leader="none"/>
        </w:tabs>
        <w:spacing w:line="240" w:lineRule="auto" w:before="43"/>
        <w:ind w:right="101"/>
        <w:jc w:val="left"/>
        <w:rPr>
          <w:b w:val="0"/>
          <w:bCs w:val="0"/>
        </w:rPr>
      </w:pPr>
      <w:r>
        <w:rPr>
          <w:rFonts w:ascii="宋体" w:hAnsi="宋体" w:cs="宋体" w:eastAsia="宋体" w:hint="default"/>
          <w:w w:val="95"/>
        </w:rPr>
        <w:t>(</w:t>
      </w:r>
      <w:r>
        <w:rPr>
          <w:w w:val="95"/>
        </w:rPr>
        <w:t>三</w:t>
      </w:r>
      <w:r>
        <w:rPr>
          <w:rFonts w:ascii="宋体" w:hAnsi="宋体" w:cs="宋体" w:eastAsia="宋体" w:hint="default"/>
          <w:w w:val="95"/>
        </w:rPr>
        <w:t>)</w:t>
        <w:tab/>
      </w:r>
      <w:r>
        <w:rPr/>
        <w:t>第一届监事会第八次会议</w:t>
      </w:r>
      <w:r>
        <w:rPr>
          <w:b w:val="0"/>
          <w:bCs w:val="0"/>
        </w:rPr>
      </w:r>
    </w:p>
    <w:p>
      <w:pPr>
        <w:pStyle w:val="BodyText"/>
        <w:spacing w:line="381" w:lineRule="auto" w:before="187"/>
        <w:ind w:right="217" w:firstLine="479"/>
        <w:jc w:val="left"/>
      </w:pPr>
      <w:r>
        <w:rPr/>
        <w:t>本次会议于</w:t>
      </w:r>
      <w:r>
        <w:rPr>
          <w:spacing w:val="-56"/>
        </w:rPr>
        <w:t> </w:t>
      </w:r>
      <w:r>
        <w:rPr>
          <w:rFonts w:ascii="宋体" w:hAnsi="宋体" w:cs="宋体" w:eastAsia="宋体" w:hint="default"/>
        </w:rPr>
        <w:t>2011</w:t>
      </w:r>
      <w:r>
        <w:rPr>
          <w:rFonts w:ascii="宋体" w:hAnsi="宋体" w:cs="宋体" w:eastAsia="宋体" w:hint="default"/>
          <w:spacing w:val="-55"/>
        </w:rPr>
        <w:t> </w:t>
      </w:r>
      <w:r>
        <w:rPr/>
        <w:t>年</w:t>
      </w:r>
      <w:r>
        <w:rPr>
          <w:spacing w:val="-56"/>
        </w:rPr>
        <w:t> </w:t>
      </w:r>
      <w:r>
        <w:rPr>
          <w:rFonts w:ascii="宋体" w:hAnsi="宋体" w:cs="宋体" w:eastAsia="宋体" w:hint="default"/>
        </w:rPr>
        <w:t>4</w:t>
      </w:r>
      <w:r>
        <w:rPr>
          <w:rFonts w:ascii="宋体" w:hAnsi="宋体" w:cs="宋体" w:eastAsia="宋体" w:hint="default"/>
          <w:spacing w:val="-58"/>
        </w:rPr>
        <w:t> </w:t>
      </w:r>
      <w:r>
        <w:rPr/>
        <w:t>月</w:t>
      </w:r>
      <w:r>
        <w:rPr>
          <w:spacing w:val="-56"/>
        </w:rPr>
        <w:t> </w:t>
      </w:r>
      <w:r>
        <w:rPr>
          <w:rFonts w:ascii="宋体" w:hAnsi="宋体" w:cs="宋体" w:eastAsia="宋体" w:hint="default"/>
        </w:rPr>
        <w:t>23</w:t>
      </w:r>
      <w:r>
        <w:rPr>
          <w:rFonts w:ascii="宋体" w:hAnsi="宋体" w:cs="宋体" w:eastAsia="宋体" w:hint="default"/>
          <w:spacing w:val="-56"/>
        </w:rPr>
        <w:t> </w:t>
      </w:r>
      <w:r>
        <w:rPr/>
        <w:t>日召开，审议通过了《公司</w:t>
      </w:r>
      <w:r>
        <w:rPr>
          <w:spacing w:val="-55"/>
        </w:rPr>
        <w:t> </w:t>
      </w:r>
      <w:r>
        <w:rPr>
          <w:rFonts w:ascii="宋体" w:hAnsi="宋体" w:cs="宋体" w:eastAsia="宋体" w:hint="default"/>
        </w:rPr>
        <w:t>2011</w:t>
      </w:r>
      <w:r>
        <w:rPr>
          <w:rFonts w:ascii="宋体" w:hAnsi="宋体" w:cs="宋体" w:eastAsia="宋体" w:hint="default"/>
          <w:spacing w:val="-56"/>
        </w:rPr>
        <w:t> </w:t>
      </w:r>
      <w:r>
        <w:rPr/>
        <w:t>年第一季度报 告的议案》。</w:t>
      </w:r>
    </w:p>
    <w:p>
      <w:pPr>
        <w:pStyle w:val="Heading7"/>
        <w:tabs>
          <w:tab w:pos="1397" w:val="left" w:leader="none"/>
        </w:tabs>
        <w:spacing w:line="240" w:lineRule="auto" w:before="43"/>
        <w:ind w:right="101"/>
        <w:jc w:val="left"/>
        <w:rPr>
          <w:b w:val="0"/>
          <w:bCs w:val="0"/>
        </w:rPr>
      </w:pPr>
      <w:r>
        <w:rPr>
          <w:rFonts w:ascii="宋体" w:hAnsi="宋体" w:cs="宋体" w:eastAsia="宋体" w:hint="default"/>
          <w:w w:val="95"/>
        </w:rPr>
        <w:t>(</w:t>
      </w:r>
      <w:r>
        <w:rPr>
          <w:w w:val="95"/>
        </w:rPr>
        <w:t>四</w:t>
      </w:r>
      <w:r>
        <w:rPr>
          <w:rFonts w:ascii="宋体" w:hAnsi="宋体" w:cs="宋体" w:eastAsia="宋体" w:hint="default"/>
          <w:w w:val="95"/>
        </w:rPr>
        <w:t>)</w:t>
        <w:tab/>
      </w:r>
      <w:r>
        <w:rPr/>
        <w:t>第一届监事会第九次会议</w:t>
      </w:r>
      <w:r>
        <w:rPr>
          <w:b w:val="0"/>
          <w:bCs w:val="0"/>
        </w:rPr>
      </w:r>
    </w:p>
    <w:p>
      <w:pPr>
        <w:spacing w:after="0" w:line="240" w:lineRule="auto"/>
        <w:jc w:val="left"/>
        <w:sectPr>
          <w:pgSz w:w="11910" w:h="16850"/>
          <w:pgMar w:header="852" w:footer="1195" w:top="1480" w:bottom="1380" w:left="1660" w:right="1560"/>
        </w:sectPr>
      </w:pPr>
    </w:p>
    <w:p>
      <w:pPr>
        <w:spacing w:line="240" w:lineRule="auto" w:before="2"/>
        <w:rPr>
          <w:rFonts w:ascii="宋体" w:hAnsi="宋体" w:cs="宋体" w:eastAsia="宋体" w:hint="default"/>
          <w:b/>
          <w:bCs/>
          <w:sz w:val="12"/>
          <w:szCs w:val="12"/>
        </w:rPr>
      </w:pPr>
    </w:p>
    <w:p>
      <w:pPr>
        <w:pStyle w:val="BodyText"/>
        <w:spacing w:line="384" w:lineRule="auto" w:before="26"/>
        <w:ind w:right="217" w:firstLine="479"/>
        <w:jc w:val="left"/>
      </w:pPr>
      <w:r>
        <w:rPr/>
        <w:t>本次会议于</w:t>
      </w:r>
      <w:r>
        <w:rPr>
          <w:spacing w:val="-56"/>
        </w:rPr>
        <w:t> </w:t>
      </w:r>
      <w:r>
        <w:rPr>
          <w:rFonts w:ascii="宋体" w:hAnsi="宋体" w:cs="宋体" w:eastAsia="宋体" w:hint="default"/>
        </w:rPr>
        <w:t>2011</w:t>
      </w:r>
      <w:r>
        <w:rPr>
          <w:rFonts w:ascii="宋体" w:hAnsi="宋体" w:cs="宋体" w:eastAsia="宋体" w:hint="default"/>
          <w:spacing w:val="-55"/>
        </w:rPr>
        <w:t> </w:t>
      </w:r>
      <w:r>
        <w:rPr/>
        <w:t>年</w:t>
      </w:r>
      <w:r>
        <w:rPr>
          <w:spacing w:val="-56"/>
        </w:rPr>
        <w:t> </w:t>
      </w:r>
      <w:r>
        <w:rPr>
          <w:rFonts w:ascii="宋体" w:hAnsi="宋体" w:cs="宋体" w:eastAsia="宋体" w:hint="default"/>
        </w:rPr>
        <w:t>8</w:t>
      </w:r>
      <w:r>
        <w:rPr>
          <w:rFonts w:ascii="宋体" w:hAnsi="宋体" w:cs="宋体" w:eastAsia="宋体" w:hint="default"/>
          <w:spacing w:val="-58"/>
        </w:rPr>
        <w:t> </w:t>
      </w:r>
      <w:r>
        <w:rPr/>
        <w:t>月</w:t>
      </w:r>
      <w:r>
        <w:rPr>
          <w:spacing w:val="-56"/>
        </w:rPr>
        <w:t> </w:t>
      </w:r>
      <w:r>
        <w:rPr>
          <w:rFonts w:ascii="宋体" w:hAnsi="宋体" w:cs="宋体" w:eastAsia="宋体" w:hint="default"/>
        </w:rPr>
        <w:t>12</w:t>
      </w:r>
      <w:r>
        <w:rPr>
          <w:rFonts w:ascii="宋体" w:hAnsi="宋体" w:cs="宋体" w:eastAsia="宋体" w:hint="default"/>
          <w:spacing w:val="-56"/>
        </w:rPr>
        <w:t> </w:t>
      </w:r>
      <w:r>
        <w:rPr/>
        <w:t>日召开，审议通过了《公司</w:t>
      </w:r>
      <w:r>
        <w:rPr>
          <w:spacing w:val="-55"/>
        </w:rPr>
        <w:t> </w:t>
      </w:r>
      <w:r>
        <w:rPr>
          <w:rFonts w:ascii="宋体" w:hAnsi="宋体" w:cs="宋体" w:eastAsia="宋体" w:hint="default"/>
        </w:rPr>
        <w:t>2011</w:t>
      </w:r>
      <w:r>
        <w:rPr>
          <w:rFonts w:ascii="宋体" w:hAnsi="宋体" w:cs="宋体" w:eastAsia="宋体" w:hint="default"/>
          <w:spacing w:val="-56"/>
        </w:rPr>
        <w:t> </w:t>
      </w:r>
      <w:r>
        <w:rPr/>
        <w:t>年半年度报告 及其摘要的议案》、《关于聘任公司财务总监及证券事务代表的议案》。</w:t>
      </w:r>
    </w:p>
    <w:p>
      <w:pPr>
        <w:pStyle w:val="Heading7"/>
        <w:tabs>
          <w:tab w:pos="1397" w:val="left" w:leader="none"/>
        </w:tabs>
        <w:spacing w:line="240" w:lineRule="auto" w:before="41"/>
        <w:ind w:right="101"/>
        <w:jc w:val="left"/>
        <w:rPr>
          <w:b w:val="0"/>
          <w:bCs w:val="0"/>
        </w:rPr>
      </w:pPr>
      <w:r>
        <w:rPr>
          <w:rFonts w:ascii="宋体" w:hAnsi="宋体" w:cs="宋体" w:eastAsia="宋体" w:hint="default"/>
          <w:w w:val="95"/>
        </w:rPr>
        <w:t>(</w:t>
      </w:r>
      <w:r>
        <w:rPr>
          <w:w w:val="95"/>
        </w:rPr>
        <w:t>五</w:t>
      </w:r>
      <w:r>
        <w:rPr>
          <w:rFonts w:ascii="宋体" w:hAnsi="宋体" w:cs="宋体" w:eastAsia="宋体" w:hint="default"/>
          <w:w w:val="95"/>
        </w:rPr>
        <w:t>)</w:t>
        <w:tab/>
      </w:r>
      <w:r>
        <w:rPr/>
        <w:t>第一届监事会第十次会议</w:t>
      </w:r>
      <w:r>
        <w:rPr>
          <w:b w:val="0"/>
          <w:bCs w:val="0"/>
        </w:rPr>
      </w:r>
    </w:p>
    <w:p>
      <w:pPr>
        <w:pStyle w:val="BodyText"/>
        <w:spacing w:line="384" w:lineRule="auto" w:before="185"/>
        <w:ind w:right="217" w:firstLine="479"/>
        <w:jc w:val="left"/>
      </w:pPr>
      <w:r>
        <w:rPr/>
        <w:t>本次会议于</w:t>
      </w:r>
      <w:r>
        <w:rPr>
          <w:spacing w:val="-59"/>
        </w:rPr>
        <w:t> </w:t>
      </w:r>
      <w:r>
        <w:rPr>
          <w:rFonts w:ascii="宋体" w:hAnsi="宋体" w:cs="宋体" w:eastAsia="宋体" w:hint="default"/>
        </w:rPr>
        <w:t>2011</w:t>
      </w:r>
      <w:r>
        <w:rPr>
          <w:rFonts w:ascii="宋体" w:hAnsi="宋体" w:cs="宋体" w:eastAsia="宋体" w:hint="default"/>
          <w:spacing w:val="-59"/>
        </w:rPr>
        <w:t> </w:t>
      </w:r>
      <w:r>
        <w:rPr/>
        <w:t>年</w:t>
      </w:r>
      <w:r>
        <w:rPr>
          <w:spacing w:val="-59"/>
        </w:rPr>
        <w:t> </w:t>
      </w:r>
      <w:r>
        <w:rPr>
          <w:rFonts w:ascii="宋体" w:hAnsi="宋体" w:cs="宋体" w:eastAsia="宋体" w:hint="default"/>
        </w:rPr>
        <w:t>10</w:t>
      </w:r>
      <w:r>
        <w:rPr>
          <w:rFonts w:ascii="宋体" w:hAnsi="宋体" w:cs="宋体" w:eastAsia="宋体" w:hint="default"/>
          <w:spacing w:val="-59"/>
        </w:rPr>
        <w:t> </w:t>
      </w:r>
      <w:r>
        <w:rPr/>
        <w:t>月</w:t>
      </w:r>
      <w:r>
        <w:rPr>
          <w:spacing w:val="-59"/>
        </w:rPr>
        <w:t> </w:t>
      </w:r>
      <w:r>
        <w:rPr>
          <w:rFonts w:ascii="宋体" w:hAnsi="宋体" w:cs="宋体" w:eastAsia="宋体" w:hint="default"/>
        </w:rPr>
        <w:t>21</w:t>
      </w:r>
      <w:r>
        <w:rPr>
          <w:rFonts w:ascii="宋体" w:hAnsi="宋体" w:cs="宋体" w:eastAsia="宋体" w:hint="default"/>
          <w:spacing w:val="-59"/>
        </w:rPr>
        <w:t> </w:t>
      </w:r>
      <w:r>
        <w:rPr>
          <w:spacing w:val="-6"/>
        </w:rPr>
        <w:t>日召开，审议审议通过了《关于公司</w:t>
      </w:r>
      <w:r>
        <w:rPr>
          <w:spacing w:val="-59"/>
        </w:rPr>
        <w:t> </w:t>
      </w:r>
      <w:r>
        <w:rPr>
          <w:rFonts w:ascii="宋体" w:hAnsi="宋体" w:cs="宋体" w:eastAsia="宋体" w:hint="default"/>
        </w:rPr>
        <w:t>2011</w:t>
      </w:r>
      <w:r>
        <w:rPr>
          <w:rFonts w:ascii="宋体" w:hAnsi="宋体" w:cs="宋体" w:eastAsia="宋体" w:hint="default"/>
          <w:spacing w:val="-59"/>
        </w:rPr>
        <w:t> </w:t>
      </w:r>
      <w:r>
        <w:rPr/>
        <w:t>年第 三季度报告的议案》。</w:t>
      </w:r>
    </w:p>
    <w:p>
      <w:pPr>
        <w:pStyle w:val="Heading7"/>
        <w:tabs>
          <w:tab w:pos="1397" w:val="left" w:leader="none"/>
        </w:tabs>
        <w:spacing w:line="240" w:lineRule="auto" w:before="41"/>
        <w:ind w:right="101"/>
        <w:jc w:val="left"/>
        <w:rPr>
          <w:b w:val="0"/>
          <w:bCs w:val="0"/>
        </w:rPr>
      </w:pPr>
      <w:r>
        <w:rPr>
          <w:rFonts w:ascii="宋体" w:hAnsi="宋体" w:cs="宋体" w:eastAsia="宋体" w:hint="default"/>
          <w:w w:val="95"/>
        </w:rPr>
        <w:t>(</w:t>
      </w:r>
      <w:r>
        <w:rPr>
          <w:w w:val="95"/>
        </w:rPr>
        <w:t>六</w:t>
      </w:r>
      <w:r>
        <w:rPr>
          <w:rFonts w:ascii="宋体" w:hAnsi="宋体" w:cs="宋体" w:eastAsia="宋体" w:hint="default"/>
          <w:w w:val="95"/>
        </w:rPr>
        <w:t>)</w:t>
        <w:tab/>
      </w:r>
      <w:r>
        <w:rPr/>
        <w:t>第一届监事会第十一次会议</w:t>
      </w:r>
      <w:r>
        <w:rPr>
          <w:b w:val="0"/>
          <w:bCs w:val="0"/>
        </w:rPr>
      </w:r>
    </w:p>
    <w:p>
      <w:pPr>
        <w:pStyle w:val="BodyText"/>
        <w:spacing w:line="381" w:lineRule="auto" w:before="185"/>
        <w:ind w:right="232" w:firstLine="479"/>
        <w:jc w:val="both"/>
      </w:pPr>
      <w:r>
        <w:rPr/>
        <w:t>本次会议于</w:t>
      </w:r>
      <w:r>
        <w:rPr>
          <w:spacing w:val="-56"/>
        </w:rPr>
        <w:t> </w:t>
      </w:r>
      <w:r>
        <w:rPr>
          <w:rFonts w:ascii="宋体" w:hAnsi="宋体" w:cs="宋体" w:eastAsia="宋体" w:hint="default"/>
        </w:rPr>
        <w:t>2011</w:t>
      </w:r>
      <w:r>
        <w:rPr>
          <w:rFonts w:ascii="宋体" w:hAnsi="宋体" w:cs="宋体" w:eastAsia="宋体" w:hint="default"/>
          <w:spacing w:val="-55"/>
        </w:rPr>
        <w:t> </w:t>
      </w:r>
      <w:r>
        <w:rPr/>
        <w:t>年</w:t>
      </w:r>
      <w:r>
        <w:rPr>
          <w:spacing w:val="-56"/>
        </w:rPr>
        <w:t> </w:t>
      </w:r>
      <w:r>
        <w:rPr>
          <w:rFonts w:ascii="宋体" w:hAnsi="宋体" w:cs="宋体" w:eastAsia="宋体" w:hint="default"/>
        </w:rPr>
        <w:t>12</w:t>
      </w:r>
      <w:r>
        <w:rPr>
          <w:rFonts w:ascii="宋体" w:hAnsi="宋体" w:cs="宋体" w:eastAsia="宋体" w:hint="default"/>
          <w:spacing w:val="-53"/>
        </w:rPr>
        <w:t> </w:t>
      </w:r>
      <w:r>
        <w:rPr/>
        <w:t>月</w:t>
      </w:r>
      <w:r>
        <w:rPr>
          <w:spacing w:val="-56"/>
        </w:rPr>
        <w:t> </w:t>
      </w:r>
      <w:r>
        <w:rPr>
          <w:rFonts w:ascii="宋体" w:hAnsi="宋体" w:cs="宋体" w:eastAsia="宋体" w:hint="default"/>
        </w:rPr>
        <w:t>16</w:t>
      </w:r>
      <w:r>
        <w:rPr>
          <w:rFonts w:ascii="宋体" w:hAnsi="宋体" w:cs="宋体" w:eastAsia="宋体" w:hint="default"/>
          <w:spacing w:val="-56"/>
        </w:rPr>
        <w:t> </w:t>
      </w:r>
      <w:r>
        <w:rPr/>
        <w:t>日召开，审议通过了《关于控股子公司广东安 </w:t>
      </w:r>
      <w:r>
        <w:rPr>
          <w:spacing w:val="3"/>
        </w:rPr>
        <w:t>居宝智能控制系统有限公司向股东广州市高堡仕智能科技有限公司收购资产的</w:t>
      </w:r>
      <w:r>
        <w:rPr>
          <w:spacing w:val="-96"/>
        </w:rPr>
        <w:t> </w:t>
      </w:r>
      <w:r>
        <w:rPr>
          <w:spacing w:val="-96"/>
        </w:rPr>
      </w:r>
      <w:r>
        <w:rPr/>
        <w:t>议案》。</w:t>
      </w:r>
    </w:p>
    <w:p>
      <w:pPr>
        <w:pStyle w:val="Heading6"/>
        <w:spacing w:line="240" w:lineRule="auto" w:before="95"/>
        <w:ind w:left="586" w:right="101"/>
        <w:jc w:val="left"/>
      </w:pPr>
      <w:r>
        <w:rPr/>
        <w:t>二、 监事会对 </w:t>
      </w:r>
      <w:r>
        <w:rPr>
          <w:rFonts w:ascii="黑体" w:hAnsi="黑体" w:cs="黑体" w:eastAsia="黑体" w:hint="default"/>
        </w:rPr>
        <w:t>2011</w:t>
      </w:r>
      <w:r>
        <w:rPr>
          <w:rFonts w:ascii="黑体" w:hAnsi="黑体" w:cs="黑体" w:eastAsia="黑体" w:hint="default"/>
          <w:spacing w:val="-91"/>
        </w:rPr>
        <w:t> </w:t>
      </w:r>
      <w:r>
        <w:rPr/>
        <w:t>年度公司运作发表的独立意见</w:t>
      </w:r>
    </w:p>
    <w:p>
      <w:pPr>
        <w:spacing w:line="240" w:lineRule="auto" w:before="9"/>
        <w:rPr>
          <w:rFonts w:ascii="黑体" w:hAnsi="黑体" w:cs="黑体" w:eastAsia="黑体" w:hint="default"/>
          <w:sz w:val="27"/>
          <w:szCs w:val="27"/>
        </w:rPr>
      </w:pPr>
    </w:p>
    <w:p>
      <w:pPr>
        <w:pStyle w:val="BodyText"/>
        <w:spacing w:line="456" w:lineRule="auto"/>
        <w:ind w:right="101" w:firstLine="479"/>
        <w:jc w:val="left"/>
      </w:pPr>
      <w:r>
        <w:rPr>
          <w:spacing w:val="-7"/>
        </w:rPr>
        <w:t>报告期内，公司监事会严格按照有关法律、法规及《公司章程》的有关规定，</w:t>
      </w:r>
      <w:r>
        <w:rPr/>
        <w:t> </w:t>
      </w:r>
      <w:r>
        <w:rPr>
          <w:spacing w:val="-3"/>
        </w:rPr>
        <w:t>从切实维护公司利益和中小股东权益出发，认真履行监事会职责，对公司依法运</w:t>
      </w:r>
      <w:r>
        <w:rPr>
          <w:spacing w:val="-103"/>
        </w:rPr>
        <w:t> </w:t>
      </w:r>
      <w:r>
        <w:rPr>
          <w:spacing w:val="-103"/>
        </w:rPr>
      </w:r>
      <w:r>
        <w:rPr>
          <w:spacing w:val="-3"/>
        </w:rPr>
        <w:t>作情况、公司财务情况、募集资金投入情况等事项进行了认真监督检查，根据检</w:t>
      </w:r>
      <w:r>
        <w:rPr>
          <w:spacing w:val="-102"/>
        </w:rPr>
        <w:t> </w:t>
      </w:r>
      <w:r>
        <w:rPr>
          <w:spacing w:val="-102"/>
        </w:rPr>
      </w:r>
      <w:r>
        <w:rPr/>
        <w:t>查结果，对报告期内公司有关情况发表如下独立意见：</w:t>
      </w:r>
    </w:p>
    <w:p>
      <w:pPr>
        <w:spacing w:line="456" w:lineRule="auto" w:before="67"/>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一</w:t>
      </w:r>
      <w:r>
        <w:rPr>
          <w:rFonts w:ascii="宋体" w:hAnsi="宋体" w:cs="宋体" w:eastAsia="宋体" w:hint="default"/>
          <w:b/>
          <w:bCs/>
          <w:sz w:val="24"/>
          <w:szCs w:val="24"/>
        </w:rPr>
        <w:t>)</w:t>
      </w:r>
      <w:r>
        <w:rPr>
          <w:rFonts w:ascii="宋体" w:hAnsi="宋体" w:cs="宋体" w:eastAsia="宋体" w:hint="default"/>
          <w:b/>
          <w:bCs/>
          <w:spacing w:val="-37"/>
          <w:sz w:val="24"/>
          <w:szCs w:val="24"/>
        </w:rPr>
        <w:t> </w:t>
      </w:r>
      <w:r>
        <w:rPr>
          <w:rFonts w:ascii="宋体" w:hAnsi="宋体" w:cs="宋体" w:eastAsia="宋体" w:hint="default"/>
          <w:b/>
          <w:bCs/>
          <w:sz w:val="24"/>
          <w:szCs w:val="24"/>
        </w:rPr>
        <w:t>公司依法运作情况报</w:t>
      </w:r>
      <w:r>
        <w:rPr>
          <w:rFonts w:ascii="宋体" w:hAnsi="宋体" w:cs="宋体" w:eastAsia="宋体" w:hint="default"/>
          <w:b/>
          <w:bCs/>
          <w:w w:val="99"/>
          <w:sz w:val="24"/>
          <w:szCs w:val="24"/>
        </w:rPr>
        <w:t> </w:t>
      </w:r>
      <w:r>
        <w:rPr>
          <w:rFonts w:ascii="宋体" w:hAnsi="宋体" w:cs="宋体" w:eastAsia="宋体" w:hint="default"/>
          <w:spacing w:val="-3"/>
          <w:sz w:val="24"/>
          <w:szCs w:val="24"/>
        </w:rPr>
        <w:t>告期内，公司监事会严格按照《公司法》、《公司章程》等有关规定，认真</w:t>
      </w:r>
    </w:p>
    <w:p>
      <w:pPr>
        <w:pStyle w:val="BodyText"/>
        <w:spacing w:line="456" w:lineRule="auto" w:before="67"/>
        <w:ind w:right="232"/>
        <w:jc w:val="both"/>
      </w:pPr>
      <w:r>
        <w:rPr/>
        <w:t>履行职责，积极参加股东大会，列席董事会会议，对公司</w:t>
      </w:r>
      <w:r>
        <w:rPr>
          <w:spacing w:val="-70"/>
        </w:rPr>
        <w:t> </w:t>
      </w:r>
      <w:r>
        <w:rPr>
          <w:rFonts w:ascii="宋体" w:hAnsi="宋体" w:cs="宋体" w:eastAsia="宋体" w:hint="default"/>
        </w:rPr>
        <w:t>2011</w:t>
      </w:r>
      <w:r>
        <w:rPr>
          <w:rFonts w:ascii="宋体" w:hAnsi="宋体" w:cs="宋体" w:eastAsia="宋体" w:hint="default"/>
          <w:spacing w:val="-19"/>
        </w:rPr>
        <w:t> </w:t>
      </w:r>
      <w:r>
        <w:rPr/>
        <w:t>年依法运作进行 </w:t>
      </w:r>
      <w:r>
        <w:rPr>
          <w:spacing w:val="-3"/>
        </w:rPr>
        <w:t>了严格的监督，认为：公司董事会、股东大会的召开以及各项决议的程序均符合</w:t>
      </w:r>
    </w:p>
    <w:p>
      <w:pPr>
        <w:pStyle w:val="BodyText"/>
        <w:spacing w:line="456" w:lineRule="auto" w:before="67"/>
        <w:ind w:right="232"/>
        <w:jc w:val="both"/>
      </w:pPr>
      <w:r>
        <w:rPr>
          <w:spacing w:val="-3"/>
        </w:rPr>
        <w:t>《公司法》、《证券法》等法律法规和中国证监会以及《公司章程》所作出的各</w:t>
      </w:r>
      <w:r>
        <w:rPr>
          <w:spacing w:val="-104"/>
        </w:rPr>
        <w:t> </w:t>
      </w:r>
      <w:r>
        <w:rPr>
          <w:spacing w:val="-104"/>
        </w:rPr>
      </w:r>
      <w:r>
        <w:rPr>
          <w:spacing w:val="-3"/>
        </w:rPr>
        <w:t>项规定，建立了较为完善的内部控制制度并在不断健全完善中。公司董事和高管</w:t>
      </w:r>
      <w:r>
        <w:rPr>
          <w:spacing w:val="-103"/>
        </w:rPr>
        <w:t> </w:t>
      </w:r>
      <w:r>
        <w:rPr>
          <w:spacing w:val="-103"/>
        </w:rPr>
      </w:r>
      <w:r>
        <w:rPr>
          <w:spacing w:val="-3"/>
        </w:rPr>
        <w:t>人员能够认真执行各项规章制度及股东大会决议和董事会决议，恪尽职守，勤勉</w:t>
      </w:r>
      <w:r>
        <w:rPr>
          <w:spacing w:val="-103"/>
        </w:rPr>
        <w:t> </w:t>
      </w:r>
      <w:r>
        <w:rPr>
          <w:spacing w:val="-103"/>
        </w:rPr>
      </w:r>
      <w:r>
        <w:rPr/>
        <w:t>尽责，未发现违反法律、法规、公司章程或损害公司利益的行为。</w:t>
      </w:r>
    </w:p>
    <w:p>
      <w:pPr>
        <w:pStyle w:val="Heading7"/>
        <w:spacing w:line="240" w:lineRule="auto" w:before="67"/>
        <w:ind w:right="101"/>
        <w:jc w:val="left"/>
        <w:rPr>
          <w:b w:val="0"/>
          <w:bCs w:val="0"/>
        </w:rPr>
      </w:pPr>
      <w:r>
        <w:rPr>
          <w:rFonts w:ascii="宋体" w:hAnsi="宋体" w:cs="宋体" w:eastAsia="宋体" w:hint="default"/>
        </w:rPr>
        <w:t>(</w:t>
      </w:r>
      <w:r>
        <w:rPr/>
        <w:t>二</w:t>
      </w:r>
      <w:r>
        <w:rPr>
          <w:rFonts w:ascii="宋体" w:hAnsi="宋体" w:cs="宋体" w:eastAsia="宋体" w:hint="default"/>
        </w:rPr>
        <w:t>)</w:t>
      </w:r>
      <w:r>
        <w:rPr>
          <w:rFonts w:ascii="宋体" w:hAnsi="宋体" w:cs="宋体" w:eastAsia="宋体" w:hint="default"/>
          <w:spacing w:val="-40"/>
        </w:rPr>
        <w:t> </w:t>
      </w:r>
      <w:r>
        <w:rPr/>
        <w:t>公司财务情况</w:t>
      </w:r>
      <w:r>
        <w:rPr>
          <w:b w:val="0"/>
          <w:bCs w:val="0"/>
        </w:rPr>
      </w:r>
    </w:p>
    <w:p>
      <w:pPr>
        <w:spacing w:line="240" w:lineRule="auto" w:before="9"/>
        <w:rPr>
          <w:rFonts w:ascii="宋体" w:hAnsi="宋体" w:cs="宋体" w:eastAsia="宋体" w:hint="default"/>
          <w:b/>
          <w:bCs/>
          <w:sz w:val="21"/>
          <w:szCs w:val="21"/>
        </w:rPr>
      </w:pPr>
    </w:p>
    <w:p>
      <w:pPr>
        <w:pStyle w:val="BodyText"/>
        <w:spacing w:line="240" w:lineRule="auto"/>
        <w:ind w:left="618" w:right="101"/>
        <w:jc w:val="left"/>
      </w:pPr>
      <w:r>
        <w:rPr/>
        <w:t>报告期内，监事会对公司</w:t>
      </w:r>
      <w:r>
        <w:rPr>
          <w:spacing w:val="-70"/>
        </w:rPr>
        <w:t> </w:t>
      </w:r>
      <w:r>
        <w:rPr>
          <w:rFonts w:ascii="宋体" w:hAnsi="宋体" w:cs="宋体" w:eastAsia="宋体" w:hint="default"/>
        </w:rPr>
        <w:t>2011</w:t>
      </w:r>
      <w:r>
        <w:rPr>
          <w:rFonts w:ascii="宋体" w:hAnsi="宋体" w:cs="宋体" w:eastAsia="宋体" w:hint="default"/>
          <w:spacing w:val="-19"/>
        </w:rPr>
        <w:t> </w:t>
      </w:r>
      <w:r>
        <w:rPr/>
        <w:t>年度财务状况、财务管理、财务成果等进行</w:t>
      </w:r>
    </w:p>
    <w:p>
      <w:pPr>
        <w:spacing w:after="0" w:line="240" w:lineRule="auto"/>
        <w:jc w:val="left"/>
        <w:sectPr>
          <w:pgSz w:w="11910" w:h="16850"/>
          <w:pgMar w:header="852" w:footer="1195" w:top="1480" w:bottom="1380" w:left="1660" w:right="1560"/>
        </w:sectPr>
      </w:pPr>
    </w:p>
    <w:p>
      <w:pPr>
        <w:spacing w:line="240" w:lineRule="auto" w:before="11"/>
        <w:rPr>
          <w:rFonts w:ascii="宋体" w:hAnsi="宋体" w:cs="宋体" w:eastAsia="宋体" w:hint="default"/>
          <w:sz w:val="10"/>
          <w:szCs w:val="10"/>
        </w:rPr>
      </w:pPr>
    </w:p>
    <w:p>
      <w:pPr>
        <w:pStyle w:val="BodyText"/>
        <w:spacing w:line="456" w:lineRule="auto" w:before="26"/>
        <w:ind w:right="230"/>
        <w:jc w:val="both"/>
      </w:pPr>
      <w:r>
        <w:rPr>
          <w:spacing w:val="-3"/>
        </w:rPr>
        <w:t>了严格地监督、检查和审核，认为：公司财务制度健全、内部控制制度完善、财</w:t>
      </w:r>
      <w:r>
        <w:rPr>
          <w:spacing w:val="-100"/>
        </w:rPr>
        <w:t> </w:t>
      </w:r>
      <w:r>
        <w:rPr>
          <w:spacing w:val="-100"/>
        </w:rPr>
      </w:r>
      <w:r>
        <w:rPr/>
        <w:t>务运作规范、财务状况良好。公司</w:t>
      </w:r>
      <w:r>
        <w:rPr>
          <w:spacing w:val="-70"/>
        </w:rPr>
        <w:t> </w:t>
      </w:r>
      <w:r>
        <w:rPr>
          <w:rFonts w:ascii="宋体" w:hAnsi="宋体" w:cs="宋体" w:eastAsia="宋体" w:hint="default"/>
        </w:rPr>
        <w:t>2011</w:t>
      </w:r>
      <w:r>
        <w:rPr>
          <w:rFonts w:ascii="宋体" w:hAnsi="宋体" w:cs="宋体" w:eastAsia="宋体" w:hint="default"/>
          <w:spacing w:val="-19"/>
        </w:rPr>
        <w:t> </w:t>
      </w:r>
      <w:r>
        <w:rPr/>
        <w:t>年度财务报告能够真实地反映公司财务 </w:t>
      </w:r>
      <w:r>
        <w:rPr>
          <w:spacing w:val="-3"/>
        </w:rPr>
        <w:t>状况和经营成果，立信会计师事务所（特殊普通合伙）出具了标准无保留意见的</w:t>
      </w:r>
      <w:r>
        <w:rPr>
          <w:spacing w:val="-101"/>
        </w:rPr>
        <w:t> </w:t>
      </w:r>
      <w:r>
        <w:rPr>
          <w:spacing w:val="-101"/>
        </w:rPr>
      </w:r>
      <w:r>
        <w:rPr/>
        <w:t>审计报告。</w:t>
      </w:r>
    </w:p>
    <w:p>
      <w:pPr>
        <w:spacing w:line="456" w:lineRule="auto" w:before="65"/>
        <w:ind w:left="618" w:right="227" w:firstLine="86"/>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三</w:t>
      </w:r>
      <w:r>
        <w:rPr>
          <w:rFonts w:ascii="宋体" w:hAnsi="宋体" w:cs="宋体" w:eastAsia="宋体" w:hint="default"/>
          <w:b/>
          <w:bCs/>
          <w:sz w:val="24"/>
          <w:szCs w:val="24"/>
        </w:rPr>
        <w:t>)</w:t>
      </w:r>
      <w:r>
        <w:rPr>
          <w:rFonts w:ascii="宋体" w:hAnsi="宋体" w:cs="宋体" w:eastAsia="宋体" w:hint="default"/>
          <w:b/>
          <w:bCs/>
          <w:spacing w:val="-38"/>
          <w:sz w:val="24"/>
          <w:szCs w:val="24"/>
        </w:rPr>
        <w:t> </w:t>
      </w:r>
      <w:r>
        <w:rPr>
          <w:rFonts w:ascii="宋体" w:hAnsi="宋体" w:cs="宋体" w:eastAsia="宋体" w:hint="default"/>
          <w:b/>
          <w:bCs/>
          <w:sz w:val="24"/>
          <w:szCs w:val="24"/>
        </w:rPr>
        <w:t>公司募集资金投入情况</w:t>
      </w:r>
      <w:r>
        <w:rPr>
          <w:rFonts w:ascii="宋体" w:hAnsi="宋体" w:cs="宋体" w:eastAsia="宋体" w:hint="default"/>
          <w:b/>
          <w:bCs/>
          <w:w w:val="99"/>
          <w:sz w:val="24"/>
          <w:szCs w:val="24"/>
        </w:rPr>
        <w:t> </w:t>
      </w:r>
      <w:r>
        <w:rPr>
          <w:rFonts w:ascii="宋体" w:hAnsi="宋体" w:cs="宋体" w:eastAsia="宋体" w:hint="default"/>
          <w:spacing w:val="-3"/>
          <w:sz w:val="24"/>
          <w:szCs w:val="24"/>
        </w:rPr>
        <w:t>报告期内，公司严格按照《公司法》、《证券法》、《深圳证券交易所创业</w:t>
      </w:r>
    </w:p>
    <w:p>
      <w:pPr>
        <w:pStyle w:val="BodyText"/>
        <w:spacing w:line="456" w:lineRule="auto" w:before="68"/>
        <w:ind w:right="230"/>
        <w:jc w:val="both"/>
      </w:pPr>
      <w:r>
        <w:rPr>
          <w:spacing w:val="-3"/>
        </w:rPr>
        <w:t>板股票上市规则》、《深圳证券交易所创业板上市公司规范运作指引》以及中国</w:t>
      </w:r>
      <w:r>
        <w:rPr>
          <w:spacing w:val="-103"/>
        </w:rPr>
        <w:t> </w:t>
      </w:r>
      <w:r>
        <w:rPr>
          <w:spacing w:val="-103"/>
        </w:rPr>
      </w:r>
      <w:r>
        <w:rPr>
          <w:spacing w:val="-3"/>
        </w:rPr>
        <w:t>证监会相关法律法规的规定和要求、《募集资金使用管理制度》等规定管理使用</w:t>
      </w:r>
      <w:r>
        <w:rPr>
          <w:spacing w:val="-102"/>
        </w:rPr>
        <w:t> </w:t>
      </w:r>
      <w:r>
        <w:rPr>
          <w:spacing w:val="-102"/>
        </w:rPr>
      </w:r>
      <w:r>
        <w:rPr>
          <w:spacing w:val="-3"/>
        </w:rPr>
        <w:t>募集资金，并及时、真实、准确、完整履行相关信息披露工作，不存在违规使用</w:t>
      </w:r>
      <w:r>
        <w:rPr>
          <w:spacing w:val="-100"/>
        </w:rPr>
        <w:t> </w:t>
      </w:r>
      <w:r>
        <w:rPr>
          <w:spacing w:val="-100"/>
        </w:rPr>
      </w:r>
      <w:r>
        <w:rPr>
          <w:spacing w:val="-3"/>
        </w:rPr>
        <w:t>募集资金的行为，未发生变更募投项目的情形。超募资金的使用计划履行了必要</w:t>
      </w:r>
      <w:r>
        <w:rPr>
          <w:spacing w:val="-103"/>
        </w:rPr>
        <w:t> </w:t>
      </w:r>
      <w:r>
        <w:rPr>
          <w:spacing w:val="-103"/>
        </w:rPr>
      </w:r>
      <w:r>
        <w:rPr/>
        <w:t>的审批程序，符合有关的法律法规的要求。</w:t>
      </w:r>
    </w:p>
    <w:p>
      <w:pPr>
        <w:spacing w:line="456" w:lineRule="auto" w:before="67"/>
        <w:ind w:left="618" w:right="101" w:firstLine="86"/>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四</w:t>
      </w:r>
      <w:r>
        <w:rPr>
          <w:rFonts w:ascii="宋体" w:hAnsi="宋体" w:cs="宋体" w:eastAsia="宋体" w:hint="default"/>
          <w:b/>
          <w:bCs/>
          <w:sz w:val="24"/>
          <w:szCs w:val="24"/>
        </w:rPr>
        <w:t>)</w:t>
      </w:r>
      <w:r>
        <w:rPr>
          <w:rFonts w:ascii="宋体" w:hAnsi="宋体" w:cs="宋体" w:eastAsia="宋体" w:hint="default"/>
          <w:b/>
          <w:bCs/>
          <w:spacing w:val="-38"/>
          <w:sz w:val="24"/>
          <w:szCs w:val="24"/>
        </w:rPr>
        <w:t> </w:t>
      </w:r>
      <w:r>
        <w:rPr>
          <w:rFonts w:ascii="宋体" w:hAnsi="宋体" w:cs="宋体" w:eastAsia="宋体" w:hint="default"/>
          <w:b/>
          <w:bCs/>
          <w:sz w:val="24"/>
          <w:szCs w:val="24"/>
        </w:rPr>
        <w:t>公司收购、出售资产情况</w:t>
      </w:r>
      <w:r>
        <w:rPr>
          <w:rFonts w:ascii="宋体" w:hAnsi="宋体" w:cs="宋体" w:eastAsia="宋体" w:hint="default"/>
          <w:b/>
          <w:bCs/>
          <w:w w:val="99"/>
          <w:sz w:val="24"/>
          <w:szCs w:val="24"/>
        </w:rPr>
        <w:t> </w:t>
      </w:r>
      <w:r>
        <w:rPr>
          <w:rFonts w:ascii="宋体" w:hAnsi="宋体" w:cs="宋体" w:eastAsia="宋体" w:hint="default"/>
          <w:spacing w:val="-7"/>
          <w:sz w:val="24"/>
          <w:szCs w:val="24"/>
        </w:rPr>
        <w:t>报告期内，公司收购资产事项涉及的交易价格合理，符合公司发展战略要求，</w:t>
      </w:r>
    </w:p>
    <w:p>
      <w:pPr>
        <w:spacing w:line="456" w:lineRule="auto" w:before="67"/>
        <w:ind w:left="704" w:right="1809" w:hanging="567"/>
        <w:jc w:val="left"/>
        <w:rPr>
          <w:rFonts w:ascii="宋体" w:hAnsi="宋体" w:cs="宋体" w:eastAsia="宋体" w:hint="default"/>
          <w:sz w:val="24"/>
          <w:szCs w:val="24"/>
        </w:rPr>
      </w:pPr>
      <w:r>
        <w:rPr>
          <w:rFonts w:ascii="宋体" w:hAnsi="宋体" w:cs="宋体" w:eastAsia="宋体" w:hint="default"/>
          <w:sz w:val="24"/>
          <w:szCs w:val="24"/>
        </w:rPr>
        <w:t>未发生内幕交易，无损害股东权益或造成公司资产流失的情况。 </w:t>
      </w:r>
      <w:r>
        <w:rPr>
          <w:rFonts w:ascii="宋体" w:hAnsi="宋体" w:cs="宋体" w:eastAsia="宋体" w:hint="default"/>
          <w:b/>
          <w:bCs/>
          <w:sz w:val="24"/>
          <w:szCs w:val="24"/>
        </w:rPr>
        <w:t>(</w:t>
      </w:r>
      <w:r>
        <w:rPr>
          <w:rFonts w:ascii="宋体" w:hAnsi="宋体" w:cs="宋体" w:eastAsia="宋体" w:hint="default"/>
          <w:b/>
          <w:bCs/>
          <w:sz w:val="24"/>
          <w:szCs w:val="24"/>
        </w:rPr>
        <w:t>五</w:t>
      </w:r>
      <w:r>
        <w:rPr>
          <w:rFonts w:ascii="宋体" w:hAnsi="宋体" w:cs="宋体" w:eastAsia="宋体" w:hint="default"/>
          <w:b/>
          <w:bCs/>
          <w:sz w:val="24"/>
          <w:szCs w:val="24"/>
        </w:rPr>
        <w:t>)</w:t>
      </w:r>
      <w:r>
        <w:rPr>
          <w:rFonts w:ascii="宋体" w:hAnsi="宋体" w:cs="宋体" w:eastAsia="宋体" w:hint="default"/>
          <w:b/>
          <w:bCs/>
          <w:spacing w:val="-40"/>
          <w:sz w:val="24"/>
          <w:szCs w:val="24"/>
        </w:rPr>
        <w:t> </w:t>
      </w:r>
      <w:r>
        <w:rPr>
          <w:rFonts w:ascii="宋体" w:hAnsi="宋体" w:cs="宋体" w:eastAsia="宋体" w:hint="default"/>
          <w:b/>
          <w:bCs/>
          <w:sz w:val="24"/>
          <w:szCs w:val="24"/>
        </w:rPr>
        <w:t>公司关联交易情况</w:t>
      </w:r>
      <w:r>
        <w:rPr>
          <w:rFonts w:ascii="宋体" w:hAnsi="宋体" w:cs="宋体" w:eastAsia="宋体" w:hint="default"/>
          <w:sz w:val="24"/>
          <w:szCs w:val="24"/>
        </w:rPr>
      </w:r>
    </w:p>
    <w:p>
      <w:pPr>
        <w:pStyle w:val="BodyText"/>
        <w:spacing w:line="456" w:lineRule="auto" w:before="67"/>
        <w:ind w:right="232" w:firstLine="479"/>
        <w:jc w:val="both"/>
      </w:pPr>
      <w:r>
        <w:rPr>
          <w:spacing w:val="-3"/>
        </w:rPr>
        <w:t>报告期内，除关于控股子公司广东安居宝智能控制系统有限公司向股东广州</w:t>
      </w:r>
      <w:r>
        <w:rPr/>
        <w:t> </w:t>
      </w:r>
      <w:r>
        <w:rPr>
          <w:spacing w:val="3"/>
        </w:rPr>
        <w:t>市高堡仕智能科技有限公司收购资产外不存在其他关联交易，关联担保已按照</w:t>
      </w:r>
    </w:p>
    <w:p>
      <w:pPr>
        <w:spacing w:line="456" w:lineRule="auto" w:before="67"/>
        <w:ind w:left="704" w:right="2049" w:hanging="567"/>
        <w:jc w:val="left"/>
        <w:rPr>
          <w:rFonts w:ascii="宋体" w:hAnsi="宋体" w:cs="宋体" w:eastAsia="宋体" w:hint="default"/>
          <w:sz w:val="24"/>
          <w:szCs w:val="24"/>
        </w:rPr>
      </w:pPr>
      <w:r>
        <w:rPr>
          <w:rFonts w:ascii="宋体" w:hAnsi="宋体" w:cs="宋体" w:eastAsia="宋体" w:hint="default"/>
          <w:sz w:val="24"/>
          <w:szCs w:val="24"/>
        </w:rPr>
        <w:t>《公司章程》履行相关程序且无损害公司和股东利益的情形。 </w:t>
      </w:r>
      <w:r>
        <w:rPr>
          <w:rFonts w:ascii="宋体" w:hAnsi="宋体" w:cs="宋体" w:eastAsia="宋体" w:hint="default"/>
          <w:b/>
          <w:bCs/>
          <w:sz w:val="24"/>
          <w:szCs w:val="24"/>
        </w:rPr>
        <w:t>(</w:t>
      </w:r>
      <w:r>
        <w:rPr>
          <w:rFonts w:ascii="宋体" w:hAnsi="宋体" w:cs="宋体" w:eastAsia="宋体" w:hint="default"/>
          <w:b/>
          <w:bCs/>
          <w:sz w:val="24"/>
          <w:szCs w:val="24"/>
        </w:rPr>
        <w:t>六</w:t>
      </w:r>
      <w:r>
        <w:rPr>
          <w:rFonts w:ascii="宋体" w:hAnsi="宋体" w:cs="宋体" w:eastAsia="宋体" w:hint="default"/>
          <w:b/>
          <w:bCs/>
          <w:sz w:val="24"/>
          <w:szCs w:val="24"/>
        </w:rPr>
        <w:t>)</w:t>
      </w:r>
      <w:r>
        <w:rPr>
          <w:rFonts w:ascii="宋体" w:hAnsi="宋体" w:cs="宋体" w:eastAsia="宋体" w:hint="default"/>
          <w:b/>
          <w:bCs/>
          <w:spacing w:val="-42"/>
          <w:sz w:val="24"/>
          <w:szCs w:val="24"/>
        </w:rPr>
        <w:t> </w:t>
      </w:r>
      <w:r>
        <w:rPr>
          <w:rFonts w:ascii="宋体" w:hAnsi="宋体" w:cs="宋体" w:eastAsia="宋体" w:hint="default"/>
          <w:b/>
          <w:bCs/>
          <w:sz w:val="24"/>
          <w:szCs w:val="24"/>
        </w:rPr>
        <w:t>公司建立和实施内幕信息知情人管理制度的情况</w:t>
      </w:r>
      <w:r>
        <w:rPr>
          <w:rFonts w:ascii="宋体" w:hAnsi="宋体" w:cs="宋体" w:eastAsia="宋体" w:hint="default"/>
          <w:sz w:val="24"/>
          <w:szCs w:val="24"/>
        </w:rPr>
      </w:r>
    </w:p>
    <w:p>
      <w:pPr>
        <w:pStyle w:val="BodyText"/>
        <w:spacing w:line="456" w:lineRule="auto" w:before="67"/>
        <w:ind w:right="232" w:firstLine="479"/>
        <w:jc w:val="both"/>
      </w:pPr>
      <w:r>
        <w:rPr>
          <w:spacing w:val="-3"/>
        </w:rPr>
        <w:t>报告期内，公司按照中国证监会和深圳证券交易所的要求，制定并严格执行</w:t>
      </w:r>
      <w:r>
        <w:rPr/>
        <w:t> </w:t>
      </w:r>
      <w:r>
        <w:rPr>
          <w:spacing w:val="-3"/>
        </w:rPr>
        <w:t>内幕信息知情人管理制度，公司董事、监事及高管人员和其他相关知情人严格遵</w:t>
      </w:r>
      <w:r>
        <w:rPr>
          <w:spacing w:val="-103"/>
        </w:rPr>
        <w:t> </w:t>
      </w:r>
      <w:r>
        <w:rPr>
          <w:spacing w:val="-103"/>
        </w:rPr>
      </w:r>
      <w:r>
        <w:rPr>
          <w:spacing w:val="-3"/>
        </w:rPr>
        <w:t>守了内幕信息知情人管理制度，未发生有内幕信息知情人利用内幕信息买卖公司</w:t>
      </w:r>
      <w:r>
        <w:rPr>
          <w:spacing w:val="-102"/>
        </w:rPr>
        <w:t> </w:t>
      </w:r>
      <w:r>
        <w:rPr>
          <w:spacing w:val="-102"/>
        </w:rPr>
      </w:r>
      <w:r>
        <w:rPr/>
        <w:t>股份的情况。报告期内公司未发生受监管部门查处或整改的情形。</w:t>
      </w:r>
    </w:p>
    <w:p>
      <w:pPr>
        <w:spacing w:after="0" w:line="456" w:lineRule="auto"/>
        <w:jc w:val="both"/>
        <w:sectPr>
          <w:footerReference w:type="default" r:id="rId84"/>
          <w:pgSz w:w="11910" w:h="16850"/>
          <w:pgMar w:footer="1195" w:header="852" w:top="1480" w:bottom="1380" w:left="1660" w:right="1560"/>
        </w:sectPr>
      </w:pPr>
    </w:p>
    <w:p>
      <w:pPr>
        <w:spacing w:line="240" w:lineRule="auto" w:before="11"/>
        <w:rPr>
          <w:rFonts w:ascii="宋体" w:hAnsi="宋体" w:cs="宋体" w:eastAsia="宋体" w:hint="default"/>
          <w:sz w:val="10"/>
          <w:szCs w:val="10"/>
        </w:rPr>
      </w:pPr>
    </w:p>
    <w:p>
      <w:pPr>
        <w:pStyle w:val="Heading7"/>
        <w:spacing w:line="240" w:lineRule="auto" w:before="26"/>
        <w:ind w:right="88"/>
        <w:jc w:val="left"/>
        <w:rPr>
          <w:b w:val="0"/>
          <w:bCs w:val="0"/>
        </w:rPr>
      </w:pPr>
      <w:r>
        <w:rPr>
          <w:rFonts w:ascii="宋体" w:hAnsi="宋体" w:cs="宋体" w:eastAsia="宋体" w:hint="default"/>
        </w:rPr>
        <w:t>(</w:t>
      </w:r>
      <w:r>
        <w:rPr/>
        <w:t>七</w:t>
      </w:r>
      <w:r>
        <w:rPr>
          <w:rFonts w:ascii="宋体" w:hAnsi="宋体" w:cs="宋体" w:eastAsia="宋体" w:hint="default"/>
        </w:rPr>
        <w:t>)</w:t>
      </w:r>
      <w:r>
        <w:rPr>
          <w:rFonts w:ascii="宋体" w:hAnsi="宋体" w:cs="宋体" w:eastAsia="宋体" w:hint="default"/>
          <w:spacing w:val="-41"/>
        </w:rPr>
        <w:t> </w:t>
      </w:r>
      <w:r>
        <w:rPr/>
        <w:t>对公司内部控制自我评价报告的意见</w:t>
      </w:r>
      <w:r>
        <w:rPr>
          <w:b w:val="0"/>
          <w:bCs w:val="0"/>
        </w:rPr>
      </w:r>
    </w:p>
    <w:p>
      <w:pPr>
        <w:spacing w:line="240" w:lineRule="auto" w:before="9"/>
        <w:rPr>
          <w:rFonts w:ascii="宋体" w:hAnsi="宋体" w:cs="宋体" w:eastAsia="宋体" w:hint="default"/>
          <w:b/>
          <w:bCs/>
          <w:sz w:val="21"/>
          <w:szCs w:val="21"/>
        </w:rPr>
      </w:pPr>
    </w:p>
    <w:p>
      <w:pPr>
        <w:pStyle w:val="BodyText"/>
        <w:spacing w:line="456" w:lineRule="auto"/>
        <w:ind w:right="88" w:firstLine="479"/>
        <w:jc w:val="left"/>
      </w:pPr>
      <w:r>
        <w:rPr/>
        <w:t>监事会对公司 </w:t>
      </w:r>
      <w:r>
        <w:rPr>
          <w:rFonts w:ascii="宋体" w:hAnsi="宋体" w:cs="宋体" w:eastAsia="宋体" w:hint="default"/>
        </w:rPr>
        <w:t>2011</w:t>
      </w:r>
      <w:r>
        <w:rPr>
          <w:rFonts w:ascii="宋体" w:hAnsi="宋体" w:cs="宋体" w:eastAsia="宋体" w:hint="default"/>
          <w:spacing w:val="-78"/>
        </w:rPr>
        <w:t> </w:t>
      </w:r>
      <w:r>
        <w:rPr/>
        <w:t>年度内部控制的自我评价报告、公司内部控制制度的建 </w:t>
      </w:r>
      <w:r>
        <w:rPr>
          <w:spacing w:val="-3"/>
        </w:rPr>
        <w:t>设和运行情况进行了审核，认为：公司已建立了较完善的内部控制制度并能够得</w:t>
      </w:r>
      <w:r>
        <w:rPr>
          <w:spacing w:val="-103"/>
        </w:rPr>
        <w:t> </w:t>
      </w:r>
      <w:r>
        <w:rPr>
          <w:spacing w:val="-103"/>
        </w:rPr>
      </w:r>
      <w:r>
        <w:rPr>
          <w:spacing w:val="-3"/>
        </w:rPr>
        <w:t>到有效的执行，符合公司现阶段经营管理的发展需求，保证了公司各项业务的健</w:t>
      </w:r>
      <w:r>
        <w:rPr>
          <w:spacing w:val="-103"/>
        </w:rPr>
        <w:t> </w:t>
      </w:r>
      <w:r>
        <w:rPr>
          <w:spacing w:val="-103"/>
        </w:rPr>
      </w:r>
      <w:r>
        <w:rPr/>
        <w:t>康运行及经营风险的控制。本监事会将继续严格按照《公司法》、《公司章程》 和国家有关法律政策的规定，忠实履行自身职责，进一步促进公司的规范运作。</w:t>
      </w:r>
    </w:p>
    <w:p>
      <w:pPr>
        <w:spacing w:after="0" w:line="456" w:lineRule="auto"/>
        <w:jc w:val="left"/>
        <w:sectPr>
          <w:footerReference w:type="default" r:id="rId85"/>
          <w:pgSz w:w="11910" w:h="16850"/>
          <w:pgMar w:footer="1195" w:header="852" w:top="1480" w:bottom="1380" w:left="1660" w:right="1600"/>
          <w:pgNumType w:start="8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6"/>
          <w:szCs w:val="16"/>
        </w:rPr>
      </w:pPr>
    </w:p>
    <w:p>
      <w:pPr>
        <w:pStyle w:val="Heading4"/>
        <w:tabs>
          <w:tab w:pos="5768" w:val="left" w:leader="none"/>
        </w:tabs>
        <w:spacing w:line="240" w:lineRule="auto"/>
        <w:ind w:left="3783" w:right="0"/>
        <w:jc w:val="left"/>
        <w:rPr>
          <w:rFonts w:ascii="黑体" w:hAnsi="黑体" w:cs="黑体" w:eastAsia="黑体" w:hint="default"/>
        </w:rPr>
      </w:pPr>
      <w:r>
        <w:rPr>
          <w:rFonts w:ascii="黑体" w:hAnsi="黑体" w:cs="黑体" w:eastAsia="黑体" w:hint="default"/>
        </w:rPr>
        <w:t>第九节</w:t>
        <w:tab/>
        <w:t>财务报告</w:t>
      </w:r>
    </w:p>
    <w:p>
      <w:pPr>
        <w:spacing w:line="930" w:lineRule="atLeast" w:before="83"/>
        <w:ind w:left="2058" w:right="1974" w:firstLine="0"/>
        <w:jc w:val="center"/>
        <w:rPr>
          <w:rFonts w:ascii="宋体" w:hAnsi="宋体" w:cs="宋体" w:eastAsia="宋体" w:hint="default"/>
          <w:sz w:val="32"/>
          <w:szCs w:val="32"/>
        </w:rPr>
      </w:pPr>
      <w:r>
        <w:rPr>
          <w:rFonts w:ascii="宋体" w:hAnsi="宋体" w:cs="宋体" w:eastAsia="宋体" w:hint="default"/>
          <w:b/>
          <w:bCs/>
          <w:w w:val="95"/>
          <w:sz w:val="32"/>
          <w:szCs w:val="32"/>
        </w:rPr>
        <w:t>东安居宝数码科技股份有限公司</w:t>
      </w:r>
      <w:r>
        <w:rPr>
          <w:rFonts w:ascii="宋体" w:hAnsi="宋体" w:cs="宋体" w:eastAsia="宋体" w:hint="default"/>
          <w:b/>
          <w:bCs/>
          <w:spacing w:val="62"/>
          <w:w w:val="95"/>
          <w:sz w:val="32"/>
          <w:szCs w:val="32"/>
        </w:rPr>
        <w:t> </w:t>
      </w:r>
      <w:r>
        <w:rPr>
          <w:rFonts w:ascii="宋体" w:hAnsi="宋体" w:cs="宋体" w:eastAsia="宋体" w:hint="default"/>
          <w:b/>
          <w:bCs/>
          <w:spacing w:val="62"/>
          <w:w w:val="95"/>
          <w:sz w:val="32"/>
          <w:szCs w:val="32"/>
        </w:rPr>
      </w:r>
      <w:r>
        <w:rPr>
          <w:rFonts w:ascii="宋体" w:hAnsi="宋体" w:cs="宋体" w:eastAsia="宋体" w:hint="default"/>
          <w:b/>
          <w:bCs/>
          <w:sz w:val="32"/>
          <w:szCs w:val="32"/>
        </w:rPr>
        <w:t>审计报告及财务报表</w:t>
      </w:r>
      <w:r>
        <w:rPr>
          <w:rFonts w:ascii="宋体" w:hAnsi="宋体" w:cs="宋体" w:eastAsia="宋体" w:hint="default"/>
          <w:sz w:val="32"/>
          <w:szCs w:val="32"/>
        </w:rPr>
      </w:r>
    </w:p>
    <w:p>
      <w:pPr>
        <w:pStyle w:val="BodyText"/>
        <w:spacing w:line="240" w:lineRule="auto" w:before="138"/>
        <w:ind w:left="2060" w:right="1974"/>
        <w:jc w:val="center"/>
      </w:pPr>
      <w:r>
        <w:rPr/>
        <w:t>（</w:t>
      </w:r>
      <w:r>
        <w:rPr>
          <w:rFonts w:ascii="Calibri" w:hAnsi="Calibri" w:cs="Calibri" w:eastAsia="Calibri" w:hint="default"/>
        </w:rPr>
        <w:t>2011</w:t>
      </w:r>
      <w:r>
        <w:rPr>
          <w:rFonts w:ascii="Calibri" w:hAnsi="Calibri" w:cs="Calibri" w:eastAsia="Calibri" w:hint="default"/>
          <w:spacing w:val="5"/>
        </w:rPr>
        <w:t> </w:t>
      </w:r>
      <w:r>
        <w:rPr/>
        <w:t>年</w:t>
      </w:r>
      <w:r>
        <w:rPr>
          <w:spacing w:val="-61"/>
        </w:rPr>
        <w:t> </w:t>
      </w:r>
      <w:r>
        <w:rPr>
          <w:rFonts w:ascii="Calibri" w:hAnsi="Calibri" w:cs="Calibri" w:eastAsia="Calibri" w:hint="default"/>
        </w:rPr>
        <w:t>1</w:t>
      </w:r>
      <w:r>
        <w:rPr>
          <w:rFonts w:ascii="Calibri" w:hAnsi="Calibri" w:cs="Calibri" w:eastAsia="Calibri" w:hint="default"/>
          <w:spacing w:val="5"/>
        </w:rPr>
        <w:t> </w:t>
      </w:r>
      <w:r>
        <w:rPr/>
        <w:t>月</w:t>
      </w:r>
      <w:r>
        <w:rPr>
          <w:spacing w:val="-61"/>
        </w:rPr>
        <w:t> </w:t>
      </w:r>
      <w:r>
        <w:rPr>
          <w:rFonts w:ascii="Calibri" w:hAnsi="Calibri" w:cs="Calibri" w:eastAsia="Calibri" w:hint="default"/>
        </w:rPr>
        <w:t>1</w:t>
      </w:r>
      <w:r>
        <w:rPr>
          <w:rFonts w:ascii="Calibri" w:hAnsi="Calibri" w:cs="Calibri" w:eastAsia="Calibri" w:hint="default"/>
          <w:spacing w:val="5"/>
        </w:rPr>
        <w:t> </w:t>
      </w:r>
      <w:r>
        <w:rPr/>
        <w:t>日至</w:t>
      </w:r>
      <w:r>
        <w:rPr>
          <w:spacing w:val="-64"/>
        </w:rPr>
        <w:t> </w:t>
      </w:r>
      <w:r>
        <w:rPr>
          <w:rFonts w:ascii="Calibri" w:hAnsi="Calibri" w:cs="Calibri" w:eastAsia="Calibri" w:hint="default"/>
        </w:rPr>
        <w:t>2011</w:t>
      </w:r>
      <w:r>
        <w:rPr>
          <w:rFonts w:ascii="Calibri" w:hAnsi="Calibri" w:cs="Calibri" w:eastAsia="Calibri" w:hint="default"/>
          <w:spacing w:val="6"/>
        </w:rPr>
        <w:t> </w:t>
      </w:r>
      <w:r>
        <w:rPr/>
        <w:t>年</w:t>
      </w:r>
      <w:r>
        <w:rPr>
          <w:spacing w:val="-61"/>
        </w:rPr>
        <w:t> </w:t>
      </w:r>
      <w:r>
        <w:rPr>
          <w:rFonts w:ascii="Calibri" w:hAnsi="Calibri" w:cs="Calibri" w:eastAsia="Calibri" w:hint="default"/>
        </w:rPr>
        <w:t>12</w:t>
      </w:r>
      <w:r>
        <w:rPr>
          <w:rFonts w:ascii="Calibri" w:hAnsi="Calibri" w:cs="Calibri" w:eastAsia="Calibri" w:hint="default"/>
          <w:spacing w:val="5"/>
        </w:rPr>
        <w:t> </w:t>
      </w:r>
      <w:r>
        <w:rPr/>
        <w:t>月</w:t>
      </w:r>
      <w:r>
        <w:rPr>
          <w:spacing w:val="-61"/>
        </w:rPr>
        <w:t> </w:t>
      </w:r>
      <w:r>
        <w:rPr>
          <w:rFonts w:ascii="Calibri" w:hAnsi="Calibri" w:cs="Calibri" w:eastAsia="Calibri" w:hint="default"/>
        </w:rPr>
        <w:t>31</w:t>
      </w:r>
      <w:r>
        <w:rPr>
          <w:rFonts w:ascii="Calibri" w:hAnsi="Calibri" w:cs="Calibri" w:eastAsia="Calibri" w:hint="default"/>
          <w:spacing w:val="5"/>
        </w:rPr>
        <w:t> </w:t>
      </w:r>
      <w:r>
        <w:rPr/>
        <w:t>日止）</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6"/>
          <w:szCs w:val="16"/>
        </w:rPr>
      </w:pPr>
    </w:p>
    <w:tbl>
      <w:tblPr>
        <w:tblW w:w="0" w:type="auto"/>
        <w:jc w:val="left"/>
        <w:tblInd w:w="100" w:type="dxa"/>
        <w:tblLayout w:type="fixed"/>
        <w:tblCellMar>
          <w:top w:w="0" w:type="dxa"/>
          <w:left w:w="0" w:type="dxa"/>
          <w:bottom w:w="0" w:type="dxa"/>
          <w:right w:w="0" w:type="dxa"/>
        </w:tblCellMar>
        <w:tblLook w:val="01E0"/>
      </w:tblPr>
      <w:tblGrid>
        <w:gridCol w:w="1273"/>
        <w:gridCol w:w="5514"/>
        <w:gridCol w:w="259"/>
        <w:gridCol w:w="1577"/>
      </w:tblGrid>
      <w:tr>
        <w:trPr>
          <w:trHeight w:val="691" w:hRule="exact"/>
        </w:trPr>
        <w:tc>
          <w:tcPr>
            <w:tcW w:w="1273" w:type="dxa"/>
            <w:tcBorders>
              <w:top w:val="nil" w:sz="6" w:space="0" w:color="auto"/>
              <w:left w:val="nil" w:sz="6" w:space="0" w:color="auto"/>
              <w:bottom w:val="nil" w:sz="6" w:space="0" w:color="auto"/>
              <w:right w:val="nil" w:sz="6" w:space="0" w:color="auto"/>
            </w:tcBorders>
          </w:tcPr>
          <w:p>
            <w:pPr/>
          </w:p>
        </w:tc>
        <w:tc>
          <w:tcPr>
            <w:tcW w:w="5514" w:type="dxa"/>
            <w:tcBorders>
              <w:top w:val="nil" w:sz="6" w:space="0" w:color="auto"/>
              <w:left w:val="nil" w:sz="6" w:space="0" w:color="auto"/>
              <w:bottom w:val="single" w:sz="4" w:space="0" w:color="000000"/>
              <w:right w:val="nil" w:sz="6" w:space="0" w:color="auto"/>
            </w:tcBorders>
          </w:tcPr>
          <w:p>
            <w:pPr>
              <w:pStyle w:val="TableParagraph"/>
              <w:spacing w:line="240" w:lineRule="exact"/>
              <w:ind w:right="0"/>
              <w:jc w:val="center"/>
              <w:rPr>
                <w:rFonts w:ascii="宋体" w:hAnsi="宋体" w:cs="宋体" w:eastAsia="宋体" w:hint="default"/>
                <w:sz w:val="24"/>
                <w:szCs w:val="24"/>
              </w:rPr>
            </w:pPr>
            <w:r>
              <w:rPr>
                <w:rFonts w:ascii="宋体" w:hAnsi="宋体" w:cs="宋体" w:eastAsia="宋体" w:hint="default"/>
                <w:sz w:val="24"/>
                <w:szCs w:val="24"/>
              </w:rPr>
              <w:t>目录</w:t>
            </w:r>
          </w:p>
        </w:tc>
        <w:tc>
          <w:tcPr>
            <w:tcW w:w="259"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single" w:sz="4" w:space="0" w:color="000000"/>
              <w:right w:val="nil" w:sz="6" w:space="0" w:color="auto"/>
            </w:tcBorders>
          </w:tcPr>
          <w:p>
            <w:pPr>
              <w:pStyle w:val="TableParagraph"/>
              <w:spacing w:line="240" w:lineRule="exact"/>
              <w:ind w:right="105"/>
              <w:jc w:val="right"/>
              <w:rPr>
                <w:rFonts w:ascii="宋体" w:hAnsi="宋体" w:cs="宋体" w:eastAsia="宋体" w:hint="default"/>
                <w:sz w:val="24"/>
                <w:szCs w:val="24"/>
              </w:rPr>
            </w:pPr>
            <w:r>
              <w:rPr>
                <w:rFonts w:ascii="宋体" w:hAnsi="宋体" w:cs="宋体" w:eastAsia="宋体" w:hint="default"/>
                <w:sz w:val="24"/>
                <w:szCs w:val="24"/>
              </w:rPr>
              <w:t>页次</w:t>
            </w:r>
          </w:p>
        </w:tc>
      </w:tr>
      <w:tr>
        <w:trPr>
          <w:trHeight w:val="652" w:hRule="exact"/>
        </w:trPr>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200" w:right="0"/>
              <w:jc w:val="left"/>
              <w:rPr>
                <w:rFonts w:ascii="宋体" w:hAnsi="宋体" w:cs="宋体" w:eastAsia="宋体" w:hint="default"/>
                <w:sz w:val="24"/>
                <w:szCs w:val="24"/>
              </w:rPr>
            </w:pPr>
            <w:r>
              <w:rPr>
                <w:rFonts w:ascii="宋体" w:hAnsi="宋体" w:cs="宋体" w:eastAsia="宋体" w:hint="default"/>
                <w:sz w:val="24"/>
                <w:szCs w:val="24"/>
              </w:rPr>
              <w:t>一、</w:t>
            </w:r>
          </w:p>
        </w:tc>
        <w:tc>
          <w:tcPr>
            <w:tcW w:w="5514" w:type="dxa"/>
            <w:tcBorders>
              <w:top w:val="single" w:sz="4" w:space="0" w:color="000000"/>
              <w:left w:val="nil" w:sz="6" w:space="0" w:color="auto"/>
              <w:bottom w:val="nil" w:sz="6" w:space="0" w:color="auto"/>
              <w:right w:val="nil" w:sz="6" w:space="0" w:color="auto"/>
            </w:tcBorders>
          </w:tcPr>
          <w:p>
            <w:pPr>
              <w:pStyle w:val="TableParagraph"/>
              <w:spacing w:line="240" w:lineRule="auto" w:before="39"/>
              <w:ind w:left="108" w:right="0"/>
              <w:jc w:val="left"/>
              <w:rPr>
                <w:rFonts w:ascii="宋体" w:hAnsi="宋体" w:cs="宋体" w:eastAsia="宋体" w:hint="default"/>
                <w:sz w:val="24"/>
                <w:szCs w:val="24"/>
              </w:rPr>
            </w:pPr>
            <w:r>
              <w:rPr>
                <w:rFonts w:ascii="宋体" w:hAnsi="宋体" w:cs="宋体" w:eastAsia="宋体" w:hint="default"/>
                <w:sz w:val="24"/>
                <w:szCs w:val="24"/>
              </w:rPr>
              <w:t>审计报告</w:t>
            </w:r>
          </w:p>
        </w:tc>
        <w:tc>
          <w:tcPr>
            <w:tcW w:w="259" w:type="dxa"/>
            <w:tcBorders>
              <w:top w:val="nil" w:sz="6" w:space="0" w:color="auto"/>
              <w:left w:val="nil" w:sz="6" w:space="0" w:color="auto"/>
              <w:bottom w:val="nil" w:sz="6" w:space="0" w:color="auto"/>
              <w:right w:val="nil" w:sz="6" w:space="0" w:color="auto"/>
            </w:tcBorders>
          </w:tcPr>
          <w:p>
            <w:pPr/>
          </w:p>
        </w:tc>
        <w:tc>
          <w:tcPr>
            <w:tcW w:w="1577" w:type="dxa"/>
            <w:tcBorders>
              <w:top w:val="single" w:sz="4" w:space="0" w:color="000000"/>
              <w:left w:val="nil" w:sz="6" w:space="0" w:color="auto"/>
              <w:bottom w:val="nil" w:sz="6" w:space="0" w:color="auto"/>
              <w:right w:val="nil" w:sz="6" w:space="0" w:color="auto"/>
            </w:tcBorders>
          </w:tcPr>
          <w:p>
            <w:pPr>
              <w:pStyle w:val="TableParagraph"/>
              <w:spacing w:line="240" w:lineRule="auto" w:before="90"/>
              <w:ind w:right="104"/>
              <w:jc w:val="right"/>
              <w:rPr>
                <w:rFonts w:ascii="Calibri" w:hAnsi="Calibri" w:cs="Calibri" w:eastAsia="Calibri" w:hint="default"/>
                <w:sz w:val="24"/>
                <w:szCs w:val="24"/>
              </w:rPr>
            </w:pPr>
            <w:r>
              <w:rPr>
                <w:rFonts w:ascii="Calibri"/>
                <w:sz w:val="24"/>
              </w:rPr>
              <w:t>1-2</w:t>
            </w:r>
          </w:p>
        </w:tc>
      </w:tr>
      <w:tr>
        <w:trPr>
          <w:trHeight w:val="787" w:hRule="exact"/>
        </w:trPr>
        <w:tc>
          <w:tcPr>
            <w:tcW w:w="1273" w:type="dxa"/>
            <w:tcBorders>
              <w:top w:val="nil" w:sz="6" w:space="0" w:color="auto"/>
              <w:left w:val="nil" w:sz="6" w:space="0" w:color="auto"/>
              <w:bottom w:val="nil" w:sz="6" w:space="0" w:color="auto"/>
              <w:right w:val="nil" w:sz="6" w:space="0" w:color="auto"/>
            </w:tcBorders>
          </w:tcPr>
          <w:p>
            <w:pPr>
              <w:pStyle w:val="TableParagraph"/>
              <w:spacing w:line="240" w:lineRule="auto" w:before="193"/>
              <w:ind w:left="200" w:right="0"/>
              <w:jc w:val="left"/>
              <w:rPr>
                <w:rFonts w:ascii="宋体" w:hAnsi="宋体" w:cs="宋体" w:eastAsia="宋体" w:hint="default"/>
                <w:sz w:val="24"/>
                <w:szCs w:val="24"/>
              </w:rPr>
            </w:pPr>
            <w:r>
              <w:rPr>
                <w:rFonts w:ascii="宋体" w:hAnsi="宋体" w:cs="宋体" w:eastAsia="宋体" w:hint="default"/>
                <w:sz w:val="24"/>
                <w:szCs w:val="24"/>
              </w:rPr>
              <w:t>二、</w:t>
            </w:r>
          </w:p>
        </w:tc>
        <w:tc>
          <w:tcPr>
            <w:tcW w:w="5514" w:type="dxa"/>
            <w:tcBorders>
              <w:top w:val="nil" w:sz="6" w:space="0" w:color="auto"/>
              <w:left w:val="nil" w:sz="6" w:space="0" w:color="auto"/>
              <w:bottom w:val="nil" w:sz="6" w:space="0" w:color="auto"/>
              <w:right w:val="nil" w:sz="6" w:space="0" w:color="auto"/>
            </w:tcBorders>
          </w:tcPr>
          <w:p>
            <w:pPr>
              <w:pStyle w:val="TableParagraph"/>
              <w:spacing w:line="240" w:lineRule="auto" w:before="193"/>
              <w:ind w:left="108" w:right="0"/>
              <w:jc w:val="left"/>
              <w:rPr>
                <w:rFonts w:ascii="宋体" w:hAnsi="宋体" w:cs="宋体" w:eastAsia="宋体" w:hint="default"/>
                <w:sz w:val="24"/>
                <w:szCs w:val="24"/>
              </w:rPr>
            </w:pPr>
            <w:r>
              <w:rPr>
                <w:rFonts w:ascii="宋体" w:hAnsi="宋体" w:cs="宋体" w:eastAsia="宋体" w:hint="default"/>
                <w:sz w:val="24"/>
                <w:szCs w:val="24"/>
              </w:rPr>
              <w:t>财务报表</w:t>
            </w:r>
          </w:p>
        </w:tc>
        <w:tc>
          <w:tcPr>
            <w:tcW w:w="259"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
        </w:tc>
      </w:tr>
      <w:tr>
        <w:trPr>
          <w:trHeight w:val="813" w:hRule="exact"/>
        </w:trPr>
        <w:tc>
          <w:tcPr>
            <w:tcW w:w="1273" w:type="dxa"/>
            <w:tcBorders>
              <w:top w:val="nil" w:sz="6" w:space="0" w:color="auto"/>
              <w:left w:val="nil" w:sz="6" w:space="0" w:color="auto"/>
              <w:bottom w:val="nil" w:sz="6" w:space="0" w:color="auto"/>
              <w:right w:val="nil" w:sz="6" w:space="0" w:color="auto"/>
            </w:tcBorders>
          </w:tcPr>
          <w:p>
            <w:pPr/>
          </w:p>
        </w:tc>
        <w:tc>
          <w:tcPr>
            <w:tcW w:w="5514" w:type="dxa"/>
            <w:tcBorders>
              <w:top w:val="nil" w:sz="6" w:space="0" w:color="auto"/>
              <w:left w:val="nil" w:sz="6" w:space="0" w:color="auto"/>
              <w:bottom w:val="nil" w:sz="6" w:space="0" w:color="auto"/>
              <w:right w:val="nil" w:sz="6" w:space="0" w:color="auto"/>
            </w:tcBorders>
          </w:tcPr>
          <w:p>
            <w:pPr>
              <w:pStyle w:val="TableParagraph"/>
              <w:spacing w:line="240" w:lineRule="auto" w:before="205"/>
              <w:ind w:left="108" w:right="0"/>
              <w:jc w:val="left"/>
              <w:rPr>
                <w:rFonts w:ascii="宋体" w:hAnsi="宋体" w:cs="宋体" w:eastAsia="宋体" w:hint="default"/>
                <w:sz w:val="24"/>
                <w:szCs w:val="24"/>
              </w:rPr>
            </w:pPr>
            <w:r>
              <w:rPr>
                <w:rFonts w:ascii="宋体" w:hAnsi="宋体" w:cs="宋体" w:eastAsia="宋体" w:hint="default"/>
                <w:sz w:val="24"/>
                <w:szCs w:val="24"/>
              </w:rPr>
              <w:t>资产负债表和合并资产负债表</w:t>
            </w:r>
          </w:p>
        </w:tc>
        <w:tc>
          <w:tcPr>
            <w:tcW w:w="259"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right="104"/>
              <w:jc w:val="right"/>
              <w:rPr>
                <w:rFonts w:ascii="Calibri" w:hAnsi="Calibri" w:cs="Calibri" w:eastAsia="Calibri" w:hint="default"/>
                <w:sz w:val="24"/>
                <w:szCs w:val="24"/>
              </w:rPr>
            </w:pPr>
            <w:r>
              <w:rPr>
                <w:rFonts w:ascii="Calibri"/>
                <w:sz w:val="24"/>
              </w:rPr>
              <w:t>1-4</w:t>
            </w:r>
          </w:p>
        </w:tc>
      </w:tr>
      <w:tr>
        <w:trPr>
          <w:trHeight w:val="800" w:hRule="exact"/>
        </w:trPr>
        <w:tc>
          <w:tcPr>
            <w:tcW w:w="1273" w:type="dxa"/>
            <w:tcBorders>
              <w:top w:val="nil" w:sz="6" w:space="0" w:color="auto"/>
              <w:left w:val="nil" w:sz="6" w:space="0" w:color="auto"/>
              <w:bottom w:val="nil" w:sz="6" w:space="0" w:color="auto"/>
              <w:right w:val="nil" w:sz="6" w:space="0" w:color="auto"/>
            </w:tcBorders>
          </w:tcPr>
          <w:p>
            <w:pPr/>
          </w:p>
        </w:tc>
        <w:tc>
          <w:tcPr>
            <w:tcW w:w="5514" w:type="dxa"/>
            <w:tcBorders>
              <w:top w:val="nil" w:sz="6" w:space="0" w:color="auto"/>
              <w:left w:val="nil" w:sz="6" w:space="0" w:color="auto"/>
              <w:bottom w:val="nil" w:sz="6" w:space="0" w:color="auto"/>
              <w:right w:val="nil" w:sz="6" w:space="0" w:color="auto"/>
            </w:tcBorders>
          </w:tcPr>
          <w:p>
            <w:pPr>
              <w:pStyle w:val="TableParagraph"/>
              <w:spacing w:line="240" w:lineRule="auto" w:before="192"/>
              <w:ind w:left="108" w:right="0"/>
              <w:jc w:val="left"/>
              <w:rPr>
                <w:rFonts w:ascii="宋体" w:hAnsi="宋体" w:cs="宋体" w:eastAsia="宋体" w:hint="default"/>
                <w:sz w:val="24"/>
                <w:szCs w:val="24"/>
              </w:rPr>
            </w:pPr>
            <w:r>
              <w:rPr>
                <w:rFonts w:ascii="宋体" w:hAnsi="宋体" w:cs="宋体" w:eastAsia="宋体" w:hint="default"/>
                <w:sz w:val="24"/>
                <w:szCs w:val="24"/>
              </w:rPr>
              <w:t>利润表和合并利润表</w:t>
            </w:r>
          </w:p>
        </w:tc>
        <w:tc>
          <w:tcPr>
            <w:tcW w:w="259"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4"/>
              <w:jc w:val="right"/>
              <w:rPr>
                <w:rFonts w:ascii="Calibri" w:hAnsi="Calibri" w:cs="Calibri" w:eastAsia="Calibri" w:hint="default"/>
                <w:sz w:val="24"/>
                <w:szCs w:val="24"/>
              </w:rPr>
            </w:pPr>
            <w:r>
              <w:rPr>
                <w:rFonts w:ascii="Calibri"/>
                <w:sz w:val="24"/>
              </w:rPr>
              <w:t>5-6</w:t>
            </w:r>
          </w:p>
        </w:tc>
      </w:tr>
      <w:tr>
        <w:trPr>
          <w:trHeight w:val="800" w:hRule="exact"/>
        </w:trPr>
        <w:tc>
          <w:tcPr>
            <w:tcW w:w="1273" w:type="dxa"/>
            <w:tcBorders>
              <w:top w:val="nil" w:sz="6" w:space="0" w:color="auto"/>
              <w:left w:val="nil" w:sz="6" w:space="0" w:color="auto"/>
              <w:bottom w:val="nil" w:sz="6" w:space="0" w:color="auto"/>
              <w:right w:val="nil" w:sz="6" w:space="0" w:color="auto"/>
            </w:tcBorders>
          </w:tcPr>
          <w:p>
            <w:pPr/>
          </w:p>
        </w:tc>
        <w:tc>
          <w:tcPr>
            <w:tcW w:w="5514" w:type="dxa"/>
            <w:tcBorders>
              <w:top w:val="nil" w:sz="6" w:space="0" w:color="auto"/>
              <w:left w:val="nil" w:sz="6" w:space="0" w:color="auto"/>
              <w:bottom w:val="nil" w:sz="6" w:space="0" w:color="auto"/>
              <w:right w:val="nil" w:sz="6" w:space="0" w:color="auto"/>
            </w:tcBorders>
          </w:tcPr>
          <w:p>
            <w:pPr>
              <w:pStyle w:val="TableParagraph"/>
              <w:spacing w:line="240" w:lineRule="auto" w:before="193"/>
              <w:ind w:left="108" w:right="0"/>
              <w:jc w:val="left"/>
              <w:rPr>
                <w:rFonts w:ascii="宋体" w:hAnsi="宋体" w:cs="宋体" w:eastAsia="宋体" w:hint="default"/>
                <w:sz w:val="24"/>
                <w:szCs w:val="24"/>
              </w:rPr>
            </w:pPr>
            <w:r>
              <w:rPr>
                <w:rFonts w:ascii="宋体" w:hAnsi="宋体" w:cs="宋体" w:eastAsia="宋体" w:hint="default"/>
                <w:sz w:val="24"/>
                <w:szCs w:val="24"/>
              </w:rPr>
              <w:t>现金流量表和合并现金流量表</w:t>
            </w:r>
          </w:p>
        </w:tc>
        <w:tc>
          <w:tcPr>
            <w:tcW w:w="259"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4"/>
              <w:jc w:val="right"/>
              <w:rPr>
                <w:rFonts w:ascii="Calibri" w:hAnsi="Calibri" w:cs="Calibri" w:eastAsia="Calibri" w:hint="default"/>
                <w:sz w:val="24"/>
                <w:szCs w:val="24"/>
              </w:rPr>
            </w:pPr>
            <w:r>
              <w:rPr>
                <w:rFonts w:ascii="Calibri"/>
                <w:sz w:val="24"/>
              </w:rPr>
              <w:t>7-8</w:t>
            </w:r>
          </w:p>
        </w:tc>
      </w:tr>
      <w:tr>
        <w:trPr>
          <w:trHeight w:val="799" w:hRule="exact"/>
        </w:trPr>
        <w:tc>
          <w:tcPr>
            <w:tcW w:w="1273" w:type="dxa"/>
            <w:tcBorders>
              <w:top w:val="nil" w:sz="6" w:space="0" w:color="auto"/>
              <w:left w:val="nil" w:sz="6" w:space="0" w:color="auto"/>
              <w:bottom w:val="nil" w:sz="6" w:space="0" w:color="auto"/>
              <w:right w:val="nil" w:sz="6" w:space="0" w:color="auto"/>
            </w:tcBorders>
          </w:tcPr>
          <w:p>
            <w:pPr/>
          </w:p>
        </w:tc>
        <w:tc>
          <w:tcPr>
            <w:tcW w:w="5514" w:type="dxa"/>
            <w:tcBorders>
              <w:top w:val="nil" w:sz="6" w:space="0" w:color="auto"/>
              <w:left w:val="nil" w:sz="6" w:space="0" w:color="auto"/>
              <w:bottom w:val="nil" w:sz="6" w:space="0" w:color="auto"/>
              <w:right w:val="nil" w:sz="6" w:space="0" w:color="auto"/>
            </w:tcBorders>
          </w:tcPr>
          <w:p>
            <w:pPr>
              <w:pStyle w:val="TableParagraph"/>
              <w:spacing w:line="240" w:lineRule="auto" w:before="192"/>
              <w:ind w:left="108" w:right="0"/>
              <w:jc w:val="left"/>
              <w:rPr>
                <w:rFonts w:ascii="宋体" w:hAnsi="宋体" w:cs="宋体" w:eastAsia="宋体" w:hint="default"/>
                <w:sz w:val="24"/>
                <w:szCs w:val="24"/>
              </w:rPr>
            </w:pPr>
            <w:r>
              <w:rPr>
                <w:rFonts w:ascii="宋体" w:hAnsi="宋体" w:cs="宋体" w:eastAsia="宋体" w:hint="default"/>
                <w:sz w:val="24"/>
                <w:szCs w:val="24"/>
              </w:rPr>
              <w:t>股东权益变动表和合并股东权益变动表</w:t>
            </w:r>
          </w:p>
        </w:tc>
        <w:tc>
          <w:tcPr>
            <w:tcW w:w="259"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3"/>
              <w:jc w:val="right"/>
              <w:rPr>
                <w:rFonts w:ascii="Calibri" w:hAnsi="Calibri" w:cs="Calibri" w:eastAsia="Calibri" w:hint="default"/>
                <w:sz w:val="24"/>
                <w:szCs w:val="24"/>
              </w:rPr>
            </w:pPr>
            <w:r>
              <w:rPr>
                <w:rFonts w:ascii="Calibri"/>
                <w:sz w:val="24"/>
              </w:rPr>
              <w:t>9-12</w:t>
            </w:r>
          </w:p>
        </w:tc>
      </w:tr>
      <w:tr>
        <w:trPr>
          <w:trHeight w:val="533" w:hRule="exact"/>
        </w:trPr>
        <w:tc>
          <w:tcPr>
            <w:tcW w:w="1273" w:type="dxa"/>
            <w:tcBorders>
              <w:top w:val="nil" w:sz="6" w:space="0" w:color="auto"/>
              <w:left w:val="nil" w:sz="6" w:space="0" w:color="auto"/>
              <w:bottom w:val="nil" w:sz="6" w:space="0" w:color="auto"/>
              <w:right w:val="nil" w:sz="6" w:space="0" w:color="auto"/>
            </w:tcBorders>
          </w:tcPr>
          <w:p>
            <w:pPr/>
          </w:p>
        </w:tc>
        <w:tc>
          <w:tcPr>
            <w:tcW w:w="5514" w:type="dxa"/>
            <w:tcBorders>
              <w:top w:val="nil" w:sz="6" w:space="0" w:color="auto"/>
              <w:left w:val="nil" w:sz="6" w:space="0" w:color="auto"/>
              <w:bottom w:val="nil" w:sz="6" w:space="0" w:color="auto"/>
              <w:right w:val="nil" w:sz="6" w:space="0" w:color="auto"/>
            </w:tcBorders>
          </w:tcPr>
          <w:p>
            <w:pPr>
              <w:pStyle w:val="TableParagraph"/>
              <w:spacing w:line="240" w:lineRule="auto" w:before="192"/>
              <w:ind w:left="108" w:right="0"/>
              <w:jc w:val="left"/>
              <w:rPr>
                <w:rFonts w:ascii="宋体" w:hAnsi="宋体" w:cs="宋体" w:eastAsia="宋体" w:hint="default"/>
                <w:sz w:val="24"/>
                <w:szCs w:val="24"/>
              </w:rPr>
            </w:pPr>
            <w:r>
              <w:rPr>
                <w:rFonts w:ascii="宋体" w:hAnsi="宋体" w:cs="宋体" w:eastAsia="宋体" w:hint="default"/>
                <w:sz w:val="24"/>
                <w:szCs w:val="24"/>
              </w:rPr>
              <w:t>财务报表附注</w:t>
            </w:r>
          </w:p>
        </w:tc>
        <w:tc>
          <w:tcPr>
            <w:tcW w:w="259" w:type="dxa"/>
            <w:tcBorders>
              <w:top w:val="nil" w:sz="6" w:space="0" w:color="auto"/>
              <w:left w:val="nil" w:sz="6" w:space="0" w:color="auto"/>
              <w:bottom w:val="nil" w:sz="6" w:space="0" w:color="auto"/>
              <w:right w:val="nil" w:sz="6" w:space="0" w:color="auto"/>
            </w:tcBorders>
          </w:tcPr>
          <w:p>
            <w:pPr/>
          </w:p>
        </w:tc>
        <w:tc>
          <w:tcPr>
            <w:tcW w:w="1577" w:type="dxa"/>
            <w:tcBorders>
              <w:top w:val="nil" w:sz="6" w:space="0" w:color="auto"/>
              <w:left w:val="nil" w:sz="6" w:space="0" w:color="auto"/>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5"/>
              <w:jc w:val="right"/>
              <w:rPr>
                <w:rFonts w:ascii="Calibri" w:hAnsi="Calibri" w:cs="Calibri" w:eastAsia="Calibri" w:hint="default"/>
                <w:sz w:val="24"/>
                <w:szCs w:val="24"/>
              </w:rPr>
            </w:pPr>
            <w:r>
              <w:rPr>
                <w:rFonts w:ascii="Calibri"/>
                <w:spacing w:val="-1"/>
                <w:w w:val="95"/>
                <w:sz w:val="24"/>
              </w:rPr>
              <w:t>1-62</w:t>
            </w:r>
            <w:r>
              <w:rPr>
                <w:rFonts w:ascii="Calibri"/>
                <w:w w:val="95"/>
                <w:sz w:val="24"/>
              </w:rPr>
            </w:r>
          </w:p>
        </w:tc>
      </w:tr>
    </w:tbl>
    <w:p>
      <w:pPr>
        <w:spacing w:after="0" w:line="240" w:lineRule="auto"/>
        <w:jc w:val="right"/>
        <w:rPr>
          <w:rFonts w:ascii="Calibri" w:hAnsi="Calibri" w:cs="Calibri" w:eastAsia="Calibri" w:hint="default"/>
          <w:sz w:val="24"/>
          <w:szCs w:val="24"/>
        </w:rPr>
        <w:sectPr>
          <w:pgSz w:w="11910" w:h="16850"/>
          <w:pgMar w:header="852" w:footer="1195" w:top="1480" w:bottom="1380" w:left="1500" w:right="158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3"/>
          <w:szCs w:val="23"/>
        </w:rPr>
      </w:pPr>
    </w:p>
    <w:p>
      <w:pPr>
        <w:pStyle w:val="Heading1"/>
        <w:spacing w:line="460" w:lineRule="exact"/>
        <w:ind w:right="58"/>
        <w:jc w:val="center"/>
        <w:rPr>
          <w:rFonts w:ascii="宋体" w:hAnsi="宋体" w:cs="宋体" w:eastAsia="宋体" w:hint="default"/>
          <w:b w:val="0"/>
          <w:bCs w:val="0"/>
        </w:rPr>
      </w:pPr>
      <w:r>
        <w:rPr>
          <w:rFonts w:ascii="宋体" w:hAnsi="宋体" w:cs="宋体" w:eastAsia="宋体" w:hint="default"/>
        </w:rPr>
        <w:t>审计报告</w:t>
      </w:r>
      <w:r>
        <w:rPr>
          <w:rFonts w:ascii="宋体" w:hAnsi="宋体" w:cs="宋体" w:eastAsia="宋体" w:hint="default"/>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spacing w:before="36"/>
        <w:ind w:left="5680" w:right="88" w:firstLine="0"/>
        <w:jc w:val="left"/>
        <w:rPr>
          <w:rFonts w:ascii="宋体" w:hAnsi="宋体" w:cs="宋体" w:eastAsia="宋体" w:hint="default"/>
          <w:sz w:val="21"/>
          <w:szCs w:val="21"/>
        </w:rPr>
      </w:pPr>
      <w:r>
        <w:rPr>
          <w:rFonts w:ascii="宋体" w:hAnsi="宋体" w:cs="宋体" w:eastAsia="宋体" w:hint="default"/>
          <w:sz w:val="21"/>
          <w:szCs w:val="21"/>
        </w:rPr>
        <w:t>信会师报字</w:t>
      </w:r>
      <w:r>
        <w:rPr>
          <w:rFonts w:ascii="Calibri" w:hAnsi="Calibri" w:cs="Calibri" w:eastAsia="Calibri" w:hint="default"/>
          <w:sz w:val="21"/>
          <w:szCs w:val="21"/>
        </w:rPr>
        <w:t>[2012]</w:t>
      </w:r>
      <w:r>
        <w:rPr>
          <w:rFonts w:ascii="宋体" w:hAnsi="宋体" w:cs="宋体" w:eastAsia="宋体" w:hint="default"/>
          <w:sz w:val="21"/>
          <w:szCs w:val="21"/>
        </w:rPr>
        <w:t>第</w:t>
      </w:r>
      <w:r>
        <w:rPr>
          <w:rFonts w:ascii="宋体" w:hAnsi="宋体" w:cs="宋体" w:eastAsia="宋体" w:hint="default"/>
          <w:spacing w:val="-58"/>
          <w:sz w:val="21"/>
          <w:szCs w:val="21"/>
        </w:rPr>
        <w:t> </w:t>
      </w:r>
      <w:r>
        <w:rPr>
          <w:rFonts w:ascii="Calibri" w:hAnsi="Calibri" w:cs="Calibri" w:eastAsia="Calibri" w:hint="default"/>
          <w:sz w:val="21"/>
          <w:szCs w:val="21"/>
        </w:rPr>
        <w:t>410104</w:t>
      </w:r>
      <w:r>
        <w:rPr>
          <w:rFonts w:ascii="Calibri" w:hAnsi="Calibri" w:cs="Calibri" w:eastAsia="Calibri" w:hint="default"/>
          <w:spacing w:val="3"/>
          <w:sz w:val="21"/>
          <w:szCs w:val="21"/>
        </w:rPr>
        <w:t> </w:t>
      </w:r>
      <w:r>
        <w:rPr>
          <w:rFonts w:ascii="宋体" w:hAnsi="宋体" w:cs="宋体" w:eastAsia="宋体" w:hint="default"/>
          <w:sz w:val="21"/>
          <w:szCs w:val="21"/>
        </w:rPr>
        <w:t>号</w:t>
      </w:r>
    </w:p>
    <w:p>
      <w:pPr>
        <w:spacing w:line="758" w:lineRule="exact" w:before="76"/>
        <w:ind w:left="699" w:right="88" w:hanging="560"/>
        <w:jc w:val="left"/>
        <w:rPr>
          <w:rFonts w:ascii="宋体" w:hAnsi="宋体" w:cs="宋体" w:eastAsia="宋体" w:hint="default"/>
          <w:sz w:val="28"/>
          <w:szCs w:val="28"/>
        </w:rPr>
      </w:pPr>
      <w:r>
        <w:rPr>
          <w:rFonts w:ascii="宋体" w:hAnsi="宋体" w:cs="宋体" w:eastAsia="宋体" w:hint="default"/>
          <w:b/>
          <w:bCs/>
          <w:sz w:val="28"/>
          <w:szCs w:val="28"/>
        </w:rPr>
        <w:t>广东安居宝数码科技股份有限公司全体股东：</w:t>
      </w:r>
      <w:r>
        <w:rPr>
          <w:rFonts w:ascii="宋体" w:hAnsi="宋体" w:cs="宋体" w:eastAsia="宋体" w:hint="default"/>
          <w:b/>
          <w:bCs/>
          <w:w w:val="99"/>
          <w:sz w:val="28"/>
          <w:szCs w:val="28"/>
        </w:rPr>
        <w:t> </w:t>
      </w:r>
      <w:r>
        <w:rPr>
          <w:rFonts w:ascii="宋体" w:hAnsi="宋体" w:cs="宋体" w:eastAsia="宋体" w:hint="default"/>
          <w:spacing w:val="-5"/>
          <w:sz w:val="28"/>
          <w:szCs w:val="28"/>
        </w:rPr>
        <w:t>我们审计了后附的广东安居宝数码科技股份有限公司（以下简称</w:t>
      </w:r>
    </w:p>
    <w:p>
      <w:pPr>
        <w:pStyle w:val="Heading6"/>
        <w:spacing w:line="286" w:lineRule="exact"/>
        <w:ind w:left="140" w:right="0"/>
        <w:jc w:val="both"/>
        <w:rPr>
          <w:rFonts w:ascii="宋体" w:hAnsi="宋体" w:cs="宋体" w:eastAsia="宋体" w:hint="default"/>
        </w:rPr>
      </w:pPr>
      <w:r>
        <w:rPr>
          <w:rFonts w:ascii="宋体" w:hAnsi="宋体" w:cs="宋体" w:eastAsia="宋体" w:hint="default"/>
        </w:rPr>
        <w:t>贵公司）财务报表，包括</w:t>
      </w:r>
      <w:r>
        <w:rPr>
          <w:rFonts w:ascii="宋体" w:hAnsi="宋体" w:cs="宋体" w:eastAsia="宋体" w:hint="default"/>
          <w:spacing w:val="-62"/>
        </w:rPr>
        <w:t> </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1"/>
        </w:rPr>
        <w:t> </w:t>
      </w:r>
      <w:r>
        <w:rPr>
          <w:rFonts w:ascii="宋体" w:hAnsi="宋体" w:cs="宋体" w:eastAsia="宋体" w:hint="default"/>
        </w:rPr>
        <w:t>年</w:t>
      </w:r>
      <w:r>
        <w:rPr>
          <w:rFonts w:ascii="宋体" w:hAnsi="宋体" w:cs="宋体" w:eastAsia="宋体" w:hint="default"/>
          <w:spacing w:val="-63"/>
        </w:rPr>
        <w:t> </w:t>
      </w:r>
      <w:r>
        <w:rPr>
          <w:rFonts w:ascii="Times New Roman" w:hAnsi="Times New Roman" w:cs="Times New Roman" w:eastAsia="Times New Roman" w:hint="default"/>
        </w:rPr>
        <w:t>12</w:t>
      </w:r>
      <w:r>
        <w:rPr>
          <w:rFonts w:ascii="Times New Roman" w:hAnsi="Times New Roman" w:cs="Times New Roman" w:eastAsia="Times New Roman" w:hint="default"/>
          <w:spacing w:val="9"/>
        </w:rPr>
        <w:t> </w:t>
      </w:r>
      <w:r>
        <w:rPr>
          <w:rFonts w:ascii="宋体" w:hAnsi="宋体" w:cs="宋体" w:eastAsia="宋体" w:hint="default"/>
        </w:rPr>
        <w:t>月</w:t>
      </w:r>
      <w:r>
        <w:rPr>
          <w:rFonts w:ascii="宋体" w:hAnsi="宋体" w:cs="宋体" w:eastAsia="宋体" w:hint="default"/>
          <w:spacing w:val="-60"/>
        </w:rPr>
        <w:t> </w:t>
      </w:r>
      <w:r>
        <w:rPr>
          <w:rFonts w:ascii="Times New Roman" w:hAnsi="Times New Roman" w:cs="Times New Roman" w:eastAsia="Times New Roman" w:hint="default"/>
        </w:rPr>
        <w:t>31</w:t>
      </w:r>
      <w:r>
        <w:rPr>
          <w:rFonts w:ascii="Times New Roman" w:hAnsi="Times New Roman" w:cs="Times New Roman" w:eastAsia="Times New Roman" w:hint="default"/>
          <w:spacing w:val="9"/>
        </w:rPr>
        <w:t> </w:t>
      </w:r>
      <w:r>
        <w:rPr>
          <w:rFonts w:ascii="宋体" w:hAnsi="宋体" w:cs="宋体" w:eastAsia="宋体" w:hint="default"/>
        </w:rPr>
        <w:t>日的资产负债表和合并资</w:t>
      </w:r>
    </w:p>
    <w:p>
      <w:pPr>
        <w:spacing w:line="235" w:lineRule="auto" w:before="2"/>
        <w:ind w:left="140" w:right="195" w:firstLine="0"/>
        <w:jc w:val="both"/>
        <w:rPr>
          <w:rFonts w:ascii="宋体" w:hAnsi="宋体" w:cs="宋体" w:eastAsia="宋体" w:hint="default"/>
          <w:sz w:val="28"/>
          <w:szCs w:val="28"/>
        </w:rPr>
      </w:pPr>
      <w:r>
        <w:rPr>
          <w:rFonts w:ascii="宋体" w:hAnsi="宋体" w:cs="宋体" w:eastAsia="宋体" w:hint="default"/>
          <w:sz w:val="28"/>
          <w:szCs w:val="28"/>
        </w:rPr>
        <w:t>产负债表、</w:t>
      </w:r>
      <w:r>
        <w:rPr>
          <w:rFonts w:ascii="Times New Roman" w:hAnsi="Times New Roman" w:cs="Times New Roman" w:eastAsia="Times New Roman" w:hint="default"/>
          <w:sz w:val="28"/>
          <w:szCs w:val="28"/>
        </w:rPr>
        <w:t>2011 </w:t>
      </w:r>
      <w:r>
        <w:rPr>
          <w:rFonts w:ascii="宋体" w:hAnsi="宋体" w:cs="宋体" w:eastAsia="宋体" w:hint="default"/>
          <w:sz w:val="28"/>
          <w:szCs w:val="28"/>
        </w:rPr>
        <w:t>年度的利润表和合并利润表、</w:t>
      </w:r>
      <w:r>
        <w:rPr>
          <w:rFonts w:ascii="Times New Roman" w:hAnsi="Times New Roman" w:cs="Times New Roman" w:eastAsia="Times New Roman" w:hint="default"/>
          <w:sz w:val="28"/>
          <w:szCs w:val="28"/>
        </w:rPr>
        <w:t>2011</w:t>
      </w:r>
      <w:r>
        <w:rPr>
          <w:rFonts w:ascii="Times New Roman" w:hAnsi="Times New Roman" w:cs="Times New Roman" w:eastAsia="Times New Roman" w:hint="default"/>
          <w:spacing w:val="39"/>
          <w:sz w:val="28"/>
          <w:szCs w:val="28"/>
        </w:rPr>
        <w:t> </w:t>
      </w:r>
      <w:r>
        <w:rPr>
          <w:rFonts w:ascii="宋体" w:hAnsi="宋体" w:cs="宋体" w:eastAsia="宋体" w:hint="default"/>
          <w:sz w:val="28"/>
          <w:szCs w:val="28"/>
        </w:rPr>
        <w:t>年度的现金流量</w:t>
      </w:r>
      <w:r>
        <w:rPr>
          <w:rFonts w:ascii="宋体" w:hAnsi="宋体" w:cs="宋体" w:eastAsia="宋体" w:hint="default"/>
          <w:w w:val="100"/>
          <w:sz w:val="28"/>
          <w:szCs w:val="28"/>
        </w:rPr>
        <w:t> </w:t>
      </w:r>
      <w:r>
        <w:rPr>
          <w:rFonts w:ascii="宋体" w:hAnsi="宋体" w:cs="宋体" w:eastAsia="宋体" w:hint="default"/>
          <w:sz w:val="28"/>
          <w:szCs w:val="28"/>
        </w:rPr>
        <w:t>表和合并现金流量表、</w:t>
      </w:r>
      <w:r>
        <w:rPr>
          <w:rFonts w:ascii="Times New Roman" w:hAnsi="Times New Roman" w:cs="Times New Roman" w:eastAsia="Times New Roman" w:hint="default"/>
          <w:sz w:val="28"/>
          <w:szCs w:val="28"/>
        </w:rPr>
        <w:t>2011</w:t>
      </w:r>
      <w:r>
        <w:rPr>
          <w:rFonts w:ascii="Times New Roman" w:hAnsi="Times New Roman" w:cs="Times New Roman" w:eastAsia="Times New Roman" w:hint="default"/>
          <w:spacing w:val="37"/>
          <w:sz w:val="28"/>
          <w:szCs w:val="28"/>
        </w:rPr>
        <w:t> </w:t>
      </w:r>
      <w:r>
        <w:rPr>
          <w:rFonts w:ascii="宋体" w:hAnsi="宋体" w:cs="宋体" w:eastAsia="宋体" w:hint="default"/>
          <w:sz w:val="28"/>
          <w:szCs w:val="28"/>
        </w:rPr>
        <w:t>年度的股东权益变动表和合并股东权益</w:t>
      </w:r>
      <w:r>
        <w:rPr>
          <w:rFonts w:ascii="宋体" w:hAnsi="宋体" w:cs="宋体" w:eastAsia="宋体" w:hint="default"/>
          <w:spacing w:val="-137"/>
          <w:sz w:val="28"/>
          <w:szCs w:val="28"/>
        </w:rPr>
        <w:t> </w:t>
      </w:r>
      <w:r>
        <w:rPr>
          <w:rFonts w:ascii="宋体" w:hAnsi="宋体" w:cs="宋体" w:eastAsia="宋体" w:hint="default"/>
          <w:spacing w:val="-137"/>
          <w:sz w:val="28"/>
          <w:szCs w:val="28"/>
        </w:rPr>
      </w:r>
      <w:r>
        <w:rPr>
          <w:rFonts w:ascii="宋体" w:hAnsi="宋体" w:cs="宋体" w:eastAsia="宋体" w:hint="default"/>
          <w:sz w:val="28"/>
          <w:szCs w:val="28"/>
        </w:rPr>
        <w:t>变动表以及财务报表附注。</w:t>
      </w:r>
    </w:p>
    <w:p>
      <w:pPr>
        <w:spacing w:line="760" w:lineRule="exact" w:before="112"/>
        <w:ind w:left="699" w:right="88" w:firstLine="7"/>
        <w:jc w:val="left"/>
        <w:rPr>
          <w:rFonts w:ascii="宋体" w:hAnsi="宋体" w:cs="宋体" w:eastAsia="宋体" w:hint="default"/>
          <w:sz w:val="28"/>
          <w:szCs w:val="28"/>
        </w:rPr>
      </w:pPr>
      <w:r>
        <w:rPr>
          <w:rFonts w:ascii="宋体" w:hAnsi="宋体" w:cs="宋体" w:eastAsia="宋体" w:hint="default"/>
          <w:b/>
          <w:bCs/>
          <w:sz w:val="28"/>
          <w:szCs w:val="28"/>
        </w:rPr>
        <w:t>一、管理层对财务报表的责任</w:t>
      </w:r>
      <w:r>
        <w:rPr>
          <w:rFonts w:ascii="宋体" w:hAnsi="宋体" w:cs="宋体" w:eastAsia="宋体" w:hint="default"/>
          <w:b/>
          <w:bCs/>
          <w:w w:val="99"/>
          <w:sz w:val="28"/>
          <w:szCs w:val="28"/>
        </w:rPr>
        <w:t> </w:t>
      </w:r>
      <w:r>
        <w:rPr>
          <w:rFonts w:ascii="宋体" w:hAnsi="宋体" w:cs="宋体" w:eastAsia="宋体" w:hint="default"/>
          <w:spacing w:val="4"/>
          <w:sz w:val="28"/>
          <w:szCs w:val="28"/>
        </w:rPr>
        <w:t>编制和公允列报财务报表是贵公司管理层的责任。这种责任包</w:t>
      </w:r>
    </w:p>
    <w:p>
      <w:pPr>
        <w:pStyle w:val="Heading6"/>
        <w:spacing w:line="285" w:lineRule="exact"/>
        <w:ind w:left="140" w:right="0"/>
        <w:jc w:val="both"/>
        <w:rPr>
          <w:rFonts w:ascii="宋体" w:hAnsi="宋体" w:cs="宋体" w:eastAsia="宋体" w:hint="default"/>
        </w:rPr>
      </w:pPr>
      <w:r>
        <w:rPr>
          <w:rFonts w:ascii="宋体" w:hAnsi="宋体" w:cs="宋体" w:eastAsia="宋体" w:hint="default"/>
          <w:w w:val="100"/>
        </w:rPr>
        <w:t>括</w:t>
      </w:r>
      <w:r>
        <w:rPr>
          <w:rFonts w:ascii="宋体" w:hAnsi="宋体" w:cs="宋体" w:eastAsia="宋体" w:hint="default"/>
          <w:spacing w:val="-171"/>
          <w:w w:val="100"/>
        </w:rPr>
        <w:t>：</w:t>
      </w:r>
      <w:r>
        <w:rPr>
          <w:rFonts w:ascii="宋体" w:hAnsi="宋体" w:cs="宋体" w:eastAsia="宋体" w:hint="default"/>
          <w:spacing w:val="-3"/>
          <w:w w:val="100"/>
        </w:rPr>
        <w:t>（</w:t>
      </w:r>
      <w:r>
        <w:rPr>
          <w:rFonts w:ascii="Times New Roman" w:hAnsi="Times New Roman" w:cs="Times New Roman" w:eastAsia="Times New Roman" w:hint="default"/>
          <w:spacing w:val="1"/>
          <w:w w:val="100"/>
        </w:rPr>
        <w:t>1</w:t>
      </w:r>
      <w:r>
        <w:rPr>
          <w:rFonts w:ascii="宋体" w:hAnsi="宋体" w:cs="宋体" w:eastAsia="宋体" w:hint="default"/>
          <w:spacing w:val="-34"/>
          <w:w w:val="100"/>
        </w:rPr>
        <w:t>）</w:t>
      </w:r>
      <w:r>
        <w:rPr>
          <w:rFonts w:ascii="宋体" w:hAnsi="宋体" w:cs="宋体" w:eastAsia="宋体" w:hint="default"/>
          <w:w w:val="100"/>
        </w:rPr>
        <w:t>按照</w:t>
      </w:r>
      <w:r>
        <w:rPr>
          <w:rFonts w:ascii="宋体" w:hAnsi="宋体" w:cs="宋体" w:eastAsia="宋体" w:hint="default"/>
          <w:spacing w:val="-3"/>
          <w:w w:val="100"/>
        </w:rPr>
        <w:t>企业</w:t>
      </w:r>
      <w:r>
        <w:rPr>
          <w:rFonts w:ascii="宋体" w:hAnsi="宋体" w:cs="宋体" w:eastAsia="宋体" w:hint="default"/>
          <w:w w:val="100"/>
        </w:rPr>
        <w:t>会计准</w:t>
      </w:r>
      <w:r>
        <w:rPr>
          <w:rFonts w:ascii="宋体" w:hAnsi="宋体" w:cs="宋体" w:eastAsia="宋体" w:hint="default"/>
          <w:spacing w:val="-3"/>
          <w:w w:val="100"/>
        </w:rPr>
        <w:t>则</w:t>
      </w:r>
      <w:r>
        <w:rPr>
          <w:rFonts w:ascii="宋体" w:hAnsi="宋体" w:cs="宋体" w:eastAsia="宋体" w:hint="default"/>
          <w:w w:val="100"/>
        </w:rPr>
        <w:t>的规</w:t>
      </w:r>
      <w:r>
        <w:rPr>
          <w:rFonts w:ascii="宋体" w:hAnsi="宋体" w:cs="宋体" w:eastAsia="宋体" w:hint="default"/>
          <w:spacing w:val="-3"/>
          <w:w w:val="100"/>
        </w:rPr>
        <w:t>定编</w:t>
      </w:r>
      <w:r>
        <w:rPr>
          <w:rFonts w:ascii="宋体" w:hAnsi="宋体" w:cs="宋体" w:eastAsia="宋体" w:hint="default"/>
          <w:w w:val="100"/>
        </w:rPr>
        <w:t>制财务</w:t>
      </w:r>
      <w:r>
        <w:rPr>
          <w:rFonts w:ascii="宋体" w:hAnsi="宋体" w:cs="宋体" w:eastAsia="宋体" w:hint="default"/>
          <w:spacing w:val="-3"/>
          <w:w w:val="100"/>
        </w:rPr>
        <w:t>报</w:t>
      </w:r>
      <w:r>
        <w:rPr>
          <w:rFonts w:ascii="宋体" w:hAnsi="宋体" w:cs="宋体" w:eastAsia="宋体" w:hint="default"/>
          <w:w w:val="100"/>
        </w:rPr>
        <w:t>表</w:t>
      </w:r>
      <w:r>
        <w:rPr>
          <w:rFonts w:ascii="宋体" w:hAnsi="宋体" w:cs="宋体" w:eastAsia="宋体" w:hint="default"/>
          <w:spacing w:val="-32"/>
          <w:w w:val="100"/>
        </w:rPr>
        <w:t>，</w:t>
      </w:r>
      <w:r>
        <w:rPr>
          <w:rFonts w:ascii="宋体" w:hAnsi="宋体" w:cs="宋体" w:eastAsia="宋体" w:hint="default"/>
          <w:spacing w:val="-3"/>
          <w:w w:val="100"/>
        </w:rPr>
        <w:t>并使</w:t>
      </w:r>
      <w:r>
        <w:rPr>
          <w:rFonts w:ascii="宋体" w:hAnsi="宋体" w:cs="宋体" w:eastAsia="宋体" w:hint="default"/>
          <w:w w:val="100"/>
        </w:rPr>
        <w:t>其实现</w:t>
      </w:r>
      <w:r>
        <w:rPr>
          <w:rFonts w:ascii="宋体" w:hAnsi="宋体" w:cs="宋体" w:eastAsia="宋体" w:hint="default"/>
          <w:spacing w:val="-3"/>
          <w:w w:val="100"/>
        </w:rPr>
        <w:t>公</w:t>
      </w:r>
      <w:r>
        <w:rPr>
          <w:rFonts w:ascii="宋体" w:hAnsi="宋体" w:cs="宋体" w:eastAsia="宋体" w:hint="default"/>
          <w:w w:val="100"/>
        </w:rPr>
        <w:t>允反</w:t>
      </w:r>
    </w:p>
    <w:p>
      <w:pPr>
        <w:spacing w:line="380" w:lineRule="exact" w:before="20"/>
        <w:ind w:left="140" w:right="195" w:firstLine="0"/>
        <w:jc w:val="both"/>
        <w:rPr>
          <w:rFonts w:ascii="宋体" w:hAnsi="宋体" w:cs="宋体" w:eastAsia="宋体" w:hint="default"/>
          <w:sz w:val="28"/>
          <w:szCs w:val="28"/>
        </w:rPr>
      </w:pPr>
      <w:r>
        <w:rPr>
          <w:rFonts w:ascii="宋体" w:hAnsi="宋体" w:cs="宋体" w:eastAsia="宋体" w:hint="default"/>
          <w:spacing w:val="-9"/>
          <w:w w:val="100"/>
          <w:sz w:val="28"/>
          <w:szCs w:val="28"/>
        </w:rPr>
        <w:t>映；（</w:t>
      </w:r>
      <w:r>
        <w:rPr>
          <w:rFonts w:ascii="Times New Roman" w:hAnsi="Times New Roman" w:cs="Times New Roman" w:eastAsia="Times New Roman" w:hint="default"/>
          <w:spacing w:val="-9"/>
          <w:w w:val="100"/>
          <w:sz w:val="28"/>
          <w:szCs w:val="28"/>
        </w:rPr>
        <w:t>2</w:t>
      </w:r>
      <w:r>
        <w:rPr>
          <w:rFonts w:ascii="宋体" w:hAnsi="宋体" w:cs="宋体" w:eastAsia="宋体" w:hint="default"/>
          <w:spacing w:val="-9"/>
          <w:w w:val="100"/>
          <w:sz w:val="28"/>
          <w:szCs w:val="28"/>
        </w:rPr>
        <w:t>）设计、执行和维护必要的内部控制，以使财务报表不存在由</w:t>
      </w:r>
      <w:r>
        <w:rPr>
          <w:rFonts w:ascii="宋体" w:hAnsi="宋体" w:cs="宋体" w:eastAsia="宋体" w:hint="default"/>
          <w:spacing w:val="-124"/>
          <w:w w:val="100"/>
          <w:sz w:val="28"/>
          <w:szCs w:val="28"/>
        </w:rPr>
        <w:t> </w:t>
      </w:r>
      <w:r>
        <w:rPr>
          <w:rFonts w:ascii="宋体" w:hAnsi="宋体" w:cs="宋体" w:eastAsia="宋体" w:hint="default"/>
          <w:spacing w:val="-124"/>
          <w:w w:val="100"/>
          <w:sz w:val="28"/>
          <w:szCs w:val="28"/>
        </w:rPr>
      </w:r>
      <w:r>
        <w:rPr>
          <w:rFonts w:ascii="宋体" w:hAnsi="宋体" w:cs="宋体" w:eastAsia="宋体" w:hint="default"/>
          <w:sz w:val="28"/>
          <w:szCs w:val="28"/>
        </w:rPr>
        <w:t>于舞弊或错误导致的重大错报。</w:t>
      </w:r>
    </w:p>
    <w:p>
      <w:pPr>
        <w:spacing w:line="758" w:lineRule="exact" w:before="78"/>
        <w:ind w:left="699" w:right="88" w:firstLine="7"/>
        <w:jc w:val="left"/>
        <w:rPr>
          <w:rFonts w:ascii="宋体" w:hAnsi="宋体" w:cs="宋体" w:eastAsia="宋体" w:hint="default"/>
          <w:sz w:val="28"/>
          <w:szCs w:val="28"/>
        </w:rPr>
      </w:pPr>
      <w:r>
        <w:rPr>
          <w:rFonts w:ascii="宋体" w:hAnsi="宋体" w:cs="宋体" w:eastAsia="宋体" w:hint="default"/>
          <w:b/>
          <w:bCs/>
          <w:sz w:val="28"/>
          <w:szCs w:val="28"/>
        </w:rPr>
        <w:t>二、注册会计师的责任</w:t>
      </w:r>
      <w:r>
        <w:rPr>
          <w:rFonts w:ascii="宋体" w:hAnsi="宋体" w:cs="宋体" w:eastAsia="宋体" w:hint="default"/>
          <w:b/>
          <w:bCs/>
          <w:w w:val="99"/>
          <w:sz w:val="28"/>
          <w:szCs w:val="28"/>
        </w:rPr>
        <w:t> </w:t>
      </w:r>
      <w:r>
        <w:rPr>
          <w:rFonts w:ascii="宋体" w:hAnsi="宋体" w:cs="宋体" w:eastAsia="宋体" w:hint="default"/>
          <w:spacing w:val="4"/>
          <w:sz w:val="28"/>
          <w:szCs w:val="28"/>
        </w:rPr>
        <w:t>我们的责任是在执行审计工作的基础上对财务报表发表审计意</w:t>
      </w:r>
    </w:p>
    <w:p>
      <w:pPr>
        <w:pStyle w:val="Heading6"/>
        <w:spacing w:line="269" w:lineRule="exact"/>
        <w:ind w:left="140" w:right="0"/>
        <w:jc w:val="both"/>
        <w:rPr>
          <w:rFonts w:ascii="宋体" w:hAnsi="宋体" w:cs="宋体" w:eastAsia="宋体" w:hint="default"/>
        </w:rPr>
      </w:pPr>
      <w:r>
        <w:rPr>
          <w:rFonts w:ascii="宋体" w:hAnsi="宋体" w:cs="宋体" w:eastAsia="宋体" w:hint="default"/>
          <w:spacing w:val="-5"/>
        </w:rPr>
        <w:t>见。我们按照中国注册会计师审计准则的规定执行了审计工作。中国</w:t>
      </w:r>
    </w:p>
    <w:p>
      <w:pPr>
        <w:spacing w:line="247" w:lineRule="auto" w:before="12"/>
        <w:ind w:left="140" w:right="102" w:firstLine="0"/>
        <w:jc w:val="both"/>
        <w:rPr>
          <w:rFonts w:ascii="宋体" w:hAnsi="宋体" w:cs="宋体" w:eastAsia="宋体" w:hint="default"/>
          <w:sz w:val="28"/>
          <w:szCs w:val="28"/>
        </w:rPr>
      </w:pPr>
      <w:r>
        <w:rPr>
          <w:rFonts w:ascii="宋体" w:hAnsi="宋体" w:cs="宋体" w:eastAsia="宋体" w:hint="default"/>
          <w:spacing w:val="-5"/>
          <w:sz w:val="28"/>
          <w:szCs w:val="28"/>
        </w:rPr>
        <w:t>注册会计师审计准则要求我们遵守中国注册会计师职业道德守则，计</w:t>
      </w:r>
      <w:r>
        <w:rPr>
          <w:rFonts w:ascii="宋体" w:hAnsi="宋体" w:cs="宋体" w:eastAsia="宋体" w:hint="default"/>
          <w:spacing w:val="-90"/>
          <w:sz w:val="28"/>
          <w:szCs w:val="28"/>
        </w:rPr>
        <w:t> </w:t>
      </w:r>
      <w:r>
        <w:rPr>
          <w:rFonts w:ascii="宋体" w:hAnsi="宋体" w:cs="宋体" w:eastAsia="宋体" w:hint="default"/>
          <w:spacing w:val="-90"/>
          <w:sz w:val="28"/>
          <w:szCs w:val="28"/>
        </w:rPr>
      </w:r>
      <w:r>
        <w:rPr>
          <w:rFonts w:ascii="宋体" w:hAnsi="宋体" w:cs="宋体" w:eastAsia="宋体" w:hint="default"/>
          <w:spacing w:val="-1"/>
          <w:sz w:val="28"/>
          <w:szCs w:val="28"/>
        </w:rPr>
        <w:t>划和执行审计工作以对财务报表是否不存在重大错报获取合理保证。</w:t>
      </w:r>
    </w:p>
    <w:p>
      <w:pPr>
        <w:spacing w:line="240" w:lineRule="auto" w:before="7"/>
        <w:rPr>
          <w:rFonts w:ascii="宋体" w:hAnsi="宋体" w:cs="宋体" w:eastAsia="宋体" w:hint="default"/>
          <w:sz w:val="29"/>
          <w:szCs w:val="29"/>
        </w:rPr>
      </w:pPr>
    </w:p>
    <w:p>
      <w:pPr>
        <w:spacing w:line="249" w:lineRule="auto" w:before="0"/>
        <w:ind w:left="140" w:right="88" w:firstLine="559"/>
        <w:jc w:val="left"/>
        <w:rPr>
          <w:rFonts w:ascii="宋体" w:hAnsi="宋体" w:cs="宋体" w:eastAsia="宋体" w:hint="default"/>
          <w:sz w:val="28"/>
          <w:szCs w:val="28"/>
        </w:rPr>
      </w:pPr>
      <w:r>
        <w:rPr>
          <w:rFonts w:ascii="宋体" w:hAnsi="宋体" w:cs="宋体" w:eastAsia="宋体" w:hint="default"/>
          <w:spacing w:val="-5"/>
          <w:sz w:val="28"/>
          <w:szCs w:val="28"/>
        </w:rPr>
        <w:t>审计工作涉及实施审计程序，以获取有关财务报表金额和披露的</w:t>
      </w:r>
      <w:r>
        <w:rPr>
          <w:rFonts w:ascii="宋体" w:hAnsi="宋体" w:cs="宋体" w:eastAsia="宋体" w:hint="default"/>
          <w:w w:val="100"/>
          <w:sz w:val="28"/>
          <w:szCs w:val="28"/>
        </w:rPr>
        <w:t> </w:t>
      </w:r>
      <w:r>
        <w:rPr>
          <w:rFonts w:ascii="宋体" w:hAnsi="宋体" w:cs="宋体" w:eastAsia="宋体" w:hint="default"/>
          <w:spacing w:val="-4"/>
          <w:sz w:val="28"/>
          <w:szCs w:val="28"/>
        </w:rPr>
        <w:t>审计证据。选择的审计程序取决于注册会计师的判断，包括对由于舞</w:t>
      </w:r>
      <w:r>
        <w:rPr>
          <w:rFonts w:ascii="宋体" w:hAnsi="宋体" w:cs="宋体" w:eastAsia="宋体" w:hint="default"/>
          <w:spacing w:val="-116"/>
          <w:sz w:val="28"/>
          <w:szCs w:val="28"/>
        </w:rPr>
        <w:t> </w:t>
      </w:r>
      <w:r>
        <w:rPr>
          <w:rFonts w:ascii="宋体" w:hAnsi="宋体" w:cs="宋体" w:eastAsia="宋体" w:hint="default"/>
          <w:spacing w:val="-116"/>
          <w:sz w:val="28"/>
          <w:szCs w:val="28"/>
        </w:rPr>
      </w:r>
      <w:r>
        <w:rPr>
          <w:rFonts w:ascii="宋体" w:hAnsi="宋体" w:cs="宋体" w:eastAsia="宋体" w:hint="default"/>
          <w:spacing w:val="-1"/>
          <w:sz w:val="28"/>
          <w:szCs w:val="28"/>
        </w:rPr>
        <w:t>弊或错误导致的财务报表重大错报风险的评估。在进行风险评估时，</w:t>
      </w:r>
      <w:r>
        <w:rPr>
          <w:rFonts w:ascii="宋体" w:hAnsi="宋体" w:cs="宋体" w:eastAsia="宋体" w:hint="default"/>
          <w:spacing w:val="-116"/>
          <w:sz w:val="28"/>
          <w:szCs w:val="28"/>
        </w:rPr>
        <w:t> </w:t>
      </w:r>
      <w:r>
        <w:rPr>
          <w:rFonts w:ascii="宋体" w:hAnsi="宋体" w:cs="宋体" w:eastAsia="宋体" w:hint="default"/>
          <w:spacing w:val="-116"/>
          <w:sz w:val="28"/>
          <w:szCs w:val="28"/>
        </w:rPr>
      </w:r>
      <w:r>
        <w:rPr>
          <w:rFonts w:ascii="宋体" w:hAnsi="宋体" w:cs="宋体" w:eastAsia="宋体" w:hint="default"/>
          <w:spacing w:val="-5"/>
          <w:sz w:val="28"/>
          <w:szCs w:val="28"/>
        </w:rPr>
        <w:t>注册会计师考虑与财务报表编制和公允列报相关的内部控制，以设计</w:t>
      </w:r>
      <w:r>
        <w:rPr>
          <w:rFonts w:ascii="宋体" w:hAnsi="宋体" w:cs="宋体" w:eastAsia="宋体" w:hint="default"/>
          <w:spacing w:val="-90"/>
          <w:sz w:val="28"/>
          <w:szCs w:val="28"/>
        </w:rPr>
        <w:t> </w:t>
      </w:r>
      <w:r>
        <w:rPr>
          <w:rFonts w:ascii="宋体" w:hAnsi="宋体" w:cs="宋体" w:eastAsia="宋体" w:hint="default"/>
          <w:spacing w:val="-90"/>
          <w:sz w:val="28"/>
          <w:szCs w:val="28"/>
        </w:rPr>
      </w:r>
      <w:r>
        <w:rPr>
          <w:rFonts w:ascii="宋体" w:hAnsi="宋体" w:cs="宋体" w:eastAsia="宋体" w:hint="default"/>
          <w:spacing w:val="-5"/>
          <w:sz w:val="28"/>
          <w:szCs w:val="28"/>
        </w:rPr>
        <w:t>恰当的审计程序。审计工作还包括评价管理层选用会计政策的恰当性</w:t>
      </w:r>
      <w:r>
        <w:rPr>
          <w:rFonts w:ascii="宋体" w:hAnsi="宋体" w:cs="宋体" w:eastAsia="宋体" w:hint="default"/>
          <w:spacing w:val="-90"/>
          <w:sz w:val="28"/>
          <w:szCs w:val="28"/>
        </w:rPr>
        <w:t> </w:t>
      </w:r>
      <w:r>
        <w:rPr>
          <w:rFonts w:ascii="宋体" w:hAnsi="宋体" w:cs="宋体" w:eastAsia="宋体" w:hint="default"/>
          <w:spacing w:val="-90"/>
          <w:sz w:val="28"/>
          <w:szCs w:val="28"/>
        </w:rPr>
      </w:r>
      <w:r>
        <w:rPr>
          <w:rFonts w:ascii="宋体" w:hAnsi="宋体" w:cs="宋体" w:eastAsia="宋体" w:hint="default"/>
          <w:sz w:val="28"/>
          <w:szCs w:val="28"/>
        </w:rPr>
        <w:t>和作出会计估计的合理性，以及评价财务报表的总体列报。</w:t>
      </w:r>
    </w:p>
    <w:p>
      <w:pPr>
        <w:spacing w:line="240" w:lineRule="auto" w:before="3"/>
        <w:rPr>
          <w:rFonts w:ascii="宋体" w:hAnsi="宋体" w:cs="宋体" w:eastAsia="宋体" w:hint="default"/>
          <w:sz w:val="32"/>
          <w:szCs w:val="32"/>
        </w:rPr>
      </w:pPr>
    </w:p>
    <w:p>
      <w:pPr>
        <w:spacing w:before="0"/>
        <w:ind w:left="699" w:right="88" w:firstLine="0"/>
        <w:jc w:val="left"/>
        <w:rPr>
          <w:rFonts w:ascii="宋体" w:hAnsi="宋体" w:cs="宋体" w:eastAsia="宋体" w:hint="default"/>
          <w:sz w:val="28"/>
          <w:szCs w:val="28"/>
        </w:rPr>
      </w:pPr>
      <w:r>
        <w:rPr>
          <w:rFonts w:ascii="宋体" w:hAnsi="宋体" w:cs="宋体" w:eastAsia="宋体" w:hint="default"/>
          <w:spacing w:val="-5"/>
          <w:sz w:val="28"/>
          <w:szCs w:val="28"/>
        </w:rPr>
        <w:t>我们相信，我们获取的审计证据是充分、适当的，为发表审计意</w:t>
      </w:r>
    </w:p>
    <w:p>
      <w:pPr>
        <w:spacing w:after="0"/>
        <w:jc w:val="left"/>
        <w:rPr>
          <w:rFonts w:ascii="宋体" w:hAnsi="宋体" w:cs="宋体" w:eastAsia="宋体" w:hint="default"/>
          <w:sz w:val="28"/>
          <w:szCs w:val="28"/>
        </w:rPr>
        <w:sectPr>
          <w:headerReference w:type="default" r:id="rId86"/>
          <w:footerReference w:type="default" r:id="rId87"/>
          <w:pgSz w:w="11910" w:h="16840"/>
          <w:pgMar w:header="852" w:footer="922" w:top="1560" w:bottom="1120" w:left="1660" w:right="1600"/>
          <w:pgNumType w:start="83"/>
        </w:sectPr>
      </w:pPr>
    </w:p>
    <w:p>
      <w:pPr>
        <w:spacing w:line="240" w:lineRule="auto" w:before="0"/>
        <w:rPr>
          <w:rFonts w:ascii="宋体" w:hAnsi="宋体" w:cs="宋体" w:eastAsia="宋体" w:hint="default"/>
          <w:sz w:val="15"/>
          <w:szCs w:val="15"/>
        </w:rPr>
      </w:pPr>
    </w:p>
    <w:p>
      <w:pPr>
        <w:spacing w:line="523" w:lineRule="auto" w:before="14"/>
        <w:ind w:left="706" w:right="6173" w:hanging="567"/>
        <w:jc w:val="left"/>
        <w:rPr>
          <w:rFonts w:ascii="宋体" w:hAnsi="宋体" w:cs="宋体" w:eastAsia="宋体" w:hint="default"/>
          <w:sz w:val="28"/>
          <w:szCs w:val="28"/>
        </w:rPr>
      </w:pPr>
      <w:r>
        <w:rPr>
          <w:rFonts w:ascii="宋体" w:hAnsi="宋体" w:cs="宋体" w:eastAsia="宋体" w:hint="default"/>
          <w:sz w:val="28"/>
          <w:szCs w:val="28"/>
        </w:rPr>
        <w:t>见提供了基础。</w:t>
      </w:r>
      <w:r>
        <w:rPr>
          <w:rFonts w:ascii="宋体" w:hAnsi="宋体" w:cs="宋体" w:eastAsia="宋体" w:hint="default"/>
          <w:spacing w:val="-138"/>
          <w:sz w:val="28"/>
          <w:szCs w:val="28"/>
        </w:rPr>
        <w:t> </w:t>
      </w:r>
      <w:r>
        <w:rPr>
          <w:rFonts w:ascii="宋体" w:hAnsi="宋体" w:cs="宋体" w:eastAsia="宋体" w:hint="default"/>
          <w:spacing w:val="-138"/>
          <w:sz w:val="28"/>
          <w:szCs w:val="28"/>
        </w:rPr>
      </w:r>
      <w:r>
        <w:rPr>
          <w:rFonts w:ascii="宋体" w:hAnsi="宋体" w:cs="宋体" w:eastAsia="宋体" w:hint="default"/>
          <w:b/>
          <w:bCs/>
          <w:sz w:val="28"/>
          <w:szCs w:val="28"/>
        </w:rPr>
        <w:t>三、审计意见</w:t>
      </w:r>
      <w:r>
        <w:rPr>
          <w:rFonts w:ascii="宋体" w:hAnsi="宋体" w:cs="宋体" w:eastAsia="宋体" w:hint="default"/>
          <w:sz w:val="28"/>
          <w:szCs w:val="28"/>
        </w:rPr>
      </w:r>
    </w:p>
    <w:p>
      <w:pPr>
        <w:pStyle w:val="Heading6"/>
        <w:spacing w:line="254" w:lineRule="auto" w:before="104"/>
        <w:ind w:left="140" w:right="132" w:firstLine="559"/>
        <w:jc w:val="both"/>
        <w:rPr>
          <w:rFonts w:ascii="宋体" w:hAnsi="宋体" w:cs="宋体" w:eastAsia="宋体" w:hint="default"/>
        </w:rPr>
      </w:pPr>
      <w:r>
        <w:rPr>
          <w:rFonts w:ascii="宋体" w:hAnsi="宋体" w:cs="宋体" w:eastAsia="宋体" w:hint="default"/>
          <w:spacing w:val="-5"/>
        </w:rPr>
        <w:t>我们认为，贵公司财务报表在所有重大方面按照企业会计准则的</w:t>
      </w:r>
      <w:r>
        <w:rPr>
          <w:rFonts w:ascii="宋体" w:hAnsi="宋体" w:cs="宋体" w:eastAsia="宋体" w:hint="default"/>
          <w:w w:val="100"/>
        </w:rPr>
        <w:t> </w:t>
      </w:r>
      <w:r>
        <w:rPr>
          <w:rFonts w:ascii="宋体" w:hAnsi="宋体" w:cs="宋体" w:eastAsia="宋体" w:hint="default"/>
          <w:spacing w:val="-12"/>
          <w:w w:val="100"/>
        </w:rPr>
        <w:t>规定编制，公允反映了贵公司</w:t>
      </w:r>
      <w:r>
        <w:rPr>
          <w:rFonts w:ascii="宋体" w:hAnsi="宋体" w:cs="宋体" w:eastAsia="宋体" w:hint="default"/>
          <w:spacing w:val="-89"/>
          <w:w w:val="100"/>
        </w:rPr>
        <w:t> </w:t>
      </w:r>
      <w:r>
        <w:rPr>
          <w:rFonts w:ascii="Times New Roman" w:hAnsi="Times New Roman" w:cs="Times New Roman" w:eastAsia="Times New Roman" w:hint="default"/>
          <w:spacing w:val="-4"/>
          <w:w w:val="100"/>
        </w:rPr>
        <w:t>2011</w:t>
      </w:r>
      <w:r>
        <w:rPr>
          <w:rFonts w:ascii="Times New Roman" w:hAnsi="Times New Roman" w:cs="Times New Roman" w:eastAsia="Times New Roman" w:hint="default"/>
          <w:spacing w:val="-21"/>
          <w:w w:val="100"/>
        </w:rPr>
        <w:t> </w:t>
      </w:r>
      <w:r>
        <w:rPr>
          <w:rFonts w:ascii="宋体" w:hAnsi="宋体" w:cs="宋体" w:eastAsia="宋体" w:hint="default"/>
          <w:w w:val="100"/>
        </w:rPr>
        <w:t>年</w:t>
      </w:r>
      <w:r>
        <w:rPr>
          <w:rFonts w:ascii="宋体" w:hAnsi="宋体" w:cs="宋体" w:eastAsia="宋体" w:hint="default"/>
          <w:spacing w:val="-90"/>
          <w:w w:val="100"/>
        </w:rPr>
        <w:t> </w:t>
      </w:r>
      <w:r>
        <w:rPr>
          <w:rFonts w:ascii="Times New Roman" w:hAnsi="Times New Roman" w:cs="Times New Roman" w:eastAsia="Times New Roman" w:hint="default"/>
          <w:spacing w:val="-1"/>
          <w:w w:val="100"/>
        </w:rPr>
        <w:t>12</w:t>
      </w:r>
      <w:r>
        <w:rPr>
          <w:rFonts w:ascii="Times New Roman" w:hAnsi="Times New Roman" w:cs="Times New Roman" w:eastAsia="Times New Roman" w:hint="default"/>
          <w:spacing w:val="-20"/>
          <w:w w:val="100"/>
        </w:rPr>
        <w:t> </w:t>
      </w:r>
      <w:r>
        <w:rPr>
          <w:rFonts w:ascii="宋体" w:hAnsi="宋体" w:cs="宋体" w:eastAsia="宋体" w:hint="default"/>
          <w:w w:val="100"/>
        </w:rPr>
        <w:t>月</w:t>
      </w:r>
      <w:r>
        <w:rPr>
          <w:rFonts w:ascii="宋体" w:hAnsi="宋体" w:cs="宋体" w:eastAsia="宋体" w:hint="default"/>
          <w:spacing w:val="-90"/>
          <w:w w:val="100"/>
        </w:rPr>
        <w:t> </w:t>
      </w:r>
      <w:r>
        <w:rPr>
          <w:rFonts w:ascii="Times New Roman" w:hAnsi="Times New Roman" w:cs="Times New Roman" w:eastAsia="Times New Roman" w:hint="default"/>
          <w:spacing w:val="-1"/>
          <w:w w:val="100"/>
        </w:rPr>
        <w:t>31</w:t>
      </w:r>
      <w:r>
        <w:rPr>
          <w:rFonts w:ascii="Times New Roman" w:hAnsi="Times New Roman" w:cs="Times New Roman" w:eastAsia="Times New Roman" w:hint="default"/>
          <w:spacing w:val="-20"/>
          <w:w w:val="100"/>
        </w:rPr>
        <w:t> </w:t>
      </w:r>
      <w:r>
        <w:rPr>
          <w:rFonts w:ascii="宋体" w:hAnsi="宋体" w:cs="宋体" w:eastAsia="宋体" w:hint="default"/>
          <w:spacing w:val="-1"/>
          <w:w w:val="100"/>
        </w:rPr>
        <w:t>日的财务状况以及</w:t>
      </w:r>
      <w:r>
        <w:rPr>
          <w:rFonts w:ascii="宋体" w:hAnsi="宋体" w:cs="宋体" w:eastAsia="宋体" w:hint="default"/>
          <w:spacing w:val="-92"/>
          <w:w w:val="100"/>
        </w:rPr>
        <w:t> </w:t>
      </w:r>
      <w:r>
        <w:rPr>
          <w:rFonts w:ascii="Times New Roman" w:hAnsi="Times New Roman" w:cs="Times New Roman" w:eastAsia="Times New Roman" w:hint="default"/>
          <w:spacing w:val="-4"/>
          <w:w w:val="100"/>
        </w:rPr>
        <w:t>2011</w:t>
      </w:r>
      <w:r>
        <w:rPr>
          <w:rFonts w:ascii="Times New Roman" w:hAnsi="Times New Roman" w:cs="Times New Roman" w:eastAsia="Times New Roman" w:hint="default"/>
          <w:w w:val="100"/>
        </w:rPr>
        <w:t> </w:t>
      </w:r>
      <w:r>
        <w:rPr>
          <w:rFonts w:ascii="宋体" w:hAnsi="宋体" w:cs="宋体" w:eastAsia="宋体" w:hint="default"/>
        </w:rPr>
        <w:t>年度的经营成果和现金流量。</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8"/>
          <w:szCs w:val="28"/>
        </w:rPr>
      </w:pPr>
    </w:p>
    <w:p>
      <w:pPr>
        <w:tabs>
          <w:tab w:pos="5001" w:val="left" w:leader="none"/>
        </w:tabs>
        <w:spacing w:before="207"/>
        <w:ind w:left="140" w:right="123" w:firstLine="0"/>
        <w:jc w:val="left"/>
        <w:rPr>
          <w:rFonts w:ascii="宋体" w:hAnsi="宋体" w:cs="宋体" w:eastAsia="宋体" w:hint="default"/>
          <w:sz w:val="32"/>
          <w:szCs w:val="32"/>
        </w:rPr>
      </w:pPr>
      <w:r>
        <w:rPr>
          <w:rFonts w:ascii="宋体" w:hAnsi="宋体" w:cs="宋体" w:eastAsia="宋体" w:hint="default"/>
          <w:b/>
          <w:bCs/>
          <w:w w:val="95"/>
          <w:sz w:val="28"/>
          <w:szCs w:val="28"/>
        </w:rPr>
        <w:t>立信会计师事务所（特殊普通合伙）</w:t>
        <w:tab/>
      </w:r>
      <w:r>
        <w:rPr>
          <w:rFonts w:ascii="宋体" w:hAnsi="宋体" w:cs="宋体" w:eastAsia="宋体" w:hint="default"/>
          <w:b/>
          <w:bCs/>
          <w:sz w:val="28"/>
          <w:szCs w:val="28"/>
        </w:rPr>
        <w:t>中国注册会计师：</w:t>
      </w:r>
      <w:r>
        <w:rPr>
          <w:rFonts w:ascii="宋体" w:hAnsi="宋体" w:cs="宋体" w:eastAsia="宋体" w:hint="default"/>
          <w:b/>
          <w:bCs/>
          <w:sz w:val="32"/>
          <w:szCs w:val="32"/>
        </w:rPr>
        <w:t>黄伟成</w:t>
      </w:r>
      <w:r>
        <w:rPr>
          <w:rFonts w:ascii="宋体" w:hAnsi="宋体" w:cs="宋体" w:eastAsia="宋体" w:hint="default"/>
          <w:sz w:val="32"/>
          <w:szCs w:val="32"/>
        </w:rPr>
      </w: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1"/>
        <w:rPr>
          <w:rFonts w:ascii="宋体" w:hAnsi="宋体" w:cs="宋体" w:eastAsia="宋体" w:hint="default"/>
          <w:b/>
          <w:bCs/>
          <w:sz w:val="26"/>
          <w:szCs w:val="26"/>
        </w:rPr>
      </w:pPr>
    </w:p>
    <w:p>
      <w:pPr>
        <w:spacing w:before="0"/>
        <w:ind w:left="5001" w:right="123" w:firstLine="0"/>
        <w:jc w:val="left"/>
        <w:rPr>
          <w:rFonts w:ascii="宋体" w:hAnsi="宋体" w:cs="宋体" w:eastAsia="宋体" w:hint="default"/>
          <w:sz w:val="32"/>
          <w:szCs w:val="32"/>
        </w:rPr>
      </w:pPr>
      <w:r>
        <w:rPr>
          <w:rFonts w:ascii="宋体" w:hAnsi="宋体" w:cs="宋体" w:eastAsia="宋体" w:hint="default"/>
          <w:b/>
          <w:bCs/>
          <w:sz w:val="28"/>
          <w:szCs w:val="28"/>
        </w:rPr>
        <w:t>中国注册会计师：</w:t>
      </w:r>
      <w:r>
        <w:rPr>
          <w:rFonts w:ascii="宋体" w:hAnsi="宋体" w:cs="宋体" w:eastAsia="宋体" w:hint="default"/>
          <w:b/>
          <w:bCs/>
          <w:sz w:val="32"/>
          <w:szCs w:val="32"/>
        </w:rPr>
        <w:t>吴震</w:t>
      </w:r>
      <w:r>
        <w:rPr>
          <w:rFonts w:ascii="宋体" w:hAnsi="宋体" w:cs="宋体" w:eastAsia="宋体" w:hint="default"/>
          <w:sz w:val="32"/>
          <w:szCs w:val="32"/>
        </w:rPr>
      </w: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0"/>
        <w:rPr>
          <w:rFonts w:ascii="宋体" w:hAnsi="宋体" w:cs="宋体" w:eastAsia="宋体" w:hint="default"/>
          <w:b/>
          <w:bCs/>
          <w:sz w:val="32"/>
          <w:szCs w:val="32"/>
        </w:rPr>
      </w:pPr>
    </w:p>
    <w:p>
      <w:pPr>
        <w:spacing w:line="240" w:lineRule="auto" w:before="6"/>
        <w:rPr>
          <w:rFonts w:ascii="宋体" w:hAnsi="宋体" w:cs="宋体" w:eastAsia="宋体" w:hint="default"/>
          <w:b/>
          <w:bCs/>
          <w:sz w:val="29"/>
          <w:szCs w:val="29"/>
        </w:rPr>
      </w:pPr>
    </w:p>
    <w:p>
      <w:pPr>
        <w:tabs>
          <w:tab w:pos="4199" w:val="left" w:leader="none"/>
        </w:tabs>
        <w:spacing w:before="0"/>
        <w:ind w:left="1544" w:right="123" w:firstLine="0"/>
        <w:jc w:val="left"/>
        <w:rPr>
          <w:rFonts w:ascii="宋体" w:hAnsi="宋体" w:cs="宋体" w:eastAsia="宋体" w:hint="default"/>
          <w:sz w:val="28"/>
          <w:szCs w:val="28"/>
        </w:rPr>
      </w:pPr>
      <w:r>
        <w:rPr>
          <w:rFonts w:ascii="宋体" w:hAnsi="宋体" w:cs="宋体" w:eastAsia="宋体" w:hint="default"/>
          <w:b/>
          <w:bCs/>
          <w:sz w:val="28"/>
          <w:szCs w:val="28"/>
        </w:rPr>
        <w:t>中国</w:t>
      </w:r>
      <w:r>
        <w:rPr>
          <w:rFonts w:ascii="Calibri" w:hAnsi="Calibri" w:cs="Calibri" w:eastAsia="Calibri" w:hint="default"/>
          <w:b/>
          <w:bCs/>
          <w:sz w:val="28"/>
          <w:szCs w:val="28"/>
        </w:rPr>
        <w:t>·</w:t>
      </w:r>
      <w:r>
        <w:rPr>
          <w:rFonts w:ascii="宋体" w:hAnsi="宋体" w:cs="宋体" w:eastAsia="宋体" w:hint="default"/>
          <w:b/>
          <w:bCs/>
          <w:sz w:val="28"/>
          <w:szCs w:val="28"/>
        </w:rPr>
        <w:t>上海二</w:t>
      </w:r>
      <w:r>
        <w:rPr>
          <w:rFonts w:ascii="宋体" w:hAnsi="宋体" w:cs="宋体" w:eastAsia="宋体" w:hint="default"/>
          <w:b/>
          <w:bCs/>
          <w:spacing w:val="-70"/>
          <w:sz w:val="28"/>
          <w:szCs w:val="28"/>
        </w:rPr>
        <w:t> </w:t>
      </w:r>
      <w:r>
        <w:rPr>
          <w:rFonts w:ascii="Calibri" w:hAnsi="Calibri" w:cs="Calibri" w:eastAsia="Calibri" w:hint="default"/>
          <w:b/>
          <w:bCs/>
          <w:sz w:val="28"/>
          <w:szCs w:val="28"/>
        </w:rPr>
        <w:t>O</w:t>
      </w:r>
      <w:r>
        <w:rPr>
          <w:rFonts w:ascii="Calibri" w:hAnsi="Calibri" w:cs="Calibri" w:eastAsia="Calibri" w:hint="default"/>
          <w:b/>
          <w:bCs/>
          <w:spacing w:val="3"/>
          <w:sz w:val="28"/>
          <w:szCs w:val="28"/>
        </w:rPr>
        <w:t> </w:t>
      </w:r>
      <w:r>
        <w:rPr>
          <w:rFonts w:ascii="宋体" w:hAnsi="宋体" w:cs="宋体" w:eastAsia="宋体" w:hint="default"/>
          <w:b/>
          <w:bCs/>
          <w:sz w:val="28"/>
          <w:szCs w:val="28"/>
        </w:rPr>
        <w:t>一二</w:t>
        <w:tab/>
        <w:t>年三月十五日</w:t>
      </w:r>
      <w:r>
        <w:rPr>
          <w:rFonts w:ascii="宋体" w:hAnsi="宋体" w:cs="宋体" w:eastAsia="宋体" w:hint="default"/>
          <w:sz w:val="28"/>
          <w:szCs w:val="28"/>
        </w:rPr>
      </w:r>
    </w:p>
    <w:p>
      <w:pPr>
        <w:spacing w:after="0"/>
        <w:jc w:val="left"/>
        <w:rPr>
          <w:rFonts w:ascii="宋体" w:hAnsi="宋体" w:cs="宋体" w:eastAsia="宋体" w:hint="default"/>
          <w:sz w:val="28"/>
          <w:szCs w:val="28"/>
        </w:rPr>
        <w:sectPr>
          <w:pgSz w:w="11910" w:h="16840"/>
          <w:pgMar w:header="852" w:footer="922" w:top="1560" w:bottom="1160" w:left="1660" w:right="1660"/>
        </w:sectPr>
      </w:pPr>
    </w:p>
    <w:p>
      <w:pPr>
        <w:spacing w:line="240" w:lineRule="auto" w:before="12"/>
        <w:rPr>
          <w:rFonts w:ascii="宋体" w:hAnsi="宋体" w:cs="宋体" w:eastAsia="宋体" w:hint="default"/>
          <w:b/>
          <w:bCs/>
          <w:sz w:val="3"/>
          <w:szCs w:val="3"/>
        </w:rPr>
      </w:pPr>
    </w:p>
    <w:p>
      <w:pPr>
        <w:spacing w:line="20" w:lineRule="exact"/>
        <w:ind w:left="116" w:right="0" w:firstLine="0"/>
        <w:rPr>
          <w:rFonts w:ascii="宋体" w:hAnsi="宋体" w:cs="宋体" w:eastAsia="宋体" w:hint="default"/>
          <w:sz w:val="2"/>
          <w:szCs w:val="2"/>
        </w:rPr>
      </w:pPr>
      <w:r>
        <w:rPr>
          <w:rFonts w:ascii="宋体" w:hAnsi="宋体" w:cs="宋体" w:eastAsia="宋体" w:hint="default"/>
          <w:sz w:val="2"/>
          <w:szCs w:val="2"/>
        </w:rPr>
        <w:pict>
          <v:group style="width:485.65pt;height:.75pt;mso-position-horizontal-relative:char;mso-position-vertical-relative:line" coordorigin="0,0" coordsize="9713,15">
            <v:group style="position:absolute;left:7;top:7;width:9698;height:2" coordorigin="7,7" coordsize="9698,2">
              <v:shape style="position:absolute;left:7;top:7;width:9698;height:2" coordorigin="7,7" coordsize="9698,0" path="m7,7l9705,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before="155"/>
        <w:ind w:left="4203" w:right="4363" w:firstLine="0"/>
        <w:jc w:val="center"/>
        <w:rPr>
          <w:rFonts w:ascii="黑体" w:hAnsi="黑体" w:cs="黑体" w:eastAsia="黑体" w:hint="default"/>
          <w:sz w:val="30"/>
          <w:szCs w:val="30"/>
        </w:rPr>
      </w:pPr>
      <w:r>
        <w:rPr>
          <w:rFonts w:ascii="黑体" w:hAnsi="黑体" w:cs="黑体" w:eastAsia="黑体" w:hint="default"/>
          <w:sz w:val="30"/>
          <w:szCs w:val="30"/>
        </w:rPr>
        <w:t>资产负债表</w:t>
      </w:r>
    </w:p>
    <w:p>
      <w:pPr>
        <w:spacing w:line="240" w:lineRule="auto" w:before="3"/>
        <w:rPr>
          <w:rFonts w:ascii="黑体" w:hAnsi="黑体" w:cs="黑体" w:eastAsia="黑体" w:hint="default"/>
          <w:sz w:val="37"/>
          <w:szCs w:val="37"/>
        </w:rPr>
      </w:pPr>
    </w:p>
    <w:p>
      <w:pPr>
        <w:tabs>
          <w:tab w:pos="5827" w:val="left" w:leader="none"/>
        </w:tabs>
        <w:spacing w:before="0"/>
        <w:ind w:left="152" w:right="0" w:firstLine="0"/>
        <w:jc w:val="left"/>
        <w:rPr>
          <w:rFonts w:ascii="宋体" w:hAnsi="宋体" w:cs="宋体" w:eastAsia="宋体" w:hint="default"/>
          <w:sz w:val="18"/>
          <w:szCs w:val="18"/>
        </w:rPr>
      </w:pPr>
      <w:r>
        <w:rPr>
          <w:rFonts w:ascii="宋体" w:hAnsi="宋体" w:cs="宋体" w:eastAsia="宋体" w:hint="default"/>
          <w:sz w:val="18"/>
          <w:szCs w:val="18"/>
        </w:rPr>
        <w:t>编制单位：广东安居宝数码科技股份有限公司</w:t>
        <w:tab/>
      </w:r>
      <w:r>
        <w:rPr>
          <w:rFonts w:ascii="Times New Roman" w:hAnsi="Times New Roman" w:cs="Times New Roman" w:eastAsia="Times New Roman" w:hint="default"/>
          <w:spacing w:val="-3"/>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日单位：元</w:t>
      </w:r>
    </w:p>
    <w:p>
      <w:pPr>
        <w:spacing w:line="240" w:lineRule="auto" w:before="5"/>
        <w:rPr>
          <w:rFonts w:ascii="宋体" w:hAnsi="宋体" w:cs="宋体" w:eastAsia="宋体" w:hint="default"/>
          <w:sz w:val="4"/>
          <w:szCs w:val="4"/>
        </w:rPr>
      </w:pPr>
    </w:p>
    <w:tbl>
      <w:tblPr>
        <w:tblW w:w="0" w:type="auto"/>
        <w:jc w:val="left"/>
        <w:tblInd w:w="160" w:type="dxa"/>
        <w:tblLayout w:type="fixed"/>
        <w:tblCellMar>
          <w:top w:w="0" w:type="dxa"/>
          <w:left w:w="0" w:type="dxa"/>
          <w:bottom w:w="0" w:type="dxa"/>
          <w:right w:w="0" w:type="dxa"/>
        </w:tblCellMar>
        <w:tblLook w:val="01E0"/>
      </w:tblPr>
      <w:tblGrid>
        <w:gridCol w:w="2525"/>
        <w:gridCol w:w="1832"/>
        <w:gridCol w:w="1820"/>
        <w:gridCol w:w="1822"/>
        <w:gridCol w:w="1819"/>
      </w:tblGrid>
      <w:tr>
        <w:trPr>
          <w:trHeight w:val="166" w:hRule="exact"/>
        </w:trPr>
        <w:tc>
          <w:tcPr>
            <w:tcW w:w="2525"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left="12"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64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54" w:hRule="exact"/>
        </w:trPr>
        <w:tc>
          <w:tcPr>
            <w:tcW w:w="252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51" w:type="dxa"/>
            <w:gridSpan w:val="2"/>
            <w:vMerge/>
            <w:tcBorders>
              <w:left w:val="single" w:sz="4" w:space="0" w:color="000000"/>
              <w:bottom w:val="single" w:sz="4" w:space="0" w:color="000000"/>
              <w:right w:val="single" w:sz="4" w:space="0" w:color="000000"/>
            </w:tcBorders>
            <w:shd w:val="clear" w:color="auto" w:fill="DCDCDC"/>
          </w:tcPr>
          <w:p>
            <w:pPr/>
          </w:p>
        </w:tc>
        <w:tc>
          <w:tcPr>
            <w:tcW w:w="3641" w:type="dxa"/>
            <w:gridSpan w:val="2"/>
            <w:vMerge/>
            <w:tcBorders>
              <w:left w:val="single" w:sz="4" w:space="0" w:color="000000"/>
              <w:bottom w:val="single" w:sz="4" w:space="0" w:color="000000"/>
              <w:right w:val="single" w:sz="4" w:space="0" w:color="000000"/>
            </w:tcBorders>
            <w:shd w:val="clear" w:color="auto" w:fill="DCDCDC"/>
          </w:tcPr>
          <w:p>
            <w:pPr/>
          </w:p>
        </w:tc>
      </w:tr>
      <w:tr>
        <w:trPr>
          <w:trHeight w:val="161" w:hRule="exact"/>
        </w:trPr>
        <w:tc>
          <w:tcPr>
            <w:tcW w:w="2525" w:type="dxa"/>
            <w:vMerge/>
            <w:tcBorders>
              <w:left w:val="single" w:sz="4" w:space="0" w:color="000000"/>
              <w:bottom w:val="nil" w:sz="6" w:space="0" w:color="auto"/>
              <w:right w:val="single" w:sz="4" w:space="0" w:color="000000"/>
            </w:tcBorders>
            <w:shd w:val="clear" w:color="auto" w:fill="DCDCDC"/>
          </w:tcPr>
          <w:p>
            <w:pPr/>
          </w:p>
        </w:tc>
        <w:tc>
          <w:tcPr>
            <w:tcW w:w="183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3"/>
              <w:ind w:left="12"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3"/>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2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3"/>
              <w:ind w:right="1"/>
              <w:jc w:val="center"/>
              <w:rPr>
                <w:rFonts w:ascii="宋体" w:hAnsi="宋体" w:cs="宋体" w:eastAsia="宋体" w:hint="default"/>
                <w:sz w:val="18"/>
                <w:szCs w:val="18"/>
              </w:rPr>
            </w:pPr>
            <w:r>
              <w:rPr>
                <w:rFonts w:ascii="宋体" w:hAnsi="宋体" w:cs="宋体" w:eastAsia="宋体" w:hint="default"/>
                <w:sz w:val="18"/>
                <w:szCs w:val="18"/>
              </w:rPr>
              <w:t>合并</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73" w:hRule="exact"/>
        </w:trPr>
        <w:tc>
          <w:tcPr>
            <w:tcW w:w="25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2"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22"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r>
      <w:tr>
        <w:trPr>
          <w:trHeight w:val="31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3"/>
              <w:ind w:left="12"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
              <w:ind w:left="1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832" w:type="dxa"/>
            <w:tcBorders>
              <w:top w:val="single" w:sz="5" w:space="0" w:color="DCDCDC"/>
              <w:left w:val="single" w:sz="13" w:space="0" w:color="DCDCDC"/>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858,151,101.95</w:t>
            </w:r>
          </w:p>
        </w:tc>
        <w:tc>
          <w:tcPr>
            <w:tcW w:w="1820" w:type="dxa"/>
            <w:tcBorders>
              <w:top w:val="single" w:sz="5" w:space="0" w:color="DCDCDC"/>
              <w:left w:val="single" w:sz="4" w:space="0" w:color="000000"/>
              <w:bottom w:val="single" w:sz="4" w:space="0" w:color="000000"/>
              <w:right w:val="single" w:sz="4" w:space="0" w:color="000000"/>
            </w:tcBorders>
          </w:tcPr>
          <w:p>
            <w:pPr>
              <w:pStyle w:val="TableParagraph"/>
              <w:spacing w:line="240" w:lineRule="auto" w:before="52"/>
              <w:ind w:right="20"/>
              <w:jc w:val="right"/>
              <w:rPr>
                <w:rFonts w:ascii="Times New Roman" w:hAnsi="Times New Roman" w:cs="Times New Roman" w:eastAsia="Times New Roman" w:hint="default"/>
                <w:sz w:val="18"/>
                <w:szCs w:val="18"/>
              </w:rPr>
            </w:pPr>
            <w:r>
              <w:rPr>
                <w:rFonts w:ascii="Times New Roman"/>
                <w:spacing w:val="-1"/>
                <w:sz w:val="18"/>
              </w:rPr>
              <w:t>847,894,970.31</w:t>
            </w:r>
          </w:p>
        </w:tc>
        <w:tc>
          <w:tcPr>
            <w:tcW w:w="1822" w:type="dxa"/>
            <w:tcBorders>
              <w:top w:val="single" w:sz="5" w:space="0" w:color="DCDCDC"/>
              <w:left w:val="single" w:sz="4" w:space="0" w:color="000000"/>
              <w:bottom w:val="single" w:sz="4" w:space="0" w:color="000000"/>
              <w:right w:val="single" w:sz="4" w:space="0" w:color="000000"/>
            </w:tcBorders>
          </w:tcPr>
          <w:p>
            <w:pPr>
              <w:pStyle w:val="TableParagraph"/>
              <w:spacing w:line="240" w:lineRule="auto" w:before="52"/>
              <w:ind w:right="22"/>
              <w:jc w:val="right"/>
              <w:rPr>
                <w:rFonts w:ascii="Times New Roman" w:hAnsi="Times New Roman" w:cs="Times New Roman" w:eastAsia="Times New Roman" w:hint="default"/>
                <w:sz w:val="18"/>
                <w:szCs w:val="18"/>
              </w:rPr>
            </w:pPr>
            <w:r>
              <w:rPr>
                <w:rFonts w:ascii="Times New Roman"/>
                <w:spacing w:val="-1"/>
                <w:sz w:val="18"/>
              </w:rPr>
              <w:t>917,310,533.66</w:t>
            </w:r>
          </w:p>
        </w:tc>
        <w:tc>
          <w:tcPr>
            <w:tcW w:w="1819" w:type="dxa"/>
            <w:tcBorders>
              <w:top w:val="single" w:sz="5" w:space="0" w:color="DCDCDC"/>
              <w:left w:val="single" w:sz="4" w:space="0" w:color="000000"/>
              <w:bottom w:val="single" w:sz="4" w:space="0" w:color="000000"/>
              <w:right w:val="single" w:sz="4" w:space="0" w:color="000000"/>
            </w:tcBorders>
          </w:tcPr>
          <w:p>
            <w:pPr>
              <w:pStyle w:val="TableParagraph"/>
              <w:spacing w:line="240" w:lineRule="auto" w:before="52"/>
              <w:ind w:right="19"/>
              <w:jc w:val="right"/>
              <w:rPr>
                <w:rFonts w:ascii="Times New Roman" w:hAnsi="Times New Roman" w:cs="Times New Roman" w:eastAsia="Times New Roman" w:hint="default"/>
                <w:sz w:val="18"/>
                <w:szCs w:val="18"/>
              </w:rPr>
            </w:pPr>
            <w:r>
              <w:rPr>
                <w:rFonts w:ascii="Times New Roman"/>
                <w:spacing w:val="-1"/>
                <w:sz w:val="18"/>
              </w:rPr>
              <w:t>917,310,533.66</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1,936,160.00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1,936,160.00</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50,953,731.30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50,953,731.30</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39,691,542.67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39,691,542.67</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2,765,082.96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2,709,842.96</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5,136,824.92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5,136,824.92</w:t>
            </w: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18,448,273.40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18,448,273.40</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3,136,702.88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3,126,407.87</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3,787,667.42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3,787,667.42</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58,323,820.15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58,323,820.15</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45,730,739.71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45,730,739.71</w:t>
            </w: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974,708.92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974,708.92</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1,617,116.88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1,617,116.88</w:t>
            </w:r>
          </w:p>
        </w:tc>
      </w:tr>
      <w:tr>
        <w:trPr>
          <w:trHeight w:val="33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832" w:type="dxa"/>
            <w:tcBorders>
              <w:top w:val="single" w:sz="4" w:space="0" w:color="000000"/>
              <w:left w:val="single" w:sz="13" w:space="0" w:color="DCDCDC"/>
              <w:bottom w:val="single" w:sz="10" w:space="0" w:color="DCDCDC"/>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994,689,581.56</w:t>
            </w:r>
          </w:p>
        </w:tc>
        <w:tc>
          <w:tcPr>
            <w:tcW w:w="1820"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984,367,914.91</w:t>
            </w:r>
          </w:p>
        </w:tc>
        <w:tc>
          <w:tcPr>
            <w:tcW w:w="1822"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1,013,274,425.26</w:t>
            </w:r>
          </w:p>
        </w:tc>
        <w:tc>
          <w:tcPr>
            <w:tcW w:w="1819"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1,013,274,425.26</w:t>
            </w:r>
          </w:p>
        </w:tc>
      </w:tr>
      <w:tr>
        <w:trPr>
          <w:trHeight w:val="31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12"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12" w:right="0"/>
              <w:jc w:val="left"/>
              <w:rPr>
                <w:rFonts w:ascii="宋体" w:hAnsi="宋体" w:cs="宋体" w:eastAsia="宋体" w:hint="default"/>
                <w:sz w:val="18"/>
                <w:szCs w:val="18"/>
              </w:rPr>
            </w:pPr>
            <w:r>
              <w:rPr>
                <w:rFonts w:ascii="宋体" w:hAnsi="宋体" w:cs="宋体" w:eastAsia="宋体" w:hint="default"/>
                <w:sz w:val="18"/>
                <w:szCs w:val="18"/>
              </w:rPr>
              <w:t>发放委托贷款及垫款</w:t>
            </w:r>
          </w:p>
        </w:tc>
        <w:tc>
          <w:tcPr>
            <w:tcW w:w="1832" w:type="dxa"/>
            <w:tcBorders>
              <w:top w:val="single" w:sz="10" w:space="0" w:color="DCDCDC"/>
              <w:left w:val="single" w:sz="13" w:space="0" w:color="DCDCDC"/>
              <w:bottom w:val="single" w:sz="4" w:space="0" w:color="000000"/>
              <w:right w:val="single" w:sz="4" w:space="0" w:color="000000"/>
            </w:tcBorders>
          </w:tcPr>
          <w:p>
            <w:pPr/>
          </w:p>
        </w:tc>
        <w:tc>
          <w:tcPr>
            <w:tcW w:w="1820" w:type="dxa"/>
            <w:tcBorders>
              <w:top w:val="single" w:sz="10" w:space="0" w:color="DCDCDC"/>
              <w:left w:val="single" w:sz="4" w:space="0" w:color="000000"/>
              <w:bottom w:val="single" w:sz="4" w:space="0" w:color="000000"/>
              <w:right w:val="single" w:sz="4" w:space="0" w:color="000000"/>
            </w:tcBorders>
          </w:tcPr>
          <w:p>
            <w:pPr/>
          </w:p>
        </w:tc>
        <w:tc>
          <w:tcPr>
            <w:tcW w:w="1822" w:type="dxa"/>
            <w:tcBorders>
              <w:top w:val="single" w:sz="10" w:space="0" w:color="DCDCDC"/>
              <w:left w:val="single" w:sz="4" w:space="0" w:color="000000"/>
              <w:bottom w:val="single" w:sz="4" w:space="0" w:color="000000"/>
              <w:right w:val="single" w:sz="4" w:space="0" w:color="000000"/>
            </w:tcBorders>
          </w:tcPr>
          <w:p>
            <w:pPr/>
          </w:p>
        </w:tc>
        <w:tc>
          <w:tcPr>
            <w:tcW w:w="1819" w:type="dxa"/>
            <w:tcBorders>
              <w:top w:val="single" w:sz="10" w:space="0" w:color="DCDCDC"/>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7,350,000.00</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34,787,397.48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34,787,397.48</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26,163,182.89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26,163,182.89</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49,235,693.11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49,235,693.11</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36,460,764.00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36,460,764.00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14,332,627.01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14,460,024.10</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14,018,091.55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14,018,091.55</w:t>
            </w: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88"/>
          <w:pgSz w:w="11910" w:h="16840"/>
          <w:pgMar w:header="720" w:footer="922" w:top="1360" w:bottom="1160" w:left="980" w:right="820"/>
        </w:sectPr>
      </w:pPr>
    </w:p>
    <w:p>
      <w:pPr>
        <w:spacing w:line="240" w:lineRule="auto" w:before="5"/>
        <w:rPr>
          <w:rFonts w:ascii="Times New Roman" w:hAnsi="Times New Roman" w:cs="Times New Roman" w:eastAsia="Times New Roman" w:hint="default"/>
          <w:sz w:val="17"/>
          <w:szCs w:val="17"/>
        </w:rPr>
      </w:pPr>
      <w:r>
        <w:rPr/>
        <w:pict>
          <v:shape style="position:absolute;margin-left:57pt;margin-top:70.919983pt;width:491.65pt;height:697.1pt;mso-position-horizontal-relative:page;mso-position-vertical-relative:page;z-index:21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25"/>
                    <w:gridCol w:w="1832"/>
                    <w:gridCol w:w="1820"/>
                    <w:gridCol w:w="1822"/>
                    <w:gridCol w:w="1819"/>
                  </w:tblGrid>
                  <w:tr>
                    <w:trPr>
                      <w:trHeight w:val="335" w:hRule="exact"/>
                    </w:trPr>
                    <w:tc>
                      <w:tcPr>
                        <w:tcW w:w="2525"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832" w:type="dxa"/>
                        <w:tcBorders>
                          <w:top w:val="single" w:sz="12"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2,471,128.19</w:t>
                        </w:r>
                      </w:p>
                    </w:tc>
                    <w:tc>
                      <w:tcPr>
                        <w:tcW w:w="182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2,452,010.14</w:t>
                        </w:r>
                      </w:p>
                    </w:tc>
                    <w:tc>
                      <w:tcPr>
                        <w:tcW w:w="182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1,724,792.15</w:t>
                        </w:r>
                      </w:p>
                    </w:tc>
                    <w:tc>
                      <w:tcPr>
                        <w:tcW w:w="181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1,724,792.15</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100,826,845.79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0"/>
                          <w:jc w:val="right"/>
                          <w:rPr>
                            <w:rFonts w:ascii="Times New Roman" w:hAnsi="Times New Roman" w:cs="Times New Roman" w:eastAsia="Times New Roman" w:hint="default"/>
                            <w:sz w:val="18"/>
                            <w:szCs w:val="18"/>
                          </w:rPr>
                        </w:pPr>
                        <w:r>
                          <w:rPr>
                            <w:rFonts w:ascii="Times New Roman"/>
                            <w:spacing w:val="-1"/>
                            <w:sz w:val="18"/>
                          </w:rPr>
                          <w:t>108,285,124.83</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78,366,830.59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78,366,830.59</w:t>
                        </w:r>
                      </w:p>
                    </w:tc>
                  </w:tr>
                  <w:tr>
                    <w:trPr>
                      <w:trHeight w:val="33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832" w:type="dxa"/>
                        <w:tcBorders>
                          <w:top w:val="single" w:sz="4" w:space="0" w:color="000000"/>
                          <w:left w:val="single" w:sz="13" w:space="0" w:color="DCDCDC"/>
                          <w:bottom w:val="single" w:sz="10" w:space="0" w:color="DCDCDC"/>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1,095,516,427.35</w:t>
                        </w:r>
                      </w:p>
                    </w:tc>
                    <w:tc>
                      <w:tcPr>
                        <w:tcW w:w="1820"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1,092,653,039.74</w:t>
                        </w:r>
                      </w:p>
                    </w:tc>
                    <w:tc>
                      <w:tcPr>
                        <w:tcW w:w="1822"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1,091,641,255.85</w:t>
                        </w:r>
                      </w:p>
                    </w:tc>
                    <w:tc>
                      <w:tcPr>
                        <w:tcW w:w="1819"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1,091,641,255.85</w:t>
                        </w:r>
                      </w:p>
                    </w:tc>
                  </w:tr>
                  <w:tr>
                    <w:trPr>
                      <w:trHeight w:val="31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12"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1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832" w:type="dxa"/>
                        <w:tcBorders>
                          <w:top w:val="single" w:sz="10" w:space="0" w:color="DCDCDC"/>
                          <w:left w:val="single" w:sz="13" w:space="0" w:color="DCDCDC"/>
                          <w:bottom w:val="single" w:sz="4" w:space="0" w:color="000000"/>
                          <w:right w:val="single" w:sz="4" w:space="0" w:color="000000"/>
                        </w:tcBorders>
                      </w:tcPr>
                      <w:p>
                        <w:pPr/>
                      </w:p>
                    </w:tc>
                    <w:tc>
                      <w:tcPr>
                        <w:tcW w:w="1820" w:type="dxa"/>
                        <w:tcBorders>
                          <w:top w:val="single" w:sz="10" w:space="0" w:color="DCDCDC"/>
                          <w:left w:val="single" w:sz="4" w:space="0" w:color="000000"/>
                          <w:bottom w:val="single" w:sz="4" w:space="0" w:color="000000"/>
                          <w:right w:val="single" w:sz="4" w:space="0" w:color="000000"/>
                        </w:tcBorders>
                      </w:tcPr>
                      <w:p>
                        <w:pPr/>
                      </w:p>
                    </w:tc>
                    <w:tc>
                      <w:tcPr>
                        <w:tcW w:w="1822"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1819"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39,996,815.17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39,996,815.17</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31,261,560.95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31,261,560.95</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10,394,469.28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10,394,469.28</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3,094,784.64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3,094,784.64</w:t>
                        </w:r>
                      </w:p>
                    </w:tc>
                  </w:tr>
                  <w:tr>
                    <w:trPr>
                      <w:trHeight w:val="325"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9,062,669.66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9,050,000.00</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8,429,379.27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8,429,379.27</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5,681,382.36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5,687,699.16</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6,385,056.51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6,385,056.51</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32,450.00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32,450.00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5,625,102.48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5,625,102.48</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3,401,496.31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3,401,496.31</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832" w:type="dxa"/>
                        <w:tcBorders>
                          <w:top w:val="single" w:sz="4" w:space="0" w:color="000000"/>
                          <w:left w:val="single" w:sz="13" w:space="0" w:color="DCDCDC"/>
                          <w:bottom w:val="single" w:sz="5" w:space="0" w:color="DCDCDC"/>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70,760,438.95</w:t>
                        </w:r>
                      </w:p>
                    </w:tc>
                    <w:tc>
                      <w:tcPr>
                        <w:tcW w:w="1820" w:type="dxa"/>
                        <w:tcBorders>
                          <w:top w:val="single" w:sz="4" w:space="0" w:color="000000"/>
                          <w:left w:val="single" w:sz="4" w:space="0" w:color="000000"/>
                          <w:bottom w:val="single" w:sz="5" w:space="0" w:color="DCDCDC"/>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70,754,086.09</w:t>
                        </w:r>
                      </w:p>
                    </w:tc>
                    <w:tc>
                      <w:tcPr>
                        <w:tcW w:w="1822" w:type="dxa"/>
                        <w:tcBorders>
                          <w:top w:val="single" w:sz="4" w:space="0" w:color="000000"/>
                          <w:left w:val="single" w:sz="4" w:space="0" w:color="000000"/>
                          <w:bottom w:val="single" w:sz="5" w:space="0" w:color="DCDCDC"/>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72,604,727.68</w:t>
                        </w:r>
                      </w:p>
                    </w:tc>
                    <w:tc>
                      <w:tcPr>
                        <w:tcW w:w="1819" w:type="dxa"/>
                        <w:tcBorders>
                          <w:top w:val="single" w:sz="4" w:space="0" w:color="000000"/>
                          <w:left w:val="single" w:sz="4" w:space="0" w:color="000000"/>
                          <w:bottom w:val="single" w:sz="5" w:space="0" w:color="DCDCDC"/>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72,604,727.68</w:t>
                        </w:r>
                      </w:p>
                    </w:tc>
                  </w:tr>
                  <w:tr>
                    <w:trPr>
                      <w:trHeight w:val="31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left="12"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12"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832" w:type="dxa"/>
                        <w:tcBorders>
                          <w:top w:val="single" w:sz="9" w:space="0" w:color="DCDCDC"/>
                          <w:left w:val="single" w:sz="13" w:space="0" w:color="DCDCDC"/>
                          <w:bottom w:val="single" w:sz="4" w:space="0" w:color="000000"/>
                          <w:right w:val="single" w:sz="4" w:space="0" w:color="000000"/>
                        </w:tcBorders>
                      </w:tcPr>
                      <w:p>
                        <w:pPr/>
                      </w:p>
                    </w:tc>
                    <w:tc>
                      <w:tcPr>
                        <w:tcW w:w="1820" w:type="dxa"/>
                        <w:tcBorders>
                          <w:top w:val="single" w:sz="9" w:space="0" w:color="DCDCDC"/>
                          <w:left w:val="single" w:sz="4" w:space="0" w:color="000000"/>
                          <w:bottom w:val="single" w:sz="4" w:space="0" w:color="000000"/>
                          <w:right w:val="single" w:sz="4" w:space="0" w:color="000000"/>
                        </w:tcBorders>
                      </w:tcPr>
                      <w:p>
                        <w:pPr/>
                      </w:p>
                    </w:tc>
                    <w:tc>
                      <w:tcPr>
                        <w:tcW w:w="1822" w:type="dxa"/>
                        <w:tcBorders>
                          <w:top w:val="single" w:sz="9" w:space="0" w:color="DCDCDC"/>
                          <w:left w:val="single" w:sz="4" w:space="0" w:color="000000"/>
                          <w:bottom w:val="single" w:sz="4" w:space="0" w:color="000000"/>
                          <w:right w:val="single" w:sz="4" w:space="0" w:color="000000"/>
                        </w:tcBorders>
                      </w:tcPr>
                      <w:p>
                        <w:pPr/>
                      </w:p>
                    </w:tc>
                    <w:tc>
                      <w:tcPr>
                        <w:tcW w:w="1819" w:type="dxa"/>
                        <w:tcBorders>
                          <w:top w:val="single" w:sz="9" w:space="0" w:color="DCDCDC"/>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4,116,661.92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4,116,661.92</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3,785,169.48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3,785,169.48</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706,595.00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706,595.00</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4,823,256.92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4,823,256.92</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3,785,169.48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3,785,169.48</w:t>
                        </w:r>
                      </w:p>
                    </w:tc>
                  </w:tr>
                  <w:tr>
                    <w:trPr>
                      <w:trHeight w:val="32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832" w:type="dxa"/>
                        <w:tcBorders>
                          <w:top w:val="single" w:sz="4" w:space="0" w:color="000000"/>
                          <w:left w:val="single" w:sz="13" w:space="0" w:color="DCDCDC"/>
                          <w:bottom w:val="single" w:sz="6" w:space="0" w:color="DCDCDC"/>
                          <w:right w:val="single" w:sz="4" w:space="0" w:color="000000"/>
                        </w:tcBorders>
                      </w:tcPr>
                      <w:p>
                        <w:pPr>
                          <w:pStyle w:val="TableParagraph"/>
                          <w:spacing w:line="240" w:lineRule="auto" w:before="46"/>
                          <w:ind w:right="19"/>
                          <w:jc w:val="right"/>
                          <w:rPr>
                            <w:rFonts w:ascii="Times New Roman" w:hAnsi="Times New Roman" w:cs="Times New Roman" w:eastAsia="Times New Roman" w:hint="default"/>
                            <w:sz w:val="18"/>
                            <w:szCs w:val="18"/>
                          </w:rPr>
                        </w:pPr>
                        <w:r>
                          <w:rPr>
                            <w:rFonts w:ascii="Times New Roman"/>
                            <w:spacing w:val="-1"/>
                            <w:sz w:val="18"/>
                          </w:rPr>
                          <w:t>75,583,695.87</w:t>
                        </w:r>
                      </w:p>
                    </w:tc>
                    <w:tc>
                      <w:tcPr>
                        <w:tcW w:w="1820"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spacing w:val="-1"/>
                            <w:sz w:val="18"/>
                          </w:rPr>
                          <w:t>75,577,343.01</w:t>
                        </w:r>
                      </w:p>
                    </w:tc>
                    <w:tc>
                      <w:tcPr>
                        <w:tcW w:w="1822"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6"/>
                          <w:ind w:right="22"/>
                          <w:jc w:val="right"/>
                          <w:rPr>
                            <w:rFonts w:ascii="Times New Roman" w:hAnsi="Times New Roman" w:cs="Times New Roman" w:eastAsia="Times New Roman" w:hint="default"/>
                            <w:sz w:val="18"/>
                            <w:szCs w:val="18"/>
                          </w:rPr>
                        </w:pPr>
                        <w:r>
                          <w:rPr>
                            <w:rFonts w:ascii="Times New Roman"/>
                            <w:spacing w:val="-1"/>
                            <w:sz w:val="18"/>
                          </w:rPr>
                          <w:t>76,389,897.16</w:t>
                        </w:r>
                      </w:p>
                    </w:tc>
                    <w:tc>
                      <w:tcPr>
                        <w:tcW w:w="1819" w:type="dxa"/>
                        <w:tcBorders>
                          <w:top w:val="single" w:sz="4" w:space="0" w:color="000000"/>
                          <w:left w:val="single" w:sz="4" w:space="0" w:color="000000"/>
                          <w:bottom w:val="single" w:sz="6" w:space="0" w:color="DCDCDC"/>
                          <w:right w:val="single" w:sz="4" w:space="0" w:color="000000"/>
                        </w:tcBorders>
                      </w:tcPr>
                      <w:p>
                        <w:pPr>
                          <w:pStyle w:val="TableParagraph"/>
                          <w:spacing w:line="240" w:lineRule="auto" w:before="46"/>
                          <w:ind w:right="19"/>
                          <w:jc w:val="right"/>
                          <w:rPr>
                            <w:rFonts w:ascii="Times New Roman" w:hAnsi="Times New Roman" w:cs="Times New Roman" w:eastAsia="Times New Roman" w:hint="default"/>
                            <w:sz w:val="18"/>
                            <w:szCs w:val="18"/>
                          </w:rPr>
                        </w:pPr>
                        <w:r>
                          <w:rPr>
                            <w:rFonts w:ascii="Times New Roman"/>
                            <w:spacing w:val="-1"/>
                            <w:sz w:val="18"/>
                          </w:rPr>
                          <w:t>76,389,897.16</w:t>
                        </w:r>
                      </w:p>
                    </w:tc>
                  </w:tr>
                  <w:tr>
                    <w:trPr>
                      <w:trHeight w:val="31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12"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
                          <w:ind w:left="12"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832" w:type="dxa"/>
                        <w:tcBorders>
                          <w:top w:val="single" w:sz="9" w:space="0" w:color="DCDCDC"/>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180,000,000.00</w:t>
                        </w:r>
                      </w:p>
                    </w:tc>
                    <w:tc>
                      <w:tcPr>
                        <w:tcW w:w="1820"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180,000,000.00</w:t>
                        </w:r>
                      </w:p>
                    </w:tc>
                    <w:tc>
                      <w:tcPr>
                        <w:tcW w:w="1822"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72,000,000.00</w:t>
                        </w:r>
                      </w:p>
                    </w:tc>
                    <w:tc>
                      <w:tcPr>
                        <w:tcW w:w="1819" w:type="dxa"/>
                        <w:tcBorders>
                          <w:top w:val="single" w:sz="9" w:space="0" w:color="DCDCDC"/>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72,000,000.00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736,062,616.33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736,062,616.33</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844,062,616.33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844,062,616.33</w:t>
                        </w: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17,401,499.69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17,401,499.69</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11,459,065.89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11,459,065.89</w:t>
                        </w: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1910" w:h="16840"/>
          <w:pgMar w:header="720" w:footer="922" w:top="1440" w:bottom="1120" w:left="1020" w:right="820"/>
        </w:sectPr>
      </w:pPr>
    </w:p>
    <w:p>
      <w:pPr>
        <w:spacing w:line="240" w:lineRule="auto" w:before="5"/>
        <w:rPr>
          <w:rFonts w:ascii="Times New Roman" w:hAnsi="Times New Roman" w:cs="Times New Roman" w:eastAsia="Times New Roman" w:hint="default"/>
          <w:sz w:val="4"/>
          <w:szCs w:val="4"/>
        </w:rPr>
      </w:pPr>
    </w:p>
    <w:tbl>
      <w:tblPr>
        <w:tblW w:w="0" w:type="auto"/>
        <w:jc w:val="left"/>
        <w:tblInd w:w="109" w:type="dxa"/>
        <w:tblLayout w:type="fixed"/>
        <w:tblCellMar>
          <w:top w:w="0" w:type="dxa"/>
          <w:left w:w="0" w:type="dxa"/>
          <w:bottom w:w="0" w:type="dxa"/>
          <w:right w:w="0" w:type="dxa"/>
        </w:tblCellMar>
        <w:tblLook w:val="01E0"/>
      </w:tblPr>
      <w:tblGrid>
        <w:gridCol w:w="2548"/>
        <w:gridCol w:w="1820"/>
        <w:gridCol w:w="1820"/>
        <w:gridCol w:w="1822"/>
        <w:gridCol w:w="1819"/>
      </w:tblGrid>
      <w:tr>
        <w:trPr>
          <w:trHeight w:val="335" w:hRule="exact"/>
        </w:trPr>
        <w:tc>
          <w:tcPr>
            <w:tcW w:w="2548"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820" w:type="dxa"/>
            <w:tcBorders>
              <w:top w:val="single" w:sz="12" w:space="0" w:color="000000"/>
              <w:left w:val="single" w:sz="4" w:space="0" w:color="000000"/>
              <w:bottom w:val="single" w:sz="4" w:space="0" w:color="000000"/>
              <w:right w:val="single" w:sz="4" w:space="0" w:color="000000"/>
            </w:tcBorders>
          </w:tcPr>
          <w:p>
            <w:pPr/>
          </w:p>
        </w:tc>
        <w:tc>
          <w:tcPr>
            <w:tcW w:w="1820" w:type="dxa"/>
            <w:tcBorders>
              <w:top w:val="single" w:sz="12" w:space="0" w:color="000000"/>
              <w:left w:val="single" w:sz="4" w:space="0" w:color="000000"/>
              <w:bottom w:val="single" w:sz="4" w:space="0" w:color="000000"/>
              <w:right w:val="single" w:sz="4" w:space="0" w:color="000000"/>
            </w:tcBorders>
          </w:tcPr>
          <w:p>
            <w:pPr/>
          </w:p>
        </w:tc>
        <w:tc>
          <w:tcPr>
            <w:tcW w:w="1822" w:type="dxa"/>
            <w:tcBorders>
              <w:top w:val="single" w:sz="12" w:space="0" w:color="000000"/>
              <w:left w:val="single" w:sz="4" w:space="0" w:color="000000"/>
              <w:bottom w:val="single" w:sz="4" w:space="0" w:color="000000"/>
              <w:right w:val="single" w:sz="4" w:space="0" w:color="000000"/>
            </w:tcBorders>
          </w:tcPr>
          <w:p>
            <w:pPr/>
          </w:p>
        </w:tc>
        <w:tc>
          <w:tcPr>
            <w:tcW w:w="1819" w:type="dxa"/>
            <w:tcBorders>
              <w:top w:val="single" w:sz="12" w:space="0" w:color="000000"/>
              <w:left w:val="single" w:sz="4" w:space="0" w:color="000000"/>
              <w:bottom w:val="single" w:sz="4" w:space="0" w:color="000000"/>
              <w:right w:val="single" w:sz="4" w:space="0" w:color="000000"/>
            </w:tcBorders>
          </w:tcPr>
          <w:p>
            <w:pPr/>
          </w:p>
        </w:tc>
      </w:tr>
      <w:tr>
        <w:trPr>
          <w:trHeight w:val="32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9"/>
              <w:jc w:val="right"/>
              <w:rPr>
                <w:rFonts w:ascii="Times New Roman" w:hAnsi="Times New Roman" w:cs="Times New Roman" w:eastAsia="Times New Roman" w:hint="default"/>
                <w:sz w:val="18"/>
                <w:szCs w:val="18"/>
              </w:rPr>
            </w:pPr>
            <w:r>
              <w:rPr>
                <w:rFonts w:ascii="Times New Roman"/>
                <w:spacing w:val="-1"/>
                <w:sz w:val="18"/>
              </w:rPr>
              <w:t>83,373,063.30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0"/>
              <w:jc w:val="right"/>
              <w:rPr>
                <w:rFonts w:ascii="Times New Roman" w:hAnsi="Times New Roman" w:cs="Times New Roman" w:eastAsia="Times New Roman" w:hint="default"/>
                <w:sz w:val="18"/>
                <w:szCs w:val="18"/>
              </w:rPr>
            </w:pPr>
            <w:r>
              <w:rPr>
                <w:rFonts w:ascii="Times New Roman"/>
                <w:spacing w:val="-1"/>
                <w:sz w:val="18"/>
              </w:rPr>
              <w:t>83,611,580.71</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22"/>
              <w:jc w:val="right"/>
              <w:rPr>
                <w:rFonts w:ascii="Times New Roman" w:hAnsi="Times New Roman" w:cs="Times New Roman" w:eastAsia="Times New Roman" w:hint="default"/>
                <w:sz w:val="18"/>
                <w:szCs w:val="18"/>
              </w:rPr>
            </w:pPr>
            <w:r>
              <w:rPr>
                <w:rFonts w:ascii="Times New Roman"/>
                <w:spacing w:val="-1"/>
                <w:sz w:val="18"/>
              </w:rPr>
              <w:t>87,729,676.47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9"/>
              <w:jc w:val="right"/>
              <w:rPr>
                <w:rFonts w:ascii="Times New Roman" w:hAnsi="Times New Roman" w:cs="Times New Roman" w:eastAsia="Times New Roman" w:hint="default"/>
                <w:sz w:val="18"/>
                <w:szCs w:val="18"/>
              </w:rPr>
            </w:pPr>
            <w:r>
              <w:rPr>
                <w:rFonts w:ascii="Times New Roman"/>
                <w:spacing w:val="-1"/>
                <w:sz w:val="18"/>
              </w:rPr>
              <w:t>87,729,676.47</w:t>
            </w:r>
          </w:p>
        </w:tc>
      </w:tr>
      <w:tr>
        <w:trPr>
          <w:trHeight w:val="322"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1,016,837,179.32</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1,017,075,696.73</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1,015,251,358.69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1,015,251,358.69</w:t>
            </w:r>
          </w:p>
        </w:tc>
      </w:tr>
      <w:tr>
        <w:trPr>
          <w:trHeight w:val="32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3,095,552.16</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1,019,932,731.48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1,017,075,696.73</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1,015,251,358.69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1,015,251,358.69</w:t>
            </w:r>
          </w:p>
        </w:tc>
      </w:tr>
      <w:tr>
        <w:trPr>
          <w:trHeight w:val="32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1,095,516,427.35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0"/>
              <w:jc w:val="right"/>
              <w:rPr>
                <w:rFonts w:ascii="Times New Roman" w:hAnsi="Times New Roman" w:cs="Times New Roman" w:eastAsia="Times New Roman" w:hint="default"/>
                <w:sz w:val="18"/>
                <w:szCs w:val="18"/>
              </w:rPr>
            </w:pPr>
            <w:r>
              <w:rPr>
                <w:rFonts w:ascii="Times New Roman"/>
                <w:spacing w:val="-1"/>
                <w:sz w:val="18"/>
              </w:rPr>
              <w:t>1,092,653,039.74</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1,091,641,255.85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1,091,641,255.85</w:t>
            </w:r>
          </w:p>
        </w:tc>
      </w:tr>
    </w:tbl>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9"/>
        <w:rPr>
          <w:rFonts w:ascii="Times New Roman" w:hAnsi="Times New Roman" w:cs="Times New Roman" w:eastAsia="Times New Roman" w:hint="default"/>
          <w:sz w:val="20"/>
          <w:szCs w:val="20"/>
        </w:rPr>
      </w:pPr>
    </w:p>
    <w:p>
      <w:pPr>
        <w:spacing w:before="7"/>
        <w:ind w:left="4159" w:right="4357" w:firstLine="0"/>
        <w:jc w:val="center"/>
        <w:rPr>
          <w:rFonts w:ascii="黑体" w:hAnsi="黑体" w:cs="黑体" w:eastAsia="黑体" w:hint="default"/>
          <w:sz w:val="30"/>
          <w:szCs w:val="30"/>
        </w:rPr>
      </w:pPr>
      <w:r>
        <w:rPr>
          <w:rFonts w:ascii="黑体" w:hAnsi="黑体" w:cs="黑体" w:eastAsia="黑体" w:hint="default"/>
          <w:b/>
          <w:bCs/>
          <w:sz w:val="30"/>
          <w:szCs w:val="30"/>
        </w:rPr>
        <w:t>利润表</w:t>
      </w:r>
      <w:r>
        <w:rPr>
          <w:rFonts w:ascii="黑体" w:hAnsi="黑体" w:cs="黑体" w:eastAsia="黑体" w:hint="default"/>
          <w:sz w:val="30"/>
          <w:szCs w:val="30"/>
        </w:rPr>
      </w:r>
    </w:p>
    <w:p>
      <w:pPr>
        <w:spacing w:line="240" w:lineRule="auto" w:before="5"/>
        <w:rPr>
          <w:rFonts w:ascii="黑体" w:hAnsi="黑体" w:cs="黑体" w:eastAsia="黑体" w:hint="default"/>
          <w:b/>
          <w:bCs/>
          <w:sz w:val="24"/>
          <w:szCs w:val="24"/>
        </w:rPr>
      </w:pPr>
    </w:p>
    <w:p>
      <w:pPr>
        <w:tabs>
          <w:tab w:pos="5787" w:val="left" w:leader="none"/>
        </w:tabs>
        <w:spacing w:before="0"/>
        <w:ind w:left="112" w:right="0" w:firstLine="0"/>
        <w:jc w:val="left"/>
        <w:rPr>
          <w:rFonts w:ascii="宋体" w:hAnsi="宋体" w:cs="宋体" w:eastAsia="宋体" w:hint="default"/>
          <w:sz w:val="18"/>
          <w:szCs w:val="18"/>
        </w:rPr>
      </w:pPr>
      <w:r>
        <w:rPr>
          <w:rFonts w:ascii="宋体" w:hAnsi="宋体" w:cs="宋体" w:eastAsia="宋体" w:hint="default"/>
          <w:sz w:val="18"/>
          <w:szCs w:val="18"/>
        </w:rPr>
        <w:t>编制单位：广东安居宝数码科技股份有限公司</w:t>
        <w:tab/>
      </w:r>
      <w:r>
        <w:rPr>
          <w:rFonts w:ascii="Times New Roman" w:hAnsi="Times New Roman" w:cs="Times New Roman" w:eastAsia="Times New Roman" w:hint="default"/>
          <w:spacing w:val="-3"/>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1-12 </w:t>
      </w:r>
      <w:r>
        <w:rPr>
          <w:rFonts w:ascii="宋体" w:hAnsi="宋体" w:cs="宋体" w:eastAsia="宋体" w:hint="default"/>
          <w:sz w:val="18"/>
          <w:szCs w:val="18"/>
        </w:rPr>
        <w:t>月单位：元</w:t>
      </w:r>
    </w:p>
    <w:p>
      <w:pPr>
        <w:spacing w:line="240" w:lineRule="auto" w:before="5"/>
        <w:rPr>
          <w:rFonts w:ascii="宋体" w:hAnsi="宋体" w:cs="宋体" w:eastAsia="宋体" w:hint="default"/>
          <w:sz w:val="4"/>
          <w:szCs w:val="4"/>
        </w:rPr>
      </w:pPr>
    </w:p>
    <w:tbl>
      <w:tblPr>
        <w:tblW w:w="0" w:type="auto"/>
        <w:jc w:val="left"/>
        <w:tblInd w:w="120" w:type="dxa"/>
        <w:tblLayout w:type="fixed"/>
        <w:tblCellMar>
          <w:top w:w="0" w:type="dxa"/>
          <w:left w:w="0" w:type="dxa"/>
          <w:bottom w:w="0" w:type="dxa"/>
          <w:right w:w="0" w:type="dxa"/>
        </w:tblCellMar>
        <w:tblLook w:val="01E0"/>
      </w:tblPr>
      <w:tblGrid>
        <w:gridCol w:w="2525"/>
        <w:gridCol w:w="1832"/>
        <w:gridCol w:w="1820"/>
        <w:gridCol w:w="1822"/>
        <w:gridCol w:w="1819"/>
      </w:tblGrid>
      <w:tr>
        <w:trPr>
          <w:trHeight w:val="168" w:hRule="exact"/>
        </w:trPr>
        <w:tc>
          <w:tcPr>
            <w:tcW w:w="2525"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left="12"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64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51" w:hRule="exact"/>
        </w:trPr>
        <w:tc>
          <w:tcPr>
            <w:tcW w:w="252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51" w:type="dxa"/>
            <w:gridSpan w:val="2"/>
            <w:vMerge/>
            <w:tcBorders>
              <w:left w:val="single" w:sz="4" w:space="0" w:color="000000"/>
              <w:bottom w:val="single" w:sz="4" w:space="0" w:color="000000"/>
              <w:right w:val="single" w:sz="4" w:space="0" w:color="000000"/>
            </w:tcBorders>
            <w:shd w:val="clear" w:color="auto" w:fill="DCDCDC"/>
          </w:tcPr>
          <w:p>
            <w:pPr/>
          </w:p>
        </w:tc>
        <w:tc>
          <w:tcPr>
            <w:tcW w:w="3641" w:type="dxa"/>
            <w:gridSpan w:val="2"/>
            <w:vMerge/>
            <w:tcBorders>
              <w:left w:val="single" w:sz="4" w:space="0" w:color="000000"/>
              <w:bottom w:val="single" w:sz="4" w:space="0" w:color="000000"/>
              <w:right w:val="single" w:sz="4" w:space="0" w:color="000000"/>
            </w:tcBorders>
            <w:shd w:val="clear" w:color="auto" w:fill="DCDCDC"/>
          </w:tcPr>
          <w:p>
            <w:pPr/>
          </w:p>
        </w:tc>
      </w:tr>
      <w:tr>
        <w:trPr>
          <w:trHeight w:val="161" w:hRule="exact"/>
        </w:trPr>
        <w:tc>
          <w:tcPr>
            <w:tcW w:w="2525" w:type="dxa"/>
            <w:vMerge/>
            <w:tcBorders>
              <w:left w:val="single" w:sz="4" w:space="0" w:color="000000"/>
              <w:bottom w:val="nil" w:sz="6" w:space="0" w:color="auto"/>
              <w:right w:val="single" w:sz="4" w:space="0" w:color="000000"/>
            </w:tcBorders>
            <w:shd w:val="clear" w:color="auto" w:fill="DCDCDC"/>
          </w:tcPr>
          <w:p>
            <w:pPr/>
          </w:p>
        </w:tc>
        <w:tc>
          <w:tcPr>
            <w:tcW w:w="183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3"/>
              <w:ind w:left="12"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3"/>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2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3"/>
              <w:ind w:right="1"/>
              <w:jc w:val="center"/>
              <w:rPr>
                <w:rFonts w:ascii="宋体" w:hAnsi="宋体" w:cs="宋体" w:eastAsia="宋体" w:hint="default"/>
                <w:sz w:val="18"/>
                <w:szCs w:val="18"/>
              </w:rPr>
            </w:pPr>
            <w:r>
              <w:rPr>
                <w:rFonts w:ascii="宋体" w:hAnsi="宋体" w:cs="宋体" w:eastAsia="宋体" w:hint="default"/>
                <w:sz w:val="18"/>
                <w:szCs w:val="18"/>
              </w:rPr>
              <w:t>合并</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13"/>
              <w:ind w:left="2"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68" w:hRule="exact"/>
        </w:trPr>
        <w:tc>
          <w:tcPr>
            <w:tcW w:w="25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2"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22"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253,216,897.20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0"/>
              <w:jc w:val="right"/>
              <w:rPr>
                <w:rFonts w:ascii="Times New Roman" w:hAnsi="Times New Roman" w:cs="Times New Roman" w:eastAsia="Times New Roman" w:hint="default"/>
                <w:sz w:val="18"/>
                <w:szCs w:val="18"/>
              </w:rPr>
            </w:pPr>
            <w:r>
              <w:rPr>
                <w:rFonts w:ascii="Times New Roman"/>
                <w:spacing w:val="-1"/>
                <w:sz w:val="18"/>
              </w:rPr>
              <w:t>253,216,897.20</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243,378,065.39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243,378,065.39</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253,216,897.20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253,216,897.20</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243,378,065.39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243,378,065.39</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204,199,201.91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203,887,118.61</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193,588,324.67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193,588,324.67</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132,451,992.24</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132,451,992.24</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122,446,762.38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122,446,762.38</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z w:val="18"/>
                <w:szCs w:val="18"/>
              </w:rPr>
              <w:t>退保金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提取保险合同准备金净额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分保费用</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2,557,808.46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2,557,808.46</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2,433,337.01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2,433,337.01</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49,022,257.86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49,022,257.86</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37,215,762.84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37,215,762.84</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37,841,247.81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0"/>
              <w:jc w:val="right"/>
              <w:rPr>
                <w:rFonts w:ascii="Times New Roman" w:hAnsi="Times New Roman" w:cs="Times New Roman" w:eastAsia="Times New Roman" w:hint="default"/>
                <w:sz w:val="18"/>
                <w:szCs w:val="18"/>
              </w:rPr>
            </w:pPr>
            <w:r>
              <w:rPr>
                <w:rFonts w:ascii="Times New Roman"/>
                <w:spacing w:val="-1"/>
                <w:sz w:val="18"/>
              </w:rPr>
              <w:t>37,523,113.70</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30,367,054.34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30,367,054.34</w:t>
            </w: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-22,012,951.11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-22,006,796.31</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425,648.99</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425,648.99</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4,338,846.65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4,338,742.66</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699,759.11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699,759.11</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2"/>
              <w:ind w:left="12" w:right="10"/>
              <w:jc w:val="left"/>
              <w:rPr>
                <w:rFonts w:ascii="宋体" w:hAnsi="宋体" w:cs="宋体" w:eastAsia="宋体" w:hint="default"/>
                <w:sz w:val="18"/>
                <w:szCs w:val="18"/>
              </w:rPr>
            </w:pPr>
            <w:r>
              <w:rPr>
                <w:rFonts w:ascii="宋体" w:hAnsi="宋体" w:cs="宋体" w:eastAsia="宋体" w:hint="default"/>
                <w:spacing w:val="-3"/>
                <w:sz w:val="18"/>
                <w:szCs w:val="18"/>
              </w:rPr>
              <w:t>加：公允价值变动收益（损失以</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125" w:right="0"/>
              <w:jc w:val="left"/>
              <w:rPr>
                <w:rFonts w:ascii="宋体" w:hAnsi="宋体" w:cs="宋体" w:eastAsia="宋体" w:hint="default"/>
                <w:sz w:val="18"/>
                <w:szCs w:val="18"/>
              </w:rPr>
            </w:pPr>
            <w:r>
              <w:rPr>
                <w:rFonts w:ascii="宋体" w:hAnsi="宋体" w:cs="宋体" w:eastAsia="宋体" w:hint="default"/>
                <w:sz w:val="18"/>
                <w:szCs w:val="18"/>
              </w:rPr>
              <w:t>）</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0"/>
              <w:jc w:val="left"/>
              <w:rPr>
                <w:rFonts w:ascii="宋体" w:hAnsi="宋体" w:cs="宋体" w:eastAsia="宋体" w:hint="default"/>
                <w:sz w:val="18"/>
                <w:szCs w:val="18"/>
              </w:rPr>
            </w:pPr>
            <w:r>
              <w:rPr>
                <w:rFonts w:ascii="宋体" w:hAnsi="宋体" w:cs="宋体" w:eastAsia="宋体" w:hint="default"/>
                <w:spacing w:val="-3"/>
                <w:sz w:val="18"/>
                <w:szCs w:val="18"/>
              </w:rPr>
              <w:t>其中：对联营企业和合营企业的</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投资收益</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8"/>
              <w:ind w:left="-125" w:right="0"/>
              <w:jc w:val="left"/>
              <w:rPr>
                <w:rFonts w:ascii="宋体" w:hAnsi="宋体" w:cs="宋体" w:eastAsia="宋体" w:hint="default"/>
                <w:sz w:val="18"/>
                <w:szCs w:val="18"/>
              </w:rPr>
            </w:pPr>
            <w:r>
              <w:rPr>
                <w:rFonts w:ascii="宋体" w:hAnsi="宋体" w:cs="宋体" w:eastAsia="宋体" w:hint="default"/>
                <w:sz w:val="18"/>
                <w:szCs w:val="18"/>
              </w:rPr>
              <w:t>）</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2"/>
              <w:ind w:left="12" w:right="9"/>
              <w:jc w:val="left"/>
              <w:rPr>
                <w:rFonts w:ascii="宋体" w:hAnsi="宋体" w:cs="宋体" w:eastAsia="宋体" w:hint="default"/>
                <w:sz w:val="18"/>
                <w:szCs w:val="18"/>
              </w:rPr>
            </w:pPr>
            <w:r>
              <w:rPr>
                <w:rFonts w:ascii="宋体" w:hAnsi="宋体" w:cs="宋体" w:eastAsia="宋体" w:hint="default"/>
                <w:spacing w:val="-7"/>
                <w:sz w:val="18"/>
                <w:szCs w:val="18"/>
              </w:rPr>
              <w:t>三、营业利润（亏损以“</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”号填</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列）</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49,017,695.29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49,329,778.59</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49,789,740.72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49,789,740.72</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16,400,766.96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0"/>
              <w:jc w:val="right"/>
              <w:rPr>
                <w:rFonts w:ascii="Times New Roman" w:hAnsi="Times New Roman" w:cs="Times New Roman" w:eastAsia="Times New Roman" w:hint="default"/>
                <w:sz w:val="18"/>
                <w:szCs w:val="18"/>
              </w:rPr>
            </w:pPr>
            <w:r>
              <w:rPr>
                <w:rFonts w:ascii="Times New Roman"/>
                <w:spacing w:val="-1"/>
                <w:sz w:val="18"/>
              </w:rPr>
              <w:t>16,400,766.96</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20,372,443.53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20,372,443.53</w:t>
            </w:r>
          </w:p>
        </w:tc>
      </w:tr>
    </w:tbl>
    <w:p>
      <w:pPr>
        <w:spacing w:after="0" w:line="240" w:lineRule="auto"/>
        <w:jc w:val="right"/>
        <w:rPr>
          <w:rFonts w:ascii="Times New Roman" w:hAnsi="Times New Roman" w:cs="Times New Roman" w:eastAsia="Times New Roman" w:hint="default"/>
          <w:sz w:val="18"/>
          <w:szCs w:val="18"/>
        </w:rPr>
        <w:sectPr>
          <w:pgSz w:w="11910" w:h="16840"/>
          <w:pgMar w:header="720" w:footer="922" w:top="1360" w:bottom="1120" w:left="1020" w:right="820"/>
        </w:sectPr>
      </w:pPr>
    </w:p>
    <w:p>
      <w:pPr>
        <w:spacing w:line="240" w:lineRule="auto" w:before="12"/>
        <w:rPr>
          <w:rFonts w:ascii="宋体" w:hAnsi="宋体" w:cs="宋体" w:eastAsia="宋体" w:hint="default"/>
          <w:sz w:val="3"/>
          <w:szCs w:val="3"/>
        </w:rPr>
      </w:pPr>
    </w:p>
    <w:tbl>
      <w:tblPr>
        <w:tblW w:w="0" w:type="auto"/>
        <w:jc w:val="left"/>
        <w:tblInd w:w="120" w:type="dxa"/>
        <w:tblLayout w:type="fixed"/>
        <w:tblCellMar>
          <w:top w:w="0" w:type="dxa"/>
          <w:left w:w="0" w:type="dxa"/>
          <w:bottom w:w="0" w:type="dxa"/>
          <w:right w:w="0" w:type="dxa"/>
        </w:tblCellMar>
        <w:tblLook w:val="01E0"/>
      </w:tblPr>
      <w:tblGrid>
        <w:gridCol w:w="2525"/>
        <w:gridCol w:w="422"/>
        <w:gridCol w:w="1410"/>
        <w:gridCol w:w="1820"/>
        <w:gridCol w:w="1822"/>
        <w:gridCol w:w="1819"/>
      </w:tblGrid>
      <w:tr>
        <w:trPr>
          <w:trHeight w:val="335" w:hRule="exact"/>
        </w:trPr>
        <w:tc>
          <w:tcPr>
            <w:tcW w:w="2525"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832" w:type="dxa"/>
            <w:gridSpan w:val="2"/>
            <w:tcBorders>
              <w:top w:val="single" w:sz="12" w:space="0" w:color="000000"/>
              <w:left w:val="single" w:sz="13" w:space="0" w:color="DCDCDC"/>
              <w:bottom w:val="single" w:sz="4" w:space="0" w:color="000000"/>
              <w:right w:val="single" w:sz="4" w:space="0" w:color="000000"/>
            </w:tcBorders>
          </w:tcPr>
          <w:p>
            <w:pPr>
              <w:pStyle w:val="TableParagraph"/>
              <w:spacing w:line="240" w:lineRule="auto" w:before="48"/>
              <w:ind w:left="977" w:right="0"/>
              <w:jc w:val="left"/>
              <w:rPr>
                <w:rFonts w:ascii="Times New Roman" w:hAnsi="Times New Roman" w:cs="Times New Roman" w:eastAsia="Times New Roman" w:hint="default"/>
                <w:sz w:val="18"/>
                <w:szCs w:val="18"/>
              </w:rPr>
            </w:pPr>
            <w:r>
              <w:rPr>
                <w:rFonts w:ascii="Times New Roman"/>
                <w:sz w:val="18"/>
              </w:rPr>
              <w:t>213,865.67</w:t>
            </w:r>
          </w:p>
        </w:tc>
        <w:tc>
          <w:tcPr>
            <w:tcW w:w="182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213,865.67</w:t>
            </w:r>
          </w:p>
        </w:tc>
        <w:tc>
          <w:tcPr>
            <w:tcW w:w="1822"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w w:val="95"/>
                <w:sz w:val="18"/>
              </w:rPr>
              <w:t>9,000.00</w:t>
            </w:r>
          </w:p>
        </w:tc>
        <w:tc>
          <w:tcPr>
            <w:tcW w:w="1819"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w w:val="95"/>
                <w:sz w:val="18"/>
              </w:rPr>
              <w:t>9,000.00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83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46"/>
              <w:ind w:left="1114" w:right="0"/>
              <w:jc w:val="left"/>
              <w:rPr>
                <w:rFonts w:ascii="Times New Roman" w:hAnsi="Times New Roman" w:cs="Times New Roman" w:eastAsia="Times New Roman" w:hint="default"/>
                <w:sz w:val="18"/>
                <w:szCs w:val="18"/>
              </w:rPr>
            </w:pPr>
            <w:r>
              <w:rPr>
                <w:rFonts w:ascii="Times New Roman"/>
                <w:sz w:val="18"/>
              </w:rPr>
              <w:t>43327.45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6"/>
              <w:ind w:right="19"/>
              <w:jc w:val="right"/>
              <w:rPr>
                <w:rFonts w:ascii="Times New Roman" w:hAnsi="Times New Roman" w:cs="Times New Roman" w:eastAsia="Times New Roman" w:hint="default"/>
                <w:sz w:val="18"/>
                <w:szCs w:val="18"/>
              </w:rPr>
            </w:pPr>
            <w:r>
              <w:rPr>
                <w:rFonts w:ascii="Times New Roman"/>
                <w:spacing w:val="-1"/>
                <w:sz w:val="18"/>
              </w:rPr>
              <w:t>43327.45</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01"/>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 </w:t>
            </w:r>
            <w:r>
              <w:rPr>
                <w:rFonts w:ascii="宋体" w:hAnsi="宋体" w:cs="宋体" w:eastAsia="宋体" w:hint="default"/>
                <w:sz w:val="18"/>
                <w:szCs w:val="18"/>
              </w:rPr>
              <w:t>号填列）</w:t>
            </w:r>
          </w:p>
        </w:tc>
        <w:tc>
          <w:tcPr>
            <w:tcW w:w="422" w:type="dxa"/>
            <w:tcBorders>
              <w:top w:val="single" w:sz="4" w:space="0" w:color="000000"/>
              <w:left w:val="single" w:sz="13" w:space="0" w:color="DCDCDC"/>
              <w:bottom w:val="single" w:sz="4" w:space="0" w:color="000000"/>
              <w:right w:val="nil" w:sz="6" w:space="0" w:color="auto"/>
            </w:tcBorders>
          </w:tcPr>
          <w:p>
            <w:pPr>
              <w:pStyle w:val="TableParagraph"/>
              <w:spacing w:line="240" w:lineRule="auto" w:before="8"/>
              <w:ind w:left="-125" w:right="0"/>
              <w:jc w:val="left"/>
              <w:rPr>
                <w:rFonts w:ascii="宋体" w:hAnsi="宋体" w:cs="宋体" w:eastAsia="宋体" w:hint="default"/>
                <w:sz w:val="18"/>
                <w:szCs w:val="18"/>
              </w:rPr>
            </w:pPr>
            <w:r>
              <w:rPr>
                <w:rFonts w:ascii="宋体" w:hAnsi="宋体" w:cs="宋体" w:eastAsia="宋体" w:hint="default"/>
                <w:sz w:val="18"/>
                <w:szCs w:val="18"/>
              </w:rPr>
              <w:t>”</w:t>
            </w:r>
          </w:p>
        </w:tc>
        <w:tc>
          <w:tcPr>
            <w:tcW w:w="141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9" w:right="0"/>
              <w:jc w:val="left"/>
              <w:rPr>
                <w:rFonts w:ascii="Times New Roman" w:hAnsi="Times New Roman" w:cs="Times New Roman" w:eastAsia="Times New Roman" w:hint="default"/>
                <w:sz w:val="18"/>
                <w:szCs w:val="18"/>
              </w:rPr>
            </w:pPr>
            <w:r>
              <w:rPr>
                <w:rFonts w:ascii="Times New Roman"/>
                <w:sz w:val="18"/>
              </w:rPr>
              <w:t>65,204,596.58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65,516,679.88</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70,153,184.25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70,153,184.25</w:t>
            </w: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83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left="842" w:right="0"/>
              <w:jc w:val="left"/>
              <w:rPr>
                <w:rFonts w:ascii="Times New Roman" w:hAnsi="Times New Roman" w:cs="Times New Roman" w:eastAsia="Times New Roman" w:hint="default"/>
                <w:sz w:val="18"/>
                <w:szCs w:val="18"/>
              </w:rPr>
            </w:pPr>
            <w:r>
              <w:rPr>
                <w:rFonts w:ascii="Times New Roman"/>
                <w:sz w:val="18"/>
              </w:rPr>
              <w:t>6,073,223.79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6,092,341.84</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6,902,247.23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6,902,247.23</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9"/>
              <w:jc w:val="left"/>
              <w:rPr>
                <w:rFonts w:ascii="宋体" w:hAnsi="宋体" w:cs="宋体" w:eastAsia="宋体" w:hint="default"/>
                <w:sz w:val="18"/>
                <w:szCs w:val="18"/>
              </w:rPr>
            </w:pPr>
            <w:r>
              <w:rPr>
                <w:rFonts w:ascii="宋体" w:hAnsi="宋体" w:cs="宋体" w:eastAsia="宋体" w:hint="default"/>
                <w:spacing w:val="-7"/>
                <w:sz w:val="18"/>
                <w:szCs w:val="18"/>
              </w:rPr>
              <w:t>五、净利润（净亏损以“</w:t>
            </w:r>
            <w:r>
              <w:rPr>
                <w:rFonts w:ascii="Times New Roman" w:hAnsi="Times New Roman" w:cs="Times New Roman" w:eastAsia="Times New Roman" w:hint="default"/>
                <w:spacing w:val="-7"/>
                <w:sz w:val="18"/>
                <w:szCs w:val="18"/>
              </w:rPr>
              <w:t>-</w:t>
            </w:r>
            <w:r>
              <w:rPr>
                <w:rFonts w:ascii="宋体" w:hAnsi="宋体" w:cs="宋体" w:eastAsia="宋体" w:hint="default"/>
                <w:spacing w:val="-7"/>
                <w:sz w:val="18"/>
                <w:szCs w:val="18"/>
              </w:rPr>
              <w:t>”号填</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列）</w:t>
            </w:r>
          </w:p>
        </w:tc>
        <w:tc>
          <w:tcPr>
            <w:tcW w:w="183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754" w:right="0"/>
              <w:jc w:val="left"/>
              <w:rPr>
                <w:rFonts w:ascii="Times New Roman" w:hAnsi="Times New Roman" w:cs="Times New Roman" w:eastAsia="Times New Roman" w:hint="default"/>
                <w:sz w:val="18"/>
                <w:szCs w:val="18"/>
              </w:rPr>
            </w:pPr>
            <w:r>
              <w:rPr>
                <w:rFonts w:ascii="Times New Roman"/>
                <w:sz w:val="18"/>
              </w:rPr>
              <w:t>59,131,372.79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59,424,338.04</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63,250,937.02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63,250,937.02</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83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left="754" w:right="0"/>
              <w:jc w:val="left"/>
              <w:rPr>
                <w:rFonts w:ascii="Times New Roman" w:hAnsi="Times New Roman" w:cs="Times New Roman" w:eastAsia="Times New Roman" w:hint="default"/>
                <w:sz w:val="18"/>
                <w:szCs w:val="18"/>
              </w:rPr>
            </w:pPr>
            <w:r>
              <w:rPr>
                <w:rFonts w:ascii="Times New Roman"/>
                <w:sz w:val="18"/>
              </w:rPr>
              <w:t>59,185,820.63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59,424,338.04</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63,250,937.02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63,250,937.02</w:t>
            </w:r>
          </w:p>
        </w:tc>
      </w:tr>
      <w:tr>
        <w:trPr>
          <w:trHeight w:val="33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832" w:type="dxa"/>
            <w:gridSpan w:val="2"/>
            <w:tcBorders>
              <w:top w:val="single" w:sz="4" w:space="0" w:color="000000"/>
              <w:left w:val="single" w:sz="13" w:space="0" w:color="DCDCDC"/>
              <w:bottom w:val="single" w:sz="10" w:space="0" w:color="DCDCDC"/>
              <w:right w:val="single" w:sz="4" w:space="0" w:color="000000"/>
            </w:tcBorders>
          </w:tcPr>
          <w:p>
            <w:pPr>
              <w:pStyle w:val="TableParagraph"/>
              <w:spacing w:line="240" w:lineRule="auto" w:before="48"/>
              <w:ind w:left="1008" w:right="0"/>
              <w:jc w:val="left"/>
              <w:rPr>
                <w:rFonts w:ascii="Times New Roman" w:hAnsi="Times New Roman" w:cs="Times New Roman" w:eastAsia="Times New Roman" w:hint="default"/>
                <w:sz w:val="18"/>
                <w:szCs w:val="18"/>
              </w:rPr>
            </w:pPr>
            <w:r>
              <w:rPr>
                <w:rFonts w:ascii="Times New Roman"/>
                <w:sz w:val="18"/>
              </w:rPr>
              <w:t>-54,447.84</w:t>
            </w:r>
          </w:p>
        </w:tc>
        <w:tc>
          <w:tcPr>
            <w:tcW w:w="1820" w:type="dxa"/>
            <w:tcBorders>
              <w:top w:val="single" w:sz="4" w:space="0" w:color="000000"/>
              <w:left w:val="single" w:sz="4" w:space="0" w:color="000000"/>
              <w:bottom w:val="single" w:sz="10" w:space="0" w:color="DCDCDC"/>
              <w:right w:val="single" w:sz="4" w:space="0" w:color="000000"/>
            </w:tcBorders>
          </w:tcPr>
          <w:p>
            <w:pPr/>
          </w:p>
        </w:tc>
        <w:tc>
          <w:tcPr>
            <w:tcW w:w="1822" w:type="dxa"/>
            <w:tcBorders>
              <w:top w:val="single" w:sz="4" w:space="0" w:color="000000"/>
              <w:left w:val="single" w:sz="4" w:space="0" w:color="000000"/>
              <w:bottom w:val="single" w:sz="10" w:space="0" w:color="DCDCDC"/>
              <w:right w:val="single" w:sz="4" w:space="0" w:color="000000"/>
            </w:tcBorders>
          </w:tcPr>
          <w:p>
            <w:pPr/>
          </w:p>
        </w:tc>
        <w:tc>
          <w:tcPr>
            <w:tcW w:w="1819" w:type="dxa"/>
            <w:tcBorders>
              <w:top w:val="single" w:sz="4" w:space="0" w:color="000000"/>
              <w:left w:val="single" w:sz="4" w:space="0" w:color="000000"/>
              <w:bottom w:val="single" w:sz="10" w:space="0" w:color="DCDCDC"/>
              <w:right w:val="single" w:sz="4" w:space="0" w:color="000000"/>
            </w:tcBorders>
          </w:tcPr>
          <w:p>
            <w:pPr/>
          </w:p>
        </w:tc>
      </w:tr>
      <w:tr>
        <w:trPr>
          <w:trHeight w:val="31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12"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832" w:type="dxa"/>
            <w:gridSpan w:val="2"/>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12"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832" w:type="dxa"/>
            <w:gridSpan w:val="2"/>
            <w:tcBorders>
              <w:top w:val="single" w:sz="6" w:space="0" w:color="DCDCDC"/>
              <w:left w:val="single" w:sz="13" w:space="0" w:color="DCDCDC"/>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pacing w:val="-1"/>
                <w:sz w:val="18"/>
              </w:rPr>
              <w:t>0.33</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pacing w:val="-1"/>
                <w:sz w:val="18"/>
              </w:rPr>
              <w:t>0.33</w:t>
            </w:r>
          </w:p>
        </w:tc>
        <w:tc>
          <w:tcPr>
            <w:tcW w:w="1822"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0"/>
              <w:ind w:right="21"/>
              <w:jc w:val="right"/>
              <w:rPr>
                <w:rFonts w:ascii="Times New Roman" w:hAnsi="Times New Roman" w:cs="Times New Roman" w:eastAsia="Times New Roman" w:hint="default"/>
                <w:sz w:val="18"/>
                <w:szCs w:val="18"/>
              </w:rPr>
            </w:pPr>
            <w:r>
              <w:rPr>
                <w:rFonts w:ascii="Times New Roman"/>
                <w:spacing w:val="-1"/>
                <w:sz w:val="18"/>
              </w:rPr>
              <w:t>0.47</w:t>
            </w:r>
          </w:p>
        </w:tc>
        <w:tc>
          <w:tcPr>
            <w:tcW w:w="1819"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0"/>
              <w:ind w:right="18"/>
              <w:jc w:val="right"/>
              <w:rPr>
                <w:rFonts w:ascii="Times New Roman" w:hAnsi="Times New Roman" w:cs="Times New Roman" w:eastAsia="Times New Roman" w:hint="default"/>
                <w:sz w:val="18"/>
                <w:szCs w:val="18"/>
              </w:rPr>
            </w:pPr>
            <w:r>
              <w:rPr>
                <w:rFonts w:ascii="Times New Roman"/>
                <w:spacing w:val="-1"/>
                <w:sz w:val="18"/>
              </w:rPr>
              <w:t>0.47</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83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0.33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0.33</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1"/>
              <w:jc w:val="right"/>
              <w:rPr>
                <w:rFonts w:ascii="Times New Roman" w:hAnsi="Times New Roman" w:cs="Times New Roman" w:eastAsia="Times New Roman" w:hint="default"/>
                <w:sz w:val="18"/>
                <w:szCs w:val="18"/>
              </w:rPr>
            </w:pPr>
            <w:r>
              <w:rPr>
                <w:rFonts w:ascii="Times New Roman"/>
                <w:spacing w:val="-1"/>
                <w:sz w:val="18"/>
              </w:rPr>
              <w:t>0.47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0.47</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1832" w:type="dxa"/>
            <w:gridSpan w:val="2"/>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5"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83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left="754" w:right="0"/>
              <w:jc w:val="left"/>
              <w:rPr>
                <w:rFonts w:ascii="Times New Roman" w:hAnsi="Times New Roman" w:cs="Times New Roman" w:eastAsia="Times New Roman" w:hint="default"/>
                <w:sz w:val="18"/>
                <w:szCs w:val="18"/>
              </w:rPr>
            </w:pPr>
            <w:r>
              <w:rPr>
                <w:rFonts w:ascii="Times New Roman"/>
                <w:sz w:val="18"/>
              </w:rPr>
              <w:t>59,131,372.79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59,424,338.04</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63,250,937.02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63,250,937.02</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2"/>
              <w:ind w:left="12" w:right="161"/>
              <w:jc w:val="left"/>
              <w:rPr>
                <w:rFonts w:ascii="宋体" w:hAnsi="宋体" w:cs="宋体" w:eastAsia="宋体" w:hint="default"/>
                <w:sz w:val="18"/>
                <w:szCs w:val="18"/>
              </w:rPr>
            </w:pPr>
            <w:r>
              <w:rPr>
                <w:rFonts w:ascii="宋体" w:hAnsi="宋体" w:cs="宋体" w:eastAsia="宋体" w:hint="default"/>
                <w:sz w:val="18"/>
                <w:szCs w:val="18"/>
              </w:rPr>
              <w:t>归属于母公司所有者的综合收 益总额</w:t>
            </w:r>
          </w:p>
        </w:tc>
        <w:tc>
          <w:tcPr>
            <w:tcW w:w="183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754" w:right="0"/>
              <w:jc w:val="left"/>
              <w:rPr>
                <w:rFonts w:ascii="Times New Roman" w:hAnsi="Times New Roman" w:cs="Times New Roman" w:eastAsia="Times New Roman" w:hint="default"/>
                <w:sz w:val="18"/>
                <w:szCs w:val="18"/>
              </w:rPr>
            </w:pPr>
            <w:r>
              <w:rPr>
                <w:rFonts w:ascii="Times New Roman"/>
                <w:sz w:val="18"/>
              </w:rPr>
              <w:t>59,185,820.63</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59,424,338.04</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63,250,937.02</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63,250,937.02</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2"/>
              <w:ind w:left="12" w:right="161"/>
              <w:jc w:val="left"/>
              <w:rPr>
                <w:rFonts w:ascii="宋体" w:hAnsi="宋体" w:cs="宋体" w:eastAsia="宋体" w:hint="default"/>
                <w:sz w:val="18"/>
                <w:szCs w:val="18"/>
              </w:rPr>
            </w:pPr>
            <w:r>
              <w:rPr>
                <w:rFonts w:ascii="宋体" w:hAnsi="宋体" w:cs="宋体" w:eastAsia="宋体" w:hint="default"/>
                <w:sz w:val="18"/>
                <w:szCs w:val="18"/>
              </w:rPr>
              <w:t>归属于少数股东的综合收益总 额</w:t>
            </w:r>
          </w:p>
        </w:tc>
        <w:tc>
          <w:tcPr>
            <w:tcW w:w="1832" w:type="dxa"/>
            <w:gridSpan w:val="2"/>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008" w:right="0"/>
              <w:jc w:val="left"/>
              <w:rPr>
                <w:rFonts w:ascii="Times New Roman" w:hAnsi="Times New Roman" w:cs="Times New Roman" w:eastAsia="Times New Roman" w:hint="default"/>
                <w:sz w:val="18"/>
                <w:szCs w:val="18"/>
              </w:rPr>
            </w:pPr>
            <w:r>
              <w:rPr>
                <w:rFonts w:ascii="Times New Roman"/>
                <w:sz w:val="18"/>
              </w:rPr>
              <w:t>-54,447.84</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bl>
    <w:p>
      <w:pPr>
        <w:spacing w:before="8"/>
        <w:ind w:left="112" w:right="0" w:firstLine="0"/>
        <w:jc w:val="left"/>
        <w:rPr>
          <w:rFonts w:ascii="宋体" w:hAnsi="宋体" w:cs="宋体" w:eastAsia="宋体" w:hint="default"/>
          <w:sz w:val="18"/>
          <w:szCs w:val="18"/>
        </w:rPr>
      </w:pPr>
      <w:r>
        <w:rPr>
          <w:rFonts w:ascii="宋体" w:hAnsi="宋体" w:cs="宋体" w:eastAsia="宋体" w:hint="default"/>
          <w:sz w:val="18"/>
          <w:szCs w:val="18"/>
        </w:rPr>
        <w:t>本期发生同一控制下企业合并的，被合并方在合并前实现的净利润为：</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spacing w:line="240" w:lineRule="auto" w:before="4"/>
        <w:rPr>
          <w:rFonts w:ascii="宋体" w:hAnsi="宋体" w:cs="宋体" w:eastAsia="宋体" w:hint="default"/>
          <w:sz w:val="20"/>
          <w:szCs w:val="20"/>
        </w:rPr>
      </w:pPr>
    </w:p>
    <w:p>
      <w:pPr>
        <w:pStyle w:val="Heading3"/>
        <w:spacing w:line="240" w:lineRule="auto" w:before="0"/>
        <w:ind w:right="4360"/>
        <w:jc w:val="center"/>
        <w:rPr>
          <w:b w:val="0"/>
          <w:bCs w:val="0"/>
        </w:rPr>
      </w:pPr>
      <w:r>
        <w:rPr/>
        <w:t>现金流量表</w:t>
      </w:r>
      <w:r>
        <w:rPr>
          <w:b w:val="0"/>
          <w:bCs w:val="0"/>
        </w:rPr>
      </w:r>
    </w:p>
    <w:p>
      <w:pPr>
        <w:spacing w:line="240" w:lineRule="auto" w:before="2"/>
        <w:rPr>
          <w:rFonts w:ascii="黑体" w:hAnsi="黑体" w:cs="黑体" w:eastAsia="黑体" w:hint="default"/>
          <w:b/>
          <w:bCs/>
          <w:sz w:val="24"/>
          <w:szCs w:val="24"/>
        </w:rPr>
      </w:pPr>
    </w:p>
    <w:p>
      <w:pPr>
        <w:tabs>
          <w:tab w:pos="5787" w:val="left" w:leader="none"/>
        </w:tabs>
        <w:spacing w:before="0"/>
        <w:ind w:left="112" w:right="0" w:firstLine="0"/>
        <w:jc w:val="left"/>
        <w:rPr>
          <w:rFonts w:ascii="宋体" w:hAnsi="宋体" w:cs="宋体" w:eastAsia="宋体" w:hint="default"/>
          <w:sz w:val="18"/>
          <w:szCs w:val="18"/>
        </w:rPr>
      </w:pPr>
      <w:r>
        <w:rPr>
          <w:rFonts w:ascii="宋体" w:hAnsi="宋体" w:cs="宋体" w:eastAsia="宋体" w:hint="default"/>
          <w:sz w:val="18"/>
          <w:szCs w:val="18"/>
        </w:rPr>
        <w:t>编制单位：广东安居宝数码科技股份有限公司</w:t>
        <w:tab/>
      </w:r>
      <w:r>
        <w:rPr>
          <w:rFonts w:ascii="Times New Roman" w:hAnsi="Times New Roman" w:cs="Times New Roman" w:eastAsia="Times New Roman" w:hint="default"/>
          <w:spacing w:val="-3"/>
          <w:sz w:val="18"/>
          <w:szCs w:val="18"/>
        </w:rPr>
        <w:t>2011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1-12 </w:t>
      </w:r>
      <w:r>
        <w:rPr>
          <w:rFonts w:ascii="宋体" w:hAnsi="宋体" w:cs="宋体" w:eastAsia="宋体" w:hint="default"/>
          <w:sz w:val="18"/>
          <w:szCs w:val="18"/>
        </w:rPr>
        <w:t>月单位：元</w:t>
      </w:r>
    </w:p>
    <w:p>
      <w:pPr>
        <w:spacing w:line="240" w:lineRule="auto" w:before="5"/>
        <w:rPr>
          <w:rFonts w:ascii="宋体" w:hAnsi="宋体" w:cs="宋体" w:eastAsia="宋体" w:hint="default"/>
          <w:sz w:val="4"/>
          <w:szCs w:val="4"/>
        </w:rPr>
      </w:pPr>
    </w:p>
    <w:tbl>
      <w:tblPr>
        <w:tblW w:w="0" w:type="auto"/>
        <w:jc w:val="left"/>
        <w:tblInd w:w="120" w:type="dxa"/>
        <w:tblLayout w:type="fixed"/>
        <w:tblCellMar>
          <w:top w:w="0" w:type="dxa"/>
          <w:left w:w="0" w:type="dxa"/>
          <w:bottom w:w="0" w:type="dxa"/>
          <w:right w:w="0" w:type="dxa"/>
        </w:tblCellMar>
        <w:tblLook w:val="01E0"/>
      </w:tblPr>
      <w:tblGrid>
        <w:gridCol w:w="2525"/>
        <w:gridCol w:w="1832"/>
        <w:gridCol w:w="1820"/>
        <w:gridCol w:w="1822"/>
        <w:gridCol w:w="1819"/>
      </w:tblGrid>
      <w:tr>
        <w:trPr>
          <w:trHeight w:val="166" w:hRule="exact"/>
        </w:trPr>
        <w:tc>
          <w:tcPr>
            <w:tcW w:w="2525" w:type="dxa"/>
            <w:tcBorders>
              <w:top w:val="single" w:sz="4" w:space="0" w:color="000000"/>
              <w:left w:val="single" w:sz="4" w:space="0" w:color="000000"/>
              <w:bottom w:val="nil" w:sz="6" w:space="0" w:color="auto"/>
              <w:right w:val="single" w:sz="4" w:space="0" w:color="000000"/>
            </w:tcBorders>
            <w:shd w:val="clear" w:color="auto" w:fill="DCDCDC"/>
          </w:tcPr>
          <w:p>
            <w:pPr/>
          </w:p>
        </w:tc>
        <w:tc>
          <w:tcPr>
            <w:tcW w:w="365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left="12"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641" w:type="dxa"/>
            <w:gridSpan w:val="2"/>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8"/>
              <w:ind w:right="1"/>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157" w:hRule="exact"/>
        </w:trPr>
        <w:tc>
          <w:tcPr>
            <w:tcW w:w="2525" w:type="dxa"/>
            <w:vMerge w:val="restart"/>
            <w:tcBorders>
              <w:top w:val="nil" w:sz="6" w:space="0" w:color="auto"/>
              <w:left w:val="single" w:sz="4" w:space="0" w:color="000000"/>
              <w:right w:val="single" w:sz="4" w:space="0" w:color="000000"/>
            </w:tcBorders>
            <w:shd w:val="clear" w:color="auto" w:fill="DCDCDC"/>
          </w:tcPr>
          <w:p>
            <w:pPr>
              <w:pStyle w:val="TableParagraph"/>
              <w:spacing w:line="240" w:lineRule="auto" w:before="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651" w:type="dxa"/>
            <w:gridSpan w:val="2"/>
            <w:vMerge/>
            <w:tcBorders>
              <w:left w:val="single" w:sz="4" w:space="0" w:color="000000"/>
              <w:bottom w:val="single" w:sz="4" w:space="0" w:color="000000"/>
              <w:right w:val="single" w:sz="4" w:space="0" w:color="000000"/>
            </w:tcBorders>
            <w:shd w:val="clear" w:color="auto" w:fill="DCDCDC"/>
          </w:tcPr>
          <w:p>
            <w:pPr/>
          </w:p>
        </w:tc>
        <w:tc>
          <w:tcPr>
            <w:tcW w:w="3641" w:type="dxa"/>
            <w:gridSpan w:val="2"/>
            <w:vMerge/>
            <w:tcBorders>
              <w:left w:val="single" w:sz="4" w:space="0" w:color="000000"/>
              <w:bottom w:val="single" w:sz="4" w:space="0" w:color="000000"/>
              <w:right w:val="single" w:sz="4" w:space="0" w:color="000000"/>
            </w:tcBorders>
            <w:shd w:val="clear" w:color="auto" w:fill="DCDCDC"/>
          </w:tcPr>
          <w:p>
            <w:pPr/>
          </w:p>
        </w:tc>
      </w:tr>
      <w:tr>
        <w:trPr>
          <w:trHeight w:val="157" w:hRule="exact"/>
        </w:trPr>
        <w:tc>
          <w:tcPr>
            <w:tcW w:w="2525" w:type="dxa"/>
            <w:vMerge/>
            <w:tcBorders>
              <w:left w:val="single" w:sz="4" w:space="0" w:color="000000"/>
              <w:bottom w:val="nil" w:sz="6" w:space="0" w:color="auto"/>
              <w:right w:val="single" w:sz="4" w:space="0" w:color="000000"/>
            </w:tcBorders>
            <w:shd w:val="clear" w:color="auto" w:fill="DCDCDC"/>
          </w:tcPr>
          <w:p>
            <w:pPr/>
          </w:p>
        </w:tc>
        <w:tc>
          <w:tcPr>
            <w:tcW w:w="183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9"/>
              <w:ind w:left="12" w:right="0"/>
              <w:jc w:val="center"/>
              <w:rPr>
                <w:rFonts w:ascii="宋体" w:hAnsi="宋体" w:cs="宋体" w:eastAsia="宋体" w:hint="default"/>
                <w:sz w:val="18"/>
                <w:szCs w:val="18"/>
              </w:rPr>
            </w:pPr>
            <w:r>
              <w:rPr>
                <w:rFonts w:ascii="宋体" w:hAnsi="宋体" w:cs="宋体" w:eastAsia="宋体" w:hint="default"/>
                <w:sz w:val="18"/>
                <w:szCs w:val="18"/>
              </w:rPr>
              <w:t>合并</w:t>
            </w:r>
          </w:p>
        </w:tc>
        <w:tc>
          <w:tcPr>
            <w:tcW w:w="1820"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9"/>
              <w:ind w:left="1" w:right="0"/>
              <w:jc w:val="center"/>
              <w:rPr>
                <w:rFonts w:ascii="宋体" w:hAnsi="宋体" w:cs="宋体" w:eastAsia="宋体" w:hint="default"/>
                <w:sz w:val="18"/>
                <w:szCs w:val="18"/>
              </w:rPr>
            </w:pPr>
            <w:r>
              <w:rPr>
                <w:rFonts w:ascii="宋体" w:hAnsi="宋体" w:cs="宋体" w:eastAsia="宋体" w:hint="default"/>
                <w:sz w:val="18"/>
                <w:szCs w:val="18"/>
              </w:rPr>
              <w:t>母公司</w:t>
            </w:r>
          </w:p>
        </w:tc>
        <w:tc>
          <w:tcPr>
            <w:tcW w:w="1822"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9"/>
              <w:ind w:right="1"/>
              <w:jc w:val="center"/>
              <w:rPr>
                <w:rFonts w:ascii="宋体" w:hAnsi="宋体" w:cs="宋体" w:eastAsia="宋体" w:hint="default"/>
                <w:sz w:val="18"/>
                <w:szCs w:val="18"/>
              </w:rPr>
            </w:pPr>
            <w:r>
              <w:rPr>
                <w:rFonts w:ascii="宋体" w:hAnsi="宋体" w:cs="宋体" w:eastAsia="宋体" w:hint="default"/>
                <w:sz w:val="18"/>
                <w:szCs w:val="18"/>
              </w:rPr>
              <w:t>合并</w:t>
            </w:r>
          </w:p>
        </w:tc>
        <w:tc>
          <w:tcPr>
            <w:tcW w:w="1819" w:type="dxa"/>
            <w:vMerge w:val="restart"/>
            <w:tcBorders>
              <w:top w:val="single" w:sz="4" w:space="0" w:color="000000"/>
              <w:left w:val="single" w:sz="4" w:space="0" w:color="000000"/>
              <w:right w:val="single" w:sz="4" w:space="0" w:color="000000"/>
            </w:tcBorders>
            <w:shd w:val="clear" w:color="auto" w:fill="DCDCDC"/>
          </w:tcPr>
          <w:p>
            <w:pPr>
              <w:pStyle w:val="TableParagraph"/>
              <w:spacing w:line="240" w:lineRule="auto" w:before="9"/>
              <w:ind w:left="2" w:right="0"/>
              <w:jc w:val="center"/>
              <w:rPr>
                <w:rFonts w:ascii="宋体" w:hAnsi="宋体" w:cs="宋体" w:eastAsia="宋体" w:hint="default"/>
                <w:sz w:val="18"/>
                <w:szCs w:val="18"/>
              </w:rPr>
            </w:pPr>
            <w:r>
              <w:rPr>
                <w:rFonts w:ascii="宋体" w:hAnsi="宋体" w:cs="宋体" w:eastAsia="宋体" w:hint="default"/>
                <w:sz w:val="18"/>
                <w:szCs w:val="18"/>
              </w:rPr>
              <w:t>母公司</w:t>
            </w:r>
          </w:p>
        </w:tc>
      </w:tr>
      <w:tr>
        <w:trPr>
          <w:trHeight w:val="173" w:hRule="exact"/>
        </w:trPr>
        <w:tc>
          <w:tcPr>
            <w:tcW w:w="2525" w:type="dxa"/>
            <w:tcBorders>
              <w:top w:val="nil" w:sz="6" w:space="0" w:color="auto"/>
              <w:left w:val="single" w:sz="4" w:space="0" w:color="000000"/>
              <w:bottom w:val="single" w:sz="4" w:space="0" w:color="000000"/>
              <w:right w:val="single" w:sz="4" w:space="0" w:color="000000"/>
            </w:tcBorders>
            <w:shd w:val="clear" w:color="auto" w:fill="DCDCDC"/>
          </w:tcPr>
          <w:p>
            <w:pPr/>
          </w:p>
        </w:tc>
        <w:tc>
          <w:tcPr>
            <w:tcW w:w="1832" w:type="dxa"/>
            <w:vMerge/>
            <w:tcBorders>
              <w:left w:val="single" w:sz="4" w:space="0" w:color="000000"/>
              <w:bottom w:val="single" w:sz="4" w:space="0" w:color="000000"/>
              <w:right w:val="single" w:sz="4" w:space="0" w:color="000000"/>
            </w:tcBorders>
            <w:shd w:val="clear" w:color="auto" w:fill="DCDCDC"/>
          </w:tcPr>
          <w:p>
            <w:pPr/>
          </w:p>
        </w:tc>
        <w:tc>
          <w:tcPr>
            <w:tcW w:w="1820" w:type="dxa"/>
            <w:vMerge/>
            <w:tcBorders>
              <w:left w:val="single" w:sz="4" w:space="0" w:color="000000"/>
              <w:bottom w:val="single" w:sz="4" w:space="0" w:color="000000"/>
              <w:right w:val="single" w:sz="4" w:space="0" w:color="000000"/>
            </w:tcBorders>
            <w:shd w:val="clear" w:color="auto" w:fill="DCDCDC"/>
          </w:tcPr>
          <w:p>
            <w:pPr/>
          </w:p>
        </w:tc>
        <w:tc>
          <w:tcPr>
            <w:tcW w:w="1822" w:type="dxa"/>
            <w:vMerge/>
            <w:tcBorders>
              <w:left w:val="single" w:sz="4" w:space="0" w:color="000000"/>
              <w:bottom w:val="single" w:sz="4" w:space="0" w:color="000000"/>
              <w:right w:val="single" w:sz="4" w:space="0" w:color="000000"/>
            </w:tcBorders>
            <w:shd w:val="clear" w:color="auto" w:fill="DCDCDC"/>
          </w:tcPr>
          <w:p>
            <w:pPr/>
          </w:p>
        </w:tc>
        <w:tc>
          <w:tcPr>
            <w:tcW w:w="1819" w:type="dxa"/>
            <w:vMerge/>
            <w:tcBorders>
              <w:left w:val="single" w:sz="4" w:space="0" w:color="000000"/>
              <w:bottom w:val="single" w:sz="4" w:space="0" w:color="000000"/>
              <w:right w:val="single" w:sz="4" w:space="0" w:color="000000"/>
            </w:tcBorders>
            <w:shd w:val="clear" w:color="auto" w:fill="DCDCDC"/>
          </w:tcPr>
          <w:p>
            <w:pPr/>
          </w:p>
        </w:tc>
      </w:tr>
      <w:tr>
        <w:trPr>
          <w:trHeight w:val="31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12" w:right="-17"/>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12" w:right="0"/>
              <w:jc w:val="left"/>
              <w:rPr>
                <w:rFonts w:ascii="宋体" w:hAnsi="宋体" w:cs="宋体" w:eastAsia="宋体" w:hint="default"/>
                <w:sz w:val="18"/>
                <w:szCs w:val="18"/>
              </w:rPr>
            </w:pPr>
            <w:r>
              <w:rPr>
                <w:rFonts w:ascii="宋体" w:hAnsi="宋体" w:cs="宋体" w:eastAsia="宋体" w:hint="default"/>
                <w:spacing w:val="-3"/>
                <w:sz w:val="18"/>
                <w:szCs w:val="18"/>
              </w:rPr>
              <w:t>销售商品、提供劳务收到的现金</w:t>
            </w:r>
          </w:p>
        </w:tc>
        <w:tc>
          <w:tcPr>
            <w:tcW w:w="1832" w:type="dxa"/>
            <w:tcBorders>
              <w:top w:val="single" w:sz="6" w:space="0" w:color="DCDCDC"/>
              <w:left w:val="single" w:sz="13" w:space="0" w:color="DCDCDC"/>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288,376,100.44</w:t>
            </w:r>
          </w:p>
        </w:tc>
        <w:tc>
          <w:tcPr>
            <w:tcW w:w="1820"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3"/>
              <w:ind w:right="18"/>
              <w:jc w:val="right"/>
              <w:rPr>
                <w:rFonts w:ascii="Times New Roman" w:hAnsi="Times New Roman" w:cs="Times New Roman" w:eastAsia="Times New Roman" w:hint="default"/>
                <w:sz w:val="18"/>
                <w:szCs w:val="18"/>
              </w:rPr>
            </w:pPr>
            <w:r>
              <w:rPr>
                <w:rFonts w:ascii="Times New Roman"/>
                <w:spacing w:val="-1"/>
                <w:sz w:val="18"/>
              </w:rPr>
              <w:t>288,376,100.44</w:t>
            </w:r>
          </w:p>
        </w:tc>
        <w:tc>
          <w:tcPr>
            <w:tcW w:w="1822"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3"/>
              <w:ind w:right="22"/>
              <w:jc w:val="right"/>
              <w:rPr>
                <w:rFonts w:ascii="Times New Roman" w:hAnsi="Times New Roman" w:cs="Times New Roman" w:eastAsia="Times New Roman" w:hint="default"/>
                <w:sz w:val="18"/>
                <w:szCs w:val="18"/>
              </w:rPr>
            </w:pPr>
            <w:r>
              <w:rPr>
                <w:rFonts w:ascii="Times New Roman"/>
                <w:spacing w:val="-1"/>
                <w:sz w:val="18"/>
              </w:rPr>
              <w:t>246,899,663.45</w:t>
            </w:r>
          </w:p>
        </w:tc>
        <w:tc>
          <w:tcPr>
            <w:tcW w:w="1819" w:type="dxa"/>
            <w:tcBorders>
              <w:top w:val="single" w:sz="6" w:space="0" w:color="DCDCDC"/>
              <w:left w:val="single" w:sz="4" w:space="0" w:color="000000"/>
              <w:bottom w:val="single" w:sz="4" w:space="0" w:color="000000"/>
              <w:right w:val="single" w:sz="4" w:space="0" w:color="000000"/>
            </w:tcBorders>
          </w:tcPr>
          <w:p>
            <w:pPr>
              <w:pStyle w:val="TableParagraph"/>
              <w:spacing w:line="240" w:lineRule="auto" w:before="53"/>
              <w:ind w:right="19"/>
              <w:jc w:val="right"/>
              <w:rPr>
                <w:rFonts w:ascii="Times New Roman" w:hAnsi="Times New Roman" w:cs="Times New Roman" w:eastAsia="Times New Roman" w:hint="default"/>
                <w:sz w:val="18"/>
                <w:szCs w:val="18"/>
              </w:rPr>
            </w:pPr>
            <w:r>
              <w:rPr>
                <w:rFonts w:ascii="Times New Roman"/>
                <w:spacing w:val="-1"/>
                <w:sz w:val="18"/>
              </w:rPr>
              <w:t>246,899,663.45</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61"/>
              <w:jc w:val="left"/>
              <w:rPr>
                <w:rFonts w:ascii="宋体" w:hAnsi="宋体" w:cs="宋体" w:eastAsia="宋体" w:hint="default"/>
                <w:sz w:val="18"/>
                <w:szCs w:val="18"/>
              </w:rPr>
            </w:pPr>
            <w:r>
              <w:rPr>
                <w:rFonts w:ascii="宋体" w:hAnsi="宋体" w:cs="宋体" w:eastAsia="宋体" w:hint="default"/>
                <w:sz w:val="18"/>
                <w:szCs w:val="18"/>
              </w:rPr>
              <w:t>客户存款和同业存放款项净增 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12" w:right="161"/>
              <w:jc w:val="left"/>
              <w:rPr>
                <w:rFonts w:ascii="宋体" w:hAnsi="宋体" w:cs="宋体" w:eastAsia="宋体" w:hint="default"/>
                <w:sz w:val="18"/>
                <w:szCs w:val="18"/>
              </w:rPr>
            </w:pPr>
            <w:r>
              <w:rPr>
                <w:rFonts w:ascii="宋体" w:hAnsi="宋体" w:cs="宋体" w:eastAsia="宋体" w:hint="default"/>
                <w:sz w:val="18"/>
                <w:szCs w:val="18"/>
              </w:rPr>
              <w:t>向其他金融机构拆入资金净增 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12" w:right="161"/>
              <w:jc w:val="left"/>
              <w:rPr>
                <w:rFonts w:ascii="宋体" w:hAnsi="宋体" w:cs="宋体" w:eastAsia="宋体" w:hint="default"/>
                <w:sz w:val="18"/>
                <w:szCs w:val="18"/>
              </w:rPr>
            </w:pPr>
            <w:r>
              <w:rPr>
                <w:rFonts w:ascii="宋体" w:hAnsi="宋体" w:cs="宋体" w:eastAsia="宋体" w:hint="default"/>
                <w:sz w:val="18"/>
                <w:szCs w:val="18"/>
              </w:rPr>
              <w:t>收到原保险合同保费取得的现 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处置交易性金融资产净增加额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pacing w:val="-3"/>
                <w:sz w:val="18"/>
                <w:szCs w:val="18"/>
              </w:rPr>
              <w:t>收取利息、手续费及佣金的现金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14,362,415.19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14,362,415.19</w:t>
            </w:r>
            <w:r>
              <w:rPr>
                <w:rFonts w:ascii="Times New Roman"/>
                <w:sz w:val="18"/>
              </w:rPr>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18,973,805.58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18,973,805.58</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61"/>
              <w:jc w:val="left"/>
              <w:rPr>
                <w:rFonts w:ascii="宋体" w:hAnsi="宋体" w:cs="宋体" w:eastAsia="宋体" w:hint="default"/>
                <w:sz w:val="18"/>
                <w:szCs w:val="18"/>
              </w:rPr>
            </w:pPr>
            <w:r>
              <w:rPr>
                <w:rFonts w:ascii="宋体" w:hAnsi="宋体" w:cs="宋体" w:eastAsia="宋体" w:hint="default"/>
                <w:sz w:val="18"/>
                <w:szCs w:val="18"/>
              </w:rPr>
              <w:t>收到其他与经营活动有关的现 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11,954,989.55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11,947,996.25</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3,364,160.75</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3,364,160.75</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314,693,505.18</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314,686,511.88</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269,237,629.78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269,237,629.78</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pacing w:val="-3"/>
                <w:sz w:val="18"/>
                <w:szCs w:val="18"/>
              </w:rPr>
              <w:t>购买商品、接受劳务支付的现金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142,233,914.01</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0"/>
              <w:jc w:val="right"/>
              <w:rPr>
                <w:rFonts w:ascii="Times New Roman" w:hAnsi="Times New Roman" w:cs="Times New Roman" w:eastAsia="Times New Roman" w:hint="default"/>
                <w:sz w:val="18"/>
                <w:szCs w:val="18"/>
              </w:rPr>
            </w:pPr>
            <w:r>
              <w:rPr>
                <w:rFonts w:ascii="Times New Roman"/>
                <w:spacing w:val="-1"/>
                <w:sz w:val="18"/>
              </w:rPr>
              <w:t>142,168,275.01</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127,261,134.36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127,261,134.36</w:t>
            </w:r>
          </w:p>
        </w:tc>
      </w:tr>
    </w:tbl>
    <w:p>
      <w:pPr>
        <w:spacing w:after="0" w:line="240" w:lineRule="auto"/>
        <w:jc w:val="right"/>
        <w:rPr>
          <w:rFonts w:ascii="Times New Roman" w:hAnsi="Times New Roman" w:cs="Times New Roman" w:eastAsia="Times New Roman" w:hint="default"/>
          <w:sz w:val="18"/>
          <w:szCs w:val="18"/>
        </w:rPr>
        <w:sectPr>
          <w:pgSz w:w="11910" w:h="16840"/>
          <w:pgMar w:header="720" w:footer="922" w:top="1360" w:bottom="1120" w:left="1020" w:right="820"/>
        </w:sectPr>
      </w:pPr>
    </w:p>
    <w:p>
      <w:pPr>
        <w:spacing w:line="240" w:lineRule="auto" w:before="5"/>
        <w:rPr>
          <w:rFonts w:ascii="Times New Roman" w:hAnsi="Times New Roman" w:cs="Times New Roman" w:eastAsia="Times New Roman" w:hint="default"/>
          <w:sz w:val="17"/>
          <w:szCs w:val="17"/>
        </w:rPr>
      </w:pPr>
      <w:r>
        <w:rPr/>
        <w:pict>
          <v:shape style="position:absolute;margin-left:57pt;margin-top:70.919983pt;width:491.65pt;height:687.1pt;mso-position-horizontal-relative:page;mso-position-vertical-relative:page;z-index:212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25"/>
                    <w:gridCol w:w="1832"/>
                    <w:gridCol w:w="1820"/>
                    <w:gridCol w:w="1822"/>
                    <w:gridCol w:w="1819"/>
                  </w:tblGrid>
                  <w:tr>
                    <w:trPr>
                      <w:trHeight w:val="335" w:hRule="exact"/>
                    </w:trPr>
                    <w:tc>
                      <w:tcPr>
                        <w:tcW w:w="2525"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1832" w:type="dxa"/>
                        <w:tcBorders>
                          <w:top w:val="single" w:sz="12" w:space="0" w:color="000000"/>
                          <w:left w:val="single" w:sz="13" w:space="0" w:color="DCDCDC"/>
                          <w:bottom w:val="single" w:sz="4" w:space="0" w:color="000000"/>
                          <w:right w:val="single" w:sz="4" w:space="0" w:color="000000"/>
                        </w:tcBorders>
                      </w:tcPr>
                      <w:p>
                        <w:pPr/>
                      </w:p>
                    </w:tc>
                    <w:tc>
                      <w:tcPr>
                        <w:tcW w:w="1820" w:type="dxa"/>
                        <w:tcBorders>
                          <w:top w:val="single" w:sz="12" w:space="0" w:color="000000"/>
                          <w:left w:val="single" w:sz="4" w:space="0" w:color="000000"/>
                          <w:bottom w:val="single" w:sz="4" w:space="0" w:color="000000"/>
                          <w:right w:val="single" w:sz="4" w:space="0" w:color="000000"/>
                        </w:tcBorders>
                      </w:tcPr>
                      <w:p>
                        <w:pPr/>
                      </w:p>
                    </w:tc>
                    <w:tc>
                      <w:tcPr>
                        <w:tcW w:w="1822" w:type="dxa"/>
                        <w:tcBorders>
                          <w:top w:val="single" w:sz="12" w:space="0" w:color="000000"/>
                          <w:left w:val="single" w:sz="4" w:space="0" w:color="000000"/>
                          <w:bottom w:val="single" w:sz="4" w:space="0" w:color="000000"/>
                          <w:right w:val="single" w:sz="4" w:space="0" w:color="000000"/>
                        </w:tcBorders>
                      </w:tcPr>
                      <w:p>
                        <w:pPr/>
                      </w:p>
                    </w:tc>
                    <w:tc>
                      <w:tcPr>
                        <w:tcW w:w="1819" w:type="dxa"/>
                        <w:tcBorders>
                          <w:top w:val="single" w:sz="12"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61"/>
                          <w:jc w:val="left"/>
                          <w:rPr>
                            <w:rFonts w:ascii="宋体" w:hAnsi="宋体" w:cs="宋体" w:eastAsia="宋体" w:hint="default"/>
                            <w:sz w:val="18"/>
                            <w:szCs w:val="18"/>
                          </w:rPr>
                        </w:pPr>
                        <w:r>
                          <w:rPr>
                            <w:rFonts w:ascii="宋体" w:hAnsi="宋体" w:cs="宋体" w:eastAsia="宋体" w:hint="default"/>
                            <w:sz w:val="18"/>
                            <w:szCs w:val="18"/>
                          </w:rPr>
                          <w:t>存放中央银行和同业款项净增 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2"/>
                          <w:ind w:left="12" w:right="161"/>
                          <w:jc w:val="left"/>
                          <w:rPr>
                            <w:rFonts w:ascii="宋体" w:hAnsi="宋体" w:cs="宋体" w:eastAsia="宋体" w:hint="default"/>
                            <w:sz w:val="18"/>
                            <w:szCs w:val="18"/>
                          </w:rPr>
                        </w:pPr>
                        <w:r>
                          <w:rPr>
                            <w:rFonts w:ascii="宋体" w:hAnsi="宋体" w:cs="宋体" w:eastAsia="宋体" w:hint="default"/>
                            <w:sz w:val="18"/>
                            <w:szCs w:val="18"/>
                          </w:rPr>
                          <w:t>支付原保险合同赔付款项的现 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pacing w:val="-3"/>
                            <w:sz w:val="18"/>
                            <w:szCs w:val="18"/>
                          </w:rPr>
                          <w:t>支付利息、手续费及佣金的现金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0" w:lineRule="exact" w:before="37"/>
                          <w:ind w:left="12" w:right="161"/>
                          <w:jc w:val="left"/>
                          <w:rPr>
                            <w:rFonts w:ascii="宋体" w:hAnsi="宋体" w:cs="宋体" w:eastAsia="宋体" w:hint="default"/>
                            <w:sz w:val="18"/>
                            <w:szCs w:val="18"/>
                          </w:rPr>
                        </w:pPr>
                        <w:r>
                          <w:rPr>
                            <w:rFonts w:ascii="宋体" w:hAnsi="宋体" w:cs="宋体" w:eastAsia="宋体" w:hint="default"/>
                            <w:sz w:val="18"/>
                            <w:szCs w:val="18"/>
                          </w:rPr>
                          <w:t>支付给职工以及为职工支付的 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48,965,112.96</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48,732,592.25</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35,656,555.68</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35,656,555.68</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12"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34,353,203.15</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34,341,398.55</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35,530,910.76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35,530,910.76</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61"/>
                          <w:jc w:val="left"/>
                          <w:rPr>
                            <w:rFonts w:ascii="宋体" w:hAnsi="宋体" w:cs="宋体" w:eastAsia="宋体" w:hint="default"/>
                            <w:sz w:val="18"/>
                            <w:szCs w:val="18"/>
                          </w:rPr>
                        </w:pPr>
                        <w:r>
                          <w:rPr>
                            <w:rFonts w:ascii="宋体" w:hAnsi="宋体" w:cs="宋体" w:eastAsia="宋体" w:hint="default"/>
                            <w:sz w:val="18"/>
                            <w:szCs w:val="18"/>
                          </w:rPr>
                          <w:t>支付其他与经营活动有关的现 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41,663,057.97</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41,593,692.97</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32,103,776.36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32,103,776.36</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267,215,288.09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266,835,958.78</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230,552,377.16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230,552,377.16</w:t>
                        </w:r>
                      </w:p>
                    </w:tc>
                  </w:tr>
                  <w:tr>
                    <w:trPr>
                      <w:trHeight w:val="33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832" w:type="dxa"/>
                        <w:tcBorders>
                          <w:top w:val="single" w:sz="4" w:space="0" w:color="000000"/>
                          <w:left w:val="single" w:sz="13" w:space="0" w:color="DCDCDC"/>
                          <w:bottom w:val="single" w:sz="5" w:space="0" w:color="DCDCDC"/>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47,478,217.09</w:t>
                        </w:r>
                      </w:p>
                    </w:tc>
                    <w:tc>
                      <w:tcPr>
                        <w:tcW w:w="1820" w:type="dxa"/>
                        <w:tcBorders>
                          <w:top w:val="single" w:sz="4" w:space="0" w:color="000000"/>
                          <w:left w:val="single" w:sz="4" w:space="0" w:color="000000"/>
                          <w:bottom w:val="single" w:sz="5" w:space="0" w:color="DCDCDC"/>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47,850,553.10</w:t>
                        </w:r>
                      </w:p>
                    </w:tc>
                    <w:tc>
                      <w:tcPr>
                        <w:tcW w:w="1822" w:type="dxa"/>
                        <w:tcBorders>
                          <w:top w:val="single" w:sz="4" w:space="0" w:color="000000"/>
                          <w:left w:val="single" w:sz="4" w:space="0" w:color="000000"/>
                          <w:bottom w:val="single" w:sz="5" w:space="0" w:color="DCDCDC"/>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38,685,252.62</w:t>
                        </w:r>
                      </w:p>
                    </w:tc>
                    <w:tc>
                      <w:tcPr>
                        <w:tcW w:w="1819" w:type="dxa"/>
                        <w:tcBorders>
                          <w:top w:val="single" w:sz="4" w:space="0" w:color="000000"/>
                          <w:left w:val="single" w:sz="4" w:space="0" w:color="000000"/>
                          <w:bottom w:val="single" w:sz="5" w:space="0" w:color="DCDCDC"/>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38,685,252.62</w:t>
                        </w:r>
                      </w:p>
                    </w:tc>
                  </w:tr>
                  <w:tr>
                    <w:trPr>
                      <w:trHeight w:val="31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2"/>
                          <w:ind w:left="12" w:right="-17"/>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2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12"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1832" w:type="dxa"/>
                        <w:tcBorders>
                          <w:top w:val="single" w:sz="5" w:space="0" w:color="DCDCDC"/>
                          <w:left w:val="single" w:sz="13" w:space="0" w:color="DCDCDC"/>
                          <w:bottom w:val="single" w:sz="4" w:space="0" w:color="000000"/>
                          <w:right w:val="single" w:sz="4" w:space="0" w:color="000000"/>
                        </w:tcBorders>
                      </w:tcPr>
                      <w:p>
                        <w:pPr/>
                      </w:p>
                    </w:tc>
                    <w:tc>
                      <w:tcPr>
                        <w:tcW w:w="1820" w:type="dxa"/>
                        <w:tcBorders>
                          <w:top w:val="single" w:sz="5" w:space="0" w:color="DCDCDC"/>
                          <w:left w:val="single" w:sz="4" w:space="0" w:color="000000"/>
                          <w:bottom w:val="single" w:sz="4" w:space="0" w:color="000000"/>
                          <w:right w:val="single" w:sz="4" w:space="0" w:color="000000"/>
                        </w:tcBorders>
                      </w:tcPr>
                      <w:p>
                        <w:pPr/>
                      </w:p>
                    </w:tc>
                    <w:tc>
                      <w:tcPr>
                        <w:tcW w:w="1822" w:type="dxa"/>
                        <w:tcBorders>
                          <w:top w:val="single" w:sz="5" w:space="0" w:color="DCDCDC"/>
                          <w:left w:val="single" w:sz="4" w:space="0" w:color="000000"/>
                          <w:bottom w:val="single" w:sz="4" w:space="0" w:color="000000"/>
                          <w:right w:val="single" w:sz="4" w:space="0" w:color="000000"/>
                        </w:tcBorders>
                      </w:tcPr>
                      <w:p>
                        <w:pPr/>
                      </w:p>
                    </w:tc>
                    <w:tc>
                      <w:tcPr>
                        <w:tcW w:w="1819" w:type="dxa"/>
                        <w:tcBorders>
                          <w:top w:val="single" w:sz="5" w:space="0" w:color="DCDCDC"/>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长期资产收回的现金净额</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65,000.00</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61"/>
                          <w:jc w:val="left"/>
                          <w:rPr>
                            <w:rFonts w:ascii="宋体" w:hAnsi="宋体" w:cs="宋体" w:eastAsia="宋体" w:hint="default"/>
                            <w:sz w:val="18"/>
                            <w:szCs w:val="18"/>
                          </w:rPr>
                        </w:pPr>
                        <w:r>
                          <w:rPr>
                            <w:rFonts w:ascii="宋体" w:hAnsi="宋体" w:cs="宋体" w:eastAsia="宋体" w:hint="default"/>
                            <w:sz w:val="18"/>
                            <w:szCs w:val="18"/>
                          </w:rPr>
                          <w:t>处置子公司及其他营业单位收 到的现金净额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61"/>
                          <w:jc w:val="left"/>
                          <w:rPr>
                            <w:rFonts w:ascii="宋体" w:hAnsi="宋体" w:cs="宋体" w:eastAsia="宋体" w:hint="default"/>
                            <w:sz w:val="18"/>
                            <w:szCs w:val="18"/>
                          </w:rPr>
                        </w:pPr>
                        <w:r>
                          <w:rPr>
                            <w:rFonts w:ascii="宋体" w:hAnsi="宋体" w:cs="宋体" w:eastAsia="宋体" w:hint="default"/>
                            <w:sz w:val="18"/>
                            <w:szCs w:val="18"/>
                          </w:rPr>
                          <w:t>收到其他与投资活动有关的现 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65,000.00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65,000.00</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0"/>
                          <w:jc w:val="left"/>
                          <w:rPr>
                            <w:rFonts w:ascii="宋体" w:hAnsi="宋体" w:cs="宋体" w:eastAsia="宋体" w:hint="default"/>
                            <w:sz w:val="18"/>
                            <w:szCs w:val="18"/>
                          </w:rPr>
                        </w:pPr>
                        <w:r>
                          <w:rPr>
                            <w:rFonts w:ascii="宋体" w:hAnsi="宋体" w:cs="宋体" w:eastAsia="宋体" w:hint="default"/>
                            <w:spacing w:val="-3"/>
                            <w:sz w:val="18"/>
                            <w:szCs w:val="18"/>
                          </w:rPr>
                          <w:t>购建固定资产、无形资产和其他</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长期资产支付的现金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29,332,198.80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29,460,666.45</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23,127,475.71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23,127,475.71</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7,350,000.00</w:t>
                        </w: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12" w:right="161"/>
                          <w:jc w:val="left"/>
                          <w:rPr>
                            <w:rFonts w:ascii="宋体" w:hAnsi="宋体" w:cs="宋体" w:eastAsia="宋体" w:hint="default"/>
                            <w:sz w:val="18"/>
                            <w:szCs w:val="18"/>
                          </w:rPr>
                        </w:pPr>
                        <w:r>
                          <w:rPr>
                            <w:rFonts w:ascii="宋体" w:hAnsi="宋体" w:cs="宋体" w:eastAsia="宋体" w:hint="default"/>
                            <w:sz w:val="18"/>
                            <w:szCs w:val="18"/>
                          </w:rPr>
                          <w:t>取得子公司及其他营业单位支 付的现金净额</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9"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5"/>
                          <w:ind w:left="12" w:right="161"/>
                          <w:jc w:val="left"/>
                          <w:rPr>
                            <w:rFonts w:ascii="宋体" w:hAnsi="宋体" w:cs="宋体" w:eastAsia="宋体" w:hint="default"/>
                            <w:sz w:val="18"/>
                            <w:szCs w:val="18"/>
                          </w:rPr>
                        </w:pPr>
                        <w:r>
                          <w:rPr>
                            <w:rFonts w:ascii="宋体" w:hAnsi="宋体" w:cs="宋体" w:eastAsia="宋体" w:hint="default"/>
                            <w:sz w:val="18"/>
                            <w:szCs w:val="18"/>
                          </w:rPr>
                          <w:t>支付其他与投资活动有关的现 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29,332,198.80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0"/>
                          <w:jc w:val="right"/>
                          <w:rPr>
                            <w:rFonts w:ascii="Times New Roman" w:hAnsi="Times New Roman" w:cs="Times New Roman" w:eastAsia="Times New Roman" w:hint="default"/>
                            <w:sz w:val="18"/>
                            <w:szCs w:val="18"/>
                          </w:rPr>
                        </w:pPr>
                        <w:r>
                          <w:rPr>
                            <w:rFonts w:ascii="Times New Roman"/>
                            <w:spacing w:val="-1"/>
                            <w:sz w:val="18"/>
                          </w:rPr>
                          <w:t>36,810,666.45</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23,127,475.71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23,127,475.71</w:t>
                        </w:r>
                      </w:p>
                    </w:tc>
                  </w:tr>
                  <w:tr>
                    <w:trPr>
                      <w:trHeight w:val="33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832" w:type="dxa"/>
                        <w:tcBorders>
                          <w:top w:val="single" w:sz="4" w:space="0" w:color="000000"/>
                          <w:left w:val="single" w:sz="13" w:space="0" w:color="DCDCDC"/>
                          <w:bottom w:val="single" w:sz="10" w:space="0" w:color="DCDCDC"/>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-29,267,198.80</w:t>
                        </w:r>
                      </w:p>
                    </w:tc>
                    <w:tc>
                      <w:tcPr>
                        <w:tcW w:w="1820"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-36,745,666.45</w:t>
                        </w:r>
                      </w:p>
                    </w:tc>
                    <w:tc>
                      <w:tcPr>
                        <w:tcW w:w="1822"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-23,127,475.71</w:t>
                        </w:r>
                      </w:p>
                    </w:tc>
                    <w:tc>
                      <w:tcPr>
                        <w:tcW w:w="1819" w:type="dxa"/>
                        <w:tcBorders>
                          <w:top w:val="single" w:sz="4" w:space="0" w:color="000000"/>
                          <w:left w:val="single" w:sz="4" w:space="0" w:color="000000"/>
                          <w:bottom w:val="single" w:sz="10" w:space="0" w:color="DCDCDC"/>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-23,127,475.71</w:t>
                        </w:r>
                      </w:p>
                    </w:tc>
                  </w:tr>
                  <w:tr>
                    <w:trPr>
                      <w:trHeight w:val="310"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left="12" w:right="-17"/>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183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0"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22" w:type="dxa"/>
                        <w:tcBorders>
                          <w:top w:val="single" w:sz="4" w:space="0" w:color="000000"/>
                          <w:left w:val="single" w:sz="4" w:space="0" w:color="000000"/>
                          <w:bottom w:val="single" w:sz="4" w:space="0" w:color="000000"/>
                          <w:right w:val="single" w:sz="4" w:space="0" w:color="000000"/>
                        </w:tcBorders>
                        <w:shd w:val="clear" w:color="auto" w:fill="DCDCDC"/>
                      </w:tcPr>
                      <w:p>
                        <w:pPr/>
                      </w:p>
                    </w:tc>
                    <w:tc>
                      <w:tcPr>
                        <w:tcW w:w="1819" w:type="dxa"/>
                        <w:tcBorders>
                          <w:top w:val="single" w:sz="4" w:space="0" w:color="000000"/>
                          <w:left w:val="single" w:sz="4" w:space="0" w:color="000000"/>
                          <w:bottom w:val="single" w:sz="4" w:space="0" w:color="000000"/>
                          <w:right w:val="single" w:sz="4" w:space="0" w:color="000000"/>
                        </w:tcBorders>
                        <w:shd w:val="clear" w:color="auto" w:fill="DCDCDC"/>
                      </w:tcPr>
                      <w:p>
                        <w:pPr/>
                      </w:p>
                    </w:tc>
                  </w:tr>
                  <w:tr>
                    <w:trPr>
                      <w:trHeight w:val="331"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5"/>
                          <w:ind w:left="12"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1832" w:type="dxa"/>
                        <w:tcBorders>
                          <w:top w:val="single" w:sz="10" w:space="0" w:color="DCDCDC"/>
                          <w:left w:val="single" w:sz="13" w:space="0" w:color="DCDCDC"/>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3,150,000.00</w:t>
                        </w:r>
                      </w:p>
                    </w:tc>
                    <w:tc>
                      <w:tcPr>
                        <w:tcW w:w="1820" w:type="dxa"/>
                        <w:tcBorders>
                          <w:top w:val="single" w:sz="10" w:space="0" w:color="DCDCDC"/>
                          <w:left w:val="single" w:sz="4" w:space="0" w:color="000000"/>
                          <w:bottom w:val="single" w:sz="4" w:space="0" w:color="000000"/>
                          <w:right w:val="single" w:sz="4" w:space="0" w:color="000000"/>
                        </w:tcBorders>
                      </w:tcPr>
                      <w:p>
                        <w:pPr/>
                      </w:p>
                    </w:tc>
                    <w:tc>
                      <w:tcPr>
                        <w:tcW w:w="1822"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837,900,000.00</w:t>
                        </w:r>
                      </w:p>
                    </w:tc>
                    <w:tc>
                      <w:tcPr>
                        <w:tcW w:w="1819" w:type="dxa"/>
                        <w:tcBorders>
                          <w:top w:val="single" w:sz="10" w:space="0" w:color="DCDCDC"/>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837,900,000.00</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2"/>
                          <w:ind w:left="12" w:right="10"/>
                          <w:jc w:val="left"/>
                          <w:rPr>
                            <w:rFonts w:ascii="宋体" w:hAnsi="宋体" w:cs="宋体" w:eastAsia="宋体" w:hint="default"/>
                            <w:sz w:val="18"/>
                            <w:szCs w:val="18"/>
                          </w:rPr>
                        </w:pPr>
                        <w:r>
                          <w:rPr>
                            <w:rFonts w:ascii="宋体" w:hAnsi="宋体" w:cs="宋体" w:eastAsia="宋体" w:hint="default"/>
                            <w:spacing w:val="-3"/>
                            <w:sz w:val="18"/>
                            <w:szCs w:val="18"/>
                          </w:rPr>
                          <w:t>其中：子公司吸收少数股东投资</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收到的现金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3,150,000.00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325"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1"/>
                          <w:ind w:left="12"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61"/>
                          <w:jc w:val="left"/>
                          <w:rPr>
                            <w:rFonts w:ascii="宋体" w:hAnsi="宋体" w:cs="宋体" w:eastAsia="宋体" w:hint="default"/>
                            <w:sz w:val="18"/>
                            <w:szCs w:val="18"/>
                          </w:rPr>
                        </w:pPr>
                        <w:r>
                          <w:rPr>
                            <w:rFonts w:ascii="宋体" w:hAnsi="宋体" w:cs="宋体" w:eastAsia="宋体" w:hint="default"/>
                            <w:sz w:val="18"/>
                            <w:szCs w:val="18"/>
                          </w:rPr>
                          <w:t>收到其他与筹资活动有关的现 金</w:t>
                        </w:r>
                      </w:p>
                    </w:tc>
                    <w:tc>
                      <w:tcPr>
                        <w:tcW w:w="1832" w:type="dxa"/>
                        <w:tcBorders>
                          <w:top w:val="single" w:sz="4" w:space="0" w:color="000000"/>
                          <w:left w:val="single" w:sz="13" w:space="0" w:color="DCDCDC"/>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3,150,000.00</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857,900,000.00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857,900,000.00</w:t>
                        </w:r>
                      </w:p>
                    </w:tc>
                  </w:tr>
                  <w:tr>
                    <w:trPr>
                      <w:trHeight w:val="324"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12"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20,000,000.00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20,000,000.00</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20,000,000.00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557" w:hRule="exact"/>
                    </w:trPr>
                    <w:tc>
                      <w:tcPr>
                        <w:tcW w:w="2525"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12" w:right="10"/>
                          <w:jc w:val="left"/>
                          <w:rPr>
                            <w:rFonts w:ascii="宋体" w:hAnsi="宋体" w:cs="宋体" w:eastAsia="宋体" w:hint="default"/>
                            <w:sz w:val="18"/>
                            <w:szCs w:val="18"/>
                          </w:rPr>
                        </w:pPr>
                        <w:r>
                          <w:rPr>
                            <w:rFonts w:ascii="宋体" w:hAnsi="宋体" w:cs="宋体" w:eastAsia="宋体" w:hint="default"/>
                            <w:spacing w:val="-3"/>
                            <w:sz w:val="18"/>
                            <w:szCs w:val="18"/>
                          </w:rPr>
                          <w:t>分配股利、利润或偿付利息支付</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的现金</w:t>
                        </w:r>
                      </w:p>
                    </w:tc>
                    <w:tc>
                      <w:tcPr>
                        <w:tcW w:w="1832" w:type="dxa"/>
                        <w:tcBorders>
                          <w:top w:val="single" w:sz="4" w:space="0" w:color="000000"/>
                          <w:left w:val="single" w:sz="13" w:space="0" w:color="DCDCDC"/>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57,691,450.00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57,691,450.00</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16,256,124.56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16,256,124.56</w:t>
                        </w:r>
                      </w:p>
                    </w:tc>
                  </w:tr>
                </w:tbl>
                <w:p>
                  <w:pPr/>
                </w:p>
              </w:txbxContent>
            </v:textbox>
            <w10:wrap type="none"/>
          </v:shape>
        </w:pict>
      </w:r>
    </w:p>
    <w:p>
      <w:pPr>
        <w:spacing w:after="0" w:line="240" w:lineRule="auto"/>
        <w:rPr>
          <w:rFonts w:ascii="Times New Roman" w:hAnsi="Times New Roman" w:cs="Times New Roman" w:eastAsia="Times New Roman" w:hint="default"/>
          <w:sz w:val="17"/>
          <w:szCs w:val="17"/>
        </w:rPr>
        <w:sectPr>
          <w:pgSz w:w="11910" w:h="16840"/>
          <w:pgMar w:header="720" w:footer="922" w:top="1440" w:bottom="1120" w:left="1020" w:right="820"/>
        </w:sectPr>
      </w:pPr>
    </w:p>
    <w:p>
      <w:pPr>
        <w:spacing w:line="240" w:lineRule="auto" w:before="5"/>
        <w:rPr>
          <w:rFonts w:ascii="Times New Roman" w:hAnsi="Times New Roman" w:cs="Times New Roman" w:eastAsia="Times New Roman" w:hint="default"/>
          <w:sz w:val="4"/>
          <w:szCs w:val="4"/>
        </w:rPr>
      </w:pPr>
    </w:p>
    <w:tbl>
      <w:tblPr>
        <w:tblW w:w="0" w:type="auto"/>
        <w:jc w:val="left"/>
        <w:tblInd w:w="109" w:type="dxa"/>
        <w:tblLayout w:type="fixed"/>
        <w:tblCellMar>
          <w:top w:w="0" w:type="dxa"/>
          <w:left w:w="0" w:type="dxa"/>
          <w:bottom w:w="0" w:type="dxa"/>
          <w:right w:w="0" w:type="dxa"/>
        </w:tblCellMar>
        <w:tblLook w:val="01E0"/>
      </w:tblPr>
      <w:tblGrid>
        <w:gridCol w:w="2548"/>
        <w:gridCol w:w="1820"/>
        <w:gridCol w:w="1820"/>
        <w:gridCol w:w="1822"/>
        <w:gridCol w:w="1819"/>
      </w:tblGrid>
      <w:tr>
        <w:trPr>
          <w:trHeight w:val="568" w:hRule="exact"/>
        </w:trPr>
        <w:tc>
          <w:tcPr>
            <w:tcW w:w="2548" w:type="dxa"/>
            <w:tcBorders>
              <w:top w:val="single" w:sz="12" w:space="0" w:color="000000"/>
              <w:left w:val="single" w:sz="4" w:space="0" w:color="000000"/>
              <w:bottom w:val="single" w:sz="4" w:space="0" w:color="000000"/>
              <w:right w:val="single" w:sz="4" w:space="0" w:color="000000"/>
            </w:tcBorders>
            <w:shd w:val="clear" w:color="auto" w:fill="DCDCDC"/>
          </w:tcPr>
          <w:p>
            <w:pPr>
              <w:pStyle w:val="TableParagraph"/>
              <w:spacing w:line="234" w:lineRule="exact" w:before="31"/>
              <w:ind w:left="22" w:right="22"/>
              <w:jc w:val="left"/>
              <w:rPr>
                <w:rFonts w:ascii="宋体" w:hAnsi="宋体" w:cs="宋体" w:eastAsia="宋体" w:hint="default"/>
                <w:sz w:val="18"/>
                <w:szCs w:val="18"/>
              </w:rPr>
            </w:pPr>
            <w:r>
              <w:rPr>
                <w:rFonts w:ascii="宋体" w:hAnsi="宋体" w:cs="宋体" w:eastAsia="宋体" w:hint="default"/>
                <w:spacing w:val="-3"/>
                <w:sz w:val="18"/>
                <w:szCs w:val="18"/>
              </w:rPr>
              <w:t>其中：子公司支付给少数股东的</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股利、利润</w:t>
            </w:r>
          </w:p>
        </w:tc>
        <w:tc>
          <w:tcPr>
            <w:tcW w:w="1820" w:type="dxa"/>
            <w:tcBorders>
              <w:top w:val="single" w:sz="12" w:space="0" w:color="000000"/>
              <w:left w:val="single" w:sz="4" w:space="0" w:color="000000"/>
              <w:bottom w:val="single" w:sz="4" w:space="0" w:color="000000"/>
              <w:right w:val="single" w:sz="4" w:space="0" w:color="000000"/>
            </w:tcBorders>
          </w:tcPr>
          <w:p>
            <w:pPr/>
          </w:p>
        </w:tc>
        <w:tc>
          <w:tcPr>
            <w:tcW w:w="1820" w:type="dxa"/>
            <w:tcBorders>
              <w:top w:val="single" w:sz="12" w:space="0" w:color="000000"/>
              <w:left w:val="single" w:sz="4" w:space="0" w:color="000000"/>
              <w:bottom w:val="single" w:sz="4" w:space="0" w:color="000000"/>
              <w:right w:val="single" w:sz="4" w:space="0" w:color="000000"/>
            </w:tcBorders>
          </w:tcPr>
          <w:p>
            <w:pPr/>
          </w:p>
        </w:tc>
        <w:tc>
          <w:tcPr>
            <w:tcW w:w="1822" w:type="dxa"/>
            <w:tcBorders>
              <w:top w:val="single" w:sz="12" w:space="0" w:color="000000"/>
              <w:left w:val="single" w:sz="4" w:space="0" w:color="000000"/>
              <w:bottom w:val="single" w:sz="4" w:space="0" w:color="000000"/>
              <w:right w:val="single" w:sz="4" w:space="0" w:color="000000"/>
            </w:tcBorders>
          </w:tcPr>
          <w:p>
            <w:pPr/>
          </w:p>
        </w:tc>
        <w:tc>
          <w:tcPr>
            <w:tcW w:w="1819" w:type="dxa"/>
            <w:tcBorders>
              <w:top w:val="single" w:sz="12" w:space="0" w:color="000000"/>
              <w:left w:val="single" w:sz="4" w:space="0" w:color="000000"/>
              <w:bottom w:val="single" w:sz="4" w:space="0" w:color="000000"/>
              <w:right w:val="single" w:sz="4" w:space="0" w:color="000000"/>
            </w:tcBorders>
          </w:tcPr>
          <w:p>
            <w:pPr/>
          </w:p>
        </w:tc>
      </w:tr>
      <w:tr>
        <w:trPr>
          <w:trHeight w:val="557"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22" w:right="173"/>
              <w:jc w:val="left"/>
              <w:rPr>
                <w:rFonts w:ascii="宋体" w:hAnsi="宋体" w:cs="宋体" w:eastAsia="宋体" w:hint="default"/>
                <w:sz w:val="18"/>
                <w:szCs w:val="18"/>
              </w:rPr>
            </w:pPr>
            <w:r>
              <w:rPr>
                <w:rFonts w:ascii="宋体" w:hAnsi="宋体" w:cs="宋体" w:eastAsia="宋体" w:hint="default"/>
                <w:sz w:val="18"/>
                <w:szCs w:val="18"/>
              </w:rPr>
              <w:t>支付其他与筹资活动有关的现 金</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3,997,860.09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3,997,860.09</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3,336,944.91</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3,336,944.91</w:t>
            </w:r>
          </w:p>
        </w:tc>
      </w:tr>
      <w:tr>
        <w:trPr>
          <w:trHeight w:val="32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81,689,310.09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81,689,310.09</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39,593,069.47</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39,593,069.47</w:t>
            </w:r>
          </w:p>
        </w:tc>
      </w:tr>
      <w:tr>
        <w:trPr>
          <w:trHeight w:val="32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-78,539,310.09</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-81,689,310.09</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818,306,930.53</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818,306,930.53</w:t>
            </w:r>
          </w:p>
        </w:tc>
      </w:tr>
      <w:tr>
        <w:trPr>
          <w:trHeight w:val="557"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32" w:lineRule="exact" w:before="33"/>
              <w:ind w:left="22" w:right="22"/>
              <w:jc w:val="left"/>
              <w:rPr>
                <w:rFonts w:ascii="宋体" w:hAnsi="宋体" w:cs="宋体" w:eastAsia="宋体" w:hint="default"/>
                <w:sz w:val="18"/>
                <w:szCs w:val="18"/>
              </w:rPr>
            </w:pPr>
            <w:r>
              <w:rPr>
                <w:rFonts w:ascii="宋体" w:hAnsi="宋体" w:cs="宋体" w:eastAsia="宋体" w:hint="default"/>
                <w:spacing w:val="-3"/>
                <w:sz w:val="18"/>
                <w:szCs w:val="18"/>
              </w:rPr>
              <w:t>四、汇率变动对现金及现金等价</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物的影响</w:t>
            </w:r>
          </w:p>
        </w:tc>
        <w:tc>
          <w:tcPr>
            <w:tcW w:w="1820" w:type="dxa"/>
            <w:tcBorders>
              <w:top w:val="single" w:sz="4" w:space="0" w:color="000000"/>
              <w:left w:val="single" w:sz="4" w:space="0" w:color="000000"/>
              <w:bottom w:val="single" w:sz="4" w:space="0" w:color="000000"/>
              <w:right w:val="single" w:sz="4" w:space="0" w:color="000000"/>
            </w:tcBorders>
          </w:tcPr>
          <w:p>
            <w:pPr/>
          </w:p>
        </w:tc>
        <w:tc>
          <w:tcPr>
            <w:tcW w:w="1820" w:type="dxa"/>
            <w:tcBorders>
              <w:top w:val="single" w:sz="4" w:space="0" w:color="000000"/>
              <w:left w:val="single" w:sz="4" w:space="0" w:color="000000"/>
              <w:bottom w:val="single" w:sz="4" w:space="0" w:color="000000"/>
              <w:right w:val="single" w:sz="4" w:space="0" w:color="000000"/>
            </w:tcBorders>
          </w:tcPr>
          <w:p>
            <w:pPr/>
          </w:p>
        </w:tc>
        <w:tc>
          <w:tcPr>
            <w:tcW w:w="1822" w:type="dxa"/>
            <w:tcBorders>
              <w:top w:val="single" w:sz="4" w:space="0" w:color="000000"/>
              <w:left w:val="single" w:sz="4" w:space="0" w:color="000000"/>
              <w:bottom w:val="single" w:sz="4" w:space="0" w:color="000000"/>
              <w:right w:val="single" w:sz="4" w:space="0" w:color="000000"/>
            </w:tcBorders>
          </w:tcPr>
          <w:p>
            <w:pPr/>
          </w:p>
        </w:tc>
        <w:tc>
          <w:tcPr>
            <w:tcW w:w="1819"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pacing w:val="-3"/>
                <w:sz w:val="18"/>
                <w:szCs w:val="18"/>
              </w:rPr>
              <w:t>五、现金及现金等价物净增加额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-60,328,291.80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-70,584,423.44</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833,864,707.44</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5"/>
              <w:ind w:right="19"/>
              <w:jc w:val="right"/>
              <w:rPr>
                <w:rFonts w:ascii="Times New Roman" w:hAnsi="Times New Roman" w:cs="Times New Roman" w:eastAsia="Times New Roman" w:hint="default"/>
                <w:sz w:val="18"/>
                <w:szCs w:val="18"/>
              </w:rPr>
            </w:pPr>
            <w:r>
              <w:rPr>
                <w:rFonts w:ascii="Times New Roman"/>
                <w:spacing w:val="-1"/>
                <w:sz w:val="18"/>
              </w:rPr>
              <w:t>833,864,707.44</w:t>
            </w:r>
          </w:p>
        </w:tc>
      </w:tr>
      <w:tr>
        <w:trPr>
          <w:trHeight w:val="32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0"/>
              <w:ind w:left="22" w:right="0"/>
              <w:jc w:val="left"/>
              <w:rPr>
                <w:rFonts w:ascii="宋体" w:hAnsi="宋体" w:cs="宋体" w:eastAsia="宋体" w:hint="default"/>
                <w:sz w:val="18"/>
                <w:szCs w:val="18"/>
              </w:rPr>
            </w:pPr>
            <w:r>
              <w:rPr>
                <w:rFonts w:ascii="宋体" w:hAnsi="宋体" w:cs="宋体" w:eastAsia="宋体" w:hint="default"/>
                <w:spacing w:val="-3"/>
                <w:sz w:val="18"/>
                <w:szCs w:val="18"/>
              </w:rPr>
              <w:t>加：期初现金及现金等价物余额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917,259,083.50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917,259,083.50</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83,394,376.06</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83,394,376.06</w:t>
            </w:r>
          </w:p>
        </w:tc>
      </w:tr>
      <w:tr>
        <w:trPr>
          <w:trHeight w:val="324" w:hRule="exact"/>
        </w:trPr>
        <w:tc>
          <w:tcPr>
            <w:tcW w:w="254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8"/>
              <w:ind w:left="22" w:right="0"/>
              <w:jc w:val="left"/>
              <w:rPr>
                <w:rFonts w:ascii="宋体" w:hAnsi="宋体" w:cs="宋体" w:eastAsia="宋体" w:hint="default"/>
                <w:sz w:val="18"/>
                <w:szCs w:val="18"/>
              </w:rPr>
            </w:pPr>
            <w:r>
              <w:rPr>
                <w:rFonts w:ascii="宋体" w:hAnsi="宋体" w:cs="宋体" w:eastAsia="宋体" w:hint="default"/>
                <w:spacing w:val="-3"/>
                <w:sz w:val="18"/>
                <w:szCs w:val="18"/>
              </w:rPr>
              <w:t>六、期末现金及现金等价物余额</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9"/>
              <w:jc w:val="right"/>
              <w:rPr>
                <w:rFonts w:ascii="Times New Roman" w:hAnsi="Times New Roman" w:cs="Times New Roman" w:eastAsia="Times New Roman" w:hint="default"/>
                <w:sz w:val="18"/>
                <w:szCs w:val="18"/>
              </w:rPr>
            </w:pPr>
            <w:r>
              <w:rPr>
                <w:rFonts w:ascii="Times New Roman"/>
                <w:spacing w:val="-1"/>
                <w:sz w:val="18"/>
              </w:rPr>
              <w:t>856,930,791.70</w:t>
            </w:r>
          </w:p>
        </w:tc>
        <w:tc>
          <w:tcPr>
            <w:tcW w:w="18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0"/>
              <w:jc w:val="right"/>
              <w:rPr>
                <w:rFonts w:ascii="Times New Roman" w:hAnsi="Times New Roman" w:cs="Times New Roman" w:eastAsia="Times New Roman" w:hint="default"/>
                <w:sz w:val="18"/>
                <w:szCs w:val="18"/>
              </w:rPr>
            </w:pPr>
            <w:r>
              <w:rPr>
                <w:rFonts w:ascii="Times New Roman"/>
                <w:spacing w:val="-1"/>
                <w:sz w:val="18"/>
              </w:rPr>
              <w:t>846,674,660.06</w:t>
            </w:r>
          </w:p>
        </w:tc>
        <w:tc>
          <w:tcPr>
            <w:tcW w:w="1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22"/>
              <w:jc w:val="right"/>
              <w:rPr>
                <w:rFonts w:ascii="Times New Roman" w:hAnsi="Times New Roman" w:cs="Times New Roman" w:eastAsia="Times New Roman" w:hint="default"/>
                <w:sz w:val="18"/>
                <w:szCs w:val="18"/>
              </w:rPr>
            </w:pPr>
            <w:r>
              <w:rPr>
                <w:rFonts w:ascii="Times New Roman"/>
                <w:spacing w:val="-1"/>
                <w:sz w:val="18"/>
              </w:rPr>
              <w:t>917,259,083.50</w:t>
            </w:r>
          </w:p>
        </w:tc>
        <w:tc>
          <w:tcPr>
            <w:tcW w:w="18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8"/>
              <w:ind w:right="18"/>
              <w:jc w:val="right"/>
              <w:rPr>
                <w:rFonts w:ascii="Times New Roman" w:hAnsi="Times New Roman" w:cs="Times New Roman" w:eastAsia="Times New Roman" w:hint="default"/>
                <w:sz w:val="18"/>
                <w:szCs w:val="18"/>
              </w:rPr>
            </w:pPr>
            <w:r>
              <w:rPr>
                <w:rFonts w:ascii="Times New Roman"/>
                <w:spacing w:val="-1"/>
                <w:sz w:val="18"/>
              </w:rPr>
              <w:t>917,259,083.50</w:t>
            </w:r>
          </w:p>
        </w:tc>
      </w:tr>
    </w:tbl>
    <w:p>
      <w:pPr>
        <w:spacing w:after="0" w:line="240" w:lineRule="auto"/>
        <w:jc w:val="right"/>
        <w:rPr>
          <w:rFonts w:ascii="Times New Roman" w:hAnsi="Times New Roman" w:cs="Times New Roman" w:eastAsia="Times New Roman" w:hint="default"/>
          <w:sz w:val="18"/>
          <w:szCs w:val="18"/>
        </w:rPr>
        <w:sectPr>
          <w:footerReference w:type="default" r:id="rId89"/>
          <w:pgSz w:w="11910" w:h="16840"/>
          <w:pgMar w:footer="922" w:header="720" w:top="1360" w:bottom="1120" w:left="1020" w:right="820"/>
        </w:sectPr>
      </w:pPr>
    </w:p>
    <w:p>
      <w:pPr>
        <w:spacing w:line="240" w:lineRule="auto" w:before="3"/>
        <w:rPr>
          <w:rFonts w:ascii="Times New Roman" w:hAnsi="Times New Roman" w:cs="Times New Roman" w:eastAsia="Times New Roman" w:hint="default"/>
          <w:sz w:val="4"/>
          <w:szCs w:val="4"/>
        </w:rPr>
      </w:pPr>
    </w:p>
    <w:p>
      <w:pPr>
        <w:spacing w:line="20" w:lineRule="exact"/>
        <w:ind w:left="11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732.25pt;height:.75pt;mso-position-horizontal-relative:char;mso-position-vertical-relative:line" coordorigin="0,0" coordsize="14645,15">
            <v:group style="position:absolute;left:7;top:7;width:14630;height:2" coordorigin="7,7" coordsize="14630,2">
              <v:shape style="position:absolute;left:7;top:7;width:14630;height:2" coordorigin="7,7" coordsize="14630,0" path="m7,7l14637,7e" filled="false" stroked="true" strokeweight=".71999pt" strokecolor="#000000">
                <v:path arrowok="t"/>
              </v:shape>
            </v:group>
          </v:group>
        </w:pict>
      </w:r>
      <w:r>
        <w:rPr>
          <w:rFonts w:ascii="Times New Roman" w:hAnsi="Times New Roman" w:cs="Times New Roman" w:eastAsia="Times New Roman" w:hint="default"/>
          <w:sz w:val="2"/>
          <w:szCs w:val="2"/>
        </w:rPr>
      </w:r>
    </w:p>
    <w:p>
      <w:pPr>
        <w:spacing w:line="240" w:lineRule="auto" w:before="5"/>
        <w:rPr>
          <w:rFonts w:ascii="Times New Roman" w:hAnsi="Times New Roman" w:cs="Times New Roman" w:eastAsia="Times New Roman" w:hint="default"/>
          <w:sz w:val="27"/>
          <w:szCs w:val="27"/>
        </w:rPr>
      </w:pPr>
    </w:p>
    <w:p>
      <w:pPr>
        <w:pStyle w:val="Heading3"/>
        <w:spacing w:line="240" w:lineRule="auto"/>
        <w:ind w:left="5913" w:right="5992"/>
        <w:jc w:val="center"/>
        <w:rPr>
          <w:b w:val="0"/>
          <w:bCs w:val="0"/>
        </w:rPr>
      </w:pPr>
      <w:r>
        <w:rPr/>
        <w:t>合并所有者权益变动表</w:t>
      </w:r>
      <w:r>
        <w:rPr>
          <w:b w:val="0"/>
          <w:bCs w:val="0"/>
        </w:rPr>
      </w:r>
    </w:p>
    <w:p>
      <w:pPr>
        <w:spacing w:line="240" w:lineRule="auto" w:before="7"/>
        <w:rPr>
          <w:rFonts w:ascii="黑体" w:hAnsi="黑体" w:cs="黑体" w:eastAsia="黑体" w:hint="default"/>
          <w:b/>
          <w:bCs/>
          <w:sz w:val="34"/>
          <w:szCs w:val="34"/>
        </w:rPr>
      </w:pPr>
    </w:p>
    <w:p>
      <w:pPr>
        <w:tabs>
          <w:tab w:pos="8133" w:val="left" w:leader="none"/>
        </w:tabs>
        <w:spacing w:before="0"/>
        <w:ind w:left="152" w:right="0" w:firstLine="0"/>
        <w:jc w:val="left"/>
        <w:rPr>
          <w:rFonts w:ascii="宋体" w:hAnsi="宋体" w:cs="宋体" w:eastAsia="宋体" w:hint="default"/>
          <w:sz w:val="21"/>
          <w:szCs w:val="21"/>
        </w:rPr>
      </w:pPr>
      <w:r>
        <w:rPr/>
        <w:pict>
          <v:shape style="position:absolute;margin-left:168.619995pt;margin-top:95.69368pt;width:60.75pt;height:15.6pt;mso-position-horizontal-relative:page;mso-position-vertical-relative:paragraph;z-index:-1205824" type="#_x0000_t202" filled="false" stroked="false">
            <v:textbox inset="0,0,0,0">
              <w:txbxContent>
                <w:p>
                  <w:pPr>
                    <w:spacing w:line="262"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股本）</w:t>
                  </w:r>
                </w:p>
              </w:txbxContent>
            </v:textbox>
            <w10:wrap type="none"/>
          </v:shape>
        </w:pict>
      </w:r>
      <w:r>
        <w:rPr/>
        <w:pict>
          <v:shape style="position:absolute;margin-left:480.670013pt;margin-top:95.69368pt;width:60.75pt;height:15.6pt;mso-position-horizontal-relative:page;mso-position-vertical-relative:paragraph;z-index:-1205800" type="#_x0000_t202" filled="false" stroked="false">
            <v:textbox inset="0,0,0,0">
              <w:txbxContent>
                <w:p>
                  <w:pPr>
                    <w:spacing w:line="262"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股本）</w:t>
                  </w:r>
                </w:p>
              </w:txbxContent>
            </v:textbox>
            <w10:wrap type="none"/>
          </v:shape>
        </w:pict>
      </w:r>
      <w:r>
        <w:rPr>
          <w:rFonts w:ascii="宋体" w:hAnsi="宋体" w:cs="宋体" w:eastAsia="宋体" w:hint="default"/>
          <w:spacing w:val="-2"/>
          <w:sz w:val="21"/>
          <w:szCs w:val="21"/>
        </w:rPr>
        <w:t>编制单位：广东安居宝数码科技股份有限公司</w:t>
        <w:tab/>
      </w:r>
      <w:r>
        <w:rPr>
          <w:rFonts w:ascii="Calibri" w:hAnsi="Calibri" w:cs="Calibri" w:eastAsia="Calibri" w:hint="default"/>
          <w:spacing w:val="-1"/>
          <w:sz w:val="21"/>
          <w:szCs w:val="21"/>
        </w:rPr>
        <w:t>2011</w:t>
      </w:r>
      <w:r>
        <w:rPr>
          <w:rFonts w:ascii="Calibri" w:hAnsi="Calibri" w:cs="Calibri" w:eastAsia="Calibri" w:hint="default"/>
          <w:spacing w:val="16"/>
          <w:sz w:val="21"/>
          <w:szCs w:val="21"/>
        </w:rPr>
        <w:t> </w:t>
      </w:r>
      <w:r>
        <w:rPr>
          <w:rFonts w:ascii="宋体" w:hAnsi="宋体" w:cs="宋体" w:eastAsia="宋体" w:hint="default"/>
          <w:spacing w:val="-2"/>
          <w:sz w:val="21"/>
          <w:szCs w:val="21"/>
        </w:rPr>
        <w:t>年度单位：元</w:t>
      </w:r>
    </w:p>
    <w:tbl>
      <w:tblPr>
        <w:tblW w:w="0" w:type="auto"/>
        <w:jc w:val="left"/>
        <w:tblInd w:w="160" w:type="dxa"/>
        <w:tblLayout w:type="fixed"/>
        <w:tblCellMar>
          <w:top w:w="0" w:type="dxa"/>
          <w:left w:w="0" w:type="dxa"/>
          <w:bottom w:w="0" w:type="dxa"/>
          <w:right w:w="0" w:type="dxa"/>
        </w:tblCellMar>
        <w:tblLook w:val="01E0"/>
      </w:tblPr>
      <w:tblGrid>
        <w:gridCol w:w="2188"/>
        <w:gridCol w:w="635"/>
        <w:gridCol w:w="624"/>
        <w:gridCol w:w="624"/>
        <w:gridCol w:w="625"/>
        <w:gridCol w:w="624"/>
        <w:gridCol w:w="624"/>
        <w:gridCol w:w="624"/>
        <w:gridCol w:w="624"/>
        <w:gridCol w:w="624"/>
        <w:gridCol w:w="624"/>
        <w:gridCol w:w="624"/>
        <w:gridCol w:w="624"/>
        <w:gridCol w:w="624"/>
        <w:gridCol w:w="624"/>
        <w:gridCol w:w="624"/>
        <w:gridCol w:w="625"/>
        <w:gridCol w:w="624"/>
        <w:gridCol w:w="624"/>
        <w:gridCol w:w="624"/>
        <w:gridCol w:w="624"/>
      </w:tblGrid>
      <w:tr>
        <w:trPr>
          <w:trHeight w:val="322" w:hRule="exact"/>
        </w:trPr>
        <w:tc>
          <w:tcPr>
            <w:tcW w:w="2188" w:type="dxa"/>
            <w:vMerge w:val="restart"/>
            <w:tcBorders>
              <w:top w:val="single" w:sz="4" w:space="0" w:color="000000"/>
              <w:left w:val="single" w:sz="4" w:space="0" w:color="000000"/>
              <w:right w:val="single" w:sz="4" w:space="0" w:color="000000"/>
            </w:tcBorders>
            <w:shd w:val="clear" w:color="auto" w:fill="DCDCDC"/>
          </w:tcPr>
          <w:p>
            <w:pPr/>
          </w:p>
        </w:tc>
        <w:tc>
          <w:tcPr>
            <w:tcW w:w="6252"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3" w:right="0"/>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6241" w:type="dxa"/>
            <w:gridSpan w:val="10"/>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上年金额</w:t>
            </w:r>
          </w:p>
        </w:tc>
      </w:tr>
      <w:tr>
        <w:trPr>
          <w:trHeight w:val="166" w:hRule="exact"/>
        </w:trPr>
        <w:tc>
          <w:tcPr>
            <w:tcW w:w="2188" w:type="dxa"/>
            <w:vMerge/>
            <w:tcBorders>
              <w:left w:val="single" w:sz="4" w:space="0" w:color="000000"/>
              <w:right w:val="single" w:sz="4" w:space="0" w:color="000000"/>
            </w:tcBorders>
            <w:shd w:val="clear" w:color="auto" w:fill="DCDCDC"/>
          </w:tcPr>
          <w:p>
            <w:pPr/>
          </w:p>
        </w:tc>
        <w:tc>
          <w:tcPr>
            <w:tcW w:w="5003" w:type="dxa"/>
            <w:gridSpan w:val="8"/>
            <w:vMerge w:val="restart"/>
            <w:tcBorders>
              <w:top w:val="single" w:sz="4" w:space="0" w:color="000000"/>
              <w:left w:val="single" w:sz="4" w:space="0" w:color="000000"/>
              <w:right w:val="single" w:sz="4" w:space="0" w:color="000000"/>
            </w:tcBorders>
            <w:shd w:val="clear" w:color="auto" w:fill="DCDCDC"/>
          </w:tcPr>
          <w:p>
            <w:pPr>
              <w:pStyle w:val="TableParagraph"/>
              <w:spacing w:line="262" w:lineRule="exact"/>
              <w:ind w:left="1347"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4993" w:type="dxa"/>
            <w:gridSpan w:val="8"/>
            <w:vMerge w:val="restart"/>
            <w:tcBorders>
              <w:top w:val="single" w:sz="4" w:space="0" w:color="000000"/>
              <w:left w:val="single" w:sz="4" w:space="0" w:color="000000"/>
              <w:right w:val="single" w:sz="4" w:space="0" w:color="000000"/>
            </w:tcBorders>
            <w:shd w:val="clear" w:color="auto" w:fill="DCDCDC"/>
          </w:tcPr>
          <w:p>
            <w:pPr>
              <w:pStyle w:val="TableParagraph"/>
              <w:spacing w:line="262" w:lineRule="exact"/>
              <w:ind w:left="1336" w:right="0"/>
              <w:jc w:val="left"/>
              <w:rPr>
                <w:rFonts w:ascii="宋体" w:hAnsi="宋体" w:cs="宋体" w:eastAsia="宋体" w:hint="default"/>
                <w:sz w:val="21"/>
                <w:szCs w:val="21"/>
              </w:rPr>
            </w:pPr>
            <w:r>
              <w:rPr>
                <w:rFonts w:ascii="宋体" w:hAnsi="宋体" w:cs="宋体" w:eastAsia="宋体" w:hint="default"/>
                <w:sz w:val="21"/>
                <w:szCs w:val="21"/>
              </w:rPr>
              <w:t>归属于母公司所有者权益</w:t>
            </w: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r>
      <w:tr>
        <w:trPr>
          <w:trHeight w:val="151" w:hRule="exact"/>
        </w:trPr>
        <w:tc>
          <w:tcPr>
            <w:tcW w:w="2188" w:type="dxa"/>
            <w:vMerge/>
            <w:tcBorders>
              <w:left w:val="single" w:sz="4" w:space="0" w:color="000000"/>
              <w:right w:val="single" w:sz="4" w:space="0" w:color="000000"/>
            </w:tcBorders>
            <w:shd w:val="clear" w:color="auto" w:fill="DCDCDC"/>
          </w:tcPr>
          <w:p>
            <w:pPr/>
          </w:p>
        </w:tc>
        <w:tc>
          <w:tcPr>
            <w:tcW w:w="5003" w:type="dxa"/>
            <w:gridSpan w:val="8"/>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3"/>
              <w:jc w:val="both"/>
              <w:rPr>
                <w:rFonts w:ascii="宋体" w:hAnsi="宋体" w:cs="宋体" w:eastAsia="宋体" w:hint="default"/>
                <w:sz w:val="21"/>
                <w:szCs w:val="21"/>
              </w:rPr>
            </w:pPr>
            <w:r>
              <w:rPr>
                <w:rFonts w:ascii="宋体" w:hAnsi="宋体" w:cs="宋体" w:eastAsia="宋体" w:hint="default"/>
                <w:sz w:val="21"/>
                <w:szCs w:val="21"/>
              </w:rPr>
              <w:t>所有</w:t>
            </w:r>
            <w:r>
              <w:rPr>
                <w:rFonts w:ascii="宋体" w:hAnsi="宋体" w:cs="宋体" w:eastAsia="宋体" w:hint="default"/>
                <w:spacing w:val="-103"/>
                <w:sz w:val="21"/>
                <w:szCs w:val="21"/>
              </w:rPr>
              <w:t> </w:t>
            </w:r>
            <w:r>
              <w:rPr>
                <w:rFonts w:ascii="宋体" w:hAnsi="宋体" w:cs="宋体" w:eastAsia="宋体" w:hint="default"/>
                <w:sz w:val="21"/>
                <w:szCs w:val="21"/>
              </w:rPr>
              <w:t>者权</w:t>
            </w:r>
            <w:r>
              <w:rPr>
                <w:rFonts w:ascii="宋体" w:hAnsi="宋体" w:cs="宋体" w:eastAsia="宋体" w:hint="default"/>
                <w:spacing w:val="-103"/>
                <w:sz w:val="21"/>
                <w:szCs w:val="21"/>
              </w:rPr>
              <w:t> </w:t>
            </w:r>
            <w:r>
              <w:rPr>
                <w:rFonts w:ascii="宋体" w:hAnsi="宋体" w:cs="宋体" w:eastAsia="宋体" w:hint="default"/>
                <w:sz w:val="21"/>
                <w:szCs w:val="21"/>
              </w:rPr>
              <w:t>益合</w:t>
            </w:r>
            <w:r>
              <w:rPr>
                <w:rFonts w:ascii="宋体" w:hAnsi="宋体" w:cs="宋体" w:eastAsia="宋体" w:hint="default"/>
                <w:spacing w:val="-103"/>
                <w:sz w:val="21"/>
                <w:szCs w:val="21"/>
              </w:rPr>
              <w:t> </w:t>
            </w:r>
            <w:r>
              <w:rPr>
                <w:rFonts w:ascii="宋体" w:hAnsi="宋体" w:cs="宋体" w:eastAsia="宋体" w:hint="default"/>
                <w:sz w:val="21"/>
                <w:szCs w:val="21"/>
              </w:rPr>
              <w:t>计</w:t>
            </w:r>
          </w:p>
        </w:tc>
        <w:tc>
          <w:tcPr>
            <w:tcW w:w="4993" w:type="dxa"/>
            <w:gridSpan w:val="8"/>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1"/>
              <w:jc w:val="both"/>
              <w:rPr>
                <w:rFonts w:ascii="宋体" w:hAnsi="宋体" w:cs="宋体" w:eastAsia="宋体" w:hint="default"/>
                <w:sz w:val="21"/>
                <w:szCs w:val="21"/>
              </w:rPr>
            </w:pPr>
            <w:r>
              <w:rPr>
                <w:rFonts w:ascii="宋体" w:hAnsi="宋体" w:cs="宋体" w:eastAsia="宋体" w:hint="default"/>
                <w:sz w:val="21"/>
                <w:szCs w:val="21"/>
              </w:rPr>
              <w:t>所有</w:t>
            </w:r>
            <w:r>
              <w:rPr>
                <w:rFonts w:ascii="宋体" w:hAnsi="宋体" w:cs="宋体" w:eastAsia="宋体" w:hint="default"/>
                <w:spacing w:val="-103"/>
                <w:sz w:val="21"/>
                <w:szCs w:val="21"/>
              </w:rPr>
              <w:t> </w:t>
            </w:r>
            <w:r>
              <w:rPr>
                <w:rFonts w:ascii="宋体" w:hAnsi="宋体" w:cs="宋体" w:eastAsia="宋体" w:hint="default"/>
                <w:sz w:val="21"/>
                <w:szCs w:val="21"/>
              </w:rPr>
              <w:t>者权</w:t>
            </w:r>
            <w:r>
              <w:rPr>
                <w:rFonts w:ascii="宋体" w:hAnsi="宋体" w:cs="宋体" w:eastAsia="宋体" w:hint="default"/>
                <w:spacing w:val="-103"/>
                <w:sz w:val="21"/>
                <w:szCs w:val="21"/>
              </w:rPr>
              <w:t> </w:t>
            </w:r>
            <w:r>
              <w:rPr>
                <w:rFonts w:ascii="宋体" w:hAnsi="宋体" w:cs="宋体" w:eastAsia="宋体" w:hint="default"/>
                <w:sz w:val="21"/>
                <w:szCs w:val="21"/>
              </w:rPr>
              <w:t>益合</w:t>
            </w:r>
            <w:r>
              <w:rPr>
                <w:rFonts w:ascii="宋体" w:hAnsi="宋体" w:cs="宋体" w:eastAsia="宋体" w:hint="default"/>
                <w:spacing w:val="-103"/>
                <w:sz w:val="21"/>
                <w:szCs w:val="21"/>
              </w:rPr>
              <w:t> </w:t>
            </w:r>
            <w:r>
              <w:rPr>
                <w:rFonts w:ascii="宋体" w:hAnsi="宋体" w:cs="宋体" w:eastAsia="宋体" w:hint="default"/>
                <w:sz w:val="21"/>
                <w:szCs w:val="21"/>
              </w:rPr>
              <w:t>计</w:t>
            </w:r>
          </w:p>
        </w:tc>
      </w:tr>
      <w:tr>
        <w:trPr>
          <w:trHeight w:val="161" w:hRule="exact"/>
        </w:trPr>
        <w:tc>
          <w:tcPr>
            <w:tcW w:w="2188" w:type="dxa"/>
            <w:vMerge/>
            <w:tcBorders>
              <w:left w:val="single" w:sz="4" w:space="0" w:color="000000"/>
              <w:bottom w:val="nil" w:sz="6" w:space="0" w:color="auto"/>
              <w:right w:val="single" w:sz="4" w:space="0" w:color="000000"/>
            </w:tcBorders>
            <w:shd w:val="clear" w:color="auto" w:fill="DCDCDC"/>
          </w:tcPr>
          <w:p>
            <w:pPr/>
          </w:p>
        </w:tc>
        <w:tc>
          <w:tcPr>
            <w:tcW w:w="635"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109" w:right="91"/>
              <w:jc w:val="left"/>
              <w:rPr>
                <w:rFonts w:ascii="宋体" w:hAnsi="宋体" w:cs="宋体" w:eastAsia="宋体" w:hint="default"/>
                <w:sz w:val="21"/>
                <w:szCs w:val="21"/>
              </w:rPr>
            </w:pPr>
            <w:r>
              <w:rPr>
                <w:rFonts w:ascii="宋体" w:hAnsi="宋体" w:cs="宋体" w:eastAsia="宋体" w:hint="default"/>
                <w:sz w:val="21"/>
                <w:szCs w:val="21"/>
              </w:rPr>
              <w:t>实收</w:t>
            </w:r>
            <w:r>
              <w:rPr>
                <w:rFonts w:ascii="宋体" w:hAnsi="宋体" w:cs="宋体" w:eastAsia="宋体" w:hint="default"/>
                <w:spacing w:val="-103"/>
                <w:sz w:val="21"/>
                <w:szCs w:val="21"/>
              </w:rPr>
              <w:t> </w:t>
            </w:r>
            <w:r>
              <w:rPr>
                <w:rFonts w:ascii="宋体" w:hAnsi="宋体" w:cs="宋体" w:eastAsia="宋体" w:hint="default"/>
                <w:sz w:val="21"/>
                <w:szCs w:val="21"/>
              </w:rPr>
              <w:t>资本</w:t>
            </w:r>
          </w:p>
          <w:p>
            <w:pPr>
              <w:pStyle w:val="TableParagraph"/>
              <w:spacing w:line="240" w:lineRule="auto" w:before="7"/>
              <w:ind w:left="109" w:right="0"/>
              <w:jc w:val="left"/>
              <w:rPr>
                <w:rFonts w:ascii="宋体" w:hAnsi="宋体" w:cs="宋体" w:eastAsia="宋体" w:hint="default"/>
                <w:sz w:val="21"/>
                <w:szCs w:val="21"/>
              </w:rPr>
            </w:pPr>
            <w:r>
              <w:rPr>
                <w:rFonts w:ascii="宋体" w:hAnsi="宋体" w:cs="宋体" w:eastAsia="宋体" w:hint="default"/>
                <w:sz w:val="21"/>
                <w:szCs w:val="21"/>
              </w:rPr>
              <w:t>（或</w:t>
            </w: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5"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1"/>
              <w:jc w:val="both"/>
              <w:rPr>
                <w:rFonts w:ascii="宋体" w:hAnsi="宋体" w:cs="宋体" w:eastAsia="宋体" w:hint="default"/>
                <w:sz w:val="21"/>
                <w:szCs w:val="21"/>
              </w:rPr>
            </w:pPr>
            <w:r>
              <w:rPr>
                <w:rFonts w:ascii="宋体" w:hAnsi="宋体" w:cs="宋体" w:eastAsia="宋体" w:hint="default"/>
                <w:sz w:val="21"/>
                <w:szCs w:val="21"/>
              </w:rPr>
              <w:t>少数</w:t>
            </w:r>
            <w:r>
              <w:rPr>
                <w:rFonts w:ascii="宋体" w:hAnsi="宋体" w:cs="宋体" w:eastAsia="宋体" w:hint="default"/>
                <w:spacing w:val="-103"/>
                <w:sz w:val="21"/>
                <w:szCs w:val="21"/>
              </w:rPr>
              <w:t> </w:t>
            </w:r>
            <w:r>
              <w:rPr>
                <w:rFonts w:ascii="宋体" w:hAnsi="宋体" w:cs="宋体" w:eastAsia="宋体" w:hint="default"/>
                <w:sz w:val="21"/>
                <w:szCs w:val="21"/>
              </w:rPr>
              <w:t>股东</w:t>
            </w:r>
            <w:r>
              <w:rPr>
                <w:rFonts w:ascii="宋体" w:hAnsi="宋体" w:cs="宋体" w:eastAsia="宋体" w:hint="default"/>
                <w:spacing w:val="-103"/>
                <w:sz w:val="21"/>
                <w:szCs w:val="21"/>
              </w:rPr>
              <w:t> </w:t>
            </w:r>
            <w:r>
              <w:rPr>
                <w:rFonts w:ascii="宋体" w:hAnsi="宋体" w:cs="宋体" w:eastAsia="宋体" w:hint="default"/>
                <w:sz w:val="21"/>
                <w:szCs w:val="21"/>
              </w:rPr>
              <w:t>权益</w:t>
            </w: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z w:val="21"/>
                <w:szCs w:val="21"/>
              </w:rPr>
              <w:t>实收</w:t>
            </w:r>
            <w:r>
              <w:rPr>
                <w:rFonts w:ascii="宋体" w:hAnsi="宋体" w:cs="宋体" w:eastAsia="宋体" w:hint="default"/>
                <w:spacing w:val="-103"/>
                <w:sz w:val="21"/>
                <w:szCs w:val="21"/>
              </w:rPr>
              <w:t> </w:t>
            </w:r>
            <w:r>
              <w:rPr>
                <w:rFonts w:ascii="宋体" w:hAnsi="宋体" w:cs="宋体" w:eastAsia="宋体" w:hint="default"/>
                <w:sz w:val="21"/>
                <w:szCs w:val="21"/>
              </w:rPr>
              <w:t>资本</w:t>
            </w:r>
          </w:p>
          <w:p>
            <w:pPr>
              <w:pStyle w:val="TableParagraph"/>
              <w:spacing w:line="240" w:lineRule="auto" w:before="7"/>
              <w:ind w:left="98" w:right="0"/>
              <w:jc w:val="left"/>
              <w:rPr>
                <w:rFonts w:ascii="宋体" w:hAnsi="宋体" w:cs="宋体" w:eastAsia="宋体" w:hint="default"/>
                <w:sz w:val="21"/>
                <w:szCs w:val="21"/>
              </w:rPr>
            </w:pPr>
            <w:r>
              <w:rPr>
                <w:rFonts w:ascii="宋体" w:hAnsi="宋体" w:cs="宋体" w:eastAsia="宋体" w:hint="default"/>
                <w:sz w:val="21"/>
                <w:szCs w:val="21"/>
              </w:rPr>
              <w:t>（或</w:t>
            </w: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5"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tcBorders>
              <w:top w:val="single" w:sz="4" w:space="0" w:color="000000"/>
              <w:left w:val="single" w:sz="4" w:space="0" w:color="000000"/>
              <w:bottom w:val="nil" w:sz="6" w:space="0" w:color="auto"/>
              <w:right w:val="single" w:sz="4" w:space="0" w:color="000000"/>
            </w:tcBorders>
            <w:shd w:val="clear" w:color="auto" w:fill="DCDCDC"/>
          </w:tcPr>
          <w:p>
            <w:pPr/>
          </w:p>
        </w:tc>
        <w:tc>
          <w:tcPr>
            <w:tcW w:w="624" w:type="dxa"/>
            <w:vMerge w:val="restart"/>
            <w:tcBorders>
              <w:top w:val="single" w:sz="4" w:space="0" w:color="000000"/>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1"/>
              <w:jc w:val="both"/>
              <w:rPr>
                <w:rFonts w:ascii="宋体" w:hAnsi="宋体" w:cs="宋体" w:eastAsia="宋体" w:hint="default"/>
                <w:sz w:val="21"/>
                <w:szCs w:val="21"/>
              </w:rPr>
            </w:pPr>
            <w:r>
              <w:rPr>
                <w:rFonts w:ascii="宋体" w:hAnsi="宋体" w:cs="宋体" w:eastAsia="宋体" w:hint="default"/>
                <w:sz w:val="21"/>
                <w:szCs w:val="21"/>
              </w:rPr>
              <w:t>少数</w:t>
            </w:r>
            <w:r>
              <w:rPr>
                <w:rFonts w:ascii="宋体" w:hAnsi="宋体" w:cs="宋体" w:eastAsia="宋体" w:hint="default"/>
                <w:spacing w:val="-103"/>
                <w:sz w:val="21"/>
                <w:szCs w:val="21"/>
              </w:rPr>
              <w:t> </w:t>
            </w:r>
            <w:r>
              <w:rPr>
                <w:rFonts w:ascii="宋体" w:hAnsi="宋体" w:cs="宋体" w:eastAsia="宋体" w:hint="default"/>
                <w:sz w:val="21"/>
                <w:szCs w:val="21"/>
              </w:rPr>
              <w:t>股东</w:t>
            </w:r>
            <w:r>
              <w:rPr>
                <w:rFonts w:ascii="宋体" w:hAnsi="宋体" w:cs="宋体" w:eastAsia="宋体" w:hint="default"/>
                <w:spacing w:val="-103"/>
                <w:sz w:val="21"/>
                <w:szCs w:val="21"/>
              </w:rPr>
              <w:t> </w:t>
            </w:r>
            <w:r>
              <w:rPr>
                <w:rFonts w:ascii="宋体" w:hAnsi="宋体" w:cs="宋体" w:eastAsia="宋体" w:hint="default"/>
                <w:sz w:val="21"/>
                <w:szCs w:val="21"/>
              </w:rPr>
              <w:t>权益</w:t>
            </w:r>
          </w:p>
        </w:tc>
        <w:tc>
          <w:tcPr>
            <w:tcW w:w="624" w:type="dxa"/>
            <w:vMerge/>
            <w:tcBorders>
              <w:left w:val="single" w:sz="4" w:space="0" w:color="000000"/>
              <w:right w:val="single" w:sz="4" w:space="0" w:color="000000"/>
            </w:tcBorders>
            <w:shd w:val="clear" w:color="auto" w:fill="DCDCDC"/>
          </w:tcPr>
          <w:p>
            <w:pPr/>
          </w:p>
        </w:tc>
      </w:tr>
      <w:tr>
        <w:trPr>
          <w:trHeight w:val="158" w:hRule="exact"/>
        </w:trPr>
        <w:tc>
          <w:tcPr>
            <w:tcW w:w="2188" w:type="dxa"/>
            <w:vMerge w:val="restart"/>
            <w:tcBorders>
              <w:top w:val="nil" w:sz="6" w:space="0" w:color="auto"/>
              <w:left w:val="single" w:sz="4" w:space="0" w:color="000000"/>
              <w:right w:val="single" w:sz="4" w:space="0" w:color="000000"/>
            </w:tcBorders>
            <w:shd w:val="clear" w:color="auto" w:fill="DCDCDC"/>
          </w:tcPr>
          <w:p>
            <w:pPr>
              <w:pStyle w:val="TableParagraph"/>
              <w:spacing w:line="258" w:lineRule="exact"/>
              <w:ind w:left="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635" w:type="dxa"/>
            <w:vMerge/>
            <w:tcBorders>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5"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1"/>
              <w:jc w:val="both"/>
              <w:rPr>
                <w:rFonts w:ascii="宋体" w:hAnsi="宋体" w:cs="宋体" w:eastAsia="宋体" w:hint="default"/>
                <w:sz w:val="21"/>
                <w:szCs w:val="21"/>
              </w:rPr>
            </w:pPr>
            <w:r>
              <w:rPr>
                <w:rFonts w:ascii="宋体" w:hAnsi="宋体" w:cs="宋体" w:eastAsia="宋体" w:hint="default"/>
                <w:sz w:val="21"/>
                <w:szCs w:val="21"/>
              </w:rPr>
              <w:t>一般</w:t>
            </w:r>
            <w:r>
              <w:rPr>
                <w:rFonts w:ascii="宋体" w:hAnsi="宋体" w:cs="宋体" w:eastAsia="宋体" w:hint="default"/>
                <w:spacing w:val="-103"/>
                <w:sz w:val="21"/>
                <w:szCs w:val="21"/>
              </w:rPr>
              <w:t> </w:t>
            </w:r>
            <w:r>
              <w:rPr>
                <w:rFonts w:ascii="宋体" w:hAnsi="宋体" w:cs="宋体" w:eastAsia="宋体" w:hint="default"/>
                <w:sz w:val="21"/>
                <w:szCs w:val="21"/>
              </w:rPr>
              <w:t>风险</w:t>
            </w:r>
            <w:r>
              <w:rPr>
                <w:rFonts w:ascii="宋体" w:hAnsi="宋体" w:cs="宋体" w:eastAsia="宋体" w:hint="default"/>
                <w:spacing w:val="-103"/>
                <w:sz w:val="21"/>
                <w:szCs w:val="21"/>
              </w:rPr>
              <w:t> </w:t>
            </w:r>
            <w:r>
              <w:rPr>
                <w:rFonts w:ascii="宋体" w:hAnsi="宋体" w:cs="宋体" w:eastAsia="宋体" w:hint="default"/>
                <w:sz w:val="21"/>
                <w:szCs w:val="21"/>
              </w:rPr>
              <w:t>准备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1"/>
              <w:jc w:val="both"/>
              <w:rPr>
                <w:rFonts w:ascii="宋体" w:hAnsi="宋体" w:cs="宋体" w:eastAsia="宋体" w:hint="default"/>
                <w:sz w:val="21"/>
                <w:szCs w:val="21"/>
              </w:rPr>
            </w:pPr>
            <w:r>
              <w:rPr>
                <w:rFonts w:ascii="宋体" w:hAnsi="宋体" w:cs="宋体" w:eastAsia="宋体" w:hint="default"/>
                <w:sz w:val="21"/>
                <w:szCs w:val="21"/>
              </w:rPr>
              <w:t>未分</w:t>
            </w:r>
            <w:r>
              <w:rPr>
                <w:rFonts w:ascii="宋体" w:hAnsi="宋体" w:cs="宋体" w:eastAsia="宋体" w:hint="default"/>
                <w:spacing w:val="-103"/>
                <w:sz w:val="21"/>
                <w:szCs w:val="21"/>
              </w:rPr>
              <w:t> </w:t>
            </w:r>
            <w:r>
              <w:rPr>
                <w:rFonts w:ascii="宋体" w:hAnsi="宋体" w:cs="宋体" w:eastAsia="宋体" w:hint="default"/>
                <w:sz w:val="21"/>
                <w:szCs w:val="21"/>
              </w:rPr>
              <w:t>配利</w:t>
            </w:r>
            <w:r>
              <w:rPr>
                <w:rFonts w:ascii="宋体" w:hAnsi="宋体" w:cs="宋体" w:eastAsia="宋体" w:hint="default"/>
                <w:spacing w:val="-103"/>
                <w:sz w:val="21"/>
                <w:szCs w:val="21"/>
              </w:rPr>
              <w:t> </w:t>
            </w:r>
            <w:r>
              <w:rPr>
                <w:rFonts w:ascii="宋体" w:hAnsi="宋体" w:cs="宋体" w:eastAsia="宋体" w:hint="default"/>
                <w:sz w:val="21"/>
                <w:szCs w:val="21"/>
              </w:rPr>
              <w:t>润</w:t>
            </w: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5"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2"/>
              <w:jc w:val="both"/>
              <w:rPr>
                <w:rFonts w:ascii="宋体" w:hAnsi="宋体" w:cs="宋体" w:eastAsia="宋体" w:hint="default"/>
                <w:sz w:val="21"/>
                <w:szCs w:val="21"/>
              </w:rPr>
            </w:pPr>
            <w:r>
              <w:rPr>
                <w:rFonts w:ascii="宋体" w:hAnsi="宋体" w:cs="宋体" w:eastAsia="宋体" w:hint="default"/>
                <w:sz w:val="21"/>
                <w:szCs w:val="21"/>
              </w:rPr>
              <w:t>一般</w:t>
            </w:r>
            <w:r>
              <w:rPr>
                <w:rFonts w:ascii="宋体" w:hAnsi="宋体" w:cs="宋体" w:eastAsia="宋体" w:hint="default"/>
                <w:spacing w:val="-103"/>
                <w:sz w:val="21"/>
                <w:szCs w:val="21"/>
              </w:rPr>
              <w:t> </w:t>
            </w:r>
            <w:r>
              <w:rPr>
                <w:rFonts w:ascii="宋体" w:hAnsi="宋体" w:cs="宋体" w:eastAsia="宋体" w:hint="default"/>
                <w:sz w:val="21"/>
                <w:szCs w:val="21"/>
              </w:rPr>
              <w:t>风险</w:t>
            </w:r>
            <w:r>
              <w:rPr>
                <w:rFonts w:ascii="宋体" w:hAnsi="宋体" w:cs="宋体" w:eastAsia="宋体" w:hint="default"/>
                <w:spacing w:val="-103"/>
                <w:sz w:val="21"/>
                <w:szCs w:val="21"/>
              </w:rPr>
              <w:t> </w:t>
            </w:r>
            <w:r>
              <w:rPr>
                <w:rFonts w:ascii="宋体" w:hAnsi="宋体" w:cs="宋体" w:eastAsia="宋体" w:hint="default"/>
                <w:sz w:val="21"/>
                <w:szCs w:val="21"/>
              </w:rPr>
              <w:t>准备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1"/>
              <w:jc w:val="both"/>
              <w:rPr>
                <w:rFonts w:ascii="宋体" w:hAnsi="宋体" w:cs="宋体" w:eastAsia="宋体" w:hint="default"/>
                <w:sz w:val="21"/>
                <w:szCs w:val="21"/>
              </w:rPr>
            </w:pPr>
            <w:r>
              <w:rPr>
                <w:rFonts w:ascii="宋体" w:hAnsi="宋体" w:cs="宋体" w:eastAsia="宋体" w:hint="default"/>
                <w:sz w:val="21"/>
                <w:szCs w:val="21"/>
              </w:rPr>
              <w:t>未分</w:t>
            </w:r>
            <w:r>
              <w:rPr>
                <w:rFonts w:ascii="宋体" w:hAnsi="宋体" w:cs="宋体" w:eastAsia="宋体" w:hint="default"/>
                <w:spacing w:val="-103"/>
                <w:sz w:val="21"/>
                <w:szCs w:val="21"/>
              </w:rPr>
              <w:t> </w:t>
            </w:r>
            <w:r>
              <w:rPr>
                <w:rFonts w:ascii="宋体" w:hAnsi="宋体" w:cs="宋体" w:eastAsia="宋体" w:hint="default"/>
                <w:sz w:val="21"/>
                <w:szCs w:val="21"/>
              </w:rPr>
              <w:t>配利</w:t>
            </w:r>
            <w:r>
              <w:rPr>
                <w:rFonts w:ascii="宋体" w:hAnsi="宋体" w:cs="宋体" w:eastAsia="宋体" w:hint="default"/>
                <w:spacing w:val="-103"/>
                <w:sz w:val="21"/>
                <w:szCs w:val="21"/>
              </w:rPr>
              <w:t> </w:t>
            </w:r>
            <w:r>
              <w:rPr>
                <w:rFonts w:ascii="宋体" w:hAnsi="宋体" w:cs="宋体" w:eastAsia="宋体" w:hint="default"/>
                <w:sz w:val="21"/>
                <w:szCs w:val="21"/>
              </w:rPr>
              <w:t>润</w:t>
            </w: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r>
      <w:tr>
        <w:trPr>
          <w:trHeight w:val="151" w:hRule="exact"/>
        </w:trPr>
        <w:tc>
          <w:tcPr>
            <w:tcW w:w="2188" w:type="dxa"/>
            <w:vMerge/>
            <w:tcBorders>
              <w:left w:val="single" w:sz="4" w:space="0" w:color="000000"/>
              <w:bottom w:val="nil" w:sz="6" w:space="0" w:color="auto"/>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z w:val="21"/>
                <w:szCs w:val="21"/>
              </w:rPr>
              <w:t>资本</w:t>
            </w:r>
            <w:r>
              <w:rPr>
                <w:rFonts w:ascii="宋体" w:hAnsi="宋体" w:cs="宋体" w:eastAsia="宋体" w:hint="default"/>
                <w:spacing w:val="-103"/>
                <w:sz w:val="21"/>
                <w:szCs w:val="21"/>
              </w:rPr>
              <w:t> </w:t>
            </w:r>
            <w:r>
              <w:rPr>
                <w:rFonts w:ascii="宋体" w:hAnsi="宋体" w:cs="宋体" w:eastAsia="宋体" w:hint="default"/>
                <w:sz w:val="21"/>
                <w:szCs w:val="21"/>
              </w:rPr>
              <w:t>公积</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17" w:hanging="75"/>
              <w:jc w:val="left"/>
              <w:rPr>
                <w:rFonts w:ascii="宋体" w:hAnsi="宋体" w:cs="宋体" w:eastAsia="宋体" w:hint="default"/>
                <w:sz w:val="21"/>
                <w:szCs w:val="21"/>
              </w:rPr>
            </w:pPr>
            <w:r>
              <w:rPr>
                <w:rFonts w:ascii="宋体" w:hAnsi="宋体" w:cs="宋体" w:eastAsia="宋体" w:hint="default"/>
                <w:spacing w:val="-21"/>
                <w:sz w:val="21"/>
                <w:szCs w:val="21"/>
              </w:rPr>
              <w:t>减：库</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存股</w:t>
            </w:r>
          </w:p>
        </w:tc>
        <w:tc>
          <w:tcPr>
            <w:tcW w:w="625"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2"/>
              <w:jc w:val="left"/>
              <w:rPr>
                <w:rFonts w:ascii="宋体" w:hAnsi="宋体" w:cs="宋体" w:eastAsia="宋体" w:hint="default"/>
                <w:sz w:val="21"/>
                <w:szCs w:val="21"/>
              </w:rPr>
            </w:pPr>
            <w:r>
              <w:rPr>
                <w:rFonts w:ascii="宋体" w:hAnsi="宋体" w:cs="宋体" w:eastAsia="宋体" w:hint="default"/>
                <w:sz w:val="21"/>
                <w:szCs w:val="21"/>
              </w:rPr>
              <w:t>专项</w:t>
            </w:r>
            <w:r>
              <w:rPr>
                <w:rFonts w:ascii="宋体" w:hAnsi="宋体" w:cs="宋体" w:eastAsia="宋体" w:hint="default"/>
                <w:spacing w:val="-103"/>
                <w:sz w:val="21"/>
                <w:szCs w:val="21"/>
              </w:rPr>
              <w:t> </w:t>
            </w:r>
            <w:r>
              <w:rPr>
                <w:rFonts w:ascii="宋体" w:hAnsi="宋体" w:cs="宋体" w:eastAsia="宋体" w:hint="default"/>
                <w:sz w:val="21"/>
                <w:szCs w:val="21"/>
              </w:rPr>
              <w:t>储备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z w:val="21"/>
                <w:szCs w:val="21"/>
              </w:rPr>
              <w:t>盈余</w:t>
            </w:r>
            <w:r>
              <w:rPr>
                <w:rFonts w:ascii="宋体" w:hAnsi="宋体" w:cs="宋体" w:eastAsia="宋体" w:hint="default"/>
                <w:spacing w:val="-103"/>
                <w:sz w:val="21"/>
                <w:szCs w:val="21"/>
              </w:rPr>
              <w:t> </w:t>
            </w:r>
            <w:r>
              <w:rPr>
                <w:rFonts w:ascii="宋体" w:hAnsi="宋体" w:cs="宋体" w:eastAsia="宋体" w:hint="default"/>
                <w:sz w:val="21"/>
                <w:szCs w:val="21"/>
              </w:rPr>
              <w:t>公积</w:t>
            </w: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z w:val="21"/>
                <w:szCs w:val="21"/>
              </w:rPr>
              <w:t>资本</w:t>
            </w:r>
            <w:r>
              <w:rPr>
                <w:rFonts w:ascii="宋体" w:hAnsi="宋体" w:cs="宋体" w:eastAsia="宋体" w:hint="default"/>
                <w:spacing w:val="-103"/>
                <w:sz w:val="21"/>
                <w:szCs w:val="21"/>
              </w:rPr>
              <w:t> </w:t>
            </w:r>
            <w:r>
              <w:rPr>
                <w:rFonts w:ascii="宋体" w:hAnsi="宋体" w:cs="宋体" w:eastAsia="宋体" w:hint="default"/>
                <w:sz w:val="21"/>
                <w:szCs w:val="21"/>
              </w:rPr>
              <w:t>公积</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17" w:hanging="75"/>
              <w:jc w:val="left"/>
              <w:rPr>
                <w:rFonts w:ascii="宋体" w:hAnsi="宋体" w:cs="宋体" w:eastAsia="宋体" w:hint="default"/>
                <w:sz w:val="21"/>
                <w:szCs w:val="21"/>
              </w:rPr>
            </w:pPr>
            <w:r>
              <w:rPr>
                <w:rFonts w:ascii="宋体" w:hAnsi="宋体" w:cs="宋体" w:eastAsia="宋体" w:hint="default"/>
                <w:spacing w:val="-21"/>
                <w:sz w:val="21"/>
                <w:szCs w:val="21"/>
              </w:rPr>
              <w:t>减：库</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存股</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z w:val="21"/>
                <w:szCs w:val="21"/>
              </w:rPr>
              <w:t>专项</w:t>
            </w:r>
            <w:r>
              <w:rPr>
                <w:rFonts w:ascii="宋体" w:hAnsi="宋体" w:cs="宋体" w:eastAsia="宋体" w:hint="default"/>
                <w:spacing w:val="-103"/>
                <w:sz w:val="21"/>
                <w:szCs w:val="21"/>
              </w:rPr>
              <w:t> </w:t>
            </w:r>
            <w:r>
              <w:rPr>
                <w:rFonts w:ascii="宋体" w:hAnsi="宋体" w:cs="宋体" w:eastAsia="宋体" w:hint="default"/>
                <w:sz w:val="21"/>
                <w:szCs w:val="21"/>
              </w:rPr>
              <w:t>储备</w:t>
            </w:r>
          </w:p>
        </w:tc>
        <w:tc>
          <w:tcPr>
            <w:tcW w:w="624"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98" w:right="91"/>
              <w:jc w:val="left"/>
              <w:rPr>
                <w:rFonts w:ascii="宋体" w:hAnsi="宋体" w:cs="宋体" w:eastAsia="宋体" w:hint="default"/>
                <w:sz w:val="21"/>
                <w:szCs w:val="21"/>
              </w:rPr>
            </w:pPr>
            <w:r>
              <w:rPr>
                <w:rFonts w:ascii="宋体" w:hAnsi="宋体" w:cs="宋体" w:eastAsia="宋体" w:hint="default"/>
                <w:sz w:val="21"/>
                <w:szCs w:val="21"/>
              </w:rPr>
              <w:t>盈余</w:t>
            </w:r>
            <w:r>
              <w:rPr>
                <w:rFonts w:ascii="宋体" w:hAnsi="宋体" w:cs="宋体" w:eastAsia="宋体" w:hint="default"/>
                <w:spacing w:val="-103"/>
                <w:sz w:val="21"/>
                <w:szCs w:val="21"/>
              </w:rPr>
              <w:t> </w:t>
            </w:r>
            <w:r>
              <w:rPr>
                <w:rFonts w:ascii="宋体" w:hAnsi="宋体" w:cs="宋体" w:eastAsia="宋体" w:hint="default"/>
                <w:sz w:val="21"/>
                <w:szCs w:val="21"/>
              </w:rPr>
              <w:t>公积</w:t>
            </w:r>
          </w:p>
        </w:tc>
        <w:tc>
          <w:tcPr>
            <w:tcW w:w="625"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r>
      <w:tr>
        <w:trPr>
          <w:trHeight w:val="314" w:hRule="exact"/>
        </w:trPr>
        <w:tc>
          <w:tcPr>
            <w:tcW w:w="2188" w:type="dxa"/>
            <w:vMerge w:val="restart"/>
            <w:tcBorders>
              <w:top w:val="nil" w:sz="6" w:space="0" w:color="auto"/>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5"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tcBorders>
              <w:top w:val="nil" w:sz="6" w:space="0" w:color="auto"/>
              <w:left w:val="single" w:sz="10" w:space="0" w:color="DCDCDC"/>
              <w:bottom w:val="nil" w:sz="6" w:space="0" w:color="auto"/>
              <w:right w:val="single" w:sz="22" w:space="0" w:color="DCDCDC"/>
            </w:tcBorders>
          </w:tcPr>
          <w:p>
            <w:pPr>
              <w:pStyle w:val="TableParagraph"/>
              <w:tabs>
                <w:tab w:pos="585" w:val="left" w:leader="none"/>
              </w:tabs>
              <w:spacing w:line="265" w:lineRule="exact"/>
              <w:ind w:left="16" w:right="-2"/>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shd w:fill="DCDCDC" w:color="auto" w:val="clear"/>
              </w:rPr>
              <w:t> </w:t>
            </w:r>
            <w:r>
              <w:rPr>
                <w:rFonts w:ascii="Times New Roman" w:hAnsi="Times New Roman" w:cs="Times New Roman" w:eastAsia="Times New Roman" w:hint="default"/>
                <w:spacing w:val="-31"/>
                <w:sz w:val="21"/>
                <w:szCs w:val="21"/>
                <w:shd w:fill="DCDCDC" w:color="auto" w:val="clear"/>
              </w:rPr>
              <w:t> </w:t>
            </w:r>
            <w:r>
              <w:rPr>
                <w:rFonts w:ascii="宋体" w:hAnsi="宋体" w:cs="宋体" w:eastAsia="宋体" w:hint="default"/>
                <w:sz w:val="21"/>
                <w:szCs w:val="21"/>
                <w:shd w:fill="DCDCDC" w:color="auto" w:val="clear"/>
              </w:rPr>
              <w:t>其他</w:t>
              <w:tab/>
            </w:r>
            <w:r>
              <w:rPr>
                <w:rFonts w:ascii="宋体" w:hAnsi="宋体" w:cs="宋体" w:eastAsia="宋体" w:hint="default"/>
                <w:sz w:val="21"/>
                <w:szCs w:val="21"/>
              </w:rPr>
            </w: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5"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tcBorders>
              <w:top w:val="nil" w:sz="6" w:space="0" w:color="auto"/>
              <w:left w:val="single" w:sz="22" w:space="0" w:color="DCDCDC"/>
              <w:bottom w:val="nil" w:sz="6" w:space="0" w:color="auto"/>
              <w:right w:val="single" w:sz="10" w:space="0" w:color="DCDCDC"/>
            </w:tcBorders>
          </w:tcPr>
          <w:p>
            <w:pPr>
              <w:pStyle w:val="TableParagraph"/>
              <w:tabs>
                <w:tab w:pos="569" w:val="left" w:leader="none"/>
              </w:tabs>
              <w:spacing w:line="265" w:lineRule="exact"/>
              <w:ind w:left="1" w:right="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shd w:fill="DCDCDC" w:color="auto" w:val="clear"/>
              </w:rPr>
              <w:t> </w:t>
            </w:r>
            <w:r>
              <w:rPr>
                <w:rFonts w:ascii="Times New Roman" w:hAnsi="Times New Roman" w:cs="Times New Roman" w:eastAsia="Times New Roman" w:hint="default"/>
                <w:spacing w:val="-31"/>
                <w:sz w:val="21"/>
                <w:szCs w:val="21"/>
                <w:shd w:fill="DCDCDC" w:color="auto" w:val="clear"/>
              </w:rPr>
              <w:t> </w:t>
            </w:r>
            <w:r>
              <w:rPr>
                <w:rFonts w:ascii="宋体" w:hAnsi="宋体" w:cs="宋体" w:eastAsia="宋体" w:hint="default"/>
                <w:sz w:val="21"/>
                <w:szCs w:val="21"/>
                <w:shd w:fill="DCDCDC" w:color="auto" w:val="clear"/>
              </w:rPr>
              <w:t>其他</w:t>
              <w:tab/>
            </w:r>
            <w:r>
              <w:rPr>
                <w:rFonts w:ascii="宋体" w:hAnsi="宋体" w:cs="宋体" w:eastAsia="宋体" w:hint="default"/>
                <w:sz w:val="21"/>
                <w:szCs w:val="21"/>
              </w:rPr>
            </w: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r>
      <w:tr>
        <w:trPr>
          <w:trHeight w:val="154" w:hRule="exact"/>
        </w:trPr>
        <w:tc>
          <w:tcPr>
            <w:tcW w:w="2188"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5"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5" w:type="dxa"/>
            <w:vMerge/>
            <w:tcBorders>
              <w:left w:val="single" w:sz="4" w:space="0" w:color="000000"/>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r>
      <w:tr>
        <w:trPr>
          <w:trHeight w:val="157" w:hRule="exact"/>
        </w:trPr>
        <w:tc>
          <w:tcPr>
            <w:tcW w:w="2188" w:type="dxa"/>
            <w:vMerge/>
            <w:tcBorders>
              <w:left w:val="single" w:sz="4" w:space="0" w:color="000000"/>
              <w:right w:val="single" w:sz="4" w:space="0" w:color="000000"/>
            </w:tcBorders>
            <w:shd w:val="clear" w:color="auto" w:fill="DCDCDC"/>
          </w:tcPr>
          <w:p>
            <w:pPr/>
          </w:p>
        </w:tc>
        <w:tc>
          <w:tcPr>
            <w:tcW w:w="635"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
        </w:tc>
        <w:tc>
          <w:tcPr>
            <w:tcW w:w="625" w:type="dxa"/>
            <w:vMerge w:val="restart"/>
            <w:tcBorders>
              <w:top w:val="nil" w:sz="6" w:space="0" w:color="auto"/>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
        </w:tc>
        <w:tc>
          <w:tcPr>
            <w:tcW w:w="625"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c>
          <w:tcPr>
            <w:tcW w:w="624" w:type="dxa"/>
            <w:vMerge/>
            <w:tcBorders>
              <w:left w:val="single" w:sz="4" w:space="0" w:color="000000"/>
              <w:right w:val="single" w:sz="4" w:space="0" w:color="000000"/>
            </w:tcBorders>
            <w:shd w:val="clear" w:color="auto" w:fill="DCDCDC"/>
          </w:tcPr>
          <w:p>
            <w:pPr/>
          </w:p>
        </w:tc>
        <w:tc>
          <w:tcPr>
            <w:tcW w:w="624" w:type="dxa"/>
            <w:vMerge w:val="restart"/>
            <w:tcBorders>
              <w:top w:val="nil" w:sz="6" w:space="0" w:color="auto"/>
              <w:left w:val="single" w:sz="4" w:space="0" w:color="000000"/>
              <w:right w:val="single" w:sz="4" w:space="0" w:color="000000"/>
            </w:tcBorders>
            <w:shd w:val="clear" w:color="auto" w:fill="DCDCDC"/>
          </w:tcPr>
          <w:p>
            <w:pPr/>
          </w:p>
        </w:tc>
        <w:tc>
          <w:tcPr>
            <w:tcW w:w="624" w:type="dxa"/>
            <w:vMerge/>
            <w:tcBorders>
              <w:left w:val="single" w:sz="4" w:space="0" w:color="000000"/>
              <w:bottom w:val="nil" w:sz="6" w:space="0" w:color="auto"/>
              <w:right w:val="single" w:sz="4" w:space="0" w:color="000000"/>
            </w:tcBorders>
            <w:shd w:val="clear" w:color="auto" w:fill="DCDCDC"/>
          </w:tcPr>
          <w:p>
            <w:pPr/>
          </w:p>
        </w:tc>
      </w:tr>
      <w:tr>
        <w:trPr>
          <w:trHeight w:val="164" w:hRule="exact"/>
        </w:trPr>
        <w:tc>
          <w:tcPr>
            <w:tcW w:w="2188" w:type="dxa"/>
            <w:vMerge/>
            <w:tcBorders>
              <w:left w:val="single" w:sz="4" w:space="0" w:color="000000"/>
              <w:bottom w:val="single" w:sz="4" w:space="0" w:color="000000"/>
              <w:right w:val="single" w:sz="4" w:space="0" w:color="000000"/>
            </w:tcBorders>
            <w:shd w:val="clear" w:color="auto" w:fill="DCDCDC"/>
          </w:tcPr>
          <w:p>
            <w:pPr/>
          </w:p>
        </w:tc>
        <w:tc>
          <w:tcPr>
            <w:tcW w:w="635"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5"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5"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vMerge/>
            <w:tcBorders>
              <w:left w:val="single" w:sz="4" w:space="0" w:color="000000"/>
              <w:bottom w:val="single" w:sz="4" w:space="0" w:color="000000"/>
              <w:right w:val="single" w:sz="4" w:space="0" w:color="000000"/>
            </w:tcBorders>
            <w:shd w:val="clear" w:color="auto" w:fill="DCDCDC"/>
          </w:tcPr>
          <w:p>
            <w:pPr/>
          </w:p>
        </w:tc>
        <w:tc>
          <w:tcPr>
            <w:tcW w:w="624" w:type="dxa"/>
            <w:tcBorders>
              <w:top w:val="nil" w:sz="6" w:space="0" w:color="auto"/>
              <w:left w:val="single" w:sz="4" w:space="0" w:color="000000"/>
              <w:bottom w:val="single" w:sz="4" w:space="0" w:color="000000"/>
              <w:right w:val="single" w:sz="4" w:space="0" w:color="000000"/>
            </w:tcBorders>
            <w:shd w:val="clear" w:color="auto" w:fill="DCDCDC"/>
          </w:tcPr>
          <w:p>
            <w:pPr/>
          </w:p>
        </w:tc>
      </w:tr>
      <w:tr>
        <w:trPr>
          <w:trHeight w:val="317" w:hRule="exact"/>
        </w:trPr>
        <w:tc>
          <w:tcPr>
            <w:tcW w:w="2188" w:type="dxa"/>
            <w:tcBorders>
              <w:top w:val="single" w:sz="4" w:space="0" w:color="000000"/>
              <w:left w:val="single" w:sz="4" w:space="0" w:color="000000"/>
              <w:bottom w:val="nil" w:sz="6" w:space="0" w:color="auto"/>
              <w:right w:val="single" w:sz="4" w:space="0" w:color="000000"/>
            </w:tcBorders>
            <w:shd w:val="clear" w:color="auto" w:fill="DCDCDC"/>
          </w:tcPr>
          <w:p>
            <w:pPr/>
          </w:p>
        </w:tc>
        <w:tc>
          <w:tcPr>
            <w:tcW w:w="635" w:type="dxa"/>
            <w:vMerge w:val="restart"/>
            <w:tcBorders>
              <w:top w:val="single" w:sz="4" w:space="0" w:color="000000"/>
              <w:left w:val="single" w:sz="9" w:space="0" w:color="DCDCDC"/>
              <w:right w:val="single" w:sz="4" w:space="0" w:color="000000"/>
            </w:tcBorders>
          </w:tcPr>
          <w:p>
            <w:pPr>
              <w:pStyle w:val="TableParagraph"/>
              <w:spacing w:line="240" w:lineRule="auto" w:before="28"/>
              <w:ind w:left="122" w:right="0"/>
              <w:jc w:val="left"/>
              <w:rPr>
                <w:rFonts w:ascii="Calibri" w:hAnsi="Calibri" w:cs="Calibri" w:eastAsia="Calibri" w:hint="default"/>
                <w:sz w:val="21"/>
                <w:szCs w:val="21"/>
              </w:rPr>
            </w:pPr>
            <w:r>
              <w:rPr>
                <w:rFonts w:ascii="Calibri"/>
                <w:sz w:val="21"/>
              </w:rPr>
              <w:t>72,00</w:t>
            </w:r>
          </w:p>
          <w:p>
            <w:pPr>
              <w:pStyle w:val="TableParagraph"/>
              <w:spacing w:line="240" w:lineRule="auto" w:before="55"/>
              <w:ind w:left="67" w:right="0"/>
              <w:jc w:val="left"/>
              <w:rPr>
                <w:rFonts w:ascii="Calibri" w:hAnsi="Calibri" w:cs="Calibri" w:eastAsia="Calibri" w:hint="default"/>
                <w:sz w:val="21"/>
                <w:szCs w:val="21"/>
              </w:rPr>
            </w:pPr>
            <w:r>
              <w:rPr>
                <w:rFonts w:ascii="Calibri"/>
                <w:sz w:val="21"/>
              </w:rPr>
              <w:t>0,000.</w:t>
            </w:r>
          </w:p>
          <w:p>
            <w:pPr>
              <w:pStyle w:val="TableParagraph"/>
              <w:spacing w:line="240" w:lineRule="auto" w:before="55"/>
              <w:ind w:left="383" w:right="0"/>
              <w:jc w:val="left"/>
              <w:rPr>
                <w:rFonts w:ascii="Calibri" w:hAnsi="Calibri" w:cs="Calibri" w:eastAsia="Calibri" w:hint="default"/>
                <w:sz w:val="21"/>
                <w:szCs w:val="21"/>
              </w:rPr>
            </w:pPr>
            <w:r>
              <w:rPr>
                <w:rFonts w:ascii="Calibri"/>
                <w:sz w:val="21"/>
              </w:rPr>
              <w:t>00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844,0</w:t>
            </w:r>
          </w:p>
          <w:p>
            <w:pPr>
              <w:pStyle w:val="TableParagraph"/>
              <w:spacing w:line="240" w:lineRule="auto" w:before="55"/>
              <w:ind w:left="94" w:right="0"/>
              <w:jc w:val="center"/>
              <w:rPr>
                <w:rFonts w:ascii="Calibri" w:hAnsi="Calibri" w:cs="Calibri" w:eastAsia="Calibri" w:hint="default"/>
                <w:sz w:val="21"/>
                <w:szCs w:val="21"/>
              </w:rPr>
            </w:pPr>
            <w:r>
              <w:rPr>
                <w:rFonts w:ascii="Calibri"/>
                <w:sz w:val="21"/>
              </w:rPr>
              <w:t>62,61</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6.33</w:t>
            </w:r>
          </w:p>
        </w:tc>
        <w:tc>
          <w:tcPr>
            <w:tcW w:w="624" w:type="dxa"/>
            <w:vMerge w:val="restart"/>
            <w:tcBorders>
              <w:top w:val="single" w:sz="4" w:space="0" w:color="000000"/>
              <w:left w:val="single" w:sz="4" w:space="0" w:color="000000"/>
              <w:right w:val="single" w:sz="4" w:space="0" w:color="000000"/>
            </w:tcBorders>
          </w:tcPr>
          <w:p>
            <w:pPr/>
          </w:p>
        </w:tc>
        <w:tc>
          <w:tcPr>
            <w:tcW w:w="625"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11,45</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9,065.</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89</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22" w:right="0"/>
              <w:jc w:val="left"/>
              <w:rPr>
                <w:rFonts w:ascii="Calibri" w:hAnsi="Calibri" w:cs="Calibri" w:eastAsia="Calibri" w:hint="default"/>
                <w:sz w:val="21"/>
                <w:szCs w:val="21"/>
              </w:rPr>
            </w:pPr>
            <w:r>
              <w:rPr>
                <w:rFonts w:ascii="Calibri"/>
                <w:spacing w:val="-3"/>
                <w:sz w:val="21"/>
              </w:rPr>
              <w:t>87,72</w:t>
            </w:r>
          </w:p>
          <w:p>
            <w:pPr>
              <w:pStyle w:val="TableParagraph"/>
              <w:spacing w:line="240" w:lineRule="auto" w:before="55"/>
              <w:ind w:left="67" w:right="0"/>
              <w:jc w:val="left"/>
              <w:rPr>
                <w:rFonts w:ascii="Calibri" w:hAnsi="Calibri" w:cs="Calibri" w:eastAsia="Calibri" w:hint="default"/>
                <w:sz w:val="21"/>
                <w:szCs w:val="21"/>
              </w:rPr>
            </w:pPr>
            <w:r>
              <w:rPr>
                <w:rFonts w:ascii="Calibri"/>
                <w:sz w:val="21"/>
              </w:rPr>
              <w:t>9,676.</w:t>
            </w:r>
          </w:p>
          <w:p>
            <w:pPr>
              <w:pStyle w:val="TableParagraph"/>
              <w:spacing w:line="240" w:lineRule="auto" w:before="55"/>
              <w:ind w:left="383" w:right="0"/>
              <w:jc w:val="left"/>
              <w:rPr>
                <w:rFonts w:ascii="Calibri" w:hAnsi="Calibri" w:cs="Calibri" w:eastAsia="Calibri" w:hint="default"/>
                <w:sz w:val="21"/>
                <w:szCs w:val="21"/>
              </w:rPr>
            </w:pPr>
            <w:r>
              <w:rPr>
                <w:rFonts w:ascii="Calibri"/>
                <w:spacing w:val="-4"/>
                <w:sz w:val="21"/>
              </w:rPr>
              <w:t>47</w:t>
            </w:r>
            <w:r>
              <w:rPr>
                <w:rFonts w:ascii="Calibri"/>
                <w:sz w:val="21"/>
              </w:rPr>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62" w:right="0"/>
              <w:jc w:val="left"/>
              <w:rPr>
                <w:rFonts w:ascii="Calibri" w:hAnsi="Calibri" w:cs="Calibri" w:eastAsia="Calibri" w:hint="default"/>
                <w:sz w:val="21"/>
                <w:szCs w:val="21"/>
              </w:rPr>
            </w:pPr>
            <w:r>
              <w:rPr>
                <w:rFonts w:ascii="Calibri"/>
                <w:sz w:val="21"/>
              </w:rPr>
              <w:t>1,015,</w:t>
            </w:r>
          </w:p>
          <w:p>
            <w:pPr>
              <w:pStyle w:val="TableParagraph"/>
              <w:spacing w:line="240" w:lineRule="auto" w:before="55"/>
              <w:ind w:left="117" w:right="0"/>
              <w:jc w:val="left"/>
              <w:rPr>
                <w:rFonts w:ascii="Calibri" w:hAnsi="Calibri" w:cs="Calibri" w:eastAsia="Calibri" w:hint="default"/>
                <w:sz w:val="21"/>
                <w:szCs w:val="21"/>
              </w:rPr>
            </w:pPr>
            <w:r>
              <w:rPr>
                <w:rFonts w:ascii="Calibri"/>
                <w:sz w:val="21"/>
              </w:rPr>
              <w:t>251,3</w:t>
            </w:r>
          </w:p>
          <w:p>
            <w:pPr>
              <w:pStyle w:val="TableParagraph"/>
              <w:spacing w:line="240" w:lineRule="auto" w:before="55"/>
              <w:ind w:left="115" w:right="0"/>
              <w:jc w:val="left"/>
              <w:rPr>
                <w:rFonts w:ascii="Calibri" w:hAnsi="Calibri" w:cs="Calibri" w:eastAsia="Calibri" w:hint="default"/>
                <w:sz w:val="21"/>
                <w:szCs w:val="21"/>
              </w:rPr>
            </w:pPr>
            <w:r>
              <w:rPr>
                <w:rFonts w:ascii="Calibri"/>
                <w:sz w:val="21"/>
              </w:rPr>
              <w:t>58.69</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54,00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0,000.</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00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30,69</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6,061.</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08</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right="17"/>
              <w:jc w:val="right"/>
              <w:rPr>
                <w:rFonts w:ascii="Calibri" w:hAnsi="Calibri" w:cs="Calibri" w:eastAsia="Calibri" w:hint="default"/>
                <w:sz w:val="21"/>
                <w:szCs w:val="21"/>
              </w:rPr>
            </w:pPr>
            <w:r>
              <w:rPr>
                <w:rFonts w:ascii="Calibri"/>
                <w:spacing w:val="-1"/>
                <w:sz w:val="21"/>
              </w:rPr>
              <w:t>5,133,</w:t>
            </w:r>
          </w:p>
          <w:p>
            <w:pPr>
              <w:pStyle w:val="TableParagraph"/>
              <w:spacing w:line="240" w:lineRule="auto" w:before="55"/>
              <w:ind w:right="18"/>
              <w:jc w:val="right"/>
              <w:rPr>
                <w:rFonts w:ascii="Calibri" w:hAnsi="Calibri" w:cs="Calibri" w:eastAsia="Calibri" w:hint="default"/>
                <w:sz w:val="21"/>
                <w:szCs w:val="21"/>
              </w:rPr>
            </w:pPr>
            <w:r>
              <w:rPr>
                <w:rFonts w:ascii="Calibri"/>
                <w:spacing w:val="-3"/>
                <w:sz w:val="21"/>
              </w:rPr>
              <w:t>972.1</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9</w:t>
            </w:r>
          </w:p>
        </w:tc>
        <w:tc>
          <w:tcPr>
            <w:tcW w:w="625"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46,20</w:t>
            </w:r>
          </w:p>
          <w:p>
            <w:pPr>
              <w:pStyle w:val="TableParagraph"/>
              <w:spacing w:line="240" w:lineRule="auto" w:before="55"/>
              <w:ind w:left="67" w:right="0"/>
              <w:jc w:val="left"/>
              <w:rPr>
                <w:rFonts w:ascii="Calibri" w:hAnsi="Calibri" w:cs="Calibri" w:eastAsia="Calibri" w:hint="default"/>
                <w:sz w:val="21"/>
                <w:szCs w:val="21"/>
              </w:rPr>
            </w:pPr>
            <w:r>
              <w:rPr>
                <w:rFonts w:ascii="Calibri"/>
                <w:sz w:val="21"/>
              </w:rPr>
              <w:t>5,749.</w:t>
            </w:r>
          </w:p>
          <w:p>
            <w:pPr>
              <w:pStyle w:val="TableParagraph"/>
              <w:spacing w:line="240" w:lineRule="auto" w:before="55"/>
              <w:ind w:left="384" w:right="0"/>
              <w:jc w:val="left"/>
              <w:rPr>
                <w:rFonts w:ascii="Calibri" w:hAnsi="Calibri" w:cs="Calibri" w:eastAsia="Calibri" w:hint="default"/>
                <w:sz w:val="21"/>
                <w:szCs w:val="21"/>
              </w:rPr>
            </w:pPr>
            <w:r>
              <w:rPr>
                <w:rFonts w:ascii="Calibri"/>
                <w:spacing w:val="-4"/>
                <w:sz w:val="21"/>
              </w:rPr>
              <w:t>72</w:t>
            </w:r>
            <w:r>
              <w:rPr>
                <w:rFonts w:ascii="Calibri"/>
                <w:sz w:val="21"/>
              </w:rPr>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136,0</w:t>
            </w:r>
          </w:p>
          <w:p>
            <w:pPr>
              <w:pStyle w:val="TableParagraph"/>
              <w:spacing w:line="240" w:lineRule="auto" w:before="55"/>
              <w:ind w:left="97" w:right="0"/>
              <w:jc w:val="center"/>
              <w:rPr>
                <w:rFonts w:ascii="Calibri" w:hAnsi="Calibri" w:cs="Calibri" w:eastAsia="Calibri" w:hint="default"/>
                <w:sz w:val="21"/>
                <w:szCs w:val="21"/>
              </w:rPr>
            </w:pPr>
            <w:r>
              <w:rPr>
                <w:rFonts w:ascii="Calibri"/>
                <w:sz w:val="21"/>
              </w:rPr>
              <w:t>35,78</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2.99</w:t>
            </w:r>
          </w:p>
        </w:tc>
      </w:tr>
      <w:tr>
        <w:trPr>
          <w:trHeight w:val="312" w:hRule="exact"/>
        </w:trPr>
        <w:tc>
          <w:tcPr>
            <w:tcW w:w="218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12"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635" w:type="dxa"/>
            <w:vMerge/>
            <w:tcBorders>
              <w:left w:val="single" w:sz="9"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5"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5"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317" w:hRule="exact"/>
        </w:trPr>
        <w:tc>
          <w:tcPr>
            <w:tcW w:w="2188" w:type="dxa"/>
            <w:tcBorders>
              <w:top w:val="nil" w:sz="6" w:space="0" w:color="auto"/>
              <w:left w:val="single" w:sz="4" w:space="0" w:color="000000"/>
              <w:bottom w:val="single" w:sz="4" w:space="0" w:color="000000"/>
              <w:right w:val="single" w:sz="4" w:space="0" w:color="000000"/>
            </w:tcBorders>
            <w:shd w:val="clear" w:color="auto" w:fill="DCDCDC"/>
          </w:tcPr>
          <w:p>
            <w:pPr/>
          </w:p>
        </w:tc>
        <w:tc>
          <w:tcPr>
            <w:tcW w:w="635" w:type="dxa"/>
            <w:vMerge/>
            <w:tcBorders>
              <w:left w:val="single" w:sz="9"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5"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5"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324" w:hRule="exact"/>
        </w:trPr>
        <w:tc>
          <w:tcPr>
            <w:tcW w:w="21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12" w:right="0"/>
              <w:jc w:val="left"/>
              <w:rPr>
                <w:rFonts w:ascii="宋体" w:hAnsi="宋体" w:cs="宋体" w:eastAsia="宋体" w:hint="default"/>
                <w:sz w:val="21"/>
                <w:szCs w:val="21"/>
              </w:rPr>
            </w:pPr>
            <w:r>
              <w:rPr>
                <w:rFonts w:ascii="宋体" w:hAnsi="宋体" w:cs="宋体" w:eastAsia="宋体" w:hint="default"/>
                <w:sz w:val="21"/>
                <w:szCs w:val="21"/>
              </w:rPr>
              <w:t>加：会计政策变更</w:t>
            </w:r>
          </w:p>
        </w:tc>
        <w:tc>
          <w:tcPr>
            <w:tcW w:w="635" w:type="dxa"/>
            <w:tcBorders>
              <w:top w:val="single" w:sz="4" w:space="0" w:color="000000"/>
              <w:left w:val="single" w:sz="9"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3" w:lineRule="exact"/>
              <w:ind w:left="12" w:right="0"/>
              <w:jc w:val="left"/>
              <w:rPr>
                <w:rFonts w:ascii="宋体" w:hAnsi="宋体" w:cs="宋体" w:eastAsia="宋体" w:hint="default"/>
                <w:sz w:val="21"/>
                <w:szCs w:val="21"/>
              </w:rPr>
            </w:pPr>
            <w:r>
              <w:rPr>
                <w:rFonts w:ascii="宋体" w:hAnsi="宋体" w:cs="宋体" w:eastAsia="宋体" w:hint="default"/>
                <w:sz w:val="21"/>
                <w:szCs w:val="21"/>
              </w:rPr>
              <w:t>前期差错更正</w:t>
            </w:r>
          </w:p>
        </w:tc>
        <w:tc>
          <w:tcPr>
            <w:tcW w:w="635" w:type="dxa"/>
            <w:tcBorders>
              <w:top w:val="single" w:sz="4" w:space="0" w:color="000000"/>
              <w:left w:val="single" w:sz="9"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635" w:type="dxa"/>
            <w:tcBorders>
              <w:top w:val="single" w:sz="4" w:space="0" w:color="000000"/>
              <w:left w:val="single" w:sz="9"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17" w:hRule="exact"/>
        </w:trPr>
        <w:tc>
          <w:tcPr>
            <w:tcW w:w="2188" w:type="dxa"/>
            <w:tcBorders>
              <w:top w:val="single" w:sz="4" w:space="0" w:color="000000"/>
              <w:left w:val="single" w:sz="4" w:space="0" w:color="000000"/>
              <w:bottom w:val="nil" w:sz="6" w:space="0" w:color="auto"/>
              <w:right w:val="single" w:sz="4" w:space="0" w:color="000000"/>
            </w:tcBorders>
            <w:shd w:val="clear" w:color="auto" w:fill="DCDCDC"/>
          </w:tcPr>
          <w:p>
            <w:pPr/>
          </w:p>
        </w:tc>
        <w:tc>
          <w:tcPr>
            <w:tcW w:w="635" w:type="dxa"/>
            <w:vMerge w:val="restart"/>
            <w:tcBorders>
              <w:top w:val="single" w:sz="4" w:space="0" w:color="000000"/>
              <w:left w:val="single" w:sz="9" w:space="0" w:color="DCDCDC"/>
              <w:right w:val="single" w:sz="4" w:space="0" w:color="000000"/>
            </w:tcBorders>
          </w:tcPr>
          <w:p>
            <w:pPr>
              <w:pStyle w:val="TableParagraph"/>
              <w:spacing w:line="240" w:lineRule="auto" w:before="28"/>
              <w:ind w:left="122" w:right="0"/>
              <w:jc w:val="left"/>
              <w:rPr>
                <w:rFonts w:ascii="Calibri" w:hAnsi="Calibri" w:cs="Calibri" w:eastAsia="Calibri" w:hint="default"/>
                <w:sz w:val="21"/>
                <w:szCs w:val="21"/>
              </w:rPr>
            </w:pPr>
            <w:r>
              <w:rPr>
                <w:rFonts w:ascii="Calibri"/>
                <w:sz w:val="21"/>
              </w:rPr>
              <w:t>72,00</w:t>
            </w:r>
          </w:p>
          <w:p>
            <w:pPr>
              <w:pStyle w:val="TableParagraph"/>
              <w:spacing w:line="240" w:lineRule="auto" w:before="55"/>
              <w:ind w:left="67" w:right="0"/>
              <w:jc w:val="left"/>
              <w:rPr>
                <w:rFonts w:ascii="Calibri" w:hAnsi="Calibri" w:cs="Calibri" w:eastAsia="Calibri" w:hint="default"/>
                <w:sz w:val="21"/>
                <w:szCs w:val="21"/>
              </w:rPr>
            </w:pPr>
            <w:r>
              <w:rPr>
                <w:rFonts w:ascii="Calibri"/>
                <w:sz w:val="21"/>
              </w:rPr>
              <w:t>0,000.</w:t>
            </w:r>
          </w:p>
          <w:p>
            <w:pPr>
              <w:pStyle w:val="TableParagraph"/>
              <w:spacing w:line="240" w:lineRule="auto" w:before="55"/>
              <w:ind w:left="383" w:right="0"/>
              <w:jc w:val="left"/>
              <w:rPr>
                <w:rFonts w:ascii="Calibri" w:hAnsi="Calibri" w:cs="Calibri" w:eastAsia="Calibri" w:hint="default"/>
                <w:sz w:val="21"/>
                <w:szCs w:val="21"/>
              </w:rPr>
            </w:pPr>
            <w:r>
              <w:rPr>
                <w:rFonts w:ascii="Calibri"/>
                <w:sz w:val="21"/>
              </w:rPr>
              <w:t>00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844,0</w:t>
            </w:r>
          </w:p>
          <w:p>
            <w:pPr>
              <w:pStyle w:val="TableParagraph"/>
              <w:spacing w:line="240" w:lineRule="auto" w:before="55"/>
              <w:ind w:left="94" w:right="0"/>
              <w:jc w:val="center"/>
              <w:rPr>
                <w:rFonts w:ascii="Calibri" w:hAnsi="Calibri" w:cs="Calibri" w:eastAsia="Calibri" w:hint="default"/>
                <w:sz w:val="21"/>
                <w:szCs w:val="21"/>
              </w:rPr>
            </w:pPr>
            <w:r>
              <w:rPr>
                <w:rFonts w:ascii="Calibri"/>
                <w:sz w:val="21"/>
              </w:rPr>
              <w:t>62,61</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6.33</w:t>
            </w:r>
          </w:p>
        </w:tc>
        <w:tc>
          <w:tcPr>
            <w:tcW w:w="624" w:type="dxa"/>
            <w:vMerge w:val="restart"/>
            <w:tcBorders>
              <w:top w:val="single" w:sz="4" w:space="0" w:color="000000"/>
              <w:left w:val="single" w:sz="4" w:space="0" w:color="000000"/>
              <w:right w:val="single" w:sz="4" w:space="0" w:color="000000"/>
            </w:tcBorders>
          </w:tcPr>
          <w:p>
            <w:pPr/>
          </w:p>
        </w:tc>
        <w:tc>
          <w:tcPr>
            <w:tcW w:w="625"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11,45</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9,065.</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89</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22" w:right="0"/>
              <w:jc w:val="left"/>
              <w:rPr>
                <w:rFonts w:ascii="Calibri" w:hAnsi="Calibri" w:cs="Calibri" w:eastAsia="Calibri" w:hint="default"/>
                <w:sz w:val="21"/>
                <w:szCs w:val="21"/>
              </w:rPr>
            </w:pPr>
            <w:r>
              <w:rPr>
                <w:rFonts w:ascii="Calibri"/>
                <w:spacing w:val="-3"/>
                <w:sz w:val="21"/>
              </w:rPr>
              <w:t>87,72</w:t>
            </w:r>
          </w:p>
          <w:p>
            <w:pPr>
              <w:pStyle w:val="TableParagraph"/>
              <w:spacing w:line="240" w:lineRule="auto" w:before="55"/>
              <w:ind w:left="67" w:right="0"/>
              <w:jc w:val="left"/>
              <w:rPr>
                <w:rFonts w:ascii="Calibri" w:hAnsi="Calibri" w:cs="Calibri" w:eastAsia="Calibri" w:hint="default"/>
                <w:sz w:val="21"/>
                <w:szCs w:val="21"/>
              </w:rPr>
            </w:pPr>
            <w:r>
              <w:rPr>
                <w:rFonts w:ascii="Calibri"/>
                <w:sz w:val="21"/>
              </w:rPr>
              <w:t>9,676.</w:t>
            </w:r>
          </w:p>
          <w:p>
            <w:pPr>
              <w:pStyle w:val="TableParagraph"/>
              <w:spacing w:line="240" w:lineRule="auto" w:before="55"/>
              <w:ind w:left="383" w:right="0"/>
              <w:jc w:val="left"/>
              <w:rPr>
                <w:rFonts w:ascii="Calibri" w:hAnsi="Calibri" w:cs="Calibri" w:eastAsia="Calibri" w:hint="default"/>
                <w:sz w:val="21"/>
                <w:szCs w:val="21"/>
              </w:rPr>
            </w:pPr>
            <w:r>
              <w:rPr>
                <w:rFonts w:ascii="Calibri"/>
                <w:spacing w:val="-4"/>
                <w:sz w:val="21"/>
              </w:rPr>
              <w:t>47</w:t>
            </w:r>
            <w:r>
              <w:rPr>
                <w:rFonts w:ascii="Calibri"/>
                <w:sz w:val="21"/>
              </w:rPr>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62" w:right="0"/>
              <w:jc w:val="left"/>
              <w:rPr>
                <w:rFonts w:ascii="Calibri" w:hAnsi="Calibri" w:cs="Calibri" w:eastAsia="Calibri" w:hint="default"/>
                <w:sz w:val="21"/>
                <w:szCs w:val="21"/>
              </w:rPr>
            </w:pPr>
            <w:r>
              <w:rPr>
                <w:rFonts w:ascii="Calibri"/>
                <w:sz w:val="21"/>
              </w:rPr>
              <w:t>1,015,</w:t>
            </w:r>
          </w:p>
          <w:p>
            <w:pPr>
              <w:pStyle w:val="TableParagraph"/>
              <w:spacing w:line="240" w:lineRule="auto" w:before="55"/>
              <w:ind w:left="117" w:right="0"/>
              <w:jc w:val="left"/>
              <w:rPr>
                <w:rFonts w:ascii="Calibri" w:hAnsi="Calibri" w:cs="Calibri" w:eastAsia="Calibri" w:hint="default"/>
                <w:sz w:val="21"/>
                <w:szCs w:val="21"/>
              </w:rPr>
            </w:pPr>
            <w:r>
              <w:rPr>
                <w:rFonts w:ascii="Calibri"/>
                <w:sz w:val="21"/>
              </w:rPr>
              <w:t>251,3</w:t>
            </w:r>
          </w:p>
          <w:p>
            <w:pPr>
              <w:pStyle w:val="TableParagraph"/>
              <w:spacing w:line="240" w:lineRule="auto" w:before="55"/>
              <w:ind w:left="115" w:right="0"/>
              <w:jc w:val="left"/>
              <w:rPr>
                <w:rFonts w:ascii="Calibri" w:hAnsi="Calibri" w:cs="Calibri" w:eastAsia="Calibri" w:hint="default"/>
                <w:sz w:val="21"/>
                <w:szCs w:val="21"/>
              </w:rPr>
            </w:pPr>
            <w:r>
              <w:rPr>
                <w:rFonts w:ascii="Calibri"/>
                <w:sz w:val="21"/>
              </w:rPr>
              <w:t>58.69</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54,00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0,000.</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00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30,69</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6,061.</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08</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right="17"/>
              <w:jc w:val="right"/>
              <w:rPr>
                <w:rFonts w:ascii="Calibri" w:hAnsi="Calibri" w:cs="Calibri" w:eastAsia="Calibri" w:hint="default"/>
                <w:sz w:val="21"/>
                <w:szCs w:val="21"/>
              </w:rPr>
            </w:pPr>
            <w:r>
              <w:rPr>
                <w:rFonts w:ascii="Calibri"/>
                <w:spacing w:val="-1"/>
                <w:sz w:val="21"/>
              </w:rPr>
              <w:t>5,133,</w:t>
            </w:r>
          </w:p>
          <w:p>
            <w:pPr>
              <w:pStyle w:val="TableParagraph"/>
              <w:spacing w:line="240" w:lineRule="auto" w:before="55"/>
              <w:ind w:right="18"/>
              <w:jc w:val="right"/>
              <w:rPr>
                <w:rFonts w:ascii="Calibri" w:hAnsi="Calibri" w:cs="Calibri" w:eastAsia="Calibri" w:hint="default"/>
                <w:sz w:val="21"/>
                <w:szCs w:val="21"/>
              </w:rPr>
            </w:pPr>
            <w:r>
              <w:rPr>
                <w:rFonts w:ascii="Calibri"/>
                <w:spacing w:val="-3"/>
                <w:sz w:val="21"/>
              </w:rPr>
              <w:t>972.1</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9</w:t>
            </w:r>
          </w:p>
        </w:tc>
        <w:tc>
          <w:tcPr>
            <w:tcW w:w="625"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46,20</w:t>
            </w:r>
          </w:p>
          <w:p>
            <w:pPr>
              <w:pStyle w:val="TableParagraph"/>
              <w:spacing w:line="240" w:lineRule="auto" w:before="55"/>
              <w:ind w:left="67" w:right="0"/>
              <w:jc w:val="left"/>
              <w:rPr>
                <w:rFonts w:ascii="Calibri" w:hAnsi="Calibri" w:cs="Calibri" w:eastAsia="Calibri" w:hint="default"/>
                <w:sz w:val="21"/>
                <w:szCs w:val="21"/>
              </w:rPr>
            </w:pPr>
            <w:r>
              <w:rPr>
                <w:rFonts w:ascii="Calibri"/>
                <w:sz w:val="21"/>
              </w:rPr>
              <w:t>5,749.</w:t>
            </w:r>
          </w:p>
          <w:p>
            <w:pPr>
              <w:pStyle w:val="TableParagraph"/>
              <w:spacing w:line="240" w:lineRule="auto" w:before="55"/>
              <w:ind w:left="384" w:right="0"/>
              <w:jc w:val="left"/>
              <w:rPr>
                <w:rFonts w:ascii="Calibri" w:hAnsi="Calibri" w:cs="Calibri" w:eastAsia="Calibri" w:hint="default"/>
                <w:sz w:val="21"/>
                <w:szCs w:val="21"/>
              </w:rPr>
            </w:pPr>
            <w:r>
              <w:rPr>
                <w:rFonts w:ascii="Calibri"/>
                <w:spacing w:val="-4"/>
                <w:sz w:val="21"/>
              </w:rPr>
              <w:t>72</w:t>
            </w:r>
            <w:r>
              <w:rPr>
                <w:rFonts w:ascii="Calibri"/>
                <w:sz w:val="21"/>
              </w:rPr>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136,0</w:t>
            </w:r>
          </w:p>
          <w:p>
            <w:pPr>
              <w:pStyle w:val="TableParagraph"/>
              <w:spacing w:line="240" w:lineRule="auto" w:before="55"/>
              <w:ind w:left="97" w:right="0"/>
              <w:jc w:val="center"/>
              <w:rPr>
                <w:rFonts w:ascii="Calibri" w:hAnsi="Calibri" w:cs="Calibri" w:eastAsia="Calibri" w:hint="default"/>
                <w:sz w:val="21"/>
                <w:szCs w:val="21"/>
              </w:rPr>
            </w:pPr>
            <w:r>
              <w:rPr>
                <w:rFonts w:ascii="Calibri"/>
                <w:sz w:val="21"/>
              </w:rPr>
              <w:t>35,78</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2.99</w:t>
            </w:r>
          </w:p>
        </w:tc>
      </w:tr>
      <w:tr>
        <w:trPr>
          <w:trHeight w:val="312" w:hRule="exact"/>
        </w:trPr>
        <w:tc>
          <w:tcPr>
            <w:tcW w:w="218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12"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635" w:type="dxa"/>
            <w:vMerge/>
            <w:tcBorders>
              <w:left w:val="single" w:sz="9"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5"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5"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317" w:hRule="exact"/>
        </w:trPr>
        <w:tc>
          <w:tcPr>
            <w:tcW w:w="2188" w:type="dxa"/>
            <w:tcBorders>
              <w:top w:val="nil" w:sz="6" w:space="0" w:color="auto"/>
              <w:left w:val="single" w:sz="4" w:space="0" w:color="000000"/>
              <w:bottom w:val="single" w:sz="4" w:space="0" w:color="000000"/>
              <w:right w:val="single" w:sz="4" w:space="0" w:color="000000"/>
            </w:tcBorders>
            <w:shd w:val="clear" w:color="auto" w:fill="DCDCDC"/>
          </w:tcPr>
          <w:p>
            <w:pPr/>
          </w:p>
        </w:tc>
        <w:tc>
          <w:tcPr>
            <w:tcW w:w="635" w:type="dxa"/>
            <w:vMerge/>
            <w:tcBorders>
              <w:left w:val="single" w:sz="9"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5"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5"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161" w:hRule="exact"/>
        </w:trPr>
        <w:tc>
          <w:tcPr>
            <w:tcW w:w="2188" w:type="dxa"/>
            <w:tcBorders>
              <w:top w:val="single" w:sz="4" w:space="0" w:color="000000"/>
              <w:left w:val="single" w:sz="4" w:space="0" w:color="000000"/>
              <w:bottom w:val="nil" w:sz="6" w:space="0" w:color="auto"/>
              <w:right w:val="single" w:sz="4" w:space="0" w:color="000000"/>
            </w:tcBorders>
            <w:shd w:val="clear" w:color="auto" w:fill="DCDCDC"/>
          </w:tcPr>
          <w:p>
            <w:pPr/>
          </w:p>
        </w:tc>
        <w:tc>
          <w:tcPr>
            <w:tcW w:w="635" w:type="dxa"/>
            <w:vMerge w:val="restart"/>
            <w:tcBorders>
              <w:top w:val="single" w:sz="4" w:space="0" w:color="000000"/>
              <w:left w:val="single" w:sz="9" w:space="0" w:color="DCDCDC"/>
              <w:right w:val="single" w:sz="4" w:space="0" w:color="000000"/>
            </w:tcBorders>
          </w:tcPr>
          <w:p>
            <w:pPr>
              <w:pStyle w:val="TableParagraph"/>
              <w:spacing w:line="240" w:lineRule="auto" w:before="28"/>
              <w:ind w:left="99" w:right="0"/>
              <w:jc w:val="center"/>
              <w:rPr>
                <w:rFonts w:ascii="Calibri" w:hAnsi="Calibri" w:cs="Calibri" w:eastAsia="Calibri" w:hint="default"/>
                <w:sz w:val="21"/>
                <w:szCs w:val="21"/>
              </w:rPr>
            </w:pPr>
            <w:r>
              <w:rPr>
                <w:rFonts w:ascii="Calibri"/>
                <w:sz w:val="21"/>
              </w:rPr>
              <w:t>108,0</w:t>
            </w:r>
          </w:p>
          <w:p>
            <w:pPr>
              <w:pStyle w:val="TableParagraph"/>
              <w:spacing w:line="240" w:lineRule="auto" w:before="55"/>
              <w:ind w:left="99" w:right="0"/>
              <w:jc w:val="center"/>
              <w:rPr>
                <w:rFonts w:ascii="Calibri" w:hAnsi="Calibri" w:cs="Calibri" w:eastAsia="Calibri" w:hint="default"/>
                <w:sz w:val="21"/>
                <w:szCs w:val="21"/>
              </w:rPr>
            </w:pPr>
            <w:r>
              <w:rPr>
                <w:rFonts w:ascii="Calibri"/>
                <w:sz w:val="21"/>
              </w:rPr>
              <w:t>00,00</w:t>
            </w:r>
          </w:p>
          <w:p>
            <w:pPr>
              <w:pStyle w:val="TableParagraph"/>
              <w:spacing w:line="240" w:lineRule="auto" w:before="55"/>
              <w:ind w:left="205" w:right="0"/>
              <w:jc w:val="center"/>
              <w:rPr>
                <w:rFonts w:ascii="Calibri" w:hAnsi="Calibri" w:cs="Calibri" w:eastAsia="Calibri" w:hint="default"/>
                <w:sz w:val="21"/>
                <w:szCs w:val="21"/>
              </w:rPr>
            </w:pPr>
            <w:r>
              <w:rPr>
                <w:rFonts w:ascii="Calibri"/>
                <w:sz w:val="21"/>
              </w:rPr>
              <w:t>0.00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29" w:right="0"/>
              <w:jc w:val="center"/>
              <w:rPr>
                <w:rFonts w:ascii="Calibri" w:hAnsi="Calibri" w:cs="Calibri" w:eastAsia="Calibri" w:hint="default"/>
                <w:sz w:val="21"/>
                <w:szCs w:val="21"/>
              </w:rPr>
            </w:pPr>
            <w:r>
              <w:rPr>
                <w:rFonts w:ascii="Calibri"/>
                <w:sz w:val="21"/>
              </w:rPr>
              <w:t>-108,0</w:t>
            </w:r>
          </w:p>
          <w:p>
            <w:pPr>
              <w:pStyle w:val="TableParagraph"/>
              <w:spacing w:line="240" w:lineRule="auto" w:before="55"/>
              <w:ind w:left="94" w:right="0"/>
              <w:jc w:val="center"/>
              <w:rPr>
                <w:rFonts w:ascii="Calibri" w:hAnsi="Calibri" w:cs="Calibri" w:eastAsia="Calibri" w:hint="default"/>
                <w:sz w:val="21"/>
                <w:szCs w:val="21"/>
              </w:rPr>
            </w:pPr>
            <w:r>
              <w:rPr>
                <w:rFonts w:ascii="Calibri"/>
                <w:sz w:val="21"/>
              </w:rPr>
              <w:t>00,00</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0.00</w:t>
            </w:r>
          </w:p>
        </w:tc>
        <w:tc>
          <w:tcPr>
            <w:tcW w:w="624" w:type="dxa"/>
            <w:vMerge w:val="restart"/>
            <w:tcBorders>
              <w:top w:val="single" w:sz="4" w:space="0" w:color="000000"/>
              <w:left w:val="single" w:sz="4" w:space="0" w:color="000000"/>
              <w:right w:val="single" w:sz="4" w:space="0" w:color="000000"/>
            </w:tcBorders>
          </w:tcPr>
          <w:p>
            <w:pPr/>
          </w:p>
        </w:tc>
        <w:tc>
          <w:tcPr>
            <w:tcW w:w="625"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5,942,</w:t>
            </w:r>
          </w:p>
          <w:p>
            <w:pPr>
              <w:pStyle w:val="TableParagraph"/>
              <w:spacing w:line="240" w:lineRule="auto" w:before="55"/>
              <w:ind w:right="18"/>
              <w:jc w:val="right"/>
              <w:rPr>
                <w:rFonts w:ascii="Calibri" w:hAnsi="Calibri" w:cs="Calibri" w:eastAsia="Calibri" w:hint="default"/>
                <w:sz w:val="21"/>
                <w:szCs w:val="21"/>
              </w:rPr>
            </w:pPr>
            <w:r>
              <w:rPr>
                <w:rFonts w:ascii="Calibri"/>
                <w:spacing w:val="-1"/>
                <w:sz w:val="21"/>
              </w:rPr>
              <w:t>433.8</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-4,356</w:t>
            </w:r>
          </w:p>
          <w:p>
            <w:pPr>
              <w:pStyle w:val="TableParagraph"/>
              <w:spacing w:line="240" w:lineRule="auto" w:before="55"/>
              <w:ind w:right="16"/>
              <w:jc w:val="right"/>
              <w:rPr>
                <w:rFonts w:ascii="Calibri" w:hAnsi="Calibri" w:cs="Calibri" w:eastAsia="Calibri" w:hint="default"/>
                <w:sz w:val="21"/>
                <w:szCs w:val="21"/>
              </w:rPr>
            </w:pPr>
            <w:r>
              <w:rPr>
                <w:rFonts w:ascii="Calibri"/>
                <w:spacing w:val="-1"/>
                <w:sz w:val="21"/>
              </w:rPr>
              <w:t>,613.1</w:t>
            </w:r>
            <w:r>
              <w:rPr>
                <w:rFonts w:ascii="Calibri"/>
                <w:sz w:val="21"/>
              </w:rPr>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7</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right="17"/>
              <w:jc w:val="right"/>
              <w:rPr>
                <w:rFonts w:ascii="Calibri" w:hAnsi="Calibri" w:cs="Calibri" w:eastAsia="Calibri" w:hint="default"/>
                <w:sz w:val="21"/>
                <w:szCs w:val="21"/>
              </w:rPr>
            </w:pPr>
            <w:r>
              <w:rPr>
                <w:rFonts w:ascii="Calibri"/>
                <w:spacing w:val="-1"/>
                <w:sz w:val="21"/>
              </w:rPr>
              <w:t>3,095,</w:t>
            </w:r>
          </w:p>
          <w:p>
            <w:pPr>
              <w:pStyle w:val="TableParagraph"/>
              <w:spacing w:line="240" w:lineRule="auto" w:before="55"/>
              <w:ind w:right="18"/>
              <w:jc w:val="right"/>
              <w:rPr>
                <w:rFonts w:ascii="Calibri" w:hAnsi="Calibri" w:cs="Calibri" w:eastAsia="Calibri" w:hint="default"/>
                <w:sz w:val="21"/>
                <w:szCs w:val="21"/>
              </w:rPr>
            </w:pPr>
            <w:r>
              <w:rPr>
                <w:rFonts w:ascii="Calibri"/>
                <w:spacing w:val="-2"/>
                <w:sz w:val="21"/>
              </w:rPr>
              <w:t>552.1</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6</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right="16"/>
              <w:jc w:val="right"/>
              <w:rPr>
                <w:rFonts w:ascii="Calibri" w:hAnsi="Calibri" w:cs="Calibri" w:eastAsia="Calibri" w:hint="default"/>
                <w:sz w:val="21"/>
                <w:szCs w:val="21"/>
              </w:rPr>
            </w:pPr>
            <w:r>
              <w:rPr>
                <w:rFonts w:ascii="Calibri"/>
                <w:spacing w:val="-1"/>
                <w:sz w:val="21"/>
              </w:rPr>
              <w:t>4,681,</w:t>
            </w:r>
          </w:p>
          <w:p>
            <w:pPr>
              <w:pStyle w:val="TableParagraph"/>
              <w:spacing w:line="240" w:lineRule="auto" w:before="55"/>
              <w:ind w:right="18"/>
              <w:jc w:val="right"/>
              <w:rPr>
                <w:rFonts w:ascii="Calibri" w:hAnsi="Calibri" w:cs="Calibri" w:eastAsia="Calibri" w:hint="default"/>
                <w:sz w:val="21"/>
                <w:szCs w:val="21"/>
              </w:rPr>
            </w:pPr>
            <w:r>
              <w:rPr>
                <w:rFonts w:ascii="Calibri"/>
                <w:spacing w:val="-3"/>
                <w:sz w:val="21"/>
              </w:rPr>
              <w:t>372.7</w:t>
            </w:r>
            <w:r>
              <w:rPr>
                <w:rFonts w:ascii="Calibri"/>
                <w:sz w:val="21"/>
              </w:rPr>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9</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18,00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0,000.</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00</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813,3</w:t>
            </w:r>
          </w:p>
          <w:p>
            <w:pPr>
              <w:pStyle w:val="TableParagraph"/>
              <w:spacing w:line="240" w:lineRule="auto" w:before="55"/>
              <w:ind w:left="99" w:right="0"/>
              <w:jc w:val="center"/>
              <w:rPr>
                <w:rFonts w:ascii="Calibri" w:hAnsi="Calibri" w:cs="Calibri" w:eastAsia="Calibri" w:hint="default"/>
                <w:sz w:val="21"/>
                <w:szCs w:val="21"/>
              </w:rPr>
            </w:pPr>
            <w:r>
              <w:rPr>
                <w:rFonts w:ascii="Calibri"/>
                <w:sz w:val="21"/>
              </w:rPr>
              <w:t>66,55</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5.25</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right="17"/>
              <w:jc w:val="right"/>
              <w:rPr>
                <w:rFonts w:ascii="Calibri" w:hAnsi="Calibri" w:cs="Calibri" w:eastAsia="Calibri" w:hint="default"/>
                <w:sz w:val="21"/>
                <w:szCs w:val="21"/>
              </w:rPr>
            </w:pPr>
            <w:r>
              <w:rPr>
                <w:rFonts w:ascii="Calibri"/>
                <w:spacing w:val="-1"/>
                <w:sz w:val="21"/>
              </w:rPr>
              <w:t>6,325,</w:t>
            </w:r>
          </w:p>
          <w:p>
            <w:pPr>
              <w:pStyle w:val="TableParagraph"/>
              <w:spacing w:line="240" w:lineRule="auto" w:before="55"/>
              <w:ind w:right="16"/>
              <w:jc w:val="right"/>
              <w:rPr>
                <w:rFonts w:ascii="Calibri" w:hAnsi="Calibri" w:cs="Calibri" w:eastAsia="Calibri" w:hint="default"/>
                <w:sz w:val="21"/>
                <w:szCs w:val="21"/>
              </w:rPr>
            </w:pPr>
            <w:r>
              <w:rPr>
                <w:rFonts w:ascii="Calibri"/>
                <w:spacing w:val="-1"/>
                <w:sz w:val="21"/>
              </w:rPr>
              <w:t>093.7</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625"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7" w:right="0"/>
              <w:jc w:val="left"/>
              <w:rPr>
                <w:rFonts w:ascii="Calibri" w:hAnsi="Calibri" w:cs="Calibri" w:eastAsia="Calibri" w:hint="default"/>
                <w:sz w:val="21"/>
                <w:szCs w:val="21"/>
              </w:rPr>
            </w:pPr>
            <w:r>
              <w:rPr>
                <w:rFonts w:ascii="Calibri"/>
                <w:sz w:val="21"/>
              </w:rPr>
              <w:t>41,52</w:t>
            </w:r>
          </w:p>
          <w:p>
            <w:pPr>
              <w:pStyle w:val="TableParagraph"/>
              <w:spacing w:line="240" w:lineRule="auto" w:before="55"/>
              <w:ind w:left="64" w:right="0"/>
              <w:jc w:val="left"/>
              <w:rPr>
                <w:rFonts w:ascii="Calibri" w:hAnsi="Calibri" w:cs="Calibri" w:eastAsia="Calibri" w:hint="default"/>
                <w:sz w:val="21"/>
                <w:szCs w:val="21"/>
              </w:rPr>
            </w:pPr>
            <w:r>
              <w:rPr>
                <w:rFonts w:ascii="Calibri"/>
                <w:sz w:val="21"/>
              </w:rPr>
              <w:t>3,926.</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75</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97" w:right="0"/>
              <w:jc w:val="center"/>
              <w:rPr>
                <w:rFonts w:ascii="Calibri" w:hAnsi="Calibri" w:cs="Calibri" w:eastAsia="Calibri" w:hint="default"/>
                <w:sz w:val="21"/>
                <w:szCs w:val="21"/>
              </w:rPr>
            </w:pPr>
            <w:r>
              <w:rPr>
                <w:rFonts w:ascii="Calibri"/>
                <w:sz w:val="21"/>
              </w:rPr>
              <w:t>879,2</w:t>
            </w:r>
          </w:p>
          <w:p>
            <w:pPr>
              <w:pStyle w:val="TableParagraph"/>
              <w:spacing w:line="240" w:lineRule="auto" w:before="55"/>
              <w:ind w:left="99" w:right="0"/>
              <w:jc w:val="center"/>
              <w:rPr>
                <w:rFonts w:ascii="Calibri" w:hAnsi="Calibri" w:cs="Calibri" w:eastAsia="Calibri" w:hint="default"/>
                <w:sz w:val="21"/>
                <w:szCs w:val="21"/>
              </w:rPr>
            </w:pPr>
            <w:r>
              <w:rPr>
                <w:rFonts w:ascii="Calibri"/>
                <w:sz w:val="21"/>
              </w:rPr>
              <w:t>15,57</w:t>
            </w:r>
          </w:p>
          <w:p>
            <w:pPr>
              <w:pStyle w:val="TableParagraph"/>
              <w:spacing w:line="240" w:lineRule="auto" w:before="55"/>
              <w:ind w:left="202" w:right="0"/>
              <w:jc w:val="center"/>
              <w:rPr>
                <w:rFonts w:ascii="Calibri" w:hAnsi="Calibri" w:cs="Calibri" w:eastAsia="Calibri" w:hint="default"/>
                <w:sz w:val="21"/>
                <w:szCs w:val="21"/>
              </w:rPr>
            </w:pPr>
            <w:r>
              <w:rPr>
                <w:rFonts w:ascii="Calibri"/>
                <w:sz w:val="21"/>
              </w:rPr>
              <w:t>5.70</w:t>
            </w:r>
          </w:p>
        </w:tc>
      </w:tr>
      <w:tr>
        <w:trPr>
          <w:trHeight w:val="624" w:hRule="exact"/>
        </w:trPr>
        <w:tc>
          <w:tcPr>
            <w:tcW w:w="218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12" w:right="0"/>
              <w:jc w:val="left"/>
              <w:rPr>
                <w:rFonts w:ascii="宋体" w:hAnsi="宋体" w:cs="宋体" w:eastAsia="宋体" w:hint="default"/>
                <w:sz w:val="21"/>
                <w:szCs w:val="21"/>
              </w:rPr>
            </w:pPr>
            <w:r>
              <w:rPr>
                <w:rFonts w:ascii="宋体" w:hAnsi="宋体" w:cs="宋体" w:eastAsia="宋体" w:hint="default"/>
                <w:sz w:val="21"/>
                <w:szCs w:val="21"/>
              </w:rPr>
              <w:t>三、本年增减变动金额</w:t>
            </w:r>
          </w:p>
          <w:p>
            <w:pPr>
              <w:pStyle w:val="TableParagraph"/>
              <w:spacing w:line="240" w:lineRule="auto" w:before="37"/>
              <w:ind w:left="12" w:right="0"/>
              <w:jc w:val="left"/>
              <w:rPr>
                <w:rFonts w:ascii="宋体" w:hAnsi="宋体" w:cs="宋体" w:eastAsia="宋体" w:hint="default"/>
                <w:sz w:val="21"/>
                <w:szCs w:val="21"/>
              </w:rPr>
            </w:pPr>
            <w:r>
              <w:rPr>
                <w:rFonts w:ascii="宋体" w:hAnsi="宋体" w:cs="宋体" w:eastAsia="宋体" w:hint="default"/>
                <w:spacing w:val="-2"/>
                <w:sz w:val="21"/>
                <w:szCs w:val="21"/>
              </w:rPr>
              <w:t>（减少以“</w:t>
            </w:r>
            <w:r>
              <w:rPr>
                <w:rFonts w:ascii="Calibri" w:hAnsi="Calibri" w:cs="Calibri" w:eastAsia="Calibri" w:hint="default"/>
                <w:spacing w:val="-2"/>
                <w:sz w:val="21"/>
                <w:szCs w:val="21"/>
              </w:rPr>
              <w:t>-</w:t>
            </w:r>
            <w:r>
              <w:rPr>
                <w:rFonts w:ascii="宋体" w:hAnsi="宋体" w:cs="宋体" w:eastAsia="宋体" w:hint="default"/>
                <w:spacing w:val="-2"/>
                <w:sz w:val="21"/>
                <w:szCs w:val="21"/>
              </w:rPr>
              <w:t>”号填列）</w:t>
            </w:r>
          </w:p>
        </w:tc>
        <w:tc>
          <w:tcPr>
            <w:tcW w:w="635" w:type="dxa"/>
            <w:vMerge/>
            <w:tcBorders>
              <w:left w:val="single" w:sz="9"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5"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5"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161" w:hRule="exact"/>
        </w:trPr>
        <w:tc>
          <w:tcPr>
            <w:tcW w:w="2188" w:type="dxa"/>
            <w:tcBorders>
              <w:top w:val="nil" w:sz="6" w:space="0" w:color="auto"/>
              <w:left w:val="single" w:sz="4" w:space="0" w:color="000000"/>
              <w:bottom w:val="single" w:sz="4" w:space="0" w:color="000000"/>
              <w:right w:val="single" w:sz="4" w:space="0" w:color="000000"/>
            </w:tcBorders>
            <w:shd w:val="clear" w:color="auto" w:fill="DCDCDC"/>
          </w:tcPr>
          <w:p>
            <w:pPr/>
          </w:p>
        </w:tc>
        <w:tc>
          <w:tcPr>
            <w:tcW w:w="635" w:type="dxa"/>
            <w:vMerge/>
            <w:tcBorders>
              <w:left w:val="single" w:sz="9"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5"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5"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317" w:hRule="exact"/>
        </w:trPr>
        <w:tc>
          <w:tcPr>
            <w:tcW w:w="2188" w:type="dxa"/>
            <w:tcBorders>
              <w:top w:val="single" w:sz="4" w:space="0" w:color="000000"/>
              <w:left w:val="single" w:sz="4" w:space="0" w:color="000000"/>
              <w:bottom w:val="nil" w:sz="6" w:space="0" w:color="auto"/>
              <w:right w:val="single" w:sz="4" w:space="0" w:color="000000"/>
            </w:tcBorders>
            <w:shd w:val="clear" w:color="auto" w:fill="DCDCDC"/>
          </w:tcPr>
          <w:p>
            <w:pPr/>
          </w:p>
        </w:tc>
        <w:tc>
          <w:tcPr>
            <w:tcW w:w="635" w:type="dxa"/>
            <w:vMerge w:val="restart"/>
            <w:tcBorders>
              <w:top w:val="single" w:sz="4" w:space="0" w:color="000000"/>
              <w:left w:val="single" w:sz="9" w:space="0" w:color="DCDCDC"/>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5"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59,18</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5,820.</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63</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39" w:right="0"/>
              <w:jc w:val="center"/>
              <w:rPr>
                <w:rFonts w:ascii="Calibri" w:hAnsi="Calibri" w:cs="Calibri" w:eastAsia="Calibri" w:hint="default"/>
                <w:sz w:val="21"/>
                <w:szCs w:val="21"/>
              </w:rPr>
            </w:pPr>
            <w:r>
              <w:rPr>
                <w:rFonts w:ascii="Calibri"/>
                <w:sz w:val="21"/>
              </w:rPr>
              <w:t>-54,44</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7.84</w:t>
            </w: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59,13</w:t>
            </w:r>
          </w:p>
          <w:p>
            <w:pPr>
              <w:pStyle w:val="TableParagraph"/>
              <w:spacing w:line="240" w:lineRule="auto" w:before="55"/>
              <w:ind w:left="69" w:right="0"/>
              <w:jc w:val="left"/>
              <w:rPr>
                <w:rFonts w:ascii="Calibri" w:hAnsi="Calibri" w:cs="Calibri" w:eastAsia="Calibri" w:hint="default"/>
                <w:sz w:val="21"/>
                <w:szCs w:val="21"/>
              </w:rPr>
            </w:pPr>
            <w:r>
              <w:rPr>
                <w:rFonts w:ascii="Calibri"/>
                <w:sz w:val="21"/>
              </w:rPr>
              <w:t>1,372.</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79</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5"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63,25</w:t>
            </w:r>
          </w:p>
          <w:p>
            <w:pPr>
              <w:pStyle w:val="TableParagraph"/>
              <w:spacing w:line="240" w:lineRule="auto" w:before="55"/>
              <w:ind w:left="67" w:right="0"/>
              <w:jc w:val="left"/>
              <w:rPr>
                <w:rFonts w:ascii="Calibri" w:hAnsi="Calibri" w:cs="Calibri" w:eastAsia="Calibri" w:hint="default"/>
                <w:sz w:val="21"/>
                <w:szCs w:val="21"/>
              </w:rPr>
            </w:pPr>
            <w:r>
              <w:rPr>
                <w:rFonts w:ascii="Calibri"/>
                <w:sz w:val="21"/>
              </w:rPr>
              <w:t>0,937.</w:t>
            </w:r>
          </w:p>
          <w:p>
            <w:pPr>
              <w:pStyle w:val="TableParagraph"/>
              <w:spacing w:line="240" w:lineRule="auto" w:before="55"/>
              <w:ind w:left="381" w:right="0"/>
              <w:jc w:val="left"/>
              <w:rPr>
                <w:rFonts w:ascii="Calibri" w:hAnsi="Calibri" w:cs="Calibri" w:eastAsia="Calibri" w:hint="default"/>
                <w:sz w:val="21"/>
                <w:szCs w:val="21"/>
              </w:rPr>
            </w:pPr>
            <w:r>
              <w:rPr>
                <w:rFonts w:ascii="Calibri"/>
                <w:sz w:val="21"/>
              </w:rPr>
              <w:t>02</w:t>
            </w: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
        </w:tc>
        <w:tc>
          <w:tcPr>
            <w:tcW w:w="624" w:type="dxa"/>
            <w:vMerge w:val="restart"/>
            <w:tcBorders>
              <w:top w:val="single" w:sz="4" w:space="0" w:color="000000"/>
              <w:left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63,25</w:t>
            </w:r>
          </w:p>
          <w:p>
            <w:pPr>
              <w:pStyle w:val="TableParagraph"/>
              <w:spacing w:line="240" w:lineRule="auto" w:before="55"/>
              <w:ind w:left="67" w:right="0"/>
              <w:jc w:val="left"/>
              <w:rPr>
                <w:rFonts w:ascii="Calibri" w:hAnsi="Calibri" w:cs="Calibri" w:eastAsia="Calibri" w:hint="default"/>
                <w:sz w:val="21"/>
                <w:szCs w:val="21"/>
              </w:rPr>
            </w:pPr>
            <w:r>
              <w:rPr>
                <w:rFonts w:ascii="Calibri"/>
                <w:sz w:val="21"/>
              </w:rPr>
              <w:t>0,937.</w:t>
            </w:r>
          </w:p>
          <w:p>
            <w:pPr>
              <w:pStyle w:val="TableParagraph"/>
              <w:spacing w:line="240" w:lineRule="auto" w:before="55"/>
              <w:ind w:left="381" w:right="0"/>
              <w:jc w:val="left"/>
              <w:rPr>
                <w:rFonts w:ascii="Calibri" w:hAnsi="Calibri" w:cs="Calibri" w:eastAsia="Calibri" w:hint="default"/>
                <w:sz w:val="21"/>
                <w:szCs w:val="21"/>
              </w:rPr>
            </w:pPr>
            <w:r>
              <w:rPr>
                <w:rFonts w:ascii="Calibri"/>
                <w:sz w:val="21"/>
              </w:rPr>
              <w:t>02</w:t>
            </w:r>
          </w:p>
        </w:tc>
      </w:tr>
      <w:tr>
        <w:trPr>
          <w:trHeight w:val="312" w:hRule="exact"/>
        </w:trPr>
        <w:tc>
          <w:tcPr>
            <w:tcW w:w="2188"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12"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635" w:type="dxa"/>
            <w:vMerge/>
            <w:tcBorders>
              <w:left w:val="single" w:sz="9" w:space="0" w:color="DCDCDC"/>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5"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5"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c>
          <w:tcPr>
            <w:tcW w:w="624" w:type="dxa"/>
            <w:vMerge/>
            <w:tcBorders>
              <w:left w:val="single" w:sz="4" w:space="0" w:color="000000"/>
              <w:right w:val="single" w:sz="4" w:space="0" w:color="000000"/>
            </w:tcBorders>
          </w:tcPr>
          <w:p>
            <w:pPr/>
          </w:p>
        </w:tc>
      </w:tr>
      <w:tr>
        <w:trPr>
          <w:trHeight w:val="317" w:hRule="exact"/>
        </w:trPr>
        <w:tc>
          <w:tcPr>
            <w:tcW w:w="2188" w:type="dxa"/>
            <w:tcBorders>
              <w:top w:val="nil" w:sz="6" w:space="0" w:color="auto"/>
              <w:left w:val="single" w:sz="4" w:space="0" w:color="000000"/>
              <w:bottom w:val="single" w:sz="4" w:space="0" w:color="000000"/>
              <w:right w:val="single" w:sz="4" w:space="0" w:color="000000"/>
            </w:tcBorders>
            <w:shd w:val="clear" w:color="auto" w:fill="DCDCDC"/>
          </w:tcPr>
          <w:p>
            <w:pPr/>
          </w:p>
        </w:tc>
        <w:tc>
          <w:tcPr>
            <w:tcW w:w="635" w:type="dxa"/>
            <w:vMerge/>
            <w:tcBorders>
              <w:left w:val="single" w:sz="9" w:space="0" w:color="DCDCDC"/>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5"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5"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c>
          <w:tcPr>
            <w:tcW w:w="624" w:type="dxa"/>
            <w:vMerge/>
            <w:tcBorders>
              <w:left w:val="single" w:sz="4" w:space="0" w:color="000000"/>
              <w:bottom w:val="single" w:sz="4" w:space="0" w:color="000000"/>
              <w:right w:val="single" w:sz="4" w:space="0" w:color="000000"/>
            </w:tcBorders>
          </w:tcPr>
          <w:p>
            <w:pPr/>
          </w:p>
        </w:tc>
      </w:tr>
      <w:tr>
        <w:trPr>
          <w:trHeight w:val="324" w:hRule="exact"/>
        </w:trPr>
        <w:tc>
          <w:tcPr>
            <w:tcW w:w="21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12" w:right="0"/>
              <w:jc w:val="left"/>
              <w:rPr>
                <w:rFonts w:ascii="宋体" w:hAnsi="宋体" w:cs="宋体" w:eastAsia="宋体" w:hint="default"/>
                <w:sz w:val="21"/>
                <w:szCs w:val="21"/>
              </w:rPr>
            </w:pPr>
            <w:r>
              <w:rPr>
                <w:rFonts w:ascii="宋体" w:hAnsi="宋体" w:cs="宋体" w:eastAsia="宋体" w:hint="default"/>
                <w:sz w:val="21"/>
                <w:szCs w:val="21"/>
              </w:rPr>
              <w:t>（二）其他综合收益</w:t>
            </w:r>
          </w:p>
        </w:tc>
        <w:tc>
          <w:tcPr>
            <w:tcW w:w="635" w:type="dxa"/>
            <w:tcBorders>
              <w:top w:val="single" w:sz="4" w:space="0" w:color="000000"/>
              <w:left w:val="single" w:sz="9"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188"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2" w:right="0"/>
              <w:jc w:val="left"/>
              <w:rPr>
                <w:rFonts w:ascii="宋体" w:hAnsi="宋体" w:cs="宋体" w:eastAsia="宋体" w:hint="default"/>
                <w:sz w:val="21"/>
                <w:szCs w:val="21"/>
              </w:rPr>
            </w:pPr>
            <w:r>
              <w:rPr>
                <w:rFonts w:ascii="宋体" w:hAnsi="宋体" w:cs="宋体" w:eastAsia="宋体" w:hint="default"/>
                <w:sz w:val="21"/>
                <w:szCs w:val="21"/>
              </w:rPr>
              <w:t>上述（一）和（二）小</w:t>
            </w:r>
          </w:p>
        </w:tc>
        <w:tc>
          <w:tcPr>
            <w:tcW w:w="635" w:type="dxa"/>
            <w:tcBorders>
              <w:top w:val="single" w:sz="4" w:space="0" w:color="000000"/>
              <w:left w:val="single" w:sz="9" w:space="0" w:color="DCDCDC"/>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59,18</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5" w:right="0"/>
              <w:jc w:val="left"/>
              <w:rPr>
                <w:rFonts w:ascii="Calibri" w:hAnsi="Calibri" w:cs="Calibri" w:eastAsia="Calibri" w:hint="default"/>
                <w:sz w:val="21"/>
                <w:szCs w:val="21"/>
              </w:rPr>
            </w:pPr>
            <w:r>
              <w:rPr>
                <w:rFonts w:ascii="Calibri"/>
                <w:sz w:val="21"/>
              </w:rPr>
              <w:t>-54,44</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59,13</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63,25</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63,25</w:t>
            </w:r>
          </w:p>
        </w:tc>
      </w:tr>
    </w:tbl>
    <w:p>
      <w:pPr>
        <w:spacing w:after="0" w:line="240" w:lineRule="auto"/>
        <w:jc w:val="left"/>
        <w:rPr>
          <w:rFonts w:ascii="Calibri" w:hAnsi="Calibri" w:cs="Calibri" w:eastAsia="Calibri" w:hint="default"/>
          <w:sz w:val="21"/>
          <w:szCs w:val="21"/>
        </w:rPr>
        <w:sectPr>
          <w:headerReference w:type="default" r:id="rId90"/>
          <w:footerReference w:type="default" r:id="rId91"/>
          <w:pgSz w:w="16840" w:h="11910" w:orient="landscape"/>
          <w:pgMar w:header="852" w:footer="1195" w:top="1480" w:bottom="1380" w:left="980" w:right="900"/>
          <w:pgNumType w:start="91"/>
        </w:sectPr>
      </w:pPr>
    </w:p>
    <w:tbl>
      <w:tblPr>
        <w:tblW w:w="0" w:type="auto"/>
        <w:jc w:val="left"/>
        <w:tblInd w:w="109" w:type="dxa"/>
        <w:tblLayout w:type="fixed"/>
        <w:tblCellMar>
          <w:top w:w="0" w:type="dxa"/>
          <w:left w:w="0" w:type="dxa"/>
          <w:bottom w:w="0" w:type="dxa"/>
          <w:right w:w="0" w:type="dxa"/>
        </w:tblCellMar>
        <w:tblLook w:val="01E0"/>
      </w:tblPr>
      <w:tblGrid>
        <w:gridCol w:w="2210"/>
        <w:gridCol w:w="624"/>
        <w:gridCol w:w="624"/>
        <w:gridCol w:w="624"/>
        <w:gridCol w:w="625"/>
        <w:gridCol w:w="624"/>
        <w:gridCol w:w="624"/>
        <w:gridCol w:w="624"/>
        <w:gridCol w:w="624"/>
        <w:gridCol w:w="624"/>
        <w:gridCol w:w="624"/>
        <w:gridCol w:w="624"/>
        <w:gridCol w:w="624"/>
        <w:gridCol w:w="624"/>
        <w:gridCol w:w="624"/>
        <w:gridCol w:w="624"/>
        <w:gridCol w:w="625"/>
        <w:gridCol w:w="624"/>
        <w:gridCol w:w="624"/>
        <w:gridCol w:w="624"/>
        <w:gridCol w:w="624"/>
      </w:tblGrid>
      <w:tr>
        <w:trPr>
          <w:trHeight w:val="648" w:hRule="exact"/>
        </w:trPr>
        <w:tc>
          <w:tcPr>
            <w:tcW w:w="2210" w:type="dxa"/>
            <w:tcBorders>
              <w:top w:val="single" w:sz="6"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w w:val="100"/>
                <w:sz w:val="21"/>
                <w:szCs w:val="21"/>
              </w:rPr>
              <w:t>计</w:t>
            </w: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5"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0"/>
              <w:ind w:left="62" w:right="0"/>
              <w:jc w:val="left"/>
              <w:rPr>
                <w:rFonts w:ascii="Calibri" w:hAnsi="Calibri" w:cs="Calibri" w:eastAsia="Calibri" w:hint="default"/>
                <w:sz w:val="21"/>
                <w:szCs w:val="21"/>
              </w:rPr>
            </w:pPr>
            <w:r>
              <w:rPr>
                <w:rFonts w:ascii="Calibri"/>
                <w:sz w:val="21"/>
              </w:rPr>
              <w:t>5,820.</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63</w:t>
            </w: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0"/>
              <w:ind w:left="220" w:right="0"/>
              <w:jc w:val="left"/>
              <w:rPr>
                <w:rFonts w:ascii="Calibri" w:hAnsi="Calibri" w:cs="Calibri" w:eastAsia="Calibri" w:hint="default"/>
                <w:sz w:val="21"/>
                <w:szCs w:val="21"/>
              </w:rPr>
            </w:pPr>
            <w:r>
              <w:rPr>
                <w:rFonts w:ascii="Calibri"/>
                <w:sz w:val="21"/>
              </w:rPr>
              <w:t>7.84</w:t>
            </w:r>
          </w:p>
        </w:tc>
        <w:tc>
          <w:tcPr>
            <w:tcW w:w="62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0"/>
              <w:ind w:left="69" w:right="0"/>
              <w:jc w:val="left"/>
              <w:rPr>
                <w:rFonts w:ascii="Calibri" w:hAnsi="Calibri" w:cs="Calibri" w:eastAsia="Calibri" w:hint="default"/>
                <w:sz w:val="21"/>
                <w:szCs w:val="21"/>
              </w:rPr>
            </w:pPr>
            <w:r>
              <w:rPr>
                <w:rFonts w:ascii="Calibri"/>
                <w:sz w:val="21"/>
              </w:rPr>
              <w:t>1,372.</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79</w:t>
            </w: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5"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0"/>
              <w:ind w:left="67" w:right="0"/>
              <w:jc w:val="left"/>
              <w:rPr>
                <w:rFonts w:ascii="Calibri" w:hAnsi="Calibri" w:cs="Calibri" w:eastAsia="Calibri" w:hint="default"/>
                <w:sz w:val="21"/>
                <w:szCs w:val="21"/>
              </w:rPr>
            </w:pPr>
            <w:r>
              <w:rPr>
                <w:rFonts w:ascii="Calibri"/>
                <w:sz w:val="21"/>
              </w:rPr>
              <w:t>0,937.</w:t>
            </w:r>
          </w:p>
          <w:p>
            <w:pPr>
              <w:pStyle w:val="TableParagraph"/>
              <w:spacing w:line="240" w:lineRule="auto" w:before="55"/>
              <w:ind w:left="381" w:right="0"/>
              <w:jc w:val="left"/>
              <w:rPr>
                <w:rFonts w:ascii="Calibri" w:hAnsi="Calibri" w:cs="Calibri" w:eastAsia="Calibri" w:hint="default"/>
                <w:sz w:val="21"/>
                <w:szCs w:val="21"/>
              </w:rPr>
            </w:pPr>
            <w:r>
              <w:rPr>
                <w:rFonts w:ascii="Calibri"/>
                <w:sz w:val="21"/>
              </w:rPr>
              <w:t>02</w:t>
            </w: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0"/>
              <w:ind w:left="67" w:right="0"/>
              <w:jc w:val="left"/>
              <w:rPr>
                <w:rFonts w:ascii="Calibri" w:hAnsi="Calibri" w:cs="Calibri" w:eastAsia="Calibri" w:hint="default"/>
                <w:sz w:val="21"/>
                <w:szCs w:val="21"/>
              </w:rPr>
            </w:pPr>
            <w:r>
              <w:rPr>
                <w:rFonts w:ascii="Calibri"/>
                <w:sz w:val="21"/>
              </w:rPr>
              <w:t>0,937.</w:t>
            </w:r>
          </w:p>
          <w:p>
            <w:pPr>
              <w:pStyle w:val="TableParagraph"/>
              <w:spacing w:line="240" w:lineRule="auto" w:before="55"/>
              <w:ind w:left="381" w:right="0"/>
              <w:jc w:val="left"/>
              <w:rPr>
                <w:rFonts w:ascii="Calibri" w:hAnsi="Calibri" w:cs="Calibri" w:eastAsia="Calibri" w:hint="default"/>
                <w:sz w:val="21"/>
                <w:szCs w:val="21"/>
              </w:rPr>
            </w:pPr>
            <w:r>
              <w:rPr>
                <w:rFonts w:ascii="Calibri"/>
                <w:sz w:val="21"/>
              </w:rPr>
              <w:t>02</w:t>
            </w:r>
          </w:p>
        </w:tc>
      </w:tr>
      <w:tr>
        <w:trPr>
          <w:trHeight w:val="94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43"/>
              <w:ind w:left="22" w:right="72"/>
              <w:jc w:val="left"/>
              <w:rPr>
                <w:rFonts w:ascii="宋体" w:hAnsi="宋体" w:cs="宋体" w:eastAsia="宋体" w:hint="default"/>
                <w:sz w:val="21"/>
                <w:szCs w:val="21"/>
              </w:rPr>
            </w:pPr>
            <w:r>
              <w:rPr>
                <w:rFonts w:ascii="宋体" w:hAnsi="宋体" w:cs="宋体" w:eastAsia="宋体" w:hint="default"/>
                <w:spacing w:val="-2"/>
                <w:sz w:val="21"/>
                <w:szCs w:val="21"/>
              </w:rPr>
              <w:t>（三）所有者投入和减</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少资本</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Calibri" w:hAnsi="Calibri" w:cs="Calibri" w:eastAsia="Calibri" w:hint="default"/>
                <w:sz w:val="21"/>
                <w:szCs w:val="21"/>
              </w:rPr>
            </w:pPr>
            <w:r>
              <w:rPr>
                <w:rFonts w:ascii="Calibri"/>
                <w:spacing w:val="-1"/>
                <w:sz w:val="21"/>
              </w:rPr>
              <w:t>3,150,</w:t>
            </w:r>
          </w:p>
          <w:p>
            <w:pPr>
              <w:pStyle w:val="TableParagraph"/>
              <w:spacing w:line="240" w:lineRule="auto" w:before="55"/>
              <w:ind w:right="18"/>
              <w:jc w:val="right"/>
              <w:rPr>
                <w:rFonts w:ascii="Calibri" w:hAnsi="Calibri" w:cs="Calibri" w:eastAsia="Calibri" w:hint="default"/>
                <w:sz w:val="21"/>
                <w:szCs w:val="21"/>
              </w:rPr>
            </w:pPr>
            <w:r>
              <w:rPr>
                <w:rFonts w:ascii="Calibri"/>
                <w:spacing w:val="-1"/>
                <w:sz w:val="21"/>
              </w:rPr>
              <w:t>000.0</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3,150,</w:t>
            </w:r>
          </w:p>
          <w:p>
            <w:pPr>
              <w:pStyle w:val="TableParagraph"/>
              <w:spacing w:line="240" w:lineRule="auto" w:before="55"/>
              <w:ind w:right="19"/>
              <w:jc w:val="right"/>
              <w:rPr>
                <w:rFonts w:ascii="Calibri" w:hAnsi="Calibri" w:cs="Calibri" w:eastAsia="Calibri" w:hint="default"/>
                <w:sz w:val="21"/>
                <w:szCs w:val="21"/>
              </w:rPr>
            </w:pPr>
            <w:r>
              <w:rPr>
                <w:rFonts w:ascii="Calibri"/>
                <w:spacing w:val="-1"/>
                <w:sz w:val="21"/>
              </w:rPr>
              <w:t>000.0</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18,00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0,000.</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813,3</w:t>
            </w:r>
          </w:p>
          <w:p>
            <w:pPr>
              <w:pStyle w:val="TableParagraph"/>
              <w:spacing w:line="240" w:lineRule="auto" w:before="55"/>
              <w:ind w:left="99" w:right="0"/>
              <w:jc w:val="center"/>
              <w:rPr>
                <w:rFonts w:ascii="Calibri" w:hAnsi="Calibri" w:cs="Calibri" w:eastAsia="Calibri" w:hint="default"/>
                <w:sz w:val="21"/>
                <w:szCs w:val="21"/>
              </w:rPr>
            </w:pPr>
            <w:r>
              <w:rPr>
                <w:rFonts w:ascii="Calibri"/>
                <w:sz w:val="21"/>
              </w:rPr>
              <w:t>66,55</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5.25</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831,3</w:t>
            </w:r>
          </w:p>
          <w:p>
            <w:pPr>
              <w:pStyle w:val="TableParagraph"/>
              <w:spacing w:line="240" w:lineRule="auto" w:before="55"/>
              <w:ind w:left="99" w:right="0"/>
              <w:jc w:val="center"/>
              <w:rPr>
                <w:rFonts w:ascii="Calibri" w:hAnsi="Calibri" w:cs="Calibri" w:eastAsia="Calibri" w:hint="default"/>
                <w:sz w:val="21"/>
                <w:szCs w:val="21"/>
              </w:rPr>
            </w:pPr>
            <w:r>
              <w:rPr>
                <w:rFonts w:ascii="Calibri"/>
                <w:sz w:val="21"/>
              </w:rPr>
              <w:t>66,55</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5.25</w:t>
            </w:r>
          </w:p>
        </w:tc>
      </w:tr>
      <w:tr>
        <w:trPr>
          <w:trHeight w:val="94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9"/>
              <w:jc w:val="right"/>
              <w:rPr>
                <w:rFonts w:ascii="宋体" w:hAnsi="宋体" w:cs="宋体" w:eastAsia="宋体" w:hint="default"/>
                <w:sz w:val="21"/>
                <w:szCs w:val="21"/>
              </w:rPr>
            </w:pPr>
            <w:r>
              <w:rPr>
                <w:rFonts w:ascii="Calibri" w:hAnsi="Calibri" w:cs="Calibri" w:eastAsia="Calibri" w:hint="default"/>
                <w:spacing w:val="-8"/>
                <w:sz w:val="21"/>
                <w:szCs w:val="21"/>
              </w:rPr>
              <w:t>1</w:t>
            </w:r>
            <w:r>
              <w:rPr>
                <w:rFonts w:ascii="宋体" w:hAnsi="宋体" w:cs="宋体" w:eastAsia="宋体" w:hint="default"/>
                <w:spacing w:val="-8"/>
                <w:sz w:val="21"/>
                <w:szCs w:val="21"/>
              </w:rPr>
              <w:t>．所有者投入资本</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Calibri" w:hAnsi="Calibri" w:cs="Calibri" w:eastAsia="Calibri" w:hint="default"/>
                <w:sz w:val="21"/>
                <w:szCs w:val="21"/>
              </w:rPr>
            </w:pPr>
            <w:r>
              <w:rPr>
                <w:rFonts w:ascii="Calibri"/>
                <w:spacing w:val="-1"/>
                <w:sz w:val="21"/>
              </w:rPr>
              <w:t>3,150,</w:t>
            </w:r>
          </w:p>
          <w:p>
            <w:pPr>
              <w:pStyle w:val="TableParagraph"/>
              <w:spacing w:line="240" w:lineRule="auto" w:before="55"/>
              <w:ind w:right="18"/>
              <w:jc w:val="right"/>
              <w:rPr>
                <w:rFonts w:ascii="Calibri" w:hAnsi="Calibri" w:cs="Calibri" w:eastAsia="Calibri" w:hint="default"/>
                <w:sz w:val="21"/>
                <w:szCs w:val="21"/>
              </w:rPr>
            </w:pPr>
            <w:r>
              <w:rPr>
                <w:rFonts w:ascii="Calibri"/>
                <w:spacing w:val="-1"/>
                <w:sz w:val="21"/>
              </w:rPr>
              <w:t>000.0</w:t>
            </w:r>
          </w:p>
          <w:p>
            <w:pPr>
              <w:pStyle w:val="TableParagraph"/>
              <w:spacing w:line="240" w:lineRule="auto" w:before="56"/>
              <w:ind w:right="18"/>
              <w:jc w:val="right"/>
              <w:rPr>
                <w:rFonts w:ascii="Calibri" w:hAnsi="Calibri" w:cs="Calibri" w:eastAsia="Calibri" w:hint="default"/>
                <w:sz w:val="21"/>
                <w:szCs w:val="21"/>
              </w:rPr>
            </w:pPr>
            <w:r>
              <w:rPr>
                <w:rFonts w:ascii="Calibri"/>
                <w:w w:val="100"/>
                <w:sz w:val="21"/>
              </w:rPr>
              <w:t>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3,150,</w:t>
            </w:r>
          </w:p>
          <w:p>
            <w:pPr>
              <w:pStyle w:val="TableParagraph"/>
              <w:spacing w:line="240" w:lineRule="auto" w:before="55"/>
              <w:ind w:right="19"/>
              <w:jc w:val="right"/>
              <w:rPr>
                <w:rFonts w:ascii="Calibri" w:hAnsi="Calibri" w:cs="Calibri" w:eastAsia="Calibri" w:hint="default"/>
                <w:sz w:val="21"/>
                <w:szCs w:val="21"/>
              </w:rPr>
            </w:pPr>
            <w:r>
              <w:rPr>
                <w:rFonts w:ascii="Calibri"/>
                <w:spacing w:val="-1"/>
                <w:sz w:val="21"/>
              </w:rPr>
              <w:t>000.0</w:t>
            </w:r>
          </w:p>
          <w:p>
            <w:pPr>
              <w:pStyle w:val="TableParagraph"/>
              <w:spacing w:line="240" w:lineRule="auto" w:before="56"/>
              <w:ind w:right="18"/>
              <w:jc w:val="right"/>
              <w:rPr>
                <w:rFonts w:ascii="Calibri" w:hAnsi="Calibri" w:cs="Calibri" w:eastAsia="Calibri" w:hint="default"/>
                <w:sz w:val="21"/>
                <w:szCs w:val="21"/>
              </w:rPr>
            </w:pPr>
            <w:r>
              <w:rPr>
                <w:rFonts w:ascii="Calibri"/>
                <w:w w:val="100"/>
                <w:sz w:val="21"/>
              </w:rPr>
              <w:t>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18,00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0,000.</w:t>
            </w:r>
          </w:p>
          <w:p>
            <w:pPr>
              <w:pStyle w:val="TableParagraph"/>
              <w:spacing w:line="240" w:lineRule="auto" w:before="56"/>
              <w:ind w:left="379" w:right="0"/>
              <w:jc w:val="left"/>
              <w:rPr>
                <w:rFonts w:ascii="Calibri" w:hAnsi="Calibri" w:cs="Calibri" w:eastAsia="Calibri" w:hint="default"/>
                <w:sz w:val="21"/>
                <w:szCs w:val="21"/>
              </w:rPr>
            </w:pPr>
            <w:r>
              <w:rPr>
                <w:rFonts w:ascii="Calibri"/>
                <w:sz w:val="21"/>
              </w:rPr>
              <w:t>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813,3</w:t>
            </w:r>
          </w:p>
          <w:p>
            <w:pPr>
              <w:pStyle w:val="TableParagraph"/>
              <w:spacing w:line="240" w:lineRule="auto" w:before="55"/>
              <w:ind w:left="99" w:right="0"/>
              <w:jc w:val="center"/>
              <w:rPr>
                <w:rFonts w:ascii="Calibri" w:hAnsi="Calibri" w:cs="Calibri" w:eastAsia="Calibri" w:hint="default"/>
                <w:sz w:val="21"/>
                <w:szCs w:val="21"/>
              </w:rPr>
            </w:pPr>
            <w:r>
              <w:rPr>
                <w:rFonts w:ascii="Calibri"/>
                <w:sz w:val="21"/>
              </w:rPr>
              <w:t>66,55</w:t>
            </w:r>
          </w:p>
          <w:p>
            <w:pPr>
              <w:pStyle w:val="TableParagraph"/>
              <w:spacing w:line="240" w:lineRule="auto" w:before="56"/>
              <w:ind w:left="200" w:right="0"/>
              <w:jc w:val="center"/>
              <w:rPr>
                <w:rFonts w:ascii="Calibri" w:hAnsi="Calibri" w:cs="Calibri" w:eastAsia="Calibri" w:hint="default"/>
                <w:sz w:val="21"/>
                <w:szCs w:val="21"/>
              </w:rPr>
            </w:pPr>
            <w:r>
              <w:rPr>
                <w:rFonts w:ascii="Calibri"/>
                <w:sz w:val="21"/>
              </w:rPr>
              <w:t>5.25</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831,3</w:t>
            </w:r>
          </w:p>
          <w:p>
            <w:pPr>
              <w:pStyle w:val="TableParagraph"/>
              <w:spacing w:line="240" w:lineRule="auto" w:before="55"/>
              <w:ind w:left="99" w:right="0"/>
              <w:jc w:val="center"/>
              <w:rPr>
                <w:rFonts w:ascii="Calibri" w:hAnsi="Calibri" w:cs="Calibri" w:eastAsia="Calibri" w:hint="default"/>
                <w:sz w:val="21"/>
                <w:szCs w:val="21"/>
              </w:rPr>
            </w:pPr>
            <w:r>
              <w:rPr>
                <w:rFonts w:ascii="Calibri"/>
                <w:sz w:val="21"/>
              </w:rPr>
              <w:t>66,55</w:t>
            </w:r>
          </w:p>
          <w:p>
            <w:pPr>
              <w:pStyle w:val="TableParagraph"/>
              <w:spacing w:line="240" w:lineRule="auto" w:before="56"/>
              <w:ind w:left="200" w:right="0"/>
              <w:jc w:val="center"/>
              <w:rPr>
                <w:rFonts w:ascii="Calibri" w:hAnsi="Calibri" w:cs="Calibri" w:eastAsia="Calibri" w:hint="default"/>
                <w:sz w:val="21"/>
                <w:szCs w:val="21"/>
              </w:rPr>
            </w:pPr>
            <w:r>
              <w:rPr>
                <w:rFonts w:ascii="Calibri"/>
                <w:sz w:val="21"/>
              </w:rPr>
              <w:t>5.25</w:t>
            </w: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auto"/>
              <w:ind w:left="22" w:right="17" w:firstLine="420"/>
              <w:jc w:val="left"/>
              <w:rPr>
                <w:rFonts w:ascii="宋体" w:hAnsi="宋体" w:cs="宋体" w:eastAsia="宋体" w:hint="default"/>
                <w:sz w:val="21"/>
                <w:szCs w:val="21"/>
              </w:rPr>
            </w:pPr>
            <w:r>
              <w:rPr>
                <w:rFonts w:ascii="Calibri" w:hAnsi="Calibri" w:cs="Calibri" w:eastAsia="Calibri" w:hint="default"/>
                <w:spacing w:val="-7"/>
                <w:sz w:val="21"/>
                <w:szCs w:val="21"/>
              </w:rPr>
              <w:t>2</w:t>
            </w:r>
            <w:r>
              <w:rPr>
                <w:rFonts w:ascii="宋体" w:hAnsi="宋体" w:cs="宋体" w:eastAsia="宋体" w:hint="default"/>
                <w:spacing w:val="-7"/>
                <w:sz w:val="21"/>
                <w:szCs w:val="21"/>
              </w:rPr>
              <w:t>．股份支付计入所</w:t>
            </w:r>
            <w:r>
              <w:rPr>
                <w:rFonts w:ascii="宋体" w:hAnsi="宋体" w:cs="宋体" w:eastAsia="宋体" w:hint="default"/>
                <w:w w:val="100"/>
                <w:sz w:val="21"/>
                <w:szCs w:val="21"/>
              </w:rPr>
              <w:t> </w:t>
            </w:r>
            <w:r>
              <w:rPr>
                <w:rFonts w:ascii="宋体" w:hAnsi="宋体" w:cs="宋体" w:eastAsia="宋体" w:hint="default"/>
                <w:sz w:val="21"/>
                <w:szCs w:val="21"/>
              </w:rPr>
              <w:t>有者权益的金额</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42" w:right="0"/>
              <w:jc w:val="left"/>
              <w:rPr>
                <w:rFonts w:ascii="宋体" w:hAnsi="宋体" w:cs="宋体" w:eastAsia="宋体" w:hint="default"/>
                <w:sz w:val="21"/>
                <w:szCs w:val="21"/>
              </w:rPr>
            </w:pPr>
            <w:r>
              <w:rPr>
                <w:rFonts w:ascii="Calibri" w:hAnsi="Calibri" w:cs="Calibri" w:eastAsia="Calibri" w:hint="default"/>
                <w:sz w:val="21"/>
                <w:szCs w:val="21"/>
              </w:rPr>
              <w:t>3</w:t>
            </w:r>
            <w:r>
              <w:rPr>
                <w:rFonts w:ascii="宋体" w:hAnsi="宋体" w:cs="宋体" w:eastAsia="宋体" w:hint="default"/>
                <w:sz w:val="21"/>
                <w:szCs w:val="21"/>
              </w:rPr>
              <w:t>．其他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5,942,</w:t>
            </w:r>
          </w:p>
          <w:p>
            <w:pPr>
              <w:pStyle w:val="TableParagraph"/>
              <w:spacing w:line="240" w:lineRule="auto" w:before="55"/>
              <w:ind w:right="18"/>
              <w:jc w:val="right"/>
              <w:rPr>
                <w:rFonts w:ascii="Calibri" w:hAnsi="Calibri" w:cs="Calibri" w:eastAsia="Calibri" w:hint="default"/>
                <w:sz w:val="21"/>
                <w:szCs w:val="21"/>
              </w:rPr>
            </w:pPr>
            <w:r>
              <w:rPr>
                <w:rFonts w:ascii="Calibri"/>
                <w:spacing w:val="-1"/>
                <w:sz w:val="21"/>
              </w:rPr>
              <w:t>433.8</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0" w:right="0"/>
              <w:jc w:val="left"/>
              <w:rPr>
                <w:rFonts w:ascii="Calibri" w:hAnsi="Calibri" w:cs="Calibri" w:eastAsia="Calibri" w:hint="default"/>
                <w:sz w:val="21"/>
                <w:szCs w:val="21"/>
              </w:rPr>
            </w:pPr>
            <w:r>
              <w:rPr>
                <w:rFonts w:ascii="Calibri"/>
                <w:sz w:val="21"/>
              </w:rPr>
              <w:t>-63,54</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2,433.</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80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5" w:right="0"/>
              <w:jc w:val="left"/>
              <w:rPr>
                <w:rFonts w:ascii="Calibri" w:hAnsi="Calibri" w:cs="Calibri" w:eastAsia="Calibri" w:hint="default"/>
                <w:sz w:val="21"/>
                <w:szCs w:val="21"/>
              </w:rPr>
            </w:pPr>
            <w:r>
              <w:rPr>
                <w:rFonts w:ascii="Calibri"/>
                <w:sz w:val="21"/>
              </w:rPr>
              <w:t>-57,60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0,000.</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Calibri" w:hAnsi="Calibri" w:cs="Calibri" w:eastAsia="Calibri" w:hint="default"/>
                <w:sz w:val="21"/>
                <w:szCs w:val="21"/>
              </w:rPr>
            </w:pPr>
            <w:r>
              <w:rPr>
                <w:rFonts w:ascii="Calibri"/>
                <w:spacing w:val="-1"/>
                <w:sz w:val="21"/>
              </w:rPr>
              <w:t>6,325,</w:t>
            </w:r>
          </w:p>
          <w:p>
            <w:pPr>
              <w:pStyle w:val="TableParagraph"/>
              <w:spacing w:line="240" w:lineRule="auto" w:before="55"/>
              <w:ind w:right="16"/>
              <w:jc w:val="right"/>
              <w:rPr>
                <w:rFonts w:ascii="Calibri" w:hAnsi="Calibri" w:cs="Calibri" w:eastAsia="Calibri" w:hint="default"/>
                <w:sz w:val="21"/>
                <w:szCs w:val="21"/>
              </w:rPr>
            </w:pPr>
            <w:r>
              <w:rPr>
                <w:rFonts w:ascii="Calibri"/>
                <w:spacing w:val="-1"/>
                <w:sz w:val="21"/>
              </w:rPr>
              <w:t>093.7</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0" w:right="0"/>
              <w:jc w:val="left"/>
              <w:rPr>
                <w:rFonts w:ascii="Calibri" w:hAnsi="Calibri" w:cs="Calibri" w:eastAsia="Calibri" w:hint="default"/>
                <w:sz w:val="21"/>
                <w:szCs w:val="21"/>
              </w:rPr>
            </w:pPr>
            <w:r>
              <w:rPr>
                <w:rFonts w:ascii="Calibri"/>
                <w:sz w:val="21"/>
              </w:rPr>
              <w:t>-21,72</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7,010.</w:t>
            </w:r>
          </w:p>
          <w:p>
            <w:pPr>
              <w:pStyle w:val="TableParagraph"/>
              <w:spacing w:line="240" w:lineRule="auto" w:before="55"/>
              <w:ind w:left="384" w:right="0"/>
              <w:jc w:val="left"/>
              <w:rPr>
                <w:rFonts w:ascii="Calibri" w:hAnsi="Calibri" w:cs="Calibri" w:eastAsia="Calibri" w:hint="default"/>
                <w:sz w:val="21"/>
                <w:szCs w:val="21"/>
              </w:rPr>
            </w:pPr>
            <w:r>
              <w:rPr>
                <w:rFonts w:ascii="Calibri"/>
                <w:spacing w:val="-4"/>
                <w:sz w:val="21"/>
              </w:rPr>
              <w:t>27</w:t>
            </w:r>
            <w:r>
              <w:rPr>
                <w:rFonts w:ascii="Calibri"/>
                <w:sz w:val="21"/>
              </w:rPr>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0" w:right="0"/>
              <w:jc w:val="left"/>
              <w:rPr>
                <w:rFonts w:ascii="Calibri" w:hAnsi="Calibri" w:cs="Calibri" w:eastAsia="Calibri" w:hint="default"/>
                <w:sz w:val="21"/>
                <w:szCs w:val="21"/>
              </w:rPr>
            </w:pPr>
            <w:r>
              <w:rPr>
                <w:rFonts w:ascii="Calibri"/>
                <w:sz w:val="21"/>
              </w:rPr>
              <w:t>-15,40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1,916.</w:t>
            </w:r>
          </w:p>
          <w:p>
            <w:pPr>
              <w:pStyle w:val="TableParagraph"/>
              <w:spacing w:line="240" w:lineRule="auto" w:before="55"/>
              <w:ind w:left="383" w:right="0"/>
              <w:jc w:val="left"/>
              <w:rPr>
                <w:rFonts w:ascii="Calibri" w:hAnsi="Calibri" w:cs="Calibri" w:eastAsia="Calibri" w:hint="default"/>
                <w:sz w:val="21"/>
                <w:szCs w:val="21"/>
              </w:rPr>
            </w:pPr>
            <w:r>
              <w:rPr>
                <w:rFonts w:ascii="Calibri"/>
                <w:spacing w:val="-4"/>
                <w:sz w:val="21"/>
              </w:rPr>
              <w:t>57</w:t>
            </w:r>
            <w:r>
              <w:rPr>
                <w:rFonts w:ascii="Calibri"/>
                <w:sz w:val="21"/>
              </w:rPr>
            </w:r>
          </w:p>
        </w:tc>
      </w:tr>
      <w:tr>
        <w:trPr>
          <w:trHeight w:val="948"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宋体" w:hAnsi="宋体" w:cs="宋体" w:eastAsia="宋体" w:hint="default"/>
                <w:sz w:val="23"/>
                <w:szCs w:val="23"/>
              </w:rPr>
            </w:pPr>
          </w:p>
          <w:p>
            <w:pPr>
              <w:pStyle w:val="TableParagraph"/>
              <w:spacing w:line="240" w:lineRule="auto"/>
              <w:ind w:right="175"/>
              <w:jc w:val="right"/>
              <w:rPr>
                <w:rFonts w:ascii="宋体" w:hAnsi="宋体" w:cs="宋体" w:eastAsia="宋体" w:hint="default"/>
                <w:sz w:val="21"/>
                <w:szCs w:val="21"/>
              </w:rPr>
            </w:pPr>
            <w:r>
              <w:rPr>
                <w:rFonts w:ascii="Calibri" w:hAnsi="Calibri" w:cs="Calibri" w:eastAsia="Calibri" w:hint="default"/>
                <w:spacing w:val="-2"/>
                <w:sz w:val="21"/>
                <w:szCs w:val="21"/>
              </w:rPr>
              <w:t>1</w:t>
            </w:r>
            <w:r>
              <w:rPr>
                <w:rFonts w:ascii="宋体" w:hAnsi="宋体" w:cs="宋体" w:eastAsia="宋体" w:hint="default"/>
                <w:spacing w:val="-2"/>
                <w:sz w:val="21"/>
                <w:szCs w:val="21"/>
              </w:rPr>
              <w:t>．提取盈余公积</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8"/>
              <w:jc w:val="right"/>
              <w:rPr>
                <w:rFonts w:ascii="Calibri" w:hAnsi="Calibri" w:cs="Calibri" w:eastAsia="Calibri" w:hint="default"/>
                <w:sz w:val="21"/>
                <w:szCs w:val="21"/>
              </w:rPr>
            </w:pPr>
            <w:r>
              <w:rPr>
                <w:rFonts w:ascii="Calibri"/>
                <w:spacing w:val="-1"/>
                <w:sz w:val="21"/>
              </w:rPr>
              <w:t>5,942,</w:t>
            </w:r>
          </w:p>
          <w:p>
            <w:pPr>
              <w:pStyle w:val="TableParagraph"/>
              <w:spacing w:line="240" w:lineRule="auto" w:before="56"/>
              <w:ind w:right="18"/>
              <w:jc w:val="right"/>
              <w:rPr>
                <w:rFonts w:ascii="Calibri" w:hAnsi="Calibri" w:cs="Calibri" w:eastAsia="Calibri" w:hint="default"/>
                <w:sz w:val="21"/>
                <w:szCs w:val="21"/>
              </w:rPr>
            </w:pPr>
            <w:r>
              <w:rPr>
                <w:rFonts w:ascii="Calibri"/>
                <w:spacing w:val="-1"/>
                <w:sz w:val="21"/>
              </w:rPr>
              <w:t>433.8</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8"/>
              <w:jc w:val="right"/>
              <w:rPr>
                <w:rFonts w:ascii="Calibri" w:hAnsi="Calibri" w:cs="Calibri" w:eastAsia="Calibri" w:hint="default"/>
                <w:sz w:val="21"/>
                <w:szCs w:val="21"/>
              </w:rPr>
            </w:pPr>
            <w:r>
              <w:rPr>
                <w:rFonts w:ascii="Calibri"/>
                <w:spacing w:val="-1"/>
                <w:sz w:val="21"/>
              </w:rPr>
              <w:t>-5,942</w:t>
            </w:r>
          </w:p>
          <w:p>
            <w:pPr>
              <w:pStyle w:val="TableParagraph"/>
              <w:spacing w:line="240" w:lineRule="auto" w:before="56"/>
              <w:ind w:right="18"/>
              <w:jc w:val="right"/>
              <w:rPr>
                <w:rFonts w:ascii="Calibri" w:hAnsi="Calibri" w:cs="Calibri" w:eastAsia="Calibri" w:hint="default"/>
                <w:sz w:val="21"/>
                <w:szCs w:val="21"/>
              </w:rPr>
            </w:pPr>
            <w:r>
              <w:rPr>
                <w:rFonts w:ascii="Calibri"/>
                <w:spacing w:val="-1"/>
                <w:sz w:val="21"/>
              </w:rPr>
              <w:t>,433.8</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7"/>
              <w:jc w:val="right"/>
              <w:rPr>
                <w:rFonts w:ascii="Calibri" w:hAnsi="Calibri" w:cs="Calibri" w:eastAsia="Calibri" w:hint="default"/>
                <w:sz w:val="21"/>
                <w:szCs w:val="21"/>
              </w:rPr>
            </w:pPr>
            <w:r>
              <w:rPr>
                <w:rFonts w:ascii="Calibri"/>
                <w:spacing w:val="-1"/>
                <w:sz w:val="21"/>
              </w:rPr>
              <w:t>6,325,</w:t>
            </w:r>
          </w:p>
          <w:p>
            <w:pPr>
              <w:pStyle w:val="TableParagraph"/>
              <w:spacing w:line="240" w:lineRule="auto" w:before="56"/>
              <w:ind w:right="16"/>
              <w:jc w:val="right"/>
              <w:rPr>
                <w:rFonts w:ascii="Calibri" w:hAnsi="Calibri" w:cs="Calibri" w:eastAsia="Calibri" w:hint="default"/>
                <w:sz w:val="21"/>
                <w:szCs w:val="21"/>
              </w:rPr>
            </w:pPr>
            <w:r>
              <w:rPr>
                <w:rFonts w:ascii="Calibri"/>
                <w:spacing w:val="-1"/>
                <w:sz w:val="21"/>
              </w:rPr>
              <w:t>093.7</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right="18"/>
              <w:jc w:val="right"/>
              <w:rPr>
                <w:rFonts w:ascii="Calibri" w:hAnsi="Calibri" w:cs="Calibri" w:eastAsia="Calibri" w:hint="default"/>
                <w:sz w:val="21"/>
                <w:szCs w:val="21"/>
              </w:rPr>
            </w:pPr>
            <w:r>
              <w:rPr>
                <w:rFonts w:ascii="Calibri"/>
                <w:spacing w:val="-1"/>
                <w:sz w:val="21"/>
              </w:rPr>
              <w:t>-6,325</w:t>
            </w:r>
          </w:p>
          <w:p>
            <w:pPr>
              <w:pStyle w:val="TableParagraph"/>
              <w:spacing w:line="240" w:lineRule="auto" w:before="56"/>
              <w:ind w:right="16"/>
              <w:jc w:val="right"/>
              <w:rPr>
                <w:rFonts w:ascii="Calibri" w:hAnsi="Calibri" w:cs="Calibri" w:eastAsia="Calibri" w:hint="default"/>
                <w:sz w:val="21"/>
                <w:szCs w:val="21"/>
              </w:rPr>
            </w:pPr>
            <w:r>
              <w:rPr>
                <w:rFonts w:ascii="Calibri"/>
                <w:spacing w:val="-1"/>
                <w:sz w:val="21"/>
              </w:rPr>
              <w:t>,093.7</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right="70"/>
              <w:jc w:val="right"/>
              <w:rPr>
                <w:rFonts w:ascii="宋体" w:hAnsi="宋体" w:cs="宋体" w:eastAsia="宋体" w:hint="default"/>
                <w:sz w:val="21"/>
                <w:szCs w:val="21"/>
              </w:rPr>
            </w:pPr>
            <w:r>
              <w:rPr>
                <w:rFonts w:ascii="Calibri" w:hAnsi="Calibri" w:cs="Calibri" w:eastAsia="Calibri" w:hint="default"/>
                <w:spacing w:val="-2"/>
                <w:sz w:val="21"/>
                <w:szCs w:val="21"/>
              </w:rPr>
              <w:t>2</w:t>
            </w:r>
            <w:r>
              <w:rPr>
                <w:rFonts w:ascii="宋体" w:hAnsi="宋体" w:cs="宋体" w:eastAsia="宋体" w:hint="default"/>
                <w:spacing w:val="-2"/>
                <w:sz w:val="21"/>
                <w:szCs w:val="21"/>
              </w:rPr>
              <w:t>．提取一般风险准备</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auto" w:before="143"/>
              <w:ind w:left="22" w:right="17" w:firstLine="420"/>
              <w:jc w:val="left"/>
              <w:rPr>
                <w:rFonts w:ascii="宋体" w:hAnsi="宋体" w:cs="宋体" w:eastAsia="宋体" w:hint="default"/>
                <w:sz w:val="21"/>
                <w:szCs w:val="21"/>
              </w:rPr>
            </w:pPr>
            <w:r>
              <w:rPr>
                <w:rFonts w:ascii="Calibri" w:hAnsi="Calibri" w:cs="Calibri" w:eastAsia="Calibri" w:hint="default"/>
                <w:spacing w:val="-7"/>
                <w:sz w:val="21"/>
                <w:szCs w:val="21"/>
              </w:rPr>
              <w:t>3</w:t>
            </w:r>
            <w:r>
              <w:rPr>
                <w:rFonts w:ascii="宋体" w:hAnsi="宋体" w:cs="宋体" w:eastAsia="宋体" w:hint="default"/>
                <w:spacing w:val="-7"/>
                <w:sz w:val="21"/>
                <w:szCs w:val="21"/>
              </w:rPr>
              <w:t>．对所有者（或股</w:t>
            </w:r>
            <w:r>
              <w:rPr>
                <w:rFonts w:ascii="宋体" w:hAnsi="宋体" w:cs="宋体" w:eastAsia="宋体" w:hint="default"/>
                <w:w w:val="100"/>
                <w:sz w:val="21"/>
                <w:szCs w:val="21"/>
              </w:rPr>
              <w:t> </w:t>
            </w:r>
            <w:r>
              <w:rPr>
                <w:rFonts w:ascii="宋体" w:hAnsi="宋体" w:cs="宋体" w:eastAsia="宋体" w:hint="default"/>
                <w:sz w:val="21"/>
                <w:szCs w:val="21"/>
              </w:rPr>
              <w:t>东）的分配</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5" w:right="0"/>
              <w:jc w:val="left"/>
              <w:rPr>
                <w:rFonts w:ascii="Calibri" w:hAnsi="Calibri" w:cs="Calibri" w:eastAsia="Calibri" w:hint="default"/>
                <w:sz w:val="21"/>
                <w:szCs w:val="21"/>
              </w:rPr>
            </w:pPr>
            <w:r>
              <w:rPr>
                <w:rFonts w:ascii="Calibri"/>
                <w:sz w:val="21"/>
              </w:rPr>
              <w:t>-57,60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0,000.</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5" w:right="0"/>
              <w:jc w:val="left"/>
              <w:rPr>
                <w:rFonts w:ascii="Calibri" w:hAnsi="Calibri" w:cs="Calibri" w:eastAsia="Calibri" w:hint="default"/>
                <w:sz w:val="21"/>
                <w:szCs w:val="21"/>
              </w:rPr>
            </w:pPr>
            <w:r>
              <w:rPr>
                <w:rFonts w:ascii="Calibri"/>
                <w:sz w:val="21"/>
              </w:rPr>
              <w:t>-57,60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0,000.</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0" w:right="0"/>
              <w:jc w:val="left"/>
              <w:rPr>
                <w:rFonts w:ascii="Calibri" w:hAnsi="Calibri" w:cs="Calibri" w:eastAsia="Calibri" w:hint="default"/>
                <w:sz w:val="21"/>
                <w:szCs w:val="21"/>
              </w:rPr>
            </w:pPr>
            <w:r>
              <w:rPr>
                <w:rFonts w:ascii="Calibri"/>
                <w:sz w:val="21"/>
              </w:rPr>
              <w:t>-15,40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1,916.</w:t>
            </w:r>
          </w:p>
          <w:p>
            <w:pPr>
              <w:pStyle w:val="TableParagraph"/>
              <w:spacing w:line="240" w:lineRule="auto" w:before="55"/>
              <w:ind w:left="384" w:right="0"/>
              <w:jc w:val="left"/>
              <w:rPr>
                <w:rFonts w:ascii="Calibri" w:hAnsi="Calibri" w:cs="Calibri" w:eastAsia="Calibri" w:hint="default"/>
                <w:sz w:val="21"/>
                <w:szCs w:val="21"/>
              </w:rPr>
            </w:pPr>
            <w:r>
              <w:rPr>
                <w:rFonts w:ascii="Calibri"/>
                <w:spacing w:val="-4"/>
                <w:sz w:val="21"/>
              </w:rPr>
              <w:t>57</w:t>
            </w:r>
            <w:r>
              <w:rPr>
                <w:rFonts w:ascii="Calibri"/>
                <w:sz w:val="21"/>
              </w:rPr>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0" w:right="0"/>
              <w:jc w:val="left"/>
              <w:rPr>
                <w:rFonts w:ascii="Calibri" w:hAnsi="Calibri" w:cs="Calibri" w:eastAsia="Calibri" w:hint="default"/>
                <w:sz w:val="21"/>
                <w:szCs w:val="21"/>
              </w:rPr>
            </w:pPr>
            <w:r>
              <w:rPr>
                <w:rFonts w:ascii="Calibri"/>
                <w:sz w:val="21"/>
              </w:rPr>
              <w:t>-15,40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1,916.</w:t>
            </w:r>
          </w:p>
          <w:p>
            <w:pPr>
              <w:pStyle w:val="TableParagraph"/>
              <w:spacing w:line="240" w:lineRule="auto" w:before="55"/>
              <w:ind w:left="383" w:right="0"/>
              <w:jc w:val="left"/>
              <w:rPr>
                <w:rFonts w:ascii="Calibri" w:hAnsi="Calibri" w:cs="Calibri" w:eastAsia="Calibri" w:hint="default"/>
                <w:sz w:val="21"/>
                <w:szCs w:val="21"/>
              </w:rPr>
            </w:pPr>
            <w:r>
              <w:rPr>
                <w:rFonts w:ascii="Calibri"/>
                <w:spacing w:val="-4"/>
                <w:sz w:val="21"/>
              </w:rPr>
              <w:t>57</w:t>
            </w:r>
            <w:r>
              <w:rPr>
                <w:rFonts w:ascii="Calibri"/>
                <w:sz w:val="21"/>
              </w:rPr>
            </w: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42" w:right="0"/>
              <w:jc w:val="left"/>
              <w:rPr>
                <w:rFonts w:ascii="宋体" w:hAnsi="宋体" w:cs="宋体" w:eastAsia="宋体" w:hint="default"/>
                <w:sz w:val="21"/>
                <w:szCs w:val="21"/>
              </w:rPr>
            </w:pPr>
            <w:r>
              <w:rPr>
                <w:rFonts w:ascii="Calibri" w:hAnsi="Calibri" w:cs="Calibri" w:eastAsia="Calibri" w:hint="default"/>
                <w:sz w:val="21"/>
                <w:szCs w:val="21"/>
              </w:rPr>
              <w:t>4</w:t>
            </w:r>
            <w:r>
              <w:rPr>
                <w:rFonts w:ascii="宋体" w:hAnsi="宋体" w:cs="宋体" w:eastAsia="宋体" w:hint="default"/>
                <w:sz w:val="21"/>
                <w:szCs w:val="21"/>
              </w:rPr>
              <w:t>．其他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44"/>
              <w:ind w:left="22" w:right="72"/>
              <w:jc w:val="left"/>
              <w:rPr>
                <w:rFonts w:ascii="宋体" w:hAnsi="宋体" w:cs="宋体" w:eastAsia="宋体" w:hint="default"/>
                <w:sz w:val="21"/>
                <w:szCs w:val="21"/>
              </w:rPr>
            </w:pPr>
            <w:r>
              <w:rPr>
                <w:rFonts w:ascii="宋体" w:hAnsi="宋体" w:cs="宋体" w:eastAsia="宋体" w:hint="default"/>
                <w:spacing w:val="-2"/>
                <w:sz w:val="21"/>
                <w:szCs w:val="21"/>
              </w:rPr>
              <w:t>（五）所有者权益内部</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结转</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108,0</w:t>
            </w:r>
          </w:p>
          <w:p>
            <w:pPr>
              <w:pStyle w:val="TableParagraph"/>
              <w:spacing w:line="240" w:lineRule="auto" w:before="56"/>
              <w:ind w:left="94" w:right="0"/>
              <w:jc w:val="center"/>
              <w:rPr>
                <w:rFonts w:ascii="Calibri" w:hAnsi="Calibri" w:cs="Calibri" w:eastAsia="Calibri" w:hint="default"/>
                <w:sz w:val="21"/>
                <w:szCs w:val="21"/>
              </w:rPr>
            </w:pPr>
            <w:r>
              <w:rPr>
                <w:rFonts w:ascii="Calibri"/>
                <w:sz w:val="21"/>
              </w:rPr>
              <w:t>00,00</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9" w:right="0"/>
              <w:jc w:val="center"/>
              <w:rPr>
                <w:rFonts w:ascii="Calibri" w:hAnsi="Calibri" w:cs="Calibri" w:eastAsia="Calibri" w:hint="default"/>
                <w:sz w:val="21"/>
                <w:szCs w:val="21"/>
              </w:rPr>
            </w:pPr>
            <w:r>
              <w:rPr>
                <w:rFonts w:ascii="Calibri"/>
                <w:sz w:val="21"/>
              </w:rPr>
              <w:t>-108,0</w:t>
            </w:r>
          </w:p>
          <w:p>
            <w:pPr>
              <w:pStyle w:val="TableParagraph"/>
              <w:spacing w:line="240" w:lineRule="auto" w:before="56"/>
              <w:ind w:left="94" w:right="0"/>
              <w:jc w:val="center"/>
              <w:rPr>
                <w:rFonts w:ascii="Calibri" w:hAnsi="Calibri" w:cs="Calibri" w:eastAsia="Calibri" w:hint="default"/>
                <w:sz w:val="21"/>
                <w:szCs w:val="21"/>
              </w:rPr>
            </w:pPr>
            <w:r>
              <w:rPr>
                <w:rFonts w:ascii="Calibri"/>
                <w:sz w:val="21"/>
              </w:rPr>
              <w:t>00,00</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948"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auto" w:before="143"/>
              <w:ind w:left="22" w:right="17" w:firstLine="420"/>
              <w:jc w:val="left"/>
              <w:rPr>
                <w:rFonts w:ascii="宋体" w:hAnsi="宋体" w:cs="宋体" w:eastAsia="宋体" w:hint="default"/>
                <w:sz w:val="21"/>
                <w:szCs w:val="21"/>
              </w:rPr>
            </w:pPr>
            <w:r>
              <w:rPr>
                <w:rFonts w:ascii="Calibri" w:hAnsi="Calibri" w:cs="Calibri" w:eastAsia="Calibri" w:hint="default"/>
                <w:spacing w:val="-7"/>
                <w:sz w:val="21"/>
                <w:szCs w:val="21"/>
              </w:rPr>
              <w:t>1</w:t>
            </w:r>
            <w:r>
              <w:rPr>
                <w:rFonts w:ascii="宋体" w:hAnsi="宋体" w:cs="宋体" w:eastAsia="宋体" w:hint="default"/>
                <w:spacing w:val="-7"/>
                <w:sz w:val="21"/>
                <w:szCs w:val="21"/>
              </w:rPr>
              <w:t>．资本公积转增资</w:t>
            </w:r>
            <w:r>
              <w:rPr>
                <w:rFonts w:ascii="宋体" w:hAnsi="宋体" w:cs="宋体" w:eastAsia="宋体" w:hint="default"/>
                <w:w w:val="100"/>
                <w:sz w:val="21"/>
                <w:szCs w:val="21"/>
              </w:rPr>
              <w:t> </w:t>
            </w:r>
            <w:r>
              <w:rPr>
                <w:rFonts w:ascii="宋体" w:hAnsi="宋体" w:cs="宋体" w:eastAsia="宋体" w:hint="default"/>
                <w:sz w:val="21"/>
                <w:szCs w:val="21"/>
              </w:rPr>
              <w:t>本（或股本）</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108,0</w:t>
            </w:r>
          </w:p>
          <w:p>
            <w:pPr>
              <w:pStyle w:val="TableParagraph"/>
              <w:spacing w:line="240" w:lineRule="auto" w:before="55"/>
              <w:ind w:left="94" w:right="0"/>
              <w:jc w:val="center"/>
              <w:rPr>
                <w:rFonts w:ascii="Calibri" w:hAnsi="Calibri" w:cs="Calibri" w:eastAsia="Calibri" w:hint="default"/>
                <w:sz w:val="21"/>
                <w:szCs w:val="21"/>
              </w:rPr>
            </w:pPr>
            <w:r>
              <w:rPr>
                <w:rFonts w:ascii="Calibri"/>
                <w:sz w:val="21"/>
              </w:rPr>
              <w:t>00,00</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9" w:right="0"/>
              <w:jc w:val="center"/>
              <w:rPr>
                <w:rFonts w:ascii="Calibri" w:hAnsi="Calibri" w:cs="Calibri" w:eastAsia="Calibri" w:hint="default"/>
                <w:sz w:val="21"/>
                <w:szCs w:val="21"/>
              </w:rPr>
            </w:pPr>
            <w:r>
              <w:rPr>
                <w:rFonts w:ascii="Calibri"/>
                <w:sz w:val="21"/>
              </w:rPr>
              <w:t>-108,0</w:t>
            </w:r>
          </w:p>
          <w:p>
            <w:pPr>
              <w:pStyle w:val="TableParagraph"/>
              <w:spacing w:line="240" w:lineRule="auto" w:before="55"/>
              <w:ind w:left="94" w:right="0"/>
              <w:jc w:val="center"/>
              <w:rPr>
                <w:rFonts w:ascii="Calibri" w:hAnsi="Calibri" w:cs="Calibri" w:eastAsia="Calibri" w:hint="default"/>
                <w:sz w:val="21"/>
                <w:szCs w:val="21"/>
              </w:rPr>
            </w:pPr>
            <w:r>
              <w:rPr>
                <w:rFonts w:ascii="Calibri"/>
                <w:sz w:val="21"/>
              </w:rPr>
              <w:t>00,00</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0.00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52" w:footer="1195" w:top="1540" w:bottom="1380" w:left="1020" w:right="900"/>
        </w:sectPr>
      </w:pPr>
    </w:p>
    <w:p>
      <w:pPr>
        <w:spacing w:line="240" w:lineRule="auto" w:before="10"/>
        <w:rPr>
          <w:rFonts w:ascii="宋体" w:hAnsi="宋体" w:cs="宋体" w:eastAsia="宋体" w:hint="default"/>
          <w:sz w:val="3"/>
          <w:szCs w:val="3"/>
        </w:rPr>
      </w:pPr>
    </w:p>
    <w:tbl>
      <w:tblPr>
        <w:tblW w:w="0" w:type="auto"/>
        <w:jc w:val="left"/>
        <w:tblInd w:w="109" w:type="dxa"/>
        <w:tblLayout w:type="fixed"/>
        <w:tblCellMar>
          <w:top w:w="0" w:type="dxa"/>
          <w:left w:w="0" w:type="dxa"/>
          <w:bottom w:w="0" w:type="dxa"/>
          <w:right w:w="0" w:type="dxa"/>
        </w:tblCellMar>
        <w:tblLook w:val="01E0"/>
      </w:tblPr>
      <w:tblGrid>
        <w:gridCol w:w="2210"/>
        <w:gridCol w:w="624"/>
        <w:gridCol w:w="624"/>
        <w:gridCol w:w="624"/>
        <w:gridCol w:w="625"/>
        <w:gridCol w:w="624"/>
        <w:gridCol w:w="624"/>
        <w:gridCol w:w="624"/>
        <w:gridCol w:w="624"/>
        <w:gridCol w:w="624"/>
        <w:gridCol w:w="624"/>
        <w:gridCol w:w="624"/>
        <w:gridCol w:w="624"/>
        <w:gridCol w:w="624"/>
        <w:gridCol w:w="624"/>
        <w:gridCol w:w="624"/>
        <w:gridCol w:w="625"/>
        <w:gridCol w:w="624"/>
        <w:gridCol w:w="624"/>
        <w:gridCol w:w="624"/>
        <w:gridCol w:w="624"/>
      </w:tblGrid>
      <w:tr>
        <w:trPr>
          <w:trHeight w:val="648" w:hRule="exact"/>
        </w:trPr>
        <w:tc>
          <w:tcPr>
            <w:tcW w:w="2210" w:type="dxa"/>
            <w:tcBorders>
              <w:top w:val="single" w:sz="6" w:space="0" w:color="000000"/>
              <w:left w:val="single" w:sz="4" w:space="0" w:color="000000"/>
              <w:bottom w:val="single" w:sz="4" w:space="0" w:color="000000"/>
              <w:right w:val="single" w:sz="4" w:space="0" w:color="000000"/>
            </w:tcBorders>
            <w:shd w:val="clear" w:color="auto" w:fill="DCDCDC"/>
          </w:tcPr>
          <w:p>
            <w:pPr>
              <w:pStyle w:val="TableParagraph"/>
              <w:spacing w:line="247" w:lineRule="auto"/>
              <w:ind w:left="22" w:right="17" w:firstLine="420"/>
              <w:jc w:val="left"/>
              <w:rPr>
                <w:rFonts w:ascii="宋体" w:hAnsi="宋体" w:cs="宋体" w:eastAsia="宋体" w:hint="default"/>
                <w:sz w:val="21"/>
                <w:szCs w:val="21"/>
              </w:rPr>
            </w:pPr>
            <w:r>
              <w:rPr>
                <w:rFonts w:ascii="Calibri" w:hAnsi="Calibri" w:cs="Calibri" w:eastAsia="Calibri" w:hint="default"/>
                <w:spacing w:val="-7"/>
                <w:sz w:val="21"/>
                <w:szCs w:val="21"/>
              </w:rPr>
              <w:t>2</w:t>
            </w:r>
            <w:r>
              <w:rPr>
                <w:rFonts w:ascii="宋体" w:hAnsi="宋体" w:cs="宋体" w:eastAsia="宋体" w:hint="default"/>
                <w:spacing w:val="-7"/>
                <w:sz w:val="21"/>
                <w:szCs w:val="21"/>
              </w:rPr>
              <w:t>．盈余公积转增资</w:t>
            </w:r>
            <w:r>
              <w:rPr>
                <w:rFonts w:ascii="宋体" w:hAnsi="宋体" w:cs="宋体" w:eastAsia="宋体" w:hint="default"/>
                <w:w w:val="100"/>
                <w:sz w:val="21"/>
                <w:szCs w:val="21"/>
              </w:rPr>
              <w:t> </w:t>
            </w:r>
            <w:r>
              <w:rPr>
                <w:rFonts w:ascii="宋体" w:hAnsi="宋体" w:cs="宋体" w:eastAsia="宋体" w:hint="default"/>
                <w:sz w:val="21"/>
                <w:szCs w:val="21"/>
              </w:rPr>
              <w:t>本（或股本）</w:t>
            </w: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5"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5"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c>
          <w:tcPr>
            <w:tcW w:w="624" w:type="dxa"/>
            <w:tcBorders>
              <w:top w:val="single" w:sz="6"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42" w:right="0"/>
              <w:jc w:val="left"/>
              <w:rPr>
                <w:rFonts w:ascii="宋体" w:hAnsi="宋体" w:cs="宋体" w:eastAsia="宋体" w:hint="default"/>
                <w:sz w:val="21"/>
                <w:szCs w:val="21"/>
              </w:rPr>
            </w:pPr>
            <w:r>
              <w:rPr>
                <w:rFonts w:ascii="Calibri" w:hAnsi="Calibri" w:cs="Calibri" w:eastAsia="Calibri" w:hint="default"/>
                <w:spacing w:val="-7"/>
                <w:sz w:val="21"/>
                <w:szCs w:val="21"/>
              </w:rPr>
              <w:t>3</w:t>
            </w:r>
            <w:r>
              <w:rPr>
                <w:rFonts w:ascii="宋体" w:hAnsi="宋体" w:cs="宋体" w:eastAsia="宋体" w:hint="default"/>
                <w:spacing w:val="-7"/>
                <w:sz w:val="21"/>
                <w:szCs w:val="21"/>
              </w:rPr>
              <w:t>．盈余公积弥补亏</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w w:val="100"/>
                <w:sz w:val="21"/>
                <w:szCs w:val="21"/>
              </w:rPr>
              <w:t>损</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42" w:right="0"/>
              <w:jc w:val="left"/>
              <w:rPr>
                <w:rFonts w:ascii="宋体" w:hAnsi="宋体" w:cs="宋体" w:eastAsia="宋体" w:hint="default"/>
                <w:sz w:val="21"/>
                <w:szCs w:val="21"/>
              </w:rPr>
            </w:pPr>
            <w:r>
              <w:rPr>
                <w:rFonts w:ascii="Calibri" w:hAnsi="Calibri" w:cs="Calibri" w:eastAsia="Calibri" w:hint="default"/>
                <w:sz w:val="21"/>
                <w:szCs w:val="21"/>
              </w:rPr>
              <w:t>4</w:t>
            </w:r>
            <w:r>
              <w:rPr>
                <w:rFonts w:ascii="宋体" w:hAnsi="宋体" w:cs="宋体" w:eastAsia="宋体" w:hint="default"/>
                <w:sz w:val="21"/>
                <w:szCs w:val="21"/>
              </w:rPr>
              <w:t>．其他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4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宋体" w:hAnsi="宋体" w:cs="宋体" w:eastAsia="宋体" w:hint="default"/>
                <w:sz w:val="21"/>
                <w:szCs w:val="21"/>
              </w:rPr>
              <w:t>．本期提取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42" w:right="0"/>
              <w:jc w:val="left"/>
              <w:rPr>
                <w:rFonts w:ascii="宋体" w:hAnsi="宋体" w:cs="宋体" w:eastAsia="宋体" w:hint="default"/>
                <w:sz w:val="21"/>
                <w:szCs w:val="21"/>
              </w:rPr>
            </w:pPr>
            <w:r>
              <w:rPr>
                <w:rFonts w:ascii="Calibri" w:hAnsi="Calibri" w:cs="Calibri" w:eastAsia="Calibri" w:hint="default"/>
                <w:sz w:val="21"/>
                <w:szCs w:val="21"/>
              </w:rPr>
              <w:t>2</w:t>
            </w:r>
            <w:r>
              <w:rPr>
                <w:rFonts w:ascii="宋体" w:hAnsi="宋体" w:cs="宋体" w:eastAsia="宋体" w:hint="default"/>
                <w:sz w:val="21"/>
                <w:szCs w:val="21"/>
              </w:rPr>
              <w:t>．本期使用</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5" w:lineRule="exact"/>
              <w:ind w:left="22"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四、本期期末余额</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180,0</w:t>
            </w:r>
          </w:p>
          <w:p>
            <w:pPr>
              <w:pStyle w:val="TableParagraph"/>
              <w:spacing w:line="240" w:lineRule="auto" w:before="55"/>
              <w:ind w:left="94" w:right="0"/>
              <w:jc w:val="center"/>
              <w:rPr>
                <w:rFonts w:ascii="Calibri" w:hAnsi="Calibri" w:cs="Calibri" w:eastAsia="Calibri" w:hint="default"/>
                <w:sz w:val="21"/>
                <w:szCs w:val="21"/>
              </w:rPr>
            </w:pPr>
            <w:r>
              <w:rPr>
                <w:rFonts w:ascii="Calibri"/>
                <w:sz w:val="21"/>
              </w:rPr>
              <w:t>00,00</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0.00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736,0</w:t>
            </w:r>
          </w:p>
          <w:p>
            <w:pPr>
              <w:pStyle w:val="TableParagraph"/>
              <w:spacing w:line="240" w:lineRule="auto" w:before="55"/>
              <w:ind w:left="94" w:right="0"/>
              <w:jc w:val="center"/>
              <w:rPr>
                <w:rFonts w:ascii="Calibri" w:hAnsi="Calibri" w:cs="Calibri" w:eastAsia="Calibri" w:hint="default"/>
                <w:sz w:val="21"/>
                <w:szCs w:val="21"/>
              </w:rPr>
            </w:pPr>
            <w:r>
              <w:rPr>
                <w:rFonts w:ascii="Calibri"/>
                <w:sz w:val="21"/>
              </w:rPr>
              <w:t>62,61</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6.33</w:t>
            </w:r>
          </w:p>
        </w:tc>
        <w:tc>
          <w:tcPr>
            <w:tcW w:w="624" w:type="dxa"/>
            <w:tcBorders>
              <w:top w:val="single" w:sz="4" w:space="0" w:color="000000"/>
              <w:left w:val="single" w:sz="4" w:space="0" w:color="000000"/>
              <w:bottom w:val="single" w:sz="4" w:space="0" w:color="000000"/>
              <w:right w:val="single" w:sz="4" w:space="0" w:color="000000"/>
            </w:tcBorders>
          </w:tcPr>
          <w:p>
            <w:pP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17,40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1,499.</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69</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9" w:right="0"/>
              <w:jc w:val="left"/>
              <w:rPr>
                <w:rFonts w:ascii="Calibri" w:hAnsi="Calibri" w:cs="Calibri" w:eastAsia="Calibri" w:hint="default"/>
                <w:sz w:val="21"/>
                <w:szCs w:val="21"/>
              </w:rPr>
            </w:pPr>
            <w:r>
              <w:rPr>
                <w:rFonts w:ascii="Calibri"/>
                <w:sz w:val="21"/>
              </w:rPr>
              <w:t>83,37</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3,063.</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30</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7"/>
              <w:jc w:val="right"/>
              <w:rPr>
                <w:rFonts w:ascii="Calibri" w:hAnsi="Calibri" w:cs="Calibri" w:eastAsia="Calibri" w:hint="default"/>
                <w:sz w:val="21"/>
                <w:szCs w:val="21"/>
              </w:rPr>
            </w:pPr>
            <w:r>
              <w:rPr>
                <w:rFonts w:ascii="Calibri"/>
                <w:spacing w:val="-1"/>
                <w:sz w:val="21"/>
              </w:rPr>
              <w:t>3,095,</w:t>
            </w:r>
          </w:p>
          <w:p>
            <w:pPr>
              <w:pStyle w:val="TableParagraph"/>
              <w:spacing w:line="240" w:lineRule="auto" w:before="55"/>
              <w:ind w:right="18"/>
              <w:jc w:val="right"/>
              <w:rPr>
                <w:rFonts w:ascii="Calibri" w:hAnsi="Calibri" w:cs="Calibri" w:eastAsia="Calibri" w:hint="default"/>
                <w:sz w:val="21"/>
                <w:szCs w:val="21"/>
              </w:rPr>
            </w:pPr>
            <w:r>
              <w:rPr>
                <w:rFonts w:ascii="Calibri"/>
                <w:spacing w:val="-2"/>
                <w:sz w:val="21"/>
              </w:rPr>
              <w:t>552.1</w:t>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6</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2" w:right="0"/>
              <w:jc w:val="left"/>
              <w:rPr>
                <w:rFonts w:ascii="Calibri" w:hAnsi="Calibri" w:cs="Calibri" w:eastAsia="Calibri" w:hint="default"/>
                <w:sz w:val="21"/>
                <w:szCs w:val="21"/>
              </w:rPr>
            </w:pPr>
            <w:r>
              <w:rPr>
                <w:rFonts w:ascii="Calibri"/>
                <w:sz w:val="21"/>
              </w:rPr>
              <w:t>1,019,</w:t>
            </w:r>
          </w:p>
          <w:p>
            <w:pPr>
              <w:pStyle w:val="TableParagraph"/>
              <w:spacing w:line="240" w:lineRule="auto" w:before="55"/>
              <w:ind w:left="115" w:right="0"/>
              <w:jc w:val="left"/>
              <w:rPr>
                <w:rFonts w:ascii="Calibri" w:hAnsi="Calibri" w:cs="Calibri" w:eastAsia="Calibri" w:hint="default"/>
                <w:sz w:val="21"/>
                <w:szCs w:val="21"/>
              </w:rPr>
            </w:pPr>
            <w:r>
              <w:rPr>
                <w:rFonts w:ascii="Calibri"/>
                <w:sz w:val="21"/>
              </w:rPr>
              <w:t>932,7</w:t>
            </w:r>
          </w:p>
          <w:p>
            <w:pPr>
              <w:pStyle w:val="TableParagraph"/>
              <w:spacing w:line="240" w:lineRule="auto" w:before="55"/>
              <w:ind w:left="115" w:right="0"/>
              <w:jc w:val="left"/>
              <w:rPr>
                <w:rFonts w:ascii="Calibri" w:hAnsi="Calibri" w:cs="Calibri" w:eastAsia="Calibri" w:hint="default"/>
                <w:sz w:val="21"/>
                <w:szCs w:val="21"/>
              </w:rPr>
            </w:pPr>
            <w:r>
              <w:rPr>
                <w:rFonts w:ascii="Calibri"/>
                <w:sz w:val="21"/>
              </w:rPr>
              <w:t>31.48</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7" w:right="0"/>
              <w:jc w:val="left"/>
              <w:rPr>
                <w:rFonts w:ascii="Calibri" w:hAnsi="Calibri" w:cs="Calibri" w:eastAsia="Calibri" w:hint="default"/>
                <w:sz w:val="21"/>
                <w:szCs w:val="21"/>
              </w:rPr>
            </w:pPr>
            <w:r>
              <w:rPr>
                <w:rFonts w:ascii="Calibri"/>
                <w:sz w:val="21"/>
              </w:rPr>
              <w:t>72,00</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0,000.</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00</w:t>
            </w: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4" w:right="0"/>
              <w:jc w:val="center"/>
              <w:rPr>
                <w:rFonts w:ascii="Calibri" w:hAnsi="Calibri" w:cs="Calibri" w:eastAsia="Calibri" w:hint="default"/>
                <w:sz w:val="21"/>
                <w:szCs w:val="21"/>
              </w:rPr>
            </w:pPr>
            <w:r>
              <w:rPr>
                <w:rFonts w:ascii="Calibri"/>
                <w:sz w:val="21"/>
              </w:rPr>
              <w:t>844,0</w:t>
            </w:r>
          </w:p>
          <w:p>
            <w:pPr>
              <w:pStyle w:val="TableParagraph"/>
              <w:spacing w:line="240" w:lineRule="auto" w:before="55"/>
              <w:ind w:left="94" w:right="0"/>
              <w:jc w:val="center"/>
              <w:rPr>
                <w:rFonts w:ascii="Calibri" w:hAnsi="Calibri" w:cs="Calibri" w:eastAsia="Calibri" w:hint="default"/>
                <w:sz w:val="21"/>
                <w:szCs w:val="21"/>
              </w:rPr>
            </w:pPr>
            <w:r>
              <w:rPr>
                <w:rFonts w:ascii="Calibri"/>
                <w:sz w:val="21"/>
              </w:rPr>
              <w:t>62,61</w:t>
            </w:r>
          </w:p>
          <w:p>
            <w:pPr>
              <w:pStyle w:val="TableParagraph"/>
              <w:spacing w:line="240" w:lineRule="auto" w:before="55"/>
              <w:ind w:left="200" w:right="0"/>
              <w:jc w:val="center"/>
              <w:rPr>
                <w:rFonts w:ascii="Calibri" w:hAnsi="Calibri" w:cs="Calibri" w:eastAsia="Calibri" w:hint="default"/>
                <w:sz w:val="21"/>
                <w:szCs w:val="21"/>
              </w:rPr>
            </w:pPr>
            <w:r>
              <w:rPr>
                <w:rFonts w:ascii="Calibri"/>
                <w:sz w:val="21"/>
              </w:rPr>
              <w:t>6.33</w:t>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5" w:right="0"/>
              <w:jc w:val="left"/>
              <w:rPr>
                <w:rFonts w:ascii="Calibri" w:hAnsi="Calibri" w:cs="Calibri" w:eastAsia="Calibri" w:hint="default"/>
                <w:sz w:val="21"/>
                <w:szCs w:val="21"/>
              </w:rPr>
            </w:pPr>
            <w:r>
              <w:rPr>
                <w:rFonts w:ascii="Calibri"/>
                <w:sz w:val="21"/>
              </w:rPr>
              <w:t>11,45</w:t>
            </w:r>
          </w:p>
          <w:p>
            <w:pPr>
              <w:pStyle w:val="TableParagraph"/>
              <w:spacing w:line="240" w:lineRule="auto" w:before="55"/>
              <w:ind w:left="62" w:right="0"/>
              <w:jc w:val="left"/>
              <w:rPr>
                <w:rFonts w:ascii="Calibri" w:hAnsi="Calibri" w:cs="Calibri" w:eastAsia="Calibri" w:hint="default"/>
                <w:sz w:val="21"/>
                <w:szCs w:val="21"/>
              </w:rPr>
            </w:pPr>
            <w:r>
              <w:rPr>
                <w:rFonts w:ascii="Calibri"/>
                <w:sz w:val="21"/>
              </w:rPr>
              <w:t>9,065.</w:t>
            </w:r>
          </w:p>
          <w:p>
            <w:pPr>
              <w:pStyle w:val="TableParagraph"/>
              <w:spacing w:line="240" w:lineRule="auto" w:before="55"/>
              <w:ind w:left="379" w:right="0"/>
              <w:jc w:val="left"/>
              <w:rPr>
                <w:rFonts w:ascii="Calibri" w:hAnsi="Calibri" w:cs="Calibri" w:eastAsia="Calibri" w:hint="default"/>
                <w:sz w:val="21"/>
                <w:szCs w:val="21"/>
              </w:rPr>
            </w:pPr>
            <w:r>
              <w:rPr>
                <w:rFonts w:ascii="Calibri"/>
                <w:sz w:val="21"/>
              </w:rPr>
              <w:t>89</w:t>
            </w:r>
          </w:p>
        </w:tc>
        <w:tc>
          <w:tcPr>
            <w:tcW w:w="625"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22" w:right="0"/>
              <w:jc w:val="left"/>
              <w:rPr>
                <w:rFonts w:ascii="Calibri" w:hAnsi="Calibri" w:cs="Calibri" w:eastAsia="Calibri" w:hint="default"/>
                <w:sz w:val="21"/>
                <w:szCs w:val="21"/>
              </w:rPr>
            </w:pPr>
            <w:r>
              <w:rPr>
                <w:rFonts w:ascii="Calibri"/>
                <w:spacing w:val="-3"/>
                <w:sz w:val="21"/>
              </w:rPr>
              <w:t>87,72</w:t>
            </w:r>
          </w:p>
          <w:p>
            <w:pPr>
              <w:pStyle w:val="TableParagraph"/>
              <w:spacing w:line="240" w:lineRule="auto" w:before="55"/>
              <w:ind w:left="67" w:right="0"/>
              <w:jc w:val="left"/>
              <w:rPr>
                <w:rFonts w:ascii="Calibri" w:hAnsi="Calibri" w:cs="Calibri" w:eastAsia="Calibri" w:hint="default"/>
                <w:sz w:val="21"/>
                <w:szCs w:val="21"/>
              </w:rPr>
            </w:pPr>
            <w:r>
              <w:rPr>
                <w:rFonts w:ascii="Calibri"/>
                <w:sz w:val="21"/>
              </w:rPr>
              <w:t>9,676.</w:t>
            </w:r>
          </w:p>
          <w:p>
            <w:pPr>
              <w:pStyle w:val="TableParagraph"/>
              <w:spacing w:line="240" w:lineRule="auto" w:before="55"/>
              <w:ind w:left="384" w:right="0"/>
              <w:jc w:val="left"/>
              <w:rPr>
                <w:rFonts w:ascii="Calibri" w:hAnsi="Calibri" w:cs="Calibri" w:eastAsia="Calibri" w:hint="default"/>
                <w:sz w:val="21"/>
                <w:szCs w:val="21"/>
              </w:rPr>
            </w:pPr>
            <w:r>
              <w:rPr>
                <w:rFonts w:ascii="Calibri"/>
                <w:spacing w:val="-4"/>
                <w:sz w:val="21"/>
              </w:rPr>
              <w:t>47</w:t>
            </w:r>
            <w:r>
              <w:rPr>
                <w:rFonts w:ascii="Calibri"/>
                <w:sz w:val="21"/>
              </w:rPr>
            </w: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
        </w:tc>
        <w:tc>
          <w:tcPr>
            <w:tcW w:w="6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62" w:right="0"/>
              <w:jc w:val="left"/>
              <w:rPr>
                <w:rFonts w:ascii="Calibri" w:hAnsi="Calibri" w:cs="Calibri" w:eastAsia="Calibri" w:hint="default"/>
                <w:sz w:val="21"/>
                <w:szCs w:val="21"/>
              </w:rPr>
            </w:pPr>
            <w:r>
              <w:rPr>
                <w:rFonts w:ascii="Calibri"/>
                <w:sz w:val="21"/>
              </w:rPr>
              <w:t>1,015,</w:t>
            </w:r>
          </w:p>
          <w:p>
            <w:pPr>
              <w:pStyle w:val="TableParagraph"/>
              <w:spacing w:line="240" w:lineRule="auto" w:before="55"/>
              <w:ind w:left="117" w:right="0"/>
              <w:jc w:val="left"/>
              <w:rPr>
                <w:rFonts w:ascii="Calibri" w:hAnsi="Calibri" w:cs="Calibri" w:eastAsia="Calibri" w:hint="default"/>
                <w:sz w:val="21"/>
                <w:szCs w:val="21"/>
              </w:rPr>
            </w:pPr>
            <w:r>
              <w:rPr>
                <w:rFonts w:ascii="Calibri"/>
                <w:sz w:val="21"/>
              </w:rPr>
              <w:t>251,3</w:t>
            </w:r>
          </w:p>
          <w:p>
            <w:pPr>
              <w:pStyle w:val="TableParagraph"/>
              <w:spacing w:line="240" w:lineRule="auto" w:before="55"/>
              <w:ind w:left="115" w:right="0"/>
              <w:jc w:val="left"/>
              <w:rPr>
                <w:rFonts w:ascii="Calibri" w:hAnsi="Calibri" w:cs="Calibri" w:eastAsia="Calibri" w:hint="default"/>
                <w:sz w:val="21"/>
                <w:szCs w:val="21"/>
              </w:rPr>
            </w:pPr>
            <w:r>
              <w:rPr>
                <w:rFonts w:ascii="Calibri"/>
                <w:sz w:val="21"/>
              </w:rPr>
              <w:t>58.69</w:t>
            </w:r>
          </w:p>
        </w:tc>
      </w:tr>
    </w:tbl>
    <w:p>
      <w:pPr>
        <w:spacing w:line="240" w:lineRule="auto" w:before="6"/>
        <w:rPr>
          <w:rFonts w:ascii="宋体" w:hAnsi="宋体" w:cs="宋体" w:eastAsia="宋体" w:hint="default"/>
          <w:sz w:val="27"/>
          <w:szCs w:val="27"/>
        </w:rPr>
      </w:pPr>
    </w:p>
    <w:p>
      <w:pPr>
        <w:pStyle w:val="Heading3"/>
        <w:spacing w:line="240" w:lineRule="auto"/>
        <w:ind w:left="5721" w:right="5843"/>
        <w:jc w:val="center"/>
        <w:rPr>
          <w:b w:val="0"/>
          <w:bCs w:val="0"/>
        </w:rPr>
      </w:pPr>
      <w:r>
        <w:rPr/>
        <w:t>母公司所有者权益变动表</w:t>
      </w:r>
      <w:r>
        <w:rPr>
          <w:b w:val="0"/>
          <w:bCs w:val="0"/>
        </w:rPr>
      </w:r>
    </w:p>
    <w:p>
      <w:pPr>
        <w:spacing w:line="240" w:lineRule="auto" w:before="2"/>
        <w:rPr>
          <w:rFonts w:ascii="黑体" w:hAnsi="黑体" w:cs="黑体" w:eastAsia="黑体" w:hint="default"/>
          <w:b/>
          <w:bCs/>
          <w:sz w:val="36"/>
          <w:szCs w:val="36"/>
        </w:rPr>
      </w:pPr>
    </w:p>
    <w:p>
      <w:pPr>
        <w:tabs>
          <w:tab w:pos="7947" w:val="left" w:leader="none"/>
        </w:tabs>
        <w:spacing w:before="0"/>
        <w:ind w:left="112" w:right="0" w:firstLine="0"/>
        <w:jc w:val="left"/>
        <w:rPr>
          <w:rFonts w:ascii="宋体" w:hAnsi="宋体" w:cs="宋体" w:eastAsia="宋体" w:hint="default"/>
          <w:sz w:val="18"/>
          <w:szCs w:val="18"/>
        </w:rPr>
      </w:pPr>
      <w:r>
        <w:rPr>
          <w:rFonts w:ascii="宋体" w:hAnsi="宋体" w:cs="宋体" w:eastAsia="宋体" w:hint="default"/>
          <w:sz w:val="18"/>
          <w:szCs w:val="18"/>
        </w:rPr>
        <w:t>编制单位：广东安居宝数码科技股份有限公司</w:t>
        <w:tab/>
      </w: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年度单位：元</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4"/>
          <w:szCs w:val="14"/>
        </w:rPr>
      </w:pPr>
    </w:p>
    <w:tbl>
      <w:tblPr>
        <w:tblW w:w="0" w:type="auto"/>
        <w:jc w:val="left"/>
        <w:tblInd w:w="109" w:type="dxa"/>
        <w:tblLayout w:type="fixed"/>
        <w:tblCellMar>
          <w:top w:w="0" w:type="dxa"/>
          <w:left w:w="0" w:type="dxa"/>
          <w:bottom w:w="0" w:type="dxa"/>
          <w:right w:w="0" w:type="dxa"/>
        </w:tblCellMar>
        <w:tblLook w:val="01E0"/>
      </w:tblPr>
      <w:tblGrid>
        <w:gridCol w:w="2222"/>
        <w:gridCol w:w="768"/>
        <w:gridCol w:w="780"/>
        <w:gridCol w:w="781"/>
        <w:gridCol w:w="780"/>
        <w:gridCol w:w="780"/>
        <w:gridCol w:w="780"/>
        <w:gridCol w:w="780"/>
        <w:gridCol w:w="780"/>
        <w:gridCol w:w="780"/>
        <w:gridCol w:w="780"/>
        <w:gridCol w:w="780"/>
        <w:gridCol w:w="780"/>
        <w:gridCol w:w="781"/>
        <w:gridCol w:w="780"/>
        <w:gridCol w:w="780"/>
        <w:gridCol w:w="780"/>
      </w:tblGrid>
      <w:tr>
        <w:trPr>
          <w:trHeight w:val="323" w:hRule="exact"/>
        </w:trPr>
        <w:tc>
          <w:tcPr>
            <w:tcW w:w="2222" w:type="dxa"/>
            <w:vMerge w:val="restart"/>
            <w:tcBorders>
              <w:top w:val="single" w:sz="4" w:space="0" w:color="000000"/>
              <w:left w:val="single" w:sz="4" w:space="0" w:color="000000"/>
              <w:right w:val="single" w:sz="4" w:space="0" w:color="000000"/>
            </w:tcBorders>
            <w:shd w:val="clear" w:color="auto" w:fill="DCDCDC"/>
          </w:tcPr>
          <w:p>
            <w:pPr/>
          </w:p>
        </w:tc>
        <w:tc>
          <w:tcPr>
            <w:tcW w:w="6229"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right="7"/>
              <w:jc w:val="center"/>
              <w:rPr>
                <w:rFonts w:ascii="宋体" w:hAnsi="宋体" w:cs="宋体" w:eastAsia="宋体" w:hint="default"/>
                <w:sz w:val="21"/>
                <w:szCs w:val="21"/>
              </w:rPr>
            </w:pPr>
            <w:r>
              <w:rPr>
                <w:rFonts w:ascii="宋体" w:hAnsi="宋体" w:cs="宋体" w:eastAsia="宋体" w:hint="default"/>
                <w:sz w:val="21"/>
                <w:szCs w:val="21"/>
              </w:rPr>
              <w:t>本期金额</w:t>
            </w:r>
          </w:p>
        </w:tc>
        <w:tc>
          <w:tcPr>
            <w:tcW w:w="6241" w:type="dxa"/>
            <w:gridSpan w:val="8"/>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1" w:right="0"/>
              <w:jc w:val="center"/>
              <w:rPr>
                <w:rFonts w:ascii="宋体" w:hAnsi="宋体" w:cs="宋体" w:eastAsia="宋体" w:hint="default"/>
                <w:sz w:val="21"/>
                <w:szCs w:val="21"/>
              </w:rPr>
            </w:pPr>
            <w:r>
              <w:rPr>
                <w:rFonts w:ascii="宋体" w:hAnsi="宋体" w:cs="宋体" w:eastAsia="宋体" w:hint="default"/>
                <w:sz w:val="21"/>
                <w:szCs w:val="21"/>
              </w:rPr>
              <w:t>上年金额</w:t>
            </w:r>
          </w:p>
        </w:tc>
      </w:tr>
      <w:tr>
        <w:trPr>
          <w:trHeight w:val="160" w:hRule="exact"/>
        </w:trPr>
        <w:tc>
          <w:tcPr>
            <w:tcW w:w="2222" w:type="dxa"/>
            <w:vMerge/>
            <w:tcBorders>
              <w:left w:val="single" w:sz="4" w:space="0" w:color="000000"/>
              <w:bottom w:val="nil" w:sz="6" w:space="0" w:color="auto"/>
              <w:right w:val="single" w:sz="4" w:space="0" w:color="000000"/>
            </w:tcBorders>
            <w:shd w:val="clear" w:color="auto" w:fill="DCDCDC"/>
          </w:tcPr>
          <w:p>
            <w:pPr/>
          </w:p>
        </w:tc>
        <w:tc>
          <w:tcPr>
            <w:tcW w:w="768"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57" w:right="65"/>
              <w:jc w:val="both"/>
              <w:rPr>
                <w:rFonts w:ascii="宋体" w:hAnsi="宋体" w:cs="宋体" w:eastAsia="宋体" w:hint="default"/>
                <w:sz w:val="21"/>
                <w:szCs w:val="21"/>
              </w:rPr>
            </w:pPr>
            <w:r>
              <w:rPr>
                <w:rFonts w:ascii="宋体" w:hAnsi="宋体" w:cs="宋体" w:eastAsia="宋体" w:hint="default"/>
                <w:sz w:val="21"/>
                <w:szCs w:val="21"/>
              </w:rPr>
              <w:t>实收资</w:t>
            </w:r>
            <w:r>
              <w:rPr>
                <w:rFonts w:ascii="宋体" w:hAnsi="宋体" w:cs="宋体" w:eastAsia="宋体" w:hint="default"/>
                <w:spacing w:val="-102"/>
                <w:sz w:val="21"/>
                <w:szCs w:val="21"/>
              </w:rPr>
              <w:t> </w:t>
            </w:r>
            <w:r>
              <w:rPr>
                <w:rFonts w:ascii="宋体" w:hAnsi="宋体" w:cs="宋体" w:eastAsia="宋体" w:hint="default"/>
                <w:sz w:val="21"/>
                <w:szCs w:val="21"/>
              </w:rPr>
              <w:t>本（或</w:t>
            </w:r>
            <w:r>
              <w:rPr>
                <w:rFonts w:ascii="宋体" w:hAnsi="宋体" w:cs="宋体" w:eastAsia="宋体" w:hint="default"/>
                <w:spacing w:val="-102"/>
                <w:sz w:val="21"/>
                <w:szCs w:val="21"/>
              </w:rPr>
              <w:t> </w:t>
            </w:r>
            <w:r>
              <w:rPr>
                <w:rFonts w:ascii="宋体" w:hAnsi="宋体" w:cs="宋体" w:eastAsia="宋体" w:hint="default"/>
                <w:sz w:val="21"/>
                <w:szCs w:val="21"/>
              </w:rPr>
              <w:t>股本）</w:t>
            </w: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1"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69" w:right="65"/>
              <w:jc w:val="center"/>
              <w:rPr>
                <w:rFonts w:ascii="宋体" w:hAnsi="宋体" w:cs="宋体" w:eastAsia="宋体" w:hint="default"/>
                <w:sz w:val="21"/>
                <w:szCs w:val="21"/>
              </w:rPr>
            </w:pPr>
            <w:r>
              <w:rPr>
                <w:rFonts w:ascii="宋体" w:hAnsi="宋体" w:cs="宋体" w:eastAsia="宋体" w:hint="default"/>
                <w:sz w:val="21"/>
                <w:szCs w:val="21"/>
              </w:rPr>
              <w:t>所有者</w:t>
            </w:r>
            <w:r>
              <w:rPr>
                <w:rFonts w:ascii="宋体" w:hAnsi="宋体" w:cs="宋体" w:eastAsia="宋体" w:hint="default"/>
                <w:w w:val="100"/>
                <w:sz w:val="21"/>
                <w:szCs w:val="21"/>
              </w:rPr>
              <w:t> </w:t>
            </w:r>
            <w:r>
              <w:rPr>
                <w:rFonts w:ascii="宋体" w:hAnsi="宋体" w:cs="宋体" w:eastAsia="宋体" w:hint="default"/>
                <w:sz w:val="21"/>
                <w:szCs w:val="21"/>
              </w:rPr>
              <w:t>权益合</w:t>
            </w:r>
            <w:r>
              <w:rPr>
                <w:rFonts w:ascii="宋体" w:hAnsi="宋体" w:cs="宋体" w:eastAsia="宋体" w:hint="default"/>
                <w:w w:val="100"/>
                <w:sz w:val="21"/>
                <w:szCs w:val="21"/>
              </w:rPr>
              <w:t> </w:t>
            </w:r>
            <w:r>
              <w:rPr>
                <w:rFonts w:ascii="宋体" w:hAnsi="宋体" w:cs="宋体" w:eastAsia="宋体" w:hint="default"/>
                <w:sz w:val="21"/>
                <w:szCs w:val="21"/>
              </w:rPr>
              <w:t>计</w:t>
            </w:r>
          </w:p>
        </w:tc>
        <w:tc>
          <w:tcPr>
            <w:tcW w:w="780"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69" w:right="65"/>
              <w:jc w:val="both"/>
              <w:rPr>
                <w:rFonts w:ascii="宋体" w:hAnsi="宋体" w:cs="宋体" w:eastAsia="宋体" w:hint="default"/>
                <w:sz w:val="21"/>
                <w:szCs w:val="21"/>
              </w:rPr>
            </w:pPr>
            <w:r>
              <w:rPr>
                <w:rFonts w:ascii="宋体" w:hAnsi="宋体" w:cs="宋体" w:eastAsia="宋体" w:hint="default"/>
                <w:sz w:val="21"/>
                <w:szCs w:val="21"/>
              </w:rPr>
              <w:t>实收资</w:t>
            </w:r>
            <w:r>
              <w:rPr>
                <w:rFonts w:ascii="宋体" w:hAnsi="宋体" w:cs="宋体" w:eastAsia="宋体" w:hint="default"/>
                <w:spacing w:val="-102"/>
                <w:sz w:val="21"/>
                <w:szCs w:val="21"/>
              </w:rPr>
              <w:t> </w:t>
            </w:r>
            <w:r>
              <w:rPr>
                <w:rFonts w:ascii="宋体" w:hAnsi="宋体" w:cs="宋体" w:eastAsia="宋体" w:hint="default"/>
                <w:sz w:val="21"/>
                <w:szCs w:val="21"/>
              </w:rPr>
              <w:t>本（或</w:t>
            </w:r>
            <w:r>
              <w:rPr>
                <w:rFonts w:ascii="宋体" w:hAnsi="宋体" w:cs="宋体" w:eastAsia="宋体" w:hint="default"/>
                <w:spacing w:val="-102"/>
                <w:sz w:val="21"/>
                <w:szCs w:val="21"/>
              </w:rPr>
              <w:t> </w:t>
            </w:r>
            <w:r>
              <w:rPr>
                <w:rFonts w:ascii="宋体" w:hAnsi="宋体" w:cs="宋体" w:eastAsia="宋体" w:hint="default"/>
                <w:sz w:val="21"/>
                <w:szCs w:val="21"/>
              </w:rPr>
              <w:t>股本）</w:t>
            </w: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1"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tcBorders>
              <w:top w:val="single" w:sz="4" w:space="0" w:color="000000"/>
              <w:left w:val="single" w:sz="4" w:space="0" w:color="000000"/>
              <w:bottom w:val="nil" w:sz="6" w:space="0" w:color="auto"/>
              <w:right w:val="single" w:sz="4" w:space="0" w:color="000000"/>
            </w:tcBorders>
            <w:shd w:val="clear" w:color="auto" w:fill="DCDCDC"/>
          </w:tcPr>
          <w:p>
            <w:pPr/>
          </w:p>
        </w:tc>
        <w:tc>
          <w:tcPr>
            <w:tcW w:w="780" w:type="dxa"/>
            <w:vMerge w:val="restart"/>
            <w:tcBorders>
              <w:top w:val="single" w:sz="4" w:space="0" w:color="000000"/>
              <w:left w:val="single" w:sz="4" w:space="0" w:color="000000"/>
              <w:right w:val="single" w:sz="4" w:space="0" w:color="000000"/>
            </w:tcBorders>
            <w:shd w:val="clear" w:color="auto" w:fill="DCDCDC"/>
          </w:tcPr>
          <w:p>
            <w:pPr>
              <w:pStyle w:val="TableParagraph"/>
              <w:spacing w:line="273" w:lineRule="auto"/>
              <w:ind w:left="69" w:right="65"/>
              <w:jc w:val="center"/>
              <w:rPr>
                <w:rFonts w:ascii="宋体" w:hAnsi="宋体" w:cs="宋体" w:eastAsia="宋体" w:hint="default"/>
                <w:sz w:val="21"/>
                <w:szCs w:val="21"/>
              </w:rPr>
            </w:pPr>
            <w:r>
              <w:rPr>
                <w:rFonts w:ascii="宋体" w:hAnsi="宋体" w:cs="宋体" w:eastAsia="宋体" w:hint="default"/>
                <w:sz w:val="21"/>
                <w:szCs w:val="21"/>
              </w:rPr>
              <w:t>所有者</w:t>
            </w:r>
            <w:r>
              <w:rPr>
                <w:rFonts w:ascii="宋体" w:hAnsi="宋体" w:cs="宋体" w:eastAsia="宋体" w:hint="default"/>
                <w:w w:val="100"/>
                <w:sz w:val="21"/>
                <w:szCs w:val="21"/>
              </w:rPr>
              <w:t> </w:t>
            </w:r>
            <w:r>
              <w:rPr>
                <w:rFonts w:ascii="宋体" w:hAnsi="宋体" w:cs="宋体" w:eastAsia="宋体" w:hint="default"/>
                <w:sz w:val="21"/>
                <w:szCs w:val="21"/>
              </w:rPr>
              <w:t>权益合</w:t>
            </w:r>
            <w:r>
              <w:rPr>
                <w:rFonts w:ascii="宋体" w:hAnsi="宋体" w:cs="宋体" w:eastAsia="宋体" w:hint="default"/>
                <w:w w:val="100"/>
                <w:sz w:val="21"/>
                <w:szCs w:val="21"/>
              </w:rPr>
              <w:t> </w:t>
            </w:r>
            <w:r>
              <w:rPr>
                <w:rFonts w:ascii="宋体" w:hAnsi="宋体" w:cs="宋体" w:eastAsia="宋体" w:hint="default"/>
                <w:sz w:val="21"/>
                <w:szCs w:val="21"/>
              </w:rPr>
              <w:t>计</w:t>
            </w:r>
          </w:p>
        </w:tc>
      </w:tr>
      <w:tr>
        <w:trPr>
          <w:trHeight w:val="308" w:hRule="exact"/>
        </w:trPr>
        <w:tc>
          <w:tcPr>
            <w:tcW w:w="222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0" w:lineRule="exact"/>
              <w:ind w:right="8"/>
              <w:jc w:val="center"/>
              <w:rPr>
                <w:rFonts w:ascii="宋体" w:hAnsi="宋体" w:cs="宋体" w:eastAsia="宋体" w:hint="default"/>
                <w:sz w:val="21"/>
                <w:szCs w:val="21"/>
              </w:rPr>
            </w:pPr>
            <w:r>
              <w:rPr>
                <w:rFonts w:ascii="宋体" w:hAnsi="宋体" w:cs="宋体" w:eastAsia="宋体" w:hint="default"/>
                <w:sz w:val="21"/>
                <w:szCs w:val="21"/>
              </w:rPr>
              <w:t>项目</w:t>
            </w:r>
          </w:p>
        </w:tc>
        <w:tc>
          <w:tcPr>
            <w:tcW w:w="768" w:type="dxa"/>
            <w:vMerge/>
            <w:tcBorders>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280" w:right="65" w:hanging="212"/>
              <w:jc w:val="left"/>
              <w:rPr>
                <w:rFonts w:ascii="宋体" w:hAnsi="宋体" w:cs="宋体" w:eastAsia="宋体" w:hint="default"/>
                <w:sz w:val="21"/>
                <w:szCs w:val="21"/>
              </w:rPr>
            </w:pPr>
            <w:r>
              <w:rPr>
                <w:rFonts w:ascii="宋体" w:hAnsi="宋体" w:cs="宋体" w:eastAsia="宋体" w:hint="default"/>
                <w:sz w:val="21"/>
                <w:szCs w:val="21"/>
              </w:rPr>
              <w:t>资本公</w:t>
            </w:r>
            <w:r>
              <w:rPr>
                <w:rFonts w:ascii="宋体" w:hAnsi="宋体" w:cs="宋体" w:eastAsia="宋体" w:hint="default"/>
                <w:spacing w:val="-102"/>
                <w:sz w:val="21"/>
                <w:szCs w:val="21"/>
              </w:rPr>
              <w:t> </w:t>
            </w:r>
            <w:r>
              <w:rPr>
                <w:rFonts w:ascii="宋体" w:hAnsi="宋体" w:cs="宋体" w:eastAsia="宋体" w:hint="default"/>
                <w:sz w:val="21"/>
                <w:szCs w:val="21"/>
              </w:rPr>
              <w:t>积</w:t>
            </w:r>
          </w:p>
        </w:tc>
        <w:tc>
          <w:tcPr>
            <w:tcW w:w="781"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175" w:right="65" w:hanging="106"/>
              <w:jc w:val="left"/>
              <w:rPr>
                <w:rFonts w:ascii="宋体" w:hAnsi="宋体" w:cs="宋体" w:eastAsia="宋体" w:hint="default"/>
                <w:sz w:val="21"/>
                <w:szCs w:val="21"/>
              </w:rPr>
            </w:pPr>
            <w:r>
              <w:rPr>
                <w:rFonts w:ascii="宋体" w:hAnsi="宋体" w:cs="宋体" w:eastAsia="宋体" w:hint="default"/>
                <w:sz w:val="21"/>
                <w:szCs w:val="21"/>
              </w:rPr>
              <w:t>减：库</w:t>
            </w:r>
            <w:r>
              <w:rPr>
                <w:rFonts w:ascii="宋体" w:hAnsi="宋体" w:cs="宋体" w:eastAsia="宋体" w:hint="default"/>
                <w:spacing w:val="-102"/>
                <w:sz w:val="21"/>
                <w:szCs w:val="21"/>
              </w:rPr>
              <w:t> </w:t>
            </w:r>
            <w:r>
              <w:rPr>
                <w:rFonts w:ascii="宋体" w:hAnsi="宋体" w:cs="宋体" w:eastAsia="宋体" w:hint="default"/>
                <w:sz w:val="21"/>
                <w:szCs w:val="21"/>
              </w:rPr>
              <w:t>存股</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280" w:right="65" w:hanging="212"/>
              <w:jc w:val="left"/>
              <w:rPr>
                <w:rFonts w:ascii="宋体" w:hAnsi="宋体" w:cs="宋体" w:eastAsia="宋体" w:hint="default"/>
                <w:sz w:val="21"/>
                <w:szCs w:val="21"/>
              </w:rPr>
            </w:pPr>
            <w:r>
              <w:rPr>
                <w:rFonts w:ascii="宋体" w:hAnsi="宋体" w:cs="宋体" w:eastAsia="宋体" w:hint="default"/>
                <w:sz w:val="21"/>
                <w:szCs w:val="21"/>
              </w:rPr>
              <w:t>专项储</w:t>
            </w:r>
            <w:r>
              <w:rPr>
                <w:rFonts w:ascii="宋体" w:hAnsi="宋体" w:cs="宋体" w:eastAsia="宋体" w:hint="default"/>
                <w:spacing w:val="-102"/>
                <w:sz w:val="21"/>
                <w:szCs w:val="21"/>
              </w:rPr>
              <w:t> </w:t>
            </w:r>
            <w:r>
              <w:rPr>
                <w:rFonts w:ascii="宋体" w:hAnsi="宋体" w:cs="宋体" w:eastAsia="宋体" w:hint="default"/>
                <w:sz w:val="21"/>
                <w:szCs w:val="21"/>
              </w:rPr>
              <w:t>备</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280" w:right="65" w:hanging="212"/>
              <w:jc w:val="left"/>
              <w:rPr>
                <w:rFonts w:ascii="宋体" w:hAnsi="宋体" w:cs="宋体" w:eastAsia="宋体" w:hint="default"/>
                <w:sz w:val="21"/>
                <w:szCs w:val="21"/>
              </w:rPr>
            </w:pPr>
            <w:r>
              <w:rPr>
                <w:rFonts w:ascii="宋体" w:hAnsi="宋体" w:cs="宋体" w:eastAsia="宋体" w:hint="default"/>
                <w:sz w:val="21"/>
                <w:szCs w:val="21"/>
              </w:rPr>
              <w:t>盈余公</w:t>
            </w:r>
            <w:r>
              <w:rPr>
                <w:rFonts w:ascii="宋体" w:hAnsi="宋体" w:cs="宋体" w:eastAsia="宋体" w:hint="default"/>
                <w:spacing w:val="-102"/>
                <w:sz w:val="21"/>
                <w:szCs w:val="21"/>
              </w:rPr>
              <w:t> </w:t>
            </w:r>
            <w:r>
              <w:rPr>
                <w:rFonts w:ascii="宋体" w:hAnsi="宋体" w:cs="宋体" w:eastAsia="宋体" w:hint="default"/>
                <w:sz w:val="21"/>
                <w:szCs w:val="21"/>
              </w:rPr>
              <w:t>积</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69" w:right="65"/>
              <w:jc w:val="left"/>
              <w:rPr>
                <w:rFonts w:ascii="宋体" w:hAnsi="宋体" w:cs="宋体" w:eastAsia="宋体" w:hint="default"/>
                <w:sz w:val="21"/>
                <w:szCs w:val="21"/>
              </w:rPr>
            </w:pPr>
            <w:r>
              <w:rPr>
                <w:rFonts w:ascii="宋体" w:hAnsi="宋体" w:cs="宋体" w:eastAsia="宋体" w:hint="default"/>
                <w:sz w:val="21"/>
                <w:szCs w:val="21"/>
              </w:rPr>
              <w:t>一般风</w:t>
            </w:r>
            <w:r>
              <w:rPr>
                <w:rFonts w:ascii="宋体" w:hAnsi="宋体" w:cs="宋体" w:eastAsia="宋体" w:hint="default"/>
                <w:spacing w:val="-102"/>
                <w:sz w:val="21"/>
                <w:szCs w:val="21"/>
              </w:rPr>
              <w:t> </w:t>
            </w:r>
            <w:r>
              <w:rPr>
                <w:rFonts w:ascii="宋体" w:hAnsi="宋体" w:cs="宋体" w:eastAsia="宋体" w:hint="default"/>
                <w:sz w:val="21"/>
                <w:szCs w:val="21"/>
              </w:rPr>
              <w:t>险准备</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175" w:right="65" w:hanging="106"/>
              <w:jc w:val="left"/>
              <w:rPr>
                <w:rFonts w:ascii="宋体" w:hAnsi="宋体" w:cs="宋体" w:eastAsia="宋体" w:hint="default"/>
                <w:sz w:val="21"/>
                <w:szCs w:val="21"/>
              </w:rPr>
            </w:pPr>
            <w:r>
              <w:rPr>
                <w:rFonts w:ascii="宋体" w:hAnsi="宋体" w:cs="宋体" w:eastAsia="宋体" w:hint="default"/>
                <w:sz w:val="21"/>
                <w:szCs w:val="21"/>
              </w:rPr>
              <w:t>未分配</w:t>
            </w:r>
            <w:r>
              <w:rPr>
                <w:rFonts w:ascii="宋体" w:hAnsi="宋体" w:cs="宋体" w:eastAsia="宋体" w:hint="default"/>
                <w:spacing w:val="-102"/>
                <w:sz w:val="21"/>
                <w:szCs w:val="21"/>
              </w:rPr>
              <w:t> </w:t>
            </w:r>
            <w:r>
              <w:rPr>
                <w:rFonts w:ascii="宋体" w:hAnsi="宋体" w:cs="宋体" w:eastAsia="宋体" w:hint="default"/>
                <w:sz w:val="21"/>
                <w:szCs w:val="21"/>
              </w:rPr>
              <w:t>利润</w:t>
            </w: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280" w:right="65" w:hanging="212"/>
              <w:jc w:val="left"/>
              <w:rPr>
                <w:rFonts w:ascii="宋体" w:hAnsi="宋体" w:cs="宋体" w:eastAsia="宋体" w:hint="default"/>
                <w:sz w:val="21"/>
                <w:szCs w:val="21"/>
              </w:rPr>
            </w:pPr>
            <w:r>
              <w:rPr>
                <w:rFonts w:ascii="宋体" w:hAnsi="宋体" w:cs="宋体" w:eastAsia="宋体" w:hint="default"/>
                <w:sz w:val="21"/>
                <w:szCs w:val="21"/>
              </w:rPr>
              <w:t>资本公</w:t>
            </w:r>
            <w:r>
              <w:rPr>
                <w:rFonts w:ascii="宋体" w:hAnsi="宋体" w:cs="宋体" w:eastAsia="宋体" w:hint="default"/>
                <w:spacing w:val="-102"/>
                <w:sz w:val="21"/>
                <w:szCs w:val="21"/>
              </w:rPr>
              <w:t> </w:t>
            </w:r>
            <w:r>
              <w:rPr>
                <w:rFonts w:ascii="宋体" w:hAnsi="宋体" w:cs="宋体" w:eastAsia="宋体" w:hint="default"/>
                <w:sz w:val="21"/>
                <w:szCs w:val="21"/>
              </w:rPr>
              <w:t>积</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175" w:right="65" w:hanging="106"/>
              <w:jc w:val="left"/>
              <w:rPr>
                <w:rFonts w:ascii="宋体" w:hAnsi="宋体" w:cs="宋体" w:eastAsia="宋体" w:hint="default"/>
                <w:sz w:val="21"/>
                <w:szCs w:val="21"/>
              </w:rPr>
            </w:pPr>
            <w:r>
              <w:rPr>
                <w:rFonts w:ascii="宋体" w:hAnsi="宋体" w:cs="宋体" w:eastAsia="宋体" w:hint="default"/>
                <w:sz w:val="21"/>
                <w:szCs w:val="21"/>
              </w:rPr>
              <w:t>减：库</w:t>
            </w:r>
            <w:r>
              <w:rPr>
                <w:rFonts w:ascii="宋体" w:hAnsi="宋体" w:cs="宋体" w:eastAsia="宋体" w:hint="default"/>
                <w:spacing w:val="-102"/>
                <w:sz w:val="21"/>
                <w:szCs w:val="21"/>
              </w:rPr>
              <w:t> </w:t>
            </w:r>
            <w:r>
              <w:rPr>
                <w:rFonts w:ascii="宋体" w:hAnsi="宋体" w:cs="宋体" w:eastAsia="宋体" w:hint="default"/>
                <w:sz w:val="21"/>
                <w:szCs w:val="21"/>
              </w:rPr>
              <w:t>存股</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280" w:right="65" w:hanging="212"/>
              <w:jc w:val="left"/>
              <w:rPr>
                <w:rFonts w:ascii="宋体" w:hAnsi="宋体" w:cs="宋体" w:eastAsia="宋体" w:hint="default"/>
                <w:sz w:val="21"/>
                <w:szCs w:val="21"/>
              </w:rPr>
            </w:pPr>
            <w:r>
              <w:rPr>
                <w:rFonts w:ascii="宋体" w:hAnsi="宋体" w:cs="宋体" w:eastAsia="宋体" w:hint="default"/>
                <w:sz w:val="21"/>
                <w:szCs w:val="21"/>
              </w:rPr>
              <w:t>专项储</w:t>
            </w:r>
            <w:r>
              <w:rPr>
                <w:rFonts w:ascii="宋体" w:hAnsi="宋体" w:cs="宋体" w:eastAsia="宋体" w:hint="default"/>
                <w:spacing w:val="-102"/>
                <w:sz w:val="21"/>
                <w:szCs w:val="21"/>
              </w:rPr>
              <w:t> </w:t>
            </w:r>
            <w:r>
              <w:rPr>
                <w:rFonts w:ascii="宋体" w:hAnsi="宋体" w:cs="宋体" w:eastAsia="宋体" w:hint="default"/>
                <w:sz w:val="21"/>
                <w:szCs w:val="21"/>
              </w:rPr>
              <w:t>备</w:t>
            </w:r>
          </w:p>
        </w:tc>
        <w:tc>
          <w:tcPr>
            <w:tcW w:w="781"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280" w:right="65" w:hanging="212"/>
              <w:jc w:val="left"/>
              <w:rPr>
                <w:rFonts w:ascii="宋体" w:hAnsi="宋体" w:cs="宋体" w:eastAsia="宋体" w:hint="default"/>
                <w:sz w:val="21"/>
                <w:szCs w:val="21"/>
              </w:rPr>
            </w:pPr>
            <w:r>
              <w:rPr>
                <w:rFonts w:ascii="宋体" w:hAnsi="宋体" w:cs="宋体" w:eastAsia="宋体" w:hint="default"/>
                <w:sz w:val="21"/>
                <w:szCs w:val="21"/>
              </w:rPr>
              <w:t>盈余公</w:t>
            </w:r>
            <w:r>
              <w:rPr>
                <w:rFonts w:ascii="宋体" w:hAnsi="宋体" w:cs="宋体" w:eastAsia="宋体" w:hint="default"/>
                <w:spacing w:val="-102"/>
                <w:sz w:val="21"/>
                <w:szCs w:val="21"/>
              </w:rPr>
              <w:t> </w:t>
            </w:r>
            <w:r>
              <w:rPr>
                <w:rFonts w:ascii="宋体" w:hAnsi="宋体" w:cs="宋体" w:eastAsia="宋体" w:hint="default"/>
                <w:sz w:val="21"/>
                <w:szCs w:val="21"/>
              </w:rPr>
              <w:t>积</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69" w:right="65"/>
              <w:jc w:val="left"/>
              <w:rPr>
                <w:rFonts w:ascii="宋体" w:hAnsi="宋体" w:cs="宋体" w:eastAsia="宋体" w:hint="default"/>
                <w:sz w:val="21"/>
                <w:szCs w:val="21"/>
              </w:rPr>
            </w:pPr>
            <w:r>
              <w:rPr>
                <w:rFonts w:ascii="宋体" w:hAnsi="宋体" w:cs="宋体" w:eastAsia="宋体" w:hint="default"/>
                <w:sz w:val="21"/>
                <w:szCs w:val="21"/>
              </w:rPr>
              <w:t>一般风</w:t>
            </w:r>
            <w:r>
              <w:rPr>
                <w:rFonts w:ascii="宋体" w:hAnsi="宋体" w:cs="宋体" w:eastAsia="宋体" w:hint="default"/>
                <w:spacing w:val="-102"/>
                <w:sz w:val="21"/>
                <w:szCs w:val="21"/>
              </w:rPr>
              <w:t> </w:t>
            </w:r>
            <w:r>
              <w:rPr>
                <w:rFonts w:ascii="宋体" w:hAnsi="宋体" w:cs="宋体" w:eastAsia="宋体" w:hint="default"/>
                <w:sz w:val="21"/>
                <w:szCs w:val="21"/>
              </w:rPr>
              <w:t>险准备</w:t>
            </w:r>
          </w:p>
        </w:tc>
        <w:tc>
          <w:tcPr>
            <w:tcW w:w="780" w:type="dxa"/>
            <w:vMerge w:val="restart"/>
            <w:tcBorders>
              <w:top w:val="nil" w:sz="6" w:space="0" w:color="auto"/>
              <w:left w:val="single" w:sz="4" w:space="0" w:color="000000"/>
              <w:right w:val="single" w:sz="4" w:space="0" w:color="000000"/>
            </w:tcBorders>
            <w:shd w:val="clear" w:color="auto" w:fill="DCDCDC"/>
          </w:tcPr>
          <w:p>
            <w:pPr>
              <w:pStyle w:val="TableParagraph"/>
              <w:spacing w:line="273" w:lineRule="auto"/>
              <w:ind w:left="175" w:right="65" w:hanging="106"/>
              <w:jc w:val="left"/>
              <w:rPr>
                <w:rFonts w:ascii="宋体" w:hAnsi="宋体" w:cs="宋体" w:eastAsia="宋体" w:hint="default"/>
                <w:sz w:val="21"/>
                <w:szCs w:val="21"/>
              </w:rPr>
            </w:pPr>
            <w:r>
              <w:rPr>
                <w:rFonts w:ascii="宋体" w:hAnsi="宋体" w:cs="宋体" w:eastAsia="宋体" w:hint="default"/>
                <w:sz w:val="21"/>
                <w:szCs w:val="21"/>
              </w:rPr>
              <w:t>未分配</w:t>
            </w:r>
            <w:r>
              <w:rPr>
                <w:rFonts w:ascii="宋体" w:hAnsi="宋体" w:cs="宋体" w:eastAsia="宋体" w:hint="default"/>
                <w:spacing w:val="-102"/>
                <w:sz w:val="21"/>
                <w:szCs w:val="21"/>
              </w:rPr>
              <w:t> </w:t>
            </w:r>
            <w:r>
              <w:rPr>
                <w:rFonts w:ascii="宋体" w:hAnsi="宋体" w:cs="宋体" w:eastAsia="宋体" w:hint="default"/>
                <w:sz w:val="21"/>
                <w:szCs w:val="21"/>
              </w:rPr>
              <w:t>利润</w:t>
            </w:r>
          </w:p>
        </w:tc>
        <w:tc>
          <w:tcPr>
            <w:tcW w:w="780" w:type="dxa"/>
            <w:vMerge/>
            <w:tcBorders>
              <w:left w:val="single" w:sz="4" w:space="0" w:color="000000"/>
              <w:right w:val="single" w:sz="4" w:space="0" w:color="000000"/>
            </w:tcBorders>
            <w:shd w:val="clear" w:color="auto" w:fill="DCDCDC"/>
          </w:tcPr>
          <w:p>
            <w:pPr/>
          </w:p>
        </w:tc>
      </w:tr>
      <w:tr>
        <w:trPr>
          <w:trHeight w:val="317" w:hRule="exact"/>
        </w:trPr>
        <w:tc>
          <w:tcPr>
            <w:tcW w:w="2222" w:type="dxa"/>
            <w:vMerge w:val="restart"/>
            <w:tcBorders>
              <w:top w:val="nil" w:sz="6" w:space="0" w:color="auto"/>
              <w:left w:val="single" w:sz="4" w:space="0" w:color="000000"/>
              <w:right w:val="single" w:sz="4" w:space="0" w:color="000000"/>
            </w:tcBorders>
            <w:shd w:val="clear" w:color="auto" w:fill="DCDCDC"/>
          </w:tcPr>
          <w:p>
            <w:pPr/>
          </w:p>
        </w:tc>
        <w:tc>
          <w:tcPr>
            <w:tcW w:w="768" w:type="dxa"/>
            <w:vMerge/>
            <w:tcBorders>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1"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1"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bottom w:val="nil" w:sz="6" w:space="0" w:color="auto"/>
              <w:right w:val="single" w:sz="4" w:space="0" w:color="000000"/>
            </w:tcBorders>
            <w:shd w:val="clear" w:color="auto" w:fill="DCDCDC"/>
          </w:tcPr>
          <w:p>
            <w:pPr/>
          </w:p>
        </w:tc>
        <w:tc>
          <w:tcPr>
            <w:tcW w:w="780" w:type="dxa"/>
            <w:vMerge/>
            <w:tcBorders>
              <w:left w:val="single" w:sz="4" w:space="0" w:color="000000"/>
              <w:right w:val="single" w:sz="4" w:space="0" w:color="000000"/>
            </w:tcBorders>
            <w:shd w:val="clear" w:color="auto" w:fill="DCDCDC"/>
          </w:tcPr>
          <w:p>
            <w:pPr/>
          </w:p>
        </w:tc>
      </w:tr>
      <w:tr>
        <w:trPr>
          <w:trHeight w:val="161" w:hRule="exact"/>
        </w:trPr>
        <w:tc>
          <w:tcPr>
            <w:tcW w:w="2222" w:type="dxa"/>
            <w:vMerge/>
            <w:tcBorders>
              <w:left w:val="single" w:sz="4" w:space="0" w:color="000000"/>
              <w:bottom w:val="single" w:sz="4" w:space="0" w:color="000000"/>
              <w:right w:val="single" w:sz="4" w:space="0" w:color="000000"/>
            </w:tcBorders>
            <w:shd w:val="clear" w:color="auto" w:fill="DCDCDC"/>
          </w:tcPr>
          <w:p>
            <w:pPr/>
          </w:p>
        </w:tc>
        <w:tc>
          <w:tcPr>
            <w:tcW w:w="768" w:type="dxa"/>
            <w:vMerge/>
            <w:tcBorders>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1"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1"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tcBorders>
              <w:top w:val="nil" w:sz="6" w:space="0" w:color="auto"/>
              <w:left w:val="single" w:sz="4" w:space="0" w:color="000000"/>
              <w:bottom w:val="single" w:sz="4" w:space="0" w:color="000000"/>
              <w:right w:val="single" w:sz="4" w:space="0" w:color="000000"/>
            </w:tcBorders>
            <w:shd w:val="clear" w:color="auto" w:fill="DCDCDC"/>
          </w:tcPr>
          <w:p>
            <w:pPr/>
          </w:p>
        </w:tc>
        <w:tc>
          <w:tcPr>
            <w:tcW w:w="780" w:type="dxa"/>
            <w:vMerge/>
            <w:tcBorders>
              <w:left w:val="single" w:sz="4" w:space="0" w:color="000000"/>
              <w:bottom w:val="single" w:sz="4" w:space="0" w:color="000000"/>
              <w:right w:val="single" w:sz="4" w:space="0" w:color="000000"/>
            </w:tcBorders>
            <w:shd w:val="clear" w:color="auto" w:fill="DCDCDC"/>
          </w:tcPr>
          <w:p>
            <w:pPr/>
          </w:p>
        </w:tc>
      </w:tr>
      <w:tr>
        <w:trPr>
          <w:trHeight w:val="317" w:hRule="exact"/>
        </w:trPr>
        <w:tc>
          <w:tcPr>
            <w:tcW w:w="2222" w:type="dxa"/>
            <w:tcBorders>
              <w:top w:val="single" w:sz="4" w:space="0" w:color="000000"/>
              <w:left w:val="single" w:sz="4" w:space="0" w:color="000000"/>
              <w:bottom w:val="nil" w:sz="6" w:space="0" w:color="auto"/>
              <w:right w:val="single" w:sz="4" w:space="0" w:color="000000"/>
            </w:tcBorders>
            <w:shd w:val="clear" w:color="auto" w:fill="DCDCDC"/>
          </w:tcPr>
          <w:p>
            <w:pPr/>
          </w:p>
        </w:tc>
        <w:tc>
          <w:tcPr>
            <w:tcW w:w="768" w:type="dxa"/>
            <w:vMerge w:val="restart"/>
            <w:tcBorders>
              <w:top w:val="single" w:sz="4" w:space="0" w:color="000000"/>
              <w:left w:val="single" w:sz="9" w:space="0" w:color="DCDCDC"/>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97" w:right="0"/>
              <w:jc w:val="left"/>
              <w:rPr>
                <w:rFonts w:ascii="Calibri" w:hAnsi="Calibri" w:cs="Calibri" w:eastAsia="Calibri" w:hint="default"/>
                <w:sz w:val="21"/>
                <w:szCs w:val="21"/>
              </w:rPr>
            </w:pPr>
            <w:r>
              <w:rPr>
                <w:rFonts w:ascii="Calibri"/>
                <w:sz w:val="21"/>
              </w:rPr>
              <w:t>72,000,</w:t>
            </w:r>
          </w:p>
          <w:p>
            <w:pPr>
              <w:pStyle w:val="TableParagraph"/>
              <w:spacing w:line="240" w:lineRule="auto" w:before="55"/>
              <w:ind w:left="145" w:right="0"/>
              <w:jc w:val="left"/>
              <w:rPr>
                <w:rFonts w:ascii="Calibri" w:hAnsi="Calibri" w:cs="Calibri" w:eastAsia="Calibri" w:hint="default"/>
                <w:sz w:val="21"/>
                <w:szCs w:val="21"/>
              </w:rPr>
            </w:pPr>
            <w:r>
              <w:rPr>
                <w:rFonts w:ascii="Calibri"/>
                <w:sz w:val="21"/>
              </w:rPr>
              <w:t>000.00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59" w:right="0"/>
              <w:jc w:val="left"/>
              <w:rPr>
                <w:rFonts w:ascii="Calibri" w:hAnsi="Calibri" w:cs="Calibri" w:eastAsia="Calibri" w:hint="default"/>
                <w:sz w:val="21"/>
                <w:szCs w:val="21"/>
              </w:rPr>
            </w:pPr>
            <w:r>
              <w:rPr>
                <w:rFonts w:ascii="Calibri"/>
                <w:sz w:val="21"/>
              </w:rPr>
              <w:t>844,062</w:t>
            </w:r>
          </w:p>
          <w:p>
            <w:pPr>
              <w:pStyle w:val="TableParagraph"/>
              <w:spacing w:line="240" w:lineRule="auto" w:before="55"/>
              <w:ind w:left="110" w:right="0"/>
              <w:jc w:val="left"/>
              <w:rPr>
                <w:rFonts w:ascii="Calibri" w:hAnsi="Calibri" w:cs="Calibri" w:eastAsia="Calibri" w:hint="default"/>
                <w:sz w:val="21"/>
                <w:szCs w:val="21"/>
              </w:rPr>
            </w:pPr>
            <w:r>
              <w:rPr>
                <w:rFonts w:ascii="Calibri"/>
                <w:sz w:val="21"/>
              </w:rPr>
              <w:t>,616.33</w:t>
            </w:r>
          </w:p>
        </w:tc>
        <w:tc>
          <w:tcPr>
            <w:tcW w:w="781"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11,459,</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065.89</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20" w:right="0"/>
              <w:jc w:val="left"/>
              <w:rPr>
                <w:rFonts w:ascii="Calibri" w:hAnsi="Calibri" w:cs="Calibri" w:eastAsia="Calibri" w:hint="default"/>
                <w:sz w:val="21"/>
                <w:szCs w:val="21"/>
              </w:rPr>
            </w:pPr>
            <w:r>
              <w:rPr>
                <w:rFonts w:ascii="Calibri"/>
                <w:sz w:val="21"/>
              </w:rPr>
              <w:t>87,729,</w:t>
            </w:r>
          </w:p>
          <w:p>
            <w:pPr>
              <w:pStyle w:val="TableParagraph"/>
              <w:spacing w:line="240" w:lineRule="auto" w:before="55"/>
              <w:ind w:left="175" w:right="0"/>
              <w:jc w:val="left"/>
              <w:rPr>
                <w:rFonts w:ascii="Calibri" w:hAnsi="Calibri" w:cs="Calibri" w:eastAsia="Calibri" w:hint="default"/>
                <w:sz w:val="21"/>
                <w:szCs w:val="21"/>
              </w:rPr>
            </w:pPr>
            <w:r>
              <w:rPr>
                <w:rFonts w:ascii="Calibri"/>
                <w:spacing w:val="-3"/>
                <w:sz w:val="21"/>
              </w:rPr>
              <w:t>676.47</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28"/>
              <w:ind w:right="19"/>
              <w:jc w:val="right"/>
              <w:rPr>
                <w:rFonts w:ascii="Calibri" w:hAnsi="Calibri" w:cs="Calibri" w:eastAsia="Calibri" w:hint="default"/>
                <w:sz w:val="21"/>
                <w:szCs w:val="21"/>
              </w:rPr>
            </w:pPr>
            <w:r>
              <w:rPr>
                <w:rFonts w:ascii="Calibri"/>
                <w:spacing w:val="-1"/>
                <w:sz w:val="21"/>
              </w:rPr>
              <w:t>1,015,2</w:t>
            </w:r>
          </w:p>
          <w:p>
            <w:pPr>
              <w:pStyle w:val="TableParagraph"/>
              <w:spacing w:line="240" w:lineRule="auto" w:before="56"/>
              <w:ind w:right="17"/>
              <w:jc w:val="right"/>
              <w:rPr>
                <w:rFonts w:ascii="Calibri" w:hAnsi="Calibri" w:cs="Calibri" w:eastAsia="Calibri" w:hint="default"/>
                <w:sz w:val="21"/>
                <w:szCs w:val="21"/>
              </w:rPr>
            </w:pPr>
            <w:r>
              <w:rPr>
                <w:rFonts w:ascii="Calibri"/>
                <w:spacing w:val="-1"/>
                <w:sz w:val="21"/>
              </w:rPr>
              <w:t>51,358.</w:t>
            </w:r>
          </w:p>
          <w:p>
            <w:pPr>
              <w:pStyle w:val="TableParagraph"/>
              <w:spacing w:line="240" w:lineRule="auto" w:before="55"/>
              <w:ind w:right="17"/>
              <w:jc w:val="right"/>
              <w:rPr>
                <w:rFonts w:ascii="Calibri" w:hAnsi="Calibri" w:cs="Calibri" w:eastAsia="Calibri" w:hint="default"/>
                <w:sz w:val="21"/>
                <w:szCs w:val="21"/>
              </w:rPr>
            </w:pPr>
            <w:r>
              <w:rPr>
                <w:rFonts w:ascii="Calibri"/>
                <w:sz w:val="21"/>
              </w:rPr>
              <w:t>69</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54,000,</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000.00</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30,696,</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061.08</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
        </w:tc>
        <w:tc>
          <w:tcPr>
            <w:tcW w:w="781"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98" w:right="0"/>
              <w:jc w:val="center"/>
              <w:rPr>
                <w:rFonts w:ascii="Calibri" w:hAnsi="Calibri" w:cs="Calibri" w:eastAsia="Calibri" w:hint="default"/>
                <w:sz w:val="21"/>
                <w:szCs w:val="21"/>
              </w:rPr>
            </w:pPr>
            <w:r>
              <w:rPr>
                <w:rFonts w:ascii="Calibri"/>
                <w:sz w:val="21"/>
              </w:rPr>
              <w:t>5,133,9</w:t>
            </w:r>
          </w:p>
          <w:p>
            <w:pPr>
              <w:pStyle w:val="TableParagraph"/>
              <w:spacing w:line="240" w:lineRule="auto" w:before="55"/>
              <w:ind w:left="252" w:right="0"/>
              <w:jc w:val="center"/>
              <w:rPr>
                <w:rFonts w:ascii="Calibri" w:hAnsi="Calibri" w:cs="Calibri" w:eastAsia="Calibri" w:hint="default"/>
                <w:sz w:val="21"/>
                <w:szCs w:val="21"/>
              </w:rPr>
            </w:pPr>
            <w:r>
              <w:rPr>
                <w:rFonts w:ascii="Calibri"/>
                <w:sz w:val="21"/>
              </w:rPr>
              <w:t>72.19</w:t>
            </w:r>
          </w:p>
        </w:tc>
        <w:tc>
          <w:tcPr>
            <w:tcW w:w="780" w:type="dxa"/>
            <w:vMerge w:val="restart"/>
            <w:tcBorders>
              <w:top w:val="single" w:sz="4" w:space="0" w:color="000000"/>
              <w:left w:val="single" w:sz="4" w:space="0" w:color="000000"/>
              <w:right w:val="single" w:sz="4" w:space="0" w:color="000000"/>
            </w:tcBorders>
          </w:tcPr>
          <w:p>
            <w:pP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46,205,</w:t>
            </w:r>
          </w:p>
          <w:p>
            <w:pPr>
              <w:pStyle w:val="TableParagraph"/>
              <w:spacing w:line="240" w:lineRule="auto" w:before="55"/>
              <w:ind w:left="172" w:right="0"/>
              <w:jc w:val="left"/>
              <w:rPr>
                <w:rFonts w:ascii="Calibri" w:hAnsi="Calibri" w:cs="Calibri" w:eastAsia="Calibri" w:hint="default"/>
                <w:sz w:val="21"/>
                <w:szCs w:val="21"/>
              </w:rPr>
            </w:pPr>
            <w:r>
              <w:rPr>
                <w:rFonts w:ascii="Calibri"/>
                <w:spacing w:val="-3"/>
                <w:sz w:val="21"/>
              </w:rPr>
              <w:t>749.72</w:t>
            </w:r>
          </w:p>
        </w:tc>
        <w:tc>
          <w:tcPr>
            <w:tcW w:w="780" w:type="dxa"/>
            <w:vMerge w:val="restart"/>
            <w:tcBorders>
              <w:top w:val="single" w:sz="4" w:space="0" w:color="000000"/>
              <w:left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57" w:right="0"/>
              <w:jc w:val="left"/>
              <w:rPr>
                <w:rFonts w:ascii="Calibri" w:hAnsi="Calibri" w:cs="Calibri" w:eastAsia="Calibri" w:hint="default"/>
                <w:sz w:val="21"/>
                <w:szCs w:val="21"/>
              </w:rPr>
            </w:pPr>
            <w:r>
              <w:rPr>
                <w:rFonts w:ascii="Calibri"/>
                <w:sz w:val="21"/>
              </w:rPr>
              <w:t>136,035</w:t>
            </w:r>
          </w:p>
          <w:p>
            <w:pPr>
              <w:pStyle w:val="TableParagraph"/>
              <w:spacing w:line="240" w:lineRule="auto" w:before="55"/>
              <w:ind w:left="115" w:right="0"/>
              <w:jc w:val="left"/>
              <w:rPr>
                <w:rFonts w:ascii="Calibri" w:hAnsi="Calibri" w:cs="Calibri" w:eastAsia="Calibri" w:hint="default"/>
                <w:sz w:val="21"/>
                <w:szCs w:val="21"/>
              </w:rPr>
            </w:pPr>
            <w:r>
              <w:rPr>
                <w:rFonts w:ascii="Calibri"/>
                <w:sz w:val="21"/>
              </w:rPr>
              <w:t>,782.99</w:t>
            </w:r>
          </w:p>
        </w:tc>
      </w:tr>
      <w:tr>
        <w:trPr>
          <w:trHeight w:val="312" w:hRule="exact"/>
        </w:trPr>
        <w:tc>
          <w:tcPr>
            <w:tcW w:w="2222" w:type="dxa"/>
            <w:tcBorders>
              <w:top w:val="nil" w:sz="6" w:space="0" w:color="auto"/>
              <w:left w:val="single" w:sz="4" w:space="0" w:color="000000"/>
              <w:bottom w:val="nil" w:sz="6" w:space="0" w:color="auto"/>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一、上年年末余额</w:t>
            </w:r>
          </w:p>
        </w:tc>
        <w:tc>
          <w:tcPr>
            <w:tcW w:w="768" w:type="dxa"/>
            <w:vMerge/>
            <w:tcBorders>
              <w:left w:val="single" w:sz="9" w:space="0" w:color="DCDCDC"/>
              <w:right w:val="single" w:sz="4" w:space="0" w:color="000000"/>
            </w:tcBorders>
          </w:tcPr>
          <w:p>
            <w:pPr/>
          </w:p>
        </w:tc>
        <w:tc>
          <w:tcPr>
            <w:tcW w:w="780"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1"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c>
          <w:tcPr>
            <w:tcW w:w="780" w:type="dxa"/>
            <w:vMerge/>
            <w:tcBorders>
              <w:left w:val="single" w:sz="4" w:space="0" w:color="000000"/>
              <w:right w:val="single" w:sz="4" w:space="0" w:color="000000"/>
            </w:tcBorders>
          </w:tcPr>
          <w:p>
            <w:pPr/>
          </w:p>
        </w:tc>
      </w:tr>
      <w:tr>
        <w:trPr>
          <w:trHeight w:val="317" w:hRule="exact"/>
        </w:trPr>
        <w:tc>
          <w:tcPr>
            <w:tcW w:w="2222" w:type="dxa"/>
            <w:tcBorders>
              <w:top w:val="nil" w:sz="6" w:space="0" w:color="auto"/>
              <w:left w:val="single" w:sz="4" w:space="0" w:color="000000"/>
              <w:bottom w:val="single" w:sz="4" w:space="0" w:color="000000"/>
              <w:right w:val="single" w:sz="4" w:space="0" w:color="000000"/>
            </w:tcBorders>
            <w:shd w:val="clear" w:color="auto" w:fill="DCDCDC"/>
          </w:tcPr>
          <w:p>
            <w:pPr/>
          </w:p>
        </w:tc>
        <w:tc>
          <w:tcPr>
            <w:tcW w:w="768" w:type="dxa"/>
            <w:vMerge/>
            <w:tcBorders>
              <w:left w:val="single" w:sz="9" w:space="0" w:color="DCDCDC"/>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1"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c>
          <w:tcPr>
            <w:tcW w:w="780" w:type="dxa"/>
            <w:vMerge/>
            <w:tcBorders>
              <w:left w:val="single" w:sz="4" w:space="0" w:color="000000"/>
              <w:bottom w:val="single" w:sz="4" w:space="0" w:color="000000"/>
              <w:right w:val="single" w:sz="4" w:space="0" w:color="000000"/>
            </w:tcBorders>
          </w:tcPr>
          <w:p>
            <w:pPr/>
          </w:p>
        </w:tc>
      </w:tr>
      <w:tr>
        <w:trPr>
          <w:trHeight w:val="322" w:hRule="exact"/>
        </w:trPr>
        <w:tc>
          <w:tcPr>
            <w:tcW w:w="22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加：会计政策变更</w:t>
            </w:r>
          </w:p>
        </w:tc>
        <w:tc>
          <w:tcPr>
            <w:tcW w:w="768" w:type="dxa"/>
            <w:tcBorders>
              <w:top w:val="single" w:sz="4" w:space="0" w:color="000000"/>
              <w:left w:val="single" w:sz="9" w:space="0" w:color="DCDCDC"/>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22"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前期差错更正</w:t>
            </w:r>
          </w:p>
        </w:tc>
        <w:tc>
          <w:tcPr>
            <w:tcW w:w="768" w:type="dxa"/>
            <w:tcBorders>
              <w:top w:val="single" w:sz="4" w:space="0" w:color="000000"/>
              <w:left w:val="single" w:sz="9" w:space="0" w:color="DCDCDC"/>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52" w:footer="1195" w:top="1480" w:bottom="1380" w:left="1020" w:right="900"/>
        </w:sectPr>
      </w:pPr>
    </w:p>
    <w:tbl>
      <w:tblPr>
        <w:tblW w:w="0" w:type="auto"/>
        <w:jc w:val="left"/>
        <w:tblInd w:w="109" w:type="dxa"/>
        <w:tblLayout w:type="fixed"/>
        <w:tblCellMar>
          <w:top w:w="0" w:type="dxa"/>
          <w:left w:w="0" w:type="dxa"/>
          <w:bottom w:w="0" w:type="dxa"/>
          <w:right w:w="0" w:type="dxa"/>
        </w:tblCellMar>
        <w:tblLook w:val="01E0"/>
      </w:tblPr>
      <w:tblGrid>
        <w:gridCol w:w="2210"/>
        <w:gridCol w:w="780"/>
        <w:gridCol w:w="780"/>
        <w:gridCol w:w="781"/>
        <w:gridCol w:w="780"/>
        <w:gridCol w:w="780"/>
        <w:gridCol w:w="780"/>
        <w:gridCol w:w="780"/>
        <w:gridCol w:w="780"/>
        <w:gridCol w:w="780"/>
        <w:gridCol w:w="780"/>
        <w:gridCol w:w="780"/>
        <w:gridCol w:w="780"/>
        <w:gridCol w:w="781"/>
        <w:gridCol w:w="780"/>
        <w:gridCol w:w="780"/>
        <w:gridCol w:w="780"/>
      </w:tblGrid>
      <w:tr>
        <w:trPr>
          <w:trHeight w:val="336" w:hRule="exact"/>
        </w:trPr>
        <w:tc>
          <w:tcPr>
            <w:tcW w:w="2210" w:type="dxa"/>
            <w:tcBorders>
              <w:top w:val="single" w:sz="6" w:space="0" w:color="000000"/>
              <w:left w:val="single" w:sz="4" w:space="0" w:color="000000"/>
              <w:bottom w:val="single" w:sz="4" w:space="0" w:color="000000"/>
              <w:right w:val="single" w:sz="4" w:space="0" w:color="000000"/>
            </w:tcBorders>
            <w:shd w:val="clear" w:color="auto" w:fill="DCDCDC"/>
          </w:tcPr>
          <w:p>
            <w:pPr>
              <w:pStyle w:val="TableParagraph"/>
              <w:spacing w:line="274" w:lineRule="exact"/>
              <w:ind w:left="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1"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1"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r>
      <w:tr>
        <w:trPr>
          <w:trHeight w:val="94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二、本年年初余额</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5" w:right="0"/>
              <w:jc w:val="left"/>
              <w:rPr>
                <w:rFonts w:ascii="Calibri" w:hAnsi="Calibri" w:cs="Calibri" w:eastAsia="Calibri" w:hint="default"/>
                <w:sz w:val="21"/>
                <w:szCs w:val="21"/>
              </w:rPr>
            </w:pPr>
            <w:r>
              <w:rPr>
                <w:rFonts w:ascii="Calibri"/>
                <w:sz w:val="21"/>
              </w:rPr>
              <w:t>72,000,</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59" w:right="0"/>
              <w:jc w:val="left"/>
              <w:rPr>
                <w:rFonts w:ascii="Calibri" w:hAnsi="Calibri" w:cs="Calibri" w:eastAsia="Calibri" w:hint="default"/>
                <w:sz w:val="21"/>
                <w:szCs w:val="21"/>
              </w:rPr>
            </w:pPr>
            <w:r>
              <w:rPr>
                <w:rFonts w:ascii="Calibri"/>
                <w:sz w:val="21"/>
              </w:rPr>
              <w:t>844,062</w:t>
            </w:r>
          </w:p>
          <w:p>
            <w:pPr>
              <w:pStyle w:val="TableParagraph"/>
              <w:spacing w:line="240" w:lineRule="auto" w:before="55"/>
              <w:ind w:left="110" w:right="0"/>
              <w:jc w:val="left"/>
              <w:rPr>
                <w:rFonts w:ascii="Calibri" w:hAnsi="Calibri" w:cs="Calibri" w:eastAsia="Calibri" w:hint="default"/>
                <w:sz w:val="21"/>
                <w:szCs w:val="21"/>
              </w:rPr>
            </w:pPr>
            <w:r>
              <w:rPr>
                <w:rFonts w:ascii="Calibri"/>
                <w:sz w:val="21"/>
              </w:rPr>
              <w:t>,616.33</w:t>
            </w: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11,459,</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065.89</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20" w:right="0"/>
              <w:jc w:val="left"/>
              <w:rPr>
                <w:rFonts w:ascii="Calibri" w:hAnsi="Calibri" w:cs="Calibri" w:eastAsia="Calibri" w:hint="default"/>
                <w:sz w:val="21"/>
                <w:szCs w:val="21"/>
              </w:rPr>
            </w:pPr>
            <w:r>
              <w:rPr>
                <w:rFonts w:ascii="Calibri"/>
                <w:sz w:val="21"/>
              </w:rPr>
              <w:t>87,729,</w:t>
            </w:r>
          </w:p>
          <w:p>
            <w:pPr>
              <w:pStyle w:val="TableParagraph"/>
              <w:spacing w:line="240" w:lineRule="auto" w:before="55"/>
              <w:ind w:left="175" w:right="0"/>
              <w:jc w:val="left"/>
              <w:rPr>
                <w:rFonts w:ascii="Calibri" w:hAnsi="Calibri" w:cs="Calibri" w:eastAsia="Calibri" w:hint="default"/>
                <w:sz w:val="21"/>
                <w:szCs w:val="21"/>
              </w:rPr>
            </w:pPr>
            <w:r>
              <w:rPr>
                <w:rFonts w:ascii="Calibri"/>
                <w:spacing w:val="-3"/>
                <w:sz w:val="21"/>
              </w:rPr>
              <w:t>676.47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9"/>
              <w:jc w:val="right"/>
              <w:rPr>
                <w:rFonts w:ascii="Calibri" w:hAnsi="Calibri" w:cs="Calibri" w:eastAsia="Calibri" w:hint="default"/>
                <w:sz w:val="21"/>
                <w:szCs w:val="21"/>
              </w:rPr>
            </w:pPr>
            <w:r>
              <w:rPr>
                <w:rFonts w:ascii="Calibri"/>
                <w:spacing w:val="-1"/>
                <w:sz w:val="21"/>
              </w:rPr>
              <w:t>1,015,2</w:t>
            </w:r>
          </w:p>
          <w:p>
            <w:pPr>
              <w:pStyle w:val="TableParagraph"/>
              <w:spacing w:line="240" w:lineRule="auto" w:before="55"/>
              <w:ind w:right="17"/>
              <w:jc w:val="right"/>
              <w:rPr>
                <w:rFonts w:ascii="Calibri" w:hAnsi="Calibri" w:cs="Calibri" w:eastAsia="Calibri" w:hint="default"/>
                <w:sz w:val="21"/>
                <w:szCs w:val="21"/>
              </w:rPr>
            </w:pPr>
            <w:r>
              <w:rPr>
                <w:rFonts w:ascii="Calibri"/>
                <w:spacing w:val="-1"/>
                <w:sz w:val="21"/>
              </w:rPr>
              <w:t>51,358.</w:t>
            </w:r>
          </w:p>
          <w:p>
            <w:pPr>
              <w:pStyle w:val="TableParagraph"/>
              <w:spacing w:line="240" w:lineRule="auto" w:before="55"/>
              <w:ind w:right="17"/>
              <w:jc w:val="right"/>
              <w:rPr>
                <w:rFonts w:ascii="Calibri" w:hAnsi="Calibri" w:cs="Calibri" w:eastAsia="Calibri" w:hint="default"/>
                <w:sz w:val="21"/>
                <w:szCs w:val="21"/>
              </w:rPr>
            </w:pPr>
            <w:r>
              <w:rPr>
                <w:rFonts w:ascii="Calibri"/>
                <w:sz w:val="21"/>
              </w:rPr>
              <w:t>69</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54,000,</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30,696,</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061.08</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98" w:right="0"/>
              <w:jc w:val="center"/>
              <w:rPr>
                <w:rFonts w:ascii="Calibri" w:hAnsi="Calibri" w:cs="Calibri" w:eastAsia="Calibri" w:hint="default"/>
                <w:sz w:val="21"/>
                <w:szCs w:val="21"/>
              </w:rPr>
            </w:pPr>
            <w:r>
              <w:rPr>
                <w:rFonts w:ascii="Calibri"/>
                <w:sz w:val="21"/>
              </w:rPr>
              <w:t>5,133,9</w:t>
            </w:r>
          </w:p>
          <w:p>
            <w:pPr>
              <w:pStyle w:val="TableParagraph"/>
              <w:spacing w:line="240" w:lineRule="auto" w:before="55"/>
              <w:ind w:left="252" w:right="0"/>
              <w:jc w:val="center"/>
              <w:rPr>
                <w:rFonts w:ascii="Calibri" w:hAnsi="Calibri" w:cs="Calibri" w:eastAsia="Calibri" w:hint="default"/>
                <w:sz w:val="21"/>
                <w:szCs w:val="21"/>
              </w:rPr>
            </w:pPr>
            <w:r>
              <w:rPr>
                <w:rFonts w:ascii="Calibri"/>
                <w:sz w:val="21"/>
              </w:rPr>
              <w:t>72.19</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46,205,</w:t>
            </w:r>
          </w:p>
          <w:p>
            <w:pPr>
              <w:pStyle w:val="TableParagraph"/>
              <w:spacing w:line="240" w:lineRule="auto" w:before="55"/>
              <w:ind w:left="172" w:right="0"/>
              <w:jc w:val="left"/>
              <w:rPr>
                <w:rFonts w:ascii="Calibri" w:hAnsi="Calibri" w:cs="Calibri" w:eastAsia="Calibri" w:hint="default"/>
                <w:sz w:val="21"/>
                <w:szCs w:val="21"/>
              </w:rPr>
            </w:pPr>
            <w:r>
              <w:rPr>
                <w:rFonts w:ascii="Calibri"/>
                <w:spacing w:val="-3"/>
                <w:sz w:val="21"/>
              </w:rPr>
              <w:t>749.72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57" w:right="0"/>
              <w:jc w:val="left"/>
              <w:rPr>
                <w:rFonts w:ascii="Calibri" w:hAnsi="Calibri" w:cs="Calibri" w:eastAsia="Calibri" w:hint="default"/>
                <w:sz w:val="21"/>
                <w:szCs w:val="21"/>
              </w:rPr>
            </w:pPr>
            <w:r>
              <w:rPr>
                <w:rFonts w:ascii="Calibri"/>
                <w:sz w:val="21"/>
              </w:rPr>
              <w:t>136,035</w:t>
            </w:r>
          </w:p>
          <w:p>
            <w:pPr>
              <w:pStyle w:val="TableParagraph"/>
              <w:spacing w:line="240" w:lineRule="auto" w:before="55"/>
              <w:ind w:left="115" w:right="0"/>
              <w:jc w:val="left"/>
              <w:rPr>
                <w:rFonts w:ascii="Calibri" w:hAnsi="Calibri" w:cs="Calibri" w:eastAsia="Calibri" w:hint="default"/>
                <w:sz w:val="21"/>
                <w:szCs w:val="21"/>
              </w:rPr>
            </w:pPr>
            <w:r>
              <w:rPr>
                <w:rFonts w:ascii="Calibri"/>
                <w:sz w:val="21"/>
              </w:rPr>
              <w:t>,782.99</w:t>
            </w:r>
          </w:p>
        </w:tc>
      </w:tr>
      <w:tr>
        <w:trPr>
          <w:trHeight w:val="94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left="22" w:right="0"/>
              <w:jc w:val="left"/>
              <w:rPr>
                <w:rFonts w:ascii="宋体" w:hAnsi="宋体" w:cs="宋体" w:eastAsia="宋体" w:hint="default"/>
                <w:sz w:val="21"/>
                <w:szCs w:val="21"/>
              </w:rPr>
            </w:pPr>
            <w:r>
              <w:rPr>
                <w:rFonts w:ascii="宋体" w:hAnsi="宋体" w:cs="宋体" w:eastAsia="宋体" w:hint="default"/>
                <w:sz w:val="21"/>
                <w:szCs w:val="21"/>
              </w:rPr>
              <w:t>三、本年增减变动金额</w:t>
            </w:r>
          </w:p>
          <w:p>
            <w:pPr>
              <w:pStyle w:val="TableParagraph"/>
              <w:spacing w:line="240" w:lineRule="auto" w:before="37"/>
              <w:ind w:left="22" w:right="0"/>
              <w:jc w:val="left"/>
              <w:rPr>
                <w:rFonts w:ascii="宋体" w:hAnsi="宋体" w:cs="宋体" w:eastAsia="宋体" w:hint="default"/>
                <w:sz w:val="21"/>
                <w:szCs w:val="21"/>
              </w:rPr>
            </w:pPr>
            <w:r>
              <w:rPr>
                <w:rFonts w:ascii="宋体" w:hAnsi="宋体" w:cs="宋体" w:eastAsia="宋体" w:hint="default"/>
                <w:sz w:val="21"/>
                <w:szCs w:val="21"/>
              </w:rPr>
              <w:t>（减少以“</w:t>
            </w:r>
            <w:r>
              <w:rPr>
                <w:rFonts w:ascii="Calibri" w:hAnsi="Calibri" w:cs="Calibri" w:eastAsia="Calibri" w:hint="default"/>
                <w:sz w:val="21"/>
                <w:szCs w:val="21"/>
              </w:rPr>
              <w:t>-</w:t>
            </w:r>
            <w:r>
              <w:rPr>
                <w:rFonts w:ascii="宋体" w:hAnsi="宋体" w:cs="宋体" w:eastAsia="宋体" w:hint="default"/>
                <w:sz w:val="21"/>
                <w:szCs w:val="21"/>
              </w:rPr>
              <w:t>”号填列）</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57" w:right="0"/>
              <w:jc w:val="left"/>
              <w:rPr>
                <w:rFonts w:ascii="Calibri" w:hAnsi="Calibri" w:cs="Calibri" w:eastAsia="Calibri" w:hint="default"/>
                <w:sz w:val="21"/>
                <w:szCs w:val="21"/>
              </w:rPr>
            </w:pPr>
            <w:r>
              <w:rPr>
                <w:rFonts w:ascii="Calibri"/>
                <w:sz w:val="21"/>
              </w:rPr>
              <w:t>108,000</w:t>
            </w:r>
          </w:p>
          <w:p>
            <w:pPr>
              <w:pStyle w:val="TableParagraph"/>
              <w:spacing w:line="240" w:lineRule="auto" w:before="55"/>
              <w:ind w:left="110" w:right="0"/>
              <w:jc w:val="left"/>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-108,00</w:t>
            </w:r>
          </w:p>
          <w:p>
            <w:pPr>
              <w:pStyle w:val="TableParagraph"/>
              <w:spacing w:line="240" w:lineRule="auto" w:before="55"/>
              <w:ind w:right="18"/>
              <w:jc w:val="right"/>
              <w:rPr>
                <w:rFonts w:ascii="Calibri" w:hAnsi="Calibri" w:cs="Calibri" w:eastAsia="Calibri" w:hint="default"/>
                <w:sz w:val="21"/>
                <w:szCs w:val="21"/>
              </w:rPr>
            </w:pPr>
            <w:r>
              <w:rPr>
                <w:rFonts w:ascii="Calibri"/>
                <w:spacing w:val="-1"/>
                <w:sz w:val="21"/>
              </w:rPr>
              <w:t>0,000.0</w:t>
            </w:r>
            <w:r>
              <w:rPr>
                <w:rFonts w:ascii="Calibri"/>
                <w:sz w:val="21"/>
              </w:rPr>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91" w:right="0"/>
              <w:jc w:val="center"/>
              <w:rPr>
                <w:rFonts w:ascii="Calibri" w:hAnsi="Calibri" w:cs="Calibri" w:eastAsia="Calibri" w:hint="default"/>
                <w:sz w:val="21"/>
                <w:szCs w:val="21"/>
              </w:rPr>
            </w:pPr>
            <w:r>
              <w:rPr>
                <w:rFonts w:ascii="Calibri"/>
                <w:sz w:val="21"/>
              </w:rPr>
              <w:t>5,942,4</w:t>
            </w:r>
          </w:p>
          <w:p>
            <w:pPr>
              <w:pStyle w:val="TableParagraph"/>
              <w:spacing w:line="240" w:lineRule="auto" w:before="55"/>
              <w:ind w:left="250" w:right="0"/>
              <w:jc w:val="center"/>
              <w:rPr>
                <w:rFonts w:ascii="Calibri" w:hAnsi="Calibri" w:cs="Calibri" w:eastAsia="Calibri" w:hint="default"/>
                <w:sz w:val="21"/>
                <w:szCs w:val="21"/>
              </w:rPr>
            </w:pPr>
            <w:r>
              <w:rPr>
                <w:rFonts w:ascii="Calibri"/>
                <w:sz w:val="21"/>
              </w:rPr>
              <w:t>33.80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48" w:right="0"/>
              <w:jc w:val="left"/>
              <w:rPr>
                <w:rFonts w:ascii="Calibri" w:hAnsi="Calibri" w:cs="Calibri" w:eastAsia="Calibri" w:hint="default"/>
                <w:sz w:val="21"/>
                <w:szCs w:val="21"/>
              </w:rPr>
            </w:pPr>
            <w:r>
              <w:rPr>
                <w:rFonts w:ascii="Calibri"/>
                <w:sz w:val="21"/>
              </w:rPr>
              <w:t>-4,118,0</w:t>
            </w:r>
          </w:p>
          <w:p>
            <w:pPr>
              <w:pStyle w:val="TableParagraph"/>
              <w:spacing w:line="240" w:lineRule="auto" w:before="55"/>
              <w:ind w:left="273" w:right="0"/>
              <w:jc w:val="left"/>
              <w:rPr>
                <w:rFonts w:ascii="Calibri" w:hAnsi="Calibri" w:cs="Calibri" w:eastAsia="Calibri" w:hint="default"/>
                <w:sz w:val="21"/>
                <w:szCs w:val="21"/>
              </w:rPr>
            </w:pPr>
            <w:r>
              <w:rPr>
                <w:rFonts w:ascii="Calibri"/>
                <w:sz w:val="21"/>
              </w:rPr>
              <w:t>95.76</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91" w:right="0"/>
              <w:jc w:val="center"/>
              <w:rPr>
                <w:rFonts w:ascii="Calibri" w:hAnsi="Calibri" w:cs="Calibri" w:eastAsia="Calibri" w:hint="default"/>
                <w:sz w:val="21"/>
                <w:szCs w:val="21"/>
              </w:rPr>
            </w:pPr>
            <w:r>
              <w:rPr>
                <w:rFonts w:ascii="Calibri"/>
                <w:sz w:val="21"/>
              </w:rPr>
              <w:t>1,824,3</w:t>
            </w:r>
          </w:p>
          <w:p>
            <w:pPr>
              <w:pStyle w:val="TableParagraph"/>
              <w:spacing w:line="240" w:lineRule="auto" w:before="55"/>
              <w:ind w:left="250" w:right="0"/>
              <w:jc w:val="center"/>
              <w:rPr>
                <w:rFonts w:ascii="Calibri" w:hAnsi="Calibri" w:cs="Calibri" w:eastAsia="Calibri" w:hint="default"/>
                <w:sz w:val="21"/>
                <w:szCs w:val="21"/>
              </w:rPr>
            </w:pPr>
            <w:r>
              <w:rPr>
                <w:rFonts w:ascii="Calibri"/>
                <w:sz w:val="21"/>
              </w:rPr>
              <w:t>38.04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18,000,</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57" w:right="0"/>
              <w:jc w:val="left"/>
              <w:rPr>
                <w:rFonts w:ascii="Calibri" w:hAnsi="Calibri" w:cs="Calibri" w:eastAsia="Calibri" w:hint="default"/>
                <w:sz w:val="21"/>
                <w:szCs w:val="21"/>
              </w:rPr>
            </w:pPr>
            <w:r>
              <w:rPr>
                <w:rFonts w:ascii="Calibri"/>
                <w:sz w:val="21"/>
              </w:rPr>
              <w:t>813,366</w:t>
            </w:r>
          </w:p>
          <w:p>
            <w:pPr>
              <w:pStyle w:val="TableParagraph"/>
              <w:spacing w:line="240" w:lineRule="auto" w:before="55"/>
              <w:ind w:left="112" w:right="0"/>
              <w:jc w:val="left"/>
              <w:rPr>
                <w:rFonts w:ascii="Calibri" w:hAnsi="Calibri" w:cs="Calibri" w:eastAsia="Calibri" w:hint="default"/>
                <w:sz w:val="21"/>
                <w:szCs w:val="21"/>
              </w:rPr>
            </w:pPr>
            <w:r>
              <w:rPr>
                <w:rFonts w:ascii="Calibri"/>
                <w:sz w:val="21"/>
              </w:rPr>
              <w:t>,555.25</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91" w:right="0"/>
              <w:jc w:val="center"/>
              <w:rPr>
                <w:rFonts w:ascii="Calibri" w:hAnsi="Calibri" w:cs="Calibri" w:eastAsia="Calibri" w:hint="default"/>
                <w:sz w:val="21"/>
                <w:szCs w:val="21"/>
              </w:rPr>
            </w:pPr>
            <w:r>
              <w:rPr>
                <w:rFonts w:ascii="Calibri"/>
                <w:sz w:val="21"/>
              </w:rPr>
              <w:t>6,325,0</w:t>
            </w:r>
          </w:p>
          <w:p>
            <w:pPr>
              <w:pStyle w:val="TableParagraph"/>
              <w:spacing w:line="240" w:lineRule="auto" w:before="55"/>
              <w:ind w:left="252" w:right="0"/>
              <w:jc w:val="center"/>
              <w:rPr>
                <w:rFonts w:ascii="Calibri" w:hAnsi="Calibri" w:cs="Calibri" w:eastAsia="Calibri" w:hint="default"/>
                <w:sz w:val="21"/>
                <w:szCs w:val="21"/>
              </w:rPr>
            </w:pPr>
            <w:r>
              <w:rPr>
                <w:rFonts w:ascii="Calibri"/>
                <w:sz w:val="21"/>
              </w:rPr>
              <w:t>93.70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41,523,</w:t>
            </w:r>
          </w:p>
          <w:p>
            <w:pPr>
              <w:pStyle w:val="TableParagraph"/>
              <w:spacing w:line="240" w:lineRule="auto" w:before="55"/>
              <w:ind w:left="167" w:right="0"/>
              <w:jc w:val="left"/>
              <w:rPr>
                <w:rFonts w:ascii="Calibri" w:hAnsi="Calibri" w:cs="Calibri" w:eastAsia="Calibri" w:hint="default"/>
                <w:sz w:val="21"/>
                <w:szCs w:val="21"/>
              </w:rPr>
            </w:pPr>
            <w:r>
              <w:rPr>
                <w:rFonts w:ascii="Calibri"/>
                <w:sz w:val="21"/>
              </w:rPr>
              <w:t>926.75</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62" w:right="0"/>
              <w:jc w:val="left"/>
              <w:rPr>
                <w:rFonts w:ascii="Calibri" w:hAnsi="Calibri" w:cs="Calibri" w:eastAsia="Calibri" w:hint="default"/>
                <w:sz w:val="21"/>
                <w:szCs w:val="21"/>
              </w:rPr>
            </w:pPr>
            <w:r>
              <w:rPr>
                <w:rFonts w:ascii="Calibri"/>
                <w:sz w:val="21"/>
              </w:rPr>
              <w:t>879,215</w:t>
            </w:r>
          </w:p>
          <w:p>
            <w:pPr>
              <w:pStyle w:val="TableParagraph"/>
              <w:spacing w:line="240" w:lineRule="auto" w:before="55"/>
              <w:ind w:left="119" w:right="0"/>
              <w:jc w:val="left"/>
              <w:rPr>
                <w:rFonts w:ascii="Calibri" w:hAnsi="Calibri" w:cs="Calibri" w:eastAsia="Calibri" w:hint="default"/>
                <w:sz w:val="21"/>
                <w:szCs w:val="21"/>
              </w:rPr>
            </w:pPr>
            <w:r>
              <w:rPr>
                <w:rFonts w:ascii="Calibri"/>
                <w:sz w:val="21"/>
              </w:rPr>
              <w:t>,575.70</w:t>
            </w: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4"/>
              <w:ind w:left="22" w:right="0"/>
              <w:jc w:val="left"/>
              <w:rPr>
                <w:rFonts w:ascii="宋体" w:hAnsi="宋体" w:cs="宋体" w:eastAsia="宋体" w:hint="default"/>
                <w:sz w:val="21"/>
                <w:szCs w:val="21"/>
              </w:rPr>
            </w:pPr>
            <w:r>
              <w:rPr>
                <w:rFonts w:ascii="宋体" w:hAnsi="宋体" w:cs="宋体" w:eastAsia="宋体" w:hint="default"/>
                <w:sz w:val="21"/>
                <w:szCs w:val="21"/>
              </w:rPr>
              <w:t>（一）净利润</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2" w:right="0"/>
              <w:jc w:val="left"/>
              <w:rPr>
                <w:rFonts w:ascii="Calibri" w:hAnsi="Calibri" w:cs="Calibri" w:eastAsia="Calibri" w:hint="default"/>
                <w:sz w:val="21"/>
                <w:szCs w:val="21"/>
              </w:rPr>
            </w:pPr>
            <w:r>
              <w:rPr>
                <w:rFonts w:ascii="Calibri"/>
                <w:sz w:val="21"/>
              </w:rPr>
              <w:t>59,424,</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338.04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2" w:right="0"/>
              <w:jc w:val="left"/>
              <w:rPr>
                <w:rFonts w:ascii="Calibri" w:hAnsi="Calibri" w:cs="Calibri" w:eastAsia="Calibri" w:hint="default"/>
                <w:sz w:val="21"/>
                <w:szCs w:val="21"/>
              </w:rPr>
            </w:pPr>
            <w:r>
              <w:rPr>
                <w:rFonts w:ascii="Calibri"/>
                <w:sz w:val="21"/>
              </w:rPr>
              <w:t>59,424,</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338.04</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2" w:right="0"/>
              <w:jc w:val="left"/>
              <w:rPr>
                <w:rFonts w:ascii="Calibri" w:hAnsi="Calibri" w:cs="Calibri" w:eastAsia="Calibri" w:hint="default"/>
                <w:sz w:val="21"/>
                <w:szCs w:val="21"/>
              </w:rPr>
            </w:pPr>
            <w:r>
              <w:rPr>
                <w:rFonts w:ascii="Calibri"/>
                <w:sz w:val="21"/>
              </w:rPr>
              <w:t>63,250,</w:t>
            </w:r>
          </w:p>
          <w:p>
            <w:pPr>
              <w:pStyle w:val="TableParagraph"/>
              <w:spacing w:line="240" w:lineRule="auto" w:before="55"/>
              <w:ind w:left="170" w:right="0"/>
              <w:jc w:val="left"/>
              <w:rPr>
                <w:rFonts w:ascii="Calibri" w:hAnsi="Calibri" w:cs="Calibri" w:eastAsia="Calibri" w:hint="default"/>
                <w:sz w:val="21"/>
                <w:szCs w:val="21"/>
              </w:rPr>
            </w:pPr>
            <w:r>
              <w:rPr>
                <w:rFonts w:ascii="Calibri"/>
                <w:spacing w:val="-3"/>
                <w:sz w:val="21"/>
              </w:rPr>
              <w:t>937.02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2" w:right="0"/>
              <w:jc w:val="left"/>
              <w:rPr>
                <w:rFonts w:ascii="Calibri" w:hAnsi="Calibri" w:cs="Calibri" w:eastAsia="Calibri" w:hint="default"/>
                <w:sz w:val="21"/>
                <w:szCs w:val="21"/>
              </w:rPr>
            </w:pPr>
            <w:r>
              <w:rPr>
                <w:rFonts w:ascii="Calibri"/>
                <w:sz w:val="21"/>
              </w:rPr>
              <w:t>63,250,</w:t>
            </w:r>
          </w:p>
          <w:p>
            <w:pPr>
              <w:pStyle w:val="TableParagraph"/>
              <w:spacing w:line="240" w:lineRule="auto" w:before="55"/>
              <w:ind w:left="170" w:right="0"/>
              <w:jc w:val="left"/>
              <w:rPr>
                <w:rFonts w:ascii="Calibri" w:hAnsi="Calibri" w:cs="Calibri" w:eastAsia="Calibri" w:hint="default"/>
                <w:sz w:val="21"/>
                <w:szCs w:val="21"/>
              </w:rPr>
            </w:pPr>
            <w:r>
              <w:rPr>
                <w:rFonts w:ascii="Calibri"/>
                <w:spacing w:val="-3"/>
                <w:sz w:val="21"/>
              </w:rPr>
              <w:t>937.02</w:t>
            </w: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（二）其他综合收益</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2" w:right="72"/>
              <w:jc w:val="left"/>
              <w:rPr>
                <w:rFonts w:ascii="宋体" w:hAnsi="宋体" w:cs="宋体" w:eastAsia="宋体" w:hint="default"/>
                <w:sz w:val="21"/>
                <w:szCs w:val="21"/>
              </w:rPr>
            </w:pPr>
            <w:r>
              <w:rPr>
                <w:rFonts w:ascii="宋体" w:hAnsi="宋体" w:cs="宋体" w:eastAsia="宋体" w:hint="default"/>
                <w:spacing w:val="-2"/>
                <w:sz w:val="21"/>
                <w:szCs w:val="21"/>
              </w:rPr>
              <w:t>上述（一）和（二）小</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计</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2" w:right="0"/>
              <w:jc w:val="left"/>
              <w:rPr>
                <w:rFonts w:ascii="Calibri" w:hAnsi="Calibri" w:cs="Calibri" w:eastAsia="Calibri" w:hint="default"/>
                <w:sz w:val="21"/>
                <w:szCs w:val="21"/>
              </w:rPr>
            </w:pPr>
            <w:r>
              <w:rPr>
                <w:rFonts w:ascii="Calibri"/>
                <w:sz w:val="21"/>
              </w:rPr>
              <w:t>59,424,</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338.04</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2" w:right="0"/>
              <w:jc w:val="left"/>
              <w:rPr>
                <w:rFonts w:ascii="Calibri" w:hAnsi="Calibri" w:cs="Calibri" w:eastAsia="Calibri" w:hint="default"/>
                <w:sz w:val="21"/>
                <w:szCs w:val="21"/>
              </w:rPr>
            </w:pPr>
            <w:r>
              <w:rPr>
                <w:rFonts w:ascii="Calibri"/>
                <w:sz w:val="21"/>
              </w:rPr>
              <w:t>59,424,</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338.04</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2" w:right="0"/>
              <w:jc w:val="left"/>
              <w:rPr>
                <w:rFonts w:ascii="Calibri" w:hAnsi="Calibri" w:cs="Calibri" w:eastAsia="Calibri" w:hint="default"/>
                <w:sz w:val="21"/>
                <w:szCs w:val="21"/>
              </w:rPr>
            </w:pPr>
            <w:r>
              <w:rPr>
                <w:rFonts w:ascii="Calibri"/>
                <w:sz w:val="21"/>
              </w:rPr>
              <w:t>63,250,</w:t>
            </w:r>
          </w:p>
          <w:p>
            <w:pPr>
              <w:pStyle w:val="TableParagraph"/>
              <w:spacing w:line="240" w:lineRule="auto" w:before="55"/>
              <w:ind w:left="170" w:right="0"/>
              <w:jc w:val="left"/>
              <w:rPr>
                <w:rFonts w:ascii="Calibri" w:hAnsi="Calibri" w:cs="Calibri" w:eastAsia="Calibri" w:hint="default"/>
                <w:sz w:val="21"/>
                <w:szCs w:val="21"/>
              </w:rPr>
            </w:pPr>
            <w:r>
              <w:rPr>
                <w:rFonts w:ascii="Calibri"/>
                <w:spacing w:val="-3"/>
                <w:sz w:val="21"/>
              </w:rPr>
              <w:t>937.02</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2" w:right="0"/>
              <w:jc w:val="left"/>
              <w:rPr>
                <w:rFonts w:ascii="Calibri" w:hAnsi="Calibri" w:cs="Calibri" w:eastAsia="Calibri" w:hint="default"/>
                <w:sz w:val="21"/>
                <w:szCs w:val="21"/>
              </w:rPr>
            </w:pPr>
            <w:r>
              <w:rPr>
                <w:rFonts w:ascii="Calibri"/>
                <w:sz w:val="21"/>
              </w:rPr>
              <w:t>63,250,</w:t>
            </w:r>
          </w:p>
          <w:p>
            <w:pPr>
              <w:pStyle w:val="TableParagraph"/>
              <w:spacing w:line="240" w:lineRule="auto" w:before="55"/>
              <w:ind w:left="170" w:right="0"/>
              <w:jc w:val="left"/>
              <w:rPr>
                <w:rFonts w:ascii="Calibri" w:hAnsi="Calibri" w:cs="Calibri" w:eastAsia="Calibri" w:hint="default"/>
                <w:sz w:val="21"/>
                <w:szCs w:val="21"/>
              </w:rPr>
            </w:pPr>
            <w:r>
              <w:rPr>
                <w:rFonts w:ascii="Calibri"/>
                <w:spacing w:val="-3"/>
                <w:sz w:val="21"/>
              </w:rPr>
              <w:t>937.02</w:t>
            </w:r>
          </w:p>
        </w:tc>
      </w:tr>
      <w:tr>
        <w:trPr>
          <w:trHeight w:val="63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73" w:lineRule="auto"/>
              <w:ind w:left="22" w:right="72"/>
              <w:jc w:val="left"/>
              <w:rPr>
                <w:rFonts w:ascii="宋体" w:hAnsi="宋体" w:cs="宋体" w:eastAsia="宋体" w:hint="default"/>
                <w:sz w:val="21"/>
                <w:szCs w:val="21"/>
              </w:rPr>
            </w:pPr>
            <w:r>
              <w:rPr>
                <w:rFonts w:ascii="宋体" w:hAnsi="宋体" w:cs="宋体" w:eastAsia="宋体" w:hint="default"/>
                <w:spacing w:val="-2"/>
                <w:sz w:val="21"/>
                <w:szCs w:val="21"/>
              </w:rPr>
              <w:t>（三）所有者投入和减</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少资本</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112" w:right="0"/>
              <w:jc w:val="left"/>
              <w:rPr>
                <w:rFonts w:ascii="Calibri" w:hAnsi="Calibri" w:cs="Calibri" w:eastAsia="Calibri" w:hint="default"/>
                <w:sz w:val="21"/>
                <w:szCs w:val="21"/>
              </w:rPr>
            </w:pPr>
            <w:r>
              <w:rPr>
                <w:rFonts w:ascii="Calibri"/>
                <w:sz w:val="21"/>
              </w:rPr>
              <w:t>18,000,</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7" w:right="0"/>
              <w:jc w:val="left"/>
              <w:rPr>
                <w:rFonts w:ascii="Calibri" w:hAnsi="Calibri" w:cs="Calibri" w:eastAsia="Calibri" w:hint="default"/>
                <w:sz w:val="21"/>
                <w:szCs w:val="21"/>
              </w:rPr>
            </w:pPr>
            <w:r>
              <w:rPr>
                <w:rFonts w:ascii="Calibri"/>
                <w:sz w:val="21"/>
              </w:rPr>
              <w:t>813,366</w:t>
            </w:r>
          </w:p>
          <w:p>
            <w:pPr>
              <w:pStyle w:val="TableParagraph"/>
              <w:spacing w:line="240" w:lineRule="auto" w:before="55"/>
              <w:ind w:left="112" w:right="0"/>
              <w:jc w:val="left"/>
              <w:rPr>
                <w:rFonts w:ascii="Calibri" w:hAnsi="Calibri" w:cs="Calibri" w:eastAsia="Calibri" w:hint="default"/>
                <w:sz w:val="21"/>
                <w:szCs w:val="21"/>
              </w:rPr>
            </w:pPr>
            <w:r>
              <w:rPr>
                <w:rFonts w:ascii="Calibri"/>
                <w:sz w:val="21"/>
              </w:rPr>
              <w:t>,555.25</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0"/>
              <w:ind w:left="57" w:right="0"/>
              <w:jc w:val="left"/>
              <w:rPr>
                <w:rFonts w:ascii="Calibri" w:hAnsi="Calibri" w:cs="Calibri" w:eastAsia="Calibri" w:hint="default"/>
                <w:sz w:val="21"/>
                <w:szCs w:val="21"/>
              </w:rPr>
            </w:pPr>
            <w:r>
              <w:rPr>
                <w:rFonts w:ascii="Calibri"/>
                <w:sz w:val="21"/>
              </w:rPr>
              <w:t>831,366</w:t>
            </w:r>
          </w:p>
          <w:p>
            <w:pPr>
              <w:pStyle w:val="TableParagraph"/>
              <w:spacing w:line="240" w:lineRule="auto" w:before="55"/>
              <w:ind w:left="112" w:right="0"/>
              <w:jc w:val="left"/>
              <w:rPr>
                <w:rFonts w:ascii="Calibri" w:hAnsi="Calibri" w:cs="Calibri" w:eastAsia="Calibri" w:hint="default"/>
                <w:sz w:val="21"/>
                <w:szCs w:val="21"/>
              </w:rPr>
            </w:pPr>
            <w:r>
              <w:rPr>
                <w:rFonts w:ascii="Calibri"/>
                <w:sz w:val="21"/>
              </w:rPr>
              <w:t>,555.25</w:t>
            </w: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4"/>
              <w:ind w:right="19"/>
              <w:jc w:val="right"/>
              <w:rPr>
                <w:rFonts w:ascii="宋体" w:hAnsi="宋体" w:cs="宋体" w:eastAsia="宋体" w:hint="default"/>
                <w:sz w:val="21"/>
                <w:szCs w:val="21"/>
              </w:rPr>
            </w:pPr>
            <w:r>
              <w:rPr>
                <w:rFonts w:ascii="Calibri" w:hAnsi="Calibri" w:cs="Calibri" w:eastAsia="Calibri" w:hint="default"/>
                <w:spacing w:val="-8"/>
                <w:sz w:val="21"/>
                <w:szCs w:val="21"/>
              </w:rPr>
              <w:t>1</w:t>
            </w:r>
            <w:r>
              <w:rPr>
                <w:rFonts w:ascii="宋体" w:hAnsi="宋体" w:cs="宋体" w:eastAsia="宋体" w:hint="default"/>
                <w:spacing w:val="-8"/>
                <w:sz w:val="21"/>
                <w:szCs w:val="21"/>
              </w:rPr>
              <w:t>．所有者投入资本</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112" w:right="0"/>
              <w:jc w:val="left"/>
              <w:rPr>
                <w:rFonts w:ascii="Calibri" w:hAnsi="Calibri" w:cs="Calibri" w:eastAsia="Calibri" w:hint="default"/>
                <w:sz w:val="21"/>
                <w:szCs w:val="21"/>
              </w:rPr>
            </w:pPr>
            <w:r>
              <w:rPr>
                <w:rFonts w:ascii="Calibri"/>
                <w:sz w:val="21"/>
              </w:rPr>
              <w:t>18,000,</w:t>
            </w:r>
          </w:p>
          <w:p>
            <w:pPr>
              <w:pStyle w:val="TableParagraph"/>
              <w:spacing w:line="240" w:lineRule="auto" w:before="56"/>
              <w:ind w:left="163" w:right="0"/>
              <w:jc w:val="left"/>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7" w:right="0"/>
              <w:jc w:val="left"/>
              <w:rPr>
                <w:rFonts w:ascii="Calibri" w:hAnsi="Calibri" w:cs="Calibri" w:eastAsia="Calibri" w:hint="default"/>
                <w:sz w:val="21"/>
                <w:szCs w:val="21"/>
              </w:rPr>
            </w:pPr>
            <w:r>
              <w:rPr>
                <w:rFonts w:ascii="Calibri"/>
                <w:sz w:val="21"/>
              </w:rPr>
              <w:t>813,366</w:t>
            </w:r>
          </w:p>
          <w:p>
            <w:pPr>
              <w:pStyle w:val="TableParagraph"/>
              <w:spacing w:line="240" w:lineRule="auto" w:before="56"/>
              <w:ind w:left="112" w:right="0"/>
              <w:jc w:val="left"/>
              <w:rPr>
                <w:rFonts w:ascii="Calibri" w:hAnsi="Calibri" w:cs="Calibri" w:eastAsia="Calibri" w:hint="default"/>
                <w:sz w:val="21"/>
                <w:szCs w:val="21"/>
              </w:rPr>
            </w:pPr>
            <w:r>
              <w:rPr>
                <w:rFonts w:ascii="Calibri"/>
                <w:sz w:val="21"/>
              </w:rPr>
              <w:t>,555.25</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57" w:right="0"/>
              <w:jc w:val="left"/>
              <w:rPr>
                <w:rFonts w:ascii="Calibri" w:hAnsi="Calibri" w:cs="Calibri" w:eastAsia="Calibri" w:hint="default"/>
                <w:sz w:val="21"/>
                <w:szCs w:val="21"/>
              </w:rPr>
            </w:pPr>
            <w:r>
              <w:rPr>
                <w:rFonts w:ascii="Calibri"/>
                <w:sz w:val="21"/>
              </w:rPr>
              <w:t>831,366</w:t>
            </w:r>
          </w:p>
          <w:p>
            <w:pPr>
              <w:pStyle w:val="TableParagraph"/>
              <w:spacing w:line="240" w:lineRule="auto" w:before="56"/>
              <w:ind w:left="112" w:right="0"/>
              <w:jc w:val="left"/>
              <w:rPr>
                <w:rFonts w:ascii="Calibri" w:hAnsi="Calibri" w:cs="Calibri" w:eastAsia="Calibri" w:hint="default"/>
                <w:sz w:val="21"/>
                <w:szCs w:val="21"/>
              </w:rPr>
            </w:pPr>
            <w:r>
              <w:rPr>
                <w:rFonts w:ascii="Calibri"/>
                <w:sz w:val="21"/>
              </w:rPr>
              <w:t>,555.25</w:t>
            </w: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auto"/>
              <w:ind w:left="22" w:right="17" w:firstLine="420"/>
              <w:jc w:val="left"/>
              <w:rPr>
                <w:rFonts w:ascii="宋体" w:hAnsi="宋体" w:cs="宋体" w:eastAsia="宋体" w:hint="default"/>
                <w:sz w:val="21"/>
                <w:szCs w:val="21"/>
              </w:rPr>
            </w:pPr>
            <w:r>
              <w:rPr>
                <w:rFonts w:ascii="Calibri" w:hAnsi="Calibri" w:cs="Calibri" w:eastAsia="Calibri" w:hint="default"/>
                <w:spacing w:val="-7"/>
                <w:sz w:val="21"/>
                <w:szCs w:val="21"/>
              </w:rPr>
              <w:t>2</w:t>
            </w:r>
            <w:r>
              <w:rPr>
                <w:rFonts w:ascii="宋体" w:hAnsi="宋体" w:cs="宋体" w:eastAsia="宋体" w:hint="default"/>
                <w:spacing w:val="-7"/>
                <w:sz w:val="21"/>
                <w:szCs w:val="21"/>
              </w:rPr>
              <w:t>．股份支付计入所</w:t>
            </w:r>
            <w:r>
              <w:rPr>
                <w:rFonts w:ascii="宋体" w:hAnsi="宋体" w:cs="宋体" w:eastAsia="宋体" w:hint="default"/>
                <w:w w:val="100"/>
                <w:sz w:val="21"/>
                <w:szCs w:val="21"/>
              </w:rPr>
              <w:t> </w:t>
            </w:r>
            <w:r>
              <w:rPr>
                <w:rFonts w:ascii="宋体" w:hAnsi="宋体" w:cs="宋体" w:eastAsia="宋体" w:hint="default"/>
                <w:sz w:val="21"/>
                <w:szCs w:val="21"/>
              </w:rPr>
              <w:t>有者权益的金额</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42" w:right="0"/>
              <w:jc w:val="left"/>
              <w:rPr>
                <w:rFonts w:ascii="宋体" w:hAnsi="宋体" w:cs="宋体" w:eastAsia="宋体" w:hint="default"/>
                <w:sz w:val="21"/>
                <w:szCs w:val="21"/>
              </w:rPr>
            </w:pPr>
            <w:r>
              <w:rPr>
                <w:rFonts w:ascii="Calibri" w:hAnsi="Calibri" w:cs="Calibri" w:eastAsia="Calibri" w:hint="default"/>
                <w:sz w:val="21"/>
                <w:szCs w:val="21"/>
              </w:rPr>
              <w:t>3</w:t>
            </w:r>
            <w:r>
              <w:rPr>
                <w:rFonts w:ascii="宋体" w:hAnsi="宋体" w:cs="宋体" w:eastAsia="宋体" w:hint="default"/>
                <w:sz w:val="21"/>
                <w:szCs w:val="21"/>
              </w:rPr>
              <w:t>．其他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left="22" w:right="0"/>
              <w:jc w:val="left"/>
              <w:rPr>
                <w:rFonts w:ascii="宋体" w:hAnsi="宋体" w:cs="宋体" w:eastAsia="宋体" w:hint="default"/>
                <w:sz w:val="21"/>
                <w:szCs w:val="21"/>
              </w:rPr>
            </w:pPr>
            <w:r>
              <w:rPr>
                <w:rFonts w:ascii="宋体" w:hAnsi="宋体" w:cs="宋体" w:eastAsia="宋体" w:hint="default"/>
                <w:sz w:val="21"/>
                <w:szCs w:val="21"/>
              </w:rPr>
              <w:t>（四）利润分配</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1" w:right="0"/>
              <w:jc w:val="center"/>
              <w:rPr>
                <w:rFonts w:ascii="Calibri" w:hAnsi="Calibri" w:cs="Calibri" w:eastAsia="Calibri" w:hint="default"/>
                <w:sz w:val="21"/>
                <w:szCs w:val="21"/>
              </w:rPr>
            </w:pPr>
            <w:r>
              <w:rPr>
                <w:rFonts w:ascii="Calibri"/>
                <w:sz w:val="21"/>
              </w:rPr>
              <w:t>5,942,4</w:t>
            </w:r>
          </w:p>
          <w:p>
            <w:pPr>
              <w:pStyle w:val="TableParagraph"/>
              <w:spacing w:line="240" w:lineRule="auto" w:before="55"/>
              <w:ind w:left="250" w:right="0"/>
              <w:jc w:val="center"/>
              <w:rPr>
                <w:rFonts w:ascii="Calibri" w:hAnsi="Calibri" w:cs="Calibri" w:eastAsia="Calibri" w:hint="default"/>
                <w:sz w:val="21"/>
                <w:szCs w:val="21"/>
              </w:rPr>
            </w:pPr>
            <w:r>
              <w:rPr>
                <w:rFonts w:ascii="Calibri"/>
                <w:sz w:val="21"/>
              </w:rPr>
              <w:t>33.80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8" w:right="0"/>
              <w:jc w:val="center"/>
              <w:rPr>
                <w:rFonts w:ascii="Calibri" w:hAnsi="Calibri" w:cs="Calibri" w:eastAsia="Calibri" w:hint="default"/>
                <w:sz w:val="21"/>
                <w:szCs w:val="21"/>
              </w:rPr>
            </w:pPr>
            <w:r>
              <w:rPr>
                <w:rFonts w:ascii="Calibri"/>
                <w:sz w:val="21"/>
              </w:rPr>
              <w:t>-63,542,</w:t>
            </w:r>
          </w:p>
          <w:p>
            <w:pPr>
              <w:pStyle w:val="TableParagraph"/>
              <w:spacing w:line="240" w:lineRule="auto" w:before="55"/>
              <w:ind w:left="142" w:right="0"/>
              <w:jc w:val="center"/>
              <w:rPr>
                <w:rFonts w:ascii="Calibri" w:hAnsi="Calibri" w:cs="Calibri" w:eastAsia="Calibri" w:hint="default"/>
                <w:sz w:val="21"/>
                <w:szCs w:val="21"/>
              </w:rPr>
            </w:pPr>
            <w:r>
              <w:rPr>
                <w:rFonts w:ascii="Calibri"/>
                <w:sz w:val="21"/>
              </w:rPr>
              <w:t>433.80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2" w:right="0"/>
              <w:jc w:val="center"/>
              <w:rPr>
                <w:rFonts w:ascii="Calibri" w:hAnsi="Calibri" w:cs="Calibri" w:eastAsia="Calibri" w:hint="default"/>
                <w:sz w:val="21"/>
                <w:szCs w:val="21"/>
              </w:rPr>
            </w:pPr>
            <w:r>
              <w:rPr>
                <w:rFonts w:ascii="Calibri"/>
                <w:sz w:val="21"/>
              </w:rPr>
              <w:t>-57,600,</w:t>
            </w:r>
          </w:p>
          <w:p>
            <w:pPr>
              <w:pStyle w:val="TableParagraph"/>
              <w:spacing w:line="240" w:lineRule="auto" w:before="55"/>
              <w:ind w:left="141" w:right="0"/>
              <w:jc w:val="center"/>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1" w:right="0"/>
              <w:jc w:val="center"/>
              <w:rPr>
                <w:rFonts w:ascii="Calibri" w:hAnsi="Calibri" w:cs="Calibri" w:eastAsia="Calibri" w:hint="default"/>
                <w:sz w:val="21"/>
                <w:szCs w:val="21"/>
              </w:rPr>
            </w:pPr>
            <w:r>
              <w:rPr>
                <w:rFonts w:ascii="Calibri"/>
                <w:sz w:val="21"/>
              </w:rPr>
              <w:t>6,325,0</w:t>
            </w:r>
          </w:p>
          <w:p>
            <w:pPr>
              <w:pStyle w:val="TableParagraph"/>
              <w:spacing w:line="240" w:lineRule="auto" w:before="55"/>
              <w:ind w:left="252" w:right="0"/>
              <w:jc w:val="center"/>
              <w:rPr>
                <w:rFonts w:ascii="Calibri" w:hAnsi="Calibri" w:cs="Calibri" w:eastAsia="Calibri" w:hint="default"/>
                <w:sz w:val="21"/>
                <w:szCs w:val="21"/>
              </w:rPr>
            </w:pPr>
            <w:r>
              <w:rPr>
                <w:rFonts w:ascii="Calibri"/>
                <w:sz w:val="21"/>
              </w:rPr>
              <w:t>93.70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8" w:right="0"/>
              <w:jc w:val="center"/>
              <w:rPr>
                <w:rFonts w:ascii="Calibri" w:hAnsi="Calibri" w:cs="Calibri" w:eastAsia="Calibri" w:hint="default"/>
                <w:sz w:val="21"/>
                <w:szCs w:val="21"/>
              </w:rPr>
            </w:pPr>
            <w:r>
              <w:rPr>
                <w:rFonts w:ascii="Calibri"/>
                <w:sz w:val="21"/>
              </w:rPr>
              <w:t>-21,727,</w:t>
            </w:r>
          </w:p>
          <w:p>
            <w:pPr>
              <w:pStyle w:val="TableParagraph"/>
              <w:spacing w:line="240" w:lineRule="auto" w:before="55"/>
              <w:ind w:left="147" w:right="0"/>
              <w:jc w:val="center"/>
              <w:rPr>
                <w:rFonts w:ascii="Calibri" w:hAnsi="Calibri" w:cs="Calibri" w:eastAsia="Calibri" w:hint="default"/>
                <w:sz w:val="21"/>
                <w:szCs w:val="21"/>
              </w:rPr>
            </w:pPr>
            <w:r>
              <w:rPr>
                <w:rFonts w:ascii="Calibri"/>
                <w:sz w:val="21"/>
              </w:rPr>
              <w:t>010.27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8" w:right="0"/>
              <w:jc w:val="center"/>
              <w:rPr>
                <w:rFonts w:ascii="Calibri" w:hAnsi="Calibri" w:cs="Calibri" w:eastAsia="Calibri" w:hint="default"/>
                <w:sz w:val="21"/>
                <w:szCs w:val="21"/>
              </w:rPr>
            </w:pPr>
            <w:r>
              <w:rPr>
                <w:rFonts w:ascii="Calibri"/>
                <w:sz w:val="21"/>
              </w:rPr>
              <w:t>-15,401,</w:t>
            </w:r>
          </w:p>
          <w:p>
            <w:pPr>
              <w:pStyle w:val="TableParagraph"/>
              <w:spacing w:line="240" w:lineRule="auto" w:before="55"/>
              <w:ind w:left="147" w:right="0"/>
              <w:jc w:val="center"/>
              <w:rPr>
                <w:rFonts w:ascii="Calibri" w:hAnsi="Calibri" w:cs="Calibri" w:eastAsia="Calibri" w:hint="default"/>
                <w:sz w:val="21"/>
                <w:szCs w:val="21"/>
              </w:rPr>
            </w:pPr>
            <w:r>
              <w:rPr>
                <w:rFonts w:ascii="Calibri"/>
                <w:sz w:val="21"/>
              </w:rPr>
              <w:t>916.57</w:t>
            </w: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43"/>
              <w:ind w:right="175"/>
              <w:jc w:val="right"/>
              <w:rPr>
                <w:rFonts w:ascii="宋体" w:hAnsi="宋体" w:cs="宋体" w:eastAsia="宋体" w:hint="default"/>
                <w:sz w:val="21"/>
                <w:szCs w:val="21"/>
              </w:rPr>
            </w:pPr>
            <w:r>
              <w:rPr>
                <w:rFonts w:ascii="Calibri" w:hAnsi="Calibri" w:cs="Calibri" w:eastAsia="Calibri" w:hint="default"/>
                <w:spacing w:val="-2"/>
                <w:sz w:val="21"/>
                <w:szCs w:val="21"/>
              </w:rPr>
              <w:t>1</w:t>
            </w:r>
            <w:r>
              <w:rPr>
                <w:rFonts w:ascii="宋体" w:hAnsi="宋体" w:cs="宋体" w:eastAsia="宋体" w:hint="default"/>
                <w:spacing w:val="-2"/>
                <w:sz w:val="21"/>
                <w:szCs w:val="21"/>
              </w:rPr>
              <w:t>．提取盈余公积</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1" w:right="0"/>
              <w:jc w:val="center"/>
              <w:rPr>
                <w:rFonts w:ascii="Calibri" w:hAnsi="Calibri" w:cs="Calibri" w:eastAsia="Calibri" w:hint="default"/>
                <w:sz w:val="21"/>
                <w:szCs w:val="21"/>
              </w:rPr>
            </w:pPr>
            <w:r>
              <w:rPr>
                <w:rFonts w:ascii="Calibri"/>
                <w:sz w:val="21"/>
              </w:rPr>
              <w:t>5,942,4</w:t>
            </w:r>
          </w:p>
          <w:p>
            <w:pPr>
              <w:pStyle w:val="TableParagraph"/>
              <w:spacing w:line="240" w:lineRule="auto" w:before="55"/>
              <w:ind w:left="250" w:right="0"/>
              <w:jc w:val="center"/>
              <w:rPr>
                <w:rFonts w:ascii="Calibri" w:hAnsi="Calibri" w:cs="Calibri" w:eastAsia="Calibri" w:hint="default"/>
                <w:sz w:val="21"/>
                <w:szCs w:val="21"/>
              </w:rPr>
            </w:pPr>
            <w:r>
              <w:rPr>
                <w:rFonts w:ascii="Calibri"/>
                <w:sz w:val="21"/>
              </w:rPr>
              <w:t>33.80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8" w:right="0"/>
              <w:jc w:val="left"/>
              <w:rPr>
                <w:rFonts w:ascii="Calibri" w:hAnsi="Calibri" w:cs="Calibri" w:eastAsia="Calibri" w:hint="default"/>
                <w:sz w:val="21"/>
                <w:szCs w:val="21"/>
              </w:rPr>
            </w:pPr>
            <w:r>
              <w:rPr>
                <w:rFonts w:ascii="Calibri"/>
                <w:sz w:val="21"/>
              </w:rPr>
              <w:t>-5,942,4</w:t>
            </w:r>
          </w:p>
          <w:p>
            <w:pPr>
              <w:pStyle w:val="TableParagraph"/>
              <w:spacing w:line="240" w:lineRule="auto" w:before="55"/>
              <w:ind w:left="271" w:right="0"/>
              <w:jc w:val="left"/>
              <w:rPr>
                <w:rFonts w:ascii="Calibri" w:hAnsi="Calibri" w:cs="Calibri" w:eastAsia="Calibri" w:hint="default"/>
                <w:sz w:val="21"/>
                <w:szCs w:val="21"/>
              </w:rPr>
            </w:pPr>
            <w:r>
              <w:rPr>
                <w:rFonts w:ascii="Calibri"/>
                <w:sz w:val="21"/>
              </w:rPr>
              <w:t>33.80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91" w:right="0"/>
              <w:jc w:val="center"/>
              <w:rPr>
                <w:rFonts w:ascii="Calibri" w:hAnsi="Calibri" w:cs="Calibri" w:eastAsia="Calibri" w:hint="default"/>
                <w:sz w:val="21"/>
                <w:szCs w:val="21"/>
              </w:rPr>
            </w:pPr>
            <w:r>
              <w:rPr>
                <w:rFonts w:ascii="Calibri"/>
                <w:sz w:val="21"/>
              </w:rPr>
              <w:t>6,325,0</w:t>
            </w:r>
          </w:p>
          <w:p>
            <w:pPr>
              <w:pStyle w:val="TableParagraph"/>
              <w:spacing w:line="240" w:lineRule="auto" w:before="55"/>
              <w:ind w:left="252" w:right="0"/>
              <w:jc w:val="center"/>
              <w:rPr>
                <w:rFonts w:ascii="Calibri" w:hAnsi="Calibri" w:cs="Calibri" w:eastAsia="Calibri" w:hint="default"/>
                <w:sz w:val="21"/>
                <w:szCs w:val="21"/>
              </w:rPr>
            </w:pPr>
            <w:r>
              <w:rPr>
                <w:rFonts w:ascii="Calibri"/>
                <w:sz w:val="21"/>
              </w:rPr>
              <w:t>93.70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47" w:right="0"/>
              <w:jc w:val="left"/>
              <w:rPr>
                <w:rFonts w:ascii="Calibri" w:hAnsi="Calibri" w:cs="Calibri" w:eastAsia="Calibri" w:hint="default"/>
                <w:sz w:val="21"/>
                <w:szCs w:val="21"/>
              </w:rPr>
            </w:pPr>
            <w:r>
              <w:rPr>
                <w:rFonts w:ascii="Calibri"/>
                <w:sz w:val="21"/>
              </w:rPr>
              <w:t>-6,325,0</w:t>
            </w:r>
          </w:p>
          <w:p>
            <w:pPr>
              <w:pStyle w:val="TableParagraph"/>
              <w:spacing w:line="240" w:lineRule="auto" w:before="55"/>
              <w:ind w:left="273" w:right="0"/>
              <w:jc w:val="left"/>
              <w:rPr>
                <w:rFonts w:ascii="Calibri" w:hAnsi="Calibri" w:cs="Calibri" w:eastAsia="Calibri" w:hint="default"/>
                <w:sz w:val="21"/>
                <w:szCs w:val="21"/>
              </w:rPr>
            </w:pPr>
            <w:r>
              <w:rPr>
                <w:rFonts w:ascii="Calibri"/>
                <w:spacing w:val="-3"/>
                <w:sz w:val="21"/>
              </w:rPr>
              <w:t>93.70</w:t>
            </w:r>
            <w:r>
              <w:rPr>
                <w:rFonts w:ascii="Calibri"/>
                <w:sz w:val="21"/>
              </w:rPr>
            </w: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637"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2" w:lineRule="exact"/>
              <w:ind w:left="442" w:right="0"/>
              <w:jc w:val="left"/>
              <w:rPr>
                <w:rFonts w:ascii="宋体" w:hAnsi="宋体" w:cs="宋体" w:eastAsia="宋体" w:hint="default"/>
                <w:sz w:val="21"/>
                <w:szCs w:val="21"/>
              </w:rPr>
            </w:pPr>
            <w:r>
              <w:rPr>
                <w:rFonts w:ascii="Calibri" w:hAnsi="Calibri" w:cs="Calibri" w:eastAsia="Calibri" w:hint="default"/>
                <w:spacing w:val="-7"/>
                <w:sz w:val="21"/>
                <w:szCs w:val="21"/>
              </w:rPr>
              <w:t>2</w:t>
            </w:r>
            <w:r>
              <w:rPr>
                <w:rFonts w:ascii="宋体" w:hAnsi="宋体" w:cs="宋体" w:eastAsia="宋体" w:hint="default"/>
                <w:spacing w:val="-7"/>
                <w:sz w:val="21"/>
                <w:szCs w:val="21"/>
              </w:rPr>
              <w:t>．提取一般风险准</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w w:val="100"/>
                <w:sz w:val="21"/>
                <w:szCs w:val="21"/>
              </w:rPr>
              <w:t>备</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auto"/>
              <w:ind w:left="22" w:right="17" w:firstLine="420"/>
              <w:jc w:val="left"/>
              <w:rPr>
                <w:rFonts w:ascii="宋体" w:hAnsi="宋体" w:cs="宋体" w:eastAsia="宋体" w:hint="default"/>
                <w:sz w:val="21"/>
                <w:szCs w:val="21"/>
              </w:rPr>
            </w:pPr>
            <w:r>
              <w:rPr>
                <w:rFonts w:ascii="Calibri" w:hAnsi="Calibri" w:cs="Calibri" w:eastAsia="Calibri" w:hint="default"/>
                <w:spacing w:val="-7"/>
                <w:sz w:val="21"/>
                <w:szCs w:val="21"/>
              </w:rPr>
              <w:t>3</w:t>
            </w:r>
            <w:r>
              <w:rPr>
                <w:rFonts w:ascii="宋体" w:hAnsi="宋体" w:cs="宋体" w:eastAsia="宋体" w:hint="default"/>
                <w:spacing w:val="-7"/>
                <w:sz w:val="21"/>
                <w:szCs w:val="21"/>
              </w:rPr>
              <w:t>．对所有者（或股</w:t>
            </w:r>
            <w:r>
              <w:rPr>
                <w:rFonts w:ascii="宋体" w:hAnsi="宋体" w:cs="宋体" w:eastAsia="宋体" w:hint="default"/>
                <w:w w:val="100"/>
                <w:sz w:val="21"/>
                <w:szCs w:val="21"/>
              </w:rPr>
              <w:t> </w:t>
            </w:r>
            <w:r>
              <w:rPr>
                <w:rFonts w:ascii="宋体" w:hAnsi="宋体" w:cs="宋体" w:eastAsia="宋体" w:hint="default"/>
                <w:sz w:val="21"/>
                <w:szCs w:val="21"/>
              </w:rPr>
              <w:t>东）的分配</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3" w:right="0"/>
              <w:jc w:val="center"/>
              <w:rPr>
                <w:rFonts w:ascii="Calibri" w:hAnsi="Calibri" w:cs="Calibri" w:eastAsia="Calibri" w:hint="default"/>
                <w:sz w:val="21"/>
                <w:szCs w:val="21"/>
              </w:rPr>
            </w:pPr>
            <w:r>
              <w:rPr>
                <w:rFonts w:ascii="Calibri"/>
                <w:sz w:val="21"/>
              </w:rPr>
              <w:t>-57,600,</w:t>
            </w:r>
          </w:p>
          <w:p>
            <w:pPr>
              <w:pStyle w:val="TableParagraph"/>
              <w:spacing w:line="240" w:lineRule="auto" w:before="55"/>
              <w:ind w:left="142" w:right="0"/>
              <w:jc w:val="center"/>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32" w:right="0"/>
              <w:jc w:val="center"/>
              <w:rPr>
                <w:rFonts w:ascii="Calibri" w:hAnsi="Calibri" w:cs="Calibri" w:eastAsia="Calibri" w:hint="default"/>
                <w:sz w:val="21"/>
                <w:szCs w:val="21"/>
              </w:rPr>
            </w:pPr>
            <w:r>
              <w:rPr>
                <w:rFonts w:ascii="Calibri"/>
                <w:sz w:val="21"/>
              </w:rPr>
              <w:t>-57,600,</w:t>
            </w:r>
          </w:p>
          <w:p>
            <w:pPr>
              <w:pStyle w:val="TableParagraph"/>
              <w:spacing w:line="240" w:lineRule="auto" w:before="55"/>
              <w:ind w:left="141" w:right="0"/>
              <w:jc w:val="center"/>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8" w:right="0"/>
              <w:jc w:val="center"/>
              <w:rPr>
                <w:rFonts w:ascii="Calibri" w:hAnsi="Calibri" w:cs="Calibri" w:eastAsia="Calibri" w:hint="default"/>
                <w:sz w:val="21"/>
                <w:szCs w:val="21"/>
              </w:rPr>
            </w:pPr>
            <w:r>
              <w:rPr>
                <w:rFonts w:ascii="Calibri"/>
                <w:sz w:val="21"/>
              </w:rPr>
              <w:t>-15,401,</w:t>
            </w:r>
          </w:p>
          <w:p>
            <w:pPr>
              <w:pStyle w:val="TableParagraph"/>
              <w:spacing w:line="240" w:lineRule="auto" w:before="55"/>
              <w:ind w:left="147" w:right="0"/>
              <w:jc w:val="center"/>
              <w:rPr>
                <w:rFonts w:ascii="Calibri" w:hAnsi="Calibri" w:cs="Calibri" w:eastAsia="Calibri" w:hint="default"/>
                <w:sz w:val="21"/>
                <w:szCs w:val="21"/>
              </w:rPr>
            </w:pPr>
            <w:r>
              <w:rPr>
                <w:rFonts w:ascii="Calibri"/>
                <w:sz w:val="21"/>
              </w:rPr>
              <w:t>916.57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left="28" w:right="0"/>
              <w:jc w:val="center"/>
              <w:rPr>
                <w:rFonts w:ascii="Calibri" w:hAnsi="Calibri" w:cs="Calibri" w:eastAsia="Calibri" w:hint="default"/>
                <w:sz w:val="21"/>
                <w:szCs w:val="21"/>
              </w:rPr>
            </w:pPr>
            <w:r>
              <w:rPr>
                <w:rFonts w:ascii="Calibri"/>
                <w:sz w:val="21"/>
              </w:rPr>
              <w:t>-15,401,</w:t>
            </w:r>
          </w:p>
          <w:p>
            <w:pPr>
              <w:pStyle w:val="TableParagraph"/>
              <w:spacing w:line="240" w:lineRule="auto" w:before="55"/>
              <w:ind w:left="147" w:right="0"/>
              <w:jc w:val="center"/>
              <w:rPr>
                <w:rFonts w:ascii="Calibri" w:hAnsi="Calibri" w:cs="Calibri" w:eastAsia="Calibri" w:hint="default"/>
                <w:sz w:val="21"/>
                <w:szCs w:val="21"/>
              </w:rPr>
            </w:pPr>
            <w:r>
              <w:rPr>
                <w:rFonts w:ascii="Calibri"/>
                <w:sz w:val="21"/>
              </w:rPr>
              <w:t>916.57</w:t>
            </w: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42" w:right="0"/>
              <w:jc w:val="left"/>
              <w:rPr>
                <w:rFonts w:ascii="宋体" w:hAnsi="宋体" w:cs="宋体" w:eastAsia="宋体" w:hint="default"/>
                <w:sz w:val="21"/>
                <w:szCs w:val="21"/>
              </w:rPr>
            </w:pPr>
            <w:r>
              <w:rPr>
                <w:rFonts w:ascii="Calibri" w:hAnsi="Calibri" w:cs="Calibri" w:eastAsia="Calibri" w:hint="default"/>
                <w:sz w:val="21"/>
                <w:szCs w:val="21"/>
              </w:rPr>
              <w:t>4</w:t>
            </w:r>
            <w:r>
              <w:rPr>
                <w:rFonts w:ascii="宋体" w:hAnsi="宋体" w:cs="宋体" w:eastAsia="宋体" w:hint="default"/>
                <w:sz w:val="21"/>
                <w:szCs w:val="21"/>
              </w:rPr>
              <w:t>．其他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bl>
    <w:p>
      <w:pPr>
        <w:spacing w:after="0"/>
        <w:sectPr>
          <w:pgSz w:w="16840" w:h="11910" w:orient="landscape"/>
          <w:pgMar w:header="852" w:footer="1195" w:top="1540" w:bottom="1380" w:left="1020" w:right="900"/>
        </w:sectPr>
      </w:pPr>
    </w:p>
    <w:p>
      <w:pPr>
        <w:spacing w:line="240" w:lineRule="auto" w:before="3"/>
        <w:rPr>
          <w:rFonts w:ascii="Times New Roman" w:hAnsi="Times New Roman" w:cs="Times New Roman" w:eastAsia="Times New Roman" w:hint="default"/>
          <w:sz w:val="4"/>
          <w:szCs w:val="4"/>
        </w:rPr>
      </w:pPr>
    </w:p>
    <w:tbl>
      <w:tblPr>
        <w:tblW w:w="0" w:type="auto"/>
        <w:jc w:val="left"/>
        <w:tblInd w:w="109" w:type="dxa"/>
        <w:tblLayout w:type="fixed"/>
        <w:tblCellMar>
          <w:top w:w="0" w:type="dxa"/>
          <w:left w:w="0" w:type="dxa"/>
          <w:bottom w:w="0" w:type="dxa"/>
          <w:right w:w="0" w:type="dxa"/>
        </w:tblCellMar>
        <w:tblLook w:val="01E0"/>
      </w:tblPr>
      <w:tblGrid>
        <w:gridCol w:w="2210"/>
        <w:gridCol w:w="780"/>
        <w:gridCol w:w="780"/>
        <w:gridCol w:w="781"/>
        <w:gridCol w:w="780"/>
        <w:gridCol w:w="780"/>
        <w:gridCol w:w="780"/>
        <w:gridCol w:w="780"/>
        <w:gridCol w:w="780"/>
        <w:gridCol w:w="780"/>
        <w:gridCol w:w="780"/>
        <w:gridCol w:w="780"/>
        <w:gridCol w:w="780"/>
        <w:gridCol w:w="781"/>
        <w:gridCol w:w="780"/>
        <w:gridCol w:w="780"/>
        <w:gridCol w:w="780"/>
      </w:tblGrid>
      <w:tr>
        <w:trPr>
          <w:trHeight w:val="960" w:hRule="exact"/>
        </w:trPr>
        <w:tc>
          <w:tcPr>
            <w:tcW w:w="2210" w:type="dxa"/>
            <w:tcBorders>
              <w:top w:val="single" w:sz="6" w:space="0" w:color="000000"/>
              <w:left w:val="single" w:sz="4" w:space="0" w:color="000000"/>
              <w:bottom w:val="single" w:sz="4" w:space="0" w:color="000000"/>
              <w:right w:val="single" w:sz="4" w:space="0" w:color="000000"/>
            </w:tcBorders>
            <w:shd w:val="clear" w:color="auto" w:fill="DCDCDC"/>
          </w:tcPr>
          <w:p>
            <w:pPr>
              <w:pStyle w:val="TableParagraph"/>
              <w:spacing w:line="273" w:lineRule="auto" w:before="155"/>
              <w:ind w:left="22" w:right="72"/>
              <w:jc w:val="left"/>
              <w:rPr>
                <w:rFonts w:ascii="宋体" w:hAnsi="宋体" w:cs="宋体" w:eastAsia="宋体" w:hint="default"/>
                <w:sz w:val="21"/>
                <w:szCs w:val="21"/>
              </w:rPr>
            </w:pPr>
            <w:r>
              <w:rPr>
                <w:rFonts w:ascii="宋体" w:hAnsi="宋体" w:cs="宋体" w:eastAsia="宋体" w:hint="default"/>
                <w:spacing w:val="-2"/>
                <w:sz w:val="21"/>
                <w:szCs w:val="21"/>
              </w:rPr>
              <w:t>（五）所有者权益内部</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结转</w:t>
            </w:r>
          </w:p>
        </w:tc>
        <w:tc>
          <w:tcPr>
            <w:tcW w:w="78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57" w:right="0"/>
              <w:jc w:val="left"/>
              <w:rPr>
                <w:rFonts w:ascii="Calibri" w:hAnsi="Calibri" w:cs="Calibri" w:eastAsia="Calibri" w:hint="default"/>
                <w:sz w:val="21"/>
                <w:szCs w:val="21"/>
              </w:rPr>
            </w:pPr>
            <w:r>
              <w:rPr>
                <w:rFonts w:ascii="Calibri"/>
                <w:sz w:val="21"/>
              </w:rPr>
              <w:t>108,000</w:t>
            </w:r>
          </w:p>
          <w:p>
            <w:pPr>
              <w:pStyle w:val="TableParagraph"/>
              <w:spacing w:line="240" w:lineRule="auto" w:before="55"/>
              <w:ind w:left="110" w:right="0"/>
              <w:jc w:val="left"/>
              <w:rPr>
                <w:rFonts w:ascii="Calibri" w:hAnsi="Calibri" w:cs="Calibri" w:eastAsia="Calibri" w:hint="default"/>
                <w:sz w:val="21"/>
                <w:szCs w:val="21"/>
              </w:rPr>
            </w:pPr>
            <w:r>
              <w:rPr>
                <w:rFonts w:ascii="Calibri"/>
                <w:sz w:val="21"/>
              </w:rPr>
              <w:t>,000.00</w:t>
            </w:r>
          </w:p>
        </w:tc>
        <w:tc>
          <w:tcPr>
            <w:tcW w:w="780" w:type="dxa"/>
            <w:tcBorders>
              <w:top w:val="single" w:sz="6" w:space="0" w:color="000000"/>
              <w:left w:val="single" w:sz="4" w:space="0" w:color="000000"/>
              <w:bottom w:val="single" w:sz="4" w:space="0" w:color="000000"/>
              <w:right w:val="single" w:sz="4" w:space="0" w:color="000000"/>
            </w:tcBorders>
          </w:tcPr>
          <w:p>
            <w:pPr>
              <w:pStyle w:val="TableParagraph"/>
              <w:spacing w:line="240" w:lineRule="auto" w:before="40"/>
              <w:ind w:right="18"/>
              <w:jc w:val="right"/>
              <w:rPr>
                <w:rFonts w:ascii="Calibri" w:hAnsi="Calibri" w:cs="Calibri" w:eastAsia="Calibri" w:hint="default"/>
                <w:sz w:val="21"/>
                <w:szCs w:val="21"/>
              </w:rPr>
            </w:pPr>
            <w:r>
              <w:rPr>
                <w:rFonts w:ascii="Calibri"/>
                <w:spacing w:val="-1"/>
                <w:sz w:val="21"/>
              </w:rPr>
              <w:t>-108,00</w:t>
            </w:r>
          </w:p>
          <w:p>
            <w:pPr>
              <w:pStyle w:val="TableParagraph"/>
              <w:spacing w:line="240" w:lineRule="auto" w:before="55"/>
              <w:ind w:right="18"/>
              <w:jc w:val="right"/>
              <w:rPr>
                <w:rFonts w:ascii="Calibri" w:hAnsi="Calibri" w:cs="Calibri" w:eastAsia="Calibri" w:hint="default"/>
                <w:sz w:val="21"/>
                <w:szCs w:val="21"/>
              </w:rPr>
            </w:pPr>
            <w:r>
              <w:rPr>
                <w:rFonts w:ascii="Calibri"/>
                <w:spacing w:val="-1"/>
                <w:sz w:val="21"/>
              </w:rPr>
              <w:t>0,000.0</w:t>
            </w:r>
            <w:r>
              <w:rPr>
                <w:rFonts w:ascii="Calibri"/>
                <w:sz w:val="21"/>
              </w:rPr>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781"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1"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c>
          <w:tcPr>
            <w:tcW w:w="780" w:type="dxa"/>
            <w:tcBorders>
              <w:top w:val="single" w:sz="6" w:space="0" w:color="000000"/>
              <w:left w:val="single" w:sz="4" w:space="0" w:color="000000"/>
              <w:bottom w:val="single" w:sz="4" w:space="0" w:color="000000"/>
              <w:right w:val="single" w:sz="4" w:space="0" w:color="000000"/>
            </w:tcBorders>
          </w:tcPr>
          <w:p>
            <w:pPr/>
          </w:p>
        </w:tc>
      </w:tr>
      <w:tr>
        <w:trPr>
          <w:trHeight w:val="94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7" w:lineRule="auto" w:before="143"/>
              <w:ind w:left="22" w:right="17" w:firstLine="420"/>
              <w:jc w:val="left"/>
              <w:rPr>
                <w:rFonts w:ascii="宋体" w:hAnsi="宋体" w:cs="宋体" w:eastAsia="宋体" w:hint="default"/>
                <w:sz w:val="21"/>
                <w:szCs w:val="21"/>
              </w:rPr>
            </w:pPr>
            <w:r>
              <w:rPr>
                <w:rFonts w:ascii="Calibri" w:hAnsi="Calibri" w:cs="Calibri" w:eastAsia="Calibri" w:hint="default"/>
                <w:spacing w:val="-7"/>
                <w:sz w:val="21"/>
                <w:szCs w:val="21"/>
              </w:rPr>
              <w:t>1</w:t>
            </w:r>
            <w:r>
              <w:rPr>
                <w:rFonts w:ascii="宋体" w:hAnsi="宋体" w:cs="宋体" w:eastAsia="宋体" w:hint="default"/>
                <w:spacing w:val="-7"/>
                <w:sz w:val="21"/>
                <w:szCs w:val="21"/>
              </w:rPr>
              <w:t>．资本公积转增资</w:t>
            </w:r>
            <w:r>
              <w:rPr>
                <w:rFonts w:ascii="宋体" w:hAnsi="宋体" w:cs="宋体" w:eastAsia="宋体" w:hint="default"/>
                <w:w w:val="100"/>
                <w:sz w:val="21"/>
                <w:szCs w:val="21"/>
              </w:rPr>
              <w:t> </w:t>
            </w:r>
            <w:r>
              <w:rPr>
                <w:rFonts w:ascii="宋体" w:hAnsi="宋体" w:cs="宋体" w:eastAsia="宋体" w:hint="default"/>
                <w:sz w:val="21"/>
                <w:szCs w:val="21"/>
              </w:rPr>
              <w:t>本（或股本）</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57" w:right="0"/>
              <w:jc w:val="left"/>
              <w:rPr>
                <w:rFonts w:ascii="Calibri" w:hAnsi="Calibri" w:cs="Calibri" w:eastAsia="Calibri" w:hint="default"/>
                <w:sz w:val="21"/>
                <w:szCs w:val="21"/>
              </w:rPr>
            </w:pPr>
            <w:r>
              <w:rPr>
                <w:rFonts w:ascii="Calibri"/>
                <w:sz w:val="21"/>
              </w:rPr>
              <w:t>108,000</w:t>
            </w:r>
          </w:p>
          <w:p>
            <w:pPr>
              <w:pStyle w:val="TableParagraph"/>
              <w:spacing w:line="240" w:lineRule="auto" w:before="55"/>
              <w:ind w:left="110" w:right="0"/>
              <w:jc w:val="left"/>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-108,00</w:t>
            </w:r>
          </w:p>
          <w:p>
            <w:pPr>
              <w:pStyle w:val="TableParagraph"/>
              <w:spacing w:line="240" w:lineRule="auto" w:before="55"/>
              <w:ind w:right="18"/>
              <w:jc w:val="right"/>
              <w:rPr>
                <w:rFonts w:ascii="Calibri" w:hAnsi="Calibri" w:cs="Calibri" w:eastAsia="Calibri" w:hint="default"/>
                <w:sz w:val="21"/>
                <w:szCs w:val="21"/>
              </w:rPr>
            </w:pPr>
            <w:r>
              <w:rPr>
                <w:rFonts w:ascii="Calibri"/>
                <w:spacing w:val="-1"/>
                <w:sz w:val="21"/>
              </w:rPr>
              <w:t>0,000.0</w:t>
            </w:r>
            <w:r>
              <w:rPr>
                <w:rFonts w:ascii="Calibri"/>
                <w:sz w:val="21"/>
              </w:rPr>
            </w:r>
          </w:p>
          <w:p>
            <w:pPr>
              <w:pStyle w:val="TableParagraph"/>
              <w:spacing w:line="240" w:lineRule="auto" w:before="55"/>
              <w:ind w:right="18"/>
              <w:jc w:val="right"/>
              <w:rPr>
                <w:rFonts w:ascii="Calibri" w:hAnsi="Calibri" w:cs="Calibri" w:eastAsia="Calibri" w:hint="default"/>
                <w:sz w:val="21"/>
                <w:szCs w:val="21"/>
              </w:rPr>
            </w:pPr>
            <w:r>
              <w:rPr>
                <w:rFonts w:ascii="Calibri"/>
                <w:w w:val="100"/>
                <w:sz w:val="21"/>
              </w:rPr>
              <w:t>0</w:t>
            </w: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9" w:lineRule="auto"/>
              <w:ind w:left="22" w:right="17" w:firstLine="420"/>
              <w:jc w:val="left"/>
              <w:rPr>
                <w:rFonts w:ascii="宋体" w:hAnsi="宋体" w:cs="宋体" w:eastAsia="宋体" w:hint="default"/>
                <w:sz w:val="21"/>
                <w:szCs w:val="21"/>
              </w:rPr>
            </w:pPr>
            <w:r>
              <w:rPr>
                <w:rFonts w:ascii="Calibri" w:hAnsi="Calibri" w:cs="Calibri" w:eastAsia="Calibri" w:hint="default"/>
                <w:spacing w:val="-7"/>
                <w:sz w:val="21"/>
                <w:szCs w:val="21"/>
              </w:rPr>
              <w:t>2</w:t>
            </w:r>
            <w:r>
              <w:rPr>
                <w:rFonts w:ascii="宋体" w:hAnsi="宋体" w:cs="宋体" w:eastAsia="宋体" w:hint="default"/>
                <w:spacing w:val="-7"/>
                <w:sz w:val="21"/>
                <w:szCs w:val="21"/>
              </w:rPr>
              <w:t>．盈余公积转增资</w:t>
            </w:r>
            <w:r>
              <w:rPr>
                <w:rFonts w:ascii="宋体" w:hAnsi="宋体" w:cs="宋体" w:eastAsia="宋体" w:hint="default"/>
                <w:w w:val="100"/>
                <w:sz w:val="21"/>
                <w:szCs w:val="21"/>
              </w:rPr>
              <w:t> </w:t>
            </w:r>
            <w:r>
              <w:rPr>
                <w:rFonts w:ascii="宋体" w:hAnsi="宋体" w:cs="宋体" w:eastAsia="宋体" w:hint="default"/>
                <w:sz w:val="21"/>
                <w:szCs w:val="21"/>
              </w:rPr>
              <w:t>本（或股本）</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63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42" w:right="0"/>
              <w:jc w:val="left"/>
              <w:rPr>
                <w:rFonts w:ascii="宋体" w:hAnsi="宋体" w:cs="宋体" w:eastAsia="宋体" w:hint="default"/>
                <w:sz w:val="21"/>
                <w:szCs w:val="21"/>
              </w:rPr>
            </w:pPr>
            <w:r>
              <w:rPr>
                <w:rFonts w:ascii="Calibri" w:hAnsi="Calibri" w:cs="Calibri" w:eastAsia="Calibri" w:hint="default"/>
                <w:spacing w:val="-7"/>
                <w:sz w:val="21"/>
                <w:szCs w:val="21"/>
              </w:rPr>
              <w:t>3</w:t>
            </w:r>
            <w:r>
              <w:rPr>
                <w:rFonts w:ascii="宋体" w:hAnsi="宋体" w:cs="宋体" w:eastAsia="宋体" w:hint="default"/>
                <w:spacing w:val="-7"/>
                <w:sz w:val="21"/>
                <w:szCs w:val="21"/>
              </w:rPr>
              <w:t>．盈余公积弥补亏</w:t>
            </w:r>
          </w:p>
          <w:p>
            <w:pPr>
              <w:pStyle w:val="TableParagraph"/>
              <w:spacing w:line="240" w:lineRule="auto" w:before="10"/>
              <w:ind w:left="22" w:right="0"/>
              <w:jc w:val="left"/>
              <w:rPr>
                <w:rFonts w:ascii="宋体" w:hAnsi="宋体" w:cs="宋体" w:eastAsia="宋体" w:hint="default"/>
                <w:sz w:val="21"/>
                <w:szCs w:val="21"/>
              </w:rPr>
            </w:pPr>
            <w:r>
              <w:rPr>
                <w:rFonts w:ascii="宋体" w:hAnsi="宋体" w:cs="宋体" w:eastAsia="宋体" w:hint="default"/>
                <w:w w:val="100"/>
                <w:sz w:val="21"/>
                <w:szCs w:val="21"/>
              </w:rPr>
              <w:t>损</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42" w:right="0"/>
              <w:jc w:val="left"/>
              <w:rPr>
                <w:rFonts w:ascii="宋体" w:hAnsi="宋体" w:cs="宋体" w:eastAsia="宋体" w:hint="default"/>
                <w:sz w:val="21"/>
                <w:szCs w:val="21"/>
              </w:rPr>
            </w:pPr>
            <w:r>
              <w:rPr>
                <w:rFonts w:ascii="Calibri" w:hAnsi="Calibri" w:cs="Calibri" w:eastAsia="Calibri" w:hint="default"/>
                <w:sz w:val="21"/>
                <w:szCs w:val="21"/>
              </w:rPr>
              <w:t>4</w:t>
            </w:r>
            <w:r>
              <w:rPr>
                <w:rFonts w:ascii="宋体" w:hAnsi="宋体" w:cs="宋体" w:eastAsia="宋体" w:hint="default"/>
                <w:sz w:val="21"/>
                <w:szCs w:val="21"/>
              </w:rPr>
              <w:t>．其他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（六）专项储备</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324"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92" w:lineRule="exact"/>
              <w:ind w:left="44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宋体" w:hAnsi="宋体" w:cs="宋体" w:eastAsia="宋体" w:hint="default"/>
                <w:sz w:val="21"/>
                <w:szCs w:val="21"/>
              </w:rPr>
              <w:t>．本期提取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89" w:lineRule="exact"/>
              <w:ind w:left="442" w:right="0"/>
              <w:jc w:val="left"/>
              <w:rPr>
                <w:rFonts w:ascii="宋体" w:hAnsi="宋体" w:cs="宋体" w:eastAsia="宋体" w:hint="default"/>
                <w:sz w:val="21"/>
                <w:szCs w:val="21"/>
              </w:rPr>
            </w:pPr>
            <w:r>
              <w:rPr>
                <w:rFonts w:ascii="Calibri" w:hAnsi="Calibri" w:cs="Calibri" w:eastAsia="Calibri" w:hint="default"/>
                <w:sz w:val="21"/>
                <w:szCs w:val="21"/>
              </w:rPr>
              <w:t>2</w:t>
            </w:r>
            <w:r>
              <w:rPr>
                <w:rFonts w:ascii="宋体" w:hAnsi="宋体" w:cs="宋体" w:eastAsia="宋体" w:hint="default"/>
                <w:sz w:val="21"/>
                <w:szCs w:val="21"/>
              </w:rPr>
              <w:t>．本期使用</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322"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62" w:lineRule="exact"/>
              <w:ind w:left="22" w:right="0"/>
              <w:jc w:val="left"/>
              <w:rPr>
                <w:rFonts w:ascii="宋体" w:hAnsi="宋体" w:cs="宋体" w:eastAsia="宋体" w:hint="default"/>
                <w:sz w:val="21"/>
                <w:szCs w:val="21"/>
              </w:rPr>
            </w:pPr>
            <w:r>
              <w:rPr>
                <w:rFonts w:ascii="宋体" w:hAnsi="宋体" w:cs="宋体" w:eastAsia="宋体" w:hint="default"/>
                <w:sz w:val="21"/>
                <w:szCs w:val="21"/>
              </w:rPr>
              <w:t>（七）其他</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r>
      <w:tr>
        <w:trPr>
          <w:trHeight w:val="946" w:hRule="exact"/>
        </w:trPr>
        <w:tc>
          <w:tcPr>
            <w:tcW w:w="2210" w:type="dxa"/>
            <w:tcBorders>
              <w:top w:val="single" w:sz="4" w:space="0" w:color="000000"/>
              <w:left w:val="single" w:sz="4" w:space="0" w:color="000000"/>
              <w:bottom w:val="single" w:sz="4" w:space="0" w:color="000000"/>
              <w:right w:val="single" w:sz="4" w:space="0" w:color="000000"/>
            </w:tcBorders>
            <w:shd w:val="clear" w:color="auto" w:fill="DCDCDC"/>
          </w:tcPr>
          <w:p>
            <w:pPr>
              <w:pStyle w:val="TableParagraph"/>
              <w:spacing w:line="240" w:lineRule="auto" w:before="1"/>
              <w:ind w:right="0"/>
              <w:jc w:val="left"/>
              <w:rPr>
                <w:rFonts w:ascii="Times New Roman" w:hAnsi="Times New Roman" w:cs="Times New Roman" w:eastAsia="Times New Roman" w:hint="default"/>
                <w:sz w:val="26"/>
                <w:szCs w:val="26"/>
              </w:rPr>
            </w:pPr>
          </w:p>
          <w:p>
            <w:pPr>
              <w:pStyle w:val="TableParagraph"/>
              <w:spacing w:line="240" w:lineRule="auto"/>
              <w:ind w:left="22" w:right="0"/>
              <w:jc w:val="left"/>
              <w:rPr>
                <w:rFonts w:ascii="宋体" w:hAnsi="宋体" w:cs="宋体" w:eastAsia="宋体" w:hint="default"/>
                <w:sz w:val="21"/>
                <w:szCs w:val="21"/>
              </w:rPr>
            </w:pPr>
            <w:r>
              <w:rPr>
                <w:rFonts w:ascii="宋体" w:hAnsi="宋体" w:cs="宋体" w:eastAsia="宋体" w:hint="default"/>
                <w:sz w:val="21"/>
                <w:szCs w:val="21"/>
              </w:rPr>
              <w:t>四、本期期末余额</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57" w:right="0"/>
              <w:jc w:val="left"/>
              <w:rPr>
                <w:rFonts w:ascii="Calibri" w:hAnsi="Calibri" w:cs="Calibri" w:eastAsia="Calibri" w:hint="default"/>
                <w:sz w:val="21"/>
                <w:szCs w:val="21"/>
              </w:rPr>
            </w:pPr>
            <w:r>
              <w:rPr>
                <w:rFonts w:ascii="Calibri"/>
                <w:sz w:val="21"/>
              </w:rPr>
              <w:t>180,000</w:t>
            </w:r>
          </w:p>
          <w:p>
            <w:pPr>
              <w:pStyle w:val="TableParagraph"/>
              <w:spacing w:line="240" w:lineRule="auto" w:before="55"/>
              <w:ind w:left="110" w:right="0"/>
              <w:jc w:val="left"/>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59" w:right="0"/>
              <w:jc w:val="left"/>
              <w:rPr>
                <w:rFonts w:ascii="Calibri" w:hAnsi="Calibri" w:cs="Calibri" w:eastAsia="Calibri" w:hint="default"/>
                <w:sz w:val="21"/>
                <w:szCs w:val="21"/>
              </w:rPr>
            </w:pPr>
            <w:r>
              <w:rPr>
                <w:rFonts w:ascii="Calibri"/>
                <w:sz w:val="21"/>
              </w:rPr>
              <w:t>736,062</w:t>
            </w:r>
          </w:p>
          <w:p>
            <w:pPr>
              <w:pStyle w:val="TableParagraph"/>
              <w:spacing w:line="240" w:lineRule="auto" w:before="55"/>
              <w:ind w:left="110" w:right="0"/>
              <w:jc w:val="left"/>
              <w:rPr>
                <w:rFonts w:ascii="Calibri" w:hAnsi="Calibri" w:cs="Calibri" w:eastAsia="Calibri" w:hint="default"/>
                <w:sz w:val="21"/>
                <w:szCs w:val="21"/>
              </w:rPr>
            </w:pPr>
            <w:r>
              <w:rPr>
                <w:rFonts w:ascii="Calibri"/>
                <w:sz w:val="21"/>
              </w:rPr>
              <w:t>,616.33</w:t>
            </w:r>
          </w:p>
        </w:tc>
        <w:tc>
          <w:tcPr>
            <w:tcW w:w="781"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17,401,</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499.69</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83,611,</w:t>
            </w:r>
          </w:p>
          <w:p>
            <w:pPr>
              <w:pStyle w:val="TableParagraph"/>
              <w:spacing w:line="240" w:lineRule="auto" w:before="55"/>
              <w:ind w:left="160" w:right="0"/>
              <w:jc w:val="left"/>
              <w:rPr>
                <w:rFonts w:ascii="Calibri" w:hAnsi="Calibri" w:cs="Calibri" w:eastAsia="Calibri" w:hint="default"/>
                <w:sz w:val="21"/>
                <w:szCs w:val="21"/>
              </w:rPr>
            </w:pPr>
            <w:r>
              <w:rPr>
                <w:rFonts w:ascii="Calibri"/>
                <w:sz w:val="21"/>
              </w:rPr>
              <w:t>580.71</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6"/>
              <w:jc w:val="right"/>
              <w:rPr>
                <w:rFonts w:ascii="Calibri" w:hAnsi="Calibri" w:cs="Calibri" w:eastAsia="Calibri" w:hint="default"/>
                <w:sz w:val="21"/>
                <w:szCs w:val="21"/>
              </w:rPr>
            </w:pPr>
            <w:r>
              <w:rPr>
                <w:rFonts w:ascii="Calibri"/>
                <w:spacing w:val="-2"/>
                <w:sz w:val="21"/>
              </w:rPr>
              <w:t>1,017,0</w:t>
            </w:r>
          </w:p>
          <w:p>
            <w:pPr>
              <w:pStyle w:val="TableParagraph"/>
              <w:spacing w:line="240" w:lineRule="auto" w:before="55"/>
              <w:ind w:right="20"/>
              <w:jc w:val="right"/>
              <w:rPr>
                <w:rFonts w:ascii="Calibri" w:hAnsi="Calibri" w:cs="Calibri" w:eastAsia="Calibri" w:hint="default"/>
                <w:sz w:val="21"/>
                <w:szCs w:val="21"/>
              </w:rPr>
            </w:pPr>
            <w:r>
              <w:rPr>
                <w:rFonts w:ascii="Calibri"/>
                <w:spacing w:val="-1"/>
                <w:sz w:val="21"/>
              </w:rPr>
              <w:t>75,696.</w:t>
            </w:r>
          </w:p>
          <w:p>
            <w:pPr>
              <w:pStyle w:val="TableParagraph"/>
              <w:spacing w:line="240" w:lineRule="auto" w:before="55"/>
              <w:ind w:right="21"/>
              <w:jc w:val="right"/>
              <w:rPr>
                <w:rFonts w:ascii="Calibri" w:hAnsi="Calibri" w:cs="Calibri" w:eastAsia="Calibri" w:hint="default"/>
                <w:sz w:val="21"/>
                <w:szCs w:val="21"/>
              </w:rPr>
            </w:pPr>
            <w:r>
              <w:rPr>
                <w:rFonts w:ascii="Calibri"/>
                <w:spacing w:val="-2"/>
                <w:sz w:val="21"/>
              </w:rPr>
              <w:t>73</w:t>
            </w:r>
            <w:r>
              <w:rPr>
                <w:rFonts w:ascii="Calibri"/>
                <w:sz w:val="21"/>
              </w:rPr>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15" w:right="0"/>
              <w:jc w:val="left"/>
              <w:rPr>
                <w:rFonts w:ascii="Calibri" w:hAnsi="Calibri" w:cs="Calibri" w:eastAsia="Calibri" w:hint="default"/>
                <w:sz w:val="21"/>
                <w:szCs w:val="21"/>
              </w:rPr>
            </w:pPr>
            <w:r>
              <w:rPr>
                <w:rFonts w:ascii="Calibri"/>
                <w:sz w:val="21"/>
              </w:rPr>
              <w:t>72,000,</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000.00</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60" w:right="0"/>
              <w:jc w:val="left"/>
              <w:rPr>
                <w:rFonts w:ascii="Calibri" w:hAnsi="Calibri" w:cs="Calibri" w:eastAsia="Calibri" w:hint="default"/>
                <w:sz w:val="21"/>
                <w:szCs w:val="21"/>
              </w:rPr>
            </w:pPr>
            <w:r>
              <w:rPr>
                <w:rFonts w:ascii="Calibri"/>
                <w:sz w:val="21"/>
              </w:rPr>
              <w:t>844,062</w:t>
            </w:r>
          </w:p>
          <w:p>
            <w:pPr>
              <w:pStyle w:val="TableParagraph"/>
              <w:spacing w:line="240" w:lineRule="auto" w:before="55"/>
              <w:ind w:left="110" w:right="0"/>
              <w:jc w:val="left"/>
              <w:rPr>
                <w:rFonts w:ascii="Calibri" w:hAnsi="Calibri" w:cs="Calibri" w:eastAsia="Calibri" w:hint="default"/>
                <w:sz w:val="21"/>
                <w:szCs w:val="21"/>
              </w:rPr>
            </w:pPr>
            <w:r>
              <w:rPr>
                <w:rFonts w:ascii="Calibri"/>
                <w:sz w:val="21"/>
              </w:rPr>
              <w:t>,616.33</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12" w:right="0"/>
              <w:jc w:val="left"/>
              <w:rPr>
                <w:rFonts w:ascii="Calibri" w:hAnsi="Calibri" w:cs="Calibri" w:eastAsia="Calibri" w:hint="default"/>
                <w:sz w:val="21"/>
                <w:szCs w:val="21"/>
              </w:rPr>
            </w:pPr>
            <w:r>
              <w:rPr>
                <w:rFonts w:ascii="Calibri"/>
                <w:sz w:val="21"/>
              </w:rPr>
              <w:t>11,459,</w:t>
            </w:r>
          </w:p>
          <w:p>
            <w:pPr>
              <w:pStyle w:val="TableParagraph"/>
              <w:spacing w:line="240" w:lineRule="auto" w:before="55"/>
              <w:ind w:left="163" w:right="0"/>
              <w:jc w:val="left"/>
              <w:rPr>
                <w:rFonts w:ascii="Calibri" w:hAnsi="Calibri" w:cs="Calibri" w:eastAsia="Calibri" w:hint="default"/>
                <w:sz w:val="21"/>
                <w:szCs w:val="21"/>
              </w:rPr>
            </w:pPr>
            <w:r>
              <w:rPr>
                <w:rFonts w:ascii="Calibri"/>
                <w:sz w:val="21"/>
              </w:rPr>
              <w:t>065.89</w:t>
            </w:r>
          </w:p>
        </w:tc>
        <w:tc>
          <w:tcPr>
            <w:tcW w:w="780" w:type="dxa"/>
            <w:tcBorders>
              <w:top w:val="single" w:sz="4" w:space="0" w:color="000000"/>
              <w:left w:val="single" w:sz="4" w:space="0" w:color="000000"/>
              <w:bottom w:val="single" w:sz="4" w:space="0" w:color="000000"/>
              <w:right w:val="single" w:sz="4" w:space="0" w:color="000000"/>
            </w:tcBorders>
          </w:tcPr>
          <w:p>
            <w:pP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6"/>
                <w:szCs w:val="16"/>
              </w:rPr>
            </w:pPr>
          </w:p>
          <w:p>
            <w:pPr>
              <w:pStyle w:val="TableParagraph"/>
              <w:spacing w:line="240" w:lineRule="auto"/>
              <w:ind w:left="119" w:right="0"/>
              <w:jc w:val="left"/>
              <w:rPr>
                <w:rFonts w:ascii="Calibri" w:hAnsi="Calibri" w:cs="Calibri" w:eastAsia="Calibri" w:hint="default"/>
                <w:sz w:val="21"/>
                <w:szCs w:val="21"/>
              </w:rPr>
            </w:pPr>
            <w:r>
              <w:rPr>
                <w:rFonts w:ascii="Calibri"/>
                <w:sz w:val="21"/>
              </w:rPr>
              <w:t>87,729,</w:t>
            </w:r>
          </w:p>
          <w:p>
            <w:pPr>
              <w:pStyle w:val="TableParagraph"/>
              <w:spacing w:line="240" w:lineRule="auto" w:before="55"/>
              <w:ind w:left="175" w:right="0"/>
              <w:jc w:val="left"/>
              <w:rPr>
                <w:rFonts w:ascii="Calibri" w:hAnsi="Calibri" w:cs="Calibri" w:eastAsia="Calibri" w:hint="default"/>
                <w:sz w:val="21"/>
                <w:szCs w:val="21"/>
              </w:rPr>
            </w:pPr>
            <w:r>
              <w:rPr>
                <w:rFonts w:ascii="Calibri"/>
                <w:spacing w:val="-3"/>
                <w:sz w:val="21"/>
              </w:rPr>
              <w:t>676.47</w:t>
            </w:r>
          </w:p>
        </w:tc>
        <w:tc>
          <w:tcPr>
            <w:tcW w:w="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28"/>
              <w:ind w:right="18"/>
              <w:jc w:val="right"/>
              <w:rPr>
                <w:rFonts w:ascii="Calibri" w:hAnsi="Calibri" w:cs="Calibri" w:eastAsia="Calibri" w:hint="default"/>
                <w:sz w:val="21"/>
                <w:szCs w:val="21"/>
              </w:rPr>
            </w:pPr>
            <w:r>
              <w:rPr>
                <w:rFonts w:ascii="Calibri"/>
                <w:spacing w:val="-1"/>
                <w:sz w:val="21"/>
              </w:rPr>
              <w:t>1,015,2</w:t>
            </w:r>
          </w:p>
          <w:p>
            <w:pPr>
              <w:pStyle w:val="TableParagraph"/>
              <w:spacing w:line="240" w:lineRule="auto" w:before="55"/>
              <w:ind w:right="17"/>
              <w:jc w:val="right"/>
              <w:rPr>
                <w:rFonts w:ascii="Calibri" w:hAnsi="Calibri" w:cs="Calibri" w:eastAsia="Calibri" w:hint="default"/>
                <w:sz w:val="21"/>
                <w:szCs w:val="21"/>
              </w:rPr>
            </w:pPr>
            <w:r>
              <w:rPr>
                <w:rFonts w:ascii="Calibri"/>
                <w:spacing w:val="-1"/>
                <w:sz w:val="21"/>
              </w:rPr>
              <w:t>51,358.</w:t>
            </w:r>
          </w:p>
          <w:p>
            <w:pPr>
              <w:pStyle w:val="TableParagraph"/>
              <w:spacing w:line="240" w:lineRule="auto" w:before="55"/>
              <w:ind w:right="17"/>
              <w:jc w:val="right"/>
              <w:rPr>
                <w:rFonts w:ascii="Calibri" w:hAnsi="Calibri" w:cs="Calibri" w:eastAsia="Calibri" w:hint="default"/>
                <w:sz w:val="21"/>
                <w:szCs w:val="21"/>
              </w:rPr>
            </w:pPr>
            <w:r>
              <w:rPr>
                <w:rFonts w:ascii="Calibri"/>
                <w:sz w:val="21"/>
              </w:rPr>
              <w:t>69</w:t>
            </w:r>
          </w:p>
        </w:tc>
      </w:tr>
    </w:tbl>
    <w:p>
      <w:pPr>
        <w:spacing w:after="0" w:line="240" w:lineRule="auto"/>
        <w:jc w:val="right"/>
        <w:rPr>
          <w:rFonts w:ascii="Calibri" w:hAnsi="Calibri" w:cs="Calibri" w:eastAsia="Calibri" w:hint="default"/>
          <w:sz w:val="21"/>
          <w:szCs w:val="21"/>
        </w:rPr>
        <w:sectPr>
          <w:pgSz w:w="16840" w:h="11910" w:orient="landscape"/>
          <w:pgMar w:header="852" w:footer="1195" w:top="1480" w:bottom="1380" w:left="1020" w:right="900"/>
        </w:sectPr>
      </w:pPr>
    </w:p>
    <w:p>
      <w:pPr>
        <w:spacing w:line="240" w:lineRule="auto" w:before="0"/>
        <w:rPr>
          <w:rFonts w:ascii="Times New Roman" w:hAnsi="Times New Roman" w:cs="Times New Roman" w:eastAsia="Times New Roman" w:hint="default"/>
          <w:sz w:val="20"/>
          <w:szCs w:val="20"/>
        </w:rPr>
      </w:pPr>
    </w:p>
    <w:p>
      <w:pPr>
        <w:spacing w:line="416" w:lineRule="exact" w:before="221"/>
        <w:ind w:left="2339" w:right="1905" w:hanging="457"/>
        <w:jc w:val="left"/>
        <w:rPr>
          <w:rFonts w:ascii="宋体" w:hAnsi="宋体" w:cs="宋体" w:eastAsia="宋体" w:hint="default"/>
          <w:sz w:val="32"/>
          <w:szCs w:val="32"/>
        </w:rPr>
      </w:pPr>
      <w:r>
        <w:rPr>
          <w:rFonts w:ascii="宋体" w:hAnsi="宋体" w:cs="宋体" w:eastAsia="宋体" w:hint="default"/>
          <w:b/>
          <w:bCs/>
          <w:w w:val="95"/>
          <w:sz w:val="32"/>
          <w:szCs w:val="32"/>
        </w:rPr>
        <w:t>广东安居宝数码科技股份有限公司</w:t>
      </w:r>
      <w:r>
        <w:rPr>
          <w:rFonts w:ascii="宋体" w:hAnsi="宋体" w:cs="宋体" w:eastAsia="宋体" w:hint="default"/>
          <w:b/>
          <w:bCs/>
          <w:spacing w:val="80"/>
          <w:w w:val="95"/>
          <w:sz w:val="32"/>
          <w:szCs w:val="32"/>
        </w:rPr>
        <w:t> </w:t>
      </w:r>
      <w:r>
        <w:rPr>
          <w:rFonts w:ascii="宋体" w:hAnsi="宋体" w:cs="宋体" w:eastAsia="宋体" w:hint="default"/>
          <w:b/>
          <w:bCs/>
          <w:spacing w:val="80"/>
          <w:w w:val="95"/>
          <w:sz w:val="32"/>
          <w:szCs w:val="32"/>
        </w:rPr>
      </w:r>
      <w:r>
        <w:rPr>
          <w:rFonts w:ascii="宋体" w:hAnsi="宋体" w:cs="宋体" w:eastAsia="宋体" w:hint="default"/>
          <w:b/>
          <w:bCs/>
          <w:sz w:val="32"/>
          <w:szCs w:val="32"/>
        </w:rPr>
        <w:t>二</w:t>
      </w:r>
      <w:r>
        <w:rPr>
          <w:rFonts w:ascii="宋体" w:hAnsi="宋体" w:cs="宋体" w:eastAsia="宋体" w:hint="default"/>
          <w:b/>
          <w:bCs/>
          <w:spacing w:val="-83"/>
          <w:sz w:val="32"/>
          <w:szCs w:val="32"/>
        </w:rPr>
        <w:t> </w:t>
      </w:r>
      <w:r>
        <w:rPr>
          <w:rFonts w:ascii="Calibri" w:hAnsi="Calibri" w:cs="Calibri" w:eastAsia="Calibri" w:hint="default"/>
          <w:b/>
          <w:bCs/>
          <w:sz w:val="32"/>
          <w:szCs w:val="32"/>
        </w:rPr>
        <w:t>O</w:t>
      </w:r>
      <w:r>
        <w:rPr>
          <w:rFonts w:ascii="Calibri" w:hAnsi="Calibri" w:cs="Calibri" w:eastAsia="Calibri" w:hint="default"/>
          <w:b/>
          <w:bCs/>
          <w:spacing w:val="4"/>
          <w:sz w:val="32"/>
          <w:szCs w:val="32"/>
        </w:rPr>
        <w:t> </w:t>
      </w:r>
      <w:r>
        <w:rPr>
          <w:rFonts w:ascii="宋体" w:hAnsi="宋体" w:cs="宋体" w:eastAsia="宋体" w:hint="default"/>
          <w:b/>
          <w:bCs/>
          <w:sz w:val="32"/>
          <w:szCs w:val="32"/>
        </w:rPr>
        <w:t>一一年度财务报表附注</w:t>
      </w:r>
      <w:r>
        <w:rPr>
          <w:rFonts w:ascii="宋体" w:hAnsi="宋体" w:cs="宋体" w:eastAsia="宋体" w:hint="default"/>
          <w:sz w:val="32"/>
          <w:szCs w:val="32"/>
        </w:rPr>
      </w:r>
    </w:p>
    <w:p>
      <w:pPr>
        <w:spacing w:line="240" w:lineRule="auto" w:before="7"/>
        <w:rPr>
          <w:rFonts w:ascii="宋体" w:hAnsi="宋体" w:cs="宋体" w:eastAsia="宋体" w:hint="default"/>
          <w:b/>
          <w:bCs/>
          <w:sz w:val="36"/>
          <w:szCs w:val="36"/>
        </w:rPr>
      </w:pPr>
    </w:p>
    <w:p>
      <w:pPr>
        <w:pStyle w:val="Heading4"/>
        <w:spacing w:line="240" w:lineRule="auto" w:before="0"/>
        <w:ind w:right="0"/>
        <w:jc w:val="left"/>
      </w:pPr>
      <w:r>
        <w:rPr/>
        <w:t>一、</w:t>
      </w:r>
      <w:r>
        <w:rPr>
          <w:spacing w:val="-23"/>
        </w:rPr>
        <w:t> </w:t>
      </w:r>
      <w:r>
        <w:rPr/>
        <w:t>公司基本情况</w:t>
      </w:r>
    </w:p>
    <w:p>
      <w:pPr>
        <w:spacing w:before="139"/>
        <w:ind w:left="874" w:right="0" w:firstLine="0"/>
        <w:jc w:val="both"/>
        <w:rPr>
          <w:rFonts w:ascii="宋体" w:hAnsi="宋体" w:cs="宋体" w:eastAsia="宋体" w:hint="default"/>
          <w:sz w:val="21"/>
          <w:szCs w:val="21"/>
        </w:rPr>
      </w:pPr>
      <w:r>
        <w:rPr>
          <w:rFonts w:ascii="宋体" w:hAnsi="宋体" w:cs="宋体" w:eastAsia="宋体" w:hint="default"/>
          <w:w w:val="100"/>
          <w:sz w:val="21"/>
          <w:szCs w:val="21"/>
        </w:rPr>
        <w:t>广东</w:t>
      </w:r>
      <w:r>
        <w:rPr>
          <w:rFonts w:ascii="宋体" w:hAnsi="宋体" w:cs="宋体" w:eastAsia="宋体" w:hint="default"/>
          <w:spacing w:val="-3"/>
          <w:w w:val="100"/>
          <w:sz w:val="21"/>
          <w:szCs w:val="21"/>
        </w:rPr>
        <w:t>安</w:t>
      </w:r>
      <w:r>
        <w:rPr>
          <w:rFonts w:ascii="宋体" w:hAnsi="宋体" w:cs="宋体" w:eastAsia="宋体" w:hint="default"/>
          <w:w w:val="100"/>
          <w:sz w:val="21"/>
          <w:szCs w:val="21"/>
        </w:rPr>
        <w:t>居</w:t>
      </w:r>
      <w:r>
        <w:rPr>
          <w:rFonts w:ascii="宋体" w:hAnsi="宋体" w:cs="宋体" w:eastAsia="宋体" w:hint="default"/>
          <w:spacing w:val="-3"/>
          <w:w w:val="100"/>
          <w:sz w:val="21"/>
          <w:szCs w:val="21"/>
        </w:rPr>
        <w:t>宝</w:t>
      </w:r>
      <w:r>
        <w:rPr>
          <w:rFonts w:ascii="宋体" w:hAnsi="宋体" w:cs="宋体" w:eastAsia="宋体" w:hint="default"/>
          <w:w w:val="100"/>
          <w:sz w:val="21"/>
          <w:szCs w:val="21"/>
        </w:rPr>
        <w:t>数</w:t>
      </w:r>
      <w:r>
        <w:rPr>
          <w:rFonts w:ascii="宋体" w:hAnsi="宋体" w:cs="宋体" w:eastAsia="宋体" w:hint="default"/>
          <w:spacing w:val="-3"/>
          <w:w w:val="100"/>
          <w:sz w:val="21"/>
          <w:szCs w:val="21"/>
        </w:rPr>
        <w:t>码</w:t>
      </w:r>
      <w:r>
        <w:rPr>
          <w:rFonts w:ascii="宋体" w:hAnsi="宋体" w:cs="宋体" w:eastAsia="宋体" w:hint="default"/>
          <w:w w:val="100"/>
          <w:sz w:val="21"/>
          <w:szCs w:val="21"/>
        </w:rPr>
        <w:t>科</w:t>
      </w:r>
      <w:r>
        <w:rPr>
          <w:rFonts w:ascii="宋体" w:hAnsi="宋体" w:cs="宋体" w:eastAsia="宋体" w:hint="default"/>
          <w:spacing w:val="-3"/>
          <w:w w:val="100"/>
          <w:sz w:val="21"/>
          <w:szCs w:val="21"/>
        </w:rPr>
        <w:t>技</w:t>
      </w:r>
      <w:r>
        <w:rPr>
          <w:rFonts w:ascii="宋体" w:hAnsi="宋体" w:cs="宋体" w:eastAsia="宋体" w:hint="default"/>
          <w:w w:val="100"/>
          <w:sz w:val="21"/>
          <w:szCs w:val="21"/>
        </w:rPr>
        <w:t>股</w:t>
      </w:r>
      <w:r>
        <w:rPr>
          <w:rFonts w:ascii="宋体" w:hAnsi="宋体" w:cs="宋体" w:eastAsia="宋体" w:hint="default"/>
          <w:spacing w:val="-3"/>
          <w:w w:val="100"/>
          <w:sz w:val="21"/>
          <w:szCs w:val="21"/>
        </w:rPr>
        <w:t>份</w:t>
      </w:r>
      <w:r>
        <w:rPr>
          <w:rFonts w:ascii="宋体" w:hAnsi="宋体" w:cs="宋体" w:eastAsia="宋体" w:hint="default"/>
          <w:w w:val="100"/>
          <w:sz w:val="21"/>
          <w:szCs w:val="21"/>
        </w:rPr>
        <w:t>有限</w:t>
      </w:r>
      <w:r>
        <w:rPr>
          <w:rFonts w:ascii="宋体" w:hAnsi="宋体" w:cs="宋体" w:eastAsia="宋体" w:hint="default"/>
          <w:spacing w:val="-3"/>
          <w:w w:val="100"/>
          <w:sz w:val="21"/>
          <w:szCs w:val="21"/>
        </w:rPr>
        <w:t>公</w:t>
      </w:r>
      <w:r>
        <w:rPr>
          <w:rFonts w:ascii="宋体" w:hAnsi="宋体" w:cs="宋体" w:eastAsia="宋体" w:hint="default"/>
          <w:spacing w:val="-10"/>
          <w:w w:val="100"/>
          <w:sz w:val="21"/>
          <w:szCs w:val="21"/>
        </w:rPr>
        <w:t>司</w:t>
      </w:r>
      <w:r>
        <w:rPr>
          <w:rFonts w:ascii="宋体" w:hAnsi="宋体" w:cs="宋体" w:eastAsia="宋体" w:hint="default"/>
          <w:w w:val="100"/>
          <w:sz w:val="21"/>
          <w:szCs w:val="21"/>
        </w:rPr>
        <w:t>（</w:t>
      </w:r>
      <w:r>
        <w:rPr>
          <w:rFonts w:ascii="宋体" w:hAnsi="宋体" w:cs="宋体" w:eastAsia="宋体" w:hint="default"/>
          <w:spacing w:val="-3"/>
          <w:w w:val="100"/>
          <w:sz w:val="21"/>
          <w:szCs w:val="21"/>
        </w:rPr>
        <w:t>以</w:t>
      </w:r>
      <w:r>
        <w:rPr>
          <w:rFonts w:ascii="宋体" w:hAnsi="宋体" w:cs="宋体" w:eastAsia="宋体" w:hint="default"/>
          <w:w w:val="100"/>
          <w:sz w:val="21"/>
          <w:szCs w:val="21"/>
        </w:rPr>
        <w:t>下</w:t>
      </w:r>
      <w:r>
        <w:rPr>
          <w:rFonts w:ascii="宋体" w:hAnsi="宋体" w:cs="宋体" w:eastAsia="宋体" w:hint="default"/>
          <w:spacing w:val="-3"/>
          <w:w w:val="100"/>
          <w:sz w:val="21"/>
          <w:szCs w:val="21"/>
        </w:rPr>
        <w:t>简</w:t>
      </w:r>
      <w:r>
        <w:rPr>
          <w:rFonts w:ascii="宋体" w:hAnsi="宋体" w:cs="宋体" w:eastAsia="宋体" w:hint="default"/>
          <w:spacing w:val="-10"/>
          <w:w w:val="100"/>
          <w:sz w:val="21"/>
          <w:szCs w:val="21"/>
        </w:rPr>
        <w:t>称</w:t>
      </w:r>
      <w:r>
        <w:rPr>
          <w:rFonts w:ascii="宋体" w:hAnsi="宋体" w:cs="宋体" w:eastAsia="宋体" w:hint="default"/>
          <w:w w:val="100"/>
          <w:sz w:val="21"/>
          <w:szCs w:val="21"/>
        </w:rPr>
        <w:t>“</w:t>
      </w:r>
      <w:r>
        <w:rPr>
          <w:rFonts w:ascii="宋体" w:hAnsi="宋体" w:cs="宋体" w:eastAsia="宋体" w:hint="default"/>
          <w:spacing w:val="-3"/>
          <w:w w:val="100"/>
          <w:sz w:val="21"/>
          <w:szCs w:val="21"/>
        </w:rPr>
        <w:t>本</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spacing w:val="-8"/>
          <w:w w:val="100"/>
          <w:sz w:val="21"/>
          <w:szCs w:val="21"/>
        </w:rPr>
        <w:t>”</w:t>
      </w:r>
      <w:r>
        <w:rPr>
          <w:rFonts w:ascii="宋体" w:hAnsi="宋体" w:cs="宋体" w:eastAsia="宋体" w:hint="default"/>
          <w:spacing w:val="-10"/>
          <w:w w:val="100"/>
          <w:sz w:val="21"/>
          <w:szCs w:val="21"/>
        </w:rPr>
        <w:t>或</w:t>
      </w:r>
      <w:r>
        <w:rPr>
          <w:rFonts w:ascii="宋体" w:hAnsi="宋体" w:cs="宋体" w:eastAsia="宋体" w:hint="default"/>
          <w:spacing w:val="-3"/>
          <w:w w:val="100"/>
          <w:sz w:val="21"/>
          <w:szCs w:val="21"/>
        </w:rPr>
        <w:t>“</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spacing w:val="-106"/>
          <w:w w:val="100"/>
          <w:sz w:val="21"/>
          <w:szCs w:val="21"/>
        </w:rPr>
        <w:t>”</w:t>
      </w:r>
      <w:r>
        <w:rPr>
          <w:rFonts w:ascii="宋体" w:hAnsi="宋体" w:cs="宋体" w:eastAsia="宋体" w:hint="default"/>
          <w:spacing w:val="-108"/>
          <w:w w:val="100"/>
          <w:sz w:val="21"/>
          <w:szCs w:val="21"/>
        </w:rPr>
        <w:t>）</w:t>
      </w:r>
      <w:r>
        <w:rPr>
          <w:rFonts w:ascii="宋体" w:hAnsi="宋体" w:cs="宋体" w:eastAsia="宋体" w:hint="default"/>
          <w:spacing w:val="-8"/>
          <w:w w:val="100"/>
          <w:sz w:val="21"/>
          <w:szCs w:val="21"/>
        </w:rPr>
        <w:t>，</w:t>
      </w:r>
      <w:r>
        <w:rPr>
          <w:rFonts w:ascii="宋体" w:hAnsi="宋体" w:cs="宋体" w:eastAsia="宋体" w:hint="default"/>
          <w:spacing w:val="-3"/>
          <w:w w:val="100"/>
          <w:sz w:val="21"/>
          <w:szCs w:val="21"/>
        </w:rPr>
        <w:t>前身</w:t>
      </w:r>
      <w:r>
        <w:rPr>
          <w:rFonts w:ascii="宋体" w:hAnsi="宋体" w:cs="宋体" w:eastAsia="宋体" w:hint="default"/>
          <w:w w:val="100"/>
          <w:sz w:val="21"/>
          <w:szCs w:val="21"/>
        </w:rPr>
        <w:t>是</w:t>
      </w:r>
      <w:r>
        <w:rPr>
          <w:rFonts w:ascii="宋体" w:hAnsi="宋体" w:cs="宋体" w:eastAsia="宋体" w:hint="default"/>
          <w:spacing w:val="-52"/>
          <w:sz w:val="21"/>
          <w:szCs w:val="21"/>
        </w:rPr>
        <w:t> </w:t>
      </w:r>
      <w:r>
        <w:rPr>
          <w:rFonts w:ascii="宋体" w:hAnsi="宋体" w:cs="宋体" w:eastAsia="宋体" w:hint="default"/>
          <w:w w:val="100"/>
          <w:sz w:val="21"/>
          <w:szCs w:val="21"/>
        </w:rPr>
        <w:t>20</w:t>
      </w:r>
      <w:r>
        <w:rPr>
          <w:rFonts w:ascii="宋体" w:hAnsi="宋体" w:cs="宋体" w:eastAsia="宋体" w:hint="default"/>
          <w:spacing w:val="-3"/>
          <w:w w:val="100"/>
          <w:sz w:val="21"/>
          <w:szCs w:val="21"/>
        </w:rPr>
        <w:t>0</w:t>
      </w:r>
      <w:r>
        <w:rPr>
          <w:rFonts w:ascii="宋体" w:hAnsi="宋体" w:cs="宋体" w:eastAsia="宋体" w:hint="default"/>
          <w:w w:val="100"/>
          <w:sz w:val="21"/>
          <w:szCs w:val="21"/>
        </w:rPr>
        <w:t>4</w:t>
      </w:r>
    </w:p>
    <w:p>
      <w:pPr>
        <w:spacing w:before="126"/>
        <w:ind w:left="874" w:right="0" w:firstLine="0"/>
        <w:jc w:val="both"/>
        <w:rPr>
          <w:rFonts w:ascii="宋体" w:hAnsi="宋体" w:cs="宋体" w:eastAsia="宋体" w:hint="default"/>
          <w:sz w:val="21"/>
          <w:szCs w:val="21"/>
        </w:rPr>
      </w:pPr>
      <w:r>
        <w:rPr>
          <w:rFonts w:ascii="宋体" w:hAnsi="宋体" w:cs="宋体" w:eastAsia="宋体" w:hint="default"/>
          <w:sz w:val="21"/>
          <w:szCs w:val="21"/>
        </w:rPr>
        <w:t>年</w:t>
      </w:r>
      <w:r>
        <w:rPr>
          <w:rFonts w:ascii="宋体" w:hAnsi="宋体" w:cs="宋体" w:eastAsia="宋体" w:hint="default"/>
          <w:spacing w:val="-78"/>
          <w:sz w:val="21"/>
          <w:szCs w:val="21"/>
        </w:rPr>
        <w:t> </w:t>
      </w:r>
      <w:r>
        <w:rPr>
          <w:rFonts w:ascii="宋体" w:hAnsi="宋体" w:cs="宋体" w:eastAsia="宋体" w:hint="default"/>
          <w:sz w:val="21"/>
          <w:szCs w:val="21"/>
        </w:rPr>
        <w:t>12</w:t>
      </w:r>
      <w:r>
        <w:rPr>
          <w:rFonts w:ascii="宋体" w:hAnsi="宋体" w:cs="宋体" w:eastAsia="宋体" w:hint="default"/>
          <w:spacing w:val="-78"/>
          <w:sz w:val="21"/>
          <w:szCs w:val="21"/>
        </w:rPr>
        <w:t> </w:t>
      </w:r>
      <w:r>
        <w:rPr>
          <w:rFonts w:ascii="宋体" w:hAnsi="宋体" w:cs="宋体" w:eastAsia="宋体" w:hint="default"/>
          <w:sz w:val="21"/>
          <w:szCs w:val="21"/>
        </w:rPr>
        <w:t>月</w:t>
      </w:r>
      <w:r>
        <w:rPr>
          <w:rFonts w:ascii="宋体" w:hAnsi="宋体" w:cs="宋体" w:eastAsia="宋体" w:hint="default"/>
          <w:spacing w:val="-78"/>
          <w:sz w:val="21"/>
          <w:szCs w:val="21"/>
        </w:rPr>
        <w:t> </w:t>
      </w:r>
      <w:r>
        <w:rPr>
          <w:rFonts w:ascii="宋体" w:hAnsi="宋体" w:cs="宋体" w:eastAsia="宋体" w:hint="default"/>
          <w:sz w:val="21"/>
          <w:szCs w:val="21"/>
        </w:rPr>
        <w:t>29</w:t>
      </w:r>
      <w:r>
        <w:rPr>
          <w:rFonts w:ascii="宋体" w:hAnsi="宋体" w:cs="宋体" w:eastAsia="宋体" w:hint="default"/>
          <w:spacing w:val="-78"/>
          <w:sz w:val="21"/>
          <w:szCs w:val="21"/>
        </w:rPr>
        <w:t> </w:t>
      </w:r>
      <w:r>
        <w:rPr>
          <w:rFonts w:ascii="宋体" w:hAnsi="宋体" w:cs="宋体" w:eastAsia="宋体" w:hint="default"/>
          <w:sz w:val="21"/>
          <w:szCs w:val="21"/>
        </w:rPr>
        <w:t>日经广州市工商行政管理局核准成立的广州市安居宝数码科技有限公司。</w:t>
      </w:r>
    </w:p>
    <w:p>
      <w:pPr>
        <w:spacing w:line="348" w:lineRule="auto" w:before="126"/>
        <w:ind w:left="874" w:right="213" w:firstLine="0"/>
        <w:jc w:val="both"/>
        <w:rPr>
          <w:rFonts w:ascii="宋体" w:hAnsi="宋体" w:cs="宋体" w:eastAsia="宋体" w:hint="default"/>
          <w:sz w:val="21"/>
          <w:szCs w:val="21"/>
        </w:rPr>
      </w:pPr>
      <w:r>
        <w:rPr>
          <w:rFonts w:ascii="宋体" w:hAnsi="宋体" w:cs="宋体" w:eastAsia="宋体" w:hint="default"/>
          <w:sz w:val="21"/>
          <w:szCs w:val="21"/>
        </w:rPr>
        <w:t>2009</w:t>
      </w:r>
      <w:r>
        <w:rPr>
          <w:rFonts w:ascii="宋体" w:hAnsi="宋体" w:cs="宋体" w:eastAsia="宋体" w:hint="default"/>
          <w:spacing w:val="-45"/>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宋体" w:hAnsi="宋体" w:cs="宋体" w:eastAsia="宋体" w:hint="default"/>
          <w:sz w:val="21"/>
          <w:szCs w:val="21"/>
        </w:rPr>
        <w:t>3</w:t>
      </w:r>
      <w:r>
        <w:rPr>
          <w:rFonts w:ascii="宋体" w:hAnsi="宋体" w:cs="宋体" w:eastAsia="宋体" w:hint="default"/>
          <w:spacing w:val="-45"/>
          <w:sz w:val="21"/>
          <w:szCs w:val="21"/>
        </w:rPr>
        <w:t> </w:t>
      </w:r>
      <w:r>
        <w:rPr>
          <w:rFonts w:ascii="宋体" w:hAnsi="宋体" w:cs="宋体" w:eastAsia="宋体" w:hint="default"/>
          <w:sz w:val="21"/>
          <w:szCs w:val="21"/>
        </w:rPr>
        <w:t>月</w:t>
      </w:r>
      <w:r>
        <w:rPr>
          <w:rFonts w:ascii="宋体" w:hAnsi="宋体" w:cs="宋体" w:eastAsia="宋体" w:hint="default"/>
          <w:spacing w:val="-43"/>
          <w:sz w:val="21"/>
          <w:szCs w:val="21"/>
        </w:rPr>
        <w:t> </w:t>
      </w:r>
      <w:r>
        <w:rPr>
          <w:rFonts w:ascii="宋体" w:hAnsi="宋体" w:cs="宋体" w:eastAsia="宋体" w:hint="default"/>
          <w:sz w:val="21"/>
          <w:szCs w:val="21"/>
        </w:rPr>
        <w:t>5</w:t>
      </w:r>
      <w:r>
        <w:rPr>
          <w:rFonts w:ascii="宋体" w:hAnsi="宋体" w:cs="宋体" w:eastAsia="宋体" w:hint="default"/>
          <w:spacing w:val="-45"/>
          <w:sz w:val="21"/>
          <w:szCs w:val="21"/>
        </w:rPr>
        <w:t> </w:t>
      </w:r>
      <w:r>
        <w:rPr>
          <w:rFonts w:ascii="宋体" w:hAnsi="宋体" w:cs="宋体" w:eastAsia="宋体" w:hint="default"/>
          <w:sz w:val="21"/>
          <w:szCs w:val="21"/>
        </w:rPr>
        <w:t>日，根据广州市安居宝数码科技有限公司</w:t>
      </w:r>
      <w:r>
        <w:rPr>
          <w:rFonts w:ascii="宋体" w:hAnsi="宋体" w:cs="宋体" w:eastAsia="宋体" w:hint="default"/>
          <w:spacing w:val="-46"/>
          <w:sz w:val="21"/>
          <w:szCs w:val="21"/>
        </w:rPr>
        <w:t> </w:t>
      </w:r>
      <w:r>
        <w:rPr>
          <w:rFonts w:ascii="宋体" w:hAnsi="宋体" w:cs="宋体" w:eastAsia="宋体" w:hint="default"/>
          <w:sz w:val="21"/>
          <w:szCs w:val="21"/>
        </w:rPr>
        <w:t>2009</w:t>
      </w:r>
      <w:r>
        <w:rPr>
          <w:rFonts w:ascii="宋体" w:hAnsi="宋体" w:cs="宋体" w:eastAsia="宋体" w:hint="default"/>
          <w:spacing w:val="-43"/>
          <w:sz w:val="21"/>
          <w:szCs w:val="21"/>
        </w:rPr>
        <w:t> </w:t>
      </w:r>
      <w:r>
        <w:rPr>
          <w:rFonts w:ascii="宋体" w:hAnsi="宋体" w:cs="宋体" w:eastAsia="宋体" w:hint="default"/>
          <w:sz w:val="21"/>
          <w:szCs w:val="21"/>
        </w:rPr>
        <w:t>年第一次临时股东会</w:t>
      </w:r>
      <w:r>
        <w:rPr>
          <w:rFonts w:ascii="宋体" w:hAnsi="宋体" w:cs="宋体" w:eastAsia="宋体" w:hint="default"/>
          <w:w w:val="100"/>
          <w:sz w:val="21"/>
          <w:szCs w:val="21"/>
        </w:rPr>
        <w:t> </w:t>
      </w:r>
      <w:r>
        <w:rPr>
          <w:rFonts w:ascii="宋体" w:hAnsi="宋体" w:cs="宋体" w:eastAsia="宋体" w:hint="default"/>
          <w:spacing w:val="-1"/>
          <w:sz w:val="21"/>
          <w:szCs w:val="21"/>
        </w:rPr>
        <w:t>决议、发起人协议、公司章程的规定，广州市安居宝数码科技有限公司依法整体变</w:t>
      </w:r>
      <w:r>
        <w:rPr>
          <w:rFonts w:ascii="宋体" w:hAnsi="宋体" w:cs="宋体" w:eastAsia="宋体" w:hint="default"/>
          <w:spacing w:val="-62"/>
          <w:sz w:val="21"/>
          <w:szCs w:val="21"/>
        </w:rPr>
        <w:t> </w:t>
      </w:r>
      <w:r>
        <w:rPr>
          <w:rFonts w:ascii="宋体" w:hAnsi="宋体" w:cs="宋体" w:eastAsia="宋体" w:hint="default"/>
          <w:spacing w:val="-62"/>
          <w:sz w:val="21"/>
          <w:szCs w:val="21"/>
        </w:rPr>
      </w:r>
      <w:r>
        <w:rPr>
          <w:rFonts w:ascii="宋体" w:hAnsi="宋体" w:cs="宋体" w:eastAsia="宋体" w:hint="default"/>
          <w:spacing w:val="16"/>
          <w:sz w:val="21"/>
          <w:szCs w:val="21"/>
        </w:rPr>
        <w:t>更为广东安居宝数码科技股份有限公司。</w:t>
      </w:r>
      <w:r>
        <w:rPr>
          <w:rFonts w:ascii="宋体" w:hAnsi="宋体" w:cs="宋体" w:eastAsia="宋体" w:hint="default"/>
          <w:spacing w:val="5"/>
          <w:sz w:val="21"/>
          <w:szCs w:val="21"/>
        </w:rPr>
        <w:t> </w:t>
      </w:r>
      <w:r>
        <w:rPr>
          <w:rFonts w:ascii="宋体" w:hAnsi="宋体" w:cs="宋体" w:eastAsia="宋体" w:hint="default"/>
          <w:spacing w:val="16"/>
          <w:sz w:val="21"/>
          <w:szCs w:val="21"/>
        </w:rPr>
        <w:t>公司的企业法人营业执照注册号：</w:t>
      </w:r>
    </w:p>
    <w:p>
      <w:pPr>
        <w:spacing w:line="328" w:lineRule="auto" w:before="32"/>
        <w:ind w:left="874" w:right="108" w:firstLine="0"/>
        <w:jc w:val="both"/>
        <w:rPr>
          <w:rFonts w:ascii="宋体" w:hAnsi="宋体" w:cs="宋体" w:eastAsia="宋体" w:hint="default"/>
          <w:sz w:val="21"/>
          <w:szCs w:val="21"/>
        </w:rPr>
      </w:pPr>
      <w:r>
        <w:rPr>
          <w:rFonts w:ascii="宋体" w:hAnsi="宋体" w:cs="宋体" w:eastAsia="宋体" w:hint="default"/>
          <w:spacing w:val="-6"/>
          <w:w w:val="100"/>
          <w:sz w:val="21"/>
          <w:szCs w:val="21"/>
        </w:rPr>
        <w:t>440101000041759</w:t>
      </w:r>
      <w:r>
        <w:rPr>
          <w:rFonts w:ascii="宋体" w:hAnsi="宋体" w:cs="宋体" w:eastAsia="宋体" w:hint="default"/>
          <w:spacing w:val="-6"/>
          <w:w w:val="100"/>
          <w:sz w:val="21"/>
          <w:szCs w:val="21"/>
        </w:rPr>
        <w:t>。</w:t>
      </w:r>
      <w:r>
        <w:rPr>
          <w:rFonts w:ascii="Times New Roman" w:hAnsi="Times New Roman" w:cs="Times New Roman" w:eastAsia="Times New Roman" w:hint="default"/>
          <w:spacing w:val="-6"/>
          <w:w w:val="100"/>
          <w:sz w:val="21"/>
          <w:szCs w:val="21"/>
        </w:rPr>
        <w:t>2010</w:t>
      </w:r>
      <w:r>
        <w:rPr>
          <w:rFonts w:ascii="Times New Roman" w:hAnsi="Times New Roman" w:cs="Times New Roman" w:eastAsia="Times New Roman" w:hint="default"/>
          <w:spacing w:val="3"/>
          <w:w w:val="100"/>
          <w:sz w:val="21"/>
          <w:szCs w:val="21"/>
        </w:rPr>
        <w:t> </w:t>
      </w:r>
      <w:r>
        <w:rPr>
          <w:rFonts w:ascii="宋体" w:hAnsi="宋体" w:cs="宋体" w:eastAsia="宋体" w:hint="default"/>
          <w:w w:val="100"/>
          <w:sz w:val="21"/>
          <w:szCs w:val="21"/>
        </w:rPr>
        <w:t>年</w:t>
      </w:r>
      <w:r>
        <w:rPr>
          <w:rFonts w:ascii="宋体" w:hAnsi="宋体" w:cs="宋体" w:eastAsia="宋体" w:hint="default"/>
          <w:spacing w:val="-52"/>
          <w:w w:val="100"/>
          <w:sz w:val="21"/>
          <w:szCs w:val="21"/>
        </w:rPr>
        <w:t> </w:t>
      </w:r>
      <w:r>
        <w:rPr>
          <w:rFonts w:ascii="Times New Roman" w:hAnsi="Times New Roman" w:cs="Times New Roman" w:eastAsia="Times New Roman" w:hint="default"/>
          <w:w w:val="100"/>
          <w:sz w:val="21"/>
          <w:szCs w:val="21"/>
        </w:rPr>
        <w:t>12</w:t>
      </w:r>
      <w:r>
        <w:rPr>
          <w:rFonts w:ascii="Times New Roman" w:hAnsi="Times New Roman" w:cs="Times New Roman" w:eastAsia="Times New Roman" w:hint="default"/>
          <w:spacing w:val="3"/>
          <w:w w:val="100"/>
          <w:sz w:val="21"/>
          <w:szCs w:val="21"/>
        </w:rPr>
        <w:t> </w:t>
      </w:r>
      <w:r>
        <w:rPr>
          <w:rFonts w:ascii="宋体" w:hAnsi="宋体" w:cs="宋体" w:eastAsia="宋体" w:hint="default"/>
          <w:spacing w:val="-7"/>
          <w:w w:val="100"/>
          <w:sz w:val="21"/>
          <w:szCs w:val="21"/>
        </w:rPr>
        <w:t>月在深圳证券交易所创业板上市，证券代码为</w:t>
      </w:r>
      <w:r>
        <w:rPr>
          <w:rFonts w:ascii="宋体" w:hAnsi="宋体" w:cs="宋体" w:eastAsia="宋体" w:hint="default"/>
          <w:spacing w:val="-49"/>
          <w:w w:val="100"/>
          <w:sz w:val="21"/>
          <w:szCs w:val="21"/>
        </w:rPr>
        <w:t> </w:t>
      </w:r>
      <w:r>
        <w:rPr>
          <w:rFonts w:ascii="宋体" w:hAnsi="宋体" w:cs="宋体" w:eastAsia="宋体" w:hint="default"/>
          <w:spacing w:val="-1"/>
          <w:w w:val="100"/>
          <w:sz w:val="21"/>
          <w:szCs w:val="21"/>
        </w:rPr>
        <w:t>300155</w:t>
      </w:r>
      <w:r>
        <w:rPr>
          <w:rFonts w:ascii="宋体" w:hAnsi="宋体" w:cs="宋体" w:eastAsia="宋体" w:hint="default"/>
          <w:spacing w:val="-1"/>
          <w:w w:val="100"/>
          <w:sz w:val="21"/>
          <w:szCs w:val="21"/>
        </w:rPr>
        <w:t>。</w:t>
      </w:r>
      <w:r>
        <w:rPr>
          <w:rFonts w:ascii="宋体" w:hAnsi="宋体" w:cs="宋体" w:eastAsia="宋体" w:hint="default"/>
          <w:w w:val="100"/>
          <w:sz w:val="21"/>
          <w:szCs w:val="21"/>
        </w:rPr>
        <w:t> </w:t>
      </w:r>
      <w:r>
        <w:rPr>
          <w:rFonts w:ascii="宋体" w:hAnsi="宋体" w:cs="宋体" w:eastAsia="宋体" w:hint="default"/>
          <w:sz w:val="21"/>
          <w:szCs w:val="21"/>
        </w:rPr>
        <w:t>所属行业为其他电子设备制造业类。</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spacing w:line="328" w:lineRule="auto" w:before="0"/>
        <w:ind w:left="858" w:right="213" w:firstLine="0"/>
        <w:jc w:val="both"/>
        <w:rPr>
          <w:rFonts w:ascii="Times New Roman" w:hAnsi="Times New Roman" w:cs="Times New Roman" w:eastAsia="Times New Roman" w:hint="default"/>
          <w:sz w:val="21"/>
          <w:szCs w:val="21"/>
        </w:rPr>
      </w:pPr>
      <w:r>
        <w:rPr>
          <w:rFonts w:ascii="宋体" w:hAnsi="宋体" w:cs="宋体" w:eastAsia="宋体" w:hint="default"/>
          <w:spacing w:val="-1"/>
          <w:w w:val="100"/>
          <w:sz w:val="21"/>
          <w:szCs w:val="21"/>
        </w:rPr>
        <w:t>根据本公司</w:t>
      </w:r>
      <w:r>
        <w:rPr>
          <w:rFonts w:ascii="宋体" w:hAnsi="宋体" w:cs="宋体" w:eastAsia="宋体" w:hint="default"/>
          <w:spacing w:val="-76"/>
          <w:w w:val="100"/>
          <w:sz w:val="21"/>
          <w:szCs w:val="21"/>
        </w:rPr>
        <w:t> </w:t>
      </w:r>
      <w:r>
        <w:rPr>
          <w:rFonts w:ascii="Times New Roman" w:hAnsi="Times New Roman" w:cs="Times New Roman" w:eastAsia="Times New Roman" w:hint="default"/>
          <w:w w:val="100"/>
          <w:sz w:val="21"/>
          <w:szCs w:val="21"/>
        </w:rPr>
        <w:t>2010</w:t>
      </w:r>
      <w:r>
        <w:rPr>
          <w:rFonts w:ascii="Times New Roman" w:hAnsi="Times New Roman" w:cs="Times New Roman" w:eastAsia="Times New Roman" w:hint="default"/>
          <w:spacing w:val="-23"/>
          <w:w w:val="100"/>
          <w:sz w:val="21"/>
          <w:szCs w:val="21"/>
        </w:rPr>
        <w:t> </w:t>
      </w:r>
      <w:r>
        <w:rPr>
          <w:rFonts w:ascii="宋体" w:hAnsi="宋体" w:cs="宋体" w:eastAsia="宋体" w:hint="default"/>
          <w:spacing w:val="-5"/>
          <w:w w:val="100"/>
          <w:sz w:val="21"/>
          <w:szCs w:val="21"/>
        </w:rPr>
        <w:t>年度第一次临时股东大会决议，经中国证券监督管理委员会批准</w:t>
      </w:r>
      <w:r>
        <w:rPr>
          <w:rFonts w:ascii="Times New Roman" w:hAnsi="Times New Roman" w:cs="Times New Roman" w:eastAsia="Times New Roman" w:hint="default"/>
          <w:spacing w:val="-5"/>
          <w:w w:val="100"/>
          <w:sz w:val="21"/>
          <w:szCs w:val="21"/>
        </w:rPr>
        <w:t>(</w:t>
      </w:r>
      <w:r>
        <w:rPr>
          <w:rFonts w:ascii="宋体" w:hAnsi="宋体" w:cs="宋体" w:eastAsia="宋体" w:hint="default"/>
          <w:spacing w:val="-5"/>
          <w:w w:val="100"/>
          <w:sz w:val="21"/>
          <w:szCs w:val="21"/>
        </w:rPr>
        <w:t>证</w:t>
      </w:r>
      <w:r>
        <w:rPr>
          <w:rFonts w:ascii="宋体" w:hAnsi="宋体" w:cs="宋体" w:eastAsia="宋体" w:hint="default"/>
          <w:w w:val="100"/>
          <w:sz w:val="21"/>
          <w:szCs w:val="21"/>
        </w:rPr>
        <w:t> </w:t>
      </w:r>
      <w:r>
        <w:rPr>
          <w:rFonts w:ascii="宋体" w:hAnsi="宋体" w:cs="宋体" w:eastAsia="宋体" w:hint="default"/>
          <w:sz w:val="21"/>
          <w:szCs w:val="21"/>
        </w:rPr>
        <w:t>监许可</w:t>
      </w:r>
      <w:r>
        <w:rPr>
          <w:rFonts w:ascii="Times New Roman" w:hAnsi="Times New Roman" w:cs="Times New Roman" w:eastAsia="Times New Roman" w:hint="default"/>
          <w:sz w:val="21"/>
          <w:szCs w:val="21"/>
        </w:rPr>
        <w:t>[2010]1828 </w:t>
      </w:r>
      <w:r>
        <w:rPr>
          <w:rFonts w:ascii="宋体" w:hAnsi="宋体" w:cs="宋体" w:eastAsia="宋体" w:hint="default"/>
          <w:sz w:val="21"/>
          <w:szCs w:val="21"/>
        </w:rPr>
        <w:t>号</w:t>
      </w:r>
      <w:r>
        <w:rPr>
          <w:rFonts w:ascii="Times New Roman" w:hAnsi="Times New Roman" w:cs="Times New Roman" w:eastAsia="Times New Roman" w:hint="default"/>
          <w:sz w:val="21"/>
          <w:szCs w:val="21"/>
        </w:rPr>
        <w:t>)</w:t>
      </w:r>
      <w:r>
        <w:rPr>
          <w:rFonts w:ascii="宋体" w:hAnsi="宋体" w:cs="宋体" w:eastAsia="宋体" w:hint="default"/>
          <w:sz w:val="21"/>
          <w:szCs w:val="21"/>
        </w:rPr>
        <w:t>，公司通过向社会公开发行人民币普通股（</w:t>
      </w:r>
      <w:r>
        <w:rPr>
          <w:rFonts w:ascii="Times New Roman" w:hAnsi="Times New Roman" w:cs="Times New Roman" w:eastAsia="Times New Roman" w:hint="default"/>
          <w:sz w:val="21"/>
          <w:szCs w:val="21"/>
        </w:rPr>
        <w:t>A</w:t>
      </w:r>
      <w:r>
        <w:rPr>
          <w:rFonts w:ascii="Times New Roman" w:hAnsi="Times New Roman" w:cs="Times New Roman" w:eastAsia="Times New Roman" w:hint="default"/>
          <w:spacing w:val="28"/>
          <w:sz w:val="21"/>
          <w:szCs w:val="21"/>
        </w:rPr>
        <w:t> </w:t>
      </w:r>
      <w:r>
        <w:rPr>
          <w:rFonts w:ascii="宋体" w:hAnsi="宋体" w:cs="宋体" w:eastAsia="宋体" w:hint="default"/>
          <w:sz w:val="21"/>
          <w:szCs w:val="21"/>
        </w:rPr>
        <w:t>股）</w:t>
      </w:r>
      <w:r>
        <w:rPr>
          <w:rFonts w:ascii="Times New Roman" w:hAnsi="Times New Roman" w:cs="Times New Roman" w:eastAsia="Times New Roman" w:hint="default"/>
          <w:sz w:val="21"/>
          <w:szCs w:val="21"/>
        </w:rPr>
        <w:t>18,000,000</w:t>
      </w:r>
      <w:r>
        <w:rPr>
          <w:rFonts w:ascii="Times New Roman" w:hAnsi="Times New Roman" w:cs="Times New Roman" w:eastAsia="Times New Roman" w:hint="default"/>
          <w:w w:val="100"/>
          <w:sz w:val="21"/>
          <w:szCs w:val="21"/>
        </w:rPr>
        <w:t> </w:t>
      </w:r>
      <w:r>
        <w:rPr>
          <w:rFonts w:ascii="宋体" w:hAnsi="宋体" w:cs="宋体" w:eastAsia="宋体" w:hint="default"/>
          <w:spacing w:val="-3"/>
          <w:sz w:val="21"/>
          <w:szCs w:val="21"/>
        </w:rPr>
        <w:t>股。根据本公司</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年年度股东大会决议，本公司以</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日股本</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7200</w:t>
      </w:r>
    </w:p>
    <w:p>
      <w:pPr>
        <w:spacing w:before="24"/>
        <w:ind w:left="858" w:right="0" w:firstLine="0"/>
        <w:jc w:val="both"/>
        <w:rPr>
          <w:rFonts w:ascii="宋体" w:hAnsi="宋体" w:cs="宋体" w:eastAsia="宋体" w:hint="default"/>
          <w:sz w:val="21"/>
          <w:szCs w:val="21"/>
        </w:rPr>
      </w:pPr>
      <w:r>
        <w:rPr>
          <w:rFonts w:ascii="宋体" w:hAnsi="宋体" w:cs="宋体" w:eastAsia="宋体" w:hint="default"/>
          <w:sz w:val="21"/>
          <w:szCs w:val="21"/>
        </w:rPr>
        <w:t>万股为基数，按每</w:t>
      </w:r>
      <w:r>
        <w:rPr>
          <w:rFonts w:ascii="宋体" w:hAnsi="宋体" w:cs="宋体" w:eastAsia="宋体" w:hint="default"/>
          <w:spacing w:val="-31"/>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股由资本公积金转增</w:t>
      </w:r>
      <w:r>
        <w:rPr>
          <w:rFonts w:ascii="宋体" w:hAnsi="宋体" w:cs="宋体" w:eastAsia="宋体" w:hint="default"/>
          <w:spacing w:val="-31"/>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股，共计转增</w:t>
      </w:r>
      <w:r>
        <w:rPr>
          <w:rFonts w:ascii="宋体" w:hAnsi="宋体" w:cs="宋体" w:eastAsia="宋体" w:hint="default"/>
          <w:spacing w:val="-34"/>
          <w:sz w:val="21"/>
          <w:szCs w:val="21"/>
        </w:rPr>
        <w:t> </w:t>
      </w:r>
      <w:r>
        <w:rPr>
          <w:rFonts w:ascii="Times New Roman" w:hAnsi="Times New Roman" w:cs="Times New Roman" w:eastAsia="Times New Roman" w:hint="default"/>
          <w:sz w:val="21"/>
          <w:szCs w:val="21"/>
        </w:rPr>
        <w:t>108,000,000</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股，并于</w:t>
      </w:r>
    </w:p>
    <w:p>
      <w:pPr>
        <w:spacing w:before="107"/>
        <w:ind w:left="858" w:right="0"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月实施。转增后，注册资本增至人民币</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180,000,000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1"/>
        <w:rPr>
          <w:rFonts w:ascii="宋体" w:hAnsi="宋体" w:cs="宋体" w:eastAsia="宋体" w:hint="default"/>
          <w:sz w:val="17"/>
          <w:szCs w:val="17"/>
        </w:rPr>
      </w:pPr>
    </w:p>
    <w:p>
      <w:pPr>
        <w:spacing w:before="0"/>
        <w:ind w:left="858" w:right="0" w:firstLine="0"/>
        <w:jc w:val="both"/>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49"/>
          <w:sz w:val="21"/>
          <w:szCs w:val="21"/>
        </w:rPr>
        <w:t> </w:t>
      </w:r>
      <w:r>
        <w:rPr>
          <w:rFonts w:ascii="宋体" w:hAnsi="宋体" w:cs="宋体" w:eastAsia="宋体" w:hint="default"/>
          <w:sz w:val="21"/>
          <w:szCs w:val="21"/>
        </w:rPr>
        <w:t>2011</w:t>
      </w:r>
      <w:r>
        <w:rPr>
          <w:rFonts w:ascii="宋体" w:hAnsi="宋体" w:cs="宋体" w:eastAsia="宋体" w:hint="default"/>
          <w:spacing w:val="-49"/>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宋体" w:hAnsi="宋体" w:cs="宋体" w:eastAsia="宋体" w:hint="default"/>
          <w:sz w:val="21"/>
          <w:szCs w:val="21"/>
        </w:rPr>
        <w:t>12</w:t>
      </w:r>
      <w:r>
        <w:rPr>
          <w:rFonts w:ascii="宋体" w:hAnsi="宋体" w:cs="宋体" w:eastAsia="宋体" w:hint="default"/>
          <w:spacing w:val="-49"/>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宋体" w:hAnsi="宋体" w:cs="宋体" w:eastAsia="宋体" w:hint="default"/>
          <w:sz w:val="21"/>
          <w:szCs w:val="21"/>
        </w:rPr>
        <w:t>31</w:t>
      </w:r>
      <w:r>
        <w:rPr>
          <w:rFonts w:ascii="宋体" w:hAnsi="宋体" w:cs="宋体" w:eastAsia="宋体" w:hint="default"/>
          <w:spacing w:val="-49"/>
          <w:sz w:val="21"/>
          <w:szCs w:val="21"/>
        </w:rPr>
        <w:t> </w:t>
      </w:r>
      <w:r>
        <w:rPr>
          <w:rFonts w:ascii="宋体" w:hAnsi="宋体" w:cs="宋体" w:eastAsia="宋体" w:hint="default"/>
          <w:sz w:val="21"/>
          <w:szCs w:val="21"/>
        </w:rPr>
        <w:t>日，本公司累计发行股本总数</w:t>
      </w:r>
      <w:r>
        <w:rPr>
          <w:rFonts w:ascii="宋体" w:hAnsi="宋体" w:cs="宋体" w:eastAsia="宋体" w:hint="default"/>
          <w:spacing w:val="-52"/>
          <w:sz w:val="21"/>
          <w:szCs w:val="21"/>
        </w:rPr>
        <w:t> </w:t>
      </w:r>
      <w:r>
        <w:rPr>
          <w:rFonts w:ascii="宋体" w:hAnsi="宋体" w:cs="宋体" w:eastAsia="宋体" w:hint="default"/>
          <w:sz w:val="21"/>
          <w:szCs w:val="21"/>
        </w:rPr>
        <w:t>18,000</w:t>
      </w:r>
      <w:r>
        <w:rPr>
          <w:rFonts w:ascii="宋体" w:hAnsi="宋体" w:cs="宋体" w:eastAsia="宋体" w:hint="default"/>
          <w:spacing w:val="-52"/>
          <w:sz w:val="21"/>
          <w:szCs w:val="21"/>
        </w:rPr>
        <w:t> </w:t>
      </w:r>
      <w:r>
        <w:rPr>
          <w:rFonts w:ascii="宋体" w:hAnsi="宋体" w:cs="宋体" w:eastAsia="宋体" w:hint="default"/>
          <w:sz w:val="21"/>
          <w:szCs w:val="21"/>
        </w:rPr>
        <w:t>万股，公司注册资本为</w:t>
      </w:r>
    </w:p>
    <w:p>
      <w:pPr>
        <w:spacing w:line="343" w:lineRule="auto" w:before="123"/>
        <w:ind w:left="858" w:right="189" w:firstLine="0"/>
        <w:jc w:val="both"/>
        <w:rPr>
          <w:rFonts w:ascii="宋体" w:hAnsi="宋体" w:cs="宋体" w:eastAsia="宋体" w:hint="default"/>
          <w:sz w:val="21"/>
          <w:szCs w:val="21"/>
        </w:rPr>
      </w:pPr>
      <w:r>
        <w:rPr>
          <w:rFonts w:ascii="宋体" w:hAnsi="宋体" w:cs="宋体" w:eastAsia="宋体" w:hint="default"/>
          <w:spacing w:val="-1"/>
          <w:sz w:val="21"/>
          <w:szCs w:val="21"/>
        </w:rPr>
        <w:t>18,000</w:t>
      </w:r>
      <w:r>
        <w:rPr>
          <w:rFonts w:ascii="宋体" w:hAnsi="宋体" w:cs="宋体" w:eastAsia="宋体" w:hint="default"/>
          <w:sz w:val="21"/>
          <w:szCs w:val="21"/>
        </w:rPr>
        <w:t> </w:t>
      </w:r>
      <w:r>
        <w:rPr>
          <w:rFonts w:ascii="宋体" w:hAnsi="宋体" w:cs="宋体" w:eastAsia="宋体" w:hint="default"/>
          <w:spacing w:val="-2"/>
          <w:sz w:val="21"/>
          <w:szCs w:val="21"/>
        </w:rPr>
        <w:t>万元，经营范围为：自动控制设备、通讯设备的开发、设计、研发、制造、</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销售及技术咨询；电子产品、计算机软件的开发、研制；安全技术防范系统设计、</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施工、维修，主要产品为楼宇对讲系统，智能家居。公司注册地</w:t>
      </w:r>
      <w:r>
        <w:rPr>
          <w:rFonts w:ascii="Times New Roman" w:hAnsi="Times New Roman" w:cs="Times New Roman" w:eastAsia="Times New Roman" w:hint="default"/>
          <w:sz w:val="21"/>
          <w:szCs w:val="21"/>
        </w:rPr>
        <w:t>: </w:t>
      </w:r>
      <w:r>
        <w:rPr>
          <w:rFonts w:ascii="宋体" w:hAnsi="宋体" w:cs="宋体" w:eastAsia="宋体" w:hint="default"/>
          <w:sz w:val="21"/>
          <w:szCs w:val="21"/>
        </w:rPr>
        <w:t>广州高新技术产</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业开发区科学城南翔二路 </w:t>
      </w:r>
      <w:r>
        <w:rPr>
          <w:rFonts w:ascii="宋体" w:hAnsi="宋体" w:cs="宋体" w:eastAsia="宋体" w:hint="default"/>
          <w:sz w:val="21"/>
          <w:szCs w:val="21"/>
        </w:rPr>
        <w:t>21</w:t>
      </w:r>
      <w:r>
        <w:rPr>
          <w:rFonts w:ascii="宋体" w:hAnsi="宋体" w:cs="宋体" w:eastAsia="宋体" w:hint="default"/>
          <w:spacing w:val="-71"/>
          <w:sz w:val="21"/>
          <w:szCs w:val="21"/>
        </w:rPr>
        <w:t> </w:t>
      </w:r>
      <w:r>
        <w:rPr>
          <w:rFonts w:ascii="宋体" w:hAnsi="宋体" w:cs="宋体" w:eastAsia="宋体" w:hint="default"/>
          <w:spacing w:val="-5"/>
          <w:sz w:val="21"/>
          <w:szCs w:val="21"/>
        </w:rPr>
        <w:t>号，总部办公地：广州高新技术产业开发区科学城南翔</w:t>
      </w:r>
    </w:p>
    <w:p>
      <w:pPr>
        <w:spacing w:before="35"/>
        <w:ind w:left="858" w:right="0" w:firstLine="0"/>
        <w:jc w:val="both"/>
        <w:rPr>
          <w:rFonts w:ascii="宋体" w:hAnsi="宋体" w:cs="宋体" w:eastAsia="宋体" w:hint="default"/>
          <w:sz w:val="21"/>
          <w:szCs w:val="21"/>
        </w:rPr>
      </w:pPr>
      <w:r>
        <w:rPr>
          <w:rFonts w:ascii="宋体" w:hAnsi="宋体" w:cs="宋体" w:eastAsia="宋体" w:hint="default"/>
          <w:sz w:val="21"/>
          <w:szCs w:val="21"/>
        </w:rPr>
        <w:t>二路</w:t>
      </w:r>
      <w:r>
        <w:rPr>
          <w:rFonts w:ascii="宋体" w:hAnsi="宋体" w:cs="宋体" w:eastAsia="宋体" w:hint="default"/>
          <w:spacing w:val="-52"/>
          <w:sz w:val="21"/>
          <w:szCs w:val="21"/>
        </w:rPr>
        <w:t> </w:t>
      </w:r>
      <w:r>
        <w:rPr>
          <w:rFonts w:ascii="宋体" w:hAnsi="宋体" w:cs="宋体" w:eastAsia="宋体" w:hint="default"/>
          <w:sz w:val="21"/>
          <w:szCs w:val="21"/>
        </w:rPr>
        <w:t>21</w:t>
      </w:r>
      <w:r>
        <w:rPr>
          <w:rFonts w:ascii="宋体" w:hAnsi="宋体" w:cs="宋体" w:eastAsia="宋体" w:hint="default"/>
          <w:spacing w:val="-52"/>
          <w:sz w:val="21"/>
          <w:szCs w:val="21"/>
        </w:rPr>
        <w:t> </w:t>
      </w:r>
      <w:r>
        <w:rPr>
          <w:rFonts w:ascii="宋体" w:hAnsi="宋体" w:cs="宋体" w:eastAsia="宋体" w:hint="default"/>
          <w:spacing w:val="-3"/>
          <w:sz w:val="21"/>
          <w:szCs w:val="21"/>
        </w:rPr>
        <w:t>号。</w:t>
      </w:r>
      <w:r>
        <w:rPr>
          <w:rFonts w:ascii="宋体" w:hAnsi="宋体" w:cs="宋体" w:eastAsia="宋体" w:hint="default"/>
          <w:sz w:val="21"/>
          <w:szCs w:val="21"/>
        </w:rPr>
      </w:r>
    </w:p>
    <w:p>
      <w:pPr>
        <w:spacing w:line="240" w:lineRule="auto" w:before="11"/>
        <w:rPr>
          <w:rFonts w:ascii="宋体" w:hAnsi="宋体" w:cs="宋体" w:eastAsia="宋体" w:hint="default"/>
          <w:sz w:val="29"/>
          <w:szCs w:val="29"/>
        </w:rPr>
      </w:pPr>
    </w:p>
    <w:p>
      <w:pPr>
        <w:pStyle w:val="Heading4"/>
        <w:spacing w:line="240" w:lineRule="auto" w:before="0"/>
        <w:ind w:right="0"/>
        <w:jc w:val="left"/>
      </w:pPr>
      <w:r>
        <w:rPr/>
        <w:t>二、</w:t>
      </w:r>
      <w:r>
        <w:rPr>
          <w:spacing w:val="-23"/>
        </w:rPr>
        <w:t> </w:t>
      </w:r>
      <w:r>
        <w:rPr/>
        <w:t>主要会计政策、会计估计和前期差错</w:t>
      </w:r>
    </w:p>
    <w:p>
      <w:pPr>
        <w:tabs>
          <w:tab w:pos="853" w:val="left" w:leader="none"/>
        </w:tabs>
        <w:spacing w:line="331" w:lineRule="auto" w:before="142"/>
        <w:ind w:left="858" w:right="211"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财务报表的编制基础</w:t>
      </w:r>
      <w:r>
        <w:rPr>
          <w:rFonts w:ascii="宋体" w:hAnsi="宋体" w:cs="宋体" w:eastAsia="宋体" w:hint="default"/>
          <w:b/>
          <w:bCs/>
          <w:spacing w:val="-103"/>
          <w:sz w:val="21"/>
          <w:szCs w:val="21"/>
        </w:rPr>
        <w:t> </w:t>
      </w:r>
      <w:r>
        <w:rPr>
          <w:rFonts w:ascii="宋体" w:hAnsi="宋体" w:cs="宋体" w:eastAsia="宋体" w:hint="default"/>
          <w:sz w:val="21"/>
          <w:szCs w:val="21"/>
        </w:rPr>
        <w:t>公司以持续经营为基础，根据实际发生的交易和事项，按照财政部于 </w:t>
      </w:r>
      <w:r>
        <w:rPr>
          <w:rFonts w:ascii="Times New Roman" w:hAnsi="Times New Roman" w:cs="Times New Roman" w:eastAsia="Times New Roman" w:hint="default"/>
          <w:sz w:val="21"/>
          <w:szCs w:val="21"/>
        </w:rPr>
        <w:t>2006 </w:t>
      </w:r>
      <w:r>
        <w:rPr>
          <w:rFonts w:ascii="宋体" w:hAnsi="宋体" w:cs="宋体" w:eastAsia="宋体" w:hint="default"/>
          <w:sz w:val="21"/>
          <w:szCs w:val="21"/>
        </w:rPr>
        <w:t>年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月</w:t>
      </w:r>
    </w:p>
    <w:p>
      <w:pPr>
        <w:spacing w:line="331" w:lineRule="auto" w:before="19"/>
        <w:ind w:left="858" w:right="206" w:firstLine="0"/>
        <w:jc w:val="both"/>
        <w:rPr>
          <w:rFonts w:ascii="宋体" w:hAnsi="宋体" w:cs="宋体" w:eastAsia="宋体" w:hint="default"/>
          <w:sz w:val="21"/>
          <w:szCs w:val="21"/>
        </w:rPr>
      </w:pPr>
      <w:r>
        <w:rPr>
          <w:rFonts w:ascii="Times New Roman" w:hAnsi="Times New Roman" w:cs="Times New Roman" w:eastAsia="Times New Roman" w:hint="default"/>
          <w:sz w:val="21"/>
          <w:szCs w:val="21"/>
        </w:rPr>
        <w:t>15 </w:t>
      </w:r>
      <w:r>
        <w:rPr>
          <w:rFonts w:ascii="宋体" w:hAnsi="宋体" w:cs="宋体" w:eastAsia="宋体" w:hint="default"/>
          <w:sz w:val="21"/>
          <w:szCs w:val="21"/>
        </w:rPr>
        <w:t>日颁布的《企业会计准则</w:t>
      </w:r>
      <w:r>
        <w:rPr>
          <w:rFonts w:ascii="Times New Roman" w:hAnsi="Times New Roman" w:cs="Times New Roman" w:eastAsia="Times New Roman" w:hint="default"/>
          <w:sz w:val="21"/>
          <w:szCs w:val="21"/>
        </w:rPr>
        <w:t>——</w:t>
      </w:r>
      <w:r>
        <w:rPr>
          <w:rFonts w:ascii="宋体" w:hAnsi="宋体" w:cs="宋体" w:eastAsia="宋体" w:hint="default"/>
          <w:sz w:val="21"/>
          <w:szCs w:val="21"/>
        </w:rPr>
        <w:t>基本准则》和 </w:t>
      </w:r>
      <w:r>
        <w:rPr>
          <w:rFonts w:ascii="Times New Roman" w:hAnsi="Times New Roman" w:cs="Times New Roman" w:eastAsia="Times New Roman" w:hint="default"/>
          <w:sz w:val="21"/>
          <w:szCs w:val="21"/>
        </w:rPr>
        <w:t>38</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项具体会计准则、其后颁布的企</w:t>
      </w:r>
      <w:r>
        <w:rPr>
          <w:rFonts w:ascii="宋体" w:hAnsi="宋体" w:cs="宋体" w:eastAsia="宋体" w:hint="default"/>
          <w:w w:val="100"/>
          <w:sz w:val="21"/>
          <w:szCs w:val="21"/>
        </w:rPr>
        <w:t> </w:t>
      </w:r>
      <w:r>
        <w:rPr>
          <w:rFonts w:ascii="宋体" w:hAnsi="宋体" w:cs="宋体" w:eastAsia="宋体" w:hint="default"/>
          <w:spacing w:val="7"/>
          <w:w w:val="99"/>
          <w:sz w:val="21"/>
          <w:szCs w:val="21"/>
        </w:rPr>
        <w:t>业会计准则应用指南、企业会计准则解释及其他相关规定</w:t>
      </w:r>
      <w:r>
        <w:rPr>
          <w:rFonts w:ascii="Times New Roman" w:hAnsi="Times New Roman" w:cs="Times New Roman" w:eastAsia="Times New Roman" w:hint="default"/>
          <w:spacing w:val="7"/>
          <w:w w:val="99"/>
          <w:sz w:val="21"/>
          <w:szCs w:val="21"/>
        </w:rPr>
        <w:t>(</w:t>
      </w:r>
      <w:r>
        <w:rPr>
          <w:rFonts w:ascii="宋体" w:hAnsi="宋体" w:cs="宋体" w:eastAsia="宋体" w:hint="default"/>
          <w:spacing w:val="7"/>
          <w:w w:val="99"/>
          <w:sz w:val="21"/>
          <w:szCs w:val="21"/>
        </w:rPr>
        <w:t>以下合称</w:t>
      </w:r>
      <w:r>
        <w:rPr>
          <w:rFonts w:ascii="Times New Roman" w:hAnsi="Times New Roman" w:cs="Times New Roman" w:eastAsia="Times New Roman" w:hint="default"/>
          <w:spacing w:val="7"/>
          <w:w w:val="99"/>
          <w:sz w:val="21"/>
          <w:szCs w:val="21"/>
        </w:rPr>
        <w:t>―</w:t>
      </w:r>
      <w:r>
        <w:rPr>
          <w:rFonts w:ascii="宋体" w:hAnsi="宋体" w:cs="宋体" w:eastAsia="宋体" w:hint="default"/>
          <w:spacing w:val="7"/>
          <w:w w:val="99"/>
          <w:sz w:val="21"/>
          <w:szCs w:val="21"/>
        </w:rPr>
        <w:t>企业会计准</w:t>
      </w:r>
      <w:r>
        <w:rPr>
          <w:rFonts w:ascii="宋体" w:hAnsi="宋体" w:cs="宋体" w:eastAsia="宋体" w:hint="default"/>
          <w:spacing w:val="7"/>
          <w:w w:val="100"/>
          <w:sz w:val="21"/>
          <w:szCs w:val="21"/>
        </w:rPr>
        <w:t> </w:t>
      </w:r>
      <w:r>
        <w:rPr>
          <w:rFonts w:ascii="宋体" w:hAnsi="宋体" w:cs="宋体" w:eastAsia="宋体" w:hint="default"/>
          <w:spacing w:val="-2"/>
          <w:sz w:val="21"/>
          <w:szCs w:val="21"/>
        </w:rPr>
        <w:t>则</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、以及中国证券监督管理委员会《公开发行证券的公司信息披露编报规则第</w:t>
      </w:r>
      <w:r>
        <w:rPr>
          <w:rFonts w:ascii="宋体" w:hAnsi="宋体" w:cs="宋体" w:eastAsia="宋体" w:hint="default"/>
          <w:sz w:val="21"/>
          <w:szCs w:val="21"/>
        </w:rPr>
        <w:t> </w:t>
      </w:r>
      <w:r>
        <w:rPr>
          <w:rFonts w:ascii="Times New Roman" w:hAnsi="Times New Roman" w:cs="Times New Roman" w:eastAsia="Times New Roman" w:hint="default"/>
          <w:spacing w:val="-3"/>
          <w:sz w:val="21"/>
          <w:szCs w:val="21"/>
        </w:rPr>
        <w:t>15</w:t>
      </w:r>
      <w:r>
        <w:rPr>
          <w:rFonts w:ascii="Times New Roman" w:hAnsi="Times New Roman" w:cs="Times New Roman" w:eastAsia="Times New Roman" w:hint="default"/>
          <w:spacing w:val="18"/>
          <w:sz w:val="21"/>
          <w:szCs w:val="21"/>
        </w:rPr>
        <w:t> </w:t>
      </w:r>
      <w:r>
        <w:rPr>
          <w:rFonts w:ascii="宋体" w:hAnsi="宋体" w:cs="宋体" w:eastAsia="宋体" w:hint="default"/>
          <w:spacing w:val="-2"/>
          <w:sz w:val="21"/>
          <w:szCs w:val="21"/>
        </w:rPr>
        <w:t>号</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财务报告的一般规定》</w:t>
      </w:r>
      <w:r>
        <w:rPr>
          <w:rFonts w:ascii="Times New Roman" w:hAnsi="Times New Roman" w:cs="Times New Roman" w:eastAsia="Times New Roman" w:hint="default"/>
          <w:spacing w:val="-2"/>
          <w:sz w:val="21"/>
          <w:szCs w:val="21"/>
        </w:rPr>
        <w:t>(2010</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1"/>
          <w:sz w:val="21"/>
          <w:szCs w:val="21"/>
        </w:rPr>
        <w:t> </w:t>
      </w:r>
      <w:r>
        <w:rPr>
          <w:rFonts w:ascii="宋体" w:hAnsi="宋体" w:cs="宋体" w:eastAsia="宋体" w:hint="default"/>
          <w:spacing w:val="-2"/>
          <w:sz w:val="21"/>
          <w:szCs w:val="21"/>
        </w:rPr>
        <w:t>年修订</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的披露规定编制财务报表。</w:t>
      </w:r>
    </w:p>
    <w:p>
      <w:pPr>
        <w:spacing w:after="0" w:line="331" w:lineRule="auto"/>
        <w:jc w:val="both"/>
        <w:rPr>
          <w:rFonts w:ascii="宋体" w:hAnsi="宋体" w:cs="宋体" w:eastAsia="宋体" w:hint="default"/>
          <w:sz w:val="21"/>
          <w:szCs w:val="21"/>
        </w:rPr>
        <w:sectPr>
          <w:headerReference w:type="default" r:id="rId92"/>
          <w:footerReference w:type="default" r:id="rId93"/>
          <w:pgSz w:w="11910" w:h="16840"/>
          <w:pgMar w:header="852" w:footer="1195" w:top="1480" w:bottom="1380" w:left="1660" w:right="1580"/>
          <w:pgNumType w:start="96"/>
        </w:sectPr>
      </w:pPr>
    </w:p>
    <w:p>
      <w:pPr>
        <w:tabs>
          <w:tab w:pos="853" w:val="left" w:leader="none"/>
        </w:tabs>
        <w:spacing w:line="340" w:lineRule="auto" w:before="93"/>
        <w:ind w:left="858" w:right="218"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遵循企业会计准则的声明</w:t>
      </w:r>
      <w:r>
        <w:rPr>
          <w:rFonts w:ascii="宋体" w:hAnsi="宋体" w:cs="宋体" w:eastAsia="宋体" w:hint="default"/>
          <w:b/>
          <w:bCs/>
          <w:w w:val="100"/>
          <w:sz w:val="21"/>
          <w:szCs w:val="21"/>
        </w:rPr>
        <w:t> </w:t>
      </w:r>
      <w:r>
        <w:rPr>
          <w:rFonts w:ascii="宋体" w:hAnsi="宋体" w:cs="宋体" w:eastAsia="宋体" w:hint="default"/>
          <w:spacing w:val="-1"/>
          <w:sz w:val="21"/>
          <w:szCs w:val="21"/>
        </w:rPr>
        <w:t>公司所编制的财务报表符合企业会计准则的要求，真实、完整地反映了报告期公司</w:t>
      </w:r>
      <w:r>
        <w:rPr>
          <w:rFonts w:ascii="宋体" w:hAnsi="宋体" w:cs="宋体" w:eastAsia="宋体" w:hint="default"/>
          <w:w w:val="100"/>
          <w:sz w:val="21"/>
          <w:szCs w:val="21"/>
        </w:rPr>
        <w:t> </w:t>
      </w:r>
      <w:r>
        <w:rPr>
          <w:rFonts w:ascii="宋体" w:hAnsi="宋体" w:cs="宋体" w:eastAsia="宋体" w:hint="default"/>
          <w:sz w:val="21"/>
          <w:szCs w:val="21"/>
        </w:rPr>
        <w:t>的财务状况、经营成果、现金流量等有关信息。</w:t>
      </w:r>
    </w:p>
    <w:p>
      <w:pPr>
        <w:spacing w:line="240" w:lineRule="auto" w:before="0"/>
        <w:rPr>
          <w:rFonts w:ascii="宋体" w:hAnsi="宋体" w:cs="宋体" w:eastAsia="宋体" w:hint="default"/>
          <w:sz w:val="20"/>
          <w:szCs w:val="20"/>
        </w:rPr>
      </w:pPr>
    </w:p>
    <w:p>
      <w:pPr>
        <w:tabs>
          <w:tab w:pos="853" w:val="left" w:leader="none"/>
        </w:tabs>
        <w:spacing w:before="174"/>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会计期间</w:t>
      </w:r>
      <w:r>
        <w:rPr>
          <w:rFonts w:ascii="宋体" w:hAnsi="宋体" w:cs="宋体" w:eastAsia="宋体" w:hint="default"/>
          <w:sz w:val="21"/>
          <w:szCs w:val="21"/>
        </w:rPr>
      </w:r>
    </w:p>
    <w:p>
      <w:pPr>
        <w:spacing w:before="110"/>
        <w:ind w:left="858" w:right="0" w:firstLine="0"/>
        <w:jc w:val="left"/>
        <w:rPr>
          <w:rFonts w:ascii="宋体" w:hAnsi="宋体" w:cs="宋体" w:eastAsia="宋体" w:hint="default"/>
          <w:sz w:val="21"/>
          <w:szCs w:val="21"/>
        </w:rPr>
      </w:pPr>
      <w:r>
        <w:rPr>
          <w:rFonts w:ascii="宋体" w:hAnsi="宋体" w:cs="宋体" w:eastAsia="宋体" w:hint="default"/>
          <w:sz w:val="21"/>
          <w:szCs w:val="21"/>
        </w:rPr>
        <w:t>自公历</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 </w:t>
      </w:r>
      <w:r>
        <w:rPr>
          <w:rFonts w:ascii="宋体" w:hAnsi="宋体" w:cs="宋体" w:eastAsia="宋体" w:hint="default"/>
          <w:sz w:val="21"/>
          <w:szCs w:val="21"/>
        </w:rPr>
        <w:t>日至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12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日止为一个会计年度。</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853" w:val="left" w:leader="none"/>
        </w:tabs>
        <w:spacing w:line="331" w:lineRule="auto" w:before="0"/>
        <w:ind w:left="858" w:right="5283"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记账本位币</w:t>
      </w:r>
      <w:r>
        <w:rPr>
          <w:rFonts w:ascii="宋体" w:hAnsi="宋体" w:cs="宋体" w:eastAsia="宋体" w:hint="default"/>
          <w:b/>
          <w:bCs/>
          <w:w w:val="100"/>
          <w:sz w:val="21"/>
          <w:szCs w:val="21"/>
        </w:rPr>
        <w:t> </w:t>
      </w:r>
      <w:r>
        <w:rPr>
          <w:rFonts w:ascii="宋体" w:hAnsi="宋体" w:cs="宋体" w:eastAsia="宋体" w:hint="default"/>
          <w:spacing w:val="-2"/>
          <w:sz w:val="21"/>
          <w:szCs w:val="21"/>
        </w:rPr>
        <w:t>采用人民币为记账本位币。</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14"/>
          <w:szCs w:val="14"/>
        </w:rPr>
      </w:pPr>
    </w:p>
    <w:p>
      <w:pPr>
        <w:tabs>
          <w:tab w:pos="853"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tabs>
          <w:tab w:pos="1395" w:val="left" w:leader="none"/>
        </w:tabs>
        <w:spacing w:line="348" w:lineRule="auto" w:before="110"/>
        <w:ind w:left="1400" w:right="10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同一控制下企业合并</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w w:val="100"/>
          <w:sz w:val="21"/>
          <w:szCs w:val="21"/>
        </w:rPr>
        <w:t>本公司在企业合并中取得的资产和负债，按照合并日在被合并方的账面价值计</w:t>
      </w:r>
      <w:r>
        <w:rPr>
          <w:rFonts w:ascii="宋体" w:hAnsi="宋体" w:cs="宋体" w:eastAsia="宋体" w:hint="default"/>
          <w:w w:val="100"/>
          <w:sz w:val="21"/>
          <w:szCs w:val="21"/>
        </w:rPr>
        <w:t> </w:t>
      </w:r>
      <w:r>
        <w:rPr>
          <w:rFonts w:ascii="宋体" w:hAnsi="宋体" w:cs="宋体" w:eastAsia="宋体" w:hint="default"/>
          <w:spacing w:val="-5"/>
          <w:sz w:val="21"/>
          <w:szCs w:val="21"/>
        </w:rPr>
        <w:t>量。被合并各方采用的会计政策与本公司不一致的，本公司在合并日按照本公</w:t>
      </w:r>
      <w:r>
        <w:rPr>
          <w:rFonts w:ascii="宋体" w:hAnsi="宋体" w:cs="宋体" w:eastAsia="宋体" w:hint="default"/>
          <w:w w:val="100"/>
          <w:sz w:val="21"/>
          <w:szCs w:val="21"/>
        </w:rPr>
        <w:t> </w:t>
      </w:r>
      <w:r>
        <w:rPr>
          <w:rFonts w:ascii="宋体" w:hAnsi="宋体" w:cs="宋体" w:eastAsia="宋体" w:hint="default"/>
          <w:sz w:val="21"/>
          <w:szCs w:val="21"/>
        </w:rPr>
        <w:t>司会计政策进行调整，在此基础上按照调整后的账面价值确认。</w:t>
      </w:r>
      <w:r>
        <w:rPr>
          <w:rFonts w:ascii="宋体" w:hAnsi="宋体" w:cs="宋体" w:eastAsia="宋体" w:hint="default"/>
          <w:w w:val="100"/>
          <w:sz w:val="21"/>
          <w:szCs w:val="21"/>
        </w:rPr>
        <w:t> </w:t>
      </w:r>
      <w:r>
        <w:rPr>
          <w:rFonts w:ascii="宋体" w:hAnsi="宋体" w:cs="宋体" w:eastAsia="宋体" w:hint="default"/>
          <w:spacing w:val="-5"/>
          <w:w w:val="100"/>
          <w:sz w:val="21"/>
          <w:szCs w:val="21"/>
        </w:rPr>
        <w:t>在合并中取得的净资产账面价值与支付的合并对价账面价值（或发行股份面值</w:t>
      </w:r>
      <w:r>
        <w:rPr>
          <w:rFonts w:ascii="宋体" w:hAnsi="宋体" w:cs="宋体" w:eastAsia="宋体" w:hint="default"/>
          <w:w w:val="100"/>
          <w:sz w:val="21"/>
          <w:szCs w:val="21"/>
        </w:rPr>
        <w:t> </w:t>
      </w:r>
      <w:r>
        <w:rPr>
          <w:rFonts w:ascii="宋体" w:hAnsi="宋体" w:cs="宋体" w:eastAsia="宋体" w:hint="default"/>
          <w:spacing w:val="-5"/>
          <w:sz w:val="21"/>
          <w:szCs w:val="21"/>
        </w:rPr>
        <w:t>总额）的差额，调整资本公积中的股本溢价，资本公积中的股本溢价不足冲减</w:t>
      </w:r>
      <w:r>
        <w:rPr>
          <w:rFonts w:ascii="宋体" w:hAnsi="宋体" w:cs="宋体" w:eastAsia="宋体" w:hint="default"/>
          <w:w w:val="100"/>
          <w:sz w:val="21"/>
          <w:szCs w:val="21"/>
        </w:rPr>
        <w:t> </w:t>
      </w:r>
      <w:r>
        <w:rPr>
          <w:rFonts w:ascii="宋体" w:hAnsi="宋体" w:cs="宋体" w:eastAsia="宋体" w:hint="default"/>
          <w:sz w:val="21"/>
          <w:szCs w:val="21"/>
        </w:rPr>
        <w:t>的，调整留存收益。</w:t>
      </w:r>
      <w:r>
        <w:rPr>
          <w:rFonts w:ascii="宋体" w:hAnsi="宋体" w:cs="宋体" w:eastAsia="宋体" w:hint="default"/>
          <w:w w:val="100"/>
          <w:sz w:val="21"/>
          <w:szCs w:val="21"/>
        </w:rPr>
        <w:t> </w:t>
      </w:r>
      <w:r>
        <w:rPr>
          <w:rFonts w:ascii="宋体" w:hAnsi="宋体" w:cs="宋体" w:eastAsia="宋体" w:hint="default"/>
          <w:spacing w:val="-5"/>
          <w:w w:val="100"/>
          <w:sz w:val="21"/>
          <w:szCs w:val="21"/>
        </w:rPr>
        <w:t>本公司为进行企业合并而发生的各项直接相关费用，包括为进行企业合并而支</w:t>
      </w:r>
      <w:r>
        <w:rPr>
          <w:rFonts w:ascii="宋体" w:hAnsi="宋体" w:cs="宋体" w:eastAsia="宋体" w:hint="default"/>
          <w:w w:val="100"/>
          <w:sz w:val="21"/>
          <w:szCs w:val="21"/>
        </w:rPr>
        <w:t> </w:t>
      </w:r>
      <w:r>
        <w:rPr>
          <w:rFonts w:ascii="宋体" w:hAnsi="宋体" w:cs="宋体" w:eastAsia="宋体" w:hint="default"/>
          <w:sz w:val="21"/>
          <w:szCs w:val="21"/>
        </w:rPr>
        <w:t>付的审计费用、评估费用、法律服务费等，于发生时计入当期损益。</w:t>
      </w:r>
      <w:r>
        <w:rPr>
          <w:rFonts w:ascii="宋体" w:hAnsi="宋体" w:cs="宋体" w:eastAsia="宋体" w:hint="default"/>
          <w:w w:val="100"/>
          <w:sz w:val="21"/>
          <w:szCs w:val="21"/>
        </w:rPr>
        <w:t> </w:t>
      </w:r>
      <w:r>
        <w:rPr>
          <w:rFonts w:ascii="宋体" w:hAnsi="宋体" w:cs="宋体" w:eastAsia="宋体" w:hint="default"/>
          <w:spacing w:val="-7"/>
          <w:w w:val="100"/>
          <w:sz w:val="21"/>
          <w:szCs w:val="21"/>
        </w:rPr>
        <w:t>企业合并中发行权益性证券发生的手续费、佣金等，抵减权益性证券溢价收入，</w:t>
      </w:r>
      <w:r>
        <w:rPr>
          <w:rFonts w:ascii="宋体" w:hAnsi="宋体" w:cs="宋体" w:eastAsia="宋体" w:hint="default"/>
          <w:w w:val="100"/>
          <w:sz w:val="21"/>
          <w:szCs w:val="21"/>
        </w:rPr>
        <w:t> </w:t>
      </w:r>
      <w:r>
        <w:rPr>
          <w:rFonts w:ascii="宋体" w:hAnsi="宋体" w:cs="宋体" w:eastAsia="宋体" w:hint="default"/>
          <w:sz w:val="21"/>
          <w:szCs w:val="21"/>
        </w:rPr>
        <w:t>溢价收入不足冲减的，冲减留存收益。</w:t>
      </w:r>
    </w:p>
    <w:p>
      <w:pPr>
        <w:spacing w:line="240" w:lineRule="auto" w:before="0"/>
        <w:rPr>
          <w:rFonts w:ascii="宋体" w:hAnsi="宋体" w:cs="宋体" w:eastAsia="宋体" w:hint="default"/>
          <w:sz w:val="20"/>
          <w:szCs w:val="20"/>
        </w:rPr>
      </w:pPr>
    </w:p>
    <w:p>
      <w:pPr>
        <w:tabs>
          <w:tab w:pos="1395" w:val="left" w:leader="none"/>
        </w:tabs>
        <w:spacing w:line="331" w:lineRule="auto" w:before="161"/>
        <w:ind w:left="1400" w:right="21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非同一控制下的企业合并</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5"/>
          <w:w w:val="100"/>
          <w:sz w:val="21"/>
          <w:szCs w:val="21"/>
        </w:rPr>
        <w:t>本公司在购买日对作为企业合并对价付出的资产、发生或承担的负债按照公允</w:t>
      </w:r>
      <w:r>
        <w:rPr>
          <w:rFonts w:ascii="宋体" w:hAnsi="宋体" w:cs="宋体" w:eastAsia="宋体" w:hint="default"/>
          <w:w w:val="100"/>
          <w:sz w:val="21"/>
          <w:szCs w:val="21"/>
        </w:rPr>
        <w:t> </w:t>
      </w:r>
      <w:r>
        <w:rPr>
          <w:rFonts w:ascii="宋体" w:hAnsi="宋体" w:cs="宋体" w:eastAsia="宋体" w:hint="default"/>
          <w:sz w:val="21"/>
          <w:szCs w:val="21"/>
        </w:rPr>
        <w:t>价值计量。公允价值与其账面价值的差额，计入当期损益。</w:t>
      </w:r>
    </w:p>
    <w:p>
      <w:pPr>
        <w:spacing w:line="350" w:lineRule="auto" w:before="43"/>
        <w:ind w:left="1400" w:right="0" w:firstLine="0"/>
        <w:jc w:val="left"/>
        <w:rPr>
          <w:rFonts w:ascii="宋体" w:hAnsi="宋体" w:cs="宋体" w:eastAsia="宋体" w:hint="default"/>
          <w:sz w:val="21"/>
          <w:szCs w:val="21"/>
        </w:rPr>
      </w:pPr>
      <w:r>
        <w:rPr>
          <w:rFonts w:ascii="宋体" w:hAnsi="宋体" w:cs="宋体" w:eastAsia="宋体" w:hint="default"/>
          <w:sz w:val="21"/>
          <w:szCs w:val="21"/>
        </w:rPr>
        <w:t>本公司在购买日对合并成本进行分配，确认所取得的被购买方各项可辨认资</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产、负债及或有负债的公允价值。</w:t>
      </w:r>
    </w:p>
    <w:p>
      <w:pPr>
        <w:spacing w:line="350" w:lineRule="auto" w:before="29"/>
        <w:ind w:left="1400" w:right="0" w:firstLine="0"/>
        <w:jc w:val="left"/>
        <w:rPr>
          <w:rFonts w:ascii="宋体" w:hAnsi="宋体" w:cs="宋体" w:eastAsia="宋体" w:hint="default"/>
          <w:sz w:val="21"/>
          <w:szCs w:val="21"/>
        </w:rPr>
      </w:pPr>
      <w:r>
        <w:rPr>
          <w:rFonts w:ascii="宋体" w:hAnsi="宋体" w:cs="宋体" w:eastAsia="宋体" w:hint="default"/>
          <w:sz w:val="21"/>
          <w:szCs w:val="21"/>
        </w:rPr>
        <w:t>本公司对合并成本大于合并中取得的被购买方可辨认净资产公允价值份额的 </w:t>
      </w:r>
      <w:r>
        <w:rPr>
          <w:rFonts w:ascii="宋体" w:hAnsi="宋体" w:cs="宋体" w:eastAsia="宋体" w:hint="default"/>
          <w:spacing w:val="-5"/>
          <w:sz w:val="21"/>
          <w:szCs w:val="21"/>
        </w:rPr>
        <w:t>差额，确认为商誉；合并成本小于合并中取得的被购买方可辨认净资产公允价</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值份额的差额，经复核后，计入当期损益。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企业合并中取得的被购买方除无形资产外的其他各项资产（不仅限于被购买方</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原已确认的资产），其所带来的经济利益很可能流入本公司且公允价值能够可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2"/>
          <w:sz w:val="21"/>
          <w:szCs w:val="21"/>
        </w:rPr>
        <w:t>靠计量的，单独确认并按公允价值计量；公允价值能够可靠计量的无形资产，</w:t>
      </w:r>
    </w:p>
    <w:p>
      <w:pPr>
        <w:spacing w:after="0" w:line="350" w:lineRule="auto"/>
        <w:jc w:val="left"/>
        <w:rPr>
          <w:rFonts w:ascii="宋体" w:hAnsi="宋体" w:cs="宋体" w:eastAsia="宋体" w:hint="default"/>
          <w:sz w:val="21"/>
          <w:szCs w:val="21"/>
        </w:rPr>
        <w:sectPr>
          <w:pgSz w:w="11910" w:h="16840"/>
          <w:pgMar w:header="852" w:footer="1195" w:top="1560" w:bottom="1380" w:left="1660" w:right="1580"/>
        </w:sectPr>
      </w:pPr>
    </w:p>
    <w:p>
      <w:pPr>
        <w:spacing w:line="348" w:lineRule="auto" w:before="93"/>
        <w:ind w:left="1400" w:right="123" w:firstLine="0"/>
        <w:jc w:val="left"/>
        <w:rPr>
          <w:rFonts w:ascii="宋体" w:hAnsi="宋体" w:cs="宋体" w:eastAsia="宋体" w:hint="default"/>
          <w:sz w:val="21"/>
          <w:szCs w:val="21"/>
        </w:rPr>
      </w:pPr>
      <w:r>
        <w:rPr>
          <w:rFonts w:ascii="宋体" w:hAnsi="宋体" w:cs="宋体" w:eastAsia="宋体" w:hint="default"/>
          <w:spacing w:val="-5"/>
          <w:w w:val="100"/>
          <w:sz w:val="21"/>
          <w:szCs w:val="21"/>
        </w:rPr>
        <w:t>单独确认为无形资产并按公允价值计量；取得的被购买方除或有负债以外的其</w:t>
      </w:r>
      <w:r>
        <w:rPr>
          <w:rFonts w:ascii="宋体" w:hAnsi="宋体" w:cs="宋体" w:eastAsia="宋体" w:hint="default"/>
          <w:spacing w:val="-74"/>
          <w:w w:val="100"/>
          <w:sz w:val="21"/>
          <w:szCs w:val="21"/>
        </w:rPr>
        <w:t> </w:t>
      </w:r>
      <w:r>
        <w:rPr>
          <w:rFonts w:ascii="宋体" w:hAnsi="宋体" w:cs="宋体" w:eastAsia="宋体" w:hint="default"/>
          <w:spacing w:val="-74"/>
          <w:w w:val="100"/>
          <w:sz w:val="21"/>
          <w:szCs w:val="21"/>
        </w:rPr>
      </w:r>
      <w:r>
        <w:rPr>
          <w:rFonts w:ascii="宋体" w:hAnsi="宋体" w:cs="宋体" w:eastAsia="宋体" w:hint="default"/>
          <w:spacing w:val="-5"/>
          <w:w w:val="100"/>
          <w:sz w:val="21"/>
          <w:szCs w:val="21"/>
        </w:rPr>
        <w:t>他各项负债，履行有关义务很可能导致经济利益流出本公司且公允价值能够可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靠计量的，单独确认并按照公允价值计量；取得的被购买方或有负债，其公允</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价值能可靠计量的，单独确认为负债并按照公允价值计量。</w:t>
      </w:r>
      <w:r>
        <w:rPr>
          <w:rFonts w:ascii="宋体" w:hAnsi="宋体" w:cs="宋体" w:eastAsia="宋体" w:hint="default"/>
          <w:w w:val="100"/>
          <w:sz w:val="21"/>
          <w:szCs w:val="21"/>
        </w:rPr>
        <w:t> </w:t>
      </w:r>
      <w:r>
        <w:rPr>
          <w:rFonts w:ascii="宋体" w:hAnsi="宋体" w:cs="宋体" w:eastAsia="宋体" w:hint="default"/>
          <w:spacing w:val="-5"/>
          <w:w w:val="100"/>
          <w:sz w:val="21"/>
          <w:szCs w:val="21"/>
        </w:rPr>
        <w:t>本公司在企业合并中取得的被购买方的可抵扣暂时性差异，在购买日不符合递</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延所得税资产确认条件的，不予以确认。购买日后</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个月内，如取得新的或</w:t>
      </w:r>
      <w:r>
        <w:rPr>
          <w:rFonts w:ascii="宋体" w:hAnsi="宋体" w:cs="宋体" w:eastAsia="宋体" w:hint="default"/>
          <w:w w:val="100"/>
          <w:sz w:val="21"/>
          <w:szCs w:val="21"/>
        </w:rPr>
        <w:t> </w:t>
      </w:r>
      <w:r>
        <w:rPr>
          <w:rFonts w:ascii="宋体" w:hAnsi="宋体" w:cs="宋体" w:eastAsia="宋体" w:hint="default"/>
          <w:spacing w:val="-5"/>
          <w:w w:val="100"/>
          <w:sz w:val="21"/>
          <w:szCs w:val="21"/>
        </w:rPr>
        <w:t>进一步的信息表明购买日的相关情况已经存在，预期被购买方在购买日可抵扣</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暂时性差异带来的经济利益能够实现的，确认相关的递延所得税资产，同时减</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少商誉，商誉不足冲减的，差额部分确认为当期损益；除上述情况以外，确认</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与企业合并相关的递延所得税资产，计入当期损益。</w:t>
      </w:r>
      <w:r>
        <w:rPr>
          <w:rFonts w:ascii="宋体" w:hAnsi="宋体" w:cs="宋体" w:eastAsia="宋体" w:hint="default"/>
          <w:w w:val="100"/>
          <w:sz w:val="21"/>
          <w:szCs w:val="21"/>
        </w:rPr>
        <w:t> </w:t>
      </w:r>
      <w:r>
        <w:rPr>
          <w:rFonts w:ascii="宋体" w:hAnsi="宋体" w:cs="宋体" w:eastAsia="宋体" w:hint="default"/>
          <w:spacing w:val="-5"/>
          <w:sz w:val="21"/>
          <w:szCs w:val="21"/>
        </w:rPr>
        <w:t>非同一控制下企业合并，购买方为企业合并发生的审计、法律服务、评估咨询</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sz w:val="21"/>
          <w:szCs w:val="21"/>
        </w:rPr>
        <w:t>等中介费用以及其他相关管理费用，应当于发生时计入当期损益；购买方作为</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合并对价发行的权益性证券或债务性证券的交易费用，应当计入权益性证券或</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债务性证券的初始确认金额。</w:t>
      </w:r>
    </w:p>
    <w:p>
      <w:pPr>
        <w:spacing w:line="240" w:lineRule="auto" w:before="0"/>
        <w:rPr>
          <w:rFonts w:ascii="宋体" w:hAnsi="宋体" w:cs="宋体" w:eastAsia="宋体" w:hint="default"/>
          <w:sz w:val="20"/>
          <w:szCs w:val="20"/>
        </w:rPr>
      </w:pPr>
    </w:p>
    <w:p>
      <w:pPr>
        <w:tabs>
          <w:tab w:pos="853" w:val="left" w:leader="none"/>
        </w:tabs>
        <w:spacing w:line="340" w:lineRule="auto" w:before="149"/>
        <w:ind w:left="858" w:right="137"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合并财务报表的编制方法</w:t>
      </w:r>
      <w:r>
        <w:rPr>
          <w:rFonts w:ascii="宋体" w:hAnsi="宋体" w:cs="宋体" w:eastAsia="宋体" w:hint="default"/>
          <w:b/>
          <w:bCs/>
          <w:w w:val="100"/>
          <w:sz w:val="21"/>
          <w:szCs w:val="21"/>
        </w:rPr>
        <w:t> </w:t>
      </w:r>
      <w:r>
        <w:rPr>
          <w:rFonts w:ascii="宋体" w:hAnsi="宋体" w:cs="宋体" w:eastAsia="宋体" w:hint="default"/>
          <w:spacing w:val="-1"/>
          <w:sz w:val="21"/>
          <w:szCs w:val="21"/>
        </w:rPr>
        <w:t>本公司合并财务报表的合并范围以控制为基础确定，所有子公司均纳入合并财务报</w:t>
      </w:r>
      <w:r>
        <w:rPr>
          <w:rFonts w:ascii="宋体" w:hAnsi="宋体" w:cs="宋体" w:eastAsia="宋体" w:hint="default"/>
          <w:w w:val="100"/>
          <w:sz w:val="21"/>
          <w:szCs w:val="21"/>
        </w:rPr>
        <w:t> </w:t>
      </w:r>
      <w:r>
        <w:rPr>
          <w:rFonts w:ascii="宋体" w:hAnsi="宋体" w:cs="宋体" w:eastAsia="宋体" w:hint="default"/>
          <w:sz w:val="21"/>
          <w:szCs w:val="21"/>
        </w:rPr>
        <w:t>表。</w:t>
      </w:r>
      <w:r>
        <w:rPr>
          <w:rFonts w:ascii="宋体" w:hAnsi="宋体" w:cs="宋体" w:eastAsia="宋体" w:hint="default"/>
          <w:w w:val="100"/>
          <w:sz w:val="21"/>
          <w:szCs w:val="21"/>
        </w:rPr>
        <w:t> </w:t>
      </w:r>
      <w:r>
        <w:rPr>
          <w:rFonts w:ascii="宋体" w:hAnsi="宋体" w:cs="宋体" w:eastAsia="宋体" w:hint="default"/>
          <w:spacing w:val="-1"/>
          <w:sz w:val="21"/>
          <w:szCs w:val="21"/>
        </w:rPr>
        <w:t>所有纳入合并财务报表合并范围的子公司所采用的会计政策、会计期间与本公司一</w:t>
      </w:r>
      <w:r>
        <w:rPr>
          <w:rFonts w:ascii="宋体" w:hAnsi="宋体" w:cs="宋体" w:eastAsia="宋体" w:hint="default"/>
          <w:w w:val="100"/>
          <w:sz w:val="21"/>
          <w:szCs w:val="21"/>
        </w:rPr>
        <w:t> </w:t>
      </w:r>
      <w:r>
        <w:rPr>
          <w:rFonts w:ascii="宋体" w:hAnsi="宋体" w:cs="宋体" w:eastAsia="宋体" w:hint="default"/>
          <w:spacing w:val="-1"/>
          <w:sz w:val="21"/>
          <w:szCs w:val="21"/>
        </w:rPr>
        <w:t>致，如子公司采用的会计政策、会计期间与本公司不一致的，在编制合并财务报表</w:t>
      </w:r>
      <w:r>
        <w:rPr>
          <w:rFonts w:ascii="宋体" w:hAnsi="宋体" w:cs="宋体" w:eastAsia="宋体" w:hint="default"/>
          <w:w w:val="100"/>
          <w:sz w:val="21"/>
          <w:szCs w:val="21"/>
        </w:rPr>
        <w:t> </w:t>
      </w:r>
      <w:r>
        <w:rPr>
          <w:rFonts w:ascii="宋体" w:hAnsi="宋体" w:cs="宋体" w:eastAsia="宋体" w:hint="default"/>
          <w:spacing w:val="-1"/>
          <w:sz w:val="21"/>
          <w:szCs w:val="21"/>
        </w:rPr>
        <w:t>时，按本公司的会计政策、会计期间进行必要的调整。对于非同一控制下企业合并</w:t>
      </w:r>
      <w:r>
        <w:rPr>
          <w:rFonts w:ascii="宋体" w:hAnsi="宋体" w:cs="宋体" w:eastAsia="宋体" w:hint="default"/>
          <w:w w:val="100"/>
          <w:sz w:val="21"/>
          <w:szCs w:val="21"/>
        </w:rPr>
        <w:t> </w:t>
      </w:r>
      <w:r>
        <w:rPr>
          <w:rFonts w:ascii="宋体" w:hAnsi="宋体" w:cs="宋体" w:eastAsia="宋体" w:hint="default"/>
          <w:spacing w:val="-1"/>
          <w:sz w:val="21"/>
          <w:szCs w:val="21"/>
        </w:rPr>
        <w:t>取得的子公司，以购买日可辨认净资产公允价值为基础对其财务报表进行调整。合</w:t>
      </w:r>
      <w:r>
        <w:rPr>
          <w:rFonts w:ascii="宋体" w:hAnsi="宋体" w:cs="宋体" w:eastAsia="宋体" w:hint="default"/>
          <w:w w:val="100"/>
          <w:sz w:val="21"/>
          <w:szCs w:val="21"/>
        </w:rPr>
        <w:t> </w:t>
      </w:r>
      <w:r>
        <w:rPr>
          <w:rFonts w:ascii="宋体" w:hAnsi="宋体" w:cs="宋体" w:eastAsia="宋体" w:hint="default"/>
          <w:spacing w:val="-1"/>
          <w:sz w:val="21"/>
          <w:szCs w:val="21"/>
        </w:rPr>
        <w:t>并财务报表以本公司及子公司的财务报表为基础，根据其他有关资料，按照权益法</w:t>
      </w:r>
      <w:r>
        <w:rPr>
          <w:rFonts w:ascii="宋体" w:hAnsi="宋体" w:cs="宋体" w:eastAsia="宋体" w:hint="default"/>
          <w:w w:val="100"/>
          <w:sz w:val="21"/>
          <w:szCs w:val="21"/>
        </w:rPr>
        <w:t> </w:t>
      </w:r>
      <w:r>
        <w:rPr>
          <w:rFonts w:ascii="宋体" w:hAnsi="宋体" w:cs="宋体" w:eastAsia="宋体" w:hint="default"/>
          <w:sz w:val="21"/>
          <w:szCs w:val="21"/>
        </w:rPr>
        <w:t>调整对子公司的长期股权投资后，由本公司编制。</w:t>
      </w:r>
      <w:r>
        <w:rPr>
          <w:rFonts w:ascii="宋体" w:hAnsi="宋体" w:cs="宋体" w:eastAsia="宋体" w:hint="default"/>
          <w:w w:val="100"/>
          <w:sz w:val="21"/>
          <w:szCs w:val="21"/>
        </w:rPr>
        <w:t> </w:t>
      </w:r>
      <w:r>
        <w:rPr>
          <w:rFonts w:ascii="宋体" w:hAnsi="宋体" w:cs="宋体" w:eastAsia="宋体" w:hint="default"/>
          <w:spacing w:val="-1"/>
          <w:sz w:val="21"/>
          <w:szCs w:val="21"/>
        </w:rPr>
        <w:t>合并财务报表时抵销本公司与各子公司、各子公司相互之间发生的内部交易对合并</w:t>
      </w:r>
      <w:r>
        <w:rPr>
          <w:rFonts w:ascii="宋体" w:hAnsi="宋体" w:cs="宋体" w:eastAsia="宋体" w:hint="default"/>
          <w:w w:val="100"/>
          <w:sz w:val="21"/>
          <w:szCs w:val="21"/>
        </w:rPr>
        <w:t> </w:t>
      </w:r>
      <w:r>
        <w:rPr>
          <w:rFonts w:ascii="宋体" w:hAnsi="宋体" w:cs="宋体" w:eastAsia="宋体" w:hint="default"/>
          <w:sz w:val="21"/>
          <w:szCs w:val="21"/>
        </w:rPr>
        <w:t>资产负债表、合并利润表、合并现金流量表、合并所有者权益变动表的影响。</w:t>
      </w:r>
      <w:r>
        <w:rPr>
          <w:rFonts w:ascii="宋体" w:hAnsi="宋体" w:cs="宋体" w:eastAsia="宋体" w:hint="default"/>
          <w:w w:val="100"/>
          <w:sz w:val="21"/>
          <w:szCs w:val="21"/>
        </w:rPr>
        <w:t> </w:t>
      </w:r>
      <w:r>
        <w:rPr>
          <w:rFonts w:ascii="宋体" w:hAnsi="宋体" w:cs="宋体" w:eastAsia="宋体" w:hint="default"/>
          <w:spacing w:val="-1"/>
          <w:sz w:val="21"/>
          <w:szCs w:val="21"/>
        </w:rPr>
        <w:t>子公司少数股东应占的权益和损益分别在合并资产负债表中所有者权益项目下和合</w:t>
      </w:r>
      <w:r>
        <w:rPr>
          <w:rFonts w:ascii="宋体" w:hAnsi="宋体" w:cs="宋体" w:eastAsia="宋体" w:hint="default"/>
          <w:w w:val="100"/>
          <w:sz w:val="21"/>
          <w:szCs w:val="21"/>
        </w:rPr>
        <w:t> </w:t>
      </w:r>
      <w:r>
        <w:rPr>
          <w:rFonts w:ascii="宋体" w:hAnsi="宋体" w:cs="宋体" w:eastAsia="宋体" w:hint="default"/>
          <w:spacing w:val="-1"/>
          <w:sz w:val="21"/>
          <w:szCs w:val="21"/>
        </w:rPr>
        <w:t>并利润表中净利润项目下单独列示。子公司少数股东分担的当期亏损超过了少数股</w:t>
      </w:r>
      <w:r>
        <w:rPr>
          <w:rFonts w:ascii="宋体" w:hAnsi="宋体" w:cs="宋体" w:eastAsia="宋体" w:hint="default"/>
          <w:w w:val="100"/>
          <w:sz w:val="21"/>
          <w:szCs w:val="21"/>
        </w:rPr>
        <w:t> </w:t>
      </w:r>
      <w:r>
        <w:rPr>
          <w:rFonts w:ascii="宋体" w:hAnsi="宋体" w:cs="宋体" w:eastAsia="宋体" w:hint="default"/>
          <w:sz w:val="21"/>
          <w:szCs w:val="21"/>
        </w:rPr>
        <w:t>东在该子公司期初所有者权益中所享有份额而形成的余额，冲减少数股东权益。</w:t>
      </w:r>
      <w:r>
        <w:rPr>
          <w:rFonts w:ascii="宋体" w:hAnsi="宋体" w:cs="宋体" w:eastAsia="宋体" w:hint="default"/>
          <w:w w:val="100"/>
          <w:sz w:val="21"/>
          <w:szCs w:val="21"/>
        </w:rPr>
        <w:t> </w:t>
      </w:r>
      <w:r>
        <w:rPr>
          <w:rFonts w:ascii="宋体" w:hAnsi="宋体" w:cs="宋体" w:eastAsia="宋体" w:hint="default"/>
          <w:spacing w:val="-1"/>
          <w:sz w:val="21"/>
          <w:szCs w:val="21"/>
        </w:rPr>
        <w:t>在报告期内，若因同一控制下企业合并增加子公司的，则调整合并资产负债表的期</w:t>
      </w:r>
      <w:r>
        <w:rPr>
          <w:rFonts w:ascii="宋体" w:hAnsi="宋体" w:cs="宋体" w:eastAsia="宋体" w:hint="default"/>
          <w:w w:val="100"/>
          <w:sz w:val="21"/>
          <w:szCs w:val="21"/>
        </w:rPr>
        <w:t> </w:t>
      </w:r>
      <w:r>
        <w:rPr>
          <w:rFonts w:ascii="宋体" w:hAnsi="宋体" w:cs="宋体" w:eastAsia="宋体" w:hint="default"/>
          <w:spacing w:val="-1"/>
          <w:sz w:val="21"/>
          <w:szCs w:val="21"/>
        </w:rPr>
        <w:t>初数；将子公司合并当期期初至报告期末的收入、费用、利润纳入合并利润表；将</w:t>
      </w:r>
      <w:r>
        <w:rPr>
          <w:rFonts w:ascii="宋体" w:hAnsi="宋体" w:cs="宋体" w:eastAsia="宋体" w:hint="default"/>
          <w:w w:val="100"/>
          <w:sz w:val="21"/>
          <w:szCs w:val="21"/>
        </w:rPr>
        <w:t> </w:t>
      </w:r>
      <w:r>
        <w:rPr>
          <w:rFonts w:ascii="宋体" w:hAnsi="宋体" w:cs="宋体" w:eastAsia="宋体" w:hint="default"/>
          <w:spacing w:val="-1"/>
          <w:sz w:val="21"/>
          <w:szCs w:val="21"/>
        </w:rPr>
        <w:t>子公司合并当期期初至报告期末的现金流量纳入合并现金流量表，同时对比较报表</w:t>
      </w:r>
      <w:r>
        <w:rPr>
          <w:rFonts w:ascii="宋体" w:hAnsi="宋体" w:cs="宋体" w:eastAsia="宋体" w:hint="default"/>
          <w:w w:val="100"/>
          <w:sz w:val="21"/>
          <w:szCs w:val="21"/>
        </w:rPr>
        <w:t> </w:t>
      </w:r>
      <w:r>
        <w:rPr>
          <w:rFonts w:ascii="宋体" w:hAnsi="宋体" w:cs="宋体" w:eastAsia="宋体" w:hint="default"/>
          <w:sz w:val="21"/>
          <w:szCs w:val="21"/>
        </w:rPr>
        <w:t>的相关项目进行调整，视同合并后的报告主体在以前期间一直存在。</w:t>
      </w:r>
      <w:r>
        <w:rPr>
          <w:rFonts w:ascii="宋体" w:hAnsi="宋体" w:cs="宋体" w:eastAsia="宋体" w:hint="default"/>
          <w:w w:val="100"/>
          <w:sz w:val="21"/>
          <w:szCs w:val="21"/>
        </w:rPr>
        <w:t> </w:t>
      </w:r>
      <w:r>
        <w:rPr>
          <w:rFonts w:ascii="宋体" w:hAnsi="宋体" w:cs="宋体" w:eastAsia="宋体" w:hint="default"/>
          <w:spacing w:val="-1"/>
          <w:sz w:val="21"/>
          <w:szCs w:val="21"/>
        </w:rPr>
        <w:t>在报告期内，若因非同一控制下企业合并增加子公司的，则不调整合并资产负债表</w:t>
      </w:r>
      <w:r>
        <w:rPr>
          <w:rFonts w:ascii="宋体" w:hAnsi="宋体" w:cs="宋体" w:eastAsia="宋体" w:hint="default"/>
          <w:w w:val="100"/>
          <w:sz w:val="21"/>
          <w:szCs w:val="21"/>
        </w:rPr>
        <w:t> </w:t>
      </w:r>
      <w:r>
        <w:rPr>
          <w:rFonts w:ascii="宋体" w:hAnsi="宋体" w:cs="宋体" w:eastAsia="宋体" w:hint="default"/>
          <w:spacing w:val="-1"/>
          <w:sz w:val="21"/>
          <w:szCs w:val="21"/>
        </w:rPr>
        <w:t>期初数；将子公司自购买日至报告期末的收入、费用、利润纳入合并利润表；该子</w:t>
      </w:r>
    </w:p>
    <w:p>
      <w:pPr>
        <w:spacing w:after="0" w:line="340" w:lineRule="auto"/>
        <w:jc w:val="left"/>
        <w:rPr>
          <w:rFonts w:ascii="宋体" w:hAnsi="宋体" w:cs="宋体" w:eastAsia="宋体" w:hint="default"/>
          <w:sz w:val="21"/>
          <w:szCs w:val="21"/>
        </w:rPr>
        <w:sectPr>
          <w:pgSz w:w="11910" w:h="16840"/>
          <w:pgMar w:header="852" w:footer="1195" w:top="1560" w:bottom="1380" w:left="1660" w:right="1660"/>
        </w:sectPr>
      </w:pPr>
    </w:p>
    <w:p>
      <w:pPr>
        <w:spacing w:line="340" w:lineRule="auto" w:before="84"/>
        <w:ind w:left="858" w:right="0" w:firstLine="0"/>
        <w:jc w:val="left"/>
        <w:rPr>
          <w:rFonts w:ascii="宋体" w:hAnsi="宋体" w:cs="宋体" w:eastAsia="宋体" w:hint="default"/>
          <w:sz w:val="21"/>
          <w:szCs w:val="21"/>
        </w:rPr>
      </w:pPr>
      <w:r>
        <w:rPr>
          <w:rFonts w:ascii="宋体" w:hAnsi="宋体" w:cs="宋体" w:eastAsia="宋体" w:hint="default"/>
          <w:sz w:val="21"/>
          <w:szCs w:val="21"/>
        </w:rPr>
        <w:t>公司自购买日至报告期末的现金流量纳入合并现金流量表。通过多次交易分步实现</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非同一控制下企业合并时，对于购买日之前持有的被购买方的股权，本公司按照该</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股权在购买日的公允价值进行重新计量，公允价值与其账面价值的差额计入当期投</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资收益。购买日之前持有的被购买方的股权涉及其他综合收益的，与其相关的其他</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综合收益转为购买日所属当期投资收益。</w:t>
      </w:r>
      <w:r>
        <w:rPr>
          <w:rFonts w:ascii="宋体" w:hAnsi="宋体" w:cs="宋体" w:eastAsia="宋体" w:hint="default"/>
          <w:w w:val="100"/>
          <w:sz w:val="21"/>
          <w:szCs w:val="21"/>
        </w:rPr>
        <w:t> </w:t>
      </w:r>
      <w:r>
        <w:rPr>
          <w:rFonts w:ascii="宋体" w:hAnsi="宋体" w:cs="宋体" w:eastAsia="宋体" w:hint="default"/>
          <w:sz w:val="21"/>
          <w:szCs w:val="21"/>
        </w:rPr>
        <w:t>在报告期内，本公司处置子公司，则该子公司期初至处置日的收入、费用、利润纳</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入合并利润表；该子公司期初至处置日的现金流量纳入合并现金流量表。因处置部</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pacing w:val="-4"/>
          <w:sz w:val="21"/>
          <w:szCs w:val="21"/>
        </w:rPr>
        <w:t>分股权投资或其他原因丧失了对原有子公司控制权时，对于处置后的剩余股权投资，</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本公司按照其在丧失控制权日的公允价值进行重新计量。处置股权取得的对价与剩</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余股权公允价值之和，减去按原持股比例计算应享有原有子公司自购买日开始持续</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计算的净资产的份额之间的差额，计入丧失控制权当期的投资收益。与原有子公司</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股权投资相关的其他综合收益，在丧失控制权时转为当期投资收益。</w:t>
      </w:r>
      <w:r>
        <w:rPr>
          <w:rFonts w:ascii="宋体" w:hAnsi="宋体" w:cs="宋体" w:eastAsia="宋体" w:hint="default"/>
          <w:w w:val="100"/>
          <w:sz w:val="21"/>
          <w:szCs w:val="21"/>
        </w:rPr>
        <w:t> </w:t>
      </w:r>
      <w:r>
        <w:rPr>
          <w:rFonts w:ascii="宋体" w:hAnsi="宋体" w:cs="宋体" w:eastAsia="宋体" w:hint="default"/>
          <w:sz w:val="21"/>
          <w:szCs w:val="21"/>
        </w:rPr>
        <w:t>本公司因购买少数股权新取得的长期股权投资与按照新增持股比例计算应享有子公</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司的可辨认净资产份额之间的差额，以及在不丧失控制权的情况下因部分处置对子</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公司的股权投资而取得的处置价款与处置长期股权投资相对应享有子公司净资产份</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额的差额，均调整合并资产负债表中的资本公积中的股本溢价，资本公积中的股本</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溢价不足冲减的，调整留存收益。</w:t>
      </w:r>
    </w:p>
    <w:p>
      <w:pPr>
        <w:spacing w:line="240" w:lineRule="auto" w:before="0"/>
        <w:rPr>
          <w:rFonts w:ascii="宋体" w:hAnsi="宋体" w:cs="宋体" w:eastAsia="宋体" w:hint="default"/>
          <w:sz w:val="20"/>
          <w:szCs w:val="20"/>
        </w:rPr>
      </w:pPr>
    </w:p>
    <w:p>
      <w:pPr>
        <w:tabs>
          <w:tab w:pos="853" w:val="left" w:leader="none"/>
        </w:tabs>
        <w:spacing w:line="336" w:lineRule="auto" w:before="155"/>
        <w:ind w:left="858" w:right="108"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现金及现金等价物的确定标准</w:t>
      </w:r>
      <w:r>
        <w:rPr>
          <w:rFonts w:ascii="宋体" w:hAnsi="宋体" w:cs="宋体" w:eastAsia="宋体" w:hint="default"/>
          <w:b/>
          <w:bCs/>
          <w:w w:val="100"/>
          <w:sz w:val="21"/>
          <w:szCs w:val="21"/>
        </w:rPr>
        <w:t> </w:t>
      </w:r>
      <w:r>
        <w:rPr>
          <w:rFonts w:ascii="宋体" w:hAnsi="宋体" w:cs="宋体" w:eastAsia="宋体" w:hint="default"/>
          <w:spacing w:val="-4"/>
          <w:sz w:val="21"/>
          <w:szCs w:val="21"/>
        </w:rPr>
        <w:t>在编制现金流量表时，将本公司库存现金以及可以随时用于支付的存款确认为现金。</w:t>
      </w:r>
      <w:r>
        <w:rPr>
          <w:rFonts w:ascii="宋体" w:hAnsi="宋体" w:cs="宋体" w:eastAsia="宋体" w:hint="default"/>
          <w:w w:val="100"/>
          <w:sz w:val="21"/>
          <w:szCs w:val="21"/>
        </w:rPr>
        <w:t> </w:t>
      </w:r>
      <w:r>
        <w:rPr>
          <w:rFonts w:ascii="宋体" w:hAnsi="宋体" w:cs="宋体" w:eastAsia="宋体" w:hint="default"/>
          <w:spacing w:val="-5"/>
          <w:w w:val="100"/>
          <w:sz w:val="21"/>
          <w:szCs w:val="21"/>
        </w:rPr>
        <w:t>将同时具备期限短（从购买日起三个月内到期）、流动性强、易于转换为已知现金、</w:t>
      </w:r>
      <w:r>
        <w:rPr>
          <w:rFonts w:ascii="宋体" w:hAnsi="宋体" w:cs="宋体" w:eastAsia="宋体" w:hint="default"/>
          <w:spacing w:val="-3"/>
          <w:w w:val="100"/>
          <w:sz w:val="21"/>
          <w:szCs w:val="21"/>
        </w:rPr>
        <w:t> </w:t>
      </w:r>
      <w:r>
        <w:rPr>
          <w:rFonts w:ascii="宋体" w:hAnsi="宋体" w:cs="宋体" w:eastAsia="宋体" w:hint="default"/>
          <w:sz w:val="21"/>
          <w:szCs w:val="21"/>
        </w:rPr>
        <w:t>价值变动风险很小四个条件的投资，确定为现金等价物。</w:t>
      </w:r>
    </w:p>
    <w:p>
      <w:pPr>
        <w:spacing w:line="240" w:lineRule="auto" w:before="0"/>
        <w:rPr>
          <w:rFonts w:ascii="宋体" w:hAnsi="宋体" w:cs="宋体" w:eastAsia="宋体" w:hint="default"/>
          <w:sz w:val="20"/>
          <w:szCs w:val="20"/>
        </w:rPr>
      </w:pPr>
    </w:p>
    <w:p>
      <w:pPr>
        <w:tabs>
          <w:tab w:pos="853" w:val="left" w:leader="none"/>
          <w:tab w:pos="1395" w:val="left" w:leader="none"/>
        </w:tabs>
        <w:spacing w:line="338" w:lineRule="auto" w:before="178"/>
        <w:ind w:left="858" w:right="3392"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金融工具</w:t>
      </w:r>
      <w:r>
        <w:rPr>
          <w:rFonts w:ascii="宋体" w:hAnsi="宋体" w:cs="宋体" w:eastAsia="宋体" w:hint="default"/>
          <w:b/>
          <w:bCs/>
          <w:w w:val="100"/>
          <w:sz w:val="21"/>
          <w:szCs w:val="21"/>
        </w:rPr>
        <w:t> </w:t>
      </w:r>
      <w:r>
        <w:rPr>
          <w:rFonts w:ascii="宋体" w:hAnsi="宋体" w:cs="宋体" w:eastAsia="宋体" w:hint="default"/>
          <w:spacing w:val="-2"/>
          <w:sz w:val="21"/>
          <w:szCs w:val="21"/>
        </w:rPr>
        <w:t>金融工具包括金融资产、金融负债和权益工具。</w:t>
      </w:r>
      <w:r>
        <w:rPr>
          <w:rFonts w:ascii="宋体" w:hAnsi="宋体" w:cs="宋体" w:eastAsia="宋体" w:hint="default"/>
          <w:w w:val="100"/>
          <w:sz w:val="21"/>
          <w:szCs w:val="21"/>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金融工具的分类</w:t>
      </w:r>
      <w:r>
        <w:rPr>
          <w:rFonts w:ascii="宋体" w:hAnsi="宋体" w:cs="宋体" w:eastAsia="宋体" w:hint="default"/>
          <w:sz w:val="21"/>
          <w:szCs w:val="21"/>
        </w:rPr>
      </w:r>
    </w:p>
    <w:p>
      <w:pPr>
        <w:spacing w:line="348" w:lineRule="auto" w:before="14"/>
        <w:ind w:left="1400" w:right="108" w:firstLine="0"/>
        <w:jc w:val="both"/>
        <w:rPr>
          <w:rFonts w:ascii="宋体" w:hAnsi="宋体" w:cs="宋体" w:eastAsia="宋体" w:hint="default"/>
          <w:sz w:val="21"/>
          <w:szCs w:val="21"/>
        </w:rPr>
      </w:pPr>
      <w:r>
        <w:rPr>
          <w:rFonts w:ascii="宋体" w:hAnsi="宋体" w:cs="宋体" w:eastAsia="宋体" w:hint="default"/>
          <w:spacing w:val="-5"/>
          <w:sz w:val="21"/>
          <w:szCs w:val="21"/>
        </w:rPr>
        <w:t>管理层按照取得持有金融资产和承担金融负债的目的，将其划分为：以公允价</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5"/>
          <w:w w:val="100"/>
          <w:sz w:val="21"/>
          <w:szCs w:val="21"/>
        </w:rPr>
        <w:t>值计量且其变动计入当期损益的金融资产或金融负债，包括交易性金融资产或</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8"/>
          <w:sz w:val="21"/>
          <w:szCs w:val="21"/>
        </w:rPr>
        <w:t>金融负债；持有至到期投资；应收款项；可供出售金融资产；其他金融负债等。</w:t>
      </w:r>
    </w:p>
    <w:p>
      <w:pPr>
        <w:spacing w:line="240" w:lineRule="auto" w:before="0"/>
        <w:rPr>
          <w:rFonts w:ascii="宋体" w:hAnsi="宋体" w:cs="宋体" w:eastAsia="宋体" w:hint="default"/>
          <w:sz w:val="20"/>
          <w:szCs w:val="20"/>
        </w:rPr>
      </w:pPr>
    </w:p>
    <w:p>
      <w:pPr>
        <w:tabs>
          <w:tab w:pos="1395" w:val="left" w:leader="none"/>
        </w:tabs>
        <w:spacing w:before="161"/>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金融工具的确认依据和计量方法</w:t>
      </w:r>
      <w:r>
        <w:rPr>
          <w:rFonts w:ascii="宋体" w:hAnsi="宋体" w:cs="宋体" w:eastAsia="宋体" w:hint="default"/>
          <w:spacing w:val="-1"/>
          <w:sz w:val="21"/>
          <w:szCs w:val="21"/>
        </w:rPr>
      </w:r>
    </w:p>
    <w:p>
      <w:pPr>
        <w:spacing w:line="333" w:lineRule="auto" w:before="98"/>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取得时以公允价值（扣除已宣告但尚未发放的现金股利或已到付息期但尚未领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取的债券利息）作为初始确认金额，相关的交易费用计入当期损益。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持有期间将取得的利息或现金股利确认为投资收益，期末将公允价值变动计入</w:t>
      </w:r>
    </w:p>
    <w:p>
      <w:pPr>
        <w:spacing w:after="0" w:line="333" w:lineRule="auto"/>
        <w:jc w:val="left"/>
        <w:rPr>
          <w:rFonts w:ascii="宋体" w:hAnsi="宋体" w:cs="宋体" w:eastAsia="宋体" w:hint="default"/>
          <w:sz w:val="21"/>
          <w:szCs w:val="21"/>
        </w:rPr>
        <w:sectPr>
          <w:footerReference w:type="default" r:id="rId94"/>
          <w:pgSz w:w="11910" w:h="16840"/>
          <w:pgMar w:footer="1195" w:header="852" w:top="1560" w:bottom="1380" w:left="1660" w:right="1580"/>
          <w:pgNumType w:start="99"/>
        </w:sectPr>
      </w:pPr>
    </w:p>
    <w:p>
      <w:pPr>
        <w:spacing w:line="340" w:lineRule="auto" w:before="84"/>
        <w:ind w:left="1400" w:right="123" w:firstLine="0"/>
        <w:jc w:val="left"/>
        <w:rPr>
          <w:rFonts w:ascii="宋体" w:hAnsi="宋体" w:cs="宋体" w:eastAsia="宋体" w:hint="default"/>
          <w:sz w:val="21"/>
          <w:szCs w:val="21"/>
        </w:rPr>
      </w:pPr>
      <w:r>
        <w:rPr>
          <w:rFonts w:ascii="宋体" w:hAnsi="宋体" w:cs="宋体" w:eastAsia="宋体" w:hint="default"/>
          <w:sz w:val="21"/>
          <w:szCs w:val="21"/>
        </w:rPr>
        <w:t>当期损益。</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处置时，其公允价值与初始入账金额之间的差额确认为投资收益，同时调整公</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允价值变动损益。</w:t>
      </w:r>
    </w:p>
    <w:p>
      <w:pPr>
        <w:spacing w:line="240" w:lineRule="auto" w:before="0"/>
        <w:rPr>
          <w:rFonts w:ascii="宋体" w:hAnsi="宋体" w:cs="宋体" w:eastAsia="宋体" w:hint="default"/>
          <w:sz w:val="20"/>
          <w:szCs w:val="20"/>
        </w:rPr>
      </w:pPr>
    </w:p>
    <w:p>
      <w:pPr>
        <w:spacing w:line="336" w:lineRule="auto" w:before="155"/>
        <w:ind w:left="1400"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w:t>
      </w:r>
      <w:r>
        <w:rPr>
          <w:rFonts w:ascii="宋体" w:hAnsi="宋体" w:cs="宋体" w:eastAsia="宋体" w:hint="default"/>
          <w:w w:val="100"/>
          <w:sz w:val="21"/>
          <w:szCs w:val="21"/>
        </w:rPr>
        <w:t> </w:t>
      </w:r>
      <w:r>
        <w:rPr>
          <w:rFonts w:ascii="宋体" w:hAnsi="宋体" w:cs="宋体" w:eastAsia="宋体" w:hint="default"/>
          <w:spacing w:val="-5"/>
          <w:sz w:val="21"/>
          <w:szCs w:val="21"/>
        </w:rPr>
        <w:t>取得时按公允价值（扣除已到付息期但尚未领取的债券利息）和相关交易费用</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之和作为初始确认金额。</w:t>
      </w:r>
      <w:r>
        <w:rPr>
          <w:rFonts w:ascii="宋体" w:hAnsi="宋体" w:cs="宋体" w:eastAsia="宋体" w:hint="default"/>
          <w:w w:val="100"/>
          <w:sz w:val="21"/>
          <w:szCs w:val="21"/>
        </w:rPr>
        <w:t> </w:t>
      </w:r>
      <w:r>
        <w:rPr>
          <w:rFonts w:ascii="宋体" w:hAnsi="宋体" w:cs="宋体" w:eastAsia="宋体" w:hint="default"/>
          <w:spacing w:val="-5"/>
          <w:sz w:val="21"/>
          <w:szCs w:val="21"/>
        </w:rPr>
        <w:t>持有期间按照摊余成本和实际利率计算确认利息收入，计入投资收益。实际利</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率在取得时确定，在该预期存续期间或适用的更短期间内保持不变。</w:t>
      </w:r>
      <w:r>
        <w:rPr>
          <w:rFonts w:ascii="宋体" w:hAnsi="宋体" w:cs="宋体" w:eastAsia="宋体" w:hint="default"/>
          <w:w w:val="100"/>
          <w:sz w:val="21"/>
          <w:szCs w:val="21"/>
        </w:rPr>
        <w:t> </w:t>
      </w:r>
      <w:r>
        <w:rPr>
          <w:rFonts w:ascii="宋体" w:hAnsi="宋体" w:cs="宋体" w:eastAsia="宋体" w:hint="default"/>
          <w:sz w:val="21"/>
          <w:szCs w:val="21"/>
        </w:rPr>
        <w:t>处置时，将所取得价款与该投资账面价值之间的差额计入投资收益。</w:t>
      </w:r>
    </w:p>
    <w:p>
      <w:pPr>
        <w:spacing w:line="240" w:lineRule="auto" w:before="0"/>
        <w:rPr>
          <w:rFonts w:ascii="宋体" w:hAnsi="宋体" w:cs="宋体" w:eastAsia="宋体" w:hint="default"/>
          <w:sz w:val="20"/>
          <w:szCs w:val="20"/>
        </w:rPr>
      </w:pPr>
    </w:p>
    <w:p>
      <w:pPr>
        <w:spacing w:line="336" w:lineRule="auto" w:before="160"/>
        <w:ind w:left="1400"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）应收款项</w:t>
      </w:r>
      <w:r>
        <w:rPr>
          <w:rFonts w:ascii="宋体" w:hAnsi="宋体" w:cs="宋体" w:eastAsia="宋体" w:hint="default"/>
          <w:w w:val="100"/>
          <w:sz w:val="21"/>
          <w:szCs w:val="21"/>
        </w:rPr>
        <w:t> </w:t>
      </w:r>
      <w:r>
        <w:rPr>
          <w:rFonts w:ascii="宋体" w:hAnsi="宋体" w:cs="宋体" w:eastAsia="宋体" w:hint="default"/>
          <w:spacing w:val="-5"/>
          <w:w w:val="100"/>
          <w:sz w:val="21"/>
          <w:szCs w:val="21"/>
        </w:rPr>
        <w:t>公司对外销售商品或提供劳务形成的应收债权，以及公司持有的其他企业的不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包括在活跃市场上有报价的债务工具的债权，包括应收账款、其他应收款、应</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收票据、预付账款、长期应收款等，以向购货方应收的合同或协议价款作为初</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始确认金额；具有融资性质的，按其现值进行初始确认。</w:t>
      </w:r>
    </w:p>
    <w:p>
      <w:pPr>
        <w:spacing w:line="340" w:lineRule="auto" w:before="30"/>
        <w:ind w:left="1400" w:right="123" w:firstLine="0"/>
        <w:jc w:val="left"/>
        <w:rPr>
          <w:rFonts w:ascii="宋体" w:hAnsi="宋体" w:cs="宋体" w:eastAsia="宋体" w:hint="default"/>
          <w:sz w:val="21"/>
          <w:szCs w:val="21"/>
        </w:rPr>
      </w:pPr>
      <w:r>
        <w:rPr>
          <w:rFonts w:ascii="宋体" w:hAnsi="宋体" w:cs="宋体" w:eastAsia="宋体" w:hint="default"/>
          <w:sz w:val="21"/>
          <w:szCs w:val="21"/>
        </w:rPr>
        <w:t>收回或处置时，将取得的价款与该应收款项账面价值之间的差额计入当期损 益。</w:t>
      </w:r>
    </w:p>
    <w:p>
      <w:pPr>
        <w:spacing w:line="240" w:lineRule="auto" w:before="0"/>
        <w:rPr>
          <w:rFonts w:ascii="宋体" w:hAnsi="宋体" w:cs="宋体" w:eastAsia="宋体" w:hint="default"/>
          <w:sz w:val="20"/>
          <w:szCs w:val="20"/>
        </w:rPr>
      </w:pPr>
    </w:p>
    <w:p>
      <w:pPr>
        <w:spacing w:line="338" w:lineRule="auto" w:before="155"/>
        <w:ind w:left="1400"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w:t>
      </w:r>
      <w:r>
        <w:rPr>
          <w:rFonts w:ascii="宋体" w:hAnsi="宋体" w:cs="宋体" w:eastAsia="宋体" w:hint="default"/>
          <w:w w:val="100"/>
          <w:sz w:val="21"/>
          <w:szCs w:val="21"/>
        </w:rPr>
        <w:t> </w:t>
      </w:r>
      <w:r>
        <w:rPr>
          <w:rFonts w:ascii="宋体" w:hAnsi="宋体" w:cs="宋体" w:eastAsia="宋体" w:hint="default"/>
          <w:spacing w:val="-5"/>
          <w:w w:val="100"/>
          <w:sz w:val="21"/>
          <w:szCs w:val="21"/>
        </w:rPr>
        <w:t>取得时按公允价值（扣除已宣告但尚未发放的现金股利或已到付息期但尚未领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取的债券利息）和相关交易费用之和作为初始确认金额。</w:t>
      </w:r>
      <w:r>
        <w:rPr>
          <w:rFonts w:ascii="宋体" w:hAnsi="宋体" w:cs="宋体" w:eastAsia="宋体" w:hint="default"/>
          <w:w w:val="100"/>
          <w:sz w:val="21"/>
          <w:szCs w:val="21"/>
        </w:rPr>
        <w:t> </w:t>
      </w:r>
      <w:r>
        <w:rPr>
          <w:rFonts w:ascii="宋体" w:hAnsi="宋体" w:cs="宋体" w:eastAsia="宋体" w:hint="default"/>
          <w:spacing w:val="-5"/>
          <w:w w:val="100"/>
          <w:sz w:val="21"/>
          <w:szCs w:val="21"/>
        </w:rPr>
        <w:t>持有期间将取得的利息或现金股利确认为投资收益。期末以公允价值计量且将</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7"/>
          <w:w w:val="100"/>
          <w:sz w:val="21"/>
          <w:szCs w:val="21"/>
        </w:rPr>
        <w:t>公允价值变动计入资本公积（其他资本公积）。</w:t>
      </w:r>
      <w:r>
        <w:rPr>
          <w:rFonts w:ascii="宋体" w:hAnsi="宋体" w:cs="宋体" w:eastAsia="宋体" w:hint="default"/>
          <w:spacing w:val="-91"/>
          <w:w w:val="100"/>
          <w:sz w:val="21"/>
          <w:szCs w:val="21"/>
        </w:rPr>
        <w:t> </w:t>
      </w:r>
      <w:r>
        <w:rPr>
          <w:rFonts w:ascii="宋体" w:hAnsi="宋体" w:cs="宋体" w:eastAsia="宋体" w:hint="default"/>
          <w:spacing w:val="-91"/>
          <w:w w:val="100"/>
          <w:sz w:val="21"/>
          <w:szCs w:val="21"/>
        </w:rPr>
      </w:r>
      <w:r>
        <w:rPr>
          <w:rFonts w:ascii="宋体" w:hAnsi="宋体" w:cs="宋体" w:eastAsia="宋体" w:hint="default"/>
          <w:spacing w:val="-5"/>
          <w:sz w:val="21"/>
          <w:szCs w:val="21"/>
        </w:rPr>
        <w:t>处置时，将取得的价款与该金融资产账面价值之间的差额，计入投资损益；同</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时，将原直接计入所有者权益的公允价值变动累计额对应处置部分的金额转 </w:t>
      </w:r>
      <w:r>
        <w:rPr>
          <w:rFonts w:ascii="宋体" w:hAnsi="宋体" w:cs="宋体" w:eastAsia="宋体" w:hint="default"/>
          <w:sz w:val="21"/>
          <w:szCs w:val="21"/>
        </w:rPr>
        <w:t>出，计入投资损益。</w:t>
      </w:r>
    </w:p>
    <w:p>
      <w:pPr>
        <w:spacing w:line="240" w:lineRule="auto" w:before="0"/>
        <w:rPr>
          <w:rFonts w:ascii="宋体" w:hAnsi="宋体" w:cs="宋体" w:eastAsia="宋体" w:hint="default"/>
          <w:sz w:val="20"/>
          <w:szCs w:val="20"/>
        </w:rPr>
      </w:pPr>
    </w:p>
    <w:p>
      <w:pPr>
        <w:spacing w:line="331" w:lineRule="auto" w:before="157"/>
        <w:ind w:left="1400"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）其他金融负债</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w w:val="100"/>
          <w:sz w:val="21"/>
          <w:szCs w:val="21"/>
        </w:rPr>
        <w:t>按其公允价值和相关交易费用之和作为初始确认金额。采用摊余成本进行后续</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计量。</w:t>
      </w:r>
    </w:p>
    <w:p>
      <w:pPr>
        <w:spacing w:line="240" w:lineRule="auto" w:before="0"/>
        <w:rPr>
          <w:rFonts w:ascii="宋体" w:hAnsi="宋体" w:cs="宋体" w:eastAsia="宋体" w:hint="default"/>
          <w:sz w:val="20"/>
          <w:szCs w:val="20"/>
        </w:rPr>
      </w:pPr>
    </w:p>
    <w:p>
      <w:pPr>
        <w:tabs>
          <w:tab w:pos="1395" w:val="left" w:leader="none"/>
        </w:tabs>
        <w:spacing w:line="331" w:lineRule="auto" w:before="163"/>
        <w:ind w:left="1400" w:right="13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金融资产转移的确认依据和计量方法</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spacing w:val="-5"/>
          <w:w w:val="100"/>
          <w:sz w:val="21"/>
          <w:szCs w:val="21"/>
        </w:rPr>
        <w:t>公司发生金融资产转移时，如已将金融资产所有权上几乎所有的风险和报酬转</w:t>
      </w:r>
      <w:r>
        <w:rPr>
          <w:rFonts w:ascii="宋体" w:hAnsi="宋体" w:cs="宋体" w:eastAsia="宋体" w:hint="default"/>
          <w:w w:val="100"/>
          <w:sz w:val="21"/>
          <w:szCs w:val="21"/>
        </w:rPr>
        <w:t> </w:t>
      </w:r>
      <w:r>
        <w:rPr>
          <w:rFonts w:ascii="宋体" w:hAnsi="宋体" w:cs="宋体" w:eastAsia="宋体" w:hint="default"/>
          <w:spacing w:val="-5"/>
          <w:sz w:val="21"/>
          <w:szCs w:val="21"/>
        </w:rPr>
        <w:t>移给转入方，则终止确认该金融资产；如保留了金融资产所有权上几乎所有的</w:t>
      </w:r>
    </w:p>
    <w:p>
      <w:pPr>
        <w:spacing w:after="0" w:line="331" w:lineRule="auto"/>
        <w:jc w:val="left"/>
        <w:rPr>
          <w:rFonts w:ascii="宋体" w:hAnsi="宋体" w:cs="宋体" w:eastAsia="宋体" w:hint="default"/>
          <w:sz w:val="21"/>
          <w:szCs w:val="21"/>
        </w:rPr>
        <w:sectPr>
          <w:footerReference w:type="default" r:id="rId95"/>
          <w:pgSz w:w="11910" w:h="16840"/>
          <w:pgMar w:footer="1195" w:header="852" w:top="1560" w:bottom="1380" w:left="1660" w:right="1660"/>
          <w:pgNumType w:start="100"/>
        </w:sectPr>
      </w:pPr>
    </w:p>
    <w:p>
      <w:pPr>
        <w:spacing w:line="340" w:lineRule="auto" w:before="84"/>
        <w:ind w:left="1400" w:right="88" w:firstLine="0"/>
        <w:jc w:val="left"/>
        <w:rPr>
          <w:rFonts w:ascii="宋体" w:hAnsi="宋体" w:cs="宋体" w:eastAsia="宋体" w:hint="default"/>
          <w:sz w:val="21"/>
          <w:szCs w:val="21"/>
        </w:rPr>
      </w:pPr>
      <w:r>
        <w:rPr>
          <w:rFonts w:ascii="宋体" w:hAnsi="宋体" w:cs="宋体" w:eastAsia="宋体" w:hint="default"/>
          <w:sz w:val="21"/>
          <w:szCs w:val="21"/>
        </w:rPr>
        <w:t>风险和报酬的，则不终止确认该金融资产。</w:t>
      </w:r>
      <w:r>
        <w:rPr>
          <w:rFonts w:ascii="宋体" w:hAnsi="宋体" w:cs="宋体" w:eastAsia="宋体" w:hint="default"/>
          <w:w w:val="100"/>
          <w:sz w:val="21"/>
          <w:szCs w:val="21"/>
        </w:rPr>
        <w:t> </w:t>
      </w:r>
      <w:r>
        <w:rPr>
          <w:rFonts w:ascii="宋体" w:hAnsi="宋体" w:cs="宋体" w:eastAsia="宋体" w:hint="default"/>
          <w:spacing w:val="-5"/>
          <w:w w:val="100"/>
          <w:sz w:val="21"/>
          <w:szCs w:val="21"/>
        </w:rPr>
        <w:t>在判断金融资产转移是否满足上述金融资产终止确认条件时，采用实质重于形</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式的原则。公司将金融资产转移区分为金融资产整体转移和部分转移。金融资</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产整体转移满足终止确认条件的，将下列两项金额的差额计入当期损益：</w:t>
      </w:r>
    </w:p>
    <w:p>
      <w:pPr>
        <w:spacing w:before="25"/>
        <w:ind w:left="1400" w:right="8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）所转移金融资产的账面价值；</w:t>
      </w:r>
    </w:p>
    <w:p>
      <w:pPr>
        <w:spacing w:before="100"/>
        <w:ind w:left="1400" w:right="8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）因转移而收到的对价，与原直接计入所有者权益的公允价值变动累计额</w:t>
      </w:r>
    </w:p>
    <w:p>
      <w:pPr>
        <w:spacing w:line="340" w:lineRule="auto" w:before="98"/>
        <w:ind w:left="1400" w:right="88" w:firstLine="0"/>
        <w:jc w:val="left"/>
        <w:rPr>
          <w:rFonts w:ascii="宋体" w:hAnsi="宋体" w:cs="宋体" w:eastAsia="宋体" w:hint="default"/>
          <w:sz w:val="21"/>
          <w:szCs w:val="21"/>
        </w:rPr>
      </w:pPr>
      <w:r>
        <w:rPr>
          <w:rFonts w:ascii="宋体" w:hAnsi="宋体" w:cs="宋体" w:eastAsia="宋体" w:hint="default"/>
          <w:sz w:val="21"/>
          <w:szCs w:val="21"/>
        </w:rPr>
        <w:t>（涉及转移的金融资产为可供出售金融资产的情形）之和。</w:t>
      </w:r>
      <w:r>
        <w:rPr>
          <w:rFonts w:ascii="宋体" w:hAnsi="宋体" w:cs="宋体" w:eastAsia="宋体" w:hint="default"/>
          <w:w w:val="100"/>
          <w:sz w:val="21"/>
          <w:szCs w:val="21"/>
        </w:rPr>
        <w:t> </w:t>
      </w:r>
      <w:r>
        <w:rPr>
          <w:rFonts w:ascii="宋体" w:hAnsi="宋体" w:cs="宋体" w:eastAsia="宋体" w:hint="default"/>
          <w:spacing w:val="-2"/>
          <w:sz w:val="21"/>
          <w:szCs w:val="21"/>
        </w:rPr>
        <w:t>金融资产部分转移满足终止确认条件的，将所转移金融资产整体的账面价值，</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2"/>
          <w:sz w:val="21"/>
          <w:szCs w:val="21"/>
        </w:rPr>
        <w:t>在终止确认部分和未终止确认部分之间，按照各自的相对公允价值进行分摊，</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并将下列两项金额的差额计入当期损益：</w:t>
      </w:r>
    </w:p>
    <w:p>
      <w:pPr>
        <w:spacing w:before="16"/>
        <w:ind w:left="1400" w:right="8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）终止确认部分的账面价值；</w:t>
      </w:r>
    </w:p>
    <w:p>
      <w:pPr>
        <w:spacing w:line="326" w:lineRule="auto" w:before="91"/>
        <w:ind w:left="1400" w:right="88"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）终止确认部分的对价，与原直接计入所有者权益的公允价值变动累计额</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中对应终止确认部分的金额（涉及转移的金融资产为可供出售金融资产的情</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形）之和。</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金融资产转移不满足终止确认条件的，继续确认该金融资产，所收到的对价确</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认为一项金融负债。</w:t>
      </w:r>
    </w:p>
    <w:p>
      <w:pPr>
        <w:spacing w:line="240" w:lineRule="auto" w:before="0"/>
        <w:rPr>
          <w:rFonts w:ascii="宋体" w:hAnsi="宋体" w:cs="宋体" w:eastAsia="宋体" w:hint="default"/>
          <w:sz w:val="20"/>
          <w:szCs w:val="20"/>
        </w:rPr>
      </w:pPr>
    </w:p>
    <w:p>
      <w:pPr>
        <w:tabs>
          <w:tab w:pos="1395" w:val="left" w:leader="none"/>
        </w:tabs>
        <w:spacing w:line="328" w:lineRule="auto" w:before="148"/>
        <w:ind w:left="1400" w:right="100"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金融负债终止确认条件</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pacing w:val="-5"/>
          <w:w w:val="100"/>
          <w:sz w:val="21"/>
          <w:szCs w:val="21"/>
        </w:rPr>
        <w:t>金融负债的现时义务全部或部分已经解除的，则终止确认该金融负债或其一部</w:t>
      </w:r>
      <w:r>
        <w:rPr>
          <w:rFonts w:ascii="宋体" w:hAnsi="宋体" w:cs="宋体" w:eastAsia="宋体" w:hint="default"/>
          <w:w w:val="100"/>
          <w:sz w:val="21"/>
          <w:szCs w:val="21"/>
        </w:rPr>
        <w:t> </w:t>
      </w:r>
      <w:r>
        <w:rPr>
          <w:rFonts w:ascii="宋体" w:hAnsi="宋体" w:cs="宋体" w:eastAsia="宋体" w:hint="default"/>
          <w:spacing w:val="-2"/>
          <w:sz w:val="21"/>
          <w:szCs w:val="21"/>
        </w:rPr>
        <w:t>分；本公司若与债权人签定协议，以承担新金融负债方式替换现存金融负债，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且新金融负债与现存金融负债的合同条款实质上不同的，则终止确认现存金融</w:t>
      </w:r>
      <w:r>
        <w:rPr>
          <w:rFonts w:ascii="宋体" w:hAnsi="宋体" w:cs="宋体" w:eastAsia="宋体" w:hint="default"/>
          <w:w w:val="100"/>
          <w:sz w:val="21"/>
          <w:szCs w:val="21"/>
        </w:rPr>
        <w:t> </w:t>
      </w:r>
      <w:r>
        <w:rPr>
          <w:rFonts w:ascii="宋体" w:hAnsi="宋体" w:cs="宋体" w:eastAsia="宋体" w:hint="default"/>
          <w:sz w:val="21"/>
          <w:szCs w:val="21"/>
        </w:rPr>
        <w:t>负债，并同时确认新金融负债。</w:t>
      </w:r>
      <w:r>
        <w:rPr>
          <w:rFonts w:ascii="宋体" w:hAnsi="宋体" w:cs="宋体" w:eastAsia="宋体" w:hint="default"/>
          <w:w w:val="100"/>
          <w:sz w:val="21"/>
          <w:szCs w:val="21"/>
        </w:rPr>
        <w:t> </w:t>
      </w:r>
      <w:r>
        <w:rPr>
          <w:rFonts w:ascii="宋体" w:hAnsi="宋体" w:cs="宋体" w:eastAsia="宋体" w:hint="default"/>
          <w:spacing w:val="-5"/>
          <w:w w:val="100"/>
          <w:sz w:val="21"/>
          <w:szCs w:val="21"/>
        </w:rPr>
        <w:t>对现存金融负债全部或部分合同条款作出实质性修改的，则终止确认现存金融</w:t>
      </w:r>
      <w:r>
        <w:rPr>
          <w:rFonts w:ascii="宋体" w:hAnsi="宋体" w:cs="宋体" w:eastAsia="宋体" w:hint="default"/>
          <w:w w:val="100"/>
          <w:sz w:val="21"/>
          <w:szCs w:val="21"/>
        </w:rPr>
        <w:t> </w:t>
      </w:r>
      <w:r>
        <w:rPr>
          <w:rFonts w:ascii="宋体" w:hAnsi="宋体" w:cs="宋体" w:eastAsia="宋体" w:hint="default"/>
          <w:sz w:val="21"/>
          <w:szCs w:val="21"/>
        </w:rPr>
        <w:t>负债或其一部分，同时将修改条款后的金融负债确认为一项新金融负债。</w:t>
      </w:r>
    </w:p>
    <w:p>
      <w:pPr>
        <w:spacing w:before="26"/>
        <w:ind w:left="1400" w:right="88" w:firstLine="0"/>
        <w:jc w:val="left"/>
        <w:rPr>
          <w:rFonts w:ascii="宋体" w:hAnsi="宋体" w:cs="宋体" w:eastAsia="宋体" w:hint="default"/>
          <w:sz w:val="21"/>
          <w:szCs w:val="21"/>
        </w:rPr>
      </w:pPr>
      <w:r>
        <w:rPr>
          <w:rFonts w:ascii="宋体" w:hAnsi="宋体" w:cs="宋体" w:eastAsia="宋体" w:hint="default"/>
          <w:sz w:val="21"/>
          <w:szCs w:val="21"/>
        </w:rPr>
        <w:t>金融负债全部或部分终止确认时，终止确认的金融负债账面价值与支付对价</w:t>
      </w:r>
    </w:p>
    <w:p>
      <w:pPr>
        <w:spacing w:line="331" w:lineRule="auto" w:before="104"/>
        <w:ind w:left="1400" w:right="88" w:firstLine="0"/>
        <w:jc w:val="left"/>
        <w:rPr>
          <w:rFonts w:ascii="宋体" w:hAnsi="宋体" w:cs="宋体" w:eastAsia="宋体" w:hint="default"/>
          <w:sz w:val="21"/>
          <w:szCs w:val="21"/>
        </w:rPr>
      </w:pPr>
      <w:r>
        <w:rPr>
          <w:rFonts w:ascii="宋体" w:hAnsi="宋体" w:cs="宋体" w:eastAsia="宋体" w:hint="default"/>
          <w:spacing w:val="-2"/>
          <w:sz w:val="21"/>
          <w:szCs w:val="21"/>
        </w:rPr>
        <w:t>（包括转出的非现金资产或承担的新金融负债）之间的差额，计入当期损益。</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5"/>
          <w:w w:val="100"/>
          <w:sz w:val="21"/>
          <w:szCs w:val="21"/>
        </w:rPr>
        <w:t>本公司若回购部分金融负债的，在回购日按照继续确认部分与终止确认部分的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相对公允价值，将该金融负债整体的账面价值进行分配。分配给终止确认部分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的账面价值与支付的对价（包括转出的非现金资产或承担的新金融负债）之间</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的差额，计入当期损益。</w:t>
      </w:r>
    </w:p>
    <w:p>
      <w:pPr>
        <w:spacing w:line="240" w:lineRule="auto" w:before="0"/>
        <w:rPr>
          <w:rFonts w:ascii="宋体" w:hAnsi="宋体" w:cs="宋体" w:eastAsia="宋体" w:hint="default"/>
          <w:sz w:val="20"/>
          <w:szCs w:val="20"/>
        </w:rPr>
      </w:pPr>
    </w:p>
    <w:p>
      <w:pPr>
        <w:tabs>
          <w:tab w:pos="1395" w:val="left" w:leader="none"/>
        </w:tabs>
        <w:spacing w:before="142"/>
        <w:ind w:left="858" w:right="8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金融资产和金融负债公允价值的确定方法</w:t>
      </w:r>
      <w:r>
        <w:rPr>
          <w:rFonts w:ascii="宋体" w:hAnsi="宋体" w:cs="宋体" w:eastAsia="宋体" w:hint="default"/>
          <w:spacing w:val="-1"/>
          <w:sz w:val="21"/>
          <w:szCs w:val="21"/>
        </w:rPr>
      </w:r>
    </w:p>
    <w:p>
      <w:pPr>
        <w:spacing w:line="331" w:lineRule="auto" w:before="91"/>
        <w:ind w:left="1400" w:right="88" w:firstLine="0"/>
        <w:jc w:val="left"/>
        <w:rPr>
          <w:rFonts w:ascii="宋体" w:hAnsi="宋体" w:cs="宋体" w:eastAsia="宋体" w:hint="default"/>
          <w:sz w:val="21"/>
          <w:szCs w:val="21"/>
        </w:rPr>
      </w:pPr>
      <w:r>
        <w:rPr>
          <w:rFonts w:ascii="宋体" w:hAnsi="宋体" w:cs="宋体" w:eastAsia="宋体" w:hint="default"/>
          <w:sz w:val="21"/>
          <w:szCs w:val="21"/>
        </w:rPr>
        <w:t>本公司采用公允价值计量的金融资产和金融负债全部直接参考活跃市场中的 报价。</w:t>
      </w:r>
    </w:p>
    <w:p>
      <w:pPr>
        <w:spacing w:line="240" w:lineRule="auto" w:before="0"/>
        <w:rPr>
          <w:rFonts w:ascii="宋体" w:hAnsi="宋体" w:cs="宋体" w:eastAsia="宋体" w:hint="default"/>
          <w:sz w:val="20"/>
          <w:szCs w:val="20"/>
        </w:rPr>
      </w:pPr>
    </w:p>
    <w:p>
      <w:pPr>
        <w:tabs>
          <w:tab w:pos="1395" w:val="left" w:leader="none"/>
        </w:tabs>
        <w:spacing w:before="144"/>
        <w:ind w:left="858" w:right="8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金融资产（不含应收款项）减值准备计提</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852" w:footer="1195" w:top="1560" w:bottom="1380" w:left="1660" w:right="1600"/>
        </w:sectPr>
      </w:pPr>
    </w:p>
    <w:p>
      <w:pPr>
        <w:spacing w:line="331" w:lineRule="auto" w:before="74"/>
        <w:ind w:left="1400" w:right="151" w:firstLine="0"/>
        <w:jc w:val="both"/>
        <w:rPr>
          <w:rFonts w:ascii="宋体" w:hAnsi="宋体" w:cs="宋体" w:eastAsia="宋体" w:hint="default"/>
          <w:sz w:val="21"/>
          <w:szCs w:val="21"/>
        </w:rPr>
      </w:pPr>
      <w:r>
        <w:rPr>
          <w:rFonts w:ascii="宋体" w:hAnsi="宋体" w:cs="宋体" w:eastAsia="宋体" w:hint="default"/>
          <w:spacing w:val="-5"/>
          <w:w w:val="100"/>
          <w:sz w:val="21"/>
          <w:szCs w:val="21"/>
        </w:rPr>
        <w:t>除以公允价值计量且其变动计入当期损益的金融资产外，本公司于资产负债表</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日对金融资产的账面价值进行检查，如果有客观证据表明某项金融资产发生减</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值的，计提减值准备。</w:t>
      </w:r>
    </w:p>
    <w:p>
      <w:pPr>
        <w:spacing w:line="312" w:lineRule="auto" w:before="5"/>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）可供出售金融资产的减值准备：</w:t>
      </w:r>
      <w:r>
        <w:rPr>
          <w:rFonts w:ascii="宋体" w:hAnsi="宋体" w:cs="宋体" w:eastAsia="宋体" w:hint="default"/>
          <w:w w:val="100"/>
          <w:sz w:val="21"/>
          <w:szCs w:val="21"/>
        </w:rPr>
        <w:t> </w:t>
      </w:r>
      <w:r>
        <w:rPr>
          <w:rFonts w:ascii="宋体" w:hAnsi="宋体" w:cs="宋体" w:eastAsia="宋体" w:hint="default"/>
          <w:spacing w:val="-5"/>
          <w:w w:val="100"/>
          <w:sz w:val="21"/>
          <w:szCs w:val="21"/>
        </w:rPr>
        <w:t>期末如果可供出售金融资产的公允价值发生较大幅度下降，或在综合考虑各种</w:t>
      </w:r>
      <w:r>
        <w:rPr>
          <w:rFonts w:ascii="宋体" w:hAnsi="宋体" w:cs="宋体" w:eastAsia="宋体" w:hint="default"/>
          <w:spacing w:val="-74"/>
          <w:w w:val="100"/>
          <w:sz w:val="21"/>
          <w:szCs w:val="21"/>
        </w:rPr>
        <w:t> </w:t>
      </w:r>
      <w:r>
        <w:rPr>
          <w:rFonts w:ascii="宋体" w:hAnsi="宋体" w:cs="宋体" w:eastAsia="宋体" w:hint="default"/>
          <w:spacing w:val="-74"/>
          <w:w w:val="100"/>
          <w:sz w:val="21"/>
          <w:szCs w:val="21"/>
        </w:rPr>
      </w:r>
      <w:r>
        <w:rPr>
          <w:rFonts w:ascii="宋体" w:hAnsi="宋体" w:cs="宋体" w:eastAsia="宋体" w:hint="default"/>
          <w:spacing w:val="-5"/>
          <w:sz w:val="21"/>
          <w:szCs w:val="21"/>
        </w:rPr>
        <w:t>相关因素后，预期这种下降趋势属于非暂时性的，就认定其已发生减值，将原</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直接计入所有者权益的公允价值下降形成的累计损失一并转出，确认减值损 </w:t>
      </w:r>
      <w:r>
        <w:rPr>
          <w:rFonts w:ascii="宋体" w:hAnsi="宋体" w:cs="宋体" w:eastAsia="宋体" w:hint="default"/>
          <w:sz w:val="21"/>
          <w:szCs w:val="21"/>
        </w:rPr>
        <w:t>失。</w:t>
      </w:r>
      <w:r>
        <w:rPr>
          <w:rFonts w:ascii="宋体" w:hAnsi="宋体" w:cs="宋体" w:eastAsia="宋体" w:hint="default"/>
          <w:spacing w:val="-103"/>
          <w:sz w:val="21"/>
          <w:szCs w:val="21"/>
        </w:rPr>
        <w:t> </w:t>
      </w:r>
      <w:r>
        <w:rPr>
          <w:rFonts w:ascii="宋体" w:hAnsi="宋体" w:cs="宋体" w:eastAsia="宋体" w:hint="default"/>
          <w:spacing w:val="-5"/>
          <w:w w:val="100"/>
          <w:sz w:val="21"/>
          <w:szCs w:val="21"/>
        </w:rPr>
        <w:t>对于已确认减值损失的可供出售债务工具，在随后的会计期间公允价值已上升</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且客观上与确认原减值损失确认后发生的事项有关的，原确认的减值损失予以</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转回，计入当期损益。</w:t>
      </w:r>
      <w:r>
        <w:rPr>
          <w:rFonts w:ascii="宋体" w:hAnsi="宋体" w:cs="宋体" w:eastAsia="宋体" w:hint="default"/>
          <w:w w:val="100"/>
          <w:sz w:val="21"/>
          <w:szCs w:val="21"/>
        </w:rPr>
        <w:t> </w:t>
      </w:r>
      <w:r>
        <w:rPr>
          <w:rFonts w:ascii="宋体" w:hAnsi="宋体" w:cs="宋体" w:eastAsia="宋体" w:hint="default"/>
          <w:sz w:val="21"/>
          <w:szCs w:val="21"/>
        </w:rPr>
        <w:t>可供出售权益工具投资发生的减值损失，不得通过损益转回。</w:t>
      </w:r>
    </w:p>
    <w:p>
      <w:pPr>
        <w:spacing w:line="297" w:lineRule="auto" w:before="22"/>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）持有至到期投资的减值准备：</w:t>
      </w:r>
      <w:r>
        <w:rPr>
          <w:rFonts w:ascii="宋体" w:hAnsi="宋体" w:cs="宋体" w:eastAsia="宋体" w:hint="default"/>
          <w:w w:val="100"/>
          <w:sz w:val="21"/>
          <w:szCs w:val="21"/>
        </w:rPr>
        <w:t> </w:t>
      </w:r>
      <w:r>
        <w:rPr>
          <w:rFonts w:ascii="宋体" w:hAnsi="宋体" w:cs="宋体" w:eastAsia="宋体" w:hint="default"/>
          <w:spacing w:val="-2"/>
          <w:sz w:val="21"/>
          <w:szCs w:val="21"/>
        </w:rPr>
        <w:t>持有至到期投资减值损失的计量比照应收款项减值损失计量方法处理。</w:t>
      </w:r>
    </w:p>
    <w:p>
      <w:pPr>
        <w:spacing w:line="240" w:lineRule="auto" w:before="0"/>
        <w:rPr>
          <w:rFonts w:ascii="宋体" w:hAnsi="宋体" w:cs="宋体" w:eastAsia="宋体" w:hint="default"/>
          <w:sz w:val="20"/>
          <w:szCs w:val="20"/>
        </w:rPr>
      </w:pPr>
    </w:p>
    <w:p>
      <w:pPr>
        <w:tabs>
          <w:tab w:pos="853" w:val="left" w:leader="none"/>
        </w:tabs>
        <w:spacing w:before="133"/>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应收款项坏账准备</w:t>
      </w:r>
      <w:r>
        <w:rPr>
          <w:rFonts w:ascii="宋体" w:hAnsi="宋体" w:cs="宋体" w:eastAsia="宋体" w:hint="default"/>
          <w:sz w:val="21"/>
          <w:szCs w:val="21"/>
        </w:rPr>
      </w:r>
    </w:p>
    <w:p>
      <w:pPr>
        <w:tabs>
          <w:tab w:pos="1395" w:val="left" w:leader="none"/>
        </w:tabs>
        <w:spacing w:line="304" w:lineRule="auto" w:before="69"/>
        <w:ind w:left="1400" w:right="15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单项金额重大的应收款项坏账准备计提：</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pacing w:val="-5"/>
          <w:w w:val="100"/>
          <w:sz w:val="21"/>
          <w:szCs w:val="21"/>
        </w:rPr>
        <w:t>单项金额重大的判断依据或金额标准：应收款项余额前五名或占应收账款余额</w:t>
      </w:r>
      <w:r>
        <w:rPr>
          <w:rFonts w:ascii="宋体" w:hAnsi="宋体" w:cs="宋体" w:eastAsia="宋体" w:hint="default"/>
          <w:w w:val="100"/>
          <w:sz w:val="21"/>
          <w:szCs w:val="21"/>
        </w:rPr>
        <w:t> </w:t>
      </w:r>
      <w:r>
        <w:rPr>
          <w:rFonts w:ascii="宋体" w:hAnsi="宋体" w:cs="宋体" w:eastAsia="宋体" w:hint="default"/>
          <w:sz w:val="21"/>
          <w:szCs w:val="21"/>
        </w:rPr>
        <w:t>10</w:t>
      </w:r>
      <w:r>
        <w:rPr>
          <w:rFonts w:ascii="宋体" w:hAnsi="宋体" w:cs="宋体" w:eastAsia="宋体" w:hint="default"/>
          <w:sz w:val="21"/>
          <w:szCs w:val="21"/>
        </w:rPr>
        <w:t>％以上的款项之和。</w:t>
      </w:r>
    </w:p>
    <w:p>
      <w:pPr>
        <w:spacing w:line="314" w:lineRule="auto" w:before="28"/>
        <w:ind w:left="1400" w:right="0" w:firstLine="0"/>
        <w:jc w:val="left"/>
        <w:rPr>
          <w:rFonts w:ascii="宋体" w:hAnsi="宋体" w:cs="宋体" w:eastAsia="宋体" w:hint="default"/>
          <w:sz w:val="21"/>
          <w:szCs w:val="21"/>
        </w:rPr>
      </w:pPr>
      <w:r>
        <w:rPr>
          <w:rFonts w:ascii="宋体" w:hAnsi="宋体" w:cs="宋体" w:eastAsia="宋体" w:hint="default"/>
          <w:sz w:val="21"/>
          <w:szCs w:val="21"/>
        </w:rPr>
        <w:t>单项金额重大应收款项坏账准备的计提方法：</w:t>
      </w:r>
      <w:r>
        <w:rPr>
          <w:rFonts w:ascii="宋体" w:hAnsi="宋体" w:cs="宋体" w:eastAsia="宋体" w:hint="default"/>
          <w:w w:val="100"/>
          <w:sz w:val="21"/>
          <w:szCs w:val="21"/>
        </w:rPr>
        <w:t> </w:t>
      </w:r>
      <w:r>
        <w:rPr>
          <w:rFonts w:ascii="宋体" w:hAnsi="宋体" w:cs="宋体" w:eastAsia="宋体" w:hint="default"/>
          <w:spacing w:val="-5"/>
          <w:sz w:val="21"/>
          <w:szCs w:val="21"/>
        </w:rPr>
        <w:t>单独进行减值测试，如有客观证据表明其已发生减值，按预计未来现金流量现</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值低于其账面价值的差额计提坏账准备，计入当期损益。单独测试未发生减值</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的应收款项，将其归入相应组合计提坏账准备。</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5"/>
          <w:szCs w:val="15"/>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按组合计提坏账准备应收款项：</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6"/>
          <w:szCs w:val="26"/>
        </w:rPr>
      </w:pPr>
    </w:p>
    <w:p>
      <w:pPr>
        <w:spacing w:line="355" w:lineRule="auto" w:before="0"/>
        <w:ind w:left="1400" w:right="0" w:firstLine="0"/>
        <w:jc w:val="left"/>
        <w:rPr>
          <w:rFonts w:ascii="宋体" w:hAnsi="宋体" w:cs="宋体" w:eastAsia="宋体" w:hint="default"/>
          <w:sz w:val="21"/>
          <w:szCs w:val="21"/>
        </w:rPr>
      </w:pPr>
      <w:r>
        <w:rPr>
          <w:rFonts w:ascii="宋体" w:hAnsi="宋体" w:cs="宋体" w:eastAsia="宋体" w:hint="default"/>
          <w:sz w:val="21"/>
          <w:szCs w:val="21"/>
        </w:rPr>
        <w:t>确定组合的依据：以账龄为信用风险组合的划分依据。</w:t>
      </w:r>
      <w:r>
        <w:rPr>
          <w:rFonts w:ascii="宋体" w:hAnsi="宋体" w:cs="宋体" w:eastAsia="宋体" w:hint="default"/>
          <w:w w:val="100"/>
          <w:sz w:val="21"/>
          <w:szCs w:val="21"/>
        </w:rPr>
        <w:t> </w:t>
      </w:r>
      <w:r>
        <w:rPr>
          <w:rFonts w:ascii="宋体" w:hAnsi="宋体" w:cs="宋体" w:eastAsia="宋体" w:hint="default"/>
          <w:spacing w:val="-2"/>
          <w:sz w:val="21"/>
          <w:szCs w:val="21"/>
        </w:rPr>
        <w:t>按组合计提坏账准备的计提方法：依据账龄分析法计提坏账准备。</w:t>
      </w:r>
    </w:p>
    <w:p>
      <w:pPr>
        <w:spacing w:before="159"/>
        <w:ind w:left="1400" w:right="0" w:firstLine="0"/>
        <w:jc w:val="left"/>
        <w:rPr>
          <w:rFonts w:ascii="宋体" w:hAnsi="宋体" w:cs="宋体" w:eastAsia="宋体" w:hint="default"/>
          <w:sz w:val="21"/>
          <w:szCs w:val="21"/>
        </w:rPr>
      </w:pPr>
      <w:r>
        <w:rPr/>
        <w:pict>
          <v:shape style="position:absolute;margin-left:259.850006pt;margin-top:24.773664pt;width:.48001pt;height:.12pt;mso-position-horizontal-relative:page;mso-position-vertical-relative:paragraph;z-index:-1205776" type="#_x0000_t75" stroked="false">
            <v:imagedata r:id="rId96" o:title=""/>
          </v:shape>
        </w:pict>
      </w:r>
      <w:r>
        <w:rPr/>
        <w:pict>
          <v:shape style="position:absolute;margin-left:385.390015pt;margin-top:24.773664pt;width:.48001pt;height:.12pt;mso-position-horizontal-relative:page;mso-position-vertical-relative:paragraph;z-index:-1205752" type="#_x0000_t75" stroked="false">
            <v:imagedata r:id="rId96" o:title=""/>
          </v:shape>
        </w:pict>
      </w:r>
      <w:r>
        <w:rPr/>
        <w:pict>
          <v:group style="position:absolute;margin-left:120.5pt;margin-top:43.493626pt;width:387.8pt;height:.5pt;mso-position-horizontal-relative:page;mso-position-vertical-relative:paragraph;z-index:-1205728" coordorigin="2410,870" coordsize="7756,10">
            <v:shape style="position:absolute;left:2410;top:870;width:2787;height:10" type="#_x0000_t75" stroked="false">
              <v:imagedata r:id="rId97" o:title=""/>
            </v:shape>
            <v:shape style="position:absolute;left:5192;top:870;width:4974;height:10" type="#_x0000_t75" stroked="false">
              <v:imagedata r:id="rId98" o:title=""/>
            </v:shape>
            <w10:wrap type="none"/>
          </v:group>
        </w:pict>
      </w:r>
      <w:r>
        <w:rPr/>
        <w:pict>
          <v:group style="position:absolute;margin-left:120.5pt;margin-top:62.693626pt;width:387.8pt;height:.5pt;mso-position-horizontal-relative:page;mso-position-vertical-relative:paragraph;z-index:-1205704" coordorigin="2410,1254" coordsize="7756,10">
            <v:shape style="position:absolute;left:2410;top:1254;width:2787;height:10" type="#_x0000_t75" stroked="false">
              <v:imagedata r:id="rId97" o:title=""/>
            </v:shape>
            <v:shape style="position:absolute;left:5192;top:1254;width:4974;height:10" type="#_x0000_t75" stroked="false">
              <v:imagedata r:id="rId98" o:title=""/>
            </v:shape>
            <w10:wrap type="none"/>
          </v:group>
        </w:pict>
      </w:r>
      <w:r>
        <w:rPr>
          <w:rFonts w:ascii="宋体" w:hAnsi="宋体" w:cs="宋体" w:eastAsia="宋体" w:hint="default"/>
          <w:sz w:val="21"/>
          <w:szCs w:val="21"/>
        </w:rPr>
        <w:t>组合中，采用账龄分析法计提坏账准备的：</w:t>
      </w:r>
    </w:p>
    <w:p>
      <w:pPr>
        <w:spacing w:line="240" w:lineRule="auto" w:before="7"/>
        <w:rPr>
          <w:rFonts w:ascii="宋体" w:hAnsi="宋体" w:cs="宋体" w:eastAsia="宋体" w:hint="default"/>
          <w:sz w:val="2"/>
          <w:szCs w:val="2"/>
        </w:rPr>
      </w:pPr>
    </w:p>
    <w:tbl>
      <w:tblPr>
        <w:tblW w:w="0" w:type="auto"/>
        <w:jc w:val="left"/>
        <w:tblInd w:w="735" w:type="dxa"/>
        <w:tblLayout w:type="fixed"/>
        <w:tblCellMar>
          <w:top w:w="0" w:type="dxa"/>
          <w:left w:w="0" w:type="dxa"/>
          <w:bottom w:w="0" w:type="dxa"/>
          <w:right w:w="0" w:type="dxa"/>
        </w:tblCellMar>
        <w:tblLook w:val="01E0"/>
      </w:tblPr>
      <w:tblGrid>
        <w:gridCol w:w="2806"/>
        <w:gridCol w:w="2511"/>
        <w:gridCol w:w="2453"/>
      </w:tblGrid>
      <w:tr>
        <w:trPr>
          <w:trHeight w:val="401" w:hRule="exact"/>
        </w:trPr>
        <w:tc>
          <w:tcPr>
            <w:tcW w:w="2806"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51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10" w:right="0"/>
              <w:jc w:val="left"/>
              <w:rPr>
                <w:rFonts w:ascii="Calibri" w:hAnsi="Calibri" w:cs="Calibri" w:eastAsia="Calibri" w:hint="default"/>
                <w:sz w:val="18"/>
                <w:szCs w:val="18"/>
              </w:rPr>
            </w:pPr>
            <w:r>
              <w:rPr>
                <w:rFonts w:ascii="宋体" w:hAnsi="宋体" w:cs="宋体" w:eastAsia="宋体" w:hint="default"/>
                <w:sz w:val="18"/>
                <w:szCs w:val="18"/>
              </w:rPr>
              <w:t>应收账款计提比例</w:t>
            </w:r>
            <w:r>
              <w:rPr>
                <w:rFonts w:ascii="Calibri" w:hAnsi="Calibri" w:cs="Calibri" w:eastAsia="Calibri" w:hint="default"/>
                <w:sz w:val="18"/>
                <w:szCs w:val="18"/>
              </w:rPr>
              <w:t>(%)</w:t>
            </w:r>
          </w:p>
        </w:tc>
        <w:tc>
          <w:tcPr>
            <w:tcW w:w="2453"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263" w:right="0"/>
              <w:jc w:val="left"/>
              <w:rPr>
                <w:rFonts w:ascii="Calibri" w:hAnsi="Calibri" w:cs="Calibri" w:eastAsia="Calibri" w:hint="default"/>
                <w:sz w:val="18"/>
                <w:szCs w:val="18"/>
              </w:rPr>
            </w:pPr>
            <w:r>
              <w:rPr>
                <w:rFonts w:ascii="宋体" w:hAnsi="宋体" w:cs="宋体" w:eastAsia="宋体" w:hint="default"/>
                <w:sz w:val="18"/>
                <w:szCs w:val="18"/>
              </w:rPr>
              <w:t>其他应收款计提比例</w:t>
            </w:r>
            <w:r>
              <w:rPr>
                <w:rFonts w:ascii="Calibri" w:hAnsi="Calibri" w:cs="Calibri" w:eastAsia="Calibri" w:hint="default"/>
                <w:sz w:val="18"/>
                <w:szCs w:val="18"/>
              </w:rPr>
              <w:t>(%)</w:t>
            </w:r>
          </w:p>
        </w:tc>
      </w:tr>
      <w:tr>
        <w:trPr>
          <w:trHeight w:val="386"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年以内（含</w:t>
            </w:r>
            <w:r>
              <w:rPr>
                <w:rFonts w:ascii="宋体" w:hAnsi="宋体" w:cs="宋体" w:eastAsia="宋体" w:hint="default"/>
                <w:spacing w:val="-45"/>
                <w:sz w:val="18"/>
                <w:szCs w:val="18"/>
              </w:rPr>
              <w:t> </w:t>
            </w: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1457" w:right="0"/>
              <w:jc w:val="left"/>
              <w:rPr>
                <w:rFonts w:ascii="Calibri" w:hAnsi="Calibri" w:cs="Calibri" w:eastAsia="Calibri" w:hint="default"/>
                <w:sz w:val="18"/>
                <w:szCs w:val="18"/>
              </w:rPr>
            </w:pPr>
            <w:r>
              <w:rPr>
                <w:rFonts w:ascii="Calibri"/>
                <w:spacing w:val="-3"/>
                <w:sz w:val="18"/>
              </w:rPr>
              <w:t>1%</w:t>
            </w:r>
            <w:r>
              <w:rPr>
                <w:rFonts w:ascii="Calibri"/>
                <w:sz w:val="18"/>
              </w:rPr>
            </w:r>
          </w:p>
        </w:tc>
        <w:tc>
          <w:tcPr>
            <w:tcW w:w="2453"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left="1428" w:right="0"/>
              <w:jc w:val="left"/>
              <w:rPr>
                <w:rFonts w:ascii="Calibri" w:hAnsi="Calibri" w:cs="Calibri" w:eastAsia="Calibri" w:hint="default"/>
                <w:sz w:val="18"/>
                <w:szCs w:val="18"/>
              </w:rPr>
            </w:pPr>
            <w:r>
              <w:rPr>
                <w:rFonts w:ascii="Calibri"/>
                <w:spacing w:val="-3"/>
                <w:sz w:val="18"/>
              </w:rPr>
              <w:t>1%</w:t>
            </w:r>
            <w:r>
              <w:rPr>
                <w:rFonts w:ascii="Calibri"/>
                <w:sz w:val="18"/>
              </w:rPr>
            </w:r>
          </w:p>
        </w:tc>
      </w:tr>
      <w:tr>
        <w:trPr>
          <w:trHeight w:val="385"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w:t>
            </w:r>
            <w:r>
              <w:rPr>
                <w:rFonts w:ascii="Calibri" w:hAnsi="Calibri" w:cs="Calibri" w:eastAsia="Calibri" w:hint="default"/>
                <w:sz w:val="18"/>
                <w:szCs w:val="18"/>
              </w:rPr>
              <w:t>2</w:t>
            </w:r>
            <w:r>
              <w:rPr>
                <w:rFonts w:ascii="Calibri" w:hAnsi="Calibri" w:cs="Calibri" w:eastAsia="Calibri" w:hint="default"/>
                <w:spacing w:val="3"/>
                <w:sz w:val="18"/>
                <w:szCs w:val="18"/>
              </w:rPr>
              <w:t> </w:t>
            </w:r>
            <w:r>
              <w:rPr>
                <w:rFonts w:ascii="宋体" w:hAnsi="宋体" w:cs="宋体" w:eastAsia="宋体" w:hint="default"/>
                <w:sz w:val="18"/>
                <w:szCs w:val="18"/>
              </w:rPr>
              <w:t>年</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left="1375" w:right="0"/>
              <w:jc w:val="left"/>
              <w:rPr>
                <w:rFonts w:ascii="Calibri" w:hAnsi="Calibri" w:cs="Calibri" w:eastAsia="Calibri" w:hint="default"/>
                <w:sz w:val="18"/>
                <w:szCs w:val="18"/>
              </w:rPr>
            </w:pPr>
            <w:r>
              <w:rPr>
                <w:rFonts w:ascii="Calibri"/>
                <w:sz w:val="18"/>
              </w:rPr>
              <w:t>10%</w:t>
            </w:r>
          </w:p>
        </w:tc>
        <w:tc>
          <w:tcPr>
            <w:tcW w:w="2453"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left="1346" w:right="0"/>
              <w:jc w:val="left"/>
              <w:rPr>
                <w:rFonts w:ascii="Calibri" w:hAnsi="Calibri" w:cs="Calibri" w:eastAsia="Calibri" w:hint="default"/>
                <w:sz w:val="18"/>
                <w:szCs w:val="18"/>
              </w:rPr>
            </w:pPr>
            <w:r>
              <w:rPr>
                <w:rFonts w:ascii="Calibri"/>
                <w:sz w:val="18"/>
              </w:rPr>
              <w:t>10%</w:t>
            </w:r>
          </w:p>
        </w:tc>
      </w:tr>
      <w:tr>
        <w:trPr>
          <w:trHeight w:val="384"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w:t>
            </w:r>
            <w:r>
              <w:rPr>
                <w:rFonts w:ascii="Calibri" w:hAnsi="Calibri" w:cs="Calibri" w:eastAsia="Calibri" w:hint="default"/>
                <w:sz w:val="18"/>
                <w:szCs w:val="18"/>
              </w:rPr>
              <w:t>3</w:t>
            </w:r>
            <w:r>
              <w:rPr>
                <w:rFonts w:ascii="Calibri" w:hAnsi="Calibri" w:cs="Calibri" w:eastAsia="Calibri" w:hint="default"/>
                <w:spacing w:val="3"/>
                <w:sz w:val="18"/>
                <w:szCs w:val="18"/>
              </w:rPr>
              <w:t> </w:t>
            </w:r>
            <w:r>
              <w:rPr>
                <w:rFonts w:ascii="宋体" w:hAnsi="宋体" w:cs="宋体" w:eastAsia="宋体" w:hint="default"/>
                <w:sz w:val="18"/>
                <w:szCs w:val="18"/>
              </w:rPr>
              <w:t>年</w:t>
            </w:r>
          </w:p>
        </w:tc>
        <w:tc>
          <w:tcPr>
            <w:tcW w:w="251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1375" w:right="0"/>
              <w:jc w:val="left"/>
              <w:rPr>
                <w:rFonts w:ascii="Calibri" w:hAnsi="Calibri" w:cs="Calibri" w:eastAsia="Calibri" w:hint="default"/>
                <w:sz w:val="18"/>
                <w:szCs w:val="18"/>
              </w:rPr>
            </w:pPr>
            <w:r>
              <w:rPr>
                <w:rFonts w:ascii="Calibri"/>
                <w:sz w:val="18"/>
              </w:rPr>
              <w:t>30%</w:t>
            </w:r>
          </w:p>
        </w:tc>
        <w:tc>
          <w:tcPr>
            <w:tcW w:w="2453"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left="1346" w:right="0"/>
              <w:jc w:val="left"/>
              <w:rPr>
                <w:rFonts w:ascii="Calibri" w:hAnsi="Calibri" w:cs="Calibri" w:eastAsia="Calibri" w:hint="default"/>
                <w:sz w:val="18"/>
                <w:szCs w:val="18"/>
              </w:rPr>
            </w:pPr>
            <w:r>
              <w:rPr>
                <w:rFonts w:ascii="Calibri"/>
                <w:sz w:val="18"/>
              </w:rPr>
              <w:t>30%</w:t>
            </w:r>
          </w:p>
        </w:tc>
      </w:tr>
      <w:tr>
        <w:trPr>
          <w:trHeight w:val="386" w:hRule="exact"/>
        </w:trPr>
        <w:tc>
          <w:tcPr>
            <w:tcW w:w="2806"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年以上</w:t>
            </w:r>
          </w:p>
        </w:tc>
        <w:tc>
          <w:tcPr>
            <w:tcW w:w="25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left="1329" w:right="0"/>
              <w:jc w:val="left"/>
              <w:rPr>
                <w:rFonts w:ascii="Calibri" w:hAnsi="Calibri" w:cs="Calibri" w:eastAsia="Calibri" w:hint="default"/>
                <w:sz w:val="18"/>
                <w:szCs w:val="18"/>
              </w:rPr>
            </w:pPr>
            <w:r>
              <w:rPr>
                <w:rFonts w:ascii="Calibri"/>
                <w:sz w:val="18"/>
              </w:rPr>
              <w:t>100%</w:t>
            </w:r>
          </w:p>
        </w:tc>
        <w:tc>
          <w:tcPr>
            <w:tcW w:w="2453" w:type="dxa"/>
            <w:tcBorders>
              <w:top w:val="nil" w:sz="6" w:space="0" w:color="auto"/>
              <w:left w:val="single" w:sz="4" w:space="0" w:color="000000"/>
              <w:bottom w:val="single" w:sz="12" w:space="0" w:color="000000"/>
              <w:right w:val="nil" w:sz="6" w:space="0" w:color="auto"/>
            </w:tcBorders>
          </w:tcPr>
          <w:p>
            <w:pPr>
              <w:pStyle w:val="TableParagraph"/>
              <w:spacing w:line="240" w:lineRule="auto" w:before="73"/>
              <w:ind w:left="1301" w:right="0"/>
              <w:jc w:val="left"/>
              <w:rPr>
                <w:rFonts w:ascii="Calibri" w:hAnsi="Calibri" w:cs="Calibri" w:eastAsia="Calibri" w:hint="default"/>
                <w:sz w:val="18"/>
                <w:szCs w:val="18"/>
              </w:rPr>
            </w:pPr>
            <w:r>
              <w:rPr>
                <w:rFonts w:ascii="Calibri"/>
                <w:sz w:val="18"/>
              </w:rPr>
              <w:t>100%</w:t>
            </w:r>
          </w:p>
        </w:tc>
      </w:tr>
    </w:tbl>
    <w:p>
      <w:pPr>
        <w:spacing w:line="240" w:lineRule="auto" w:before="0"/>
        <w:rPr>
          <w:rFonts w:ascii="宋体" w:hAnsi="宋体" w:cs="宋体" w:eastAsia="宋体" w:hint="default"/>
          <w:sz w:val="20"/>
          <w:szCs w:val="20"/>
        </w:rPr>
      </w:pPr>
    </w:p>
    <w:p>
      <w:pPr>
        <w:tabs>
          <w:tab w:pos="1395" w:val="left" w:leader="none"/>
        </w:tabs>
        <w:spacing w:before="143"/>
        <w:ind w:left="858" w:right="0" w:firstLine="0"/>
        <w:jc w:val="left"/>
        <w:rPr>
          <w:rFonts w:ascii="宋体" w:hAnsi="宋体" w:cs="宋体" w:eastAsia="宋体" w:hint="default"/>
          <w:sz w:val="21"/>
          <w:szCs w:val="21"/>
        </w:rPr>
      </w:pPr>
      <w:r>
        <w:rPr/>
        <w:pict>
          <v:group style="position:absolute;margin-left:120.5pt;margin-top:-52.942364pt;width:387.8pt;height:.5pt;mso-position-horizontal-relative:page;mso-position-vertical-relative:paragraph;z-index:-1205680" coordorigin="2410,-1059" coordsize="7756,10">
            <v:shape style="position:absolute;left:2410;top:-1059;width:2787;height:10" type="#_x0000_t75" stroked="false">
              <v:imagedata r:id="rId97" o:title=""/>
            </v:shape>
            <v:shape style="position:absolute;left:5192;top:-1059;width:4974;height:10" type="#_x0000_t75" stroked="false">
              <v:imagedata r:id="rId99" o:title=""/>
            </v:shape>
            <w10:wrap type="none"/>
          </v:group>
        </w:pict>
      </w:r>
      <w:r>
        <w:rPr/>
        <w:pict>
          <v:group style="position:absolute;margin-left:120.5pt;margin-top:-33.742306pt;width:387.8pt;height:.5pt;mso-position-horizontal-relative:page;mso-position-vertical-relative:paragraph;z-index:-1205656" coordorigin="2410,-675" coordsize="7756,10">
            <v:shape style="position:absolute;left:2410;top:-675;width:2787;height:10" type="#_x0000_t75" stroked="false">
              <v:imagedata r:id="rId97" o:title=""/>
            </v:shape>
            <v:shape style="position:absolute;left:5192;top:-675;width:4974;height:10" type="#_x0000_t75" stroked="false">
              <v:imagedata r:id="rId98"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单项金额虽不重大但单项计提坏账准备的应收款项：</w:t>
      </w:r>
      <w:r>
        <w:rPr>
          <w:rFonts w:ascii="宋体" w:hAnsi="宋体" w:cs="宋体" w:eastAsia="宋体" w:hint="default"/>
          <w:spacing w:val="-1"/>
          <w:sz w:val="21"/>
          <w:szCs w:val="21"/>
        </w:rPr>
      </w:r>
    </w:p>
    <w:p>
      <w:pPr>
        <w:spacing w:after="0"/>
        <w:jc w:val="left"/>
        <w:rPr>
          <w:rFonts w:ascii="宋体" w:hAnsi="宋体" w:cs="宋体" w:eastAsia="宋体" w:hint="default"/>
          <w:sz w:val="21"/>
          <w:szCs w:val="21"/>
        </w:rPr>
        <w:sectPr>
          <w:pgSz w:w="11910" w:h="16840"/>
          <w:pgMar w:header="852" w:footer="1195" w:top="1560" w:bottom="1380" w:left="1660" w:right="1640"/>
        </w:sectPr>
      </w:pPr>
    </w:p>
    <w:p>
      <w:pPr>
        <w:spacing w:line="326" w:lineRule="auto" w:before="29"/>
        <w:ind w:left="1400" w:right="217" w:firstLine="0"/>
        <w:jc w:val="both"/>
        <w:rPr>
          <w:rFonts w:ascii="宋体" w:hAnsi="宋体" w:cs="宋体" w:eastAsia="宋体" w:hint="default"/>
          <w:sz w:val="21"/>
          <w:szCs w:val="21"/>
        </w:rPr>
      </w:pPr>
      <w:r>
        <w:rPr/>
        <w:pict>
          <v:group style="position:absolute;margin-left:88.584pt;margin-top:2.793662pt;width:418.3pt;height:.1pt;mso-position-horizontal-relative:page;mso-position-vertical-relative:paragraph;z-index:-1205632" coordorigin="1772,56" coordsize="8366,2">
            <v:shape style="position:absolute;left:1772;top:56;width:8366;height:2" coordorigin="1772,56" coordsize="8366,0" path="m1772,56l10137,56e" filled="false" stroked="true" strokeweight=".72pt" strokecolor="#000000">
              <v:path arrowok="t"/>
            </v:shape>
            <w10:wrap type="none"/>
          </v:group>
        </w:pict>
      </w:r>
      <w:r>
        <w:rPr>
          <w:rFonts w:ascii="宋体" w:hAnsi="宋体" w:cs="宋体" w:eastAsia="宋体" w:hint="default"/>
          <w:sz w:val="21"/>
          <w:szCs w:val="21"/>
        </w:rPr>
        <w:t>对于存在明显减值迹象的应收款项单独计提坏账准备</w:t>
      </w:r>
      <w:r>
        <w:rPr>
          <w:rFonts w:ascii="Calibri" w:hAnsi="Calibri" w:cs="Calibri" w:eastAsia="Calibri" w:hint="default"/>
          <w:sz w:val="21"/>
          <w:szCs w:val="21"/>
        </w:rPr>
        <w:t>,</w:t>
      </w:r>
      <w:r>
        <w:rPr>
          <w:rFonts w:ascii="宋体" w:hAnsi="宋体" w:cs="宋体" w:eastAsia="宋体" w:hint="default"/>
          <w:sz w:val="21"/>
          <w:szCs w:val="21"/>
        </w:rPr>
        <w:t>计提依据是根据其未来</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现金流量现值低于其账面价值的差额，确认减值损失，计提坏账准备。</w:t>
      </w:r>
    </w:p>
    <w:p>
      <w:pPr>
        <w:spacing w:line="357" w:lineRule="auto" w:before="57"/>
        <w:ind w:left="1400" w:right="211" w:firstLine="0"/>
        <w:jc w:val="both"/>
        <w:rPr>
          <w:rFonts w:ascii="宋体" w:hAnsi="宋体" w:cs="宋体" w:eastAsia="宋体" w:hint="default"/>
          <w:sz w:val="21"/>
          <w:szCs w:val="21"/>
        </w:rPr>
      </w:pPr>
      <w:r>
        <w:rPr>
          <w:rFonts w:ascii="宋体" w:hAnsi="宋体" w:cs="宋体" w:eastAsia="宋体" w:hint="default"/>
          <w:sz w:val="21"/>
          <w:szCs w:val="21"/>
        </w:rPr>
        <w:t>其他说明：年末对于不适用按账龄段划分的类似信用风险特征组合的应收票</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pacing w:val="-5"/>
          <w:sz w:val="21"/>
          <w:szCs w:val="21"/>
        </w:rPr>
        <w:t>据、预付款项、应收股利、长期应收款等均进行单项减值测试。如有客观证据</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pacing w:val="-5"/>
          <w:w w:val="100"/>
          <w:sz w:val="21"/>
          <w:szCs w:val="21"/>
        </w:rPr>
        <w:t>表明其发生了减值的，根据其未来现金流量现值低于其账面价值的差额计提坏</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账准备，计入当期损益。如经减值测试未发现减值的，则不计提坏账准备。</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2"/>
          <w:szCs w:val="22"/>
        </w:rPr>
      </w:pPr>
    </w:p>
    <w:p>
      <w:pPr>
        <w:tabs>
          <w:tab w:pos="853" w:val="left" w:leader="none"/>
        </w:tabs>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存货</w:t>
      </w:r>
      <w:r>
        <w:rPr>
          <w:rFonts w:ascii="宋体" w:hAnsi="宋体" w:cs="宋体" w:eastAsia="宋体" w:hint="default"/>
          <w:sz w:val="21"/>
          <w:szCs w:val="21"/>
        </w:rPr>
      </w:r>
    </w:p>
    <w:p>
      <w:pPr>
        <w:tabs>
          <w:tab w:pos="1395" w:val="left" w:leader="none"/>
        </w:tabs>
        <w:spacing w:before="11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存货的分类</w:t>
      </w:r>
      <w:r>
        <w:rPr>
          <w:rFonts w:ascii="宋体" w:hAnsi="宋体" w:cs="宋体" w:eastAsia="宋体" w:hint="default"/>
          <w:sz w:val="21"/>
          <w:szCs w:val="21"/>
        </w:rPr>
      </w:r>
    </w:p>
    <w:p>
      <w:pPr>
        <w:spacing w:line="348" w:lineRule="auto" w:before="110"/>
        <w:ind w:left="1400" w:right="117" w:firstLine="0"/>
        <w:jc w:val="both"/>
        <w:rPr>
          <w:rFonts w:ascii="宋体" w:hAnsi="宋体" w:cs="宋体" w:eastAsia="宋体" w:hint="default"/>
          <w:sz w:val="21"/>
          <w:szCs w:val="21"/>
        </w:rPr>
      </w:pPr>
      <w:r>
        <w:rPr>
          <w:rFonts w:ascii="宋体" w:hAnsi="宋体" w:cs="宋体" w:eastAsia="宋体" w:hint="default"/>
          <w:spacing w:val="-2"/>
          <w:sz w:val="21"/>
          <w:szCs w:val="21"/>
        </w:rPr>
        <w:t>存货分类为：在途物资、原材料、周转材料、库存商品、在产品、发出商品、</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委托加工物资。</w:t>
      </w:r>
    </w:p>
    <w:p>
      <w:pPr>
        <w:spacing w:line="240" w:lineRule="auto" w:before="0"/>
        <w:rPr>
          <w:rFonts w:ascii="宋体" w:hAnsi="宋体" w:cs="宋体" w:eastAsia="宋体" w:hint="default"/>
          <w:sz w:val="20"/>
          <w:szCs w:val="20"/>
        </w:rPr>
      </w:pPr>
    </w:p>
    <w:p>
      <w:pPr>
        <w:tabs>
          <w:tab w:pos="1395" w:val="left" w:leader="none"/>
        </w:tabs>
        <w:spacing w:line="328" w:lineRule="auto" w:before="170"/>
        <w:ind w:left="1400" w:right="431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发出存货的计价方法</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存货发出时按加权平均法计价。</w:t>
      </w:r>
    </w:p>
    <w:p>
      <w:pPr>
        <w:spacing w:line="240" w:lineRule="auto" w:before="7"/>
        <w:rPr>
          <w:rFonts w:ascii="宋体" w:hAnsi="宋体" w:cs="宋体" w:eastAsia="宋体" w:hint="default"/>
          <w:sz w:val="27"/>
          <w:szCs w:val="27"/>
        </w:rPr>
      </w:pPr>
    </w:p>
    <w:p>
      <w:pPr>
        <w:tabs>
          <w:tab w:pos="1395" w:val="left" w:leader="none"/>
        </w:tabs>
        <w:spacing w:line="348" w:lineRule="auto" w:before="0"/>
        <w:ind w:left="1400" w:right="10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存货可变现净值的确定依据及存货跌价准备的计提方法</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pacing w:val="-5"/>
          <w:w w:val="100"/>
          <w:sz w:val="21"/>
          <w:szCs w:val="21"/>
        </w:rPr>
        <w:t>期末对存货进行全面清查后，按存货的成本与可变现净值孰低提取或调整存货</w:t>
      </w:r>
      <w:r>
        <w:rPr>
          <w:rFonts w:ascii="宋体" w:hAnsi="宋体" w:cs="宋体" w:eastAsia="宋体" w:hint="default"/>
          <w:w w:val="100"/>
          <w:sz w:val="21"/>
          <w:szCs w:val="21"/>
        </w:rPr>
        <w:t> </w:t>
      </w:r>
      <w:r>
        <w:rPr>
          <w:rFonts w:ascii="宋体" w:hAnsi="宋体" w:cs="宋体" w:eastAsia="宋体" w:hint="default"/>
          <w:sz w:val="21"/>
          <w:szCs w:val="21"/>
        </w:rPr>
        <w:t>跌价准备。</w:t>
      </w:r>
      <w:r>
        <w:rPr>
          <w:rFonts w:ascii="宋体" w:hAnsi="宋体" w:cs="宋体" w:eastAsia="宋体" w:hint="default"/>
          <w:w w:val="100"/>
          <w:sz w:val="21"/>
          <w:szCs w:val="21"/>
        </w:rPr>
        <w:t> </w:t>
      </w:r>
      <w:r>
        <w:rPr>
          <w:rFonts w:ascii="宋体" w:hAnsi="宋体" w:cs="宋体" w:eastAsia="宋体" w:hint="default"/>
          <w:spacing w:val="-5"/>
          <w:sz w:val="21"/>
          <w:szCs w:val="21"/>
        </w:rPr>
        <w:t>产成品、库存商品和用于出售的材料等直接用于出售的商品存货，在正常生产</w:t>
      </w:r>
      <w:r>
        <w:rPr>
          <w:rFonts w:ascii="宋体" w:hAnsi="宋体" w:cs="宋体" w:eastAsia="宋体" w:hint="default"/>
          <w:w w:val="100"/>
          <w:sz w:val="21"/>
          <w:szCs w:val="21"/>
        </w:rPr>
        <w:t> </w:t>
      </w:r>
      <w:r>
        <w:rPr>
          <w:rFonts w:ascii="宋体" w:hAnsi="宋体" w:cs="宋体" w:eastAsia="宋体" w:hint="default"/>
          <w:spacing w:val="-2"/>
          <w:sz w:val="21"/>
          <w:szCs w:val="21"/>
        </w:rPr>
        <w:t>经营过程中，以该存货的估计售价减去估计的销售费用和相关税费后的金额，</w:t>
      </w:r>
      <w:r>
        <w:rPr>
          <w:rFonts w:ascii="宋体" w:hAnsi="宋体" w:cs="宋体" w:eastAsia="宋体" w:hint="default"/>
          <w:w w:val="100"/>
          <w:sz w:val="21"/>
          <w:szCs w:val="21"/>
        </w:rPr>
        <w:t> </w:t>
      </w:r>
      <w:r>
        <w:rPr>
          <w:rFonts w:ascii="宋体" w:hAnsi="宋体" w:cs="宋体" w:eastAsia="宋体" w:hint="default"/>
          <w:spacing w:val="-5"/>
          <w:sz w:val="21"/>
          <w:szCs w:val="21"/>
        </w:rPr>
        <w:t>确定其可变现净值；需要经过加工的材料存货，在正常生产经营过程中，以所</w:t>
      </w:r>
      <w:r>
        <w:rPr>
          <w:rFonts w:ascii="宋体" w:hAnsi="宋体" w:cs="宋体" w:eastAsia="宋体" w:hint="default"/>
          <w:w w:val="100"/>
          <w:sz w:val="21"/>
          <w:szCs w:val="21"/>
        </w:rPr>
        <w:t> </w:t>
      </w:r>
      <w:r>
        <w:rPr>
          <w:rFonts w:ascii="宋体" w:hAnsi="宋体" w:cs="宋体" w:eastAsia="宋体" w:hint="default"/>
          <w:spacing w:val="-5"/>
          <w:w w:val="100"/>
          <w:sz w:val="21"/>
          <w:szCs w:val="21"/>
        </w:rPr>
        <w:t>生产的产成品的估计售价减去至完工时估计将要发生的成本、估计的销售费用</w:t>
      </w:r>
      <w:r>
        <w:rPr>
          <w:rFonts w:ascii="宋体" w:hAnsi="宋体" w:cs="宋体" w:eastAsia="宋体" w:hint="default"/>
          <w:w w:val="100"/>
          <w:sz w:val="21"/>
          <w:szCs w:val="21"/>
        </w:rPr>
        <w:t> </w:t>
      </w:r>
      <w:r>
        <w:rPr>
          <w:rFonts w:ascii="宋体" w:hAnsi="宋体" w:cs="宋体" w:eastAsia="宋体" w:hint="default"/>
          <w:spacing w:val="-5"/>
          <w:sz w:val="21"/>
          <w:szCs w:val="21"/>
        </w:rPr>
        <w:t>和相关税费后的金额，确定其可变现净值；为执行销售合同或者劳务合同而持</w:t>
      </w:r>
      <w:r>
        <w:rPr>
          <w:rFonts w:ascii="宋体" w:hAnsi="宋体" w:cs="宋体" w:eastAsia="宋体" w:hint="default"/>
          <w:w w:val="100"/>
          <w:sz w:val="21"/>
          <w:szCs w:val="21"/>
        </w:rPr>
        <w:t> </w:t>
      </w:r>
      <w:r>
        <w:rPr>
          <w:rFonts w:ascii="宋体" w:hAnsi="宋体" w:cs="宋体" w:eastAsia="宋体" w:hint="default"/>
          <w:spacing w:val="-5"/>
          <w:sz w:val="21"/>
          <w:szCs w:val="21"/>
        </w:rPr>
        <w:t>有的存货，其可变现净值以合同价格为基础计算，若持有存货的数量多于销售</w:t>
      </w:r>
      <w:r>
        <w:rPr>
          <w:rFonts w:ascii="宋体" w:hAnsi="宋体" w:cs="宋体" w:eastAsia="宋体" w:hint="default"/>
          <w:w w:val="100"/>
          <w:sz w:val="21"/>
          <w:szCs w:val="21"/>
        </w:rPr>
        <w:t> </w:t>
      </w:r>
      <w:r>
        <w:rPr>
          <w:rFonts w:ascii="宋体" w:hAnsi="宋体" w:cs="宋体" w:eastAsia="宋体" w:hint="default"/>
          <w:spacing w:val="-2"/>
          <w:sz w:val="21"/>
          <w:szCs w:val="21"/>
        </w:rPr>
        <w:t>合同订购数量的，超出部分的存货的可变现净值以一般销售价格为基础计算。</w:t>
      </w:r>
      <w:r>
        <w:rPr>
          <w:rFonts w:ascii="宋体" w:hAnsi="宋体" w:cs="宋体" w:eastAsia="宋体" w:hint="default"/>
          <w:w w:val="100"/>
          <w:sz w:val="21"/>
          <w:szCs w:val="21"/>
        </w:rPr>
        <w:t> </w:t>
      </w:r>
      <w:r>
        <w:rPr>
          <w:rFonts w:ascii="宋体" w:hAnsi="宋体" w:cs="宋体" w:eastAsia="宋体" w:hint="default"/>
          <w:spacing w:val="-7"/>
          <w:w w:val="100"/>
          <w:sz w:val="21"/>
          <w:szCs w:val="21"/>
        </w:rPr>
        <w:t>期末按照单个存货项目计提存货跌价准备；但对于数量繁多、单价较低的存货，</w:t>
      </w:r>
      <w:r>
        <w:rPr>
          <w:rFonts w:ascii="宋体" w:hAnsi="宋体" w:cs="宋体" w:eastAsia="宋体" w:hint="default"/>
          <w:w w:val="100"/>
          <w:sz w:val="21"/>
          <w:szCs w:val="21"/>
        </w:rPr>
        <w:t> </w:t>
      </w:r>
      <w:r>
        <w:rPr>
          <w:rFonts w:ascii="宋体" w:hAnsi="宋体" w:cs="宋体" w:eastAsia="宋体" w:hint="default"/>
          <w:spacing w:val="-2"/>
          <w:sz w:val="21"/>
          <w:szCs w:val="21"/>
        </w:rPr>
        <w:t>按照存货类别计提存货跌价准备；与在同一地区生产和销售的产品系列相关、</w:t>
      </w:r>
      <w:r>
        <w:rPr>
          <w:rFonts w:ascii="宋体" w:hAnsi="宋体" w:cs="宋体" w:eastAsia="宋体" w:hint="default"/>
          <w:w w:val="100"/>
          <w:sz w:val="21"/>
          <w:szCs w:val="21"/>
        </w:rPr>
        <w:t> </w:t>
      </w:r>
      <w:r>
        <w:rPr>
          <w:rFonts w:ascii="宋体" w:hAnsi="宋体" w:cs="宋体" w:eastAsia="宋体" w:hint="default"/>
          <w:spacing w:val="-5"/>
          <w:sz w:val="21"/>
          <w:szCs w:val="21"/>
        </w:rPr>
        <w:t>具有相同或类似最终用途或目的，且难以与其他项目分开计量的存货，则合并</w:t>
      </w:r>
      <w:r>
        <w:rPr>
          <w:rFonts w:ascii="宋体" w:hAnsi="宋体" w:cs="宋体" w:eastAsia="宋体" w:hint="default"/>
          <w:w w:val="100"/>
          <w:sz w:val="21"/>
          <w:szCs w:val="21"/>
        </w:rPr>
        <w:t> </w:t>
      </w:r>
      <w:r>
        <w:rPr>
          <w:rFonts w:ascii="宋体" w:hAnsi="宋体" w:cs="宋体" w:eastAsia="宋体" w:hint="default"/>
          <w:sz w:val="21"/>
          <w:szCs w:val="21"/>
        </w:rPr>
        <w:t>计提存货跌价准备。</w:t>
      </w:r>
      <w:r>
        <w:rPr>
          <w:rFonts w:ascii="宋体" w:hAnsi="宋体" w:cs="宋体" w:eastAsia="宋体" w:hint="default"/>
          <w:w w:val="100"/>
          <w:sz w:val="21"/>
          <w:szCs w:val="21"/>
        </w:rPr>
        <w:t> </w:t>
      </w:r>
      <w:r>
        <w:rPr>
          <w:rFonts w:ascii="宋体" w:hAnsi="宋体" w:cs="宋体" w:eastAsia="宋体" w:hint="default"/>
          <w:spacing w:val="-5"/>
          <w:sz w:val="21"/>
          <w:szCs w:val="21"/>
        </w:rPr>
        <w:t>以前减记存货价值的影响因素已经消失的，减记的金额予以恢复，并在原已计</w:t>
      </w:r>
      <w:r>
        <w:rPr>
          <w:rFonts w:ascii="宋体" w:hAnsi="宋体" w:cs="宋体" w:eastAsia="宋体" w:hint="default"/>
          <w:w w:val="100"/>
          <w:sz w:val="21"/>
          <w:szCs w:val="21"/>
        </w:rPr>
        <w:t> </w:t>
      </w:r>
      <w:r>
        <w:rPr>
          <w:rFonts w:ascii="宋体" w:hAnsi="宋体" w:cs="宋体" w:eastAsia="宋体" w:hint="default"/>
          <w:sz w:val="21"/>
          <w:szCs w:val="21"/>
        </w:rPr>
        <w:t>提的存货跌价准备金额内转回，转回的金额计入当期损益。</w:t>
      </w:r>
    </w:p>
    <w:p>
      <w:pPr>
        <w:spacing w:line="240" w:lineRule="auto" w:before="3"/>
        <w:rPr>
          <w:rFonts w:ascii="宋体" w:hAnsi="宋体" w:cs="宋体" w:eastAsia="宋体" w:hint="default"/>
          <w:sz w:val="26"/>
          <w:szCs w:val="26"/>
        </w:rPr>
      </w:pPr>
    </w:p>
    <w:p>
      <w:pPr>
        <w:tabs>
          <w:tab w:pos="1395" w:val="left" w:leader="none"/>
        </w:tabs>
        <w:spacing w:line="328" w:lineRule="auto" w:before="0"/>
        <w:ind w:left="1400" w:right="558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t>存货的盘存制度</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采用永续盘存制。</w:t>
      </w:r>
    </w:p>
    <w:p>
      <w:pPr>
        <w:spacing w:after="0" w:line="328" w:lineRule="auto"/>
        <w:jc w:val="left"/>
        <w:rPr>
          <w:rFonts w:ascii="宋体" w:hAnsi="宋体" w:cs="宋体" w:eastAsia="宋体" w:hint="default"/>
          <w:sz w:val="21"/>
          <w:szCs w:val="21"/>
        </w:rPr>
        <w:sectPr>
          <w:pgSz w:w="11910" w:h="16840"/>
          <w:pgMar w:header="852" w:footer="1195" w:top="1480" w:bottom="1380" w:left="1660" w:right="1580"/>
        </w:sectPr>
      </w:pPr>
    </w:p>
    <w:p>
      <w:pPr>
        <w:spacing w:line="240" w:lineRule="auto" w:before="10"/>
        <w:rPr>
          <w:rFonts w:ascii="宋体" w:hAnsi="宋体" w:cs="宋体" w:eastAsia="宋体" w:hint="default"/>
          <w:sz w:val="3"/>
          <w:szCs w:val="3"/>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19pt;height:.75pt;mso-position-horizontal-relative:char;mso-position-vertical-relative:line" coordorigin="0,0" coordsize="8380,15">
            <v:group style="position:absolute;left:7;top:7;width:8366;height:2" coordorigin="7,7" coordsize="8366,2">
              <v:shape style="position:absolute;left:7;top:7;width:8366;height:2" coordorigin="7,7" coordsize="8366,0" path="m7,7l8373,7e" filled="false" stroked="true" strokeweight=".72pt" strokecolor="#000000">
                <v:path arrowok="t"/>
              </v:shape>
            </v:group>
          </v:group>
        </w:pict>
      </w:r>
      <w:r>
        <w:rPr>
          <w:rFonts w:ascii="宋体" w:hAnsi="宋体" w:cs="宋体" w:eastAsia="宋体" w:hint="default"/>
          <w:sz w:val="2"/>
          <w:szCs w:val="2"/>
        </w:rPr>
      </w:r>
    </w:p>
    <w:p>
      <w:pPr>
        <w:tabs>
          <w:tab w:pos="1395" w:val="left" w:leader="none"/>
        </w:tabs>
        <w:spacing w:before="88"/>
        <w:ind w:left="858" w:right="12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低值易耗品和包装物的摊销方法</w:t>
      </w:r>
      <w:r>
        <w:rPr>
          <w:rFonts w:ascii="宋体" w:hAnsi="宋体" w:cs="宋体" w:eastAsia="宋体" w:hint="default"/>
          <w:spacing w:val="-1"/>
          <w:sz w:val="21"/>
          <w:szCs w:val="21"/>
        </w:rPr>
      </w:r>
    </w:p>
    <w:p>
      <w:pPr>
        <w:spacing w:before="110"/>
        <w:ind w:left="1400"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）低值易耗品采用一次转销法；</w:t>
      </w:r>
    </w:p>
    <w:p>
      <w:pPr>
        <w:spacing w:before="110"/>
        <w:ind w:left="1400"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）包装物采用一次转销法。</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spacing w:before="0"/>
        <w:ind w:left="126" w:right="617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长期股权投资</w:t>
      </w:r>
      <w:r>
        <w:rPr>
          <w:rFonts w:ascii="宋体" w:hAnsi="宋体" w:cs="宋体" w:eastAsia="宋体" w:hint="default"/>
          <w:sz w:val="21"/>
          <w:szCs w:val="21"/>
        </w:rPr>
      </w:r>
    </w:p>
    <w:p>
      <w:pPr>
        <w:tabs>
          <w:tab w:pos="1395" w:val="left" w:leader="none"/>
        </w:tabs>
        <w:spacing w:before="88"/>
        <w:ind w:left="858" w:right="12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投资成本的确定</w:t>
      </w:r>
      <w:r>
        <w:rPr>
          <w:rFonts w:ascii="宋体" w:hAnsi="宋体" w:cs="宋体" w:eastAsia="宋体" w:hint="default"/>
          <w:sz w:val="21"/>
          <w:szCs w:val="21"/>
        </w:rPr>
      </w:r>
    </w:p>
    <w:p>
      <w:pPr>
        <w:spacing w:line="331" w:lineRule="auto" w:before="91"/>
        <w:ind w:left="1400"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）企业合并形成的长期股权投资</w:t>
      </w:r>
      <w:r>
        <w:rPr>
          <w:rFonts w:ascii="宋体" w:hAnsi="宋体" w:cs="宋体" w:eastAsia="宋体" w:hint="default"/>
          <w:w w:val="100"/>
          <w:sz w:val="21"/>
          <w:szCs w:val="21"/>
        </w:rPr>
        <w:t> </w:t>
      </w:r>
      <w:r>
        <w:rPr>
          <w:rFonts w:ascii="宋体" w:hAnsi="宋体" w:cs="宋体" w:eastAsia="宋体" w:hint="default"/>
          <w:spacing w:val="-5"/>
          <w:sz w:val="21"/>
          <w:szCs w:val="21"/>
        </w:rPr>
        <w:t>同一控制下的企业合并：公司以支付现金、转让非现金资产或承担债务方式以</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及以发行权益性证券作为合并对价的，在合并日按照取得被合并方所有者权益</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账面价值的份额作为长期股权投资的初始投资成本。长期股权投资初始投资成</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本与支付合并对价之间的差额，调整资本公积中的股本溢价；资本公积中的股</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本溢价不足冲减的，调整留存收益。合并发生的各项直接相关费用，包括为进</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sz w:val="21"/>
          <w:szCs w:val="21"/>
        </w:rPr>
        <w:t>行合并而支付的审计费用、评估费用、法律服务费用等，于发生时计入当期损</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益。</w:t>
      </w:r>
      <w:r>
        <w:rPr>
          <w:rFonts w:ascii="宋体" w:hAnsi="宋体" w:cs="宋体" w:eastAsia="宋体" w:hint="default"/>
          <w:spacing w:val="-103"/>
          <w:sz w:val="21"/>
          <w:szCs w:val="21"/>
        </w:rPr>
        <w:t> </w:t>
      </w:r>
      <w:r>
        <w:rPr>
          <w:rFonts w:ascii="宋体" w:hAnsi="宋体" w:cs="宋体" w:eastAsia="宋体" w:hint="default"/>
          <w:spacing w:val="-5"/>
          <w:w w:val="100"/>
          <w:sz w:val="21"/>
          <w:szCs w:val="21"/>
        </w:rPr>
        <w:t>非同一控制下的企业合并：公司按照购买日确定的合并成本作为长期股权投资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的初始投资成本。合并成本为购买日购买方为取得对被购买方的控制权而付出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的资产、发生或承担的负债以及发行的权益性证券的公允价值。购买方为企业</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合并而发生的审计、法律服务、评估咨询等中介费用以及其他相关管理费用于</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发生时计入当期损益；购买方作为合并对价发行的权益性证券或债务性证券的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交易费用，计入权益性证券或债务性证券的初始确认金额。通过多次交易分步</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实现的非同一控制下企业合并，以购买日之前所持被购买方的股权投资的账面</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价值与购买日新增投资成本之和，作为该项投资的初始投资成本。本公司将合</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并协议约定的或有对价作为企业合并转移对价的一部分，按照其在购买日的公</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允价值计入企业合并成本。</w:t>
      </w:r>
    </w:p>
    <w:p>
      <w:pPr>
        <w:spacing w:line="240" w:lineRule="auto" w:before="0"/>
        <w:rPr>
          <w:rFonts w:ascii="宋体" w:hAnsi="宋体" w:cs="宋体" w:eastAsia="宋体" w:hint="default"/>
          <w:sz w:val="20"/>
          <w:szCs w:val="20"/>
        </w:rPr>
      </w:pPr>
    </w:p>
    <w:p>
      <w:pPr>
        <w:spacing w:line="328" w:lineRule="auto" w:before="144"/>
        <w:ind w:left="1400"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）其他方式取得的长期股权投资</w:t>
      </w:r>
      <w:r>
        <w:rPr>
          <w:rFonts w:ascii="宋体" w:hAnsi="宋体" w:cs="宋体" w:eastAsia="宋体" w:hint="default"/>
          <w:w w:val="100"/>
          <w:sz w:val="21"/>
          <w:szCs w:val="21"/>
        </w:rPr>
        <w:t> </w:t>
      </w:r>
      <w:r>
        <w:rPr>
          <w:rFonts w:ascii="宋体" w:hAnsi="宋体" w:cs="宋体" w:eastAsia="宋体" w:hint="default"/>
          <w:spacing w:val="-5"/>
          <w:w w:val="100"/>
          <w:sz w:val="21"/>
          <w:szCs w:val="21"/>
        </w:rPr>
        <w:t>以支付现金方式取得的长期股权投资，按照实际支付的购买价款作为初始投资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成本。</w:t>
      </w:r>
      <w:r>
        <w:rPr>
          <w:rFonts w:ascii="宋体" w:hAnsi="宋体" w:cs="宋体" w:eastAsia="宋体" w:hint="default"/>
          <w:spacing w:val="-102"/>
          <w:sz w:val="21"/>
          <w:szCs w:val="21"/>
        </w:rPr>
        <w:t> </w:t>
      </w:r>
      <w:r>
        <w:rPr>
          <w:rFonts w:ascii="宋体" w:hAnsi="宋体" w:cs="宋体" w:eastAsia="宋体" w:hint="default"/>
          <w:spacing w:val="-5"/>
          <w:w w:val="100"/>
          <w:sz w:val="21"/>
          <w:szCs w:val="21"/>
        </w:rPr>
        <w:t>以发行权益性证券取得的长期股权投资，按照发行权益性证券的公允价值作为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初始投资成本。</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sz w:val="21"/>
          <w:szCs w:val="21"/>
        </w:rPr>
        <w:t>投资者投入的长期股权投资，按照投资合同或协议约定的价值（扣除已宣告但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尚未发放的现金股利或利润）作为初始投资成本，但合同或协议约定价值不公</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允的除外。</w:t>
      </w:r>
    </w:p>
    <w:p>
      <w:pPr>
        <w:spacing w:line="331" w:lineRule="auto" w:before="29"/>
        <w:ind w:left="1400" w:right="131" w:firstLine="0"/>
        <w:jc w:val="both"/>
        <w:rPr>
          <w:rFonts w:ascii="宋体" w:hAnsi="宋体" w:cs="宋体" w:eastAsia="宋体" w:hint="default"/>
          <w:sz w:val="21"/>
          <w:szCs w:val="21"/>
        </w:rPr>
      </w:pPr>
      <w:r>
        <w:rPr>
          <w:rFonts w:ascii="宋体" w:hAnsi="宋体" w:cs="宋体" w:eastAsia="宋体" w:hint="default"/>
          <w:sz w:val="21"/>
          <w:szCs w:val="21"/>
        </w:rPr>
        <w:t>在非货币性资产交换具备商业实质和换入资产或换出资产的公允价值能够可 </w:t>
      </w:r>
      <w:r>
        <w:rPr>
          <w:rFonts w:ascii="宋体" w:hAnsi="宋体" w:cs="宋体" w:eastAsia="宋体" w:hint="default"/>
          <w:spacing w:val="-5"/>
          <w:w w:val="100"/>
          <w:sz w:val="21"/>
          <w:szCs w:val="21"/>
        </w:rPr>
        <w:t>靠计量的前提下，非货币性资产交换换入的长期股权投资以换出资产的公允价</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值为基础确定其初始投资成本，除非有确凿证据表明换入资产的公允价值更加</w:t>
      </w:r>
    </w:p>
    <w:p>
      <w:pPr>
        <w:spacing w:after="0" w:line="331" w:lineRule="auto"/>
        <w:jc w:val="both"/>
        <w:rPr>
          <w:rFonts w:ascii="宋体" w:hAnsi="宋体" w:cs="宋体" w:eastAsia="宋体" w:hint="default"/>
          <w:sz w:val="21"/>
          <w:szCs w:val="21"/>
        </w:rPr>
        <w:sectPr>
          <w:pgSz w:w="11910" w:h="16840"/>
          <w:pgMar w:header="852" w:footer="1195" w:top="1480" w:bottom="1380" w:left="1660" w:right="1660"/>
        </w:sectPr>
      </w:pPr>
    </w:p>
    <w:p>
      <w:pPr>
        <w:spacing w:line="240" w:lineRule="auto" w:before="9"/>
        <w:rPr>
          <w:rFonts w:ascii="宋体" w:hAnsi="宋体" w:cs="宋体" w:eastAsia="宋体" w:hint="default"/>
          <w:sz w:val="7"/>
          <w:szCs w:val="7"/>
        </w:rPr>
      </w:pPr>
    </w:p>
    <w:p>
      <w:pPr>
        <w:spacing w:line="333" w:lineRule="auto" w:before="36"/>
        <w:ind w:left="1400" w:right="0" w:firstLine="0"/>
        <w:jc w:val="left"/>
        <w:rPr>
          <w:rFonts w:ascii="宋体" w:hAnsi="宋体" w:cs="宋体" w:eastAsia="宋体" w:hint="default"/>
          <w:sz w:val="21"/>
          <w:szCs w:val="21"/>
        </w:rPr>
      </w:pPr>
      <w:r>
        <w:rPr>
          <w:rFonts w:ascii="宋体" w:hAnsi="宋体" w:cs="宋体" w:eastAsia="宋体" w:hint="default"/>
          <w:spacing w:val="-5"/>
          <w:sz w:val="21"/>
          <w:szCs w:val="21"/>
        </w:rPr>
        <w:t>可靠；不满足上述前提的非货币性资产交换，以换出资产的账面价值和应支付</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的相关税费作为换入长期股权投资的初始投资成本。</w:t>
      </w:r>
    </w:p>
    <w:p>
      <w:pPr>
        <w:spacing w:line="331" w:lineRule="auto" w:before="22"/>
        <w:ind w:left="1400" w:right="0" w:firstLine="0"/>
        <w:jc w:val="left"/>
        <w:rPr>
          <w:rFonts w:ascii="宋体" w:hAnsi="宋体" w:cs="宋体" w:eastAsia="宋体" w:hint="default"/>
          <w:sz w:val="21"/>
          <w:szCs w:val="21"/>
        </w:rPr>
      </w:pPr>
      <w:r>
        <w:rPr>
          <w:rFonts w:ascii="宋体" w:hAnsi="宋体" w:cs="宋体" w:eastAsia="宋体" w:hint="default"/>
          <w:sz w:val="21"/>
          <w:szCs w:val="21"/>
        </w:rPr>
        <w:t>通过债务重组取得的长期股权投资，其初始投资成本按照公允价值为基础确 定。</w:t>
      </w:r>
    </w:p>
    <w:p>
      <w:pPr>
        <w:tabs>
          <w:tab w:pos="1395" w:val="left" w:leader="none"/>
        </w:tabs>
        <w:spacing w:before="17"/>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后续计量及损益确认</w:t>
      </w:r>
      <w:r>
        <w:rPr>
          <w:rFonts w:ascii="宋体" w:hAnsi="宋体" w:cs="宋体" w:eastAsia="宋体" w:hint="default"/>
          <w:sz w:val="21"/>
          <w:szCs w:val="21"/>
        </w:rPr>
      </w:r>
    </w:p>
    <w:p>
      <w:pPr>
        <w:spacing w:line="321" w:lineRule="auto" w:before="79"/>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）后续计量</w:t>
      </w:r>
      <w:r>
        <w:rPr>
          <w:rFonts w:ascii="宋体" w:hAnsi="宋体" w:cs="宋体" w:eastAsia="宋体" w:hint="default"/>
          <w:w w:val="100"/>
          <w:sz w:val="21"/>
          <w:szCs w:val="21"/>
        </w:rPr>
        <w:t> </w:t>
      </w:r>
      <w:r>
        <w:rPr>
          <w:rFonts w:ascii="宋体" w:hAnsi="宋体" w:cs="宋体" w:eastAsia="宋体" w:hint="default"/>
          <w:spacing w:val="-5"/>
          <w:sz w:val="21"/>
          <w:szCs w:val="21"/>
        </w:rPr>
        <w:t>公司对子公司的长期股权投资，采用成本法核算，编制合并财务报表时按照权</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z w:val="21"/>
          <w:szCs w:val="21"/>
        </w:rPr>
        <w:t>益法进行调整。</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sz w:val="21"/>
          <w:szCs w:val="21"/>
        </w:rPr>
        <w:t>对被投资单位不具有共同控制或重大影响，并且在活跃市场中没有报价、公允</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价值不能可靠计量的长期股权投资，采用成本法核算。</w:t>
      </w:r>
      <w:r>
        <w:rPr>
          <w:rFonts w:ascii="宋体" w:hAnsi="宋体" w:cs="宋体" w:eastAsia="宋体" w:hint="default"/>
          <w:w w:val="100"/>
          <w:sz w:val="21"/>
          <w:szCs w:val="21"/>
        </w:rPr>
        <w:t> </w:t>
      </w:r>
      <w:r>
        <w:rPr>
          <w:rFonts w:ascii="宋体" w:hAnsi="宋体" w:cs="宋体" w:eastAsia="宋体" w:hint="default"/>
          <w:spacing w:val="-5"/>
          <w:sz w:val="21"/>
          <w:szCs w:val="21"/>
        </w:rPr>
        <w:t>对被投资单位具有共同控制或重大影响的长期股权投资，采用权益法核算。初</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2"/>
          <w:sz w:val="21"/>
          <w:szCs w:val="21"/>
        </w:rPr>
        <w:t>始投资成本大于投资时应享有被投资单位可辨认净资产公允价值份额的差额，</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5"/>
          <w:w w:val="100"/>
          <w:sz w:val="21"/>
          <w:szCs w:val="21"/>
        </w:rPr>
        <w:t>不调整长期股权投资的初始投资成本；初始投资成本小于投资时应享有被投资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单位可辨认净资产公允价值份额的差额，计入当期损益。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被投资单位除净损益以外所有者权益其他变动的处理：对于被投资单位除净损</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益以外所有者权益的其他变动，在持股比例不变的情况下，公司按照持股比例</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计算应享有或承担的部分，调整长期股权投资的账面价值，同时增加或减少资</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10"/>
          <w:w w:val="100"/>
          <w:sz w:val="21"/>
          <w:szCs w:val="21"/>
        </w:rPr>
        <w:t>本公积（其他资本公积）。</w:t>
      </w:r>
    </w:p>
    <w:p>
      <w:pPr>
        <w:spacing w:line="240" w:lineRule="auto" w:before="0"/>
        <w:rPr>
          <w:rFonts w:ascii="宋体" w:hAnsi="宋体" w:cs="宋体" w:eastAsia="宋体" w:hint="default"/>
          <w:sz w:val="20"/>
          <w:szCs w:val="20"/>
        </w:rPr>
      </w:pPr>
    </w:p>
    <w:p>
      <w:pPr>
        <w:spacing w:line="321" w:lineRule="auto" w:before="131"/>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）损益确认</w:t>
      </w:r>
      <w:r>
        <w:rPr>
          <w:rFonts w:ascii="宋体" w:hAnsi="宋体" w:cs="宋体" w:eastAsia="宋体" w:hint="default"/>
          <w:w w:val="100"/>
          <w:sz w:val="21"/>
          <w:szCs w:val="21"/>
        </w:rPr>
        <w:t> </w:t>
      </w:r>
      <w:r>
        <w:rPr>
          <w:rFonts w:ascii="宋体" w:hAnsi="宋体" w:cs="宋体" w:eastAsia="宋体" w:hint="default"/>
          <w:spacing w:val="-5"/>
          <w:w w:val="100"/>
          <w:sz w:val="21"/>
          <w:szCs w:val="21"/>
        </w:rPr>
        <w:t>成本法下，除取得投资时实际支付的价款或对价中包含的已宣告但尚未发放的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现金股利或利润外，公司按照享有被投资单位宣告发放的现金股利或利润确认</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投资收益。</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5"/>
          <w:sz w:val="21"/>
          <w:szCs w:val="21"/>
        </w:rPr>
        <w:t>权益法下，在被投资单位账面净利润的基础上考虑：被投资单位与本公司采用</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的会计政策及会计期间不一致，按本公司的会计政策及会计期间对被投资单位</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财务报表进行调整；以取得投资时被投资单位固定资产、无形资产的公允价值</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为基础计提的折旧额或摊销额以及有关资产减值准备金额等对被投资单位净 </w:t>
      </w:r>
      <w:r>
        <w:rPr>
          <w:rFonts w:ascii="宋体" w:hAnsi="宋体" w:cs="宋体" w:eastAsia="宋体" w:hint="default"/>
          <w:sz w:val="21"/>
          <w:szCs w:val="21"/>
        </w:rPr>
      </w:r>
      <w:r>
        <w:rPr>
          <w:rFonts w:ascii="宋体" w:hAnsi="宋体" w:cs="宋体" w:eastAsia="宋体" w:hint="default"/>
          <w:spacing w:val="-5"/>
          <w:w w:val="100"/>
          <w:sz w:val="21"/>
          <w:szCs w:val="21"/>
        </w:rPr>
        <w:t>利润的影响；对本公司与联营企业及合营企业之间发生的未实现内部交易予以</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抵销等事项的适当调整后，确认应享有或应负担被投资单位的净利润或净亏 </w:t>
      </w:r>
      <w:r>
        <w:rPr>
          <w:rFonts w:ascii="宋体" w:hAnsi="宋体" w:cs="宋体" w:eastAsia="宋体" w:hint="default"/>
          <w:sz w:val="21"/>
          <w:szCs w:val="21"/>
        </w:rPr>
        <w:t>损。</w:t>
      </w:r>
    </w:p>
    <w:p>
      <w:pPr>
        <w:spacing w:line="324" w:lineRule="auto" w:before="23"/>
        <w:ind w:left="1400" w:right="0" w:firstLine="0"/>
        <w:jc w:val="left"/>
        <w:rPr>
          <w:rFonts w:ascii="宋体" w:hAnsi="宋体" w:cs="宋体" w:eastAsia="宋体" w:hint="default"/>
          <w:sz w:val="21"/>
          <w:szCs w:val="21"/>
        </w:rPr>
      </w:pPr>
      <w:r>
        <w:rPr>
          <w:rFonts w:ascii="宋体" w:hAnsi="宋体" w:cs="宋体" w:eastAsia="宋体" w:hint="default"/>
          <w:spacing w:val="-2"/>
          <w:sz w:val="21"/>
          <w:szCs w:val="21"/>
        </w:rPr>
        <w:t>在公司确认应分担被投资单位发生的亏损时，按照以下顺序进行处理：首先，</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pacing w:val="-8"/>
          <w:w w:val="100"/>
          <w:sz w:val="21"/>
          <w:szCs w:val="21"/>
        </w:rPr>
        <w:t>冲减长期股权投资的账面价值。其次，长期股权投资的账面价值不足以冲减的，</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以其他实质上构成对被投资单位净投资的长期权益账面价值为限继续确认投 </w:t>
      </w:r>
      <w:r>
        <w:rPr>
          <w:rFonts w:ascii="宋体" w:hAnsi="宋体" w:cs="宋体" w:eastAsia="宋体" w:hint="default"/>
          <w:sz w:val="21"/>
          <w:szCs w:val="21"/>
        </w:rPr>
      </w:r>
      <w:r>
        <w:rPr>
          <w:rFonts w:ascii="宋体" w:hAnsi="宋体" w:cs="宋体" w:eastAsia="宋体" w:hint="default"/>
          <w:spacing w:val="-5"/>
          <w:sz w:val="21"/>
          <w:szCs w:val="21"/>
        </w:rPr>
        <w:t>资损失，冲减长期应收项目等的账面价值。最后，经过上述处理，按照投资合</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pacing w:val="-5"/>
          <w:sz w:val="21"/>
          <w:szCs w:val="21"/>
        </w:rPr>
        <w:t>同或协议约定企业仍承担额外义务的，按预计承担的义务确认预计负债，计入</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sz w:val="21"/>
          <w:szCs w:val="21"/>
        </w:rPr>
        <w:t>当期投资损失。被投资单位以后期间实现盈利的，公司在扣除未确认的亏损分</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担额后，按与上述相反的顺序处理，减记已确认预计负债的账面余额、恢复其</w:t>
      </w:r>
    </w:p>
    <w:p>
      <w:pPr>
        <w:spacing w:after="0" w:line="324" w:lineRule="auto"/>
        <w:jc w:val="left"/>
        <w:rPr>
          <w:rFonts w:ascii="宋体" w:hAnsi="宋体" w:cs="宋体" w:eastAsia="宋体" w:hint="default"/>
          <w:sz w:val="21"/>
          <w:szCs w:val="21"/>
        </w:rPr>
        <w:sectPr>
          <w:footerReference w:type="default" r:id="rId100"/>
          <w:pgSz w:w="11910" w:h="16840"/>
          <w:pgMar w:footer="1195" w:header="852" w:top="1480" w:bottom="1380" w:left="1660" w:right="1580"/>
          <w:pgNumType w:start="105"/>
        </w:sectPr>
      </w:pPr>
    </w:p>
    <w:p>
      <w:pPr>
        <w:spacing w:line="324" w:lineRule="auto" w:before="127"/>
        <w:ind w:left="1400" w:right="123" w:firstLine="0"/>
        <w:jc w:val="left"/>
        <w:rPr>
          <w:rFonts w:ascii="宋体" w:hAnsi="宋体" w:cs="宋体" w:eastAsia="宋体" w:hint="default"/>
          <w:sz w:val="21"/>
          <w:szCs w:val="21"/>
        </w:rPr>
      </w:pPr>
      <w:r>
        <w:rPr>
          <w:rFonts w:ascii="宋体" w:hAnsi="宋体" w:cs="宋体" w:eastAsia="宋体" w:hint="default"/>
          <w:spacing w:val="-5"/>
          <w:w w:val="100"/>
          <w:sz w:val="21"/>
          <w:szCs w:val="21"/>
        </w:rPr>
        <w:t>他实质上构成对被投资单位净投资的长期权益及长期股权投资的账面价值，同</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时确认投资收益。</w:t>
      </w:r>
      <w:r>
        <w:rPr>
          <w:rFonts w:ascii="宋体" w:hAnsi="宋体" w:cs="宋体" w:eastAsia="宋体" w:hint="default"/>
          <w:w w:val="100"/>
          <w:sz w:val="21"/>
          <w:szCs w:val="21"/>
        </w:rPr>
        <w:t> </w:t>
      </w:r>
      <w:r>
        <w:rPr>
          <w:rFonts w:ascii="宋体" w:hAnsi="宋体" w:cs="宋体" w:eastAsia="宋体" w:hint="default"/>
          <w:spacing w:val="-5"/>
          <w:sz w:val="21"/>
          <w:szCs w:val="21"/>
        </w:rPr>
        <w:t>在持有投资期间，被投资单位能够提供合并财务报表的，应当以合并财务报表</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中的净利润和其他权益变动为基础进行核算。</w:t>
      </w:r>
    </w:p>
    <w:p>
      <w:pPr>
        <w:spacing w:line="240" w:lineRule="auto" w:before="0"/>
        <w:rPr>
          <w:rFonts w:ascii="宋体" w:hAnsi="宋体" w:cs="宋体" w:eastAsia="宋体" w:hint="default"/>
          <w:sz w:val="20"/>
          <w:szCs w:val="20"/>
        </w:rPr>
      </w:pPr>
    </w:p>
    <w:p>
      <w:pPr>
        <w:tabs>
          <w:tab w:pos="1395" w:val="left" w:leader="none"/>
        </w:tabs>
        <w:spacing w:line="338" w:lineRule="auto" w:before="148"/>
        <w:ind w:left="1400" w:right="13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确定对被投资单位具有共同控制、重大影响的依据</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pacing w:val="-5"/>
          <w:sz w:val="21"/>
          <w:szCs w:val="21"/>
        </w:rPr>
        <w:t>共同控制，是指按照合同约定对某项经济活动所共有的控制，仅在与该项经济</w:t>
      </w:r>
      <w:r>
        <w:rPr>
          <w:rFonts w:ascii="宋体" w:hAnsi="宋体" w:cs="宋体" w:eastAsia="宋体" w:hint="default"/>
          <w:w w:val="100"/>
          <w:sz w:val="21"/>
          <w:szCs w:val="21"/>
        </w:rPr>
        <w:t> </w:t>
      </w:r>
      <w:r>
        <w:rPr>
          <w:rFonts w:ascii="宋体" w:hAnsi="宋体" w:cs="宋体" w:eastAsia="宋体" w:hint="default"/>
          <w:spacing w:val="-5"/>
          <w:w w:val="100"/>
          <w:sz w:val="21"/>
          <w:szCs w:val="21"/>
        </w:rPr>
        <w:t>活动相关的重要财务和经营决策需要分享控制权的投资方一致同意时存在。投</w:t>
      </w:r>
      <w:r>
        <w:rPr>
          <w:rFonts w:ascii="宋体" w:hAnsi="宋体" w:cs="宋体" w:eastAsia="宋体" w:hint="default"/>
          <w:w w:val="100"/>
          <w:sz w:val="21"/>
          <w:szCs w:val="21"/>
        </w:rPr>
        <w:t> </w:t>
      </w:r>
      <w:r>
        <w:rPr>
          <w:rFonts w:ascii="宋体" w:hAnsi="宋体" w:cs="宋体" w:eastAsia="宋体" w:hint="default"/>
          <w:sz w:val="21"/>
          <w:szCs w:val="21"/>
        </w:rPr>
        <w:t>资企业与其他方对被投资单位实施共同控制的，被投资单位为其合营企业。</w:t>
      </w:r>
      <w:r>
        <w:rPr>
          <w:rFonts w:ascii="宋体" w:hAnsi="宋体" w:cs="宋体" w:eastAsia="宋体" w:hint="default"/>
          <w:w w:val="100"/>
          <w:sz w:val="21"/>
          <w:szCs w:val="21"/>
        </w:rPr>
        <w:t> </w:t>
      </w:r>
      <w:r>
        <w:rPr>
          <w:rFonts w:ascii="宋体" w:hAnsi="宋体" w:cs="宋体" w:eastAsia="宋体" w:hint="default"/>
          <w:spacing w:val="-5"/>
          <w:sz w:val="21"/>
          <w:szCs w:val="21"/>
        </w:rPr>
        <w:t>重大影响，是指对一个企业的财务和经营决策有参与决策的权力，但并不能够</w:t>
      </w:r>
      <w:r>
        <w:rPr>
          <w:rFonts w:ascii="宋体" w:hAnsi="宋体" w:cs="宋体" w:eastAsia="宋体" w:hint="default"/>
          <w:w w:val="100"/>
          <w:sz w:val="21"/>
          <w:szCs w:val="21"/>
        </w:rPr>
        <w:t> </w:t>
      </w:r>
      <w:r>
        <w:rPr>
          <w:rFonts w:ascii="宋体" w:hAnsi="宋体" w:cs="宋体" w:eastAsia="宋体" w:hint="default"/>
          <w:spacing w:val="-5"/>
          <w:w w:val="100"/>
          <w:sz w:val="21"/>
          <w:szCs w:val="21"/>
        </w:rPr>
        <w:t>控制或者与其他方一起共同控制这些政策的制定。投资企业能够对被投资单位</w:t>
      </w:r>
      <w:r>
        <w:rPr>
          <w:rFonts w:ascii="宋体" w:hAnsi="宋体" w:cs="宋体" w:eastAsia="宋体" w:hint="default"/>
          <w:w w:val="100"/>
          <w:sz w:val="21"/>
          <w:szCs w:val="21"/>
        </w:rPr>
        <w:t> </w:t>
      </w:r>
      <w:r>
        <w:rPr>
          <w:rFonts w:ascii="宋体" w:hAnsi="宋体" w:cs="宋体" w:eastAsia="宋体" w:hint="default"/>
          <w:sz w:val="21"/>
          <w:szCs w:val="21"/>
        </w:rPr>
        <w:t>施加重大影响的，被投资单位为其联营企业。</w:t>
      </w:r>
    </w:p>
    <w:p>
      <w:pPr>
        <w:spacing w:line="240" w:lineRule="auto" w:before="0"/>
        <w:rPr>
          <w:rFonts w:ascii="宋体" w:hAnsi="宋体" w:cs="宋体" w:eastAsia="宋体" w:hint="default"/>
          <w:sz w:val="20"/>
          <w:szCs w:val="20"/>
        </w:rPr>
      </w:pPr>
    </w:p>
    <w:p>
      <w:pPr>
        <w:tabs>
          <w:tab w:pos="1395" w:val="left" w:leader="none"/>
        </w:tabs>
        <w:spacing w:line="338" w:lineRule="auto" w:before="157"/>
        <w:ind w:left="1400" w:right="13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减值测试方法及减值准备计提方法</w:t>
      </w:r>
      <w:r>
        <w:rPr>
          <w:rFonts w:ascii="宋体" w:hAnsi="宋体" w:cs="宋体" w:eastAsia="宋体" w:hint="default"/>
          <w:b/>
          <w:bCs/>
          <w:spacing w:val="-92"/>
          <w:sz w:val="21"/>
          <w:szCs w:val="21"/>
        </w:rPr>
        <w:t> </w:t>
      </w:r>
      <w:r>
        <w:rPr>
          <w:rFonts w:ascii="宋体" w:hAnsi="宋体" w:cs="宋体" w:eastAsia="宋体" w:hint="default"/>
          <w:b/>
          <w:bCs/>
          <w:spacing w:val="-92"/>
          <w:sz w:val="21"/>
          <w:szCs w:val="21"/>
        </w:rPr>
      </w:r>
      <w:r>
        <w:rPr>
          <w:rFonts w:ascii="宋体" w:hAnsi="宋体" w:cs="宋体" w:eastAsia="宋体" w:hint="default"/>
          <w:spacing w:val="-5"/>
          <w:sz w:val="21"/>
          <w:szCs w:val="21"/>
        </w:rPr>
        <w:t>重大影响以下的、在活跃市场中没有报价、公允价值不能可靠计量的长期股权</w:t>
      </w:r>
      <w:r>
        <w:rPr>
          <w:rFonts w:ascii="宋体" w:hAnsi="宋体" w:cs="宋体" w:eastAsia="宋体" w:hint="default"/>
          <w:w w:val="100"/>
          <w:sz w:val="21"/>
          <w:szCs w:val="21"/>
        </w:rPr>
        <w:t> </w:t>
      </w:r>
      <w:r>
        <w:rPr>
          <w:rFonts w:ascii="宋体" w:hAnsi="宋体" w:cs="宋体" w:eastAsia="宋体" w:hint="default"/>
          <w:spacing w:val="-5"/>
          <w:w w:val="100"/>
          <w:sz w:val="21"/>
          <w:szCs w:val="21"/>
        </w:rPr>
        <w:t>投资，其减值损失是根据其账面价值与按类似金融资产当时市场收益率对未来</w:t>
      </w:r>
      <w:r>
        <w:rPr>
          <w:rFonts w:ascii="宋体" w:hAnsi="宋体" w:cs="宋体" w:eastAsia="宋体" w:hint="default"/>
          <w:w w:val="100"/>
          <w:sz w:val="21"/>
          <w:szCs w:val="21"/>
        </w:rPr>
        <w:t> </w:t>
      </w:r>
      <w:r>
        <w:rPr>
          <w:rFonts w:ascii="宋体" w:hAnsi="宋体" w:cs="宋体" w:eastAsia="宋体" w:hint="default"/>
          <w:sz w:val="21"/>
          <w:szCs w:val="21"/>
        </w:rPr>
        <w:t>现金流量折现确定的现值之间的差额进行确定。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除因企业合并形成的商誉以外的存在减值迹象的其他长期股权投资，如果可收</w:t>
      </w:r>
      <w:r>
        <w:rPr>
          <w:rFonts w:ascii="宋体" w:hAnsi="宋体" w:cs="宋体" w:eastAsia="宋体" w:hint="default"/>
          <w:w w:val="100"/>
          <w:sz w:val="21"/>
          <w:szCs w:val="21"/>
        </w:rPr>
        <w:t> </w:t>
      </w:r>
      <w:r>
        <w:rPr>
          <w:rFonts w:ascii="宋体" w:hAnsi="宋体" w:cs="宋体" w:eastAsia="宋体" w:hint="default"/>
          <w:spacing w:val="-5"/>
          <w:sz w:val="21"/>
          <w:szCs w:val="21"/>
        </w:rPr>
        <w:t>回金额的计量结果表明，该长期股权投资的可收回金额低于其账面价值的，将</w:t>
      </w:r>
      <w:r>
        <w:rPr>
          <w:rFonts w:ascii="宋体" w:hAnsi="宋体" w:cs="宋体" w:eastAsia="宋体" w:hint="default"/>
          <w:w w:val="100"/>
          <w:sz w:val="21"/>
          <w:szCs w:val="21"/>
        </w:rPr>
        <w:t> </w:t>
      </w:r>
      <w:r>
        <w:rPr>
          <w:rFonts w:ascii="宋体" w:hAnsi="宋体" w:cs="宋体" w:eastAsia="宋体" w:hint="default"/>
          <w:sz w:val="21"/>
          <w:szCs w:val="21"/>
        </w:rPr>
        <w:t>差额确认为减值损失。</w:t>
      </w:r>
    </w:p>
    <w:p>
      <w:pPr>
        <w:spacing w:before="30"/>
        <w:ind w:left="1400" w:right="123" w:firstLine="0"/>
        <w:jc w:val="left"/>
        <w:rPr>
          <w:rFonts w:ascii="宋体" w:hAnsi="宋体" w:cs="宋体" w:eastAsia="宋体" w:hint="default"/>
          <w:sz w:val="21"/>
          <w:szCs w:val="21"/>
        </w:rPr>
      </w:pPr>
      <w:r>
        <w:rPr>
          <w:rFonts w:ascii="宋体" w:hAnsi="宋体" w:cs="宋体" w:eastAsia="宋体" w:hint="default"/>
          <w:sz w:val="21"/>
          <w:szCs w:val="21"/>
        </w:rPr>
        <w:t>长期股权投资减值损失一经确认，不再转回。</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8"/>
          <w:szCs w:val="18"/>
        </w:rPr>
      </w:pPr>
    </w:p>
    <w:p>
      <w:pPr>
        <w:spacing w:before="0"/>
        <w:ind w:left="126" w:right="617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固定资产</w:t>
      </w:r>
      <w:r>
        <w:rPr>
          <w:rFonts w:ascii="宋体" w:hAnsi="宋体" w:cs="宋体" w:eastAsia="宋体" w:hint="default"/>
          <w:sz w:val="21"/>
          <w:szCs w:val="21"/>
        </w:rPr>
      </w:r>
    </w:p>
    <w:p>
      <w:pPr>
        <w:tabs>
          <w:tab w:pos="1395" w:val="left" w:leader="none"/>
        </w:tabs>
        <w:spacing w:line="331" w:lineRule="auto" w:before="98"/>
        <w:ind w:left="1400" w:right="13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固定资产确认条件</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sz w:val="21"/>
          <w:szCs w:val="21"/>
        </w:rPr>
        <w:t>固定资产指为生产商品、提供劳务、出租或经营管理而持有，并且使用寿命超</w:t>
      </w:r>
      <w:r>
        <w:rPr>
          <w:rFonts w:ascii="宋体" w:hAnsi="宋体" w:cs="宋体" w:eastAsia="宋体" w:hint="default"/>
          <w:w w:val="100"/>
          <w:sz w:val="21"/>
          <w:szCs w:val="21"/>
        </w:rPr>
        <w:t> </w:t>
      </w:r>
      <w:r>
        <w:rPr>
          <w:rFonts w:ascii="宋体" w:hAnsi="宋体" w:cs="宋体" w:eastAsia="宋体" w:hint="default"/>
          <w:sz w:val="21"/>
          <w:szCs w:val="21"/>
        </w:rPr>
        <w:t>过一个会计年度的有形资产。固定资产在同时满足下列条件时予以确认：</w:t>
      </w:r>
    </w:p>
    <w:p>
      <w:pPr>
        <w:spacing w:before="36"/>
        <w:ind w:left="1400"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）与该固定资产有关的经济利益很可能流入企业；</w:t>
      </w:r>
    </w:p>
    <w:p>
      <w:pPr>
        <w:spacing w:before="98"/>
        <w:ind w:left="1400"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）该固定资产的成本能够可靠地计量。</w:t>
      </w:r>
    </w:p>
    <w:p>
      <w:pPr>
        <w:spacing w:line="240" w:lineRule="auto" w:before="0"/>
        <w:rPr>
          <w:rFonts w:ascii="宋体" w:hAnsi="宋体" w:cs="宋体" w:eastAsia="宋体" w:hint="default"/>
          <w:sz w:val="22"/>
          <w:szCs w:val="22"/>
        </w:rPr>
      </w:pPr>
    </w:p>
    <w:p>
      <w:pPr>
        <w:spacing w:line="240" w:lineRule="auto" w:before="5"/>
        <w:rPr>
          <w:rFonts w:ascii="宋体" w:hAnsi="宋体" w:cs="宋体" w:eastAsia="宋体" w:hint="default"/>
          <w:sz w:val="15"/>
          <w:szCs w:val="15"/>
        </w:rPr>
      </w:pPr>
    </w:p>
    <w:p>
      <w:pPr>
        <w:tabs>
          <w:tab w:pos="1395" w:val="left" w:leader="none"/>
        </w:tabs>
        <w:spacing w:line="336" w:lineRule="auto" w:before="0"/>
        <w:ind w:left="1400" w:right="13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各类固定资产的折旧方法</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pacing w:val="-5"/>
          <w:sz w:val="21"/>
          <w:szCs w:val="21"/>
        </w:rPr>
        <w:t>固定资产折旧采用年限平均法分类计提，根据固定资产类别、预计使用寿命和</w:t>
      </w:r>
      <w:r>
        <w:rPr>
          <w:rFonts w:ascii="宋体" w:hAnsi="宋体" w:cs="宋体" w:eastAsia="宋体" w:hint="default"/>
          <w:w w:val="100"/>
          <w:sz w:val="21"/>
          <w:szCs w:val="21"/>
        </w:rPr>
        <w:t> </w:t>
      </w:r>
      <w:r>
        <w:rPr>
          <w:rFonts w:ascii="宋体" w:hAnsi="宋体" w:cs="宋体" w:eastAsia="宋体" w:hint="default"/>
          <w:spacing w:val="-5"/>
          <w:w w:val="100"/>
          <w:sz w:val="21"/>
          <w:szCs w:val="21"/>
        </w:rPr>
        <w:t>预计净残值率确定折旧率。如固定资产各组成部分的使用寿命不同或者以不同</w:t>
      </w:r>
      <w:r>
        <w:rPr>
          <w:rFonts w:ascii="宋体" w:hAnsi="宋体" w:cs="宋体" w:eastAsia="宋体" w:hint="default"/>
          <w:w w:val="100"/>
          <w:sz w:val="21"/>
          <w:szCs w:val="21"/>
        </w:rPr>
        <w:t> </w:t>
      </w:r>
      <w:r>
        <w:rPr>
          <w:rFonts w:ascii="宋体" w:hAnsi="宋体" w:cs="宋体" w:eastAsia="宋体" w:hint="default"/>
          <w:sz w:val="21"/>
          <w:szCs w:val="21"/>
        </w:rPr>
        <w:t>方式为企业提供经济利益，则选择不同折旧率或折旧方法，分别计提折旧。</w:t>
      </w:r>
      <w:r>
        <w:rPr>
          <w:rFonts w:ascii="宋体" w:hAnsi="宋体" w:cs="宋体" w:eastAsia="宋体" w:hint="default"/>
          <w:w w:val="100"/>
          <w:sz w:val="21"/>
          <w:szCs w:val="21"/>
        </w:rPr>
        <w:t> </w:t>
      </w:r>
      <w:r>
        <w:rPr>
          <w:rFonts w:ascii="宋体" w:hAnsi="宋体" w:cs="宋体" w:eastAsia="宋体" w:hint="default"/>
          <w:spacing w:val="-5"/>
          <w:w w:val="100"/>
          <w:sz w:val="21"/>
          <w:szCs w:val="21"/>
        </w:rPr>
        <w:t>融资租赁方式租入的固定资产，能合理确定租赁期届满时将会取得租赁资产所</w:t>
      </w:r>
      <w:r>
        <w:rPr>
          <w:rFonts w:ascii="宋体" w:hAnsi="宋体" w:cs="宋体" w:eastAsia="宋体" w:hint="default"/>
          <w:w w:val="100"/>
          <w:sz w:val="21"/>
          <w:szCs w:val="21"/>
        </w:rPr>
        <w:t> </w:t>
      </w:r>
      <w:r>
        <w:rPr>
          <w:rFonts w:ascii="宋体" w:hAnsi="宋体" w:cs="宋体" w:eastAsia="宋体" w:hint="default"/>
          <w:spacing w:val="-5"/>
          <w:sz w:val="21"/>
          <w:szCs w:val="21"/>
        </w:rPr>
        <w:t>有权的，在租赁资产尚可使用年限内计提折旧；无法合理确定租赁期届满时能</w:t>
      </w:r>
    </w:p>
    <w:p>
      <w:pPr>
        <w:spacing w:after="0" w:line="336" w:lineRule="auto"/>
        <w:jc w:val="left"/>
        <w:rPr>
          <w:rFonts w:ascii="宋体" w:hAnsi="宋体" w:cs="宋体" w:eastAsia="宋体" w:hint="default"/>
          <w:sz w:val="21"/>
          <w:szCs w:val="21"/>
        </w:rPr>
        <w:sectPr>
          <w:footerReference w:type="default" r:id="rId101"/>
          <w:pgSz w:w="11910" w:h="16840"/>
          <w:pgMar w:footer="1195" w:header="852" w:top="1480" w:bottom="1380" w:left="1660" w:right="1660"/>
          <w:pgNumType w:start="106"/>
        </w:sectPr>
      </w:pPr>
    </w:p>
    <w:p>
      <w:pPr>
        <w:spacing w:line="240" w:lineRule="auto" w:before="6"/>
        <w:rPr>
          <w:rFonts w:ascii="宋体" w:hAnsi="宋体" w:cs="宋体" w:eastAsia="宋体" w:hint="default"/>
          <w:sz w:val="8"/>
          <w:szCs w:val="8"/>
        </w:rPr>
      </w:pPr>
    </w:p>
    <w:p>
      <w:pPr>
        <w:spacing w:line="340" w:lineRule="auto" w:before="36"/>
        <w:ind w:left="1400" w:right="0" w:firstLine="0"/>
        <w:jc w:val="left"/>
        <w:rPr>
          <w:rFonts w:ascii="宋体" w:hAnsi="宋体" w:cs="宋体" w:eastAsia="宋体" w:hint="default"/>
          <w:sz w:val="21"/>
          <w:szCs w:val="21"/>
        </w:rPr>
      </w:pPr>
      <w:r>
        <w:rPr>
          <w:rFonts w:ascii="宋体" w:hAnsi="宋体" w:cs="宋体" w:eastAsia="宋体" w:hint="default"/>
          <w:spacing w:val="-5"/>
          <w:w w:val="100"/>
          <w:sz w:val="21"/>
          <w:szCs w:val="21"/>
        </w:rPr>
        <w:t>够取得租赁资产所有权的，在租赁期与租赁资产尚可使用年限两者中较短的期</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间内计提折旧。</w:t>
      </w:r>
    </w:p>
    <w:p>
      <w:pPr>
        <w:spacing w:before="25"/>
        <w:ind w:left="1400" w:right="0" w:firstLine="0"/>
        <w:jc w:val="left"/>
        <w:rPr>
          <w:rFonts w:ascii="宋体" w:hAnsi="宋体" w:cs="宋体" w:eastAsia="宋体" w:hint="default"/>
          <w:sz w:val="21"/>
          <w:szCs w:val="21"/>
        </w:rPr>
      </w:pPr>
      <w:r>
        <w:rPr/>
        <w:pict>
          <v:shape style="position:absolute;margin-left:245.809998pt;margin-top:18.073698pt;width:.48pt;height:.12pt;mso-position-horizontal-relative:page;mso-position-vertical-relative:paragraph;z-index:-1205584" type="#_x0000_t75" stroked="false">
            <v:imagedata r:id="rId103" o:title=""/>
          </v:shape>
        </w:pict>
      </w:r>
      <w:r>
        <w:rPr/>
        <w:pict>
          <v:shape style="position:absolute;margin-left:332.109985pt;margin-top:18.073698pt;width:.48001pt;height:.12pt;mso-position-horizontal-relative:page;mso-position-vertical-relative:paragraph;z-index:-1205560" type="#_x0000_t75" stroked="false">
            <v:imagedata r:id="rId103" o:title=""/>
          </v:shape>
        </w:pict>
      </w:r>
      <w:r>
        <w:rPr/>
        <w:pict>
          <v:shape style="position:absolute;margin-left:415.869995pt;margin-top:18.073698pt;width:.47998pt;height:.12pt;mso-position-horizontal-relative:page;mso-position-vertical-relative:paragraph;z-index:-1205536" type="#_x0000_t75" stroked="false">
            <v:imagedata r:id="rId103" o:title=""/>
          </v:shape>
        </w:pict>
      </w:r>
      <w:r>
        <w:rPr/>
        <w:pict>
          <v:group style="position:absolute;margin-left:125.900002pt;margin-top:32.593739pt;width:382.4pt;height:5.55pt;mso-position-horizontal-relative:page;mso-position-vertical-relative:paragraph;z-index:-1205512" coordorigin="2518,652" coordsize="7648,111">
            <v:shape style="position:absolute;left:2518;top:652;width:2417;height:110" type="#_x0000_t75" stroked="false">
              <v:imagedata r:id="rId104" o:title=""/>
            </v:shape>
            <v:shape style="position:absolute;left:4911;top:748;width:1740;height:14" type="#_x0000_t75" stroked="false">
              <v:imagedata r:id="rId105" o:title=""/>
            </v:shape>
            <v:shape style="position:absolute;left:6637;top:753;width:1680;height:10" type="#_x0000_t75" stroked="false">
              <v:imagedata r:id="rId106" o:title=""/>
            </v:shape>
            <v:shape style="position:absolute;left:8313;top:753;width:1853;height:10" type="#_x0000_t75" stroked="false">
              <v:imagedata r:id="rId107" o:title=""/>
            </v:shape>
            <w10:wrap type="none"/>
          </v:group>
        </w:pict>
      </w:r>
      <w:r>
        <w:rPr/>
        <w:pict>
          <v:group style="position:absolute;margin-left:125.900002pt;margin-top:57.673717pt;width:382.4pt;height:.5pt;mso-position-horizontal-relative:page;mso-position-vertical-relative:paragraph;z-index:-1205488" coordorigin="2518,1153" coordsize="7648,10">
            <v:shape style="position:absolute;left:2518;top:1153;width:2398;height:10" type="#_x0000_t75" stroked="false">
              <v:imagedata r:id="rId108" o:title=""/>
            </v:shape>
            <v:shape style="position:absolute;left:4911;top:1153;width:3406;height:10" type="#_x0000_t75" stroked="false">
              <v:imagedata r:id="rId109" o:title=""/>
            </v:shape>
            <v:shape style="position:absolute;left:8313;top:1153;width:1853;height:10" type="#_x0000_t75" stroked="false">
              <v:imagedata r:id="rId110" o:title=""/>
            </v:shape>
            <w10:wrap type="none"/>
          </v:group>
        </w:pict>
      </w:r>
      <w:r>
        <w:rPr/>
        <w:pict>
          <v:group style="position:absolute;margin-left:125.900002pt;margin-top:72.55368pt;width:382.4pt;height:5.55pt;mso-position-horizontal-relative:page;mso-position-vertical-relative:paragraph;z-index:-1205464" coordorigin="2518,1451" coordsize="7648,111">
            <v:shape style="position:absolute;left:2518;top:1451;width:2417;height:110" type="#_x0000_t75" stroked="false">
              <v:imagedata r:id="rId111" o:title=""/>
            </v:shape>
            <v:shape style="position:absolute;left:4911;top:1547;width:1740;height:14" type="#_x0000_t75" stroked="false">
              <v:imagedata r:id="rId105" o:title=""/>
            </v:shape>
            <v:shape style="position:absolute;left:6637;top:1552;width:1680;height:10" type="#_x0000_t75" stroked="false">
              <v:imagedata r:id="rId112" o:title=""/>
            </v:shape>
            <v:shape style="position:absolute;left:8313;top:1552;width:1853;height:10" type="#_x0000_t75" stroked="false">
              <v:imagedata r:id="rId110" o:title=""/>
            </v:shape>
            <w10:wrap type="none"/>
          </v:group>
        </w:pict>
      </w:r>
      <w:r>
        <w:rPr>
          <w:rFonts w:ascii="宋体" w:hAnsi="宋体" w:cs="宋体" w:eastAsia="宋体" w:hint="default"/>
          <w:sz w:val="21"/>
          <w:szCs w:val="21"/>
        </w:rPr>
        <w:t>各类固定资产折旧年限和年折旧率如下：</w:t>
      </w:r>
    </w:p>
    <w:p>
      <w:pPr>
        <w:spacing w:line="240" w:lineRule="auto" w:before="7"/>
        <w:rPr>
          <w:rFonts w:ascii="宋体" w:hAnsi="宋体" w:cs="宋体" w:eastAsia="宋体" w:hint="default"/>
          <w:sz w:val="2"/>
          <w:szCs w:val="2"/>
        </w:rPr>
      </w:pPr>
    </w:p>
    <w:tbl>
      <w:tblPr>
        <w:tblW w:w="0" w:type="auto"/>
        <w:jc w:val="left"/>
        <w:tblInd w:w="843" w:type="dxa"/>
        <w:tblLayout w:type="fixed"/>
        <w:tblCellMar>
          <w:top w:w="0" w:type="dxa"/>
          <w:left w:w="0" w:type="dxa"/>
          <w:bottom w:w="0" w:type="dxa"/>
          <w:right w:w="0" w:type="dxa"/>
        </w:tblCellMar>
        <w:tblLook w:val="01E0"/>
      </w:tblPr>
      <w:tblGrid>
        <w:gridCol w:w="2417"/>
        <w:gridCol w:w="1726"/>
        <w:gridCol w:w="1675"/>
        <w:gridCol w:w="1844"/>
      </w:tblGrid>
      <w:tr>
        <w:trPr>
          <w:trHeight w:val="305" w:hRule="exact"/>
        </w:trPr>
        <w:tc>
          <w:tcPr>
            <w:tcW w:w="2417" w:type="dxa"/>
            <w:tcBorders>
              <w:top w:val="single" w:sz="12" w:space="0" w:color="000000"/>
              <w:left w:val="nil" w:sz="6" w:space="0" w:color="auto"/>
              <w:bottom w:val="nil" w:sz="6" w:space="0" w:color="auto"/>
              <w:right w:val="single" w:sz="4" w:space="0" w:color="000000"/>
            </w:tcBorders>
          </w:tcPr>
          <w:p>
            <w:pPr>
              <w:pStyle w:val="TableParagraph"/>
              <w:spacing w:line="247" w:lineRule="exact" w:before="83"/>
              <w:ind w:left="40"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1726" w:type="dxa"/>
            <w:tcBorders>
              <w:top w:val="single" w:sz="12" w:space="0" w:color="000000"/>
              <w:left w:val="single" w:sz="4" w:space="0" w:color="000000"/>
              <w:bottom w:val="nil" w:sz="6" w:space="0" w:color="auto"/>
              <w:right w:val="single" w:sz="4" w:space="0" w:color="000000"/>
            </w:tcBorders>
          </w:tcPr>
          <w:p>
            <w:pPr>
              <w:pStyle w:val="TableParagraph"/>
              <w:spacing w:line="247" w:lineRule="exact" w:before="83"/>
              <w:ind w:left="35" w:right="0"/>
              <w:jc w:val="center"/>
              <w:rPr>
                <w:rFonts w:ascii="宋体" w:hAnsi="宋体" w:cs="宋体" w:eastAsia="宋体" w:hint="default"/>
                <w:sz w:val="21"/>
                <w:szCs w:val="21"/>
              </w:rPr>
            </w:pPr>
            <w:r>
              <w:rPr>
                <w:rFonts w:ascii="宋体" w:hAnsi="宋体" w:cs="宋体" w:eastAsia="宋体" w:hint="default"/>
                <w:sz w:val="21"/>
                <w:szCs w:val="21"/>
              </w:rPr>
              <w:t>折旧年限（年）</w:t>
            </w:r>
          </w:p>
        </w:tc>
        <w:tc>
          <w:tcPr>
            <w:tcW w:w="1675" w:type="dxa"/>
            <w:vMerge w:val="restart"/>
            <w:tcBorders>
              <w:top w:val="single" w:sz="12" w:space="0" w:color="000000"/>
              <w:left w:val="single" w:sz="4" w:space="0" w:color="000000"/>
              <w:right w:val="single" w:sz="4" w:space="0" w:color="000000"/>
            </w:tcBorders>
          </w:tcPr>
          <w:p>
            <w:pPr>
              <w:pStyle w:val="TableParagraph"/>
              <w:spacing w:line="240" w:lineRule="auto" w:before="83"/>
              <w:ind w:left="249" w:right="0"/>
              <w:jc w:val="left"/>
              <w:rPr>
                <w:rFonts w:ascii="宋体" w:hAnsi="宋体" w:cs="宋体" w:eastAsia="宋体" w:hint="default"/>
                <w:sz w:val="21"/>
                <w:szCs w:val="21"/>
              </w:rPr>
            </w:pPr>
            <w:r>
              <w:rPr>
                <w:rFonts w:ascii="宋体" w:hAnsi="宋体" w:cs="宋体" w:eastAsia="宋体" w:hint="default"/>
                <w:sz w:val="21"/>
                <w:szCs w:val="21"/>
              </w:rPr>
              <w:t>残值率（</w:t>
            </w:r>
            <w:r>
              <w:rPr>
                <w:rFonts w:ascii="Calibri" w:hAnsi="Calibri" w:cs="Calibri" w:eastAsia="Calibri" w:hint="default"/>
                <w:sz w:val="21"/>
                <w:szCs w:val="21"/>
              </w:rPr>
              <w:t>%</w:t>
            </w:r>
            <w:r>
              <w:rPr>
                <w:rFonts w:ascii="宋体" w:hAnsi="宋体" w:cs="宋体" w:eastAsia="宋体" w:hint="default"/>
                <w:sz w:val="21"/>
                <w:szCs w:val="21"/>
              </w:rPr>
              <w:t>）</w:t>
            </w:r>
          </w:p>
        </w:tc>
        <w:tc>
          <w:tcPr>
            <w:tcW w:w="1844" w:type="dxa"/>
            <w:vMerge w:val="restart"/>
            <w:tcBorders>
              <w:top w:val="single" w:sz="12" w:space="0" w:color="000000"/>
              <w:left w:val="single" w:sz="4" w:space="0" w:color="000000"/>
              <w:right w:val="nil" w:sz="6" w:space="0" w:color="auto"/>
            </w:tcBorders>
          </w:tcPr>
          <w:p>
            <w:pPr>
              <w:pStyle w:val="TableParagraph"/>
              <w:spacing w:line="240" w:lineRule="auto" w:before="83"/>
              <w:ind w:left="228" w:right="0"/>
              <w:jc w:val="left"/>
              <w:rPr>
                <w:rFonts w:ascii="宋体" w:hAnsi="宋体" w:cs="宋体" w:eastAsia="宋体" w:hint="default"/>
                <w:sz w:val="21"/>
                <w:szCs w:val="21"/>
              </w:rPr>
            </w:pPr>
            <w:r>
              <w:rPr>
                <w:rFonts w:ascii="宋体" w:hAnsi="宋体" w:cs="宋体" w:eastAsia="宋体" w:hint="default"/>
                <w:sz w:val="21"/>
                <w:szCs w:val="21"/>
              </w:rPr>
              <w:t>年折旧率（</w:t>
            </w:r>
            <w:r>
              <w:rPr>
                <w:rFonts w:ascii="Calibri" w:hAnsi="Calibri" w:cs="Calibri" w:eastAsia="Calibri" w:hint="default"/>
                <w:sz w:val="21"/>
                <w:szCs w:val="21"/>
              </w:rPr>
              <w:t>%</w:t>
            </w:r>
            <w:r>
              <w:rPr>
                <w:rFonts w:ascii="宋体" w:hAnsi="宋体" w:cs="宋体" w:eastAsia="宋体" w:hint="default"/>
                <w:sz w:val="21"/>
                <w:szCs w:val="21"/>
              </w:rPr>
              <w:t>）</w:t>
            </w:r>
          </w:p>
        </w:tc>
      </w:tr>
      <w:tr>
        <w:trPr>
          <w:trHeight w:val="91" w:hRule="exact"/>
        </w:trPr>
        <w:tc>
          <w:tcPr>
            <w:tcW w:w="2417"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75" w:type="dxa"/>
            <w:vMerge/>
            <w:tcBorders>
              <w:left w:val="single" w:sz="4" w:space="0" w:color="000000"/>
              <w:right w:val="single" w:sz="4" w:space="0" w:color="000000"/>
            </w:tcBorders>
          </w:tcPr>
          <w:p>
            <w:pPr/>
          </w:p>
        </w:tc>
        <w:tc>
          <w:tcPr>
            <w:tcW w:w="1844" w:type="dxa"/>
            <w:vMerge/>
            <w:tcBorders>
              <w:left w:val="single" w:sz="4" w:space="0" w:color="000000"/>
              <w:right w:val="nil" w:sz="6" w:space="0" w:color="auto"/>
            </w:tcBorders>
          </w:tcPr>
          <w:p>
            <w:pPr/>
          </w:p>
        </w:tc>
      </w:tr>
      <w:tr>
        <w:trPr>
          <w:trHeight w:val="19" w:hRule="exact"/>
        </w:trPr>
        <w:tc>
          <w:tcPr>
            <w:tcW w:w="2417"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nil" w:sz="6" w:space="0" w:color="auto"/>
            </w:tcBorders>
          </w:tcPr>
          <w:p>
            <w:pPr/>
          </w:p>
        </w:tc>
        <w:tc>
          <w:tcPr>
            <w:tcW w:w="1675" w:type="dxa"/>
            <w:vMerge/>
            <w:tcBorders>
              <w:left w:val="single" w:sz="4" w:space="0" w:color="000000"/>
              <w:bottom w:val="nil" w:sz="6" w:space="0" w:color="auto"/>
              <w:right w:val="single" w:sz="4" w:space="0" w:color="000000"/>
            </w:tcBorders>
          </w:tcPr>
          <w:p>
            <w:pPr/>
          </w:p>
        </w:tc>
        <w:tc>
          <w:tcPr>
            <w:tcW w:w="1844" w:type="dxa"/>
            <w:vMerge/>
            <w:tcBorders>
              <w:left w:val="single" w:sz="4" w:space="0" w:color="000000"/>
              <w:bottom w:val="nil" w:sz="6" w:space="0" w:color="auto"/>
              <w:right w:val="nil" w:sz="6" w:space="0" w:color="auto"/>
            </w:tcBorders>
          </w:tcPr>
          <w:p>
            <w:pPr/>
          </w:p>
        </w:tc>
      </w:tr>
      <w:tr>
        <w:trPr>
          <w:trHeight w:val="466" w:hRule="exact"/>
        </w:trPr>
        <w:tc>
          <w:tcPr>
            <w:tcW w:w="2417"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46" w:right="0"/>
              <w:jc w:val="left"/>
              <w:rPr>
                <w:rFonts w:ascii="宋体" w:hAnsi="宋体" w:cs="宋体" w:eastAsia="宋体" w:hint="default"/>
                <w:sz w:val="21"/>
                <w:szCs w:val="21"/>
              </w:rPr>
            </w:pPr>
            <w:r>
              <w:rPr>
                <w:rFonts w:ascii="宋体" w:hAnsi="宋体" w:cs="宋体" w:eastAsia="宋体" w:hint="default"/>
                <w:sz w:val="21"/>
                <w:szCs w:val="21"/>
              </w:rPr>
              <w:t>房屋及建筑物</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35" w:right="0"/>
              <w:jc w:val="center"/>
              <w:rPr>
                <w:rFonts w:ascii="Calibri" w:hAnsi="Calibri" w:cs="Calibri" w:eastAsia="Calibri" w:hint="default"/>
                <w:sz w:val="21"/>
                <w:szCs w:val="21"/>
              </w:rPr>
            </w:pPr>
            <w:r>
              <w:rPr>
                <w:rFonts w:ascii="Calibri"/>
                <w:sz w:val="21"/>
              </w:rPr>
              <w:t>50</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35" w:right="0"/>
              <w:jc w:val="center"/>
              <w:rPr>
                <w:rFonts w:ascii="Calibri" w:hAnsi="Calibri" w:cs="Calibri" w:eastAsia="Calibri" w:hint="default"/>
                <w:sz w:val="21"/>
                <w:szCs w:val="21"/>
              </w:rPr>
            </w:pPr>
            <w:r>
              <w:rPr>
                <w:rFonts w:ascii="Calibri"/>
                <w:w w:val="100"/>
                <w:sz w:val="21"/>
              </w:rPr>
              <w:t>5</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left="28" w:right="0"/>
              <w:jc w:val="center"/>
              <w:rPr>
                <w:rFonts w:ascii="Calibri" w:hAnsi="Calibri" w:cs="Calibri" w:eastAsia="Calibri" w:hint="default"/>
                <w:sz w:val="21"/>
                <w:szCs w:val="21"/>
              </w:rPr>
            </w:pPr>
            <w:r>
              <w:rPr>
                <w:rFonts w:ascii="Calibri"/>
                <w:sz w:val="21"/>
              </w:rPr>
              <w:t>1.90</w:t>
            </w:r>
          </w:p>
        </w:tc>
      </w:tr>
      <w:tr>
        <w:trPr>
          <w:trHeight w:val="333" w:hRule="exact"/>
        </w:trPr>
        <w:tc>
          <w:tcPr>
            <w:tcW w:w="2417"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46" w:right="0"/>
              <w:jc w:val="left"/>
              <w:rPr>
                <w:rFonts w:ascii="宋体" w:hAnsi="宋体" w:cs="宋体" w:eastAsia="宋体" w:hint="default"/>
                <w:sz w:val="21"/>
                <w:szCs w:val="21"/>
              </w:rPr>
            </w:pPr>
            <w:r>
              <w:rPr>
                <w:rFonts w:ascii="宋体" w:hAnsi="宋体" w:cs="宋体" w:eastAsia="宋体" w:hint="default"/>
                <w:sz w:val="21"/>
                <w:szCs w:val="21"/>
              </w:rPr>
              <w:t>机器设备</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left="37" w:right="0"/>
              <w:jc w:val="center"/>
              <w:rPr>
                <w:rFonts w:ascii="Calibri" w:hAnsi="Calibri" w:cs="Calibri" w:eastAsia="Calibri" w:hint="default"/>
                <w:sz w:val="21"/>
                <w:szCs w:val="21"/>
              </w:rPr>
            </w:pPr>
            <w:r>
              <w:rPr>
                <w:rFonts w:ascii="Calibri"/>
                <w:w w:val="100"/>
                <w:sz w:val="21"/>
              </w:rPr>
              <w:t>5</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left="35" w:right="0"/>
              <w:jc w:val="center"/>
              <w:rPr>
                <w:rFonts w:ascii="Calibri" w:hAnsi="Calibri" w:cs="Calibri" w:eastAsia="Calibri" w:hint="default"/>
                <w:sz w:val="21"/>
                <w:szCs w:val="21"/>
              </w:rPr>
            </w:pPr>
            <w:r>
              <w:rPr>
                <w:rFonts w:ascii="Calibri"/>
                <w:w w:val="100"/>
                <w:sz w:val="21"/>
              </w:rPr>
              <w:t>5</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left="28" w:right="0"/>
              <w:jc w:val="center"/>
              <w:rPr>
                <w:rFonts w:ascii="Calibri" w:hAnsi="Calibri" w:cs="Calibri" w:eastAsia="Calibri" w:hint="default"/>
                <w:sz w:val="21"/>
                <w:szCs w:val="21"/>
              </w:rPr>
            </w:pPr>
            <w:r>
              <w:rPr>
                <w:rFonts w:ascii="Calibri"/>
                <w:sz w:val="21"/>
              </w:rPr>
              <w:t>19.00</w:t>
            </w:r>
          </w:p>
        </w:tc>
      </w:tr>
      <w:tr>
        <w:trPr>
          <w:trHeight w:val="466" w:hRule="exact"/>
        </w:trPr>
        <w:tc>
          <w:tcPr>
            <w:tcW w:w="2417"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left="146" w:right="0"/>
              <w:jc w:val="left"/>
              <w:rPr>
                <w:rFonts w:ascii="宋体" w:hAnsi="宋体" w:cs="宋体" w:eastAsia="宋体" w:hint="default"/>
                <w:sz w:val="21"/>
                <w:szCs w:val="21"/>
              </w:rPr>
            </w:pPr>
            <w:r>
              <w:rPr>
                <w:rFonts w:ascii="宋体" w:hAnsi="宋体" w:cs="宋体" w:eastAsia="宋体" w:hint="default"/>
                <w:sz w:val="21"/>
                <w:szCs w:val="21"/>
              </w:rPr>
              <w:t>运输设备</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35" w:right="0"/>
              <w:jc w:val="center"/>
              <w:rPr>
                <w:rFonts w:ascii="Calibri" w:hAnsi="Calibri" w:cs="Calibri" w:eastAsia="Calibri" w:hint="default"/>
                <w:sz w:val="21"/>
                <w:szCs w:val="21"/>
              </w:rPr>
            </w:pPr>
            <w:r>
              <w:rPr>
                <w:rFonts w:ascii="Calibri"/>
                <w:sz w:val="21"/>
              </w:rPr>
              <w:t>10</w:t>
            </w:r>
          </w:p>
        </w:tc>
        <w:tc>
          <w:tcPr>
            <w:tcW w:w="1675" w:type="dxa"/>
            <w:tcBorders>
              <w:top w:val="nil" w:sz="6" w:space="0" w:color="auto"/>
              <w:left w:val="single" w:sz="4" w:space="0" w:color="000000"/>
              <w:bottom w:val="nil" w:sz="6" w:space="0" w:color="auto"/>
              <w:right w:val="single" w:sz="4" w:space="0" w:color="000000"/>
            </w:tcBorders>
          </w:tcPr>
          <w:p>
            <w:pPr>
              <w:pStyle w:val="TableParagraph"/>
              <w:spacing w:line="240" w:lineRule="auto" w:before="131"/>
              <w:ind w:left="35" w:right="0"/>
              <w:jc w:val="center"/>
              <w:rPr>
                <w:rFonts w:ascii="Calibri" w:hAnsi="Calibri" w:cs="Calibri" w:eastAsia="Calibri" w:hint="default"/>
                <w:sz w:val="21"/>
                <w:szCs w:val="21"/>
              </w:rPr>
            </w:pPr>
            <w:r>
              <w:rPr>
                <w:rFonts w:ascii="Calibri"/>
                <w:w w:val="100"/>
                <w:sz w:val="21"/>
              </w:rPr>
              <w:t>5</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131"/>
              <w:ind w:left="28" w:right="0"/>
              <w:jc w:val="center"/>
              <w:rPr>
                <w:rFonts w:ascii="Calibri" w:hAnsi="Calibri" w:cs="Calibri" w:eastAsia="Calibri" w:hint="default"/>
                <w:sz w:val="21"/>
                <w:szCs w:val="21"/>
              </w:rPr>
            </w:pPr>
            <w:r>
              <w:rPr>
                <w:rFonts w:ascii="Calibri"/>
                <w:sz w:val="21"/>
              </w:rPr>
              <w:t>9.50</w:t>
            </w:r>
          </w:p>
        </w:tc>
      </w:tr>
      <w:tr>
        <w:trPr>
          <w:trHeight w:val="340" w:hRule="exact"/>
        </w:trPr>
        <w:tc>
          <w:tcPr>
            <w:tcW w:w="2417"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146" w:right="0"/>
              <w:jc w:val="left"/>
              <w:rPr>
                <w:rFonts w:ascii="宋体" w:hAnsi="宋体" w:cs="宋体" w:eastAsia="宋体" w:hint="default"/>
                <w:sz w:val="21"/>
                <w:szCs w:val="21"/>
              </w:rPr>
            </w:pPr>
            <w:r>
              <w:rPr>
                <w:rFonts w:ascii="宋体" w:hAnsi="宋体" w:cs="宋体" w:eastAsia="宋体" w:hint="default"/>
                <w:sz w:val="21"/>
                <w:szCs w:val="21"/>
              </w:rPr>
              <w:t>办公及电子设备</w:t>
            </w:r>
          </w:p>
        </w:tc>
        <w:tc>
          <w:tcPr>
            <w:tcW w:w="17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left="34" w:right="0"/>
              <w:jc w:val="center"/>
              <w:rPr>
                <w:rFonts w:ascii="Calibri" w:hAnsi="Calibri" w:cs="Calibri" w:eastAsia="Calibri" w:hint="default"/>
                <w:sz w:val="21"/>
                <w:szCs w:val="21"/>
              </w:rPr>
            </w:pPr>
            <w:r>
              <w:rPr>
                <w:rFonts w:ascii="Calibri"/>
                <w:sz w:val="21"/>
              </w:rPr>
              <w:t>3-5</w:t>
            </w:r>
          </w:p>
        </w:tc>
        <w:tc>
          <w:tcPr>
            <w:tcW w:w="167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6"/>
              <w:ind w:left="35" w:right="0"/>
              <w:jc w:val="center"/>
              <w:rPr>
                <w:rFonts w:ascii="Calibri" w:hAnsi="Calibri" w:cs="Calibri" w:eastAsia="Calibri" w:hint="default"/>
                <w:sz w:val="21"/>
                <w:szCs w:val="21"/>
              </w:rPr>
            </w:pPr>
            <w:r>
              <w:rPr>
                <w:rFonts w:ascii="Calibri"/>
                <w:w w:val="100"/>
                <w:sz w:val="21"/>
              </w:rPr>
              <w:t>5</w:t>
            </w:r>
          </w:p>
        </w:tc>
        <w:tc>
          <w:tcPr>
            <w:tcW w:w="1844" w:type="dxa"/>
            <w:tcBorders>
              <w:top w:val="nil" w:sz="6" w:space="0" w:color="auto"/>
              <w:left w:val="single" w:sz="4" w:space="0" w:color="000000"/>
              <w:bottom w:val="single" w:sz="12" w:space="0" w:color="000000"/>
              <w:right w:val="nil" w:sz="6" w:space="0" w:color="auto"/>
            </w:tcBorders>
          </w:tcPr>
          <w:p>
            <w:pPr>
              <w:pStyle w:val="TableParagraph"/>
              <w:spacing w:line="240" w:lineRule="auto" w:before="66"/>
              <w:ind w:left="27" w:right="0"/>
              <w:jc w:val="center"/>
              <w:rPr>
                <w:rFonts w:ascii="Calibri" w:hAnsi="Calibri" w:cs="Calibri" w:eastAsia="Calibri" w:hint="default"/>
                <w:sz w:val="21"/>
                <w:szCs w:val="21"/>
              </w:rPr>
            </w:pPr>
            <w:r>
              <w:rPr>
                <w:rFonts w:ascii="Calibri"/>
                <w:sz w:val="21"/>
              </w:rPr>
              <w:t>19.00-31.67</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tabs>
          <w:tab w:pos="1395" w:val="left" w:leader="none"/>
        </w:tabs>
        <w:spacing w:line="348" w:lineRule="auto" w:before="0"/>
        <w:ind w:left="1400" w:right="151" w:hanging="543"/>
        <w:jc w:val="left"/>
        <w:rPr>
          <w:rFonts w:ascii="宋体" w:hAnsi="宋体" w:cs="宋体" w:eastAsia="宋体" w:hint="default"/>
          <w:sz w:val="21"/>
          <w:szCs w:val="21"/>
        </w:rPr>
      </w:pPr>
      <w:r>
        <w:rPr/>
        <w:pict>
          <v:group style="position:absolute;margin-left:125.900002pt;margin-top:-46.176338pt;width:382.4pt;height:.5pt;mso-position-horizontal-relative:page;mso-position-vertical-relative:paragraph;z-index:-1205440" coordorigin="2518,-924" coordsize="7648,10">
            <v:shape style="position:absolute;left:2518;top:-924;width:2398;height:10" type="#_x0000_t75" stroked="false">
              <v:imagedata r:id="rId108" o:title=""/>
            </v:shape>
            <v:shape style="position:absolute;left:4911;top:-924;width:3406;height:10" type="#_x0000_t75" stroked="false">
              <v:imagedata r:id="rId113" o:title=""/>
            </v:shape>
            <v:shape style="position:absolute;left:8313;top:-924;width:1853;height:10" type="#_x0000_t75" stroked="false">
              <v:imagedata r:id="rId107" o:title=""/>
            </v:shape>
            <w10:wrap type="none"/>
          </v:group>
        </w:pic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固定资产的减值测试方法、减值准备计提方法</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z w:val="21"/>
          <w:szCs w:val="21"/>
        </w:rPr>
        <w:t>公司在每期末判断固定资产是否存在可能发生减值的迹象。</w:t>
      </w:r>
      <w:r>
        <w:rPr>
          <w:rFonts w:ascii="宋体" w:hAnsi="宋体" w:cs="宋体" w:eastAsia="宋体" w:hint="default"/>
          <w:w w:val="100"/>
          <w:sz w:val="21"/>
          <w:szCs w:val="21"/>
        </w:rPr>
        <w:t> </w:t>
      </w:r>
      <w:r>
        <w:rPr>
          <w:rFonts w:ascii="宋体" w:hAnsi="宋体" w:cs="宋体" w:eastAsia="宋体" w:hint="default"/>
          <w:spacing w:val="-5"/>
          <w:sz w:val="21"/>
          <w:szCs w:val="21"/>
        </w:rPr>
        <w:t>固定资产存在减值迹象的，估计其可收回金额。可收回金额根据固定资产的公</w:t>
      </w:r>
      <w:r>
        <w:rPr>
          <w:rFonts w:ascii="宋体" w:hAnsi="宋体" w:cs="宋体" w:eastAsia="宋体" w:hint="default"/>
          <w:w w:val="100"/>
          <w:sz w:val="21"/>
          <w:szCs w:val="21"/>
        </w:rPr>
        <w:t> </w:t>
      </w:r>
      <w:r>
        <w:rPr>
          <w:rFonts w:ascii="宋体" w:hAnsi="宋体" w:cs="宋体" w:eastAsia="宋体" w:hint="default"/>
          <w:sz w:val="21"/>
          <w:szCs w:val="21"/>
        </w:rPr>
        <w:t>允价值减去处置费用后的净额与固定资产预计未来现金流量的现值两者之间</w:t>
      </w:r>
      <w:r>
        <w:rPr>
          <w:rFonts w:ascii="宋体" w:hAnsi="宋体" w:cs="宋体" w:eastAsia="宋体" w:hint="default"/>
          <w:w w:val="100"/>
          <w:sz w:val="21"/>
          <w:szCs w:val="21"/>
        </w:rPr>
        <w:t> </w:t>
      </w:r>
      <w:r>
        <w:rPr>
          <w:rFonts w:ascii="宋体" w:hAnsi="宋体" w:cs="宋体" w:eastAsia="宋体" w:hint="default"/>
          <w:sz w:val="21"/>
          <w:szCs w:val="21"/>
        </w:rPr>
        <w:t>较高者确定。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当固定资产的可收回金额低于其账面价值的，将固定资产的账面价值减记至可</w:t>
      </w:r>
      <w:r>
        <w:rPr>
          <w:rFonts w:ascii="宋体" w:hAnsi="宋体" w:cs="宋体" w:eastAsia="宋体" w:hint="default"/>
          <w:w w:val="100"/>
          <w:sz w:val="21"/>
          <w:szCs w:val="21"/>
        </w:rPr>
        <w:t> </w:t>
      </w:r>
      <w:r>
        <w:rPr>
          <w:rFonts w:ascii="宋体" w:hAnsi="宋体" w:cs="宋体" w:eastAsia="宋体" w:hint="default"/>
          <w:spacing w:val="-5"/>
          <w:sz w:val="21"/>
          <w:szCs w:val="21"/>
        </w:rPr>
        <w:t>收回金额，减记的金额确认为固定资产减值损失，计入当期损益，同时计提相</w:t>
      </w:r>
      <w:r>
        <w:rPr>
          <w:rFonts w:ascii="宋体" w:hAnsi="宋体" w:cs="宋体" w:eastAsia="宋体" w:hint="default"/>
          <w:w w:val="100"/>
          <w:sz w:val="21"/>
          <w:szCs w:val="21"/>
        </w:rPr>
        <w:t> </w:t>
      </w:r>
      <w:r>
        <w:rPr>
          <w:rFonts w:ascii="宋体" w:hAnsi="宋体" w:cs="宋体" w:eastAsia="宋体" w:hint="default"/>
          <w:sz w:val="21"/>
          <w:szCs w:val="21"/>
        </w:rPr>
        <w:t>应的固定资产减值准备。</w:t>
      </w:r>
      <w:r>
        <w:rPr>
          <w:rFonts w:ascii="宋体" w:hAnsi="宋体" w:cs="宋体" w:eastAsia="宋体" w:hint="default"/>
          <w:w w:val="100"/>
          <w:sz w:val="21"/>
          <w:szCs w:val="21"/>
        </w:rPr>
        <w:t> </w:t>
      </w:r>
      <w:r>
        <w:rPr>
          <w:rFonts w:ascii="宋体" w:hAnsi="宋体" w:cs="宋体" w:eastAsia="宋体" w:hint="default"/>
          <w:spacing w:val="-5"/>
          <w:sz w:val="21"/>
          <w:szCs w:val="21"/>
        </w:rPr>
        <w:t>固定资产减值损失确认后，减值固定资产的折旧在未来期间作相应调整，以使</w:t>
      </w:r>
      <w:r>
        <w:rPr>
          <w:rFonts w:ascii="宋体" w:hAnsi="宋体" w:cs="宋体" w:eastAsia="宋体" w:hint="default"/>
          <w:w w:val="100"/>
          <w:sz w:val="21"/>
          <w:szCs w:val="21"/>
        </w:rPr>
        <w:t> </w:t>
      </w:r>
      <w:r>
        <w:rPr>
          <w:rFonts w:ascii="宋体" w:hAnsi="宋体" w:cs="宋体" w:eastAsia="宋体" w:hint="default"/>
          <w:spacing w:val="-5"/>
          <w:sz w:val="21"/>
          <w:szCs w:val="21"/>
        </w:rPr>
        <w:t>该固定资产在剩余使用寿命内，系统地分摊调整后的固定资产账面价值（扣除</w:t>
      </w:r>
      <w:r>
        <w:rPr>
          <w:rFonts w:ascii="宋体" w:hAnsi="宋体" w:cs="宋体" w:eastAsia="宋体" w:hint="default"/>
          <w:w w:val="100"/>
          <w:sz w:val="21"/>
          <w:szCs w:val="21"/>
        </w:rPr>
        <w:t> </w:t>
      </w:r>
      <w:r>
        <w:rPr>
          <w:rFonts w:ascii="宋体" w:hAnsi="宋体" w:cs="宋体" w:eastAsia="宋体" w:hint="default"/>
          <w:spacing w:val="-16"/>
          <w:w w:val="100"/>
          <w:sz w:val="21"/>
          <w:szCs w:val="21"/>
        </w:rPr>
        <w:t>预计净残值）。</w:t>
      </w:r>
    </w:p>
    <w:p>
      <w:pPr>
        <w:spacing w:line="350" w:lineRule="auto" w:before="31"/>
        <w:ind w:left="1400" w:right="0" w:firstLine="0"/>
        <w:jc w:val="left"/>
        <w:rPr>
          <w:rFonts w:ascii="宋体" w:hAnsi="宋体" w:cs="宋体" w:eastAsia="宋体" w:hint="default"/>
          <w:sz w:val="21"/>
          <w:szCs w:val="21"/>
        </w:rPr>
      </w:pPr>
      <w:r>
        <w:rPr>
          <w:rFonts w:ascii="宋体" w:hAnsi="宋体" w:cs="宋体" w:eastAsia="宋体" w:hint="default"/>
          <w:sz w:val="21"/>
          <w:szCs w:val="21"/>
        </w:rPr>
        <w:t>固定资产的减值损失一经确认，在以后会计期间不再转回。</w:t>
      </w:r>
      <w:r>
        <w:rPr>
          <w:rFonts w:ascii="宋体" w:hAnsi="宋体" w:cs="宋体" w:eastAsia="宋体" w:hint="default"/>
          <w:w w:val="100"/>
          <w:sz w:val="21"/>
          <w:szCs w:val="21"/>
        </w:rPr>
        <w:t> </w:t>
      </w:r>
      <w:r>
        <w:rPr>
          <w:rFonts w:ascii="宋体" w:hAnsi="宋体" w:cs="宋体" w:eastAsia="宋体" w:hint="default"/>
          <w:spacing w:val="-5"/>
          <w:w w:val="100"/>
          <w:sz w:val="21"/>
          <w:szCs w:val="21"/>
        </w:rPr>
        <w:t>有迹象表明一项固定资产可能发生减值的，企业以单项固定资产为基础估计其</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可收回金额。企业难以对单项固定资产的可收回金额进行估计的，以该固定资</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产所属的资产组为基础确定资产组的可收回金额。</w:t>
      </w:r>
    </w:p>
    <w:p>
      <w:pPr>
        <w:spacing w:line="240" w:lineRule="auto" w:before="0"/>
        <w:rPr>
          <w:rFonts w:ascii="宋体" w:hAnsi="宋体" w:cs="宋体" w:eastAsia="宋体" w:hint="default"/>
          <w:sz w:val="20"/>
          <w:szCs w:val="20"/>
        </w:rPr>
      </w:pPr>
    </w:p>
    <w:p>
      <w:pPr>
        <w:tabs>
          <w:tab w:pos="1395" w:val="left" w:leader="none"/>
        </w:tabs>
        <w:spacing w:line="340" w:lineRule="auto" w:before="166"/>
        <w:ind w:left="1400" w:right="15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融资租入固定资产的认定依据、计价方法</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pacing w:val="-5"/>
          <w:w w:val="100"/>
          <w:sz w:val="21"/>
          <w:szCs w:val="21"/>
        </w:rPr>
        <w:t>公司与租赁方所签订的租赁协议条款中规定了下列条件之一的，确认为融资租</w:t>
      </w:r>
      <w:r>
        <w:rPr>
          <w:rFonts w:ascii="宋体" w:hAnsi="宋体" w:cs="宋体" w:eastAsia="宋体" w:hint="default"/>
          <w:w w:val="100"/>
          <w:sz w:val="21"/>
          <w:szCs w:val="21"/>
        </w:rPr>
        <w:t> </w:t>
      </w:r>
      <w:r>
        <w:rPr>
          <w:rFonts w:ascii="宋体" w:hAnsi="宋体" w:cs="宋体" w:eastAsia="宋体" w:hint="default"/>
          <w:sz w:val="21"/>
          <w:szCs w:val="21"/>
        </w:rPr>
        <w:t>入资产：</w:t>
      </w:r>
    </w:p>
    <w:p>
      <w:pPr>
        <w:spacing w:before="35"/>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）租赁期满后租赁资产的所有权归属于本公司；</w:t>
      </w:r>
    </w:p>
    <w:p>
      <w:pPr>
        <w:spacing w:line="331" w:lineRule="auto" w:before="110"/>
        <w:ind w:left="140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）公司具有购买资产的选择权，购买价款远低于行使选择权时该资产的公</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允价值；</w:t>
      </w:r>
    </w:p>
    <w:p>
      <w:pPr>
        <w:spacing w:before="43"/>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）租赁期占所租赁资产使用寿命的大部分；</w:t>
      </w:r>
    </w:p>
    <w:p>
      <w:pPr>
        <w:spacing w:line="331" w:lineRule="auto" w:before="110"/>
        <w:ind w:left="140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）租赁开始日的最低租赁付款额现值，与该资产的公允价值不存在较大的</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差异。</w:t>
      </w:r>
    </w:p>
    <w:p>
      <w:pPr>
        <w:spacing w:after="0" w:line="331" w:lineRule="auto"/>
        <w:jc w:val="left"/>
        <w:rPr>
          <w:rFonts w:ascii="宋体" w:hAnsi="宋体" w:cs="宋体" w:eastAsia="宋体" w:hint="default"/>
          <w:sz w:val="21"/>
          <w:szCs w:val="21"/>
        </w:rPr>
        <w:sectPr>
          <w:footerReference w:type="default" r:id="rId102"/>
          <w:pgSz w:w="11910" w:h="16840"/>
          <w:pgMar w:footer="1195" w:header="852" w:top="1480" w:bottom="1380" w:left="1660" w:right="1640"/>
          <w:pgNumType w:start="107"/>
        </w:sectPr>
      </w:pPr>
    </w:p>
    <w:p>
      <w:pPr>
        <w:spacing w:line="240" w:lineRule="auto" w:before="3"/>
        <w:rPr>
          <w:rFonts w:ascii="宋体" w:hAnsi="宋体" w:cs="宋体" w:eastAsia="宋体" w:hint="default"/>
          <w:sz w:val="9"/>
          <w:szCs w:val="9"/>
        </w:rPr>
      </w:pPr>
    </w:p>
    <w:p>
      <w:pPr>
        <w:spacing w:line="350" w:lineRule="auto" w:before="36"/>
        <w:ind w:left="1400" w:right="131" w:firstLine="0"/>
        <w:jc w:val="both"/>
        <w:rPr>
          <w:rFonts w:ascii="宋体" w:hAnsi="宋体" w:cs="宋体" w:eastAsia="宋体" w:hint="default"/>
          <w:sz w:val="21"/>
          <w:szCs w:val="21"/>
        </w:rPr>
      </w:pPr>
      <w:r>
        <w:rPr>
          <w:rFonts w:ascii="宋体" w:hAnsi="宋体" w:cs="宋体" w:eastAsia="宋体" w:hint="default"/>
          <w:spacing w:val="-5"/>
          <w:w w:val="100"/>
          <w:sz w:val="21"/>
          <w:szCs w:val="21"/>
        </w:rPr>
        <w:t>公司在承租开始日，将租赁资产公允价值与最低租赁付款额现值两者中较低者</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作为租入资产的入账价值，将最低租赁付款额作为长期应付款的入账价值，其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差额作为未确认的融资费。</w:t>
      </w:r>
    </w:p>
    <w:p>
      <w:pPr>
        <w:spacing w:line="240" w:lineRule="auto" w:before="0"/>
        <w:rPr>
          <w:rFonts w:ascii="宋体" w:hAnsi="宋体" w:cs="宋体" w:eastAsia="宋体" w:hint="default"/>
          <w:sz w:val="20"/>
          <w:szCs w:val="20"/>
        </w:rPr>
      </w:pPr>
    </w:p>
    <w:p>
      <w:pPr>
        <w:spacing w:before="166"/>
        <w:ind w:left="126" w:right="617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十三</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在建工程</w:t>
      </w:r>
      <w:r>
        <w:rPr>
          <w:rFonts w:ascii="宋体" w:hAnsi="宋体" w:cs="宋体" w:eastAsia="宋体" w:hint="default"/>
          <w:sz w:val="21"/>
          <w:szCs w:val="21"/>
        </w:rPr>
      </w:r>
    </w:p>
    <w:p>
      <w:pPr>
        <w:tabs>
          <w:tab w:pos="1395" w:val="left" w:leader="none"/>
        </w:tabs>
        <w:spacing w:line="328" w:lineRule="auto" w:before="110"/>
        <w:ind w:left="1400" w:right="4238"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在建工程的类别</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在建工程以立项项目分类核算。</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tabs>
          <w:tab w:pos="1395" w:val="left" w:leader="none"/>
        </w:tabs>
        <w:spacing w:line="345" w:lineRule="auto" w:before="0"/>
        <w:ind w:left="1400" w:right="13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在建工程结转为固定资产的标准和时点</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spacing w:val="-5"/>
          <w:w w:val="100"/>
          <w:sz w:val="21"/>
          <w:szCs w:val="21"/>
        </w:rPr>
        <w:t>在建工程项目按建造该项资产达到预定可使用状态前所发生的全部支出，作为</w:t>
      </w:r>
      <w:r>
        <w:rPr>
          <w:rFonts w:ascii="宋体" w:hAnsi="宋体" w:cs="宋体" w:eastAsia="宋体" w:hint="default"/>
          <w:w w:val="100"/>
          <w:sz w:val="21"/>
          <w:szCs w:val="21"/>
        </w:rPr>
        <w:t> </w:t>
      </w:r>
      <w:r>
        <w:rPr>
          <w:rFonts w:ascii="宋体" w:hAnsi="宋体" w:cs="宋体" w:eastAsia="宋体" w:hint="default"/>
          <w:spacing w:val="-5"/>
          <w:sz w:val="21"/>
          <w:szCs w:val="21"/>
        </w:rPr>
        <w:t>固定资产的入账价值。所建造的固定资产在建工程已达到预定可使用状态，但</w:t>
      </w:r>
      <w:r>
        <w:rPr>
          <w:rFonts w:ascii="宋体" w:hAnsi="宋体" w:cs="宋体" w:eastAsia="宋体" w:hint="default"/>
          <w:w w:val="100"/>
          <w:sz w:val="21"/>
          <w:szCs w:val="21"/>
        </w:rPr>
        <w:t> </w:t>
      </w:r>
      <w:r>
        <w:rPr>
          <w:rFonts w:ascii="宋体" w:hAnsi="宋体" w:cs="宋体" w:eastAsia="宋体" w:hint="default"/>
          <w:spacing w:val="-5"/>
          <w:sz w:val="21"/>
          <w:szCs w:val="21"/>
        </w:rPr>
        <w:t>尚未办理竣工决算的，自达到预定可使用状态之日起，根据工程预算、造价或</w:t>
      </w:r>
      <w:r>
        <w:rPr>
          <w:rFonts w:ascii="宋体" w:hAnsi="宋体" w:cs="宋体" w:eastAsia="宋体" w:hint="default"/>
          <w:w w:val="100"/>
          <w:sz w:val="21"/>
          <w:szCs w:val="21"/>
        </w:rPr>
        <w:t> </w:t>
      </w:r>
      <w:r>
        <w:rPr>
          <w:rFonts w:ascii="宋体" w:hAnsi="宋体" w:cs="宋体" w:eastAsia="宋体" w:hint="default"/>
          <w:spacing w:val="-5"/>
          <w:sz w:val="21"/>
          <w:szCs w:val="21"/>
        </w:rPr>
        <w:t>者工程实际成本等，按估计的价值转入固定资产，并按本公司固定资产折旧政</w:t>
      </w:r>
      <w:r>
        <w:rPr>
          <w:rFonts w:ascii="宋体" w:hAnsi="宋体" w:cs="宋体" w:eastAsia="宋体" w:hint="default"/>
          <w:w w:val="100"/>
          <w:sz w:val="21"/>
          <w:szCs w:val="21"/>
        </w:rPr>
        <w:t> </w:t>
      </w:r>
      <w:r>
        <w:rPr>
          <w:rFonts w:ascii="宋体" w:hAnsi="宋体" w:cs="宋体" w:eastAsia="宋体" w:hint="default"/>
          <w:spacing w:val="-5"/>
          <w:sz w:val="21"/>
          <w:szCs w:val="21"/>
        </w:rPr>
        <w:t>策计提固定资产的折旧，待办理竣工决算后，再按实际成本调整原来的暂估价</w:t>
      </w:r>
      <w:r>
        <w:rPr>
          <w:rFonts w:ascii="宋体" w:hAnsi="宋体" w:cs="宋体" w:eastAsia="宋体" w:hint="default"/>
          <w:w w:val="100"/>
          <w:sz w:val="21"/>
          <w:szCs w:val="21"/>
        </w:rPr>
        <w:t> </w:t>
      </w:r>
      <w:r>
        <w:rPr>
          <w:rFonts w:ascii="宋体" w:hAnsi="宋体" w:cs="宋体" w:eastAsia="宋体" w:hint="default"/>
          <w:sz w:val="21"/>
          <w:szCs w:val="21"/>
        </w:rPr>
        <w:t>值，但不调整原已计提的折旧额。</w:t>
      </w:r>
    </w:p>
    <w:p>
      <w:pPr>
        <w:spacing w:line="240" w:lineRule="auto" w:before="0"/>
        <w:rPr>
          <w:rFonts w:ascii="宋体" w:hAnsi="宋体" w:cs="宋体" w:eastAsia="宋体" w:hint="default"/>
          <w:sz w:val="20"/>
          <w:szCs w:val="20"/>
        </w:rPr>
      </w:pPr>
    </w:p>
    <w:p>
      <w:pPr>
        <w:tabs>
          <w:tab w:pos="1395" w:val="left" w:leader="none"/>
        </w:tabs>
        <w:spacing w:line="345" w:lineRule="auto" w:before="170"/>
        <w:ind w:left="1400" w:right="13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在建工程的减值测试方法、减值准备计提方法</w:t>
      </w:r>
      <w:r>
        <w:rPr>
          <w:rFonts w:ascii="宋体" w:hAnsi="宋体" w:cs="宋体" w:eastAsia="宋体" w:hint="default"/>
          <w:b/>
          <w:bCs/>
          <w:spacing w:val="-85"/>
          <w:sz w:val="21"/>
          <w:szCs w:val="21"/>
        </w:rPr>
        <w:t> </w:t>
      </w:r>
      <w:r>
        <w:rPr>
          <w:rFonts w:ascii="宋体" w:hAnsi="宋体" w:cs="宋体" w:eastAsia="宋体" w:hint="default"/>
          <w:b/>
          <w:bCs/>
          <w:spacing w:val="-85"/>
          <w:sz w:val="21"/>
          <w:szCs w:val="21"/>
        </w:rPr>
      </w:r>
      <w:r>
        <w:rPr>
          <w:rFonts w:ascii="宋体" w:hAnsi="宋体" w:cs="宋体" w:eastAsia="宋体" w:hint="default"/>
          <w:sz w:val="21"/>
          <w:szCs w:val="21"/>
        </w:rPr>
        <w:t>公司在每期末判断在建工程是否存在可能发生减值的迹象。</w:t>
      </w:r>
      <w:r>
        <w:rPr>
          <w:rFonts w:ascii="宋体" w:hAnsi="宋体" w:cs="宋体" w:eastAsia="宋体" w:hint="default"/>
          <w:w w:val="100"/>
          <w:sz w:val="21"/>
          <w:szCs w:val="21"/>
        </w:rPr>
        <w:t> </w:t>
      </w:r>
      <w:r>
        <w:rPr>
          <w:rFonts w:ascii="宋体" w:hAnsi="宋体" w:cs="宋体" w:eastAsia="宋体" w:hint="default"/>
          <w:spacing w:val="-5"/>
          <w:sz w:val="21"/>
          <w:szCs w:val="21"/>
        </w:rPr>
        <w:t>在建工程存在减值迹象的，估计其可收回金额。有迹象表明一项在建工程可能</w:t>
      </w:r>
      <w:r>
        <w:rPr>
          <w:rFonts w:ascii="宋体" w:hAnsi="宋体" w:cs="宋体" w:eastAsia="宋体" w:hint="default"/>
          <w:w w:val="100"/>
          <w:sz w:val="21"/>
          <w:szCs w:val="21"/>
        </w:rPr>
        <w:t> </w:t>
      </w:r>
      <w:r>
        <w:rPr>
          <w:rFonts w:ascii="宋体" w:hAnsi="宋体" w:cs="宋体" w:eastAsia="宋体" w:hint="default"/>
          <w:spacing w:val="-5"/>
          <w:sz w:val="21"/>
          <w:szCs w:val="21"/>
        </w:rPr>
        <w:t>发生减值的，企业以单项在建工程为基础估计其可收回金额。企业难以对单项</w:t>
      </w:r>
      <w:r>
        <w:rPr>
          <w:rFonts w:ascii="宋体" w:hAnsi="宋体" w:cs="宋体" w:eastAsia="宋体" w:hint="default"/>
          <w:w w:val="100"/>
          <w:sz w:val="21"/>
          <w:szCs w:val="21"/>
        </w:rPr>
        <w:t> </w:t>
      </w:r>
      <w:r>
        <w:rPr>
          <w:rFonts w:ascii="宋体" w:hAnsi="宋体" w:cs="宋体" w:eastAsia="宋体" w:hint="default"/>
          <w:spacing w:val="-5"/>
          <w:w w:val="100"/>
          <w:sz w:val="21"/>
          <w:szCs w:val="21"/>
        </w:rPr>
        <w:t>在建工程的可收回金额进行估计的，以该在建工程所属的资产组为基础确定资</w:t>
      </w:r>
      <w:r>
        <w:rPr>
          <w:rFonts w:ascii="宋体" w:hAnsi="宋体" w:cs="宋体" w:eastAsia="宋体" w:hint="default"/>
          <w:w w:val="100"/>
          <w:sz w:val="21"/>
          <w:szCs w:val="21"/>
        </w:rPr>
        <w:t> </w:t>
      </w:r>
      <w:r>
        <w:rPr>
          <w:rFonts w:ascii="宋体" w:hAnsi="宋体" w:cs="宋体" w:eastAsia="宋体" w:hint="default"/>
          <w:sz w:val="21"/>
          <w:szCs w:val="21"/>
        </w:rPr>
        <w:t>产组的可收回金额。</w:t>
      </w:r>
    </w:p>
    <w:p>
      <w:pPr>
        <w:spacing w:line="348" w:lineRule="auto" w:before="33"/>
        <w:ind w:left="1400" w:right="123" w:firstLine="0"/>
        <w:jc w:val="left"/>
        <w:rPr>
          <w:rFonts w:ascii="宋体" w:hAnsi="宋体" w:cs="宋体" w:eastAsia="宋体" w:hint="default"/>
          <w:sz w:val="21"/>
          <w:szCs w:val="21"/>
        </w:rPr>
      </w:pPr>
      <w:r>
        <w:rPr>
          <w:rFonts w:ascii="宋体" w:hAnsi="宋体" w:cs="宋体" w:eastAsia="宋体" w:hint="default"/>
          <w:sz w:val="21"/>
          <w:szCs w:val="21"/>
        </w:rPr>
        <w:t>可收回金额根据在建工程的公允价值减去处置费用后的净额与在建工程预计 未来现金流量的现值两者之间较高者确定。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当在建工程的可收回金额低于其账面价值的，将在建工程的账面价值减记至可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收回金额，减记的金额确认为在建工程减值损失，计入当期损益，同时计提相</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应的在建工程减值准备。</w:t>
      </w:r>
      <w:r>
        <w:rPr>
          <w:rFonts w:ascii="宋体" w:hAnsi="宋体" w:cs="宋体" w:eastAsia="宋体" w:hint="default"/>
          <w:w w:val="100"/>
          <w:sz w:val="21"/>
          <w:szCs w:val="21"/>
        </w:rPr>
        <w:t> </w:t>
      </w:r>
      <w:r>
        <w:rPr>
          <w:rFonts w:ascii="宋体" w:hAnsi="宋体" w:cs="宋体" w:eastAsia="宋体" w:hint="default"/>
          <w:sz w:val="21"/>
          <w:szCs w:val="21"/>
        </w:rPr>
        <w:t>在建工程的减值损失一经确认，在以后会计期间不再转回。</w:t>
      </w:r>
    </w:p>
    <w:p>
      <w:pPr>
        <w:spacing w:line="240" w:lineRule="auto" w:before="0"/>
        <w:rPr>
          <w:rFonts w:ascii="宋体" w:hAnsi="宋体" w:cs="宋体" w:eastAsia="宋体" w:hint="default"/>
          <w:sz w:val="20"/>
          <w:szCs w:val="20"/>
        </w:rPr>
      </w:pPr>
    </w:p>
    <w:p>
      <w:pPr>
        <w:spacing w:before="171"/>
        <w:ind w:left="126" w:right="617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借款费用</w:t>
      </w:r>
      <w:r>
        <w:rPr>
          <w:rFonts w:ascii="宋体" w:hAnsi="宋体" w:cs="宋体" w:eastAsia="宋体" w:hint="default"/>
          <w:sz w:val="21"/>
          <w:szCs w:val="21"/>
        </w:rPr>
      </w:r>
    </w:p>
    <w:p>
      <w:pPr>
        <w:tabs>
          <w:tab w:pos="1395" w:val="left" w:leader="none"/>
        </w:tabs>
        <w:spacing w:line="340" w:lineRule="auto" w:before="107"/>
        <w:ind w:left="1400" w:right="13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借款费用资本化的确认原则</w:t>
      </w:r>
      <w:r>
        <w:rPr>
          <w:rFonts w:ascii="宋体" w:hAnsi="宋体" w:cs="宋体" w:eastAsia="宋体" w:hint="default"/>
          <w:b/>
          <w:bCs/>
          <w:spacing w:val="-96"/>
          <w:sz w:val="21"/>
          <w:szCs w:val="21"/>
        </w:rPr>
        <w:t> </w:t>
      </w:r>
      <w:r>
        <w:rPr>
          <w:rFonts w:ascii="宋体" w:hAnsi="宋体" w:cs="宋体" w:eastAsia="宋体" w:hint="default"/>
          <w:b/>
          <w:bCs/>
          <w:spacing w:val="-96"/>
          <w:sz w:val="21"/>
          <w:szCs w:val="21"/>
        </w:rPr>
      </w:r>
      <w:r>
        <w:rPr>
          <w:rFonts w:ascii="宋体" w:hAnsi="宋体" w:cs="宋体" w:eastAsia="宋体" w:hint="default"/>
          <w:spacing w:val="-5"/>
          <w:sz w:val="21"/>
          <w:szCs w:val="21"/>
        </w:rPr>
        <w:t>借款费用，包括借款利息、折价或者溢价的摊销、辅助费用以及因外币借款而</w:t>
      </w:r>
      <w:r>
        <w:rPr>
          <w:rFonts w:ascii="宋体" w:hAnsi="宋体" w:cs="宋体" w:eastAsia="宋体" w:hint="default"/>
          <w:w w:val="100"/>
          <w:sz w:val="21"/>
          <w:szCs w:val="21"/>
        </w:rPr>
        <w:t> </w:t>
      </w:r>
      <w:r>
        <w:rPr>
          <w:rFonts w:ascii="宋体" w:hAnsi="宋体" w:cs="宋体" w:eastAsia="宋体" w:hint="default"/>
          <w:sz w:val="21"/>
          <w:szCs w:val="21"/>
        </w:rPr>
        <w:t>发生的汇兑差额等。</w:t>
      </w:r>
    </w:p>
    <w:p>
      <w:pPr>
        <w:spacing w:before="35"/>
        <w:ind w:left="1400" w:right="123" w:firstLine="0"/>
        <w:jc w:val="left"/>
        <w:rPr>
          <w:rFonts w:ascii="宋体" w:hAnsi="宋体" w:cs="宋体" w:eastAsia="宋体" w:hint="default"/>
          <w:sz w:val="21"/>
          <w:szCs w:val="21"/>
        </w:rPr>
      </w:pPr>
      <w:r>
        <w:rPr>
          <w:rFonts w:ascii="宋体" w:hAnsi="宋体" w:cs="宋体" w:eastAsia="宋体" w:hint="default"/>
          <w:sz w:val="21"/>
          <w:szCs w:val="21"/>
        </w:rPr>
        <w:t>公司发生的借款费用，可直接归属于符合资本化条件的资产的购建或者生产</w:t>
      </w:r>
    </w:p>
    <w:p>
      <w:pPr>
        <w:spacing w:after="0"/>
        <w:jc w:val="left"/>
        <w:rPr>
          <w:rFonts w:ascii="宋体" w:hAnsi="宋体" w:cs="宋体" w:eastAsia="宋体" w:hint="default"/>
          <w:sz w:val="21"/>
          <w:szCs w:val="21"/>
        </w:rPr>
        <w:sectPr>
          <w:footerReference w:type="default" r:id="rId114"/>
          <w:pgSz w:w="11910" w:h="16840"/>
          <w:pgMar w:footer="1195" w:header="852" w:top="1480" w:bottom="1380" w:left="1660" w:right="1660"/>
          <w:pgNumType w:start="108"/>
        </w:sectPr>
      </w:pPr>
    </w:p>
    <w:p>
      <w:pPr>
        <w:spacing w:line="240" w:lineRule="auto" w:before="3"/>
        <w:rPr>
          <w:rFonts w:ascii="宋体" w:hAnsi="宋体" w:cs="宋体" w:eastAsia="宋体" w:hint="default"/>
          <w:sz w:val="9"/>
          <w:szCs w:val="9"/>
        </w:rPr>
      </w:pPr>
    </w:p>
    <w:p>
      <w:pPr>
        <w:spacing w:line="343" w:lineRule="auto" w:before="36"/>
        <w:ind w:left="1400" w:right="88" w:firstLine="0"/>
        <w:jc w:val="left"/>
        <w:rPr>
          <w:rFonts w:ascii="宋体" w:hAnsi="宋体" w:cs="宋体" w:eastAsia="宋体" w:hint="default"/>
          <w:sz w:val="21"/>
          <w:szCs w:val="21"/>
        </w:rPr>
      </w:pPr>
      <w:r>
        <w:rPr>
          <w:rFonts w:ascii="宋体" w:hAnsi="宋体" w:cs="宋体" w:eastAsia="宋体" w:hint="default"/>
          <w:spacing w:val="-5"/>
          <w:sz w:val="21"/>
          <w:szCs w:val="21"/>
        </w:rPr>
        <w:t>的，予以资本化，计入相关资产成本；其他借款费用，在发生时根据其发生额</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确认为费用，计入当期损益。</w:t>
      </w:r>
      <w:r>
        <w:rPr>
          <w:rFonts w:ascii="宋体" w:hAnsi="宋体" w:cs="宋体" w:eastAsia="宋体" w:hint="default"/>
          <w:w w:val="100"/>
          <w:sz w:val="21"/>
          <w:szCs w:val="21"/>
        </w:rPr>
        <w:t> </w:t>
      </w:r>
      <w:r>
        <w:rPr>
          <w:rFonts w:ascii="宋体" w:hAnsi="宋体" w:cs="宋体" w:eastAsia="宋体" w:hint="default"/>
          <w:spacing w:val="-5"/>
          <w:w w:val="100"/>
          <w:sz w:val="21"/>
          <w:szCs w:val="21"/>
        </w:rPr>
        <w:t>符合资本化条件的资产，是指需要经过相当长时间的购建或者生产活动才能达</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到预定可使用或者可销售状态的固定资产、投资性房地产和存货等资产。</w:t>
      </w:r>
      <w:r>
        <w:rPr>
          <w:rFonts w:ascii="宋体" w:hAnsi="宋体" w:cs="宋体" w:eastAsia="宋体" w:hint="default"/>
          <w:w w:val="100"/>
          <w:sz w:val="21"/>
          <w:szCs w:val="21"/>
        </w:rPr>
        <w:t> </w:t>
      </w:r>
      <w:r>
        <w:rPr>
          <w:rFonts w:ascii="宋体" w:hAnsi="宋体" w:cs="宋体" w:eastAsia="宋体" w:hint="default"/>
          <w:sz w:val="21"/>
          <w:szCs w:val="21"/>
        </w:rPr>
        <w:t>借款费用同时满足下列条件时开始资本化：</w:t>
      </w:r>
    </w:p>
    <w:p>
      <w:pPr>
        <w:spacing w:line="304" w:lineRule="auto" w:before="4"/>
        <w:ind w:left="1400" w:right="88"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）资产支出已经发生，资产支出包括为购建或者生产符合资本化条件的资</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产而以支付现金、转移非现金资产或者承担带息债务形式发生的支出；</w:t>
      </w:r>
    </w:p>
    <w:p>
      <w:pPr>
        <w:spacing w:before="40"/>
        <w:ind w:left="1400" w:right="8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）借款费用已经发生；</w:t>
      </w:r>
    </w:p>
    <w:p>
      <w:pPr>
        <w:spacing w:line="304" w:lineRule="auto" w:before="79"/>
        <w:ind w:left="1400" w:right="88"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）为使资产达到预定可使用或者可销售状态所必要的购建或者生产活动已</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经开始。</w:t>
      </w:r>
    </w:p>
    <w:p>
      <w:pPr>
        <w:spacing w:line="240" w:lineRule="auto" w:before="0"/>
        <w:rPr>
          <w:rFonts w:ascii="宋体" w:hAnsi="宋体" w:cs="宋体" w:eastAsia="宋体" w:hint="default"/>
          <w:sz w:val="20"/>
          <w:szCs w:val="20"/>
        </w:rPr>
      </w:pPr>
    </w:p>
    <w:p>
      <w:pPr>
        <w:tabs>
          <w:tab w:pos="1395" w:val="left" w:leader="none"/>
        </w:tabs>
        <w:spacing w:line="321" w:lineRule="auto" w:before="146"/>
        <w:ind w:left="1400" w:right="100"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借款费用资本化期间</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5"/>
          <w:sz w:val="21"/>
          <w:szCs w:val="21"/>
        </w:rPr>
        <w:t>资本化期间，指从借款费用开始资本化时点到停止资本化时点的期间，借款费</w:t>
      </w:r>
      <w:r>
        <w:rPr>
          <w:rFonts w:ascii="宋体" w:hAnsi="宋体" w:cs="宋体" w:eastAsia="宋体" w:hint="default"/>
          <w:w w:val="100"/>
          <w:sz w:val="21"/>
          <w:szCs w:val="21"/>
        </w:rPr>
        <w:t> </w:t>
      </w:r>
      <w:r>
        <w:rPr>
          <w:rFonts w:ascii="宋体" w:hAnsi="宋体" w:cs="宋体" w:eastAsia="宋体" w:hint="default"/>
          <w:sz w:val="21"/>
          <w:szCs w:val="21"/>
        </w:rPr>
        <w:t>用暂停资本化的期间不包括在内。</w:t>
      </w:r>
      <w:r>
        <w:rPr>
          <w:rFonts w:ascii="宋体" w:hAnsi="宋体" w:cs="宋体" w:eastAsia="宋体" w:hint="default"/>
          <w:w w:val="100"/>
          <w:sz w:val="21"/>
          <w:szCs w:val="21"/>
        </w:rPr>
        <w:t> </w:t>
      </w:r>
      <w:r>
        <w:rPr>
          <w:rFonts w:ascii="宋体" w:hAnsi="宋体" w:cs="宋体" w:eastAsia="宋体" w:hint="default"/>
          <w:spacing w:val="-5"/>
          <w:w w:val="100"/>
          <w:sz w:val="21"/>
          <w:szCs w:val="21"/>
        </w:rPr>
        <w:t>当购建或者生产符合资本化条件的资产达到预定可使用或者可销售状态时，借</w:t>
      </w:r>
      <w:r>
        <w:rPr>
          <w:rFonts w:ascii="宋体" w:hAnsi="宋体" w:cs="宋体" w:eastAsia="宋体" w:hint="default"/>
          <w:w w:val="100"/>
          <w:sz w:val="21"/>
          <w:szCs w:val="21"/>
        </w:rPr>
        <w:t> </w:t>
      </w:r>
      <w:r>
        <w:rPr>
          <w:rFonts w:ascii="宋体" w:hAnsi="宋体" w:cs="宋体" w:eastAsia="宋体" w:hint="default"/>
          <w:sz w:val="21"/>
          <w:szCs w:val="21"/>
        </w:rPr>
        <w:t>款费用停止资本化。</w:t>
      </w:r>
      <w:r>
        <w:rPr>
          <w:rFonts w:ascii="宋体" w:hAnsi="宋体" w:cs="宋体" w:eastAsia="宋体" w:hint="default"/>
          <w:w w:val="100"/>
          <w:sz w:val="21"/>
          <w:szCs w:val="21"/>
        </w:rPr>
        <w:t> </w:t>
      </w:r>
      <w:r>
        <w:rPr>
          <w:rFonts w:ascii="宋体" w:hAnsi="宋体" w:cs="宋体" w:eastAsia="宋体" w:hint="default"/>
          <w:spacing w:val="-2"/>
          <w:sz w:val="21"/>
          <w:szCs w:val="21"/>
        </w:rPr>
        <w:t>当购建或者生产符合资本化条件的资产中部分项目分别完工且可单独使用时，</w:t>
      </w:r>
      <w:r>
        <w:rPr>
          <w:rFonts w:ascii="宋体" w:hAnsi="宋体" w:cs="宋体" w:eastAsia="宋体" w:hint="default"/>
          <w:w w:val="100"/>
          <w:sz w:val="21"/>
          <w:szCs w:val="21"/>
        </w:rPr>
        <w:t> </w:t>
      </w:r>
      <w:r>
        <w:rPr>
          <w:rFonts w:ascii="宋体" w:hAnsi="宋体" w:cs="宋体" w:eastAsia="宋体" w:hint="default"/>
          <w:sz w:val="21"/>
          <w:szCs w:val="21"/>
        </w:rPr>
        <w:t>该部分资产借款费用停止资本化。</w:t>
      </w:r>
      <w:r>
        <w:rPr>
          <w:rFonts w:ascii="宋体" w:hAnsi="宋体" w:cs="宋体" w:eastAsia="宋体" w:hint="default"/>
          <w:w w:val="100"/>
          <w:sz w:val="21"/>
          <w:szCs w:val="21"/>
        </w:rPr>
        <w:t> </w:t>
      </w:r>
      <w:r>
        <w:rPr>
          <w:rFonts w:ascii="宋体" w:hAnsi="宋体" w:cs="宋体" w:eastAsia="宋体" w:hint="default"/>
          <w:spacing w:val="-5"/>
          <w:w w:val="100"/>
          <w:sz w:val="21"/>
          <w:szCs w:val="21"/>
        </w:rPr>
        <w:t>购建或者生产的资产的各部分分别完工，但必须等到整体完工后才可使用或可</w:t>
      </w:r>
      <w:r>
        <w:rPr>
          <w:rFonts w:ascii="宋体" w:hAnsi="宋体" w:cs="宋体" w:eastAsia="宋体" w:hint="default"/>
          <w:w w:val="100"/>
          <w:sz w:val="21"/>
          <w:szCs w:val="21"/>
        </w:rPr>
        <w:t> </w:t>
      </w:r>
      <w:r>
        <w:rPr>
          <w:rFonts w:ascii="宋体" w:hAnsi="宋体" w:cs="宋体" w:eastAsia="宋体" w:hint="default"/>
          <w:sz w:val="21"/>
          <w:szCs w:val="21"/>
        </w:rPr>
        <w:t>对外销售的，在该资产整体完工时停止借款费用资本化。</w:t>
      </w:r>
    </w:p>
    <w:p>
      <w:pPr>
        <w:spacing w:line="240" w:lineRule="auto" w:before="0"/>
        <w:rPr>
          <w:rFonts w:ascii="宋体" w:hAnsi="宋体" w:cs="宋体" w:eastAsia="宋体" w:hint="default"/>
          <w:sz w:val="20"/>
          <w:szCs w:val="20"/>
        </w:rPr>
      </w:pPr>
    </w:p>
    <w:p>
      <w:pPr>
        <w:tabs>
          <w:tab w:pos="1395" w:val="left" w:leader="none"/>
        </w:tabs>
        <w:spacing w:line="316" w:lineRule="auto" w:before="131"/>
        <w:ind w:left="1400" w:right="1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t>暂停资本化期间</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5"/>
          <w:w w:val="100"/>
          <w:sz w:val="21"/>
          <w:szCs w:val="21"/>
        </w:rPr>
        <w:t>符合资本化条件的资产在购建或生产过程中发生的非正常中断、且中断时间连</w:t>
      </w:r>
      <w:r>
        <w:rPr>
          <w:rFonts w:ascii="宋体" w:hAnsi="宋体" w:cs="宋体" w:eastAsia="宋体" w:hint="default"/>
          <w:w w:val="100"/>
          <w:sz w:val="21"/>
          <w:szCs w:val="21"/>
        </w:rPr>
        <w:t> </w:t>
      </w:r>
      <w:r>
        <w:rPr>
          <w:rFonts w:ascii="宋体" w:hAnsi="宋体" w:cs="宋体" w:eastAsia="宋体" w:hint="default"/>
          <w:sz w:val="21"/>
          <w:szCs w:val="21"/>
        </w:rPr>
        <w:t>续超过 </w:t>
      </w:r>
      <w:r>
        <w:rPr>
          <w:rFonts w:ascii="Times New Roman" w:hAnsi="Times New Roman" w:cs="Times New Roman" w:eastAsia="Times New Roman" w:hint="default"/>
          <w:sz w:val="21"/>
          <w:szCs w:val="21"/>
        </w:rPr>
        <w:t>3</w:t>
      </w:r>
      <w:r>
        <w:rPr>
          <w:rFonts w:ascii="Times New Roman" w:hAnsi="Times New Roman" w:cs="Times New Roman" w:eastAsia="Times New Roman" w:hint="default"/>
          <w:spacing w:val="-12"/>
          <w:sz w:val="21"/>
          <w:szCs w:val="21"/>
        </w:rPr>
        <w:t> </w:t>
      </w:r>
      <w:r>
        <w:rPr>
          <w:rFonts w:ascii="宋体" w:hAnsi="宋体" w:cs="宋体" w:eastAsia="宋体" w:hint="default"/>
          <w:spacing w:val="-5"/>
          <w:sz w:val="21"/>
          <w:szCs w:val="21"/>
        </w:rPr>
        <w:t>个月的，则借款费用暂停资本化；该项中断如是所购建或生产的符合</w:t>
      </w:r>
      <w:r>
        <w:rPr>
          <w:rFonts w:ascii="宋体" w:hAnsi="宋体" w:cs="宋体" w:eastAsia="宋体" w:hint="default"/>
          <w:w w:val="100"/>
          <w:sz w:val="21"/>
          <w:szCs w:val="21"/>
        </w:rPr>
        <w:t> </w:t>
      </w:r>
      <w:r>
        <w:rPr>
          <w:rFonts w:ascii="宋体" w:hAnsi="宋体" w:cs="宋体" w:eastAsia="宋体" w:hint="default"/>
          <w:spacing w:val="-5"/>
          <w:w w:val="100"/>
          <w:sz w:val="21"/>
          <w:szCs w:val="21"/>
        </w:rPr>
        <w:t>资本化条件的资产达到预定可使用状态或者可销售状态必要的程序，则借款费</w:t>
      </w:r>
      <w:r>
        <w:rPr>
          <w:rFonts w:ascii="宋体" w:hAnsi="宋体" w:cs="宋体" w:eastAsia="宋体" w:hint="default"/>
          <w:w w:val="100"/>
          <w:sz w:val="21"/>
          <w:szCs w:val="21"/>
        </w:rPr>
        <w:t> </w:t>
      </w:r>
      <w:r>
        <w:rPr>
          <w:rFonts w:ascii="宋体" w:hAnsi="宋体" w:cs="宋体" w:eastAsia="宋体" w:hint="default"/>
          <w:spacing w:val="-5"/>
          <w:sz w:val="21"/>
          <w:szCs w:val="21"/>
        </w:rPr>
        <w:t>用继续资本化。在中断期间发生的借款费用确认为当期损益，直至资产的购建</w:t>
      </w:r>
      <w:r>
        <w:rPr>
          <w:rFonts w:ascii="宋体" w:hAnsi="宋体" w:cs="宋体" w:eastAsia="宋体" w:hint="default"/>
          <w:w w:val="100"/>
          <w:sz w:val="21"/>
          <w:szCs w:val="21"/>
        </w:rPr>
        <w:t> </w:t>
      </w:r>
      <w:r>
        <w:rPr>
          <w:rFonts w:ascii="宋体" w:hAnsi="宋体" w:cs="宋体" w:eastAsia="宋体" w:hint="default"/>
          <w:sz w:val="21"/>
          <w:szCs w:val="21"/>
        </w:rPr>
        <w:t>或者生产活动重新开始后借款费用继续资本化。</w:t>
      </w:r>
    </w:p>
    <w:p>
      <w:pPr>
        <w:spacing w:line="240" w:lineRule="auto" w:before="0"/>
        <w:rPr>
          <w:rFonts w:ascii="宋体" w:hAnsi="宋体" w:cs="宋体" w:eastAsia="宋体" w:hint="default"/>
          <w:sz w:val="20"/>
          <w:szCs w:val="20"/>
        </w:rPr>
      </w:pPr>
    </w:p>
    <w:p>
      <w:pPr>
        <w:tabs>
          <w:tab w:pos="1395" w:val="left" w:leader="none"/>
        </w:tabs>
        <w:spacing w:line="321" w:lineRule="auto" w:before="135"/>
        <w:ind w:left="1400" w:right="191"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借款费用资本化金额的计算方法</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pacing w:val="-5"/>
          <w:w w:val="100"/>
          <w:sz w:val="21"/>
          <w:szCs w:val="21"/>
        </w:rPr>
        <w:t>对于为购建或者生产符合资本化条件的资产而借入的专门借款，以专门借款当</w:t>
      </w:r>
      <w:r>
        <w:rPr>
          <w:rFonts w:ascii="宋体" w:hAnsi="宋体" w:cs="宋体" w:eastAsia="宋体" w:hint="default"/>
          <w:w w:val="100"/>
          <w:sz w:val="21"/>
          <w:szCs w:val="21"/>
        </w:rPr>
        <w:t> </w:t>
      </w:r>
      <w:r>
        <w:rPr>
          <w:rFonts w:ascii="宋体" w:hAnsi="宋体" w:cs="宋体" w:eastAsia="宋体" w:hint="default"/>
          <w:spacing w:val="-5"/>
          <w:w w:val="100"/>
          <w:sz w:val="21"/>
          <w:szCs w:val="21"/>
        </w:rPr>
        <w:t>期实际发生的借款费用，减去尚未动用的借款资金存入银行取得的利息收入或</w:t>
      </w:r>
      <w:r>
        <w:rPr>
          <w:rFonts w:ascii="宋体" w:hAnsi="宋体" w:cs="宋体" w:eastAsia="宋体" w:hint="default"/>
          <w:w w:val="100"/>
          <w:sz w:val="21"/>
          <w:szCs w:val="21"/>
        </w:rPr>
        <w:t> </w:t>
      </w:r>
      <w:r>
        <w:rPr>
          <w:rFonts w:ascii="宋体" w:hAnsi="宋体" w:cs="宋体" w:eastAsia="宋体" w:hint="default"/>
          <w:sz w:val="21"/>
          <w:szCs w:val="21"/>
        </w:rPr>
        <w:t>进行暂时性投资取得的投资收益后的金额，来确定借款费用的资本化金额。</w:t>
      </w:r>
      <w:r>
        <w:rPr>
          <w:rFonts w:ascii="宋体" w:hAnsi="宋体" w:cs="宋体" w:eastAsia="宋体" w:hint="default"/>
          <w:w w:val="100"/>
          <w:sz w:val="21"/>
          <w:szCs w:val="21"/>
        </w:rPr>
        <w:t> </w:t>
      </w:r>
      <w:r>
        <w:rPr>
          <w:rFonts w:ascii="宋体" w:hAnsi="宋体" w:cs="宋体" w:eastAsia="宋体" w:hint="default"/>
          <w:spacing w:val="-5"/>
          <w:w w:val="100"/>
          <w:sz w:val="21"/>
          <w:szCs w:val="21"/>
        </w:rPr>
        <w:t>对于为购建或者生产符合资本化条件的资产而占用的一般借款，根据累计资产</w:t>
      </w:r>
      <w:r>
        <w:rPr>
          <w:rFonts w:ascii="宋体" w:hAnsi="宋体" w:cs="宋体" w:eastAsia="宋体" w:hint="default"/>
          <w:w w:val="100"/>
          <w:sz w:val="21"/>
          <w:szCs w:val="21"/>
        </w:rPr>
        <w:t> </w:t>
      </w:r>
      <w:r>
        <w:rPr>
          <w:rFonts w:ascii="宋体" w:hAnsi="宋体" w:cs="宋体" w:eastAsia="宋体" w:hint="default"/>
          <w:sz w:val="21"/>
          <w:szCs w:val="21"/>
        </w:rPr>
        <w:t>支出超过专门借款部分的资产支出加权平均数乘以所占用一般借款的资本化</w:t>
      </w:r>
      <w:r>
        <w:rPr>
          <w:rFonts w:ascii="宋体" w:hAnsi="宋体" w:cs="宋体" w:eastAsia="宋体" w:hint="default"/>
          <w:w w:val="100"/>
          <w:sz w:val="21"/>
          <w:szCs w:val="21"/>
        </w:rPr>
        <w:t> </w:t>
      </w:r>
      <w:r>
        <w:rPr>
          <w:rFonts w:ascii="宋体" w:hAnsi="宋体" w:cs="宋体" w:eastAsia="宋体" w:hint="default"/>
          <w:spacing w:val="-5"/>
          <w:sz w:val="21"/>
          <w:szCs w:val="21"/>
        </w:rPr>
        <w:t>率，计算确定一般借款应予资本化的利息金额。资本化率根据一般借款加权平</w:t>
      </w:r>
      <w:r>
        <w:rPr>
          <w:rFonts w:ascii="宋体" w:hAnsi="宋体" w:cs="宋体" w:eastAsia="宋体" w:hint="default"/>
          <w:w w:val="100"/>
          <w:sz w:val="21"/>
          <w:szCs w:val="21"/>
        </w:rPr>
        <w:t> </w:t>
      </w:r>
      <w:r>
        <w:rPr>
          <w:rFonts w:ascii="宋体" w:hAnsi="宋体" w:cs="宋体" w:eastAsia="宋体" w:hint="default"/>
          <w:sz w:val="21"/>
          <w:szCs w:val="21"/>
        </w:rPr>
        <w:t>均利率计算确定。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借款存在折价或者溢价的，按照实际利率法确定每一会计期间应摊销的折价或</w:t>
      </w:r>
    </w:p>
    <w:p>
      <w:pPr>
        <w:spacing w:after="0" w:line="321" w:lineRule="auto"/>
        <w:jc w:val="left"/>
        <w:rPr>
          <w:rFonts w:ascii="宋体" w:hAnsi="宋体" w:cs="宋体" w:eastAsia="宋体" w:hint="default"/>
          <w:sz w:val="21"/>
          <w:szCs w:val="21"/>
        </w:rPr>
        <w:sectPr>
          <w:pgSz w:w="11910" w:h="16840"/>
          <w:pgMar w:header="852" w:footer="1195" w:top="1480" w:bottom="1380" w:left="1660" w:right="1600"/>
        </w:sectPr>
      </w:pPr>
    </w:p>
    <w:p>
      <w:pPr>
        <w:spacing w:before="127"/>
        <w:ind w:left="1400" w:right="88" w:firstLine="0"/>
        <w:jc w:val="left"/>
        <w:rPr>
          <w:rFonts w:ascii="宋体" w:hAnsi="宋体" w:cs="宋体" w:eastAsia="宋体" w:hint="default"/>
          <w:sz w:val="21"/>
          <w:szCs w:val="21"/>
        </w:rPr>
      </w:pPr>
      <w:r>
        <w:rPr>
          <w:rFonts w:ascii="宋体" w:hAnsi="宋体" w:cs="宋体" w:eastAsia="宋体" w:hint="default"/>
          <w:sz w:val="21"/>
          <w:szCs w:val="21"/>
        </w:rPr>
        <w:t>者溢价金额，调整每期利息金额。</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spacing w:before="0"/>
        <w:ind w:left="126" w:right="8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tabs>
          <w:tab w:pos="1395" w:val="left" w:leader="none"/>
        </w:tabs>
        <w:spacing w:before="88"/>
        <w:ind w:left="858" w:right="8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无形资产的计价方法</w:t>
      </w:r>
      <w:r>
        <w:rPr>
          <w:rFonts w:ascii="宋体" w:hAnsi="宋体" w:cs="宋体" w:eastAsia="宋体" w:hint="default"/>
          <w:sz w:val="21"/>
          <w:szCs w:val="21"/>
        </w:rPr>
      </w:r>
    </w:p>
    <w:p>
      <w:pPr>
        <w:spacing w:line="328" w:lineRule="auto" w:before="91"/>
        <w:ind w:left="1400" w:right="8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）公司取得无形资产时按成本进行初始计量；</w:t>
      </w:r>
      <w:r>
        <w:rPr>
          <w:rFonts w:ascii="宋体" w:hAnsi="宋体" w:cs="宋体" w:eastAsia="宋体" w:hint="default"/>
          <w:w w:val="100"/>
          <w:sz w:val="21"/>
          <w:szCs w:val="21"/>
        </w:rPr>
        <w:t> </w:t>
      </w:r>
      <w:r>
        <w:rPr>
          <w:rFonts w:ascii="宋体" w:hAnsi="宋体" w:cs="宋体" w:eastAsia="宋体" w:hint="default"/>
          <w:spacing w:val="-5"/>
          <w:sz w:val="21"/>
          <w:szCs w:val="21"/>
        </w:rPr>
        <w:t>外购无形资产的成本，包括购买价款、相关税费以及直接归属于使该项资产达</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pacing w:val="-5"/>
          <w:w w:val="100"/>
          <w:sz w:val="21"/>
          <w:szCs w:val="21"/>
        </w:rPr>
        <w:t>到预定用途所发生的其他支出。购买无形资产的价款超过正常信用条件延期支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2"/>
          <w:sz w:val="21"/>
          <w:szCs w:val="21"/>
        </w:rPr>
        <w:t>付，实质上具有融资性质的，无形资产的成本以购买价款的现值为基础确定。</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5"/>
          <w:w w:val="100"/>
          <w:sz w:val="21"/>
          <w:szCs w:val="21"/>
        </w:rPr>
        <w:t>债务重组取得债务人用以抵债的无形资产，以该无形资产的公允价值为基础确</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w w:val="100"/>
          <w:sz w:val="21"/>
          <w:szCs w:val="21"/>
        </w:rPr>
        <w:t>定其入账价值，并将重组债务的账面价值与该用以抵债的无形资产公允价值之</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间的差额，计入当期损益；</w:t>
      </w:r>
    </w:p>
    <w:p>
      <w:pPr>
        <w:spacing w:line="331" w:lineRule="auto" w:before="26"/>
        <w:ind w:left="1400" w:right="191" w:firstLine="0"/>
        <w:jc w:val="both"/>
        <w:rPr>
          <w:rFonts w:ascii="宋体" w:hAnsi="宋体" w:cs="宋体" w:eastAsia="宋体" w:hint="default"/>
          <w:sz w:val="21"/>
          <w:szCs w:val="21"/>
        </w:rPr>
      </w:pPr>
      <w:r>
        <w:rPr>
          <w:rFonts w:ascii="宋体" w:hAnsi="宋体" w:cs="宋体" w:eastAsia="宋体" w:hint="default"/>
          <w:sz w:val="21"/>
          <w:szCs w:val="21"/>
        </w:rPr>
        <w:t>在非货币性资产交换具备商业实质且换入资产或换出资产的公允价值能够可 </w:t>
      </w:r>
      <w:r>
        <w:rPr>
          <w:rFonts w:ascii="宋体" w:hAnsi="宋体" w:cs="宋体" w:eastAsia="宋体" w:hint="default"/>
          <w:spacing w:val="-5"/>
          <w:w w:val="100"/>
          <w:sz w:val="21"/>
          <w:szCs w:val="21"/>
        </w:rPr>
        <w:t>靠计量的前提下，非货币性资产交换换入的无形资产以换出资产的公允价值为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基础确定其入账价值，除非有确凿证据表明换入资产的公允价值更加可靠；不</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w w:val="100"/>
          <w:sz w:val="21"/>
          <w:szCs w:val="21"/>
        </w:rPr>
        <w:t>满足上述前提的非货币性资产交换，以换出资产的账面价值和应支付的相关税</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费作为换入无形资产的成本，不确认损益。</w:t>
      </w:r>
    </w:p>
    <w:p>
      <w:pPr>
        <w:spacing w:line="331" w:lineRule="auto" w:before="27"/>
        <w:ind w:left="1400" w:right="88" w:firstLine="0"/>
        <w:jc w:val="left"/>
        <w:rPr>
          <w:rFonts w:ascii="宋体" w:hAnsi="宋体" w:cs="宋体" w:eastAsia="宋体" w:hint="default"/>
          <w:sz w:val="21"/>
          <w:szCs w:val="21"/>
        </w:rPr>
      </w:pPr>
      <w:r>
        <w:rPr>
          <w:rFonts w:ascii="宋体" w:hAnsi="宋体" w:cs="宋体" w:eastAsia="宋体" w:hint="default"/>
          <w:sz w:val="21"/>
          <w:szCs w:val="21"/>
        </w:rPr>
        <w:t>以同一控制下的企业吸收合并方式取得的无形资产按被合并方的账面价值确 </w:t>
      </w:r>
      <w:r>
        <w:rPr>
          <w:rFonts w:ascii="宋体" w:hAnsi="宋体" w:cs="宋体" w:eastAsia="宋体" w:hint="default"/>
          <w:spacing w:val="-5"/>
          <w:w w:val="100"/>
          <w:sz w:val="21"/>
          <w:szCs w:val="21"/>
        </w:rPr>
        <w:t>定其入账价值；以非同一控制下的企业吸收合并方式取得的无形资产按公允价</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值确定其入账价值。</w:t>
      </w:r>
      <w:r>
        <w:rPr>
          <w:rFonts w:ascii="宋体" w:hAnsi="宋体" w:cs="宋体" w:eastAsia="宋体" w:hint="default"/>
          <w:w w:val="100"/>
          <w:sz w:val="21"/>
          <w:szCs w:val="21"/>
        </w:rPr>
        <w:t> </w:t>
      </w:r>
      <w:r>
        <w:rPr>
          <w:rFonts w:ascii="宋体" w:hAnsi="宋体" w:cs="宋体" w:eastAsia="宋体" w:hint="default"/>
          <w:spacing w:val="-5"/>
          <w:sz w:val="21"/>
          <w:szCs w:val="21"/>
        </w:rPr>
        <w:t>内部自行开发的无形资产，其成本包括：开发该无形资产时耗用的材料、劳务</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pacing w:val="-5"/>
          <w:sz w:val="21"/>
          <w:szCs w:val="21"/>
        </w:rPr>
        <w:t>成本、注册费、在开发过程中使用的其他专利权和特许权的摊销以及满足资本</w:t>
      </w:r>
      <w:r>
        <w:rPr>
          <w:rFonts w:ascii="宋体" w:hAnsi="宋体" w:cs="宋体" w:eastAsia="宋体" w:hint="default"/>
          <w:spacing w:val="-33"/>
          <w:sz w:val="21"/>
          <w:szCs w:val="21"/>
        </w:rPr>
        <w:t> </w:t>
      </w:r>
      <w:r>
        <w:rPr>
          <w:rFonts w:ascii="宋体" w:hAnsi="宋体" w:cs="宋体" w:eastAsia="宋体" w:hint="default"/>
          <w:spacing w:val="-33"/>
          <w:sz w:val="21"/>
          <w:szCs w:val="21"/>
        </w:rPr>
      </w:r>
      <w:r>
        <w:rPr>
          <w:rFonts w:ascii="宋体" w:hAnsi="宋体" w:cs="宋体" w:eastAsia="宋体" w:hint="default"/>
          <w:spacing w:val="-5"/>
          <w:w w:val="100"/>
          <w:sz w:val="21"/>
          <w:szCs w:val="21"/>
        </w:rPr>
        <w:t>化条件的利息费用，以及为使该无形资产达到预定用途前所发生的其他直接费</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用。</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spacing w:line="328" w:lineRule="auto" w:before="0"/>
        <w:ind w:left="1400" w:right="320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w:t>
      </w:r>
      <w:r>
        <w:rPr>
          <w:rFonts w:ascii="宋体" w:hAnsi="宋体" w:cs="宋体" w:eastAsia="宋体" w:hint="default"/>
          <w:w w:val="100"/>
          <w:sz w:val="21"/>
          <w:szCs w:val="21"/>
        </w:rPr>
        <w:t> </w:t>
      </w:r>
      <w:r>
        <w:rPr>
          <w:rFonts w:ascii="宋体" w:hAnsi="宋体" w:cs="宋体" w:eastAsia="宋体" w:hint="default"/>
          <w:spacing w:val="-2"/>
          <w:sz w:val="21"/>
          <w:szCs w:val="21"/>
        </w:rPr>
        <w:t>在取得无形资产时分析判断其使用寿命。</w:t>
      </w:r>
    </w:p>
    <w:p>
      <w:pPr>
        <w:spacing w:line="348" w:lineRule="auto" w:before="48"/>
        <w:ind w:left="1400" w:right="193" w:firstLine="0"/>
        <w:jc w:val="both"/>
        <w:rPr>
          <w:rFonts w:ascii="宋体" w:hAnsi="宋体" w:cs="宋体" w:eastAsia="宋体" w:hint="default"/>
          <w:sz w:val="21"/>
          <w:szCs w:val="21"/>
        </w:rPr>
      </w:pPr>
      <w:r>
        <w:rPr>
          <w:rFonts w:ascii="宋体" w:hAnsi="宋体" w:cs="宋体" w:eastAsia="宋体" w:hint="default"/>
          <w:sz w:val="21"/>
          <w:szCs w:val="21"/>
        </w:rPr>
        <w:t>对于使用寿命有限的无形资产，在为企业带来经济利益的期限内按直线法摊 </w:t>
      </w:r>
      <w:r>
        <w:rPr>
          <w:rFonts w:ascii="宋体" w:hAnsi="宋体" w:cs="宋体" w:eastAsia="宋体" w:hint="default"/>
          <w:spacing w:val="-5"/>
          <w:sz w:val="21"/>
          <w:szCs w:val="21"/>
        </w:rPr>
        <w:t>销；无法预见无形资产为企业带来经济利益期限的，视为使用寿命不确定的无</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形资产，不予摊销。</w:t>
      </w:r>
    </w:p>
    <w:p>
      <w:pPr>
        <w:spacing w:line="240" w:lineRule="auto" w:before="0"/>
        <w:rPr>
          <w:rFonts w:ascii="宋体" w:hAnsi="宋体" w:cs="宋体" w:eastAsia="宋体" w:hint="default"/>
          <w:sz w:val="20"/>
          <w:szCs w:val="20"/>
        </w:rPr>
      </w:pPr>
    </w:p>
    <w:p>
      <w:pPr>
        <w:tabs>
          <w:tab w:pos="1395" w:val="left" w:leader="none"/>
        </w:tabs>
        <w:spacing w:before="171"/>
        <w:ind w:left="858" w:right="88" w:firstLine="0"/>
        <w:jc w:val="left"/>
        <w:rPr>
          <w:rFonts w:ascii="宋体" w:hAnsi="宋体" w:cs="宋体" w:eastAsia="宋体" w:hint="default"/>
          <w:sz w:val="21"/>
          <w:szCs w:val="21"/>
        </w:rPr>
      </w:pPr>
      <w:r>
        <w:rPr/>
        <w:pict>
          <v:group style="position:absolute;margin-left:309.529999pt;margin-top:25.253664pt;width:.5pt;height:60.4pt;mso-position-horizontal-relative:page;mso-position-vertical-relative:paragraph;z-index:-1205416" coordorigin="6191,505" coordsize="10,1208">
            <v:shape style="position:absolute;left:6191;top:505;width:10;height:2" type="#_x0000_t75" stroked="false">
              <v:imagedata r:id="rId116" o:title=""/>
            </v:shape>
            <v:group style="position:absolute;left:6191;top:527;width:10;height:20" coordorigin="6191,527" coordsize="10,20">
              <v:shape style="position:absolute;left:6191;top:527;width:10;height:20" coordorigin="6191,527" coordsize="10,20" path="m6191,546l6200,546,6200,527,6191,527,6191,546xe" filled="true" fillcolor="#000000" stroked="false">
                <v:path arrowok="t"/>
                <v:fill type="solid"/>
              </v:shape>
            </v:group>
            <v:group style="position:absolute;left:6191;top:546;width:10;height:20" coordorigin="6191,546" coordsize="10,20">
              <v:shape style="position:absolute;left:6191;top:546;width:10;height:20" coordorigin="6191,546" coordsize="10,20" path="m6191,565l6200,565,6200,546,6191,546,6191,565xe" filled="true" fillcolor="#000000" stroked="false">
                <v:path arrowok="t"/>
                <v:fill type="solid"/>
              </v:shape>
            </v:group>
            <v:group style="position:absolute;left:6191;top:565;width:10;height:20" coordorigin="6191,565" coordsize="10,20">
              <v:shape style="position:absolute;left:6191;top:565;width:10;height:20" coordorigin="6191,565" coordsize="10,20" path="m6191,584l6200,584,6200,565,6191,565,6191,584xe" filled="true" fillcolor="#000000" stroked="false">
                <v:path arrowok="t"/>
                <v:fill type="solid"/>
              </v:shape>
            </v:group>
            <v:group style="position:absolute;left:6191;top:584;width:10;height:20" coordorigin="6191,584" coordsize="10,20">
              <v:shape style="position:absolute;left:6191;top:584;width:10;height:20" coordorigin="6191,584" coordsize="10,20" path="m6191,603l6200,603,6200,584,6191,584,6191,603xe" filled="true" fillcolor="#000000" stroked="false">
                <v:path arrowok="t"/>
                <v:fill type="solid"/>
              </v:shape>
            </v:group>
            <v:group style="position:absolute;left:6191;top:603;width:10;height:20" coordorigin="6191,603" coordsize="10,20">
              <v:shape style="position:absolute;left:6191;top:603;width:10;height:20" coordorigin="6191,603" coordsize="10,20" path="m6191,623l6200,623,6200,603,6191,603,6191,623xe" filled="true" fillcolor="#000000" stroked="false">
                <v:path arrowok="t"/>
                <v:fill type="solid"/>
              </v:shape>
            </v:group>
            <v:group style="position:absolute;left:6191;top:623;width:10;height:20" coordorigin="6191,623" coordsize="10,20">
              <v:shape style="position:absolute;left:6191;top:623;width:10;height:20" coordorigin="6191,623" coordsize="10,20" path="m6191,642l6200,642,6200,623,6191,623,6191,642xe" filled="true" fillcolor="#000000" stroked="false">
                <v:path arrowok="t"/>
                <v:fill type="solid"/>
              </v:shape>
            </v:group>
            <v:group style="position:absolute;left:6191;top:642;width:10;height:20" coordorigin="6191,642" coordsize="10,20">
              <v:shape style="position:absolute;left:6191;top:642;width:10;height:20" coordorigin="6191,642" coordsize="10,20" path="m6191,661l6200,661,6200,642,6191,642,6191,661xe" filled="true" fillcolor="#000000" stroked="false">
                <v:path arrowok="t"/>
                <v:fill type="solid"/>
              </v:shape>
            </v:group>
            <v:group style="position:absolute;left:6191;top:661;width:10;height:20" coordorigin="6191,661" coordsize="10,20">
              <v:shape style="position:absolute;left:6191;top:661;width:10;height:20" coordorigin="6191,661" coordsize="10,20" path="m6191,680l6200,680,6200,661,6191,661,6191,680xe" filled="true" fillcolor="#000000" stroked="false">
                <v:path arrowok="t"/>
                <v:fill type="solid"/>
              </v:shape>
            </v:group>
            <v:group style="position:absolute;left:6191;top:680;width:10;height:20" coordorigin="6191,680" coordsize="10,20">
              <v:shape style="position:absolute;left:6191;top:680;width:10;height:20" coordorigin="6191,680" coordsize="10,20" path="m6191,699l6200,699,6200,680,6191,680,6191,699xe" filled="true" fillcolor="#000000" stroked="false">
                <v:path arrowok="t"/>
                <v:fill type="solid"/>
              </v:shape>
            </v:group>
            <v:group style="position:absolute;left:6191;top:699;width:10;height:20" coordorigin="6191,699" coordsize="10,20">
              <v:shape style="position:absolute;left:6191;top:699;width:10;height:20" coordorigin="6191,699" coordsize="10,20" path="m6191,719l6200,719,6200,699,6191,699,6191,719xe" filled="true" fillcolor="#000000" stroked="false">
                <v:path arrowok="t"/>
                <v:fill type="solid"/>
              </v:shape>
            </v:group>
            <v:group style="position:absolute;left:6191;top:719;width:10;height:20" coordorigin="6191,719" coordsize="10,20">
              <v:shape style="position:absolute;left:6191;top:719;width:10;height:20" coordorigin="6191,719" coordsize="10,20" path="m6191,738l6200,738,6200,719,6191,719,6191,738xe" filled="true" fillcolor="#000000" stroked="false">
                <v:path arrowok="t"/>
                <v:fill type="solid"/>
              </v:shape>
            </v:group>
            <v:group style="position:absolute;left:6191;top:738;width:10;height:20" coordorigin="6191,738" coordsize="10,20">
              <v:shape style="position:absolute;left:6191;top:738;width:10;height:20" coordorigin="6191,738" coordsize="10,20" path="m6191,757l6200,757,6200,738,6191,738,6191,757xe" filled="true" fillcolor="#000000" stroked="false">
                <v:path arrowok="t"/>
                <v:fill type="solid"/>
              </v:shape>
            </v:group>
            <v:group style="position:absolute;left:6191;top:757;width:10;height:20" coordorigin="6191,757" coordsize="10,20">
              <v:shape style="position:absolute;left:6191;top:757;width:10;height:20" coordorigin="6191,757" coordsize="10,20" path="m6191,776l6200,776,6200,757,6191,757,6191,776xe" filled="true" fillcolor="#000000" stroked="false">
                <v:path arrowok="t"/>
                <v:fill type="solid"/>
              </v:shape>
            </v:group>
            <v:group style="position:absolute;left:6191;top:776;width:10;height:20" coordorigin="6191,776" coordsize="10,20">
              <v:shape style="position:absolute;left:6191;top:776;width:10;height:20" coordorigin="6191,776" coordsize="10,20" path="m6191,795l6200,795,6200,776,6191,776,6191,795xe" filled="true" fillcolor="#000000" stroked="false">
                <v:path arrowok="t"/>
                <v:fill type="solid"/>
              </v:shape>
            </v:group>
            <v:group style="position:absolute;left:6191;top:795;width:10;height:20" coordorigin="6191,795" coordsize="10,20">
              <v:shape style="position:absolute;left:6191;top:795;width:10;height:20" coordorigin="6191,795" coordsize="10,20" path="m6191,815l6200,815,6200,795,6191,795,6191,815xe" filled="true" fillcolor="#000000" stroked="false">
                <v:path arrowok="t"/>
                <v:fill type="solid"/>
              </v:shape>
            </v:group>
            <v:group style="position:absolute;left:6191;top:815;width:10;height:20" coordorigin="6191,815" coordsize="10,20">
              <v:shape style="position:absolute;left:6191;top:815;width:10;height:20" coordorigin="6191,815" coordsize="10,20" path="m6191,834l6200,834,6200,815,6191,815,6191,834xe" filled="true" fillcolor="#000000" stroked="false">
                <v:path arrowok="t"/>
                <v:fill type="solid"/>
              </v:shape>
            </v:group>
            <v:group style="position:absolute;left:6191;top:834;width:10;height:20" coordorigin="6191,834" coordsize="10,20">
              <v:shape style="position:absolute;left:6191;top:834;width:10;height:20" coordorigin="6191,834" coordsize="10,20" path="m6191,853l6200,853,6200,834,6191,834,6191,853xe" filled="true" fillcolor="#000000" stroked="false">
                <v:path arrowok="t"/>
                <v:fill type="solid"/>
              </v:shape>
            </v:group>
            <v:group style="position:absolute;left:6191;top:911;width:10;height:20" coordorigin="6191,911" coordsize="10,20">
              <v:shape style="position:absolute;left:6191;top:911;width:10;height:20" coordorigin="6191,911" coordsize="10,20" path="m6191,930l6200,930,6200,911,6191,911,6191,930xe" filled="true" fillcolor="#000000" stroked="false">
                <v:path arrowok="t"/>
                <v:fill type="solid"/>
              </v:shape>
            </v:group>
            <v:group style="position:absolute;left:6191;top:930;width:10;height:20" coordorigin="6191,930" coordsize="10,20">
              <v:shape style="position:absolute;left:6191;top:930;width:10;height:20" coordorigin="6191,930" coordsize="10,20" path="m6191,949l6200,949,6200,930,6191,930,6191,949xe" filled="true" fillcolor="#000000" stroked="false">
                <v:path arrowok="t"/>
                <v:fill type="solid"/>
              </v:shape>
            </v:group>
            <v:group style="position:absolute;left:6191;top:949;width:10;height:20" coordorigin="6191,949" coordsize="10,20">
              <v:shape style="position:absolute;left:6191;top:949;width:10;height:20" coordorigin="6191,949" coordsize="10,20" path="m6191,968l6200,968,6200,949,6191,949,6191,968xe" filled="true" fillcolor="#000000" stroked="false">
                <v:path arrowok="t"/>
                <v:fill type="solid"/>
              </v:shape>
            </v:group>
            <v:group style="position:absolute;left:6191;top:968;width:10;height:20" coordorigin="6191,968" coordsize="10,20">
              <v:shape style="position:absolute;left:6191;top:968;width:10;height:20" coordorigin="6191,968" coordsize="10,20" path="m6191,987l6200,987,6200,968,6191,968,6191,987xe" filled="true" fillcolor="#000000" stroked="false">
                <v:path arrowok="t"/>
                <v:fill type="solid"/>
              </v:shape>
            </v:group>
            <v:group style="position:absolute;left:6191;top:987;width:10;height:20" coordorigin="6191,987" coordsize="10,20">
              <v:shape style="position:absolute;left:6191;top:987;width:10;height:20" coordorigin="6191,987" coordsize="10,20" path="m6191,1007l6200,1007,6200,987,6191,987,6191,1007xe" filled="true" fillcolor="#000000" stroked="false">
                <v:path arrowok="t"/>
                <v:fill type="solid"/>
              </v:shape>
            </v:group>
            <v:group style="position:absolute;left:6191;top:1007;width:10;height:20" coordorigin="6191,1007" coordsize="10,20">
              <v:shape style="position:absolute;left:6191;top:1007;width:10;height:20" coordorigin="6191,1007" coordsize="10,20" path="m6191,1026l6200,1026,6200,1007,6191,1007,6191,1026xe" filled="true" fillcolor="#000000" stroked="false">
                <v:path arrowok="t"/>
                <v:fill type="solid"/>
              </v:shape>
            </v:group>
            <v:group style="position:absolute;left:6191;top:1026;width:10;height:20" coordorigin="6191,1026" coordsize="10,20">
              <v:shape style="position:absolute;left:6191;top:1026;width:10;height:20" coordorigin="6191,1026" coordsize="10,20" path="m6191,1045l6200,1045,6200,1026,6191,1026,6191,1045xe" filled="true" fillcolor="#000000" stroked="false">
                <v:path arrowok="t"/>
                <v:fill type="solid"/>
              </v:shape>
            </v:group>
            <v:group style="position:absolute;left:6191;top:1045;width:10;height:20" coordorigin="6191,1045" coordsize="10,20">
              <v:shape style="position:absolute;left:6191;top:1045;width:10;height:20" coordorigin="6191,1045" coordsize="10,20" path="m6191,1064l6200,1064,6200,1045,6191,1045,6191,1064xe" filled="true" fillcolor="#000000" stroked="false">
                <v:path arrowok="t"/>
                <v:fill type="solid"/>
              </v:shape>
            </v:group>
            <v:group style="position:absolute;left:6191;top:1064;width:10;height:20" coordorigin="6191,1064" coordsize="10,20">
              <v:shape style="position:absolute;left:6191;top:1064;width:10;height:20" coordorigin="6191,1064" coordsize="10,20" path="m6191,1083l6200,1083,6200,1064,6191,1064,6191,1083xe" filled="true" fillcolor="#000000" stroked="false">
                <v:path arrowok="t"/>
                <v:fill type="solid"/>
              </v:shape>
            </v:group>
            <v:group style="position:absolute;left:6191;top:1083;width:10;height:20" coordorigin="6191,1083" coordsize="10,20">
              <v:shape style="position:absolute;left:6191;top:1083;width:10;height:20" coordorigin="6191,1083" coordsize="10,20" path="m6191,1103l6200,1103,6200,1083,6191,1083,6191,1103xe" filled="true" fillcolor="#000000" stroked="false">
                <v:path arrowok="t"/>
                <v:fill type="solid"/>
              </v:shape>
            </v:group>
            <v:group style="position:absolute;left:6191;top:1103;width:10;height:20" coordorigin="6191,1103" coordsize="10,20">
              <v:shape style="position:absolute;left:6191;top:1103;width:10;height:20" coordorigin="6191,1103" coordsize="10,20" path="m6191,1122l6200,1122,6200,1103,6191,1103,6191,1122xe" filled="true" fillcolor="#000000" stroked="false">
                <v:path arrowok="t"/>
                <v:fill type="solid"/>
              </v:shape>
            </v:group>
            <v:group style="position:absolute;left:6191;top:1122;width:10;height:20" coordorigin="6191,1122" coordsize="10,20">
              <v:shape style="position:absolute;left:6191;top:1122;width:10;height:20" coordorigin="6191,1122" coordsize="10,20" path="m6191,1141l6200,1141,6200,1122,6191,1122,6191,1141xe" filled="true" fillcolor="#000000" stroked="false">
                <v:path arrowok="t"/>
                <v:fill type="solid"/>
              </v:shape>
            </v:group>
            <v:group style="position:absolute;left:6191;top:1141;width:10;height:20" coordorigin="6191,1141" coordsize="10,20">
              <v:shape style="position:absolute;left:6191;top:1141;width:10;height:20" coordorigin="6191,1141" coordsize="10,20" path="m6191,1160l6200,1160,6200,1141,6191,1141,6191,1160xe" filled="true" fillcolor="#000000" stroked="false">
                <v:path arrowok="t"/>
                <v:fill type="solid"/>
              </v:shape>
            </v:group>
            <v:group style="position:absolute;left:6191;top:1160;width:10;height:20" coordorigin="6191,1160" coordsize="10,20">
              <v:shape style="position:absolute;left:6191;top:1160;width:10;height:20" coordorigin="6191,1160" coordsize="10,20" path="m6191,1179l6200,1179,6200,1160,6191,1160,6191,1179xe" filled="true" fillcolor="#000000" stroked="false">
                <v:path arrowok="t"/>
                <v:fill type="solid"/>
              </v:shape>
            </v:group>
            <v:group style="position:absolute;left:6191;top:1179;width:10;height:20" coordorigin="6191,1179" coordsize="10,20">
              <v:shape style="position:absolute;left:6191;top:1179;width:10;height:20" coordorigin="6191,1179" coordsize="10,20" path="m6191,1199l6200,1199,6200,1179,6191,1179,6191,1199xe" filled="true" fillcolor="#000000" stroked="false">
                <v:path arrowok="t"/>
                <v:fill type="solid"/>
              </v:shape>
            </v:group>
            <v:group style="position:absolute;left:6191;top:1199;width:10;height:20" coordorigin="6191,1199" coordsize="10,20">
              <v:shape style="position:absolute;left:6191;top:1199;width:10;height:20" coordorigin="6191,1199" coordsize="10,20" path="m6191,1218l6200,1218,6200,1199,6191,1199,6191,1218xe" filled="true" fillcolor="#000000" stroked="false">
                <v:path arrowok="t"/>
                <v:fill type="solid"/>
              </v:shape>
            </v:group>
            <v:group style="position:absolute;left:6191;top:1218;width:10;height:20" coordorigin="6191,1218" coordsize="10,20">
              <v:shape style="position:absolute;left:6191;top:1218;width:10;height:20" coordorigin="6191,1218" coordsize="10,20" path="m6191,1237l6200,1237,6200,1218,6191,1218,6191,1237xe" filled="true" fillcolor="#000000" stroked="false">
                <v:path arrowok="t"/>
                <v:fill type="solid"/>
              </v:shape>
            </v:group>
            <v:group style="position:absolute;left:6191;top:1237;width:10;height:20" coordorigin="6191,1237" coordsize="10,20">
              <v:shape style="position:absolute;left:6191;top:1237;width:10;height:20" coordorigin="6191,1237" coordsize="10,20" path="m6191,1256l6200,1256,6200,1237,6191,1237,6191,1256xe" filled="true" fillcolor="#000000" stroked="false">
                <v:path arrowok="t"/>
                <v:fill type="solid"/>
              </v:shape>
            </v:group>
            <v:group style="position:absolute;left:6191;top:1256;width:10;height:20" coordorigin="6191,1256" coordsize="10,20">
              <v:shape style="position:absolute;left:6191;top:1256;width:10;height:20" coordorigin="6191,1256" coordsize="10,20" path="m6191,1275l6200,1275,6200,1256,6191,1256,6191,1275xe" filled="true" fillcolor="#000000" stroked="false">
                <v:path arrowok="t"/>
                <v:fill type="solid"/>
              </v:shape>
            </v:group>
            <v:group style="position:absolute;left:6191;top:1328;width:10;height:20" coordorigin="6191,1328" coordsize="10,20">
              <v:shape style="position:absolute;left:6191;top:1328;width:10;height:20" coordorigin="6191,1328" coordsize="10,20" path="m6191,1347l6200,1347,6200,1328,6191,1328,6191,1347xe" filled="true" fillcolor="#000000" stroked="false">
                <v:path arrowok="t"/>
                <v:fill type="solid"/>
              </v:shape>
            </v:group>
            <v:group style="position:absolute;left:6191;top:1347;width:10;height:20" coordorigin="6191,1347" coordsize="10,20">
              <v:shape style="position:absolute;left:6191;top:1347;width:10;height:20" coordorigin="6191,1347" coordsize="10,20" path="m6191,1367l6200,1367,6200,1347,6191,1347,6191,1367xe" filled="true" fillcolor="#000000" stroked="false">
                <v:path arrowok="t"/>
                <v:fill type="solid"/>
              </v:shape>
            </v:group>
            <v:group style="position:absolute;left:6191;top:1367;width:10;height:20" coordorigin="6191,1367" coordsize="10,20">
              <v:shape style="position:absolute;left:6191;top:1367;width:10;height:20" coordorigin="6191,1367" coordsize="10,20" path="m6191,1386l6200,1386,6200,1367,6191,1367,6191,1386xe" filled="true" fillcolor="#000000" stroked="false">
                <v:path arrowok="t"/>
                <v:fill type="solid"/>
              </v:shape>
            </v:group>
            <v:group style="position:absolute;left:6191;top:1386;width:10;height:20" coordorigin="6191,1386" coordsize="10,20">
              <v:shape style="position:absolute;left:6191;top:1386;width:10;height:20" coordorigin="6191,1386" coordsize="10,20" path="m6191,1405l6200,1405,6200,1386,6191,1386,6191,1405xe" filled="true" fillcolor="#000000" stroked="false">
                <v:path arrowok="t"/>
                <v:fill type="solid"/>
              </v:shape>
            </v:group>
            <v:group style="position:absolute;left:6191;top:1405;width:10;height:20" coordorigin="6191,1405" coordsize="10,20">
              <v:shape style="position:absolute;left:6191;top:1405;width:10;height:20" coordorigin="6191,1405" coordsize="10,20" path="m6191,1424l6200,1424,6200,1405,6191,1405,6191,1424xe" filled="true" fillcolor="#000000" stroked="false">
                <v:path arrowok="t"/>
                <v:fill type="solid"/>
              </v:shape>
            </v:group>
            <v:group style="position:absolute;left:6191;top:1424;width:10;height:20" coordorigin="6191,1424" coordsize="10,20">
              <v:shape style="position:absolute;left:6191;top:1424;width:10;height:20" coordorigin="6191,1424" coordsize="10,20" path="m6191,1443l6200,1443,6200,1424,6191,1424,6191,1443xe" filled="true" fillcolor="#000000" stroked="false">
                <v:path arrowok="t"/>
                <v:fill type="solid"/>
              </v:shape>
            </v:group>
            <v:group style="position:absolute;left:6191;top:1443;width:10;height:20" coordorigin="6191,1443" coordsize="10,20">
              <v:shape style="position:absolute;left:6191;top:1443;width:10;height:20" coordorigin="6191,1443" coordsize="10,20" path="m6191,1463l6200,1463,6200,1443,6191,1443,6191,1463xe" filled="true" fillcolor="#000000" stroked="false">
                <v:path arrowok="t"/>
                <v:fill type="solid"/>
              </v:shape>
            </v:group>
            <v:group style="position:absolute;left:6191;top:1463;width:10;height:20" coordorigin="6191,1463" coordsize="10,20">
              <v:shape style="position:absolute;left:6191;top:1463;width:10;height:20" coordorigin="6191,1463" coordsize="10,20" path="m6191,1482l6200,1482,6200,1463,6191,1463,6191,1482xe" filled="true" fillcolor="#000000" stroked="false">
                <v:path arrowok="t"/>
                <v:fill type="solid"/>
              </v:shape>
            </v:group>
            <v:group style="position:absolute;left:6191;top:1482;width:10;height:20" coordorigin="6191,1482" coordsize="10,20">
              <v:shape style="position:absolute;left:6191;top:1482;width:10;height:20" coordorigin="6191,1482" coordsize="10,20" path="m6191,1501l6200,1501,6200,1482,6191,1482,6191,1501xe" filled="true" fillcolor="#000000" stroked="false">
                <v:path arrowok="t"/>
                <v:fill type="solid"/>
              </v:shape>
            </v:group>
            <v:group style="position:absolute;left:6191;top:1501;width:10;height:20" coordorigin="6191,1501" coordsize="10,20">
              <v:shape style="position:absolute;left:6191;top:1501;width:10;height:20" coordorigin="6191,1501" coordsize="10,20" path="m6191,1520l6200,1520,6200,1501,6191,1501,6191,1520xe" filled="true" fillcolor="#000000" stroked="false">
                <v:path arrowok="t"/>
                <v:fill type="solid"/>
              </v:shape>
            </v:group>
            <v:group style="position:absolute;left:6191;top:1520;width:10;height:20" coordorigin="6191,1520" coordsize="10,20">
              <v:shape style="position:absolute;left:6191;top:1520;width:10;height:20" coordorigin="6191,1520" coordsize="10,20" path="m6191,1539l6200,1539,6200,1520,6191,1520,6191,1539xe" filled="true" fillcolor="#000000" stroked="false">
                <v:path arrowok="t"/>
                <v:fill type="solid"/>
              </v:shape>
            </v:group>
            <v:group style="position:absolute;left:6191;top:1539;width:10;height:20" coordorigin="6191,1539" coordsize="10,20">
              <v:shape style="position:absolute;left:6191;top:1539;width:10;height:20" coordorigin="6191,1539" coordsize="10,20" path="m6191,1559l6200,1559,6200,1539,6191,1539,6191,1559xe" filled="true" fillcolor="#000000" stroked="false">
                <v:path arrowok="t"/>
                <v:fill type="solid"/>
              </v:shape>
            </v:group>
            <v:group style="position:absolute;left:6191;top:1559;width:10;height:20" coordorigin="6191,1559" coordsize="10,20">
              <v:shape style="position:absolute;left:6191;top:1559;width:10;height:20" coordorigin="6191,1559" coordsize="10,20" path="m6191,1578l6200,1578,6200,1559,6191,1559,6191,1578xe" filled="true" fillcolor="#000000" stroked="false">
                <v:path arrowok="t"/>
                <v:fill type="solid"/>
              </v:shape>
            </v:group>
            <v:group style="position:absolute;left:6191;top:1578;width:10;height:20" coordorigin="6191,1578" coordsize="10,20">
              <v:shape style="position:absolute;left:6191;top:1578;width:10;height:20" coordorigin="6191,1578" coordsize="10,20" path="m6191,1597l6200,1597,6200,1578,6191,1578,6191,1597xe" filled="true" fillcolor="#000000" stroked="false">
                <v:path arrowok="t"/>
                <v:fill type="solid"/>
              </v:shape>
            </v:group>
            <v:group style="position:absolute;left:6191;top:1597;width:10;height:20" coordorigin="6191,1597" coordsize="10,20">
              <v:shape style="position:absolute;left:6191;top:1597;width:10;height:20" coordorigin="6191,1597" coordsize="10,20" path="m6191,1616l6200,1616,6200,1597,6191,1597,6191,1616xe" filled="true" fillcolor="#000000" stroked="false">
                <v:path arrowok="t"/>
                <v:fill type="solid"/>
              </v:shape>
            </v:group>
            <v:group style="position:absolute;left:6191;top:1616;width:10;height:20" coordorigin="6191,1616" coordsize="10,20">
              <v:shape style="position:absolute;left:6191;top:1616;width:10;height:20" coordorigin="6191,1616" coordsize="10,20" path="m6191,1635l6200,1635,6200,1616,6191,1616,6191,1635xe" filled="true" fillcolor="#000000" stroked="false">
                <v:path arrowok="t"/>
                <v:fill type="solid"/>
              </v:shape>
            </v:group>
            <v:group style="position:absolute;left:6191;top:1635;width:10;height:20" coordorigin="6191,1635" coordsize="10,20">
              <v:shape style="position:absolute;left:6191;top:1635;width:10;height:20" coordorigin="6191,1635" coordsize="10,20" path="m6191,1655l6200,1655,6200,1635,6191,1635,6191,1655xe" filled="true" fillcolor="#000000" stroked="false">
                <v:path arrowok="t"/>
                <v:fill type="solid"/>
              </v:shape>
            </v:group>
            <v:group style="position:absolute;left:6191;top:1655;width:10;height:20" coordorigin="6191,1655" coordsize="10,20">
              <v:shape style="position:absolute;left:6191;top:1655;width:10;height:20" coordorigin="6191,1655" coordsize="10,20" path="m6191,1674l6200,1674,6200,1655,6191,1655,6191,1674xe" filled="true" fillcolor="#000000" stroked="false">
                <v:path arrowok="t"/>
                <v:fill type="solid"/>
              </v:shape>
            </v:group>
            <v:group style="position:absolute;left:6191;top:1674;width:10;height:20" coordorigin="6191,1674" coordsize="10,20">
              <v:shape style="position:absolute;left:6191;top:1674;width:10;height:20" coordorigin="6191,1674" coordsize="10,20" path="m6191,1693l6200,1693,6200,1674,6191,1674,6191,1693xe" filled="true" fillcolor="#000000" stroked="false">
                <v:path arrowok="t"/>
                <v:fill type="solid"/>
              </v:shape>
            </v:group>
            <v:group style="position:absolute;left:6191;top:1693;width:10;height:20" coordorigin="6191,1693" coordsize="10,20">
              <v:shape style="position:absolute;left:6191;top:1693;width:10;height:20" coordorigin="6191,1693" coordsize="10,20" path="m6191,1712l6200,1712,6200,1693,6191,1693,6191,1712xe" filled="true" fillcolor="#000000" stroked="false">
                <v:path arrowok="t"/>
                <v:fill type="solid"/>
              </v:shape>
            </v:group>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使用寿命有限的无形资产的使用寿命估计情况：</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1261" w:type="dxa"/>
        <w:tblLayout w:type="fixed"/>
        <w:tblCellMar>
          <w:top w:w="0" w:type="dxa"/>
          <w:left w:w="0" w:type="dxa"/>
          <w:bottom w:w="0" w:type="dxa"/>
          <w:right w:w="0" w:type="dxa"/>
        </w:tblCellMar>
        <w:tblLook w:val="01E0"/>
      </w:tblPr>
      <w:tblGrid>
        <w:gridCol w:w="3136"/>
        <w:gridCol w:w="3684"/>
      </w:tblGrid>
      <w:tr>
        <w:trPr>
          <w:trHeight w:val="396" w:hRule="exact"/>
        </w:trPr>
        <w:tc>
          <w:tcPr>
            <w:tcW w:w="3136" w:type="dxa"/>
            <w:tcBorders>
              <w:top w:val="single" w:sz="12" w:space="0" w:color="000000"/>
              <w:left w:val="nil" w:sz="6" w:space="0" w:color="auto"/>
              <w:bottom w:val="single" w:sz="4" w:space="0" w:color="000000"/>
              <w:right w:val="nil" w:sz="6" w:space="0" w:color="auto"/>
            </w:tcBorders>
          </w:tcPr>
          <w:p>
            <w:pPr>
              <w:pStyle w:val="TableParagraph"/>
              <w:tabs>
                <w:tab w:pos="464" w:val="left" w:leader="none"/>
              </w:tabs>
              <w:spacing w:line="240" w:lineRule="auto" w:before="21"/>
              <w:ind w:left="42"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684" w:type="dxa"/>
            <w:tcBorders>
              <w:top w:val="single" w:sz="12" w:space="0" w:color="000000"/>
              <w:left w:val="nil" w:sz="6" w:space="0" w:color="auto"/>
              <w:bottom w:val="single" w:sz="8" w:space="0" w:color="000000"/>
              <w:right w:val="nil" w:sz="6" w:space="0" w:color="auto"/>
            </w:tcBorders>
          </w:tcPr>
          <w:p>
            <w:pPr>
              <w:pStyle w:val="TableParagraph"/>
              <w:spacing w:line="240" w:lineRule="auto" w:before="21"/>
              <w:ind w:left="39" w:right="0"/>
              <w:jc w:val="center"/>
              <w:rPr>
                <w:rFonts w:ascii="宋体" w:hAnsi="宋体" w:cs="宋体" w:eastAsia="宋体" w:hint="default"/>
                <w:sz w:val="21"/>
                <w:szCs w:val="21"/>
              </w:rPr>
            </w:pPr>
            <w:r>
              <w:rPr>
                <w:rFonts w:ascii="宋体" w:hAnsi="宋体" w:cs="宋体" w:eastAsia="宋体" w:hint="default"/>
                <w:sz w:val="21"/>
                <w:szCs w:val="21"/>
              </w:rPr>
              <w:t>预计使用寿命</w:t>
            </w:r>
          </w:p>
        </w:tc>
      </w:tr>
      <w:tr>
        <w:trPr>
          <w:trHeight w:val="418" w:hRule="exact"/>
        </w:trPr>
        <w:tc>
          <w:tcPr>
            <w:tcW w:w="3136" w:type="dxa"/>
            <w:tcBorders>
              <w:top w:val="single" w:sz="4" w:space="0" w:color="000000"/>
              <w:left w:val="nil" w:sz="6" w:space="0" w:color="auto"/>
              <w:bottom w:val="single" w:sz="4" w:space="0" w:color="000000"/>
              <w:right w:val="nil" w:sz="6" w:space="0" w:color="auto"/>
            </w:tcBorders>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3684" w:type="dxa"/>
            <w:tcBorders>
              <w:top w:val="single" w:sz="8" w:space="0" w:color="000000"/>
              <w:left w:val="nil" w:sz="6" w:space="0" w:color="auto"/>
              <w:bottom w:val="single" w:sz="8" w:space="0" w:color="000000"/>
              <w:right w:val="nil" w:sz="6" w:space="0" w:color="auto"/>
            </w:tcBorders>
          </w:tcPr>
          <w:p>
            <w:pPr>
              <w:pStyle w:val="TableParagraph"/>
              <w:spacing w:line="236" w:lineRule="exact"/>
              <w:ind w:left="39" w:right="0"/>
              <w:jc w:val="center"/>
              <w:rPr>
                <w:rFonts w:ascii="宋体" w:hAnsi="宋体" w:cs="宋体" w:eastAsia="宋体" w:hint="default"/>
                <w:sz w:val="21"/>
                <w:szCs w:val="21"/>
              </w:rPr>
            </w:pPr>
            <w:r>
              <w:rPr>
                <w:rFonts w:ascii="宋体" w:hAnsi="宋体" w:cs="宋体" w:eastAsia="宋体" w:hint="default"/>
                <w:sz w:val="21"/>
                <w:szCs w:val="21"/>
              </w:rPr>
              <w:t>50</w:t>
            </w:r>
            <w:r>
              <w:rPr>
                <w:rFonts w:ascii="宋体" w:hAnsi="宋体" w:cs="宋体" w:eastAsia="宋体" w:hint="default"/>
                <w:spacing w:val="-51"/>
                <w:sz w:val="21"/>
                <w:szCs w:val="21"/>
              </w:rPr>
              <w:t> </w:t>
            </w:r>
            <w:r>
              <w:rPr>
                <w:rFonts w:ascii="宋体" w:hAnsi="宋体" w:cs="宋体" w:eastAsia="宋体" w:hint="default"/>
                <w:sz w:val="21"/>
                <w:szCs w:val="21"/>
              </w:rPr>
              <w:t>年</w:t>
            </w:r>
          </w:p>
        </w:tc>
      </w:tr>
      <w:tr>
        <w:trPr>
          <w:trHeight w:val="430" w:hRule="exact"/>
        </w:trPr>
        <w:tc>
          <w:tcPr>
            <w:tcW w:w="3136" w:type="dxa"/>
            <w:tcBorders>
              <w:top w:val="single" w:sz="4" w:space="0" w:color="000000"/>
              <w:left w:val="nil" w:sz="6" w:space="0" w:color="auto"/>
              <w:bottom w:val="single" w:sz="12" w:space="0" w:color="000000"/>
              <w:right w:val="nil" w:sz="6" w:space="0" w:color="auto"/>
            </w:tcBorders>
          </w:tcPr>
          <w:p>
            <w:pPr>
              <w:pStyle w:val="TableParagraph"/>
              <w:spacing w:line="241" w:lineRule="exact"/>
              <w:ind w:left="11" w:right="0"/>
              <w:jc w:val="left"/>
              <w:rPr>
                <w:rFonts w:ascii="宋体" w:hAnsi="宋体" w:cs="宋体" w:eastAsia="宋体" w:hint="default"/>
                <w:sz w:val="21"/>
                <w:szCs w:val="21"/>
              </w:rPr>
            </w:pPr>
            <w:r>
              <w:rPr>
                <w:rFonts w:ascii="宋体" w:hAnsi="宋体" w:cs="宋体" w:eastAsia="宋体" w:hint="default"/>
                <w:sz w:val="21"/>
                <w:szCs w:val="21"/>
              </w:rPr>
              <w:t>电脑软件</w:t>
            </w:r>
          </w:p>
        </w:tc>
        <w:tc>
          <w:tcPr>
            <w:tcW w:w="3684" w:type="dxa"/>
            <w:tcBorders>
              <w:top w:val="single" w:sz="8" w:space="0" w:color="000000"/>
              <w:left w:val="nil" w:sz="6" w:space="0" w:color="auto"/>
              <w:bottom w:val="single" w:sz="12" w:space="0" w:color="000000"/>
              <w:right w:val="nil" w:sz="6" w:space="0" w:color="auto"/>
            </w:tcBorders>
          </w:tcPr>
          <w:p>
            <w:pPr>
              <w:pStyle w:val="TableParagraph"/>
              <w:spacing w:line="236" w:lineRule="exact"/>
              <w:ind w:left="39" w:right="0"/>
              <w:jc w:val="center"/>
              <w:rPr>
                <w:rFonts w:ascii="宋体" w:hAnsi="宋体" w:cs="宋体" w:eastAsia="宋体" w:hint="default"/>
                <w:sz w:val="21"/>
                <w:szCs w:val="21"/>
              </w:rPr>
            </w:pPr>
            <w:r>
              <w:rPr>
                <w:rFonts w:ascii="宋体" w:hAnsi="宋体" w:cs="宋体" w:eastAsia="宋体" w:hint="default"/>
                <w:sz w:val="21"/>
                <w:szCs w:val="21"/>
              </w:rPr>
              <w:t>10</w:t>
            </w:r>
            <w:r>
              <w:rPr>
                <w:rFonts w:ascii="宋体" w:hAnsi="宋体" w:cs="宋体" w:eastAsia="宋体" w:hint="default"/>
                <w:spacing w:val="-51"/>
                <w:sz w:val="21"/>
                <w:szCs w:val="21"/>
              </w:rPr>
              <w:t> </w:t>
            </w:r>
            <w:r>
              <w:rPr>
                <w:rFonts w:ascii="宋体" w:hAnsi="宋体" w:cs="宋体" w:eastAsia="宋体" w:hint="default"/>
                <w:sz w:val="21"/>
                <w:szCs w:val="21"/>
              </w:rPr>
              <w:t>年</w:t>
            </w:r>
          </w:p>
        </w:tc>
      </w:tr>
    </w:tbl>
    <w:p>
      <w:pPr>
        <w:spacing w:before="93"/>
        <w:ind w:left="1400" w:right="88" w:firstLine="0"/>
        <w:jc w:val="left"/>
        <w:rPr>
          <w:rFonts w:ascii="宋体" w:hAnsi="宋体" w:cs="宋体" w:eastAsia="宋体" w:hint="default"/>
          <w:sz w:val="21"/>
          <w:szCs w:val="21"/>
        </w:rPr>
      </w:pPr>
      <w:r>
        <w:rPr>
          <w:rFonts w:ascii="宋体" w:hAnsi="宋体" w:cs="宋体" w:eastAsia="宋体" w:hint="default"/>
          <w:sz w:val="21"/>
          <w:szCs w:val="21"/>
        </w:rPr>
        <w:t>每期末，对使用寿命有限的无形资产的使用寿命及摊销方法进行复核。</w:t>
      </w:r>
    </w:p>
    <w:p>
      <w:pPr>
        <w:spacing w:after="0"/>
        <w:jc w:val="left"/>
        <w:rPr>
          <w:rFonts w:ascii="宋体" w:hAnsi="宋体" w:cs="宋体" w:eastAsia="宋体" w:hint="default"/>
          <w:sz w:val="21"/>
          <w:szCs w:val="21"/>
        </w:rPr>
        <w:sectPr>
          <w:footerReference w:type="default" r:id="rId115"/>
          <w:pgSz w:w="11910" w:h="16840"/>
          <w:pgMar w:footer="1195" w:header="852" w:top="1480" w:bottom="1380" w:left="1660" w:right="1600"/>
        </w:sectPr>
      </w:pPr>
    </w:p>
    <w:p>
      <w:pPr>
        <w:spacing w:line="240" w:lineRule="auto" w:before="3"/>
        <w:rPr>
          <w:rFonts w:ascii="宋体" w:hAnsi="宋体" w:cs="宋体" w:eastAsia="宋体" w:hint="default"/>
          <w:sz w:val="9"/>
          <w:szCs w:val="9"/>
        </w:rPr>
      </w:pPr>
    </w:p>
    <w:p>
      <w:pPr>
        <w:spacing w:before="36"/>
        <w:ind w:left="1400" w:right="0" w:firstLine="0"/>
        <w:jc w:val="left"/>
        <w:rPr>
          <w:rFonts w:ascii="宋体" w:hAnsi="宋体" w:cs="宋体" w:eastAsia="宋体" w:hint="default"/>
          <w:sz w:val="21"/>
          <w:szCs w:val="21"/>
        </w:rPr>
      </w:pPr>
      <w:r>
        <w:rPr>
          <w:rFonts w:ascii="宋体" w:hAnsi="宋体" w:cs="宋体" w:eastAsia="宋体" w:hint="default"/>
          <w:sz w:val="21"/>
          <w:szCs w:val="21"/>
        </w:rPr>
        <w:t>经复核，本年期末无形资产的使用寿命及摊销方法与以前估计未有不同。</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tabs>
          <w:tab w:pos="1395" w:val="left" w:leader="none"/>
        </w:tabs>
        <w:spacing w:line="328" w:lineRule="auto" w:before="0"/>
        <w:ind w:left="1400" w:right="174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使用寿命不确定的无形资产的判断依据：</w:t>
      </w:r>
      <w:r>
        <w:rPr>
          <w:rFonts w:ascii="宋体" w:hAnsi="宋体" w:cs="宋体" w:eastAsia="宋体" w:hint="default"/>
          <w:b/>
          <w:bCs/>
          <w:spacing w:val="-87"/>
          <w:sz w:val="21"/>
          <w:szCs w:val="21"/>
        </w:rPr>
        <w:t> </w:t>
      </w:r>
      <w:r>
        <w:rPr>
          <w:rFonts w:ascii="宋体" w:hAnsi="宋体" w:cs="宋体" w:eastAsia="宋体" w:hint="default"/>
          <w:b/>
          <w:bCs/>
          <w:spacing w:val="-87"/>
          <w:sz w:val="21"/>
          <w:szCs w:val="21"/>
        </w:rPr>
      </w:r>
      <w:r>
        <w:rPr>
          <w:rFonts w:ascii="宋体" w:hAnsi="宋体" w:cs="宋体" w:eastAsia="宋体" w:hint="default"/>
          <w:spacing w:val="-2"/>
          <w:sz w:val="21"/>
          <w:szCs w:val="21"/>
        </w:rPr>
        <w:t>截至资产负债表日</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本公司没有使用寿命不确定的无形资产。</w:t>
      </w:r>
    </w:p>
    <w:p>
      <w:pPr>
        <w:spacing w:line="240" w:lineRule="auto" w:before="6"/>
        <w:rPr>
          <w:rFonts w:ascii="宋体" w:hAnsi="宋体" w:cs="宋体" w:eastAsia="宋体" w:hint="default"/>
          <w:sz w:val="32"/>
          <w:szCs w:val="32"/>
        </w:rPr>
      </w:pPr>
    </w:p>
    <w:p>
      <w:pPr>
        <w:tabs>
          <w:tab w:pos="1395" w:val="left" w:leader="none"/>
        </w:tabs>
        <w:spacing w:line="345" w:lineRule="auto" w:before="0"/>
        <w:ind w:left="1400" w:right="21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无形资产减值准备的计提</w:t>
      </w:r>
      <w:r>
        <w:rPr>
          <w:rFonts w:ascii="宋体" w:hAnsi="宋体" w:cs="宋体" w:eastAsia="宋体" w:hint="default"/>
          <w:b/>
          <w:bCs/>
          <w:spacing w:val="-94"/>
          <w:sz w:val="21"/>
          <w:szCs w:val="21"/>
        </w:rPr>
        <w:t> </w:t>
      </w:r>
      <w:r>
        <w:rPr>
          <w:rFonts w:ascii="宋体" w:hAnsi="宋体" w:cs="宋体" w:eastAsia="宋体" w:hint="default"/>
          <w:b/>
          <w:bCs/>
          <w:spacing w:val="-94"/>
          <w:sz w:val="21"/>
          <w:szCs w:val="21"/>
        </w:rPr>
      </w:r>
      <w:r>
        <w:rPr>
          <w:rFonts w:ascii="宋体" w:hAnsi="宋体" w:cs="宋体" w:eastAsia="宋体" w:hint="default"/>
          <w:sz w:val="21"/>
          <w:szCs w:val="21"/>
        </w:rPr>
        <w:t>对于使用寿命确定的无形资产，如有明显减值迹象的，期末进行减值测试。</w:t>
      </w:r>
      <w:r>
        <w:rPr>
          <w:rFonts w:ascii="宋体" w:hAnsi="宋体" w:cs="宋体" w:eastAsia="宋体" w:hint="default"/>
          <w:w w:val="100"/>
          <w:sz w:val="21"/>
          <w:szCs w:val="21"/>
        </w:rPr>
        <w:t> </w:t>
      </w:r>
      <w:r>
        <w:rPr>
          <w:rFonts w:ascii="宋体" w:hAnsi="宋体" w:cs="宋体" w:eastAsia="宋体" w:hint="default"/>
          <w:sz w:val="21"/>
          <w:szCs w:val="21"/>
        </w:rPr>
        <w:t>对于使用寿命不确定的无形资产，每期末进行减值测试。</w:t>
      </w:r>
      <w:r>
        <w:rPr>
          <w:rFonts w:ascii="宋体" w:hAnsi="宋体" w:cs="宋体" w:eastAsia="宋体" w:hint="default"/>
          <w:w w:val="100"/>
          <w:sz w:val="21"/>
          <w:szCs w:val="21"/>
        </w:rPr>
        <w:t> </w:t>
      </w:r>
      <w:r>
        <w:rPr>
          <w:rFonts w:ascii="宋体" w:hAnsi="宋体" w:cs="宋体" w:eastAsia="宋体" w:hint="default"/>
          <w:spacing w:val="-5"/>
          <w:sz w:val="21"/>
          <w:szCs w:val="21"/>
        </w:rPr>
        <w:t>对无形资产进行减值测试，估计其可收回金额。有迹象表明一项无形资产可能</w:t>
      </w:r>
      <w:r>
        <w:rPr>
          <w:rFonts w:ascii="宋体" w:hAnsi="宋体" w:cs="宋体" w:eastAsia="宋体" w:hint="default"/>
          <w:w w:val="100"/>
          <w:sz w:val="21"/>
          <w:szCs w:val="21"/>
        </w:rPr>
        <w:t> </w:t>
      </w:r>
      <w:r>
        <w:rPr>
          <w:rFonts w:ascii="宋体" w:hAnsi="宋体" w:cs="宋体" w:eastAsia="宋体" w:hint="default"/>
          <w:spacing w:val="-5"/>
          <w:sz w:val="21"/>
          <w:szCs w:val="21"/>
        </w:rPr>
        <w:t>发生减值的，公司以单项无形资产为基础估计其可收回金额。公司难以对单项</w:t>
      </w:r>
      <w:r>
        <w:rPr>
          <w:rFonts w:ascii="宋体" w:hAnsi="宋体" w:cs="宋体" w:eastAsia="宋体" w:hint="default"/>
          <w:w w:val="100"/>
          <w:sz w:val="21"/>
          <w:szCs w:val="21"/>
        </w:rPr>
        <w:t> </w:t>
      </w:r>
      <w:r>
        <w:rPr>
          <w:rFonts w:ascii="宋体" w:hAnsi="宋体" w:cs="宋体" w:eastAsia="宋体" w:hint="default"/>
          <w:spacing w:val="-5"/>
          <w:w w:val="100"/>
          <w:sz w:val="21"/>
          <w:szCs w:val="21"/>
        </w:rPr>
        <w:t>资产的可收回金额进行估计的，以该无形资产所属的资产组为基础确定无形资</w:t>
      </w:r>
      <w:r>
        <w:rPr>
          <w:rFonts w:ascii="宋体" w:hAnsi="宋体" w:cs="宋体" w:eastAsia="宋体" w:hint="default"/>
          <w:w w:val="100"/>
          <w:sz w:val="21"/>
          <w:szCs w:val="21"/>
        </w:rPr>
        <w:t> </w:t>
      </w:r>
      <w:r>
        <w:rPr>
          <w:rFonts w:ascii="宋体" w:hAnsi="宋体" w:cs="宋体" w:eastAsia="宋体" w:hint="default"/>
          <w:sz w:val="21"/>
          <w:szCs w:val="21"/>
        </w:rPr>
        <w:t>产组的可收回金额。</w:t>
      </w:r>
    </w:p>
    <w:p>
      <w:pPr>
        <w:spacing w:line="350" w:lineRule="auto" w:before="31"/>
        <w:ind w:left="1400" w:right="0" w:firstLine="0"/>
        <w:jc w:val="left"/>
        <w:rPr>
          <w:rFonts w:ascii="宋体" w:hAnsi="宋体" w:cs="宋体" w:eastAsia="宋体" w:hint="default"/>
          <w:sz w:val="21"/>
          <w:szCs w:val="21"/>
        </w:rPr>
      </w:pPr>
      <w:r>
        <w:rPr>
          <w:rFonts w:ascii="宋体" w:hAnsi="宋体" w:cs="宋体" w:eastAsia="宋体" w:hint="default"/>
          <w:sz w:val="21"/>
          <w:szCs w:val="21"/>
        </w:rPr>
        <w:t>可收回金额根据无形资产的公允价值减去处置费用后的净额与无形资产预计 未来现金流量的现值两者之间较高者确定。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当无形资产的可收回金额低于其账面价值的，将无形资产的账面价值减记至可</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收回金额，减记的金额确认为无形资产减值损失，计入当期损益，同时计提相</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应的无形资产减值准备。</w:t>
      </w:r>
      <w:r>
        <w:rPr>
          <w:rFonts w:ascii="宋体" w:hAnsi="宋体" w:cs="宋体" w:eastAsia="宋体" w:hint="default"/>
          <w:w w:val="100"/>
          <w:sz w:val="21"/>
          <w:szCs w:val="21"/>
        </w:rPr>
        <w:t> </w:t>
      </w:r>
      <w:r>
        <w:rPr>
          <w:rFonts w:ascii="宋体" w:hAnsi="宋体" w:cs="宋体" w:eastAsia="宋体" w:hint="default"/>
          <w:spacing w:val="-5"/>
          <w:w w:val="100"/>
          <w:sz w:val="21"/>
          <w:szCs w:val="21"/>
        </w:rPr>
        <w:t>无形资产减值损失确认后，减值无形资产的折耗或者摊销费用在未来期间作相</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应调整，以使该无形资产在剩余使用寿命内，系统地分摊调整后的无形资产账</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10"/>
          <w:w w:val="100"/>
          <w:sz w:val="21"/>
          <w:szCs w:val="21"/>
        </w:rPr>
        <w:t>面价值（扣除预计净残值）。</w:t>
      </w:r>
      <w:r>
        <w:rPr>
          <w:rFonts w:ascii="宋体" w:hAnsi="宋体" w:cs="宋体" w:eastAsia="宋体" w:hint="default"/>
          <w:spacing w:val="-99"/>
          <w:w w:val="100"/>
          <w:sz w:val="21"/>
          <w:szCs w:val="21"/>
        </w:rPr>
        <w:t> </w:t>
      </w:r>
      <w:r>
        <w:rPr>
          <w:rFonts w:ascii="宋体" w:hAnsi="宋体" w:cs="宋体" w:eastAsia="宋体" w:hint="default"/>
          <w:spacing w:val="-99"/>
          <w:w w:val="100"/>
          <w:sz w:val="21"/>
          <w:szCs w:val="21"/>
        </w:rPr>
      </w:r>
      <w:r>
        <w:rPr>
          <w:rFonts w:ascii="宋体" w:hAnsi="宋体" w:cs="宋体" w:eastAsia="宋体" w:hint="default"/>
          <w:sz w:val="21"/>
          <w:szCs w:val="21"/>
        </w:rPr>
        <w:t>无形资产的减值损失一经确认，在以后会计期间不再转回。</w:t>
      </w:r>
    </w:p>
    <w:p>
      <w:pPr>
        <w:spacing w:line="240" w:lineRule="auto" w:before="12"/>
        <w:rPr>
          <w:rFonts w:ascii="宋体" w:hAnsi="宋体" w:cs="宋体" w:eastAsia="宋体" w:hint="default"/>
          <w:sz w:val="25"/>
          <w:szCs w:val="25"/>
        </w:rPr>
      </w:pPr>
    </w:p>
    <w:p>
      <w:pPr>
        <w:tabs>
          <w:tab w:pos="1395" w:val="left" w:leader="none"/>
        </w:tabs>
        <w:spacing w:line="331" w:lineRule="auto" w:before="0"/>
        <w:ind w:left="1400" w:right="116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划分公司内部研究开发项目的研究阶段和开发阶段具体标准</w:t>
      </w:r>
      <w:r>
        <w:rPr>
          <w:rFonts w:ascii="宋体" w:hAnsi="宋体" w:cs="宋体" w:eastAsia="宋体" w:hint="default"/>
          <w:b/>
          <w:bCs/>
          <w:spacing w:val="-82"/>
          <w:sz w:val="21"/>
          <w:szCs w:val="21"/>
        </w:rPr>
        <w:t> </w:t>
      </w:r>
      <w:r>
        <w:rPr>
          <w:rFonts w:ascii="宋体" w:hAnsi="宋体" w:cs="宋体" w:eastAsia="宋体" w:hint="default"/>
          <w:b/>
          <w:bCs/>
          <w:spacing w:val="-82"/>
          <w:sz w:val="21"/>
          <w:szCs w:val="21"/>
        </w:rPr>
      </w:r>
      <w:r>
        <w:rPr>
          <w:rFonts w:ascii="宋体" w:hAnsi="宋体" w:cs="宋体" w:eastAsia="宋体" w:hint="default"/>
          <w:spacing w:val="-2"/>
          <w:sz w:val="21"/>
          <w:szCs w:val="21"/>
        </w:rPr>
        <w:t>公司内部研究开发项目的支出分为研究阶段支出和开发阶段支出。</w:t>
      </w:r>
    </w:p>
    <w:p>
      <w:pPr>
        <w:spacing w:line="350" w:lineRule="auto" w:before="46"/>
        <w:ind w:left="1400" w:right="0" w:firstLine="0"/>
        <w:jc w:val="left"/>
        <w:rPr>
          <w:rFonts w:ascii="宋体" w:hAnsi="宋体" w:cs="宋体" w:eastAsia="宋体" w:hint="default"/>
          <w:sz w:val="21"/>
          <w:szCs w:val="21"/>
        </w:rPr>
      </w:pPr>
      <w:r>
        <w:rPr>
          <w:rFonts w:ascii="宋体" w:hAnsi="宋体" w:cs="宋体" w:eastAsia="宋体" w:hint="default"/>
          <w:sz w:val="21"/>
          <w:szCs w:val="21"/>
        </w:rPr>
        <w:t>研究阶段：为获取并理解新的科学或技术知识等而进行的独创性的有计划调</w:t>
      </w:r>
      <w:r>
        <w:rPr>
          <w:rFonts w:ascii="宋体" w:hAnsi="宋体" w:cs="宋体" w:eastAsia="宋体" w:hint="default"/>
          <w:spacing w:val="1"/>
          <w:sz w:val="21"/>
          <w:szCs w:val="21"/>
        </w:rPr>
        <w:t> </w:t>
      </w:r>
      <w:r>
        <w:rPr>
          <w:rFonts w:ascii="宋体" w:hAnsi="宋体" w:cs="宋体" w:eastAsia="宋体" w:hint="default"/>
          <w:spacing w:val="1"/>
          <w:sz w:val="21"/>
          <w:szCs w:val="21"/>
        </w:rPr>
      </w:r>
      <w:r>
        <w:rPr>
          <w:rFonts w:ascii="宋体" w:hAnsi="宋体" w:cs="宋体" w:eastAsia="宋体" w:hint="default"/>
          <w:sz w:val="21"/>
          <w:szCs w:val="21"/>
        </w:rPr>
        <w:t>查、研究活动的阶段。</w:t>
      </w:r>
      <w:r>
        <w:rPr>
          <w:rFonts w:ascii="宋体" w:hAnsi="宋体" w:cs="宋体" w:eastAsia="宋体" w:hint="default"/>
          <w:w w:val="100"/>
          <w:sz w:val="21"/>
          <w:szCs w:val="21"/>
        </w:rPr>
        <w:t> </w:t>
      </w:r>
      <w:r>
        <w:rPr>
          <w:rFonts w:ascii="宋体" w:hAnsi="宋体" w:cs="宋体" w:eastAsia="宋体" w:hint="default"/>
          <w:spacing w:val="-5"/>
          <w:sz w:val="21"/>
          <w:szCs w:val="21"/>
        </w:rPr>
        <w:t>开发阶段：在进行商业性生产或使用前，将研究成果或其他知识应用于某项计</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8"/>
          <w:sz w:val="21"/>
          <w:szCs w:val="21"/>
        </w:rPr>
        <w:t>划或设计，以生产出新的或具有实质性改进的材料、装置、产品等活动的阶段。</w:t>
      </w:r>
    </w:p>
    <w:p>
      <w:pPr>
        <w:spacing w:line="240" w:lineRule="auto" w:before="0"/>
        <w:rPr>
          <w:rFonts w:ascii="宋体" w:hAnsi="宋体" w:cs="宋体" w:eastAsia="宋体" w:hint="default"/>
          <w:sz w:val="20"/>
          <w:szCs w:val="20"/>
        </w:rPr>
      </w:pPr>
    </w:p>
    <w:p>
      <w:pPr>
        <w:tabs>
          <w:tab w:pos="1395" w:val="left" w:leader="none"/>
        </w:tabs>
        <w:spacing w:line="331" w:lineRule="auto" w:before="166"/>
        <w:ind w:left="1400" w:right="32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开发阶段支出符合资本化的具体标准</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spacing w:val="-2"/>
          <w:sz w:val="21"/>
          <w:szCs w:val="21"/>
        </w:rPr>
        <w:t>内部研究开发项目开发阶段的支出，同时满足下列条件时确认为无形资产：</w:t>
      </w:r>
    </w:p>
    <w:p>
      <w:pPr>
        <w:spacing w:before="43"/>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）完成该无形资产以使其能够使用或出售在技术上具有可行性；</w:t>
      </w:r>
    </w:p>
    <w:p>
      <w:pPr>
        <w:spacing w:before="110"/>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）具有完成该无形资产并使用或出售的意图；</w:t>
      </w:r>
    </w:p>
    <w:p>
      <w:pPr>
        <w:spacing w:before="110"/>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）无形资产产生经济利益的方式，包括能够证明运用该无形资产生产的产</w:t>
      </w:r>
    </w:p>
    <w:p>
      <w:pPr>
        <w:spacing w:after="0"/>
        <w:jc w:val="left"/>
        <w:rPr>
          <w:rFonts w:ascii="宋体" w:hAnsi="宋体" w:cs="宋体" w:eastAsia="宋体" w:hint="default"/>
          <w:sz w:val="21"/>
          <w:szCs w:val="21"/>
        </w:rPr>
        <w:sectPr>
          <w:footerReference w:type="default" r:id="rId117"/>
          <w:pgSz w:w="11910" w:h="16840"/>
          <w:pgMar w:footer="1195" w:header="852" w:top="1480" w:bottom="1380" w:left="1660" w:right="1580"/>
        </w:sectPr>
      </w:pPr>
    </w:p>
    <w:p>
      <w:pPr>
        <w:spacing w:line="240" w:lineRule="auto" w:before="3"/>
        <w:rPr>
          <w:rFonts w:ascii="宋体" w:hAnsi="宋体" w:cs="宋体" w:eastAsia="宋体" w:hint="default"/>
          <w:sz w:val="9"/>
          <w:szCs w:val="9"/>
        </w:rPr>
      </w:pPr>
    </w:p>
    <w:p>
      <w:pPr>
        <w:spacing w:line="350" w:lineRule="auto" w:before="36"/>
        <w:ind w:left="1400" w:right="88" w:firstLine="0"/>
        <w:jc w:val="left"/>
        <w:rPr>
          <w:rFonts w:ascii="宋体" w:hAnsi="宋体" w:cs="宋体" w:eastAsia="宋体" w:hint="default"/>
          <w:sz w:val="21"/>
          <w:szCs w:val="21"/>
        </w:rPr>
      </w:pPr>
      <w:r>
        <w:rPr>
          <w:rFonts w:ascii="宋体" w:hAnsi="宋体" w:cs="宋体" w:eastAsia="宋体" w:hint="default"/>
          <w:spacing w:val="-5"/>
          <w:sz w:val="21"/>
          <w:szCs w:val="21"/>
        </w:rPr>
        <w:t>品存在市场或无形资产自身存在市场，无形资产将在内部使用的，能够证明其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有用性；</w:t>
      </w:r>
    </w:p>
    <w:p>
      <w:pPr>
        <w:spacing w:line="328" w:lineRule="auto" w:before="29"/>
        <w:ind w:left="1400" w:right="88"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）有足够的技术、财务资源和其他资源支持，以完成该无形资产的开发，</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并有能力使用或出售该无形资产；</w:t>
      </w:r>
    </w:p>
    <w:p>
      <w:pPr>
        <w:spacing w:line="338" w:lineRule="auto" w:before="48"/>
        <w:ind w:left="1400" w:right="8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）归属于该无形资产开发阶段的支出能够可靠地计量。</w:t>
      </w:r>
      <w:r>
        <w:rPr>
          <w:rFonts w:ascii="宋体" w:hAnsi="宋体" w:cs="宋体" w:eastAsia="宋体" w:hint="default"/>
          <w:w w:val="100"/>
          <w:sz w:val="21"/>
          <w:szCs w:val="21"/>
        </w:rPr>
        <w:t> </w:t>
      </w:r>
      <w:r>
        <w:rPr>
          <w:rFonts w:ascii="宋体" w:hAnsi="宋体" w:cs="宋体" w:eastAsia="宋体" w:hint="default"/>
          <w:spacing w:val="-5"/>
          <w:sz w:val="21"/>
          <w:szCs w:val="21"/>
        </w:rPr>
        <w:t>开发阶段的支出，若不满足上列条件的，于发生时计入当期损益。研究阶段的</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支出，在发生时计入当期损益。</w:t>
      </w:r>
    </w:p>
    <w:p>
      <w:pPr>
        <w:spacing w:line="240" w:lineRule="auto" w:before="0"/>
        <w:rPr>
          <w:rFonts w:ascii="宋体" w:hAnsi="宋体" w:cs="宋体" w:eastAsia="宋体" w:hint="default"/>
          <w:sz w:val="20"/>
          <w:szCs w:val="20"/>
        </w:rPr>
      </w:pPr>
    </w:p>
    <w:p>
      <w:pPr>
        <w:spacing w:before="169"/>
        <w:ind w:left="126" w:right="8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350" w:lineRule="auto" w:before="107"/>
        <w:ind w:left="858" w:right="88" w:firstLine="0"/>
        <w:jc w:val="left"/>
        <w:rPr>
          <w:rFonts w:ascii="宋体" w:hAnsi="宋体" w:cs="宋体" w:eastAsia="宋体" w:hint="default"/>
          <w:sz w:val="21"/>
          <w:szCs w:val="21"/>
        </w:rPr>
      </w:pPr>
      <w:r>
        <w:rPr>
          <w:rFonts w:ascii="宋体" w:hAnsi="宋体" w:cs="宋体" w:eastAsia="宋体" w:hint="default"/>
          <w:spacing w:val="-1"/>
          <w:sz w:val="21"/>
          <w:szCs w:val="21"/>
        </w:rPr>
        <w:t>本公司涉及诉讼、债务担保、亏损合同、重组事项时，如该等事项很可能需要未来</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以交付资产或提供劳务、其金额能够可靠计量的，确认为预计负债。</w:t>
      </w:r>
    </w:p>
    <w:p>
      <w:pPr>
        <w:spacing w:line="240" w:lineRule="auto" w:before="0"/>
        <w:rPr>
          <w:rFonts w:ascii="宋体" w:hAnsi="宋体" w:cs="宋体" w:eastAsia="宋体" w:hint="default"/>
          <w:sz w:val="20"/>
          <w:szCs w:val="20"/>
        </w:rPr>
      </w:pPr>
    </w:p>
    <w:p>
      <w:pPr>
        <w:tabs>
          <w:tab w:pos="1395" w:val="left" w:leader="none"/>
        </w:tabs>
        <w:spacing w:line="331" w:lineRule="auto" w:before="166"/>
        <w:ind w:left="1400" w:right="727"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预计负债的确认标准</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与或有事项相关的义务同时满足下列条件时，本公司确认为预计负债：</w:t>
      </w:r>
    </w:p>
    <w:p>
      <w:pPr>
        <w:spacing w:before="46"/>
        <w:ind w:left="1400" w:right="8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）该义务是本公司承担的现时义务；</w:t>
      </w:r>
    </w:p>
    <w:p>
      <w:pPr>
        <w:spacing w:before="107"/>
        <w:ind w:left="1400" w:right="8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）履行该义务很可能导致经济利益流出本公司；</w:t>
      </w:r>
    </w:p>
    <w:p>
      <w:pPr>
        <w:spacing w:before="110"/>
        <w:ind w:left="1400" w:right="8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）该义务的金额能够可靠地计量。</w:t>
      </w:r>
    </w:p>
    <w:p>
      <w:pPr>
        <w:spacing w:line="240" w:lineRule="auto" w:before="0"/>
        <w:rPr>
          <w:rFonts w:ascii="宋体" w:hAnsi="宋体" w:cs="宋体" w:eastAsia="宋体" w:hint="default"/>
          <w:sz w:val="22"/>
          <w:szCs w:val="22"/>
        </w:rPr>
      </w:pPr>
    </w:p>
    <w:p>
      <w:pPr>
        <w:spacing w:line="240" w:lineRule="auto" w:before="11"/>
        <w:rPr>
          <w:rFonts w:ascii="宋体" w:hAnsi="宋体" w:cs="宋体" w:eastAsia="宋体" w:hint="default"/>
          <w:sz w:val="16"/>
          <w:szCs w:val="16"/>
        </w:rPr>
      </w:pPr>
    </w:p>
    <w:p>
      <w:pPr>
        <w:tabs>
          <w:tab w:pos="1395" w:val="left" w:leader="none"/>
        </w:tabs>
        <w:spacing w:line="345" w:lineRule="auto" w:before="0"/>
        <w:ind w:left="1400" w:right="100"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预计负债的计量方法</w:t>
      </w:r>
      <w:r>
        <w:rPr>
          <w:rFonts w:ascii="宋体" w:hAnsi="宋体" w:cs="宋体" w:eastAsia="宋体" w:hint="default"/>
          <w:b/>
          <w:bCs/>
          <w:spacing w:val="-103"/>
          <w:sz w:val="21"/>
          <w:szCs w:val="21"/>
        </w:rPr>
        <w:t> </w:t>
      </w:r>
      <w:r>
        <w:rPr>
          <w:rFonts w:ascii="宋体" w:hAnsi="宋体" w:cs="宋体" w:eastAsia="宋体" w:hint="default"/>
          <w:b/>
          <w:bCs/>
          <w:spacing w:val="-103"/>
          <w:sz w:val="21"/>
          <w:szCs w:val="21"/>
        </w:rPr>
      </w:r>
      <w:r>
        <w:rPr>
          <w:rFonts w:ascii="宋体" w:hAnsi="宋体" w:cs="宋体" w:eastAsia="宋体" w:hint="default"/>
          <w:spacing w:val="-2"/>
          <w:sz w:val="21"/>
          <w:szCs w:val="21"/>
        </w:rPr>
        <w:t>本公司预计负债按履行相关现时义务所需的支出的最佳估计数进行初始计量。</w:t>
      </w:r>
      <w:r>
        <w:rPr>
          <w:rFonts w:ascii="宋体" w:hAnsi="宋体" w:cs="宋体" w:eastAsia="宋体" w:hint="default"/>
          <w:w w:val="100"/>
          <w:sz w:val="21"/>
          <w:szCs w:val="21"/>
        </w:rPr>
        <w:t> </w:t>
      </w:r>
      <w:r>
        <w:rPr>
          <w:rFonts w:ascii="宋体" w:hAnsi="宋体" w:cs="宋体" w:eastAsia="宋体" w:hint="default"/>
          <w:spacing w:val="-5"/>
          <w:sz w:val="21"/>
          <w:szCs w:val="21"/>
        </w:rPr>
        <w:t>本公司在确定最佳估计数时，综合考虑与或有事项有关的风险、不确定性和货</w:t>
      </w:r>
      <w:r>
        <w:rPr>
          <w:rFonts w:ascii="宋体" w:hAnsi="宋体" w:cs="宋体" w:eastAsia="宋体" w:hint="default"/>
          <w:w w:val="100"/>
          <w:sz w:val="21"/>
          <w:szCs w:val="21"/>
        </w:rPr>
        <w:t> </w:t>
      </w:r>
      <w:r>
        <w:rPr>
          <w:rFonts w:ascii="宋体" w:hAnsi="宋体" w:cs="宋体" w:eastAsia="宋体" w:hint="default"/>
          <w:spacing w:val="-5"/>
          <w:sz w:val="21"/>
          <w:szCs w:val="21"/>
        </w:rPr>
        <w:t>币时间价值等因素。对于货币时间价值影响重大的，通过对相关未来现金流出</w:t>
      </w:r>
      <w:r>
        <w:rPr>
          <w:rFonts w:ascii="宋体" w:hAnsi="宋体" w:cs="宋体" w:eastAsia="宋体" w:hint="default"/>
          <w:w w:val="100"/>
          <w:sz w:val="21"/>
          <w:szCs w:val="21"/>
        </w:rPr>
        <w:t> </w:t>
      </w:r>
      <w:r>
        <w:rPr>
          <w:rFonts w:ascii="宋体" w:hAnsi="宋体" w:cs="宋体" w:eastAsia="宋体" w:hint="default"/>
          <w:sz w:val="21"/>
          <w:szCs w:val="21"/>
        </w:rPr>
        <w:t>进行折现后确定最佳估计数。</w:t>
      </w:r>
    </w:p>
    <w:p>
      <w:pPr>
        <w:spacing w:line="350" w:lineRule="auto" w:before="33"/>
        <w:ind w:left="1400" w:right="88" w:firstLine="0"/>
        <w:jc w:val="left"/>
        <w:rPr>
          <w:rFonts w:ascii="宋体" w:hAnsi="宋体" w:cs="宋体" w:eastAsia="宋体" w:hint="default"/>
          <w:sz w:val="21"/>
          <w:szCs w:val="21"/>
        </w:rPr>
      </w:pPr>
      <w:r>
        <w:rPr>
          <w:rFonts w:ascii="宋体" w:hAnsi="宋体" w:cs="宋体" w:eastAsia="宋体" w:hint="default"/>
          <w:sz w:val="21"/>
          <w:szCs w:val="21"/>
        </w:rPr>
        <w:t>最佳估计数分别以下情况处理：</w:t>
      </w:r>
      <w:r>
        <w:rPr>
          <w:rFonts w:ascii="宋体" w:hAnsi="宋体" w:cs="宋体" w:eastAsia="宋体" w:hint="default"/>
          <w:w w:val="100"/>
          <w:sz w:val="21"/>
          <w:szCs w:val="21"/>
        </w:rPr>
        <w:t> </w:t>
      </w:r>
      <w:r>
        <w:rPr>
          <w:rFonts w:ascii="宋体" w:hAnsi="宋体" w:cs="宋体" w:eastAsia="宋体" w:hint="default"/>
          <w:spacing w:val="-5"/>
          <w:w w:val="100"/>
          <w:sz w:val="21"/>
          <w:szCs w:val="21"/>
        </w:rPr>
        <w:t>所需支出存在一个连续范围（或区间），且该范围内各种结果发生的可能性相</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同的，则最佳估计数按照该范围的中间值即上下限金额的平均数确定。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所需支出不存在一个连续范围（或区间），或虽然存在一个连续范围但该范围</w:t>
      </w:r>
      <w:r>
        <w:rPr>
          <w:rFonts w:ascii="宋体" w:hAnsi="宋体" w:cs="宋体" w:eastAsia="宋体" w:hint="default"/>
          <w:spacing w:val="-74"/>
          <w:w w:val="100"/>
          <w:sz w:val="21"/>
          <w:szCs w:val="21"/>
        </w:rPr>
        <w:t> </w:t>
      </w:r>
      <w:r>
        <w:rPr>
          <w:rFonts w:ascii="宋体" w:hAnsi="宋体" w:cs="宋体" w:eastAsia="宋体" w:hint="default"/>
          <w:spacing w:val="-74"/>
          <w:w w:val="100"/>
          <w:sz w:val="21"/>
          <w:szCs w:val="21"/>
        </w:rPr>
      </w:r>
      <w:r>
        <w:rPr>
          <w:rFonts w:ascii="宋体" w:hAnsi="宋体" w:cs="宋体" w:eastAsia="宋体" w:hint="default"/>
          <w:spacing w:val="-5"/>
          <w:sz w:val="21"/>
          <w:szCs w:val="21"/>
        </w:rPr>
        <w:t>内各种结果发生的可能性不相同的，如或有事项涉及单个项目的，则最佳估计</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数按照最可能发生金额确定；如或有事项涉及多个项目的，则最佳估计数按各</w:t>
      </w:r>
      <w:r>
        <w:rPr>
          <w:rFonts w:ascii="宋体" w:hAnsi="宋体" w:cs="宋体" w:eastAsia="宋体" w:hint="default"/>
          <w:spacing w:val="-35"/>
          <w:sz w:val="21"/>
          <w:szCs w:val="21"/>
        </w:rPr>
        <w:t> </w:t>
      </w:r>
      <w:r>
        <w:rPr>
          <w:rFonts w:ascii="宋体" w:hAnsi="宋体" w:cs="宋体" w:eastAsia="宋体" w:hint="default"/>
          <w:spacing w:val="-35"/>
          <w:sz w:val="21"/>
          <w:szCs w:val="21"/>
        </w:rPr>
      </w:r>
      <w:r>
        <w:rPr>
          <w:rFonts w:ascii="宋体" w:hAnsi="宋体" w:cs="宋体" w:eastAsia="宋体" w:hint="default"/>
          <w:sz w:val="21"/>
          <w:szCs w:val="21"/>
        </w:rPr>
        <w:t>种可能结果及相关概率计算确定。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本公司清偿预计负债所需支出全部或部分预期由第三方补偿的，补偿金额在基</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本确定能够收到时，作为资产单独确认，确认的补偿金额不超过预计负债的账</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面价值。</w:t>
      </w:r>
      <w:r>
        <w:rPr>
          <w:rFonts w:ascii="宋体" w:hAnsi="宋体" w:cs="宋体" w:eastAsia="宋体" w:hint="default"/>
          <w:w w:val="100"/>
          <w:sz w:val="21"/>
          <w:szCs w:val="21"/>
        </w:rPr>
        <w:t> </w:t>
      </w:r>
      <w:r>
        <w:rPr>
          <w:rFonts w:ascii="宋体" w:hAnsi="宋体" w:cs="宋体" w:eastAsia="宋体" w:hint="default"/>
          <w:spacing w:val="-5"/>
          <w:w w:val="100"/>
          <w:sz w:val="21"/>
          <w:szCs w:val="21"/>
        </w:rPr>
        <w:t>公司根据合同的约定或合理的估计，在质保期间对所售商品或所提供的服务按</w:t>
      </w:r>
    </w:p>
    <w:p>
      <w:pPr>
        <w:spacing w:after="0" w:line="350" w:lineRule="auto"/>
        <w:jc w:val="left"/>
        <w:rPr>
          <w:rFonts w:ascii="宋体" w:hAnsi="宋体" w:cs="宋体" w:eastAsia="宋体" w:hint="default"/>
          <w:sz w:val="21"/>
          <w:szCs w:val="21"/>
        </w:rPr>
        <w:sectPr>
          <w:footerReference w:type="default" r:id="rId118"/>
          <w:pgSz w:w="11910" w:h="16840"/>
          <w:pgMar w:footer="1195" w:header="852" w:top="1480" w:bottom="1380" w:left="1660" w:right="1600"/>
          <w:pgNumType w:start="112"/>
        </w:sectPr>
      </w:pPr>
    </w:p>
    <w:p>
      <w:pPr>
        <w:spacing w:line="240" w:lineRule="auto" w:before="3"/>
        <w:rPr>
          <w:rFonts w:ascii="宋体" w:hAnsi="宋体" w:cs="宋体" w:eastAsia="宋体" w:hint="default"/>
          <w:sz w:val="9"/>
          <w:szCs w:val="9"/>
        </w:rPr>
      </w:pPr>
    </w:p>
    <w:p>
      <w:pPr>
        <w:spacing w:before="36"/>
        <w:ind w:left="1400" w:right="0" w:firstLine="0"/>
        <w:jc w:val="left"/>
        <w:rPr>
          <w:rFonts w:ascii="宋体" w:hAnsi="宋体" w:cs="宋体" w:eastAsia="宋体" w:hint="default"/>
          <w:sz w:val="21"/>
          <w:szCs w:val="21"/>
        </w:rPr>
      </w:pPr>
      <w:r>
        <w:rPr>
          <w:rFonts w:ascii="宋体" w:hAnsi="宋体" w:cs="宋体" w:eastAsia="宋体" w:hint="default"/>
          <w:sz w:val="21"/>
          <w:szCs w:val="21"/>
        </w:rPr>
        <w:t>预计可能产生的质保费用计提预计负债。</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7"/>
          <w:sz w:val="21"/>
          <w:szCs w:val="21"/>
        </w:rPr>
        <w:t> </w:t>
      </w:r>
      <w:r>
        <w:rPr>
          <w:rFonts w:ascii="宋体" w:hAnsi="宋体" w:cs="宋体" w:eastAsia="宋体" w:hint="default"/>
          <w:b/>
          <w:bCs/>
          <w:sz w:val="21"/>
          <w:szCs w:val="21"/>
        </w:rPr>
        <w:t>收入</w:t>
      </w:r>
      <w:r>
        <w:rPr>
          <w:rFonts w:ascii="宋体" w:hAnsi="宋体" w:cs="宋体" w:eastAsia="宋体" w:hint="default"/>
          <w:sz w:val="21"/>
          <w:szCs w:val="21"/>
        </w:rPr>
      </w:r>
    </w:p>
    <w:p>
      <w:pPr>
        <w:tabs>
          <w:tab w:pos="1395" w:val="left" w:leader="none"/>
        </w:tabs>
        <w:spacing w:line="326" w:lineRule="auto" w:before="91"/>
        <w:ind w:left="1400" w:right="213"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销售商品收入确认时间的具体判断标准</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spacing w:val="-5"/>
          <w:w w:val="100"/>
          <w:sz w:val="21"/>
          <w:szCs w:val="21"/>
        </w:rPr>
        <w:t>公司已将商品所有权上的主要风险和报酬转移给购买方；公司既没有保留与所</w:t>
      </w:r>
      <w:r>
        <w:rPr>
          <w:rFonts w:ascii="宋体" w:hAnsi="宋体" w:cs="宋体" w:eastAsia="宋体" w:hint="default"/>
          <w:w w:val="100"/>
          <w:sz w:val="21"/>
          <w:szCs w:val="21"/>
        </w:rPr>
        <w:t> </w:t>
      </w:r>
      <w:r>
        <w:rPr>
          <w:rFonts w:ascii="宋体" w:hAnsi="宋体" w:cs="宋体" w:eastAsia="宋体" w:hint="default"/>
          <w:spacing w:val="-5"/>
          <w:sz w:val="21"/>
          <w:szCs w:val="21"/>
        </w:rPr>
        <w:t>有权相联系的继续管理权，也没有对已售出的商品实施有效控制；收入的金额</w:t>
      </w:r>
      <w:r>
        <w:rPr>
          <w:rFonts w:ascii="宋体" w:hAnsi="宋体" w:cs="宋体" w:eastAsia="宋体" w:hint="default"/>
          <w:w w:val="100"/>
          <w:sz w:val="21"/>
          <w:szCs w:val="21"/>
        </w:rPr>
        <w:t> </w:t>
      </w:r>
      <w:r>
        <w:rPr>
          <w:rFonts w:ascii="宋体" w:hAnsi="宋体" w:cs="宋体" w:eastAsia="宋体" w:hint="default"/>
          <w:spacing w:val="-5"/>
          <w:sz w:val="21"/>
          <w:szCs w:val="21"/>
        </w:rPr>
        <w:t>能够可靠地计量；相关的经济利益很可能流入企业；相关的已发生或将发生的</w:t>
      </w:r>
      <w:r>
        <w:rPr>
          <w:rFonts w:ascii="宋体" w:hAnsi="宋体" w:cs="宋体" w:eastAsia="宋体" w:hint="default"/>
          <w:w w:val="100"/>
          <w:sz w:val="21"/>
          <w:szCs w:val="21"/>
        </w:rPr>
        <w:t> </w:t>
      </w:r>
      <w:r>
        <w:rPr>
          <w:rFonts w:ascii="宋体" w:hAnsi="宋体" w:cs="宋体" w:eastAsia="宋体" w:hint="default"/>
          <w:sz w:val="21"/>
          <w:szCs w:val="21"/>
        </w:rPr>
        <w:t>成本能够可靠地计量时，确认商品销售收入实现。</w:t>
      </w:r>
    </w:p>
    <w:p>
      <w:pPr>
        <w:spacing w:line="240" w:lineRule="auto" w:before="0"/>
        <w:rPr>
          <w:rFonts w:ascii="宋体" w:hAnsi="宋体" w:cs="宋体" w:eastAsia="宋体" w:hint="default"/>
          <w:sz w:val="20"/>
          <w:szCs w:val="20"/>
        </w:rPr>
      </w:pPr>
    </w:p>
    <w:p>
      <w:pPr>
        <w:tabs>
          <w:tab w:pos="1395" w:val="left" w:leader="none"/>
        </w:tabs>
        <w:spacing w:line="321" w:lineRule="auto" w:before="148"/>
        <w:ind w:left="1400" w:right="21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确认让渡资产使用权收入的依据</w:t>
      </w:r>
      <w:r>
        <w:rPr>
          <w:rFonts w:ascii="宋体" w:hAnsi="宋体" w:cs="宋体" w:eastAsia="宋体" w:hint="default"/>
          <w:b/>
          <w:bCs/>
          <w:spacing w:val="-93"/>
          <w:sz w:val="21"/>
          <w:szCs w:val="21"/>
        </w:rPr>
        <w:t> </w:t>
      </w:r>
      <w:r>
        <w:rPr>
          <w:rFonts w:ascii="宋体" w:hAnsi="宋体" w:cs="宋体" w:eastAsia="宋体" w:hint="default"/>
          <w:b/>
          <w:bCs/>
          <w:spacing w:val="-93"/>
          <w:sz w:val="21"/>
          <w:szCs w:val="21"/>
        </w:rPr>
      </w:r>
      <w:r>
        <w:rPr>
          <w:rFonts w:ascii="宋体" w:hAnsi="宋体" w:cs="宋体" w:eastAsia="宋体" w:hint="default"/>
          <w:spacing w:val="-5"/>
          <w:sz w:val="21"/>
          <w:szCs w:val="21"/>
        </w:rPr>
        <w:t>与交易相关的经济利益很可能流入企业，收入的金额能够可靠地计量时。分别</w:t>
      </w:r>
      <w:r>
        <w:rPr>
          <w:rFonts w:ascii="宋体" w:hAnsi="宋体" w:cs="宋体" w:eastAsia="宋体" w:hint="default"/>
          <w:w w:val="100"/>
          <w:sz w:val="21"/>
          <w:szCs w:val="21"/>
        </w:rPr>
        <w:t> </w:t>
      </w:r>
      <w:r>
        <w:rPr>
          <w:rFonts w:ascii="宋体" w:hAnsi="宋体" w:cs="宋体" w:eastAsia="宋体" w:hint="default"/>
          <w:sz w:val="21"/>
          <w:szCs w:val="21"/>
        </w:rPr>
        <w:t>下列情况确定让渡资产使用权收入金额：</w:t>
      </w:r>
    </w:p>
    <w:p>
      <w:pPr>
        <w:spacing w:line="312" w:lineRule="auto" w:before="35"/>
        <w:ind w:left="140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）利息收入金额，按照他人使用本企业货币资金的时间和实际利率计算确</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定。</w:t>
      </w:r>
    </w:p>
    <w:p>
      <w:pPr>
        <w:spacing w:before="41"/>
        <w:ind w:left="1400" w:right="0" w:firstLine="0"/>
        <w:jc w:val="left"/>
        <w:rPr>
          <w:rFonts w:ascii="宋体" w:hAnsi="宋体" w:cs="宋体" w:eastAsia="宋体" w:hint="default"/>
          <w:sz w:val="21"/>
          <w:szCs w:val="21"/>
        </w:rPr>
      </w:pP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w:t>
      </w:r>
      <w:r>
        <w:rPr>
          <w:rFonts w:ascii="宋体" w:hAnsi="宋体" w:cs="宋体" w:eastAsia="宋体" w:hint="default"/>
          <w:spacing w:val="-5"/>
          <w:sz w:val="21"/>
          <w:szCs w:val="21"/>
        </w:rPr>
        <w:t>）使用费收入金额，按照有关合同或协议约定的收费时间和方法计算确定。</w:t>
      </w:r>
    </w:p>
    <w:p>
      <w:pPr>
        <w:spacing w:line="240" w:lineRule="auto" w:before="0"/>
        <w:rPr>
          <w:rFonts w:ascii="宋体" w:hAnsi="宋体" w:cs="宋体" w:eastAsia="宋体" w:hint="default"/>
          <w:sz w:val="22"/>
          <w:szCs w:val="22"/>
        </w:rPr>
      </w:pPr>
    </w:p>
    <w:p>
      <w:pPr>
        <w:tabs>
          <w:tab w:pos="1395" w:val="left" w:leader="none"/>
        </w:tabs>
        <w:spacing w:line="328" w:lineRule="auto" w:before="182"/>
        <w:ind w:left="1395" w:right="211"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2"/>
          <w:sz w:val="21"/>
          <w:szCs w:val="21"/>
        </w:rPr>
        <w:t>按完工百分比法确认提供劳务的收入和建造合同收入时，确定合同完工进度</w:t>
      </w:r>
      <w:r>
        <w:rPr>
          <w:rFonts w:ascii="宋体" w:hAnsi="宋体" w:cs="宋体" w:eastAsia="宋体" w:hint="default"/>
          <w:b/>
          <w:bCs/>
          <w:spacing w:val="-88"/>
          <w:sz w:val="21"/>
          <w:szCs w:val="21"/>
        </w:rPr>
        <w:t> </w:t>
      </w:r>
      <w:r>
        <w:rPr>
          <w:rFonts w:ascii="宋体" w:hAnsi="宋体" w:cs="宋体" w:eastAsia="宋体" w:hint="default"/>
          <w:b/>
          <w:bCs/>
          <w:spacing w:val="-88"/>
          <w:sz w:val="21"/>
          <w:szCs w:val="21"/>
        </w:rPr>
      </w:r>
      <w:r>
        <w:rPr>
          <w:rFonts w:ascii="宋体" w:hAnsi="宋体" w:cs="宋体" w:eastAsia="宋体" w:hint="default"/>
          <w:b/>
          <w:bCs/>
          <w:sz w:val="21"/>
          <w:szCs w:val="21"/>
        </w:rPr>
        <w:t>的依据和方法</w:t>
      </w:r>
      <w:r>
        <w:rPr>
          <w:rFonts w:ascii="宋体" w:hAnsi="宋体" w:cs="宋体" w:eastAsia="宋体" w:hint="default"/>
          <w:b/>
          <w:bCs/>
          <w:w w:val="100"/>
          <w:sz w:val="21"/>
          <w:szCs w:val="21"/>
        </w:rPr>
        <w:t> </w:t>
      </w:r>
      <w:r>
        <w:rPr>
          <w:rFonts w:ascii="宋体" w:hAnsi="宋体" w:cs="宋体" w:eastAsia="宋体" w:hint="default"/>
          <w:spacing w:val="-5"/>
          <w:w w:val="100"/>
          <w:sz w:val="21"/>
          <w:szCs w:val="21"/>
        </w:rPr>
        <w:t>在资产负债表日提供劳务交易的结果能够可靠估计的，采用完工百分比法确认</w:t>
      </w:r>
      <w:r>
        <w:rPr>
          <w:rFonts w:ascii="宋体" w:hAnsi="宋体" w:cs="宋体" w:eastAsia="宋体" w:hint="default"/>
          <w:w w:val="100"/>
          <w:sz w:val="21"/>
          <w:szCs w:val="21"/>
        </w:rPr>
        <w:t> </w:t>
      </w:r>
      <w:r>
        <w:rPr>
          <w:rFonts w:ascii="宋体" w:hAnsi="宋体" w:cs="宋体" w:eastAsia="宋体" w:hint="default"/>
          <w:sz w:val="21"/>
          <w:szCs w:val="21"/>
        </w:rPr>
        <w:t>提供劳务收入。提供劳务交易的完工进度，依据已完工作的测量确定。</w:t>
      </w:r>
      <w:r>
        <w:rPr>
          <w:rFonts w:ascii="宋体" w:hAnsi="宋体" w:cs="宋体" w:eastAsia="宋体" w:hint="default"/>
          <w:w w:val="100"/>
          <w:sz w:val="21"/>
          <w:szCs w:val="21"/>
        </w:rPr>
        <w:t> </w:t>
      </w:r>
      <w:r>
        <w:rPr>
          <w:rFonts w:ascii="宋体" w:hAnsi="宋体" w:cs="宋体" w:eastAsia="宋体" w:hint="default"/>
          <w:spacing w:val="-5"/>
          <w:w w:val="100"/>
          <w:sz w:val="21"/>
          <w:szCs w:val="21"/>
        </w:rPr>
        <w:t>按照已收或应收的合同或协议价款确定提供劳务收入总额，但已收或应收的合</w:t>
      </w:r>
      <w:r>
        <w:rPr>
          <w:rFonts w:ascii="宋体" w:hAnsi="宋体" w:cs="宋体" w:eastAsia="宋体" w:hint="default"/>
          <w:w w:val="100"/>
          <w:sz w:val="21"/>
          <w:szCs w:val="21"/>
        </w:rPr>
        <w:t> </w:t>
      </w:r>
      <w:r>
        <w:rPr>
          <w:rFonts w:ascii="宋体" w:hAnsi="宋体" w:cs="宋体" w:eastAsia="宋体" w:hint="default"/>
          <w:spacing w:val="-5"/>
          <w:w w:val="100"/>
          <w:sz w:val="21"/>
          <w:szCs w:val="21"/>
        </w:rPr>
        <w:t>同或协议价款不公允的除外。资产负债表日按照提供劳务收入总额乘以完工进</w:t>
      </w:r>
      <w:r>
        <w:rPr>
          <w:rFonts w:ascii="宋体" w:hAnsi="宋体" w:cs="宋体" w:eastAsia="宋体" w:hint="default"/>
          <w:w w:val="100"/>
          <w:sz w:val="21"/>
          <w:szCs w:val="21"/>
        </w:rPr>
        <w:t> </w:t>
      </w:r>
      <w:r>
        <w:rPr>
          <w:rFonts w:ascii="宋体" w:hAnsi="宋体" w:cs="宋体" w:eastAsia="宋体" w:hint="default"/>
          <w:spacing w:val="-5"/>
          <w:w w:val="100"/>
          <w:sz w:val="21"/>
          <w:szCs w:val="21"/>
        </w:rPr>
        <w:t>度扣除以前会计期间累计已确认提供劳务收入后的金额，确认当期提供劳务收</w:t>
      </w:r>
      <w:r>
        <w:rPr>
          <w:rFonts w:ascii="宋体" w:hAnsi="宋体" w:cs="宋体" w:eastAsia="宋体" w:hint="default"/>
          <w:w w:val="100"/>
          <w:sz w:val="21"/>
          <w:szCs w:val="21"/>
        </w:rPr>
        <w:t> </w:t>
      </w:r>
      <w:r>
        <w:rPr>
          <w:rFonts w:ascii="宋体" w:hAnsi="宋体" w:cs="宋体" w:eastAsia="宋体" w:hint="default"/>
          <w:spacing w:val="-5"/>
          <w:sz w:val="21"/>
          <w:szCs w:val="21"/>
        </w:rPr>
        <w:t>入；同时，按照提供劳务估计总成本乘以完工进度扣除以前会计期间累计已确</w:t>
      </w:r>
      <w:r>
        <w:rPr>
          <w:rFonts w:ascii="宋体" w:hAnsi="宋体" w:cs="宋体" w:eastAsia="宋体" w:hint="default"/>
          <w:w w:val="100"/>
          <w:sz w:val="21"/>
          <w:szCs w:val="21"/>
        </w:rPr>
        <w:t> </w:t>
      </w:r>
      <w:r>
        <w:rPr>
          <w:rFonts w:ascii="宋体" w:hAnsi="宋体" w:cs="宋体" w:eastAsia="宋体" w:hint="default"/>
          <w:sz w:val="21"/>
          <w:szCs w:val="21"/>
        </w:rPr>
        <w:t>认劳务成本后的金额，结转当期劳务成本。</w:t>
      </w:r>
      <w:r>
        <w:rPr>
          <w:rFonts w:ascii="宋体" w:hAnsi="宋体" w:cs="宋体" w:eastAsia="宋体" w:hint="default"/>
          <w:w w:val="100"/>
          <w:sz w:val="21"/>
          <w:szCs w:val="21"/>
        </w:rPr>
        <w:t> </w:t>
      </w:r>
      <w:r>
        <w:rPr>
          <w:rFonts w:ascii="宋体" w:hAnsi="宋体" w:cs="宋体" w:eastAsia="宋体" w:hint="default"/>
          <w:sz w:val="21"/>
          <w:szCs w:val="21"/>
        </w:rPr>
        <w:t>在资产负债表日提供劳务交易结果不能够可靠估计的，分别下列情况处理：</w:t>
      </w:r>
    </w:p>
    <w:p>
      <w:pPr>
        <w:spacing w:line="314" w:lineRule="auto" w:before="26"/>
        <w:ind w:left="140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）已经发生的劳务成本预计能够得到补偿的，按照已经发生的劳务成本金</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额确认提供劳务收入，并按相同金额结转劳务成本。</w:t>
      </w:r>
    </w:p>
    <w:p>
      <w:pPr>
        <w:spacing w:line="312" w:lineRule="auto" w:before="39"/>
        <w:ind w:left="1400"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）已经发生的劳务成本预计不能够得到补偿的，将已经发生的劳务成本计</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入当期损益，不确认提供劳务收入。</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3"/>
          <w:szCs w:val="13"/>
        </w:rPr>
      </w:pPr>
    </w:p>
    <w:p>
      <w:pPr>
        <w:spacing w:before="0"/>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政府补助</w:t>
      </w:r>
      <w:r>
        <w:rPr>
          <w:rFonts w:ascii="宋体" w:hAnsi="宋体" w:cs="宋体" w:eastAsia="宋体" w:hint="default"/>
          <w:sz w:val="21"/>
          <w:szCs w:val="21"/>
        </w:rPr>
      </w:r>
    </w:p>
    <w:p>
      <w:pPr>
        <w:tabs>
          <w:tab w:pos="1395" w:val="left" w:leader="none"/>
        </w:tabs>
        <w:spacing w:line="338" w:lineRule="auto" w:before="110"/>
        <w:ind w:left="1400" w:right="216" w:hanging="543"/>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类型</w:t>
      </w:r>
      <w:r>
        <w:rPr>
          <w:rFonts w:ascii="宋体" w:hAnsi="宋体" w:cs="宋体" w:eastAsia="宋体" w:hint="default"/>
          <w:b/>
          <w:bCs/>
          <w:w w:val="100"/>
          <w:sz w:val="21"/>
          <w:szCs w:val="21"/>
        </w:rPr>
        <w:t> </w:t>
      </w:r>
      <w:r>
        <w:rPr>
          <w:rFonts w:ascii="宋体" w:hAnsi="宋体" w:cs="宋体" w:eastAsia="宋体" w:hint="default"/>
          <w:spacing w:val="-5"/>
          <w:sz w:val="21"/>
          <w:szCs w:val="21"/>
        </w:rPr>
        <w:t>政府补助，是本公司从政府无偿取得的货币性资产与非货币性资产。分为与资</w:t>
      </w:r>
      <w:r>
        <w:rPr>
          <w:rFonts w:ascii="宋体" w:hAnsi="宋体" w:cs="宋体" w:eastAsia="宋体" w:hint="default"/>
          <w:w w:val="100"/>
          <w:sz w:val="21"/>
          <w:szCs w:val="21"/>
        </w:rPr>
        <w:t> </w:t>
      </w:r>
      <w:r>
        <w:rPr>
          <w:rFonts w:ascii="宋体" w:hAnsi="宋体" w:cs="宋体" w:eastAsia="宋体" w:hint="default"/>
          <w:sz w:val="21"/>
          <w:szCs w:val="21"/>
        </w:rPr>
        <w:t>产相关的政府补助和与收益相关的政府补助。</w:t>
      </w:r>
    </w:p>
    <w:p>
      <w:pPr>
        <w:spacing w:after="0" w:line="338" w:lineRule="auto"/>
        <w:jc w:val="left"/>
        <w:rPr>
          <w:rFonts w:ascii="宋体" w:hAnsi="宋体" w:cs="宋体" w:eastAsia="宋体" w:hint="default"/>
          <w:sz w:val="21"/>
          <w:szCs w:val="21"/>
        </w:rPr>
        <w:sectPr>
          <w:footerReference w:type="default" r:id="rId119"/>
          <w:pgSz w:w="11910" w:h="16840"/>
          <w:pgMar w:footer="1195" w:header="852" w:top="1480" w:bottom="1380" w:left="1660" w:right="1580"/>
          <w:pgNumType w:start="113"/>
        </w:sect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9"/>
          <w:szCs w:val="19"/>
        </w:rPr>
      </w:pPr>
    </w:p>
    <w:p>
      <w:pPr>
        <w:tabs>
          <w:tab w:pos="1395" w:val="left" w:leader="none"/>
        </w:tabs>
        <w:spacing w:before="36"/>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会计处理</w:t>
      </w:r>
      <w:r>
        <w:rPr>
          <w:rFonts w:ascii="宋体" w:hAnsi="宋体" w:cs="宋体" w:eastAsia="宋体" w:hint="default"/>
          <w:sz w:val="21"/>
          <w:szCs w:val="21"/>
        </w:rPr>
      </w:r>
    </w:p>
    <w:p>
      <w:pPr>
        <w:spacing w:line="348" w:lineRule="auto" w:before="110"/>
        <w:ind w:left="1400" w:right="0" w:firstLine="0"/>
        <w:jc w:val="left"/>
        <w:rPr>
          <w:rFonts w:ascii="宋体" w:hAnsi="宋体" w:cs="宋体" w:eastAsia="宋体" w:hint="default"/>
          <w:sz w:val="21"/>
          <w:szCs w:val="21"/>
        </w:rPr>
      </w:pPr>
      <w:r>
        <w:rPr>
          <w:rFonts w:ascii="宋体" w:hAnsi="宋体" w:cs="宋体" w:eastAsia="宋体" w:hint="default"/>
          <w:spacing w:val="-5"/>
          <w:sz w:val="21"/>
          <w:szCs w:val="21"/>
        </w:rPr>
        <w:t>与购建固定资产、无形资产等长期资产相关的政府补助，确认为递延收益，按</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照所建造或购买的资产使用年限分期计入营业外收入；</w:t>
      </w:r>
      <w:r>
        <w:rPr>
          <w:rFonts w:ascii="宋体" w:hAnsi="宋体" w:cs="宋体" w:eastAsia="宋体" w:hint="default"/>
          <w:w w:val="100"/>
          <w:sz w:val="21"/>
          <w:szCs w:val="21"/>
        </w:rPr>
        <w:t> </w:t>
      </w:r>
      <w:r>
        <w:rPr>
          <w:rFonts w:ascii="宋体" w:hAnsi="宋体" w:cs="宋体" w:eastAsia="宋体" w:hint="default"/>
          <w:spacing w:val="-5"/>
          <w:sz w:val="21"/>
          <w:szCs w:val="21"/>
        </w:rPr>
        <w:t>与收益相关的政府补助，用于补偿企业以后期间的相关费用或损失的，取得时</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确认为递延收益，在确认相关费用的期间计入当期营业外收入；用于补偿企业</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z w:val="21"/>
          <w:szCs w:val="21"/>
        </w:rPr>
        <w:t>已发生的相关费用或损失的，取得时直接计入当期营业外收入。</w:t>
      </w:r>
    </w:p>
    <w:p>
      <w:pPr>
        <w:spacing w:line="240" w:lineRule="auto" w:before="0"/>
        <w:rPr>
          <w:rFonts w:ascii="宋体" w:hAnsi="宋体" w:cs="宋体" w:eastAsia="宋体" w:hint="default"/>
          <w:sz w:val="20"/>
          <w:szCs w:val="20"/>
        </w:rPr>
      </w:pPr>
    </w:p>
    <w:p>
      <w:pPr>
        <w:spacing w:line="348" w:lineRule="auto" w:before="170"/>
        <w:ind w:left="858" w:right="0"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十九</w:t>
      </w:r>
      <w:r>
        <w:rPr>
          <w:rFonts w:ascii="Times New Roman" w:hAnsi="Times New Roman" w:cs="Times New Roman" w:eastAsia="Times New Roman" w:hint="default"/>
          <w:b/>
          <w:bCs/>
          <w:sz w:val="21"/>
          <w:szCs w:val="21"/>
        </w:rPr>
        <w:t>) </w:t>
      </w:r>
      <w:r>
        <w:rPr>
          <w:rFonts w:ascii="宋体" w:hAnsi="宋体" w:cs="宋体" w:eastAsia="宋体" w:hint="default"/>
          <w:b/>
          <w:bCs/>
          <w:sz w:val="21"/>
          <w:szCs w:val="21"/>
        </w:rPr>
        <w:t>递延所得税资产和递延所得税负债</w:t>
      </w:r>
      <w:r>
        <w:rPr>
          <w:rFonts w:ascii="宋体" w:hAnsi="宋体" w:cs="宋体" w:eastAsia="宋体" w:hint="default"/>
          <w:b/>
          <w:bCs/>
          <w:spacing w:val="-100"/>
          <w:sz w:val="21"/>
          <w:szCs w:val="21"/>
        </w:rPr>
        <w:t> </w:t>
      </w:r>
      <w:r>
        <w:rPr>
          <w:rFonts w:ascii="宋体" w:hAnsi="宋体" w:cs="宋体" w:eastAsia="宋体" w:hint="default"/>
          <w:b/>
          <w:bCs/>
          <w:spacing w:val="-100"/>
          <w:sz w:val="21"/>
          <w:szCs w:val="21"/>
        </w:rPr>
      </w:r>
      <w:r>
        <w:rPr>
          <w:rFonts w:ascii="宋体" w:hAnsi="宋体" w:cs="宋体" w:eastAsia="宋体" w:hint="default"/>
          <w:spacing w:val="-1"/>
          <w:sz w:val="21"/>
          <w:szCs w:val="21"/>
        </w:rPr>
        <w:t>对于可抵扣暂时性差异确认递延所得税资产，以未来期间很可能取得的用来抵扣可</w:t>
      </w:r>
      <w:r>
        <w:rPr>
          <w:rFonts w:ascii="宋体" w:hAnsi="宋体" w:cs="宋体" w:eastAsia="宋体" w:hint="default"/>
          <w:w w:val="100"/>
          <w:sz w:val="21"/>
          <w:szCs w:val="21"/>
        </w:rPr>
        <w:t> </w:t>
      </w:r>
      <w:r>
        <w:rPr>
          <w:rFonts w:ascii="宋体" w:hAnsi="宋体" w:cs="宋体" w:eastAsia="宋体" w:hint="default"/>
          <w:sz w:val="21"/>
          <w:szCs w:val="21"/>
        </w:rPr>
        <w:t>抵扣暂时性差异的应纳税所得额为限。</w:t>
      </w:r>
      <w:r>
        <w:rPr>
          <w:rFonts w:ascii="宋体" w:hAnsi="宋体" w:cs="宋体" w:eastAsia="宋体" w:hint="default"/>
          <w:w w:val="100"/>
          <w:sz w:val="21"/>
          <w:szCs w:val="21"/>
        </w:rPr>
        <w:t> </w:t>
      </w:r>
      <w:r>
        <w:rPr>
          <w:rFonts w:ascii="宋体" w:hAnsi="宋体" w:cs="宋体" w:eastAsia="宋体" w:hint="default"/>
          <w:sz w:val="21"/>
          <w:szCs w:val="21"/>
        </w:rPr>
        <w:t>对于应纳税暂时性差异，除特殊情况外，确认递延所得税负债。</w:t>
      </w:r>
      <w:r>
        <w:rPr>
          <w:rFonts w:ascii="宋体" w:hAnsi="宋体" w:cs="宋体" w:eastAsia="宋体" w:hint="default"/>
          <w:w w:val="100"/>
          <w:sz w:val="21"/>
          <w:szCs w:val="21"/>
        </w:rPr>
        <w:t> </w:t>
      </w:r>
      <w:r>
        <w:rPr>
          <w:rFonts w:ascii="宋体" w:hAnsi="宋体" w:cs="宋体" w:eastAsia="宋体" w:hint="default"/>
          <w:spacing w:val="-1"/>
          <w:sz w:val="21"/>
          <w:szCs w:val="21"/>
        </w:rPr>
        <w:t>不确认递延所得税资产或递延所得税负债的特殊情况包括：商誉的初始确认；除企</w:t>
      </w:r>
      <w:r>
        <w:rPr>
          <w:rFonts w:ascii="宋体" w:hAnsi="宋体" w:cs="宋体" w:eastAsia="宋体" w:hint="default"/>
          <w:w w:val="100"/>
          <w:sz w:val="21"/>
          <w:szCs w:val="21"/>
        </w:rPr>
        <w:t> </w:t>
      </w:r>
      <w:r>
        <w:rPr>
          <w:rFonts w:ascii="宋体" w:hAnsi="宋体" w:cs="宋体" w:eastAsia="宋体" w:hint="default"/>
          <w:spacing w:val="-1"/>
          <w:sz w:val="21"/>
          <w:szCs w:val="21"/>
        </w:rPr>
        <w:t>业合并以外的发生时既不影响会计利润也不影响应纳税所得额（或可抵扣亏损）的</w:t>
      </w:r>
      <w:r>
        <w:rPr>
          <w:rFonts w:ascii="宋体" w:hAnsi="宋体" w:cs="宋体" w:eastAsia="宋体" w:hint="default"/>
          <w:w w:val="100"/>
          <w:sz w:val="21"/>
          <w:szCs w:val="21"/>
        </w:rPr>
        <w:t> </w:t>
      </w:r>
      <w:r>
        <w:rPr>
          <w:rFonts w:ascii="宋体" w:hAnsi="宋体" w:cs="宋体" w:eastAsia="宋体" w:hint="default"/>
          <w:sz w:val="21"/>
          <w:szCs w:val="21"/>
        </w:rPr>
        <w:t>其他交易或事项。</w:t>
      </w:r>
      <w:r>
        <w:rPr>
          <w:rFonts w:ascii="宋体" w:hAnsi="宋体" w:cs="宋体" w:eastAsia="宋体" w:hint="default"/>
          <w:w w:val="100"/>
          <w:sz w:val="21"/>
          <w:szCs w:val="21"/>
        </w:rPr>
        <w:t> </w:t>
      </w:r>
      <w:r>
        <w:rPr>
          <w:rFonts w:ascii="宋体" w:hAnsi="宋体" w:cs="宋体" w:eastAsia="宋体" w:hint="default"/>
          <w:spacing w:val="-1"/>
          <w:sz w:val="21"/>
          <w:szCs w:val="21"/>
        </w:rPr>
        <w:t>当拥有以净额结算当期所得税资产及当期所得税负债的法定权利，且递延所得税资</w:t>
      </w:r>
      <w:r>
        <w:rPr>
          <w:rFonts w:ascii="宋体" w:hAnsi="宋体" w:cs="宋体" w:eastAsia="宋体" w:hint="default"/>
          <w:w w:val="100"/>
          <w:sz w:val="21"/>
          <w:szCs w:val="21"/>
        </w:rPr>
        <w:t> </w:t>
      </w:r>
      <w:r>
        <w:rPr>
          <w:rFonts w:ascii="宋体" w:hAnsi="宋体" w:cs="宋体" w:eastAsia="宋体" w:hint="default"/>
          <w:spacing w:val="-1"/>
          <w:sz w:val="21"/>
          <w:szCs w:val="21"/>
        </w:rPr>
        <w:t>产及递延所得税负债是与同一税收征管部门对同一纳税主体征收的所得税相关或者</w:t>
      </w:r>
      <w:r>
        <w:rPr>
          <w:rFonts w:ascii="宋体" w:hAnsi="宋体" w:cs="宋体" w:eastAsia="宋体" w:hint="default"/>
          <w:w w:val="100"/>
          <w:sz w:val="21"/>
          <w:szCs w:val="21"/>
        </w:rPr>
        <w:t> </w:t>
      </w:r>
      <w:r>
        <w:rPr>
          <w:rFonts w:ascii="宋体" w:hAnsi="宋体" w:cs="宋体" w:eastAsia="宋体" w:hint="default"/>
          <w:spacing w:val="-1"/>
          <w:sz w:val="21"/>
          <w:szCs w:val="21"/>
        </w:rPr>
        <w:t>是对不同的纳税主体相关，但在未来每一具有重要性的递延所得税资产及负债转回</w:t>
      </w:r>
      <w:r>
        <w:rPr>
          <w:rFonts w:ascii="宋体" w:hAnsi="宋体" w:cs="宋体" w:eastAsia="宋体" w:hint="default"/>
          <w:w w:val="100"/>
          <w:sz w:val="21"/>
          <w:szCs w:val="21"/>
        </w:rPr>
        <w:t> </w:t>
      </w:r>
      <w:r>
        <w:rPr>
          <w:rFonts w:ascii="宋体" w:hAnsi="宋体" w:cs="宋体" w:eastAsia="宋体" w:hint="default"/>
          <w:spacing w:val="-1"/>
          <w:sz w:val="21"/>
          <w:szCs w:val="21"/>
        </w:rPr>
        <w:t>的期间内，涉及的纳税主体意图以净额结算当期所得税资产和负债或是同时取得资</w:t>
      </w:r>
      <w:r>
        <w:rPr>
          <w:rFonts w:ascii="宋体" w:hAnsi="宋体" w:cs="宋体" w:eastAsia="宋体" w:hint="default"/>
          <w:w w:val="100"/>
          <w:sz w:val="21"/>
          <w:szCs w:val="21"/>
        </w:rPr>
        <w:t> </w:t>
      </w:r>
      <w:r>
        <w:rPr>
          <w:rFonts w:ascii="宋体" w:hAnsi="宋体" w:cs="宋体" w:eastAsia="宋体" w:hint="default"/>
          <w:sz w:val="21"/>
          <w:szCs w:val="21"/>
        </w:rPr>
        <w:t>产、清偿负债时，递延所得税资产及递延所得税负债以抵销后的净额列报。</w:t>
      </w:r>
    </w:p>
    <w:p>
      <w:pPr>
        <w:spacing w:line="240" w:lineRule="auto" w:before="0"/>
        <w:rPr>
          <w:rFonts w:ascii="宋体" w:hAnsi="宋体" w:cs="宋体" w:eastAsia="宋体" w:hint="default"/>
          <w:sz w:val="20"/>
          <w:szCs w:val="20"/>
        </w:rPr>
      </w:pPr>
    </w:p>
    <w:p>
      <w:pPr>
        <w:spacing w:before="168"/>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经营租赁、融资租赁</w:t>
      </w:r>
      <w:r>
        <w:rPr>
          <w:rFonts w:ascii="宋体" w:hAnsi="宋体" w:cs="宋体" w:eastAsia="宋体" w:hint="default"/>
          <w:sz w:val="21"/>
          <w:szCs w:val="21"/>
        </w:rPr>
      </w:r>
    </w:p>
    <w:p>
      <w:pPr>
        <w:tabs>
          <w:tab w:pos="1395" w:val="left" w:leader="none"/>
        </w:tabs>
        <w:spacing w:before="11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经营租赁会计处理</w:t>
      </w:r>
      <w:r>
        <w:rPr>
          <w:rFonts w:ascii="宋体" w:hAnsi="宋体" w:cs="宋体" w:eastAsia="宋体" w:hint="default"/>
          <w:sz w:val="21"/>
          <w:szCs w:val="21"/>
        </w:rPr>
      </w:r>
    </w:p>
    <w:p>
      <w:pPr>
        <w:spacing w:line="343" w:lineRule="auto" w:before="110"/>
        <w:ind w:left="140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）公司租入资产所支付的租赁费，在不扣除免租期的整个租赁期内，按直</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2"/>
          <w:sz w:val="21"/>
          <w:szCs w:val="21"/>
        </w:rPr>
        <w:t>线法进行分摊，计入当期费用。公司支付的与租赁交易相关的初始直接费用，</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计入当期费用。</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pacing w:val="-5"/>
          <w:w w:val="100"/>
          <w:sz w:val="21"/>
          <w:szCs w:val="21"/>
        </w:rPr>
        <w:t>资产出租方承担了应由公司承担的与租赁相关的费用时，公司将该部分费用从</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租金总额中扣除，按扣除后的租金费用在租赁期内分摊，计入当期费用。</w:t>
      </w:r>
    </w:p>
    <w:p>
      <w:pPr>
        <w:spacing w:line="336" w:lineRule="auto" w:before="26"/>
        <w:ind w:left="1400" w:right="99"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）公司出租资产所收取的租赁费，在不扣除免租期的整个租赁期内，按直</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7"/>
          <w:w w:val="100"/>
          <w:sz w:val="21"/>
          <w:szCs w:val="21"/>
        </w:rPr>
        <w:t>线法进行分摊，确认为租赁收入。公司支付的与租赁交易相关的初始直接费用，</w:t>
      </w:r>
      <w:r>
        <w:rPr>
          <w:rFonts w:ascii="宋体" w:hAnsi="宋体" w:cs="宋体" w:eastAsia="宋体" w:hint="default"/>
          <w:w w:val="100"/>
          <w:sz w:val="21"/>
          <w:szCs w:val="21"/>
        </w:rPr>
        <w:t> </w:t>
      </w:r>
      <w:r>
        <w:rPr>
          <w:rFonts w:ascii="宋体" w:hAnsi="宋体" w:cs="宋体" w:eastAsia="宋体" w:hint="default"/>
          <w:spacing w:val="-5"/>
          <w:sz w:val="21"/>
          <w:szCs w:val="21"/>
        </w:rPr>
        <w:t>计入当期费用；如金额较大的，则予以资本化，在整个租赁期间内按照与租赁</w:t>
      </w:r>
      <w:r>
        <w:rPr>
          <w:rFonts w:ascii="宋体" w:hAnsi="宋体" w:cs="宋体" w:eastAsia="宋体" w:hint="default"/>
          <w:spacing w:val="-37"/>
          <w:sz w:val="21"/>
          <w:szCs w:val="21"/>
        </w:rPr>
        <w:t> </w:t>
      </w:r>
      <w:r>
        <w:rPr>
          <w:rFonts w:ascii="宋体" w:hAnsi="宋体" w:cs="宋体" w:eastAsia="宋体" w:hint="default"/>
          <w:spacing w:val="-37"/>
          <w:sz w:val="21"/>
          <w:szCs w:val="21"/>
        </w:rPr>
      </w:r>
      <w:r>
        <w:rPr>
          <w:rFonts w:ascii="宋体" w:hAnsi="宋体" w:cs="宋体" w:eastAsia="宋体" w:hint="default"/>
          <w:sz w:val="21"/>
          <w:szCs w:val="21"/>
        </w:rPr>
        <w:t>收入确认相同的基础分期计入当期收益。</w:t>
      </w:r>
      <w:r>
        <w:rPr>
          <w:rFonts w:ascii="宋体" w:hAnsi="宋体" w:cs="宋体" w:eastAsia="宋体" w:hint="default"/>
          <w:w w:val="100"/>
          <w:sz w:val="21"/>
          <w:szCs w:val="21"/>
        </w:rPr>
        <w:t> </w:t>
      </w:r>
      <w:r>
        <w:rPr>
          <w:rFonts w:ascii="宋体" w:hAnsi="宋体" w:cs="宋体" w:eastAsia="宋体" w:hint="default"/>
          <w:spacing w:val="-5"/>
          <w:w w:val="100"/>
          <w:sz w:val="21"/>
          <w:szCs w:val="21"/>
        </w:rPr>
        <w:t>公司承担了应由承租方承担的与租赁相关的费用时，公司将该部分费用从租金</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z w:val="21"/>
          <w:szCs w:val="21"/>
        </w:rPr>
        <w:t>收入总额中扣除，按扣除后的租金费用在租赁期内分配。</w:t>
      </w:r>
    </w:p>
    <w:p>
      <w:pPr>
        <w:spacing w:after="0" w:line="336" w:lineRule="auto"/>
        <w:jc w:val="left"/>
        <w:rPr>
          <w:rFonts w:ascii="宋体" w:hAnsi="宋体" w:cs="宋体" w:eastAsia="宋体" w:hint="default"/>
          <w:sz w:val="21"/>
          <w:szCs w:val="21"/>
        </w:rPr>
        <w:sectPr>
          <w:pgSz w:w="11910" w:h="16840"/>
          <w:pgMar w:header="852" w:footer="1195" w:top="1480" w:bottom="1380" w:left="1660" w:right="1580"/>
        </w:sectPr>
      </w:pPr>
    </w:p>
    <w:p>
      <w:pPr>
        <w:spacing w:line="240" w:lineRule="auto" w:before="6"/>
        <w:rPr>
          <w:rFonts w:ascii="宋体" w:hAnsi="宋体" w:cs="宋体" w:eastAsia="宋体" w:hint="default"/>
          <w:sz w:val="8"/>
          <w:szCs w:val="8"/>
        </w:rPr>
      </w:pPr>
    </w:p>
    <w:p>
      <w:pPr>
        <w:tabs>
          <w:tab w:pos="1395" w:val="left" w:leader="none"/>
        </w:tabs>
        <w:spacing w:before="36"/>
        <w:ind w:left="858" w:right="12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融资租赁会计处理</w:t>
      </w:r>
      <w:r>
        <w:rPr>
          <w:rFonts w:ascii="宋体" w:hAnsi="宋体" w:cs="宋体" w:eastAsia="宋体" w:hint="default"/>
          <w:sz w:val="21"/>
          <w:szCs w:val="21"/>
        </w:rPr>
      </w:r>
    </w:p>
    <w:p>
      <w:pPr>
        <w:spacing w:line="336" w:lineRule="auto" w:before="100"/>
        <w:ind w:left="1400" w:right="131"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）融资租入资产：公司在承租开始日，将租赁资产公允价值与最低租赁付</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5"/>
          <w:w w:val="100"/>
          <w:sz w:val="21"/>
          <w:szCs w:val="21"/>
        </w:rPr>
        <w:t>款额现值两者中较低者作为租入资产的入账价值，将最低租赁付款额作为长期</w:t>
      </w:r>
      <w:r>
        <w:rPr>
          <w:rFonts w:ascii="宋体" w:hAnsi="宋体" w:cs="宋体" w:eastAsia="宋体" w:hint="default"/>
          <w:spacing w:val="-75"/>
          <w:w w:val="100"/>
          <w:sz w:val="21"/>
          <w:szCs w:val="21"/>
        </w:rPr>
        <w:t> </w:t>
      </w:r>
      <w:r>
        <w:rPr>
          <w:rFonts w:ascii="宋体" w:hAnsi="宋体" w:cs="宋体" w:eastAsia="宋体" w:hint="default"/>
          <w:spacing w:val="-75"/>
          <w:w w:val="100"/>
          <w:sz w:val="21"/>
          <w:szCs w:val="21"/>
        </w:rPr>
      </w:r>
      <w:r>
        <w:rPr>
          <w:rFonts w:ascii="宋体" w:hAnsi="宋体" w:cs="宋体" w:eastAsia="宋体" w:hint="default"/>
          <w:spacing w:val="-5"/>
          <w:sz w:val="21"/>
          <w:szCs w:val="21"/>
        </w:rPr>
        <w:t>应付款的入账价值，其差额作为未确认的融资费用。公司采用实际利率法对未</w:t>
      </w:r>
      <w:r>
        <w:rPr>
          <w:rFonts w:ascii="宋体" w:hAnsi="宋体" w:cs="宋体" w:eastAsia="宋体" w:hint="default"/>
          <w:spacing w:val="-36"/>
          <w:sz w:val="21"/>
          <w:szCs w:val="21"/>
        </w:rPr>
        <w:t> </w:t>
      </w:r>
      <w:r>
        <w:rPr>
          <w:rFonts w:ascii="宋体" w:hAnsi="宋体" w:cs="宋体" w:eastAsia="宋体" w:hint="default"/>
          <w:spacing w:val="-36"/>
          <w:sz w:val="21"/>
          <w:szCs w:val="21"/>
        </w:rPr>
      </w:r>
      <w:r>
        <w:rPr>
          <w:rFonts w:ascii="宋体" w:hAnsi="宋体" w:cs="宋体" w:eastAsia="宋体" w:hint="default"/>
          <w:spacing w:val="-5"/>
          <w:sz w:val="21"/>
          <w:szCs w:val="21"/>
        </w:rPr>
        <w:t>确认的融资费用，在资产租赁期间内摊销，计入财务费用。公司发生的初始直</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接费用，计入租入资产价值。</w:t>
      </w:r>
    </w:p>
    <w:p>
      <w:pPr>
        <w:spacing w:line="240" w:lineRule="auto" w:before="11"/>
        <w:rPr>
          <w:rFonts w:ascii="宋体" w:hAnsi="宋体" w:cs="宋体" w:eastAsia="宋体" w:hint="default"/>
          <w:sz w:val="26"/>
          <w:szCs w:val="26"/>
        </w:rPr>
      </w:pPr>
    </w:p>
    <w:p>
      <w:pPr>
        <w:tabs>
          <w:tab w:pos="1400" w:val="left" w:leader="none"/>
        </w:tabs>
        <w:spacing w:line="336" w:lineRule="auto" w:before="0"/>
        <w:ind w:left="858" w:right="137"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关联方</w:t>
      </w:r>
      <w:r>
        <w:rPr>
          <w:rFonts w:ascii="宋体" w:hAnsi="宋体" w:cs="宋体" w:eastAsia="宋体" w:hint="default"/>
          <w:b/>
          <w:bCs/>
          <w:w w:val="100"/>
          <w:sz w:val="21"/>
          <w:szCs w:val="21"/>
        </w:rPr>
        <w:t> </w:t>
      </w:r>
      <w:r>
        <w:rPr>
          <w:rFonts w:ascii="宋体" w:hAnsi="宋体" w:cs="宋体" w:eastAsia="宋体" w:hint="default"/>
          <w:spacing w:val="-1"/>
          <w:position w:val="2"/>
          <w:sz w:val="21"/>
          <w:szCs w:val="21"/>
        </w:rPr>
        <w:t>一方控制、共同控制另一方或对另一方施加重大影响，以及两方或两方以上同</w:t>
      </w:r>
      <w:r>
        <w:rPr>
          <w:rFonts w:ascii="宋体" w:hAnsi="宋体" w:cs="宋体" w:eastAsia="宋体" w:hint="default"/>
          <w:spacing w:val="-1"/>
          <w:sz w:val="21"/>
          <w:szCs w:val="21"/>
        </w:rPr>
        <w:t>受一</w:t>
      </w:r>
      <w:r>
        <w:rPr>
          <w:rFonts w:ascii="宋体" w:hAnsi="宋体" w:cs="宋体" w:eastAsia="宋体" w:hint="default"/>
          <w:w w:val="100"/>
          <w:sz w:val="21"/>
          <w:szCs w:val="21"/>
        </w:rPr>
        <w:t> </w:t>
      </w:r>
      <w:r>
        <w:rPr>
          <w:rFonts w:ascii="宋体" w:hAnsi="宋体" w:cs="宋体" w:eastAsia="宋体" w:hint="default"/>
          <w:spacing w:val="-1"/>
          <w:sz w:val="21"/>
          <w:szCs w:val="21"/>
        </w:rPr>
        <w:t>方控制、共同控制的，构成关联方。关联方可为个人或企业。仅仅同受国家控制而</w:t>
      </w:r>
      <w:r>
        <w:rPr>
          <w:rFonts w:ascii="宋体" w:hAnsi="宋体" w:cs="宋体" w:eastAsia="宋体" w:hint="default"/>
          <w:w w:val="100"/>
          <w:sz w:val="21"/>
          <w:szCs w:val="21"/>
        </w:rPr>
        <w:t> </w:t>
      </w:r>
      <w:r>
        <w:rPr>
          <w:rFonts w:ascii="宋体" w:hAnsi="宋体" w:cs="宋体" w:eastAsia="宋体" w:hint="default"/>
          <w:sz w:val="21"/>
          <w:szCs w:val="21"/>
        </w:rPr>
        <w:t>不存在其他关联方关系的企业，不构成本公司的关联方。</w:t>
      </w:r>
      <w:r>
        <w:rPr>
          <w:rFonts w:ascii="宋体" w:hAnsi="宋体" w:cs="宋体" w:eastAsia="宋体" w:hint="default"/>
          <w:w w:val="100"/>
          <w:sz w:val="21"/>
          <w:szCs w:val="21"/>
        </w:rPr>
        <w:t> </w:t>
      </w:r>
      <w:r>
        <w:rPr>
          <w:rFonts w:ascii="宋体" w:hAnsi="宋体" w:cs="宋体" w:eastAsia="宋体" w:hint="default"/>
          <w:position w:val="1"/>
          <w:sz w:val="21"/>
          <w:szCs w:val="21"/>
        </w:rPr>
        <w:t>本</w:t>
      </w:r>
      <w:r>
        <w:rPr>
          <w:rFonts w:ascii="宋体" w:hAnsi="宋体" w:cs="宋体" w:eastAsia="宋体" w:hint="default"/>
          <w:sz w:val="21"/>
          <w:szCs w:val="21"/>
        </w:rPr>
        <w:t>公司的关联方包括但不限于：</w:t>
      </w:r>
    </w:p>
    <w:p>
      <w:pPr>
        <w:spacing w:before="38"/>
        <w:ind w:left="858"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）本公司的母公司；</w:t>
      </w:r>
    </w:p>
    <w:p>
      <w:pPr>
        <w:spacing w:before="107"/>
        <w:ind w:left="858"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）本公司的子公司；</w:t>
      </w:r>
    </w:p>
    <w:p>
      <w:pPr>
        <w:spacing w:before="110"/>
        <w:ind w:left="858"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）与本公司受同一母公司控制的其他企业；</w:t>
      </w:r>
    </w:p>
    <w:p>
      <w:pPr>
        <w:spacing w:before="110"/>
        <w:ind w:left="858"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）对本公司实施共同控制的投资方；</w:t>
      </w:r>
    </w:p>
    <w:p>
      <w:pPr>
        <w:spacing w:before="107"/>
        <w:ind w:left="858"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）对本公司施加重大影响的投资方；</w:t>
      </w:r>
    </w:p>
    <w:p>
      <w:pPr>
        <w:spacing w:before="110"/>
        <w:ind w:left="858"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6</w:t>
      </w:r>
      <w:r>
        <w:rPr>
          <w:rFonts w:ascii="宋体" w:hAnsi="宋体" w:cs="宋体" w:eastAsia="宋体" w:hint="default"/>
          <w:sz w:val="21"/>
          <w:szCs w:val="21"/>
        </w:rPr>
        <w:t>）本公司的合营企业，包括合营企业的子公司；</w:t>
      </w:r>
    </w:p>
    <w:p>
      <w:pPr>
        <w:spacing w:before="110"/>
        <w:ind w:left="858"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7</w:t>
      </w:r>
      <w:r>
        <w:rPr>
          <w:rFonts w:ascii="宋体" w:hAnsi="宋体" w:cs="宋体" w:eastAsia="宋体" w:hint="default"/>
          <w:sz w:val="21"/>
          <w:szCs w:val="21"/>
        </w:rPr>
        <w:t>）本公司的联营企业，包括联营企业的子公司；</w:t>
      </w:r>
    </w:p>
    <w:p>
      <w:pPr>
        <w:spacing w:before="107"/>
        <w:ind w:left="858"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8</w:t>
      </w:r>
      <w:r>
        <w:rPr>
          <w:rFonts w:ascii="宋体" w:hAnsi="宋体" w:cs="宋体" w:eastAsia="宋体" w:hint="default"/>
          <w:sz w:val="21"/>
          <w:szCs w:val="21"/>
        </w:rPr>
        <w:t>）本公司的主要投资者个人及与其关系密切的家庭成员；</w:t>
      </w:r>
    </w:p>
    <w:p>
      <w:pPr>
        <w:spacing w:before="110"/>
        <w:ind w:left="858" w:right="12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9</w:t>
      </w:r>
      <w:r>
        <w:rPr>
          <w:rFonts w:ascii="宋体" w:hAnsi="宋体" w:cs="宋体" w:eastAsia="宋体" w:hint="default"/>
          <w:sz w:val="21"/>
          <w:szCs w:val="21"/>
        </w:rPr>
        <w:t>）本公司或其母公司的关键管理人员及与其关系密切的家庭成员；</w:t>
      </w:r>
    </w:p>
    <w:p>
      <w:pPr>
        <w:spacing w:line="328" w:lineRule="auto" w:before="110"/>
        <w:ind w:left="858" w:right="123" w:firstLine="0"/>
        <w:jc w:val="left"/>
        <w:rPr>
          <w:rFonts w:ascii="宋体" w:hAnsi="宋体" w:cs="宋体" w:eastAsia="宋体" w:hint="default"/>
          <w:sz w:val="21"/>
          <w:szCs w:val="21"/>
        </w:rPr>
      </w:pPr>
      <w:r>
        <w:rPr>
          <w:rFonts w:ascii="宋体" w:hAnsi="宋体" w:cs="宋体" w:eastAsia="宋体" w:hint="default"/>
          <w:spacing w:val="9"/>
          <w:sz w:val="21"/>
          <w:szCs w:val="21"/>
        </w:rPr>
        <w:t>（</w:t>
      </w:r>
      <w:r>
        <w:rPr>
          <w:rFonts w:ascii="Times New Roman" w:hAnsi="Times New Roman" w:cs="Times New Roman" w:eastAsia="Times New Roman" w:hint="default"/>
          <w:spacing w:val="9"/>
          <w:sz w:val="21"/>
          <w:szCs w:val="21"/>
        </w:rPr>
        <w:t>10</w:t>
      </w:r>
      <w:r>
        <w:rPr>
          <w:rFonts w:ascii="宋体" w:hAnsi="宋体" w:cs="宋体" w:eastAsia="宋体" w:hint="default"/>
          <w:spacing w:val="9"/>
          <w:sz w:val="21"/>
          <w:szCs w:val="21"/>
        </w:rPr>
        <w:t>）本公司的主要投资者个人、关键管理人员或与其关系密切的家庭成员控</w:t>
      </w:r>
      <w:r>
        <w:rPr>
          <w:rFonts w:ascii="宋体" w:hAnsi="宋体" w:cs="宋体" w:eastAsia="宋体" w:hint="default"/>
          <w:spacing w:val="-8"/>
          <w:sz w:val="21"/>
          <w:szCs w:val="21"/>
        </w:rPr>
        <w:t> </w:t>
      </w:r>
      <w:r>
        <w:rPr>
          <w:rFonts w:ascii="宋体" w:hAnsi="宋体" w:cs="宋体" w:eastAsia="宋体" w:hint="default"/>
          <w:spacing w:val="-8"/>
          <w:sz w:val="21"/>
          <w:szCs w:val="21"/>
        </w:rPr>
      </w:r>
      <w:r>
        <w:rPr>
          <w:rFonts w:ascii="宋体" w:hAnsi="宋体" w:cs="宋体" w:eastAsia="宋体" w:hint="default"/>
          <w:sz w:val="21"/>
          <w:szCs w:val="21"/>
        </w:rPr>
        <w:t>制、共同控制的其他企业。</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4"/>
          <w:szCs w:val="14"/>
        </w:rPr>
      </w:pPr>
    </w:p>
    <w:p>
      <w:pPr>
        <w:tabs>
          <w:tab w:pos="1400" w:val="left" w:leader="none"/>
        </w:tabs>
        <w:spacing w:line="338" w:lineRule="auto" w:before="0"/>
        <w:ind w:left="858" w:right="137"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分部报告</w:t>
      </w:r>
      <w:r>
        <w:rPr>
          <w:rFonts w:ascii="宋体" w:hAnsi="宋体" w:cs="宋体" w:eastAsia="宋体" w:hint="default"/>
          <w:b/>
          <w:bCs/>
          <w:w w:val="100"/>
          <w:sz w:val="21"/>
          <w:szCs w:val="21"/>
        </w:rPr>
        <w:t> </w:t>
      </w:r>
      <w:r>
        <w:rPr>
          <w:rFonts w:ascii="宋体" w:hAnsi="宋体" w:cs="宋体" w:eastAsia="宋体" w:hint="default"/>
          <w:spacing w:val="-1"/>
          <w:sz w:val="21"/>
          <w:szCs w:val="21"/>
        </w:rPr>
        <w:t>本公司主要在中国境内提供楼宇对讲系统及相关电子产品的生产和销售，因此不需</w:t>
      </w:r>
      <w:r>
        <w:rPr>
          <w:rFonts w:ascii="宋体" w:hAnsi="宋体" w:cs="宋体" w:eastAsia="宋体" w:hint="default"/>
          <w:w w:val="100"/>
          <w:sz w:val="21"/>
          <w:szCs w:val="21"/>
        </w:rPr>
        <w:t> </w:t>
      </w:r>
      <w:r>
        <w:rPr>
          <w:rFonts w:ascii="宋体" w:hAnsi="宋体" w:cs="宋体" w:eastAsia="宋体" w:hint="default"/>
          <w:sz w:val="21"/>
          <w:szCs w:val="21"/>
        </w:rPr>
        <w:t>披露分部报告。</w:t>
      </w:r>
    </w:p>
    <w:p>
      <w:pPr>
        <w:spacing w:line="240" w:lineRule="auto" w:before="0"/>
        <w:rPr>
          <w:rFonts w:ascii="宋体" w:hAnsi="宋体" w:cs="宋体" w:eastAsia="宋体" w:hint="default"/>
          <w:sz w:val="20"/>
          <w:szCs w:val="20"/>
        </w:rPr>
      </w:pPr>
    </w:p>
    <w:p>
      <w:pPr>
        <w:tabs>
          <w:tab w:pos="1370" w:val="left" w:leader="none"/>
          <w:tab w:pos="1400" w:val="left" w:leader="none"/>
        </w:tabs>
        <w:spacing w:line="331" w:lineRule="auto" w:before="176"/>
        <w:ind w:left="858" w:right="3941" w:hanging="732"/>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二十三</w:t>
      </w:r>
      <w:r>
        <w:rPr>
          <w:rFonts w:ascii="Times New Roman" w:hAnsi="Times New Roman" w:cs="Times New Roman" w:eastAsia="Times New Roman" w:hint="default"/>
          <w:b/>
          <w:bCs/>
          <w:sz w:val="21"/>
          <w:szCs w:val="21"/>
        </w:rPr>
        <w:t>)</w:t>
        <w:tab/>
        <w:tab/>
      </w:r>
      <w:r>
        <w:rPr>
          <w:rFonts w:ascii="宋体" w:hAnsi="宋体" w:cs="宋体" w:eastAsia="宋体" w:hint="default"/>
          <w:b/>
          <w:bCs/>
          <w:sz w:val="21"/>
          <w:szCs w:val="21"/>
        </w:rPr>
        <w:t>主要会计政策、会计估计的变更</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会计政策变更</w:t>
      </w:r>
      <w:r>
        <w:rPr>
          <w:rFonts w:ascii="宋体" w:hAnsi="宋体" w:cs="宋体" w:eastAsia="宋体" w:hint="default"/>
          <w:b/>
          <w:bCs/>
          <w:w w:val="100"/>
          <w:sz w:val="21"/>
          <w:szCs w:val="21"/>
        </w:rPr>
        <w:t> </w:t>
      </w:r>
      <w:r>
        <w:rPr>
          <w:rFonts w:ascii="宋体" w:hAnsi="宋体" w:cs="宋体" w:eastAsia="宋体" w:hint="default"/>
          <w:spacing w:val="-2"/>
          <w:sz w:val="21"/>
          <w:szCs w:val="21"/>
        </w:rPr>
        <w:t>本报告期公司主要会计政策未发生变更。</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1395" w:val="left" w:leader="none"/>
        </w:tabs>
        <w:spacing w:line="331" w:lineRule="auto" w:before="0"/>
        <w:ind w:left="858" w:right="3941"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会计估计变更</w:t>
      </w:r>
      <w:r>
        <w:rPr>
          <w:rFonts w:ascii="宋体" w:hAnsi="宋体" w:cs="宋体" w:eastAsia="宋体" w:hint="default"/>
          <w:b/>
          <w:bCs/>
          <w:spacing w:val="-104"/>
          <w:sz w:val="21"/>
          <w:szCs w:val="21"/>
        </w:rPr>
        <w:t> </w:t>
      </w:r>
      <w:r>
        <w:rPr>
          <w:rFonts w:ascii="宋体" w:hAnsi="宋体" w:cs="宋体" w:eastAsia="宋体" w:hint="default"/>
          <w:b/>
          <w:bCs/>
          <w:spacing w:val="-104"/>
          <w:sz w:val="21"/>
          <w:szCs w:val="21"/>
        </w:rPr>
      </w:r>
      <w:r>
        <w:rPr>
          <w:rFonts w:ascii="宋体" w:hAnsi="宋体" w:cs="宋体" w:eastAsia="宋体" w:hint="default"/>
          <w:spacing w:val="-2"/>
          <w:sz w:val="21"/>
          <w:szCs w:val="21"/>
        </w:rPr>
        <w:t>本报告期公司主要会计估计未发生变更。</w:t>
      </w:r>
    </w:p>
    <w:p>
      <w:pPr>
        <w:spacing w:after="0" w:line="331" w:lineRule="auto"/>
        <w:jc w:val="left"/>
        <w:rPr>
          <w:rFonts w:ascii="宋体" w:hAnsi="宋体" w:cs="宋体" w:eastAsia="宋体" w:hint="default"/>
          <w:sz w:val="21"/>
          <w:szCs w:val="21"/>
        </w:rPr>
        <w:sectPr>
          <w:pgSz w:w="11910" w:h="16840"/>
          <w:pgMar w:header="852" w:footer="1195" w:top="1480" w:bottom="1380" w:left="1660" w:right="1660"/>
        </w:sectPr>
      </w:pPr>
    </w:p>
    <w:p>
      <w:pPr>
        <w:spacing w:line="240" w:lineRule="auto" w:before="3"/>
        <w:rPr>
          <w:rFonts w:ascii="宋体" w:hAnsi="宋体" w:cs="宋体" w:eastAsia="宋体" w:hint="default"/>
          <w:sz w:val="9"/>
          <w:szCs w:val="9"/>
        </w:rPr>
      </w:pPr>
    </w:p>
    <w:p>
      <w:pPr>
        <w:tabs>
          <w:tab w:pos="1400" w:val="left" w:leader="none"/>
        </w:tabs>
        <w:spacing w:before="36"/>
        <w:ind w:left="126" w:right="306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前期会计差错更正</w:t>
      </w:r>
      <w:r>
        <w:rPr>
          <w:rFonts w:ascii="宋体" w:hAnsi="宋体" w:cs="宋体" w:eastAsia="宋体" w:hint="default"/>
          <w:sz w:val="21"/>
          <w:szCs w:val="21"/>
        </w:rPr>
      </w:r>
    </w:p>
    <w:p>
      <w:pPr>
        <w:tabs>
          <w:tab w:pos="1395" w:val="left" w:leader="none"/>
        </w:tabs>
        <w:spacing w:line="331" w:lineRule="auto" w:before="110"/>
        <w:ind w:left="858" w:right="306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追溯重述法</w:t>
      </w:r>
      <w:r>
        <w:rPr>
          <w:rFonts w:ascii="宋体" w:hAnsi="宋体" w:cs="宋体" w:eastAsia="宋体" w:hint="default"/>
          <w:b/>
          <w:bCs/>
          <w:w w:val="100"/>
          <w:sz w:val="21"/>
          <w:szCs w:val="21"/>
        </w:rPr>
        <w:t> </w:t>
      </w:r>
      <w:r>
        <w:rPr>
          <w:rFonts w:ascii="宋体" w:hAnsi="宋体" w:cs="宋体" w:eastAsia="宋体" w:hint="default"/>
          <w:spacing w:val="-2"/>
          <w:sz w:val="21"/>
          <w:szCs w:val="21"/>
        </w:rPr>
        <w:t>本报告期未发生采用追溯重述法的前期会计差错更正事项。</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1395" w:val="left" w:leader="none"/>
        </w:tabs>
        <w:spacing w:line="331" w:lineRule="auto" w:before="0"/>
        <w:ind w:left="858" w:right="306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未来适用法</w:t>
      </w:r>
      <w:r>
        <w:rPr>
          <w:rFonts w:ascii="宋体" w:hAnsi="宋体" w:cs="宋体" w:eastAsia="宋体" w:hint="default"/>
          <w:b/>
          <w:bCs/>
          <w:w w:val="100"/>
          <w:sz w:val="21"/>
          <w:szCs w:val="21"/>
        </w:rPr>
        <w:t> </w:t>
      </w:r>
      <w:r>
        <w:rPr>
          <w:rFonts w:ascii="宋体" w:hAnsi="宋体" w:cs="宋体" w:eastAsia="宋体" w:hint="default"/>
          <w:spacing w:val="-2"/>
          <w:sz w:val="21"/>
          <w:szCs w:val="21"/>
        </w:rPr>
        <w:t>本报告期未发生采用未来适用法的前期会计差错更正事项。</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3"/>
          <w:szCs w:val="13"/>
        </w:rPr>
      </w:pPr>
    </w:p>
    <w:p>
      <w:pPr>
        <w:tabs>
          <w:tab w:pos="853" w:val="left" w:leader="none"/>
        </w:tabs>
        <w:spacing w:before="0"/>
        <w:ind w:left="126" w:right="3060" w:firstLine="0"/>
        <w:jc w:val="left"/>
        <w:rPr>
          <w:rFonts w:ascii="宋体" w:hAnsi="宋体" w:cs="宋体" w:eastAsia="宋体" w:hint="default"/>
          <w:sz w:val="21"/>
          <w:szCs w:val="21"/>
        </w:rPr>
      </w:pPr>
      <w:r>
        <w:rPr>
          <w:rFonts w:ascii="宋体" w:hAnsi="宋体" w:cs="宋体" w:eastAsia="宋体" w:hint="default"/>
          <w:b/>
          <w:bCs/>
          <w:sz w:val="21"/>
          <w:szCs w:val="21"/>
        </w:rPr>
        <w:t>三、</w:t>
        <w:tab/>
        <w:t>税项</w:t>
      </w:r>
      <w:r>
        <w:rPr>
          <w:rFonts w:ascii="宋体" w:hAnsi="宋体" w:cs="宋体" w:eastAsia="宋体" w:hint="default"/>
          <w:sz w:val="21"/>
          <w:szCs w:val="21"/>
        </w:rPr>
      </w:r>
    </w:p>
    <w:p>
      <w:pPr>
        <w:tabs>
          <w:tab w:pos="853" w:val="left" w:leader="none"/>
        </w:tabs>
        <w:spacing w:before="126"/>
        <w:ind w:left="126" w:right="3060" w:firstLine="0"/>
        <w:jc w:val="left"/>
        <w:rPr>
          <w:rFonts w:ascii="宋体" w:hAnsi="宋体" w:cs="宋体" w:eastAsia="宋体" w:hint="default"/>
          <w:sz w:val="21"/>
          <w:szCs w:val="21"/>
        </w:rPr>
      </w:pPr>
      <w:r>
        <w:rPr/>
        <w:pict>
          <v:shape style="position:absolute;margin-left:208.130005pt;margin-top:23.00370pt;width:.48pt;height:.12pt;mso-position-horizontal-relative:page;mso-position-vertical-relative:paragraph;z-index:-1205392" type="#_x0000_t75" stroked="false">
            <v:imagedata r:id="rId116" o:title=""/>
          </v:shape>
        </w:pict>
      </w:r>
      <w:r>
        <w:rPr/>
        <w:pict>
          <v:shape style="position:absolute;margin-left:446.980011pt;margin-top:23.00370pt;width:.47998pt;height:.12pt;mso-position-horizontal-relative:page;mso-position-vertical-relative:paragraph;z-index:-1205368" type="#_x0000_t75" stroked="false">
            <v:imagedata r:id="rId116" o:title=""/>
          </v:shape>
        </w:pict>
      </w:r>
      <w:r>
        <w:rPr/>
        <w:pict>
          <v:group style="position:absolute;margin-left:111.379997pt;margin-top:37.523682pt;width:435.35pt;height:5.55pt;mso-position-horizontal-relative:page;mso-position-vertical-relative:paragraph;z-index:-1205344" coordorigin="2228,750" coordsize="8707,111">
            <v:shape style="position:absolute;left:2228;top:750;width:1954;height:110" type="#_x0000_t75" stroked="false">
              <v:imagedata r:id="rId120" o:title=""/>
            </v:shape>
            <v:shape style="position:absolute;left:4158;top:851;width:4782;height:10" type="#_x0000_t75" stroked="false">
              <v:imagedata r:id="rId121" o:title=""/>
            </v:shape>
            <v:shape style="position:absolute;left:8935;top:851;width:1999;height:10" type="#_x0000_t75" stroked="false">
              <v:imagedata r:id="rId12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公司主要税种和税率</w:t>
      </w:r>
      <w:r>
        <w:rPr>
          <w:rFonts w:ascii="宋体" w:hAnsi="宋体" w:cs="宋体" w:eastAsia="宋体" w:hint="default"/>
          <w:sz w:val="21"/>
          <w:szCs w:val="21"/>
        </w:rPr>
      </w:r>
    </w:p>
    <w:tbl>
      <w:tblPr>
        <w:tblW w:w="0" w:type="auto"/>
        <w:jc w:val="left"/>
        <w:tblInd w:w="553" w:type="dxa"/>
        <w:tblLayout w:type="fixed"/>
        <w:tblCellMar>
          <w:top w:w="0" w:type="dxa"/>
          <w:left w:w="0" w:type="dxa"/>
          <w:bottom w:w="0" w:type="dxa"/>
          <w:right w:w="0" w:type="dxa"/>
        </w:tblCellMar>
        <w:tblLook w:val="01E0"/>
      </w:tblPr>
      <w:tblGrid>
        <w:gridCol w:w="1954"/>
        <w:gridCol w:w="4777"/>
        <w:gridCol w:w="1990"/>
      </w:tblGrid>
      <w:tr>
        <w:trPr>
          <w:trHeight w:val="305" w:hRule="exact"/>
        </w:trPr>
        <w:tc>
          <w:tcPr>
            <w:tcW w:w="1954" w:type="dxa"/>
            <w:tcBorders>
              <w:top w:val="single" w:sz="12" w:space="0" w:color="000000"/>
              <w:left w:val="nil" w:sz="6" w:space="0" w:color="auto"/>
              <w:bottom w:val="nil" w:sz="6" w:space="0" w:color="auto"/>
              <w:right w:val="single" w:sz="4" w:space="0" w:color="000000"/>
            </w:tcBorders>
          </w:tcPr>
          <w:p>
            <w:pPr>
              <w:pStyle w:val="TableParagraph"/>
              <w:tabs>
                <w:tab w:pos="1089" w:val="left" w:leader="none"/>
              </w:tabs>
              <w:spacing w:line="240" w:lineRule="auto" w:before="28"/>
              <w:ind w:left="667" w:right="0"/>
              <w:jc w:val="left"/>
              <w:rPr>
                <w:rFonts w:ascii="宋体" w:hAnsi="宋体" w:cs="宋体" w:eastAsia="宋体" w:hint="default"/>
                <w:sz w:val="21"/>
                <w:szCs w:val="21"/>
              </w:rPr>
            </w:pPr>
            <w:r>
              <w:rPr>
                <w:rFonts w:ascii="宋体" w:hAnsi="宋体" w:cs="宋体" w:eastAsia="宋体" w:hint="default"/>
                <w:sz w:val="21"/>
                <w:szCs w:val="21"/>
              </w:rPr>
              <w:t>税</w:t>
              <w:tab/>
              <w:t>种</w:t>
            </w:r>
          </w:p>
        </w:tc>
        <w:tc>
          <w:tcPr>
            <w:tcW w:w="47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8"/>
              <w:ind w:left="1" w:right="0"/>
              <w:jc w:val="center"/>
              <w:rPr>
                <w:rFonts w:ascii="宋体" w:hAnsi="宋体" w:cs="宋体" w:eastAsia="宋体" w:hint="default"/>
                <w:sz w:val="21"/>
                <w:szCs w:val="21"/>
              </w:rPr>
            </w:pPr>
            <w:r>
              <w:rPr>
                <w:rFonts w:ascii="宋体" w:hAnsi="宋体" w:cs="宋体" w:eastAsia="宋体" w:hint="default"/>
                <w:sz w:val="21"/>
                <w:szCs w:val="21"/>
              </w:rPr>
              <w:t>计税依据</w:t>
            </w:r>
          </w:p>
        </w:tc>
        <w:tc>
          <w:tcPr>
            <w:tcW w:w="1990" w:type="dxa"/>
            <w:tcBorders>
              <w:top w:val="single" w:sz="12" w:space="0" w:color="000000"/>
              <w:left w:val="single" w:sz="4" w:space="0" w:color="000000"/>
              <w:bottom w:val="nil" w:sz="6" w:space="0" w:color="auto"/>
              <w:right w:val="nil" w:sz="6" w:space="0" w:color="auto"/>
            </w:tcBorders>
          </w:tcPr>
          <w:p>
            <w:pPr>
              <w:pStyle w:val="TableParagraph"/>
              <w:spacing w:line="240" w:lineRule="auto" w:before="28"/>
              <w:ind w:right="0"/>
              <w:jc w:val="center"/>
              <w:rPr>
                <w:rFonts w:ascii="宋体" w:hAnsi="宋体" w:cs="宋体" w:eastAsia="宋体" w:hint="default"/>
                <w:sz w:val="21"/>
                <w:szCs w:val="21"/>
              </w:rPr>
            </w:pPr>
            <w:r>
              <w:rPr>
                <w:rFonts w:ascii="宋体" w:hAnsi="宋体" w:cs="宋体" w:eastAsia="宋体" w:hint="default"/>
                <w:sz w:val="21"/>
                <w:szCs w:val="21"/>
              </w:rPr>
              <w:t>税率</w:t>
            </w:r>
          </w:p>
        </w:tc>
      </w:tr>
      <w:tr>
        <w:trPr>
          <w:trHeight w:val="1287" w:hRule="exact"/>
        </w:trPr>
        <w:tc>
          <w:tcPr>
            <w:tcW w:w="1954" w:type="dxa"/>
            <w:tcBorders>
              <w:top w:val="nil" w:sz="6" w:space="0" w:color="auto"/>
              <w:left w:val="nil" w:sz="6" w:space="0" w:color="auto"/>
              <w:bottom w:val="single" w:sz="4" w:space="0" w:color="000000"/>
              <w:right w:val="single" w:sz="4" w:space="0" w:color="000000"/>
            </w:tcBorders>
          </w:tcPr>
          <w:p>
            <w:pPr>
              <w:pStyle w:val="TableParagraph"/>
              <w:spacing w:line="240" w:lineRule="auto" w:before="139"/>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4777" w:type="dxa"/>
            <w:tcBorders>
              <w:top w:val="nil" w:sz="6" w:space="0" w:color="auto"/>
              <w:left w:val="single" w:sz="4" w:space="0" w:color="000000"/>
              <w:bottom w:val="single" w:sz="4" w:space="0" w:color="000000"/>
              <w:right w:val="single" w:sz="4" w:space="0" w:color="000000"/>
            </w:tcBorders>
          </w:tcPr>
          <w:p>
            <w:pPr>
              <w:pStyle w:val="TableParagraph"/>
              <w:spacing w:line="340" w:lineRule="auto" w:before="139"/>
              <w:ind w:left="103" w:right="96" w:firstLine="2"/>
              <w:jc w:val="both"/>
              <w:rPr>
                <w:rFonts w:ascii="宋体" w:hAnsi="宋体" w:cs="宋体" w:eastAsia="宋体" w:hint="default"/>
                <w:sz w:val="21"/>
                <w:szCs w:val="21"/>
              </w:rPr>
            </w:pPr>
            <w:r>
              <w:rPr>
                <w:rFonts w:ascii="宋体" w:hAnsi="宋体" w:cs="宋体" w:eastAsia="宋体" w:hint="default"/>
                <w:spacing w:val="4"/>
                <w:sz w:val="21"/>
                <w:szCs w:val="21"/>
              </w:rPr>
              <w:t>按税法规定计算的销售货物和应税劳务收入为基</w:t>
            </w:r>
            <w:r>
              <w:rPr>
                <w:rFonts w:ascii="宋体" w:hAnsi="宋体" w:cs="宋体" w:eastAsia="宋体" w:hint="default"/>
                <w:spacing w:val="-60"/>
                <w:sz w:val="21"/>
                <w:szCs w:val="21"/>
              </w:rPr>
              <w:t> </w:t>
            </w:r>
            <w:r>
              <w:rPr>
                <w:rFonts w:ascii="宋体" w:hAnsi="宋体" w:cs="宋体" w:eastAsia="宋体" w:hint="default"/>
                <w:spacing w:val="-60"/>
                <w:sz w:val="21"/>
                <w:szCs w:val="21"/>
              </w:rPr>
            </w:r>
            <w:r>
              <w:rPr>
                <w:rFonts w:ascii="宋体" w:hAnsi="宋体" w:cs="宋体" w:eastAsia="宋体" w:hint="default"/>
                <w:spacing w:val="-4"/>
                <w:sz w:val="21"/>
                <w:szCs w:val="21"/>
              </w:rPr>
              <w:t>础计算销项税额，在扣除当期允许抵扣的进项税额</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后，差额部分为应交增值税</w:t>
            </w:r>
          </w:p>
        </w:tc>
        <w:tc>
          <w:tcPr>
            <w:tcW w:w="1990" w:type="dxa"/>
            <w:tcBorders>
              <w:top w:val="nil" w:sz="6" w:space="0" w:color="auto"/>
              <w:left w:val="single" w:sz="4" w:space="0" w:color="000000"/>
              <w:bottom w:val="single" w:sz="4" w:space="0" w:color="000000"/>
              <w:right w:val="nil" w:sz="6" w:space="0" w:color="auto"/>
            </w:tcBorders>
          </w:tcPr>
          <w:p>
            <w:pPr>
              <w:pStyle w:val="TableParagraph"/>
              <w:spacing w:line="240" w:lineRule="auto" w:before="180"/>
              <w:ind w:right="0"/>
              <w:jc w:val="center"/>
              <w:rPr>
                <w:rFonts w:ascii="Calibri" w:hAnsi="Calibri" w:cs="Calibri" w:eastAsia="Calibri" w:hint="default"/>
                <w:sz w:val="21"/>
                <w:szCs w:val="21"/>
              </w:rPr>
            </w:pPr>
            <w:r>
              <w:rPr>
                <w:rFonts w:ascii="Calibri"/>
                <w:sz w:val="21"/>
              </w:rPr>
              <w:t>17%</w:t>
            </w:r>
          </w:p>
        </w:tc>
      </w:tr>
      <w:tr>
        <w:trPr>
          <w:trHeight w:val="790" w:hRule="exact"/>
        </w:trPr>
        <w:tc>
          <w:tcPr>
            <w:tcW w:w="1954" w:type="dxa"/>
            <w:tcBorders>
              <w:top w:val="single" w:sz="4" w:space="0" w:color="000000"/>
              <w:left w:val="nil" w:sz="6" w:space="0" w:color="auto"/>
              <w:bottom w:val="nil" w:sz="6" w:space="0" w:color="auto"/>
              <w:right w:val="single" w:sz="4" w:space="0" w:color="000000"/>
            </w:tcBorders>
          </w:tcPr>
          <w:p>
            <w:pPr>
              <w:pStyle w:val="TableParagraph"/>
              <w:spacing w:line="240" w:lineRule="auto" w:before="26"/>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477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26"/>
              <w:ind w:left="105" w:right="0"/>
              <w:jc w:val="left"/>
              <w:rPr>
                <w:rFonts w:ascii="宋体" w:hAnsi="宋体" w:cs="宋体" w:eastAsia="宋体" w:hint="default"/>
                <w:sz w:val="21"/>
                <w:szCs w:val="21"/>
              </w:rPr>
            </w:pPr>
            <w:r>
              <w:rPr>
                <w:rFonts w:ascii="宋体" w:hAnsi="宋体" w:cs="宋体" w:eastAsia="宋体" w:hint="default"/>
                <w:sz w:val="21"/>
                <w:szCs w:val="21"/>
              </w:rPr>
              <w:t>按应税营业收入计缴</w:t>
            </w:r>
          </w:p>
        </w:tc>
        <w:tc>
          <w:tcPr>
            <w:tcW w:w="1990" w:type="dxa"/>
            <w:tcBorders>
              <w:top w:val="single" w:sz="4" w:space="0" w:color="000000"/>
              <w:left w:val="single" w:sz="4" w:space="0" w:color="000000"/>
              <w:bottom w:val="nil" w:sz="6" w:space="0" w:color="auto"/>
              <w:right w:val="nil" w:sz="6" w:space="0" w:color="auto"/>
            </w:tcBorders>
          </w:tcPr>
          <w:p>
            <w:pPr>
              <w:pStyle w:val="TableParagraph"/>
              <w:spacing w:line="340" w:lineRule="auto" w:before="26"/>
              <w:ind w:left="463" w:right="148" w:hanging="312"/>
              <w:jc w:val="left"/>
              <w:rPr>
                <w:rFonts w:ascii="宋体" w:hAnsi="宋体" w:cs="宋体" w:eastAsia="宋体" w:hint="default"/>
                <w:sz w:val="21"/>
                <w:szCs w:val="21"/>
              </w:rPr>
            </w:pPr>
            <w:r>
              <w:rPr>
                <w:rFonts w:ascii="宋体" w:hAnsi="宋体" w:cs="宋体" w:eastAsia="宋体" w:hint="default"/>
                <w:spacing w:val="-2"/>
                <w:sz w:val="21"/>
                <w:szCs w:val="21"/>
              </w:rPr>
              <w:t>按具体应税项目固</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定税率缴纳</w:t>
            </w:r>
          </w:p>
        </w:tc>
      </w:tr>
      <w:tr>
        <w:trPr>
          <w:trHeight w:val="409" w:hRule="exact"/>
        </w:trPr>
        <w:tc>
          <w:tcPr>
            <w:tcW w:w="1954" w:type="dxa"/>
            <w:tcBorders>
              <w:top w:val="nil" w:sz="6" w:space="0" w:color="auto"/>
              <w:left w:val="nil" w:sz="6" w:space="0" w:color="auto"/>
              <w:bottom w:val="nil" w:sz="6" w:space="0" w:color="auto"/>
              <w:right w:val="single" w:sz="4" w:space="0" w:color="000000"/>
            </w:tcBorders>
          </w:tcPr>
          <w:p>
            <w:pPr>
              <w:pStyle w:val="TableParagraph"/>
              <w:spacing w:line="240" w:lineRule="auto" w:before="30"/>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4777" w:type="dxa"/>
            <w:tcBorders>
              <w:top w:val="nil" w:sz="6" w:space="0" w:color="auto"/>
              <w:left w:val="single" w:sz="4" w:space="0" w:color="000000"/>
              <w:bottom w:val="nil" w:sz="6" w:space="0" w:color="auto"/>
              <w:right w:val="single" w:sz="4" w:space="0" w:color="000000"/>
            </w:tcBorders>
          </w:tcPr>
          <w:p>
            <w:pPr>
              <w:pStyle w:val="TableParagraph"/>
              <w:spacing w:line="240" w:lineRule="auto" w:before="30"/>
              <w:ind w:left="105" w:right="0"/>
              <w:jc w:val="left"/>
              <w:rPr>
                <w:rFonts w:ascii="宋体" w:hAnsi="宋体" w:cs="宋体" w:eastAsia="宋体" w:hint="default"/>
                <w:sz w:val="21"/>
                <w:szCs w:val="21"/>
              </w:rPr>
            </w:pPr>
            <w:r>
              <w:rPr>
                <w:rFonts w:ascii="宋体" w:hAnsi="宋体" w:cs="宋体" w:eastAsia="宋体" w:hint="default"/>
                <w:sz w:val="21"/>
                <w:szCs w:val="21"/>
              </w:rPr>
              <w:t>按实际应缴流转税额计缴</w:t>
            </w:r>
          </w:p>
        </w:tc>
        <w:tc>
          <w:tcPr>
            <w:tcW w:w="1990"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
              <w:jc w:val="center"/>
              <w:rPr>
                <w:rFonts w:ascii="Calibri" w:hAnsi="Calibri" w:cs="Calibri" w:eastAsia="Calibri" w:hint="default"/>
                <w:sz w:val="21"/>
                <w:szCs w:val="21"/>
              </w:rPr>
            </w:pPr>
            <w:r>
              <w:rPr>
                <w:rFonts w:ascii="Calibri"/>
                <w:sz w:val="21"/>
              </w:rPr>
              <w:t>7%</w:t>
            </w:r>
          </w:p>
        </w:tc>
      </w:tr>
      <w:tr>
        <w:trPr>
          <w:trHeight w:val="401" w:hRule="exact"/>
        </w:trPr>
        <w:tc>
          <w:tcPr>
            <w:tcW w:w="195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4777"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105" w:right="0"/>
              <w:jc w:val="left"/>
              <w:rPr>
                <w:rFonts w:ascii="宋体" w:hAnsi="宋体" w:cs="宋体" w:eastAsia="宋体" w:hint="default"/>
                <w:sz w:val="21"/>
                <w:szCs w:val="21"/>
              </w:rPr>
            </w:pPr>
            <w:r>
              <w:rPr>
                <w:rFonts w:ascii="宋体" w:hAnsi="宋体" w:cs="宋体" w:eastAsia="宋体" w:hint="default"/>
                <w:sz w:val="21"/>
                <w:szCs w:val="21"/>
              </w:rPr>
              <w:t>按实际应缴流转税额计缴</w:t>
            </w:r>
          </w:p>
        </w:tc>
        <w:tc>
          <w:tcPr>
            <w:tcW w:w="1990"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
              <w:jc w:val="center"/>
              <w:rPr>
                <w:rFonts w:ascii="Calibri" w:hAnsi="Calibri" w:cs="Calibri" w:eastAsia="Calibri" w:hint="default"/>
                <w:sz w:val="21"/>
                <w:szCs w:val="21"/>
              </w:rPr>
            </w:pPr>
            <w:r>
              <w:rPr>
                <w:rFonts w:ascii="Calibri"/>
                <w:sz w:val="21"/>
              </w:rPr>
              <w:t>3%</w:t>
            </w:r>
          </w:p>
        </w:tc>
      </w:tr>
      <w:tr>
        <w:trPr>
          <w:trHeight w:val="284" w:hRule="exact"/>
        </w:trPr>
        <w:tc>
          <w:tcPr>
            <w:tcW w:w="1954"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地方教育费附加</w:t>
            </w:r>
          </w:p>
        </w:tc>
        <w:tc>
          <w:tcPr>
            <w:tcW w:w="4777" w:type="dxa"/>
            <w:tcBorders>
              <w:top w:val="nil" w:sz="6" w:space="0" w:color="auto"/>
              <w:left w:val="single" w:sz="4" w:space="0" w:color="000000"/>
              <w:bottom w:val="nil" w:sz="6" w:space="0" w:color="auto"/>
              <w:right w:val="single" w:sz="4" w:space="0" w:color="000000"/>
            </w:tcBorders>
          </w:tcPr>
          <w:p>
            <w:pPr>
              <w:pStyle w:val="TableParagraph"/>
              <w:spacing w:line="240" w:lineRule="auto" w:before="22"/>
              <w:ind w:left="105" w:right="0"/>
              <w:jc w:val="left"/>
              <w:rPr>
                <w:rFonts w:ascii="宋体" w:hAnsi="宋体" w:cs="宋体" w:eastAsia="宋体" w:hint="default"/>
                <w:sz w:val="21"/>
                <w:szCs w:val="21"/>
              </w:rPr>
            </w:pPr>
            <w:r>
              <w:rPr>
                <w:rFonts w:ascii="宋体" w:hAnsi="宋体" w:cs="宋体" w:eastAsia="宋体" w:hint="default"/>
                <w:sz w:val="21"/>
                <w:szCs w:val="21"/>
              </w:rPr>
              <w:t>按实际应缴流转税额计缴</w:t>
            </w:r>
          </w:p>
        </w:tc>
        <w:tc>
          <w:tcPr>
            <w:tcW w:w="1990"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
              <w:jc w:val="center"/>
              <w:rPr>
                <w:rFonts w:ascii="Calibri" w:hAnsi="Calibri" w:cs="Calibri" w:eastAsia="Calibri" w:hint="default"/>
                <w:sz w:val="21"/>
                <w:szCs w:val="21"/>
              </w:rPr>
            </w:pPr>
            <w:r>
              <w:rPr>
                <w:rFonts w:ascii="Calibri"/>
                <w:sz w:val="21"/>
              </w:rPr>
              <w:t>2%</w:t>
            </w:r>
          </w:p>
        </w:tc>
      </w:tr>
      <w:tr>
        <w:trPr>
          <w:trHeight w:val="516" w:hRule="exact"/>
        </w:trPr>
        <w:tc>
          <w:tcPr>
            <w:tcW w:w="1954" w:type="dxa"/>
            <w:tcBorders>
              <w:top w:val="nil" w:sz="6" w:space="0" w:color="auto"/>
              <w:left w:val="nil" w:sz="6" w:space="0" w:color="auto"/>
              <w:bottom w:val="single" w:sz="12" w:space="0" w:color="000000"/>
              <w:right w:val="single" w:sz="4" w:space="0" w:color="000000"/>
            </w:tcBorders>
          </w:tcPr>
          <w:p>
            <w:pPr>
              <w:pStyle w:val="TableParagraph"/>
              <w:spacing w:line="240" w:lineRule="auto" w:before="136"/>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47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6"/>
              <w:ind w:left="105" w:right="0"/>
              <w:jc w:val="left"/>
              <w:rPr>
                <w:rFonts w:ascii="宋体" w:hAnsi="宋体" w:cs="宋体" w:eastAsia="宋体" w:hint="default"/>
                <w:sz w:val="21"/>
                <w:szCs w:val="21"/>
              </w:rPr>
            </w:pPr>
            <w:r>
              <w:rPr>
                <w:rFonts w:ascii="宋体" w:hAnsi="宋体" w:cs="宋体" w:eastAsia="宋体" w:hint="default"/>
                <w:sz w:val="21"/>
                <w:szCs w:val="21"/>
              </w:rPr>
              <w:t>按应纳税所得额计缴</w:t>
            </w:r>
          </w:p>
        </w:tc>
        <w:tc>
          <w:tcPr>
            <w:tcW w:w="1990" w:type="dxa"/>
            <w:tcBorders>
              <w:top w:val="nil" w:sz="6" w:space="0" w:color="auto"/>
              <w:left w:val="single" w:sz="4" w:space="0" w:color="000000"/>
              <w:bottom w:val="single" w:sz="12" w:space="0" w:color="000000"/>
              <w:right w:val="nil" w:sz="6" w:space="0" w:color="auto"/>
            </w:tcBorders>
          </w:tcPr>
          <w:p>
            <w:pPr>
              <w:pStyle w:val="TableParagraph"/>
              <w:spacing w:line="240" w:lineRule="auto" w:before="177"/>
              <w:ind w:right="1"/>
              <w:jc w:val="center"/>
              <w:rPr>
                <w:rFonts w:ascii="Calibri" w:hAnsi="Calibri" w:cs="Calibri" w:eastAsia="Calibri" w:hint="default"/>
                <w:sz w:val="21"/>
                <w:szCs w:val="21"/>
              </w:rPr>
            </w:pPr>
            <w:r>
              <w:rPr>
                <w:rFonts w:ascii="Calibri"/>
                <w:sz w:val="21"/>
              </w:rPr>
              <w:t>12.5%</w:t>
            </w:r>
          </w:p>
        </w:tc>
      </w:tr>
    </w:tbl>
    <w:p>
      <w:pPr>
        <w:spacing w:line="240" w:lineRule="auto" w:before="0"/>
        <w:rPr>
          <w:rFonts w:ascii="宋体" w:hAnsi="宋体" w:cs="宋体" w:eastAsia="宋体" w:hint="default"/>
          <w:b/>
          <w:bCs/>
          <w:sz w:val="22"/>
          <w:szCs w:val="22"/>
        </w:rPr>
      </w:pPr>
    </w:p>
    <w:p>
      <w:pPr>
        <w:tabs>
          <w:tab w:pos="853" w:val="left" w:leader="none"/>
        </w:tabs>
        <w:spacing w:line="274" w:lineRule="exact" w:before="158"/>
        <w:ind w:left="560" w:right="7052" w:hanging="435"/>
        <w:jc w:val="left"/>
        <w:rPr>
          <w:rFonts w:ascii="宋体" w:hAnsi="宋体" w:cs="宋体" w:eastAsia="宋体" w:hint="default"/>
          <w:sz w:val="21"/>
          <w:szCs w:val="21"/>
        </w:rPr>
      </w:pPr>
      <w:r>
        <w:rPr/>
        <w:pict>
          <v:group style="position:absolute;margin-left:111.379997pt;margin-top:-95.160019pt;width:435.35pt;height:.5pt;mso-position-horizontal-relative:page;mso-position-vertical-relative:paragraph;z-index:-1205320" coordorigin="2228,-1903" coordsize="8707,10">
            <v:shape style="position:absolute;left:2228;top:-1903;width:1935;height:10" type="#_x0000_t75" stroked="false">
              <v:imagedata r:id="rId123" o:title=""/>
            </v:shape>
            <v:shape style="position:absolute;left:4158;top:-1903;width:4782;height:10" type="#_x0000_t75" stroked="false">
              <v:imagedata r:id="rId124" o:title=""/>
            </v:shape>
            <v:shape style="position:absolute;left:8935;top:-1903;width:1999;height:10" type="#_x0000_t75" stroked="false">
              <v:imagedata r:id="rId125" o:title=""/>
            </v:shape>
            <w10:wrap type="none"/>
          </v:group>
        </w:pict>
      </w:r>
      <w:r>
        <w:rPr/>
        <w:pict>
          <v:group style="position:absolute;margin-left:111.379997pt;margin-top:-75.120018pt;width:435.35pt;height:.5pt;mso-position-horizontal-relative:page;mso-position-vertical-relative:paragraph;z-index:-1205296" coordorigin="2228,-1502" coordsize="8707,10">
            <v:shape style="position:absolute;left:2228;top:-1502;width:1935;height:10" type="#_x0000_t75" stroked="false">
              <v:imagedata r:id="rId123" o:title=""/>
            </v:shape>
            <v:shape style="position:absolute;left:4158;top:-1502;width:4782;height:10" type="#_x0000_t75" stroked="false">
              <v:imagedata r:id="rId121" o:title=""/>
            </v:shape>
            <v:shape style="position:absolute;left:8935;top:-1502;width:1999;height:10" type="#_x0000_t75" stroked="false">
              <v:imagedata r:id="rId122" o:title=""/>
            </v:shape>
            <w10:wrap type="none"/>
          </v:group>
        </w:pict>
      </w:r>
      <w:r>
        <w:rPr/>
        <w:pict>
          <v:group style="position:absolute;margin-left:111.379997pt;margin-top:-55.07999pt;width:435.35pt;height:.5pt;mso-position-horizontal-relative:page;mso-position-vertical-relative:paragraph;z-index:-1205272" coordorigin="2228,-1102" coordsize="8707,10">
            <v:shape style="position:absolute;left:2228;top:-1102;width:1935;height:10" type="#_x0000_t75" stroked="false">
              <v:imagedata r:id="rId123" o:title=""/>
            </v:shape>
            <v:shape style="position:absolute;left:4158;top:-1102;width:4782;height:10" type="#_x0000_t75" stroked="false">
              <v:imagedata r:id="rId124" o:title=""/>
            </v:shape>
            <v:shape style="position:absolute;left:8935;top:-1102;width:1999;height:10" type="#_x0000_t75" stroked="false">
              <v:imagedata r:id="rId125" o:title=""/>
            </v:shape>
            <w10:wrap type="none"/>
          </v:group>
        </w:pict>
      </w:r>
      <w:r>
        <w:rPr/>
        <w:pict>
          <v:group style="position:absolute;margin-left:111.379997pt;margin-top:-40.199997pt;width:435.35pt;height:5.55pt;mso-position-horizontal-relative:page;mso-position-vertical-relative:paragraph;z-index:-1205248" coordorigin="2228,-804" coordsize="8707,111">
            <v:shape style="position:absolute;left:2228;top:-804;width:1954;height:110" type="#_x0000_t75" stroked="false">
              <v:imagedata r:id="rId126" o:title=""/>
            </v:shape>
            <v:shape style="position:absolute;left:4158;top:-708;width:4791;height:14" type="#_x0000_t75" stroked="false">
              <v:imagedata r:id="rId127" o:title=""/>
            </v:shape>
            <v:shape style="position:absolute;left:8935;top:-703;width:1999;height:10" type="#_x0000_t75" stroked="false">
              <v:imagedata r:id="rId125"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tab/>
      </w:r>
      <w:r>
        <w:rPr>
          <w:rFonts w:ascii="宋体" w:hAnsi="宋体" w:cs="宋体" w:eastAsia="宋体" w:hint="default"/>
          <w:b/>
          <w:bCs/>
          <w:sz w:val="21"/>
          <w:szCs w:val="21"/>
        </w:rPr>
        <w:t>税收优惠及批文</w:t>
      </w:r>
      <w:r>
        <w:rPr>
          <w:rFonts w:ascii="宋体" w:hAnsi="宋体" w:cs="宋体" w:eastAsia="宋体" w:hint="default"/>
          <w:b/>
          <w:bCs/>
          <w:spacing w:val="-104"/>
          <w:sz w:val="21"/>
          <w:szCs w:val="21"/>
        </w:rPr>
        <w:t> </w:t>
      </w:r>
      <w:r>
        <w:rPr>
          <w:rFonts w:ascii="宋体" w:hAnsi="宋体" w:cs="宋体" w:eastAsia="宋体" w:hint="default"/>
          <w:sz w:val="21"/>
          <w:szCs w:val="21"/>
        </w:rPr>
        <w:t>1</w:t>
      </w:r>
      <w:r>
        <w:rPr>
          <w:rFonts w:ascii="宋体" w:hAnsi="宋体" w:cs="宋体" w:eastAsia="宋体" w:hint="default"/>
          <w:sz w:val="21"/>
          <w:szCs w:val="21"/>
        </w:rPr>
        <w:t>、增值税</w:t>
      </w:r>
    </w:p>
    <w:p>
      <w:pPr>
        <w:spacing w:line="357" w:lineRule="auto" w:before="108"/>
        <w:ind w:left="140" w:right="931" w:firstLine="419"/>
        <w:jc w:val="both"/>
        <w:rPr>
          <w:rFonts w:ascii="宋体" w:hAnsi="宋体" w:cs="宋体" w:eastAsia="宋体" w:hint="default"/>
          <w:sz w:val="21"/>
          <w:szCs w:val="21"/>
        </w:rPr>
      </w:pPr>
      <w:r>
        <w:rPr>
          <w:rFonts w:ascii="宋体" w:hAnsi="宋体" w:cs="宋体" w:eastAsia="宋体" w:hint="default"/>
          <w:sz w:val="21"/>
          <w:szCs w:val="21"/>
        </w:rPr>
        <w:t>根据国务院发布的国发</w:t>
      </w:r>
      <w:r>
        <w:rPr>
          <w:rFonts w:ascii="宋体" w:hAnsi="宋体" w:cs="宋体" w:eastAsia="宋体" w:hint="default"/>
          <w:sz w:val="21"/>
          <w:szCs w:val="21"/>
        </w:rPr>
        <w:t>[2011]4</w:t>
      </w:r>
      <w:r>
        <w:rPr>
          <w:rFonts w:ascii="宋体" w:hAnsi="宋体" w:cs="宋体" w:eastAsia="宋体" w:hint="default"/>
          <w:spacing w:val="-21"/>
          <w:sz w:val="21"/>
          <w:szCs w:val="21"/>
        </w:rPr>
        <w:t> </w:t>
      </w:r>
      <w:r>
        <w:rPr>
          <w:rFonts w:ascii="宋体" w:hAnsi="宋体" w:cs="宋体" w:eastAsia="宋体" w:hint="default"/>
          <w:spacing w:val="-4"/>
          <w:sz w:val="21"/>
          <w:szCs w:val="21"/>
        </w:rPr>
        <w:t>号《国务院关于印发进一步鼓励软件产业和集成电路产</w:t>
      </w:r>
      <w:r>
        <w:rPr>
          <w:rFonts w:ascii="宋体" w:hAnsi="宋体" w:cs="宋体" w:eastAsia="宋体" w:hint="default"/>
          <w:w w:val="100"/>
          <w:sz w:val="21"/>
          <w:szCs w:val="21"/>
        </w:rPr>
        <w:t> </w:t>
      </w:r>
      <w:r>
        <w:rPr>
          <w:rFonts w:ascii="宋体" w:hAnsi="宋体" w:cs="宋体" w:eastAsia="宋体" w:hint="default"/>
          <w:sz w:val="21"/>
          <w:szCs w:val="21"/>
        </w:rPr>
        <w:t>业发展若干政策的通知》和财税〔</w:t>
      </w:r>
      <w:r>
        <w:rPr>
          <w:rFonts w:ascii="宋体" w:hAnsi="宋体" w:cs="宋体" w:eastAsia="宋体" w:hint="default"/>
          <w:sz w:val="21"/>
          <w:szCs w:val="21"/>
        </w:rPr>
        <w:t>2011</w:t>
      </w:r>
      <w:r>
        <w:rPr>
          <w:rFonts w:ascii="宋体" w:hAnsi="宋体" w:cs="宋体" w:eastAsia="宋体" w:hint="default"/>
          <w:sz w:val="21"/>
          <w:szCs w:val="21"/>
        </w:rPr>
        <w:t>〕</w:t>
      </w:r>
      <w:r>
        <w:rPr>
          <w:rFonts w:ascii="宋体" w:hAnsi="宋体" w:cs="宋体" w:eastAsia="宋体" w:hint="default"/>
          <w:sz w:val="21"/>
          <w:szCs w:val="21"/>
        </w:rPr>
        <w:t>100 </w:t>
      </w:r>
      <w:r>
        <w:rPr>
          <w:rFonts w:ascii="宋体" w:hAnsi="宋体" w:cs="宋体" w:eastAsia="宋体" w:hint="default"/>
          <w:sz w:val="21"/>
          <w:szCs w:val="21"/>
        </w:rPr>
        <w:t>号《财政部</w:t>
      </w:r>
      <w:r>
        <w:rPr>
          <w:rFonts w:ascii="宋体" w:hAnsi="宋体" w:cs="宋体" w:eastAsia="宋体" w:hint="default"/>
          <w:spacing w:val="7"/>
          <w:sz w:val="21"/>
          <w:szCs w:val="21"/>
        </w:rPr>
        <w:t> </w:t>
      </w:r>
      <w:r>
        <w:rPr>
          <w:rFonts w:ascii="宋体" w:hAnsi="宋体" w:cs="宋体" w:eastAsia="宋体" w:hint="default"/>
          <w:sz w:val="21"/>
          <w:szCs w:val="21"/>
        </w:rPr>
        <w:t>国家税务总局关于软件产品增值</w:t>
      </w:r>
      <w:r>
        <w:rPr>
          <w:rFonts w:ascii="宋体" w:hAnsi="宋体" w:cs="宋体" w:eastAsia="宋体" w:hint="default"/>
          <w:w w:val="100"/>
          <w:sz w:val="21"/>
          <w:szCs w:val="21"/>
        </w:rPr>
        <w:t> </w:t>
      </w:r>
      <w:r>
        <w:rPr>
          <w:rFonts w:ascii="宋体" w:hAnsi="宋体" w:cs="宋体" w:eastAsia="宋体" w:hint="default"/>
          <w:spacing w:val="-3"/>
          <w:sz w:val="21"/>
          <w:szCs w:val="21"/>
        </w:rPr>
        <w:t>税政策的通知》的有关规定，增值税一般纳税人销售其自行开发生产的软件产品，按 </w:t>
      </w:r>
      <w:r>
        <w:rPr>
          <w:rFonts w:ascii="宋体" w:hAnsi="宋体" w:cs="宋体" w:eastAsia="宋体" w:hint="default"/>
          <w:sz w:val="21"/>
          <w:szCs w:val="21"/>
        </w:rPr>
        <w:t>17%</w:t>
      </w:r>
      <w:r>
        <w:rPr>
          <w:rFonts w:ascii="宋体" w:hAnsi="宋体" w:cs="宋体" w:eastAsia="宋体" w:hint="default"/>
          <w:sz w:val="21"/>
          <w:szCs w:val="21"/>
        </w:rPr>
        <w:t>税</w:t>
      </w:r>
      <w:r>
        <w:rPr>
          <w:rFonts w:ascii="宋体" w:hAnsi="宋体" w:cs="宋体" w:eastAsia="宋体" w:hint="default"/>
          <w:spacing w:val="-91"/>
          <w:sz w:val="21"/>
          <w:szCs w:val="21"/>
        </w:rPr>
        <w:t> </w:t>
      </w:r>
      <w:r>
        <w:rPr>
          <w:rFonts w:ascii="宋体" w:hAnsi="宋体" w:cs="宋体" w:eastAsia="宋体" w:hint="default"/>
          <w:spacing w:val="-2"/>
          <w:sz w:val="21"/>
          <w:szCs w:val="21"/>
        </w:rPr>
        <w:t>率征收增值税后，对其增值税实际税负超过</w:t>
      </w:r>
      <w:r>
        <w:rPr>
          <w:rFonts w:ascii="宋体" w:hAnsi="宋体" w:cs="宋体" w:eastAsia="宋体" w:hint="default"/>
          <w:spacing w:val="6"/>
          <w:sz w:val="21"/>
          <w:szCs w:val="21"/>
        </w:rPr>
        <w:t> </w:t>
      </w:r>
      <w:r>
        <w:rPr>
          <w:rFonts w:ascii="宋体" w:hAnsi="宋体" w:cs="宋体" w:eastAsia="宋体" w:hint="default"/>
          <w:spacing w:val="-2"/>
          <w:sz w:val="21"/>
          <w:szCs w:val="21"/>
        </w:rPr>
        <w:t>3%</w:t>
      </w:r>
      <w:r>
        <w:rPr>
          <w:rFonts w:ascii="宋体" w:hAnsi="宋体" w:cs="宋体" w:eastAsia="宋体" w:hint="default"/>
          <w:spacing w:val="-2"/>
          <w:sz w:val="21"/>
          <w:szCs w:val="21"/>
        </w:rPr>
        <w:t>的部分实行即征即退政策。</w:t>
      </w:r>
    </w:p>
    <w:p>
      <w:pPr>
        <w:spacing w:before="30"/>
        <w:ind w:left="560" w:right="3060"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、企业所得税</w:t>
      </w:r>
    </w:p>
    <w:p>
      <w:pPr>
        <w:spacing w:line="357" w:lineRule="auto" w:before="133"/>
        <w:ind w:left="140" w:right="931" w:firstLine="419"/>
        <w:jc w:val="both"/>
        <w:rPr>
          <w:rFonts w:ascii="宋体" w:hAnsi="宋体" w:cs="宋体" w:eastAsia="宋体" w:hint="default"/>
          <w:sz w:val="21"/>
          <w:szCs w:val="21"/>
        </w:rPr>
      </w:pPr>
      <w:r>
        <w:rPr>
          <w:rFonts w:ascii="宋体" w:hAnsi="宋体" w:cs="宋体" w:eastAsia="宋体" w:hint="default"/>
          <w:spacing w:val="-2"/>
          <w:w w:val="100"/>
          <w:sz w:val="21"/>
          <w:szCs w:val="21"/>
        </w:rPr>
        <w:t>根据广东省信息产业厅颁发的粤</w:t>
      </w:r>
      <w:r>
        <w:rPr>
          <w:rFonts w:ascii="宋体" w:hAnsi="宋体" w:cs="宋体" w:eastAsia="宋体" w:hint="default"/>
          <w:spacing w:val="-52"/>
          <w:w w:val="100"/>
          <w:sz w:val="21"/>
          <w:szCs w:val="21"/>
        </w:rPr>
        <w:t> </w:t>
      </w:r>
      <w:r>
        <w:rPr>
          <w:rFonts w:ascii="宋体" w:hAnsi="宋体" w:cs="宋体" w:eastAsia="宋体" w:hint="default"/>
          <w:spacing w:val="-1"/>
          <w:w w:val="100"/>
          <w:sz w:val="21"/>
          <w:szCs w:val="21"/>
        </w:rPr>
        <w:t>R</w:t>
      </w:r>
      <w:r>
        <w:rPr>
          <w:rFonts w:ascii="宋体" w:hAnsi="宋体" w:cs="宋体" w:eastAsia="宋体" w:hint="default"/>
          <w:spacing w:val="-1"/>
          <w:w w:val="100"/>
          <w:sz w:val="21"/>
          <w:szCs w:val="21"/>
        </w:rPr>
        <w:t>－</w:t>
      </w:r>
      <w:r>
        <w:rPr>
          <w:rFonts w:ascii="宋体" w:hAnsi="宋体" w:cs="宋体" w:eastAsia="宋体" w:hint="default"/>
          <w:spacing w:val="-1"/>
          <w:w w:val="100"/>
          <w:sz w:val="21"/>
          <w:szCs w:val="21"/>
        </w:rPr>
        <w:t>2008</w:t>
      </w:r>
      <w:r>
        <w:rPr>
          <w:rFonts w:ascii="宋体" w:hAnsi="宋体" w:cs="宋体" w:eastAsia="宋体" w:hint="default"/>
          <w:spacing w:val="-1"/>
          <w:w w:val="100"/>
          <w:sz w:val="21"/>
          <w:szCs w:val="21"/>
        </w:rPr>
        <w:t>—</w:t>
      </w:r>
      <w:r>
        <w:rPr>
          <w:rFonts w:ascii="宋体" w:hAnsi="宋体" w:cs="宋体" w:eastAsia="宋体" w:hint="default"/>
          <w:spacing w:val="-1"/>
          <w:w w:val="100"/>
          <w:sz w:val="21"/>
          <w:szCs w:val="21"/>
        </w:rPr>
        <w:t>0106</w:t>
      </w:r>
      <w:r>
        <w:rPr>
          <w:rFonts w:ascii="宋体" w:hAnsi="宋体" w:cs="宋体" w:eastAsia="宋体" w:hint="default"/>
          <w:spacing w:val="-51"/>
          <w:w w:val="100"/>
          <w:sz w:val="21"/>
          <w:szCs w:val="21"/>
        </w:rPr>
        <w:t> </w:t>
      </w:r>
      <w:r>
        <w:rPr>
          <w:rFonts w:ascii="宋体" w:hAnsi="宋体" w:cs="宋体" w:eastAsia="宋体" w:hint="default"/>
          <w:spacing w:val="-14"/>
          <w:w w:val="100"/>
          <w:sz w:val="21"/>
          <w:szCs w:val="21"/>
        </w:rPr>
        <w:t>号证书，本公司于</w:t>
      </w:r>
      <w:r>
        <w:rPr>
          <w:rFonts w:ascii="宋体" w:hAnsi="宋体" w:cs="宋体" w:eastAsia="宋体" w:hint="default"/>
          <w:spacing w:val="-52"/>
          <w:w w:val="100"/>
          <w:sz w:val="21"/>
          <w:szCs w:val="21"/>
        </w:rPr>
        <w:t> </w:t>
      </w:r>
      <w:r>
        <w:rPr>
          <w:rFonts w:ascii="宋体" w:hAnsi="宋体" w:cs="宋体" w:eastAsia="宋体" w:hint="default"/>
          <w:spacing w:val="-1"/>
          <w:w w:val="100"/>
          <w:sz w:val="21"/>
          <w:szCs w:val="21"/>
        </w:rPr>
        <w:t>2008</w:t>
      </w:r>
      <w:r>
        <w:rPr>
          <w:rFonts w:ascii="宋体" w:hAnsi="宋体" w:cs="宋体" w:eastAsia="宋体" w:hint="default"/>
          <w:spacing w:val="-52"/>
          <w:w w:val="100"/>
          <w:sz w:val="21"/>
          <w:szCs w:val="21"/>
        </w:rPr>
        <w:t> </w:t>
      </w:r>
      <w:r>
        <w:rPr>
          <w:rFonts w:ascii="宋体" w:hAnsi="宋体" w:cs="宋体" w:eastAsia="宋体" w:hint="default"/>
          <w:w w:val="100"/>
          <w:sz w:val="21"/>
          <w:szCs w:val="21"/>
        </w:rPr>
        <w:t>年</w:t>
      </w:r>
      <w:r>
        <w:rPr>
          <w:rFonts w:ascii="宋体" w:hAnsi="宋体" w:cs="宋体" w:eastAsia="宋体" w:hint="default"/>
          <w:spacing w:val="-53"/>
          <w:w w:val="100"/>
          <w:sz w:val="21"/>
          <w:szCs w:val="21"/>
        </w:rPr>
        <w:t> </w:t>
      </w:r>
      <w:r>
        <w:rPr>
          <w:rFonts w:ascii="宋体" w:hAnsi="宋体" w:cs="宋体" w:eastAsia="宋体" w:hint="default"/>
          <w:w w:val="100"/>
          <w:sz w:val="21"/>
          <w:szCs w:val="21"/>
        </w:rPr>
        <w:t>12</w:t>
      </w:r>
      <w:r>
        <w:rPr>
          <w:rFonts w:ascii="宋体" w:hAnsi="宋体" w:cs="宋体" w:eastAsia="宋体" w:hint="default"/>
          <w:spacing w:val="-54"/>
          <w:w w:val="100"/>
          <w:sz w:val="21"/>
          <w:szCs w:val="21"/>
        </w:rPr>
        <w:t> </w:t>
      </w:r>
      <w:r>
        <w:rPr>
          <w:rFonts w:ascii="宋体" w:hAnsi="宋体" w:cs="宋体" w:eastAsia="宋体" w:hint="default"/>
          <w:w w:val="100"/>
          <w:sz w:val="21"/>
          <w:szCs w:val="21"/>
        </w:rPr>
        <w:t>月</w:t>
      </w:r>
      <w:r>
        <w:rPr>
          <w:rFonts w:ascii="宋体" w:hAnsi="宋体" w:cs="宋体" w:eastAsia="宋体" w:hint="default"/>
          <w:spacing w:val="-52"/>
          <w:w w:val="100"/>
          <w:sz w:val="21"/>
          <w:szCs w:val="21"/>
        </w:rPr>
        <w:t> </w:t>
      </w:r>
      <w:r>
        <w:rPr>
          <w:rFonts w:ascii="宋体" w:hAnsi="宋体" w:cs="宋体" w:eastAsia="宋体" w:hint="default"/>
          <w:w w:val="100"/>
          <w:sz w:val="21"/>
          <w:szCs w:val="21"/>
        </w:rPr>
        <w:t>8</w:t>
      </w:r>
      <w:r>
        <w:rPr>
          <w:rFonts w:ascii="宋体" w:hAnsi="宋体" w:cs="宋体" w:eastAsia="宋体" w:hint="default"/>
          <w:spacing w:val="-52"/>
          <w:w w:val="100"/>
          <w:sz w:val="21"/>
          <w:szCs w:val="21"/>
        </w:rPr>
        <w:t> </w:t>
      </w:r>
      <w:r>
        <w:rPr>
          <w:rFonts w:ascii="宋体" w:hAnsi="宋体" w:cs="宋体" w:eastAsia="宋体" w:hint="default"/>
          <w:spacing w:val="-3"/>
          <w:w w:val="100"/>
          <w:sz w:val="21"/>
          <w:szCs w:val="21"/>
        </w:rPr>
        <w:t>日被 </w:t>
      </w:r>
      <w:r>
        <w:rPr>
          <w:rFonts w:ascii="宋体" w:hAnsi="宋体" w:cs="宋体" w:eastAsia="宋体" w:hint="default"/>
          <w:sz w:val="21"/>
          <w:szCs w:val="21"/>
        </w:rPr>
        <w:t>认定为软件企业。按照国务院发布的国发</w:t>
      </w:r>
      <w:r>
        <w:rPr>
          <w:rFonts w:ascii="宋体" w:hAnsi="宋体" w:cs="宋体" w:eastAsia="宋体" w:hint="default"/>
          <w:sz w:val="21"/>
          <w:szCs w:val="21"/>
        </w:rPr>
        <w:t>[2000]18</w:t>
      </w:r>
      <w:r>
        <w:rPr>
          <w:rFonts w:ascii="宋体" w:hAnsi="宋体" w:cs="宋体" w:eastAsia="宋体" w:hint="default"/>
          <w:spacing w:val="-52"/>
          <w:sz w:val="21"/>
          <w:szCs w:val="21"/>
        </w:rPr>
        <w:t> </w:t>
      </w:r>
      <w:r>
        <w:rPr>
          <w:rFonts w:ascii="宋体" w:hAnsi="宋体" w:cs="宋体" w:eastAsia="宋体" w:hint="default"/>
          <w:spacing w:val="-3"/>
          <w:sz w:val="21"/>
          <w:szCs w:val="21"/>
        </w:rPr>
        <w:t>号《国务院关于印发</w:t>
      </w:r>
      <w:r>
        <w:rPr>
          <w:rFonts w:ascii="宋体" w:hAnsi="宋体" w:cs="宋体" w:eastAsia="宋体" w:hint="default"/>
          <w:spacing w:val="-3"/>
          <w:sz w:val="21"/>
          <w:szCs w:val="21"/>
        </w:rPr>
        <w:t>&lt;</w:t>
      </w:r>
      <w:r>
        <w:rPr>
          <w:rFonts w:ascii="宋体" w:hAnsi="宋体" w:cs="宋体" w:eastAsia="宋体" w:hint="default"/>
          <w:spacing w:val="-3"/>
          <w:sz w:val="21"/>
          <w:szCs w:val="21"/>
        </w:rPr>
        <w:t>鼓励软件产业和集</w:t>
      </w:r>
      <w:r>
        <w:rPr>
          <w:rFonts w:ascii="宋体" w:hAnsi="宋体" w:cs="宋体" w:eastAsia="宋体" w:hint="default"/>
          <w:w w:val="100"/>
          <w:sz w:val="21"/>
          <w:szCs w:val="21"/>
        </w:rPr>
        <w:t> </w:t>
      </w:r>
      <w:r>
        <w:rPr>
          <w:rFonts w:ascii="宋体" w:hAnsi="宋体" w:cs="宋体" w:eastAsia="宋体" w:hint="default"/>
          <w:spacing w:val="-6"/>
          <w:sz w:val="21"/>
          <w:szCs w:val="21"/>
        </w:rPr>
        <w:t>成电路产业发展若干政策</w:t>
      </w:r>
      <w:r>
        <w:rPr>
          <w:rFonts w:ascii="宋体" w:hAnsi="宋体" w:cs="宋体" w:eastAsia="宋体" w:hint="default"/>
          <w:spacing w:val="-6"/>
          <w:sz w:val="21"/>
          <w:szCs w:val="21"/>
        </w:rPr>
        <w:t>&gt;</w:t>
      </w:r>
      <w:r>
        <w:rPr>
          <w:rFonts w:ascii="宋体" w:hAnsi="宋体" w:cs="宋体" w:eastAsia="宋体" w:hint="default"/>
          <w:spacing w:val="-6"/>
          <w:sz w:val="21"/>
          <w:szCs w:val="21"/>
        </w:rPr>
        <w:t>的通知》和财政部、国家税务总局、海关总署发布的财税</w:t>
      </w:r>
      <w:r>
        <w:rPr>
          <w:rFonts w:ascii="宋体" w:hAnsi="宋体" w:cs="宋体" w:eastAsia="宋体" w:hint="default"/>
          <w:spacing w:val="-6"/>
          <w:sz w:val="21"/>
          <w:szCs w:val="21"/>
        </w:rPr>
        <w:t>[2000]25</w:t>
      </w:r>
      <w:r>
        <w:rPr>
          <w:rFonts w:ascii="宋体" w:hAnsi="宋体" w:cs="宋体" w:eastAsia="宋体" w:hint="default"/>
          <w:spacing w:val="-45"/>
          <w:sz w:val="21"/>
          <w:szCs w:val="21"/>
        </w:rPr>
        <w:t> </w:t>
      </w:r>
      <w:r>
        <w:rPr>
          <w:rFonts w:ascii="宋体" w:hAnsi="宋体" w:cs="宋体" w:eastAsia="宋体" w:hint="default"/>
          <w:spacing w:val="-45"/>
          <w:sz w:val="21"/>
          <w:szCs w:val="21"/>
        </w:rPr>
      </w:r>
      <w:r>
        <w:rPr>
          <w:rFonts w:ascii="宋体" w:hAnsi="宋体" w:cs="宋体" w:eastAsia="宋体" w:hint="default"/>
          <w:spacing w:val="-4"/>
          <w:sz w:val="21"/>
          <w:szCs w:val="21"/>
        </w:rPr>
        <w:t>号《关于鼓励软件产业和集成电路产业发展有关税收政策问题的通知》中的有关规定，本公</w:t>
      </w:r>
      <w:r>
        <w:rPr>
          <w:rFonts w:ascii="宋体" w:hAnsi="宋体" w:cs="宋体" w:eastAsia="宋体" w:hint="default"/>
          <w:spacing w:val="-46"/>
          <w:sz w:val="21"/>
          <w:szCs w:val="21"/>
        </w:rPr>
        <w:t> </w:t>
      </w:r>
      <w:r>
        <w:rPr>
          <w:rFonts w:ascii="宋体" w:hAnsi="宋体" w:cs="宋体" w:eastAsia="宋体" w:hint="default"/>
          <w:spacing w:val="-46"/>
          <w:sz w:val="21"/>
          <w:szCs w:val="21"/>
        </w:rPr>
      </w:r>
      <w:r>
        <w:rPr>
          <w:rFonts w:ascii="宋体" w:hAnsi="宋体" w:cs="宋体" w:eastAsia="宋体" w:hint="default"/>
          <w:sz w:val="21"/>
          <w:szCs w:val="21"/>
        </w:rPr>
        <w:t>司享受自获利年度起，企业所得税</w:t>
      </w:r>
      <w:r>
        <w:rPr>
          <w:rFonts w:ascii="宋体" w:hAnsi="宋体" w:cs="宋体" w:eastAsia="宋体" w:hint="default"/>
          <w:sz w:val="21"/>
          <w:szCs w:val="21"/>
        </w:rPr>
        <w:t>"</w:t>
      </w:r>
      <w:r>
        <w:rPr>
          <w:rFonts w:ascii="宋体" w:hAnsi="宋体" w:cs="宋体" w:eastAsia="宋体" w:hint="default"/>
          <w:sz w:val="21"/>
          <w:szCs w:val="21"/>
        </w:rPr>
        <w:t>两免三减半</w:t>
      </w:r>
      <w:r>
        <w:rPr>
          <w:rFonts w:ascii="宋体" w:hAnsi="宋体" w:cs="宋体" w:eastAsia="宋体" w:hint="default"/>
          <w:sz w:val="21"/>
          <w:szCs w:val="21"/>
        </w:rPr>
        <w:t>"</w:t>
      </w:r>
      <w:r>
        <w:rPr>
          <w:rFonts w:ascii="宋体" w:hAnsi="宋体" w:cs="宋体" w:eastAsia="宋体" w:hint="default"/>
          <w:sz w:val="21"/>
          <w:szCs w:val="21"/>
        </w:rPr>
        <w:t>的优惠政策，</w:t>
      </w:r>
      <w:r>
        <w:rPr>
          <w:rFonts w:ascii="宋体" w:hAnsi="宋体" w:cs="宋体" w:eastAsia="宋体" w:hint="default"/>
          <w:sz w:val="21"/>
          <w:szCs w:val="21"/>
        </w:rPr>
        <w:t>2008</w:t>
      </w:r>
      <w:r>
        <w:rPr>
          <w:rFonts w:ascii="宋体" w:hAnsi="宋体" w:cs="宋体" w:eastAsia="宋体" w:hint="default"/>
          <w:sz w:val="21"/>
          <w:szCs w:val="21"/>
        </w:rPr>
        <w:t>、</w:t>
      </w:r>
      <w:r>
        <w:rPr>
          <w:rFonts w:ascii="宋体" w:hAnsi="宋体" w:cs="宋体" w:eastAsia="宋体" w:hint="default"/>
          <w:sz w:val="21"/>
          <w:szCs w:val="21"/>
        </w:rPr>
        <w:t>2009</w:t>
      </w:r>
      <w:r>
        <w:rPr>
          <w:rFonts w:ascii="宋体" w:hAnsi="宋体" w:cs="宋体" w:eastAsia="宋体" w:hint="default"/>
          <w:spacing w:val="3"/>
          <w:sz w:val="21"/>
          <w:szCs w:val="21"/>
        </w:rPr>
        <w:t> </w:t>
      </w:r>
      <w:r>
        <w:rPr>
          <w:rFonts w:ascii="宋体" w:hAnsi="宋体" w:cs="宋体" w:eastAsia="宋体" w:hint="default"/>
          <w:sz w:val="21"/>
          <w:szCs w:val="21"/>
        </w:rPr>
        <w:t>年度企业所得税</w:t>
      </w:r>
      <w:r>
        <w:rPr>
          <w:rFonts w:ascii="宋体" w:hAnsi="宋体" w:cs="宋体" w:eastAsia="宋体" w:hint="default"/>
          <w:w w:val="100"/>
          <w:sz w:val="21"/>
          <w:szCs w:val="21"/>
        </w:rPr>
        <w:t> </w:t>
      </w:r>
      <w:r>
        <w:rPr>
          <w:rFonts w:ascii="宋体" w:hAnsi="宋体" w:cs="宋体" w:eastAsia="宋体" w:hint="default"/>
          <w:sz w:val="21"/>
          <w:szCs w:val="21"/>
        </w:rPr>
        <w:t>免税。</w:t>
      </w:r>
      <w:r>
        <w:rPr>
          <w:rFonts w:ascii="宋体" w:hAnsi="宋体" w:cs="宋体" w:eastAsia="宋体" w:hint="default"/>
          <w:sz w:val="21"/>
          <w:szCs w:val="21"/>
        </w:rPr>
        <w:t>2010</w:t>
      </w:r>
      <w:r>
        <w:rPr>
          <w:rFonts w:ascii="宋体" w:hAnsi="宋体" w:cs="宋体" w:eastAsia="宋体" w:hint="default"/>
          <w:spacing w:val="-54"/>
          <w:sz w:val="21"/>
          <w:szCs w:val="21"/>
        </w:rPr>
        <w:t> </w:t>
      </w:r>
      <w:r>
        <w:rPr>
          <w:rFonts w:ascii="宋体" w:hAnsi="宋体" w:cs="宋体" w:eastAsia="宋体" w:hint="default"/>
          <w:sz w:val="21"/>
          <w:szCs w:val="21"/>
        </w:rPr>
        <w:t>至</w:t>
      </w:r>
      <w:r>
        <w:rPr>
          <w:rFonts w:ascii="宋体" w:hAnsi="宋体" w:cs="宋体" w:eastAsia="宋体" w:hint="default"/>
          <w:spacing w:val="-54"/>
          <w:sz w:val="21"/>
          <w:szCs w:val="21"/>
        </w:rPr>
        <w:t> </w:t>
      </w:r>
      <w:r>
        <w:rPr>
          <w:rFonts w:ascii="宋体" w:hAnsi="宋体" w:cs="宋体" w:eastAsia="宋体" w:hint="default"/>
          <w:sz w:val="21"/>
          <w:szCs w:val="21"/>
        </w:rPr>
        <w:t>2012</w:t>
      </w:r>
      <w:r>
        <w:rPr>
          <w:rFonts w:ascii="宋体" w:hAnsi="宋体" w:cs="宋体" w:eastAsia="宋体" w:hint="default"/>
          <w:spacing w:val="-56"/>
          <w:sz w:val="21"/>
          <w:szCs w:val="21"/>
        </w:rPr>
        <w:t> </w:t>
      </w:r>
      <w:r>
        <w:rPr>
          <w:rFonts w:ascii="宋体" w:hAnsi="宋体" w:cs="宋体" w:eastAsia="宋体" w:hint="default"/>
          <w:sz w:val="21"/>
          <w:szCs w:val="21"/>
        </w:rPr>
        <w:t>年企业所得税减半征收，税率为</w:t>
      </w:r>
      <w:r>
        <w:rPr>
          <w:rFonts w:ascii="宋体" w:hAnsi="宋体" w:cs="宋体" w:eastAsia="宋体" w:hint="default"/>
          <w:spacing w:val="-53"/>
          <w:sz w:val="21"/>
          <w:szCs w:val="21"/>
        </w:rPr>
        <w:t> </w:t>
      </w:r>
      <w:r>
        <w:rPr>
          <w:rFonts w:ascii="宋体" w:hAnsi="宋体" w:cs="宋体" w:eastAsia="宋体" w:hint="default"/>
          <w:sz w:val="21"/>
          <w:szCs w:val="21"/>
        </w:rPr>
        <w:t>12.5%</w:t>
      </w:r>
      <w:r>
        <w:rPr>
          <w:rFonts w:ascii="宋体" w:hAnsi="宋体" w:cs="宋体" w:eastAsia="宋体" w:hint="default"/>
          <w:sz w:val="21"/>
          <w:szCs w:val="21"/>
        </w:rPr>
        <w:t>。</w:t>
      </w:r>
    </w:p>
    <w:p>
      <w:pPr>
        <w:spacing w:after="0" w:line="357" w:lineRule="auto"/>
        <w:jc w:val="both"/>
        <w:rPr>
          <w:rFonts w:ascii="宋体" w:hAnsi="宋体" w:cs="宋体" w:eastAsia="宋体" w:hint="default"/>
          <w:sz w:val="21"/>
          <w:szCs w:val="21"/>
        </w:rPr>
        <w:sectPr>
          <w:pgSz w:w="11910" w:h="16840"/>
          <w:pgMar w:header="852" w:footer="1195" w:top="1480" w:bottom="1380" w:left="1660" w:right="860"/>
        </w:sectPr>
      </w:pPr>
    </w:p>
    <w:p>
      <w:pPr>
        <w:spacing w:line="240" w:lineRule="auto" w:before="0"/>
        <w:rPr>
          <w:rFonts w:ascii="宋体" w:hAnsi="宋体" w:cs="宋体" w:eastAsia="宋体" w:hint="default"/>
          <w:sz w:val="20"/>
          <w:szCs w:val="20"/>
        </w:rPr>
      </w:pPr>
    </w:p>
    <w:p>
      <w:pPr>
        <w:tabs>
          <w:tab w:pos="6594" w:val="left" w:leader="none"/>
        </w:tabs>
        <w:spacing w:before="171"/>
        <w:ind w:left="817" w:right="0" w:firstLine="0"/>
        <w:jc w:val="left"/>
        <w:rPr>
          <w:rFonts w:ascii="华文细黑" w:hAnsi="华文细黑" w:cs="华文细黑" w:eastAsia="华文细黑" w:hint="default"/>
          <w:sz w:val="21"/>
          <w:szCs w:val="21"/>
        </w:rPr>
      </w:pPr>
      <w:r>
        <w:rPr/>
        <w:pict>
          <v:shape style="position:absolute;margin-left:72pt;margin-top:-8.828275pt;width:33.85pt;height:30pt;mso-position-horizontal-relative:page;mso-position-vertical-relative:paragraph;z-index:3880" type="#_x0000_t75" stroked="false">
            <v:imagedata r:id="rId57" o:title=""/>
          </v:shape>
        </w:pict>
      </w:r>
      <w:r>
        <w:rPr>
          <w:rFonts w:ascii="华文细黑" w:hAnsi="华文细黑" w:cs="华文细黑" w:eastAsia="华文细黑" w:hint="default"/>
          <w:spacing w:val="-2"/>
          <w:sz w:val="21"/>
          <w:szCs w:val="21"/>
        </w:rPr>
        <w:t>广东安居宝数码科技股份有限公司</w:t>
        <w:tab/>
      </w:r>
      <w:r>
        <w:rPr>
          <w:rFonts w:ascii="华文细黑" w:hAnsi="华文细黑" w:cs="华文细黑" w:eastAsia="华文细黑" w:hint="default"/>
          <w:spacing w:val="-1"/>
          <w:sz w:val="21"/>
          <w:szCs w:val="21"/>
        </w:rPr>
        <w:t>2011</w:t>
      </w:r>
      <w:r>
        <w:rPr>
          <w:rFonts w:ascii="华文细黑" w:hAnsi="华文细黑" w:cs="华文细黑" w:eastAsia="华文细黑" w:hint="default"/>
          <w:spacing w:val="12"/>
          <w:sz w:val="21"/>
          <w:szCs w:val="21"/>
        </w:rPr>
        <w:t> </w:t>
      </w:r>
      <w:r>
        <w:rPr>
          <w:rFonts w:ascii="华文细黑" w:hAnsi="华文细黑" w:cs="华文细黑" w:eastAsia="华文细黑" w:hint="default"/>
          <w:spacing w:val="-2"/>
          <w:sz w:val="21"/>
          <w:szCs w:val="21"/>
        </w:rPr>
        <w:t>年度年度报告</w:t>
      </w:r>
    </w:p>
    <w:p>
      <w:pPr>
        <w:spacing w:line="240" w:lineRule="auto" w:before="10"/>
        <w:rPr>
          <w:rFonts w:ascii="华文细黑" w:hAnsi="华文细黑" w:cs="华文细黑" w:eastAsia="华文细黑" w:hint="default"/>
          <w:sz w:val="3"/>
          <w:szCs w:val="3"/>
        </w:rPr>
      </w:pPr>
    </w:p>
    <w:p>
      <w:pPr>
        <w:spacing w:line="20" w:lineRule="exact"/>
        <w:ind w:left="104" w:right="0" w:firstLine="0"/>
        <w:rPr>
          <w:rFonts w:ascii="华文细黑" w:hAnsi="华文细黑" w:cs="华文细黑" w:eastAsia="华文细黑" w:hint="default"/>
          <w:sz w:val="2"/>
          <w:szCs w:val="2"/>
        </w:rPr>
      </w:pPr>
      <w:r>
        <w:rPr>
          <w:rFonts w:ascii="华文细黑" w:hAnsi="华文细黑" w:cs="华文细黑" w:eastAsia="华文细黑" w:hint="default"/>
          <w:sz w:val="2"/>
          <w:szCs w:val="2"/>
        </w:rPr>
        <w:pict>
          <v:group style="width:701.65pt;height:.75pt;mso-position-horizontal-relative:char;mso-position-vertical-relative:line" coordorigin="0,0" coordsize="14033,15">
            <v:group style="position:absolute;left:7;top:7;width:14018;height:2" coordorigin="7,7" coordsize="14018,2">
              <v:shape style="position:absolute;left:7;top:7;width:14018;height:2" coordorigin="7,7" coordsize="14018,0" path="m7,7l14025,7e" filled="false" stroked="true" strokeweight=".71999pt" strokecolor="#000000">
                <v:path arrowok="t"/>
              </v:shape>
            </v:group>
          </v:group>
        </w:pict>
      </w:r>
      <w:r>
        <w:rPr>
          <w:rFonts w:ascii="华文细黑" w:hAnsi="华文细黑" w:cs="华文细黑" w:eastAsia="华文细黑" w:hint="default"/>
          <w:sz w:val="2"/>
          <w:szCs w:val="2"/>
        </w:rPr>
      </w:r>
    </w:p>
    <w:p>
      <w:pPr>
        <w:spacing w:line="240" w:lineRule="auto" w:before="7"/>
        <w:rPr>
          <w:rFonts w:ascii="华文细黑" w:hAnsi="华文细黑" w:cs="华文细黑" w:eastAsia="华文细黑" w:hint="default"/>
          <w:sz w:val="13"/>
          <w:szCs w:val="13"/>
        </w:rPr>
      </w:pPr>
    </w:p>
    <w:p>
      <w:pPr>
        <w:tabs>
          <w:tab w:pos="853" w:val="left" w:leader="none"/>
        </w:tabs>
        <w:spacing w:before="36"/>
        <w:ind w:left="125" w:right="0" w:firstLine="0"/>
        <w:jc w:val="left"/>
        <w:rPr>
          <w:rFonts w:ascii="宋体" w:hAnsi="宋体" w:cs="宋体" w:eastAsia="宋体" w:hint="default"/>
          <w:sz w:val="21"/>
          <w:szCs w:val="21"/>
        </w:rPr>
      </w:pPr>
      <w:r>
        <w:rPr>
          <w:rFonts w:ascii="宋体" w:hAnsi="宋体" w:cs="宋体" w:eastAsia="宋体" w:hint="default"/>
          <w:b/>
          <w:bCs/>
          <w:sz w:val="21"/>
          <w:szCs w:val="21"/>
        </w:rPr>
        <w:t>四、</w:t>
        <w:tab/>
        <w:t>企业合并及合并财务报表</w:t>
      </w:r>
      <w:r>
        <w:rPr>
          <w:rFonts w:ascii="宋体" w:hAnsi="宋体" w:cs="宋体" w:eastAsia="宋体" w:hint="default"/>
          <w:sz w:val="21"/>
          <w:szCs w:val="21"/>
        </w:rPr>
      </w:r>
    </w:p>
    <w:p>
      <w:pPr>
        <w:spacing w:before="126"/>
        <w:ind w:left="858" w:right="0" w:firstLine="0"/>
        <w:jc w:val="left"/>
        <w:rPr>
          <w:rFonts w:ascii="宋体" w:hAnsi="宋体" w:cs="宋体" w:eastAsia="宋体" w:hint="default"/>
          <w:sz w:val="21"/>
          <w:szCs w:val="21"/>
        </w:rPr>
      </w:pPr>
      <w:r>
        <w:rPr>
          <w:rFonts w:ascii="宋体" w:hAnsi="宋体" w:cs="宋体" w:eastAsia="宋体" w:hint="default"/>
          <w:w w:val="100"/>
          <w:sz w:val="21"/>
          <w:szCs w:val="21"/>
        </w:rPr>
        <w:t>（本</w:t>
      </w:r>
      <w:r>
        <w:rPr>
          <w:rFonts w:ascii="宋体" w:hAnsi="宋体" w:cs="宋体" w:eastAsia="宋体" w:hint="default"/>
          <w:spacing w:val="-3"/>
          <w:w w:val="100"/>
          <w:sz w:val="21"/>
          <w:szCs w:val="21"/>
        </w:rPr>
        <w:t>节</w:t>
      </w:r>
      <w:r>
        <w:rPr>
          <w:rFonts w:ascii="宋体" w:hAnsi="宋体" w:cs="宋体" w:eastAsia="宋体" w:hint="default"/>
          <w:w w:val="100"/>
          <w:sz w:val="21"/>
          <w:szCs w:val="21"/>
        </w:rPr>
        <w:t>下</w:t>
      </w:r>
      <w:r>
        <w:rPr>
          <w:rFonts w:ascii="宋体" w:hAnsi="宋体" w:cs="宋体" w:eastAsia="宋体" w:hint="default"/>
          <w:spacing w:val="-3"/>
          <w:w w:val="100"/>
          <w:sz w:val="21"/>
          <w:szCs w:val="21"/>
        </w:rPr>
        <w:t>列</w:t>
      </w:r>
      <w:r>
        <w:rPr>
          <w:rFonts w:ascii="宋体" w:hAnsi="宋体" w:cs="宋体" w:eastAsia="宋体" w:hint="default"/>
          <w:w w:val="100"/>
          <w:sz w:val="21"/>
          <w:szCs w:val="21"/>
        </w:rPr>
        <w:t>表</w:t>
      </w:r>
      <w:r>
        <w:rPr>
          <w:rFonts w:ascii="宋体" w:hAnsi="宋体" w:cs="宋体" w:eastAsia="宋体" w:hint="default"/>
          <w:spacing w:val="-3"/>
          <w:w w:val="100"/>
          <w:sz w:val="21"/>
          <w:szCs w:val="21"/>
        </w:rPr>
        <w:t>式</w:t>
      </w:r>
      <w:r>
        <w:rPr>
          <w:rFonts w:ascii="宋体" w:hAnsi="宋体" w:cs="宋体" w:eastAsia="宋体" w:hint="default"/>
          <w:w w:val="100"/>
          <w:sz w:val="21"/>
          <w:szCs w:val="21"/>
        </w:rPr>
        <w:t>数</w:t>
      </w:r>
      <w:r>
        <w:rPr>
          <w:rFonts w:ascii="宋体" w:hAnsi="宋体" w:cs="宋体" w:eastAsia="宋体" w:hint="default"/>
          <w:spacing w:val="-3"/>
          <w:w w:val="100"/>
          <w:sz w:val="21"/>
          <w:szCs w:val="21"/>
        </w:rPr>
        <w:t>据</w:t>
      </w:r>
      <w:r>
        <w:rPr>
          <w:rFonts w:ascii="宋体" w:hAnsi="宋体" w:cs="宋体" w:eastAsia="宋体" w:hint="default"/>
          <w:w w:val="100"/>
          <w:sz w:val="21"/>
          <w:szCs w:val="21"/>
        </w:rPr>
        <w:t>中</w:t>
      </w:r>
      <w:r>
        <w:rPr>
          <w:rFonts w:ascii="宋体" w:hAnsi="宋体" w:cs="宋体" w:eastAsia="宋体" w:hint="default"/>
          <w:spacing w:val="-3"/>
          <w:w w:val="100"/>
          <w:sz w:val="21"/>
          <w:szCs w:val="21"/>
        </w:rPr>
        <w:t>的</w:t>
      </w:r>
      <w:r>
        <w:rPr>
          <w:rFonts w:ascii="宋体" w:hAnsi="宋体" w:cs="宋体" w:eastAsia="宋体" w:hint="default"/>
          <w:w w:val="100"/>
          <w:sz w:val="21"/>
          <w:szCs w:val="21"/>
        </w:rPr>
        <w:t>金额</w:t>
      </w:r>
      <w:r>
        <w:rPr>
          <w:rFonts w:ascii="宋体" w:hAnsi="宋体" w:cs="宋体" w:eastAsia="宋体" w:hint="default"/>
          <w:spacing w:val="-3"/>
          <w:w w:val="100"/>
          <w:sz w:val="21"/>
          <w:szCs w:val="21"/>
        </w:rPr>
        <w:t>单</w:t>
      </w:r>
      <w:r>
        <w:rPr>
          <w:rFonts w:ascii="宋体" w:hAnsi="宋体" w:cs="宋体" w:eastAsia="宋体" w:hint="default"/>
          <w:w w:val="100"/>
          <w:sz w:val="21"/>
          <w:szCs w:val="21"/>
        </w:rPr>
        <w:t>位</w:t>
      </w:r>
      <w:r>
        <w:rPr>
          <w:rFonts w:ascii="宋体" w:hAnsi="宋体" w:cs="宋体" w:eastAsia="宋体" w:hint="default"/>
          <w:spacing w:val="-3"/>
          <w:w w:val="100"/>
          <w:sz w:val="21"/>
          <w:szCs w:val="21"/>
        </w:rPr>
        <w:t>，</w:t>
      </w:r>
      <w:r>
        <w:rPr>
          <w:rFonts w:ascii="宋体" w:hAnsi="宋体" w:cs="宋体" w:eastAsia="宋体" w:hint="default"/>
          <w:w w:val="100"/>
          <w:sz w:val="21"/>
          <w:szCs w:val="21"/>
        </w:rPr>
        <w:t>除</w:t>
      </w:r>
      <w:r>
        <w:rPr>
          <w:rFonts w:ascii="宋体" w:hAnsi="宋体" w:cs="宋体" w:eastAsia="宋体" w:hint="default"/>
          <w:spacing w:val="-3"/>
          <w:w w:val="100"/>
          <w:sz w:val="21"/>
          <w:szCs w:val="21"/>
        </w:rPr>
        <w:t>非</w:t>
      </w:r>
      <w:r>
        <w:rPr>
          <w:rFonts w:ascii="宋体" w:hAnsi="宋体" w:cs="宋体" w:eastAsia="宋体" w:hint="default"/>
          <w:w w:val="100"/>
          <w:sz w:val="21"/>
          <w:szCs w:val="21"/>
        </w:rPr>
        <w:t>特</w:t>
      </w:r>
      <w:r>
        <w:rPr>
          <w:rFonts w:ascii="宋体" w:hAnsi="宋体" w:cs="宋体" w:eastAsia="宋体" w:hint="default"/>
          <w:spacing w:val="-3"/>
          <w:w w:val="100"/>
          <w:sz w:val="21"/>
          <w:szCs w:val="21"/>
        </w:rPr>
        <w:t>别</w:t>
      </w:r>
      <w:r>
        <w:rPr>
          <w:rFonts w:ascii="宋体" w:hAnsi="宋体" w:cs="宋体" w:eastAsia="宋体" w:hint="default"/>
          <w:w w:val="100"/>
          <w:sz w:val="21"/>
          <w:szCs w:val="21"/>
        </w:rPr>
        <w:t>注</w:t>
      </w:r>
      <w:r>
        <w:rPr>
          <w:rFonts w:ascii="宋体" w:hAnsi="宋体" w:cs="宋体" w:eastAsia="宋体" w:hint="default"/>
          <w:spacing w:val="-3"/>
          <w:w w:val="100"/>
          <w:sz w:val="21"/>
          <w:szCs w:val="21"/>
        </w:rPr>
        <w:t>明</w:t>
      </w:r>
      <w:r>
        <w:rPr>
          <w:rFonts w:ascii="宋体" w:hAnsi="宋体" w:cs="宋体" w:eastAsia="宋体" w:hint="default"/>
          <w:w w:val="100"/>
          <w:sz w:val="21"/>
          <w:szCs w:val="21"/>
        </w:rPr>
        <w:t>外均</w:t>
      </w:r>
      <w:r>
        <w:rPr>
          <w:rFonts w:ascii="宋体" w:hAnsi="宋体" w:cs="宋体" w:eastAsia="宋体" w:hint="default"/>
          <w:spacing w:val="-3"/>
          <w:w w:val="100"/>
          <w:sz w:val="21"/>
          <w:szCs w:val="21"/>
        </w:rPr>
        <w:t>为</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r>
        <w:rPr>
          <w:rFonts w:ascii="宋体" w:hAnsi="宋体" w:cs="宋体" w:eastAsia="宋体" w:hint="default"/>
          <w:spacing w:val="-3"/>
          <w:w w:val="100"/>
          <w:sz w:val="21"/>
          <w:szCs w:val="21"/>
        </w:rPr>
        <w:t>万</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p>
    <w:p>
      <w:pPr>
        <w:tabs>
          <w:tab w:pos="853" w:val="left" w:leader="none"/>
        </w:tabs>
        <w:spacing w:before="126"/>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子公司情况</w:t>
      </w:r>
      <w:r>
        <w:rPr>
          <w:rFonts w:ascii="宋体" w:hAnsi="宋体" w:cs="宋体" w:eastAsia="宋体" w:hint="default"/>
          <w:sz w:val="21"/>
          <w:szCs w:val="21"/>
        </w:rPr>
      </w:r>
    </w:p>
    <w:p>
      <w:pPr>
        <w:tabs>
          <w:tab w:pos="1395" w:val="left" w:leader="none"/>
        </w:tabs>
        <w:spacing w:before="107"/>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通过设立或投资等方式取得的子公司</w:t>
      </w:r>
      <w:r>
        <w:rPr>
          <w:rFonts w:ascii="宋体" w:hAnsi="宋体" w:cs="宋体" w:eastAsia="宋体" w:hint="default"/>
          <w:spacing w:val="-1"/>
          <w:sz w:val="21"/>
          <w:szCs w:val="21"/>
        </w:rPr>
      </w:r>
    </w:p>
    <w:p>
      <w:pPr>
        <w:spacing w:line="5468" w:lineRule="exact"/>
        <w:ind w:left="721" w:right="0" w:firstLine="0"/>
        <w:rPr>
          <w:rFonts w:ascii="宋体" w:hAnsi="宋体" w:cs="宋体" w:eastAsia="宋体" w:hint="default"/>
          <w:sz w:val="20"/>
          <w:szCs w:val="20"/>
        </w:rPr>
      </w:pPr>
      <w:r>
        <w:rPr>
          <w:rFonts w:ascii="宋体" w:hAnsi="宋体" w:cs="宋体" w:eastAsia="宋体" w:hint="default"/>
          <w:position w:val="-108"/>
          <w:sz w:val="20"/>
          <w:szCs w:val="20"/>
        </w:rPr>
        <w:pict>
          <v:group style="width:673.4pt;height:273.45pt;mso-position-horizontal-relative:char;mso-position-vertical-relative:line" coordorigin="0,0" coordsize="13468,5469">
            <v:group style="position:absolute;left:29;top:14;width:1229;height:2" coordorigin="29,14" coordsize="1229,2">
              <v:shape style="position:absolute;left:29;top:14;width:1229;height:2" coordorigin="29,14" coordsize="1229,0" path="m29,14l1258,14e" filled="false" stroked="true" strokeweight="1.44pt" strokecolor="#000000">
                <v:path arrowok="t"/>
              </v:shape>
              <v:shape style="position:absolute;left:1258;top:29;width:10;height:2" type="#_x0000_t75" stroked="false">
                <v:imagedata r:id="rId116" o:title=""/>
              </v:shape>
            </v:group>
            <v:group style="position:absolute;left:1258;top:14;width:29;height:2" coordorigin="1258,14" coordsize="29,2">
              <v:shape style="position:absolute;left:1258;top:14;width:29;height:2" coordorigin="1258,14" coordsize="29,0" path="m1258,14l1286,14e" filled="false" stroked="true" strokeweight="1.44pt" strokecolor="#000000">
                <v:path arrowok="t"/>
              </v:shape>
            </v:group>
            <v:group style="position:absolute;left:1286;top:14;width:663;height:2" coordorigin="1286,14" coordsize="663,2">
              <v:shape style="position:absolute;left:1286;top:14;width:663;height:2" coordorigin="1286,14" coordsize="663,0" path="m1286,14l1949,14e" filled="false" stroked="true" strokeweight="1.44pt" strokecolor="#000000">
                <v:path arrowok="t"/>
              </v:shape>
              <v:shape style="position:absolute;left:1949;top:29;width:10;height:2" type="#_x0000_t75" stroked="false">
                <v:imagedata r:id="rId116" o:title=""/>
              </v:shape>
            </v:group>
            <v:group style="position:absolute;left:1949;top:14;width:29;height:2" coordorigin="1949,14" coordsize="29,2">
              <v:shape style="position:absolute;left:1949;top:14;width:29;height:2" coordorigin="1949,14" coordsize="29,0" path="m1949,14l1978,14e" filled="false" stroked="true" strokeweight="1.44pt" strokecolor="#000000">
                <v:path arrowok="t"/>
              </v:shape>
            </v:group>
            <v:group style="position:absolute;left:1978;top:14;width:1107;height:2" coordorigin="1978,14" coordsize="1107,2">
              <v:shape style="position:absolute;left:1978;top:14;width:1107;height:2" coordorigin="1978,14" coordsize="1107,0" path="m1978,14l3084,14e" filled="false" stroked="true" strokeweight="1.44pt" strokecolor="#000000">
                <v:path arrowok="t"/>
              </v:shape>
              <v:shape style="position:absolute;left:3084;top:29;width:10;height:2" type="#_x0000_t75" stroked="false">
                <v:imagedata r:id="rId116" o:title=""/>
              </v:shape>
            </v:group>
            <v:group style="position:absolute;left:3084;top:14;width:29;height:2" coordorigin="3084,14" coordsize="29,2">
              <v:shape style="position:absolute;left:3084;top:14;width:29;height:2" coordorigin="3084,14" coordsize="29,0" path="m3084,14l3113,14e" filled="false" stroked="true" strokeweight="1.44pt" strokecolor="#000000">
                <v:path arrowok="t"/>
              </v:shape>
            </v:group>
            <v:group style="position:absolute;left:3113;top:14;width:428;height:2" coordorigin="3113,14" coordsize="428,2">
              <v:shape style="position:absolute;left:3113;top:14;width:428;height:2" coordorigin="3113,14" coordsize="428,0" path="m3113,14l3540,14e" filled="false" stroked="true" strokeweight="1.44pt" strokecolor="#000000">
                <v:path arrowok="t"/>
              </v:shape>
              <v:shape style="position:absolute;left:3540;top:29;width:10;height:2" type="#_x0000_t75" stroked="false">
                <v:imagedata r:id="rId116" o:title=""/>
              </v:shape>
            </v:group>
            <v:group style="position:absolute;left:3540;top:14;width:29;height:2" coordorigin="3540,14" coordsize="29,2">
              <v:shape style="position:absolute;left:3540;top:14;width:29;height:2" coordorigin="3540,14" coordsize="29,0" path="m3540,14l3569,14e" filled="false" stroked="true" strokeweight="1.44pt" strokecolor="#000000">
                <v:path arrowok="t"/>
              </v:shape>
            </v:group>
            <v:group style="position:absolute;left:3569;top:14;width:853;height:2" coordorigin="3569,14" coordsize="853,2">
              <v:shape style="position:absolute;left:3569;top:14;width:853;height:2" coordorigin="3569,14" coordsize="853,0" path="m3569,14l4421,14e" filled="false" stroked="true" strokeweight="1.44pt" strokecolor="#000000">
                <v:path arrowok="t"/>
              </v:shape>
              <v:shape style="position:absolute;left:4421;top:29;width:10;height:2" type="#_x0000_t75" stroked="false">
                <v:imagedata r:id="rId116" o:title=""/>
              </v:shape>
            </v:group>
            <v:group style="position:absolute;left:4421;top:14;width:29;height:2" coordorigin="4421,14" coordsize="29,2">
              <v:shape style="position:absolute;left:4421;top:14;width:29;height:2" coordorigin="4421,14" coordsize="29,0" path="m4421,14l4450,14e" filled="false" stroked="true" strokeweight="1.44pt" strokecolor="#000000">
                <v:path arrowok="t"/>
              </v:shape>
            </v:group>
            <v:group style="position:absolute;left:4450;top:14;width:1462;height:2" coordorigin="4450,14" coordsize="1462,2">
              <v:shape style="position:absolute;left:4450;top:14;width:1462;height:2" coordorigin="4450,14" coordsize="1462,0" path="m4450,14l5912,14e" filled="false" stroked="true" strokeweight="1.44pt" strokecolor="#000000">
                <v:path arrowok="t"/>
              </v:shape>
              <v:shape style="position:absolute;left:5912;top:29;width:10;height:2" type="#_x0000_t75" stroked="false">
                <v:imagedata r:id="rId116" o:title=""/>
              </v:shape>
            </v:group>
            <v:group style="position:absolute;left:5912;top:14;width:29;height:2" coordorigin="5912,14" coordsize="29,2">
              <v:shape style="position:absolute;left:5912;top:14;width:29;height:2" coordorigin="5912,14" coordsize="29,0" path="m5912,14l5941,14e" filled="false" stroked="true" strokeweight="1.44pt" strokecolor="#000000">
                <v:path arrowok="t"/>
              </v:shape>
            </v:group>
            <v:group style="position:absolute;left:5941;top:14;width:600;height:2" coordorigin="5941,14" coordsize="600,2">
              <v:shape style="position:absolute;left:5941;top:14;width:600;height:2" coordorigin="5941,14" coordsize="600,0" path="m5941,14l6541,14e" filled="false" stroked="true" strokeweight="1.44pt" strokecolor="#000000">
                <v:path arrowok="t"/>
              </v:shape>
              <v:shape style="position:absolute;left:6541;top:29;width:10;height:2" type="#_x0000_t75" stroked="false">
                <v:imagedata r:id="rId116" o:title=""/>
              </v:shape>
            </v:group>
            <v:group style="position:absolute;left:6541;top:14;width:29;height:2" coordorigin="6541,14" coordsize="29,2">
              <v:shape style="position:absolute;left:6541;top:14;width:29;height:2" coordorigin="6541,14" coordsize="29,0" path="m6541,14l6569,14e" filled="false" stroked="true" strokeweight="1.44pt" strokecolor="#000000">
                <v:path arrowok="t"/>
              </v:shape>
            </v:group>
            <v:group style="position:absolute;left:6569;top:14;width:1031;height:2" coordorigin="6569,14" coordsize="1031,2">
              <v:shape style="position:absolute;left:6569;top:14;width:1031;height:2" coordorigin="6569,14" coordsize="1031,0" path="m6569,14l7599,14e" filled="false" stroked="true" strokeweight="1.44pt" strokecolor="#000000">
                <v:path arrowok="t"/>
              </v:shape>
              <v:shape style="position:absolute;left:7599;top:29;width:10;height:2" type="#_x0000_t75" stroked="false">
                <v:imagedata r:id="rId116" o:title=""/>
              </v:shape>
            </v:group>
            <v:group style="position:absolute;left:7599;top:14;width:29;height:2" coordorigin="7599,14" coordsize="29,2">
              <v:shape style="position:absolute;left:7599;top:14;width:29;height:2" coordorigin="7599,14" coordsize="29,0" path="m7599,14l7628,14e" filled="false" stroked="true" strokeweight="1.44pt" strokecolor="#000000">
                <v:path arrowok="t"/>
              </v:shape>
            </v:group>
            <v:group style="position:absolute;left:7628;top:14;width:516;height:2" coordorigin="7628,14" coordsize="516,2">
              <v:shape style="position:absolute;left:7628;top:14;width:516;height:2" coordorigin="7628,14" coordsize="516,0" path="m7628,14l8144,14e" filled="false" stroked="true" strokeweight="1.44pt" strokecolor="#000000">
                <v:path arrowok="t"/>
              </v:shape>
              <v:shape style="position:absolute;left:8144;top:29;width:10;height:2" type="#_x0000_t75" stroked="false">
                <v:imagedata r:id="rId116" o:title=""/>
              </v:shape>
            </v:group>
            <v:group style="position:absolute;left:8144;top:14;width:29;height:2" coordorigin="8144,14" coordsize="29,2">
              <v:shape style="position:absolute;left:8144;top:14;width:29;height:2" coordorigin="8144,14" coordsize="29,0" path="m8144,14l8173,14e" filled="false" stroked="true" strokeweight="1.44pt" strokecolor="#000000">
                <v:path arrowok="t"/>
              </v:shape>
            </v:group>
            <v:group style="position:absolute;left:8173;top:14;width:684;height:2" coordorigin="8173,14" coordsize="684,2">
              <v:shape style="position:absolute;left:8173;top:14;width:684;height:2" coordorigin="8173,14" coordsize="684,0" path="m8173,14l8857,14e" filled="false" stroked="true" strokeweight="1.44pt" strokecolor="#000000">
                <v:path arrowok="t"/>
              </v:shape>
              <v:shape style="position:absolute;left:8857;top:29;width:10;height:2" type="#_x0000_t75" stroked="false">
                <v:imagedata r:id="rId116" o:title=""/>
              </v:shape>
            </v:group>
            <v:group style="position:absolute;left:8857;top:14;width:29;height:2" coordorigin="8857,14" coordsize="29,2">
              <v:shape style="position:absolute;left:8857;top:14;width:29;height:2" coordorigin="8857,14" coordsize="29,0" path="m8857,14l8886,14e" filled="false" stroked="true" strokeweight="1.44pt" strokecolor="#000000">
                <v:path arrowok="t"/>
              </v:shape>
            </v:group>
            <v:group style="position:absolute;left:8886;top:14;width:672;height:2" coordorigin="8886,14" coordsize="672,2">
              <v:shape style="position:absolute;left:8886;top:14;width:672;height:2" coordorigin="8886,14" coordsize="672,0" path="m8886,14l9558,14e" filled="false" stroked="true" strokeweight="1.44pt" strokecolor="#000000">
                <v:path arrowok="t"/>
              </v:shape>
              <v:shape style="position:absolute;left:9558;top:29;width:10;height:2" type="#_x0000_t75" stroked="false">
                <v:imagedata r:id="rId116" o:title=""/>
              </v:shape>
            </v:group>
            <v:group style="position:absolute;left:9558;top:14;width:29;height:2" coordorigin="9558,14" coordsize="29,2">
              <v:shape style="position:absolute;left:9558;top:14;width:29;height:2" coordorigin="9558,14" coordsize="29,0" path="m9558,14l9587,14e" filled="false" stroked="true" strokeweight="1.44pt" strokecolor="#000000">
                <v:path arrowok="t"/>
              </v:shape>
            </v:group>
            <v:group style="position:absolute;left:9587;top:14;width:1035;height:2" coordorigin="9587,14" coordsize="1035,2">
              <v:shape style="position:absolute;left:9587;top:14;width:1035;height:2" coordorigin="9587,14" coordsize="1035,0" path="m9587,14l10621,14e" filled="false" stroked="true" strokeweight="1.44pt" strokecolor="#000000">
                <v:path arrowok="t"/>
              </v:shape>
              <v:shape style="position:absolute;left:10621;top:29;width:10;height:2" type="#_x0000_t75" stroked="false">
                <v:imagedata r:id="rId116" o:title=""/>
              </v:shape>
            </v:group>
            <v:group style="position:absolute;left:10621;top:14;width:29;height:2" coordorigin="10621,14" coordsize="29,2">
              <v:shape style="position:absolute;left:10621;top:14;width:29;height:2" coordorigin="10621,14" coordsize="29,0" path="m10621,14l10650,14e" filled="false" stroked="true" strokeweight="1.44pt" strokecolor="#000000">
                <v:path arrowok="t"/>
              </v:shape>
            </v:group>
            <v:group style="position:absolute;left:10650;top:14;width:930;height:2" coordorigin="10650,14" coordsize="930,2">
              <v:shape style="position:absolute;left:10650;top:14;width:930;height:2" coordorigin="10650,14" coordsize="930,0" path="m10650,14l11579,14e" filled="false" stroked="true" strokeweight="1.44pt" strokecolor="#000000">
                <v:path arrowok="t"/>
              </v:shape>
              <v:shape style="position:absolute;left:11579;top:29;width:10;height:2" type="#_x0000_t75" stroked="false">
                <v:imagedata r:id="rId116" o:title=""/>
              </v:shape>
            </v:group>
            <v:group style="position:absolute;left:11579;top:14;width:29;height:2" coordorigin="11579,14" coordsize="29,2">
              <v:shape style="position:absolute;left:11579;top:14;width:29;height:2" coordorigin="11579,14" coordsize="29,0" path="m11579,14l11608,14e" filled="false" stroked="true" strokeweight="1.44pt" strokecolor="#000000">
                <v:path arrowok="t"/>
              </v:shape>
            </v:group>
            <v:group style="position:absolute;left:11608;top:14;width:1846;height:2" coordorigin="11608,14" coordsize="1846,2">
              <v:shape style="position:absolute;left:11608;top:14;width:1846;height:2" coordorigin="11608,14" coordsize="1846,0" path="m11608,14l13454,14e" filled="false" stroked="true" strokeweight="1.44pt" strokecolor="#000000">
                <v:path arrowok="t"/>
              </v:shape>
            </v:group>
            <v:group style="position:absolute;left:1258;top:31;width:10;height:20" coordorigin="1258,31" coordsize="10,20">
              <v:shape style="position:absolute;left:1258;top:31;width:10;height:20" coordorigin="1258,31" coordsize="10,20" path="m1258,50l1267,50,1267,31,1258,31,1258,50xe" filled="true" fillcolor="#000000" stroked="false">
                <v:path arrowok="t"/>
                <v:fill type="solid"/>
              </v:shape>
            </v:group>
            <v:group style="position:absolute;left:1258;top:50;width:10;height:20" coordorigin="1258,50" coordsize="10,20">
              <v:shape style="position:absolute;left:1258;top:50;width:10;height:20" coordorigin="1258,50" coordsize="10,20" path="m1258,70l1267,70,1267,50,1258,50,1258,70xe" filled="true" fillcolor="#000000" stroked="false">
                <v:path arrowok="t"/>
                <v:fill type="solid"/>
              </v:shape>
            </v:group>
            <v:group style="position:absolute;left:1258;top:70;width:10;height:20" coordorigin="1258,70" coordsize="10,20">
              <v:shape style="position:absolute;left:1258;top:70;width:10;height:20" coordorigin="1258,70" coordsize="10,20" path="m1258,89l1267,89,1267,70,1258,70,1258,89xe" filled="true" fillcolor="#000000" stroked="false">
                <v:path arrowok="t"/>
                <v:fill type="solid"/>
              </v:shape>
            </v:group>
            <v:group style="position:absolute;left:1258;top:89;width:10;height:20" coordorigin="1258,89" coordsize="10,20">
              <v:shape style="position:absolute;left:1258;top:89;width:10;height:20" coordorigin="1258,89" coordsize="10,20" path="m1258,108l1267,108,1267,89,1258,89,1258,108xe" filled="true" fillcolor="#000000" stroked="false">
                <v:path arrowok="t"/>
                <v:fill type="solid"/>
              </v:shape>
            </v:group>
            <v:group style="position:absolute;left:1258;top:108;width:10;height:20" coordorigin="1258,108" coordsize="10,20">
              <v:shape style="position:absolute;left:1258;top:108;width:10;height:20" coordorigin="1258,108" coordsize="10,20" path="m1258,127l1267,127,1267,108,1258,108,1258,127xe" filled="true" fillcolor="#000000" stroked="false">
                <v:path arrowok="t"/>
                <v:fill type="solid"/>
              </v:shape>
            </v:group>
            <v:group style="position:absolute;left:1258;top:127;width:10;height:20" coordorigin="1258,127" coordsize="10,20">
              <v:shape style="position:absolute;left:1258;top:127;width:10;height:20" coordorigin="1258,127" coordsize="10,20" path="m1258,146l1267,146,1267,127,1258,127,1258,146xe" filled="true" fillcolor="#000000" stroked="false">
                <v:path arrowok="t"/>
                <v:fill type="solid"/>
              </v:shape>
            </v:group>
            <v:group style="position:absolute;left:1258;top:146;width:10;height:20" coordorigin="1258,146" coordsize="10,20">
              <v:shape style="position:absolute;left:1258;top:146;width:10;height:20" coordorigin="1258,146" coordsize="10,20" path="m1258,166l1267,166,1267,146,1258,146,1258,166xe" filled="true" fillcolor="#000000" stroked="false">
                <v:path arrowok="t"/>
                <v:fill type="solid"/>
              </v:shape>
            </v:group>
            <v:group style="position:absolute;left:1258;top:166;width:10;height:20" coordorigin="1258,166" coordsize="10,20">
              <v:shape style="position:absolute;left:1258;top:166;width:10;height:20" coordorigin="1258,166" coordsize="10,20" path="m1258,185l1267,185,1267,166,1258,166,1258,185xe" filled="true" fillcolor="#000000" stroked="false">
                <v:path arrowok="t"/>
                <v:fill type="solid"/>
              </v:shape>
            </v:group>
            <v:group style="position:absolute;left:1258;top:185;width:10;height:20" coordorigin="1258,185" coordsize="10,20">
              <v:shape style="position:absolute;left:1258;top:185;width:10;height:20" coordorigin="1258,185" coordsize="10,20" path="m1258,204l1267,204,1267,185,1258,185,1258,204xe" filled="true" fillcolor="#000000" stroked="false">
                <v:path arrowok="t"/>
                <v:fill type="solid"/>
              </v:shape>
            </v:group>
            <v:group style="position:absolute;left:1258;top:204;width:10;height:20" coordorigin="1258,204" coordsize="10,20">
              <v:shape style="position:absolute;left:1258;top:204;width:10;height:20" coordorigin="1258,204" coordsize="10,20" path="m1258,223l1267,223,1267,204,1258,204,1258,223xe" filled="true" fillcolor="#000000" stroked="false">
                <v:path arrowok="t"/>
                <v:fill type="solid"/>
              </v:shape>
            </v:group>
            <v:group style="position:absolute;left:1258;top:223;width:10;height:20" coordorigin="1258,223" coordsize="10,20">
              <v:shape style="position:absolute;left:1258;top:223;width:10;height:20" coordorigin="1258,223" coordsize="10,20" path="m1258,242l1267,242,1267,223,1258,223,1258,242xe" filled="true" fillcolor="#000000" stroked="false">
                <v:path arrowok="t"/>
                <v:fill type="solid"/>
              </v:shape>
            </v:group>
            <v:group style="position:absolute;left:1258;top:242;width:10;height:20" coordorigin="1258,242" coordsize="10,20">
              <v:shape style="position:absolute;left:1258;top:242;width:10;height:20" coordorigin="1258,242" coordsize="10,20" path="m1258,262l1267,262,1267,242,1258,242,1258,262xe" filled="true" fillcolor="#000000" stroked="false">
                <v:path arrowok="t"/>
                <v:fill type="solid"/>
              </v:shape>
            </v:group>
            <v:group style="position:absolute;left:1258;top:262;width:10;height:20" coordorigin="1258,262" coordsize="10,20">
              <v:shape style="position:absolute;left:1258;top:262;width:10;height:20" coordorigin="1258,262" coordsize="10,20" path="m1258,281l1267,281,1267,262,1258,262,1258,281xe" filled="true" fillcolor="#000000" stroked="false">
                <v:path arrowok="t"/>
                <v:fill type="solid"/>
              </v:shape>
            </v:group>
            <v:group style="position:absolute;left:1258;top:281;width:10;height:20" coordorigin="1258,281" coordsize="10,20">
              <v:shape style="position:absolute;left:1258;top:281;width:10;height:20" coordorigin="1258,281" coordsize="10,20" path="m1258,300l1267,300,1267,281,1258,281,1258,300xe" filled="true" fillcolor="#000000" stroked="false">
                <v:path arrowok="t"/>
                <v:fill type="solid"/>
              </v:shape>
            </v:group>
            <v:group style="position:absolute;left:1258;top:300;width:10;height:20" coordorigin="1258,300" coordsize="10,20">
              <v:shape style="position:absolute;left:1258;top:300;width:10;height:20" coordorigin="1258,300" coordsize="10,20" path="m1258,319l1267,319,1267,300,1258,300,1258,319xe" filled="true" fillcolor="#000000" stroked="false">
                <v:path arrowok="t"/>
                <v:fill type="solid"/>
              </v:shape>
            </v:group>
            <v:group style="position:absolute;left:1258;top:319;width:10;height:20" coordorigin="1258,319" coordsize="10,20">
              <v:shape style="position:absolute;left:1258;top:319;width:10;height:20" coordorigin="1258,319" coordsize="10,20" path="m1258,338l1267,338,1267,319,1258,319,1258,338xe" filled="true" fillcolor="#000000" stroked="false">
                <v:path arrowok="t"/>
                <v:fill type="solid"/>
              </v:shape>
            </v:group>
            <v:group style="position:absolute;left:1258;top:338;width:10;height:20" coordorigin="1258,338" coordsize="10,20">
              <v:shape style="position:absolute;left:1258;top:338;width:10;height:20" coordorigin="1258,338" coordsize="10,20" path="m1258,358l1267,358,1267,338,1258,338,1258,358xe" filled="true" fillcolor="#000000" stroked="false">
                <v:path arrowok="t"/>
                <v:fill type="solid"/>
              </v:shape>
            </v:group>
            <v:group style="position:absolute;left:1258;top:358;width:10;height:20" coordorigin="1258,358" coordsize="10,20">
              <v:shape style="position:absolute;left:1258;top:358;width:10;height:20" coordorigin="1258,358" coordsize="10,20" path="m1258,377l1267,377,1267,358,1258,358,1258,377xe" filled="true" fillcolor="#000000" stroked="false">
                <v:path arrowok="t"/>
                <v:fill type="solid"/>
              </v:shape>
            </v:group>
            <v:group style="position:absolute;left:1258;top:377;width:10;height:20" coordorigin="1258,377" coordsize="10,20">
              <v:shape style="position:absolute;left:1258;top:377;width:10;height:20" coordorigin="1258,377" coordsize="10,20" path="m1258,396l1267,396,1267,377,1258,377,1258,396xe" filled="true" fillcolor="#000000" stroked="false">
                <v:path arrowok="t"/>
                <v:fill type="solid"/>
              </v:shape>
            </v:group>
            <v:group style="position:absolute;left:1258;top:396;width:10;height:20" coordorigin="1258,396" coordsize="10,20">
              <v:shape style="position:absolute;left:1258;top:396;width:10;height:20" coordorigin="1258,396" coordsize="10,20" path="m1258,415l1267,415,1267,396,1258,396,1258,415xe" filled="true" fillcolor="#000000" stroked="false">
                <v:path arrowok="t"/>
                <v:fill type="solid"/>
              </v:shape>
            </v:group>
            <v:group style="position:absolute;left:1258;top:415;width:10;height:20" coordorigin="1258,415" coordsize="10,20">
              <v:shape style="position:absolute;left:1258;top:415;width:10;height:20" coordorigin="1258,415" coordsize="10,20" path="m1258,434l1267,434,1267,415,1258,415,1258,434xe" filled="true" fillcolor="#000000" stroked="false">
                <v:path arrowok="t"/>
                <v:fill type="solid"/>
              </v:shape>
            </v:group>
            <v:group style="position:absolute;left:1258;top:434;width:10;height:20" coordorigin="1258,434" coordsize="10,20">
              <v:shape style="position:absolute;left:1258;top:434;width:10;height:20" coordorigin="1258,434" coordsize="10,20" path="m1258,454l1267,454,1267,434,1258,434,1258,454xe" filled="true" fillcolor="#000000" stroked="false">
                <v:path arrowok="t"/>
                <v:fill type="solid"/>
              </v:shape>
            </v:group>
            <v:group style="position:absolute;left:1258;top:454;width:10;height:20" coordorigin="1258,454" coordsize="10,20">
              <v:shape style="position:absolute;left:1258;top:454;width:10;height:20" coordorigin="1258,454" coordsize="10,20" path="m1258,473l1267,473,1267,454,1258,454,1258,473xe" filled="true" fillcolor="#000000" stroked="false">
                <v:path arrowok="t"/>
                <v:fill type="solid"/>
              </v:shape>
            </v:group>
            <v:group style="position:absolute;left:1258;top:473;width:10;height:20" coordorigin="1258,473" coordsize="10,20">
              <v:shape style="position:absolute;left:1258;top:473;width:10;height:20" coordorigin="1258,473" coordsize="10,20" path="m1258,492l1267,492,1267,473,1258,473,1258,492xe" filled="true" fillcolor="#000000" stroked="false">
                <v:path arrowok="t"/>
                <v:fill type="solid"/>
              </v:shape>
            </v:group>
            <v:group style="position:absolute;left:1258;top:492;width:10;height:20" coordorigin="1258,492" coordsize="10,20">
              <v:shape style="position:absolute;left:1258;top:492;width:10;height:20" coordorigin="1258,492" coordsize="10,20" path="m1258,512l1267,512,1267,492,1258,492,1258,512xe" filled="true" fillcolor="#000000" stroked="false">
                <v:path arrowok="t"/>
                <v:fill type="solid"/>
              </v:shape>
            </v:group>
            <v:group style="position:absolute;left:1258;top:512;width:10;height:20" coordorigin="1258,512" coordsize="10,20">
              <v:shape style="position:absolute;left:1258;top:512;width:10;height:20" coordorigin="1258,512" coordsize="10,20" path="m1258,531l1267,531,1267,512,1258,512,1258,531xe" filled="true" fillcolor="#000000" stroked="false">
                <v:path arrowok="t"/>
                <v:fill type="solid"/>
              </v:shape>
            </v:group>
            <v:group style="position:absolute;left:1258;top:531;width:10;height:20" coordorigin="1258,531" coordsize="10,20">
              <v:shape style="position:absolute;left:1258;top:531;width:10;height:20" coordorigin="1258,531" coordsize="10,20" path="m1258,550l1267,550,1267,531,1258,531,1258,550xe" filled="true" fillcolor="#000000" stroked="false">
                <v:path arrowok="t"/>
                <v:fill type="solid"/>
              </v:shape>
            </v:group>
            <v:group style="position:absolute;left:1258;top:550;width:10;height:20" coordorigin="1258,550" coordsize="10,20">
              <v:shape style="position:absolute;left:1258;top:550;width:10;height:20" coordorigin="1258,550" coordsize="10,20" path="m1258,569l1267,569,1267,550,1258,550,1258,569xe" filled="true" fillcolor="#000000" stroked="false">
                <v:path arrowok="t"/>
                <v:fill type="solid"/>
              </v:shape>
            </v:group>
            <v:group style="position:absolute;left:1258;top:569;width:10;height:20" coordorigin="1258,569" coordsize="10,20">
              <v:shape style="position:absolute;left:1258;top:569;width:10;height:20" coordorigin="1258,569" coordsize="10,20" path="m1258,589l1267,589,1267,569,1258,569,1258,589xe" filled="true" fillcolor="#000000" stroked="false">
                <v:path arrowok="t"/>
                <v:fill type="solid"/>
              </v:shape>
            </v:group>
            <v:group style="position:absolute;left:1258;top:589;width:10;height:20" coordorigin="1258,589" coordsize="10,20">
              <v:shape style="position:absolute;left:1258;top:589;width:10;height:20" coordorigin="1258,589" coordsize="10,20" path="m1258,608l1267,608,1267,589,1258,589,1258,608xe" filled="true" fillcolor="#000000" stroked="false">
                <v:path arrowok="t"/>
                <v:fill type="solid"/>
              </v:shape>
            </v:group>
            <v:group style="position:absolute;left:1258;top:608;width:10;height:20" coordorigin="1258,608" coordsize="10,20">
              <v:shape style="position:absolute;left:1258;top:608;width:10;height:20" coordorigin="1258,608" coordsize="10,20" path="m1258,627l1267,627,1267,608,1258,608,1258,627xe" filled="true" fillcolor="#000000" stroked="false">
                <v:path arrowok="t"/>
                <v:fill type="solid"/>
              </v:shape>
            </v:group>
            <v:group style="position:absolute;left:1258;top:627;width:10;height:20" coordorigin="1258,627" coordsize="10,20">
              <v:shape style="position:absolute;left:1258;top:627;width:10;height:20" coordorigin="1258,627" coordsize="10,20" path="m1258,646l1267,646,1267,627,1258,627,1258,646xe" filled="true" fillcolor="#000000" stroked="false">
                <v:path arrowok="t"/>
                <v:fill type="solid"/>
              </v:shape>
            </v:group>
            <v:group style="position:absolute;left:1258;top:646;width:10;height:20" coordorigin="1258,646" coordsize="10,20">
              <v:shape style="position:absolute;left:1258;top:646;width:10;height:20" coordorigin="1258,646" coordsize="10,20" path="m1258,665l1267,665,1267,646,1258,646,1258,665xe" filled="true" fillcolor="#000000" stroked="false">
                <v:path arrowok="t"/>
                <v:fill type="solid"/>
              </v:shape>
            </v:group>
            <v:group style="position:absolute;left:1258;top:665;width:10;height:20" coordorigin="1258,665" coordsize="10,20">
              <v:shape style="position:absolute;left:1258;top:665;width:10;height:20" coordorigin="1258,665" coordsize="10,20" path="m1258,685l1267,685,1267,665,1258,665,1258,685xe" filled="true" fillcolor="#000000" stroked="false">
                <v:path arrowok="t"/>
                <v:fill type="solid"/>
              </v:shape>
            </v:group>
            <v:group style="position:absolute;left:1258;top:685;width:10;height:20" coordorigin="1258,685" coordsize="10,20">
              <v:shape style="position:absolute;left:1258;top:685;width:10;height:20" coordorigin="1258,685" coordsize="10,20" path="m1258,704l1267,704,1267,685,1258,685,1258,704xe" filled="true" fillcolor="#000000" stroked="false">
                <v:path arrowok="t"/>
                <v:fill type="solid"/>
              </v:shape>
            </v:group>
            <v:group style="position:absolute;left:1258;top:704;width:10;height:20" coordorigin="1258,704" coordsize="10,20">
              <v:shape style="position:absolute;left:1258;top:704;width:10;height:20" coordorigin="1258,704" coordsize="10,20" path="m1258,723l1267,723,1267,704,1258,704,1258,723xe" filled="true" fillcolor="#000000" stroked="false">
                <v:path arrowok="t"/>
                <v:fill type="solid"/>
              </v:shape>
            </v:group>
            <v:group style="position:absolute;left:1258;top:723;width:10;height:20" coordorigin="1258,723" coordsize="10,20">
              <v:shape style="position:absolute;left:1258;top:723;width:10;height:20" coordorigin="1258,723" coordsize="10,20" path="m1258,742l1267,742,1267,723,1258,723,1258,742xe" filled="true" fillcolor="#000000" stroked="false">
                <v:path arrowok="t"/>
                <v:fill type="solid"/>
              </v:shape>
            </v:group>
            <v:group style="position:absolute;left:1258;top:742;width:10;height:20" coordorigin="1258,742" coordsize="10,20">
              <v:shape style="position:absolute;left:1258;top:742;width:10;height:20" coordorigin="1258,742" coordsize="10,20" path="m1258,761l1267,761,1267,742,1258,742,1258,761xe" filled="true" fillcolor="#000000" stroked="false">
                <v:path arrowok="t"/>
                <v:fill type="solid"/>
              </v:shape>
            </v:group>
            <v:group style="position:absolute;left:1258;top:761;width:10;height:20" coordorigin="1258,761" coordsize="10,20">
              <v:shape style="position:absolute;left:1258;top:761;width:10;height:20" coordorigin="1258,761" coordsize="10,20" path="m1258,781l1267,781,1267,761,1258,761,1258,781xe" filled="true" fillcolor="#000000" stroked="false">
                <v:path arrowok="t"/>
                <v:fill type="solid"/>
              </v:shape>
            </v:group>
            <v:group style="position:absolute;left:1258;top:781;width:10;height:20" coordorigin="1258,781" coordsize="10,20">
              <v:shape style="position:absolute;left:1258;top:781;width:10;height:20" coordorigin="1258,781" coordsize="10,20" path="m1258,800l1267,800,1267,781,1258,781,1258,800xe" filled="true" fillcolor="#000000" stroked="false">
                <v:path arrowok="t"/>
                <v:fill type="solid"/>
              </v:shape>
            </v:group>
            <v:group style="position:absolute;left:1258;top:800;width:10;height:20" coordorigin="1258,800" coordsize="10,20">
              <v:shape style="position:absolute;left:1258;top:800;width:10;height:20" coordorigin="1258,800" coordsize="10,20" path="m1258,819l1267,819,1267,800,1258,800,1258,819xe" filled="true" fillcolor="#000000" stroked="false">
                <v:path arrowok="t"/>
                <v:fill type="solid"/>
              </v:shape>
            </v:group>
            <v:group style="position:absolute;left:1258;top:819;width:10;height:20" coordorigin="1258,819" coordsize="10,20">
              <v:shape style="position:absolute;left:1258;top:819;width:10;height:20" coordorigin="1258,819" coordsize="10,20" path="m1258,838l1267,838,1267,819,1258,819,1258,838xe" filled="true" fillcolor="#000000" stroked="false">
                <v:path arrowok="t"/>
                <v:fill type="solid"/>
              </v:shape>
            </v:group>
            <v:group style="position:absolute;left:1258;top:838;width:10;height:20" coordorigin="1258,838" coordsize="10,20">
              <v:shape style="position:absolute;left:1258;top:838;width:10;height:20" coordorigin="1258,838" coordsize="10,20" path="m1258,857l1267,857,1267,838,1258,838,1258,857xe" filled="true" fillcolor="#000000" stroked="false">
                <v:path arrowok="t"/>
                <v:fill type="solid"/>
              </v:shape>
            </v:group>
            <v:group style="position:absolute;left:1258;top:857;width:10;height:20" coordorigin="1258,857" coordsize="10,20">
              <v:shape style="position:absolute;left:1258;top:857;width:10;height:20" coordorigin="1258,857" coordsize="10,20" path="m1258,877l1267,877,1267,857,1258,857,1258,877xe" filled="true" fillcolor="#000000" stroked="false">
                <v:path arrowok="t"/>
                <v:fill type="solid"/>
              </v:shape>
            </v:group>
            <v:group style="position:absolute;left:1258;top:877;width:10;height:20" coordorigin="1258,877" coordsize="10,20">
              <v:shape style="position:absolute;left:1258;top:877;width:10;height:20" coordorigin="1258,877" coordsize="10,20" path="m1258,896l1267,896,1267,877,1258,877,1258,896xe" filled="true" fillcolor="#000000" stroked="false">
                <v:path arrowok="t"/>
                <v:fill type="solid"/>
              </v:shape>
            </v:group>
            <v:group style="position:absolute;left:1258;top:896;width:10;height:20" coordorigin="1258,896" coordsize="10,20">
              <v:shape style="position:absolute;left:1258;top:896;width:10;height:20" coordorigin="1258,896" coordsize="10,20" path="m1258,915l1267,915,1267,896,1258,896,1258,915xe" filled="true" fillcolor="#000000" stroked="false">
                <v:path arrowok="t"/>
                <v:fill type="solid"/>
              </v:shape>
            </v:group>
            <v:group style="position:absolute;left:1258;top:915;width:10;height:20" coordorigin="1258,915" coordsize="10,20">
              <v:shape style="position:absolute;left:1258;top:915;width:10;height:20" coordorigin="1258,915" coordsize="10,20" path="m1258,934l1267,934,1267,915,1258,915,1258,934xe" filled="true" fillcolor="#000000" stroked="false">
                <v:path arrowok="t"/>
                <v:fill type="solid"/>
              </v:shape>
            </v:group>
            <v:group style="position:absolute;left:1258;top:934;width:10;height:20" coordorigin="1258,934" coordsize="10,20">
              <v:shape style="position:absolute;left:1258;top:934;width:10;height:20" coordorigin="1258,934" coordsize="10,20" path="m1258,953l1267,953,1267,934,1258,934,1258,953xe" filled="true" fillcolor="#000000" stroked="false">
                <v:path arrowok="t"/>
                <v:fill type="solid"/>
              </v:shape>
            </v:group>
            <v:group style="position:absolute;left:1258;top:953;width:10;height:20" coordorigin="1258,953" coordsize="10,20">
              <v:shape style="position:absolute;left:1258;top:953;width:10;height:20" coordorigin="1258,953" coordsize="10,20" path="m1258,973l1267,973,1267,953,1258,953,1258,973xe" filled="true" fillcolor="#000000" stroked="false">
                <v:path arrowok="t"/>
                <v:fill type="solid"/>
              </v:shape>
            </v:group>
            <v:group style="position:absolute;left:1258;top:973;width:10;height:20" coordorigin="1258,973" coordsize="10,20">
              <v:shape style="position:absolute;left:1258;top:973;width:10;height:20" coordorigin="1258,973" coordsize="10,20" path="m1258,992l1267,992,1267,973,1258,973,1258,992xe" filled="true" fillcolor="#000000" stroked="false">
                <v:path arrowok="t"/>
                <v:fill type="solid"/>
              </v:shape>
            </v:group>
            <v:group style="position:absolute;left:1258;top:992;width:10;height:20" coordorigin="1258,992" coordsize="10,20">
              <v:shape style="position:absolute;left:1258;top:992;width:10;height:20" coordorigin="1258,992" coordsize="10,20" path="m1258,1011l1267,1011,1267,992,1258,992,1258,1011xe" filled="true" fillcolor="#000000" stroked="false">
                <v:path arrowok="t"/>
                <v:fill type="solid"/>
              </v:shape>
            </v:group>
            <v:group style="position:absolute;left:1258;top:1011;width:10;height:20" coordorigin="1258,1011" coordsize="10,20">
              <v:shape style="position:absolute;left:1258;top:1011;width:10;height:20" coordorigin="1258,1011" coordsize="10,20" path="m1258,1030l1267,1030,1267,1011,1258,1011,1258,1030xe" filled="true" fillcolor="#000000" stroked="false">
                <v:path arrowok="t"/>
                <v:fill type="solid"/>
              </v:shape>
            </v:group>
            <v:group style="position:absolute;left:1258;top:1030;width:10;height:20" coordorigin="1258,1030" coordsize="10,20">
              <v:shape style="position:absolute;left:1258;top:1030;width:10;height:20" coordorigin="1258,1030" coordsize="10,20" path="m1258,1049l1267,1049,1267,1030,1258,1030,1258,1049xe" filled="true" fillcolor="#000000" stroked="false">
                <v:path arrowok="t"/>
                <v:fill type="solid"/>
              </v:shape>
            </v:group>
            <v:group style="position:absolute;left:1258;top:1049;width:10;height:20" coordorigin="1258,1049" coordsize="10,20">
              <v:shape style="position:absolute;left:1258;top:1049;width:10;height:20" coordorigin="1258,1049" coordsize="10,20" path="m1258,1069l1267,1069,1267,1049,1258,1049,1258,1069xe" filled="true" fillcolor="#000000" stroked="false">
                <v:path arrowok="t"/>
                <v:fill type="solid"/>
              </v:shape>
            </v:group>
            <v:group style="position:absolute;left:1258;top:1069;width:10;height:20" coordorigin="1258,1069" coordsize="10,20">
              <v:shape style="position:absolute;left:1258;top:1069;width:10;height:20" coordorigin="1258,1069" coordsize="10,20" path="m1258,1088l1267,1088,1267,1069,1258,1069,1258,1088xe" filled="true" fillcolor="#000000" stroked="false">
                <v:path arrowok="t"/>
                <v:fill type="solid"/>
              </v:shape>
            </v:group>
            <v:group style="position:absolute;left:1258;top:1088;width:10;height:20" coordorigin="1258,1088" coordsize="10,20">
              <v:shape style="position:absolute;left:1258;top:1088;width:10;height:20" coordorigin="1258,1088" coordsize="10,20" path="m1258,1107l1267,1107,1267,1088,1258,1088,1258,1107xe" filled="true" fillcolor="#000000" stroked="false">
                <v:path arrowok="t"/>
                <v:fill type="solid"/>
              </v:shape>
            </v:group>
            <v:group style="position:absolute;left:1258;top:1107;width:10;height:20" coordorigin="1258,1107" coordsize="10,20">
              <v:shape style="position:absolute;left:1258;top:1107;width:10;height:20" coordorigin="1258,1107" coordsize="10,20" path="m1258,1126l1267,1126,1267,1107,1258,1107,1258,1126xe" filled="true" fillcolor="#000000" stroked="false">
                <v:path arrowok="t"/>
                <v:fill type="solid"/>
              </v:shape>
            </v:group>
            <v:group style="position:absolute;left:1258;top:1126;width:10;height:20" coordorigin="1258,1126" coordsize="10,20">
              <v:shape style="position:absolute;left:1258;top:1126;width:10;height:20" coordorigin="1258,1126" coordsize="10,20" path="m1258,1145l1267,1145,1267,1126,1258,1126,1258,1145xe" filled="true" fillcolor="#000000" stroked="false">
                <v:path arrowok="t"/>
                <v:fill type="solid"/>
              </v:shape>
            </v:group>
            <v:group style="position:absolute;left:1258;top:1145;width:10;height:20" coordorigin="1258,1145" coordsize="10,20">
              <v:shape style="position:absolute;left:1258;top:1145;width:10;height:20" coordorigin="1258,1145" coordsize="10,20" path="m1258,1165l1267,1165,1267,1145,1258,1145,1258,1165xe" filled="true" fillcolor="#000000" stroked="false">
                <v:path arrowok="t"/>
                <v:fill type="solid"/>
              </v:shape>
            </v:group>
            <v:group style="position:absolute;left:1258;top:1165;width:10;height:20" coordorigin="1258,1165" coordsize="10,20">
              <v:shape style="position:absolute;left:1258;top:1165;width:10;height:20" coordorigin="1258,1165" coordsize="10,20" path="m1258,1184l1267,1184,1267,1165,1258,1165,1258,1184xe" filled="true" fillcolor="#000000" stroked="false">
                <v:path arrowok="t"/>
                <v:fill type="solid"/>
              </v:shape>
            </v:group>
            <v:group style="position:absolute;left:1258;top:1184;width:10;height:20" coordorigin="1258,1184" coordsize="10,20">
              <v:shape style="position:absolute;left:1258;top:1184;width:10;height:20" coordorigin="1258,1184" coordsize="10,20" path="m1258,1203l1267,1203,1267,1184,1258,1184,1258,1203xe" filled="true" fillcolor="#000000" stroked="false">
                <v:path arrowok="t"/>
                <v:fill type="solid"/>
              </v:shape>
            </v:group>
            <v:group style="position:absolute;left:1258;top:1203;width:10;height:20" coordorigin="1258,1203" coordsize="10,20">
              <v:shape style="position:absolute;left:1258;top:1203;width:10;height:20" coordorigin="1258,1203" coordsize="10,20" path="m1258,1222l1267,1222,1267,1203,1258,1203,1258,1222xe" filled="true" fillcolor="#000000" stroked="false">
                <v:path arrowok="t"/>
                <v:fill type="solid"/>
              </v:shape>
            </v:group>
            <v:group style="position:absolute;left:1258;top:1222;width:10;height:20" coordorigin="1258,1222" coordsize="10,20">
              <v:shape style="position:absolute;left:1258;top:1222;width:10;height:20" coordorigin="1258,1222" coordsize="10,20" path="m1258,1241l1267,1241,1267,1222,1258,1222,1258,1241xe" filled="true" fillcolor="#000000" stroked="false">
                <v:path arrowok="t"/>
                <v:fill type="solid"/>
              </v:shape>
            </v:group>
            <v:group style="position:absolute;left:1258;top:1241;width:10;height:20" coordorigin="1258,1241" coordsize="10,20">
              <v:shape style="position:absolute;left:1258;top:1241;width:10;height:20" coordorigin="1258,1241" coordsize="10,20" path="m1258,1261l1267,1261,1267,1241,1258,1241,1258,1261xe" filled="true" fillcolor="#000000" stroked="false">
                <v:path arrowok="t"/>
                <v:fill type="solid"/>
              </v:shape>
            </v:group>
            <v:group style="position:absolute;left:1258;top:1261;width:10;height:20" coordorigin="1258,1261" coordsize="10,20">
              <v:shape style="position:absolute;left:1258;top:1261;width:10;height:20" coordorigin="1258,1261" coordsize="10,20" path="m1258,1280l1267,1280,1267,1261,1258,1261,1258,1280xe" filled="true" fillcolor="#000000" stroked="false">
                <v:path arrowok="t"/>
                <v:fill type="solid"/>
              </v:shape>
            </v:group>
            <v:group style="position:absolute;left:1258;top:1280;width:10;height:20" coordorigin="1258,1280" coordsize="10,20">
              <v:shape style="position:absolute;left:1258;top:1280;width:10;height:20" coordorigin="1258,1280" coordsize="10,20" path="m1258,1299l1267,1299,1267,1280,1258,1280,1258,1299xe" filled="true" fillcolor="#000000" stroked="false">
                <v:path arrowok="t"/>
                <v:fill type="solid"/>
              </v:shape>
            </v:group>
            <v:group style="position:absolute;left:1258;top:1299;width:10;height:20" coordorigin="1258,1299" coordsize="10,20">
              <v:shape style="position:absolute;left:1258;top:1299;width:10;height:20" coordorigin="1258,1299" coordsize="10,20" path="m1258,1318l1267,1318,1267,1299,1258,1299,1258,1318xe" filled="true" fillcolor="#000000" stroked="false">
                <v:path arrowok="t"/>
                <v:fill type="solid"/>
              </v:shape>
            </v:group>
            <v:group style="position:absolute;left:1258;top:1318;width:10;height:20" coordorigin="1258,1318" coordsize="10,20">
              <v:shape style="position:absolute;left:1258;top:1318;width:10;height:20" coordorigin="1258,1318" coordsize="10,20" path="m1258,1337l1267,1337,1267,1318,1258,1318,1258,1337xe" filled="true" fillcolor="#000000" stroked="false">
                <v:path arrowok="t"/>
                <v:fill type="solid"/>
              </v:shape>
            </v:group>
            <v:group style="position:absolute;left:1258;top:1337;width:10;height:20" coordorigin="1258,1337" coordsize="10,20">
              <v:shape style="position:absolute;left:1258;top:1337;width:10;height:20" coordorigin="1258,1337" coordsize="10,20" path="m1258,1357l1267,1357,1267,1337,1258,1337,1258,1357xe" filled="true" fillcolor="#000000" stroked="false">
                <v:path arrowok="t"/>
                <v:fill type="solid"/>
              </v:shape>
            </v:group>
            <v:group style="position:absolute;left:1258;top:1357;width:10;height:20" coordorigin="1258,1357" coordsize="10,20">
              <v:shape style="position:absolute;left:1258;top:1357;width:10;height:20" coordorigin="1258,1357" coordsize="10,20" path="m1258,1376l1267,1376,1267,1357,1258,1357,1258,1376xe" filled="true" fillcolor="#000000" stroked="false">
                <v:path arrowok="t"/>
                <v:fill type="solid"/>
              </v:shape>
            </v:group>
            <v:group style="position:absolute;left:1258;top:1376;width:10;height:20" coordorigin="1258,1376" coordsize="10,20">
              <v:shape style="position:absolute;left:1258;top:1376;width:10;height:20" coordorigin="1258,1376" coordsize="10,20" path="m1258,1395l1267,1395,1267,1376,1258,1376,1258,1395xe" filled="true" fillcolor="#000000" stroked="false">
                <v:path arrowok="t"/>
                <v:fill type="solid"/>
              </v:shape>
            </v:group>
            <v:group style="position:absolute;left:1258;top:1395;width:10;height:20" coordorigin="1258,1395" coordsize="10,20">
              <v:shape style="position:absolute;left:1258;top:1395;width:10;height:20" coordorigin="1258,1395" coordsize="10,20" path="m1258,1414l1267,1414,1267,1395,1258,1395,1258,1414xe" filled="true" fillcolor="#000000" stroked="false">
                <v:path arrowok="t"/>
                <v:fill type="solid"/>
              </v:shape>
            </v:group>
            <v:group style="position:absolute;left:1258;top:1414;width:10;height:20" coordorigin="1258,1414" coordsize="10,20">
              <v:shape style="position:absolute;left:1258;top:1414;width:10;height:20" coordorigin="1258,1414" coordsize="10,20" path="m1258,1433l1267,1433,1267,1414,1258,1414,1258,1433xe" filled="true" fillcolor="#000000" stroked="false">
                <v:path arrowok="t"/>
                <v:fill type="solid"/>
              </v:shape>
            </v:group>
            <v:group style="position:absolute;left:1258;top:1433;width:10;height:20" coordorigin="1258,1433" coordsize="10,20">
              <v:shape style="position:absolute;left:1258;top:1433;width:10;height:20" coordorigin="1258,1433" coordsize="10,20" path="m1258,1453l1267,1453,1267,1433,1258,1433,1258,1453xe" filled="true" fillcolor="#000000" stroked="false">
                <v:path arrowok="t"/>
                <v:fill type="solid"/>
              </v:shape>
            </v:group>
            <v:group style="position:absolute;left:1258;top:1453;width:10;height:20" coordorigin="1258,1453" coordsize="10,20">
              <v:shape style="position:absolute;left:1258;top:1453;width:10;height:20" coordorigin="1258,1453" coordsize="10,20" path="m1258,1472l1267,1472,1267,1453,1258,1453,1258,1472xe" filled="true" fillcolor="#000000" stroked="false">
                <v:path arrowok="t"/>
                <v:fill type="solid"/>
              </v:shape>
            </v:group>
            <v:group style="position:absolute;left:1258;top:1472;width:10;height:20" coordorigin="1258,1472" coordsize="10,20">
              <v:shape style="position:absolute;left:1258;top:1472;width:10;height:20" coordorigin="1258,1472" coordsize="10,20" path="m1258,1491l1267,1491,1267,1472,1258,1472,1258,1491xe" filled="true" fillcolor="#000000" stroked="false">
                <v:path arrowok="t"/>
                <v:fill type="solid"/>
              </v:shape>
            </v:group>
            <v:group style="position:absolute;left:1258;top:1491;width:10;height:20" coordorigin="1258,1491" coordsize="10,20">
              <v:shape style="position:absolute;left:1258;top:1491;width:10;height:20" coordorigin="1258,1491" coordsize="10,20" path="m1258,1510l1267,1510,1267,1491,1258,1491,1258,1510xe" filled="true" fillcolor="#000000" stroked="false">
                <v:path arrowok="t"/>
                <v:fill type="solid"/>
              </v:shape>
            </v:group>
            <v:group style="position:absolute;left:1258;top:1510;width:10;height:20" coordorigin="1258,1510" coordsize="10,20">
              <v:shape style="position:absolute;left:1258;top:1510;width:10;height:20" coordorigin="1258,1510" coordsize="10,20" path="m1258,1529l1267,1529,1267,1510,1258,1510,1258,1529xe" filled="true" fillcolor="#000000" stroked="false">
                <v:path arrowok="t"/>
                <v:fill type="solid"/>
              </v:shape>
            </v:group>
            <v:group style="position:absolute;left:1258;top:1529;width:10;height:20" coordorigin="1258,1529" coordsize="10,20">
              <v:shape style="position:absolute;left:1258;top:1529;width:10;height:20" coordorigin="1258,1529" coordsize="10,20" path="m1258,1549l1267,1549,1267,1529,1258,1529,1258,1549xe" filled="true" fillcolor="#000000" stroked="false">
                <v:path arrowok="t"/>
                <v:fill type="solid"/>
              </v:shape>
            </v:group>
            <v:group style="position:absolute;left:1258;top:1549;width:10;height:20" coordorigin="1258,1549" coordsize="10,20">
              <v:shape style="position:absolute;left:1258;top:1549;width:10;height:20" coordorigin="1258,1549" coordsize="10,20" path="m1258,1568l1267,1568,1267,1549,1258,1549,1258,1568xe" filled="true" fillcolor="#000000" stroked="false">
                <v:path arrowok="t"/>
                <v:fill type="solid"/>
              </v:shape>
            </v:group>
            <v:group style="position:absolute;left:1258;top:1568;width:10;height:20" coordorigin="1258,1568" coordsize="10,20">
              <v:shape style="position:absolute;left:1258;top:1568;width:10;height:20" coordorigin="1258,1568" coordsize="10,20" path="m1258,1587l1267,1587,1267,1568,1258,1568,1258,1587xe" filled="true" fillcolor="#000000" stroked="false">
                <v:path arrowok="t"/>
                <v:fill type="solid"/>
              </v:shape>
            </v:group>
            <v:group style="position:absolute;left:1258;top:1587;width:10;height:20" coordorigin="1258,1587" coordsize="10,20">
              <v:shape style="position:absolute;left:1258;top:1587;width:10;height:20" coordorigin="1258,1587" coordsize="10,20" path="m1258,1606l1267,1606,1267,1587,1258,1587,1258,1606xe" filled="true" fillcolor="#000000" stroked="false">
                <v:path arrowok="t"/>
                <v:fill type="solid"/>
              </v:shape>
            </v:group>
            <v:group style="position:absolute;left:1258;top:1606;width:10;height:20" coordorigin="1258,1606" coordsize="10,20">
              <v:shape style="position:absolute;left:1258;top:1606;width:10;height:20" coordorigin="1258,1606" coordsize="10,20" path="m1258,1625l1267,1625,1267,1606,1258,1606,1258,1625xe" filled="true" fillcolor="#000000" stroked="false">
                <v:path arrowok="t"/>
                <v:fill type="solid"/>
              </v:shape>
            </v:group>
            <v:group style="position:absolute;left:1258;top:1625;width:10;height:20" coordorigin="1258,1625" coordsize="10,20">
              <v:shape style="position:absolute;left:1258;top:1625;width:10;height:20" coordorigin="1258,1625" coordsize="10,20" path="m1258,1645l1267,1645,1267,1625,1258,1625,1258,1645xe" filled="true" fillcolor="#000000" stroked="false">
                <v:path arrowok="t"/>
                <v:fill type="solid"/>
              </v:shape>
            </v:group>
            <v:group style="position:absolute;left:1258;top:1645;width:10;height:20" coordorigin="1258,1645" coordsize="10,20">
              <v:shape style="position:absolute;left:1258;top:1645;width:10;height:20" coordorigin="1258,1645" coordsize="10,20" path="m1258,1664l1267,1664,1267,1645,1258,1645,1258,1664xe" filled="true" fillcolor="#000000" stroked="false">
                <v:path arrowok="t"/>
                <v:fill type="solid"/>
              </v:shape>
            </v:group>
            <v:group style="position:absolute;left:1258;top:1664;width:10;height:20" coordorigin="1258,1664" coordsize="10,20">
              <v:shape style="position:absolute;left:1258;top:1664;width:10;height:20" coordorigin="1258,1664" coordsize="10,20" path="m1258,1683l1267,1683,1267,1664,1258,1664,1258,1683xe" filled="true" fillcolor="#000000" stroked="false">
                <v:path arrowok="t"/>
                <v:fill type="solid"/>
              </v:shape>
            </v:group>
            <v:group style="position:absolute;left:1258;top:1683;width:10;height:20" coordorigin="1258,1683" coordsize="10,20">
              <v:shape style="position:absolute;left:1258;top:1683;width:10;height:20" coordorigin="1258,1683" coordsize="10,20" path="m1258,1702l1267,1702,1267,1683,1258,1683,1258,1702xe" filled="true" fillcolor="#000000" stroked="false">
                <v:path arrowok="t"/>
                <v:fill type="solid"/>
              </v:shape>
            </v:group>
            <v:group style="position:absolute;left:1258;top:1702;width:10;height:20" coordorigin="1258,1702" coordsize="10,20">
              <v:shape style="position:absolute;left:1258;top:1702;width:10;height:20" coordorigin="1258,1702" coordsize="10,20" path="m1258,1721l1267,1721,1267,1702,1258,1702,1258,1721xe" filled="true" fillcolor="#000000" stroked="false">
                <v:path arrowok="t"/>
                <v:fill type="solid"/>
              </v:shape>
            </v:group>
            <v:group style="position:absolute;left:1258;top:1721;width:10;height:20" coordorigin="1258,1721" coordsize="10,20">
              <v:shape style="position:absolute;left:1258;top:1721;width:10;height:20" coordorigin="1258,1721" coordsize="10,20" path="m1258,1741l1267,1741,1267,1721,1258,1721,1258,1741xe" filled="true" fillcolor="#000000" stroked="false">
                <v:path arrowok="t"/>
                <v:fill type="solid"/>
              </v:shape>
            </v:group>
            <v:group style="position:absolute;left:1258;top:1741;width:10;height:20" coordorigin="1258,1741" coordsize="10,20">
              <v:shape style="position:absolute;left:1258;top:1741;width:10;height:20" coordorigin="1258,1741" coordsize="10,20" path="m1258,1760l1267,1760,1267,1741,1258,1741,1258,1760xe" filled="true" fillcolor="#000000" stroked="false">
                <v:path arrowok="t"/>
                <v:fill type="solid"/>
              </v:shape>
            </v:group>
            <v:group style="position:absolute;left:1258;top:1760;width:10;height:20" coordorigin="1258,1760" coordsize="10,20">
              <v:shape style="position:absolute;left:1258;top:1760;width:10;height:20" coordorigin="1258,1760" coordsize="10,20" path="m1258,1779l1267,1779,1267,1760,1258,1760,1258,1779xe" filled="true" fillcolor="#000000" stroked="false">
                <v:path arrowok="t"/>
                <v:fill type="solid"/>
              </v:shape>
            </v:group>
            <v:group style="position:absolute;left:1258;top:1779;width:10;height:20" coordorigin="1258,1779" coordsize="10,20">
              <v:shape style="position:absolute;left:1258;top:1779;width:10;height:20" coordorigin="1258,1779" coordsize="10,20" path="m1258,1798l1267,1798,1267,1779,1258,1779,1258,1798xe" filled="true" fillcolor="#000000" stroked="false">
                <v:path arrowok="t"/>
                <v:fill type="solid"/>
              </v:shape>
            </v:group>
            <v:group style="position:absolute;left:1258;top:1798;width:10;height:20" coordorigin="1258,1798" coordsize="10,20">
              <v:shape style="position:absolute;left:1258;top:1798;width:10;height:20" coordorigin="1258,1798" coordsize="10,20" path="m1258,1817l1267,1817,1267,1798,1258,1798,1258,1817xe" filled="true" fillcolor="#000000" stroked="false">
                <v:path arrowok="t"/>
                <v:fill type="solid"/>
              </v:shape>
            </v:group>
            <v:group style="position:absolute;left:1258;top:1817;width:10;height:20" coordorigin="1258,1817" coordsize="10,20">
              <v:shape style="position:absolute;left:1258;top:1817;width:10;height:20" coordorigin="1258,1817" coordsize="10,20" path="m1258,1837l1267,1837,1267,1817,1258,1817,1258,1837xe" filled="true" fillcolor="#000000" stroked="false">
                <v:path arrowok="t"/>
                <v:fill type="solid"/>
              </v:shape>
            </v:group>
            <v:group style="position:absolute;left:1258;top:1837;width:10;height:20" coordorigin="1258,1837" coordsize="10,20">
              <v:shape style="position:absolute;left:1258;top:1837;width:10;height:20" coordorigin="1258,1837" coordsize="10,20" path="m1258,1856l1267,1856,1267,1837,1258,1837,1258,1856xe" filled="true" fillcolor="#000000" stroked="false">
                <v:path arrowok="t"/>
                <v:fill type="solid"/>
              </v:shape>
            </v:group>
            <v:group style="position:absolute;left:1258;top:1856;width:10;height:20" coordorigin="1258,1856" coordsize="10,20">
              <v:shape style="position:absolute;left:1258;top:1856;width:10;height:20" coordorigin="1258,1856" coordsize="10,20" path="m1258,1875l1267,1875,1267,1856,1258,1856,1258,1875xe" filled="true" fillcolor="#000000" stroked="false">
                <v:path arrowok="t"/>
                <v:fill type="solid"/>
              </v:shape>
            </v:group>
            <v:group style="position:absolute;left:1258;top:1875;width:10;height:20" coordorigin="1258,1875" coordsize="10,20">
              <v:shape style="position:absolute;left:1258;top:1875;width:10;height:20" coordorigin="1258,1875" coordsize="10,20" path="m1258,1894l1267,1894,1267,1875,1258,1875,1258,1894xe" filled="true" fillcolor="#000000" stroked="false">
                <v:path arrowok="t"/>
                <v:fill type="solid"/>
              </v:shape>
            </v:group>
            <v:group style="position:absolute;left:1258;top:1894;width:10;height:20" coordorigin="1258,1894" coordsize="10,20">
              <v:shape style="position:absolute;left:1258;top:1894;width:10;height:20" coordorigin="1258,1894" coordsize="10,20" path="m1258,1913l1267,1913,1267,1894,1258,1894,1258,1913xe" filled="true" fillcolor="#000000" stroked="false">
                <v:path arrowok="t"/>
                <v:fill type="solid"/>
              </v:shape>
            </v:group>
            <v:group style="position:absolute;left:1258;top:1913;width:10;height:20" coordorigin="1258,1913" coordsize="10,20">
              <v:shape style="position:absolute;left:1258;top:1913;width:10;height:20" coordorigin="1258,1913" coordsize="10,20" path="m1258,1933l1267,1933,1267,1913,1258,1913,1258,1933xe" filled="true" fillcolor="#000000" stroked="false">
                <v:path arrowok="t"/>
                <v:fill type="solid"/>
              </v:shape>
            </v:group>
            <v:group style="position:absolute;left:1258;top:1933;width:10;height:20" coordorigin="1258,1933" coordsize="10,20">
              <v:shape style="position:absolute;left:1258;top:1933;width:10;height:20" coordorigin="1258,1933" coordsize="10,20" path="m1258,1952l1267,1952,1267,1933,1258,1933,1258,1952xe" filled="true" fillcolor="#000000" stroked="false">
                <v:path arrowok="t"/>
                <v:fill type="solid"/>
              </v:shape>
            </v:group>
            <v:group style="position:absolute;left:1258;top:1952;width:10;height:20" coordorigin="1258,1952" coordsize="10,20">
              <v:shape style="position:absolute;left:1258;top:1952;width:10;height:20" coordorigin="1258,1952" coordsize="10,20" path="m1258,1971l1267,1971,1267,1952,1258,1952,1258,1971xe" filled="true" fillcolor="#000000" stroked="false">
                <v:path arrowok="t"/>
                <v:fill type="solid"/>
              </v:shape>
            </v:group>
            <v:group style="position:absolute;left:1258;top:1971;width:10;height:20" coordorigin="1258,1971" coordsize="10,20">
              <v:shape style="position:absolute;left:1258;top:1971;width:10;height:20" coordorigin="1258,1971" coordsize="10,20" path="m1258,1990l1267,1990,1267,1971,1258,1971,1258,1990xe" filled="true" fillcolor="#000000" stroked="false">
                <v:path arrowok="t"/>
                <v:fill type="solid"/>
              </v:shape>
            </v:group>
            <v:group style="position:absolute;left:1258;top:1990;width:10;height:20" coordorigin="1258,1990" coordsize="10,20">
              <v:shape style="position:absolute;left:1258;top:1990;width:10;height:20" coordorigin="1258,1990" coordsize="10,20" path="m1258,2009l1267,2009,1267,1990,1258,1990,1258,2009xe" filled="true" fillcolor="#000000" stroked="false">
                <v:path arrowok="t"/>
                <v:fill type="solid"/>
              </v:shape>
            </v:group>
            <v:group style="position:absolute;left:1258;top:2009;width:10;height:20" coordorigin="1258,2009" coordsize="10,20">
              <v:shape style="position:absolute;left:1258;top:2009;width:10;height:20" coordorigin="1258,2009" coordsize="10,20" path="m1258,2029l1267,2029,1267,2009,1258,2009,1258,2029xe" filled="true" fillcolor="#000000" stroked="false">
                <v:path arrowok="t"/>
                <v:fill type="solid"/>
              </v:shape>
            </v:group>
            <v:group style="position:absolute;left:1258;top:2029;width:10;height:20" coordorigin="1258,2029" coordsize="10,20">
              <v:shape style="position:absolute;left:1258;top:2029;width:10;height:20" coordorigin="1258,2029" coordsize="10,20" path="m1258,2048l1267,2048,1267,2029,1258,2029,1258,2048xe" filled="true" fillcolor="#000000" stroked="false">
                <v:path arrowok="t"/>
                <v:fill type="solid"/>
              </v:shape>
            </v:group>
            <v:group style="position:absolute;left:1258;top:2048;width:10;height:20" coordorigin="1258,2048" coordsize="10,20">
              <v:shape style="position:absolute;left:1258;top:2048;width:10;height:20" coordorigin="1258,2048" coordsize="10,20" path="m1258,2067l1267,2067,1267,2048,1258,2048,1258,2067xe" filled="true" fillcolor="#000000" stroked="false">
                <v:path arrowok="t"/>
                <v:fill type="solid"/>
              </v:shape>
            </v:group>
            <v:group style="position:absolute;left:1258;top:2067;width:10;height:20" coordorigin="1258,2067" coordsize="10,20">
              <v:shape style="position:absolute;left:1258;top:2067;width:10;height:20" coordorigin="1258,2067" coordsize="10,20" path="m1258,2086l1267,2086,1267,2067,1258,2067,1258,2086xe" filled="true" fillcolor="#000000" stroked="false">
                <v:path arrowok="t"/>
                <v:fill type="solid"/>
              </v:shape>
            </v:group>
            <v:group style="position:absolute;left:1258;top:2086;width:10;height:20" coordorigin="1258,2086" coordsize="10,20">
              <v:shape style="position:absolute;left:1258;top:2086;width:10;height:20" coordorigin="1258,2086" coordsize="10,20" path="m1258,2105l1267,2105,1267,2086,1258,2086,1258,2105xe" filled="true" fillcolor="#000000" stroked="false">
                <v:path arrowok="t"/>
                <v:fill type="solid"/>
              </v:shape>
            </v:group>
            <v:group style="position:absolute;left:1258;top:2105;width:10;height:20" coordorigin="1258,2105" coordsize="10,20">
              <v:shape style="position:absolute;left:1258;top:2105;width:10;height:20" coordorigin="1258,2105" coordsize="10,20" path="m1258,2125l1267,2125,1267,2105,1258,2105,1258,2125xe" filled="true" fillcolor="#000000" stroked="false">
                <v:path arrowok="t"/>
                <v:fill type="solid"/>
              </v:shape>
            </v:group>
            <v:group style="position:absolute;left:1258;top:2125;width:10;height:20" coordorigin="1258,2125" coordsize="10,20">
              <v:shape style="position:absolute;left:1258;top:2125;width:10;height:20" coordorigin="1258,2125" coordsize="10,20" path="m1258,2144l1267,2144,1267,2125,1258,2125,1258,2144xe" filled="true" fillcolor="#000000" stroked="false">
                <v:path arrowok="t"/>
                <v:fill type="solid"/>
              </v:shape>
            </v:group>
            <v:group style="position:absolute;left:1258;top:2144;width:10;height:20" coordorigin="1258,2144" coordsize="10,20">
              <v:shape style="position:absolute;left:1258;top:2144;width:10;height:20" coordorigin="1258,2144" coordsize="10,20" path="m1258,2163l1267,2163,1267,2144,1258,2144,1258,2163xe" filled="true" fillcolor="#000000" stroked="false">
                <v:path arrowok="t"/>
                <v:fill type="solid"/>
              </v:shape>
            </v:group>
            <v:group style="position:absolute;left:1258;top:2163;width:10;height:20" coordorigin="1258,2163" coordsize="10,20">
              <v:shape style="position:absolute;left:1258;top:2163;width:10;height:20" coordorigin="1258,2163" coordsize="10,20" path="m1258,2182l1267,2182,1267,2163,1258,2163,1258,2182xe" filled="true" fillcolor="#000000" stroked="false">
                <v:path arrowok="t"/>
                <v:fill type="solid"/>
              </v:shape>
            </v:group>
            <v:group style="position:absolute;left:1258;top:2182;width:10;height:20" coordorigin="1258,2182" coordsize="10,20">
              <v:shape style="position:absolute;left:1258;top:2182;width:10;height:20" coordorigin="1258,2182" coordsize="10,20" path="m1258,2201l1267,2201,1267,2182,1258,2182,1258,2201xe" filled="true" fillcolor="#000000" stroked="false">
                <v:path arrowok="t"/>
                <v:fill type="solid"/>
              </v:shape>
            </v:group>
            <v:group style="position:absolute;left:1258;top:2201;width:10;height:20" coordorigin="1258,2201" coordsize="10,20">
              <v:shape style="position:absolute;left:1258;top:2201;width:10;height:20" coordorigin="1258,2201" coordsize="10,20" path="m1258,2221l1267,2221,1267,2201,1258,2201,1258,2221xe" filled="true" fillcolor="#000000" stroked="false">
                <v:path arrowok="t"/>
                <v:fill type="solid"/>
              </v:shape>
            </v:group>
            <v:group style="position:absolute;left:1258;top:2221;width:10;height:20" coordorigin="1258,2221" coordsize="10,20">
              <v:shape style="position:absolute;left:1258;top:2221;width:10;height:20" coordorigin="1258,2221" coordsize="10,20" path="m1258,2240l1267,2240,1267,2221,1258,2221,1258,2240xe" filled="true" fillcolor="#000000" stroked="false">
                <v:path arrowok="t"/>
                <v:fill type="solid"/>
              </v:shape>
            </v:group>
            <v:group style="position:absolute;left:1258;top:2240;width:10;height:20" coordorigin="1258,2240" coordsize="10,20">
              <v:shape style="position:absolute;left:1258;top:2240;width:10;height:20" coordorigin="1258,2240" coordsize="10,20" path="m1258,2259l1267,2259,1267,2240,1258,2240,1258,2259xe" filled="true" fillcolor="#000000" stroked="false">
                <v:path arrowok="t"/>
                <v:fill type="solid"/>
              </v:shape>
            </v:group>
            <v:group style="position:absolute;left:1258;top:2259;width:10;height:20" coordorigin="1258,2259" coordsize="10,20">
              <v:shape style="position:absolute;left:1258;top:2259;width:10;height:20" coordorigin="1258,2259" coordsize="10,20" path="m1258,2278l1267,2278,1267,2259,1258,2259,1258,2278xe" filled="true" fillcolor="#000000" stroked="false">
                <v:path arrowok="t"/>
                <v:fill type="solid"/>
              </v:shape>
            </v:group>
            <v:group style="position:absolute;left:1258;top:2278;width:10;height:20" coordorigin="1258,2278" coordsize="10,20">
              <v:shape style="position:absolute;left:1258;top:2278;width:10;height:20" coordorigin="1258,2278" coordsize="10,20" path="m1258,2297l1267,2297,1267,2278,1258,2278,1258,2297xe" filled="true" fillcolor="#000000" stroked="false">
                <v:path arrowok="t"/>
                <v:fill type="solid"/>
              </v:shape>
            </v:group>
            <v:group style="position:absolute;left:1258;top:2297;width:10;height:20" coordorigin="1258,2297" coordsize="10,20">
              <v:shape style="position:absolute;left:1258;top:2297;width:10;height:20" coordorigin="1258,2297" coordsize="10,20" path="m1258,2317l1267,2317,1267,2297,1258,2297,1258,2317xe" filled="true" fillcolor="#000000" stroked="false">
                <v:path arrowok="t"/>
                <v:fill type="solid"/>
              </v:shape>
            </v:group>
            <v:group style="position:absolute;left:1258;top:2317;width:10;height:20" coordorigin="1258,2317" coordsize="10,20">
              <v:shape style="position:absolute;left:1258;top:2317;width:10;height:20" coordorigin="1258,2317" coordsize="10,20" path="m1258,2336l1267,2336,1267,2317,1258,2317,1258,2336xe" filled="true" fillcolor="#000000" stroked="false">
                <v:path arrowok="t"/>
                <v:fill type="solid"/>
              </v:shape>
            </v:group>
            <v:group style="position:absolute;left:1949;top:31;width:10;height:20" coordorigin="1949,31" coordsize="10,20">
              <v:shape style="position:absolute;left:1949;top:31;width:10;height:20" coordorigin="1949,31" coordsize="10,20" path="m1949,50l1958,50,1958,31,1949,31,1949,50xe" filled="true" fillcolor="#000000" stroked="false">
                <v:path arrowok="t"/>
                <v:fill type="solid"/>
              </v:shape>
            </v:group>
            <v:group style="position:absolute;left:1949;top:50;width:10;height:20" coordorigin="1949,50" coordsize="10,20">
              <v:shape style="position:absolute;left:1949;top:50;width:10;height:20" coordorigin="1949,50" coordsize="10,20" path="m1949,70l1958,70,1958,50,1949,50,1949,70xe" filled="true" fillcolor="#000000" stroked="false">
                <v:path arrowok="t"/>
                <v:fill type="solid"/>
              </v:shape>
            </v:group>
            <v:group style="position:absolute;left:1949;top:70;width:10;height:20" coordorigin="1949,70" coordsize="10,20">
              <v:shape style="position:absolute;left:1949;top:70;width:10;height:20" coordorigin="1949,70" coordsize="10,20" path="m1949,89l1958,89,1958,70,1949,70,1949,89xe" filled="true" fillcolor="#000000" stroked="false">
                <v:path arrowok="t"/>
                <v:fill type="solid"/>
              </v:shape>
            </v:group>
            <v:group style="position:absolute;left:1949;top:89;width:10;height:20" coordorigin="1949,89" coordsize="10,20">
              <v:shape style="position:absolute;left:1949;top:89;width:10;height:20" coordorigin="1949,89" coordsize="10,20" path="m1949,108l1958,108,1958,89,1949,89,1949,108xe" filled="true" fillcolor="#000000" stroked="false">
                <v:path arrowok="t"/>
                <v:fill type="solid"/>
              </v:shape>
            </v:group>
            <v:group style="position:absolute;left:1949;top:108;width:10;height:20" coordorigin="1949,108" coordsize="10,20">
              <v:shape style="position:absolute;left:1949;top:108;width:10;height:20" coordorigin="1949,108" coordsize="10,20" path="m1949,127l1958,127,1958,108,1949,108,1949,127xe" filled="true" fillcolor="#000000" stroked="false">
                <v:path arrowok="t"/>
                <v:fill type="solid"/>
              </v:shape>
            </v:group>
            <v:group style="position:absolute;left:1949;top:127;width:10;height:20" coordorigin="1949,127" coordsize="10,20">
              <v:shape style="position:absolute;left:1949;top:127;width:10;height:20" coordorigin="1949,127" coordsize="10,20" path="m1949,146l1958,146,1958,127,1949,127,1949,146xe" filled="true" fillcolor="#000000" stroked="false">
                <v:path arrowok="t"/>
                <v:fill type="solid"/>
              </v:shape>
            </v:group>
            <v:group style="position:absolute;left:1949;top:146;width:10;height:20" coordorigin="1949,146" coordsize="10,20">
              <v:shape style="position:absolute;left:1949;top:146;width:10;height:20" coordorigin="1949,146" coordsize="10,20" path="m1949,166l1958,166,1958,146,1949,146,1949,166xe" filled="true" fillcolor="#000000" stroked="false">
                <v:path arrowok="t"/>
                <v:fill type="solid"/>
              </v:shape>
            </v:group>
            <v:group style="position:absolute;left:1949;top:166;width:10;height:20" coordorigin="1949,166" coordsize="10,20">
              <v:shape style="position:absolute;left:1949;top:166;width:10;height:20" coordorigin="1949,166" coordsize="10,20" path="m1949,185l1958,185,1958,166,1949,166,1949,185xe" filled="true" fillcolor="#000000" stroked="false">
                <v:path arrowok="t"/>
                <v:fill type="solid"/>
              </v:shape>
            </v:group>
            <v:group style="position:absolute;left:1949;top:185;width:10;height:20" coordorigin="1949,185" coordsize="10,20">
              <v:shape style="position:absolute;left:1949;top:185;width:10;height:20" coordorigin="1949,185" coordsize="10,20" path="m1949,204l1958,204,1958,185,1949,185,1949,204xe" filled="true" fillcolor="#000000" stroked="false">
                <v:path arrowok="t"/>
                <v:fill type="solid"/>
              </v:shape>
            </v:group>
            <v:group style="position:absolute;left:1949;top:204;width:10;height:20" coordorigin="1949,204" coordsize="10,20">
              <v:shape style="position:absolute;left:1949;top:204;width:10;height:20" coordorigin="1949,204" coordsize="10,20" path="m1949,223l1958,223,1958,204,1949,204,1949,223xe" filled="true" fillcolor="#000000" stroked="false">
                <v:path arrowok="t"/>
                <v:fill type="solid"/>
              </v:shape>
            </v:group>
            <v:group style="position:absolute;left:1949;top:223;width:10;height:20" coordorigin="1949,223" coordsize="10,20">
              <v:shape style="position:absolute;left:1949;top:223;width:10;height:20" coordorigin="1949,223" coordsize="10,20" path="m1949,242l1958,242,1958,223,1949,223,1949,242xe" filled="true" fillcolor="#000000" stroked="false">
                <v:path arrowok="t"/>
                <v:fill type="solid"/>
              </v:shape>
            </v:group>
            <v:group style="position:absolute;left:1949;top:242;width:10;height:20" coordorigin="1949,242" coordsize="10,20">
              <v:shape style="position:absolute;left:1949;top:242;width:10;height:20" coordorigin="1949,242" coordsize="10,20" path="m1949,262l1958,262,1958,242,1949,242,1949,262xe" filled="true" fillcolor="#000000" stroked="false">
                <v:path arrowok="t"/>
                <v:fill type="solid"/>
              </v:shape>
            </v:group>
            <v:group style="position:absolute;left:1949;top:262;width:10;height:20" coordorigin="1949,262" coordsize="10,20">
              <v:shape style="position:absolute;left:1949;top:262;width:10;height:20" coordorigin="1949,262" coordsize="10,20" path="m1949,281l1958,281,1958,262,1949,262,1949,281xe" filled="true" fillcolor="#000000" stroked="false">
                <v:path arrowok="t"/>
                <v:fill type="solid"/>
              </v:shape>
            </v:group>
            <v:group style="position:absolute;left:1949;top:281;width:10;height:20" coordorigin="1949,281" coordsize="10,20">
              <v:shape style="position:absolute;left:1949;top:281;width:10;height:20" coordorigin="1949,281" coordsize="10,20" path="m1949,300l1958,300,1958,281,1949,281,1949,300xe" filled="true" fillcolor="#000000" stroked="false">
                <v:path arrowok="t"/>
                <v:fill type="solid"/>
              </v:shape>
            </v:group>
            <v:group style="position:absolute;left:1949;top:300;width:10;height:20" coordorigin="1949,300" coordsize="10,20">
              <v:shape style="position:absolute;left:1949;top:300;width:10;height:20" coordorigin="1949,300" coordsize="10,20" path="m1949,319l1958,319,1958,300,1949,300,1949,319xe" filled="true" fillcolor="#000000" stroked="false">
                <v:path arrowok="t"/>
                <v:fill type="solid"/>
              </v:shape>
            </v:group>
            <v:group style="position:absolute;left:1949;top:319;width:10;height:20" coordorigin="1949,319" coordsize="10,20">
              <v:shape style="position:absolute;left:1949;top:319;width:10;height:20" coordorigin="1949,319" coordsize="10,20" path="m1949,338l1958,338,1958,319,1949,319,1949,338xe" filled="true" fillcolor="#000000" stroked="false">
                <v:path arrowok="t"/>
                <v:fill type="solid"/>
              </v:shape>
            </v:group>
            <v:group style="position:absolute;left:1949;top:338;width:10;height:20" coordorigin="1949,338" coordsize="10,20">
              <v:shape style="position:absolute;left:1949;top:338;width:10;height:20" coordorigin="1949,338" coordsize="10,20" path="m1949,358l1958,358,1958,338,1949,338,1949,358xe" filled="true" fillcolor="#000000" stroked="false">
                <v:path arrowok="t"/>
                <v:fill type="solid"/>
              </v:shape>
            </v:group>
            <v:group style="position:absolute;left:1949;top:358;width:10;height:20" coordorigin="1949,358" coordsize="10,20">
              <v:shape style="position:absolute;left:1949;top:358;width:10;height:20" coordorigin="1949,358" coordsize="10,20" path="m1949,377l1958,377,1958,358,1949,358,1949,377xe" filled="true" fillcolor="#000000" stroked="false">
                <v:path arrowok="t"/>
                <v:fill type="solid"/>
              </v:shape>
            </v:group>
            <v:group style="position:absolute;left:1949;top:377;width:10;height:20" coordorigin="1949,377" coordsize="10,20">
              <v:shape style="position:absolute;left:1949;top:377;width:10;height:20" coordorigin="1949,377" coordsize="10,20" path="m1949,396l1958,396,1958,377,1949,377,1949,396xe" filled="true" fillcolor="#000000" stroked="false">
                <v:path arrowok="t"/>
                <v:fill type="solid"/>
              </v:shape>
            </v:group>
            <v:group style="position:absolute;left:1949;top:396;width:10;height:20" coordorigin="1949,396" coordsize="10,20">
              <v:shape style="position:absolute;left:1949;top:396;width:10;height:20" coordorigin="1949,396" coordsize="10,20" path="m1949,415l1958,415,1958,396,1949,396,1949,415xe" filled="true" fillcolor="#000000" stroked="false">
                <v:path arrowok="t"/>
                <v:fill type="solid"/>
              </v:shape>
            </v:group>
            <v:group style="position:absolute;left:1949;top:415;width:10;height:20" coordorigin="1949,415" coordsize="10,20">
              <v:shape style="position:absolute;left:1949;top:415;width:10;height:20" coordorigin="1949,415" coordsize="10,20" path="m1949,434l1958,434,1958,415,1949,415,1949,434xe" filled="true" fillcolor="#000000" stroked="false">
                <v:path arrowok="t"/>
                <v:fill type="solid"/>
              </v:shape>
            </v:group>
            <v:group style="position:absolute;left:1949;top:434;width:10;height:20" coordorigin="1949,434" coordsize="10,20">
              <v:shape style="position:absolute;left:1949;top:434;width:10;height:20" coordorigin="1949,434" coordsize="10,20" path="m1949,454l1958,454,1958,434,1949,434,1949,454xe" filled="true" fillcolor="#000000" stroked="false">
                <v:path arrowok="t"/>
                <v:fill type="solid"/>
              </v:shape>
            </v:group>
            <v:group style="position:absolute;left:1949;top:454;width:10;height:20" coordorigin="1949,454" coordsize="10,20">
              <v:shape style="position:absolute;left:1949;top:454;width:10;height:20" coordorigin="1949,454" coordsize="10,20" path="m1949,473l1958,473,1958,454,1949,454,1949,473xe" filled="true" fillcolor="#000000" stroked="false">
                <v:path arrowok="t"/>
                <v:fill type="solid"/>
              </v:shape>
            </v:group>
            <v:group style="position:absolute;left:1949;top:473;width:10;height:20" coordorigin="1949,473" coordsize="10,20">
              <v:shape style="position:absolute;left:1949;top:473;width:10;height:20" coordorigin="1949,473" coordsize="10,20" path="m1949,492l1958,492,1958,473,1949,473,1949,492xe" filled="true" fillcolor="#000000" stroked="false">
                <v:path arrowok="t"/>
                <v:fill type="solid"/>
              </v:shape>
            </v:group>
            <v:group style="position:absolute;left:1949;top:492;width:10;height:20" coordorigin="1949,492" coordsize="10,20">
              <v:shape style="position:absolute;left:1949;top:492;width:10;height:20" coordorigin="1949,492" coordsize="10,20" path="m1949,512l1958,512,1958,492,1949,492,1949,512xe" filled="true" fillcolor="#000000" stroked="false">
                <v:path arrowok="t"/>
                <v:fill type="solid"/>
              </v:shape>
            </v:group>
            <v:group style="position:absolute;left:1949;top:512;width:10;height:20" coordorigin="1949,512" coordsize="10,20">
              <v:shape style="position:absolute;left:1949;top:512;width:10;height:20" coordorigin="1949,512" coordsize="10,20" path="m1949,531l1958,531,1958,512,1949,512,1949,531xe" filled="true" fillcolor="#000000" stroked="false">
                <v:path arrowok="t"/>
                <v:fill type="solid"/>
              </v:shape>
            </v:group>
            <v:group style="position:absolute;left:1949;top:531;width:10;height:20" coordorigin="1949,531" coordsize="10,20">
              <v:shape style="position:absolute;left:1949;top:531;width:10;height:20" coordorigin="1949,531" coordsize="10,20" path="m1949,550l1958,550,1958,531,1949,531,1949,550xe" filled="true" fillcolor="#000000" stroked="false">
                <v:path arrowok="t"/>
                <v:fill type="solid"/>
              </v:shape>
            </v:group>
            <v:group style="position:absolute;left:1949;top:550;width:10;height:20" coordorigin="1949,550" coordsize="10,20">
              <v:shape style="position:absolute;left:1949;top:550;width:10;height:20" coordorigin="1949,550" coordsize="10,20" path="m1949,569l1958,569,1958,550,1949,550,1949,569xe" filled="true" fillcolor="#000000" stroked="false">
                <v:path arrowok="t"/>
                <v:fill type="solid"/>
              </v:shape>
            </v:group>
            <v:group style="position:absolute;left:1949;top:569;width:10;height:20" coordorigin="1949,569" coordsize="10,20">
              <v:shape style="position:absolute;left:1949;top:569;width:10;height:20" coordorigin="1949,569" coordsize="10,20" path="m1949,589l1958,589,1958,569,1949,569,1949,589xe" filled="true" fillcolor="#000000" stroked="false">
                <v:path arrowok="t"/>
                <v:fill type="solid"/>
              </v:shape>
            </v:group>
            <v:group style="position:absolute;left:1949;top:589;width:10;height:20" coordorigin="1949,589" coordsize="10,20">
              <v:shape style="position:absolute;left:1949;top:589;width:10;height:20" coordorigin="1949,589" coordsize="10,20" path="m1949,608l1958,608,1958,589,1949,589,1949,608xe" filled="true" fillcolor="#000000" stroked="false">
                <v:path arrowok="t"/>
                <v:fill type="solid"/>
              </v:shape>
            </v:group>
            <v:group style="position:absolute;left:1949;top:608;width:10;height:20" coordorigin="1949,608" coordsize="10,20">
              <v:shape style="position:absolute;left:1949;top:608;width:10;height:20" coordorigin="1949,608" coordsize="10,20" path="m1949,627l1958,627,1958,608,1949,608,1949,627xe" filled="true" fillcolor="#000000" stroked="false">
                <v:path arrowok="t"/>
                <v:fill type="solid"/>
              </v:shape>
            </v:group>
            <v:group style="position:absolute;left:1949;top:627;width:10;height:20" coordorigin="1949,627" coordsize="10,20">
              <v:shape style="position:absolute;left:1949;top:627;width:10;height:20" coordorigin="1949,627" coordsize="10,20" path="m1949,646l1958,646,1958,627,1949,627,1949,646xe" filled="true" fillcolor="#000000" stroked="false">
                <v:path arrowok="t"/>
                <v:fill type="solid"/>
              </v:shape>
            </v:group>
            <v:group style="position:absolute;left:1949;top:646;width:10;height:20" coordorigin="1949,646" coordsize="10,20">
              <v:shape style="position:absolute;left:1949;top:646;width:10;height:20" coordorigin="1949,646" coordsize="10,20" path="m1949,665l1958,665,1958,646,1949,646,1949,665xe" filled="true" fillcolor="#000000" stroked="false">
                <v:path arrowok="t"/>
                <v:fill type="solid"/>
              </v:shape>
            </v:group>
            <v:group style="position:absolute;left:1949;top:665;width:10;height:20" coordorigin="1949,665" coordsize="10,20">
              <v:shape style="position:absolute;left:1949;top:665;width:10;height:20" coordorigin="1949,665" coordsize="10,20" path="m1949,685l1958,685,1958,665,1949,665,1949,685xe" filled="true" fillcolor="#000000" stroked="false">
                <v:path arrowok="t"/>
                <v:fill type="solid"/>
              </v:shape>
            </v:group>
            <v:group style="position:absolute;left:1949;top:685;width:10;height:20" coordorigin="1949,685" coordsize="10,20">
              <v:shape style="position:absolute;left:1949;top:685;width:10;height:20" coordorigin="1949,685" coordsize="10,20" path="m1949,704l1958,704,1958,685,1949,685,1949,704xe" filled="true" fillcolor="#000000" stroked="false">
                <v:path arrowok="t"/>
                <v:fill type="solid"/>
              </v:shape>
            </v:group>
            <v:group style="position:absolute;left:1949;top:704;width:10;height:20" coordorigin="1949,704" coordsize="10,20">
              <v:shape style="position:absolute;left:1949;top:704;width:10;height:20" coordorigin="1949,704" coordsize="10,20" path="m1949,723l1958,723,1958,704,1949,704,1949,723xe" filled="true" fillcolor="#000000" stroked="false">
                <v:path arrowok="t"/>
                <v:fill type="solid"/>
              </v:shape>
            </v:group>
            <v:group style="position:absolute;left:1949;top:723;width:10;height:20" coordorigin="1949,723" coordsize="10,20">
              <v:shape style="position:absolute;left:1949;top:723;width:10;height:20" coordorigin="1949,723" coordsize="10,20" path="m1949,742l1958,742,1958,723,1949,723,1949,742xe" filled="true" fillcolor="#000000" stroked="false">
                <v:path arrowok="t"/>
                <v:fill type="solid"/>
              </v:shape>
            </v:group>
            <v:group style="position:absolute;left:1949;top:742;width:10;height:20" coordorigin="1949,742" coordsize="10,20">
              <v:shape style="position:absolute;left:1949;top:742;width:10;height:20" coordorigin="1949,742" coordsize="10,20" path="m1949,761l1958,761,1958,742,1949,742,1949,761xe" filled="true" fillcolor="#000000" stroked="false">
                <v:path arrowok="t"/>
                <v:fill type="solid"/>
              </v:shape>
            </v:group>
            <v:group style="position:absolute;left:1949;top:761;width:10;height:20" coordorigin="1949,761" coordsize="10,20">
              <v:shape style="position:absolute;left:1949;top:761;width:10;height:20" coordorigin="1949,761" coordsize="10,20" path="m1949,781l1958,781,1958,761,1949,761,1949,781xe" filled="true" fillcolor="#000000" stroked="false">
                <v:path arrowok="t"/>
                <v:fill type="solid"/>
              </v:shape>
            </v:group>
            <v:group style="position:absolute;left:1949;top:781;width:10;height:20" coordorigin="1949,781" coordsize="10,20">
              <v:shape style="position:absolute;left:1949;top:781;width:10;height:20" coordorigin="1949,781" coordsize="10,20" path="m1949,800l1958,800,1958,781,1949,781,1949,800xe" filled="true" fillcolor="#000000" stroked="false">
                <v:path arrowok="t"/>
                <v:fill type="solid"/>
              </v:shape>
            </v:group>
            <v:group style="position:absolute;left:1949;top:800;width:10;height:20" coordorigin="1949,800" coordsize="10,20">
              <v:shape style="position:absolute;left:1949;top:800;width:10;height:20" coordorigin="1949,800" coordsize="10,20" path="m1949,819l1958,819,1958,800,1949,800,1949,819xe" filled="true" fillcolor="#000000" stroked="false">
                <v:path arrowok="t"/>
                <v:fill type="solid"/>
              </v:shape>
            </v:group>
            <v:group style="position:absolute;left:1949;top:819;width:10;height:20" coordorigin="1949,819" coordsize="10,20">
              <v:shape style="position:absolute;left:1949;top:819;width:10;height:20" coordorigin="1949,819" coordsize="10,20" path="m1949,838l1958,838,1958,819,1949,819,1949,838xe" filled="true" fillcolor="#000000" stroked="false">
                <v:path arrowok="t"/>
                <v:fill type="solid"/>
              </v:shape>
            </v:group>
            <v:group style="position:absolute;left:1949;top:838;width:10;height:20" coordorigin="1949,838" coordsize="10,20">
              <v:shape style="position:absolute;left:1949;top:838;width:10;height:20" coordorigin="1949,838" coordsize="10,20" path="m1949,857l1958,857,1958,838,1949,838,1949,857xe" filled="true" fillcolor="#000000" stroked="false">
                <v:path arrowok="t"/>
                <v:fill type="solid"/>
              </v:shape>
            </v:group>
            <v:group style="position:absolute;left:1949;top:857;width:10;height:20" coordorigin="1949,857" coordsize="10,20">
              <v:shape style="position:absolute;left:1949;top:857;width:10;height:20" coordorigin="1949,857" coordsize="10,20" path="m1949,877l1958,877,1958,857,1949,857,1949,877xe" filled="true" fillcolor="#000000" stroked="false">
                <v:path arrowok="t"/>
                <v:fill type="solid"/>
              </v:shape>
            </v:group>
            <v:group style="position:absolute;left:1949;top:877;width:10;height:20" coordorigin="1949,877" coordsize="10,20">
              <v:shape style="position:absolute;left:1949;top:877;width:10;height:20" coordorigin="1949,877" coordsize="10,20" path="m1949,896l1958,896,1958,877,1949,877,1949,896xe" filled="true" fillcolor="#000000" stroked="false">
                <v:path arrowok="t"/>
                <v:fill type="solid"/>
              </v:shape>
            </v:group>
            <v:group style="position:absolute;left:1949;top:896;width:10;height:20" coordorigin="1949,896" coordsize="10,20">
              <v:shape style="position:absolute;left:1949;top:896;width:10;height:20" coordorigin="1949,896" coordsize="10,20" path="m1949,915l1958,915,1958,896,1949,896,1949,915xe" filled="true" fillcolor="#000000" stroked="false">
                <v:path arrowok="t"/>
                <v:fill type="solid"/>
              </v:shape>
            </v:group>
            <v:group style="position:absolute;left:1949;top:915;width:10;height:20" coordorigin="1949,915" coordsize="10,20">
              <v:shape style="position:absolute;left:1949;top:915;width:10;height:20" coordorigin="1949,915" coordsize="10,20" path="m1949,934l1958,934,1958,915,1949,915,1949,934xe" filled="true" fillcolor="#000000" stroked="false">
                <v:path arrowok="t"/>
                <v:fill type="solid"/>
              </v:shape>
            </v:group>
            <v:group style="position:absolute;left:1949;top:934;width:10;height:20" coordorigin="1949,934" coordsize="10,20">
              <v:shape style="position:absolute;left:1949;top:934;width:10;height:20" coordorigin="1949,934" coordsize="10,20" path="m1949,953l1958,953,1958,934,1949,934,1949,953xe" filled="true" fillcolor="#000000" stroked="false">
                <v:path arrowok="t"/>
                <v:fill type="solid"/>
              </v:shape>
            </v:group>
            <v:group style="position:absolute;left:1949;top:953;width:10;height:20" coordorigin="1949,953" coordsize="10,20">
              <v:shape style="position:absolute;left:1949;top:953;width:10;height:20" coordorigin="1949,953" coordsize="10,20" path="m1949,973l1958,973,1958,953,1949,953,1949,973xe" filled="true" fillcolor="#000000" stroked="false">
                <v:path arrowok="t"/>
                <v:fill type="solid"/>
              </v:shape>
            </v:group>
            <v:group style="position:absolute;left:1949;top:973;width:10;height:20" coordorigin="1949,973" coordsize="10,20">
              <v:shape style="position:absolute;left:1949;top:973;width:10;height:20" coordorigin="1949,973" coordsize="10,20" path="m1949,992l1958,992,1958,973,1949,973,1949,992xe" filled="true" fillcolor="#000000" stroked="false">
                <v:path arrowok="t"/>
                <v:fill type="solid"/>
              </v:shape>
            </v:group>
            <v:group style="position:absolute;left:1949;top:992;width:10;height:20" coordorigin="1949,992" coordsize="10,20">
              <v:shape style="position:absolute;left:1949;top:992;width:10;height:20" coordorigin="1949,992" coordsize="10,20" path="m1949,1011l1958,1011,1958,992,1949,992,1949,1011xe" filled="true" fillcolor="#000000" stroked="false">
                <v:path arrowok="t"/>
                <v:fill type="solid"/>
              </v:shape>
            </v:group>
            <v:group style="position:absolute;left:1949;top:1011;width:10;height:20" coordorigin="1949,1011" coordsize="10,20">
              <v:shape style="position:absolute;left:1949;top:1011;width:10;height:20" coordorigin="1949,1011" coordsize="10,20" path="m1949,1030l1958,1030,1958,1011,1949,1011,1949,1030xe" filled="true" fillcolor="#000000" stroked="false">
                <v:path arrowok="t"/>
                <v:fill type="solid"/>
              </v:shape>
            </v:group>
            <v:group style="position:absolute;left:1949;top:1030;width:10;height:20" coordorigin="1949,1030" coordsize="10,20">
              <v:shape style="position:absolute;left:1949;top:1030;width:10;height:20" coordorigin="1949,1030" coordsize="10,20" path="m1949,1049l1958,1049,1958,1030,1949,1030,1949,1049xe" filled="true" fillcolor="#000000" stroked="false">
                <v:path arrowok="t"/>
                <v:fill type="solid"/>
              </v:shape>
            </v:group>
            <v:group style="position:absolute;left:1949;top:1049;width:10;height:20" coordorigin="1949,1049" coordsize="10,20">
              <v:shape style="position:absolute;left:1949;top:1049;width:10;height:20" coordorigin="1949,1049" coordsize="10,20" path="m1949,1069l1958,1069,1958,1049,1949,1049,1949,1069xe" filled="true" fillcolor="#000000" stroked="false">
                <v:path arrowok="t"/>
                <v:fill type="solid"/>
              </v:shape>
            </v:group>
            <v:group style="position:absolute;left:1949;top:1069;width:10;height:20" coordorigin="1949,1069" coordsize="10,20">
              <v:shape style="position:absolute;left:1949;top:1069;width:10;height:20" coordorigin="1949,1069" coordsize="10,20" path="m1949,1088l1958,1088,1958,1069,1949,1069,1949,1088xe" filled="true" fillcolor="#000000" stroked="false">
                <v:path arrowok="t"/>
                <v:fill type="solid"/>
              </v:shape>
            </v:group>
            <v:group style="position:absolute;left:1949;top:1088;width:10;height:20" coordorigin="1949,1088" coordsize="10,20">
              <v:shape style="position:absolute;left:1949;top:1088;width:10;height:20" coordorigin="1949,1088" coordsize="10,20" path="m1949,1107l1958,1107,1958,1088,1949,1088,1949,1107xe" filled="true" fillcolor="#000000" stroked="false">
                <v:path arrowok="t"/>
                <v:fill type="solid"/>
              </v:shape>
            </v:group>
            <v:group style="position:absolute;left:1949;top:1107;width:10;height:20" coordorigin="1949,1107" coordsize="10,20">
              <v:shape style="position:absolute;left:1949;top:1107;width:10;height:20" coordorigin="1949,1107" coordsize="10,20" path="m1949,1126l1958,1126,1958,1107,1949,1107,1949,1126xe" filled="true" fillcolor="#000000" stroked="false">
                <v:path arrowok="t"/>
                <v:fill type="solid"/>
              </v:shape>
            </v:group>
            <v:group style="position:absolute;left:1949;top:1126;width:10;height:20" coordorigin="1949,1126" coordsize="10,20">
              <v:shape style="position:absolute;left:1949;top:1126;width:10;height:20" coordorigin="1949,1126" coordsize="10,20" path="m1949,1145l1958,1145,1958,1126,1949,1126,1949,1145xe" filled="true" fillcolor="#000000" stroked="false">
                <v:path arrowok="t"/>
                <v:fill type="solid"/>
              </v:shape>
            </v:group>
            <v:group style="position:absolute;left:1949;top:1145;width:10;height:20" coordorigin="1949,1145" coordsize="10,20">
              <v:shape style="position:absolute;left:1949;top:1145;width:10;height:20" coordorigin="1949,1145" coordsize="10,20" path="m1949,1165l1958,1165,1958,1145,1949,1145,1949,1165xe" filled="true" fillcolor="#000000" stroked="false">
                <v:path arrowok="t"/>
                <v:fill type="solid"/>
              </v:shape>
            </v:group>
            <v:group style="position:absolute;left:1949;top:1165;width:10;height:20" coordorigin="1949,1165" coordsize="10,20">
              <v:shape style="position:absolute;left:1949;top:1165;width:10;height:20" coordorigin="1949,1165" coordsize="10,20" path="m1949,1184l1958,1184,1958,1165,1949,1165,1949,1184xe" filled="true" fillcolor="#000000" stroked="false">
                <v:path arrowok="t"/>
                <v:fill type="solid"/>
              </v:shape>
            </v:group>
            <v:group style="position:absolute;left:1949;top:1184;width:10;height:20" coordorigin="1949,1184" coordsize="10,20">
              <v:shape style="position:absolute;left:1949;top:1184;width:10;height:20" coordorigin="1949,1184" coordsize="10,20" path="m1949,1203l1958,1203,1958,1184,1949,1184,1949,1203xe" filled="true" fillcolor="#000000" stroked="false">
                <v:path arrowok="t"/>
                <v:fill type="solid"/>
              </v:shape>
            </v:group>
            <v:group style="position:absolute;left:1949;top:1203;width:10;height:20" coordorigin="1949,1203" coordsize="10,20">
              <v:shape style="position:absolute;left:1949;top:1203;width:10;height:20" coordorigin="1949,1203" coordsize="10,20" path="m1949,1222l1958,1222,1958,1203,1949,1203,1949,1222xe" filled="true" fillcolor="#000000" stroked="false">
                <v:path arrowok="t"/>
                <v:fill type="solid"/>
              </v:shape>
            </v:group>
            <v:group style="position:absolute;left:1949;top:1222;width:10;height:20" coordorigin="1949,1222" coordsize="10,20">
              <v:shape style="position:absolute;left:1949;top:1222;width:10;height:20" coordorigin="1949,1222" coordsize="10,20" path="m1949,1241l1958,1241,1958,1222,1949,1222,1949,1241xe" filled="true" fillcolor="#000000" stroked="false">
                <v:path arrowok="t"/>
                <v:fill type="solid"/>
              </v:shape>
            </v:group>
            <v:group style="position:absolute;left:1949;top:1241;width:10;height:20" coordorigin="1949,1241" coordsize="10,20">
              <v:shape style="position:absolute;left:1949;top:1241;width:10;height:20" coordorigin="1949,1241" coordsize="10,20" path="m1949,1261l1958,1261,1958,1241,1949,1241,1949,1261xe" filled="true" fillcolor="#000000" stroked="false">
                <v:path arrowok="t"/>
                <v:fill type="solid"/>
              </v:shape>
            </v:group>
            <v:group style="position:absolute;left:1949;top:1261;width:10;height:20" coordorigin="1949,1261" coordsize="10,20">
              <v:shape style="position:absolute;left:1949;top:1261;width:10;height:20" coordorigin="1949,1261" coordsize="10,20" path="m1949,1280l1958,1280,1958,1261,1949,1261,1949,1280xe" filled="true" fillcolor="#000000" stroked="false">
                <v:path arrowok="t"/>
                <v:fill type="solid"/>
              </v:shape>
            </v:group>
            <v:group style="position:absolute;left:1949;top:1280;width:10;height:20" coordorigin="1949,1280" coordsize="10,20">
              <v:shape style="position:absolute;left:1949;top:1280;width:10;height:20" coordorigin="1949,1280" coordsize="10,20" path="m1949,1299l1958,1299,1958,1280,1949,1280,1949,1299xe" filled="true" fillcolor="#000000" stroked="false">
                <v:path arrowok="t"/>
                <v:fill type="solid"/>
              </v:shape>
            </v:group>
            <v:group style="position:absolute;left:1949;top:1299;width:10;height:20" coordorigin="1949,1299" coordsize="10,20">
              <v:shape style="position:absolute;left:1949;top:1299;width:10;height:20" coordorigin="1949,1299" coordsize="10,20" path="m1949,1318l1958,1318,1958,1299,1949,1299,1949,1318xe" filled="true" fillcolor="#000000" stroked="false">
                <v:path arrowok="t"/>
                <v:fill type="solid"/>
              </v:shape>
            </v:group>
            <v:group style="position:absolute;left:1949;top:1318;width:10;height:20" coordorigin="1949,1318" coordsize="10,20">
              <v:shape style="position:absolute;left:1949;top:1318;width:10;height:20" coordorigin="1949,1318" coordsize="10,20" path="m1949,1337l1958,1337,1958,1318,1949,1318,1949,1337xe" filled="true" fillcolor="#000000" stroked="false">
                <v:path arrowok="t"/>
                <v:fill type="solid"/>
              </v:shape>
            </v:group>
            <v:group style="position:absolute;left:1949;top:1337;width:10;height:20" coordorigin="1949,1337" coordsize="10,20">
              <v:shape style="position:absolute;left:1949;top:1337;width:10;height:20" coordorigin="1949,1337" coordsize="10,20" path="m1949,1357l1958,1357,1958,1337,1949,1337,1949,1357xe" filled="true" fillcolor="#000000" stroked="false">
                <v:path arrowok="t"/>
                <v:fill type="solid"/>
              </v:shape>
            </v:group>
            <v:group style="position:absolute;left:1949;top:1357;width:10;height:20" coordorigin="1949,1357" coordsize="10,20">
              <v:shape style="position:absolute;left:1949;top:1357;width:10;height:20" coordorigin="1949,1357" coordsize="10,20" path="m1949,1376l1958,1376,1958,1357,1949,1357,1949,1376xe" filled="true" fillcolor="#000000" stroked="false">
                <v:path arrowok="t"/>
                <v:fill type="solid"/>
              </v:shape>
            </v:group>
            <v:group style="position:absolute;left:1949;top:1376;width:10;height:20" coordorigin="1949,1376" coordsize="10,20">
              <v:shape style="position:absolute;left:1949;top:1376;width:10;height:20" coordorigin="1949,1376" coordsize="10,20" path="m1949,1395l1958,1395,1958,1376,1949,1376,1949,1395xe" filled="true" fillcolor="#000000" stroked="false">
                <v:path arrowok="t"/>
                <v:fill type="solid"/>
              </v:shape>
            </v:group>
            <v:group style="position:absolute;left:1949;top:1395;width:10;height:20" coordorigin="1949,1395" coordsize="10,20">
              <v:shape style="position:absolute;left:1949;top:1395;width:10;height:20" coordorigin="1949,1395" coordsize="10,20" path="m1949,1414l1958,1414,1958,1395,1949,1395,1949,1414xe" filled="true" fillcolor="#000000" stroked="false">
                <v:path arrowok="t"/>
                <v:fill type="solid"/>
              </v:shape>
            </v:group>
            <v:group style="position:absolute;left:1949;top:1414;width:10;height:20" coordorigin="1949,1414" coordsize="10,20">
              <v:shape style="position:absolute;left:1949;top:1414;width:10;height:20" coordorigin="1949,1414" coordsize="10,20" path="m1949,1433l1958,1433,1958,1414,1949,1414,1949,1433xe" filled="true" fillcolor="#000000" stroked="false">
                <v:path arrowok="t"/>
                <v:fill type="solid"/>
              </v:shape>
            </v:group>
            <v:group style="position:absolute;left:1949;top:1433;width:10;height:20" coordorigin="1949,1433" coordsize="10,20">
              <v:shape style="position:absolute;left:1949;top:1433;width:10;height:20" coordorigin="1949,1433" coordsize="10,20" path="m1949,1453l1958,1453,1958,1433,1949,1433,1949,1453xe" filled="true" fillcolor="#000000" stroked="false">
                <v:path arrowok="t"/>
                <v:fill type="solid"/>
              </v:shape>
            </v:group>
            <v:group style="position:absolute;left:1949;top:1453;width:10;height:20" coordorigin="1949,1453" coordsize="10,20">
              <v:shape style="position:absolute;left:1949;top:1453;width:10;height:20" coordorigin="1949,1453" coordsize="10,20" path="m1949,1472l1958,1472,1958,1453,1949,1453,1949,1472xe" filled="true" fillcolor="#000000" stroked="false">
                <v:path arrowok="t"/>
                <v:fill type="solid"/>
              </v:shape>
            </v:group>
            <v:group style="position:absolute;left:1949;top:1472;width:10;height:20" coordorigin="1949,1472" coordsize="10,20">
              <v:shape style="position:absolute;left:1949;top:1472;width:10;height:20" coordorigin="1949,1472" coordsize="10,20" path="m1949,1491l1958,1491,1958,1472,1949,1472,1949,1491xe" filled="true" fillcolor="#000000" stroked="false">
                <v:path arrowok="t"/>
                <v:fill type="solid"/>
              </v:shape>
            </v:group>
            <v:group style="position:absolute;left:1949;top:1491;width:10;height:20" coordorigin="1949,1491" coordsize="10,20">
              <v:shape style="position:absolute;left:1949;top:1491;width:10;height:20" coordorigin="1949,1491" coordsize="10,20" path="m1949,1510l1958,1510,1958,1491,1949,1491,1949,1510xe" filled="true" fillcolor="#000000" stroked="false">
                <v:path arrowok="t"/>
                <v:fill type="solid"/>
              </v:shape>
            </v:group>
            <v:group style="position:absolute;left:1949;top:1510;width:10;height:20" coordorigin="1949,1510" coordsize="10,20">
              <v:shape style="position:absolute;left:1949;top:1510;width:10;height:20" coordorigin="1949,1510" coordsize="10,20" path="m1949,1529l1958,1529,1958,1510,1949,1510,1949,1529xe" filled="true" fillcolor="#000000" stroked="false">
                <v:path arrowok="t"/>
                <v:fill type="solid"/>
              </v:shape>
            </v:group>
            <v:group style="position:absolute;left:1949;top:1529;width:10;height:20" coordorigin="1949,1529" coordsize="10,20">
              <v:shape style="position:absolute;left:1949;top:1529;width:10;height:20" coordorigin="1949,1529" coordsize="10,20" path="m1949,1549l1958,1549,1958,1529,1949,1529,1949,1549xe" filled="true" fillcolor="#000000" stroked="false">
                <v:path arrowok="t"/>
                <v:fill type="solid"/>
              </v:shape>
            </v:group>
            <v:group style="position:absolute;left:1949;top:1549;width:10;height:20" coordorigin="1949,1549" coordsize="10,20">
              <v:shape style="position:absolute;left:1949;top:1549;width:10;height:20" coordorigin="1949,1549" coordsize="10,20" path="m1949,1568l1958,1568,1958,1549,1949,1549,1949,1568xe" filled="true" fillcolor="#000000" stroked="false">
                <v:path arrowok="t"/>
                <v:fill type="solid"/>
              </v:shape>
            </v:group>
            <v:group style="position:absolute;left:1949;top:1568;width:10;height:20" coordorigin="1949,1568" coordsize="10,20">
              <v:shape style="position:absolute;left:1949;top:1568;width:10;height:20" coordorigin="1949,1568" coordsize="10,20" path="m1949,1587l1958,1587,1958,1568,1949,1568,1949,1587xe" filled="true" fillcolor="#000000" stroked="false">
                <v:path arrowok="t"/>
                <v:fill type="solid"/>
              </v:shape>
            </v:group>
            <v:group style="position:absolute;left:1949;top:1587;width:10;height:20" coordorigin="1949,1587" coordsize="10,20">
              <v:shape style="position:absolute;left:1949;top:1587;width:10;height:20" coordorigin="1949,1587" coordsize="10,20" path="m1949,1606l1958,1606,1958,1587,1949,1587,1949,1606xe" filled="true" fillcolor="#000000" stroked="false">
                <v:path arrowok="t"/>
                <v:fill type="solid"/>
              </v:shape>
            </v:group>
            <v:group style="position:absolute;left:1949;top:1606;width:10;height:20" coordorigin="1949,1606" coordsize="10,20">
              <v:shape style="position:absolute;left:1949;top:1606;width:10;height:20" coordorigin="1949,1606" coordsize="10,20" path="m1949,1625l1958,1625,1958,1606,1949,1606,1949,1625xe" filled="true" fillcolor="#000000" stroked="false">
                <v:path arrowok="t"/>
                <v:fill type="solid"/>
              </v:shape>
            </v:group>
            <v:group style="position:absolute;left:1949;top:1625;width:10;height:20" coordorigin="1949,1625" coordsize="10,20">
              <v:shape style="position:absolute;left:1949;top:1625;width:10;height:20" coordorigin="1949,1625" coordsize="10,20" path="m1949,1645l1958,1645,1958,1625,1949,1625,1949,1645xe" filled="true" fillcolor="#000000" stroked="false">
                <v:path arrowok="t"/>
                <v:fill type="solid"/>
              </v:shape>
            </v:group>
            <v:group style="position:absolute;left:1949;top:1645;width:10;height:20" coordorigin="1949,1645" coordsize="10,20">
              <v:shape style="position:absolute;left:1949;top:1645;width:10;height:20" coordorigin="1949,1645" coordsize="10,20" path="m1949,1664l1958,1664,1958,1645,1949,1645,1949,1664xe" filled="true" fillcolor="#000000" stroked="false">
                <v:path arrowok="t"/>
                <v:fill type="solid"/>
              </v:shape>
            </v:group>
            <v:group style="position:absolute;left:1949;top:1664;width:10;height:20" coordorigin="1949,1664" coordsize="10,20">
              <v:shape style="position:absolute;left:1949;top:1664;width:10;height:20" coordorigin="1949,1664" coordsize="10,20" path="m1949,1683l1958,1683,1958,1664,1949,1664,1949,1683xe" filled="true" fillcolor="#000000" stroked="false">
                <v:path arrowok="t"/>
                <v:fill type="solid"/>
              </v:shape>
            </v:group>
            <v:group style="position:absolute;left:1949;top:1683;width:10;height:20" coordorigin="1949,1683" coordsize="10,20">
              <v:shape style="position:absolute;left:1949;top:1683;width:10;height:20" coordorigin="1949,1683" coordsize="10,20" path="m1949,1702l1958,1702,1958,1683,1949,1683,1949,1702xe" filled="true" fillcolor="#000000" stroked="false">
                <v:path arrowok="t"/>
                <v:fill type="solid"/>
              </v:shape>
            </v:group>
            <v:group style="position:absolute;left:1949;top:1702;width:10;height:20" coordorigin="1949,1702" coordsize="10,20">
              <v:shape style="position:absolute;left:1949;top:1702;width:10;height:20" coordorigin="1949,1702" coordsize="10,20" path="m1949,1721l1958,1721,1958,1702,1949,1702,1949,1721xe" filled="true" fillcolor="#000000" stroked="false">
                <v:path arrowok="t"/>
                <v:fill type="solid"/>
              </v:shape>
            </v:group>
            <v:group style="position:absolute;left:1949;top:1721;width:10;height:20" coordorigin="1949,1721" coordsize="10,20">
              <v:shape style="position:absolute;left:1949;top:1721;width:10;height:20" coordorigin="1949,1721" coordsize="10,20" path="m1949,1741l1958,1741,1958,1721,1949,1721,1949,1741xe" filled="true" fillcolor="#000000" stroked="false">
                <v:path arrowok="t"/>
                <v:fill type="solid"/>
              </v:shape>
            </v:group>
            <v:group style="position:absolute;left:1949;top:1741;width:10;height:20" coordorigin="1949,1741" coordsize="10,20">
              <v:shape style="position:absolute;left:1949;top:1741;width:10;height:20" coordorigin="1949,1741" coordsize="10,20" path="m1949,1760l1958,1760,1958,1741,1949,1741,1949,1760xe" filled="true" fillcolor="#000000" stroked="false">
                <v:path arrowok="t"/>
                <v:fill type="solid"/>
              </v:shape>
            </v:group>
            <v:group style="position:absolute;left:1949;top:1760;width:10;height:20" coordorigin="1949,1760" coordsize="10,20">
              <v:shape style="position:absolute;left:1949;top:1760;width:10;height:20" coordorigin="1949,1760" coordsize="10,20" path="m1949,1779l1958,1779,1958,1760,1949,1760,1949,1779xe" filled="true" fillcolor="#000000" stroked="false">
                <v:path arrowok="t"/>
                <v:fill type="solid"/>
              </v:shape>
            </v:group>
            <v:group style="position:absolute;left:1949;top:1779;width:10;height:20" coordorigin="1949,1779" coordsize="10,20">
              <v:shape style="position:absolute;left:1949;top:1779;width:10;height:20" coordorigin="1949,1779" coordsize="10,20" path="m1949,1798l1958,1798,1958,1779,1949,1779,1949,1798xe" filled="true" fillcolor="#000000" stroked="false">
                <v:path arrowok="t"/>
                <v:fill type="solid"/>
              </v:shape>
            </v:group>
            <v:group style="position:absolute;left:1949;top:1798;width:10;height:20" coordorigin="1949,1798" coordsize="10,20">
              <v:shape style="position:absolute;left:1949;top:1798;width:10;height:20" coordorigin="1949,1798" coordsize="10,20" path="m1949,1817l1958,1817,1958,1798,1949,1798,1949,1817xe" filled="true" fillcolor="#000000" stroked="false">
                <v:path arrowok="t"/>
                <v:fill type="solid"/>
              </v:shape>
            </v:group>
            <v:group style="position:absolute;left:1949;top:1817;width:10;height:20" coordorigin="1949,1817" coordsize="10,20">
              <v:shape style="position:absolute;left:1949;top:1817;width:10;height:20" coordorigin="1949,1817" coordsize="10,20" path="m1949,1837l1958,1837,1958,1817,1949,1817,1949,1837xe" filled="true" fillcolor="#000000" stroked="false">
                <v:path arrowok="t"/>
                <v:fill type="solid"/>
              </v:shape>
            </v:group>
            <v:group style="position:absolute;left:1949;top:1837;width:10;height:20" coordorigin="1949,1837" coordsize="10,20">
              <v:shape style="position:absolute;left:1949;top:1837;width:10;height:20" coordorigin="1949,1837" coordsize="10,20" path="m1949,1856l1958,1856,1958,1837,1949,1837,1949,1856xe" filled="true" fillcolor="#000000" stroked="false">
                <v:path arrowok="t"/>
                <v:fill type="solid"/>
              </v:shape>
            </v:group>
            <v:group style="position:absolute;left:1949;top:1856;width:10;height:20" coordorigin="1949,1856" coordsize="10,20">
              <v:shape style="position:absolute;left:1949;top:1856;width:10;height:20" coordorigin="1949,1856" coordsize="10,20" path="m1949,1875l1958,1875,1958,1856,1949,1856,1949,1875xe" filled="true" fillcolor="#000000" stroked="false">
                <v:path arrowok="t"/>
                <v:fill type="solid"/>
              </v:shape>
            </v:group>
            <v:group style="position:absolute;left:1949;top:1875;width:10;height:20" coordorigin="1949,1875" coordsize="10,20">
              <v:shape style="position:absolute;left:1949;top:1875;width:10;height:20" coordorigin="1949,1875" coordsize="10,20" path="m1949,1894l1958,1894,1958,1875,1949,1875,1949,1894xe" filled="true" fillcolor="#000000" stroked="false">
                <v:path arrowok="t"/>
                <v:fill type="solid"/>
              </v:shape>
            </v:group>
            <v:group style="position:absolute;left:1949;top:1894;width:10;height:20" coordorigin="1949,1894" coordsize="10,20">
              <v:shape style="position:absolute;left:1949;top:1894;width:10;height:20" coordorigin="1949,1894" coordsize="10,20" path="m1949,1913l1958,1913,1958,1894,1949,1894,1949,1913xe" filled="true" fillcolor="#000000" stroked="false">
                <v:path arrowok="t"/>
                <v:fill type="solid"/>
              </v:shape>
            </v:group>
            <v:group style="position:absolute;left:1949;top:1913;width:10;height:20" coordorigin="1949,1913" coordsize="10,20">
              <v:shape style="position:absolute;left:1949;top:1913;width:10;height:20" coordorigin="1949,1913" coordsize="10,20" path="m1949,1933l1958,1933,1958,1913,1949,1913,1949,1933xe" filled="true" fillcolor="#000000" stroked="false">
                <v:path arrowok="t"/>
                <v:fill type="solid"/>
              </v:shape>
            </v:group>
            <v:group style="position:absolute;left:1949;top:1933;width:10;height:20" coordorigin="1949,1933" coordsize="10,20">
              <v:shape style="position:absolute;left:1949;top:1933;width:10;height:20" coordorigin="1949,1933" coordsize="10,20" path="m1949,1952l1958,1952,1958,1933,1949,1933,1949,1952xe" filled="true" fillcolor="#000000" stroked="false">
                <v:path arrowok="t"/>
                <v:fill type="solid"/>
              </v:shape>
            </v:group>
            <v:group style="position:absolute;left:1949;top:1952;width:10;height:20" coordorigin="1949,1952" coordsize="10,20">
              <v:shape style="position:absolute;left:1949;top:1952;width:10;height:20" coordorigin="1949,1952" coordsize="10,20" path="m1949,1971l1958,1971,1958,1952,1949,1952,1949,1971xe" filled="true" fillcolor="#000000" stroked="false">
                <v:path arrowok="t"/>
                <v:fill type="solid"/>
              </v:shape>
            </v:group>
            <v:group style="position:absolute;left:1949;top:1971;width:10;height:20" coordorigin="1949,1971" coordsize="10,20">
              <v:shape style="position:absolute;left:1949;top:1971;width:10;height:20" coordorigin="1949,1971" coordsize="10,20" path="m1949,1990l1958,1990,1958,1971,1949,1971,1949,1990xe" filled="true" fillcolor="#000000" stroked="false">
                <v:path arrowok="t"/>
                <v:fill type="solid"/>
              </v:shape>
            </v:group>
            <v:group style="position:absolute;left:1949;top:1990;width:10;height:20" coordorigin="1949,1990" coordsize="10,20">
              <v:shape style="position:absolute;left:1949;top:1990;width:10;height:20" coordorigin="1949,1990" coordsize="10,20" path="m1949,2009l1958,2009,1958,1990,1949,1990,1949,2009xe" filled="true" fillcolor="#000000" stroked="false">
                <v:path arrowok="t"/>
                <v:fill type="solid"/>
              </v:shape>
            </v:group>
            <v:group style="position:absolute;left:1949;top:2009;width:10;height:20" coordorigin="1949,2009" coordsize="10,20">
              <v:shape style="position:absolute;left:1949;top:2009;width:10;height:20" coordorigin="1949,2009" coordsize="10,20" path="m1949,2029l1958,2029,1958,2009,1949,2009,1949,2029xe" filled="true" fillcolor="#000000" stroked="false">
                <v:path arrowok="t"/>
                <v:fill type="solid"/>
              </v:shape>
            </v:group>
            <v:group style="position:absolute;left:1949;top:2029;width:10;height:20" coordorigin="1949,2029" coordsize="10,20">
              <v:shape style="position:absolute;left:1949;top:2029;width:10;height:20" coordorigin="1949,2029" coordsize="10,20" path="m1949,2048l1958,2048,1958,2029,1949,2029,1949,2048xe" filled="true" fillcolor="#000000" stroked="false">
                <v:path arrowok="t"/>
                <v:fill type="solid"/>
              </v:shape>
            </v:group>
            <v:group style="position:absolute;left:1949;top:2048;width:10;height:20" coordorigin="1949,2048" coordsize="10,20">
              <v:shape style="position:absolute;left:1949;top:2048;width:10;height:20" coordorigin="1949,2048" coordsize="10,20" path="m1949,2067l1958,2067,1958,2048,1949,2048,1949,2067xe" filled="true" fillcolor="#000000" stroked="false">
                <v:path arrowok="t"/>
                <v:fill type="solid"/>
              </v:shape>
            </v:group>
            <v:group style="position:absolute;left:1949;top:2067;width:10;height:20" coordorigin="1949,2067" coordsize="10,20">
              <v:shape style="position:absolute;left:1949;top:2067;width:10;height:20" coordorigin="1949,2067" coordsize="10,20" path="m1949,2086l1958,2086,1958,2067,1949,2067,1949,2086xe" filled="true" fillcolor="#000000" stroked="false">
                <v:path arrowok="t"/>
                <v:fill type="solid"/>
              </v:shape>
            </v:group>
            <v:group style="position:absolute;left:1949;top:2086;width:10;height:20" coordorigin="1949,2086" coordsize="10,20">
              <v:shape style="position:absolute;left:1949;top:2086;width:10;height:20" coordorigin="1949,2086" coordsize="10,20" path="m1949,2105l1958,2105,1958,2086,1949,2086,1949,2105xe" filled="true" fillcolor="#000000" stroked="false">
                <v:path arrowok="t"/>
                <v:fill type="solid"/>
              </v:shape>
            </v:group>
            <v:group style="position:absolute;left:1949;top:2105;width:10;height:20" coordorigin="1949,2105" coordsize="10,20">
              <v:shape style="position:absolute;left:1949;top:2105;width:10;height:20" coordorigin="1949,2105" coordsize="10,20" path="m1949,2125l1958,2125,1958,2105,1949,2105,1949,2125xe" filled="true" fillcolor="#000000" stroked="false">
                <v:path arrowok="t"/>
                <v:fill type="solid"/>
              </v:shape>
            </v:group>
            <v:group style="position:absolute;left:1949;top:2125;width:10;height:20" coordorigin="1949,2125" coordsize="10,20">
              <v:shape style="position:absolute;left:1949;top:2125;width:10;height:20" coordorigin="1949,2125" coordsize="10,20" path="m1949,2144l1958,2144,1958,2125,1949,2125,1949,2144xe" filled="true" fillcolor="#000000" stroked="false">
                <v:path arrowok="t"/>
                <v:fill type="solid"/>
              </v:shape>
            </v:group>
            <v:group style="position:absolute;left:1949;top:2144;width:10;height:20" coordorigin="1949,2144" coordsize="10,20">
              <v:shape style="position:absolute;left:1949;top:2144;width:10;height:20" coordorigin="1949,2144" coordsize="10,20" path="m1949,2163l1958,2163,1958,2144,1949,2144,1949,2163xe" filled="true" fillcolor="#000000" stroked="false">
                <v:path arrowok="t"/>
                <v:fill type="solid"/>
              </v:shape>
            </v:group>
            <v:group style="position:absolute;left:1949;top:2163;width:10;height:20" coordorigin="1949,2163" coordsize="10,20">
              <v:shape style="position:absolute;left:1949;top:2163;width:10;height:20" coordorigin="1949,2163" coordsize="10,20" path="m1949,2182l1958,2182,1958,2163,1949,2163,1949,2182xe" filled="true" fillcolor="#000000" stroked="false">
                <v:path arrowok="t"/>
                <v:fill type="solid"/>
              </v:shape>
            </v:group>
            <v:group style="position:absolute;left:1949;top:2182;width:10;height:20" coordorigin="1949,2182" coordsize="10,20">
              <v:shape style="position:absolute;left:1949;top:2182;width:10;height:20" coordorigin="1949,2182" coordsize="10,20" path="m1949,2201l1958,2201,1958,2182,1949,2182,1949,2201xe" filled="true" fillcolor="#000000" stroked="false">
                <v:path arrowok="t"/>
                <v:fill type="solid"/>
              </v:shape>
            </v:group>
            <v:group style="position:absolute;left:1949;top:2201;width:10;height:20" coordorigin="1949,2201" coordsize="10,20">
              <v:shape style="position:absolute;left:1949;top:2201;width:10;height:20" coordorigin="1949,2201" coordsize="10,20" path="m1949,2221l1958,2221,1958,2201,1949,2201,1949,2221xe" filled="true" fillcolor="#000000" stroked="false">
                <v:path arrowok="t"/>
                <v:fill type="solid"/>
              </v:shape>
            </v:group>
            <v:group style="position:absolute;left:1949;top:2221;width:10;height:20" coordorigin="1949,2221" coordsize="10,20">
              <v:shape style="position:absolute;left:1949;top:2221;width:10;height:20" coordorigin="1949,2221" coordsize="10,20" path="m1949,2240l1958,2240,1958,2221,1949,2221,1949,2240xe" filled="true" fillcolor="#000000" stroked="false">
                <v:path arrowok="t"/>
                <v:fill type="solid"/>
              </v:shape>
            </v:group>
            <v:group style="position:absolute;left:1949;top:2240;width:10;height:20" coordorigin="1949,2240" coordsize="10,20">
              <v:shape style="position:absolute;left:1949;top:2240;width:10;height:20" coordorigin="1949,2240" coordsize="10,20" path="m1949,2259l1958,2259,1958,2240,1949,2240,1949,2259xe" filled="true" fillcolor="#000000" stroked="false">
                <v:path arrowok="t"/>
                <v:fill type="solid"/>
              </v:shape>
            </v:group>
            <v:group style="position:absolute;left:1949;top:2259;width:10;height:20" coordorigin="1949,2259" coordsize="10,20">
              <v:shape style="position:absolute;left:1949;top:2259;width:10;height:20" coordorigin="1949,2259" coordsize="10,20" path="m1949,2278l1958,2278,1958,2259,1949,2259,1949,2278xe" filled="true" fillcolor="#000000" stroked="false">
                <v:path arrowok="t"/>
                <v:fill type="solid"/>
              </v:shape>
            </v:group>
            <v:group style="position:absolute;left:1949;top:2278;width:10;height:20" coordorigin="1949,2278" coordsize="10,20">
              <v:shape style="position:absolute;left:1949;top:2278;width:10;height:20" coordorigin="1949,2278" coordsize="10,20" path="m1949,2297l1958,2297,1958,2278,1949,2278,1949,2297xe" filled="true" fillcolor="#000000" stroked="false">
                <v:path arrowok="t"/>
                <v:fill type="solid"/>
              </v:shape>
            </v:group>
            <v:group style="position:absolute;left:1949;top:2297;width:10;height:20" coordorigin="1949,2297" coordsize="10,20">
              <v:shape style="position:absolute;left:1949;top:2297;width:10;height:20" coordorigin="1949,2297" coordsize="10,20" path="m1949,2317l1958,2317,1958,2297,1949,2297,1949,2317xe" filled="true" fillcolor="#000000" stroked="false">
                <v:path arrowok="t"/>
                <v:fill type="solid"/>
              </v:shape>
            </v:group>
            <v:group style="position:absolute;left:1949;top:2317;width:10;height:20" coordorigin="1949,2317" coordsize="10,20">
              <v:shape style="position:absolute;left:1949;top:2317;width:10;height:20" coordorigin="1949,2317" coordsize="10,20" path="m1949,2336l1958,2336,1958,2317,1949,2317,1949,2336xe" filled="true" fillcolor="#000000" stroked="false">
                <v:path arrowok="t"/>
                <v:fill type="solid"/>
              </v:shape>
            </v:group>
            <v:group style="position:absolute;left:1949;top:2336;width:10;height:20" coordorigin="1949,2336" coordsize="10,20">
              <v:shape style="position:absolute;left:1949;top:2336;width:10;height:20" coordorigin="1949,2336" coordsize="10,20" path="m1949,2355l1958,2355,1958,2336,1949,2336,1949,2355xe" filled="true" fillcolor="#000000" stroked="false">
                <v:path arrowok="t"/>
                <v:fill type="solid"/>
              </v:shape>
            </v:group>
            <v:group style="position:absolute;left:1949;top:2355;width:10;height:20" coordorigin="1949,2355" coordsize="10,20">
              <v:shape style="position:absolute;left:1949;top:2355;width:10;height:20" coordorigin="1949,2355" coordsize="10,20" path="m1949,2374l1958,2374,1958,2355,1949,2355,1949,2374xe" filled="true" fillcolor="#000000" stroked="false">
                <v:path arrowok="t"/>
                <v:fill type="solid"/>
              </v:shape>
            </v:group>
            <v:group style="position:absolute;left:1949;top:2374;width:10;height:20" coordorigin="1949,2374" coordsize="10,20">
              <v:shape style="position:absolute;left:1949;top:2374;width:10;height:20" coordorigin="1949,2374" coordsize="10,20" path="m1949,2393l1958,2393,1958,2374,1949,2374,1949,2393xe" filled="true" fillcolor="#000000" stroked="false">
                <v:path arrowok="t"/>
                <v:fill type="solid"/>
              </v:shape>
            </v:group>
            <v:group style="position:absolute;left:1949;top:2393;width:10;height:20" coordorigin="1949,2393" coordsize="10,20">
              <v:shape style="position:absolute;left:1949;top:2393;width:10;height:20" coordorigin="1949,2393" coordsize="10,20" path="m1949,2413l1958,2413,1958,2393,1949,2393,1949,2413xe" filled="true" fillcolor="#000000" stroked="false">
                <v:path arrowok="t"/>
                <v:fill type="solid"/>
              </v:shape>
            </v:group>
            <v:group style="position:absolute;left:1949;top:2413;width:10;height:20" coordorigin="1949,2413" coordsize="10,20">
              <v:shape style="position:absolute;left:1949;top:2413;width:10;height:20" coordorigin="1949,2413" coordsize="10,20" path="m1949,2432l1958,2432,1958,2413,1949,2413,1949,2432xe" filled="true" fillcolor="#000000" stroked="false">
                <v:path arrowok="t"/>
                <v:fill type="solid"/>
              </v:shape>
            </v:group>
            <v:group style="position:absolute;left:3084;top:31;width:10;height:20" coordorigin="3084,31" coordsize="10,20">
              <v:shape style="position:absolute;left:3084;top:31;width:10;height:20" coordorigin="3084,31" coordsize="10,20" path="m3084,50l3094,50,3094,31,3084,31,3084,50xe" filled="true" fillcolor="#000000" stroked="false">
                <v:path arrowok="t"/>
                <v:fill type="solid"/>
              </v:shape>
            </v:group>
            <v:group style="position:absolute;left:3084;top:50;width:10;height:20" coordorigin="3084,50" coordsize="10,20">
              <v:shape style="position:absolute;left:3084;top:50;width:10;height:20" coordorigin="3084,50" coordsize="10,20" path="m3084,70l3094,70,3094,50,3084,50,3084,70xe" filled="true" fillcolor="#000000" stroked="false">
                <v:path arrowok="t"/>
                <v:fill type="solid"/>
              </v:shape>
            </v:group>
            <v:group style="position:absolute;left:3084;top:70;width:10;height:20" coordorigin="3084,70" coordsize="10,20">
              <v:shape style="position:absolute;left:3084;top:70;width:10;height:20" coordorigin="3084,70" coordsize="10,20" path="m3084,89l3094,89,3094,70,3084,70,3084,89xe" filled="true" fillcolor="#000000" stroked="false">
                <v:path arrowok="t"/>
                <v:fill type="solid"/>
              </v:shape>
            </v:group>
            <v:group style="position:absolute;left:3084;top:89;width:10;height:20" coordorigin="3084,89" coordsize="10,20">
              <v:shape style="position:absolute;left:3084;top:89;width:10;height:20" coordorigin="3084,89" coordsize="10,20" path="m3084,108l3094,108,3094,89,3084,89,3084,108xe" filled="true" fillcolor="#000000" stroked="false">
                <v:path arrowok="t"/>
                <v:fill type="solid"/>
              </v:shape>
            </v:group>
            <v:group style="position:absolute;left:3084;top:108;width:10;height:20" coordorigin="3084,108" coordsize="10,20">
              <v:shape style="position:absolute;left:3084;top:108;width:10;height:20" coordorigin="3084,108" coordsize="10,20" path="m3084,127l3094,127,3094,108,3084,108,3084,127xe" filled="true" fillcolor="#000000" stroked="false">
                <v:path arrowok="t"/>
                <v:fill type="solid"/>
              </v:shape>
            </v:group>
            <v:group style="position:absolute;left:3084;top:127;width:10;height:20" coordorigin="3084,127" coordsize="10,20">
              <v:shape style="position:absolute;left:3084;top:127;width:10;height:20" coordorigin="3084,127" coordsize="10,20" path="m3084,146l3094,146,3094,127,3084,127,3084,146xe" filled="true" fillcolor="#000000" stroked="false">
                <v:path arrowok="t"/>
                <v:fill type="solid"/>
              </v:shape>
            </v:group>
            <v:group style="position:absolute;left:3084;top:146;width:10;height:20" coordorigin="3084,146" coordsize="10,20">
              <v:shape style="position:absolute;left:3084;top:146;width:10;height:20" coordorigin="3084,146" coordsize="10,20" path="m3084,166l3094,166,3094,146,3084,146,3084,166xe" filled="true" fillcolor="#000000" stroked="false">
                <v:path arrowok="t"/>
                <v:fill type="solid"/>
              </v:shape>
            </v:group>
            <v:group style="position:absolute;left:3084;top:166;width:10;height:20" coordorigin="3084,166" coordsize="10,20">
              <v:shape style="position:absolute;left:3084;top:166;width:10;height:20" coordorigin="3084,166" coordsize="10,20" path="m3084,185l3094,185,3094,166,3084,166,3084,185xe" filled="true" fillcolor="#000000" stroked="false">
                <v:path arrowok="t"/>
                <v:fill type="solid"/>
              </v:shape>
            </v:group>
            <v:group style="position:absolute;left:3084;top:185;width:10;height:20" coordorigin="3084,185" coordsize="10,20">
              <v:shape style="position:absolute;left:3084;top:185;width:10;height:20" coordorigin="3084,185" coordsize="10,20" path="m3084,204l3094,204,3094,185,3084,185,3084,204xe" filled="true" fillcolor="#000000" stroked="false">
                <v:path arrowok="t"/>
                <v:fill type="solid"/>
              </v:shape>
            </v:group>
            <v:group style="position:absolute;left:3084;top:204;width:10;height:20" coordorigin="3084,204" coordsize="10,20">
              <v:shape style="position:absolute;left:3084;top:204;width:10;height:20" coordorigin="3084,204" coordsize="10,20" path="m3084,223l3094,223,3094,204,3084,204,3084,223xe" filled="true" fillcolor="#000000" stroked="false">
                <v:path arrowok="t"/>
                <v:fill type="solid"/>
              </v:shape>
            </v:group>
            <v:group style="position:absolute;left:3084;top:223;width:10;height:20" coordorigin="3084,223" coordsize="10,20">
              <v:shape style="position:absolute;left:3084;top:223;width:10;height:20" coordorigin="3084,223" coordsize="10,20" path="m3084,242l3094,242,3094,223,3084,223,3084,242xe" filled="true" fillcolor="#000000" stroked="false">
                <v:path arrowok="t"/>
                <v:fill type="solid"/>
              </v:shape>
            </v:group>
            <v:group style="position:absolute;left:3084;top:242;width:10;height:20" coordorigin="3084,242" coordsize="10,20">
              <v:shape style="position:absolute;left:3084;top:242;width:10;height:20" coordorigin="3084,242" coordsize="10,20" path="m3084,262l3094,262,3094,242,3084,242,3084,262xe" filled="true" fillcolor="#000000" stroked="false">
                <v:path arrowok="t"/>
                <v:fill type="solid"/>
              </v:shape>
            </v:group>
            <v:group style="position:absolute;left:3084;top:262;width:10;height:20" coordorigin="3084,262" coordsize="10,20">
              <v:shape style="position:absolute;left:3084;top:262;width:10;height:20" coordorigin="3084,262" coordsize="10,20" path="m3084,281l3094,281,3094,262,3084,262,3084,281xe" filled="true" fillcolor="#000000" stroked="false">
                <v:path arrowok="t"/>
                <v:fill type="solid"/>
              </v:shape>
            </v:group>
            <v:group style="position:absolute;left:3084;top:281;width:10;height:20" coordorigin="3084,281" coordsize="10,20">
              <v:shape style="position:absolute;left:3084;top:281;width:10;height:20" coordorigin="3084,281" coordsize="10,20" path="m3084,300l3094,300,3094,281,3084,281,3084,300xe" filled="true" fillcolor="#000000" stroked="false">
                <v:path arrowok="t"/>
                <v:fill type="solid"/>
              </v:shape>
            </v:group>
            <v:group style="position:absolute;left:3084;top:300;width:10;height:20" coordorigin="3084,300" coordsize="10,20">
              <v:shape style="position:absolute;left:3084;top:300;width:10;height:20" coordorigin="3084,300" coordsize="10,20" path="m3084,319l3094,319,3094,300,3084,300,3084,319xe" filled="true" fillcolor="#000000" stroked="false">
                <v:path arrowok="t"/>
                <v:fill type="solid"/>
              </v:shape>
            </v:group>
            <v:group style="position:absolute;left:3084;top:319;width:10;height:20" coordorigin="3084,319" coordsize="10,20">
              <v:shape style="position:absolute;left:3084;top:319;width:10;height:20" coordorigin="3084,319" coordsize="10,20" path="m3084,338l3094,338,3094,319,3084,319,3084,338xe" filled="true" fillcolor="#000000" stroked="false">
                <v:path arrowok="t"/>
                <v:fill type="solid"/>
              </v:shape>
            </v:group>
            <v:group style="position:absolute;left:3084;top:338;width:10;height:20" coordorigin="3084,338" coordsize="10,20">
              <v:shape style="position:absolute;left:3084;top:338;width:10;height:20" coordorigin="3084,338" coordsize="10,20" path="m3084,358l3094,358,3094,338,3084,338,3084,358xe" filled="true" fillcolor="#000000" stroked="false">
                <v:path arrowok="t"/>
                <v:fill type="solid"/>
              </v:shape>
            </v:group>
            <v:group style="position:absolute;left:3084;top:358;width:10;height:20" coordorigin="3084,358" coordsize="10,20">
              <v:shape style="position:absolute;left:3084;top:358;width:10;height:20" coordorigin="3084,358" coordsize="10,20" path="m3084,377l3094,377,3094,358,3084,358,3084,377xe" filled="true" fillcolor="#000000" stroked="false">
                <v:path arrowok="t"/>
                <v:fill type="solid"/>
              </v:shape>
            </v:group>
            <v:group style="position:absolute;left:3084;top:377;width:10;height:20" coordorigin="3084,377" coordsize="10,20">
              <v:shape style="position:absolute;left:3084;top:377;width:10;height:20" coordorigin="3084,377" coordsize="10,20" path="m3084,396l3094,396,3094,377,3084,377,3084,396xe" filled="true" fillcolor="#000000" stroked="false">
                <v:path arrowok="t"/>
                <v:fill type="solid"/>
              </v:shape>
            </v:group>
            <v:group style="position:absolute;left:3084;top:396;width:10;height:20" coordorigin="3084,396" coordsize="10,20">
              <v:shape style="position:absolute;left:3084;top:396;width:10;height:20" coordorigin="3084,396" coordsize="10,20" path="m3084,415l3094,415,3094,396,3084,396,3084,415xe" filled="true" fillcolor="#000000" stroked="false">
                <v:path arrowok="t"/>
                <v:fill type="solid"/>
              </v:shape>
            </v:group>
            <v:group style="position:absolute;left:3084;top:415;width:10;height:20" coordorigin="3084,415" coordsize="10,20">
              <v:shape style="position:absolute;left:3084;top:415;width:10;height:20" coordorigin="3084,415" coordsize="10,20" path="m3084,434l3094,434,3094,415,3084,415,3084,434xe" filled="true" fillcolor="#000000" stroked="false">
                <v:path arrowok="t"/>
                <v:fill type="solid"/>
              </v:shape>
            </v:group>
            <v:group style="position:absolute;left:3084;top:434;width:10;height:20" coordorigin="3084,434" coordsize="10,20">
              <v:shape style="position:absolute;left:3084;top:434;width:10;height:20" coordorigin="3084,434" coordsize="10,20" path="m3084,454l3094,454,3094,434,3084,434,3084,454xe" filled="true" fillcolor="#000000" stroked="false">
                <v:path arrowok="t"/>
                <v:fill type="solid"/>
              </v:shape>
            </v:group>
            <v:group style="position:absolute;left:3084;top:454;width:10;height:20" coordorigin="3084,454" coordsize="10,20">
              <v:shape style="position:absolute;left:3084;top:454;width:10;height:20" coordorigin="3084,454" coordsize="10,20" path="m3084,473l3094,473,3094,454,3084,454,3084,473xe" filled="true" fillcolor="#000000" stroked="false">
                <v:path arrowok="t"/>
                <v:fill type="solid"/>
              </v:shape>
            </v:group>
            <v:group style="position:absolute;left:3084;top:473;width:10;height:20" coordorigin="3084,473" coordsize="10,20">
              <v:shape style="position:absolute;left:3084;top:473;width:10;height:20" coordorigin="3084,473" coordsize="10,20" path="m3084,492l3094,492,3094,473,3084,473,3084,492xe" filled="true" fillcolor="#000000" stroked="false">
                <v:path arrowok="t"/>
                <v:fill type="solid"/>
              </v:shape>
            </v:group>
            <v:group style="position:absolute;left:3084;top:492;width:10;height:20" coordorigin="3084,492" coordsize="10,20">
              <v:shape style="position:absolute;left:3084;top:492;width:10;height:20" coordorigin="3084,492" coordsize="10,20" path="m3084,512l3094,512,3094,492,3084,492,3084,512xe" filled="true" fillcolor="#000000" stroked="false">
                <v:path arrowok="t"/>
                <v:fill type="solid"/>
              </v:shape>
            </v:group>
            <v:group style="position:absolute;left:3084;top:512;width:10;height:20" coordorigin="3084,512" coordsize="10,20">
              <v:shape style="position:absolute;left:3084;top:512;width:10;height:20" coordorigin="3084,512" coordsize="10,20" path="m3084,531l3094,531,3094,512,3084,512,3084,531xe" filled="true" fillcolor="#000000" stroked="false">
                <v:path arrowok="t"/>
                <v:fill type="solid"/>
              </v:shape>
            </v:group>
            <v:group style="position:absolute;left:3084;top:531;width:10;height:20" coordorigin="3084,531" coordsize="10,20">
              <v:shape style="position:absolute;left:3084;top:531;width:10;height:20" coordorigin="3084,531" coordsize="10,20" path="m3084,550l3094,550,3094,531,3084,531,3084,550xe" filled="true" fillcolor="#000000" stroked="false">
                <v:path arrowok="t"/>
                <v:fill type="solid"/>
              </v:shape>
            </v:group>
            <v:group style="position:absolute;left:3084;top:550;width:10;height:20" coordorigin="3084,550" coordsize="10,20">
              <v:shape style="position:absolute;left:3084;top:550;width:10;height:20" coordorigin="3084,550" coordsize="10,20" path="m3084,569l3094,569,3094,550,3084,550,3084,569xe" filled="true" fillcolor="#000000" stroked="false">
                <v:path arrowok="t"/>
                <v:fill type="solid"/>
              </v:shape>
            </v:group>
            <v:group style="position:absolute;left:3084;top:569;width:10;height:20" coordorigin="3084,569" coordsize="10,20">
              <v:shape style="position:absolute;left:3084;top:569;width:10;height:20" coordorigin="3084,569" coordsize="10,20" path="m3084,589l3094,589,3094,569,3084,569,3084,589xe" filled="true" fillcolor="#000000" stroked="false">
                <v:path arrowok="t"/>
                <v:fill type="solid"/>
              </v:shape>
            </v:group>
            <v:group style="position:absolute;left:3084;top:589;width:10;height:20" coordorigin="3084,589" coordsize="10,20">
              <v:shape style="position:absolute;left:3084;top:589;width:10;height:20" coordorigin="3084,589" coordsize="10,20" path="m3084,608l3094,608,3094,589,3084,589,3084,608xe" filled="true" fillcolor="#000000" stroked="false">
                <v:path arrowok="t"/>
                <v:fill type="solid"/>
              </v:shape>
            </v:group>
            <v:group style="position:absolute;left:3084;top:608;width:10;height:20" coordorigin="3084,608" coordsize="10,20">
              <v:shape style="position:absolute;left:3084;top:608;width:10;height:20" coordorigin="3084,608" coordsize="10,20" path="m3084,627l3094,627,3094,608,3084,608,3084,627xe" filled="true" fillcolor="#000000" stroked="false">
                <v:path arrowok="t"/>
                <v:fill type="solid"/>
              </v:shape>
            </v:group>
            <v:group style="position:absolute;left:3084;top:627;width:10;height:20" coordorigin="3084,627" coordsize="10,20">
              <v:shape style="position:absolute;left:3084;top:627;width:10;height:20" coordorigin="3084,627" coordsize="10,20" path="m3084,646l3094,646,3094,627,3084,627,3084,646xe" filled="true" fillcolor="#000000" stroked="false">
                <v:path arrowok="t"/>
                <v:fill type="solid"/>
              </v:shape>
            </v:group>
            <v:group style="position:absolute;left:3084;top:646;width:10;height:20" coordorigin="3084,646" coordsize="10,20">
              <v:shape style="position:absolute;left:3084;top:646;width:10;height:20" coordorigin="3084,646" coordsize="10,20" path="m3084,665l3094,665,3094,646,3084,646,3084,665xe" filled="true" fillcolor="#000000" stroked="false">
                <v:path arrowok="t"/>
                <v:fill type="solid"/>
              </v:shape>
            </v:group>
            <v:group style="position:absolute;left:3084;top:665;width:10;height:20" coordorigin="3084,665" coordsize="10,20">
              <v:shape style="position:absolute;left:3084;top:665;width:10;height:20" coordorigin="3084,665" coordsize="10,20" path="m3084,685l3094,685,3094,665,3084,665,3084,685xe" filled="true" fillcolor="#000000" stroked="false">
                <v:path arrowok="t"/>
                <v:fill type="solid"/>
              </v:shape>
            </v:group>
            <v:group style="position:absolute;left:3084;top:685;width:10;height:20" coordorigin="3084,685" coordsize="10,20">
              <v:shape style="position:absolute;left:3084;top:685;width:10;height:20" coordorigin="3084,685" coordsize="10,20" path="m3084,704l3094,704,3094,685,3084,685,3084,704xe" filled="true" fillcolor="#000000" stroked="false">
                <v:path arrowok="t"/>
                <v:fill type="solid"/>
              </v:shape>
            </v:group>
            <v:group style="position:absolute;left:3084;top:704;width:10;height:20" coordorigin="3084,704" coordsize="10,20">
              <v:shape style="position:absolute;left:3084;top:704;width:10;height:20" coordorigin="3084,704" coordsize="10,20" path="m3084,723l3094,723,3094,704,3084,704,3084,723xe" filled="true" fillcolor="#000000" stroked="false">
                <v:path arrowok="t"/>
                <v:fill type="solid"/>
              </v:shape>
            </v:group>
            <v:group style="position:absolute;left:3084;top:723;width:10;height:20" coordorigin="3084,723" coordsize="10,20">
              <v:shape style="position:absolute;left:3084;top:723;width:10;height:20" coordorigin="3084,723" coordsize="10,20" path="m3084,742l3094,742,3094,723,3084,723,3084,742xe" filled="true" fillcolor="#000000" stroked="false">
                <v:path arrowok="t"/>
                <v:fill type="solid"/>
              </v:shape>
            </v:group>
            <v:group style="position:absolute;left:3084;top:742;width:10;height:20" coordorigin="3084,742" coordsize="10,20">
              <v:shape style="position:absolute;left:3084;top:742;width:10;height:20" coordorigin="3084,742" coordsize="10,20" path="m3084,761l3094,761,3094,742,3084,742,3084,761xe" filled="true" fillcolor="#000000" stroked="false">
                <v:path arrowok="t"/>
                <v:fill type="solid"/>
              </v:shape>
            </v:group>
            <v:group style="position:absolute;left:3084;top:761;width:10;height:20" coordorigin="3084,761" coordsize="10,20">
              <v:shape style="position:absolute;left:3084;top:761;width:10;height:20" coordorigin="3084,761" coordsize="10,20" path="m3084,781l3094,781,3094,761,3084,761,3084,781xe" filled="true" fillcolor="#000000" stroked="false">
                <v:path arrowok="t"/>
                <v:fill type="solid"/>
              </v:shape>
            </v:group>
            <v:group style="position:absolute;left:3084;top:781;width:10;height:20" coordorigin="3084,781" coordsize="10,20">
              <v:shape style="position:absolute;left:3084;top:781;width:10;height:20" coordorigin="3084,781" coordsize="10,20" path="m3084,800l3094,800,3094,781,3084,781,3084,800xe" filled="true" fillcolor="#000000" stroked="false">
                <v:path arrowok="t"/>
                <v:fill type="solid"/>
              </v:shape>
            </v:group>
            <v:group style="position:absolute;left:3084;top:800;width:10;height:20" coordorigin="3084,800" coordsize="10,20">
              <v:shape style="position:absolute;left:3084;top:800;width:10;height:20" coordorigin="3084,800" coordsize="10,20" path="m3084,819l3094,819,3094,800,3084,800,3084,819xe" filled="true" fillcolor="#000000" stroked="false">
                <v:path arrowok="t"/>
                <v:fill type="solid"/>
              </v:shape>
            </v:group>
            <v:group style="position:absolute;left:3084;top:819;width:10;height:20" coordorigin="3084,819" coordsize="10,20">
              <v:shape style="position:absolute;left:3084;top:819;width:10;height:20" coordorigin="3084,819" coordsize="10,20" path="m3084,838l3094,838,3094,819,3084,819,3084,838xe" filled="true" fillcolor="#000000" stroked="false">
                <v:path arrowok="t"/>
                <v:fill type="solid"/>
              </v:shape>
            </v:group>
            <v:group style="position:absolute;left:3084;top:838;width:10;height:20" coordorigin="3084,838" coordsize="10,20">
              <v:shape style="position:absolute;left:3084;top:838;width:10;height:20" coordorigin="3084,838" coordsize="10,20" path="m3084,857l3094,857,3094,838,3084,838,3084,857xe" filled="true" fillcolor="#000000" stroked="false">
                <v:path arrowok="t"/>
                <v:fill type="solid"/>
              </v:shape>
            </v:group>
            <v:group style="position:absolute;left:3084;top:857;width:10;height:20" coordorigin="3084,857" coordsize="10,20">
              <v:shape style="position:absolute;left:3084;top:857;width:10;height:20" coordorigin="3084,857" coordsize="10,20" path="m3084,877l3094,877,3094,857,3084,857,3084,877xe" filled="true" fillcolor="#000000" stroked="false">
                <v:path arrowok="t"/>
                <v:fill type="solid"/>
              </v:shape>
            </v:group>
            <v:group style="position:absolute;left:3084;top:877;width:10;height:20" coordorigin="3084,877" coordsize="10,20">
              <v:shape style="position:absolute;left:3084;top:877;width:10;height:20" coordorigin="3084,877" coordsize="10,20" path="m3084,896l3094,896,3094,877,3084,877,3084,896xe" filled="true" fillcolor="#000000" stroked="false">
                <v:path arrowok="t"/>
                <v:fill type="solid"/>
              </v:shape>
            </v:group>
            <v:group style="position:absolute;left:3084;top:896;width:10;height:20" coordorigin="3084,896" coordsize="10,20">
              <v:shape style="position:absolute;left:3084;top:896;width:10;height:20" coordorigin="3084,896" coordsize="10,20" path="m3084,915l3094,915,3094,896,3084,896,3084,915xe" filled="true" fillcolor="#000000" stroked="false">
                <v:path arrowok="t"/>
                <v:fill type="solid"/>
              </v:shape>
            </v:group>
            <v:group style="position:absolute;left:3084;top:915;width:10;height:20" coordorigin="3084,915" coordsize="10,20">
              <v:shape style="position:absolute;left:3084;top:915;width:10;height:20" coordorigin="3084,915" coordsize="10,20" path="m3084,934l3094,934,3094,915,3084,915,3084,934xe" filled="true" fillcolor="#000000" stroked="false">
                <v:path arrowok="t"/>
                <v:fill type="solid"/>
              </v:shape>
            </v:group>
            <v:group style="position:absolute;left:3084;top:934;width:10;height:20" coordorigin="3084,934" coordsize="10,20">
              <v:shape style="position:absolute;left:3084;top:934;width:10;height:20" coordorigin="3084,934" coordsize="10,20" path="m3084,953l3094,953,3094,934,3084,934,3084,953xe" filled="true" fillcolor="#000000" stroked="false">
                <v:path arrowok="t"/>
                <v:fill type="solid"/>
              </v:shape>
            </v:group>
            <v:group style="position:absolute;left:3084;top:953;width:10;height:20" coordorigin="3084,953" coordsize="10,20">
              <v:shape style="position:absolute;left:3084;top:953;width:10;height:20" coordorigin="3084,953" coordsize="10,20" path="m3084,973l3094,973,3094,953,3084,953,3084,973xe" filled="true" fillcolor="#000000" stroked="false">
                <v:path arrowok="t"/>
                <v:fill type="solid"/>
              </v:shape>
            </v:group>
            <v:group style="position:absolute;left:3084;top:973;width:10;height:20" coordorigin="3084,973" coordsize="10,20">
              <v:shape style="position:absolute;left:3084;top:973;width:10;height:20" coordorigin="3084,973" coordsize="10,20" path="m3084,992l3094,992,3094,973,3084,973,3084,992xe" filled="true" fillcolor="#000000" stroked="false">
                <v:path arrowok="t"/>
                <v:fill type="solid"/>
              </v:shape>
            </v:group>
            <v:group style="position:absolute;left:3084;top:992;width:10;height:20" coordorigin="3084,992" coordsize="10,20">
              <v:shape style="position:absolute;left:3084;top:992;width:10;height:20" coordorigin="3084,992" coordsize="10,20" path="m3084,1011l3094,1011,3094,992,3084,992,3084,1011xe" filled="true" fillcolor="#000000" stroked="false">
                <v:path arrowok="t"/>
                <v:fill type="solid"/>
              </v:shape>
            </v:group>
            <v:group style="position:absolute;left:3084;top:1011;width:10;height:20" coordorigin="3084,1011" coordsize="10,20">
              <v:shape style="position:absolute;left:3084;top:1011;width:10;height:20" coordorigin="3084,1011" coordsize="10,20" path="m3084,1030l3094,1030,3094,1011,3084,1011,3084,1030xe" filled="true" fillcolor="#000000" stroked="false">
                <v:path arrowok="t"/>
                <v:fill type="solid"/>
              </v:shape>
            </v:group>
            <v:group style="position:absolute;left:3084;top:1030;width:10;height:20" coordorigin="3084,1030" coordsize="10,20">
              <v:shape style="position:absolute;left:3084;top:1030;width:10;height:20" coordorigin="3084,1030" coordsize="10,20" path="m3084,1049l3094,1049,3094,1030,3084,1030,3084,1049xe" filled="true" fillcolor="#000000" stroked="false">
                <v:path arrowok="t"/>
                <v:fill type="solid"/>
              </v:shape>
            </v:group>
            <v:group style="position:absolute;left:3084;top:1049;width:10;height:20" coordorigin="3084,1049" coordsize="10,20">
              <v:shape style="position:absolute;left:3084;top:1049;width:10;height:20" coordorigin="3084,1049" coordsize="10,20" path="m3084,1069l3094,1069,3094,1049,3084,1049,3084,1069xe" filled="true" fillcolor="#000000" stroked="false">
                <v:path arrowok="t"/>
                <v:fill type="solid"/>
              </v:shape>
            </v:group>
            <v:group style="position:absolute;left:3084;top:1069;width:10;height:20" coordorigin="3084,1069" coordsize="10,20">
              <v:shape style="position:absolute;left:3084;top:1069;width:10;height:20" coordorigin="3084,1069" coordsize="10,20" path="m3084,1088l3094,1088,3094,1069,3084,1069,3084,1088xe" filled="true" fillcolor="#000000" stroked="false">
                <v:path arrowok="t"/>
                <v:fill type="solid"/>
              </v:shape>
            </v:group>
            <v:group style="position:absolute;left:3084;top:1088;width:10;height:20" coordorigin="3084,1088" coordsize="10,20">
              <v:shape style="position:absolute;left:3084;top:1088;width:10;height:20" coordorigin="3084,1088" coordsize="10,20" path="m3084,1107l3094,1107,3094,1088,3084,1088,3084,1107xe" filled="true" fillcolor="#000000" stroked="false">
                <v:path arrowok="t"/>
                <v:fill type="solid"/>
              </v:shape>
            </v:group>
            <v:group style="position:absolute;left:3084;top:1107;width:10;height:20" coordorigin="3084,1107" coordsize="10,20">
              <v:shape style="position:absolute;left:3084;top:1107;width:10;height:20" coordorigin="3084,1107" coordsize="10,20" path="m3084,1126l3094,1126,3094,1107,3084,1107,3084,1126xe" filled="true" fillcolor="#000000" stroked="false">
                <v:path arrowok="t"/>
                <v:fill type="solid"/>
              </v:shape>
            </v:group>
            <v:group style="position:absolute;left:3084;top:1126;width:10;height:20" coordorigin="3084,1126" coordsize="10,20">
              <v:shape style="position:absolute;left:3084;top:1126;width:10;height:20" coordorigin="3084,1126" coordsize="10,20" path="m3084,1145l3094,1145,3094,1126,3084,1126,3084,1145xe" filled="true" fillcolor="#000000" stroked="false">
                <v:path arrowok="t"/>
                <v:fill type="solid"/>
              </v:shape>
            </v:group>
            <v:group style="position:absolute;left:3084;top:1145;width:10;height:20" coordorigin="3084,1145" coordsize="10,20">
              <v:shape style="position:absolute;left:3084;top:1145;width:10;height:20" coordorigin="3084,1145" coordsize="10,20" path="m3084,1165l3094,1165,3094,1145,3084,1145,3084,1165xe" filled="true" fillcolor="#000000" stroked="false">
                <v:path arrowok="t"/>
                <v:fill type="solid"/>
              </v:shape>
            </v:group>
            <v:group style="position:absolute;left:3084;top:1165;width:10;height:20" coordorigin="3084,1165" coordsize="10,20">
              <v:shape style="position:absolute;left:3084;top:1165;width:10;height:20" coordorigin="3084,1165" coordsize="10,20" path="m3084,1184l3094,1184,3094,1165,3084,1165,3084,1184xe" filled="true" fillcolor="#000000" stroked="false">
                <v:path arrowok="t"/>
                <v:fill type="solid"/>
              </v:shape>
            </v:group>
            <v:group style="position:absolute;left:3084;top:1184;width:10;height:20" coordorigin="3084,1184" coordsize="10,20">
              <v:shape style="position:absolute;left:3084;top:1184;width:10;height:20" coordorigin="3084,1184" coordsize="10,20" path="m3084,1203l3094,1203,3094,1184,3084,1184,3084,1203xe" filled="true" fillcolor="#000000" stroked="false">
                <v:path arrowok="t"/>
                <v:fill type="solid"/>
              </v:shape>
            </v:group>
            <v:group style="position:absolute;left:3084;top:1203;width:10;height:20" coordorigin="3084,1203" coordsize="10,20">
              <v:shape style="position:absolute;left:3084;top:1203;width:10;height:20" coordorigin="3084,1203" coordsize="10,20" path="m3084,1222l3094,1222,3094,1203,3084,1203,3084,1222xe" filled="true" fillcolor="#000000" stroked="false">
                <v:path arrowok="t"/>
                <v:fill type="solid"/>
              </v:shape>
            </v:group>
            <v:group style="position:absolute;left:3084;top:1222;width:10;height:20" coordorigin="3084,1222" coordsize="10,20">
              <v:shape style="position:absolute;left:3084;top:1222;width:10;height:20" coordorigin="3084,1222" coordsize="10,20" path="m3084,1241l3094,1241,3094,1222,3084,1222,3084,1241xe" filled="true" fillcolor="#000000" stroked="false">
                <v:path arrowok="t"/>
                <v:fill type="solid"/>
              </v:shape>
            </v:group>
            <v:group style="position:absolute;left:3084;top:1241;width:10;height:20" coordorigin="3084,1241" coordsize="10,20">
              <v:shape style="position:absolute;left:3084;top:1241;width:10;height:20" coordorigin="3084,1241" coordsize="10,20" path="m3084,1261l3094,1261,3094,1241,3084,1241,3084,1261xe" filled="true" fillcolor="#000000" stroked="false">
                <v:path arrowok="t"/>
                <v:fill type="solid"/>
              </v:shape>
            </v:group>
            <v:group style="position:absolute;left:3084;top:1261;width:10;height:20" coordorigin="3084,1261" coordsize="10,20">
              <v:shape style="position:absolute;left:3084;top:1261;width:10;height:20" coordorigin="3084,1261" coordsize="10,20" path="m3084,1280l3094,1280,3094,1261,3084,1261,3084,1280xe" filled="true" fillcolor="#000000" stroked="false">
                <v:path arrowok="t"/>
                <v:fill type="solid"/>
              </v:shape>
            </v:group>
            <v:group style="position:absolute;left:3084;top:1280;width:10;height:20" coordorigin="3084,1280" coordsize="10,20">
              <v:shape style="position:absolute;left:3084;top:1280;width:10;height:20" coordorigin="3084,1280" coordsize="10,20" path="m3084,1299l3094,1299,3094,1280,3084,1280,3084,1299xe" filled="true" fillcolor="#000000" stroked="false">
                <v:path arrowok="t"/>
                <v:fill type="solid"/>
              </v:shape>
            </v:group>
            <v:group style="position:absolute;left:3084;top:1299;width:10;height:20" coordorigin="3084,1299" coordsize="10,20">
              <v:shape style="position:absolute;left:3084;top:1299;width:10;height:20" coordorigin="3084,1299" coordsize="10,20" path="m3084,1318l3094,1318,3094,1299,3084,1299,3084,1318xe" filled="true" fillcolor="#000000" stroked="false">
                <v:path arrowok="t"/>
                <v:fill type="solid"/>
              </v:shape>
            </v:group>
            <v:group style="position:absolute;left:3084;top:1318;width:10;height:20" coordorigin="3084,1318" coordsize="10,20">
              <v:shape style="position:absolute;left:3084;top:1318;width:10;height:20" coordorigin="3084,1318" coordsize="10,20" path="m3084,1337l3094,1337,3094,1318,3084,1318,3084,1337xe" filled="true" fillcolor="#000000" stroked="false">
                <v:path arrowok="t"/>
                <v:fill type="solid"/>
              </v:shape>
            </v:group>
            <v:group style="position:absolute;left:3084;top:1337;width:10;height:20" coordorigin="3084,1337" coordsize="10,20">
              <v:shape style="position:absolute;left:3084;top:1337;width:10;height:20" coordorigin="3084,1337" coordsize="10,20" path="m3084,1357l3094,1357,3094,1337,3084,1337,3084,1357xe" filled="true" fillcolor="#000000" stroked="false">
                <v:path arrowok="t"/>
                <v:fill type="solid"/>
              </v:shape>
            </v:group>
            <v:group style="position:absolute;left:3084;top:1357;width:10;height:20" coordorigin="3084,1357" coordsize="10,20">
              <v:shape style="position:absolute;left:3084;top:1357;width:10;height:20" coordorigin="3084,1357" coordsize="10,20" path="m3084,1376l3094,1376,3094,1357,3084,1357,3084,1376xe" filled="true" fillcolor="#000000" stroked="false">
                <v:path arrowok="t"/>
                <v:fill type="solid"/>
              </v:shape>
            </v:group>
            <v:group style="position:absolute;left:3084;top:1376;width:10;height:20" coordorigin="3084,1376" coordsize="10,20">
              <v:shape style="position:absolute;left:3084;top:1376;width:10;height:20" coordorigin="3084,1376" coordsize="10,20" path="m3084,1395l3094,1395,3094,1376,3084,1376,3084,1395xe" filled="true" fillcolor="#000000" stroked="false">
                <v:path arrowok="t"/>
                <v:fill type="solid"/>
              </v:shape>
            </v:group>
            <v:group style="position:absolute;left:3084;top:1395;width:10;height:20" coordorigin="3084,1395" coordsize="10,20">
              <v:shape style="position:absolute;left:3084;top:1395;width:10;height:20" coordorigin="3084,1395" coordsize="10,20" path="m3084,1414l3094,1414,3094,1395,3084,1395,3084,1414xe" filled="true" fillcolor="#000000" stroked="false">
                <v:path arrowok="t"/>
                <v:fill type="solid"/>
              </v:shape>
            </v:group>
            <v:group style="position:absolute;left:3084;top:1414;width:10;height:20" coordorigin="3084,1414" coordsize="10,20">
              <v:shape style="position:absolute;left:3084;top:1414;width:10;height:20" coordorigin="3084,1414" coordsize="10,20" path="m3084,1433l3094,1433,3094,1414,3084,1414,3084,1433xe" filled="true" fillcolor="#000000" stroked="false">
                <v:path arrowok="t"/>
                <v:fill type="solid"/>
              </v:shape>
            </v:group>
            <v:group style="position:absolute;left:3084;top:1433;width:10;height:20" coordorigin="3084,1433" coordsize="10,20">
              <v:shape style="position:absolute;left:3084;top:1433;width:10;height:20" coordorigin="3084,1433" coordsize="10,20" path="m3084,1453l3094,1453,3094,1433,3084,1433,3084,1453xe" filled="true" fillcolor="#000000" stroked="false">
                <v:path arrowok="t"/>
                <v:fill type="solid"/>
              </v:shape>
            </v:group>
            <v:group style="position:absolute;left:3084;top:1453;width:10;height:20" coordorigin="3084,1453" coordsize="10,20">
              <v:shape style="position:absolute;left:3084;top:1453;width:10;height:20" coordorigin="3084,1453" coordsize="10,20" path="m3084,1472l3094,1472,3094,1453,3084,1453,3084,1472xe" filled="true" fillcolor="#000000" stroked="false">
                <v:path arrowok="t"/>
                <v:fill type="solid"/>
              </v:shape>
            </v:group>
            <v:group style="position:absolute;left:3084;top:1472;width:10;height:20" coordorigin="3084,1472" coordsize="10,20">
              <v:shape style="position:absolute;left:3084;top:1472;width:10;height:20" coordorigin="3084,1472" coordsize="10,20" path="m3084,1491l3094,1491,3094,1472,3084,1472,3084,1491xe" filled="true" fillcolor="#000000" stroked="false">
                <v:path arrowok="t"/>
                <v:fill type="solid"/>
              </v:shape>
            </v:group>
            <v:group style="position:absolute;left:3084;top:1491;width:10;height:20" coordorigin="3084,1491" coordsize="10,20">
              <v:shape style="position:absolute;left:3084;top:1491;width:10;height:20" coordorigin="3084,1491" coordsize="10,20" path="m3084,1510l3094,1510,3094,1491,3084,1491,3084,1510xe" filled="true" fillcolor="#000000" stroked="false">
                <v:path arrowok="t"/>
                <v:fill type="solid"/>
              </v:shape>
            </v:group>
            <v:group style="position:absolute;left:3084;top:1510;width:10;height:20" coordorigin="3084,1510" coordsize="10,20">
              <v:shape style="position:absolute;left:3084;top:1510;width:10;height:20" coordorigin="3084,1510" coordsize="10,20" path="m3084,1529l3094,1529,3094,1510,3084,1510,3084,1529xe" filled="true" fillcolor="#000000" stroked="false">
                <v:path arrowok="t"/>
                <v:fill type="solid"/>
              </v:shape>
            </v:group>
            <v:group style="position:absolute;left:3084;top:1529;width:10;height:20" coordorigin="3084,1529" coordsize="10,20">
              <v:shape style="position:absolute;left:3084;top:1529;width:10;height:20" coordorigin="3084,1529" coordsize="10,20" path="m3084,1549l3094,1549,3094,1529,3084,1529,3084,1549xe" filled="true" fillcolor="#000000" stroked="false">
                <v:path arrowok="t"/>
                <v:fill type="solid"/>
              </v:shape>
            </v:group>
            <v:group style="position:absolute;left:3084;top:1549;width:10;height:20" coordorigin="3084,1549" coordsize="10,20">
              <v:shape style="position:absolute;left:3084;top:1549;width:10;height:20" coordorigin="3084,1549" coordsize="10,20" path="m3084,1568l3094,1568,3094,1549,3084,1549,3084,1568xe" filled="true" fillcolor="#000000" stroked="false">
                <v:path arrowok="t"/>
                <v:fill type="solid"/>
              </v:shape>
            </v:group>
            <v:group style="position:absolute;left:3084;top:1568;width:10;height:20" coordorigin="3084,1568" coordsize="10,20">
              <v:shape style="position:absolute;left:3084;top:1568;width:10;height:20" coordorigin="3084,1568" coordsize="10,20" path="m3084,1587l3094,1587,3094,1568,3084,1568,3084,1587xe" filled="true" fillcolor="#000000" stroked="false">
                <v:path arrowok="t"/>
                <v:fill type="solid"/>
              </v:shape>
            </v:group>
            <v:group style="position:absolute;left:3084;top:1587;width:10;height:20" coordorigin="3084,1587" coordsize="10,20">
              <v:shape style="position:absolute;left:3084;top:1587;width:10;height:20" coordorigin="3084,1587" coordsize="10,20" path="m3084,1606l3094,1606,3094,1587,3084,1587,3084,1606xe" filled="true" fillcolor="#000000" stroked="false">
                <v:path arrowok="t"/>
                <v:fill type="solid"/>
              </v:shape>
            </v:group>
            <v:group style="position:absolute;left:3084;top:1606;width:10;height:20" coordorigin="3084,1606" coordsize="10,20">
              <v:shape style="position:absolute;left:3084;top:1606;width:10;height:20" coordorigin="3084,1606" coordsize="10,20" path="m3084,1625l3094,1625,3094,1606,3084,1606,3084,1625xe" filled="true" fillcolor="#000000" stroked="false">
                <v:path arrowok="t"/>
                <v:fill type="solid"/>
              </v:shape>
            </v:group>
            <v:group style="position:absolute;left:3084;top:1625;width:10;height:20" coordorigin="3084,1625" coordsize="10,20">
              <v:shape style="position:absolute;left:3084;top:1625;width:10;height:20" coordorigin="3084,1625" coordsize="10,20" path="m3084,1645l3094,1645,3094,1625,3084,1625,3084,1645xe" filled="true" fillcolor="#000000" stroked="false">
                <v:path arrowok="t"/>
                <v:fill type="solid"/>
              </v:shape>
            </v:group>
            <v:group style="position:absolute;left:3084;top:1645;width:10;height:20" coordorigin="3084,1645" coordsize="10,20">
              <v:shape style="position:absolute;left:3084;top:1645;width:10;height:20" coordorigin="3084,1645" coordsize="10,20" path="m3084,1664l3094,1664,3094,1645,3084,1645,3084,1664xe" filled="true" fillcolor="#000000" stroked="false">
                <v:path arrowok="t"/>
                <v:fill type="solid"/>
              </v:shape>
            </v:group>
            <v:group style="position:absolute;left:3084;top:1664;width:10;height:20" coordorigin="3084,1664" coordsize="10,20">
              <v:shape style="position:absolute;left:3084;top:1664;width:10;height:20" coordorigin="3084,1664" coordsize="10,20" path="m3084,1683l3094,1683,3094,1664,3084,1664,3084,1683xe" filled="true" fillcolor="#000000" stroked="false">
                <v:path arrowok="t"/>
                <v:fill type="solid"/>
              </v:shape>
            </v:group>
            <v:group style="position:absolute;left:3084;top:1683;width:10;height:20" coordorigin="3084,1683" coordsize="10,20">
              <v:shape style="position:absolute;left:3084;top:1683;width:10;height:20" coordorigin="3084,1683" coordsize="10,20" path="m3084,1702l3094,1702,3094,1683,3084,1683,3084,1702xe" filled="true" fillcolor="#000000" stroked="false">
                <v:path arrowok="t"/>
                <v:fill type="solid"/>
              </v:shape>
            </v:group>
            <v:group style="position:absolute;left:3084;top:1702;width:10;height:20" coordorigin="3084,1702" coordsize="10,20">
              <v:shape style="position:absolute;left:3084;top:1702;width:10;height:20" coordorigin="3084,1702" coordsize="10,20" path="m3084,1721l3094,1721,3094,1702,3084,1702,3084,1721xe" filled="true" fillcolor="#000000" stroked="false">
                <v:path arrowok="t"/>
                <v:fill type="solid"/>
              </v:shape>
            </v:group>
            <v:group style="position:absolute;left:3084;top:1721;width:10;height:20" coordorigin="3084,1721" coordsize="10,20">
              <v:shape style="position:absolute;left:3084;top:1721;width:10;height:20" coordorigin="3084,1721" coordsize="10,20" path="m3084,1741l3094,1741,3094,1721,3084,1721,3084,1741xe" filled="true" fillcolor="#000000" stroked="false">
                <v:path arrowok="t"/>
                <v:fill type="solid"/>
              </v:shape>
            </v:group>
            <v:group style="position:absolute;left:3084;top:1741;width:10;height:20" coordorigin="3084,1741" coordsize="10,20">
              <v:shape style="position:absolute;left:3084;top:1741;width:10;height:20" coordorigin="3084,1741" coordsize="10,20" path="m3084,1760l3094,1760,3094,1741,3084,1741,3084,1760xe" filled="true" fillcolor="#000000" stroked="false">
                <v:path arrowok="t"/>
                <v:fill type="solid"/>
              </v:shape>
            </v:group>
            <v:group style="position:absolute;left:3084;top:1760;width:10;height:20" coordorigin="3084,1760" coordsize="10,20">
              <v:shape style="position:absolute;left:3084;top:1760;width:10;height:20" coordorigin="3084,1760" coordsize="10,20" path="m3084,1779l3094,1779,3094,1760,3084,1760,3084,1779xe" filled="true" fillcolor="#000000" stroked="false">
                <v:path arrowok="t"/>
                <v:fill type="solid"/>
              </v:shape>
            </v:group>
            <v:group style="position:absolute;left:3084;top:1779;width:10;height:20" coordorigin="3084,1779" coordsize="10,20">
              <v:shape style="position:absolute;left:3084;top:1779;width:10;height:20" coordorigin="3084,1779" coordsize="10,20" path="m3084,1798l3094,1798,3094,1779,3084,1779,3084,1798xe" filled="true" fillcolor="#000000" stroked="false">
                <v:path arrowok="t"/>
                <v:fill type="solid"/>
              </v:shape>
            </v:group>
            <v:group style="position:absolute;left:3084;top:1798;width:10;height:20" coordorigin="3084,1798" coordsize="10,20">
              <v:shape style="position:absolute;left:3084;top:1798;width:10;height:20" coordorigin="3084,1798" coordsize="10,20" path="m3084,1817l3094,1817,3094,1798,3084,1798,3084,1817xe" filled="true" fillcolor="#000000" stroked="false">
                <v:path arrowok="t"/>
                <v:fill type="solid"/>
              </v:shape>
            </v:group>
            <v:group style="position:absolute;left:3084;top:1817;width:10;height:20" coordorigin="3084,1817" coordsize="10,20">
              <v:shape style="position:absolute;left:3084;top:1817;width:10;height:20" coordorigin="3084,1817" coordsize="10,20" path="m3084,1837l3094,1837,3094,1817,3084,1817,3084,1837xe" filled="true" fillcolor="#000000" stroked="false">
                <v:path arrowok="t"/>
                <v:fill type="solid"/>
              </v:shape>
            </v:group>
            <v:group style="position:absolute;left:3084;top:1837;width:10;height:20" coordorigin="3084,1837" coordsize="10,20">
              <v:shape style="position:absolute;left:3084;top:1837;width:10;height:20" coordorigin="3084,1837" coordsize="10,20" path="m3084,1856l3094,1856,3094,1837,3084,1837,3084,1856xe" filled="true" fillcolor="#000000" stroked="false">
                <v:path arrowok="t"/>
                <v:fill type="solid"/>
              </v:shape>
            </v:group>
            <v:group style="position:absolute;left:3084;top:1856;width:10;height:20" coordorigin="3084,1856" coordsize="10,20">
              <v:shape style="position:absolute;left:3084;top:1856;width:10;height:20" coordorigin="3084,1856" coordsize="10,20" path="m3084,1875l3094,1875,3094,1856,3084,1856,3084,1875xe" filled="true" fillcolor="#000000" stroked="false">
                <v:path arrowok="t"/>
                <v:fill type="solid"/>
              </v:shape>
            </v:group>
            <v:group style="position:absolute;left:3084;top:1875;width:10;height:20" coordorigin="3084,1875" coordsize="10,20">
              <v:shape style="position:absolute;left:3084;top:1875;width:10;height:20" coordorigin="3084,1875" coordsize="10,20" path="m3084,1894l3094,1894,3094,1875,3084,1875,3084,1894xe" filled="true" fillcolor="#000000" stroked="false">
                <v:path arrowok="t"/>
                <v:fill type="solid"/>
              </v:shape>
            </v:group>
            <v:group style="position:absolute;left:3084;top:1894;width:10;height:20" coordorigin="3084,1894" coordsize="10,20">
              <v:shape style="position:absolute;left:3084;top:1894;width:10;height:20" coordorigin="3084,1894" coordsize="10,20" path="m3084,1913l3094,1913,3094,1894,3084,1894,3084,1913xe" filled="true" fillcolor="#000000" stroked="false">
                <v:path arrowok="t"/>
                <v:fill type="solid"/>
              </v:shape>
            </v:group>
            <v:group style="position:absolute;left:3084;top:1913;width:10;height:20" coordorigin="3084,1913" coordsize="10,20">
              <v:shape style="position:absolute;left:3084;top:1913;width:10;height:20" coordorigin="3084,1913" coordsize="10,20" path="m3084,1933l3094,1933,3094,1913,3084,1913,3084,1933xe" filled="true" fillcolor="#000000" stroked="false">
                <v:path arrowok="t"/>
                <v:fill type="solid"/>
              </v:shape>
            </v:group>
            <v:group style="position:absolute;left:3084;top:1933;width:10;height:20" coordorigin="3084,1933" coordsize="10,20">
              <v:shape style="position:absolute;left:3084;top:1933;width:10;height:20" coordorigin="3084,1933" coordsize="10,20" path="m3084,1952l3094,1952,3094,1933,3084,1933,3084,1952xe" filled="true" fillcolor="#000000" stroked="false">
                <v:path arrowok="t"/>
                <v:fill type="solid"/>
              </v:shape>
            </v:group>
            <v:group style="position:absolute;left:3084;top:1952;width:10;height:20" coordorigin="3084,1952" coordsize="10,20">
              <v:shape style="position:absolute;left:3084;top:1952;width:10;height:20" coordorigin="3084,1952" coordsize="10,20" path="m3084,1971l3094,1971,3094,1952,3084,1952,3084,1971xe" filled="true" fillcolor="#000000" stroked="false">
                <v:path arrowok="t"/>
                <v:fill type="solid"/>
              </v:shape>
            </v:group>
            <v:group style="position:absolute;left:3084;top:1971;width:10;height:20" coordorigin="3084,1971" coordsize="10,20">
              <v:shape style="position:absolute;left:3084;top:1971;width:10;height:20" coordorigin="3084,1971" coordsize="10,20" path="m3084,1990l3094,1990,3094,1971,3084,1971,3084,1990xe" filled="true" fillcolor="#000000" stroked="false">
                <v:path arrowok="t"/>
                <v:fill type="solid"/>
              </v:shape>
            </v:group>
            <v:group style="position:absolute;left:3084;top:1990;width:10;height:20" coordorigin="3084,1990" coordsize="10,20">
              <v:shape style="position:absolute;left:3084;top:1990;width:10;height:20" coordorigin="3084,1990" coordsize="10,20" path="m3084,2009l3094,2009,3094,1990,3084,1990,3084,2009xe" filled="true" fillcolor="#000000" stroked="false">
                <v:path arrowok="t"/>
                <v:fill type="solid"/>
              </v:shape>
            </v:group>
            <v:group style="position:absolute;left:3084;top:2009;width:10;height:20" coordorigin="3084,2009" coordsize="10,20">
              <v:shape style="position:absolute;left:3084;top:2009;width:10;height:20" coordorigin="3084,2009" coordsize="10,20" path="m3084,2029l3094,2029,3094,2009,3084,2009,3084,2029xe" filled="true" fillcolor="#000000" stroked="false">
                <v:path arrowok="t"/>
                <v:fill type="solid"/>
              </v:shape>
            </v:group>
            <v:group style="position:absolute;left:3084;top:2029;width:10;height:20" coordorigin="3084,2029" coordsize="10,20">
              <v:shape style="position:absolute;left:3084;top:2029;width:10;height:20" coordorigin="3084,2029" coordsize="10,20" path="m3084,2048l3094,2048,3094,2029,3084,2029,3084,2048xe" filled="true" fillcolor="#000000" stroked="false">
                <v:path arrowok="t"/>
                <v:fill type="solid"/>
              </v:shape>
            </v:group>
            <v:group style="position:absolute;left:3084;top:2048;width:10;height:20" coordorigin="3084,2048" coordsize="10,20">
              <v:shape style="position:absolute;left:3084;top:2048;width:10;height:20" coordorigin="3084,2048" coordsize="10,20" path="m3084,2067l3094,2067,3094,2048,3084,2048,3084,2067xe" filled="true" fillcolor="#000000" stroked="false">
                <v:path arrowok="t"/>
                <v:fill type="solid"/>
              </v:shape>
            </v:group>
            <v:group style="position:absolute;left:3084;top:2067;width:10;height:20" coordorigin="3084,2067" coordsize="10,20">
              <v:shape style="position:absolute;left:3084;top:2067;width:10;height:20" coordorigin="3084,2067" coordsize="10,20" path="m3084,2086l3094,2086,3094,2067,3084,2067,3084,2086xe" filled="true" fillcolor="#000000" stroked="false">
                <v:path arrowok="t"/>
                <v:fill type="solid"/>
              </v:shape>
            </v:group>
            <v:group style="position:absolute;left:3084;top:2086;width:10;height:20" coordorigin="3084,2086" coordsize="10,20">
              <v:shape style="position:absolute;left:3084;top:2086;width:10;height:20" coordorigin="3084,2086" coordsize="10,20" path="m3084,2105l3094,2105,3094,2086,3084,2086,3084,2105xe" filled="true" fillcolor="#000000" stroked="false">
                <v:path arrowok="t"/>
                <v:fill type="solid"/>
              </v:shape>
            </v:group>
            <v:group style="position:absolute;left:3084;top:2105;width:10;height:20" coordorigin="3084,2105" coordsize="10,20">
              <v:shape style="position:absolute;left:3084;top:2105;width:10;height:20" coordorigin="3084,2105" coordsize="10,20" path="m3084,2125l3094,2125,3094,2105,3084,2105,3084,2125xe" filled="true" fillcolor="#000000" stroked="false">
                <v:path arrowok="t"/>
                <v:fill type="solid"/>
              </v:shape>
            </v:group>
            <v:group style="position:absolute;left:3084;top:2125;width:10;height:20" coordorigin="3084,2125" coordsize="10,20">
              <v:shape style="position:absolute;left:3084;top:2125;width:10;height:20" coordorigin="3084,2125" coordsize="10,20" path="m3084,2144l3094,2144,3094,2125,3084,2125,3084,2144xe" filled="true" fillcolor="#000000" stroked="false">
                <v:path arrowok="t"/>
                <v:fill type="solid"/>
              </v:shape>
            </v:group>
            <v:group style="position:absolute;left:3084;top:2144;width:10;height:20" coordorigin="3084,2144" coordsize="10,20">
              <v:shape style="position:absolute;left:3084;top:2144;width:10;height:20" coordorigin="3084,2144" coordsize="10,20" path="m3084,2163l3094,2163,3094,2144,3084,2144,3084,2163xe" filled="true" fillcolor="#000000" stroked="false">
                <v:path arrowok="t"/>
                <v:fill type="solid"/>
              </v:shape>
            </v:group>
            <v:group style="position:absolute;left:3084;top:2163;width:10;height:20" coordorigin="3084,2163" coordsize="10,20">
              <v:shape style="position:absolute;left:3084;top:2163;width:10;height:20" coordorigin="3084,2163" coordsize="10,20" path="m3084,2182l3094,2182,3094,2163,3084,2163,3084,2182xe" filled="true" fillcolor="#000000" stroked="false">
                <v:path arrowok="t"/>
                <v:fill type="solid"/>
              </v:shape>
            </v:group>
            <v:group style="position:absolute;left:3084;top:2182;width:10;height:20" coordorigin="3084,2182" coordsize="10,20">
              <v:shape style="position:absolute;left:3084;top:2182;width:10;height:20" coordorigin="3084,2182" coordsize="10,20" path="m3084,2201l3094,2201,3094,2182,3084,2182,3084,2201xe" filled="true" fillcolor="#000000" stroked="false">
                <v:path arrowok="t"/>
                <v:fill type="solid"/>
              </v:shape>
            </v:group>
            <v:group style="position:absolute;left:3084;top:2201;width:10;height:20" coordorigin="3084,2201" coordsize="10,20">
              <v:shape style="position:absolute;left:3084;top:2201;width:10;height:20" coordorigin="3084,2201" coordsize="10,20" path="m3084,2221l3094,2221,3094,2201,3084,2201,3084,2221xe" filled="true" fillcolor="#000000" stroked="false">
                <v:path arrowok="t"/>
                <v:fill type="solid"/>
              </v:shape>
            </v:group>
            <v:group style="position:absolute;left:3084;top:2221;width:10;height:20" coordorigin="3084,2221" coordsize="10,20">
              <v:shape style="position:absolute;left:3084;top:2221;width:10;height:20" coordorigin="3084,2221" coordsize="10,20" path="m3084,2240l3094,2240,3094,2221,3084,2221,3084,2240xe" filled="true" fillcolor="#000000" stroked="false">
                <v:path arrowok="t"/>
                <v:fill type="solid"/>
              </v:shape>
            </v:group>
            <v:group style="position:absolute;left:3084;top:2240;width:10;height:20" coordorigin="3084,2240" coordsize="10,20">
              <v:shape style="position:absolute;left:3084;top:2240;width:10;height:20" coordorigin="3084,2240" coordsize="10,20" path="m3084,2259l3094,2259,3094,2240,3084,2240,3084,2259xe" filled="true" fillcolor="#000000" stroked="false">
                <v:path arrowok="t"/>
                <v:fill type="solid"/>
              </v:shape>
            </v:group>
            <v:group style="position:absolute;left:3084;top:2259;width:10;height:20" coordorigin="3084,2259" coordsize="10,20">
              <v:shape style="position:absolute;left:3084;top:2259;width:10;height:20" coordorigin="3084,2259" coordsize="10,20" path="m3084,2278l3094,2278,3094,2259,3084,2259,3084,2278xe" filled="true" fillcolor="#000000" stroked="false">
                <v:path arrowok="t"/>
                <v:fill type="solid"/>
              </v:shape>
            </v:group>
            <v:group style="position:absolute;left:3084;top:2278;width:10;height:20" coordorigin="3084,2278" coordsize="10,20">
              <v:shape style="position:absolute;left:3084;top:2278;width:10;height:20" coordorigin="3084,2278" coordsize="10,20" path="m3084,2297l3094,2297,3094,2278,3084,2278,3084,2297xe" filled="true" fillcolor="#000000" stroked="false">
                <v:path arrowok="t"/>
                <v:fill type="solid"/>
              </v:shape>
            </v:group>
            <v:group style="position:absolute;left:3084;top:2297;width:10;height:20" coordorigin="3084,2297" coordsize="10,20">
              <v:shape style="position:absolute;left:3084;top:2297;width:10;height:20" coordorigin="3084,2297" coordsize="10,20" path="m3084,2317l3094,2317,3094,2297,3084,2297,3084,2317xe" filled="true" fillcolor="#000000" stroked="false">
                <v:path arrowok="t"/>
                <v:fill type="solid"/>
              </v:shape>
            </v:group>
            <v:group style="position:absolute;left:3084;top:2317;width:10;height:20" coordorigin="3084,2317" coordsize="10,20">
              <v:shape style="position:absolute;left:3084;top:2317;width:10;height:20" coordorigin="3084,2317" coordsize="10,20" path="m3084,2336l3094,2336,3094,2317,3084,2317,3084,2336xe" filled="true" fillcolor="#000000" stroked="false">
                <v:path arrowok="t"/>
                <v:fill type="solid"/>
              </v:shape>
            </v:group>
            <v:group style="position:absolute;left:3084;top:2336;width:10;height:20" coordorigin="3084,2336" coordsize="10,20">
              <v:shape style="position:absolute;left:3084;top:2336;width:10;height:20" coordorigin="3084,2336" coordsize="10,20" path="m3084,2355l3094,2355,3094,2336,3084,2336,3084,2355xe" filled="true" fillcolor="#000000" stroked="false">
                <v:path arrowok="t"/>
                <v:fill type="solid"/>
              </v:shape>
            </v:group>
            <v:group style="position:absolute;left:3084;top:2355;width:10;height:20" coordorigin="3084,2355" coordsize="10,20">
              <v:shape style="position:absolute;left:3084;top:2355;width:10;height:20" coordorigin="3084,2355" coordsize="10,20" path="m3084,2374l3094,2374,3094,2355,3084,2355,3084,2374xe" filled="true" fillcolor="#000000" stroked="false">
                <v:path arrowok="t"/>
                <v:fill type="solid"/>
              </v:shape>
            </v:group>
            <v:group style="position:absolute;left:3084;top:2374;width:10;height:20" coordorigin="3084,2374" coordsize="10,20">
              <v:shape style="position:absolute;left:3084;top:2374;width:10;height:20" coordorigin="3084,2374" coordsize="10,20" path="m3084,2393l3094,2393,3094,2374,3084,2374,3084,2393xe" filled="true" fillcolor="#000000" stroked="false">
                <v:path arrowok="t"/>
                <v:fill type="solid"/>
              </v:shape>
            </v:group>
            <v:group style="position:absolute;left:3084;top:2393;width:10;height:20" coordorigin="3084,2393" coordsize="10,20">
              <v:shape style="position:absolute;left:3084;top:2393;width:10;height:20" coordorigin="3084,2393" coordsize="10,20" path="m3084,2413l3094,2413,3094,2393,3084,2393,3084,2413xe" filled="true" fillcolor="#000000" stroked="false">
                <v:path arrowok="t"/>
                <v:fill type="solid"/>
              </v:shape>
            </v:group>
            <v:group style="position:absolute;left:3084;top:2413;width:10;height:20" coordorigin="3084,2413" coordsize="10,20">
              <v:shape style="position:absolute;left:3084;top:2413;width:10;height:20" coordorigin="3084,2413" coordsize="10,20" path="m3084,2432l3094,2432,3094,2413,3084,2413,3084,2432xe" filled="true" fillcolor="#000000" stroked="false">
                <v:path arrowok="t"/>
                <v:fill type="solid"/>
              </v:shape>
            </v:group>
            <v:group style="position:absolute;left:3540;top:31;width:10;height:20" coordorigin="3540,31" coordsize="10,20">
              <v:shape style="position:absolute;left:3540;top:31;width:10;height:20" coordorigin="3540,31" coordsize="10,20" path="m3540,50l3550,50,3550,31,3540,31,3540,50xe" filled="true" fillcolor="#000000" stroked="false">
                <v:path arrowok="t"/>
                <v:fill type="solid"/>
              </v:shape>
            </v:group>
            <v:group style="position:absolute;left:3540;top:50;width:10;height:20" coordorigin="3540,50" coordsize="10,20">
              <v:shape style="position:absolute;left:3540;top:50;width:10;height:20" coordorigin="3540,50" coordsize="10,20" path="m3540,70l3550,70,3550,50,3540,50,3540,70xe" filled="true" fillcolor="#000000" stroked="false">
                <v:path arrowok="t"/>
                <v:fill type="solid"/>
              </v:shape>
            </v:group>
            <v:group style="position:absolute;left:3540;top:70;width:10;height:20" coordorigin="3540,70" coordsize="10,20">
              <v:shape style="position:absolute;left:3540;top:70;width:10;height:20" coordorigin="3540,70" coordsize="10,20" path="m3540,89l3550,89,3550,70,3540,70,3540,89xe" filled="true" fillcolor="#000000" stroked="false">
                <v:path arrowok="t"/>
                <v:fill type="solid"/>
              </v:shape>
            </v:group>
            <v:group style="position:absolute;left:3540;top:89;width:10;height:20" coordorigin="3540,89" coordsize="10,20">
              <v:shape style="position:absolute;left:3540;top:89;width:10;height:20" coordorigin="3540,89" coordsize="10,20" path="m3540,108l3550,108,3550,89,3540,89,3540,108xe" filled="true" fillcolor="#000000" stroked="false">
                <v:path arrowok="t"/>
                <v:fill type="solid"/>
              </v:shape>
            </v:group>
            <v:group style="position:absolute;left:3540;top:108;width:10;height:20" coordorigin="3540,108" coordsize="10,20">
              <v:shape style="position:absolute;left:3540;top:108;width:10;height:20" coordorigin="3540,108" coordsize="10,20" path="m3540,127l3550,127,3550,108,3540,108,3540,127xe" filled="true" fillcolor="#000000" stroked="false">
                <v:path arrowok="t"/>
                <v:fill type="solid"/>
              </v:shape>
            </v:group>
            <v:group style="position:absolute;left:3540;top:127;width:10;height:20" coordorigin="3540,127" coordsize="10,20">
              <v:shape style="position:absolute;left:3540;top:127;width:10;height:20" coordorigin="3540,127" coordsize="10,20" path="m3540,146l3550,146,3550,127,3540,127,3540,146xe" filled="true" fillcolor="#000000" stroked="false">
                <v:path arrowok="t"/>
                <v:fill type="solid"/>
              </v:shape>
            </v:group>
            <v:group style="position:absolute;left:3540;top:146;width:10;height:20" coordorigin="3540,146" coordsize="10,20">
              <v:shape style="position:absolute;left:3540;top:146;width:10;height:20" coordorigin="3540,146" coordsize="10,20" path="m3540,166l3550,166,3550,146,3540,146,3540,166xe" filled="true" fillcolor="#000000" stroked="false">
                <v:path arrowok="t"/>
                <v:fill type="solid"/>
              </v:shape>
            </v:group>
            <v:group style="position:absolute;left:3540;top:166;width:10;height:20" coordorigin="3540,166" coordsize="10,20">
              <v:shape style="position:absolute;left:3540;top:166;width:10;height:20" coordorigin="3540,166" coordsize="10,20" path="m3540,185l3550,185,3550,166,3540,166,3540,185xe" filled="true" fillcolor="#000000" stroked="false">
                <v:path arrowok="t"/>
                <v:fill type="solid"/>
              </v:shape>
            </v:group>
            <v:group style="position:absolute;left:3540;top:185;width:10;height:20" coordorigin="3540,185" coordsize="10,20">
              <v:shape style="position:absolute;left:3540;top:185;width:10;height:20" coordorigin="3540,185" coordsize="10,20" path="m3540,204l3550,204,3550,185,3540,185,3540,204xe" filled="true" fillcolor="#000000" stroked="false">
                <v:path arrowok="t"/>
                <v:fill type="solid"/>
              </v:shape>
            </v:group>
            <v:group style="position:absolute;left:3540;top:204;width:10;height:20" coordorigin="3540,204" coordsize="10,20">
              <v:shape style="position:absolute;left:3540;top:204;width:10;height:20" coordorigin="3540,204" coordsize="10,20" path="m3540,223l3550,223,3550,204,3540,204,3540,223xe" filled="true" fillcolor="#000000" stroked="false">
                <v:path arrowok="t"/>
                <v:fill type="solid"/>
              </v:shape>
            </v:group>
            <v:group style="position:absolute;left:3540;top:223;width:10;height:20" coordorigin="3540,223" coordsize="10,20">
              <v:shape style="position:absolute;left:3540;top:223;width:10;height:20" coordorigin="3540,223" coordsize="10,20" path="m3540,242l3550,242,3550,223,3540,223,3540,242xe" filled="true" fillcolor="#000000" stroked="false">
                <v:path arrowok="t"/>
                <v:fill type="solid"/>
              </v:shape>
            </v:group>
            <v:group style="position:absolute;left:3540;top:242;width:10;height:20" coordorigin="3540,242" coordsize="10,20">
              <v:shape style="position:absolute;left:3540;top:242;width:10;height:20" coordorigin="3540,242" coordsize="10,20" path="m3540,262l3550,262,3550,242,3540,242,3540,262xe" filled="true" fillcolor="#000000" stroked="false">
                <v:path arrowok="t"/>
                <v:fill type="solid"/>
              </v:shape>
            </v:group>
            <v:group style="position:absolute;left:3540;top:262;width:10;height:20" coordorigin="3540,262" coordsize="10,20">
              <v:shape style="position:absolute;left:3540;top:262;width:10;height:20" coordorigin="3540,262" coordsize="10,20" path="m3540,281l3550,281,3550,262,3540,262,3540,281xe" filled="true" fillcolor="#000000" stroked="false">
                <v:path arrowok="t"/>
                <v:fill type="solid"/>
              </v:shape>
            </v:group>
            <v:group style="position:absolute;left:3540;top:281;width:10;height:20" coordorigin="3540,281" coordsize="10,20">
              <v:shape style="position:absolute;left:3540;top:281;width:10;height:20" coordorigin="3540,281" coordsize="10,20" path="m3540,300l3550,300,3550,281,3540,281,3540,300xe" filled="true" fillcolor="#000000" stroked="false">
                <v:path arrowok="t"/>
                <v:fill type="solid"/>
              </v:shape>
            </v:group>
            <v:group style="position:absolute;left:3540;top:300;width:10;height:20" coordorigin="3540,300" coordsize="10,20">
              <v:shape style="position:absolute;left:3540;top:300;width:10;height:20" coordorigin="3540,300" coordsize="10,20" path="m3540,319l3550,319,3550,300,3540,300,3540,319xe" filled="true" fillcolor="#000000" stroked="false">
                <v:path arrowok="t"/>
                <v:fill type="solid"/>
              </v:shape>
            </v:group>
            <v:group style="position:absolute;left:3540;top:319;width:10;height:20" coordorigin="3540,319" coordsize="10,20">
              <v:shape style="position:absolute;left:3540;top:319;width:10;height:20" coordorigin="3540,319" coordsize="10,20" path="m3540,338l3550,338,3550,319,3540,319,3540,338xe" filled="true" fillcolor="#000000" stroked="false">
                <v:path arrowok="t"/>
                <v:fill type="solid"/>
              </v:shape>
            </v:group>
            <v:group style="position:absolute;left:3540;top:338;width:10;height:20" coordorigin="3540,338" coordsize="10,20">
              <v:shape style="position:absolute;left:3540;top:338;width:10;height:20" coordorigin="3540,338" coordsize="10,20" path="m3540,358l3550,358,3550,338,3540,338,3540,358xe" filled="true" fillcolor="#000000" stroked="false">
                <v:path arrowok="t"/>
                <v:fill type="solid"/>
              </v:shape>
            </v:group>
            <v:group style="position:absolute;left:3540;top:358;width:10;height:20" coordorigin="3540,358" coordsize="10,20">
              <v:shape style="position:absolute;left:3540;top:358;width:10;height:20" coordorigin="3540,358" coordsize="10,20" path="m3540,377l3550,377,3550,358,3540,358,3540,377xe" filled="true" fillcolor="#000000" stroked="false">
                <v:path arrowok="t"/>
                <v:fill type="solid"/>
              </v:shape>
            </v:group>
            <v:group style="position:absolute;left:3540;top:377;width:10;height:20" coordorigin="3540,377" coordsize="10,20">
              <v:shape style="position:absolute;left:3540;top:377;width:10;height:20" coordorigin="3540,377" coordsize="10,20" path="m3540,396l3550,396,3550,377,3540,377,3540,396xe" filled="true" fillcolor="#000000" stroked="false">
                <v:path arrowok="t"/>
                <v:fill type="solid"/>
              </v:shape>
            </v:group>
            <v:group style="position:absolute;left:3540;top:396;width:10;height:20" coordorigin="3540,396" coordsize="10,20">
              <v:shape style="position:absolute;left:3540;top:396;width:10;height:20" coordorigin="3540,396" coordsize="10,20" path="m3540,415l3550,415,3550,396,3540,396,3540,415xe" filled="true" fillcolor="#000000" stroked="false">
                <v:path arrowok="t"/>
                <v:fill type="solid"/>
              </v:shape>
            </v:group>
            <v:group style="position:absolute;left:3540;top:415;width:10;height:20" coordorigin="3540,415" coordsize="10,20">
              <v:shape style="position:absolute;left:3540;top:415;width:10;height:20" coordorigin="3540,415" coordsize="10,20" path="m3540,434l3550,434,3550,415,3540,415,3540,434xe" filled="true" fillcolor="#000000" stroked="false">
                <v:path arrowok="t"/>
                <v:fill type="solid"/>
              </v:shape>
            </v:group>
            <v:group style="position:absolute;left:3540;top:434;width:10;height:20" coordorigin="3540,434" coordsize="10,20">
              <v:shape style="position:absolute;left:3540;top:434;width:10;height:20" coordorigin="3540,434" coordsize="10,20" path="m3540,454l3550,454,3550,434,3540,434,3540,454xe" filled="true" fillcolor="#000000" stroked="false">
                <v:path arrowok="t"/>
                <v:fill type="solid"/>
              </v:shape>
            </v:group>
            <v:group style="position:absolute;left:3540;top:454;width:10;height:20" coordorigin="3540,454" coordsize="10,20">
              <v:shape style="position:absolute;left:3540;top:454;width:10;height:20" coordorigin="3540,454" coordsize="10,20" path="m3540,473l3550,473,3550,454,3540,454,3540,473xe" filled="true" fillcolor="#000000" stroked="false">
                <v:path arrowok="t"/>
                <v:fill type="solid"/>
              </v:shape>
            </v:group>
            <v:group style="position:absolute;left:3540;top:473;width:10;height:20" coordorigin="3540,473" coordsize="10,20">
              <v:shape style="position:absolute;left:3540;top:473;width:10;height:20" coordorigin="3540,473" coordsize="10,20" path="m3540,492l3550,492,3550,473,3540,473,3540,492xe" filled="true" fillcolor="#000000" stroked="false">
                <v:path arrowok="t"/>
                <v:fill type="solid"/>
              </v:shape>
            </v:group>
            <v:group style="position:absolute;left:3540;top:492;width:10;height:20" coordorigin="3540,492" coordsize="10,20">
              <v:shape style="position:absolute;left:3540;top:492;width:10;height:20" coordorigin="3540,492" coordsize="10,20" path="m3540,512l3550,512,3550,492,3540,492,3540,512xe" filled="true" fillcolor="#000000" stroked="false">
                <v:path arrowok="t"/>
                <v:fill type="solid"/>
              </v:shape>
            </v:group>
            <v:group style="position:absolute;left:3540;top:512;width:10;height:20" coordorigin="3540,512" coordsize="10,20">
              <v:shape style="position:absolute;left:3540;top:512;width:10;height:20" coordorigin="3540,512" coordsize="10,20" path="m3540,531l3550,531,3550,512,3540,512,3540,531xe" filled="true" fillcolor="#000000" stroked="false">
                <v:path arrowok="t"/>
                <v:fill type="solid"/>
              </v:shape>
            </v:group>
            <v:group style="position:absolute;left:3540;top:531;width:10;height:20" coordorigin="3540,531" coordsize="10,20">
              <v:shape style="position:absolute;left:3540;top:531;width:10;height:20" coordorigin="3540,531" coordsize="10,20" path="m3540,550l3550,550,3550,531,3540,531,3540,550xe" filled="true" fillcolor="#000000" stroked="false">
                <v:path arrowok="t"/>
                <v:fill type="solid"/>
              </v:shape>
            </v:group>
            <v:group style="position:absolute;left:3540;top:550;width:10;height:20" coordorigin="3540,550" coordsize="10,20">
              <v:shape style="position:absolute;left:3540;top:550;width:10;height:20" coordorigin="3540,550" coordsize="10,20" path="m3540,569l3550,569,3550,550,3540,550,3540,569xe" filled="true" fillcolor="#000000" stroked="false">
                <v:path arrowok="t"/>
                <v:fill type="solid"/>
              </v:shape>
            </v:group>
            <v:group style="position:absolute;left:3540;top:569;width:10;height:20" coordorigin="3540,569" coordsize="10,20">
              <v:shape style="position:absolute;left:3540;top:569;width:10;height:20" coordorigin="3540,569" coordsize="10,20" path="m3540,589l3550,589,3550,569,3540,569,3540,589xe" filled="true" fillcolor="#000000" stroked="false">
                <v:path arrowok="t"/>
                <v:fill type="solid"/>
              </v:shape>
            </v:group>
            <v:group style="position:absolute;left:3540;top:589;width:10;height:20" coordorigin="3540,589" coordsize="10,20">
              <v:shape style="position:absolute;left:3540;top:589;width:10;height:20" coordorigin="3540,589" coordsize="10,20" path="m3540,608l3550,608,3550,589,3540,589,3540,608xe" filled="true" fillcolor="#000000" stroked="false">
                <v:path arrowok="t"/>
                <v:fill type="solid"/>
              </v:shape>
            </v:group>
            <v:group style="position:absolute;left:3540;top:608;width:10;height:20" coordorigin="3540,608" coordsize="10,20">
              <v:shape style="position:absolute;left:3540;top:608;width:10;height:20" coordorigin="3540,608" coordsize="10,20" path="m3540,627l3550,627,3550,608,3540,608,3540,627xe" filled="true" fillcolor="#000000" stroked="false">
                <v:path arrowok="t"/>
                <v:fill type="solid"/>
              </v:shape>
            </v:group>
            <v:group style="position:absolute;left:3540;top:627;width:10;height:20" coordorigin="3540,627" coordsize="10,20">
              <v:shape style="position:absolute;left:3540;top:627;width:10;height:20" coordorigin="3540,627" coordsize="10,20" path="m3540,646l3550,646,3550,627,3540,627,3540,646xe" filled="true" fillcolor="#000000" stroked="false">
                <v:path arrowok="t"/>
                <v:fill type="solid"/>
              </v:shape>
            </v:group>
            <v:group style="position:absolute;left:3540;top:646;width:10;height:20" coordorigin="3540,646" coordsize="10,20">
              <v:shape style="position:absolute;left:3540;top:646;width:10;height:20" coordorigin="3540,646" coordsize="10,20" path="m3540,665l3550,665,3550,646,3540,646,3540,665xe" filled="true" fillcolor="#000000" stroked="false">
                <v:path arrowok="t"/>
                <v:fill type="solid"/>
              </v:shape>
            </v:group>
            <v:group style="position:absolute;left:3540;top:665;width:10;height:20" coordorigin="3540,665" coordsize="10,20">
              <v:shape style="position:absolute;left:3540;top:665;width:10;height:20" coordorigin="3540,665" coordsize="10,20" path="m3540,685l3550,685,3550,665,3540,665,3540,685xe" filled="true" fillcolor="#000000" stroked="false">
                <v:path arrowok="t"/>
                <v:fill type="solid"/>
              </v:shape>
            </v:group>
            <v:group style="position:absolute;left:3540;top:685;width:10;height:20" coordorigin="3540,685" coordsize="10,20">
              <v:shape style="position:absolute;left:3540;top:685;width:10;height:20" coordorigin="3540,685" coordsize="10,20" path="m3540,704l3550,704,3550,685,3540,685,3540,704xe" filled="true" fillcolor="#000000" stroked="false">
                <v:path arrowok="t"/>
                <v:fill type="solid"/>
              </v:shape>
            </v:group>
            <v:group style="position:absolute;left:3540;top:704;width:10;height:20" coordorigin="3540,704" coordsize="10,20">
              <v:shape style="position:absolute;left:3540;top:704;width:10;height:20" coordorigin="3540,704" coordsize="10,20" path="m3540,723l3550,723,3550,704,3540,704,3540,723xe" filled="true" fillcolor="#000000" stroked="false">
                <v:path arrowok="t"/>
                <v:fill type="solid"/>
              </v:shape>
            </v:group>
            <v:group style="position:absolute;left:3540;top:723;width:10;height:20" coordorigin="3540,723" coordsize="10,20">
              <v:shape style="position:absolute;left:3540;top:723;width:10;height:20" coordorigin="3540,723" coordsize="10,20" path="m3540,742l3550,742,3550,723,3540,723,3540,742xe" filled="true" fillcolor="#000000" stroked="false">
                <v:path arrowok="t"/>
                <v:fill type="solid"/>
              </v:shape>
            </v:group>
            <v:group style="position:absolute;left:3540;top:742;width:10;height:20" coordorigin="3540,742" coordsize="10,20">
              <v:shape style="position:absolute;left:3540;top:742;width:10;height:20" coordorigin="3540,742" coordsize="10,20" path="m3540,761l3550,761,3550,742,3540,742,3540,761xe" filled="true" fillcolor="#000000" stroked="false">
                <v:path arrowok="t"/>
                <v:fill type="solid"/>
              </v:shape>
            </v:group>
            <v:group style="position:absolute;left:3540;top:761;width:10;height:20" coordorigin="3540,761" coordsize="10,20">
              <v:shape style="position:absolute;left:3540;top:761;width:10;height:20" coordorigin="3540,761" coordsize="10,20" path="m3540,781l3550,781,3550,761,3540,761,3540,781xe" filled="true" fillcolor="#000000" stroked="false">
                <v:path arrowok="t"/>
                <v:fill type="solid"/>
              </v:shape>
            </v:group>
            <v:group style="position:absolute;left:3540;top:781;width:10;height:20" coordorigin="3540,781" coordsize="10,20">
              <v:shape style="position:absolute;left:3540;top:781;width:10;height:20" coordorigin="3540,781" coordsize="10,20" path="m3540,800l3550,800,3550,781,3540,781,3540,800xe" filled="true" fillcolor="#000000" stroked="false">
                <v:path arrowok="t"/>
                <v:fill type="solid"/>
              </v:shape>
            </v:group>
            <v:group style="position:absolute;left:3540;top:800;width:10;height:20" coordorigin="3540,800" coordsize="10,20">
              <v:shape style="position:absolute;left:3540;top:800;width:10;height:20" coordorigin="3540,800" coordsize="10,20" path="m3540,819l3550,819,3550,800,3540,800,3540,819xe" filled="true" fillcolor="#000000" stroked="false">
                <v:path arrowok="t"/>
                <v:fill type="solid"/>
              </v:shape>
            </v:group>
            <v:group style="position:absolute;left:3540;top:819;width:10;height:20" coordorigin="3540,819" coordsize="10,20">
              <v:shape style="position:absolute;left:3540;top:819;width:10;height:20" coordorigin="3540,819" coordsize="10,20" path="m3540,838l3550,838,3550,819,3540,819,3540,838xe" filled="true" fillcolor="#000000" stroked="false">
                <v:path arrowok="t"/>
                <v:fill type="solid"/>
              </v:shape>
            </v:group>
            <v:group style="position:absolute;left:3540;top:838;width:10;height:20" coordorigin="3540,838" coordsize="10,20">
              <v:shape style="position:absolute;left:3540;top:838;width:10;height:20" coordorigin="3540,838" coordsize="10,20" path="m3540,857l3550,857,3550,838,3540,838,3540,857xe" filled="true" fillcolor="#000000" stroked="false">
                <v:path arrowok="t"/>
                <v:fill type="solid"/>
              </v:shape>
            </v:group>
            <v:group style="position:absolute;left:3540;top:857;width:10;height:20" coordorigin="3540,857" coordsize="10,20">
              <v:shape style="position:absolute;left:3540;top:857;width:10;height:20" coordorigin="3540,857" coordsize="10,20" path="m3540,877l3550,877,3550,857,3540,857,3540,877xe" filled="true" fillcolor="#000000" stroked="false">
                <v:path arrowok="t"/>
                <v:fill type="solid"/>
              </v:shape>
            </v:group>
            <v:group style="position:absolute;left:3540;top:877;width:10;height:20" coordorigin="3540,877" coordsize="10,20">
              <v:shape style="position:absolute;left:3540;top:877;width:10;height:20" coordorigin="3540,877" coordsize="10,20" path="m3540,896l3550,896,3550,877,3540,877,3540,896xe" filled="true" fillcolor="#000000" stroked="false">
                <v:path arrowok="t"/>
                <v:fill type="solid"/>
              </v:shape>
            </v:group>
            <v:group style="position:absolute;left:3540;top:896;width:10;height:20" coordorigin="3540,896" coordsize="10,20">
              <v:shape style="position:absolute;left:3540;top:896;width:10;height:20" coordorigin="3540,896" coordsize="10,20" path="m3540,915l3550,915,3550,896,3540,896,3540,915xe" filled="true" fillcolor="#000000" stroked="false">
                <v:path arrowok="t"/>
                <v:fill type="solid"/>
              </v:shape>
            </v:group>
            <v:group style="position:absolute;left:3540;top:915;width:10;height:20" coordorigin="3540,915" coordsize="10,20">
              <v:shape style="position:absolute;left:3540;top:915;width:10;height:20" coordorigin="3540,915" coordsize="10,20" path="m3540,934l3550,934,3550,915,3540,915,3540,934xe" filled="true" fillcolor="#000000" stroked="false">
                <v:path arrowok="t"/>
                <v:fill type="solid"/>
              </v:shape>
            </v:group>
            <v:group style="position:absolute;left:3540;top:934;width:10;height:20" coordorigin="3540,934" coordsize="10,20">
              <v:shape style="position:absolute;left:3540;top:934;width:10;height:20" coordorigin="3540,934" coordsize="10,20" path="m3540,953l3550,953,3550,934,3540,934,3540,953xe" filled="true" fillcolor="#000000" stroked="false">
                <v:path arrowok="t"/>
                <v:fill type="solid"/>
              </v:shape>
            </v:group>
            <v:group style="position:absolute;left:3540;top:953;width:10;height:20" coordorigin="3540,953" coordsize="10,20">
              <v:shape style="position:absolute;left:3540;top:953;width:10;height:20" coordorigin="3540,953" coordsize="10,20" path="m3540,973l3550,973,3550,953,3540,953,3540,973xe" filled="true" fillcolor="#000000" stroked="false">
                <v:path arrowok="t"/>
                <v:fill type="solid"/>
              </v:shape>
            </v:group>
            <v:group style="position:absolute;left:3540;top:973;width:10;height:20" coordorigin="3540,973" coordsize="10,20">
              <v:shape style="position:absolute;left:3540;top:973;width:10;height:20" coordorigin="3540,973" coordsize="10,20" path="m3540,992l3550,992,3550,973,3540,973,3540,992xe" filled="true" fillcolor="#000000" stroked="false">
                <v:path arrowok="t"/>
                <v:fill type="solid"/>
              </v:shape>
            </v:group>
            <v:group style="position:absolute;left:3540;top:992;width:10;height:20" coordorigin="3540,992" coordsize="10,20">
              <v:shape style="position:absolute;left:3540;top:992;width:10;height:20" coordorigin="3540,992" coordsize="10,20" path="m3540,1011l3550,1011,3550,992,3540,992,3540,1011xe" filled="true" fillcolor="#000000" stroked="false">
                <v:path arrowok="t"/>
                <v:fill type="solid"/>
              </v:shape>
            </v:group>
            <v:group style="position:absolute;left:3540;top:1011;width:10;height:20" coordorigin="3540,1011" coordsize="10,20">
              <v:shape style="position:absolute;left:3540;top:1011;width:10;height:20" coordorigin="3540,1011" coordsize="10,20" path="m3540,1030l3550,1030,3550,1011,3540,1011,3540,1030xe" filled="true" fillcolor="#000000" stroked="false">
                <v:path arrowok="t"/>
                <v:fill type="solid"/>
              </v:shape>
            </v:group>
            <v:group style="position:absolute;left:3540;top:1030;width:10;height:20" coordorigin="3540,1030" coordsize="10,20">
              <v:shape style="position:absolute;left:3540;top:1030;width:10;height:20" coordorigin="3540,1030" coordsize="10,20" path="m3540,1049l3550,1049,3550,1030,3540,1030,3540,1049xe" filled="true" fillcolor="#000000" stroked="false">
                <v:path arrowok="t"/>
                <v:fill type="solid"/>
              </v:shape>
            </v:group>
            <v:group style="position:absolute;left:3540;top:1049;width:10;height:20" coordorigin="3540,1049" coordsize="10,20">
              <v:shape style="position:absolute;left:3540;top:1049;width:10;height:20" coordorigin="3540,1049" coordsize="10,20" path="m3540,1069l3550,1069,3550,1049,3540,1049,3540,1069xe" filled="true" fillcolor="#000000" stroked="false">
                <v:path arrowok="t"/>
                <v:fill type="solid"/>
              </v:shape>
            </v:group>
            <v:group style="position:absolute;left:3540;top:1069;width:10;height:20" coordorigin="3540,1069" coordsize="10,20">
              <v:shape style="position:absolute;left:3540;top:1069;width:10;height:20" coordorigin="3540,1069" coordsize="10,20" path="m3540,1088l3550,1088,3550,1069,3540,1069,3540,1088xe" filled="true" fillcolor="#000000" stroked="false">
                <v:path arrowok="t"/>
                <v:fill type="solid"/>
              </v:shape>
            </v:group>
            <v:group style="position:absolute;left:3540;top:1088;width:10;height:20" coordorigin="3540,1088" coordsize="10,20">
              <v:shape style="position:absolute;left:3540;top:1088;width:10;height:20" coordorigin="3540,1088" coordsize="10,20" path="m3540,1107l3550,1107,3550,1088,3540,1088,3540,1107xe" filled="true" fillcolor="#000000" stroked="false">
                <v:path arrowok="t"/>
                <v:fill type="solid"/>
              </v:shape>
            </v:group>
            <v:group style="position:absolute;left:3540;top:1107;width:10;height:20" coordorigin="3540,1107" coordsize="10,20">
              <v:shape style="position:absolute;left:3540;top:1107;width:10;height:20" coordorigin="3540,1107" coordsize="10,20" path="m3540,1126l3550,1126,3550,1107,3540,1107,3540,1126xe" filled="true" fillcolor="#000000" stroked="false">
                <v:path arrowok="t"/>
                <v:fill type="solid"/>
              </v:shape>
            </v:group>
            <v:group style="position:absolute;left:3540;top:1126;width:10;height:20" coordorigin="3540,1126" coordsize="10,20">
              <v:shape style="position:absolute;left:3540;top:1126;width:10;height:20" coordorigin="3540,1126" coordsize="10,20" path="m3540,1145l3550,1145,3550,1126,3540,1126,3540,1145xe" filled="true" fillcolor="#000000" stroked="false">
                <v:path arrowok="t"/>
                <v:fill type="solid"/>
              </v:shape>
            </v:group>
            <v:group style="position:absolute;left:3540;top:1145;width:10;height:20" coordorigin="3540,1145" coordsize="10,20">
              <v:shape style="position:absolute;left:3540;top:1145;width:10;height:20" coordorigin="3540,1145" coordsize="10,20" path="m3540,1165l3550,1165,3550,1145,3540,1145,3540,1165xe" filled="true" fillcolor="#000000" stroked="false">
                <v:path arrowok="t"/>
                <v:fill type="solid"/>
              </v:shape>
            </v:group>
            <v:group style="position:absolute;left:3540;top:1165;width:10;height:20" coordorigin="3540,1165" coordsize="10,20">
              <v:shape style="position:absolute;left:3540;top:1165;width:10;height:20" coordorigin="3540,1165" coordsize="10,20" path="m3540,1184l3550,1184,3550,1165,3540,1165,3540,1184xe" filled="true" fillcolor="#000000" stroked="false">
                <v:path arrowok="t"/>
                <v:fill type="solid"/>
              </v:shape>
            </v:group>
            <v:group style="position:absolute;left:3540;top:1184;width:10;height:20" coordorigin="3540,1184" coordsize="10,20">
              <v:shape style="position:absolute;left:3540;top:1184;width:10;height:20" coordorigin="3540,1184" coordsize="10,20" path="m3540,1203l3550,1203,3550,1184,3540,1184,3540,1203xe" filled="true" fillcolor="#000000" stroked="false">
                <v:path arrowok="t"/>
                <v:fill type="solid"/>
              </v:shape>
            </v:group>
            <v:group style="position:absolute;left:3540;top:1203;width:10;height:20" coordorigin="3540,1203" coordsize="10,20">
              <v:shape style="position:absolute;left:3540;top:1203;width:10;height:20" coordorigin="3540,1203" coordsize="10,20" path="m3540,1222l3550,1222,3550,1203,3540,1203,3540,1222xe" filled="true" fillcolor="#000000" stroked="false">
                <v:path arrowok="t"/>
                <v:fill type="solid"/>
              </v:shape>
            </v:group>
            <v:group style="position:absolute;left:3540;top:1222;width:10;height:20" coordorigin="3540,1222" coordsize="10,20">
              <v:shape style="position:absolute;left:3540;top:1222;width:10;height:20" coordorigin="3540,1222" coordsize="10,20" path="m3540,1241l3550,1241,3550,1222,3540,1222,3540,1241xe" filled="true" fillcolor="#000000" stroked="false">
                <v:path arrowok="t"/>
                <v:fill type="solid"/>
              </v:shape>
            </v:group>
            <v:group style="position:absolute;left:3540;top:1241;width:10;height:20" coordorigin="3540,1241" coordsize="10,20">
              <v:shape style="position:absolute;left:3540;top:1241;width:10;height:20" coordorigin="3540,1241" coordsize="10,20" path="m3540,1261l3550,1261,3550,1241,3540,1241,3540,1261xe" filled="true" fillcolor="#000000" stroked="false">
                <v:path arrowok="t"/>
                <v:fill type="solid"/>
              </v:shape>
            </v:group>
            <v:group style="position:absolute;left:3540;top:1261;width:10;height:20" coordorigin="3540,1261" coordsize="10,20">
              <v:shape style="position:absolute;left:3540;top:1261;width:10;height:20" coordorigin="3540,1261" coordsize="10,20" path="m3540,1280l3550,1280,3550,1261,3540,1261,3540,1280xe" filled="true" fillcolor="#000000" stroked="false">
                <v:path arrowok="t"/>
                <v:fill type="solid"/>
              </v:shape>
            </v:group>
            <v:group style="position:absolute;left:3540;top:1280;width:10;height:20" coordorigin="3540,1280" coordsize="10,20">
              <v:shape style="position:absolute;left:3540;top:1280;width:10;height:20" coordorigin="3540,1280" coordsize="10,20" path="m3540,1299l3550,1299,3550,1280,3540,1280,3540,1299xe" filled="true" fillcolor="#000000" stroked="false">
                <v:path arrowok="t"/>
                <v:fill type="solid"/>
              </v:shape>
            </v:group>
            <v:group style="position:absolute;left:3540;top:1299;width:10;height:20" coordorigin="3540,1299" coordsize="10,20">
              <v:shape style="position:absolute;left:3540;top:1299;width:10;height:20" coordorigin="3540,1299" coordsize="10,20" path="m3540,1318l3550,1318,3550,1299,3540,1299,3540,1318xe" filled="true" fillcolor="#000000" stroked="false">
                <v:path arrowok="t"/>
                <v:fill type="solid"/>
              </v:shape>
            </v:group>
            <v:group style="position:absolute;left:3540;top:1318;width:10;height:20" coordorigin="3540,1318" coordsize="10,20">
              <v:shape style="position:absolute;left:3540;top:1318;width:10;height:20" coordorigin="3540,1318" coordsize="10,20" path="m3540,1337l3550,1337,3550,1318,3540,1318,3540,1337xe" filled="true" fillcolor="#000000" stroked="false">
                <v:path arrowok="t"/>
                <v:fill type="solid"/>
              </v:shape>
            </v:group>
            <v:group style="position:absolute;left:3540;top:1337;width:10;height:20" coordorigin="3540,1337" coordsize="10,20">
              <v:shape style="position:absolute;left:3540;top:1337;width:10;height:20" coordorigin="3540,1337" coordsize="10,20" path="m3540,1357l3550,1357,3550,1337,3540,1337,3540,1357xe" filled="true" fillcolor="#000000" stroked="false">
                <v:path arrowok="t"/>
                <v:fill type="solid"/>
              </v:shape>
            </v:group>
            <v:group style="position:absolute;left:3540;top:1357;width:10;height:20" coordorigin="3540,1357" coordsize="10,20">
              <v:shape style="position:absolute;left:3540;top:1357;width:10;height:20" coordorigin="3540,1357" coordsize="10,20" path="m3540,1376l3550,1376,3550,1357,3540,1357,3540,1376xe" filled="true" fillcolor="#000000" stroked="false">
                <v:path arrowok="t"/>
                <v:fill type="solid"/>
              </v:shape>
            </v:group>
            <v:group style="position:absolute;left:3540;top:1376;width:10;height:20" coordorigin="3540,1376" coordsize="10,20">
              <v:shape style="position:absolute;left:3540;top:1376;width:10;height:20" coordorigin="3540,1376" coordsize="10,20" path="m3540,1395l3550,1395,3550,1376,3540,1376,3540,1395xe" filled="true" fillcolor="#000000" stroked="false">
                <v:path arrowok="t"/>
                <v:fill type="solid"/>
              </v:shape>
            </v:group>
            <v:group style="position:absolute;left:3540;top:1395;width:10;height:20" coordorigin="3540,1395" coordsize="10,20">
              <v:shape style="position:absolute;left:3540;top:1395;width:10;height:20" coordorigin="3540,1395" coordsize="10,20" path="m3540,1414l3550,1414,3550,1395,3540,1395,3540,1414xe" filled="true" fillcolor="#000000" stroked="false">
                <v:path arrowok="t"/>
                <v:fill type="solid"/>
              </v:shape>
            </v:group>
            <v:group style="position:absolute;left:3540;top:1414;width:10;height:20" coordorigin="3540,1414" coordsize="10,20">
              <v:shape style="position:absolute;left:3540;top:1414;width:10;height:20" coordorigin="3540,1414" coordsize="10,20" path="m3540,1433l3550,1433,3550,1414,3540,1414,3540,1433xe" filled="true" fillcolor="#000000" stroked="false">
                <v:path arrowok="t"/>
                <v:fill type="solid"/>
              </v:shape>
            </v:group>
            <v:group style="position:absolute;left:3540;top:1433;width:10;height:20" coordorigin="3540,1433" coordsize="10,20">
              <v:shape style="position:absolute;left:3540;top:1433;width:10;height:20" coordorigin="3540,1433" coordsize="10,20" path="m3540,1453l3550,1453,3550,1433,3540,1433,3540,1453xe" filled="true" fillcolor="#000000" stroked="false">
                <v:path arrowok="t"/>
                <v:fill type="solid"/>
              </v:shape>
            </v:group>
            <v:group style="position:absolute;left:3540;top:1453;width:10;height:20" coordorigin="3540,1453" coordsize="10,20">
              <v:shape style="position:absolute;left:3540;top:1453;width:10;height:20" coordorigin="3540,1453" coordsize="10,20" path="m3540,1472l3550,1472,3550,1453,3540,1453,3540,1472xe" filled="true" fillcolor="#000000" stroked="false">
                <v:path arrowok="t"/>
                <v:fill type="solid"/>
              </v:shape>
            </v:group>
            <v:group style="position:absolute;left:3540;top:1472;width:10;height:20" coordorigin="3540,1472" coordsize="10,20">
              <v:shape style="position:absolute;left:3540;top:1472;width:10;height:20" coordorigin="3540,1472" coordsize="10,20" path="m3540,1491l3550,1491,3550,1472,3540,1472,3540,1491xe" filled="true" fillcolor="#000000" stroked="false">
                <v:path arrowok="t"/>
                <v:fill type="solid"/>
              </v:shape>
            </v:group>
            <v:group style="position:absolute;left:3540;top:1491;width:10;height:20" coordorigin="3540,1491" coordsize="10,20">
              <v:shape style="position:absolute;left:3540;top:1491;width:10;height:20" coordorigin="3540,1491" coordsize="10,20" path="m3540,1510l3550,1510,3550,1491,3540,1491,3540,1510xe" filled="true" fillcolor="#000000" stroked="false">
                <v:path arrowok="t"/>
                <v:fill type="solid"/>
              </v:shape>
            </v:group>
            <v:group style="position:absolute;left:3540;top:1510;width:10;height:20" coordorigin="3540,1510" coordsize="10,20">
              <v:shape style="position:absolute;left:3540;top:1510;width:10;height:20" coordorigin="3540,1510" coordsize="10,20" path="m3540,1529l3550,1529,3550,1510,3540,1510,3540,1529xe" filled="true" fillcolor="#000000" stroked="false">
                <v:path arrowok="t"/>
                <v:fill type="solid"/>
              </v:shape>
            </v:group>
            <v:group style="position:absolute;left:3540;top:1529;width:10;height:20" coordorigin="3540,1529" coordsize="10,20">
              <v:shape style="position:absolute;left:3540;top:1529;width:10;height:20" coordorigin="3540,1529" coordsize="10,20" path="m3540,1549l3550,1549,3550,1529,3540,1529,3540,1549xe" filled="true" fillcolor="#000000" stroked="false">
                <v:path arrowok="t"/>
                <v:fill type="solid"/>
              </v:shape>
            </v:group>
            <v:group style="position:absolute;left:3540;top:1549;width:10;height:20" coordorigin="3540,1549" coordsize="10,20">
              <v:shape style="position:absolute;left:3540;top:1549;width:10;height:20" coordorigin="3540,1549" coordsize="10,20" path="m3540,1568l3550,1568,3550,1549,3540,1549,3540,1568xe" filled="true" fillcolor="#000000" stroked="false">
                <v:path arrowok="t"/>
                <v:fill type="solid"/>
              </v:shape>
            </v:group>
            <v:group style="position:absolute;left:3540;top:1568;width:10;height:20" coordorigin="3540,1568" coordsize="10,20">
              <v:shape style="position:absolute;left:3540;top:1568;width:10;height:20" coordorigin="3540,1568" coordsize="10,20" path="m3540,1587l3550,1587,3550,1568,3540,1568,3540,1587xe" filled="true" fillcolor="#000000" stroked="false">
                <v:path arrowok="t"/>
                <v:fill type="solid"/>
              </v:shape>
            </v:group>
            <v:group style="position:absolute;left:3540;top:1587;width:10;height:20" coordorigin="3540,1587" coordsize="10,20">
              <v:shape style="position:absolute;left:3540;top:1587;width:10;height:20" coordorigin="3540,1587" coordsize="10,20" path="m3540,1606l3550,1606,3550,1587,3540,1587,3540,1606xe" filled="true" fillcolor="#000000" stroked="false">
                <v:path arrowok="t"/>
                <v:fill type="solid"/>
              </v:shape>
            </v:group>
            <v:group style="position:absolute;left:3540;top:1606;width:10;height:20" coordorigin="3540,1606" coordsize="10,20">
              <v:shape style="position:absolute;left:3540;top:1606;width:10;height:20" coordorigin="3540,1606" coordsize="10,20" path="m3540,1625l3550,1625,3550,1606,3540,1606,3540,1625xe" filled="true" fillcolor="#000000" stroked="false">
                <v:path arrowok="t"/>
                <v:fill type="solid"/>
              </v:shape>
            </v:group>
            <v:group style="position:absolute;left:3540;top:1625;width:10;height:20" coordorigin="3540,1625" coordsize="10,20">
              <v:shape style="position:absolute;left:3540;top:1625;width:10;height:20" coordorigin="3540,1625" coordsize="10,20" path="m3540,1645l3550,1645,3550,1625,3540,1625,3540,1645xe" filled="true" fillcolor="#000000" stroked="false">
                <v:path arrowok="t"/>
                <v:fill type="solid"/>
              </v:shape>
            </v:group>
            <v:group style="position:absolute;left:3540;top:1645;width:10;height:20" coordorigin="3540,1645" coordsize="10,20">
              <v:shape style="position:absolute;left:3540;top:1645;width:10;height:20" coordorigin="3540,1645" coordsize="10,20" path="m3540,1664l3550,1664,3550,1645,3540,1645,3540,1664xe" filled="true" fillcolor="#000000" stroked="false">
                <v:path arrowok="t"/>
                <v:fill type="solid"/>
              </v:shape>
            </v:group>
            <v:group style="position:absolute;left:3540;top:1664;width:10;height:20" coordorigin="3540,1664" coordsize="10,20">
              <v:shape style="position:absolute;left:3540;top:1664;width:10;height:20" coordorigin="3540,1664" coordsize="10,20" path="m3540,1683l3550,1683,3550,1664,3540,1664,3540,1683xe" filled="true" fillcolor="#000000" stroked="false">
                <v:path arrowok="t"/>
                <v:fill type="solid"/>
              </v:shape>
            </v:group>
            <v:group style="position:absolute;left:3540;top:1683;width:10;height:20" coordorigin="3540,1683" coordsize="10,20">
              <v:shape style="position:absolute;left:3540;top:1683;width:10;height:20" coordorigin="3540,1683" coordsize="10,20" path="m3540,1702l3550,1702,3550,1683,3540,1683,3540,1702xe" filled="true" fillcolor="#000000" stroked="false">
                <v:path arrowok="t"/>
                <v:fill type="solid"/>
              </v:shape>
            </v:group>
            <v:group style="position:absolute;left:3540;top:1702;width:10;height:20" coordorigin="3540,1702" coordsize="10,20">
              <v:shape style="position:absolute;left:3540;top:1702;width:10;height:20" coordorigin="3540,1702" coordsize="10,20" path="m3540,1721l3550,1721,3550,1702,3540,1702,3540,1721xe" filled="true" fillcolor="#000000" stroked="false">
                <v:path arrowok="t"/>
                <v:fill type="solid"/>
              </v:shape>
            </v:group>
            <v:group style="position:absolute;left:3540;top:1721;width:10;height:20" coordorigin="3540,1721" coordsize="10,20">
              <v:shape style="position:absolute;left:3540;top:1721;width:10;height:20" coordorigin="3540,1721" coordsize="10,20" path="m3540,1741l3550,1741,3550,1721,3540,1721,3540,1741xe" filled="true" fillcolor="#000000" stroked="false">
                <v:path arrowok="t"/>
                <v:fill type="solid"/>
              </v:shape>
            </v:group>
            <v:group style="position:absolute;left:3540;top:1741;width:10;height:20" coordorigin="3540,1741" coordsize="10,20">
              <v:shape style="position:absolute;left:3540;top:1741;width:10;height:20" coordorigin="3540,1741" coordsize="10,20" path="m3540,1760l3550,1760,3550,1741,3540,1741,3540,1760xe" filled="true" fillcolor="#000000" stroked="false">
                <v:path arrowok="t"/>
                <v:fill type="solid"/>
              </v:shape>
            </v:group>
            <v:group style="position:absolute;left:3540;top:1760;width:10;height:20" coordorigin="3540,1760" coordsize="10,20">
              <v:shape style="position:absolute;left:3540;top:1760;width:10;height:20" coordorigin="3540,1760" coordsize="10,20" path="m3540,1779l3550,1779,3550,1760,3540,1760,3540,1779xe" filled="true" fillcolor="#000000" stroked="false">
                <v:path arrowok="t"/>
                <v:fill type="solid"/>
              </v:shape>
            </v:group>
            <v:group style="position:absolute;left:3540;top:1779;width:10;height:20" coordorigin="3540,1779" coordsize="10,20">
              <v:shape style="position:absolute;left:3540;top:1779;width:10;height:20" coordorigin="3540,1779" coordsize="10,20" path="m3540,1798l3550,1798,3550,1779,3540,1779,3540,1798xe" filled="true" fillcolor="#000000" stroked="false">
                <v:path arrowok="t"/>
                <v:fill type="solid"/>
              </v:shape>
            </v:group>
            <v:group style="position:absolute;left:3540;top:1798;width:10;height:20" coordorigin="3540,1798" coordsize="10,20">
              <v:shape style="position:absolute;left:3540;top:1798;width:10;height:20" coordorigin="3540,1798" coordsize="10,20" path="m3540,1817l3550,1817,3550,1798,3540,1798,3540,1817xe" filled="true" fillcolor="#000000" stroked="false">
                <v:path arrowok="t"/>
                <v:fill type="solid"/>
              </v:shape>
            </v:group>
            <v:group style="position:absolute;left:3540;top:1817;width:10;height:20" coordorigin="3540,1817" coordsize="10,20">
              <v:shape style="position:absolute;left:3540;top:1817;width:10;height:20" coordorigin="3540,1817" coordsize="10,20" path="m3540,1837l3550,1837,3550,1817,3540,1817,3540,1837xe" filled="true" fillcolor="#000000" stroked="false">
                <v:path arrowok="t"/>
                <v:fill type="solid"/>
              </v:shape>
            </v:group>
            <v:group style="position:absolute;left:3540;top:1837;width:10;height:20" coordorigin="3540,1837" coordsize="10,20">
              <v:shape style="position:absolute;left:3540;top:1837;width:10;height:20" coordorigin="3540,1837" coordsize="10,20" path="m3540,1856l3550,1856,3550,1837,3540,1837,3540,1856xe" filled="true" fillcolor="#000000" stroked="false">
                <v:path arrowok="t"/>
                <v:fill type="solid"/>
              </v:shape>
            </v:group>
            <v:group style="position:absolute;left:3540;top:1856;width:10;height:20" coordorigin="3540,1856" coordsize="10,20">
              <v:shape style="position:absolute;left:3540;top:1856;width:10;height:20" coordorigin="3540,1856" coordsize="10,20" path="m3540,1875l3550,1875,3550,1856,3540,1856,3540,1875xe" filled="true" fillcolor="#000000" stroked="false">
                <v:path arrowok="t"/>
                <v:fill type="solid"/>
              </v:shape>
            </v:group>
            <v:group style="position:absolute;left:3540;top:1875;width:10;height:20" coordorigin="3540,1875" coordsize="10,20">
              <v:shape style="position:absolute;left:3540;top:1875;width:10;height:20" coordorigin="3540,1875" coordsize="10,20" path="m3540,1894l3550,1894,3550,1875,3540,1875,3540,1894xe" filled="true" fillcolor="#000000" stroked="false">
                <v:path arrowok="t"/>
                <v:fill type="solid"/>
              </v:shape>
            </v:group>
            <v:group style="position:absolute;left:3540;top:1894;width:10;height:20" coordorigin="3540,1894" coordsize="10,20">
              <v:shape style="position:absolute;left:3540;top:1894;width:10;height:20" coordorigin="3540,1894" coordsize="10,20" path="m3540,1913l3550,1913,3550,1894,3540,1894,3540,1913xe" filled="true" fillcolor="#000000" stroked="false">
                <v:path arrowok="t"/>
                <v:fill type="solid"/>
              </v:shape>
            </v:group>
            <v:group style="position:absolute;left:3540;top:1913;width:10;height:20" coordorigin="3540,1913" coordsize="10,20">
              <v:shape style="position:absolute;left:3540;top:1913;width:10;height:20" coordorigin="3540,1913" coordsize="10,20" path="m3540,1933l3550,1933,3550,1913,3540,1913,3540,1933xe" filled="true" fillcolor="#000000" stroked="false">
                <v:path arrowok="t"/>
                <v:fill type="solid"/>
              </v:shape>
            </v:group>
            <v:group style="position:absolute;left:3540;top:1933;width:10;height:20" coordorigin="3540,1933" coordsize="10,20">
              <v:shape style="position:absolute;left:3540;top:1933;width:10;height:20" coordorigin="3540,1933" coordsize="10,20" path="m3540,1952l3550,1952,3550,1933,3540,1933,3540,1952xe" filled="true" fillcolor="#000000" stroked="false">
                <v:path arrowok="t"/>
                <v:fill type="solid"/>
              </v:shape>
            </v:group>
            <v:group style="position:absolute;left:3540;top:1952;width:10;height:20" coordorigin="3540,1952" coordsize="10,20">
              <v:shape style="position:absolute;left:3540;top:1952;width:10;height:20" coordorigin="3540,1952" coordsize="10,20" path="m3540,1971l3550,1971,3550,1952,3540,1952,3540,1971xe" filled="true" fillcolor="#000000" stroked="false">
                <v:path arrowok="t"/>
                <v:fill type="solid"/>
              </v:shape>
            </v:group>
            <v:group style="position:absolute;left:3540;top:1971;width:10;height:20" coordorigin="3540,1971" coordsize="10,20">
              <v:shape style="position:absolute;left:3540;top:1971;width:10;height:20" coordorigin="3540,1971" coordsize="10,20" path="m3540,1990l3550,1990,3550,1971,3540,1971,3540,1990xe" filled="true" fillcolor="#000000" stroked="false">
                <v:path arrowok="t"/>
                <v:fill type="solid"/>
              </v:shape>
            </v:group>
            <v:group style="position:absolute;left:3540;top:1990;width:10;height:20" coordorigin="3540,1990" coordsize="10,20">
              <v:shape style="position:absolute;left:3540;top:1990;width:10;height:20" coordorigin="3540,1990" coordsize="10,20" path="m3540,2009l3550,2009,3550,1990,3540,1990,3540,2009xe" filled="true" fillcolor="#000000" stroked="false">
                <v:path arrowok="t"/>
                <v:fill type="solid"/>
              </v:shape>
            </v:group>
            <v:group style="position:absolute;left:3540;top:2009;width:10;height:20" coordorigin="3540,2009" coordsize="10,20">
              <v:shape style="position:absolute;left:3540;top:2009;width:10;height:20" coordorigin="3540,2009" coordsize="10,20" path="m3540,2029l3550,2029,3550,2009,3540,2009,3540,2029xe" filled="true" fillcolor="#000000" stroked="false">
                <v:path arrowok="t"/>
                <v:fill type="solid"/>
              </v:shape>
            </v:group>
            <v:group style="position:absolute;left:3540;top:2029;width:10;height:20" coordorigin="3540,2029" coordsize="10,20">
              <v:shape style="position:absolute;left:3540;top:2029;width:10;height:20" coordorigin="3540,2029" coordsize="10,20" path="m3540,2048l3550,2048,3550,2029,3540,2029,3540,2048xe" filled="true" fillcolor="#000000" stroked="false">
                <v:path arrowok="t"/>
                <v:fill type="solid"/>
              </v:shape>
            </v:group>
            <v:group style="position:absolute;left:3540;top:2048;width:10;height:20" coordorigin="3540,2048" coordsize="10,20">
              <v:shape style="position:absolute;left:3540;top:2048;width:10;height:20" coordorigin="3540,2048" coordsize="10,20" path="m3540,2067l3550,2067,3550,2048,3540,2048,3540,2067xe" filled="true" fillcolor="#000000" stroked="false">
                <v:path arrowok="t"/>
                <v:fill type="solid"/>
              </v:shape>
            </v:group>
            <v:group style="position:absolute;left:3540;top:2067;width:10;height:20" coordorigin="3540,2067" coordsize="10,20">
              <v:shape style="position:absolute;left:3540;top:2067;width:10;height:20" coordorigin="3540,2067" coordsize="10,20" path="m3540,2086l3550,2086,3550,2067,3540,2067,3540,2086xe" filled="true" fillcolor="#000000" stroked="false">
                <v:path arrowok="t"/>
                <v:fill type="solid"/>
              </v:shape>
            </v:group>
            <v:group style="position:absolute;left:3540;top:2086;width:10;height:20" coordorigin="3540,2086" coordsize="10,20">
              <v:shape style="position:absolute;left:3540;top:2086;width:10;height:20" coordorigin="3540,2086" coordsize="10,20" path="m3540,2105l3550,2105,3550,2086,3540,2086,3540,2105xe" filled="true" fillcolor="#000000" stroked="false">
                <v:path arrowok="t"/>
                <v:fill type="solid"/>
              </v:shape>
            </v:group>
            <v:group style="position:absolute;left:3540;top:2105;width:10;height:20" coordorigin="3540,2105" coordsize="10,20">
              <v:shape style="position:absolute;left:3540;top:2105;width:10;height:20" coordorigin="3540,2105" coordsize="10,20" path="m3540,2125l3550,2125,3550,2105,3540,2105,3540,2125xe" filled="true" fillcolor="#000000" stroked="false">
                <v:path arrowok="t"/>
                <v:fill type="solid"/>
              </v:shape>
            </v:group>
            <v:group style="position:absolute;left:3540;top:2125;width:10;height:20" coordorigin="3540,2125" coordsize="10,20">
              <v:shape style="position:absolute;left:3540;top:2125;width:10;height:20" coordorigin="3540,2125" coordsize="10,20" path="m3540,2144l3550,2144,3550,2125,3540,2125,3540,2144xe" filled="true" fillcolor="#000000" stroked="false">
                <v:path arrowok="t"/>
                <v:fill type="solid"/>
              </v:shape>
            </v:group>
            <v:group style="position:absolute;left:3540;top:2144;width:10;height:20" coordorigin="3540,2144" coordsize="10,20">
              <v:shape style="position:absolute;left:3540;top:2144;width:10;height:20" coordorigin="3540,2144" coordsize="10,20" path="m3540,2163l3550,2163,3550,2144,3540,2144,3540,2163xe" filled="true" fillcolor="#000000" stroked="false">
                <v:path arrowok="t"/>
                <v:fill type="solid"/>
              </v:shape>
            </v:group>
            <v:group style="position:absolute;left:3540;top:2163;width:10;height:20" coordorigin="3540,2163" coordsize="10,20">
              <v:shape style="position:absolute;left:3540;top:2163;width:10;height:20" coordorigin="3540,2163" coordsize="10,20" path="m3540,2182l3550,2182,3550,2163,3540,2163,3540,2182xe" filled="true" fillcolor="#000000" stroked="false">
                <v:path arrowok="t"/>
                <v:fill type="solid"/>
              </v:shape>
            </v:group>
            <v:group style="position:absolute;left:3540;top:2182;width:10;height:20" coordorigin="3540,2182" coordsize="10,20">
              <v:shape style="position:absolute;left:3540;top:2182;width:10;height:20" coordorigin="3540,2182" coordsize="10,20" path="m3540,2201l3550,2201,3550,2182,3540,2182,3540,2201xe" filled="true" fillcolor="#000000" stroked="false">
                <v:path arrowok="t"/>
                <v:fill type="solid"/>
              </v:shape>
            </v:group>
            <v:group style="position:absolute;left:3540;top:2201;width:10;height:20" coordorigin="3540,2201" coordsize="10,20">
              <v:shape style="position:absolute;left:3540;top:2201;width:10;height:20" coordorigin="3540,2201" coordsize="10,20" path="m3540,2221l3550,2221,3550,2201,3540,2201,3540,2221xe" filled="true" fillcolor="#000000" stroked="false">
                <v:path arrowok="t"/>
                <v:fill type="solid"/>
              </v:shape>
            </v:group>
            <v:group style="position:absolute;left:3540;top:2221;width:10;height:20" coordorigin="3540,2221" coordsize="10,20">
              <v:shape style="position:absolute;left:3540;top:2221;width:10;height:20" coordorigin="3540,2221" coordsize="10,20" path="m3540,2240l3550,2240,3550,2221,3540,2221,3540,2240xe" filled="true" fillcolor="#000000" stroked="false">
                <v:path arrowok="t"/>
                <v:fill type="solid"/>
              </v:shape>
            </v:group>
            <v:group style="position:absolute;left:3540;top:2240;width:10;height:20" coordorigin="3540,2240" coordsize="10,20">
              <v:shape style="position:absolute;left:3540;top:2240;width:10;height:20" coordorigin="3540,2240" coordsize="10,20" path="m3540,2259l3550,2259,3550,2240,3540,2240,3540,2259xe" filled="true" fillcolor="#000000" stroked="false">
                <v:path arrowok="t"/>
                <v:fill type="solid"/>
              </v:shape>
            </v:group>
            <v:group style="position:absolute;left:3540;top:2259;width:10;height:20" coordorigin="3540,2259" coordsize="10,20">
              <v:shape style="position:absolute;left:3540;top:2259;width:10;height:20" coordorigin="3540,2259" coordsize="10,20" path="m3540,2278l3550,2278,3550,2259,3540,2259,3540,2278xe" filled="true" fillcolor="#000000" stroked="false">
                <v:path arrowok="t"/>
                <v:fill type="solid"/>
              </v:shape>
            </v:group>
            <v:group style="position:absolute;left:3540;top:2278;width:10;height:20" coordorigin="3540,2278" coordsize="10,20">
              <v:shape style="position:absolute;left:3540;top:2278;width:10;height:20" coordorigin="3540,2278" coordsize="10,20" path="m3540,2297l3550,2297,3550,2278,3540,2278,3540,2297xe" filled="true" fillcolor="#000000" stroked="false">
                <v:path arrowok="t"/>
                <v:fill type="solid"/>
              </v:shape>
            </v:group>
            <v:group style="position:absolute;left:3540;top:2297;width:10;height:20" coordorigin="3540,2297" coordsize="10,20">
              <v:shape style="position:absolute;left:3540;top:2297;width:10;height:20" coordorigin="3540,2297" coordsize="10,20" path="m3540,2317l3550,2317,3550,2297,3540,2297,3540,2317xe" filled="true" fillcolor="#000000" stroked="false">
                <v:path arrowok="t"/>
                <v:fill type="solid"/>
              </v:shape>
            </v:group>
            <v:group style="position:absolute;left:3540;top:2317;width:10;height:20" coordorigin="3540,2317" coordsize="10,20">
              <v:shape style="position:absolute;left:3540;top:2317;width:10;height:20" coordorigin="3540,2317" coordsize="10,20" path="m3540,2336l3550,2336,3550,2317,3540,2317,3540,2336xe" filled="true" fillcolor="#000000" stroked="false">
                <v:path arrowok="t"/>
                <v:fill type="solid"/>
              </v:shape>
            </v:group>
            <v:group style="position:absolute;left:3540;top:2336;width:10;height:20" coordorigin="3540,2336" coordsize="10,20">
              <v:shape style="position:absolute;left:3540;top:2336;width:10;height:20" coordorigin="3540,2336" coordsize="10,20" path="m3540,2355l3550,2355,3550,2336,3540,2336,3540,2355xe" filled="true" fillcolor="#000000" stroked="false">
                <v:path arrowok="t"/>
                <v:fill type="solid"/>
              </v:shape>
            </v:group>
            <v:group style="position:absolute;left:3540;top:2355;width:10;height:20" coordorigin="3540,2355" coordsize="10,20">
              <v:shape style="position:absolute;left:3540;top:2355;width:10;height:20" coordorigin="3540,2355" coordsize="10,20" path="m3540,2374l3550,2374,3550,2355,3540,2355,3540,2374xe" filled="true" fillcolor="#000000" stroked="false">
                <v:path arrowok="t"/>
                <v:fill type="solid"/>
              </v:shape>
            </v:group>
            <v:group style="position:absolute;left:3540;top:2374;width:10;height:20" coordorigin="3540,2374" coordsize="10,20">
              <v:shape style="position:absolute;left:3540;top:2374;width:10;height:20" coordorigin="3540,2374" coordsize="10,20" path="m3540,2393l3550,2393,3550,2374,3540,2374,3540,2393xe" filled="true" fillcolor="#000000" stroked="false">
                <v:path arrowok="t"/>
                <v:fill type="solid"/>
              </v:shape>
            </v:group>
            <v:group style="position:absolute;left:3540;top:2393;width:10;height:20" coordorigin="3540,2393" coordsize="10,20">
              <v:shape style="position:absolute;left:3540;top:2393;width:10;height:20" coordorigin="3540,2393" coordsize="10,20" path="m3540,2413l3550,2413,3550,2393,3540,2393,3540,2413xe" filled="true" fillcolor="#000000" stroked="false">
                <v:path arrowok="t"/>
                <v:fill type="solid"/>
              </v:shape>
            </v:group>
            <v:group style="position:absolute;left:3540;top:2413;width:10;height:20" coordorigin="3540,2413" coordsize="10,20">
              <v:shape style="position:absolute;left:3540;top:2413;width:10;height:20" coordorigin="3540,2413" coordsize="10,20" path="m3540,2432l3550,2432,3550,2413,3540,2413,3540,2432xe" filled="true" fillcolor="#000000" stroked="false">
                <v:path arrowok="t"/>
                <v:fill type="solid"/>
              </v:shape>
            </v:group>
            <v:group style="position:absolute;left:4421;top:31;width:10;height:20" coordorigin="4421,31" coordsize="10,20">
              <v:shape style="position:absolute;left:4421;top:31;width:10;height:20" coordorigin="4421,31" coordsize="10,20" path="m4421,50l4431,50,4431,31,4421,31,4421,50xe" filled="true" fillcolor="#000000" stroked="false">
                <v:path arrowok="t"/>
                <v:fill type="solid"/>
              </v:shape>
            </v:group>
            <v:group style="position:absolute;left:4421;top:50;width:10;height:20" coordorigin="4421,50" coordsize="10,20">
              <v:shape style="position:absolute;left:4421;top:50;width:10;height:20" coordorigin="4421,50" coordsize="10,20" path="m4421,70l4431,70,4431,50,4421,50,4421,70xe" filled="true" fillcolor="#000000" stroked="false">
                <v:path arrowok="t"/>
                <v:fill type="solid"/>
              </v:shape>
            </v:group>
            <v:group style="position:absolute;left:4421;top:70;width:10;height:20" coordorigin="4421,70" coordsize="10,20">
              <v:shape style="position:absolute;left:4421;top:70;width:10;height:20" coordorigin="4421,70" coordsize="10,20" path="m4421,89l4431,89,4431,70,4421,70,4421,89xe" filled="true" fillcolor="#000000" stroked="false">
                <v:path arrowok="t"/>
                <v:fill type="solid"/>
              </v:shape>
            </v:group>
            <v:group style="position:absolute;left:4421;top:89;width:10;height:20" coordorigin="4421,89" coordsize="10,20">
              <v:shape style="position:absolute;left:4421;top:89;width:10;height:20" coordorigin="4421,89" coordsize="10,20" path="m4421,108l4431,108,4431,89,4421,89,4421,108xe" filled="true" fillcolor="#000000" stroked="false">
                <v:path arrowok="t"/>
                <v:fill type="solid"/>
              </v:shape>
            </v:group>
            <v:group style="position:absolute;left:4421;top:108;width:10;height:20" coordorigin="4421,108" coordsize="10,20">
              <v:shape style="position:absolute;left:4421;top:108;width:10;height:20" coordorigin="4421,108" coordsize="10,20" path="m4421,127l4431,127,4431,108,4421,108,4421,127xe" filled="true" fillcolor="#000000" stroked="false">
                <v:path arrowok="t"/>
                <v:fill type="solid"/>
              </v:shape>
            </v:group>
            <v:group style="position:absolute;left:4421;top:127;width:10;height:20" coordorigin="4421,127" coordsize="10,20">
              <v:shape style="position:absolute;left:4421;top:127;width:10;height:20" coordorigin="4421,127" coordsize="10,20" path="m4421,146l4431,146,4431,127,4421,127,4421,146xe" filled="true" fillcolor="#000000" stroked="false">
                <v:path arrowok="t"/>
                <v:fill type="solid"/>
              </v:shape>
            </v:group>
            <v:group style="position:absolute;left:4421;top:146;width:10;height:20" coordorigin="4421,146" coordsize="10,20">
              <v:shape style="position:absolute;left:4421;top:146;width:10;height:20" coordorigin="4421,146" coordsize="10,20" path="m4421,166l4431,166,4431,146,4421,146,4421,166xe" filled="true" fillcolor="#000000" stroked="false">
                <v:path arrowok="t"/>
                <v:fill type="solid"/>
              </v:shape>
            </v:group>
            <v:group style="position:absolute;left:4421;top:166;width:10;height:20" coordorigin="4421,166" coordsize="10,20">
              <v:shape style="position:absolute;left:4421;top:166;width:10;height:20" coordorigin="4421,166" coordsize="10,20" path="m4421,185l4431,185,4431,166,4421,166,4421,185xe" filled="true" fillcolor="#000000" stroked="false">
                <v:path arrowok="t"/>
                <v:fill type="solid"/>
              </v:shape>
            </v:group>
            <v:group style="position:absolute;left:4421;top:185;width:10;height:20" coordorigin="4421,185" coordsize="10,20">
              <v:shape style="position:absolute;left:4421;top:185;width:10;height:20" coordorigin="4421,185" coordsize="10,20" path="m4421,204l4431,204,4431,185,4421,185,4421,204xe" filled="true" fillcolor="#000000" stroked="false">
                <v:path arrowok="t"/>
                <v:fill type="solid"/>
              </v:shape>
            </v:group>
            <v:group style="position:absolute;left:4421;top:204;width:10;height:20" coordorigin="4421,204" coordsize="10,20">
              <v:shape style="position:absolute;left:4421;top:204;width:10;height:20" coordorigin="4421,204" coordsize="10,20" path="m4421,223l4431,223,4431,204,4421,204,4421,223xe" filled="true" fillcolor="#000000" stroked="false">
                <v:path arrowok="t"/>
                <v:fill type="solid"/>
              </v:shape>
            </v:group>
            <v:group style="position:absolute;left:4421;top:223;width:10;height:20" coordorigin="4421,223" coordsize="10,20">
              <v:shape style="position:absolute;left:4421;top:223;width:10;height:20" coordorigin="4421,223" coordsize="10,20" path="m4421,242l4431,242,4431,223,4421,223,4421,242xe" filled="true" fillcolor="#000000" stroked="false">
                <v:path arrowok="t"/>
                <v:fill type="solid"/>
              </v:shape>
            </v:group>
            <v:group style="position:absolute;left:4421;top:242;width:10;height:20" coordorigin="4421,242" coordsize="10,20">
              <v:shape style="position:absolute;left:4421;top:242;width:10;height:20" coordorigin="4421,242" coordsize="10,20" path="m4421,262l4431,262,4431,242,4421,242,4421,262xe" filled="true" fillcolor="#000000" stroked="false">
                <v:path arrowok="t"/>
                <v:fill type="solid"/>
              </v:shape>
            </v:group>
            <v:group style="position:absolute;left:4421;top:262;width:10;height:20" coordorigin="4421,262" coordsize="10,20">
              <v:shape style="position:absolute;left:4421;top:262;width:10;height:20" coordorigin="4421,262" coordsize="10,20" path="m4421,281l4431,281,4431,262,4421,262,4421,281xe" filled="true" fillcolor="#000000" stroked="false">
                <v:path arrowok="t"/>
                <v:fill type="solid"/>
              </v:shape>
            </v:group>
            <v:group style="position:absolute;left:4421;top:281;width:10;height:20" coordorigin="4421,281" coordsize="10,20">
              <v:shape style="position:absolute;left:4421;top:281;width:10;height:20" coordorigin="4421,281" coordsize="10,20" path="m4421,300l4431,300,4431,281,4421,281,4421,300xe" filled="true" fillcolor="#000000" stroked="false">
                <v:path arrowok="t"/>
                <v:fill type="solid"/>
              </v:shape>
            </v:group>
            <v:group style="position:absolute;left:4421;top:300;width:10;height:20" coordorigin="4421,300" coordsize="10,20">
              <v:shape style="position:absolute;left:4421;top:300;width:10;height:20" coordorigin="4421,300" coordsize="10,20" path="m4421,319l4431,319,4431,300,4421,300,4421,319xe" filled="true" fillcolor="#000000" stroked="false">
                <v:path arrowok="t"/>
                <v:fill type="solid"/>
              </v:shape>
            </v:group>
            <v:group style="position:absolute;left:4421;top:319;width:10;height:20" coordorigin="4421,319" coordsize="10,20">
              <v:shape style="position:absolute;left:4421;top:319;width:10;height:20" coordorigin="4421,319" coordsize="10,20" path="m4421,338l4431,338,4431,319,4421,319,4421,338xe" filled="true" fillcolor="#000000" stroked="false">
                <v:path arrowok="t"/>
                <v:fill type="solid"/>
              </v:shape>
            </v:group>
            <v:group style="position:absolute;left:4421;top:338;width:10;height:20" coordorigin="4421,338" coordsize="10,20">
              <v:shape style="position:absolute;left:4421;top:338;width:10;height:20" coordorigin="4421,338" coordsize="10,20" path="m4421,358l4431,358,4431,338,4421,338,4421,358xe" filled="true" fillcolor="#000000" stroked="false">
                <v:path arrowok="t"/>
                <v:fill type="solid"/>
              </v:shape>
            </v:group>
            <v:group style="position:absolute;left:4421;top:358;width:10;height:20" coordorigin="4421,358" coordsize="10,20">
              <v:shape style="position:absolute;left:4421;top:358;width:10;height:20" coordorigin="4421,358" coordsize="10,20" path="m4421,377l4431,377,4431,358,4421,358,4421,377xe" filled="true" fillcolor="#000000" stroked="false">
                <v:path arrowok="t"/>
                <v:fill type="solid"/>
              </v:shape>
            </v:group>
            <v:group style="position:absolute;left:4421;top:377;width:10;height:20" coordorigin="4421,377" coordsize="10,20">
              <v:shape style="position:absolute;left:4421;top:377;width:10;height:20" coordorigin="4421,377" coordsize="10,20" path="m4421,396l4431,396,4431,377,4421,377,4421,396xe" filled="true" fillcolor="#000000" stroked="false">
                <v:path arrowok="t"/>
                <v:fill type="solid"/>
              </v:shape>
            </v:group>
            <v:group style="position:absolute;left:4421;top:396;width:10;height:20" coordorigin="4421,396" coordsize="10,20">
              <v:shape style="position:absolute;left:4421;top:396;width:10;height:20" coordorigin="4421,396" coordsize="10,20" path="m4421,415l4431,415,4431,396,4421,396,4421,415xe" filled="true" fillcolor="#000000" stroked="false">
                <v:path arrowok="t"/>
                <v:fill type="solid"/>
              </v:shape>
            </v:group>
            <v:group style="position:absolute;left:4421;top:415;width:10;height:20" coordorigin="4421,415" coordsize="10,20">
              <v:shape style="position:absolute;left:4421;top:415;width:10;height:20" coordorigin="4421,415" coordsize="10,20" path="m4421,434l4431,434,4431,415,4421,415,4421,434xe" filled="true" fillcolor="#000000" stroked="false">
                <v:path arrowok="t"/>
                <v:fill type="solid"/>
              </v:shape>
            </v:group>
            <v:group style="position:absolute;left:4421;top:434;width:10;height:20" coordorigin="4421,434" coordsize="10,20">
              <v:shape style="position:absolute;left:4421;top:434;width:10;height:20" coordorigin="4421,434" coordsize="10,20" path="m4421,454l4431,454,4431,434,4421,434,4421,454xe" filled="true" fillcolor="#000000" stroked="false">
                <v:path arrowok="t"/>
                <v:fill type="solid"/>
              </v:shape>
            </v:group>
            <v:group style="position:absolute;left:4421;top:454;width:10;height:20" coordorigin="4421,454" coordsize="10,20">
              <v:shape style="position:absolute;left:4421;top:454;width:10;height:20" coordorigin="4421,454" coordsize="10,20" path="m4421,473l4431,473,4431,454,4421,454,4421,473xe" filled="true" fillcolor="#000000" stroked="false">
                <v:path arrowok="t"/>
                <v:fill type="solid"/>
              </v:shape>
            </v:group>
            <v:group style="position:absolute;left:4421;top:473;width:10;height:20" coordorigin="4421,473" coordsize="10,20">
              <v:shape style="position:absolute;left:4421;top:473;width:10;height:20" coordorigin="4421,473" coordsize="10,20" path="m4421,492l4431,492,4431,473,4421,473,4421,492xe" filled="true" fillcolor="#000000" stroked="false">
                <v:path arrowok="t"/>
                <v:fill type="solid"/>
              </v:shape>
            </v:group>
            <v:group style="position:absolute;left:4421;top:492;width:10;height:20" coordorigin="4421,492" coordsize="10,20">
              <v:shape style="position:absolute;left:4421;top:492;width:10;height:20" coordorigin="4421,492" coordsize="10,20" path="m4421,512l4431,512,4431,492,4421,492,4421,512xe" filled="true" fillcolor="#000000" stroked="false">
                <v:path arrowok="t"/>
                <v:fill type="solid"/>
              </v:shape>
            </v:group>
            <v:group style="position:absolute;left:4421;top:512;width:10;height:20" coordorigin="4421,512" coordsize="10,20">
              <v:shape style="position:absolute;left:4421;top:512;width:10;height:20" coordorigin="4421,512" coordsize="10,20" path="m4421,531l4431,531,4431,512,4421,512,4421,531xe" filled="true" fillcolor="#000000" stroked="false">
                <v:path arrowok="t"/>
                <v:fill type="solid"/>
              </v:shape>
            </v:group>
            <v:group style="position:absolute;left:4421;top:531;width:10;height:20" coordorigin="4421,531" coordsize="10,20">
              <v:shape style="position:absolute;left:4421;top:531;width:10;height:20" coordorigin="4421,531" coordsize="10,20" path="m4421,550l4431,550,4431,531,4421,531,4421,550xe" filled="true" fillcolor="#000000" stroked="false">
                <v:path arrowok="t"/>
                <v:fill type="solid"/>
              </v:shape>
            </v:group>
            <v:group style="position:absolute;left:4421;top:550;width:10;height:20" coordorigin="4421,550" coordsize="10,20">
              <v:shape style="position:absolute;left:4421;top:550;width:10;height:20" coordorigin="4421,550" coordsize="10,20" path="m4421,569l4431,569,4431,550,4421,550,4421,569xe" filled="true" fillcolor="#000000" stroked="false">
                <v:path arrowok="t"/>
                <v:fill type="solid"/>
              </v:shape>
            </v:group>
            <v:group style="position:absolute;left:4421;top:569;width:10;height:20" coordorigin="4421,569" coordsize="10,20">
              <v:shape style="position:absolute;left:4421;top:569;width:10;height:20" coordorigin="4421,569" coordsize="10,20" path="m4421,589l4431,589,4431,569,4421,569,4421,589xe" filled="true" fillcolor="#000000" stroked="false">
                <v:path arrowok="t"/>
                <v:fill type="solid"/>
              </v:shape>
            </v:group>
            <v:group style="position:absolute;left:4421;top:589;width:10;height:20" coordorigin="4421,589" coordsize="10,20">
              <v:shape style="position:absolute;left:4421;top:589;width:10;height:20" coordorigin="4421,589" coordsize="10,20" path="m4421,608l4431,608,4431,589,4421,589,4421,608xe" filled="true" fillcolor="#000000" stroked="false">
                <v:path arrowok="t"/>
                <v:fill type="solid"/>
              </v:shape>
            </v:group>
            <v:group style="position:absolute;left:4421;top:608;width:10;height:20" coordorigin="4421,608" coordsize="10,20">
              <v:shape style="position:absolute;left:4421;top:608;width:10;height:20" coordorigin="4421,608" coordsize="10,20" path="m4421,627l4431,627,4431,608,4421,608,4421,627xe" filled="true" fillcolor="#000000" stroked="false">
                <v:path arrowok="t"/>
                <v:fill type="solid"/>
              </v:shape>
            </v:group>
            <v:group style="position:absolute;left:4421;top:627;width:10;height:20" coordorigin="4421,627" coordsize="10,20">
              <v:shape style="position:absolute;left:4421;top:627;width:10;height:20" coordorigin="4421,627" coordsize="10,20" path="m4421,646l4431,646,4431,627,4421,627,4421,646xe" filled="true" fillcolor="#000000" stroked="false">
                <v:path arrowok="t"/>
                <v:fill type="solid"/>
              </v:shape>
            </v:group>
            <v:group style="position:absolute;left:4421;top:646;width:10;height:20" coordorigin="4421,646" coordsize="10,20">
              <v:shape style="position:absolute;left:4421;top:646;width:10;height:20" coordorigin="4421,646" coordsize="10,20" path="m4421,665l4431,665,4431,646,4421,646,4421,665xe" filled="true" fillcolor="#000000" stroked="false">
                <v:path arrowok="t"/>
                <v:fill type="solid"/>
              </v:shape>
            </v:group>
            <v:group style="position:absolute;left:4421;top:665;width:10;height:20" coordorigin="4421,665" coordsize="10,20">
              <v:shape style="position:absolute;left:4421;top:665;width:10;height:20" coordorigin="4421,665" coordsize="10,20" path="m4421,685l4431,685,4431,665,4421,665,4421,685xe" filled="true" fillcolor="#000000" stroked="false">
                <v:path arrowok="t"/>
                <v:fill type="solid"/>
              </v:shape>
            </v:group>
            <v:group style="position:absolute;left:4421;top:685;width:10;height:20" coordorigin="4421,685" coordsize="10,20">
              <v:shape style="position:absolute;left:4421;top:685;width:10;height:20" coordorigin="4421,685" coordsize="10,20" path="m4421,704l4431,704,4431,685,4421,685,4421,704xe" filled="true" fillcolor="#000000" stroked="false">
                <v:path arrowok="t"/>
                <v:fill type="solid"/>
              </v:shape>
            </v:group>
            <v:group style="position:absolute;left:4421;top:704;width:10;height:20" coordorigin="4421,704" coordsize="10,20">
              <v:shape style="position:absolute;left:4421;top:704;width:10;height:20" coordorigin="4421,704" coordsize="10,20" path="m4421,723l4431,723,4431,704,4421,704,4421,723xe" filled="true" fillcolor="#000000" stroked="false">
                <v:path arrowok="t"/>
                <v:fill type="solid"/>
              </v:shape>
            </v:group>
            <v:group style="position:absolute;left:4421;top:723;width:10;height:20" coordorigin="4421,723" coordsize="10,20">
              <v:shape style="position:absolute;left:4421;top:723;width:10;height:20" coordorigin="4421,723" coordsize="10,20" path="m4421,742l4431,742,4431,723,4421,723,4421,742xe" filled="true" fillcolor="#000000" stroked="false">
                <v:path arrowok="t"/>
                <v:fill type="solid"/>
              </v:shape>
            </v:group>
            <v:group style="position:absolute;left:4421;top:742;width:10;height:20" coordorigin="4421,742" coordsize="10,20">
              <v:shape style="position:absolute;left:4421;top:742;width:10;height:20" coordorigin="4421,742" coordsize="10,20" path="m4421,761l4431,761,4431,742,4421,742,4421,761xe" filled="true" fillcolor="#000000" stroked="false">
                <v:path arrowok="t"/>
                <v:fill type="solid"/>
              </v:shape>
            </v:group>
            <v:group style="position:absolute;left:4421;top:761;width:10;height:20" coordorigin="4421,761" coordsize="10,20">
              <v:shape style="position:absolute;left:4421;top:761;width:10;height:20" coordorigin="4421,761" coordsize="10,20" path="m4421,781l4431,781,4431,761,4421,761,4421,781xe" filled="true" fillcolor="#000000" stroked="false">
                <v:path arrowok="t"/>
                <v:fill type="solid"/>
              </v:shape>
            </v:group>
            <v:group style="position:absolute;left:4421;top:781;width:10;height:20" coordorigin="4421,781" coordsize="10,20">
              <v:shape style="position:absolute;left:4421;top:781;width:10;height:20" coordorigin="4421,781" coordsize="10,20" path="m4421,800l4431,800,4431,781,4421,781,4421,800xe" filled="true" fillcolor="#000000" stroked="false">
                <v:path arrowok="t"/>
                <v:fill type="solid"/>
              </v:shape>
            </v:group>
            <v:group style="position:absolute;left:4421;top:800;width:10;height:20" coordorigin="4421,800" coordsize="10,20">
              <v:shape style="position:absolute;left:4421;top:800;width:10;height:20" coordorigin="4421,800" coordsize="10,20" path="m4421,819l4431,819,4431,800,4421,800,4421,819xe" filled="true" fillcolor="#000000" stroked="false">
                <v:path arrowok="t"/>
                <v:fill type="solid"/>
              </v:shape>
            </v:group>
            <v:group style="position:absolute;left:4421;top:819;width:10;height:20" coordorigin="4421,819" coordsize="10,20">
              <v:shape style="position:absolute;left:4421;top:819;width:10;height:20" coordorigin="4421,819" coordsize="10,20" path="m4421,838l4431,838,4431,819,4421,819,4421,838xe" filled="true" fillcolor="#000000" stroked="false">
                <v:path arrowok="t"/>
                <v:fill type="solid"/>
              </v:shape>
            </v:group>
            <v:group style="position:absolute;left:4421;top:838;width:10;height:20" coordorigin="4421,838" coordsize="10,20">
              <v:shape style="position:absolute;left:4421;top:838;width:10;height:20" coordorigin="4421,838" coordsize="10,20" path="m4421,857l4431,857,4431,838,4421,838,4421,857xe" filled="true" fillcolor="#000000" stroked="false">
                <v:path arrowok="t"/>
                <v:fill type="solid"/>
              </v:shape>
            </v:group>
            <v:group style="position:absolute;left:4421;top:857;width:10;height:20" coordorigin="4421,857" coordsize="10,20">
              <v:shape style="position:absolute;left:4421;top:857;width:10;height:20" coordorigin="4421,857" coordsize="10,20" path="m4421,877l4431,877,4431,857,4421,857,4421,877xe" filled="true" fillcolor="#000000" stroked="false">
                <v:path arrowok="t"/>
                <v:fill type="solid"/>
              </v:shape>
            </v:group>
            <v:group style="position:absolute;left:4421;top:877;width:10;height:20" coordorigin="4421,877" coordsize="10,20">
              <v:shape style="position:absolute;left:4421;top:877;width:10;height:20" coordorigin="4421,877" coordsize="10,20" path="m4421,896l4431,896,4431,877,4421,877,4421,896xe" filled="true" fillcolor="#000000" stroked="false">
                <v:path arrowok="t"/>
                <v:fill type="solid"/>
              </v:shape>
            </v:group>
            <v:group style="position:absolute;left:4421;top:896;width:10;height:20" coordorigin="4421,896" coordsize="10,20">
              <v:shape style="position:absolute;left:4421;top:896;width:10;height:20" coordorigin="4421,896" coordsize="10,20" path="m4421,915l4431,915,4431,896,4421,896,4421,915xe" filled="true" fillcolor="#000000" stroked="false">
                <v:path arrowok="t"/>
                <v:fill type="solid"/>
              </v:shape>
            </v:group>
            <v:group style="position:absolute;left:4421;top:915;width:10;height:20" coordorigin="4421,915" coordsize="10,20">
              <v:shape style="position:absolute;left:4421;top:915;width:10;height:20" coordorigin="4421,915" coordsize="10,20" path="m4421,934l4431,934,4431,915,4421,915,4421,934xe" filled="true" fillcolor="#000000" stroked="false">
                <v:path arrowok="t"/>
                <v:fill type="solid"/>
              </v:shape>
            </v:group>
            <v:group style="position:absolute;left:4421;top:934;width:10;height:20" coordorigin="4421,934" coordsize="10,20">
              <v:shape style="position:absolute;left:4421;top:934;width:10;height:20" coordorigin="4421,934" coordsize="10,20" path="m4421,953l4431,953,4431,934,4421,934,4421,953xe" filled="true" fillcolor="#000000" stroked="false">
                <v:path arrowok="t"/>
                <v:fill type="solid"/>
              </v:shape>
            </v:group>
            <v:group style="position:absolute;left:4421;top:953;width:10;height:20" coordorigin="4421,953" coordsize="10,20">
              <v:shape style="position:absolute;left:4421;top:953;width:10;height:20" coordorigin="4421,953" coordsize="10,20" path="m4421,973l4431,973,4431,953,4421,953,4421,973xe" filled="true" fillcolor="#000000" stroked="false">
                <v:path arrowok="t"/>
                <v:fill type="solid"/>
              </v:shape>
            </v:group>
            <v:group style="position:absolute;left:4421;top:973;width:10;height:20" coordorigin="4421,973" coordsize="10,20">
              <v:shape style="position:absolute;left:4421;top:973;width:10;height:20" coordorigin="4421,973" coordsize="10,20" path="m4421,992l4431,992,4431,973,4421,973,4421,992xe" filled="true" fillcolor="#000000" stroked="false">
                <v:path arrowok="t"/>
                <v:fill type="solid"/>
              </v:shape>
            </v:group>
            <v:group style="position:absolute;left:4421;top:992;width:10;height:20" coordorigin="4421,992" coordsize="10,20">
              <v:shape style="position:absolute;left:4421;top:992;width:10;height:20" coordorigin="4421,992" coordsize="10,20" path="m4421,1011l4431,1011,4431,992,4421,992,4421,1011xe" filled="true" fillcolor="#000000" stroked="false">
                <v:path arrowok="t"/>
                <v:fill type="solid"/>
              </v:shape>
            </v:group>
            <v:group style="position:absolute;left:4421;top:1011;width:10;height:20" coordorigin="4421,1011" coordsize="10,20">
              <v:shape style="position:absolute;left:4421;top:1011;width:10;height:20" coordorigin="4421,1011" coordsize="10,20" path="m4421,1030l4431,1030,4431,1011,4421,1011,4421,1030xe" filled="true" fillcolor="#000000" stroked="false">
                <v:path arrowok="t"/>
                <v:fill type="solid"/>
              </v:shape>
            </v:group>
            <v:group style="position:absolute;left:4421;top:1030;width:10;height:20" coordorigin="4421,1030" coordsize="10,20">
              <v:shape style="position:absolute;left:4421;top:1030;width:10;height:20" coordorigin="4421,1030" coordsize="10,20" path="m4421,1049l4431,1049,4431,1030,4421,1030,4421,1049xe" filled="true" fillcolor="#000000" stroked="false">
                <v:path arrowok="t"/>
                <v:fill type="solid"/>
              </v:shape>
            </v:group>
            <v:group style="position:absolute;left:4421;top:1049;width:10;height:20" coordorigin="4421,1049" coordsize="10,20">
              <v:shape style="position:absolute;left:4421;top:1049;width:10;height:20" coordorigin="4421,1049" coordsize="10,20" path="m4421,1069l4431,1069,4431,1049,4421,1049,4421,1069xe" filled="true" fillcolor="#000000" stroked="false">
                <v:path arrowok="t"/>
                <v:fill type="solid"/>
              </v:shape>
            </v:group>
            <v:group style="position:absolute;left:4421;top:1069;width:10;height:20" coordorigin="4421,1069" coordsize="10,20">
              <v:shape style="position:absolute;left:4421;top:1069;width:10;height:20" coordorigin="4421,1069" coordsize="10,20" path="m4421,1088l4431,1088,4431,1069,4421,1069,4421,1088xe" filled="true" fillcolor="#000000" stroked="false">
                <v:path arrowok="t"/>
                <v:fill type="solid"/>
              </v:shape>
            </v:group>
            <v:group style="position:absolute;left:4421;top:1088;width:10;height:20" coordorigin="4421,1088" coordsize="10,20">
              <v:shape style="position:absolute;left:4421;top:1088;width:10;height:20" coordorigin="4421,1088" coordsize="10,20" path="m4421,1107l4431,1107,4431,1088,4421,1088,4421,1107xe" filled="true" fillcolor="#000000" stroked="false">
                <v:path arrowok="t"/>
                <v:fill type="solid"/>
              </v:shape>
            </v:group>
            <v:group style="position:absolute;left:4421;top:1107;width:10;height:20" coordorigin="4421,1107" coordsize="10,20">
              <v:shape style="position:absolute;left:4421;top:1107;width:10;height:20" coordorigin="4421,1107" coordsize="10,20" path="m4421,1126l4431,1126,4431,1107,4421,1107,4421,1126xe" filled="true" fillcolor="#000000" stroked="false">
                <v:path arrowok="t"/>
                <v:fill type="solid"/>
              </v:shape>
            </v:group>
            <v:group style="position:absolute;left:4421;top:1126;width:10;height:20" coordorigin="4421,1126" coordsize="10,20">
              <v:shape style="position:absolute;left:4421;top:1126;width:10;height:20" coordorigin="4421,1126" coordsize="10,20" path="m4421,1145l4431,1145,4431,1126,4421,1126,4421,1145xe" filled="true" fillcolor="#000000" stroked="false">
                <v:path arrowok="t"/>
                <v:fill type="solid"/>
              </v:shape>
            </v:group>
            <v:group style="position:absolute;left:4421;top:1145;width:10;height:20" coordorigin="4421,1145" coordsize="10,20">
              <v:shape style="position:absolute;left:4421;top:1145;width:10;height:20" coordorigin="4421,1145" coordsize="10,20" path="m4421,1165l4431,1165,4431,1145,4421,1145,4421,1165xe" filled="true" fillcolor="#000000" stroked="false">
                <v:path arrowok="t"/>
                <v:fill type="solid"/>
              </v:shape>
            </v:group>
            <v:group style="position:absolute;left:4421;top:1165;width:10;height:20" coordorigin="4421,1165" coordsize="10,20">
              <v:shape style="position:absolute;left:4421;top:1165;width:10;height:20" coordorigin="4421,1165" coordsize="10,20" path="m4421,1184l4431,1184,4431,1165,4421,1165,4421,1184xe" filled="true" fillcolor="#000000" stroked="false">
                <v:path arrowok="t"/>
                <v:fill type="solid"/>
              </v:shape>
            </v:group>
            <v:group style="position:absolute;left:4421;top:1184;width:10;height:20" coordorigin="4421,1184" coordsize="10,20">
              <v:shape style="position:absolute;left:4421;top:1184;width:10;height:20" coordorigin="4421,1184" coordsize="10,20" path="m4421,1203l4431,1203,4431,1184,4421,1184,4421,1203xe" filled="true" fillcolor="#000000" stroked="false">
                <v:path arrowok="t"/>
                <v:fill type="solid"/>
              </v:shape>
            </v:group>
            <v:group style="position:absolute;left:4421;top:1203;width:10;height:20" coordorigin="4421,1203" coordsize="10,20">
              <v:shape style="position:absolute;left:4421;top:1203;width:10;height:20" coordorigin="4421,1203" coordsize="10,20" path="m4421,1222l4431,1222,4431,1203,4421,1203,4421,1222xe" filled="true" fillcolor="#000000" stroked="false">
                <v:path arrowok="t"/>
                <v:fill type="solid"/>
              </v:shape>
            </v:group>
            <v:group style="position:absolute;left:4421;top:1222;width:10;height:20" coordorigin="4421,1222" coordsize="10,20">
              <v:shape style="position:absolute;left:4421;top:1222;width:10;height:20" coordorigin="4421,1222" coordsize="10,20" path="m4421,1241l4431,1241,4431,1222,4421,1222,4421,1241xe" filled="true" fillcolor="#000000" stroked="false">
                <v:path arrowok="t"/>
                <v:fill type="solid"/>
              </v:shape>
            </v:group>
            <v:group style="position:absolute;left:4421;top:1241;width:10;height:20" coordorigin="4421,1241" coordsize="10,20">
              <v:shape style="position:absolute;left:4421;top:1241;width:10;height:20" coordorigin="4421,1241" coordsize="10,20" path="m4421,1261l4431,1261,4431,1241,4421,1241,4421,1261xe" filled="true" fillcolor="#000000" stroked="false">
                <v:path arrowok="t"/>
                <v:fill type="solid"/>
              </v:shape>
            </v:group>
            <v:group style="position:absolute;left:4421;top:1261;width:10;height:20" coordorigin="4421,1261" coordsize="10,20">
              <v:shape style="position:absolute;left:4421;top:1261;width:10;height:20" coordorigin="4421,1261" coordsize="10,20" path="m4421,1280l4431,1280,4431,1261,4421,1261,4421,1280xe" filled="true" fillcolor="#000000" stroked="false">
                <v:path arrowok="t"/>
                <v:fill type="solid"/>
              </v:shape>
            </v:group>
            <v:group style="position:absolute;left:4421;top:1280;width:10;height:20" coordorigin="4421,1280" coordsize="10,20">
              <v:shape style="position:absolute;left:4421;top:1280;width:10;height:20" coordorigin="4421,1280" coordsize="10,20" path="m4421,1299l4431,1299,4431,1280,4421,1280,4421,1299xe" filled="true" fillcolor="#000000" stroked="false">
                <v:path arrowok="t"/>
                <v:fill type="solid"/>
              </v:shape>
            </v:group>
            <v:group style="position:absolute;left:4421;top:1299;width:10;height:20" coordorigin="4421,1299" coordsize="10,20">
              <v:shape style="position:absolute;left:4421;top:1299;width:10;height:20" coordorigin="4421,1299" coordsize="10,20" path="m4421,1318l4431,1318,4431,1299,4421,1299,4421,1318xe" filled="true" fillcolor="#000000" stroked="false">
                <v:path arrowok="t"/>
                <v:fill type="solid"/>
              </v:shape>
            </v:group>
            <v:group style="position:absolute;left:4421;top:1318;width:10;height:20" coordorigin="4421,1318" coordsize="10,20">
              <v:shape style="position:absolute;left:4421;top:1318;width:10;height:20" coordorigin="4421,1318" coordsize="10,20" path="m4421,1337l4431,1337,4431,1318,4421,1318,4421,1337xe" filled="true" fillcolor="#000000" stroked="false">
                <v:path arrowok="t"/>
                <v:fill type="solid"/>
              </v:shape>
            </v:group>
            <v:group style="position:absolute;left:4421;top:1337;width:10;height:20" coordorigin="4421,1337" coordsize="10,20">
              <v:shape style="position:absolute;left:4421;top:1337;width:10;height:20" coordorigin="4421,1337" coordsize="10,20" path="m4421,1357l4431,1357,4431,1337,4421,1337,4421,1357xe" filled="true" fillcolor="#000000" stroked="false">
                <v:path arrowok="t"/>
                <v:fill type="solid"/>
              </v:shape>
            </v:group>
            <v:group style="position:absolute;left:4421;top:1357;width:10;height:20" coordorigin="4421,1357" coordsize="10,20">
              <v:shape style="position:absolute;left:4421;top:1357;width:10;height:20" coordorigin="4421,1357" coordsize="10,20" path="m4421,1376l4431,1376,4431,1357,4421,1357,4421,1376xe" filled="true" fillcolor="#000000" stroked="false">
                <v:path arrowok="t"/>
                <v:fill type="solid"/>
              </v:shape>
            </v:group>
            <v:group style="position:absolute;left:4421;top:1376;width:10;height:20" coordorigin="4421,1376" coordsize="10,20">
              <v:shape style="position:absolute;left:4421;top:1376;width:10;height:20" coordorigin="4421,1376" coordsize="10,20" path="m4421,1395l4431,1395,4431,1376,4421,1376,4421,1395xe" filled="true" fillcolor="#000000" stroked="false">
                <v:path arrowok="t"/>
                <v:fill type="solid"/>
              </v:shape>
            </v:group>
            <v:group style="position:absolute;left:4421;top:1395;width:10;height:20" coordorigin="4421,1395" coordsize="10,20">
              <v:shape style="position:absolute;left:4421;top:1395;width:10;height:20" coordorigin="4421,1395" coordsize="10,20" path="m4421,1414l4431,1414,4431,1395,4421,1395,4421,1414xe" filled="true" fillcolor="#000000" stroked="false">
                <v:path arrowok="t"/>
                <v:fill type="solid"/>
              </v:shape>
            </v:group>
            <v:group style="position:absolute;left:4421;top:1414;width:10;height:20" coordorigin="4421,1414" coordsize="10,20">
              <v:shape style="position:absolute;left:4421;top:1414;width:10;height:20" coordorigin="4421,1414" coordsize="10,20" path="m4421,1433l4431,1433,4431,1414,4421,1414,4421,1433xe" filled="true" fillcolor="#000000" stroked="false">
                <v:path arrowok="t"/>
                <v:fill type="solid"/>
              </v:shape>
            </v:group>
            <v:group style="position:absolute;left:4421;top:1433;width:10;height:20" coordorigin="4421,1433" coordsize="10,20">
              <v:shape style="position:absolute;left:4421;top:1433;width:10;height:20" coordorigin="4421,1433" coordsize="10,20" path="m4421,1453l4431,1453,4431,1433,4421,1433,4421,1453xe" filled="true" fillcolor="#000000" stroked="false">
                <v:path arrowok="t"/>
                <v:fill type="solid"/>
              </v:shape>
            </v:group>
            <v:group style="position:absolute;left:4421;top:1453;width:10;height:20" coordorigin="4421,1453" coordsize="10,20">
              <v:shape style="position:absolute;left:4421;top:1453;width:10;height:20" coordorigin="4421,1453" coordsize="10,20" path="m4421,1472l4431,1472,4431,1453,4421,1453,4421,1472xe" filled="true" fillcolor="#000000" stroked="false">
                <v:path arrowok="t"/>
                <v:fill type="solid"/>
              </v:shape>
            </v:group>
            <v:group style="position:absolute;left:4421;top:1472;width:10;height:20" coordorigin="4421,1472" coordsize="10,20">
              <v:shape style="position:absolute;left:4421;top:1472;width:10;height:20" coordorigin="4421,1472" coordsize="10,20" path="m4421,1491l4431,1491,4431,1472,4421,1472,4421,1491xe" filled="true" fillcolor="#000000" stroked="false">
                <v:path arrowok="t"/>
                <v:fill type="solid"/>
              </v:shape>
            </v:group>
            <v:group style="position:absolute;left:4421;top:1491;width:10;height:20" coordorigin="4421,1491" coordsize="10,20">
              <v:shape style="position:absolute;left:4421;top:1491;width:10;height:20" coordorigin="4421,1491" coordsize="10,20" path="m4421,1510l4431,1510,4431,1491,4421,1491,4421,1510xe" filled="true" fillcolor="#000000" stroked="false">
                <v:path arrowok="t"/>
                <v:fill type="solid"/>
              </v:shape>
            </v:group>
            <v:group style="position:absolute;left:4421;top:1510;width:10;height:20" coordorigin="4421,1510" coordsize="10,20">
              <v:shape style="position:absolute;left:4421;top:1510;width:10;height:20" coordorigin="4421,1510" coordsize="10,20" path="m4421,1529l4431,1529,4431,1510,4421,1510,4421,1529xe" filled="true" fillcolor="#000000" stroked="false">
                <v:path arrowok="t"/>
                <v:fill type="solid"/>
              </v:shape>
            </v:group>
            <v:group style="position:absolute;left:4421;top:1529;width:10;height:20" coordorigin="4421,1529" coordsize="10,20">
              <v:shape style="position:absolute;left:4421;top:1529;width:10;height:20" coordorigin="4421,1529" coordsize="10,20" path="m4421,1549l4431,1549,4431,1529,4421,1529,4421,1549xe" filled="true" fillcolor="#000000" stroked="false">
                <v:path arrowok="t"/>
                <v:fill type="solid"/>
              </v:shape>
            </v:group>
            <v:group style="position:absolute;left:4421;top:1549;width:10;height:20" coordorigin="4421,1549" coordsize="10,20">
              <v:shape style="position:absolute;left:4421;top:1549;width:10;height:20" coordorigin="4421,1549" coordsize="10,20" path="m4421,1568l4431,1568,4431,1549,4421,1549,4421,1568xe" filled="true" fillcolor="#000000" stroked="false">
                <v:path arrowok="t"/>
                <v:fill type="solid"/>
              </v:shape>
            </v:group>
            <v:group style="position:absolute;left:4421;top:1568;width:10;height:20" coordorigin="4421,1568" coordsize="10,20">
              <v:shape style="position:absolute;left:4421;top:1568;width:10;height:20" coordorigin="4421,1568" coordsize="10,20" path="m4421,1587l4431,1587,4431,1568,4421,1568,4421,1587xe" filled="true" fillcolor="#000000" stroked="false">
                <v:path arrowok="t"/>
                <v:fill type="solid"/>
              </v:shape>
            </v:group>
            <v:group style="position:absolute;left:4421;top:1587;width:10;height:20" coordorigin="4421,1587" coordsize="10,20">
              <v:shape style="position:absolute;left:4421;top:1587;width:10;height:20" coordorigin="4421,1587" coordsize="10,20" path="m4421,1606l4431,1606,4431,1587,4421,1587,4421,1606xe" filled="true" fillcolor="#000000" stroked="false">
                <v:path arrowok="t"/>
                <v:fill type="solid"/>
              </v:shape>
            </v:group>
            <v:group style="position:absolute;left:4421;top:1606;width:10;height:20" coordorigin="4421,1606" coordsize="10,20">
              <v:shape style="position:absolute;left:4421;top:1606;width:10;height:20" coordorigin="4421,1606" coordsize="10,20" path="m4421,1625l4431,1625,4431,1606,4421,1606,4421,1625xe" filled="true" fillcolor="#000000" stroked="false">
                <v:path arrowok="t"/>
                <v:fill type="solid"/>
              </v:shape>
            </v:group>
            <v:group style="position:absolute;left:4421;top:1625;width:10;height:20" coordorigin="4421,1625" coordsize="10,20">
              <v:shape style="position:absolute;left:4421;top:1625;width:10;height:20" coordorigin="4421,1625" coordsize="10,20" path="m4421,1645l4431,1645,4431,1625,4421,1625,4421,1645xe" filled="true" fillcolor="#000000" stroked="false">
                <v:path arrowok="t"/>
                <v:fill type="solid"/>
              </v:shape>
            </v:group>
            <v:group style="position:absolute;left:4421;top:1645;width:10;height:20" coordorigin="4421,1645" coordsize="10,20">
              <v:shape style="position:absolute;left:4421;top:1645;width:10;height:20" coordorigin="4421,1645" coordsize="10,20" path="m4421,1664l4431,1664,4431,1645,4421,1645,4421,1664xe" filled="true" fillcolor="#000000" stroked="false">
                <v:path arrowok="t"/>
                <v:fill type="solid"/>
              </v:shape>
            </v:group>
            <v:group style="position:absolute;left:4421;top:1664;width:10;height:20" coordorigin="4421,1664" coordsize="10,20">
              <v:shape style="position:absolute;left:4421;top:1664;width:10;height:20" coordorigin="4421,1664" coordsize="10,20" path="m4421,1683l4431,1683,4431,1664,4421,1664,4421,1683xe" filled="true" fillcolor="#000000" stroked="false">
                <v:path arrowok="t"/>
                <v:fill type="solid"/>
              </v:shape>
            </v:group>
            <v:group style="position:absolute;left:4421;top:1683;width:10;height:20" coordorigin="4421,1683" coordsize="10,20">
              <v:shape style="position:absolute;left:4421;top:1683;width:10;height:20" coordorigin="4421,1683" coordsize="10,20" path="m4421,1702l4431,1702,4431,1683,4421,1683,4421,1702xe" filled="true" fillcolor="#000000" stroked="false">
                <v:path arrowok="t"/>
                <v:fill type="solid"/>
              </v:shape>
            </v:group>
            <v:group style="position:absolute;left:4421;top:1702;width:10;height:20" coordorigin="4421,1702" coordsize="10,20">
              <v:shape style="position:absolute;left:4421;top:1702;width:10;height:20" coordorigin="4421,1702" coordsize="10,20" path="m4421,1721l4431,1721,4431,1702,4421,1702,4421,1721xe" filled="true" fillcolor="#000000" stroked="false">
                <v:path arrowok="t"/>
                <v:fill type="solid"/>
              </v:shape>
            </v:group>
            <v:group style="position:absolute;left:4421;top:1721;width:10;height:20" coordorigin="4421,1721" coordsize="10,20">
              <v:shape style="position:absolute;left:4421;top:1721;width:10;height:20" coordorigin="4421,1721" coordsize="10,20" path="m4421,1741l4431,1741,4431,1721,4421,1721,4421,1741xe" filled="true" fillcolor="#000000" stroked="false">
                <v:path arrowok="t"/>
                <v:fill type="solid"/>
              </v:shape>
            </v:group>
            <v:group style="position:absolute;left:4421;top:1741;width:10;height:20" coordorigin="4421,1741" coordsize="10,20">
              <v:shape style="position:absolute;left:4421;top:1741;width:10;height:20" coordorigin="4421,1741" coordsize="10,20" path="m4421,1760l4431,1760,4431,1741,4421,1741,4421,1760xe" filled="true" fillcolor="#000000" stroked="false">
                <v:path arrowok="t"/>
                <v:fill type="solid"/>
              </v:shape>
            </v:group>
            <v:group style="position:absolute;left:4421;top:1760;width:10;height:20" coordorigin="4421,1760" coordsize="10,20">
              <v:shape style="position:absolute;left:4421;top:1760;width:10;height:20" coordorigin="4421,1760" coordsize="10,20" path="m4421,1779l4431,1779,4431,1760,4421,1760,4421,1779xe" filled="true" fillcolor="#000000" stroked="false">
                <v:path arrowok="t"/>
                <v:fill type="solid"/>
              </v:shape>
            </v:group>
            <v:group style="position:absolute;left:4421;top:1779;width:10;height:20" coordorigin="4421,1779" coordsize="10,20">
              <v:shape style="position:absolute;left:4421;top:1779;width:10;height:20" coordorigin="4421,1779" coordsize="10,20" path="m4421,1798l4431,1798,4431,1779,4421,1779,4421,1798xe" filled="true" fillcolor="#000000" stroked="false">
                <v:path arrowok="t"/>
                <v:fill type="solid"/>
              </v:shape>
            </v:group>
            <v:group style="position:absolute;left:4421;top:1798;width:10;height:20" coordorigin="4421,1798" coordsize="10,20">
              <v:shape style="position:absolute;left:4421;top:1798;width:10;height:20" coordorigin="4421,1798" coordsize="10,20" path="m4421,1817l4431,1817,4431,1798,4421,1798,4421,1817xe" filled="true" fillcolor="#000000" stroked="false">
                <v:path arrowok="t"/>
                <v:fill type="solid"/>
              </v:shape>
            </v:group>
            <v:group style="position:absolute;left:4421;top:1817;width:10;height:20" coordorigin="4421,1817" coordsize="10,20">
              <v:shape style="position:absolute;left:4421;top:1817;width:10;height:20" coordorigin="4421,1817" coordsize="10,20" path="m4421,1837l4431,1837,4431,1817,4421,1817,4421,1837xe" filled="true" fillcolor="#000000" stroked="false">
                <v:path arrowok="t"/>
                <v:fill type="solid"/>
              </v:shape>
            </v:group>
            <v:group style="position:absolute;left:4421;top:1837;width:10;height:20" coordorigin="4421,1837" coordsize="10,20">
              <v:shape style="position:absolute;left:4421;top:1837;width:10;height:20" coordorigin="4421,1837" coordsize="10,20" path="m4421,1856l4431,1856,4431,1837,4421,1837,4421,1856xe" filled="true" fillcolor="#000000" stroked="false">
                <v:path arrowok="t"/>
                <v:fill type="solid"/>
              </v:shape>
            </v:group>
            <v:group style="position:absolute;left:4421;top:1856;width:10;height:20" coordorigin="4421,1856" coordsize="10,20">
              <v:shape style="position:absolute;left:4421;top:1856;width:10;height:20" coordorigin="4421,1856" coordsize="10,20" path="m4421,1875l4431,1875,4431,1856,4421,1856,4421,1875xe" filled="true" fillcolor="#000000" stroked="false">
                <v:path arrowok="t"/>
                <v:fill type="solid"/>
              </v:shape>
            </v:group>
            <v:group style="position:absolute;left:4421;top:1875;width:10;height:20" coordorigin="4421,1875" coordsize="10,20">
              <v:shape style="position:absolute;left:4421;top:1875;width:10;height:20" coordorigin="4421,1875" coordsize="10,20" path="m4421,1894l4431,1894,4431,1875,4421,1875,4421,1894xe" filled="true" fillcolor="#000000" stroked="false">
                <v:path arrowok="t"/>
                <v:fill type="solid"/>
              </v:shape>
            </v:group>
            <v:group style="position:absolute;left:4421;top:1894;width:10;height:20" coordorigin="4421,1894" coordsize="10,20">
              <v:shape style="position:absolute;left:4421;top:1894;width:10;height:20" coordorigin="4421,1894" coordsize="10,20" path="m4421,1913l4431,1913,4431,1894,4421,1894,4421,1913xe" filled="true" fillcolor="#000000" stroked="false">
                <v:path arrowok="t"/>
                <v:fill type="solid"/>
              </v:shape>
            </v:group>
            <v:group style="position:absolute;left:4421;top:1913;width:10;height:20" coordorigin="4421,1913" coordsize="10,20">
              <v:shape style="position:absolute;left:4421;top:1913;width:10;height:20" coordorigin="4421,1913" coordsize="10,20" path="m4421,1933l4431,1933,4431,1913,4421,1913,4421,1933xe" filled="true" fillcolor="#000000" stroked="false">
                <v:path arrowok="t"/>
                <v:fill type="solid"/>
              </v:shape>
            </v:group>
            <v:group style="position:absolute;left:4421;top:1933;width:10;height:20" coordorigin="4421,1933" coordsize="10,20">
              <v:shape style="position:absolute;left:4421;top:1933;width:10;height:20" coordorigin="4421,1933" coordsize="10,20" path="m4421,1952l4431,1952,4431,1933,4421,1933,4421,1952xe" filled="true" fillcolor="#000000" stroked="false">
                <v:path arrowok="t"/>
                <v:fill type="solid"/>
              </v:shape>
            </v:group>
            <v:group style="position:absolute;left:4421;top:1952;width:10;height:20" coordorigin="4421,1952" coordsize="10,20">
              <v:shape style="position:absolute;left:4421;top:1952;width:10;height:20" coordorigin="4421,1952" coordsize="10,20" path="m4421,1971l4431,1971,4431,1952,4421,1952,4421,1971xe" filled="true" fillcolor="#000000" stroked="false">
                <v:path arrowok="t"/>
                <v:fill type="solid"/>
              </v:shape>
            </v:group>
            <v:group style="position:absolute;left:4421;top:1971;width:10;height:20" coordorigin="4421,1971" coordsize="10,20">
              <v:shape style="position:absolute;left:4421;top:1971;width:10;height:20" coordorigin="4421,1971" coordsize="10,20" path="m4421,1990l4431,1990,4431,1971,4421,1971,4421,1990xe" filled="true" fillcolor="#000000" stroked="false">
                <v:path arrowok="t"/>
                <v:fill type="solid"/>
              </v:shape>
            </v:group>
            <v:group style="position:absolute;left:4421;top:1990;width:10;height:20" coordorigin="4421,1990" coordsize="10,20">
              <v:shape style="position:absolute;left:4421;top:1990;width:10;height:20" coordorigin="4421,1990" coordsize="10,20" path="m4421,2009l4431,2009,4431,1990,4421,1990,4421,2009xe" filled="true" fillcolor="#000000" stroked="false">
                <v:path arrowok="t"/>
                <v:fill type="solid"/>
              </v:shape>
            </v:group>
            <v:group style="position:absolute;left:4421;top:2009;width:10;height:20" coordorigin="4421,2009" coordsize="10,20">
              <v:shape style="position:absolute;left:4421;top:2009;width:10;height:20" coordorigin="4421,2009" coordsize="10,20" path="m4421,2029l4431,2029,4431,2009,4421,2009,4421,2029xe" filled="true" fillcolor="#000000" stroked="false">
                <v:path arrowok="t"/>
                <v:fill type="solid"/>
              </v:shape>
            </v:group>
            <v:group style="position:absolute;left:4421;top:2029;width:10;height:20" coordorigin="4421,2029" coordsize="10,20">
              <v:shape style="position:absolute;left:4421;top:2029;width:10;height:20" coordorigin="4421,2029" coordsize="10,20" path="m4421,2048l4431,2048,4431,2029,4421,2029,4421,2048xe" filled="true" fillcolor="#000000" stroked="false">
                <v:path arrowok="t"/>
                <v:fill type="solid"/>
              </v:shape>
            </v:group>
            <v:group style="position:absolute;left:4421;top:2048;width:10;height:20" coordorigin="4421,2048" coordsize="10,20">
              <v:shape style="position:absolute;left:4421;top:2048;width:10;height:20" coordorigin="4421,2048" coordsize="10,20" path="m4421,2067l4431,2067,4431,2048,4421,2048,4421,2067xe" filled="true" fillcolor="#000000" stroked="false">
                <v:path arrowok="t"/>
                <v:fill type="solid"/>
              </v:shape>
            </v:group>
            <v:group style="position:absolute;left:4421;top:2067;width:10;height:20" coordorigin="4421,2067" coordsize="10,20">
              <v:shape style="position:absolute;left:4421;top:2067;width:10;height:20" coordorigin="4421,2067" coordsize="10,20" path="m4421,2086l4431,2086,4431,2067,4421,2067,4421,2086xe" filled="true" fillcolor="#000000" stroked="false">
                <v:path arrowok="t"/>
                <v:fill type="solid"/>
              </v:shape>
            </v:group>
            <v:group style="position:absolute;left:4421;top:2086;width:10;height:20" coordorigin="4421,2086" coordsize="10,20">
              <v:shape style="position:absolute;left:4421;top:2086;width:10;height:20" coordorigin="4421,2086" coordsize="10,20" path="m4421,2105l4431,2105,4431,2086,4421,2086,4421,2105xe" filled="true" fillcolor="#000000" stroked="false">
                <v:path arrowok="t"/>
                <v:fill type="solid"/>
              </v:shape>
            </v:group>
            <v:group style="position:absolute;left:4421;top:2105;width:10;height:20" coordorigin="4421,2105" coordsize="10,20">
              <v:shape style="position:absolute;left:4421;top:2105;width:10;height:20" coordorigin="4421,2105" coordsize="10,20" path="m4421,2125l4431,2125,4431,2105,4421,2105,4421,2125xe" filled="true" fillcolor="#000000" stroked="false">
                <v:path arrowok="t"/>
                <v:fill type="solid"/>
              </v:shape>
            </v:group>
            <v:group style="position:absolute;left:4421;top:2125;width:10;height:20" coordorigin="4421,2125" coordsize="10,20">
              <v:shape style="position:absolute;left:4421;top:2125;width:10;height:20" coordorigin="4421,2125" coordsize="10,20" path="m4421,2144l4431,2144,4431,2125,4421,2125,4421,2144xe" filled="true" fillcolor="#000000" stroked="false">
                <v:path arrowok="t"/>
                <v:fill type="solid"/>
              </v:shape>
            </v:group>
            <v:group style="position:absolute;left:4421;top:2144;width:10;height:20" coordorigin="4421,2144" coordsize="10,20">
              <v:shape style="position:absolute;left:4421;top:2144;width:10;height:20" coordorigin="4421,2144" coordsize="10,20" path="m4421,2163l4431,2163,4431,2144,4421,2144,4421,2163xe" filled="true" fillcolor="#000000" stroked="false">
                <v:path arrowok="t"/>
                <v:fill type="solid"/>
              </v:shape>
            </v:group>
            <v:group style="position:absolute;left:4421;top:2163;width:10;height:20" coordorigin="4421,2163" coordsize="10,20">
              <v:shape style="position:absolute;left:4421;top:2163;width:10;height:20" coordorigin="4421,2163" coordsize="10,20" path="m4421,2182l4431,2182,4431,2163,4421,2163,4421,2182xe" filled="true" fillcolor="#000000" stroked="false">
                <v:path arrowok="t"/>
                <v:fill type="solid"/>
              </v:shape>
            </v:group>
            <v:group style="position:absolute;left:4421;top:2182;width:10;height:20" coordorigin="4421,2182" coordsize="10,20">
              <v:shape style="position:absolute;left:4421;top:2182;width:10;height:20" coordorigin="4421,2182" coordsize="10,20" path="m4421,2201l4431,2201,4431,2182,4421,2182,4421,2201xe" filled="true" fillcolor="#000000" stroked="false">
                <v:path arrowok="t"/>
                <v:fill type="solid"/>
              </v:shape>
            </v:group>
            <v:group style="position:absolute;left:4421;top:2201;width:10;height:20" coordorigin="4421,2201" coordsize="10,20">
              <v:shape style="position:absolute;left:4421;top:2201;width:10;height:20" coordorigin="4421,2201" coordsize="10,20" path="m4421,2221l4431,2221,4431,2201,4421,2201,4421,2221xe" filled="true" fillcolor="#000000" stroked="false">
                <v:path arrowok="t"/>
                <v:fill type="solid"/>
              </v:shape>
            </v:group>
            <v:group style="position:absolute;left:4421;top:2221;width:10;height:20" coordorigin="4421,2221" coordsize="10,20">
              <v:shape style="position:absolute;left:4421;top:2221;width:10;height:20" coordorigin="4421,2221" coordsize="10,20" path="m4421,2240l4431,2240,4431,2221,4421,2221,4421,2240xe" filled="true" fillcolor="#000000" stroked="false">
                <v:path arrowok="t"/>
                <v:fill type="solid"/>
              </v:shape>
            </v:group>
            <v:group style="position:absolute;left:4421;top:2240;width:10;height:20" coordorigin="4421,2240" coordsize="10,20">
              <v:shape style="position:absolute;left:4421;top:2240;width:10;height:20" coordorigin="4421,2240" coordsize="10,20" path="m4421,2259l4431,2259,4431,2240,4421,2240,4421,2259xe" filled="true" fillcolor="#000000" stroked="false">
                <v:path arrowok="t"/>
                <v:fill type="solid"/>
              </v:shape>
            </v:group>
            <v:group style="position:absolute;left:4421;top:2259;width:10;height:20" coordorigin="4421,2259" coordsize="10,20">
              <v:shape style="position:absolute;left:4421;top:2259;width:10;height:20" coordorigin="4421,2259" coordsize="10,20" path="m4421,2278l4431,2278,4431,2259,4421,2259,4421,2278xe" filled="true" fillcolor="#000000" stroked="false">
                <v:path arrowok="t"/>
                <v:fill type="solid"/>
              </v:shape>
            </v:group>
            <v:group style="position:absolute;left:4421;top:2278;width:10;height:20" coordorigin="4421,2278" coordsize="10,20">
              <v:shape style="position:absolute;left:4421;top:2278;width:10;height:20" coordorigin="4421,2278" coordsize="10,20" path="m4421,2297l4431,2297,4431,2278,4421,2278,4421,2297xe" filled="true" fillcolor="#000000" stroked="false">
                <v:path arrowok="t"/>
                <v:fill type="solid"/>
              </v:shape>
            </v:group>
            <v:group style="position:absolute;left:4421;top:2297;width:10;height:20" coordorigin="4421,2297" coordsize="10,20">
              <v:shape style="position:absolute;left:4421;top:2297;width:10;height:20" coordorigin="4421,2297" coordsize="10,20" path="m4421,2317l4431,2317,4431,2297,4421,2297,4421,2317xe" filled="true" fillcolor="#000000" stroked="false">
                <v:path arrowok="t"/>
                <v:fill type="solid"/>
              </v:shape>
            </v:group>
            <v:group style="position:absolute;left:4421;top:2317;width:10;height:20" coordorigin="4421,2317" coordsize="10,20">
              <v:shape style="position:absolute;left:4421;top:2317;width:10;height:20" coordorigin="4421,2317" coordsize="10,20" path="m4421,2336l4431,2336,4431,2317,4421,2317,4421,2336xe" filled="true" fillcolor="#000000" stroked="false">
                <v:path arrowok="t"/>
                <v:fill type="solid"/>
              </v:shape>
            </v:group>
            <v:group style="position:absolute;left:4421;top:2336;width:10;height:20" coordorigin="4421,2336" coordsize="10,20">
              <v:shape style="position:absolute;left:4421;top:2336;width:10;height:20" coordorigin="4421,2336" coordsize="10,20" path="m4421,2355l4431,2355,4431,2336,4421,2336,4421,2355xe" filled="true" fillcolor="#000000" stroked="false">
                <v:path arrowok="t"/>
                <v:fill type="solid"/>
              </v:shape>
            </v:group>
            <v:group style="position:absolute;left:4421;top:2355;width:10;height:20" coordorigin="4421,2355" coordsize="10,20">
              <v:shape style="position:absolute;left:4421;top:2355;width:10;height:20" coordorigin="4421,2355" coordsize="10,20" path="m4421,2374l4431,2374,4431,2355,4421,2355,4421,2374xe" filled="true" fillcolor="#000000" stroked="false">
                <v:path arrowok="t"/>
                <v:fill type="solid"/>
              </v:shape>
            </v:group>
            <v:group style="position:absolute;left:4421;top:2374;width:10;height:20" coordorigin="4421,2374" coordsize="10,20">
              <v:shape style="position:absolute;left:4421;top:2374;width:10;height:20" coordorigin="4421,2374" coordsize="10,20" path="m4421,2393l4431,2393,4431,2374,4421,2374,4421,2393xe" filled="true" fillcolor="#000000" stroked="false">
                <v:path arrowok="t"/>
                <v:fill type="solid"/>
              </v:shape>
            </v:group>
            <v:group style="position:absolute;left:4421;top:2393;width:10;height:20" coordorigin="4421,2393" coordsize="10,20">
              <v:shape style="position:absolute;left:4421;top:2393;width:10;height:20" coordorigin="4421,2393" coordsize="10,20" path="m4421,2413l4431,2413,4431,2393,4421,2393,4421,2413xe" filled="true" fillcolor="#000000" stroked="false">
                <v:path arrowok="t"/>
                <v:fill type="solid"/>
              </v:shape>
            </v:group>
            <v:group style="position:absolute;left:4421;top:2413;width:10;height:20" coordorigin="4421,2413" coordsize="10,20">
              <v:shape style="position:absolute;left:4421;top:2413;width:10;height:20" coordorigin="4421,2413" coordsize="10,20" path="m4421,2432l4431,2432,4431,2413,4421,2413,4421,2432xe" filled="true" fillcolor="#000000" stroked="false">
                <v:path arrowok="t"/>
                <v:fill type="solid"/>
              </v:shape>
            </v:group>
            <v:group style="position:absolute;left:5912;top:31;width:10;height:20" coordorigin="5912,31" coordsize="10,20">
              <v:shape style="position:absolute;left:5912;top:31;width:10;height:20" coordorigin="5912,31" coordsize="10,20" path="m5912,50l5921,50,5921,31,5912,31,5912,50xe" filled="true" fillcolor="#000000" stroked="false">
                <v:path arrowok="t"/>
                <v:fill type="solid"/>
              </v:shape>
            </v:group>
            <v:group style="position:absolute;left:5912;top:50;width:10;height:20" coordorigin="5912,50" coordsize="10,20">
              <v:shape style="position:absolute;left:5912;top:50;width:10;height:20" coordorigin="5912,50" coordsize="10,20" path="m5912,70l5921,70,5921,50,5912,50,5912,70xe" filled="true" fillcolor="#000000" stroked="false">
                <v:path arrowok="t"/>
                <v:fill type="solid"/>
              </v:shape>
            </v:group>
            <v:group style="position:absolute;left:5912;top:70;width:10;height:20" coordorigin="5912,70" coordsize="10,20">
              <v:shape style="position:absolute;left:5912;top:70;width:10;height:20" coordorigin="5912,70" coordsize="10,20" path="m5912,89l5921,89,5921,70,5912,70,5912,89xe" filled="true" fillcolor="#000000" stroked="false">
                <v:path arrowok="t"/>
                <v:fill type="solid"/>
              </v:shape>
            </v:group>
            <v:group style="position:absolute;left:5912;top:89;width:10;height:20" coordorigin="5912,89" coordsize="10,20">
              <v:shape style="position:absolute;left:5912;top:89;width:10;height:20" coordorigin="5912,89" coordsize="10,20" path="m5912,108l5921,108,5921,89,5912,89,5912,108xe" filled="true" fillcolor="#000000" stroked="false">
                <v:path arrowok="t"/>
                <v:fill type="solid"/>
              </v:shape>
            </v:group>
            <v:group style="position:absolute;left:5912;top:108;width:10;height:20" coordorigin="5912,108" coordsize="10,20">
              <v:shape style="position:absolute;left:5912;top:108;width:10;height:20" coordorigin="5912,108" coordsize="10,20" path="m5912,127l5921,127,5921,108,5912,108,5912,127xe" filled="true" fillcolor="#000000" stroked="false">
                <v:path arrowok="t"/>
                <v:fill type="solid"/>
              </v:shape>
            </v:group>
            <v:group style="position:absolute;left:5912;top:127;width:10;height:20" coordorigin="5912,127" coordsize="10,20">
              <v:shape style="position:absolute;left:5912;top:127;width:10;height:20" coordorigin="5912,127" coordsize="10,20" path="m5912,146l5921,146,5921,127,5912,127,5912,146xe" filled="true" fillcolor="#000000" stroked="false">
                <v:path arrowok="t"/>
                <v:fill type="solid"/>
              </v:shape>
            </v:group>
            <v:group style="position:absolute;left:5912;top:146;width:10;height:20" coordorigin="5912,146" coordsize="10,20">
              <v:shape style="position:absolute;left:5912;top:146;width:10;height:20" coordorigin="5912,146" coordsize="10,20" path="m5912,166l5921,166,5921,146,5912,146,5912,166xe" filled="true" fillcolor="#000000" stroked="false">
                <v:path arrowok="t"/>
                <v:fill type="solid"/>
              </v:shape>
            </v:group>
            <v:group style="position:absolute;left:5912;top:166;width:10;height:20" coordorigin="5912,166" coordsize="10,20">
              <v:shape style="position:absolute;left:5912;top:166;width:10;height:20" coordorigin="5912,166" coordsize="10,20" path="m5912,185l5921,185,5921,166,5912,166,5912,185xe" filled="true" fillcolor="#000000" stroked="false">
                <v:path arrowok="t"/>
                <v:fill type="solid"/>
              </v:shape>
            </v:group>
            <v:group style="position:absolute;left:5912;top:185;width:10;height:20" coordorigin="5912,185" coordsize="10,20">
              <v:shape style="position:absolute;left:5912;top:185;width:10;height:20" coordorigin="5912,185" coordsize="10,20" path="m5912,204l5921,204,5921,185,5912,185,5912,204xe" filled="true" fillcolor="#000000" stroked="false">
                <v:path arrowok="t"/>
                <v:fill type="solid"/>
              </v:shape>
            </v:group>
            <v:group style="position:absolute;left:5912;top:204;width:10;height:20" coordorigin="5912,204" coordsize="10,20">
              <v:shape style="position:absolute;left:5912;top:204;width:10;height:20" coordorigin="5912,204" coordsize="10,20" path="m5912,223l5921,223,5921,204,5912,204,5912,223xe" filled="true" fillcolor="#000000" stroked="false">
                <v:path arrowok="t"/>
                <v:fill type="solid"/>
              </v:shape>
            </v:group>
            <v:group style="position:absolute;left:5912;top:223;width:10;height:20" coordorigin="5912,223" coordsize="10,20">
              <v:shape style="position:absolute;left:5912;top:223;width:10;height:20" coordorigin="5912,223" coordsize="10,20" path="m5912,242l5921,242,5921,223,5912,223,5912,242xe" filled="true" fillcolor="#000000" stroked="false">
                <v:path arrowok="t"/>
                <v:fill type="solid"/>
              </v:shape>
            </v:group>
            <v:group style="position:absolute;left:5912;top:242;width:10;height:20" coordorigin="5912,242" coordsize="10,20">
              <v:shape style="position:absolute;left:5912;top:242;width:10;height:20" coordorigin="5912,242" coordsize="10,20" path="m5912,262l5921,262,5921,242,5912,242,5912,262xe" filled="true" fillcolor="#000000" stroked="false">
                <v:path arrowok="t"/>
                <v:fill type="solid"/>
              </v:shape>
            </v:group>
            <v:group style="position:absolute;left:5912;top:262;width:10;height:20" coordorigin="5912,262" coordsize="10,20">
              <v:shape style="position:absolute;left:5912;top:262;width:10;height:20" coordorigin="5912,262" coordsize="10,20" path="m5912,281l5921,281,5921,262,5912,262,5912,281xe" filled="true" fillcolor="#000000" stroked="false">
                <v:path arrowok="t"/>
                <v:fill type="solid"/>
              </v:shape>
            </v:group>
            <v:group style="position:absolute;left:5912;top:281;width:10;height:20" coordorigin="5912,281" coordsize="10,20">
              <v:shape style="position:absolute;left:5912;top:281;width:10;height:20" coordorigin="5912,281" coordsize="10,20" path="m5912,300l5921,300,5921,281,5912,281,5912,300xe" filled="true" fillcolor="#000000" stroked="false">
                <v:path arrowok="t"/>
                <v:fill type="solid"/>
              </v:shape>
            </v:group>
            <v:group style="position:absolute;left:5912;top:300;width:10;height:20" coordorigin="5912,300" coordsize="10,20">
              <v:shape style="position:absolute;left:5912;top:300;width:10;height:20" coordorigin="5912,300" coordsize="10,20" path="m5912,319l5921,319,5921,300,5912,300,5912,319xe" filled="true" fillcolor="#000000" stroked="false">
                <v:path arrowok="t"/>
                <v:fill type="solid"/>
              </v:shape>
            </v:group>
            <v:group style="position:absolute;left:5912;top:319;width:10;height:20" coordorigin="5912,319" coordsize="10,20">
              <v:shape style="position:absolute;left:5912;top:319;width:10;height:20" coordorigin="5912,319" coordsize="10,20" path="m5912,338l5921,338,5921,319,5912,319,5912,338xe" filled="true" fillcolor="#000000" stroked="false">
                <v:path arrowok="t"/>
                <v:fill type="solid"/>
              </v:shape>
            </v:group>
            <v:group style="position:absolute;left:5912;top:338;width:10;height:20" coordorigin="5912,338" coordsize="10,20">
              <v:shape style="position:absolute;left:5912;top:338;width:10;height:20" coordorigin="5912,338" coordsize="10,20" path="m5912,358l5921,358,5921,338,5912,338,5912,358xe" filled="true" fillcolor="#000000" stroked="false">
                <v:path arrowok="t"/>
                <v:fill type="solid"/>
              </v:shape>
            </v:group>
            <v:group style="position:absolute;left:5912;top:358;width:10;height:20" coordorigin="5912,358" coordsize="10,20">
              <v:shape style="position:absolute;left:5912;top:358;width:10;height:20" coordorigin="5912,358" coordsize="10,20" path="m5912,377l5921,377,5921,358,5912,358,5912,377xe" filled="true" fillcolor="#000000" stroked="false">
                <v:path arrowok="t"/>
                <v:fill type="solid"/>
              </v:shape>
            </v:group>
            <v:group style="position:absolute;left:5912;top:377;width:10;height:20" coordorigin="5912,377" coordsize="10,20">
              <v:shape style="position:absolute;left:5912;top:377;width:10;height:20" coordorigin="5912,377" coordsize="10,20" path="m5912,396l5921,396,5921,377,5912,377,5912,396xe" filled="true" fillcolor="#000000" stroked="false">
                <v:path arrowok="t"/>
                <v:fill type="solid"/>
              </v:shape>
            </v:group>
            <v:group style="position:absolute;left:5912;top:396;width:10;height:20" coordorigin="5912,396" coordsize="10,20">
              <v:shape style="position:absolute;left:5912;top:396;width:10;height:20" coordorigin="5912,396" coordsize="10,20" path="m5912,415l5921,415,5921,396,5912,396,5912,415xe" filled="true" fillcolor="#000000" stroked="false">
                <v:path arrowok="t"/>
                <v:fill type="solid"/>
              </v:shape>
            </v:group>
            <v:group style="position:absolute;left:5912;top:415;width:10;height:20" coordorigin="5912,415" coordsize="10,20">
              <v:shape style="position:absolute;left:5912;top:415;width:10;height:20" coordorigin="5912,415" coordsize="10,20" path="m5912,434l5921,434,5921,415,5912,415,5912,434xe" filled="true" fillcolor="#000000" stroked="false">
                <v:path arrowok="t"/>
                <v:fill type="solid"/>
              </v:shape>
            </v:group>
            <v:group style="position:absolute;left:5912;top:434;width:10;height:20" coordorigin="5912,434" coordsize="10,20">
              <v:shape style="position:absolute;left:5912;top:434;width:10;height:20" coordorigin="5912,434" coordsize="10,20" path="m5912,454l5921,454,5921,434,5912,434,5912,454xe" filled="true" fillcolor="#000000" stroked="false">
                <v:path arrowok="t"/>
                <v:fill type="solid"/>
              </v:shape>
            </v:group>
            <v:group style="position:absolute;left:5912;top:454;width:10;height:20" coordorigin="5912,454" coordsize="10,20">
              <v:shape style="position:absolute;left:5912;top:454;width:10;height:20" coordorigin="5912,454" coordsize="10,20" path="m5912,473l5921,473,5921,454,5912,454,5912,473xe" filled="true" fillcolor="#000000" stroked="false">
                <v:path arrowok="t"/>
                <v:fill type="solid"/>
              </v:shape>
            </v:group>
            <v:group style="position:absolute;left:5912;top:473;width:10;height:20" coordorigin="5912,473" coordsize="10,20">
              <v:shape style="position:absolute;left:5912;top:473;width:10;height:20" coordorigin="5912,473" coordsize="10,20" path="m5912,492l5921,492,5921,473,5912,473,5912,492xe" filled="true" fillcolor="#000000" stroked="false">
                <v:path arrowok="t"/>
                <v:fill type="solid"/>
              </v:shape>
            </v:group>
            <v:group style="position:absolute;left:5912;top:492;width:10;height:20" coordorigin="5912,492" coordsize="10,20">
              <v:shape style="position:absolute;left:5912;top:492;width:10;height:20" coordorigin="5912,492" coordsize="10,20" path="m5912,512l5921,512,5921,492,5912,492,5912,512xe" filled="true" fillcolor="#000000" stroked="false">
                <v:path arrowok="t"/>
                <v:fill type="solid"/>
              </v:shape>
            </v:group>
            <v:group style="position:absolute;left:5912;top:512;width:10;height:20" coordorigin="5912,512" coordsize="10,20">
              <v:shape style="position:absolute;left:5912;top:512;width:10;height:20" coordorigin="5912,512" coordsize="10,20" path="m5912,531l5921,531,5921,512,5912,512,5912,531xe" filled="true" fillcolor="#000000" stroked="false">
                <v:path arrowok="t"/>
                <v:fill type="solid"/>
              </v:shape>
            </v:group>
            <v:group style="position:absolute;left:5912;top:531;width:10;height:20" coordorigin="5912,531" coordsize="10,20">
              <v:shape style="position:absolute;left:5912;top:531;width:10;height:20" coordorigin="5912,531" coordsize="10,20" path="m5912,550l5921,550,5921,531,5912,531,5912,550xe" filled="true" fillcolor="#000000" stroked="false">
                <v:path arrowok="t"/>
                <v:fill type="solid"/>
              </v:shape>
            </v:group>
            <v:group style="position:absolute;left:5912;top:550;width:10;height:20" coordorigin="5912,550" coordsize="10,20">
              <v:shape style="position:absolute;left:5912;top:550;width:10;height:20" coordorigin="5912,550" coordsize="10,20" path="m5912,569l5921,569,5921,550,5912,550,5912,569xe" filled="true" fillcolor="#000000" stroked="false">
                <v:path arrowok="t"/>
                <v:fill type="solid"/>
              </v:shape>
            </v:group>
            <v:group style="position:absolute;left:5912;top:569;width:10;height:20" coordorigin="5912,569" coordsize="10,20">
              <v:shape style="position:absolute;left:5912;top:569;width:10;height:20" coordorigin="5912,569" coordsize="10,20" path="m5912,589l5921,589,5921,569,5912,569,5912,589xe" filled="true" fillcolor="#000000" stroked="false">
                <v:path arrowok="t"/>
                <v:fill type="solid"/>
              </v:shape>
            </v:group>
            <v:group style="position:absolute;left:5912;top:589;width:10;height:20" coordorigin="5912,589" coordsize="10,20">
              <v:shape style="position:absolute;left:5912;top:589;width:10;height:20" coordorigin="5912,589" coordsize="10,20" path="m5912,608l5921,608,5921,589,5912,589,5912,608xe" filled="true" fillcolor="#000000" stroked="false">
                <v:path arrowok="t"/>
                <v:fill type="solid"/>
              </v:shape>
            </v:group>
            <v:group style="position:absolute;left:5912;top:608;width:10;height:20" coordorigin="5912,608" coordsize="10,20">
              <v:shape style="position:absolute;left:5912;top:608;width:10;height:20" coordorigin="5912,608" coordsize="10,20" path="m5912,627l5921,627,5921,608,5912,608,5912,627xe" filled="true" fillcolor="#000000" stroked="false">
                <v:path arrowok="t"/>
                <v:fill type="solid"/>
              </v:shape>
            </v:group>
            <v:group style="position:absolute;left:5912;top:627;width:10;height:20" coordorigin="5912,627" coordsize="10,20">
              <v:shape style="position:absolute;left:5912;top:627;width:10;height:20" coordorigin="5912,627" coordsize="10,20" path="m5912,646l5921,646,5921,627,5912,627,5912,646xe" filled="true" fillcolor="#000000" stroked="false">
                <v:path arrowok="t"/>
                <v:fill type="solid"/>
              </v:shape>
            </v:group>
            <v:group style="position:absolute;left:5912;top:646;width:10;height:20" coordorigin="5912,646" coordsize="10,20">
              <v:shape style="position:absolute;left:5912;top:646;width:10;height:20" coordorigin="5912,646" coordsize="10,20" path="m5912,665l5921,665,5921,646,5912,646,5912,665xe" filled="true" fillcolor="#000000" stroked="false">
                <v:path arrowok="t"/>
                <v:fill type="solid"/>
              </v:shape>
            </v:group>
            <v:group style="position:absolute;left:5912;top:665;width:10;height:20" coordorigin="5912,665" coordsize="10,20">
              <v:shape style="position:absolute;left:5912;top:665;width:10;height:20" coordorigin="5912,665" coordsize="10,20" path="m5912,685l5921,685,5921,665,5912,665,5912,685xe" filled="true" fillcolor="#000000" stroked="false">
                <v:path arrowok="t"/>
                <v:fill type="solid"/>
              </v:shape>
            </v:group>
            <v:group style="position:absolute;left:5912;top:685;width:10;height:20" coordorigin="5912,685" coordsize="10,20">
              <v:shape style="position:absolute;left:5912;top:685;width:10;height:20" coordorigin="5912,685" coordsize="10,20" path="m5912,704l5921,704,5921,685,5912,685,5912,704xe" filled="true" fillcolor="#000000" stroked="false">
                <v:path arrowok="t"/>
                <v:fill type="solid"/>
              </v:shape>
            </v:group>
            <v:group style="position:absolute;left:5912;top:704;width:10;height:20" coordorigin="5912,704" coordsize="10,20">
              <v:shape style="position:absolute;left:5912;top:704;width:10;height:20" coordorigin="5912,704" coordsize="10,20" path="m5912,723l5921,723,5921,704,5912,704,5912,723xe" filled="true" fillcolor="#000000" stroked="false">
                <v:path arrowok="t"/>
                <v:fill type="solid"/>
              </v:shape>
            </v:group>
            <v:group style="position:absolute;left:5912;top:723;width:10;height:20" coordorigin="5912,723" coordsize="10,20">
              <v:shape style="position:absolute;left:5912;top:723;width:10;height:20" coordorigin="5912,723" coordsize="10,20" path="m5912,742l5921,742,5921,723,5912,723,5912,742xe" filled="true" fillcolor="#000000" stroked="false">
                <v:path arrowok="t"/>
                <v:fill type="solid"/>
              </v:shape>
            </v:group>
            <v:group style="position:absolute;left:5912;top:742;width:10;height:20" coordorigin="5912,742" coordsize="10,20">
              <v:shape style="position:absolute;left:5912;top:742;width:10;height:20" coordorigin="5912,742" coordsize="10,20" path="m5912,761l5921,761,5921,742,5912,742,5912,761xe" filled="true" fillcolor="#000000" stroked="false">
                <v:path arrowok="t"/>
                <v:fill type="solid"/>
              </v:shape>
            </v:group>
            <v:group style="position:absolute;left:5912;top:761;width:10;height:20" coordorigin="5912,761" coordsize="10,20">
              <v:shape style="position:absolute;left:5912;top:761;width:10;height:20" coordorigin="5912,761" coordsize="10,20" path="m5912,781l5921,781,5921,761,5912,761,5912,781xe" filled="true" fillcolor="#000000" stroked="false">
                <v:path arrowok="t"/>
                <v:fill type="solid"/>
              </v:shape>
            </v:group>
            <v:group style="position:absolute;left:5912;top:781;width:10;height:20" coordorigin="5912,781" coordsize="10,20">
              <v:shape style="position:absolute;left:5912;top:781;width:10;height:20" coordorigin="5912,781" coordsize="10,20" path="m5912,800l5921,800,5921,781,5912,781,5912,800xe" filled="true" fillcolor="#000000" stroked="false">
                <v:path arrowok="t"/>
                <v:fill type="solid"/>
              </v:shape>
            </v:group>
            <v:group style="position:absolute;left:5912;top:800;width:10;height:20" coordorigin="5912,800" coordsize="10,20">
              <v:shape style="position:absolute;left:5912;top:800;width:10;height:20" coordorigin="5912,800" coordsize="10,20" path="m5912,819l5921,819,5921,800,5912,800,5912,819xe" filled="true" fillcolor="#000000" stroked="false">
                <v:path arrowok="t"/>
                <v:fill type="solid"/>
              </v:shape>
            </v:group>
            <v:group style="position:absolute;left:5912;top:819;width:10;height:20" coordorigin="5912,819" coordsize="10,20">
              <v:shape style="position:absolute;left:5912;top:819;width:10;height:20" coordorigin="5912,819" coordsize="10,20" path="m5912,838l5921,838,5921,819,5912,819,5912,838xe" filled="true" fillcolor="#000000" stroked="false">
                <v:path arrowok="t"/>
                <v:fill type="solid"/>
              </v:shape>
            </v:group>
            <v:group style="position:absolute;left:5912;top:838;width:10;height:20" coordorigin="5912,838" coordsize="10,20">
              <v:shape style="position:absolute;left:5912;top:838;width:10;height:20" coordorigin="5912,838" coordsize="10,20" path="m5912,857l5921,857,5921,838,5912,838,5912,857xe" filled="true" fillcolor="#000000" stroked="false">
                <v:path arrowok="t"/>
                <v:fill type="solid"/>
              </v:shape>
            </v:group>
            <v:group style="position:absolute;left:5912;top:857;width:10;height:20" coordorigin="5912,857" coordsize="10,20">
              <v:shape style="position:absolute;left:5912;top:857;width:10;height:20" coordorigin="5912,857" coordsize="10,20" path="m5912,877l5921,877,5921,857,5912,857,5912,877xe" filled="true" fillcolor="#000000" stroked="false">
                <v:path arrowok="t"/>
                <v:fill type="solid"/>
              </v:shape>
            </v:group>
            <v:group style="position:absolute;left:5912;top:877;width:10;height:20" coordorigin="5912,877" coordsize="10,20">
              <v:shape style="position:absolute;left:5912;top:877;width:10;height:20" coordorigin="5912,877" coordsize="10,20" path="m5912,896l5921,896,5921,877,5912,877,5912,896xe" filled="true" fillcolor="#000000" stroked="false">
                <v:path arrowok="t"/>
                <v:fill type="solid"/>
              </v:shape>
            </v:group>
            <v:group style="position:absolute;left:5912;top:896;width:10;height:20" coordorigin="5912,896" coordsize="10,20">
              <v:shape style="position:absolute;left:5912;top:896;width:10;height:20" coordorigin="5912,896" coordsize="10,20" path="m5912,915l5921,915,5921,896,5912,896,5912,915xe" filled="true" fillcolor="#000000" stroked="false">
                <v:path arrowok="t"/>
                <v:fill type="solid"/>
              </v:shape>
            </v:group>
            <v:group style="position:absolute;left:5912;top:915;width:10;height:20" coordorigin="5912,915" coordsize="10,20">
              <v:shape style="position:absolute;left:5912;top:915;width:10;height:20" coordorigin="5912,915" coordsize="10,20" path="m5912,934l5921,934,5921,915,5912,915,5912,934xe" filled="true" fillcolor="#000000" stroked="false">
                <v:path arrowok="t"/>
                <v:fill type="solid"/>
              </v:shape>
            </v:group>
            <v:group style="position:absolute;left:5912;top:934;width:10;height:20" coordorigin="5912,934" coordsize="10,20">
              <v:shape style="position:absolute;left:5912;top:934;width:10;height:20" coordorigin="5912,934" coordsize="10,20" path="m5912,953l5921,953,5921,934,5912,934,5912,953xe" filled="true" fillcolor="#000000" stroked="false">
                <v:path arrowok="t"/>
                <v:fill type="solid"/>
              </v:shape>
            </v:group>
            <v:group style="position:absolute;left:5912;top:953;width:10;height:20" coordorigin="5912,953" coordsize="10,20">
              <v:shape style="position:absolute;left:5912;top:953;width:10;height:20" coordorigin="5912,953" coordsize="10,20" path="m5912,973l5921,973,5921,953,5912,953,5912,973xe" filled="true" fillcolor="#000000" stroked="false">
                <v:path arrowok="t"/>
                <v:fill type="solid"/>
              </v:shape>
            </v:group>
            <v:group style="position:absolute;left:5912;top:973;width:10;height:20" coordorigin="5912,973" coordsize="10,20">
              <v:shape style="position:absolute;left:5912;top:973;width:10;height:20" coordorigin="5912,973" coordsize="10,20" path="m5912,992l5921,992,5921,973,5912,973,5912,992xe" filled="true" fillcolor="#000000" stroked="false">
                <v:path arrowok="t"/>
                <v:fill type="solid"/>
              </v:shape>
            </v:group>
            <v:group style="position:absolute;left:5912;top:992;width:10;height:20" coordorigin="5912,992" coordsize="10,20">
              <v:shape style="position:absolute;left:5912;top:992;width:10;height:20" coordorigin="5912,992" coordsize="10,20" path="m5912,1011l5921,1011,5921,992,5912,992,5912,1011xe" filled="true" fillcolor="#000000" stroked="false">
                <v:path arrowok="t"/>
                <v:fill type="solid"/>
              </v:shape>
            </v:group>
            <v:group style="position:absolute;left:5912;top:1011;width:10;height:20" coordorigin="5912,1011" coordsize="10,20">
              <v:shape style="position:absolute;left:5912;top:1011;width:10;height:20" coordorigin="5912,1011" coordsize="10,20" path="m5912,1030l5921,1030,5921,1011,5912,1011,5912,1030xe" filled="true" fillcolor="#000000" stroked="false">
                <v:path arrowok="t"/>
                <v:fill type="solid"/>
              </v:shape>
            </v:group>
            <v:group style="position:absolute;left:5912;top:1030;width:10;height:20" coordorigin="5912,1030" coordsize="10,20">
              <v:shape style="position:absolute;left:5912;top:1030;width:10;height:20" coordorigin="5912,1030" coordsize="10,20" path="m5912,1049l5921,1049,5921,1030,5912,1030,5912,1049xe" filled="true" fillcolor="#000000" stroked="false">
                <v:path arrowok="t"/>
                <v:fill type="solid"/>
              </v:shape>
            </v:group>
            <v:group style="position:absolute;left:5912;top:1049;width:10;height:20" coordorigin="5912,1049" coordsize="10,20">
              <v:shape style="position:absolute;left:5912;top:1049;width:10;height:20" coordorigin="5912,1049" coordsize="10,20" path="m5912,1069l5921,1069,5921,1049,5912,1049,5912,1069xe" filled="true" fillcolor="#000000" stroked="false">
                <v:path arrowok="t"/>
                <v:fill type="solid"/>
              </v:shape>
            </v:group>
            <v:group style="position:absolute;left:5912;top:1069;width:10;height:20" coordorigin="5912,1069" coordsize="10,20">
              <v:shape style="position:absolute;left:5912;top:1069;width:10;height:20" coordorigin="5912,1069" coordsize="10,20" path="m5912,1088l5921,1088,5921,1069,5912,1069,5912,1088xe" filled="true" fillcolor="#000000" stroked="false">
                <v:path arrowok="t"/>
                <v:fill type="solid"/>
              </v:shape>
            </v:group>
            <v:group style="position:absolute;left:5912;top:1088;width:10;height:20" coordorigin="5912,1088" coordsize="10,20">
              <v:shape style="position:absolute;left:5912;top:1088;width:10;height:20" coordorigin="5912,1088" coordsize="10,20" path="m5912,1107l5921,1107,5921,1088,5912,1088,5912,1107xe" filled="true" fillcolor="#000000" stroked="false">
                <v:path arrowok="t"/>
                <v:fill type="solid"/>
              </v:shape>
            </v:group>
            <v:group style="position:absolute;left:5912;top:1107;width:10;height:20" coordorigin="5912,1107" coordsize="10,20">
              <v:shape style="position:absolute;left:5912;top:1107;width:10;height:20" coordorigin="5912,1107" coordsize="10,20" path="m5912,1126l5921,1126,5921,1107,5912,1107,5912,1126xe" filled="true" fillcolor="#000000" stroked="false">
                <v:path arrowok="t"/>
                <v:fill type="solid"/>
              </v:shape>
            </v:group>
            <v:group style="position:absolute;left:5912;top:1126;width:10;height:20" coordorigin="5912,1126" coordsize="10,20">
              <v:shape style="position:absolute;left:5912;top:1126;width:10;height:20" coordorigin="5912,1126" coordsize="10,20" path="m5912,1145l5921,1145,5921,1126,5912,1126,5912,1145xe" filled="true" fillcolor="#000000" stroked="false">
                <v:path arrowok="t"/>
                <v:fill type="solid"/>
              </v:shape>
            </v:group>
            <v:group style="position:absolute;left:5912;top:1145;width:10;height:20" coordorigin="5912,1145" coordsize="10,20">
              <v:shape style="position:absolute;left:5912;top:1145;width:10;height:20" coordorigin="5912,1145" coordsize="10,20" path="m5912,1165l5921,1165,5921,1145,5912,1145,5912,1165xe" filled="true" fillcolor="#000000" stroked="false">
                <v:path arrowok="t"/>
                <v:fill type="solid"/>
              </v:shape>
            </v:group>
            <v:group style="position:absolute;left:5912;top:1165;width:10;height:20" coordorigin="5912,1165" coordsize="10,20">
              <v:shape style="position:absolute;left:5912;top:1165;width:10;height:20" coordorigin="5912,1165" coordsize="10,20" path="m5912,1184l5921,1184,5921,1165,5912,1165,5912,1184xe" filled="true" fillcolor="#000000" stroked="false">
                <v:path arrowok="t"/>
                <v:fill type="solid"/>
              </v:shape>
            </v:group>
            <v:group style="position:absolute;left:5912;top:1184;width:10;height:20" coordorigin="5912,1184" coordsize="10,20">
              <v:shape style="position:absolute;left:5912;top:1184;width:10;height:20" coordorigin="5912,1184" coordsize="10,20" path="m5912,1203l5921,1203,5921,1184,5912,1184,5912,1203xe" filled="true" fillcolor="#000000" stroked="false">
                <v:path arrowok="t"/>
                <v:fill type="solid"/>
              </v:shape>
            </v:group>
            <v:group style="position:absolute;left:5912;top:1203;width:10;height:20" coordorigin="5912,1203" coordsize="10,20">
              <v:shape style="position:absolute;left:5912;top:1203;width:10;height:20" coordorigin="5912,1203" coordsize="10,20" path="m5912,1222l5921,1222,5921,1203,5912,1203,5912,1222xe" filled="true" fillcolor="#000000" stroked="false">
                <v:path arrowok="t"/>
                <v:fill type="solid"/>
              </v:shape>
            </v:group>
            <v:group style="position:absolute;left:5912;top:1222;width:10;height:20" coordorigin="5912,1222" coordsize="10,20">
              <v:shape style="position:absolute;left:5912;top:1222;width:10;height:20" coordorigin="5912,1222" coordsize="10,20" path="m5912,1241l5921,1241,5921,1222,5912,1222,5912,1241xe" filled="true" fillcolor="#000000" stroked="false">
                <v:path arrowok="t"/>
                <v:fill type="solid"/>
              </v:shape>
            </v:group>
            <v:group style="position:absolute;left:5912;top:1241;width:10;height:20" coordorigin="5912,1241" coordsize="10,20">
              <v:shape style="position:absolute;left:5912;top:1241;width:10;height:20" coordorigin="5912,1241" coordsize="10,20" path="m5912,1261l5921,1261,5921,1241,5912,1241,5912,1261xe" filled="true" fillcolor="#000000" stroked="false">
                <v:path arrowok="t"/>
                <v:fill type="solid"/>
              </v:shape>
            </v:group>
            <v:group style="position:absolute;left:5912;top:1261;width:10;height:20" coordorigin="5912,1261" coordsize="10,20">
              <v:shape style="position:absolute;left:5912;top:1261;width:10;height:20" coordorigin="5912,1261" coordsize="10,20" path="m5912,1280l5921,1280,5921,1261,5912,1261,5912,1280xe" filled="true" fillcolor="#000000" stroked="false">
                <v:path arrowok="t"/>
                <v:fill type="solid"/>
              </v:shape>
            </v:group>
            <v:group style="position:absolute;left:5912;top:1280;width:10;height:20" coordorigin="5912,1280" coordsize="10,20">
              <v:shape style="position:absolute;left:5912;top:1280;width:10;height:20" coordorigin="5912,1280" coordsize="10,20" path="m5912,1299l5921,1299,5921,1280,5912,1280,5912,1299xe" filled="true" fillcolor="#000000" stroked="false">
                <v:path arrowok="t"/>
                <v:fill type="solid"/>
              </v:shape>
            </v:group>
            <v:group style="position:absolute;left:5912;top:1299;width:10;height:20" coordorigin="5912,1299" coordsize="10,20">
              <v:shape style="position:absolute;left:5912;top:1299;width:10;height:20" coordorigin="5912,1299" coordsize="10,20" path="m5912,1318l5921,1318,5921,1299,5912,1299,5912,1318xe" filled="true" fillcolor="#000000" stroked="false">
                <v:path arrowok="t"/>
                <v:fill type="solid"/>
              </v:shape>
            </v:group>
            <v:group style="position:absolute;left:5912;top:1318;width:10;height:20" coordorigin="5912,1318" coordsize="10,20">
              <v:shape style="position:absolute;left:5912;top:1318;width:10;height:20" coordorigin="5912,1318" coordsize="10,20" path="m5912,1337l5921,1337,5921,1318,5912,1318,5912,1337xe" filled="true" fillcolor="#000000" stroked="false">
                <v:path arrowok="t"/>
                <v:fill type="solid"/>
              </v:shape>
            </v:group>
            <v:group style="position:absolute;left:5912;top:1337;width:10;height:20" coordorigin="5912,1337" coordsize="10,20">
              <v:shape style="position:absolute;left:5912;top:1337;width:10;height:20" coordorigin="5912,1337" coordsize="10,20" path="m5912,1357l5921,1357,5921,1337,5912,1337,5912,1357xe" filled="true" fillcolor="#000000" stroked="false">
                <v:path arrowok="t"/>
                <v:fill type="solid"/>
              </v:shape>
            </v:group>
            <v:group style="position:absolute;left:5912;top:1357;width:10;height:20" coordorigin="5912,1357" coordsize="10,20">
              <v:shape style="position:absolute;left:5912;top:1357;width:10;height:20" coordorigin="5912,1357" coordsize="10,20" path="m5912,1376l5921,1376,5921,1357,5912,1357,5912,1376xe" filled="true" fillcolor="#000000" stroked="false">
                <v:path arrowok="t"/>
                <v:fill type="solid"/>
              </v:shape>
            </v:group>
            <v:group style="position:absolute;left:5912;top:1376;width:10;height:20" coordorigin="5912,1376" coordsize="10,20">
              <v:shape style="position:absolute;left:5912;top:1376;width:10;height:20" coordorigin="5912,1376" coordsize="10,20" path="m5912,1395l5921,1395,5921,1376,5912,1376,5912,1395xe" filled="true" fillcolor="#000000" stroked="false">
                <v:path arrowok="t"/>
                <v:fill type="solid"/>
              </v:shape>
            </v:group>
            <v:group style="position:absolute;left:5912;top:1395;width:10;height:20" coordorigin="5912,1395" coordsize="10,20">
              <v:shape style="position:absolute;left:5912;top:1395;width:10;height:20" coordorigin="5912,1395" coordsize="10,20" path="m5912,1414l5921,1414,5921,1395,5912,1395,5912,1414xe" filled="true" fillcolor="#000000" stroked="false">
                <v:path arrowok="t"/>
                <v:fill type="solid"/>
              </v:shape>
            </v:group>
            <v:group style="position:absolute;left:5912;top:1414;width:10;height:20" coordorigin="5912,1414" coordsize="10,20">
              <v:shape style="position:absolute;left:5912;top:1414;width:10;height:20" coordorigin="5912,1414" coordsize="10,20" path="m5912,1433l5921,1433,5921,1414,5912,1414,5912,1433xe" filled="true" fillcolor="#000000" stroked="false">
                <v:path arrowok="t"/>
                <v:fill type="solid"/>
              </v:shape>
            </v:group>
            <v:group style="position:absolute;left:5912;top:1433;width:10;height:20" coordorigin="5912,1433" coordsize="10,20">
              <v:shape style="position:absolute;left:5912;top:1433;width:10;height:20" coordorigin="5912,1433" coordsize="10,20" path="m5912,1453l5921,1453,5921,1433,5912,1433,5912,1453xe" filled="true" fillcolor="#000000" stroked="false">
                <v:path arrowok="t"/>
                <v:fill type="solid"/>
              </v:shape>
            </v:group>
            <v:group style="position:absolute;left:5912;top:1453;width:10;height:20" coordorigin="5912,1453" coordsize="10,20">
              <v:shape style="position:absolute;left:5912;top:1453;width:10;height:20" coordorigin="5912,1453" coordsize="10,20" path="m5912,1472l5921,1472,5921,1453,5912,1453,5912,1472xe" filled="true" fillcolor="#000000" stroked="false">
                <v:path arrowok="t"/>
                <v:fill type="solid"/>
              </v:shape>
            </v:group>
            <v:group style="position:absolute;left:5912;top:1472;width:10;height:20" coordorigin="5912,1472" coordsize="10,20">
              <v:shape style="position:absolute;left:5912;top:1472;width:10;height:20" coordorigin="5912,1472" coordsize="10,20" path="m5912,1491l5921,1491,5921,1472,5912,1472,5912,1491xe" filled="true" fillcolor="#000000" stroked="false">
                <v:path arrowok="t"/>
                <v:fill type="solid"/>
              </v:shape>
            </v:group>
            <v:group style="position:absolute;left:5912;top:1491;width:10;height:20" coordorigin="5912,1491" coordsize="10,20">
              <v:shape style="position:absolute;left:5912;top:1491;width:10;height:20" coordorigin="5912,1491" coordsize="10,20" path="m5912,1510l5921,1510,5921,1491,5912,1491,5912,1510xe" filled="true" fillcolor="#000000" stroked="false">
                <v:path arrowok="t"/>
                <v:fill type="solid"/>
              </v:shape>
            </v:group>
            <v:group style="position:absolute;left:5912;top:1510;width:10;height:20" coordorigin="5912,1510" coordsize="10,20">
              <v:shape style="position:absolute;left:5912;top:1510;width:10;height:20" coordorigin="5912,1510" coordsize="10,20" path="m5912,1529l5921,1529,5921,1510,5912,1510,5912,1529xe" filled="true" fillcolor="#000000" stroked="false">
                <v:path arrowok="t"/>
                <v:fill type="solid"/>
              </v:shape>
            </v:group>
            <v:group style="position:absolute;left:5912;top:1529;width:10;height:20" coordorigin="5912,1529" coordsize="10,20">
              <v:shape style="position:absolute;left:5912;top:1529;width:10;height:20" coordorigin="5912,1529" coordsize="10,20" path="m5912,1549l5921,1549,5921,1529,5912,1529,5912,1549xe" filled="true" fillcolor="#000000" stroked="false">
                <v:path arrowok="t"/>
                <v:fill type="solid"/>
              </v:shape>
            </v:group>
            <v:group style="position:absolute;left:5912;top:1549;width:10;height:20" coordorigin="5912,1549" coordsize="10,20">
              <v:shape style="position:absolute;left:5912;top:1549;width:10;height:20" coordorigin="5912,1549" coordsize="10,20" path="m5912,1568l5921,1568,5921,1549,5912,1549,5912,1568xe" filled="true" fillcolor="#000000" stroked="false">
                <v:path arrowok="t"/>
                <v:fill type="solid"/>
              </v:shape>
            </v:group>
            <v:group style="position:absolute;left:5912;top:1568;width:10;height:20" coordorigin="5912,1568" coordsize="10,20">
              <v:shape style="position:absolute;left:5912;top:1568;width:10;height:20" coordorigin="5912,1568" coordsize="10,20" path="m5912,1587l5921,1587,5921,1568,5912,1568,5912,1587xe" filled="true" fillcolor="#000000" stroked="false">
                <v:path arrowok="t"/>
                <v:fill type="solid"/>
              </v:shape>
            </v:group>
            <v:group style="position:absolute;left:5912;top:1587;width:10;height:20" coordorigin="5912,1587" coordsize="10,20">
              <v:shape style="position:absolute;left:5912;top:1587;width:10;height:20" coordorigin="5912,1587" coordsize="10,20" path="m5912,1606l5921,1606,5921,1587,5912,1587,5912,1606xe" filled="true" fillcolor="#000000" stroked="false">
                <v:path arrowok="t"/>
                <v:fill type="solid"/>
              </v:shape>
            </v:group>
            <v:group style="position:absolute;left:5912;top:1606;width:10;height:20" coordorigin="5912,1606" coordsize="10,20">
              <v:shape style="position:absolute;left:5912;top:1606;width:10;height:20" coordorigin="5912,1606" coordsize="10,20" path="m5912,1625l5921,1625,5921,1606,5912,1606,5912,1625xe" filled="true" fillcolor="#000000" stroked="false">
                <v:path arrowok="t"/>
                <v:fill type="solid"/>
              </v:shape>
            </v:group>
            <v:group style="position:absolute;left:5912;top:1625;width:10;height:20" coordorigin="5912,1625" coordsize="10,20">
              <v:shape style="position:absolute;left:5912;top:1625;width:10;height:20" coordorigin="5912,1625" coordsize="10,20" path="m5912,1645l5921,1645,5921,1625,5912,1625,5912,1645xe" filled="true" fillcolor="#000000" stroked="false">
                <v:path arrowok="t"/>
                <v:fill type="solid"/>
              </v:shape>
            </v:group>
            <v:group style="position:absolute;left:5912;top:1645;width:10;height:20" coordorigin="5912,1645" coordsize="10,20">
              <v:shape style="position:absolute;left:5912;top:1645;width:10;height:20" coordorigin="5912,1645" coordsize="10,20" path="m5912,1664l5921,1664,5921,1645,5912,1645,5912,1664xe" filled="true" fillcolor="#000000" stroked="false">
                <v:path arrowok="t"/>
                <v:fill type="solid"/>
              </v:shape>
            </v:group>
            <v:group style="position:absolute;left:5912;top:1664;width:10;height:20" coordorigin="5912,1664" coordsize="10,20">
              <v:shape style="position:absolute;left:5912;top:1664;width:10;height:20" coordorigin="5912,1664" coordsize="10,20" path="m5912,1683l5921,1683,5921,1664,5912,1664,5912,1683xe" filled="true" fillcolor="#000000" stroked="false">
                <v:path arrowok="t"/>
                <v:fill type="solid"/>
              </v:shape>
            </v:group>
            <v:group style="position:absolute;left:5912;top:1683;width:10;height:20" coordorigin="5912,1683" coordsize="10,20">
              <v:shape style="position:absolute;left:5912;top:1683;width:10;height:20" coordorigin="5912,1683" coordsize="10,20" path="m5912,1702l5921,1702,5921,1683,5912,1683,5912,1702xe" filled="true" fillcolor="#000000" stroked="false">
                <v:path arrowok="t"/>
                <v:fill type="solid"/>
              </v:shape>
            </v:group>
            <v:group style="position:absolute;left:5912;top:1702;width:10;height:20" coordorigin="5912,1702" coordsize="10,20">
              <v:shape style="position:absolute;left:5912;top:1702;width:10;height:20" coordorigin="5912,1702" coordsize="10,20" path="m5912,1721l5921,1721,5921,1702,5912,1702,5912,1721xe" filled="true" fillcolor="#000000" stroked="false">
                <v:path arrowok="t"/>
                <v:fill type="solid"/>
              </v:shape>
            </v:group>
            <v:group style="position:absolute;left:5912;top:1721;width:10;height:20" coordorigin="5912,1721" coordsize="10,20">
              <v:shape style="position:absolute;left:5912;top:1721;width:10;height:20" coordorigin="5912,1721" coordsize="10,20" path="m5912,1741l5921,1741,5921,1721,5912,1721,5912,1741xe" filled="true" fillcolor="#000000" stroked="false">
                <v:path arrowok="t"/>
                <v:fill type="solid"/>
              </v:shape>
            </v:group>
            <v:group style="position:absolute;left:5912;top:1741;width:10;height:20" coordorigin="5912,1741" coordsize="10,20">
              <v:shape style="position:absolute;left:5912;top:1741;width:10;height:20" coordorigin="5912,1741" coordsize="10,20" path="m5912,1760l5921,1760,5921,1741,5912,1741,5912,1760xe" filled="true" fillcolor="#000000" stroked="false">
                <v:path arrowok="t"/>
                <v:fill type="solid"/>
              </v:shape>
            </v:group>
            <v:group style="position:absolute;left:5912;top:1760;width:10;height:20" coordorigin="5912,1760" coordsize="10,20">
              <v:shape style="position:absolute;left:5912;top:1760;width:10;height:20" coordorigin="5912,1760" coordsize="10,20" path="m5912,1779l5921,1779,5921,1760,5912,1760,5912,1779xe" filled="true" fillcolor="#000000" stroked="false">
                <v:path arrowok="t"/>
                <v:fill type="solid"/>
              </v:shape>
            </v:group>
            <v:group style="position:absolute;left:5912;top:1779;width:10;height:20" coordorigin="5912,1779" coordsize="10,20">
              <v:shape style="position:absolute;left:5912;top:1779;width:10;height:20" coordorigin="5912,1779" coordsize="10,20" path="m5912,1798l5921,1798,5921,1779,5912,1779,5912,1798xe" filled="true" fillcolor="#000000" stroked="false">
                <v:path arrowok="t"/>
                <v:fill type="solid"/>
              </v:shape>
            </v:group>
            <v:group style="position:absolute;left:5912;top:1798;width:10;height:20" coordorigin="5912,1798" coordsize="10,20">
              <v:shape style="position:absolute;left:5912;top:1798;width:10;height:20" coordorigin="5912,1798" coordsize="10,20" path="m5912,1817l5921,1817,5921,1798,5912,1798,5912,1817xe" filled="true" fillcolor="#000000" stroked="false">
                <v:path arrowok="t"/>
                <v:fill type="solid"/>
              </v:shape>
            </v:group>
            <v:group style="position:absolute;left:5912;top:1817;width:10;height:20" coordorigin="5912,1817" coordsize="10,20">
              <v:shape style="position:absolute;left:5912;top:1817;width:10;height:20" coordorigin="5912,1817" coordsize="10,20" path="m5912,1837l5921,1837,5921,1817,5912,1817,5912,1837xe" filled="true" fillcolor="#000000" stroked="false">
                <v:path arrowok="t"/>
                <v:fill type="solid"/>
              </v:shape>
            </v:group>
            <v:group style="position:absolute;left:5912;top:1837;width:10;height:20" coordorigin="5912,1837" coordsize="10,20">
              <v:shape style="position:absolute;left:5912;top:1837;width:10;height:20" coordorigin="5912,1837" coordsize="10,20" path="m5912,1856l5921,1856,5921,1837,5912,1837,5912,1856xe" filled="true" fillcolor="#000000" stroked="false">
                <v:path arrowok="t"/>
                <v:fill type="solid"/>
              </v:shape>
            </v:group>
            <v:group style="position:absolute;left:5912;top:1856;width:10;height:20" coordorigin="5912,1856" coordsize="10,20">
              <v:shape style="position:absolute;left:5912;top:1856;width:10;height:20" coordorigin="5912,1856" coordsize="10,20" path="m5912,1875l5921,1875,5921,1856,5912,1856,5912,1875xe" filled="true" fillcolor="#000000" stroked="false">
                <v:path arrowok="t"/>
                <v:fill type="solid"/>
              </v:shape>
            </v:group>
            <v:group style="position:absolute;left:5912;top:1875;width:10;height:20" coordorigin="5912,1875" coordsize="10,20">
              <v:shape style="position:absolute;left:5912;top:1875;width:10;height:20" coordorigin="5912,1875" coordsize="10,20" path="m5912,1894l5921,1894,5921,1875,5912,1875,5912,1894xe" filled="true" fillcolor="#000000" stroked="false">
                <v:path arrowok="t"/>
                <v:fill type="solid"/>
              </v:shape>
            </v:group>
            <v:group style="position:absolute;left:5912;top:1894;width:10;height:20" coordorigin="5912,1894" coordsize="10,20">
              <v:shape style="position:absolute;left:5912;top:1894;width:10;height:20" coordorigin="5912,1894" coordsize="10,20" path="m5912,1913l5921,1913,5921,1894,5912,1894,5912,1913xe" filled="true" fillcolor="#000000" stroked="false">
                <v:path arrowok="t"/>
                <v:fill type="solid"/>
              </v:shape>
            </v:group>
            <v:group style="position:absolute;left:5912;top:1913;width:10;height:20" coordorigin="5912,1913" coordsize="10,20">
              <v:shape style="position:absolute;left:5912;top:1913;width:10;height:20" coordorigin="5912,1913" coordsize="10,20" path="m5912,1933l5921,1933,5921,1913,5912,1913,5912,1933xe" filled="true" fillcolor="#000000" stroked="false">
                <v:path arrowok="t"/>
                <v:fill type="solid"/>
              </v:shape>
            </v:group>
            <v:group style="position:absolute;left:5912;top:1933;width:10;height:20" coordorigin="5912,1933" coordsize="10,20">
              <v:shape style="position:absolute;left:5912;top:1933;width:10;height:20" coordorigin="5912,1933" coordsize="10,20" path="m5912,1952l5921,1952,5921,1933,5912,1933,5912,1952xe" filled="true" fillcolor="#000000" stroked="false">
                <v:path arrowok="t"/>
                <v:fill type="solid"/>
              </v:shape>
            </v:group>
            <v:group style="position:absolute;left:5912;top:1952;width:10;height:20" coordorigin="5912,1952" coordsize="10,20">
              <v:shape style="position:absolute;left:5912;top:1952;width:10;height:20" coordorigin="5912,1952" coordsize="10,20" path="m5912,1971l5921,1971,5921,1952,5912,1952,5912,1971xe" filled="true" fillcolor="#000000" stroked="false">
                <v:path arrowok="t"/>
                <v:fill type="solid"/>
              </v:shape>
            </v:group>
            <v:group style="position:absolute;left:5912;top:1971;width:10;height:20" coordorigin="5912,1971" coordsize="10,20">
              <v:shape style="position:absolute;left:5912;top:1971;width:10;height:20" coordorigin="5912,1971" coordsize="10,20" path="m5912,1990l5921,1990,5921,1971,5912,1971,5912,1990xe" filled="true" fillcolor="#000000" stroked="false">
                <v:path arrowok="t"/>
                <v:fill type="solid"/>
              </v:shape>
            </v:group>
            <v:group style="position:absolute;left:5912;top:1990;width:10;height:20" coordorigin="5912,1990" coordsize="10,20">
              <v:shape style="position:absolute;left:5912;top:1990;width:10;height:20" coordorigin="5912,1990" coordsize="10,20" path="m5912,2009l5921,2009,5921,1990,5912,1990,5912,2009xe" filled="true" fillcolor="#000000" stroked="false">
                <v:path arrowok="t"/>
                <v:fill type="solid"/>
              </v:shape>
            </v:group>
            <v:group style="position:absolute;left:5912;top:2009;width:10;height:20" coordorigin="5912,2009" coordsize="10,20">
              <v:shape style="position:absolute;left:5912;top:2009;width:10;height:20" coordorigin="5912,2009" coordsize="10,20" path="m5912,2029l5921,2029,5921,2009,5912,2009,5912,2029xe" filled="true" fillcolor="#000000" stroked="false">
                <v:path arrowok="t"/>
                <v:fill type="solid"/>
              </v:shape>
            </v:group>
            <v:group style="position:absolute;left:5912;top:2029;width:10;height:20" coordorigin="5912,2029" coordsize="10,20">
              <v:shape style="position:absolute;left:5912;top:2029;width:10;height:20" coordorigin="5912,2029" coordsize="10,20" path="m5912,2048l5921,2048,5921,2029,5912,2029,5912,2048xe" filled="true" fillcolor="#000000" stroked="false">
                <v:path arrowok="t"/>
                <v:fill type="solid"/>
              </v:shape>
            </v:group>
            <v:group style="position:absolute;left:5912;top:2048;width:10;height:20" coordorigin="5912,2048" coordsize="10,20">
              <v:shape style="position:absolute;left:5912;top:2048;width:10;height:20" coordorigin="5912,2048" coordsize="10,20" path="m5912,2067l5921,2067,5921,2048,5912,2048,5912,2067xe" filled="true" fillcolor="#000000" stroked="false">
                <v:path arrowok="t"/>
                <v:fill type="solid"/>
              </v:shape>
            </v:group>
            <v:group style="position:absolute;left:5912;top:2067;width:10;height:20" coordorigin="5912,2067" coordsize="10,20">
              <v:shape style="position:absolute;left:5912;top:2067;width:10;height:20" coordorigin="5912,2067" coordsize="10,20" path="m5912,2086l5921,2086,5921,2067,5912,2067,5912,2086xe" filled="true" fillcolor="#000000" stroked="false">
                <v:path arrowok="t"/>
                <v:fill type="solid"/>
              </v:shape>
            </v:group>
            <v:group style="position:absolute;left:5912;top:2086;width:10;height:20" coordorigin="5912,2086" coordsize="10,20">
              <v:shape style="position:absolute;left:5912;top:2086;width:10;height:20" coordorigin="5912,2086" coordsize="10,20" path="m5912,2105l5921,2105,5921,2086,5912,2086,5912,2105xe" filled="true" fillcolor="#000000" stroked="false">
                <v:path arrowok="t"/>
                <v:fill type="solid"/>
              </v:shape>
            </v:group>
            <v:group style="position:absolute;left:5912;top:2105;width:10;height:20" coordorigin="5912,2105" coordsize="10,20">
              <v:shape style="position:absolute;left:5912;top:2105;width:10;height:20" coordorigin="5912,2105" coordsize="10,20" path="m5912,2125l5921,2125,5921,2105,5912,2105,5912,2125xe" filled="true" fillcolor="#000000" stroked="false">
                <v:path arrowok="t"/>
                <v:fill type="solid"/>
              </v:shape>
            </v:group>
            <v:group style="position:absolute;left:5912;top:2125;width:10;height:20" coordorigin="5912,2125" coordsize="10,20">
              <v:shape style="position:absolute;left:5912;top:2125;width:10;height:20" coordorigin="5912,2125" coordsize="10,20" path="m5912,2144l5921,2144,5921,2125,5912,2125,5912,2144xe" filled="true" fillcolor="#000000" stroked="false">
                <v:path arrowok="t"/>
                <v:fill type="solid"/>
              </v:shape>
            </v:group>
            <v:group style="position:absolute;left:5912;top:2144;width:10;height:20" coordorigin="5912,2144" coordsize="10,20">
              <v:shape style="position:absolute;left:5912;top:2144;width:10;height:20" coordorigin="5912,2144" coordsize="10,20" path="m5912,2163l5921,2163,5921,2144,5912,2144,5912,2163xe" filled="true" fillcolor="#000000" stroked="false">
                <v:path arrowok="t"/>
                <v:fill type="solid"/>
              </v:shape>
            </v:group>
            <v:group style="position:absolute;left:5912;top:2163;width:10;height:20" coordorigin="5912,2163" coordsize="10,20">
              <v:shape style="position:absolute;left:5912;top:2163;width:10;height:20" coordorigin="5912,2163" coordsize="10,20" path="m5912,2182l5921,2182,5921,2163,5912,2163,5912,2182xe" filled="true" fillcolor="#000000" stroked="false">
                <v:path arrowok="t"/>
                <v:fill type="solid"/>
              </v:shape>
            </v:group>
            <v:group style="position:absolute;left:5912;top:2182;width:10;height:20" coordorigin="5912,2182" coordsize="10,20">
              <v:shape style="position:absolute;left:5912;top:2182;width:10;height:20" coordorigin="5912,2182" coordsize="10,20" path="m5912,2201l5921,2201,5921,2182,5912,2182,5912,2201xe" filled="true" fillcolor="#000000" stroked="false">
                <v:path arrowok="t"/>
                <v:fill type="solid"/>
              </v:shape>
            </v:group>
            <v:group style="position:absolute;left:5912;top:2201;width:10;height:20" coordorigin="5912,2201" coordsize="10,20">
              <v:shape style="position:absolute;left:5912;top:2201;width:10;height:20" coordorigin="5912,2201" coordsize="10,20" path="m5912,2221l5921,2221,5921,2201,5912,2201,5912,2221xe" filled="true" fillcolor="#000000" stroked="false">
                <v:path arrowok="t"/>
                <v:fill type="solid"/>
              </v:shape>
            </v:group>
            <v:group style="position:absolute;left:5912;top:2221;width:10;height:20" coordorigin="5912,2221" coordsize="10,20">
              <v:shape style="position:absolute;left:5912;top:2221;width:10;height:20" coordorigin="5912,2221" coordsize="10,20" path="m5912,2240l5921,2240,5921,2221,5912,2221,5912,2240xe" filled="true" fillcolor="#000000" stroked="false">
                <v:path arrowok="t"/>
                <v:fill type="solid"/>
              </v:shape>
            </v:group>
            <v:group style="position:absolute;left:5912;top:2240;width:10;height:20" coordorigin="5912,2240" coordsize="10,20">
              <v:shape style="position:absolute;left:5912;top:2240;width:10;height:20" coordorigin="5912,2240" coordsize="10,20" path="m5912,2259l5921,2259,5921,2240,5912,2240,5912,2259xe" filled="true" fillcolor="#000000" stroked="false">
                <v:path arrowok="t"/>
                <v:fill type="solid"/>
              </v:shape>
            </v:group>
            <v:group style="position:absolute;left:5912;top:2259;width:10;height:20" coordorigin="5912,2259" coordsize="10,20">
              <v:shape style="position:absolute;left:5912;top:2259;width:10;height:20" coordorigin="5912,2259" coordsize="10,20" path="m5912,2278l5921,2278,5921,2259,5912,2259,5912,2278xe" filled="true" fillcolor="#000000" stroked="false">
                <v:path arrowok="t"/>
                <v:fill type="solid"/>
              </v:shape>
            </v:group>
            <v:group style="position:absolute;left:5912;top:2278;width:10;height:20" coordorigin="5912,2278" coordsize="10,20">
              <v:shape style="position:absolute;left:5912;top:2278;width:10;height:20" coordorigin="5912,2278" coordsize="10,20" path="m5912,2297l5921,2297,5921,2278,5912,2278,5912,2297xe" filled="true" fillcolor="#000000" stroked="false">
                <v:path arrowok="t"/>
                <v:fill type="solid"/>
              </v:shape>
            </v:group>
            <v:group style="position:absolute;left:5912;top:2297;width:10;height:20" coordorigin="5912,2297" coordsize="10,20">
              <v:shape style="position:absolute;left:5912;top:2297;width:10;height:20" coordorigin="5912,2297" coordsize="10,20" path="m5912,2317l5921,2317,5921,2297,5912,2297,5912,2317xe" filled="true" fillcolor="#000000" stroked="false">
                <v:path arrowok="t"/>
                <v:fill type="solid"/>
              </v:shape>
            </v:group>
            <v:group style="position:absolute;left:5912;top:2317;width:10;height:20" coordorigin="5912,2317" coordsize="10,20">
              <v:shape style="position:absolute;left:5912;top:2317;width:10;height:20" coordorigin="5912,2317" coordsize="10,20" path="m5912,2336l5921,2336,5921,2317,5912,2317,5912,2336xe" filled="true" fillcolor="#000000" stroked="false">
                <v:path arrowok="t"/>
                <v:fill type="solid"/>
              </v:shape>
            </v:group>
            <v:group style="position:absolute;left:5912;top:2336;width:10;height:20" coordorigin="5912,2336" coordsize="10,20">
              <v:shape style="position:absolute;left:5912;top:2336;width:10;height:20" coordorigin="5912,2336" coordsize="10,20" path="m5912,2355l5921,2355,5921,2336,5912,2336,5912,2355xe" filled="true" fillcolor="#000000" stroked="false">
                <v:path arrowok="t"/>
                <v:fill type="solid"/>
              </v:shape>
            </v:group>
            <v:group style="position:absolute;left:5912;top:2355;width:10;height:20" coordorigin="5912,2355" coordsize="10,20">
              <v:shape style="position:absolute;left:5912;top:2355;width:10;height:20" coordorigin="5912,2355" coordsize="10,20" path="m5912,2374l5921,2374,5921,2355,5912,2355,5912,2374xe" filled="true" fillcolor="#000000" stroked="false">
                <v:path arrowok="t"/>
                <v:fill type="solid"/>
              </v:shape>
            </v:group>
            <v:group style="position:absolute;left:5912;top:2374;width:10;height:20" coordorigin="5912,2374" coordsize="10,20">
              <v:shape style="position:absolute;left:5912;top:2374;width:10;height:20" coordorigin="5912,2374" coordsize="10,20" path="m5912,2393l5921,2393,5921,2374,5912,2374,5912,2393xe" filled="true" fillcolor="#000000" stroked="false">
                <v:path arrowok="t"/>
                <v:fill type="solid"/>
              </v:shape>
            </v:group>
            <v:group style="position:absolute;left:5912;top:2393;width:10;height:20" coordorigin="5912,2393" coordsize="10,20">
              <v:shape style="position:absolute;left:5912;top:2393;width:10;height:20" coordorigin="5912,2393" coordsize="10,20" path="m5912,2413l5921,2413,5921,2393,5912,2393,5912,2413xe" filled="true" fillcolor="#000000" stroked="false">
                <v:path arrowok="t"/>
                <v:fill type="solid"/>
              </v:shape>
            </v:group>
            <v:group style="position:absolute;left:5912;top:2413;width:10;height:20" coordorigin="5912,2413" coordsize="10,20">
              <v:shape style="position:absolute;left:5912;top:2413;width:10;height:20" coordorigin="5912,2413" coordsize="10,20" path="m5912,2432l5921,2432,5921,2413,5912,2413,5912,2432xe" filled="true" fillcolor="#000000" stroked="false">
                <v:path arrowok="t"/>
                <v:fill type="solid"/>
              </v:shape>
            </v:group>
            <v:group style="position:absolute;left:6541;top:31;width:10;height:20" coordorigin="6541,31" coordsize="10,20">
              <v:shape style="position:absolute;left:6541;top:31;width:10;height:20" coordorigin="6541,31" coordsize="10,20" path="m6541,50l6550,50,6550,31,6541,31,6541,50xe" filled="true" fillcolor="#000000" stroked="false">
                <v:path arrowok="t"/>
                <v:fill type="solid"/>
              </v:shape>
            </v:group>
            <v:group style="position:absolute;left:6541;top:50;width:10;height:20" coordorigin="6541,50" coordsize="10,20">
              <v:shape style="position:absolute;left:6541;top:50;width:10;height:20" coordorigin="6541,50" coordsize="10,20" path="m6541,70l6550,70,6550,50,6541,50,6541,70xe" filled="true" fillcolor="#000000" stroked="false">
                <v:path arrowok="t"/>
                <v:fill type="solid"/>
              </v:shape>
            </v:group>
            <v:group style="position:absolute;left:6541;top:70;width:10;height:20" coordorigin="6541,70" coordsize="10,20">
              <v:shape style="position:absolute;left:6541;top:70;width:10;height:20" coordorigin="6541,70" coordsize="10,20" path="m6541,89l6550,89,6550,70,6541,70,6541,89xe" filled="true" fillcolor="#000000" stroked="false">
                <v:path arrowok="t"/>
                <v:fill type="solid"/>
              </v:shape>
            </v:group>
            <v:group style="position:absolute;left:6541;top:89;width:10;height:20" coordorigin="6541,89" coordsize="10,20">
              <v:shape style="position:absolute;left:6541;top:89;width:10;height:20" coordorigin="6541,89" coordsize="10,20" path="m6541,108l6550,108,6550,89,6541,89,6541,108xe" filled="true" fillcolor="#000000" stroked="false">
                <v:path arrowok="t"/>
                <v:fill type="solid"/>
              </v:shape>
            </v:group>
            <v:group style="position:absolute;left:6541;top:108;width:10;height:20" coordorigin="6541,108" coordsize="10,20">
              <v:shape style="position:absolute;left:6541;top:108;width:10;height:20" coordorigin="6541,108" coordsize="10,20" path="m6541,127l6550,127,6550,108,6541,108,6541,127xe" filled="true" fillcolor="#000000" stroked="false">
                <v:path arrowok="t"/>
                <v:fill type="solid"/>
              </v:shape>
            </v:group>
            <v:group style="position:absolute;left:6541;top:127;width:10;height:20" coordorigin="6541,127" coordsize="10,20">
              <v:shape style="position:absolute;left:6541;top:127;width:10;height:20" coordorigin="6541,127" coordsize="10,20" path="m6541,146l6550,146,6550,127,6541,127,6541,146xe" filled="true" fillcolor="#000000" stroked="false">
                <v:path arrowok="t"/>
                <v:fill type="solid"/>
              </v:shape>
            </v:group>
            <v:group style="position:absolute;left:6541;top:146;width:10;height:20" coordorigin="6541,146" coordsize="10,20">
              <v:shape style="position:absolute;left:6541;top:146;width:10;height:20" coordorigin="6541,146" coordsize="10,20" path="m6541,166l6550,166,6550,146,6541,146,6541,166xe" filled="true" fillcolor="#000000" stroked="false">
                <v:path arrowok="t"/>
                <v:fill type="solid"/>
              </v:shape>
            </v:group>
            <v:group style="position:absolute;left:6541;top:166;width:10;height:20" coordorigin="6541,166" coordsize="10,20">
              <v:shape style="position:absolute;left:6541;top:166;width:10;height:20" coordorigin="6541,166" coordsize="10,20" path="m6541,185l6550,185,6550,166,6541,166,6541,185xe" filled="true" fillcolor="#000000" stroked="false">
                <v:path arrowok="t"/>
                <v:fill type="solid"/>
              </v:shape>
            </v:group>
            <v:group style="position:absolute;left:6541;top:185;width:10;height:20" coordorigin="6541,185" coordsize="10,20">
              <v:shape style="position:absolute;left:6541;top:185;width:10;height:20" coordorigin="6541,185" coordsize="10,20" path="m6541,204l6550,204,6550,185,6541,185,6541,204xe" filled="true" fillcolor="#000000" stroked="false">
                <v:path arrowok="t"/>
                <v:fill type="solid"/>
              </v:shape>
            </v:group>
            <v:group style="position:absolute;left:6541;top:204;width:10;height:20" coordorigin="6541,204" coordsize="10,20">
              <v:shape style="position:absolute;left:6541;top:204;width:10;height:20" coordorigin="6541,204" coordsize="10,20" path="m6541,223l6550,223,6550,204,6541,204,6541,223xe" filled="true" fillcolor="#000000" stroked="false">
                <v:path arrowok="t"/>
                <v:fill type="solid"/>
              </v:shape>
            </v:group>
            <v:group style="position:absolute;left:6541;top:223;width:10;height:20" coordorigin="6541,223" coordsize="10,20">
              <v:shape style="position:absolute;left:6541;top:223;width:10;height:20" coordorigin="6541,223" coordsize="10,20" path="m6541,242l6550,242,6550,223,6541,223,6541,242xe" filled="true" fillcolor="#000000" stroked="false">
                <v:path arrowok="t"/>
                <v:fill type="solid"/>
              </v:shape>
            </v:group>
            <v:group style="position:absolute;left:6541;top:242;width:10;height:20" coordorigin="6541,242" coordsize="10,20">
              <v:shape style="position:absolute;left:6541;top:242;width:10;height:20" coordorigin="6541,242" coordsize="10,20" path="m6541,262l6550,262,6550,242,6541,242,6541,262xe" filled="true" fillcolor="#000000" stroked="false">
                <v:path arrowok="t"/>
                <v:fill type="solid"/>
              </v:shape>
            </v:group>
            <v:group style="position:absolute;left:6541;top:262;width:10;height:20" coordorigin="6541,262" coordsize="10,20">
              <v:shape style="position:absolute;left:6541;top:262;width:10;height:20" coordorigin="6541,262" coordsize="10,20" path="m6541,281l6550,281,6550,262,6541,262,6541,281xe" filled="true" fillcolor="#000000" stroked="false">
                <v:path arrowok="t"/>
                <v:fill type="solid"/>
              </v:shape>
            </v:group>
            <v:group style="position:absolute;left:6541;top:281;width:10;height:20" coordorigin="6541,281" coordsize="10,20">
              <v:shape style="position:absolute;left:6541;top:281;width:10;height:20" coordorigin="6541,281" coordsize="10,20" path="m6541,300l6550,300,6550,281,6541,281,6541,300xe" filled="true" fillcolor="#000000" stroked="false">
                <v:path arrowok="t"/>
                <v:fill type="solid"/>
              </v:shape>
            </v:group>
            <v:group style="position:absolute;left:6541;top:300;width:10;height:20" coordorigin="6541,300" coordsize="10,20">
              <v:shape style="position:absolute;left:6541;top:300;width:10;height:20" coordorigin="6541,300" coordsize="10,20" path="m6541,319l6550,319,6550,300,6541,300,6541,319xe" filled="true" fillcolor="#000000" stroked="false">
                <v:path arrowok="t"/>
                <v:fill type="solid"/>
              </v:shape>
            </v:group>
            <v:group style="position:absolute;left:6541;top:319;width:10;height:20" coordorigin="6541,319" coordsize="10,20">
              <v:shape style="position:absolute;left:6541;top:319;width:10;height:20" coordorigin="6541,319" coordsize="10,20" path="m6541,338l6550,338,6550,319,6541,319,6541,338xe" filled="true" fillcolor="#000000" stroked="false">
                <v:path arrowok="t"/>
                <v:fill type="solid"/>
              </v:shape>
            </v:group>
            <v:group style="position:absolute;left:6541;top:338;width:10;height:20" coordorigin="6541,338" coordsize="10,20">
              <v:shape style="position:absolute;left:6541;top:338;width:10;height:20" coordorigin="6541,338" coordsize="10,20" path="m6541,358l6550,358,6550,338,6541,338,6541,358xe" filled="true" fillcolor="#000000" stroked="false">
                <v:path arrowok="t"/>
                <v:fill type="solid"/>
              </v:shape>
            </v:group>
            <v:group style="position:absolute;left:6541;top:358;width:10;height:20" coordorigin="6541,358" coordsize="10,20">
              <v:shape style="position:absolute;left:6541;top:358;width:10;height:20" coordorigin="6541,358" coordsize="10,20" path="m6541,377l6550,377,6550,358,6541,358,6541,377xe" filled="true" fillcolor="#000000" stroked="false">
                <v:path arrowok="t"/>
                <v:fill type="solid"/>
              </v:shape>
            </v:group>
            <v:group style="position:absolute;left:6541;top:377;width:10;height:20" coordorigin="6541,377" coordsize="10,20">
              <v:shape style="position:absolute;left:6541;top:377;width:10;height:20" coordorigin="6541,377" coordsize="10,20" path="m6541,396l6550,396,6550,377,6541,377,6541,396xe" filled="true" fillcolor="#000000" stroked="false">
                <v:path arrowok="t"/>
                <v:fill type="solid"/>
              </v:shape>
            </v:group>
            <v:group style="position:absolute;left:6541;top:396;width:10;height:20" coordorigin="6541,396" coordsize="10,20">
              <v:shape style="position:absolute;left:6541;top:396;width:10;height:20" coordorigin="6541,396" coordsize="10,20" path="m6541,415l6550,415,6550,396,6541,396,6541,415xe" filled="true" fillcolor="#000000" stroked="false">
                <v:path arrowok="t"/>
                <v:fill type="solid"/>
              </v:shape>
            </v:group>
            <v:group style="position:absolute;left:6541;top:415;width:10;height:20" coordorigin="6541,415" coordsize="10,20">
              <v:shape style="position:absolute;left:6541;top:415;width:10;height:20" coordorigin="6541,415" coordsize="10,20" path="m6541,434l6550,434,6550,415,6541,415,6541,434xe" filled="true" fillcolor="#000000" stroked="false">
                <v:path arrowok="t"/>
                <v:fill type="solid"/>
              </v:shape>
            </v:group>
            <v:group style="position:absolute;left:6541;top:434;width:10;height:20" coordorigin="6541,434" coordsize="10,20">
              <v:shape style="position:absolute;left:6541;top:434;width:10;height:20" coordorigin="6541,434" coordsize="10,20" path="m6541,454l6550,454,6550,434,6541,434,6541,454xe" filled="true" fillcolor="#000000" stroked="false">
                <v:path arrowok="t"/>
                <v:fill type="solid"/>
              </v:shape>
            </v:group>
            <v:group style="position:absolute;left:6541;top:454;width:10;height:20" coordorigin="6541,454" coordsize="10,20">
              <v:shape style="position:absolute;left:6541;top:454;width:10;height:20" coordorigin="6541,454" coordsize="10,20" path="m6541,473l6550,473,6550,454,6541,454,6541,473xe" filled="true" fillcolor="#000000" stroked="false">
                <v:path arrowok="t"/>
                <v:fill type="solid"/>
              </v:shape>
            </v:group>
            <v:group style="position:absolute;left:6541;top:473;width:10;height:20" coordorigin="6541,473" coordsize="10,20">
              <v:shape style="position:absolute;left:6541;top:473;width:10;height:20" coordorigin="6541,473" coordsize="10,20" path="m6541,492l6550,492,6550,473,6541,473,6541,492xe" filled="true" fillcolor="#000000" stroked="false">
                <v:path arrowok="t"/>
                <v:fill type="solid"/>
              </v:shape>
            </v:group>
            <v:group style="position:absolute;left:6541;top:492;width:10;height:20" coordorigin="6541,492" coordsize="10,20">
              <v:shape style="position:absolute;left:6541;top:492;width:10;height:20" coordorigin="6541,492" coordsize="10,20" path="m6541,512l6550,512,6550,492,6541,492,6541,512xe" filled="true" fillcolor="#000000" stroked="false">
                <v:path arrowok="t"/>
                <v:fill type="solid"/>
              </v:shape>
            </v:group>
            <v:group style="position:absolute;left:6541;top:512;width:10;height:20" coordorigin="6541,512" coordsize="10,20">
              <v:shape style="position:absolute;left:6541;top:512;width:10;height:20" coordorigin="6541,512" coordsize="10,20" path="m6541,531l6550,531,6550,512,6541,512,6541,531xe" filled="true" fillcolor="#000000" stroked="false">
                <v:path arrowok="t"/>
                <v:fill type="solid"/>
              </v:shape>
            </v:group>
            <v:group style="position:absolute;left:6541;top:531;width:10;height:20" coordorigin="6541,531" coordsize="10,20">
              <v:shape style="position:absolute;left:6541;top:531;width:10;height:20" coordorigin="6541,531" coordsize="10,20" path="m6541,550l6550,550,6550,531,6541,531,6541,550xe" filled="true" fillcolor="#000000" stroked="false">
                <v:path arrowok="t"/>
                <v:fill type="solid"/>
              </v:shape>
            </v:group>
            <v:group style="position:absolute;left:6541;top:550;width:10;height:20" coordorigin="6541,550" coordsize="10,20">
              <v:shape style="position:absolute;left:6541;top:550;width:10;height:20" coordorigin="6541,550" coordsize="10,20" path="m6541,569l6550,569,6550,550,6541,550,6541,569xe" filled="true" fillcolor="#000000" stroked="false">
                <v:path arrowok="t"/>
                <v:fill type="solid"/>
              </v:shape>
            </v:group>
            <v:group style="position:absolute;left:6541;top:569;width:10;height:20" coordorigin="6541,569" coordsize="10,20">
              <v:shape style="position:absolute;left:6541;top:569;width:10;height:20" coordorigin="6541,569" coordsize="10,20" path="m6541,589l6550,589,6550,569,6541,569,6541,589xe" filled="true" fillcolor="#000000" stroked="false">
                <v:path arrowok="t"/>
                <v:fill type="solid"/>
              </v:shape>
            </v:group>
            <v:group style="position:absolute;left:6541;top:589;width:10;height:20" coordorigin="6541,589" coordsize="10,20">
              <v:shape style="position:absolute;left:6541;top:589;width:10;height:20" coordorigin="6541,589" coordsize="10,20" path="m6541,608l6550,608,6550,589,6541,589,6541,608xe" filled="true" fillcolor="#000000" stroked="false">
                <v:path arrowok="t"/>
                <v:fill type="solid"/>
              </v:shape>
            </v:group>
            <v:group style="position:absolute;left:6541;top:608;width:10;height:20" coordorigin="6541,608" coordsize="10,20">
              <v:shape style="position:absolute;left:6541;top:608;width:10;height:20" coordorigin="6541,608" coordsize="10,20" path="m6541,627l6550,627,6550,608,6541,608,6541,627xe" filled="true" fillcolor="#000000" stroked="false">
                <v:path arrowok="t"/>
                <v:fill type="solid"/>
              </v:shape>
            </v:group>
            <v:group style="position:absolute;left:6541;top:627;width:10;height:20" coordorigin="6541,627" coordsize="10,20">
              <v:shape style="position:absolute;left:6541;top:627;width:10;height:20" coordorigin="6541,627" coordsize="10,20" path="m6541,646l6550,646,6550,627,6541,627,6541,646xe" filled="true" fillcolor="#000000" stroked="false">
                <v:path arrowok="t"/>
                <v:fill type="solid"/>
              </v:shape>
            </v:group>
            <v:group style="position:absolute;left:6541;top:646;width:10;height:20" coordorigin="6541,646" coordsize="10,20">
              <v:shape style="position:absolute;left:6541;top:646;width:10;height:20" coordorigin="6541,646" coordsize="10,20" path="m6541,665l6550,665,6550,646,6541,646,6541,665xe" filled="true" fillcolor="#000000" stroked="false">
                <v:path arrowok="t"/>
                <v:fill type="solid"/>
              </v:shape>
            </v:group>
            <v:group style="position:absolute;left:6541;top:665;width:10;height:20" coordorigin="6541,665" coordsize="10,20">
              <v:shape style="position:absolute;left:6541;top:665;width:10;height:20" coordorigin="6541,665" coordsize="10,20" path="m6541,685l6550,685,6550,665,6541,665,6541,685xe" filled="true" fillcolor="#000000" stroked="false">
                <v:path arrowok="t"/>
                <v:fill type="solid"/>
              </v:shape>
            </v:group>
            <v:group style="position:absolute;left:6541;top:685;width:10;height:20" coordorigin="6541,685" coordsize="10,20">
              <v:shape style="position:absolute;left:6541;top:685;width:10;height:20" coordorigin="6541,685" coordsize="10,20" path="m6541,704l6550,704,6550,685,6541,685,6541,704xe" filled="true" fillcolor="#000000" stroked="false">
                <v:path arrowok="t"/>
                <v:fill type="solid"/>
              </v:shape>
            </v:group>
            <v:group style="position:absolute;left:6541;top:704;width:10;height:20" coordorigin="6541,704" coordsize="10,20">
              <v:shape style="position:absolute;left:6541;top:704;width:10;height:20" coordorigin="6541,704" coordsize="10,20" path="m6541,723l6550,723,6550,704,6541,704,6541,723xe" filled="true" fillcolor="#000000" stroked="false">
                <v:path arrowok="t"/>
                <v:fill type="solid"/>
              </v:shape>
            </v:group>
            <v:group style="position:absolute;left:6541;top:723;width:10;height:20" coordorigin="6541,723" coordsize="10,20">
              <v:shape style="position:absolute;left:6541;top:723;width:10;height:20" coordorigin="6541,723" coordsize="10,20" path="m6541,742l6550,742,6550,723,6541,723,6541,742xe" filled="true" fillcolor="#000000" stroked="false">
                <v:path arrowok="t"/>
                <v:fill type="solid"/>
              </v:shape>
            </v:group>
            <v:group style="position:absolute;left:6541;top:742;width:10;height:20" coordorigin="6541,742" coordsize="10,20">
              <v:shape style="position:absolute;left:6541;top:742;width:10;height:20" coordorigin="6541,742" coordsize="10,20" path="m6541,761l6550,761,6550,742,6541,742,6541,761xe" filled="true" fillcolor="#000000" stroked="false">
                <v:path arrowok="t"/>
                <v:fill type="solid"/>
              </v:shape>
            </v:group>
            <v:group style="position:absolute;left:6541;top:761;width:10;height:20" coordorigin="6541,761" coordsize="10,20">
              <v:shape style="position:absolute;left:6541;top:761;width:10;height:20" coordorigin="6541,761" coordsize="10,20" path="m6541,781l6550,781,6550,761,6541,761,6541,781xe" filled="true" fillcolor="#000000" stroked="false">
                <v:path arrowok="t"/>
                <v:fill type="solid"/>
              </v:shape>
            </v:group>
            <v:group style="position:absolute;left:6541;top:781;width:10;height:20" coordorigin="6541,781" coordsize="10,20">
              <v:shape style="position:absolute;left:6541;top:781;width:10;height:20" coordorigin="6541,781" coordsize="10,20" path="m6541,800l6550,800,6550,781,6541,781,6541,800xe" filled="true" fillcolor="#000000" stroked="false">
                <v:path arrowok="t"/>
                <v:fill type="solid"/>
              </v:shape>
            </v:group>
            <v:group style="position:absolute;left:6541;top:800;width:10;height:20" coordorigin="6541,800" coordsize="10,20">
              <v:shape style="position:absolute;left:6541;top:800;width:10;height:20" coordorigin="6541,800" coordsize="10,20" path="m6541,819l6550,819,6550,800,6541,800,6541,819xe" filled="true" fillcolor="#000000" stroked="false">
                <v:path arrowok="t"/>
                <v:fill type="solid"/>
              </v:shape>
            </v:group>
            <v:group style="position:absolute;left:6541;top:819;width:10;height:20" coordorigin="6541,819" coordsize="10,20">
              <v:shape style="position:absolute;left:6541;top:819;width:10;height:20" coordorigin="6541,819" coordsize="10,20" path="m6541,838l6550,838,6550,819,6541,819,6541,838xe" filled="true" fillcolor="#000000" stroked="false">
                <v:path arrowok="t"/>
                <v:fill type="solid"/>
              </v:shape>
            </v:group>
            <v:group style="position:absolute;left:6541;top:838;width:10;height:20" coordorigin="6541,838" coordsize="10,20">
              <v:shape style="position:absolute;left:6541;top:838;width:10;height:20" coordorigin="6541,838" coordsize="10,20" path="m6541,857l6550,857,6550,838,6541,838,6541,857xe" filled="true" fillcolor="#000000" stroked="false">
                <v:path arrowok="t"/>
                <v:fill type="solid"/>
              </v:shape>
            </v:group>
            <v:group style="position:absolute;left:6541;top:857;width:10;height:20" coordorigin="6541,857" coordsize="10,20">
              <v:shape style="position:absolute;left:6541;top:857;width:10;height:20" coordorigin="6541,857" coordsize="10,20" path="m6541,877l6550,877,6550,857,6541,857,6541,877xe" filled="true" fillcolor="#000000" stroked="false">
                <v:path arrowok="t"/>
                <v:fill type="solid"/>
              </v:shape>
            </v:group>
            <v:group style="position:absolute;left:6541;top:877;width:10;height:20" coordorigin="6541,877" coordsize="10,20">
              <v:shape style="position:absolute;left:6541;top:877;width:10;height:20" coordorigin="6541,877" coordsize="10,20" path="m6541,896l6550,896,6550,877,6541,877,6541,896xe" filled="true" fillcolor="#000000" stroked="false">
                <v:path arrowok="t"/>
                <v:fill type="solid"/>
              </v:shape>
            </v:group>
            <v:group style="position:absolute;left:6541;top:896;width:10;height:20" coordorigin="6541,896" coordsize="10,20">
              <v:shape style="position:absolute;left:6541;top:896;width:10;height:20" coordorigin="6541,896" coordsize="10,20" path="m6541,915l6550,915,6550,896,6541,896,6541,915xe" filled="true" fillcolor="#000000" stroked="false">
                <v:path arrowok="t"/>
                <v:fill type="solid"/>
              </v:shape>
            </v:group>
            <v:group style="position:absolute;left:6541;top:915;width:10;height:20" coordorigin="6541,915" coordsize="10,20">
              <v:shape style="position:absolute;left:6541;top:915;width:10;height:20" coordorigin="6541,915" coordsize="10,20" path="m6541,934l6550,934,6550,915,6541,915,6541,934xe" filled="true" fillcolor="#000000" stroked="false">
                <v:path arrowok="t"/>
                <v:fill type="solid"/>
              </v:shape>
            </v:group>
            <v:group style="position:absolute;left:6541;top:934;width:10;height:20" coordorigin="6541,934" coordsize="10,20">
              <v:shape style="position:absolute;left:6541;top:934;width:10;height:20" coordorigin="6541,934" coordsize="10,20" path="m6541,953l6550,953,6550,934,6541,934,6541,953xe" filled="true" fillcolor="#000000" stroked="false">
                <v:path arrowok="t"/>
                <v:fill type="solid"/>
              </v:shape>
            </v:group>
            <v:group style="position:absolute;left:6541;top:953;width:10;height:20" coordorigin="6541,953" coordsize="10,20">
              <v:shape style="position:absolute;left:6541;top:953;width:10;height:20" coordorigin="6541,953" coordsize="10,20" path="m6541,973l6550,973,6550,953,6541,953,6541,973xe" filled="true" fillcolor="#000000" stroked="false">
                <v:path arrowok="t"/>
                <v:fill type="solid"/>
              </v:shape>
            </v:group>
            <v:group style="position:absolute;left:6541;top:973;width:10;height:20" coordorigin="6541,973" coordsize="10,20">
              <v:shape style="position:absolute;left:6541;top:973;width:10;height:20" coordorigin="6541,973" coordsize="10,20" path="m6541,992l6550,992,6550,973,6541,973,6541,992xe" filled="true" fillcolor="#000000" stroked="false">
                <v:path arrowok="t"/>
                <v:fill type="solid"/>
              </v:shape>
            </v:group>
            <v:group style="position:absolute;left:6541;top:992;width:10;height:20" coordorigin="6541,992" coordsize="10,20">
              <v:shape style="position:absolute;left:6541;top:992;width:10;height:20" coordorigin="6541,992" coordsize="10,20" path="m6541,1011l6550,1011,6550,992,6541,992,6541,1011xe" filled="true" fillcolor="#000000" stroked="false">
                <v:path arrowok="t"/>
                <v:fill type="solid"/>
              </v:shape>
            </v:group>
            <v:group style="position:absolute;left:6541;top:1011;width:10;height:20" coordorigin="6541,1011" coordsize="10,20">
              <v:shape style="position:absolute;left:6541;top:1011;width:10;height:20" coordorigin="6541,1011" coordsize="10,20" path="m6541,1030l6550,1030,6550,1011,6541,1011,6541,1030xe" filled="true" fillcolor="#000000" stroked="false">
                <v:path arrowok="t"/>
                <v:fill type="solid"/>
              </v:shape>
            </v:group>
            <v:group style="position:absolute;left:6541;top:1030;width:10;height:20" coordorigin="6541,1030" coordsize="10,20">
              <v:shape style="position:absolute;left:6541;top:1030;width:10;height:20" coordorigin="6541,1030" coordsize="10,20" path="m6541,1049l6550,1049,6550,1030,6541,1030,6541,1049xe" filled="true" fillcolor="#000000" stroked="false">
                <v:path arrowok="t"/>
                <v:fill type="solid"/>
              </v:shape>
            </v:group>
            <v:group style="position:absolute;left:6541;top:1049;width:10;height:20" coordorigin="6541,1049" coordsize="10,20">
              <v:shape style="position:absolute;left:6541;top:1049;width:10;height:20" coordorigin="6541,1049" coordsize="10,20" path="m6541,1069l6550,1069,6550,1049,6541,1049,6541,1069xe" filled="true" fillcolor="#000000" stroked="false">
                <v:path arrowok="t"/>
                <v:fill type="solid"/>
              </v:shape>
            </v:group>
            <v:group style="position:absolute;left:6541;top:1069;width:10;height:20" coordorigin="6541,1069" coordsize="10,20">
              <v:shape style="position:absolute;left:6541;top:1069;width:10;height:20" coordorigin="6541,1069" coordsize="10,20" path="m6541,1088l6550,1088,6550,1069,6541,1069,6541,1088xe" filled="true" fillcolor="#000000" stroked="false">
                <v:path arrowok="t"/>
                <v:fill type="solid"/>
              </v:shape>
            </v:group>
            <v:group style="position:absolute;left:6541;top:1088;width:10;height:20" coordorigin="6541,1088" coordsize="10,20">
              <v:shape style="position:absolute;left:6541;top:1088;width:10;height:20" coordorigin="6541,1088" coordsize="10,20" path="m6541,1107l6550,1107,6550,1088,6541,1088,6541,1107xe" filled="true" fillcolor="#000000" stroked="false">
                <v:path arrowok="t"/>
                <v:fill type="solid"/>
              </v:shape>
            </v:group>
            <v:group style="position:absolute;left:6541;top:1107;width:10;height:20" coordorigin="6541,1107" coordsize="10,20">
              <v:shape style="position:absolute;left:6541;top:1107;width:10;height:20" coordorigin="6541,1107" coordsize="10,20" path="m6541,1126l6550,1126,6550,1107,6541,1107,6541,1126xe" filled="true" fillcolor="#000000" stroked="false">
                <v:path arrowok="t"/>
                <v:fill type="solid"/>
              </v:shape>
            </v:group>
            <v:group style="position:absolute;left:6541;top:1126;width:10;height:20" coordorigin="6541,1126" coordsize="10,20">
              <v:shape style="position:absolute;left:6541;top:1126;width:10;height:20" coordorigin="6541,1126" coordsize="10,20" path="m6541,1145l6550,1145,6550,1126,6541,1126,6541,1145xe" filled="true" fillcolor="#000000" stroked="false">
                <v:path arrowok="t"/>
                <v:fill type="solid"/>
              </v:shape>
            </v:group>
            <v:group style="position:absolute;left:6541;top:1145;width:10;height:20" coordorigin="6541,1145" coordsize="10,20">
              <v:shape style="position:absolute;left:6541;top:1145;width:10;height:20" coordorigin="6541,1145" coordsize="10,20" path="m6541,1165l6550,1165,6550,1145,6541,1145,6541,1165xe" filled="true" fillcolor="#000000" stroked="false">
                <v:path arrowok="t"/>
                <v:fill type="solid"/>
              </v:shape>
            </v:group>
            <v:group style="position:absolute;left:6541;top:1165;width:10;height:20" coordorigin="6541,1165" coordsize="10,20">
              <v:shape style="position:absolute;left:6541;top:1165;width:10;height:20" coordorigin="6541,1165" coordsize="10,20" path="m6541,1184l6550,1184,6550,1165,6541,1165,6541,1184xe" filled="true" fillcolor="#000000" stroked="false">
                <v:path arrowok="t"/>
                <v:fill type="solid"/>
              </v:shape>
            </v:group>
            <v:group style="position:absolute;left:6541;top:1184;width:10;height:20" coordorigin="6541,1184" coordsize="10,20">
              <v:shape style="position:absolute;left:6541;top:1184;width:10;height:20" coordorigin="6541,1184" coordsize="10,20" path="m6541,1203l6550,1203,6550,1184,6541,1184,6541,1203xe" filled="true" fillcolor="#000000" stroked="false">
                <v:path arrowok="t"/>
                <v:fill type="solid"/>
              </v:shape>
            </v:group>
            <v:group style="position:absolute;left:6541;top:1203;width:10;height:20" coordorigin="6541,1203" coordsize="10,20">
              <v:shape style="position:absolute;left:6541;top:1203;width:10;height:20" coordorigin="6541,1203" coordsize="10,20" path="m6541,1222l6550,1222,6550,1203,6541,1203,6541,1222xe" filled="true" fillcolor="#000000" stroked="false">
                <v:path arrowok="t"/>
                <v:fill type="solid"/>
              </v:shape>
            </v:group>
            <v:group style="position:absolute;left:6541;top:1222;width:10;height:20" coordorigin="6541,1222" coordsize="10,20">
              <v:shape style="position:absolute;left:6541;top:1222;width:10;height:20" coordorigin="6541,1222" coordsize="10,20" path="m6541,1241l6550,1241,6550,1222,6541,1222,6541,1241xe" filled="true" fillcolor="#000000" stroked="false">
                <v:path arrowok="t"/>
                <v:fill type="solid"/>
              </v:shape>
            </v:group>
            <v:group style="position:absolute;left:6541;top:1241;width:10;height:20" coordorigin="6541,1241" coordsize="10,20">
              <v:shape style="position:absolute;left:6541;top:1241;width:10;height:20" coordorigin="6541,1241" coordsize="10,20" path="m6541,1261l6550,1261,6550,1241,6541,1241,6541,1261xe" filled="true" fillcolor="#000000" stroked="false">
                <v:path arrowok="t"/>
                <v:fill type="solid"/>
              </v:shape>
            </v:group>
            <v:group style="position:absolute;left:6541;top:1261;width:10;height:20" coordorigin="6541,1261" coordsize="10,20">
              <v:shape style="position:absolute;left:6541;top:1261;width:10;height:20" coordorigin="6541,1261" coordsize="10,20" path="m6541,1280l6550,1280,6550,1261,6541,1261,6541,1280xe" filled="true" fillcolor="#000000" stroked="false">
                <v:path arrowok="t"/>
                <v:fill type="solid"/>
              </v:shape>
            </v:group>
            <v:group style="position:absolute;left:6541;top:1280;width:10;height:20" coordorigin="6541,1280" coordsize="10,20">
              <v:shape style="position:absolute;left:6541;top:1280;width:10;height:20" coordorigin="6541,1280" coordsize="10,20" path="m6541,1299l6550,1299,6550,1280,6541,1280,6541,1299xe" filled="true" fillcolor="#000000" stroked="false">
                <v:path arrowok="t"/>
                <v:fill type="solid"/>
              </v:shape>
            </v:group>
            <v:group style="position:absolute;left:6541;top:1299;width:10;height:20" coordorigin="6541,1299" coordsize="10,20">
              <v:shape style="position:absolute;left:6541;top:1299;width:10;height:20" coordorigin="6541,1299" coordsize="10,20" path="m6541,1318l6550,1318,6550,1299,6541,1299,6541,1318xe" filled="true" fillcolor="#000000" stroked="false">
                <v:path arrowok="t"/>
                <v:fill type="solid"/>
              </v:shape>
            </v:group>
            <v:group style="position:absolute;left:6541;top:1318;width:10;height:20" coordorigin="6541,1318" coordsize="10,20">
              <v:shape style="position:absolute;left:6541;top:1318;width:10;height:20" coordorigin="6541,1318" coordsize="10,20" path="m6541,1337l6550,1337,6550,1318,6541,1318,6541,1337xe" filled="true" fillcolor="#000000" stroked="false">
                <v:path arrowok="t"/>
                <v:fill type="solid"/>
              </v:shape>
            </v:group>
            <v:group style="position:absolute;left:6541;top:1337;width:10;height:20" coordorigin="6541,1337" coordsize="10,20">
              <v:shape style="position:absolute;left:6541;top:1337;width:10;height:20" coordorigin="6541,1337" coordsize="10,20" path="m6541,1357l6550,1357,6550,1337,6541,1337,6541,1357xe" filled="true" fillcolor="#000000" stroked="false">
                <v:path arrowok="t"/>
                <v:fill type="solid"/>
              </v:shape>
            </v:group>
            <v:group style="position:absolute;left:6541;top:1357;width:10;height:20" coordorigin="6541,1357" coordsize="10,20">
              <v:shape style="position:absolute;left:6541;top:1357;width:10;height:20" coordorigin="6541,1357" coordsize="10,20" path="m6541,1376l6550,1376,6550,1357,6541,1357,6541,1376xe" filled="true" fillcolor="#000000" stroked="false">
                <v:path arrowok="t"/>
                <v:fill type="solid"/>
              </v:shape>
            </v:group>
            <v:group style="position:absolute;left:6541;top:1376;width:10;height:20" coordorigin="6541,1376" coordsize="10,20">
              <v:shape style="position:absolute;left:6541;top:1376;width:10;height:20" coordorigin="6541,1376" coordsize="10,20" path="m6541,1395l6550,1395,6550,1376,6541,1376,6541,1395xe" filled="true" fillcolor="#000000" stroked="false">
                <v:path arrowok="t"/>
                <v:fill type="solid"/>
              </v:shape>
            </v:group>
            <v:group style="position:absolute;left:6541;top:1395;width:10;height:20" coordorigin="6541,1395" coordsize="10,20">
              <v:shape style="position:absolute;left:6541;top:1395;width:10;height:20" coordorigin="6541,1395" coordsize="10,20" path="m6541,1414l6550,1414,6550,1395,6541,1395,6541,1414xe" filled="true" fillcolor="#000000" stroked="false">
                <v:path arrowok="t"/>
                <v:fill type="solid"/>
              </v:shape>
            </v:group>
            <v:group style="position:absolute;left:6541;top:1414;width:10;height:20" coordorigin="6541,1414" coordsize="10,20">
              <v:shape style="position:absolute;left:6541;top:1414;width:10;height:20" coordorigin="6541,1414" coordsize="10,20" path="m6541,1433l6550,1433,6550,1414,6541,1414,6541,1433xe" filled="true" fillcolor="#000000" stroked="false">
                <v:path arrowok="t"/>
                <v:fill type="solid"/>
              </v:shape>
            </v:group>
            <v:group style="position:absolute;left:6541;top:1433;width:10;height:20" coordorigin="6541,1433" coordsize="10,20">
              <v:shape style="position:absolute;left:6541;top:1433;width:10;height:20" coordorigin="6541,1433" coordsize="10,20" path="m6541,1453l6550,1453,6550,1433,6541,1433,6541,1453xe" filled="true" fillcolor="#000000" stroked="false">
                <v:path arrowok="t"/>
                <v:fill type="solid"/>
              </v:shape>
            </v:group>
            <v:group style="position:absolute;left:6541;top:1453;width:10;height:20" coordorigin="6541,1453" coordsize="10,20">
              <v:shape style="position:absolute;left:6541;top:1453;width:10;height:20" coordorigin="6541,1453" coordsize="10,20" path="m6541,1472l6550,1472,6550,1453,6541,1453,6541,1472xe" filled="true" fillcolor="#000000" stroked="false">
                <v:path arrowok="t"/>
                <v:fill type="solid"/>
              </v:shape>
            </v:group>
            <v:group style="position:absolute;left:6541;top:1472;width:10;height:20" coordorigin="6541,1472" coordsize="10,20">
              <v:shape style="position:absolute;left:6541;top:1472;width:10;height:20" coordorigin="6541,1472" coordsize="10,20" path="m6541,1491l6550,1491,6550,1472,6541,1472,6541,1491xe" filled="true" fillcolor="#000000" stroked="false">
                <v:path arrowok="t"/>
                <v:fill type="solid"/>
              </v:shape>
            </v:group>
            <v:group style="position:absolute;left:6541;top:1491;width:10;height:20" coordorigin="6541,1491" coordsize="10,20">
              <v:shape style="position:absolute;left:6541;top:1491;width:10;height:20" coordorigin="6541,1491" coordsize="10,20" path="m6541,1510l6550,1510,6550,1491,6541,1491,6541,1510xe" filled="true" fillcolor="#000000" stroked="false">
                <v:path arrowok="t"/>
                <v:fill type="solid"/>
              </v:shape>
            </v:group>
            <v:group style="position:absolute;left:6541;top:1510;width:10;height:20" coordorigin="6541,1510" coordsize="10,20">
              <v:shape style="position:absolute;left:6541;top:1510;width:10;height:20" coordorigin="6541,1510" coordsize="10,20" path="m6541,1529l6550,1529,6550,1510,6541,1510,6541,1529xe" filled="true" fillcolor="#000000" stroked="false">
                <v:path arrowok="t"/>
                <v:fill type="solid"/>
              </v:shape>
            </v:group>
            <v:group style="position:absolute;left:6541;top:1529;width:10;height:20" coordorigin="6541,1529" coordsize="10,20">
              <v:shape style="position:absolute;left:6541;top:1529;width:10;height:20" coordorigin="6541,1529" coordsize="10,20" path="m6541,1549l6550,1549,6550,1529,6541,1529,6541,1549xe" filled="true" fillcolor="#000000" stroked="false">
                <v:path arrowok="t"/>
                <v:fill type="solid"/>
              </v:shape>
            </v:group>
            <v:group style="position:absolute;left:6541;top:1549;width:10;height:20" coordorigin="6541,1549" coordsize="10,20">
              <v:shape style="position:absolute;left:6541;top:1549;width:10;height:20" coordorigin="6541,1549" coordsize="10,20" path="m6541,1568l6550,1568,6550,1549,6541,1549,6541,1568xe" filled="true" fillcolor="#000000" stroked="false">
                <v:path arrowok="t"/>
                <v:fill type="solid"/>
              </v:shape>
            </v:group>
            <v:group style="position:absolute;left:6541;top:1568;width:10;height:20" coordorigin="6541,1568" coordsize="10,20">
              <v:shape style="position:absolute;left:6541;top:1568;width:10;height:20" coordorigin="6541,1568" coordsize="10,20" path="m6541,1587l6550,1587,6550,1568,6541,1568,6541,1587xe" filled="true" fillcolor="#000000" stroked="false">
                <v:path arrowok="t"/>
                <v:fill type="solid"/>
              </v:shape>
            </v:group>
            <v:group style="position:absolute;left:6541;top:1587;width:10;height:20" coordorigin="6541,1587" coordsize="10,20">
              <v:shape style="position:absolute;left:6541;top:1587;width:10;height:20" coordorigin="6541,1587" coordsize="10,20" path="m6541,1606l6550,1606,6550,1587,6541,1587,6541,1606xe" filled="true" fillcolor="#000000" stroked="false">
                <v:path arrowok="t"/>
                <v:fill type="solid"/>
              </v:shape>
            </v:group>
            <v:group style="position:absolute;left:6541;top:1606;width:10;height:20" coordorigin="6541,1606" coordsize="10,20">
              <v:shape style="position:absolute;left:6541;top:1606;width:10;height:20" coordorigin="6541,1606" coordsize="10,20" path="m6541,1625l6550,1625,6550,1606,6541,1606,6541,1625xe" filled="true" fillcolor="#000000" stroked="false">
                <v:path arrowok="t"/>
                <v:fill type="solid"/>
              </v:shape>
            </v:group>
            <v:group style="position:absolute;left:6541;top:1625;width:10;height:20" coordorigin="6541,1625" coordsize="10,20">
              <v:shape style="position:absolute;left:6541;top:1625;width:10;height:20" coordorigin="6541,1625" coordsize="10,20" path="m6541,1645l6550,1645,6550,1625,6541,1625,6541,1645xe" filled="true" fillcolor="#000000" stroked="false">
                <v:path arrowok="t"/>
                <v:fill type="solid"/>
              </v:shape>
            </v:group>
            <v:group style="position:absolute;left:6541;top:1645;width:10;height:20" coordorigin="6541,1645" coordsize="10,20">
              <v:shape style="position:absolute;left:6541;top:1645;width:10;height:20" coordorigin="6541,1645" coordsize="10,20" path="m6541,1664l6550,1664,6550,1645,6541,1645,6541,1664xe" filled="true" fillcolor="#000000" stroked="false">
                <v:path arrowok="t"/>
                <v:fill type="solid"/>
              </v:shape>
            </v:group>
            <v:group style="position:absolute;left:6541;top:1664;width:10;height:20" coordorigin="6541,1664" coordsize="10,20">
              <v:shape style="position:absolute;left:6541;top:1664;width:10;height:20" coordorigin="6541,1664" coordsize="10,20" path="m6541,1683l6550,1683,6550,1664,6541,1664,6541,1683xe" filled="true" fillcolor="#000000" stroked="false">
                <v:path arrowok="t"/>
                <v:fill type="solid"/>
              </v:shape>
            </v:group>
            <v:group style="position:absolute;left:6541;top:1683;width:10;height:20" coordorigin="6541,1683" coordsize="10,20">
              <v:shape style="position:absolute;left:6541;top:1683;width:10;height:20" coordorigin="6541,1683" coordsize="10,20" path="m6541,1702l6550,1702,6550,1683,6541,1683,6541,1702xe" filled="true" fillcolor="#000000" stroked="false">
                <v:path arrowok="t"/>
                <v:fill type="solid"/>
              </v:shape>
            </v:group>
            <v:group style="position:absolute;left:6541;top:1702;width:10;height:20" coordorigin="6541,1702" coordsize="10,20">
              <v:shape style="position:absolute;left:6541;top:1702;width:10;height:20" coordorigin="6541,1702" coordsize="10,20" path="m6541,1721l6550,1721,6550,1702,6541,1702,6541,1721xe" filled="true" fillcolor="#000000" stroked="false">
                <v:path arrowok="t"/>
                <v:fill type="solid"/>
              </v:shape>
            </v:group>
            <v:group style="position:absolute;left:6541;top:1721;width:10;height:20" coordorigin="6541,1721" coordsize="10,20">
              <v:shape style="position:absolute;left:6541;top:1721;width:10;height:20" coordorigin="6541,1721" coordsize="10,20" path="m6541,1741l6550,1741,6550,1721,6541,1721,6541,1741xe" filled="true" fillcolor="#000000" stroked="false">
                <v:path arrowok="t"/>
                <v:fill type="solid"/>
              </v:shape>
            </v:group>
            <v:group style="position:absolute;left:6541;top:1741;width:10;height:20" coordorigin="6541,1741" coordsize="10,20">
              <v:shape style="position:absolute;left:6541;top:1741;width:10;height:20" coordorigin="6541,1741" coordsize="10,20" path="m6541,1760l6550,1760,6550,1741,6541,1741,6541,1760xe" filled="true" fillcolor="#000000" stroked="false">
                <v:path arrowok="t"/>
                <v:fill type="solid"/>
              </v:shape>
            </v:group>
            <v:group style="position:absolute;left:6541;top:1760;width:10;height:20" coordorigin="6541,1760" coordsize="10,20">
              <v:shape style="position:absolute;left:6541;top:1760;width:10;height:20" coordorigin="6541,1760" coordsize="10,20" path="m6541,1779l6550,1779,6550,1760,6541,1760,6541,1779xe" filled="true" fillcolor="#000000" stroked="false">
                <v:path arrowok="t"/>
                <v:fill type="solid"/>
              </v:shape>
            </v:group>
            <v:group style="position:absolute;left:6541;top:1779;width:10;height:20" coordorigin="6541,1779" coordsize="10,20">
              <v:shape style="position:absolute;left:6541;top:1779;width:10;height:20" coordorigin="6541,1779" coordsize="10,20" path="m6541,1798l6550,1798,6550,1779,6541,1779,6541,1798xe" filled="true" fillcolor="#000000" stroked="false">
                <v:path arrowok="t"/>
                <v:fill type="solid"/>
              </v:shape>
            </v:group>
            <v:group style="position:absolute;left:6541;top:1798;width:10;height:20" coordorigin="6541,1798" coordsize="10,20">
              <v:shape style="position:absolute;left:6541;top:1798;width:10;height:20" coordorigin="6541,1798" coordsize="10,20" path="m6541,1817l6550,1817,6550,1798,6541,1798,6541,1817xe" filled="true" fillcolor="#000000" stroked="false">
                <v:path arrowok="t"/>
                <v:fill type="solid"/>
              </v:shape>
            </v:group>
            <v:group style="position:absolute;left:6541;top:1817;width:10;height:20" coordorigin="6541,1817" coordsize="10,20">
              <v:shape style="position:absolute;left:6541;top:1817;width:10;height:20" coordorigin="6541,1817" coordsize="10,20" path="m6541,1837l6550,1837,6550,1817,6541,1817,6541,1837xe" filled="true" fillcolor="#000000" stroked="false">
                <v:path arrowok="t"/>
                <v:fill type="solid"/>
              </v:shape>
            </v:group>
            <v:group style="position:absolute;left:6541;top:1837;width:10;height:20" coordorigin="6541,1837" coordsize="10,20">
              <v:shape style="position:absolute;left:6541;top:1837;width:10;height:20" coordorigin="6541,1837" coordsize="10,20" path="m6541,1856l6550,1856,6550,1837,6541,1837,6541,1856xe" filled="true" fillcolor="#000000" stroked="false">
                <v:path arrowok="t"/>
                <v:fill type="solid"/>
              </v:shape>
            </v:group>
            <v:group style="position:absolute;left:6541;top:1856;width:10;height:20" coordorigin="6541,1856" coordsize="10,20">
              <v:shape style="position:absolute;left:6541;top:1856;width:10;height:20" coordorigin="6541,1856" coordsize="10,20" path="m6541,1875l6550,1875,6550,1856,6541,1856,6541,1875xe" filled="true" fillcolor="#000000" stroked="false">
                <v:path arrowok="t"/>
                <v:fill type="solid"/>
              </v:shape>
            </v:group>
            <v:group style="position:absolute;left:6541;top:1875;width:10;height:20" coordorigin="6541,1875" coordsize="10,20">
              <v:shape style="position:absolute;left:6541;top:1875;width:10;height:20" coordorigin="6541,1875" coordsize="10,20" path="m6541,1894l6550,1894,6550,1875,6541,1875,6541,1894xe" filled="true" fillcolor="#000000" stroked="false">
                <v:path arrowok="t"/>
                <v:fill type="solid"/>
              </v:shape>
            </v:group>
            <v:group style="position:absolute;left:6541;top:1894;width:10;height:20" coordorigin="6541,1894" coordsize="10,20">
              <v:shape style="position:absolute;left:6541;top:1894;width:10;height:20" coordorigin="6541,1894" coordsize="10,20" path="m6541,1913l6550,1913,6550,1894,6541,1894,6541,1913xe" filled="true" fillcolor="#000000" stroked="false">
                <v:path arrowok="t"/>
                <v:fill type="solid"/>
              </v:shape>
            </v:group>
            <v:group style="position:absolute;left:6541;top:1913;width:10;height:20" coordorigin="6541,1913" coordsize="10,20">
              <v:shape style="position:absolute;left:6541;top:1913;width:10;height:20" coordorigin="6541,1913" coordsize="10,20" path="m6541,1933l6550,1933,6550,1913,6541,1913,6541,1933xe" filled="true" fillcolor="#000000" stroked="false">
                <v:path arrowok="t"/>
                <v:fill type="solid"/>
              </v:shape>
            </v:group>
            <v:group style="position:absolute;left:6541;top:1933;width:10;height:20" coordorigin="6541,1933" coordsize="10,20">
              <v:shape style="position:absolute;left:6541;top:1933;width:10;height:20" coordorigin="6541,1933" coordsize="10,20" path="m6541,1952l6550,1952,6550,1933,6541,1933,6541,1952xe" filled="true" fillcolor="#000000" stroked="false">
                <v:path arrowok="t"/>
                <v:fill type="solid"/>
              </v:shape>
            </v:group>
            <v:group style="position:absolute;left:6541;top:1952;width:10;height:20" coordorigin="6541,1952" coordsize="10,20">
              <v:shape style="position:absolute;left:6541;top:1952;width:10;height:20" coordorigin="6541,1952" coordsize="10,20" path="m6541,1971l6550,1971,6550,1952,6541,1952,6541,1971xe" filled="true" fillcolor="#000000" stroked="false">
                <v:path arrowok="t"/>
                <v:fill type="solid"/>
              </v:shape>
            </v:group>
            <v:group style="position:absolute;left:6541;top:1971;width:10;height:20" coordorigin="6541,1971" coordsize="10,20">
              <v:shape style="position:absolute;left:6541;top:1971;width:10;height:20" coordorigin="6541,1971" coordsize="10,20" path="m6541,1990l6550,1990,6550,1971,6541,1971,6541,1990xe" filled="true" fillcolor="#000000" stroked="false">
                <v:path arrowok="t"/>
                <v:fill type="solid"/>
              </v:shape>
            </v:group>
            <v:group style="position:absolute;left:6541;top:1990;width:10;height:20" coordorigin="6541,1990" coordsize="10,20">
              <v:shape style="position:absolute;left:6541;top:1990;width:10;height:20" coordorigin="6541,1990" coordsize="10,20" path="m6541,2009l6550,2009,6550,1990,6541,1990,6541,2009xe" filled="true" fillcolor="#000000" stroked="false">
                <v:path arrowok="t"/>
                <v:fill type="solid"/>
              </v:shape>
            </v:group>
            <v:group style="position:absolute;left:6541;top:2009;width:10;height:20" coordorigin="6541,2009" coordsize="10,20">
              <v:shape style="position:absolute;left:6541;top:2009;width:10;height:20" coordorigin="6541,2009" coordsize="10,20" path="m6541,2029l6550,2029,6550,2009,6541,2009,6541,2029xe" filled="true" fillcolor="#000000" stroked="false">
                <v:path arrowok="t"/>
                <v:fill type="solid"/>
              </v:shape>
            </v:group>
            <v:group style="position:absolute;left:6541;top:2029;width:10;height:20" coordorigin="6541,2029" coordsize="10,20">
              <v:shape style="position:absolute;left:6541;top:2029;width:10;height:20" coordorigin="6541,2029" coordsize="10,20" path="m6541,2048l6550,2048,6550,2029,6541,2029,6541,2048xe" filled="true" fillcolor="#000000" stroked="false">
                <v:path arrowok="t"/>
                <v:fill type="solid"/>
              </v:shape>
            </v:group>
            <v:group style="position:absolute;left:6541;top:2048;width:10;height:20" coordorigin="6541,2048" coordsize="10,20">
              <v:shape style="position:absolute;left:6541;top:2048;width:10;height:20" coordorigin="6541,2048" coordsize="10,20" path="m6541,2067l6550,2067,6550,2048,6541,2048,6541,2067xe" filled="true" fillcolor="#000000" stroked="false">
                <v:path arrowok="t"/>
                <v:fill type="solid"/>
              </v:shape>
            </v:group>
            <v:group style="position:absolute;left:6541;top:2067;width:10;height:20" coordorigin="6541,2067" coordsize="10,20">
              <v:shape style="position:absolute;left:6541;top:2067;width:10;height:20" coordorigin="6541,2067" coordsize="10,20" path="m6541,2086l6550,2086,6550,2067,6541,2067,6541,2086xe" filled="true" fillcolor="#000000" stroked="false">
                <v:path arrowok="t"/>
                <v:fill type="solid"/>
              </v:shape>
            </v:group>
            <v:group style="position:absolute;left:6541;top:2086;width:10;height:20" coordorigin="6541,2086" coordsize="10,20">
              <v:shape style="position:absolute;left:6541;top:2086;width:10;height:20" coordorigin="6541,2086" coordsize="10,20" path="m6541,2105l6550,2105,6550,2086,6541,2086,6541,2105xe" filled="true" fillcolor="#000000" stroked="false">
                <v:path arrowok="t"/>
                <v:fill type="solid"/>
              </v:shape>
            </v:group>
            <v:group style="position:absolute;left:6541;top:2105;width:10;height:20" coordorigin="6541,2105" coordsize="10,20">
              <v:shape style="position:absolute;left:6541;top:2105;width:10;height:20" coordorigin="6541,2105" coordsize="10,20" path="m6541,2125l6550,2125,6550,2105,6541,2105,6541,2125xe" filled="true" fillcolor="#000000" stroked="false">
                <v:path arrowok="t"/>
                <v:fill type="solid"/>
              </v:shape>
            </v:group>
            <v:group style="position:absolute;left:6541;top:2125;width:10;height:20" coordorigin="6541,2125" coordsize="10,20">
              <v:shape style="position:absolute;left:6541;top:2125;width:10;height:20" coordorigin="6541,2125" coordsize="10,20" path="m6541,2144l6550,2144,6550,2125,6541,2125,6541,2144xe" filled="true" fillcolor="#000000" stroked="false">
                <v:path arrowok="t"/>
                <v:fill type="solid"/>
              </v:shape>
            </v:group>
            <v:group style="position:absolute;left:6541;top:2144;width:10;height:20" coordorigin="6541,2144" coordsize="10,20">
              <v:shape style="position:absolute;left:6541;top:2144;width:10;height:20" coordorigin="6541,2144" coordsize="10,20" path="m6541,2163l6550,2163,6550,2144,6541,2144,6541,2163xe" filled="true" fillcolor="#000000" stroked="false">
                <v:path arrowok="t"/>
                <v:fill type="solid"/>
              </v:shape>
            </v:group>
            <v:group style="position:absolute;left:6541;top:2163;width:10;height:20" coordorigin="6541,2163" coordsize="10,20">
              <v:shape style="position:absolute;left:6541;top:2163;width:10;height:20" coordorigin="6541,2163" coordsize="10,20" path="m6541,2182l6550,2182,6550,2163,6541,2163,6541,2182xe" filled="true" fillcolor="#000000" stroked="false">
                <v:path arrowok="t"/>
                <v:fill type="solid"/>
              </v:shape>
            </v:group>
            <v:group style="position:absolute;left:6541;top:2182;width:10;height:20" coordorigin="6541,2182" coordsize="10,20">
              <v:shape style="position:absolute;left:6541;top:2182;width:10;height:20" coordorigin="6541,2182" coordsize="10,20" path="m6541,2201l6550,2201,6550,2182,6541,2182,6541,2201xe" filled="true" fillcolor="#000000" stroked="false">
                <v:path arrowok="t"/>
                <v:fill type="solid"/>
              </v:shape>
            </v:group>
            <v:group style="position:absolute;left:6541;top:2201;width:10;height:20" coordorigin="6541,2201" coordsize="10,20">
              <v:shape style="position:absolute;left:6541;top:2201;width:10;height:20" coordorigin="6541,2201" coordsize="10,20" path="m6541,2221l6550,2221,6550,2201,6541,2201,6541,2221xe" filled="true" fillcolor="#000000" stroked="false">
                <v:path arrowok="t"/>
                <v:fill type="solid"/>
              </v:shape>
            </v:group>
            <v:group style="position:absolute;left:6541;top:2221;width:10;height:20" coordorigin="6541,2221" coordsize="10,20">
              <v:shape style="position:absolute;left:6541;top:2221;width:10;height:20" coordorigin="6541,2221" coordsize="10,20" path="m6541,2240l6550,2240,6550,2221,6541,2221,6541,2240xe" filled="true" fillcolor="#000000" stroked="false">
                <v:path arrowok="t"/>
                <v:fill type="solid"/>
              </v:shape>
            </v:group>
            <v:group style="position:absolute;left:6541;top:2240;width:10;height:20" coordorigin="6541,2240" coordsize="10,20">
              <v:shape style="position:absolute;left:6541;top:2240;width:10;height:20" coordorigin="6541,2240" coordsize="10,20" path="m6541,2259l6550,2259,6550,2240,6541,2240,6541,2259xe" filled="true" fillcolor="#000000" stroked="false">
                <v:path arrowok="t"/>
                <v:fill type="solid"/>
              </v:shape>
            </v:group>
            <v:group style="position:absolute;left:6541;top:2259;width:10;height:20" coordorigin="6541,2259" coordsize="10,20">
              <v:shape style="position:absolute;left:6541;top:2259;width:10;height:20" coordorigin="6541,2259" coordsize="10,20" path="m6541,2278l6550,2278,6550,2259,6541,2259,6541,2278xe" filled="true" fillcolor="#000000" stroked="false">
                <v:path arrowok="t"/>
                <v:fill type="solid"/>
              </v:shape>
            </v:group>
            <v:group style="position:absolute;left:6541;top:2278;width:10;height:20" coordorigin="6541,2278" coordsize="10,20">
              <v:shape style="position:absolute;left:6541;top:2278;width:10;height:20" coordorigin="6541,2278" coordsize="10,20" path="m6541,2297l6550,2297,6550,2278,6541,2278,6541,2297xe" filled="true" fillcolor="#000000" stroked="false">
                <v:path arrowok="t"/>
                <v:fill type="solid"/>
              </v:shape>
            </v:group>
            <v:group style="position:absolute;left:6541;top:2297;width:10;height:20" coordorigin="6541,2297" coordsize="10,20">
              <v:shape style="position:absolute;left:6541;top:2297;width:10;height:20" coordorigin="6541,2297" coordsize="10,20" path="m6541,2317l6550,2317,6550,2297,6541,2297,6541,2317xe" filled="true" fillcolor="#000000" stroked="false">
                <v:path arrowok="t"/>
                <v:fill type="solid"/>
              </v:shape>
            </v:group>
            <v:group style="position:absolute;left:6541;top:2317;width:10;height:20" coordorigin="6541,2317" coordsize="10,20">
              <v:shape style="position:absolute;left:6541;top:2317;width:10;height:20" coordorigin="6541,2317" coordsize="10,20" path="m6541,2336l6550,2336,6550,2317,6541,2317,6541,2336xe" filled="true" fillcolor="#000000" stroked="false">
                <v:path arrowok="t"/>
                <v:fill type="solid"/>
              </v:shape>
            </v:group>
            <v:group style="position:absolute;left:6541;top:2336;width:10;height:20" coordorigin="6541,2336" coordsize="10,20">
              <v:shape style="position:absolute;left:6541;top:2336;width:10;height:20" coordorigin="6541,2336" coordsize="10,20" path="m6541,2355l6550,2355,6550,2336,6541,2336,6541,2355xe" filled="true" fillcolor="#000000" stroked="false">
                <v:path arrowok="t"/>
                <v:fill type="solid"/>
              </v:shape>
            </v:group>
            <v:group style="position:absolute;left:6541;top:2355;width:10;height:20" coordorigin="6541,2355" coordsize="10,20">
              <v:shape style="position:absolute;left:6541;top:2355;width:10;height:20" coordorigin="6541,2355" coordsize="10,20" path="m6541,2374l6550,2374,6550,2355,6541,2355,6541,2374xe" filled="true" fillcolor="#000000" stroked="false">
                <v:path arrowok="t"/>
                <v:fill type="solid"/>
              </v:shape>
            </v:group>
            <v:group style="position:absolute;left:6541;top:2374;width:10;height:20" coordorigin="6541,2374" coordsize="10,20">
              <v:shape style="position:absolute;left:6541;top:2374;width:10;height:20" coordorigin="6541,2374" coordsize="10,20" path="m6541,2393l6550,2393,6550,2374,6541,2374,6541,2393xe" filled="true" fillcolor="#000000" stroked="false">
                <v:path arrowok="t"/>
                <v:fill type="solid"/>
              </v:shape>
            </v:group>
            <v:group style="position:absolute;left:6541;top:2393;width:10;height:20" coordorigin="6541,2393" coordsize="10,20">
              <v:shape style="position:absolute;left:6541;top:2393;width:10;height:20" coordorigin="6541,2393" coordsize="10,20" path="m6541,2413l6550,2413,6550,2393,6541,2393,6541,2413xe" filled="true" fillcolor="#000000" stroked="false">
                <v:path arrowok="t"/>
                <v:fill type="solid"/>
              </v:shape>
            </v:group>
            <v:group style="position:absolute;left:6541;top:2413;width:10;height:20" coordorigin="6541,2413" coordsize="10,20">
              <v:shape style="position:absolute;left:6541;top:2413;width:10;height:20" coordorigin="6541,2413" coordsize="10,20" path="m6541,2432l6550,2432,6550,2413,6541,2413,6541,2432xe" filled="true" fillcolor="#000000" stroked="false">
                <v:path arrowok="t"/>
                <v:fill type="solid"/>
              </v:shape>
            </v:group>
            <v:group style="position:absolute;left:7599;top:31;width:10;height:20" coordorigin="7599,31" coordsize="10,20">
              <v:shape style="position:absolute;left:7599;top:31;width:10;height:20" coordorigin="7599,31" coordsize="10,20" path="m7599,50l7609,50,7609,31,7599,31,7599,50xe" filled="true" fillcolor="#000000" stroked="false">
                <v:path arrowok="t"/>
                <v:fill type="solid"/>
              </v:shape>
            </v:group>
            <v:group style="position:absolute;left:7599;top:50;width:10;height:20" coordorigin="7599,50" coordsize="10,20">
              <v:shape style="position:absolute;left:7599;top:50;width:10;height:20" coordorigin="7599,50" coordsize="10,20" path="m7599,70l7609,70,7609,50,7599,50,7599,70xe" filled="true" fillcolor="#000000" stroked="false">
                <v:path arrowok="t"/>
                <v:fill type="solid"/>
              </v:shape>
            </v:group>
            <v:group style="position:absolute;left:7599;top:70;width:10;height:20" coordorigin="7599,70" coordsize="10,20">
              <v:shape style="position:absolute;left:7599;top:70;width:10;height:20" coordorigin="7599,70" coordsize="10,20" path="m7599,89l7609,89,7609,70,7599,70,7599,89xe" filled="true" fillcolor="#000000" stroked="false">
                <v:path arrowok="t"/>
                <v:fill type="solid"/>
              </v:shape>
            </v:group>
            <v:group style="position:absolute;left:7599;top:89;width:10;height:20" coordorigin="7599,89" coordsize="10,20">
              <v:shape style="position:absolute;left:7599;top:89;width:10;height:20" coordorigin="7599,89" coordsize="10,20" path="m7599,108l7609,108,7609,89,7599,89,7599,108xe" filled="true" fillcolor="#000000" stroked="false">
                <v:path arrowok="t"/>
                <v:fill type="solid"/>
              </v:shape>
            </v:group>
            <v:group style="position:absolute;left:7599;top:108;width:10;height:20" coordorigin="7599,108" coordsize="10,20">
              <v:shape style="position:absolute;left:7599;top:108;width:10;height:20" coordorigin="7599,108" coordsize="10,20" path="m7599,127l7609,127,7609,108,7599,108,7599,127xe" filled="true" fillcolor="#000000" stroked="false">
                <v:path arrowok="t"/>
                <v:fill type="solid"/>
              </v:shape>
            </v:group>
            <v:group style="position:absolute;left:7599;top:127;width:10;height:20" coordorigin="7599,127" coordsize="10,20">
              <v:shape style="position:absolute;left:7599;top:127;width:10;height:20" coordorigin="7599,127" coordsize="10,20" path="m7599,146l7609,146,7609,127,7599,127,7599,146xe" filled="true" fillcolor="#000000" stroked="false">
                <v:path arrowok="t"/>
                <v:fill type="solid"/>
              </v:shape>
            </v:group>
            <v:group style="position:absolute;left:7599;top:146;width:10;height:20" coordorigin="7599,146" coordsize="10,20">
              <v:shape style="position:absolute;left:7599;top:146;width:10;height:20" coordorigin="7599,146" coordsize="10,20" path="m7599,166l7609,166,7609,146,7599,146,7599,166xe" filled="true" fillcolor="#000000" stroked="false">
                <v:path arrowok="t"/>
                <v:fill type="solid"/>
              </v:shape>
            </v:group>
            <v:group style="position:absolute;left:7599;top:166;width:10;height:20" coordorigin="7599,166" coordsize="10,20">
              <v:shape style="position:absolute;left:7599;top:166;width:10;height:20" coordorigin="7599,166" coordsize="10,20" path="m7599,185l7609,185,7609,166,7599,166,7599,185xe" filled="true" fillcolor="#000000" stroked="false">
                <v:path arrowok="t"/>
                <v:fill type="solid"/>
              </v:shape>
            </v:group>
            <v:group style="position:absolute;left:7599;top:185;width:10;height:20" coordorigin="7599,185" coordsize="10,20">
              <v:shape style="position:absolute;left:7599;top:185;width:10;height:20" coordorigin="7599,185" coordsize="10,20" path="m7599,204l7609,204,7609,185,7599,185,7599,204xe" filled="true" fillcolor="#000000" stroked="false">
                <v:path arrowok="t"/>
                <v:fill type="solid"/>
              </v:shape>
            </v:group>
            <v:group style="position:absolute;left:7599;top:204;width:10;height:20" coordorigin="7599,204" coordsize="10,20">
              <v:shape style="position:absolute;left:7599;top:204;width:10;height:20" coordorigin="7599,204" coordsize="10,20" path="m7599,223l7609,223,7609,204,7599,204,7599,223xe" filled="true" fillcolor="#000000" stroked="false">
                <v:path arrowok="t"/>
                <v:fill type="solid"/>
              </v:shape>
            </v:group>
            <v:group style="position:absolute;left:7599;top:223;width:10;height:20" coordorigin="7599,223" coordsize="10,20">
              <v:shape style="position:absolute;left:7599;top:223;width:10;height:20" coordorigin="7599,223" coordsize="10,20" path="m7599,242l7609,242,7609,223,7599,223,7599,242xe" filled="true" fillcolor="#000000" stroked="false">
                <v:path arrowok="t"/>
                <v:fill type="solid"/>
              </v:shape>
            </v:group>
            <v:group style="position:absolute;left:7599;top:242;width:10;height:20" coordorigin="7599,242" coordsize="10,20">
              <v:shape style="position:absolute;left:7599;top:242;width:10;height:20" coordorigin="7599,242" coordsize="10,20" path="m7599,262l7609,262,7609,242,7599,242,7599,262xe" filled="true" fillcolor="#000000" stroked="false">
                <v:path arrowok="t"/>
                <v:fill type="solid"/>
              </v:shape>
            </v:group>
            <v:group style="position:absolute;left:7599;top:262;width:10;height:20" coordorigin="7599,262" coordsize="10,20">
              <v:shape style="position:absolute;left:7599;top:262;width:10;height:20" coordorigin="7599,262" coordsize="10,20" path="m7599,281l7609,281,7609,262,7599,262,7599,281xe" filled="true" fillcolor="#000000" stroked="false">
                <v:path arrowok="t"/>
                <v:fill type="solid"/>
              </v:shape>
            </v:group>
            <v:group style="position:absolute;left:7599;top:281;width:10;height:20" coordorigin="7599,281" coordsize="10,20">
              <v:shape style="position:absolute;left:7599;top:281;width:10;height:20" coordorigin="7599,281" coordsize="10,20" path="m7599,300l7609,300,7609,281,7599,281,7599,300xe" filled="true" fillcolor="#000000" stroked="false">
                <v:path arrowok="t"/>
                <v:fill type="solid"/>
              </v:shape>
            </v:group>
            <v:group style="position:absolute;left:7599;top:300;width:10;height:20" coordorigin="7599,300" coordsize="10,20">
              <v:shape style="position:absolute;left:7599;top:300;width:10;height:20" coordorigin="7599,300" coordsize="10,20" path="m7599,319l7609,319,7609,300,7599,300,7599,319xe" filled="true" fillcolor="#000000" stroked="false">
                <v:path arrowok="t"/>
                <v:fill type="solid"/>
              </v:shape>
            </v:group>
            <v:group style="position:absolute;left:7599;top:319;width:10;height:20" coordorigin="7599,319" coordsize="10,20">
              <v:shape style="position:absolute;left:7599;top:319;width:10;height:20" coordorigin="7599,319" coordsize="10,20" path="m7599,338l7609,338,7609,319,7599,319,7599,338xe" filled="true" fillcolor="#000000" stroked="false">
                <v:path arrowok="t"/>
                <v:fill type="solid"/>
              </v:shape>
            </v:group>
            <v:group style="position:absolute;left:7599;top:338;width:10;height:20" coordorigin="7599,338" coordsize="10,20">
              <v:shape style="position:absolute;left:7599;top:338;width:10;height:20" coordorigin="7599,338" coordsize="10,20" path="m7599,358l7609,358,7609,338,7599,338,7599,358xe" filled="true" fillcolor="#000000" stroked="false">
                <v:path arrowok="t"/>
                <v:fill type="solid"/>
              </v:shape>
            </v:group>
            <v:group style="position:absolute;left:7599;top:358;width:10;height:20" coordorigin="7599,358" coordsize="10,20">
              <v:shape style="position:absolute;left:7599;top:358;width:10;height:20" coordorigin="7599,358" coordsize="10,20" path="m7599,377l7609,377,7609,358,7599,358,7599,377xe" filled="true" fillcolor="#000000" stroked="false">
                <v:path arrowok="t"/>
                <v:fill type="solid"/>
              </v:shape>
            </v:group>
            <v:group style="position:absolute;left:7599;top:377;width:10;height:20" coordorigin="7599,377" coordsize="10,20">
              <v:shape style="position:absolute;left:7599;top:377;width:10;height:20" coordorigin="7599,377" coordsize="10,20" path="m7599,396l7609,396,7609,377,7599,377,7599,396xe" filled="true" fillcolor="#000000" stroked="false">
                <v:path arrowok="t"/>
                <v:fill type="solid"/>
              </v:shape>
            </v:group>
            <v:group style="position:absolute;left:7599;top:396;width:10;height:20" coordorigin="7599,396" coordsize="10,20">
              <v:shape style="position:absolute;left:7599;top:396;width:10;height:20" coordorigin="7599,396" coordsize="10,20" path="m7599,415l7609,415,7609,396,7599,396,7599,415xe" filled="true" fillcolor="#000000" stroked="false">
                <v:path arrowok="t"/>
                <v:fill type="solid"/>
              </v:shape>
            </v:group>
            <v:group style="position:absolute;left:7599;top:415;width:10;height:20" coordorigin="7599,415" coordsize="10,20">
              <v:shape style="position:absolute;left:7599;top:415;width:10;height:20" coordorigin="7599,415" coordsize="10,20" path="m7599,434l7609,434,7609,415,7599,415,7599,434xe" filled="true" fillcolor="#000000" stroked="false">
                <v:path arrowok="t"/>
                <v:fill type="solid"/>
              </v:shape>
            </v:group>
            <v:group style="position:absolute;left:7599;top:434;width:10;height:20" coordorigin="7599,434" coordsize="10,20">
              <v:shape style="position:absolute;left:7599;top:434;width:10;height:20" coordorigin="7599,434" coordsize="10,20" path="m7599,454l7609,454,7609,434,7599,434,7599,454xe" filled="true" fillcolor="#000000" stroked="false">
                <v:path arrowok="t"/>
                <v:fill type="solid"/>
              </v:shape>
            </v:group>
            <v:group style="position:absolute;left:7599;top:454;width:10;height:20" coordorigin="7599,454" coordsize="10,20">
              <v:shape style="position:absolute;left:7599;top:454;width:10;height:20" coordorigin="7599,454" coordsize="10,20" path="m7599,473l7609,473,7609,454,7599,454,7599,473xe" filled="true" fillcolor="#000000" stroked="false">
                <v:path arrowok="t"/>
                <v:fill type="solid"/>
              </v:shape>
            </v:group>
            <v:group style="position:absolute;left:7599;top:473;width:10;height:20" coordorigin="7599,473" coordsize="10,20">
              <v:shape style="position:absolute;left:7599;top:473;width:10;height:20" coordorigin="7599,473" coordsize="10,20" path="m7599,492l7609,492,7609,473,7599,473,7599,492xe" filled="true" fillcolor="#000000" stroked="false">
                <v:path arrowok="t"/>
                <v:fill type="solid"/>
              </v:shape>
            </v:group>
            <v:group style="position:absolute;left:7599;top:492;width:10;height:20" coordorigin="7599,492" coordsize="10,20">
              <v:shape style="position:absolute;left:7599;top:492;width:10;height:20" coordorigin="7599,492" coordsize="10,20" path="m7599,512l7609,512,7609,492,7599,492,7599,512xe" filled="true" fillcolor="#000000" stroked="false">
                <v:path arrowok="t"/>
                <v:fill type="solid"/>
              </v:shape>
            </v:group>
            <v:group style="position:absolute;left:7599;top:512;width:10;height:20" coordorigin="7599,512" coordsize="10,20">
              <v:shape style="position:absolute;left:7599;top:512;width:10;height:20" coordorigin="7599,512" coordsize="10,20" path="m7599,531l7609,531,7609,512,7599,512,7599,531xe" filled="true" fillcolor="#000000" stroked="false">
                <v:path arrowok="t"/>
                <v:fill type="solid"/>
              </v:shape>
            </v:group>
            <v:group style="position:absolute;left:7599;top:531;width:10;height:20" coordorigin="7599,531" coordsize="10,20">
              <v:shape style="position:absolute;left:7599;top:531;width:10;height:20" coordorigin="7599,531" coordsize="10,20" path="m7599,550l7609,550,7609,531,7599,531,7599,550xe" filled="true" fillcolor="#000000" stroked="false">
                <v:path arrowok="t"/>
                <v:fill type="solid"/>
              </v:shape>
            </v:group>
            <v:group style="position:absolute;left:7599;top:550;width:10;height:20" coordorigin="7599,550" coordsize="10,20">
              <v:shape style="position:absolute;left:7599;top:550;width:10;height:20" coordorigin="7599,550" coordsize="10,20" path="m7599,569l7609,569,7609,550,7599,550,7599,569xe" filled="true" fillcolor="#000000" stroked="false">
                <v:path arrowok="t"/>
                <v:fill type="solid"/>
              </v:shape>
            </v:group>
            <v:group style="position:absolute;left:7599;top:569;width:10;height:20" coordorigin="7599,569" coordsize="10,20">
              <v:shape style="position:absolute;left:7599;top:569;width:10;height:20" coordorigin="7599,569" coordsize="10,20" path="m7599,589l7609,589,7609,569,7599,569,7599,589xe" filled="true" fillcolor="#000000" stroked="false">
                <v:path arrowok="t"/>
                <v:fill type="solid"/>
              </v:shape>
            </v:group>
            <v:group style="position:absolute;left:7599;top:589;width:10;height:20" coordorigin="7599,589" coordsize="10,20">
              <v:shape style="position:absolute;left:7599;top:589;width:10;height:20" coordorigin="7599,589" coordsize="10,20" path="m7599,608l7609,608,7609,589,7599,589,7599,608xe" filled="true" fillcolor="#000000" stroked="false">
                <v:path arrowok="t"/>
                <v:fill type="solid"/>
              </v:shape>
            </v:group>
            <v:group style="position:absolute;left:7599;top:608;width:10;height:20" coordorigin="7599,608" coordsize="10,20">
              <v:shape style="position:absolute;left:7599;top:608;width:10;height:20" coordorigin="7599,608" coordsize="10,20" path="m7599,627l7609,627,7609,608,7599,608,7599,627xe" filled="true" fillcolor="#000000" stroked="false">
                <v:path arrowok="t"/>
                <v:fill type="solid"/>
              </v:shape>
            </v:group>
            <v:group style="position:absolute;left:7599;top:627;width:10;height:20" coordorigin="7599,627" coordsize="10,20">
              <v:shape style="position:absolute;left:7599;top:627;width:10;height:20" coordorigin="7599,627" coordsize="10,20" path="m7599,646l7609,646,7609,627,7599,627,7599,646xe" filled="true" fillcolor="#000000" stroked="false">
                <v:path arrowok="t"/>
                <v:fill type="solid"/>
              </v:shape>
            </v:group>
            <v:group style="position:absolute;left:7599;top:646;width:10;height:20" coordorigin="7599,646" coordsize="10,20">
              <v:shape style="position:absolute;left:7599;top:646;width:10;height:20" coordorigin="7599,646" coordsize="10,20" path="m7599,665l7609,665,7609,646,7599,646,7599,665xe" filled="true" fillcolor="#000000" stroked="false">
                <v:path arrowok="t"/>
                <v:fill type="solid"/>
              </v:shape>
            </v:group>
            <v:group style="position:absolute;left:7599;top:665;width:10;height:20" coordorigin="7599,665" coordsize="10,20">
              <v:shape style="position:absolute;left:7599;top:665;width:10;height:20" coordorigin="7599,665" coordsize="10,20" path="m7599,685l7609,685,7609,665,7599,665,7599,685xe" filled="true" fillcolor="#000000" stroked="false">
                <v:path arrowok="t"/>
                <v:fill type="solid"/>
              </v:shape>
            </v:group>
            <v:group style="position:absolute;left:7599;top:685;width:10;height:20" coordorigin="7599,685" coordsize="10,20">
              <v:shape style="position:absolute;left:7599;top:685;width:10;height:20" coordorigin="7599,685" coordsize="10,20" path="m7599,704l7609,704,7609,685,7599,685,7599,704xe" filled="true" fillcolor="#000000" stroked="false">
                <v:path arrowok="t"/>
                <v:fill type="solid"/>
              </v:shape>
            </v:group>
            <v:group style="position:absolute;left:7599;top:704;width:10;height:20" coordorigin="7599,704" coordsize="10,20">
              <v:shape style="position:absolute;left:7599;top:704;width:10;height:20" coordorigin="7599,704" coordsize="10,20" path="m7599,723l7609,723,7609,704,7599,704,7599,723xe" filled="true" fillcolor="#000000" stroked="false">
                <v:path arrowok="t"/>
                <v:fill type="solid"/>
              </v:shape>
            </v:group>
            <v:group style="position:absolute;left:7599;top:723;width:10;height:20" coordorigin="7599,723" coordsize="10,20">
              <v:shape style="position:absolute;left:7599;top:723;width:10;height:20" coordorigin="7599,723" coordsize="10,20" path="m7599,742l7609,742,7609,723,7599,723,7599,742xe" filled="true" fillcolor="#000000" stroked="false">
                <v:path arrowok="t"/>
                <v:fill type="solid"/>
              </v:shape>
            </v:group>
            <v:group style="position:absolute;left:7599;top:742;width:10;height:20" coordorigin="7599,742" coordsize="10,20">
              <v:shape style="position:absolute;left:7599;top:742;width:10;height:20" coordorigin="7599,742" coordsize="10,20" path="m7599,761l7609,761,7609,742,7599,742,7599,761xe" filled="true" fillcolor="#000000" stroked="false">
                <v:path arrowok="t"/>
                <v:fill type="solid"/>
              </v:shape>
            </v:group>
            <v:group style="position:absolute;left:7599;top:761;width:10;height:20" coordorigin="7599,761" coordsize="10,20">
              <v:shape style="position:absolute;left:7599;top:761;width:10;height:20" coordorigin="7599,761" coordsize="10,20" path="m7599,781l7609,781,7609,761,7599,761,7599,781xe" filled="true" fillcolor="#000000" stroked="false">
                <v:path arrowok="t"/>
                <v:fill type="solid"/>
              </v:shape>
            </v:group>
            <v:group style="position:absolute;left:7599;top:781;width:10;height:20" coordorigin="7599,781" coordsize="10,20">
              <v:shape style="position:absolute;left:7599;top:781;width:10;height:20" coordorigin="7599,781" coordsize="10,20" path="m7599,800l7609,800,7609,781,7599,781,7599,800xe" filled="true" fillcolor="#000000" stroked="false">
                <v:path arrowok="t"/>
                <v:fill type="solid"/>
              </v:shape>
            </v:group>
            <v:group style="position:absolute;left:7599;top:800;width:10;height:20" coordorigin="7599,800" coordsize="10,20">
              <v:shape style="position:absolute;left:7599;top:800;width:10;height:20" coordorigin="7599,800" coordsize="10,20" path="m7599,819l7609,819,7609,800,7599,800,7599,819xe" filled="true" fillcolor="#000000" stroked="false">
                <v:path arrowok="t"/>
                <v:fill type="solid"/>
              </v:shape>
            </v:group>
            <v:group style="position:absolute;left:7599;top:819;width:10;height:20" coordorigin="7599,819" coordsize="10,20">
              <v:shape style="position:absolute;left:7599;top:819;width:10;height:20" coordorigin="7599,819" coordsize="10,20" path="m7599,838l7609,838,7609,819,7599,819,7599,838xe" filled="true" fillcolor="#000000" stroked="false">
                <v:path arrowok="t"/>
                <v:fill type="solid"/>
              </v:shape>
            </v:group>
            <v:group style="position:absolute;left:7599;top:838;width:10;height:20" coordorigin="7599,838" coordsize="10,20">
              <v:shape style="position:absolute;left:7599;top:838;width:10;height:20" coordorigin="7599,838" coordsize="10,20" path="m7599,857l7609,857,7609,838,7599,838,7599,857xe" filled="true" fillcolor="#000000" stroked="false">
                <v:path arrowok="t"/>
                <v:fill type="solid"/>
              </v:shape>
            </v:group>
            <v:group style="position:absolute;left:7599;top:857;width:10;height:20" coordorigin="7599,857" coordsize="10,20">
              <v:shape style="position:absolute;left:7599;top:857;width:10;height:20" coordorigin="7599,857" coordsize="10,20" path="m7599,877l7609,877,7609,857,7599,857,7599,877xe" filled="true" fillcolor="#000000" stroked="false">
                <v:path arrowok="t"/>
                <v:fill type="solid"/>
              </v:shape>
            </v:group>
            <v:group style="position:absolute;left:7599;top:877;width:10;height:20" coordorigin="7599,877" coordsize="10,20">
              <v:shape style="position:absolute;left:7599;top:877;width:10;height:20" coordorigin="7599,877" coordsize="10,20" path="m7599,896l7609,896,7609,877,7599,877,7599,896xe" filled="true" fillcolor="#000000" stroked="false">
                <v:path arrowok="t"/>
                <v:fill type="solid"/>
              </v:shape>
            </v:group>
            <v:group style="position:absolute;left:7599;top:896;width:10;height:20" coordorigin="7599,896" coordsize="10,20">
              <v:shape style="position:absolute;left:7599;top:896;width:10;height:20" coordorigin="7599,896" coordsize="10,20" path="m7599,915l7609,915,7609,896,7599,896,7599,915xe" filled="true" fillcolor="#000000" stroked="false">
                <v:path arrowok="t"/>
                <v:fill type="solid"/>
              </v:shape>
            </v:group>
            <v:group style="position:absolute;left:7599;top:915;width:10;height:20" coordorigin="7599,915" coordsize="10,20">
              <v:shape style="position:absolute;left:7599;top:915;width:10;height:20" coordorigin="7599,915" coordsize="10,20" path="m7599,934l7609,934,7609,915,7599,915,7599,934xe" filled="true" fillcolor="#000000" stroked="false">
                <v:path arrowok="t"/>
                <v:fill type="solid"/>
              </v:shape>
            </v:group>
            <v:group style="position:absolute;left:7599;top:934;width:10;height:20" coordorigin="7599,934" coordsize="10,20">
              <v:shape style="position:absolute;left:7599;top:934;width:10;height:20" coordorigin="7599,934" coordsize="10,20" path="m7599,953l7609,953,7609,934,7599,934,7599,953xe" filled="true" fillcolor="#000000" stroked="false">
                <v:path arrowok="t"/>
                <v:fill type="solid"/>
              </v:shape>
            </v:group>
            <v:group style="position:absolute;left:7599;top:953;width:10;height:20" coordorigin="7599,953" coordsize="10,20">
              <v:shape style="position:absolute;left:7599;top:953;width:10;height:20" coordorigin="7599,953" coordsize="10,20" path="m7599,973l7609,973,7609,953,7599,953,7599,973xe" filled="true" fillcolor="#000000" stroked="false">
                <v:path arrowok="t"/>
                <v:fill type="solid"/>
              </v:shape>
            </v:group>
            <v:group style="position:absolute;left:7599;top:973;width:10;height:20" coordorigin="7599,973" coordsize="10,20">
              <v:shape style="position:absolute;left:7599;top:973;width:10;height:20" coordorigin="7599,973" coordsize="10,20" path="m7599,992l7609,992,7609,973,7599,973,7599,992xe" filled="true" fillcolor="#000000" stroked="false">
                <v:path arrowok="t"/>
                <v:fill type="solid"/>
              </v:shape>
            </v:group>
            <v:group style="position:absolute;left:7599;top:992;width:10;height:20" coordorigin="7599,992" coordsize="10,20">
              <v:shape style="position:absolute;left:7599;top:992;width:10;height:20" coordorigin="7599,992" coordsize="10,20" path="m7599,1011l7609,1011,7609,992,7599,992,7599,1011xe" filled="true" fillcolor="#000000" stroked="false">
                <v:path arrowok="t"/>
                <v:fill type="solid"/>
              </v:shape>
            </v:group>
            <v:group style="position:absolute;left:7599;top:1011;width:10;height:20" coordorigin="7599,1011" coordsize="10,20">
              <v:shape style="position:absolute;left:7599;top:1011;width:10;height:20" coordorigin="7599,1011" coordsize="10,20" path="m7599,1030l7609,1030,7609,1011,7599,1011,7599,1030xe" filled="true" fillcolor="#000000" stroked="false">
                <v:path arrowok="t"/>
                <v:fill type="solid"/>
              </v:shape>
            </v:group>
            <v:group style="position:absolute;left:7599;top:1030;width:10;height:20" coordorigin="7599,1030" coordsize="10,20">
              <v:shape style="position:absolute;left:7599;top:1030;width:10;height:20" coordorigin="7599,1030" coordsize="10,20" path="m7599,1049l7609,1049,7609,1030,7599,1030,7599,1049xe" filled="true" fillcolor="#000000" stroked="false">
                <v:path arrowok="t"/>
                <v:fill type="solid"/>
              </v:shape>
            </v:group>
            <v:group style="position:absolute;left:7599;top:1049;width:10;height:20" coordorigin="7599,1049" coordsize="10,20">
              <v:shape style="position:absolute;left:7599;top:1049;width:10;height:20" coordorigin="7599,1049" coordsize="10,20" path="m7599,1069l7609,1069,7609,1049,7599,1049,7599,1069xe" filled="true" fillcolor="#000000" stroked="false">
                <v:path arrowok="t"/>
                <v:fill type="solid"/>
              </v:shape>
            </v:group>
            <v:group style="position:absolute;left:7599;top:1069;width:10;height:20" coordorigin="7599,1069" coordsize="10,20">
              <v:shape style="position:absolute;left:7599;top:1069;width:10;height:20" coordorigin="7599,1069" coordsize="10,20" path="m7599,1088l7609,1088,7609,1069,7599,1069,7599,1088xe" filled="true" fillcolor="#000000" stroked="false">
                <v:path arrowok="t"/>
                <v:fill type="solid"/>
              </v:shape>
            </v:group>
            <v:group style="position:absolute;left:7599;top:1088;width:10;height:20" coordorigin="7599,1088" coordsize="10,20">
              <v:shape style="position:absolute;left:7599;top:1088;width:10;height:20" coordorigin="7599,1088" coordsize="10,20" path="m7599,1107l7609,1107,7609,1088,7599,1088,7599,1107xe" filled="true" fillcolor="#000000" stroked="false">
                <v:path arrowok="t"/>
                <v:fill type="solid"/>
              </v:shape>
            </v:group>
            <v:group style="position:absolute;left:7599;top:1107;width:10;height:20" coordorigin="7599,1107" coordsize="10,20">
              <v:shape style="position:absolute;left:7599;top:1107;width:10;height:20" coordorigin="7599,1107" coordsize="10,20" path="m7599,1126l7609,1126,7609,1107,7599,1107,7599,1126xe" filled="true" fillcolor="#000000" stroked="false">
                <v:path arrowok="t"/>
                <v:fill type="solid"/>
              </v:shape>
            </v:group>
            <v:group style="position:absolute;left:7599;top:1126;width:10;height:20" coordorigin="7599,1126" coordsize="10,20">
              <v:shape style="position:absolute;left:7599;top:1126;width:10;height:20" coordorigin="7599,1126" coordsize="10,20" path="m7599,1145l7609,1145,7609,1126,7599,1126,7599,1145xe" filled="true" fillcolor="#000000" stroked="false">
                <v:path arrowok="t"/>
                <v:fill type="solid"/>
              </v:shape>
            </v:group>
            <v:group style="position:absolute;left:7599;top:1145;width:10;height:20" coordorigin="7599,1145" coordsize="10,20">
              <v:shape style="position:absolute;left:7599;top:1145;width:10;height:20" coordorigin="7599,1145" coordsize="10,20" path="m7599,1165l7609,1165,7609,1145,7599,1145,7599,1165xe" filled="true" fillcolor="#000000" stroked="false">
                <v:path arrowok="t"/>
                <v:fill type="solid"/>
              </v:shape>
            </v:group>
            <v:group style="position:absolute;left:7599;top:1165;width:10;height:20" coordorigin="7599,1165" coordsize="10,20">
              <v:shape style="position:absolute;left:7599;top:1165;width:10;height:20" coordorigin="7599,1165" coordsize="10,20" path="m7599,1184l7609,1184,7609,1165,7599,1165,7599,1184xe" filled="true" fillcolor="#000000" stroked="false">
                <v:path arrowok="t"/>
                <v:fill type="solid"/>
              </v:shape>
            </v:group>
            <v:group style="position:absolute;left:7599;top:1184;width:10;height:20" coordorigin="7599,1184" coordsize="10,20">
              <v:shape style="position:absolute;left:7599;top:1184;width:10;height:20" coordorigin="7599,1184" coordsize="10,20" path="m7599,1203l7609,1203,7609,1184,7599,1184,7599,1203xe" filled="true" fillcolor="#000000" stroked="false">
                <v:path arrowok="t"/>
                <v:fill type="solid"/>
              </v:shape>
            </v:group>
            <v:group style="position:absolute;left:7599;top:1203;width:10;height:20" coordorigin="7599,1203" coordsize="10,20">
              <v:shape style="position:absolute;left:7599;top:1203;width:10;height:20" coordorigin="7599,1203" coordsize="10,20" path="m7599,1222l7609,1222,7609,1203,7599,1203,7599,1222xe" filled="true" fillcolor="#000000" stroked="false">
                <v:path arrowok="t"/>
                <v:fill type="solid"/>
              </v:shape>
            </v:group>
            <v:group style="position:absolute;left:7599;top:1222;width:10;height:20" coordorigin="7599,1222" coordsize="10,20">
              <v:shape style="position:absolute;left:7599;top:1222;width:10;height:20" coordorigin="7599,1222" coordsize="10,20" path="m7599,1241l7609,1241,7609,1222,7599,1222,7599,1241xe" filled="true" fillcolor="#000000" stroked="false">
                <v:path arrowok="t"/>
                <v:fill type="solid"/>
              </v:shape>
            </v:group>
            <v:group style="position:absolute;left:7599;top:1241;width:10;height:20" coordorigin="7599,1241" coordsize="10,20">
              <v:shape style="position:absolute;left:7599;top:1241;width:10;height:20" coordorigin="7599,1241" coordsize="10,20" path="m7599,1261l7609,1261,7609,1241,7599,1241,7599,1261xe" filled="true" fillcolor="#000000" stroked="false">
                <v:path arrowok="t"/>
                <v:fill type="solid"/>
              </v:shape>
            </v:group>
            <v:group style="position:absolute;left:7599;top:1261;width:10;height:20" coordorigin="7599,1261" coordsize="10,20">
              <v:shape style="position:absolute;left:7599;top:1261;width:10;height:20" coordorigin="7599,1261" coordsize="10,20" path="m7599,1280l7609,1280,7609,1261,7599,1261,7599,1280xe" filled="true" fillcolor="#000000" stroked="false">
                <v:path arrowok="t"/>
                <v:fill type="solid"/>
              </v:shape>
            </v:group>
            <v:group style="position:absolute;left:7599;top:1280;width:10;height:20" coordorigin="7599,1280" coordsize="10,20">
              <v:shape style="position:absolute;left:7599;top:1280;width:10;height:20" coordorigin="7599,1280" coordsize="10,20" path="m7599,1299l7609,1299,7609,1280,7599,1280,7599,1299xe" filled="true" fillcolor="#000000" stroked="false">
                <v:path arrowok="t"/>
                <v:fill type="solid"/>
              </v:shape>
            </v:group>
            <v:group style="position:absolute;left:7599;top:1299;width:10;height:20" coordorigin="7599,1299" coordsize="10,20">
              <v:shape style="position:absolute;left:7599;top:1299;width:10;height:20" coordorigin="7599,1299" coordsize="10,20" path="m7599,1318l7609,1318,7609,1299,7599,1299,7599,1318xe" filled="true" fillcolor="#000000" stroked="false">
                <v:path arrowok="t"/>
                <v:fill type="solid"/>
              </v:shape>
            </v:group>
            <v:group style="position:absolute;left:7599;top:1318;width:10;height:20" coordorigin="7599,1318" coordsize="10,20">
              <v:shape style="position:absolute;left:7599;top:1318;width:10;height:20" coordorigin="7599,1318" coordsize="10,20" path="m7599,1337l7609,1337,7609,1318,7599,1318,7599,1337xe" filled="true" fillcolor="#000000" stroked="false">
                <v:path arrowok="t"/>
                <v:fill type="solid"/>
              </v:shape>
            </v:group>
            <v:group style="position:absolute;left:7599;top:1337;width:10;height:20" coordorigin="7599,1337" coordsize="10,20">
              <v:shape style="position:absolute;left:7599;top:1337;width:10;height:20" coordorigin="7599,1337" coordsize="10,20" path="m7599,1357l7609,1357,7609,1337,7599,1337,7599,1357xe" filled="true" fillcolor="#000000" stroked="false">
                <v:path arrowok="t"/>
                <v:fill type="solid"/>
              </v:shape>
            </v:group>
            <v:group style="position:absolute;left:7599;top:1357;width:10;height:20" coordorigin="7599,1357" coordsize="10,20">
              <v:shape style="position:absolute;left:7599;top:1357;width:10;height:20" coordorigin="7599,1357" coordsize="10,20" path="m7599,1376l7609,1376,7609,1357,7599,1357,7599,1376xe" filled="true" fillcolor="#000000" stroked="false">
                <v:path arrowok="t"/>
                <v:fill type="solid"/>
              </v:shape>
            </v:group>
            <v:group style="position:absolute;left:7599;top:1376;width:10;height:20" coordorigin="7599,1376" coordsize="10,20">
              <v:shape style="position:absolute;left:7599;top:1376;width:10;height:20" coordorigin="7599,1376" coordsize="10,20" path="m7599,1395l7609,1395,7609,1376,7599,1376,7599,1395xe" filled="true" fillcolor="#000000" stroked="false">
                <v:path arrowok="t"/>
                <v:fill type="solid"/>
              </v:shape>
            </v:group>
            <v:group style="position:absolute;left:7599;top:1395;width:10;height:20" coordorigin="7599,1395" coordsize="10,20">
              <v:shape style="position:absolute;left:7599;top:1395;width:10;height:20" coordorigin="7599,1395" coordsize="10,20" path="m7599,1414l7609,1414,7609,1395,7599,1395,7599,1414xe" filled="true" fillcolor="#000000" stroked="false">
                <v:path arrowok="t"/>
                <v:fill type="solid"/>
              </v:shape>
            </v:group>
            <v:group style="position:absolute;left:7599;top:1414;width:10;height:20" coordorigin="7599,1414" coordsize="10,20">
              <v:shape style="position:absolute;left:7599;top:1414;width:10;height:20" coordorigin="7599,1414" coordsize="10,20" path="m7599,1433l7609,1433,7609,1414,7599,1414,7599,1433xe" filled="true" fillcolor="#000000" stroked="false">
                <v:path arrowok="t"/>
                <v:fill type="solid"/>
              </v:shape>
            </v:group>
            <v:group style="position:absolute;left:7599;top:1433;width:10;height:20" coordorigin="7599,1433" coordsize="10,20">
              <v:shape style="position:absolute;left:7599;top:1433;width:10;height:20" coordorigin="7599,1433" coordsize="10,20" path="m7599,1453l7609,1453,7609,1433,7599,1433,7599,1453xe" filled="true" fillcolor="#000000" stroked="false">
                <v:path arrowok="t"/>
                <v:fill type="solid"/>
              </v:shape>
            </v:group>
            <v:group style="position:absolute;left:7599;top:1453;width:10;height:20" coordorigin="7599,1453" coordsize="10,20">
              <v:shape style="position:absolute;left:7599;top:1453;width:10;height:20" coordorigin="7599,1453" coordsize="10,20" path="m7599,1472l7609,1472,7609,1453,7599,1453,7599,1472xe" filled="true" fillcolor="#000000" stroked="false">
                <v:path arrowok="t"/>
                <v:fill type="solid"/>
              </v:shape>
            </v:group>
            <v:group style="position:absolute;left:7599;top:1472;width:10;height:20" coordorigin="7599,1472" coordsize="10,20">
              <v:shape style="position:absolute;left:7599;top:1472;width:10;height:20" coordorigin="7599,1472" coordsize="10,20" path="m7599,1491l7609,1491,7609,1472,7599,1472,7599,1491xe" filled="true" fillcolor="#000000" stroked="false">
                <v:path arrowok="t"/>
                <v:fill type="solid"/>
              </v:shape>
            </v:group>
            <v:group style="position:absolute;left:7599;top:1491;width:10;height:20" coordorigin="7599,1491" coordsize="10,20">
              <v:shape style="position:absolute;left:7599;top:1491;width:10;height:20" coordorigin="7599,1491" coordsize="10,20" path="m7599,1510l7609,1510,7609,1491,7599,1491,7599,1510xe" filled="true" fillcolor="#000000" stroked="false">
                <v:path arrowok="t"/>
                <v:fill type="solid"/>
              </v:shape>
            </v:group>
            <v:group style="position:absolute;left:7599;top:1510;width:10;height:20" coordorigin="7599,1510" coordsize="10,20">
              <v:shape style="position:absolute;left:7599;top:1510;width:10;height:20" coordorigin="7599,1510" coordsize="10,20" path="m7599,1529l7609,1529,7609,1510,7599,1510,7599,1529xe" filled="true" fillcolor="#000000" stroked="false">
                <v:path arrowok="t"/>
                <v:fill type="solid"/>
              </v:shape>
            </v:group>
            <v:group style="position:absolute;left:7599;top:1529;width:10;height:20" coordorigin="7599,1529" coordsize="10,20">
              <v:shape style="position:absolute;left:7599;top:1529;width:10;height:20" coordorigin="7599,1529" coordsize="10,20" path="m7599,1549l7609,1549,7609,1529,7599,1529,7599,1549xe" filled="true" fillcolor="#000000" stroked="false">
                <v:path arrowok="t"/>
                <v:fill type="solid"/>
              </v:shape>
            </v:group>
            <v:group style="position:absolute;left:7599;top:1549;width:10;height:20" coordorigin="7599,1549" coordsize="10,20">
              <v:shape style="position:absolute;left:7599;top:1549;width:10;height:20" coordorigin="7599,1549" coordsize="10,20" path="m7599,1568l7609,1568,7609,1549,7599,1549,7599,1568xe" filled="true" fillcolor="#000000" stroked="false">
                <v:path arrowok="t"/>
                <v:fill type="solid"/>
              </v:shape>
            </v:group>
            <v:group style="position:absolute;left:7599;top:1568;width:10;height:20" coordorigin="7599,1568" coordsize="10,20">
              <v:shape style="position:absolute;left:7599;top:1568;width:10;height:20" coordorigin="7599,1568" coordsize="10,20" path="m7599,1587l7609,1587,7609,1568,7599,1568,7599,1587xe" filled="true" fillcolor="#000000" stroked="false">
                <v:path arrowok="t"/>
                <v:fill type="solid"/>
              </v:shape>
            </v:group>
            <v:group style="position:absolute;left:7599;top:1587;width:10;height:20" coordorigin="7599,1587" coordsize="10,20">
              <v:shape style="position:absolute;left:7599;top:1587;width:10;height:20" coordorigin="7599,1587" coordsize="10,20" path="m7599,1606l7609,1606,7609,1587,7599,1587,7599,1606xe" filled="true" fillcolor="#000000" stroked="false">
                <v:path arrowok="t"/>
                <v:fill type="solid"/>
              </v:shape>
            </v:group>
            <v:group style="position:absolute;left:7599;top:1606;width:10;height:20" coordorigin="7599,1606" coordsize="10,20">
              <v:shape style="position:absolute;left:7599;top:1606;width:10;height:20" coordorigin="7599,1606" coordsize="10,20" path="m7599,1625l7609,1625,7609,1606,7599,1606,7599,1625xe" filled="true" fillcolor="#000000" stroked="false">
                <v:path arrowok="t"/>
                <v:fill type="solid"/>
              </v:shape>
            </v:group>
            <v:group style="position:absolute;left:7599;top:1625;width:10;height:20" coordorigin="7599,1625" coordsize="10,20">
              <v:shape style="position:absolute;left:7599;top:1625;width:10;height:20" coordorigin="7599,1625" coordsize="10,20" path="m7599,1645l7609,1645,7609,1625,7599,1625,7599,1645xe" filled="true" fillcolor="#000000" stroked="false">
                <v:path arrowok="t"/>
                <v:fill type="solid"/>
              </v:shape>
            </v:group>
            <v:group style="position:absolute;left:7599;top:1645;width:10;height:20" coordorigin="7599,1645" coordsize="10,20">
              <v:shape style="position:absolute;left:7599;top:1645;width:10;height:20" coordorigin="7599,1645" coordsize="10,20" path="m7599,1664l7609,1664,7609,1645,7599,1645,7599,1664xe" filled="true" fillcolor="#000000" stroked="false">
                <v:path arrowok="t"/>
                <v:fill type="solid"/>
              </v:shape>
            </v:group>
            <v:group style="position:absolute;left:7599;top:1664;width:10;height:20" coordorigin="7599,1664" coordsize="10,20">
              <v:shape style="position:absolute;left:7599;top:1664;width:10;height:20" coordorigin="7599,1664" coordsize="10,20" path="m7599,1683l7609,1683,7609,1664,7599,1664,7599,1683xe" filled="true" fillcolor="#000000" stroked="false">
                <v:path arrowok="t"/>
                <v:fill type="solid"/>
              </v:shape>
            </v:group>
            <v:group style="position:absolute;left:7599;top:1683;width:10;height:20" coordorigin="7599,1683" coordsize="10,20">
              <v:shape style="position:absolute;left:7599;top:1683;width:10;height:20" coordorigin="7599,1683" coordsize="10,20" path="m7599,1702l7609,1702,7609,1683,7599,1683,7599,1702xe" filled="true" fillcolor="#000000" stroked="false">
                <v:path arrowok="t"/>
                <v:fill type="solid"/>
              </v:shape>
            </v:group>
            <v:group style="position:absolute;left:7599;top:1702;width:10;height:20" coordorigin="7599,1702" coordsize="10,20">
              <v:shape style="position:absolute;left:7599;top:1702;width:10;height:20" coordorigin="7599,1702" coordsize="10,20" path="m7599,1721l7609,1721,7609,1702,7599,1702,7599,1721xe" filled="true" fillcolor="#000000" stroked="false">
                <v:path arrowok="t"/>
                <v:fill type="solid"/>
              </v:shape>
            </v:group>
            <v:group style="position:absolute;left:7599;top:1721;width:10;height:20" coordorigin="7599,1721" coordsize="10,20">
              <v:shape style="position:absolute;left:7599;top:1721;width:10;height:20" coordorigin="7599,1721" coordsize="10,20" path="m7599,1741l7609,1741,7609,1721,7599,1721,7599,1741xe" filled="true" fillcolor="#000000" stroked="false">
                <v:path arrowok="t"/>
                <v:fill type="solid"/>
              </v:shape>
            </v:group>
            <v:group style="position:absolute;left:7599;top:1741;width:10;height:20" coordorigin="7599,1741" coordsize="10,20">
              <v:shape style="position:absolute;left:7599;top:1741;width:10;height:20" coordorigin="7599,1741" coordsize="10,20" path="m7599,1760l7609,1760,7609,1741,7599,1741,7599,1760xe" filled="true" fillcolor="#000000" stroked="false">
                <v:path arrowok="t"/>
                <v:fill type="solid"/>
              </v:shape>
            </v:group>
            <v:group style="position:absolute;left:7599;top:1760;width:10;height:20" coordorigin="7599,1760" coordsize="10,20">
              <v:shape style="position:absolute;left:7599;top:1760;width:10;height:20" coordorigin="7599,1760" coordsize="10,20" path="m7599,1779l7609,1779,7609,1760,7599,1760,7599,1779xe" filled="true" fillcolor="#000000" stroked="false">
                <v:path arrowok="t"/>
                <v:fill type="solid"/>
              </v:shape>
            </v:group>
            <v:group style="position:absolute;left:7599;top:1779;width:10;height:20" coordorigin="7599,1779" coordsize="10,20">
              <v:shape style="position:absolute;left:7599;top:1779;width:10;height:20" coordorigin="7599,1779" coordsize="10,20" path="m7599,1798l7609,1798,7609,1779,7599,1779,7599,1798xe" filled="true" fillcolor="#000000" stroked="false">
                <v:path arrowok="t"/>
                <v:fill type="solid"/>
              </v:shape>
            </v:group>
            <v:group style="position:absolute;left:7599;top:1798;width:10;height:20" coordorigin="7599,1798" coordsize="10,20">
              <v:shape style="position:absolute;left:7599;top:1798;width:10;height:20" coordorigin="7599,1798" coordsize="10,20" path="m7599,1817l7609,1817,7609,1798,7599,1798,7599,1817xe" filled="true" fillcolor="#000000" stroked="false">
                <v:path arrowok="t"/>
                <v:fill type="solid"/>
              </v:shape>
            </v:group>
            <v:group style="position:absolute;left:7599;top:1817;width:10;height:20" coordorigin="7599,1817" coordsize="10,20">
              <v:shape style="position:absolute;left:7599;top:1817;width:10;height:20" coordorigin="7599,1817" coordsize="10,20" path="m7599,1837l7609,1837,7609,1817,7599,1817,7599,1837xe" filled="true" fillcolor="#000000" stroked="false">
                <v:path arrowok="t"/>
                <v:fill type="solid"/>
              </v:shape>
            </v:group>
            <v:group style="position:absolute;left:7599;top:1837;width:10;height:20" coordorigin="7599,1837" coordsize="10,20">
              <v:shape style="position:absolute;left:7599;top:1837;width:10;height:20" coordorigin="7599,1837" coordsize="10,20" path="m7599,1856l7609,1856,7609,1837,7599,1837,7599,1856xe" filled="true" fillcolor="#000000" stroked="false">
                <v:path arrowok="t"/>
                <v:fill type="solid"/>
              </v:shape>
            </v:group>
            <v:group style="position:absolute;left:7599;top:1856;width:10;height:20" coordorigin="7599,1856" coordsize="10,20">
              <v:shape style="position:absolute;left:7599;top:1856;width:10;height:20" coordorigin="7599,1856" coordsize="10,20" path="m7599,1875l7609,1875,7609,1856,7599,1856,7599,1875xe" filled="true" fillcolor="#000000" stroked="false">
                <v:path arrowok="t"/>
                <v:fill type="solid"/>
              </v:shape>
            </v:group>
            <v:group style="position:absolute;left:7599;top:1875;width:10;height:20" coordorigin="7599,1875" coordsize="10,20">
              <v:shape style="position:absolute;left:7599;top:1875;width:10;height:20" coordorigin="7599,1875" coordsize="10,20" path="m7599,1894l7609,1894,7609,1875,7599,1875,7599,1894xe" filled="true" fillcolor="#000000" stroked="false">
                <v:path arrowok="t"/>
                <v:fill type="solid"/>
              </v:shape>
            </v:group>
            <v:group style="position:absolute;left:7599;top:1894;width:10;height:20" coordorigin="7599,1894" coordsize="10,20">
              <v:shape style="position:absolute;left:7599;top:1894;width:10;height:20" coordorigin="7599,1894" coordsize="10,20" path="m7599,1913l7609,1913,7609,1894,7599,1894,7599,1913xe" filled="true" fillcolor="#000000" stroked="false">
                <v:path arrowok="t"/>
                <v:fill type="solid"/>
              </v:shape>
            </v:group>
            <v:group style="position:absolute;left:7599;top:1913;width:10;height:20" coordorigin="7599,1913" coordsize="10,20">
              <v:shape style="position:absolute;left:7599;top:1913;width:10;height:20" coordorigin="7599,1913" coordsize="10,20" path="m7599,1933l7609,1933,7609,1913,7599,1913,7599,1933xe" filled="true" fillcolor="#000000" stroked="false">
                <v:path arrowok="t"/>
                <v:fill type="solid"/>
              </v:shape>
            </v:group>
            <v:group style="position:absolute;left:7599;top:1933;width:10;height:20" coordorigin="7599,1933" coordsize="10,20">
              <v:shape style="position:absolute;left:7599;top:1933;width:10;height:20" coordorigin="7599,1933" coordsize="10,20" path="m7599,1952l7609,1952,7609,1933,7599,1933,7599,1952xe" filled="true" fillcolor="#000000" stroked="false">
                <v:path arrowok="t"/>
                <v:fill type="solid"/>
              </v:shape>
            </v:group>
            <v:group style="position:absolute;left:7599;top:1952;width:10;height:20" coordorigin="7599,1952" coordsize="10,20">
              <v:shape style="position:absolute;left:7599;top:1952;width:10;height:20" coordorigin="7599,1952" coordsize="10,20" path="m7599,1971l7609,1971,7609,1952,7599,1952,7599,1971xe" filled="true" fillcolor="#000000" stroked="false">
                <v:path arrowok="t"/>
                <v:fill type="solid"/>
              </v:shape>
            </v:group>
            <v:group style="position:absolute;left:7599;top:1971;width:10;height:20" coordorigin="7599,1971" coordsize="10,20">
              <v:shape style="position:absolute;left:7599;top:1971;width:10;height:20" coordorigin="7599,1971" coordsize="10,20" path="m7599,1990l7609,1990,7609,1971,7599,1971,7599,1990xe" filled="true" fillcolor="#000000" stroked="false">
                <v:path arrowok="t"/>
                <v:fill type="solid"/>
              </v:shape>
            </v:group>
            <v:group style="position:absolute;left:7599;top:1990;width:10;height:20" coordorigin="7599,1990" coordsize="10,20">
              <v:shape style="position:absolute;left:7599;top:1990;width:10;height:20" coordorigin="7599,1990" coordsize="10,20" path="m7599,2009l7609,2009,7609,1990,7599,1990,7599,2009xe" filled="true" fillcolor="#000000" stroked="false">
                <v:path arrowok="t"/>
                <v:fill type="solid"/>
              </v:shape>
            </v:group>
            <v:group style="position:absolute;left:7599;top:2009;width:10;height:20" coordorigin="7599,2009" coordsize="10,20">
              <v:shape style="position:absolute;left:7599;top:2009;width:10;height:20" coordorigin="7599,2009" coordsize="10,20" path="m7599,2029l7609,2029,7609,2009,7599,2009,7599,2029xe" filled="true" fillcolor="#000000" stroked="false">
                <v:path arrowok="t"/>
                <v:fill type="solid"/>
              </v:shape>
            </v:group>
            <v:group style="position:absolute;left:7599;top:2029;width:10;height:20" coordorigin="7599,2029" coordsize="10,20">
              <v:shape style="position:absolute;left:7599;top:2029;width:10;height:20" coordorigin="7599,2029" coordsize="10,20" path="m7599,2048l7609,2048,7609,2029,7599,2029,7599,2048xe" filled="true" fillcolor="#000000" stroked="false">
                <v:path arrowok="t"/>
                <v:fill type="solid"/>
              </v:shape>
            </v:group>
            <v:group style="position:absolute;left:7599;top:2048;width:10;height:20" coordorigin="7599,2048" coordsize="10,20">
              <v:shape style="position:absolute;left:7599;top:2048;width:10;height:20" coordorigin="7599,2048" coordsize="10,20" path="m7599,2067l7609,2067,7609,2048,7599,2048,7599,2067xe" filled="true" fillcolor="#000000" stroked="false">
                <v:path arrowok="t"/>
                <v:fill type="solid"/>
              </v:shape>
            </v:group>
            <v:group style="position:absolute;left:7599;top:2067;width:10;height:20" coordorigin="7599,2067" coordsize="10,20">
              <v:shape style="position:absolute;left:7599;top:2067;width:10;height:20" coordorigin="7599,2067" coordsize="10,20" path="m7599,2086l7609,2086,7609,2067,7599,2067,7599,2086xe" filled="true" fillcolor="#000000" stroked="false">
                <v:path arrowok="t"/>
                <v:fill type="solid"/>
              </v:shape>
            </v:group>
            <v:group style="position:absolute;left:7599;top:2086;width:10;height:20" coordorigin="7599,2086" coordsize="10,20">
              <v:shape style="position:absolute;left:7599;top:2086;width:10;height:20" coordorigin="7599,2086" coordsize="10,20" path="m7599,2105l7609,2105,7609,2086,7599,2086,7599,2105xe" filled="true" fillcolor="#000000" stroked="false">
                <v:path arrowok="t"/>
                <v:fill type="solid"/>
              </v:shape>
            </v:group>
            <v:group style="position:absolute;left:7599;top:2105;width:10;height:20" coordorigin="7599,2105" coordsize="10,20">
              <v:shape style="position:absolute;left:7599;top:2105;width:10;height:20" coordorigin="7599,2105" coordsize="10,20" path="m7599,2125l7609,2125,7609,2105,7599,2105,7599,2125xe" filled="true" fillcolor="#000000" stroked="false">
                <v:path arrowok="t"/>
                <v:fill type="solid"/>
              </v:shape>
            </v:group>
            <v:group style="position:absolute;left:7599;top:2125;width:10;height:20" coordorigin="7599,2125" coordsize="10,20">
              <v:shape style="position:absolute;left:7599;top:2125;width:10;height:20" coordorigin="7599,2125" coordsize="10,20" path="m7599,2144l7609,2144,7609,2125,7599,2125,7599,2144xe" filled="true" fillcolor="#000000" stroked="false">
                <v:path arrowok="t"/>
                <v:fill type="solid"/>
              </v:shape>
            </v:group>
            <v:group style="position:absolute;left:7599;top:2144;width:10;height:20" coordorigin="7599,2144" coordsize="10,20">
              <v:shape style="position:absolute;left:7599;top:2144;width:10;height:20" coordorigin="7599,2144" coordsize="10,20" path="m7599,2163l7609,2163,7609,2144,7599,2144,7599,2163xe" filled="true" fillcolor="#000000" stroked="false">
                <v:path arrowok="t"/>
                <v:fill type="solid"/>
              </v:shape>
            </v:group>
            <v:group style="position:absolute;left:7599;top:2163;width:10;height:20" coordorigin="7599,2163" coordsize="10,20">
              <v:shape style="position:absolute;left:7599;top:2163;width:10;height:20" coordorigin="7599,2163" coordsize="10,20" path="m7599,2182l7609,2182,7609,2163,7599,2163,7599,2182xe" filled="true" fillcolor="#000000" stroked="false">
                <v:path arrowok="t"/>
                <v:fill type="solid"/>
              </v:shape>
            </v:group>
            <v:group style="position:absolute;left:7599;top:2182;width:10;height:20" coordorigin="7599,2182" coordsize="10,20">
              <v:shape style="position:absolute;left:7599;top:2182;width:10;height:20" coordorigin="7599,2182" coordsize="10,20" path="m7599,2201l7609,2201,7609,2182,7599,2182,7599,2201xe" filled="true" fillcolor="#000000" stroked="false">
                <v:path arrowok="t"/>
                <v:fill type="solid"/>
              </v:shape>
            </v:group>
            <v:group style="position:absolute;left:7599;top:2201;width:10;height:20" coordorigin="7599,2201" coordsize="10,20">
              <v:shape style="position:absolute;left:7599;top:2201;width:10;height:20" coordorigin="7599,2201" coordsize="10,20" path="m7599,2221l7609,2221,7609,2201,7599,2201,7599,2221xe" filled="true" fillcolor="#000000" stroked="false">
                <v:path arrowok="t"/>
                <v:fill type="solid"/>
              </v:shape>
            </v:group>
            <v:group style="position:absolute;left:7599;top:2221;width:10;height:20" coordorigin="7599,2221" coordsize="10,20">
              <v:shape style="position:absolute;left:7599;top:2221;width:10;height:20" coordorigin="7599,2221" coordsize="10,20" path="m7599,2240l7609,2240,7609,2221,7599,2221,7599,2240xe" filled="true" fillcolor="#000000" stroked="false">
                <v:path arrowok="t"/>
                <v:fill type="solid"/>
              </v:shape>
            </v:group>
            <v:group style="position:absolute;left:7599;top:2240;width:10;height:20" coordorigin="7599,2240" coordsize="10,20">
              <v:shape style="position:absolute;left:7599;top:2240;width:10;height:20" coordorigin="7599,2240" coordsize="10,20" path="m7599,2259l7609,2259,7609,2240,7599,2240,7599,2259xe" filled="true" fillcolor="#000000" stroked="false">
                <v:path arrowok="t"/>
                <v:fill type="solid"/>
              </v:shape>
            </v:group>
            <v:group style="position:absolute;left:7599;top:2259;width:10;height:20" coordorigin="7599,2259" coordsize="10,20">
              <v:shape style="position:absolute;left:7599;top:2259;width:10;height:20" coordorigin="7599,2259" coordsize="10,20" path="m7599,2278l7609,2278,7609,2259,7599,2259,7599,2278xe" filled="true" fillcolor="#000000" stroked="false">
                <v:path arrowok="t"/>
                <v:fill type="solid"/>
              </v:shape>
            </v:group>
            <v:group style="position:absolute;left:7599;top:2278;width:10;height:20" coordorigin="7599,2278" coordsize="10,20">
              <v:shape style="position:absolute;left:7599;top:2278;width:10;height:20" coordorigin="7599,2278" coordsize="10,20" path="m7599,2297l7609,2297,7609,2278,7599,2278,7599,2297xe" filled="true" fillcolor="#000000" stroked="false">
                <v:path arrowok="t"/>
                <v:fill type="solid"/>
              </v:shape>
            </v:group>
            <v:group style="position:absolute;left:7599;top:2297;width:10;height:20" coordorigin="7599,2297" coordsize="10,20">
              <v:shape style="position:absolute;left:7599;top:2297;width:10;height:20" coordorigin="7599,2297" coordsize="10,20" path="m7599,2317l7609,2317,7609,2297,7599,2297,7599,2317xe" filled="true" fillcolor="#000000" stroked="false">
                <v:path arrowok="t"/>
                <v:fill type="solid"/>
              </v:shape>
            </v:group>
            <v:group style="position:absolute;left:7599;top:2317;width:10;height:20" coordorigin="7599,2317" coordsize="10,20">
              <v:shape style="position:absolute;left:7599;top:2317;width:10;height:20" coordorigin="7599,2317" coordsize="10,20" path="m7599,2336l7609,2336,7609,2317,7599,2317,7599,2336xe" filled="true" fillcolor="#000000" stroked="false">
                <v:path arrowok="t"/>
                <v:fill type="solid"/>
              </v:shape>
            </v:group>
            <v:group style="position:absolute;left:7599;top:2336;width:10;height:20" coordorigin="7599,2336" coordsize="10,20">
              <v:shape style="position:absolute;left:7599;top:2336;width:10;height:20" coordorigin="7599,2336" coordsize="10,20" path="m7599,2355l7609,2355,7609,2336,7599,2336,7599,2355xe" filled="true" fillcolor="#000000" stroked="false">
                <v:path arrowok="t"/>
                <v:fill type="solid"/>
              </v:shape>
            </v:group>
            <v:group style="position:absolute;left:7599;top:2355;width:10;height:20" coordorigin="7599,2355" coordsize="10,20">
              <v:shape style="position:absolute;left:7599;top:2355;width:10;height:20" coordorigin="7599,2355" coordsize="10,20" path="m7599,2374l7609,2374,7609,2355,7599,2355,7599,2374xe" filled="true" fillcolor="#000000" stroked="false">
                <v:path arrowok="t"/>
                <v:fill type="solid"/>
              </v:shape>
            </v:group>
            <v:group style="position:absolute;left:7599;top:2374;width:10;height:20" coordorigin="7599,2374" coordsize="10,20">
              <v:shape style="position:absolute;left:7599;top:2374;width:10;height:20" coordorigin="7599,2374" coordsize="10,20" path="m7599,2393l7609,2393,7609,2374,7599,2374,7599,2393xe" filled="true" fillcolor="#000000" stroked="false">
                <v:path arrowok="t"/>
                <v:fill type="solid"/>
              </v:shape>
            </v:group>
            <v:group style="position:absolute;left:7599;top:2393;width:10;height:20" coordorigin="7599,2393" coordsize="10,20">
              <v:shape style="position:absolute;left:7599;top:2393;width:10;height:20" coordorigin="7599,2393" coordsize="10,20" path="m7599,2413l7609,2413,7609,2393,7599,2393,7599,2413xe" filled="true" fillcolor="#000000" stroked="false">
                <v:path arrowok="t"/>
                <v:fill type="solid"/>
              </v:shape>
            </v:group>
            <v:group style="position:absolute;left:7599;top:2413;width:10;height:20" coordorigin="7599,2413" coordsize="10,20">
              <v:shape style="position:absolute;left:7599;top:2413;width:10;height:20" coordorigin="7599,2413" coordsize="10,20" path="m7599,2432l7609,2432,7609,2413,7599,2413,7599,2432xe" filled="true" fillcolor="#000000" stroked="false">
                <v:path arrowok="t"/>
                <v:fill type="solid"/>
              </v:shape>
            </v:group>
            <v:group style="position:absolute;left:8144;top:31;width:10;height:20" coordorigin="8144,31" coordsize="10,20">
              <v:shape style="position:absolute;left:8144;top:31;width:10;height:20" coordorigin="8144,31" coordsize="10,20" path="m8144,50l8154,50,8154,31,8144,31,8144,50xe" filled="true" fillcolor="#000000" stroked="false">
                <v:path arrowok="t"/>
                <v:fill type="solid"/>
              </v:shape>
            </v:group>
            <v:group style="position:absolute;left:8144;top:50;width:10;height:20" coordorigin="8144,50" coordsize="10,20">
              <v:shape style="position:absolute;left:8144;top:50;width:10;height:20" coordorigin="8144,50" coordsize="10,20" path="m8144,70l8154,70,8154,50,8144,50,8144,70xe" filled="true" fillcolor="#000000" stroked="false">
                <v:path arrowok="t"/>
                <v:fill type="solid"/>
              </v:shape>
            </v:group>
            <v:group style="position:absolute;left:8144;top:70;width:10;height:20" coordorigin="8144,70" coordsize="10,20">
              <v:shape style="position:absolute;left:8144;top:70;width:10;height:20" coordorigin="8144,70" coordsize="10,20" path="m8144,89l8154,89,8154,70,8144,70,8144,89xe" filled="true" fillcolor="#000000" stroked="false">
                <v:path arrowok="t"/>
                <v:fill type="solid"/>
              </v:shape>
            </v:group>
            <v:group style="position:absolute;left:8144;top:89;width:10;height:20" coordorigin="8144,89" coordsize="10,20">
              <v:shape style="position:absolute;left:8144;top:89;width:10;height:20" coordorigin="8144,89" coordsize="10,20" path="m8144,108l8154,108,8154,89,8144,89,8144,108xe" filled="true" fillcolor="#000000" stroked="false">
                <v:path arrowok="t"/>
                <v:fill type="solid"/>
              </v:shape>
            </v:group>
            <v:group style="position:absolute;left:8144;top:108;width:10;height:20" coordorigin="8144,108" coordsize="10,20">
              <v:shape style="position:absolute;left:8144;top:108;width:10;height:20" coordorigin="8144,108" coordsize="10,20" path="m8144,127l8154,127,8154,108,8144,108,8144,127xe" filled="true" fillcolor="#000000" stroked="false">
                <v:path arrowok="t"/>
                <v:fill type="solid"/>
              </v:shape>
            </v:group>
            <v:group style="position:absolute;left:8144;top:127;width:10;height:20" coordorigin="8144,127" coordsize="10,20">
              <v:shape style="position:absolute;left:8144;top:127;width:10;height:20" coordorigin="8144,127" coordsize="10,20" path="m8144,146l8154,146,8154,127,8144,127,8144,146xe" filled="true" fillcolor="#000000" stroked="false">
                <v:path arrowok="t"/>
                <v:fill type="solid"/>
              </v:shape>
            </v:group>
            <v:group style="position:absolute;left:8144;top:146;width:10;height:20" coordorigin="8144,146" coordsize="10,20">
              <v:shape style="position:absolute;left:8144;top:146;width:10;height:20" coordorigin="8144,146" coordsize="10,20" path="m8144,166l8154,166,8154,146,8144,146,8144,166xe" filled="true" fillcolor="#000000" stroked="false">
                <v:path arrowok="t"/>
                <v:fill type="solid"/>
              </v:shape>
            </v:group>
            <v:group style="position:absolute;left:8144;top:166;width:10;height:20" coordorigin="8144,166" coordsize="10,20">
              <v:shape style="position:absolute;left:8144;top:166;width:10;height:20" coordorigin="8144,166" coordsize="10,20" path="m8144,185l8154,185,8154,166,8144,166,8144,185xe" filled="true" fillcolor="#000000" stroked="false">
                <v:path arrowok="t"/>
                <v:fill type="solid"/>
              </v:shape>
            </v:group>
            <v:group style="position:absolute;left:8144;top:185;width:10;height:20" coordorigin="8144,185" coordsize="10,20">
              <v:shape style="position:absolute;left:8144;top:185;width:10;height:20" coordorigin="8144,185" coordsize="10,20" path="m8144,204l8154,204,8154,185,8144,185,8144,204xe" filled="true" fillcolor="#000000" stroked="false">
                <v:path arrowok="t"/>
                <v:fill type="solid"/>
              </v:shape>
            </v:group>
            <v:group style="position:absolute;left:8144;top:204;width:10;height:20" coordorigin="8144,204" coordsize="10,20">
              <v:shape style="position:absolute;left:8144;top:204;width:10;height:20" coordorigin="8144,204" coordsize="10,20" path="m8144,223l8154,223,8154,204,8144,204,8144,223xe" filled="true" fillcolor="#000000" stroked="false">
                <v:path arrowok="t"/>
                <v:fill type="solid"/>
              </v:shape>
            </v:group>
            <v:group style="position:absolute;left:8144;top:223;width:10;height:20" coordorigin="8144,223" coordsize="10,20">
              <v:shape style="position:absolute;left:8144;top:223;width:10;height:20" coordorigin="8144,223" coordsize="10,20" path="m8144,242l8154,242,8154,223,8144,223,8144,242xe" filled="true" fillcolor="#000000" stroked="false">
                <v:path arrowok="t"/>
                <v:fill type="solid"/>
              </v:shape>
            </v:group>
            <v:group style="position:absolute;left:8144;top:242;width:10;height:20" coordorigin="8144,242" coordsize="10,20">
              <v:shape style="position:absolute;left:8144;top:242;width:10;height:20" coordorigin="8144,242" coordsize="10,20" path="m8144,262l8154,262,8154,242,8144,242,8144,262xe" filled="true" fillcolor="#000000" stroked="false">
                <v:path arrowok="t"/>
                <v:fill type="solid"/>
              </v:shape>
            </v:group>
            <v:group style="position:absolute;left:8144;top:262;width:10;height:20" coordorigin="8144,262" coordsize="10,20">
              <v:shape style="position:absolute;left:8144;top:262;width:10;height:20" coordorigin="8144,262" coordsize="10,20" path="m8144,281l8154,281,8154,262,8144,262,8144,281xe" filled="true" fillcolor="#000000" stroked="false">
                <v:path arrowok="t"/>
                <v:fill type="solid"/>
              </v:shape>
            </v:group>
            <v:group style="position:absolute;left:8144;top:281;width:10;height:20" coordorigin="8144,281" coordsize="10,20">
              <v:shape style="position:absolute;left:8144;top:281;width:10;height:20" coordorigin="8144,281" coordsize="10,20" path="m8144,300l8154,300,8154,281,8144,281,8144,300xe" filled="true" fillcolor="#000000" stroked="false">
                <v:path arrowok="t"/>
                <v:fill type="solid"/>
              </v:shape>
            </v:group>
            <v:group style="position:absolute;left:8144;top:300;width:10;height:20" coordorigin="8144,300" coordsize="10,20">
              <v:shape style="position:absolute;left:8144;top:300;width:10;height:20" coordorigin="8144,300" coordsize="10,20" path="m8144,319l8154,319,8154,300,8144,300,8144,319xe" filled="true" fillcolor="#000000" stroked="false">
                <v:path arrowok="t"/>
                <v:fill type="solid"/>
              </v:shape>
            </v:group>
            <v:group style="position:absolute;left:8144;top:319;width:10;height:20" coordorigin="8144,319" coordsize="10,20">
              <v:shape style="position:absolute;left:8144;top:319;width:10;height:20" coordorigin="8144,319" coordsize="10,20" path="m8144,338l8154,338,8154,319,8144,319,8144,338xe" filled="true" fillcolor="#000000" stroked="false">
                <v:path arrowok="t"/>
                <v:fill type="solid"/>
              </v:shape>
            </v:group>
            <v:group style="position:absolute;left:8144;top:338;width:10;height:20" coordorigin="8144,338" coordsize="10,20">
              <v:shape style="position:absolute;left:8144;top:338;width:10;height:20" coordorigin="8144,338" coordsize="10,20" path="m8144,358l8154,358,8154,338,8144,338,8144,358xe" filled="true" fillcolor="#000000" stroked="false">
                <v:path arrowok="t"/>
                <v:fill type="solid"/>
              </v:shape>
            </v:group>
            <v:group style="position:absolute;left:8144;top:358;width:10;height:20" coordorigin="8144,358" coordsize="10,20">
              <v:shape style="position:absolute;left:8144;top:358;width:10;height:20" coordorigin="8144,358" coordsize="10,20" path="m8144,377l8154,377,8154,358,8144,358,8144,377xe" filled="true" fillcolor="#000000" stroked="false">
                <v:path arrowok="t"/>
                <v:fill type="solid"/>
              </v:shape>
            </v:group>
            <v:group style="position:absolute;left:8144;top:377;width:10;height:20" coordorigin="8144,377" coordsize="10,20">
              <v:shape style="position:absolute;left:8144;top:377;width:10;height:20" coordorigin="8144,377" coordsize="10,20" path="m8144,396l8154,396,8154,377,8144,377,8144,396xe" filled="true" fillcolor="#000000" stroked="false">
                <v:path arrowok="t"/>
                <v:fill type="solid"/>
              </v:shape>
            </v:group>
            <v:group style="position:absolute;left:8144;top:396;width:10;height:20" coordorigin="8144,396" coordsize="10,20">
              <v:shape style="position:absolute;left:8144;top:396;width:10;height:20" coordorigin="8144,396" coordsize="10,20" path="m8144,415l8154,415,8154,396,8144,396,8144,415xe" filled="true" fillcolor="#000000" stroked="false">
                <v:path arrowok="t"/>
                <v:fill type="solid"/>
              </v:shape>
            </v:group>
            <v:group style="position:absolute;left:8144;top:415;width:10;height:20" coordorigin="8144,415" coordsize="10,20">
              <v:shape style="position:absolute;left:8144;top:415;width:10;height:20" coordorigin="8144,415" coordsize="10,20" path="m8144,434l8154,434,8154,415,8144,415,8144,434xe" filled="true" fillcolor="#000000" stroked="false">
                <v:path arrowok="t"/>
                <v:fill type="solid"/>
              </v:shape>
            </v:group>
            <v:group style="position:absolute;left:8144;top:434;width:10;height:20" coordorigin="8144,434" coordsize="10,20">
              <v:shape style="position:absolute;left:8144;top:434;width:10;height:20" coordorigin="8144,434" coordsize="10,20" path="m8144,454l8154,454,8154,434,8144,434,8144,454xe" filled="true" fillcolor="#000000" stroked="false">
                <v:path arrowok="t"/>
                <v:fill type="solid"/>
              </v:shape>
            </v:group>
            <v:group style="position:absolute;left:8144;top:454;width:10;height:20" coordorigin="8144,454" coordsize="10,20">
              <v:shape style="position:absolute;left:8144;top:454;width:10;height:20" coordorigin="8144,454" coordsize="10,20" path="m8144,473l8154,473,8154,454,8144,454,8144,473xe" filled="true" fillcolor="#000000" stroked="false">
                <v:path arrowok="t"/>
                <v:fill type="solid"/>
              </v:shape>
            </v:group>
            <v:group style="position:absolute;left:8144;top:473;width:10;height:20" coordorigin="8144,473" coordsize="10,20">
              <v:shape style="position:absolute;left:8144;top:473;width:10;height:20" coordorigin="8144,473" coordsize="10,20" path="m8144,492l8154,492,8154,473,8144,473,8144,492xe" filled="true" fillcolor="#000000" stroked="false">
                <v:path arrowok="t"/>
                <v:fill type="solid"/>
              </v:shape>
            </v:group>
            <v:group style="position:absolute;left:8144;top:492;width:10;height:20" coordorigin="8144,492" coordsize="10,20">
              <v:shape style="position:absolute;left:8144;top:492;width:10;height:20" coordorigin="8144,492" coordsize="10,20" path="m8144,512l8154,512,8154,492,8144,492,8144,512xe" filled="true" fillcolor="#000000" stroked="false">
                <v:path arrowok="t"/>
                <v:fill type="solid"/>
              </v:shape>
            </v:group>
            <v:group style="position:absolute;left:8144;top:512;width:10;height:20" coordorigin="8144,512" coordsize="10,20">
              <v:shape style="position:absolute;left:8144;top:512;width:10;height:20" coordorigin="8144,512" coordsize="10,20" path="m8144,531l8154,531,8154,512,8144,512,8144,531xe" filled="true" fillcolor="#000000" stroked="false">
                <v:path arrowok="t"/>
                <v:fill type="solid"/>
              </v:shape>
            </v:group>
            <v:group style="position:absolute;left:8144;top:531;width:10;height:20" coordorigin="8144,531" coordsize="10,20">
              <v:shape style="position:absolute;left:8144;top:531;width:10;height:20" coordorigin="8144,531" coordsize="10,20" path="m8144,550l8154,550,8154,531,8144,531,8144,550xe" filled="true" fillcolor="#000000" stroked="false">
                <v:path arrowok="t"/>
                <v:fill type="solid"/>
              </v:shape>
            </v:group>
            <v:group style="position:absolute;left:8144;top:550;width:10;height:20" coordorigin="8144,550" coordsize="10,20">
              <v:shape style="position:absolute;left:8144;top:550;width:10;height:20" coordorigin="8144,550" coordsize="10,20" path="m8144,569l8154,569,8154,550,8144,550,8144,569xe" filled="true" fillcolor="#000000" stroked="false">
                <v:path arrowok="t"/>
                <v:fill type="solid"/>
              </v:shape>
            </v:group>
            <v:group style="position:absolute;left:8144;top:569;width:10;height:20" coordorigin="8144,569" coordsize="10,20">
              <v:shape style="position:absolute;left:8144;top:569;width:10;height:20" coordorigin="8144,569" coordsize="10,20" path="m8144,589l8154,589,8154,569,8144,569,8144,589xe" filled="true" fillcolor="#000000" stroked="false">
                <v:path arrowok="t"/>
                <v:fill type="solid"/>
              </v:shape>
            </v:group>
            <v:group style="position:absolute;left:8144;top:589;width:10;height:20" coordorigin="8144,589" coordsize="10,20">
              <v:shape style="position:absolute;left:8144;top:589;width:10;height:20" coordorigin="8144,589" coordsize="10,20" path="m8144,608l8154,608,8154,589,8144,589,8144,608xe" filled="true" fillcolor="#000000" stroked="false">
                <v:path arrowok="t"/>
                <v:fill type="solid"/>
              </v:shape>
            </v:group>
            <v:group style="position:absolute;left:8144;top:608;width:10;height:20" coordorigin="8144,608" coordsize="10,20">
              <v:shape style="position:absolute;left:8144;top:608;width:10;height:20" coordorigin="8144,608" coordsize="10,20" path="m8144,627l8154,627,8154,608,8144,608,8144,627xe" filled="true" fillcolor="#000000" stroked="false">
                <v:path arrowok="t"/>
                <v:fill type="solid"/>
              </v:shape>
            </v:group>
            <v:group style="position:absolute;left:8144;top:627;width:10;height:20" coordorigin="8144,627" coordsize="10,20">
              <v:shape style="position:absolute;left:8144;top:627;width:10;height:20" coordorigin="8144,627" coordsize="10,20" path="m8144,646l8154,646,8154,627,8144,627,8144,646xe" filled="true" fillcolor="#000000" stroked="false">
                <v:path arrowok="t"/>
                <v:fill type="solid"/>
              </v:shape>
            </v:group>
            <v:group style="position:absolute;left:8144;top:646;width:10;height:20" coordorigin="8144,646" coordsize="10,20">
              <v:shape style="position:absolute;left:8144;top:646;width:10;height:20" coordorigin="8144,646" coordsize="10,20" path="m8144,665l8154,665,8154,646,8144,646,8144,665xe" filled="true" fillcolor="#000000" stroked="false">
                <v:path arrowok="t"/>
                <v:fill type="solid"/>
              </v:shape>
            </v:group>
            <v:group style="position:absolute;left:8144;top:665;width:10;height:20" coordorigin="8144,665" coordsize="10,20">
              <v:shape style="position:absolute;left:8144;top:665;width:10;height:20" coordorigin="8144,665" coordsize="10,20" path="m8144,685l8154,685,8154,665,8144,665,8144,685xe" filled="true" fillcolor="#000000" stroked="false">
                <v:path arrowok="t"/>
                <v:fill type="solid"/>
              </v:shape>
            </v:group>
            <v:group style="position:absolute;left:8144;top:685;width:10;height:20" coordorigin="8144,685" coordsize="10,20">
              <v:shape style="position:absolute;left:8144;top:685;width:10;height:20" coordorigin="8144,685" coordsize="10,20" path="m8144,704l8154,704,8154,685,8144,685,8144,704xe" filled="true" fillcolor="#000000" stroked="false">
                <v:path arrowok="t"/>
                <v:fill type="solid"/>
              </v:shape>
            </v:group>
            <v:group style="position:absolute;left:8144;top:704;width:10;height:20" coordorigin="8144,704" coordsize="10,20">
              <v:shape style="position:absolute;left:8144;top:704;width:10;height:20" coordorigin="8144,704" coordsize="10,20" path="m8144,723l8154,723,8154,704,8144,704,8144,723xe" filled="true" fillcolor="#000000" stroked="false">
                <v:path arrowok="t"/>
                <v:fill type="solid"/>
              </v:shape>
            </v:group>
            <v:group style="position:absolute;left:8144;top:723;width:10;height:20" coordorigin="8144,723" coordsize="10,20">
              <v:shape style="position:absolute;left:8144;top:723;width:10;height:20" coordorigin="8144,723" coordsize="10,20" path="m8144,742l8154,742,8154,723,8144,723,8144,742xe" filled="true" fillcolor="#000000" stroked="false">
                <v:path arrowok="t"/>
                <v:fill type="solid"/>
              </v:shape>
            </v:group>
            <v:group style="position:absolute;left:8144;top:742;width:10;height:20" coordorigin="8144,742" coordsize="10,20">
              <v:shape style="position:absolute;left:8144;top:742;width:10;height:20" coordorigin="8144,742" coordsize="10,20" path="m8144,761l8154,761,8154,742,8144,742,8144,761xe" filled="true" fillcolor="#000000" stroked="false">
                <v:path arrowok="t"/>
                <v:fill type="solid"/>
              </v:shape>
            </v:group>
            <v:group style="position:absolute;left:8144;top:761;width:10;height:20" coordorigin="8144,761" coordsize="10,20">
              <v:shape style="position:absolute;left:8144;top:761;width:10;height:20" coordorigin="8144,761" coordsize="10,20" path="m8144,781l8154,781,8154,761,8144,761,8144,781xe" filled="true" fillcolor="#000000" stroked="false">
                <v:path arrowok="t"/>
                <v:fill type="solid"/>
              </v:shape>
            </v:group>
            <v:group style="position:absolute;left:8144;top:781;width:10;height:20" coordorigin="8144,781" coordsize="10,20">
              <v:shape style="position:absolute;left:8144;top:781;width:10;height:20" coordorigin="8144,781" coordsize="10,20" path="m8144,800l8154,800,8154,781,8144,781,8144,800xe" filled="true" fillcolor="#000000" stroked="false">
                <v:path arrowok="t"/>
                <v:fill type="solid"/>
              </v:shape>
            </v:group>
            <v:group style="position:absolute;left:8144;top:800;width:10;height:20" coordorigin="8144,800" coordsize="10,20">
              <v:shape style="position:absolute;left:8144;top:800;width:10;height:20" coordorigin="8144,800" coordsize="10,20" path="m8144,819l8154,819,8154,800,8144,800,8144,819xe" filled="true" fillcolor="#000000" stroked="false">
                <v:path arrowok="t"/>
                <v:fill type="solid"/>
              </v:shape>
            </v:group>
            <v:group style="position:absolute;left:8144;top:819;width:10;height:20" coordorigin="8144,819" coordsize="10,20">
              <v:shape style="position:absolute;left:8144;top:819;width:10;height:20" coordorigin="8144,819" coordsize="10,20" path="m8144,838l8154,838,8154,819,8144,819,8144,838xe" filled="true" fillcolor="#000000" stroked="false">
                <v:path arrowok="t"/>
                <v:fill type="solid"/>
              </v:shape>
            </v:group>
            <v:group style="position:absolute;left:8144;top:838;width:10;height:20" coordorigin="8144,838" coordsize="10,20">
              <v:shape style="position:absolute;left:8144;top:838;width:10;height:20" coordorigin="8144,838" coordsize="10,20" path="m8144,857l8154,857,8154,838,8144,838,8144,857xe" filled="true" fillcolor="#000000" stroked="false">
                <v:path arrowok="t"/>
                <v:fill type="solid"/>
              </v:shape>
            </v:group>
            <v:group style="position:absolute;left:8144;top:857;width:10;height:20" coordorigin="8144,857" coordsize="10,20">
              <v:shape style="position:absolute;left:8144;top:857;width:10;height:20" coordorigin="8144,857" coordsize="10,20" path="m8144,877l8154,877,8154,857,8144,857,8144,877xe" filled="true" fillcolor="#000000" stroked="false">
                <v:path arrowok="t"/>
                <v:fill type="solid"/>
              </v:shape>
            </v:group>
            <v:group style="position:absolute;left:8144;top:877;width:10;height:20" coordorigin="8144,877" coordsize="10,20">
              <v:shape style="position:absolute;left:8144;top:877;width:10;height:20" coordorigin="8144,877" coordsize="10,20" path="m8144,896l8154,896,8154,877,8144,877,8144,896xe" filled="true" fillcolor="#000000" stroked="false">
                <v:path arrowok="t"/>
                <v:fill type="solid"/>
              </v:shape>
            </v:group>
            <v:group style="position:absolute;left:8144;top:896;width:10;height:20" coordorigin="8144,896" coordsize="10,20">
              <v:shape style="position:absolute;left:8144;top:896;width:10;height:20" coordorigin="8144,896" coordsize="10,20" path="m8144,915l8154,915,8154,896,8144,896,8144,915xe" filled="true" fillcolor="#000000" stroked="false">
                <v:path arrowok="t"/>
                <v:fill type="solid"/>
              </v:shape>
            </v:group>
            <v:group style="position:absolute;left:8144;top:915;width:10;height:20" coordorigin="8144,915" coordsize="10,20">
              <v:shape style="position:absolute;left:8144;top:915;width:10;height:20" coordorigin="8144,915" coordsize="10,20" path="m8144,934l8154,934,8154,915,8144,915,8144,934xe" filled="true" fillcolor="#000000" stroked="false">
                <v:path arrowok="t"/>
                <v:fill type="solid"/>
              </v:shape>
            </v:group>
            <v:group style="position:absolute;left:8144;top:934;width:10;height:20" coordorigin="8144,934" coordsize="10,20">
              <v:shape style="position:absolute;left:8144;top:934;width:10;height:20" coordorigin="8144,934" coordsize="10,20" path="m8144,953l8154,953,8154,934,8144,934,8144,953xe" filled="true" fillcolor="#000000" stroked="false">
                <v:path arrowok="t"/>
                <v:fill type="solid"/>
              </v:shape>
            </v:group>
            <v:group style="position:absolute;left:8144;top:953;width:10;height:20" coordorigin="8144,953" coordsize="10,20">
              <v:shape style="position:absolute;left:8144;top:953;width:10;height:20" coordorigin="8144,953" coordsize="10,20" path="m8144,973l8154,973,8154,953,8144,953,8144,973xe" filled="true" fillcolor="#000000" stroked="false">
                <v:path arrowok="t"/>
                <v:fill type="solid"/>
              </v:shape>
            </v:group>
            <v:group style="position:absolute;left:8144;top:973;width:10;height:20" coordorigin="8144,973" coordsize="10,20">
              <v:shape style="position:absolute;left:8144;top:973;width:10;height:20" coordorigin="8144,973" coordsize="10,20" path="m8144,992l8154,992,8154,973,8144,973,8144,992xe" filled="true" fillcolor="#000000" stroked="false">
                <v:path arrowok="t"/>
                <v:fill type="solid"/>
              </v:shape>
            </v:group>
            <v:group style="position:absolute;left:8144;top:992;width:10;height:20" coordorigin="8144,992" coordsize="10,20">
              <v:shape style="position:absolute;left:8144;top:992;width:10;height:20" coordorigin="8144,992" coordsize="10,20" path="m8144,1011l8154,1011,8154,992,8144,992,8144,1011xe" filled="true" fillcolor="#000000" stroked="false">
                <v:path arrowok="t"/>
                <v:fill type="solid"/>
              </v:shape>
            </v:group>
            <v:group style="position:absolute;left:8144;top:1011;width:10;height:20" coordorigin="8144,1011" coordsize="10,20">
              <v:shape style="position:absolute;left:8144;top:1011;width:10;height:20" coordorigin="8144,1011" coordsize="10,20" path="m8144,1030l8154,1030,8154,1011,8144,1011,8144,1030xe" filled="true" fillcolor="#000000" stroked="false">
                <v:path arrowok="t"/>
                <v:fill type="solid"/>
              </v:shape>
            </v:group>
            <v:group style="position:absolute;left:8144;top:1030;width:10;height:20" coordorigin="8144,1030" coordsize="10,20">
              <v:shape style="position:absolute;left:8144;top:1030;width:10;height:20" coordorigin="8144,1030" coordsize="10,20" path="m8144,1049l8154,1049,8154,1030,8144,1030,8144,1049xe" filled="true" fillcolor="#000000" stroked="false">
                <v:path arrowok="t"/>
                <v:fill type="solid"/>
              </v:shape>
            </v:group>
            <v:group style="position:absolute;left:8144;top:1049;width:10;height:20" coordorigin="8144,1049" coordsize="10,20">
              <v:shape style="position:absolute;left:8144;top:1049;width:10;height:20" coordorigin="8144,1049" coordsize="10,20" path="m8144,1069l8154,1069,8154,1049,8144,1049,8144,1069xe" filled="true" fillcolor="#000000" stroked="false">
                <v:path arrowok="t"/>
                <v:fill type="solid"/>
              </v:shape>
            </v:group>
            <v:group style="position:absolute;left:8144;top:1069;width:10;height:20" coordorigin="8144,1069" coordsize="10,20">
              <v:shape style="position:absolute;left:8144;top:1069;width:10;height:20" coordorigin="8144,1069" coordsize="10,20" path="m8144,1088l8154,1088,8154,1069,8144,1069,8144,1088xe" filled="true" fillcolor="#000000" stroked="false">
                <v:path arrowok="t"/>
                <v:fill type="solid"/>
              </v:shape>
            </v:group>
            <v:group style="position:absolute;left:8144;top:1088;width:10;height:20" coordorigin="8144,1088" coordsize="10,20">
              <v:shape style="position:absolute;left:8144;top:1088;width:10;height:20" coordorigin="8144,1088" coordsize="10,20" path="m8144,1107l8154,1107,8154,1088,8144,1088,8144,1107xe" filled="true" fillcolor="#000000" stroked="false">
                <v:path arrowok="t"/>
                <v:fill type="solid"/>
              </v:shape>
            </v:group>
            <v:group style="position:absolute;left:8144;top:1107;width:10;height:20" coordorigin="8144,1107" coordsize="10,20">
              <v:shape style="position:absolute;left:8144;top:1107;width:10;height:20" coordorigin="8144,1107" coordsize="10,20" path="m8144,1126l8154,1126,8154,1107,8144,1107,8144,1126xe" filled="true" fillcolor="#000000" stroked="false">
                <v:path arrowok="t"/>
                <v:fill type="solid"/>
              </v:shape>
            </v:group>
            <v:group style="position:absolute;left:8144;top:1126;width:10;height:20" coordorigin="8144,1126" coordsize="10,20">
              <v:shape style="position:absolute;left:8144;top:1126;width:10;height:20" coordorigin="8144,1126" coordsize="10,20" path="m8144,1145l8154,1145,8154,1126,8144,1126,8144,1145xe" filled="true" fillcolor="#000000" stroked="false">
                <v:path arrowok="t"/>
                <v:fill type="solid"/>
              </v:shape>
            </v:group>
            <v:group style="position:absolute;left:8144;top:1145;width:10;height:20" coordorigin="8144,1145" coordsize="10,20">
              <v:shape style="position:absolute;left:8144;top:1145;width:10;height:20" coordorigin="8144,1145" coordsize="10,20" path="m8144,1165l8154,1165,8154,1145,8144,1145,8144,1165xe" filled="true" fillcolor="#000000" stroked="false">
                <v:path arrowok="t"/>
                <v:fill type="solid"/>
              </v:shape>
            </v:group>
            <v:group style="position:absolute;left:8144;top:1165;width:10;height:20" coordorigin="8144,1165" coordsize="10,20">
              <v:shape style="position:absolute;left:8144;top:1165;width:10;height:20" coordorigin="8144,1165" coordsize="10,20" path="m8144,1184l8154,1184,8154,1165,8144,1165,8144,1184xe" filled="true" fillcolor="#000000" stroked="false">
                <v:path arrowok="t"/>
                <v:fill type="solid"/>
              </v:shape>
            </v:group>
            <v:group style="position:absolute;left:8144;top:1184;width:10;height:20" coordorigin="8144,1184" coordsize="10,20">
              <v:shape style="position:absolute;left:8144;top:1184;width:10;height:20" coordorigin="8144,1184" coordsize="10,20" path="m8144,1203l8154,1203,8154,1184,8144,1184,8144,1203xe" filled="true" fillcolor="#000000" stroked="false">
                <v:path arrowok="t"/>
                <v:fill type="solid"/>
              </v:shape>
            </v:group>
            <v:group style="position:absolute;left:8144;top:1203;width:10;height:20" coordorigin="8144,1203" coordsize="10,20">
              <v:shape style="position:absolute;left:8144;top:1203;width:10;height:20" coordorigin="8144,1203" coordsize="10,20" path="m8144,1222l8154,1222,8154,1203,8144,1203,8144,1222xe" filled="true" fillcolor="#000000" stroked="false">
                <v:path arrowok="t"/>
                <v:fill type="solid"/>
              </v:shape>
            </v:group>
            <v:group style="position:absolute;left:8144;top:1222;width:10;height:20" coordorigin="8144,1222" coordsize="10,20">
              <v:shape style="position:absolute;left:8144;top:1222;width:10;height:20" coordorigin="8144,1222" coordsize="10,20" path="m8144,1241l8154,1241,8154,1222,8144,1222,8144,1241xe" filled="true" fillcolor="#000000" stroked="false">
                <v:path arrowok="t"/>
                <v:fill type="solid"/>
              </v:shape>
            </v:group>
            <v:group style="position:absolute;left:8144;top:1241;width:10;height:20" coordorigin="8144,1241" coordsize="10,20">
              <v:shape style="position:absolute;left:8144;top:1241;width:10;height:20" coordorigin="8144,1241" coordsize="10,20" path="m8144,1261l8154,1261,8154,1241,8144,1241,8144,1261xe" filled="true" fillcolor="#000000" stroked="false">
                <v:path arrowok="t"/>
                <v:fill type="solid"/>
              </v:shape>
            </v:group>
            <v:group style="position:absolute;left:8144;top:1261;width:10;height:20" coordorigin="8144,1261" coordsize="10,20">
              <v:shape style="position:absolute;left:8144;top:1261;width:10;height:20" coordorigin="8144,1261" coordsize="10,20" path="m8144,1280l8154,1280,8154,1261,8144,1261,8144,1280xe" filled="true" fillcolor="#000000" stroked="false">
                <v:path arrowok="t"/>
                <v:fill type="solid"/>
              </v:shape>
            </v:group>
            <v:group style="position:absolute;left:8144;top:1280;width:10;height:20" coordorigin="8144,1280" coordsize="10,20">
              <v:shape style="position:absolute;left:8144;top:1280;width:10;height:20" coordorigin="8144,1280" coordsize="10,20" path="m8144,1299l8154,1299,8154,1280,8144,1280,8144,1299xe" filled="true" fillcolor="#000000" stroked="false">
                <v:path arrowok="t"/>
                <v:fill type="solid"/>
              </v:shape>
            </v:group>
            <v:group style="position:absolute;left:8144;top:1299;width:10;height:20" coordorigin="8144,1299" coordsize="10,20">
              <v:shape style="position:absolute;left:8144;top:1299;width:10;height:20" coordorigin="8144,1299" coordsize="10,20" path="m8144,1318l8154,1318,8154,1299,8144,1299,8144,1318xe" filled="true" fillcolor="#000000" stroked="false">
                <v:path arrowok="t"/>
                <v:fill type="solid"/>
              </v:shape>
            </v:group>
            <v:group style="position:absolute;left:8144;top:1318;width:10;height:20" coordorigin="8144,1318" coordsize="10,20">
              <v:shape style="position:absolute;left:8144;top:1318;width:10;height:20" coordorigin="8144,1318" coordsize="10,20" path="m8144,1337l8154,1337,8154,1318,8144,1318,8144,1337xe" filled="true" fillcolor="#000000" stroked="false">
                <v:path arrowok="t"/>
                <v:fill type="solid"/>
              </v:shape>
            </v:group>
            <v:group style="position:absolute;left:8144;top:1337;width:10;height:20" coordorigin="8144,1337" coordsize="10,20">
              <v:shape style="position:absolute;left:8144;top:1337;width:10;height:20" coordorigin="8144,1337" coordsize="10,20" path="m8144,1357l8154,1357,8154,1337,8144,1337,8144,1357xe" filled="true" fillcolor="#000000" stroked="false">
                <v:path arrowok="t"/>
                <v:fill type="solid"/>
              </v:shape>
            </v:group>
            <v:group style="position:absolute;left:8144;top:1357;width:10;height:20" coordorigin="8144,1357" coordsize="10,20">
              <v:shape style="position:absolute;left:8144;top:1357;width:10;height:20" coordorigin="8144,1357" coordsize="10,20" path="m8144,1376l8154,1376,8154,1357,8144,1357,8144,1376xe" filled="true" fillcolor="#000000" stroked="false">
                <v:path arrowok="t"/>
                <v:fill type="solid"/>
              </v:shape>
            </v:group>
            <v:group style="position:absolute;left:8144;top:1376;width:10;height:20" coordorigin="8144,1376" coordsize="10,20">
              <v:shape style="position:absolute;left:8144;top:1376;width:10;height:20" coordorigin="8144,1376" coordsize="10,20" path="m8144,1395l8154,1395,8154,1376,8144,1376,8144,1395xe" filled="true" fillcolor="#000000" stroked="false">
                <v:path arrowok="t"/>
                <v:fill type="solid"/>
              </v:shape>
            </v:group>
            <v:group style="position:absolute;left:8144;top:1395;width:10;height:20" coordorigin="8144,1395" coordsize="10,20">
              <v:shape style="position:absolute;left:8144;top:1395;width:10;height:20" coordorigin="8144,1395" coordsize="10,20" path="m8144,1414l8154,1414,8154,1395,8144,1395,8144,1414xe" filled="true" fillcolor="#000000" stroked="false">
                <v:path arrowok="t"/>
                <v:fill type="solid"/>
              </v:shape>
            </v:group>
            <v:group style="position:absolute;left:8144;top:1414;width:10;height:20" coordorigin="8144,1414" coordsize="10,20">
              <v:shape style="position:absolute;left:8144;top:1414;width:10;height:20" coordorigin="8144,1414" coordsize="10,20" path="m8144,1433l8154,1433,8154,1414,8144,1414,8144,1433xe" filled="true" fillcolor="#000000" stroked="false">
                <v:path arrowok="t"/>
                <v:fill type="solid"/>
              </v:shape>
            </v:group>
            <v:group style="position:absolute;left:8144;top:1433;width:10;height:20" coordorigin="8144,1433" coordsize="10,20">
              <v:shape style="position:absolute;left:8144;top:1433;width:10;height:20" coordorigin="8144,1433" coordsize="10,20" path="m8144,1453l8154,1453,8154,1433,8144,1433,8144,1453xe" filled="true" fillcolor="#000000" stroked="false">
                <v:path arrowok="t"/>
                <v:fill type="solid"/>
              </v:shape>
            </v:group>
            <v:group style="position:absolute;left:8144;top:1453;width:10;height:20" coordorigin="8144,1453" coordsize="10,20">
              <v:shape style="position:absolute;left:8144;top:1453;width:10;height:20" coordorigin="8144,1453" coordsize="10,20" path="m8144,1472l8154,1472,8154,1453,8144,1453,8144,1472xe" filled="true" fillcolor="#000000" stroked="false">
                <v:path arrowok="t"/>
                <v:fill type="solid"/>
              </v:shape>
            </v:group>
            <v:group style="position:absolute;left:8144;top:1472;width:10;height:20" coordorigin="8144,1472" coordsize="10,20">
              <v:shape style="position:absolute;left:8144;top:1472;width:10;height:20" coordorigin="8144,1472" coordsize="10,20" path="m8144,1491l8154,1491,8154,1472,8144,1472,8144,1491xe" filled="true" fillcolor="#000000" stroked="false">
                <v:path arrowok="t"/>
                <v:fill type="solid"/>
              </v:shape>
            </v:group>
            <v:group style="position:absolute;left:8144;top:1491;width:10;height:20" coordorigin="8144,1491" coordsize="10,20">
              <v:shape style="position:absolute;left:8144;top:1491;width:10;height:20" coordorigin="8144,1491" coordsize="10,20" path="m8144,1510l8154,1510,8154,1491,8144,1491,8144,1510xe" filled="true" fillcolor="#000000" stroked="false">
                <v:path arrowok="t"/>
                <v:fill type="solid"/>
              </v:shape>
            </v:group>
            <v:group style="position:absolute;left:8144;top:1510;width:10;height:20" coordorigin="8144,1510" coordsize="10,20">
              <v:shape style="position:absolute;left:8144;top:1510;width:10;height:20" coordorigin="8144,1510" coordsize="10,20" path="m8144,1529l8154,1529,8154,1510,8144,1510,8144,1529xe" filled="true" fillcolor="#000000" stroked="false">
                <v:path arrowok="t"/>
                <v:fill type="solid"/>
              </v:shape>
            </v:group>
            <v:group style="position:absolute;left:8144;top:1529;width:10;height:20" coordorigin="8144,1529" coordsize="10,20">
              <v:shape style="position:absolute;left:8144;top:1529;width:10;height:20" coordorigin="8144,1529" coordsize="10,20" path="m8144,1549l8154,1549,8154,1529,8144,1529,8144,1549xe" filled="true" fillcolor="#000000" stroked="false">
                <v:path arrowok="t"/>
                <v:fill type="solid"/>
              </v:shape>
            </v:group>
            <v:group style="position:absolute;left:8144;top:1549;width:10;height:20" coordorigin="8144,1549" coordsize="10,20">
              <v:shape style="position:absolute;left:8144;top:1549;width:10;height:20" coordorigin="8144,1549" coordsize="10,20" path="m8144,1568l8154,1568,8154,1549,8144,1549,8144,1568xe" filled="true" fillcolor="#000000" stroked="false">
                <v:path arrowok="t"/>
                <v:fill type="solid"/>
              </v:shape>
            </v:group>
            <v:group style="position:absolute;left:8144;top:1568;width:10;height:20" coordorigin="8144,1568" coordsize="10,20">
              <v:shape style="position:absolute;left:8144;top:1568;width:10;height:20" coordorigin="8144,1568" coordsize="10,20" path="m8144,1587l8154,1587,8154,1568,8144,1568,8144,1587xe" filled="true" fillcolor="#000000" stroked="false">
                <v:path arrowok="t"/>
                <v:fill type="solid"/>
              </v:shape>
            </v:group>
            <v:group style="position:absolute;left:8144;top:1587;width:10;height:20" coordorigin="8144,1587" coordsize="10,20">
              <v:shape style="position:absolute;left:8144;top:1587;width:10;height:20" coordorigin="8144,1587" coordsize="10,20" path="m8144,1606l8154,1606,8154,1587,8144,1587,8144,1606xe" filled="true" fillcolor="#000000" stroked="false">
                <v:path arrowok="t"/>
                <v:fill type="solid"/>
              </v:shape>
            </v:group>
            <v:group style="position:absolute;left:8144;top:1606;width:10;height:20" coordorigin="8144,1606" coordsize="10,20">
              <v:shape style="position:absolute;left:8144;top:1606;width:10;height:20" coordorigin="8144,1606" coordsize="10,20" path="m8144,1625l8154,1625,8154,1606,8144,1606,8144,1625xe" filled="true" fillcolor="#000000" stroked="false">
                <v:path arrowok="t"/>
                <v:fill type="solid"/>
              </v:shape>
            </v:group>
            <v:group style="position:absolute;left:8144;top:1625;width:10;height:20" coordorigin="8144,1625" coordsize="10,20">
              <v:shape style="position:absolute;left:8144;top:1625;width:10;height:20" coordorigin="8144,1625" coordsize="10,20" path="m8144,1645l8154,1645,8154,1625,8144,1625,8144,1645xe" filled="true" fillcolor="#000000" stroked="false">
                <v:path arrowok="t"/>
                <v:fill type="solid"/>
              </v:shape>
            </v:group>
            <v:group style="position:absolute;left:8144;top:1645;width:10;height:20" coordorigin="8144,1645" coordsize="10,20">
              <v:shape style="position:absolute;left:8144;top:1645;width:10;height:20" coordorigin="8144,1645" coordsize="10,20" path="m8144,1664l8154,1664,8154,1645,8144,1645,8144,1664xe" filled="true" fillcolor="#000000" stroked="false">
                <v:path arrowok="t"/>
                <v:fill type="solid"/>
              </v:shape>
            </v:group>
            <v:group style="position:absolute;left:8144;top:1664;width:10;height:20" coordorigin="8144,1664" coordsize="10,20">
              <v:shape style="position:absolute;left:8144;top:1664;width:10;height:20" coordorigin="8144,1664" coordsize="10,20" path="m8144,1683l8154,1683,8154,1664,8144,1664,8144,1683xe" filled="true" fillcolor="#000000" stroked="false">
                <v:path arrowok="t"/>
                <v:fill type="solid"/>
              </v:shape>
            </v:group>
            <v:group style="position:absolute;left:8144;top:1683;width:10;height:20" coordorigin="8144,1683" coordsize="10,20">
              <v:shape style="position:absolute;left:8144;top:1683;width:10;height:20" coordorigin="8144,1683" coordsize="10,20" path="m8144,1702l8154,1702,8154,1683,8144,1683,8144,1702xe" filled="true" fillcolor="#000000" stroked="false">
                <v:path arrowok="t"/>
                <v:fill type="solid"/>
              </v:shape>
            </v:group>
            <v:group style="position:absolute;left:8144;top:1702;width:10;height:20" coordorigin="8144,1702" coordsize="10,20">
              <v:shape style="position:absolute;left:8144;top:1702;width:10;height:20" coordorigin="8144,1702" coordsize="10,20" path="m8144,1721l8154,1721,8154,1702,8144,1702,8144,1721xe" filled="true" fillcolor="#000000" stroked="false">
                <v:path arrowok="t"/>
                <v:fill type="solid"/>
              </v:shape>
            </v:group>
            <v:group style="position:absolute;left:8144;top:1721;width:10;height:20" coordorigin="8144,1721" coordsize="10,20">
              <v:shape style="position:absolute;left:8144;top:1721;width:10;height:20" coordorigin="8144,1721" coordsize="10,20" path="m8144,1741l8154,1741,8154,1721,8144,1721,8144,1741xe" filled="true" fillcolor="#000000" stroked="false">
                <v:path arrowok="t"/>
                <v:fill type="solid"/>
              </v:shape>
            </v:group>
            <v:group style="position:absolute;left:8144;top:1741;width:10;height:20" coordorigin="8144,1741" coordsize="10,20">
              <v:shape style="position:absolute;left:8144;top:1741;width:10;height:20" coordorigin="8144,1741" coordsize="10,20" path="m8144,1760l8154,1760,8154,1741,8144,1741,8144,1760xe" filled="true" fillcolor="#000000" stroked="false">
                <v:path arrowok="t"/>
                <v:fill type="solid"/>
              </v:shape>
            </v:group>
            <v:group style="position:absolute;left:8144;top:1760;width:10;height:20" coordorigin="8144,1760" coordsize="10,20">
              <v:shape style="position:absolute;left:8144;top:1760;width:10;height:20" coordorigin="8144,1760" coordsize="10,20" path="m8144,1779l8154,1779,8154,1760,8144,1760,8144,1779xe" filled="true" fillcolor="#000000" stroked="false">
                <v:path arrowok="t"/>
                <v:fill type="solid"/>
              </v:shape>
            </v:group>
            <v:group style="position:absolute;left:8144;top:1779;width:10;height:20" coordorigin="8144,1779" coordsize="10,20">
              <v:shape style="position:absolute;left:8144;top:1779;width:10;height:20" coordorigin="8144,1779" coordsize="10,20" path="m8144,1798l8154,1798,8154,1779,8144,1779,8144,1798xe" filled="true" fillcolor="#000000" stroked="false">
                <v:path arrowok="t"/>
                <v:fill type="solid"/>
              </v:shape>
            </v:group>
            <v:group style="position:absolute;left:8144;top:1798;width:10;height:20" coordorigin="8144,1798" coordsize="10,20">
              <v:shape style="position:absolute;left:8144;top:1798;width:10;height:20" coordorigin="8144,1798" coordsize="10,20" path="m8144,1817l8154,1817,8154,1798,8144,1798,8144,1817xe" filled="true" fillcolor="#000000" stroked="false">
                <v:path arrowok="t"/>
                <v:fill type="solid"/>
              </v:shape>
            </v:group>
            <v:group style="position:absolute;left:8144;top:1817;width:10;height:20" coordorigin="8144,1817" coordsize="10,20">
              <v:shape style="position:absolute;left:8144;top:1817;width:10;height:20" coordorigin="8144,1817" coordsize="10,20" path="m8144,1837l8154,1837,8154,1817,8144,1817,8144,1837xe" filled="true" fillcolor="#000000" stroked="false">
                <v:path arrowok="t"/>
                <v:fill type="solid"/>
              </v:shape>
            </v:group>
            <v:group style="position:absolute;left:8144;top:1837;width:10;height:20" coordorigin="8144,1837" coordsize="10,20">
              <v:shape style="position:absolute;left:8144;top:1837;width:10;height:20" coordorigin="8144,1837" coordsize="10,20" path="m8144,1856l8154,1856,8154,1837,8144,1837,8144,1856xe" filled="true" fillcolor="#000000" stroked="false">
                <v:path arrowok="t"/>
                <v:fill type="solid"/>
              </v:shape>
            </v:group>
            <v:group style="position:absolute;left:8144;top:1856;width:10;height:20" coordorigin="8144,1856" coordsize="10,20">
              <v:shape style="position:absolute;left:8144;top:1856;width:10;height:20" coordorigin="8144,1856" coordsize="10,20" path="m8144,1875l8154,1875,8154,1856,8144,1856,8144,1875xe" filled="true" fillcolor="#000000" stroked="false">
                <v:path arrowok="t"/>
                <v:fill type="solid"/>
              </v:shape>
            </v:group>
            <v:group style="position:absolute;left:8144;top:1875;width:10;height:20" coordorigin="8144,1875" coordsize="10,20">
              <v:shape style="position:absolute;left:8144;top:1875;width:10;height:20" coordorigin="8144,1875" coordsize="10,20" path="m8144,1894l8154,1894,8154,1875,8144,1875,8144,1894xe" filled="true" fillcolor="#000000" stroked="false">
                <v:path arrowok="t"/>
                <v:fill type="solid"/>
              </v:shape>
            </v:group>
            <v:group style="position:absolute;left:8144;top:1894;width:10;height:20" coordorigin="8144,1894" coordsize="10,20">
              <v:shape style="position:absolute;left:8144;top:1894;width:10;height:20" coordorigin="8144,1894" coordsize="10,20" path="m8144,1913l8154,1913,8154,1894,8144,1894,8144,1913xe" filled="true" fillcolor="#000000" stroked="false">
                <v:path arrowok="t"/>
                <v:fill type="solid"/>
              </v:shape>
            </v:group>
            <v:group style="position:absolute;left:8144;top:1913;width:10;height:20" coordorigin="8144,1913" coordsize="10,20">
              <v:shape style="position:absolute;left:8144;top:1913;width:10;height:20" coordorigin="8144,1913" coordsize="10,20" path="m8144,1933l8154,1933,8154,1913,8144,1913,8144,1933xe" filled="true" fillcolor="#000000" stroked="false">
                <v:path arrowok="t"/>
                <v:fill type="solid"/>
              </v:shape>
            </v:group>
            <v:group style="position:absolute;left:8144;top:1933;width:10;height:20" coordorigin="8144,1933" coordsize="10,20">
              <v:shape style="position:absolute;left:8144;top:1933;width:10;height:20" coordorigin="8144,1933" coordsize="10,20" path="m8144,1952l8154,1952,8154,1933,8144,1933,8144,1952xe" filled="true" fillcolor="#000000" stroked="false">
                <v:path arrowok="t"/>
                <v:fill type="solid"/>
              </v:shape>
            </v:group>
            <v:group style="position:absolute;left:8144;top:1952;width:10;height:20" coordorigin="8144,1952" coordsize="10,20">
              <v:shape style="position:absolute;left:8144;top:1952;width:10;height:20" coordorigin="8144,1952" coordsize="10,20" path="m8144,1971l8154,1971,8154,1952,8144,1952,8144,1971xe" filled="true" fillcolor="#000000" stroked="false">
                <v:path arrowok="t"/>
                <v:fill type="solid"/>
              </v:shape>
            </v:group>
            <v:group style="position:absolute;left:8144;top:1971;width:10;height:20" coordorigin="8144,1971" coordsize="10,20">
              <v:shape style="position:absolute;left:8144;top:1971;width:10;height:20" coordorigin="8144,1971" coordsize="10,20" path="m8144,1990l8154,1990,8154,1971,8144,1971,8144,1990xe" filled="true" fillcolor="#000000" stroked="false">
                <v:path arrowok="t"/>
                <v:fill type="solid"/>
              </v:shape>
            </v:group>
            <v:group style="position:absolute;left:8144;top:1990;width:10;height:20" coordorigin="8144,1990" coordsize="10,20">
              <v:shape style="position:absolute;left:8144;top:1990;width:10;height:20" coordorigin="8144,1990" coordsize="10,20" path="m8144,2009l8154,2009,8154,1990,8144,1990,8144,2009xe" filled="true" fillcolor="#000000" stroked="false">
                <v:path arrowok="t"/>
                <v:fill type="solid"/>
              </v:shape>
            </v:group>
            <v:group style="position:absolute;left:8144;top:2009;width:10;height:20" coordorigin="8144,2009" coordsize="10,20">
              <v:shape style="position:absolute;left:8144;top:2009;width:10;height:20" coordorigin="8144,2009" coordsize="10,20" path="m8144,2029l8154,2029,8154,2009,8144,2009,8144,2029xe" filled="true" fillcolor="#000000" stroked="false">
                <v:path arrowok="t"/>
                <v:fill type="solid"/>
              </v:shape>
            </v:group>
            <v:group style="position:absolute;left:8144;top:2029;width:10;height:20" coordorigin="8144,2029" coordsize="10,20">
              <v:shape style="position:absolute;left:8144;top:2029;width:10;height:20" coordorigin="8144,2029" coordsize="10,20" path="m8144,2048l8154,2048,8154,2029,8144,2029,8144,2048xe" filled="true" fillcolor="#000000" stroked="false">
                <v:path arrowok="t"/>
                <v:fill type="solid"/>
              </v:shape>
            </v:group>
            <v:group style="position:absolute;left:8144;top:2048;width:10;height:20" coordorigin="8144,2048" coordsize="10,20">
              <v:shape style="position:absolute;left:8144;top:2048;width:10;height:20" coordorigin="8144,2048" coordsize="10,20" path="m8144,2067l8154,2067,8154,2048,8144,2048,8144,2067xe" filled="true" fillcolor="#000000" stroked="false">
                <v:path arrowok="t"/>
                <v:fill type="solid"/>
              </v:shape>
            </v:group>
            <v:group style="position:absolute;left:8144;top:2067;width:10;height:20" coordorigin="8144,2067" coordsize="10,20">
              <v:shape style="position:absolute;left:8144;top:2067;width:10;height:20" coordorigin="8144,2067" coordsize="10,20" path="m8144,2086l8154,2086,8154,2067,8144,2067,8144,2086xe" filled="true" fillcolor="#000000" stroked="false">
                <v:path arrowok="t"/>
                <v:fill type="solid"/>
              </v:shape>
            </v:group>
            <v:group style="position:absolute;left:8144;top:2086;width:10;height:20" coordorigin="8144,2086" coordsize="10,20">
              <v:shape style="position:absolute;left:8144;top:2086;width:10;height:20" coordorigin="8144,2086" coordsize="10,20" path="m8144,2105l8154,2105,8154,2086,8144,2086,8144,2105xe" filled="true" fillcolor="#000000" stroked="false">
                <v:path arrowok="t"/>
                <v:fill type="solid"/>
              </v:shape>
            </v:group>
            <v:group style="position:absolute;left:8144;top:2105;width:10;height:20" coordorigin="8144,2105" coordsize="10,20">
              <v:shape style="position:absolute;left:8144;top:2105;width:10;height:20" coordorigin="8144,2105" coordsize="10,20" path="m8144,2125l8154,2125,8154,2105,8144,2105,8144,2125xe" filled="true" fillcolor="#000000" stroked="false">
                <v:path arrowok="t"/>
                <v:fill type="solid"/>
              </v:shape>
            </v:group>
            <v:group style="position:absolute;left:8144;top:2125;width:10;height:20" coordorigin="8144,2125" coordsize="10,20">
              <v:shape style="position:absolute;left:8144;top:2125;width:10;height:20" coordorigin="8144,2125" coordsize="10,20" path="m8144,2144l8154,2144,8154,2125,8144,2125,8144,2144xe" filled="true" fillcolor="#000000" stroked="false">
                <v:path arrowok="t"/>
                <v:fill type="solid"/>
              </v:shape>
            </v:group>
            <v:group style="position:absolute;left:8144;top:2144;width:10;height:20" coordorigin="8144,2144" coordsize="10,20">
              <v:shape style="position:absolute;left:8144;top:2144;width:10;height:20" coordorigin="8144,2144" coordsize="10,20" path="m8144,2163l8154,2163,8154,2144,8144,2144,8144,2163xe" filled="true" fillcolor="#000000" stroked="false">
                <v:path arrowok="t"/>
                <v:fill type="solid"/>
              </v:shape>
            </v:group>
            <v:group style="position:absolute;left:8144;top:2163;width:10;height:20" coordorigin="8144,2163" coordsize="10,20">
              <v:shape style="position:absolute;left:8144;top:2163;width:10;height:20" coordorigin="8144,2163" coordsize="10,20" path="m8144,2182l8154,2182,8154,2163,8144,2163,8144,2182xe" filled="true" fillcolor="#000000" stroked="false">
                <v:path arrowok="t"/>
                <v:fill type="solid"/>
              </v:shape>
            </v:group>
            <v:group style="position:absolute;left:8144;top:2182;width:10;height:20" coordorigin="8144,2182" coordsize="10,20">
              <v:shape style="position:absolute;left:8144;top:2182;width:10;height:20" coordorigin="8144,2182" coordsize="10,20" path="m8144,2201l8154,2201,8154,2182,8144,2182,8144,2201xe" filled="true" fillcolor="#000000" stroked="false">
                <v:path arrowok="t"/>
                <v:fill type="solid"/>
              </v:shape>
            </v:group>
            <v:group style="position:absolute;left:8144;top:2201;width:10;height:20" coordorigin="8144,2201" coordsize="10,20">
              <v:shape style="position:absolute;left:8144;top:2201;width:10;height:20" coordorigin="8144,2201" coordsize="10,20" path="m8144,2221l8154,2221,8154,2201,8144,2201,8144,2221xe" filled="true" fillcolor="#000000" stroked="false">
                <v:path arrowok="t"/>
                <v:fill type="solid"/>
              </v:shape>
            </v:group>
            <v:group style="position:absolute;left:8144;top:2221;width:10;height:20" coordorigin="8144,2221" coordsize="10,20">
              <v:shape style="position:absolute;left:8144;top:2221;width:10;height:20" coordorigin="8144,2221" coordsize="10,20" path="m8144,2240l8154,2240,8154,2221,8144,2221,8144,2240xe" filled="true" fillcolor="#000000" stroked="false">
                <v:path arrowok="t"/>
                <v:fill type="solid"/>
              </v:shape>
            </v:group>
            <v:group style="position:absolute;left:8144;top:2240;width:10;height:20" coordorigin="8144,2240" coordsize="10,20">
              <v:shape style="position:absolute;left:8144;top:2240;width:10;height:20" coordorigin="8144,2240" coordsize="10,20" path="m8144,2259l8154,2259,8154,2240,8144,2240,8144,2259xe" filled="true" fillcolor="#000000" stroked="false">
                <v:path arrowok="t"/>
                <v:fill type="solid"/>
              </v:shape>
            </v:group>
            <v:group style="position:absolute;left:8144;top:2259;width:10;height:20" coordorigin="8144,2259" coordsize="10,20">
              <v:shape style="position:absolute;left:8144;top:2259;width:10;height:20" coordorigin="8144,2259" coordsize="10,20" path="m8144,2278l8154,2278,8154,2259,8144,2259,8144,2278xe" filled="true" fillcolor="#000000" stroked="false">
                <v:path arrowok="t"/>
                <v:fill type="solid"/>
              </v:shape>
            </v:group>
            <v:group style="position:absolute;left:8144;top:2278;width:10;height:20" coordorigin="8144,2278" coordsize="10,20">
              <v:shape style="position:absolute;left:8144;top:2278;width:10;height:20" coordorigin="8144,2278" coordsize="10,20" path="m8144,2297l8154,2297,8154,2278,8144,2278,8144,2297xe" filled="true" fillcolor="#000000" stroked="false">
                <v:path arrowok="t"/>
                <v:fill type="solid"/>
              </v:shape>
            </v:group>
            <v:group style="position:absolute;left:8144;top:2297;width:10;height:20" coordorigin="8144,2297" coordsize="10,20">
              <v:shape style="position:absolute;left:8144;top:2297;width:10;height:20" coordorigin="8144,2297" coordsize="10,20" path="m8144,2317l8154,2317,8154,2297,8144,2297,8144,2317xe" filled="true" fillcolor="#000000" stroked="false">
                <v:path arrowok="t"/>
                <v:fill type="solid"/>
              </v:shape>
            </v:group>
            <v:group style="position:absolute;left:8144;top:2317;width:10;height:20" coordorigin="8144,2317" coordsize="10,20">
              <v:shape style="position:absolute;left:8144;top:2317;width:10;height:20" coordorigin="8144,2317" coordsize="10,20" path="m8144,2336l8154,2336,8154,2317,8144,2317,8144,2336xe" filled="true" fillcolor="#000000" stroked="false">
                <v:path arrowok="t"/>
                <v:fill type="solid"/>
              </v:shape>
            </v:group>
            <v:group style="position:absolute;left:8144;top:2336;width:10;height:20" coordorigin="8144,2336" coordsize="10,20">
              <v:shape style="position:absolute;left:8144;top:2336;width:10;height:20" coordorigin="8144,2336" coordsize="10,20" path="m8144,2355l8154,2355,8154,2336,8144,2336,8144,2355xe" filled="true" fillcolor="#000000" stroked="false">
                <v:path arrowok="t"/>
                <v:fill type="solid"/>
              </v:shape>
            </v:group>
            <v:group style="position:absolute;left:8144;top:2355;width:10;height:20" coordorigin="8144,2355" coordsize="10,20">
              <v:shape style="position:absolute;left:8144;top:2355;width:10;height:20" coordorigin="8144,2355" coordsize="10,20" path="m8144,2374l8154,2374,8154,2355,8144,2355,8144,2374xe" filled="true" fillcolor="#000000" stroked="false">
                <v:path arrowok="t"/>
                <v:fill type="solid"/>
              </v:shape>
            </v:group>
            <v:group style="position:absolute;left:8144;top:2374;width:10;height:20" coordorigin="8144,2374" coordsize="10,20">
              <v:shape style="position:absolute;left:8144;top:2374;width:10;height:20" coordorigin="8144,2374" coordsize="10,20" path="m8144,2393l8154,2393,8154,2374,8144,2374,8144,2393xe" filled="true" fillcolor="#000000" stroked="false">
                <v:path arrowok="t"/>
                <v:fill type="solid"/>
              </v:shape>
            </v:group>
            <v:group style="position:absolute;left:8144;top:2393;width:10;height:20" coordorigin="8144,2393" coordsize="10,20">
              <v:shape style="position:absolute;left:8144;top:2393;width:10;height:20" coordorigin="8144,2393" coordsize="10,20" path="m8144,2413l8154,2413,8154,2393,8144,2393,8144,2413xe" filled="true" fillcolor="#000000" stroked="false">
                <v:path arrowok="t"/>
                <v:fill type="solid"/>
              </v:shape>
            </v:group>
            <v:group style="position:absolute;left:8144;top:2413;width:10;height:20" coordorigin="8144,2413" coordsize="10,20">
              <v:shape style="position:absolute;left:8144;top:2413;width:10;height:20" coordorigin="8144,2413" coordsize="10,20" path="m8144,2432l8154,2432,8154,2413,8144,2413,8144,2432xe" filled="true" fillcolor="#000000" stroked="false">
                <v:path arrowok="t"/>
                <v:fill type="solid"/>
              </v:shape>
            </v:group>
            <v:group style="position:absolute;left:8857;top:31;width:10;height:20" coordorigin="8857,31" coordsize="10,20">
              <v:shape style="position:absolute;left:8857;top:31;width:10;height:20" coordorigin="8857,31" coordsize="10,20" path="m8857,50l8867,50,8867,31,8857,31,8857,50xe" filled="true" fillcolor="#000000" stroked="false">
                <v:path arrowok="t"/>
                <v:fill type="solid"/>
              </v:shape>
            </v:group>
            <v:group style="position:absolute;left:8857;top:50;width:10;height:20" coordorigin="8857,50" coordsize="10,20">
              <v:shape style="position:absolute;left:8857;top:50;width:10;height:20" coordorigin="8857,50" coordsize="10,20" path="m8857,70l8867,70,8867,50,8857,50,8857,70xe" filled="true" fillcolor="#000000" stroked="false">
                <v:path arrowok="t"/>
                <v:fill type="solid"/>
              </v:shape>
            </v:group>
            <v:group style="position:absolute;left:8857;top:70;width:10;height:20" coordorigin="8857,70" coordsize="10,20">
              <v:shape style="position:absolute;left:8857;top:70;width:10;height:20" coordorigin="8857,70" coordsize="10,20" path="m8857,89l8867,89,8867,70,8857,70,8857,89xe" filled="true" fillcolor="#000000" stroked="false">
                <v:path arrowok="t"/>
                <v:fill type="solid"/>
              </v:shape>
            </v:group>
            <v:group style="position:absolute;left:8857;top:89;width:10;height:20" coordorigin="8857,89" coordsize="10,20">
              <v:shape style="position:absolute;left:8857;top:89;width:10;height:20" coordorigin="8857,89" coordsize="10,20" path="m8857,108l8867,108,8867,89,8857,89,8857,108xe" filled="true" fillcolor="#000000" stroked="false">
                <v:path arrowok="t"/>
                <v:fill type="solid"/>
              </v:shape>
            </v:group>
            <v:group style="position:absolute;left:8857;top:108;width:10;height:20" coordorigin="8857,108" coordsize="10,20">
              <v:shape style="position:absolute;left:8857;top:108;width:10;height:20" coordorigin="8857,108" coordsize="10,20" path="m8857,127l8867,127,8867,108,8857,108,8857,127xe" filled="true" fillcolor="#000000" stroked="false">
                <v:path arrowok="t"/>
                <v:fill type="solid"/>
              </v:shape>
            </v:group>
            <v:group style="position:absolute;left:8857;top:127;width:10;height:20" coordorigin="8857,127" coordsize="10,20">
              <v:shape style="position:absolute;left:8857;top:127;width:10;height:20" coordorigin="8857,127" coordsize="10,20" path="m8857,146l8867,146,8867,127,8857,127,8857,146xe" filled="true" fillcolor="#000000" stroked="false">
                <v:path arrowok="t"/>
                <v:fill type="solid"/>
              </v:shape>
            </v:group>
            <v:group style="position:absolute;left:8857;top:146;width:10;height:20" coordorigin="8857,146" coordsize="10,20">
              <v:shape style="position:absolute;left:8857;top:146;width:10;height:20" coordorigin="8857,146" coordsize="10,20" path="m8857,166l8867,166,8867,146,8857,146,8857,166xe" filled="true" fillcolor="#000000" stroked="false">
                <v:path arrowok="t"/>
                <v:fill type="solid"/>
              </v:shape>
            </v:group>
            <v:group style="position:absolute;left:8857;top:166;width:10;height:20" coordorigin="8857,166" coordsize="10,20">
              <v:shape style="position:absolute;left:8857;top:166;width:10;height:20" coordorigin="8857,166" coordsize="10,20" path="m8857,185l8867,185,8867,166,8857,166,8857,185xe" filled="true" fillcolor="#000000" stroked="false">
                <v:path arrowok="t"/>
                <v:fill type="solid"/>
              </v:shape>
            </v:group>
            <v:group style="position:absolute;left:8857;top:185;width:10;height:20" coordorigin="8857,185" coordsize="10,20">
              <v:shape style="position:absolute;left:8857;top:185;width:10;height:20" coordorigin="8857,185" coordsize="10,20" path="m8857,204l8867,204,8867,185,8857,185,8857,204xe" filled="true" fillcolor="#000000" stroked="false">
                <v:path arrowok="t"/>
                <v:fill type="solid"/>
              </v:shape>
            </v:group>
            <v:group style="position:absolute;left:8857;top:204;width:10;height:20" coordorigin="8857,204" coordsize="10,20">
              <v:shape style="position:absolute;left:8857;top:204;width:10;height:20" coordorigin="8857,204" coordsize="10,20" path="m8857,223l8867,223,8867,204,8857,204,8857,223xe" filled="true" fillcolor="#000000" stroked="false">
                <v:path arrowok="t"/>
                <v:fill type="solid"/>
              </v:shape>
            </v:group>
            <v:group style="position:absolute;left:8857;top:223;width:10;height:20" coordorigin="8857,223" coordsize="10,20">
              <v:shape style="position:absolute;left:8857;top:223;width:10;height:20" coordorigin="8857,223" coordsize="10,20" path="m8857,242l8867,242,8867,223,8857,223,8857,242xe" filled="true" fillcolor="#000000" stroked="false">
                <v:path arrowok="t"/>
                <v:fill type="solid"/>
              </v:shape>
            </v:group>
            <v:group style="position:absolute;left:8857;top:242;width:10;height:20" coordorigin="8857,242" coordsize="10,20">
              <v:shape style="position:absolute;left:8857;top:242;width:10;height:20" coordorigin="8857,242" coordsize="10,20" path="m8857,262l8867,262,8867,242,8857,242,8857,262xe" filled="true" fillcolor="#000000" stroked="false">
                <v:path arrowok="t"/>
                <v:fill type="solid"/>
              </v:shape>
            </v:group>
            <v:group style="position:absolute;left:8857;top:262;width:10;height:20" coordorigin="8857,262" coordsize="10,20">
              <v:shape style="position:absolute;left:8857;top:262;width:10;height:20" coordorigin="8857,262" coordsize="10,20" path="m8857,281l8867,281,8867,262,8857,262,8857,281xe" filled="true" fillcolor="#000000" stroked="false">
                <v:path arrowok="t"/>
                <v:fill type="solid"/>
              </v:shape>
            </v:group>
            <v:group style="position:absolute;left:8857;top:281;width:10;height:20" coordorigin="8857,281" coordsize="10,20">
              <v:shape style="position:absolute;left:8857;top:281;width:10;height:20" coordorigin="8857,281" coordsize="10,20" path="m8857,300l8867,300,8867,281,8857,281,8857,300xe" filled="true" fillcolor="#000000" stroked="false">
                <v:path arrowok="t"/>
                <v:fill type="solid"/>
              </v:shape>
            </v:group>
            <v:group style="position:absolute;left:8857;top:300;width:10;height:20" coordorigin="8857,300" coordsize="10,20">
              <v:shape style="position:absolute;left:8857;top:300;width:10;height:20" coordorigin="8857,300" coordsize="10,20" path="m8857,319l8867,319,8867,300,8857,300,8857,319xe" filled="true" fillcolor="#000000" stroked="false">
                <v:path arrowok="t"/>
                <v:fill type="solid"/>
              </v:shape>
            </v:group>
            <v:group style="position:absolute;left:8857;top:319;width:10;height:20" coordorigin="8857,319" coordsize="10,20">
              <v:shape style="position:absolute;left:8857;top:319;width:10;height:20" coordorigin="8857,319" coordsize="10,20" path="m8857,338l8867,338,8867,319,8857,319,8857,338xe" filled="true" fillcolor="#000000" stroked="false">
                <v:path arrowok="t"/>
                <v:fill type="solid"/>
              </v:shape>
            </v:group>
            <v:group style="position:absolute;left:8857;top:338;width:10;height:20" coordorigin="8857,338" coordsize="10,20">
              <v:shape style="position:absolute;left:8857;top:338;width:10;height:20" coordorigin="8857,338" coordsize="10,20" path="m8857,358l8867,358,8867,338,8857,338,8857,358xe" filled="true" fillcolor="#000000" stroked="false">
                <v:path arrowok="t"/>
                <v:fill type="solid"/>
              </v:shape>
            </v:group>
            <v:group style="position:absolute;left:8857;top:358;width:10;height:20" coordorigin="8857,358" coordsize="10,20">
              <v:shape style="position:absolute;left:8857;top:358;width:10;height:20" coordorigin="8857,358" coordsize="10,20" path="m8857,377l8867,377,8867,358,8857,358,8857,377xe" filled="true" fillcolor="#000000" stroked="false">
                <v:path arrowok="t"/>
                <v:fill type="solid"/>
              </v:shape>
            </v:group>
            <v:group style="position:absolute;left:8857;top:377;width:10;height:20" coordorigin="8857,377" coordsize="10,20">
              <v:shape style="position:absolute;left:8857;top:377;width:10;height:20" coordorigin="8857,377" coordsize="10,20" path="m8857,396l8867,396,8867,377,8857,377,8857,396xe" filled="true" fillcolor="#000000" stroked="false">
                <v:path arrowok="t"/>
                <v:fill type="solid"/>
              </v:shape>
            </v:group>
            <v:group style="position:absolute;left:8857;top:396;width:10;height:20" coordorigin="8857,396" coordsize="10,20">
              <v:shape style="position:absolute;left:8857;top:396;width:10;height:20" coordorigin="8857,396" coordsize="10,20" path="m8857,415l8867,415,8867,396,8857,396,8857,415xe" filled="true" fillcolor="#000000" stroked="false">
                <v:path arrowok="t"/>
                <v:fill type="solid"/>
              </v:shape>
            </v:group>
            <v:group style="position:absolute;left:8857;top:415;width:10;height:20" coordorigin="8857,415" coordsize="10,20">
              <v:shape style="position:absolute;left:8857;top:415;width:10;height:20" coordorigin="8857,415" coordsize="10,20" path="m8857,434l8867,434,8867,415,8857,415,8857,434xe" filled="true" fillcolor="#000000" stroked="false">
                <v:path arrowok="t"/>
                <v:fill type="solid"/>
              </v:shape>
            </v:group>
            <v:group style="position:absolute;left:8857;top:434;width:10;height:20" coordorigin="8857,434" coordsize="10,20">
              <v:shape style="position:absolute;left:8857;top:434;width:10;height:20" coordorigin="8857,434" coordsize="10,20" path="m8857,454l8867,454,8867,434,8857,434,8857,454xe" filled="true" fillcolor="#000000" stroked="false">
                <v:path arrowok="t"/>
                <v:fill type="solid"/>
              </v:shape>
            </v:group>
            <v:group style="position:absolute;left:8857;top:454;width:10;height:20" coordorigin="8857,454" coordsize="10,20">
              <v:shape style="position:absolute;left:8857;top:454;width:10;height:20" coordorigin="8857,454" coordsize="10,20" path="m8857,473l8867,473,8867,454,8857,454,8857,473xe" filled="true" fillcolor="#000000" stroked="false">
                <v:path arrowok="t"/>
                <v:fill type="solid"/>
              </v:shape>
            </v:group>
            <v:group style="position:absolute;left:8857;top:473;width:10;height:20" coordorigin="8857,473" coordsize="10,20">
              <v:shape style="position:absolute;left:8857;top:473;width:10;height:20" coordorigin="8857,473" coordsize="10,20" path="m8857,492l8867,492,8867,473,8857,473,8857,492xe" filled="true" fillcolor="#000000" stroked="false">
                <v:path arrowok="t"/>
                <v:fill type="solid"/>
              </v:shape>
            </v:group>
            <v:group style="position:absolute;left:8857;top:492;width:10;height:20" coordorigin="8857,492" coordsize="10,20">
              <v:shape style="position:absolute;left:8857;top:492;width:10;height:20" coordorigin="8857,492" coordsize="10,20" path="m8857,512l8867,512,8867,492,8857,492,8857,512xe" filled="true" fillcolor="#000000" stroked="false">
                <v:path arrowok="t"/>
                <v:fill type="solid"/>
              </v:shape>
            </v:group>
            <v:group style="position:absolute;left:8857;top:512;width:10;height:20" coordorigin="8857,512" coordsize="10,20">
              <v:shape style="position:absolute;left:8857;top:512;width:10;height:20" coordorigin="8857,512" coordsize="10,20" path="m8857,531l8867,531,8867,512,8857,512,8857,531xe" filled="true" fillcolor="#000000" stroked="false">
                <v:path arrowok="t"/>
                <v:fill type="solid"/>
              </v:shape>
            </v:group>
            <v:group style="position:absolute;left:8857;top:531;width:10;height:20" coordorigin="8857,531" coordsize="10,20">
              <v:shape style="position:absolute;left:8857;top:531;width:10;height:20" coordorigin="8857,531" coordsize="10,20" path="m8857,550l8867,550,8867,531,8857,531,8857,550xe" filled="true" fillcolor="#000000" stroked="false">
                <v:path arrowok="t"/>
                <v:fill type="solid"/>
              </v:shape>
            </v:group>
            <v:group style="position:absolute;left:8857;top:550;width:10;height:20" coordorigin="8857,550" coordsize="10,20">
              <v:shape style="position:absolute;left:8857;top:550;width:10;height:20" coordorigin="8857,550" coordsize="10,20" path="m8857,569l8867,569,8867,550,8857,550,8857,569xe" filled="true" fillcolor="#000000" stroked="false">
                <v:path arrowok="t"/>
                <v:fill type="solid"/>
              </v:shape>
            </v:group>
            <v:group style="position:absolute;left:8857;top:569;width:10;height:20" coordorigin="8857,569" coordsize="10,20">
              <v:shape style="position:absolute;left:8857;top:569;width:10;height:20" coordorigin="8857,569" coordsize="10,20" path="m8857,589l8867,589,8867,569,8857,569,8857,589xe" filled="true" fillcolor="#000000" stroked="false">
                <v:path arrowok="t"/>
                <v:fill type="solid"/>
              </v:shape>
            </v:group>
            <v:group style="position:absolute;left:8857;top:589;width:10;height:20" coordorigin="8857,589" coordsize="10,20">
              <v:shape style="position:absolute;left:8857;top:589;width:10;height:20" coordorigin="8857,589" coordsize="10,20" path="m8857,608l8867,608,8867,589,8857,589,8857,608xe" filled="true" fillcolor="#000000" stroked="false">
                <v:path arrowok="t"/>
                <v:fill type="solid"/>
              </v:shape>
            </v:group>
            <v:group style="position:absolute;left:8857;top:608;width:10;height:20" coordorigin="8857,608" coordsize="10,20">
              <v:shape style="position:absolute;left:8857;top:608;width:10;height:20" coordorigin="8857,608" coordsize="10,20" path="m8857,627l8867,627,8867,608,8857,608,8857,627xe" filled="true" fillcolor="#000000" stroked="false">
                <v:path arrowok="t"/>
                <v:fill type="solid"/>
              </v:shape>
            </v:group>
            <v:group style="position:absolute;left:8857;top:627;width:10;height:20" coordorigin="8857,627" coordsize="10,20">
              <v:shape style="position:absolute;left:8857;top:627;width:10;height:20" coordorigin="8857,627" coordsize="10,20" path="m8857,646l8867,646,8867,627,8857,627,8857,646xe" filled="true" fillcolor="#000000" stroked="false">
                <v:path arrowok="t"/>
                <v:fill type="solid"/>
              </v:shape>
            </v:group>
            <v:group style="position:absolute;left:8857;top:646;width:10;height:20" coordorigin="8857,646" coordsize="10,20">
              <v:shape style="position:absolute;left:8857;top:646;width:10;height:20" coordorigin="8857,646" coordsize="10,20" path="m8857,665l8867,665,8867,646,8857,646,8857,665xe" filled="true" fillcolor="#000000" stroked="false">
                <v:path arrowok="t"/>
                <v:fill type="solid"/>
              </v:shape>
            </v:group>
            <v:group style="position:absolute;left:8857;top:665;width:10;height:20" coordorigin="8857,665" coordsize="10,20">
              <v:shape style="position:absolute;left:8857;top:665;width:10;height:20" coordorigin="8857,665" coordsize="10,20" path="m8857,685l8867,685,8867,665,8857,665,8857,685xe" filled="true" fillcolor="#000000" stroked="false">
                <v:path arrowok="t"/>
                <v:fill type="solid"/>
              </v:shape>
            </v:group>
            <v:group style="position:absolute;left:8857;top:685;width:10;height:20" coordorigin="8857,685" coordsize="10,20">
              <v:shape style="position:absolute;left:8857;top:685;width:10;height:20" coordorigin="8857,685" coordsize="10,20" path="m8857,704l8867,704,8867,685,8857,685,8857,704xe" filled="true" fillcolor="#000000" stroked="false">
                <v:path arrowok="t"/>
                <v:fill type="solid"/>
              </v:shape>
            </v:group>
            <v:group style="position:absolute;left:8857;top:704;width:10;height:20" coordorigin="8857,704" coordsize="10,20">
              <v:shape style="position:absolute;left:8857;top:704;width:10;height:20" coordorigin="8857,704" coordsize="10,20" path="m8857,723l8867,723,8867,704,8857,704,8857,723xe" filled="true" fillcolor="#000000" stroked="false">
                <v:path arrowok="t"/>
                <v:fill type="solid"/>
              </v:shape>
            </v:group>
            <v:group style="position:absolute;left:8857;top:723;width:10;height:20" coordorigin="8857,723" coordsize="10,20">
              <v:shape style="position:absolute;left:8857;top:723;width:10;height:20" coordorigin="8857,723" coordsize="10,20" path="m8857,742l8867,742,8867,723,8857,723,8857,742xe" filled="true" fillcolor="#000000" stroked="false">
                <v:path arrowok="t"/>
                <v:fill type="solid"/>
              </v:shape>
            </v:group>
            <v:group style="position:absolute;left:8857;top:742;width:10;height:20" coordorigin="8857,742" coordsize="10,20">
              <v:shape style="position:absolute;left:8857;top:742;width:10;height:20" coordorigin="8857,742" coordsize="10,20" path="m8857,761l8867,761,8867,742,8857,742,8857,761xe" filled="true" fillcolor="#000000" stroked="false">
                <v:path arrowok="t"/>
                <v:fill type="solid"/>
              </v:shape>
            </v:group>
            <v:group style="position:absolute;left:8857;top:761;width:10;height:20" coordorigin="8857,761" coordsize="10,20">
              <v:shape style="position:absolute;left:8857;top:761;width:10;height:20" coordorigin="8857,761" coordsize="10,20" path="m8857,781l8867,781,8867,761,8857,761,8857,781xe" filled="true" fillcolor="#000000" stroked="false">
                <v:path arrowok="t"/>
                <v:fill type="solid"/>
              </v:shape>
            </v:group>
            <v:group style="position:absolute;left:8857;top:781;width:10;height:20" coordorigin="8857,781" coordsize="10,20">
              <v:shape style="position:absolute;left:8857;top:781;width:10;height:20" coordorigin="8857,781" coordsize="10,20" path="m8857,800l8867,800,8867,781,8857,781,8857,800xe" filled="true" fillcolor="#000000" stroked="false">
                <v:path arrowok="t"/>
                <v:fill type="solid"/>
              </v:shape>
            </v:group>
            <v:group style="position:absolute;left:8857;top:800;width:10;height:20" coordorigin="8857,800" coordsize="10,20">
              <v:shape style="position:absolute;left:8857;top:800;width:10;height:20" coordorigin="8857,800" coordsize="10,20" path="m8857,819l8867,819,8867,800,8857,800,8857,819xe" filled="true" fillcolor="#000000" stroked="false">
                <v:path arrowok="t"/>
                <v:fill type="solid"/>
              </v:shape>
            </v:group>
            <v:group style="position:absolute;left:8857;top:819;width:10;height:20" coordorigin="8857,819" coordsize="10,20">
              <v:shape style="position:absolute;left:8857;top:819;width:10;height:20" coordorigin="8857,819" coordsize="10,20" path="m8857,838l8867,838,8867,819,8857,819,8857,838xe" filled="true" fillcolor="#000000" stroked="false">
                <v:path arrowok="t"/>
                <v:fill type="solid"/>
              </v:shape>
            </v:group>
            <v:group style="position:absolute;left:8857;top:838;width:10;height:20" coordorigin="8857,838" coordsize="10,20">
              <v:shape style="position:absolute;left:8857;top:838;width:10;height:20" coordorigin="8857,838" coordsize="10,20" path="m8857,857l8867,857,8867,838,8857,838,8857,857xe" filled="true" fillcolor="#000000" stroked="false">
                <v:path arrowok="t"/>
                <v:fill type="solid"/>
              </v:shape>
            </v:group>
            <v:group style="position:absolute;left:8857;top:857;width:10;height:20" coordorigin="8857,857" coordsize="10,20">
              <v:shape style="position:absolute;left:8857;top:857;width:10;height:20" coordorigin="8857,857" coordsize="10,20" path="m8857,877l8867,877,8867,857,8857,857,8857,877xe" filled="true" fillcolor="#000000" stroked="false">
                <v:path arrowok="t"/>
                <v:fill type="solid"/>
              </v:shape>
            </v:group>
            <v:group style="position:absolute;left:8857;top:877;width:10;height:20" coordorigin="8857,877" coordsize="10,20">
              <v:shape style="position:absolute;left:8857;top:877;width:10;height:20" coordorigin="8857,877" coordsize="10,20" path="m8857,896l8867,896,8867,877,8857,877,8857,896xe" filled="true" fillcolor="#000000" stroked="false">
                <v:path arrowok="t"/>
                <v:fill type="solid"/>
              </v:shape>
            </v:group>
            <v:group style="position:absolute;left:8857;top:896;width:10;height:20" coordorigin="8857,896" coordsize="10,20">
              <v:shape style="position:absolute;left:8857;top:896;width:10;height:20" coordorigin="8857,896" coordsize="10,20" path="m8857,915l8867,915,8867,896,8857,896,8857,915xe" filled="true" fillcolor="#000000" stroked="false">
                <v:path arrowok="t"/>
                <v:fill type="solid"/>
              </v:shape>
            </v:group>
            <v:group style="position:absolute;left:8857;top:915;width:10;height:20" coordorigin="8857,915" coordsize="10,20">
              <v:shape style="position:absolute;left:8857;top:915;width:10;height:20" coordorigin="8857,915" coordsize="10,20" path="m8857,934l8867,934,8867,915,8857,915,8857,934xe" filled="true" fillcolor="#000000" stroked="false">
                <v:path arrowok="t"/>
                <v:fill type="solid"/>
              </v:shape>
            </v:group>
            <v:group style="position:absolute;left:8857;top:934;width:10;height:20" coordorigin="8857,934" coordsize="10,20">
              <v:shape style="position:absolute;left:8857;top:934;width:10;height:20" coordorigin="8857,934" coordsize="10,20" path="m8857,953l8867,953,8867,934,8857,934,8857,953xe" filled="true" fillcolor="#000000" stroked="false">
                <v:path arrowok="t"/>
                <v:fill type="solid"/>
              </v:shape>
            </v:group>
            <v:group style="position:absolute;left:8857;top:953;width:10;height:20" coordorigin="8857,953" coordsize="10,20">
              <v:shape style="position:absolute;left:8857;top:953;width:10;height:20" coordorigin="8857,953" coordsize="10,20" path="m8857,973l8867,973,8867,953,8857,953,8857,973xe" filled="true" fillcolor="#000000" stroked="false">
                <v:path arrowok="t"/>
                <v:fill type="solid"/>
              </v:shape>
            </v:group>
            <v:group style="position:absolute;left:8857;top:973;width:10;height:20" coordorigin="8857,973" coordsize="10,20">
              <v:shape style="position:absolute;left:8857;top:973;width:10;height:20" coordorigin="8857,973" coordsize="10,20" path="m8857,992l8867,992,8867,973,8857,973,8857,992xe" filled="true" fillcolor="#000000" stroked="false">
                <v:path arrowok="t"/>
                <v:fill type="solid"/>
              </v:shape>
            </v:group>
            <v:group style="position:absolute;left:8857;top:992;width:10;height:20" coordorigin="8857,992" coordsize="10,20">
              <v:shape style="position:absolute;left:8857;top:992;width:10;height:20" coordorigin="8857,992" coordsize="10,20" path="m8857,1011l8867,1011,8867,992,8857,992,8857,1011xe" filled="true" fillcolor="#000000" stroked="false">
                <v:path arrowok="t"/>
                <v:fill type="solid"/>
              </v:shape>
            </v:group>
            <v:group style="position:absolute;left:8857;top:1011;width:10;height:20" coordorigin="8857,1011" coordsize="10,20">
              <v:shape style="position:absolute;left:8857;top:1011;width:10;height:20" coordorigin="8857,1011" coordsize="10,20" path="m8857,1030l8867,1030,8867,1011,8857,1011,8857,1030xe" filled="true" fillcolor="#000000" stroked="false">
                <v:path arrowok="t"/>
                <v:fill type="solid"/>
              </v:shape>
            </v:group>
            <v:group style="position:absolute;left:8857;top:1030;width:10;height:20" coordorigin="8857,1030" coordsize="10,20">
              <v:shape style="position:absolute;left:8857;top:1030;width:10;height:20" coordorigin="8857,1030" coordsize="10,20" path="m8857,1049l8867,1049,8867,1030,8857,1030,8857,1049xe" filled="true" fillcolor="#000000" stroked="false">
                <v:path arrowok="t"/>
                <v:fill type="solid"/>
              </v:shape>
            </v:group>
            <v:group style="position:absolute;left:8857;top:1049;width:10;height:20" coordorigin="8857,1049" coordsize="10,20">
              <v:shape style="position:absolute;left:8857;top:1049;width:10;height:20" coordorigin="8857,1049" coordsize="10,20" path="m8857,1069l8867,1069,8867,1049,8857,1049,8857,1069xe" filled="true" fillcolor="#000000" stroked="false">
                <v:path arrowok="t"/>
                <v:fill type="solid"/>
              </v:shape>
            </v:group>
            <v:group style="position:absolute;left:8857;top:1069;width:10;height:20" coordorigin="8857,1069" coordsize="10,20">
              <v:shape style="position:absolute;left:8857;top:1069;width:10;height:20" coordorigin="8857,1069" coordsize="10,20" path="m8857,1088l8867,1088,8867,1069,8857,1069,8857,1088xe" filled="true" fillcolor="#000000" stroked="false">
                <v:path arrowok="t"/>
                <v:fill type="solid"/>
              </v:shape>
            </v:group>
            <v:group style="position:absolute;left:8857;top:1088;width:10;height:20" coordorigin="8857,1088" coordsize="10,20">
              <v:shape style="position:absolute;left:8857;top:1088;width:10;height:20" coordorigin="8857,1088" coordsize="10,20" path="m8857,1107l8867,1107,8867,1088,8857,1088,8857,1107xe" filled="true" fillcolor="#000000" stroked="false">
                <v:path arrowok="t"/>
                <v:fill type="solid"/>
              </v:shape>
            </v:group>
            <v:group style="position:absolute;left:8857;top:1107;width:10;height:20" coordorigin="8857,1107" coordsize="10,20">
              <v:shape style="position:absolute;left:8857;top:1107;width:10;height:20" coordorigin="8857,1107" coordsize="10,20" path="m8857,1126l8867,1126,8867,1107,8857,1107,8857,1126xe" filled="true" fillcolor="#000000" stroked="false">
                <v:path arrowok="t"/>
                <v:fill type="solid"/>
              </v:shape>
            </v:group>
            <v:group style="position:absolute;left:8857;top:1126;width:10;height:20" coordorigin="8857,1126" coordsize="10,20">
              <v:shape style="position:absolute;left:8857;top:1126;width:10;height:20" coordorigin="8857,1126" coordsize="10,20" path="m8857,1145l8867,1145,8867,1126,8857,1126,8857,1145xe" filled="true" fillcolor="#000000" stroked="false">
                <v:path arrowok="t"/>
                <v:fill type="solid"/>
              </v:shape>
            </v:group>
            <v:group style="position:absolute;left:8857;top:1145;width:10;height:20" coordorigin="8857,1145" coordsize="10,20">
              <v:shape style="position:absolute;left:8857;top:1145;width:10;height:20" coordorigin="8857,1145" coordsize="10,20" path="m8857,1165l8867,1165,8867,1145,8857,1145,8857,1165xe" filled="true" fillcolor="#000000" stroked="false">
                <v:path arrowok="t"/>
                <v:fill type="solid"/>
              </v:shape>
            </v:group>
            <v:group style="position:absolute;left:8857;top:1165;width:10;height:20" coordorigin="8857,1165" coordsize="10,20">
              <v:shape style="position:absolute;left:8857;top:1165;width:10;height:20" coordorigin="8857,1165" coordsize="10,20" path="m8857,1184l8867,1184,8867,1165,8857,1165,8857,1184xe" filled="true" fillcolor="#000000" stroked="false">
                <v:path arrowok="t"/>
                <v:fill type="solid"/>
              </v:shape>
            </v:group>
            <v:group style="position:absolute;left:8857;top:1184;width:10;height:20" coordorigin="8857,1184" coordsize="10,20">
              <v:shape style="position:absolute;left:8857;top:1184;width:10;height:20" coordorigin="8857,1184" coordsize="10,20" path="m8857,1203l8867,1203,8867,1184,8857,1184,8857,1203xe" filled="true" fillcolor="#000000" stroked="false">
                <v:path arrowok="t"/>
                <v:fill type="solid"/>
              </v:shape>
            </v:group>
            <v:group style="position:absolute;left:8857;top:1203;width:10;height:20" coordorigin="8857,1203" coordsize="10,20">
              <v:shape style="position:absolute;left:8857;top:1203;width:10;height:20" coordorigin="8857,1203" coordsize="10,20" path="m8857,1222l8867,1222,8867,1203,8857,1203,8857,1222xe" filled="true" fillcolor="#000000" stroked="false">
                <v:path arrowok="t"/>
                <v:fill type="solid"/>
              </v:shape>
            </v:group>
            <v:group style="position:absolute;left:8857;top:1222;width:10;height:20" coordorigin="8857,1222" coordsize="10,20">
              <v:shape style="position:absolute;left:8857;top:1222;width:10;height:20" coordorigin="8857,1222" coordsize="10,20" path="m8857,1241l8867,1241,8867,1222,8857,1222,8857,1241xe" filled="true" fillcolor="#000000" stroked="false">
                <v:path arrowok="t"/>
                <v:fill type="solid"/>
              </v:shape>
            </v:group>
            <v:group style="position:absolute;left:8857;top:1241;width:10;height:20" coordorigin="8857,1241" coordsize="10,20">
              <v:shape style="position:absolute;left:8857;top:1241;width:10;height:20" coordorigin="8857,1241" coordsize="10,20" path="m8857,1261l8867,1261,8867,1241,8857,1241,8857,1261xe" filled="true" fillcolor="#000000" stroked="false">
                <v:path arrowok="t"/>
                <v:fill type="solid"/>
              </v:shape>
            </v:group>
            <v:group style="position:absolute;left:8857;top:1261;width:10;height:20" coordorigin="8857,1261" coordsize="10,20">
              <v:shape style="position:absolute;left:8857;top:1261;width:10;height:20" coordorigin="8857,1261" coordsize="10,20" path="m8857,1280l8867,1280,8867,1261,8857,1261,8857,1280xe" filled="true" fillcolor="#000000" stroked="false">
                <v:path arrowok="t"/>
                <v:fill type="solid"/>
              </v:shape>
            </v:group>
            <v:group style="position:absolute;left:8857;top:1280;width:10;height:20" coordorigin="8857,1280" coordsize="10,20">
              <v:shape style="position:absolute;left:8857;top:1280;width:10;height:20" coordorigin="8857,1280" coordsize="10,20" path="m8857,1299l8867,1299,8867,1280,8857,1280,8857,1299xe" filled="true" fillcolor="#000000" stroked="false">
                <v:path arrowok="t"/>
                <v:fill type="solid"/>
              </v:shape>
            </v:group>
            <v:group style="position:absolute;left:8857;top:1299;width:10;height:20" coordorigin="8857,1299" coordsize="10,20">
              <v:shape style="position:absolute;left:8857;top:1299;width:10;height:20" coordorigin="8857,1299" coordsize="10,20" path="m8857,1318l8867,1318,8867,1299,8857,1299,8857,1318xe" filled="true" fillcolor="#000000" stroked="false">
                <v:path arrowok="t"/>
                <v:fill type="solid"/>
              </v:shape>
            </v:group>
            <v:group style="position:absolute;left:8857;top:1318;width:10;height:20" coordorigin="8857,1318" coordsize="10,20">
              <v:shape style="position:absolute;left:8857;top:1318;width:10;height:20" coordorigin="8857,1318" coordsize="10,20" path="m8857,1337l8867,1337,8867,1318,8857,1318,8857,1337xe" filled="true" fillcolor="#000000" stroked="false">
                <v:path arrowok="t"/>
                <v:fill type="solid"/>
              </v:shape>
            </v:group>
            <v:group style="position:absolute;left:8857;top:1337;width:10;height:20" coordorigin="8857,1337" coordsize="10,20">
              <v:shape style="position:absolute;left:8857;top:1337;width:10;height:20" coordorigin="8857,1337" coordsize="10,20" path="m8857,1357l8867,1357,8867,1337,8857,1337,8857,1357xe" filled="true" fillcolor="#000000" stroked="false">
                <v:path arrowok="t"/>
                <v:fill type="solid"/>
              </v:shape>
            </v:group>
            <v:group style="position:absolute;left:8857;top:1357;width:10;height:20" coordorigin="8857,1357" coordsize="10,20">
              <v:shape style="position:absolute;left:8857;top:1357;width:10;height:20" coordorigin="8857,1357" coordsize="10,20" path="m8857,1376l8867,1376,8867,1357,8857,1357,8857,1376xe" filled="true" fillcolor="#000000" stroked="false">
                <v:path arrowok="t"/>
                <v:fill type="solid"/>
              </v:shape>
            </v:group>
            <v:group style="position:absolute;left:8857;top:1376;width:10;height:20" coordorigin="8857,1376" coordsize="10,20">
              <v:shape style="position:absolute;left:8857;top:1376;width:10;height:20" coordorigin="8857,1376" coordsize="10,20" path="m8857,1395l8867,1395,8867,1376,8857,1376,8857,1395xe" filled="true" fillcolor="#000000" stroked="false">
                <v:path arrowok="t"/>
                <v:fill type="solid"/>
              </v:shape>
            </v:group>
            <v:group style="position:absolute;left:8857;top:1395;width:10;height:20" coordorigin="8857,1395" coordsize="10,20">
              <v:shape style="position:absolute;left:8857;top:1395;width:10;height:20" coordorigin="8857,1395" coordsize="10,20" path="m8857,1414l8867,1414,8867,1395,8857,1395,8857,1414xe" filled="true" fillcolor="#000000" stroked="false">
                <v:path arrowok="t"/>
                <v:fill type="solid"/>
              </v:shape>
            </v:group>
            <v:group style="position:absolute;left:8857;top:1414;width:10;height:20" coordorigin="8857,1414" coordsize="10,20">
              <v:shape style="position:absolute;left:8857;top:1414;width:10;height:20" coordorigin="8857,1414" coordsize="10,20" path="m8857,1433l8867,1433,8867,1414,8857,1414,8857,1433xe" filled="true" fillcolor="#000000" stroked="false">
                <v:path arrowok="t"/>
                <v:fill type="solid"/>
              </v:shape>
            </v:group>
            <v:group style="position:absolute;left:8857;top:1433;width:10;height:20" coordorigin="8857,1433" coordsize="10,20">
              <v:shape style="position:absolute;left:8857;top:1433;width:10;height:20" coordorigin="8857,1433" coordsize="10,20" path="m8857,1453l8867,1453,8867,1433,8857,1433,8857,1453xe" filled="true" fillcolor="#000000" stroked="false">
                <v:path arrowok="t"/>
                <v:fill type="solid"/>
              </v:shape>
            </v:group>
            <v:group style="position:absolute;left:8857;top:1453;width:10;height:20" coordorigin="8857,1453" coordsize="10,20">
              <v:shape style="position:absolute;left:8857;top:1453;width:10;height:20" coordorigin="8857,1453" coordsize="10,20" path="m8857,1472l8867,1472,8867,1453,8857,1453,8857,1472xe" filled="true" fillcolor="#000000" stroked="false">
                <v:path arrowok="t"/>
                <v:fill type="solid"/>
              </v:shape>
            </v:group>
            <v:group style="position:absolute;left:8857;top:1472;width:10;height:20" coordorigin="8857,1472" coordsize="10,20">
              <v:shape style="position:absolute;left:8857;top:1472;width:10;height:20" coordorigin="8857,1472" coordsize="10,20" path="m8857,1491l8867,1491,8867,1472,8857,1472,8857,1491xe" filled="true" fillcolor="#000000" stroked="false">
                <v:path arrowok="t"/>
                <v:fill type="solid"/>
              </v:shape>
            </v:group>
            <v:group style="position:absolute;left:8857;top:1491;width:10;height:20" coordorigin="8857,1491" coordsize="10,20">
              <v:shape style="position:absolute;left:8857;top:1491;width:10;height:20" coordorigin="8857,1491" coordsize="10,20" path="m8857,1510l8867,1510,8867,1491,8857,1491,8857,1510xe" filled="true" fillcolor="#000000" stroked="false">
                <v:path arrowok="t"/>
                <v:fill type="solid"/>
              </v:shape>
            </v:group>
            <v:group style="position:absolute;left:8857;top:1510;width:10;height:20" coordorigin="8857,1510" coordsize="10,20">
              <v:shape style="position:absolute;left:8857;top:1510;width:10;height:20" coordorigin="8857,1510" coordsize="10,20" path="m8857,1529l8867,1529,8867,1510,8857,1510,8857,1529xe" filled="true" fillcolor="#000000" stroked="false">
                <v:path arrowok="t"/>
                <v:fill type="solid"/>
              </v:shape>
            </v:group>
            <v:group style="position:absolute;left:8857;top:1529;width:10;height:20" coordorigin="8857,1529" coordsize="10,20">
              <v:shape style="position:absolute;left:8857;top:1529;width:10;height:20" coordorigin="8857,1529" coordsize="10,20" path="m8857,1549l8867,1549,8867,1529,8857,1529,8857,1549xe" filled="true" fillcolor="#000000" stroked="false">
                <v:path arrowok="t"/>
                <v:fill type="solid"/>
              </v:shape>
            </v:group>
            <v:group style="position:absolute;left:8857;top:1549;width:10;height:20" coordorigin="8857,1549" coordsize="10,20">
              <v:shape style="position:absolute;left:8857;top:1549;width:10;height:20" coordorigin="8857,1549" coordsize="10,20" path="m8857,1568l8867,1568,8867,1549,8857,1549,8857,1568xe" filled="true" fillcolor="#000000" stroked="false">
                <v:path arrowok="t"/>
                <v:fill type="solid"/>
              </v:shape>
            </v:group>
            <v:group style="position:absolute;left:8857;top:1568;width:10;height:20" coordorigin="8857,1568" coordsize="10,20">
              <v:shape style="position:absolute;left:8857;top:1568;width:10;height:20" coordorigin="8857,1568" coordsize="10,20" path="m8857,1587l8867,1587,8867,1568,8857,1568,8857,1587xe" filled="true" fillcolor="#000000" stroked="false">
                <v:path arrowok="t"/>
                <v:fill type="solid"/>
              </v:shape>
            </v:group>
            <v:group style="position:absolute;left:8857;top:1587;width:10;height:20" coordorigin="8857,1587" coordsize="10,20">
              <v:shape style="position:absolute;left:8857;top:1587;width:10;height:20" coordorigin="8857,1587" coordsize="10,20" path="m8857,1606l8867,1606,8867,1587,8857,1587,8857,1606xe" filled="true" fillcolor="#000000" stroked="false">
                <v:path arrowok="t"/>
                <v:fill type="solid"/>
              </v:shape>
            </v:group>
            <v:group style="position:absolute;left:8857;top:1606;width:10;height:20" coordorigin="8857,1606" coordsize="10,20">
              <v:shape style="position:absolute;left:8857;top:1606;width:10;height:20" coordorigin="8857,1606" coordsize="10,20" path="m8857,1625l8867,1625,8867,1606,8857,1606,8857,1625xe" filled="true" fillcolor="#000000" stroked="false">
                <v:path arrowok="t"/>
                <v:fill type="solid"/>
              </v:shape>
            </v:group>
            <v:group style="position:absolute;left:8857;top:1625;width:10;height:20" coordorigin="8857,1625" coordsize="10,20">
              <v:shape style="position:absolute;left:8857;top:1625;width:10;height:20" coordorigin="8857,1625" coordsize="10,20" path="m8857,1645l8867,1645,8867,1625,8857,1625,8857,1645xe" filled="true" fillcolor="#000000" stroked="false">
                <v:path arrowok="t"/>
                <v:fill type="solid"/>
              </v:shape>
            </v:group>
            <v:group style="position:absolute;left:8857;top:1645;width:10;height:20" coordorigin="8857,1645" coordsize="10,20">
              <v:shape style="position:absolute;left:8857;top:1645;width:10;height:20" coordorigin="8857,1645" coordsize="10,20" path="m8857,1664l8867,1664,8867,1645,8857,1645,8857,1664xe" filled="true" fillcolor="#000000" stroked="false">
                <v:path arrowok="t"/>
                <v:fill type="solid"/>
              </v:shape>
            </v:group>
            <v:group style="position:absolute;left:8857;top:1664;width:10;height:20" coordorigin="8857,1664" coordsize="10,20">
              <v:shape style="position:absolute;left:8857;top:1664;width:10;height:20" coordorigin="8857,1664" coordsize="10,20" path="m8857,1683l8867,1683,8867,1664,8857,1664,8857,1683xe" filled="true" fillcolor="#000000" stroked="false">
                <v:path arrowok="t"/>
                <v:fill type="solid"/>
              </v:shape>
            </v:group>
            <v:group style="position:absolute;left:8857;top:1683;width:10;height:20" coordorigin="8857,1683" coordsize="10,20">
              <v:shape style="position:absolute;left:8857;top:1683;width:10;height:20" coordorigin="8857,1683" coordsize="10,20" path="m8857,1702l8867,1702,8867,1683,8857,1683,8857,1702xe" filled="true" fillcolor="#000000" stroked="false">
                <v:path arrowok="t"/>
                <v:fill type="solid"/>
              </v:shape>
            </v:group>
            <v:group style="position:absolute;left:8857;top:1702;width:10;height:20" coordorigin="8857,1702" coordsize="10,20">
              <v:shape style="position:absolute;left:8857;top:1702;width:10;height:20" coordorigin="8857,1702" coordsize="10,20" path="m8857,1721l8867,1721,8867,1702,8857,1702,8857,1721xe" filled="true" fillcolor="#000000" stroked="false">
                <v:path arrowok="t"/>
                <v:fill type="solid"/>
              </v:shape>
            </v:group>
            <v:group style="position:absolute;left:8857;top:1721;width:10;height:20" coordorigin="8857,1721" coordsize="10,20">
              <v:shape style="position:absolute;left:8857;top:1721;width:10;height:20" coordorigin="8857,1721" coordsize="10,20" path="m8857,1741l8867,1741,8867,1721,8857,1721,8857,1741xe" filled="true" fillcolor="#000000" stroked="false">
                <v:path arrowok="t"/>
                <v:fill type="solid"/>
              </v:shape>
            </v:group>
            <v:group style="position:absolute;left:8857;top:1741;width:10;height:20" coordorigin="8857,1741" coordsize="10,20">
              <v:shape style="position:absolute;left:8857;top:1741;width:10;height:20" coordorigin="8857,1741" coordsize="10,20" path="m8857,1760l8867,1760,8867,1741,8857,1741,8857,1760xe" filled="true" fillcolor="#000000" stroked="false">
                <v:path arrowok="t"/>
                <v:fill type="solid"/>
              </v:shape>
            </v:group>
            <v:group style="position:absolute;left:8857;top:1760;width:10;height:20" coordorigin="8857,1760" coordsize="10,20">
              <v:shape style="position:absolute;left:8857;top:1760;width:10;height:20" coordorigin="8857,1760" coordsize="10,20" path="m8857,1779l8867,1779,8867,1760,8857,1760,8857,1779xe" filled="true" fillcolor="#000000" stroked="false">
                <v:path arrowok="t"/>
                <v:fill type="solid"/>
              </v:shape>
            </v:group>
            <v:group style="position:absolute;left:8857;top:1779;width:10;height:20" coordorigin="8857,1779" coordsize="10,20">
              <v:shape style="position:absolute;left:8857;top:1779;width:10;height:20" coordorigin="8857,1779" coordsize="10,20" path="m8857,1798l8867,1798,8867,1779,8857,1779,8857,1798xe" filled="true" fillcolor="#000000" stroked="false">
                <v:path arrowok="t"/>
                <v:fill type="solid"/>
              </v:shape>
            </v:group>
            <v:group style="position:absolute;left:8857;top:1798;width:10;height:20" coordorigin="8857,1798" coordsize="10,20">
              <v:shape style="position:absolute;left:8857;top:1798;width:10;height:20" coordorigin="8857,1798" coordsize="10,20" path="m8857,1817l8867,1817,8867,1798,8857,1798,8857,1817xe" filled="true" fillcolor="#000000" stroked="false">
                <v:path arrowok="t"/>
                <v:fill type="solid"/>
              </v:shape>
            </v:group>
            <v:group style="position:absolute;left:8857;top:1817;width:10;height:20" coordorigin="8857,1817" coordsize="10,20">
              <v:shape style="position:absolute;left:8857;top:1817;width:10;height:20" coordorigin="8857,1817" coordsize="10,20" path="m8857,1837l8867,1837,8867,1817,8857,1817,8857,1837xe" filled="true" fillcolor="#000000" stroked="false">
                <v:path arrowok="t"/>
                <v:fill type="solid"/>
              </v:shape>
            </v:group>
            <v:group style="position:absolute;left:8857;top:1837;width:10;height:20" coordorigin="8857,1837" coordsize="10,20">
              <v:shape style="position:absolute;left:8857;top:1837;width:10;height:20" coordorigin="8857,1837" coordsize="10,20" path="m8857,1856l8867,1856,8867,1837,8857,1837,8857,1856xe" filled="true" fillcolor="#000000" stroked="false">
                <v:path arrowok="t"/>
                <v:fill type="solid"/>
              </v:shape>
            </v:group>
            <v:group style="position:absolute;left:8857;top:1856;width:10;height:20" coordorigin="8857,1856" coordsize="10,20">
              <v:shape style="position:absolute;left:8857;top:1856;width:10;height:20" coordorigin="8857,1856" coordsize="10,20" path="m8857,1875l8867,1875,8867,1856,8857,1856,8857,1875xe" filled="true" fillcolor="#000000" stroked="false">
                <v:path arrowok="t"/>
                <v:fill type="solid"/>
              </v:shape>
            </v:group>
            <v:group style="position:absolute;left:8857;top:1875;width:10;height:20" coordorigin="8857,1875" coordsize="10,20">
              <v:shape style="position:absolute;left:8857;top:1875;width:10;height:20" coordorigin="8857,1875" coordsize="10,20" path="m8857,1894l8867,1894,8867,1875,8857,1875,8857,1894xe" filled="true" fillcolor="#000000" stroked="false">
                <v:path arrowok="t"/>
                <v:fill type="solid"/>
              </v:shape>
            </v:group>
            <v:group style="position:absolute;left:8857;top:1894;width:10;height:20" coordorigin="8857,1894" coordsize="10,20">
              <v:shape style="position:absolute;left:8857;top:1894;width:10;height:20" coordorigin="8857,1894" coordsize="10,20" path="m8857,1913l8867,1913,8867,1894,8857,1894,8857,1913xe" filled="true" fillcolor="#000000" stroked="false">
                <v:path arrowok="t"/>
                <v:fill type="solid"/>
              </v:shape>
            </v:group>
            <v:group style="position:absolute;left:8857;top:1913;width:10;height:20" coordorigin="8857,1913" coordsize="10,20">
              <v:shape style="position:absolute;left:8857;top:1913;width:10;height:20" coordorigin="8857,1913" coordsize="10,20" path="m8857,1933l8867,1933,8867,1913,8857,1913,8857,1933xe" filled="true" fillcolor="#000000" stroked="false">
                <v:path arrowok="t"/>
                <v:fill type="solid"/>
              </v:shape>
            </v:group>
            <v:group style="position:absolute;left:8857;top:1933;width:10;height:20" coordorigin="8857,1933" coordsize="10,20">
              <v:shape style="position:absolute;left:8857;top:1933;width:10;height:20" coordorigin="8857,1933" coordsize="10,20" path="m8857,1952l8867,1952,8867,1933,8857,1933,8857,1952xe" filled="true" fillcolor="#000000" stroked="false">
                <v:path arrowok="t"/>
                <v:fill type="solid"/>
              </v:shape>
            </v:group>
            <v:group style="position:absolute;left:8857;top:1952;width:10;height:20" coordorigin="8857,1952" coordsize="10,20">
              <v:shape style="position:absolute;left:8857;top:1952;width:10;height:20" coordorigin="8857,1952" coordsize="10,20" path="m8857,1971l8867,1971,8867,1952,8857,1952,8857,1971xe" filled="true" fillcolor="#000000" stroked="false">
                <v:path arrowok="t"/>
                <v:fill type="solid"/>
              </v:shape>
            </v:group>
            <v:group style="position:absolute;left:8857;top:1971;width:10;height:20" coordorigin="8857,1971" coordsize="10,20">
              <v:shape style="position:absolute;left:8857;top:1971;width:10;height:20" coordorigin="8857,1971" coordsize="10,20" path="m8857,1990l8867,1990,8867,1971,8857,1971,8857,1990xe" filled="true" fillcolor="#000000" stroked="false">
                <v:path arrowok="t"/>
                <v:fill type="solid"/>
              </v:shape>
            </v:group>
            <v:group style="position:absolute;left:8857;top:1990;width:10;height:20" coordorigin="8857,1990" coordsize="10,20">
              <v:shape style="position:absolute;left:8857;top:1990;width:10;height:20" coordorigin="8857,1990" coordsize="10,20" path="m8857,2009l8867,2009,8867,1990,8857,1990,8857,2009xe" filled="true" fillcolor="#000000" stroked="false">
                <v:path arrowok="t"/>
                <v:fill type="solid"/>
              </v:shape>
            </v:group>
            <v:group style="position:absolute;left:8857;top:2009;width:10;height:20" coordorigin="8857,2009" coordsize="10,20">
              <v:shape style="position:absolute;left:8857;top:2009;width:10;height:20" coordorigin="8857,2009" coordsize="10,20" path="m8857,2029l8867,2029,8867,2009,8857,2009,8857,2029xe" filled="true" fillcolor="#000000" stroked="false">
                <v:path arrowok="t"/>
                <v:fill type="solid"/>
              </v:shape>
            </v:group>
            <v:group style="position:absolute;left:8857;top:2029;width:10;height:20" coordorigin="8857,2029" coordsize="10,20">
              <v:shape style="position:absolute;left:8857;top:2029;width:10;height:20" coordorigin="8857,2029" coordsize="10,20" path="m8857,2048l8867,2048,8867,2029,8857,2029,8857,2048xe" filled="true" fillcolor="#000000" stroked="false">
                <v:path arrowok="t"/>
                <v:fill type="solid"/>
              </v:shape>
            </v:group>
            <v:group style="position:absolute;left:8857;top:2048;width:10;height:20" coordorigin="8857,2048" coordsize="10,20">
              <v:shape style="position:absolute;left:8857;top:2048;width:10;height:20" coordorigin="8857,2048" coordsize="10,20" path="m8857,2067l8867,2067,8867,2048,8857,2048,8857,2067xe" filled="true" fillcolor="#000000" stroked="false">
                <v:path arrowok="t"/>
                <v:fill type="solid"/>
              </v:shape>
            </v:group>
            <v:group style="position:absolute;left:8857;top:2067;width:10;height:20" coordorigin="8857,2067" coordsize="10,20">
              <v:shape style="position:absolute;left:8857;top:2067;width:10;height:20" coordorigin="8857,2067" coordsize="10,20" path="m8857,2086l8867,2086,8867,2067,8857,2067,8857,2086xe" filled="true" fillcolor="#000000" stroked="false">
                <v:path arrowok="t"/>
                <v:fill type="solid"/>
              </v:shape>
            </v:group>
            <v:group style="position:absolute;left:8857;top:2086;width:10;height:20" coordorigin="8857,2086" coordsize="10,20">
              <v:shape style="position:absolute;left:8857;top:2086;width:10;height:20" coordorigin="8857,2086" coordsize="10,20" path="m8857,2105l8867,2105,8867,2086,8857,2086,8857,2105xe" filled="true" fillcolor="#000000" stroked="false">
                <v:path arrowok="t"/>
                <v:fill type="solid"/>
              </v:shape>
            </v:group>
            <v:group style="position:absolute;left:8857;top:2105;width:10;height:20" coordorigin="8857,2105" coordsize="10,20">
              <v:shape style="position:absolute;left:8857;top:2105;width:10;height:20" coordorigin="8857,2105" coordsize="10,20" path="m8857,2125l8867,2125,8867,2105,8857,2105,8857,2125xe" filled="true" fillcolor="#000000" stroked="false">
                <v:path arrowok="t"/>
                <v:fill type="solid"/>
              </v:shape>
            </v:group>
            <v:group style="position:absolute;left:8857;top:2125;width:10;height:20" coordorigin="8857,2125" coordsize="10,20">
              <v:shape style="position:absolute;left:8857;top:2125;width:10;height:20" coordorigin="8857,2125" coordsize="10,20" path="m8857,2144l8867,2144,8867,2125,8857,2125,8857,2144xe" filled="true" fillcolor="#000000" stroked="false">
                <v:path arrowok="t"/>
                <v:fill type="solid"/>
              </v:shape>
            </v:group>
            <v:group style="position:absolute;left:8857;top:2144;width:10;height:20" coordorigin="8857,2144" coordsize="10,20">
              <v:shape style="position:absolute;left:8857;top:2144;width:10;height:20" coordorigin="8857,2144" coordsize="10,20" path="m8857,2163l8867,2163,8867,2144,8857,2144,8857,2163xe" filled="true" fillcolor="#000000" stroked="false">
                <v:path arrowok="t"/>
                <v:fill type="solid"/>
              </v:shape>
            </v:group>
            <v:group style="position:absolute;left:8857;top:2163;width:10;height:20" coordorigin="8857,2163" coordsize="10,20">
              <v:shape style="position:absolute;left:8857;top:2163;width:10;height:20" coordorigin="8857,2163" coordsize="10,20" path="m8857,2182l8867,2182,8867,2163,8857,2163,8857,2182xe" filled="true" fillcolor="#000000" stroked="false">
                <v:path arrowok="t"/>
                <v:fill type="solid"/>
              </v:shape>
            </v:group>
            <v:group style="position:absolute;left:8857;top:2182;width:10;height:20" coordorigin="8857,2182" coordsize="10,20">
              <v:shape style="position:absolute;left:8857;top:2182;width:10;height:20" coordorigin="8857,2182" coordsize="10,20" path="m8857,2201l8867,2201,8867,2182,8857,2182,8857,2201xe" filled="true" fillcolor="#000000" stroked="false">
                <v:path arrowok="t"/>
                <v:fill type="solid"/>
              </v:shape>
            </v:group>
            <v:group style="position:absolute;left:8857;top:2201;width:10;height:20" coordorigin="8857,2201" coordsize="10,20">
              <v:shape style="position:absolute;left:8857;top:2201;width:10;height:20" coordorigin="8857,2201" coordsize="10,20" path="m8857,2221l8867,2221,8867,2201,8857,2201,8857,2221xe" filled="true" fillcolor="#000000" stroked="false">
                <v:path arrowok="t"/>
                <v:fill type="solid"/>
              </v:shape>
            </v:group>
            <v:group style="position:absolute;left:8857;top:2221;width:10;height:20" coordorigin="8857,2221" coordsize="10,20">
              <v:shape style="position:absolute;left:8857;top:2221;width:10;height:20" coordorigin="8857,2221" coordsize="10,20" path="m8857,2240l8867,2240,8867,2221,8857,2221,8857,2240xe" filled="true" fillcolor="#000000" stroked="false">
                <v:path arrowok="t"/>
                <v:fill type="solid"/>
              </v:shape>
            </v:group>
            <v:group style="position:absolute;left:8857;top:2240;width:10;height:20" coordorigin="8857,2240" coordsize="10,20">
              <v:shape style="position:absolute;left:8857;top:2240;width:10;height:20" coordorigin="8857,2240" coordsize="10,20" path="m8857,2259l8867,2259,8867,2240,8857,2240,8857,2259xe" filled="true" fillcolor="#000000" stroked="false">
                <v:path arrowok="t"/>
                <v:fill type="solid"/>
              </v:shape>
            </v:group>
            <v:group style="position:absolute;left:8857;top:2259;width:10;height:20" coordorigin="8857,2259" coordsize="10,20">
              <v:shape style="position:absolute;left:8857;top:2259;width:10;height:20" coordorigin="8857,2259" coordsize="10,20" path="m8857,2278l8867,2278,8867,2259,8857,2259,8857,2278xe" filled="true" fillcolor="#000000" stroked="false">
                <v:path arrowok="t"/>
                <v:fill type="solid"/>
              </v:shape>
            </v:group>
            <v:group style="position:absolute;left:8857;top:2278;width:10;height:20" coordorigin="8857,2278" coordsize="10,20">
              <v:shape style="position:absolute;left:8857;top:2278;width:10;height:20" coordorigin="8857,2278" coordsize="10,20" path="m8857,2297l8867,2297,8867,2278,8857,2278,8857,2297xe" filled="true" fillcolor="#000000" stroked="false">
                <v:path arrowok="t"/>
                <v:fill type="solid"/>
              </v:shape>
            </v:group>
            <v:group style="position:absolute;left:8857;top:2297;width:10;height:20" coordorigin="8857,2297" coordsize="10,20">
              <v:shape style="position:absolute;left:8857;top:2297;width:10;height:20" coordorigin="8857,2297" coordsize="10,20" path="m8857,2317l8867,2317,8867,2297,8857,2297,8857,2317xe" filled="true" fillcolor="#000000" stroked="false">
                <v:path arrowok="t"/>
                <v:fill type="solid"/>
              </v:shape>
            </v:group>
            <v:group style="position:absolute;left:8857;top:2317;width:10;height:20" coordorigin="8857,2317" coordsize="10,20">
              <v:shape style="position:absolute;left:8857;top:2317;width:10;height:20" coordorigin="8857,2317" coordsize="10,20" path="m8857,2336l8867,2336,8867,2317,8857,2317,8857,2336xe" filled="true" fillcolor="#000000" stroked="false">
                <v:path arrowok="t"/>
                <v:fill type="solid"/>
              </v:shape>
            </v:group>
            <v:group style="position:absolute;left:8857;top:2336;width:10;height:20" coordorigin="8857,2336" coordsize="10,20">
              <v:shape style="position:absolute;left:8857;top:2336;width:10;height:20" coordorigin="8857,2336" coordsize="10,20" path="m8857,2355l8867,2355,8867,2336,8857,2336,8857,2355xe" filled="true" fillcolor="#000000" stroked="false">
                <v:path arrowok="t"/>
                <v:fill type="solid"/>
              </v:shape>
            </v:group>
            <v:group style="position:absolute;left:8857;top:2355;width:10;height:20" coordorigin="8857,2355" coordsize="10,20">
              <v:shape style="position:absolute;left:8857;top:2355;width:10;height:20" coordorigin="8857,2355" coordsize="10,20" path="m8857,2374l8867,2374,8867,2355,8857,2355,8857,2374xe" filled="true" fillcolor="#000000" stroked="false">
                <v:path arrowok="t"/>
                <v:fill type="solid"/>
              </v:shape>
            </v:group>
            <v:group style="position:absolute;left:8857;top:2374;width:10;height:20" coordorigin="8857,2374" coordsize="10,20">
              <v:shape style="position:absolute;left:8857;top:2374;width:10;height:20" coordorigin="8857,2374" coordsize="10,20" path="m8857,2393l8867,2393,8867,2374,8857,2374,8857,2393xe" filled="true" fillcolor="#000000" stroked="false">
                <v:path arrowok="t"/>
                <v:fill type="solid"/>
              </v:shape>
            </v:group>
            <v:group style="position:absolute;left:8857;top:2393;width:10;height:20" coordorigin="8857,2393" coordsize="10,20">
              <v:shape style="position:absolute;left:8857;top:2393;width:10;height:20" coordorigin="8857,2393" coordsize="10,20" path="m8857,2413l8867,2413,8867,2393,8857,2393,8857,2413xe" filled="true" fillcolor="#000000" stroked="false">
                <v:path arrowok="t"/>
                <v:fill type="solid"/>
              </v:shape>
            </v:group>
            <v:group style="position:absolute;left:8857;top:2413;width:10;height:20" coordorigin="8857,2413" coordsize="10,20">
              <v:shape style="position:absolute;left:8857;top:2413;width:10;height:20" coordorigin="8857,2413" coordsize="10,20" path="m8857,2432l8867,2432,8867,2413,8857,2413,8857,2432xe" filled="true" fillcolor="#000000" stroked="false">
                <v:path arrowok="t"/>
                <v:fill type="solid"/>
              </v:shape>
            </v:group>
            <v:group style="position:absolute;left:9558;top:31;width:10;height:20" coordorigin="9558,31" coordsize="10,20">
              <v:shape style="position:absolute;left:9558;top:31;width:10;height:20" coordorigin="9558,31" coordsize="10,20" path="m9558,50l9567,50,9567,31,9558,31,9558,50xe" filled="true" fillcolor="#000000" stroked="false">
                <v:path arrowok="t"/>
                <v:fill type="solid"/>
              </v:shape>
            </v:group>
            <v:group style="position:absolute;left:9558;top:50;width:10;height:20" coordorigin="9558,50" coordsize="10,20">
              <v:shape style="position:absolute;left:9558;top:50;width:10;height:20" coordorigin="9558,50" coordsize="10,20" path="m9558,70l9567,70,9567,50,9558,50,9558,70xe" filled="true" fillcolor="#000000" stroked="false">
                <v:path arrowok="t"/>
                <v:fill type="solid"/>
              </v:shape>
            </v:group>
            <v:group style="position:absolute;left:9558;top:70;width:10;height:20" coordorigin="9558,70" coordsize="10,20">
              <v:shape style="position:absolute;left:9558;top:70;width:10;height:20" coordorigin="9558,70" coordsize="10,20" path="m9558,89l9567,89,9567,70,9558,70,9558,89xe" filled="true" fillcolor="#000000" stroked="false">
                <v:path arrowok="t"/>
                <v:fill type="solid"/>
              </v:shape>
            </v:group>
            <v:group style="position:absolute;left:9558;top:89;width:10;height:20" coordorigin="9558,89" coordsize="10,20">
              <v:shape style="position:absolute;left:9558;top:89;width:10;height:20" coordorigin="9558,89" coordsize="10,20" path="m9558,108l9567,108,9567,89,9558,89,9558,108xe" filled="true" fillcolor="#000000" stroked="false">
                <v:path arrowok="t"/>
                <v:fill type="solid"/>
              </v:shape>
            </v:group>
            <v:group style="position:absolute;left:9558;top:108;width:10;height:20" coordorigin="9558,108" coordsize="10,20">
              <v:shape style="position:absolute;left:9558;top:108;width:10;height:20" coordorigin="9558,108" coordsize="10,20" path="m9558,127l9567,127,9567,108,9558,108,9558,127xe" filled="true" fillcolor="#000000" stroked="false">
                <v:path arrowok="t"/>
                <v:fill type="solid"/>
              </v:shape>
            </v:group>
            <v:group style="position:absolute;left:9558;top:127;width:10;height:20" coordorigin="9558,127" coordsize="10,20">
              <v:shape style="position:absolute;left:9558;top:127;width:10;height:20" coordorigin="9558,127" coordsize="10,20" path="m9558,146l9567,146,9567,127,9558,127,9558,146xe" filled="true" fillcolor="#000000" stroked="false">
                <v:path arrowok="t"/>
                <v:fill type="solid"/>
              </v:shape>
            </v:group>
            <v:group style="position:absolute;left:9558;top:146;width:10;height:20" coordorigin="9558,146" coordsize="10,20">
              <v:shape style="position:absolute;left:9558;top:146;width:10;height:20" coordorigin="9558,146" coordsize="10,20" path="m9558,166l9567,166,9567,146,9558,146,9558,166xe" filled="true" fillcolor="#000000" stroked="false">
                <v:path arrowok="t"/>
                <v:fill type="solid"/>
              </v:shape>
            </v:group>
            <v:group style="position:absolute;left:9558;top:166;width:10;height:20" coordorigin="9558,166" coordsize="10,20">
              <v:shape style="position:absolute;left:9558;top:166;width:10;height:20" coordorigin="9558,166" coordsize="10,20" path="m9558,185l9567,185,9567,166,9558,166,9558,185xe" filled="true" fillcolor="#000000" stroked="false">
                <v:path arrowok="t"/>
                <v:fill type="solid"/>
              </v:shape>
            </v:group>
            <v:group style="position:absolute;left:9558;top:185;width:10;height:20" coordorigin="9558,185" coordsize="10,20">
              <v:shape style="position:absolute;left:9558;top:185;width:10;height:20" coordorigin="9558,185" coordsize="10,20" path="m9558,204l9567,204,9567,185,9558,185,9558,204xe" filled="true" fillcolor="#000000" stroked="false">
                <v:path arrowok="t"/>
                <v:fill type="solid"/>
              </v:shape>
            </v:group>
            <v:group style="position:absolute;left:9558;top:204;width:10;height:20" coordorigin="9558,204" coordsize="10,20">
              <v:shape style="position:absolute;left:9558;top:204;width:10;height:20" coordorigin="9558,204" coordsize="10,20" path="m9558,223l9567,223,9567,204,9558,204,9558,223xe" filled="true" fillcolor="#000000" stroked="false">
                <v:path arrowok="t"/>
                <v:fill type="solid"/>
              </v:shape>
            </v:group>
            <v:group style="position:absolute;left:9558;top:223;width:10;height:20" coordorigin="9558,223" coordsize="10,20">
              <v:shape style="position:absolute;left:9558;top:223;width:10;height:20" coordorigin="9558,223" coordsize="10,20" path="m9558,242l9567,242,9567,223,9558,223,9558,242xe" filled="true" fillcolor="#000000" stroked="false">
                <v:path arrowok="t"/>
                <v:fill type="solid"/>
              </v:shape>
            </v:group>
            <v:group style="position:absolute;left:9558;top:242;width:10;height:20" coordorigin="9558,242" coordsize="10,20">
              <v:shape style="position:absolute;left:9558;top:242;width:10;height:20" coordorigin="9558,242" coordsize="10,20" path="m9558,262l9567,262,9567,242,9558,242,9558,262xe" filled="true" fillcolor="#000000" stroked="false">
                <v:path arrowok="t"/>
                <v:fill type="solid"/>
              </v:shape>
            </v:group>
            <v:group style="position:absolute;left:9558;top:262;width:10;height:20" coordorigin="9558,262" coordsize="10,20">
              <v:shape style="position:absolute;left:9558;top:262;width:10;height:20" coordorigin="9558,262" coordsize="10,20" path="m9558,281l9567,281,9567,262,9558,262,9558,281xe" filled="true" fillcolor="#000000" stroked="false">
                <v:path arrowok="t"/>
                <v:fill type="solid"/>
              </v:shape>
            </v:group>
            <v:group style="position:absolute;left:9558;top:281;width:10;height:20" coordorigin="9558,281" coordsize="10,20">
              <v:shape style="position:absolute;left:9558;top:281;width:10;height:20" coordorigin="9558,281" coordsize="10,20" path="m9558,300l9567,300,9567,281,9558,281,9558,300xe" filled="true" fillcolor="#000000" stroked="false">
                <v:path arrowok="t"/>
                <v:fill type="solid"/>
              </v:shape>
            </v:group>
            <v:group style="position:absolute;left:9558;top:300;width:10;height:20" coordorigin="9558,300" coordsize="10,20">
              <v:shape style="position:absolute;left:9558;top:300;width:10;height:20" coordorigin="9558,300" coordsize="10,20" path="m9558,319l9567,319,9567,300,9558,300,9558,319xe" filled="true" fillcolor="#000000" stroked="false">
                <v:path arrowok="t"/>
                <v:fill type="solid"/>
              </v:shape>
            </v:group>
            <v:group style="position:absolute;left:9558;top:319;width:10;height:20" coordorigin="9558,319" coordsize="10,20">
              <v:shape style="position:absolute;left:9558;top:319;width:10;height:20" coordorigin="9558,319" coordsize="10,20" path="m9558,338l9567,338,9567,319,9558,319,9558,338xe" filled="true" fillcolor="#000000" stroked="false">
                <v:path arrowok="t"/>
                <v:fill type="solid"/>
              </v:shape>
            </v:group>
            <v:group style="position:absolute;left:9558;top:338;width:10;height:20" coordorigin="9558,338" coordsize="10,20">
              <v:shape style="position:absolute;left:9558;top:338;width:10;height:20" coordorigin="9558,338" coordsize="10,20" path="m9558,358l9567,358,9567,338,9558,338,9558,358xe" filled="true" fillcolor="#000000" stroked="false">
                <v:path arrowok="t"/>
                <v:fill type="solid"/>
              </v:shape>
            </v:group>
            <v:group style="position:absolute;left:9558;top:358;width:10;height:20" coordorigin="9558,358" coordsize="10,20">
              <v:shape style="position:absolute;left:9558;top:358;width:10;height:20" coordorigin="9558,358" coordsize="10,20" path="m9558,377l9567,377,9567,358,9558,358,9558,377xe" filled="true" fillcolor="#000000" stroked="false">
                <v:path arrowok="t"/>
                <v:fill type="solid"/>
              </v:shape>
            </v:group>
            <v:group style="position:absolute;left:9558;top:377;width:10;height:20" coordorigin="9558,377" coordsize="10,20">
              <v:shape style="position:absolute;left:9558;top:377;width:10;height:20" coordorigin="9558,377" coordsize="10,20" path="m9558,396l9567,396,9567,377,9558,377,9558,396xe" filled="true" fillcolor="#000000" stroked="false">
                <v:path arrowok="t"/>
                <v:fill type="solid"/>
              </v:shape>
            </v:group>
            <v:group style="position:absolute;left:9558;top:396;width:10;height:20" coordorigin="9558,396" coordsize="10,20">
              <v:shape style="position:absolute;left:9558;top:396;width:10;height:20" coordorigin="9558,396" coordsize="10,20" path="m9558,415l9567,415,9567,396,9558,396,9558,415xe" filled="true" fillcolor="#000000" stroked="false">
                <v:path arrowok="t"/>
                <v:fill type="solid"/>
              </v:shape>
            </v:group>
            <v:group style="position:absolute;left:9558;top:415;width:10;height:20" coordorigin="9558,415" coordsize="10,20">
              <v:shape style="position:absolute;left:9558;top:415;width:10;height:20" coordorigin="9558,415" coordsize="10,20" path="m9558,434l9567,434,9567,415,9558,415,9558,434xe" filled="true" fillcolor="#000000" stroked="false">
                <v:path arrowok="t"/>
                <v:fill type="solid"/>
              </v:shape>
            </v:group>
            <v:group style="position:absolute;left:9558;top:434;width:10;height:20" coordorigin="9558,434" coordsize="10,20">
              <v:shape style="position:absolute;left:9558;top:434;width:10;height:20" coordorigin="9558,434" coordsize="10,20" path="m9558,454l9567,454,9567,434,9558,434,9558,454xe" filled="true" fillcolor="#000000" stroked="false">
                <v:path arrowok="t"/>
                <v:fill type="solid"/>
              </v:shape>
            </v:group>
            <v:group style="position:absolute;left:9558;top:454;width:10;height:20" coordorigin="9558,454" coordsize="10,20">
              <v:shape style="position:absolute;left:9558;top:454;width:10;height:20" coordorigin="9558,454" coordsize="10,20" path="m9558,473l9567,473,9567,454,9558,454,9558,473xe" filled="true" fillcolor="#000000" stroked="false">
                <v:path arrowok="t"/>
                <v:fill type="solid"/>
              </v:shape>
            </v:group>
            <v:group style="position:absolute;left:9558;top:473;width:10;height:20" coordorigin="9558,473" coordsize="10,20">
              <v:shape style="position:absolute;left:9558;top:473;width:10;height:20" coordorigin="9558,473" coordsize="10,20" path="m9558,492l9567,492,9567,473,9558,473,9558,492xe" filled="true" fillcolor="#000000" stroked="false">
                <v:path arrowok="t"/>
                <v:fill type="solid"/>
              </v:shape>
            </v:group>
            <v:group style="position:absolute;left:9558;top:492;width:10;height:20" coordorigin="9558,492" coordsize="10,20">
              <v:shape style="position:absolute;left:9558;top:492;width:10;height:20" coordorigin="9558,492" coordsize="10,20" path="m9558,512l9567,512,9567,492,9558,492,9558,512xe" filled="true" fillcolor="#000000" stroked="false">
                <v:path arrowok="t"/>
                <v:fill type="solid"/>
              </v:shape>
            </v:group>
            <v:group style="position:absolute;left:9558;top:512;width:10;height:20" coordorigin="9558,512" coordsize="10,20">
              <v:shape style="position:absolute;left:9558;top:512;width:10;height:20" coordorigin="9558,512" coordsize="10,20" path="m9558,531l9567,531,9567,512,9558,512,9558,531xe" filled="true" fillcolor="#000000" stroked="false">
                <v:path arrowok="t"/>
                <v:fill type="solid"/>
              </v:shape>
            </v:group>
            <v:group style="position:absolute;left:9558;top:531;width:10;height:20" coordorigin="9558,531" coordsize="10,20">
              <v:shape style="position:absolute;left:9558;top:531;width:10;height:20" coordorigin="9558,531" coordsize="10,20" path="m9558,550l9567,550,9567,531,9558,531,9558,550xe" filled="true" fillcolor="#000000" stroked="false">
                <v:path arrowok="t"/>
                <v:fill type="solid"/>
              </v:shape>
            </v:group>
            <v:group style="position:absolute;left:9558;top:550;width:10;height:20" coordorigin="9558,550" coordsize="10,20">
              <v:shape style="position:absolute;left:9558;top:550;width:10;height:20" coordorigin="9558,550" coordsize="10,20" path="m9558,569l9567,569,9567,550,9558,550,9558,569xe" filled="true" fillcolor="#000000" stroked="false">
                <v:path arrowok="t"/>
                <v:fill type="solid"/>
              </v:shape>
            </v:group>
            <v:group style="position:absolute;left:9558;top:569;width:10;height:20" coordorigin="9558,569" coordsize="10,20">
              <v:shape style="position:absolute;left:9558;top:569;width:10;height:20" coordorigin="9558,569" coordsize="10,20" path="m9558,589l9567,589,9567,569,9558,569,9558,589xe" filled="true" fillcolor="#000000" stroked="false">
                <v:path arrowok="t"/>
                <v:fill type="solid"/>
              </v:shape>
            </v:group>
            <v:group style="position:absolute;left:9558;top:589;width:10;height:20" coordorigin="9558,589" coordsize="10,20">
              <v:shape style="position:absolute;left:9558;top:589;width:10;height:20" coordorigin="9558,589" coordsize="10,20" path="m9558,608l9567,608,9567,589,9558,589,9558,608xe" filled="true" fillcolor="#000000" stroked="false">
                <v:path arrowok="t"/>
                <v:fill type="solid"/>
              </v:shape>
            </v:group>
            <v:group style="position:absolute;left:9558;top:608;width:10;height:20" coordorigin="9558,608" coordsize="10,20">
              <v:shape style="position:absolute;left:9558;top:608;width:10;height:20" coordorigin="9558,608" coordsize="10,20" path="m9558,627l9567,627,9567,608,9558,608,9558,627xe" filled="true" fillcolor="#000000" stroked="false">
                <v:path arrowok="t"/>
                <v:fill type="solid"/>
              </v:shape>
            </v:group>
            <v:group style="position:absolute;left:9558;top:627;width:10;height:20" coordorigin="9558,627" coordsize="10,20">
              <v:shape style="position:absolute;left:9558;top:627;width:10;height:20" coordorigin="9558,627" coordsize="10,20" path="m9558,646l9567,646,9567,627,9558,627,9558,646xe" filled="true" fillcolor="#000000" stroked="false">
                <v:path arrowok="t"/>
                <v:fill type="solid"/>
              </v:shape>
            </v:group>
            <v:group style="position:absolute;left:9558;top:646;width:10;height:20" coordorigin="9558,646" coordsize="10,20">
              <v:shape style="position:absolute;left:9558;top:646;width:10;height:20" coordorigin="9558,646" coordsize="10,20" path="m9558,665l9567,665,9567,646,9558,646,9558,665xe" filled="true" fillcolor="#000000" stroked="false">
                <v:path arrowok="t"/>
                <v:fill type="solid"/>
              </v:shape>
            </v:group>
            <v:group style="position:absolute;left:9558;top:665;width:10;height:20" coordorigin="9558,665" coordsize="10,20">
              <v:shape style="position:absolute;left:9558;top:665;width:10;height:20" coordorigin="9558,665" coordsize="10,20" path="m9558,685l9567,685,9567,665,9558,665,9558,685xe" filled="true" fillcolor="#000000" stroked="false">
                <v:path arrowok="t"/>
                <v:fill type="solid"/>
              </v:shape>
            </v:group>
            <v:group style="position:absolute;left:9558;top:685;width:10;height:20" coordorigin="9558,685" coordsize="10,20">
              <v:shape style="position:absolute;left:9558;top:685;width:10;height:20" coordorigin="9558,685" coordsize="10,20" path="m9558,704l9567,704,9567,685,9558,685,9558,704xe" filled="true" fillcolor="#000000" stroked="false">
                <v:path arrowok="t"/>
                <v:fill type="solid"/>
              </v:shape>
            </v:group>
            <v:group style="position:absolute;left:9558;top:704;width:10;height:20" coordorigin="9558,704" coordsize="10,20">
              <v:shape style="position:absolute;left:9558;top:704;width:10;height:20" coordorigin="9558,704" coordsize="10,20" path="m9558,723l9567,723,9567,704,9558,704,9558,723xe" filled="true" fillcolor="#000000" stroked="false">
                <v:path arrowok="t"/>
                <v:fill type="solid"/>
              </v:shape>
            </v:group>
            <v:group style="position:absolute;left:9558;top:723;width:10;height:20" coordorigin="9558,723" coordsize="10,20">
              <v:shape style="position:absolute;left:9558;top:723;width:10;height:20" coordorigin="9558,723" coordsize="10,20" path="m9558,742l9567,742,9567,723,9558,723,9558,742xe" filled="true" fillcolor="#000000" stroked="false">
                <v:path arrowok="t"/>
                <v:fill type="solid"/>
              </v:shape>
            </v:group>
            <v:group style="position:absolute;left:9558;top:742;width:10;height:20" coordorigin="9558,742" coordsize="10,20">
              <v:shape style="position:absolute;left:9558;top:742;width:10;height:20" coordorigin="9558,742" coordsize="10,20" path="m9558,761l9567,761,9567,742,9558,742,9558,761xe" filled="true" fillcolor="#000000" stroked="false">
                <v:path arrowok="t"/>
                <v:fill type="solid"/>
              </v:shape>
            </v:group>
            <v:group style="position:absolute;left:9558;top:761;width:10;height:20" coordorigin="9558,761" coordsize="10,20">
              <v:shape style="position:absolute;left:9558;top:761;width:10;height:20" coordorigin="9558,761" coordsize="10,20" path="m9558,781l9567,781,9567,761,9558,761,9558,781xe" filled="true" fillcolor="#000000" stroked="false">
                <v:path arrowok="t"/>
                <v:fill type="solid"/>
              </v:shape>
            </v:group>
            <v:group style="position:absolute;left:9558;top:781;width:10;height:20" coordorigin="9558,781" coordsize="10,20">
              <v:shape style="position:absolute;left:9558;top:781;width:10;height:20" coordorigin="9558,781" coordsize="10,20" path="m9558,800l9567,800,9567,781,9558,781,9558,800xe" filled="true" fillcolor="#000000" stroked="false">
                <v:path arrowok="t"/>
                <v:fill type="solid"/>
              </v:shape>
            </v:group>
            <v:group style="position:absolute;left:9558;top:800;width:10;height:20" coordorigin="9558,800" coordsize="10,20">
              <v:shape style="position:absolute;left:9558;top:800;width:10;height:20" coordorigin="9558,800" coordsize="10,20" path="m9558,819l9567,819,9567,800,9558,800,9558,819xe" filled="true" fillcolor="#000000" stroked="false">
                <v:path arrowok="t"/>
                <v:fill type="solid"/>
              </v:shape>
            </v:group>
            <v:group style="position:absolute;left:9558;top:819;width:10;height:20" coordorigin="9558,819" coordsize="10,20">
              <v:shape style="position:absolute;left:9558;top:819;width:10;height:20" coordorigin="9558,819" coordsize="10,20" path="m9558,838l9567,838,9567,819,9558,819,9558,838xe" filled="true" fillcolor="#000000" stroked="false">
                <v:path arrowok="t"/>
                <v:fill type="solid"/>
              </v:shape>
            </v:group>
            <v:group style="position:absolute;left:9558;top:838;width:10;height:20" coordorigin="9558,838" coordsize="10,20">
              <v:shape style="position:absolute;left:9558;top:838;width:10;height:20" coordorigin="9558,838" coordsize="10,20" path="m9558,857l9567,857,9567,838,9558,838,9558,857xe" filled="true" fillcolor="#000000" stroked="false">
                <v:path arrowok="t"/>
                <v:fill type="solid"/>
              </v:shape>
            </v:group>
            <v:group style="position:absolute;left:9558;top:857;width:10;height:20" coordorigin="9558,857" coordsize="10,20">
              <v:shape style="position:absolute;left:9558;top:857;width:10;height:20" coordorigin="9558,857" coordsize="10,20" path="m9558,877l9567,877,9567,857,9558,857,9558,877xe" filled="true" fillcolor="#000000" stroked="false">
                <v:path arrowok="t"/>
                <v:fill type="solid"/>
              </v:shape>
            </v:group>
            <v:group style="position:absolute;left:9558;top:877;width:10;height:20" coordorigin="9558,877" coordsize="10,20">
              <v:shape style="position:absolute;left:9558;top:877;width:10;height:20" coordorigin="9558,877" coordsize="10,20" path="m9558,896l9567,896,9567,877,9558,877,9558,896xe" filled="true" fillcolor="#000000" stroked="false">
                <v:path arrowok="t"/>
                <v:fill type="solid"/>
              </v:shape>
            </v:group>
            <v:group style="position:absolute;left:9558;top:896;width:10;height:20" coordorigin="9558,896" coordsize="10,20">
              <v:shape style="position:absolute;left:9558;top:896;width:10;height:20" coordorigin="9558,896" coordsize="10,20" path="m9558,915l9567,915,9567,896,9558,896,9558,915xe" filled="true" fillcolor="#000000" stroked="false">
                <v:path arrowok="t"/>
                <v:fill type="solid"/>
              </v:shape>
            </v:group>
            <v:group style="position:absolute;left:9558;top:915;width:10;height:20" coordorigin="9558,915" coordsize="10,20">
              <v:shape style="position:absolute;left:9558;top:915;width:10;height:20" coordorigin="9558,915" coordsize="10,20" path="m9558,934l9567,934,9567,915,9558,915,9558,934xe" filled="true" fillcolor="#000000" stroked="false">
                <v:path arrowok="t"/>
                <v:fill type="solid"/>
              </v:shape>
            </v:group>
            <v:group style="position:absolute;left:9558;top:934;width:10;height:20" coordorigin="9558,934" coordsize="10,20">
              <v:shape style="position:absolute;left:9558;top:934;width:10;height:20" coordorigin="9558,934" coordsize="10,20" path="m9558,953l9567,953,9567,934,9558,934,9558,953xe" filled="true" fillcolor="#000000" stroked="false">
                <v:path arrowok="t"/>
                <v:fill type="solid"/>
              </v:shape>
            </v:group>
            <v:group style="position:absolute;left:9558;top:953;width:10;height:20" coordorigin="9558,953" coordsize="10,20">
              <v:shape style="position:absolute;left:9558;top:953;width:10;height:20" coordorigin="9558,953" coordsize="10,20" path="m9558,973l9567,973,9567,953,9558,953,9558,973xe" filled="true" fillcolor="#000000" stroked="false">
                <v:path arrowok="t"/>
                <v:fill type="solid"/>
              </v:shape>
            </v:group>
            <v:group style="position:absolute;left:9558;top:973;width:10;height:20" coordorigin="9558,973" coordsize="10,20">
              <v:shape style="position:absolute;left:9558;top:973;width:10;height:20" coordorigin="9558,973" coordsize="10,20" path="m9558,992l9567,992,9567,973,9558,973,9558,992xe" filled="true" fillcolor="#000000" stroked="false">
                <v:path arrowok="t"/>
                <v:fill type="solid"/>
              </v:shape>
            </v:group>
            <v:group style="position:absolute;left:9558;top:992;width:10;height:20" coordorigin="9558,992" coordsize="10,20">
              <v:shape style="position:absolute;left:9558;top:992;width:10;height:20" coordorigin="9558,992" coordsize="10,20" path="m9558,1011l9567,1011,9567,992,9558,992,9558,1011xe" filled="true" fillcolor="#000000" stroked="false">
                <v:path arrowok="t"/>
                <v:fill type="solid"/>
              </v:shape>
            </v:group>
            <v:group style="position:absolute;left:9558;top:1011;width:10;height:20" coordorigin="9558,1011" coordsize="10,20">
              <v:shape style="position:absolute;left:9558;top:1011;width:10;height:20" coordorigin="9558,1011" coordsize="10,20" path="m9558,1030l9567,1030,9567,1011,9558,1011,9558,1030xe" filled="true" fillcolor="#000000" stroked="false">
                <v:path arrowok="t"/>
                <v:fill type="solid"/>
              </v:shape>
            </v:group>
            <v:group style="position:absolute;left:9558;top:1030;width:10;height:20" coordorigin="9558,1030" coordsize="10,20">
              <v:shape style="position:absolute;left:9558;top:1030;width:10;height:20" coordorigin="9558,1030" coordsize="10,20" path="m9558,1049l9567,1049,9567,1030,9558,1030,9558,1049xe" filled="true" fillcolor="#000000" stroked="false">
                <v:path arrowok="t"/>
                <v:fill type="solid"/>
              </v:shape>
            </v:group>
            <v:group style="position:absolute;left:9558;top:1049;width:10;height:20" coordorigin="9558,1049" coordsize="10,20">
              <v:shape style="position:absolute;left:9558;top:1049;width:10;height:20" coordorigin="9558,1049" coordsize="10,20" path="m9558,1069l9567,1069,9567,1049,9558,1049,9558,1069xe" filled="true" fillcolor="#000000" stroked="false">
                <v:path arrowok="t"/>
                <v:fill type="solid"/>
              </v:shape>
            </v:group>
            <v:group style="position:absolute;left:9558;top:1069;width:10;height:20" coordorigin="9558,1069" coordsize="10,20">
              <v:shape style="position:absolute;left:9558;top:1069;width:10;height:20" coordorigin="9558,1069" coordsize="10,20" path="m9558,1088l9567,1088,9567,1069,9558,1069,9558,1088xe" filled="true" fillcolor="#000000" stroked="false">
                <v:path arrowok="t"/>
                <v:fill type="solid"/>
              </v:shape>
            </v:group>
            <v:group style="position:absolute;left:9558;top:1088;width:10;height:20" coordorigin="9558,1088" coordsize="10,20">
              <v:shape style="position:absolute;left:9558;top:1088;width:10;height:20" coordorigin="9558,1088" coordsize="10,20" path="m9558,1107l9567,1107,9567,1088,9558,1088,9558,1107xe" filled="true" fillcolor="#000000" stroked="false">
                <v:path arrowok="t"/>
                <v:fill type="solid"/>
              </v:shape>
            </v:group>
            <v:group style="position:absolute;left:9558;top:1107;width:10;height:20" coordorigin="9558,1107" coordsize="10,20">
              <v:shape style="position:absolute;left:9558;top:1107;width:10;height:20" coordorigin="9558,1107" coordsize="10,20" path="m9558,1126l9567,1126,9567,1107,9558,1107,9558,1126xe" filled="true" fillcolor="#000000" stroked="false">
                <v:path arrowok="t"/>
                <v:fill type="solid"/>
              </v:shape>
            </v:group>
            <v:group style="position:absolute;left:9558;top:1126;width:10;height:20" coordorigin="9558,1126" coordsize="10,20">
              <v:shape style="position:absolute;left:9558;top:1126;width:10;height:20" coordorigin="9558,1126" coordsize="10,20" path="m9558,1145l9567,1145,9567,1126,9558,1126,9558,1145xe" filled="true" fillcolor="#000000" stroked="false">
                <v:path arrowok="t"/>
                <v:fill type="solid"/>
              </v:shape>
            </v:group>
            <v:group style="position:absolute;left:9558;top:1145;width:10;height:20" coordorigin="9558,1145" coordsize="10,20">
              <v:shape style="position:absolute;left:9558;top:1145;width:10;height:20" coordorigin="9558,1145" coordsize="10,20" path="m9558,1165l9567,1165,9567,1145,9558,1145,9558,1165xe" filled="true" fillcolor="#000000" stroked="false">
                <v:path arrowok="t"/>
                <v:fill type="solid"/>
              </v:shape>
            </v:group>
            <v:group style="position:absolute;left:9558;top:1165;width:10;height:20" coordorigin="9558,1165" coordsize="10,20">
              <v:shape style="position:absolute;left:9558;top:1165;width:10;height:20" coordorigin="9558,1165" coordsize="10,20" path="m9558,1184l9567,1184,9567,1165,9558,1165,9558,1184xe" filled="true" fillcolor="#000000" stroked="false">
                <v:path arrowok="t"/>
                <v:fill type="solid"/>
              </v:shape>
            </v:group>
            <v:group style="position:absolute;left:9558;top:1184;width:10;height:20" coordorigin="9558,1184" coordsize="10,20">
              <v:shape style="position:absolute;left:9558;top:1184;width:10;height:20" coordorigin="9558,1184" coordsize="10,20" path="m9558,1203l9567,1203,9567,1184,9558,1184,9558,1203xe" filled="true" fillcolor="#000000" stroked="false">
                <v:path arrowok="t"/>
                <v:fill type="solid"/>
              </v:shape>
            </v:group>
            <v:group style="position:absolute;left:9558;top:1203;width:10;height:20" coordorigin="9558,1203" coordsize="10,20">
              <v:shape style="position:absolute;left:9558;top:1203;width:10;height:20" coordorigin="9558,1203" coordsize="10,20" path="m9558,1222l9567,1222,9567,1203,9558,1203,9558,1222xe" filled="true" fillcolor="#000000" stroked="false">
                <v:path arrowok="t"/>
                <v:fill type="solid"/>
              </v:shape>
            </v:group>
            <v:group style="position:absolute;left:9558;top:1222;width:10;height:20" coordorigin="9558,1222" coordsize="10,20">
              <v:shape style="position:absolute;left:9558;top:1222;width:10;height:20" coordorigin="9558,1222" coordsize="10,20" path="m9558,1241l9567,1241,9567,1222,9558,1222,9558,1241xe" filled="true" fillcolor="#000000" stroked="false">
                <v:path arrowok="t"/>
                <v:fill type="solid"/>
              </v:shape>
            </v:group>
            <v:group style="position:absolute;left:9558;top:1241;width:10;height:20" coordorigin="9558,1241" coordsize="10,20">
              <v:shape style="position:absolute;left:9558;top:1241;width:10;height:20" coordorigin="9558,1241" coordsize="10,20" path="m9558,1261l9567,1261,9567,1241,9558,1241,9558,1261xe" filled="true" fillcolor="#000000" stroked="false">
                <v:path arrowok="t"/>
                <v:fill type="solid"/>
              </v:shape>
            </v:group>
            <v:group style="position:absolute;left:9558;top:1261;width:10;height:20" coordorigin="9558,1261" coordsize="10,20">
              <v:shape style="position:absolute;left:9558;top:1261;width:10;height:20" coordorigin="9558,1261" coordsize="10,20" path="m9558,1280l9567,1280,9567,1261,9558,1261,9558,1280xe" filled="true" fillcolor="#000000" stroked="false">
                <v:path arrowok="t"/>
                <v:fill type="solid"/>
              </v:shape>
            </v:group>
            <v:group style="position:absolute;left:9558;top:1280;width:10;height:20" coordorigin="9558,1280" coordsize="10,20">
              <v:shape style="position:absolute;left:9558;top:1280;width:10;height:20" coordorigin="9558,1280" coordsize="10,20" path="m9558,1299l9567,1299,9567,1280,9558,1280,9558,1299xe" filled="true" fillcolor="#000000" stroked="false">
                <v:path arrowok="t"/>
                <v:fill type="solid"/>
              </v:shape>
            </v:group>
            <v:group style="position:absolute;left:9558;top:1299;width:10;height:20" coordorigin="9558,1299" coordsize="10,20">
              <v:shape style="position:absolute;left:9558;top:1299;width:10;height:20" coordorigin="9558,1299" coordsize="10,20" path="m9558,1318l9567,1318,9567,1299,9558,1299,9558,1318xe" filled="true" fillcolor="#000000" stroked="false">
                <v:path arrowok="t"/>
                <v:fill type="solid"/>
              </v:shape>
            </v:group>
            <v:group style="position:absolute;left:9558;top:1318;width:10;height:20" coordorigin="9558,1318" coordsize="10,20">
              <v:shape style="position:absolute;left:9558;top:1318;width:10;height:20" coordorigin="9558,1318" coordsize="10,20" path="m9558,1337l9567,1337,9567,1318,9558,1318,9558,1337xe" filled="true" fillcolor="#000000" stroked="false">
                <v:path arrowok="t"/>
                <v:fill type="solid"/>
              </v:shape>
            </v:group>
            <v:group style="position:absolute;left:9558;top:1337;width:10;height:20" coordorigin="9558,1337" coordsize="10,20">
              <v:shape style="position:absolute;left:9558;top:1337;width:10;height:20" coordorigin="9558,1337" coordsize="10,20" path="m9558,1357l9567,1357,9567,1337,9558,1337,9558,1357xe" filled="true" fillcolor="#000000" stroked="false">
                <v:path arrowok="t"/>
                <v:fill type="solid"/>
              </v:shape>
            </v:group>
            <v:group style="position:absolute;left:9558;top:1357;width:10;height:20" coordorigin="9558,1357" coordsize="10,20">
              <v:shape style="position:absolute;left:9558;top:1357;width:10;height:20" coordorigin="9558,1357" coordsize="10,20" path="m9558,1376l9567,1376,9567,1357,9558,1357,9558,1376xe" filled="true" fillcolor="#000000" stroked="false">
                <v:path arrowok="t"/>
                <v:fill type="solid"/>
              </v:shape>
            </v:group>
            <v:group style="position:absolute;left:9558;top:1376;width:10;height:20" coordorigin="9558,1376" coordsize="10,20">
              <v:shape style="position:absolute;left:9558;top:1376;width:10;height:20" coordorigin="9558,1376" coordsize="10,20" path="m9558,1395l9567,1395,9567,1376,9558,1376,9558,1395xe" filled="true" fillcolor="#000000" stroked="false">
                <v:path arrowok="t"/>
                <v:fill type="solid"/>
              </v:shape>
            </v:group>
            <v:group style="position:absolute;left:9558;top:1395;width:10;height:20" coordorigin="9558,1395" coordsize="10,20">
              <v:shape style="position:absolute;left:9558;top:1395;width:10;height:20" coordorigin="9558,1395" coordsize="10,20" path="m9558,1414l9567,1414,9567,1395,9558,1395,9558,1414xe" filled="true" fillcolor="#000000" stroked="false">
                <v:path arrowok="t"/>
                <v:fill type="solid"/>
              </v:shape>
            </v:group>
            <v:group style="position:absolute;left:9558;top:1414;width:10;height:20" coordorigin="9558,1414" coordsize="10,20">
              <v:shape style="position:absolute;left:9558;top:1414;width:10;height:20" coordorigin="9558,1414" coordsize="10,20" path="m9558,1433l9567,1433,9567,1414,9558,1414,9558,1433xe" filled="true" fillcolor="#000000" stroked="false">
                <v:path arrowok="t"/>
                <v:fill type="solid"/>
              </v:shape>
            </v:group>
            <v:group style="position:absolute;left:9558;top:1433;width:10;height:20" coordorigin="9558,1433" coordsize="10,20">
              <v:shape style="position:absolute;left:9558;top:1433;width:10;height:20" coordorigin="9558,1433" coordsize="10,20" path="m9558,1453l9567,1453,9567,1433,9558,1433,9558,1453xe" filled="true" fillcolor="#000000" stroked="false">
                <v:path arrowok="t"/>
                <v:fill type="solid"/>
              </v:shape>
            </v:group>
            <v:group style="position:absolute;left:9558;top:1453;width:10;height:20" coordorigin="9558,1453" coordsize="10,20">
              <v:shape style="position:absolute;left:9558;top:1453;width:10;height:20" coordorigin="9558,1453" coordsize="10,20" path="m9558,1472l9567,1472,9567,1453,9558,1453,9558,1472xe" filled="true" fillcolor="#000000" stroked="false">
                <v:path arrowok="t"/>
                <v:fill type="solid"/>
              </v:shape>
            </v:group>
            <v:group style="position:absolute;left:9558;top:1472;width:10;height:20" coordorigin="9558,1472" coordsize="10,20">
              <v:shape style="position:absolute;left:9558;top:1472;width:10;height:20" coordorigin="9558,1472" coordsize="10,20" path="m9558,1491l9567,1491,9567,1472,9558,1472,9558,1491xe" filled="true" fillcolor="#000000" stroked="false">
                <v:path arrowok="t"/>
                <v:fill type="solid"/>
              </v:shape>
            </v:group>
            <v:group style="position:absolute;left:9558;top:1491;width:10;height:20" coordorigin="9558,1491" coordsize="10,20">
              <v:shape style="position:absolute;left:9558;top:1491;width:10;height:20" coordorigin="9558,1491" coordsize="10,20" path="m9558,1510l9567,1510,9567,1491,9558,1491,9558,1510xe" filled="true" fillcolor="#000000" stroked="false">
                <v:path arrowok="t"/>
                <v:fill type="solid"/>
              </v:shape>
            </v:group>
            <v:group style="position:absolute;left:9558;top:1510;width:10;height:20" coordorigin="9558,1510" coordsize="10,20">
              <v:shape style="position:absolute;left:9558;top:1510;width:10;height:20" coordorigin="9558,1510" coordsize="10,20" path="m9558,1529l9567,1529,9567,1510,9558,1510,9558,1529xe" filled="true" fillcolor="#000000" stroked="false">
                <v:path arrowok="t"/>
                <v:fill type="solid"/>
              </v:shape>
            </v:group>
            <v:group style="position:absolute;left:9558;top:1529;width:10;height:20" coordorigin="9558,1529" coordsize="10,20">
              <v:shape style="position:absolute;left:9558;top:1529;width:10;height:20" coordorigin="9558,1529" coordsize="10,20" path="m9558,1549l9567,1549,9567,1529,9558,1529,9558,1549xe" filled="true" fillcolor="#000000" stroked="false">
                <v:path arrowok="t"/>
                <v:fill type="solid"/>
              </v:shape>
            </v:group>
            <v:group style="position:absolute;left:9558;top:1549;width:10;height:20" coordorigin="9558,1549" coordsize="10,20">
              <v:shape style="position:absolute;left:9558;top:1549;width:10;height:20" coordorigin="9558,1549" coordsize="10,20" path="m9558,1568l9567,1568,9567,1549,9558,1549,9558,1568xe" filled="true" fillcolor="#000000" stroked="false">
                <v:path arrowok="t"/>
                <v:fill type="solid"/>
              </v:shape>
            </v:group>
            <v:group style="position:absolute;left:9558;top:1568;width:10;height:20" coordorigin="9558,1568" coordsize="10,20">
              <v:shape style="position:absolute;left:9558;top:1568;width:10;height:20" coordorigin="9558,1568" coordsize="10,20" path="m9558,1587l9567,1587,9567,1568,9558,1568,9558,1587xe" filled="true" fillcolor="#000000" stroked="false">
                <v:path arrowok="t"/>
                <v:fill type="solid"/>
              </v:shape>
            </v:group>
            <v:group style="position:absolute;left:9558;top:1587;width:10;height:20" coordorigin="9558,1587" coordsize="10,20">
              <v:shape style="position:absolute;left:9558;top:1587;width:10;height:20" coordorigin="9558,1587" coordsize="10,20" path="m9558,1606l9567,1606,9567,1587,9558,1587,9558,1606xe" filled="true" fillcolor="#000000" stroked="false">
                <v:path arrowok="t"/>
                <v:fill type="solid"/>
              </v:shape>
            </v:group>
            <v:group style="position:absolute;left:9558;top:1606;width:10;height:20" coordorigin="9558,1606" coordsize="10,20">
              <v:shape style="position:absolute;left:9558;top:1606;width:10;height:20" coordorigin="9558,1606" coordsize="10,20" path="m9558,1625l9567,1625,9567,1606,9558,1606,9558,1625xe" filled="true" fillcolor="#000000" stroked="false">
                <v:path arrowok="t"/>
                <v:fill type="solid"/>
              </v:shape>
            </v:group>
            <v:group style="position:absolute;left:9558;top:1625;width:10;height:20" coordorigin="9558,1625" coordsize="10,20">
              <v:shape style="position:absolute;left:9558;top:1625;width:10;height:20" coordorigin="9558,1625" coordsize="10,20" path="m9558,1645l9567,1645,9567,1625,9558,1625,9558,1645xe" filled="true" fillcolor="#000000" stroked="false">
                <v:path arrowok="t"/>
                <v:fill type="solid"/>
              </v:shape>
            </v:group>
            <v:group style="position:absolute;left:9558;top:1645;width:10;height:20" coordorigin="9558,1645" coordsize="10,20">
              <v:shape style="position:absolute;left:9558;top:1645;width:10;height:20" coordorigin="9558,1645" coordsize="10,20" path="m9558,1664l9567,1664,9567,1645,9558,1645,9558,1664xe" filled="true" fillcolor="#000000" stroked="false">
                <v:path arrowok="t"/>
                <v:fill type="solid"/>
              </v:shape>
            </v:group>
            <v:group style="position:absolute;left:9558;top:1664;width:10;height:20" coordorigin="9558,1664" coordsize="10,20">
              <v:shape style="position:absolute;left:9558;top:1664;width:10;height:20" coordorigin="9558,1664" coordsize="10,20" path="m9558,1683l9567,1683,9567,1664,9558,1664,9558,1683xe" filled="true" fillcolor="#000000" stroked="false">
                <v:path arrowok="t"/>
                <v:fill type="solid"/>
              </v:shape>
            </v:group>
            <v:group style="position:absolute;left:9558;top:1683;width:10;height:20" coordorigin="9558,1683" coordsize="10,20">
              <v:shape style="position:absolute;left:9558;top:1683;width:10;height:20" coordorigin="9558,1683" coordsize="10,20" path="m9558,1702l9567,1702,9567,1683,9558,1683,9558,1702xe" filled="true" fillcolor="#000000" stroked="false">
                <v:path arrowok="t"/>
                <v:fill type="solid"/>
              </v:shape>
            </v:group>
            <v:group style="position:absolute;left:9558;top:1702;width:10;height:20" coordorigin="9558,1702" coordsize="10,20">
              <v:shape style="position:absolute;left:9558;top:1702;width:10;height:20" coordorigin="9558,1702" coordsize="10,20" path="m9558,1721l9567,1721,9567,1702,9558,1702,9558,1721xe" filled="true" fillcolor="#000000" stroked="false">
                <v:path arrowok="t"/>
                <v:fill type="solid"/>
              </v:shape>
            </v:group>
            <v:group style="position:absolute;left:9558;top:1721;width:10;height:20" coordorigin="9558,1721" coordsize="10,20">
              <v:shape style="position:absolute;left:9558;top:1721;width:10;height:20" coordorigin="9558,1721" coordsize="10,20" path="m9558,1741l9567,1741,9567,1721,9558,1721,9558,1741xe" filled="true" fillcolor="#000000" stroked="false">
                <v:path arrowok="t"/>
                <v:fill type="solid"/>
              </v:shape>
            </v:group>
            <v:group style="position:absolute;left:9558;top:1741;width:10;height:20" coordorigin="9558,1741" coordsize="10,20">
              <v:shape style="position:absolute;left:9558;top:1741;width:10;height:20" coordorigin="9558,1741" coordsize="10,20" path="m9558,1760l9567,1760,9567,1741,9558,1741,9558,1760xe" filled="true" fillcolor="#000000" stroked="false">
                <v:path arrowok="t"/>
                <v:fill type="solid"/>
              </v:shape>
            </v:group>
            <v:group style="position:absolute;left:9558;top:1760;width:10;height:20" coordorigin="9558,1760" coordsize="10,20">
              <v:shape style="position:absolute;left:9558;top:1760;width:10;height:20" coordorigin="9558,1760" coordsize="10,20" path="m9558,1779l9567,1779,9567,1760,9558,1760,9558,1779xe" filled="true" fillcolor="#000000" stroked="false">
                <v:path arrowok="t"/>
                <v:fill type="solid"/>
              </v:shape>
            </v:group>
            <v:group style="position:absolute;left:9558;top:1779;width:10;height:20" coordorigin="9558,1779" coordsize="10,20">
              <v:shape style="position:absolute;left:9558;top:1779;width:10;height:20" coordorigin="9558,1779" coordsize="10,20" path="m9558,1798l9567,1798,9567,1779,9558,1779,9558,1798xe" filled="true" fillcolor="#000000" stroked="false">
                <v:path arrowok="t"/>
                <v:fill type="solid"/>
              </v:shape>
            </v:group>
            <v:group style="position:absolute;left:9558;top:1798;width:10;height:20" coordorigin="9558,1798" coordsize="10,20">
              <v:shape style="position:absolute;left:9558;top:1798;width:10;height:20" coordorigin="9558,1798" coordsize="10,20" path="m9558,1817l9567,1817,9567,1798,9558,1798,9558,1817xe" filled="true" fillcolor="#000000" stroked="false">
                <v:path arrowok="t"/>
                <v:fill type="solid"/>
              </v:shape>
            </v:group>
            <v:group style="position:absolute;left:9558;top:1817;width:10;height:20" coordorigin="9558,1817" coordsize="10,20">
              <v:shape style="position:absolute;left:9558;top:1817;width:10;height:20" coordorigin="9558,1817" coordsize="10,20" path="m9558,1837l9567,1837,9567,1817,9558,1817,9558,1837xe" filled="true" fillcolor="#000000" stroked="false">
                <v:path arrowok="t"/>
                <v:fill type="solid"/>
              </v:shape>
            </v:group>
            <v:group style="position:absolute;left:9558;top:1837;width:10;height:20" coordorigin="9558,1837" coordsize="10,20">
              <v:shape style="position:absolute;left:9558;top:1837;width:10;height:20" coordorigin="9558,1837" coordsize="10,20" path="m9558,1856l9567,1856,9567,1837,9558,1837,9558,1856xe" filled="true" fillcolor="#000000" stroked="false">
                <v:path arrowok="t"/>
                <v:fill type="solid"/>
              </v:shape>
            </v:group>
            <v:group style="position:absolute;left:9558;top:1856;width:10;height:20" coordorigin="9558,1856" coordsize="10,20">
              <v:shape style="position:absolute;left:9558;top:1856;width:10;height:20" coordorigin="9558,1856" coordsize="10,20" path="m9558,1875l9567,1875,9567,1856,9558,1856,9558,1875xe" filled="true" fillcolor="#000000" stroked="false">
                <v:path arrowok="t"/>
                <v:fill type="solid"/>
              </v:shape>
            </v:group>
            <v:group style="position:absolute;left:9558;top:1875;width:10;height:20" coordorigin="9558,1875" coordsize="10,20">
              <v:shape style="position:absolute;left:9558;top:1875;width:10;height:20" coordorigin="9558,1875" coordsize="10,20" path="m9558,1894l9567,1894,9567,1875,9558,1875,9558,1894xe" filled="true" fillcolor="#000000" stroked="false">
                <v:path arrowok="t"/>
                <v:fill type="solid"/>
              </v:shape>
            </v:group>
            <v:group style="position:absolute;left:9558;top:1894;width:10;height:20" coordorigin="9558,1894" coordsize="10,20">
              <v:shape style="position:absolute;left:9558;top:1894;width:10;height:20" coordorigin="9558,1894" coordsize="10,20" path="m9558,1913l9567,1913,9567,1894,9558,1894,9558,1913xe" filled="true" fillcolor="#000000" stroked="false">
                <v:path arrowok="t"/>
                <v:fill type="solid"/>
              </v:shape>
            </v:group>
            <v:group style="position:absolute;left:9558;top:1913;width:10;height:20" coordorigin="9558,1913" coordsize="10,20">
              <v:shape style="position:absolute;left:9558;top:1913;width:10;height:20" coordorigin="9558,1913" coordsize="10,20" path="m9558,1933l9567,1933,9567,1913,9558,1913,9558,1933xe" filled="true" fillcolor="#000000" stroked="false">
                <v:path arrowok="t"/>
                <v:fill type="solid"/>
              </v:shape>
            </v:group>
            <v:group style="position:absolute;left:9558;top:1933;width:10;height:20" coordorigin="9558,1933" coordsize="10,20">
              <v:shape style="position:absolute;left:9558;top:1933;width:10;height:20" coordorigin="9558,1933" coordsize="10,20" path="m9558,1952l9567,1952,9567,1933,9558,1933,9558,1952xe" filled="true" fillcolor="#000000" stroked="false">
                <v:path arrowok="t"/>
                <v:fill type="solid"/>
              </v:shape>
            </v:group>
            <v:group style="position:absolute;left:9558;top:1952;width:10;height:20" coordorigin="9558,1952" coordsize="10,20">
              <v:shape style="position:absolute;left:9558;top:1952;width:10;height:20" coordorigin="9558,1952" coordsize="10,20" path="m9558,1971l9567,1971,9567,1952,9558,1952,9558,1971xe" filled="true" fillcolor="#000000" stroked="false">
                <v:path arrowok="t"/>
                <v:fill type="solid"/>
              </v:shape>
            </v:group>
            <v:group style="position:absolute;left:9558;top:1971;width:10;height:20" coordorigin="9558,1971" coordsize="10,20">
              <v:shape style="position:absolute;left:9558;top:1971;width:10;height:20" coordorigin="9558,1971" coordsize="10,20" path="m9558,1990l9567,1990,9567,1971,9558,1971,9558,1990xe" filled="true" fillcolor="#000000" stroked="false">
                <v:path arrowok="t"/>
                <v:fill type="solid"/>
              </v:shape>
            </v:group>
            <v:group style="position:absolute;left:9558;top:1990;width:10;height:20" coordorigin="9558,1990" coordsize="10,20">
              <v:shape style="position:absolute;left:9558;top:1990;width:10;height:20" coordorigin="9558,1990" coordsize="10,20" path="m9558,2009l9567,2009,9567,1990,9558,1990,9558,2009xe" filled="true" fillcolor="#000000" stroked="false">
                <v:path arrowok="t"/>
                <v:fill type="solid"/>
              </v:shape>
            </v:group>
            <v:group style="position:absolute;left:9558;top:2009;width:10;height:20" coordorigin="9558,2009" coordsize="10,20">
              <v:shape style="position:absolute;left:9558;top:2009;width:10;height:20" coordorigin="9558,2009" coordsize="10,20" path="m9558,2029l9567,2029,9567,2009,9558,2009,9558,2029xe" filled="true" fillcolor="#000000" stroked="false">
                <v:path arrowok="t"/>
                <v:fill type="solid"/>
              </v:shape>
            </v:group>
            <v:group style="position:absolute;left:9558;top:2029;width:10;height:20" coordorigin="9558,2029" coordsize="10,20">
              <v:shape style="position:absolute;left:9558;top:2029;width:10;height:20" coordorigin="9558,2029" coordsize="10,20" path="m9558,2048l9567,2048,9567,2029,9558,2029,9558,2048xe" filled="true" fillcolor="#000000" stroked="false">
                <v:path arrowok="t"/>
                <v:fill type="solid"/>
              </v:shape>
            </v:group>
            <v:group style="position:absolute;left:9558;top:2048;width:10;height:20" coordorigin="9558,2048" coordsize="10,20">
              <v:shape style="position:absolute;left:9558;top:2048;width:10;height:20" coordorigin="9558,2048" coordsize="10,20" path="m9558,2067l9567,2067,9567,2048,9558,2048,9558,2067xe" filled="true" fillcolor="#000000" stroked="false">
                <v:path arrowok="t"/>
                <v:fill type="solid"/>
              </v:shape>
            </v:group>
            <v:group style="position:absolute;left:9558;top:2067;width:10;height:20" coordorigin="9558,2067" coordsize="10,20">
              <v:shape style="position:absolute;left:9558;top:2067;width:10;height:20" coordorigin="9558,2067" coordsize="10,20" path="m9558,2086l9567,2086,9567,2067,9558,2067,9558,2086xe" filled="true" fillcolor="#000000" stroked="false">
                <v:path arrowok="t"/>
                <v:fill type="solid"/>
              </v:shape>
            </v:group>
            <v:group style="position:absolute;left:9558;top:2086;width:10;height:20" coordorigin="9558,2086" coordsize="10,20">
              <v:shape style="position:absolute;left:9558;top:2086;width:10;height:20" coordorigin="9558,2086" coordsize="10,20" path="m9558,2105l9567,2105,9567,2086,9558,2086,9558,2105xe" filled="true" fillcolor="#000000" stroked="false">
                <v:path arrowok="t"/>
                <v:fill type="solid"/>
              </v:shape>
            </v:group>
            <v:group style="position:absolute;left:9558;top:2105;width:10;height:20" coordorigin="9558,2105" coordsize="10,20">
              <v:shape style="position:absolute;left:9558;top:2105;width:10;height:20" coordorigin="9558,2105" coordsize="10,20" path="m9558,2125l9567,2125,9567,2105,9558,2105,9558,2125xe" filled="true" fillcolor="#000000" stroked="false">
                <v:path arrowok="t"/>
                <v:fill type="solid"/>
              </v:shape>
            </v:group>
            <v:group style="position:absolute;left:9558;top:2125;width:10;height:20" coordorigin="9558,2125" coordsize="10,20">
              <v:shape style="position:absolute;left:9558;top:2125;width:10;height:20" coordorigin="9558,2125" coordsize="10,20" path="m9558,2144l9567,2144,9567,2125,9558,2125,9558,2144xe" filled="true" fillcolor="#000000" stroked="false">
                <v:path arrowok="t"/>
                <v:fill type="solid"/>
              </v:shape>
            </v:group>
            <v:group style="position:absolute;left:9558;top:2144;width:10;height:20" coordorigin="9558,2144" coordsize="10,20">
              <v:shape style="position:absolute;left:9558;top:2144;width:10;height:20" coordorigin="9558,2144" coordsize="10,20" path="m9558,2163l9567,2163,9567,2144,9558,2144,9558,2163xe" filled="true" fillcolor="#000000" stroked="false">
                <v:path arrowok="t"/>
                <v:fill type="solid"/>
              </v:shape>
            </v:group>
            <v:group style="position:absolute;left:9558;top:2163;width:10;height:20" coordorigin="9558,2163" coordsize="10,20">
              <v:shape style="position:absolute;left:9558;top:2163;width:10;height:20" coordorigin="9558,2163" coordsize="10,20" path="m9558,2182l9567,2182,9567,2163,9558,2163,9558,2182xe" filled="true" fillcolor="#000000" stroked="false">
                <v:path arrowok="t"/>
                <v:fill type="solid"/>
              </v:shape>
            </v:group>
            <v:group style="position:absolute;left:9558;top:2182;width:10;height:20" coordorigin="9558,2182" coordsize="10,20">
              <v:shape style="position:absolute;left:9558;top:2182;width:10;height:20" coordorigin="9558,2182" coordsize="10,20" path="m9558,2201l9567,2201,9567,2182,9558,2182,9558,2201xe" filled="true" fillcolor="#000000" stroked="false">
                <v:path arrowok="t"/>
                <v:fill type="solid"/>
              </v:shape>
            </v:group>
            <v:group style="position:absolute;left:9558;top:2201;width:10;height:20" coordorigin="9558,2201" coordsize="10,20">
              <v:shape style="position:absolute;left:9558;top:2201;width:10;height:20" coordorigin="9558,2201" coordsize="10,20" path="m9558,2221l9567,2221,9567,2201,9558,2201,9558,2221xe" filled="true" fillcolor="#000000" stroked="false">
                <v:path arrowok="t"/>
                <v:fill type="solid"/>
              </v:shape>
            </v:group>
            <v:group style="position:absolute;left:9558;top:2221;width:10;height:20" coordorigin="9558,2221" coordsize="10,20">
              <v:shape style="position:absolute;left:9558;top:2221;width:10;height:20" coordorigin="9558,2221" coordsize="10,20" path="m9558,2240l9567,2240,9567,2221,9558,2221,9558,2240xe" filled="true" fillcolor="#000000" stroked="false">
                <v:path arrowok="t"/>
                <v:fill type="solid"/>
              </v:shape>
            </v:group>
            <v:group style="position:absolute;left:9558;top:2240;width:10;height:20" coordorigin="9558,2240" coordsize="10,20">
              <v:shape style="position:absolute;left:9558;top:2240;width:10;height:20" coordorigin="9558,2240" coordsize="10,20" path="m9558,2259l9567,2259,9567,2240,9558,2240,9558,2259xe" filled="true" fillcolor="#000000" stroked="false">
                <v:path arrowok="t"/>
                <v:fill type="solid"/>
              </v:shape>
            </v:group>
            <v:group style="position:absolute;left:9558;top:2259;width:10;height:20" coordorigin="9558,2259" coordsize="10,20">
              <v:shape style="position:absolute;left:9558;top:2259;width:10;height:20" coordorigin="9558,2259" coordsize="10,20" path="m9558,2278l9567,2278,9567,2259,9558,2259,9558,2278xe" filled="true" fillcolor="#000000" stroked="false">
                <v:path arrowok="t"/>
                <v:fill type="solid"/>
              </v:shape>
            </v:group>
            <v:group style="position:absolute;left:9558;top:2278;width:10;height:20" coordorigin="9558,2278" coordsize="10,20">
              <v:shape style="position:absolute;left:9558;top:2278;width:10;height:20" coordorigin="9558,2278" coordsize="10,20" path="m9558,2297l9567,2297,9567,2278,9558,2278,9558,2297xe" filled="true" fillcolor="#000000" stroked="false">
                <v:path arrowok="t"/>
                <v:fill type="solid"/>
              </v:shape>
            </v:group>
            <v:group style="position:absolute;left:9558;top:2297;width:10;height:20" coordorigin="9558,2297" coordsize="10,20">
              <v:shape style="position:absolute;left:9558;top:2297;width:10;height:20" coordorigin="9558,2297" coordsize="10,20" path="m9558,2317l9567,2317,9567,2297,9558,2297,9558,2317xe" filled="true" fillcolor="#000000" stroked="false">
                <v:path arrowok="t"/>
                <v:fill type="solid"/>
              </v:shape>
            </v:group>
            <v:group style="position:absolute;left:9558;top:2317;width:10;height:20" coordorigin="9558,2317" coordsize="10,20">
              <v:shape style="position:absolute;left:9558;top:2317;width:10;height:20" coordorigin="9558,2317" coordsize="10,20" path="m9558,2336l9567,2336,9567,2317,9558,2317,9558,2336xe" filled="true" fillcolor="#000000" stroked="false">
                <v:path arrowok="t"/>
                <v:fill type="solid"/>
              </v:shape>
            </v:group>
            <v:group style="position:absolute;left:9558;top:2336;width:10;height:20" coordorigin="9558,2336" coordsize="10,20">
              <v:shape style="position:absolute;left:9558;top:2336;width:10;height:20" coordorigin="9558,2336" coordsize="10,20" path="m9558,2355l9567,2355,9567,2336,9558,2336,9558,2355xe" filled="true" fillcolor="#000000" stroked="false">
                <v:path arrowok="t"/>
                <v:fill type="solid"/>
              </v:shape>
            </v:group>
            <v:group style="position:absolute;left:9558;top:2355;width:10;height:20" coordorigin="9558,2355" coordsize="10,20">
              <v:shape style="position:absolute;left:9558;top:2355;width:10;height:20" coordorigin="9558,2355" coordsize="10,20" path="m9558,2374l9567,2374,9567,2355,9558,2355,9558,2374xe" filled="true" fillcolor="#000000" stroked="false">
                <v:path arrowok="t"/>
                <v:fill type="solid"/>
              </v:shape>
            </v:group>
            <v:group style="position:absolute;left:9558;top:2374;width:10;height:20" coordorigin="9558,2374" coordsize="10,20">
              <v:shape style="position:absolute;left:9558;top:2374;width:10;height:20" coordorigin="9558,2374" coordsize="10,20" path="m9558,2393l9567,2393,9567,2374,9558,2374,9558,2393xe" filled="true" fillcolor="#000000" stroked="false">
                <v:path arrowok="t"/>
                <v:fill type="solid"/>
              </v:shape>
            </v:group>
            <v:group style="position:absolute;left:9558;top:2393;width:10;height:20" coordorigin="9558,2393" coordsize="10,20">
              <v:shape style="position:absolute;left:9558;top:2393;width:10;height:20" coordorigin="9558,2393" coordsize="10,20" path="m9558,2413l9567,2413,9567,2393,9558,2393,9558,2413xe" filled="true" fillcolor="#000000" stroked="false">
                <v:path arrowok="t"/>
                <v:fill type="solid"/>
              </v:shape>
            </v:group>
            <v:group style="position:absolute;left:9558;top:2413;width:10;height:20" coordorigin="9558,2413" coordsize="10,20">
              <v:shape style="position:absolute;left:9558;top:2413;width:10;height:20" coordorigin="9558,2413" coordsize="10,20" path="m9558,2432l9567,2432,9567,2413,9558,2413,9558,2432xe" filled="true" fillcolor="#000000" stroked="false">
                <v:path arrowok="t"/>
                <v:fill type="solid"/>
              </v:shape>
            </v:group>
            <v:group style="position:absolute;left:10621;top:31;width:10;height:20" coordorigin="10621,31" coordsize="10,20">
              <v:shape style="position:absolute;left:10621;top:31;width:10;height:20" coordorigin="10621,31" coordsize="10,20" path="m10621,50l10631,50,10631,31,10621,31,10621,50xe" filled="true" fillcolor="#000000" stroked="false">
                <v:path arrowok="t"/>
                <v:fill type="solid"/>
              </v:shape>
            </v:group>
            <v:group style="position:absolute;left:10621;top:50;width:10;height:20" coordorigin="10621,50" coordsize="10,20">
              <v:shape style="position:absolute;left:10621;top:50;width:10;height:20" coordorigin="10621,50" coordsize="10,20" path="m10621,70l10631,70,10631,50,10621,50,10621,70xe" filled="true" fillcolor="#000000" stroked="false">
                <v:path arrowok="t"/>
                <v:fill type="solid"/>
              </v:shape>
            </v:group>
            <v:group style="position:absolute;left:10621;top:70;width:10;height:20" coordorigin="10621,70" coordsize="10,20">
              <v:shape style="position:absolute;left:10621;top:70;width:10;height:20" coordorigin="10621,70" coordsize="10,20" path="m10621,89l10631,89,10631,70,10621,70,10621,89xe" filled="true" fillcolor="#000000" stroked="false">
                <v:path arrowok="t"/>
                <v:fill type="solid"/>
              </v:shape>
            </v:group>
            <v:group style="position:absolute;left:10621;top:89;width:10;height:20" coordorigin="10621,89" coordsize="10,20">
              <v:shape style="position:absolute;left:10621;top:89;width:10;height:20" coordorigin="10621,89" coordsize="10,20" path="m10621,108l10631,108,10631,89,10621,89,10621,108xe" filled="true" fillcolor="#000000" stroked="false">
                <v:path arrowok="t"/>
                <v:fill type="solid"/>
              </v:shape>
            </v:group>
            <v:group style="position:absolute;left:10621;top:108;width:10;height:20" coordorigin="10621,108" coordsize="10,20">
              <v:shape style="position:absolute;left:10621;top:108;width:10;height:20" coordorigin="10621,108" coordsize="10,20" path="m10621,127l10631,127,10631,108,10621,108,10621,127xe" filled="true" fillcolor="#000000" stroked="false">
                <v:path arrowok="t"/>
                <v:fill type="solid"/>
              </v:shape>
            </v:group>
            <v:group style="position:absolute;left:10621;top:127;width:10;height:20" coordorigin="10621,127" coordsize="10,20">
              <v:shape style="position:absolute;left:10621;top:127;width:10;height:20" coordorigin="10621,127" coordsize="10,20" path="m10621,146l10631,146,10631,127,10621,127,10621,146xe" filled="true" fillcolor="#000000" stroked="false">
                <v:path arrowok="t"/>
                <v:fill type="solid"/>
              </v:shape>
            </v:group>
            <v:group style="position:absolute;left:10621;top:146;width:10;height:20" coordorigin="10621,146" coordsize="10,20">
              <v:shape style="position:absolute;left:10621;top:146;width:10;height:20" coordorigin="10621,146" coordsize="10,20" path="m10621,166l10631,166,10631,146,10621,146,10621,166xe" filled="true" fillcolor="#000000" stroked="false">
                <v:path arrowok="t"/>
                <v:fill type="solid"/>
              </v:shape>
            </v:group>
            <v:group style="position:absolute;left:10621;top:166;width:10;height:20" coordorigin="10621,166" coordsize="10,20">
              <v:shape style="position:absolute;left:10621;top:166;width:10;height:20" coordorigin="10621,166" coordsize="10,20" path="m10621,185l10631,185,10631,166,10621,166,10621,185xe" filled="true" fillcolor="#000000" stroked="false">
                <v:path arrowok="t"/>
                <v:fill type="solid"/>
              </v:shape>
            </v:group>
            <v:group style="position:absolute;left:10621;top:185;width:10;height:20" coordorigin="10621,185" coordsize="10,20">
              <v:shape style="position:absolute;left:10621;top:185;width:10;height:20" coordorigin="10621,185" coordsize="10,20" path="m10621,204l10631,204,10631,185,10621,185,10621,204xe" filled="true" fillcolor="#000000" stroked="false">
                <v:path arrowok="t"/>
                <v:fill type="solid"/>
              </v:shape>
            </v:group>
            <v:group style="position:absolute;left:10621;top:204;width:10;height:20" coordorigin="10621,204" coordsize="10,20">
              <v:shape style="position:absolute;left:10621;top:204;width:10;height:20" coordorigin="10621,204" coordsize="10,20" path="m10621,223l10631,223,10631,204,10621,204,10621,223xe" filled="true" fillcolor="#000000" stroked="false">
                <v:path arrowok="t"/>
                <v:fill type="solid"/>
              </v:shape>
            </v:group>
            <v:group style="position:absolute;left:10621;top:223;width:10;height:20" coordorigin="10621,223" coordsize="10,20">
              <v:shape style="position:absolute;left:10621;top:223;width:10;height:20" coordorigin="10621,223" coordsize="10,20" path="m10621,242l10631,242,10631,223,10621,223,10621,242xe" filled="true" fillcolor="#000000" stroked="false">
                <v:path arrowok="t"/>
                <v:fill type="solid"/>
              </v:shape>
            </v:group>
            <v:group style="position:absolute;left:10621;top:242;width:10;height:20" coordorigin="10621,242" coordsize="10,20">
              <v:shape style="position:absolute;left:10621;top:242;width:10;height:20" coordorigin="10621,242" coordsize="10,20" path="m10621,262l10631,262,10631,242,10621,242,10621,262xe" filled="true" fillcolor="#000000" stroked="false">
                <v:path arrowok="t"/>
                <v:fill type="solid"/>
              </v:shape>
            </v:group>
            <v:group style="position:absolute;left:10621;top:262;width:10;height:20" coordorigin="10621,262" coordsize="10,20">
              <v:shape style="position:absolute;left:10621;top:262;width:10;height:20" coordorigin="10621,262" coordsize="10,20" path="m10621,281l10631,281,10631,262,10621,262,10621,281xe" filled="true" fillcolor="#000000" stroked="false">
                <v:path arrowok="t"/>
                <v:fill type="solid"/>
              </v:shape>
            </v:group>
            <v:group style="position:absolute;left:10621;top:281;width:10;height:20" coordorigin="10621,281" coordsize="10,20">
              <v:shape style="position:absolute;left:10621;top:281;width:10;height:20" coordorigin="10621,281" coordsize="10,20" path="m10621,300l10631,300,10631,281,10621,281,10621,300xe" filled="true" fillcolor="#000000" stroked="false">
                <v:path arrowok="t"/>
                <v:fill type="solid"/>
              </v:shape>
            </v:group>
            <v:group style="position:absolute;left:10621;top:300;width:10;height:20" coordorigin="10621,300" coordsize="10,20">
              <v:shape style="position:absolute;left:10621;top:300;width:10;height:20" coordorigin="10621,300" coordsize="10,20" path="m10621,319l10631,319,10631,300,10621,300,10621,319xe" filled="true" fillcolor="#000000" stroked="false">
                <v:path arrowok="t"/>
                <v:fill type="solid"/>
              </v:shape>
            </v:group>
            <v:group style="position:absolute;left:10621;top:319;width:10;height:20" coordorigin="10621,319" coordsize="10,20">
              <v:shape style="position:absolute;left:10621;top:319;width:10;height:20" coordorigin="10621,319" coordsize="10,20" path="m10621,338l10631,338,10631,319,10621,319,10621,338xe" filled="true" fillcolor="#000000" stroked="false">
                <v:path arrowok="t"/>
                <v:fill type="solid"/>
              </v:shape>
            </v:group>
            <v:group style="position:absolute;left:10621;top:338;width:10;height:20" coordorigin="10621,338" coordsize="10,20">
              <v:shape style="position:absolute;left:10621;top:338;width:10;height:20" coordorigin="10621,338" coordsize="10,20" path="m10621,358l10631,358,10631,338,10621,338,10621,358xe" filled="true" fillcolor="#000000" stroked="false">
                <v:path arrowok="t"/>
                <v:fill type="solid"/>
              </v:shape>
            </v:group>
            <v:group style="position:absolute;left:10621;top:358;width:10;height:20" coordorigin="10621,358" coordsize="10,20">
              <v:shape style="position:absolute;left:10621;top:358;width:10;height:20" coordorigin="10621,358" coordsize="10,20" path="m10621,377l10631,377,10631,358,10621,358,10621,377xe" filled="true" fillcolor="#000000" stroked="false">
                <v:path arrowok="t"/>
                <v:fill type="solid"/>
              </v:shape>
            </v:group>
            <v:group style="position:absolute;left:10621;top:377;width:10;height:20" coordorigin="10621,377" coordsize="10,20">
              <v:shape style="position:absolute;left:10621;top:377;width:10;height:20" coordorigin="10621,377" coordsize="10,20" path="m10621,396l10631,396,10631,377,10621,377,10621,396xe" filled="true" fillcolor="#000000" stroked="false">
                <v:path arrowok="t"/>
                <v:fill type="solid"/>
              </v:shape>
            </v:group>
            <v:group style="position:absolute;left:10621;top:396;width:10;height:20" coordorigin="10621,396" coordsize="10,20">
              <v:shape style="position:absolute;left:10621;top:396;width:10;height:20" coordorigin="10621,396" coordsize="10,20" path="m10621,415l10631,415,10631,396,10621,396,10621,415xe" filled="true" fillcolor="#000000" stroked="false">
                <v:path arrowok="t"/>
                <v:fill type="solid"/>
              </v:shape>
            </v:group>
            <v:group style="position:absolute;left:10621;top:415;width:10;height:20" coordorigin="10621,415" coordsize="10,20">
              <v:shape style="position:absolute;left:10621;top:415;width:10;height:20" coordorigin="10621,415" coordsize="10,20" path="m10621,434l10631,434,10631,415,10621,415,10621,434xe" filled="true" fillcolor="#000000" stroked="false">
                <v:path arrowok="t"/>
                <v:fill type="solid"/>
              </v:shape>
            </v:group>
            <v:group style="position:absolute;left:10621;top:434;width:10;height:20" coordorigin="10621,434" coordsize="10,20">
              <v:shape style="position:absolute;left:10621;top:434;width:10;height:20" coordorigin="10621,434" coordsize="10,20" path="m10621,454l10631,454,10631,434,10621,434,10621,454xe" filled="true" fillcolor="#000000" stroked="false">
                <v:path arrowok="t"/>
                <v:fill type="solid"/>
              </v:shape>
            </v:group>
            <v:group style="position:absolute;left:10621;top:454;width:10;height:20" coordorigin="10621,454" coordsize="10,20">
              <v:shape style="position:absolute;left:10621;top:454;width:10;height:20" coordorigin="10621,454" coordsize="10,20" path="m10621,473l10631,473,10631,454,10621,454,10621,473xe" filled="true" fillcolor="#000000" stroked="false">
                <v:path arrowok="t"/>
                <v:fill type="solid"/>
              </v:shape>
            </v:group>
            <v:group style="position:absolute;left:10621;top:473;width:10;height:20" coordorigin="10621,473" coordsize="10,20">
              <v:shape style="position:absolute;left:10621;top:473;width:10;height:20" coordorigin="10621,473" coordsize="10,20" path="m10621,492l10631,492,10631,473,10621,473,10621,492xe" filled="true" fillcolor="#000000" stroked="false">
                <v:path arrowok="t"/>
                <v:fill type="solid"/>
              </v:shape>
            </v:group>
            <v:group style="position:absolute;left:10621;top:492;width:10;height:20" coordorigin="10621,492" coordsize="10,20">
              <v:shape style="position:absolute;left:10621;top:492;width:10;height:20" coordorigin="10621,492" coordsize="10,20" path="m10621,512l10631,512,10631,492,10621,492,10621,512xe" filled="true" fillcolor="#000000" stroked="false">
                <v:path arrowok="t"/>
                <v:fill type="solid"/>
              </v:shape>
            </v:group>
            <v:group style="position:absolute;left:10621;top:512;width:10;height:20" coordorigin="10621,512" coordsize="10,20">
              <v:shape style="position:absolute;left:10621;top:512;width:10;height:20" coordorigin="10621,512" coordsize="10,20" path="m10621,531l10631,531,10631,512,10621,512,10621,531xe" filled="true" fillcolor="#000000" stroked="false">
                <v:path arrowok="t"/>
                <v:fill type="solid"/>
              </v:shape>
            </v:group>
            <v:group style="position:absolute;left:10621;top:531;width:10;height:20" coordorigin="10621,531" coordsize="10,20">
              <v:shape style="position:absolute;left:10621;top:531;width:10;height:20" coordorigin="10621,531" coordsize="10,20" path="m10621,550l10631,550,10631,531,10621,531,10621,550xe" filled="true" fillcolor="#000000" stroked="false">
                <v:path arrowok="t"/>
                <v:fill type="solid"/>
              </v:shape>
            </v:group>
            <v:group style="position:absolute;left:10621;top:550;width:10;height:20" coordorigin="10621,550" coordsize="10,20">
              <v:shape style="position:absolute;left:10621;top:550;width:10;height:20" coordorigin="10621,550" coordsize="10,20" path="m10621,569l10631,569,10631,550,10621,550,10621,569xe" filled="true" fillcolor="#000000" stroked="false">
                <v:path arrowok="t"/>
                <v:fill type="solid"/>
              </v:shape>
            </v:group>
            <v:group style="position:absolute;left:10621;top:569;width:10;height:20" coordorigin="10621,569" coordsize="10,20">
              <v:shape style="position:absolute;left:10621;top:569;width:10;height:20" coordorigin="10621,569" coordsize="10,20" path="m10621,589l10631,589,10631,569,10621,569,10621,589xe" filled="true" fillcolor="#000000" stroked="false">
                <v:path arrowok="t"/>
                <v:fill type="solid"/>
              </v:shape>
            </v:group>
            <v:group style="position:absolute;left:10621;top:589;width:10;height:20" coordorigin="10621,589" coordsize="10,20">
              <v:shape style="position:absolute;left:10621;top:589;width:10;height:20" coordorigin="10621,589" coordsize="10,20" path="m10621,608l10631,608,10631,589,10621,589,10621,608xe" filled="true" fillcolor="#000000" stroked="false">
                <v:path arrowok="t"/>
                <v:fill type="solid"/>
              </v:shape>
            </v:group>
            <v:group style="position:absolute;left:10621;top:608;width:10;height:20" coordorigin="10621,608" coordsize="10,20">
              <v:shape style="position:absolute;left:10621;top:608;width:10;height:20" coordorigin="10621,608" coordsize="10,20" path="m10621,627l10631,627,10631,608,10621,608,10621,627xe" filled="true" fillcolor="#000000" stroked="false">
                <v:path arrowok="t"/>
                <v:fill type="solid"/>
              </v:shape>
            </v:group>
            <v:group style="position:absolute;left:10621;top:627;width:10;height:20" coordorigin="10621,627" coordsize="10,20">
              <v:shape style="position:absolute;left:10621;top:627;width:10;height:20" coordorigin="10621,627" coordsize="10,20" path="m10621,646l10631,646,10631,627,10621,627,10621,646xe" filled="true" fillcolor="#000000" stroked="false">
                <v:path arrowok="t"/>
                <v:fill type="solid"/>
              </v:shape>
            </v:group>
            <v:group style="position:absolute;left:10621;top:646;width:10;height:20" coordorigin="10621,646" coordsize="10,20">
              <v:shape style="position:absolute;left:10621;top:646;width:10;height:20" coordorigin="10621,646" coordsize="10,20" path="m10621,665l10631,665,10631,646,10621,646,10621,665xe" filled="true" fillcolor="#000000" stroked="false">
                <v:path arrowok="t"/>
                <v:fill type="solid"/>
              </v:shape>
            </v:group>
            <v:group style="position:absolute;left:10621;top:665;width:10;height:20" coordorigin="10621,665" coordsize="10,20">
              <v:shape style="position:absolute;left:10621;top:665;width:10;height:20" coordorigin="10621,665" coordsize="10,20" path="m10621,685l10631,685,10631,665,10621,665,10621,685xe" filled="true" fillcolor="#000000" stroked="false">
                <v:path arrowok="t"/>
                <v:fill type="solid"/>
              </v:shape>
            </v:group>
            <v:group style="position:absolute;left:10621;top:685;width:10;height:20" coordorigin="10621,685" coordsize="10,20">
              <v:shape style="position:absolute;left:10621;top:685;width:10;height:20" coordorigin="10621,685" coordsize="10,20" path="m10621,704l10631,704,10631,685,10621,685,10621,704xe" filled="true" fillcolor="#000000" stroked="false">
                <v:path arrowok="t"/>
                <v:fill type="solid"/>
              </v:shape>
            </v:group>
            <v:group style="position:absolute;left:10621;top:704;width:10;height:20" coordorigin="10621,704" coordsize="10,20">
              <v:shape style="position:absolute;left:10621;top:704;width:10;height:20" coordorigin="10621,704" coordsize="10,20" path="m10621,723l10631,723,10631,704,10621,704,10621,723xe" filled="true" fillcolor="#000000" stroked="false">
                <v:path arrowok="t"/>
                <v:fill type="solid"/>
              </v:shape>
            </v:group>
            <v:group style="position:absolute;left:10621;top:723;width:10;height:20" coordorigin="10621,723" coordsize="10,20">
              <v:shape style="position:absolute;left:10621;top:723;width:10;height:20" coordorigin="10621,723" coordsize="10,20" path="m10621,742l10631,742,10631,723,10621,723,10621,742xe" filled="true" fillcolor="#000000" stroked="false">
                <v:path arrowok="t"/>
                <v:fill type="solid"/>
              </v:shape>
            </v:group>
            <v:group style="position:absolute;left:10621;top:742;width:10;height:20" coordorigin="10621,742" coordsize="10,20">
              <v:shape style="position:absolute;left:10621;top:742;width:10;height:20" coordorigin="10621,742" coordsize="10,20" path="m10621,761l10631,761,10631,742,10621,742,10621,761xe" filled="true" fillcolor="#000000" stroked="false">
                <v:path arrowok="t"/>
                <v:fill type="solid"/>
              </v:shape>
            </v:group>
            <v:group style="position:absolute;left:10621;top:761;width:10;height:20" coordorigin="10621,761" coordsize="10,20">
              <v:shape style="position:absolute;left:10621;top:761;width:10;height:20" coordorigin="10621,761" coordsize="10,20" path="m10621,781l10631,781,10631,761,10621,761,10621,781xe" filled="true" fillcolor="#000000" stroked="false">
                <v:path arrowok="t"/>
                <v:fill type="solid"/>
              </v:shape>
            </v:group>
            <v:group style="position:absolute;left:10621;top:781;width:10;height:20" coordorigin="10621,781" coordsize="10,20">
              <v:shape style="position:absolute;left:10621;top:781;width:10;height:20" coordorigin="10621,781" coordsize="10,20" path="m10621,800l10631,800,10631,781,10621,781,10621,800xe" filled="true" fillcolor="#000000" stroked="false">
                <v:path arrowok="t"/>
                <v:fill type="solid"/>
              </v:shape>
            </v:group>
            <v:group style="position:absolute;left:10621;top:800;width:10;height:20" coordorigin="10621,800" coordsize="10,20">
              <v:shape style="position:absolute;left:10621;top:800;width:10;height:20" coordorigin="10621,800" coordsize="10,20" path="m10621,819l10631,819,10631,800,10621,800,10621,819xe" filled="true" fillcolor="#000000" stroked="false">
                <v:path arrowok="t"/>
                <v:fill type="solid"/>
              </v:shape>
            </v:group>
            <v:group style="position:absolute;left:10621;top:819;width:10;height:20" coordorigin="10621,819" coordsize="10,20">
              <v:shape style="position:absolute;left:10621;top:819;width:10;height:20" coordorigin="10621,819" coordsize="10,20" path="m10621,838l10631,838,10631,819,10621,819,10621,838xe" filled="true" fillcolor="#000000" stroked="false">
                <v:path arrowok="t"/>
                <v:fill type="solid"/>
              </v:shape>
            </v:group>
            <v:group style="position:absolute;left:10621;top:838;width:10;height:20" coordorigin="10621,838" coordsize="10,20">
              <v:shape style="position:absolute;left:10621;top:838;width:10;height:20" coordorigin="10621,838" coordsize="10,20" path="m10621,857l10631,857,10631,838,10621,838,10621,857xe" filled="true" fillcolor="#000000" stroked="false">
                <v:path arrowok="t"/>
                <v:fill type="solid"/>
              </v:shape>
            </v:group>
            <v:group style="position:absolute;left:10621;top:857;width:10;height:20" coordorigin="10621,857" coordsize="10,20">
              <v:shape style="position:absolute;left:10621;top:857;width:10;height:20" coordorigin="10621,857" coordsize="10,20" path="m10621,877l10631,877,10631,857,10621,857,10621,877xe" filled="true" fillcolor="#000000" stroked="false">
                <v:path arrowok="t"/>
                <v:fill type="solid"/>
              </v:shape>
            </v:group>
            <v:group style="position:absolute;left:10621;top:877;width:10;height:20" coordorigin="10621,877" coordsize="10,20">
              <v:shape style="position:absolute;left:10621;top:877;width:10;height:20" coordorigin="10621,877" coordsize="10,20" path="m10621,896l10631,896,10631,877,10621,877,10621,896xe" filled="true" fillcolor="#000000" stroked="false">
                <v:path arrowok="t"/>
                <v:fill type="solid"/>
              </v:shape>
            </v:group>
            <v:group style="position:absolute;left:10621;top:896;width:10;height:20" coordorigin="10621,896" coordsize="10,20">
              <v:shape style="position:absolute;left:10621;top:896;width:10;height:20" coordorigin="10621,896" coordsize="10,20" path="m10621,915l10631,915,10631,896,10621,896,10621,915xe" filled="true" fillcolor="#000000" stroked="false">
                <v:path arrowok="t"/>
                <v:fill type="solid"/>
              </v:shape>
            </v:group>
            <v:group style="position:absolute;left:10621;top:915;width:10;height:20" coordorigin="10621,915" coordsize="10,20">
              <v:shape style="position:absolute;left:10621;top:915;width:10;height:20" coordorigin="10621,915" coordsize="10,20" path="m10621,934l10631,934,10631,915,10621,915,10621,934xe" filled="true" fillcolor="#000000" stroked="false">
                <v:path arrowok="t"/>
                <v:fill type="solid"/>
              </v:shape>
            </v:group>
            <v:group style="position:absolute;left:10621;top:934;width:10;height:20" coordorigin="10621,934" coordsize="10,20">
              <v:shape style="position:absolute;left:10621;top:934;width:10;height:20" coordorigin="10621,934" coordsize="10,20" path="m10621,953l10631,953,10631,934,10621,934,10621,953xe" filled="true" fillcolor="#000000" stroked="false">
                <v:path arrowok="t"/>
                <v:fill type="solid"/>
              </v:shape>
            </v:group>
            <v:group style="position:absolute;left:10621;top:953;width:10;height:20" coordorigin="10621,953" coordsize="10,20">
              <v:shape style="position:absolute;left:10621;top:953;width:10;height:20" coordorigin="10621,953" coordsize="10,20" path="m10621,973l10631,973,10631,953,10621,953,10621,973xe" filled="true" fillcolor="#000000" stroked="false">
                <v:path arrowok="t"/>
                <v:fill type="solid"/>
              </v:shape>
            </v:group>
            <v:group style="position:absolute;left:10621;top:973;width:10;height:20" coordorigin="10621,973" coordsize="10,20">
              <v:shape style="position:absolute;left:10621;top:973;width:10;height:20" coordorigin="10621,973" coordsize="10,20" path="m10621,992l10631,992,10631,973,10621,973,10621,992xe" filled="true" fillcolor="#000000" stroked="false">
                <v:path arrowok="t"/>
                <v:fill type="solid"/>
              </v:shape>
            </v:group>
            <v:group style="position:absolute;left:10621;top:992;width:10;height:20" coordorigin="10621,992" coordsize="10,20">
              <v:shape style="position:absolute;left:10621;top:992;width:10;height:20" coordorigin="10621,992" coordsize="10,20" path="m10621,1011l10631,1011,10631,992,10621,992,10621,1011xe" filled="true" fillcolor="#000000" stroked="false">
                <v:path arrowok="t"/>
                <v:fill type="solid"/>
              </v:shape>
            </v:group>
            <v:group style="position:absolute;left:10621;top:1011;width:10;height:20" coordorigin="10621,1011" coordsize="10,20">
              <v:shape style="position:absolute;left:10621;top:1011;width:10;height:20" coordorigin="10621,1011" coordsize="10,20" path="m10621,1030l10631,1030,10631,1011,10621,1011,10621,1030xe" filled="true" fillcolor="#000000" stroked="false">
                <v:path arrowok="t"/>
                <v:fill type="solid"/>
              </v:shape>
            </v:group>
            <v:group style="position:absolute;left:10621;top:1030;width:10;height:20" coordorigin="10621,1030" coordsize="10,20">
              <v:shape style="position:absolute;left:10621;top:1030;width:10;height:20" coordorigin="10621,1030" coordsize="10,20" path="m10621,1049l10631,1049,10631,1030,10621,1030,10621,1049xe" filled="true" fillcolor="#000000" stroked="false">
                <v:path arrowok="t"/>
                <v:fill type="solid"/>
              </v:shape>
            </v:group>
            <v:group style="position:absolute;left:10621;top:1049;width:10;height:20" coordorigin="10621,1049" coordsize="10,20">
              <v:shape style="position:absolute;left:10621;top:1049;width:10;height:20" coordorigin="10621,1049" coordsize="10,20" path="m10621,1069l10631,1069,10631,1049,10621,1049,10621,1069xe" filled="true" fillcolor="#000000" stroked="false">
                <v:path arrowok="t"/>
                <v:fill type="solid"/>
              </v:shape>
            </v:group>
            <v:group style="position:absolute;left:10621;top:1069;width:10;height:20" coordorigin="10621,1069" coordsize="10,20">
              <v:shape style="position:absolute;left:10621;top:1069;width:10;height:20" coordorigin="10621,1069" coordsize="10,20" path="m10621,1088l10631,1088,10631,1069,10621,1069,10621,1088xe" filled="true" fillcolor="#000000" stroked="false">
                <v:path arrowok="t"/>
                <v:fill type="solid"/>
              </v:shape>
            </v:group>
            <v:group style="position:absolute;left:10621;top:1088;width:10;height:20" coordorigin="10621,1088" coordsize="10,20">
              <v:shape style="position:absolute;left:10621;top:1088;width:10;height:20" coordorigin="10621,1088" coordsize="10,20" path="m10621,1107l10631,1107,10631,1088,10621,1088,10621,1107xe" filled="true" fillcolor="#000000" stroked="false">
                <v:path arrowok="t"/>
                <v:fill type="solid"/>
              </v:shape>
            </v:group>
            <v:group style="position:absolute;left:10621;top:1107;width:10;height:20" coordorigin="10621,1107" coordsize="10,20">
              <v:shape style="position:absolute;left:10621;top:1107;width:10;height:20" coordorigin="10621,1107" coordsize="10,20" path="m10621,1126l10631,1126,10631,1107,10621,1107,10621,1126xe" filled="true" fillcolor="#000000" stroked="false">
                <v:path arrowok="t"/>
                <v:fill type="solid"/>
              </v:shape>
            </v:group>
            <v:group style="position:absolute;left:10621;top:1126;width:10;height:20" coordorigin="10621,1126" coordsize="10,20">
              <v:shape style="position:absolute;left:10621;top:1126;width:10;height:20" coordorigin="10621,1126" coordsize="10,20" path="m10621,1145l10631,1145,10631,1126,10621,1126,10621,1145xe" filled="true" fillcolor="#000000" stroked="false">
                <v:path arrowok="t"/>
                <v:fill type="solid"/>
              </v:shape>
            </v:group>
            <v:group style="position:absolute;left:10621;top:1145;width:10;height:20" coordorigin="10621,1145" coordsize="10,20">
              <v:shape style="position:absolute;left:10621;top:1145;width:10;height:20" coordorigin="10621,1145" coordsize="10,20" path="m10621,1165l10631,1165,10631,1145,10621,1145,10621,1165xe" filled="true" fillcolor="#000000" stroked="false">
                <v:path arrowok="t"/>
                <v:fill type="solid"/>
              </v:shape>
            </v:group>
            <v:group style="position:absolute;left:10621;top:1165;width:10;height:20" coordorigin="10621,1165" coordsize="10,20">
              <v:shape style="position:absolute;left:10621;top:1165;width:10;height:20" coordorigin="10621,1165" coordsize="10,20" path="m10621,1184l10631,1184,10631,1165,10621,1165,10621,1184xe" filled="true" fillcolor="#000000" stroked="false">
                <v:path arrowok="t"/>
                <v:fill type="solid"/>
              </v:shape>
            </v:group>
            <v:group style="position:absolute;left:10621;top:1184;width:10;height:20" coordorigin="10621,1184" coordsize="10,20">
              <v:shape style="position:absolute;left:10621;top:1184;width:10;height:20" coordorigin="10621,1184" coordsize="10,20" path="m10621,1203l10631,1203,10631,1184,10621,1184,10621,1203xe" filled="true" fillcolor="#000000" stroked="false">
                <v:path arrowok="t"/>
                <v:fill type="solid"/>
              </v:shape>
            </v:group>
            <v:group style="position:absolute;left:10621;top:1203;width:10;height:20" coordorigin="10621,1203" coordsize="10,20">
              <v:shape style="position:absolute;left:10621;top:1203;width:10;height:20" coordorigin="10621,1203" coordsize="10,20" path="m10621,1222l10631,1222,10631,1203,10621,1203,10621,1222xe" filled="true" fillcolor="#000000" stroked="false">
                <v:path arrowok="t"/>
                <v:fill type="solid"/>
              </v:shape>
            </v:group>
            <v:group style="position:absolute;left:10621;top:1222;width:10;height:20" coordorigin="10621,1222" coordsize="10,20">
              <v:shape style="position:absolute;left:10621;top:1222;width:10;height:20" coordorigin="10621,1222" coordsize="10,20" path="m10621,1241l10631,1241,10631,1222,10621,1222,10621,1241xe" filled="true" fillcolor="#000000" stroked="false">
                <v:path arrowok="t"/>
                <v:fill type="solid"/>
              </v:shape>
            </v:group>
            <v:group style="position:absolute;left:10621;top:1241;width:10;height:20" coordorigin="10621,1241" coordsize="10,20">
              <v:shape style="position:absolute;left:10621;top:1241;width:10;height:20" coordorigin="10621,1241" coordsize="10,20" path="m10621,1261l10631,1261,10631,1241,10621,1241,10621,1261xe" filled="true" fillcolor="#000000" stroked="false">
                <v:path arrowok="t"/>
                <v:fill type="solid"/>
              </v:shape>
            </v:group>
            <v:group style="position:absolute;left:10621;top:1261;width:10;height:20" coordorigin="10621,1261" coordsize="10,20">
              <v:shape style="position:absolute;left:10621;top:1261;width:10;height:20" coordorigin="10621,1261" coordsize="10,20" path="m10621,1280l10631,1280,10631,1261,10621,1261,10621,1280xe" filled="true" fillcolor="#000000" stroked="false">
                <v:path arrowok="t"/>
                <v:fill type="solid"/>
              </v:shape>
            </v:group>
            <v:group style="position:absolute;left:10621;top:1280;width:10;height:20" coordorigin="10621,1280" coordsize="10,20">
              <v:shape style="position:absolute;left:10621;top:1280;width:10;height:20" coordorigin="10621,1280" coordsize="10,20" path="m10621,1299l10631,1299,10631,1280,10621,1280,10621,1299xe" filled="true" fillcolor="#000000" stroked="false">
                <v:path arrowok="t"/>
                <v:fill type="solid"/>
              </v:shape>
            </v:group>
            <v:group style="position:absolute;left:10621;top:1299;width:10;height:20" coordorigin="10621,1299" coordsize="10,20">
              <v:shape style="position:absolute;left:10621;top:1299;width:10;height:20" coordorigin="10621,1299" coordsize="10,20" path="m10621,1318l10631,1318,10631,1299,10621,1299,10621,1318xe" filled="true" fillcolor="#000000" stroked="false">
                <v:path arrowok="t"/>
                <v:fill type="solid"/>
              </v:shape>
            </v:group>
            <v:group style="position:absolute;left:10621;top:1318;width:10;height:20" coordorigin="10621,1318" coordsize="10,20">
              <v:shape style="position:absolute;left:10621;top:1318;width:10;height:20" coordorigin="10621,1318" coordsize="10,20" path="m10621,1337l10631,1337,10631,1318,10621,1318,10621,1337xe" filled="true" fillcolor="#000000" stroked="false">
                <v:path arrowok="t"/>
                <v:fill type="solid"/>
              </v:shape>
            </v:group>
            <v:group style="position:absolute;left:10621;top:1337;width:10;height:20" coordorigin="10621,1337" coordsize="10,20">
              <v:shape style="position:absolute;left:10621;top:1337;width:10;height:20" coordorigin="10621,1337" coordsize="10,20" path="m10621,1357l10631,1357,10631,1337,10621,1337,10621,1357xe" filled="true" fillcolor="#000000" stroked="false">
                <v:path arrowok="t"/>
                <v:fill type="solid"/>
              </v:shape>
            </v:group>
            <v:group style="position:absolute;left:10621;top:1357;width:10;height:20" coordorigin="10621,1357" coordsize="10,20">
              <v:shape style="position:absolute;left:10621;top:1357;width:10;height:20" coordorigin="10621,1357" coordsize="10,20" path="m10621,1376l10631,1376,10631,1357,10621,1357,10621,1376xe" filled="true" fillcolor="#000000" stroked="false">
                <v:path arrowok="t"/>
                <v:fill type="solid"/>
              </v:shape>
            </v:group>
            <v:group style="position:absolute;left:10621;top:1376;width:10;height:20" coordorigin="10621,1376" coordsize="10,20">
              <v:shape style="position:absolute;left:10621;top:1376;width:10;height:20" coordorigin="10621,1376" coordsize="10,20" path="m10621,1395l10631,1395,10631,1376,10621,1376,10621,1395xe" filled="true" fillcolor="#000000" stroked="false">
                <v:path arrowok="t"/>
                <v:fill type="solid"/>
              </v:shape>
            </v:group>
            <v:group style="position:absolute;left:10621;top:1395;width:10;height:20" coordorigin="10621,1395" coordsize="10,20">
              <v:shape style="position:absolute;left:10621;top:1395;width:10;height:20" coordorigin="10621,1395" coordsize="10,20" path="m10621,1414l10631,1414,10631,1395,10621,1395,10621,1414xe" filled="true" fillcolor="#000000" stroked="false">
                <v:path arrowok="t"/>
                <v:fill type="solid"/>
              </v:shape>
            </v:group>
            <v:group style="position:absolute;left:10621;top:1414;width:10;height:20" coordorigin="10621,1414" coordsize="10,20">
              <v:shape style="position:absolute;left:10621;top:1414;width:10;height:20" coordorigin="10621,1414" coordsize="10,20" path="m10621,1433l10631,1433,10631,1414,10621,1414,10621,1433xe" filled="true" fillcolor="#000000" stroked="false">
                <v:path arrowok="t"/>
                <v:fill type="solid"/>
              </v:shape>
            </v:group>
            <v:group style="position:absolute;left:10621;top:1433;width:10;height:20" coordorigin="10621,1433" coordsize="10,20">
              <v:shape style="position:absolute;left:10621;top:1433;width:10;height:20" coordorigin="10621,1433" coordsize="10,20" path="m10621,1453l10631,1453,10631,1433,10621,1433,10621,1453xe" filled="true" fillcolor="#000000" stroked="false">
                <v:path arrowok="t"/>
                <v:fill type="solid"/>
              </v:shape>
            </v:group>
            <v:group style="position:absolute;left:10621;top:1453;width:10;height:20" coordorigin="10621,1453" coordsize="10,20">
              <v:shape style="position:absolute;left:10621;top:1453;width:10;height:20" coordorigin="10621,1453" coordsize="10,20" path="m10621,1472l10631,1472,10631,1453,10621,1453,10621,1472xe" filled="true" fillcolor="#000000" stroked="false">
                <v:path arrowok="t"/>
                <v:fill type="solid"/>
              </v:shape>
            </v:group>
            <v:group style="position:absolute;left:10621;top:1472;width:10;height:20" coordorigin="10621,1472" coordsize="10,20">
              <v:shape style="position:absolute;left:10621;top:1472;width:10;height:20" coordorigin="10621,1472" coordsize="10,20" path="m10621,1491l10631,1491,10631,1472,10621,1472,10621,1491xe" filled="true" fillcolor="#000000" stroked="false">
                <v:path arrowok="t"/>
                <v:fill type="solid"/>
              </v:shape>
            </v:group>
            <v:group style="position:absolute;left:10621;top:1491;width:10;height:20" coordorigin="10621,1491" coordsize="10,20">
              <v:shape style="position:absolute;left:10621;top:1491;width:10;height:20" coordorigin="10621,1491" coordsize="10,20" path="m10621,1510l10631,1510,10631,1491,10621,1491,10621,1510xe" filled="true" fillcolor="#000000" stroked="false">
                <v:path arrowok="t"/>
                <v:fill type="solid"/>
              </v:shape>
            </v:group>
            <v:group style="position:absolute;left:10621;top:1510;width:10;height:20" coordorigin="10621,1510" coordsize="10,20">
              <v:shape style="position:absolute;left:10621;top:1510;width:10;height:20" coordorigin="10621,1510" coordsize="10,20" path="m10621,1529l10631,1529,10631,1510,10621,1510,10621,1529xe" filled="true" fillcolor="#000000" stroked="false">
                <v:path arrowok="t"/>
                <v:fill type="solid"/>
              </v:shape>
            </v:group>
            <v:group style="position:absolute;left:10621;top:1529;width:10;height:20" coordorigin="10621,1529" coordsize="10,20">
              <v:shape style="position:absolute;left:10621;top:1529;width:10;height:20" coordorigin="10621,1529" coordsize="10,20" path="m10621,1549l10631,1549,10631,1529,10621,1529,10621,1549xe" filled="true" fillcolor="#000000" stroked="false">
                <v:path arrowok="t"/>
                <v:fill type="solid"/>
              </v:shape>
            </v:group>
            <v:group style="position:absolute;left:10621;top:1549;width:10;height:20" coordorigin="10621,1549" coordsize="10,20">
              <v:shape style="position:absolute;left:10621;top:1549;width:10;height:20" coordorigin="10621,1549" coordsize="10,20" path="m10621,1568l10631,1568,10631,1549,10621,1549,10621,1568xe" filled="true" fillcolor="#000000" stroked="false">
                <v:path arrowok="t"/>
                <v:fill type="solid"/>
              </v:shape>
            </v:group>
            <v:group style="position:absolute;left:10621;top:1568;width:10;height:20" coordorigin="10621,1568" coordsize="10,20">
              <v:shape style="position:absolute;left:10621;top:1568;width:10;height:20" coordorigin="10621,1568" coordsize="10,20" path="m10621,1587l10631,1587,10631,1568,10621,1568,10621,1587xe" filled="true" fillcolor="#000000" stroked="false">
                <v:path arrowok="t"/>
                <v:fill type="solid"/>
              </v:shape>
            </v:group>
            <v:group style="position:absolute;left:10621;top:1587;width:10;height:20" coordorigin="10621,1587" coordsize="10,20">
              <v:shape style="position:absolute;left:10621;top:1587;width:10;height:20" coordorigin="10621,1587" coordsize="10,20" path="m10621,1606l10631,1606,10631,1587,10621,1587,10621,1606xe" filled="true" fillcolor="#000000" stroked="false">
                <v:path arrowok="t"/>
                <v:fill type="solid"/>
              </v:shape>
            </v:group>
            <v:group style="position:absolute;left:10621;top:1606;width:10;height:20" coordorigin="10621,1606" coordsize="10,20">
              <v:shape style="position:absolute;left:10621;top:1606;width:10;height:20" coordorigin="10621,1606" coordsize="10,20" path="m10621,1625l10631,1625,10631,1606,10621,1606,10621,1625xe" filled="true" fillcolor="#000000" stroked="false">
                <v:path arrowok="t"/>
                <v:fill type="solid"/>
              </v:shape>
            </v:group>
            <v:group style="position:absolute;left:10621;top:1625;width:10;height:20" coordorigin="10621,1625" coordsize="10,20">
              <v:shape style="position:absolute;left:10621;top:1625;width:10;height:20" coordorigin="10621,1625" coordsize="10,20" path="m10621,1645l10631,1645,10631,1625,10621,1625,10621,1645xe" filled="true" fillcolor="#000000" stroked="false">
                <v:path arrowok="t"/>
                <v:fill type="solid"/>
              </v:shape>
            </v:group>
            <v:group style="position:absolute;left:10621;top:1645;width:10;height:20" coordorigin="10621,1645" coordsize="10,20">
              <v:shape style="position:absolute;left:10621;top:1645;width:10;height:20" coordorigin="10621,1645" coordsize="10,20" path="m10621,1664l10631,1664,10631,1645,10621,1645,10621,1664xe" filled="true" fillcolor="#000000" stroked="false">
                <v:path arrowok="t"/>
                <v:fill type="solid"/>
              </v:shape>
            </v:group>
            <v:group style="position:absolute;left:10621;top:1664;width:10;height:20" coordorigin="10621,1664" coordsize="10,20">
              <v:shape style="position:absolute;left:10621;top:1664;width:10;height:20" coordorigin="10621,1664" coordsize="10,20" path="m10621,1683l10631,1683,10631,1664,10621,1664,10621,1683xe" filled="true" fillcolor="#000000" stroked="false">
                <v:path arrowok="t"/>
                <v:fill type="solid"/>
              </v:shape>
            </v:group>
            <v:group style="position:absolute;left:10621;top:1683;width:10;height:20" coordorigin="10621,1683" coordsize="10,20">
              <v:shape style="position:absolute;left:10621;top:1683;width:10;height:20" coordorigin="10621,1683" coordsize="10,20" path="m10621,1702l10631,1702,10631,1683,10621,1683,10621,1702xe" filled="true" fillcolor="#000000" stroked="false">
                <v:path arrowok="t"/>
                <v:fill type="solid"/>
              </v:shape>
            </v:group>
            <v:group style="position:absolute;left:10621;top:1702;width:10;height:20" coordorigin="10621,1702" coordsize="10,20">
              <v:shape style="position:absolute;left:10621;top:1702;width:10;height:20" coordorigin="10621,1702" coordsize="10,20" path="m10621,1721l10631,1721,10631,1702,10621,1702,10621,1721xe" filled="true" fillcolor="#000000" stroked="false">
                <v:path arrowok="t"/>
                <v:fill type="solid"/>
              </v:shape>
            </v:group>
            <v:group style="position:absolute;left:10621;top:1721;width:10;height:20" coordorigin="10621,1721" coordsize="10,20">
              <v:shape style="position:absolute;left:10621;top:1721;width:10;height:20" coordorigin="10621,1721" coordsize="10,20" path="m10621,1741l10631,1741,10631,1721,10621,1721,10621,1741xe" filled="true" fillcolor="#000000" stroked="false">
                <v:path arrowok="t"/>
                <v:fill type="solid"/>
              </v:shape>
            </v:group>
            <v:group style="position:absolute;left:10621;top:1741;width:10;height:20" coordorigin="10621,1741" coordsize="10,20">
              <v:shape style="position:absolute;left:10621;top:1741;width:10;height:20" coordorigin="10621,1741" coordsize="10,20" path="m10621,1760l10631,1760,10631,1741,10621,1741,10621,1760xe" filled="true" fillcolor="#000000" stroked="false">
                <v:path arrowok="t"/>
                <v:fill type="solid"/>
              </v:shape>
            </v:group>
            <v:group style="position:absolute;left:10621;top:1760;width:10;height:20" coordorigin="10621,1760" coordsize="10,20">
              <v:shape style="position:absolute;left:10621;top:1760;width:10;height:20" coordorigin="10621,1760" coordsize="10,20" path="m10621,1779l10631,1779,10631,1760,10621,1760,10621,1779xe" filled="true" fillcolor="#000000" stroked="false">
                <v:path arrowok="t"/>
                <v:fill type="solid"/>
              </v:shape>
            </v:group>
            <v:group style="position:absolute;left:10621;top:1779;width:10;height:20" coordorigin="10621,1779" coordsize="10,20">
              <v:shape style="position:absolute;left:10621;top:1779;width:10;height:20" coordorigin="10621,1779" coordsize="10,20" path="m10621,1798l10631,1798,10631,1779,10621,1779,10621,1798xe" filled="true" fillcolor="#000000" stroked="false">
                <v:path arrowok="t"/>
                <v:fill type="solid"/>
              </v:shape>
            </v:group>
            <v:group style="position:absolute;left:10621;top:1798;width:10;height:20" coordorigin="10621,1798" coordsize="10,20">
              <v:shape style="position:absolute;left:10621;top:1798;width:10;height:20" coordorigin="10621,1798" coordsize="10,20" path="m10621,1817l10631,1817,10631,1798,10621,1798,10621,1817xe" filled="true" fillcolor="#000000" stroked="false">
                <v:path arrowok="t"/>
                <v:fill type="solid"/>
              </v:shape>
            </v:group>
            <v:group style="position:absolute;left:10621;top:1817;width:10;height:20" coordorigin="10621,1817" coordsize="10,20">
              <v:shape style="position:absolute;left:10621;top:1817;width:10;height:20" coordorigin="10621,1817" coordsize="10,20" path="m10621,1837l10631,1837,10631,1817,10621,1817,10621,1837xe" filled="true" fillcolor="#000000" stroked="false">
                <v:path arrowok="t"/>
                <v:fill type="solid"/>
              </v:shape>
            </v:group>
            <v:group style="position:absolute;left:10621;top:1837;width:10;height:20" coordorigin="10621,1837" coordsize="10,20">
              <v:shape style="position:absolute;left:10621;top:1837;width:10;height:20" coordorigin="10621,1837" coordsize="10,20" path="m10621,1856l10631,1856,10631,1837,10621,1837,10621,1856xe" filled="true" fillcolor="#000000" stroked="false">
                <v:path arrowok="t"/>
                <v:fill type="solid"/>
              </v:shape>
            </v:group>
            <v:group style="position:absolute;left:10621;top:1856;width:10;height:20" coordorigin="10621,1856" coordsize="10,20">
              <v:shape style="position:absolute;left:10621;top:1856;width:10;height:20" coordorigin="10621,1856" coordsize="10,20" path="m10621,1875l10631,1875,10631,1856,10621,1856,10621,1875xe" filled="true" fillcolor="#000000" stroked="false">
                <v:path arrowok="t"/>
                <v:fill type="solid"/>
              </v:shape>
            </v:group>
            <v:group style="position:absolute;left:10621;top:1875;width:10;height:20" coordorigin="10621,1875" coordsize="10,20">
              <v:shape style="position:absolute;left:10621;top:1875;width:10;height:20" coordorigin="10621,1875" coordsize="10,20" path="m10621,1894l10631,1894,10631,1875,10621,1875,10621,1894xe" filled="true" fillcolor="#000000" stroked="false">
                <v:path arrowok="t"/>
                <v:fill type="solid"/>
              </v:shape>
            </v:group>
            <v:group style="position:absolute;left:10621;top:1894;width:10;height:20" coordorigin="10621,1894" coordsize="10,20">
              <v:shape style="position:absolute;left:10621;top:1894;width:10;height:20" coordorigin="10621,1894" coordsize="10,20" path="m10621,1913l10631,1913,10631,1894,10621,1894,10621,1913xe" filled="true" fillcolor="#000000" stroked="false">
                <v:path arrowok="t"/>
                <v:fill type="solid"/>
              </v:shape>
            </v:group>
            <v:group style="position:absolute;left:10621;top:1913;width:10;height:20" coordorigin="10621,1913" coordsize="10,20">
              <v:shape style="position:absolute;left:10621;top:1913;width:10;height:20" coordorigin="10621,1913" coordsize="10,20" path="m10621,1933l10631,1933,10631,1913,10621,1913,10621,1933xe" filled="true" fillcolor="#000000" stroked="false">
                <v:path arrowok="t"/>
                <v:fill type="solid"/>
              </v:shape>
            </v:group>
            <v:group style="position:absolute;left:10621;top:1933;width:10;height:20" coordorigin="10621,1933" coordsize="10,20">
              <v:shape style="position:absolute;left:10621;top:1933;width:10;height:20" coordorigin="10621,1933" coordsize="10,20" path="m10621,1952l10631,1952,10631,1933,10621,1933,10621,1952xe" filled="true" fillcolor="#000000" stroked="false">
                <v:path arrowok="t"/>
                <v:fill type="solid"/>
              </v:shape>
            </v:group>
            <v:group style="position:absolute;left:10621;top:1952;width:10;height:20" coordorigin="10621,1952" coordsize="10,20">
              <v:shape style="position:absolute;left:10621;top:1952;width:10;height:20" coordorigin="10621,1952" coordsize="10,20" path="m10621,1971l10631,1971,10631,1952,10621,1952,10621,1971xe" filled="true" fillcolor="#000000" stroked="false">
                <v:path arrowok="t"/>
                <v:fill type="solid"/>
              </v:shape>
            </v:group>
            <v:group style="position:absolute;left:10621;top:1971;width:10;height:20" coordorigin="10621,1971" coordsize="10,20">
              <v:shape style="position:absolute;left:10621;top:1971;width:10;height:20" coordorigin="10621,1971" coordsize="10,20" path="m10621,1990l10631,1990,10631,1971,10621,1971,10621,1990xe" filled="true" fillcolor="#000000" stroked="false">
                <v:path arrowok="t"/>
                <v:fill type="solid"/>
              </v:shape>
            </v:group>
            <v:group style="position:absolute;left:10621;top:1990;width:10;height:20" coordorigin="10621,1990" coordsize="10,20">
              <v:shape style="position:absolute;left:10621;top:1990;width:10;height:20" coordorigin="10621,1990" coordsize="10,20" path="m10621,2009l10631,2009,10631,1990,10621,1990,10621,2009xe" filled="true" fillcolor="#000000" stroked="false">
                <v:path arrowok="t"/>
                <v:fill type="solid"/>
              </v:shape>
            </v:group>
            <v:group style="position:absolute;left:10621;top:2009;width:10;height:20" coordorigin="10621,2009" coordsize="10,20">
              <v:shape style="position:absolute;left:10621;top:2009;width:10;height:20" coordorigin="10621,2009" coordsize="10,20" path="m10621,2029l10631,2029,10631,2009,10621,2009,10621,2029xe" filled="true" fillcolor="#000000" stroked="false">
                <v:path arrowok="t"/>
                <v:fill type="solid"/>
              </v:shape>
            </v:group>
            <v:group style="position:absolute;left:10621;top:2029;width:10;height:20" coordorigin="10621,2029" coordsize="10,20">
              <v:shape style="position:absolute;left:10621;top:2029;width:10;height:20" coordorigin="10621,2029" coordsize="10,20" path="m10621,2048l10631,2048,10631,2029,10621,2029,10621,2048xe" filled="true" fillcolor="#000000" stroked="false">
                <v:path arrowok="t"/>
                <v:fill type="solid"/>
              </v:shape>
            </v:group>
            <v:group style="position:absolute;left:10621;top:2048;width:10;height:20" coordorigin="10621,2048" coordsize="10,20">
              <v:shape style="position:absolute;left:10621;top:2048;width:10;height:20" coordorigin="10621,2048" coordsize="10,20" path="m10621,2067l10631,2067,10631,2048,10621,2048,10621,2067xe" filled="true" fillcolor="#000000" stroked="false">
                <v:path arrowok="t"/>
                <v:fill type="solid"/>
              </v:shape>
            </v:group>
            <v:group style="position:absolute;left:10621;top:2067;width:10;height:20" coordorigin="10621,2067" coordsize="10,20">
              <v:shape style="position:absolute;left:10621;top:2067;width:10;height:20" coordorigin="10621,2067" coordsize="10,20" path="m10621,2086l10631,2086,10631,2067,10621,2067,10621,2086xe" filled="true" fillcolor="#000000" stroked="false">
                <v:path arrowok="t"/>
                <v:fill type="solid"/>
              </v:shape>
            </v:group>
            <v:group style="position:absolute;left:10621;top:2086;width:10;height:20" coordorigin="10621,2086" coordsize="10,20">
              <v:shape style="position:absolute;left:10621;top:2086;width:10;height:20" coordorigin="10621,2086" coordsize="10,20" path="m10621,2105l10631,2105,10631,2086,10621,2086,10621,2105xe" filled="true" fillcolor="#000000" stroked="false">
                <v:path arrowok="t"/>
                <v:fill type="solid"/>
              </v:shape>
            </v:group>
            <v:group style="position:absolute;left:10621;top:2105;width:10;height:20" coordorigin="10621,2105" coordsize="10,20">
              <v:shape style="position:absolute;left:10621;top:2105;width:10;height:20" coordorigin="10621,2105" coordsize="10,20" path="m10621,2125l10631,2125,10631,2105,10621,2105,10621,2125xe" filled="true" fillcolor="#000000" stroked="false">
                <v:path arrowok="t"/>
                <v:fill type="solid"/>
              </v:shape>
            </v:group>
            <v:group style="position:absolute;left:10621;top:2125;width:10;height:20" coordorigin="10621,2125" coordsize="10,20">
              <v:shape style="position:absolute;left:10621;top:2125;width:10;height:20" coordorigin="10621,2125" coordsize="10,20" path="m10621,2144l10631,2144,10631,2125,10621,2125,10621,2144xe" filled="true" fillcolor="#000000" stroked="false">
                <v:path arrowok="t"/>
                <v:fill type="solid"/>
              </v:shape>
            </v:group>
            <v:group style="position:absolute;left:10621;top:2144;width:10;height:20" coordorigin="10621,2144" coordsize="10,20">
              <v:shape style="position:absolute;left:10621;top:2144;width:10;height:20" coordorigin="10621,2144" coordsize="10,20" path="m10621,2163l10631,2163,10631,2144,10621,2144,10621,2163xe" filled="true" fillcolor="#000000" stroked="false">
                <v:path arrowok="t"/>
                <v:fill type="solid"/>
              </v:shape>
            </v:group>
            <v:group style="position:absolute;left:10621;top:2163;width:10;height:20" coordorigin="10621,2163" coordsize="10,20">
              <v:shape style="position:absolute;left:10621;top:2163;width:10;height:20" coordorigin="10621,2163" coordsize="10,20" path="m10621,2182l10631,2182,10631,2163,10621,2163,10621,2182xe" filled="true" fillcolor="#000000" stroked="false">
                <v:path arrowok="t"/>
                <v:fill type="solid"/>
              </v:shape>
            </v:group>
            <v:group style="position:absolute;left:10621;top:2182;width:10;height:20" coordorigin="10621,2182" coordsize="10,20">
              <v:shape style="position:absolute;left:10621;top:2182;width:10;height:20" coordorigin="10621,2182" coordsize="10,20" path="m10621,2201l10631,2201,10631,2182,10621,2182,10621,2201xe" filled="true" fillcolor="#000000" stroked="false">
                <v:path arrowok="t"/>
                <v:fill type="solid"/>
              </v:shape>
            </v:group>
            <v:group style="position:absolute;left:10621;top:2201;width:10;height:20" coordorigin="10621,2201" coordsize="10,20">
              <v:shape style="position:absolute;left:10621;top:2201;width:10;height:20" coordorigin="10621,2201" coordsize="10,20" path="m10621,2221l10631,2221,10631,2201,10621,2201,10621,2221xe" filled="true" fillcolor="#000000" stroked="false">
                <v:path arrowok="t"/>
                <v:fill type="solid"/>
              </v:shape>
            </v:group>
            <v:group style="position:absolute;left:10621;top:2221;width:10;height:20" coordorigin="10621,2221" coordsize="10,20">
              <v:shape style="position:absolute;left:10621;top:2221;width:10;height:20" coordorigin="10621,2221" coordsize="10,20" path="m10621,2240l10631,2240,10631,2221,10621,2221,10621,2240xe" filled="true" fillcolor="#000000" stroked="false">
                <v:path arrowok="t"/>
                <v:fill type="solid"/>
              </v:shape>
            </v:group>
            <v:group style="position:absolute;left:10621;top:2240;width:10;height:20" coordorigin="10621,2240" coordsize="10,20">
              <v:shape style="position:absolute;left:10621;top:2240;width:10;height:20" coordorigin="10621,2240" coordsize="10,20" path="m10621,2259l10631,2259,10631,2240,10621,2240,10621,2259xe" filled="true" fillcolor="#000000" stroked="false">
                <v:path arrowok="t"/>
                <v:fill type="solid"/>
              </v:shape>
            </v:group>
            <v:group style="position:absolute;left:10621;top:2259;width:10;height:20" coordorigin="10621,2259" coordsize="10,20">
              <v:shape style="position:absolute;left:10621;top:2259;width:10;height:20" coordorigin="10621,2259" coordsize="10,20" path="m10621,2278l10631,2278,10631,2259,10621,2259,10621,2278xe" filled="true" fillcolor="#000000" stroked="false">
                <v:path arrowok="t"/>
                <v:fill type="solid"/>
              </v:shape>
            </v:group>
            <v:group style="position:absolute;left:10621;top:2278;width:10;height:20" coordorigin="10621,2278" coordsize="10,20">
              <v:shape style="position:absolute;left:10621;top:2278;width:10;height:20" coordorigin="10621,2278" coordsize="10,20" path="m10621,2297l10631,2297,10631,2278,10621,2278,10621,2297xe" filled="true" fillcolor="#000000" stroked="false">
                <v:path arrowok="t"/>
                <v:fill type="solid"/>
              </v:shape>
            </v:group>
            <v:group style="position:absolute;left:10621;top:2297;width:10;height:20" coordorigin="10621,2297" coordsize="10,20">
              <v:shape style="position:absolute;left:10621;top:2297;width:10;height:20" coordorigin="10621,2297" coordsize="10,20" path="m10621,2317l10631,2317,10631,2297,10621,2297,10621,2317xe" filled="true" fillcolor="#000000" stroked="false">
                <v:path arrowok="t"/>
                <v:fill type="solid"/>
              </v:shape>
            </v:group>
            <v:group style="position:absolute;left:10621;top:2317;width:10;height:20" coordorigin="10621,2317" coordsize="10,20">
              <v:shape style="position:absolute;left:10621;top:2317;width:10;height:20" coordorigin="10621,2317" coordsize="10,20" path="m10621,2336l10631,2336,10631,2317,10621,2317,10621,2336xe" filled="true" fillcolor="#000000" stroked="false">
                <v:path arrowok="t"/>
                <v:fill type="solid"/>
              </v:shape>
            </v:group>
            <v:group style="position:absolute;left:10621;top:2336;width:10;height:20" coordorigin="10621,2336" coordsize="10,20">
              <v:shape style="position:absolute;left:10621;top:2336;width:10;height:20" coordorigin="10621,2336" coordsize="10,20" path="m10621,2355l10631,2355,10631,2336,10621,2336,10621,2355xe" filled="true" fillcolor="#000000" stroked="false">
                <v:path arrowok="t"/>
                <v:fill type="solid"/>
              </v:shape>
            </v:group>
            <v:group style="position:absolute;left:10621;top:2355;width:10;height:20" coordorigin="10621,2355" coordsize="10,20">
              <v:shape style="position:absolute;left:10621;top:2355;width:10;height:20" coordorigin="10621,2355" coordsize="10,20" path="m10621,2374l10631,2374,10631,2355,10621,2355,10621,2374xe" filled="true" fillcolor="#000000" stroked="false">
                <v:path arrowok="t"/>
                <v:fill type="solid"/>
              </v:shape>
            </v:group>
            <v:group style="position:absolute;left:10621;top:2374;width:10;height:20" coordorigin="10621,2374" coordsize="10,20">
              <v:shape style="position:absolute;left:10621;top:2374;width:10;height:20" coordorigin="10621,2374" coordsize="10,20" path="m10621,2393l10631,2393,10631,2374,10621,2374,10621,2393xe" filled="true" fillcolor="#000000" stroked="false">
                <v:path arrowok="t"/>
                <v:fill type="solid"/>
              </v:shape>
            </v:group>
            <v:group style="position:absolute;left:10621;top:2393;width:10;height:20" coordorigin="10621,2393" coordsize="10,20">
              <v:shape style="position:absolute;left:10621;top:2393;width:10;height:20" coordorigin="10621,2393" coordsize="10,20" path="m10621,2413l10631,2413,10631,2393,10621,2393,10621,2413xe" filled="true" fillcolor="#000000" stroked="false">
                <v:path arrowok="t"/>
                <v:fill type="solid"/>
              </v:shape>
            </v:group>
            <v:group style="position:absolute;left:10621;top:2413;width:10;height:20" coordorigin="10621,2413" coordsize="10,20">
              <v:shape style="position:absolute;left:10621;top:2413;width:10;height:20" coordorigin="10621,2413" coordsize="10,20" path="m10621,2432l10631,2432,10631,2413,10621,2413,10621,2432xe" filled="true" fillcolor="#000000" stroked="false">
                <v:path arrowok="t"/>
                <v:fill type="solid"/>
              </v:shape>
            </v:group>
            <v:group style="position:absolute;left:11579;top:31;width:10;height:20" coordorigin="11579,31" coordsize="10,20">
              <v:shape style="position:absolute;left:11579;top:31;width:10;height:20" coordorigin="11579,31" coordsize="10,20" path="m11579,50l11589,50,11589,31,11579,31,11579,50xe" filled="true" fillcolor="#000000" stroked="false">
                <v:path arrowok="t"/>
                <v:fill type="solid"/>
              </v:shape>
            </v:group>
            <v:group style="position:absolute;left:11579;top:50;width:10;height:20" coordorigin="11579,50" coordsize="10,20">
              <v:shape style="position:absolute;left:11579;top:50;width:10;height:20" coordorigin="11579,50" coordsize="10,20" path="m11579,70l11589,70,11589,50,11579,50,11579,70xe" filled="true" fillcolor="#000000" stroked="false">
                <v:path arrowok="t"/>
                <v:fill type="solid"/>
              </v:shape>
            </v:group>
            <v:group style="position:absolute;left:11579;top:70;width:10;height:20" coordorigin="11579,70" coordsize="10,20">
              <v:shape style="position:absolute;left:11579;top:70;width:10;height:20" coordorigin="11579,70" coordsize="10,20" path="m11579,89l11589,89,11589,70,11579,70,11579,89xe" filled="true" fillcolor="#000000" stroked="false">
                <v:path arrowok="t"/>
                <v:fill type="solid"/>
              </v:shape>
            </v:group>
            <v:group style="position:absolute;left:11579;top:89;width:10;height:20" coordorigin="11579,89" coordsize="10,20">
              <v:shape style="position:absolute;left:11579;top:89;width:10;height:20" coordorigin="11579,89" coordsize="10,20" path="m11579,108l11589,108,11589,89,11579,89,11579,108xe" filled="true" fillcolor="#000000" stroked="false">
                <v:path arrowok="t"/>
                <v:fill type="solid"/>
              </v:shape>
            </v:group>
            <v:group style="position:absolute;left:11579;top:108;width:10;height:20" coordorigin="11579,108" coordsize="10,20">
              <v:shape style="position:absolute;left:11579;top:108;width:10;height:20" coordorigin="11579,108" coordsize="10,20" path="m11579,127l11589,127,11589,108,11579,108,11579,127xe" filled="true" fillcolor="#000000" stroked="false">
                <v:path arrowok="t"/>
                <v:fill type="solid"/>
              </v:shape>
            </v:group>
            <v:group style="position:absolute;left:11579;top:127;width:10;height:20" coordorigin="11579,127" coordsize="10,20">
              <v:shape style="position:absolute;left:11579;top:127;width:10;height:20" coordorigin="11579,127" coordsize="10,20" path="m11579,146l11589,146,11589,127,11579,127,11579,146xe" filled="true" fillcolor="#000000" stroked="false">
                <v:path arrowok="t"/>
                <v:fill type="solid"/>
              </v:shape>
            </v:group>
            <v:group style="position:absolute;left:11579;top:146;width:10;height:20" coordorigin="11579,146" coordsize="10,20">
              <v:shape style="position:absolute;left:11579;top:146;width:10;height:20" coordorigin="11579,146" coordsize="10,20" path="m11579,166l11589,166,11589,146,11579,146,11579,166xe" filled="true" fillcolor="#000000" stroked="false">
                <v:path arrowok="t"/>
                <v:fill type="solid"/>
              </v:shape>
            </v:group>
            <v:group style="position:absolute;left:11579;top:166;width:10;height:20" coordorigin="11579,166" coordsize="10,20">
              <v:shape style="position:absolute;left:11579;top:166;width:10;height:20" coordorigin="11579,166" coordsize="10,20" path="m11579,185l11589,185,11589,166,11579,166,11579,185xe" filled="true" fillcolor="#000000" stroked="false">
                <v:path arrowok="t"/>
                <v:fill type="solid"/>
              </v:shape>
            </v:group>
            <v:group style="position:absolute;left:11579;top:185;width:10;height:20" coordorigin="11579,185" coordsize="10,20">
              <v:shape style="position:absolute;left:11579;top:185;width:10;height:20" coordorigin="11579,185" coordsize="10,20" path="m11579,204l11589,204,11589,185,11579,185,11579,204xe" filled="true" fillcolor="#000000" stroked="false">
                <v:path arrowok="t"/>
                <v:fill type="solid"/>
              </v:shape>
            </v:group>
            <v:group style="position:absolute;left:11579;top:204;width:10;height:20" coordorigin="11579,204" coordsize="10,20">
              <v:shape style="position:absolute;left:11579;top:204;width:10;height:20" coordorigin="11579,204" coordsize="10,20" path="m11579,223l11589,223,11589,204,11579,204,11579,223xe" filled="true" fillcolor="#000000" stroked="false">
                <v:path arrowok="t"/>
                <v:fill type="solid"/>
              </v:shape>
            </v:group>
            <v:group style="position:absolute;left:11579;top:223;width:10;height:20" coordorigin="11579,223" coordsize="10,20">
              <v:shape style="position:absolute;left:11579;top:223;width:10;height:20" coordorigin="11579,223" coordsize="10,20" path="m11579,242l11589,242,11589,223,11579,223,11579,242xe" filled="true" fillcolor="#000000" stroked="false">
                <v:path arrowok="t"/>
                <v:fill type="solid"/>
              </v:shape>
            </v:group>
            <v:group style="position:absolute;left:11579;top:242;width:10;height:20" coordorigin="11579,242" coordsize="10,20">
              <v:shape style="position:absolute;left:11579;top:242;width:10;height:20" coordorigin="11579,242" coordsize="10,20" path="m11579,262l11589,262,11589,242,11579,242,11579,262xe" filled="true" fillcolor="#000000" stroked="false">
                <v:path arrowok="t"/>
                <v:fill type="solid"/>
              </v:shape>
            </v:group>
            <v:group style="position:absolute;left:11579;top:262;width:10;height:20" coordorigin="11579,262" coordsize="10,20">
              <v:shape style="position:absolute;left:11579;top:262;width:10;height:20" coordorigin="11579,262" coordsize="10,20" path="m11579,281l11589,281,11589,262,11579,262,11579,281xe" filled="true" fillcolor="#000000" stroked="false">
                <v:path arrowok="t"/>
                <v:fill type="solid"/>
              </v:shape>
            </v:group>
            <v:group style="position:absolute;left:11579;top:281;width:10;height:20" coordorigin="11579,281" coordsize="10,20">
              <v:shape style="position:absolute;left:11579;top:281;width:10;height:20" coordorigin="11579,281" coordsize="10,20" path="m11579,300l11589,300,11589,281,11579,281,11579,300xe" filled="true" fillcolor="#000000" stroked="false">
                <v:path arrowok="t"/>
                <v:fill type="solid"/>
              </v:shape>
            </v:group>
            <v:group style="position:absolute;left:11579;top:300;width:10;height:20" coordorigin="11579,300" coordsize="10,20">
              <v:shape style="position:absolute;left:11579;top:300;width:10;height:20" coordorigin="11579,300" coordsize="10,20" path="m11579,319l11589,319,11589,300,11579,300,11579,319xe" filled="true" fillcolor="#000000" stroked="false">
                <v:path arrowok="t"/>
                <v:fill type="solid"/>
              </v:shape>
            </v:group>
            <v:group style="position:absolute;left:11579;top:319;width:10;height:20" coordorigin="11579,319" coordsize="10,20">
              <v:shape style="position:absolute;left:11579;top:319;width:10;height:20" coordorigin="11579,319" coordsize="10,20" path="m11579,338l11589,338,11589,319,11579,319,11579,338xe" filled="true" fillcolor="#000000" stroked="false">
                <v:path arrowok="t"/>
                <v:fill type="solid"/>
              </v:shape>
            </v:group>
            <v:group style="position:absolute;left:11579;top:338;width:10;height:20" coordorigin="11579,338" coordsize="10,20">
              <v:shape style="position:absolute;left:11579;top:338;width:10;height:20" coordorigin="11579,338" coordsize="10,20" path="m11579,358l11589,358,11589,338,11579,338,11579,358xe" filled="true" fillcolor="#000000" stroked="false">
                <v:path arrowok="t"/>
                <v:fill type="solid"/>
              </v:shape>
            </v:group>
            <v:group style="position:absolute;left:11579;top:358;width:10;height:20" coordorigin="11579,358" coordsize="10,20">
              <v:shape style="position:absolute;left:11579;top:358;width:10;height:20" coordorigin="11579,358" coordsize="10,20" path="m11579,377l11589,377,11589,358,11579,358,11579,377xe" filled="true" fillcolor="#000000" stroked="false">
                <v:path arrowok="t"/>
                <v:fill type="solid"/>
              </v:shape>
            </v:group>
            <v:group style="position:absolute;left:11579;top:377;width:10;height:20" coordorigin="11579,377" coordsize="10,20">
              <v:shape style="position:absolute;left:11579;top:377;width:10;height:20" coordorigin="11579,377" coordsize="10,20" path="m11579,396l11589,396,11589,377,11579,377,11579,396xe" filled="true" fillcolor="#000000" stroked="false">
                <v:path arrowok="t"/>
                <v:fill type="solid"/>
              </v:shape>
            </v:group>
            <v:group style="position:absolute;left:11579;top:396;width:10;height:20" coordorigin="11579,396" coordsize="10,20">
              <v:shape style="position:absolute;left:11579;top:396;width:10;height:20" coordorigin="11579,396" coordsize="10,20" path="m11579,415l11589,415,11589,396,11579,396,11579,415xe" filled="true" fillcolor="#000000" stroked="false">
                <v:path arrowok="t"/>
                <v:fill type="solid"/>
              </v:shape>
            </v:group>
            <v:group style="position:absolute;left:11579;top:415;width:10;height:20" coordorigin="11579,415" coordsize="10,20">
              <v:shape style="position:absolute;left:11579;top:415;width:10;height:20" coordorigin="11579,415" coordsize="10,20" path="m11579,434l11589,434,11589,415,11579,415,11579,434xe" filled="true" fillcolor="#000000" stroked="false">
                <v:path arrowok="t"/>
                <v:fill type="solid"/>
              </v:shape>
            </v:group>
            <v:group style="position:absolute;left:11579;top:434;width:10;height:20" coordorigin="11579,434" coordsize="10,20">
              <v:shape style="position:absolute;left:11579;top:434;width:10;height:20" coordorigin="11579,434" coordsize="10,20" path="m11579,454l11589,454,11589,434,11579,434,11579,454xe" filled="true" fillcolor="#000000" stroked="false">
                <v:path arrowok="t"/>
                <v:fill type="solid"/>
              </v:shape>
            </v:group>
            <v:group style="position:absolute;left:11579;top:454;width:10;height:20" coordorigin="11579,454" coordsize="10,20">
              <v:shape style="position:absolute;left:11579;top:454;width:10;height:20" coordorigin="11579,454" coordsize="10,20" path="m11579,473l11589,473,11589,454,11579,454,11579,473xe" filled="true" fillcolor="#000000" stroked="false">
                <v:path arrowok="t"/>
                <v:fill type="solid"/>
              </v:shape>
            </v:group>
            <v:group style="position:absolute;left:11579;top:473;width:10;height:20" coordorigin="11579,473" coordsize="10,20">
              <v:shape style="position:absolute;left:11579;top:473;width:10;height:20" coordorigin="11579,473" coordsize="10,20" path="m11579,492l11589,492,11589,473,11579,473,11579,492xe" filled="true" fillcolor="#000000" stroked="false">
                <v:path arrowok="t"/>
                <v:fill type="solid"/>
              </v:shape>
            </v:group>
            <v:group style="position:absolute;left:11579;top:492;width:10;height:20" coordorigin="11579,492" coordsize="10,20">
              <v:shape style="position:absolute;left:11579;top:492;width:10;height:20" coordorigin="11579,492" coordsize="10,20" path="m11579,512l11589,512,11589,492,11579,492,11579,512xe" filled="true" fillcolor="#000000" stroked="false">
                <v:path arrowok="t"/>
                <v:fill type="solid"/>
              </v:shape>
            </v:group>
            <v:group style="position:absolute;left:11579;top:512;width:10;height:20" coordorigin="11579,512" coordsize="10,20">
              <v:shape style="position:absolute;left:11579;top:512;width:10;height:20" coordorigin="11579,512" coordsize="10,20" path="m11579,531l11589,531,11589,512,11579,512,11579,531xe" filled="true" fillcolor="#000000" stroked="false">
                <v:path arrowok="t"/>
                <v:fill type="solid"/>
              </v:shape>
            </v:group>
            <v:group style="position:absolute;left:11579;top:531;width:10;height:20" coordorigin="11579,531" coordsize="10,20">
              <v:shape style="position:absolute;left:11579;top:531;width:10;height:20" coordorigin="11579,531" coordsize="10,20" path="m11579,550l11589,550,11589,531,11579,531,11579,550xe" filled="true" fillcolor="#000000" stroked="false">
                <v:path arrowok="t"/>
                <v:fill type="solid"/>
              </v:shape>
            </v:group>
            <v:group style="position:absolute;left:11579;top:550;width:10;height:20" coordorigin="11579,550" coordsize="10,20">
              <v:shape style="position:absolute;left:11579;top:550;width:10;height:20" coordorigin="11579,550" coordsize="10,20" path="m11579,569l11589,569,11589,550,11579,550,11579,569xe" filled="true" fillcolor="#000000" stroked="false">
                <v:path arrowok="t"/>
                <v:fill type="solid"/>
              </v:shape>
            </v:group>
            <v:group style="position:absolute;left:11579;top:569;width:10;height:20" coordorigin="11579,569" coordsize="10,20">
              <v:shape style="position:absolute;left:11579;top:569;width:10;height:20" coordorigin="11579,569" coordsize="10,20" path="m11579,589l11589,589,11589,569,11579,569,11579,589xe" filled="true" fillcolor="#000000" stroked="false">
                <v:path arrowok="t"/>
                <v:fill type="solid"/>
              </v:shape>
            </v:group>
            <v:group style="position:absolute;left:11579;top:589;width:10;height:20" coordorigin="11579,589" coordsize="10,20">
              <v:shape style="position:absolute;left:11579;top:589;width:10;height:20" coordorigin="11579,589" coordsize="10,20" path="m11579,608l11589,608,11589,589,11579,589,11579,608xe" filled="true" fillcolor="#000000" stroked="false">
                <v:path arrowok="t"/>
                <v:fill type="solid"/>
              </v:shape>
            </v:group>
            <v:group style="position:absolute;left:11579;top:608;width:10;height:20" coordorigin="11579,608" coordsize="10,20">
              <v:shape style="position:absolute;left:11579;top:608;width:10;height:20" coordorigin="11579,608" coordsize="10,20" path="m11579,627l11589,627,11589,608,11579,608,11579,627xe" filled="true" fillcolor="#000000" stroked="false">
                <v:path arrowok="t"/>
                <v:fill type="solid"/>
              </v:shape>
            </v:group>
            <v:group style="position:absolute;left:11579;top:627;width:10;height:20" coordorigin="11579,627" coordsize="10,20">
              <v:shape style="position:absolute;left:11579;top:627;width:10;height:20" coordorigin="11579,627" coordsize="10,20" path="m11579,646l11589,646,11589,627,11579,627,11579,646xe" filled="true" fillcolor="#000000" stroked="false">
                <v:path arrowok="t"/>
                <v:fill type="solid"/>
              </v:shape>
            </v:group>
            <v:group style="position:absolute;left:11579;top:646;width:10;height:20" coordorigin="11579,646" coordsize="10,20">
              <v:shape style="position:absolute;left:11579;top:646;width:10;height:20" coordorigin="11579,646" coordsize="10,20" path="m11579,665l11589,665,11589,646,11579,646,11579,665xe" filled="true" fillcolor="#000000" stroked="false">
                <v:path arrowok="t"/>
                <v:fill type="solid"/>
              </v:shape>
            </v:group>
            <v:group style="position:absolute;left:11579;top:665;width:10;height:20" coordorigin="11579,665" coordsize="10,20">
              <v:shape style="position:absolute;left:11579;top:665;width:10;height:20" coordorigin="11579,665" coordsize="10,20" path="m11579,685l11589,685,11589,665,11579,665,11579,685xe" filled="true" fillcolor="#000000" stroked="false">
                <v:path arrowok="t"/>
                <v:fill type="solid"/>
              </v:shape>
            </v:group>
            <v:group style="position:absolute;left:11579;top:685;width:10;height:20" coordorigin="11579,685" coordsize="10,20">
              <v:shape style="position:absolute;left:11579;top:685;width:10;height:20" coordorigin="11579,685" coordsize="10,20" path="m11579,704l11589,704,11589,685,11579,685,11579,704xe" filled="true" fillcolor="#000000" stroked="false">
                <v:path arrowok="t"/>
                <v:fill type="solid"/>
              </v:shape>
            </v:group>
            <v:group style="position:absolute;left:11579;top:704;width:10;height:20" coordorigin="11579,704" coordsize="10,20">
              <v:shape style="position:absolute;left:11579;top:704;width:10;height:20" coordorigin="11579,704" coordsize="10,20" path="m11579,723l11589,723,11589,704,11579,704,11579,723xe" filled="true" fillcolor="#000000" stroked="false">
                <v:path arrowok="t"/>
                <v:fill type="solid"/>
              </v:shape>
            </v:group>
            <v:group style="position:absolute;left:11579;top:723;width:10;height:20" coordorigin="11579,723" coordsize="10,20">
              <v:shape style="position:absolute;left:11579;top:723;width:10;height:20" coordorigin="11579,723" coordsize="10,20" path="m11579,742l11589,742,11589,723,11579,723,11579,742xe" filled="true" fillcolor="#000000" stroked="false">
                <v:path arrowok="t"/>
                <v:fill type="solid"/>
              </v:shape>
            </v:group>
            <v:group style="position:absolute;left:11579;top:742;width:10;height:20" coordorigin="11579,742" coordsize="10,20">
              <v:shape style="position:absolute;left:11579;top:742;width:10;height:20" coordorigin="11579,742" coordsize="10,20" path="m11579,761l11589,761,11589,742,11579,742,11579,761xe" filled="true" fillcolor="#000000" stroked="false">
                <v:path arrowok="t"/>
                <v:fill type="solid"/>
              </v:shape>
            </v:group>
            <v:group style="position:absolute;left:11579;top:761;width:10;height:20" coordorigin="11579,761" coordsize="10,20">
              <v:shape style="position:absolute;left:11579;top:761;width:10;height:20" coordorigin="11579,761" coordsize="10,20" path="m11579,781l11589,781,11589,761,11579,761,11579,781xe" filled="true" fillcolor="#000000" stroked="false">
                <v:path arrowok="t"/>
                <v:fill type="solid"/>
              </v:shape>
            </v:group>
            <v:group style="position:absolute;left:11579;top:781;width:10;height:20" coordorigin="11579,781" coordsize="10,20">
              <v:shape style="position:absolute;left:11579;top:781;width:10;height:20" coordorigin="11579,781" coordsize="10,20" path="m11579,800l11589,800,11589,781,11579,781,11579,800xe" filled="true" fillcolor="#000000" stroked="false">
                <v:path arrowok="t"/>
                <v:fill type="solid"/>
              </v:shape>
            </v:group>
            <v:group style="position:absolute;left:11579;top:800;width:10;height:20" coordorigin="11579,800" coordsize="10,20">
              <v:shape style="position:absolute;left:11579;top:800;width:10;height:20" coordorigin="11579,800" coordsize="10,20" path="m11579,819l11589,819,11589,800,11579,800,11579,819xe" filled="true" fillcolor="#000000" stroked="false">
                <v:path arrowok="t"/>
                <v:fill type="solid"/>
              </v:shape>
            </v:group>
            <v:group style="position:absolute;left:11579;top:819;width:10;height:20" coordorigin="11579,819" coordsize="10,20">
              <v:shape style="position:absolute;left:11579;top:819;width:10;height:20" coordorigin="11579,819" coordsize="10,20" path="m11579,838l11589,838,11589,819,11579,819,11579,838xe" filled="true" fillcolor="#000000" stroked="false">
                <v:path arrowok="t"/>
                <v:fill type="solid"/>
              </v:shape>
            </v:group>
            <v:group style="position:absolute;left:11579;top:838;width:10;height:20" coordorigin="11579,838" coordsize="10,20">
              <v:shape style="position:absolute;left:11579;top:838;width:10;height:20" coordorigin="11579,838" coordsize="10,20" path="m11579,857l11589,857,11589,838,11579,838,11579,857xe" filled="true" fillcolor="#000000" stroked="false">
                <v:path arrowok="t"/>
                <v:fill type="solid"/>
              </v:shape>
            </v:group>
            <v:group style="position:absolute;left:11579;top:857;width:10;height:20" coordorigin="11579,857" coordsize="10,20">
              <v:shape style="position:absolute;left:11579;top:857;width:10;height:20" coordorigin="11579,857" coordsize="10,20" path="m11579,877l11589,877,11589,857,11579,857,11579,877xe" filled="true" fillcolor="#000000" stroked="false">
                <v:path arrowok="t"/>
                <v:fill type="solid"/>
              </v:shape>
            </v:group>
            <v:group style="position:absolute;left:11579;top:877;width:10;height:20" coordorigin="11579,877" coordsize="10,20">
              <v:shape style="position:absolute;left:11579;top:877;width:10;height:20" coordorigin="11579,877" coordsize="10,20" path="m11579,896l11589,896,11589,877,11579,877,11579,896xe" filled="true" fillcolor="#000000" stroked="false">
                <v:path arrowok="t"/>
                <v:fill type="solid"/>
              </v:shape>
            </v:group>
            <v:group style="position:absolute;left:11579;top:896;width:10;height:20" coordorigin="11579,896" coordsize="10,20">
              <v:shape style="position:absolute;left:11579;top:896;width:10;height:20" coordorigin="11579,896" coordsize="10,20" path="m11579,915l11589,915,11589,896,11579,896,11579,915xe" filled="true" fillcolor="#000000" stroked="false">
                <v:path arrowok="t"/>
                <v:fill type="solid"/>
              </v:shape>
            </v:group>
            <v:group style="position:absolute;left:11579;top:915;width:10;height:20" coordorigin="11579,915" coordsize="10,20">
              <v:shape style="position:absolute;left:11579;top:915;width:10;height:20" coordorigin="11579,915" coordsize="10,20" path="m11579,934l11589,934,11589,915,11579,915,11579,934xe" filled="true" fillcolor="#000000" stroked="false">
                <v:path arrowok="t"/>
                <v:fill type="solid"/>
              </v:shape>
            </v:group>
            <v:group style="position:absolute;left:11579;top:934;width:10;height:20" coordorigin="11579,934" coordsize="10,20">
              <v:shape style="position:absolute;left:11579;top:934;width:10;height:20" coordorigin="11579,934" coordsize="10,20" path="m11579,953l11589,953,11589,934,11579,934,11579,953xe" filled="true" fillcolor="#000000" stroked="false">
                <v:path arrowok="t"/>
                <v:fill type="solid"/>
              </v:shape>
            </v:group>
            <v:group style="position:absolute;left:11579;top:953;width:10;height:20" coordorigin="11579,953" coordsize="10,20">
              <v:shape style="position:absolute;left:11579;top:953;width:10;height:20" coordorigin="11579,953" coordsize="10,20" path="m11579,973l11589,973,11589,953,11579,953,11579,973xe" filled="true" fillcolor="#000000" stroked="false">
                <v:path arrowok="t"/>
                <v:fill type="solid"/>
              </v:shape>
            </v:group>
            <v:group style="position:absolute;left:11579;top:973;width:10;height:20" coordorigin="11579,973" coordsize="10,20">
              <v:shape style="position:absolute;left:11579;top:973;width:10;height:20" coordorigin="11579,973" coordsize="10,20" path="m11579,992l11589,992,11589,973,11579,973,11579,992xe" filled="true" fillcolor="#000000" stroked="false">
                <v:path arrowok="t"/>
                <v:fill type="solid"/>
              </v:shape>
            </v:group>
            <v:group style="position:absolute;left:11579;top:992;width:10;height:20" coordorigin="11579,992" coordsize="10,20">
              <v:shape style="position:absolute;left:11579;top:992;width:10;height:20" coordorigin="11579,992" coordsize="10,20" path="m11579,1011l11589,1011,11589,992,11579,992,11579,1011xe" filled="true" fillcolor="#000000" stroked="false">
                <v:path arrowok="t"/>
                <v:fill type="solid"/>
              </v:shape>
            </v:group>
            <v:group style="position:absolute;left:11579;top:1011;width:10;height:20" coordorigin="11579,1011" coordsize="10,20">
              <v:shape style="position:absolute;left:11579;top:1011;width:10;height:20" coordorigin="11579,1011" coordsize="10,20" path="m11579,1030l11589,1030,11589,1011,11579,1011,11579,1030xe" filled="true" fillcolor="#000000" stroked="false">
                <v:path arrowok="t"/>
                <v:fill type="solid"/>
              </v:shape>
            </v:group>
            <v:group style="position:absolute;left:11579;top:1030;width:10;height:20" coordorigin="11579,1030" coordsize="10,20">
              <v:shape style="position:absolute;left:11579;top:1030;width:10;height:20" coordorigin="11579,1030" coordsize="10,20" path="m11579,1049l11589,1049,11589,1030,11579,1030,11579,1049xe" filled="true" fillcolor="#000000" stroked="false">
                <v:path arrowok="t"/>
                <v:fill type="solid"/>
              </v:shape>
            </v:group>
            <v:group style="position:absolute;left:11579;top:1049;width:10;height:20" coordorigin="11579,1049" coordsize="10,20">
              <v:shape style="position:absolute;left:11579;top:1049;width:10;height:20" coordorigin="11579,1049" coordsize="10,20" path="m11579,1069l11589,1069,11589,1049,11579,1049,11579,1069xe" filled="true" fillcolor="#000000" stroked="false">
                <v:path arrowok="t"/>
                <v:fill type="solid"/>
              </v:shape>
            </v:group>
            <v:group style="position:absolute;left:11579;top:1069;width:10;height:20" coordorigin="11579,1069" coordsize="10,20">
              <v:shape style="position:absolute;left:11579;top:1069;width:10;height:20" coordorigin="11579,1069" coordsize="10,20" path="m11579,1088l11589,1088,11589,1069,11579,1069,11579,1088xe" filled="true" fillcolor="#000000" stroked="false">
                <v:path arrowok="t"/>
                <v:fill type="solid"/>
              </v:shape>
            </v:group>
            <v:group style="position:absolute;left:11579;top:1088;width:10;height:20" coordorigin="11579,1088" coordsize="10,20">
              <v:shape style="position:absolute;left:11579;top:1088;width:10;height:20" coordorigin="11579,1088" coordsize="10,20" path="m11579,1107l11589,1107,11589,1088,11579,1088,11579,1107xe" filled="true" fillcolor="#000000" stroked="false">
                <v:path arrowok="t"/>
                <v:fill type="solid"/>
              </v:shape>
            </v:group>
            <v:group style="position:absolute;left:11579;top:1107;width:10;height:20" coordorigin="11579,1107" coordsize="10,20">
              <v:shape style="position:absolute;left:11579;top:1107;width:10;height:20" coordorigin="11579,1107" coordsize="10,20" path="m11579,1126l11589,1126,11589,1107,11579,1107,11579,1126xe" filled="true" fillcolor="#000000" stroked="false">
                <v:path arrowok="t"/>
                <v:fill type="solid"/>
              </v:shape>
            </v:group>
            <v:group style="position:absolute;left:11579;top:1126;width:10;height:20" coordorigin="11579,1126" coordsize="10,20">
              <v:shape style="position:absolute;left:11579;top:1126;width:10;height:20" coordorigin="11579,1126" coordsize="10,20" path="m11579,1145l11589,1145,11589,1126,11579,1126,11579,1145xe" filled="true" fillcolor="#000000" stroked="false">
                <v:path arrowok="t"/>
                <v:fill type="solid"/>
              </v:shape>
            </v:group>
            <v:group style="position:absolute;left:11579;top:1145;width:10;height:20" coordorigin="11579,1145" coordsize="10,20">
              <v:shape style="position:absolute;left:11579;top:1145;width:10;height:20" coordorigin="11579,1145" coordsize="10,20" path="m11579,1165l11589,1165,11589,1145,11579,1145,11579,1165xe" filled="true" fillcolor="#000000" stroked="false">
                <v:path arrowok="t"/>
                <v:fill type="solid"/>
              </v:shape>
            </v:group>
            <v:group style="position:absolute;left:11579;top:1165;width:10;height:20" coordorigin="11579,1165" coordsize="10,20">
              <v:shape style="position:absolute;left:11579;top:1165;width:10;height:20" coordorigin="11579,1165" coordsize="10,20" path="m11579,1184l11589,1184,11589,1165,11579,1165,11579,1184xe" filled="true" fillcolor="#000000" stroked="false">
                <v:path arrowok="t"/>
                <v:fill type="solid"/>
              </v:shape>
            </v:group>
            <v:group style="position:absolute;left:11579;top:1184;width:10;height:20" coordorigin="11579,1184" coordsize="10,20">
              <v:shape style="position:absolute;left:11579;top:1184;width:10;height:20" coordorigin="11579,1184" coordsize="10,20" path="m11579,1203l11589,1203,11589,1184,11579,1184,11579,1203xe" filled="true" fillcolor="#000000" stroked="false">
                <v:path arrowok="t"/>
                <v:fill type="solid"/>
              </v:shape>
            </v:group>
            <v:group style="position:absolute;left:11579;top:1203;width:10;height:20" coordorigin="11579,1203" coordsize="10,20">
              <v:shape style="position:absolute;left:11579;top:1203;width:10;height:20" coordorigin="11579,1203" coordsize="10,20" path="m11579,1222l11589,1222,11589,1203,11579,1203,11579,1222xe" filled="true" fillcolor="#000000" stroked="false">
                <v:path arrowok="t"/>
                <v:fill type="solid"/>
              </v:shape>
            </v:group>
            <v:group style="position:absolute;left:11579;top:1222;width:10;height:20" coordorigin="11579,1222" coordsize="10,20">
              <v:shape style="position:absolute;left:11579;top:1222;width:10;height:20" coordorigin="11579,1222" coordsize="10,20" path="m11579,1241l11589,1241,11589,1222,11579,1222,11579,1241xe" filled="true" fillcolor="#000000" stroked="false">
                <v:path arrowok="t"/>
                <v:fill type="solid"/>
              </v:shape>
            </v:group>
            <v:group style="position:absolute;left:11579;top:1241;width:10;height:20" coordorigin="11579,1241" coordsize="10,20">
              <v:shape style="position:absolute;left:11579;top:1241;width:10;height:20" coordorigin="11579,1241" coordsize="10,20" path="m11579,1261l11589,1261,11589,1241,11579,1241,11579,1261xe" filled="true" fillcolor="#000000" stroked="false">
                <v:path arrowok="t"/>
                <v:fill type="solid"/>
              </v:shape>
            </v:group>
            <v:group style="position:absolute;left:11579;top:1261;width:10;height:20" coordorigin="11579,1261" coordsize="10,20">
              <v:shape style="position:absolute;left:11579;top:1261;width:10;height:20" coordorigin="11579,1261" coordsize="10,20" path="m11579,1280l11589,1280,11589,1261,11579,1261,11579,1280xe" filled="true" fillcolor="#000000" stroked="false">
                <v:path arrowok="t"/>
                <v:fill type="solid"/>
              </v:shape>
            </v:group>
            <v:group style="position:absolute;left:11579;top:1280;width:10;height:20" coordorigin="11579,1280" coordsize="10,20">
              <v:shape style="position:absolute;left:11579;top:1280;width:10;height:20" coordorigin="11579,1280" coordsize="10,20" path="m11579,1299l11589,1299,11589,1280,11579,1280,11579,1299xe" filled="true" fillcolor="#000000" stroked="false">
                <v:path arrowok="t"/>
                <v:fill type="solid"/>
              </v:shape>
            </v:group>
            <v:group style="position:absolute;left:11579;top:1299;width:10;height:20" coordorigin="11579,1299" coordsize="10,20">
              <v:shape style="position:absolute;left:11579;top:1299;width:10;height:20" coordorigin="11579,1299" coordsize="10,20" path="m11579,1318l11589,1318,11589,1299,11579,1299,11579,1318xe" filled="true" fillcolor="#000000" stroked="false">
                <v:path arrowok="t"/>
                <v:fill type="solid"/>
              </v:shape>
            </v:group>
            <v:group style="position:absolute;left:11579;top:1318;width:10;height:20" coordorigin="11579,1318" coordsize="10,20">
              <v:shape style="position:absolute;left:11579;top:1318;width:10;height:20" coordorigin="11579,1318" coordsize="10,20" path="m11579,1337l11589,1337,11589,1318,11579,1318,11579,1337xe" filled="true" fillcolor="#000000" stroked="false">
                <v:path arrowok="t"/>
                <v:fill type="solid"/>
              </v:shape>
            </v:group>
            <v:group style="position:absolute;left:11579;top:1337;width:10;height:20" coordorigin="11579,1337" coordsize="10,20">
              <v:shape style="position:absolute;left:11579;top:1337;width:10;height:20" coordorigin="11579,1337" coordsize="10,20" path="m11579,1357l11589,1357,11589,1337,11579,1337,11579,1357xe" filled="true" fillcolor="#000000" stroked="false">
                <v:path arrowok="t"/>
                <v:fill type="solid"/>
              </v:shape>
            </v:group>
            <v:group style="position:absolute;left:11579;top:1357;width:10;height:20" coordorigin="11579,1357" coordsize="10,20">
              <v:shape style="position:absolute;left:11579;top:1357;width:10;height:20" coordorigin="11579,1357" coordsize="10,20" path="m11579,1376l11589,1376,11589,1357,11579,1357,11579,1376xe" filled="true" fillcolor="#000000" stroked="false">
                <v:path arrowok="t"/>
                <v:fill type="solid"/>
              </v:shape>
            </v:group>
            <v:group style="position:absolute;left:11579;top:1376;width:10;height:20" coordorigin="11579,1376" coordsize="10,20">
              <v:shape style="position:absolute;left:11579;top:1376;width:10;height:20" coordorigin="11579,1376" coordsize="10,20" path="m11579,1395l11589,1395,11589,1376,11579,1376,11579,1395xe" filled="true" fillcolor="#000000" stroked="false">
                <v:path arrowok="t"/>
                <v:fill type="solid"/>
              </v:shape>
            </v:group>
            <v:group style="position:absolute;left:11579;top:1395;width:10;height:20" coordorigin="11579,1395" coordsize="10,20">
              <v:shape style="position:absolute;left:11579;top:1395;width:10;height:20" coordorigin="11579,1395" coordsize="10,20" path="m11579,1414l11589,1414,11589,1395,11579,1395,11579,1414xe" filled="true" fillcolor="#000000" stroked="false">
                <v:path arrowok="t"/>
                <v:fill type="solid"/>
              </v:shape>
            </v:group>
            <v:group style="position:absolute;left:11579;top:1414;width:10;height:20" coordorigin="11579,1414" coordsize="10,20">
              <v:shape style="position:absolute;left:11579;top:1414;width:10;height:20" coordorigin="11579,1414" coordsize="10,20" path="m11579,1433l11589,1433,11589,1414,11579,1414,11579,1433xe" filled="true" fillcolor="#000000" stroked="false">
                <v:path arrowok="t"/>
                <v:fill type="solid"/>
              </v:shape>
            </v:group>
            <v:group style="position:absolute;left:11579;top:1433;width:10;height:20" coordorigin="11579,1433" coordsize="10,20">
              <v:shape style="position:absolute;left:11579;top:1433;width:10;height:20" coordorigin="11579,1433" coordsize="10,20" path="m11579,1453l11589,1453,11589,1433,11579,1433,11579,1453xe" filled="true" fillcolor="#000000" stroked="false">
                <v:path arrowok="t"/>
                <v:fill type="solid"/>
              </v:shape>
            </v:group>
            <v:group style="position:absolute;left:11579;top:1453;width:10;height:20" coordorigin="11579,1453" coordsize="10,20">
              <v:shape style="position:absolute;left:11579;top:1453;width:10;height:20" coordorigin="11579,1453" coordsize="10,20" path="m11579,1472l11589,1472,11589,1453,11579,1453,11579,1472xe" filled="true" fillcolor="#000000" stroked="false">
                <v:path arrowok="t"/>
                <v:fill type="solid"/>
              </v:shape>
            </v:group>
            <v:group style="position:absolute;left:11579;top:1472;width:10;height:20" coordorigin="11579,1472" coordsize="10,20">
              <v:shape style="position:absolute;left:11579;top:1472;width:10;height:20" coordorigin="11579,1472" coordsize="10,20" path="m11579,1491l11589,1491,11589,1472,11579,1472,11579,1491xe" filled="true" fillcolor="#000000" stroked="false">
                <v:path arrowok="t"/>
                <v:fill type="solid"/>
              </v:shape>
            </v:group>
            <v:group style="position:absolute;left:11579;top:1491;width:10;height:20" coordorigin="11579,1491" coordsize="10,20">
              <v:shape style="position:absolute;left:11579;top:1491;width:10;height:20" coordorigin="11579,1491" coordsize="10,20" path="m11579,1510l11589,1510,11589,1491,11579,1491,11579,1510xe" filled="true" fillcolor="#000000" stroked="false">
                <v:path arrowok="t"/>
                <v:fill type="solid"/>
              </v:shape>
            </v:group>
            <v:group style="position:absolute;left:11579;top:1510;width:10;height:20" coordorigin="11579,1510" coordsize="10,20">
              <v:shape style="position:absolute;left:11579;top:1510;width:10;height:20" coordorigin="11579,1510" coordsize="10,20" path="m11579,1529l11589,1529,11589,1510,11579,1510,11579,1529xe" filled="true" fillcolor="#000000" stroked="false">
                <v:path arrowok="t"/>
                <v:fill type="solid"/>
              </v:shape>
            </v:group>
            <v:group style="position:absolute;left:11579;top:1529;width:10;height:20" coordorigin="11579,1529" coordsize="10,20">
              <v:shape style="position:absolute;left:11579;top:1529;width:10;height:20" coordorigin="11579,1529" coordsize="10,20" path="m11579,1549l11589,1549,11589,1529,11579,1529,11579,1549xe" filled="true" fillcolor="#000000" stroked="false">
                <v:path arrowok="t"/>
                <v:fill type="solid"/>
              </v:shape>
            </v:group>
            <v:group style="position:absolute;left:11579;top:1549;width:10;height:20" coordorigin="11579,1549" coordsize="10,20">
              <v:shape style="position:absolute;left:11579;top:1549;width:10;height:20" coordorigin="11579,1549" coordsize="10,20" path="m11579,1568l11589,1568,11589,1549,11579,1549,11579,1568xe" filled="true" fillcolor="#000000" stroked="false">
                <v:path arrowok="t"/>
                <v:fill type="solid"/>
              </v:shape>
            </v:group>
            <v:group style="position:absolute;left:11579;top:1568;width:10;height:20" coordorigin="11579,1568" coordsize="10,20">
              <v:shape style="position:absolute;left:11579;top:1568;width:10;height:20" coordorigin="11579,1568" coordsize="10,20" path="m11579,1587l11589,1587,11589,1568,11579,1568,11579,1587xe" filled="true" fillcolor="#000000" stroked="false">
                <v:path arrowok="t"/>
                <v:fill type="solid"/>
              </v:shape>
            </v:group>
            <v:group style="position:absolute;left:11579;top:1587;width:10;height:20" coordorigin="11579,1587" coordsize="10,20">
              <v:shape style="position:absolute;left:11579;top:1587;width:10;height:20" coordorigin="11579,1587" coordsize="10,20" path="m11579,1606l11589,1606,11589,1587,11579,1587,11579,1606xe" filled="true" fillcolor="#000000" stroked="false">
                <v:path arrowok="t"/>
                <v:fill type="solid"/>
              </v:shape>
            </v:group>
            <v:group style="position:absolute;left:11579;top:1606;width:10;height:20" coordorigin="11579,1606" coordsize="10,20">
              <v:shape style="position:absolute;left:11579;top:1606;width:10;height:20" coordorigin="11579,1606" coordsize="10,20" path="m11579,1625l11589,1625,11589,1606,11579,1606,11579,1625xe" filled="true" fillcolor="#000000" stroked="false">
                <v:path arrowok="t"/>
                <v:fill type="solid"/>
              </v:shape>
            </v:group>
            <v:group style="position:absolute;left:11579;top:1625;width:10;height:20" coordorigin="11579,1625" coordsize="10,20">
              <v:shape style="position:absolute;left:11579;top:1625;width:10;height:20" coordorigin="11579,1625" coordsize="10,20" path="m11579,1645l11589,1645,11589,1625,11579,1625,11579,1645xe" filled="true" fillcolor="#000000" stroked="false">
                <v:path arrowok="t"/>
                <v:fill type="solid"/>
              </v:shape>
            </v:group>
            <v:group style="position:absolute;left:11579;top:1645;width:10;height:20" coordorigin="11579,1645" coordsize="10,20">
              <v:shape style="position:absolute;left:11579;top:1645;width:10;height:20" coordorigin="11579,1645" coordsize="10,20" path="m11579,1664l11589,1664,11589,1645,11579,1645,11579,1664xe" filled="true" fillcolor="#000000" stroked="false">
                <v:path arrowok="t"/>
                <v:fill type="solid"/>
              </v:shape>
            </v:group>
            <v:group style="position:absolute;left:11579;top:1664;width:10;height:20" coordorigin="11579,1664" coordsize="10,20">
              <v:shape style="position:absolute;left:11579;top:1664;width:10;height:20" coordorigin="11579,1664" coordsize="10,20" path="m11579,1683l11589,1683,11589,1664,11579,1664,11579,1683xe" filled="true" fillcolor="#000000" stroked="false">
                <v:path arrowok="t"/>
                <v:fill type="solid"/>
              </v:shape>
            </v:group>
            <v:group style="position:absolute;left:11579;top:1683;width:10;height:20" coordorigin="11579,1683" coordsize="10,20">
              <v:shape style="position:absolute;left:11579;top:1683;width:10;height:20" coordorigin="11579,1683" coordsize="10,20" path="m11579,1702l11589,1702,11589,1683,11579,1683,11579,1702xe" filled="true" fillcolor="#000000" stroked="false">
                <v:path arrowok="t"/>
                <v:fill type="solid"/>
              </v:shape>
            </v:group>
            <v:group style="position:absolute;left:11579;top:1702;width:10;height:20" coordorigin="11579,1702" coordsize="10,20">
              <v:shape style="position:absolute;left:11579;top:1702;width:10;height:20" coordorigin="11579,1702" coordsize="10,20" path="m11579,1721l11589,1721,11589,1702,11579,1702,11579,1721xe" filled="true" fillcolor="#000000" stroked="false">
                <v:path arrowok="t"/>
                <v:fill type="solid"/>
              </v:shape>
            </v:group>
            <v:group style="position:absolute;left:11579;top:1721;width:10;height:20" coordorigin="11579,1721" coordsize="10,20">
              <v:shape style="position:absolute;left:11579;top:1721;width:10;height:20" coordorigin="11579,1721" coordsize="10,20" path="m11579,1741l11589,1741,11589,1721,11579,1721,11579,1741xe" filled="true" fillcolor="#000000" stroked="false">
                <v:path arrowok="t"/>
                <v:fill type="solid"/>
              </v:shape>
            </v:group>
            <v:group style="position:absolute;left:11579;top:1741;width:10;height:20" coordorigin="11579,1741" coordsize="10,20">
              <v:shape style="position:absolute;left:11579;top:1741;width:10;height:20" coordorigin="11579,1741" coordsize="10,20" path="m11579,1760l11589,1760,11589,1741,11579,1741,11579,1760xe" filled="true" fillcolor="#000000" stroked="false">
                <v:path arrowok="t"/>
                <v:fill type="solid"/>
              </v:shape>
            </v:group>
            <v:group style="position:absolute;left:11579;top:1760;width:10;height:20" coordorigin="11579,1760" coordsize="10,20">
              <v:shape style="position:absolute;left:11579;top:1760;width:10;height:20" coordorigin="11579,1760" coordsize="10,20" path="m11579,1779l11589,1779,11589,1760,11579,1760,11579,1779xe" filled="true" fillcolor="#000000" stroked="false">
                <v:path arrowok="t"/>
                <v:fill type="solid"/>
              </v:shape>
            </v:group>
            <v:group style="position:absolute;left:11579;top:1779;width:10;height:20" coordorigin="11579,1779" coordsize="10,20">
              <v:shape style="position:absolute;left:11579;top:1779;width:10;height:20" coordorigin="11579,1779" coordsize="10,20" path="m11579,1798l11589,1798,11589,1779,11579,1779,11579,1798xe" filled="true" fillcolor="#000000" stroked="false">
                <v:path arrowok="t"/>
                <v:fill type="solid"/>
              </v:shape>
            </v:group>
            <v:group style="position:absolute;left:11579;top:1798;width:10;height:20" coordorigin="11579,1798" coordsize="10,20">
              <v:shape style="position:absolute;left:11579;top:1798;width:10;height:20" coordorigin="11579,1798" coordsize="10,20" path="m11579,1817l11589,1817,11589,1798,11579,1798,11579,1817xe" filled="true" fillcolor="#000000" stroked="false">
                <v:path arrowok="t"/>
                <v:fill type="solid"/>
              </v:shape>
            </v:group>
            <v:group style="position:absolute;left:11579;top:1817;width:10;height:20" coordorigin="11579,1817" coordsize="10,20">
              <v:shape style="position:absolute;left:11579;top:1817;width:10;height:20" coordorigin="11579,1817" coordsize="10,20" path="m11579,1837l11589,1837,11589,1817,11579,1817,11579,1837xe" filled="true" fillcolor="#000000" stroked="false">
                <v:path arrowok="t"/>
                <v:fill type="solid"/>
              </v:shape>
            </v:group>
            <v:group style="position:absolute;left:11579;top:1837;width:10;height:20" coordorigin="11579,1837" coordsize="10,20">
              <v:shape style="position:absolute;left:11579;top:1837;width:10;height:20" coordorigin="11579,1837" coordsize="10,20" path="m11579,1856l11589,1856,11589,1837,11579,1837,11579,1856xe" filled="true" fillcolor="#000000" stroked="false">
                <v:path arrowok="t"/>
                <v:fill type="solid"/>
              </v:shape>
            </v:group>
            <v:group style="position:absolute;left:11579;top:1856;width:10;height:20" coordorigin="11579,1856" coordsize="10,20">
              <v:shape style="position:absolute;left:11579;top:1856;width:10;height:20" coordorigin="11579,1856" coordsize="10,20" path="m11579,1875l11589,1875,11589,1856,11579,1856,11579,1875xe" filled="true" fillcolor="#000000" stroked="false">
                <v:path arrowok="t"/>
                <v:fill type="solid"/>
              </v:shape>
            </v:group>
            <v:group style="position:absolute;left:11579;top:1875;width:10;height:20" coordorigin="11579,1875" coordsize="10,20">
              <v:shape style="position:absolute;left:11579;top:1875;width:10;height:20" coordorigin="11579,1875" coordsize="10,20" path="m11579,1894l11589,1894,11589,1875,11579,1875,11579,1894xe" filled="true" fillcolor="#000000" stroked="false">
                <v:path arrowok="t"/>
                <v:fill type="solid"/>
              </v:shape>
            </v:group>
            <v:group style="position:absolute;left:11579;top:1894;width:10;height:20" coordorigin="11579,1894" coordsize="10,20">
              <v:shape style="position:absolute;left:11579;top:1894;width:10;height:20" coordorigin="11579,1894" coordsize="10,20" path="m11579,1913l11589,1913,11589,1894,11579,1894,11579,1913xe" filled="true" fillcolor="#000000" stroked="false">
                <v:path arrowok="t"/>
                <v:fill type="solid"/>
              </v:shape>
            </v:group>
            <v:group style="position:absolute;left:11579;top:1913;width:10;height:20" coordorigin="11579,1913" coordsize="10,20">
              <v:shape style="position:absolute;left:11579;top:1913;width:10;height:20" coordorigin="11579,1913" coordsize="10,20" path="m11579,1933l11589,1933,11589,1913,11579,1913,11579,1933xe" filled="true" fillcolor="#000000" stroked="false">
                <v:path arrowok="t"/>
                <v:fill type="solid"/>
              </v:shape>
            </v:group>
            <v:group style="position:absolute;left:11579;top:1933;width:10;height:20" coordorigin="11579,1933" coordsize="10,20">
              <v:shape style="position:absolute;left:11579;top:1933;width:10;height:20" coordorigin="11579,1933" coordsize="10,20" path="m11579,1952l11589,1952,11589,1933,11579,1933,11579,1952xe" filled="true" fillcolor="#000000" stroked="false">
                <v:path arrowok="t"/>
                <v:fill type="solid"/>
              </v:shape>
            </v:group>
            <v:group style="position:absolute;left:11579;top:1952;width:10;height:20" coordorigin="11579,1952" coordsize="10,20">
              <v:shape style="position:absolute;left:11579;top:1952;width:10;height:20" coordorigin="11579,1952" coordsize="10,20" path="m11579,1971l11589,1971,11589,1952,11579,1952,11579,1971xe" filled="true" fillcolor="#000000" stroked="false">
                <v:path arrowok="t"/>
                <v:fill type="solid"/>
              </v:shape>
            </v:group>
            <v:group style="position:absolute;left:11579;top:1971;width:10;height:20" coordorigin="11579,1971" coordsize="10,20">
              <v:shape style="position:absolute;left:11579;top:1971;width:10;height:20" coordorigin="11579,1971" coordsize="10,20" path="m11579,1990l11589,1990,11589,1971,11579,1971,11579,1990xe" filled="true" fillcolor="#000000" stroked="false">
                <v:path arrowok="t"/>
                <v:fill type="solid"/>
              </v:shape>
            </v:group>
            <v:group style="position:absolute;left:11579;top:1990;width:10;height:20" coordorigin="11579,1990" coordsize="10,20">
              <v:shape style="position:absolute;left:11579;top:1990;width:10;height:20" coordorigin="11579,1990" coordsize="10,20" path="m11579,2009l11589,2009,11589,1990,11579,1990,11579,2009xe" filled="true" fillcolor="#000000" stroked="false">
                <v:path arrowok="t"/>
                <v:fill type="solid"/>
              </v:shape>
            </v:group>
            <v:group style="position:absolute;left:11579;top:2009;width:10;height:20" coordorigin="11579,2009" coordsize="10,20">
              <v:shape style="position:absolute;left:11579;top:2009;width:10;height:20" coordorigin="11579,2009" coordsize="10,20" path="m11579,2029l11589,2029,11589,2009,11579,2009,11579,2029xe" filled="true" fillcolor="#000000" stroked="false">
                <v:path arrowok="t"/>
                <v:fill type="solid"/>
              </v:shape>
            </v:group>
            <v:group style="position:absolute;left:11579;top:2029;width:10;height:20" coordorigin="11579,2029" coordsize="10,20">
              <v:shape style="position:absolute;left:11579;top:2029;width:10;height:20" coordorigin="11579,2029" coordsize="10,20" path="m11579,2048l11589,2048,11589,2029,11579,2029,11579,2048xe" filled="true" fillcolor="#000000" stroked="false">
                <v:path arrowok="t"/>
                <v:fill type="solid"/>
              </v:shape>
            </v:group>
            <v:group style="position:absolute;left:11579;top:2048;width:10;height:20" coordorigin="11579,2048" coordsize="10,20">
              <v:shape style="position:absolute;left:11579;top:2048;width:10;height:20" coordorigin="11579,2048" coordsize="10,20" path="m11579,2067l11589,2067,11589,2048,11579,2048,11579,2067xe" filled="true" fillcolor="#000000" stroked="false">
                <v:path arrowok="t"/>
                <v:fill type="solid"/>
              </v:shape>
            </v:group>
            <v:group style="position:absolute;left:11579;top:2067;width:10;height:20" coordorigin="11579,2067" coordsize="10,20">
              <v:shape style="position:absolute;left:11579;top:2067;width:10;height:20" coordorigin="11579,2067" coordsize="10,20" path="m11579,2086l11589,2086,11589,2067,11579,2067,11579,2086xe" filled="true" fillcolor="#000000" stroked="false">
                <v:path arrowok="t"/>
                <v:fill type="solid"/>
              </v:shape>
            </v:group>
            <v:group style="position:absolute;left:11579;top:2086;width:10;height:20" coordorigin="11579,2086" coordsize="10,20">
              <v:shape style="position:absolute;left:11579;top:2086;width:10;height:20" coordorigin="11579,2086" coordsize="10,20" path="m11579,2105l11589,2105,11589,2086,11579,2086,11579,2105xe" filled="true" fillcolor="#000000" stroked="false">
                <v:path arrowok="t"/>
                <v:fill type="solid"/>
              </v:shape>
            </v:group>
            <v:group style="position:absolute;left:11579;top:2105;width:10;height:20" coordorigin="11579,2105" coordsize="10,20">
              <v:shape style="position:absolute;left:11579;top:2105;width:10;height:20" coordorigin="11579,2105" coordsize="10,20" path="m11579,2125l11589,2125,11589,2105,11579,2105,11579,2125xe" filled="true" fillcolor="#000000" stroked="false">
                <v:path arrowok="t"/>
                <v:fill type="solid"/>
              </v:shape>
            </v:group>
            <v:group style="position:absolute;left:11579;top:2125;width:10;height:20" coordorigin="11579,2125" coordsize="10,20">
              <v:shape style="position:absolute;left:11579;top:2125;width:10;height:20" coordorigin="11579,2125" coordsize="10,20" path="m11579,2144l11589,2144,11589,2125,11579,2125,11579,2144xe" filled="true" fillcolor="#000000" stroked="false">
                <v:path arrowok="t"/>
                <v:fill type="solid"/>
              </v:shape>
            </v:group>
            <v:group style="position:absolute;left:11579;top:2144;width:10;height:20" coordorigin="11579,2144" coordsize="10,20">
              <v:shape style="position:absolute;left:11579;top:2144;width:10;height:20" coordorigin="11579,2144" coordsize="10,20" path="m11579,2163l11589,2163,11589,2144,11579,2144,11579,2163xe" filled="true" fillcolor="#000000" stroked="false">
                <v:path arrowok="t"/>
                <v:fill type="solid"/>
              </v:shape>
            </v:group>
            <v:group style="position:absolute;left:11579;top:2163;width:10;height:20" coordorigin="11579,2163" coordsize="10,20">
              <v:shape style="position:absolute;left:11579;top:2163;width:10;height:20" coordorigin="11579,2163" coordsize="10,20" path="m11579,2182l11589,2182,11589,2163,11579,2163,11579,2182xe" filled="true" fillcolor="#000000" stroked="false">
                <v:path arrowok="t"/>
                <v:fill type="solid"/>
              </v:shape>
            </v:group>
            <v:group style="position:absolute;left:11579;top:2182;width:10;height:20" coordorigin="11579,2182" coordsize="10,20">
              <v:shape style="position:absolute;left:11579;top:2182;width:10;height:20" coordorigin="11579,2182" coordsize="10,20" path="m11579,2201l11589,2201,11589,2182,11579,2182,11579,2201xe" filled="true" fillcolor="#000000" stroked="false">
                <v:path arrowok="t"/>
                <v:fill type="solid"/>
              </v:shape>
            </v:group>
            <v:group style="position:absolute;left:11579;top:2201;width:10;height:20" coordorigin="11579,2201" coordsize="10,20">
              <v:shape style="position:absolute;left:11579;top:2201;width:10;height:20" coordorigin="11579,2201" coordsize="10,20" path="m11579,2221l11589,2221,11589,2201,11579,2201,11579,2221xe" filled="true" fillcolor="#000000" stroked="false">
                <v:path arrowok="t"/>
                <v:fill type="solid"/>
              </v:shape>
            </v:group>
            <v:group style="position:absolute;left:11579;top:2221;width:10;height:20" coordorigin="11579,2221" coordsize="10,20">
              <v:shape style="position:absolute;left:11579;top:2221;width:10;height:20" coordorigin="11579,2221" coordsize="10,20" path="m11579,2240l11589,2240,11589,2221,11579,2221,11579,2240xe" filled="true" fillcolor="#000000" stroked="false">
                <v:path arrowok="t"/>
                <v:fill type="solid"/>
              </v:shape>
            </v:group>
            <v:group style="position:absolute;left:11579;top:2240;width:10;height:20" coordorigin="11579,2240" coordsize="10,20">
              <v:shape style="position:absolute;left:11579;top:2240;width:10;height:20" coordorigin="11579,2240" coordsize="10,20" path="m11579,2259l11589,2259,11589,2240,11579,2240,11579,2259xe" filled="true" fillcolor="#000000" stroked="false">
                <v:path arrowok="t"/>
                <v:fill type="solid"/>
              </v:shape>
            </v:group>
            <v:group style="position:absolute;left:11579;top:2259;width:10;height:20" coordorigin="11579,2259" coordsize="10,20">
              <v:shape style="position:absolute;left:11579;top:2259;width:10;height:20" coordorigin="11579,2259" coordsize="10,20" path="m11579,2278l11589,2278,11589,2259,11579,2259,11579,2278xe" filled="true" fillcolor="#000000" stroked="false">
                <v:path arrowok="t"/>
                <v:fill type="solid"/>
              </v:shape>
            </v:group>
            <v:group style="position:absolute;left:11579;top:2278;width:10;height:20" coordorigin="11579,2278" coordsize="10,20">
              <v:shape style="position:absolute;left:11579;top:2278;width:10;height:20" coordorigin="11579,2278" coordsize="10,20" path="m11579,2297l11589,2297,11589,2278,11579,2278,11579,2297xe" filled="true" fillcolor="#000000" stroked="false">
                <v:path arrowok="t"/>
                <v:fill type="solid"/>
              </v:shape>
            </v:group>
            <v:group style="position:absolute;left:11579;top:2297;width:10;height:20" coordorigin="11579,2297" coordsize="10,20">
              <v:shape style="position:absolute;left:11579;top:2297;width:10;height:20" coordorigin="11579,2297" coordsize="10,20" path="m11579,2317l11589,2317,11589,2297,11579,2297,11579,2317xe" filled="true" fillcolor="#000000" stroked="false">
                <v:path arrowok="t"/>
                <v:fill type="solid"/>
              </v:shape>
            </v:group>
            <v:group style="position:absolute;left:11579;top:2317;width:10;height:20" coordorigin="11579,2317" coordsize="10,20">
              <v:shape style="position:absolute;left:11579;top:2317;width:10;height:20" coordorigin="11579,2317" coordsize="10,20" path="m11579,2336l11589,2336,11589,2317,11579,2317,11579,2336xe" filled="true" fillcolor="#000000" stroked="false">
                <v:path arrowok="t"/>
                <v:fill type="solid"/>
              </v:shape>
            </v:group>
            <v:group style="position:absolute;left:11579;top:2336;width:10;height:20" coordorigin="11579,2336" coordsize="10,20">
              <v:shape style="position:absolute;left:11579;top:2336;width:10;height:20" coordorigin="11579,2336" coordsize="10,20" path="m11579,2355l11589,2355,11589,2336,11579,2336,11579,2355xe" filled="true" fillcolor="#000000" stroked="false">
                <v:path arrowok="t"/>
                <v:fill type="solid"/>
              </v:shape>
            </v:group>
            <v:group style="position:absolute;left:11579;top:2355;width:10;height:20" coordorigin="11579,2355" coordsize="10,20">
              <v:shape style="position:absolute;left:11579;top:2355;width:10;height:20" coordorigin="11579,2355" coordsize="10,20" path="m11579,2374l11589,2374,11589,2355,11579,2355,11579,2374xe" filled="true" fillcolor="#000000" stroked="false">
                <v:path arrowok="t"/>
                <v:fill type="solid"/>
              </v:shape>
            </v:group>
            <v:group style="position:absolute;left:11579;top:2374;width:10;height:20" coordorigin="11579,2374" coordsize="10,20">
              <v:shape style="position:absolute;left:11579;top:2374;width:10;height:20" coordorigin="11579,2374" coordsize="10,20" path="m11579,2393l11589,2393,11589,2374,11579,2374,11579,2393xe" filled="true" fillcolor="#000000" stroked="false">
                <v:path arrowok="t"/>
                <v:fill type="solid"/>
              </v:shape>
            </v:group>
            <v:group style="position:absolute;left:11579;top:2393;width:10;height:20" coordorigin="11579,2393" coordsize="10,20">
              <v:shape style="position:absolute;left:11579;top:2393;width:10;height:20" coordorigin="11579,2393" coordsize="10,20" path="m11579,2413l11589,2413,11589,2393,11579,2393,11579,2413xe" filled="true" fillcolor="#000000" stroked="false">
                <v:path arrowok="t"/>
                <v:fill type="solid"/>
              </v:shape>
            </v:group>
            <v:group style="position:absolute;left:11579;top:2413;width:10;height:20" coordorigin="11579,2413" coordsize="10,20">
              <v:shape style="position:absolute;left:11579;top:2413;width:10;height:20" coordorigin="11579,2413" coordsize="10,20" path="m11579,2432l11589,2432,11589,2413,11579,2413,11579,2432xe" filled="true" fillcolor="#000000" stroked="false">
                <v:path arrowok="t"/>
                <v:fill type="solid"/>
              </v:shape>
              <v:shape style="position:absolute;left:29;top:2336;width:1248;height:106" type="#_x0000_t75" stroked="false">
                <v:imagedata r:id="rId130" o:title=""/>
              </v:shape>
              <v:shape style="position:absolute;left:1253;top:2432;width:696;height:10" type="#_x0000_t75" stroked="false">
                <v:imagedata r:id="rId131" o:title=""/>
              </v:shape>
              <v:shape style="position:absolute;left:1944;top:2432;width:1140;height:10" type="#_x0000_t75" stroked="false">
                <v:imagedata r:id="rId132" o:title=""/>
              </v:shape>
              <v:shape style="position:absolute;left:3079;top:2432;width:2833;height:10" type="#_x0000_t75" stroked="false">
                <v:imagedata r:id="rId133" o:title=""/>
              </v:shape>
              <v:shape style="position:absolute;left:5907;top:2432;width:634;height:10" type="#_x0000_t75" stroked="false">
                <v:imagedata r:id="rId134" o:title=""/>
              </v:shape>
              <v:shape style="position:absolute;left:6536;top:2432;width:1064;height:10" type="#_x0000_t75" stroked="false">
                <v:imagedata r:id="rId135" o:title=""/>
              </v:shape>
              <v:shape style="position:absolute;left:7595;top:2432;width:550;height:10" type="#_x0000_t75" stroked="false">
                <v:imagedata r:id="rId136" o:title=""/>
              </v:shape>
              <v:shape style="position:absolute;left:8139;top:2432;width:1418;height:10" type="#_x0000_t75" stroked="false">
                <v:imagedata r:id="rId137" o:title=""/>
              </v:shape>
              <v:shape style="position:absolute;left:9553;top:2432;width:1068;height:10" type="#_x0000_t75" stroked="false">
                <v:imagedata r:id="rId138" o:title=""/>
              </v:shape>
              <v:shape style="position:absolute;left:10616;top:2432;width:2837;height:10" type="#_x0000_t75" stroked="false">
                <v:imagedata r:id="rId139" o:title=""/>
              </v:shape>
            </v:group>
            <v:group style="position:absolute;left:1258;top:2441;width:10;height:20" coordorigin="1258,2441" coordsize="10,20">
              <v:shape style="position:absolute;left:1258;top:2441;width:10;height:20" coordorigin="1258,2441" coordsize="10,20" path="m1258,2461l1267,2461,1267,2441,1258,2441,1258,2461xe" filled="true" fillcolor="#000000" stroked="false">
                <v:path arrowok="t"/>
                <v:fill type="solid"/>
              </v:shape>
            </v:group>
            <v:group style="position:absolute;left:1258;top:2461;width:10;height:20" coordorigin="1258,2461" coordsize="10,20">
              <v:shape style="position:absolute;left:1258;top:2461;width:10;height:20" coordorigin="1258,2461" coordsize="10,20" path="m1258,2480l1267,2480,1267,2461,1258,2461,1258,2480xe" filled="true" fillcolor="#000000" stroked="false">
                <v:path arrowok="t"/>
                <v:fill type="solid"/>
              </v:shape>
            </v:group>
            <v:group style="position:absolute;left:1258;top:2480;width:10;height:20" coordorigin="1258,2480" coordsize="10,20">
              <v:shape style="position:absolute;left:1258;top:2480;width:10;height:20" coordorigin="1258,2480" coordsize="10,20" path="m1258,2499l1267,2499,1267,2480,1258,2480,1258,2499xe" filled="true" fillcolor="#000000" stroked="false">
                <v:path arrowok="t"/>
                <v:fill type="solid"/>
              </v:shape>
            </v:group>
            <v:group style="position:absolute;left:1258;top:2499;width:10;height:20" coordorigin="1258,2499" coordsize="10,20">
              <v:shape style="position:absolute;left:1258;top:2499;width:10;height:20" coordorigin="1258,2499" coordsize="10,20" path="m1258,2518l1267,2518,1267,2499,1258,2499,1258,2518xe" filled="true" fillcolor="#000000" stroked="false">
                <v:path arrowok="t"/>
                <v:fill type="solid"/>
              </v:shape>
            </v:group>
            <v:group style="position:absolute;left:1258;top:2518;width:10;height:20" coordorigin="1258,2518" coordsize="10,20">
              <v:shape style="position:absolute;left:1258;top:2518;width:10;height:20" coordorigin="1258,2518" coordsize="10,20" path="m1258,2537l1267,2537,1267,2518,1258,2518,1258,2537xe" filled="true" fillcolor="#000000" stroked="false">
                <v:path arrowok="t"/>
                <v:fill type="solid"/>
              </v:shape>
            </v:group>
            <v:group style="position:absolute;left:1258;top:2537;width:10;height:20" coordorigin="1258,2537" coordsize="10,20">
              <v:shape style="position:absolute;left:1258;top:2537;width:10;height:20" coordorigin="1258,2537" coordsize="10,20" path="m1258,2557l1267,2557,1267,2537,1258,2537,1258,2557xe" filled="true" fillcolor="#000000" stroked="false">
                <v:path arrowok="t"/>
                <v:fill type="solid"/>
              </v:shape>
            </v:group>
            <v:group style="position:absolute;left:1258;top:2557;width:10;height:20" coordorigin="1258,2557" coordsize="10,20">
              <v:shape style="position:absolute;left:1258;top:2557;width:10;height:20" coordorigin="1258,2557" coordsize="10,20" path="m1258,2576l1267,2576,1267,2557,1258,2557,1258,2576xe" filled="true" fillcolor="#000000" stroked="false">
                <v:path arrowok="t"/>
                <v:fill type="solid"/>
              </v:shape>
            </v:group>
            <v:group style="position:absolute;left:1258;top:2576;width:10;height:20" coordorigin="1258,2576" coordsize="10,20">
              <v:shape style="position:absolute;left:1258;top:2576;width:10;height:20" coordorigin="1258,2576" coordsize="10,20" path="m1258,2595l1267,2595,1267,2576,1258,2576,1258,2595xe" filled="true" fillcolor="#000000" stroked="false">
                <v:path arrowok="t"/>
                <v:fill type="solid"/>
              </v:shape>
            </v:group>
            <v:group style="position:absolute;left:1258;top:2595;width:10;height:20" coordorigin="1258,2595" coordsize="10,20">
              <v:shape style="position:absolute;left:1258;top:2595;width:10;height:20" coordorigin="1258,2595" coordsize="10,20" path="m1258,2614l1267,2614,1267,2595,1258,2595,1258,2614xe" filled="true" fillcolor="#000000" stroked="false">
                <v:path arrowok="t"/>
                <v:fill type="solid"/>
              </v:shape>
            </v:group>
            <v:group style="position:absolute;left:1258;top:2614;width:10;height:20" coordorigin="1258,2614" coordsize="10,20">
              <v:shape style="position:absolute;left:1258;top:2614;width:10;height:20" coordorigin="1258,2614" coordsize="10,20" path="m1258,2633l1267,2633,1267,2614,1258,2614,1258,2633xe" filled="true" fillcolor="#000000" stroked="false">
                <v:path arrowok="t"/>
                <v:fill type="solid"/>
              </v:shape>
            </v:group>
            <v:group style="position:absolute;left:1258;top:2633;width:10;height:20" coordorigin="1258,2633" coordsize="10,20">
              <v:shape style="position:absolute;left:1258;top:2633;width:10;height:20" coordorigin="1258,2633" coordsize="10,20" path="m1258,2653l1267,2653,1267,2633,1258,2633,1258,2653xe" filled="true" fillcolor="#000000" stroked="false">
                <v:path arrowok="t"/>
                <v:fill type="solid"/>
              </v:shape>
            </v:group>
            <v:group style="position:absolute;left:1258;top:2653;width:10;height:20" coordorigin="1258,2653" coordsize="10,20">
              <v:shape style="position:absolute;left:1258;top:2653;width:10;height:20" coordorigin="1258,2653" coordsize="10,20" path="m1258,2672l1267,2672,1267,2653,1258,2653,1258,2672xe" filled="true" fillcolor="#000000" stroked="false">
                <v:path arrowok="t"/>
                <v:fill type="solid"/>
              </v:shape>
            </v:group>
            <v:group style="position:absolute;left:1258;top:2672;width:10;height:20" coordorigin="1258,2672" coordsize="10,20">
              <v:shape style="position:absolute;left:1258;top:2672;width:10;height:20" coordorigin="1258,2672" coordsize="10,20" path="m1258,2691l1267,2691,1267,2672,1258,2672,1258,2691xe" filled="true" fillcolor="#000000" stroked="false">
                <v:path arrowok="t"/>
                <v:fill type="solid"/>
              </v:shape>
            </v:group>
            <v:group style="position:absolute;left:1258;top:2691;width:10;height:20" coordorigin="1258,2691" coordsize="10,20">
              <v:shape style="position:absolute;left:1258;top:2691;width:10;height:20" coordorigin="1258,2691" coordsize="10,20" path="m1258,2710l1267,2710,1267,2691,1258,2691,1258,2710xe" filled="true" fillcolor="#000000" stroked="false">
                <v:path arrowok="t"/>
                <v:fill type="solid"/>
              </v:shape>
            </v:group>
            <v:group style="position:absolute;left:1258;top:2710;width:10;height:20" coordorigin="1258,2710" coordsize="10,20">
              <v:shape style="position:absolute;left:1258;top:2710;width:10;height:20" coordorigin="1258,2710" coordsize="10,20" path="m1258,2729l1267,2729,1267,2710,1258,2710,1258,2729xe" filled="true" fillcolor="#000000" stroked="false">
                <v:path arrowok="t"/>
                <v:fill type="solid"/>
              </v:shape>
            </v:group>
            <v:group style="position:absolute;left:1258;top:2729;width:10;height:20" coordorigin="1258,2729" coordsize="10,20">
              <v:shape style="position:absolute;left:1258;top:2729;width:10;height:20" coordorigin="1258,2729" coordsize="10,20" path="m1258,2749l1267,2749,1267,2729,1258,2729,1258,2749xe" filled="true" fillcolor="#000000" stroked="false">
                <v:path arrowok="t"/>
                <v:fill type="solid"/>
              </v:shape>
            </v:group>
            <v:group style="position:absolute;left:1258;top:2749;width:10;height:20" coordorigin="1258,2749" coordsize="10,20">
              <v:shape style="position:absolute;left:1258;top:2749;width:10;height:20" coordorigin="1258,2749" coordsize="10,20" path="m1258,2768l1267,2768,1267,2749,1258,2749,1258,2768xe" filled="true" fillcolor="#000000" stroked="false">
                <v:path arrowok="t"/>
                <v:fill type="solid"/>
              </v:shape>
            </v:group>
            <v:group style="position:absolute;left:1258;top:2768;width:10;height:20" coordorigin="1258,2768" coordsize="10,20">
              <v:shape style="position:absolute;left:1258;top:2768;width:10;height:20" coordorigin="1258,2768" coordsize="10,20" path="m1258,2787l1267,2787,1267,2768,1258,2768,1258,2787xe" filled="true" fillcolor="#000000" stroked="false">
                <v:path arrowok="t"/>
                <v:fill type="solid"/>
              </v:shape>
            </v:group>
            <v:group style="position:absolute;left:1258;top:2787;width:10;height:20" coordorigin="1258,2787" coordsize="10,20">
              <v:shape style="position:absolute;left:1258;top:2787;width:10;height:20" coordorigin="1258,2787" coordsize="10,20" path="m1258,2806l1267,2806,1267,2787,1258,2787,1258,2806xe" filled="true" fillcolor="#000000" stroked="false">
                <v:path arrowok="t"/>
                <v:fill type="solid"/>
              </v:shape>
            </v:group>
            <v:group style="position:absolute;left:1258;top:2806;width:10;height:20" coordorigin="1258,2806" coordsize="10,20">
              <v:shape style="position:absolute;left:1258;top:2806;width:10;height:20" coordorigin="1258,2806" coordsize="10,20" path="m1258,2825l1267,2825,1267,2806,1258,2806,1258,2825xe" filled="true" fillcolor="#000000" stroked="false">
                <v:path arrowok="t"/>
                <v:fill type="solid"/>
              </v:shape>
            </v:group>
            <v:group style="position:absolute;left:1258;top:2825;width:10;height:20" coordorigin="1258,2825" coordsize="10,20">
              <v:shape style="position:absolute;left:1258;top:2825;width:10;height:20" coordorigin="1258,2825" coordsize="10,20" path="m1258,2845l1267,2845,1267,2825,1258,2825,1258,2845xe" filled="true" fillcolor="#000000" stroked="false">
                <v:path arrowok="t"/>
                <v:fill type="solid"/>
              </v:shape>
            </v:group>
            <v:group style="position:absolute;left:1258;top:2845;width:10;height:20" coordorigin="1258,2845" coordsize="10,20">
              <v:shape style="position:absolute;left:1258;top:2845;width:10;height:20" coordorigin="1258,2845" coordsize="10,20" path="m1258,2864l1267,2864,1267,2845,1258,2845,1258,2864xe" filled="true" fillcolor="#000000" stroked="false">
                <v:path arrowok="t"/>
                <v:fill type="solid"/>
              </v:shape>
            </v:group>
            <v:group style="position:absolute;left:1258;top:2864;width:10;height:20" coordorigin="1258,2864" coordsize="10,20">
              <v:shape style="position:absolute;left:1258;top:2864;width:10;height:20" coordorigin="1258,2864" coordsize="10,20" path="m1258,2883l1267,2883,1267,2864,1258,2864,1258,2883xe" filled="true" fillcolor="#000000" stroked="false">
                <v:path arrowok="t"/>
                <v:fill type="solid"/>
              </v:shape>
            </v:group>
            <v:group style="position:absolute;left:1258;top:2883;width:10;height:20" coordorigin="1258,2883" coordsize="10,20">
              <v:shape style="position:absolute;left:1258;top:2883;width:10;height:20" coordorigin="1258,2883" coordsize="10,20" path="m1258,2902l1267,2902,1267,2883,1258,2883,1258,2902xe" filled="true" fillcolor="#000000" stroked="false">
                <v:path arrowok="t"/>
                <v:fill type="solid"/>
              </v:shape>
            </v:group>
            <v:group style="position:absolute;left:1258;top:2902;width:10;height:20" coordorigin="1258,2902" coordsize="10,20">
              <v:shape style="position:absolute;left:1258;top:2902;width:10;height:20" coordorigin="1258,2902" coordsize="10,20" path="m1258,2921l1267,2921,1267,2902,1258,2902,1258,2921xe" filled="true" fillcolor="#000000" stroked="false">
                <v:path arrowok="t"/>
                <v:fill type="solid"/>
              </v:shape>
            </v:group>
            <v:group style="position:absolute;left:1258;top:2921;width:10;height:20" coordorigin="1258,2921" coordsize="10,20">
              <v:shape style="position:absolute;left:1258;top:2921;width:10;height:20" coordorigin="1258,2921" coordsize="10,20" path="m1258,2941l1267,2941,1267,2921,1258,2921,1258,2941xe" filled="true" fillcolor="#000000" stroked="false">
                <v:path arrowok="t"/>
                <v:fill type="solid"/>
              </v:shape>
            </v:group>
            <v:group style="position:absolute;left:1258;top:2941;width:10;height:20" coordorigin="1258,2941" coordsize="10,20">
              <v:shape style="position:absolute;left:1258;top:2941;width:10;height:20" coordorigin="1258,2941" coordsize="10,20" path="m1258,2960l1267,2960,1267,2941,1258,2941,1258,2960xe" filled="true" fillcolor="#000000" stroked="false">
                <v:path arrowok="t"/>
                <v:fill type="solid"/>
              </v:shape>
            </v:group>
            <v:group style="position:absolute;left:1258;top:2960;width:10;height:20" coordorigin="1258,2960" coordsize="10,20">
              <v:shape style="position:absolute;left:1258;top:2960;width:10;height:20" coordorigin="1258,2960" coordsize="10,20" path="m1258,2979l1267,2979,1267,2960,1258,2960,1258,2979xe" filled="true" fillcolor="#000000" stroked="false">
                <v:path arrowok="t"/>
                <v:fill type="solid"/>
              </v:shape>
            </v:group>
            <v:group style="position:absolute;left:1258;top:2979;width:10;height:20" coordorigin="1258,2979" coordsize="10,20">
              <v:shape style="position:absolute;left:1258;top:2979;width:10;height:20" coordorigin="1258,2979" coordsize="10,20" path="m1258,2998l1267,2998,1267,2979,1258,2979,1258,2998xe" filled="true" fillcolor="#000000" stroked="false">
                <v:path arrowok="t"/>
                <v:fill type="solid"/>
              </v:shape>
            </v:group>
            <v:group style="position:absolute;left:1258;top:2998;width:10;height:20" coordorigin="1258,2998" coordsize="10,20">
              <v:shape style="position:absolute;left:1258;top:2998;width:10;height:20" coordorigin="1258,2998" coordsize="10,20" path="m1258,3017l1267,3017,1267,2998,1258,2998,1258,3017xe" filled="true" fillcolor="#000000" stroked="false">
                <v:path arrowok="t"/>
                <v:fill type="solid"/>
              </v:shape>
            </v:group>
            <v:group style="position:absolute;left:1258;top:3017;width:10;height:20" coordorigin="1258,3017" coordsize="10,20">
              <v:shape style="position:absolute;left:1258;top:3017;width:10;height:20" coordorigin="1258,3017" coordsize="10,20" path="m1258,3037l1267,3037,1267,3017,1258,3017,1258,3037xe" filled="true" fillcolor="#000000" stroked="false">
                <v:path arrowok="t"/>
                <v:fill type="solid"/>
              </v:shape>
            </v:group>
            <v:group style="position:absolute;left:1258;top:3037;width:10;height:20" coordorigin="1258,3037" coordsize="10,20">
              <v:shape style="position:absolute;left:1258;top:3037;width:10;height:20" coordorigin="1258,3037" coordsize="10,20" path="m1258,3056l1267,3056,1267,3037,1258,3037,1258,3056xe" filled="true" fillcolor="#000000" stroked="false">
                <v:path arrowok="t"/>
                <v:fill type="solid"/>
              </v:shape>
            </v:group>
            <v:group style="position:absolute;left:1258;top:3056;width:10;height:20" coordorigin="1258,3056" coordsize="10,20">
              <v:shape style="position:absolute;left:1258;top:3056;width:10;height:20" coordorigin="1258,3056" coordsize="10,20" path="m1258,3075l1267,3075,1267,3056,1258,3056,1258,3075xe" filled="true" fillcolor="#000000" stroked="false">
                <v:path arrowok="t"/>
                <v:fill type="solid"/>
              </v:shape>
            </v:group>
            <v:group style="position:absolute;left:1258;top:3075;width:10;height:20" coordorigin="1258,3075" coordsize="10,20">
              <v:shape style="position:absolute;left:1258;top:3075;width:10;height:20" coordorigin="1258,3075" coordsize="10,20" path="m1258,3095l1267,3095,1267,3075,1258,3075,1258,3095xe" filled="true" fillcolor="#000000" stroked="false">
                <v:path arrowok="t"/>
                <v:fill type="solid"/>
              </v:shape>
            </v:group>
            <v:group style="position:absolute;left:1258;top:3095;width:10;height:20" coordorigin="1258,3095" coordsize="10,20">
              <v:shape style="position:absolute;left:1258;top:3095;width:10;height:20" coordorigin="1258,3095" coordsize="10,20" path="m1258,3114l1267,3114,1267,3095,1258,3095,1258,3114xe" filled="true" fillcolor="#000000" stroked="false">
                <v:path arrowok="t"/>
                <v:fill type="solid"/>
              </v:shape>
            </v:group>
            <v:group style="position:absolute;left:1258;top:3114;width:10;height:20" coordorigin="1258,3114" coordsize="10,20">
              <v:shape style="position:absolute;left:1258;top:3114;width:10;height:20" coordorigin="1258,3114" coordsize="10,20" path="m1258,3133l1267,3133,1267,3114,1258,3114,1258,3133xe" filled="true" fillcolor="#000000" stroked="false">
                <v:path arrowok="t"/>
                <v:fill type="solid"/>
              </v:shape>
            </v:group>
            <v:group style="position:absolute;left:1258;top:3133;width:10;height:20" coordorigin="1258,3133" coordsize="10,20">
              <v:shape style="position:absolute;left:1258;top:3133;width:10;height:20" coordorigin="1258,3133" coordsize="10,20" path="m1258,3152l1267,3152,1267,3133,1258,3133,1258,3152xe" filled="true" fillcolor="#000000" stroked="false">
                <v:path arrowok="t"/>
                <v:fill type="solid"/>
              </v:shape>
            </v:group>
            <v:group style="position:absolute;left:1258;top:3152;width:10;height:20" coordorigin="1258,3152" coordsize="10,20">
              <v:shape style="position:absolute;left:1258;top:3152;width:10;height:20" coordorigin="1258,3152" coordsize="10,20" path="m1258,3171l1267,3171,1267,3152,1258,3152,1258,3171xe" filled="true" fillcolor="#000000" stroked="false">
                <v:path arrowok="t"/>
                <v:fill type="solid"/>
              </v:shape>
            </v:group>
            <v:group style="position:absolute;left:1258;top:3171;width:10;height:20" coordorigin="1258,3171" coordsize="10,20">
              <v:shape style="position:absolute;left:1258;top:3171;width:10;height:20" coordorigin="1258,3171" coordsize="10,20" path="m1258,3191l1267,3191,1267,3171,1258,3171,1258,3191xe" filled="true" fillcolor="#000000" stroked="false">
                <v:path arrowok="t"/>
                <v:fill type="solid"/>
              </v:shape>
            </v:group>
            <v:group style="position:absolute;left:1258;top:3191;width:10;height:20" coordorigin="1258,3191" coordsize="10,20">
              <v:shape style="position:absolute;left:1258;top:3191;width:10;height:20" coordorigin="1258,3191" coordsize="10,20" path="m1258,3210l1267,3210,1267,3191,1258,3191,1258,3210xe" filled="true" fillcolor="#000000" stroked="false">
                <v:path arrowok="t"/>
                <v:fill type="solid"/>
              </v:shape>
            </v:group>
            <v:group style="position:absolute;left:1258;top:3210;width:10;height:20" coordorigin="1258,3210" coordsize="10,20">
              <v:shape style="position:absolute;left:1258;top:3210;width:10;height:20" coordorigin="1258,3210" coordsize="10,20" path="m1258,3229l1267,3229,1267,3210,1258,3210,1258,3229xe" filled="true" fillcolor="#000000" stroked="false">
                <v:path arrowok="t"/>
                <v:fill type="solid"/>
              </v:shape>
            </v:group>
            <v:group style="position:absolute;left:1258;top:3229;width:10;height:20" coordorigin="1258,3229" coordsize="10,20">
              <v:shape style="position:absolute;left:1258;top:3229;width:10;height:20" coordorigin="1258,3229" coordsize="10,20" path="m1258,3248l1267,3248,1267,3229,1258,3229,1258,3248xe" filled="true" fillcolor="#000000" stroked="false">
                <v:path arrowok="t"/>
                <v:fill type="solid"/>
              </v:shape>
            </v:group>
            <v:group style="position:absolute;left:1258;top:3248;width:10;height:20" coordorigin="1258,3248" coordsize="10,20">
              <v:shape style="position:absolute;left:1258;top:3248;width:10;height:20" coordorigin="1258,3248" coordsize="10,20" path="m1258,3267l1267,3267,1267,3248,1258,3248,1258,3267xe" filled="true" fillcolor="#000000" stroked="false">
                <v:path arrowok="t"/>
                <v:fill type="solid"/>
              </v:shape>
            </v:group>
            <v:group style="position:absolute;left:1258;top:3267;width:10;height:20" coordorigin="1258,3267" coordsize="10,20">
              <v:shape style="position:absolute;left:1258;top:3267;width:10;height:20" coordorigin="1258,3267" coordsize="10,20" path="m1258,3287l1267,3287,1267,3267,1258,3267,1258,3287xe" filled="true" fillcolor="#000000" stroked="false">
                <v:path arrowok="t"/>
                <v:fill type="solid"/>
              </v:shape>
            </v:group>
            <v:group style="position:absolute;left:1258;top:3287;width:10;height:20" coordorigin="1258,3287" coordsize="10,20">
              <v:shape style="position:absolute;left:1258;top:3287;width:10;height:20" coordorigin="1258,3287" coordsize="10,20" path="m1258,3306l1267,3306,1267,3287,1258,3287,1258,3306xe" filled="true" fillcolor="#000000" stroked="false">
                <v:path arrowok="t"/>
                <v:fill type="solid"/>
              </v:shape>
            </v:group>
            <v:group style="position:absolute;left:1258;top:3306;width:10;height:20" coordorigin="1258,3306" coordsize="10,20">
              <v:shape style="position:absolute;left:1258;top:3306;width:10;height:20" coordorigin="1258,3306" coordsize="10,20" path="m1258,3325l1267,3325,1267,3306,1258,3306,1258,3325xe" filled="true" fillcolor="#000000" stroked="false">
                <v:path arrowok="t"/>
                <v:fill type="solid"/>
              </v:shape>
            </v:group>
            <v:group style="position:absolute;left:1258;top:3325;width:10;height:20" coordorigin="1258,3325" coordsize="10,20">
              <v:shape style="position:absolute;left:1258;top:3325;width:10;height:20" coordorigin="1258,3325" coordsize="10,20" path="m1258,3344l1267,3344,1267,3325,1258,3325,1258,3344xe" filled="true" fillcolor="#000000" stroked="false">
                <v:path arrowok="t"/>
                <v:fill type="solid"/>
              </v:shape>
            </v:group>
            <v:group style="position:absolute;left:1258;top:3344;width:10;height:20" coordorigin="1258,3344" coordsize="10,20">
              <v:shape style="position:absolute;left:1258;top:3344;width:10;height:20" coordorigin="1258,3344" coordsize="10,20" path="m1258,3363l1267,3363,1267,3344,1258,3344,1258,3363xe" filled="true" fillcolor="#000000" stroked="false">
                <v:path arrowok="t"/>
                <v:fill type="solid"/>
              </v:shape>
            </v:group>
            <v:group style="position:absolute;left:1258;top:3363;width:10;height:20" coordorigin="1258,3363" coordsize="10,20">
              <v:shape style="position:absolute;left:1258;top:3363;width:10;height:20" coordorigin="1258,3363" coordsize="10,20" path="m1258,3383l1267,3383,1267,3363,1258,3363,1258,3383xe" filled="true" fillcolor="#000000" stroked="false">
                <v:path arrowok="t"/>
                <v:fill type="solid"/>
              </v:shape>
            </v:group>
            <v:group style="position:absolute;left:1258;top:3383;width:10;height:20" coordorigin="1258,3383" coordsize="10,20">
              <v:shape style="position:absolute;left:1258;top:3383;width:10;height:20" coordorigin="1258,3383" coordsize="10,20" path="m1258,3402l1267,3402,1267,3383,1258,3383,1258,3402xe" filled="true" fillcolor="#000000" stroked="false">
                <v:path arrowok="t"/>
                <v:fill type="solid"/>
              </v:shape>
            </v:group>
            <v:group style="position:absolute;left:1258;top:3402;width:10;height:20" coordorigin="1258,3402" coordsize="10,20">
              <v:shape style="position:absolute;left:1258;top:3402;width:10;height:20" coordorigin="1258,3402" coordsize="10,20" path="m1258,3421l1267,3421,1267,3402,1258,3402,1258,3421xe" filled="true" fillcolor="#000000" stroked="false">
                <v:path arrowok="t"/>
                <v:fill type="solid"/>
              </v:shape>
            </v:group>
            <v:group style="position:absolute;left:1258;top:3421;width:10;height:20" coordorigin="1258,3421" coordsize="10,20">
              <v:shape style="position:absolute;left:1258;top:3421;width:10;height:20" coordorigin="1258,3421" coordsize="10,20" path="m1258,3440l1267,3440,1267,3421,1258,3421,1258,3440xe" filled="true" fillcolor="#000000" stroked="false">
                <v:path arrowok="t"/>
                <v:fill type="solid"/>
              </v:shape>
            </v:group>
            <v:group style="position:absolute;left:1258;top:3440;width:10;height:20" coordorigin="1258,3440" coordsize="10,20">
              <v:shape style="position:absolute;left:1258;top:3440;width:10;height:20" coordorigin="1258,3440" coordsize="10,20" path="m1258,3459l1267,3459,1267,3440,1258,3440,1258,3459xe" filled="true" fillcolor="#000000" stroked="false">
                <v:path arrowok="t"/>
                <v:fill type="solid"/>
              </v:shape>
            </v:group>
            <v:group style="position:absolute;left:1258;top:3459;width:10;height:20" coordorigin="1258,3459" coordsize="10,20">
              <v:shape style="position:absolute;left:1258;top:3459;width:10;height:20" coordorigin="1258,3459" coordsize="10,20" path="m1258,3479l1267,3479,1267,3459,1258,3459,1258,3479xe" filled="true" fillcolor="#000000" stroked="false">
                <v:path arrowok="t"/>
                <v:fill type="solid"/>
              </v:shape>
            </v:group>
            <v:group style="position:absolute;left:1258;top:3479;width:10;height:20" coordorigin="1258,3479" coordsize="10,20">
              <v:shape style="position:absolute;left:1258;top:3479;width:10;height:20" coordorigin="1258,3479" coordsize="10,20" path="m1258,3498l1267,3498,1267,3479,1258,3479,1258,3498xe" filled="true" fillcolor="#000000" stroked="false">
                <v:path arrowok="t"/>
                <v:fill type="solid"/>
              </v:shape>
            </v:group>
            <v:group style="position:absolute;left:1258;top:3498;width:10;height:20" coordorigin="1258,3498" coordsize="10,20">
              <v:shape style="position:absolute;left:1258;top:3498;width:10;height:20" coordorigin="1258,3498" coordsize="10,20" path="m1258,3517l1267,3517,1267,3498,1258,3498,1258,3517xe" filled="true" fillcolor="#000000" stroked="false">
                <v:path arrowok="t"/>
                <v:fill type="solid"/>
              </v:shape>
            </v:group>
            <v:group style="position:absolute;left:1258;top:3517;width:10;height:20" coordorigin="1258,3517" coordsize="10,20">
              <v:shape style="position:absolute;left:1258;top:3517;width:10;height:20" coordorigin="1258,3517" coordsize="10,20" path="m1258,3536l1267,3536,1267,3517,1258,3517,1258,3536xe" filled="true" fillcolor="#000000" stroked="false">
                <v:path arrowok="t"/>
                <v:fill type="solid"/>
              </v:shape>
            </v:group>
            <v:group style="position:absolute;left:1258;top:3536;width:10;height:20" coordorigin="1258,3536" coordsize="10,20">
              <v:shape style="position:absolute;left:1258;top:3536;width:10;height:20" coordorigin="1258,3536" coordsize="10,20" path="m1258,3555l1267,3555,1267,3536,1258,3536,1258,3555xe" filled="true" fillcolor="#000000" stroked="false">
                <v:path arrowok="t"/>
                <v:fill type="solid"/>
              </v:shape>
            </v:group>
            <v:group style="position:absolute;left:1258;top:3555;width:10;height:20" coordorigin="1258,3555" coordsize="10,20">
              <v:shape style="position:absolute;left:1258;top:3555;width:10;height:20" coordorigin="1258,3555" coordsize="10,20" path="m1258,3575l1267,3575,1267,3555,1258,3555,1258,3575xe" filled="true" fillcolor="#000000" stroked="false">
                <v:path arrowok="t"/>
                <v:fill type="solid"/>
              </v:shape>
            </v:group>
            <v:group style="position:absolute;left:1258;top:3575;width:10;height:20" coordorigin="1258,3575" coordsize="10,20">
              <v:shape style="position:absolute;left:1258;top:3575;width:10;height:20" coordorigin="1258,3575" coordsize="10,20" path="m1258,3594l1267,3594,1267,3575,1258,3575,1258,3594xe" filled="true" fillcolor="#000000" stroked="false">
                <v:path arrowok="t"/>
                <v:fill type="solid"/>
              </v:shape>
            </v:group>
            <v:group style="position:absolute;left:1258;top:3594;width:10;height:20" coordorigin="1258,3594" coordsize="10,20">
              <v:shape style="position:absolute;left:1258;top:3594;width:10;height:20" coordorigin="1258,3594" coordsize="10,20" path="m1258,3613l1267,3613,1267,3594,1258,3594,1258,3613xe" filled="true" fillcolor="#000000" stroked="false">
                <v:path arrowok="t"/>
                <v:fill type="solid"/>
              </v:shape>
            </v:group>
            <v:group style="position:absolute;left:1258;top:3613;width:10;height:20" coordorigin="1258,3613" coordsize="10,20">
              <v:shape style="position:absolute;left:1258;top:3613;width:10;height:20" coordorigin="1258,3613" coordsize="10,20" path="m1258,3632l1267,3632,1267,3613,1258,3613,1258,3632xe" filled="true" fillcolor="#000000" stroked="false">
                <v:path arrowok="t"/>
                <v:fill type="solid"/>
              </v:shape>
            </v:group>
            <v:group style="position:absolute;left:1258;top:3632;width:10;height:20" coordorigin="1258,3632" coordsize="10,20">
              <v:shape style="position:absolute;left:1258;top:3632;width:10;height:20" coordorigin="1258,3632" coordsize="10,20" path="m1258,3651l1267,3651,1267,3632,1258,3632,1258,3651xe" filled="true" fillcolor="#000000" stroked="false">
                <v:path arrowok="t"/>
                <v:fill type="solid"/>
              </v:shape>
            </v:group>
            <v:group style="position:absolute;left:1258;top:3651;width:10;height:20" coordorigin="1258,3651" coordsize="10,20">
              <v:shape style="position:absolute;left:1258;top:3651;width:10;height:20" coordorigin="1258,3651" coordsize="10,20" path="m1258,3671l1267,3671,1267,3651,1258,3651,1258,3671xe" filled="true" fillcolor="#000000" stroked="false">
                <v:path arrowok="t"/>
                <v:fill type="solid"/>
              </v:shape>
            </v:group>
            <v:group style="position:absolute;left:1258;top:3671;width:10;height:20" coordorigin="1258,3671" coordsize="10,20">
              <v:shape style="position:absolute;left:1258;top:3671;width:10;height:20" coordorigin="1258,3671" coordsize="10,20" path="m1258,3690l1267,3690,1267,3671,1258,3671,1258,3690xe" filled="true" fillcolor="#000000" stroked="false">
                <v:path arrowok="t"/>
                <v:fill type="solid"/>
              </v:shape>
            </v:group>
            <v:group style="position:absolute;left:1258;top:3690;width:10;height:20" coordorigin="1258,3690" coordsize="10,20">
              <v:shape style="position:absolute;left:1258;top:3690;width:10;height:20" coordorigin="1258,3690" coordsize="10,20" path="m1258,3709l1267,3709,1267,3690,1258,3690,1258,3709xe" filled="true" fillcolor="#000000" stroked="false">
                <v:path arrowok="t"/>
                <v:fill type="solid"/>
              </v:shape>
            </v:group>
            <v:group style="position:absolute;left:1258;top:3709;width:10;height:20" coordorigin="1258,3709" coordsize="10,20">
              <v:shape style="position:absolute;left:1258;top:3709;width:10;height:20" coordorigin="1258,3709" coordsize="10,20" path="m1258,3728l1267,3728,1267,3709,1258,3709,1258,3728xe" filled="true" fillcolor="#000000" stroked="false">
                <v:path arrowok="t"/>
                <v:fill type="solid"/>
              </v:shape>
            </v:group>
            <v:group style="position:absolute;left:1258;top:3728;width:10;height:20" coordorigin="1258,3728" coordsize="10,20">
              <v:shape style="position:absolute;left:1258;top:3728;width:10;height:20" coordorigin="1258,3728" coordsize="10,20" path="m1258,3747l1267,3747,1267,3728,1258,3728,1258,3747xe" filled="true" fillcolor="#000000" stroked="false">
                <v:path arrowok="t"/>
                <v:fill type="solid"/>
              </v:shape>
            </v:group>
            <v:group style="position:absolute;left:1258;top:3747;width:10;height:20" coordorigin="1258,3747" coordsize="10,20">
              <v:shape style="position:absolute;left:1258;top:3747;width:10;height:20" coordorigin="1258,3747" coordsize="10,20" path="m1258,3767l1267,3767,1267,3747,1258,3747,1258,3767xe" filled="true" fillcolor="#000000" stroked="false">
                <v:path arrowok="t"/>
                <v:fill type="solid"/>
              </v:shape>
            </v:group>
            <v:group style="position:absolute;left:1258;top:3767;width:10;height:20" coordorigin="1258,3767" coordsize="10,20">
              <v:shape style="position:absolute;left:1258;top:3767;width:10;height:20" coordorigin="1258,3767" coordsize="10,20" path="m1258,3786l1267,3786,1267,3767,1258,3767,1258,3786xe" filled="true" fillcolor="#000000" stroked="false">
                <v:path arrowok="t"/>
                <v:fill type="solid"/>
              </v:shape>
            </v:group>
            <v:group style="position:absolute;left:1258;top:3786;width:10;height:20" coordorigin="1258,3786" coordsize="10,20">
              <v:shape style="position:absolute;left:1258;top:3786;width:10;height:20" coordorigin="1258,3786" coordsize="10,20" path="m1258,3805l1267,3805,1267,3786,1258,3786,1258,3805xe" filled="true" fillcolor="#000000" stroked="false">
                <v:path arrowok="t"/>
                <v:fill type="solid"/>
              </v:shape>
            </v:group>
            <v:group style="position:absolute;left:1258;top:3805;width:10;height:20" coordorigin="1258,3805" coordsize="10,20">
              <v:shape style="position:absolute;left:1258;top:3805;width:10;height:20" coordorigin="1258,3805" coordsize="10,20" path="m1258,3824l1267,3824,1267,3805,1258,3805,1258,3824xe" filled="true" fillcolor="#000000" stroked="false">
                <v:path arrowok="t"/>
                <v:fill type="solid"/>
              </v:shape>
            </v:group>
            <v:group style="position:absolute;left:1258;top:3824;width:10;height:20" coordorigin="1258,3824" coordsize="10,20">
              <v:shape style="position:absolute;left:1258;top:3824;width:10;height:20" coordorigin="1258,3824" coordsize="10,20" path="m1258,3843l1267,3843,1267,3824,1258,3824,1258,3843xe" filled="true" fillcolor="#000000" stroked="false">
                <v:path arrowok="t"/>
                <v:fill type="solid"/>
              </v:shape>
            </v:group>
            <v:group style="position:absolute;left:1258;top:3843;width:10;height:20" coordorigin="1258,3843" coordsize="10,20">
              <v:shape style="position:absolute;left:1258;top:3843;width:10;height:20" coordorigin="1258,3843" coordsize="10,20" path="m1258,3863l1267,3863,1267,3843,1258,3843,1258,3863xe" filled="true" fillcolor="#000000" stroked="false">
                <v:path arrowok="t"/>
                <v:fill type="solid"/>
              </v:shape>
            </v:group>
            <v:group style="position:absolute;left:1258;top:3863;width:10;height:20" coordorigin="1258,3863" coordsize="10,20">
              <v:shape style="position:absolute;left:1258;top:3863;width:10;height:20" coordorigin="1258,3863" coordsize="10,20" path="m1258,3882l1267,3882,1267,3863,1258,3863,1258,3882xe" filled="true" fillcolor="#000000" stroked="false">
                <v:path arrowok="t"/>
                <v:fill type="solid"/>
              </v:shape>
            </v:group>
            <v:group style="position:absolute;left:1258;top:3882;width:10;height:20" coordorigin="1258,3882" coordsize="10,20">
              <v:shape style="position:absolute;left:1258;top:3882;width:10;height:20" coordorigin="1258,3882" coordsize="10,20" path="m1258,3901l1267,3901,1267,3882,1258,3882,1258,3901xe" filled="true" fillcolor="#000000" stroked="false">
                <v:path arrowok="t"/>
                <v:fill type="solid"/>
              </v:shape>
            </v:group>
            <v:group style="position:absolute;left:1258;top:3901;width:10;height:20" coordorigin="1258,3901" coordsize="10,20">
              <v:shape style="position:absolute;left:1258;top:3901;width:10;height:20" coordorigin="1258,3901" coordsize="10,20" path="m1258,3920l1267,3920,1267,3901,1258,3901,1258,3920xe" filled="true" fillcolor="#000000" stroked="false">
                <v:path arrowok="t"/>
                <v:fill type="solid"/>
              </v:shape>
            </v:group>
            <v:group style="position:absolute;left:1258;top:3920;width:10;height:20" coordorigin="1258,3920" coordsize="10,20">
              <v:shape style="position:absolute;left:1258;top:3920;width:10;height:20" coordorigin="1258,3920" coordsize="10,20" path="m1258,3939l1267,3939,1267,3920,1258,3920,1258,3939xe" filled="true" fillcolor="#000000" stroked="false">
                <v:path arrowok="t"/>
                <v:fill type="solid"/>
              </v:shape>
            </v:group>
            <v:group style="position:absolute;left:1258;top:3939;width:10;height:20" coordorigin="1258,3939" coordsize="10,20">
              <v:shape style="position:absolute;left:1258;top:3939;width:10;height:20" coordorigin="1258,3939" coordsize="10,20" path="m1258,3959l1267,3959,1267,3939,1258,3939,1258,3959xe" filled="true" fillcolor="#000000" stroked="false">
                <v:path arrowok="t"/>
                <v:fill type="solid"/>
              </v:shape>
            </v:group>
            <v:group style="position:absolute;left:1258;top:3959;width:10;height:20" coordorigin="1258,3959" coordsize="10,20">
              <v:shape style="position:absolute;left:1258;top:3959;width:10;height:20" coordorigin="1258,3959" coordsize="10,20" path="m1258,3978l1267,3978,1267,3959,1258,3959,1258,3978xe" filled="true" fillcolor="#000000" stroked="false">
                <v:path arrowok="t"/>
                <v:fill type="solid"/>
              </v:shape>
            </v:group>
            <v:group style="position:absolute;left:1258;top:3978;width:10;height:20" coordorigin="1258,3978" coordsize="10,20">
              <v:shape style="position:absolute;left:1258;top:3978;width:10;height:20" coordorigin="1258,3978" coordsize="10,20" path="m1258,3997l1267,3997,1267,3978,1258,3978,1258,3997xe" filled="true" fillcolor="#000000" stroked="false">
                <v:path arrowok="t"/>
                <v:fill type="solid"/>
              </v:shape>
            </v:group>
            <v:group style="position:absolute;left:1258;top:3997;width:10;height:20" coordorigin="1258,3997" coordsize="10,20">
              <v:shape style="position:absolute;left:1258;top:3997;width:10;height:20" coordorigin="1258,3997" coordsize="10,20" path="m1258,4016l1267,4016,1267,3997,1258,3997,1258,4016xe" filled="true" fillcolor="#000000" stroked="false">
                <v:path arrowok="t"/>
                <v:fill type="solid"/>
              </v:shape>
            </v:group>
            <v:group style="position:absolute;left:1258;top:4016;width:10;height:20" coordorigin="1258,4016" coordsize="10,20">
              <v:shape style="position:absolute;left:1258;top:4016;width:10;height:20" coordorigin="1258,4016" coordsize="10,20" path="m1258,4035l1267,4035,1267,4016,1258,4016,1258,4035xe" filled="true" fillcolor="#000000" stroked="false">
                <v:path arrowok="t"/>
                <v:fill type="solid"/>
              </v:shape>
            </v:group>
            <v:group style="position:absolute;left:1258;top:4035;width:10;height:20" coordorigin="1258,4035" coordsize="10,20">
              <v:shape style="position:absolute;left:1258;top:4035;width:10;height:20" coordorigin="1258,4035" coordsize="10,20" path="m1258,4055l1267,4055,1267,4035,1258,4035,1258,4055xe" filled="true" fillcolor="#000000" stroked="false">
                <v:path arrowok="t"/>
                <v:fill type="solid"/>
              </v:shape>
            </v:group>
            <v:group style="position:absolute;left:1258;top:4055;width:10;height:20" coordorigin="1258,4055" coordsize="10,20">
              <v:shape style="position:absolute;left:1258;top:4055;width:10;height:20" coordorigin="1258,4055" coordsize="10,20" path="m1258,4074l1267,4074,1267,4055,1258,4055,1258,4074xe" filled="true" fillcolor="#000000" stroked="false">
                <v:path arrowok="t"/>
                <v:fill type="solid"/>
              </v:shape>
            </v:group>
            <v:group style="position:absolute;left:1258;top:4074;width:10;height:20" coordorigin="1258,4074" coordsize="10,20">
              <v:shape style="position:absolute;left:1258;top:4074;width:10;height:20" coordorigin="1258,4074" coordsize="10,20" path="m1258,4093l1267,4093,1267,4074,1258,4074,1258,4093xe" filled="true" fillcolor="#000000" stroked="false">
                <v:path arrowok="t"/>
                <v:fill type="solid"/>
              </v:shape>
            </v:group>
            <v:group style="position:absolute;left:1258;top:4093;width:10;height:20" coordorigin="1258,4093" coordsize="10,20">
              <v:shape style="position:absolute;left:1258;top:4093;width:10;height:20" coordorigin="1258,4093" coordsize="10,20" path="m1258,4112l1267,4112,1267,4093,1258,4093,1258,4112xe" filled="true" fillcolor="#000000" stroked="false">
                <v:path arrowok="t"/>
                <v:fill type="solid"/>
              </v:shape>
            </v:group>
            <v:group style="position:absolute;left:1258;top:4112;width:10;height:20" coordorigin="1258,4112" coordsize="10,20">
              <v:shape style="position:absolute;left:1258;top:4112;width:10;height:20" coordorigin="1258,4112" coordsize="10,20" path="m1258,4131l1267,4131,1267,4112,1258,4112,1258,4131xe" filled="true" fillcolor="#000000" stroked="false">
                <v:path arrowok="t"/>
                <v:fill type="solid"/>
              </v:shape>
            </v:group>
            <v:group style="position:absolute;left:1258;top:4131;width:10;height:20" coordorigin="1258,4131" coordsize="10,20">
              <v:shape style="position:absolute;left:1258;top:4131;width:10;height:20" coordorigin="1258,4131" coordsize="10,20" path="m1258,4151l1267,4151,1267,4131,1258,4131,1258,4151xe" filled="true" fillcolor="#000000" stroked="false">
                <v:path arrowok="t"/>
                <v:fill type="solid"/>
              </v:shape>
            </v:group>
            <v:group style="position:absolute;left:1258;top:4151;width:10;height:20" coordorigin="1258,4151" coordsize="10,20">
              <v:shape style="position:absolute;left:1258;top:4151;width:10;height:20" coordorigin="1258,4151" coordsize="10,20" path="m1258,4170l1267,4170,1267,4151,1258,4151,1258,4170xe" filled="true" fillcolor="#000000" stroked="false">
                <v:path arrowok="t"/>
                <v:fill type="solid"/>
              </v:shape>
            </v:group>
            <v:group style="position:absolute;left:1258;top:4170;width:10;height:20" coordorigin="1258,4170" coordsize="10,20">
              <v:shape style="position:absolute;left:1258;top:4170;width:10;height:20" coordorigin="1258,4170" coordsize="10,20" path="m1258,4189l1267,4189,1267,4170,1258,4170,1258,4189xe" filled="true" fillcolor="#000000" stroked="false">
                <v:path arrowok="t"/>
                <v:fill type="solid"/>
              </v:shape>
            </v:group>
            <v:group style="position:absolute;left:1258;top:4189;width:10;height:20" coordorigin="1258,4189" coordsize="10,20">
              <v:shape style="position:absolute;left:1258;top:4189;width:10;height:20" coordorigin="1258,4189" coordsize="10,20" path="m1258,4208l1267,4208,1267,4189,1258,4189,1258,4208xe" filled="true" fillcolor="#000000" stroked="false">
                <v:path arrowok="t"/>
                <v:fill type="solid"/>
              </v:shape>
            </v:group>
            <v:group style="position:absolute;left:1258;top:4208;width:10;height:20" coordorigin="1258,4208" coordsize="10,20">
              <v:shape style="position:absolute;left:1258;top:4208;width:10;height:20" coordorigin="1258,4208" coordsize="10,20" path="m1258,4227l1267,4227,1267,4208,1258,4208,1258,4227xe" filled="true" fillcolor="#000000" stroked="false">
                <v:path arrowok="t"/>
                <v:fill type="solid"/>
              </v:shape>
            </v:group>
            <v:group style="position:absolute;left:1258;top:4227;width:10;height:20" coordorigin="1258,4227" coordsize="10,20">
              <v:shape style="position:absolute;left:1258;top:4227;width:10;height:20" coordorigin="1258,4227" coordsize="10,20" path="m1258,4247l1267,4247,1267,4227,1258,4227,1258,4247xe" filled="true" fillcolor="#000000" stroked="false">
                <v:path arrowok="t"/>
                <v:fill type="solid"/>
              </v:shape>
            </v:group>
            <v:group style="position:absolute;left:1258;top:4247;width:10;height:20" coordorigin="1258,4247" coordsize="10,20">
              <v:shape style="position:absolute;left:1258;top:4247;width:10;height:20" coordorigin="1258,4247" coordsize="10,20" path="m1258,4266l1267,4266,1267,4247,1258,4247,1258,4266xe" filled="true" fillcolor="#000000" stroked="false">
                <v:path arrowok="t"/>
                <v:fill type="solid"/>
              </v:shape>
            </v:group>
            <v:group style="position:absolute;left:1258;top:4266;width:10;height:20" coordorigin="1258,4266" coordsize="10,20">
              <v:shape style="position:absolute;left:1258;top:4266;width:10;height:20" coordorigin="1258,4266" coordsize="10,20" path="m1258,4285l1267,4285,1267,4266,1258,4266,1258,4285xe" filled="true" fillcolor="#000000" stroked="false">
                <v:path arrowok="t"/>
                <v:fill type="solid"/>
              </v:shape>
            </v:group>
            <v:group style="position:absolute;left:1258;top:4285;width:10;height:20" coordorigin="1258,4285" coordsize="10,20">
              <v:shape style="position:absolute;left:1258;top:4285;width:10;height:20" coordorigin="1258,4285" coordsize="10,20" path="m1258,4304l1267,4304,1267,4285,1258,4285,1258,4304xe" filled="true" fillcolor="#000000" stroked="false">
                <v:path arrowok="t"/>
                <v:fill type="solid"/>
              </v:shape>
            </v:group>
            <v:group style="position:absolute;left:1258;top:4304;width:10;height:20" coordorigin="1258,4304" coordsize="10,20">
              <v:shape style="position:absolute;left:1258;top:4304;width:10;height:20" coordorigin="1258,4304" coordsize="10,20" path="m1258,4323l1267,4323,1267,4304,1258,4304,1258,4323xe" filled="true" fillcolor="#000000" stroked="false">
                <v:path arrowok="t"/>
                <v:fill type="solid"/>
              </v:shape>
            </v:group>
            <v:group style="position:absolute;left:1258;top:4323;width:10;height:20" coordorigin="1258,4323" coordsize="10,20">
              <v:shape style="position:absolute;left:1258;top:4323;width:10;height:20" coordorigin="1258,4323" coordsize="10,20" path="m1258,4343l1267,4343,1267,4323,1258,4323,1258,4343xe" filled="true" fillcolor="#000000" stroked="false">
                <v:path arrowok="t"/>
                <v:fill type="solid"/>
              </v:shape>
            </v:group>
            <v:group style="position:absolute;left:1258;top:4343;width:10;height:20" coordorigin="1258,4343" coordsize="10,20">
              <v:shape style="position:absolute;left:1258;top:4343;width:10;height:20" coordorigin="1258,4343" coordsize="10,20" path="m1258,4362l1267,4362,1267,4343,1258,4343,1258,4362xe" filled="true" fillcolor="#000000" stroked="false">
                <v:path arrowok="t"/>
                <v:fill type="solid"/>
              </v:shape>
            </v:group>
            <v:group style="position:absolute;left:1258;top:4362;width:10;height:20" coordorigin="1258,4362" coordsize="10,20">
              <v:shape style="position:absolute;left:1258;top:4362;width:10;height:20" coordorigin="1258,4362" coordsize="10,20" path="m1258,4381l1267,4381,1267,4362,1258,4362,1258,4381xe" filled="true" fillcolor="#000000" stroked="false">
                <v:path arrowok="t"/>
                <v:fill type="solid"/>
              </v:shape>
            </v:group>
            <v:group style="position:absolute;left:1258;top:4381;width:10;height:20" coordorigin="1258,4381" coordsize="10,20">
              <v:shape style="position:absolute;left:1258;top:4381;width:10;height:20" coordorigin="1258,4381" coordsize="10,20" path="m1258,4400l1267,4400,1267,4381,1258,4381,1258,4400xe" filled="true" fillcolor="#000000" stroked="false">
                <v:path arrowok="t"/>
                <v:fill type="solid"/>
              </v:shape>
            </v:group>
            <v:group style="position:absolute;left:1258;top:4400;width:10;height:20" coordorigin="1258,4400" coordsize="10,20">
              <v:shape style="position:absolute;left:1258;top:4400;width:10;height:20" coordorigin="1258,4400" coordsize="10,20" path="m1258,4419l1267,4419,1267,4400,1258,4400,1258,4419xe" filled="true" fillcolor="#000000" stroked="false">
                <v:path arrowok="t"/>
                <v:fill type="solid"/>
              </v:shape>
            </v:group>
            <v:group style="position:absolute;left:1258;top:4419;width:10;height:20" coordorigin="1258,4419" coordsize="10,20">
              <v:shape style="position:absolute;left:1258;top:4419;width:10;height:20" coordorigin="1258,4419" coordsize="10,20" path="m1258,4439l1267,4439,1267,4419,1258,4419,1258,4439xe" filled="true" fillcolor="#000000" stroked="false">
                <v:path arrowok="t"/>
                <v:fill type="solid"/>
              </v:shape>
            </v:group>
            <v:group style="position:absolute;left:1258;top:4439;width:10;height:20" coordorigin="1258,4439" coordsize="10,20">
              <v:shape style="position:absolute;left:1258;top:4439;width:10;height:20" coordorigin="1258,4439" coordsize="10,20" path="m1258,4458l1267,4458,1267,4439,1258,4439,1258,4458xe" filled="true" fillcolor="#000000" stroked="false">
                <v:path arrowok="t"/>
                <v:fill type="solid"/>
              </v:shape>
            </v:group>
            <v:group style="position:absolute;left:1258;top:4458;width:10;height:20" coordorigin="1258,4458" coordsize="10,20">
              <v:shape style="position:absolute;left:1258;top:4458;width:10;height:20" coordorigin="1258,4458" coordsize="10,20" path="m1258,4477l1267,4477,1267,4458,1258,4458,1258,4477xe" filled="true" fillcolor="#000000" stroked="false">
                <v:path arrowok="t"/>
                <v:fill type="solid"/>
              </v:shape>
            </v:group>
            <v:group style="position:absolute;left:1258;top:4477;width:10;height:20" coordorigin="1258,4477" coordsize="10,20">
              <v:shape style="position:absolute;left:1258;top:4477;width:10;height:20" coordorigin="1258,4477" coordsize="10,20" path="m1258,4496l1267,4496,1267,4477,1258,4477,1258,4496xe" filled="true" fillcolor="#000000" stroked="false">
                <v:path arrowok="t"/>
                <v:fill type="solid"/>
              </v:shape>
            </v:group>
            <v:group style="position:absolute;left:1258;top:4496;width:10;height:20" coordorigin="1258,4496" coordsize="10,20">
              <v:shape style="position:absolute;left:1258;top:4496;width:10;height:20" coordorigin="1258,4496" coordsize="10,20" path="m1258,4515l1267,4515,1267,4496,1258,4496,1258,4515xe" filled="true" fillcolor="#000000" stroked="false">
                <v:path arrowok="t"/>
                <v:fill type="solid"/>
              </v:shape>
            </v:group>
            <v:group style="position:absolute;left:1258;top:4515;width:10;height:20" coordorigin="1258,4515" coordsize="10,20">
              <v:shape style="position:absolute;left:1258;top:4515;width:10;height:20" coordorigin="1258,4515" coordsize="10,20" path="m1258,4535l1267,4535,1267,4515,1258,4515,1258,4535xe" filled="true" fillcolor="#000000" stroked="false">
                <v:path arrowok="t"/>
                <v:fill type="solid"/>
              </v:shape>
            </v:group>
            <v:group style="position:absolute;left:1258;top:4535;width:10;height:20" coordorigin="1258,4535" coordsize="10,20">
              <v:shape style="position:absolute;left:1258;top:4535;width:10;height:20" coordorigin="1258,4535" coordsize="10,20" path="m1258,4554l1267,4554,1267,4535,1258,4535,1258,4554xe" filled="true" fillcolor="#000000" stroked="false">
                <v:path arrowok="t"/>
                <v:fill type="solid"/>
              </v:shape>
            </v:group>
            <v:group style="position:absolute;left:1258;top:4554;width:10;height:20" coordorigin="1258,4554" coordsize="10,20">
              <v:shape style="position:absolute;left:1258;top:4554;width:10;height:20" coordorigin="1258,4554" coordsize="10,20" path="m1258,4573l1267,4573,1267,4554,1258,4554,1258,4573xe" filled="true" fillcolor="#000000" stroked="false">
                <v:path arrowok="t"/>
                <v:fill type="solid"/>
              </v:shape>
            </v:group>
            <v:group style="position:absolute;left:1258;top:4573;width:10;height:20" coordorigin="1258,4573" coordsize="10,20">
              <v:shape style="position:absolute;left:1258;top:4573;width:10;height:20" coordorigin="1258,4573" coordsize="10,20" path="m1258,4592l1267,4592,1267,4573,1258,4573,1258,4592xe" filled="true" fillcolor="#000000" stroked="false">
                <v:path arrowok="t"/>
                <v:fill type="solid"/>
              </v:shape>
            </v:group>
            <v:group style="position:absolute;left:1258;top:4592;width:10;height:20" coordorigin="1258,4592" coordsize="10,20">
              <v:shape style="position:absolute;left:1258;top:4592;width:10;height:20" coordorigin="1258,4592" coordsize="10,20" path="m1258,4611l1267,4611,1267,4592,1258,4592,1258,4611xe" filled="true" fillcolor="#000000" stroked="false">
                <v:path arrowok="t"/>
                <v:fill type="solid"/>
              </v:shape>
            </v:group>
            <v:group style="position:absolute;left:1258;top:4611;width:10;height:20" coordorigin="1258,4611" coordsize="10,20">
              <v:shape style="position:absolute;left:1258;top:4611;width:10;height:20" coordorigin="1258,4611" coordsize="10,20" path="m1258,4631l1267,4631,1267,4611,1258,4611,1258,4631xe" filled="true" fillcolor="#000000" stroked="false">
                <v:path arrowok="t"/>
                <v:fill type="solid"/>
              </v:shape>
            </v:group>
            <v:group style="position:absolute;left:1258;top:4631;width:10;height:20" coordorigin="1258,4631" coordsize="10,20">
              <v:shape style="position:absolute;left:1258;top:4631;width:10;height:20" coordorigin="1258,4631" coordsize="10,20" path="m1258,4650l1267,4650,1267,4631,1258,4631,1258,4650xe" filled="true" fillcolor="#000000" stroked="false">
                <v:path arrowok="t"/>
                <v:fill type="solid"/>
              </v:shape>
            </v:group>
            <v:group style="position:absolute;left:1258;top:4650;width:10;height:20" coordorigin="1258,4650" coordsize="10,20">
              <v:shape style="position:absolute;left:1258;top:4650;width:10;height:20" coordorigin="1258,4650" coordsize="10,20" path="m1258,4669l1267,4669,1267,4650,1258,4650,1258,4669xe" filled="true" fillcolor="#000000" stroked="false">
                <v:path arrowok="t"/>
                <v:fill type="solid"/>
              </v:shape>
            </v:group>
            <v:group style="position:absolute;left:1258;top:4669;width:10;height:20" coordorigin="1258,4669" coordsize="10,20">
              <v:shape style="position:absolute;left:1258;top:4669;width:10;height:20" coordorigin="1258,4669" coordsize="10,20" path="m1258,4688l1267,4688,1267,4669,1258,4669,1258,4688xe" filled="true" fillcolor="#000000" stroked="false">
                <v:path arrowok="t"/>
                <v:fill type="solid"/>
              </v:shape>
            </v:group>
            <v:group style="position:absolute;left:1258;top:4688;width:10;height:20" coordorigin="1258,4688" coordsize="10,20">
              <v:shape style="position:absolute;left:1258;top:4688;width:10;height:20" coordorigin="1258,4688" coordsize="10,20" path="m1258,4707l1267,4707,1267,4688,1258,4688,1258,4707xe" filled="true" fillcolor="#000000" stroked="false">
                <v:path arrowok="t"/>
                <v:fill type="solid"/>
              </v:shape>
            </v:group>
            <v:group style="position:absolute;left:1258;top:4707;width:10;height:20" coordorigin="1258,4707" coordsize="10,20">
              <v:shape style="position:absolute;left:1258;top:4707;width:10;height:20" coordorigin="1258,4707" coordsize="10,20" path="m1258,4727l1267,4727,1267,4707,1258,4707,1258,4727xe" filled="true" fillcolor="#000000" stroked="false">
                <v:path arrowok="t"/>
                <v:fill type="solid"/>
              </v:shape>
            </v:group>
            <v:group style="position:absolute;left:1258;top:4727;width:10;height:20" coordorigin="1258,4727" coordsize="10,20">
              <v:shape style="position:absolute;left:1258;top:4727;width:10;height:20" coordorigin="1258,4727" coordsize="10,20" path="m1258,4746l1267,4746,1267,4727,1258,4727,1258,4746xe" filled="true" fillcolor="#000000" stroked="false">
                <v:path arrowok="t"/>
                <v:fill type="solid"/>
              </v:shape>
            </v:group>
            <v:group style="position:absolute;left:1258;top:4746;width:10;height:20" coordorigin="1258,4746" coordsize="10,20">
              <v:shape style="position:absolute;left:1258;top:4746;width:10;height:20" coordorigin="1258,4746" coordsize="10,20" path="m1258,4765l1267,4765,1267,4746,1258,4746,1258,4765xe" filled="true" fillcolor="#000000" stroked="false">
                <v:path arrowok="t"/>
                <v:fill type="solid"/>
              </v:shape>
            </v:group>
            <v:group style="position:absolute;left:1258;top:4765;width:10;height:20" coordorigin="1258,4765" coordsize="10,20">
              <v:shape style="position:absolute;left:1258;top:4765;width:10;height:20" coordorigin="1258,4765" coordsize="10,20" path="m1258,4784l1267,4784,1267,4765,1258,4765,1258,4784xe" filled="true" fillcolor="#000000" stroked="false">
                <v:path arrowok="t"/>
                <v:fill type="solid"/>
              </v:shape>
            </v:group>
            <v:group style="position:absolute;left:1258;top:4784;width:10;height:20" coordorigin="1258,4784" coordsize="10,20">
              <v:shape style="position:absolute;left:1258;top:4784;width:10;height:20" coordorigin="1258,4784" coordsize="10,20" path="m1258,4803l1267,4803,1267,4784,1258,4784,1258,4803xe" filled="true" fillcolor="#000000" stroked="false">
                <v:path arrowok="t"/>
                <v:fill type="solid"/>
              </v:shape>
            </v:group>
            <v:group style="position:absolute;left:1258;top:4803;width:10;height:20" coordorigin="1258,4803" coordsize="10,20">
              <v:shape style="position:absolute;left:1258;top:4803;width:10;height:20" coordorigin="1258,4803" coordsize="10,20" path="m1258,4823l1267,4823,1267,4803,1258,4803,1258,4823xe" filled="true" fillcolor="#000000" stroked="false">
                <v:path arrowok="t"/>
                <v:fill type="solid"/>
              </v:shape>
            </v:group>
            <v:group style="position:absolute;left:1258;top:4823;width:10;height:20" coordorigin="1258,4823" coordsize="10,20">
              <v:shape style="position:absolute;left:1258;top:4823;width:10;height:20" coordorigin="1258,4823" coordsize="10,20" path="m1258,4842l1267,4842,1267,4823,1258,4823,1258,4842xe" filled="true" fillcolor="#000000" stroked="false">
                <v:path arrowok="t"/>
                <v:fill type="solid"/>
              </v:shape>
            </v:group>
            <v:group style="position:absolute;left:1258;top:4842;width:10;height:20" coordorigin="1258,4842" coordsize="10,20">
              <v:shape style="position:absolute;left:1258;top:4842;width:10;height:20" coordorigin="1258,4842" coordsize="10,20" path="m1258,4861l1267,4861,1267,4842,1258,4842,1258,4861xe" filled="true" fillcolor="#000000" stroked="false">
                <v:path arrowok="t"/>
                <v:fill type="solid"/>
              </v:shape>
            </v:group>
            <v:group style="position:absolute;left:1258;top:4861;width:10;height:20" coordorigin="1258,4861" coordsize="10,20">
              <v:shape style="position:absolute;left:1258;top:4861;width:10;height:20" coordorigin="1258,4861" coordsize="10,20" path="m1258,4880l1267,4880,1267,4861,1258,4861,1258,4880xe" filled="true" fillcolor="#000000" stroked="false">
                <v:path arrowok="t"/>
                <v:fill type="solid"/>
              </v:shape>
            </v:group>
            <v:group style="position:absolute;left:1258;top:4880;width:10;height:20" coordorigin="1258,4880" coordsize="10,20">
              <v:shape style="position:absolute;left:1258;top:4880;width:10;height:20" coordorigin="1258,4880" coordsize="10,20" path="m1258,4899l1267,4899,1267,4880,1258,4880,1258,4899xe" filled="true" fillcolor="#000000" stroked="false">
                <v:path arrowok="t"/>
                <v:fill type="solid"/>
              </v:shape>
            </v:group>
            <v:group style="position:absolute;left:1258;top:4899;width:10;height:20" coordorigin="1258,4899" coordsize="10,20">
              <v:shape style="position:absolute;left:1258;top:4899;width:10;height:20" coordorigin="1258,4899" coordsize="10,20" path="m1258,4919l1267,4919,1267,4899,1258,4899,1258,4919xe" filled="true" fillcolor="#000000" stroked="false">
                <v:path arrowok="t"/>
                <v:fill type="solid"/>
              </v:shape>
            </v:group>
            <v:group style="position:absolute;left:1258;top:4919;width:10;height:20" coordorigin="1258,4919" coordsize="10,20">
              <v:shape style="position:absolute;left:1258;top:4919;width:10;height:20" coordorigin="1258,4919" coordsize="10,20" path="m1258,4938l1267,4938,1267,4919,1258,4919,1258,4938xe" filled="true" fillcolor="#000000" stroked="false">
                <v:path arrowok="t"/>
                <v:fill type="solid"/>
              </v:shape>
            </v:group>
            <v:group style="position:absolute;left:1258;top:4938;width:10;height:20" coordorigin="1258,4938" coordsize="10,20">
              <v:shape style="position:absolute;left:1258;top:4938;width:10;height:20" coordorigin="1258,4938" coordsize="10,20" path="m1258,4957l1267,4957,1267,4938,1258,4938,1258,4957xe" filled="true" fillcolor="#000000" stroked="false">
                <v:path arrowok="t"/>
                <v:fill type="solid"/>
              </v:shape>
            </v:group>
            <v:group style="position:absolute;left:1258;top:4957;width:10;height:20" coordorigin="1258,4957" coordsize="10,20">
              <v:shape style="position:absolute;left:1258;top:4957;width:10;height:20" coordorigin="1258,4957" coordsize="10,20" path="m1258,4976l1267,4976,1267,4957,1258,4957,1258,4976xe" filled="true" fillcolor="#000000" stroked="false">
                <v:path arrowok="t"/>
                <v:fill type="solid"/>
              </v:shape>
            </v:group>
            <v:group style="position:absolute;left:1258;top:4976;width:10;height:20" coordorigin="1258,4976" coordsize="10,20">
              <v:shape style="position:absolute;left:1258;top:4976;width:10;height:20" coordorigin="1258,4976" coordsize="10,20" path="m1258,4995l1267,4995,1267,4976,1258,4976,1258,4995xe" filled="true" fillcolor="#000000" stroked="false">
                <v:path arrowok="t"/>
                <v:fill type="solid"/>
              </v:shape>
            </v:group>
            <v:group style="position:absolute;left:1258;top:4995;width:10;height:20" coordorigin="1258,4995" coordsize="10,20">
              <v:shape style="position:absolute;left:1258;top:4995;width:10;height:20" coordorigin="1258,4995" coordsize="10,20" path="m1258,5015l1267,5015,1267,4995,1258,4995,1258,5015xe" filled="true" fillcolor="#000000" stroked="false">
                <v:path arrowok="t"/>
                <v:fill type="solid"/>
              </v:shape>
            </v:group>
            <v:group style="position:absolute;left:1258;top:5015;width:10;height:20" coordorigin="1258,5015" coordsize="10,20">
              <v:shape style="position:absolute;left:1258;top:5015;width:10;height:20" coordorigin="1258,5015" coordsize="10,20" path="m1258,5034l1267,5034,1267,5015,1258,5015,1258,5034xe" filled="true" fillcolor="#000000" stroked="false">
                <v:path arrowok="t"/>
                <v:fill type="solid"/>
              </v:shape>
            </v:group>
            <v:group style="position:absolute;left:1258;top:5034;width:10;height:20" coordorigin="1258,5034" coordsize="10,20">
              <v:shape style="position:absolute;left:1258;top:5034;width:10;height:20" coordorigin="1258,5034" coordsize="10,20" path="m1258,5053l1267,5053,1267,5034,1258,5034,1258,5053xe" filled="true" fillcolor="#000000" stroked="false">
                <v:path arrowok="t"/>
                <v:fill type="solid"/>
              </v:shape>
            </v:group>
            <v:group style="position:absolute;left:1258;top:5053;width:10;height:20" coordorigin="1258,5053" coordsize="10,20">
              <v:shape style="position:absolute;left:1258;top:5053;width:10;height:20" coordorigin="1258,5053" coordsize="10,20" path="m1258,5072l1267,5072,1267,5053,1258,5053,1258,5072xe" filled="true" fillcolor="#000000" stroked="false">
                <v:path arrowok="t"/>
                <v:fill type="solid"/>
              </v:shape>
            </v:group>
            <v:group style="position:absolute;left:1258;top:5072;width:10;height:20" coordorigin="1258,5072" coordsize="10,20">
              <v:shape style="position:absolute;left:1258;top:5072;width:10;height:20" coordorigin="1258,5072" coordsize="10,20" path="m1258,5091l1267,5091,1267,5072,1258,5072,1258,5091xe" filled="true" fillcolor="#000000" stroked="false">
                <v:path arrowok="t"/>
                <v:fill type="solid"/>
              </v:shape>
            </v:group>
            <v:group style="position:absolute;left:1258;top:5091;width:10;height:20" coordorigin="1258,5091" coordsize="10,20">
              <v:shape style="position:absolute;left:1258;top:5091;width:10;height:20" coordorigin="1258,5091" coordsize="10,20" path="m1258,5111l1267,5111,1267,5091,1258,5091,1258,5111xe" filled="true" fillcolor="#000000" stroked="false">
                <v:path arrowok="t"/>
                <v:fill type="solid"/>
              </v:shape>
            </v:group>
            <v:group style="position:absolute;left:1258;top:5111;width:10;height:20" coordorigin="1258,5111" coordsize="10,20">
              <v:shape style="position:absolute;left:1258;top:5111;width:10;height:20" coordorigin="1258,5111" coordsize="10,20" path="m1258,5130l1267,5130,1267,5111,1258,5111,1258,5130xe" filled="true" fillcolor="#000000" stroked="false">
                <v:path arrowok="t"/>
                <v:fill type="solid"/>
              </v:shape>
            </v:group>
            <v:group style="position:absolute;left:1258;top:5130;width:10;height:20" coordorigin="1258,5130" coordsize="10,20">
              <v:shape style="position:absolute;left:1258;top:5130;width:10;height:20" coordorigin="1258,5130" coordsize="10,20" path="m1258,5149l1267,5149,1267,5130,1258,5130,1258,5149xe" filled="true" fillcolor="#000000" stroked="false">
                <v:path arrowok="t"/>
                <v:fill type="solid"/>
              </v:shape>
            </v:group>
            <v:group style="position:absolute;left:1258;top:5149;width:10;height:20" coordorigin="1258,5149" coordsize="10,20">
              <v:shape style="position:absolute;left:1258;top:5149;width:10;height:20" coordorigin="1258,5149" coordsize="10,20" path="m1258,5168l1267,5168,1267,5149,1258,5149,1258,5168xe" filled="true" fillcolor="#000000" stroked="false">
                <v:path arrowok="t"/>
                <v:fill type="solid"/>
              </v:shape>
            </v:group>
            <v:group style="position:absolute;left:1258;top:5168;width:10;height:20" coordorigin="1258,5168" coordsize="10,20">
              <v:shape style="position:absolute;left:1258;top:5168;width:10;height:20" coordorigin="1258,5168" coordsize="10,20" path="m1258,5187l1267,5187,1267,5168,1258,5168,1258,5187xe" filled="true" fillcolor="#000000" stroked="false">
                <v:path arrowok="t"/>
                <v:fill type="solid"/>
              </v:shape>
            </v:group>
            <v:group style="position:absolute;left:1258;top:5187;width:10;height:20" coordorigin="1258,5187" coordsize="10,20">
              <v:shape style="position:absolute;left:1258;top:5187;width:10;height:20" coordorigin="1258,5187" coordsize="10,20" path="m1258,5207l1267,5207,1267,5187,1258,5187,1258,5207xe" filled="true" fillcolor="#000000" stroked="false">
                <v:path arrowok="t"/>
                <v:fill type="solid"/>
              </v:shape>
            </v:group>
            <v:group style="position:absolute;left:1258;top:5207;width:10;height:20" coordorigin="1258,5207" coordsize="10,20">
              <v:shape style="position:absolute;left:1258;top:5207;width:10;height:20" coordorigin="1258,5207" coordsize="10,20" path="m1258,5226l1267,5226,1267,5207,1258,5207,1258,5226xe" filled="true" fillcolor="#000000" stroked="false">
                <v:path arrowok="t"/>
                <v:fill type="solid"/>
              </v:shape>
            </v:group>
            <v:group style="position:absolute;left:1258;top:5226;width:10;height:20" coordorigin="1258,5226" coordsize="10,20">
              <v:shape style="position:absolute;left:1258;top:5226;width:10;height:20" coordorigin="1258,5226" coordsize="10,20" path="m1258,5245l1267,5245,1267,5226,1258,5226,1258,5245xe" filled="true" fillcolor="#000000" stroked="false">
                <v:path arrowok="t"/>
                <v:fill type="solid"/>
              </v:shape>
            </v:group>
            <v:group style="position:absolute;left:1258;top:5245;width:10;height:20" coordorigin="1258,5245" coordsize="10,20">
              <v:shape style="position:absolute;left:1258;top:5245;width:10;height:20" coordorigin="1258,5245" coordsize="10,20" path="m1258,5264l1267,5264,1267,5245,1258,5245,1258,5264xe" filled="true" fillcolor="#000000" stroked="false">
                <v:path arrowok="t"/>
                <v:fill type="solid"/>
              </v:shape>
            </v:group>
            <v:group style="position:absolute;left:1258;top:5264;width:10;height:20" coordorigin="1258,5264" coordsize="10,20">
              <v:shape style="position:absolute;left:1258;top:5264;width:10;height:20" coordorigin="1258,5264" coordsize="10,20" path="m1258,5283l1267,5283,1267,5264,1258,5264,1258,5283xe" filled="true" fillcolor="#000000" stroked="false">
                <v:path arrowok="t"/>
                <v:fill type="solid"/>
              </v:shape>
            </v:group>
            <v:group style="position:absolute;left:1258;top:5283;width:10;height:20" coordorigin="1258,5283" coordsize="10,20">
              <v:shape style="position:absolute;left:1258;top:5283;width:10;height:20" coordorigin="1258,5283" coordsize="10,20" path="m1258,5303l1267,5303,1267,5283,1258,5283,1258,5303xe" filled="true" fillcolor="#000000" stroked="false">
                <v:path arrowok="t"/>
                <v:fill type="solid"/>
              </v:shape>
            </v:group>
            <v:group style="position:absolute;left:1258;top:5303;width:10;height:20" coordorigin="1258,5303" coordsize="10,20">
              <v:shape style="position:absolute;left:1258;top:5303;width:10;height:20" coordorigin="1258,5303" coordsize="10,20" path="m1258,5322l1267,5322,1267,5303,1258,5303,1258,5322xe" filled="true" fillcolor="#000000" stroked="false">
                <v:path arrowok="t"/>
                <v:fill type="solid"/>
              </v:shape>
            </v:group>
            <v:group style="position:absolute;left:1258;top:5322;width:10;height:20" coordorigin="1258,5322" coordsize="10,20">
              <v:shape style="position:absolute;left:1258;top:5322;width:10;height:20" coordorigin="1258,5322" coordsize="10,20" path="m1258,5341l1267,5341,1267,5322,1258,5322,1258,5341xe" filled="true" fillcolor="#000000" stroked="false">
                <v:path arrowok="t"/>
                <v:fill type="solid"/>
              </v:shape>
            </v:group>
            <v:group style="position:absolute;left:1258;top:5341;width:10;height:20" coordorigin="1258,5341" coordsize="10,20">
              <v:shape style="position:absolute;left:1258;top:5341;width:10;height:20" coordorigin="1258,5341" coordsize="10,20" path="m1258,5360l1267,5360,1267,5341,1258,5341,1258,5360xe" filled="true" fillcolor="#000000" stroked="false">
                <v:path arrowok="t"/>
                <v:fill type="solid"/>
              </v:shape>
            </v:group>
            <v:group style="position:absolute;left:14;top:5454;width:1244;height:2" coordorigin="14,5454" coordsize="1244,2">
              <v:shape style="position:absolute;left:14;top:5454;width:1244;height:2" coordorigin="14,5454" coordsize="1244,0" path="m14,5454l1258,5454e" filled="false" stroked="true" strokeweight="1.44pt" strokecolor="#000000">
                <v:path arrowok="t"/>
              </v:shape>
            </v:group>
            <v:group style="position:absolute;left:1258;top:5360;width:10;height:20" coordorigin="1258,5360" coordsize="10,20">
              <v:shape style="position:absolute;left:1258;top:5360;width:10;height:20" coordorigin="1258,5360" coordsize="10,20" path="m1258,5379l1267,5379,1267,5360,1258,5360,1258,5379xe" filled="true" fillcolor="#000000" stroked="false">
                <v:path arrowok="t"/>
                <v:fill type="solid"/>
              </v:shape>
            </v:group>
            <v:group style="position:absolute;left:1258;top:5379;width:10;height:20" coordorigin="1258,5379" coordsize="10,20">
              <v:shape style="position:absolute;left:1258;top:5379;width:10;height:20" coordorigin="1258,5379" coordsize="10,20" path="m1258,5399l1267,5399,1267,5379,1258,5379,1258,5399xe" filled="true" fillcolor="#000000" stroked="false">
                <v:path arrowok="t"/>
                <v:fill type="solid"/>
              </v:shape>
            </v:group>
            <v:group style="position:absolute;left:1258;top:5399;width:10;height:20" coordorigin="1258,5399" coordsize="10,20">
              <v:shape style="position:absolute;left:1258;top:5399;width:10;height:20" coordorigin="1258,5399" coordsize="10,20" path="m1258,5418l1267,5418,1267,5399,1258,5399,1258,5418xe" filled="true" fillcolor="#000000" stroked="false">
                <v:path arrowok="t"/>
                <v:fill type="solid"/>
              </v:shape>
            </v:group>
            <v:group style="position:absolute;left:1258;top:5418;width:10;height:20" coordorigin="1258,5418" coordsize="10,20">
              <v:shape style="position:absolute;left:1258;top:5418;width:10;height:20" coordorigin="1258,5418" coordsize="10,20" path="m1258,5437l1267,5437,1267,5418,1258,5418,1258,5437xe" filled="true" fillcolor="#000000" stroked="false">
                <v:path arrowok="t"/>
                <v:fill type="solid"/>
              </v:shape>
              <v:shape style="position:absolute;left:1258;top:5437;width:10;height:2" type="#_x0000_t75" stroked="false">
                <v:imagedata r:id="rId116" o:title=""/>
              </v:shape>
            </v:group>
            <v:group style="position:absolute;left:1258;top:5454;width:29;height:2" coordorigin="1258,5454" coordsize="29,2">
              <v:shape style="position:absolute;left:1258;top:5454;width:29;height:2" coordorigin="1258,5454" coordsize="29,0" path="m1258,5454l1286,5454e" filled="false" stroked="true" strokeweight="1.44pt" strokecolor="#000000">
                <v:path arrowok="t"/>
              </v:shape>
            </v:group>
            <v:group style="position:absolute;left:1286;top:5454;width:663;height:2" coordorigin="1286,5454" coordsize="663,2">
              <v:shape style="position:absolute;left:1286;top:5454;width:663;height:2" coordorigin="1286,5454" coordsize="663,0" path="m1286,5454l1949,5454e" filled="false" stroked="true" strokeweight="1.44pt" strokecolor="#000000">
                <v:path arrowok="t"/>
              </v:shape>
            </v:group>
            <v:group style="position:absolute;left:1949;top:2441;width:10;height:20" coordorigin="1949,2441" coordsize="10,20">
              <v:shape style="position:absolute;left:1949;top:2441;width:10;height:20" coordorigin="1949,2441" coordsize="10,20" path="m1949,2461l1958,2461,1958,2441,1949,2441,1949,2461xe" filled="true" fillcolor="#000000" stroked="false">
                <v:path arrowok="t"/>
                <v:fill type="solid"/>
              </v:shape>
            </v:group>
            <v:group style="position:absolute;left:1949;top:2461;width:10;height:20" coordorigin="1949,2461" coordsize="10,20">
              <v:shape style="position:absolute;left:1949;top:2461;width:10;height:20" coordorigin="1949,2461" coordsize="10,20" path="m1949,2480l1958,2480,1958,2461,1949,2461,1949,2480xe" filled="true" fillcolor="#000000" stroked="false">
                <v:path arrowok="t"/>
                <v:fill type="solid"/>
              </v:shape>
            </v:group>
            <v:group style="position:absolute;left:1949;top:2480;width:10;height:20" coordorigin="1949,2480" coordsize="10,20">
              <v:shape style="position:absolute;left:1949;top:2480;width:10;height:20" coordorigin="1949,2480" coordsize="10,20" path="m1949,2499l1958,2499,1958,2480,1949,2480,1949,2499xe" filled="true" fillcolor="#000000" stroked="false">
                <v:path arrowok="t"/>
                <v:fill type="solid"/>
              </v:shape>
            </v:group>
            <v:group style="position:absolute;left:1949;top:2499;width:10;height:20" coordorigin="1949,2499" coordsize="10,20">
              <v:shape style="position:absolute;left:1949;top:2499;width:10;height:20" coordorigin="1949,2499" coordsize="10,20" path="m1949,2518l1958,2518,1958,2499,1949,2499,1949,2518xe" filled="true" fillcolor="#000000" stroked="false">
                <v:path arrowok="t"/>
                <v:fill type="solid"/>
              </v:shape>
            </v:group>
            <v:group style="position:absolute;left:1949;top:2518;width:10;height:20" coordorigin="1949,2518" coordsize="10,20">
              <v:shape style="position:absolute;left:1949;top:2518;width:10;height:20" coordorigin="1949,2518" coordsize="10,20" path="m1949,2537l1958,2537,1958,2518,1949,2518,1949,2537xe" filled="true" fillcolor="#000000" stroked="false">
                <v:path arrowok="t"/>
                <v:fill type="solid"/>
              </v:shape>
            </v:group>
            <v:group style="position:absolute;left:1949;top:2537;width:10;height:20" coordorigin="1949,2537" coordsize="10,20">
              <v:shape style="position:absolute;left:1949;top:2537;width:10;height:20" coordorigin="1949,2537" coordsize="10,20" path="m1949,2557l1958,2557,1958,2537,1949,2537,1949,2557xe" filled="true" fillcolor="#000000" stroked="false">
                <v:path arrowok="t"/>
                <v:fill type="solid"/>
              </v:shape>
            </v:group>
            <v:group style="position:absolute;left:1949;top:2557;width:10;height:20" coordorigin="1949,2557" coordsize="10,20">
              <v:shape style="position:absolute;left:1949;top:2557;width:10;height:20" coordorigin="1949,2557" coordsize="10,20" path="m1949,2576l1958,2576,1958,2557,1949,2557,1949,2576xe" filled="true" fillcolor="#000000" stroked="false">
                <v:path arrowok="t"/>
                <v:fill type="solid"/>
              </v:shape>
            </v:group>
            <v:group style="position:absolute;left:1949;top:2576;width:10;height:20" coordorigin="1949,2576" coordsize="10,20">
              <v:shape style="position:absolute;left:1949;top:2576;width:10;height:20" coordorigin="1949,2576" coordsize="10,20" path="m1949,2595l1958,2595,1958,2576,1949,2576,1949,2595xe" filled="true" fillcolor="#000000" stroked="false">
                <v:path arrowok="t"/>
                <v:fill type="solid"/>
              </v:shape>
            </v:group>
            <v:group style="position:absolute;left:1949;top:2595;width:10;height:20" coordorigin="1949,2595" coordsize="10,20">
              <v:shape style="position:absolute;left:1949;top:2595;width:10;height:20" coordorigin="1949,2595" coordsize="10,20" path="m1949,2614l1958,2614,1958,2595,1949,2595,1949,2614xe" filled="true" fillcolor="#000000" stroked="false">
                <v:path arrowok="t"/>
                <v:fill type="solid"/>
              </v:shape>
            </v:group>
            <v:group style="position:absolute;left:1949;top:2614;width:10;height:20" coordorigin="1949,2614" coordsize="10,20">
              <v:shape style="position:absolute;left:1949;top:2614;width:10;height:20" coordorigin="1949,2614" coordsize="10,20" path="m1949,2633l1958,2633,1958,2614,1949,2614,1949,2633xe" filled="true" fillcolor="#000000" stroked="false">
                <v:path arrowok="t"/>
                <v:fill type="solid"/>
              </v:shape>
            </v:group>
            <v:group style="position:absolute;left:1949;top:2633;width:10;height:20" coordorigin="1949,2633" coordsize="10,20">
              <v:shape style="position:absolute;left:1949;top:2633;width:10;height:20" coordorigin="1949,2633" coordsize="10,20" path="m1949,2653l1958,2653,1958,2633,1949,2633,1949,2653xe" filled="true" fillcolor="#000000" stroked="false">
                <v:path arrowok="t"/>
                <v:fill type="solid"/>
              </v:shape>
            </v:group>
            <v:group style="position:absolute;left:1949;top:2653;width:10;height:20" coordorigin="1949,2653" coordsize="10,20">
              <v:shape style="position:absolute;left:1949;top:2653;width:10;height:20" coordorigin="1949,2653" coordsize="10,20" path="m1949,2672l1958,2672,1958,2653,1949,2653,1949,2672xe" filled="true" fillcolor="#000000" stroked="false">
                <v:path arrowok="t"/>
                <v:fill type="solid"/>
              </v:shape>
            </v:group>
            <v:group style="position:absolute;left:1949;top:2672;width:10;height:20" coordorigin="1949,2672" coordsize="10,20">
              <v:shape style="position:absolute;left:1949;top:2672;width:10;height:20" coordorigin="1949,2672" coordsize="10,20" path="m1949,2691l1958,2691,1958,2672,1949,2672,1949,2691xe" filled="true" fillcolor="#000000" stroked="false">
                <v:path arrowok="t"/>
                <v:fill type="solid"/>
              </v:shape>
            </v:group>
            <v:group style="position:absolute;left:1949;top:2691;width:10;height:20" coordorigin="1949,2691" coordsize="10,20">
              <v:shape style="position:absolute;left:1949;top:2691;width:10;height:20" coordorigin="1949,2691" coordsize="10,20" path="m1949,2710l1958,2710,1958,2691,1949,2691,1949,2710xe" filled="true" fillcolor="#000000" stroked="false">
                <v:path arrowok="t"/>
                <v:fill type="solid"/>
              </v:shape>
            </v:group>
            <v:group style="position:absolute;left:1949;top:2710;width:10;height:20" coordorigin="1949,2710" coordsize="10,20">
              <v:shape style="position:absolute;left:1949;top:2710;width:10;height:20" coordorigin="1949,2710" coordsize="10,20" path="m1949,2729l1958,2729,1958,2710,1949,2710,1949,2729xe" filled="true" fillcolor="#000000" stroked="false">
                <v:path arrowok="t"/>
                <v:fill type="solid"/>
              </v:shape>
            </v:group>
            <v:group style="position:absolute;left:1949;top:2729;width:10;height:20" coordorigin="1949,2729" coordsize="10,20">
              <v:shape style="position:absolute;left:1949;top:2729;width:10;height:20" coordorigin="1949,2729" coordsize="10,20" path="m1949,2749l1958,2749,1958,2729,1949,2729,1949,2749xe" filled="true" fillcolor="#000000" stroked="false">
                <v:path arrowok="t"/>
                <v:fill type="solid"/>
              </v:shape>
            </v:group>
            <v:group style="position:absolute;left:1949;top:2749;width:10;height:20" coordorigin="1949,2749" coordsize="10,20">
              <v:shape style="position:absolute;left:1949;top:2749;width:10;height:20" coordorigin="1949,2749" coordsize="10,20" path="m1949,2768l1958,2768,1958,2749,1949,2749,1949,2768xe" filled="true" fillcolor="#000000" stroked="false">
                <v:path arrowok="t"/>
                <v:fill type="solid"/>
              </v:shape>
            </v:group>
            <v:group style="position:absolute;left:1949;top:2768;width:10;height:20" coordorigin="1949,2768" coordsize="10,20">
              <v:shape style="position:absolute;left:1949;top:2768;width:10;height:20" coordorigin="1949,2768" coordsize="10,20" path="m1949,2787l1958,2787,1958,2768,1949,2768,1949,2787xe" filled="true" fillcolor="#000000" stroked="false">
                <v:path arrowok="t"/>
                <v:fill type="solid"/>
              </v:shape>
            </v:group>
            <v:group style="position:absolute;left:1949;top:2787;width:10;height:20" coordorigin="1949,2787" coordsize="10,20">
              <v:shape style="position:absolute;left:1949;top:2787;width:10;height:20" coordorigin="1949,2787" coordsize="10,20" path="m1949,2806l1958,2806,1958,2787,1949,2787,1949,2806xe" filled="true" fillcolor="#000000" stroked="false">
                <v:path arrowok="t"/>
                <v:fill type="solid"/>
              </v:shape>
            </v:group>
            <v:group style="position:absolute;left:1949;top:2806;width:10;height:20" coordorigin="1949,2806" coordsize="10,20">
              <v:shape style="position:absolute;left:1949;top:2806;width:10;height:20" coordorigin="1949,2806" coordsize="10,20" path="m1949,2825l1958,2825,1958,2806,1949,2806,1949,2825xe" filled="true" fillcolor="#000000" stroked="false">
                <v:path arrowok="t"/>
                <v:fill type="solid"/>
              </v:shape>
            </v:group>
            <v:group style="position:absolute;left:1949;top:2825;width:10;height:20" coordorigin="1949,2825" coordsize="10,20">
              <v:shape style="position:absolute;left:1949;top:2825;width:10;height:20" coordorigin="1949,2825" coordsize="10,20" path="m1949,2845l1958,2845,1958,2825,1949,2825,1949,2845xe" filled="true" fillcolor="#000000" stroked="false">
                <v:path arrowok="t"/>
                <v:fill type="solid"/>
              </v:shape>
            </v:group>
            <v:group style="position:absolute;left:1949;top:2845;width:10;height:20" coordorigin="1949,2845" coordsize="10,20">
              <v:shape style="position:absolute;left:1949;top:2845;width:10;height:20" coordorigin="1949,2845" coordsize="10,20" path="m1949,2864l1958,2864,1958,2845,1949,2845,1949,2864xe" filled="true" fillcolor="#000000" stroked="false">
                <v:path arrowok="t"/>
                <v:fill type="solid"/>
              </v:shape>
            </v:group>
            <v:group style="position:absolute;left:1949;top:2864;width:10;height:20" coordorigin="1949,2864" coordsize="10,20">
              <v:shape style="position:absolute;left:1949;top:2864;width:10;height:20" coordorigin="1949,2864" coordsize="10,20" path="m1949,2883l1958,2883,1958,2864,1949,2864,1949,2883xe" filled="true" fillcolor="#000000" stroked="false">
                <v:path arrowok="t"/>
                <v:fill type="solid"/>
              </v:shape>
            </v:group>
            <v:group style="position:absolute;left:1949;top:2883;width:10;height:20" coordorigin="1949,2883" coordsize="10,20">
              <v:shape style="position:absolute;left:1949;top:2883;width:10;height:20" coordorigin="1949,2883" coordsize="10,20" path="m1949,2902l1958,2902,1958,2883,1949,2883,1949,2902xe" filled="true" fillcolor="#000000" stroked="false">
                <v:path arrowok="t"/>
                <v:fill type="solid"/>
              </v:shape>
            </v:group>
            <v:group style="position:absolute;left:1949;top:2902;width:10;height:20" coordorigin="1949,2902" coordsize="10,20">
              <v:shape style="position:absolute;left:1949;top:2902;width:10;height:20" coordorigin="1949,2902" coordsize="10,20" path="m1949,2921l1958,2921,1958,2902,1949,2902,1949,2921xe" filled="true" fillcolor="#000000" stroked="false">
                <v:path arrowok="t"/>
                <v:fill type="solid"/>
              </v:shape>
            </v:group>
            <v:group style="position:absolute;left:1949;top:2921;width:10;height:20" coordorigin="1949,2921" coordsize="10,20">
              <v:shape style="position:absolute;left:1949;top:2921;width:10;height:20" coordorigin="1949,2921" coordsize="10,20" path="m1949,2941l1958,2941,1958,2921,1949,2921,1949,2941xe" filled="true" fillcolor="#000000" stroked="false">
                <v:path arrowok="t"/>
                <v:fill type="solid"/>
              </v:shape>
            </v:group>
            <v:group style="position:absolute;left:1949;top:2941;width:10;height:20" coordorigin="1949,2941" coordsize="10,20">
              <v:shape style="position:absolute;left:1949;top:2941;width:10;height:20" coordorigin="1949,2941" coordsize="10,20" path="m1949,2960l1958,2960,1958,2941,1949,2941,1949,2960xe" filled="true" fillcolor="#000000" stroked="false">
                <v:path arrowok="t"/>
                <v:fill type="solid"/>
              </v:shape>
            </v:group>
            <v:group style="position:absolute;left:1949;top:2960;width:10;height:20" coordorigin="1949,2960" coordsize="10,20">
              <v:shape style="position:absolute;left:1949;top:2960;width:10;height:20" coordorigin="1949,2960" coordsize="10,20" path="m1949,2979l1958,2979,1958,2960,1949,2960,1949,2979xe" filled="true" fillcolor="#000000" stroked="false">
                <v:path arrowok="t"/>
                <v:fill type="solid"/>
              </v:shape>
            </v:group>
            <v:group style="position:absolute;left:1949;top:2979;width:10;height:20" coordorigin="1949,2979" coordsize="10,20">
              <v:shape style="position:absolute;left:1949;top:2979;width:10;height:20" coordorigin="1949,2979" coordsize="10,20" path="m1949,2998l1958,2998,1958,2979,1949,2979,1949,2998xe" filled="true" fillcolor="#000000" stroked="false">
                <v:path arrowok="t"/>
                <v:fill type="solid"/>
              </v:shape>
            </v:group>
            <v:group style="position:absolute;left:1949;top:2998;width:10;height:20" coordorigin="1949,2998" coordsize="10,20">
              <v:shape style="position:absolute;left:1949;top:2998;width:10;height:20" coordorigin="1949,2998" coordsize="10,20" path="m1949,3017l1958,3017,1958,2998,1949,2998,1949,3017xe" filled="true" fillcolor="#000000" stroked="false">
                <v:path arrowok="t"/>
                <v:fill type="solid"/>
              </v:shape>
            </v:group>
            <v:group style="position:absolute;left:1949;top:3017;width:10;height:20" coordorigin="1949,3017" coordsize="10,20">
              <v:shape style="position:absolute;left:1949;top:3017;width:10;height:20" coordorigin="1949,3017" coordsize="10,20" path="m1949,3037l1958,3037,1958,3017,1949,3017,1949,3037xe" filled="true" fillcolor="#000000" stroked="false">
                <v:path arrowok="t"/>
                <v:fill type="solid"/>
              </v:shape>
            </v:group>
            <v:group style="position:absolute;left:1949;top:3037;width:10;height:20" coordorigin="1949,3037" coordsize="10,20">
              <v:shape style="position:absolute;left:1949;top:3037;width:10;height:20" coordorigin="1949,3037" coordsize="10,20" path="m1949,3056l1958,3056,1958,3037,1949,3037,1949,3056xe" filled="true" fillcolor="#000000" stroked="false">
                <v:path arrowok="t"/>
                <v:fill type="solid"/>
              </v:shape>
            </v:group>
            <v:group style="position:absolute;left:1949;top:3056;width:10;height:20" coordorigin="1949,3056" coordsize="10,20">
              <v:shape style="position:absolute;left:1949;top:3056;width:10;height:20" coordorigin="1949,3056" coordsize="10,20" path="m1949,3075l1958,3075,1958,3056,1949,3056,1949,3075xe" filled="true" fillcolor="#000000" stroked="false">
                <v:path arrowok="t"/>
                <v:fill type="solid"/>
              </v:shape>
            </v:group>
            <v:group style="position:absolute;left:1949;top:3075;width:10;height:20" coordorigin="1949,3075" coordsize="10,20">
              <v:shape style="position:absolute;left:1949;top:3075;width:10;height:20" coordorigin="1949,3075" coordsize="10,20" path="m1949,3095l1958,3095,1958,3075,1949,3075,1949,3095xe" filled="true" fillcolor="#000000" stroked="false">
                <v:path arrowok="t"/>
                <v:fill type="solid"/>
              </v:shape>
            </v:group>
            <v:group style="position:absolute;left:1949;top:3095;width:10;height:20" coordorigin="1949,3095" coordsize="10,20">
              <v:shape style="position:absolute;left:1949;top:3095;width:10;height:20" coordorigin="1949,3095" coordsize="10,20" path="m1949,3114l1958,3114,1958,3095,1949,3095,1949,3114xe" filled="true" fillcolor="#000000" stroked="false">
                <v:path arrowok="t"/>
                <v:fill type="solid"/>
              </v:shape>
            </v:group>
            <v:group style="position:absolute;left:1949;top:3114;width:10;height:20" coordorigin="1949,3114" coordsize="10,20">
              <v:shape style="position:absolute;left:1949;top:3114;width:10;height:20" coordorigin="1949,3114" coordsize="10,20" path="m1949,3133l1958,3133,1958,3114,1949,3114,1949,3133xe" filled="true" fillcolor="#000000" stroked="false">
                <v:path arrowok="t"/>
                <v:fill type="solid"/>
              </v:shape>
            </v:group>
            <v:group style="position:absolute;left:1949;top:3133;width:10;height:20" coordorigin="1949,3133" coordsize="10,20">
              <v:shape style="position:absolute;left:1949;top:3133;width:10;height:20" coordorigin="1949,3133" coordsize="10,20" path="m1949,3152l1958,3152,1958,3133,1949,3133,1949,3152xe" filled="true" fillcolor="#000000" stroked="false">
                <v:path arrowok="t"/>
                <v:fill type="solid"/>
              </v:shape>
            </v:group>
            <v:group style="position:absolute;left:1949;top:3152;width:10;height:20" coordorigin="1949,3152" coordsize="10,20">
              <v:shape style="position:absolute;left:1949;top:3152;width:10;height:20" coordorigin="1949,3152" coordsize="10,20" path="m1949,3171l1958,3171,1958,3152,1949,3152,1949,3171xe" filled="true" fillcolor="#000000" stroked="false">
                <v:path arrowok="t"/>
                <v:fill type="solid"/>
              </v:shape>
            </v:group>
            <v:group style="position:absolute;left:1949;top:3171;width:10;height:20" coordorigin="1949,3171" coordsize="10,20">
              <v:shape style="position:absolute;left:1949;top:3171;width:10;height:20" coordorigin="1949,3171" coordsize="10,20" path="m1949,3191l1958,3191,1958,3171,1949,3171,1949,3191xe" filled="true" fillcolor="#000000" stroked="false">
                <v:path arrowok="t"/>
                <v:fill type="solid"/>
              </v:shape>
            </v:group>
            <v:group style="position:absolute;left:1949;top:3191;width:10;height:20" coordorigin="1949,3191" coordsize="10,20">
              <v:shape style="position:absolute;left:1949;top:3191;width:10;height:20" coordorigin="1949,3191" coordsize="10,20" path="m1949,3210l1958,3210,1958,3191,1949,3191,1949,3210xe" filled="true" fillcolor="#000000" stroked="false">
                <v:path arrowok="t"/>
                <v:fill type="solid"/>
              </v:shape>
            </v:group>
            <v:group style="position:absolute;left:1949;top:3210;width:10;height:20" coordorigin="1949,3210" coordsize="10,20">
              <v:shape style="position:absolute;left:1949;top:3210;width:10;height:20" coordorigin="1949,3210" coordsize="10,20" path="m1949,3229l1958,3229,1958,3210,1949,3210,1949,3229xe" filled="true" fillcolor="#000000" stroked="false">
                <v:path arrowok="t"/>
                <v:fill type="solid"/>
              </v:shape>
            </v:group>
            <v:group style="position:absolute;left:1949;top:3229;width:10;height:20" coordorigin="1949,3229" coordsize="10,20">
              <v:shape style="position:absolute;left:1949;top:3229;width:10;height:20" coordorigin="1949,3229" coordsize="10,20" path="m1949,3248l1958,3248,1958,3229,1949,3229,1949,3248xe" filled="true" fillcolor="#000000" stroked="false">
                <v:path arrowok="t"/>
                <v:fill type="solid"/>
              </v:shape>
            </v:group>
            <v:group style="position:absolute;left:1949;top:3248;width:10;height:20" coordorigin="1949,3248" coordsize="10,20">
              <v:shape style="position:absolute;left:1949;top:3248;width:10;height:20" coordorigin="1949,3248" coordsize="10,20" path="m1949,3267l1958,3267,1958,3248,1949,3248,1949,3267xe" filled="true" fillcolor="#000000" stroked="false">
                <v:path arrowok="t"/>
                <v:fill type="solid"/>
              </v:shape>
            </v:group>
            <v:group style="position:absolute;left:1949;top:3267;width:10;height:20" coordorigin="1949,3267" coordsize="10,20">
              <v:shape style="position:absolute;left:1949;top:3267;width:10;height:20" coordorigin="1949,3267" coordsize="10,20" path="m1949,3287l1958,3287,1958,3267,1949,3267,1949,3287xe" filled="true" fillcolor="#000000" stroked="false">
                <v:path arrowok="t"/>
                <v:fill type="solid"/>
              </v:shape>
            </v:group>
            <v:group style="position:absolute;left:1949;top:3287;width:10;height:20" coordorigin="1949,3287" coordsize="10,20">
              <v:shape style="position:absolute;left:1949;top:3287;width:10;height:20" coordorigin="1949,3287" coordsize="10,20" path="m1949,3306l1958,3306,1958,3287,1949,3287,1949,3306xe" filled="true" fillcolor="#000000" stroked="false">
                <v:path arrowok="t"/>
                <v:fill type="solid"/>
              </v:shape>
            </v:group>
            <v:group style="position:absolute;left:1949;top:3306;width:10;height:20" coordorigin="1949,3306" coordsize="10,20">
              <v:shape style="position:absolute;left:1949;top:3306;width:10;height:20" coordorigin="1949,3306" coordsize="10,20" path="m1949,3325l1958,3325,1958,3306,1949,3306,1949,3325xe" filled="true" fillcolor="#000000" stroked="false">
                <v:path arrowok="t"/>
                <v:fill type="solid"/>
              </v:shape>
            </v:group>
            <v:group style="position:absolute;left:1949;top:3325;width:10;height:20" coordorigin="1949,3325" coordsize="10,20">
              <v:shape style="position:absolute;left:1949;top:3325;width:10;height:20" coordorigin="1949,3325" coordsize="10,20" path="m1949,3344l1958,3344,1958,3325,1949,3325,1949,3344xe" filled="true" fillcolor="#000000" stroked="false">
                <v:path arrowok="t"/>
                <v:fill type="solid"/>
              </v:shape>
            </v:group>
            <v:group style="position:absolute;left:1949;top:3344;width:10;height:20" coordorigin="1949,3344" coordsize="10,20">
              <v:shape style="position:absolute;left:1949;top:3344;width:10;height:20" coordorigin="1949,3344" coordsize="10,20" path="m1949,3363l1958,3363,1958,3344,1949,3344,1949,3363xe" filled="true" fillcolor="#000000" stroked="false">
                <v:path arrowok="t"/>
                <v:fill type="solid"/>
              </v:shape>
            </v:group>
            <v:group style="position:absolute;left:1949;top:3363;width:10;height:20" coordorigin="1949,3363" coordsize="10,20">
              <v:shape style="position:absolute;left:1949;top:3363;width:10;height:20" coordorigin="1949,3363" coordsize="10,20" path="m1949,3383l1958,3383,1958,3363,1949,3363,1949,3383xe" filled="true" fillcolor="#000000" stroked="false">
                <v:path arrowok="t"/>
                <v:fill type="solid"/>
              </v:shape>
            </v:group>
            <v:group style="position:absolute;left:1949;top:3383;width:10;height:20" coordorigin="1949,3383" coordsize="10,20">
              <v:shape style="position:absolute;left:1949;top:3383;width:10;height:20" coordorigin="1949,3383" coordsize="10,20" path="m1949,3402l1958,3402,1958,3383,1949,3383,1949,3402xe" filled="true" fillcolor="#000000" stroked="false">
                <v:path arrowok="t"/>
                <v:fill type="solid"/>
              </v:shape>
            </v:group>
            <v:group style="position:absolute;left:1949;top:3402;width:10;height:20" coordorigin="1949,3402" coordsize="10,20">
              <v:shape style="position:absolute;left:1949;top:3402;width:10;height:20" coordorigin="1949,3402" coordsize="10,20" path="m1949,3421l1958,3421,1958,3402,1949,3402,1949,3421xe" filled="true" fillcolor="#000000" stroked="false">
                <v:path arrowok="t"/>
                <v:fill type="solid"/>
              </v:shape>
            </v:group>
            <v:group style="position:absolute;left:1949;top:3421;width:10;height:20" coordorigin="1949,3421" coordsize="10,20">
              <v:shape style="position:absolute;left:1949;top:3421;width:10;height:20" coordorigin="1949,3421" coordsize="10,20" path="m1949,3440l1958,3440,1958,3421,1949,3421,1949,3440xe" filled="true" fillcolor="#000000" stroked="false">
                <v:path arrowok="t"/>
                <v:fill type="solid"/>
              </v:shape>
            </v:group>
            <v:group style="position:absolute;left:1949;top:3440;width:10;height:20" coordorigin="1949,3440" coordsize="10,20">
              <v:shape style="position:absolute;left:1949;top:3440;width:10;height:20" coordorigin="1949,3440" coordsize="10,20" path="m1949,3459l1958,3459,1958,3440,1949,3440,1949,3459xe" filled="true" fillcolor="#000000" stroked="false">
                <v:path arrowok="t"/>
                <v:fill type="solid"/>
              </v:shape>
            </v:group>
            <v:group style="position:absolute;left:1949;top:3459;width:10;height:20" coordorigin="1949,3459" coordsize="10,20">
              <v:shape style="position:absolute;left:1949;top:3459;width:10;height:20" coordorigin="1949,3459" coordsize="10,20" path="m1949,3479l1958,3479,1958,3459,1949,3459,1949,3479xe" filled="true" fillcolor="#000000" stroked="false">
                <v:path arrowok="t"/>
                <v:fill type="solid"/>
              </v:shape>
            </v:group>
            <v:group style="position:absolute;left:1949;top:3479;width:10;height:20" coordorigin="1949,3479" coordsize="10,20">
              <v:shape style="position:absolute;left:1949;top:3479;width:10;height:20" coordorigin="1949,3479" coordsize="10,20" path="m1949,3498l1958,3498,1958,3479,1949,3479,1949,3498xe" filled="true" fillcolor="#000000" stroked="false">
                <v:path arrowok="t"/>
                <v:fill type="solid"/>
              </v:shape>
            </v:group>
            <v:group style="position:absolute;left:1949;top:3498;width:10;height:20" coordorigin="1949,3498" coordsize="10,20">
              <v:shape style="position:absolute;left:1949;top:3498;width:10;height:20" coordorigin="1949,3498" coordsize="10,20" path="m1949,3517l1958,3517,1958,3498,1949,3498,1949,3517xe" filled="true" fillcolor="#000000" stroked="false">
                <v:path arrowok="t"/>
                <v:fill type="solid"/>
              </v:shape>
            </v:group>
            <v:group style="position:absolute;left:1949;top:3517;width:10;height:20" coordorigin="1949,3517" coordsize="10,20">
              <v:shape style="position:absolute;left:1949;top:3517;width:10;height:20" coordorigin="1949,3517" coordsize="10,20" path="m1949,3536l1958,3536,1958,3517,1949,3517,1949,3536xe" filled="true" fillcolor="#000000" stroked="false">
                <v:path arrowok="t"/>
                <v:fill type="solid"/>
              </v:shape>
            </v:group>
            <v:group style="position:absolute;left:1949;top:3536;width:10;height:20" coordorigin="1949,3536" coordsize="10,20">
              <v:shape style="position:absolute;left:1949;top:3536;width:10;height:20" coordorigin="1949,3536" coordsize="10,20" path="m1949,3555l1958,3555,1958,3536,1949,3536,1949,3555xe" filled="true" fillcolor="#000000" stroked="false">
                <v:path arrowok="t"/>
                <v:fill type="solid"/>
              </v:shape>
            </v:group>
            <v:group style="position:absolute;left:1949;top:3555;width:10;height:20" coordorigin="1949,3555" coordsize="10,20">
              <v:shape style="position:absolute;left:1949;top:3555;width:10;height:20" coordorigin="1949,3555" coordsize="10,20" path="m1949,3575l1958,3575,1958,3555,1949,3555,1949,3575xe" filled="true" fillcolor="#000000" stroked="false">
                <v:path arrowok="t"/>
                <v:fill type="solid"/>
              </v:shape>
            </v:group>
            <v:group style="position:absolute;left:1949;top:3575;width:10;height:20" coordorigin="1949,3575" coordsize="10,20">
              <v:shape style="position:absolute;left:1949;top:3575;width:10;height:20" coordorigin="1949,3575" coordsize="10,20" path="m1949,3594l1958,3594,1958,3575,1949,3575,1949,3594xe" filled="true" fillcolor="#000000" stroked="false">
                <v:path arrowok="t"/>
                <v:fill type="solid"/>
              </v:shape>
            </v:group>
            <v:group style="position:absolute;left:1949;top:3594;width:10;height:20" coordorigin="1949,3594" coordsize="10,20">
              <v:shape style="position:absolute;left:1949;top:3594;width:10;height:20" coordorigin="1949,3594" coordsize="10,20" path="m1949,3613l1958,3613,1958,3594,1949,3594,1949,3613xe" filled="true" fillcolor="#000000" stroked="false">
                <v:path arrowok="t"/>
                <v:fill type="solid"/>
              </v:shape>
            </v:group>
            <v:group style="position:absolute;left:1949;top:3613;width:10;height:20" coordorigin="1949,3613" coordsize="10,20">
              <v:shape style="position:absolute;left:1949;top:3613;width:10;height:20" coordorigin="1949,3613" coordsize="10,20" path="m1949,3632l1958,3632,1958,3613,1949,3613,1949,3632xe" filled="true" fillcolor="#000000" stroked="false">
                <v:path arrowok="t"/>
                <v:fill type="solid"/>
              </v:shape>
            </v:group>
            <v:group style="position:absolute;left:1949;top:3632;width:10;height:20" coordorigin="1949,3632" coordsize="10,20">
              <v:shape style="position:absolute;left:1949;top:3632;width:10;height:20" coordorigin="1949,3632" coordsize="10,20" path="m1949,3651l1958,3651,1958,3632,1949,3632,1949,3651xe" filled="true" fillcolor="#000000" stroked="false">
                <v:path arrowok="t"/>
                <v:fill type="solid"/>
              </v:shape>
            </v:group>
            <v:group style="position:absolute;left:1949;top:3651;width:10;height:20" coordorigin="1949,3651" coordsize="10,20">
              <v:shape style="position:absolute;left:1949;top:3651;width:10;height:20" coordorigin="1949,3651" coordsize="10,20" path="m1949,3671l1958,3671,1958,3651,1949,3651,1949,3671xe" filled="true" fillcolor="#000000" stroked="false">
                <v:path arrowok="t"/>
                <v:fill type="solid"/>
              </v:shape>
            </v:group>
            <v:group style="position:absolute;left:1949;top:3671;width:10;height:20" coordorigin="1949,3671" coordsize="10,20">
              <v:shape style="position:absolute;left:1949;top:3671;width:10;height:20" coordorigin="1949,3671" coordsize="10,20" path="m1949,3690l1958,3690,1958,3671,1949,3671,1949,3690xe" filled="true" fillcolor="#000000" stroked="false">
                <v:path arrowok="t"/>
                <v:fill type="solid"/>
              </v:shape>
            </v:group>
            <v:group style="position:absolute;left:1949;top:3690;width:10;height:20" coordorigin="1949,3690" coordsize="10,20">
              <v:shape style="position:absolute;left:1949;top:3690;width:10;height:20" coordorigin="1949,3690" coordsize="10,20" path="m1949,3709l1958,3709,1958,3690,1949,3690,1949,3709xe" filled="true" fillcolor="#000000" stroked="false">
                <v:path arrowok="t"/>
                <v:fill type="solid"/>
              </v:shape>
            </v:group>
            <v:group style="position:absolute;left:1949;top:3709;width:10;height:20" coordorigin="1949,3709" coordsize="10,20">
              <v:shape style="position:absolute;left:1949;top:3709;width:10;height:20" coordorigin="1949,3709" coordsize="10,20" path="m1949,3728l1958,3728,1958,3709,1949,3709,1949,3728xe" filled="true" fillcolor="#000000" stroked="false">
                <v:path arrowok="t"/>
                <v:fill type="solid"/>
              </v:shape>
            </v:group>
            <v:group style="position:absolute;left:1949;top:3728;width:10;height:20" coordorigin="1949,3728" coordsize="10,20">
              <v:shape style="position:absolute;left:1949;top:3728;width:10;height:20" coordorigin="1949,3728" coordsize="10,20" path="m1949,3747l1958,3747,1958,3728,1949,3728,1949,3747xe" filled="true" fillcolor="#000000" stroked="false">
                <v:path arrowok="t"/>
                <v:fill type="solid"/>
              </v:shape>
            </v:group>
            <v:group style="position:absolute;left:1949;top:3747;width:10;height:20" coordorigin="1949,3747" coordsize="10,20">
              <v:shape style="position:absolute;left:1949;top:3747;width:10;height:20" coordorigin="1949,3747" coordsize="10,20" path="m1949,3767l1958,3767,1958,3747,1949,3747,1949,3767xe" filled="true" fillcolor="#000000" stroked="false">
                <v:path arrowok="t"/>
                <v:fill type="solid"/>
              </v:shape>
            </v:group>
            <v:group style="position:absolute;left:1949;top:3767;width:10;height:20" coordorigin="1949,3767" coordsize="10,20">
              <v:shape style="position:absolute;left:1949;top:3767;width:10;height:20" coordorigin="1949,3767" coordsize="10,20" path="m1949,3786l1958,3786,1958,3767,1949,3767,1949,3786xe" filled="true" fillcolor="#000000" stroked="false">
                <v:path arrowok="t"/>
                <v:fill type="solid"/>
              </v:shape>
            </v:group>
            <v:group style="position:absolute;left:1949;top:3786;width:10;height:20" coordorigin="1949,3786" coordsize="10,20">
              <v:shape style="position:absolute;left:1949;top:3786;width:10;height:20" coordorigin="1949,3786" coordsize="10,20" path="m1949,3805l1958,3805,1958,3786,1949,3786,1949,3805xe" filled="true" fillcolor="#000000" stroked="false">
                <v:path arrowok="t"/>
                <v:fill type="solid"/>
              </v:shape>
            </v:group>
            <v:group style="position:absolute;left:1949;top:3805;width:10;height:20" coordorigin="1949,3805" coordsize="10,20">
              <v:shape style="position:absolute;left:1949;top:3805;width:10;height:20" coordorigin="1949,3805" coordsize="10,20" path="m1949,3824l1958,3824,1958,3805,1949,3805,1949,3824xe" filled="true" fillcolor="#000000" stroked="false">
                <v:path arrowok="t"/>
                <v:fill type="solid"/>
              </v:shape>
            </v:group>
            <v:group style="position:absolute;left:1949;top:3824;width:10;height:20" coordorigin="1949,3824" coordsize="10,20">
              <v:shape style="position:absolute;left:1949;top:3824;width:10;height:20" coordorigin="1949,3824" coordsize="10,20" path="m1949,3843l1958,3843,1958,3824,1949,3824,1949,3843xe" filled="true" fillcolor="#000000" stroked="false">
                <v:path arrowok="t"/>
                <v:fill type="solid"/>
              </v:shape>
            </v:group>
            <v:group style="position:absolute;left:1949;top:3843;width:10;height:20" coordorigin="1949,3843" coordsize="10,20">
              <v:shape style="position:absolute;left:1949;top:3843;width:10;height:20" coordorigin="1949,3843" coordsize="10,20" path="m1949,3863l1958,3863,1958,3843,1949,3843,1949,3863xe" filled="true" fillcolor="#000000" stroked="false">
                <v:path arrowok="t"/>
                <v:fill type="solid"/>
              </v:shape>
            </v:group>
            <v:group style="position:absolute;left:1949;top:3863;width:10;height:20" coordorigin="1949,3863" coordsize="10,20">
              <v:shape style="position:absolute;left:1949;top:3863;width:10;height:20" coordorigin="1949,3863" coordsize="10,20" path="m1949,3882l1958,3882,1958,3863,1949,3863,1949,3882xe" filled="true" fillcolor="#000000" stroked="false">
                <v:path arrowok="t"/>
                <v:fill type="solid"/>
              </v:shape>
            </v:group>
            <v:group style="position:absolute;left:1949;top:3882;width:10;height:20" coordorigin="1949,3882" coordsize="10,20">
              <v:shape style="position:absolute;left:1949;top:3882;width:10;height:20" coordorigin="1949,3882" coordsize="10,20" path="m1949,3901l1958,3901,1958,3882,1949,3882,1949,3901xe" filled="true" fillcolor="#000000" stroked="false">
                <v:path arrowok="t"/>
                <v:fill type="solid"/>
              </v:shape>
            </v:group>
            <v:group style="position:absolute;left:1949;top:3901;width:10;height:20" coordorigin="1949,3901" coordsize="10,20">
              <v:shape style="position:absolute;left:1949;top:3901;width:10;height:20" coordorigin="1949,3901" coordsize="10,20" path="m1949,3920l1958,3920,1958,3901,1949,3901,1949,3920xe" filled="true" fillcolor="#000000" stroked="false">
                <v:path arrowok="t"/>
                <v:fill type="solid"/>
              </v:shape>
            </v:group>
            <v:group style="position:absolute;left:1949;top:3920;width:10;height:20" coordorigin="1949,3920" coordsize="10,20">
              <v:shape style="position:absolute;left:1949;top:3920;width:10;height:20" coordorigin="1949,3920" coordsize="10,20" path="m1949,3939l1958,3939,1958,3920,1949,3920,1949,3939xe" filled="true" fillcolor="#000000" stroked="false">
                <v:path arrowok="t"/>
                <v:fill type="solid"/>
              </v:shape>
            </v:group>
            <v:group style="position:absolute;left:1949;top:3939;width:10;height:20" coordorigin="1949,3939" coordsize="10,20">
              <v:shape style="position:absolute;left:1949;top:3939;width:10;height:20" coordorigin="1949,3939" coordsize="10,20" path="m1949,3959l1958,3959,1958,3939,1949,3939,1949,3959xe" filled="true" fillcolor="#000000" stroked="false">
                <v:path arrowok="t"/>
                <v:fill type="solid"/>
              </v:shape>
            </v:group>
            <v:group style="position:absolute;left:1949;top:3959;width:10;height:20" coordorigin="1949,3959" coordsize="10,20">
              <v:shape style="position:absolute;left:1949;top:3959;width:10;height:20" coordorigin="1949,3959" coordsize="10,20" path="m1949,3978l1958,3978,1958,3959,1949,3959,1949,3978xe" filled="true" fillcolor="#000000" stroked="false">
                <v:path arrowok="t"/>
                <v:fill type="solid"/>
              </v:shape>
            </v:group>
            <v:group style="position:absolute;left:1949;top:3978;width:10;height:20" coordorigin="1949,3978" coordsize="10,20">
              <v:shape style="position:absolute;left:1949;top:3978;width:10;height:20" coordorigin="1949,3978" coordsize="10,20" path="m1949,3997l1958,3997,1958,3978,1949,3978,1949,3997xe" filled="true" fillcolor="#000000" stroked="false">
                <v:path arrowok="t"/>
                <v:fill type="solid"/>
              </v:shape>
            </v:group>
            <v:group style="position:absolute;left:1949;top:3997;width:10;height:20" coordorigin="1949,3997" coordsize="10,20">
              <v:shape style="position:absolute;left:1949;top:3997;width:10;height:20" coordorigin="1949,3997" coordsize="10,20" path="m1949,4016l1958,4016,1958,3997,1949,3997,1949,4016xe" filled="true" fillcolor="#000000" stroked="false">
                <v:path arrowok="t"/>
                <v:fill type="solid"/>
              </v:shape>
            </v:group>
            <v:group style="position:absolute;left:1949;top:4016;width:10;height:20" coordorigin="1949,4016" coordsize="10,20">
              <v:shape style="position:absolute;left:1949;top:4016;width:10;height:20" coordorigin="1949,4016" coordsize="10,20" path="m1949,4035l1958,4035,1958,4016,1949,4016,1949,4035xe" filled="true" fillcolor="#000000" stroked="false">
                <v:path arrowok="t"/>
                <v:fill type="solid"/>
              </v:shape>
            </v:group>
            <v:group style="position:absolute;left:1949;top:4035;width:10;height:20" coordorigin="1949,4035" coordsize="10,20">
              <v:shape style="position:absolute;left:1949;top:4035;width:10;height:20" coordorigin="1949,4035" coordsize="10,20" path="m1949,4055l1958,4055,1958,4035,1949,4035,1949,4055xe" filled="true" fillcolor="#000000" stroked="false">
                <v:path arrowok="t"/>
                <v:fill type="solid"/>
              </v:shape>
            </v:group>
            <v:group style="position:absolute;left:1949;top:4055;width:10;height:20" coordorigin="1949,4055" coordsize="10,20">
              <v:shape style="position:absolute;left:1949;top:4055;width:10;height:20" coordorigin="1949,4055" coordsize="10,20" path="m1949,4074l1958,4074,1958,4055,1949,4055,1949,4074xe" filled="true" fillcolor="#000000" stroked="false">
                <v:path arrowok="t"/>
                <v:fill type="solid"/>
              </v:shape>
            </v:group>
            <v:group style="position:absolute;left:1949;top:4074;width:10;height:20" coordorigin="1949,4074" coordsize="10,20">
              <v:shape style="position:absolute;left:1949;top:4074;width:10;height:20" coordorigin="1949,4074" coordsize="10,20" path="m1949,4093l1958,4093,1958,4074,1949,4074,1949,4093xe" filled="true" fillcolor="#000000" stroked="false">
                <v:path arrowok="t"/>
                <v:fill type="solid"/>
              </v:shape>
            </v:group>
            <v:group style="position:absolute;left:1949;top:4093;width:10;height:20" coordorigin="1949,4093" coordsize="10,20">
              <v:shape style="position:absolute;left:1949;top:4093;width:10;height:20" coordorigin="1949,4093" coordsize="10,20" path="m1949,4112l1958,4112,1958,4093,1949,4093,1949,4112xe" filled="true" fillcolor="#000000" stroked="false">
                <v:path arrowok="t"/>
                <v:fill type="solid"/>
              </v:shape>
            </v:group>
            <v:group style="position:absolute;left:1949;top:4112;width:10;height:20" coordorigin="1949,4112" coordsize="10,20">
              <v:shape style="position:absolute;left:1949;top:4112;width:10;height:20" coordorigin="1949,4112" coordsize="10,20" path="m1949,4131l1958,4131,1958,4112,1949,4112,1949,4131xe" filled="true" fillcolor="#000000" stroked="false">
                <v:path arrowok="t"/>
                <v:fill type="solid"/>
              </v:shape>
            </v:group>
            <v:group style="position:absolute;left:1949;top:4131;width:10;height:20" coordorigin="1949,4131" coordsize="10,20">
              <v:shape style="position:absolute;left:1949;top:4131;width:10;height:20" coordorigin="1949,4131" coordsize="10,20" path="m1949,4151l1958,4151,1958,4131,1949,4131,1949,4151xe" filled="true" fillcolor="#000000" stroked="false">
                <v:path arrowok="t"/>
                <v:fill type="solid"/>
              </v:shape>
            </v:group>
            <v:group style="position:absolute;left:1949;top:4151;width:10;height:20" coordorigin="1949,4151" coordsize="10,20">
              <v:shape style="position:absolute;left:1949;top:4151;width:10;height:20" coordorigin="1949,4151" coordsize="10,20" path="m1949,4170l1958,4170,1958,4151,1949,4151,1949,4170xe" filled="true" fillcolor="#000000" stroked="false">
                <v:path arrowok="t"/>
                <v:fill type="solid"/>
              </v:shape>
            </v:group>
            <v:group style="position:absolute;left:1949;top:4170;width:10;height:20" coordorigin="1949,4170" coordsize="10,20">
              <v:shape style="position:absolute;left:1949;top:4170;width:10;height:20" coordorigin="1949,4170" coordsize="10,20" path="m1949,4189l1958,4189,1958,4170,1949,4170,1949,4189xe" filled="true" fillcolor="#000000" stroked="false">
                <v:path arrowok="t"/>
                <v:fill type="solid"/>
              </v:shape>
            </v:group>
            <v:group style="position:absolute;left:1949;top:4189;width:10;height:20" coordorigin="1949,4189" coordsize="10,20">
              <v:shape style="position:absolute;left:1949;top:4189;width:10;height:20" coordorigin="1949,4189" coordsize="10,20" path="m1949,4208l1958,4208,1958,4189,1949,4189,1949,4208xe" filled="true" fillcolor="#000000" stroked="false">
                <v:path arrowok="t"/>
                <v:fill type="solid"/>
              </v:shape>
            </v:group>
            <v:group style="position:absolute;left:1949;top:4208;width:10;height:20" coordorigin="1949,4208" coordsize="10,20">
              <v:shape style="position:absolute;left:1949;top:4208;width:10;height:20" coordorigin="1949,4208" coordsize="10,20" path="m1949,4227l1958,4227,1958,4208,1949,4208,1949,4227xe" filled="true" fillcolor="#000000" stroked="false">
                <v:path arrowok="t"/>
                <v:fill type="solid"/>
              </v:shape>
            </v:group>
            <v:group style="position:absolute;left:1949;top:4227;width:10;height:20" coordorigin="1949,4227" coordsize="10,20">
              <v:shape style="position:absolute;left:1949;top:4227;width:10;height:20" coordorigin="1949,4227" coordsize="10,20" path="m1949,4247l1958,4247,1958,4227,1949,4227,1949,4247xe" filled="true" fillcolor="#000000" stroked="false">
                <v:path arrowok="t"/>
                <v:fill type="solid"/>
              </v:shape>
            </v:group>
            <v:group style="position:absolute;left:1949;top:4247;width:10;height:20" coordorigin="1949,4247" coordsize="10,20">
              <v:shape style="position:absolute;left:1949;top:4247;width:10;height:20" coordorigin="1949,4247" coordsize="10,20" path="m1949,4266l1958,4266,1958,4247,1949,4247,1949,4266xe" filled="true" fillcolor="#000000" stroked="false">
                <v:path arrowok="t"/>
                <v:fill type="solid"/>
              </v:shape>
            </v:group>
            <v:group style="position:absolute;left:1949;top:4266;width:10;height:20" coordorigin="1949,4266" coordsize="10,20">
              <v:shape style="position:absolute;left:1949;top:4266;width:10;height:20" coordorigin="1949,4266" coordsize="10,20" path="m1949,4285l1958,4285,1958,4266,1949,4266,1949,4285xe" filled="true" fillcolor="#000000" stroked="false">
                <v:path arrowok="t"/>
                <v:fill type="solid"/>
              </v:shape>
            </v:group>
            <v:group style="position:absolute;left:1949;top:4285;width:10;height:20" coordorigin="1949,4285" coordsize="10,20">
              <v:shape style="position:absolute;left:1949;top:4285;width:10;height:20" coordorigin="1949,4285" coordsize="10,20" path="m1949,4304l1958,4304,1958,4285,1949,4285,1949,4304xe" filled="true" fillcolor="#000000" stroked="false">
                <v:path arrowok="t"/>
                <v:fill type="solid"/>
              </v:shape>
            </v:group>
            <v:group style="position:absolute;left:1949;top:4304;width:10;height:20" coordorigin="1949,4304" coordsize="10,20">
              <v:shape style="position:absolute;left:1949;top:4304;width:10;height:20" coordorigin="1949,4304" coordsize="10,20" path="m1949,4323l1958,4323,1958,4304,1949,4304,1949,4323xe" filled="true" fillcolor="#000000" stroked="false">
                <v:path arrowok="t"/>
                <v:fill type="solid"/>
              </v:shape>
            </v:group>
            <v:group style="position:absolute;left:1949;top:4323;width:10;height:20" coordorigin="1949,4323" coordsize="10,20">
              <v:shape style="position:absolute;left:1949;top:4323;width:10;height:20" coordorigin="1949,4323" coordsize="10,20" path="m1949,4343l1958,4343,1958,4323,1949,4323,1949,4343xe" filled="true" fillcolor="#000000" stroked="false">
                <v:path arrowok="t"/>
                <v:fill type="solid"/>
              </v:shape>
            </v:group>
            <v:group style="position:absolute;left:1949;top:4343;width:10;height:20" coordorigin="1949,4343" coordsize="10,20">
              <v:shape style="position:absolute;left:1949;top:4343;width:10;height:20" coordorigin="1949,4343" coordsize="10,20" path="m1949,4362l1958,4362,1958,4343,1949,4343,1949,4362xe" filled="true" fillcolor="#000000" stroked="false">
                <v:path arrowok="t"/>
                <v:fill type="solid"/>
              </v:shape>
            </v:group>
            <v:group style="position:absolute;left:1949;top:4362;width:10;height:20" coordorigin="1949,4362" coordsize="10,20">
              <v:shape style="position:absolute;left:1949;top:4362;width:10;height:20" coordorigin="1949,4362" coordsize="10,20" path="m1949,4381l1958,4381,1958,4362,1949,4362,1949,4381xe" filled="true" fillcolor="#000000" stroked="false">
                <v:path arrowok="t"/>
                <v:fill type="solid"/>
              </v:shape>
            </v:group>
            <v:group style="position:absolute;left:1949;top:4381;width:10;height:20" coordorigin="1949,4381" coordsize="10,20">
              <v:shape style="position:absolute;left:1949;top:4381;width:10;height:20" coordorigin="1949,4381" coordsize="10,20" path="m1949,4400l1958,4400,1958,4381,1949,4381,1949,4400xe" filled="true" fillcolor="#000000" stroked="false">
                <v:path arrowok="t"/>
                <v:fill type="solid"/>
              </v:shape>
            </v:group>
            <v:group style="position:absolute;left:1949;top:4400;width:10;height:20" coordorigin="1949,4400" coordsize="10,20">
              <v:shape style="position:absolute;left:1949;top:4400;width:10;height:20" coordorigin="1949,4400" coordsize="10,20" path="m1949,4419l1958,4419,1958,4400,1949,4400,1949,4419xe" filled="true" fillcolor="#000000" stroked="false">
                <v:path arrowok="t"/>
                <v:fill type="solid"/>
              </v:shape>
            </v:group>
            <v:group style="position:absolute;left:1949;top:4419;width:10;height:20" coordorigin="1949,4419" coordsize="10,20">
              <v:shape style="position:absolute;left:1949;top:4419;width:10;height:20" coordorigin="1949,4419" coordsize="10,20" path="m1949,4439l1958,4439,1958,4419,1949,4419,1949,4439xe" filled="true" fillcolor="#000000" stroked="false">
                <v:path arrowok="t"/>
                <v:fill type="solid"/>
              </v:shape>
            </v:group>
            <v:group style="position:absolute;left:1949;top:4439;width:10;height:20" coordorigin="1949,4439" coordsize="10,20">
              <v:shape style="position:absolute;left:1949;top:4439;width:10;height:20" coordorigin="1949,4439" coordsize="10,20" path="m1949,4458l1958,4458,1958,4439,1949,4439,1949,4458xe" filled="true" fillcolor="#000000" stroked="false">
                <v:path arrowok="t"/>
                <v:fill type="solid"/>
              </v:shape>
            </v:group>
            <v:group style="position:absolute;left:1949;top:4458;width:10;height:20" coordorigin="1949,4458" coordsize="10,20">
              <v:shape style="position:absolute;left:1949;top:4458;width:10;height:20" coordorigin="1949,4458" coordsize="10,20" path="m1949,4477l1958,4477,1958,4458,1949,4458,1949,4477xe" filled="true" fillcolor="#000000" stroked="false">
                <v:path arrowok="t"/>
                <v:fill type="solid"/>
              </v:shape>
            </v:group>
            <v:group style="position:absolute;left:1949;top:4477;width:10;height:20" coordorigin="1949,4477" coordsize="10,20">
              <v:shape style="position:absolute;left:1949;top:4477;width:10;height:20" coordorigin="1949,4477" coordsize="10,20" path="m1949,4496l1958,4496,1958,4477,1949,4477,1949,4496xe" filled="true" fillcolor="#000000" stroked="false">
                <v:path arrowok="t"/>
                <v:fill type="solid"/>
              </v:shape>
            </v:group>
            <v:group style="position:absolute;left:1949;top:4496;width:10;height:20" coordorigin="1949,4496" coordsize="10,20">
              <v:shape style="position:absolute;left:1949;top:4496;width:10;height:20" coordorigin="1949,4496" coordsize="10,20" path="m1949,4515l1958,4515,1958,4496,1949,4496,1949,4515xe" filled="true" fillcolor="#000000" stroked="false">
                <v:path arrowok="t"/>
                <v:fill type="solid"/>
              </v:shape>
            </v:group>
            <v:group style="position:absolute;left:1949;top:4515;width:10;height:20" coordorigin="1949,4515" coordsize="10,20">
              <v:shape style="position:absolute;left:1949;top:4515;width:10;height:20" coordorigin="1949,4515" coordsize="10,20" path="m1949,4535l1958,4535,1958,4515,1949,4515,1949,4535xe" filled="true" fillcolor="#000000" stroked="false">
                <v:path arrowok="t"/>
                <v:fill type="solid"/>
              </v:shape>
            </v:group>
            <v:group style="position:absolute;left:1949;top:4535;width:10;height:20" coordorigin="1949,4535" coordsize="10,20">
              <v:shape style="position:absolute;left:1949;top:4535;width:10;height:20" coordorigin="1949,4535" coordsize="10,20" path="m1949,4554l1958,4554,1958,4535,1949,4535,1949,4554xe" filled="true" fillcolor="#000000" stroked="false">
                <v:path arrowok="t"/>
                <v:fill type="solid"/>
              </v:shape>
            </v:group>
            <v:group style="position:absolute;left:1949;top:4554;width:10;height:20" coordorigin="1949,4554" coordsize="10,20">
              <v:shape style="position:absolute;left:1949;top:4554;width:10;height:20" coordorigin="1949,4554" coordsize="10,20" path="m1949,4573l1958,4573,1958,4554,1949,4554,1949,4573xe" filled="true" fillcolor="#000000" stroked="false">
                <v:path arrowok="t"/>
                <v:fill type="solid"/>
              </v:shape>
            </v:group>
            <v:group style="position:absolute;left:1949;top:4573;width:10;height:20" coordorigin="1949,4573" coordsize="10,20">
              <v:shape style="position:absolute;left:1949;top:4573;width:10;height:20" coordorigin="1949,4573" coordsize="10,20" path="m1949,4592l1958,4592,1958,4573,1949,4573,1949,4592xe" filled="true" fillcolor="#000000" stroked="false">
                <v:path arrowok="t"/>
                <v:fill type="solid"/>
              </v:shape>
            </v:group>
            <v:group style="position:absolute;left:1949;top:4592;width:10;height:20" coordorigin="1949,4592" coordsize="10,20">
              <v:shape style="position:absolute;left:1949;top:4592;width:10;height:20" coordorigin="1949,4592" coordsize="10,20" path="m1949,4611l1958,4611,1958,4592,1949,4592,1949,4611xe" filled="true" fillcolor="#000000" stroked="false">
                <v:path arrowok="t"/>
                <v:fill type="solid"/>
              </v:shape>
            </v:group>
            <v:group style="position:absolute;left:1949;top:4611;width:10;height:20" coordorigin="1949,4611" coordsize="10,20">
              <v:shape style="position:absolute;left:1949;top:4611;width:10;height:20" coordorigin="1949,4611" coordsize="10,20" path="m1949,4631l1958,4631,1958,4611,1949,4611,1949,4631xe" filled="true" fillcolor="#000000" stroked="false">
                <v:path arrowok="t"/>
                <v:fill type="solid"/>
              </v:shape>
            </v:group>
            <v:group style="position:absolute;left:1949;top:4631;width:10;height:20" coordorigin="1949,4631" coordsize="10,20">
              <v:shape style="position:absolute;left:1949;top:4631;width:10;height:20" coordorigin="1949,4631" coordsize="10,20" path="m1949,4650l1958,4650,1958,4631,1949,4631,1949,4650xe" filled="true" fillcolor="#000000" stroked="false">
                <v:path arrowok="t"/>
                <v:fill type="solid"/>
              </v:shape>
            </v:group>
            <v:group style="position:absolute;left:1949;top:4650;width:10;height:20" coordorigin="1949,4650" coordsize="10,20">
              <v:shape style="position:absolute;left:1949;top:4650;width:10;height:20" coordorigin="1949,4650" coordsize="10,20" path="m1949,4669l1958,4669,1958,4650,1949,4650,1949,4669xe" filled="true" fillcolor="#000000" stroked="false">
                <v:path arrowok="t"/>
                <v:fill type="solid"/>
              </v:shape>
            </v:group>
            <v:group style="position:absolute;left:1949;top:4669;width:10;height:20" coordorigin="1949,4669" coordsize="10,20">
              <v:shape style="position:absolute;left:1949;top:4669;width:10;height:20" coordorigin="1949,4669" coordsize="10,20" path="m1949,4688l1958,4688,1958,4669,1949,4669,1949,4688xe" filled="true" fillcolor="#000000" stroked="false">
                <v:path arrowok="t"/>
                <v:fill type="solid"/>
              </v:shape>
            </v:group>
            <v:group style="position:absolute;left:1949;top:4688;width:10;height:20" coordorigin="1949,4688" coordsize="10,20">
              <v:shape style="position:absolute;left:1949;top:4688;width:10;height:20" coordorigin="1949,4688" coordsize="10,20" path="m1949,4707l1958,4707,1958,4688,1949,4688,1949,4707xe" filled="true" fillcolor="#000000" stroked="false">
                <v:path arrowok="t"/>
                <v:fill type="solid"/>
              </v:shape>
            </v:group>
            <v:group style="position:absolute;left:1949;top:4707;width:10;height:20" coordorigin="1949,4707" coordsize="10,20">
              <v:shape style="position:absolute;left:1949;top:4707;width:10;height:20" coordorigin="1949,4707" coordsize="10,20" path="m1949,4727l1958,4727,1958,4707,1949,4707,1949,4727xe" filled="true" fillcolor="#000000" stroked="false">
                <v:path arrowok="t"/>
                <v:fill type="solid"/>
              </v:shape>
            </v:group>
            <v:group style="position:absolute;left:1949;top:4727;width:10;height:20" coordorigin="1949,4727" coordsize="10,20">
              <v:shape style="position:absolute;left:1949;top:4727;width:10;height:20" coordorigin="1949,4727" coordsize="10,20" path="m1949,4746l1958,4746,1958,4727,1949,4727,1949,4746xe" filled="true" fillcolor="#000000" stroked="false">
                <v:path arrowok="t"/>
                <v:fill type="solid"/>
              </v:shape>
            </v:group>
            <v:group style="position:absolute;left:1949;top:4746;width:10;height:20" coordorigin="1949,4746" coordsize="10,20">
              <v:shape style="position:absolute;left:1949;top:4746;width:10;height:20" coordorigin="1949,4746" coordsize="10,20" path="m1949,4765l1958,4765,1958,4746,1949,4746,1949,4765xe" filled="true" fillcolor="#000000" stroked="false">
                <v:path arrowok="t"/>
                <v:fill type="solid"/>
              </v:shape>
            </v:group>
            <v:group style="position:absolute;left:1949;top:4765;width:10;height:20" coordorigin="1949,4765" coordsize="10,20">
              <v:shape style="position:absolute;left:1949;top:4765;width:10;height:20" coordorigin="1949,4765" coordsize="10,20" path="m1949,4784l1958,4784,1958,4765,1949,4765,1949,4784xe" filled="true" fillcolor="#000000" stroked="false">
                <v:path arrowok="t"/>
                <v:fill type="solid"/>
              </v:shape>
            </v:group>
            <v:group style="position:absolute;left:1949;top:4784;width:10;height:20" coordorigin="1949,4784" coordsize="10,20">
              <v:shape style="position:absolute;left:1949;top:4784;width:10;height:20" coordorigin="1949,4784" coordsize="10,20" path="m1949,4803l1958,4803,1958,4784,1949,4784,1949,4803xe" filled="true" fillcolor="#000000" stroked="false">
                <v:path arrowok="t"/>
                <v:fill type="solid"/>
              </v:shape>
            </v:group>
            <v:group style="position:absolute;left:1949;top:4803;width:10;height:20" coordorigin="1949,4803" coordsize="10,20">
              <v:shape style="position:absolute;left:1949;top:4803;width:10;height:20" coordorigin="1949,4803" coordsize="10,20" path="m1949,4823l1958,4823,1958,4803,1949,4803,1949,4823xe" filled="true" fillcolor="#000000" stroked="false">
                <v:path arrowok="t"/>
                <v:fill type="solid"/>
              </v:shape>
            </v:group>
            <v:group style="position:absolute;left:1949;top:4823;width:10;height:20" coordorigin="1949,4823" coordsize="10,20">
              <v:shape style="position:absolute;left:1949;top:4823;width:10;height:20" coordorigin="1949,4823" coordsize="10,20" path="m1949,4842l1958,4842,1958,4823,1949,4823,1949,4842xe" filled="true" fillcolor="#000000" stroked="false">
                <v:path arrowok="t"/>
                <v:fill type="solid"/>
              </v:shape>
            </v:group>
            <v:group style="position:absolute;left:1949;top:4842;width:10;height:20" coordorigin="1949,4842" coordsize="10,20">
              <v:shape style="position:absolute;left:1949;top:4842;width:10;height:20" coordorigin="1949,4842" coordsize="10,20" path="m1949,4861l1958,4861,1958,4842,1949,4842,1949,4861xe" filled="true" fillcolor="#000000" stroked="false">
                <v:path arrowok="t"/>
                <v:fill type="solid"/>
              </v:shape>
            </v:group>
            <v:group style="position:absolute;left:1949;top:4861;width:10;height:20" coordorigin="1949,4861" coordsize="10,20">
              <v:shape style="position:absolute;left:1949;top:4861;width:10;height:20" coordorigin="1949,4861" coordsize="10,20" path="m1949,4880l1958,4880,1958,4861,1949,4861,1949,4880xe" filled="true" fillcolor="#000000" stroked="false">
                <v:path arrowok="t"/>
                <v:fill type="solid"/>
              </v:shape>
            </v:group>
            <v:group style="position:absolute;left:1949;top:4880;width:10;height:20" coordorigin="1949,4880" coordsize="10,20">
              <v:shape style="position:absolute;left:1949;top:4880;width:10;height:20" coordorigin="1949,4880" coordsize="10,20" path="m1949,4899l1958,4899,1958,4880,1949,4880,1949,4899xe" filled="true" fillcolor="#000000" stroked="false">
                <v:path arrowok="t"/>
                <v:fill type="solid"/>
              </v:shape>
            </v:group>
            <v:group style="position:absolute;left:1949;top:4899;width:10;height:20" coordorigin="1949,4899" coordsize="10,20">
              <v:shape style="position:absolute;left:1949;top:4899;width:10;height:20" coordorigin="1949,4899" coordsize="10,20" path="m1949,4919l1958,4919,1958,4899,1949,4899,1949,4919xe" filled="true" fillcolor="#000000" stroked="false">
                <v:path arrowok="t"/>
                <v:fill type="solid"/>
              </v:shape>
            </v:group>
            <v:group style="position:absolute;left:1949;top:4919;width:10;height:20" coordorigin="1949,4919" coordsize="10,20">
              <v:shape style="position:absolute;left:1949;top:4919;width:10;height:20" coordorigin="1949,4919" coordsize="10,20" path="m1949,4938l1958,4938,1958,4919,1949,4919,1949,4938xe" filled="true" fillcolor="#000000" stroked="false">
                <v:path arrowok="t"/>
                <v:fill type="solid"/>
              </v:shape>
            </v:group>
            <v:group style="position:absolute;left:1949;top:4938;width:10;height:20" coordorigin="1949,4938" coordsize="10,20">
              <v:shape style="position:absolute;left:1949;top:4938;width:10;height:20" coordorigin="1949,4938" coordsize="10,20" path="m1949,4957l1958,4957,1958,4938,1949,4938,1949,4957xe" filled="true" fillcolor="#000000" stroked="false">
                <v:path arrowok="t"/>
                <v:fill type="solid"/>
              </v:shape>
            </v:group>
            <v:group style="position:absolute;left:1949;top:4957;width:10;height:20" coordorigin="1949,4957" coordsize="10,20">
              <v:shape style="position:absolute;left:1949;top:4957;width:10;height:20" coordorigin="1949,4957" coordsize="10,20" path="m1949,4976l1958,4976,1958,4957,1949,4957,1949,4976xe" filled="true" fillcolor="#000000" stroked="false">
                <v:path arrowok="t"/>
                <v:fill type="solid"/>
              </v:shape>
            </v:group>
            <v:group style="position:absolute;left:1949;top:4976;width:10;height:20" coordorigin="1949,4976" coordsize="10,20">
              <v:shape style="position:absolute;left:1949;top:4976;width:10;height:20" coordorigin="1949,4976" coordsize="10,20" path="m1949,4995l1958,4995,1958,4976,1949,4976,1949,4995xe" filled="true" fillcolor="#000000" stroked="false">
                <v:path arrowok="t"/>
                <v:fill type="solid"/>
              </v:shape>
            </v:group>
            <v:group style="position:absolute;left:1949;top:4995;width:10;height:20" coordorigin="1949,4995" coordsize="10,20">
              <v:shape style="position:absolute;left:1949;top:4995;width:10;height:20" coordorigin="1949,4995" coordsize="10,20" path="m1949,5015l1958,5015,1958,4995,1949,4995,1949,5015xe" filled="true" fillcolor="#000000" stroked="false">
                <v:path arrowok="t"/>
                <v:fill type="solid"/>
              </v:shape>
            </v:group>
            <v:group style="position:absolute;left:1949;top:5015;width:10;height:20" coordorigin="1949,5015" coordsize="10,20">
              <v:shape style="position:absolute;left:1949;top:5015;width:10;height:20" coordorigin="1949,5015" coordsize="10,20" path="m1949,5034l1958,5034,1958,5015,1949,5015,1949,5034xe" filled="true" fillcolor="#000000" stroked="false">
                <v:path arrowok="t"/>
                <v:fill type="solid"/>
              </v:shape>
            </v:group>
            <v:group style="position:absolute;left:1949;top:5034;width:10;height:20" coordorigin="1949,5034" coordsize="10,20">
              <v:shape style="position:absolute;left:1949;top:5034;width:10;height:20" coordorigin="1949,5034" coordsize="10,20" path="m1949,5053l1958,5053,1958,5034,1949,5034,1949,5053xe" filled="true" fillcolor="#000000" stroked="false">
                <v:path arrowok="t"/>
                <v:fill type="solid"/>
              </v:shape>
            </v:group>
            <v:group style="position:absolute;left:1949;top:5053;width:10;height:20" coordorigin="1949,5053" coordsize="10,20">
              <v:shape style="position:absolute;left:1949;top:5053;width:10;height:20" coordorigin="1949,5053" coordsize="10,20" path="m1949,5072l1958,5072,1958,5053,1949,5053,1949,5072xe" filled="true" fillcolor="#000000" stroked="false">
                <v:path arrowok="t"/>
                <v:fill type="solid"/>
              </v:shape>
            </v:group>
            <v:group style="position:absolute;left:1949;top:5072;width:10;height:20" coordorigin="1949,5072" coordsize="10,20">
              <v:shape style="position:absolute;left:1949;top:5072;width:10;height:20" coordorigin="1949,5072" coordsize="10,20" path="m1949,5091l1958,5091,1958,5072,1949,5072,1949,5091xe" filled="true" fillcolor="#000000" stroked="false">
                <v:path arrowok="t"/>
                <v:fill type="solid"/>
              </v:shape>
            </v:group>
            <v:group style="position:absolute;left:1949;top:5091;width:10;height:20" coordorigin="1949,5091" coordsize="10,20">
              <v:shape style="position:absolute;left:1949;top:5091;width:10;height:20" coordorigin="1949,5091" coordsize="10,20" path="m1949,5111l1958,5111,1958,5091,1949,5091,1949,5111xe" filled="true" fillcolor="#000000" stroked="false">
                <v:path arrowok="t"/>
                <v:fill type="solid"/>
              </v:shape>
            </v:group>
            <v:group style="position:absolute;left:1949;top:5111;width:10;height:20" coordorigin="1949,5111" coordsize="10,20">
              <v:shape style="position:absolute;left:1949;top:5111;width:10;height:20" coordorigin="1949,5111" coordsize="10,20" path="m1949,5130l1958,5130,1958,5111,1949,5111,1949,5130xe" filled="true" fillcolor="#000000" stroked="false">
                <v:path arrowok="t"/>
                <v:fill type="solid"/>
              </v:shape>
            </v:group>
            <v:group style="position:absolute;left:1949;top:5130;width:10;height:20" coordorigin="1949,5130" coordsize="10,20">
              <v:shape style="position:absolute;left:1949;top:5130;width:10;height:20" coordorigin="1949,5130" coordsize="10,20" path="m1949,5149l1958,5149,1958,5130,1949,5130,1949,5149xe" filled="true" fillcolor="#000000" stroked="false">
                <v:path arrowok="t"/>
                <v:fill type="solid"/>
              </v:shape>
            </v:group>
            <v:group style="position:absolute;left:1949;top:5149;width:10;height:20" coordorigin="1949,5149" coordsize="10,20">
              <v:shape style="position:absolute;left:1949;top:5149;width:10;height:20" coordorigin="1949,5149" coordsize="10,20" path="m1949,5168l1958,5168,1958,5149,1949,5149,1949,5168xe" filled="true" fillcolor="#000000" stroked="false">
                <v:path arrowok="t"/>
                <v:fill type="solid"/>
              </v:shape>
            </v:group>
            <v:group style="position:absolute;left:1949;top:5168;width:10;height:20" coordorigin="1949,5168" coordsize="10,20">
              <v:shape style="position:absolute;left:1949;top:5168;width:10;height:20" coordorigin="1949,5168" coordsize="10,20" path="m1949,5187l1958,5187,1958,5168,1949,5168,1949,5187xe" filled="true" fillcolor="#000000" stroked="false">
                <v:path arrowok="t"/>
                <v:fill type="solid"/>
              </v:shape>
            </v:group>
            <v:group style="position:absolute;left:1949;top:5187;width:10;height:20" coordorigin="1949,5187" coordsize="10,20">
              <v:shape style="position:absolute;left:1949;top:5187;width:10;height:20" coordorigin="1949,5187" coordsize="10,20" path="m1949,5207l1958,5207,1958,5187,1949,5187,1949,5207xe" filled="true" fillcolor="#000000" stroked="false">
                <v:path arrowok="t"/>
                <v:fill type="solid"/>
              </v:shape>
            </v:group>
            <v:group style="position:absolute;left:1949;top:5207;width:10;height:20" coordorigin="1949,5207" coordsize="10,20">
              <v:shape style="position:absolute;left:1949;top:5207;width:10;height:20" coordorigin="1949,5207" coordsize="10,20" path="m1949,5226l1958,5226,1958,5207,1949,5207,1949,5226xe" filled="true" fillcolor="#000000" stroked="false">
                <v:path arrowok="t"/>
                <v:fill type="solid"/>
              </v:shape>
            </v:group>
            <v:group style="position:absolute;left:1949;top:5226;width:10;height:20" coordorigin="1949,5226" coordsize="10,20">
              <v:shape style="position:absolute;left:1949;top:5226;width:10;height:20" coordorigin="1949,5226" coordsize="10,20" path="m1949,5245l1958,5245,1958,5226,1949,5226,1949,5245xe" filled="true" fillcolor="#000000" stroked="false">
                <v:path arrowok="t"/>
                <v:fill type="solid"/>
              </v:shape>
            </v:group>
            <v:group style="position:absolute;left:1949;top:5245;width:10;height:20" coordorigin="1949,5245" coordsize="10,20">
              <v:shape style="position:absolute;left:1949;top:5245;width:10;height:20" coordorigin="1949,5245" coordsize="10,20" path="m1949,5264l1958,5264,1958,5245,1949,5245,1949,5264xe" filled="true" fillcolor="#000000" stroked="false">
                <v:path arrowok="t"/>
                <v:fill type="solid"/>
              </v:shape>
            </v:group>
            <v:group style="position:absolute;left:1949;top:5264;width:10;height:20" coordorigin="1949,5264" coordsize="10,20">
              <v:shape style="position:absolute;left:1949;top:5264;width:10;height:20" coordorigin="1949,5264" coordsize="10,20" path="m1949,5283l1958,5283,1958,5264,1949,5264,1949,5283xe" filled="true" fillcolor="#000000" stroked="false">
                <v:path arrowok="t"/>
                <v:fill type="solid"/>
              </v:shape>
            </v:group>
            <v:group style="position:absolute;left:1949;top:5283;width:10;height:20" coordorigin="1949,5283" coordsize="10,20">
              <v:shape style="position:absolute;left:1949;top:5283;width:10;height:20" coordorigin="1949,5283" coordsize="10,20" path="m1949,5303l1958,5303,1958,5283,1949,5283,1949,5303xe" filled="true" fillcolor="#000000" stroked="false">
                <v:path arrowok="t"/>
                <v:fill type="solid"/>
              </v:shape>
            </v:group>
            <v:group style="position:absolute;left:1949;top:5303;width:10;height:20" coordorigin="1949,5303" coordsize="10,20">
              <v:shape style="position:absolute;left:1949;top:5303;width:10;height:20" coordorigin="1949,5303" coordsize="10,20" path="m1949,5322l1958,5322,1958,5303,1949,5303,1949,5322xe" filled="true" fillcolor="#000000" stroked="false">
                <v:path arrowok="t"/>
                <v:fill type="solid"/>
              </v:shape>
            </v:group>
            <v:group style="position:absolute;left:1949;top:5322;width:10;height:20" coordorigin="1949,5322" coordsize="10,20">
              <v:shape style="position:absolute;left:1949;top:5322;width:10;height:20" coordorigin="1949,5322" coordsize="10,20" path="m1949,5341l1958,5341,1958,5322,1949,5322,1949,5341xe" filled="true" fillcolor="#000000" stroked="false">
                <v:path arrowok="t"/>
                <v:fill type="solid"/>
              </v:shape>
            </v:group>
            <v:group style="position:absolute;left:1949;top:5341;width:10;height:20" coordorigin="1949,5341" coordsize="10,20">
              <v:shape style="position:absolute;left:1949;top:5341;width:10;height:20" coordorigin="1949,5341" coordsize="10,20" path="m1949,5360l1958,5360,1958,5341,1949,5341,1949,5360xe" filled="true" fillcolor="#000000" stroked="false">
                <v:path arrowok="t"/>
                <v:fill type="solid"/>
              </v:shape>
            </v:group>
            <v:group style="position:absolute;left:1949;top:5360;width:10;height:20" coordorigin="1949,5360" coordsize="10,20">
              <v:shape style="position:absolute;left:1949;top:5360;width:10;height:20" coordorigin="1949,5360" coordsize="10,20" path="m1949,5379l1958,5379,1958,5360,1949,5360,1949,5379xe" filled="true" fillcolor="#000000" stroked="false">
                <v:path arrowok="t"/>
                <v:fill type="solid"/>
              </v:shape>
            </v:group>
            <v:group style="position:absolute;left:1949;top:5379;width:10;height:20" coordorigin="1949,5379" coordsize="10,20">
              <v:shape style="position:absolute;left:1949;top:5379;width:10;height:20" coordorigin="1949,5379" coordsize="10,20" path="m1949,5399l1958,5399,1958,5379,1949,5379,1949,5399xe" filled="true" fillcolor="#000000" stroked="false">
                <v:path arrowok="t"/>
                <v:fill type="solid"/>
              </v:shape>
            </v:group>
            <v:group style="position:absolute;left:1949;top:5399;width:10;height:20" coordorigin="1949,5399" coordsize="10,20">
              <v:shape style="position:absolute;left:1949;top:5399;width:10;height:20" coordorigin="1949,5399" coordsize="10,20" path="m1949,5418l1958,5418,1958,5399,1949,5399,1949,5418xe" filled="true" fillcolor="#000000" stroked="false">
                <v:path arrowok="t"/>
                <v:fill type="solid"/>
              </v:shape>
            </v:group>
            <v:group style="position:absolute;left:1949;top:5418;width:10;height:20" coordorigin="1949,5418" coordsize="10,20">
              <v:shape style="position:absolute;left:1949;top:5418;width:10;height:20" coordorigin="1949,5418" coordsize="10,20" path="m1949,5437l1958,5437,1958,5418,1949,5418,1949,5437xe" filled="true" fillcolor="#000000" stroked="false">
                <v:path arrowok="t"/>
                <v:fill type="solid"/>
              </v:shape>
              <v:shape style="position:absolute;left:1949;top:5437;width:10;height:2" type="#_x0000_t75" stroked="false">
                <v:imagedata r:id="rId116" o:title=""/>
              </v:shape>
            </v:group>
            <v:group style="position:absolute;left:1949;top:5454;width:29;height:2" coordorigin="1949,5454" coordsize="29,2">
              <v:shape style="position:absolute;left:1949;top:5454;width:29;height:2" coordorigin="1949,5454" coordsize="29,0" path="m1949,5454l1978,5454e" filled="false" stroked="true" strokeweight="1.44pt" strokecolor="#000000">
                <v:path arrowok="t"/>
              </v:shape>
            </v:group>
            <v:group style="position:absolute;left:1978;top:5454;width:1107;height:2" coordorigin="1978,5454" coordsize="1107,2">
              <v:shape style="position:absolute;left:1978;top:5454;width:1107;height:2" coordorigin="1978,5454" coordsize="1107,0" path="m1978,5454l3084,5454e" filled="false" stroked="true" strokeweight="1.44pt" strokecolor="#000000">
                <v:path arrowok="t"/>
              </v:shape>
            </v:group>
            <v:group style="position:absolute;left:3084;top:2441;width:10;height:20" coordorigin="3084,2441" coordsize="10,20">
              <v:shape style="position:absolute;left:3084;top:2441;width:10;height:20" coordorigin="3084,2441" coordsize="10,20" path="m3084,2461l3094,2461,3094,2441,3084,2441,3084,2461xe" filled="true" fillcolor="#000000" stroked="false">
                <v:path arrowok="t"/>
                <v:fill type="solid"/>
              </v:shape>
            </v:group>
            <v:group style="position:absolute;left:3084;top:2461;width:10;height:20" coordorigin="3084,2461" coordsize="10,20">
              <v:shape style="position:absolute;left:3084;top:2461;width:10;height:20" coordorigin="3084,2461" coordsize="10,20" path="m3084,2480l3094,2480,3094,2461,3084,2461,3084,2480xe" filled="true" fillcolor="#000000" stroked="false">
                <v:path arrowok="t"/>
                <v:fill type="solid"/>
              </v:shape>
            </v:group>
            <v:group style="position:absolute;left:3084;top:2480;width:10;height:20" coordorigin="3084,2480" coordsize="10,20">
              <v:shape style="position:absolute;left:3084;top:2480;width:10;height:20" coordorigin="3084,2480" coordsize="10,20" path="m3084,2499l3094,2499,3094,2480,3084,2480,3084,2499xe" filled="true" fillcolor="#000000" stroked="false">
                <v:path arrowok="t"/>
                <v:fill type="solid"/>
              </v:shape>
            </v:group>
            <v:group style="position:absolute;left:3084;top:2499;width:10;height:20" coordorigin="3084,2499" coordsize="10,20">
              <v:shape style="position:absolute;left:3084;top:2499;width:10;height:20" coordorigin="3084,2499" coordsize="10,20" path="m3084,2518l3094,2518,3094,2499,3084,2499,3084,2518xe" filled="true" fillcolor="#000000" stroked="false">
                <v:path arrowok="t"/>
                <v:fill type="solid"/>
              </v:shape>
            </v:group>
            <v:group style="position:absolute;left:3084;top:2518;width:10;height:20" coordorigin="3084,2518" coordsize="10,20">
              <v:shape style="position:absolute;left:3084;top:2518;width:10;height:20" coordorigin="3084,2518" coordsize="10,20" path="m3084,2537l3094,2537,3094,2518,3084,2518,3084,2537xe" filled="true" fillcolor="#000000" stroked="false">
                <v:path arrowok="t"/>
                <v:fill type="solid"/>
              </v:shape>
            </v:group>
            <v:group style="position:absolute;left:3084;top:2537;width:10;height:20" coordorigin="3084,2537" coordsize="10,20">
              <v:shape style="position:absolute;left:3084;top:2537;width:10;height:20" coordorigin="3084,2537" coordsize="10,20" path="m3084,2557l3094,2557,3094,2537,3084,2537,3084,2557xe" filled="true" fillcolor="#000000" stroked="false">
                <v:path arrowok="t"/>
                <v:fill type="solid"/>
              </v:shape>
            </v:group>
            <v:group style="position:absolute;left:3084;top:2557;width:10;height:20" coordorigin="3084,2557" coordsize="10,20">
              <v:shape style="position:absolute;left:3084;top:2557;width:10;height:20" coordorigin="3084,2557" coordsize="10,20" path="m3084,2576l3094,2576,3094,2557,3084,2557,3084,2576xe" filled="true" fillcolor="#000000" stroked="false">
                <v:path arrowok="t"/>
                <v:fill type="solid"/>
              </v:shape>
            </v:group>
            <v:group style="position:absolute;left:3084;top:2576;width:10;height:20" coordorigin="3084,2576" coordsize="10,20">
              <v:shape style="position:absolute;left:3084;top:2576;width:10;height:20" coordorigin="3084,2576" coordsize="10,20" path="m3084,2595l3094,2595,3094,2576,3084,2576,3084,2595xe" filled="true" fillcolor="#000000" stroked="false">
                <v:path arrowok="t"/>
                <v:fill type="solid"/>
              </v:shape>
            </v:group>
            <v:group style="position:absolute;left:3084;top:2595;width:10;height:20" coordorigin="3084,2595" coordsize="10,20">
              <v:shape style="position:absolute;left:3084;top:2595;width:10;height:20" coordorigin="3084,2595" coordsize="10,20" path="m3084,2614l3094,2614,3094,2595,3084,2595,3084,2614xe" filled="true" fillcolor="#000000" stroked="false">
                <v:path arrowok="t"/>
                <v:fill type="solid"/>
              </v:shape>
            </v:group>
            <v:group style="position:absolute;left:3084;top:2614;width:10;height:20" coordorigin="3084,2614" coordsize="10,20">
              <v:shape style="position:absolute;left:3084;top:2614;width:10;height:20" coordorigin="3084,2614" coordsize="10,20" path="m3084,2633l3094,2633,3094,2614,3084,2614,3084,2633xe" filled="true" fillcolor="#000000" stroked="false">
                <v:path arrowok="t"/>
                <v:fill type="solid"/>
              </v:shape>
            </v:group>
            <v:group style="position:absolute;left:3084;top:2633;width:10;height:20" coordorigin="3084,2633" coordsize="10,20">
              <v:shape style="position:absolute;left:3084;top:2633;width:10;height:20" coordorigin="3084,2633" coordsize="10,20" path="m3084,2653l3094,2653,3094,2633,3084,2633,3084,2653xe" filled="true" fillcolor="#000000" stroked="false">
                <v:path arrowok="t"/>
                <v:fill type="solid"/>
              </v:shape>
            </v:group>
            <v:group style="position:absolute;left:3084;top:2653;width:10;height:20" coordorigin="3084,2653" coordsize="10,20">
              <v:shape style="position:absolute;left:3084;top:2653;width:10;height:20" coordorigin="3084,2653" coordsize="10,20" path="m3084,2672l3094,2672,3094,2653,3084,2653,3084,2672xe" filled="true" fillcolor="#000000" stroked="false">
                <v:path arrowok="t"/>
                <v:fill type="solid"/>
              </v:shape>
            </v:group>
            <v:group style="position:absolute;left:3084;top:2672;width:10;height:20" coordorigin="3084,2672" coordsize="10,20">
              <v:shape style="position:absolute;left:3084;top:2672;width:10;height:20" coordorigin="3084,2672" coordsize="10,20" path="m3084,2691l3094,2691,3094,2672,3084,2672,3084,2691xe" filled="true" fillcolor="#000000" stroked="false">
                <v:path arrowok="t"/>
                <v:fill type="solid"/>
              </v:shape>
            </v:group>
            <v:group style="position:absolute;left:3084;top:2691;width:10;height:20" coordorigin="3084,2691" coordsize="10,20">
              <v:shape style="position:absolute;left:3084;top:2691;width:10;height:20" coordorigin="3084,2691" coordsize="10,20" path="m3084,2710l3094,2710,3094,2691,3084,2691,3084,2710xe" filled="true" fillcolor="#000000" stroked="false">
                <v:path arrowok="t"/>
                <v:fill type="solid"/>
              </v:shape>
            </v:group>
            <v:group style="position:absolute;left:3084;top:2710;width:10;height:20" coordorigin="3084,2710" coordsize="10,20">
              <v:shape style="position:absolute;left:3084;top:2710;width:10;height:20" coordorigin="3084,2710" coordsize="10,20" path="m3084,2729l3094,2729,3094,2710,3084,2710,3084,2729xe" filled="true" fillcolor="#000000" stroked="false">
                <v:path arrowok="t"/>
                <v:fill type="solid"/>
              </v:shape>
            </v:group>
            <v:group style="position:absolute;left:3084;top:2729;width:10;height:20" coordorigin="3084,2729" coordsize="10,20">
              <v:shape style="position:absolute;left:3084;top:2729;width:10;height:20" coordorigin="3084,2729" coordsize="10,20" path="m3084,2749l3094,2749,3094,2729,3084,2729,3084,2749xe" filled="true" fillcolor="#000000" stroked="false">
                <v:path arrowok="t"/>
                <v:fill type="solid"/>
              </v:shape>
            </v:group>
            <v:group style="position:absolute;left:3084;top:2749;width:10;height:20" coordorigin="3084,2749" coordsize="10,20">
              <v:shape style="position:absolute;left:3084;top:2749;width:10;height:20" coordorigin="3084,2749" coordsize="10,20" path="m3084,2768l3094,2768,3094,2749,3084,2749,3084,2768xe" filled="true" fillcolor="#000000" stroked="false">
                <v:path arrowok="t"/>
                <v:fill type="solid"/>
              </v:shape>
            </v:group>
            <v:group style="position:absolute;left:3084;top:2768;width:10;height:20" coordorigin="3084,2768" coordsize="10,20">
              <v:shape style="position:absolute;left:3084;top:2768;width:10;height:20" coordorigin="3084,2768" coordsize="10,20" path="m3084,2787l3094,2787,3094,2768,3084,2768,3084,2787xe" filled="true" fillcolor="#000000" stroked="false">
                <v:path arrowok="t"/>
                <v:fill type="solid"/>
              </v:shape>
            </v:group>
            <v:group style="position:absolute;left:3084;top:2787;width:10;height:20" coordorigin="3084,2787" coordsize="10,20">
              <v:shape style="position:absolute;left:3084;top:2787;width:10;height:20" coordorigin="3084,2787" coordsize="10,20" path="m3084,2806l3094,2806,3094,2787,3084,2787,3084,2806xe" filled="true" fillcolor="#000000" stroked="false">
                <v:path arrowok="t"/>
                <v:fill type="solid"/>
              </v:shape>
            </v:group>
            <v:group style="position:absolute;left:3084;top:2806;width:10;height:20" coordorigin="3084,2806" coordsize="10,20">
              <v:shape style="position:absolute;left:3084;top:2806;width:10;height:20" coordorigin="3084,2806" coordsize="10,20" path="m3084,2825l3094,2825,3094,2806,3084,2806,3084,2825xe" filled="true" fillcolor="#000000" stroked="false">
                <v:path arrowok="t"/>
                <v:fill type="solid"/>
              </v:shape>
            </v:group>
            <v:group style="position:absolute;left:3084;top:2825;width:10;height:20" coordorigin="3084,2825" coordsize="10,20">
              <v:shape style="position:absolute;left:3084;top:2825;width:10;height:20" coordorigin="3084,2825" coordsize="10,20" path="m3084,2845l3094,2845,3094,2825,3084,2825,3084,2845xe" filled="true" fillcolor="#000000" stroked="false">
                <v:path arrowok="t"/>
                <v:fill type="solid"/>
              </v:shape>
            </v:group>
            <v:group style="position:absolute;left:3084;top:2845;width:10;height:20" coordorigin="3084,2845" coordsize="10,20">
              <v:shape style="position:absolute;left:3084;top:2845;width:10;height:20" coordorigin="3084,2845" coordsize="10,20" path="m3084,2864l3094,2864,3094,2845,3084,2845,3084,2864xe" filled="true" fillcolor="#000000" stroked="false">
                <v:path arrowok="t"/>
                <v:fill type="solid"/>
              </v:shape>
            </v:group>
            <v:group style="position:absolute;left:3084;top:2864;width:10;height:20" coordorigin="3084,2864" coordsize="10,20">
              <v:shape style="position:absolute;left:3084;top:2864;width:10;height:20" coordorigin="3084,2864" coordsize="10,20" path="m3084,2883l3094,2883,3094,2864,3084,2864,3084,2883xe" filled="true" fillcolor="#000000" stroked="false">
                <v:path arrowok="t"/>
                <v:fill type="solid"/>
              </v:shape>
            </v:group>
            <v:group style="position:absolute;left:3084;top:2883;width:10;height:20" coordorigin="3084,2883" coordsize="10,20">
              <v:shape style="position:absolute;left:3084;top:2883;width:10;height:20" coordorigin="3084,2883" coordsize="10,20" path="m3084,2902l3094,2902,3094,2883,3084,2883,3084,2902xe" filled="true" fillcolor="#000000" stroked="false">
                <v:path arrowok="t"/>
                <v:fill type="solid"/>
              </v:shape>
            </v:group>
            <v:group style="position:absolute;left:3084;top:2902;width:10;height:20" coordorigin="3084,2902" coordsize="10,20">
              <v:shape style="position:absolute;left:3084;top:2902;width:10;height:20" coordorigin="3084,2902" coordsize="10,20" path="m3084,2921l3094,2921,3094,2902,3084,2902,3084,2921xe" filled="true" fillcolor="#000000" stroked="false">
                <v:path arrowok="t"/>
                <v:fill type="solid"/>
              </v:shape>
            </v:group>
            <v:group style="position:absolute;left:3084;top:2921;width:10;height:20" coordorigin="3084,2921" coordsize="10,20">
              <v:shape style="position:absolute;left:3084;top:2921;width:10;height:20" coordorigin="3084,2921" coordsize="10,20" path="m3084,2941l3094,2941,3094,2921,3084,2921,3084,2941xe" filled="true" fillcolor="#000000" stroked="false">
                <v:path arrowok="t"/>
                <v:fill type="solid"/>
              </v:shape>
            </v:group>
            <v:group style="position:absolute;left:3084;top:2941;width:10;height:20" coordorigin="3084,2941" coordsize="10,20">
              <v:shape style="position:absolute;left:3084;top:2941;width:10;height:20" coordorigin="3084,2941" coordsize="10,20" path="m3084,2960l3094,2960,3094,2941,3084,2941,3084,2960xe" filled="true" fillcolor="#000000" stroked="false">
                <v:path arrowok="t"/>
                <v:fill type="solid"/>
              </v:shape>
            </v:group>
            <v:group style="position:absolute;left:3084;top:2960;width:10;height:20" coordorigin="3084,2960" coordsize="10,20">
              <v:shape style="position:absolute;left:3084;top:2960;width:10;height:20" coordorigin="3084,2960" coordsize="10,20" path="m3084,2979l3094,2979,3094,2960,3084,2960,3084,2979xe" filled="true" fillcolor="#000000" stroked="false">
                <v:path arrowok="t"/>
                <v:fill type="solid"/>
              </v:shape>
            </v:group>
            <v:group style="position:absolute;left:3084;top:2979;width:10;height:20" coordorigin="3084,2979" coordsize="10,20">
              <v:shape style="position:absolute;left:3084;top:2979;width:10;height:20" coordorigin="3084,2979" coordsize="10,20" path="m3084,2998l3094,2998,3094,2979,3084,2979,3084,2998xe" filled="true" fillcolor="#000000" stroked="false">
                <v:path arrowok="t"/>
                <v:fill type="solid"/>
              </v:shape>
            </v:group>
            <v:group style="position:absolute;left:3084;top:2998;width:10;height:20" coordorigin="3084,2998" coordsize="10,20">
              <v:shape style="position:absolute;left:3084;top:2998;width:10;height:20" coordorigin="3084,2998" coordsize="10,20" path="m3084,3017l3094,3017,3094,2998,3084,2998,3084,3017xe" filled="true" fillcolor="#000000" stroked="false">
                <v:path arrowok="t"/>
                <v:fill type="solid"/>
              </v:shape>
            </v:group>
            <v:group style="position:absolute;left:3084;top:3017;width:10;height:20" coordorigin="3084,3017" coordsize="10,20">
              <v:shape style="position:absolute;left:3084;top:3017;width:10;height:20" coordorigin="3084,3017" coordsize="10,20" path="m3084,3037l3094,3037,3094,3017,3084,3017,3084,3037xe" filled="true" fillcolor="#000000" stroked="false">
                <v:path arrowok="t"/>
                <v:fill type="solid"/>
              </v:shape>
            </v:group>
            <v:group style="position:absolute;left:3084;top:3037;width:10;height:20" coordorigin="3084,3037" coordsize="10,20">
              <v:shape style="position:absolute;left:3084;top:3037;width:10;height:20" coordorigin="3084,3037" coordsize="10,20" path="m3084,3056l3094,3056,3094,3037,3084,3037,3084,3056xe" filled="true" fillcolor="#000000" stroked="false">
                <v:path arrowok="t"/>
                <v:fill type="solid"/>
              </v:shape>
            </v:group>
            <v:group style="position:absolute;left:3084;top:3056;width:10;height:20" coordorigin="3084,3056" coordsize="10,20">
              <v:shape style="position:absolute;left:3084;top:3056;width:10;height:20" coordorigin="3084,3056" coordsize="10,20" path="m3084,3075l3094,3075,3094,3056,3084,3056,3084,3075xe" filled="true" fillcolor="#000000" stroked="false">
                <v:path arrowok="t"/>
                <v:fill type="solid"/>
              </v:shape>
            </v:group>
            <v:group style="position:absolute;left:3084;top:3075;width:10;height:20" coordorigin="3084,3075" coordsize="10,20">
              <v:shape style="position:absolute;left:3084;top:3075;width:10;height:20" coordorigin="3084,3075" coordsize="10,20" path="m3084,3095l3094,3095,3094,3075,3084,3075,3084,3095xe" filled="true" fillcolor="#000000" stroked="false">
                <v:path arrowok="t"/>
                <v:fill type="solid"/>
              </v:shape>
            </v:group>
            <v:group style="position:absolute;left:3084;top:3095;width:10;height:20" coordorigin="3084,3095" coordsize="10,20">
              <v:shape style="position:absolute;left:3084;top:3095;width:10;height:20" coordorigin="3084,3095" coordsize="10,20" path="m3084,3114l3094,3114,3094,3095,3084,3095,3084,3114xe" filled="true" fillcolor="#000000" stroked="false">
                <v:path arrowok="t"/>
                <v:fill type="solid"/>
              </v:shape>
            </v:group>
            <v:group style="position:absolute;left:3084;top:3114;width:10;height:20" coordorigin="3084,3114" coordsize="10,20">
              <v:shape style="position:absolute;left:3084;top:3114;width:10;height:20" coordorigin="3084,3114" coordsize="10,20" path="m3084,3133l3094,3133,3094,3114,3084,3114,3084,3133xe" filled="true" fillcolor="#000000" stroked="false">
                <v:path arrowok="t"/>
                <v:fill type="solid"/>
              </v:shape>
            </v:group>
            <v:group style="position:absolute;left:3084;top:3133;width:10;height:20" coordorigin="3084,3133" coordsize="10,20">
              <v:shape style="position:absolute;left:3084;top:3133;width:10;height:20" coordorigin="3084,3133" coordsize="10,20" path="m3084,3152l3094,3152,3094,3133,3084,3133,3084,3152xe" filled="true" fillcolor="#000000" stroked="false">
                <v:path arrowok="t"/>
                <v:fill type="solid"/>
              </v:shape>
            </v:group>
            <v:group style="position:absolute;left:3084;top:3152;width:10;height:20" coordorigin="3084,3152" coordsize="10,20">
              <v:shape style="position:absolute;left:3084;top:3152;width:10;height:20" coordorigin="3084,3152" coordsize="10,20" path="m3084,3171l3094,3171,3094,3152,3084,3152,3084,3171xe" filled="true" fillcolor="#000000" stroked="false">
                <v:path arrowok="t"/>
                <v:fill type="solid"/>
              </v:shape>
            </v:group>
            <v:group style="position:absolute;left:3084;top:3171;width:10;height:20" coordorigin="3084,3171" coordsize="10,20">
              <v:shape style="position:absolute;left:3084;top:3171;width:10;height:20" coordorigin="3084,3171" coordsize="10,20" path="m3084,3191l3094,3191,3094,3171,3084,3171,3084,3191xe" filled="true" fillcolor="#000000" stroked="false">
                <v:path arrowok="t"/>
                <v:fill type="solid"/>
              </v:shape>
            </v:group>
            <v:group style="position:absolute;left:3084;top:3191;width:10;height:20" coordorigin="3084,3191" coordsize="10,20">
              <v:shape style="position:absolute;left:3084;top:3191;width:10;height:20" coordorigin="3084,3191" coordsize="10,20" path="m3084,3210l3094,3210,3094,3191,3084,3191,3084,3210xe" filled="true" fillcolor="#000000" stroked="false">
                <v:path arrowok="t"/>
                <v:fill type="solid"/>
              </v:shape>
            </v:group>
            <v:group style="position:absolute;left:3084;top:3210;width:10;height:20" coordorigin="3084,3210" coordsize="10,20">
              <v:shape style="position:absolute;left:3084;top:3210;width:10;height:20" coordorigin="3084,3210" coordsize="10,20" path="m3084,3229l3094,3229,3094,3210,3084,3210,3084,3229xe" filled="true" fillcolor="#000000" stroked="false">
                <v:path arrowok="t"/>
                <v:fill type="solid"/>
              </v:shape>
            </v:group>
            <v:group style="position:absolute;left:3084;top:3229;width:10;height:20" coordorigin="3084,3229" coordsize="10,20">
              <v:shape style="position:absolute;left:3084;top:3229;width:10;height:20" coordorigin="3084,3229" coordsize="10,20" path="m3084,3248l3094,3248,3094,3229,3084,3229,3084,3248xe" filled="true" fillcolor="#000000" stroked="false">
                <v:path arrowok="t"/>
                <v:fill type="solid"/>
              </v:shape>
            </v:group>
            <v:group style="position:absolute;left:3084;top:3248;width:10;height:20" coordorigin="3084,3248" coordsize="10,20">
              <v:shape style="position:absolute;left:3084;top:3248;width:10;height:20" coordorigin="3084,3248" coordsize="10,20" path="m3084,3267l3094,3267,3094,3248,3084,3248,3084,3267xe" filled="true" fillcolor="#000000" stroked="false">
                <v:path arrowok="t"/>
                <v:fill type="solid"/>
              </v:shape>
            </v:group>
            <v:group style="position:absolute;left:3084;top:3267;width:10;height:20" coordorigin="3084,3267" coordsize="10,20">
              <v:shape style="position:absolute;left:3084;top:3267;width:10;height:20" coordorigin="3084,3267" coordsize="10,20" path="m3084,3287l3094,3287,3094,3267,3084,3267,3084,3287xe" filled="true" fillcolor="#000000" stroked="false">
                <v:path arrowok="t"/>
                <v:fill type="solid"/>
              </v:shape>
            </v:group>
            <v:group style="position:absolute;left:3084;top:3287;width:10;height:20" coordorigin="3084,3287" coordsize="10,20">
              <v:shape style="position:absolute;left:3084;top:3287;width:10;height:20" coordorigin="3084,3287" coordsize="10,20" path="m3084,3306l3094,3306,3094,3287,3084,3287,3084,3306xe" filled="true" fillcolor="#000000" stroked="false">
                <v:path arrowok="t"/>
                <v:fill type="solid"/>
              </v:shape>
            </v:group>
            <v:group style="position:absolute;left:3084;top:3306;width:10;height:20" coordorigin="3084,3306" coordsize="10,20">
              <v:shape style="position:absolute;left:3084;top:3306;width:10;height:20" coordorigin="3084,3306" coordsize="10,20" path="m3084,3325l3094,3325,3094,3306,3084,3306,3084,3325xe" filled="true" fillcolor="#000000" stroked="false">
                <v:path arrowok="t"/>
                <v:fill type="solid"/>
              </v:shape>
            </v:group>
            <v:group style="position:absolute;left:3084;top:3325;width:10;height:20" coordorigin="3084,3325" coordsize="10,20">
              <v:shape style="position:absolute;left:3084;top:3325;width:10;height:20" coordorigin="3084,3325" coordsize="10,20" path="m3084,3344l3094,3344,3094,3325,3084,3325,3084,3344xe" filled="true" fillcolor="#000000" stroked="false">
                <v:path arrowok="t"/>
                <v:fill type="solid"/>
              </v:shape>
            </v:group>
            <v:group style="position:absolute;left:3084;top:3344;width:10;height:20" coordorigin="3084,3344" coordsize="10,20">
              <v:shape style="position:absolute;left:3084;top:3344;width:10;height:20" coordorigin="3084,3344" coordsize="10,20" path="m3084,3363l3094,3363,3094,3344,3084,3344,3084,3363xe" filled="true" fillcolor="#000000" stroked="false">
                <v:path arrowok="t"/>
                <v:fill type="solid"/>
              </v:shape>
            </v:group>
            <v:group style="position:absolute;left:3084;top:3363;width:10;height:20" coordorigin="3084,3363" coordsize="10,20">
              <v:shape style="position:absolute;left:3084;top:3363;width:10;height:20" coordorigin="3084,3363" coordsize="10,20" path="m3084,3383l3094,3383,3094,3363,3084,3363,3084,3383xe" filled="true" fillcolor="#000000" stroked="false">
                <v:path arrowok="t"/>
                <v:fill type="solid"/>
              </v:shape>
            </v:group>
            <v:group style="position:absolute;left:3084;top:3383;width:10;height:20" coordorigin="3084,3383" coordsize="10,20">
              <v:shape style="position:absolute;left:3084;top:3383;width:10;height:20" coordorigin="3084,3383" coordsize="10,20" path="m3084,3402l3094,3402,3094,3383,3084,3383,3084,3402xe" filled="true" fillcolor="#000000" stroked="false">
                <v:path arrowok="t"/>
                <v:fill type="solid"/>
              </v:shape>
            </v:group>
            <v:group style="position:absolute;left:3084;top:3402;width:10;height:20" coordorigin="3084,3402" coordsize="10,20">
              <v:shape style="position:absolute;left:3084;top:3402;width:10;height:20" coordorigin="3084,3402" coordsize="10,20" path="m3084,3421l3094,3421,3094,3402,3084,3402,3084,3421xe" filled="true" fillcolor="#000000" stroked="false">
                <v:path arrowok="t"/>
                <v:fill type="solid"/>
              </v:shape>
            </v:group>
            <v:group style="position:absolute;left:3084;top:3421;width:10;height:20" coordorigin="3084,3421" coordsize="10,20">
              <v:shape style="position:absolute;left:3084;top:3421;width:10;height:20" coordorigin="3084,3421" coordsize="10,20" path="m3084,3440l3094,3440,3094,3421,3084,3421,3084,3440xe" filled="true" fillcolor="#000000" stroked="false">
                <v:path arrowok="t"/>
                <v:fill type="solid"/>
              </v:shape>
            </v:group>
            <v:group style="position:absolute;left:3084;top:3440;width:10;height:20" coordorigin="3084,3440" coordsize="10,20">
              <v:shape style="position:absolute;left:3084;top:3440;width:10;height:20" coordorigin="3084,3440" coordsize="10,20" path="m3084,3459l3094,3459,3094,3440,3084,3440,3084,3459xe" filled="true" fillcolor="#000000" stroked="false">
                <v:path arrowok="t"/>
                <v:fill type="solid"/>
              </v:shape>
            </v:group>
            <v:group style="position:absolute;left:3084;top:3459;width:10;height:20" coordorigin="3084,3459" coordsize="10,20">
              <v:shape style="position:absolute;left:3084;top:3459;width:10;height:20" coordorigin="3084,3459" coordsize="10,20" path="m3084,3479l3094,3479,3094,3459,3084,3459,3084,3479xe" filled="true" fillcolor="#000000" stroked="false">
                <v:path arrowok="t"/>
                <v:fill type="solid"/>
              </v:shape>
            </v:group>
            <v:group style="position:absolute;left:3084;top:3479;width:10;height:20" coordorigin="3084,3479" coordsize="10,20">
              <v:shape style="position:absolute;left:3084;top:3479;width:10;height:20" coordorigin="3084,3479" coordsize="10,20" path="m3084,3498l3094,3498,3094,3479,3084,3479,3084,3498xe" filled="true" fillcolor="#000000" stroked="false">
                <v:path arrowok="t"/>
                <v:fill type="solid"/>
              </v:shape>
            </v:group>
            <v:group style="position:absolute;left:3084;top:3498;width:10;height:20" coordorigin="3084,3498" coordsize="10,20">
              <v:shape style="position:absolute;left:3084;top:3498;width:10;height:20" coordorigin="3084,3498" coordsize="10,20" path="m3084,3517l3094,3517,3094,3498,3084,3498,3084,3517xe" filled="true" fillcolor="#000000" stroked="false">
                <v:path arrowok="t"/>
                <v:fill type="solid"/>
              </v:shape>
            </v:group>
            <v:group style="position:absolute;left:3084;top:3517;width:10;height:20" coordorigin="3084,3517" coordsize="10,20">
              <v:shape style="position:absolute;left:3084;top:3517;width:10;height:20" coordorigin="3084,3517" coordsize="10,20" path="m3084,3536l3094,3536,3094,3517,3084,3517,3084,3536xe" filled="true" fillcolor="#000000" stroked="false">
                <v:path arrowok="t"/>
                <v:fill type="solid"/>
              </v:shape>
            </v:group>
            <v:group style="position:absolute;left:3084;top:3536;width:10;height:20" coordorigin="3084,3536" coordsize="10,20">
              <v:shape style="position:absolute;left:3084;top:3536;width:10;height:20" coordorigin="3084,3536" coordsize="10,20" path="m3084,3555l3094,3555,3094,3536,3084,3536,3084,3555xe" filled="true" fillcolor="#000000" stroked="false">
                <v:path arrowok="t"/>
                <v:fill type="solid"/>
              </v:shape>
            </v:group>
            <v:group style="position:absolute;left:3084;top:3555;width:10;height:20" coordorigin="3084,3555" coordsize="10,20">
              <v:shape style="position:absolute;left:3084;top:3555;width:10;height:20" coordorigin="3084,3555" coordsize="10,20" path="m3084,3575l3094,3575,3094,3555,3084,3555,3084,3575xe" filled="true" fillcolor="#000000" stroked="false">
                <v:path arrowok="t"/>
                <v:fill type="solid"/>
              </v:shape>
            </v:group>
            <v:group style="position:absolute;left:3084;top:3575;width:10;height:20" coordorigin="3084,3575" coordsize="10,20">
              <v:shape style="position:absolute;left:3084;top:3575;width:10;height:20" coordorigin="3084,3575" coordsize="10,20" path="m3084,3594l3094,3594,3094,3575,3084,3575,3084,3594xe" filled="true" fillcolor="#000000" stroked="false">
                <v:path arrowok="t"/>
                <v:fill type="solid"/>
              </v:shape>
            </v:group>
            <v:group style="position:absolute;left:3084;top:3594;width:10;height:20" coordorigin="3084,3594" coordsize="10,20">
              <v:shape style="position:absolute;left:3084;top:3594;width:10;height:20" coordorigin="3084,3594" coordsize="10,20" path="m3084,3613l3094,3613,3094,3594,3084,3594,3084,3613xe" filled="true" fillcolor="#000000" stroked="false">
                <v:path arrowok="t"/>
                <v:fill type="solid"/>
              </v:shape>
            </v:group>
            <v:group style="position:absolute;left:3084;top:3613;width:10;height:20" coordorigin="3084,3613" coordsize="10,20">
              <v:shape style="position:absolute;left:3084;top:3613;width:10;height:20" coordorigin="3084,3613" coordsize="10,20" path="m3084,3632l3094,3632,3094,3613,3084,3613,3084,3632xe" filled="true" fillcolor="#000000" stroked="false">
                <v:path arrowok="t"/>
                <v:fill type="solid"/>
              </v:shape>
            </v:group>
            <v:group style="position:absolute;left:3084;top:3632;width:10;height:20" coordorigin="3084,3632" coordsize="10,20">
              <v:shape style="position:absolute;left:3084;top:3632;width:10;height:20" coordorigin="3084,3632" coordsize="10,20" path="m3084,3651l3094,3651,3094,3632,3084,3632,3084,3651xe" filled="true" fillcolor="#000000" stroked="false">
                <v:path arrowok="t"/>
                <v:fill type="solid"/>
              </v:shape>
            </v:group>
            <v:group style="position:absolute;left:3084;top:3651;width:10;height:20" coordorigin="3084,3651" coordsize="10,20">
              <v:shape style="position:absolute;left:3084;top:3651;width:10;height:20" coordorigin="3084,3651" coordsize="10,20" path="m3084,3671l3094,3671,3094,3651,3084,3651,3084,3671xe" filled="true" fillcolor="#000000" stroked="false">
                <v:path arrowok="t"/>
                <v:fill type="solid"/>
              </v:shape>
            </v:group>
            <v:group style="position:absolute;left:3084;top:3671;width:10;height:20" coordorigin="3084,3671" coordsize="10,20">
              <v:shape style="position:absolute;left:3084;top:3671;width:10;height:20" coordorigin="3084,3671" coordsize="10,20" path="m3084,3690l3094,3690,3094,3671,3084,3671,3084,3690xe" filled="true" fillcolor="#000000" stroked="false">
                <v:path arrowok="t"/>
                <v:fill type="solid"/>
              </v:shape>
            </v:group>
            <v:group style="position:absolute;left:3084;top:3690;width:10;height:20" coordorigin="3084,3690" coordsize="10,20">
              <v:shape style="position:absolute;left:3084;top:3690;width:10;height:20" coordorigin="3084,3690" coordsize="10,20" path="m3084,3709l3094,3709,3094,3690,3084,3690,3084,3709xe" filled="true" fillcolor="#000000" stroked="false">
                <v:path arrowok="t"/>
                <v:fill type="solid"/>
              </v:shape>
            </v:group>
            <v:group style="position:absolute;left:3084;top:3709;width:10;height:20" coordorigin="3084,3709" coordsize="10,20">
              <v:shape style="position:absolute;left:3084;top:3709;width:10;height:20" coordorigin="3084,3709" coordsize="10,20" path="m3084,3728l3094,3728,3094,3709,3084,3709,3084,3728xe" filled="true" fillcolor="#000000" stroked="false">
                <v:path arrowok="t"/>
                <v:fill type="solid"/>
              </v:shape>
            </v:group>
            <v:group style="position:absolute;left:3084;top:3728;width:10;height:20" coordorigin="3084,3728" coordsize="10,20">
              <v:shape style="position:absolute;left:3084;top:3728;width:10;height:20" coordorigin="3084,3728" coordsize="10,20" path="m3084,3747l3094,3747,3094,3728,3084,3728,3084,3747xe" filled="true" fillcolor="#000000" stroked="false">
                <v:path arrowok="t"/>
                <v:fill type="solid"/>
              </v:shape>
            </v:group>
            <v:group style="position:absolute;left:3084;top:3747;width:10;height:20" coordorigin="3084,3747" coordsize="10,20">
              <v:shape style="position:absolute;left:3084;top:3747;width:10;height:20" coordorigin="3084,3747" coordsize="10,20" path="m3084,3767l3094,3767,3094,3747,3084,3747,3084,3767xe" filled="true" fillcolor="#000000" stroked="false">
                <v:path arrowok="t"/>
                <v:fill type="solid"/>
              </v:shape>
            </v:group>
            <v:group style="position:absolute;left:3084;top:3767;width:10;height:20" coordorigin="3084,3767" coordsize="10,20">
              <v:shape style="position:absolute;left:3084;top:3767;width:10;height:20" coordorigin="3084,3767" coordsize="10,20" path="m3084,3786l3094,3786,3094,3767,3084,3767,3084,3786xe" filled="true" fillcolor="#000000" stroked="false">
                <v:path arrowok="t"/>
                <v:fill type="solid"/>
              </v:shape>
            </v:group>
            <v:group style="position:absolute;left:3084;top:3786;width:10;height:20" coordorigin="3084,3786" coordsize="10,20">
              <v:shape style="position:absolute;left:3084;top:3786;width:10;height:20" coordorigin="3084,3786" coordsize="10,20" path="m3084,3805l3094,3805,3094,3786,3084,3786,3084,3805xe" filled="true" fillcolor="#000000" stroked="false">
                <v:path arrowok="t"/>
                <v:fill type="solid"/>
              </v:shape>
            </v:group>
            <v:group style="position:absolute;left:3084;top:3805;width:10;height:20" coordorigin="3084,3805" coordsize="10,20">
              <v:shape style="position:absolute;left:3084;top:3805;width:10;height:20" coordorigin="3084,3805" coordsize="10,20" path="m3084,3824l3094,3824,3094,3805,3084,3805,3084,3824xe" filled="true" fillcolor="#000000" stroked="false">
                <v:path arrowok="t"/>
                <v:fill type="solid"/>
              </v:shape>
            </v:group>
            <v:group style="position:absolute;left:3084;top:3824;width:10;height:20" coordorigin="3084,3824" coordsize="10,20">
              <v:shape style="position:absolute;left:3084;top:3824;width:10;height:20" coordorigin="3084,3824" coordsize="10,20" path="m3084,3843l3094,3843,3094,3824,3084,3824,3084,3843xe" filled="true" fillcolor="#000000" stroked="false">
                <v:path arrowok="t"/>
                <v:fill type="solid"/>
              </v:shape>
            </v:group>
            <v:group style="position:absolute;left:3084;top:3843;width:10;height:20" coordorigin="3084,3843" coordsize="10,20">
              <v:shape style="position:absolute;left:3084;top:3843;width:10;height:20" coordorigin="3084,3843" coordsize="10,20" path="m3084,3863l3094,3863,3094,3843,3084,3843,3084,3863xe" filled="true" fillcolor="#000000" stroked="false">
                <v:path arrowok="t"/>
                <v:fill type="solid"/>
              </v:shape>
            </v:group>
            <v:group style="position:absolute;left:3084;top:3863;width:10;height:20" coordorigin="3084,3863" coordsize="10,20">
              <v:shape style="position:absolute;left:3084;top:3863;width:10;height:20" coordorigin="3084,3863" coordsize="10,20" path="m3084,3882l3094,3882,3094,3863,3084,3863,3084,3882xe" filled="true" fillcolor="#000000" stroked="false">
                <v:path arrowok="t"/>
                <v:fill type="solid"/>
              </v:shape>
            </v:group>
            <v:group style="position:absolute;left:3084;top:3882;width:10;height:20" coordorigin="3084,3882" coordsize="10,20">
              <v:shape style="position:absolute;left:3084;top:3882;width:10;height:20" coordorigin="3084,3882" coordsize="10,20" path="m3084,3901l3094,3901,3094,3882,3084,3882,3084,3901xe" filled="true" fillcolor="#000000" stroked="false">
                <v:path arrowok="t"/>
                <v:fill type="solid"/>
              </v:shape>
            </v:group>
            <v:group style="position:absolute;left:3084;top:3901;width:10;height:20" coordorigin="3084,3901" coordsize="10,20">
              <v:shape style="position:absolute;left:3084;top:3901;width:10;height:20" coordorigin="3084,3901" coordsize="10,20" path="m3084,3920l3094,3920,3094,3901,3084,3901,3084,3920xe" filled="true" fillcolor="#000000" stroked="false">
                <v:path arrowok="t"/>
                <v:fill type="solid"/>
              </v:shape>
            </v:group>
            <v:group style="position:absolute;left:3084;top:3920;width:10;height:20" coordorigin="3084,3920" coordsize="10,20">
              <v:shape style="position:absolute;left:3084;top:3920;width:10;height:20" coordorigin="3084,3920" coordsize="10,20" path="m3084,3939l3094,3939,3094,3920,3084,3920,3084,3939xe" filled="true" fillcolor="#000000" stroked="false">
                <v:path arrowok="t"/>
                <v:fill type="solid"/>
              </v:shape>
            </v:group>
            <v:group style="position:absolute;left:3084;top:3939;width:10;height:20" coordorigin="3084,3939" coordsize="10,20">
              <v:shape style="position:absolute;left:3084;top:3939;width:10;height:20" coordorigin="3084,3939" coordsize="10,20" path="m3084,3959l3094,3959,3094,3939,3084,3939,3084,3959xe" filled="true" fillcolor="#000000" stroked="false">
                <v:path arrowok="t"/>
                <v:fill type="solid"/>
              </v:shape>
            </v:group>
            <v:group style="position:absolute;left:3084;top:3959;width:10;height:20" coordorigin="3084,3959" coordsize="10,20">
              <v:shape style="position:absolute;left:3084;top:3959;width:10;height:20" coordorigin="3084,3959" coordsize="10,20" path="m3084,3978l3094,3978,3094,3959,3084,3959,3084,3978xe" filled="true" fillcolor="#000000" stroked="false">
                <v:path arrowok="t"/>
                <v:fill type="solid"/>
              </v:shape>
            </v:group>
            <v:group style="position:absolute;left:3084;top:3978;width:10;height:20" coordorigin="3084,3978" coordsize="10,20">
              <v:shape style="position:absolute;left:3084;top:3978;width:10;height:20" coordorigin="3084,3978" coordsize="10,20" path="m3084,3997l3094,3997,3094,3978,3084,3978,3084,3997xe" filled="true" fillcolor="#000000" stroked="false">
                <v:path arrowok="t"/>
                <v:fill type="solid"/>
              </v:shape>
            </v:group>
            <v:group style="position:absolute;left:3084;top:3997;width:10;height:20" coordorigin="3084,3997" coordsize="10,20">
              <v:shape style="position:absolute;left:3084;top:3997;width:10;height:20" coordorigin="3084,3997" coordsize="10,20" path="m3084,4016l3094,4016,3094,3997,3084,3997,3084,4016xe" filled="true" fillcolor="#000000" stroked="false">
                <v:path arrowok="t"/>
                <v:fill type="solid"/>
              </v:shape>
            </v:group>
            <v:group style="position:absolute;left:3084;top:4016;width:10;height:20" coordorigin="3084,4016" coordsize="10,20">
              <v:shape style="position:absolute;left:3084;top:4016;width:10;height:20" coordorigin="3084,4016" coordsize="10,20" path="m3084,4035l3094,4035,3094,4016,3084,4016,3084,4035xe" filled="true" fillcolor="#000000" stroked="false">
                <v:path arrowok="t"/>
                <v:fill type="solid"/>
              </v:shape>
            </v:group>
            <v:group style="position:absolute;left:3084;top:4035;width:10;height:20" coordorigin="3084,4035" coordsize="10,20">
              <v:shape style="position:absolute;left:3084;top:4035;width:10;height:20" coordorigin="3084,4035" coordsize="10,20" path="m3084,4055l3094,4055,3094,4035,3084,4035,3084,4055xe" filled="true" fillcolor="#000000" stroked="false">
                <v:path arrowok="t"/>
                <v:fill type="solid"/>
              </v:shape>
            </v:group>
            <v:group style="position:absolute;left:3084;top:4055;width:10;height:20" coordorigin="3084,4055" coordsize="10,20">
              <v:shape style="position:absolute;left:3084;top:4055;width:10;height:20" coordorigin="3084,4055" coordsize="10,20" path="m3084,4074l3094,4074,3094,4055,3084,4055,3084,4074xe" filled="true" fillcolor="#000000" stroked="false">
                <v:path arrowok="t"/>
                <v:fill type="solid"/>
              </v:shape>
            </v:group>
            <v:group style="position:absolute;left:3084;top:4074;width:10;height:20" coordorigin="3084,4074" coordsize="10,20">
              <v:shape style="position:absolute;left:3084;top:4074;width:10;height:20" coordorigin="3084,4074" coordsize="10,20" path="m3084,4093l3094,4093,3094,4074,3084,4074,3084,4093xe" filled="true" fillcolor="#000000" stroked="false">
                <v:path arrowok="t"/>
                <v:fill type="solid"/>
              </v:shape>
            </v:group>
            <v:group style="position:absolute;left:3084;top:4093;width:10;height:20" coordorigin="3084,4093" coordsize="10,20">
              <v:shape style="position:absolute;left:3084;top:4093;width:10;height:20" coordorigin="3084,4093" coordsize="10,20" path="m3084,4112l3094,4112,3094,4093,3084,4093,3084,4112xe" filled="true" fillcolor="#000000" stroked="false">
                <v:path arrowok="t"/>
                <v:fill type="solid"/>
              </v:shape>
            </v:group>
            <v:group style="position:absolute;left:3084;top:4112;width:10;height:20" coordorigin="3084,4112" coordsize="10,20">
              <v:shape style="position:absolute;left:3084;top:4112;width:10;height:20" coordorigin="3084,4112" coordsize="10,20" path="m3084,4131l3094,4131,3094,4112,3084,4112,3084,4131xe" filled="true" fillcolor="#000000" stroked="false">
                <v:path arrowok="t"/>
                <v:fill type="solid"/>
              </v:shape>
            </v:group>
            <v:group style="position:absolute;left:3084;top:4131;width:10;height:20" coordorigin="3084,4131" coordsize="10,20">
              <v:shape style="position:absolute;left:3084;top:4131;width:10;height:20" coordorigin="3084,4131" coordsize="10,20" path="m3084,4151l3094,4151,3094,4131,3084,4131,3084,4151xe" filled="true" fillcolor="#000000" stroked="false">
                <v:path arrowok="t"/>
                <v:fill type="solid"/>
              </v:shape>
            </v:group>
            <v:group style="position:absolute;left:3084;top:4151;width:10;height:20" coordorigin="3084,4151" coordsize="10,20">
              <v:shape style="position:absolute;left:3084;top:4151;width:10;height:20" coordorigin="3084,4151" coordsize="10,20" path="m3084,4170l3094,4170,3094,4151,3084,4151,3084,4170xe" filled="true" fillcolor="#000000" stroked="false">
                <v:path arrowok="t"/>
                <v:fill type="solid"/>
              </v:shape>
            </v:group>
            <v:group style="position:absolute;left:3084;top:4170;width:10;height:20" coordorigin="3084,4170" coordsize="10,20">
              <v:shape style="position:absolute;left:3084;top:4170;width:10;height:20" coordorigin="3084,4170" coordsize="10,20" path="m3084,4189l3094,4189,3094,4170,3084,4170,3084,4189xe" filled="true" fillcolor="#000000" stroked="false">
                <v:path arrowok="t"/>
                <v:fill type="solid"/>
              </v:shape>
            </v:group>
            <v:group style="position:absolute;left:3084;top:4189;width:10;height:20" coordorigin="3084,4189" coordsize="10,20">
              <v:shape style="position:absolute;left:3084;top:4189;width:10;height:20" coordorigin="3084,4189" coordsize="10,20" path="m3084,4208l3094,4208,3094,4189,3084,4189,3084,4208xe" filled="true" fillcolor="#000000" stroked="false">
                <v:path arrowok="t"/>
                <v:fill type="solid"/>
              </v:shape>
            </v:group>
            <v:group style="position:absolute;left:3084;top:4208;width:10;height:20" coordorigin="3084,4208" coordsize="10,20">
              <v:shape style="position:absolute;left:3084;top:4208;width:10;height:20" coordorigin="3084,4208" coordsize="10,20" path="m3084,4227l3094,4227,3094,4208,3084,4208,3084,4227xe" filled="true" fillcolor="#000000" stroked="false">
                <v:path arrowok="t"/>
                <v:fill type="solid"/>
              </v:shape>
            </v:group>
            <v:group style="position:absolute;left:3084;top:4227;width:10;height:20" coordorigin="3084,4227" coordsize="10,20">
              <v:shape style="position:absolute;left:3084;top:4227;width:10;height:20" coordorigin="3084,4227" coordsize="10,20" path="m3084,4247l3094,4247,3094,4227,3084,4227,3084,4247xe" filled="true" fillcolor="#000000" stroked="false">
                <v:path arrowok="t"/>
                <v:fill type="solid"/>
              </v:shape>
            </v:group>
            <v:group style="position:absolute;left:3084;top:4247;width:10;height:20" coordorigin="3084,4247" coordsize="10,20">
              <v:shape style="position:absolute;left:3084;top:4247;width:10;height:20" coordorigin="3084,4247" coordsize="10,20" path="m3084,4266l3094,4266,3094,4247,3084,4247,3084,4266xe" filled="true" fillcolor="#000000" stroked="false">
                <v:path arrowok="t"/>
                <v:fill type="solid"/>
              </v:shape>
            </v:group>
            <v:group style="position:absolute;left:3084;top:4266;width:10;height:20" coordorigin="3084,4266" coordsize="10,20">
              <v:shape style="position:absolute;left:3084;top:4266;width:10;height:20" coordorigin="3084,4266" coordsize="10,20" path="m3084,4285l3094,4285,3094,4266,3084,4266,3084,4285xe" filled="true" fillcolor="#000000" stroked="false">
                <v:path arrowok="t"/>
                <v:fill type="solid"/>
              </v:shape>
            </v:group>
            <v:group style="position:absolute;left:3084;top:4285;width:10;height:20" coordorigin="3084,4285" coordsize="10,20">
              <v:shape style="position:absolute;left:3084;top:4285;width:10;height:20" coordorigin="3084,4285" coordsize="10,20" path="m3084,4304l3094,4304,3094,4285,3084,4285,3084,4304xe" filled="true" fillcolor="#000000" stroked="false">
                <v:path arrowok="t"/>
                <v:fill type="solid"/>
              </v:shape>
            </v:group>
            <v:group style="position:absolute;left:3084;top:4304;width:10;height:20" coordorigin="3084,4304" coordsize="10,20">
              <v:shape style="position:absolute;left:3084;top:4304;width:10;height:20" coordorigin="3084,4304" coordsize="10,20" path="m3084,4323l3094,4323,3094,4304,3084,4304,3084,4323xe" filled="true" fillcolor="#000000" stroked="false">
                <v:path arrowok="t"/>
                <v:fill type="solid"/>
              </v:shape>
            </v:group>
            <v:group style="position:absolute;left:3084;top:4323;width:10;height:20" coordorigin="3084,4323" coordsize="10,20">
              <v:shape style="position:absolute;left:3084;top:4323;width:10;height:20" coordorigin="3084,4323" coordsize="10,20" path="m3084,4343l3094,4343,3094,4323,3084,4323,3084,4343xe" filled="true" fillcolor="#000000" stroked="false">
                <v:path arrowok="t"/>
                <v:fill type="solid"/>
              </v:shape>
            </v:group>
            <v:group style="position:absolute;left:3084;top:4343;width:10;height:20" coordorigin="3084,4343" coordsize="10,20">
              <v:shape style="position:absolute;left:3084;top:4343;width:10;height:20" coordorigin="3084,4343" coordsize="10,20" path="m3084,4362l3094,4362,3094,4343,3084,4343,3084,4362xe" filled="true" fillcolor="#000000" stroked="false">
                <v:path arrowok="t"/>
                <v:fill type="solid"/>
              </v:shape>
            </v:group>
            <v:group style="position:absolute;left:3084;top:4362;width:10;height:20" coordorigin="3084,4362" coordsize="10,20">
              <v:shape style="position:absolute;left:3084;top:4362;width:10;height:20" coordorigin="3084,4362" coordsize="10,20" path="m3084,4381l3094,4381,3094,4362,3084,4362,3084,4381xe" filled="true" fillcolor="#000000" stroked="false">
                <v:path arrowok="t"/>
                <v:fill type="solid"/>
              </v:shape>
            </v:group>
            <v:group style="position:absolute;left:3084;top:4381;width:10;height:20" coordorigin="3084,4381" coordsize="10,20">
              <v:shape style="position:absolute;left:3084;top:4381;width:10;height:20" coordorigin="3084,4381" coordsize="10,20" path="m3084,4400l3094,4400,3094,4381,3084,4381,3084,4400xe" filled="true" fillcolor="#000000" stroked="false">
                <v:path arrowok="t"/>
                <v:fill type="solid"/>
              </v:shape>
            </v:group>
            <v:group style="position:absolute;left:3084;top:4400;width:10;height:20" coordorigin="3084,4400" coordsize="10,20">
              <v:shape style="position:absolute;left:3084;top:4400;width:10;height:20" coordorigin="3084,4400" coordsize="10,20" path="m3084,4419l3094,4419,3094,4400,3084,4400,3084,4419xe" filled="true" fillcolor="#000000" stroked="false">
                <v:path arrowok="t"/>
                <v:fill type="solid"/>
              </v:shape>
            </v:group>
            <v:group style="position:absolute;left:3084;top:4419;width:10;height:20" coordorigin="3084,4419" coordsize="10,20">
              <v:shape style="position:absolute;left:3084;top:4419;width:10;height:20" coordorigin="3084,4419" coordsize="10,20" path="m3084,4439l3094,4439,3094,4419,3084,4419,3084,4439xe" filled="true" fillcolor="#000000" stroked="false">
                <v:path arrowok="t"/>
                <v:fill type="solid"/>
              </v:shape>
            </v:group>
            <v:group style="position:absolute;left:3084;top:4439;width:10;height:20" coordorigin="3084,4439" coordsize="10,20">
              <v:shape style="position:absolute;left:3084;top:4439;width:10;height:20" coordorigin="3084,4439" coordsize="10,20" path="m3084,4458l3094,4458,3094,4439,3084,4439,3084,4458xe" filled="true" fillcolor="#000000" stroked="false">
                <v:path arrowok="t"/>
                <v:fill type="solid"/>
              </v:shape>
            </v:group>
            <v:group style="position:absolute;left:3084;top:4458;width:10;height:20" coordorigin="3084,4458" coordsize="10,20">
              <v:shape style="position:absolute;left:3084;top:4458;width:10;height:20" coordorigin="3084,4458" coordsize="10,20" path="m3084,4477l3094,4477,3094,4458,3084,4458,3084,4477xe" filled="true" fillcolor="#000000" stroked="false">
                <v:path arrowok="t"/>
                <v:fill type="solid"/>
              </v:shape>
            </v:group>
            <v:group style="position:absolute;left:3084;top:4477;width:10;height:20" coordorigin="3084,4477" coordsize="10,20">
              <v:shape style="position:absolute;left:3084;top:4477;width:10;height:20" coordorigin="3084,4477" coordsize="10,20" path="m3084,4496l3094,4496,3094,4477,3084,4477,3084,4496xe" filled="true" fillcolor="#000000" stroked="false">
                <v:path arrowok="t"/>
                <v:fill type="solid"/>
              </v:shape>
            </v:group>
            <v:group style="position:absolute;left:3084;top:4496;width:10;height:20" coordorigin="3084,4496" coordsize="10,20">
              <v:shape style="position:absolute;left:3084;top:4496;width:10;height:20" coordorigin="3084,4496" coordsize="10,20" path="m3084,4515l3094,4515,3094,4496,3084,4496,3084,4515xe" filled="true" fillcolor="#000000" stroked="false">
                <v:path arrowok="t"/>
                <v:fill type="solid"/>
              </v:shape>
            </v:group>
            <v:group style="position:absolute;left:3084;top:4515;width:10;height:20" coordorigin="3084,4515" coordsize="10,20">
              <v:shape style="position:absolute;left:3084;top:4515;width:10;height:20" coordorigin="3084,4515" coordsize="10,20" path="m3084,4535l3094,4535,3094,4515,3084,4515,3084,4535xe" filled="true" fillcolor="#000000" stroked="false">
                <v:path arrowok="t"/>
                <v:fill type="solid"/>
              </v:shape>
            </v:group>
            <v:group style="position:absolute;left:3084;top:4535;width:10;height:20" coordorigin="3084,4535" coordsize="10,20">
              <v:shape style="position:absolute;left:3084;top:4535;width:10;height:20" coordorigin="3084,4535" coordsize="10,20" path="m3084,4554l3094,4554,3094,4535,3084,4535,3084,4554xe" filled="true" fillcolor="#000000" stroked="false">
                <v:path arrowok="t"/>
                <v:fill type="solid"/>
              </v:shape>
            </v:group>
            <v:group style="position:absolute;left:3084;top:4554;width:10;height:20" coordorigin="3084,4554" coordsize="10,20">
              <v:shape style="position:absolute;left:3084;top:4554;width:10;height:20" coordorigin="3084,4554" coordsize="10,20" path="m3084,4573l3094,4573,3094,4554,3084,4554,3084,4573xe" filled="true" fillcolor="#000000" stroked="false">
                <v:path arrowok="t"/>
                <v:fill type="solid"/>
              </v:shape>
            </v:group>
            <v:group style="position:absolute;left:3084;top:4573;width:10;height:20" coordorigin="3084,4573" coordsize="10,20">
              <v:shape style="position:absolute;left:3084;top:4573;width:10;height:20" coordorigin="3084,4573" coordsize="10,20" path="m3084,4592l3094,4592,3094,4573,3084,4573,3084,4592xe" filled="true" fillcolor="#000000" stroked="false">
                <v:path arrowok="t"/>
                <v:fill type="solid"/>
              </v:shape>
            </v:group>
            <v:group style="position:absolute;left:3084;top:4592;width:10;height:20" coordorigin="3084,4592" coordsize="10,20">
              <v:shape style="position:absolute;left:3084;top:4592;width:10;height:20" coordorigin="3084,4592" coordsize="10,20" path="m3084,4611l3094,4611,3094,4592,3084,4592,3084,4611xe" filled="true" fillcolor="#000000" stroked="false">
                <v:path arrowok="t"/>
                <v:fill type="solid"/>
              </v:shape>
            </v:group>
            <v:group style="position:absolute;left:3084;top:4611;width:10;height:20" coordorigin="3084,4611" coordsize="10,20">
              <v:shape style="position:absolute;left:3084;top:4611;width:10;height:20" coordorigin="3084,4611" coordsize="10,20" path="m3084,4631l3094,4631,3094,4611,3084,4611,3084,4631xe" filled="true" fillcolor="#000000" stroked="false">
                <v:path arrowok="t"/>
                <v:fill type="solid"/>
              </v:shape>
            </v:group>
            <v:group style="position:absolute;left:3084;top:4631;width:10;height:20" coordorigin="3084,4631" coordsize="10,20">
              <v:shape style="position:absolute;left:3084;top:4631;width:10;height:20" coordorigin="3084,4631" coordsize="10,20" path="m3084,4650l3094,4650,3094,4631,3084,4631,3084,4650xe" filled="true" fillcolor="#000000" stroked="false">
                <v:path arrowok="t"/>
                <v:fill type="solid"/>
              </v:shape>
            </v:group>
            <v:group style="position:absolute;left:3084;top:4650;width:10;height:20" coordorigin="3084,4650" coordsize="10,20">
              <v:shape style="position:absolute;left:3084;top:4650;width:10;height:20" coordorigin="3084,4650" coordsize="10,20" path="m3084,4669l3094,4669,3094,4650,3084,4650,3084,4669xe" filled="true" fillcolor="#000000" stroked="false">
                <v:path arrowok="t"/>
                <v:fill type="solid"/>
              </v:shape>
            </v:group>
            <v:group style="position:absolute;left:3084;top:4669;width:10;height:20" coordorigin="3084,4669" coordsize="10,20">
              <v:shape style="position:absolute;left:3084;top:4669;width:10;height:20" coordorigin="3084,4669" coordsize="10,20" path="m3084,4688l3094,4688,3094,4669,3084,4669,3084,4688xe" filled="true" fillcolor="#000000" stroked="false">
                <v:path arrowok="t"/>
                <v:fill type="solid"/>
              </v:shape>
            </v:group>
            <v:group style="position:absolute;left:3084;top:4688;width:10;height:20" coordorigin="3084,4688" coordsize="10,20">
              <v:shape style="position:absolute;left:3084;top:4688;width:10;height:20" coordorigin="3084,4688" coordsize="10,20" path="m3084,4707l3094,4707,3094,4688,3084,4688,3084,4707xe" filled="true" fillcolor="#000000" stroked="false">
                <v:path arrowok="t"/>
                <v:fill type="solid"/>
              </v:shape>
            </v:group>
            <v:group style="position:absolute;left:3084;top:4707;width:10;height:20" coordorigin="3084,4707" coordsize="10,20">
              <v:shape style="position:absolute;left:3084;top:4707;width:10;height:20" coordorigin="3084,4707" coordsize="10,20" path="m3084,4727l3094,4727,3094,4707,3084,4707,3084,4727xe" filled="true" fillcolor="#000000" stroked="false">
                <v:path arrowok="t"/>
                <v:fill type="solid"/>
              </v:shape>
            </v:group>
            <v:group style="position:absolute;left:3084;top:4727;width:10;height:20" coordorigin="3084,4727" coordsize="10,20">
              <v:shape style="position:absolute;left:3084;top:4727;width:10;height:20" coordorigin="3084,4727" coordsize="10,20" path="m3084,4746l3094,4746,3094,4727,3084,4727,3084,4746xe" filled="true" fillcolor="#000000" stroked="false">
                <v:path arrowok="t"/>
                <v:fill type="solid"/>
              </v:shape>
            </v:group>
            <v:group style="position:absolute;left:3084;top:4746;width:10;height:20" coordorigin="3084,4746" coordsize="10,20">
              <v:shape style="position:absolute;left:3084;top:4746;width:10;height:20" coordorigin="3084,4746" coordsize="10,20" path="m3084,4765l3094,4765,3094,4746,3084,4746,3084,4765xe" filled="true" fillcolor="#000000" stroked="false">
                <v:path arrowok="t"/>
                <v:fill type="solid"/>
              </v:shape>
            </v:group>
            <v:group style="position:absolute;left:3084;top:4765;width:10;height:20" coordorigin="3084,4765" coordsize="10,20">
              <v:shape style="position:absolute;left:3084;top:4765;width:10;height:20" coordorigin="3084,4765" coordsize="10,20" path="m3084,4784l3094,4784,3094,4765,3084,4765,3084,4784xe" filled="true" fillcolor="#000000" stroked="false">
                <v:path arrowok="t"/>
                <v:fill type="solid"/>
              </v:shape>
            </v:group>
            <v:group style="position:absolute;left:3084;top:4784;width:10;height:20" coordorigin="3084,4784" coordsize="10,20">
              <v:shape style="position:absolute;left:3084;top:4784;width:10;height:20" coordorigin="3084,4784" coordsize="10,20" path="m3084,4803l3094,4803,3094,4784,3084,4784,3084,4803xe" filled="true" fillcolor="#000000" stroked="false">
                <v:path arrowok="t"/>
                <v:fill type="solid"/>
              </v:shape>
            </v:group>
            <v:group style="position:absolute;left:3084;top:4803;width:10;height:20" coordorigin="3084,4803" coordsize="10,20">
              <v:shape style="position:absolute;left:3084;top:4803;width:10;height:20" coordorigin="3084,4803" coordsize="10,20" path="m3084,4823l3094,4823,3094,4803,3084,4803,3084,4823xe" filled="true" fillcolor="#000000" stroked="false">
                <v:path arrowok="t"/>
                <v:fill type="solid"/>
              </v:shape>
            </v:group>
            <v:group style="position:absolute;left:3084;top:4823;width:10;height:20" coordorigin="3084,4823" coordsize="10,20">
              <v:shape style="position:absolute;left:3084;top:4823;width:10;height:20" coordorigin="3084,4823" coordsize="10,20" path="m3084,4842l3094,4842,3094,4823,3084,4823,3084,4842xe" filled="true" fillcolor="#000000" stroked="false">
                <v:path arrowok="t"/>
                <v:fill type="solid"/>
              </v:shape>
            </v:group>
            <v:group style="position:absolute;left:3084;top:4842;width:10;height:20" coordorigin="3084,4842" coordsize="10,20">
              <v:shape style="position:absolute;left:3084;top:4842;width:10;height:20" coordorigin="3084,4842" coordsize="10,20" path="m3084,4861l3094,4861,3094,4842,3084,4842,3084,4861xe" filled="true" fillcolor="#000000" stroked="false">
                <v:path arrowok="t"/>
                <v:fill type="solid"/>
              </v:shape>
            </v:group>
            <v:group style="position:absolute;left:3084;top:4861;width:10;height:20" coordorigin="3084,4861" coordsize="10,20">
              <v:shape style="position:absolute;left:3084;top:4861;width:10;height:20" coordorigin="3084,4861" coordsize="10,20" path="m3084,4880l3094,4880,3094,4861,3084,4861,3084,4880xe" filled="true" fillcolor="#000000" stroked="false">
                <v:path arrowok="t"/>
                <v:fill type="solid"/>
              </v:shape>
            </v:group>
            <v:group style="position:absolute;left:3084;top:4880;width:10;height:20" coordorigin="3084,4880" coordsize="10,20">
              <v:shape style="position:absolute;left:3084;top:4880;width:10;height:20" coordorigin="3084,4880" coordsize="10,20" path="m3084,4899l3094,4899,3094,4880,3084,4880,3084,4899xe" filled="true" fillcolor="#000000" stroked="false">
                <v:path arrowok="t"/>
                <v:fill type="solid"/>
              </v:shape>
            </v:group>
            <v:group style="position:absolute;left:3084;top:4899;width:10;height:20" coordorigin="3084,4899" coordsize="10,20">
              <v:shape style="position:absolute;left:3084;top:4899;width:10;height:20" coordorigin="3084,4899" coordsize="10,20" path="m3084,4919l3094,4919,3094,4899,3084,4899,3084,4919xe" filled="true" fillcolor="#000000" stroked="false">
                <v:path arrowok="t"/>
                <v:fill type="solid"/>
              </v:shape>
            </v:group>
            <v:group style="position:absolute;left:3084;top:4919;width:10;height:20" coordorigin="3084,4919" coordsize="10,20">
              <v:shape style="position:absolute;left:3084;top:4919;width:10;height:20" coordorigin="3084,4919" coordsize="10,20" path="m3084,4938l3094,4938,3094,4919,3084,4919,3084,4938xe" filled="true" fillcolor="#000000" stroked="false">
                <v:path arrowok="t"/>
                <v:fill type="solid"/>
              </v:shape>
            </v:group>
            <v:group style="position:absolute;left:3084;top:4938;width:10;height:20" coordorigin="3084,4938" coordsize="10,20">
              <v:shape style="position:absolute;left:3084;top:4938;width:10;height:20" coordorigin="3084,4938" coordsize="10,20" path="m3084,4957l3094,4957,3094,4938,3084,4938,3084,4957xe" filled="true" fillcolor="#000000" stroked="false">
                <v:path arrowok="t"/>
                <v:fill type="solid"/>
              </v:shape>
            </v:group>
            <v:group style="position:absolute;left:3084;top:4957;width:10;height:20" coordorigin="3084,4957" coordsize="10,20">
              <v:shape style="position:absolute;left:3084;top:4957;width:10;height:20" coordorigin="3084,4957" coordsize="10,20" path="m3084,4976l3094,4976,3094,4957,3084,4957,3084,4976xe" filled="true" fillcolor="#000000" stroked="false">
                <v:path arrowok="t"/>
                <v:fill type="solid"/>
              </v:shape>
            </v:group>
            <v:group style="position:absolute;left:3084;top:4976;width:10;height:20" coordorigin="3084,4976" coordsize="10,20">
              <v:shape style="position:absolute;left:3084;top:4976;width:10;height:20" coordorigin="3084,4976" coordsize="10,20" path="m3084,4995l3094,4995,3094,4976,3084,4976,3084,4995xe" filled="true" fillcolor="#000000" stroked="false">
                <v:path arrowok="t"/>
                <v:fill type="solid"/>
              </v:shape>
            </v:group>
            <v:group style="position:absolute;left:3084;top:4995;width:10;height:20" coordorigin="3084,4995" coordsize="10,20">
              <v:shape style="position:absolute;left:3084;top:4995;width:10;height:20" coordorigin="3084,4995" coordsize="10,20" path="m3084,5015l3094,5015,3094,4995,3084,4995,3084,5015xe" filled="true" fillcolor="#000000" stroked="false">
                <v:path arrowok="t"/>
                <v:fill type="solid"/>
              </v:shape>
            </v:group>
            <v:group style="position:absolute;left:3084;top:5015;width:10;height:20" coordorigin="3084,5015" coordsize="10,20">
              <v:shape style="position:absolute;left:3084;top:5015;width:10;height:20" coordorigin="3084,5015" coordsize="10,20" path="m3084,5034l3094,5034,3094,5015,3084,5015,3084,5034xe" filled="true" fillcolor="#000000" stroked="false">
                <v:path arrowok="t"/>
                <v:fill type="solid"/>
              </v:shape>
            </v:group>
            <v:group style="position:absolute;left:3084;top:5034;width:10;height:20" coordorigin="3084,5034" coordsize="10,20">
              <v:shape style="position:absolute;left:3084;top:5034;width:10;height:20" coordorigin="3084,5034" coordsize="10,20" path="m3084,5053l3094,5053,3094,5034,3084,5034,3084,5053xe" filled="true" fillcolor="#000000" stroked="false">
                <v:path arrowok="t"/>
                <v:fill type="solid"/>
              </v:shape>
            </v:group>
            <v:group style="position:absolute;left:3084;top:5053;width:10;height:20" coordorigin="3084,5053" coordsize="10,20">
              <v:shape style="position:absolute;left:3084;top:5053;width:10;height:20" coordorigin="3084,5053" coordsize="10,20" path="m3084,5072l3094,5072,3094,5053,3084,5053,3084,5072xe" filled="true" fillcolor="#000000" stroked="false">
                <v:path arrowok="t"/>
                <v:fill type="solid"/>
              </v:shape>
            </v:group>
            <v:group style="position:absolute;left:3084;top:5072;width:10;height:20" coordorigin="3084,5072" coordsize="10,20">
              <v:shape style="position:absolute;left:3084;top:5072;width:10;height:20" coordorigin="3084,5072" coordsize="10,20" path="m3084,5091l3094,5091,3094,5072,3084,5072,3084,5091xe" filled="true" fillcolor="#000000" stroked="false">
                <v:path arrowok="t"/>
                <v:fill type="solid"/>
              </v:shape>
            </v:group>
            <v:group style="position:absolute;left:3084;top:5091;width:10;height:20" coordorigin="3084,5091" coordsize="10,20">
              <v:shape style="position:absolute;left:3084;top:5091;width:10;height:20" coordorigin="3084,5091" coordsize="10,20" path="m3084,5111l3094,5111,3094,5091,3084,5091,3084,5111xe" filled="true" fillcolor="#000000" stroked="false">
                <v:path arrowok="t"/>
                <v:fill type="solid"/>
              </v:shape>
            </v:group>
            <v:group style="position:absolute;left:3084;top:5111;width:10;height:20" coordorigin="3084,5111" coordsize="10,20">
              <v:shape style="position:absolute;left:3084;top:5111;width:10;height:20" coordorigin="3084,5111" coordsize="10,20" path="m3084,5130l3094,5130,3094,5111,3084,5111,3084,5130xe" filled="true" fillcolor="#000000" stroked="false">
                <v:path arrowok="t"/>
                <v:fill type="solid"/>
              </v:shape>
            </v:group>
            <v:group style="position:absolute;left:3084;top:5130;width:10;height:20" coordorigin="3084,5130" coordsize="10,20">
              <v:shape style="position:absolute;left:3084;top:5130;width:10;height:20" coordorigin="3084,5130" coordsize="10,20" path="m3084,5149l3094,5149,3094,5130,3084,5130,3084,5149xe" filled="true" fillcolor="#000000" stroked="false">
                <v:path arrowok="t"/>
                <v:fill type="solid"/>
              </v:shape>
            </v:group>
            <v:group style="position:absolute;left:3084;top:5149;width:10;height:20" coordorigin="3084,5149" coordsize="10,20">
              <v:shape style="position:absolute;left:3084;top:5149;width:10;height:20" coordorigin="3084,5149" coordsize="10,20" path="m3084,5168l3094,5168,3094,5149,3084,5149,3084,5168xe" filled="true" fillcolor="#000000" stroked="false">
                <v:path arrowok="t"/>
                <v:fill type="solid"/>
              </v:shape>
            </v:group>
            <v:group style="position:absolute;left:3084;top:5168;width:10;height:20" coordorigin="3084,5168" coordsize="10,20">
              <v:shape style="position:absolute;left:3084;top:5168;width:10;height:20" coordorigin="3084,5168" coordsize="10,20" path="m3084,5187l3094,5187,3094,5168,3084,5168,3084,5187xe" filled="true" fillcolor="#000000" stroked="false">
                <v:path arrowok="t"/>
                <v:fill type="solid"/>
              </v:shape>
            </v:group>
            <v:group style="position:absolute;left:3084;top:5187;width:10;height:20" coordorigin="3084,5187" coordsize="10,20">
              <v:shape style="position:absolute;left:3084;top:5187;width:10;height:20" coordorigin="3084,5187" coordsize="10,20" path="m3084,5207l3094,5207,3094,5187,3084,5187,3084,5207xe" filled="true" fillcolor="#000000" stroked="false">
                <v:path arrowok="t"/>
                <v:fill type="solid"/>
              </v:shape>
            </v:group>
            <v:group style="position:absolute;left:3084;top:5207;width:10;height:20" coordorigin="3084,5207" coordsize="10,20">
              <v:shape style="position:absolute;left:3084;top:5207;width:10;height:20" coordorigin="3084,5207" coordsize="10,20" path="m3084,5226l3094,5226,3094,5207,3084,5207,3084,5226xe" filled="true" fillcolor="#000000" stroked="false">
                <v:path arrowok="t"/>
                <v:fill type="solid"/>
              </v:shape>
            </v:group>
            <v:group style="position:absolute;left:3084;top:5226;width:10;height:20" coordorigin="3084,5226" coordsize="10,20">
              <v:shape style="position:absolute;left:3084;top:5226;width:10;height:20" coordorigin="3084,5226" coordsize="10,20" path="m3084,5245l3094,5245,3094,5226,3084,5226,3084,5245xe" filled="true" fillcolor="#000000" stroked="false">
                <v:path arrowok="t"/>
                <v:fill type="solid"/>
              </v:shape>
            </v:group>
            <v:group style="position:absolute;left:3084;top:5245;width:10;height:20" coordorigin="3084,5245" coordsize="10,20">
              <v:shape style="position:absolute;left:3084;top:5245;width:10;height:20" coordorigin="3084,5245" coordsize="10,20" path="m3084,5264l3094,5264,3094,5245,3084,5245,3084,5264xe" filled="true" fillcolor="#000000" stroked="false">
                <v:path arrowok="t"/>
                <v:fill type="solid"/>
              </v:shape>
            </v:group>
            <v:group style="position:absolute;left:3084;top:5264;width:10;height:20" coordorigin="3084,5264" coordsize="10,20">
              <v:shape style="position:absolute;left:3084;top:5264;width:10;height:20" coordorigin="3084,5264" coordsize="10,20" path="m3084,5283l3094,5283,3094,5264,3084,5264,3084,5283xe" filled="true" fillcolor="#000000" stroked="false">
                <v:path arrowok="t"/>
                <v:fill type="solid"/>
              </v:shape>
            </v:group>
            <v:group style="position:absolute;left:3084;top:5283;width:10;height:20" coordorigin="3084,5283" coordsize="10,20">
              <v:shape style="position:absolute;left:3084;top:5283;width:10;height:20" coordorigin="3084,5283" coordsize="10,20" path="m3084,5303l3094,5303,3094,5283,3084,5283,3084,5303xe" filled="true" fillcolor="#000000" stroked="false">
                <v:path arrowok="t"/>
                <v:fill type="solid"/>
              </v:shape>
            </v:group>
            <v:group style="position:absolute;left:3084;top:5303;width:10;height:20" coordorigin="3084,5303" coordsize="10,20">
              <v:shape style="position:absolute;left:3084;top:5303;width:10;height:20" coordorigin="3084,5303" coordsize="10,20" path="m3084,5322l3094,5322,3094,5303,3084,5303,3084,5322xe" filled="true" fillcolor="#000000" stroked="false">
                <v:path arrowok="t"/>
                <v:fill type="solid"/>
              </v:shape>
            </v:group>
            <v:group style="position:absolute;left:3084;top:5322;width:10;height:20" coordorigin="3084,5322" coordsize="10,20">
              <v:shape style="position:absolute;left:3084;top:5322;width:10;height:20" coordorigin="3084,5322" coordsize="10,20" path="m3084,5341l3094,5341,3094,5322,3084,5322,3084,5341xe" filled="true" fillcolor="#000000" stroked="false">
                <v:path arrowok="t"/>
                <v:fill type="solid"/>
              </v:shape>
            </v:group>
            <v:group style="position:absolute;left:3084;top:5341;width:10;height:20" coordorigin="3084,5341" coordsize="10,20">
              <v:shape style="position:absolute;left:3084;top:5341;width:10;height:20" coordorigin="3084,5341" coordsize="10,20" path="m3084,5360l3094,5360,3094,5341,3084,5341,3084,5360xe" filled="true" fillcolor="#000000" stroked="false">
                <v:path arrowok="t"/>
                <v:fill type="solid"/>
              </v:shape>
            </v:group>
            <v:group style="position:absolute;left:3084;top:5360;width:10;height:20" coordorigin="3084,5360" coordsize="10,20">
              <v:shape style="position:absolute;left:3084;top:5360;width:10;height:20" coordorigin="3084,5360" coordsize="10,20" path="m3084,5379l3094,5379,3094,5360,3084,5360,3084,5379xe" filled="true" fillcolor="#000000" stroked="false">
                <v:path arrowok="t"/>
                <v:fill type="solid"/>
              </v:shape>
            </v:group>
            <v:group style="position:absolute;left:3084;top:5379;width:10;height:20" coordorigin="3084,5379" coordsize="10,20">
              <v:shape style="position:absolute;left:3084;top:5379;width:10;height:20" coordorigin="3084,5379" coordsize="10,20" path="m3084,5399l3094,5399,3094,5379,3084,5379,3084,5399xe" filled="true" fillcolor="#000000" stroked="false">
                <v:path arrowok="t"/>
                <v:fill type="solid"/>
              </v:shape>
            </v:group>
            <v:group style="position:absolute;left:3084;top:5399;width:10;height:20" coordorigin="3084,5399" coordsize="10,20">
              <v:shape style="position:absolute;left:3084;top:5399;width:10;height:20" coordorigin="3084,5399" coordsize="10,20" path="m3084,5418l3094,5418,3094,5399,3084,5399,3084,5418xe" filled="true" fillcolor="#000000" stroked="false">
                <v:path arrowok="t"/>
                <v:fill type="solid"/>
              </v:shape>
            </v:group>
            <v:group style="position:absolute;left:3084;top:5418;width:10;height:20" coordorigin="3084,5418" coordsize="10,20">
              <v:shape style="position:absolute;left:3084;top:5418;width:10;height:20" coordorigin="3084,5418" coordsize="10,20" path="m3084,5437l3094,5437,3094,5418,3084,5418,3084,5437xe" filled="true" fillcolor="#000000" stroked="false">
                <v:path arrowok="t"/>
                <v:fill type="solid"/>
              </v:shape>
              <v:shape style="position:absolute;left:3084;top:5437;width:10;height:2" type="#_x0000_t75" stroked="false">
                <v:imagedata r:id="rId116" o:title=""/>
              </v:shape>
            </v:group>
            <v:group style="position:absolute;left:3084;top:5454;width:29;height:2" coordorigin="3084,5454" coordsize="29,2">
              <v:shape style="position:absolute;left:3084;top:5454;width:29;height:2" coordorigin="3084,5454" coordsize="29,0" path="m3084,5454l3113,5454e" filled="false" stroked="true" strokeweight="1.44pt" strokecolor="#000000">
                <v:path arrowok="t"/>
              </v:shape>
            </v:group>
            <v:group style="position:absolute;left:3113;top:5454;width:428;height:2" coordorigin="3113,5454" coordsize="428,2">
              <v:shape style="position:absolute;left:3113;top:5454;width:428;height:2" coordorigin="3113,5454" coordsize="428,0" path="m3113,5454l3540,5454e" filled="false" stroked="true" strokeweight="1.44pt" strokecolor="#000000">
                <v:path arrowok="t"/>
              </v:shape>
            </v:group>
            <v:group style="position:absolute;left:3540;top:2441;width:10;height:20" coordorigin="3540,2441" coordsize="10,20">
              <v:shape style="position:absolute;left:3540;top:2441;width:10;height:20" coordorigin="3540,2441" coordsize="10,20" path="m3540,2461l3550,2461,3550,2441,3540,2441,3540,2461xe" filled="true" fillcolor="#000000" stroked="false">
                <v:path arrowok="t"/>
                <v:fill type="solid"/>
              </v:shape>
            </v:group>
            <v:group style="position:absolute;left:3540;top:2461;width:10;height:20" coordorigin="3540,2461" coordsize="10,20">
              <v:shape style="position:absolute;left:3540;top:2461;width:10;height:20" coordorigin="3540,2461" coordsize="10,20" path="m3540,2480l3550,2480,3550,2461,3540,2461,3540,2480xe" filled="true" fillcolor="#000000" stroked="false">
                <v:path arrowok="t"/>
                <v:fill type="solid"/>
              </v:shape>
            </v:group>
            <v:group style="position:absolute;left:3540;top:2480;width:10;height:20" coordorigin="3540,2480" coordsize="10,20">
              <v:shape style="position:absolute;left:3540;top:2480;width:10;height:20" coordorigin="3540,2480" coordsize="10,20" path="m3540,2499l3550,2499,3550,2480,3540,2480,3540,2499xe" filled="true" fillcolor="#000000" stroked="false">
                <v:path arrowok="t"/>
                <v:fill type="solid"/>
              </v:shape>
            </v:group>
            <v:group style="position:absolute;left:3540;top:2499;width:10;height:20" coordorigin="3540,2499" coordsize="10,20">
              <v:shape style="position:absolute;left:3540;top:2499;width:10;height:20" coordorigin="3540,2499" coordsize="10,20" path="m3540,2518l3550,2518,3550,2499,3540,2499,3540,2518xe" filled="true" fillcolor="#000000" stroked="false">
                <v:path arrowok="t"/>
                <v:fill type="solid"/>
              </v:shape>
            </v:group>
            <v:group style="position:absolute;left:3540;top:2518;width:10;height:20" coordorigin="3540,2518" coordsize="10,20">
              <v:shape style="position:absolute;left:3540;top:2518;width:10;height:20" coordorigin="3540,2518" coordsize="10,20" path="m3540,2537l3550,2537,3550,2518,3540,2518,3540,2537xe" filled="true" fillcolor="#000000" stroked="false">
                <v:path arrowok="t"/>
                <v:fill type="solid"/>
              </v:shape>
            </v:group>
            <v:group style="position:absolute;left:3540;top:2537;width:10;height:20" coordorigin="3540,2537" coordsize="10,20">
              <v:shape style="position:absolute;left:3540;top:2537;width:10;height:20" coordorigin="3540,2537" coordsize="10,20" path="m3540,2557l3550,2557,3550,2537,3540,2537,3540,2557xe" filled="true" fillcolor="#000000" stroked="false">
                <v:path arrowok="t"/>
                <v:fill type="solid"/>
              </v:shape>
            </v:group>
            <v:group style="position:absolute;left:3540;top:2557;width:10;height:20" coordorigin="3540,2557" coordsize="10,20">
              <v:shape style="position:absolute;left:3540;top:2557;width:10;height:20" coordorigin="3540,2557" coordsize="10,20" path="m3540,2576l3550,2576,3550,2557,3540,2557,3540,2576xe" filled="true" fillcolor="#000000" stroked="false">
                <v:path arrowok="t"/>
                <v:fill type="solid"/>
              </v:shape>
            </v:group>
            <v:group style="position:absolute;left:3540;top:2576;width:10;height:20" coordorigin="3540,2576" coordsize="10,20">
              <v:shape style="position:absolute;left:3540;top:2576;width:10;height:20" coordorigin="3540,2576" coordsize="10,20" path="m3540,2595l3550,2595,3550,2576,3540,2576,3540,2595xe" filled="true" fillcolor="#000000" stroked="false">
                <v:path arrowok="t"/>
                <v:fill type="solid"/>
              </v:shape>
            </v:group>
            <v:group style="position:absolute;left:3540;top:2595;width:10;height:20" coordorigin="3540,2595" coordsize="10,20">
              <v:shape style="position:absolute;left:3540;top:2595;width:10;height:20" coordorigin="3540,2595" coordsize="10,20" path="m3540,2614l3550,2614,3550,2595,3540,2595,3540,2614xe" filled="true" fillcolor="#000000" stroked="false">
                <v:path arrowok="t"/>
                <v:fill type="solid"/>
              </v:shape>
            </v:group>
            <v:group style="position:absolute;left:3540;top:2614;width:10;height:20" coordorigin="3540,2614" coordsize="10,20">
              <v:shape style="position:absolute;left:3540;top:2614;width:10;height:20" coordorigin="3540,2614" coordsize="10,20" path="m3540,2633l3550,2633,3550,2614,3540,2614,3540,2633xe" filled="true" fillcolor="#000000" stroked="false">
                <v:path arrowok="t"/>
                <v:fill type="solid"/>
              </v:shape>
            </v:group>
            <v:group style="position:absolute;left:3540;top:2633;width:10;height:20" coordorigin="3540,2633" coordsize="10,20">
              <v:shape style="position:absolute;left:3540;top:2633;width:10;height:20" coordorigin="3540,2633" coordsize="10,20" path="m3540,2653l3550,2653,3550,2633,3540,2633,3540,2653xe" filled="true" fillcolor="#000000" stroked="false">
                <v:path arrowok="t"/>
                <v:fill type="solid"/>
              </v:shape>
            </v:group>
            <v:group style="position:absolute;left:3540;top:2653;width:10;height:20" coordorigin="3540,2653" coordsize="10,20">
              <v:shape style="position:absolute;left:3540;top:2653;width:10;height:20" coordorigin="3540,2653" coordsize="10,20" path="m3540,2672l3550,2672,3550,2653,3540,2653,3540,2672xe" filled="true" fillcolor="#000000" stroked="false">
                <v:path arrowok="t"/>
                <v:fill type="solid"/>
              </v:shape>
            </v:group>
            <v:group style="position:absolute;left:3540;top:2672;width:10;height:20" coordorigin="3540,2672" coordsize="10,20">
              <v:shape style="position:absolute;left:3540;top:2672;width:10;height:20" coordorigin="3540,2672" coordsize="10,20" path="m3540,2691l3550,2691,3550,2672,3540,2672,3540,2691xe" filled="true" fillcolor="#000000" stroked="false">
                <v:path arrowok="t"/>
                <v:fill type="solid"/>
              </v:shape>
            </v:group>
            <v:group style="position:absolute;left:3540;top:2691;width:10;height:20" coordorigin="3540,2691" coordsize="10,20">
              <v:shape style="position:absolute;left:3540;top:2691;width:10;height:20" coordorigin="3540,2691" coordsize="10,20" path="m3540,2710l3550,2710,3550,2691,3540,2691,3540,2710xe" filled="true" fillcolor="#000000" stroked="false">
                <v:path arrowok="t"/>
                <v:fill type="solid"/>
              </v:shape>
            </v:group>
            <v:group style="position:absolute;left:3540;top:2710;width:10;height:20" coordorigin="3540,2710" coordsize="10,20">
              <v:shape style="position:absolute;left:3540;top:2710;width:10;height:20" coordorigin="3540,2710" coordsize="10,20" path="m3540,2729l3550,2729,3550,2710,3540,2710,3540,2729xe" filled="true" fillcolor="#000000" stroked="false">
                <v:path arrowok="t"/>
                <v:fill type="solid"/>
              </v:shape>
            </v:group>
            <v:group style="position:absolute;left:3540;top:2729;width:10;height:20" coordorigin="3540,2729" coordsize="10,20">
              <v:shape style="position:absolute;left:3540;top:2729;width:10;height:20" coordorigin="3540,2729" coordsize="10,20" path="m3540,2749l3550,2749,3550,2729,3540,2729,3540,2749xe" filled="true" fillcolor="#000000" stroked="false">
                <v:path arrowok="t"/>
                <v:fill type="solid"/>
              </v:shape>
            </v:group>
            <v:group style="position:absolute;left:3540;top:2749;width:10;height:20" coordorigin="3540,2749" coordsize="10,20">
              <v:shape style="position:absolute;left:3540;top:2749;width:10;height:20" coordorigin="3540,2749" coordsize="10,20" path="m3540,2768l3550,2768,3550,2749,3540,2749,3540,2768xe" filled="true" fillcolor="#000000" stroked="false">
                <v:path arrowok="t"/>
                <v:fill type="solid"/>
              </v:shape>
            </v:group>
            <v:group style="position:absolute;left:3540;top:2768;width:10;height:20" coordorigin="3540,2768" coordsize="10,20">
              <v:shape style="position:absolute;left:3540;top:2768;width:10;height:20" coordorigin="3540,2768" coordsize="10,20" path="m3540,2787l3550,2787,3550,2768,3540,2768,3540,2787xe" filled="true" fillcolor="#000000" stroked="false">
                <v:path arrowok="t"/>
                <v:fill type="solid"/>
              </v:shape>
            </v:group>
            <v:group style="position:absolute;left:3540;top:2787;width:10;height:20" coordorigin="3540,2787" coordsize="10,20">
              <v:shape style="position:absolute;left:3540;top:2787;width:10;height:20" coordorigin="3540,2787" coordsize="10,20" path="m3540,2806l3550,2806,3550,2787,3540,2787,3540,2806xe" filled="true" fillcolor="#000000" stroked="false">
                <v:path arrowok="t"/>
                <v:fill type="solid"/>
              </v:shape>
            </v:group>
            <v:group style="position:absolute;left:3540;top:2806;width:10;height:20" coordorigin="3540,2806" coordsize="10,20">
              <v:shape style="position:absolute;left:3540;top:2806;width:10;height:20" coordorigin="3540,2806" coordsize="10,20" path="m3540,2825l3550,2825,3550,2806,3540,2806,3540,2825xe" filled="true" fillcolor="#000000" stroked="false">
                <v:path arrowok="t"/>
                <v:fill type="solid"/>
              </v:shape>
            </v:group>
            <v:group style="position:absolute;left:3540;top:2825;width:10;height:20" coordorigin="3540,2825" coordsize="10,20">
              <v:shape style="position:absolute;left:3540;top:2825;width:10;height:20" coordorigin="3540,2825" coordsize="10,20" path="m3540,2845l3550,2845,3550,2825,3540,2825,3540,2845xe" filled="true" fillcolor="#000000" stroked="false">
                <v:path arrowok="t"/>
                <v:fill type="solid"/>
              </v:shape>
            </v:group>
            <v:group style="position:absolute;left:3540;top:2845;width:10;height:20" coordorigin="3540,2845" coordsize="10,20">
              <v:shape style="position:absolute;left:3540;top:2845;width:10;height:20" coordorigin="3540,2845" coordsize="10,20" path="m3540,2864l3550,2864,3550,2845,3540,2845,3540,2864xe" filled="true" fillcolor="#000000" stroked="false">
                <v:path arrowok="t"/>
                <v:fill type="solid"/>
              </v:shape>
            </v:group>
            <v:group style="position:absolute;left:3540;top:2864;width:10;height:20" coordorigin="3540,2864" coordsize="10,20">
              <v:shape style="position:absolute;left:3540;top:2864;width:10;height:20" coordorigin="3540,2864" coordsize="10,20" path="m3540,2883l3550,2883,3550,2864,3540,2864,3540,2883xe" filled="true" fillcolor="#000000" stroked="false">
                <v:path arrowok="t"/>
                <v:fill type="solid"/>
              </v:shape>
            </v:group>
            <v:group style="position:absolute;left:3540;top:2883;width:10;height:20" coordorigin="3540,2883" coordsize="10,20">
              <v:shape style="position:absolute;left:3540;top:2883;width:10;height:20" coordorigin="3540,2883" coordsize="10,20" path="m3540,2902l3550,2902,3550,2883,3540,2883,3540,2902xe" filled="true" fillcolor="#000000" stroked="false">
                <v:path arrowok="t"/>
                <v:fill type="solid"/>
              </v:shape>
            </v:group>
            <v:group style="position:absolute;left:3540;top:2902;width:10;height:20" coordorigin="3540,2902" coordsize="10,20">
              <v:shape style="position:absolute;left:3540;top:2902;width:10;height:20" coordorigin="3540,2902" coordsize="10,20" path="m3540,2921l3550,2921,3550,2902,3540,2902,3540,2921xe" filled="true" fillcolor="#000000" stroked="false">
                <v:path arrowok="t"/>
                <v:fill type="solid"/>
              </v:shape>
            </v:group>
            <v:group style="position:absolute;left:3540;top:2921;width:10;height:20" coordorigin="3540,2921" coordsize="10,20">
              <v:shape style="position:absolute;left:3540;top:2921;width:10;height:20" coordorigin="3540,2921" coordsize="10,20" path="m3540,2941l3550,2941,3550,2921,3540,2921,3540,2941xe" filled="true" fillcolor="#000000" stroked="false">
                <v:path arrowok="t"/>
                <v:fill type="solid"/>
              </v:shape>
            </v:group>
            <v:group style="position:absolute;left:3540;top:2941;width:10;height:20" coordorigin="3540,2941" coordsize="10,20">
              <v:shape style="position:absolute;left:3540;top:2941;width:10;height:20" coordorigin="3540,2941" coordsize="10,20" path="m3540,2960l3550,2960,3550,2941,3540,2941,3540,2960xe" filled="true" fillcolor="#000000" stroked="false">
                <v:path arrowok="t"/>
                <v:fill type="solid"/>
              </v:shape>
            </v:group>
            <v:group style="position:absolute;left:3540;top:2960;width:10;height:20" coordorigin="3540,2960" coordsize="10,20">
              <v:shape style="position:absolute;left:3540;top:2960;width:10;height:20" coordorigin="3540,2960" coordsize="10,20" path="m3540,2979l3550,2979,3550,2960,3540,2960,3540,2979xe" filled="true" fillcolor="#000000" stroked="false">
                <v:path arrowok="t"/>
                <v:fill type="solid"/>
              </v:shape>
            </v:group>
            <v:group style="position:absolute;left:3540;top:2979;width:10;height:20" coordorigin="3540,2979" coordsize="10,20">
              <v:shape style="position:absolute;left:3540;top:2979;width:10;height:20" coordorigin="3540,2979" coordsize="10,20" path="m3540,2998l3550,2998,3550,2979,3540,2979,3540,2998xe" filled="true" fillcolor="#000000" stroked="false">
                <v:path arrowok="t"/>
                <v:fill type="solid"/>
              </v:shape>
            </v:group>
            <v:group style="position:absolute;left:3540;top:2998;width:10;height:20" coordorigin="3540,2998" coordsize="10,20">
              <v:shape style="position:absolute;left:3540;top:2998;width:10;height:20" coordorigin="3540,2998" coordsize="10,20" path="m3540,3017l3550,3017,3550,2998,3540,2998,3540,3017xe" filled="true" fillcolor="#000000" stroked="false">
                <v:path arrowok="t"/>
                <v:fill type="solid"/>
              </v:shape>
            </v:group>
            <v:group style="position:absolute;left:3540;top:3017;width:10;height:20" coordorigin="3540,3017" coordsize="10,20">
              <v:shape style="position:absolute;left:3540;top:3017;width:10;height:20" coordorigin="3540,3017" coordsize="10,20" path="m3540,3037l3550,3037,3550,3017,3540,3017,3540,3037xe" filled="true" fillcolor="#000000" stroked="false">
                <v:path arrowok="t"/>
                <v:fill type="solid"/>
              </v:shape>
            </v:group>
            <v:group style="position:absolute;left:3540;top:3037;width:10;height:20" coordorigin="3540,3037" coordsize="10,20">
              <v:shape style="position:absolute;left:3540;top:3037;width:10;height:20" coordorigin="3540,3037" coordsize="10,20" path="m3540,3056l3550,3056,3550,3037,3540,3037,3540,3056xe" filled="true" fillcolor="#000000" stroked="false">
                <v:path arrowok="t"/>
                <v:fill type="solid"/>
              </v:shape>
            </v:group>
            <v:group style="position:absolute;left:3540;top:3056;width:10;height:20" coordorigin="3540,3056" coordsize="10,20">
              <v:shape style="position:absolute;left:3540;top:3056;width:10;height:20" coordorigin="3540,3056" coordsize="10,20" path="m3540,3075l3550,3075,3550,3056,3540,3056,3540,3075xe" filled="true" fillcolor="#000000" stroked="false">
                <v:path arrowok="t"/>
                <v:fill type="solid"/>
              </v:shape>
            </v:group>
            <v:group style="position:absolute;left:3540;top:3075;width:10;height:20" coordorigin="3540,3075" coordsize="10,20">
              <v:shape style="position:absolute;left:3540;top:3075;width:10;height:20" coordorigin="3540,3075" coordsize="10,20" path="m3540,3095l3550,3095,3550,3075,3540,3075,3540,3095xe" filled="true" fillcolor="#000000" stroked="false">
                <v:path arrowok="t"/>
                <v:fill type="solid"/>
              </v:shape>
            </v:group>
            <v:group style="position:absolute;left:3540;top:3095;width:10;height:20" coordorigin="3540,3095" coordsize="10,20">
              <v:shape style="position:absolute;left:3540;top:3095;width:10;height:20" coordorigin="3540,3095" coordsize="10,20" path="m3540,3114l3550,3114,3550,3095,3540,3095,3540,3114xe" filled="true" fillcolor="#000000" stroked="false">
                <v:path arrowok="t"/>
                <v:fill type="solid"/>
              </v:shape>
            </v:group>
            <v:group style="position:absolute;left:3540;top:3114;width:10;height:20" coordorigin="3540,3114" coordsize="10,20">
              <v:shape style="position:absolute;left:3540;top:3114;width:10;height:20" coordorigin="3540,3114" coordsize="10,20" path="m3540,3133l3550,3133,3550,3114,3540,3114,3540,3133xe" filled="true" fillcolor="#000000" stroked="false">
                <v:path arrowok="t"/>
                <v:fill type="solid"/>
              </v:shape>
            </v:group>
            <v:group style="position:absolute;left:3540;top:3133;width:10;height:20" coordorigin="3540,3133" coordsize="10,20">
              <v:shape style="position:absolute;left:3540;top:3133;width:10;height:20" coordorigin="3540,3133" coordsize="10,20" path="m3540,3152l3550,3152,3550,3133,3540,3133,3540,3152xe" filled="true" fillcolor="#000000" stroked="false">
                <v:path arrowok="t"/>
                <v:fill type="solid"/>
              </v:shape>
            </v:group>
            <v:group style="position:absolute;left:3540;top:3152;width:10;height:20" coordorigin="3540,3152" coordsize="10,20">
              <v:shape style="position:absolute;left:3540;top:3152;width:10;height:20" coordorigin="3540,3152" coordsize="10,20" path="m3540,3171l3550,3171,3550,3152,3540,3152,3540,3171xe" filled="true" fillcolor="#000000" stroked="false">
                <v:path arrowok="t"/>
                <v:fill type="solid"/>
              </v:shape>
            </v:group>
            <v:group style="position:absolute;left:3540;top:3171;width:10;height:20" coordorigin="3540,3171" coordsize="10,20">
              <v:shape style="position:absolute;left:3540;top:3171;width:10;height:20" coordorigin="3540,3171" coordsize="10,20" path="m3540,3191l3550,3191,3550,3171,3540,3171,3540,3191xe" filled="true" fillcolor="#000000" stroked="false">
                <v:path arrowok="t"/>
                <v:fill type="solid"/>
              </v:shape>
            </v:group>
            <v:group style="position:absolute;left:3540;top:3191;width:10;height:20" coordorigin="3540,3191" coordsize="10,20">
              <v:shape style="position:absolute;left:3540;top:3191;width:10;height:20" coordorigin="3540,3191" coordsize="10,20" path="m3540,3210l3550,3210,3550,3191,3540,3191,3540,3210xe" filled="true" fillcolor="#000000" stroked="false">
                <v:path arrowok="t"/>
                <v:fill type="solid"/>
              </v:shape>
            </v:group>
            <v:group style="position:absolute;left:3540;top:3210;width:10;height:20" coordorigin="3540,3210" coordsize="10,20">
              <v:shape style="position:absolute;left:3540;top:3210;width:10;height:20" coordorigin="3540,3210" coordsize="10,20" path="m3540,3229l3550,3229,3550,3210,3540,3210,3540,3229xe" filled="true" fillcolor="#000000" stroked="false">
                <v:path arrowok="t"/>
                <v:fill type="solid"/>
              </v:shape>
            </v:group>
            <v:group style="position:absolute;left:3540;top:3229;width:10;height:20" coordorigin="3540,3229" coordsize="10,20">
              <v:shape style="position:absolute;left:3540;top:3229;width:10;height:20" coordorigin="3540,3229" coordsize="10,20" path="m3540,3248l3550,3248,3550,3229,3540,3229,3540,3248xe" filled="true" fillcolor="#000000" stroked="false">
                <v:path arrowok="t"/>
                <v:fill type="solid"/>
              </v:shape>
            </v:group>
            <v:group style="position:absolute;left:3540;top:3248;width:10;height:20" coordorigin="3540,3248" coordsize="10,20">
              <v:shape style="position:absolute;left:3540;top:3248;width:10;height:20" coordorigin="3540,3248" coordsize="10,20" path="m3540,3267l3550,3267,3550,3248,3540,3248,3540,3267xe" filled="true" fillcolor="#000000" stroked="false">
                <v:path arrowok="t"/>
                <v:fill type="solid"/>
              </v:shape>
            </v:group>
            <v:group style="position:absolute;left:3540;top:3267;width:10;height:20" coordorigin="3540,3267" coordsize="10,20">
              <v:shape style="position:absolute;left:3540;top:3267;width:10;height:20" coordorigin="3540,3267" coordsize="10,20" path="m3540,3287l3550,3287,3550,3267,3540,3267,3540,3287xe" filled="true" fillcolor="#000000" stroked="false">
                <v:path arrowok="t"/>
                <v:fill type="solid"/>
              </v:shape>
            </v:group>
            <v:group style="position:absolute;left:3540;top:3287;width:10;height:20" coordorigin="3540,3287" coordsize="10,20">
              <v:shape style="position:absolute;left:3540;top:3287;width:10;height:20" coordorigin="3540,3287" coordsize="10,20" path="m3540,3306l3550,3306,3550,3287,3540,3287,3540,3306xe" filled="true" fillcolor="#000000" stroked="false">
                <v:path arrowok="t"/>
                <v:fill type="solid"/>
              </v:shape>
            </v:group>
            <v:group style="position:absolute;left:3540;top:3306;width:10;height:20" coordorigin="3540,3306" coordsize="10,20">
              <v:shape style="position:absolute;left:3540;top:3306;width:10;height:20" coordorigin="3540,3306" coordsize="10,20" path="m3540,3325l3550,3325,3550,3306,3540,3306,3540,3325xe" filled="true" fillcolor="#000000" stroked="false">
                <v:path arrowok="t"/>
                <v:fill type="solid"/>
              </v:shape>
            </v:group>
            <v:group style="position:absolute;left:3540;top:3325;width:10;height:20" coordorigin="3540,3325" coordsize="10,20">
              <v:shape style="position:absolute;left:3540;top:3325;width:10;height:20" coordorigin="3540,3325" coordsize="10,20" path="m3540,3344l3550,3344,3550,3325,3540,3325,3540,3344xe" filled="true" fillcolor="#000000" stroked="false">
                <v:path arrowok="t"/>
                <v:fill type="solid"/>
              </v:shape>
            </v:group>
            <v:group style="position:absolute;left:3540;top:3344;width:10;height:20" coordorigin="3540,3344" coordsize="10,20">
              <v:shape style="position:absolute;left:3540;top:3344;width:10;height:20" coordorigin="3540,3344" coordsize="10,20" path="m3540,3363l3550,3363,3550,3344,3540,3344,3540,3363xe" filled="true" fillcolor="#000000" stroked="false">
                <v:path arrowok="t"/>
                <v:fill type="solid"/>
              </v:shape>
            </v:group>
            <v:group style="position:absolute;left:3540;top:3363;width:10;height:20" coordorigin="3540,3363" coordsize="10,20">
              <v:shape style="position:absolute;left:3540;top:3363;width:10;height:20" coordorigin="3540,3363" coordsize="10,20" path="m3540,3383l3550,3383,3550,3363,3540,3363,3540,3383xe" filled="true" fillcolor="#000000" stroked="false">
                <v:path arrowok="t"/>
                <v:fill type="solid"/>
              </v:shape>
            </v:group>
            <v:group style="position:absolute;left:3540;top:3383;width:10;height:20" coordorigin="3540,3383" coordsize="10,20">
              <v:shape style="position:absolute;left:3540;top:3383;width:10;height:20" coordorigin="3540,3383" coordsize="10,20" path="m3540,3402l3550,3402,3550,3383,3540,3383,3540,3402xe" filled="true" fillcolor="#000000" stroked="false">
                <v:path arrowok="t"/>
                <v:fill type="solid"/>
              </v:shape>
            </v:group>
            <v:group style="position:absolute;left:3540;top:3402;width:10;height:20" coordorigin="3540,3402" coordsize="10,20">
              <v:shape style="position:absolute;left:3540;top:3402;width:10;height:20" coordorigin="3540,3402" coordsize="10,20" path="m3540,3421l3550,3421,3550,3402,3540,3402,3540,3421xe" filled="true" fillcolor="#000000" stroked="false">
                <v:path arrowok="t"/>
                <v:fill type="solid"/>
              </v:shape>
            </v:group>
            <v:group style="position:absolute;left:3540;top:3421;width:10;height:20" coordorigin="3540,3421" coordsize="10,20">
              <v:shape style="position:absolute;left:3540;top:3421;width:10;height:20" coordorigin="3540,3421" coordsize="10,20" path="m3540,3440l3550,3440,3550,3421,3540,3421,3540,3440xe" filled="true" fillcolor="#000000" stroked="false">
                <v:path arrowok="t"/>
                <v:fill type="solid"/>
              </v:shape>
            </v:group>
            <v:group style="position:absolute;left:3540;top:3440;width:10;height:20" coordorigin="3540,3440" coordsize="10,20">
              <v:shape style="position:absolute;left:3540;top:3440;width:10;height:20" coordorigin="3540,3440" coordsize="10,20" path="m3540,3459l3550,3459,3550,3440,3540,3440,3540,3459xe" filled="true" fillcolor="#000000" stroked="false">
                <v:path arrowok="t"/>
                <v:fill type="solid"/>
              </v:shape>
            </v:group>
            <v:group style="position:absolute;left:3540;top:3459;width:10;height:20" coordorigin="3540,3459" coordsize="10,20">
              <v:shape style="position:absolute;left:3540;top:3459;width:10;height:20" coordorigin="3540,3459" coordsize="10,20" path="m3540,3479l3550,3479,3550,3459,3540,3459,3540,3479xe" filled="true" fillcolor="#000000" stroked="false">
                <v:path arrowok="t"/>
                <v:fill type="solid"/>
              </v:shape>
            </v:group>
            <v:group style="position:absolute;left:3540;top:3479;width:10;height:20" coordorigin="3540,3479" coordsize="10,20">
              <v:shape style="position:absolute;left:3540;top:3479;width:10;height:20" coordorigin="3540,3479" coordsize="10,20" path="m3540,3498l3550,3498,3550,3479,3540,3479,3540,3498xe" filled="true" fillcolor="#000000" stroked="false">
                <v:path arrowok="t"/>
                <v:fill type="solid"/>
              </v:shape>
            </v:group>
            <v:group style="position:absolute;left:3540;top:3498;width:10;height:20" coordorigin="3540,3498" coordsize="10,20">
              <v:shape style="position:absolute;left:3540;top:3498;width:10;height:20" coordorigin="3540,3498" coordsize="10,20" path="m3540,3517l3550,3517,3550,3498,3540,3498,3540,3517xe" filled="true" fillcolor="#000000" stroked="false">
                <v:path arrowok="t"/>
                <v:fill type="solid"/>
              </v:shape>
            </v:group>
            <v:group style="position:absolute;left:3540;top:3517;width:10;height:20" coordorigin="3540,3517" coordsize="10,20">
              <v:shape style="position:absolute;left:3540;top:3517;width:10;height:20" coordorigin="3540,3517" coordsize="10,20" path="m3540,3536l3550,3536,3550,3517,3540,3517,3540,3536xe" filled="true" fillcolor="#000000" stroked="false">
                <v:path arrowok="t"/>
                <v:fill type="solid"/>
              </v:shape>
            </v:group>
            <v:group style="position:absolute;left:3540;top:3536;width:10;height:20" coordorigin="3540,3536" coordsize="10,20">
              <v:shape style="position:absolute;left:3540;top:3536;width:10;height:20" coordorigin="3540,3536" coordsize="10,20" path="m3540,3555l3550,3555,3550,3536,3540,3536,3540,3555xe" filled="true" fillcolor="#000000" stroked="false">
                <v:path arrowok="t"/>
                <v:fill type="solid"/>
              </v:shape>
            </v:group>
            <v:group style="position:absolute;left:3540;top:3555;width:10;height:20" coordorigin="3540,3555" coordsize="10,20">
              <v:shape style="position:absolute;left:3540;top:3555;width:10;height:20" coordorigin="3540,3555" coordsize="10,20" path="m3540,3575l3550,3575,3550,3555,3540,3555,3540,3575xe" filled="true" fillcolor="#000000" stroked="false">
                <v:path arrowok="t"/>
                <v:fill type="solid"/>
              </v:shape>
            </v:group>
            <v:group style="position:absolute;left:3540;top:3575;width:10;height:20" coordorigin="3540,3575" coordsize="10,20">
              <v:shape style="position:absolute;left:3540;top:3575;width:10;height:20" coordorigin="3540,3575" coordsize="10,20" path="m3540,3594l3550,3594,3550,3575,3540,3575,3540,3594xe" filled="true" fillcolor="#000000" stroked="false">
                <v:path arrowok="t"/>
                <v:fill type="solid"/>
              </v:shape>
            </v:group>
            <v:group style="position:absolute;left:3540;top:3594;width:10;height:20" coordorigin="3540,3594" coordsize="10,20">
              <v:shape style="position:absolute;left:3540;top:3594;width:10;height:20" coordorigin="3540,3594" coordsize="10,20" path="m3540,3613l3550,3613,3550,3594,3540,3594,3540,3613xe" filled="true" fillcolor="#000000" stroked="false">
                <v:path arrowok="t"/>
                <v:fill type="solid"/>
              </v:shape>
            </v:group>
            <v:group style="position:absolute;left:3540;top:3613;width:10;height:20" coordorigin="3540,3613" coordsize="10,20">
              <v:shape style="position:absolute;left:3540;top:3613;width:10;height:20" coordorigin="3540,3613" coordsize="10,20" path="m3540,3632l3550,3632,3550,3613,3540,3613,3540,3632xe" filled="true" fillcolor="#000000" stroked="false">
                <v:path arrowok="t"/>
                <v:fill type="solid"/>
              </v:shape>
            </v:group>
            <v:group style="position:absolute;left:3540;top:3632;width:10;height:20" coordorigin="3540,3632" coordsize="10,20">
              <v:shape style="position:absolute;left:3540;top:3632;width:10;height:20" coordorigin="3540,3632" coordsize="10,20" path="m3540,3651l3550,3651,3550,3632,3540,3632,3540,3651xe" filled="true" fillcolor="#000000" stroked="false">
                <v:path arrowok="t"/>
                <v:fill type="solid"/>
              </v:shape>
            </v:group>
            <v:group style="position:absolute;left:3540;top:3651;width:10;height:20" coordorigin="3540,3651" coordsize="10,20">
              <v:shape style="position:absolute;left:3540;top:3651;width:10;height:20" coordorigin="3540,3651" coordsize="10,20" path="m3540,3671l3550,3671,3550,3651,3540,3651,3540,3671xe" filled="true" fillcolor="#000000" stroked="false">
                <v:path arrowok="t"/>
                <v:fill type="solid"/>
              </v:shape>
            </v:group>
            <v:group style="position:absolute;left:3540;top:3671;width:10;height:20" coordorigin="3540,3671" coordsize="10,20">
              <v:shape style="position:absolute;left:3540;top:3671;width:10;height:20" coordorigin="3540,3671" coordsize="10,20" path="m3540,3690l3550,3690,3550,3671,3540,3671,3540,3690xe" filled="true" fillcolor="#000000" stroked="false">
                <v:path arrowok="t"/>
                <v:fill type="solid"/>
              </v:shape>
            </v:group>
            <v:group style="position:absolute;left:3540;top:3690;width:10;height:20" coordorigin="3540,3690" coordsize="10,20">
              <v:shape style="position:absolute;left:3540;top:3690;width:10;height:20" coordorigin="3540,3690" coordsize="10,20" path="m3540,3709l3550,3709,3550,3690,3540,3690,3540,3709xe" filled="true" fillcolor="#000000" stroked="false">
                <v:path arrowok="t"/>
                <v:fill type="solid"/>
              </v:shape>
            </v:group>
            <v:group style="position:absolute;left:3540;top:3709;width:10;height:20" coordorigin="3540,3709" coordsize="10,20">
              <v:shape style="position:absolute;left:3540;top:3709;width:10;height:20" coordorigin="3540,3709" coordsize="10,20" path="m3540,3728l3550,3728,3550,3709,3540,3709,3540,3728xe" filled="true" fillcolor="#000000" stroked="false">
                <v:path arrowok="t"/>
                <v:fill type="solid"/>
              </v:shape>
            </v:group>
            <v:group style="position:absolute;left:3540;top:3728;width:10;height:20" coordorigin="3540,3728" coordsize="10,20">
              <v:shape style="position:absolute;left:3540;top:3728;width:10;height:20" coordorigin="3540,3728" coordsize="10,20" path="m3540,3747l3550,3747,3550,3728,3540,3728,3540,3747xe" filled="true" fillcolor="#000000" stroked="false">
                <v:path arrowok="t"/>
                <v:fill type="solid"/>
              </v:shape>
            </v:group>
            <v:group style="position:absolute;left:3540;top:3747;width:10;height:20" coordorigin="3540,3747" coordsize="10,20">
              <v:shape style="position:absolute;left:3540;top:3747;width:10;height:20" coordorigin="3540,3747" coordsize="10,20" path="m3540,3767l3550,3767,3550,3747,3540,3747,3540,3767xe" filled="true" fillcolor="#000000" stroked="false">
                <v:path arrowok="t"/>
                <v:fill type="solid"/>
              </v:shape>
            </v:group>
            <v:group style="position:absolute;left:3540;top:3767;width:10;height:20" coordorigin="3540,3767" coordsize="10,20">
              <v:shape style="position:absolute;left:3540;top:3767;width:10;height:20" coordorigin="3540,3767" coordsize="10,20" path="m3540,3786l3550,3786,3550,3767,3540,3767,3540,3786xe" filled="true" fillcolor="#000000" stroked="false">
                <v:path arrowok="t"/>
                <v:fill type="solid"/>
              </v:shape>
            </v:group>
            <v:group style="position:absolute;left:3540;top:3786;width:10;height:20" coordorigin="3540,3786" coordsize="10,20">
              <v:shape style="position:absolute;left:3540;top:3786;width:10;height:20" coordorigin="3540,3786" coordsize="10,20" path="m3540,3805l3550,3805,3550,3786,3540,3786,3540,3805xe" filled="true" fillcolor="#000000" stroked="false">
                <v:path arrowok="t"/>
                <v:fill type="solid"/>
              </v:shape>
            </v:group>
            <v:group style="position:absolute;left:3540;top:3805;width:10;height:20" coordorigin="3540,3805" coordsize="10,20">
              <v:shape style="position:absolute;left:3540;top:3805;width:10;height:20" coordorigin="3540,3805" coordsize="10,20" path="m3540,3824l3550,3824,3550,3805,3540,3805,3540,3824xe" filled="true" fillcolor="#000000" stroked="false">
                <v:path arrowok="t"/>
                <v:fill type="solid"/>
              </v:shape>
            </v:group>
            <v:group style="position:absolute;left:3540;top:3824;width:10;height:20" coordorigin="3540,3824" coordsize="10,20">
              <v:shape style="position:absolute;left:3540;top:3824;width:10;height:20" coordorigin="3540,3824" coordsize="10,20" path="m3540,3843l3550,3843,3550,3824,3540,3824,3540,3843xe" filled="true" fillcolor="#000000" stroked="false">
                <v:path arrowok="t"/>
                <v:fill type="solid"/>
              </v:shape>
            </v:group>
            <v:group style="position:absolute;left:3540;top:3843;width:10;height:20" coordorigin="3540,3843" coordsize="10,20">
              <v:shape style="position:absolute;left:3540;top:3843;width:10;height:20" coordorigin="3540,3843" coordsize="10,20" path="m3540,3863l3550,3863,3550,3843,3540,3843,3540,3863xe" filled="true" fillcolor="#000000" stroked="false">
                <v:path arrowok="t"/>
                <v:fill type="solid"/>
              </v:shape>
            </v:group>
            <v:group style="position:absolute;left:3540;top:3863;width:10;height:20" coordorigin="3540,3863" coordsize="10,20">
              <v:shape style="position:absolute;left:3540;top:3863;width:10;height:20" coordorigin="3540,3863" coordsize="10,20" path="m3540,3882l3550,3882,3550,3863,3540,3863,3540,3882xe" filled="true" fillcolor="#000000" stroked="false">
                <v:path arrowok="t"/>
                <v:fill type="solid"/>
              </v:shape>
            </v:group>
            <v:group style="position:absolute;left:3540;top:3882;width:10;height:20" coordorigin="3540,3882" coordsize="10,20">
              <v:shape style="position:absolute;left:3540;top:3882;width:10;height:20" coordorigin="3540,3882" coordsize="10,20" path="m3540,3901l3550,3901,3550,3882,3540,3882,3540,3901xe" filled="true" fillcolor="#000000" stroked="false">
                <v:path arrowok="t"/>
                <v:fill type="solid"/>
              </v:shape>
            </v:group>
            <v:group style="position:absolute;left:3540;top:3901;width:10;height:20" coordorigin="3540,3901" coordsize="10,20">
              <v:shape style="position:absolute;left:3540;top:3901;width:10;height:20" coordorigin="3540,3901" coordsize="10,20" path="m3540,3920l3550,3920,3550,3901,3540,3901,3540,3920xe" filled="true" fillcolor="#000000" stroked="false">
                <v:path arrowok="t"/>
                <v:fill type="solid"/>
              </v:shape>
            </v:group>
            <v:group style="position:absolute;left:3540;top:3920;width:10;height:20" coordorigin="3540,3920" coordsize="10,20">
              <v:shape style="position:absolute;left:3540;top:3920;width:10;height:20" coordorigin="3540,3920" coordsize="10,20" path="m3540,3939l3550,3939,3550,3920,3540,3920,3540,3939xe" filled="true" fillcolor="#000000" stroked="false">
                <v:path arrowok="t"/>
                <v:fill type="solid"/>
              </v:shape>
            </v:group>
            <v:group style="position:absolute;left:3540;top:3939;width:10;height:20" coordorigin="3540,3939" coordsize="10,20">
              <v:shape style="position:absolute;left:3540;top:3939;width:10;height:20" coordorigin="3540,3939" coordsize="10,20" path="m3540,3959l3550,3959,3550,3939,3540,3939,3540,3959xe" filled="true" fillcolor="#000000" stroked="false">
                <v:path arrowok="t"/>
                <v:fill type="solid"/>
              </v:shape>
            </v:group>
            <v:group style="position:absolute;left:3540;top:3959;width:10;height:20" coordorigin="3540,3959" coordsize="10,20">
              <v:shape style="position:absolute;left:3540;top:3959;width:10;height:20" coordorigin="3540,3959" coordsize="10,20" path="m3540,3978l3550,3978,3550,3959,3540,3959,3540,3978xe" filled="true" fillcolor="#000000" stroked="false">
                <v:path arrowok="t"/>
                <v:fill type="solid"/>
              </v:shape>
            </v:group>
            <v:group style="position:absolute;left:3540;top:3978;width:10;height:20" coordorigin="3540,3978" coordsize="10,20">
              <v:shape style="position:absolute;left:3540;top:3978;width:10;height:20" coordorigin="3540,3978" coordsize="10,20" path="m3540,3997l3550,3997,3550,3978,3540,3978,3540,3997xe" filled="true" fillcolor="#000000" stroked="false">
                <v:path arrowok="t"/>
                <v:fill type="solid"/>
              </v:shape>
            </v:group>
            <v:group style="position:absolute;left:3540;top:3997;width:10;height:20" coordorigin="3540,3997" coordsize="10,20">
              <v:shape style="position:absolute;left:3540;top:3997;width:10;height:20" coordorigin="3540,3997" coordsize="10,20" path="m3540,4016l3550,4016,3550,3997,3540,3997,3540,4016xe" filled="true" fillcolor="#000000" stroked="false">
                <v:path arrowok="t"/>
                <v:fill type="solid"/>
              </v:shape>
            </v:group>
            <v:group style="position:absolute;left:3540;top:4016;width:10;height:20" coordorigin="3540,4016" coordsize="10,20">
              <v:shape style="position:absolute;left:3540;top:4016;width:10;height:20" coordorigin="3540,4016" coordsize="10,20" path="m3540,4035l3550,4035,3550,4016,3540,4016,3540,4035xe" filled="true" fillcolor="#000000" stroked="false">
                <v:path arrowok="t"/>
                <v:fill type="solid"/>
              </v:shape>
            </v:group>
            <v:group style="position:absolute;left:3540;top:4035;width:10;height:20" coordorigin="3540,4035" coordsize="10,20">
              <v:shape style="position:absolute;left:3540;top:4035;width:10;height:20" coordorigin="3540,4035" coordsize="10,20" path="m3540,4055l3550,4055,3550,4035,3540,4035,3540,4055xe" filled="true" fillcolor="#000000" stroked="false">
                <v:path arrowok="t"/>
                <v:fill type="solid"/>
              </v:shape>
            </v:group>
            <v:group style="position:absolute;left:3540;top:4055;width:10;height:20" coordorigin="3540,4055" coordsize="10,20">
              <v:shape style="position:absolute;left:3540;top:4055;width:10;height:20" coordorigin="3540,4055" coordsize="10,20" path="m3540,4074l3550,4074,3550,4055,3540,4055,3540,4074xe" filled="true" fillcolor="#000000" stroked="false">
                <v:path arrowok="t"/>
                <v:fill type="solid"/>
              </v:shape>
            </v:group>
            <v:group style="position:absolute;left:3540;top:4074;width:10;height:20" coordorigin="3540,4074" coordsize="10,20">
              <v:shape style="position:absolute;left:3540;top:4074;width:10;height:20" coordorigin="3540,4074" coordsize="10,20" path="m3540,4093l3550,4093,3550,4074,3540,4074,3540,4093xe" filled="true" fillcolor="#000000" stroked="false">
                <v:path arrowok="t"/>
                <v:fill type="solid"/>
              </v:shape>
            </v:group>
            <v:group style="position:absolute;left:3540;top:4093;width:10;height:20" coordorigin="3540,4093" coordsize="10,20">
              <v:shape style="position:absolute;left:3540;top:4093;width:10;height:20" coordorigin="3540,4093" coordsize="10,20" path="m3540,4112l3550,4112,3550,4093,3540,4093,3540,4112xe" filled="true" fillcolor="#000000" stroked="false">
                <v:path arrowok="t"/>
                <v:fill type="solid"/>
              </v:shape>
            </v:group>
            <v:group style="position:absolute;left:3540;top:4112;width:10;height:20" coordorigin="3540,4112" coordsize="10,20">
              <v:shape style="position:absolute;left:3540;top:4112;width:10;height:20" coordorigin="3540,4112" coordsize="10,20" path="m3540,4131l3550,4131,3550,4112,3540,4112,3540,4131xe" filled="true" fillcolor="#000000" stroked="false">
                <v:path arrowok="t"/>
                <v:fill type="solid"/>
              </v:shape>
            </v:group>
            <v:group style="position:absolute;left:3540;top:4131;width:10;height:20" coordorigin="3540,4131" coordsize="10,20">
              <v:shape style="position:absolute;left:3540;top:4131;width:10;height:20" coordorigin="3540,4131" coordsize="10,20" path="m3540,4151l3550,4151,3550,4131,3540,4131,3540,4151xe" filled="true" fillcolor="#000000" stroked="false">
                <v:path arrowok="t"/>
                <v:fill type="solid"/>
              </v:shape>
            </v:group>
            <v:group style="position:absolute;left:3540;top:4151;width:10;height:20" coordorigin="3540,4151" coordsize="10,20">
              <v:shape style="position:absolute;left:3540;top:4151;width:10;height:20" coordorigin="3540,4151" coordsize="10,20" path="m3540,4170l3550,4170,3550,4151,3540,4151,3540,4170xe" filled="true" fillcolor="#000000" stroked="false">
                <v:path arrowok="t"/>
                <v:fill type="solid"/>
              </v:shape>
            </v:group>
            <v:group style="position:absolute;left:3540;top:4170;width:10;height:20" coordorigin="3540,4170" coordsize="10,20">
              <v:shape style="position:absolute;left:3540;top:4170;width:10;height:20" coordorigin="3540,4170" coordsize="10,20" path="m3540,4189l3550,4189,3550,4170,3540,4170,3540,4189xe" filled="true" fillcolor="#000000" stroked="false">
                <v:path arrowok="t"/>
                <v:fill type="solid"/>
              </v:shape>
            </v:group>
            <v:group style="position:absolute;left:3540;top:4189;width:10;height:20" coordorigin="3540,4189" coordsize="10,20">
              <v:shape style="position:absolute;left:3540;top:4189;width:10;height:20" coordorigin="3540,4189" coordsize="10,20" path="m3540,4208l3550,4208,3550,4189,3540,4189,3540,4208xe" filled="true" fillcolor="#000000" stroked="false">
                <v:path arrowok="t"/>
                <v:fill type="solid"/>
              </v:shape>
            </v:group>
            <v:group style="position:absolute;left:3540;top:4208;width:10;height:20" coordorigin="3540,4208" coordsize="10,20">
              <v:shape style="position:absolute;left:3540;top:4208;width:10;height:20" coordorigin="3540,4208" coordsize="10,20" path="m3540,4227l3550,4227,3550,4208,3540,4208,3540,4227xe" filled="true" fillcolor="#000000" stroked="false">
                <v:path arrowok="t"/>
                <v:fill type="solid"/>
              </v:shape>
            </v:group>
            <v:group style="position:absolute;left:3540;top:4227;width:10;height:20" coordorigin="3540,4227" coordsize="10,20">
              <v:shape style="position:absolute;left:3540;top:4227;width:10;height:20" coordorigin="3540,4227" coordsize="10,20" path="m3540,4247l3550,4247,3550,4227,3540,4227,3540,4247xe" filled="true" fillcolor="#000000" stroked="false">
                <v:path arrowok="t"/>
                <v:fill type="solid"/>
              </v:shape>
            </v:group>
            <v:group style="position:absolute;left:3540;top:4247;width:10;height:20" coordorigin="3540,4247" coordsize="10,20">
              <v:shape style="position:absolute;left:3540;top:4247;width:10;height:20" coordorigin="3540,4247" coordsize="10,20" path="m3540,4266l3550,4266,3550,4247,3540,4247,3540,4266xe" filled="true" fillcolor="#000000" stroked="false">
                <v:path arrowok="t"/>
                <v:fill type="solid"/>
              </v:shape>
            </v:group>
            <v:group style="position:absolute;left:3540;top:4266;width:10;height:20" coordorigin="3540,4266" coordsize="10,20">
              <v:shape style="position:absolute;left:3540;top:4266;width:10;height:20" coordorigin="3540,4266" coordsize="10,20" path="m3540,4285l3550,4285,3550,4266,3540,4266,3540,4285xe" filled="true" fillcolor="#000000" stroked="false">
                <v:path arrowok="t"/>
                <v:fill type="solid"/>
              </v:shape>
            </v:group>
            <v:group style="position:absolute;left:3540;top:4285;width:10;height:20" coordorigin="3540,4285" coordsize="10,20">
              <v:shape style="position:absolute;left:3540;top:4285;width:10;height:20" coordorigin="3540,4285" coordsize="10,20" path="m3540,4304l3550,4304,3550,4285,3540,4285,3540,4304xe" filled="true" fillcolor="#000000" stroked="false">
                <v:path arrowok="t"/>
                <v:fill type="solid"/>
              </v:shape>
            </v:group>
            <v:group style="position:absolute;left:3540;top:4304;width:10;height:20" coordorigin="3540,4304" coordsize="10,20">
              <v:shape style="position:absolute;left:3540;top:4304;width:10;height:20" coordorigin="3540,4304" coordsize="10,20" path="m3540,4323l3550,4323,3550,4304,3540,4304,3540,4323xe" filled="true" fillcolor="#000000" stroked="false">
                <v:path arrowok="t"/>
                <v:fill type="solid"/>
              </v:shape>
            </v:group>
            <v:group style="position:absolute;left:3540;top:4323;width:10;height:20" coordorigin="3540,4323" coordsize="10,20">
              <v:shape style="position:absolute;left:3540;top:4323;width:10;height:20" coordorigin="3540,4323" coordsize="10,20" path="m3540,4343l3550,4343,3550,4323,3540,4323,3540,4343xe" filled="true" fillcolor="#000000" stroked="false">
                <v:path arrowok="t"/>
                <v:fill type="solid"/>
              </v:shape>
            </v:group>
            <v:group style="position:absolute;left:3540;top:4343;width:10;height:20" coordorigin="3540,4343" coordsize="10,20">
              <v:shape style="position:absolute;left:3540;top:4343;width:10;height:20" coordorigin="3540,4343" coordsize="10,20" path="m3540,4362l3550,4362,3550,4343,3540,4343,3540,4362xe" filled="true" fillcolor="#000000" stroked="false">
                <v:path arrowok="t"/>
                <v:fill type="solid"/>
              </v:shape>
            </v:group>
            <v:group style="position:absolute;left:3540;top:4362;width:10;height:20" coordorigin="3540,4362" coordsize="10,20">
              <v:shape style="position:absolute;left:3540;top:4362;width:10;height:20" coordorigin="3540,4362" coordsize="10,20" path="m3540,4381l3550,4381,3550,4362,3540,4362,3540,4381xe" filled="true" fillcolor="#000000" stroked="false">
                <v:path arrowok="t"/>
                <v:fill type="solid"/>
              </v:shape>
            </v:group>
            <v:group style="position:absolute;left:3540;top:4381;width:10;height:20" coordorigin="3540,4381" coordsize="10,20">
              <v:shape style="position:absolute;left:3540;top:4381;width:10;height:20" coordorigin="3540,4381" coordsize="10,20" path="m3540,4400l3550,4400,3550,4381,3540,4381,3540,4400xe" filled="true" fillcolor="#000000" stroked="false">
                <v:path arrowok="t"/>
                <v:fill type="solid"/>
              </v:shape>
            </v:group>
            <v:group style="position:absolute;left:3540;top:4400;width:10;height:20" coordorigin="3540,4400" coordsize="10,20">
              <v:shape style="position:absolute;left:3540;top:4400;width:10;height:20" coordorigin="3540,4400" coordsize="10,20" path="m3540,4419l3550,4419,3550,4400,3540,4400,3540,4419xe" filled="true" fillcolor="#000000" stroked="false">
                <v:path arrowok="t"/>
                <v:fill type="solid"/>
              </v:shape>
            </v:group>
            <v:group style="position:absolute;left:3540;top:4419;width:10;height:20" coordorigin="3540,4419" coordsize="10,20">
              <v:shape style="position:absolute;left:3540;top:4419;width:10;height:20" coordorigin="3540,4419" coordsize="10,20" path="m3540,4439l3550,4439,3550,4419,3540,4419,3540,4439xe" filled="true" fillcolor="#000000" stroked="false">
                <v:path arrowok="t"/>
                <v:fill type="solid"/>
              </v:shape>
            </v:group>
            <v:group style="position:absolute;left:3540;top:4439;width:10;height:20" coordorigin="3540,4439" coordsize="10,20">
              <v:shape style="position:absolute;left:3540;top:4439;width:10;height:20" coordorigin="3540,4439" coordsize="10,20" path="m3540,4458l3550,4458,3550,4439,3540,4439,3540,4458xe" filled="true" fillcolor="#000000" stroked="false">
                <v:path arrowok="t"/>
                <v:fill type="solid"/>
              </v:shape>
            </v:group>
            <v:group style="position:absolute;left:3540;top:4458;width:10;height:20" coordorigin="3540,4458" coordsize="10,20">
              <v:shape style="position:absolute;left:3540;top:4458;width:10;height:20" coordorigin="3540,4458" coordsize="10,20" path="m3540,4477l3550,4477,3550,4458,3540,4458,3540,4477xe" filled="true" fillcolor="#000000" stroked="false">
                <v:path arrowok="t"/>
                <v:fill type="solid"/>
              </v:shape>
            </v:group>
            <v:group style="position:absolute;left:3540;top:4477;width:10;height:20" coordorigin="3540,4477" coordsize="10,20">
              <v:shape style="position:absolute;left:3540;top:4477;width:10;height:20" coordorigin="3540,4477" coordsize="10,20" path="m3540,4496l3550,4496,3550,4477,3540,4477,3540,4496xe" filled="true" fillcolor="#000000" stroked="false">
                <v:path arrowok="t"/>
                <v:fill type="solid"/>
              </v:shape>
            </v:group>
            <v:group style="position:absolute;left:3540;top:4496;width:10;height:20" coordorigin="3540,4496" coordsize="10,20">
              <v:shape style="position:absolute;left:3540;top:4496;width:10;height:20" coordorigin="3540,4496" coordsize="10,20" path="m3540,4515l3550,4515,3550,4496,3540,4496,3540,4515xe" filled="true" fillcolor="#000000" stroked="false">
                <v:path arrowok="t"/>
                <v:fill type="solid"/>
              </v:shape>
            </v:group>
            <v:group style="position:absolute;left:3540;top:4515;width:10;height:20" coordorigin="3540,4515" coordsize="10,20">
              <v:shape style="position:absolute;left:3540;top:4515;width:10;height:20" coordorigin="3540,4515" coordsize="10,20" path="m3540,4535l3550,4535,3550,4515,3540,4515,3540,4535xe" filled="true" fillcolor="#000000" stroked="false">
                <v:path arrowok="t"/>
                <v:fill type="solid"/>
              </v:shape>
            </v:group>
            <v:group style="position:absolute;left:3540;top:4535;width:10;height:20" coordorigin="3540,4535" coordsize="10,20">
              <v:shape style="position:absolute;left:3540;top:4535;width:10;height:20" coordorigin="3540,4535" coordsize="10,20" path="m3540,4554l3550,4554,3550,4535,3540,4535,3540,4554xe" filled="true" fillcolor="#000000" stroked="false">
                <v:path arrowok="t"/>
                <v:fill type="solid"/>
              </v:shape>
            </v:group>
            <v:group style="position:absolute;left:3540;top:4554;width:10;height:20" coordorigin="3540,4554" coordsize="10,20">
              <v:shape style="position:absolute;left:3540;top:4554;width:10;height:20" coordorigin="3540,4554" coordsize="10,20" path="m3540,4573l3550,4573,3550,4554,3540,4554,3540,4573xe" filled="true" fillcolor="#000000" stroked="false">
                <v:path arrowok="t"/>
                <v:fill type="solid"/>
              </v:shape>
            </v:group>
            <v:group style="position:absolute;left:3540;top:4573;width:10;height:20" coordorigin="3540,4573" coordsize="10,20">
              <v:shape style="position:absolute;left:3540;top:4573;width:10;height:20" coordorigin="3540,4573" coordsize="10,20" path="m3540,4592l3550,4592,3550,4573,3540,4573,3540,4592xe" filled="true" fillcolor="#000000" stroked="false">
                <v:path arrowok="t"/>
                <v:fill type="solid"/>
              </v:shape>
            </v:group>
            <v:group style="position:absolute;left:3540;top:4592;width:10;height:20" coordorigin="3540,4592" coordsize="10,20">
              <v:shape style="position:absolute;left:3540;top:4592;width:10;height:20" coordorigin="3540,4592" coordsize="10,20" path="m3540,4611l3550,4611,3550,4592,3540,4592,3540,4611xe" filled="true" fillcolor="#000000" stroked="false">
                <v:path arrowok="t"/>
                <v:fill type="solid"/>
              </v:shape>
            </v:group>
            <v:group style="position:absolute;left:3540;top:4611;width:10;height:20" coordorigin="3540,4611" coordsize="10,20">
              <v:shape style="position:absolute;left:3540;top:4611;width:10;height:20" coordorigin="3540,4611" coordsize="10,20" path="m3540,4631l3550,4631,3550,4611,3540,4611,3540,4631xe" filled="true" fillcolor="#000000" stroked="false">
                <v:path arrowok="t"/>
                <v:fill type="solid"/>
              </v:shape>
            </v:group>
            <v:group style="position:absolute;left:3540;top:4631;width:10;height:20" coordorigin="3540,4631" coordsize="10,20">
              <v:shape style="position:absolute;left:3540;top:4631;width:10;height:20" coordorigin="3540,4631" coordsize="10,20" path="m3540,4650l3550,4650,3550,4631,3540,4631,3540,4650xe" filled="true" fillcolor="#000000" stroked="false">
                <v:path arrowok="t"/>
                <v:fill type="solid"/>
              </v:shape>
            </v:group>
            <v:group style="position:absolute;left:3540;top:4650;width:10;height:20" coordorigin="3540,4650" coordsize="10,20">
              <v:shape style="position:absolute;left:3540;top:4650;width:10;height:20" coordorigin="3540,4650" coordsize="10,20" path="m3540,4669l3550,4669,3550,4650,3540,4650,3540,4669xe" filled="true" fillcolor="#000000" stroked="false">
                <v:path arrowok="t"/>
                <v:fill type="solid"/>
              </v:shape>
            </v:group>
            <v:group style="position:absolute;left:3540;top:4669;width:10;height:20" coordorigin="3540,4669" coordsize="10,20">
              <v:shape style="position:absolute;left:3540;top:4669;width:10;height:20" coordorigin="3540,4669" coordsize="10,20" path="m3540,4688l3550,4688,3550,4669,3540,4669,3540,4688xe" filled="true" fillcolor="#000000" stroked="false">
                <v:path arrowok="t"/>
                <v:fill type="solid"/>
              </v:shape>
            </v:group>
            <v:group style="position:absolute;left:3540;top:4688;width:10;height:20" coordorigin="3540,4688" coordsize="10,20">
              <v:shape style="position:absolute;left:3540;top:4688;width:10;height:20" coordorigin="3540,4688" coordsize="10,20" path="m3540,4707l3550,4707,3550,4688,3540,4688,3540,4707xe" filled="true" fillcolor="#000000" stroked="false">
                <v:path arrowok="t"/>
                <v:fill type="solid"/>
              </v:shape>
            </v:group>
            <v:group style="position:absolute;left:3540;top:4707;width:10;height:20" coordorigin="3540,4707" coordsize="10,20">
              <v:shape style="position:absolute;left:3540;top:4707;width:10;height:20" coordorigin="3540,4707" coordsize="10,20" path="m3540,4727l3550,4727,3550,4707,3540,4707,3540,4727xe" filled="true" fillcolor="#000000" stroked="false">
                <v:path arrowok="t"/>
                <v:fill type="solid"/>
              </v:shape>
            </v:group>
            <v:group style="position:absolute;left:3540;top:4727;width:10;height:20" coordorigin="3540,4727" coordsize="10,20">
              <v:shape style="position:absolute;left:3540;top:4727;width:10;height:20" coordorigin="3540,4727" coordsize="10,20" path="m3540,4746l3550,4746,3550,4727,3540,4727,3540,4746xe" filled="true" fillcolor="#000000" stroked="false">
                <v:path arrowok="t"/>
                <v:fill type="solid"/>
              </v:shape>
            </v:group>
            <v:group style="position:absolute;left:3540;top:4746;width:10;height:20" coordorigin="3540,4746" coordsize="10,20">
              <v:shape style="position:absolute;left:3540;top:4746;width:10;height:20" coordorigin="3540,4746" coordsize="10,20" path="m3540,4765l3550,4765,3550,4746,3540,4746,3540,4765xe" filled="true" fillcolor="#000000" stroked="false">
                <v:path arrowok="t"/>
                <v:fill type="solid"/>
              </v:shape>
            </v:group>
            <v:group style="position:absolute;left:3540;top:4765;width:10;height:20" coordorigin="3540,4765" coordsize="10,20">
              <v:shape style="position:absolute;left:3540;top:4765;width:10;height:20" coordorigin="3540,4765" coordsize="10,20" path="m3540,4784l3550,4784,3550,4765,3540,4765,3540,4784xe" filled="true" fillcolor="#000000" stroked="false">
                <v:path arrowok="t"/>
                <v:fill type="solid"/>
              </v:shape>
            </v:group>
            <v:group style="position:absolute;left:3540;top:4784;width:10;height:20" coordorigin="3540,4784" coordsize="10,20">
              <v:shape style="position:absolute;left:3540;top:4784;width:10;height:20" coordorigin="3540,4784" coordsize="10,20" path="m3540,4803l3550,4803,3550,4784,3540,4784,3540,4803xe" filled="true" fillcolor="#000000" stroked="false">
                <v:path arrowok="t"/>
                <v:fill type="solid"/>
              </v:shape>
            </v:group>
            <v:group style="position:absolute;left:3540;top:4803;width:10;height:20" coordorigin="3540,4803" coordsize="10,20">
              <v:shape style="position:absolute;left:3540;top:4803;width:10;height:20" coordorigin="3540,4803" coordsize="10,20" path="m3540,4823l3550,4823,3550,4803,3540,4803,3540,4823xe" filled="true" fillcolor="#000000" stroked="false">
                <v:path arrowok="t"/>
                <v:fill type="solid"/>
              </v:shape>
            </v:group>
            <v:group style="position:absolute;left:3540;top:4823;width:10;height:20" coordorigin="3540,4823" coordsize="10,20">
              <v:shape style="position:absolute;left:3540;top:4823;width:10;height:20" coordorigin="3540,4823" coordsize="10,20" path="m3540,4842l3550,4842,3550,4823,3540,4823,3540,4842xe" filled="true" fillcolor="#000000" stroked="false">
                <v:path arrowok="t"/>
                <v:fill type="solid"/>
              </v:shape>
            </v:group>
            <v:group style="position:absolute;left:3540;top:4842;width:10;height:20" coordorigin="3540,4842" coordsize="10,20">
              <v:shape style="position:absolute;left:3540;top:4842;width:10;height:20" coordorigin="3540,4842" coordsize="10,20" path="m3540,4861l3550,4861,3550,4842,3540,4842,3540,4861xe" filled="true" fillcolor="#000000" stroked="false">
                <v:path arrowok="t"/>
                <v:fill type="solid"/>
              </v:shape>
            </v:group>
            <v:group style="position:absolute;left:3540;top:4861;width:10;height:20" coordorigin="3540,4861" coordsize="10,20">
              <v:shape style="position:absolute;left:3540;top:4861;width:10;height:20" coordorigin="3540,4861" coordsize="10,20" path="m3540,4880l3550,4880,3550,4861,3540,4861,3540,4880xe" filled="true" fillcolor="#000000" stroked="false">
                <v:path arrowok="t"/>
                <v:fill type="solid"/>
              </v:shape>
            </v:group>
            <v:group style="position:absolute;left:3540;top:4880;width:10;height:20" coordorigin="3540,4880" coordsize="10,20">
              <v:shape style="position:absolute;left:3540;top:4880;width:10;height:20" coordorigin="3540,4880" coordsize="10,20" path="m3540,4899l3550,4899,3550,4880,3540,4880,3540,4899xe" filled="true" fillcolor="#000000" stroked="false">
                <v:path arrowok="t"/>
                <v:fill type="solid"/>
              </v:shape>
            </v:group>
            <v:group style="position:absolute;left:3540;top:4899;width:10;height:20" coordorigin="3540,4899" coordsize="10,20">
              <v:shape style="position:absolute;left:3540;top:4899;width:10;height:20" coordorigin="3540,4899" coordsize="10,20" path="m3540,4919l3550,4919,3550,4899,3540,4899,3540,4919xe" filled="true" fillcolor="#000000" stroked="false">
                <v:path arrowok="t"/>
                <v:fill type="solid"/>
              </v:shape>
            </v:group>
            <v:group style="position:absolute;left:3540;top:4919;width:10;height:20" coordorigin="3540,4919" coordsize="10,20">
              <v:shape style="position:absolute;left:3540;top:4919;width:10;height:20" coordorigin="3540,4919" coordsize="10,20" path="m3540,4938l3550,4938,3550,4919,3540,4919,3540,4938xe" filled="true" fillcolor="#000000" stroked="false">
                <v:path arrowok="t"/>
                <v:fill type="solid"/>
              </v:shape>
            </v:group>
            <v:group style="position:absolute;left:3540;top:4938;width:10;height:20" coordorigin="3540,4938" coordsize="10,20">
              <v:shape style="position:absolute;left:3540;top:4938;width:10;height:20" coordorigin="3540,4938" coordsize="10,20" path="m3540,4957l3550,4957,3550,4938,3540,4938,3540,4957xe" filled="true" fillcolor="#000000" stroked="false">
                <v:path arrowok="t"/>
                <v:fill type="solid"/>
              </v:shape>
            </v:group>
            <v:group style="position:absolute;left:3540;top:4957;width:10;height:20" coordorigin="3540,4957" coordsize="10,20">
              <v:shape style="position:absolute;left:3540;top:4957;width:10;height:20" coordorigin="3540,4957" coordsize="10,20" path="m3540,4976l3550,4976,3550,4957,3540,4957,3540,4976xe" filled="true" fillcolor="#000000" stroked="false">
                <v:path arrowok="t"/>
                <v:fill type="solid"/>
              </v:shape>
            </v:group>
            <v:group style="position:absolute;left:3540;top:4976;width:10;height:20" coordorigin="3540,4976" coordsize="10,20">
              <v:shape style="position:absolute;left:3540;top:4976;width:10;height:20" coordorigin="3540,4976" coordsize="10,20" path="m3540,4995l3550,4995,3550,4976,3540,4976,3540,4995xe" filled="true" fillcolor="#000000" stroked="false">
                <v:path arrowok="t"/>
                <v:fill type="solid"/>
              </v:shape>
            </v:group>
            <v:group style="position:absolute;left:3540;top:4995;width:10;height:20" coordorigin="3540,4995" coordsize="10,20">
              <v:shape style="position:absolute;left:3540;top:4995;width:10;height:20" coordorigin="3540,4995" coordsize="10,20" path="m3540,5015l3550,5015,3550,4995,3540,4995,3540,5015xe" filled="true" fillcolor="#000000" stroked="false">
                <v:path arrowok="t"/>
                <v:fill type="solid"/>
              </v:shape>
            </v:group>
            <v:group style="position:absolute;left:3540;top:5015;width:10;height:20" coordorigin="3540,5015" coordsize="10,20">
              <v:shape style="position:absolute;left:3540;top:5015;width:10;height:20" coordorigin="3540,5015" coordsize="10,20" path="m3540,5034l3550,5034,3550,5015,3540,5015,3540,5034xe" filled="true" fillcolor="#000000" stroked="false">
                <v:path arrowok="t"/>
                <v:fill type="solid"/>
              </v:shape>
            </v:group>
            <v:group style="position:absolute;left:3540;top:5034;width:10;height:20" coordorigin="3540,5034" coordsize="10,20">
              <v:shape style="position:absolute;left:3540;top:5034;width:10;height:20" coordorigin="3540,5034" coordsize="10,20" path="m3540,5053l3550,5053,3550,5034,3540,5034,3540,5053xe" filled="true" fillcolor="#000000" stroked="false">
                <v:path arrowok="t"/>
                <v:fill type="solid"/>
              </v:shape>
            </v:group>
            <v:group style="position:absolute;left:3540;top:5053;width:10;height:20" coordorigin="3540,5053" coordsize="10,20">
              <v:shape style="position:absolute;left:3540;top:5053;width:10;height:20" coordorigin="3540,5053" coordsize="10,20" path="m3540,5072l3550,5072,3550,5053,3540,5053,3540,5072xe" filled="true" fillcolor="#000000" stroked="false">
                <v:path arrowok="t"/>
                <v:fill type="solid"/>
              </v:shape>
            </v:group>
            <v:group style="position:absolute;left:3540;top:5072;width:10;height:20" coordorigin="3540,5072" coordsize="10,20">
              <v:shape style="position:absolute;left:3540;top:5072;width:10;height:20" coordorigin="3540,5072" coordsize="10,20" path="m3540,5091l3550,5091,3550,5072,3540,5072,3540,5091xe" filled="true" fillcolor="#000000" stroked="false">
                <v:path arrowok="t"/>
                <v:fill type="solid"/>
              </v:shape>
            </v:group>
            <v:group style="position:absolute;left:3540;top:5091;width:10;height:20" coordorigin="3540,5091" coordsize="10,20">
              <v:shape style="position:absolute;left:3540;top:5091;width:10;height:20" coordorigin="3540,5091" coordsize="10,20" path="m3540,5111l3550,5111,3550,5091,3540,5091,3540,5111xe" filled="true" fillcolor="#000000" stroked="false">
                <v:path arrowok="t"/>
                <v:fill type="solid"/>
              </v:shape>
            </v:group>
            <v:group style="position:absolute;left:3540;top:5111;width:10;height:20" coordorigin="3540,5111" coordsize="10,20">
              <v:shape style="position:absolute;left:3540;top:5111;width:10;height:20" coordorigin="3540,5111" coordsize="10,20" path="m3540,5130l3550,5130,3550,5111,3540,5111,3540,5130xe" filled="true" fillcolor="#000000" stroked="false">
                <v:path arrowok="t"/>
                <v:fill type="solid"/>
              </v:shape>
            </v:group>
            <v:group style="position:absolute;left:3540;top:5130;width:10;height:20" coordorigin="3540,5130" coordsize="10,20">
              <v:shape style="position:absolute;left:3540;top:5130;width:10;height:20" coordorigin="3540,5130" coordsize="10,20" path="m3540,5149l3550,5149,3550,5130,3540,5130,3540,5149xe" filled="true" fillcolor="#000000" stroked="false">
                <v:path arrowok="t"/>
                <v:fill type="solid"/>
              </v:shape>
            </v:group>
            <v:group style="position:absolute;left:3540;top:5149;width:10;height:20" coordorigin="3540,5149" coordsize="10,20">
              <v:shape style="position:absolute;left:3540;top:5149;width:10;height:20" coordorigin="3540,5149" coordsize="10,20" path="m3540,5168l3550,5168,3550,5149,3540,5149,3540,5168xe" filled="true" fillcolor="#000000" stroked="false">
                <v:path arrowok="t"/>
                <v:fill type="solid"/>
              </v:shape>
            </v:group>
            <v:group style="position:absolute;left:3540;top:5168;width:10;height:20" coordorigin="3540,5168" coordsize="10,20">
              <v:shape style="position:absolute;left:3540;top:5168;width:10;height:20" coordorigin="3540,5168" coordsize="10,20" path="m3540,5187l3550,5187,3550,5168,3540,5168,3540,5187xe" filled="true" fillcolor="#000000" stroked="false">
                <v:path arrowok="t"/>
                <v:fill type="solid"/>
              </v:shape>
            </v:group>
            <v:group style="position:absolute;left:3540;top:5187;width:10;height:20" coordorigin="3540,5187" coordsize="10,20">
              <v:shape style="position:absolute;left:3540;top:5187;width:10;height:20" coordorigin="3540,5187" coordsize="10,20" path="m3540,5207l3550,5207,3550,5187,3540,5187,3540,5207xe" filled="true" fillcolor="#000000" stroked="false">
                <v:path arrowok="t"/>
                <v:fill type="solid"/>
              </v:shape>
            </v:group>
            <v:group style="position:absolute;left:3540;top:5207;width:10;height:20" coordorigin="3540,5207" coordsize="10,20">
              <v:shape style="position:absolute;left:3540;top:5207;width:10;height:20" coordorigin="3540,5207" coordsize="10,20" path="m3540,5226l3550,5226,3550,5207,3540,5207,3540,5226xe" filled="true" fillcolor="#000000" stroked="false">
                <v:path arrowok="t"/>
                <v:fill type="solid"/>
              </v:shape>
            </v:group>
            <v:group style="position:absolute;left:3540;top:5226;width:10;height:20" coordorigin="3540,5226" coordsize="10,20">
              <v:shape style="position:absolute;left:3540;top:5226;width:10;height:20" coordorigin="3540,5226" coordsize="10,20" path="m3540,5245l3550,5245,3550,5226,3540,5226,3540,5245xe" filled="true" fillcolor="#000000" stroked="false">
                <v:path arrowok="t"/>
                <v:fill type="solid"/>
              </v:shape>
            </v:group>
            <v:group style="position:absolute;left:3540;top:5245;width:10;height:20" coordorigin="3540,5245" coordsize="10,20">
              <v:shape style="position:absolute;left:3540;top:5245;width:10;height:20" coordorigin="3540,5245" coordsize="10,20" path="m3540,5264l3550,5264,3550,5245,3540,5245,3540,5264xe" filled="true" fillcolor="#000000" stroked="false">
                <v:path arrowok="t"/>
                <v:fill type="solid"/>
              </v:shape>
            </v:group>
            <v:group style="position:absolute;left:3540;top:5264;width:10;height:20" coordorigin="3540,5264" coordsize="10,20">
              <v:shape style="position:absolute;left:3540;top:5264;width:10;height:20" coordorigin="3540,5264" coordsize="10,20" path="m3540,5283l3550,5283,3550,5264,3540,5264,3540,5283xe" filled="true" fillcolor="#000000" stroked="false">
                <v:path arrowok="t"/>
                <v:fill type="solid"/>
              </v:shape>
            </v:group>
            <v:group style="position:absolute;left:3540;top:5283;width:10;height:20" coordorigin="3540,5283" coordsize="10,20">
              <v:shape style="position:absolute;left:3540;top:5283;width:10;height:20" coordorigin="3540,5283" coordsize="10,20" path="m3540,5303l3550,5303,3550,5283,3540,5283,3540,5303xe" filled="true" fillcolor="#000000" stroked="false">
                <v:path arrowok="t"/>
                <v:fill type="solid"/>
              </v:shape>
            </v:group>
            <v:group style="position:absolute;left:3540;top:5303;width:10;height:20" coordorigin="3540,5303" coordsize="10,20">
              <v:shape style="position:absolute;left:3540;top:5303;width:10;height:20" coordorigin="3540,5303" coordsize="10,20" path="m3540,5322l3550,5322,3550,5303,3540,5303,3540,5322xe" filled="true" fillcolor="#000000" stroked="false">
                <v:path arrowok="t"/>
                <v:fill type="solid"/>
              </v:shape>
            </v:group>
            <v:group style="position:absolute;left:3540;top:5322;width:10;height:20" coordorigin="3540,5322" coordsize="10,20">
              <v:shape style="position:absolute;left:3540;top:5322;width:10;height:20" coordorigin="3540,5322" coordsize="10,20" path="m3540,5341l3550,5341,3550,5322,3540,5322,3540,5341xe" filled="true" fillcolor="#000000" stroked="false">
                <v:path arrowok="t"/>
                <v:fill type="solid"/>
              </v:shape>
            </v:group>
            <v:group style="position:absolute;left:3540;top:5341;width:10;height:20" coordorigin="3540,5341" coordsize="10,20">
              <v:shape style="position:absolute;left:3540;top:5341;width:10;height:20" coordorigin="3540,5341" coordsize="10,20" path="m3540,5360l3550,5360,3550,5341,3540,5341,3540,5360xe" filled="true" fillcolor="#000000" stroked="false">
                <v:path arrowok="t"/>
                <v:fill type="solid"/>
              </v:shape>
            </v:group>
            <v:group style="position:absolute;left:3540;top:5360;width:10;height:20" coordorigin="3540,5360" coordsize="10,20">
              <v:shape style="position:absolute;left:3540;top:5360;width:10;height:20" coordorigin="3540,5360" coordsize="10,20" path="m3540,5379l3550,5379,3550,5360,3540,5360,3540,5379xe" filled="true" fillcolor="#000000" stroked="false">
                <v:path arrowok="t"/>
                <v:fill type="solid"/>
              </v:shape>
            </v:group>
            <v:group style="position:absolute;left:3540;top:5379;width:10;height:20" coordorigin="3540,5379" coordsize="10,20">
              <v:shape style="position:absolute;left:3540;top:5379;width:10;height:20" coordorigin="3540,5379" coordsize="10,20" path="m3540,5399l3550,5399,3550,5379,3540,5379,3540,5399xe" filled="true" fillcolor="#000000" stroked="false">
                <v:path arrowok="t"/>
                <v:fill type="solid"/>
              </v:shape>
            </v:group>
            <v:group style="position:absolute;left:3540;top:5399;width:10;height:20" coordorigin="3540,5399" coordsize="10,20">
              <v:shape style="position:absolute;left:3540;top:5399;width:10;height:20" coordorigin="3540,5399" coordsize="10,20" path="m3540,5418l3550,5418,3550,5399,3540,5399,3540,5418xe" filled="true" fillcolor="#000000" stroked="false">
                <v:path arrowok="t"/>
                <v:fill type="solid"/>
              </v:shape>
            </v:group>
            <v:group style="position:absolute;left:3540;top:5418;width:10;height:20" coordorigin="3540,5418" coordsize="10,20">
              <v:shape style="position:absolute;left:3540;top:5418;width:10;height:20" coordorigin="3540,5418" coordsize="10,20" path="m3540,5437l3550,5437,3550,5418,3540,5418,3540,5437xe" filled="true" fillcolor="#000000" stroked="false">
                <v:path arrowok="t"/>
                <v:fill type="solid"/>
              </v:shape>
              <v:shape style="position:absolute;left:3540;top:5437;width:10;height:2" type="#_x0000_t75" stroked="false">
                <v:imagedata r:id="rId116" o:title=""/>
              </v:shape>
            </v:group>
            <v:group style="position:absolute;left:3540;top:5454;width:29;height:2" coordorigin="3540,5454" coordsize="29,2">
              <v:shape style="position:absolute;left:3540;top:5454;width:29;height:2" coordorigin="3540,5454" coordsize="29,0" path="m3540,5454l3569,5454e" filled="false" stroked="true" strokeweight="1.44pt" strokecolor="#000000">
                <v:path arrowok="t"/>
              </v:shape>
            </v:group>
            <v:group style="position:absolute;left:3569;top:5454;width:853;height:2" coordorigin="3569,5454" coordsize="853,2">
              <v:shape style="position:absolute;left:3569;top:5454;width:853;height:2" coordorigin="3569,5454" coordsize="853,0" path="m3569,5454l4421,5454e" filled="false" stroked="true" strokeweight="1.44pt" strokecolor="#000000">
                <v:path arrowok="t"/>
              </v:shape>
            </v:group>
            <v:group style="position:absolute;left:4421;top:2441;width:10;height:20" coordorigin="4421,2441" coordsize="10,20">
              <v:shape style="position:absolute;left:4421;top:2441;width:10;height:20" coordorigin="4421,2441" coordsize="10,20" path="m4421,2461l4431,2461,4431,2441,4421,2441,4421,2461xe" filled="true" fillcolor="#000000" stroked="false">
                <v:path arrowok="t"/>
                <v:fill type="solid"/>
              </v:shape>
            </v:group>
            <v:group style="position:absolute;left:4421;top:2461;width:10;height:20" coordorigin="4421,2461" coordsize="10,20">
              <v:shape style="position:absolute;left:4421;top:2461;width:10;height:20" coordorigin="4421,2461" coordsize="10,20" path="m4421,2480l4431,2480,4431,2461,4421,2461,4421,2480xe" filled="true" fillcolor="#000000" stroked="false">
                <v:path arrowok="t"/>
                <v:fill type="solid"/>
              </v:shape>
            </v:group>
            <v:group style="position:absolute;left:4421;top:2480;width:10;height:20" coordorigin="4421,2480" coordsize="10,20">
              <v:shape style="position:absolute;left:4421;top:2480;width:10;height:20" coordorigin="4421,2480" coordsize="10,20" path="m4421,2499l4431,2499,4431,2480,4421,2480,4421,2499xe" filled="true" fillcolor="#000000" stroked="false">
                <v:path arrowok="t"/>
                <v:fill type="solid"/>
              </v:shape>
            </v:group>
            <v:group style="position:absolute;left:4421;top:2499;width:10;height:20" coordorigin="4421,2499" coordsize="10,20">
              <v:shape style="position:absolute;left:4421;top:2499;width:10;height:20" coordorigin="4421,2499" coordsize="10,20" path="m4421,2518l4431,2518,4431,2499,4421,2499,4421,2518xe" filled="true" fillcolor="#000000" stroked="false">
                <v:path arrowok="t"/>
                <v:fill type="solid"/>
              </v:shape>
            </v:group>
            <v:group style="position:absolute;left:4421;top:2518;width:10;height:20" coordorigin="4421,2518" coordsize="10,20">
              <v:shape style="position:absolute;left:4421;top:2518;width:10;height:20" coordorigin="4421,2518" coordsize="10,20" path="m4421,2537l4431,2537,4431,2518,4421,2518,4421,2537xe" filled="true" fillcolor="#000000" stroked="false">
                <v:path arrowok="t"/>
                <v:fill type="solid"/>
              </v:shape>
            </v:group>
            <v:group style="position:absolute;left:4421;top:2537;width:10;height:20" coordorigin="4421,2537" coordsize="10,20">
              <v:shape style="position:absolute;left:4421;top:2537;width:10;height:20" coordorigin="4421,2537" coordsize="10,20" path="m4421,2557l4431,2557,4431,2537,4421,2537,4421,2557xe" filled="true" fillcolor="#000000" stroked="false">
                <v:path arrowok="t"/>
                <v:fill type="solid"/>
              </v:shape>
            </v:group>
            <v:group style="position:absolute;left:4421;top:2557;width:10;height:20" coordorigin="4421,2557" coordsize="10,20">
              <v:shape style="position:absolute;left:4421;top:2557;width:10;height:20" coordorigin="4421,2557" coordsize="10,20" path="m4421,2576l4431,2576,4431,2557,4421,2557,4421,2576xe" filled="true" fillcolor="#000000" stroked="false">
                <v:path arrowok="t"/>
                <v:fill type="solid"/>
              </v:shape>
            </v:group>
            <v:group style="position:absolute;left:4421;top:2576;width:10;height:20" coordorigin="4421,2576" coordsize="10,20">
              <v:shape style="position:absolute;left:4421;top:2576;width:10;height:20" coordorigin="4421,2576" coordsize="10,20" path="m4421,2595l4431,2595,4431,2576,4421,2576,4421,2595xe" filled="true" fillcolor="#000000" stroked="false">
                <v:path arrowok="t"/>
                <v:fill type="solid"/>
              </v:shape>
            </v:group>
            <v:group style="position:absolute;left:4421;top:2595;width:10;height:20" coordorigin="4421,2595" coordsize="10,20">
              <v:shape style="position:absolute;left:4421;top:2595;width:10;height:20" coordorigin="4421,2595" coordsize="10,20" path="m4421,2614l4431,2614,4431,2595,4421,2595,4421,2614xe" filled="true" fillcolor="#000000" stroked="false">
                <v:path arrowok="t"/>
                <v:fill type="solid"/>
              </v:shape>
            </v:group>
            <v:group style="position:absolute;left:4421;top:2614;width:10;height:20" coordorigin="4421,2614" coordsize="10,20">
              <v:shape style="position:absolute;left:4421;top:2614;width:10;height:20" coordorigin="4421,2614" coordsize="10,20" path="m4421,2633l4431,2633,4431,2614,4421,2614,4421,2633xe" filled="true" fillcolor="#000000" stroked="false">
                <v:path arrowok="t"/>
                <v:fill type="solid"/>
              </v:shape>
            </v:group>
            <v:group style="position:absolute;left:4421;top:2633;width:10;height:20" coordorigin="4421,2633" coordsize="10,20">
              <v:shape style="position:absolute;left:4421;top:2633;width:10;height:20" coordorigin="4421,2633" coordsize="10,20" path="m4421,2653l4431,2653,4431,2633,4421,2633,4421,2653xe" filled="true" fillcolor="#000000" stroked="false">
                <v:path arrowok="t"/>
                <v:fill type="solid"/>
              </v:shape>
            </v:group>
            <v:group style="position:absolute;left:4421;top:2653;width:10;height:20" coordorigin="4421,2653" coordsize="10,20">
              <v:shape style="position:absolute;left:4421;top:2653;width:10;height:20" coordorigin="4421,2653" coordsize="10,20" path="m4421,2672l4431,2672,4431,2653,4421,2653,4421,2672xe" filled="true" fillcolor="#000000" stroked="false">
                <v:path arrowok="t"/>
                <v:fill type="solid"/>
              </v:shape>
            </v:group>
            <v:group style="position:absolute;left:4421;top:2672;width:10;height:20" coordorigin="4421,2672" coordsize="10,20">
              <v:shape style="position:absolute;left:4421;top:2672;width:10;height:20" coordorigin="4421,2672" coordsize="10,20" path="m4421,2691l4431,2691,4431,2672,4421,2672,4421,2691xe" filled="true" fillcolor="#000000" stroked="false">
                <v:path arrowok="t"/>
                <v:fill type="solid"/>
              </v:shape>
            </v:group>
            <v:group style="position:absolute;left:4421;top:2691;width:10;height:20" coordorigin="4421,2691" coordsize="10,20">
              <v:shape style="position:absolute;left:4421;top:2691;width:10;height:20" coordorigin="4421,2691" coordsize="10,20" path="m4421,2710l4431,2710,4431,2691,4421,2691,4421,2710xe" filled="true" fillcolor="#000000" stroked="false">
                <v:path arrowok="t"/>
                <v:fill type="solid"/>
              </v:shape>
            </v:group>
            <v:group style="position:absolute;left:4421;top:2710;width:10;height:20" coordorigin="4421,2710" coordsize="10,20">
              <v:shape style="position:absolute;left:4421;top:2710;width:10;height:20" coordorigin="4421,2710" coordsize="10,20" path="m4421,2729l4431,2729,4431,2710,4421,2710,4421,2729xe" filled="true" fillcolor="#000000" stroked="false">
                <v:path arrowok="t"/>
                <v:fill type="solid"/>
              </v:shape>
            </v:group>
            <v:group style="position:absolute;left:4421;top:2729;width:10;height:20" coordorigin="4421,2729" coordsize="10,20">
              <v:shape style="position:absolute;left:4421;top:2729;width:10;height:20" coordorigin="4421,2729" coordsize="10,20" path="m4421,2749l4431,2749,4431,2729,4421,2729,4421,2749xe" filled="true" fillcolor="#000000" stroked="false">
                <v:path arrowok="t"/>
                <v:fill type="solid"/>
              </v:shape>
            </v:group>
            <v:group style="position:absolute;left:4421;top:2749;width:10;height:20" coordorigin="4421,2749" coordsize="10,20">
              <v:shape style="position:absolute;left:4421;top:2749;width:10;height:20" coordorigin="4421,2749" coordsize="10,20" path="m4421,2768l4431,2768,4431,2749,4421,2749,4421,2768xe" filled="true" fillcolor="#000000" stroked="false">
                <v:path arrowok="t"/>
                <v:fill type="solid"/>
              </v:shape>
            </v:group>
            <v:group style="position:absolute;left:4421;top:2768;width:10;height:20" coordorigin="4421,2768" coordsize="10,20">
              <v:shape style="position:absolute;left:4421;top:2768;width:10;height:20" coordorigin="4421,2768" coordsize="10,20" path="m4421,2787l4431,2787,4431,2768,4421,2768,4421,2787xe" filled="true" fillcolor="#000000" stroked="false">
                <v:path arrowok="t"/>
                <v:fill type="solid"/>
              </v:shape>
            </v:group>
            <v:group style="position:absolute;left:4421;top:2787;width:10;height:20" coordorigin="4421,2787" coordsize="10,20">
              <v:shape style="position:absolute;left:4421;top:2787;width:10;height:20" coordorigin="4421,2787" coordsize="10,20" path="m4421,2806l4431,2806,4431,2787,4421,2787,4421,2806xe" filled="true" fillcolor="#000000" stroked="false">
                <v:path arrowok="t"/>
                <v:fill type="solid"/>
              </v:shape>
            </v:group>
            <v:group style="position:absolute;left:4421;top:2806;width:10;height:20" coordorigin="4421,2806" coordsize="10,20">
              <v:shape style="position:absolute;left:4421;top:2806;width:10;height:20" coordorigin="4421,2806" coordsize="10,20" path="m4421,2825l4431,2825,4431,2806,4421,2806,4421,2825xe" filled="true" fillcolor="#000000" stroked="false">
                <v:path arrowok="t"/>
                <v:fill type="solid"/>
              </v:shape>
            </v:group>
            <v:group style="position:absolute;left:4421;top:2825;width:10;height:20" coordorigin="4421,2825" coordsize="10,20">
              <v:shape style="position:absolute;left:4421;top:2825;width:10;height:20" coordorigin="4421,2825" coordsize="10,20" path="m4421,2845l4431,2845,4431,2825,4421,2825,4421,2845xe" filled="true" fillcolor="#000000" stroked="false">
                <v:path arrowok="t"/>
                <v:fill type="solid"/>
              </v:shape>
            </v:group>
            <v:group style="position:absolute;left:4421;top:2845;width:10;height:20" coordorigin="4421,2845" coordsize="10,20">
              <v:shape style="position:absolute;left:4421;top:2845;width:10;height:20" coordorigin="4421,2845" coordsize="10,20" path="m4421,2864l4431,2864,4431,2845,4421,2845,4421,2864xe" filled="true" fillcolor="#000000" stroked="false">
                <v:path arrowok="t"/>
                <v:fill type="solid"/>
              </v:shape>
            </v:group>
            <v:group style="position:absolute;left:4421;top:2864;width:10;height:20" coordorigin="4421,2864" coordsize="10,20">
              <v:shape style="position:absolute;left:4421;top:2864;width:10;height:20" coordorigin="4421,2864" coordsize="10,20" path="m4421,2883l4431,2883,4431,2864,4421,2864,4421,2883xe" filled="true" fillcolor="#000000" stroked="false">
                <v:path arrowok="t"/>
                <v:fill type="solid"/>
              </v:shape>
            </v:group>
            <v:group style="position:absolute;left:4421;top:2883;width:10;height:20" coordorigin="4421,2883" coordsize="10,20">
              <v:shape style="position:absolute;left:4421;top:2883;width:10;height:20" coordorigin="4421,2883" coordsize="10,20" path="m4421,2902l4431,2902,4431,2883,4421,2883,4421,2902xe" filled="true" fillcolor="#000000" stroked="false">
                <v:path arrowok="t"/>
                <v:fill type="solid"/>
              </v:shape>
            </v:group>
            <v:group style="position:absolute;left:4421;top:2902;width:10;height:20" coordorigin="4421,2902" coordsize="10,20">
              <v:shape style="position:absolute;left:4421;top:2902;width:10;height:20" coordorigin="4421,2902" coordsize="10,20" path="m4421,2921l4431,2921,4431,2902,4421,2902,4421,2921xe" filled="true" fillcolor="#000000" stroked="false">
                <v:path arrowok="t"/>
                <v:fill type="solid"/>
              </v:shape>
            </v:group>
            <v:group style="position:absolute;left:4421;top:2921;width:10;height:20" coordorigin="4421,2921" coordsize="10,20">
              <v:shape style="position:absolute;left:4421;top:2921;width:10;height:20" coordorigin="4421,2921" coordsize="10,20" path="m4421,2941l4431,2941,4431,2921,4421,2921,4421,2941xe" filled="true" fillcolor="#000000" stroked="false">
                <v:path arrowok="t"/>
                <v:fill type="solid"/>
              </v:shape>
            </v:group>
            <v:group style="position:absolute;left:4421;top:2941;width:10;height:20" coordorigin="4421,2941" coordsize="10,20">
              <v:shape style="position:absolute;left:4421;top:2941;width:10;height:20" coordorigin="4421,2941" coordsize="10,20" path="m4421,2960l4431,2960,4431,2941,4421,2941,4421,2960xe" filled="true" fillcolor="#000000" stroked="false">
                <v:path arrowok="t"/>
                <v:fill type="solid"/>
              </v:shape>
            </v:group>
            <v:group style="position:absolute;left:4421;top:2960;width:10;height:20" coordorigin="4421,2960" coordsize="10,20">
              <v:shape style="position:absolute;left:4421;top:2960;width:10;height:20" coordorigin="4421,2960" coordsize="10,20" path="m4421,2979l4431,2979,4431,2960,4421,2960,4421,2979xe" filled="true" fillcolor="#000000" stroked="false">
                <v:path arrowok="t"/>
                <v:fill type="solid"/>
              </v:shape>
            </v:group>
            <v:group style="position:absolute;left:4421;top:2979;width:10;height:20" coordorigin="4421,2979" coordsize="10,20">
              <v:shape style="position:absolute;left:4421;top:2979;width:10;height:20" coordorigin="4421,2979" coordsize="10,20" path="m4421,2998l4431,2998,4431,2979,4421,2979,4421,2998xe" filled="true" fillcolor="#000000" stroked="false">
                <v:path arrowok="t"/>
                <v:fill type="solid"/>
              </v:shape>
            </v:group>
            <v:group style="position:absolute;left:4421;top:2998;width:10;height:20" coordorigin="4421,2998" coordsize="10,20">
              <v:shape style="position:absolute;left:4421;top:2998;width:10;height:20" coordorigin="4421,2998" coordsize="10,20" path="m4421,3017l4431,3017,4431,2998,4421,2998,4421,3017xe" filled="true" fillcolor="#000000" stroked="false">
                <v:path arrowok="t"/>
                <v:fill type="solid"/>
              </v:shape>
            </v:group>
            <v:group style="position:absolute;left:4421;top:3017;width:10;height:20" coordorigin="4421,3017" coordsize="10,20">
              <v:shape style="position:absolute;left:4421;top:3017;width:10;height:20" coordorigin="4421,3017" coordsize="10,20" path="m4421,3037l4431,3037,4431,3017,4421,3017,4421,3037xe" filled="true" fillcolor="#000000" stroked="false">
                <v:path arrowok="t"/>
                <v:fill type="solid"/>
              </v:shape>
            </v:group>
            <v:group style="position:absolute;left:4421;top:3037;width:10;height:20" coordorigin="4421,3037" coordsize="10,20">
              <v:shape style="position:absolute;left:4421;top:3037;width:10;height:20" coordorigin="4421,3037" coordsize="10,20" path="m4421,3056l4431,3056,4431,3037,4421,3037,4421,3056xe" filled="true" fillcolor="#000000" stroked="false">
                <v:path arrowok="t"/>
                <v:fill type="solid"/>
              </v:shape>
            </v:group>
            <v:group style="position:absolute;left:4421;top:3056;width:10;height:20" coordorigin="4421,3056" coordsize="10,20">
              <v:shape style="position:absolute;left:4421;top:3056;width:10;height:20" coordorigin="4421,3056" coordsize="10,20" path="m4421,3075l4431,3075,4431,3056,4421,3056,4421,3075xe" filled="true" fillcolor="#000000" stroked="false">
                <v:path arrowok="t"/>
                <v:fill type="solid"/>
              </v:shape>
            </v:group>
            <v:group style="position:absolute;left:4421;top:3075;width:10;height:20" coordorigin="4421,3075" coordsize="10,20">
              <v:shape style="position:absolute;left:4421;top:3075;width:10;height:20" coordorigin="4421,3075" coordsize="10,20" path="m4421,3095l4431,3095,4431,3075,4421,3075,4421,3095xe" filled="true" fillcolor="#000000" stroked="false">
                <v:path arrowok="t"/>
                <v:fill type="solid"/>
              </v:shape>
            </v:group>
            <v:group style="position:absolute;left:4421;top:3095;width:10;height:20" coordorigin="4421,3095" coordsize="10,20">
              <v:shape style="position:absolute;left:4421;top:3095;width:10;height:20" coordorigin="4421,3095" coordsize="10,20" path="m4421,3114l4431,3114,4431,3095,4421,3095,4421,3114xe" filled="true" fillcolor="#000000" stroked="false">
                <v:path arrowok="t"/>
                <v:fill type="solid"/>
              </v:shape>
            </v:group>
            <v:group style="position:absolute;left:4421;top:3114;width:10;height:20" coordorigin="4421,3114" coordsize="10,20">
              <v:shape style="position:absolute;left:4421;top:3114;width:10;height:20" coordorigin="4421,3114" coordsize="10,20" path="m4421,3133l4431,3133,4431,3114,4421,3114,4421,3133xe" filled="true" fillcolor="#000000" stroked="false">
                <v:path arrowok="t"/>
                <v:fill type="solid"/>
              </v:shape>
            </v:group>
            <v:group style="position:absolute;left:4421;top:3133;width:10;height:20" coordorigin="4421,3133" coordsize="10,20">
              <v:shape style="position:absolute;left:4421;top:3133;width:10;height:20" coordorigin="4421,3133" coordsize="10,20" path="m4421,3152l4431,3152,4431,3133,4421,3133,4421,3152xe" filled="true" fillcolor="#000000" stroked="false">
                <v:path arrowok="t"/>
                <v:fill type="solid"/>
              </v:shape>
            </v:group>
            <v:group style="position:absolute;left:4421;top:3152;width:10;height:20" coordorigin="4421,3152" coordsize="10,20">
              <v:shape style="position:absolute;left:4421;top:3152;width:10;height:20" coordorigin="4421,3152" coordsize="10,20" path="m4421,3171l4431,3171,4431,3152,4421,3152,4421,3171xe" filled="true" fillcolor="#000000" stroked="false">
                <v:path arrowok="t"/>
                <v:fill type="solid"/>
              </v:shape>
            </v:group>
            <v:group style="position:absolute;left:4421;top:3171;width:10;height:20" coordorigin="4421,3171" coordsize="10,20">
              <v:shape style="position:absolute;left:4421;top:3171;width:10;height:20" coordorigin="4421,3171" coordsize="10,20" path="m4421,3191l4431,3191,4431,3171,4421,3171,4421,3191xe" filled="true" fillcolor="#000000" stroked="false">
                <v:path arrowok="t"/>
                <v:fill type="solid"/>
              </v:shape>
            </v:group>
            <v:group style="position:absolute;left:4421;top:3191;width:10;height:20" coordorigin="4421,3191" coordsize="10,20">
              <v:shape style="position:absolute;left:4421;top:3191;width:10;height:20" coordorigin="4421,3191" coordsize="10,20" path="m4421,3210l4431,3210,4431,3191,4421,3191,4421,3210xe" filled="true" fillcolor="#000000" stroked="false">
                <v:path arrowok="t"/>
                <v:fill type="solid"/>
              </v:shape>
            </v:group>
            <v:group style="position:absolute;left:4421;top:3210;width:10;height:20" coordorigin="4421,3210" coordsize="10,20">
              <v:shape style="position:absolute;left:4421;top:3210;width:10;height:20" coordorigin="4421,3210" coordsize="10,20" path="m4421,3229l4431,3229,4431,3210,4421,3210,4421,3229xe" filled="true" fillcolor="#000000" stroked="false">
                <v:path arrowok="t"/>
                <v:fill type="solid"/>
              </v:shape>
            </v:group>
            <v:group style="position:absolute;left:4421;top:3229;width:10;height:20" coordorigin="4421,3229" coordsize="10,20">
              <v:shape style="position:absolute;left:4421;top:3229;width:10;height:20" coordorigin="4421,3229" coordsize="10,20" path="m4421,3248l4431,3248,4431,3229,4421,3229,4421,3248xe" filled="true" fillcolor="#000000" stroked="false">
                <v:path arrowok="t"/>
                <v:fill type="solid"/>
              </v:shape>
            </v:group>
            <v:group style="position:absolute;left:4421;top:3248;width:10;height:20" coordorigin="4421,3248" coordsize="10,20">
              <v:shape style="position:absolute;left:4421;top:3248;width:10;height:20" coordorigin="4421,3248" coordsize="10,20" path="m4421,3267l4431,3267,4431,3248,4421,3248,4421,3267xe" filled="true" fillcolor="#000000" stroked="false">
                <v:path arrowok="t"/>
                <v:fill type="solid"/>
              </v:shape>
            </v:group>
            <v:group style="position:absolute;left:4421;top:3267;width:10;height:20" coordorigin="4421,3267" coordsize="10,20">
              <v:shape style="position:absolute;left:4421;top:3267;width:10;height:20" coordorigin="4421,3267" coordsize="10,20" path="m4421,3287l4431,3287,4431,3267,4421,3267,4421,3287xe" filled="true" fillcolor="#000000" stroked="false">
                <v:path arrowok="t"/>
                <v:fill type="solid"/>
              </v:shape>
            </v:group>
            <v:group style="position:absolute;left:4421;top:3287;width:10;height:20" coordorigin="4421,3287" coordsize="10,20">
              <v:shape style="position:absolute;left:4421;top:3287;width:10;height:20" coordorigin="4421,3287" coordsize="10,20" path="m4421,3306l4431,3306,4431,3287,4421,3287,4421,3306xe" filled="true" fillcolor="#000000" stroked="false">
                <v:path arrowok="t"/>
                <v:fill type="solid"/>
              </v:shape>
            </v:group>
            <v:group style="position:absolute;left:4421;top:3306;width:10;height:20" coordorigin="4421,3306" coordsize="10,20">
              <v:shape style="position:absolute;left:4421;top:3306;width:10;height:20" coordorigin="4421,3306" coordsize="10,20" path="m4421,3325l4431,3325,4431,3306,4421,3306,4421,3325xe" filled="true" fillcolor="#000000" stroked="false">
                <v:path arrowok="t"/>
                <v:fill type="solid"/>
              </v:shape>
            </v:group>
            <v:group style="position:absolute;left:4421;top:3325;width:10;height:20" coordorigin="4421,3325" coordsize="10,20">
              <v:shape style="position:absolute;left:4421;top:3325;width:10;height:20" coordorigin="4421,3325" coordsize="10,20" path="m4421,3344l4431,3344,4431,3325,4421,3325,4421,3344xe" filled="true" fillcolor="#000000" stroked="false">
                <v:path arrowok="t"/>
                <v:fill type="solid"/>
              </v:shape>
            </v:group>
            <v:group style="position:absolute;left:4421;top:3344;width:10;height:20" coordorigin="4421,3344" coordsize="10,20">
              <v:shape style="position:absolute;left:4421;top:3344;width:10;height:20" coordorigin="4421,3344" coordsize="10,20" path="m4421,3363l4431,3363,4431,3344,4421,3344,4421,3363xe" filled="true" fillcolor="#000000" stroked="false">
                <v:path arrowok="t"/>
                <v:fill type="solid"/>
              </v:shape>
            </v:group>
            <v:group style="position:absolute;left:4421;top:3363;width:10;height:20" coordorigin="4421,3363" coordsize="10,20">
              <v:shape style="position:absolute;left:4421;top:3363;width:10;height:20" coordorigin="4421,3363" coordsize="10,20" path="m4421,3383l4431,3383,4431,3363,4421,3363,4421,3383xe" filled="true" fillcolor="#000000" stroked="false">
                <v:path arrowok="t"/>
                <v:fill type="solid"/>
              </v:shape>
            </v:group>
            <v:group style="position:absolute;left:4421;top:3383;width:10;height:20" coordorigin="4421,3383" coordsize="10,20">
              <v:shape style="position:absolute;left:4421;top:3383;width:10;height:20" coordorigin="4421,3383" coordsize="10,20" path="m4421,3402l4431,3402,4431,3383,4421,3383,4421,3402xe" filled="true" fillcolor="#000000" stroked="false">
                <v:path arrowok="t"/>
                <v:fill type="solid"/>
              </v:shape>
            </v:group>
            <v:group style="position:absolute;left:4421;top:3402;width:10;height:20" coordorigin="4421,3402" coordsize="10,20">
              <v:shape style="position:absolute;left:4421;top:3402;width:10;height:20" coordorigin="4421,3402" coordsize="10,20" path="m4421,3421l4431,3421,4431,3402,4421,3402,4421,3421xe" filled="true" fillcolor="#000000" stroked="false">
                <v:path arrowok="t"/>
                <v:fill type="solid"/>
              </v:shape>
            </v:group>
            <v:group style="position:absolute;left:4421;top:3421;width:10;height:20" coordorigin="4421,3421" coordsize="10,20">
              <v:shape style="position:absolute;left:4421;top:3421;width:10;height:20" coordorigin="4421,3421" coordsize="10,20" path="m4421,3440l4431,3440,4431,3421,4421,3421,4421,3440xe" filled="true" fillcolor="#000000" stroked="false">
                <v:path arrowok="t"/>
                <v:fill type="solid"/>
              </v:shape>
            </v:group>
            <v:group style="position:absolute;left:4421;top:3440;width:10;height:20" coordorigin="4421,3440" coordsize="10,20">
              <v:shape style="position:absolute;left:4421;top:3440;width:10;height:20" coordorigin="4421,3440" coordsize="10,20" path="m4421,3459l4431,3459,4431,3440,4421,3440,4421,3459xe" filled="true" fillcolor="#000000" stroked="false">
                <v:path arrowok="t"/>
                <v:fill type="solid"/>
              </v:shape>
            </v:group>
            <v:group style="position:absolute;left:4421;top:3459;width:10;height:20" coordorigin="4421,3459" coordsize="10,20">
              <v:shape style="position:absolute;left:4421;top:3459;width:10;height:20" coordorigin="4421,3459" coordsize="10,20" path="m4421,3479l4431,3479,4431,3459,4421,3459,4421,3479xe" filled="true" fillcolor="#000000" stroked="false">
                <v:path arrowok="t"/>
                <v:fill type="solid"/>
              </v:shape>
            </v:group>
            <v:group style="position:absolute;left:4421;top:3479;width:10;height:20" coordorigin="4421,3479" coordsize="10,20">
              <v:shape style="position:absolute;left:4421;top:3479;width:10;height:20" coordorigin="4421,3479" coordsize="10,20" path="m4421,3498l4431,3498,4431,3479,4421,3479,4421,3498xe" filled="true" fillcolor="#000000" stroked="false">
                <v:path arrowok="t"/>
                <v:fill type="solid"/>
              </v:shape>
            </v:group>
            <v:group style="position:absolute;left:4421;top:3498;width:10;height:20" coordorigin="4421,3498" coordsize="10,20">
              <v:shape style="position:absolute;left:4421;top:3498;width:10;height:20" coordorigin="4421,3498" coordsize="10,20" path="m4421,3517l4431,3517,4431,3498,4421,3498,4421,3517xe" filled="true" fillcolor="#000000" stroked="false">
                <v:path arrowok="t"/>
                <v:fill type="solid"/>
              </v:shape>
            </v:group>
            <v:group style="position:absolute;left:4421;top:3517;width:10;height:20" coordorigin="4421,3517" coordsize="10,20">
              <v:shape style="position:absolute;left:4421;top:3517;width:10;height:20" coordorigin="4421,3517" coordsize="10,20" path="m4421,3536l4431,3536,4431,3517,4421,3517,4421,3536xe" filled="true" fillcolor="#000000" stroked="false">
                <v:path arrowok="t"/>
                <v:fill type="solid"/>
              </v:shape>
            </v:group>
            <v:group style="position:absolute;left:4421;top:3536;width:10;height:20" coordorigin="4421,3536" coordsize="10,20">
              <v:shape style="position:absolute;left:4421;top:3536;width:10;height:20" coordorigin="4421,3536" coordsize="10,20" path="m4421,3555l4431,3555,4431,3536,4421,3536,4421,3555xe" filled="true" fillcolor="#000000" stroked="false">
                <v:path arrowok="t"/>
                <v:fill type="solid"/>
              </v:shape>
            </v:group>
            <v:group style="position:absolute;left:4421;top:3555;width:10;height:20" coordorigin="4421,3555" coordsize="10,20">
              <v:shape style="position:absolute;left:4421;top:3555;width:10;height:20" coordorigin="4421,3555" coordsize="10,20" path="m4421,3575l4431,3575,4431,3555,4421,3555,4421,3575xe" filled="true" fillcolor="#000000" stroked="false">
                <v:path arrowok="t"/>
                <v:fill type="solid"/>
              </v:shape>
            </v:group>
            <v:group style="position:absolute;left:4421;top:3575;width:10;height:20" coordorigin="4421,3575" coordsize="10,20">
              <v:shape style="position:absolute;left:4421;top:3575;width:10;height:20" coordorigin="4421,3575" coordsize="10,20" path="m4421,3594l4431,3594,4431,3575,4421,3575,4421,3594xe" filled="true" fillcolor="#000000" stroked="false">
                <v:path arrowok="t"/>
                <v:fill type="solid"/>
              </v:shape>
            </v:group>
            <v:group style="position:absolute;left:4421;top:3594;width:10;height:20" coordorigin="4421,3594" coordsize="10,20">
              <v:shape style="position:absolute;left:4421;top:3594;width:10;height:20" coordorigin="4421,3594" coordsize="10,20" path="m4421,3613l4431,3613,4431,3594,4421,3594,4421,3613xe" filled="true" fillcolor="#000000" stroked="false">
                <v:path arrowok="t"/>
                <v:fill type="solid"/>
              </v:shape>
            </v:group>
            <v:group style="position:absolute;left:4421;top:3613;width:10;height:20" coordorigin="4421,3613" coordsize="10,20">
              <v:shape style="position:absolute;left:4421;top:3613;width:10;height:20" coordorigin="4421,3613" coordsize="10,20" path="m4421,3632l4431,3632,4431,3613,4421,3613,4421,3632xe" filled="true" fillcolor="#000000" stroked="false">
                <v:path arrowok="t"/>
                <v:fill type="solid"/>
              </v:shape>
            </v:group>
            <v:group style="position:absolute;left:4421;top:3632;width:10;height:20" coordorigin="4421,3632" coordsize="10,20">
              <v:shape style="position:absolute;left:4421;top:3632;width:10;height:20" coordorigin="4421,3632" coordsize="10,20" path="m4421,3651l4431,3651,4431,3632,4421,3632,4421,3651xe" filled="true" fillcolor="#000000" stroked="false">
                <v:path arrowok="t"/>
                <v:fill type="solid"/>
              </v:shape>
            </v:group>
            <v:group style="position:absolute;left:4421;top:3651;width:10;height:20" coordorigin="4421,3651" coordsize="10,20">
              <v:shape style="position:absolute;left:4421;top:3651;width:10;height:20" coordorigin="4421,3651" coordsize="10,20" path="m4421,3671l4431,3671,4431,3651,4421,3651,4421,3671xe" filled="true" fillcolor="#000000" stroked="false">
                <v:path arrowok="t"/>
                <v:fill type="solid"/>
              </v:shape>
            </v:group>
            <v:group style="position:absolute;left:4421;top:3671;width:10;height:20" coordorigin="4421,3671" coordsize="10,20">
              <v:shape style="position:absolute;left:4421;top:3671;width:10;height:20" coordorigin="4421,3671" coordsize="10,20" path="m4421,3690l4431,3690,4431,3671,4421,3671,4421,3690xe" filled="true" fillcolor="#000000" stroked="false">
                <v:path arrowok="t"/>
                <v:fill type="solid"/>
              </v:shape>
            </v:group>
            <v:group style="position:absolute;left:4421;top:3690;width:10;height:20" coordorigin="4421,3690" coordsize="10,20">
              <v:shape style="position:absolute;left:4421;top:3690;width:10;height:20" coordorigin="4421,3690" coordsize="10,20" path="m4421,3709l4431,3709,4431,3690,4421,3690,4421,3709xe" filled="true" fillcolor="#000000" stroked="false">
                <v:path arrowok="t"/>
                <v:fill type="solid"/>
              </v:shape>
            </v:group>
            <v:group style="position:absolute;left:4421;top:3709;width:10;height:20" coordorigin="4421,3709" coordsize="10,20">
              <v:shape style="position:absolute;left:4421;top:3709;width:10;height:20" coordorigin="4421,3709" coordsize="10,20" path="m4421,3728l4431,3728,4431,3709,4421,3709,4421,3728xe" filled="true" fillcolor="#000000" stroked="false">
                <v:path arrowok="t"/>
                <v:fill type="solid"/>
              </v:shape>
            </v:group>
            <v:group style="position:absolute;left:4421;top:3728;width:10;height:20" coordorigin="4421,3728" coordsize="10,20">
              <v:shape style="position:absolute;left:4421;top:3728;width:10;height:20" coordorigin="4421,3728" coordsize="10,20" path="m4421,3747l4431,3747,4431,3728,4421,3728,4421,3747xe" filled="true" fillcolor="#000000" stroked="false">
                <v:path arrowok="t"/>
                <v:fill type="solid"/>
              </v:shape>
            </v:group>
            <v:group style="position:absolute;left:4421;top:3747;width:10;height:20" coordorigin="4421,3747" coordsize="10,20">
              <v:shape style="position:absolute;left:4421;top:3747;width:10;height:20" coordorigin="4421,3747" coordsize="10,20" path="m4421,3767l4431,3767,4431,3747,4421,3747,4421,3767xe" filled="true" fillcolor="#000000" stroked="false">
                <v:path arrowok="t"/>
                <v:fill type="solid"/>
              </v:shape>
            </v:group>
            <v:group style="position:absolute;left:4421;top:3767;width:10;height:20" coordorigin="4421,3767" coordsize="10,20">
              <v:shape style="position:absolute;left:4421;top:3767;width:10;height:20" coordorigin="4421,3767" coordsize="10,20" path="m4421,3786l4431,3786,4431,3767,4421,3767,4421,3786xe" filled="true" fillcolor="#000000" stroked="false">
                <v:path arrowok="t"/>
                <v:fill type="solid"/>
              </v:shape>
            </v:group>
            <v:group style="position:absolute;left:4421;top:3786;width:10;height:20" coordorigin="4421,3786" coordsize="10,20">
              <v:shape style="position:absolute;left:4421;top:3786;width:10;height:20" coordorigin="4421,3786" coordsize="10,20" path="m4421,3805l4431,3805,4431,3786,4421,3786,4421,3805xe" filled="true" fillcolor="#000000" stroked="false">
                <v:path arrowok="t"/>
                <v:fill type="solid"/>
              </v:shape>
            </v:group>
            <v:group style="position:absolute;left:4421;top:3805;width:10;height:20" coordorigin="4421,3805" coordsize="10,20">
              <v:shape style="position:absolute;left:4421;top:3805;width:10;height:20" coordorigin="4421,3805" coordsize="10,20" path="m4421,3824l4431,3824,4431,3805,4421,3805,4421,3824xe" filled="true" fillcolor="#000000" stroked="false">
                <v:path arrowok="t"/>
                <v:fill type="solid"/>
              </v:shape>
            </v:group>
            <v:group style="position:absolute;left:4421;top:3824;width:10;height:20" coordorigin="4421,3824" coordsize="10,20">
              <v:shape style="position:absolute;left:4421;top:3824;width:10;height:20" coordorigin="4421,3824" coordsize="10,20" path="m4421,3843l4431,3843,4431,3824,4421,3824,4421,3843xe" filled="true" fillcolor="#000000" stroked="false">
                <v:path arrowok="t"/>
                <v:fill type="solid"/>
              </v:shape>
            </v:group>
            <v:group style="position:absolute;left:4421;top:3843;width:10;height:20" coordorigin="4421,3843" coordsize="10,20">
              <v:shape style="position:absolute;left:4421;top:3843;width:10;height:20" coordorigin="4421,3843" coordsize="10,20" path="m4421,3863l4431,3863,4431,3843,4421,3843,4421,3863xe" filled="true" fillcolor="#000000" stroked="false">
                <v:path arrowok="t"/>
                <v:fill type="solid"/>
              </v:shape>
            </v:group>
            <v:group style="position:absolute;left:4421;top:3863;width:10;height:20" coordorigin="4421,3863" coordsize="10,20">
              <v:shape style="position:absolute;left:4421;top:3863;width:10;height:20" coordorigin="4421,3863" coordsize="10,20" path="m4421,3882l4431,3882,4431,3863,4421,3863,4421,3882xe" filled="true" fillcolor="#000000" stroked="false">
                <v:path arrowok="t"/>
                <v:fill type="solid"/>
              </v:shape>
            </v:group>
            <v:group style="position:absolute;left:4421;top:3882;width:10;height:20" coordorigin="4421,3882" coordsize="10,20">
              <v:shape style="position:absolute;left:4421;top:3882;width:10;height:20" coordorigin="4421,3882" coordsize="10,20" path="m4421,3901l4431,3901,4431,3882,4421,3882,4421,3901xe" filled="true" fillcolor="#000000" stroked="false">
                <v:path arrowok="t"/>
                <v:fill type="solid"/>
              </v:shape>
            </v:group>
            <v:group style="position:absolute;left:4421;top:3901;width:10;height:20" coordorigin="4421,3901" coordsize="10,20">
              <v:shape style="position:absolute;left:4421;top:3901;width:10;height:20" coordorigin="4421,3901" coordsize="10,20" path="m4421,3920l4431,3920,4431,3901,4421,3901,4421,3920xe" filled="true" fillcolor="#000000" stroked="false">
                <v:path arrowok="t"/>
                <v:fill type="solid"/>
              </v:shape>
            </v:group>
            <v:group style="position:absolute;left:4421;top:3920;width:10;height:20" coordorigin="4421,3920" coordsize="10,20">
              <v:shape style="position:absolute;left:4421;top:3920;width:10;height:20" coordorigin="4421,3920" coordsize="10,20" path="m4421,3939l4431,3939,4431,3920,4421,3920,4421,3939xe" filled="true" fillcolor="#000000" stroked="false">
                <v:path arrowok="t"/>
                <v:fill type="solid"/>
              </v:shape>
            </v:group>
            <v:group style="position:absolute;left:4421;top:3939;width:10;height:20" coordorigin="4421,3939" coordsize="10,20">
              <v:shape style="position:absolute;left:4421;top:3939;width:10;height:20" coordorigin="4421,3939" coordsize="10,20" path="m4421,3959l4431,3959,4431,3939,4421,3939,4421,3959xe" filled="true" fillcolor="#000000" stroked="false">
                <v:path arrowok="t"/>
                <v:fill type="solid"/>
              </v:shape>
            </v:group>
            <v:group style="position:absolute;left:4421;top:3959;width:10;height:20" coordorigin="4421,3959" coordsize="10,20">
              <v:shape style="position:absolute;left:4421;top:3959;width:10;height:20" coordorigin="4421,3959" coordsize="10,20" path="m4421,3978l4431,3978,4431,3959,4421,3959,4421,3978xe" filled="true" fillcolor="#000000" stroked="false">
                <v:path arrowok="t"/>
                <v:fill type="solid"/>
              </v:shape>
            </v:group>
            <v:group style="position:absolute;left:4421;top:3978;width:10;height:20" coordorigin="4421,3978" coordsize="10,20">
              <v:shape style="position:absolute;left:4421;top:3978;width:10;height:20" coordorigin="4421,3978" coordsize="10,20" path="m4421,3997l4431,3997,4431,3978,4421,3978,4421,3997xe" filled="true" fillcolor="#000000" stroked="false">
                <v:path arrowok="t"/>
                <v:fill type="solid"/>
              </v:shape>
            </v:group>
            <v:group style="position:absolute;left:4421;top:3997;width:10;height:20" coordorigin="4421,3997" coordsize="10,20">
              <v:shape style="position:absolute;left:4421;top:3997;width:10;height:20" coordorigin="4421,3997" coordsize="10,20" path="m4421,4016l4431,4016,4431,3997,4421,3997,4421,4016xe" filled="true" fillcolor="#000000" stroked="false">
                <v:path arrowok="t"/>
                <v:fill type="solid"/>
              </v:shape>
            </v:group>
            <v:group style="position:absolute;left:4421;top:4016;width:10;height:20" coordorigin="4421,4016" coordsize="10,20">
              <v:shape style="position:absolute;left:4421;top:4016;width:10;height:20" coordorigin="4421,4016" coordsize="10,20" path="m4421,4035l4431,4035,4431,4016,4421,4016,4421,4035xe" filled="true" fillcolor="#000000" stroked="false">
                <v:path arrowok="t"/>
                <v:fill type="solid"/>
              </v:shape>
            </v:group>
            <v:group style="position:absolute;left:4421;top:4035;width:10;height:20" coordorigin="4421,4035" coordsize="10,20">
              <v:shape style="position:absolute;left:4421;top:4035;width:10;height:20" coordorigin="4421,4035" coordsize="10,20" path="m4421,4055l4431,4055,4431,4035,4421,4035,4421,4055xe" filled="true" fillcolor="#000000" stroked="false">
                <v:path arrowok="t"/>
                <v:fill type="solid"/>
              </v:shape>
            </v:group>
            <v:group style="position:absolute;left:4421;top:4055;width:10;height:20" coordorigin="4421,4055" coordsize="10,20">
              <v:shape style="position:absolute;left:4421;top:4055;width:10;height:20" coordorigin="4421,4055" coordsize="10,20" path="m4421,4074l4431,4074,4431,4055,4421,4055,4421,4074xe" filled="true" fillcolor="#000000" stroked="false">
                <v:path arrowok="t"/>
                <v:fill type="solid"/>
              </v:shape>
            </v:group>
            <v:group style="position:absolute;left:4421;top:4074;width:10;height:20" coordorigin="4421,4074" coordsize="10,20">
              <v:shape style="position:absolute;left:4421;top:4074;width:10;height:20" coordorigin="4421,4074" coordsize="10,20" path="m4421,4093l4431,4093,4431,4074,4421,4074,4421,4093xe" filled="true" fillcolor="#000000" stroked="false">
                <v:path arrowok="t"/>
                <v:fill type="solid"/>
              </v:shape>
            </v:group>
            <v:group style="position:absolute;left:4421;top:4093;width:10;height:20" coordorigin="4421,4093" coordsize="10,20">
              <v:shape style="position:absolute;left:4421;top:4093;width:10;height:20" coordorigin="4421,4093" coordsize="10,20" path="m4421,4112l4431,4112,4431,4093,4421,4093,4421,4112xe" filled="true" fillcolor="#000000" stroked="false">
                <v:path arrowok="t"/>
                <v:fill type="solid"/>
              </v:shape>
            </v:group>
            <v:group style="position:absolute;left:4421;top:4112;width:10;height:20" coordorigin="4421,4112" coordsize="10,20">
              <v:shape style="position:absolute;left:4421;top:4112;width:10;height:20" coordorigin="4421,4112" coordsize="10,20" path="m4421,4131l4431,4131,4431,4112,4421,4112,4421,4131xe" filled="true" fillcolor="#000000" stroked="false">
                <v:path arrowok="t"/>
                <v:fill type="solid"/>
              </v:shape>
            </v:group>
            <v:group style="position:absolute;left:4421;top:4131;width:10;height:20" coordorigin="4421,4131" coordsize="10,20">
              <v:shape style="position:absolute;left:4421;top:4131;width:10;height:20" coordorigin="4421,4131" coordsize="10,20" path="m4421,4151l4431,4151,4431,4131,4421,4131,4421,4151xe" filled="true" fillcolor="#000000" stroked="false">
                <v:path arrowok="t"/>
                <v:fill type="solid"/>
              </v:shape>
            </v:group>
            <v:group style="position:absolute;left:4421;top:4151;width:10;height:20" coordorigin="4421,4151" coordsize="10,20">
              <v:shape style="position:absolute;left:4421;top:4151;width:10;height:20" coordorigin="4421,4151" coordsize="10,20" path="m4421,4170l4431,4170,4431,4151,4421,4151,4421,4170xe" filled="true" fillcolor="#000000" stroked="false">
                <v:path arrowok="t"/>
                <v:fill type="solid"/>
              </v:shape>
            </v:group>
            <v:group style="position:absolute;left:4421;top:4170;width:10;height:20" coordorigin="4421,4170" coordsize="10,20">
              <v:shape style="position:absolute;left:4421;top:4170;width:10;height:20" coordorigin="4421,4170" coordsize="10,20" path="m4421,4189l4431,4189,4431,4170,4421,4170,4421,4189xe" filled="true" fillcolor="#000000" stroked="false">
                <v:path arrowok="t"/>
                <v:fill type="solid"/>
              </v:shape>
            </v:group>
            <v:group style="position:absolute;left:4421;top:4189;width:10;height:20" coordorigin="4421,4189" coordsize="10,20">
              <v:shape style="position:absolute;left:4421;top:4189;width:10;height:20" coordorigin="4421,4189" coordsize="10,20" path="m4421,4208l4431,4208,4431,4189,4421,4189,4421,4208xe" filled="true" fillcolor="#000000" stroked="false">
                <v:path arrowok="t"/>
                <v:fill type="solid"/>
              </v:shape>
            </v:group>
            <v:group style="position:absolute;left:4421;top:4208;width:10;height:20" coordorigin="4421,4208" coordsize="10,20">
              <v:shape style="position:absolute;left:4421;top:4208;width:10;height:20" coordorigin="4421,4208" coordsize="10,20" path="m4421,4227l4431,4227,4431,4208,4421,4208,4421,4227xe" filled="true" fillcolor="#000000" stroked="false">
                <v:path arrowok="t"/>
                <v:fill type="solid"/>
              </v:shape>
            </v:group>
            <v:group style="position:absolute;left:4421;top:4227;width:10;height:20" coordorigin="4421,4227" coordsize="10,20">
              <v:shape style="position:absolute;left:4421;top:4227;width:10;height:20" coordorigin="4421,4227" coordsize="10,20" path="m4421,4247l4431,4247,4431,4227,4421,4227,4421,4247xe" filled="true" fillcolor="#000000" stroked="false">
                <v:path arrowok="t"/>
                <v:fill type="solid"/>
              </v:shape>
            </v:group>
            <v:group style="position:absolute;left:4421;top:4247;width:10;height:20" coordorigin="4421,4247" coordsize="10,20">
              <v:shape style="position:absolute;left:4421;top:4247;width:10;height:20" coordorigin="4421,4247" coordsize="10,20" path="m4421,4266l4431,4266,4431,4247,4421,4247,4421,4266xe" filled="true" fillcolor="#000000" stroked="false">
                <v:path arrowok="t"/>
                <v:fill type="solid"/>
              </v:shape>
            </v:group>
            <v:group style="position:absolute;left:4421;top:4266;width:10;height:20" coordorigin="4421,4266" coordsize="10,20">
              <v:shape style="position:absolute;left:4421;top:4266;width:10;height:20" coordorigin="4421,4266" coordsize="10,20" path="m4421,4285l4431,4285,4431,4266,4421,4266,4421,4285xe" filled="true" fillcolor="#000000" stroked="false">
                <v:path arrowok="t"/>
                <v:fill type="solid"/>
              </v:shape>
            </v:group>
            <v:group style="position:absolute;left:4421;top:4285;width:10;height:20" coordorigin="4421,4285" coordsize="10,20">
              <v:shape style="position:absolute;left:4421;top:4285;width:10;height:20" coordorigin="4421,4285" coordsize="10,20" path="m4421,4304l4431,4304,4431,4285,4421,4285,4421,4304xe" filled="true" fillcolor="#000000" stroked="false">
                <v:path arrowok="t"/>
                <v:fill type="solid"/>
              </v:shape>
            </v:group>
            <v:group style="position:absolute;left:4421;top:4304;width:10;height:20" coordorigin="4421,4304" coordsize="10,20">
              <v:shape style="position:absolute;left:4421;top:4304;width:10;height:20" coordorigin="4421,4304" coordsize="10,20" path="m4421,4323l4431,4323,4431,4304,4421,4304,4421,4323xe" filled="true" fillcolor="#000000" stroked="false">
                <v:path arrowok="t"/>
                <v:fill type="solid"/>
              </v:shape>
            </v:group>
            <v:group style="position:absolute;left:4421;top:4323;width:10;height:20" coordorigin="4421,4323" coordsize="10,20">
              <v:shape style="position:absolute;left:4421;top:4323;width:10;height:20" coordorigin="4421,4323" coordsize="10,20" path="m4421,4343l4431,4343,4431,4323,4421,4323,4421,4343xe" filled="true" fillcolor="#000000" stroked="false">
                <v:path arrowok="t"/>
                <v:fill type="solid"/>
              </v:shape>
            </v:group>
            <v:group style="position:absolute;left:4421;top:4343;width:10;height:20" coordorigin="4421,4343" coordsize="10,20">
              <v:shape style="position:absolute;left:4421;top:4343;width:10;height:20" coordorigin="4421,4343" coordsize="10,20" path="m4421,4362l4431,4362,4431,4343,4421,4343,4421,4362xe" filled="true" fillcolor="#000000" stroked="false">
                <v:path arrowok="t"/>
                <v:fill type="solid"/>
              </v:shape>
            </v:group>
            <v:group style="position:absolute;left:4421;top:4362;width:10;height:20" coordorigin="4421,4362" coordsize="10,20">
              <v:shape style="position:absolute;left:4421;top:4362;width:10;height:20" coordorigin="4421,4362" coordsize="10,20" path="m4421,4381l4431,4381,4431,4362,4421,4362,4421,4381xe" filled="true" fillcolor="#000000" stroked="false">
                <v:path arrowok="t"/>
                <v:fill type="solid"/>
              </v:shape>
            </v:group>
            <v:group style="position:absolute;left:4421;top:4381;width:10;height:20" coordorigin="4421,4381" coordsize="10,20">
              <v:shape style="position:absolute;left:4421;top:4381;width:10;height:20" coordorigin="4421,4381" coordsize="10,20" path="m4421,4400l4431,4400,4431,4381,4421,4381,4421,4400xe" filled="true" fillcolor="#000000" stroked="false">
                <v:path arrowok="t"/>
                <v:fill type="solid"/>
              </v:shape>
            </v:group>
            <v:group style="position:absolute;left:4421;top:4400;width:10;height:20" coordorigin="4421,4400" coordsize="10,20">
              <v:shape style="position:absolute;left:4421;top:4400;width:10;height:20" coordorigin="4421,4400" coordsize="10,20" path="m4421,4419l4431,4419,4431,4400,4421,4400,4421,4419xe" filled="true" fillcolor="#000000" stroked="false">
                <v:path arrowok="t"/>
                <v:fill type="solid"/>
              </v:shape>
            </v:group>
            <v:group style="position:absolute;left:4421;top:4419;width:10;height:20" coordorigin="4421,4419" coordsize="10,20">
              <v:shape style="position:absolute;left:4421;top:4419;width:10;height:20" coordorigin="4421,4419" coordsize="10,20" path="m4421,4439l4431,4439,4431,4419,4421,4419,4421,4439xe" filled="true" fillcolor="#000000" stroked="false">
                <v:path arrowok="t"/>
                <v:fill type="solid"/>
              </v:shape>
            </v:group>
            <v:group style="position:absolute;left:4421;top:4439;width:10;height:20" coordorigin="4421,4439" coordsize="10,20">
              <v:shape style="position:absolute;left:4421;top:4439;width:10;height:20" coordorigin="4421,4439" coordsize="10,20" path="m4421,4458l4431,4458,4431,4439,4421,4439,4421,4458xe" filled="true" fillcolor="#000000" stroked="false">
                <v:path arrowok="t"/>
                <v:fill type="solid"/>
              </v:shape>
            </v:group>
            <v:group style="position:absolute;left:4421;top:4458;width:10;height:20" coordorigin="4421,4458" coordsize="10,20">
              <v:shape style="position:absolute;left:4421;top:4458;width:10;height:20" coordorigin="4421,4458" coordsize="10,20" path="m4421,4477l4431,4477,4431,4458,4421,4458,4421,4477xe" filled="true" fillcolor="#000000" stroked="false">
                <v:path arrowok="t"/>
                <v:fill type="solid"/>
              </v:shape>
            </v:group>
            <v:group style="position:absolute;left:4421;top:4477;width:10;height:20" coordorigin="4421,4477" coordsize="10,20">
              <v:shape style="position:absolute;left:4421;top:4477;width:10;height:20" coordorigin="4421,4477" coordsize="10,20" path="m4421,4496l4431,4496,4431,4477,4421,4477,4421,4496xe" filled="true" fillcolor="#000000" stroked="false">
                <v:path arrowok="t"/>
                <v:fill type="solid"/>
              </v:shape>
            </v:group>
            <v:group style="position:absolute;left:4421;top:4496;width:10;height:20" coordorigin="4421,4496" coordsize="10,20">
              <v:shape style="position:absolute;left:4421;top:4496;width:10;height:20" coordorigin="4421,4496" coordsize="10,20" path="m4421,4515l4431,4515,4431,4496,4421,4496,4421,4515xe" filled="true" fillcolor="#000000" stroked="false">
                <v:path arrowok="t"/>
                <v:fill type="solid"/>
              </v:shape>
            </v:group>
            <v:group style="position:absolute;left:4421;top:4515;width:10;height:20" coordorigin="4421,4515" coordsize="10,20">
              <v:shape style="position:absolute;left:4421;top:4515;width:10;height:20" coordorigin="4421,4515" coordsize="10,20" path="m4421,4535l4431,4535,4431,4515,4421,4515,4421,4535xe" filled="true" fillcolor="#000000" stroked="false">
                <v:path arrowok="t"/>
                <v:fill type="solid"/>
              </v:shape>
            </v:group>
            <v:group style="position:absolute;left:4421;top:4535;width:10;height:20" coordorigin="4421,4535" coordsize="10,20">
              <v:shape style="position:absolute;left:4421;top:4535;width:10;height:20" coordorigin="4421,4535" coordsize="10,20" path="m4421,4554l4431,4554,4431,4535,4421,4535,4421,4554xe" filled="true" fillcolor="#000000" stroked="false">
                <v:path arrowok="t"/>
                <v:fill type="solid"/>
              </v:shape>
            </v:group>
            <v:group style="position:absolute;left:4421;top:4554;width:10;height:20" coordorigin="4421,4554" coordsize="10,20">
              <v:shape style="position:absolute;left:4421;top:4554;width:10;height:20" coordorigin="4421,4554" coordsize="10,20" path="m4421,4573l4431,4573,4431,4554,4421,4554,4421,4573xe" filled="true" fillcolor="#000000" stroked="false">
                <v:path arrowok="t"/>
                <v:fill type="solid"/>
              </v:shape>
            </v:group>
            <v:group style="position:absolute;left:4421;top:4573;width:10;height:20" coordorigin="4421,4573" coordsize="10,20">
              <v:shape style="position:absolute;left:4421;top:4573;width:10;height:20" coordorigin="4421,4573" coordsize="10,20" path="m4421,4592l4431,4592,4431,4573,4421,4573,4421,4592xe" filled="true" fillcolor="#000000" stroked="false">
                <v:path arrowok="t"/>
                <v:fill type="solid"/>
              </v:shape>
            </v:group>
            <v:group style="position:absolute;left:4421;top:4592;width:10;height:20" coordorigin="4421,4592" coordsize="10,20">
              <v:shape style="position:absolute;left:4421;top:4592;width:10;height:20" coordorigin="4421,4592" coordsize="10,20" path="m4421,4611l4431,4611,4431,4592,4421,4592,4421,4611xe" filled="true" fillcolor="#000000" stroked="false">
                <v:path arrowok="t"/>
                <v:fill type="solid"/>
              </v:shape>
            </v:group>
            <v:group style="position:absolute;left:4421;top:4611;width:10;height:20" coordorigin="4421,4611" coordsize="10,20">
              <v:shape style="position:absolute;left:4421;top:4611;width:10;height:20" coordorigin="4421,4611" coordsize="10,20" path="m4421,4631l4431,4631,4431,4611,4421,4611,4421,4631xe" filled="true" fillcolor="#000000" stroked="false">
                <v:path arrowok="t"/>
                <v:fill type="solid"/>
              </v:shape>
            </v:group>
            <v:group style="position:absolute;left:4421;top:4631;width:10;height:20" coordorigin="4421,4631" coordsize="10,20">
              <v:shape style="position:absolute;left:4421;top:4631;width:10;height:20" coordorigin="4421,4631" coordsize="10,20" path="m4421,4650l4431,4650,4431,4631,4421,4631,4421,4650xe" filled="true" fillcolor="#000000" stroked="false">
                <v:path arrowok="t"/>
                <v:fill type="solid"/>
              </v:shape>
            </v:group>
            <v:group style="position:absolute;left:4421;top:4650;width:10;height:20" coordorigin="4421,4650" coordsize="10,20">
              <v:shape style="position:absolute;left:4421;top:4650;width:10;height:20" coordorigin="4421,4650" coordsize="10,20" path="m4421,4669l4431,4669,4431,4650,4421,4650,4421,4669xe" filled="true" fillcolor="#000000" stroked="false">
                <v:path arrowok="t"/>
                <v:fill type="solid"/>
              </v:shape>
            </v:group>
            <v:group style="position:absolute;left:4421;top:4669;width:10;height:20" coordorigin="4421,4669" coordsize="10,20">
              <v:shape style="position:absolute;left:4421;top:4669;width:10;height:20" coordorigin="4421,4669" coordsize="10,20" path="m4421,4688l4431,4688,4431,4669,4421,4669,4421,4688xe" filled="true" fillcolor="#000000" stroked="false">
                <v:path arrowok="t"/>
                <v:fill type="solid"/>
              </v:shape>
            </v:group>
            <v:group style="position:absolute;left:4421;top:4688;width:10;height:20" coordorigin="4421,4688" coordsize="10,20">
              <v:shape style="position:absolute;left:4421;top:4688;width:10;height:20" coordorigin="4421,4688" coordsize="10,20" path="m4421,4707l4431,4707,4431,4688,4421,4688,4421,4707xe" filled="true" fillcolor="#000000" stroked="false">
                <v:path arrowok="t"/>
                <v:fill type="solid"/>
              </v:shape>
            </v:group>
            <v:group style="position:absolute;left:4421;top:4707;width:10;height:20" coordorigin="4421,4707" coordsize="10,20">
              <v:shape style="position:absolute;left:4421;top:4707;width:10;height:20" coordorigin="4421,4707" coordsize="10,20" path="m4421,4727l4431,4727,4431,4707,4421,4707,4421,4727xe" filled="true" fillcolor="#000000" stroked="false">
                <v:path arrowok="t"/>
                <v:fill type="solid"/>
              </v:shape>
            </v:group>
            <v:group style="position:absolute;left:4421;top:4727;width:10;height:20" coordorigin="4421,4727" coordsize="10,20">
              <v:shape style="position:absolute;left:4421;top:4727;width:10;height:20" coordorigin="4421,4727" coordsize="10,20" path="m4421,4746l4431,4746,4431,4727,4421,4727,4421,4746xe" filled="true" fillcolor="#000000" stroked="false">
                <v:path arrowok="t"/>
                <v:fill type="solid"/>
              </v:shape>
            </v:group>
            <v:group style="position:absolute;left:4421;top:4746;width:10;height:20" coordorigin="4421,4746" coordsize="10,20">
              <v:shape style="position:absolute;left:4421;top:4746;width:10;height:20" coordorigin="4421,4746" coordsize="10,20" path="m4421,4765l4431,4765,4431,4746,4421,4746,4421,4765xe" filled="true" fillcolor="#000000" stroked="false">
                <v:path arrowok="t"/>
                <v:fill type="solid"/>
              </v:shape>
            </v:group>
            <v:group style="position:absolute;left:4421;top:4765;width:10;height:20" coordorigin="4421,4765" coordsize="10,20">
              <v:shape style="position:absolute;left:4421;top:4765;width:10;height:20" coordorigin="4421,4765" coordsize="10,20" path="m4421,4784l4431,4784,4431,4765,4421,4765,4421,4784xe" filled="true" fillcolor="#000000" stroked="false">
                <v:path arrowok="t"/>
                <v:fill type="solid"/>
              </v:shape>
            </v:group>
            <v:group style="position:absolute;left:4421;top:4784;width:10;height:20" coordorigin="4421,4784" coordsize="10,20">
              <v:shape style="position:absolute;left:4421;top:4784;width:10;height:20" coordorigin="4421,4784" coordsize="10,20" path="m4421,4803l4431,4803,4431,4784,4421,4784,4421,4803xe" filled="true" fillcolor="#000000" stroked="false">
                <v:path arrowok="t"/>
                <v:fill type="solid"/>
              </v:shape>
            </v:group>
            <v:group style="position:absolute;left:4421;top:4803;width:10;height:20" coordorigin="4421,4803" coordsize="10,20">
              <v:shape style="position:absolute;left:4421;top:4803;width:10;height:20" coordorigin="4421,4803" coordsize="10,20" path="m4421,4823l4431,4823,4431,4803,4421,4803,4421,4823xe" filled="true" fillcolor="#000000" stroked="false">
                <v:path arrowok="t"/>
                <v:fill type="solid"/>
              </v:shape>
            </v:group>
            <v:group style="position:absolute;left:4421;top:4823;width:10;height:20" coordorigin="4421,4823" coordsize="10,20">
              <v:shape style="position:absolute;left:4421;top:4823;width:10;height:20" coordorigin="4421,4823" coordsize="10,20" path="m4421,4842l4431,4842,4431,4823,4421,4823,4421,4842xe" filled="true" fillcolor="#000000" stroked="false">
                <v:path arrowok="t"/>
                <v:fill type="solid"/>
              </v:shape>
            </v:group>
            <v:group style="position:absolute;left:4421;top:4842;width:10;height:20" coordorigin="4421,4842" coordsize="10,20">
              <v:shape style="position:absolute;left:4421;top:4842;width:10;height:20" coordorigin="4421,4842" coordsize="10,20" path="m4421,4861l4431,4861,4431,4842,4421,4842,4421,4861xe" filled="true" fillcolor="#000000" stroked="false">
                <v:path arrowok="t"/>
                <v:fill type="solid"/>
              </v:shape>
            </v:group>
            <v:group style="position:absolute;left:4421;top:4861;width:10;height:20" coordorigin="4421,4861" coordsize="10,20">
              <v:shape style="position:absolute;left:4421;top:4861;width:10;height:20" coordorigin="4421,4861" coordsize="10,20" path="m4421,4880l4431,4880,4431,4861,4421,4861,4421,4880xe" filled="true" fillcolor="#000000" stroked="false">
                <v:path arrowok="t"/>
                <v:fill type="solid"/>
              </v:shape>
            </v:group>
            <v:group style="position:absolute;left:4421;top:4880;width:10;height:20" coordorigin="4421,4880" coordsize="10,20">
              <v:shape style="position:absolute;left:4421;top:4880;width:10;height:20" coordorigin="4421,4880" coordsize="10,20" path="m4421,4899l4431,4899,4431,4880,4421,4880,4421,4899xe" filled="true" fillcolor="#000000" stroked="false">
                <v:path arrowok="t"/>
                <v:fill type="solid"/>
              </v:shape>
            </v:group>
            <v:group style="position:absolute;left:4421;top:4899;width:10;height:20" coordorigin="4421,4899" coordsize="10,20">
              <v:shape style="position:absolute;left:4421;top:4899;width:10;height:20" coordorigin="4421,4899" coordsize="10,20" path="m4421,4919l4431,4919,4431,4899,4421,4899,4421,4919xe" filled="true" fillcolor="#000000" stroked="false">
                <v:path arrowok="t"/>
                <v:fill type="solid"/>
              </v:shape>
            </v:group>
            <v:group style="position:absolute;left:4421;top:4919;width:10;height:20" coordorigin="4421,4919" coordsize="10,20">
              <v:shape style="position:absolute;left:4421;top:4919;width:10;height:20" coordorigin="4421,4919" coordsize="10,20" path="m4421,4938l4431,4938,4431,4919,4421,4919,4421,4938xe" filled="true" fillcolor="#000000" stroked="false">
                <v:path arrowok="t"/>
                <v:fill type="solid"/>
              </v:shape>
            </v:group>
            <v:group style="position:absolute;left:4421;top:4938;width:10;height:20" coordorigin="4421,4938" coordsize="10,20">
              <v:shape style="position:absolute;left:4421;top:4938;width:10;height:20" coordorigin="4421,4938" coordsize="10,20" path="m4421,4957l4431,4957,4431,4938,4421,4938,4421,4957xe" filled="true" fillcolor="#000000" stroked="false">
                <v:path arrowok="t"/>
                <v:fill type="solid"/>
              </v:shape>
            </v:group>
            <v:group style="position:absolute;left:4421;top:4957;width:10;height:20" coordorigin="4421,4957" coordsize="10,20">
              <v:shape style="position:absolute;left:4421;top:4957;width:10;height:20" coordorigin="4421,4957" coordsize="10,20" path="m4421,4976l4431,4976,4431,4957,4421,4957,4421,4976xe" filled="true" fillcolor="#000000" stroked="false">
                <v:path arrowok="t"/>
                <v:fill type="solid"/>
              </v:shape>
            </v:group>
            <v:group style="position:absolute;left:4421;top:4976;width:10;height:20" coordorigin="4421,4976" coordsize="10,20">
              <v:shape style="position:absolute;left:4421;top:4976;width:10;height:20" coordorigin="4421,4976" coordsize="10,20" path="m4421,4995l4431,4995,4431,4976,4421,4976,4421,4995xe" filled="true" fillcolor="#000000" stroked="false">
                <v:path arrowok="t"/>
                <v:fill type="solid"/>
              </v:shape>
            </v:group>
            <v:group style="position:absolute;left:4421;top:4995;width:10;height:20" coordorigin="4421,4995" coordsize="10,20">
              <v:shape style="position:absolute;left:4421;top:4995;width:10;height:20" coordorigin="4421,4995" coordsize="10,20" path="m4421,5015l4431,5015,4431,4995,4421,4995,4421,5015xe" filled="true" fillcolor="#000000" stroked="false">
                <v:path arrowok="t"/>
                <v:fill type="solid"/>
              </v:shape>
            </v:group>
            <v:group style="position:absolute;left:4421;top:5015;width:10;height:20" coordorigin="4421,5015" coordsize="10,20">
              <v:shape style="position:absolute;left:4421;top:5015;width:10;height:20" coordorigin="4421,5015" coordsize="10,20" path="m4421,5034l4431,5034,4431,5015,4421,5015,4421,5034xe" filled="true" fillcolor="#000000" stroked="false">
                <v:path arrowok="t"/>
                <v:fill type="solid"/>
              </v:shape>
            </v:group>
            <v:group style="position:absolute;left:4421;top:5034;width:10;height:20" coordorigin="4421,5034" coordsize="10,20">
              <v:shape style="position:absolute;left:4421;top:5034;width:10;height:20" coordorigin="4421,5034" coordsize="10,20" path="m4421,5053l4431,5053,4431,5034,4421,5034,4421,5053xe" filled="true" fillcolor="#000000" stroked="false">
                <v:path arrowok="t"/>
                <v:fill type="solid"/>
              </v:shape>
            </v:group>
            <v:group style="position:absolute;left:4421;top:5053;width:10;height:20" coordorigin="4421,5053" coordsize="10,20">
              <v:shape style="position:absolute;left:4421;top:5053;width:10;height:20" coordorigin="4421,5053" coordsize="10,20" path="m4421,5072l4431,5072,4431,5053,4421,5053,4421,5072xe" filled="true" fillcolor="#000000" stroked="false">
                <v:path arrowok="t"/>
                <v:fill type="solid"/>
              </v:shape>
            </v:group>
            <v:group style="position:absolute;left:4421;top:5072;width:10;height:20" coordorigin="4421,5072" coordsize="10,20">
              <v:shape style="position:absolute;left:4421;top:5072;width:10;height:20" coordorigin="4421,5072" coordsize="10,20" path="m4421,5091l4431,5091,4431,5072,4421,5072,4421,5091xe" filled="true" fillcolor="#000000" stroked="false">
                <v:path arrowok="t"/>
                <v:fill type="solid"/>
              </v:shape>
            </v:group>
            <v:group style="position:absolute;left:4421;top:5091;width:10;height:20" coordorigin="4421,5091" coordsize="10,20">
              <v:shape style="position:absolute;left:4421;top:5091;width:10;height:20" coordorigin="4421,5091" coordsize="10,20" path="m4421,5111l4431,5111,4431,5091,4421,5091,4421,5111xe" filled="true" fillcolor="#000000" stroked="false">
                <v:path arrowok="t"/>
                <v:fill type="solid"/>
              </v:shape>
            </v:group>
            <v:group style="position:absolute;left:4421;top:5111;width:10;height:20" coordorigin="4421,5111" coordsize="10,20">
              <v:shape style="position:absolute;left:4421;top:5111;width:10;height:20" coordorigin="4421,5111" coordsize="10,20" path="m4421,5130l4431,5130,4431,5111,4421,5111,4421,5130xe" filled="true" fillcolor="#000000" stroked="false">
                <v:path arrowok="t"/>
                <v:fill type="solid"/>
              </v:shape>
            </v:group>
            <v:group style="position:absolute;left:4421;top:5130;width:10;height:20" coordorigin="4421,5130" coordsize="10,20">
              <v:shape style="position:absolute;left:4421;top:5130;width:10;height:20" coordorigin="4421,5130" coordsize="10,20" path="m4421,5149l4431,5149,4431,5130,4421,5130,4421,5149xe" filled="true" fillcolor="#000000" stroked="false">
                <v:path arrowok="t"/>
                <v:fill type="solid"/>
              </v:shape>
            </v:group>
            <v:group style="position:absolute;left:4421;top:5149;width:10;height:20" coordorigin="4421,5149" coordsize="10,20">
              <v:shape style="position:absolute;left:4421;top:5149;width:10;height:20" coordorigin="4421,5149" coordsize="10,20" path="m4421,5168l4431,5168,4431,5149,4421,5149,4421,5168xe" filled="true" fillcolor="#000000" stroked="false">
                <v:path arrowok="t"/>
                <v:fill type="solid"/>
              </v:shape>
            </v:group>
            <v:group style="position:absolute;left:4421;top:5168;width:10;height:20" coordorigin="4421,5168" coordsize="10,20">
              <v:shape style="position:absolute;left:4421;top:5168;width:10;height:20" coordorigin="4421,5168" coordsize="10,20" path="m4421,5187l4431,5187,4431,5168,4421,5168,4421,5187xe" filled="true" fillcolor="#000000" stroked="false">
                <v:path arrowok="t"/>
                <v:fill type="solid"/>
              </v:shape>
            </v:group>
            <v:group style="position:absolute;left:4421;top:5187;width:10;height:20" coordorigin="4421,5187" coordsize="10,20">
              <v:shape style="position:absolute;left:4421;top:5187;width:10;height:20" coordorigin="4421,5187" coordsize="10,20" path="m4421,5207l4431,5207,4431,5187,4421,5187,4421,5207xe" filled="true" fillcolor="#000000" stroked="false">
                <v:path arrowok="t"/>
                <v:fill type="solid"/>
              </v:shape>
            </v:group>
            <v:group style="position:absolute;left:4421;top:5207;width:10;height:20" coordorigin="4421,5207" coordsize="10,20">
              <v:shape style="position:absolute;left:4421;top:5207;width:10;height:20" coordorigin="4421,5207" coordsize="10,20" path="m4421,5226l4431,5226,4431,5207,4421,5207,4421,5226xe" filled="true" fillcolor="#000000" stroked="false">
                <v:path arrowok="t"/>
                <v:fill type="solid"/>
              </v:shape>
            </v:group>
            <v:group style="position:absolute;left:4421;top:5226;width:10;height:20" coordorigin="4421,5226" coordsize="10,20">
              <v:shape style="position:absolute;left:4421;top:5226;width:10;height:20" coordorigin="4421,5226" coordsize="10,20" path="m4421,5245l4431,5245,4431,5226,4421,5226,4421,5245xe" filled="true" fillcolor="#000000" stroked="false">
                <v:path arrowok="t"/>
                <v:fill type="solid"/>
              </v:shape>
            </v:group>
            <v:group style="position:absolute;left:4421;top:5245;width:10;height:20" coordorigin="4421,5245" coordsize="10,20">
              <v:shape style="position:absolute;left:4421;top:5245;width:10;height:20" coordorigin="4421,5245" coordsize="10,20" path="m4421,5264l4431,5264,4431,5245,4421,5245,4421,5264xe" filled="true" fillcolor="#000000" stroked="false">
                <v:path arrowok="t"/>
                <v:fill type="solid"/>
              </v:shape>
            </v:group>
            <v:group style="position:absolute;left:4421;top:5264;width:10;height:20" coordorigin="4421,5264" coordsize="10,20">
              <v:shape style="position:absolute;left:4421;top:5264;width:10;height:20" coordorigin="4421,5264" coordsize="10,20" path="m4421,5283l4431,5283,4431,5264,4421,5264,4421,5283xe" filled="true" fillcolor="#000000" stroked="false">
                <v:path arrowok="t"/>
                <v:fill type="solid"/>
              </v:shape>
            </v:group>
            <v:group style="position:absolute;left:4421;top:5283;width:10;height:20" coordorigin="4421,5283" coordsize="10,20">
              <v:shape style="position:absolute;left:4421;top:5283;width:10;height:20" coordorigin="4421,5283" coordsize="10,20" path="m4421,5303l4431,5303,4431,5283,4421,5283,4421,5303xe" filled="true" fillcolor="#000000" stroked="false">
                <v:path arrowok="t"/>
                <v:fill type="solid"/>
              </v:shape>
            </v:group>
            <v:group style="position:absolute;left:4421;top:5303;width:10;height:20" coordorigin="4421,5303" coordsize="10,20">
              <v:shape style="position:absolute;left:4421;top:5303;width:10;height:20" coordorigin="4421,5303" coordsize="10,20" path="m4421,5322l4431,5322,4431,5303,4421,5303,4421,5322xe" filled="true" fillcolor="#000000" stroked="false">
                <v:path arrowok="t"/>
                <v:fill type="solid"/>
              </v:shape>
            </v:group>
            <v:group style="position:absolute;left:4421;top:5322;width:10;height:20" coordorigin="4421,5322" coordsize="10,20">
              <v:shape style="position:absolute;left:4421;top:5322;width:10;height:20" coordorigin="4421,5322" coordsize="10,20" path="m4421,5341l4431,5341,4431,5322,4421,5322,4421,5341xe" filled="true" fillcolor="#000000" stroked="false">
                <v:path arrowok="t"/>
                <v:fill type="solid"/>
              </v:shape>
            </v:group>
            <v:group style="position:absolute;left:4421;top:5341;width:10;height:20" coordorigin="4421,5341" coordsize="10,20">
              <v:shape style="position:absolute;left:4421;top:5341;width:10;height:20" coordorigin="4421,5341" coordsize="10,20" path="m4421,5360l4431,5360,4431,5341,4421,5341,4421,5360xe" filled="true" fillcolor="#000000" stroked="false">
                <v:path arrowok="t"/>
                <v:fill type="solid"/>
              </v:shape>
            </v:group>
            <v:group style="position:absolute;left:4421;top:5360;width:10;height:20" coordorigin="4421,5360" coordsize="10,20">
              <v:shape style="position:absolute;left:4421;top:5360;width:10;height:20" coordorigin="4421,5360" coordsize="10,20" path="m4421,5379l4431,5379,4431,5360,4421,5360,4421,5379xe" filled="true" fillcolor="#000000" stroked="false">
                <v:path arrowok="t"/>
                <v:fill type="solid"/>
              </v:shape>
            </v:group>
            <v:group style="position:absolute;left:4421;top:5379;width:10;height:20" coordorigin="4421,5379" coordsize="10,20">
              <v:shape style="position:absolute;left:4421;top:5379;width:10;height:20" coordorigin="4421,5379" coordsize="10,20" path="m4421,5399l4431,5399,4431,5379,4421,5379,4421,5399xe" filled="true" fillcolor="#000000" stroked="false">
                <v:path arrowok="t"/>
                <v:fill type="solid"/>
              </v:shape>
            </v:group>
            <v:group style="position:absolute;left:4421;top:5399;width:10;height:20" coordorigin="4421,5399" coordsize="10,20">
              <v:shape style="position:absolute;left:4421;top:5399;width:10;height:20" coordorigin="4421,5399" coordsize="10,20" path="m4421,5418l4431,5418,4431,5399,4421,5399,4421,5418xe" filled="true" fillcolor="#000000" stroked="false">
                <v:path arrowok="t"/>
                <v:fill type="solid"/>
              </v:shape>
            </v:group>
            <v:group style="position:absolute;left:4421;top:5418;width:10;height:20" coordorigin="4421,5418" coordsize="10,20">
              <v:shape style="position:absolute;left:4421;top:5418;width:10;height:20" coordorigin="4421,5418" coordsize="10,20" path="m4421,5437l4431,5437,4431,5418,4421,5418,4421,5437xe" filled="true" fillcolor="#000000" stroked="false">
                <v:path arrowok="t"/>
                <v:fill type="solid"/>
              </v:shape>
              <v:shape style="position:absolute;left:4421;top:5437;width:10;height:2" type="#_x0000_t75" stroked="false">
                <v:imagedata r:id="rId116" o:title=""/>
              </v:shape>
            </v:group>
            <v:group style="position:absolute;left:4421;top:5454;width:29;height:2" coordorigin="4421,5454" coordsize="29,2">
              <v:shape style="position:absolute;left:4421;top:5454;width:29;height:2" coordorigin="4421,5454" coordsize="29,0" path="m4421,5454l4450,5454e" filled="false" stroked="true" strokeweight="1.44pt" strokecolor="#000000">
                <v:path arrowok="t"/>
              </v:shape>
            </v:group>
            <v:group style="position:absolute;left:4450;top:5454;width:1462;height:2" coordorigin="4450,5454" coordsize="1462,2">
              <v:shape style="position:absolute;left:4450;top:5454;width:1462;height:2" coordorigin="4450,5454" coordsize="1462,0" path="m4450,5454l5912,5454e" filled="false" stroked="true" strokeweight="1.44pt" strokecolor="#000000">
                <v:path arrowok="t"/>
              </v:shape>
            </v:group>
            <v:group style="position:absolute;left:5912;top:2441;width:10;height:20" coordorigin="5912,2441" coordsize="10,20">
              <v:shape style="position:absolute;left:5912;top:2441;width:10;height:20" coordorigin="5912,2441" coordsize="10,20" path="m5912,2461l5921,2461,5921,2441,5912,2441,5912,2461xe" filled="true" fillcolor="#000000" stroked="false">
                <v:path arrowok="t"/>
                <v:fill type="solid"/>
              </v:shape>
            </v:group>
            <v:group style="position:absolute;left:5912;top:2461;width:10;height:20" coordorigin="5912,2461" coordsize="10,20">
              <v:shape style="position:absolute;left:5912;top:2461;width:10;height:20" coordorigin="5912,2461" coordsize="10,20" path="m5912,2480l5921,2480,5921,2461,5912,2461,5912,2480xe" filled="true" fillcolor="#000000" stroked="false">
                <v:path arrowok="t"/>
                <v:fill type="solid"/>
              </v:shape>
            </v:group>
            <v:group style="position:absolute;left:5912;top:2480;width:10;height:20" coordorigin="5912,2480" coordsize="10,20">
              <v:shape style="position:absolute;left:5912;top:2480;width:10;height:20" coordorigin="5912,2480" coordsize="10,20" path="m5912,2499l5921,2499,5921,2480,5912,2480,5912,2499xe" filled="true" fillcolor="#000000" stroked="false">
                <v:path arrowok="t"/>
                <v:fill type="solid"/>
              </v:shape>
            </v:group>
            <v:group style="position:absolute;left:5912;top:2499;width:10;height:20" coordorigin="5912,2499" coordsize="10,20">
              <v:shape style="position:absolute;left:5912;top:2499;width:10;height:20" coordorigin="5912,2499" coordsize="10,20" path="m5912,2518l5921,2518,5921,2499,5912,2499,5912,2518xe" filled="true" fillcolor="#000000" stroked="false">
                <v:path arrowok="t"/>
                <v:fill type="solid"/>
              </v:shape>
            </v:group>
            <v:group style="position:absolute;left:5912;top:2518;width:10;height:20" coordorigin="5912,2518" coordsize="10,20">
              <v:shape style="position:absolute;left:5912;top:2518;width:10;height:20" coordorigin="5912,2518" coordsize="10,20" path="m5912,2537l5921,2537,5921,2518,5912,2518,5912,2537xe" filled="true" fillcolor="#000000" stroked="false">
                <v:path arrowok="t"/>
                <v:fill type="solid"/>
              </v:shape>
            </v:group>
            <v:group style="position:absolute;left:5912;top:2537;width:10;height:20" coordorigin="5912,2537" coordsize="10,20">
              <v:shape style="position:absolute;left:5912;top:2537;width:10;height:20" coordorigin="5912,2537" coordsize="10,20" path="m5912,2557l5921,2557,5921,2537,5912,2537,5912,2557xe" filled="true" fillcolor="#000000" stroked="false">
                <v:path arrowok="t"/>
                <v:fill type="solid"/>
              </v:shape>
            </v:group>
            <v:group style="position:absolute;left:5912;top:2557;width:10;height:20" coordorigin="5912,2557" coordsize="10,20">
              <v:shape style="position:absolute;left:5912;top:2557;width:10;height:20" coordorigin="5912,2557" coordsize="10,20" path="m5912,2576l5921,2576,5921,2557,5912,2557,5912,2576xe" filled="true" fillcolor="#000000" stroked="false">
                <v:path arrowok="t"/>
                <v:fill type="solid"/>
              </v:shape>
            </v:group>
            <v:group style="position:absolute;left:5912;top:2576;width:10;height:20" coordorigin="5912,2576" coordsize="10,20">
              <v:shape style="position:absolute;left:5912;top:2576;width:10;height:20" coordorigin="5912,2576" coordsize="10,20" path="m5912,2595l5921,2595,5921,2576,5912,2576,5912,2595xe" filled="true" fillcolor="#000000" stroked="false">
                <v:path arrowok="t"/>
                <v:fill type="solid"/>
              </v:shape>
            </v:group>
            <v:group style="position:absolute;left:5912;top:2595;width:10;height:20" coordorigin="5912,2595" coordsize="10,20">
              <v:shape style="position:absolute;left:5912;top:2595;width:10;height:20" coordorigin="5912,2595" coordsize="10,20" path="m5912,2614l5921,2614,5921,2595,5912,2595,5912,2614xe" filled="true" fillcolor="#000000" stroked="false">
                <v:path arrowok="t"/>
                <v:fill type="solid"/>
              </v:shape>
            </v:group>
            <v:group style="position:absolute;left:5912;top:2614;width:10;height:20" coordorigin="5912,2614" coordsize="10,20">
              <v:shape style="position:absolute;left:5912;top:2614;width:10;height:20" coordorigin="5912,2614" coordsize="10,20" path="m5912,2633l5921,2633,5921,2614,5912,2614,5912,2633xe" filled="true" fillcolor="#000000" stroked="false">
                <v:path arrowok="t"/>
                <v:fill type="solid"/>
              </v:shape>
            </v:group>
            <v:group style="position:absolute;left:5912;top:2633;width:10;height:20" coordorigin="5912,2633" coordsize="10,20">
              <v:shape style="position:absolute;left:5912;top:2633;width:10;height:20" coordorigin="5912,2633" coordsize="10,20" path="m5912,2653l5921,2653,5921,2633,5912,2633,5912,2653xe" filled="true" fillcolor="#000000" stroked="false">
                <v:path arrowok="t"/>
                <v:fill type="solid"/>
              </v:shape>
            </v:group>
            <v:group style="position:absolute;left:5912;top:2653;width:10;height:20" coordorigin="5912,2653" coordsize="10,20">
              <v:shape style="position:absolute;left:5912;top:2653;width:10;height:20" coordorigin="5912,2653" coordsize="10,20" path="m5912,2672l5921,2672,5921,2653,5912,2653,5912,2672xe" filled="true" fillcolor="#000000" stroked="false">
                <v:path arrowok="t"/>
                <v:fill type="solid"/>
              </v:shape>
            </v:group>
            <v:group style="position:absolute;left:5912;top:2672;width:10;height:20" coordorigin="5912,2672" coordsize="10,20">
              <v:shape style="position:absolute;left:5912;top:2672;width:10;height:20" coordorigin="5912,2672" coordsize="10,20" path="m5912,2691l5921,2691,5921,2672,5912,2672,5912,2691xe" filled="true" fillcolor="#000000" stroked="false">
                <v:path arrowok="t"/>
                <v:fill type="solid"/>
              </v:shape>
            </v:group>
            <v:group style="position:absolute;left:5912;top:2691;width:10;height:20" coordorigin="5912,2691" coordsize="10,20">
              <v:shape style="position:absolute;left:5912;top:2691;width:10;height:20" coordorigin="5912,2691" coordsize="10,20" path="m5912,2710l5921,2710,5921,2691,5912,2691,5912,2710xe" filled="true" fillcolor="#000000" stroked="false">
                <v:path arrowok="t"/>
                <v:fill type="solid"/>
              </v:shape>
            </v:group>
            <v:group style="position:absolute;left:5912;top:2710;width:10;height:20" coordorigin="5912,2710" coordsize="10,20">
              <v:shape style="position:absolute;left:5912;top:2710;width:10;height:20" coordorigin="5912,2710" coordsize="10,20" path="m5912,2729l5921,2729,5921,2710,5912,2710,5912,2729xe" filled="true" fillcolor="#000000" stroked="false">
                <v:path arrowok="t"/>
                <v:fill type="solid"/>
              </v:shape>
            </v:group>
            <v:group style="position:absolute;left:5912;top:2729;width:10;height:20" coordorigin="5912,2729" coordsize="10,20">
              <v:shape style="position:absolute;left:5912;top:2729;width:10;height:20" coordorigin="5912,2729" coordsize="10,20" path="m5912,2749l5921,2749,5921,2729,5912,2729,5912,2749xe" filled="true" fillcolor="#000000" stroked="false">
                <v:path arrowok="t"/>
                <v:fill type="solid"/>
              </v:shape>
            </v:group>
            <v:group style="position:absolute;left:5912;top:2749;width:10;height:20" coordorigin="5912,2749" coordsize="10,20">
              <v:shape style="position:absolute;left:5912;top:2749;width:10;height:20" coordorigin="5912,2749" coordsize="10,20" path="m5912,2768l5921,2768,5921,2749,5912,2749,5912,2768xe" filled="true" fillcolor="#000000" stroked="false">
                <v:path arrowok="t"/>
                <v:fill type="solid"/>
              </v:shape>
            </v:group>
            <v:group style="position:absolute;left:5912;top:2768;width:10;height:20" coordorigin="5912,2768" coordsize="10,20">
              <v:shape style="position:absolute;left:5912;top:2768;width:10;height:20" coordorigin="5912,2768" coordsize="10,20" path="m5912,2787l5921,2787,5921,2768,5912,2768,5912,2787xe" filled="true" fillcolor="#000000" stroked="false">
                <v:path arrowok="t"/>
                <v:fill type="solid"/>
              </v:shape>
            </v:group>
            <v:group style="position:absolute;left:5912;top:2787;width:10;height:20" coordorigin="5912,2787" coordsize="10,20">
              <v:shape style="position:absolute;left:5912;top:2787;width:10;height:20" coordorigin="5912,2787" coordsize="10,20" path="m5912,2806l5921,2806,5921,2787,5912,2787,5912,2806xe" filled="true" fillcolor="#000000" stroked="false">
                <v:path arrowok="t"/>
                <v:fill type="solid"/>
              </v:shape>
            </v:group>
            <v:group style="position:absolute;left:5912;top:2806;width:10;height:20" coordorigin="5912,2806" coordsize="10,20">
              <v:shape style="position:absolute;left:5912;top:2806;width:10;height:20" coordorigin="5912,2806" coordsize="10,20" path="m5912,2825l5921,2825,5921,2806,5912,2806,5912,2825xe" filled="true" fillcolor="#000000" stroked="false">
                <v:path arrowok="t"/>
                <v:fill type="solid"/>
              </v:shape>
            </v:group>
            <v:group style="position:absolute;left:5912;top:2825;width:10;height:20" coordorigin="5912,2825" coordsize="10,20">
              <v:shape style="position:absolute;left:5912;top:2825;width:10;height:20" coordorigin="5912,2825" coordsize="10,20" path="m5912,2845l5921,2845,5921,2825,5912,2825,5912,2845xe" filled="true" fillcolor="#000000" stroked="false">
                <v:path arrowok="t"/>
                <v:fill type="solid"/>
              </v:shape>
            </v:group>
            <v:group style="position:absolute;left:5912;top:2845;width:10;height:20" coordorigin="5912,2845" coordsize="10,20">
              <v:shape style="position:absolute;left:5912;top:2845;width:10;height:20" coordorigin="5912,2845" coordsize="10,20" path="m5912,2864l5921,2864,5921,2845,5912,2845,5912,2864xe" filled="true" fillcolor="#000000" stroked="false">
                <v:path arrowok="t"/>
                <v:fill type="solid"/>
              </v:shape>
            </v:group>
            <v:group style="position:absolute;left:5912;top:2864;width:10;height:20" coordorigin="5912,2864" coordsize="10,20">
              <v:shape style="position:absolute;left:5912;top:2864;width:10;height:20" coordorigin="5912,2864" coordsize="10,20" path="m5912,2883l5921,2883,5921,2864,5912,2864,5912,2883xe" filled="true" fillcolor="#000000" stroked="false">
                <v:path arrowok="t"/>
                <v:fill type="solid"/>
              </v:shape>
            </v:group>
            <v:group style="position:absolute;left:5912;top:2883;width:10;height:20" coordorigin="5912,2883" coordsize="10,20">
              <v:shape style="position:absolute;left:5912;top:2883;width:10;height:20" coordorigin="5912,2883" coordsize="10,20" path="m5912,2902l5921,2902,5921,2883,5912,2883,5912,2902xe" filled="true" fillcolor="#000000" stroked="false">
                <v:path arrowok="t"/>
                <v:fill type="solid"/>
              </v:shape>
            </v:group>
            <v:group style="position:absolute;left:5912;top:2902;width:10;height:20" coordorigin="5912,2902" coordsize="10,20">
              <v:shape style="position:absolute;left:5912;top:2902;width:10;height:20" coordorigin="5912,2902" coordsize="10,20" path="m5912,2921l5921,2921,5921,2902,5912,2902,5912,2921xe" filled="true" fillcolor="#000000" stroked="false">
                <v:path arrowok="t"/>
                <v:fill type="solid"/>
              </v:shape>
            </v:group>
            <v:group style="position:absolute;left:5912;top:2921;width:10;height:20" coordorigin="5912,2921" coordsize="10,20">
              <v:shape style="position:absolute;left:5912;top:2921;width:10;height:20" coordorigin="5912,2921" coordsize="10,20" path="m5912,2941l5921,2941,5921,2921,5912,2921,5912,2941xe" filled="true" fillcolor="#000000" stroked="false">
                <v:path arrowok="t"/>
                <v:fill type="solid"/>
              </v:shape>
            </v:group>
            <v:group style="position:absolute;left:5912;top:2941;width:10;height:20" coordorigin="5912,2941" coordsize="10,20">
              <v:shape style="position:absolute;left:5912;top:2941;width:10;height:20" coordorigin="5912,2941" coordsize="10,20" path="m5912,2960l5921,2960,5921,2941,5912,2941,5912,2960xe" filled="true" fillcolor="#000000" stroked="false">
                <v:path arrowok="t"/>
                <v:fill type="solid"/>
              </v:shape>
            </v:group>
            <v:group style="position:absolute;left:5912;top:2960;width:10;height:20" coordorigin="5912,2960" coordsize="10,20">
              <v:shape style="position:absolute;left:5912;top:2960;width:10;height:20" coordorigin="5912,2960" coordsize="10,20" path="m5912,2979l5921,2979,5921,2960,5912,2960,5912,2979xe" filled="true" fillcolor="#000000" stroked="false">
                <v:path arrowok="t"/>
                <v:fill type="solid"/>
              </v:shape>
            </v:group>
            <v:group style="position:absolute;left:5912;top:2979;width:10;height:20" coordorigin="5912,2979" coordsize="10,20">
              <v:shape style="position:absolute;left:5912;top:2979;width:10;height:20" coordorigin="5912,2979" coordsize="10,20" path="m5912,2998l5921,2998,5921,2979,5912,2979,5912,2998xe" filled="true" fillcolor="#000000" stroked="false">
                <v:path arrowok="t"/>
                <v:fill type="solid"/>
              </v:shape>
            </v:group>
            <v:group style="position:absolute;left:5912;top:2998;width:10;height:20" coordorigin="5912,2998" coordsize="10,20">
              <v:shape style="position:absolute;left:5912;top:2998;width:10;height:20" coordorigin="5912,2998" coordsize="10,20" path="m5912,3017l5921,3017,5921,2998,5912,2998,5912,3017xe" filled="true" fillcolor="#000000" stroked="false">
                <v:path arrowok="t"/>
                <v:fill type="solid"/>
              </v:shape>
            </v:group>
            <v:group style="position:absolute;left:5912;top:3017;width:10;height:20" coordorigin="5912,3017" coordsize="10,20">
              <v:shape style="position:absolute;left:5912;top:3017;width:10;height:20" coordorigin="5912,3017" coordsize="10,20" path="m5912,3037l5921,3037,5921,3017,5912,3017,5912,3037xe" filled="true" fillcolor="#000000" stroked="false">
                <v:path arrowok="t"/>
                <v:fill type="solid"/>
              </v:shape>
            </v:group>
            <v:group style="position:absolute;left:5912;top:3037;width:10;height:20" coordorigin="5912,3037" coordsize="10,20">
              <v:shape style="position:absolute;left:5912;top:3037;width:10;height:20" coordorigin="5912,3037" coordsize="10,20" path="m5912,3056l5921,3056,5921,3037,5912,3037,5912,3056xe" filled="true" fillcolor="#000000" stroked="false">
                <v:path arrowok="t"/>
                <v:fill type="solid"/>
              </v:shape>
            </v:group>
            <v:group style="position:absolute;left:5912;top:3056;width:10;height:20" coordorigin="5912,3056" coordsize="10,20">
              <v:shape style="position:absolute;left:5912;top:3056;width:10;height:20" coordorigin="5912,3056" coordsize="10,20" path="m5912,3075l5921,3075,5921,3056,5912,3056,5912,3075xe" filled="true" fillcolor="#000000" stroked="false">
                <v:path arrowok="t"/>
                <v:fill type="solid"/>
              </v:shape>
            </v:group>
            <v:group style="position:absolute;left:5912;top:3075;width:10;height:20" coordorigin="5912,3075" coordsize="10,20">
              <v:shape style="position:absolute;left:5912;top:3075;width:10;height:20" coordorigin="5912,3075" coordsize="10,20" path="m5912,3095l5921,3095,5921,3075,5912,3075,5912,3095xe" filled="true" fillcolor="#000000" stroked="false">
                <v:path arrowok="t"/>
                <v:fill type="solid"/>
              </v:shape>
            </v:group>
            <v:group style="position:absolute;left:5912;top:3095;width:10;height:20" coordorigin="5912,3095" coordsize="10,20">
              <v:shape style="position:absolute;left:5912;top:3095;width:10;height:20" coordorigin="5912,3095" coordsize="10,20" path="m5912,3114l5921,3114,5921,3095,5912,3095,5912,3114xe" filled="true" fillcolor="#000000" stroked="false">
                <v:path arrowok="t"/>
                <v:fill type="solid"/>
              </v:shape>
            </v:group>
            <v:group style="position:absolute;left:5912;top:3114;width:10;height:20" coordorigin="5912,3114" coordsize="10,20">
              <v:shape style="position:absolute;left:5912;top:3114;width:10;height:20" coordorigin="5912,3114" coordsize="10,20" path="m5912,3133l5921,3133,5921,3114,5912,3114,5912,3133xe" filled="true" fillcolor="#000000" stroked="false">
                <v:path arrowok="t"/>
                <v:fill type="solid"/>
              </v:shape>
            </v:group>
            <v:group style="position:absolute;left:5912;top:3133;width:10;height:20" coordorigin="5912,3133" coordsize="10,20">
              <v:shape style="position:absolute;left:5912;top:3133;width:10;height:20" coordorigin="5912,3133" coordsize="10,20" path="m5912,3152l5921,3152,5921,3133,5912,3133,5912,3152xe" filled="true" fillcolor="#000000" stroked="false">
                <v:path arrowok="t"/>
                <v:fill type="solid"/>
              </v:shape>
            </v:group>
            <v:group style="position:absolute;left:5912;top:3152;width:10;height:20" coordorigin="5912,3152" coordsize="10,20">
              <v:shape style="position:absolute;left:5912;top:3152;width:10;height:20" coordorigin="5912,3152" coordsize="10,20" path="m5912,3171l5921,3171,5921,3152,5912,3152,5912,3171xe" filled="true" fillcolor="#000000" stroked="false">
                <v:path arrowok="t"/>
                <v:fill type="solid"/>
              </v:shape>
            </v:group>
            <v:group style="position:absolute;left:5912;top:3171;width:10;height:20" coordorigin="5912,3171" coordsize="10,20">
              <v:shape style="position:absolute;left:5912;top:3171;width:10;height:20" coordorigin="5912,3171" coordsize="10,20" path="m5912,3191l5921,3191,5921,3171,5912,3171,5912,3191xe" filled="true" fillcolor="#000000" stroked="false">
                <v:path arrowok="t"/>
                <v:fill type="solid"/>
              </v:shape>
            </v:group>
            <v:group style="position:absolute;left:5912;top:3191;width:10;height:20" coordorigin="5912,3191" coordsize="10,20">
              <v:shape style="position:absolute;left:5912;top:3191;width:10;height:20" coordorigin="5912,3191" coordsize="10,20" path="m5912,3210l5921,3210,5921,3191,5912,3191,5912,3210xe" filled="true" fillcolor="#000000" stroked="false">
                <v:path arrowok="t"/>
                <v:fill type="solid"/>
              </v:shape>
            </v:group>
            <v:group style="position:absolute;left:5912;top:3210;width:10;height:20" coordorigin="5912,3210" coordsize="10,20">
              <v:shape style="position:absolute;left:5912;top:3210;width:10;height:20" coordorigin="5912,3210" coordsize="10,20" path="m5912,3229l5921,3229,5921,3210,5912,3210,5912,3229xe" filled="true" fillcolor="#000000" stroked="false">
                <v:path arrowok="t"/>
                <v:fill type="solid"/>
              </v:shape>
            </v:group>
            <v:group style="position:absolute;left:5912;top:3229;width:10;height:20" coordorigin="5912,3229" coordsize="10,20">
              <v:shape style="position:absolute;left:5912;top:3229;width:10;height:20" coordorigin="5912,3229" coordsize="10,20" path="m5912,3248l5921,3248,5921,3229,5912,3229,5912,3248xe" filled="true" fillcolor="#000000" stroked="false">
                <v:path arrowok="t"/>
                <v:fill type="solid"/>
              </v:shape>
            </v:group>
            <v:group style="position:absolute;left:5912;top:3248;width:10;height:20" coordorigin="5912,3248" coordsize="10,20">
              <v:shape style="position:absolute;left:5912;top:3248;width:10;height:20" coordorigin="5912,3248" coordsize="10,20" path="m5912,3267l5921,3267,5921,3248,5912,3248,5912,3267xe" filled="true" fillcolor="#000000" stroked="false">
                <v:path arrowok="t"/>
                <v:fill type="solid"/>
              </v:shape>
            </v:group>
            <v:group style="position:absolute;left:5912;top:3267;width:10;height:20" coordorigin="5912,3267" coordsize="10,20">
              <v:shape style="position:absolute;left:5912;top:3267;width:10;height:20" coordorigin="5912,3267" coordsize="10,20" path="m5912,3287l5921,3287,5921,3267,5912,3267,5912,3287xe" filled="true" fillcolor="#000000" stroked="false">
                <v:path arrowok="t"/>
                <v:fill type="solid"/>
              </v:shape>
            </v:group>
            <v:group style="position:absolute;left:5912;top:3287;width:10;height:20" coordorigin="5912,3287" coordsize="10,20">
              <v:shape style="position:absolute;left:5912;top:3287;width:10;height:20" coordorigin="5912,3287" coordsize="10,20" path="m5912,3306l5921,3306,5921,3287,5912,3287,5912,3306xe" filled="true" fillcolor="#000000" stroked="false">
                <v:path arrowok="t"/>
                <v:fill type="solid"/>
              </v:shape>
            </v:group>
            <v:group style="position:absolute;left:5912;top:3306;width:10;height:20" coordorigin="5912,3306" coordsize="10,20">
              <v:shape style="position:absolute;left:5912;top:3306;width:10;height:20" coordorigin="5912,3306" coordsize="10,20" path="m5912,3325l5921,3325,5921,3306,5912,3306,5912,3325xe" filled="true" fillcolor="#000000" stroked="false">
                <v:path arrowok="t"/>
                <v:fill type="solid"/>
              </v:shape>
            </v:group>
            <v:group style="position:absolute;left:5912;top:3325;width:10;height:20" coordorigin="5912,3325" coordsize="10,20">
              <v:shape style="position:absolute;left:5912;top:3325;width:10;height:20" coordorigin="5912,3325" coordsize="10,20" path="m5912,3344l5921,3344,5921,3325,5912,3325,5912,3344xe" filled="true" fillcolor="#000000" stroked="false">
                <v:path arrowok="t"/>
                <v:fill type="solid"/>
              </v:shape>
            </v:group>
            <v:group style="position:absolute;left:5912;top:3344;width:10;height:20" coordorigin="5912,3344" coordsize="10,20">
              <v:shape style="position:absolute;left:5912;top:3344;width:10;height:20" coordorigin="5912,3344" coordsize="10,20" path="m5912,3363l5921,3363,5921,3344,5912,3344,5912,3363xe" filled="true" fillcolor="#000000" stroked="false">
                <v:path arrowok="t"/>
                <v:fill type="solid"/>
              </v:shape>
            </v:group>
            <v:group style="position:absolute;left:5912;top:3363;width:10;height:20" coordorigin="5912,3363" coordsize="10,20">
              <v:shape style="position:absolute;left:5912;top:3363;width:10;height:20" coordorigin="5912,3363" coordsize="10,20" path="m5912,3383l5921,3383,5921,3363,5912,3363,5912,3383xe" filled="true" fillcolor="#000000" stroked="false">
                <v:path arrowok="t"/>
                <v:fill type="solid"/>
              </v:shape>
            </v:group>
            <v:group style="position:absolute;left:5912;top:3383;width:10;height:20" coordorigin="5912,3383" coordsize="10,20">
              <v:shape style="position:absolute;left:5912;top:3383;width:10;height:20" coordorigin="5912,3383" coordsize="10,20" path="m5912,3402l5921,3402,5921,3383,5912,3383,5912,3402xe" filled="true" fillcolor="#000000" stroked="false">
                <v:path arrowok="t"/>
                <v:fill type="solid"/>
              </v:shape>
            </v:group>
            <v:group style="position:absolute;left:5912;top:3402;width:10;height:20" coordorigin="5912,3402" coordsize="10,20">
              <v:shape style="position:absolute;left:5912;top:3402;width:10;height:20" coordorigin="5912,3402" coordsize="10,20" path="m5912,3421l5921,3421,5921,3402,5912,3402,5912,3421xe" filled="true" fillcolor="#000000" stroked="false">
                <v:path arrowok="t"/>
                <v:fill type="solid"/>
              </v:shape>
            </v:group>
            <v:group style="position:absolute;left:5912;top:3421;width:10;height:20" coordorigin="5912,3421" coordsize="10,20">
              <v:shape style="position:absolute;left:5912;top:3421;width:10;height:20" coordorigin="5912,3421" coordsize="10,20" path="m5912,3440l5921,3440,5921,3421,5912,3421,5912,3440xe" filled="true" fillcolor="#000000" stroked="false">
                <v:path arrowok="t"/>
                <v:fill type="solid"/>
              </v:shape>
            </v:group>
            <v:group style="position:absolute;left:5912;top:3440;width:10;height:20" coordorigin="5912,3440" coordsize="10,20">
              <v:shape style="position:absolute;left:5912;top:3440;width:10;height:20" coordorigin="5912,3440" coordsize="10,20" path="m5912,3459l5921,3459,5921,3440,5912,3440,5912,3459xe" filled="true" fillcolor="#000000" stroked="false">
                <v:path arrowok="t"/>
                <v:fill type="solid"/>
              </v:shape>
            </v:group>
            <v:group style="position:absolute;left:5912;top:3459;width:10;height:20" coordorigin="5912,3459" coordsize="10,20">
              <v:shape style="position:absolute;left:5912;top:3459;width:10;height:20" coordorigin="5912,3459" coordsize="10,20" path="m5912,3479l5921,3479,5921,3459,5912,3459,5912,3479xe" filled="true" fillcolor="#000000" stroked="false">
                <v:path arrowok="t"/>
                <v:fill type="solid"/>
              </v:shape>
            </v:group>
            <v:group style="position:absolute;left:5912;top:3479;width:10;height:20" coordorigin="5912,3479" coordsize="10,20">
              <v:shape style="position:absolute;left:5912;top:3479;width:10;height:20" coordorigin="5912,3479" coordsize="10,20" path="m5912,3498l5921,3498,5921,3479,5912,3479,5912,3498xe" filled="true" fillcolor="#000000" stroked="false">
                <v:path arrowok="t"/>
                <v:fill type="solid"/>
              </v:shape>
            </v:group>
            <v:group style="position:absolute;left:5912;top:3498;width:10;height:20" coordorigin="5912,3498" coordsize="10,20">
              <v:shape style="position:absolute;left:5912;top:3498;width:10;height:20" coordorigin="5912,3498" coordsize="10,20" path="m5912,3517l5921,3517,5921,3498,5912,3498,5912,3517xe" filled="true" fillcolor="#000000" stroked="false">
                <v:path arrowok="t"/>
                <v:fill type="solid"/>
              </v:shape>
            </v:group>
            <v:group style="position:absolute;left:5912;top:3517;width:10;height:20" coordorigin="5912,3517" coordsize="10,20">
              <v:shape style="position:absolute;left:5912;top:3517;width:10;height:20" coordorigin="5912,3517" coordsize="10,20" path="m5912,3536l5921,3536,5921,3517,5912,3517,5912,3536xe" filled="true" fillcolor="#000000" stroked="false">
                <v:path arrowok="t"/>
                <v:fill type="solid"/>
              </v:shape>
            </v:group>
            <v:group style="position:absolute;left:5912;top:3536;width:10;height:20" coordorigin="5912,3536" coordsize="10,20">
              <v:shape style="position:absolute;left:5912;top:3536;width:10;height:20" coordorigin="5912,3536" coordsize="10,20" path="m5912,3555l5921,3555,5921,3536,5912,3536,5912,3555xe" filled="true" fillcolor="#000000" stroked="false">
                <v:path arrowok="t"/>
                <v:fill type="solid"/>
              </v:shape>
            </v:group>
            <v:group style="position:absolute;left:5912;top:3555;width:10;height:20" coordorigin="5912,3555" coordsize="10,20">
              <v:shape style="position:absolute;left:5912;top:3555;width:10;height:20" coordorigin="5912,3555" coordsize="10,20" path="m5912,3575l5921,3575,5921,3555,5912,3555,5912,3575xe" filled="true" fillcolor="#000000" stroked="false">
                <v:path arrowok="t"/>
                <v:fill type="solid"/>
              </v:shape>
            </v:group>
            <v:group style="position:absolute;left:5912;top:3575;width:10;height:20" coordorigin="5912,3575" coordsize="10,20">
              <v:shape style="position:absolute;left:5912;top:3575;width:10;height:20" coordorigin="5912,3575" coordsize="10,20" path="m5912,3594l5921,3594,5921,3575,5912,3575,5912,3594xe" filled="true" fillcolor="#000000" stroked="false">
                <v:path arrowok="t"/>
                <v:fill type="solid"/>
              </v:shape>
            </v:group>
            <v:group style="position:absolute;left:5912;top:3594;width:10;height:20" coordorigin="5912,3594" coordsize="10,20">
              <v:shape style="position:absolute;left:5912;top:3594;width:10;height:20" coordorigin="5912,3594" coordsize="10,20" path="m5912,3613l5921,3613,5921,3594,5912,3594,5912,3613xe" filled="true" fillcolor="#000000" stroked="false">
                <v:path arrowok="t"/>
                <v:fill type="solid"/>
              </v:shape>
            </v:group>
            <v:group style="position:absolute;left:5912;top:3613;width:10;height:20" coordorigin="5912,3613" coordsize="10,20">
              <v:shape style="position:absolute;left:5912;top:3613;width:10;height:20" coordorigin="5912,3613" coordsize="10,20" path="m5912,3632l5921,3632,5921,3613,5912,3613,5912,3632xe" filled="true" fillcolor="#000000" stroked="false">
                <v:path arrowok="t"/>
                <v:fill type="solid"/>
              </v:shape>
            </v:group>
            <v:group style="position:absolute;left:5912;top:3632;width:10;height:20" coordorigin="5912,3632" coordsize="10,20">
              <v:shape style="position:absolute;left:5912;top:3632;width:10;height:20" coordorigin="5912,3632" coordsize="10,20" path="m5912,3651l5921,3651,5921,3632,5912,3632,5912,3651xe" filled="true" fillcolor="#000000" stroked="false">
                <v:path arrowok="t"/>
                <v:fill type="solid"/>
              </v:shape>
            </v:group>
            <v:group style="position:absolute;left:5912;top:3651;width:10;height:20" coordorigin="5912,3651" coordsize="10,20">
              <v:shape style="position:absolute;left:5912;top:3651;width:10;height:20" coordorigin="5912,3651" coordsize="10,20" path="m5912,3671l5921,3671,5921,3651,5912,3651,5912,3671xe" filled="true" fillcolor="#000000" stroked="false">
                <v:path arrowok="t"/>
                <v:fill type="solid"/>
              </v:shape>
            </v:group>
            <v:group style="position:absolute;left:5912;top:3671;width:10;height:20" coordorigin="5912,3671" coordsize="10,20">
              <v:shape style="position:absolute;left:5912;top:3671;width:10;height:20" coordorigin="5912,3671" coordsize="10,20" path="m5912,3690l5921,3690,5921,3671,5912,3671,5912,3690xe" filled="true" fillcolor="#000000" stroked="false">
                <v:path arrowok="t"/>
                <v:fill type="solid"/>
              </v:shape>
            </v:group>
            <v:group style="position:absolute;left:5912;top:3690;width:10;height:20" coordorigin="5912,3690" coordsize="10,20">
              <v:shape style="position:absolute;left:5912;top:3690;width:10;height:20" coordorigin="5912,3690" coordsize="10,20" path="m5912,3709l5921,3709,5921,3690,5912,3690,5912,3709xe" filled="true" fillcolor="#000000" stroked="false">
                <v:path arrowok="t"/>
                <v:fill type="solid"/>
              </v:shape>
            </v:group>
            <v:group style="position:absolute;left:5912;top:3709;width:10;height:20" coordorigin="5912,3709" coordsize="10,20">
              <v:shape style="position:absolute;left:5912;top:3709;width:10;height:20" coordorigin="5912,3709" coordsize="10,20" path="m5912,3728l5921,3728,5921,3709,5912,3709,5912,3728xe" filled="true" fillcolor="#000000" stroked="false">
                <v:path arrowok="t"/>
                <v:fill type="solid"/>
              </v:shape>
            </v:group>
            <v:group style="position:absolute;left:5912;top:3728;width:10;height:20" coordorigin="5912,3728" coordsize="10,20">
              <v:shape style="position:absolute;left:5912;top:3728;width:10;height:20" coordorigin="5912,3728" coordsize="10,20" path="m5912,3747l5921,3747,5921,3728,5912,3728,5912,3747xe" filled="true" fillcolor="#000000" stroked="false">
                <v:path arrowok="t"/>
                <v:fill type="solid"/>
              </v:shape>
            </v:group>
            <v:group style="position:absolute;left:5912;top:3747;width:10;height:20" coordorigin="5912,3747" coordsize="10,20">
              <v:shape style="position:absolute;left:5912;top:3747;width:10;height:20" coordorigin="5912,3747" coordsize="10,20" path="m5912,3767l5921,3767,5921,3747,5912,3747,5912,3767xe" filled="true" fillcolor="#000000" stroked="false">
                <v:path arrowok="t"/>
                <v:fill type="solid"/>
              </v:shape>
            </v:group>
            <v:group style="position:absolute;left:5912;top:3767;width:10;height:20" coordorigin="5912,3767" coordsize="10,20">
              <v:shape style="position:absolute;left:5912;top:3767;width:10;height:20" coordorigin="5912,3767" coordsize="10,20" path="m5912,3786l5921,3786,5921,3767,5912,3767,5912,3786xe" filled="true" fillcolor="#000000" stroked="false">
                <v:path arrowok="t"/>
                <v:fill type="solid"/>
              </v:shape>
            </v:group>
            <v:group style="position:absolute;left:5912;top:3786;width:10;height:20" coordorigin="5912,3786" coordsize="10,20">
              <v:shape style="position:absolute;left:5912;top:3786;width:10;height:20" coordorigin="5912,3786" coordsize="10,20" path="m5912,3805l5921,3805,5921,3786,5912,3786,5912,3805xe" filled="true" fillcolor="#000000" stroked="false">
                <v:path arrowok="t"/>
                <v:fill type="solid"/>
              </v:shape>
            </v:group>
            <v:group style="position:absolute;left:5912;top:3805;width:10;height:20" coordorigin="5912,3805" coordsize="10,20">
              <v:shape style="position:absolute;left:5912;top:3805;width:10;height:20" coordorigin="5912,3805" coordsize="10,20" path="m5912,3824l5921,3824,5921,3805,5912,3805,5912,3824xe" filled="true" fillcolor="#000000" stroked="false">
                <v:path arrowok="t"/>
                <v:fill type="solid"/>
              </v:shape>
            </v:group>
            <v:group style="position:absolute;left:5912;top:3824;width:10;height:20" coordorigin="5912,3824" coordsize="10,20">
              <v:shape style="position:absolute;left:5912;top:3824;width:10;height:20" coordorigin="5912,3824" coordsize="10,20" path="m5912,3843l5921,3843,5921,3824,5912,3824,5912,3843xe" filled="true" fillcolor="#000000" stroked="false">
                <v:path arrowok="t"/>
                <v:fill type="solid"/>
              </v:shape>
            </v:group>
            <v:group style="position:absolute;left:5912;top:3843;width:10;height:20" coordorigin="5912,3843" coordsize="10,20">
              <v:shape style="position:absolute;left:5912;top:3843;width:10;height:20" coordorigin="5912,3843" coordsize="10,20" path="m5912,3863l5921,3863,5921,3843,5912,3843,5912,3863xe" filled="true" fillcolor="#000000" stroked="false">
                <v:path arrowok="t"/>
                <v:fill type="solid"/>
              </v:shape>
            </v:group>
            <v:group style="position:absolute;left:5912;top:3863;width:10;height:20" coordorigin="5912,3863" coordsize="10,20">
              <v:shape style="position:absolute;left:5912;top:3863;width:10;height:20" coordorigin="5912,3863" coordsize="10,20" path="m5912,3882l5921,3882,5921,3863,5912,3863,5912,3882xe" filled="true" fillcolor="#000000" stroked="false">
                <v:path arrowok="t"/>
                <v:fill type="solid"/>
              </v:shape>
            </v:group>
            <v:group style="position:absolute;left:5912;top:3882;width:10;height:20" coordorigin="5912,3882" coordsize="10,20">
              <v:shape style="position:absolute;left:5912;top:3882;width:10;height:20" coordorigin="5912,3882" coordsize="10,20" path="m5912,3901l5921,3901,5921,3882,5912,3882,5912,3901xe" filled="true" fillcolor="#000000" stroked="false">
                <v:path arrowok="t"/>
                <v:fill type="solid"/>
              </v:shape>
            </v:group>
            <v:group style="position:absolute;left:5912;top:3901;width:10;height:20" coordorigin="5912,3901" coordsize="10,20">
              <v:shape style="position:absolute;left:5912;top:3901;width:10;height:20" coordorigin="5912,3901" coordsize="10,20" path="m5912,3920l5921,3920,5921,3901,5912,3901,5912,3920xe" filled="true" fillcolor="#000000" stroked="false">
                <v:path arrowok="t"/>
                <v:fill type="solid"/>
              </v:shape>
            </v:group>
            <v:group style="position:absolute;left:5912;top:3920;width:10;height:20" coordorigin="5912,3920" coordsize="10,20">
              <v:shape style="position:absolute;left:5912;top:3920;width:10;height:20" coordorigin="5912,3920" coordsize="10,20" path="m5912,3939l5921,3939,5921,3920,5912,3920,5912,3939xe" filled="true" fillcolor="#000000" stroked="false">
                <v:path arrowok="t"/>
                <v:fill type="solid"/>
              </v:shape>
            </v:group>
            <v:group style="position:absolute;left:5912;top:3939;width:10;height:20" coordorigin="5912,3939" coordsize="10,20">
              <v:shape style="position:absolute;left:5912;top:3939;width:10;height:20" coordorigin="5912,3939" coordsize="10,20" path="m5912,3959l5921,3959,5921,3939,5912,3939,5912,3959xe" filled="true" fillcolor="#000000" stroked="false">
                <v:path arrowok="t"/>
                <v:fill type="solid"/>
              </v:shape>
            </v:group>
            <v:group style="position:absolute;left:5912;top:3959;width:10;height:20" coordorigin="5912,3959" coordsize="10,20">
              <v:shape style="position:absolute;left:5912;top:3959;width:10;height:20" coordorigin="5912,3959" coordsize="10,20" path="m5912,3978l5921,3978,5921,3959,5912,3959,5912,3978xe" filled="true" fillcolor="#000000" stroked="false">
                <v:path arrowok="t"/>
                <v:fill type="solid"/>
              </v:shape>
            </v:group>
            <v:group style="position:absolute;left:5912;top:3978;width:10;height:20" coordorigin="5912,3978" coordsize="10,20">
              <v:shape style="position:absolute;left:5912;top:3978;width:10;height:20" coordorigin="5912,3978" coordsize="10,20" path="m5912,3997l5921,3997,5921,3978,5912,3978,5912,3997xe" filled="true" fillcolor="#000000" stroked="false">
                <v:path arrowok="t"/>
                <v:fill type="solid"/>
              </v:shape>
            </v:group>
            <v:group style="position:absolute;left:5912;top:3997;width:10;height:20" coordorigin="5912,3997" coordsize="10,20">
              <v:shape style="position:absolute;left:5912;top:3997;width:10;height:20" coordorigin="5912,3997" coordsize="10,20" path="m5912,4016l5921,4016,5921,3997,5912,3997,5912,4016xe" filled="true" fillcolor="#000000" stroked="false">
                <v:path arrowok="t"/>
                <v:fill type="solid"/>
              </v:shape>
            </v:group>
            <v:group style="position:absolute;left:5912;top:4016;width:10;height:20" coordorigin="5912,4016" coordsize="10,20">
              <v:shape style="position:absolute;left:5912;top:4016;width:10;height:20" coordorigin="5912,4016" coordsize="10,20" path="m5912,4035l5921,4035,5921,4016,5912,4016,5912,4035xe" filled="true" fillcolor="#000000" stroked="false">
                <v:path arrowok="t"/>
                <v:fill type="solid"/>
              </v:shape>
            </v:group>
            <v:group style="position:absolute;left:5912;top:4035;width:10;height:20" coordorigin="5912,4035" coordsize="10,20">
              <v:shape style="position:absolute;left:5912;top:4035;width:10;height:20" coordorigin="5912,4035" coordsize="10,20" path="m5912,4055l5921,4055,5921,4035,5912,4035,5912,4055xe" filled="true" fillcolor="#000000" stroked="false">
                <v:path arrowok="t"/>
                <v:fill type="solid"/>
              </v:shape>
            </v:group>
            <v:group style="position:absolute;left:5912;top:4055;width:10;height:20" coordorigin="5912,4055" coordsize="10,20">
              <v:shape style="position:absolute;left:5912;top:4055;width:10;height:20" coordorigin="5912,4055" coordsize="10,20" path="m5912,4074l5921,4074,5921,4055,5912,4055,5912,4074xe" filled="true" fillcolor="#000000" stroked="false">
                <v:path arrowok="t"/>
                <v:fill type="solid"/>
              </v:shape>
            </v:group>
            <v:group style="position:absolute;left:5912;top:4074;width:10;height:20" coordorigin="5912,4074" coordsize="10,20">
              <v:shape style="position:absolute;left:5912;top:4074;width:10;height:20" coordorigin="5912,4074" coordsize="10,20" path="m5912,4093l5921,4093,5921,4074,5912,4074,5912,4093xe" filled="true" fillcolor="#000000" stroked="false">
                <v:path arrowok="t"/>
                <v:fill type="solid"/>
              </v:shape>
            </v:group>
            <v:group style="position:absolute;left:5912;top:4093;width:10;height:20" coordorigin="5912,4093" coordsize="10,20">
              <v:shape style="position:absolute;left:5912;top:4093;width:10;height:20" coordorigin="5912,4093" coordsize="10,20" path="m5912,4112l5921,4112,5921,4093,5912,4093,5912,4112xe" filled="true" fillcolor="#000000" stroked="false">
                <v:path arrowok="t"/>
                <v:fill type="solid"/>
              </v:shape>
            </v:group>
            <v:group style="position:absolute;left:5912;top:4112;width:10;height:20" coordorigin="5912,4112" coordsize="10,20">
              <v:shape style="position:absolute;left:5912;top:4112;width:10;height:20" coordorigin="5912,4112" coordsize="10,20" path="m5912,4131l5921,4131,5921,4112,5912,4112,5912,4131xe" filled="true" fillcolor="#000000" stroked="false">
                <v:path arrowok="t"/>
                <v:fill type="solid"/>
              </v:shape>
            </v:group>
            <v:group style="position:absolute;left:5912;top:4131;width:10;height:20" coordorigin="5912,4131" coordsize="10,20">
              <v:shape style="position:absolute;left:5912;top:4131;width:10;height:20" coordorigin="5912,4131" coordsize="10,20" path="m5912,4151l5921,4151,5921,4131,5912,4131,5912,4151xe" filled="true" fillcolor="#000000" stroked="false">
                <v:path arrowok="t"/>
                <v:fill type="solid"/>
              </v:shape>
            </v:group>
            <v:group style="position:absolute;left:5912;top:4151;width:10;height:20" coordorigin="5912,4151" coordsize="10,20">
              <v:shape style="position:absolute;left:5912;top:4151;width:10;height:20" coordorigin="5912,4151" coordsize="10,20" path="m5912,4170l5921,4170,5921,4151,5912,4151,5912,4170xe" filled="true" fillcolor="#000000" stroked="false">
                <v:path arrowok="t"/>
                <v:fill type="solid"/>
              </v:shape>
            </v:group>
            <v:group style="position:absolute;left:5912;top:4170;width:10;height:20" coordorigin="5912,4170" coordsize="10,20">
              <v:shape style="position:absolute;left:5912;top:4170;width:10;height:20" coordorigin="5912,4170" coordsize="10,20" path="m5912,4189l5921,4189,5921,4170,5912,4170,5912,4189xe" filled="true" fillcolor="#000000" stroked="false">
                <v:path arrowok="t"/>
                <v:fill type="solid"/>
              </v:shape>
            </v:group>
            <v:group style="position:absolute;left:5912;top:4189;width:10;height:20" coordorigin="5912,4189" coordsize="10,20">
              <v:shape style="position:absolute;left:5912;top:4189;width:10;height:20" coordorigin="5912,4189" coordsize="10,20" path="m5912,4208l5921,4208,5921,4189,5912,4189,5912,4208xe" filled="true" fillcolor="#000000" stroked="false">
                <v:path arrowok="t"/>
                <v:fill type="solid"/>
              </v:shape>
            </v:group>
            <v:group style="position:absolute;left:5912;top:4208;width:10;height:20" coordorigin="5912,4208" coordsize="10,20">
              <v:shape style="position:absolute;left:5912;top:4208;width:10;height:20" coordorigin="5912,4208" coordsize="10,20" path="m5912,4227l5921,4227,5921,4208,5912,4208,5912,4227xe" filled="true" fillcolor="#000000" stroked="false">
                <v:path arrowok="t"/>
                <v:fill type="solid"/>
              </v:shape>
            </v:group>
            <v:group style="position:absolute;left:5912;top:4227;width:10;height:20" coordorigin="5912,4227" coordsize="10,20">
              <v:shape style="position:absolute;left:5912;top:4227;width:10;height:20" coordorigin="5912,4227" coordsize="10,20" path="m5912,4247l5921,4247,5921,4227,5912,4227,5912,4247xe" filled="true" fillcolor="#000000" stroked="false">
                <v:path arrowok="t"/>
                <v:fill type="solid"/>
              </v:shape>
            </v:group>
            <v:group style="position:absolute;left:5912;top:4247;width:10;height:20" coordorigin="5912,4247" coordsize="10,20">
              <v:shape style="position:absolute;left:5912;top:4247;width:10;height:20" coordorigin="5912,4247" coordsize="10,20" path="m5912,4266l5921,4266,5921,4247,5912,4247,5912,4266xe" filled="true" fillcolor="#000000" stroked="false">
                <v:path arrowok="t"/>
                <v:fill type="solid"/>
              </v:shape>
            </v:group>
            <v:group style="position:absolute;left:5912;top:4266;width:10;height:20" coordorigin="5912,4266" coordsize="10,20">
              <v:shape style="position:absolute;left:5912;top:4266;width:10;height:20" coordorigin="5912,4266" coordsize="10,20" path="m5912,4285l5921,4285,5921,4266,5912,4266,5912,4285xe" filled="true" fillcolor="#000000" stroked="false">
                <v:path arrowok="t"/>
                <v:fill type="solid"/>
              </v:shape>
            </v:group>
            <v:group style="position:absolute;left:5912;top:4285;width:10;height:20" coordorigin="5912,4285" coordsize="10,20">
              <v:shape style="position:absolute;left:5912;top:4285;width:10;height:20" coordorigin="5912,4285" coordsize="10,20" path="m5912,4304l5921,4304,5921,4285,5912,4285,5912,4304xe" filled="true" fillcolor="#000000" stroked="false">
                <v:path arrowok="t"/>
                <v:fill type="solid"/>
              </v:shape>
            </v:group>
            <v:group style="position:absolute;left:5912;top:4304;width:10;height:20" coordorigin="5912,4304" coordsize="10,20">
              <v:shape style="position:absolute;left:5912;top:4304;width:10;height:20" coordorigin="5912,4304" coordsize="10,20" path="m5912,4323l5921,4323,5921,4304,5912,4304,5912,4323xe" filled="true" fillcolor="#000000" stroked="false">
                <v:path arrowok="t"/>
                <v:fill type="solid"/>
              </v:shape>
            </v:group>
            <v:group style="position:absolute;left:5912;top:4323;width:10;height:20" coordorigin="5912,4323" coordsize="10,20">
              <v:shape style="position:absolute;left:5912;top:4323;width:10;height:20" coordorigin="5912,4323" coordsize="10,20" path="m5912,4343l5921,4343,5921,4323,5912,4323,5912,4343xe" filled="true" fillcolor="#000000" stroked="false">
                <v:path arrowok="t"/>
                <v:fill type="solid"/>
              </v:shape>
            </v:group>
            <v:group style="position:absolute;left:5912;top:4343;width:10;height:20" coordorigin="5912,4343" coordsize="10,20">
              <v:shape style="position:absolute;left:5912;top:4343;width:10;height:20" coordorigin="5912,4343" coordsize="10,20" path="m5912,4362l5921,4362,5921,4343,5912,4343,5912,4362xe" filled="true" fillcolor="#000000" stroked="false">
                <v:path arrowok="t"/>
                <v:fill type="solid"/>
              </v:shape>
            </v:group>
            <v:group style="position:absolute;left:5912;top:4362;width:10;height:20" coordorigin="5912,4362" coordsize="10,20">
              <v:shape style="position:absolute;left:5912;top:4362;width:10;height:20" coordorigin="5912,4362" coordsize="10,20" path="m5912,4381l5921,4381,5921,4362,5912,4362,5912,4381xe" filled="true" fillcolor="#000000" stroked="false">
                <v:path arrowok="t"/>
                <v:fill type="solid"/>
              </v:shape>
            </v:group>
            <v:group style="position:absolute;left:5912;top:4381;width:10;height:20" coordorigin="5912,4381" coordsize="10,20">
              <v:shape style="position:absolute;left:5912;top:4381;width:10;height:20" coordorigin="5912,4381" coordsize="10,20" path="m5912,4400l5921,4400,5921,4381,5912,4381,5912,4400xe" filled="true" fillcolor="#000000" stroked="false">
                <v:path arrowok="t"/>
                <v:fill type="solid"/>
              </v:shape>
            </v:group>
            <v:group style="position:absolute;left:5912;top:4400;width:10;height:20" coordorigin="5912,4400" coordsize="10,20">
              <v:shape style="position:absolute;left:5912;top:4400;width:10;height:20" coordorigin="5912,4400" coordsize="10,20" path="m5912,4419l5921,4419,5921,4400,5912,4400,5912,4419xe" filled="true" fillcolor="#000000" stroked="false">
                <v:path arrowok="t"/>
                <v:fill type="solid"/>
              </v:shape>
            </v:group>
            <v:group style="position:absolute;left:5912;top:4419;width:10;height:20" coordorigin="5912,4419" coordsize="10,20">
              <v:shape style="position:absolute;left:5912;top:4419;width:10;height:20" coordorigin="5912,4419" coordsize="10,20" path="m5912,4439l5921,4439,5921,4419,5912,4419,5912,4439xe" filled="true" fillcolor="#000000" stroked="false">
                <v:path arrowok="t"/>
                <v:fill type="solid"/>
              </v:shape>
            </v:group>
            <v:group style="position:absolute;left:5912;top:4439;width:10;height:20" coordorigin="5912,4439" coordsize="10,20">
              <v:shape style="position:absolute;left:5912;top:4439;width:10;height:20" coordorigin="5912,4439" coordsize="10,20" path="m5912,4458l5921,4458,5921,4439,5912,4439,5912,4458xe" filled="true" fillcolor="#000000" stroked="false">
                <v:path arrowok="t"/>
                <v:fill type="solid"/>
              </v:shape>
            </v:group>
            <v:group style="position:absolute;left:5912;top:4458;width:10;height:20" coordorigin="5912,4458" coordsize="10,20">
              <v:shape style="position:absolute;left:5912;top:4458;width:10;height:20" coordorigin="5912,4458" coordsize="10,20" path="m5912,4477l5921,4477,5921,4458,5912,4458,5912,4477xe" filled="true" fillcolor="#000000" stroked="false">
                <v:path arrowok="t"/>
                <v:fill type="solid"/>
              </v:shape>
            </v:group>
            <v:group style="position:absolute;left:5912;top:4477;width:10;height:20" coordorigin="5912,4477" coordsize="10,20">
              <v:shape style="position:absolute;left:5912;top:4477;width:10;height:20" coordorigin="5912,4477" coordsize="10,20" path="m5912,4496l5921,4496,5921,4477,5912,4477,5912,4496xe" filled="true" fillcolor="#000000" stroked="false">
                <v:path arrowok="t"/>
                <v:fill type="solid"/>
              </v:shape>
            </v:group>
            <v:group style="position:absolute;left:5912;top:4496;width:10;height:20" coordorigin="5912,4496" coordsize="10,20">
              <v:shape style="position:absolute;left:5912;top:4496;width:10;height:20" coordorigin="5912,4496" coordsize="10,20" path="m5912,4515l5921,4515,5921,4496,5912,4496,5912,4515xe" filled="true" fillcolor="#000000" stroked="false">
                <v:path arrowok="t"/>
                <v:fill type="solid"/>
              </v:shape>
            </v:group>
            <v:group style="position:absolute;left:5912;top:4515;width:10;height:20" coordorigin="5912,4515" coordsize="10,20">
              <v:shape style="position:absolute;left:5912;top:4515;width:10;height:20" coordorigin="5912,4515" coordsize="10,20" path="m5912,4535l5921,4535,5921,4515,5912,4515,5912,4535xe" filled="true" fillcolor="#000000" stroked="false">
                <v:path arrowok="t"/>
                <v:fill type="solid"/>
              </v:shape>
            </v:group>
            <v:group style="position:absolute;left:5912;top:4535;width:10;height:20" coordorigin="5912,4535" coordsize="10,20">
              <v:shape style="position:absolute;left:5912;top:4535;width:10;height:20" coordorigin="5912,4535" coordsize="10,20" path="m5912,4554l5921,4554,5921,4535,5912,4535,5912,4554xe" filled="true" fillcolor="#000000" stroked="false">
                <v:path arrowok="t"/>
                <v:fill type="solid"/>
              </v:shape>
            </v:group>
            <v:group style="position:absolute;left:5912;top:4554;width:10;height:20" coordorigin="5912,4554" coordsize="10,20">
              <v:shape style="position:absolute;left:5912;top:4554;width:10;height:20" coordorigin="5912,4554" coordsize="10,20" path="m5912,4573l5921,4573,5921,4554,5912,4554,5912,4573xe" filled="true" fillcolor="#000000" stroked="false">
                <v:path arrowok="t"/>
                <v:fill type="solid"/>
              </v:shape>
            </v:group>
            <v:group style="position:absolute;left:5912;top:4573;width:10;height:20" coordorigin="5912,4573" coordsize="10,20">
              <v:shape style="position:absolute;left:5912;top:4573;width:10;height:20" coordorigin="5912,4573" coordsize="10,20" path="m5912,4592l5921,4592,5921,4573,5912,4573,5912,4592xe" filled="true" fillcolor="#000000" stroked="false">
                <v:path arrowok="t"/>
                <v:fill type="solid"/>
              </v:shape>
            </v:group>
            <v:group style="position:absolute;left:5912;top:4592;width:10;height:20" coordorigin="5912,4592" coordsize="10,20">
              <v:shape style="position:absolute;left:5912;top:4592;width:10;height:20" coordorigin="5912,4592" coordsize="10,20" path="m5912,4611l5921,4611,5921,4592,5912,4592,5912,4611xe" filled="true" fillcolor="#000000" stroked="false">
                <v:path arrowok="t"/>
                <v:fill type="solid"/>
              </v:shape>
            </v:group>
            <v:group style="position:absolute;left:5912;top:4611;width:10;height:20" coordorigin="5912,4611" coordsize="10,20">
              <v:shape style="position:absolute;left:5912;top:4611;width:10;height:20" coordorigin="5912,4611" coordsize="10,20" path="m5912,4631l5921,4631,5921,4611,5912,4611,5912,4631xe" filled="true" fillcolor="#000000" stroked="false">
                <v:path arrowok="t"/>
                <v:fill type="solid"/>
              </v:shape>
            </v:group>
            <v:group style="position:absolute;left:5912;top:4631;width:10;height:20" coordorigin="5912,4631" coordsize="10,20">
              <v:shape style="position:absolute;left:5912;top:4631;width:10;height:20" coordorigin="5912,4631" coordsize="10,20" path="m5912,4650l5921,4650,5921,4631,5912,4631,5912,4650xe" filled="true" fillcolor="#000000" stroked="false">
                <v:path arrowok="t"/>
                <v:fill type="solid"/>
              </v:shape>
            </v:group>
            <v:group style="position:absolute;left:5912;top:4650;width:10;height:20" coordorigin="5912,4650" coordsize="10,20">
              <v:shape style="position:absolute;left:5912;top:4650;width:10;height:20" coordorigin="5912,4650" coordsize="10,20" path="m5912,4669l5921,4669,5921,4650,5912,4650,5912,4669xe" filled="true" fillcolor="#000000" stroked="false">
                <v:path arrowok="t"/>
                <v:fill type="solid"/>
              </v:shape>
            </v:group>
            <v:group style="position:absolute;left:5912;top:4669;width:10;height:20" coordorigin="5912,4669" coordsize="10,20">
              <v:shape style="position:absolute;left:5912;top:4669;width:10;height:20" coordorigin="5912,4669" coordsize="10,20" path="m5912,4688l5921,4688,5921,4669,5912,4669,5912,4688xe" filled="true" fillcolor="#000000" stroked="false">
                <v:path arrowok="t"/>
                <v:fill type="solid"/>
              </v:shape>
            </v:group>
            <v:group style="position:absolute;left:5912;top:4688;width:10;height:20" coordorigin="5912,4688" coordsize="10,20">
              <v:shape style="position:absolute;left:5912;top:4688;width:10;height:20" coordorigin="5912,4688" coordsize="10,20" path="m5912,4707l5921,4707,5921,4688,5912,4688,5912,4707xe" filled="true" fillcolor="#000000" stroked="false">
                <v:path arrowok="t"/>
                <v:fill type="solid"/>
              </v:shape>
            </v:group>
            <v:group style="position:absolute;left:5912;top:4707;width:10;height:20" coordorigin="5912,4707" coordsize="10,20">
              <v:shape style="position:absolute;left:5912;top:4707;width:10;height:20" coordorigin="5912,4707" coordsize="10,20" path="m5912,4727l5921,4727,5921,4707,5912,4707,5912,4727xe" filled="true" fillcolor="#000000" stroked="false">
                <v:path arrowok="t"/>
                <v:fill type="solid"/>
              </v:shape>
            </v:group>
            <v:group style="position:absolute;left:5912;top:4727;width:10;height:20" coordorigin="5912,4727" coordsize="10,20">
              <v:shape style="position:absolute;left:5912;top:4727;width:10;height:20" coordorigin="5912,4727" coordsize="10,20" path="m5912,4746l5921,4746,5921,4727,5912,4727,5912,4746xe" filled="true" fillcolor="#000000" stroked="false">
                <v:path arrowok="t"/>
                <v:fill type="solid"/>
              </v:shape>
            </v:group>
            <v:group style="position:absolute;left:5912;top:4746;width:10;height:20" coordorigin="5912,4746" coordsize="10,20">
              <v:shape style="position:absolute;left:5912;top:4746;width:10;height:20" coordorigin="5912,4746" coordsize="10,20" path="m5912,4765l5921,4765,5921,4746,5912,4746,5912,4765xe" filled="true" fillcolor="#000000" stroked="false">
                <v:path arrowok="t"/>
                <v:fill type="solid"/>
              </v:shape>
            </v:group>
            <v:group style="position:absolute;left:5912;top:4765;width:10;height:20" coordorigin="5912,4765" coordsize="10,20">
              <v:shape style="position:absolute;left:5912;top:4765;width:10;height:20" coordorigin="5912,4765" coordsize="10,20" path="m5912,4784l5921,4784,5921,4765,5912,4765,5912,4784xe" filled="true" fillcolor="#000000" stroked="false">
                <v:path arrowok="t"/>
                <v:fill type="solid"/>
              </v:shape>
            </v:group>
            <v:group style="position:absolute;left:5912;top:4784;width:10;height:20" coordorigin="5912,4784" coordsize="10,20">
              <v:shape style="position:absolute;left:5912;top:4784;width:10;height:20" coordorigin="5912,4784" coordsize="10,20" path="m5912,4803l5921,4803,5921,4784,5912,4784,5912,4803xe" filled="true" fillcolor="#000000" stroked="false">
                <v:path arrowok="t"/>
                <v:fill type="solid"/>
              </v:shape>
            </v:group>
            <v:group style="position:absolute;left:5912;top:4803;width:10;height:20" coordorigin="5912,4803" coordsize="10,20">
              <v:shape style="position:absolute;left:5912;top:4803;width:10;height:20" coordorigin="5912,4803" coordsize="10,20" path="m5912,4823l5921,4823,5921,4803,5912,4803,5912,4823xe" filled="true" fillcolor="#000000" stroked="false">
                <v:path arrowok="t"/>
                <v:fill type="solid"/>
              </v:shape>
            </v:group>
            <v:group style="position:absolute;left:5912;top:4823;width:10;height:20" coordorigin="5912,4823" coordsize="10,20">
              <v:shape style="position:absolute;left:5912;top:4823;width:10;height:20" coordorigin="5912,4823" coordsize="10,20" path="m5912,4842l5921,4842,5921,4823,5912,4823,5912,4842xe" filled="true" fillcolor="#000000" stroked="false">
                <v:path arrowok="t"/>
                <v:fill type="solid"/>
              </v:shape>
            </v:group>
            <v:group style="position:absolute;left:5912;top:4842;width:10;height:20" coordorigin="5912,4842" coordsize="10,20">
              <v:shape style="position:absolute;left:5912;top:4842;width:10;height:20" coordorigin="5912,4842" coordsize="10,20" path="m5912,4861l5921,4861,5921,4842,5912,4842,5912,4861xe" filled="true" fillcolor="#000000" stroked="false">
                <v:path arrowok="t"/>
                <v:fill type="solid"/>
              </v:shape>
            </v:group>
            <v:group style="position:absolute;left:5912;top:4861;width:10;height:20" coordorigin="5912,4861" coordsize="10,20">
              <v:shape style="position:absolute;left:5912;top:4861;width:10;height:20" coordorigin="5912,4861" coordsize="10,20" path="m5912,4880l5921,4880,5921,4861,5912,4861,5912,4880xe" filled="true" fillcolor="#000000" stroked="false">
                <v:path arrowok="t"/>
                <v:fill type="solid"/>
              </v:shape>
            </v:group>
            <v:group style="position:absolute;left:5912;top:4880;width:10;height:20" coordorigin="5912,4880" coordsize="10,20">
              <v:shape style="position:absolute;left:5912;top:4880;width:10;height:20" coordorigin="5912,4880" coordsize="10,20" path="m5912,4899l5921,4899,5921,4880,5912,4880,5912,4899xe" filled="true" fillcolor="#000000" stroked="false">
                <v:path arrowok="t"/>
                <v:fill type="solid"/>
              </v:shape>
            </v:group>
            <v:group style="position:absolute;left:5912;top:4899;width:10;height:20" coordorigin="5912,4899" coordsize="10,20">
              <v:shape style="position:absolute;left:5912;top:4899;width:10;height:20" coordorigin="5912,4899" coordsize="10,20" path="m5912,4919l5921,4919,5921,4899,5912,4899,5912,4919xe" filled="true" fillcolor="#000000" stroked="false">
                <v:path arrowok="t"/>
                <v:fill type="solid"/>
              </v:shape>
            </v:group>
            <v:group style="position:absolute;left:5912;top:4919;width:10;height:20" coordorigin="5912,4919" coordsize="10,20">
              <v:shape style="position:absolute;left:5912;top:4919;width:10;height:20" coordorigin="5912,4919" coordsize="10,20" path="m5912,4938l5921,4938,5921,4919,5912,4919,5912,4938xe" filled="true" fillcolor="#000000" stroked="false">
                <v:path arrowok="t"/>
                <v:fill type="solid"/>
              </v:shape>
            </v:group>
            <v:group style="position:absolute;left:5912;top:4938;width:10;height:20" coordorigin="5912,4938" coordsize="10,20">
              <v:shape style="position:absolute;left:5912;top:4938;width:10;height:20" coordorigin="5912,4938" coordsize="10,20" path="m5912,4957l5921,4957,5921,4938,5912,4938,5912,4957xe" filled="true" fillcolor="#000000" stroked="false">
                <v:path arrowok="t"/>
                <v:fill type="solid"/>
              </v:shape>
            </v:group>
            <v:group style="position:absolute;left:5912;top:4957;width:10;height:20" coordorigin="5912,4957" coordsize="10,20">
              <v:shape style="position:absolute;left:5912;top:4957;width:10;height:20" coordorigin="5912,4957" coordsize="10,20" path="m5912,4976l5921,4976,5921,4957,5912,4957,5912,4976xe" filled="true" fillcolor="#000000" stroked="false">
                <v:path arrowok="t"/>
                <v:fill type="solid"/>
              </v:shape>
            </v:group>
            <v:group style="position:absolute;left:5912;top:4976;width:10;height:20" coordorigin="5912,4976" coordsize="10,20">
              <v:shape style="position:absolute;left:5912;top:4976;width:10;height:20" coordorigin="5912,4976" coordsize="10,20" path="m5912,4995l5921,4995,5921,4976,5912,4976,5912,4995xe" filled="true" fillcolor="#000000" stroked="false">
                <v:path arrowok="t"/>
                <v:fill type="solid"/>
              </v:shape>
            </v:group>
            <v:group style="position:absolute;left:5912;top:4995;width:10;height:20" coordorigin="5912,4995" coordsize="10,20">
              <v:shape style="position:absolute;left:5912;top:4995;width:10;height:20" coordorigin="5912,4995" coordsize="10,20" path="m5912,5015l5921,5015,5921,4995,5912,4995,5912,5015xe" filled="true" fillcolor="#000000" stroked="false">
                <v:path arrowok="t"/>
                <v:fill type="solid"/>
              </v:shape>
            </v:group>
            <v:group style="position:absolute;left:5912;top:5015;width:10;height:20" coordorigin="5912,5015" coordsize="10,20">
              <v:shape style="position:absolute;left:5912;top:5015;width:10;height:20" coordorigin="5912,5015" coordsize="10,20" path="m5912,5034l5921,5034,5921,5015,5912,5015,5912,5034xe" filled="true" fillcolor="#000000" stroked="false">
                <v:path arrowok="t"/>
                <v:fill type="solid"/>
              </v:shape>
            </v:group>
            <v:group style="position:absolute;left:5912;top:5034;width:10;height:20" coordorigin="5912,5034" coordsize="10,20">
              <v:shape style="position:absolute;left:5912;top:5034;width:10;height:20" coordorigin="5912,5034" coordsize="10,20" path="m5912,5053l5921,5053,5921,5034,5912,5034,5912,5053xe" filled="true" fillcolor="#000000" stroked="false">
                <v:path arrowok="t"/>
                <v:fill type="solid"/>
              </v:shape>
            </v:group>
            <v:group style="position:absolute;left:5912;top:5053;width:10;height:20" coordorigin="5912,5053" coordsize="10,20">
              <v:shape style="position:absolute;left:5912;top:5053;width:10;height:20" coordorigin="5912,5053" coordsize="10,20" path="m5912,5072l5921,5072,5921,5053,5912,5053,5912,5072xe" filled="true" fillcolor="#000000" stroked="false">
                <v:path arrowok="t"/>
                <v:fill type="solid"/>
              </v:shape>
            </v:group>
            <v:group style="position:absolute;left:5912;top:5072;width:10;height:20" coordorigin="5912,5072" coordsize="10,20">
              <v:shape style="position:absolute;left:5912;top:5072;width:10;height:20" coordorigin="5912,5072" coordsize="10,20" path="m5912,5091l5921,5091,5921,5072,5912,5072,5912,5091xe" filled="true" fillcolor="#000000" stroked="false">
                <v:path arrowok="t"/>
                <v:fill type="solid"/>
              </v:shape>
            </v:group>
            <v:group style="position:absolute;left:5912;top:5091;width:10;height:20" coordorigin="5912,5091" coordsize="10,20">
              <v:shape style="position:absolute;left:5912;top:5091;width:10;height:20" coordorigin="5912,5091" coordsize="10,20" path="m5912,5111l5921,5111,5921,5091,5912,5091,5912,5111xe" filled="true" fillcolor="#000000" stroked="false">
                <v:path arrowok="t"/>
                <v:fill type="solid"/>
              </v:shape>
            </v:group>
            <v:group style="position:absolute;left:5912;top:5111;width:10;height:20" coordorigin="5912,5111" coordsize="10,20">
              <v:shape style="position:absolute;left:5912;top:5111;width:10;height:20" coordorigin="5912,5111" coordsize="10,20" path="m5912,5130l5921,5130,5921,5111,5912,5111,5912,5130xe" filled="true" fillcolor="#000000" stroked="false">
                <v:path arrowok="t"/>
                <v:fill type="solid"/>
              </v:shape>
            </v:group>
            <v:group style="position:absolute;left:5912;top:5130;width:10;height:20" coordorigin="5912,5130" coordsize="10,20">
              <v:shape style="position:absolute;left:5912;top:5130;width:10;height:20" coordorigin="5912,5130" coordsize="10,20" path="m5912,5149l5921,5149,5921,5130,5912,5130,5912,5149xe" filled="true" fillcolor="#000000" stroked="false">
                <v:path arrowok="t"/>
                <v:fill type="solid"/>
              </v:shape>
            </v:group>
            <v:group style="position:absolute;left:5912;top:5149;width:10;height:20" coordorigin="5912,5149" coordsize="10,20">
              <v:shape style="position:absolute;left:5912;top:5149;width:10;height:20" coordorigin="5912,5149" coordsize="10,20" path="m5912,5168l5921,5168,5921,5149,5912,5149,5912,5168xe" filled="true" fillcolor="#000000" stroked="false">
                <v:path arrowok="t"/>
                <v:fill type="solid"/>
              </v:shape>
            </v:group>
            <v:group style="position:absolute;left:5912;top:5168;width:10;height:20" coordorigin="5912,5168" coordsize="10,20">
              <v:shape style="position:absolute;left:5912;top:5168;width:10;height:20" coordorigin="5912,5168" coordsize="10,20" path="m5912,5187l5921,5187,5921,5168,5912,5168,5912,5187xe" filled="true" fillcolor="#000000" stroked="false">
                <v:path arrowok="t"/>
                <v:fill type="solid"/>
              </v:shape>
            </v:group>
            <v:group style="position:absolute;left:5912;top:5187;width:10;height:20" coordorigin="5912,5187" coordsize="10,20">
              <v:shape style="position:absolute;left:5912;top:5187;width:10;height:20" coordorigin="5912,5187" coordsize="10,20" path="m5912,5207l5921,5207,5921,5187,5912,5187,5912,5207xe" filled="true" fillcolor="#000000" stroked="false">
                <v:path arrowok="t"/>
                <v:fill type="solid"/>
              </v:shape>
            </v:group>
            <v:group style="position:absolute;left:5912;top:5207;width:10;height:20" coordorigin="5912,5207" coordsize="10,20">
              <v:shape style="position:absolute;left:5912;top:5207;width:10;height:20" coordorigin="5912,5207" coordsize="10,20" path="m5912,5226l5921,5226,5921,5207,5912,5207,5912,5226xe" filled="true" fillcolor="#000000" stroked="false">
                <v:path arrowok="t"/>
                <v:fill type="solid"/>
              </v:shape>
            </v:group>
            <v:group style="position:absolute;left:5912;top:5226;width:10;height:20" coordorigin="5912,5226" coordsize="10,20">
              <v:shape style="position:absolute;left:5912;top:5226;width:10;height:20" coordorigin="5912,5226" coordsize="10,20" path="m5912,5245l5921,5245,5921,5226,5912,5226,5912,5245xe" filled="true" fillcolor="#000000" stroked="false">
                <v:path arrowok="t"/>
                <v:fill type="solid"/>
              </v:shape>
            </v:group>
            <v:group style="position:absolute;left:5912;top:5245;width:10;height:20" coordorigin="5912,5245" coordsize="10,20">
              <v:shape style="position:absolute;left:5912;top:5245;width:10;height:20" coordorigin="5912,5245" coordsize="10,20" path="m5912,5264l5921,5264,5921,5245,5912,5245,5912,5264xe" filled="true" fillcolor="#000000" stroked="false">
                <v:path arrowok="t"/>
                <v:fill type="solid"/>
              </v:shape>
            </v:group>
            <v:group style="position:absolute;left:5912;top:5264;width:10;height:20" coordorigin="5912,5264" coordsize="10,20">
              <v:shape style="position:absolute;left:5912;top:5264;width:10;height:20" coordorigin="5912,5264" coordsize="10,20" path="m5912,5283l5921,5283,5921,5264,5912,5264,5912,5283xe" filled="true" fillcolor="#000000" stroked="false">
                <v:path arrowok="t"/>
                <v:fill type="solid"/>
              </v:shape>
            </v:group>
            <v:group style="position:absolute;left:5912;top:5283;width:10;height:20" coordorigin="5912,5283" coordsize="10,20">
              <v:shape style="position:absolute;left:5912;top:5283;width:10;height:20" coordorigin="5912,5283" coordsize="10,20" path="m5912,5303l5921,5303,5921,5283,5912,5283,5912,5303xe" filled="true" fillcolor="#000000" stroked="false">
                <v:path arrowok="t"/>
                <v:fill type="solid"/>
              </v:shape>
            </v:group>
            <v:group style="position:absolute;left:5912;top:5303;width:10;height:20" coordorigin="5912,5303" coordsize="10,20">
              <v:shape style="position:absolute;left:5912;top:5303;width:10;height:20" coordorigin="5912,5303" coordsize="10,20" path="m5912,5322l5921,5322,5921,5303,5912,5303,5912,5322xe" filled="true" fillcolor="#000000" stroked="false">
                <v:path arrowok="t"/>
                <v:fill type="solid"/>
              </v:shape>
            </v:group>
            <v:group style="position:absolute;left:5912;top:5322;width:10;height:20" coordorigin="5912,5322" coordsize="10,20">
              <v:shape style="position:absolute;left:5912;top:5322;width:10;height:20" coordorigin="5912,5322" coordsize="10,20" path="m5912,5341l5921,5341,5921,5322,5912,5322,5912,5341xe" filled="true" fillcolor="#000000" stroked="false">
                <v:path arrowok="t"/>
                <v:fill type="solid"/>
              </v:shape>
            </v:group>
            <v:group style="position:absolute;left:5912;top:5341;width:10;height:20" coordorigin="5912,5341" coordsize="10,20">
              <v:shape style="position:absolute;left:5912;top:5341;width:10;height:20" coordorigin="5912,5341" coordsize="10,20" path="m5912,5360l5921,5360,5921,5341,5912,5341,5912,5360xe" filled="true" fillcolor="#000000" stroked="false">
                <v:path arrowok="t"/>
                <v:fill type="solid"/>
              </v:shape>
            </v:group>
            <v:group style="position:absolute;left:5912;top:5360;width:10;height:20" coordorigin="5912,5360" coordsize="10,20">
              <v:shape style="position:absolute;left:5912;top:5360;width:10;height:20" coordorigin="5912,5360" coordsize="10,20" path="m5912,5379l5921,5379,5921,5360,5912,5360,5912,5379xe" filled="true" fillcolor="#000000" stroked="false">
                <v:path arrowok="t"/>
                <v:fill type="solid"/>
              </v:shape>
            </v:group>
            <v:group style="position:absolute;left:5912;top:5379;width:10;height:20" coordorigin="5912,5379" coordsize="10,20">
              <v:shape style="position:absolute;left:5912;top:5379;width:10;height:20" coordorigin="5912,5379" coordsize="10,20" path="m5912,5399l5921,5399,5921,5379,5912,5379,5912,5399xe" filled="true" fillcolor="#000000" stroked="false">
                <v:path arrowok="t"/>
                <v:fill type="solid"/>
              </v:shape>
            </v:group>
            <v:group style="position:absolute;left:5912;top:5399;width:10;height:20" coordorigin="5912,5399" coordsize="10,20">
              <v:shape style="position:absolute;left:5912;top:5399;width:10;height:20" coordorigin="5912,5399" coordsize="10,20" path="m5912,5418l5921,5418,5921,5399,5912,5399,5912,5418xe" filled="true" fillcolor="#000000" stroked="false">
                <v:path arrowok="t"/>
                <v:fill type="solid"/>
              </v:shape>
            </v:group>
            <v:group style="position:absolute;left:5912;top:5418;width:10;height:20" coordorigin="5912,5418" coordsize="10,20">
              <v:shape style="position:absolute;left:5912;top:5418;width:10;height:20" coordorigin="5912,5418" coordsize="10,20" path="m5912,5437l5921,5437,5921,5418,5912,5418,5912,5437xe" filled="true" fillcolor="#000000" stroked="false">
                <v:path arrowok="t"/>
                <v:fill type="solid"/>
              </v:shape>
              <v:shape style="position:absolute;left:5912;top:5437;width:10;height:2" type="#_x0000_t75" stroked="false">
                <v:imagedata r:id="rId116" o:title=""/>
              </v:shape>
            </v:group>
            <v:group style="position:absolute;left:5912;top:5454;width:29;height:2" coordorigin="5912,5454" coordsize="29,2">
              <v:shape style="position:absolute;left:5912;top:5454;width:29;height:2" coordorigin="5912,5454" coordsize="29,0" path="m5912,5454l5941,5454e" filled="false" stroked="true" strokeweight="1.44pt" strokecolor="#000000">
                <v:path arrowok="t"/>
              </v:shape>
            </v:group>
            <v:group style="position:absolute;left:5941;top:5454;width:600;height:2" coordorigin="5941,5454" coordsize="600,2">
              <v:shape style="position:absolute;left:5941;top:5454;width:600;height:2" coordorigin="5941,5454" coordsize="600,0" path="m5941,5454l6541,5454e" filled="false" stroked="true" strokeweight="1.44pt" strokecolor="#000000">
                <v:path arrowok="t"/>
              </v:shape>
            </v:group>
            <v:group style="position:absolute;left:6541;top:2441;width:10;height:20" coordorigin="6541,2441" coordsize="10,20">
              <v:shape style="position:absolute;left:6541;top:2441;width:10;height:20" coordorigin="6541,2441" coordsize="10,20" path="m6541,2461l6550,2461,6550,2441,6541,2441,6541,2461xe" filled="true" fillcolor="#000000" stroked="false">
                <v:path arrowok="t"/>
                <v:fill type="solid"/>
              </v:shape>
            </v:group>
            <v:group style="position:absolute;left:6541;top:2461;width:10;height:20" coordorigin="6541,2461" coordsize="10,20">
              <v:shape style="position:absolute;left:6541;top:2461;width:10;height:20" coordorigin="6541,2461" coordsize="10,20" path="m6541,2480l6550,2480,6550,2461,6541,2461,6541,2480xe" filled="true" fillcolor="#000000" stroked="false">
                <v:path arrowok="t"/>
                <v:fill type="solid"/>
              </v:shape>
            </v:group>
            <v:group style="position:absolute;left:6541;top:2480;width:10;height:20" coordorigin="6541,2480" coordsize="10,20">
              <v:shape style="position:absolute;left:6541;top:2480;width:10;height:20" coordorigin="6541,2480" coordsize="10,20" path="m6541,2499l6550,2499,6550,2480,6541,2480,6541,2499xe" filled="true" fillcolor="#000000" stroked="false">
                <v:path arrowok="t"/>
                <v:fill type="solid"/>
              </v:shape>
            </v:group>
            <v:group style="position:absolute;left:6541;top:2499;width:10;height:20" coordorigin="6541,2499" coordsize="10,20">
              <v:shape style="position:absolute;left:6541;top:2499;width:10;height:20" coordorigin="6541,2499" coordsize="10,20" path="m6541,2518l6550,2518,6550,2499,6541,2499,6541,2518xe" filled="true" fillcolor="#000000" stroked="false">
                <v:path arrowok="t"/>
                <v:fill type="solid"/>
              </v:shape>
            </v:group>
            <v:group style="position:absolute;left:6541;top:2518;width:10;height:20" coordorigin="6541,2518" coordsize="10,20">
              <v:shape style="position:absolute;left:6541;top:2518;width:10;height:20" coordorigin="6541,2518" coordsize="10,20" path="m6541,2537l6550,2537,6550,2518,6541,2518,6541,2537xe" filled="true" fillcolor="#000000" stroked="false">
                <v:path arrowok="t"/>
                <v:fill type="solid"/>
              </v:shape>
            </v:group>
            <v:group style="position:absolute;left:6541;top:2537;width:10;height:20" coordorigin="6541,2537" coordsize="10,20">
              <v:shape style="position:absolute;left:6541;top:2537;width:10;height:20" coordorigin="6541,2537" coordsize="10,20" path="m6541,2557l6550,2557,6550,2537,6541,2537,6541,2557xe" filled="true" fillcolor="#000000" stroked="false">
                <v:path arrowok="t"/>
                <v:fill type="solid"/>
              </v:shape>
            </v:group>
            <v:group style="position:absolute;left:6541;top:2557;width:10;height:20" coordorigin="6541,2557" coordsize="10,20">
              <v:shape style="position:absolute;left:6541;top:2557;width:10;height:20" coordorigin="6541,2557" coordsize="10,20" path="m6541,2576l6550,2576,6550,2557,6541,2557,6541,2576xe" filled="true" fillcolor="#000000" stroked="false">
                <v:path arrowok="t"/>
                <v:fill type="solid"/>
              </v:shape>
            </v:group>
            <v:group style="position:absolute;left:6541;top:2576;width:10;height:20" coordorigin="6541,2576" coordsize="10,20">
              <v:shape style="position:absolute;left:6541;top:2576;width:10;height:20" coordorigin="6541,2576" coordsize="10,20" path="m6541,2595l6550,2595,6550,2576,6541,2576,6541,2595xe" filled="true" fillcolor="#000000" stroked="false">
                <v:path arrowok="t"/>
                <v:fill type="solid"/>
              </v:shape>
            </v:group>
            <v:group style="position:absolute;left:6541;top:2595;width:10;height:20" coordorigin="6541,2595" coordsize="10,20">
              <v:shape style="position:absolute;left:6541;top:2595;width:10;height:20" coordorigin="6541,2595" coordsize="10,20" path="m6541,2614l6550,2614,6550,2595,6541,2595,6541,2614xe" filled="true" fillcolor="#000000" stroked="false">
                <v:path arrowok="t"/>
                <v:fill type="solid"/>
              </v:shape>
            </v:group>
            <v:group style="position:absolute;left:6541;top:2614;width:10;height:20" coordorigin="6541,2614" coordsize="10,20">
              <v:shape style="position:absolute;left:6541;top:2614;width:10;height:20" coordorigin="6541,2614" coordsize="10,20" path="m6541,2633l6550,2633,6550,2614,6541,2614,6541,2633xe" filled="true" fillcolor="#000000" stroked="false">
                <v:path arrowok="t"/>
                <v:fill type="solid"/>
              </v:shape>
            </v:group>
            <v:group style="position:absolute;left:6541;top:2633;width:10;height:20" coordorigin="6541,2633" coordsize="10,20">
              <v:shape style="position:absolute;left:6541;top:2633;width:10;height:20" coordorigin="6541,2633" coordsize="10,20" path="m6541,2653l6550,2653,6550,2633,6541,2633,6541,2653xe" filled="true" fillcolor="#000000" stroked="false">
                <v:path arrowok="t"/>
                <v:fill type="solid"/>
              </v:shape>
            </v:group>
            <v:group style="position:absolute;left:6541;top:2653;width:10;height:20" coordorigin="6541,2653" coordsize="10,20">
              <v:shape style="position:absolute;left:6541;top:2653;width:10;height:20" coordorigin="6541,2653" coordsize="10,20" path="m6541,2672l6550,2672,6550,2653,6541,2653,6541,2672xe" filled="true" fillcolor="#000000" stroked="false">
                <v:path arrowok="t"/>
                <v:fill type="solid"/>
              </v:shape>
            </v:group>
            <v:group style="position:absolute;left:6541;top:2672;width:10;height:20" coordorigin="6541,2672" coordsize="10,20">
              <v:shape style="position:absolute;left:6541;top:2672;width:10;height:20" coordorigin="6541,2672" coordsize="10,20" path="m6541,2691l6550,2691,6550,2672,6541,2672,6541,2691xe" filled="true" fillcolor="#000000" stroked="false">
                <v:path arrowok="t"/>
                <v:fill type="solid"/>
              </v:shape>
            </v:group>
            <v:group style="position:absolute;left:6541;top:2691;width:10;height:20" coordorigin="6541,2691" coordsize="10,20">
              <v:shape style="position:absolute;left:6541;top:2691;width:10;height:20" coordorigin="6541,2691" coordsize="10,20" path="m6541,2710l6550,2710,6550,2691,6541,2691,6541,2710xe" filled="true" fillcolor="#000000" stroked="false">
                <v:path arrowok="t"/>
                <v:fill type="solid"/>
              </v:shape>
            </v:group>
            <v:group style="position:absolute;left:6541;top:2710;width:10;height:20" coordorigin="6541,2710" coordsize="10,20">
              <v:shape style="position:absolute;left:6541;top:2710;width:10;height:20" coordorigin="6541,2710" coordsize="10,20" path="m6541,2729l6550,2729,6550,2710,6541,2710,6541,2729xe" filled="true" fillcolor="#000000" stroked="false">
                <v:path arrowok="t"/>
                <v:fill type="solid"/>
              </v:shape>
            </v:group>
            <v:group style="position:absolute;left:6541;top:2729;width:10;height:20" coordorigin="6541,2729" coordsize="10,20">
              <v:shape style="position:absolute;left:6541;top:2729;width:10;height:20" coordorigin="6541,2729" coordsize="10,20" path="m6541,2749l6550,2749,6550,2729,6541,2729,6541,2749xe" filled="true" fillcolor="#000000" stroked="false">
                <v:path arrowok="t"/>
                <v:fill type="solid"/>
              </v:shape>
            </v:group>
            <v:group style="position:absolute;left:6541;top:2749;width:10;height:20" coordorigin="6541,2749" coordsize="10,20">
              <v:shape style="position:absolute;left:6541;top:2749;width:10;height:20" coordorigin="6541,2749" coordsize="10,20" path="m6541,2768l6550,2768,6550,2749,6541,2749,6541,2768xe" filled="true" fillcolor="#000000" stroked="false">
                <v:path arrowok="t"/>
                <v:fill type="solid"/>
              </v:shape>
            </v:group>
            <v:group style="position:absolute;left:6541;top:2768;width:10;height:20" coordorigin="6541,2768" coordsize="10,20">
              <v:shape style="position:absolute;left:6541;top:2768;width:10;height:20" coordorigin="6541,2768" coordsize="10,20" path="m6541,2787l6550,2787,6550,2768,6541,2768,6541,2787xe" filled="true" fillcolor="#000000" stroked="false">
                <v:path arrowok="t"/>
                <v:fill type="solid"/>
              </v:shape>
            </v:group>
            <v:group style="position:absolute;left:6541;top:2787;width:10;height:20" coordorigin="6541,2787" coordsize="10,20">
              <v:shape style="position:absolute;left:6541;top:2787;width:10;height:20" coordorigin="6541,2787" coordsize="10,20" path="m6541,2806l6550,2806,6550,2787,6541,2787,6541,2806xe" filled="true" fillcolor="#000000" stroked="false">
                <v:path arrowok="t"/>
                <v:fill type="solid"/>
              </v:shape>
            </v:group>
            <v:group style="position:absolute;left:6541;top:2806;width:10;height:20" coordorigin="6541,2806" coordsize="10,20">
              <v:shape style="position:absolute;left:6541;top:2806;width:10;height:20" coordorigin="6541,2806" coordsize="10,20" path="m6541,2825l6550,2825,6550,2806,6541,2806,6541,2825xe" filled="true" fillcolor="#000000" stroked="false">
                <v:path arrowok="t"/>
                <v:fill type="solid"/>
              </v:shape>
            </v:group>
            <v:group style="position:absolute;left:6541;top:2825;width:10;height:20" coordorigin="6541,2825" coordsize="10,20">
              <v:shape style="position:absolute;left:6541;top:2825;width:10;height:20" coordorigin="6541,2825" coordsize="10,20" path="m6541,2845l6550,2845,6550,2825,6541,2825,6541,2845xe" filled="true" fillcolor="#000000" stroked="false">
                <v:path arrowok="t"/>
                <v:fill type="solid"/>
              </v:shape>
            </v:group>
            <v:group style="position:absolute;left:6541;top:2845;width:10;height:20" coordorigin="6541,2845" coordsize="10,20">
              <v:shape style="position:absolute;left:6541;top:2845;width:10;height:20" coordorigin="6541,2845" coordsize="10,20" path="m6541,2864l6550,2864,6550,2845,6541,2845,6541,2864xe" filled="true" fillcolor="#000000" stroked="false">
                <v:path arrowok="t"/>
                <v:fill type="solid"/>
              </v:shape>
            </v:group>
            <v:group style="position:absolute;left:6541;top:2864;width:10;height:20" coordorigin="6541,2864" coordsize="10,20">
              <v:shape style="position:absolute;left:6541;top:2864;width:10;height:20" coordorigin="6541,2864" coordsize="10,20" path="m6541,2883l6550,2883,6550,2864,6541,2864,6541,2883xe" filled="true" fillcolor="#000000" stroked="false">
                <v:path arrowok="t"/>
                <v:fill type="solid"/>
              </v:shape>
            </v:group>
            <v:group style="position:absolute;left:6541;top:2883;width:10;height:20" coordorigin="6541,2883" coordsize="10,20">
              <v:shape style="position:absolute;left:6541;top:2883;width:10;height:20" coordorigin="6541,2883" coordsize="10,20" path="m6541,2902l6550,2902,6550,2883,6541,2883,6541,2902xe" filled="true" fillcolor="#000000" stroked="false">
                <v:path arrowok="t"/>
                <v:fill type="solid"/>
              </v:shape>
            </v:group>
            <v:group style="position:absolute;left:6541;top:2902;width:10;height:20" coordorigin="6541,2902" coordsize="10,20">
              <v:shape style="position:absolute;left:6541;top:2902;width:10;height:20" coordorigin="6541,2902" coordsize="10,20" path="m6541,2921l6550,2921,6550,2902,6541,2902,6541,2921xe" filled="true" fillcolor="#000000" stroked="false">
                <v:path arrowok="t"/>
                <v:fill type="solid"/>
              </v:shape>
            </v:group>
            <v:group style="position:absolute;left:6541;top:2921;width:10;height:20" coordorigin="6541,2921" coordsize="10,20">
              <v:shape style="position:absolute;left:6541;top:2921;width:10;height:20" coordorigin="6541,2921" coordsize="10,20" path="m6541,2941l6550,2941,6550,2921,6541,2921,6541,2941xe" filled="true" fillcolor="#000000" stroked="false">
                <v:path arrowok="t"/>
                <v:fill type="solid"/>
              </v:shape>
            </v:group>
            <v:group style="position:absolute;left:6541;top:2941;width:10;height:20" coordorigin="6541,2941" coordsize="10,20">
              <v:shape style="position:absolute;left:6541;top:2941;width:10;height:20" coordorigin="6541,2941" coordsize="10,20" path="m6541,2960l6550,2960,6550,2941,6541,2941,6541,2960xe" filled="true" fillcolor="#000000" stroked="false">
                <v:path arrowok="t"/>
                <v:fill type="solid"/>
              </v:shape>
            </v:group>
            <v:group style="position:absolute;left:6541;top:2960;width:10;height:20" coordorigin="6541,2960" coordsize="10,20">
              <v:shape style="position:absolute;left:6541;top:2960;width:10;height:20" coordorigin="6541,2960" coordsize="10,20" path="m6541,2979l6550,2979,6550,2960,6541,2960,6541,2979xe" filled="true" fillcolor="#000000" stroked="false">
                <v:path arrowok="t"/>
                <v:fill type="solid"/>
              </v:shape>
            </v:group>
            <v:group style="position:absolute;left:6541;top:2979;width:10;height:20" coordorigin="6541,2979" coordsize="10,20">
              <v:shape style="position:absolute;left:6541;top:2979;width:10;height:20" coordorigin="6541,2979" coordsize="10,20" path="m6541,2998l6550,2998,6550,2979,6541,2979,6541,2998xe" filled="true" fillcolor="#000000" stroked="false">
                <v:path arrowok="t"/>
                <v:fill type="solid"/>
              </v:shape>
            </v:group>
            <v:group style="position:absolute;left:6541;top:2998;width:10;height:20" coordorigin="6541,2998" coordsize="10,20">
              <v:shape style="position:absolute;left:6541;top:2998;width:10;height:20" coordorigin="6541,2998" coordsize="10,20" path="m6541,3017l6550,3017,6550,2998,6541,2998,6541,3017xe" filled="true" fillcolor="#000000" stroked="false">
                <v:path arrowok="t"/>
                <v:fill type="solid"/>
              </v:shape>
            </v:group>
            <v:group style="position:absolute;left:6541;top:3017;width:10;height:20" coordorigin="6541,3017" coordsize="10,20">
              <v:shape style="position:absolute;left:6541;top:3017;width:10;height:20" coordorigin="6541,3017" coordsize="10,20" path="m6541,3037l6550,3037,6550,3017,6541,3017,6541,3037xe" filled="true" fillcolor="#000000" stroked="false">
                <v:path arrowok="t"/>
                <v:fill type="solid"/>
              </v:shape>
            </v:group>
            <v:group style="position:absolute;left:6541;top:3037;width:10;height:20" coordorigin="6541,3037" coordsize="10,20">
              <v:shape style="position:absolute;left:6541;top:3037;width:10;height:20" coordorigin="6541,3037" coordsize="10,20" path="m6541,3056l6550,3056,6550,3037,6541,3037,6541,3056xe" filled="true" fillcolor="#000000" stroked="false">
                <v:path arrowok="t"/>
                <v:fill type="solid"/>
              </v:shape>
            </v:group>
            <v:group style="position:absolute;left:6541;top:3056;width:10;height:20" coordorigin="6541,3056" coordsize="10,20">
              <v:shape style="position:absolute;left:6541;top:3056;width:10;height:20" coordorigin="6541,3056" coordsize="10,20" path="m6541,3075l6550,3075,6550,3056,6541,3056,6541,3075xe" filled="true" fillcolor="#000000" stroked="false">
                <v:path arrowok="t"/>
                <v:fill type="solid"/>
              </v:shape>
            </v:group>
            <v:group style="position:absolute;left:6541;top:3075;width:10;height:20" coordorigin="6541,3075" coordsize="10,20">
              <v:shape style="position:absolute;left:6541;top:3075;width:10;height:20" coordorigin="6541,3075" coordsize="10,20" path="m6541,3095l6550,3095,6550,3075,6541,3075,6541,3095xe" filled="true" fillcolor="#000000" stroked="false">
                <v:path arrowok="t"/>
                <v:fill type="solid"/>
              </v:shape>
            </v:group>
            <v:group style="position:absolute;left:6541;top:3095;width:10;height:20" coordorigin="6541,3095" coordsize="10,20">
              <v:shape style="position:absolute;left:6541;top:3095;width:10;height:20" coordorigin="6541,3095" coordsize="10,20" path="m6541,3114l6550,3114,6550,3095,6541,3095,6541,3114xe" filled="true" fillcolor="#000000" stroked="false">
                <v:path arrowok="t"/>
                <v:fill type="solid"/>
              </v:shape>
            </v:group>
            <v:group style="position:absolute;left:6541;top:3114;width:10;height:20" coordorigin="6541,3114" coordsize="10,20">
              <v:shape style="position:absolute;left:6541;top:3114;width:10;height:20" coordorigin="6541,3114" coordsize="10,20" path="m6541,3133l6550,3133,6550,3114,6541,3114,6541,3133xe" filled="true" fillcolor="#000000" stroked="false">
                <v:path arrowok="t"/>
                <v:fill type="solid"/>
              </v:shape>
            </v:group>
            <v:group style="position:absolute;left:6541;top:3133;width:10;height:20" coordorigin="6541,3133" coordsize="10,20">
              <v:shape style="position:absolute;left:6541;top:3133;width:10;height:20" coordorigin="6541,3133" coordsize="10,20" path="m6541,3152l6550,3152,6550,3133,6541,3133,6541,3152xe" filled="true" fillcolor="#000000" stroked="false">
                <v:path arrowok="t"/>
                <v:fill type="solid"/>
              </v:shape>
            </v:group>
            <v:group style="position:absolute;left:6541;top:3152;width:10;height:20" coordorigin="6541,3152" coordsize="10,20">
              <v:shape style="position:absolute;left:6541;top:3152;width:10;height:20" coordorigin="6541,3152" coordsize="10,20" path="m6541,3171l6550,3171,6550,3152,6541,3152,6541,3171xe" filled="true" fillcolor="#000000" stroked="false">
                <v:path arrowok="t"/>
                <v:fill type="solid"/>
              </v:shape>
            </v:group>
            <v:group style="position:absolute;left:6541;top:3171;width:10;height:20" coordorigin="6541,3171" coordsize="10,20">
              <v:shape style="position:absolute;left:6541;top:3171;width:10;height:20" coordorigin="6541,3171" coordsize="10,20" path="m6541,3191l6550,3191,6550,3171,6541,3171,6541,3191xe" filled="true" fillcolor="#000000" stroked="false">
                <v:path arrowok="t"/>
                <v:fill type="solid"/>
              </v:shape>
            </v:group>
            <v:group style="position:absolute;left:6541;top:3191;width:10;height:20" coordorigin="6541,3191" coordsize="10,20">
              <v:shape style="position:absolute;left:6541;top:3191;width:10;height:20" coordorigin="6541,3191" coordsize="10,20" path="m6541,3210l6550,3210,6550,3191,6541,3191,6541,3210xe" filled="true" fillcolor="#000000" stroked="false">
                <v:path arrowok="t"/>
                <v:fill type="solid"/>
              </v:shape>
            </v:group>
            <v:group style="position:absolute;left:6541;top:3210;width:10;height:20" coordorigin="6541,3210" coordsize="10,20">
              <v:shape style="position:absolute;left:6541;top:3210;width:10;height:20" coordorigin="6541,3210" coordsize="10,20" path="m6541,3229l6550,3229,6550,3210,6541,3210,6541,3229xe" filled="true" fillcolor="#000000" stroked="false">
                <v:path arrowok="t"/>
                <v:fill type="solid"/>
              </v:shape>
            </v:group>
            <v:group style="position:absolute;left:6541;top:3229;width:10;height:20" coordorigin="6541,3229" coordsize="10,20">
              <v:shape style="position:absolute;left:6541;top:3229;width:10;height:20" coordorigin="6541,3229" coordsize="10,20" path="m6541,3248l6550,3248,6550,3229,6541,3229,6541,3248xe" filled="true" fillcolor="#000000" stroked="false">
                <v:path arrowok="t"/>
                <v:fill type="solid"/>
              </v:shape>
            </v:group>
            <v:group style="position:absolute;left:6541;top:3248;width:10;height:20" coordorigin="6541,3248" coordsize="10,20">
              <v:shape style="position:absolute;left:6541;top:3248;width:10;height:20" coordorigin="6541,3248" coordsize="10,20" path="m6541,3267l6550,3267,6550,3248,6541,3248,6541,3267xe" filled="true" fillcolor="#000000" stroked="false">
                <v:path arrowok="t"/>
                <v:fill type="solid"/>
              </v:shape>
            </v:group>
            <v:group style="position:absolute;left:6541;top:3267;width:10;height:20" coordorigin="6541,3267" coordsize="10,20">
              <v:shape style="position:absolute;left:6541;top:3267;width:10;height:20" coordorigin="6541,3267" coordsize="10,20" path="m6541,3287l6550,3287,6550,3267,6541,3267,6541,3287xe" filled="true" fillcolor="#000000" stroked="false">
                <v:path arrowok="t"/>
                <v:fill type="solid"/>
              </v:shape>
            </v:group>
            <v:group style="position:absolute;left:6541;top:3287;width:10;height:20" coordorigin="6541,3287" coordsize="10,20">
              <v:shape style="position:absolute;left:6541;top:3287;width:10;height:20" coordorigin="6541,3287" coordsize="10,20" path="m6541,3306l6550,3306,6550,3287,6541,3287,6541,3306xe" filled="true" fillcolor="#000000" stroked="false">
                <v:path arrowok="t"/>
                <v:fill type="solid"/>
              </v:shape>
            </v:group>
            <v:group style="position:absolute;left:6541;top:3306;width:10;height:20" coordorigin="6541,3306" coordsize="10,20">
              <v:shape style="position:absolute;left:6541;top:3306;width:10;height:20" coordorigin="6541,3306" coordsize="10,20" path="m6541,3325l6550,3325,6550,3306,6541,3306,6541,3325xe" filled="true" fillcolor="#000000" stroked="false">
                <v:path arrowok="t"/>
                <v:fill type="solid"/>
              </v:shape>
            </v:group>
            <v:group style="position:absolute;left:6541;top:3325;width:10;height:20" coordorigin="6541,3325" coordsize="10,20">
              <v:shape style="position:absolute;left:6541;top:3325;width:10;height:20" coordorigin="6541,3325" coordsize="10,20" path="m6541,3344l6550,3344,6550,3325,6541,3325,6541,3344xe" filled="true" fillcolor="#000000" stroked="false">
                <v:path arrowok="t"/>
                <v:fill type="solid"/>
              </v:shape>
            </v:group>
            <v:group style="position:absolute;left:6541;top:3344;width:10;height:20" coordorigin="6541,3344" coordsize="10,20">
              <v:shape style="position:absolute;left:6541;top:3344;width:10;height:20" coordorigin="6541,3344" coordsize="10,20" path="m6541,3363l6550,3363,6550,3344,6541,3344,6541,3363xe" filled="true" fillcolor="#000000" stroked="false">
                <v:path arrowok="t"/>
                <v:fill type="solid"/>
              </v:shape>
            </v:group>
            <v:group style="position:absolute;left:6541;top:3363;width:10;height:20" coordorigin="6541,3363" coordsize="10,20">
              <v:shape style="position:absolute;left:6541;top:3363;width:10;height:20" coordorigin="6541,3363" coordsize="10,20" path="m6541,3383l6550,3383,6550,3363,6541,3363,6541,3383xe" filled="true" fillcolor="#000000" stroked="false">
                <v:path arrowok="t"/>
                <v:fill type="solid"/>
              </v:shape>
            </v:group>
            <v:group style="position:absolute;left:6541;top:3383;width:10;height:20" coordorigin="6541,3383" coordsize="10,20">
              <v:shape style="position:absolute;left:6541;top:3383;width:10;height:20" coordorigin="6541,3383" coordsize="10,20" path="m6541,3402l6550,3402,6550,3383,6541,3383,6541,3402xe" filled="true" fillcolor="#000000" stroked="false">
                <v:path arrowok="t"/>
                <v:fill type="solid"/>
              </v:shape>
            </v:group>
            <v:group style="position:absolute;left:6541;top:3402;width:10;height:20" coordorigin="6541,3402" coordsize="10,20">
              <v:shape style="position:absolute;left:6541;top:3402;width:10;height:20" coordorigin="6541,3402" coordsize="10,20" path="m6541,3421l6550,3421,6550,3402,6541,3402,6541,3421xe" filled="true" fillcolor="#000000" stroked="false">
                <v:path arrowok="t"/>
                <v:fill type="solid"/>
              </v:shape>
            </v:group>
            <v:group style="position:absolute;left:6541;top:3421;width:10;height:20" coordorigin="6541,3421" coordsize="10,20">
              <v:shape style="position:absolute;left:6541;top:3421;width:10;height:20" coordorigin="6541,3421" coordsize="10,20" path="m6541,3440l6550,3440,6550,3421,6541,3421,6541,3440xe" filled="true" fillcolor="#000000" stroked="false">
                <v:path arrowok="t"/>
                <v:fill type="solid"/>
              </v:shape>
            </v:group>
            <v:group style="position:absolute;left:6541;top:3440;width:10;height:20" coordorigin="6541,3440" coordsize="10,20">
              <v:shape style="position:absolute;left:6541;top:3440;width:10;height:20" coordorigin="6541,3440" coordsize="10,20" path="m6541,3459l6550,3459,6550,3440,6541,3440,6541,3459xe" filled="true" fillcolor="#000000" stroked="false">
                <v:path arrowok="t"/>
                <v:fill type="solid"/>
              </v:shape>
            </v:group>
            <v:group style="position:absolute;left:6541;top:3459;width:10;height:20" coordorigin="6541,3459" coordsize="10,20">
              <v:shape style="position:absolute;left:6541;top:3459;width:10;height:20" coordorigin="6541,3459" coordsize="10,20" path="m6541,3479l6550,3479,6550,3459,6541,3459,6541,3479xe" filled="true" fillcolor="#000000" stroked="false">
                <v:path arrowok="t"/>
                <v:fill type="solid"/>
              </v:shape>
            </v:group>
            <v:group style="position:absolute;left:6541;top:3479;width:10;height:20" coordorigin="6541,3479" coordsize="10,20">
              <v:shape style="position:absolute;left:6541;top:3479;width:10;height:20" coordorigin="6541,3479" coordsize="10,20" path="m6541,3498l6550,3498,6550,3479,6541,3479,6541,3498xe" filled="true" fillcolor="#000000" stroked="false">
                <v:path arrowok="t"/>
                <v:fill type="solid"/>
              </v:shape>
            </v:group>
            <v:group style="position:absolute;left:6541;top:3498;width:10;height:20" coordorigin="6541,3498" coordsize="10,20">
              <v:shape style="position:absolute;left:6541;top:3498;width:10;height:20" coordorigin="6541,3498" coordsize="10,20" path="m6541,3517l6550,3517,6550,3498,6541,3498,6541,3517xe" filled="true" fillcolor="#000000" stroked="false">
                <v:path arrowok="t"/>
                <v:fill type="solid"/>
              </v:shape>
            </v:group>
            <v:group style="position:absolute;left:6541;top:3517;width:10;height:20" coordorigin="6541,3517" coordsize="10,20">
              <v:shape style="position:absolute;left:6541;top:3517;width:10;height:20" coordorigin="6541,3517" coordsize="10,20" path="m6541,3536l6550,3536,6550,3517,6541,3517,6541,3536xe" filled="true" fillcolor="#000000" stroked="false">
                <v:path arrowok="t"/>
                <v:fill type="solid"/>
              </v:shape>
            </v:group>
            <v:group style="position:absolute;left:6541;top:3536;width:10;height:20" coordorigin="6541,3536" coordsize="10,20">
              <v:shape style="position:absolute;left:6541;top:3536;width:10;height:20" coordorigin="6541,3536" coordsize="10,20" path="m6541,3555l6550,3555,6550,3536,6541,3536,6541,3555xe" filled="true" fillcolor="#000000" stroked="false">
                <v:path arrowok="t"/>
                <v:fill type="solid"/>
              </v:shape>
            </v:group>
            <v:group style="position:absolute;left:6541;top:3555;width:10;height:20" coordorigin="6541,3555" coordsize="10,20">
              <v:shape style="position:absolute;left:6541;top:3555;width:10;height:20" coordorigin="6541,3555" coordsize="10,20" path="m6541,3575l6550,3575,6550,3555,6541,3555,6541,3575xe" filled="true" fillcolor="#000000" stroked="false">
                <v:path arrowok="t"/>
                <v:fill type="solid"/>
              </v:shape>
            </v:group>
            <v:group style="position:absolute;left:6541;top:3575;width:10;height:20" coordorigin="6541,3575" coordsize="10,20">
              <v:shape style="position:absolute;left:6541;top:3575;width:10;height:20" coordorigin="6541,3575" coordsize="10,20" path="m6541,3594l6550,3594,6550,3575,6541,3575,6541,3594xe" filled="true" fillcolor="#000000" stroked="false">
                <v:path arrowok="t"/>
                <v:fill type="solid"/>
              </v:shape>
            </v:group>
            <v:group style="position:absolute;left:6541;top:3594;width:10;height:20" coordorigin="6541,3594" coordsize="10,20">
              <v:shape style="position:absolute;left:6541;top:3594;width:10;height:20" coordorigin="6541,3594" coordsize="10,20" path="m6541,3613l6550,3613,6550,3594,6541,3594,6541,3613xe" filled="true" fillcolor="#000000" stroked="false">
                <v:path arrowok="t"/>
                <v:fill type="solid"/>
              </v:shape>
            </v:group>
            <v:group style="position:absolute;left:6541;top:3613;width:10;height:20" coordorigin="6541,3613" coordsize="10,20">
              <v:shape style="position:absolute;left:6541;top:3613;width:10;height:20" coordorigin="6541,3613" coordsize="10,20" path="m6541,3632l6550,3632,6550,3613,6541,3613,6541,3632xe" filled="true" fillcolor="#000000" stroked="false">
                <v:path arrowok="t"/>
                <v:fill type="solid"/>
              </v:shape>
            </v:group>
            <v:group style="position:absolute;left:6541;top:3632;width:10;height:20" coordorigin="6541,3632" coordsize="10,20">
              <v:shape style="position:absolute;left:6541;top:3632;width:10;height:20" coordorigin="6541,3632" coordsize="10,20" path="m6541,3651l6550,3651,6550,3632,6541,3632,6541,3651xe" filled="true" fillcolor="#000000" stroked="false">
                <v:path arrowok="t"/>
                <v:fill type="solid"/>
              </v:shape>
            </v:group>
            <v:group style="position:absolute;left:6541;top:3651;width:10;height:20" coordorigin="6541,3651" coordsize="10,20">
              <v:shape style="position:absolute;left:6541;top:3651;width:10;height:20" coordorigin="6541,3651" coordsize="10,20" path="m6541,3671l6550,3671,6550,3651,6541,3651,6541,3671xe" filled="true" fillcolor="#000000" stroked="false">
                <v:path arrowok="t"/>
                <v:fill type="solid"/>
              </v:shape>
            </v:group>
            <v:group style="position:absolute;left:6541;top:3671;width:10;height:20" coordorigin="6541,3671" coordsize="10,20">
              <v:shape style="position:absolute;left:6541;top:3671;width:10;height:20" coordorigin="6541,3671" coordsize="10,20" path="m6541,3690l6550,3690,6550,3671,6541,3671,6541,3690xe" filled="true" fillcolor="#000000" stroked="false">
                <v:path arrowok="t"/>
                <v:fill type="solid"/>
              </v:shape>
            </v:group>
            <v:group style="position:absolute;left:6541;top:3690;width:10;height:20" coordorigin="6541,3690" coordsize="10,20">
              <v:shape style="position:absolute;left:6541;top:3690;width:10;height:20" coordorigin="6541,3690" coordsize="10,20" path="m6541,3709l6550,3709,6550,3690,6541,3690,6541,3709xe" filled="true" fillcolor="#000000" stroked="false">
                <v:path arrowok="t"/>
                <v:fill type="solid"/>
              </v:shape>
            </v:group>
            <v:group style="position:absolute;left:6541;top:3709;width:10;height:20" coordorigin="6541,3709" coordsize="10,20">
              <v:shape style="position:absolute;left:6541;top:3709;width:10;height:20" coordorigin="6541,3709" coordsize="10,20" path="m6541,3728l6550,3728,6550,3709,6541,3709,6541,3728xe" filled="true" fillcolor="#000000" stroked="false">
                <v:path arrowok="t"/>
                <v:fill type="solid"/>
              </v:shape>
            </v:group>
            <v:group style="position:absolute;left:6541;top:3728;width:10;height:20" coordorigin="6541,3728" coordsize="10,20">
              <v:shape style="position:absolute;left:6541;top:3728;width:10;height:20" coordorigin="6541,3728" coordsize="10,20" path="m6541,3747l6550,3747,6550,3728,6541,3728,6541,3747xe" filled="true" fillcolor="#000000" stroked="false">
                <v:path arrowok="t"/>
                <v:fill type="solid"/>
              </v:shape>
            </v:group>
            <v:group style="position:absolute;left:6541;top:3747;width:10;height:20" coordorigin="6541,3747" coordsize="10,20">
              <v:shape style="position:absolute;left:6541;top:3747;width:10;height:20" coordorigin="6541,3747" coordsize="10,20" path="m6541,3767l6550,3767,6550,3747,6541,3747,6541,3767xe" filled="true" fillcolor="#000000" stroked="false">
                <v:path arrowok="t"/>
                <v:fill type="solid"/>
              </v:shape>
            </v:group>
            <v:group style="position:absolute;left:6541;top:3767;width:10;height:20" coordorigin="6541,3767" coordsize="10,20">
              <v:shape style="position:absolute;left:6541;top:3767;width:10;height:20" coordorigin="6541,3767" coordsize="10,20" path="m6541,3786l6550,3786,6550,3767,6541,3767,6541,3786xe" filled="true" fillcolor="#000000" stroked="false">
                <v:path arrowok="t"/>
                <v:fill type="solid"/>
              </v:shape>
            </v:group>
            <v:group style="position:absolute;left:6541;top:3786;width:10;height:20" coordorigin="6541,3786" coordsize="10,20">
              <v:shape style="position:absolute;left:6541;top:3786;width:10;height:20" coordorigin="6541,3786" coordsize="10,20" path="m6541,3805l6550,3805,6550,3786,6541,3786,6541,3805xe" filled="true" fillcolor="#000000" stroked="false">
                <v:path arrowok="t"/>
                <v:fill type="solid"/>
              </v:shape>
            </v:group>
            <v:group style="position:absolute;left:6541;top:3805;width:10;height:20" coordorigin="6541,3805" coordsize="10,20">
              <v:shape style="position:absolute;left:6541;top:3805;width:10;height:20" coordorigin="6541,3805" coordsize="10,20" path="m6541,3824l6550,3824,6550,3805,6541,3805,6541,3824xe" filled="true" fillcolor="#000000" stroked="false">
                <v:path arrowok="t"/>
                <v:fill type="solid"/>
              </v:shape>
            </v:group>
            <v:group style="position:absolute;left:6541;top:3824;width:10;height:20" coordorigin="6541,3824" coordsize="10,20">
              <v:shape style="position:absolute;left:6541;top:3824;width:10;height:20" coordorigin="6541,3824" coordsize="10,20" path="m6541,3843l6550,3843,6550,3824,6541,3824,6541,3843xe" filled="true" fillcolor="#000000" stroked="false">
                <v:path arrowok="t"/>
                <v:fill type="solid"/>
              </v:shape>
            </v:group>
            <v:group style="position:absolute;left:6541;top:3843;width:10;height:20" coordorigin="6541,3843" coordsize="10,20">
              <v:shape style="position:absolute;left:6541;top:3843;width:10;height:20" coordorigin="6541,3843" coordsize="10,20" path="m6541,3863l6550,3863,6550,3843,6541,3843,6541,3863xe" filled="true" fillcolor="#000000" stroked="false">
                <v:path arrowok="t"/>
                <v:fill type="solid"/>
              </v:shape>
            </v:group>
            <v:group style="position:absolute;left:6541;top:3863;width:10;height:20" coordorigin="6541,3863" coordsize="10,20">
              <v:shape style="position:absolute;left:6541;top:3863;width:10;height:20" coordorigin="6541,3863" coordsize="10,20" path="m6541,3882l6550,3882,6550,3863,6541,3863,6541,3882xe" filled="true" fillcolor="#000000" stroked="false">
                <v:path arrowok="t"/>
                <v:fill type="solid"/>
              </v:shape>
            </v:group>
            <v:group style="position:absolute;left:6541;top:3882;width:10;height:20" coordorigin="6541,3882" coordsize="10,20">
              <v:shape style="position:absolute;left:6541;top:3882;width:10;height:20" coordorigin="6541,3882" coordsize="10,20" path="m6541,3901l6550,3901,6550,3882,6541,3882,6541,3901xe" filled="true" fillcolor="#000000" stroked="false">
                <v:path arrowok="t"/>
                <v:fill type="solid"/>
              </v:shape>
            </v:group>
            <v:group style="position:absolute;left:6541;top:3901;width:10;height:20" coordorigin="6541,3901" coordsize="10,20">
              <v:shape style="position:absolute;left:6541;top:3901;width:10;height:20" coordorigin="6541,3901" coordsize="10,20" path="m6541,3920l6550,3920,6550,3901,6541,3901,6541,3920xe" filled="true" fillcolor="#000000" stroked="false">
                <v:path arrowok="t"/>
                <v:fill type="solid"/>
              </v:shape>
            </v:group>
            <v:group style="position:absolute;left:6541;top:3920;width:10;height:20" coordorigin="6541,3920" coordsize="10,20">
              <v:shape style="position:absolute;left:6541;top:3920;width:10;height:20" coordorigin="6541,3920" coordsize="10,20" path="m6541,3939l6550,3939,6550,3920,6541,3920,6541,3939xe" filled="true" fillcolor="#000000" stroked="false">
                <v:path arrowok="t"/>
                <v:fill type="solid"/>
              </v:shape>
            </v:group>
            <v:group style="position:absolute;left:6541;top:3939;width:10;height:20" coordorigin="6541,3939" coordsize="10,20">
              <v:shape style="position:absolute;left:6541;top:3939;width:10;height:20" coordorigin="6541,3939" coordsize="10,20" path="m6541,3959l6550,3959,6550,3939,6541,3939,6541,3959xe" filled="true" fillcolor="#000000" stroked="false">
                <v:path arrowok="t"/>
                <v:fill type="solid"/>
              </v:shape>
            </v:group>
            <v:group style="position:absolute;left:6541;top:3959;width:10;height:20" coordorigin="6541,3959" coordsize="10,20">
              <v:shape style="position:absolute;left:6541;top:3959;width:10;height:20" coordorigin="6541,3959" coordsize="10,20" path="m6541,3978l6550,3978,6550,3959,6541,3959,6541,3978xe" filled="true" fillcolor="#000000" stroked="false">
                <v:path arrowok="t"/>
                <v:fill type="solid"/>
              </v:shape>
            </v:group>
            <v:group style="position:absolute;left:6541;top:3978;width:10;height:20" coordorigin="6541,3978" coordsize="10,20">
              <v:shape style="position:absolute;left:6541;top:3978;width:10;height:20" coordorigin="6541,3978" coordsize="10,20" path="m6541,3997l6550,3997,6550,3978,6541,3978,6541,3997xe" filled="true" fillcolor="#000000" stroked="false">
                <v:path arrowok="t"/>
                <v:fill type="solid"/>
              </v:shape>
            </v:group>
            <v:group style="position:absolute;left:6541;top:3997;width:10;height:20" coordorigin="6541,3997" coordsize="10,20">
              <v:shape style="position:absolute;left:6541;top:3997;width:10;height:20" coordorigin="6541,3997" coordsize="10,20" path="m6541,4016l6550,4016,6550,3997,6541,3997,6541,4016xe" filled="true" fillcolor="#000000" stroked="false">
                <v:path arrowok="t"/>
                <v:fill type="solid"/>
              </v:shape>
            </v:group>
            <v:group style="position:absolute;left:6541;top:4016;width:10;height:20" coordorigin="6541,4016" coordsize="10,20">
              <v:shape style="position:absolute;left:6541;top:4016;width:10;height:20" coordorigin="6541,4016" coordsize="10,20" path="m6541,4035l6550,4035,6550,4016,6541,4016,6541,4035xe" filled="true" fillcolor="#000000" stroked="false">
                <v:path arrowok="t"/>
                <v:fill type="solid"/>
              </v:shape>
            </v:group>
            <v:group style="position:absolute;left:6541;top:4035;width:10;height:20" coordorigin="6541,4035" coordsize="10,20">
              <v:shape style="position:absolute;left:6541;top:4035;width:10;height:20" coordorigin="6541,4035" coordsize="10,20" path="m6541,4055l6550,4055,6550,4035,6541,4035,6541,4055xe" filled="true" fillcolor="#000000" stroked="false">
                <v:path arrowok="t"/>
                <v:fill type="solid"/>
              </v:shape>
            </v:group>
            <v:group style="position:absolute;left:6541;top:4055;width:10;height:20" coordorigin="6541,4055" coordsize="10,20">
              <v:shape style="position:absolute;left:6541;top:4055;width:10;height:20" coordorigin="6541,4055" coordsize="10,20" path="m6541,4074l6550,4074,6550,4055,6541,4055,6541,4074xe" filled="true" fillcolor="#000000" stroked="false">
                <v:path arrowok="t"/>
                <v:fill type="solid"/>
              </v:shape>
            </v:group>
            <v:group style="position:absolute;left:6541;top:4074;width:10;height:20" coordorigin="6541,4074" coordsize="10,20">
              <v:shape style="position:absolute;left:6541;top:4074;width:10;height:20" coordorigin="6541,4074" coordsize="10,20" path="m6541,4093l6550,4093,6550,4074,6541,4074,6541,4093xe" filled="true" fillcolor="#000000" stroked="false">
                <v:path arrowok="t"/>
                <v:fill type="solid"/>
              </v:shape>
            </v:group>
            <v:group style="position:absolute;left:6541;top:4093;width:10;height:20" coordorigin="6541,4093" coordsize="10,20">
              <v:shape style="position:absolute;left:6541;top:4093;width:10;height:20" coordorigin="6541,4093" coordsize="10,20" path="m6541,4112l6550,4112,6550,4093,6541,4093,6541,4112xe" filled="true" fillcolor="#000000" stroked="false">
                <v:path arrowok="t"/>
                <v:fill type="solid"/>
              </v:shape>
            </v:group>
            <v:group style="position:absolute;left:6541;top:4112;width:10;height:20" coordorigin="6541,4112" coordsize="10,20">
              <v:shape style="position:absolute;left:6541;top:4112;width:10;height:20" coordorigin="6541,4112" coordsize="10,20" path="m6541,4131l6550,4131,6550,4112,6541,4112,6541,4131xe" filled="true" fillcolor="#000000" stroked="false">
                <v:path arrowok="t"/>
                <v:fill type="solid"/>
              </v:shape>
            </v:group>
            <v:group style="position:absolute;left:6541;top:4131;width:10;height:20" coordorigin="6541,4131" coordsize="10,20">
              <v:shape style="position:absolute;left:6541;top:4131;width:10;height:20" coordorigin="6541,4131" coordsize="10,20" path="m6541,4151l6550,4151,6550,4131,6541,4131,6541,4151xe" filled="true" fillcolor="#000000" stroked="false">
                <v:path arrowok="t"/>
                <v:fill type="solid"/>
              </v:shape>
            </v:group>
            <v:group style="position:absolute;left:6541;top:4151;width:10;height:20" coordorigin="6541,4151" coordsize="10,20">
              <v:shape style="position:absolute;left:6541;top:4151;width:10;height:20" coordorigin="6541,4151" coordsize="10,20" path="m6541,4170l6550,4170,6550,4151,6541,4151,6541,4170xe" filled="true" fillcolor="#000000" stroked="false">
                <v:path arrowok="t"/>
                <v:fill type="solid"/>
              </v:shape>
            </v:group>
            <v:group style="position:absolute;left:6541;top:4170;width:10;height:20" coordorigin="6541,4170" coordsize="10,20">
              <v:shape style="position:absolute;left:6541;top:4170;width:10;height:20" coordorigin="6541,4170" coordsize="10,20" path="m6541,4189l6550,4189,6550,4170,6541,4170,6541,4189xe" filled="true" fillcolor="#000000" stroked="false">
                <v:path arrowok="t"/>
                <v:fill type="solid"/>
              </v:shape>
            </v:group>
            <v:group style="position:absolute;left:6541;top:4189;width:10;height:20" coordorigin="6541,4189" coordsize="10,20">
              <v:shape style="position:absolute;left:6541;top:4189;width:10;height:20" coordorigin="6541,4189" coordsize="10,20" path="m6541,4208l6550,4208,6550,4189,6541,4189,6541,4208xe" filled="true" fillcolor="#000000" stroked="false">
                <v:path arrowok="t"/>
                <v:fill type="solid"/>
              </v:shape>
            </v:group>
            <v:group style="position:absolute;left:6541;top:4208;width:10;height:20" coordorigin="6541,4208" coordsize="10,20">
              <v:shape style="position:absolute;left:6541;top:4208;width:10;height:20" coordorigin="6541,4208" coordsize="10,20" path="m6541,4227l6550,4227,6550,4208,6541,4208,6541,4227xe" filled="true" fillcolor="#000000" stroked="false">
                <v:path arrowok="t"/>
                <v:fill type="solid"/>
              </v:shape>
            </v:group>
            <v:group style="position:absolute;left:6541;top:4227;width:10;height:20" coordorigin="6541,4227" coordsize="10,20">
              <v:shape style="position:absolute;left:6541;top:4227;width:10;height:20" coordorigin="6541,4227" coordsize="10,20" path="m6541,4247l6550,4247,6550,4227,6541,4227,6541,4247xe" filled="true" fillcolor="#000000" stroked="false">
                <v:path arrowok="t"/>
                <v:fill type="solid"/>
              </v:shape>
            </v:group>
            <v:group style="position:absolute;left:6541;top:4247;width:10;height:20" coordorigin="6541,4247" coordsize="10,20">
              <v:shape style="position:absolute;left:6541;top:4247;width:10;height:20" coordorigin="6541,4247" coordsize="10,20" path="m6541,4266l6550,4266,6550,4247,6541,4247,6541,4266xe" filled="true" fillcolor="#000000" stroked="false">
                <v:path arrowok="t"/>
                <v:fill type="solid"/>
              </v:shape>
            </v:group>
            <v:group style="position:absolute;left:6541;top:4266;width:10;height:20" coordorigin="6541,4266" coordsize="10,20">
              <v:shape style="position:absolute;left:6541;top:4266;width:10;height:20" coordorigin="6541,4266" coordsize="10,20" path="m6541,4285l6550,4285,6550,4266,6541,4266,6541,4285xe" filled="true" fillcolor="#000000" stroked="false">
                <v:path arrowok="t"/>
                <v:fill type="solid"/>
              </v:shape>
            </v:group>
            <v:group style="position:absolute;left:6541;top:4285;width:10;height:20" coordorigin="6541,4285" coordsize="10,20">
              <v:shape style="position:absolute;left:6541;top:4285;width:10;height:20" coordorigin="6541,4285" coordsize="10,20" path="m6541,4304l6550,4304,6550,4285,6541,4285,6541,4304xe" filled="true" fillcolor="#000000" stroked="false">
                <v:path arrowok="t"/>
                <v:fill type="solid"/>
              </v:shape>
            </v:group>
            <v:group style="position:absolute;left:6541;top:4304;width:10;height:20" coordorigin="6541,4304" coordsize="10,20">
              <v:shape style="position:absolute;left:6541;top:4304;width:10;height:20" coordorigin="6541,4304" coordsize="10,20" path="m6541,4323l6550,4323,6550,4304,6541,4304,6541,4323xe" filled="true" fillcolor="#000000" stroked="false">
                <v:path arrowok="t"/>
                <v:fill type="solid"/>
              </v:shape>
            </v:group>
            <v:group style="position:absolute;left:6541;top:4323;width:10;height:20" coordorigin="6541,4323" coordsize="10,20">
              <v:shape style="position:absolute;left:6541;top:4323;width:10;height:20" coordorigin="6541,4323" coordsize="10,20" path="m6541,4343l6550,4343,6550,4323,6541,4323,6541,4343xe" filled="true" fillcolor="#000000" stroked="false">
                <v:path arrowok="t"/>
                <v:fill type="solid"/>
              </v:shape>
            </v:group>
            <v:group style="position:absolute;left:6541;top:4343;width:10;height:20" coordorigin="6541,4343" coordsize="10,20">
              <v:shape style="position:absolute;left:6541;top:4343;width:10;height:20" coordorigin="6541,4343" coordsize="10,20" path="m6541,4362l6550,4362,6550,4343,6541,4343,6541,4362xe" filled="true" fillcolor="#000000" stroked="false">
                <v:path arrowok="t"/>
                <v:fill type="solid"/>
              </v:shape>
            </v:group>
            <v:group style="position:absolute;left:6541;top:4362;width:10;height:20" coordorigin="6541,4362" coordsize="10,20">
              <v:shape style="position:absolute;left:6541;top:4362;width:10;height:20" coordorigin="6541,4362" coordsize="10,20" path="m6541,4381l6550,4381,6550,4362,6541,4362,6541,4381xe" filled="true" fillcolor="#000000" stroked="false">
                <v:path arrowok="t"/>
                <v:fill type="solid"/>
              </v:shape>
            </v:group>
            <v:group style="position:absolute;left:6541;top:4381;width:10;height:20" coordorigin="6541,4381" coordsize="10,20">
              <v:shape style="position:absolute;left:6541;top:4381;width:10;height:20" coordorigin="6541,4381" coordsize="10,20" path="m6541,4400l6550,4400,6550,4381,6541,4381,6541,4400xe" filled="true" fillcolor="#000000" stroked="false">
                <v:path arrowok="t"/>
                <v:fill type="solid"/>
              </v:shape>
            </v:group>
            <v:group style="position:absolute;left:6541;top:4400;width:10;height:20" coordorigin="6541,4400" coordsize="10,20">
              <v:shape style="position:absolute;left:6541;top:4400;width:10;height:20" coordorigin="6541,4400" coordsize="10,20" path="m6541,4419l6550,4419,6550,4400,6541,4400,6541,4419xe" filled="true" fillcolor="#000000" stroked="false">
                <v:path arrowok="t"/>
                <v:fill type="solid"/>
              </v:shape>
            </v:group>
            <v:group style="position:absolute;left:6541;top:4419;width:10;height:20" coordorigin="6541,4419" coordsize="10,20">
              <v:shape style="position:absolute;left:6541;top:4419;width:10;height:20" coordorigin="6541,4419" coordsize="10,20" path="m6541,4439l6550,4439,6550,4419,6541,4419,6541,4439xe" filled="true" fillcolor="#000000" stroked="false">
                <v:path arrowok="t"/>
                <v:fill type="solid"/>
              </v:shape>
            </v:group>
            <v:group style="position:absolute;left:6541;top:4439;width:10;height:20" coordorigin="6541,4439" coordsize="10,20">
              <v:shape style="position:absolute;left:6541;top:4439;width:10;height:20" coordorigin="6541,4439" coordsize="10,20" path="m6541,4458l6550,4458,6550,4439,6541,4439,6541,4458xe" filled="true" fillcolor="#000000" stroked="false">
                <v:path arrowok="t"/>
                <v:fill type="solid"/>
              </v:shape>
            </v:group>
            <v:group style="position:absolute;left:6541;top:4458;width:10;height:20" coordorigin="6541,4458" coordsize="10,20">
              <v:shape style="position:absolute;left:6541;top:4458;width:10;height:20" coordorigin="6541,4458" coordsize="10,20" path="m6541,4477l6550,4477,6550,4458,6541,4458,6541,4477xe" filled="true" fillcolor="#000000" stroked="false">
                <v:path arrowok="t"/>
                <v:fill type="solid"/>
              </v:shape>
            </v:group>
            <v:group style="position:absolute;left:6541;top:4477;width:10;height:20" coordorigin="6541,4477" coordsize="10,20">
              <v:shape style="position:absolute;left:6541;top:4477;width:10;height:20" coordorigin="6541,4477" coordsize="10,20" path="m6541,4496l6550,4496,6550,4477,6541,4477,6541,4496xe" filled="true" fillcolor="#000000" stroked="false">
                <v:path arrowok="t"/>
                <v:fill type="solid"/>
              </v:shape>
            </v:group>
            <v:group style="position:absolute;left:6541;top:4496;width:10;height:20" coordorigin="6541,4496" coordsize="10,20">
              <v:shape style="position:absolute;left:6541;top:4496;width:10;height:20" coordorigin="6541,4496" coordsize="10,20" path="m6541,4515l6550,4515,6550,4496,6541,4496,6541,4515xe" filled="true" fillcolor="#000000" stroked="false">
                <v:path arrowok="t"/>
                <v:fill type="solid"/>
              </v:shape>
            </v:group>
            <v:group style="position:absolute;left:6541;top:4515;width:10;height:20" coordorigin="6541,4515" coordsize="10,20">
              <v:shape style="position:absolute;left:6541;top:4515;width:10;height:20" coordorigin="6541,4515" coordsize="10,20" path="m6541,4535l6550,4535,6550,4515,6541,4515,6541,4535xe" filled="true" fillcolor="#000000" stroked="false">
                <v:path arrowok="t"/>
                <v:fill type="solid"/>
              </v:shape>
            </v:group>
            <v:group style="position:absolute;left:6541;top:4535;width:10;height:20" coordorigin="6541,4535" coordsize="10,20">
              <v:shape style="position:absolute;left:6541;top:4535;width:10;height:20" coordorigin="6541,4535" coordsize="10,20" path="m6541,4554l6550,4554,6550,4535,6541,4535,6541,4554xe" filled="true" fillcolor="#000000" stroked="false">
                <v:path arrowok="t"/>
                <v:fill type="solid"/>
              </v:shape>
            </v:group>
            <v:group style="position:absolute;left:6541;top:4554;width:10;height:20" coordorigin="6541,4554" coordsize="10,20">
              <v:shape style="position:absolute;left:6541;top:4554;width:10;height:20" coordorigin="6541,4554" coordsize="10,20" path="m6541,4573l6550,4573,6550,4554,6541,4554,6541,4573xe" filled="true" fillcolor="#000000" stroked="false">
                <v:path arrowok="t"/>
                <v:fill type="solid"/>
              </v:shape>
            </v:group>
            <v:group style="position:absolute;left:6541;top:4573;width:10;height:20" coordorigin="6541,4573" coordsize="10,20">
              <v:shape style="position:absolute;left:6541;top:4573;width:10;height:20" coordorigin="6541,4573" coordsize="10,20" path="m6541,4592l6550,4592,6550,4573,6541,4573,6541,4592xe" filled="true" fillcolor="#000000" stroked="false">
                <v:path arrowok="t"/>
                <v:fill type="solid"/>
              </v:shape>
            </v:group>
            <v:group style="position:absolute;left:6541;top:4592;width:10;height:20" coordorigin="6541,4592" coordsize="10,20">
              <v:shape style="position:absolute;left:6541;top:4592;width:10;height:20" coordorigin="6541,4592" coordsize="10,20" path="m6541,4611l6550,4611,6550,4592,6541,4592,6541,4611xe" filled="true" fillcolor="#000000" stroked="false">
                <v:path arrowok="t"/>
                <v:fill type="solid"/>
              </v:shape>
            </v:group>
            <v:group style="position:absolute;left:6541;top:4611;width:10;height:20" coordorigin="6541,4611" coordsize="10,20">
              <v:shape style="position:absolute;left:6541;top:4611;width:10;height:20" coordorigin="6541,4611" coordsize="10,20" path="m6541,4631l6550,4631,6550,4611,6541,4611,6541,4631xe" filled="true" fillcolor="#000000" stroked="false">
                <v:path arrowok="t"/>
                <v:fill type="solid"/>
              </v:shape>
            </v:group>
            <v:group style="position:absolute;left:6541;top:4631;width:10;height:20" coordorigin="6541,4631" coordsize="10,20">
              <v:shape style="position:absolute;left:6541;top:4631;width:10;height:20" coordorigin="6541,4631" coordsize="10,20" path="m6541,4650l6550,4650,6550,4631,6541,4631,6541,4650xe" filled="true" fillcolor="#000000" stroked="false">
                <v:path arrowok="t"/>
                <v:fill type="solid"/>
              </v:shape>
            </v:group>
            <v:group style="position:absolute;left:6541;top:4650;width:10;height:20" coordorigin="6541,4650" coordsize="10,20">
              <v:shape style="position:absolute;left:6541;top:4650;width:10;height:20" coordorigin="6541,4650" coordsize="10,20" path="m6541,4669l6550,4669,6550,4650,6541,4650,6541,4669xe" filled="true" fillcolor="#000000" stroked="false">
                <v:path arrowok="t"/>
                <v:fill type="solid"/>
              </v:shape>
            </v:group>
            <v:group style="position:absolute;left:6541;top:4669;width:10;height:20" coordorigin="6541,4669" coordsize="10,20">
              <v:shape style="position:absolute;left:6541;top:4669;width:10;height:20" coordorigin="6541,4669" coordsize="10,20" path="m6541,4688l6550,4688,6550,4669,6541,4669,6541,4688xe" filled="true" fillcolor="#000000" stroked="false">
                <v:path arrowok="t"/>
                <v:fill type="solid"/>
              </v:shape>
            </v:group>
            <v:group style="position:absolute;left:6541;top:4688;width:10;height:20" coordorigin="6541,4688" coordsize="10,20">
              <v:shape style="position:absolute;left:6541;top:4688;width:10;height:20" coordorigin="6541,4688" coordsize="10,20" path="m6541,4707l6550,4707,6550,4688,6541,4688,6541,4707xe" filled="true" fillcolor="#000000" stroked="false">
                <v:path arrowok="t"/>
                <v:fill type="solid"/>
              </v:shape>
            </v:group>
            <v:group style="position:absolute;left:6541;top:4707;width:10;height:20" coordorigin="6541,4707" coordsize="10,20">
              <v:shape style="position:absolute;left:6541;top:4707;width:10;height:20" coordorigin="6541,4707" coordsize="10,20" path="m6541,4727l6550,4727,6550,4707,6541,4707,6541,4727xe" filled="true" fillcolor="#000000" stroked="false">
                <v:path arrowok="t"/>
                <v:fill type="solid"/>
              </v:shape>
            </v:group>
            <v:group style="position:absolute;left:6541;top:4727;width:10;height:20" coordorigin="6541,4727" coordsize="10,20">
              <v:shape style="position:absolute;left:6541;top:4727;width:10;height:20" coordorigin="6541,4727" coordsize="10,20" path="m6541,4746l6550,4746,6550,4727,6541,4727,6541,4746xe" filled="true" fillcolor="#000000" stroked="false">
                <v:path arrowok="t"/>
                <v:fill type="solid"/>
              </v:shape>
            </v:group>
            <v:group style="position:absolute;left:6541;top:4746;width:10;height:20" coordorigin="6541,4746" coordsize="10,20">
              <v:shape style="position:absolute;left:6541;top:4746;width:10;height:20" coordorigin="6541,4746" coordsize="10,20" path="m6541,4765l6550,4765,6550,4746,6541,4746,6541,4765xe" filled="true" fillcolor="#000000" stroked="false">
                <v:path arrowok="t"/>
                <v:fill type="solid"/>
              </v:shape>
            </v:group>
            <v:group style="position:absolute;left:6541;top:4765;width:10;height:20" coordorigin="6541,4765" coordsize="10,20">
              <v:shape style="position:absolute;left:6541;top:4765;width:10;height:20" coordorigin="6541,4765" coordsize="10,20" path="m6541,4784l6550,4784,6550,4765,6541,4765,6541,4784xe" filled="true" fillcolor="#000000" stroked="false">
                <v:path arrowok="t"/>
                <v:fill type="solid"/>
              </v:shape>
            </v:group>
            <v:group style="position:absolute;left:6541;top:4784;width:10;height:20" coordorigin="6541,4784" coordsize="10,20">
              <v:shape style="position:absolute;left:6541;top:4784;width:10;height:20" coordorigin="6541,4784" coordsize="10,20" path="m6541,4803l6550,4803,6550,4784,6541,4784,6541,4803xe" filled="true" fillcolor="#000000" stroked="false">
                <v:path arrowok="t"/>
                <v:fill type="solid"/>
              </v:shape>
            </v:group>
            <v:group style="position:absolute;left:6541;top:4803;width:10;height:20" coordorigin="6541,4803" coordsize="10,20">
              <v:shape style="position:absolute;left:6541;top:4803;width:10;height:20" coordorigin="6541,4803" coordsize="10,20" path="m6541,4823l6550,4823,6550,4803,6541,4803,6541,4823xe" filled="true" fillcolor="#000000" stroked="false">
                <v:path arrowok="t"/>
                <v:fill type="solid"/>
              </v:shape>
            </v:group>
            <v:group style="position:absolute;left:6541;top:4823;width:10;height:20" coordorigin="6541,4823" coordsize="10,20">
              <v:shape style="position:absolute;left:6541;top:4823;width:10;height:20" coordorigin="6541,4823" coordsize="10,20" path="m6541,4842l6550,4842,6550,4823,6541,4823,6541,4842xe" filled="true" fillcolor="#000000" stroked="false">
                <v:path arrowok="t"/>
                <v:fill type="solid"/>
              </v:shape>
            </v:group>
            <v:group style="position:absolute;left:6541;top:4842;width:10;height:20" coordorigin="6541,4842" coordsize="10,20">
              <v:shape style="position:absolute;left:6541;top:4842;width:10;height:20" coordorigin="6541,4842" coordsize="10,20" path="m6541,4861l6550,4861,6550,4842,6541,4842,6541,4861xe" filled="true" fillcolor="#000000" stroked="false">
                <v:path arrowok="t"/>
                <v:fill type="solid"/>
              </v:shape>
            </v:group>
            <v:group style="position:absolute;left:6541;top:4861;width:10;height:20" coordorigin="6541,4861" coordsize="10,20">
              <v:shape style="position:absolute;left:6541;top:4861;width:10;height:20" coordorigin="6541,4861" coordsize="10,20" path="m6541,4880l6550,4880,6550,4861,6541,4861,6541,4880xe" filled="true" fillcolor="#000000" stroked="false">
                <v:path arrowok="t"/>
                <v:fill type="solid"/>
              </v:shape>
            </v:group>
            <v:group style="position:absolute;left:6541;top:4880;width:10;height:20" coordorigin="6541,4880" coordsize="10,20">
              <v:shape style="position:absolute;left:6541;top:4880;width:10;height:20" coordorigin="6541,4880" coordsize="10,20" path="m6541,4899l6550,4899,6550,4880,6541,4880,6541,4899xe" filled="true" fillcolor="#000000" stroked="false">
                <v:path arrowok="t"/>
                <v:fill type="solid"/>
              </v:shape>
            </v:group>
            <v:group style="position:absolute;left:6541;top:4899;width:10;height:20" coordorigin="6541,4899" coordsize="10,20">
              <v:shape style="position:absolute;left:6541;top:4899;width:10;height:20" coordorigin="6541,4899" coordsize="10,20" path="m6541,4919l6550,4919,6550,4899,6541,4899,6541,4919xe" filled="true" fillcolor="#000000" stroked="false">
                <v:path arrowok="t"/>
                <v:fill type="solid"/>
              </v:shape>
            </v:group>
            <v:group style="position:absolute;left:6541;top:4919;width:10;height:20" coordorigin="6541,4919" coordsize="10,20">
              <v:shape style="position:absolute;left:6541;top:4919;width:10;height:20" coordorigin="6541,4919" coordsize="10,20" path="m6541,4938l6550,4938,6550,4919,6541,4919,6541,4938xe" filled="true" fillcolor="#000000" stroked="false">
                <v:path arrowok="t"/>
                <v:fill type="solid"/>
              </v:shape>
            </v:group>
            <v:group style="position:absolute;left:6541;top:4938;width:10;height:20" coordorigin="6541,4938" coordsize="10,20">
              <v:shape style="position:absolute;left:6541;top:4938;width:10;height:20" coordorigin="6541,4938" coordsize="10,20" path="m6541,4957l6550,4957,6550,4938,6541,4938,6541,4957xe" filled="true" fillcolor="#000000" stroked="false">
                <v:path arrowok="t"/>
                <v:fill type="solid"/>
              </v:shape>
            </v:group>
            <v:group style="position:absolute;left:6541;top:4957;width:10;height:20" coordorigin="6541,4957" coordsize="10,20">
              <v:shape style="position:absolute;left:6541;top:4957;width:10;height:20" coordorigin="6541,4957" coordsize="10,20" path="m6541,4976l6550,4976,6550,4957,6541,4957,6541,4976xe" filled="true" fillcolor="#000000" stroked="false">
                <v:path arrowok="t"/>
                <v:fill type="solid"/>
              </v:shape>
            </v:group>
            <v:group style="position:absolute;left:6541;top:4976;width:10;height:20" coordorigin="6541,4976" coordsize="10,20">
              <v:shape style="position:absolute;left:6541;top:4976;width:10;height:20" coordorigin="6541,4976" coordsize="10,20" path="m6541,4995l6550,4995,6550,4976,6541,4976,6541,4995xe" filled="true" fillcolor="#000000" stroked="false">
                <v:path arrowok="t"/>
                <v:fill type="solid"/>
              </v:shape>
            </v:group>
            <v:group style="position:absolute;left:6541;top:4995;width:10;height:20" coordorigin="6541,4995" coordsize="10,20">
              <v:shape style="position:absolute;left:6541;top:4995;width:10;height:20" coordorigin="6541,4995" coordsize="10,20" path="m6541,5015l6550,5015,6550,4995,6541,4995,6541,5015xe" filled="true" fillcolor="#000000" stroked="false">
                <v:path arrowok="t"/>
                <v:fill type="solid"/>
              </v:shape>
            </v:group>
            <v:group style="position:absolute;left:6541;top:5015;width:10;height:20" coordorigin="6541,5015" coordsize="10,20">
              <v:shape style="position:absolute;left:6541;top:5015;width:10;height:20" coordorigin="6541,5015" coordsize="10,20" path="m6541,5034l6550,5034,6550,5015,6541,5015,6541,5034xe" filled="true" fillcolor="#000000" stroked="false">
                <v:path arrowok="t"/>
                <v:fill type="solid"/>
              </v:shape>
            </v:group>
            <v:group style="position:absolute;left:6541;top:5034;width:10;height:20" coordorigin="6541,5034" coordsize="10,20">
              <v:shape style="position:absolute;left:6541;top:5034;width:10;height:20" coordorigin="6541,5034" coordsize="10,20" path="m6541,5053l6550,5053,6550,5034,6541,5034,6541,5053xe" filled="true" fillcolor="#000000" stroked="false">
                <v:path arrowok="t"/>
                <v:fill type="solid"/>
              </v:shape>
            </v:group>
            <v:group style="position:absolute;left:6541;top:5053;width:10;height:20" coordorigin="6541,5053" coordsize="10,20">
              <v:shape style="position:absolute;left:6541;top:5053;width:10;height:20" coordorigin="6541,5053" coordsize="10,20" path="m6541,5072l6550,5072,6550,5053,6541,5053,6541,5072xe" filled="true" fillcolor="#000000" stroked="false">
                <v:path arrowok="t"/>
                <v:fill type="solid"/>
              </v:shape>
            </v:group>
            <v:group style="position:absolute;left:6541;top:5072;width:10;height:20" coordorigin="6541,5072" coordsize="10,20">
              <v:shape style="position:absolute;left:6541;top:5072;width:10;height:20" coordorigin="6541,5072" coordsize="10,20" path="m6541,5091l6550,5091,6550,5072,6541,5072,6541,5091xe" filled="true" fillcolor="#000000" stroked="false">
                <v:path arrowok="t"/>
                <v:fill type="solid"/>
              </v:shape>
            </v:group>
            <v:group style="position:absolute;left:6541;top:5091;width:10;height:20" coordorigin="6541,5091" coordsize="10,20">
              <v:shape style="position:absolute;left:6541;top:5091;width:10;height:20" coordorigin="6541,5091" coordsize="10,20" path="m6541,5111l6550,5111,6550,5091,6541,5091,6541,5111xe" filled="true" fillcolor="#000000" stroked="false">
                <v:path arrowok="t"/>
                <v:fill type="solid"/>
              </v:shape>
            </v:group>
            <v:group style="position:absolute;left:6541;top:5111;width:10;height:20" coordorigin="6541,5111" coordsize="10,20">
              <v:shape style="position:absolute;left:6541;top:5111;width:10;height:20" coordorigin="6541,5111" coordsize="10,20" path="m6541,5130l6550,5130,6550,5111,6541,5111,6541,5130xe" filled="true" fillcolor="#000000" stroked="false">
                <v:path arrowok="t"/>
                <v:fill type="solid"/>
              </v:shape>
            </v:group>
            <v:group style="position:absolute;left:6541;top:5130;width:10;height:20" coordorigin="6541,5130" coordsize="10,20">
              <v:shape style="position:absolute;left:6541;top:5130;width:10;height:20" coordorigin="6541,5130" coordsize="10,20" path="m6541,5149l6550,5149,6550,5130,6541,5130,6541,5149xe" filled="true" fillcolor="#000000" stroked="false">
                <v:path arrowok="t"/>
                <v:fill type="solid"/>
              </v:shape>
            </v:group>
            <v:group style="position:absolute;left:6541;top:5149;width:10;height:20" coordorigin="6541,5149" coordsize="10,20">
              <v:shape style="position:absolute;left:6541;top:5149;width:10;height:20" coordorigin="6541,5149" coordsize="10,20" path="m6541,5168l6550,5168,6550,5149,6541,5149,6541,5168xe" filled="true" fillcolor="#000000" stroked="false">
                <v:path arrowok="t"/>
                <v:fill type="solid"/>
              </v:shape>
            </v:group>
            <v:group style="position:absolute;left:6541;top:5168;width:10;height:20" coordorigin="6541,5168" coordsize="10,20">
              <v:shape style="position:absolute;left:6541;top:5168;width:10;height:20" coordorigin="6541,5168" coordsize="10,20" path="m6541,5187l6550,5187,6550,5168,6541,5168,6541,5187xe" filled="true" fillcolor="#000000" stroked="false">
                <v:path arrowok="t"/>
                <v:fill type="solid"/>
              </v:shape>
            </v:group>
            <v:group style="position:absolute;left:6541;top:5187;width:10;height:20" coordorigin="6541,5187" coordsize="10,20">
              <v:shape style="position:absolute;left:6541;top:5187;width:10;height:20" coordorigin="6541,5187" coordsize="10,20" path="m6541,5207l6550,5207,6550,5187,6541,5187,6541,5207xe" filled="true" fillcolor="#000000" stroked="false">
                <v:path arrowok="t"/>
                <v:fill type="solid"/>
              </v:shape>
            </v:group>
            <v:group style="position:absolute;left:6541;top:5207;width:10;height:20" coordorigin="6541,5207" coordsize="10,20">
              <v:shape style="position:absolute;left:6541;top:5207;width:10;height:20" coordorigin="6541,5207" coordsize="10,20" path="m6541,5226l6550,5226,6550,5207,6541,5207,6541,5226xe" filled="true" fillcolor="#000000" stroked="false">
                <v:path arrowok="t"/>
                <v:fill type="solid"/>
              </v:shape>
            </v:group>
            <v:group style="position:absolute;left:6541;top:5226;width:10;height:20" coordorigin="6541,5226" coordsize="10,20">
              <v:shape style="position:absolute;left:6541;top:5226;width:10;height:20" coordorigin="6541,5226" coordsize="10,20" path="m6541,5245l6550,5245,6550,5226,6541,5226,6541,5245xe" filled="true" fillcolor="#000000" stroked="false">
                <v:path arrowok="t"/>
                <v:fill type="solid"/>
              </v:shape>
            </v:group>
            <v:group style="position:absolute;left:6541;top:5245;width:10;height:20" coordorigin="6541,5245" coordsize="10,20">
              <v:shape style="position:absolute;left:6541;top:5245;width:10;height:20" coordorigin="6541,5245" coordsize="10,20" path="m6541,5264l6550,5264,6550,5245,6541,5245,6541,5264xe" filled="true" fillcolor="#000000" stroked="false">
                <v:path arrowok="t"/>
                <v:fill type="solid"/>
              </v:shape>
            </v:group>
            <v:group style="position:absolute;left:6541;top:5264;width:10;height:20" coordorigin="6541,5264" coordsize="10,20">
              <v:shape style="position:absolute;left:6541;top:5264;width:10;height:20" coordorigin="6541,5264" coordsize="10,20" path="m6541,5283l6550,5283,6550,5264,6541,5264,6541,5283xe" filled="true" fillcolor="#000000" stroked="false">
                <v:path arrowok="t"/>
                <v:fill type="solid"/>
              </v:shape>
            </v:group>
            <v:group style="position:absolute;left:6541;top:5283;width:10;height:20" coordorigin="6541,5283" coordsize="10,20">
              <v:shape style="position:absolute;left:6541;top:5283;width:10;height:20" coordorigin="6541,5283" coordsize="10,20" path="m6541,5303l6550,5303,6550,5283,6541,5283,6541,5303xe" filled="true" fillcolor="#000000" stroked="false">
                <v:path arrowok="t"/>
                <v:fill type="solid"/>
              </v:shape>
            </v:group>
            <v:group style="position:absolute;left:6541;top:5303;width:10;height:20" coordorigin="6541,5303" coordsize="10,20">
              <v:shape style="position:absolute;left:6541;top:5303;width:10;height:20" coordorigin="6541,5303" coordsize="10,20" path="m6541,5322l6550,5322,6550,5303,6541,5303,6541,5322xe" filled="true" fillcolor="#000000" stroked="false">
                <v:path arrowok="t"/>
                <v:fill type="solid"/>
              </v:shape>
            </v:group>
            <v:group style="position:absolute;left:6541;top:5322;width:10;height:20" coordorigin="6541,5322" coordsize="10,20">
              <v:shape style="position:absolute;left:6541;top:5322;width:10;height:20" coordorigin="6541,5322" coordsize="10,20" path="m6541,5341l6550,5341,6550,5322,6541,5322,6541,5341xe" filled="true" fillcolor="#000000" stroked="false">
                <v:path arrowok="t"/>
                <v:fill type="solid"/>
              </v:shape>
            </v:group>
            <v:group style="position:absolute;left:6541;top:5341;width:10;height:20" coordorigin="6541,5341" coordsize="10,20">
              <v:shape style="position:absolute;left:6541;top:5341;width:10;height:20" coordorigin="6541,5341" coordsize="10,20" path="m6541,5360l6550,5360,6550,5341,6541,5341,6541,5360xe" filled="true" fillcolor="#000000" stroked="false">
                <v:path arrowok="t"/>
                <v:fill type="solid"/>
              </v:shape>
            </v:group>
            <v:group style="position:absolute;left:6541;top:5360;width:10;height:20" coordorigin="6541,5360" coordsize="10,20">
              <v:shape style="position:absolute;left:6541;top:5360;width:10;height:20" coordorigin="6541,5360" coordsize="10,20" path="m6541,5379l6550,5379,6550,5360,6541,5360,6541,5379xe" filled="true" fillcolor="#000000" stroked="false">
                <v:path arrowok="t"/>
                <v:fill type="solid"/>
              </v:shape>
            </v:group>
            <v:group style="position:absolute;left:6541;top:5379;width:10;height:20" coordorigin="6541,5379" coordsize="10,20">
              <v:shape style="position:absolute;left:6541;top:5379;width:10;height:20" coordorigin="6541,5379" coordsize="10,20" path="m6541,5399l6550,5399,6550,5379,6541,5379,6541,5399xe" filled="true" fillcolor="#000000" stroked="false">
                <v:path arrowok="t"/>
                <v:fill type="solid"/>
              </v:shape>
            </v:group>
            <v:group style="position:absolute;left:6541;top:5399;width:10;height:20" coordorigin="6541,5399" coordsize="10,20">
              <v:shape style="position:absolute;left:6541;top:5399;width:10;height:20" coordorigin="6541,5399" coordsize="10,20" path="m6541,5418l6550,5418,6550,5399,6541,5399,6541,5418xe" filled="true" fillcolor="#000000" stroked="false">
                <v:path arrowok="t"/>
                <v:fill type="solid"/>
              </v:shape>
            </v:group>
            <v:group style="position:absolute;left:6541;top:5418;width:10;height:20" coordorigin="6541,5418" coordsize="10,20">
              <v:shape style="position:absolute;left:6541;top:5418;width:10;height:20" coordorigin="6541,5418" coordsize="10,20" path="m6541,5437l6550,5437,6550,5418,6541,5418,6541,5437xe" filled="true" fillcolor="#000000" stroked="false">
                <v:path arrowok="t"/>
                <v:fill type="solid"/>
              </v:shape>
              <v:shape style="position:absolute;left:6541;top:5437;width:10;height:2" type="#_x0000_t75" stroked="false">
                <v:imagedata r:id="rId116" o:title=""/>
              </v:shape>
            </v:group>
            <v:group style="position:absolute;left:6541;top:5454;width:29;height:2" coordorigin="6541,5454" coordsize="29,2">
              <v:shape style="position:absolute;left:6541;top:5454;width:29;height:2" coordorigin="6541,5454" coordsize="29,0" path="m6541,5454l6569,5454e" filled="false" stroked="true" strokeweight="1.44pt" strokecolor="#000000">
                <v:path arrowok="t"/>
              </v:shape>
            </v:group>
            <v:group style="position:absolute;left:6569;top:5454;width:1031;height:2" coordorigin="6569,5454" coordsize="1031,2">
              <v:shape style="position:absolute;left:6569;top:5454;width:1031;height:2" coordorigin="6569,5454" coordsize="1031,0" path="m6569,5454l7599,5454e" filled="false" stroked="true" strokeweight="1.44pt" strokecolor="#000000">
                <v:path arrowok="t"/>
              </v:shape>
            </v:group>
            <v:group style="position:absolute;left:7599;top:2441;width:10;height:20" coordorigin="7599,2441" coordsize="10,20">
              <v:shape style="position:absolute;left:7599;top:2441;width:10;height:20" coordorigin="7599,2441" coordsize="10,20" path="m7599,2461l7609,2461,7609,2441,7599,2441,7599,2461xe" filled="true" fillcolor="#000000" stroked="false">
                <v:path arrowok="t"/>
                <v:fill type="solid"/>
              </v:shape>
            </v:group>
            <v:group style="position:absolute;left:7599;top:2461;width:10;height:20" coordorigin="7599,2461" coordsize="10,20">
              <v:shape style="position:absolute;left:7599;top:2461;width:10;height:20" coordorigin="7599,2461" coordsize="10,20" path="m7599,2480l7609,2480,7609,2461,7599,2461,7599,2480xe" filled="true" fillcolor="#000000" stroked="false">
                <v:path arrowok="t"/>
                <v:fill type="solid"/>
              </v:shape>
            </v:group>
            <v:group style="position:absolute;left:7599;top:2480;width:10;height:20" coordorigin="7599,2480" coordsize="10,20">
              <v:shape style="position:absolute;left:7599;top:2480;width:10;height:20" coordorigin="7599,2480" coordsize="10,20" path="m7599,2499l7609,2499,7609,2480,7599,2480,7599,2499xe" filled="true" fillcolor="#000000" stroked="false">
                <v:path arrowok="t"/>
                <v:fill type="solid"/>
              </v:shape>
            </v:group>
            <v:group style="position:absolute;left:7599;top:2499;width:10;height:20" coordorigin="7599,2499" coordsize="10,20">
              <v:shape style="position:absolute;left:7599;top:2499;width:10;height:20" coordorigin="7599,2499" coordsize="10,20" path="m7599,2518l7609,2518,7609,2499,7599,2499,7599,2518xe" filled="true" fillcolor="#000000" stroked="false">
                <v:path arrowok="t"/>
                <v:fill type="solid"/>
              </v:shape>
            </v:group>
            <v:group style="position:absolute;left:7599;top:2518;width:10;height:20" coordorigin="7599,2518" coordsize="10,20">
              <v:shape style="position:absolute;left:7599;top:2518;width:10;height:20" coordorigin="7599,2518" coordsize="10,20" path="m7599,2537l7609,2537,7609,2518,7599,2518,7599,2537xe" filled="true" fillcolor="#000000" stroked="false">
                <v:path arrowok="t"/>
                <v:fill type="solid"/>
              </v:shape>
            </v:group>
            <v:group style="position:absolute;left:7599;top:2537;width:10;height:20" coordorigin="7599,2537" coordsize="10,20">
              <v:shape style="position:absolute;left:7599;top:2537;width:10;height:20" coordorigin="7599,2537" coordsize="10,20" path="m7599,2557l7609,2557,7609,2537,7599,2537,7599,2557xe" filled="true" fillcolor="#000000" stroked="false">
                <v:path arrowok="t"/>
                <v:fill type="solid"/>
              </v:shape>
            </v:group>
            <v:group style="position:absolute;left:7599;top:2557;width:10;height:20" coordorigin="7599,2557" coordsize="10,20">
              <v:shape style="position:absolute;left:7599;top:2557;width:10;height:20" coordorigin="7599,2557" coordsize="10,20" path="m7599,2576l7609,2576,7609,2557,7599,2557,7599,2576xe" filled="true" fillcolor="#000000" stroked="false">
                <v:path arrowok="t"/>
                <v:fill type="solid"/>
              </v:shape>
            </v:group>
            <v:group style="position:absolute;left:7599;top:2576;width:10;height:20" coordorigin="7599,2576" coordsize="10,20">
              <v:shape style="position:absolute;left:7599;top:2576;width:10;height:20" coordorigin="7599,2576" coordsize="10,20" path="m7599,2595l7609,2595,7609,2576,7599,2576,7599,2595xe" filled="true" fillcolor="#000000" stroked="false">
                <v:path arrowok="t"/>
                <v:fill type="solid"/>
              </v:shape>
            </v:group>
            <v:group style="position:absolute;left:7599;top:2595;width:10;height:20" coordorigin="7599,2595" coordsize="10,20">
              <v:shape style="position:absolute;left:7599;top:2595;width:10;height:20" coordorigin="7599,2595" coordsize="10,20" path="m7599,2614l7609,2614,7609,2595,7599,2595,7599,2614xe" filled="true" fillcolor="#000000" stroked="false">
                <v:path arrowok="t"/>
                <v:fill type="solid"/>
              </v:shape>
            </v:group>
            <v:group style="position:absolute;left:7599;top:2614;width:10;height:20" coordorigin="7599,2614" coordsize="10,20">
              <v:shape style="position:absolute;left:7599;top:2614;width:10;height:20" coordorigin="7599,2614" coordsize="10,20" path="m7599,2633l7609,2633,7609,2614,7599,2614,7599,2633xe" filled="true" fillcolor="#000000" stroked="false">
                <v:path arrowok="t"/>
                <v:fill type="solid"/>
              </v:shape>
            </v:group>
            <v:group style="position:absolute;left:7599;top:2633;width:10;height:20" coordorigin="7599,2633" coordsize="10,20">
              <v:shape style="position:absolute;left:7599;top:2633;width:10;height:20" coordorigin="7599,2633" coordsize="10,20" path="m7599,2653l7609,2653,7609,2633,7599,2633,7599,2653xe" filled="true" fillcolor="#000000" stroked="false">
                <v:path arrowok="t"/>
                <v:fill type="solid"/>
              </v:shape>
            </v:group>
            <v:group style="position:absolute;left:7599;top:2653;width:10;height:20" coordorigin="7599,2653" coordsize="10,20">
              <v:shape style="position:absolute;left:7599;top:2653;width:10;height:20" coordorigin="7599,2653" coordsize="10,20" path="m7599,2672l7609,2672,7609,2653,7599,2653,7599,2672xe" filled="true" fillcolor="#000000" stroked="false">
                <v:path arrowok="t"/>
                <v:fill type="solid"/>
              </v:shape>
            </v:group>
            <v:group style="position:absolute;left:7599;top:2672;width:10;height:20" coordorigin="7599,2672" coordsize="10,20">
              <v:shape style="position:absolute;left:7599;top:2672;width:10;height:20" coordorigin="7599,2672" coordsize="10,20" path="m7599,2691l7609,2691,7609,2672,7599,2672,7599,2691xe" filled="true" fillcolor="#000000" stroked="false">
                <v:path arrowok="t"/>
                <v:fill type="solid"/>
              </v:shape>
            </v:group>
            <v:group style="position:absolute;left:7599;top:2691;width:10;height:20" coordorigin="7599,2691" coordsize="10,20">
              <v:shape style="position:absolute;left:7599;top:2691;width:10;height:20" coordorigin="7599,2691" coordsize="10,20" path="m7599,2710l7609,2710,7609,2691,7599,2691,7599,2710xe" filled="true" fillcolor="#000000" stroked="false">
                <v:path arrowok="t"/>
                <v:fill type="solid"/>
              </v:shape>
            </v:group>
            <v:group style="position:absolute;left:7599;top:2710;width:10;height:20" coordorigin="7599,2710" coordsize="10,20">
              <v:shape style="position:absolute;left:7599;top:2710;width:10;height:20" coordorigin="7599,2710" coordsize="10,20" path="m7599,2729l7609,2729,7609,2710,7599,2710,7599,2729xe" filled="true" fillcolor="#000000" stroked="false">
                <v:path arrowok="t"/>
                <v:fill type="solid"/>
              </v:shape>
            </v:group>
            <v:group style="position:absolute;left:7599;top:2729;width:10;height:20" coordorigin="7599,2729" coordsize="10,20">
              <v:shape style="position:absolute;left:7599;top:2729;width:10;height:20" coordorigin="7599,2729" coordsize="10,20" path="m7599,2749l7609,2749,7609,2729,7599,2729,7599,2749xe" filled="true" fillcolor="#000000" stroked="false">
                <v:path arrowok="t"/>
                <v:fill type="solid"/>
              </v:shape>
            </v:group>
            <v:group style="position:absolute;left:7599;top:2749;width:10;height:20" coordorigin="7599,2749" coordsize="10,20">
              <v:shape style="position:absolute;left:7599;top:2749;width:10;height:20" coordorigin="7599,2749" coordsize="10,20" path="m7599,2768l7609,2768,7609,2749,7599,2749,7599,2768xe" filled="true" fillcolor="#000000" stroked="false">
                <v:path arrowok="t"/>
                <v:fill type="solid"/>
              </v:shape>
            </v:group>
            <v:group style="position:absolute;left:7599;top:2768;width:10;height:20" coordorigin="7599,2768" coordsize="10,20">
              <v:shape style="position:absolute;left:7599;top:2768;width:10;height:20" coordorigin="7599,2768" coordsize="10,20" path="m7599,2787l7609,2787,7609,2768,7599,2768,7599,2787xe" filled="true" fillcolor="#000000" stroked="false">
                <v:path arrowok="t"/>
                <v:fill type="solid"/>
              </v:shape>
            </v:group>
            <v:group style="position:absolute;left:7599;top:2787;width:10;height:20" coordorigin="7599,2787" coordsize="10,20">
              <v:shape style="position:absolute;left:7599;top:2787;width:10;height:20" coordorigin="7599,2787" coordsize="10,20" path="m7599,2806l7609,2806,7609,2787,7599,2787,7599,2806xe" filled="true" fillcolor="#000000" stroked="false">
                <v:path arrowok="t"/>
                <v:fill type="solid"/>
              </v:shape>
            </v:group>
            <v:group style="position:absolute;left:7599;top:2806;width:10;height:20" coordorigin="7599,2806" coordsize="10,20">
              <v:shape style="position:absolute;left:7599;top:2806;width:10;height:20" coordorigin="7599,2806" coordsize="10,20" path="m7599,2825l7609,2825,7609,2806,7599,2806,7599,2825xe" filled="true" fillcolor="#000000" stroked="false">
                <v:path arrowok="t"/>
                <v:fill type="solid"/>
              </v:shape>
            </v:group>
            <v:group style="position:absolute;left:7599;top:2825;width:10;height:20" coordorigin="7599,2825" coordsize="10,20">
              <v:shape style="position:absolute;left:7599;top:2825;width:10;height:20" coordorigin="7599,2825" coordsize="10,20" path="m7599,2845l7609,2845,7609,2825,7599,2825,7599,2845xe" filled="true" fillcolor="#000000" stroked="false">
                <v:path arrowok="t"/>
                <v:fill type="solid"/>
              </v:shape>
            </v:group>
            <v:group style="position:absolute;left:7599;top:2845;width:10;height:20" coordorigin="7599,2845" coordsize="10,20">
              <v:shape style="position:absolute;left:7599;top:2845;width:10;height:20" coordorigin="7599,2845" coordsize="10,20" path="m7599,2864l7609,2864,7609,2845,7599,2845,7599,2864xe" filled="true" fillcolor="#000000" stroked="false">
                <v:path arrowok="t"/>
                <v:fill type="solid"/>
              </v:shape>
            </v:group>
            <v:group style="position:absolute;left:7599;top:2864;width:10;height:20" coordorigin="7599,2864" coordsize="10,20">
              <v:shape style="position:absolute;left:7599;top:2864;width:10;height:20" coordorigin="7599,2864" coordsize="10,20" path="m7599,2883l7609,2883,7609,2864,7599,2864,7599,2883xe" filled="true" fillcolor="#000000" stroked="false">
                <v:path arrowok="t"/>
                <v:fill type="solid"/>
              </v:shape>
            </v:group>
            <v:group style="position:absolute;left:7599;top:2883;width:10;height:20" coordorigin="7599,2883" coordsize="10,20">
              <v:shape style="position:absolute;left:7599;top:2883;width:10;height:20" coordorigin="7599,2883" coordsize="10,20" path="m7599,2902l7609,2902,7609,2883,7599,2883,7599,2902xe" filled="true" fillcolor="#000000" stroked="false">
                <v:path arrowok="t"/>
                <v:fill type="solid"/>
              </v:shape>
            </v:group>
            <v:group style="position:absolute;left:7599;top:2902;width:10;height:20" coordorigin="7599,2902" coordsize="10,20">
              <v:shape style="position:absolute;left:7599;top:2902;width:10;height:20" coordorigin="7599,2902" coordsize="10,20" path="m7599,2921l7609,2921,7609,2902,7599,2902,7599,2921xe" filled="true" fillcolor="#000000" stroked="false">
                <v:path arrowok="t"/>
                <v:fill type="solid"/>
              </v:shape>
            </v:group>
            <v:group style="position:absolute;left:7599;top:2921;width:10;height:20" coordorigin="7599,2921" coordsize="10,20">
              <v:shape style="position:absolute;left:7599;top:2921;width:10;height:20" coordorigin="7599,2921" coordsize="10,20" path="m7599,2941l7609,2941,7609,2921,7599,2921,7599,2941xe" filled="true" fillcolor="#000000" stroked="false">
                <v:path arrowok="t"/>
                <v:fill type="solid"/>
              </v:shape>
            </v:group>
            <v:group style="position:absolute;left:7599;top:2941;width:10;height:20" coordorigin="7599,2941" coordsize="10,20">
              <v:shape style="position:absolute;left:7599;top:2941;width:10;height:20" coordorigin="7599,2941" coordsize="10,20" path="m7599,2960l7609,2960,7609,2941,7599,2941,7599,2960xe" filled="true" fillcolor="#000000" stroked="false">
                <v:path arrowok="t"/>
                <v:fill type="solid"/>
              </v:shape>
            </v:group>
            <v:group style="position:absolute;left:7599;top:2960;width:10;height:20" coordorigin="7599,2960" coordsize="10,20">
              <v:shape style="position:absolute;left:7599;top:2960;width:10;height:20" coordorigin="7599,2960" coordsize="10,20" path="m7599,2979l7609,2979,7609,2960,7599,2960,7599,2979xe" filled="true" fillcolor="#000000" stroked="false">
                <v:path arrowok="t"/>
                <v:fill type="solid"/>
              </v:shape>
            </v:group>
            <v:group style="position:absolute;left:7599;top:2979;width:10;height:20" coordorigin="7599,2979" coordsize="10,20">
              <v:shape style="position:absolute;left:7599;top:2979;width:10;height:20" coordorigin="7599,2979" coordsize="10,20" path="m7599,2998l7609,2998,7609,2979,7599,2979,7599,2998xe" filled="true" fillcolor="#000000" stroked="false">
                <v:path arrowok="t"/>
                <v:fill type="solid"/>
              </v:shape>
            </v:group>
            <v:group style="position:absolute;left:7599;top:2998;width:10;height:20" coordorigin="7599,2998" coordsize="10,20">
              <v:shape style="position:absolute;left:7599;top:2998;width:10;height:20" coordorigin="7599,2998" coordsize="10,20" path="m7599,3017l7609,3017,7609,2998,7599,2998,7599,3017xe" filled="true" fillcolor="#000000" stroked="false">
                <v:path arrowok="t"/>
                <v:fill type="solid"/>
              </v:shape>
            </v:group>
            <v:group style="position:absolute;left:7599;top:3017;width:10;height:20" coordorigin="7599,3017" coordsize="10,20">
              <v:shape style="position:absolute;left:7599;top:3017;width:10;height:20" coordorigin="7599,3017" coordsize="10,20" path="m7599,3037l7609,3037,7609,3017,7599,3017,7599,3037xe" filled="true" fillcolor="#000000" stroked="false">
                <v:path arrowok="t"/>
                <v:fill type="solid"/>
              </v:shape>
            </v:group>
            <v:group style="position:absolute;left:7599;top:3037;width:10;height:20" coordorigin="7599,3037" coordsize="10,20">
              <v:shape style="position:absolute;left:7599;top:3037;width:10;height:20" coordorigin="7599,3037" coordsize="10,20" path="m7599,3056l7609,3056,7609,3037,7599,3037,7599,3056xe" filled="true" fillcolor="#000000" stroked="false">
                <v:path arrowok="t"/>
                <v:fill type="solid"/>
              </v:shape>
            </v:group>
            <v:group style="position:absolute;left:7599;top:3056;width:10;height:20" coordorigin="7599,3056" coordsize="10,20">
              <v:shape style="position:absolute;left:7599;top:3056;width:10;height:20" coordorigin="7599,3056" coordsize="10,20" path="m7599,3075l7609,3075,7609,3056,7599,3056,7599,3075xe" filled="true" fillcolor="#000000" stroked="false">
                <v:path arrowok="t"/>
                <v:fill type="solid"/>
              </v:shape>
            </v:group>
            <v:group style="position:absolute;left:7599;top:3075;width:10;height:20" coordorigin="7599,3075" coordsize="10,20">
              <v:shape style="position:absolute;left:7599;top:3075;width:10;height:20" coordorigin="7599,3075" coordsize="10,20" path="m7599,3095l7609,3095,7609,3075,7599,3075,7599,3095xe" filled="true" fillcolor="#000000" stroked="false">
                <v:path arrowok="t"/>
                <v:fill type="solid"/>
              </v:shape>
            </v:group>
            <v:group style="position:absolute;left:7599;top:3095;width:10;height:20" coordorigin="7599,3095" coordsize="10,20">
              <v:shape style="position:absolute;left:7599;top:3095;width:10;height:20" coordorigin="7599,3095" coordsize="10,20" path="m7599,3114l7609,3114,7609,3095,7599,3095,7599,3114xe" filled="true" fillcolor="#000000" stroked="false">
                <v:path arrowok="t"/>
                <v:fill type="solid"/>
              </v:shape>
            </v:group>
            <v:group style="position:absolute;left:7599;top:3114;width:10;height:20" coordorigin="7599,3114" coordsize="10,20">
              <v:shape style="position:absolute;left:7599;top:3114;width:10;height:20" coordorigin="7599,3114" coordsize="10,20" path="m7599,3133l7609,3133,7609,3114,7599,3114,7599,3133xe" filled="true" fillcolor="#000000" stroked="false">
                <v:path arrowok="t"/>
                <v:fill type="solid"/>
              </v:shape>
            </v:group>
            <v:group style="position:absolute;left:7599;top:3133;width:10;height:20" coordorigin="7599,3133" coordsize="10,20">
              <v:shape style="position:absolute;left:7599;top:3133;width:10;height:20" coordorigin="7599,3133" coordsize="10,20" path="m7599,3152l7609,3152,7609,3133,7599,3133,7599,3152xe" filled="true" fillcolor="#000000" stroked="false">
                <v:path arrowok="t"/>
                <v:fill type="solid"/>
              </v:shape>
            </v:group>
            <v:group style="position:absolute;left:7599;top:3152;width:10;height:20" coordorigin="7599,3152" coordsize="10,20">
              <v:shape style="position:absolute;left:7599;top:3152;width:10;height:20" coordorigin="7599,3152" coordsize="10,20" path="m7599,3171l7609,3171,7609,3152,7599,3152,7599,3171xe" filled="true" fillcolor="#000000" stroked="false">
                <v:path arrowok="t"/>
                <v:fill type="solid"/>
              </v:shape>
            </v:group>
            <v:group style="position:absolute;left:7599;top:3171;width:10;height:20" coordorigin="7599,3171" coordsize="10,20">
              <v:shape style="position:absolute;left:7599;top:3171;width:10;height:20" coordorigin="7599,3171" coordsize="10,20" path="m7599,3191l7609,3191,7609,3171,7599,3171,7599,3191xe" filled="true" fillcolor="#000000" stroked="false">
                <v:path arrowok="t"/>
                <v:fill type="solid"/>
              </v:shape>
            </v:group>
            <v:group style="position:absolute;left:7599;top:3191;width:10;height:20" coordorigin="7599,3191" coordsize="10,20">
              <v:shape style="position:absolute;left:7599;top:3191;width:10;height:20" coordorigin="7599,3191" coordsize="10,20" path="m7599,3210l7609,3210,7609,3191,7599,3191,7599,3210xe" filled="true" fillcolor="#000000" stroked="false">
                <v:path arrowok="t"/>
                <v:fill type="solid"/>
              </v:shape>
            </v:group>
            <v:group style="position:absolute;left:7599;top:3210;width:10;height:20" coordorigin="7599,3210" coordsize="10,20">
              <v:shape style="position:absolute;left:7599;top:3210;width:10;height:20" coordorigin="7599,3210" coordsize="10,20" path="m7599,3229l7609,3229,7609,3210,7599,3210,7599,3229xe" filled="true" fillcolor="#000000" stroked="false">
                <v:path arrowok="t"/>
                <v:fill type="solid"/>
              </v:shape>
            </v:group>
            <v:group style="position:absolute;left:7599;top:3229;width:10;height:20" coordorigin="7599,3229" coordsize="10,20">
              <v:shape style="position:absolute;left:7599;top:3229;width:10;height:20" coordorigin="7599,3229" coordsize="10,20" path="m7599,3248l7609,3248,7609,3229,7599,3229,7599,3248xe" filled="true" fillcolor="#000000" stroked="false">
                <v:path arrowok="t"/>
                <v:fill type="solid"/>
              </v:shape>
            </v:group>
            <v:group style="position:absolute;left:7599;top:3248;width:10;height:20" coordorigin="7599,3248" coordsize="10,20">
              <v:shape style="position:absolute;left:7599;top:3248;width:10;height:20" coordorigin="7599,3248" coordsize="10,20" path="m7599,3267l7609,3267,7609,3248,7599,3248,7599,3267xe" filled="true" fillcolor="#000000" stroked="false">
                <v:path arrowok="t"/>
                <v:fill type="solid"/>
              </v:shape>
            </v:group>
            <v:group style="position:absolute;left:7599;top:3267;width:10;height:20" coordorigin="7599,3267" coordsize="10,20">
              <v:shape style="position:absolute;left:7599;top:3267;width:10;height:20" coordorigin="7599,3267" coordsize="10,20" path="m7599,3287l7609,3287,7609,3267,7599,3267,7599,3287xe" filled="true" fillcolor="#000000" stroked="false">
                <v:path arrowok="t"/>
                <v:fill type="solid"/>
              </v:shape>
            </v:group>
            <v:group style="position:absolute;left:7599;top:3287;width:10;height:20" coordorigin="7599,3287" coordsize="10,20">
              <v:shape style="position:absolute;left:7599;top:3287;width:10;height:20" coordorigin="7599,3287" coordsize="10,20" path="m7599,3306l7609,3306,7609,3287,7599,3287,7599,3306xe" filled="true" fillcolor="#000000" stroked="false">
                <v:path arrowok="t"/>
                <v:fill type="solid"/>
              </v:shape>
            </v:group>
            <v:group style="position:absolute;left:7599;top:3306;width:10;height:20" coordorigin="7599,3306" coordsize="10,20">
              <v:shape style="position:absolute;left:7599;top:3306;width:10;height:20" coordorigin="7599,3306" coordsize="10,20" path="m7599,3325l7609,3325,7609,3306,7599,3306,7599,3325xe" filled="true" fillcolor="#000000" stroked="false">
                <v:path arrowok="t"/>
                <v:fill type="solid"/>
              </v:shape>
            </v:group>
            <v:group style="position:absolute;left:7599;top:3325;width:10;height:20" coordorigin="7599,3325" coordsize="10,20">
              <v:shape style="position:absolute;left:7599;top:3325;width:10;height:20" coordorigin="7599,3325" coordsize="10,20" path="m7599,3344l7609,3344,7609,3325,7599,3325,7599,3344xe" filled="true" fillcolor="#000000" stroked="false">
                <v:path arrowok="t"/>
                <v:fill type="solid"/>
              </v:shape>
            </v:group>
            <v:group style="position:absolute;left:7599;top:3344;width:10;height:20" coordorigin="7599,3344" coordsize="10,20">
              <v:shape style="position:absolute;left:7599;top:3344;width:10;height:20" coordorigin="7599,3344" coordsize="10,20" path="m7599,3363l7609,3363,7609,3344,7599,3344,7599,3363xe" filled="true" fillcolor="#000000" stroked="false">
                <v:path arrowok="t"/>
                <v:fill type="solid"/>
              </v:shape>
            </v:group>
            <v:group style="position:absolute;left:7599;top:3363;width:10;height:20" coordorigin="7599,3363" coordsize="10,20">
              <v:shape style="position:absolute;left:7599;top:3363;width:10;height:20" coordorigin="7599,3363" coordsize="10,20" path="m7599,3383l7609,3383,7609,3363,7599,3363,7599,3383xe" filled="true" fillcolor="#000000" stroked="false">
                <v:path arrowok="t"/>
                <v:fill type="solid"/>
              </v:shape>
            </v:group>
            <v:group style="position:absolute;left:7599;top:3383;width:10;height:20" coordorigin="7599,3383" coordsize="10,20">
              <v:shape style="position:absolute;left:7599;top:3383;width:10;height:20" coordorigin="7599,3383" coordsize="10,20" path="m7599,3402l7609,3402,7609,3383,7599,3383,7599,3402xe" filled="true" fillcolor="#000000" stroked="false">
                <v:path arrowok="t"/>
                <v:fill type="solid"/>
              </v:shape>
            </v:group>
            <v:group style="position:absolute;left:7599;top:3402;width:10;height:20" coordorigin="7599,3402" coordsize="10,20">
              <v:shape style="position:absolute;left:7599;top:3402;width:10;height:20" coordorigin="7599,3402" coordsize="10,20" path="m7599,3421l7609,3421,7609,3402,7599,3402,7599,3421xe" filled="true" fillcolor="#000000" stroked="false">
                <v:path arrowok="t"/>
                <v:fill type="solid"/>
              </v:shape>
            </v:group>
            <v:group style="position:absolute;left:7599;top:3421;width:10;height:20" coordorigin="7599,3421" coordsize="10,20">
              <v:shape style="position:absolute;left:7599;top:3421;width:10;height:20" coordorigin="7599,3421" coordsize="10,20" path="m7599,3440l7609,3440,7609,3421,7599,3421,7599,3440xe" filled="true" fillcolor="#000000" stroked="false">
                <v:path arrowok="t"/>
                <v:fill type="solid"/>
              </v:shape>
            </v:group>
            <v:group style="position:absolute;left:7599;top:3440;width:10;height:20" coordorigin="7599,3440" coordsize="10,20">
              <v:shape style="position:absolute;left:7599;top:3440;width:10;height:20" coordorigin="7599,3440" coordsize="10,20" path="m7599,3459l7609,3459,7609,3440,7599,3440,7599,3459xe" filled="true" fillcolor="#000000" stroked="false">
                <v:path arrowok="t"/>
                <v:fill type="solid"/>
              </v:shape>
            </v:group>
            <v:group style="position:absolute;left:7599;top:3459;width:10;height:20" coordorigin="7599,3459" coordsize="10,20">
              <v:shape style="position:absolute;left:7599;top:3459;width:10;height:20" coordorigin="7599,3459" coordsize="10,20" path="m7599,3479l7609,3479,7609,3459,7599,3459,7599,3479xe" filled="true" fillcolor="#000000" stroked="false">
                <v:path arrowok="t"/>
                <v:fill type="solid"/>
              </v:shape>
            </v:group>
            <v:group style="position:absolute;left:7599;top:3479;width:10;height:20" coordorigin="7599,3479" coordsize="10,20">
              <v:shape style="position:absolute;left:7599;top:3479;width:10;height:20" coordorigin="7599,3479" coordsize="10,20" path="m7599,3498l7609,3498,7609,3479,7599,3479,7599,3498xe" filled="true" fillcolor="#000000" stroked="false">
                <v:path arrowok="t"/>
                <v:fill type="solid"/>
              </v:shape>
            </v:group>
            <v:group style="position:absolute;left:7599;top:3498;width:10;height:20" coordorigin="7599,3498" coordsize="10,20">
              <v:shape style="position:absolute;left:7599;top:3498;width:10;height:20" coordorigin="7599,3498" coordsize="10,20" path="m7599,3517l7609,3517,7609,3498,7599,3498,7599,3517xe" filled="true" fillcolor="#000000" stroked="false">
                <v:path arrowok="t"/>
                <v:fill type="solid"/>
              </v:shape>
            </v:group>
            <v:group style="position:absolute;left:7599;top:3517;width:10;height:20" coordorigin="7599,3517" coordsize="10,20">
              <v:shape style="position:absolute;left:7599;top:3517;width:10;height:20" coordorigin="7599,3517" coordsize="10,20" path="m7599,3536l7609,3536,7609,3517,7599,3517,7599,3536xe" filled="true" fillcolor="#000000" stroked="false">
                <v:path arrowok="t"/>
                <v:fill type="solid"/>
              </v:shape>
            </v:group>
            <v:group style="position:absolute;left:7599;top:3536;width:10;height:20" coordorigin="7599,3536" coordsize="10,20">
              <v:shape style="position:absolute;left:7599;top:3536;width:10;height:20" coordorigin="7599,3536" coordsize="10,20" path="m7599,3555l7609,3555,7609,3536,7599,3536,7599,3555xe" filled="true" fillcolor="#000000" stroked="false">
                <v:path arrowok="t"/>
                <v:fill type="solid"/>
              </v:shape>
            </v:group>
            <v:group style="position:absolute;left:7599;top:3555;width:10;height:20" coordorigin="7599,3555" coordsize="10,20">
              <v:shape style="position:absolute;left:7599;top:3555;width:10;height:20" coordorigin="7599,3555" coordsize="10,20" path="m7599,3575l7609,3575,7609,3555,7599,3555,7599,3575xe" filled="true" fillcolor="#000000" stroked="false">
                <v:path arrowok="t"/>
                <v:fill type="solid"/>
              </v:shape>
            </v:group>
            <v:group style="position:absolute;left:7599;top:3575;width:10;height:20" coordorigin="7599,3575" coordsize="10,20">
              <v:shape style="position:absolute;left:7599;top:3575;width:10;height:20" coordorigin="7599,3575" coordsize="10,20" path="m7599,3594l7609,3594,7609,3575,7599,3575,7599,3594xe" filled="true" fillcolor="#000000" stroked="false">
                <v:path arrowok="t"/>
                <v:fill type="solid"/>
              </v:shape>
            </v:group>
            <v:group style="position:absolute;left:7599;top:3594;width:10;height:20" coordorigin="7599,3594" coordsize="10,20">
              <v:shape style="position:absolute;left:7599;top:3594;width:10;height:20" coordorigin="7599,3594" coordsize="10,20" path="m7599,3613l7609,3613,7609,3594,7599,3594,7599,3613xe" filled="true" fillcolor="#000000" stroked="false">
                <v:path arrowok="t"/>
                <v:fill type="solid"/>
              </v:shape>
            </v:group>
            <v:group style="position:absolute;left:7599;top:3613;width:10;height:20" coordorigin="7599,3613" coordsize="10,20">
              <v:shape style="position:absolute;left:7599;top:3613;width:10;height:20" coordorigin="7599,3613" coordsize="10,20" path="m7599,3632l7609,3632,7609,3613,7599,3613,7599,3632xe" filled="true" fillcolor="#000000" stroked="false">
                <v:path arrowok="t"/>
                <v:fill type="solid"/>
              </v:shape>
            </v:group>
            <v:group style="position:absolute;left:7599;top:3632;width:10;height:20" coordorigin="7599,3632" coordsize="10,20">
              <v:shape style="position:absolute;left:7599;top:3632;width:10;height:20" coordorigin="7599,3632" coordsize="10,20" path="m7599,3651l7609,3651,7609,3632,7599,3632,7599,3651xe" filled="true" fillcolor="#000000" stroked="false">
                <v:path arrowok="t"/>
                <v:fill type="solid"/>
              </v:shape>
            </v:group>
            <v:group style="position:absolute;left:7599;top:3651;width:10;height:20" coordorigin="7599,3651" coordsize="10,20">
              <v:shape style="position:absolute;left:7599;top:3651;width:10;height:20" coordorigin="7599,3651" coordsize="10,20" path="m7599,3671l7609,3671,7609,3651,7599,3651,7599,3671xe" filled="true" fillcolor="#000000" stroked="false">
                <v:path arrowok="t"/>
                <v:fill type="solid"/>
              </v:shape>
            </v:group>
            <v:group style="position:absolute;left:7599;top:3671;width:10;height:20" coordorigin="7599,3671" coordsize="10,20">
              <v:shape style="position:absolute;left:7599;top:3671;width:10;height:20" coordorigin="7599,3671" coordsize="10,20" path="m7599,3690l7609,3690,7609,3671,7599,3671,7599,3690xe" filled="true" fillcolor="#000000" stroked="false">
                <v:path arrowok="t"/>
                <v:fill type="solid"/>
              </v:shape>
            </v:group>
            <v:group style="position:absolute;left:7599;top:3690;width:10;height:20" coordorigin="7599,3690" coordsize="10,20">
              <v:shape style="position:absolute;left:7599;top:3690;width:10;height:20" coordorigin="7599,3690" coordsize="10,20" path="m7599,3709l7609,3709,7609,3690,7599,3690,7599,3709xe" filled="true" fillcolor="#000000" stroked="false">
                <v:path arrowok="t"/>
                <v:fill type="solid"/>
              </v:shape>
            </v:group>
            <v:group style="position:absolute;left:7599;top:3709;width:10;height:20" coordorigin="7599,3709" coordsize="10,20">
              <v:shape style="position:absolute;left:7599;top:3709;width:10;height:20" coordorigin="7599,3709" coordsize="10,20" path="m7599,3728l7609,3728,7609,3709,7599,3709,7599,3728xe" filled="true" fillcolor="#000000" stroked="false">
                <v:path arrowok="t"/>
                <v:fill type="solid"/>
              </v:shape>
            </v:group>
            <v:group style="position:absolute;left:7599;top:3728;width:10;height:20" coordorigin="7599,3728" coordsize="10,20">
              <v:shape style="position:absolute;left:7599;top:3728;width:10;height:20" coordorigin="7599,3728" coordsize="10,20" path="m7599,3747l7609,3747,7609,3728,7599,3728,7599,3747xe" filled="true" fillcolor="#000000" stroked="false">
                <v:path arrowok="t"/>
                <v:fill type="solid"/>
              </v:shape>
            </v:group>
            <v:group style="position:absolute;left:7599;top:3747;width:10;height:20" coordorigin="7599,3747" coordsize="10,20">
              <v:shape style="position:absolute;left:7599;top:3747;width:10;height:20" coordorigin="7599,3747" coordsize="10,20" path="m7599,3767l7609,3767,7609,3747,7599,3747,7599,3767xe" filled="true" fillcolor="#000000" stroked="false">
                <v:path arrowok="t"/>
                <v:fill type="solid"/>
              </v:shape>
            </v:group>
            <v:group style="position:absolute;left:7599;top:3767;width:10;height:20" coordorigin="7599,3767" coordsize="10,20">
              <v:shape style="position:absolute;left:7599;top:3767;width:10;height:20" coordorigin="7599,3767" coordsize="10,20" path="m7599,3786l7609,3786,7609,3767,7599,3767,7599,3786xe" filled="true" fillcolor="#000000" stroked="false">
                <v:path arrowok="t"/>
                <v:fill type="solid"/>
              </v:shape>
            </v:group>
            <v:group style="position:absolute;left:7599;top:3786;width:10;height:20" coordorigin="7599,3786" coordsize="10,20">
              <v:shape style="position:absolute;left:7599;top:3786;width:10;height:20" coordorigin="7599,3786" coordsize="10,20" path="m7599,3805l7609,3805,7609,3786,7599,3786,7599,3805xe" filled="true" fillcolor="#000000" stroked="false">
                <v:path arrowok="t"/>
                <v:fill type="solid"/>
              </v:shape>
            </v:group>
            <v:group style="position:absolute;left:7599;top:3805;width:10;height:20" coordorigin="7599,3805" coordsize="10,20">
              <v:shape style="position:absolute;left:7599;top:3805;width:10;height:20" coordorigin="7599,3805" coordsize="10,20" path="m7599,3824l7609,3824,7609,3805,7599,3805,7599,3824xe" filled="true" fillcolor="#000000" stroked="false">
                <v:path arrowok="t"/>
                <v:fill type="solid"/>
              </v:shape>
            </v:group>
            <v:group style="position:absolute;left:7599;top:3824;width:10;height:20" coordorigin="7599,3824" coordsize="10,20">
              <v:shape style="position:absolute;left:7599;top:3824;width:10;height:20" coordorigin="7599,3824" coordsize="10,20" path="m7599,3843l7609,3843,7609,3824,7599,3824,7599,3843xe" filled="true" fillcolor="#000000" stroked="false">
                <v:path arrowok="t"/>
                <v:fill type="solid"/>
              </v:shape>
            </v:group>
            <v:group style="position:absolute;left:7599;top:3843;width:10;height:20" coordorigin="7599,3843" coordsize="10,20">
              <v:shape style="position:absolute;left:7599;top:3843;width:10;height:20" coordorigin="7599,3843" coordsize="10,20" path="m7599,3863l7609,3863,7609,3843,7599,3843,7599,3863xe" filled="true" fillcolor="#000000" stroked="false">
                <v:path arrowok="t"/>
                <v:fill type="solid"/>
              </v:shape>
            </v:group>
            <v:group style="position:absolute;left:7599;top:3863;width:10;height:20" coordorigin="7599,3863" coordsize="10,20">
              <v:shape style="position:absolute;left:7599;top:3863;width:10;height:20" coordorigin="7599,3863" coordsize="10,20" path="m7599,3882l7609,3882,7609,3863,7599,3863,7599,3882xe" filled="true" fillcolor="#000000" stroked="false">
                <v:path arrowok="t"/>
                <v:fill type="solid"/>
              </v:shape>
            </v:group>
            <v:group style="position:absolute;left:7599;top:3882;width:10;height:20" coordorigin="7599,3882" coordsize="10,20">
              <v:shape style="position:absolute;left:7599;top:3882;width:10;height:20" coordorigin="7599,3882" coordsize="10,20" path="m7599,3901l7609,3901,7609,3882,7599,3882,7599,3901xe" filled="true" fillcolor="#000000" stroked="false">
                <v:path arrowok="t"/>
                <v:fill type="solid"/>
              </v:shape>
            </v:group>
            <v:group style="position:absolute;left:7599;top:3901;width:10;height:20" coordorigin="7599,3901" coordsize="10,20">
              <v:shape style="position:absolute;left:7599;top:3901;width:10;height:20" coordorigin="7599,3901" coordsize="10,20" path="m7599,3920l7609,3920,7609,3901,7599,3901,7599,3920xe" filled="true" fillcolor="#000000" stroked="false">
                <v:path arrowok="t"/>
                <v:fill type="solid"/>
              </v:shape>
            </v:group>
            <v:group style="position:absolute;left:7599;top:3920;width:10;height:20" coordorigin="7599,3920" coordsize="10,20">
              <v:shape style="position:absolute;left:7599;top:3920;width:10;height:20" coordorigin="7599,3920" coordsize="10,20" path="m7599,3939l7609,3939,7609,3920,7599,3920,7599,3939xe" filled="true" fillcolor="#000000" stroked="false">
                <v:path arrowok="t"/>
                <v:fill type="solid"/>
              </v:shape>
            </v:group>
            <v:group style="position:absolute;left:7599;top:3939;width:10;height:20" coordorigin="7599,3939" coordsize="10,20">
              <v:shape style="position:absolute;left:7599;top:3939;width:10;height:20" coordorigin="7599,3939" coordsize="10,20" path="m7599,3959l7609,3959,7609,3939,7599,3939,7599,3959xe" filled="true" fillcolor="#000000" stroked="false">
                <v:path arrowok="t"/>
                <v:fill type="solid"/>
              </v:shape>
            </v:group>
            <v:group style="position:absolute;left:7599;top:3959;width:10;height:20" coordorigin="7599,3959" coordsize="10,20">
              <v:shape style="position:absolute;left:7599;top:3959;width:10;height:20" coordorigin="7599,3959" coordsize="10,20" path="m7599,3978l7609,3978,7609,3959,7599,3959,7599,3978xe" filled="true" fillcolor="#000000" stroked="false">
                <v:path arrowok="t"/>
                <v:fill type="solid"/>
              </v:shape>
            </v:group>
            <v:group style="position:absolute;left:7599;top:3978;width:10;height:20" coordorigin="7599,3978" coordsize="10,20">
              <v:shape style="position:absolute;left:7599;top:3978;width:10;height:20" coordorigin="7599,3978" coordsize="10,20" path="m7599,3997l7609,3997,7609,3978,7599,3978,7599,3997xe" filled="true" fillcolor="#000000" stroked="false">
                <v:path arrowok="t"/>
                <v:fill type="solid"/>
              </v:shape>
            </v:group>
            <v:group style="position:absolute;left:7599;top:3997;width:10;height:20" coordorigin="7599,3997" coordsize="10,20">
              <v:shape style="position:absolute;left:7599;top:3997;width:10;height:20" coordorigin="7599,3997" coordsize="10,20" path="m7599,4016l7609,4016,7609,3997,7599,3997,7599,4016xe" filled="true" fillcolor="#000000" stroked="false">
                <v:path arrowok="t"/>
                <v:fill type="solid"/>
              </v:shape>
            </v:group>
            <v:group style="position:absolute;left:7599;top:4016;width:10;height:20" coordorigin="7599,4016" coordsize="10,20">
              <v:shape style="position:absolute;left:7599;top:4016;width:10;height:20" coordorigin="7599,4016" coordsize="10,20" path="m7599,4035l7609,4035,7609,4016,7599,4016,7599,4035xe" filled="true" fillcolor="#000000" stroked="false">
                <v:path arrowok="t"/>
                <v:fill type="solid"/>
              </v:shape>
            </v:group>
            <v:group style="position:absolute;left:7599;top:4035;width:10;height:20" coordorigin="7599,4035" coordsize="10,20">
              <v:shape style="position:absolute;left:7599;top:4035;width:10;height:20" coordorigin="7599,4035" coordsize="10,20" path="m7599,4055l7609,4055,7609,4035,7599,4035,7599,4055xe" filled="true" fillcolor="#000000" stroked="false">
                <v:path arrowok="t"/>
                <v:fill type="solid"/>
              </v:shape>
            </v:group>
            <v:group style="position:absolute;left:7599;top:4055;width:10;height:20" coordorigin="7599,4055" coordsize="10,20">
              <v:shape style="position:absolute;left:7599;top:4055;width:10;height:20" coordorigin="7599,4055" coordsize="10,20" path="m7599,4074l7609,4074,7609,4055,7599,4055,7599,4074xe" filled="true" fillcolor="#000000" stroked="false">
                <v:path arrowok="t"/>
                <v:fill type="solid"/>
              </v:shape>
            </v:group>
            <v:group style="position:absolute;left:7599;top:4074;width:10;height:20" coordorigin="7599,4074" coordsize="10,20">
              <v:shape style="position:absolute;left:7599;top:4074;width:10;height:20" coordorigin="7599,4074" coordsize="10,20" path="m7599,4093l7609,4093,7609,4074,7599,4074,7599,4093xe" filled="true" fillcolor="#000000" stroked="false">
                <v:path arrowok="t"/>
                <v:fill type="solid"/>
              </v:shape>
            </v:group>
            <v:group style="position:absolute;left:7599;top:4093;width:10;height:20" coordorigin="7599,4093" coordsize="10,20">
              <v:shape style="position:absolute;left:7599;top:4093;width:10;height:20" coordorigin="7599,4093" coordsize="10,20" path="m7599,4112l7609,4112,7609,4093,7599,4093,7599,4112xe" filled="true" fillcolor="#000000" stroked="false">
                <v:path arrowok="t"/>
                <v:fill type="solid"/>
              </v:shape>
            </v:group>
            <v:group style="position:absolute;left:7599;top:4112;width:10;height:20" coordorigin="7599,4112" coordsize="10,20">
              <v:shape style="position:absolute;left:7599;top:4112;width:10;height:20" coordorigin="7599,4112" coordsize="10,20" path="m7599,4131l7609,4131,7609,4112,7599,4112,7599,4131xe" filled="true" fillcolor="#000000" stroked="false">
                <v:path arrowok="t"/>
                <v:fill type="solid"/>
              </v:shape>
            </v:group>
            <v:group style="position:absolute;left:7599;top:4131;width:10;height:20" coordorigin="7599,4131" coordsize="10,20">
              <v:shape style="position:absolute;left:7599;top:4131;width:10;height:20" coordorigin="7599,4131" coordsize="10,20" path="m7599,4151l7609,4151,7609,4131,7599,4131,7599,4151xe" filled="true" fillcolor="#000000" stroked="false">
                <v:path arrowok="t"/>
                <v:fill type="solid"/>
              </v:shape>
            </v:group>
            <v:group style="position:absolute;left:7599;top:4151;width:10;height:20" coordorigin="7599,4151" coordsize="10,20">
              <v:shape style="position:absolute;left:7599;top:4151;width:10;height:20" coordorigin="7599,4151" coordsize="10,20" path="m7599,4170l7609,4170,7609,4151,7599,4151,7599,4170xe" filled="true" fillcolor="#000000" stroked="false">
                <v:path arrowok="t"/>
                <v:fill type="solid"/>
              </v:shape>
            </v:group>
            <v:group style="position:absolute;left:7599;top:4170;width:10;height:20" coordorigin="7599,4170" coordsize="10,20">
              <v:shape style="position:absolute;left:7599;top:4170;width:10;height:20" coordorigin="7599,4170" coordsize="10,20" path="m7599,4189l7609,4189,7609,4170,7599,4170,7599,4189xe" filled="true" fillcolor="#000000" stroked="false">
                <v:path arrowok="t"/>
                <v:fill type="solid"/>
              </v:shape>
            </v:group>
            <v:group style="position:absolute;left:7599;top:4189;width:10;height:20" coordorigin="7599,4189" coordsize="10,20">
              <v:shape style="position:absolute;left:7599;top:4189;width:10;height:20" coordorigin="7599,4189" coordsize="10,20" path="m7599,4208l7609,4208,7609,4189,7599,4189,7599,4208xe" filled="true" fillcolor="#000000" stroked="false">
                <v:path arrowok="t"/>
                <v:fill type="solid"/>
              </v:shape>
            </v:group>
            <v:group style="position:absolute;left:7599;top:4208;width:10;height:20" coordorigin="7599,4208" coordsize="10,20">
              <v:shape style="position:absolute;left:7599;top:4208;width:10;height:20" coordorigin="7599,4208" coordsize="10,20" path="m7599,4227l7609,4227,7609,4208,7599,4208,7599,4227xe" filled="true" fillcolor="#000000" stroked="false">
                <v:path arrowok="t"/>
                <v:fill type="solid"/>
              </v:shape>
            </v:group>
            <v:group style="position:absolute;left:7599;top:4227;width:10;height:20" coordorigin="7599,4227" coordsize="10,20">
              <v:shape style="position:absolute;left:7599;top:4227;width:10;height:20" coordorigin="7599,4227" coordsize="10,20" path="m7599,4247l7609,4247,7609,4227,7599,4227,7599,4247xe" filled="true" fillcolor="#000000" stroked="false">
                <v:path arrowok="t"/>
                <v:fill type="solid"/>
              </v:shape>
            </v:group>
            <v:group style="position:absolute;left:7599;top:4247;width:10;height:20" coordorigin="7599,4247" coordsize="10,20">
              <v:shape style="position:absolute;left:7599;top:4247;width:10;height:20" coordorigin="7599,4247" coordsize="10,20" path="m7599,4266l7609,4266,7609,4247,7599,4247,7599,4266xe" filled="true" fillcolor="#000000" stroked="false">
                <v:path arrowok="t"/>
                <v:fill type="solid"/>
              </v:shape>
            </v:group>
            <v:group style="position:absolute;left:7599;top:4266;width:10;height:20" coordorigin="7599,4266" coordsize="10,20">
              <v:shape style="position:absolute;left:7599;top:4266;width:10;height:20" coordorigin="7599,4266" coordsize="10,20" path="m7599,4285l7609,4285,7609,4266,7599,4266,7599,4285xe" filled="true" fillcolor="#000000" stroked="false">
                <v:path arrowok="t"/>
                <v:fill type="solid"/>
              </v:shape>
            </v:group>
            <v:group style="position:absolute;left:7599;top:4285;width:10;height:20" coordorigin="7599,4285" coordsize="10,20">
              <v:shape style="position:absolute;left:7599;top:4285;width:10;height:20" coordorigin="7599,4285" coordsize="10,20" path="m7599,4304l7609,4304,7609,4285,7599,4285,7599,4304xe" filled="true" fillcolor="#000000" stroked="false">
                <v:path arrowok="t"/>
                <v:fill type="solid"/>
              </v:shape>
            </v:group>
            <v:group style="position:absolute;left:7599;top:4304;width:10;height:20" coordorigin="7599,4304" coordsize="10,20">
              <v:shape style="position:absolute;left:7599;top:4304;width:10;height:20" coordorigin="7599,4304" coordsize="10,20" path="m7599,4323l7609,4323,7609,4304,7599,4304,7599,4323xe" filled="true" fillcolor="#000000" stroked="false">
                <v:path arrowok="t"/>
                <v:fill type="solid"/>
              </v:shape>
            </v:group>
            <v:group style="position:absolute;left:7599;top:4323;width:10;height:20" coordorigin="7599,4323" coordsize="10,20">
              <v:shape style="position:absolute;left:7599;top:4323;width:10;height:20" coordorigin="7599,4323" coordsize="10,20" path="m7599,4343l7609,4343,7609,4323,7599,4323,7599,4343xe" filled="true" fillcolor="#000000" stroked="false">
                <v:path arrowok="t"/>
                <v:fill type="solid"/>
              </v:shape>
            </v:group>
            <v:group style="position:absolute;left:7599;top:4343;width:10;height:20" coordorigin="7599,4343" coordsize="10,20">
              <v:shape style="position:absolute;left:7599;top:4343;width:10;height:20" coordorigin="7599,4343" coordsize="10,20" path="m7599,4362l7609,4362,7609,4343,7599,4343,7599,4362xe" filled="true" fillcolor="#000000" stroked="false">
                <v:path arrowok="t"/>
                <v:fill type="solid"/>
              </v:shape>
            </v:group>
            <v:group style="position:absolute;left:7599;top:4362;width:10;height:20" coordorigin="7599,4362" coordsize="10,20">
              <v:shape style="position:absolute;left:7599;top:4362;width:10;height:20" coordorigin="7599,4362" coordsize="10,20" path="m7599,4381l7609,4381,7609,4362,7599,4362,7599,4381xe" filled="true" fillcolor="#000000" stroked="false">
                <v:path arrowok="t"/>
                <v:fill type="solid"/>
              </v:shape>
            </v:group>
            <v:group style="position:absolute;left:7599;top:4381;width:10;height:20" coordorigin="7599,4381" coordsize="10,20">
              <v:shape style="position:absolute;left:7599;top:4381;width:10;height:20" coordorigin="7599,4381" coordsize="10,20" path="m7599,4400l7609,4400,7609,4381,7599,4381,7599,4400xe" filled="true" fillcolor="#000000" stroked="false">
                <v:path arrowok="t"/>
                <v:fill type="solid"/>
              </v:shape>
            </v:group>
            <v:group style="position:absolute;left:7599;top:4400;width:10;height:20" coordorigin="7599,4400" coordsize="10,20">
              <v:shape style="position:absolute;left:7599;top:4400;width:10;height:20" coordorigin="7599,4400" coordsize="10,20" path="m7599,4419l7609,4419,7609,4400,7599,4400,7599,4419xe" filled="true" fillcolor="#000000" stroked="false">
                <v:path arrowok="t"/>
                <v:fill type="solid"/>
              </v:shape>
            </v:group>
            <v:group style="position:absolute;left:7599;top:4419;width:10;height:20" coordorigin="7599,4419" coordsize="10,20">
              <v:shape style="position:absolute;left:7599;top:4419;width:10;height:20" coordorigin="7599,4419" coordsize="10,20" path="m7599,4439l7609,4439,7609,4419,7599,4419,7599,4439xe" filled="true" fillcolor="#000000" stroked="false">
                <v:path arrowok="t"/>
                <v:fill type="solid"/>
              </v:shape>
            </v:group>
            <v:group style="position:absolute;left:7599;top:4439;width:10;height:20" coordorigin="7599,4439" coordsize="10,20">
              <v:shape style="position:absolute;left:7599;top:4439;width:10;height:20" coordorigin="7599,4439" coordsize="10,20" path="m7599,4458l7609,4458,7609,4439,7599,4439,7599,4458xe" filled="true" fillcolor="#000000" stroked="false">
                <v:path arrowok="t"/>
                <v:fill type="solid"/>
              </v:shape>
            </v:group>
            <v:group style="position:absolute;left:7599;top:4458;width:10;height:20" coordorigin="7599,4458" coordsize="10,20">
              <v:shape style="position:absolute;left:7599;top:4458;width:10;height:20" coordorigin="7599,4458" coordsize="10,20" path="m7599,4477l7609,4477,7609,4458,7599,4458,7599,4477xe" filled="true" fillcolor="#000000" stroked="false">
                <v:path arrowok="t"/>
                <v:fill type="solid"/>
              </v:shape>
            </v:group>
            <v:group style="position:absolute;left:7599;top:4477;width:10;height:20" coordorigin="7599,4477" coordsize="10,20">
              <v:shape style="position:absolute;left:7599;top:4477;width:10;height:20" coordorigin="7599,4477" coordsize="10,20" path="m7599,4496l7609,4496,7609,4477,7599,4477,7599,4496xe" filled="true" fillcolor="#000000" stroked="false">
                <v:path arrowok="t"/>
                <v:fill type="solid"/>
              </v:shape>
            </v:group>
            <v:group style="position:absolute;left:7599;top:4496;width:10;height:20" coordorigin="7599,4496" coordsize="10,20">
              <v:shape style="position:absolute;left:7599;top:4496;width:10;height:20" coordorigin="7599,4496" coordsize="10,20" path="m7599,4515l7609,4515,7609,4496,7599,4496,7599,4515xe" filled="true" fillcolor="#000000" stroked="false">
                <v:path arrowok="t"/>
                <v:fill type="solid"/>
              </v:shape>
            </v:group>
            <v:group style="position:absolute;left:7599;top:4515;width:10;height:20" coordorigin="7599,4515" coordsize="10,20">
              <v:shape style="position:absolute;left:7599;top:4515;width:10;height:20" coordorigin="7599,4515" coordsize="10,20" path="m7599,4535l7609,4535,7609,4515,7599,4515,7599,4535xe" filled="true" fillcolor="#000000" stroked="false">
                <v:path arrowok="t"/>
                <v:fill type="solid"/>
              </v:shape>
            </v:group>
            <v:group style="position:absolute;left:7599;top:4535;width:10;height:20" coordorigin="7599,4535" coordsize="10,20">
              <v:shape style="position:absolute;left:7599;top:4535;width:10;height:20" coordorigin="7599,4535" coordsize="10,20" path="m7599,4554l7609,4554,7609,4535,7599,4535,7599,4554xe" filled="true" fillcolor="#000000" stroked="false">
                <v:path arrowok="t"/>
                <v:fill type="solid"/>
              </v:shape>
            </v:group>
            <v:group style="position:absolute;left:7599;top:4554;width:10;height:20" coordorigin="7599,4554" coordsize="10,20">
              <v:shape style="position:absolute;left:7599;top:4554;width:10;height:20" coordorigin="7599,4554" coordsize="10,20" path="m7599,4573l7609,4573,7609,4554,7599,4554,7599,4573xe" filled="true" fillcolor="#000000" stroked="false">
                <v:path arrowok="t"/>
                <v:fill type="solid"/>
              </v:shape>
            </v:group>
            <v:group style="position:absolute;left:7599;top:4573;width:10;height:20" coordorigin="7599,4573" coordsize="10,20">
              <v:shape style="position:absolute;left:7599;top:4573;width:10;height:20" coordorigin="7599,4573" coordsize="10,20" path="m7599,4592l7609,4592,7609,4573,7599,4573,7599,4592xe" filled="true" fillcolor="#000000" stroked="false">
                <v:path arrowok="t"/>
                <v:fill type="solid"/>
              </v:shape>
            </v:group>
            <v:group style="position:absolute;left:7599;top:4592;width:10;height:20" coordorigin="7599,4592" coordsize="10,20">
              <v:shape style="position:absolute;left:7599;top:4592;width:10;height:20" coordorigin="7599,4592" coordsize="10,20" path="m7599,4611l7609,4611,7609,4592,7599,4592,7599,4611xe" filled="true" fillcolor="#000000" stroked="false">
                <v:path arrowok="t"/>
                <v:fill type="solid"/>
              </v:shape>
            </v:group>
            <v:group style="position:absolute;left:7599;top:4611;width:10;height:20" coordorigin="7599,4611" coordsize="10,20">
              <v:shape style="position:absolute;left:7599;top:4611;width:10;height:20" coordorigin="7599,4611" coordsize="10,20" path="m7599,4631l7609,4631,7609,4611,7599,4611,7599,4631xe" filled="true" fillcolor="#000000" stroked="false">
                <v:path arrowok="t"/>
                <v:fill type="solid"/>
              </v:shape>
            </v:group>
            <v:group style="position:absolute;left:7599;top:4631;width:10;height:20" coordorigin="7599,4631" coordsize="10,20">
              <v:shape style="position:absolute;left:7599;top:4631;width:10;height:20" coordorigin="7599,4631" coordsize="10,20" path="m7599,4650l7609,4650,7609,4631,7599,4631,7599,4650xe" filled="true" fillcolor="#000000" stroked="false">
                <v:path arrowok="t"/>
                <v:fill type="solid"/>
              </v:shape>
            </v:group>
            <v:group style="position:absolute;left:7599;top:4650;width:10;height:20" coordorigin="7599,4650" coordsize="10,20">
              <v:shape style="position:absolute;left:7599;top:4650;width:10;height:20" coordorigin="7599,4650" coordsize="10,20" path="m7599,4669l7609,4669,7609,4650,7599,4650,7599,4669xe" filled="true" fillcolor="#000000" stroked="false">
                <v:path arrowok="t"/>
                <v:fill type="solid"/>
              </v:shape>
            </v:group>
            <v:group style="position:absolute;left:7599;top:4669;width:10;height:20" coordorigin="7599,4669" coordsize="10,20">
              <v:shape style="position:absolute;left:7599;top:4669;width:10;height:20" coordorigin="7599,4669" coordsize="10,20" path="m7599,4688l7609,4688,7609,4669,7599,4669,7599,4688xe" filled="true" fillcolor="#000000" stroked="false">
                <v:path arrowok="t"/>
                <v:fill type="solid"/>
              </v:shape>
            </v:group>
            <v:group style="position:absolute;left:7599;top:4688;width:10;height:20" coordorigin="7599,4688" coordsize="10,20">
              <v:shape style="position:absolute;left:7599;top:4688;width:10;height:20" coordorigin="7599,4688" coordsize="10,20" path="m7599,4707l7609,4707,7609,4688,7599,4688,7599,4707xe" filled="true" fillcolor="#000000" stroked="false">
                <v:path arrowok="t"/>
                <v:fill type="solid"/>
              </v:shape>
            </v:group>
            <v:group style="position:absolute;left:7599;top:4707;width:10;height:20" coordorigin="7599,4707" coordsize="10,20">
              <v:shape style="position:absolute;left:7599;top:4707;width:10;height:20" coordorigin="7599,4707" coordsize="10,20" path="m7599,4727l7609,4727,7609,4707,7599,4707,7599,4727xe" filled="true" fillcolor="#000000" stroked="false">
                <v:path arrowok="t"/>
                <v:fill type="solid"/>
              </v:shape>
            </v:group>
            <v:group style="position:absolute;left:7599;top:4727;width:10;height:20" coordorigin="7599,4727" coordsize="10,20">
              <v:shape style="position:absolute;left:7599;top:4727;width:10;height:20" coordorigin="7599,4727" coordsize="10,20" path="m7599,4746l7609,4746,7609,4727,7599,4727,7599,4746xe" filled="true" fillcolor="#000000" stroked="false">
                <v:path arrowok="t"/>
                <v:fill type="solid"/>
              </v:shape>
            </v:group>
            <v:group style="position:absolute;left:7599;top:4746;width:10;height:20" coordorigin="7599,4746" coordsize="10,20">
              <v:shape style="position:absolute;left:7599;top:4746;width:10;height:20" coordorigin="7599,4746" coordsize="10,20" path="m7599,4765l7609,4765,7609,4746,7599,4746,7599,4765xe" filled="true" fillcolor="#000000" stroked="false">
                <v:path arrowok="t"/>
                <v:fill type="solid"/>
              </v:shape>
            </v:group>
            <v:group style="position:absolute;left:7599;top:4765;width:10;height:20" coordorigin="7599,4765" coordsize="10,20">
              <v:shape style="position:absolute;left:7599;top:4765;width:10;height:20" coordorigin="7599,4765" coordsize="10,20" path="m7599,4784l7609,4784,7609,4765,7599,4765,7599,4784xe" filled="true" fillcolor="#000000" stroked="false">
                <v:path arrowok="t"/>
                <v:fill type="solid"/>
              </v:shape>
            </v:group>
            <v:group style="position:absolute;left:7599;top:4784;width:10;height:20" coordorigin="7599,4784" coordsize="10,20">
              <v:shape style="position:absolute;left:7599;top:4784;width:10;height:20" coordorigin="7599,4784" coordsize="10,20" path="m7599,4803l7609,4803,7609,4784,7599,4784,7599,4803xe" filled="true" fillcolor="#000000" stroked="false">
                <v:path arrowok="t"/>
                <v:fill type="solid"/>
              </v:shape>
            </v:group>
            <v:group style="position:absolute;left:7599;top:4803;width:10;height:20" coordorigin="7599,4803" coordsize="10,20">
              <v:shape style="position:absolute;left:7599;top:4803;width:10;height:20" coordorigin="7599,4803" coordsize="10,20" path="m7599,4823l7609,4823,7609,4803,7599,4803,7599,4823xe" filled="true" fillcolor="#000000" stroked="false">
                <v:path arrowok="t"/>
                <v:fill type="solid"/>
              </v:shape>
            </v:group>
            <v:group style="position:absolute;left:7599;top:4823;width:10;height:20" coordorigin="7599,4823" coordsize="10,20">
              <v:shape style="position:absolute;left:7599;top:4823;width:10;height:20" coordorigin="7599,4823" coordsize="10,20" path="m7599,4842l7609,4842,7609,4823,7599,4823,7599,4842xe" filled="true" fillcolor="#000000" stroked="false">
                <v:path arrowok="t"/>
                <v:fill type="solid"/>
              </v:shape>
            </v:group>
            <v:group style="position:absolute;left:7599;top:4842;width:10;height:20" coordorigin="7599,4842" coordsize="10,20">
              <v:shape style="position:absolute;left:7599;top:4842;width:10;height:20" coordorigin="7599,4842" coordsize="10,20" path="m7599,4861l7609,4861,7609,4842,7599,4842,7599,4861xe" filled="true" fillcolor="#000000" stroked="false">
                <v:path arrowok="t"/>
                <v:fill type="solid"/>
              </v:shape>
            </v:group>
            <v:group style="position:absolute;left:7599;top:4861;width:10;height:20" coordorigin="7599,4861" coordsize="10,20">
              <v:shape style="position:absolute;left:7599;top:4861;width:10;height:20" coordorigin="7599,4861" coordsize="10,20" path="m7599,4880l7609,4880,7609,4861,7599,4861,7599,4880xe" filled="true" fillcolor="#000000" stroked="false">
                <v:path arrowok="t"/>
                <v:fill type="solid"/>
              </v:shape>
            </v:group>
            <v:group style="position:absolute;left:7599;top:4880;width:10;height:20" coordorigin="7599,4880" coordsize="10,20">
              <v:shape style="position:absolute;left:7599;top:4880;width:10;height:20" coordorigin="7599,4880" coordsize="10,20" path="m7599,4899l7609,4899,7609,4880,7599,4880,7599,4899xe" filled="true" fillcolor="#000000" stroked="false">
                <v:path arrowok="t"/>
                <v:fill type="solid"/>
              </v:shape>
            </v:group>
            <v:group style="position:absolute;left:7599;top:4899;width:10;height:20" coordorigin="7599,4899" coordsize="10,20">
              <v:shape style="position:absolute;left:7599;top:4899;width:10;height:20" coordorigin="7599,4899" coordsize="10,20" path="m7599,4919l7609,4919,7609,4899,7599,4899,7599,4919xe" filled="true" fillcolor="#000000" stroked="false">
                <v:path arrowok="t"/>
                <v:fill type="solid"/>
              </v:shape>
            </v:group>
            <v:group style="position:absolute;left:7599;top:4919;width:10;height:20" coordorigin="7599,4919" coordsize="10,20">
              <v:shape style="position:absolute;left:7599;top:4919;width:10;height:20" coordorigin="7599,4919" coordsize="10,20" path="m7599,4938l7609,4938,7609,4919,7599,4919,7599,4938xe" filled="true" fillcolor="#000000" stroked="false">
                <v:path arrowok="t"/>
                <v:fill type="solid"/>
              </v:shape>
            </v:group>
            <v:group style="position:absolute;left:7599;top:4938;width:10;height:20" coordorigin="7599,4938" coordsize="10,20">
              <v:shape style="position:absolute;left:7599;top:4938;width:10;height:20" coordorigin="7599,4938" coordsize="10,20" path="m7599,4957l7609,4957,7609,4938,7599,4938,7599,4957xe" filled="true" fillcolor="#000000" stroked="false">
                <v:path arrowok="t"/>
                <v:fill type="solid"/>
              </v:shape>
            </v:group>
            <v:group style="position:absolute;left:7599;top:4957;width:10;height:20" coordorigin="7599,4957" coordsize="10,20">
              <v:shape style="position:absolute;left:7599;top:4957;width:10;height:20" coordorigin="7599,4957" coordsize="10,20" path="m7599,4976l7609,4976,7609,4957,7599,4957,7599,4976xe" filled="true" fillcolor="#000000" stroked="false">
                <v:path arrowok="t"/>
                <v:fill type="solid"/>
              </v:shape>
            </v:group>
            <v:group style="position:absolute;left:7599;top:4976;width:10;height:20" coordorigin="7599,4976" coordsize="10,20">
              <v:shape style="position:absolute;left:7599;top:4976;width:10;height:20" coordorigin="7599,4976" coordsize="10,20" path="m7599,4995l7609,4995,7609,4976,7599,4976,7599,4995xe" filled="true" fillcolor="#000000" stroked="false">
                <v:path arrowok="t"/>
                <v:fill type="solid"/>
              </v:shape>
            </v:group>
            <v:group style="position:absolute;left:7599;top:4995;width:10;height:20" coordorigin="7599,4995" coordsize="10,20">
              <v:shape style="position:absolute;left:7599;top:4995;width:10;height:20" coordorigin="7599,4995" coordsize="10,20" path="m7599,5015l7609,5015,7609,4995,7599,4995,7599,5015xe" filled="true" fillcolor="#000000" stroked="false">
                <v:path arrowok="t"/>
                <v:fill type="solid"/>
              </v:shape>
            </v:group>
            <v:group style="position:absolute;left:7599;top:5015;width:10;height:20" coordorigin="7599,5015" coordsize="10,20">
              <v:shape style="position:absolute;left:7599;top:5015;width:10;height:20" coordorigin="7599,5015" coordsize="10,20" path="m7599,5034l7609,5034,7609,5015,7599,5015,7599,5034xe" filled="true" fillcolor="#000000" stroked="false">
                <v:path arrowok="t"/>
                <v:fill type="solid"/>
              </v:shape>
            </v:group>
            <v:group style="position:absolute;left:7599;top:5034;width:10;height:20" coordorigin="7599,5034" coordsize="10,20">
              <v:shape style="position:absolute;left:7599;top:5034;width:10;height:20" coordorigin="7599,5034" coordsize="10,20" path="m7599,5053l7609,5053,7609,5034,7599,5034,7599,5053xe" filled="true" fillcolor="#000000" stroked="false">
                <v:path arrowok="t"/>
                <v:fill type="solid"/>
              </v:shape>
            </v:group>
            <v:group style="position:absolute;left:7599;top:5053;width:10;height:20" coordorigin="7599,5053" coordsize="10,20">
              <v:shape style="position:absolute;left:7599;top:5053;width:10;height:20" coordorigin="7599,5053" coordsize="10,20" path="m7599,5072l7609,5072,7609,5053,7599,5053,7599,5072xe" filled="true" fillcolor="#000000" stroked="false">
                <v:path arrowok="t"/>
                <v:fill type="solid"/>
              </v:shape>
            </v:group>
            <v:group style="position:absolute;left:7599;top:5072;width:10;height:20" coordorigin="7599,5072" coordsize="10,20">
              <v:shape style="position:absolute;left:7599;top:5072;width:10;height:20" coordorigin="7599,5072" coordsize="10,20" path="m7599,5091l7609,5091,7609,5072,7599,5072,7599,5091xe" filled="true" fillcolor="#000000" stroked="false">
                <v:path arrowok="t"/>
                <v:fill type="solid"/>
              </v:shape>
            </v:group>
            <v:group style="position:absolute;left:7599;top:5091;width:10;height:20" coordorigin="7599,5091" coordsize="10,20">
              <v:shape style="position:absolute;left:7599;top:5091;width:10;height:20" coordorigin="7599,5091" coordsize="10,20" path="m7599,5111l7609,5111,7609,5091,7599,5091,7599,5111xe" filled="true" fillcolor="#000000" stroked="false">
                <v:path arrowok="t"/>
                <v:fill type="solid"/>
              </v:shape>
            </v:group>
            <v:group style="position:absolute;left:7599;top:5111;width:10;height:20" coordorigin="7599,5111" coordsize="10,20">
              <v:shape style="position:absolute;left:7599;top:5111;width:10;height:20" coordorigin="7599,5111" coordsize="10,20" path="m7599,5130l7609,5130,7609,5111,7599,5111,7599,5130xe" filled="true" fillcolor="#000000" stroked="false">
                <v:path arrowok="t"/>
                <v:fill type="solid"/>
              </v:shape>
            </v:group>
            <v:group style="position:absolute;left:7599;top:5130;width:10;height:20" coordorigin="7599,5130" coordsize="10,20">
              <v:shape style="position:absolute;left:7599;top:5130;width:10;height:20" coordorigin="7599,5130" coordsize="10,20" path="m7599,5149l7609,5149,7609,5130,7599,5130,7599,5149xe" filled="true" fillcolor="#000000" stroked="false">
                <v:path arrowok="t"/>
                <v:fill type="solid"/>
              </v:shape>
            </v:group>
            <v:group style="position:absolute;left:7599;top:5149;width:10;height:20" coordorigin="7599,5149" coordsize="10,20">
              <v:shape style="position:absolute;left:7599;top:5149;width:10;height:20" coordorigin="7599,5149" coordsize="10,20" path="m7599,5168l7609,5168,7609,5149,7599,5149,7599,5168xe" filled="true" fillcolor="#000000" stroked="false">
                <v:path arrowok="t"/>
                <v:fill type="solid"/>
              </v:shape>
            </v:group>
            <v:group style="position:absolute;left:7599;top:5168;width:10;height:20" coordorigin="7599,5168" coordsize="10,20">
              <v:shape style="position:absolute;left:7599;top:5168;width:10;height:20" coordorigin="7599,5168" coordsize="10,20" path="m7599,5187l7609,5187,7609,5168,7599,5168,7599,5187xe" filled="true" fillcolor="#000000" stroked="false">
                <v:path arrowok="t"/>
                <v:fill type="solid"/>
              </v:shape>
            </v:group>
            <v:group style="position:absolute;left:7599;top:5187;width:10;height:20" coordorigin="7599,5187" coordsize="10,20">
              <v:shape style="position:absolute;left:7599;top:5187;width:10;height:20" coordorigin="7599,5187" coordsize="10,20" path="m7599,5207l7609,5207,7609,5187,7599,5187,7599,5207xe" filled="true" fillcolor="#000000" stroked="false">
                <v:path arrowok="t"/>
                <v:fill type="solid"/>
              </v:shape>
            </v:group>
            <v:group style="position:absolute;left:7599;top:5207;width:10;height:20" coordorigin="7599,5207" coordsize="10,20">
              <v:shape style="position:absolute;left:7599;top:5207;width:10;height:20" coordorigin="7599,5207" coordsize="10,20" path="m7599,5226l7609,5226,7609,5207,7599,5207,7599,5226xe" filled="true" fillcolor="#000000" stroked="false">
                <v:path arrowok="t"/>
                <v:fill type="solid"/>
              </v:shape>
            </v:group>
            <v:group style="position:absolute;left:7599;top:5226;width:10;height:20" coordorigin="7599,5226" coordsize="10,20">
              <v:shape style="position:absolute;left:7599;top:5226;width:10;height:20" coordorigin="7599,5226" coordsize="10,20" path="m7599,5245l7609,5245,7609,5226,7599,5226,7599,5245xe" filled="true" fillcolor="#000000" stroked="false">
                <v:path arrowok="t"/>
                <v:fill type="solid"/>
              </v:shape>
            </v:group>
            <v:group style="position:absolute;left:7599;top:5245;width:10;height:20" coordorigin="7599,5245" coordsize="10,20">
              <v:shape style="position:absolute;left:7599;top:5245;width:10;height:20" coordorigin="7599,5245" coordsize="10,20" path="m7599,5264l7609,5264,7609,5245,7599,5245,7599,5264xe" filled="true" fillcolor="#000000" stroked="false">
                <v:path arrowok="t"/>
                <v:fill type="solid"/>
              </v:shape>
            </v:group>
            <v:group style="position:absolute;left:7599;top:5264;width:10;height:20" coordorigin="7599,5264" coordsize="10,20">
              <v:shape style="position:absolute;left:7599;top:5264;width:10;height:20" coordorigin="7599,5264" coordsize="10,20" path="m7599,5283l7609,5283,7609,5264,7599,5264,7599,5283xe" filled="true" fillcolor="#000000" stroked="false">
                <v:path arrowok="t"/>
                <v:fill type="solid"/>
              </v:shape>
            </v:group>
            <v:group style="position:absolute;left:7599;top:5283;width:10;height:20" coordorigin="7599,5283" coordsize="10,20">
              <v:shape style="position:absolute;left:7599;top:5283;width:10;height:20" coordorigin="7599,5283" coordsize="10,20" path="m7599,5303l7609,5303,7609,5283,7599,5283,7599,5303xe" filled="true" fillcolor="#000000" stroked="false">
                <v:path arrowok="t"/>
                <v:fill type="solid"/>
              </v:shape>
            </v:group>
            <v:group style="position:absolute;left:7599;top:5303;width:10;height:20" coordorigin="7599,5303" coordsize="10,20">
              <v:shape style="position:absolute;left:7599;top:5303;width:10;height:20" coordorigin="7599,5303" coordsize="10,20" path="m7599,5322l7609,5322,7609,5303,7599,5303,7599,5322xe" filled="true" fillcolor="#000000" stroked="false">
                <v:path arrowok="t"/>
                <v:fill type="solid"/>
              </v:shape>
            </v:group>
            <v:group style="position:absolute;left:7599;top:5322;width:10;height:20" coordorigin="7599,5322" coordsize="10,20">
              <v:shape style="position:absolute;left:7599;top:5322;width:10;height:20" coordorigin="7599,5322" coordsize="10,20" path="m7599,5341l7609,5341,7609,5322,7599,5322,7599,5341xe" filled="true" fillcolor="#000000" stroked="false">
                <v:path arrowok="t"/>
                <v:fill type="solid"/>
              </v:shape>
            </v:group>
            <v:group style="position:absolute;left:7599;top:5341;width:10;height:20" coordorigin="7599,5341" coordsize="10,20">
              <v:shape style="position:absolute;left:7599;top:5341;width:10;height:20" coordorigin="7599,5341" coordsize="10,20" path="m7599,5360l7609,5360,7609,5341,7599,5341,7599,5360xe" filled="true" fillcolor="#000000" stroked="false">
                <v:path arrowok="t"/>
                <v:fill type="solid"/>
              </v:shape>
            </v:group>
            <v:group style="position:absolute;left:7599;top:5360;width:10;height:20" coordorigin="7599,5360" coordsize="10,20">
              <v:shape style="position:absolute;left:7599;top:5360;width:10;height:20" coordorigin="7599,5360" coordsize="10,20" path="m7599,5379l7609,5379,7609,5360,7599,5360,7599,5379xe" filled="true" fillcolor="#000000" stroked="false">
                <v:path arrowok="t"/>
                <v:fill type="solid"/>
              </v:shape>
            </v:group>
            <v:group style="position:absolute;left:7599;top:5379;width:10;height:20" coordorigin="7599,5379" coordsize="10,20">
              <v:shape style="position:absolute;left:7599;top:5379;width:10;height:20" coordorigin="7599,5379" coordsize="10,20" path="m7599,5399l7609,5399,7609,5379,7599,5379,7599,5399xe" filled="true" fillcolor="#000000" stroked="false">
                <v:path arrowok="t"/>
                <v:fill type="solid"/>
              </v:shape>
            </v:group>
            <v:group style="position:absolute;left:7599;top:5399;width:10;height:20" coordorigin="7599,5399" coordsize="10,20">
              <v:shape style="position:absolute;left:7599;top:5399;width:10;height:20" coordorigin="7599,5399" coordsize="10,20" path="m7599,5418l7609,5418,7609,5399,7599,5399,7599,5418xe" filled="true" fillcolor="#000000" stroked="false">
                <v:path arrowok="t"/>
                <v:fill type="solid"/>
              </v:shape>
            </v:group>
            <v:group style="position:absolute;left:7599;top:5418;width:10;height:20" coordorigin="7599,5418" coordsize="10,20">
              <v:shape style="position:absolute;left:7599;top:5418;width:10;height:20" coordorigin="7599,5418" coordsize="10,20" path="m7599,5437l7609,5437,7609,5418,7599,5418,7599,5437xe" filled="true" fillcolor="#000000" stroked="false">
                <v:path arrowok="t"/>
                <v:fill type="solid"/>
              </v:shape>
              <v:shape style="position:absolute;left:7599;top:5437;width:10;height:2" type="#_x0000_t75" stroked="false">
                <v:imagedata r:id="rId116" o:title=""/>
              </v:shape>
            </v:group>
            <v:group style="position:absolute;left:7599;top:5454;width:29;height:2" coordorigin="7599,5454" coordsize="29,2">
              <v:shape style="position:absolute;left:7599;top:5454;width:29;height:2" coordorigin="7599,5454" coordsize="29,0" path="m7599,5454l7628,5454e" filled="false" stroked="true" strokeweight="1.44pt" strokecolor="#000000">
                <v:path arrowok="t"/>
              </v:shape>
            </v:group>
            <v:group style="position:absolute;left:7628;top:5454;width:516;height:2" coordorigin="7628,5454" coordsize="516,2">
              <v:shape style="position:absolute;left:7628;top:5454;width:516;height:2" coordorigin="7628,5454" coordsize="516,0" path="m7628,5454l8144,5454e" filled="false" stroked="true" strokeweight="1.44pt" strokecolor="#000000">
                <v:path arrowok="t"/>
              </v:shape>
            </v:group>
            <v:group style="position:absolute;left:8144;top:2441;width:10;height:20" coordorigin="8144,2441" coordsize="10,20">
              <v:shape style="position:absolute;left:8144;top:2441;width:10;height:20" coordorigin="8144,2441" coordsize="10,20" path="m8144,2461l8154,2461,8154,2441,8144,2441,8144,2461xe" filled="true" fillcolor="#000000" stroked="false">
                <v:path arrowok="t"/>
                <v:fill type="solid"/>
              </v:shape>
            </v:group>
            <v:group style="position:absolute;left:8144;top:2461;width:10;height:20" coordorigin="8144,2461" coordsize="10,20">
              <v:shape style="position:absolute;left:8144;top:2461;width:10;height:20" coordorigin="8144,2461" coordsize="10,20" path="m8144,2480l8154,2480,8154,2461,8144,2461,8144,2480xe" filled="true" fillcolor="#000000" stroked="false">
                <v:path arrowok="t"/>
                <v:fill type="solid"/>
              </v:shape>
            </v:group>
            <v:group style="position:absolute;left:8144;top:2480;width:10;height:20" coordorigin="8144,2480" coordsize="10,20">
              <v:shape style="position:absolute;left:8144;top:2480;width:10;height:20" coordorigin="8144,2480" coordsize="10,20" path="m8144,2499l8154,2499,8154,2480,8144,2480,8144,2499xe" filled="true" fillcolor="#000000" stroked="false">
                <v:path arrowok="t"/>
                <v:fill type="solid"/>
              </v:shape>
            </v:group>
            <v:group style="position:absolute;left:8144;top:2499;width:10;height:20" coordorigin="8144,2499" coordsize="10,20">
              <v:shape style="position:absolute;left:8144;top:2499;width:10;height:20" coordorigin="8144,2499" coordsize="10,20" path="m8144,2518l8154,2518,8154,2499,8144,2499,8144,2518xe" filled="true" fillcolor="#000000" stroked="false">
                <v:path arrowok="t"/>
                <v:fill type="solid"/>
              </v:shape>
            </v:group>
            <v:group style="position:absolute;left:8144;top:2518;width:10;height:20" coordorigin="8144,2518" coordsize="10,20">
              <v:shape style="position:absolute;left:8144;top:2518;width:10;height:20" coordorigin="8144,2518" coordsize="10,20" path="m8144,2537l8154,2537,8154,2518,8144,2518,8144,2537xe" filled="true" fillcolor="#000000" stroked="false">
                <v:path arrowok="t"/>
                <v:fill type="solid"/>
              </v:shape>
            </v:group>
            <v:group style="position:absolute;left:8144;top:2537;width:10;height:20" coordorigin="8144,2537" coordsize="10,20">
              <v:shape style="position:absolute;left:8144;top:2537;width:10;height:20" coordorigin="8144,2537" coordsize="10,20" path="m8144,2557l8154,2557,8154,2537,8144,2537,8144,2557xe" filled="true" fillcolor="#000000" stroked="false">
                <v:path arrowok="t"/>
                <v:fill type="solid"/>
              </v:shape>
            </v:group>
            <v:group style="position:absolute;left:8144;top:2557;width:10;height:20" coordorigin="8144,2557" coordsize="10,20">
              <v:shape style="position:absolute;left:8144;top:2557;width:10;height:20" coordorigin="8144,2557" coordsize="10,20" path="m8144,2576l8154,2576,8154,2557,8144,2557,8144,2576xe" filled="true" fillcolor="#000000" stroked="false">
                <v:path arrowok="t"/>
                <v:fill type="solid"/>
              </v:shape>
            </v:group>
            <v:group style="position:absolute;left:8144;top:2576;width:10;height:20" coordorigin="8144,2576" coordsize="10,20">
              <v:shape style="position:absolute;left:8144;top:2576;width:10;height:20" coordorigin="8144,2576" coordsize="10,20" path="m8144,2595l8154,2595,8154,2576,8144,2576,8144,2595xe" filled="true" fillcolor="#000000" stroked="false">
                <v:path arrowok="t"/>
                <v:fill type="solid"/>
              </v:shape>
            </v:group>
            <v:group style="position:absolute;left:8144;top:2595;width:10;height:20" coordorigin="8144,2595" coordsize="10,20">
              <v:shape style="position:absolute;left:8144;top:2595;width:10;height:20" coordorigin="8144,2595" coordsize="10,20" path="m8144,2614l8154,2614,8154,2595,8144,2595,8144,2614xe" filled="true" fillcolor="#000000" stroked="false">
                <v:path arrowok="t"/>
                <v:fill type="solid"/>
              </v:shape>
            </v:group>
            <v:group style="position:absolute;left:8144;top:2614;width:10;height:20" coordorigin="8144,2614" coordsize="10,20">
              <v:shape style="position:absolute;left:8144;top:2614;width:10;height:20" coordorigin="8144,2614" coordsize="10,20" path="m8144,2633l8154,2633,8154,2614,8144,2614,8144,2633xe" filled="true" fillcolor="#000000" stroked="false">
                <v:path arrowok="t"/>
                <v:fill type="solid"/>
              </v:shape>
            </v:group>
            <v:group style="position:absolute;left:8144;top:2633;width:10;height:20" coordorigin="8144,2633" coordsize="10,20">
              <v:shape style="position:absolute;left:8144;top:2633;width:10;height:20" coordorigin="8144,2633" coordsize="10,20" path="m8144,2653l8154,2653,8154,2633,8144,2633,8144,2653xe" filled="true" fillcolor="#000000" stroked="false">
                <v:path arrowok="t"/>
                <v:fill type="solid"/>
              </v:shape>
            </v:group>
            <v:group style="position:absolute;left:8144;top:2653;width:10;height:20" coordorigin="8144,2653" coordsize="10,20">
              <v:shape style="position:absolute;left:8144;top:2653;width:10;height:20" coordorigin="8144,2653" coordsize="10,20" path="m8144,2672l8154,2672,8154,2653,8144,2653,8144,2672xe" filled="true" fillcolor="#000000" stroked="false">
                <v:path arrowok="t"/>
                <v:fill type="solid"/>
              </v:shape>
            </v:group>
            <v:group style="position:absolute;left:8144;top:2672;width:10;height:20" coordorigin="8144,2672" coordsize="10,20">
              <v:shape style="position:absolute;left:8144;top:2672;width:10;height:20" coordorigin="8144,2672" coordsize="10,20" path="m8144,2691l8154,2691,8154,2672,8144,2672,8144,2691xe" filled="true" fillcolor="#000000" stroked="false">
                <v:path arrowok="t"/>
                <v:fill type="solid"/>
              </v:shape>
            </v:group>
            <v:group style="position:absolute;left:8144;top:2691;width:10;height:20" coordorigin="8144,2691" coordsize="10,20">
              <v:shape style="position:absolute;left:8144;top:2691;width:10;height:20" coordorigin="8144,2691" coordsize="10,20" path="m8144,2710l8154,2710,8154,2691,8144,2691,8144,2710xe" filled="true" fillcolor="#000000" stroked="false">
                <v:path arrowok="t"/>
                <v:fill type="solid"/>
              </v:shape>
            </v:group>
            <v:group style="position:absolute;left:8144;top:2710;width:10;height:20" coordorigin="8144,2710" coordsize="10,20">
              <v:shape style="position:absolute;left:8144;top:2710;width:10;height:20" coordorigin="8144,2710" coordsize="10,20" path="m8144,2729l8154,2729,8154,2710,8144,2710,8144,2729xe" filled="true" fillcolor="#000000" stroked="false">
                <v:path arrowok="t"/>
                <v:fill type="solid"/>
              </v:shape>
            </v:group>
            <v:group style="position:absolute;left:8144;top:2729;width:10;height:20" coordorigin="8144,2729" coordsize="10,20">
              <v:shape style="position:absolute;left:8144;top:2729;width:10;height:20" coordorigin="8144,2729" coordsize="10,20" path="m8144,2749l8154,2749,8154,2729,8144,2729,8144,2749xe" filled="true" fillcolor="#000000" stroked="false">
                <v:path arrowok="t"/>
                <v:fill type="solid"/>
              </v:shape>
            </v:group>
            <v:group style="position:absolute;left:8144;top:2749;width:10;height:20" coordorigin="8144,2749" coordsize="10,20">
              <v:shape style="position:absolute;left:8144;top:2749;width:10;height:20" coordorigin="8144,2749" coordsize="10,20" path="m8144,2768l8154,2768,8154,2749,8144,2749,8144,2768xe" filled="true" fillcolor="#000000" stroked="false">
                <v:path arrowok="t"/>
                <v:fill type="solid"/>
              </v:shape>
            </v:group>
            <v:group style="position:absolute;left:8144;top:2768;width:10;height:20" coordorigin="8144,2768" coordsize="10,20">
              <v:shape style="position:absolute;left:8144;top:2768;width:10;height:20" coordorigin="8144,2768" coordsize="10,20" path="m8144,2787l8154,2787,8154,2768,8144,2768,8144,2787xe" filled="true" fillcolor="#000000" stroked="false">
                <v:path arrowok="t"/>
                <v:fill type="solid"/>
              </v:shape>
            </v:group>
            <v:group style="position:absolute;left:8144;top:2787;width:10;height:20" coordorigin="8144,2787" coordsize="10,20">
              <v:shape style="position:absolute;left:8144;top:2787;width:10;height:20" coordorigin="8144,2787" coordsize="10,20" path="m8144,2806l8154,2806,8154,2787,8144,2787,8144,2806xe" filled="true" fillcolor="#000000" stroked="false">
                <v:path arrowok="t"/>
                <v:fill type="solid"/>
              </v:shape>
            </v:group>
            <v:group style="position:absolute;left:8144;top:2806;width:10;height:20" coordorigin="8144,2806" coordsize="10,20">
              <v:shape style="position:absolute;left:8144;top:2806;width:10;height:20" coordorigin="8144,2806" coordsize="10,20" path="m8144,2825l8154,2825,8154,2806,8144,2806,8144,2825xe" filled="true" fillcolor="#000000" stroked="false">
                <v:path arrowok="t"/>
                <v:fill type="solid"/>
              </v:shape>
            </v:group>
            <v:group style="position:absolute;left:8144;top:2825;width:10;height:20" coordorigin="8144,2825" coordsize="10,20">
              <v:shape style="position:absolute;left:8144;top:2825;width:10;height:20" coordorigin="8144,2825" coordsize="10,20" path="m8144,2845l8154,2845,8154,2825,8144,2825,8144,2845xe" filled="true" fillcolor="#000000" stroked="false">
                <v:path arrowok="t"/>
                <v:fill type="solid"/>
              </v:shape>
            </v:group>
            <v:group style="position:absolute;left:8144;top:2845;width:10;height:20" coordorigin="8144,2845" coordsize="10,20">
              <v:shape style="position:absolute;left:8144;top:2845;width:10;height:20" coordorigin="8144,2845" coordsize="10,20" path="m8144,2864l8154,2864,8154,2845,8144,2845,8144,2864xe" filled="true" fillcolor="#000000" stroked="false">
                <v:path arrowok="t"/>
                <v:fill type="solid"/>
              </v:shape>
            </v:group>
            <v:group style="position:absolute;left:8144;top:2864;width:10;height:20" coordorigin="8144,2864" coordsize="10,20">
              <v:shape style="position:absolute;left:8144;top:2864;width:10;height:20" coordorigin="8144,2864" coordsize="10,20" path="m8144,2883l8154,2883,8154,2864,8144,2864,8144,2883xe" filled="true" fillcolor="#000000" stroked="false">
                <v:path arrowok="t"/>
                <v:fill type="solid"/>
              </v:shape>
            </v:group>
            <v:group style="position:absolute;left:8144;top:2883;width:10;height:20" coordorigin="8144,2883" coordsize="10,20">
              <v:shape style="position:absolute;left:8144;top:2883;width:10;height:20" coordorigin="8144,2883" coordsize="10,20" path="m8144,2902l8154,2902,8154,2883,8144,2883,8144,2902xe" filled="true" fillcolor="#000000" stroked="false">
                <v:path arrowok="t"/>
                <v:fill type="solid"/>
              </v:shape>
            </v:group>
            <v:group style="position:absolute;left:8144;top:2902;width:10;height:20" coordorigin="8144,2902" coordsize="10,20">
              <v:shape style="position:absolute;left:8144;top:2902;width:10;height:20" coordorigin="8144,2902" coordsize="10,20" path="m8144,2921l8154,2921,8154,2902,8144,2902,8144,2921xe" filled="true" fillcolor="#000000" stroked="false">
                <v:path arrowok="t"/>
                <v:fill type="solid"/>
              </v:shape>
            </v:group>
            <v:group style="position:absolute;left:8144;top:2921;width:10;height:20" coordorigin="8144,2921" coordsize="10,20">
              <v:shape style="position:absolute;left:8144;top:2921;width:10;height:20" coordorigin="8144,2921" coordsize="10,20" path="m8144,2941l8154,2941,8154,2921,8144,2921,8144,2941xe" filled="true" fillcolor="#000000" stroked="false">
                <v:path arrowok="t"/>
                <v:fill type="solid"/>
              </v:shape>
            </v:group>
            <v:group style="position:absolute;left:8144;top:2941;width:10;height:20" coordorigin="8144,2941" coordsize="10,20">
              <v:shape style="position:absolute;left:8144;top:2941;width:10;height:20" coordorigin="8144,2941" coordsize="10,20" path="m8144,2960l8154,2960,8154,2941,8144,2941,8144,2960xe" filled="true" fillcolor="#000000" stroked="false">
                <v:path arrowok="t"/>
                <v:fill type="solid"/>
              </v:shape>
            </v:group>
            <v:group style="position:absolute;left:8144;top:2960;width:10;height:20" coordorigin="8144,2960" coordsize="10,20">
              <v:shape style="position:absolute;left:8144;top:2960;width:10;height:20" coordorigin="8144,2960" coordsize="10,20" path="m8144,2979l8154,2979,8154,2960,8144,2960,8144,2979xe" filled="true" fillcolor="#000000" stroked="false">
                <v:path arrowok="t"/>
                <v:fill type="solid"/>
              </v:shape>
            </v:group>
            <v:group style="position:absolute;left:8144;top:2979;width:10;height:20" coordorigin="8144,2979" coordsize="10,20">
              <v:shape style="position:absolute;left:8144;top:2979;width:10;height:20" coordorigin="8144,2979" coordsize="10,20" path="m8144,2998l8154,2998,8154,2979,8144,2979,8144,2998xe" filled="true" fillcolor="#000000" stroked="false">
                <v:path arrowok="t"/>
                <v:fill type="solid"/>
              </v:shape>
            </v:group>
            <v:group style="position:absolute;left:8144;top:2998;width:10;height:20" coordorigin="8144,2998" coordsize="10,20">
              <v:shape style="position:absolute;left:8144;top:2998;width:10;height:20" coordorigin="8144,2998" coordsize="10,20" path="m8144,3017l8154,3017,8154,2998,8144,2998,8144,3017xe" filled="true" fillcolor="#000000" stroked="false">
                <v:path arrowok="t"/>
                <v:fill type="solid"/>
              </v:shape>
            </v:group>
            <v:group style="position:absolute;left:8144;top:3017;width:10;height:20" coordorigin="8144,3017" coordsize="10,20">
              <v:shape style="position:absolute;left:8144;top:3017;width:10;height:20" coordorigin="8144,3017" coordsize="10,20" path="m8144,3037l8154,3037,8154,3017,8144,3017,8144,3037xe" filled="true" fillcolor="#000000" stroked="false">
                <v:path arrowok="t"/>
                <v:fill type="solid"/>
              </v:shape>
            </v:group>
            <v:group style="position:absolute;left:8144;top:3037;width:10;height:20" coordorigin="8144,3037" coordsize="10,20">
              <v:shape style="position:absolute;left:8144;top:3037;width:10;height:20" coordorigin="8144,3037" coordsize="10,20" path="m8144,3056l8154,3056,8154,3037,8144,3037,8144,3056xe" filled="true" fillcolor="#000000" stroked="false">
                <v:path arrowok="t"/>
                <v:fill type="solid"/>
              </v:shape>
            </v:group>
            <v:group style="position:absolute;left:8144;top:3056;width:10;height:20" coordorigin="8144,3056" coordsize="10,20">
              <v:shape style="position:absolute;left:8144;top:3056;width:10;height:20" coordorigin="8144,3056" coordsize="10,20" path="m8144,3075l8154,3075,8154,3056,8144,3056,8144,3075xe" filled="true" fillcolor="#000000" stroked="false">
                <v:path arrowok="t"/>
                <v:fill type="solid"/>
              </v:shape>
            </v:group>
            <v:group style="position:absolute;left:8144;top:3075;width:10;height:20" coordorigin="8144,3075" coordsize="10,20">
              <v:shape style="position:absolute;left:8144;top:3075;width:10;height:20" coordorigin="8144,3075" coordsize="10,20" path="m8144,3095l8154,3095,8154,3075,8144,3075,8144,3095xe" filled="true" fillcolor="#000000" stroked="false">
                <v:path arrowok="t"/>
                <v:fill type="solid"/>
              </v:shape>
            </v:group>
            <v:group style="position:absolute;left:8144;top:3095;width:10;height:20" coordorigin="8144,3095" coordsize="10,20">
              <v:shape style="position:absolute;left:8144;top:3095;width:10;height:20" coordorigin="8144,3095" coordsize="10,20" path="m8144,3114l8154,3114,8154,3095,8144,3095,8144,3114xe" filled="true" fillcolor="#000000" stroked="false">
                <v:path arrowok="t"/>
                <v:fill type="solid"/>
              </v:shape>
            </v:group>
            <v:group style="position:absolute;left:8144;top:3114;width:10;height:20" coordorigin="8144,3114" coordsize="10,20">
              <v:shape style="position:absolute;left:8144;top:3114;width:10;height:20" coordorigin="8144,3114" coordsize="10,20" path="m8144,3133l8154,3133,8154,3114,8144,3114,8144,3133xe" filled="true" fillcolor="#000000" stroked="false">
                <v:path arrowok="t"/>
                <v:fill type="solid"/>
              </v:shape>
            </v:group>
            <v:group style="position:absolute;left:8144;top:3133;width:10;height:20" coordorigin="8144,3133" coordsize="10,20">
              <v:shape style="position:absolute;left:8144;top:3133;width:10;height:20" coordorigin="8144,3133" coordsize="10,20" path="m8144,3152l8154,3152,8154,3133,8144,3133,8144,3152xe" filled="true" fillcolor="#000000" stroked="false">
                <v:path arrowok="t"/>
                <v:fill type="solid"/>
              </v:shape>
            </v:group>
            <v:group style="position:absolute;left:8144;top:3152;width:10;height:20" coordorigin="8144,3152" coordsize="10,20">
              <v:shape style="position:absolute;left:8144;top:3152;width:10;height:20" coordorigin="8144,3152" coordsize="10,20" path="m8144,3171l8154,3171,8154,3152,8144,3152,8144,3171xe" filled="true" fillcolor="#000000" stroked="false">
                <v:path arrowok="t"/>
                <v:fill type="solid"/>
              </v:shape>
            </v:group>
            <v:group style="position:absolute;left:8144;top:3171;width:10;height:20" coordorigin="8144,3171" coordsize="10,20">
              <v:shape style="position:absolute;left:8144;top:3171;width:10;height:20" coordorigin="8144,3171" coordsize="10,20" path="m8144,3191l8154,3191,8154,3171,8144,3171,8144,3191xe" filled="true" fillcolor="#000000" stroked="false">
                <v:path arrowok="t"/>
                <v:fill type="solid"/>
              </v:shape>
            </v:group>
            <v:group style="position:absolute;left:8144;top:3191;width:10;height:20" coordorigin="8144,3191" coordsize="10,20">
              <v:shape style="position:absolute;left:8144;top:3191;width:10;height:20" coordorigin="8144,3191" coordsize="10,20" path="m8144,3210l8154,3210,8154,3191,8144,3191,8144,3210xe" filled="true" fillcolor="#000000" stroked="false">
                <v:path arrowok="t"/>
                <v:fill type="solid"/>
              </v:shape>
            </v:group>
            <v:group style="position:absolute;left:8144;top:3210;width:10;height:20" coordorigin="8144,3210" coordsize="10,20">
              <v:shape style="position:absolute;left:8144;top:3210;width:10;height:20" coordorigin="8144,3210" coordsize="10,20" path="m8144,3229l8154,3229,8154,3210,8144,3210,8144,3229xe" filled="true" fillcolor="#000000" stroked="false">
                <v:path arrowok="t"/>
                <v:fill type="solid"/>
              </v:shape>
            </v:group>
            <v:group style="position:absolute;left:8144;top:3229;width:10;height:20" coordorigin="8144,3229" coordsize="10,20">
              <v:shape style="position:absolute;left:8144;top:3229;width:10;height:20" coordorigin="8144,3229" coordsize="10,20" path="m8144,3248l8154,3248,8154,3229,8144,3229,8144,3248xe" filled="true" fillcolor="#000000" stroked="false">
                <v:path arrowok="t"/>
                <v:fill type="solid"/>
              </v:shape>
            </v:group>
            <v:group style="position:absolute;left:8144;top:3248;width:10;height:20" coordorigin="8144,3248" coordsize="10,20">
              <v:shape style="position:absolute;left:8144;top:3248;width:10;height:20" coordorigin="8144,3248" coordsize="10,20" path="m8144,3267l8154,3267,8154,3248,8144,3248,8144,3267xe" filled="true" fillcolor="#000000" stroked="false">
                <v:path arrowok="t"/>
                <v:fill type="solid"/>
              </v:shape>
            </v:group>
            <v:group style="position:absolute;left:8144;top:3267;width:10;height:20" coordorigin="8144,3267" coordsize="10,20">
              <v:shape style="position:absolute;left:8144;top:3267;width:10;height:20" coordorigin="8144,3267" coordsize="10,20" path="m8144,3287l8154,3287,8154,3267,8144,3267,8144,3287xe" filled="true" fillcolor="#000000" stroked="false">
                <v:path arrowok="t"/>
                <v:fill type="solid"/>
              </v:shape>
            </v:group>
            <v:group style="position:absolute;left:8144;top:3287;width:10;height:20" coordorigin="8144,3287" coordsize="10,20">
              <v:shape style="position:absolute;left:8144;top:3287;width:10;height:20" coordorigin="8144,3287" coordsize="10,20" path="m8144,3306l8154,3306,8154,3287,8144,3287,8144,3306xe" filled="true" fillcolor="#000000" stroked="false">
                <v:path arrowok="t"/>
                <v:fill type="solid"/>
              </v:shape>
            </v:group>
            <v:group style="position:absolute;left:8144;top:3306;width:10;height:20" coordorigin="8144,3306" coordsize="10,20">
              <v:shape style="position:absolute;left:8144;top:3306;width:10;height:20" coordorigin="8144,3306" coordsize="10,20" path="m8144,3325l8154,3325,8154,3306,8144,3306,8144,3325xe" filled="true" fillcolor="#000000" stroked="false">
                <v:path arrowok="t"/>
                <v:fill type="solid"/>
              </v:shape>
            </v:group>
            <v:group style="position:absolute;left:8144;top:3325;width:10;height:20" coordorigin="8144,3325" coordsize="10,20">
              <v:shape style="position:absolute;left:8144;top:3325;width:10;height:20" coordorigin="8144,3325" coordsize="10,20" path="m8144,3344l8154,3344,8154,3325,8144,3325,8144,3344xe" filled="true" fillcolor="#000000" stroked="false">
                <v:path arrowok="t"/>
                <v:fill type="solid"/>
              </v:shape>
            </v:group>
            <v:group style="position:absolute;left:8144;top:3344;width:10;height:20" coordorigin="8144,3344" coordsize="10,20">
              <v:shape style="position:absolute;left:8144;top:3344;width:10;height:20" coordorigin="8144,3344" coordsize="10,20" path="m8144,3363l8154,3363,8154,3344,8144,3344,8144,3363xe" filled="true" fillcolor="#000000" stroked="false">
                <v:path arrowok="t"/>
                <v:fill type="solid"/>
              </v:shape>
            </v:group>
            <v:group style="position:absolute;left:8144;top:3363;width:10;height:20" coordorigin="8144,3363" coordsize="10,20">
              <v:shape style="position:absolute;left:8144;top:3363;width:10;height:20" coordorigin="8144,3363" coordsize="10,20" path="m8144,3383l8154,3383,8154,3363,8144,3363,8144,3383xe" filled="true" fillcolor="#000000" stroked="false">
                <v:path arrowok="t"/>
                <v:fill type="solid"/>
              </v:shape>
            </v:group>
            <v:group style="position:absolute;left:8144;top:3383;width:10;height:20" coordorigin="8144,3383" coordsize="10,20">
              <v:shape style="position:absolute;left:8144;top:3383;width:10;height:20" coordorigin="8144,3383" coordsize="10,20" path="m8144,3402l8154,3402,8154,3383,8144,3383,8144,3402xe" filled="true" fillcolor="#000000" stroked="false">
                <v:path arrowok="t"/>
                <v:fill type="solid"/>
              </v:shape>
            </v:group>
            <v:group style="position:absolute;left:8144;top:3402;width:10;height:20" coordorigin="8144,3402" coordsize="10,20">
              <v:shape style="position:absolute;left:8144;top:3402;width:10;height:20" coordorigin="8144,3402" coordsize="10,20" path="m8144,3421l8154,3421,8154,3402,8144,3402,8144,3421xe" filled="true" fillcolor="#000000" stroked="false">
                <v:path arrowok="t"/>
                <v:fill type="solid"/>
              </v:shape>
            </v:group>
            <v:group style="position:absolute;left:8144;top:3421;width:10;height:20" coordorigin="8144,3421" coordsize="10,20">
              <v:shape style="position:absolute;left:8144;top:3421;width:10;height:20" coordorigin="8144,3421" coordsize="10,20" path="m8144,3440l8154,3440,8154,3421,8144,3421,8144,3440xe" filled="true" fillcolor="#000000" stroked="false">
                <v:path arrowok="t"/>
                <v:fill type="solid"/>
              </v:shape>
            </v:group>
            <v:group style="position:absolute;left:8144;top:3440;width:10;height:20" coordorigin="8144,3440" coordsize="10,20">
              <v:shape style="position:absolute;left:8144;top:3440;width:10;height:20" coordorigin="8144,3440" coordsize="10,20" path="m8144,3459l8154,3459,8154,3440,8144,3440,8144,3459xe" filled="true" fillcolor="#000000" stroked="false">
                <v:path arrowok="t"/>
                <v:fill type="solid"/>
              </v:shape>
            </v:group>
            <v:group style="position:absolute;left:8144;top:3459;width:10;height:20" coordorigin="8144,3459" coordsize="10,20">
              <v:shape style="position:absolute;left:8144;top:3459;width:10;height:20" coordorigin="8144,3459" coordsize="10,20" path="m8144,3479l8154,3479,8154,3459,8144,3459,8144,3479xe" filled="true" fillcolor="#000000" stroked="false">
                <v:path arrowok="t"/>
                <v:fill type="solid"/>
              </v:shape>
            </v:group>
            <v:group style="position:absolute;left:8144;top:3479;width:10;height:20" coordorigin="8144,3479" coordsize="10,20">
              <v:shape style="position:absolute;left:8144;top:3479;width:10;height:20" coordorigin="8144,3479" coordsize="10,20" path="m8144,3498l8154,3498,8154,3479,8144,3479,8144,3498xe" filled="true" fillcolor="#000000" stroked="false">
                <v:path arrowok="t"/>
                <v:fill type="solid"/>
              </v:shape>
            </v:group>
            <v:group style="position:absolute;left:8144;top:3498;width:10;height:20" coordorigin="8144,3498" coordsize="10,20">
              <v:shape style="position:absolute;left:8144;top:3498;width:10;height:20" coordorigin="8144,3498" coordsize="10,20" path="m8144,3517l8154,3517,8154,3498,8144,3498,8144,3517xe" filled="true" fillcolor="#000000" stroked="false">
                <v:path arrowok="t"/>
                <v:fill type="solid"/>
              </v:shape>
            </v:group>
            <v:group style="position:absolute;left:8144;top:3517;width:10;height:20" coordorigin="8144,3517" coordsize="10,20">
              <v:shape style="position:absolute;left:8144;top:3517;width:10;height:20" coordorigin="8144,3517" coordsize="10,20" path="m8144,3536l8154,3536,8154,3517,8144,3517,8144,3536xe" filled="true" fillcolor="#000000" stroked="false">
                <v:path arrowok="t"/>
                <v:fill type="solid"/>
              </v:shape>
            </v:group>
            <v:group style="position:absolute;left:8144;top:3536;width:10;height:20" coordorigin="8144,3536" coordsize="10,20">
              <v:shape style="position:absolute;left:8144;top:3536;width:10;height:20" coordorigin="8144,3536" coordsize="10,20" path="m8144,3555l8154,3555,8154,3536,8144,3536,8144,3555xe" filled="true" fillcolor="#000000" stroked="false">
                <v:path arrowok="t"/>
                <v:fill type="solid"/>
              </v:shape>
            </v:group>
            <v:group style="position:absolute;left:8144;top:3555;width:10;height:20" coordorigin="8144,3555" coordsize="10,20">
              <v:shape style="position:absolute;left:8144;top:3555;width:10;height:20" coordorigin="8144,3555" coordsize="10,20" path="m8144,3575l8154,3575,8154,3555,8144,3555,8144,3575xe" filled="true" fillcolor="#000000" stroked="false">
                <v:path arrowok="t"/>
                <v:fill type="solid"/>
              </v:shape>
            </v:group>
            <v:group style="position:absolute;left:8144;top:3575;width:10;height:20" coordorigin="8144,3575" coordsize="10,20">
              <v:shape style="position:absolute;left:8144;top:3575;width:10;height:20" coordorigin="8144,3575" coordsize="10,20" path="m8144,3594l8154,3594,8154,3575,8144,3575,8144,3594xe" filled="true" fillcolor="#000000" stroked="false">
                <v:path arrowok="t"/>
                <v:fill type="solid"/>
              </v:shape>
            </v:group>
            <v:group style="position:absolute;left:8144;top:3594;width:10;height:20" coordorigin="8144,3594" coordsize="10,20">
              <v:shape style="position:absolute;left:8144;top:3594;width:10;height:20" coordorigin="8144,3594" coordsize="10,20" path="m8144,3613l8154,3613,8154,3594,8144,3594,8144,3613xe" filled="true" fillcolor="#000000" stroked="false">
                <v:path arrowok="t"/>
                <v:fill type="solid"/>
              </v:shape>
            </v:group>
            <v:group style="position:absolute;left:8144;top:3613;width:10;height:20" coordorigin="8144,3613" coordsize="10,20">
              <v:shape style="position:absolute;left:8144;top:3613;width:10;height:20" coordorigin="8144,3613" coordsize="10,20" path="m8144,3632l8154,3632,8154,3613,8144,3613,8144,3632xe" filled="true" fillcolor="#000000" stroked="false">
                <v:path arrowok="t"/>
                <v:fill type="solid"/>
              </v:shape>
            </v:group>
            <v:group style="position:absolute;left:8144;top:3632;width:10;height:20" coordorigin="8144,3632" coordsize="10,20">
              <v:shape style="position:absolute;left:8144;top:3632;width:10;height:20" coordorigin="8144,3632" coordsize="10,20" path="m8144,3651l8154,3651,8154,3632,8144,3632,8144,3651xe" filled="true" fillcolor="#000000" stroked="false">
                <v:path arrowok="t"/>
                <v:fill type="solid"/>
              </v:shape>
            </v:group>
            <v:group style="position:absolute;left:8144;top:3651;width:10;height:20" coordorigin="8144,3651" coordsize="10,20">
              <v:shape style="position:absolute;left:8144;top:3651;width:10;height:20" coordorigin="8144,3651" coordsize="10,20" path="m8144,3671l8154,3671,8154,3651,8144,3651,8144,3671xe" filled="true" fillcolor="#000000" stroked="false">
                <v:path arrowok="t"/>
                <v:fill type="solid"/>
              </v:shape>
            </v:group>
            <v:group style="position:absolute;left:8144;top:3671;width:10;height:20" coordorigin="8144,3671" coordsize="10,20">
              <v:shape style="position:absolute;left:8144;top:3671;width:10;height:20" coordorigin="8144,3671" coordsize="10,20" path="m8144,3690l8154,3690,8154,3671,8144,3671,8144,3690xe" filled="true" fillcolor="#000000" stroked="false">
                <v:path arrowok="t"/>
                <v:fill type="solid"/>
              </v:shape>
            </v:group>
            <v:group style="position:absolute;left:8144;top:3690;width:10;height:20" coordorigin="8144,3690" coordsize="10,20">
              <v:shape style="position:absolute;left:8144;top:3690;width:10;height:20" coordorigin="8144,3690" coordsize="10,20" path="m8144,3709l8154,3709,8154,3690,8144,3690,8144,3709xe" filled="true" fillcolor="#000000" stroked="false">
                <v:path arrowok="t"/>
                <v:fill type="solid"/>
              </v:shape>
            </v:group>
            <v:group style="position:absolute;left:8144;top:3709;width:10;height:20" coordorigin="8144,3709" coordsize="10,20">
              <v:shape style="position:absolute;left:8144;top:3709;width:10;height:20" coordorigin="8144,3709" coordsize="10,20" path="m8144,3728l8154,3728,8154,3709,8144,3709,8144,3728xe" filled="true" fillcolor="#000000" stroked="false">
                <v:path arrowok="t"/>
                <v:fill type="solid"/>
              </v:shape>
            </v:group>
            <v:group style="position:absolute;left:8144;top:3728;width:10;height:20" coordorigin="8144,3728" coordsize="10,20">
              <v:shape style="position:absolute;left:8144;top:3728;width:10;height:20" coordorigin="8144,3728" coordsize="10,20" path="m8144,3747l8154,3747,8154,3728,8144,3728,8144,3747xe" filled="true" fillcolor="#000000" stroked="false">
                <v:path arrowok="t"/>
                <v:fill type="solid"/>
              </v:shape>
            </v:group>
            <v:group style="position:absolute;left:8144;top:3747;width:10;height:20" coordorigin="8144,3747" coordsize="10,20">
              <v:shape style="position:absolute;left:8144;top:3747;width:10;height:20" coordorigin="8144,3747" coordsize="10,20" path="m8144,3767l8154,3767,8154,3747,8144,3747,8144,3767xe" filled="true" fillcolor="#000000" stroked="false">
                <v:path arrowok="t"/>
                <v:fill type="solid"/>
              </v:shape>
            </v:group>
            <v:group style="position:absolute;left:8144;top:3767;width:10;height:20" coordorigin="8144,3767" coordsize="10,20">
              <v:shape style="position:absolute;left:8144;top:3767;width:10;height:20" coordorigin="8144,3767" coordsize="10,20" path="m8144,3786l8154,3786,8154,3767,8144,3767,8144,3786xe" filled="true" fillcolor="#000000" stroked="false">
                <v:path arrowok="t"/>
                <v:fill type="solid"/>
              </v:shape>
            </v:group>
            <v:group style="position:absolute;left:8144;top:3786;width:10;height:20" coordorigin="8144,3786" coordsize="10,20">
              <v:shape style="position:absolute;left:8144;top:3786;width:10;height:20" coordorigin="8144,3786" coordsize="10,20" path="m8144,3805l8154,3805,8154,3786,8144,3786,8144,3805xe" filled="true" fillcolor="#000000" stroked="false">
                <v:path arrowok="t"/>
                <v:fill type="solid"/>
              </v:shape>
            </v:group>
            <v:group style="position:absolute;left:8144;top:3805;width:10;height:20" coordorigin="8144,3805" coordsize="10,20">
              <v:shape style="position:absolute;left:8144;top:3805;width:10;height:20" coordorigin="8144,3805" coordsize="10,20" path="m8144,3824l8154,3824,8154,3805,8144,3805,8144,3824xe" filled="true" fillcolor="#000000" stroked="false">
                <v:path arrowok="t"/>
                <v:fill type="solid"/>
              </v:shape>
            </v:group>
            <v:group style="position:absolute;left:8144;top:3824;width:10;height:20" coordorigin="8144,3824" coordsize="10,20">
              <v:shape style="position:absolute;left:8144;top:3824;width:10;height:20" coordorigin="8144,3824" coordsize="10,20" path="m8144,3843l8154,3843,8154,3824,8144,3824,8144,3843xe" filled="true" fillcolor="#000000" stroked="false">
                <v:path arrowok="t"/>
                <v:fill type="solid"/>
              </v:shape>
            </v:group>
            <v:group style="position:absolute;left:8144;top:3843;width:10;height:20" coordorigin="8144,3843" coordsize="10,20">
              <v:shape style="position:absolute;left:8144;top:3843;width:10;height:20" coordorigin="8144,3843" coordsize="10,20" path="m8144,3863l8154,3863,8154,3843,8144,3843,8144,3863xe" filled="true" fillcolor="#000000" stroked="false">
                <v:path arrowok="t"/>
                <v:fill type="solid"/>
              </v:shape>
            </v:group>
            <v:group style="position:absolute;left:8144;top:3863;width:10;height:20" coordorigin="8144,3863" coordsize="10,20">
              <v:shape style="position:absolute;left:8144;top:3863;width:10;height:20" coordorigin="8144,3863" coordsize="10,20" path="m8144,3882l8154,3882,8154,3863,8144,3863,8144,3882xe" filled="true" fillcolor="#000000" stroked="false">
                <v:path arrowok="t"/>
                <v:fill type="solid"/>
              </v:shape>
            </v:group>
            <v:group style="position:absolute;left:8144;top:3882;width:10;height:20" coordorigin="8144,3882" coordsize="10,20">
              <v:shape style="position:absolute;left:8144;top:3882;width:10;height:20" coordorigin="8144,3882" coordsize="10,20" path="m8144,3901l8154,3901,8154,3882,8144,3882,8144,3901xe" filled="true" fillcolor="#000000" stroked="false">
                <v:path arrowok="t"/>
                <v:fill type="solid"/>
              </v:shape>
            </v:group>
            <v:group style="position:absolute;left:8144;top:3901;width:10;height:20" coordorigin="8144,3901" coordsize="10,20">
              <v:shape style="position:absolute;left:8144;top:3901;width:10;height:20" coordorigin="8144,3901" coordsize="10,20" path="m8144,3920l8154,3920,8154,3901,8144,3901,8144,3920xe" filled="true" fillcolor="#000000" stroked="false">
                <v:path arrowok="t"/>
                <v:fill type="solid"/>
              </v:shape>
            </v:group>
            <v:group style="position:absolute;left:8144;top:3920;width:10;height:20" coordorigin="8144,3920" coordsize="10,20">
              <v:shape style="position:absolute;left:8144;top:3920;width:10;height:20" coordorigin="8144,3920" coordsize="10,20" path="m8144,3939l8154,3939,8154,3920,8144,3920,8144,3939xe" filled="true" fillcolor="#000000" stroked="false">
                <v:path arrowok="t"/>
                <v:fill type="solid"/>
              </v:shape>
            </v:group>
            <v:group style="position:absolute;left:8144;top:3939;width:10;height:20" coordorigin="8144,3939" coordsize="10,20">
              <v:shape style="position:absolute;left:8144;top:3939;width:10;height:20" coordorigin="8144,3939" coordsize="10,20" path="m8144,3959l8154,3959,8154,3939,8144,3939,8144,3959xe" filled="true" fillcolor="#000000" stroked="false">
                <v:path arrowok="t"/>
                <v:fill type="solid"/>
              </v:shape>
            </v:group>
            <v:group style="position:absolute;left:8144;top:3959;width:10;height:20" coordorigin="8144,3959" coordsize="10,20">
              <v:shape style="position:absolute;left:8144;top:3959;width:10;height:20" coordorigin="8144,3959" coordsize="10,20" path="m8144,3978l8154,3978,8154,3959,8144,3959,8144,3978xe" filled="true" fillcolor="#000000" stroked="false">
                <v:path arrowok="t"/>
                <v:fill type="solid"/>
              </v:shape>
            </v:group>
            <v:group style="position:absolute;left:8144;top:3978;width:10;height:20" coordorigin="8144,3978" coordsize="10,20">
              <v:shape style="position:absolute;left:8144;top:3978;width:10;height:20" coordorigin="8144,3978" coordsize="10,20" path="m8144,3997l8154,3997,8154,3978,8144,3978,8144,3997xe" filled="true" fillcolor="#000000" stroked="false">
                <v:path arrowok="t"/>
                <v:fill type="solid"/>
              </v:shape>
            </v:group>
            <v:group style="position:absolute;left:8144;top:3997;width:10;height:20" coordorigin="8144,3997" coordsize="10,20">
              <v:shape style="position:absolute;left:8144;top:3997;width:10;height:20" coordorigin="8144,3997" coordsize="10,20" path="m8144,4016l8154,4016,8154,3997,8144,3997,8144,4016xe" filled="true" fillcolor="#000000" stroked="false">
                <v:path arrowok="t"/>
                <v:fill type="solid"/>
              </v:shape>
            </v:group>
            <v:group style="position:absolute;left:8144;top:4016;width:10;height:20" coordorigin="8144,4016" coordsize="10,20">
              <v:shape style="position:absolute;left:8144;top:4016;width:10;height:20" coordorigin="8144,4016" coordsize="10,20" path="m8144,4035l8154,4035,8154,4016,8144,4016,8144,4035xe" filled="true" fillcolor="#000000" stroked="false">
                <v:path arrowok="t"/>
                <v:fill type="solid"/>
              </v:shape>
            </v:group>
            <v:group style="position:absolute;left:8144;top:4035;width:10;height:20" coordorigin="8144,4035" coordsize="10,20">
              <v:shape style="position:absolute;left:8144;top:4035;width:10;height:20" coordorigin="8144,4035" coordsize="10,20" path="m8144,4055l8154,4055,8154,4035,8144,4035,8144,4055xe" filled="true" fillcolor="#000000" stroked="false">
                <v:path arrowok="t"/>
                <v:fill type="solid"/>
              </v:shape>
            </v:group>
            <v:group style="position:absolute;left:8144;top:4055;width:10;height:20" coordorigin="8144,4055" coordsize="10,20">
              <v:shape style="position:absolute;left:8144;top:4055;width:10;height:20" coordorigin="8144,4055" coordsize="10,20" path="m8144,4074l8154,4074,8154,4055,8144,4055,8144,4074xe" filled="true" fillcolor="#000000" stroked="false">
                <v:path arrowok="t"/>
                <v:fill type="solid"/>
              </v:shape>
            </v:group>
            <v:group style="position:absolute;left:8144;top:4074;width:10;height:20" coordorigin="8144,4074" coordsize="10,20">
              <v:shape style="position:absolute;left:8144;top:4074;width:10;height:20" coordorigin="8144,4074" coordsize="10,20" path="m8144,4093l8154,4093,8154,4074,8144,4074,8144,4093xe" filled="true" fillcolor="#000000" stroked="false">
                <v:path arrowok="t"/>
                <v:fill type="solid"/>
              </v:shape>
            </v:group>
            <v:group style="position:absolute;left:8144;top:4093;width:10;height:20" coordorigin="8144,4093" coordsize="10,20">
              <v:shape style="position:absolute;left:8144;top:4093;width:10;height:20" coordorigin="8144,4093" coordsize="10,20" path="m8144,4112l8154,4112,8154,4093,8144,4093,8144,4112xe" filled="true" fillcolor="#000000" stroked="false">
                <v:path arrowok="t"/>
                <v:fill type="solid"/>
              </v:shape>
            </v:group>
            <v:group style="position:absolute;left:8144;top:4112;width:10;height:20" coordorigin="8144,4112" coordsize="10,20">
              <v:shape style="position:absolute;left:8144;top:4112;width:10;height:20" coordorigin="8144,4112" coordsize="10,20" path="m8144,4131l8154,4131,8154,4112,8144,4112,8144,4131xe" filled="true" fillcolor="#000000" stroked="false">
                <v:path arrowok="t"/>
                <v:fill type="solid"/>
              </v:shape>
            </v:group>
            <v:group style="position:absolute;left:8144;top:4131;width:10;height:20" coordorigin="8144,4131" coordsize="10,20">
              <v:shape style="position:absolute;left:8144;top:4131;width:10;height:20" coordorigin="8144,4131" coordsize="10,20" path="m8144,4151l8154,4151,8154,4131,8144,4131,8144,4151xe" filled="true" fillcolor="#000000" stroked="false">
                <v:path arrowok="t"/>
                <v:fill type="solid"/>
              </v:shape>
            </v:group>
            <v:group style="position:absolute;left:8144;top:4151;width:10;height:20" coordorigin="8144,4151" coordsize="10,20">
              <v:shape style="position:absolute;left:8144;top:4151;width:10;height:20" coordorigin="8144,4151" coordsize="10,20" path="m8144,4170l8154,4170,8154,4151,8144,4151,8144,4170xe" filled="true" fillcolor="#000000" stroked="false">
                <v:path arrowok="t"/>
                <v:fill type="solid"/>
              </v:shape>
            </v:group>
            <v:group style="position:absolute;left:8144;top:4170;width:10;height:20" coordorigin="8144,4170" coordsize="10,20">
              <v:shape style="position:absolute;left:8144;top:4170;width:10;height:20" coordorigin="8144,4170" coordsize="10,20" path="m8144,4189l8154,4189,8154,4170,8144,4170,8144,4189xe" filled="true" fillcolor="#000000" stroked="false">
                <v:path arrowok="t"/>
                <v:fill type="solid"/>
              </v:shape>
            </v:group>
            <v:group style="position:absolute;left:8144;top:4189;width:10;height:20" coordorigin="8144,4189" coordsize="10,20">
              <v:shape style="position:absolute;left:8144;top:4189;width:10;height:20" coordorigin="8144,4189" coordsize="10,20" path="m8144,4208l8154,4208,8154,4189,8144,4189,8144,4208xe" filled="true" fillcolor="#000000" stroked="false">
                <v:path arrowok="t"/>
                <v:fill type="solid"/>
              </v:shape>
            </v:group>
            <v:group style="position:absolute;left:8144;top:4208;width:10;height:20" coordorigin="8144,4208" coordsize="10,20">
              <v:shape style="position:absolute;left:8144;top:4208;width:10;height:20" coordorigin="8144,4208" coordsize="10,20" path="m8144,4227l8154,4227,8154,4208,8144,4208,8144,4227xe" filled="true" fillcolor="#000000" stroked="false">
                <v:path arrowok="t"/>
                <v:fill type="solid"/>
              </v:shape>
            </v:group>
            <v:group style="position:absolute;left:8144;top:4227;width:10;height:20" coordorigin="8144,4227" coordsize="10,20">
              <v:shape style="position:absolute;left:8144;top:4227;width:10;height:20" coordorigin="8144,4227" coordsize="10,20" path="m8144,4247l8154,4247,8154,4227,8144,4227,8144,4247xe" filled="true" fillcolor="#000000" stroked="false">
                <v:path arrowok="t"/>
                <v:fill type="solid"/>
              </v:shape>
            </v:group>
            <v:group style="position:absolute;left:8144;top:4247;width:10;height:20" coordorigin="8144,4247" coordsize="10,20">
              <v:shape style="position:absolute;left:8144;top:4247;width:10;height:20" coordorigin="8144,4247" coordsize="10,20" path="m8144,4266l8154,4266,8154,4247,8144,4247,8144,4266xe" filled="true" fillcolor="#000000" stroked="false">
                <v:path arrowok="t"/>
                <v:fill type="solid"/>
              </v:shape>
            </v:group>
            <v:group style="position:absolute;left:8144;top:4266;width:10;height:20" coordorigin="8144,4266" coordsize="10,20">
              <v:shape style="position:absolute;left:8144;top:4266;width:10;height:20" coordorigin="8144,4266" coordsize="10,20" path="m8144,4285l8154,4285,8154,4266,8144,4266,8144,4285xe" filled="true" fillcolor="#000000" stroked="false">
                <v:path arrowok="t"/>
                <v:fill type="solid"/>
              </v:shape>
            </v:group>
            <v:group style="position:absolute;left:8144;top:4285;width:10;height:20" coordorigin="8144,4285" coordsize="10,20">
              <v:shape style="position:absolute;left:8144;top:4285;width:10;height:20" coordorigin="8144,4285" coordsize="10,20" path="m8144,4304l8154,4304,8154,4285,8144,4285,8144,4304xe" filled="true" fillcolor="#000000" stroked="false">
                <v:path arrowok="t"/>
                <v:fill type="solid"/>
              </v:shape>
            </v:group>
            <v:group style="position:absolute;left:8144;top:4304;width:10;height:20" coordorigin="8144,4304" coordsize="10,20">
              <v:shape style="position:absolute;left:8144;top:4304;width:10;height:20" coordorigin="8144,4304" coordsize="10,20" path="m8144,4323l8154,4323,8154,4304,8144,4304,8144,4323xe" filled="true" fillcolor="#000000" stroked="false">
                <v:path arrowok="t"/>
                <v:fill type="solid"/>
              </v:shape>
            </v:group>
            <v:group style="position:absolute;left:8144;top:4323;width:10;height:20" coordorigin="8144,4323" coordsize="10,20">
              <v:shape style="position:absolute;left:8144;top:4323;width:10;height:20" coordorigin="8144,4323" coordsize="10,20" path="m8144,4343l8154,4343,8154,4323,8144,4323,8144,4343xe" filled="true" fillcolor="#000000" stroked="false">
                <v:path arrowok="t"/>
                <v:fill type="solid"/>
              </v:shape>
            </v:group>
            <v:group style="position:absolute;left:8144;top:4343;width:10;height:20" coordorigin="8144,4343" coordsize="10,20">
              <v:shape style="position:absolute;left:8144;top:4343;width:10;height:20" coordorigin="8144,4343" coordsize="10,20" path="m8144,4362l8154,4362,8154,4343,8144,4343,8144,4362xe" filled="true" fillcolor="#000000" stroked="false">
                <v:path arrowok="t"/>
                <v:fill type="solid"/>
              </v:shape>
            </v:group>
            <v:group style="position:absolute;left:8144;top:4362;width:10;height:20" coordorigin="8144,4362" coordsize="10,20">
              <v:shape style="position:absolute;left:8144;top:4362;width:10;height:20" coordorigin="8144,4362" coordsize="10,20" path="m8144,4381l8154,4381,8154,4362,8144,4362,8144,4381xe" filled="true" fillcolor="#000000" stroked="false">
                <v:path arrowok="t"/>
                <v:fill type="solid"/>
              </v:shape>
            </v:group>
            <v:group style="position:absolute;left:8144;top:4381;width:10;height:20" coordorigin="8144,4381" coordsize="10,20">
              <v:shape style="position:absolute;left:8144;top:4381;width:10;height:20" coordorigin="8144,4381" coordsize="10,20" path="m8144,4400l8154,4400,8154,4381,8144,4381,8144,4400xe" filled="true" fillcolor="#000000" stroked="false">
                <v:path arrowok="t"/>
                <v:fill type="solid"/>
              </v:shape>
            </v:group>
            <v:group style="position:absolute;left:8144;top:4400;width:10;height:20" coordorigin="8144,4400" coordsize="10,20">
              <v:shape style="position:absolute;left:8144;top:4400;width:10;height:20" coordorigin="8144,4400" coordsize="10,20" path="m8144,4419l8154,4419,8154,4400,8144,4400,8144,4419xe" filled="true" fillcolor="#000000" stroked="false">
                <v:path arrowok="t"/>
                <v:fill type="solid"/>
              </v:shape>
            </v:group>
            <v:group style="position:absolute;left:8144;top:4419;width:10;height:20" coordorigin="8144,4419" coordsize="10,20">
              <v:shape style="position:absolute;left:8144;top:4419;width:10;height:20" coordorigin="8144,4419" coordsize="10,20" path="m8144,4439l8154,4439,8154,4419,8144,4419,8144,4439xe" filled="true" fillcolor="#000000" stroked="false">
                <v:path arrowok="t"/>
                <v:fill type="solid"/>
              </v:shape>
            </v:group>
            <v:group style="position:absolute;left:8144;top:4439;width:10;height:20" coordorigin="8144,4439" coordsize="10,20">
              <v:shape style="position:absolute;left:8144;top:4439;width:10;height:20" coordorigin="8144,4439" coordsize="10,20" path="m8144,4458l8154,4458,8154,4439,8144,4439,8144,4458xe" filled="true" fillcolor="#000000" stroked="false">
                <v:path arrowok="t"/>
                <v:fill type="solid"/>
              </v:shape>
            </v:group>
            <v:group style="position:absolute;left:8144;top:4458;width:10;height:20" coordorigin="8144,4458" coordsize="10,20">
              <v:shape style="position:absolute;left:8144;top:4458;width:10;height:20" coordorigin="8144,4458" coordsize="10,20" path="m8144,4477l8154,4477,8154,4458,8144,4458,8144,4477xe" filled="true" fillcolor="#000000" stroked="false">
                <v:path arrowok="t"/>
                <v:fill type="solid"/>
              </v:shape>
            </v:group>
            <v:group style="position:absolute;left:8144;top:4477;width:10;height:20" coordorigin="8144,4477" coordsize="10,20">
              <v:shape style="position:absolute;left:8144;top:4477;width:10;height:20" coordorigin="8144,4477" coordsize="10,20" path="m8144,4496l8154,4496,8154,4477,8144,4477,8144,4496xe" filled="true" fillcolor="#000000" stroked="false">
                <v:path arrowok="t"/>
                <v:fill type="solid"/>
              </v:shape>
            </v:group>
            <v:group style="position:absolute;left:8144;top:4496;width:10;height:20" coordorigin="8144,4496" coordsize="10,20">
              <v:shape style="position:absolute;left:8144;top:4496;width:10;height:20" coordorigin="8144,4496" coordsize="10,20" path="m8144,4515l8154,4515,8154,4496,8144,4496,8144,4515xe" filled="true" fillcolor="#000000" stroked="false">
                <v:path arrowok="t"/>
                <v:fill type="solid"/>
              </v:shape>
            </v:group>
            <v:group style="position:absolute;left:8144;top:4515;width:10;height:20" coordorigin="8144,4515" coordsize="10,20">
              <v:shape style="position:absolute;left:8144;top:4515;width:10;height:20" coordorigin="8144,4515" coordsize="10,20" path="m8144,4535l8154,4535,8154,4515,8144,4515,8144,4535xe" filled="true" fillcolor="#000000" stroked="false">
                <v:path arrowok="t"/>
                <v:fill type="solid"/>
              </v:shape>
            </v:group>
            <v:group style="position:absolute;left:8144;top:4535;width:10;height:20" coordorigin="8144,4535" coordsize="10,20">
              <v:shape style="position:absolute;left:8144;top:4535;width:10;height:20" coordorigin="8144,4535" coordsize="10,20" path="m8144,4554l8154,4554,8154,4535,8144,4535,8144,4554xe" filled="true" fillcolor="#000000" stroked="false">
                <v:path arrowok="t"/>
                <v:fill type="solid"/>
              </v:shape>
            </v:group>
            <v:group style="position:absolute;left:8144;top:4554;width:10;height:20" coordorigin="8144,4554" coordsize="10,20">
              <v:shape style="position:absolute;left:8144;top:4554;width:10;height:20" coordorigin="8144,4554" coordsize="10,20" path="m8144,4573l8154,4573,8154,4554,8144,4554,8144,4573xe" filled="true" fillcolor="#000000" stroked="false">
                <v:path arrowok="t"/>
                <v:fill type="solid"/>
              </v:shape>
            </v:group>
            <v:group style="position:absolute;left:8144;top:4573;width:10;height:20" coordorigin="8144,4573" coordsize="10,20">
              <v:shape style="position:absolute;left:8144;top:4573;width:10;height:20" coordorigin="8144,4573" coordsize="10,20" path="m8144,4592l8154,4592,8154,4573,8144,4573,8144,4592xe" filled="true" fillcolor="#000000" stroked="false">
                <v:path arrowok="t"/>
                <v:fill type="solid"/>
              </v:shape>
            </v:group>
            <v:group style="position:absolute;left:8144;top:4592;width:10;height:20" coordorigin="8144,4592" coordsize="10,20">
              <v:shape style="position:absolute;left:8144;top:4592;width:10;height:20" coordorigin="8144,4592" coordsize="10,20" path="m8144,4611l8154,4611,8154,4592,8144,4592,8144,4611xe" filled="true" fillcolor="#000000" stroked="false">
                <v:path arrowok="t"/>
                <v:fill type="solid"/>
              </v:shape>
            </v:group>
            <v:group style="position:absolute;left:8144;top:4611;width:10;height:20" coordorigin="8144,4611" coordsize="10,20">
              <v:shape style="position:absolute;left:8144;top:4611;width:10;height:20" coordorigin="8144,4611" coordsize="10,20" path="m8144,4631l8154,4631,8154,4611,8144,4611,8144,4631xe" filled="true" fillcolor="#000000" stroked="false">
                <v:path arrowok="t"/>
                <v:fill type="solid"/>
              </v:shape>
            </v:group>
            <v:group style="position:absolute;left:8144;top:4631;width:10;height:20" coordorigin="8144,4631" coordsize="10,20">
              <v:shape style="position:absolute;left:8144;top:4631;width:10;height:20" coordorigin="8144,4631" coordsize="10,20" path="m8144,4650l8154,4650,8154,4631,8144,4631,8144,4650xe" filled="true" fillcolor="#000000" stroked="false">
                <v:path arrowok="t"/>
                <v:fill type="solid"/>
              </v:shape>
            </v:group>
            <v:group style="position:absolute;left:8144;top:4650;width:10;height:20" coordorigin="8144,4650" coordsize="10,20">
              <v:shape style="position:absolute;left:8144;top:4650;width:10;height:20" coordorigin="8144,4650" coordsize="10,20" path="m8144,4669l8154,4669,8154,4650,8144,4650,8144,4669xe" filled="true" fillcolor="#000000" stroked="false">
                <v:path arrowok="t"/>
                <v:fill type="solid"/>
              </v:shape>
            </v:group>
            <v:group style="position:absolute;left:8144;top:4669;width:10;height:20" coordorigin="8144,4669" coordsize="10,20">
              <v:shape style="position:absolute;left:8144;top:4669;width:10;height:20" coordorigin="8144,4669" coordsize="10,20" path="m8144,4688l8154,4688,8154,4669,8144,4669,8144,4688xe" filled="true" fillcolor="#000000" stroked="false">
                <v:path arrowok="t"/>
                <v:fill type="solid"/>
              </v:shape>
            </v:group>
            <v:group style="position:absolute;left:8144;top:4688;width:10;height:20" coordorigin="8144,4688" coordsize="10,20">
              <v:shape style="position:absolute;left:8144;top:4688;width:10;height:20" coordorigin="8144,4688" coordsize="10,20" path="m8144,4707l8154,4707,8154,4688,8144,4688,8144,4707xe" filled="true" fillcolor="#000000" stroked="false">
                <v:path arrowok="t"/>
                <v:fill type="solid"/>
              </v:shape>
            </v:group>
            <v:group style="position:absolute;left:8144;top:4707;width:10;height:20" coordorigin="8144,4707" coordsize="10,20">
              <v:shape style="position:absolute;left:8144;top:4707;width:10;height:20" coordorigin="8144,4707" coordsize="10,20" path="m8144,4727l8154,4727,8154,4707,8144,4707,8144,4727xe" filled="true" fillcolor="#000000" stroked="false">
                <v:path arrowok="t"/>
                <v:fill type="solid"/>
              </v:shape>
            </v:group>
            <v:group style="position:absolute;left:8144;top:4727;width:10;height:20" coordorigin="8144,4727" coordsize="10,20">
              <v:shape style="position:absolute;left:8144;top:4727;width:10;height:20" coordorigin="8144,4727" coordsize="10,20" path="m8144,4746l8154,4746,8154,4727,8144,4727,8144,4746xe" filled="true" fillcolor="#000000" stroked="false">
                <v:path arrowok="t"/>
                <v:fill type="solid"/>
              </v:shape>
            </v:group>
            <v:group style="position:absolute;left:8144;top:4746;width:10;height:20" coordorigin="8144,4746" coordsize="10,20">
              <v:shape style="position:absolute;left:8144;top:4746;width:10;height:20" coordorigin="8144,4746" coordsize="10,20" path="m8144,4765l8154,4765,8154,4746,8144,4746,8144,4765xe" filled="true" fillcolor="#000000" stroked="false">
                <v:path arrowok="t"/>
                <v:fill type="solid"/>
              </v:shape>
            </v:group>
            <v:group style="position:absolute;left:8144;top:4765;width:10;height:20" coordorigin="8144,4765" coordsize="10,20">
              <v:shape style="position:absolute;left:8144;top:4765;width:10;height:20" coordorigin="8144,4765" coordsize="10,20" path="m8144,4784l8154,4784,8154,4765,8144,4765,8144,4784xe" filled="true" fillcolor="#000000" stroked="false">
                <v:path arrowok="t"/>
                <v:fill type="solid"/>
              </v:shape>
            </v:group>
            <v:group style="position:absolute;left:8144;top:4784;width:10;height:20" coordorigin="8144,4784" coordsize="10,20">
              <v:shape style="position:absolute;left:8144;top:4784;width:10;height:20" coordorigin="8144,4784" coordsize="10,20" path="m8144,4803l8154,4803,8154,4784,8144,4784,8144,4803xe" filled="true" fillcolor="#000000" stroked="false">
                <v:path arrowok="t"/>
                <v:fill type="solid"/>
              </v:shape>
            </v:group>
            <v:group style="position:absolute;left:8144;top:4803;width:10;height:20" coordorigin="8144,4803" coordsize="10,20">
              <v:shape style="position:absolute;left:8144;top:4803;width:10;height:20" coordorigin="8144,4803" coordsize="10,20" path="m8144,4823l8154,4823,8154,4803,8144,4803,8144,4823xe" filled="true" fillcolor="#000000" stroked="false">
                <v:path arrowok="t"/>
                <v:fill type="solid"/>
              </v:shape>
            </v:group>
            <v:group style="position:absolute;left:8144;top:4823;width:10;height:20" coordorigin="8144,4823" coordsize="10,20">
              <v:shape style="position:absolute;left:8144;top:4823;width:10;height:20" coordorigin="8144,4823" coordsize="10,20" path="m8144,4842l8154,4842,8154,4823,8144,4823,8144,4842xe" filled="true" fillcolor="#000000" stroked="false">
                <v:path arrowok="t"/>
                <v:fill type="solid"/>
              </v:shape>
            </v:group>
            <v:group style="position:absolute;left:8144;top:4842;width:10;height:20" coordorigin="8144,4842" coordsize="10,20">
              <v:shape style="position:absolute;left:8144;top:4842;width:10;height:20" coordorigin="8144,4842" coordsize="10,20" path="m8144,4861l8154,4861,8154,4842,8144,4842,8144,4861xe" filled="true" fillcolor="#000000" stroked="false">
                <v:path arrowok="t"/>
                <v:fill type="solid"/>
              </v:shape>
            </v:group>
            <v:group style="position:absolute;left:8144;top:4861;width:10;height:20" coordorigin="8144,4861" coordsize="10,20">
              <v:shape style="position:absolute;left:8144;top:4861;width:10;height:20" coordorigin="8144,4861" coordsize="10,20" path="m8144,4880l8154,4880,8154,4861,8144,4861,8144,4880xe" filled="true" fillcolor="#000000" stroked="false">
                <v:path arrowok="t"/>
                <v:fill type="solid"/>
              </v:shape>
            </v:group>
            <v:group style="position:absolute;left:8144;top:4880;width:10;height:20" coordorigin="8144,4880" coordsize="10,20">
              <v:shape style="position:absolute;left:8144;top:4880;width:10;height:20" coordorigin="8144,4880" coordsize="10,20" path="m8144,4899l8154,4899,8154,4880,8144,4880,8144,4899xe" filled="true" fillcolor="#000000" stroked="false">
                <v:path arrowok="t"/>
                <v:fill type="solid"/>
              </v:shape>
            </v:group>
            <v:group style="position:absolute;left:8144;top:4899;width:10;height:20" coordorigin="8144,4899" coordsize="10,20">
              <v:shape style="position:absolute;left:8144;top:4899;width:10;height:20" coordorigin="8144,4899" coordsize="10,20" path="m8144,4919l8154,4919,8154,4899,8144,4899,8144,4919xe" filled="true" fillcolor="#000000" stroked="false">
                <v:path arrowok="t"/>
                <v:fill type="solid"/>
              </v:shape>
            </v:group>
            <v:group style="position:absolute;left:8144;top:4919;width:10;height:20" coordorigin="8144,4919" coordsize="10,20">
              <v:shape style="position:absolute;left:8144;top:4919;width:10;height:20" coordorigin="8144,4919" coordsize="10,20" path="m8144,4938l8154,4938,8154,4919,8144,4919,8144,4938xe" filled="true" fillcolor="#000000" stroked="false">
                <v:path arrowok="t"/>
                <v:fill type="solid"/>
              </v:shape>
            </v:group>
            <v:group style="position:absolute;left:8144;top:4938;width:10;height:20" coordorigin="8144,4938" coordsize="10,20">
              <v:shape style="position:absolute;left:8144;top:4938;width:10;height:20" coordorigin="8144,4938" coordsize="10,20" path="m8144,4957l8154,4957,8154,4938,8144,4938,8144,4957xe" filled="true" fillcolor="#000000" stroked="false">
                <v:path arrowok="t"/>
                <v:fill type="solid"/>
              </v:shape>
            </v:group>
            <v:group style="position:absolute;left:8144;top:4957;width:10;height:20" coordorigin="8144,4957" coordsize="10,20">
              <v:shape style="position:absolute;left:8144;top:4957;width:10;height:20" coordorigin="8144,4957" coordsize="10,20" path="m8144,4976l8154,4976,8154,4957,8144,4957,8144,4976xe" filled="true" fillcolor="#000000" stroked="false">
                <v:path arrowok="t"/>
                <v:fill type="solid"/>
              </v:shape>
            </v:group>
            <v:group style="position:absolute;left:8144;top:4976;width:10;height:20" coordorigin="8144,4976" coordsize="10,20">
              <v:shape style="position:absolute;left:8144;top:4976;width:10;height:20" coordorigin="8144,4976" coordsize="10,20" path="m8144,4995l8154,4995,8154,4976,8144,4976,8144,4995xe" filled="true" fillcolor="#000000" stroked="false">
                <v:path arrowok="t"/>
                <v:fill type="solid"/>
              </v:shape>
            </v:group>
            <v:group style="position:absolute;left:8144;top:4995;width:10;height:20" coordorigin="8144,4995" coordsize="10,20">
              <v:shape style="position:absolute;left:8144;top:4995;width:10;height:20" coordorigin="8144,4995" coordsize="10,20" path="m8144,5015l8154,5015,8154,4995,8144,4995,8144,5015xe" filled="true" fillcolor="#000000" stroked="false">
                <v:path arrowok="t"/>
                <v:fill type="solid"/>
              </v:shape>
            </v:group>
            <v:group style="position:absolute;left:8144;top:5015;width:10;height:20" coordorigin="8144,5015" coordsize="10,20">
              <v:shape style="position:absolute;left:8144;top:5015;width:10;height:20" coordorigin="8144,5015" coordsize="10,20" path="m8144,5034l8154,5034,8154,5015,8144,5015,8144,5034xe" filled="true" fillcolor="#000000" stroked="false">
                <v:path arrowok="t"/>
                <v:fill type="solid"/>
              </v:shape>
            </v:group>
            <v:group style="position:absolute;left:8144;top:5034;width:10;height:20" coordorigin="8144,5034" coordsize="10,20">
              <v:shape style="position:absolute;left:8144;top:5034;width:10;height:20" coordorigin="8144,5034" coordsize="10,20" path="m8144,5053l8154,5053,8154,5034,8144,5034,8144,5053xe" filled="true" fillcolor="#000000" stroked="false">
                <v:path arrowok="t"/>
                <v:fill type="solid"/>
              </v:shape>
            </v:group>
            <v:group style="position:absolute;left:8144;top:5053;width:10;height:20" coordorigin="8144,5053" coordsize="10,20">
              <v:shape style="position:absolute;left:8144;top:5053;width:10;height:20" coordorigin="8144,5053" coordsize="10,20" path="m8144,5072l8154,5072,8154,5053,8144,5053,8144,5072xe" filled="true" fillcolor="#000000" stroked="false">
                <v:path arrowok="t"/>
                <v:fill type="solid"/>
              </v:shape>
            </v:group>
            <v:group style="position:absolute;left:8144;top:5072;width:10;height:20" coordorigin="8144,5072" coordsize="10,20">
              <v:shape style="position:absolute;left:8144;top:5072;width:10;height:20" coordorigin="8144,5072" coordsize="10,20" path="m8144,5091l8154,5091,8154,5072,8144,5072,8144,5091xe" filled="true" fillcolor="#000000" stroked="false">
                <v:path arrowok="t"/>
                <v:fill type="solid"/>
              </v:shape>
            </v:group>
            <v:group style="position:absolute;left:8144;top:5091;width:10;height:20" coordorigin="8144,5091" coordsize="10,20">
              <v:shape style="position:absolute;left:8144;top:5091;width:10;height:20" coordorigin="8144,5091" coordsize="10,20" path="m8144,5111l8154,5111,8154,5091,8144,5091,8144,5111xe" filled="true" fillcolor="#000000" stroked="false">
                <v:path arrowok="t"/>
                <v:fill type="solid"/>
              </v:shape>
            </v:group>
            <v:group style="position:absolute;left:8144;top:5111;width:10;height:20" coordorigin="8144,5111" coordsize="10,20">
              <v:shape style="position:absolute;left:8144;top:5111;width:10;height:20" coordorigin="8144,5111" coordsize="10,20" path="m8144,5130l8154,5130,8154,5111,8144,5111,8144,5130xe" filled="true" fillcolor="#000000" stroked="false">
                <v:path arrowok="t"/>
                <v:fill type="solid"/>
              </v:shape>
            </v:group>
            <v:group style="position:absolute;left:8144;top:5130;width:10;height:20" coordorigin="8144,5130" coordsize="10,20">
              <v:shape style="position:absolute;left:8144;top:5130;width:10;height:20" coordorigin="8144,5130" coordsize="10,20" path="m8144,5149l8154,5149,8154,5130,8144,5130,8144,5149xe" filled="true" fillcolor="#000000" stroked="false">
                <v:path arrowok="t"/>
                <v:fill type="solid"/>
              </v:shape>
            </v:group>
            <v:group style="position:absolute;left:8144;top:5149;width:10;height:20" coordorigin="8144,5149" coordsize="10,20">
              <v:shape style="position:absolute;left:8144;top:5149;width:10;height:20" coordorigin="8144,5149" coordsize="10,20" path="m8144,5168l8154,5168,8154,5149,8144,5149,8144,5168xe" filled="true" fillcolor="#000000" stroked="false">
                <v:path arrowok="t"/>
                <v:fill type="solid"/>
              </v:shape>
            </v:group>
            <v:group style="position:absolute;left:8144;top:5168;width:10;height:20" coordorigin="8144,5168" coordsize="10,20">
              <v:shape style="position:absolute;left:8144;top:5168;width:10;height:20" coordorigin="8144,5168" coordsize="10,20" path="m8144,5187l8154,5187,8154,5168,8144,5168,8144,5187xe" filled="true" fillcolor="#000000" stroked="false">
                <v:path arrowok="t"/>
                <v:fill type="solid"/>
              </v:shape>
            </v:group>
            <v:group style="position:absolute;left:8144;top:5187;width:10;height:20" coordorigin="8144,5187" coordsize="10,20">
              <v:shape style="position:absolute;left:8144;top:5187;width:10;height:20" coordorigin="8144,5187" coordsize="10,20" path="m8144,5207l8154,5207,8154,5187,8144,5187,8144,5207xe" filled="true" fillcolor="#000000" stroked="false">
                <v:path arrowok="t"/>
                <v:fill type="solid"/>
              </v:shape>
            </v:group>
            <v:group style="position:absolute;left:8144;top:5207;width:10;height:20" coordorigin="8144,5207" coordsize="10,20">
              <v:shape style="position:absolute;left:8144;top:5207;width:10;height:20" coordorigin="8144,5207" coordsize="10,20" path="m8144,5226l8154,5226,8154,5207,8144,5207,8144,5226xe" filled="true" fillcolor="#000000" stroked="false">
                <v:path arrowok="t"/>
                <v:fill type="solid"/>
              </v:shape>
            </v:group>
            <v:group style="position:absolute;left:8144;top:5226;width:10;height:20" coordorigin="8144,5226" coordsize="10,20">
              <v:shape style="position:absolute;left:8144;top:5226;width:10;height:20" coordorigin="8144,5226" coordsize="10,20" path="m8144,5245l8154,5245,8154,5226,8144,5226,8144,5245xe" filled="true" fillcolor="#000000" stroked="false">
                <v:path arrowok="t"/>
                <v:fill type="solid"/>
              </v:shape>
            </v:group>
            <v:group style="position:absolute;left:8144;top:5245;width:10;height:20" coordorigin="8144,5245" coordsize="10,20">
              <v:shape style="position:absolute;left:8144;top:5245;width:10;height:20" coordorigin="8144,5245" coordsize="10,20" path="m8144,5264l8154,5264,8154,5245,8144,5245,8144,5264xe" filled="true" fillcolor="#000000" stroked="false">
                <v:path arrowok="t"/>
                <v:fill type="solid"/>
              </v:shape>
            </v:group>
            <v:group style="position:absolute;left:8144;top:5264;width:10;height:20" coordorigin="8144,5264" coordsize="10,20">
              <v:shape style="position:absolute;left:8144;top:5264;width:10;height:20" coordorigin="8144,5264" coordsize="10,20" path="m8144,5283l8154,5283,8154,5264,8144,5264,8144,5283xe" filled="true" fillcolor="#000000" stroked="false">
                <v:path arrowok="t"/>
                <v:fill type="solid"/>
              </v:shape>
            </v:group>
            <v:group style="position:absolute;left:8144;top:5283;width:10;height:20" coordorigin="8144,5283" coordsize="10,20">
              <v:shape style="position:absolute;left:8144;top:5283;width:10;height:20" coordorigin="8144,5283" coordsize="10,20" path="m8144,5303l8154,5303,8154,5283,8144,5283,8144,5303xe" filled="true" fillcolor="#000000" stroked="false">
                <v:path arrowok="t"/>
                <v:fill type="solid"/>
              </v:shape>
            </v:group>
            <v:group style="position:absolute;left:8144;top:5303;width:10;height:20" coordorigin="8144,5303" coordsize="10,20">
              <v:shape style="position:absolute;left:8144;top:5303;width:10;height:20" coordorigin="8144,5303" coordsize="10,20" path="m8144,5322l8154,5322,8154,5303,8144,5303,8144,5322xe" filled="true" fillcolor="#000000" stroked="false">
                <v:path arrowok="t"/>
                <v:fill type="solid"/>
              </v:shape>
            </v:group>
            <v:group style="position:absolute;left:8144;top:5322;width:10;height:20" coordorigin="8144,5322" coordsize="10,20">
              <v:shape style="position:absolute;left:8144;top:5322;width:10;height:20" coordorigin="8144,5322" coordsize="10,20" path="m8144,5341l8154,5341,8154,5322,8144,5322,8144,5341xe" filled="true" fillcolor="#000000" stroked="false">
                <v:path arrowok="t"/>
                <v:fill type="solid"/>
              </v:shape>
            </v:group>
            <v:group style="position:absolute;left:8144;top:5341;width:10;height:20" coordorigin="8144,5341" coordsize="10,20">
              <v:shape style="position:absolute;left:8144;top:5341;width:10;height:20" coordorigin="8144,5341" coordsize="10,20" path="m8144,5360l8154,5360,8154,5341,8144,5341,8144,5360xe" filled="true" fillcolor="#000000" stroked="false">
                <v:path arrowok="t"/>
                <v:fill type="solid"/>
              </v:shape>
            </v:group>
            <v:group style="position:absolute;left:8144;top:5360;width:10;height:20" coordorigin="8144,5360" coordsize="10,20">
              <v:shape style="position:absolute;left:8144;top:5360;width:10;height:20" coordorigin="8144,5360" coordsize="10,20" path="m8144,5379l8154,5379,8154,5360,8144,5360,8144,5379xe" filled="true" fillcolor="#000000" stroked="false">
                <v:path arrowok="t"/>
                <v:fill type="solid"/>
              </v:shape>
            </v:group>
            <v:group style="position:absolute;left:8144;top:5379;width:10;height:20" coordorigin="8144,5379" coordsize="10,20">
              <v:shape style="position:absolute;left:8144;top:5379;width:10;height:20" coordorigin="8144,5379" coordsize="10,20" path="m8144,5399l8154,5399,8154,5379,8144,5379,8144,5399xe" filled="true" fillcolor="#000000" stroked="false">
                <v:path arrowok="t"/>
                <v:fill type="solid"/>
              </v:shape>
            </v:group>
            <v:group style="position:absolute;left:8144;top:5399;width:10;height:20" coordorigin="8144,5399" coordsize="10,20">
              <v:shape style="position:absolute;left:8144;top:5399;width:10;height:20" coordorigin="8144,5399" coordsize="10,20" path="m8144,5418l8154,5418,8154,5399,8144,5399,8144,5418xe" filled="true" fillcolor="#000000" stroked="false">
                <v:path arrowok="t"/>
                <v:fill type="solid"/>
              </v:shape>
            </v:group>
            <v:group style="position:absolute;left:8144;top:5418;width:10;height:20" coordorigin="8144,5418" coordsize="10,20">
              <v:shape style="position:absolute;left:8144;top:5418;width:10;height:20" coordorigin="8144,5418" coordsize="10,20" path="m8144,5437l8154,5437,8154,5418,8144,5418,8144,5437xe" filled="true" fillcolor="#000000" stroked="false">
                <v:path arrowok="t"/>
                <v:fill type="solid"/>
              </v:shape>
              <v:shape style="position:absolute;left:8144;top:5437;width:10;height:2" type="#_x0000_t75" stroked="false">
                <v:imagedata r:id="rId116" o:title=""/>
              </v:shape>
            </v:group>
            <v:group style="position:absolute;left:8144;top:5454;width:29;height:2" coordorigin="8144,5454" coordsize="29,2">
              <v:shape style="position:absolute;left:8144;top:5454;width:29;height:2" coordorigin="8144,5454" coordsize="29,0" path="m8144,5454l8173,5454e" filled="false" stroked="true" strokeweight="1.44pt" strokecolor="#000000">
                <v:path arrowok="t"/>
              </v:shape>
            </v:group>
            <v:group style="position:absolute;left:8173;top:5454;width:684;height:2" coordorigin="8173,5454" coordsize="684,2">
              <v:shape style="position:absolute;left:8173;top:5454;width:684;height:2" coordorigin="8173,5454" coordsize="684,0" path="m8173,5454l8857,5454e" filled="false" stroked="true" strokeweight="1.44pt" strokecolor="#000000">
                <v:path arrowok="t"/>
              </v:shape>
            </v:group>
            <v:group style="position:absolute;left:8857;top:2441;width:10;height:20" coordorigin="8857,2441" coordsize="10,20">
              <v:shape style="position:absolute;left:8857;top:2441;width:10;height:20" coordorigin="8857,2441" coordsize="10,20" path="m8857,2461l8867,2461,8867,2441,8857,2441,8857,2461xe" filled="true" fillcolor="#000000" stroked="false">
                <v:path arrowok="t"/>
                <v:fill type="solid"/>
              </v:shape>
            </v:group>
            <v:group style="position:absolute;left:8857;top:2461;width:10;height:20" coordorigin="8857,2461" coordsize="10,20">
              <v:shape style="position:absolute;left:8857;top:2461;width:10;height:20" coordorigin="8857,2461" coordsize="10,20" path="m8857,2480l8867,2480,8867,2461,8857,2461,8857,2480xe" filled="true" fillcolor="#000000" stroked="false">
                <v:path arrowok="t"/>
                <v:fill type="solid"/>
              </v:shape>
            </v:group>
            <v:group style="position:absolute;left:8857;top:2480;width:10;height:20" coordorigin="8857,2480" coordsize="10,20">
              <v:shape style="position:absolute;left:8857;top:2480;width:10;height:20" coordorigin="8857,2480" coordsize="10,20" path="m8857,2499l8867,2499,8867,2480,8857,2480,8857,2499xe" filled="true" fillcolor="#000000" stroked="false">
                <v:path arrowok="t"/>
                <v:fill type="solid"/>
              </v:shape>
            </v:group>
            <v:group style="position:absolute;left:8857;top:2499;width:10;height:20" coordorigin="8857,2499" coordsize="10,20">
              <v:shape style="position:absolute;left:8857;top:2499;width:10;height:20" coordorigin="8857,2499" coordsize="10,20" path="m8857,2518l8867,2518,8867,2499,8857,2499,8857,2518xe" filled="true" fillcolor="#000000" stroked="false">
                <v:path arrowok="t"/>
                <v:fill type="solid"/>
              </v:shape>
            </v:group>
            <v:group style="position:absolute;left:8857;top:2518;width:10;height:20" coordorigin="8857,2518" coordsize="10,20">
              <v:shape style="position:absolute;left:8857;top:2518;width:10;height:20" coordorigin="8857,2518" coordsize="10,20" path="m8857,2537l8867,2537,8867,2518,8857,2518,8857,2537xe" filled="true" fillcolor="#000000" stroked="false">
                <v:path arrowok="t"/>
                <v:fill type="solid"/>
              </v:shape>
            </v:group>
            <v:group style="position:absolute;left:8857;top:2537;width:10;height:20" coordorigin="8857,2537" coordsize="10,20">
              <v:shape style="position:absolute;left:8857;top:2537;width:10;height:20" coordorigin="8857,2537" coordsize="10,20" path="m8857,2557l8867,2557,8867,2537,8857,2537,8857,2557xe" filled="true" fillcolor="#000000" stroked="false">
                <v:path arrowok="t"/>
                <v:fill type="solid"/>
              </v:shape>
            </v:group>
            <v:group style="position:absolute;left:8857;top:2557;width:10;height:20" coordorigin="8857,2557" coordsize="10,20">
              <v:shape style="position:absolute;left:8857;top:2557;width:10;height:20" coordorigin="8857,2557" coordsize="10,20" path="m8857,2576l8867,2576,8867,2557,8857,2557,8857,2576xe" filled="true" fillcolor="#000000" stroked="false">
                <v:path arrowok="t"/>
                <v:fill type="solid"/>
              </v:shape>
            </v:group>
            <v:group style="position:absolute;left:8857;top:2576;width:10;height:20" coordorigin="8857,2576" coordsize="10,20">
              <v:shape style="position:absolute;left:8857;top:2576;width:10;height:20" coordorigin="8857,2576" coordsize="10,20" path="m8857,2595l8867,2595,8867,2576,8857,2576,8857,2595xe" filled="true" fillcolor="#000000" stroked="false">
                <v:path arrowok="t"/>
                <v:fill type="solid"/>
              </v:shape>
            </v:group>
            <v:group style="position:absolute;left:8857;top:2595;width:10;height:20" coordorigin="8857,2595" coordsize="10,20">
              <v:shape style="position:absolute;left:8857;top:2595;width:10;height:20" coordorigin="8857,2595" coordsize="10,20" path="m8857,2614l8867,2614,8867,2595,8857,2595,8857,2614xe" filled="true" fillcolor="#000000" stroked="false">
                <v:path arrowok="t"/>
                <v:fill type="solid"/>
              </v:shape>
            </v:group>
            <v:group style="position:absolute;left:8857;top:2614;width:10;height:20" coordorigin="8857,2614" coordsize="10,20">
              <v:shape style="position:absolute;left:8857;top:2614;width:10;height:20" coordorigin="8857,2614" coordsize="10,20" path="m8857,2633l8867,2633,8867,2614,8857,2614,8857,2633xe" filled="true" fillcolor="#000000" stroked="false">
                <v:path arrowok="t"/>
                <v:fill type="solid"/>
              </v:shape>
            </v:group>
            <v:group style="position:absolute;left:8857;top:2633;width:10;height:20" coordorigin="8857,2633" coordsize="10,20">
              <v:shape style="position:absolute;left:8857;top:2633;width:10;height:20" coordorigin="8857,2633" coordsize="10,20" path="m8857,2653l8867,2653,8867,2633,8857,2633,8857,2653xe" filled="true" fillcolor="#000000" stroked="false">
                <v:path arrowok="t"/>
                <v:fill type="solid"/>
              </v:shape>
            </v:group>
            <v:group style="position:absolute;left:8857;top:2653;width:10;height:20" coordorigin="8857,2653" coordsize="10,20">
              <v:shape style="position:absolute;left:8857;top:2653;width:10;height:20" coordorigin="8857,2653" coordsize="10,20" path="m8857,2672l8867,2672,8867,2653,8857,2653,8857,2672xe" filled="true" fillcolor="#000000" stroked="false">
                <v:path arrowok="t"/>
                <v:fill type="solid"/>
              </v:shape>
            </v:group>
            <v:group style="position:absolute;left:8857;top:2672;width:10;height:20" coordorigin="8857,2672" coordsize="10,20">
              <v:shape style="position:absolute;left:8857;top:2672;width:10;height:20" coordorigin="8857,2672" coordsize="10,20" path="m8857,2691l8867,2691,8867,2672,8857,2672,8857,2691xe" filled="true" fillcolor="#000000" stroked="false">
                <v:path arrowok="t"/>
                <v:fill type="solid"/>
              </v:shape>
            </v:group>
            <v:group style="position:absolute;left:8857;top:2691;width:10;height:20" coordorigin="8857,2691" coordsize="10,20">
              <v:shape style="position:absolute;left:8857;top:2691;width:10;height:20" coordorigin="8857,2691" coordsize="10,20" path="m8857,2710l8867,2710,8867,2691,8857,2691,8857,2710xe" filled="true" fillcolor="#000000" stroked="false">
                <v:path arrowok="t"/>
                <v:fill type="solid"/>
              </v:shape>
            </v:group>
            <v:group style="position:absolute;left:8857;top:2710;width:10;height:20" coordorigin="8857,2710" coordsize="10,20">
              <v:shape style="position:absolute;left:8857;top:2710;width:10;height:20" coordorigin="8857,2710" coordsize="10,20" path="m8857,2729l8867,2729,8867,2710,8857,2710,8857,2729xe" filled="true" fillcolor="#000000" stroked="false">
                <v:path arrowok="t"/>
                <v:fill type="solid"/>
              </v:shape>
            </v:group>
            <v:group style="position:absolute;left:8857;top:2729;width:10;height:20" coordorigin="8857,2729" coordsize="10,20">
              <v:shape style="position:absolute;left:8857;top:2729;width:10;height:20" coordorigin="8857,2729" coordsize="10,20" path="m8857,2749l8867,2749,8867,2729,8857,2729,8857,2749xe" filled="true" fillcolor="#000000" stroked="false">
                <v:path arrowok="t"/>
                <v:fill type="solid"/>
              </v:shape>
            </v:group>
            <v:group style="position:absolute;left:8857;top:2749;width:10;height:20" coordorigin="8857,2749" coordsize="10,20">
              <v:shape style="position:absolute;left:8857;top:2749;width:10;height:20" coordorigin="8857,2749" coordsize="10,20" path="m8857,2768l8867,2768,8867,2749,8857,2749,8857,2768xe" filled="true" fillcolor="#000000" stroked="false">
                <v:path arrowok="t"/>
                <v:fill type="solid"/>
              </v:shape>
            </v:group>
            <v:group style="position:absolute;left:8857;top:2768;width:10;height:20" coordorigin="8857,2768" coordsize="10,20">
              <v:shape style="position:absolute;left:8857;top:2768;width:10;height:20" coordorigin="8857,2768" coordsize="10,20" path="m8857,2787l8867,2787,8867,2768,8857,2768,8857,2787xe" filled="true" fillcolor="#000000" stroked="false">
                <v:path arrowok="t"/>
                <v:fill type="solid"/>
              </v:shape>
            </v:group>
            <v:group style="position:absolute;left:8857;top:2787;width:10;height:20" coordorigin="8857,2787" coordsize="10,20">
              <v:shape style="position:absolute;left:8857;top:2787;width:10;height:20" coordorigin="8857,2787" coordsize="10,20" path="m8857,2806l8867,2806,8867,2787,8857,2787,8857,2806xe" filled="true" fillcolor="#000000" stroked="false">
                <v:path arrowok="t"/>
                <v:fill type="solid"/>
              </v:shape>
            </v:group>
            <v:group style="position:absolute;left:8857;top:2806;width:10;height:20" coordorigin="8857,2806" coordsize="10,20">
              <v:shape style="position:absolute;left:8857;top:2806;width:10;height:20" coordorigin="8857,2806" coordsize="10,20" path="m8857,2825l8867,2825,8867,2806,8857,2806,8857,2825xe" filled="true" fillcolor="#000000" stroked="false">
                <v:path arrowok="t"/>
                <v:fill type="solid"/>
              </v:shape>
            </v:group>
            <v:group style="position:absolute;left:8857;top:2825;width:10;height:20" coordorigin="8857,2825" coordsize="10,20">
              <v:shape style="position:absolute;left:8857;top:2825;width:10;height:20" coordorigin="8857,2825" coordsize="10,20" path="m8857,2845l8867,2845,8867,2825,8857,2825,8857,2845xe" filled="true" fillcolor="#000000" stroked="false">
                <v:path arrowok="t"/>
                <v:fill type="solid"/>
              </v:shape>
            </v:group>
            <v:group style="position:absolute;left:8857;top:2845;width:10;height:20" coordorigin="8857,2845" coordsize="10,20">
              <v:shape style="position:absolute;left:8857;top:2845;width:10;height:20" coordorigin="8857,2845" coordsize="10,20" path="m8857,2864l8867,2864,8867,2845,8857,2845,8857,2864xe" filled="true" fillcolor="#000000" stroked="false">
                <v:path arrowok="t"/>
                <v:fill type="solid"/>
              </v:shape>
            </v:group>
            <v:group style="position:absolute;left:8857;top:2864;width:10;height:20" coordorigin="8857,2864" coordsize="10,20">
              <v:shape style="position:absolute;left:8857;top:2864;width:10;height:20" coordorigin="8857,2864" coordsize="10,20" path="m8857,2883l8867,2883,8867,2864,8857,2864,8857,2883xe" filled="true" fillcolor="#000000" stroked="false">
                <v:path arrowok="t"/>
                <v:fill type="solid"/>
              </v:shape>
            </v:group>
            <v:group style="position:absolute;left:8857;top:2883;width:10;height:20" coordorigin="8857,2883" coordsize="10,20">
              <v:shape style="position:absolute;left:8857;top:2883;width:10;height:20" coordorigin="8857,2883" coordsize="10,20" path="m8857,2902l8867,2902,8867,2883,8857,2883,8857,2902xe" filled="true" fillcolor="#000000" stroked="false">
                <v:path arrowok="t"/>
                <v:fill type="solid"/>
              </v:shape>
            </v:group>
            <v:group style="position:absolute;left:8857;top:2902;width:10;height:20" coordorigin="8857,2902" coordsize="10,20">
              <v:shape style="position:absolute;left:8857;top:2902;width:10;height:20" coordorigin="8857,2902" coordsize="10,20" path="m8857,2921l8867,2921,8867,2902,8857,2902,8857,2921xe" filled="true" fillcolor="#000000" stroked="false">
                <v:path arrowok="t"/>
                <v:fill type="solid"/>
              </v:shape>
            </v:group>
            <v:group style="position:absolute;left:8857;top:2921;width:10;height:20" coordorigin="8857,2921" coordsize="10,20">
              <v:shape style="position:absolute;left:8857;top:2921;width:10;height:20" coordorigin="8857,2921" coordsize="10,20" path="m8857,2941l8867,2941,8867,2921,8857,2921,8857,2941xe" filled="true" fillcolor="#000000" stroked="false">
                <v:path arrowok="t"/>
                <v:fill type="solid"/>
              </v:shape>
            </v:group>
            <v:group style="position:absolute;left:8857;top:2941;width:10;height:20" coordorigin="8857,2941" coordsize="10,20">
              <v:shape style="position:absolute;left:8857;top:2941;width:10;height:20" coordorigin="8857,2941" coordsize="10,20" path="m8857,2960l8867,2960,8867,2941,8857,2941,8857,2960xe" filled="true" fillcolor="#000000" stroked="false">
                <v:path arrowok="t"/>
                <v:fill type="solid"/>
              </v:shape>
            </v:group>
            <v:group style="position:absolute;left:8857;top:2960;width:10;height:20" coordorigin="8857,2960" coordsize="10,20">
              <v:shape style="position:absolute;left:8857;top:2960;width:10;height:20" coordorigin="8857,2960" coordsize="10,20" path="m8857,2979l8867,2979,8867,2960,8857,2960,8857,2979xe" filled="true" fillcolor="#000000" stroked="false">
                <v:path arrowok="t"/>
                <v:fill type="solid"/>
              </v:shape>
            </v:group>
            <v:group style="position:absolute;left:8857;top:2979;width:10;height:20" coordorigin="8857,2979" coordsize="10,20">
              <v:shape style="position:absolute;left:8857;top:2979;width:10;height:20" coordorigin="8857,2979" coordsize="10,20" path="m8857,2998l8867,2998,8867,2979,8857,2979,8857,2998xe" filled="true" fillcolor="#000000" stroked="false">
                <v:path arrowok="t"/>
                <v:fill type="solid"/>
              </v:shape>
            </v:group>
            <v:group style="position:absolute;left:8857;top:2998;width:10;height:20" coordorigin="8857,2998" coordsize="10,20">
              <v:shape style="position:absolute;left:8857;top:2998;width:10;height:20" coordorigin="8857,2998" coordsize="10,20" path="m8857,3017l8867,3017,8867,2998,8857,2998,8857,3017xe" filled="true" fillcolor="#000000" stroked="false">
                <v:path arrowok="t"/>
                <v:fill type="solid"/>
              </v:shape>
            </v:group>
            <v:group style="position:absolute;left:8857;top:3017;width:10;height:20" coordorigin="8857,3017" coordsize="10,20">
              <v:shape style="position:absolute;left:8857;top:3017;width:10;height:20" coordorigin="8857,3017" coordsize="10,20" path="m8857,3037l8867,3037,8867,3017,8857,3017,8857,3037xe" filled="true" fillcolor="#000000" stroked="false">
                <v:path arrowok="t"/>
                <v:fill type="solid"/>
              </v:shape>
            </v:group>
            <v:group style="position:absolute;left:8857;top:3037;width:10;height:20" coordorigin="8857,3037" coordsize="10,20">
              <v:shape style="position:absolute;left:8857;top:3037;width:10;height:20" coordorigin="8857,3037" coordsize="10,20" path="m8857,3056l8867,3056,8867,3037,8857,3037,8857,3056xe" filled="true" fillcolor="#000000" stroked="false">
                <v:path arrowok="t"/>
                <v:fill type="solid"/>
              </v:shape>
            </v:group>
            <v:group style="position:absolute;left:8857;top:3056;width:10;height:20" coordorigin="8857,3056" coordsize="10,20">
              <v:shape style="position:absolute;left:8857;top:3056;width:10;height:20" coordorigin="8857,3056" coordsize="10,20" path="m8857,3075l8867,3075,8867,3056,8857,3056,8857,3075xe" filled="true" fillcolor="#000000" stroked="false">
                <v:path arrowok="t"/>
                <v:fill type="solid"/>
              </v:shape>
            </v:group>
            <v:group style="position:absolute;left:8857;top:3075;width:10;height:20" coordorigin="8857,3075" coordsize="10,20">
              <v:shape style="position:absolute;left:8857;top:3075;width:10;height:20" coordorigin="8857,3075" coordsize="10,20" path="m8857,3095l8867,3095,8867,3075,8857,3075,8857,3095xe" filled="true" fillcolor="#000000" stroked="false">
                <v:path arrowok="t"/>
                <v:fill type="solid"/>
              </v:shape>
            </v:group>
            <v:group style="position:absolute;left:8857;top:3095;width:10;height:20" coordorigin="8857,3095" coordsize="10,20">
              <v:shape style="position:absolute;left:8857;top:3095;width:10;height:20" coordorigin="8857,3095" coordsize="10,20" path="m8857,3114l8867,3114,8867,3095,8857,3095,8857,3114xe" filled="true" fillcolor="#000000" stroked="false">
                <v:path arrowok="t"/>
                <v:fill type="solid"/>
              </v:shape>
            </v:group>
            <v:group style="position:absolute;left:8857;top:3114;width:10;height:20" coordorigin="8857,3114" coordsize="10,20">
              <v:shape style="position:absolute;left:8857;top:3114;width:10;height:20" coordorigin="8857,3114" coordsize="10,20" path="m8857,3133l8867,3133,8867,3114,8857,3114,8857,3133xe" filled="true" fillcolor="#000000" stroked="false">
                <v:path arrowok="t"/>
                <v:fill type="solid"/>
              </v:shape>
            </v:group>
            <v:group style="position:absolute;left:8857;top:3133;width:10;height:20" coordorigin="8857,3133" coordsize="10,20">
              <v:shape style="position:absolute;left:8857;top:3133;width:10;height:20" coordorigin="8857,3133" coordsize="10,20" path="m8857,3152l8867,3152,8867,3133,8857,3133,8857,3152xe" filled="true" fillcolor="#000000" stroked="false">
                <v:path arrowok="t"/>
                <v:fill type="solid"/>
              </v:shape>
            </v:group>
            <v:group style="position:absolute;left:8857;top:3152;width:10;height:20" coordorigin="8857,3152" coordsize="10,20">
              <v:shape style="position:absolute;left:8857;top:3152;width:10;height:20" coordorigin="8857,3152" coordsize="10,20" path="m8857,3171l8867,3171,8867,3152,8857,3152,8857,3171xe" filled="true" fillcolor="#000000" stroked="false">
                <v:path arrowok="t"/>
                <v:fill type="solid"/>
              </v:shape>
            </v:group>
            <v:group style="position:absolute;left:8857;top:3171;width:10;height:20" coordorigin="8857,3171" coordsize="10,20">
              <v:shape style="position:absolute;left:8857;top:3171;width:10;height:20" coordorigin="8857,3171" coordsize="10,20" path="m8857,3191l8867,3191,8867,3171,8857,3171,8857,3191xe" filled="true" fillcolor="#000000" stroked="false">
                <v:path arrowok="t"/>
                <v:fill type="solid"/>
              </v:shape>
            </v:group>
            <v:group style="position:absolute;left:8857;top:3191;width:10;height:20" coordorigin="8857,3191" coordsize="10,20">
              <v:shape style="position:absolute;left:8857;top:3191;width:10;height:20" coordorigin="8857,3191" coordsize="10,20" path="m8857,3210l8867,3210,8867,3191,8857,3191,8857,3210xe" filled="true" fillcolor="#000000" stroked="false">
                <v:path arrowok="t"/>
                <v:fill type="solid"/>
              </v:shape>
            </v:group>
            <v:group style="position:absolute;left:8857;top:3210;width:10;height:20" coordorigin="8857,3210" coordsize="10,20">
              <v:shape style="position:absolute;left:8857;top:3210;width:10;height:20" coordorigin="8857,3210" coordsize="10,20" path="m8857,3229l8867,3229,8867,3210,8857,3210,8857,3229xe" filled="true" fillcolor="#000000" stroked="false">
                <v:path arrowok="t"/>
                <v:fill type="solid"/>
              </v:shape>
            </v:group>
            <v:group style="position:absolute;left:8857;top:3229;width:10;height:20" coordorigin="8857,3229" coordsize="10,20">
              <v:shape style="position:absolute;left:8857;top:3229;width:10;height:20" coordorigin="8857,3229" coordsize="10,20" path="m8857,3248l8867,3248,8867,3229,8857,3229,8857,3248xe" filled="true" fillcolor="#000000" stroked="false">
                <v:path arrowok="t"/>
                <v:fill type="solid"/>
              </v:shape>
            </v:group>
            <v:group style="position:absolute;left:8857;top:3248;width:10;height:20" coordorigin="8857,3248" coordsize="10,20">
              <v:shape style="position:absolute;left:8857;top:3248;width:10;height:20" coordorigin="8857,3248" coordsize="10,20" path="m8857,3267l8867,3267,8867,3248,8857,3248,8857,3267xe" filled="true" fillcolor="#000000" stroked="false">
                <v:path arrowok="t"/>
                <v:fill type="solid"/>
              </v:shape>
            </v:group>
            <v:group style="position:absolute;left:8857;top:3267;width:10;height:20" coordorigin="8857,3267" coordsize="10,20">
              <v:shape style="position:absolute;left:8857;top:3267;width:10;height:20" coordorigin="8857,3267" coordsize="10,20" path="m8857,3287l8867,3287,8867,3267,8857,3267,8857,3287xe" filled="true" fillcolor="#000000" stroked="false">
                <v:path arrowok="t"/>
                <v:fill type="solid"/>
              </v:shape>
            </v:group>
            <v:group style="position:absolute;left:8857;top:3287;width:10;height:20" coordorigin="8857,3287" coordsize="10,20">
              <v:shape style="position:absolute;left:8857;top:3287;width:10;height:20" coordorigin="8857,3287" coordsize="10,20" path="m8857,3306l8867,3306,8867,3287,8857,3287,8857,3306xe" filled="true" fillcolor="#000000" stroked="false">
                <v:path arrowok="t"/>
                <v:fill type="solid"/>
              </v:shape>
            </v:group>
            <v:group style="position:absolute;left:8857;top:3306;width:10;height:20" coordorigin="8857,3306" coordsize="10,20">
              <v:shape style="position:absolute;left:8857;top:3306;width:10;height:20" coordorigin="8857,3306" coordsize="10,20" path="m8857,3325l8867,3325,8867,3306,8857,3306,8857,3325xe" filled="true" fillcolor="#000000" stroked="false">
                <v:path arrowok="t"/>
                <v:fill type="solid"/>
              </v:shape>
            </v:group>
            <v:group style="position:absolute;left:8857;top:3325;width:10;height:20" coordorigin="8857,3325" coordsize="10,20">
              <v:shape style="position:absolute;left:8857;top:3325;width:10;height:20" coordorigin="8857,3325" coordsize="10,20" path="m8857,3344l8867,3344,8867,3325,8857,3325,8857,3344xe" filled="true" fillcolor="#000000" stroked="false">
                <v:path arrowok="t"/>
                <v:fill type="solid"/>
              </v:shape>
            </v:group>
            <v:group style="position:absolute;left:8857;top:3344;width:10;height:20" coordorigin="8857,3344" coordsize="10,20">
              <v:shape style="position:absolute;left:8857;top:3344;width:10;height:20" coordorigin="8857,3344" coordsize="10,20" path="m8857,3363l8867,3363,8867,3344,8857,3344,8857,3363xe" filled="true" fillcolor="#000000" stroked="false">
                <v:path arrowok="t"/>
                <v:fill type="solid"/>
              </v:shape>
            </v:group>
            <v:group style="position:absolute;left:8857;top:3363;width:10;height:20" coordorigin="8857,3363" coordsize="10,20">
              <v:shape style="position:absolute;left:8857;top:3363;width:10;height:20" coordorigin="8857,3363" coordsize="10,20" path="m8857,3383l8867,3383,8867,3363,8857,3363,8857,3383xe" filled="true" fillcolor="#000000" stroked="false">
                <v:path arrowok="t"/>
                <v:fill type="solid"/>
              </v:shape>
            </v:group>
            <v:group style="position:absolute;left:8857;top:3383;width:10;height:20" coordorigin="8857,3383" coordsize="10,20">
              <v:shape style="position:absolute;left:8857;top:3383;width:10;height:20" coordorigin="8857,3383" coordsize="10,20" path="m8857,3402l8867,3402,8867,3383,8857,3383,8857,3402xe" filled="true" fillcolor="#000000" stroked="false">
                <v:path arrowok="t"/>
                <v:fill type="solid"/>
              </v:shape>
            </v:group>
            <v:group style="position:absolute;left:8857;top:3402;width:10;height:20" coordorigin="8857,3402" coordsize="10,20">
              <v:shape style="position:absolute;left:8857;top:3402;width:10;height:20" coordorigin="8857,3402" coordsize="10,20" path="m8857,3421l8867,3421,8867,3402,8857,3402,8857,3421xe" filled="true" fillcolor="#000000" stroked="false">
                <v:path arrowok="t"/>
                <v:fill type="solid"/>
              </v:shape>
            </v:group>
            <v:group style="position:absolute;left:8857;top:3421;width:10;height:20" coordorigin="8857,3421" coordsize="10,20">
              <v:shape style="position:absolute;left:8857;top:3421;width:10;height:20" coordorigin="8857,3421" coordsize="10,20" path="m8857,3440l8867,3440,8867,3421,8857,3421,8857,3440xe" filled="true" fillcolor="#000000" stroked="false">
                <v:path arrowok="t"/>
                <v:fill type="solid"/>
              </v:shape>
            </v:group>
            <v:group style="position:absolute;left:8857;top:3440;width:10;height:20" coordorigin="8857,3440" coordsize="10,20">
              <v:shape style="position:absolute;left:8857;top:3440;width:10;height:20" coordorigin="8857,3440" coordsize="10,20" path="m8857,3459l8867,3459,8867,3440,8857,3440,8857,3459xe" filled="true" fillcolor="#000000" stroked="false">
                <v:path arrowok="t"/>
                <v:fill type="solid"/>
              </v:shape>
            </v:group>
            <v:group style="position:absolute;left:8857;top:3459;width:10;height:20" coordorigin="8857,3459" coordsize="10,20">
              <v:shape style="position:absolute;left:8857;top:3459;width:10;height:20" coordorigin="8857,3459" coordsize="10,20" path="m8857,3479l8867,3479,8867,3459,8857,3459,8857,3479xe" filled="true" fillcolor="#000000" stroked="false">
                <v:path arrowok="t"/>
                <v:fill type="solid"/>
              </v:shape>
            </v:group>
            <v:group style="position:absolute;left:8857;top:3479;width:10;height:20" coordorigin="8857,3479" coordsize="10,20">
              <v:shape style="position:absolute;left:8857;top:3479;width:10;height:20" coordorigin="8857,3479" coordsize="10,20" path="m8857,3498l8867,3498,8867,3479,8857,3479,8857,3498xe" filled="true" fillcolor="#000000" stroked="false">
                <v:path arrowok="t"/>
                <v:fill type="solid"/>
              </v:shape>
            </v:group>
            <v:group style="position:absolute;left:8857;top:3498;width:10;height:20" coordorigin="8857,3498" coordsize="10,20">
              <v:shape style="position:absolute;left:8857;top:3498;width:10;height:20" coordorigin="8857,3498" coordsize="10,20" path="m8857,3517l8867,3517,8867,3498,8857,3498,8857,3517xe" filled="true" fillcolor="#000000" stroked="false">
                <v:path arrowok="t"/>
                <v:fill type="solid"/>
              </v:shape>
            </v:group>
            <v:group style="position:absolute;left:8857;top:3517;width:10;height:20" coordorigin="8857,3517" coordsize="10,20">
              <v:shape style="position:absolute;left:8857;top:3517;width:10;height:20" coordorigin="8857,3517" coordsize="10,20" path="m8857,3536l8867,3536,8867,3517,8857,3517,8857,3536xe" filled="true" fillcolor="#000000" stroked="false">
                <v:path arrowok="t"/>
                <v:fill type="solid"/>
              </v:shape>
            </v:group>
            <v:group style="position:absolute;left:8857;top:3536;width:10;height:20" coordorigin="8857,3536" coordsize="10,20">
              <v:shape style="position:absolute;left:8857;top:3536;width:10;height:20" coordorigin="8857,3536" coordsize="10,20" path="m8857,3555l8867,3555,8867,3536,8857,3536,8857,3555xe" filled="true" fillcolor="#000000" stroked="false">
                <v:path arrowok="t"/>
                <v:fill type="solid"/>
              </v:shape>
            </v:group>
            <v:group style="position:absolute;left:8857;top:3555;width:10;height:20" coordorigin="8857,3555" coordsize="10,20">
              <v:shape style="position:absolute;left:8857;top:3555;width:10;height:20" coordorigin="8857,3555" coordsize="10,20" path="m8857,3575l8867,3575,8867,3555,8857,3555,8857,3575xe" filled="true" fillcolor="#000000" stroked="false">
                <v:path arrowok="t"/>
                <v:fill type="solid"/>
              </v:shape>
            </v:group>
            <v:group style="position:absolute;left:8857;top:3575;width:10;height:20" coordorigin="8857,3575" coordsize="10,20">
              <v:shape style="position:absolute;left:8857;top:3575;width:10;height:20" coordorigin="8857,3575" coordsize="10,20" path="m8857,3594l8867,3594,8867,3575,8857,3575,8857,3594xe" filled="true" fillcolor="#000000" stroked="false">
                <v:path arrowok="t"/>
                <v:fill type="solid"/>
              </v:shape>
            </v:group>
            <v:group style="position:absolute;left:8857;top:3594;width:10;height:20" coordorigin="8857,3594" coordsize="10,20">
              <v:shape style="position:absolute;left:8857;top:3594;width:10;height:20" coordorigin="8857,3594" coordsize="10,20" path="m8857,3613l8867,3613,8867,3594,8857,3594,8857,3613xe" filled="true" fillcolor="#000000" stroked="false">
                <v:path arrowok="t"/>
                <v:fill type="solid"/>
              </v:shape>
            </v:group>
            <v:group style="position:absolute;left:8857;top:3613;width:10;height:20" coordorigin="8857,3613" coordsize="10,20">
              <v:shape style="position:absolute;left:8857;top:3613;width:10;height:20" coordorigin="8857,3613" coordsize="10,20" path="m8857,3632l8867,3632,8867,3613,8857,3613,8857,3632xe" filled="true" fillcolor="#000000" stroked="false">
                <v:path arrowok="t"/>
                <v:fill type="solid"/>
              </v:shape>
            </v:group>
            <v:group style="position:absolute;left:8857;top:3632;width:10;height:20" coordorigin="8857,3632" coordsize="10,20">
              <v:shape style="position:absolute;left:8857;top:3632;width:10;height:20" coordorigin="8857,3632" coordsize="10,20" path="m8857,3651l8867,3651,8867,3632,8857,3632,8857,3651xe" filled="true" fillcolor="#000000" stroked="false">
                <v:path arrowok="t"/>
                <v:fill type="solid"/>
              </v:shape>
            </v:group>
            <v:group style="position:absolute;left:8857;top:3651;width:10;height:20" coordorigin="8857,3651" coordsize="10,20">
              <v:shape style="position:absolute;left:8857;top:3651;width:10;height:20" coordorigin="8857,3651" coordsize="10,20" path="m8857,3671l8867,3671,8867,3651,8857,3651,8857,3671xe" filled="true" fillcolor="#000000" stroked="false">
                <v:path arrowok="t"/>
                <v:fill type="solid"/>
              </v:shape>
            </v:group>
            <v:group style="position:absolute;left:8857;top:3671;width:10;height:20" coordorigin="8857,3671" coordsize="10,20">
              <v:shape style="position:absolute;left:8857;top:3671;width:10;height:20" coordorigin="8857,3671" coordsize="10,20" path="m8857,3690l8867,3690,8867,3671,8857,3671,8857,3690xe" filled="true" fillcolor="#000000" stroked="false">
                <v:path arrowok="t"/>
                <v:fill type="solid"/>
              </v:shape>
            </v:group>
            <v:group style="position:absolute;left:8857;top:3690;width:10;height:20" coordorigin="8857,3690" coordsize="10,20">
              <v:shape style="position:absolute;left:8857;top:3690;width:10;height:20" coordorigin="8857,3690" coordsize="10,20" path="m8857,3709l8867,3709,8867,3690,8857,3690,8857,3709xe" filled="true" fillcolor="#000000" stroked="false">
                <v:path arrowok="t"/>
                <v:fill type="solid"/>
              </v:shape>
            </v:group>
            <v:group style="position:absolute;left:8857;top:3709;width:10;height:20" coordorigin="8857,3709" coordsize="10,20">
              <v:shape style="position:absolute;left:8857;top:3709;width:10;height:20" coordorigin="8857,3709" coordsize="10,20" path="m8857,3728l8867,3728,8867,3709,8857,3709,8857,3728xe" filled="true" fillcolor="#000000" stroked="false">
                <v:path arrowok="t"/>
                <v:fill type="solid"/>
              </v:shape>
            </v:group>
            <v:group style="position:absolute;left:8857;top:3728;width:10;height:20" coordorigin="8857,3728" coordsize="10,20">
              <v:shape style="position:absolute;left:8857;top:3728;width:10;height:20" coordorigin="8857,3728" coordsize="10,20" path="m8857,3747l8867,3747,8867,3728,8857,3728,8857,3747xe" filled="true" fillcolor="#000000" stroked="false">
                <v:path arrowok="t"/>
                <v:fill type="solid"/>
              </v:shape>
            </v:group>
            <v:group style="position:absolute;left:8857;top:3747;width:10;height:20" coordorigin="8857,3747" coordsize="10,20">
              <v:shape style="position:absolute;left:8857;top:3747;width:10;height:20" coordorigin="8857,3747" coordsize="10,20" path="m8857,3767l8867,3767,8867,3747,8857,3747,8857,3767xe" filled="true" fillcolor="#000000" stroked="false">
                <v:path arrowok="t"/>
                <v:fill type="solid"/>
              </v:shape>
            </v:group>
            <v:group style="position:absolute;left:8857;top:3767;width:10;height:20" coordorigin="8857,3767" coordsize="10,20">
              <v:shape style="position:absolute;left:8857;top:3767;width:10;height:20" coordorigin="8857,3767" coordsize="10,20" path="m8857,3786l8867,3786,8867,3767,8857,3767,8857,3786xe" filled="true" fillcolor="#000000" stroked="false">
                <v:path arrowok="t"/>
                <v:fill type="solid"/>
              </v:shape>
            </v:group>
            <v:group style="position:absolute;left:8857;top:3786;width:10;height:20" coordorigin="8857,3786" coordsize="10,20">
              <v:shape style="position:absolute;left:8857;top:3786;width:10;height:20" coordorigin="8857,3786" coordsize="10,20" path="m8857,3805l8867,3805,8867,3786,8857,3786,8857,3805xe" filled="true" fillcolor="#000000" stroked="false">
                <v:path arrowok="t"/>
                <v:fill type="solid"/>
              </v:shape>
            </v:group>
            <v:group style="position:absolute;left:8857;top:3805;width:10;height:20" coordorigin="8857,3805" coordsize="10,20">
              <v:shape style="position:absolute;left:8857;top:3805;width:10;height:20" coordorigin="8857,3805" coordsize="10,20" path="m8857,3824l8867,3824,8867,3805,8857,3805,8857,3824xe" filled="true" fillcolor="#000000" stroked="false">
                <v:path arrowok="t"/>
                <v:fill type="solid"/>
              </v:shape>
            </v:group>
            <v:group style="position:absolute;left:8857;top:3824;width:10;height:20" coordorigin="8857,3824" coordsize="10,20">
              <v:shape style="position:absolute;left:8857;top:3824;width:10;height:20" coordorigin="8857,3824" coordsize="10,20" path="m8857,3843l8867,3843,8867,3824,8857,3824,8857,3843xe" filled="true" fillcolor="#000000" stroked="false">
                <v:path arrowok="t"/>
                <v:fill type="solid"/>
              </v:shape>
            </v:group>
            <v:group style="position:absolute;left:8857;top:3843;width:10;height:20" coordorigin="8857,3843" coordsize="10,20">
              <v:shape style="position:absolute;left:8857;top:3843;width:10;height:20" coordorigin="8857,3843" coordsize="10,20" path="m8857,3863l8867,3863,8867,3843,8857,3843,8857,3863xe" filled="true" fillcolor="#000000" stroked="false">
                <v:path arrowok="t"/>
                <v:fill type="solid"/>
              </v:shape>
            </v:group>
            <v:group style="position:absolute;left:8857;top:3863;width:10;height:20" coordorigin="8857,3863" coordsize="10,20">
              <v:shape style="position:absolute;left:8857;top:3863;width:10;height:20" coordorigin="8857,3863" coordsize="10,20" path="m8857,3882l8867,3882,8867,3863,8857,3863,8857,3882xe" filled="true" fillcolor="#000000" stroked="false">
                <v:path arrowok="t"/>
                <v:fill type="solid"/>
              </v:shape>
            </v:group>
            <v:group style="position:absolute;left:8857;top:3882;width:10;height:20" coordorigin="8857,3882" coordsize="10,20">
              <v:shape style="position:absolute;left:8857;top:3882;width:10;height:20" coordorigin="8857,3882" coordsize="10,20" path="m8857,3901l8867,3901,8867,3882,8857,3882,8857,3901xe" filled="true" fillcolor="#000000" stroked="false">
                <v:path arrowok="t"/>
                <v:fill type="solid"/>
              </v:shape>
            </v:group>
            <v:group style="position:absolute;left:8857;top:3901;width:10;height:20" coordorigin="8857,3901" coordsize="10,20">
              <v:shape style="position:absolute;left:8857;top:3901;width:10;height:20" coordorigin="8857,3901" coordsize="10,20" path="m8857,3920l8867,3920,8867,3901,8857,3901,8857,3920xe" filled="true" fillcolor="#000000" stroked="false">
                <v:path arrowok="t"/>
                <v:fill type="solid"/>
              </v:shape>
            </v:group>
            <v:group style="position:absolute;left:8857;top:3920;width:10;height:20" coordorigin="8857,3920" coordsize="10,20">
              <v:shape style="position:absolute;left:8857;top:3920;width:10;height:20" coordorigin="8857,3920" coordsize="10,20" path="m8857,3939l8867,3939,8867,3920,8857,3920,8857,3939xe" filled="true" fillcolor="#000000" stroked="false">
                <v:path arrowok="t"/>
                <v:fill type="solid"/>
              </v:shape>
            </v:group>
            <v:group style="position:absolute;left:8857;top:3939;width:10;height:20" coordorigin="8857,3939" coordsize="10,20">
              <v:shape style="position:absolute;left:8857;top:3939;width:10;height:20" coordorigin="8857,3939" coordsize="10,20" path="m8857,3959l8867,3959,8867,3939,8857,3939,8857,3959xe" filled="true" fillcolor="#000000" stroked="false">
                <v:path arrowok="t"/>
                <v:fill type="solid"/>
              </v:shape>
            </v:group>
            <v:group style="position:absolute;left:8857;top:3959;width:10;height:20" coordorigin="8857,3959" coordsize="10,20">
              <v:shape style="position:absolute;left:8857;top:3959;width:10;height:20" coordorigin="8857,3959" coordsize="10,20" path="m8857,3978l8867,3978,8867,3959,8857,3959,8857,3978xe" filled="true" fillcolor="#000000" stroked="false">
                <v:path arrowok="t"/>
                <v:fill type="solid"/>
              </v:shape>
            </v:group>
            <v:group style="position:absolute;left:8857;top:3978;width:10;height:20" coordorigin="8857,3978" coordsize="10,20">
              <v:shape style="position:absolute;left:8857;top:3978;width:10;height:20" coordorigin="8857,3978" coordsize="10,20" path="m8857,3997l8867,3997,8867,3978,8857,3978,8857,3997xe" filled="true" fillcolor="#000000" stroked="false">
                <v:path arrowok="t"/>
                <v:fill type="solid"/>
              </v:shape>
            </v:group>
            <v:group style="position:absolute;left:8857;top:3997;width:10;height:20" coordorigin="8857,3997" coordsize="10,20">
              <v:shape style="position:absolute;left:8857;top:3997;width:10;height:20" coordorigin="8857,3997" coordsize="10,20" path="m8857,4016l8867,4016,8867,3997,8857,3997,8857,4016xe" filled="true" fillcolor="#000000" stroked="false">
                <v:path arrowok="t"/>
                <v:fill type="solid"/>
              </v:shape>
            </v:group>
            <v:group style="position:absolute;left:8857;top:4016;width:10;height:20" coordorigin="8857,4016" coordsize="10,20">
              <v:shape style="position:absolute;left:8857;top:4016;width:10;height:20" coordorigin="8857,4016" coordsize="10,20" path="m8857,4035l8867,4035,8867,4016,8857,4016,8857,4035xe" filled="true" fillcolor="#000000" stroked="false">
                <v:path arrowok="t"/>
                <v:fill type="solid"/>
              </v:shape>
            </v:group>
            <v:group style="position:absolute;left:8857;top:4035;width:10;height:20" coordorigin="8857,4035" coordsize="10,20">
              <v:shape style="position:absolute;left:8857;top:4035;width:10;height:20" coordorigin="8857,4035" coordsize="10,20" path="m8857,4055l8867,4055,8867,4035,8857,4035,8857,4055xe" filled="true" fillcolor="#000000" stroked="false">
                <v:path arrowok="t"/>
                <v:fill type="solid"/>
              </v:shape>
            </v:group>
            <v:group style="position:absolute;left:8857;top:4055;width:10;height:20" coordorigin="8857,4055" coordsize="10,20">
              <v:shape style="position:absolute;left:8857;top:4055;width:10;height:20" coordorigin="8857,4055" coordsize="10,20" path="m8857,4074l8867,4074,8867,4055,8857,4055,8857,4074xe" filled="true" fillcolor="#000000" stroked="false">
                <v:path arrowok="t"/>
                <v:fill type="solid"/>
              </v:shape>
            </v:group>
            <v:group style="position:absolute;left:8857;top:4074;width:10;height:20" coordorigin="8857,4074" coordsize="10,20">
              <v:shape style="position:absolute;left:8857;top:4074;width:10;height:20" coordorigin="8857,4074" coordsize="10,20" path="m8857,4093l8867,4093,8867,4074,8857,4074,8857,4093xe" filled="true" fillcolor="#000000" stroked="false">
                <v:path arrowok="t"/>
                <v:fill type="solid"/>
              </v:shape>
            </v:group>
            <v:group style="position:absolute;left:8857;top:4093;width:10;height:20" coordorigin="8857,4093" coordsize="10,20">
              <v:shape style="position:absolute;left:8857;top:4093;width:10;height:20" coordorigin="8857,4093" coordsize="10,20" path="m8857,4112l8867,4112,8867,4093,8857,4093,8857,4112xe" filled="true" fillcolor="#000000" stroked="false">
                <v:path arrowok="t"/>
                <v:fill type="solid"/>
              </v:shape>
            </v:group>
            <v:group style="position:absolute;left:8857;top:4112;width:10;height:20" coordorigin="8857,4112" coordsize="10,20">
              <v:shape style="position:absolute;left:8857;top:4112;width:10;height:20" coordorigin="8857,4112" coordsize="10,20" path="m8857,4131l8867,4131,8867,4112,8857,4112,8857,4131xe" filled="true" fillcolor="#000000" stroked="false">
                <v:path arrowok="t"/>
                <v:fill type="solid"/>
              </v:shape>
            </v:group>
            <v:group style="position:absolute;left:8857;top:4131;width:10;height:20" coordorigin="8857,4131" coordsize="10,20">
              <v:shape style="position:absolute;left:8857;top:4131;width:10;height:20" coordorigin="8857,4131" coordsize="10,20" path="m8857,4151l8867,4151,8867,4131,8857,4131,8857,4151xe" filled="true" fillcolor="#000000" stroked="false">
                <v:path arrowok="t"/>
                <v:fill type="solid"/>
              </v:shape>
            </v:group>
            <v:group style="position:absolute;left:8857;top:4151;width:10;height:20" coordorigin="8857,4151" coordsize="10,20">
              <v:shape style="position:absolute;left:8857;top:4151;width:10;height:20" coordorigin="8857,4151" coordsize="10,20" path="m8857,4170l8867,4170,8867,4151,8857,4151,8857,4170xe" filled="true" fillcolor="#000000" stroked="false">
                <v:path arrowok="t"/>
                <v:fill type="solid"/>
              </v:shape>
            </v:group>
            <v:group style="position:absolute;left:8857;top:4170;width:10;height:20" coordorigin="8857,4170" coordsize="10,20">
              <v:shape style="position:absolute;left:8857;top:4170;width:10;height:20" coordorigin="8857,4170" coordsize="10,20" path="m8857,4189l8867,4189,8867,4170,8857,4170,8857,4189xe" filled="true" fillcolor="#000000" stroked="false">
                <v:path arrowok="t"/>
                <v:fill type="solid"/>
              </v:shape>
            </v:group>
            <v:group style="position:absolute;left:8857;top:4189;width:10;height:20" coordorigin="8857,4189" coordsize="10,20">
              <v:shape style="position:absolute;left:8857;top:4189;width:10;height:20" coordorigin="8857,4189" coordsize="10,20" path="m8857,4208l8867,4208,8867,4189,8857,4189,8857,4208xe" filled="true" fillcolor="#000000" stroked="false">
                <v:path arrowok="t"/>
                <v:fill type="solid"/>
              </v:shape>
            </v:group>
            <v:group style="position:absolute;left:8857;top:4208;width:10;height:20" coordorigin="8857,4208" coordsize="10,20">
              <v:shape style="position:absolute;left:8857;top:4208;width:10;height:20" coordorigin="8857,4208" coordsize="10,20" path="m8857,4227l8867,4227,8867,4208,8857,4208,8857,4227xe" filled="true" fillcolor="#000000" stroked="false">
                <v:path arrowok="t"/>
                <v:fill type="solid"/>
              </v:shape>
            </v:group>
            <v:group style="position:absolute;left:8857;top:4227;width:10;height:20" coordorigin="8857,4227" coordsize="10,20">
              <v:shape style="position:absolute;left:8857;top:4227;width:10;height:20" coordorigin="8857,4227" coordsize="10,20" path="m8857,4247l8867,4247,8867,4227,8857,4227,8857,4247xe" filled="true" fillcolor="#000000" stroked="false">
                <v:path arrowok="t"/>
                <v:fill type="solid"/>
              </v:shape>
            </v:group>
            <v:group style="position:absolute;left:8857;top:4247;width:10;height:20" coordorigin="8857,4247" coordsize="10,20">
              <v:shape style="position:absolute;left:8857;top:4247;width:10;height:20" coordorigin="8857,4247" coordsize="10,20" path="m8857,4266l8867,4266,8867,4247,8857,4247,8857,4266xe" filled="true" fillcolor="#000000" stroked="false">
                <v:path arrowok="t"/>
                <v:fill type="solid"/>
              </v:shape>
            </v:group>
            <v:group style="position:absolute;left:8857;top:4266;width:10;height:20" coordorigin="8857,4266" coordsize="10,20">
              <v:shape style="position:absolute;left:8857;top:4266;width:10;height:20" coordorigin="8857,4266" coordsize="10,20" path="m8857,4285l8867,4285,8867,4266,8857,4266,8857,4285xe" filled="true" fillcolor="#000000" stroked="false">
                <v:path arrowok="t"/>
                <v:fill type="solid"/>
              </v:shape>
            </v:group>
            <v:group style="position:absolute;left:8857;top:4285;width:10;height:20" coordorigin="8857,4285" coordsize="10,20">
              <v:shape style="position:absolute;left:8857;top:4285;width:10;height:20" coordorigin="8857,4285" coordsize="10,20" path="m8857,4304l8867,4304,8867,4285,8857,4285,8857,4304xe" filled="true" fillcolor="#000000" stroked="false">
                <v:path arrowok="t"/>
                <v:fill type="solid"/>
              </v:shape>
            </v:group>
            <v:group style="position:absolute;left:8857;top:4304;width:10;height:20" coordorigin="8857,4304" coordsize="10,20">
              <v:shape style="position:absolute;left:8857;top:4304;width:10;height:20" coordorigin="8857,4304" coordsize="10,20" path="m8857,4323l8867,4323,8867,4304,8857,4304,8857,4323xe" filled="true" fillcolor="#000000" stroked="false">
                <v:path arrowok="t"/>
                <v:fill type="solid"/>
              </v:shape>
            </v:group>
            <v:group style="position:absolute;left:8857;top:4323;width:10;height:20" coordorigin="8857,4323" coordsize="10,20">
              <v:shape style="position:absolute;left:8857;top:4323;width:10;height:20" coordorigin="8857,4323" coordsize="10,20" path="m8857,4343l8867,4343,8867,4323,8857,4323,8857,4343xe" filled="true" fillcolor="#000000" stroked="false">
                <v:path arrowok="t"/>
                <v:fill type="solid"/>
              </v:shape>
            </v:group>
            <v:group style="position:absolute;left:8857;top:4343;width:10;height:20" coordorigin="8857,4343" coordsize="10,20">
              <v:shape style="position:absolute;left:8857;top:4343;width:10;height:20" coordorigin="8857,4343" coordsize="10,20" path="m8857,4362l8867,4362,8867,4343,8857,4343,8857,4362xe" filled="true" fillcolor="#000000" stroked="false">
                <v:path arrowok="t"/>
                <v:fill type="solid"/>
              </v:shape>
            </v:group>
            <v:group style="position:absolute;left:8857;top:4362;width:10;height:20" coordorigin="8857,4362" coordsize="10,20">
              <v:shape style="position:absolute;left:8857;top:4362;width:10;height:20" coordorigin="8857,4362" coordsize="10,20" path="m8857,4381l8867,4381,8867,4362,8857,4362,8857,4381xe" filled="true" fillcolor="#000000" stroked="false">
                <v:path arrowok="t"/>
                <v:fill type="solid"/>
              </v:shape>
            </v:group>
            <v:group style="position:absolute;left:8857;top:4381;width:10;height:20" coordorigin="8857,4381" coordsize="10,20">
              <v:shape style="position:absolute;left:8857;top:4381;width:10;height:20" coordorigin="8857,4381" coordsize="10,20" path="m8857,4400l8867,4400,8867,4381,8857,4381,8857,4400xe" filled="true" fillcolor="#000000" stroked="false">
                <v:path arrowok="t"/>
                <v:fill type="solid"/>
              </v:shape>
            </v:group>
            <v:group style="position:absolute;left:8857;top:4400;width:10;height:20" coordorigin="8857,4400" coordsize="10,20">
              <v:shape style="position:absolute;left:8857;top:4400;width:10;height:20" coordorigin="8857,4400" coordsize="10,20" path="m8857,4419l8867,4419,8867,4400,8857,4400,8857,4419xe" filled="true" fillcolor="#000000" stroked="false">
                <v:path arrowok="t"/>
                <v:fill type="solid"/>
              </v:shape>
            </v:group>
            <v:group style="position:absolute;left:8857;top:4419;width:10;height:20" coordorigin="8857,4419" coordsize="10,20">
              <v:shape style="position:absolute;left:8857;top:4419;width:10;height:20" coordorigin="8857,4419" coordsize="10,20" path="m8857,4439l8867,4439,8867,4419,8857,4419,8857,4439xe" filled="true" fillcolor="#000000" stroked="false">
                <v:path arrowok="t"/>
                <v:fill type="solid"/>
              </v:shape>
            </v:group>
            <v:group style="position:absolute;left:8857;top:4439;width:10;height:20" coordorigin="8857,4439" coordsize="10,20">
              <v:shape style="position:absolute;left:8857;top:4439;width:10;height:20" coordorigin="8857,4439" coordsize="10,20" path="m8857,4458l8867,4458,8867,4439,8857,4439,8857,4458xe" filled="true" fillcolor="#000000" stroked="false">
                <v:path arrowok="t"/>
                <v:fill type="solid"/>
              </v:shape>
            </v:group>
            <v:group style="position:absolute;left:8857;top:4458;width:10;height:20" coordorigin="8857,4458" coordsize="10,20">
              <v:shape style="position:absolute;left:8857;top:4458;width:10;height:20" coordorigin="8857,4458" coordsize="10,20" path="m8857,4477l8867,4477,8867,4458,8857,4458,8857,4477xe" filled="true" fillcolor="#000000" stroked="false">
                <v:path arrowok="t"/>
                <v:fill type="solid"/>
              </v:shape>
            </v:group>
            <v:group style="position:absolute;left:8857;top:4477;width:10;height:20" coordorigin="8857,4477" coordsize="10,20">
              <v:shape style="position:absolute;left:8857;top:4477;width:10;height:20" coordorigin="8857,4477" coordsize="10,20" path="m8857,4496l8867,4496,8867,4477,8857,4477,8857,4496xe" filled="true" fillcolor="#000000" stroked="false">
                <v:path arrowok="t"/>
                <v:fill type="solid"/>
              </v:shape>
            </v:group>
            <v:group style="position:absolute;left:8857;top:4496;width:10;height:20" coordorigin="8857,4496" coordsize="10,20">
              <v:shape style="position:absolute;left:8857;top:4496;width:10;height:20" coordorigin="8857,4496" coordsize="10,20" path="m8857,4515l8867,4515,8867,4496,8857,4496,8857,4515xe" filled="true" fillcolor="#000000" stroked="false">
                <v:path arrowok="t"/>
                <v:fill type="solid"/>
              </v:shape>
            </v:group>
            <v:group style="position:absolute;left:8857;top:4515;width:10;height:20" coordorigin="8857,4515" coordsize="10,20">
              <v:shape style="position:absolute;left:8857;top:4515;width:10;height:20" coordorigin="8857,4515" coordsize="10,20" path="m8857,4535l8867,4535,8867,4515,8857,4515,8857,4535xe" filled="true" fillcolor="#000000" stroked="false">
                <v:path arrowok="t"/>
                <v:fill type="solid"/>
              </v:shape>
            </v:group>
            <v:group style="position:absolute;left:8857;top:4535;width:10;height:20" coordorigin="8857,4535" coordsize="10,20">
              <v:shape style="position:absolute;left:8857;top:4535;width:10;height:20" coordorigin="8857,4535" coordsize="10,20" path="m8857,4554l8867,4554,8867,4535,8857,4535,8857,4554xe" filled="true" fillcolor="#000000" stroked="false">
                <v:path arrowok="t"/>
                <v:fill type="solid"/>
              </v:shape>
            </v:group>
            <v:group style="position:absolute;left:8857;top:4554;width:10;height:20" coordorigin="8857,4554" coordsize="10,20">
              <v:shape style="position:absolute;left:8857;top:4554;width:10;height:20" coordorigin="8857,4554" coordsize="10,20" path="m8857,4573l8867,4573,8867,4554,8857,4554,8857,4573xe" filled="true" fillcolor="#000000" stroked="false">
                <v:path arrowok="t"/>
                <v:fill type="solid"/>
              </v:shape>
            </v:group>
            <v:group style="position:absolute;left:8857;top:4573;width:10;height:20" coordorigin="8857,4573" coordsize="10,20">
              <v:shape style="position:absolute;left:8857;top:4573;width:10;height:20" coordorigin="8857,4573" coordsize="10,20" path="m8857,4592l8867,4592,8867,4573,8857,4573,8857,4592xe" filled="true" fillcolor="#000000" stroked="false">
                <v:path arrowok="t"/>
                <v:fill type="solid"/>
              </v:shape>
            </v:group>
            <v:group style="position:absolute;left:8857;top:4592;width:10;height:20" coordorigin="8857,4592" coordsize="10,20">
              <v:shape style="position:absolute;left:8857;top:4592;width:10;height:20" coordorigin="8857,4592" coordsize="10,20" path="m8857,4611l8867,4611,8867,4592,8857,4592,8857,4611xe" filled="true" fillcolor="#000000" stroked="false">
                <v:path arrowok="t"/>
                <v:fill type="solid"/>
              </v:shape>
            </v:group>
            <v:group style="position:absolute;left:8857;top:4611;width:10;height:20" coordorigin="8857,4611" coordsize="10,20">
              <v:shape style="position:absolute;left:8857;top:4611;width:10;height:20" coordorigin="8857,4611" coordsize="10,20" path="m8857,4631l8867,4631,8867,4611,8857,4611,8857,4631xe" filled="true" fillcolor="#000000" stroked="false">
                <v:path arrowok="t"/>
                <v:fill type="solid"/>
              </v:shape>
            </v:group>
            <v:group style="position:absolute;left:8857;top:4631;width:10;height:20" coordorigin="8857,4631" coordsize="10,20">
              <v:shape style="position:absolute;left:8857;top:4631;width:10;height:20" coordorigin="8857,4631" coordsize="10,20" path="m8857,4650l8867,4650,8867,4631,8857,4631,8857,4650xe" filled="true" fillcolor="#000000" stroked="false">
                <v:path arrowok="t"/>
                <v:fill type="solid"/>
              </v:shape>
            </v:group>
            <v:group style="position:absolute;left:8857;top:4650;width:10;height:20" coordorigin="8857,4650" coordsize="10,20">
              <v:shape style="position:absolute;left:8857;top:4650;width:10;height:20" coordorigin="8857,4650" coordsize="10,20" path="m8857,4669l8867,4669,8867,4650,8857,4650,8857,4669xe" filled="true" fillcolor="#000000" stroked="false">
                <v:path arrowok="t"/>
                <v:fill type="solid"/>
              </v:shape>
            </v:group>
            <v:group style="position:absolute;left:8857;top:4669;width:10;height:20" coordorigin="8857,4669" coordsize="10,20">
              <v:shape style="position:absolute;left:8857;top:4669;width:10;height:20" coordorigin="8857,4669" coordsize="10,20" path="m8857,4688l8867,4688,8867,4669,8857,4669,8857,4688xe" filled="true" fillcolor="#000000" stroked="false">
                <v:path arrowok="t"/>
                <v:fill type="solid"/>
              </v:shape>
            </v:group>
            <v:group style="position:absolute;left:8857;top:4688;width:10;height:20" coordorigin="8857,4688" coordsize="10,20">
              <v:shape style="position:absolute;left:8857;top:4688;width:10;height:20" coordorigin="8857,4688" coordsize="10,20" path="m8857,4707l8867,4707,8867,4688,8857,4688,8857,4707xe" filled="true" fillcolor="#000000" stroked="false">
                <v:path arrowok="t"/>
                <v:fill type="solid"/>
              </v:shape>
            </v:group>
            <v:group style="position:absolute;left:8857;top:4707;width:10;height:20" coordorigin="8857,4707" coordsize="10,20">
              <v:shape style="position:absolute;left:8857;top:4707;width:10;height:20" coordorigin="8857,4707" coordsize="10,20" path="m8857,4727l8867,4727,8867,4707,8857,4707,8857,4727xe" filled="true" fillcolor="#000000" stroked="false">
                <v:path arrowok="t"/>
                <v:fill type="solid"/>
              </v:shape>
            </v:group>
            <v:group style="position:absolute;left:8857;top:4727;width:10;height:20" coordorigin="8857,4727" coordsize="10,20">
              <v:shape style="position:absolute;left:8857;top:4727;width:10;height:20" coordorigin="8857,4727" coordsize="10,20" path="m8857,4746l8867,4746,8867,4727,8857,4727,8857,4746xe" filled="true" fillcolor="#000000" stroked="false">
                <v:path arrowok="t"/>
                <v:fill type="solid"/>
              </v:shape>
            </v:group>
            <v:group style="position:absolute;left:8857;top:4746;width:10;height:20" coordorigin="8857,4746" coordsize="10,20">
              <v:shape style="position:absolute;left:8857;top:4746;width:10;height:20" coordorigin="8857,4746" coordsize="10,20" path="m8857,4765l8867,4765,8867,4746,8857,4746,8857,4765xe" filled="true" fillcolor="#000000" stroked="false">
                <v:path arrowok="t"/>
                <v:fill type="solid"/>
              </v:shape>
            </v:group>
            <v:group style="position:absolute;left:8857;top:4765;width:10;height:20" coordorigin="8857,4765" coordsize="10,20">
              <v:shape style="position:absolute;left:8857;top:4765;width:10;height:20" coordorigin="8857,4765" coordsize="10,20" path="m8857,4784l8867,4784,8867,4765,8857,4765,8857,4784xe" filled="true" fillcolor="#000000" stroked="false">
                <v:path arrowok="t"/>
                <v:fill type="solid"/>
              </v:shape>
            </v:group>
            <v:group style="position:absolute;left:8857;top:4784;width:10;height:20" coordorigin="8857,4784" coordsize="10,20">
              <v:shape style="position:absolute;left:8857;top:4784;width:10;height:20" coordorigin="8857,4784" coordsize="10,20" path="m8857,4803l8867,4803,8867,4784,8857,4784,8857,4803xe" filled="true" fillcolor="#000000" stroked="false">
                <v:path arrowok="t"/>
                <v:fill type="solid"/>
              </v:shape>
            </v:group>
            <v:group style="position:absolute;left:8857;top:4803;width:10;height:20" coordorigin="8857,4803" coordsize="10,20">
              <v:shape style="position:absolute;left:8857;top:4803;width:10;height:20" coordorigin="8857,4803" coordsize="10,20" path="m8857,4823l8867,4823,8867,4803,8857,4803,8857,4823xe" filled="true" fillcolor="#000000" stroked="false">
                <v:path arrowok="t"/>
                <v:fill type="solid"/>
              </v:shape>
            </v:group>
            <v:group style="position:absolute;left:8857;top:4823;width:10;height:20" coordorigin="8857,4823" coordsize="10,20">
              <v:shape style="position:absolute;left:8857;top:4823;width:10;height:20" coordorigin="8857,4823" coordsize="10,20" path="m8857,4842l8867,4842,8867,4823,8857,4823,8857,4842xe" filled="true" fillcolor="#000000" stroked="false">
                <v:path arrowok="t"/>
                <v:fill type="solid"/>
              </v:shape>
            </v:group>
            <v:group style="position:absolute;left:8857;top:4842;width:10;height:20" coordorigin="8857,4842" coordsize="10,20">
              <v:shape style="position:absolute;left:8857;top:4842;width:10;height:20" coordorigin="8857,4842" coordsize="10,20" path="m8857,4861l8867,4861,8867,4842,8857,4842,8857,4861xe" filled="true" fillcolor="#000000" stroked="false">
                <v:path arrowok="t"/>
                <v:fill type="solid"/>
              </v:shape>
            </v:group>
            <v:group style="position:absolute;left:8857;top:4861;width:10;height:20" coordorigin="8857,4861" coordsize="10,20">
              <v:shape style="position:absolute;left:8857;top:4861;width:10;height:20" coordorigin="8857,4861" coordsize="10,20" path="m8857,4880l8867,4880,8867,4861,8857,4861,8857,4880xe" filled="true" fillcolor="#000000" stroked="false">
                <v:path arrowok="t"/>
                <v:fill type="solid"/>
              </v:shape>
            </v:group>
            <v:group style="position:absolute;left:8857;top:4880;width:10;height:20" coordorigin="8857,4880" coordsize="10,20">
              <v:shape style="position:absolute;left:8857;top:4880;width:10;height:20" coordorigin="8857,4880" coordsize="10,20" path="m8857,4899l8867,4899,8867,4880,8857,4880,8857,4899xe" filled="true" fillcolor="#000000" stroked="false">
                <v:path arrowok="t"/>
                <v:fill type="solid"/>
              </v:shape>
            </v:group>
            <v:group style="position:absolute;left:8857;top:4899;width:10;height:20" coordorigin="8857,4899" coordsize="10,20">
              <v:shape style="position:absolute;left:8857;top:4899;width:10;height:20" coordorigin="8857,4899" coordsize="10,20" path="m8857,4919l8867,4919,8867,4899,8857,4899,8857,4919xe" filled="true" fillcolor="#000000" stroked="false">
                <v:path arrowok="t"/>
                <v:fill type="solid"/>
              </v:shape>
            </v:group>
            <v:group style="position:absolute;left:8857;top:4919;width:10;height:20" coordorigin="8857,4919" coordsize="10,20">
              <v:shape style="position:absolute;left:8857;top:4919;width:10;height:20" coordorigin="8857,4919" coordsize="10,20" path="m8857,4938l8867,4938,8867,4919,8857,4919,8857,4938xe" filled="true" fillcolor="#000000" stroked="false">
                <v:path arrowok="t"/>
                <v:fill type="solid"/>
              </v:shape>
            </v:group>
            <v:group style="position:absolute;left:8857;top:4938;width:10;height:20" coordorigin="8857,4938" coordsize="10,20">
              <v:shape style="position:absolute;left:8857;top:4938;width:10;height:20" coordorigin="8857,4938" coordsize="10,20" path="m8857,4957l8867,4957,8867,4938,8857,4938,8857,4957xe" filled="true" fillcolor="#000000" stroked="false">
                <v:path arrowok="t"/>
                <v:fill type="solid"/>
              </v:shape>
            </v:group>
            <v:group style="position:absolute;left:8857;top:4957;width:10;height:20" coordorigin="8857,4957" coordsize="10,20">
              <v:shape style="position:absolute;left:8857;top:4957;width:10;height:20" coordorigin="8857,4957" coordsize="10,20" path="m8857,4976l8867,4976,8867,4957,8857,4957,8857,4976xe" filled="true" fillcolor="#000000" stroked="false">
                <v:path arrowok="t"/>
                <v:fill type="solid"/>
              </v:shape>
            </v:group>
            <v:group style="position:absolute;left:8857;top:4976;width:10;height:20" coordorigin="8857,4976" coordsize="10,20">
              <v:shape style="position:absolute;left:8857;top:4976;width:10;height:20" coordorigin="8857,4976" coordsize="10,20" path="m8857,4995l8867,4995,8867,4976,8857,4976,8857,4995xe" filled="true" fillcolor="#000000" stroked="false">
                <v:path arrowok="t"/>
                <v:fill type="solid"/>
              </v:shape>
            </v:group>
            <v:group style="position:absolute;left:8857;top:4995;width:10;height:20" coordorigin="8857,4995" coordsize="10,20">
              <v:shape style="position:absolute;left:8857;top:4995;width:10;height:20" coordorigin="8857,4995" coordsize="10,20" path="m8857,5015l8867,5015,8867,4995,8857,4995,8857,5015xe" filled="true" fillcolor="#000000" stroked="false">
                <v:path arrowok="t"/>
                <v:fill type="solid"/>
              </v:shape>
            </v:group>
            <v:group style="position:absolute;left:8857;top:5015;width:10;height:20" coordorigin="8857,5015" coordsize="10,20">
              <v:shape style="position:absolute;left:8857;top:5015;width:10;height:20" coordorigin="8857,5015" coordsize="10,20" path="m8857,5034l8867,5034,8867,5015,8857,5015,8857,5034xe" filled="true" fillcolor="#000000" stroked="false">
                <v:path arrowok="t"/>
                <v:fill type="solid"/>
              </v:shape>
            </v:group>
            <v:group style="position:absolute;left:8857;top:5034;width:10;height:20" coordorigin="8857,5034" coordsize="10,20">
              <v:shape style="position:absolute;left:8857;top:5034;width:10;height:20" coordorigin="8857,5034" coordsize="10,20" path="m8857,5053l8867,5053,8867,5034,8857,5034,8857,5053xe" filled="true" fillcolor="#000000" stroked="false">
                <v:path arrowok="t"/>
                <v:fill type="solid"/>
              </v:shape>
            </v:group>
            <v:group style="position:absolute;left:8857;top:5053;width:10;height:20" coordorigin="8857,5053" coordsize="10,20">
              <v:shape style="position:absolute;left:8857;top:5053;width:10;height:20" coordorigin="8857,5053" coordsize="10,20" path="m8857,5072l8867,5072,8867,5053,8857,5053,8857,5072xe" filled="true" fillcolor="#000000" stroked="false">
                <v:path arrowok="t"/>
                <v:fill type="solid"/>
              </v:shape>
            </v:group>
            <v:group style="position:absolute;left:8857;top:5072;width:10;height:20" coordorigin="8857,5072" coordsize="10,20">
              <v:shape style="position:absolute;left:8857;top:5072;width:10;height:20" coordorigin="8857,5072" coordsize="10,20" path="m8857,5091l8867,5091,8867,5072,8857,5072,8857,5091xe" filled="true" fillcolor="#000000" stroked="false">
                <v:path arrowok="t"/>
                <v:fill type="solid"/>
              </v:shape>
            </v:group>
            <v:group style="position:absolute;left:8857;top:5091;width:10;height:20" coordorigin="8857,5091" coordsize="10,20">
              <v:shape style="position:absolute;left:8857;top:5091;width:10;height:20" coordorigin="8857,5091" coordsize="10,20" path="m8857,5111l8867,5111,8867,5091,8857,5091,8857,5111xe" filled="true" fillcolor="#000000" stroked="false">
                <v:path arrowok="t"/>
                <v:fill type="solid"/>
              </v:shape>
            </v:group>
            <v:group style="position:absolute;left:8857;top:5111;width:10;height:20" coordorigin="8857,5111" coordsize="10,20">
              <v:shape style="position:absolute;left:8857;top:5111;width:10;height:20" coordorigin="8857,5111" coordsize="10,20" path="m8857,5130l8867,5130,8867,5111,8857,5111,8857,5130xe" filled="true" fillcolor="#000000" stroked="false">
                <v:path arrowok="t"/>
                <v:fill type="solid"/>
              </v:shape>
            </v:group>
            <v:group style="position:absolute;left:8857;top:5130;width:10;height:20" coordorigin="8857,5130" coordsize="10,20">
              <v:shape style="position:absolute;left:8857;top:5130;width:10;height:20" coordorigin="8857,5130" coordsize="10,20" path="m8857,5149l8867,5149,8867,5130,8857,5130,8857,5149xe" filled="true" fillcolor="#000000" stroked="false">
                <v:path arrowok="t"/>
                <v:fill type="solid"/>
              </v:shape>
            </v:group>
            <v:group style="position:absolute;left:8857;top:5149;width:10;height:20" coordorigin="8857,5149" coordsize="10,20">
              <v:shape style="position:absolute;left:8857;top:5149;width:10;height:20" coordorigin="8857,5149" coordsize="10,20" path="m8857,5168l8867,5168,8867,5149,8857,5149,8857,5168xe" filled="true" fillcolor="#000000" stroked="false">
                <v:path arrowok="t"/>
                <v:fill type="solid"/>
              </v:shape>
            </v:group>
            <v:group style="position:absolute;left:8857;top:5168;width:10;height:20" coordorigin="8857,5168" coordsize="10,20">
              <v:shape style="position:absolute;left:8857;top:5168;width:10;height:20" coordorigin="8857,5168" coordsize="10,20" path="m8857,5187l8867,5187,8867,5168,8857,5168,8857,5187xe" filled="true" fillcolor="#000000" stroked="false">
                <v:path arrowok="t"/>
                <v:fill type="solid"/>
              </v:shape>
            </v:group>
            <v:group style="position:absolute;left:8857;top:5187;width:10;height:20" coordorigin="8857,5187" coordsize="10,20">
              <v:shape style="position:absolute;left:8857;top:5187;width:10;height:20" coordorigin="8857,5187" coordsize="10,20" path="m8857,5207l8867,5207,8867,5187,8857,5187,8857,5207xe" filled="true" fillcolor="#000000" stroked="false">
                <v:path arrowok="t"/>
                <v:fill type="solid"/>
              </v:shape>
            </v:group>
            <v:group style="position:absolute;left:8857;top:5207;width:10;height:20" coordorigin="8857,5207" coordsize="10,20">
              <v:shape style="position:absolute;left:8857;top:5207;width:10;height:20" coordorigin="8857,5207" coordsize="10,20" path="m8857,5226l8867,5226,8867,5207,8857,5207,8857,5226xe" filled="true" fillcolor="#000000" stroked="false">
                <v:path arrowok="t"/>
                <v:fill type="solid"/>
              </v:shape>
            </v:group>
            <v:group style="position:absolute;left:8857;top:5226;width:10;height:20" coordorigin="8857,5226" coordsize="10,20">
              <v:shape style="position:absolute;left:8857;top:5226;width:10;height:20" coordorigin="8857,5226" coordsize="10,20" path="m8857,5245l8867,5245,8867,5226,8857,5226,8857,5245xe" filled="true" fillcolor="#000000" stroked="false">
                <v:path arrowok="t"/>
                <v:fill type="solid"/>
              </v:shape>
            </v:group>
            <v:group style="position:absolute;left:8857;top:5245;width:10;height:20" coordorigin="8857,5245" coordsize="10,20">
              <v:shape style="position:absolute;left:8857;top:5245;width:10;height:20" coordorigin="8857,5245" coordsize="10,20" path="m8857,5264l8867,5264,8867,5245,8857,5245,8857,5264xe" filled="true" fillcolor="#000000" stroked="false">
                <v:path arrowok="t"/>
                <v:fill type="solid"/>
              </v:shape>
            </v:group>
            <v:group style="position:absolute;left:8857;top:5264;width:10;height:20" coordorigin="8857,5264" coordsize="10,20">
              <v:shape style="position:absolute;left:8857;top:5264;width:10;height:20" coordorigin="8857,5264" coordsize="10,20" path="m8857,5283l8867,5283,8867,5264,8857,5264,8857,5283xe" filled="true" fillcolor="#000000" stroked="false">
                <v:path arrowok="t"/>
                <v:fill type="solid"/>
              </v:shape>
            </v:group>
            <v:group style="position:absolute;left:8857;top:5283;width:10;height:20" coordorigin="8857,5283" coordsize="10,20">
              <v:shape style="position:absolute;left:8857;top:5283;width:10;height:20" coordorigin="8857,5283" coordsize="10,20" path="m8857,5303l8867,5303,8867,5283,8857,5283,8857,5303xe" filled="true" fillcolor="#000000" stroked="false">
                <v:path arrowok="t"/>
                <v:fill type="solid"/>
              </v:shape>
            </v:group>
            <v:group style="position:absolute;left:8857;top:5303;width:10;height:20" coordorigin="8857,5303" coordsize="10,20">
              <v:shape style="position:absolute;left:8857;top:5303;width:10;height:20" coordorigin="8857,5303" coordsize="10,20" path="m8857,5322l8867,5322,8867,5303,8857,5303,8857,5322xe" filled="true" fillcolor="#000000" stroked="false">
                <v:path arrowok="t"/>
                <v:fill type="solid"/>
              </v:shape>
            </v:group>
            <v:group style="position:absolute;left:8857;top:5322;width:10;height:20" coordorigin="8857,5322" coordsize="10,20">
              <v:shape style="position:absolute;left:8857;top:5322;width:10;height:20" coordorigin="8857,5322" coordsize="10,20" path="m8857,5341l8867,5341,8867,5322,8857,5322,8857,5341xe" filled="true" fillcolor="#000000" stroked="false">
                <v:path arrowok="t"/>
                <v:fill type="solid"/>
              </v:shape>
            </v:group>
            <v:group style="position:absolute;left:8857;top:5341;width:10;height:20" coordorigin="8857,5341" coordsize="10,20">
              <v:shape style="position:absolute;left:8857;top:5341;width:10;height:20" coordorigin="8857,5341" coordsize="10,20" path="m8857,5360l8867,5360,8867,5341,8857,5341,8857,5360xe" filled="true" fillcolor="#000000" stroked="false">
                <v:path arrowok="t"/>
                <v:fill type="solid"/>
              </v:shape>
            </v:group>
            <v:group style="position:absolute;left:8857;top:5360;width:10;height:20" coordorigin="8857,5360" coordsize="10,20">
              <v:shape style="position:absolute;left:8857;top:5360;width:10;height:20" coordorigin="8857,5360" coordsize="10,20" path="m8857,5379l8867,5379,8867,5360,8857,5360,8857,5379xe" filled="true" fillcolor="#000000" stroked="false">
                <v:path arrowok="t"/>
                <v:fill type="solid"/>
              </v:shape>
            </v:group>
            <v:group style="position:absolute;left:8857;top:5379;width:10;height:20" coordorigin="8857,5379" coordsize="10,20">
              <v:shape style="position:absolute;left:8857;top:5379;width:10;height:20" coordorigin="8857,5379" coordsize="10,20" path="m8857,5399l8867,5399,8867,5379,8857,5379,8857,5399xe" filled="true" fillcolor="#000000" stroked="false">
                <v:path arrowok="t"/>
                <v:fill type="solid"/>
              </v:shape>
            </v:group>
            <v:group style="position:absolute;left:8857;top:5399;width:10;height:20" coordorigin="8857,5399" coordsize="10,20">
              <v:shape style="position:absolute;left:8857;top:5399;width:10;height:20" coordorigin="8857,5399" coordsize="10,20" path="m8857,5418l8867,5418,8867,5399,8857,5399,8857,5418xe" filled="true" fillcolor="#000000" stroked="false">
                <v:path arrowok="t"/>
                <v:fill type="solid"/>
              </v:shape>
            </v:group>
            <v:group style="position:absolute;left:8857;top:5418;width:10;height:20" coordorigin="8857,5418" coordsize="10,20">
              <v:shape style="position:absolute;left:8857;top:5418;width:10;height:20" coordorigin="8857,5418" coordsize="10,20" path="m8857,5437l8867,5437,8867,5418,8857,5418,8857,5437xe" filled="true" fillcolor="#000000" stroked="false">
                <v:path arrowok="t"/>
                <v:fill type="solid"/>
              </v:shape>
              <v:shape style="position:absolute;left:8857;top:5437;width:10;height:2" type="#_x0000_t75" stroked="false">
                <v:imagedata r:id="rId116" o:title=""/>
              </v:shape>
            </v:group>
            <v:group style="position:absolute;left:8857;top:5454;width:29;height:2" coordorigin="8857,5454" coordsize="29,2">
              <v:shape style="position:absolute;left:8857;top:5454;width:29;height:2" coordorigin="8857,5454" coordsize="29,0" path="m8857,5454l8886,5454e" filled="false" stroked="true" strokeweight="1.44pt" strokecolor="#000000">
                <v:path arrowok="t"/>
              </v:shape>
            </v:group>
            <v:group style="position:absolute;left:8886;top:5454;width:672;height:2" coordorigin="8886,5454" coordsize="672,2">
              <v:shape style="position:absolute;left:8886;top:5454;width:672;height:2" coordorigin="8886,5454" coordsize="672,0" path="m8886,5454l9558,5454e" filled="false" stroked="true" strokeweight="1.44pt" strokecolor="#000000">
                <v:path arrowok="t"/>
              </v:shape>
            </v:group>
            <v:group style="position:absolute;left:9558;top:2441;width:10;height:20" coordorigin="9558,2441" coordsize="10,20">
              <v:shape style="position:absolute;left:9558;top:2441;width:10;height:20" coordorigin="9558,2441" coordsize="10,20" path="m9558,2461l9567,2461,9567,2441,9558,2441,9558,2461xe" filled="true" fillcolor="#000000" stroked="false">
                <v:path arrowok="t"/>
                <v:fill type="solid"/>
              </v:shape>
            </v:group>
            <v:group style="position:absolute;left:9558;top:2461;width:10;height:20" coordorigin="9558,2461" coordsize="10,20">
              <v:shape style="position:absolute;left:9558;top:2461;width:10;height:20" coordorigin="9558,2461" coordsize="10,20" path="m9558,2480l9567,2480,9567,2461,9558,2461,9558,2480xe" filled="true" fillcolor="#000000" stroked="false">
                <v:path arrowok="t"/>
                <v:fill type="solid"/>
              </v:shape>
            </v:group>
            <v:group style="position:absolute;left:9558;top:2480;width:10;height:20" coordorigin="9558,2480" coordsize="10,20">
              <v:shape style="position:absolute;left:9558;top:2480;width:10;height:20" coordorigin="9558,2480" coordsize="10,20" path="m9558,2499l9567,2499,9567,2480,9558,2480,9558,2499xe" filled="true" fillcolor="#000000" stroked="false">
                <v:path arrowok="t"/>
                <v:fill type="solid"/>
              </v:shape>
            </v:group>
            <v:group style="position:absolute;left:9558;top:2499;width:10;height:20" coordorigin="9558,2499" coordsize="10,20">
              <v:shape style="position:absolute;left:9558;top:2499;width:10;height:20" coordorigin="9558,2499" coordsize="10,20" path="m9558,2518l9567,2518,9567,2499,9558,2499,9558,2518xe" filled="true" fillcolor="#000000" stroked="false">
                <v:path arrowok="t"/>
                <v:fill type="solid"/>
              </v:shape>
            </v:group>
            <v:group style="position:absolute;left:9558;top:2518;width:10;height:20" coordorigin="9558,2518" coordsize="10,20">
              <v:shape style="position:absolute;left:9558;top:2518;width:10;height:20" coordorigin="9558,2518" coordsize="10,20" path="m9558,2537l9567,2537,9567,2518,9558,2518,9558,2537xe" filled="true" fillcolor="#000000" stroked="false">
                <v:path arrowok="t"/>
                <v:fill type="solid"/>
              </v:shape>
            </v:group>
            <v:group style="position:absolute;left:9558;top:2537;width:10;height:20" coordorigin="9558,2537" coordsize="10,20">
              <v:shape style="position:absolute;left:9558;top:2537;width:10;height:20" coordorigin="9558,2537" coordsize="10,20" path="m9558,2557l9567,2557,9567,2537,9558,2537,9558,2557xe" filled="true" fillcolor="#000000" stroked="false">
                <v:path arrowok="t"/>
                <v:fill type="solid"/>
              </v:shape>
            </v:group>
            <v:group style="position:absolute;left:9558;top:2557;width:10;height:20" coordorigin="9558,2557" coordsize="10,20">
              <v:shape style="position:absolute;left:9558;top:2557;width:10;height:20" coordorigin="9558,2557" coordsize="10,20" path="m9558,2576l9567,2576,9567,2557,9558,2557,9558,2576xe" filled="true" fillcolor="#000000" stroked="false">
                <v:path arrowok="t"/>
                <v:fill type="solid"/>
              </v:shape>
            </v:group>
            <v:group style="position:absolute;left:9558;top:2576;width:10;height:20" coordorigin="9558,2576" coordsize="10,20">
              <v:shape style="position:absolute;left:9558;top:2576;width:10;height:20" coordorigin="9558,2576" coordsize="10,20" path="m9558,2595l9567,2595,9567,2576,9558,2576,9558,2595xe" filled="true" fillcolor="#000000" stroked="false">
                <v:path arrowok="t"/>
                <v:fill type="solid"/>
              </v:shape>
            </v:group>
            <v:group style="position:absolute;left:9558;top:2595;width:10;height:20" coordorigin="9558,2595" coordsize="10,20">
              <v:shape style="position:absolute;left:9558;top:2595;width:10;height:20" coordorigin="9558,2595" coordsize="10,20" path="m9558,2614l9567,2614,9567,2595,9558,2595,9558,2614xe" filled="true" fillcolor="#000000" stroked="false">
                <v:path arrowok="t"/>
                <v:fill type="solid"/>
              </v:shape>
            </v:group>
            <v:group style="position:absolute;left:9558;top:2614;width:10;height:20" coordorigin="9558,2614" coordsize="10,20">
              <v:shape style="position:absolute;left:9558;top:2614;width:10;height:20" coordorigin="9558,2614" coordsize="10,20" path="m9558,2633l9567,2633,9567,2614,9558,2614,9558,2633xe" filled="true" fillcolor="#000000" stroked="false">
                <v:path arrowok="t"/>
                <v:fill type="solid"/>
              </v:shape>
            </v:group>
            <v:group style="position:absolute;left:9558;top:2633;width:10;height:20" coordorigin="9558,2633" coordsize="10,20">
              <v:shape style="position:absolute;left:9558;top:2633;width:10;height:20" coordorigin="9558,2633" coordsize="10,20" path="m9558,2653l9567,2653,9567,2633,9558,2633,9558,2653xe" filled="true" fillcolor="#000000" stroked="false">
                <v:path arrowok="t"/>
                <v:fill type="solid"/>
              </v:shape>
            </v:group>
            <v:group style="position:absolute;left:9558;top:2653;width:10;height:20" coordorigin="9558,2653" coordsize="10,20">
              <v:shape style="position:absolute;left:9558;top:2653;width:10;height:20" coordorigin="9558,2653" coordsize="10,20" path="m9558,2672l9567,2672,9567,2653,9558,2653,9558,2672xe" filled="true" fillcolor="#000000" stroked="false">
                <v:path arrowok="t"/>
                <v:fill type="solid"/>
              </v:shape>
            </v:group>
            <v:group style="position:absolute;left:9558;top:2672;width:10;height:20" coordorigin="9558,2672" coordsize="10,20">
              <v:shape style="position:absolute;left:9558;top:2672;width:10;height:20" coordorigin="9558,2672" coordsize="10,20" path="m9558,2691l9567,2691,9567,2672,9558,2672,9558,2691xe" filled="true" fillcolor="#000000" stroked="false">
                <v:path arrowok="t"/>
                <v:fill type="solid"/>
              </v:shape>
            </v:group>
            <v:group style="position:absolute;left:9558;top:2691;width:10;height:20" coordorigin="9558,2691" coordsize="10,20">
              <v:shape style="position:absolute;left:9558;top:2691;width:10;height:20" coordorigin="9558,2691" coordsize="10,20" path="m9558,2710l9567,2710,9567,2691,9558,2691,9558,2710xe" filled="true" fillcolor="#000000" stroked="false">
                <v:path arrowok="t"/>
                <v:fill type="solid"/>
              </v:shape>
            </v:group>
            <v:group style="position:absolute;left:9558;top:2710;width:10;height:20" coordorigin="9558,2710" coordsize="10,20">
              <v:shape style="position:absolute;left:9558;top:2710;width:10;height:20" coordorigin="9558,2710" coordsize="10,20" path="m9558,2729l9567,2729,9567,2710,9558,2710,9558,2729xe" filled="true" fillcolor="#000000" stroked="false">
                <v:path arrowok="t"/>
                <v:fill type="solid"/>
              </v:shape>
            </v:group>
            <v:group style="position:absolute;left:9558;top:2729;width:10;height:20" coordorigin="9558,2729" coordsize="10,20">
              <v:shape style="position:absolute;left:9558;top:2729;width:10;height:20" coordorigin="9558,2729" coordsize="10,20" path="m9558,2749l9567,2749,9567,2729,9558,2729,9558,2749xe" filled="true" fillcolor="#000000" stroked="false">
                <v:path arrowok="t"/>
                <v:fill type="solid"/>
              </v:shape>
            </v:group>
            <v:group style="position:absolute;left:9558;top:2749;width:10;height:20" coordorigin="9558,2749" coordsize="10,20">
              <v:shape style="position:absolute;left:9558;top:2749;width:10;height:20" coordorigin="9558,2749" coordsize="10,20" path="m9558,2768l9567,2768,9567,2749,9558,2749,9558,2768xe" filled="true" fillcolor="#000000" stroked="false">
                <v:path arrowok="t"/>
                <v:fill type="solid"/>
              </v:shape>
            </v:group>
            <v:group style="position:absolute;left:9558;top:2768;width:10;height:20" coordorigin="9558,2768" coordsize="10,20">
              <v:shape style="position:absolute;left:9558;top:2768;width:10;height:20" coordorigin="9558,2768" coordsize="10,20" path="m9558,2787l9567,2787,9567,2768,9558,2768,9558,2787xe" filled="true" fillcolor="#000000" stroked="false">
                <v:path arrowok="t"/>
                <v:fill type="solid"/>
              </v:shape>
            </v:group>
            <v:group style="position:absolute;left:9558;top:2787;width:10;height:20" coordorigin="9558,2787" coordsize="10,20">
              <v:shape style="position:absolute;left:9558;top:2787;width:10;height:20" coordorigin="9558,2787" coordsize="10,20" path="m9558,2806l9567,2806,9567,2787,9558,2787,9558,2806xe" filled="true" fillcolor="#000000" stroked="false">
                <v:path arrowok="t"/>
                <v:fill type="solid"/>
              </v:shape>
            </v:group>
            <v:group style="position:absolute;left:9558;top:2806;width:10;height:20" coordorigin="9558,2806" coordsize="10,20">
              <v:shape style="position:absolute;left:9558;top:2806;width:10;height:20" coordorigin="9558,2806" coordsize="10,20" path="m9558,2825l9567,2825,9567,2806,9558,2806,9558,2825xe" filled="true" fillcolor="#000000" stroked="false">
                <v:path arrowok="t"/>
                <v:fill type="solid"/>
              </v:shape>
            </v:group>
            <v:group style="position:absolute;left:9558;top:2825;width:10;height:20" coordorigin="9558,2825" coordsize="10,20">
              <v:shape style="position:absolute;left:9558;top:2825;width:10;height:20" coordorigin="9558,2825" coordsize="10,20" path="m9558,2845l9567,2845,9567,2825,9558,2825,9558,2845xe" filled="true" fillcolor="#000000" stroked="false">
                <v:path arrowok="t"/>
                <v:fill type="solid"/>
              </v:shape>
            </v:group>
            <v:group style="position:absolute;left:9558;top:2845;width:10;height:20" coordorigin="9558,2845" coordsize="10,20">
              <v:shape style="position:absolute;left:9558;top:2845;width:10;height:20" coordorigin="9558,2845" coordsize="10,20" path="m9558,2864l9567,2864,9567,2845,9558,2845,9558,2864xe" filled="true" fillcolor="#000000" stroked="false">
                <v:path arrowok="t"/>
                <v:fill type="solid"/>
              </v:shape>
            </v:group>
            <v:group style="position:absolute;left:9558;top:2864;width:10;height:20" coordorigin="9558,2864" coordsize="10,20">
              <v:shape style="position:absolute;left:9558;top:2864;width:10;height:20" coordorigin="9558,2864" coordsize="10,20" path="m9558,2883l9567,2883,9567,2864,9558,2864,9558,2883xe" filled="true" fillcolor="#000000" stroked="false">
                <v:path arrowok="t"/>
                <v:fill type="solid"/>
              </v:shape>
            </v:group>
            <v:group style="position:absolute;left:9558;top:2883;width:10;height:20" coordorigin="9558,2883" coordsize="10,20">
              <v:shape style="position:absolute;left:9558;top:2883;width:10;height:20" coordorigin="9558,2883" coordsize="10,20" path="m9558,2902l9567,2902,9567,2883,9558,2883,9558,2902xe" filled="true" fillcolor="#000000" stroked="false">
                <v:path arrowok="t"/>
                <v:fill type="solid"/>
              </v:shape>
            </v:group>
            <v:group style="position:absolute;left:9558;top:2902;width:10;height:20" coordorigin="9558,2902" coordsize="10,20">
              <v:shape style="position:absolute;left:9558;top:2902;width:10;height:20" coordorigin="9558,2902" coordsize="10,20" path="m9558,2921l9567,2921,9567,2902,9558,2902,9558,2921xe" filled="true" fillcolor="#000000" stroked="false">
                <v:path arrowok="t"/>
                <v:fill type="solid"/>
              </v:shape>
            </v:group>
            <v:group style="position:absolute;left:9558;top:2921;width:10;height:20" coordorigin="9558,2921" coordsize="10,20">
              <v:shape style="position:absolute;left:9558;top:2921;width:10;height:20" coordorigin="9558,2921" coordsize="10,20" path="m9558,2941l9567,2941,9567,2921,9558,2921,9558,2941xe" filled="true" fillcolor="#000000" stroked="false">
                <v:path arrowok="t"/>
                <v:fill type="solid"/>
              </v:shape>
            </v:group>
            <v:group style="position:absolute;left:9558;top:2941;width:10;height:20" coordorigin="9558,2941" coordsize="10,20">
              <v:shape style="position:absolute;left:9558;top:2941;width:10;height:20" coordorigin="9558,2941" coordsize="10,20" path="m9558,2960l9567,2960,9567,2941,9558,2941,9558,2960xe" filled="true" fillcolor="#000000" stroked="false">
                <v:path arrowok="t"/>
                <v:fill type="solid"/>
              </v:shape>
            </v:group>
            <v:group style="position:absolute;left:9558;top:2960;width:10;height:20" coordorigin="9558,2960" coordsize="10,20">
              <v:shape style="position:absolute;left:9558;top:2960;width:10;height:20" coordorigin="9558,2960" coordsize="10,20" path="m9558,2979l9567,2979,9567,2960,9558,2960,9558,2979xe" filled="true" fillcolor="#000000" stroked="false">
                <v:path arrowok="t"/>
                <v:fill type="solid"/>
              </v:shape>
            </v:group>
            <v:group style="position:absolute;left:9558;top:2979;width:10;height:20" coordorigin="9558,2979" coordsize="10,20">
              <v:shape style="position:absolute;left:9558;top:2979;width:10;height:20" coordorigin="9558,2979" coordsize="10,20" path="m9558,2998l9567,2998,9567,2979,9558,2979,9558,2998xe" filled="true" fillcolor="#000000" stroked="false">
                <v:path arrowok="t"/>
                <v:fill type="solid"/>
              </v:shape>
            </v:group>
            <v:group style="position:absolute;left:9558;top:2998;width:10;height:20" coordorigin="9558,2998" coordsize="10,20">
              <v:shape style="position:absolute;left:9558;top:2998;width:10;height:20" coordorigin="9558,2998" coordsize="10,20" path="m9558,3017l9567,3017,9567,2998,9558,2998,9558,3017xe" filled="true" fillcolor="#000000" stroked="false">
                <v:path arrowok="t"/>
                <v:fill type="solid"/>
              </v:shape>
            </v:group>
            <v:group style="position:absolute;left:9558;top:3017;width:10;height:20" coordorigin="9558,3017" coordsize="10,20">
              <v:shape style="position:absolute;left:9558;top:3017;width:10;height:20" coordorigin="9558,3017" coordsize="10,20" path="m9558,3037l9567,3037,9567,3017,9558,3017,9558,3037xe" filled="true" fillcolor="#000000" stroked="false">
                <v:path arrowok="t"/>
                <v:fill type="solid"/>
              </v:shape>
            </v:group>
            <v:group style="position:absolute;left:9558;top:3037;width:10;height:20" coordorigin="9558,3037" coordsize="10,20">
              <v:shape style="position:absolute;left:9558;top:3037;width:10;height:20" coordorigin="9558,3037" coordsize="10,20" path="m9558,3056l9567,3056,9567,3037,9558,3037,9558,3056xe" filled="true" fillcolor="#000000" stroked="false">
                <v:path arrowok="t"/>
                <v:fill type="solid"/>
              </v:shape>
            </v:group>
            <v:group style="position:absolute;left:9558;top:3056;width:10;height:20" coordorigin="9558,3056" coordsize="10,20">
              <v:shape style="position:absolute;left:9558;top:3056;width:10;height:20" coordorigin="9558,3056" coordsize="10,20" path="m9558,3075l9567,3075,9567,3056,9558,3056,9558,3075xe" filled="true" fillcolor="#000000" stroked="false">
                <v:path arrowok="t"/>
                <v:fill type="solid"/>
              </v:shape>
            </v:group>
            <v:group style="position:absolute;left:9558;top:3075;width:10;height:20" coordorigin="9558,3075" coordsize="10,20">
              <v:shape style="position:absolute;left:9558;top:3075;width:10;height:20" coordorigin="9558,3075" coordsize="10,20" path="m9558,3095l9567,3095,9567,3075,9558,3075,9558,3095xe" filled="true" fillcolor="#000000" stroked="false">
                <v:path arrowok="t"/>
                <v:fill type="solid"/>
              </v:shape>
            </v:group>
            <v:group style="position:absolute;left:9558;top:3095;width:10;height:20" coordorigin="9558,3095" coordsize="10,20">
              <v:shape style="position:absolute;left:9558;top:3095;width:10;height:20" coordorigin="9558,3095" coordsize="10,20" path="m9558,3114l9567,3114,9567,3095,9558,3095,9558,3114xe" filled="true" fillcolor="#000000" stroked="false">
                <v:path arrowok="t"/>
                <v:fill type="solid"/>
              </v:shape>
            </v:group>
            <v:group style="position:absolute;left:9558;top:3114;width:10;height:20" coordorigin="9558,3114" coordsize="10,20">
              <v:shape style="position:absolute;left:9558;top:3114;width:10;height:20" coordorigin="9558,3114" coordsize="10,20" path="m9558,3133l9567,3133,9567,3114,9558,3114,9558,3133xe" filled="true" fillcolor="#000000" stroked="false">
                <v:path arrowok="t"/>
                <v:fill type="solid"/>
              </v:shape>
            </v:group>
            <v:group style="position:absolute;left:9558;top:3133;width:10;height:20" coordorigin="9558,3133" coordsize="10,20">
              <v:shape style="position:absolute;left:9558;top:3133;width:10;height:20" coordorigin="9558,3133" coordsize="10,20" path="m9558,3152l9567,3152,9567,3133,9558,3133,9558,3152xe" filled="true" fillcolor="#000000" stroked="false">
                <v:path arrowok="t"/>
                <v:fill type="solid"/>
              </v:shape>
            </v:group>
            <v:group style="position:absolute;left:9558;top:3152;width:10;height:20" coordorigin="9558,3152" coordsize="10,20">
              <v:shape style="position:absolute;left:9558;top:3152;width:10;height:20" coordorigin="9558,3152" coordsize="10,20" path="m9558,3171l9567,3171,9567,3152,9558,3152,9558,3171xe" filled="true" fillcolor="#000000" stroked="false">
                <v:path arrowok="t"/>
                <v:fill type="solid"/>
              </v:shape>
            </v:group>
            <v:group style="position:absolute;left:9558;top:3171;width:10;height:20" coordorigin="9558,3171" coordsize="10,20">
              <v:shape style="position:absolute;left:9558;top:3171;width:10;height:20" coordorigin="9558,3171" coordsize="10,20" path="m9558,3191l9567,3191,9567,3171,9558,3171,9558,3191xe" filled="true" fillcolor="#000000" stroked="false">
                <v:path arrowok="t"/>
                <v:fill type="solid"/>
              </v:shape>
            </v:group>
            <v:group style="position:absolute;left:9558;top:3191;width:10;height:20" coordorigin="9558,3191" coordsize="10,20">
              <v:shape style="position:absolute;left:9558;top:3191;width:10;height:20" coordorigin="9558,3191" coordsize="10,20" path="m9558,3210l9567,3210,9567,3191,9558,3191,9558,3210xe" filled="true" fillcolor="#000000" stroked="false">
                <v:path arrowok="t"/>
                <v:fill type="solid"/>
              </v:shape>
            </v:group>
            <v:group style="position:absolute;left:9558;top:3210;width:10;height:20" coordorigin="9558,3210" coordsize="10,20">
              <v:shape style="position:absolute;left:9558;top:3210;width:10;height:20" coordorigin="9558,3210" coordsize="10,20" path="m9558,3229l9567,3229,9567,3210,9558,3210,9558,3229xe" filled="true" fillcolor="#000000" stroked="false">
                <v:path arrowok="t"/>
                <v:fill type="solid"/>
              </v:shape>
            </v:group>
            <v:group style="position:absolute;left:9558;top:3229;width:10;height:20" coordorigin="9558,3229" coordsize="10,20">
              <v:shape style="position:absolute;left:9558;top:3229;width:10;height:20" coordorigin="9558,3229" coordsize="10,20" path="m9558,3248l9567,3248,9567,3229,9558,3229,9558,3248xe" filled="true" fillcolor="#000000" stroked="false">
                <v:path arrowok="t"/>
                <v:fill type="solid"/>
              </v:shape>
            </v:group>
            <v:group style="position:absolute;left:9558;top:3248;width:10;height:20" coordorigin="9558,3248" coordsize="10,20">
              <v:shape style="position:absolute;left:9558;top:3248;width:10;height:20" coordorigin="9558,3248" coordsize="10,20" path="m9558,3267l9567,3267,9567,3248,9558,3248,9558,3267xe" filled="true" fillcolor="#000000" stroked="false">
                <v:path arrowok="t"/>
                <v:fill type="solid"/>
              </v:shape>
            </v:group>
            <v:group style="position:absolute;left:9558;top:3267;width:10;height:20" coordorigin="9558,3267" coordsize="10,20">
              <v:shape style="position:absolute;left:9558;top:3267;width:10;height:20" coordorigin="9558,3267" coordsize="10,20" path="m9558,3287l9567,3287,9567,3267,9558,3267,9558,3287xe" filled="true" fillcolor="#000000" stroked="false">
                <v:path arrowok="t"/>
                <v:fill type="solid"/>
              </v:shape>
            </v:group>
            <v:group style="position:absolute;left:9558;top:3287;width:10;height:20" coordorigin="9558,3287" coordsize="10,20">
              <v:shape style="position:absolute;left:9558;top:3287;width:10;height:20" coordorigin="9558,3287" coordsize="10,20" path="m9558,3306l9567,3306,9567,3287,9558,3287,9558,3306xe" filled="true" fillcolor="#000000" stroked="false">
                <v:path arrowok="t"/>
                <v:fill type="solid"/>
              </v:shape>
            </v:group>
            <v:group style="position:absolute;left:9558;top:3306;width:10;height:20" coordorigin="9558,3306" coordsize="10,20">
              <v:shape style="position:absolute;left:9558;top:3306;width:10;height:20" coordorigin="9558,3306" coordsize="10,20" path="m9558,3325l9567,3325,9567,3306,9558,3306,9558,3325xe" filled="true" fillcolor="#000000" stroked="false">
                <v:path arrowok="t"/>
                <v:fill type="solid"/>
              </v:shape>
            </v:group>
            <v:group style="position:absolute;left:9558;top:3325;width:10;height:20" coordorigin="9558,3325" coordsize="10,20">
              <v:shape style="position:absolute;left:9558;top:3325;width:10;height:20" coordorigin="9558,3325" coordsize="10,20" path="m9558,3344l9567,3344,9567,3325,9558,3325,9558,3344xe" filled="true" fillcolor="#000000" stroked="false">
                <v:path arrowok="t"/>
                <v:fill type="solid"/>
              </v:shape>
            </v:group>
            <v:group style="position:absolute;left:9558;top:3344;width:10;height:20" coordorigin="9558,3344" coordsize="10,20">
              <v:shape style="position:absolute;left:9558;top:3344;width:10;height:20" coordorigin="9558,3344" coordsize="10,20" path="m9558,3363l9567,3363,9567,3344,9558,3344,9558,3363xe" filled="true" fillcolor="#000000" stroked="false">
                <v:path arrowok="t"/>
                <v:fill type="solid"/>
              </v:shape>
            </v:group>
            <v:group style="position:absolute;left:9558;top:3363;width:10;height:20" coordorigin="9558,3363" coordsize="10,20">
              <v:shape style="position:absolute;left:9558;top:3363;width:10;height:20" coordorigin="9558,3363" coordsize="10,20" path="m9558,3383l9567,3383,9567,3363,9558,3363,9558,3383xe" filled="true" fillcolor="#000000" stroked="false">
                <v:path arrowok="t"/>
                <v:fill type="solid"/>
              </v:shape>
            </v:group>
            <v:group style="position:absolute;left:9558;top:3383;width:10;height:20" coordorigin="9558,3383" coordsize="10,20">
              <v:shape style="position:absolute;left:9558;top:3383;width:10;height:20" coordorigin="9558,3383" coordsize="10,20" path="m9558,3402l9567,3402,9567,3383,9558,3383,9558,3402xe" filled="true" fillcolor="#000000" stroked="false">
                <v:path arrowok="t"/>
                <v:fill type="solid"/>
              </v:shape>
            </v:group>
            <v:group style="position:absolute;left:9558;top:3402;width:10;height:20" coordorigin="9558,3402" coordsize="10,20">
              <v:shape style="position:absolute;left:9558;top:3402;width:10;height:20" coordorigin="9558,3402" coordsize="10,20" path="m9558,3421l9567,3421,9567,3402,9558,3402,9558,3421xe" filled="true" fillcolor="#000000" stroked="false">
                <v:path arrowok="t"/>
                <v:fill type="solid"/>
              </v:shape>
            </v:group>
            <v:group style="position:absolute;left:9558;top:3421;width:10;height:20" coordorigin="9558,3421" coordsize="10,20">
              <v:shape style="position:absolute;left:9558;top:3421;width:10;height:20" coordorigin="9558,3421" coordsize="10,20" path="m9558,3440l9567,3440,9567,3421,9558,3421,9558,3440xe" filled="true" fillcolor="#000000" stroked="false">
                <v:path arrowok="t"/>
                <v:fill type="solid"/>
              </v:shape>
            </v:group>
            <v:group style="position:absolute;left:9558;top:3440;width:10;height:20" coordorigin="9558,3440" coordsize="10,20">
              <v:shape style="position:absolute;left:9558;top:3440;width:10;height:20" coordorigin="9558,3440" coordsize="10,20" path="m9558,3459l9567,3459,9567,3440,9558,3440,9558,3459xe" filled="true" fillcolor="#000000" stroked="false">
                <v:path arrowok="t"/>
                <v:fill type="solid"/>
              </v:shape>
            </v:group>
            <v:group style="position:absolute;left:9558;top:3459;width:10;height:20" coordorigin="9558,3459" coordsize="10,20">
              <v:shape style="position:absolute;left:9558;top:3459;width:10;height:20" coordorigin="9558,3459" coordsize="10,20" path="m9558,3479l9567,3479,9567,3459,9558,3459,9558,3479xe" filled="true" fillcolor="#000000" stroked="false">
                <v:path arrowok="t"/>
                <v:fill type="solid"/>
              </v:shape>
            </v:group>
            <v:group style="position:absolute;left:9558;top:3479;width:10;height:20" coordorigin="9558,3479" coordsize="10,20">
              <v:shape style="position:absolute;left:9558;top:3479;width:10;height:20" coordorigin="9558,3479" coordsize="10,20" path="m9558,3498l9567,3498,9567,3479,9558,3479,9558,3498xe" filled="true" fillcolor="#000000" stroked="false">
                <v:path arrowok="t"/>
                <v:fill type="solid"/>
              </v:shape>
            </v:group>
            <v:group style="position:absolute;left:9558;top:3498;width:10;height:20" coordorigin="9558,3498" coordsize="10,20">
              <v:shape style="position:absolute;left:9558;top:3498;width:10;height:20" coordorigin="9558,3498" coordsize="10,20" path="m9558,3517l9567,3517,9567,3498,9558,3498,9558,3517xe" filled="true" fillcolor="#000000" stroked="false">
                <v:path arrowok="t"/>
                <v:fill type="solid"/>
              </v:shape>
            </v:group>
            <v:group style="position:absolute;left:9558;top:3517;width:10;height:20" coordorigin="9558,3517" coordsize="10,20">
              <v:shape style="position:absolute;left:9558;top:3517;width:10;height:20" coordorigin="9558,3517" coordsize="10,20" path="m9558,3536l9567,3536,9567,3517,9558,3517,9558,3536xe" filled="true" fillcolor="#000000" stroked="false">
                <v:path arrowok="t"/>
                <v:fill type="solid"/>
              </v:shape>
            </v:group>
            <v:group style="position:absolute;left:9558;top:3536;width:10;height:20" coordorigin="9558,3536" coordsize="10,20">
              <v:shape style="position:absolute;left:9558;top:3536;width:10;height:20" coordorigin="9558,3536" coordsize="10,20" path="m9558,3555l9567,3555,9567,3536,9558,3536,9558,3555xe" filled="true" fillcolor="#000000" stroked="false">
                <v:path arrowok="t"/>
                <v:fill type="solid"/>
              </v:shape>
            </v:group>
            <v:group style="position:absolute;left:9558;top:3555;width:10;height:20" coordorigin="9558,3555" coordsize="10,20">
              <v:shape style="position:absolute;left:9558;top:3555;width:10;height:20" coordorigin="9558,3555" coordsize="10,20" path="m9558,3575l9567,3575,9567,3555,9558,3555,9558,3575xe" filled="true" fillcolor="#000000" stroked="false">
                <v:path arrowok="t"/>
                <v:fill type="solid"/>
              </v:shape>
            </v:group>
            <v:group style="position:absolute;left:9558;top:3575;width:10;height:20" coordorigin="9558,3575" coordsize="10,20">
              <v:shape style="position:absolute;left:9558;top:3575;width:10;height:20" coordorigin="9558,3575" coordsize="10,20" path="m9558,3594l9567,3594,9567,3575,9558,3575,9558,3594xe" filled="true" fillcolor="#000000" stroked="false">
                <v:path arrowok="t"/>
                <v:fill type="solid"/>
              </v:shape>
            </v:group>
            <v:group style="position:absolute;left:9558;top:3594;width:10;height:20" coordorigin="9558,3594" coordsize="10,20">
              <v:shape style="position:absolute;left:9558;top:3594;width:10;height:20" coordorigin="9558,3594" coordsize="10,20" path="m9558,3613l9567,3613,9567,3594,9558,3594,9558,3613xe" filled="true" fillcolor="#000000" stroked="false">
                <v:path arrowok="t"/>
                <v:fill type="solid"/>
              </v:shape>
            </v:group>
            <v:group style="position:absolute;left:9558;top:3613;width:10;height:20" coordorigin="9558,3613" coordsize="10,20">
              <v:shape style="position:absolute;left:9558;top:3613;width:10;height:20" coordorigin="9558,3613" coordsize="10,20" path="m9558,3632l9567,3632,9567,3613,9558,3613,9558,3632xe" filled="true" fillcolor="#000000" stroked="false">
                <v:path arrowok="t"/>
                <v:fill type="solid"/>
              </v:shape>
            </v:group>
            <v:group style="position:absolute;left:9558;top:3632;width:10;height:20" coordorigin="9558,3632" coordsize="10,20">
              <v:shape style="position:absolute;left:9558;top:3632;width:10;height:20" coordorigin="9558,3632" coordsize="10,20" path="m9558,3651l9567,3651,9567,3632,9558,3632,9558,3651xe" filled="true" fillcolor="#000000" stroked="false">
                <v:path arrowok="t"/>
                <v:fill type="solid"/>
              </v:shape>
            </v:group>
            <v:group style="position:absolute;left:9558;top:3651;width:10;height:20" coordorigin="9558,3651" coordsize="10,20">
              <v:shape style="position:absolute;left:9558;top:3651;width:10;height:20" coordorigin="9558,3651" coordsize="10,20" path="m9558,3671l9567,3671,9567,3651,9558,3651,9558,3671xe" filled="true" fillcolor="#000000" stroked="false">
                <v:path arrowok="t"/>
                <v:fill type="solid"/>
              </v:shape>
            </v:group>
            <v:group style="position:absolute;left:9558;top:3671;width:10;height:20" coordorigin="9558,3671" coordsize="10,20">
              <v:shape style="position:absolute;left:9558;top:3671;width:10;height:20" coordorigin="9558,3671" coordsize="10,20" path="m9558,3690l9567,3690,9567,3671,9558,3671,9558,3690xe" filled="true" fillcolor="#000000" stroked="false">
                <v:path arrowok="t"/>
                <v:fill type="solid"/>
              </v:shape>
            </v:group>
            <v:group style="position:absolute;left:9558;top:3690;width:10;height:20" coordorigin="9558,3690" coordsize="10,20">
              <v:shape style="position:absolute;left:9558;top:3690;width:10;height:20" coordorigin="9558,3690" coordsize="10,20" path="m9558,3709l9567,3709,9567,3690,9558,3690,9558,3709xe" filled="true" fillcolor="#000000" stroked="false">
                <v:path arrowok="t"/>
                <v:fill type="solid"/>
              </v:shape>
            </v:group>
            <v:group style="position:absolute;left:9558;top:3709;width:10;height:20" coordorigin="9558,3709" coordsize="10,20">
              <v:shape style="position:absolute;left:9558;top:3709;width:10;height:20" coordorigin="9558,3709" coordsize="10,20" path="m9558,3728l9567,3728,9567,3709,9558,3709,9558,3728xe" filled="true" fillcolor="#000000" stroked="false">
                <v:path arrowok="t"/>
                <v:fill type="solid"/>
              </v:shape>
            </v:group>
            <v:group style="position:absolute;left:9558;top:3728;width:10;height:20" coordorigin="9558,3728" coordsize="10,20">
              <v:shape style="position:absolute;left:9558;top:3728;width:10;height:20" coordorigin="9558,3728" coordsize="10,20" path="m9558,3747l9567,3747,9567,3728,9558,3728,9558,3747xe" filled="true" fillcolor="#000000" stroked="false">
                <v:path arrowok="t"/>
                <v:fill type="solid"/>
              </v:shape>
            </v:group>
            <v:group style="position:absolute;left:9558;top:3747;width:10;height:20" coordorigin="9558,3747" coordsize="10,20">
              <v:shape style="position:absolute;left:9558;top:3747;width:10;height:20" coordorigin="9558,3747" coordsize="10,20" path="m9558,3767l9567,3767,9567,3747,9558,3747,9558,3767xe" filled="true" fillcolor="#000000" stroked="false">
                <v:path arrowok="t"/>
                <v:fill type="solid"/>
              </v:shape>
            </v:group>
            <v:group style="position:absolute;left:9558;top:3767;width:10;height:20" coordorigin="9558,3767" coordsize="10,20">
              <v:shape style="position:absolute;left:9558;top:3767;width:10;height:20" coordorigin="9558,3767" coordsize="10,20" path="m9558,3786l9567,3786,9567,3767,9558,3767,9558,3786xe" filled="true" fillcolor="#000000" stroked="false">
                <v:path arrowok="t"/>
                <v:fill type="solid"/>
              </v:shape>
            </v:group>
            <v:group style="position:absolute;left:9558;top:3786;width:10;height:20" coordorigin="9558,3786" coordsize="10,20">
              <v:shape style="position:absolute;left:9558;top:3786;width:10;height:20" coordorigin="9558,3786" coordsize="10,20" path="m9558,3805l9567,3805,9567,3786,9558,3786,9558,3805xe" filled="true" fillcolor="#000000" stroked="false">
                <v:path arrowok="t"/>
                <v:fill type="solid"/>
              </v:shape>
            </v:group>
            <v:group style="position:absolute;left:9558;top:3805;width:10;height:20" coordorigin="9558,3805" coordsize="10,20">
              <v:shape style="position:absolute;left:9558;top:3805;width:10;height:20" coordorigin="9558,3805" coordsize="10,20" path="m9558,3824l9567,3824,9567,3805,9558,3805,9558,3824xe" filled="true" fillcolor="#000000" stroked="false">
                <v:path arrowok="t"/>
                <v:fill type="solid"/>
              </v:shape>
            </v:group>
            <v:group style="position:absolute;left:9558;top:3824;width:10;height:20" coordorigin="9558,3824" coordsize="10,20">
              <v:shape style="position:absolute;left:9558;top:3824;width:10;height:20" coordorigin="9558,3824" coordsize="10,20" path="m9558,3843l9567,3843,9567,3824,9558,3824,9558,3843xe" filled="true" fillcolor="#000000" stroked="false">
                <v:path arrowok="t"/>
                <v:fill type="solid"/>
              </v:shape>
            </v:group>
            <v:group style="position:absolute;left:9558;top:3843;width:10;height:20" coordorigin="9558,3843" coordsize="10,20">
              <v:shape style="position:absolute;left:9558;top:3843;width:10;height:20" coordorigin="9558,3843" coordsize="10,20" path="m9558,3863l9567,3863,9567,3843,9558,3843,9558,3863xe" filled="true" fillcolor="#000000" stroked="false">
                <v:path arrowok="t"/>
                <v:fill type="solid"/>
              </v:shape>
            </v:group>
            <v:group style="position:absolute;left:9558;top:3863;width:10;height:20" coordorigin="9558,3863" coordsize="10,20">
              <v:shape style="position:absolute;left:9558;top:3863;width:10;height:20" coordorigin="9558,3863" coordsize="10,20" path="m9558,3882l9567,3882,9567,3863,9558,3863,9558,3882xe" filled="true" fillcolor="#000000" stroked="false">
                <v:path arrowok="t"/>
                <v:fill type="solid"/>
              </v:shape>
            </v:group>
            <v:group style="position:absolute;left:9558;top:3882;width:10;height:20" coordorigin="9558,3882" coordsize="10,20">
              <v:shape style="position:absolute;left:9558;top:3882;width:10;height:20" coordorigin="9558,3882" coordsize="10,20" path="m9558,3901l9567,3901,9567,3882,9558,3882,9558,3901xe" filled="true" fillcolor="#000000" stroked="false">
                <v:path arrowok="t"/>
                <v:fill type="solid"/>
              </v:shape>
            </v:group>
            <v:group style="position:absolute;left:9558;top:3901;width:10;height:20" coordorigin="9558,3901" coordsize="10,20">
              <v:shape style="position:absolute;left:9558;top:3901;width:10;height:20" coordorigin="9558,3901" coordsize="10,20" path="m9558,3920l9567,3920,9567,3901,9558,3901,9558,3920xe" filled="true" fillcolor="#000000" stroked="false">
                <v:path arrowok="t"/>
                <v:fill type="solid"/>
              </v:shape>
            </v:group>
            <v:group style="position:absolute;left:9558;top:3920;width:10;height:20" coordorigin="9558,3920" coordsize="10,20">
              <v:shape style="position:absolute;left:9558;top:3920;width:10;height:20" coordorigin="9558,3920" coordsize="10,20" path="m9558,3939l9567,3939,9567,3920,9558,3920,9558,3939xe" filled="true" fillcolor="#000000" stroked="false">
                <v:path arrowok="t"/>
                <v:fill type="solid"/>
              </v:shape>
            </v:group>
            <v:group style="position:absolute;left:9558;top:3939;width:10;height:20" coordorigin="9558,3939" coordsize="10,20">
              <v:shape style="position:absolute;left:9558;top:3939;width:10;height:20" coordorigin="9558,3939" coordsize="10,20" path="m9558,3959l9567,3959,9567,3939,9558,3939,9558,3959xe" filled="true" fillcolor="#000000" stroked="false">
                <v:path arrowok="t"/>
                <v:fill type="solid"/>
              </v:shape>
            </v:group>
            <v:group style="position:absolute;left:9558;top:3959;width:10;height:20" coordorigin="9558,3959" coordsize="10,20">
              <v:shape style="position:absolute;left:9558;top:3959;width:10;height:20" coordorigin="9558,3959" coordsize="10,20" path="m9558,3978l9567,3978,9567,3959,9558,3959,9558,3978xe" filled="true" fillcolor="#000000" stroked="false">
                <v:path arrowok="t"/>
                <v:fill type="solid"/>
              </v:shape>
            </v:group>
            <v:group style="position:absolute;left:9558;top:3978;width:10;height:20" coordorigin="9558,3978" coordsize="10,20">
              <v:shape style="position:absolute;left:9558;top:3978;width:10;height:20" coordorigin="9558,3978" coordsize="10,20" path="m9558,3997l9567,3997,9567,3978,9558,3978,9558,3997xe" filled="true" fillcolor="#000000" stroked="false">
                <v:path arrowok="t"/>
                <v:fill type="solid"/>
              </v:shape>
            </v:group>
            <v:group style="position:absolute;left:9558;top:3997;width:10;height:20" coordorigin="9558,3997" coordsize="10,20">
              <v:shape style="position:absolute;left:9558;top:3997;width:10;height:20" coordorigin="9558,3997" coordsize="10,20" path="m9558,4016l9567,4016,9567,3997,9558,3997,9558,4016xe" filled="true" fillcolor="#000000" stroked="false">
                <v:path arrowok="t"/>
                <v:fill type="solid"/>
              </v:shape>
            </v:group>
            <v:group style="position:absolute;left:9558;top:4016;width:10;height:20" coordorigin="9558,4016" coordsize="10,20">
              <v:shape style="position:absolute;left:9558;top:4016;width:10;height:20" coordorigin="9558,4016" coordsize="10,20" path="m9558,4035l9567,4035,9567,4016,9558,4016,9558,4035xe" filled="true" fillcolor="#000000" stroked="false">
                <v:path arrowok="t"/>
                <v:fill type="solid"/>
              </v:shape>
            </v:group>
            <v:group style="position:absolute;left:9558;top:4035;width:10;height:20" coordorigin="9558,4035" coordsize="10,20">
              <v:shape style="position:absolute;left:9558;top:4035;width:10;height:20" coordorigin="9558,4035" coordsize="10,20" path="m9558,4055l9567,4055,9567,4035,9558,4035,9558,4055xe" filled="true" fillcolor="#000000" stroked="false">
                <v:path arrowok="t"/>
                <v:fill type="solid"/>
              </v:shape>
            </v:group>
            <v:group style="position:absolute;left:9558;top:4055;width:10;height:20" coordorigin="9558,4055" coordsize="10,20">
              <v:shape style="position:absolute;left:9558;top:4055;width:10;height:20" coordorigin="9558,4055" coordsize="10,20" path="m9558,4074l9567,4074,9567,4055,9558,4055,9558,4074xe" filled="true" fillcolor="#000000" stroked="false">
                <v:path arrowok="t"/>
                <v:fill type="solid"/>
              </v:shape>
            </v:group>
            <v:group style="position:absolute;left:9558;top:4074;width:10;height:20" coordorigin="9558,4074" coordsize="10,20">
              <v:shape style="position:absolute;left:9558;top:4074;width:10;height:20" coordorigin="9558,4074" coordsize="10,20" path="m9558,4093l9567,4093,9567,4074,9558,4074,9558,4093xe" filled="true" fillcolor="#000000" stroked="false">
                <v:path arrowok="t"/>
                <v:fill type="solid"/>
              </v:shape>
            </v:group>
            <v:group style="position:absolute;left:9558;top:4093;width:10;height:20" coordorigin="9558,4093" coordsize="10,20">
              <v:shape style="position:absolute;left:9558;top:4093;width:10;height:20" coordorigin="9558,4093" coordsize="10,20" path="m9558,4112l9567,4112,9567,4093,9558,4093,9558,4112xe" filled="true" fillcolor="#000000" stroked="false">
                <v:path arrowok="t"/>
                <v:fill type="solid"/>
              </v:shape>
            </v:group>
            <v:group style="position:absolute;left:9558;top:4112;width:10;height:20" coordorigin="9558,4112" coordsize="10,20">
              <v:shape style="position:absolute;left:9558;top:4112;width:10;height:20" coordorigin="9558,4112" coordsize="10,20" path="m9558,4131l9567,4131,9567,4112,9558,4112,9558,4131xe" filled="true" fillcolor="#000000" stroked="false">
                <v:path arrowok="t"/>
                <v:fill type="solid"/>
              </v:shape>
            </v:group>
            <v:group style="position:absolute;left:9558;top:4131;width:10;height:20" coordorigin="9558,4131" coordsize="10,20">
              <v:shape style="position:absolute;left:9558;top:4131;width:10;height:20" coordorigin="9558,4131" coordsize="10,20" path="m9558,4151l9567,4151,9567,4131,9558,4131,9558,4151xe" filled="true" fillcolor="#000000" stroked="false">
                <v:path arrowok="t"/>
                <v:fill type="solid"/>
              </v:shape>
            </v:group>
            <v:group style="position:absolute;left:9558;top:4151;width:10;height:20" coordorigin="9558,4151" coordsize="10,20">
              <v:shape style="position:absolute;left:9558;top:4151;width:10;height:20" coordorigin="9558,4151" coordsize="10,20" path="m9558,4170l9567,4170,9567,4151,9558,4151,9558,4170xe" filled="true" fillcolor="#000000" stroked="false">
                <v:path arrowok="t"/>
                <v:fill type="solid"/>
              </v:shape>
            </v:group>
            <v:group style="position:absolute;left:9558;top:4170;width:10;height:20" coordorigin="9558,4170" coordsize="10,20">
              <v:shape style="position:absolute;left:9558;top:4170;width:10;height:20" coordorigin="9558,4170" coordsize="10,20" path="m9558,4189l9567,4189,9567,4170,9558,4170,9558,4189xe" filled="true" fillcolor="#000000" stroked="false">
                <v:path arrowok="t"/>
                <v:fill type="solid"/>
              </v:shape>
            </v:group>
            <v:group style="position:absolute;left:9558;top:4189;width:10;height:20" coordorigin="9558,4189" coordsize="10,20">
              <v:shape style="position:absolute;left:9558;top:4189;width:10;height:20" coordorigin="9558,4189" coordsize="10,20" path="m9558,4208l9567,4208,9567,4189,9558,4189,9558,4208xe" filled="true" fillcolor="#000000" stroked="false">
                <v:path arrowok="t"/>
                <v:fill type="solid"/>
              </v:shape>
            </v:group>
            <v:group style="position:absolute;left:9558;top:4208;width:10;height:20" coordorigin="9558,4208" coordsize="10,20">
              <v:shape style="position:absolute;left:9558;top:4208;width:10;height:20" coordorigin="9558,4208" coordsize="10,20" path="m9558,4227l9567,4227,9567,4208,9558,4208,9558,4227xe" filled="true" fillcolor="#000000" stroked="false">
                <v:path arrowok="t"/>
                <v:fill type="solid"/>
              </v:shape>
            </v:group>
            <v:group style="position:absolute;left:9558;top:4227;width:10;height:20" coordorigin="9558,4227" coordsize="10,20">
              <v:shape style="position:absolute;left:9558;top:4227;width:10;height:20" coordorigin="9558,4227" coordsize="10,20" path="m9558,4247l9567,4247,9567,4227,9558,4227,9558,4247xe" filled="true" fillcolor="#000000" stroked="false">
                <v:path arrowok="t"/>
                <v:fill type="solid"/>
              </v:shape>
            </v:group>
            <v:group style="position:absolute;left:9558;top:4247;width:10;height:20" coordorigin="9558,4247" coordsize="10,20">
              <v:shape style="position:absolute;left:9558;top:4247;width:10;height:20" coordorigin="9558,4247" coordsize="10,20" path="m9558,4266l9567,4266,9567,4247,9558,4247,9558,4266xe" filled="true" fillcolor="#000000" stroked="false">
                <v:path arrowok="t"/>
                <v:fill type="solid"/>
              </v:shape>
            </v:group>
            <v:group style="position:absolute;left:9558;top:4266;width:10;height:20" coordorigin="9558,4266" coordsize="10,20">
              <v:shape style="position:absolute;left:9558;top:4266;width:10;height:20" coordorigin="9558,4266" coordsize="10,20" path="m9558,4285l9567,4285,9567,4266,9558,4266,9558,4285xe" filled="true" fillcolor="#000000" stroked="false">
                <v:path arrowok="t"/>
                <v:fill type="solid"/>
              </v:shape>
            </v:group>
            <v:group style="position:absolute;left:9558;top:4285;width:10;height:20" coordorigin="9558,4285" coordsize="10,20">
              <v:shape style="position:absolute;left:9558;top:4285;width:10;height:20" coordorigin="9558,4285" coordsize="10,20" path="m9558,4304l9567,4304,9567,4285,9558,4285,9558,4304xe" filled="true" fillcolor="#000000" stroked="false">
                <v:path arrowok="t"/>
                <v:fill type="solid"/>
              </v:shape>
            </v:group>
            <v:group style="position:absolute;left:9558;top:4304;width:10;height:20" coordorigin="9558,4304" coordsize="10,20">
              <v:shape style="position:absolute;left:9558;top:4304;width:10;height:20" coordorigin="9558,4304" coordsize="10,20" path="m9558,4323l9567,4323,9567,4304,9558,4304,9558,4323xe" filled="true" fillcolor="#000000" stroked="false">
                <v:path arrowok="t"/>
                <v:fill type="solid"/>
              </v:shape>
            </v:group>
            <v:group style="position:absolute;left:9558;top:4323;width:10;height:20" coordorigin="9558,4323" coordsize="10,20">
              <v:shape style="position:absolute;left:9558;top:4323;width:10;height:20" coordorigin="9558,4323" coordsize="10,20" path="m9558,4343l9567,4343,9567,4323,9558,4323,9558,4343xe" filled="true" fillcolor="#000000" stroked="false">
                <v:path arrowok="t"/>
                <v:fill type="solid"/>
              </v:shape>
            </v:group>
            <v:group style="position:absolute;left:9558;top:4343;width:10;height:20" coordorigin="9558,4343" coordsize="10,20">
              <v:shape style="position:absolute;left:9558;top:4343;width:10;height:20" coordorigin="9558,4343" coordsize="10,20" path="m9558,4362l9567,4362,9567,4343,9558,4343,9558,4362xe" filled="true" fillcolor="#000000" stroked="false">
                <v:path arrowok="t"/>
                <v:fill type="solid"/>
              </v:shape>
            </v:group>
            <v:group style="position:absolute;left:9558;top:4362;width:10;height:20" coordorigin="9558,4362" coordsize="10,20">
              <v:shape style="position:absolute;left:9558;top:4362;width:10;height:20" coordorigin="9558,4362" coordsize="10,20" path="m9558,4381l9567,4381,9567,4362,9558,4362,9558,4381xe" filled="true" fillcolor="#000000" stroked="false">
                <v:path arrowok="t"/>
                <v:fill type="solid"/>
              </v:shape>
            </v:group>
            <v:group style="position:absolute;left:9558;top:4381;width:10;height:20" coordorigin="9558,4381" coordsize="10,20">
              <v:shape style="position:absolute;left:9558;top:4381;width:10;height:20" coordorigin="9558,4381" coordsize="10,20" path="m9558,4400l9567,4400,9567,4381,9558,4381,9558,4400xe" filled="true" fillcolor="#000000" stroked="false">
                <v:path arrowok="t"/>
                <v:fill type="solid"/>
              </v:shape>
            </v:group>
            <v:group style="position:absolute;left:9558;top:4400;width:10;height:20" coordorigin="9558,4400" coordsize="10,20">
              <v:shape style="position:absolute;left:9558;top:4400;width:10;height:20" coordorigin="9558,4400" coordsize="10,20" path="m9558,4419l9567,4419,9567,4400,9558,4400,9558,4419xe" filled="true" fillcolor="#000000" stroked="false">
                <v:path arrowok="t"/>
                <v:fill type="solid"/>
              </v:shape>
            </v:group>
            <v:group style="position:absolute;left:9558;top:4419;width:10;height:20" coordorigin="9558,4419" coordsize="10,20">
              <v:shape style="position:absolute;left:9558;top:4419;width:10;height:20" coordorigin="9558,4419" coordsize="10,20" path="m9558,4439l9567,4439,9567,4419,9558,4419,9558,4439xe" filled="true" fillcolor="#000000" stroked="false">
                <v:path arrowok="t"/>
                <v:fill type="solid"/>
              </v:shape>
            </v:group>
            <v:group style="position:absolute;left:9558;top:4439;width:10;height:20" coordorigin="9558,4439" coordsize="10,20">
              <v:shape style="position:absolute;left:9558;top:4439;width:10;height:20" coordorigin="9558,4439" coordsize="10,20" path="m9558,4458l9567,4458,9567,4439,9558,4439,9558,4458xe" filled="true" fillcolor="#000000" stroked="false">
                <v:path arrowok="t"/>
                <v:fill type="solid"/>
              </v:shape>
            </v:group>
            <v:group style="position:absolute;left:9558;top:4458;width:10;height:20" coordorigin="9558,4458" coordsize="10,20">
              <v:shape style="position:absolute;left:9558;top:4458;width:10;height:20" coordorigin="9558,4458" coordsize="10,20" path="m9558,4477l9567,4477,9567,4458,9558,4458,9558,4477xe" filled="true" fillcolor="#000000" stroked="false">
                <v:path arrowok="t"/>
                <v:fill type="solid"/>
              </v:shape>
            </v:group>
            <v:group style="position:absolute;left:9558;top:4477;width:10;height:20" coordorigin="9558,4477" coordsize="10,20">
              <v:shape style="position:absolute;left:9558;top:4477;width:10;height:20" coordorigin="9558,4477" coordsize="10,20" path="m9558,4496l9567,4496,9567,4477,9558,4477,9558,4496xe" filled="true" fillcolor="#000000" stroked="false">
                <v:path arrowok="t"/>
                <v:fill type="solid"/>
              </v:shape>
            </v:group>
            <v:group style="position:absolute;left:9558;top:4496;width:10;height:20" coordorigin="9558,4496" coordsize="10,20">
              <v:shape style="position:absolute;left:9558;top:4496;width:10;height:20" coordorigin="9558,4496" coordsize="10,20" path="m9558,4515l9567,4515,9567,4496,9558,4496,9558,4515xe" filled="true" fillcolor="#000000" stroked="false">
                <v:path arrowok="t"/>
                <v:fill type="solid"/>
              </v:shape>
            </v:group>
            <v:group style="position:absolute;left:9558;top:4515;width:10;height:20" coordorigin="9558,4515" coordsize="10,20">
              <v:shape style="position:absolute;left:9558;top:4515;width:10;height:20" coordorigin="9558,4515" coordsize="10,20" path="m9558,4535l9567,4535,9567,4515,9558,4515,9558,4535xe" filled="true" fillcolor="#000000" stroked="false">
                <v:path arrowok="t"/>
                <v:fill type="solid"/>
              </v:shape>
            </v:group>
            <v:group style="position:absolute;left:9558;top:4535;width:10;height:20" coordorigin="9558,4535" coordsize="10,20">
              <v:shape style="position:absolute;left:9558;top:4535;width:10;height:20" coordorigin="9558,4535" coordsize="10,20" path="m9558,4554l9567,4554,9567,4535,9558,4535,9558,4554xe" filled="true" fillcolor="#000000" stroked="false">
                <v:path arrowok="t"/>
                <v:fill type="solid"/>
              </v:shape>
            </v:group>
            <v:group style="position:absolute;left:9558;top:4554;width:10;height:20" coordorigin="9558,4554" coordsize="10,20">
              <v:shape style="position:absolute;left:9558;top:4554;width:10;height:20" coordorigin="9558,4554" coordsize="10,20" path="m9558,4573l9567,4573,9567,4554,9558,4554,9558,4573xe" filled="true" fillcolor="#000000" stroked="false">
                <v:path arrowok="t"/>
                <v:fill type="solid"/>
              </v:shape>
            </v:group>
            <v:group style="position:absolute;left:9558;top:4573;width:10;height:20" coordorigin="9558,4573" coordsize="10,20">
              <v:shape style="position:absolute;left:9558;top:4573;width:10;height:20" coordorigin="9558,4573" coordsize="10,20" path="m9558,4592l9567,4592,9567,4573,9558,4573,9558,4592xe" filled="true" fillcolor="#000000" stroked="false">
                <v:path arrowok="t"/>
                <v:fill type="solid"/>
              </v:shape>
            </v:group>
            <v:group style="position:absolute;left:9558;top:4592;width:10;height:20" coordorigin="9558,4592" coordsize="10,20">
              <v:shape style="position:absolute;left:9558;top:4592;width:10;height:20" coordorigin="9558,4592" coordsize="10,20" path="m9558,4611l9567,4611,9567,4592,9558,4592,9558,4611xe" filled="true" fillcolor="#000000" stroked="false">
                <v:path arrowok="t"/>
                <v:fill type="solid"/>
              </v:shape>
            </v:group>
            <v:group style="position:absolute;left:9558;top:4611;width:10;height:20" coordorigin="9558,4611" coordsize="10,20">
              <v:shape style="position:absolute;left:9558;top:4611;width:10;height:20" coordorigin="9558,4611" coordsize="10,20" path="m9558,4631l9567,4631,9567,4611,9558,4611,9558,4631xe" filled="true" fillcolor="#000000" stroked="false">
                <v:path arrowok="t"/>
                <v:fill type="solid"/>
              </v:shape>
            </v:group>
            <v:group style="position:absolute;left:9558;top:4631;width:10;height:20" coordorigin="9558,4631" coordsize="10,20">
              <v:shape style="position:absolute;left:9558;top:4631;width:10;height:20" coordorigin="9558,4631" coordsize="10,20" path="m9558,4650l9567,4650,9567,4631,9558,4631,9558,4650xe" filled="true" fillcolor="#000000" stroked="false">
                <v:path arrowok="t"/>
                <v:fill type="solid"/>
              </v:shape>
            </v:group>
            <v:group style="position:absolute;left:9558;top:4650;width:10;height:20" coordorigin="9558,4650" coordsize="10,20">
              <v:shape style="position:absolute;left:9558;top:4650;width:10;height:20" coordorigin="9558,4650" coordsize="10,20" path="m9558,4669l9567,4669,9567,4650,9558,4650,9558,4669xe" filled="true" fillcolor="#000000" stroked="false">
                <v:path arrowok="t"/>
                <v:fill type="solid"/>
              </v:shape>
            </v:group>
            <v:group style="position:absolute;left:9558;top:4669;width:10;height:20" coordorigin="9558,4669" coordsize="10,20">
              <v:shape style="position:absolute;left:9558;top:4669;width:10;height:20" coordorigin="9558,4669" coordsize="10,20" path="m9558,4688l9567,4688,9567,4669,9558,4669,9558,4688xe" filled="true" fillcolor="#000000" stroked="false">
                <v:path arrowok="t"/>
                <v:fill type="solid"/>
              </v:shape>
            </v:group>
            <v:group style="position:absolute;left:9558;top:4688;width:10;height:20" coordorigin="9558,4688" coordsize="10,20">
              <v:shape style="position:absolute;left:9558;top:4688;width:10;height:20" coordorigin="9558,4688" coordsize="10,20" path="m9558,4707l9567,4707,9567,4688,9558,4688,9558,4707xe" filled="true" fillcolor="#000000" stroked="false">
                <v:path arrowok="t"/>
                <v:fill type="solid"/>
              </v:shape>
            </v:group>
            <v:group style="position:absolute;left:9558;top:4707;width:10;height:20" coordorigin="9558,4707" coordsize="10,20">
              <v:shape style="position:absolute;left:9558;top:4707;width:10;height:20" coordorigin="9558,4707" coordsize="10,20" path="m9558,4727l9567,4727,9567,4707,9558,4707,9558,4727xe" filled="true" fillcolor="#000000" stroked="false">
                <v:path arrowok="t"/>
                <v:fill type="solid"/>
              </v:shape>
            </v:group>
            <v:group style="position:absolute;left:9558;top:4727;width:10;height:20" coordorigin="9558,4727" coordsize="10,20">
              <v:shape style="position:absolute;left:9558;top:4727;width:10;height:20" coordorigin="9558,4727" coordsize="10,20" path="m9558,4746l9567,4746,9567,4727,9558,4727,9558,4746xe" filled="true" fillcolor="#000000" stroked="false">
                <v:path arrowok="t"/>
                <v:fill type="solid"/>
              </v:shape>
            </v:group>
            <v:group style="position:absolute;left:9558;top:4746;width:10;height:20" coordorigin="9558,4746" coordsize="10,20">
              <v:shape style="position:absolute;left:9558;top:4746;width:10;height:20" coordorigin="9558,4746" coordsize="10,20" path="m9558,4765l9567,4765,9567,4746,9558,4746,9558,4765xe" filled="true" fillcolor="#000000" stroked="false">
                <v:path arrowok="t"/>
                <v:fill type="solid"/>
              </v:shape>
            </v:group>
            <v:group style="position:absolute;left:9558;top:4765;width:10;height:20" coordorigin="9558,4765" coordsize="10,20">
              <v:shape style="position:absolute;left:9558;top:4765;width:10;height:20" coordorigin="9558,4765" coordsize="10,20" path="m9558,4784l9567,4784,9567,4765,9558,4765,9558,4784xe" filled="true" fillcolor="#000000" stroked="false">
                <v:path arrowok="t"/>
                <v:fill type="solid"/>
              </v:shape>
            </v:group>
            <v:group style="position:absolute;left:9558;top:4784;width:10;height:20" coordorigin="9558,4784" coordsize="10,20">
              <v:shape style="position:absolute;left:9558;top:4784;width:10;height:20" coordorigin="9558,4784" coordsize="10,20" path="m9558,4803l9567,4803,9567,4784,9558,4784,9558,4803xe" filled="true" fillcolor="#000000" stroked="false">
                <v:path arrowok="t"/>
                <v:fill type="solid"/>
              </v:shape>
            </v:group>
            <v:group style="position:absolute;left:9558;top:4803;width:10;height:20" coordorigin="9558,4803" coordsize="10,20">
              <v:shape style="position:absolute;left:9558;top:4803;width:10;height:20" coordorigin="9558,4803" coordsize="10,20" path="m9558,4823l9567,4823,9567,4803,9558,4803,9558,4823xe" filled="true" fillcolor="#000000" stroked="false">
                <v:path arrowok="t"/>
                <v:fill type="solid"/>
              </v:shape>
            </v:group>
            <v:group style="position:absolute;left:9558;top:4823;width:10;height:20" coordorigin="9558,4823" coordsize="10,20">
              <v:shape style="position:absolute;left:9558;top:4823;width:10;height:20" coordorigin="9558,4823" coordsize="10,20" path="m9558,4842l9567,4842,9567,4823,9558,4823,9558,4842xe" filled="true" fillcolor="#000000" stroked="false">
                <v:path arrowok="t"/>
                <v:fill type="solid"/>
              </v:shape>
            </v:group>
            <v:group style="position:absolute;left:9558;top:4842;width:10;height:20" coordorigin="9558,4842" coordsize="10,20">
              <v:shape style="position:absolute;left:9558;top:4842;width:10;height:20" coordorigin="9558,4842" coordsize="10,20" path="m9558,4861l9567,4861,9567,4842,9558,4842,9558,4861xe" filled="true" fillcolor="#000000" stroked="false">
                <v:path arrowok="t"/>
                <v:fill type="solid"/>
              </v:shape>
            </v:group>
            <v:group style="position:absolute;left:9558;top:4861;width:10;height:20" coordorigin="9558,4861" coordsize="10,20">
              <v:shape style="position:absolute;left:9558;top:4861;width:10;height:20" coordorigin="9558,4861" coordsize="10,20" path="m9558,4880l9567,4880,9567,4861,9558,4861,9558,4880xe" filled="true" fillcolor="#000000" stroked="false">
                <v:path arrowok="t"/>
                <v:fill type="solid"/>
              </v:shape>
            </v:group>
            <v:group style="position:absolute;left:9558;top:4880;width:10;height:20" coordorigin="9558,4880" coordsize="10,20">
              <v:shape style="position:absolute;left:9558;top:4880;width:10;height:20" coordorigin="9558,4880" coordsize="10,20" path="m9558,4899l9567,4899,9567,4880,9558,4880,9558,4899xe" filled="true" fillcolor="#000000" stroked="false">
                <v:path arrowok="t"/>
                <v:fill type="solid"/>
              </v:shape>
            </v:group>
            <v:group style="position:absolute;left:9558;top:4899;width:10;height:20" coordorigin="9558,4899" coordsize="10,20">
              <v:shape style="position:absolute;left:9558;top:4899;width:10;height:20" coordorigin="9558,4899" coordsize="10,20" path="m9558,4919l9567,4919,9567,4899,9558,4899,9558,4919xe" filled="true" fillcolor="#000000" stroked="false">
                <v:path arrowok="t"/>
                <v:fill type="solid"/>
              </v:shape>
            </v:group>
            <v:group style="position:absolute;left:9558;top:4919;width:10;height:20" coordorigin="9558,4919" coordsize="10,20">
              <v:shape style="position:absolute;left:9558;top:4919;width:10;height:20" coordorigin="9558,4919" coordsize="10,20" path="m9558,4938l9567,4938,9567,4919,9558,4919,9558,4938xe" filled="true" fillcolor="#000000" stroked="false">
                <v:path arrowok="t"/>
                <v:fill type="solid"/>
              </v:shape>
            </v:group>
            <v:group style="position:absolute;left:9558;top:4938;width:10;height:20" coordorigin="9558,4938" coordsize="10,20">
              <v:shape style="position:absolute;left:9558;top:4938;width:10;height:20" coordorigin="9558,4938" coordsize="10,20" path="m9558,4957l9567,4957,9567,4938,9558,4938,9558,4957xe" filled="true" fillcolor="#000000" stroked="false">
                <v:path arrowok="t"/>
                <v:fill type="solid"/>
              </v:shape>
            </v:group>
            <v:group style="position:absolute;left:9558;top:4957;width:10;height:20" coordorigin="9558,4957" coordsize="10,20">
              <v:shape style="position:absolute;left:9558;top:4957;width:10;height:20" coordorigin="9558,4957" coordsize="10,20" path="m9558,4976l9567,4976,9567,4957,9558,4957,9558,4976xe" filled="true" fillcolor="#000000" stroked="false">
                <v:path arrowok="t"/>
                <v:fill type="solid"/>
              </v:shape>
            </v:group>
            <v:group style="position:absolute;left:9558;top:4976;width:10;height:20" coordorigin="9558,4976" coordsize="10,20">
              <v:shape style="position:absolute;left:9558;top:4976;width:10;height:20" coordorigin="9558,4976" coordsize="10,20" path="m9558,4995l9567,4995,9567,4976,9558,4976,9558,4995xe" filled="true" fillcolor="#000000" stroked="false">
                <v:path arrowok="t"/>
                <v:fill type="solid"/>
              </v:shape>
            </v:group>
            <v:group style="position:absolute;left:9558;top:4995;width:10;height:20" coordorigin="9558,4995" coordsize="10,20">
              <v:shape style="position:absolute;left:9558;top:4995;width:10;height:20" coordorigin="9558,4995" coordsize="10,20" path="m9558,5015l9567,5015,9567,4995,9558,4995,9558,5015xe" filled="true" fillcolor="#000000" stroked="false">
                <v:path arrowok="t"/>
                <v:fill type="solid"/>
              </v:shape>
            </v:group>
            <v:group style="position:absolute;left:9558;top:5015;width:10;height:20" coordorigin="9558,5015" coordsize="10,20">
              <v:shape style="position:absolute;left:9558;top:5015;width:10;height:20" coordorigin="9558,5015" coordsize="10,20" path="m9558,5034l9567,5034,9567,5015,9558,5015,9558,5034xe" filled="true" fillcolor="#000000" stroked="false">
                <v:path arrowok="t"/>
                <v:fill type="solid"/>
              </v:shape>
            </v:group>
            <v:group style="position:absolute;left:9558;top:5034;width:10;height:20" coordorigin="9558,5034" coordsize="10,20">
              <v:shape style="position:absolute;left:9558;top:5034;width:10;height:20" coordorigin="9558,5034" coordsize="10,20" path="m9558,5053l9567,5053,9567,5034,9558,5034,9558,5053xe" filled="true" fillcolor="#000000" stroked="false">
                <v:path arrowok="t"/>
                <v:fill type="solid"/>
              </v:shape>
            </v:group>
            <v:group style="position:absolute;left:9558;top:5053;width:10;height:20" coordorigin="9558,5053" coordsize="10,20">
              <v:shape style="position:absolute;left:9558;top:5053;width:10;height:20" coordorigin="9558,5053" coordsize="10,20" path="m9558,5072l9567,5072,9567,5053,9558,5053,9558,5072xe" filled="true" fillcolor="#000000" stroked="false">
                <v:path arrowok="t"/>
                <v:fill type="solid"/>
              </v:shape>
            </v:group>
            <v:group style="position:absolute;left:9558;top:5072;width:10;height:20" coordorigin="9558,5072" coordsize="10,20">
              <v:shape style="position:absolute;left:9558;top:5072;width:10;height:20" coordorigin="9558,5072" coordsize="10,20" path="m9558,5091l9567,5091,9567,5072,9558,5072,9558,5091xe" filled="true" fillcolor="#000000" stroked="false">
                <v:path arrowok="t"/>
                <v:fill type="solid"/>
              </v:shape>
            </v:group>
            <v:group style="position:absolute;left:9558;top:5091;width:10;height:20" coordorigin="9558,5091" coordsize="10,20">
              <v:shape style="position:absolute;left:9558;top:5091;width:10;height:20" coordorigin="9558,5091" coordsize="10,20" path="m9558,5111l9567,5111,9567,5091,9558,5091,9558,5111xe" filled="true" fillcolor="#000000" stroked="false">
                <v:path arrowok="t"/>
                <v:fill type="solid"/>
              </v:shape>
            </v:group>
            <v:group style="position:absolute;left:9558;top:5111;width:10;height:20" coordorigin="9558,5111" coordsize="10,20">
              <v:shape style="position:absolute;left:9558;top:5111;width:10;height:20" coordorigin="9558,5111" coordsize="10,20" path="m9558,5130l9567,5130,9567,5111,9558,5111,9558,5130xe" filled="true" fillcolor="#000000" stroked="false">
                <v:path arrowok="t"/>
                <v:fill type="solid"/>
              </v:shape>
            </v:group>
            <v:group style="position:absolute;left:9558;top:5130;width:10;height:20" coordorigin="9558,5130" coordsize="10,20">
              <v:shape style="position:absolute;left:9558;top:5130;width:10;height:20" coordorigin="9558,5130" coordsize="10,20" path="m9558,5149l9567,5149,9567,5130,9558,5130,9558,5149xe" filled="true" fillcolor="#000000" stroked="false">
                <v:path arrowok="t"/>
                <v:fill type="solid"/>
              </v:shape>
            </v:group>
            <v:group style="position:absolute;left:9558;top:5149;width:10;height:20" coordorigin="9558,5149" coordsize="10,20">
              <v:shape style="position:absolute;left:9558;top:5149;width:10;height:20" coordorigin="9558,5149" coordsize="10,20" path="m9558,5168l9567,5168,9567,5149,9558,5149,9558,5168xe" filled="true" fillcolor="#000000" stroked="false">
                <v:path arrowok="t"/>
                <v:fill type="solid"/>
              </v:shape>
            </v:group>
            <v:group style="position:absolute;left:9558;top:5168;width:10;height:20" coordorigin="9558,5168" coordsize="10,20">
              <v:shape style="position:absolute;left:9558;top:5168;width:10;height:20" coordorigin="9558,5168" coordsize="10,20" path="m9558,5187l9567,5187,9567,5168,9558,5168,9558,5187xe" filled="true" fillcolor="#000000" stroked="false">
                <v:path arrowok="t"/>
                <v:fill type="solid"/>
              </v:shape>
            </v:group>
            <v:group style="position:absolute;left:9558;top:5187;width:10;height:20" coordorigin="9558,5187" coordsize="10,20">
              <v:shape style="position:absolute;left:9558;top:5187;width:10;height:20" coordorigin="9558,5187" coordsize="10,20" path="m9558,5207l9567,5207,9567,5187,9558,5187,9558,5207xe" filled="true" fillcolor="#000000" stroked="false">
                <v:path arrowok="t"/>
                <v:fill type="solid"/>
              </v:shape>
            </v:group>
            <v:group style="position:absolute;left:9558;top:5207;width:10;height:20" coordorigin="9558,5207" coordsize="10,20">
              <v:shape style="position:absolute;left:9558;top:5207;width:10;height:20" coordorigin="9558,5207" coordsize="10,20" path="m9558,5226l9567,5226,9567,5207,9558,5207,9558,5226xe" filled="true" fillcolor="#000000" stroked="false">
                <v:path arrowok="t"/>
                <v:fill type="solid"/>
              </v:shape>
            </v:group>
            <v:group style="position:absolute;left:9558;top:5226;width:10;height:20" coordorigin="9558,5226" coordsize="10,20">
              <v:shape style="position:absolute;left:9558;top:5226;width:10;height:20" coordorigin="9558,5226" coordsize="10,20" path="m9558,5245l9567,5245,9567,5226,9558,5226,9558,5245xe" filled="true" fillcolor="#000000" stroked="false">
                <v:path arrowok="t"/>
                <v:fill type="solid"/>
              </v:shape>
            </v:group>
            <v:group style="position:absolute;left:9558;top:5245;width:10;height:20" coordorigin="9558,5245" coordsize="10,20">
              <v:shape style="position:absolute;left:9558;top:5245;width:10;height:20" coordorigin="9558,5245" coordsize="10,20" path="m9558,5264l9567,5264,9567,5245,9558,5245,9558,5264xe" filled="true" fillcolor="#000000" stroked="false">
                <v:path arrowok="t"/>
                <v:fill type="solid"/>
              </v:shape>
            </v:group>
            <v:group style="position:absolute;left:9558;top:5264;width:10;height:20" coordorigin="9558,5264" coordsize="10,20">
              <v:shape style="position:absolute;left:9558;top:5264;width:10;height:20" coordorigin="9558,5264" coordsize="10,20" path="m9558,5283l9567,5283,9567,5264,9558,5264,9558,5283xe" filled="true" fillcolor="#000000" stroked="false">
                <v:path arrowok="t"/>
                <v:fill type="solid"/>
              </v:shape>
            </v:group>
            <v:group style="position:absolute;left:9558;top:5283;width:10;height:20" coordorigin="9558,5283" coordsize="10,20">
              <v:shape style="position:absolute;left:9558;top:5283;width:10;height:20" coordorigin="9558,5283" coordsize="10,20" path="m9558,5303l9567,5303,9567,5283,9558,5283,9558,5303xe" filled="true" fillcolor="#000000" stroked="false">
                <v:path arrowok="t"/>
                <v:fill type="solid"/>
              </v:shape>
            </v:group>
            <v:group style="position:absolute;left:9558;top:5303;width:10;height:20" coordorigin="9558,5303" coordsize="10,20">
              <v:shape style="position:absolute;left:9558;top:5303;width:10;height:20" coordorigin="9558,5303" coordsize="10,20" path="m9558,5322l9567,5322,9567,5303,9558,5303,9558,5322xe" filled="true" fillcolor="#000000" stroked="false">
                <v:path arrowok="t"/>
                <v:fill type="solid"/>
              </v:shape>
            </v:group>
            <v:group style="position:absolute;left:9558;top:5322;width:10;height:20" coordorigin="9558,5322" coordsize="10,20">
              <v:shape style="position:absolute;left:9558;top:5322;width:10;height:20" coordorigin="9558,5322" coordsize="10,20" path="m9558,5341l9567,5341,9567,5322,9558,5322,9558,5341xe" filled="true" fillcolor="#000000" stroked="false">
                <v:path arrowok="t"/>
                <v:fill type="solid"/>
              </v:shape>
            </v:group>
            <v:group style="position:absolute;left:9558;top:5341;width:10;height:20" coordorigin="9558,5341" coordsize="10,20">
              <v:shape style="position:absolute;left:9558;top:5341;width:10;height:20" coordorigin="9558,5341" coordsize="10,20" path="m9558,5360l9567,5360,9567,5341,9558,5341,9558,5360xe" filled="true" fillcolor="#000000" stroked="false">
                <v:path arrowok="t"/>
                <v:fill type="solid"/>
              </v:shape>
            </v:group>
            <v:group style="position:absolute;left:9558;top:5360;width:10;height:20" coordorigin="9558,5360" coordsize="10,20">
              <v:shape style="position:absolute;left:9558;top:5360;width:10;height:20" coordorigin="9558,5360" coordsize="10,20" path="m9558,5379l9567,5379,9567,5360,9558,5360,9558,5379xe" filled="true" fillcolor="#000000" stroked="false">
                <v:path arrowok="t"/>
                <v:fill type="solid"/>
              </v:shape>
            </v:group>
            <v:group style="position:absolute;left:9558;top:5379;width:10;height:20" coordorigin="9558,5379" coordsize="10,20">
              <v:shape style="position:absolute;left:9558;top:5379;width:10;height:20" coordorigin="9558,5379" coordsize="10,20" path="m9558,5399l9567,5399,9567,5379,9558,5379,9558,5399xe" filled="true" fillcolor="#000000" stroked="false">
                <v:path arrowok="t"/>
                <v:fill type="solid"/>
              </v:shape>
            </v:group>
            <v:group style="position:absolute;left:9558;top:5399;width:10;height:20" coordorigin="9558,5399" coordsize="10,20">
              <v:shape style="position:absolute;left:9558;top:5399;width:10;height:20" coordorigin="9558,5399" coordsize="10,20" path="m9558,5418l9567,5418,9567,5399,9558,5399,9558,5418xe" filled="true" fillcolor="#000000" stroked="false">
                <v:path arrowok="t"/>
                <v:fill type="solid"/>
              </v:shape>
            </v:group>
            <v:group style="position:absolute;left:9558;top:5418;width:10;height:20" coordorigin="9558,5418" coordsize="10,20">
              <v:shape style="position:absolute;left:9558;top:5418;width:10;height:20" coordorigin="9558,5418" coordsize="10,20" path="m9558,5437l9567,5437,9567,5418,9558,5418,9558,5437xe" filled="true" fillcolor="#000000" stroked="false">
                <v:path arrowok="t"/>
                <v:fill type="solid"/>
              </v:shape>
              <v:shape style="position:absolute;left:9558;top:5437;width:10;height:2" type="#_x0000_t75" stroked="false">
                <v:imagedata r:id="rId116" o:title=""/>
              </v:shape>
            </v:group>
            <v:group style="position:absolute;left:9558;top:5454;width:29;height:2" coordorigin="9558,5454" coordsize="29,2">
              <v:shape style="position:absolute;left:9558;top:5454;width:29;height:2" coordorigin="9558,5454" coordsize="29,0" path="m9558,5454l9587,5454e" filled="false" stroked="true" strokeweight="1.44pt" strokecolor="#000000">
                <v:path arrowok="t"/>
              </v:shape>
            </v:group>
            <v:group style="position:absolute;left:9587;top:5454;width:1035;height:2" coordorigin="9587,5454" coordsize="1035,2">
              <v:shape style="position:absolute;left:9587;top:5454;width:1035;height:2" coordorigin="9587,5454" coordsize="1035,0" path="m9587,5454l10621,5454e" filled="false" stroked="true" strokeweight="1.44pt" strokecolor="#000000">
                <v:path arrowok="t"/>
              </v:shape>
            </v:group>
            <v:group style="position:absolute;left:10621;top:2441;width:10;height:20" coordorigin="10621,2441" coordsize="10,20">
              <v:shape style="position:absolute;left:10621;top:2441;width:10;height:20" coordorigin="10621,2441" coordsize="10,20" path="m10621,2461l10631,2461,10631,2441,10621,2441,10621,2461xe" filled="true" fillcolor="#000000" stroked="false">
                <v:path arrowok="t"/>
                <v:fill type="solid"/>
              </v:shape>
            </v:group>
            <v:group style="position:absolute;left:10621;top:2461;width:10;height:20" coordorigin="10621,2461" coordsize="10,20">
              <v:shape style="position:absolute;left:10621;top:2461;width:10;height:20" coordorigin="10621,2461" coordsize="10,20" path="m10621,2480l10631,2480,10631,2461,10621,2461,10621,2480xe" filled="true" fillcolor="#000000" stroked="false">
                <v:path arrowok="t"/>
                <v:fill type="solid"/>
              </v:shape>
            </v:group>
            <v:group style="position:absolute;left:10621;top:2480;width:10;height:20" coordorigin="10621,2480" coordsize="10,20">
              <v:shape style="position:absolute;left:10621;top:2480;width:10;height:20" coordorigin="10621,2480" coordsize="10,20" path="m10621,2499l10631,2499,10631,2480,10621,2480,10621,2499xe" filled="true" fillcolor="#000000" stroked="false">
                <v:path arrowok="t"/>
                <v:fill type="solid"/>
              </v:shape>
            </v:group>
            <v:group style="position:absolute;left:10621;top:2499;width:10;height:20" coordorigin="10621,2499" coordsize="10,20">
              <v:shape style="position:absolute;left:10621;top:2499;width:10;height:20" coordorigin="10621,2499" coordsize="10,20" path="m10621,2518l10631,2518,10631,2499,10621,2499,10621,2518xe" filled="true" fillcolor="#000000" stroked="false">
                <v:path arrowok="t"/>
                <v:fill type="solid"/>
              </v:shape>
            </v:group>
            <v:group style="position:absolute;left:10621;top:2518;width:10;height:20" coordorigin="10621,2518" coordsize="10,20">
              <v:shape style="position:absolute;left:10621;top:2518;width:10;height:20" coordorigin="10621,2518" coordsize="10,20" path="m10621,2537l10631,2537,10631,2518,10621,2518,10621,2537xe" filled="true" fillcolor="#000000" stroked="false">
                <v:path arrowok="t"/>
                <v:fill type="solid"/>
              </v:shape>
            </v:group>
            <v:group style="position:absolute;left:10621;top:2537;width:10;height:20" coordorigin="10621,2537" coordsize="10,20">
              <v:shape style="position:absolute;left:10621;top:2537;width:10;height:20" coordorigin="10621,2537" coordsize="10,20" path="m10621,2557l10631,2557,10631,2537,10621,2537,10621,2557xe" filled="true" fillcolor="#000000" stroked="false">
                <v:path arrowok="t"/>
                <v:fill type="solid"/>
              </v:shape>
            </v:group>
            <v:group style="position:absolute;left:10621;top:2557;width:10;height:20" coordorigin="10621,2557" coordsize="10,20">
              <v:shape style="position:absolute;left:10621;top:2557;width:10;height:20" coordorigin="10621,2557" coordsize="10,20" path="m10621,2576l10631,2576,10631,2557,10621,2557,10621,2576xe" filled="true" fillcolor="#000000" stroked="false">
                <v:path arrowok="t"/>
                <v:fill type="solid"/>
              </v:shape>
            </v:group>
            <v:group style="position:absolute;left:10621;top:2576;width:10;height:20" coordorigin="10621,2576" coordsize="10,20">
              <v:shape style="position:absolute;left:10621;top:2576;width:10;height:20" coordorigin="10621,2576" coordsize="10,20" path="m10621,2595l10631,2595,10631,2576,10621,2576,10621,2595xe" filled="true" fillcolor="#000000" stroked="false">
                <v:path arrowok="t"/>
                <v:fill type="solid"/>
              </v:shape>
            </v:group>
            <v:group style="position:absolute;left:10621;top:2595;width:10;height:20" coordorigin="10621,2595" coordsize="10,20">
              <v:shape style="position:absolute;left:10621;top:2595;width:10;height:20" coordorigin="10621,2595" coordsize="10,20" path="m10621,2614l10631,2614,10631,2595,10621,2595,10621,2614xe" filled="true" fillcolor="#000000" stroked="false">
                <v:path arrowok="t"/>
                <v:fill type="solid"/>
              </v:shape>
            </v:group>
            <v:group style="position:absolute;left:10621;top:2614;width:10;height:20" coordorigin="10621,2614" coordsize="10,20">
              <v:shape style="position:absolute;left:10621;top:2614;width:10;height:20" coordorigin="10621,2614" coordsize="10,20" path="m10621,2633l10631,2633,10631,2614,10621,2614,10621,2633xe" filled="true" fillcolor="#000000" stroked="false">
                <v:path arrowok="t"/>
                <v:fill type="solid"/>
              </v:shape>
            </v:group>
            <v:group style="position:absolute;left:10621;top:2633;width:10;height:20" coordorigin="10621,2633" coordsize="10,20">
              <v:shape style="position:absolute;left:10621;top:2633;width:10;height:20" coordorigin="10621,2633" coordsize="10,20" path="m10621,2653l10631,2653,10631,2633,10621,2633,10621,2653xe" filled="true" fillcolor="#000000" stroked="false">
                <v:path arrowok="t"/>
                <v:fill type="solid"/>
              </v:shape>
            </v:group>
            <v:group style="position:absolute;left:10621;top:2653;width:10;height:20" coordorigin="10621,2653" coordsize="10,20">
              <v:shape style="position:absolute;left:10621;top:2653;width:10;height:20" coordorigin="10621,2653" coordsize="10,20" path="m10621,2672l10631,2672,10631,2653,10621,2653,10621,2672xe" filled="true" fillcolor="#000000" stroked="false">
                <v:path arrowok="t"/>
                <v:fill type="solid"/>
              </v:shape>
            </v:group>
            <v:group style="position:absolute;left:10621;top:2672;width:10;height:20" coordorigin="10621,2672" coordsize="10,20">
              <v:shape style="position:absolute;left:10621;top:2672;width:10;height:20" coordorigin="10621,2672" coordsize="10,20" path="m10621,2691l10631,2691,10631,2672,10621,2672,10621,2691xe" filled="true" fillcolor="#000000" stroked="false">
                <v:path arrowok="t"/>
                <v:fill type="solid"/>
              </v:shape>
            </v:group>
            <v:group style="position:absolute;left:10621;top:2691;width:10;height:20" coordorigin="10621,2691" coordsize="10,20">
              <v:shape style="position:absolute;left:10621;top:2691;width:10;height:20" coordorigin="10621,2691" coordsize="10,20" path="m10621,2710l10631,2710,10631,2691,10621,2691,10621,2710xe" filled="true" fillcolor="#000000" stroked="false">
                <v:path arrowok="t"/>
                <v:fill type="solid"/>
              </v:shape>
            </v:group>
            <v:group style="position:absolute;left:10621;top:2710;width:10;height:20" coordorigin="10621,2710" coordsize="10,20">
              <v:shape style="position:absolute;left:10621;top:2710;width:10;height:20" coordorigin="10621,2710" coordsize="10,20" path="m10621,2729l10631,2729,10631,2710,10621,2710,10621,2729xe" filled="true" fillcolor="#000000" stroked="false">
                <v:path arrowok="t"/>
                <v:fill type="solid"/>
              </v:shape>
            </v:group>
            <v:group style="position:absolute;left:10621;top:2729;width:10;height:20" coordorigin="10621,2729" coordsize="10,20">
              <v:shape style="position:absolute;left:10621;top:2729;width:10;height:20" coordorigin="10621,2729" coordsize="10,20" path="m10621,2749l10631,2749,10631,2729,10621,2729,10621,2749xe" filled="true" fillcolor="#000000" stroked="false">
                <v:path arrowok="t"/>
                <v:fill type="solid"/>
              </v:shape>
            </v:group>
            <v:group style="position:absolute;left:10621;top:2749;width:10;height:20" coordorigin="10621,2749" coordsize="10,20">
              <v:shape style="position:absolute;left:10621;top:2749;width:10;height:20" coordorigin="10621,2749" coordsize="10,20" path="m10621,2768l10631,2768,10631,2749,10621,2749,10621,2768xe" filled="true" fillcolor="#000000" stroked="false">
                <v:path arrowok="t"/>
                <v:fill type="solid"/>
              </v:shape>
            </v:group>
            <v:group style="position:absolute;left:10621;top:2768;width:10;height:20" coordorigin="10621,2768" coordsize="10,20">
              <v:shape style="position:absolute;left:10621;top:2768;width:10;height:20" coordorigin="10621,2768" coordsize="10,20" path="m10621,2787l10631,2787,10631,2768,10621,2768,10621,2787xe" filled="true" fillcolor="#000000" stroked="false">
                <v:path arrowok="t"/>
                <v:fill type="solid"/>
              </v:shape>
            </v:group>
            <v:group style="position:absolute;left:10621;top:2787;width:10;height:20" coordorigin="10621,2787" coordsize="10,20">
              <v:shape style="position:absolute;left:10621;top:2787;width:10;height:20" coordorigin="10621,2787" coordsize="10,20" path="m10621,2806l10631,2806,10631,2787,10621,2787,10621,2806xe" filled="true" fillcolor="#000000" stroked="false">
                <v:path arrowok="t"/>
                <v:fill type="solid"/>
              </v:shape>
            </v:group>
            <v:group style="position:absolute;left:10621;top:2806;width:10;height:20" coordorigin="10621,2806" coordsize="10,20">
              <v:shape style="position:absolute;left:10621;top:2806;width:10;height:20" coordorigin="10621,2806" coordsize="10,20" path="m10621,2825l10631,2825,10631,2806,10621,2806,10621,2825xe" filled="true" fillcolor="#000000" stroked="false">
                <v:path arrowok="t"/>
                <v:fill type="solid"/>
              </v:shape>
            </v:group>
            <v:group style="position:absolute;left:10621;top:2825;width:10;height:20" coordorigin="10621,2825" coordsize="10,20">
              <v:shape style="position:absolute;left:10621;top:2825;width:10;height:20" coordorigin="10621,2825" coordsize="10,20" path="m10621,2845l10631,2845,10631,2825,10621,2825,10621,2845xe" filled="true" fillcolor="#000000" stroked="false">
                <v:path arrowok="t"/>
                <v:fill type="solid"/>
              </v:shape>
            </v:group>
            <v:group style="position:absolute;left:10621;top:2845;width:10;height:20" coordorigin="10621,2845" coordsize="10,20">
              <v:shape style="position:absolute;left:10621;top:2845;width:10;height:20" coordorigin="10621,2845" coordsize="10,20" path="m10621,2864l10631,2864,10631,2845,10621,2845,10621,2864xe" filled="true" fillcolor="#000000" stroked="false">
                <v:path arrowok="t"/>
                <v:fill type="solid"/>
              </v:shape>
            </v:group>
            <v:group style="position:absolute;left:10621;top:2864;width:10;height:20" coordorigin="10621,2864" coordsize="10,20">
              <v:shape style="position:absolute;left:10621;top:2864;width:10;height:20" coordorigin="10621,2864" coordsize="10,20" path="m10621,2883l10631,2883,10631,2864,10621,2864,10621,2883xe" filled="true" fillcolor="#000000" stroked="false">
                <v:path arrowok="t"/>
                <v:fill type="solid"/>
              </v:shape>
            </v:group>
            <v:group style="position:absolute;left:10621;top:2883;width:10;height:20" coordorigin="10621,2883" coordsize="10,20">
              <v:shape style="position:absolute;left:10621;top:2883;width:10;height:20" coordorigin="10621,2883" coordsize="10,20" path="m10621,2902l10631,2902,10631,2883,10621,2883,10621,2902xe" filled="true" fillcolor="#000000" stroked="false">
                <v:path arrowok="t"/>
                <v:fill type="solid"/>
              </v:shape>
            </v:group>
            <v:group style="position:absolute;left:10621;top:2902;width:10;height:20" coordorigin="10621,2902" coordsize="10,20">
              <v:shape style="position:absolute;left:10621;top:2902;width:10;height:20" coordorigin="10621,2902" coordsize="10,20" path="m10621,2921l10631,2921,10631,2902,10621,2902,10621,2921xe" filled="true" fillcolor="#000000" stroked="false">
                <v:path arrowok="t"/>
                <v:fill type="solid"/>
              </v:shape>
            </v:group>
            <v:group style="position:absolute;left:10621;top:2921;width:10;height:20" coordorigin="10621,2921" coordsize="10,20">
              <v:shape style="position:absolute;left:10621;top:2921;width:10;height:20" coordorigin="10621,2921" coordsize="10,20" path="m10621,2941l10631,2941,10631,2921,10621,2921,10621,2941xe" filled="true" fillcolor="#000000" stroked="false">
                <v:path arrowok="t"/>
                <v:fill type="solid"/>
              </v:shape>
            </v:group>
            <v:group style="position:absolute;left:10621;top:2941;width:10;height:20" coordorigin="10621,2941" coordsize="10,20">
              <v:shape style="position:absolute;left:10621;top:2941;width:10;height:20" coordorigin="10621,2941" coordsize="10,20" path="m10621,2960l10631,2960,10631,2941,10621,2941,10621,2960xe" filled="true" fillcolor="#000000" stroked="false">
                <v:path arrowok="t"/>
                <v:fill type="solid"/>
              </v:shape>
            </v:group>
            <v:group style="position:absolute;left:10621;top:2960;width:10;height:20" coordorigin="10621,2960" coordsize="10,20">
              <v:shape style="position:absolute;left:10621;top:2960;width:10;height:20" coordorigin="10621,2960" coordsize="10,20" path="m10621,2979l10631,2979,10631,2960,10621,2960,10621,2979xe" filled="true" fillcolor="#000000" stroked="false">
                <v:path arrowok="t"/>
                <v:fill type="solid"/>
              </v:shape>
            </v:group>
            <v:group style="position:absolute;left:10621;top:2979;width:10;height:20" coordorigin="10621,2979" coordsize="10,20">
              <v:shape style="position:absolute;left:10621;top:2979;width:10;height:20" coordorigin="10621,2979" coordsize="10,20" path="m10621,2998l10631,2998,10631,2979,10621,2979,10621,2998xe" filled="true" fillcolor="#000000" stroked="false">
                <v:path arrowok="t"/>
                <v:fill type="solid"/>
              </v:shape>
            </v:group>
            <v:group style="position:absolute;left:10621;top:2998;width:10;height:20" coordorigin="10621,2998" coordsize="10,20">
              <v:shape style="position:absolute;left:10621;top:2998;width:10;height:20" coordorigin="10621,2998" coordsize="10,20" path="m10621,3017l10631,3017,10631,2998,10621,2998,10621,3017xe" filled="true" fillcolor="#000000" stroked="false">
                <v:path arrowok="t"/>
                <v:fill type="solid"/>
              </v:shape>
            </v:group>
            <v:group style="position:absolute;left:10621;top:3017;width:10;height:20" coordorigin="10621,3017" coordsize="10,20">
              <v:shape style="position:absolute;left:10621;top:3017;width:10;height:20" coordorigin="10621,3017" coordsize="10,20" path="m10621,3037l10631,3037,10631,3017,10621,3017,10621,3037xe" filled="true" fillcolor="#000000" stroked="false">
                <v:path arrowok="t"/>
                <v:fill type="solid"/>
              </v:shape>
            </v:group>
            <v:group style="position:absolute;left:10621;top:3037;width:10;height:20" coordorigin="10621,3037" coordsize="10,20">
              <v:shape style="position:absolute;left:10621;top:3037;width:10;height:20" coordorigin="10621,3037" coordsize="10,20" path="m10621,3056l10631,3056,10631,3037,10621,3037,10621,3056xe" filled="true" fillcolor="#000000" stroked="false">
                <v:path arrowok="t"/>
                <v:fill type="solid"/>
              </v:shape>
            </v:group>
            <v:group style="position:absolute;left:10621;top:3056;width:10;height:20" coordorigin="10621,3056" coordsize="10,20">
              <v:shape style="position:absolute;left:10621;top:3056;width:10;height:20" coordorigin="10621,3056" coordsize="10,20" path="m10621,3075l10631,3075,10631,3056,10621,3056,10621,3075xe" filled="true" fillcolor="#000000" stroked="false">
                <v:path arrowok="t"/>
                <v:fill type="solid"/>
              </v:shape>
            </v:group>
            <v:group style="position:absolute;left:10621;top:3075;width:10;height:20" coordorigin="10621,3075" coordsize="10,20">
              <v:shape style="position:absolute;left:10621;top:3075;width:10;height:20" coordorigin="10621,3075" coordsize="10,20" path="m10621,3095l10631,3095,10631,3075,10621,3075,10621,3095xe" filled="true" fillcolor="#000000" stroked="false">
                <v:path arrowok="t"/>
                <v:fill type="solid"/>
              </v:shape>
            </v:group>
            <v:group style="position:absolute;left:10621;top:3095;width:10;height:20" coordorigin="10621,3095" coordsize="10,20">
              <v:shape style="position:absolute;left:10621;top:3095;width:10;height:20" coordorigin="10621,3095" coordsize="10,20" path="m10621,3114l10631,3114,10631,3095,10621,3095,10621,3114xe" filled="true" fillcolor="#000000" stroked="false">
                <v:path arrowok="t"/>
                <v:fill type="solid"/>
              </v:shape>
            </v:group>
            <v:group style="position:absolute;left:10621;top:3114;width:10;height:20" coordorigin="10621,3114" coordsize="10,20">
              <v:shape style="position:absolute;left:10621;top:3114;width:10;height:20" coordorigin="10621,3114" coordsize="10,20" path="m10621,3133l10631,3133,10631,3114,10621,3114,10621,3133xe" filled="true" fillcolor="#000000" stroked="false">
                <v:path arrowok="t"/>
                <v:fill type="solid"/>
              </v:shape>
            </v:group>
            <v:group style="position:absolute;left:10621;top:3133;width:10;height:20" coordorigin="10621,3133" coordsize="10,20">
              <v:shape style="position:absolute;left:10621;top:3133;width:10;height:20" coordorigin="10621,3133" coordsize="10,20" path="m10621,3152l10631,3152,10631,3133,10621,3133,10621,3152xe" filled="true" fillcolor="#000000" stroked="false">
                <v:path arrowok="t"/>
                <v:fill type="solid"/>
              </v:shape>
            </v:group>
            <v:group style="position:absolute;left:10621;top:3152;width:10;height:20" coordorigin="10621,3152" coordsize="10,20">
              <v:shape style="position:absolute;left:10621;top:3152;width:10;height:20" coordorigin="10621,3152" coordsize="10,20" path="m10621,3171l10631,3171,10631,3152,10621,3152,10621,3171xe" filled="true" fillcolor="#000000" stroked="false">
                <v:path arrowok="t"/>
                <v:fill type="solid"/>
              </v:shape>
            </v:group>
            <v:group style="position:absolute;left:10621;top:3171;width:10;height:20" coordorigin="10621,3171" coordsize="10,20">
              <v:shape style="position:absolute;left:10621;top:3171;width:10;height:20" coordorigin="10621,3171" coordsize="10,20" path="m10621,3191l10631,3191,10631,3171,10621,3171,10621,3191xe" filled="true" fillcolor="#000000" stroked="false">
                <v:path arrowok="t"/>
                <v:fill type="solid"/>
              </v:shape>
            </v:group>
            <v:group style="position:absolute;left:10621;top:3191;width:10;height:20" coordorigin="10621,3191" coordsize="10,20">
              <v:shape style="position:absolute;left:10621;top:3191;width:10;height:20" coordorigin="10621,3191" coordsize="10,20" path="m10621,3210l10631,3210,10631,3191,10621,3191,10621,3210xe" filled="true" fillcolor="#000000" stroked="false">
                <v:path arrowok="t"/>
                <v:fill type="solid"/>
              </v:shape>
            </v:group>
            <v:group style="position:absolute;left:10621;top:3210;width:10;height:20" coordorigin="10621,3210" coordsize="10,20">
              <v:shape style="position:absolute;left:10621;top:3210;width:10;height:20" coordorigin="10621,3210" coordsize="10,20" path="m10621,3229l10631,3229,10631,3210,10621,3210,10621,3229xe" filled="true" fillcolor="#000000" stroked="false">
                <v:path arrowok="t"/>
                <v:fill type="solid"/>
              </v:shape>
            </v:group>
            <v:group style="position:absolute;left:10621;top:3229;width:10;height:20" coordorigin="10621,3229" coordsize="10,20">
              <v:shape style="position:absolute;left:10621;top:3229;width:10;height:20" coordorigin="10621,3229" coordsize="10,20" path="m10621,3248l10631,3248,10631,3229,10621,3229,10621,3248xe" filled="true" fillcolor="#000000" stroked="false">
                <v:path arrowok="t"/>
                <v:fill type="solid"/>
              </v:shape>
            </v:group>
            <v:group style="position:absolute;left:10621;top:3248;width:10;height:20" coordorigin="10621,3248" coordsize="10,20">
              <v:shape style="position:absolute;left:10621;top:3248;width:10;height:20" coordorigin="10621,3248" coordsize="10,20" path="m10621,3267l10631,3267,10631,3248,10621,3248,10621,3267xe" filled="true" fillcolor="#000000" stroked="false">
                <v:path arrowok="t"/>
                <v:fill type="solid"/>
              </v:shape>
            </v:group>
            <v:group style="position:absolute;left:10621;top:3267;width:10;height:20" coordorigin="10621,3267" coordsize="10,20">
              <v:shape style="position:absolute;left:10621;top:3267;width:10;height:20" coordorigin="10621,3267" coordsize="10,20" path="m10621,3287l10631,3287,10631,3267,10621,3267,10621,3287xe" filled="true" fillcolor="#000000" stroked="false">
                <v:path arrowok="t"/>
                <v:fill type="solid"/>
              </v:shape>
            </v:group>
            <v:group style="position:absolute;left:10621;top:3287;width:10;height:20" coordorigin="10621,3287" coordsize="10,20">
              <v:shape style="position:absolute;left:10621;top:3287;width:10;height:20" coordorigin="10621,3287" coordsize="10,20" path="m10621,3306l10631,3306,10631,3287,10621,3287,10621,3306xe" filled="true" fillcolor="#000000" stroked="false">
                <v:path arrowok="t"/>
                <v:fill type="solid"/>
              </v:shape>
            </v:group>
            <v:group style="position:absolute;left:10621;top:3306;width:10;height:20" coordorigin="10621,3306" coordsize="10,20">
              <v:shape style="position:absolute;left:10621;top:3306;width:10;height:20" coordorigin="10621,3306" coordsize="10,20" path="m10621,3325l10631,3325,10631,3306,10621,3306,10621,3325xe" filled="true" fillcolor="#000000" stroked="false">
                <v:path arrowok="t"/>
                <v:fill type="solid"/>
              </v:shape>
            </v:group>
            <v:group style="position:absolute;left:10621;top:3325;width:10;height:20" coordorigin="10621,3325" coordsize="10,20">
              <v:shape style="position:absolute;left:10621;top:3325;width:10;height:20" coordorigin="10621,3325" coordsize="10,20" path="m10621,3344l10631,3344,10631,3325,10621,3325,10621,3344xe" filled="true" fillcolor="#000000" stroked="false">
                <v:path arrowok="t"/>
                <v:fill type="solid"/>
              </v:shape>
            </v:group>
            <v:group style="position:absolute;left:10621;top:3344;width:10;height:20" coordorigin="10621,3344" coordsize="10,20">
              <v:shape style="position:absolute;left:10621;top:3344;width:10;height:20" coordorigin="10621,3344" coordsize="10,20" path="m10621,3363l10631,3363,10631,3344,10621,3344,10621,3363xe" filled="true" fillcolor="#000000" stroked="false">
                <v:path arrowok="t"/>
                <v:fill type="solid"/>
              </v:shape>
            </v:group>
            <v:group style="position:absolute;left:10621;top:3363;width:10;height:20" coordorigin="10621,3363" coordsize="10,20">
              <v:shape style="position:absolute;left:10621;top:3363;width:10;height:20" coordorigin="10621,3363" coordsize="10,20" path="m10621,3383l10631,3383,10631,3363,10621,3363,10621,3383xe" filled="true" fillcolor="#000000" stroked="false">
                <v:path arrowok="t"/>
                <v:fill type="solid"/>
              </v:shape>
            </v:group>
            <v:group style="position:absolute;left:10621;top:3383;width:10;height:20" coordorigin="10621,3383" coordsize="10,20">
              <v:shape style="position:absolute;left:10621;top:3383;width:10;height:20" coordorigin="10621,3383" coordsize="10,20" path="m10621,3402l10631,3402,10631,3383,10621,3383,10621,3402xe" filled="true" fillcolor="#000000" stroked="false">
                <v:path arrowok="t"/>
                <v:fill type="solid"/>
              </v:shape>
            </v:group>
            <v:group style="position:absolute;left:10621;top:3402;width:10;height:20" coordorigin="10621,3402" coordsize="10,20">
              <v:shape style="position:absolute;left:10621;top:3402;width:10;height:20" coordorigin="10621,3402" coordsize="10,20" path="m10621,3421l10631,3421,10631,3402,10621,3402,10621,3421xe" filled="true" fillcolor="#000000" stroked="false">
                <v:path arrowok="t"/>
                <v:fill type="solid"/>
              </v:shape>
            </v:group>
            <v:group style="position:absolute;left:10621;top:3421;width:10;height:20" coordorigin="10621,3421" coordsize="10,20">
              <v:shape style="position:absolute;left:10621;top:3421;width:10;height:20" coordorigin="10621,3421" coordsize="10,20" path="m10621,3440l10631,3440,10631,3421,10621,3421,10621,3440xe" filled="true" fillcolor="#000000" stroked="false">
                <v:path arrowok="t"/>
                <v:fill type="solid"/>
              </v:shape>
            </v:group>
            <v:group style="position:absolute;left:10621;top:3440;width:10;height:20" coordorigin="10621,3440" coordsize="10,20">
              <v:shape style="position:absolute;left:10621;top:3440;width:10;height:20" coordorigin="10621,3440" coordsize="10,20" path="m10621,3459l10631,3459,10631,3440,10621,3440,10621,3459xe" filled="true" fillcolor="#000000" stroked="false">
                <v:path arrowok="t"/>
                <v:fill type="solid"/>
              </v:shape>
            </v:group>
            <v:group style="position:absolute;left:10621;top:3459;width:10;height:20" coordorigin="10621,3459" coordsize="10,20">
              <v:shape style="position:absolute;left:10621;top:3459;width:10;height:20" coordorigin="10621,3459" coordsize="10,20" path="m10621,3479l10631,3479,10631,3459,10621,3459,10621,3479xe" filled="true" fillcolor="#000000" stroked="false">
                <v:path arrowok="t"/>
                <v:fill type="solid"/>
              </v:shape>
            </v:group>
            <v:group style="position:absolute;left:10621;top:3479;width:10;height:20" coordorigin="10621,3479" coordsize="10,20">
              <v:shape style="position:absolute;left:10621;top:3479;width:10;height:20" coordorigin="10621,3479" coordsize="10,20" path="m10621,3498l10631,3498,10631,3479,10621,3479,10621,3498xe" filled="true" fillcolor="#000000" stroked="false">
                <v:path arrowok="t"/>
                <v:fill type="solid"/>
              </v:shape>
            </v:group>
            <v:group style="position:absolute;left:10621;top:3498;width:10;height:20" coordorigin="10621,3498" coordsize="10,20">
              <v:shape style="position:absolute;left:10621;top:3498;width:10;height:20" coordorigin="10621,3498" coordsize="10,20" path="m10621,3517l10631,3517,10631,3498,10621,3498,10621,3517xe" filled="true" fillcolor="#000000" stroked="false">
                <v:path arrowok="t"/>
                <v:fill type="solid"/>
              </v:shape>
            </v:group>
            <v:group style="position:absolute;left:10621;top:3517;width:10;height:20" coordorigin="10621,3517" coordsize="10,20">
              <v:shape style="position:absolute;left:10621;top:3517;width:10;height:20" coordorigin="10621,3517" coordsize="10,20" path="m10621,3536l10631,3536,10631,3517,10621,3517,10621,3536xe" filled="true" fillcolor="#000000" stroked="false">
                <v:path arrowok="t"/>
                <v:fill type="solid"/>
              </v:shape>
            </v:group>
            <v:group style="position:absolute;left:10621;top:3536;width:10;height:20" coordorigin="10621,3536" coordsize="10,20">
              <v:shape style="position:absolute;left:10621;top:3536;width:10;height:20" coordorigin="10621,3536" coordsize="10,20" path="m10621,3555l10631,3555,10631,3536,10621,3536,10621,3555xe" filled="true" fillcolor="#000000" stroked="false">
                <v:path arrowok="t"/>
                <v:fill type="solid"/>
              </v:shape>
            </v:group>
            <v:group style="position:absolute;left:10621;top:3555;width:10;height:20" coordorigin="10621,3555" coordsize="10,20">
              <v:shape style="position:absolute;left:10621;top:3555;width:10;height:20" coordorigin="10621,3555" coordsize="10,20" path="m10621,3575l10631,3575,10631,3555,10621,3555,10621,3575xe" filled="true" fillcolor="#000000" stroked="false">
                <v:path arrowok="t"/>
                <v:fill type="solid"/>
              </v:shape>
            </v:group>
            <v:group style="position:absolute;left:10621;top:3575;width:10;height:20" coordorigin="10621,3575" coordsize="10,20">
              <v:shape style="position:absolute;left:10621;top:3575;width:10;height:20" coordorigin="10621,3575" coordsize="10,20" path="m10621,3594l10631,3594,10631,3575,10621,3575,10621,3594xe" filled="true" fillcolor="#000000" stroked="false">
                <v:path arrowok="t"/>
                <v:fill type="solid"/>
              </v:shape>
            </v:group>
            <v:group style="position:absolute;left:10621;top:3594;width:10;height:20" coordorigin="10621,3594" coordsize="10,20">
              <v:shape style="position:absolute;left:10621;top:3594;width:10;height:20" coordorigin="10621,3594" coordsize="10,20" path="m10621,3613l10631,3613,10631,3594,10621,3594,10621,3613xe" filled="true" fillcolor="#000000" stroked="false">
                <v:path arrowok="t"/>
                <v:fill type="solid"/>
              </v:shape>
            </v:group>
            <v:group style="position:absolute;left:10621;top:3613;width:10;height:20" coordorigin="10621,3613" coordsize="10,20">
              <v:shape style="position:absolute;left:10621;top:3613;width:10;height:20" coordorigin="10621,3613" coordsize="10,20" path="m10621,3632l10631,3632,10631,3613,10621,3613,10621,3632xe" filled="true" fillcolor="#000000" stroked="false">
                <v:path arrowok="t"/>
                <v:fill type="solid"/>
              </v:shape>
            </v:group>
            <v:group style="position:absolute;left:10621;top:3632;width:10;height:20" coordorigin="10621,3632" coordsize="10,20">
              <v:shape style="position:absolute;left:10621;top:3632;width:10;height:20" coordorigin="10621,3632" coordsize="10,20" path="m10621,3651l10631,3651,10631,3632,10621,3632,10621,3651xe" filled="true" fillcolor="#000000" stroked="false">
                <v:path arrowok="t"/>
                <v:fill type="solid"/>
              </v:shape>
            </v:group>
            <v:group style="position:absolute;left:10621;top:3651;width:10;height:20" coordorigin="10621,3651" coordsize="10,20">
              <v:shape style="position:absolute;left:10621;top:3651;width:10;height:20" coordorigin="10621,3651" coordsize="10,20" path="m10621,3671l10631,3671,10631,3651,10621,3651,10621,3671xe" filled="true" fillcolor="#000000" stroked="false">
                <v:path arrowok="t"/>
                <v:fill type="solid"/>
              </v:shape>
            </v:group>
            <v:group style="position:absolute;left:10621;top:3671;width:10;height:20" coordorigin="10621,3671" coordsize="10,20">
              <v:shape style="position:absolute;left:10621;top:3671;width:10;height:20" coordorigin="10621,3671" coordsize="10,20" path="m10621,3690l10631,3690,10631,3671,10621,3671,10621,3690xe" filled="true" fillcolor="#000000" stroked="false">
                <v:path arrowok="t"/>
                <v:fill type="solid"/>
              </v:shape>
            </v:group>
            <v:group style="position:absolute;left:10621;top:3690;width:10;height:20" coordorigin="10621,3690" coordsize="10,20">
              <v:shape style="position:absolute;left:10621;top:3690;width:10;height:20" coordorigin="10621,3690" coordsize="10,20" path="m10621,3709l10631,3709,10631,3690,10621,3690,10621,3709xe" filled="true" fillcolor="#000000" stroked="false">
                <v:path arrowok="t"/>
                <v:fill type="solid"/>
              </v:shape>
            </v:group>
            <v:group style="position:absolute;left:10621;top:3709;width:10;height:20" coordorigin="10621,3709" coordsize="10,20">
              <v:shape style="position:absolute;left:10621;top:3709;width:10;height:20" coordorigin="10621,3709" coordsize="10,20" path="m10621,3728l10631,3728,10631,3709,10621,3709,10621,3728xe" filled="true" fillcolor="#000000" stroked="false">
                <v:path arrowok="t"/>
                <v:fill type="solid"/>
              </v:shape>
            </v:group>
            <v:group style="position:absolute;left:10621;top:3728;width:10;height:20" coordorigin="10621,3728" coordsize="10,20">
              <v:shape style="position:absolute;left:10621;top:3728;width:10;height:20" coordorigin="10621,3728" coordsize="10,20" path="m10621,3747l10631,3747,10631,3728,10621,3728,10621,3747xe" filled="true" fillcolor="#000000" stroked="false">
                <v:path arrowok="t"/>
                <v:fill type="solid"/>
              </v:shape>
            </v:group>
            <v:group style="position:absolute;left:10621;top:3747;width:10;height:20" coordorigin="10621,3747" coordsize="10,20">
              <v:shape style="position:absolute;left:10621;top:3747;width:10;height:20" coordorigin="10621,3747" coordsize="10,20" path="m10621,3767l10631,3767,10631,3747,10621,3747,10621,3767xe" filled="true" fillcolor="#000000" stroked="false">
                <v:path arrowok="t"/>
                <v:fill type="solid"/>
              </v:shape>
            </v:group>
            <v:group style="position:absolute;left:10621;top:3767;width:10;height:20" coordorigin="10621,3767" coordsize="10,20">
              <v:shape style="position:absolute;left:10621;top:3767;width:10;height:20" coordorigin="10621,3767" coordsize="10,20" path="m10621,3786l10631,3786,10631,3767,10621,3767,10621,3786xe" filled="true" fillcolor="#000000" stroked="false">
                <v:path arrowok="t"/>
                <v:fill type="solid"/>
              </v:shape>
            </v:group>
            <v:group style="position:absolute;left:10621;top:3786;width:10;height:20" coordorigin="10621,3786" coordsize="10,20">
              <v:shape style="position:absolute;left:10621;top:3786;width:10;height:20" coordorigin="10621,3786" coordsize="10,20" path="m10621,3805l10631,3805,10631,3786,10621,3786,10621,3805xe" filled="true" fillcolor="#000000" stroked="false">
                <v:path arrowok="t"/>
                <v:fill type="solid"/>
              </v:shape>
            </v:group>
            <v:group style="position:absolute;left:10621;top:3805;width:10;height:20" coordorigin="10621,3805" coordsize="10,20">
              <v:shape style="position:absolute;left:10621;top:3805;width:10;height:20" coordorigin="10621,3805" coordsize="10,20" path="m10621,3824l10631,3824,10631,3805,10621,3805,10621,3824xe" filled="true" fillcolor="#000000" stroked="false">
                <v:path arrowok="t"/>
                <v:fill type="solid"/>
              </v:shape>
            </v:group>
            <v:group style="position:absolute;left:10621;top:3824;width:10;height:20" coordorigin="10621,3824" coordsize="10,20">
              <v:shape style="position:absolute;left:10621;top:3824;width:10;height:20" coordorigin="10621,3824" coordsize="10,20" path="m10621,3843l10631,3843,10631,3824,10621,3824,10621,3843xe" filled="true" fillcolor="#000000" stroked="false">
                <v:path arrowok="t"/>
                <v:fill type="solid"/>
              </v:shape>
            </v:group>
            <v:group style="position:absolute;left:10621;top:3843;width:10;height:20" coordorigin="10621,3843" coordsize="10,20">
              <v:shape style="position:absolute;left:10621;top:3843;width:10;height:20" coordorigin="10621,3843" coordsize="10,20" path="m10621,3863l10631,3863,10631,3843,10621,3843,10621,3863xe" filled="true" fillcolor="#000000" stroked="false">
                <v:path arrowok="t"/>
                <v:fill type="solid"/>
              </v:shape>
            </v:group>
            <v:group style="position:absolute;left:10621;top:3863;width:10;height:20" coordorigin="10621,3863" coordsize="10,20">
              <v:shape style="position:absolute;left:10621;top:3863;width:10;height:20" coordorigin="10621,3863" coordsize="10,20" path="m10621,3882l10631,3882,10631,3863,10621,3863,10621,3882xe" filled="true" fillcolor="#000000" stroked="false">
                <v:path arrowok="t"/>
                <v:fill type="solid"/>
              </v:shape>
            </v:group>
            <v:group style="position:absolute;left:10621;top:3882;width:10;height:20" coordorigin="10621,3882" coordsize="10,20">
              <v:shape style="position:absolute;left:10621;top:3882;width:10;height:20" coordorigin="10621,3882" coordsize="10,20" path="m10621,3901l10631,3901,10631,3882,10621,3882,10621,3901xe" filled="true" fillcolor="#000000" stroked="false">
                <v:path arrowok="t"/>
                <v:fill type="solid"/>
              </v:shape>
            </v:group>
            <v:group style="position:absolute;left:10621;top:3901;width:10;height:20" coordorigin="10621,3901" coordsize="10,20">
              <v:shape style="position:absolute;left:10621;top:3901;width:10;height:20" coordorigin="10621,3901" coordsize="10,20" path="m10621,3920l10631,3920,10631,3901,10621,3901,10621,3920xe" filled="true" fillcolor="#000000" stroked="false">
                <v:path arrowok="t"/>
                <v:fill type="solid"/>
              </v:shape>
            </v:group>
            <v:group style="position:absolute;left:10621;top:3920;width:10;height:20" coordorigin="10621,3920" coordsize="10,20">
              <v:shape style="position:absolute;left:10621;top:3920;width:10;height:20" coordorigin="10621,3920" coordsize="10,20" path="m10621,3939l10631,3939,10631,3920,10621,3920,10621,3939xe" filled="true" fillcolor="#000000" stroked="false">
                <v:path arrowok="t"/>
                <v:fill type="solid"/>
              </v:shape>
            </v:group>
            <v:group style="position:absolute;left:10621;top:3939;width:10;height:20" coordorigin="10621,3939" coordsize="10,20">
              <v:shape style="position:absolute;left:10621;top:3939;width:10;height:20" coordorigin="10621,3939" coordsize="10,20" path="m10621,3959l10631,3959,10631,3939,10621,3939,10621,3959xe" filled="true" fillcolor="#000000" stroked="false">
                <v:path arrowok="t"/>
                <v:fill type="solid"/>
              </v:shape>
            </v:group>
            <v:group style="position:absolute;left:10621;top:3959;width:10;height:20" coordorigin="10621,3959" coordsize="10,20">
              <v:shape style="position:absolute;left:10621;top:3959;width:10;height:20" coordorigin="10621,3959" coordsize="10,20" path="m10621,3978l10631,3978,10631,3959,10621,3959,10621,3978xe" filled="true" fillcolor="#000000" stroked="false">
                <v:path arrowok="t"/>
                <v:fill type="solid"/>
              </v:shape>
            </v:group>
            <v:group style="position:absolute;left:10621;top:3978;width:10;height:20" coordorigin="10621,3978" coordsize="10,20">
              <v:shape style="position:absolute;left:10621;top:3978;width:10;height:20" coordorigin="10621,3978" coordsize="10,20" path="m10621,3997l10631,3997,10631,3978,10621,3978,10621,3997xe" filled="true" fillcolor="#000000" stroked="false">
                <v:path arrowok="t"/>
                <v:fill type="solid"/>
              </v:shape>
            </v:group>
            <v:group style="position:absolute;left:10621;top:3997;width:10;height:20" coordorigin="10621,3997" coordsize="10,20">
              <v:shape style="position:absolute;left:10621;top:3997;width:10;height:20" coordorigin="10621,3997" coordsize="10,20" path="m10621,4016l10631,4016,10631,3997,10621,3997,10621,4016xe" filled="true" fillcolor="#000000" stroked="false">
                <v:path arrowok="t"/>
                <v:fill type="solid"/>
              </v:shape>
            </v:group>
            <v:group style="position:absolute;left:10621;top:4016;width:10;height:20" coordorigin="10621,4016" coordsize="10,20">
              <v:shape style="position:absolute;left:10621;top:4016;width:10;height:20" coordorigin="10621,4016" coordsize="10,20" path="m10621,4035l10631,4035,10631,4016,10621,4016,10621,4035xe" filled="true" fillcolor="#000000" stroked="false">
                <v:path arrowok="t"/>
                <v:fill type="solid"/>
              </v:shape>
            </v:group>
            <v:group style="position:absolute;left:10621;top:4035;width:10;height:20" coordorigin="10621,4035" coordsize="10,20">
              <v:shape style="position:absolute;left:10621;top:4035;width:10;height:20" coordorigin="10621,4035" coordsize="10,20" path="m10621,4055l10631,4055,10631,4035,10621,4035,10621,4055xe" filled="true" fillcolor="#000000" stroked="false">
                <v:path arrowok="t"/>
                <v:fill type="solid"/>
              </v:shape>
            </v:group>
            <v:group style="position:absolute;left:10621;top:4055;width:10;height:20" coordorigin="10621,4055" coordsize="10,20">
              <v:shape style="position:absolute;left:10621;top:4055;width:10;height:20" coordorigin="10621,4055" coordsize="10,20" path="m10621,4074l10631,4074,10631,4055,10621,4055,10621,4074xe" filled="true" fillcolor="#000000" stroked="false">
                <v:path arrowok="t"/>
                <v:fill type="solid"/>
              </v:shape>
            </v:group>
            <v:group style="position:absolute;left:10621;top:4074;width:10;height:20" coordorigin="10621,4074" coordsize="10,20">
              <v:shape style="position:absolute;left:10621;top:4074;width:10;height:20" coordorigin="10621,4074" coordsize="10,20" path="m10621,4093l10631,4093,10631,4074,10621,4074,10621,4093xe" filled="true" fillcolor="#000000" stroked="false">
                <v:path arrowok="t"/>
                <v:fill type="solid"/>
              </v:shape>
            </v:group>
            <v:group style="position:absolute;left:10621;top:4093;width:10;height:20" coordorigin="10621,4093" coordsize="10,20">
              <v:shape style="position:absolute;left:10621;top:4093;width:10;height:20" coordorigin="10621,4093" coordsize="10,20" path="m10621,4112l10631,4112,10631,4093,10621,4093,10621,4112xe" filled="true" fillcolor="#000000" stroked="false">
                <v:path arrowok="t"/>
                <v:fill type="solid"/>
              </v:shape>
            </v:group>
            <v:group style="position:absolute;left:10621;top:4112;width:10;height:20" coordorigin="10621,4112" coordsize="10,20">
              <v:shape style="position:absolute;left:10621;top:4112;width:10;height:20" coordorigin="10621,4112" coordsize="10,20" path="m10621,4131l10631,4131,10631,4112,10621,4112,10621,4131xe" filled="true" fillcolor="#000000" stroked="false">
                <v:path arrowok="t"/>
                <v:fill type="solid"/>
              </v:shape>
            </v:group>
            <v:group style="position:absolute;left:10621;top:4131;width:10;height:20" coordorigin="10621,4131" coordsize="10,20">
              <v:shape style="position:absolute;left:10621;top:4131;width:10;height:20" coordorigin="10621,4131" coordsize="10,20" path="m10621,4151l10631,4151,10631,4131,10621,4131,10621,4151xe" filled="true" fillcolor="#000000" stroked="false">
                <v:path arrowok="t"/>
                <v:fill type="solid"/>
              </v:shape>
            </v:group>
            <v:group style="position:absolute;left:10621;top:4151;width:10;height:20" coordorigin="10621,4151" coordsize="10,20">
              <v:shape style="position:absolute;left:10621;top:4151;width:10;height:20" coordorigin="10621,4151" coordsize="10,20" path="m10621,4170l10631,4170,10631,4151,10621,4151,10621,4170xe" filled="true" fillcolor="#000000" stroked="false">
                <v:path arrowok="t"/>
                <v:fill type="solid"/>
              </v:shape>
            </v:group>
            <v:group style="position:absolute;left:10621;top:4170;width:10;height:20" coordorigin="10621,4170" coordsize="10,20">
              <v:shape style="position:absolute;left:10621;top:4170;width:10;height:20" coordorigin="10621,4170" coordsize="10,20" path="m10621,4189l10631,4189,10631,4170,10621,4170,10621,4189xe" filled="true" fillcolor="#000000" stroked="false">
                <v:path arrowok="t"/>
                <v:fill type="solid"/>
              </v:shape>
            </v:group>
            <v:group style="position:absolute;left:10621;top:4189;width:10;height:20" coordorigin="10621,4189" coordsize="10,20">
              <v:shape style="position:absolute;left:10621;top:4189;width:10;height:20" coordorigin="10621,4189" coordsize="10,20" path="m10621,4208l10631,4208,10631,4189,10621,4189,10621,4208xe" filled="true" fillcolor="#000000" stroked="false">
                <v:path arrowok="t"/>
                <v:fill type="solid"/>
              </v:shape>
            </v:group>
            <v:group style="position:absolute;left:10621;top:4208;width:10;height:20" coordorigin="10621,4208" coordsize="10,20">
              <v:shape style="position:absolute;left:10621;top:4208;width:10;height:20" coordorigin="10621,4208" coordsize="10,20" path="m10621,4227l10631,4227,10631,4208,10621,4208,10621,4227xe" filled="true" fillcolor="#000000" stroked="false">
                <v:path arrowok="t"/>
                <v:fill type="solid"/>
              </v:shape>
            </v:group>
            <v:group style="position:absolute;left:10621;top:4227;width:10;height:20" coordorigin="10621,4227" coordsize="10,20">
              <v:shape style="position:absolute;left:10621;top:4227;width:10;height:20" coordorigin="10621,4227" coordsize="10,20" path="m10621,4247l10631,4247,10631,4227,10621,4227,10621,4247xe" filled="true" fillcolor="#000000" stroked="false">
                <v:path arrowok="t"/>
                <v:fill type="solid"/>
              </v:shape>
            </v:group>
            <v:group style="position:absolute;left:10621;top:4247;width:10;height:20" coordorigin="10621,4247" coordsize="10,20">
              <v:shape style="position:absolute;left:10621;top:4247;width:10;height:20" coordorigin="10621,4247" coordsize="10,20" path="m10621,4266l10631,4266,10631,4247,10621,4247,10621,4266xe" filled="true" fillcolor="#000000" stroked="false">
                <v:path arrowok="t"/>
                <v:fill type="solid"/>
              </v:shape>
            </v:group>
            <v:group style="position:absolute;left:10621;top:4266;width:10;height:20" coordorigin="10621,4266" coordsize="10,20">
              <v:shape style="position:absolute;left:10621;top:4266;width:10;height:20" coordorigin="10621,4266" coordsize="10,20" path="m10621,4285l10631,4285,10631,4266,10621,4266,10621,4285xe" filled="true" fillcolor="#000000" stroked="false">
                <v:path arrowok="t"/>
                <v:fill type="solid"/>
              </v:shape>
            </v:group>
            <v:group style="position:absolute;left:10621;top:4285;width:10;height:20" coordorigin="10621,4285" coordsize="10,20">
              <v:shape style="position:absolute;left:10621;top:4285;width:10;height:20" coordorigin="10621,4285" coordsize="10,20" path="m10621,4304l10631,4304,10631,4285,10621,4285,10621,4304xe" filled="true" fillcolor="#000000" stroked="false">
                <v:path arrowok="t"/>
                <v:fill type="solid"/>
              </v:shape>
            </v:group>
            <v:group style="position:absolute;left:10621;top:4304;width:10;height:20" coordorigin="10621,4304" coordsize="10,20">
              <v:shape style="position:absolute;left:10621;top:4304;width:10;height:20" coordorigin="10621,4304" coordsize="10,20" path="m10621,4323l10631,4323,10631,4304,10621,4304,10621,4323xe" filled="true" fillcolor="#000000" stroked="false">
                <v:path arrowok="t"/>
                <v:fill type="solid"/>
              </v:shape>
            </v:group>
            <v:group style="position:absolute;left:10621;top:4323;width:10;height:20" coordorigin="10621,4323" coordsize="10,20">
              <v:shape style="position:absolute;left:10621;top:4323;width:10;height:20" coordorigin="10621,4323" coordsize="10,20" path="m10621,4343l10631,4343,10631,4323,10621,4323,10621,4343xe" filled="true" fillcolor="#000000" stroked="false">
                <v:path arrowok="t"/>
                <v:fill type="solid"/>
              </v:shape>
            </v:group>
            <v:group style="position:absolute;left:10621;top:4343;width:10;height:20" coordorigin="10621,4343" coordsize="10,20">
              <v:shape style="position:absolute;left:10621;top:4343;width:10;height:20" coordorigin="10621,4343" coordsize="10,20" path="m10621,4362l10631,4362,10631,4343,10621,4343,10621,4362xe" filled="true" fillcolor="#000000" stroked="false">
                <v:path arrowok="t"/>
                <v:fill type="solid"/>
              </v:shape>
            </v:group>
            <v:group style="position:absolute;left:10621;top:4362;width:10;height:20" coordorigin="10621,4362" coordsize="10,20">
              <v:shape style="position:absolute;left:10621;top:4362;width:10;height:20" coordorigin="10621,4362" coordsize="10,20" path="m10621,4381l10631,4381,10631,4362,10621,4362,10621,4381xe" filled="true" fillcolor="#000000" stroked="false">
                <v:path arrowok="t"/>
                <v:fill type="solid"/>
              </v:shape>
            </v:group>
            <v:group style="position:absolute;left:10621;top:4381;width:10;height:20" coordorigin="10621,4381" coordsize="10,20">
              <v:shape style="position:absolute;left:10621;top:4381;width:10;height:20" coordorigin="10621,4381" coordsize="10,20" path="m10621,4400l10631,4400,10631,4381,10621,4381,10621,4400xe" filled="true" fillcolor="#000000" stroked="false">
                <v:path arrowok="t"/>
                <v:fill type="solid"/>
              </v:shape>
            </v:group>
            <v:group style="position:absolute;left:10621;top:4400;width:10;height:20" coordorigin="10621,4400" coordsize="10,20">
              <v:shape style="position:absolute;left:10621;top:4400;width:10;height:20" coordorigin="10621,4400" coordsize="10,20" path="m10621,4419l10631,4419,10631,4400,10621,4400,10621,4419xe" filled="true" fillcolor="#000000" stroked="false">
                <v:path arrowok="t"/>
                <v:fill type="solid"/>
              </v:shape>
            </v:group>
            <v:group style="position:absolute;left:10621;top:4419;width:10;height:20" coordorigin="10621,4419" coordsize="10,20">
              <v:shape style="position:absolute;left:10621;top:4419;width:10;height:20" coordorigin="10621,4419" coordsize="10,20" path="m10621,4439l10631,4439,10631,4419,10621,4419,10621,4439xe" filled="true" fillcolor="#000000" stroked="false">
                <v:path arrowok="t"/>
                <v:fill type="solid"/>
              </v:shape>
            </v:group>
            <v:group style="position:absolute;left:10621;top:4439;width:10;height:20" coordorigin="10621,4439" coordsize="10,20">
              <v:shape style="position:absolute;left:10621;top:4439;width:10;height:20" coordorigin="10621,4439" coordsize="10,20" path="m10621,4458l10631,4458,10631,4439,10621,4439,10621,4458xe" filled="true" fillcolor="#000000" stroked="false">
                <v:path arrowok="t"/>
                <v:fill type="solid"/>
              </v:shape>
            </v:group>
            <v:group style="position:absolute;left:10621;top:4458;width:10;height:20" coordorigin="10621,4458" coordsize="10,20">
              <v:shape style="position:absolute;left:10621;top:4458;width:10;height:20" coordorigin="10621,4458" coordsize="10,20" path="m10621,4477l10631,4477,10631,4458,10621,4458,10621,4477xe" filled="true" fillcolor="#000000" stroked="false">
                <v:path arrowok="t"/>
                <v:fill type="solid"/>
              </v:shape>
            </v:group>
            <v:group style="position:absolute;left:10621;top:4477;width:10;height:20" coordorigin="10621,4477" coordsize="10,20">
              <v:shape style="position:absolute;left:10621;top:4477;width:10;height:20" coordorigin="10621,4477" coordsize="10,20" path="m10621,4496l10631,4496,10631,4477,10621,4477,10621,4496xe" filled="true" fillcolor="#000000" stroked="false">
                <v:path arrowok="t"/>
                <v:fill type="solid"/>
              </v:shape>
            </v:group>
            <v:group style="position:absolute;left:10621;top:4496;width:10;height:20" coordorigin="10621,4496" coordsize="10,20">
              <v:shape style="position:absolute;left:10621;top:4496;width:10;height:20" coordorigin="10621,4496" coordsize="10,20" path="m10621,4515l10631,4515,10631,4496,10621,4496,10621,4515xe" filled="true" fillcolor="#000000" stroked="false">
                <v:path arrowok="t"/>
                <v:fill type="solid"/>
              </v:shape>
            </v:group>
            <v:group style="position:absolute;left:10621;top:4515;width:10;height:20" coordorigin="10621,4515" coordsize="10,20">
              <v:shape style="position:absolute;left:10621;top:4515;width:10;height:20" coordorigin="10621,4515" coordsize="10,20" path="m10621,4535l10631,4535,10631,4515,10621,4515,10621,4535xe" filled="true" fillcolor="#000000" stroked="false">
                <v:path arrowok="t"/>
                <v:fill type="solid"/>
              </v:shape>
            </v:group>
            <v:group style="position:absolute;left:10621;top:4535;width:10;height:20" coordorigin="10621,4535" coordsize="10,20">
              <v:shape style="position:absolute;left:10621;top:4535;width:10;height:20" coordorigin="10621,4535" coordsize="10,20" path="m10621,4554l10631,4554,10631,4535,10621,4535,10621,4554xe" filled="true" fillcolor="#000000" stroked="false">
                <v:path arrowok="t"/>
                <v:fill type="solid"/>
              </v:shape>
            </v:group>
            <v:group style="position:absolute;left:10621;top:4554;width:10;height:20" coordorigin="10621,4554" coordsize="10,20">
              <v:shape style="position:absolute;left:10621;top:4554;width:10;height:20" coordorigin="10621,4554" coordsize="10,20" path="m10621,4573l10631,4573,10631,4554,10621,4554,10621,4573xe" filled="true" fillcolor="#000000" stroked="false">
                <v:path arrowok="t"/>
                <v:fill type="solid"/>
              </v:shape>
            </v:group>
            <v:group style="position:absolute;left:10621;top:4573;width:10;height:20" coordorigin="10621,4573" coordsize="10,20">
              <v:shape style="position:absolute;left:10621;top:4573;width:10;height:20" coordorigin="10621,4573" coordsize="10,20" path="m10621,4592l10631,4592,10631,4573,10621,4573,10621,4592xe" filled="true" fillcolor="#000000" stroked="false">
                <v:path arrowok="t"/>
                <v:fill type="solid"/>
              </v:shape>
            </v:group>
            <v:group style="position:absolute;left:10621;top:4592;width:10;height:20" coordorigin="10621,4592" coordsize="10,20">
              <v:shape style="position:absolute;left:10621;top:4592;width:10;height:20" coordorigin="10621,4592" coordsize="10,20" path="m10621,4611l10631,4611,10631,4592,10621,4592,10621,4611xe" filled="true" fillcolor="#000000" stroked="false">
                <v:path arrowok="t"/>
                <v:fill type="solid"/>
              </v:shape>
            </v:group>
            <v:group style="position:absolute;left:10621;top:4611;width:10;height:20" coordorigin="10621,4611" coordsize="10,20">
              <v:shape style="position:absolute;left:10621;top:4611;width:10;height:20" coordorigin="10621,4611" coordsize="10,20" path="m10621,4631l10631,4631,10631,4611,10621,4611,10621,4631xe" filled="true" fillcolor="#000000" stroked="false">
                <v:path arrowok="t"/>
                <v:fill type="solid"/>
              </v:shape>
            </v:group>
            <v:group style="position:absolute;left:10621;top:4631;width:10;height:20" coordorigin="10621,4631" coordsize="10,20">
              <v:shape style="position:absolute;left:10621;top:4631;width:10;height:20" coordorigin="10621,4631" coordsize="10,20" path="m10621,4650l10631,4650,10631,4631,10621,4631,10621,4650xe" filled="true" fillcolor="#000000" stroked="false">
                <v:path arrowok="t"/>
                <v:fill type="solid"/>
              </v:shape>
            </v:group>
            <v:group style="position:absolute;left:10621;top:4650;width:10;height:20" coordorigin="10621,4650" coordsize="10,20">
              <v:shape style="position:absolute;left:10621;top:4650;width:10;height:20" coordorigin="10621,4650" coordsize="10,20" path="m10621,4669l10631,4669,10631,4650,10621,4650,10621,4669xe" filled="true" fillcolor="#000000" stroked="false">
                <v:path arrowok="t"/>
                <v:fill type="solid"/>
              </v:shape>
            </v:group>
            <v:group style="position:absolute;left:10621;top:4669;width:10;height:20" coordorigin="10621,4669" coordsize="10,20">
              <v:shape style="position:absolute;left:10621;top:4669;width:10;height:20" coordorigin="10621,4669" coordsize="10,20" path="m10621,4688l10631,4688,10631,4669,10621,4669,10621,4688xe" filled="true" fillcolor="#000000" stroked="false">
                <v:path arrowok="t"/>
                <v:fill type="solid"/>
              </v:shape>
            </v:group>
            <v:group style="position:absolute;left:10621;top:4688;width:10;height:20" coordorigin="10621,4688" coordsize="10,20">
              <v:shape style="position:absolute;left:10621;top:4688;width:10;height:20" coordorigin="10621,4688" coordsize="10,20" path="m10621,4707l10631,4707,10631,4688,10621,4688,10621,4707xe" filled="true" fillcolor="#000000" stroked="false">
                <v:path arrowok="t"/>
                <v:fill type="solid"/>
              </v:shape>
            </v:group>
            <v:group style="position:absolute;left:10621;top:4707;width:10;height:20" coordorigin="10621,4707" coordsize="10,20">
              <v:shape style="position:absolute;left:10621;top:4707;width:10;height:20" coordorigin="10621,4707" coordsize="10,20" path="m10621,4727l10631,4727,10631,4707,10621,4707,10621,4727xe" filled="true" fillcolor="#000000" stroked="false">
                <v:path arrowok="t"/>
                <v:fill type="solid"/>
              </v:shape>
            </v:group>
            <v:group style="position:absolute;left:10621;top:4727;width:10;height:20" coordorigin="10621,4727" coordsize="10,20">
              <v:shape style="position:absolute;left:10621;top:4727;width:10;height:20" coordorigin="10621,4727" coordsize="10,20" path="m10621,4746l10631,4746,10631,4727,10621,4727,10621,4746xe" filled="true" fillcolor="#000000" stroked="false">
                <v:path arrowok="t"/>
                <v:fill type="solid"/>
              </v:shape>
            </v:group>
            <v:group style="position:absolute;left:10621;top:4746;width:10;height:20" coordorigin="10621,4746" coordsize="10,20">
              <v:shape style="position:absolute;left:10621;top:4746;width:10;height:20" coordorigin="10621,4746" coordsize="10,20" path="m10621,4765l10631,4765,10631,4746,10621,4746,10621,4765xe" filled="true" fillcolor="#000000" stroked="false">
                <v:path arrowok="t"/>
                <v:fill type="solid"/>
              </v:shape>
            </v:group>
            <v:group style="position:absolute;left:10621;top:4765;width:10;height:20" coordorigin="10621,4765" coordsize="10,20">
              <v:shape style="position:absolute;left:10621;top:4765;width:10;height:20" coordorigin="10621,4765" coordsize="10,20" path="m10621,4784l10631,4784,10631,4765,10621,4765,10621,4784xe" filled="true" fillcolor="#000000" stroked="false">
                <v:path arrowok="t"/>
                <v:fill type="solid"/>
              </v:shape>
            </v:group>
            <v:group style="position:absolute;left:10621;top:4784;width:10;height:20" coordorigin="10621,4784" coordsize="10,20">
              <v:shape style="position:absolute;left:10621;top:4784;width:10;height:20" coordorigin="10621,4784" coordsize="10,20" path="m10621,4803l10631,4803,10631,4784,10621,4784,10621,4803xe" filled="true" fillcolor="#000000" stroked="false">
                <v:path arrowok="t"/>
                <v:fill type="solid"/>
              </v:shape>
            </v:group>
            <v:group style="position:absolute;left:10621;top:4803;width:10;height:20" coordorigin="10621,4803" coordsize="10,20">
              <v:shape style="position:absolute;left:10621;top:4803;width:10;height:20" coordorigin="10621,4803" coordsize="10,20" path="m10621,4823l10631,4823,10631,4803,10621,4803,10621,4823xe" filled="true" fillcolor="#000000" stroked="false">
                <v:path arrowok="t"/>
                <v:fill type="solid"/>
              </v:shape>
            </v:group>
            <v:group style="position:absolute;left:10621;top:4823;width:10;height:20" coordorigin="10621,4823" coordsize="10,20">
              <v:shape style="position:absolute;left:10621;top:4823;width:10;height:20" coordorigin="10621,4823" coordsize="10,20" path="m10621,4842l10631,4842,10631,4823,10621,4823,10621,4842xe" filled="true" fillcolor="#000000" stroked="false">
                <v:path arrowok="t"/>
                <v:fill type="solid"/>
              </v:shape>
            </v:group>
            <v:group style="position:absolute;left:10621;top:4842;width:10;height:20" coordorigin="10621,4842" coordsize="10,20">
              <v:shape style="position:absolute;left:10621;top:4842;width:10;height:20" coordorigin="10621,4842" coordsize="10,20" path="m10621,4861l10631,4861,10631,4842,10621,4842,10621,4861xe" filled="true" fillcolor="#000000" stroked="false">
                <v:path arrowok="t"/>
                <v:fill type="solid"/>
              </v:shape>
            </v:group>
            <v:group style="position:absolute;left:10621;top:4861;width:10;height:20" coordorigin="10621,4861" coordsize="10,20">
              <v:shape style="position:absolute;left:10621;top:4861;width:10;height:20" coordorigin="10621,4861" coordsize="10,20" path="m10621,4880l10631,4880,10631,4861,10621,4861,10621,4880xe" filled="true" fillcolor="#000000" stroked="false">
                <v:path arrowok="t"/>
                <v:fill type="solid"/>
              </v:shape>
            </v:group>
            <v:group style="position:absolute;left:10621;top:4880;width:10;height:20" coordorigin="10621,4880" coordsize="10,20">
              <v:shape style="position:absolute;left:10621;top:4880;width:10;height:20" coordorigin="10621,4880" coordsize="10,20" path="m10621,4899l10631,4899,10631,4880,10621,4880,10621,4899xe" filled="true" fillcolor="#000000" stroked="false">
                <v:path arrowok="t"/>
                <v:fill type="solid"/>
              </v:shape>
            </v:group>
            <v:group style="position:absolute;left:10621;top:4899;width:10;height:20" coordorigin="10621,4899" coordsize="10,20">
              <v:shape style="position:absolute;left:10621;top:4899;width:10;height:20" coordorigin="10621,4899" coordsize="10,20" path="m10621,4919l10631,4919,10631,4899,10621,4899,10621,4919xe" filled="true" fillcolor="#000000" stroked="false">
                <v:path arrowok="t"/>
                <v:fill type="solid"/>
              </v:shape>
            </v:group>
            <v:group style="position:absolute;left:10621;top:4919;width:10;height:20" coordorigin="10621,4919" coordsize="10,20">
              <v:shape style="position:absolute;left:10621;top:4919;width:10;height:20" coordorigin="10621,4919" coordsize="10,20" path="m10621,4938l10631,4938,10631,4919,10621,4919,10621,4938xe" filled="true" fillcolor="#000000" stroked="false">
                <v:path arrowok="t"/>
                <v:fill type="solid"/>
              </v:shape>
            </v:group>
            <v:group style="position:absolute;left:10621;top:4938;width:10;height:20" coordorigin="10621,4938" coordsize="10,20">
              <v:shape style="position:absolute;left:10621;top:4938;width:10;height:20" coordorigin="10621,4938" coordsize="10,20" path="m10621,4957l10631,4957,10631,4938,10621,4938,10621,4957xe" filled="true" fillcolor="#000000" stroked="false">
                <v:path arrowok="t"/>
                <v:fill type="solid"/>
              </v:shape>
            </v:group>
            <v:group style="position:absolute;left:10621;top:4957;width:10;height:20" coordorigin="10621,4957" coordsize="10,20">
              <v:shape style="position:absolute;left:10621;top:4957;width:10;height:20" coordorigin="10621,4957" coordsize="10,20" path="m10621,4976l10631,4976,10631,4957,10621,4957,10621,4976xe" filled="true" fillcolor="#000000" stroked="false">
                <v:path arrowok="t"/>
                <v:fill type="solid"/>
              </v:shape>
            </v:group>
            <v:group style="position:absolute;left:10621;top:4976;width:10;height:20" coordorigin="10621,4976" coordsize="10,20">
              <v:shape style="position:absolute;left:10621;top:4976;width:10;height:20" coordorigin="10621,4976" coordsize="10,20" path="m10621,4995l10631,4995,10631,4976,10621,4976,10621,4995xe" filled="true" fillcolor="#000000" stroked="false">
                <v:path arrowok="t"/>
                <v:fill type="solid"/>
              </v:shape>
            </v:group>
            <v:group style="position:absolute;left:10621;top:4995;width:10;height:20" coordorigin="10621,4995" coordsize="10,20">
              <v:shape style="position:absolute;left:10621;top:4995;width:10;height:20" coordorigin="10621,4995" coordsize="10,20" path="m10621,5015l10631,5015,10631,4995,10621,4995,10621,5015xe" filled="true" fillcolor="#000000" stroked="false">
                <v:path arrowok="t"/>
                <v:fill type="solid"/>
              </v:shape>
            </v:group>
            <v:group style="position:absolute;left:10621;top:5015;width:10;height:20" coordorigin="10621,5015" coordsize="10,20">
              <v:shape style="position:absolute;left:10621;top:5015;width:10;height:20" coordorigin="10621,5015" coordsize="10,20" path="m10621,5034l10631,5034,10631,5015,10621,5015,10621,5034xe" filled="true" fillcolor="#000000" stroked="false">
                <v:path arrowok="t"/>
                <v:fill type="solid"/>
              </v:shape>
            </v:group>
            <v:group style="position:absolute;left:10621;top:5034;width:10;height:20" coordorigin="10621,5034" coordsize="10,20">
              <v:shape style="position:absolute;left:10621;top:5034;width:10;height:20" coordorigin="10621,5034" coordsize="10,20" path="m10621,5053l10631,5053,10631,5034,10621,5034,10621,5053xe" filled="true" fillcolor="#000000" stroked="false">
                <v:path arrowok="t"/>
                <v:fill type="solid"/>
              </v:shape>
            </v:group>
            <v:group style="position:absolute;left:10621;top:5053;width:10;height:20" coordorigin="10621,5053" coordsize="10,20">
              <v:shape style="position:absolute;left:10621;top:5053;width:10;height:20" coordorigin="10621,5053" coordsize="10,20" path="m10621,5072l10631,5072,10631,5053,10621,5053,10621,5072xe" filled="true" fillcolor="#000000" stroked="false">
                <v:path arrowok="t"/>
                <v:fill type="solid"/>
              </v:shape>
            </v:group>
            <v:group style="position:absolute;left:10621;top:5072;width:10;height:20" coordorigin="10621,5072" coordsize="10,20">
              <v:shape style="position:absolute;left:10621;top:5072;width:10;height:20" coordorigin="10621,5072" coordsize="10,20" path="m10621,5091l10631,5091,10631,5072,10621,5072,10621,5091xe" filled="true" fillcolor="#000000" stroked="false">
                <v:path arrowok="t"/>
                <v:fill type="solid"/>
              </v:shape>
            </v:group>
            <v:group style="position:absolute;left:10621;top:5091;width:10;height:20" coordorigin="10621,5091" coordsize="10,20">
              <v:shape style="position:absolute;left:10621;top:5091;width:10;height:20" coordorigin="10621,5091" coordsize="10,20" path="m10621,5111l10631,5111,10631,5091,10621,5091,10621,5111xe" filled="true" fillcolor="#000000" stroked="false">
                <v:path arrowok="t"/>
                <v:fill type="solid"/>
              </v:shape>
            </v:group>
            <v:group style="position:absolute;left:10621;top:5111;width:10;height:20" coordorigin="10621,5111" coordsize="10,20">
              <v:shape style="position:absolute;left:10621;top:5111;width:10;height:20" coordorigin="10621,5111" coordsize="10,20" path="m10621,5130l10631,5130,10631,5111,10621,5111,10621,5130xe" filled="true" fillcolor="#000000" stroked="false">
                <v:path arrowok="t"/>
                <v:fill type="solid"/>
              </v:shape>
            </v:group>
            <v:group style="position:absolute;left:10621;top:5130;width:10;height:20" coordorigin="10621,5130" coordsize="10,20">
              <v:shape style="position:absolute;left:10621;top:5130;width:10;height:20" coordorigin="10621,5130" coordsize="10,20" path="m10621,5149l10631,5149,10631,5130,10621,5130,10621,5149xe" filled="true" fillcolor="#000000" stroked="false">
                <v:path arrowok="t"/>
                <v:fill type="solid"/>
              </v:shape>
            </v:group>
            <v:group style="position:absolute;left:10621;top:5149;width:10;height:20" coordorigin="10621,5149" coordsize="10,20">
              <v:shape style="position:absolute;left:10621;top:5149;width:10;height:20" coordorigin="10621,5149" coordsize="10,20" path="m10621,5168l10631,5168,10631,5149,10621,5149,10621,5168xe" filled="true" fillcolor="#000000" stroked="false">
                <v:path arrowok="t"/>
                <v:fill type="solid"/>
              </v:shape>
            </v:group>
            <v:group style="position:absolute;left:10621;top:5168;width:10;height:20" coordorigin="10621,5168" coordsize="10,20">
              <v:shape style="position:absolute;left:10621;top:5168;width:10;height:20" coordorigin="10621,5168" coordsize="10,20" path="m10621,5187l10631,5187,10631,5168,10621,5168,10621,5187xe" filled="true" fillcolor="#000000" stroked="false">
                <v:path arrowok="t"/>
                <v:fill type="solid"/>
              </v:shape>
            </v:group>
            <v:group style="position:absolute;left:10621;top:5187;width:10;height:20" coordorigin="10621,5187" coordsize="10,20">
              <v:shape style="position:absolute;left:10621;top:5187;width:10;height:20" coordorigin="10621,5187" coordsize="10,20" path="m10621,5207l10631,5207,10631,5187,10621,5187,10621,5207xe" filled="true" fillcolor="#000000" stroked="false">
                <v:path arrowok="t"/>
                <v:fill type="solid"/>
              </v:shape>
            </v:group>
            <v:group style="position:absolute;left:10621;top:5207;width:10;height:20" coordorigin="10621,5207" coordsize="10,20">
              <v:shape style="position:absolute;left:10621;top:5207;width:10;height:20" coordorigin="10621,5207" coordsize="10,20" path="m10621,5226l10631,5226,10631,5207,10621,5207,10621,5226xe" filled="true" fillcolor="#000000" stroked="false">
                <v:path arrowok="t"/>
                <v:fill type="solid"/>
              </v:shape>
            </v:group>
            <v:group style="position:absolute;left:10621;top:5226;width:10;height:20" coordorigin="10621,5226" coordsize="10,20">
              <v:shape style="position:absolute;left:10621;top:5226;width:10;height:20" coordorigin="10621,5226" coordsize="10,20" path="m10621,5245l10631,5245,10631,5226,10621,5226,10621,5245xe" filled="true" fillcolor="#000000" stroked="false">
                <v:path arrowok="t"/>
                <v:fill type="solid"/>
              </v:shape>
            </v:group>
            <v:group style="position:absolute;left:10621;top:5245;width:10;height:20" coordorigin="10621,5245" coordsize="10,20">
              <v:shape style="position:absolute;left:10621;top:5245;width:10;height:20" coordorigin="10621,5245" coordsize="10,20" path="m10621,5264l10631,5264,10631,5245,10621,5245,10621,5264xe" filled="true" fillcolor="#000000" stroked="false">
                <v:path arrowok="t"/>
                <v:fill type="solid"/>
              </v:shape>
            </v:group>
            <v:group style="position:absolute;left:10621;top:5264;width:10;height:20" coordorigin="10621,5264" coordsize="10,20">
              <v:shape style="position:absolute;left:10621;top:5264;width:10;height:20" coordorigin="10621,5264" coordsize="10,20" path="m10621,5283l10631,5283,10631,5264,10621,5264,10621,5283xe" filled="true" fillcolor="#000000" stroked="false">
                <v:path arrowok="t"/>
                <v:fill type="solid"/>
              </v:shape>
            </v:group>
            <v:group style="position:absolute;left:10621;top:5283;width:10;height:20" coordorigin="10621,5283" coordsize="10,20">
              <v:shape style="position:absolute;left:10621;top:5283;width:10;height:20" coordorigin="10621,5283" coordsize="10,20" path="m10621,5303l10631,5303,10631,5283,10621,5283,10621,5303xe" filled="true" fillcolor="#000000" stroked="false">
                <v:path arrowok="t"/>
                <v:fill type="solid"/>
              </v:shape>
            </v:group>
            <v:group style="position:absolute;left:10621;top:5303;width:10;height:20" coordorigin="10621,5303" coordsize="10,20">
              <v:shape style="position:absolute;left:10621;top:5303;width:10;height:20" coordorigin="10621,5303" coordsize="10,20" path="m10621,5322l10631,5322,10631,5303,10621,5303,10621,5322xe" filled="true" fillcolor="#000000" stroked="false">
                <v:path arrowok="t"/>
                <v:fill type="solid"/>
              </v:shape>
            </v:group>
            <v:group style="position:absolute;left:10621;top:5322;width:10;height:20" coordorigin="10621,5322" coordsize="10,20">
              <v:shape style="position:absolute;left:10621;top:5322;width:10;height:20" coordorigin="10621,5322" coordsize="10,20" path="m10621,5341l10631,5341,10631,5322,10621,5322,10621,5341xe" filled="true" fillcolor="#000000" stroked="false">
                <v:path arrowok="t"/>
                <v:fill type="solid"/>
              </v:shape>
            </v:group>
            <v:group style="position:absolute;left:10621;top:5341;width:10;height:20" coordorigin="10621,5341" coordsize="10,20">
              <v:shape style="position:absolute;left:10621;top:5341;width:10;height:20" coordorigin="10621,5341" coordsize="10,20" path="m10621,5360l10631,5360,10631,5341,10621,5341,10621,5360xe" filled="true" fillcolor="#000000" stroked="false">
                <v:path arrowok="t"/>
                <v:fill type="solid"/>
              </v:shape>
            </v:group>
            <v:group style="position:absolute;left:10621;top:5360;width:10;height:20" coordorigin="10621,5360" coordsize="10,20">
              <v:shape style="position:absolute;left:10621;top:5360;width:10;height:20" coordorigin="10621,5360" coordsize="10,20" path="m10621,5379l10631,5379,10631,5360,10621,5360,10621,5379xe" filled="true" fillcolor="#000000" stroked="false">
                <v:path arrowok="t"/>
                <v:fill type="solid"/>
              </v:shape>
            </v:group>
            <v:group style="position:absolute;left:10621;top:5379;width:10;height:20" coordorigin="10621,5379" coordsize="10,20">
              <v:shape style="position:absolute;left:10621;top:5379;width:10;height:20" coordorigin="10621,5379" coordsize="10,20" path="m10621,5399l10631,5399,10631,5379,10621,5379,10621,5399xe" filled="true" fillcolor="#000000" stroked="false">
                <v:path arrowok="t"/>
                <v:fill type="solid"/>
              </v:shape>
            </v:group>
            <v:group style="position:absolute;left:10621;top:5399;width:10;height:20" coordorigin="10621,5399" coordsize="10,20">
              <v:shape style="position:absolute;left:10621;top:5399;width:10;height:20" coordorigin="10621,5399" coordsize="10,20" path="m10621,5418l10631,5418,10631,5399,10621,5399,10621,5418xe" filled="true" fillcolor="#000000" stroked="false">
                <v:path arrowok="t"/>
                <v:fill type="solid"/>
              </v:shape>
            </v:group>
            <v:group style="position:absolute;left:10621;top:5418;width:10;height:20" coordorigin="10621,5418" coordsize="10,20">
              <v:shape style="position:absolute;left:10621;top:5418;width:10;height:20" coordorigin="10621,5418" coordsize="10,20" path="m10621,5437l10631,5437,10631,5418,10621,5418,10621,5437xe" filled="true" fillcolor="#000000" stroked="false">
                <v:path arrowok="t"/>
                <v:fill type="solid"/>
              </v:shape>
              <v:shape style="position:absolute;left:10621;top:5437;width:10;height:2" type="#_x0000_t75" stroked="false">
                <v:imagedata r:id="rId116" o:title=""/>
              </v:shape>
            </v:group>
            <v:group style="position:absolute;left:10621;top:5454;width:29;height:2" coordorigin="10621,5454" coordsize="29,2">
              <v:shape style="position:absolute;left:10621;top:5454;width:29;height:2" coordorigin="10621,5454" coordsize="29,0" path="m10621,5454l10650,5454e" filled="false" stroked="true" strokeweight="1.44pt" strokecolor="#000000">
                <v:path arrowok="t"/>
              </v:shape>
            </v:group>
            <v:group style="position:absolute;left:10650;top:5454;width:930;height:2" coordorigin="10650,5454" coordsize="930,2">
              <v:shape style="position:absolute;left:10650;top:5454;width:930;height:2" coordorigin="10650,5454" coordsize="930,0" path="m10650,5454l11579,5454e" filled="false" stroked="true" strokeweight="1.44pt" strokecolor="#000000">
                <v:path arrowok="t"/>
              </v:shape>
            </v:group>
            <v:group style="position:absolute;left:11579;top:2441;width:10;height:20" coordorigin="11579,2441" coordsize="10,20">
              <v:shape style="position:absolute;left:11579;top:2441;width:10;height:20" coordorigin="11579,2441" coordsize="10,20" path="m11579,2461l11589,2461,11589,2441,11579,2441,11579,2461xe" filled="true" fillcolor="#000000" stroked="false">
                <v:path arrowok="t"/>
                <v:fill type="solid"/>
              </v:shape>
            </v:group>
            <v:group style="position:absolute;left:11579;top:2461;width:10;height:20" coordorigin="11579,2461" coordsize="10,20">
              <v:shape style="position:absolute;left:11579;top:2461;width:10;height:20" coordorigin="11579,2461" coordsize="10,20" path="m11579,2480l11589,2480,11589,2461,11579,2461,11579,2480xe" filled="true" fillcolor="#000000" stroked="false">
                <v:path arrowok="t"/>
                <v:fill type="solid"/>
              </v:shape>
            </v:group>
            <v:group style="position:absolute;left:11579;top:2480;width:10;height:20" coordorigin="11579,2480" coordsize="10,20">
              <v:shape style="position:absolute;left:11579;top:2480;width:10;height:20" coordorigin="11579,2480" coordsize="10,20" path="m11579,2499l11589,2499,11589,2480,11579,2480,11579,2499xe" filled="true" fillcolor="#000000" stroked="false">
                <v:path arrowok="t"/>
                <v:fill type="solid"/>
              </v:shape>
            </v:group>
            <v:group style="position:absolute;left:11579;top:2499;width:10;height:20" coordorigin="11579,2499" coordsize="10,20">
              <v:shape style="position:absolute;left:11579;top:2499;width:10;height:20" coordorigin="11579,2499" coordsize="10,20" path="m11579,2518l11589,2518,11589,2499,11579,2499,11579,2518xe" filled="true" fillcolor="#000000" stroked="false">
                <v:path arrowok="t"/>
                <v:fill type="solid"/>
              </v:shape>
            </v:group>
            <v:group style="position:absolute;left:11579;top:2518;width:10;height:20" coordorigin="11579,2518" coordsize="10,20">
              <v:shape style="position:absolute;left:11579;top:2518;width:10;height:20" coordorigin="11579,2518" coordsize="10,20" path="m11579,2537l11589,2537,11589,2518,11579,2518,11579,2537xe" filled="true" fillcolor="#000000" stroked="false">
                <v:path arrowok="t"/>
                <v:fill type="solid"/>
              </v:shape>
            </v:group>
            <v:group style="position:absolute;left:11579;top:2537;width:10;height:20" coordorigin="11579,2537" coordsize="10,20">
              <v:shape style="position:absolute;left:11579;top:2537;width:10;height:20" coordorigin="11579,2537" coordsize="10,20" path="m11579,2557l11589,2557,11589,2537,11579,2537,11579,2557xe" filled="true" fillcolor="#000000" stroked="false">
                <v:path arrowok="t"/>
                <v:fill type="solid"/>
              </v:shape>
            </v:group>
            <v:group style="position:absolute;left:11579;top:2557;width:10;height:20" coordorigin="11579,2557" coordsize="10,20">
              <v:shape style="position:absolute;left:11579;top:2557;width:10;height:20" coordorigin="11579,2557" coordsize="10,20" path="m11579,2576l11589,2576,11589,2557,11579,2557,11579,2576xe" filled="true" fillcolor="#000000" stroked="false">
                <v:path arrowok="t"/>
                <v:fill type="solid"/>
              </v:shape>
            </v:group>
            <v:group style="position:absolute;left:11579;top:2576;width:10;height:20" coordorigin="11579,2576" coordsize="10,20">
              <v:shape style="position:absolute;left:11579;top:2576;width:10;height:20" coordorigin="11579,2576" coordsize="10,20" path="m11579,2595l11589,2595,11589,2576,11579,2576,11579,2595xe" filled="true" fillcolor="#000000" stroked="false">
                <v:path arrowok="t"/>
                <v:fill type="solid"/>
              </v:shape>
            </v:group>
            <v:group style="position:absolute;left:11579;top:2595;width:10;height:20" coordorigin="11579,2595" coordsize="10,20">
              <v:shape style="position:absolute;left:11579;top:2595;width:10;height:20" coordorigin="11579,2595" coordsize="10,20" path="m11579,2614l11589,2614,11589,2595,11579,2595,11579,2614xe" filled="true" fillcolor="#000000" stroked="false">
                <v:path arrowok="t"/>
                <v:fill type="solid"/>
              </v:shape>
            </v:group>
            <v:group style="position:absolute;left:11579;top:2614;width:10;height:20" coordorigin="11579,2614" coordsize="10,20">
              <v:shape style="position:absolute;left:11579;top:2614;width:10;height:20" coordorigin="11579,2614" coordsize="10,20" path="m11579,2633l11589,2633,11589,2614,11579,2614,11579,2633xe" filled="true" fillcolor="#000000" stroked="false">
                <v:path arrowok="t"/>
                <v:fill type="solid"/>
              </v:shape>
            </v:group>
            <v:group style="position:absolute;left:11579;top:2633;width:10;height:20" coordorigin="11579,2633" coordsize="10,20">
              <v:shape style="position:absolute;left:11579;top:2633;width:10;height:20" coordorigin="11579,2633" coordsize="10,20" path="m11579,2653l11589,2653,11589,2633,11579,2633,11579,2653xe" filled="true" fillcolor="#000000" stroked="false">
                <v:path arrowok="t"/>
                <v:fill type="solid"/>
              </v:shape>
            </v:group>
            <v:group style="position:absolute;left:11579;top:2653;width:10;height:20" coordorigin="11579,2653" coordsize="10,20">
              <v:shape style="position:absolute;left:11579;top:2653;width:10;height:20" coordorigin="11579,2653" coordsize="10,20" path="m11579,2672l11589,2672,11589,2653,11579,2653,11579,2672xe" filled="true" fillcolor="#000000" stroked="false">
                <v:path arrowok="t"/>
                <v:fill type="solid"/>
              </v:shape>
            </v:group>
            <v:group style="position:absolute;left:11579;top:2672;width:10;height:20" coordorigin="11579,2672" coordsize="10,20">
              <v:shape style="position:absolute;left:11579;top:2672;width:10;height:20" coordorigin="11579,2672" coordsize="10,20" path="m11579,2691l11589,2691,11589,2672,11579,2672,11579,2691xe" filled="true" fillcolor="#000000" stroked="false">
                <v:path arrowok="t"/>
                <v:fill type="solid"/>
              </v:shape>
            </v:group>
            <v:group style="position:absolute;left:11579;top:2691;width:10;height:20" coordorigin="11579,2691" coordsize="10,20">
              <v:shape style="position:absolute;left:11579;top:2691;width:10;height:20" coordorigin="11579,2691" coordsize="10,20" path="m11579,2710l11589,2710,11589,2691,11579,2691,11579,2710xe" filled="true" fillcolor="#000000" stroked="false">
                <v:path arrowok="t"/>
                <v:fill type="solid"/>
              </v:shape>
            </v:group>
            <v:group style="position:absolute;left:11579;top:2710;width:10;height:20" coordorigin="11579,2710" coordsize="10,20">
              <v:shape style="position:absolute;left:11579;top:2710;width:10;height:20" coordorigin="11579,2710" coordsize="10,20" path="m11579,2729l11589,2729,11589,2710,11579,2710,11579,2729xe" filled="true" fillcolor="#000000" stroked="false">
                <v:path arrowok="t"/>
                <v:fill type="solid"/>
              </v:shape>
            </v:group>
            <v:group style="position:absolute;left:11579;top:2729;width:10;height:20" coordorigin="11579,2729" coordsize="10,20">
              <v:shape style="position:absolute;left:11579;top:2729;width:10;height:20" coordorigin="11579,2729" coordsize="10,20" path="m11579,2749l11589,2749,11589,2729,11579,2729,11579,2749xe" filled="true" fillcolor="#000000" stroked="false">
                <v:path arrowok="t"/>
                <v:fill type="solid"/>
              </v:shape>
            </v:group>
            <v:group style="position:absolute;left:11579;top:2749;width:10;height:20" coordorigin="11579,2749" coordsize="10,20">
              <v:shape style="position:absolute;left:11579;top:2749;width:10;height:20" coordorigin="11579,2749" coordsize="10,20" path="m11579,2768l11589,2768,11589,2749,11579,2749,11579,2768xe" filled="true" fillcolor="#000000" stroked="false">
                <v:path arrowok="t"/>
                <v:fill type="solid"/>
              </v:shape>
            </v:group>
            <v:group style="position:absolute;left:11579;top:2768;width:10;height:20" coordorigin="11579,2768" coordsize="10,20">
              <v:shape style="position:absolute;left:11579;top:2768;width:10;height:20" coordorigin="11579,2768" coordsize="10,20" path="m11579,2787l11589,2787,11589,2768,11579,2768,11579,2787xe" filled="true" fillcolor="#000000" stroked="false">
                <v:path arrowok="t"/>
                <v:fill type="solid"/>
              </v:shape>
            </v:group>
            <v:group style="position:absolute;left:11579;top:2787;width:10;height:20" coordorigin="11579,2787" coordsize="10,20">
              <v:shape style="position:absolute;left:11579;top:2787;width:10;height:20" coordorigin="11579,2787" coordsize="10,20" path="m11579,2806l11589,2806,11589,2787,11579,2787,11579,2806xe" filled="true" fillcolor="#000000" stroked="false">
                <v:path arrowok="t"/>
                <v:fill type="solid"/>
              </v:shape>
            </v:group>
            <v:group style="position:absolute;left:11579;top:2806;width:10;height:20" coordorigin="11579,2806" coordsize="10,20">
              <v:shape style="position:absolute;left:11579;top:2806;width:10;height:20" coordorigin="11579,2806" coordsize="10,20" path="m11579,2825l11589,2825,11589,2806,11579,2806,11579,2825xe" filled="true" fillcolor="#000000" stroked="false">
                <v:path arrowok="t"/>
                <v:fill type="solid"/>
              </v:shape>
            </v:group>
            <v:group style="position:absolute;left:11579;top:2825;width:10;height:20" coordorigin="11579,2825" coordsize="10,20">
              <v:shape style="position:absolute;left:11579;top:2825;width:10;height:20" coordorigin="11579,2825" coordsize="10,20" path="m11579,2845l11589,2845,11589,2825,11579,2825,11579,2845xe" filled="true" fillcolor="#000000" stroked="false">
                <v:path arrowok="t"/>
                <v:fill type="solid"/>
              </v:shape>
            </v:group>
            <v:group style="position:absolute;left:11579;top:2845;width:10;height:20" coordorigin="11579,2845" coordsize="10,20">
              <v:shape style="position:absolute;left:11579;top:2845;width:10;height:20" coordorigin="11579,2845" coordsize="10,20" path="m11579,2864l11589,2864,11589,2845,11579,2845,11579,2864xe" filled="true" fillcolor="#000000" stroked="false">
                <v:path arrowok="t"/>
                <v:fill type="solid"/>
              </v:shape>
            </v:group>
            <v:group style="position:absolute;left:11579;top:2864;width:10;height:20" coordorigin="11579,2864" coordsize="10,20">
              <v:shape style="position:absolute;left:11579;top:2864;width:10;height:20" coordorigin="11579,2864" coordsize="10,20" path="m11579,2883l11589,2883,11589,2864,11579,2864,11579,2883xe" filled="true" fillcolor="#000000" stroked="false">
                <v:path arrowok="t"/>
                <v:fill type="solid"/>
              </v:shape>
            </v:group>
            <v:group style="position:absolute;left:11579;top:2883;width:10;height:20" coordorigin="11579,2883" coordsize="10,20">
              <v:shape style="position:absolute;left:11579;top:2883;width:10;height:20" coordorigin="11579,2883" coordsize="10,20" path="m11579,2902l11589,2902,11589,2883,11579,2883,11579,2902xe" filled="true" fillcolor="#000000" stroked="false">
                <v:path arrowok="t"/>
                <v:fill type="solid"/>
              </v:shape>
            </v:group>
            <v:group style="position:absolute;left:11579;top:2902;width:10;height:20" coordorigin="11579,2902" coordsize="10,20">
              <v:shape style="position:absolute;left:11579;top:2902;width:10;height:20" coordorigin="11579,2902" coordsize="10,20" path="m11579,2921l11589,2921,11589,2902,11579,2902,11579,2921xe" filled="true" fillcolor="#000000" stroked="false">
                <v:path arrowok="t"/>
                <v:fill type="solid"/>
              </v:shape>
            </v:group>
            <v:group style="position:absolute;left:11579;top:2921;width:10;height:20" coordorigin="11579,2921" coordsize="10,20">
              <v:shape style="position:absolute;left:11579;top:2921;width:10;height:20" coordorigin="11579,2921" coordsize="10,20" path="m11579,2941l11589,2941,11589,2921,11579,2921,11579,2941xe" filled="true" fillcolor="#000000" stroked="false">
                <v:path arrowok="t"/>
                <v:fill type="solid"/>
              </v:shape>
            </v:group>
            <v:group style="position:absolute;left:11579;top:2941;width:10;height:20" coordorigin="11579,2941" coordsize="10,20">
              <v:shape style="position:absolute;left:11579;top:2941;width:10;height:20" coordorigin="11579,2941" coordsize="10,20" path="m11579,2960l11589,2960,11589,2941,11579,2941,11579,2960xe" filled="true" fillcolor="#000000" stroked="false">
                <v:path arrowok="t"/>
                <v:fill type="solid"/>
              </v:shape>
            </v:group>
            <v:group style="position:absolute;left:11579;top:2960;width:10;height:20" coordorigin="11579,2960" coordsize="10,20">
              <v:shape style="position:absolute;left:11579;top:2960;width:10;height:20" coordorigin="11579,2960" coordsize="10,20" path="m11579,2979l11589,2979,11589,2960,11579,2960,11579,2979xe" filled="true" fillcolor="#000000" stroked="false">
                <v:path arrowok="t"/>
                <v:fill type="solid"/>
              </v:shape>
            </v:group>
            <v:group style="position:absolute;left:11579;top:2979;width:10;height:20" coordorigin="11579,2979" coordsize="10,20">
              <v:shape style="position:absolute;left:11579;top:2979;width:10;height:20" coordorigin="11579,2979" coordsize="10,20" path="m11579,2998l11589,2998,11589,2979,11579,2979,11579,2998xe" filled="true" fillcolor="#000000" stroked="false">
                <v:path arrowok="t"/>
                <v:fill type="solid"/>
              </v:shape>
            </v:group>
            <v:group style="position:absolute;left:11579;top:2998;width:10;height:20" coordorigin="11579,2998" coordsize="10,20">
              <v:shape style="position:absolute;left:11579;top:2998;width:10;height:20" coordorigin="11579,2998" coordsize="10,20" path="m11579,3017l11589,3017,11589,2998,11579,2998,11579,3017xe" filled="true" fillcolor="#000000" stroked="false">
                <v:path arrowok="t"/>
                <v:fill type="solid"/>
              </v:shape>
            </v:group>
            <v:group style="position:absolute;left:11579;top:3017;width:10;height:20" coordorigin="11579,3017" coordsize="10,20">
              <v:shape style="position:absolute;left:11579;top:3017;width:10;height:20" coordorigin="11579,3017" coordsize="10,20" path="m11579,3037l11589,3037,11589,3017,11579,3017,11579,3037xe" filled="true" fillcolor="#000000" stroked="false">
                <v:path arrowok="t"/>
                <v:fill type="solid"/>
              </v:shape>
            </v:group>
            <v:group style="position:absolute;left:11579;top:3037;width:10;height:20" coordorigin="11579,3037" coordsize="10,20">
              <v:shape style="position:absolute;left:11579;top:3037;width:10;height:20" coordorigin="11579,3037" coordsize="10,20" path="m11579,3056l11589,3056,11589,3037,11579,3037,11579,3056xe" filled="true" fillcolor="#000000" stroked="false">
                <v:path arrowok="t"/>
                <v:fill type="solid"/>
              </v:shape>
            </v:group>
            <v:group style="position:absolute;left:11579;top:3056;width:10;height:20" coordorigin="11579,3056" coordsize="10,20">
              <v:shape style="position:absolute;left:11579;top:3056;width:10;height:20" coordorigin="11579,3056" coordsize="10,20" path="m11579,3075l11589,3075,11589,3056,11579,3056,11579,3075xe" filled="true" fillcolor="#000000" stroked="false">
                <v:path arrowok="t"/>
                <v:fill type="solid"/>
              </v:shape>
            </v:group>
            <v:group style="position:absolute;left:11579;top:3075;width:10;height:20" coordorigin="11579,3075" coordsize="10,20">
              <v:shape style="position:absolute;left:11579;top:3075;width:10;height:20" coordorigin="11579,3075" coordsize="10,20" path="m11579,3095l11589,3095,11589,3075,11579,3075,11579,3095xe" filled="true" fillcolor="#000000" stroked="false">
                <v:path arrowok="t"/>
                <v:fill type="solid"/>
              </v:shape>
            </v:group>
            <v:group style="position:absolute;left:11579;top:3095;width:10;height:20" coordorigin="11579,3095" coordsize="10,20">
              <v:shape style="position:absolute;left:11579;top:3095;width:10;height:20" coordorigin="11579,3095" coordsize="10,20" path="m11579,3114l11589,3114,11589,3095,11579,3095,11579,3114xe" filled="true" fillcolor="#000000" stroked="false">
                <v:path arrowok="t"/>
                <v:fill type="solid"/>
              </v:shape>
            </v:group>
            <v:group style="position:absolute;left:11579;top:3114;width:10;height:20" coordorigin="11579,3114" coordsize="10,20">
              <v:shape style="position:absolute;left:11579;top:3114;width:10;height:20" coordorigin="11579,3114" coordsize="10,20" path="m11579,3133l11589,3133,11589,3114,11579,3114,11579,3133xe" filled="true" fillcolor="#000000" stroked="false">
                <v:path arrowok="t"/>
                <v:fill type="solid"/>
              </v:shape>
            </v:group>
            <v:group style="position:absolute;left:11579;top:3133;width:10;height:20" coordorigin="11579,3133" coordsize="10,20">
              <v:shape style="position:absolute;left:11579;top:3133;width:10;height:20" coordorigin="11579,3133" coordsize="10,20" path="m11579,3152l11589,3152,11589,3133,11579,3133,11579,3152xe" filled="true" fillcolor="#000000" stroked="false">
                <v:path arrowok="t"/>
                <v:fill type="solid"/>
              </v:shape>
            </v:group>
            <v:group style="position:absolute;left:11579;top:3152;width:10;height:20" coordorigin="11579,3152" coordsize="10,20">
              <v:shape style="position:absolute;left:11579;top:3152;width:10;height:20" coordorigin="11579,3152" coordsize="10,20" path="m11579,3171l11589,3171,11589,3152,11579,3152,11579,3171xe" filled="true" fillcolor="#000000" stroked="false">
                <v:path arrowok="t"/>
                <v:fill type="solid"/>
              </v:shape>
            </v:group>
            <v:group style="position:absolute;left:11579;top:3171;width:10;height:20" coordorigin="11579,3171" coordsize="10,20">
              <v:shape style="position:absolute;left:11579;top:3171;width:10;height:20" coordorigin="11579,3171" coordsize="10,20" path="m11579,3191l11589,3191,11589,3171,11579,3171,11579,3191xe" filled="true" fillcolor="#000000" stroked="false">
                <v:path arrowok="t"/>
                <v:fill type="solid"/>
              </v:shape>
            </v:group>
            <v:group style="position:absolute;left:11579;top:3191;width:10;height:20" coordorigin="11579,3191" coordsize="10,20">
              <v:shape style="position:absolute;left:11579;top:3191;width:10;height:20" coordorigin="11579,3191" coordsize="10,20" path="m11579,3210l11589,3210,11589,3191,11579,3191,11579,3210xe" filled="true" fillcolor="#000000" stroked="false">
                <v:path arrowok="t"/>
                <v:fill type="solid"/>
              </v:shape>
            </v:group>
            <v:group style="position:absolute;left:11579;top:3210;width:10;height:20" coordorigin="11579,3210" coordsize="10,20">
              <v:shape style="position:absolute;left:11579;top:3210;width:10;height:20" coordorigin="11579,3210" coordsize="10,20" path="m11579,3229l11589,3229,11589,3210,11579,3210,11579,3229xe" filled="true" fillcolor="#000000" stroked="false">
                <v:path arrowok="t"/>
                <v:fill type="solid"/>
              </v:shape>
            </v:group>
            <v:group style="position:absolute;left:11579;top:3229;width:10;height:20" coordorigin="11579,3229" coordsize="10,20">
              <v:shape style="position:absolute;left:11579;top:3229;width:10;height:20" coordorigin="11579,3229" coordsize="10,20" path="m11579,3248l11589,3248,11589,3229,11579,3229,11579,3248xe" filled="true" fillcolor="#000000" stroked="false">
                <v:path arrowok="t"/>
                <v:fill type="solid"/>
              </v:shape>
            </v:group>
            <v:group style="position:absolute;left:11579;top:3248;width:10;height:20" coordorigin="11579,3248" coordsize="10,20">
              <v:shape style="position:absolute;left:11579;top:3248;width:10;height:20" coordorigin="11579,3248" coordsize="10,20" path="m11579,3267l11589,3267,11589,3248,11579,3248,11579,3267xe" filled="true" fillcolor="#000000" stroked="false">
                <v:path arrowok="t"/>
                <v:fill type="solid"/>
              </v:shape>
            </v:group>
            <v:group style="position:absolute;left:11579;top:3267;width:10;height:20" coordorigin="11579,3267" coordsize="10,20">
              <v:shape style="position:absolute;left:11579;top:3267;width:10;height:20" coordorigin="11579,3267" coordsize="10,20" path="m11579,3287l11589,3287,11589,3267,11579,3267,11579,3287xe" filled="true" fillcolor="#000000" stroked="false">
                <v:path arrowok="t"/>
                <v:fill type="solid"/>
              </v:shape>
            </v:group>
            <v:group style="position:absolute;left:11579;top:3287;width:10;height:20" coordorigin="11579,3287" coordsize="10,20">
              <v:shape style="position:absolute;left:11579;top:3287;width:10;height:20" coordorigin="11579,3287" coordsize="10,20" path="m11579,3306l11589,3306,11589,3287,11579,3287,11579,3306xe" filled="true" fillcolor="#000000" stroked="false">
                <v:path arrowok="t"/>
                <v:fill type="solid"/>
              </v:shape>
            </v:group>
            <v:group style="position:absolute;left:11579;top:3306;width:10;height:20" coordorigin="11579,3306" coordsize="10,20">
              <v:shape style="position:absolute;left:11579;top:3306;width:10;height:20" coordorigin="11579,3306" coordsize="10,20" path="m11579,3325l11589,3325,11589,3306,11579,3306,11579,3325xe" filled="true" fillcolor="#000000" stroked="false">
                <v:path arrowok="t"/>
                <v:fill type="solid"/>
              </v:shape>
            </v:group>
            <v:group style="position:absolute;left:11579;top:3325;width:10;height:20" coordorigin="11579,3325" coordsize="10,20">
              <v:shape style="position:absolute;left:11579;top:3325;width:10;height:20" coordorigin="11579,3325" coordsize="10,20" path="m11579,3344l11589,3344,11589,3325,11579,3325,11579,3344xe" filled="true" fillcolor="#000000" stroked="false">
                <v:path arrowok="t"/>
                <v:fill type="solid"/>
              </v:shape>
            </v:group>
            <v:group style="position:absolute;left:11579;top:3344;width:10;height:20" coordorigin="11579,3344" coordsize="10,20">
              <v:shape style="position:absolute;left:11579;top:3344;width:10;height:20" coordorigin="11579,3344" coordsize="10,20" path="m11579,3363l11589,3363,11589,3344,11579,3344,11579,3363xe" filled="true" fillcolor="#000000" stroked="false">
                <v:path arrowok="t"/>
                <v:fill type="solid"/>
              </v:shape>
            </v:group>
            <v:group style="position:absolute;left:11579;top:3363;width:10;height:20" coordorigin="11579,3363" coordsize="10,20">
              <v:shape style="position:absolute;left:11579;top:3363;width:10;height:20" coordorigin="11579,3363" coordsize="10,20" path="m11579,3383l11589,3383,11589,3363,11579,3363,11579,3383xe" filled="true" fillcolor="#000000" stroked="false">
                <v:path arrowok="t"/>
                <v:fill type="solid"/>
              </v:shape>
            </v:group>
            <v:group style="position:absolute;left:11579;top:3383;width:10;height:20" coordorigin="11579,3383" coordsize="10,20">
              <v:shape style="position:absolute;left:11579;top:3383;width:10;height:20" coordorigin="11579,3383" coordsize="10,20" path="m11579,3402l11589,3402,11589,3383,11579,3383,11579,3402xe" filled="true" fillcolor="#000000" stroked="false">
                <v:path arrowok="t"/>
                <v:fill type="solid"/>
              </v:shape>
            </v:group>
            <v:group style="position:absolute;left:11579;top:3402;width:10;height:20" coordorigin="11579,3402" coordsize="10,20">
              <v:shape style="position:absolute;left:11579;top:3402;width:10;height:20" coordorigin="11579,3402" coordsize="10,20" path="m11579,3421l11589,3421,11589,3402,11579,3402,11579,3421xe" filled="true" fillcolor="#000000" stroked="false">
                <v:path arrowok="t"/>
                <v:fill type="solid"/>
              </v:shape>
            </v:group>
            <v:group style="position:absolute;left:11579;top:3421;width:10;height:20" coordorigin="11579,3421" coordsize="10,20">
              <v:shape style="position:absolute;left:11579;top:3421;width:10;height:20" coordorigin="11579,3421" coordsize="10,20" path="m11579,3440l11589,3440,11589,3421,11579,3421,11579,3440xe" filled="true" fillcolor="#000000" stroked="false">
                <v:path arrowok="t"/>
                <v:fill type="solid"/>
              </v:shape>
            </v:group>
            <v:group style="position:absolute;left:11579;top:3440;width:10;height:20" coordorigin="11579,3440" coordsize="10,20">
              <v:shape style="position:absolute;left:11579;top:3440;width:10;height:20" coordorigin="11579,3440" coordsize="10,20" path="m11579,3459l11589,3459,11589,3440,11579,3440,11579,3459xe" filled="true" fillcolor="#000000" stroked="false">
                <v:path arrowok="t"/>
                <v:fill type="solid"/>
              </v:shape>
            </v:group>
            <v:group style="position:absolute;left:11579;top:3459;width:10;height:20" coordorigin="11579,3459" coordsize="10,20">
              <v:shape style="position:absolute;left:11579;top:3459;width:10;height:20" coordorigin="11579,3459" coordsize="10,20" path="m11579,3479l11589,3479,11589,3459,11579,3459,11579,3479xe" filled="true" fillcolor="#000000" stroked="false">
                <v:path arrowok="t"/>
                <v:fill type="solid"/>
              </v:shape>
            </v:group>
            <v:group style="position:absolute;left:11579;top:3479;width:10;height:20" coordorigin="11579,3479" coordsize="10,20">
              <v:shape style="position:absolute;left:11579;top:3479;width:10;height:20" coordorigin="11579,3479" coordsize="10,20" path="m11579,3498l11589,3498,11589,3479,11579,3479,11579,3498xe" filled="true" fillcolor="#000000" stroked="false">
                <v:path arrowok="t"/>
                <v:fill type="solid"/>
              </v:shape>
            </v:group>
            <v:group style="position:absolute;left:11579;top:3498;width:10;height:20" coordorigin="11579,3498" coordsize="10,20">
              <v:shape style="position:absolute;left:11579;top:3498;width:10;height:20" coordorigin="11579,3498" coordsize="10,20" path="m11579,3517l11589,3517,11589,3498,11579,3498,11579,3517xe" filled="true" fillcolor="#000000" stroked="false">
                <v:path arrowok="t"/>
                <v:fill type="solid"/>
              </v:shape>
            </v:group>
            <v:group style="position:absolute;left:11579;top:3517;width:10;height:20" coordorigin="11579,3517" coordsize="10,20">
              <v:shape style="position:absolute;left:11579;top:3517;width:10;height:20" coordorigin="11579,3517" coordsize="10,20" path="m11579,3536l11589,3536,11589,3517,11579,3517,11579,3536xe" filled="true" fillcolor="#000000" stroked="false">
                <v:path arrowok="t"/>
                <v:fill type="solid"/>
              </v:shape>
            </v:group>
            <v:group style="position:absolute;left:11579;top:3536;width:10;height:20" coordorigin="11579,3536" coordsize="10,20">
              <v:shape style="position:absolute;left:11579;top:3536;width:10;height:20" coordorigin="11579,3536" coordsize="10,20" path="m11579,3555l11589,3555,11589,3536,11579,3536,11579,3555xe" filled="true" fillcolor="#000000" stroked="false">
                <v:path arrowok="t"/>
                <v:fill type="solid"/>
              </v:shape>
            </v:group>
            <v:group style="position:absolute;left:11579;top:3555;width:10;height:20" coordorigin="11579,3555" coordsize="10,20">
              <v:shape style="position:absolute;left:11579;top:3555;width:10;height:20" coordorigin="11579,3555" coordsize="10,20" path="m11579,3575l11589,3575,11589,3555,11579,3555,11579,3575xe" filled="true" fillcolor="#000000" stroked="false">
                <v:path arrowok="t"/>
                <v:fill type="solid"/>
              </v:shape>
            </v:group>
            <v:group style="position:absolute;left:11579;top:3575;width:10;height:20" coordorigin="11579,3575" coordsize="10,20">
              <v:shape style="position:absolute;left:11579;top:3575;width:10;height:20" coordorigin="11579,3575" coordsize="10,20" path="m11579,3594l11589,3594,11589,3575,11579,3575,11579,3594xe" filled="true" fillcolor="#000000" stroked="false">
                <v:path arrowok="t"/>
                <v:fill type="solid"/>
              </v:shape>
            </v:group>
            <v:group style="position:absolute;left:11579;top:3594;width:10;height:20" coordorigin="11579,3594" coordsize="10,20">
              <v:shape style="position:absolute;left:11579;top:3594;width:10;height:20" coordorigin="11579,3594" coordsize="10,20" path="m11579,3613l11589,3613,11589,3594,11579,3594,11579,3613xe" filled="true" fillcolor="#000000" stroked="false">
                <v:path arrowok="t"/>
                <v:fill type="solid"/>
              </v:shape>
            </v:group>
            <v:group style="position:absolute;left:11579;top:3613;width:10;height:20" coordorigin="11579,3613" coordsize="10,20">
              <v:shape style="position:absolute;left:11579;top:3613;width:10;height:20" coordorigin="11579,3613" coordsize="10,20" path="m11579,3632l11589,3632,11589,3613,11579,3613,11579,3632xe" filled="true" fillcolor="#000000" stroked="false">
                <v:path arrowok="t"/>
                <v:fill type="solid"/>
              </v:shape>
            </v:group>
            <v:group style="position:absolute;left:11579;top:3632;width:10;height:20" coordorigin="11579,3632" coordsize="10,20">
              <v:shape style="position:absolute;left:11579;top:3632;width:10;height:20" coordorigin="11579,3632" coordsize="10,20" path="m11579,3651l11589,3651,11589,3632,11579,3632,11579,3651xe" filled="true" fillcolor="#000000" stroked="false">
                <v:path arrowok="t"/>
                <v:fill type="solid"/>
              </v:shape>
            </v:group>
            <v:group style="position:absolute;left:11579;top:3651;width:10;height:20" coordorigin="11579,3651" coordsize="10,20">
              <v:shape style="position:absolute;left:11579;top:3651;width:10;height:20" coordorigin="11579,3651" coordsize="10,20" path="m11579,3671l11589,3671,11589,3651,11579,3651,11579,3671xe" filled="true" fillcolor="#000000" stroked="false">
                <v:path arrowok="t"/>
                <v:fill type="solid"/>
              </v:shape>
            </v:group>
            <v:group style="position:absolute;left:11579;top:3671;width:10;height:20" coordorigin="11579,3671" coordsize="10,20">
              <v:shape style="position:absolute;left:11579;top:3671;width:10;height:20" coordorigin="11579,3671" coordsize="10,20" path="m11579,3690l11589,3690,11589,3671,11579,3671,11579,3690xe" filled="true" fillcolor="#000000" stroked="false">
                <v:path arrowok="t"/>
                <v:fill type="solid"/>
              </v:shape>
            </v:group>
            <v:group style="position:absolute;left:11579;top:3690;width:10;height:20" coordorigin="11579,3690" coordsize="10,20">
              <v:shape style="position:absolute;left:11579;top:3690;width:10;height:20" coordorigin="11579,3690" coordsize="10,20" path="m11579,3709l11589,3709,11589,3690,11579,3690,11579,3709xe" filled="true" fillcolor="#000000" stroked="false">
                <v:path arrowok="t"/>
                <v:fill type="solid"/>
              </v:shape>
            </v:group>
            <v:group style="position:absolute;left:11579;top:3709;width:10;height:20" coordorigin="11579,3709" coordsize="10,20">
              <v:shape style="position:absolute;left:11579;top:3709;width:10;height:20" coordorigin="11579,3709" coordsize="10,20" path="m11579,3728l11589,3728,11589,3709,11579,3709,11579,3728xe" filled="true" fillcolor="#000000" stroked="false">
                <v:path arrowok="t"/>
                <v:fill type="solid"/>
              </v:shape>
            </v:group>
            <v:group style="position:absolute;left:11579;top:3728;width:10;height:20" coordorigin="11579,3728" coordsize="10,20">
              <v:shape style="position:absolute;left:11579;top:3728;width:10;height:20" coordorigin="11579,3728" coordsize="10,20" path="m11579,3747l11589,3747,11589,3728,11579,3728,11579,3747xe" filled="true" fillcolor="#000000" stroked="false">
                <v:path arrowok="t"/>
                <v:fill type="solid"/>
              </v:shape>
            </v:group>
            <v:group style="position:absolute;left:11579;top:3747;width:10;height:20" coordorigin="11579,3747" coordsize="10,20">
              <v:shape style="position:absolute;left:11579;top:3747;width:10;height:20" coordorigin="11579,3747" coordsize="10,20" path="m11579,3767l11589,3767,11589,3747,11579,3747,11579,3767xe" filled="true" fillcolor="#000000" stroked="false">
                <v:path arrowok="t"/>
                <v:fill type="solid"/>
              </v:shape>
            </v:group>
            <v:group style="position:absolute;left:11579;top:3767;width:10;height:20" coordorigin="11579,3767" coordsize="10,20">
              <v:shape style="position:absolute;left:11579;top:3767;width:10;height:20" coordorigin="11579,3767" coordsize="10,20" path="m11579,3786l11589,3786,11589,3767,11579,3767,11579,3786xe" filled="true" fillcolor="#000000" stroked="false">
                <v:path arrowok="t"/>
                <v:fill type="solid"/>
              </v:shape>
            </v:group>
            <v:group style="position:absolute;left:11579;top:3786;width:10;height:20" coordorigin="11579,3786" coordsize="10,20">
              <v:shape style="position:absolute;left:11579;top:3786;width:10;height:20" coordorigin="11579,3786" coordsize="10,20" path="m11579,3805l11589,3805,11589,3786,11579,3786,11579,3805xe" filled="true" fillcolor="#000000" stroked="false">
                <v:path arrowok="t"/>
                <v:fill type="solid"/>
              </v:shape>
            </v:group>
            <v:group style="position:absolute;left:11579;top:3805;width:10;height:20" coordorigin="11579,3805" coordsize="10,20">
              <v:shape style="position:absolute;left:11579;top:3805;width:10;height:20" coordorigin="11579,3805" coordsize="10,20" path="m11579,3824l11589,3824,11589,3805,11579,3805,11579,3824xe" filled="true" fillcolor="#000000" stroked="false">
                <v:path arrowok="t"/>
                <v:fill type="solid"/>
              </v:shape>
            </v:group>
            <v:group style="position:absolute;left:11579;top:3824;width:10;height:20" coordorigin="11579,3824" coordsize="10,20">
              <v:shape style="position:absolute;left:11579;top:3824;width:10;height:20" coordorigin="11579,3824" coordsize="10,20" path="m11579,3843l11589,3843,11589,3824,11579,3824,11579,3843xe" filled="true" fillcolor="#000000" stroked="false">
                <v:path arrowok="t"/>
                <v:fill type="solid"/>
              </v:shape>
            </v:group>
            <v:group style="position:absolute;left:11579;top:3843;width:10;height:20" coordorigin="11579,3843" coordsize="10,20">
              <v:shape style="position:absolute;left:11579;top:3843;width:10;height:20" coordorigin="11579,3843" coordsize="10,20" path="m11579,3863l11589,3863,11589,3843,11579,3843,11579,3863xe" filled="true" fillcolor="#000000" stroked="false">
                <v:path arrowok="t"/>
                <v:fill type="solid"/>
              </v:shape>
            </v:group>
            <v:group style="position:absolute;left:11579;top:3863;width:10;height:20" coordorigin="11579,3863" coordsize="10,20">
              <v:shape style="position:absolute;left:11579;top:3863;width:10;height:20" coordorigin="11579,3863" coordsize="10,20" path="m11579,3882l11589,3882,11589,3863,11579,3863,11579,3882xe" filled="true" fillcolor="#000000" stroked="false">
                <v:path arrowok="t"/>
                <v:fill type="solid"/>
              </v:shape>
            </v:group>
            <v:group style="position:absolute;left:11579;top:3882;width:10;height:20" coordorigin="11579,3882" coordsize="10,20">
              <v:shape style="position:absolute;left:11579;top:3882;width:10;height:20" coordorigin="11579,3882" coordsize="10,20" path="m11579,3901l11589,3901,11589,3882,11579,3882,11579,3901xe" filled="true" fillcolor="#000000" stroked="false">
                <v:path arrowok="t"/>
                <v:fill type="solid"/>
              </v:shape>
            </v:group>
            <v:group style="position:absolute;left:11579;top:3901;width:10;height:20" coordorigin="11579,3901" coordsize="10,20">
              <v:shape style="position:absolute;left:11579;top:3901;width:10;height:20" coordorigin="11579,3901" coordsize="10,20" path="m11579,3920l11589,3920,11589,3901,11579,3901,11579,3920xe" filled="true" fillcolor="#000000" stroked="false">
                <v:path arrowok="t"/>
                <v:fill type="solid"/>
              </v:shape>
            </v:group>
            <v:group style="position:absolute;left:11579;top:3920;width:10;height:20" coordorigin="11579,3920" coordsize="10,20">
              <v:shape style="position:absolute;left:11579;top:3920;width:10;height:20" coordorigin="11579,3920" coordsize="10,20" path="m11579,3939l11589,3939,11589,3920,11579,3920,11579,3939xe" filled="true" fillcolor="#000000" stroked="false">
                <v:path arrowok="t"/>
                <v:fill type="solid"/>
              </v:shape>
            </v:group>
            <v:group style="position:absolute;left:11579;top:3939;width:10;height:20" coordorigin="11579,3939" coordsize="10,20">
              <v:shape style="position:absolute;left:11579;top:3939;width:10;height:20" coordorigin="11579,3939" coordsize="10,20" path="m11579,3959l11589,3959,11589,3939,11579,3939,11579,3959xe" filled="true" fillcolor="#000000" stroked="false">
                <v:path arrowok="t"/>
                <v:fill type="solid"/>
              </v:shape>
            </v:group>
            <v:group style="position:absolute;left:11579;top:3959;width:10;height:20" coordorigin="11579,3959" coordsize="10,20">
              <v:shape style="position:absolute;left:11579;top:3959;width:10;height:20" coordorigin="11579,3959" coordsize="10,20" path="m11579,3978l11589,3978,11589,3959,11579,3959,11579,3978xe" filled="true" fillcolor="#000000" stroked="false">
                <v:path arrowok="t"/>
                <v:fill type="solid"/>
              </v:shape>
            </v:group>
            <v:group style="position:absolute;left:11579;top:3978;width:10;height:20" coordorigin="11579,3978" coordsize="10,20">
              <v:shape style="position:absolute;left:11579;top:3978;width:10;height:20" coordorigin="11579,3978" coordsize="10,20" path="m11579,3997l11589,3997,11589,3978,11579,3978,11579,3997xe" filled="true" fillcolor="#000000" stroked="false">
                <v:path arrowok="t"/>
                <v:fill type="solid"/>
              </v:shape>
            </v:group>
            <v:group style="position:absolute;left:11579;top:3997;width:10;height:20" coordorigin="11579,3997" coordsize="10,20">
              <v:shape style="position:absolute;left:11579;top:3997;width:10;height:20" coordorigin="11579,3997" coordsize="10,20" path="m11579,4016l11589,4016,11589,3997,11579,3997,11579,4016xe" filled="true" fillcolor="#000000" stroked="false">
                <v:path arrowok="t"/>
                <v:fill type="solid"/>
              </v:shape>
            </v:group>
            <v:group style="position:absolute;left:11579;top:4016;width:10;height:20" coordorigin="11579,4016" coordsize="10,20">
              <v:shape style="position:absolute;left:11579;top:4016;width:10;height:20" coordorigin="11579,4016" coordsize="10,20" path="m11579,4035l11589,4035,11589,4016,11579,4016,11579,4035xe" filled="true" fillcolor="#000000" stroked="false">
                <v:path arrowok="t"/>
                <v:fill type="solid"/>
              </v:shape>
            </v:group>
            <v:group style="position:absolute;left:11579;top:4035;width:10;height:20" coordorigin="11579,4035" coordsize="10,20">
              <v:shape style="position:absolute;left:11579;top:4035;width:10;height:20" coordorigin="11579,4035" coordsize="10,20" path="m11579,4055l11589,4055,11589,4035,11579,4035,11579,4055xe" filled="true" fillcolor="#000000" stroked="false">
                <v:path arrowok="t"/>
                <v:fill type="solid"/>
              </v:shape>
            </v:group>
            <v:group style="position:absolute;left:11579;top:4055;width:10;height:20" coordorigin="11579,4055" coordsize="10,20">
              <v:shape style="position:absolute;left:11579;top:4055;width:10;height:20" coordorigin="11579,4055" coordsize="10,20" path="m11579,4074l11589,4074,11589,4055,11579,4055,11579,4074xe" filled="true" fillcolor="#000000" stroked="false">
                <v:path arrowok="t"/>
                <v:fill type="solid"/>
              </v:shape>
            </v:group>
            <v:group style="position:absolute;left:11579;top:4074;width:10;height:20" coordorigin="11579,4074" coordsize="10,20">
              <v:shape style="position:absolute;left:11579;top:4074;width:10;height:20" coordorigin="11579,4074" coordsize="10,20" path="m11579,4093l11589,4093,11589,4074,11579,4074,11579,4093xe" filled="true" fillcolor="#000000" stroked="false">
                <v:path arrowok="t"/>
                <v:fill type="solid"/>
              </v:shape>
            </v:group>
            <v:group style="position:absolute;left:11579;top:4093;width:10;height:20" coordorigin="11579,4093" coordsize="10,20">
              <v:shape style="position:absolute;left:11579;top:4093;width:10;height:20" coordorigin="11579,4093" coordsize="10,20" path="m11579,4112l11589,4112,11589,4093,11579,4093,11579,4112xe" filled="true" fillcolor="#000000" stroked="false">
                <v:path arrowok="t"/>
                <v:fill type="solid"/>
              </v:shape>
            </v:group>
            <v:group style="position:absolute;left:11579;top:4112;width:10;height:20" coordorigin="11579,4112" coordsize="10,20">
              <v:shape style="position:absolute;left:11579;top:4112;width:10;height:20" coordorigin="11579,4112" coordsize="10,20" path="m11579,4131l11589,4131,11589,4112,11579,4112,11579,4131xe" filled="true" fillcolor="#000000" stroked="false">
                <v:path arrowok="t"/>
                <v:fill type="solid"/>
              </v:shape>
            </v:group>
            <v:group style="position:absolute;left:11579;top:4131;width:10;height:20" coordorigin="11579,4131" coordsize="10,20">
              <v:shape style="position:absolute;left:11579;top:4131;width:10;height:20" coordorigin="11579,4131" coordsize="10,20" path="m11579,4151l11589,4151,11589,4131,11579,4131,11579,4151xe" filled="true" fillcolor="#000000" stroked="false">
                <v:path arrowok="t"/>
                <v:fill type="solid"/>
              </v:shape>
            </v:group>
            <v:group style="position:absolute;left:11579;top:4151;width:10;height:20" coordorigin="11579,4151" coordsize="10,20">
              <v:shape style="position:absolute;left:11579;top:4151;width:10;height:20" coordorigin="11579,4151" coordsize="10,20" path="m11579,4170l11589,4170,11589,4151,11579,4151,11579,4170xe" filled="true" fillcolor="#000000" stroked="false">
                <v:path arrowok="t"/>
                <v:fill type="solid"/>
              </v:shape>
            </v:group>
            <v:group style="position:absolute;left:11579;top:4170;width:10;height:20" coordorigin="11579,4170" coordsize="10,20">
              <v:shape style="position:absolute;left:11579;top:4170;width:10;height:20" coordorigin="11579,4170" coordsize="10,20" path="m11579,4189l11589,4189,11589,4170,11579,4170,11579,4189xe" filled="true" fillcolor="#000000" stroked="false">
                <v:path arrowok="t"/>
                <v:fill type="solid"/>
              </v:shape>
            </v:group>
            <v:group style="position:absolute;left:11579;top:4189;width:10;height:20" coordorigin="11579,4189" coordsize="10,20">
              <v:shape style="position:absolute;left:11579;top:4189;width:10;height:20" coordorigin="11579,4189" coordsize="10,20" path="m11579,4208l11589,4208,11589,4189,11579,4189,11579,4208xe" filled="true" fillcolor="#000000" stroked="false">
                <v:path arrowok="t"/>
                <v:fill type="solid"/>
              </v:shape>
            </v:group>
            <v:group style="position:absolute;left:11579;top:4208;width:10;height:20" coordorigin="11579,4208" coordsize="10,20">
              <v:shape style="position:absolute;left:11579;top:4208;width:10;height:20" coordorigin="11579,4208" coordsize="10,20" path="m11579,4227l11589,4227,11589,4208,11579,4208,11579,4227xe" filled="true" fillcolor="#000000" stroked="false">
                <v:path arrowok="t"/>
                <v:fill type="solid"/>
              </v:shape>
            </v:group>
            <v:group style="position:absolute;left:11579;top:4227;width:10;height:20" coordorigin="11579,4227" coordsize="10,20">
              <v:shape style="position:absolute;left:11579;top:4227;width:10;height:20" coordorigin="11579,4227" coordsize="10,20" path="m11579,4247l11589,4247,11589,4227,11579,4227,11579,4247xe" filled="true" fillcolor="#000000" stroked="false">
                <v:path arrowok="t"/>
                <v:fill type="solid"/>
              </v:shape>
            </v:group>
            <v:group style="position:absolute;left:11579;top:4247;width:10;height:20" coordorigin="11579,4247" coordsize="10,20">
              <v:shape style="position:absolute;left:11579;top:4247;width:10;height:20" coordorigin="11579,4247" coordsize="10,20" path="m11579,4266l11589,4266,11589,4247,11579,4247,11579,4266xe" filled="true" fillcolor="#000000" stroked="false">
                <v:path arrowok="t"/>
                <v:fill type="solid"/>
              </v:shape>
            </v:group>
            <v:group style="position:absolute;left:11579;top:4266;width:10;height:20" coordorigin="11579,4266" coordsize="10,20">
              <v:shape style="position:absolute;left:11579;top:4266;width:10;height:20" coordorigin="11579,4266" coordsize="10,20" path="m11579,4285l11589,4285,11589,4266,11579,4266,11579,4285xe" filled="true" fillcolor="#000000" stroked="false">
                <v:path arrowok="t"/>
                <v:fill type="solid"/>
              </v:shape>
            </v:group>
            <v:group style="position:absolute;left:11579;top:4285;width:10;height:20" coordorigin="11579,4285" coordsize="10,20">
              <v:shape style="position:absolute;left:11579;top:4285;width:10;height:20" coordorigin="11579,4285" coordsize="10,20" path="m11579,4304l11589,4304,11589,4285,11579,4285,11579,4304xe" filled="true" fillcolor="#000000" stroked="false">
                <v:path arrowok="t"/>
                <v:fill type="solid"/>
              </v:shape>
            </v:group>
            <v:group style="position:absolute;left:11579;top:4304;width:10;height:20" coordorigin="11579,4304" coordsize="10,20">
              <v:shape style="position:absolute;left:11579;top:4304;width:10;height:20" coordorigin="11579,4304" coordsize="10,20" path="m11579,4323l11589,4323,11589,4304,11579,4304,11579,4323xe" filled="true" fillcolor="#000000" stroked="false">
                <v:path arrowok="t"/>
                <v:fill type="solid"/>
              </v:shape>
            </v:group>
            <v:group style="position:absolute;left:11579;top:4323;width:10;height:20" coordorigin="11579,4323" coordsize="10,20">
              <v:shape style="position:absolute;left:11579;top:4323;width:10;height:20" coordorigin="11579,4323" coordsize="10,20" path="m11579,4343l11589,4343,11589,4323,11579,4323,11579,4343xe" filled="true" fillcolor="#000000" stroked="false">
                <v:path arrowok="t"/>
                <v:fill type="solid"/>
              </v:shape>
            </v:group>
            <v:group style="position:absolute;left:11579;top:4343;width:10;height:20" coordorigin="11579,4343" coordsize="10,20">
              <v:shape style="position:absolute;left:11579;top:4343;width:10;height:20" coordorigin="11579,4343" coordsize="10,20" path="m11579,4362l11589,4362,11589,4343,11579,4343,11579,4362xe" filled="true" fillcolor="#000000" stroked="false">
                <v:path arrowok="t"/>
                <v:fill type="solid"/>
              </v:shape>
            </v:group>
            <v:group style="position:absolute;left:11579;top:4362;width:10;height:20" coordorigin="11579,4362" coordsize="10,20">
              <v:shape style="position:absolute;left:11579;top:4362;width:10;height:20" coordorigin="11579,4362" coordsize="10,20" path="m11579,4381l11589,4381,11589,4362,11579,4362,11579,4381xe" filled="true" fillcolor="#000000" stroked="false">
                <v:path arrowok="t"/>
                <v:fill type="solid"/>
              </v:shape>
            </v:group>
            <v:group style="position:absolute;left:11579;top:4381;width:10;height:20" coordorigin="11579,4381" coordsize="10,20">
              <v:shape style="position:absolute;left:11579;top:4381;width:10;height:20" coordorigin="11579,4381" coordsize="10,20" path="m11579,4400l11589,4400,11589,4381,11579,4381,11579,4400xe" filled="true" fillcolor="#000000" stroked="false">
                <v:path arrowok="t"/>
                <v:fill type="solid"/>
              </v:shape>
            </v:group>
            <v:group style="position:absolute;left:11579;top:4400;width:10;height:20" coordorigin="11579,4400" coordsize="10,20">
              <v:shape style="position:absolute;left:11579;top:4400;width:10;height:20" coordorigin="11579,4400" coordsize="10,20" path="m11579,4419l11589,4419,11589,4400,11579,4400,11579,4419xe" filled="true" fillcolor="#000000" stroked="false">
                <v:path arrowok="t"/>
                <v:fill type="solid"/>
              </v:shape>
            </v:group>
            <v:group style="position:absolute;left:11579;top:4419;width:10;height:20" coordorigin="11579,4419" coordsize="10,20">
              <v:shape style="position:absolute;left:11579;top:4419;width:10;height:20" coordorigin="11579,4419" coordsize="10,20" path="m11579,4439l11589,4439,11589,4419,11579,4419,11579,4439xe" filled="true" fillcolor="#000000" stroked="false">
                <v:path arrowok="t"/>
                <v:fill type="solid"/>
              </v:shape>
            </v:group>
            <v:group style="position:absolute;left:11579;top:4439;width:10;height:20" coordorigin="11579,4439" coordsize="10,20">
              <v:shape style="position:absolute;left:11579;top:4439;width:10;height:20" coordorigin="11579,4439" coordsize="10,20" path="m11579,4458l11589,4458,11589,4439,11579,4439,11579,4458xe" filled="true" fillcolor="#000000" stroked="false">
                <v:path arrowok="t"/>
                <v:fill type="solid"/>
              </v:shape>
            </v:group>
            <v:group style="position:absolute;left:11579;top:4458;width:10;height:20" coordorigin="11579,4458" coordsize="10,20">
              <v:shape style="position:absolute;left:11579;top:4458;width:10;height:20" coordorigin="11579,4458" coordsize="10,20" path="m11579,4477l11589,4477,11589,4458,11579,4458,11579,4477xe" filled="true" fillcolor="#000000" stroked="false">
                <v:path arrowok="t"/>
                <v:fill type="solid"/>
              </v:shape>
            </v:group>
            <v:group style="position:absolute;left:11579;top:4477;width:10;height:20" coordorigin="11579,4477" coordsize="10,20">
              <v:shape style="position:absolute;left:11579;top:4477;width:10;height:20" coordorigin="11579,4477" coordsize="10,20" path="m11579,4496l11589,4496,11589,4477,11579,4477,11579,4496xe" filled="true" fillcolor="#000000" stroked="false">
                <v:path arrowok="t"/>
                <v:fill type="solid"/>
              </v:shape>
            </v:group>
            <v:group style="position:absolute;left:11579;top:4496;width:10;height:20" coordorigin="11579,4496" coordsize="10,20">
              <v:shape style="position:absolute;left:11579;top:4496;width:10;height:20" coordorigin="11579,4496" coordsize="10,20" path="m11579,4515l11589,4515,11589,4496,11579,4496,11579,4515xe" filled="true" fillcolor="#000000" stroked="false">
                <v:path arrowok="t"/>
                <v:fill type="solid"/>
              </v:shape>
            </v:group>
            <v:group style="position:absolute;left:11579;top:4515;width:10;height:20" coordorigin="11579,4515" coordsize="10,20">
              <v:shape style="position:absolute;left:11579;top:4515;width:10;height:20" coordorigin="11579,4515" coordsize="10,20" path="m11579,4535l11589,4535,11589,4515,11579,4515,11579,4535xe" filled="true" fillcolor="#000000" stroked="false">
                <v:path arrowok="t"/>
                <v:fill type="solid"/>
              </v:shape>
            </v:group>
            <v:group style="position:absolute;left:11579;top:4535;width:10;height:20" coordorigin="11579,4535" coordsize="10,20">
              <v:shape style="position:absolute;left:11579;top:4535;width:10;height:20" coordorigin="11579,4535" coordsize="10,20" path="m11579,4554l11589,4554,11589,4535,11579,4535,11579,4554xe" filled="true" fillcolor="#000000" stroked="false">
                <v:path arrowok="t"/>
                <v:fill type="solid"/>
              </v:shape>
            </v:group>
            <v:group style="position:absolute;left:11579;top:4554;width:10;height:20" coordorigin="11579,4554" coordsize="10,20">
              <v:shape style="position:absolute;left:11579;top:4554;width:10;height:20" coordorigin="11579,4554" coordsize="10,20" path="m11579,4573l11589,4573,11589,4554,11579,4554,11579,4573xe" filled="true" fillcolor="#000000" stroked="false">
                <v:path arrowok="t"/>
                <v:fill type="solid"/>
              </v:shape>
            </v:group>
            <v:group style="position:absolute;left:11579;top:4573;width:10;height:20" coordorigin="11579,4573" coordsize="10,20">
              <v:shape style="position:absolute;left:11579;top:4573;width:10;height:20" coordorigin="11579,4573" coordsize="10,20" path="m11579,4592l11589,4592,11589,4573,11579,4573,11579,4592xe" filled="true" fillcolor="#000000" stroked="false">
                <v:path arrowok="t"/>
                <v:fill type="solid"/>
              </v:shape>
            </v:group>
            <v:group style="position:absolute;left:11579;top:4592;width:10;height:20" coordorigin="11579,4592" coordsize="10,20">
              <v:shape style="position:absolute;left:11579;top:4592;width:10;height:20" coordorigin="11579,4592" coordsize="10,20" path="m11579,4611l11589,4611,11589,4592,11579,4592,11579,4611xe" filled="true" fillcolor="#000000" stroked="false">
                <v:path arrowok="t"/>
                <v:fill type="solid"/>
              </v:shape>
            </v:group>
            <v:group style="position:absolute;left:11579;top:4611;width:10;height:20" coordorigin="11579,4611" coordsize="10,20">
              <v:shape style="position:absolute;left:11579;top:4611;width:10;height:20" coordorigin="11579,4611" coordsize="10,20" path="m11579,4631l11589,4631,11589,4611,11579,4611,11579,4631xe" filled="true" fillcolor="#000000" stroked="false">
                <v:path arrowok="t"/>
                <v:fill type="solid"/>
              </v:shape>
            </v:group>
            <v:group style="position:absolute;left:11579;top:4631;width:10;height:20" coordorigin="11579,4631" coordsize="10,20">
              <v:shape style="position:absolute;left:11579;top:4631;width:10;height:20" coordorigin="11579,4631" coordsize="10,20" path="m11579,4650l11589,4650,11589,4631,11579,4631,11579,4650xe" filled="true" fillcolor="#000000" stroked="false">
                <v:path arrowok="t"/>
                <v:fill type="solid"/>
              </v:shape>
            </v:group>
            <v:group style="position:absolute;left:11579;top:4650;width:10;height:20" coordorigin="11579,4650" coordsize="10,20">
              <v:shape style="position:absolute;left:11579;top:4650;width:10;height:20" coordorigin="11579,4650" coordsize="10,20" path="m11579,4669l11589,4669,11589,4650,11579,4650,11579,4669xe" filled="true" fillcolor="#000000" stroked="false">
                <v:path arrowok="t"/>
                <v:fill type="solid"/>
              </v:shape>
            </v:group>
            <v:group style="position:absolute;left:11579;top:4669;width:10;height:20" coordorigin="11579,4669" coordsize="10,20">
              <v:shape style="position:absolute;left:11579;top:4669;width:10;height:20" coordorigin="11579,4669" coordsize="10,20" path="m11579,4688l11589,4688,11589,4669,11579,4669,11579,4688xe" filled="true" fillcolor="#000000" stroked="false">
                <v:path arrowok="t"/>
                <v:fill type="solid"/>
              </v:shape>
            </v:group>
            <v:group style="position:absolute;left:11579;top:4688;width:10;height:20" coordorigin="11579,4688" coordsize="10,20">
              <v:shape style="position:absolute;left:11579;top:4688;width:10;height:20" coordorigin="11579,4688" coordsize="10,20" path="m11579,4707l11589,4707,11589,4688,11579,4688,11579,4707xe" filled="true" fillcolor="#000000" stroked="false">
                <v:path arrowok="t"/>
                <v:fill type="solid"/>
              </v:shape>
            </v:group>
            <v:group style="position:absolute;left:11579;top:4707;width:10;height:20" coordorigin="11579,4707" coordsize="10,20">
              <v:shape style="position:absolute;left:11579;top:4707;width:10;height:20" coordorigin="11579,4707" coordsize="10,20" path="m11579,4727l11589,4727,11589,4707,11579,4707,11579,4727xe" filled="true" fillcolor="#000000" stroked="false">
                <v:path arrowok="t"/>
                <v:fill type="solid"/>
              </v:shape>
            </v:group>
            <v:group style="position:absolute;left:11579;top:4727;width:10;height:20" coordorigin="11579,4727" coordsize="10,20">
              <v:shape style="position:absolute;left:11579;top:4727;width:10;height:20" coordorigin="11579,4727" coordsize="10,20" path="m11579,4746l11589,4746,11589,4727,11579,4727,11579,4746xe" filled="true" fillcolor="#000000" stroked="false">
                <v:path arrowok="t"/>
                <v:fill type="solid"/>
              </v:shape>
            </v:group>
            <v:group style="position:absolute;left:11579;top:4746;width:10;height:20" coordorigin="11579,4746" coordsize="10,20">
              <v:shape style="position:absolute;left:11579;top:4746;width:10;height:20" coordorigin="11579,4746" coordsize="10,20" path="m11579,4765l11589,4765,11589,4746,11579,4746,11579,4765xe" filled="true" fillcolor="#000000" stroked="false">
                <v:path arrowok="t"/>
                <v:fill type="solid"/>
              </v:shape>
            </v:group>
            <v:group style="position:absolute;left:11579;top:4765;width:10;height:20" coordorigin="11579,4765" coordsize="10,20">
              <v:shape style="position:absolute;left:11579;top:4765;width:10;height:20" coordorigin="11579,4765" coordsize="10,20" path="m11579,4784l11589,4784,11589,4765,11579,4765,11579,4784xe" filled="true" fillcolor="#000000" stroked="false">
                <v:path arrowok="t"/>
                <v:fill type="solid"/>
              </v:shape>
            </v:group>
            <v:group style="position:absolute;left:11579;top:4784;width:10;height:20" coordorigin="11579,4784" coordsize="10,20">
              <v:shape style="position:absolute;left:11579;top:4784;width:10;height:20" coordorigin="11579,4784" coordsize="10,20" path="m11579,4803l11589,4803,11589,4784,11579,4784,11579,4803xe" filled="true" fillcolor="#000000" stroked="false">
                <v:path arrowok="t"/>
                <v:fill type="solid"/>
              </v:shape>
            </v:group>
            <v:group style="position:absolute;left:11579;top:4803;width:10;height:20" coordorigin="11579,4803" coordsize="10,20">
              <v:shape style="position:absolute;left:11579;top:4803;width:10;height:20" coordorigin="11579,4803" coordsize="10,20" path="m11579,4823l11589,4823,11589,4803,11579,4803,11579,4823xe" filled="true" fillcolor="#000000" stroked="false">
                <v:path arrowok="t"/>
                <v:fill type="solid"/>
              </v:shape>
            </v:group>
            <v:group style="position:absolute;left:11579;top:4823;width:10;height:20" coordorigin="11579,4823" coordsize="10,20">
              <v:shape style="position:absolute;left:11579;top:4823;width:10;height:20" coordorigin="11579,4823" coordsize="10,20" path="m11579,4842l11589,4842,11589,4823,11579,4823,11579,4842xe" filled="true" fillcolor="#000000" stroked="false">
                <v:path arrowok="t"/>
                <v:fill type="solid"/>
              </v:shape>
            </v:group>
            <v:group style="position:absolute;left:11579;top:4842;width:10;height:20" coordorigin="11579,4842" coordsize="10,20">
              <v:shape style="position:absolute;left:11579;top:4842;width:10;height:20" coordorigin="11579,4842" coordsize="10,20" path="m11579,4861l11589,4861,11589,4842,11579,4842,11579,4861xe" filled="true" fillcolor="#000000" stroked="false">
                <v:path arrowok="t"/>
                <v:fill type="solid"/>
              </v:shape>
            </v:group>
            <v:group style="position:absolute;left:11579;top:4861;width:10;height:20" coordorigin="11579,4861" coordsize="10,20">
              <v:shape style="position:absolute;left:11579;top:4861;width:10;height:20" coordorigin="11579,4861" coordsize="10,20" path="m11579,4880l11589,4880,11589,4861,11579,4861,11579,4880xe" filled="true" fillcolor="#000000" stroked="false">
                <v:path arrowok="t"/>
                <v:fill type="solid"/>
              </v:shape>
            </v:group>
            <v:group style="position:absolute;left:11579;top:4880;width:10;height:20" coordorigin="11579,4880" coordsize="10,20">
              <v:shape style="position:absolute;left:11579;top:4880;width:10;height:20" coordorigin="11579,4880" coordsize="10,20" path="m11579,4899l11589,4899,11589,4880,11579,4880,11579,4899xe" filled="true" fillcolor="#000000" stroked="false">
                <v:path arrowok="t"/>
                <v:fill type="solid"/>
              </v:shape>
            </v:group>
            <v:group style="position:absolute;left:11579;top:4899;width:10;height:20" coordorigin="11579,4899" coordsize="10,20">
              <v:shape style="position:absolute;left:11579;top:4899;width:10;height:20" coordorigin="11579,4899" coordsize="10,20" path="m11579,4919l11589,4919,11589,4899,11579,4899,11579,4919xe" filled="true" fillcolor="#000000" stroked="false">
                <v:path arrowok="t"/>
                <v:fill type="solid"/>
              </v:shape>
            </v:group>
            <v:group style="position:absolute;left:11579;top:4919;width:10;height:20" coordorigin="11579,4919" coordsize="10,20">
              <v:shape style="position:absolute;left:11579;top:4919;width:10;height:20" coordorigin="11579,4919" coordsize="10,20" path="m11579,4938l11589,4938,11589,4919,11579,4919,11579,4938xe" filled="true" fillcolor="#000000" stroked="false">
                <v:path arrowok="t"/>
                <v:fill type="solid"/>
              </v:shape>
            </v:group>
            <v:group style="position:absolute;left:11579;top:4938;width:10;height:20" coordorigin="11579,4938" coordsize="10,20">
              <v:shape style="position:absolute;left:11579;top:4938;width:10;height:20" coordorigin="11579,4938" coordsize="10,20" path="m11579,4957l11589,4957,11589,4938,11579,4938,11579,4957xe" filled="true" fillcolor="#000000" stroked="false">
                <v:path arrowok="t"/>
                <v:fill type="solid"/>
              </v:shape>
            </v:group>
            <v:group style="position:absolute;left:11579;top:4957;width:10;height:20" coordorigin="11579,4957" coordsize="10,20">
              <v:shape style="position:absolute;left:11579;top:4957;width:10;height:20" coordorigin="11579,4957" coordsize="10,20" path="m11579,4976l11589,4976,11589,4957,11579,4957,11579,4976xe" filled="true" fillcolor="#000000" stroked="false">
                <v:path arrowok="t"/>
                <v:fill type="solid"/>
              </v:shape>
            </v:group>
            <v:group style="position:absolute;left:11579;top:4976;width:10;height:20" coordorigin="11579,4976" coordsize="10,20">
              <v:shape style="position:absolute;left:11579;top:4976;width:10;height:20" coordorigin="11579,4976" coordsize="10,20" path="m11579,4995l11589,4995,11589,4976,11579,4976,11579,4995xe" filled="true" fillcolor="#000000" stroked="false">
                <v:path arrowok="t"/>
                <v:fill type="solid"/>
              </v:shape>
            </v:group>
            <v:group style="position:absolute;left:11579;top:4995;width:10;height:20" coordorigin="11579,4995" coordsize="10,20">
              <v:shape style="position:absolute;left:11579;top:4995;width:10;height:20" coordorigin="11579,4995" coordsize="10,20" path="m11579,5015l11589,5015,11589,4995,11579,4995,11579,5015xe" filled="true" fillcolor="#000000" stroked="false">
                <v:path arrowok="t"/>
                <v:fill type="solid"/>
              </v:shape>
            </v:group>
            <v:group style="position:absolute;left:11579;top:5015;width:10;height:20" coordorigin="11579,5015" coordsize="10,20">
              <v:shape style="position:absolute;left:11579;top:5015;width:10;height:20" coordorigin="11579,5015" coordsize="10,20" path="m11579,5034l11589,5034,11589,5015,11579,5015,11579,5034xe" filled="true" fillcolor="#000000" stroked="false">
                <v:path arrowok="t"/>
                <v:fill type="solid"/>
              </v:shape>
            </v:group>
            <v:group style="position:absolute;left:11579;top:5034;width:10;height:20" coordorigin="11579,5034" coordsize="10,20">
              <v:shape style="position:absolute;left:11579;top:5034;width:10;height:20" coordorigin="11579,5034" coordsize="10,20" path="m11579,5053l11589,5053,11589,5034,11579,5034,11579,5053xe" filled="true" fillcolor="#000000" stroked="false">
                <v:path arrowok="t"/>
                <v:fill type="solid"/>
              </v:shape>
            </v:group>
            <v:group style="position:absolute;left:11579;top:5053;width:10;height:20" coordorigin="11579,5053" coordsize="10,20">
              <v:shape style="position:absolute;left:11579;top:5053;width:10;height:20" coordorigin="11579,5053" coordsize="10,20" path="m11579,5072l11589,5072,11589,5053,11579,5053,11579,5072xe" filled="true" fillcolor="#000000" stroked="false">
                <v:path arrowok="t"/>
                <v:fill type="solid"/>
              </v:shape>
            </v:group>
            <v:group style="position:absolute;left:11579;top:5072;width:10;height:20" coordorigin="11579,5072" coordsize="10,20">
              <v:shape style="position:absolute;left:11579;top:5072;width:10;height:20" coordorigin="11579,5072" coordsize="10,20" path="m11579,5091l11589,5091,11589,5072,11579,5072,11579,5091xe" filled="true" fillcolor="#000000" stroked="false">
                <v:path arrowok="t"/>
                <v:fill type="solid"/>
              </v:shape>
            </v:group>
            <v:group style="position:absolute;left:11579;top:5091;width:10;height:20" coordorigin="11579,5091" coordsize="10,20">
              <v:shape style="position:absolute;left:11579;top:5091;width:10;height:20" coordorigin="11579,5091" coordsize="10,20" path="m11579,5111l11589,5111,11589,5091,11579,5091,11579,5111xe" filled="true" fillcolor="#000000" stroked="false">
                <v:path arrowok="t"/>
                <v:fill type="solid"/>
              </v:shape>
            </v:group>
            <v:group style="position:absolute;left:11579;top:5111;width:10;height:20" coordorigin="11579,5111" coordsize="10,20">
              <v:shape style="position:absolute;left:11579;top:5111;width:10;height:20" coordorigin="11579,5111" coordsize="10,20" path="m11579,5130l11589,5130,11589,5111,11579,5111,11579,5130xe" filled="true" fillcolor="#000000" stroked="false">
                <v:path arrowok="t"/>
                <v:fill type="solid"/>
              </v:shape>
            </v:group>
            <v:group style="position:absolute;left:11579;top:5130;width:10;height:20" coordorigin="11579,5130" coordsize="10,20">
              <v:shape style="position:absolute;left:11579;top:5130;width:10;height:20" coordorigin="11579,5130" coordsize="10,20" path="m11579,5149l11589,5149,11589,5130,11579,5130,11579,5149xe" filled="true" fillcolor="#000000" stroked="false">
                <v:path arrowok="t"/>
                <v:fill type="solid"/>
              </v:shape>
            </v:group>
            <v:group style="position:absolute;left:11579;top:5149;width:10;height:20" coordorigin="11579,5149" coordsize="10,20">
              <v:shape style="position:absolute;left:11579;top:5149;width:10;height:20" coordorigin="11579,5149" coordsize="10,20" path="m11579,5168l11589,5168,11589,5149,11579,5149,11579,5168xe" filled="true" fillcolor="#000000" stroked="false">
                <v:path arrowok="t"/>
                <v:fill type="solid"/>
              </v:shape>
            </v:group>
            <v:group style="position:absolute;left:11579;top:5168;width:10;height:20" coordorigin="11579,5168" coordsize="10,20">
              <v:shape style="position:absolute;left:11579;top:5168;width:10;height:20" coordorigin="11579,5168" coordsize="10,20" path="m11579,5187l11589,5187,11589,5168,11579,5168,11579,5187xe" filled="true" fillcolor="#000000" stroked="false">
                <v:path arrowok="t"/>
                <v:fill type="solid"/>
              </v:shape>
            </v:group>
            <v:group style="position:absolute;left:11579;top:5187;width:10;height:20" coordorigin="11579,5187" coordsize="10,20">
              <v:shape style="position:absolute;left:11579;top:5187;width:10;height:20" coordorigin="11579,5187" coordsize="10,20" path="m11579,5207l11589,5207,11589,5187,11579,5187,11579,5207xe" filled="true" fillcolor="#000000" stroked="false">
                <v:path arrowok="t"/>
                <v:fill type="solid"/>
              </v:shape>
            </v:group>
            <v:group style="position:absolute;left:11579;top:5207;width:10;height:20" coordorigin="11579,5207" coordsize="10,20">
              <v:shape style="position:absolute;left:11579;top:5207;width:10;height:20" coordorigin="11579,5207" coordsize="10,20" path="m11579,5226l11589,5226,11589,5207,11579,5207,11579,5226xe" filled="true" fillcolor="#000000" stroked="false">
                <v:path arrowok="t"/>
                <v:fill type="solid"/>
              </v:shape>
            </v:group>
            <v:group style="position:absolute;left:11579;top:5226;width:10;height:20" coordorigin="11579,5226" coordsize="10,20">
              <v:shape style="position:absolute;left:11579;top:5226;width:10;height:20" coordorigin="11579,5226" coordsize="10,20" path="m11579,5245l11589,5245,11589,5226,11579,5226,11579,5245xe" filled="true" fillcolor="#000000" stroked="false">
                <v:path arrowok="t"/>
                <v:fill type="solid"/>
              </v:shape>
            </v:group>
            <v:group style="position:absolute;left:11579;top:5245;width:10;height:20" coordorigin="11579,5245" coordsize="10,20">
              <v:shape style="position:absolute;left:11579;top:5245;width:10;height:20" coordorigin="11579,5245" coordsize="10,20" path="m11579,5264l11589,5264,11589,5245,11579,5245,11579,5264xe" filled="true" fillcolor="#000000" stroked="false">
                <v:path arrowok="t"/>
                <v:fill type="solid"/>
              </v:shape>
            </v:group>
            <v:group style="position:absolute;left:11579;top:5264;width:10;height:20" coordorigin="11579,5264" coordsize="10,20">
              <v:shape style="position:absolute;left:11579;top:5264;width:10;height:20" coordorigin="11579,5264" coordsize="10,20" path="m11579,5283l11589,5283,11589,5264,11579,5264,11579,5283xe" filled="true" fillcolor="#000000" stroked="false">
                <v:path arrowok="t"/>
                <v:fill type="solid"/>
              </v:shape>
            </v:group>
            <v:group style="position:absolute;left:11579;top:5283;width:10;height:20" coordorigin="11579,5283" coordsize="10,20">
              <v:shape style="position:absolute;left:11579;top:5283;width:10;height:20" coordorigin="11579,5283" coordsize="10,20" path="m11579,5303l11589,5303,11589,5283,11579,5283,11579,5303xe" filled="true" fillcolor="#000000" stroked="false">
                <v:path arrowok="t"/>
                <v:fill type="solid"/>
              </v:shape>
            </v:group>
            <v:group style="position:absolute;left:11579;top:5303;width:10;height:20" coordorigin="11579,5303" coordsize="10,20">
              <v:shape style="position:absolute;left:11579;top:5303;width:10;height:20" coordorigin="11579,5303" coordsize="10,20" path="m11579,5322l11589,5322,11589,5303,11579,5303,11579,5322xe" filled="true" fillcolor="#000000" stroked="false">
                <v:path arrowok="t"/>
                <v:fill type="solid"/>
              </v:shape>
            </v:group>
            <v:group style="position:absolute;left:11579;top:5322;width:10;height:20" coordorigin="11579,5322" coordsize="10,20">
              <v:shape style="position:absolute;left:11579;top:5322;width:10;height:20" coordorigin="11579,5322" coordsize="10,20" path="m11579,5341l11589,5341,11589,5322,11579,5322,11579,5341xe" filled="true" fillcolor="#000000" stroked="false">
                <v:path arrowok="t"/>
                <v:fill type="solid"/>
              </v:shape>
            </v:group>
            <v:group style="position:absolute;left:11579;top:5341;width:10;height:20" coordorigin="11579,5341" coordsize="10,20">
              <v:shape style="position:absolute;left:11579;top:5341;width:10;height:20" coordorigin="11579,5341" coordsize="10,20" path="m11579,5360l11589,5360,11589,5341,11579,5341,11579,5360xe" filled="true" fillcolor="#000000" stroked="false">
                <v:path arrowok="t"/>
                <v:fill type="solid"/>
              </v:shape>
            </v:group>
            <v:group style="position:absolute;left:11579;top:5360;width:10;height:20" coordorigin="11579,5360" coordsize="10,20">
              <v:shape style="position:absolute;left:11579;top:5360;width:10;height:20" coordorigin="11579,5360" coordsize="10,20" path="m11579,5379l11589,5379,11589,5360,11579,5360,11579,5379xe" filled="true" fillcolor="#000000" stroked="false">
                <v:path arrowok="t"/>
                <v:fill type="solid"/>
              </v:shape>
            </v:group>
            <v:group style="position:absolute;left:11579;top:5379;width:10;height:20" coordorigin="11579,5379" coordsize="10,20">
              <v:shape style="position:absolute;left:11579;top:5379;width:10;height:20" coordorigin="11579,5379" coordsize="10,20" path="m11579,5399l11589,5399,11589,5379,11579,5379,11579,5399xe" filled="true" fillcolor="#000000" stroked="false">
                <v:path arrowok="t"/>
                <v:fill type="solid"/>
              </v:shape>
            </v:group>
            <v:group style="position:absolute;left:11579;top:5399;width:10;height:20" coordorigin="11579,5399" coordsize="10,20">
              <v:shape style="position:absolute;left:11579;top:5399;width:10;height:20" coordorigin="11579,5399" coordsize="10,20" path="m11579,5418l11589,5418,11589,5399,11579,5399,11579,5418xe" filled="true" fillcolor="#000000" stroked="false">
                <v:path arrowok="t"/>
                <v:fill type="solid"/>
              </v:shape>
            </v:group>
            <v:group style="position:absolute;left:11579;top:5418;width:10;height:20" coordorigin="11579,5418" coordsize="10,20">
              <v:shape style="position:absolute;left:11579;top:5418;width:10;height:20" coordorigin="11579,5418" coordsize="10,20" path="m11579,5437l11589,5437,11589,5418,11579,5418,11579,5437xe" filled="true" fillcolor="#000000" stroked="false">
                <v:path arrowok="t"/>
                <v:fill type="solid"/>
              </v:shape>
              <v:shape style="position:absolute;left:11579;top:5437;width:10;height:2" type="#_x0000_t75" stroked="false">
                <v:imagedata r:id="rId116" o:title=""/>
              </v:shape>
            </v:group>
            <v:group style="position:absolute;left:11579;top:5454;width:29;height:2" coordorigin="11579,5454" coordsize="29,2">
              <v:shape style="position:absolute;left:11579;top:5454;width:29;height:2" coordorigin="11579,5454" coordsize="29,0" path="m11579,5454l11608,5454e" filled="false" stroked="true" strokeweight="1.44pt" strokecolor="#000000">
                <v:path arrowok="t"/>
              </v:shape>
            </v:group>
            <v:group style="position:absolute;left:11608;top:5454;width:1846;height:2" coordorigin="11608,5454" coordsize="1846,2">
              <v:shape style="position:absolute;left:11608;top:5454;width:1846;height:2" coordorigin="11608,5454" coordsize="1846,0" path="m11608,5454l13454,5454e" filled="false" stroked="true" strokeweight="1.44pt" strokecolor="#000000">
                <v:path arrowok="t"/>
              </v:shape>
              <v:shape style="position:absolute;left:11709;top:280;width:16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从母公司所有者权益</w:t>
                      </w:r>
                    </w:p>
                  </w:txbxContent>
                </v:textbox>
                <w10:wrap type="none"/>
              </v:shape>
              <v:shape style="position:absolute;left:10743;top:46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w:t>
                      </w:r>
                    </w:p>
                  </w:txbxContent>
                </v:textbox>
                <w10:wrap type="none"/>
              </v:shape>
              <v:shape style="position:absolute;left:1337;top:102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p>
                  </w:txbxContent>
                </v:textbox>
                <w10:wrap type="none"/>
              </v:shape>
              <v:shape style="position:absolute;left:3226;top:655;width:180;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务</w:t>
                      </w:r>
                    </w:p>
                  </w:txbxContent>
                </v:textbox>
                <w10:wrap type="none"/>
              </v:shape>
              <v:shape style="position:absolute;left:6051;top:655;width:360;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实际</w:t>
                      </w:r>
                    </w:p>
                  </w:txbxContent>
                </v:textbox>
                <w10:wrap type="none"/>
              </v:shape>
              <v:shape style="position:absolute;left:6625;top:655;width:900;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实质上构成</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对子公司净</w:t>
                      </w:r>
                    </w:p>
                  </w:txbxContent>
                </v:textbox>
                <w10:wrap type="none"/>
              </v:shape>
              <v:shape style="position:absolute;left:7695;top:84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w:t>
                      </w:r>
                    </w:p>
                  </w:txbxContent>
                </v:textbox>
                <w10:wrap type="none"/>
              </v:shape>
              <v:shape style="position:absolute;left:10743;top:842;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权益中用</w:t>
                      </w:r>
                    </w:p>
                  </w:txbxContent>
                </v:textbox>
                <w10:wrap type="none"/>
              </v:shape>
              <v:shape style="position:absolute;left:8235;top:102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表决权</w:t>
                      </w:r>
                    </w:p>
                  </w:txbxContent>
                </v:textbox>
                <w10:wrap type="none"/>
              </v:shape>
              <v:shape style="position:absolute;left:8941;top:1029;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是否合</w:t>
                      </w:r>
                    </w:p>
                  </w:txbxContent>
                </v:textbox>
                <w10:wrap type="none"/>
              </v:shape>
              <v:shape style="position:absolute;left:9644;top:1029;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少数股东权</w:t>
                      </w:r>
                    </w:p>
                  </w:txbxContent>
                </v:textbox>
                <w10:wrap type="none"/>
              </v:shape>
              <v:shape style="position:absolute;left:11709;top:655;width:1620;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冲减子公司少数股东</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分担的本期亏损超过</w:t>
                      </w:r>
                    </w:p>
                  </w:txbxContent>
                </v:textbox>
                <w10:wrap type="none"/>
              </v:shape>
              <v:shape style="position:absolute;left:194;top:1216;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2251;top:121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3624;top:121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r>
                    </w:p>
                  </w:txbxContent>
                </v:textbox>
                <w10:wrap type="none"/>
              </v:shape>
              <v:shape style="position:absolute;left:4810;top:121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经营范围</w:t>
                      </w:r>
                    </w:p>
                  </w:txbxContent>
                </v:textbox>
                <w10:wrap type="none"/>
              </v:shape>
              <v:shape style="position:absolute;left:7695;top:12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1428;top:1404;width:8757;height:200" type="#_x0000_t202" filled="false" stroked="false">
                <v:textbox inset="0,0,0,0">
                  <w:txbxContent>
                    <w:p>
                      <w:pPr>
                        <w:tabs>
                          <w:tab w:pos="1797" w:val="left" w:leader="none"/>
                          <w:tab w:pos="4622" w:val="left" w:leader="none"/>
                          <w:tab w:pos="5196" w:val="left" w:leader="none"/>
                          <w:tab w:pos="6778" w:val="left" w:leader="none"/>
                          <w:tab w:pos="8576" w:val="left" w:leader="none"/>
                        </w:tabs>
                        <w:spacing w:line="20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类型</w:t>
                        <w:tab/>
                        <w:t>性</w:t>
                        <w:tab/>
                        <w:t>出资</w:t>
                        <w:tab/>
                        <w:t>投资的其他</w:t>
                        <w:tab/>
                        <w:t>比例</w:t>
                      </w:r>
                      <w:r>
                        <w:rPr>
                          <w:rFonts w:ascii="Calibri" w:hAnsi="Calibri" w:cs="Calibri" w:eastAsia="Calibri" w:hint="default"/>
                          <w:sz w:val="18"/>
                          <w:szCs w:val="18"/>
                        </w:rPr>
                        <w:t>(%)  </w:t>
                      </w:r>
                      <w:r>
                        <w:rPr>
                          <w:rFonts w:ascii="Calibri" w:hAnsi="Calibri" w:cs="Calibri" w:eastAsia="Calibri" w:hint="default"/>
                          <w:spacing w:val="13"/>
                          <w:sz w:val="18"/>
                          <w:szCs w:val="18"/>
                        </w:rPr>
                        <w:t> </w:t>
                      </w:r>
                      <w:r>
                        <w:rPr>
                          <w:rFonts w:ascii="宋体" w:hAnsi="宋体" w:cs="宋体" w:eastAsia="宋体" w:hint="default"/>
                          <w:sz w:val="18"/>
                          <w:szCs w:val="18"/>
                        </w:rPr>
                        <w:t>并报表</w:t>
                        <w:tab/>
                        <w:t>益</w:t>
                      </w:r>
                    </w:p>
                  </w:txbxContent>
                </v:textbox>
                <w10:wrap type="none"/>
              </v:shape>
              <v:shape style="position:absolute;left:10743;top:1216;width:2586;height:555" type="#_x0000_t202" filled="false" stroked="false">
                <v:textbox inset="0,0,0,0">
                  <w:txbxContent>
                    <w:p>
                      <w:pPr>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于冲减少</w:t>
                      </w:r>
                    </w:p>
                    <w:p>
                      <w:pPr>
                        <w:spacing w:line="187" w:lineRule="exact" w:before="0"/>
                        <w:ind w:left="965" w:right="0" w:firstLine="0"/>
                        <w:jc w:val="left"/>
                        <w:rPr>
                          <w:rFonts w:ascii="宋体" w:hAnsi="宋体" w:cs="宋体" w:eastAsia="宋体" w:hint="default"/>
                          <w:sz w:val="18"/>
                          <w:szCs w:val="18"/>
                        </w:rPr>
                      </w:pPr>
                      <w:r>
                        <w:rPr>
                          <w:rFonts w:ascii="宋体" w:hAnsi="宋体" w:cs="宋体" w:eastAsia="宋体" w:hint="default"/>
                          <w:sz w:val="18"/>
                          <w:szCs w:val="18"/>
                        </w:rPr>
                        <w:t>少数股东在该子公司</w:t>
                      </w:r>
                    </w:p>
                    <w:p>
                      <w:pPr>
                        <w:spacing w:line="211"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数股东损</w:t>
                      </w:r>
                    </w:p>
                  </w:txbxContent>
                </v:textbox>
                <w10:wrap type="none"/>
              </v:shape>
              <v:shape style="position:absolute;left:7758;top:1608;width:24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w:t>
                      </w:r>
                    </w:p>
                  </w:txbxContent>
                </v:textbox>
                <w10:wrap type="none"/>
              </v:shape>
              <v:shape style="position:absolute;left:3226;top:1778;width:10104;height:555" type="#_x0000_t202" filled="false" stroked="false">
                <v:textbox inset="0,0,0,0">
                  <w:txbxContent>
                    <w:p>
                      <w:pPr>
                        <w:tabs>
                          <w:tab w:pos="2914" w:val="left" w:leader="none"/>
                          <w:tab w:pos="3487" w:val="left" w:leader="none"/>
                          <w:tab w:pos="8483" w:val="left" w:leader="none"/>
                        </w:tabs>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质</w:t>
                        <w:tab/>
                        <w:t>额</w:t>
                        <w:tab/>
                        <w:t>项目余额</w:t>
                        <w:tab/>
                        <w:t>期初所有者权益中所</w:t>
                      </w:r>
                    </w:p>
                    <w:p>
                      <w:pPr>
                        <w:spacing w:line="187" w:lineRule="exact" w:before="0"/>
                        <w:ind w:left="0" w:right="1863" w:firstLine="0"/>
                        <w:jc w:val="right"/>
                        <w:rPr>
                          <w:rFonts w:ascii="宋体" w:hAnsi="宋体" w:cs="宋体" w:eastAsia="宋体" w:hint="default"/>
                          <w:sz w:val="18"/>
                          <w:szCs w:val="18"/>
                        </w:rPr>
                      </w:pPr>
                      <w:r>
                        <w:rPr>
                          <w:rFonts w:ascii="宋体" w:hAnsi="宋体" w:cs="宋体" w:eastAsia="宋体" w:hint="default"/>
                          <w:sz w:val="18"/>
                          <w:szCs w:val="18"/>
                        </w:rPr>
                        <w:t>益的金额</w:t>
                      </w:r>
                    </w:p>
                    <w:p>
                      <w:pPr>
                        <w:spacing w:line="211" w:lineRule="exact" w:before="0"/>
                        <w:ind w:left="0" w:right="86" w:firstLine="0"/>
                        <w:jc w:val="right"/>
                        <w:rPr>
                          <w:rFonts w:ascii="宋体" w:hAnsi="宋体" w:cs="宋体" w:eastAsia="宋体" w:hint="default"/>
                          <w:sz w:val="18"/>
                          <w:szCs w:val="18"/>
                        </w:rPr>
                      </w:pPr>
                      <w:r>
                        <w:rPr>
                          <w:rFonts w:ascii="宋体" w:hAnsi="宋体" w:cs="宋体" w:eastAsia="宋体" w:hint="default"/>
                          <w:sz w:val="18"/>
                          <w:szCs w:val="18"/>
                        </w:rPr>
                        <w:t>享有份额后的余额</w:t>
                      </w:r>
                    </w:p>
                  </w:txbxContent>
                </v:textbox>
                <w10:wrap type="none"/>
              </v:shape>
              <v:shape style="position:absolute;left:2062;top:2911;width:92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广东省广州</w:t>
                      </w:r>
                      <w:r>
                        <w:rPr>
                          <w:rFonts w:ascii="宋体" w:hAnsi="宋体" w:cs="宋体" w:eastAsia="宋体" w:hint="default"/>
                          <w:sz w:val="18"/>
                          <w:szCs w:val="18"/>
                        </w:rPr>
                      </w:r>
                    </w:p>
                  </w:txbxContent>
                </v:textbox>
                <w10:wrap type="none"/>
              </v:shape>
              <v:shape style="position:absolute;left:4534;top:2536;width:1364;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智能控制系统设</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备的生产</w:t>
                      </w:r>
                      <w:r>
                        <w:rPr>
                          <w:rFonts w:ascii="宋体" w:hAnsi="宋体" w:cs="宋体" w:eastAsia="宋体" w:hint="default"/>
                          <w:spacing w:val="-77"/>
                          <w:sz w:val="18"/>
                          <w:szCs w:val="18"/>
                        </w:rPr>
                        <w:t>、</w:t>
                      </w:r>
                      <w:r>
                        <w:rPr>
                          <w:rFonts w:ascii="宋体" w:hAnsi="宋体" w:cs="宋体" w:eastAsia="宋体" w:hint="default"/>
                          <w:sz w:val="18"/>
                          <w:szCs w:val="18"/>
                        </w:rPr>
                        <w:t>销售；</w:t>
                      </w:r>
                    </w:p>
                  </w:txbxContent>
                </v:textbox>
                <w10:wrap type="none"/>
              </v:shape>
              <v:shape style="position:absolute;left:2062;top:3286;width:92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市广州经济</w:t>
                      </w:r>
                      <w:r>
                        <w:rPr>
                          <w:rFonts w:ascii="宋体" w:hAnsi="宋体" w:cs="宋体" w:eastAsia="宋体" w:hint="default"/>
                          <w:sz w:val="18"/>
                          <w:szCs w:val="18"/>
                        </w:rPr>
                      </w:r>
                    </w:p>
                  </w:txbxContent>
                </v:textbox>
                <w10:wrap type="none"/>
              </v:shape>
              <v:shape style="position:absolute;left:4534;top:3286;width:136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销售</w:t>
                      </w:r>
                      <w:r>
                        <w:rPr>
                          <w:rFonts w:ascii="宋体" w:hAnsi="宋体" w:cs="宋体" w:eastAsia="宋体" w:hint="default"/>
                          <w:spacing w:val="-77"/>
                          <w:sz w:val="18"/>
                          <w:szCs w:val="18"/>
                        </w:rPr>
                        <w:t>：</w:t>
                      </w:r>
                      <w:r>
                        <w:rPr>
                          <w:rFonts w:ascii="宋体" w:hAnsi="宋体" w:cs="宋体" w:eastAsia="宋体" w:hint="default"/>
                          <w:sz w:val="18"/>
                          <w:szCs w:val="18"/>
                        </w:rPr>
                        <w:t>智能设备、</w:t>
                      </w:r>
                    </w:p>
                  </w:txbxContent>
                </v:textbox>
                <w10:wrap type="none"/>
              </v:shape>
              <v:shape style="position:absolute;left:137;top:3473;width:1709;height:180" type="#_x0000_t202" filled="false" stroked="false">
                <v:textbox inset="0,0,0,0">
                  <w:txbxContent>
                    <w:p>
                      <w:pPr>
                        <w:tabs>
                          <w:tab w:pos="123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2"/>
                          <w:w w:val="95"/>
                          <w:sz w:val="18"/>
                          <w:szCs w:val="18"/>
                        </w:rPr>
                        <w:t>广东安居宝</w:t>
                        <w:tab/>
                      </w:r>
                      <w:r>
                        <w:rPr>
                          <w:rFonts w:ascii="宋体" w:hAnsi="宋体" w:cs="宋体" w:eastAsia="宋体" w:hint="default"/>
                          <w:sz w:val="18"/>
                          <w:szCs w:val="18"/>
                        </w:rPr>
                        <w:t>控</w:t>
                      </w:r>
                      <w:r>
                        <w:rPr>
                          <w:rFonts w:ascii="宋体" w:hAnsi="宋体" w:cs="宋体" w:eastAsia="宋体" w:hint="default"/>
                          <w:spacing w:val="25"/>
                          <w:sz w:val="18"/>
                          <w:szCs w:val="18"/>
                        </w:rPr>
                        <w:t> </w:t>
                      </w:r>
                      <w:r>
                        <w:rPr>
                          <w:rFonts w:ascii="宋体" w:hAnsi="宋体" w:cs="宋体" w:eastAsia="宋体" w:hint="default"/>
                          <w:sz w:val="18"/>
                          <w:szCs w:val="18"/>
                        </w:rPr>
                        <w:t>股</w:t>
                      </w:r>
                    </w:p>
                  </w:txbxContent>
                </v:textbox>
                <w10:wrap type="none"/>
              </v:shape>
              <v:shape style="position:absolute;left:3197;top:347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制</w:t>
                      </w:r>
                    </w:p>
                  </w:txbxContent>
                </v:textbox>
                <w10:wrap type="none"/>
              </v:shape>
              <v:shape style="position:absolute;left:2062;top:3660;width:92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技术开发区</w:t>
                      </w:r>
                      <w:r>
                        <w:rPr>
                          <w:rFonts w:ascii="宋体" w:hAnsi="宋体" w:cs="宋体" w:eastAsia="宋体" w:hint="default"/>
                          <w:sz w:val="18"/>
                          <w:szCs w:val="18"/>
                        </w:rPr>
                      </w:r>
                    </w:p>
                  </w:txbxContent>
                </v:textbox>
                <w10:wrap type="none"/>
              </v:shape>
              <v:shape style="position:absolute;left:4534;top:3660;width:1277;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电子产品、计算</w:t>
                      </w:r>
                    </w:p>
                  </w:txbxContent>
                </v:textbox>
                <w10:wrap type="none"/>
              </v:shape>
              <v:shape style="position:absolute;left:137;top:3847;width:1709;height:180" type="#_x0000_t202" filled="false" stroked="false">
                <v:textbox inset="0,0,0,0">
                  <w:txbxContent>
                    <w:p>
                      <w:pPr>
                        <w:tabs>
                          <w:tab w:pos="123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2"/>
                          <w:w w:val="95"/>
                          <w:sz w:val="18"/>
                          <w:szCs w:val="18"/>
                        </w:rPr>
                        <w:t>智能控制系</w:t>
                        <w:tab/>
                      </w:r>
                      <w:r>
                        <w:rPr>
                          <w:rFonts w:ascii="宋体" w:hAnsi="宋体" w:cs="宋体" w:eastAsia="宋体" w:hint="default"/>
                          <w:sz w:val="18"/>
                          <w:szCs w:val="18"/>
                        </w:rPr>
                        <w:t>子</w:t>
                      </w:r>
                      <w:r>
                        <w:rPr>
                          <w:rFonts w:ascii="宋体" w:hAnsi="宋体" w:cs="宋体" w:eastAsia="宋体" w:hint="default"/>
                          <w:spacing w:val="25"/>
                          <w:sz w:val="18"/>
                          <w:szCs w:val="18"/>
                        </w:rPr>
                        <w:t> </w:t>
                      </w:r>
                      <w:r>
                        <w:rPr>
                          <w:rFonts w:ascii="宋体" w:hAnsi="宋体" w:cs="宋体" w:eastAsia="宋体" w:hint="default"/>
                          <w:sz w:val="18"/>
                          <w:szCs w:val="18"/>
                        </w:rPr>
                        <w:t>公</w:t>
                      </w:r>
                    </w:p>
                  </w:txbxContent>
                </v:textbox>
                <w10:wrap type="none"/>
              </v:shape>
              <v:shape style="position:absolute;left:3197;top:384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造</w:t>
                      </w:r>
                    </w:p>
                  </w:txbxContent>
                </v:textbox>
                <w10:wrap type="none"/>
              </v:shape>
              <v:shape style="position:absolute;left:3953;top:3864;width:365;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1050</w:t>
                      </w:r>
                      <w:r>
                        <w:rPr>
                          <w:rFonts w:ascii="Calibri"/>
                          <w:sz w:val="18"/>
                        </w:rPr>
                      </w:r>
                    </w:p>
                  </w:txbxContent>
                </v:textbox>
                <w10:wrap type="none"/>
              </v:shape>
              <v:shape style="position:absolute;left:6164;top:3864;width:274;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735</w:t>
                      </w:r>
                      <w:r>
                        <w:rPr>
                          <w:rFonts w:ascii="Calibri"/>
                          <w:sz w:val="18"/>
                        </w:rPr>
                      </w:r>
                    </w:p>
                  </w:txbxContent>
                </v:textbox>
                <w10:wrap type="none"/>
              </v:shape>
              <v:shape style="position:absolute;left:7405;top:3864;width:636;height:180" type="#_x0000_t202" filled="false" stroked="false">
                <v:textbox inset="0,0,0,0">
                  <w:txbxContent>
                    <w:p>
                      <w:pPr>
                        <w:tabs>
                          <w:tab w:pos="326" w:val="left" w:leader="none"/>
                        </w:tabs>
                        <w:spacing w:line="180" w:lineRule="exact" w:before="0"/>
                        <w:ind w:left="0" w:right="0" w:firstLine="0"/>
                        <w:jc w:val="left"/>
                        <w:rPr>
                          <w:rFonts w:ascii="Calibri" w:hAnsi="Calibri" w:cs="Calibri" w:eastAsia="Calibri" w:hint="default"/>
                          <w:sz w:val="18"/>
                          <w:szCs w:val="18"/>
                        </w:rPr>
                      </w:pPr>
                      <w:r>
                        <w:rPr>
                          <w:rFonts w:ascii="Calibri"/>
                          <w:sz w:val="18"/>
                        </w:rPr>
                        <w:t>0</w:t>
                        <w:tab/>
                      </w:r>
                      <w:r>
                        <w:rPr>
                          <w:rFonts w:ascii="Calibri"/>
                          <w:spacing w:val="-1"/>
                          <w:sz w:val="18"/>
                        </w:rPr>
                        <w:t>70%</w:t>
                      </w:r>
                    </w:p>
                  </w:txbxContent>
                </v:textbox>
                <w10:wrap type="none"/>
              </v:shape>
              <v:shape style="position:absolute;left:8444;top:3864;width:309;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70%</w:t>
                      </w:r>
                    </w:p>
                  </w:txbxContent>
                </v:textbox>
                <w10:wrap type="none"/>
              </v:shape>
              <v:shape style="position:absolute;left:9275;top:3847;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是</w:t>
                      </w:r>
                    </w:p>
                  </w:txbxContent>
                </v:textbox>
                <w10:wrap type="none"/>
              </v:shape>
              <v:shape style="position:absolute;left:10016;top:3864;width:502;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309.56</w:t>
                      </w:r>
                    </w:p>
                  </w:txbxContent>
                </v:textbox>
                <w10:wrap type="none"/>
              </v:shape>
              <v:shape style="position:absolute;left:11099;top:3864;width:375;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-5.44</w:t>
                      </w:r>
                    </w:p>
                  </w:txbxContent>
                </v:textbox>
                <w10:wrap type="none"/>
              </v:shape>
              <v:shape style="position:absolute;left:13029;top:3864;width:320;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0.00</w:t>
                      </w:r>
                    </w:p>
                  </w:txbxContent>
                </v:textbox>
                <w10:wrap type="none"/>
              </v:shape>
              <v:shape style="position:absolute;left:137;top:4222;width:1414;height:180" type="#_x0000_t202" filled="false" stroked="false">
                <v:textbox inset="0,0,0,0">
                  <w:txbxContent>
                    <w:p>
                      <w:pPr>
                        <w:tabs>
                          <w:tab w:pos="123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统有限公司</w:t>
                        <w:tab/>
                        <w:t>司</w:t>
                      </w:r>
                    </w:p>
                  </w:txbxContent>
                </v:textbox>
                <w10:wrap type="none"/>
              </v:shape>
              <v:shape style="position:absolute;left:2062;top:4034;width:924;height:94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
                          <w:sz w:val="18"/>
                          <w:szCs w:val="18"/>
                        </w:rPr>
                        <w:t>科学城起云</w:t>
                      </w:r>
                      <w:r>
                        <w:rPr>
                          <w:rFonts w:ascii="宋体" w:hAnsi="宋体" w:cs="宋体" w:eastAsia="宋体" w:hint="default"/>
                          <w:sz w:val="18"/>
                          <w:szCs w:val="18"/>
                        </w:rPr>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路 </w:t>
                      </w:r>
                      <w:r>
                        <w:rPr>
                          <w:rFonts w:ascii="Calibri" w:hAnsi="Calibri" w:cs="Calibri" w:eastAsia="Calibri" w:hint="default"/>
                          <w:sz w:val="18"/>
                          <w:szCs w:val="18"/>
                        </w:rPr>
                        <w:t>6</w:t>
                      </w:r>
                      <w:r>
                        <w:rPr>
                          <w:rFonts w:ascii="Calibri" w:hAnsi="Calibri" w:cs="Calibri" w:eastAsia="Calibri" w:hint="default"/>
                          <w:spacing w:val="-21"/>
                          <w:sz w:val="18"/>
                          <w:szCs w:val="18"/>
                        </w:rPr>
                        <w:t> </w:t>
                      </w:r>
                      <w:r>
                        <w:rPr>
                          <w:rFonts w:ascii="宋体" w:hAnsi="宋体" w:cs="宋体" w:eastAsia="宋体" w:hint="default"/>
                          <w:sz w:val="18"/>
                          <w:szCs w:val="18"/>
                        </w:rPr>
                        <w:t>号二栋</w:t>
                      </w:r>
                    </w:p>
                    <w:p>
                      <w:pPr>
                        <w:spacing w:line="255" w:lineRule="exact" w:before="116"/>
                        <w:ind w:left="0" w:right="0" w:firstLine="0"/>
                        <w:jc w:val="left"/>
                        <w:rPr>
                          <w:rFonts w:ascii="宋体" w:hAnsi="宋体" w:cs="宋体" w:eastAsia="宋体" w:hint="default"/>
                          <w:sz w:val="18"/>
                          <w:szCs w:val="18"/>
                        </w:rPr>
                      </w:pPr>
                      <w:r>
                        <w:rPr>
                          <w:rFonts w:ascii="Calibri" w:hAnsi="Calibri" w:cs="Calibri" w:eastAsia="Calibri" w:hint="default"/>
                          <w:sz w:val="18"/>
                          <w:szCs w:val="18"/>
                        </w:rPr>
                        <w:t>4</w:t>
                      </w:r>
                      <w:r>
                        <w:rPr>
                          <w:rFonts w:ascii="Calibri" w:hAnsi="Calibri" w:cs="Calibri" w:eastAsia="Calibri" w:hint="default"/>
                          <w:spacing w:val="4"/>
                          <w:sz w:val="18"/>
                          <w:szCs w:val="18"/>
                        </w:rPr>
                        <w:t> </w:t>
                      </w:r>
                      <w:r>
                        <w:rPr>
                          <w:rFonts w:ascii="宋体" w:hAnsi="宋体" w:cs="宋体" w:eastAsia="宋体" w:hint="default"/>
                          <w:sz w:val="18"/>
                          <w:szCs w:val="18"/>
                        </w:rPr>
                        <w:t>楼</w:t>
                      </w:r>
                    </w:p>
                  </w:txbxContent>
                </v:textbox>
                <w10:wrap type="none"/>
              </v:shape>
              <v:shape style="position:absolute;left:3197;top:4222;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w:t>
                      </w:r>
                    </w:p>
                  </w:txbxContent>
                </v:textbox>
                <w10:wrap type="none"/>
              </v:shape>
              <v:shape style="position:absolute;left:4534;top:4034;width:1364;height:92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机软件；生产、</w:t>
                      </w:r>
                    </w:p>
                    <w:p>
                      <w:pPr>
                        <w:spacing w:line="370" w:lineRule="atLeast" w:before="4"/>
                        <w:ind w:left="0" w:right="0" w:firstLine="0"/>
                        <w:jc w:val="left"/>
                        <w:rPr>
                          <w:rFonts w:ascii="宋体" w:hAnsi="宋体" w:cs="宋体" w:eastAsia="宋体" w:hint="default"/>
                          <w:sz w:val="18"/>
                          <w:szCs w:val="18"/>
                        </w:rPr>
                      </w:pPr>
                      <w:r>
                        <w:rPr>
                          <w:rFonts w:ascii="宋体" w:hAnsi="宋体" w:cs="宋体" w:eastAsia="宋体" w:hint="default"/>
                          <w:spacing w:val="-10"/>
                          <w:sz w:val="18"/>
                          <w:szCs w:val="18"/>
                        </w:rPr>
                        <w:t>加工：电子产品；</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计算机软件的设</w:t>
                      </w:r>
                    </w:p>
                  </w:txbxContent>
                </v:textbox>
                <w10:wrap type="none"/>
              </v:shape>
              <v:shape style="position:absolute;left:4534;top:515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计、开发。</w:t>
                      </w:r>
                    </w:p>
                  </w:txbxContent>
                </v:textbox>
                <w10:wrap type="none"/>
              </v:shape>
            </v:group>
          </v:group>
        </w:pict>
      </w:r>
      <w:r>
        <w:rPr>
          <w:rFonts w:ascii="宋体" w:hAnsi="宋体" w:cs="宋体" w:eastAsia="宋体" w:hint="default"/>
          <w:position w:val="-108"/>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26"/>
          <w:szCs w:val="26"/>
        </w:rPr>
      </w:pPr>
    </w:p>
    <w:p>
      <w:pPr>
        <w:spacing w:before="63"/>
        <w:ind w:left="6800" w:right="6765" w:firstLine="0"/>
        <w:jc w:val="center"/>
        <w:rPr>
          <w:rFonts w:ascii="Calibri" w:hAnsi="Calibri" w:cs="Calibri" w:eastAsia="Calibri" w:hint="default"/>
          <w:sz w:val="18"/>
          <w:szCs w:val="18"/>
        </w:rPr>
      </w:pPr>
      <w:r>
        <w:rPr>
          <w:rFonts w:ascii="Calibri"/>
          <w:b/>
          <w:sz w:val="18"/>
        </w:rPr>
        <w:t>117 </w:t>
      </w:r>
      <w:r>
        <w:rPr>
          <w:rFonts w:ascii="Calibri"/>
          <w:sz w:val="18"/>
        </w:rPr>
        <w:t>/</w:t>
      </w:r>
      <w:r>
        <w:rPr>
          <w:rFonts w:ascii="Calibri"/>
          <w:spacing w:val="-5"/>
          <w:sz w:val="18"/>
        </w:rPr>
        <w:t> </w:t>
      </w:r>
      <w:r>
        <w:rPr>
          <w:rFonts w:ascii="Calibri"/>
          <w:b/>
          <w:sz w:val="18"/>
        </w:rPr>
        <w:t>159</w:t>
      </w:r>
      <w:r>
        <w:rPr>
          <w:rFonts w:ascii="Calibri"/>
          <w:sz w:val="18"/>
        </w:rPr>
      </w:r>
    </w:p>
    <w:p>
      <w:pPr>
        <w:spacing w:after="0"/>
        <w:jc w:val="center"/>
        <w:rPr>
          <w:rFonts w:ascii="Calibri" w:hAnsi="Calibri" w:cs="Calibri" w:eastAsia="Calibri" w:hint="default"/>
          <w:sz w:val="18"/>
          <w:szCs w:val="18"/>
        </w:rPr>
        <w:sectPr>
          <w:headerReference w:type="default" r:id="rId128"/>
          <w:footerReference w:type="default" r:id="rId129"/>
          <w:pgSz w:w="16840" w:h="11910" w:orient="landscape"/>
          <w:pgMar w:header="0" w:footer="0" w:top="760" w:bottom="280" w:left="1300" w:right="1240"/>
        </w:sectPr>
      </w:pPr>
    </w:p>
    <w:p>
      <w:pPr>
        <w:spacing w:line="240" w:lineRule="auto" w:before="0"/>
        <w:rPr>
          <w:rFonts w:ascii="Calibri" w:hAnsi="Calibri" w:cs="Calibri" w:eastAsia="Calibri" w:hint="default"/>
          <w:b/>
          <w:bCs/>
          <w:sz w:val="20"/>
          <w:szCs w:val="20"/>
        </w:rPr>
      </w:pPr>
    </w:p>
    <w:p>
      <w:pPr>
        <w:spacing w:line="240" w:lineRule="auto" w:before="10"/>
        <w:rPr>
          <w:rFonts w:ascii="Calibri" w:hAnsi="Calibri" w:cs="Calibri" w:eastAsia="Calibri" w:hint="default"/>
          <w:b/>
          <w:bCs/>
          <w:sz w:val="18"/>
          <w:szCs w:val="18"/>
        </w:rPr>
      </w:pPr>
    </w:p>
    <w:p>
      <w:pPr>
        <w:tabs>
          <w:tab w:pos="853" w:val="left" w:leader="none"/>
        </w:tabs>
        <w:spacing w:before="36"/>
        <w:ind w:left="126" w:right="306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合并范围发生变更的说明</w:t>
      </w:r>
      <w:r>
        <w:rPr>
          <w:rFonts w:ascii="宋体" w:hAnsi="宋体" w:cs="宋体" w:eastAsia="宋体" w:hint="default"/>
          <w:sz w:val="21"/>
          <w:szCs w:val="21"/>
        </w:rPr>
      </w:r>
    </w:p>
    <w:p>
      <w:pPr>
        <w:tabs>
          <w:tab w:pos="1412" w:val="left" w:leader="none"/>
        </w:tabs>
        <w:spacing w:before="91"/>
        <w:ind w:left="858" w:right="94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与上年相比本年新增合并单位</w:t>
      </w:r>
      <w:r>
        <w:rPr>
          <w:rFonts w:ascii="宋体" w:hAnsi="宋体" w:cs="宋体" w:eastAsia="宋体" w:hint="default"/>
          <w:b/>
          <w:bCs/>
          <w:spacing w:val="-47"/>
          <w:sz w:val="21"/>
          <w:szCs w:val="21"/>
        </w:rPr>
        <w:t>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3"/>
          <w:sz w:val="21"/>
          <w:szCs w:val="21"/>
        </w:rPr>
        <w:t> </w:t>
      </w:r>
      <w:r>
        <w:rPr>
          <w:rFonts w:ascii="宋体" w:hAnsi="宋体" w:cs="宋体" w:eastAsia="宋体" w:hint="default"/>
          <w:b/>
          <w:bCs/>
          <w:spacing w:val="-1"/>
          <w:sz w:val="21"/>
          <w:szCs w:val="21"/>
        </w:rPr>
        <w:t>家，原因为：本年新设立</w:t>
      </w:r>
      <w:r>
        <w:rPr>
          <w:rFonts w:ascii="宋体" w:hAnsi="宋体" w:cs="宋体" w:eastAsia="宋体" w:hint="default"/>
          <w:b/>
          <w:bCs/>
          <w:spacing w:val="-47"/>
          <w:sz w:val="21"/>
          <w:szCs w:val="21"/>
        </w:rPr>
        <w:t>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家控股子公司。</w:t>
      </w:r>
      <w:r>
        <w:rPr>
          <w:rFonts w:ascii="宋体" w:hAnsi="宋体" w:cs="宋体" w:eastAsia="宋体" w:hint="default"/>
          <w:sz w:val="21"/>
          <w:szCs w:val="21"/>
        </w:rPr>
      </w:r>
    </w:p>
    <w:p>
      <w:pPr>
        <w:tabs>
          <w:tab w:pos="1412" w:val="left" w:leader="none"/>
        </w:tabs>
        <w:spacing w:before="88"/>
        <w:ind w:left="858" w:right="306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本年无减少合并单位。</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tabs>
          <w:tab w:pos="853" w:val="left" w:leader="none"/>
        </w:tabs>
        <w:spacing w:before="182"/>
        <w:ind w:left="126" w:right="94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本期新纳入合并范围的主体和本期不再纳入合并范围的主体</w:t>
      </w:r>
      <w:r>
        <w:rPr>
          <w:rFonts w:ascii="宋体" w:hAnsi="宋体" w:cs="宋体" w:eastAsia="宋体" w:hint="default"/>
          <w:sz w:val="21"/>
          <w:szCs w:val="21"/>
        </w:rPr>
      </w:r>
    </w:p>
    <w:p>
      <w:pPr>
        <w:tabs>
          <w:tab w:pos="1395" w:val="left" w:leader="none"/>
        </w:tabs>
        <w:spacing w:line="312" w:lineRule="auto" w:before="88"/>
        <w:ind w:left="1395" w:right="937" w:hanging="538"/>
        <w:jc w:val="left"/>
        <w:rPr>
          <w:rFonts w:ascii="宋体" w:hAnsi="宋体" w:cs="宋体" w:eastAsia="宋体" w:hint="default"/>
          <w:sz w:val="21"/>
          <w:szCs w:val="21"/>
        </w:rPr>
      </w:pPr>
      <w:r>
        <w:rPr/>
        <w:pict>
          <v:shape style="position:absolute;margin-left:119.779999pt;margin-top:38.743698pt;width:388.3pt;height:41.55pt;mso-position-horizontal-relative:page;mso-position-vertical-relative:paragraph;z-index:404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317"/>
                    <w:gridCol w:w="2242"/>
                    <w:gridCol w:w="2206"/>
                  </w:tblGrid>
                  <w:tr>
                    <w:trPr>
                      <w:trHeight w:val="305" w:hRule="exact"/>
                    </w:trPr>
                    <w:tc>
                      <w:tcPr>
                        <w:tcW w:w="3317" w:type="dxa"/>
                        <w:tcBorders>
                          <w:top w:val="single" w:sz="12" w:space="0" w:color="000000"/>
                          <w:left w:val="nil" w:sz="6" w:space="0" w:color="auto"/>
                          <w:bottom w:val="nil" w:sz="6" w:space="0" w:color="auto"/>
                          <w:right w:val="single" w:sz="4" w:space="0" w:color="000000"/>
                        </w:tcBorders>
                      </w:tcPr>
                      <w:p>
                        <w:pPr>
                          <w:pStyle w:val="TableParagraph"/>
                          <w:spacing w:line="214" w:lineRule="exact" w:before="116"/>
                          <w:ind w:left="19" w:right="0"/>
                          <w:jc w:val="center"/>
                          <w:rPr>
                            <w:rFonts w:ascii="宋体" w:hAnsi="宋体" w:cs="宋体" w:eastAsia="宋体" w:hint="default"/>
                            <w:sz w:val="18"/>
                            <w:szCs w:val="18"/>
                          </w:rPr>
                        </w:pPr>
                        <w:r>
                          <w:rPr>
                            <w:rFonts w:ascii="宋体" w:hAnsi="宋体" w:cs="宋体" w:eastAsia="宋体" w:hint="default"/>
                            <w:sz w:val="18"/>
                            <w:szCs w:val="18"/>
                          </w:rPr>
                          <w:t>名称</w:t>
                        </w:r>
                      </w:p>
                    </w:tc>
                    <w:tc>
                      <w:tcPr>
                        <w:tcW w:w="2242" w:type="dxa"/>
                        <w:tcBorders>
                          <w:top w:val="single" w:sz="12" w:space="0" w:color="000000"/>
                          <w:left w:val="single" w:sz="4" w:space="0" w:color="000000"/>
                          <w:bottom w:val="nil" w:sz="6" w:space="0" w:color="auto"/>
                          <w:right w:val="single" w:sz="4" w:space="0" w:color="000000"/>
                        </w:tcBorders>
                      </w:tcPr>
                      <w:p>
                        <w:pPr>
                          <w:pStyle w:val="TableParagraph"/>
                          <w:spacing w:line="214" w:lineRule="exact" w:before="116"/>
                          <w:ind w:left="667" w:right="0"/>
                          <w:jc w:val="left"/>
                          <w:rPr>
                            <w:rFonts w:ascii="宋体" w:hAnsi="宋体" w:cs="宋体" w:eastAsia="宋体" w:hint="default"/>
                            <w:sz w:val="18"/>
                            <w:szCs w:val="18"/>
                          </w:rPr>
                        </w:pPr>
                        <w:r>
                          <w:rPr>
                            <w:rFonts w:ascii="宋体" w:hAnsi="宋体" w:cs="宋体" w:eastAsia="宋体" w:hint="default"/>
                            <w:sz w:val="18"/>
                            <w:szCs w:val="18"/>
                          </w:rPr>
                          <w:t>年末净资产</w:t>
                        </w:r>
                      </w:p>
                    </w:tc>
                    <w:tc>
                      <w:tcPr>
                        <w:tcW w:w="2206" w:type="dxa"/>
                        <w:vMerge w:val="restart"/>
                        <w:tcBorders>
                          <w:top w:val="single" w:sz="12" w:space="0" w:color="000000"/>
                          <w:left w:val="single" w:sz="4" w:space="0" w:color="000000"/>
                          <w:right w:val="nil" w:sz="6" w:space="0" w:color="auto"/>
                        </w:tcBorders>
                      </w:tcPr>
                      <w:p>
                        <w:pPr>
                          <w:pStyle w:val="TableParagraph"/>
                          <w:spacing w:line="240" w:lineRule="auto" w:before="116"/>
                          <w:ind w:left="650" w:right="0"/>
                          <w:jc w:val="left"/>
                          <w:rPr>
                            <w:rFonts w:ascii="宋体" w:hAnsi="宋体" w:cs="宋体" w:eastAsia="宋体" w:hint="default"/>
                            <w:sz w:val="18"/>
                            <w:szCs w:val="18"/>
                          </w:rPr>
                        </w:pPr>
                        <w:r>
                          <w:rPr>
                            <w:rFonts w:ascii="宋体" w:hAnsi="宋体" w:cs="宋体" w:eastAsia="宋体" w:hint="default"/>
                            <w:sz w:val="18"/>
                            <w:szCs w:val="18"/>
                          </w:rPr>
                          <w:t>本年净利润</w:t>
                        </w:r>
                      </w:p>
                    </w:tc>
                  </w:tr>
                  <w:tr>
                    <w:trPr>
                      <w:trHeight w:val="167" w:hRule="exact"/>
                    </w:trPr>
                    <w:tc>
                      <w:tcPr>
                        <w:tcW w:w="3317" w:type="dxa"/>
                        <w:tcBorders>
                          <w:top w:val="nil" w:sz="6" w:space="0" w:color="auto"/>
                          <w:left w:val="nil" w:sz="6" w:space="0" w:color="auto"/>
                          <w:bottom w:val="nil" w:sz="6" w:space="0" w:color="auto"/>
                          <w:right w:val="single" w:sz="4" w:space="0" w:color="000000"/>
                        </w:tcBorders>
                      </w:tcPr>
                      <w:p>
                        <w:pPr/>
                      </w:p>
                    </w:tc>
                    <w:tc>
                      <w:tcPr>
                        <w:tcW w:w="2242" w:type="dxa"/>
                        <w:tcBorders>
                          <w:top w:val="nil" w:sz="6" w:space="0" w:color="auto"/>
                          <w:left w:val="single" w:sz="4" w:space="0" w:color="000000"/>
                          <w:bottom w:val="nil" w:sz="6" w:space="0" w:color="auto"/>
                          <w:right w:val="single" w:sz="4" w:space="0" w:color="000000"/>
                        </w:tcBorders>
                      </w:tcPr>
                      <w:p>
                        <w:pPr/>
                      </w:p>
                    </w:tc>
                    <w:tc>
                      <w:tcPr>
                        <w:tcW w:w="2206" w:type="dxa"/>
                        <w:vMerge/>
                        <w:tcBorders>
                          <w:left w:val="single" w:sz="4" w:space="0" w:color="000000"/>
                          <w:bottom w:val="nil" w:sz="6" w:space="0" w:color="auto"/>
                          <w:right w:val="nil" w:sz="6" w:space="0" w:color="auto"/>
                        </w:tcBorders>
                      </w:tcPr>
                      <w:p>
                        <w:pPr/>
                      </w:p>
                    </w:tc>
                  </w:tr>
                  <w:tr>
                    <w:trPr>
                      <w:trHeight w:val="330" w:hRule="exact"/>
                    </w:trPr>
                    <w:tc>
                      <w:tcPr>
                        <w:tcW w:w="3317"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24" w:right="0"/>
                          <w:jc w:val="left"/>
                          <w:rPr>
                            <w:rFonts w:ascii="宋体" w:hAnsi="宋体" w:cs="宋体" w:eastAsia="宋体" w:hint="default"/>
                            <w:sz w:val="18"/>
                            <w:szCs w:val="18"/>
                          </w:rPr>
                        </w:pPr>
                        <w:r>
                          <w:rPr>
                            <w:rFonts w:ascii="宋体" w:hAnsi="宋体" w:cs="宋体" w:eastAsia="宋体" w:hint="default"/>
                            <w:sz w:val="18"/>
                            <w:szCs w:val="18"/>
                          </w:rPr>
                          <w:t>广东安居宝智能控制系统有限公司</w:t>
                        </w:r>
                      </w:p>
                    </w:tc>
                    <w:tc>
                      <w:tcPr>
                        <w:tcW w:w="22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01"/>
                          <w:jc w:val="right"/>
                          <w:rPr>
                            <w:rFonts w:ascii="Calibri" w:hAnsi="Calibri" w:cs="Calibri" w:eastAsia="Calibri" w:hint="default"/>
                            <w:sz w:val="18"/>
                            <w:szCs w:val="18"/>
                          </w:rPr>
                        </w:pPr>
                        <w:r>
                          <w:rPr>
                            <w:rFonts w:ascii="Calibri"/>
                            <w:sz w:val="18"/>
                          </w:rPr>
                          <w:t>1,032.49</w:t>
                        </w:r>
                      </w:p>
                    </w:tc>
                    <w:tc>
                      <w:tcPr>
                        <w:tcW w:w="2206"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103"/>
                          <w:jc w:val="right"/>
                          <w:rPr>
                            <w:rFonts w:ascii="Calibri" w:hAnsi="Calibri" w:cs="Calibri" w:eastAsia="Calibri" w:hint="default"/>
                            <w:sz w:val="18"/>
                            <w:szCs w:val="18"/>
                          </w:rPr>
                        </w:pPr>
                        <w:r>
                          <w:rPr>
                            <w:rFonts w:ascii="Calibri"/>
                            <w:sz w:val="18"/>
                          </w:rPr>
                          <w:t>-18.15</w:t>
                        </w:r>
                      </w:p>
                    </w:tc>
                  </w:tr>
                </w:tbl>
                <w:p>
                  <w:pPr/>
                </w:p>
              </w:txbxContent>
            </v:textbox>
            <w10:wrap type="none"/>
          </v:shape>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2"/>
          <w:sz w:val="21"/>
          <w:szCs w:val="21"/>
        </w:rPr>
        <w:t>本期新纳入合并范围的子公司、特殊目的主体、通过受托经营或承租等方式</w:t>
      </w:r>
      <w:r>
        <w:rPr>
          <w:rFonts w:ascii="宋体" w:hAnsi="宋体" w:cs="宋体" w:eastAsia="宋体" w:hint="default"/>
          <w:b/>
          <w:bCs/>
          <w:spacing w:val="-89"/>
          <w:sz w:val="21"/>
          <w:szCs w:val="21"/>
        </w:rPr>
        <w:t> </w:t>
      </w:r>
      <w:r>
        <w:rPr>
          <w:rFonts w:ascii="宋体" w:hAnsi="宋体" w:cs="宋体" w:eastAsia="宋体" w:hint="default"/>
          <w:b/>
          <w:bCs/>
          <w:spacing w:val="-89"/>
          <w:sz w:val="21"/>
          <w:szCs w:val="21"/>
        </w:rPr>
      </w:r>
      <w:r>
        <w:rPr>
          <w:rFonts w:ascii="宋体" w:hAnsi="宋体" w:cs="宋体" w:eastAsia="宋体" w:hint="default"/>
          <w:b/>
          <w:bCs/>
          <w:sz w:val="21"/>
          <w:szCs w:val="21"/>
        </w:rPr>
        <w:t>形成控制权的经营实体</w:t>
      </w:r>
      <w:r>
        <w:rPr>
          <w:rFonts w:ascii="宋体" w:hAnsi="宋体" w:cs="宋体" w:eastAsia="宋体" w:hint="default"/>
          <w:sz w:val="21"/>
          <w:szCs w:val="21"/>
        </w:rPr>
      </w:r>
    </w:p>
    <w:p>
      <w:pPr>
        <w:tabs>
          <w:tab w:pos="6290" w:val="left" w:leader="none"/>
        </w:tabs>
        <w:spacing w:line="20" w:lineRule="exact"/>
        <w:ind w:left="4048"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23" name="image51.png" descr=""/>
            <wp:cNvGraphicFramePr>
              <a:graphicFrameLocks noChangeAspect="1"/>
            </wp:cNvGraphicFramePr>
            <a:graphic>
              <a:graphicData uri="http://schemas.openxmlformats.org/drawingml/2006/picture">
                <pic:pic>
                  <pic:nvPicPr>
                    <pic:cNvPr id="24" name="image51.png"/>
                    <pic:cNvPicPr/>
                  </pic:nvPicPr>
                  <pic:blipFill>
                    <a:blip r:embed="rId116"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25" name="image51.png" descr=""/>
            <wp:cNvGraphicFramePr>
              <a:graphicFrameLocks noChangeAspect="1"/>
            </wp:cNvGraphicFramePr>
            <a:graphic>
              <a:graphicData uri="http://schemas.openxmlformats.org/drawingml/2006/picture">
                <pic:pic>
                  <pic:nvPicPr>
                    <pic:cNvPr id="26" name="image51.png"/>
                    <pic:cNvPicPr/>
                  </pic:nvPicPr>
                  <pic:blipFill>
                    <a:blip r:embed="rId116"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9"/>
        <w:rPr>
          <w:rFonts w:ascii="宋体" w:hAnsi="宋体" w:cs="宋体" w:eastAsia="宋体" w:hint="default"/>
          <w:b/>
          <w:bCs/>
          <w:sz w:val="20"/>
          <w:szCs w:val="20"/>
        </w:rPr>
      </w:pPr>
    </w:p>
    <w:p>
      <w:pPr>
        <w:spacing w:line="100" w:lineRule="exact"/>
        <w:ind w:left="750"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6pt;height:5.05pt;mso-position-horizontal-relative:char;mso-position-vertical-relative:line" coordorigin="0,0" coordsize="7752,101">
            <v:shape style="position:absolute;left:0;top:0;width:3317;height:101" type="#_x0000_t75" stroked="false">
              <v:imagedata r:id="rId142" o:title=""/>
            </v:shape>
            <v:shape style="position:absolute;left:3293;top:91;width:4458;height:10" type="#_x0000_t75" stroked="false">
              <v:imagedata r:id="rId143"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6"/>
          <w:szCs w:val="26"/>
        </w:rPr>
      </w:pPr>
    </w:p>
    <w:p>
      <w:pPr>
        <w:tabs>
          <w:tab w:pos="1395" w:val="left" w:leader="none"/>
        </w:tabs>
        <w:spacing w:line="312" w:lineRule="auto" w:before="0"/>
        <w:ind w:left="1395" w:right="943"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2"/>
          <w:sz w:val="21"/>
          <w:szCs w:val="21"/>
        </w:rPr>
        <w:t>本年无不再纳入合并范围的子公司、特殊目的主体、通过受托经营或承租等</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b/>
          <w:bCs/>
          <w:sz w:val="21"/>
          <w:szCs w:val="21"/>
        </w:rPr>
        <w:t>方式形成控制权的经营实体。</w:t>
      </w:r>
      <w:r>
        <w:rPr>
          <w:rFonts w:ascii="宋体" w:hAnsi="宋体" w:cs="宋体" w:eastAsia="宋体" w:hint="default"/>
          <w:sz w:val="21"/>
          <w:szCs w:val="21"/>
        </w:rPr>
      </w:r>
    </w:p>
    <w:p>
      <w:pPr>
        <w:spacing w:line="240" w:lineRule="auto" w:before="6"/>
        <w:rPr>
          <w:rFonts w:ascii="宋体" w:hAnsi="宋体" w:cs="宋体" w:eastAsia="宋体" w:hint="default"/>
          <w:b/>
          <w:bCs/>
          <w:sz w:val="20"/>
          <w:szCs w:val="20"/>
        </w:rPr>
      </w:pPr>
    </w:p>
    <w:p>
      <w:pPr>
        <w:pStyle w:val="Heading4"/>
        <w:spacing w:line="240" w:lineRule="auto" w:before="0"/>
        <w:ind w:right="3060"/>
        <w:jc w:val="left"/>
      </w:pPr>
      <w:r>
        <w:rPr/>
        <w:t>五、</w:t>
      </w:r>
      <w:r>
        <w:rPr>
          <w:spacing w:val="-23"/>
        </w:rPr>
        <w:t> </w:t>
      </w:r>
      <w:r>
        <w:rPr/>
        <w:t>合并财务报表主要项目注释</w:t>
      </w:r>
    </w:p>
    <w:p>
      <w:pPr>
        <w:tabs>
          <w:tab w:pos="853" w:val="left" w:leader="none"/>
        </w:tabs>
        <w:spacing w:line="348" w:lineRule="auto" w:before="91"/>
        <w:ind w:left="126" w:right="4112" w:firstLine="731"/>
        <w:jc w:val="left"/>
        <w:rPr>
          <w:rFonts w:ascii="宋体" w:hAnsi="宋体" w:cs="宋体" w:eastAsia="宋体" w:hint="default"/>
          <w:sz w:val="21"/>
          <w:szCs w:val="21"/>
        </w:rPr>
      </w:pPr>
      <w:r>
        <w:rPr/>
        <w:pict>
          <v:group style="position:absolute;margin-left:120.5pt;margin-top:41.293674pt;width:426.8pt;height:278.7pt;mso-position-horizontal-relative:page;mso-position-vertical-relative:paragraph;z-index:-1204072" coordorigin="2410,826" coordsize="8536,5574">
            <v:shape style="position:absolute;left:3773;top:826;width:10;height:2" type="#_x0000_t75" stroked="false">
              <v:imagedata r:id="rId116" o:title=""/>
            </v:shape>
            <v:group style="position:absolute;left:3773;top:847;width:10;height:20" coordorigin="3773,847" coordsize="10,20">
              <v:shape style="position:absolute;left:3773;top:847;width:10;height:20" coordorigin="3773,847" coordsize="10,20" path="m3773,867l3783,867,3783,847,3773,847,3773,867xe" filled="true" fillcolor="#000000" stroked="false">
                <v:path arrowok="t"/>
                <v:fill type="solid"/>
              </v:shape>
            </v:group>
            <v:group style="position:absolute;left:3773;top:867;width:10;height:20" coordorigin="3773,867" coordsize="10,20">
              <v:shape style="position:absolute;left:3773;top:867;width:10;height:20" coordorigin="3773,867" coordsize="10,20" path="m3773,886l3783,886,3783,867,3773,867,3773,886xe" filled="true" fillcolor="#000000" stroked="false">
                <v:path arrowok="t"/>
                <v:fill type="solid"/>
              </v:shape>
            </v:group>
            <v:group style="position:absolute;left:3773;top:886;width:10;height:20" coordorigin="3773,886" coordsize="10,20">
              <v:shape style="position:absolute;left:3773;top:886;width:10;height:20" coordorigin="3773,886" coordsize="10,20" path="m3773,905l3783,905,3783,886,3773,886,3773,905xe" filled="true" fillcolor="#000000" stroked="false">
                <v:path arrowok="t"/>
                <v:fill type="solid"/>
              </v:shape>
            </v:group>
            <v:group style="position:absolute;left:3773;top:905;width:10;height:20" coordorigin="3773,905" coordsize="10,20">
              <v:shape style="position:absolute;left:3773;top:905;width:10;height:20" coordorigin="3773,905" coordsize="10,20" path="m3773,924l3783,924,3783,905,3773,905,3773,924xe" filled="true" fillcolor="#000000" stroked="false">
                <v:path arrowok="t"/>
                <v:fill type="solid"/>
              </v:shape>
            </v:group>
            <v:group style="position:absolute;left:3773;top:924;width:10;height:20" coordorigin="3773,924" coordsize="10,20">
              <v:shape style="position:absolute;left:3773;top:924;width:10;height:20" coordorigin="3773,924" coordsize="10,20" path="m3773,943l3783,943,3783,924,3773,924,3773,943xe" filled="true" fillcolor="#000000" stroked="false">
                <v:path arrowok="t"/>
                <v:fill type="solid"/>
              </v:shape>
            </v:group>
            <v:group style="position:absolute;left:3773;top:943;width:10;height:20" coordorigin="3773,943" coordsize="10,20">
              <v:shape style="position:absolute;left:3773;top:943;width:10;height:20" coordorigin="3773,943" coordsize="10,20" path="m3773,963l3783,963,3783,943,3773,943,3773,963xe" filled="true" fillcolor="#000000" stroked="false">
                <v:path arrowok="t"/>
                <v:fill type="solid"/>
              </v:shape>
            </v:group>
            <v:group style="position:absolute;left:3773;top:963;width:10;height:20" coordorigin="3773,963" coordsize="10,20">
              <v:shape style="position:absolute;left:3773;top:963;width:10;height:20" coordorigin="3773,963" coordsize="10,20" path="m3773,982l3783,982,3783,963,3773,963,3773,982xe" filled="true" fillcolor="#000000" stroked="false">
                <v:path arrowok="t"/>
                <v:fill type="solid"/>
              </v:shape>
            </v:group>
            <v:group style="position:absolute;left:3773;top:982;width:10;height:20" coordorigin="3773,982" coordsize="10,20">
              <v:shape style="position:absolute;left:3773;top:982;width:10;height:20" coordorigin="3773,982" coordsize="10,20" path="m3773,1001l3783,1001,3783,982,3773,982,3773,1001xe" filled="true" fillcolor="#000000" stroked="false">
                <v:path arrowok="t"/>
                <v:fill type="solid"/>
              </v:shape>
            </v:group>
            <v:group style="position:absolute;left:3773;top:1001;width:10;height:20" coordorigin="3773,1001" coordsize="10,20">
              <v:shape style="position:absolute;left:3773;top:1001;width:10;height:20" coordorigin="3773,1001" coordsize="10,20" path="m3773,1020l3783,1020,3783,1001,3773,1001,3773,1020xe" filled="true" fillcolor="#000000" stroked="false">
                <v:path arrowok="t"/>
                <v:fill type="solid"/>
              </v:shape>
            </v:group>
            <v:group style="position:absolute;left:3773;top:1020;width:10;height:20" coordorigin="3773,1020" coordsize="10,20">
              <v:shape style="position:absolute;left:3773;top:1020;width:10;height:20" coordorigin="3773,1020" coordsize="10,20" path="m3773,1039l3783,1039,3783,1020,3773,1020,3773,1039xe" filled="true" fillcolor="#000000" stroked="false">
                <v:path arrowok="t"/>
                <v:fill type="solid"/>
              </v:shape>
            </v:group>
            <v:group style="position:absolute;left:3773;top:1039;width:10;height:20" coordorigin="3773,1039" coordsize="10,20">
              <v:shape style="position:absolute;left:3773;top:1039;width:10;height:20" coordorigin="3773,1039" coordsize="10,20" path="m3773,1059l3783,1059,3783,1039,3773,1039,3773,1059xe" filled="true" fillcolor="#000000" stroked="false">
                <v:path arrowok="t"/>
                <v:fill type="solid"/>
              </v:shape>
            </v:group>
            <v:group style="position:absolute;left:3773;top:1059;width:10;height:20" coordorigin="3773,1059" coordsize="10,20">
              <v:shape style="position:absolute;left:3773;top:1059;width:10;height:20" coordorigin="3773,1059" coordsize="10,20" path="m3773,1078l3783,1078,3783,1059,3773,1059,3773,1078xe" filled="true" fillcolor="#000000" stroked="false">
                <v:path arrowok="t"/>
                <v:fill type="solid"/>
              </v:shape>
            </v:group>
            <v:group style="position:absolute;left:3773;top:1078;width:10;height:20" coordorigin="3773,1078" coordsize="10,20">
              <v:shape style="position:absolute;left:3773;top:1078;width:10;height:20" coordorigin="3773,1078" coordsize="10,20" path="m3773,1097l3783,1097,3783,1078,3773,1078,3773,1097xe" filled="true" fillcolor="#000000" stroked="false">
                <v:path arrowok="t"/>
                <v:fill type="solid"/>
              </v:shape>
            </v:group>
            <v:group style="position:absolute;left:3773;top:1097;width:10;height:20" coordorigin="3773,1097" coordsize="10,20">
              <v:shape style="position:absolute;left:3773;top:1097;width:10;height:20" coordorigin="3773,1097" coordsize="10,20" path="m3773,1116l3783,1116,3783,1097,3773,1097,3773,1116xe" filled="true" fillcolor="#000000" stroked="false">
                <v:path arrowok="t"/>
                <v:fill type="solid"/>
              </v:shape>
            </v:group>
            <v:group style="position:absolute;left:3773;top:1116;width:10;height:20" coordorigin="3773,1116" coordsize="10,20">
              <v:shape style="position:absolute;left:3773;top:1116;width:10;height:20" coordorigin="3773,1116" coordsize="10,20" path="m3773,1135l3783,1135,3783,1116,3773,1116,3773,1135xe" filled="true" fillcolor="#000000" stroked="false">
                <v:path arrowok="t"/>
                <v:fill type="solid"/>
              </v:shape>
            </v:group>
            <v:group style="position:absolute;left:3773;top:1135;width:10;height:20" coordorigin="3773,1135" coordsize="10,20">
              <v:shape style="position:absolute;left:3773;top:1135;width:10;height:20" coordorigin="3773,1135" coordsize="10,20" path="m3773,1155l3783,1155,3783,1135,3773,1135,3773,1155xe" filled="true" fillcolor="#000000" stroked="false">
                <v:path arrowok="t"/>
                <v:fill type="solid"/>
              </v:shape>
            </v:group>
            <v:group style="position:absolute;left:3773;top:1155;width:10;height:20" coordorigin="3773,1155" coordsize="10,20">
              <v:shape style="position:absolute;left:3773;top:1155;width:10;height:20" coordorigin="3773,1155" coordsize="10,20" path="m3773,1174l3783,1174,3783,1155,3773,1155,3773,1174xe" filled="true" fillcolor="#000000" stroked="false">
                <v:path arrowok="t"/>
                <v:fill type="solid"/>
              </v:shape>
            </v:group>
            <v:group style="position:absolute;left:3773;top:1174;width:10;height:20" coordorigin="3773,1174" coordsize="10,20">
              <v:shape style="position:absolute;left:3773;top:1174;width:10;height:20" coordorigin="3773,1174" coordsize="10,20" path="m3773,1193l3783,1193,3783,1174,3773,1174,3773,1193xe" filled="true" fillcolor="#000000" stroked="false">
                <v:path arrowok="t"/>
                <v:fill type="solid"/>
              </v:shape>
            </v:group>
            <v:group style="position:absolute;left:3773;top:1193;width:10;height:20" coordorigin="3773,1193" coordsize="10,20">
              <v:shape style="position:absolute;left:3773;top:1193;width:10;height:20" coordorigin="3773,1193" coordsize="10,20" path="m3773,1212l3783,1212,3783,1193,3773,1193,3773,1212xe" filled="true" fillcolor="#000000" stroked="false">
                <v:path arrowok="t"/>
                <v:fill type="solid"/>
              </v:shape>
            </v:group>
            <v:group style="position:absolute;left:3773;top:1219;width:10;height:2" coordorigin="3773,1219" coordsize="10,2">
              <v:shape style="position:absolute;left:3773;top:1219;width:10;height:2" coordorigin="3773,1219" coordsize="10,0" path="m3773,1219l3783,1219e" filled="false" stroked="true" strokeweight=".72pt" strokecolor="#000000">
                <v:path arrowok="t"/>
              </v:shape>
              <v:shape style="position:absolute;left:3768;top:1135;width:3279;height:101" type="#_x0000_t75" stroked="false">
                <v:imagedata r:id="rId144" o:title=""/>
              </v:shape>
              <v:shape style="position:absolute;left:7024;top:1227;width:3922;height:10" type="#_x0000_t75" stroked="false">
                <v:imagedata r:id="rId145" o:title=""/>
              </v:shape>
            </v:group>
            <v:group style="position:absolute;left:3773;top:1236;width:10;height:20" coordorigin="3773,1236" coordsize="10,20">
              <v:shape style="position:absolute;left:3773;top:1236;width:10;height:20" coordorigin="3773,1236" coordsize="10,20" path="m3773,1255l3783,1255,3783,1236,3773,1236,3773,1255xe" filled="true" fillcolor="#000000" stroked="false">
                <v:path arrowok="t"/>
                <v:fill type="solid"/>
              </v:shape>
            </v:group>
            <v:group style="position:absolute;left:3773;top:1255;width:10;height:20" coordorigin="3773,1255" coordsize="10,20">
              <v:shape style="position:absolute;left:3773;top:1255;width:10;height:20" coordorigin="3773,1255" coordsize="10,20" path="m3773,1275l3783,1275,3783,1255,3773,1255,3773,1275xe" filled="true" fillcolor="#000000" stroked="false">
                <v:path arrowok="t"/>
                <v:fill type="solid"/>
              </v:shape>
            </v:group>
            <v:group style="position:absolute;left:3773;top:1275;width:10;height:20" coordorigin="3773,1275" coordsize="10,20">
              <v:shape style="position:absolute;left:3773;top:1275;width:10;height:20" coordorigin="3773,1275" coordsize="10,20" path="m3773,1294l3783,1294,3783,1275,3773,1275,3773,1294xe" filled="true" fillcolor="#000000" stroked="false">
                <v:path arrowok="t"/>
                <v:fill type="solid"/>
              </v:shape>
            </v:group>
            <v:group style="position:absolute;left:3773;top:1294;width:10;height:20" coordorigin="3773,1294" coordsize="10,20">
              <v:shape style="position:absolute;left:3773;top:1294;width:10;height:20" coordorigin="3773,1294" coordsize="10,20" path="m3773,1313l3783,1313,3783,1294,3773,1294,3773,1313xe" filled="true" fillcolor="#000000" stroked="false">
                <v:path arrowok="t"/>
                <v:fill type="solid"/>
              </v:shape>
            </v:group>
            <v:group style="position:absolute;left:3773;top:1313;width:10;height:20" coordorigin="3773,1313" coordsize="10,20">
              <v:shape style="position:absolute;left:3773;top:1313;width:10;height:20" coordorigin="3773,1313" coordsize="10,20" path="m3773,1332l3783,1332,3783,1313,3773,1313,3773,1332xe" filled="true" fillcolor="#000000" stroked="false">
                <v:path arrowok="t"/>
                <v:fill type="solid"/>
              </v:shape>
            </v:group>
            <v:group style="position:absolute;left:3773;top:1332;width:10;height:20" coordorigin="3773,1332" coordsize="10,20">
              <v:shape style="position:absolute;left:3773;top:1332;width:10;height:20" coordorigin="3773,1332" coordsize="10,20" path="m3773,1351l3783,1351,3783,1332,3773,1332,3773,1351xe" filled="true" fillcolor="#000000" stroked="false">
                <v:path arrowok="t"/>
                <v:fill type="solid"/>
              </v:shape>
            </v:group>
            <v:group style="position:absolute;left:3773;top:1351;width:10;height:20" coordorigin="3773,1351" coordsize="10,20">
              <v:shape style="position:absolute;left:3773;top:1351;width:10;height:20" coordorigin="3773,1351" coordsize="10,20" path="m3773,1371l3783,1371,3783,1351,3773,1351,3773,1371xe" filled="true" fillcolor="#000000" stroked="false">
                <v:path arrowok="t"/>
                <v:fill type="solid"/>
              </v:shape>
            </v:group>
            <v:group style="position:absolute;left:3773;top:1371;width:10;height:20" coordorigin="3773,1371" coordsize="10,20">
              <v:shape style="position:absolute;left:3773;top:1371;width:10;height:20" coordorigin="3773,1371" coordsize="10,20" path="m3773,1390l3783,1390,3783,1371,3773,1371,3773,1390xe" filled="true" fillcolor="#000000" stroked="false">
                <v:path arrowok="t"/>
                <v:fill type="solid"/>
              </v:shape>
            </v:group>
            <v:group style="position:absolute;left:3773;top:1390;width:10;height:20" coordorigin="3773,1390" coordsize="10,20">
              <v:shape style="position:absolute;left:3773;top:1390;width:10;height:20" coordorigin="3773,1390" coordsize="10,20" path="m3773,1409l3783,1409,3783,1390,3773,1390,3773,1409xe" filled="true" fillcolor="#000000" stroked="false">
                <v:path arrowok="t"/>
                <v:fill type="solid"/>
              </v:shape>
            </v:group>
            <v:group style="position:absolute;left:3773;top:1409;width:10;height:20" coordorigin="3773,1409" coordsize="10,20">
              <v:shape style="position:absolute;left:3773;top:1409;width:10;height:20" coordorigin="3773,1409" coordsize="10,20" path="m3773,1428l3783,1428,3783,1409,3773,1409,3773,1428xe" filled="true" fillcolor="#000000" stroked="false">
                <v:path arrowok="t"/>
                <v:fill type="solid"/>
              </v:shape>
            </v:group>
            <v:group style="position:absolute;left:3773;top:1428;width:10;height:20" coordorigin="3773,1428" coordsize="10,20">
              <v:shape style="position:absolute;left:3773;top:1428;width:10;height:20" coordorigin="3773,1428" coordsize="10,20" path="m3773,1447l3783,1447,3783,1428,3773,1428,3773,1447xe" filled="true" fillcolor="#000000" stroked="false">
                <v:path arrowok="t"/>
                <v:fill type="solid"/>
              </v:shape>
            </v:group>
            <v:group style="position:absolute;left:3773;top:1447;width:10;height:20" coordorigin="3773,1447" coordsize="10,20">
              <v:shape style="position:absolute;left:3773;top:1447;width:10;height:20" coordorigin="3773,1447" coordsize="10,20" path="m3773,1467l3783,1467,3783,1447,3773,1447,3773,1467xe" filled="true" fillcolor="#000000" stroked="false">
                <v:path arrowok="t"/>
                <v:fill type="solid"/>
              </v:shape>
            </v:group>
            <v:group style="position:absolute;left:3773;top:1467;width:10;height:20" coordorigin="3773,1467" coordsize="10,20">
              <v:shape style="position:absolute;left:3773;top:1467;width:10;height:20" coordorigin="3773,1467" coordsize="10,20" path="m3773,1486l3783,1486,3783,1467,3773,1467,3773,1486xe" filled="true" fillcolor="#000000" stroked="false">
                <v:path arrowok="t"/>
                <v:fill type="solid"/>
              </v:shape>
            </v:group>
            <v:group style="position:absolute;left:3773;top:1486;width:10;height:20" coordorigin="3773,1486" coordsize="10,20">
              <v:shape style="position:absolute;left:3773;top:1486;width:10;height:20" coordorigin="3773,1486" coordsize="10,20" path="m3773,1505l3783,1505,3783,1486,3773,1486,3773,1505xe" filled="true" fillcolor="#000000" stroked="false">
                <v:path arrowok="t"/>
                <v:fill type="solid"/>
              </v:shape>
            </v:group>
            <v:group style="position:absolute;left:3773;top:1505;width:10;height:20" coordorigin="3773,1505" coordsize="10,20">
              <v:shape style="position:absolute;left:3773;top:1505;width:10;height:20" coordorigin="3773,1505" coordsize="10,20" path="m3773,1524l3783,1524,3783,1505,3773,1505,3773,1524xe" filled="true" fillcolor="#000000" stroked="false">
                <v:path arrowok="t"/>
                <v:fill type="solid"/>
              </v:shape>
            </v:group>
            <v:group style="position:absolute;left:3773;top:1524;width:10;height:20" coordorigin="3773,1524" coordsize="10,20">
              <v:shape style="position:absolute;left:3773;top:1524;width:10;height:20" coordorigin="3773,1524" coordsize="10,20" path="m3773,1543l3783,1543,3783,1524,3773,1524,3773,1543xe" filled="true" fillcolor="#000000" stroked="false">
                <v:path arrowok="t"/>
                <v:fill type="solid"/>
              </v:shape>
            </v:group>
            <v:group style="position:absolute;left:5679;top:1236;width:10;height:20" coordorigin="5679,1236" coordsize="10,20">
              <v:shape style="position:absolute;left:5679;top:1236;width:10;height:20" coordorigin="5679,1236" coordsize="10,20" path="m5679,1255l5689,1255,5689,1236,5679,1236,5679,1255xe" filled="true" fillcolor="#000000" stroked="false">
                <v:path arrowok="t"/>
                <v:fill type="solid"/>
              </v:shape>
            </v:group>
            <v:group style="position:absolute;left:5679;top:1255;width:10;height:20" coordorigin="5679,1255" coordsize="10,20">
              <v:shape style="position:absolute;left:5679;top:1255;width:10;height:20" coordorigin="5679,1255" coordsize="10,20" path="m5679,1275l5689,1275,5689,1255,5679,1255,5679,1275xe" filled="true" fillcolor="#000000" stroked="false">
                <v:path arrowok="t"/>
                <v:fill type="solid"/>
              </v:shape>
            </v:group>
            <v:group style="position:absolute;left:5679;top:1275;width:10;height:20" coordorigin="5679,1275" coordsize="10,20">
              <v:shape style="position:absolute;left:5679;top:1275;width:10;height:20" coordorigin="5679,1275" coordsize="10,20" path="m5679,1294l5689,1294,5689,1275,5679,1275,5679,1294xe" filled="true" fillcolor="#000000" stroked="false">
                <v:path arrowok="t"/>
                <v:fill type="solid"/>
              </v:shape>
            </v:group>
            <v:group style="position:absolute;left:5679;top:1294;width:10;height:20" coordorigin="5679,1294" coordsize="10,20">
              <v:shape style="position:absolute;left:5679;top:1294;width:10;height:20" coordorigin="5679,1294" coordsize="10,20" path="m5679,1313l5689,1313,5689,1294,5679,1294,5679,1313xe" filled="true" fillcolor="#000000" stroked="false">
                <v:path arrowok="t"/>
                <v:fill type="solid"/>
              </v:shape>
            </v:group>
            <v:group style="position:absolute;left:5679;top:1313;width:10;height:20" coordorigin="5679,1313" coordsize="10,20">
              <v:shape style="position:absolute;left:5679;top:1313;width:10;height:20" coordorigin="5679,1313" coordsize="10,20" path="m5679,1332l5689,1332,5689,1313,5679,1313,5679,1332xe" filled="true" fillcolor="#000000" stroked="false">
                <v:path arrowok="t"/>
                <v:fill type="solid"/>
              </v:shape>
            </v:group>
            <v:group style="position:absolute;left:5679;top:1332;width:10;height:20" coordorigin="5679,1332" coordsize="10,20">
              <v:shape style="position:absolute;left:5679;top:1332;width:10;height:20" coordorigin="5679,1332" coordsize="10,20" path="m5679,1351l5689,1351,5689,1332,5679,1332,5679,1351xe" filled="true" fillcolor="#000000" stroked="false">
                <v:path arrowok="t"/>
                <v:fill type="solid"/>
              </v:shape>
            </v:group>
            <v:group style="position:absolute;left:5679;top:1351;width:10;height:20" coordorigin="5679,1351" coordsize="10,20">
              <v:shape style="position:absolute;left:5679;top:1351;width:10;height:20" coordorigin="5679,1351" coordsize="10,20" path="m5679,1371l5689,1371,5689,1351,5679,1351,5679,1371xe" filled="true" fillcolor="#000000" stroked="false">
                <v:path arrowok="t"/>
                <v:fill type="solid"/>
              </v:shape>
            </v:group>
            <v:group style="position:absolute;left:5679;top:1371;width:10;height:20" coordorigin="5679,1371" coordsize="10,20">
              <v:shape style="position:absolute;left:5679;top:1371;width:10;height:20" coordorigin="5679,1371" coordsize="10,20" path="m5679,1390l5689,1390,5689,1371,5679,1371,5679,1390xe" filled="true" fillcolor="#000000" stroked="false">
                <v:path arrowok="t"/>
                <v:fill type="solid"/>
              </v:shape>
            </v:group>
            <v:group style="position:absolute;left:5679;top:1390;width:10;height:20" coordorigin="5679,1390" coordsize="10,20">
              <v:shape style="position:absolute;left:5679;top:1390;width:10;height:20" coordorigin="5679,1390" coordsize="10,20" path="m5679,1409l5689,1409,5689,1390,5679,1390,5679,1409xe" filled="true" fillcolor="#000000" stroked="false">
                <v:path arrowok="t"/>
                <v:fill type="solid"/>
              </v:shape>
            </v:group>
            <v:group style="position:absolute;left:5679;top:1409;width:10;height:20" coordorigin="5679,1409" coordsize="10,20">
              <v:shape style="position:absolute;left:5679;top:1409;width:10;height:20" coordorigin="5679,1409" coordsize="10,20" path="m5679,1428l5689,1428,5689,1409,5679,1409,5679,1428xe" filled="true" fillcolor="#000000" stroked="false">
                <v:path arrowok="t"/>
                <v:fill type="solid"/>
              </v:shape>
            </v:group>
            <v:group style="position:absolute;left:5679;top:1428;width:10;height:20" coordorigin="5679,1428" coordsize="10,20">
              <v:shape style="position:absolute;left:5679;top:1428;width:10;height:20" coordorigin="5679,1428" coordsize="10,20" path="m5679,1447l5689,1447,5689,1428,5679,1428,5679,1447xe" filled="true" fillcolor="#000000" stroked="false">
                <v:path arrowok="t"/>
                <v:fill type="solid"/>
              </v:shape>
            </v:group>
            <v:group style="position:absolute;left:5679;top:1447;width:10;height:20" coordorigin="5679,1447" coordsize="10,20">
              <v:shape style="position:absolute;left:5679;top:1447;width:10;height:20" coordorigin="5679,1447" coordsize="10,20" path="m5679,1467l5689,1467,5689,1447,5679,1447,5679,1467xe" filled="true" fillcolor="#000000" stroked="false">
                <v:path arrowok="t"/>
                <v:fill type="solid"/>
              </v:shape>
            </v:group>
            <v:group style="position:absolute;left:5679;top:1467;width:10;height:20" coordorigin="5679,1467" coordsize="10,20">
              <v:shape style="position:absolute;left:5679;top:1467;width:10;height:20" coordorigin="5679,1467" coordsize="10,20" path="m5679,1486l5689,1486,5689,1467,5679,1467,5679,1486xe" filled="true" fillcolor="#000000" stroked="false">
                <v:path arrowok="t"/>
                <v:fill type="solid"/>
              </v:shape>
            </v:group>
            <v:group style="position:absolute;left:5679;top:1486;width:10;height:20" coordorigin="5679,1486" coordsize="10,20">
              <v:shape style="position:absolute;left:5679;top:1486;width:10;height:20" coordorigin="5679,1486" coordsize="10,20" path="m5679,1505l5689,1505,5689,1486,5679,1486,5679,1505xe" filled="true" fillcolor="#000000" stroked="false">
                <v:path arrowok="t"/>
                <v:fill type="solid"/>
              </v:shape>
            </v:group>
            <v:group style="position:absolute;left:5679;top:1505;width:10;height:20" coordorigin="5679,1505" coordsize="10,20">
              <v:shape style="position:absolute;left:5679;top:1505;width:10;height:20" coordorigin="5679,1505" coordsize="10,20" path="m5679,1524l5689,1524,5689,1505,5679,1505,5679,1524xe" filled="true" fillcolor="#000000" stroked="false">
                <v:path arrowok="t"/>
                <v:fill type="solid"/>
              </v:shape>
            </v:group>
            <v:group style="position:absolute;left:5679;top:1524;width:10;height:20" coordorigin="5679,1524" coordsize="10,20">
              <v:shape style="position:absolute;left:5679;top:1524;width:10;height:20" coordorigin="5679,1524" coordsize="10,20" path="m5679,1543l5689,1543,5689,1524,5679,1524,5679,1543xe" filled="true" fillcolor="#000000" stroked="false">
                <v:path arrowok="t"/>
                <v:fill type="solid"/>
              </v:shape>
            </v:group>
            <v:group style="position:absolute;left:5679;top:1543;width:10;height:20" coordorigin="5679,1543" coordsize="10,20">
              <v:shape style="position:absolute;left:5679;top:1543;width:10;height:20" coordorigin="5679,1543" coordsize="10,20" path="m5679,1563l5689,1563,5689,1543,5679,1543,5679,1563xe" filled="true" fillcolor="#000000" stroked="false">
                <v:path arrowok="t"/>
                <v:fill type="solid"/>
              </v:shape>
            </v:group>
            <v:group style="position:absolute;left:5679;top:1563;width:10;height:20" coordorigin="5679,1563" coordsize="10,20">
              <v:shape style="position:absolute;left:5679;top:1563;width:10;height:20" coordorigin="5679,1563" coordsize="10,20" path="m5679,1582l5689,1582,5689,1563,5679,1563,5679,1582xe" filled="true" fillcolor="#000000" stroked="false">
                <v:path arrowok="t"/>
                <v:fill type="solid"/>
              </v:shape>
            </v:group>
            <v:group style="position:absolute;left:5679;top:1582;width:10;height:20" coordorigin="5679,1582" coordsize="10,20">
              <v:shape style="position:absolute;left:5679;top:1582;width:10;height:20" coordorigin="5679,1582" coordsize="10,20" path="m5679,1601l5689,1601,5689,1582,5679,1582,5679,1601xe" filled="true" fillcolor="#000000" stroked="false">
                <v:path arrowok="t"/>
                <v:fill type="solid"/>
              </v:shape>
            </v:group>
            <v:group style="position:absolute;left:5679;top:1601;width:10;height:20" coordorigin="5679,1601" coordsize="10,20">
              <v:shape style="position:absolute;left:5679;top:1601;width:10;height:20" coordorigin="5679,1601" coordsize="10,20" path="m5679,1620l5689,1620,5689,1601,5679,1601,5679,1620xe" filled="true" fillcolor="#000000" stroked="false">
                <v:path arrowok="t"/>
                <v:fill type="solid"/>
              </v:shape>
            </v:group>
            <v:group style="position:absolute;left:5679;top:1629;width:10;height:2" coordorigin="5679,1629" coordsize="10,2">
              <v:shape style="position:absolute;left:5679;top:1629;width:10;height:2" coordorigin="5679,1629" coordsize="10,0" path="m5679,1629l5689,1629e" filled="false" stroked="true" strokeweight=".84pt" strokecolor="#000000">
                <v:path arrowok="t"/>
              </v:shape>
              <v:shape style="position:absolute;left:2410;top:1543;width:1382;height:103" type="#_x0000_t75" stroked="false">
                <v:imagedata r:id="rId146" o:title=""/>
              </v:shape>
              <v:shape style="position:absolute;left:3768;top:1637;width:3260;height:10" type="#_x0000_t75" stroked="false">
                <v:imagedata r:id="rId147" o:title=""/>
              </v:shape>
              <v:shape style="position:absolute;left:7024;top:1637;width:3922;height:10" type="#_x0000_t75" stroked="false">
                <v:imagedata r:id="rId148" o:title=""/>
              </v:shape>
            </v:group>
            <v:group style="position:absolute;left:3773;top:1647;width:10;height:20" coordorigin="3773,1647" coordsize="10,20">
              <v:shape style="position:absolute;left:3773;top:1647;width:10;height:20" coordorigin="3773,1647" coordsize="10,20" path="m3773,1666l3783,1666,3783,1647,3773,1647,3773,1666xe" filled="true" fillcolor="#000000" stroked="false">
                <v:path arrowok="t"/>
                <v:fill type="solid"/>
              </v:shape>
            </v:group>
            <v:group style="position:absolute;left:3773;top:1666;width:10;height:20" coordorigin="3773,1666" coordsize="10,20">
              <v:shape style="position:absolute;left:3773;top:1666;width:10;height:20" coordorigin="3773,1666" coordsize="10,20" path="m3773,1685l3783,1685,3783,1666,3773,1666,3773,1685xe" filled="true" fillcolor="#000000" stroked="false">
                <v:path arrowok="t"/>
                <v:fill type="solid"/>
              </v:shape>
            </v:group>
            <v:group style="position:absolute;left:3773;top:1685;width:10;height:20" coordorigin="3773,1685" coordsize="10,20">
              <v:shape style="position:absolute;left:3773;top:1685;width:10;height:20" coordorigin="3773,1685" coordsize="10,20" path="m3773,1704l3783,1704,3783,1685,3773,1685,3773,1704xe" filled="true" fillcolor="#000000" stroked="false">
                <v:path arrowok="t"/>
                <v:fill type="solid"/>
              </v:shape>
            </v:group>
            <v:group style="position:absolute;left:3773;top:1704;width:10;height:20" coordorigin="3773,1704" coordsize="10,20">
              <v:shape style="position:absolute;left:3773;top:1704;width:10;height:20" coordorigin="3773,1704" coordsize="10,20" path="m3773,1723l3783,1723,3783,1704,3773,1704,3773,1723xe" filled="true" fillcolor="#000000" stroked="false">
                <v:path arrowok="t"/>
                <v:fill type="solid"/>
              </v:shape>
            </v:group>
            <v:group style="position:absolute;left:3773;top:1723;width:10;height:20" coordorigin="3773,1723" coordsize="10,20">
              <v:shape style="position:absolute;left:3773;top:1723;width:10;height:20" coordorigin="3773,1723" coordsize="10,20" path="m3773,1743l3783,1743,3783,1723,3773,1723,3773,1743xe" filled="true" fillcolor="#000000" stroked="false">
                <v:path arrowok="t"/>
                <v:fill type="solid"/>
              </v:shape>
            </v:group>
            <v:group style="position:absolute;left:3773;top:1743;width:10;height:20" coordorigin="3773,1743" coordsize="10,20">
              <v:shape style="position:absolute;left:3773;top:1743;width:10;height:20" coordorigin="3773,1743" coordsize="10,20" path="m3773,1762l3783,1762,3783,1743,3773,1743,3773,1762xe" filled="true" fillcolor="#000000" stroked="false">
                <v:path arrowok="t"/>
                <v:fill type="solid"/>
              </v:shape>
            </v:group>
            <v:group style="position:absolute;left:3773;top:1762;width:10;height:20" coordorigin="3773,1762" coordsize="10,20">
              <v:shape style="position:absolute;left:3773;top:1762;width:10;height:20" coordorigin="3773,1762" coordsize="10,20" path="m3773,1781l3783,1781,3783,1762,3773,1762,3773,1781xe" filled="true" fillcolor="#000000" stroked="false">
                <v:path arrowok="t"/>
                <v:fill type="solid"/>
              </v:shape>
            </v:group>
            <v:group style="position:absolute;left:3773;top:1781;width:10;height:20" coordorigin="3773,1781" coordsize="10,20">
              <v:shape style="position:absolute;left:3773;top:1781;width:10;height:20" coordorigin="3773,1781" coordsize="10,20" path="m3773,1800l3783,1800,3783,1781,3773,1781,3773,1800xe" filled="true" fillcolor="#000000" stroked="false">
                <v:path arrowok="t"/>
                <v:fill type="solid"/>
              </v:shape>
            </v:group>
            <v:group style="position:absolute;left:3773;top:1800;width:10;height:20" coordorigin="3773,1800" coordsize="10,20">
              <v:shape style="position:absolute;left:3773;top:1800;width:10;height:20" coordorigin="3773,1800" coordsize="10,20" path="m3773,1819l3783,1819,3783,1800,3773,1800,3773,1819xe" filled="true" fillcolor="#000000" stroked="false">
                <v:path arrowok="t"/>
                <v:fill type="solid"/>
              </v:shape>
            </v:group>
            <v:group style="position:absolute;left:3773;top:1819;width:10;height:20" coordorigin="3773,1819" coordsize="10,20">
              <v:shape style="position:absolute;left:3773;top:1819;width:10;height:20" coordorigin="3773,1819" coordsize="10,20" path="m3773,1839l3783,1839,3783,1819,3773,1819,3773,1839xe" filled="true" fillcolor="#000000" stroked="false">
                <v:path arrowok="t"/>
                <v:fill type="solid"/>
              </v:shape>
            </v:group>
            <v:group style="position:absolute;left:3773;top:1839;width:10;height:20" coordorigin="3773,1839" coordsize="10,20">
              <v:shape style="position:absolute;left:3773;top:1839;width:10;height:20" coordorigin="3773,1839" coordsize="10,20" path="m3773,1858l3783,1858,3783,1839,3773,1839,3773,1858xe" filled="true" fillcolor="#000000" stroked="false">
                <v:path arrowok="t"/>
                <v:fill type="solid"/>
              </v:shape>
            </v:group>
            <v:group style="position:absolute;left:3773;top:1858;width:10;height:20" coordorigin="3773,1858" coordsize="10,20">
              <v:shape style="position:absolute;left:3773;top:1858;width:10;height:20" coordorigin="3773,1858" coordsize="10,20" path="m3773,1877l3783,1877,3783,1858,3773,1858,3773,1877xe" filled="true" fillcolor="#000000" stroked="false">
                <v:path arrowok="t"/>
                <v:fill type="solid"/>
              </v:shape>
            </v:group>
            <v:group style="position:absolute;left:3773;top:1877;width:10;height:20" coordorigin="3773,1877" coordsize="10,20">
              <v:shape style="position:absolute;left:3773;top:1877;width:10;height:20" coordorigin="3773,1877" coordsize="10,20" path="m3773,1896l3783,1896,3783,1877,3773,1877,3773,1896xe" filled="true" fillcolor="#000000" stroked="false">
                <v:path arrowok="t"/>
                <v:fill type="solid"/>
              </v:shape>
            </v:group>
            <v:group style="position:absolute;left:3773;top:1896;width:10;height:20" coordorigin="3773,1896" coordsize="10,20">
              <v:shape style="position:absolute;left:3773;top:1896;width:10;height:20" coordorigin="3773,1896" coordsize="10,20" path="m3773,1915l3783,1915,3783,1896,3773,1896,3773,1915xe" filled="true" fillcolor="#000000" stroked="false">
                <v:path arrowok="t"/>
                <v:fill type="solid"/>
              </v:shape>
            </v:group>
            <v:group style="position:absolute;left:3773;top:1915;width:10;height:20" coordorigin="3773,1915" coordsize="10,20">
              <v:shape style="position:absolute;left:3773;top:1915;width:10;height:20" coordorigin="3773,1915" coordsize="10,20" path="m3773,1935l3783,1935,3783,1915,3773,1915,3773,1935xe" filled="true" fillcolor="#000000" stroked="false">
                <v:path arrowok="t"/>
                <v:fill type="solid"/>
              </v:shape>
            </v:group>
            <v:group style="position:absolute;left:3773;top:1935;width:10;height:20" coordorigin="3773,1935" coordsize="10,20">
              <v:shape style="position:absolute;left:3773;top:1935;width:10;height:20" coordorigin="3773,1935" coordsize="10,20" path="m3773,1954l3783,1954,3783,1935,3773,1935,3773,1954xe" filled="true" fillcolor="#000000" stroked="false">
                <v:path arrowok="t"/>
                <v:fill type="solid"/>
              </v:shape>
            </v:group>
            <v:group style="position:absolute;left:5679;top:1647;width:10;height:20" coordorigin="5679,1647" coordsize="10,20">
              <v:shape style="position:absolute;left:5679;top:1647;width:10;height:20" coordorigin="5679,1647" coordsize="10,20" path="m5679,1666l5689,1666,5689,1647,5679,1647,5679,1666xe" filled="true" fillcolor="#000000" stroked="false">
                <v:path arrowok="t"/>
                <v:fill type="solid"/>
              </v:shape>
            </v:group>
            <v:group style="position:absolute;left:5679;top:1666;width:10;height:20" coordorigin="5679,1666" coordsize="10,20">
              <v:shape style="position:absolute;left:5679;top:1666;width:10;height:20" coordorigin="5679,1666" coordsize="10,20" path="m5679,1685l5689,1685,5689,1666,5679,1666,5679,1685xe" filled="true" fillcolor="#000000" stroked="false">
                <v:path arrowok="t"/>
                <v:fill type="solid"/>
              </v:shape>
            </v:group>
            <v:group style="position:absolute;left:5679;top:1685;width:10;height:20" coordorigin="5679,1685" coordsize="10,20">
              <v:shape style="position:absolute;left:5679;top:1685;width:10;height:20" coordorigin="5679,1685" coordsize="10,20" path="m5679,1704l5689,1704,5689,1685,5679,1685,5679,1704xe" filled="true" fillcolor="#000000" stroked="false">
                <v:path arrowok="t"/>
                <v:fill type="solid"/>
              </v:shape>
            </v:group>
            <v:group style="position:absolute;left:5679;top:1704;width:10;height:20" coordorigin="5679,1704" coordsize="10,20">
              <v:shape style="position:absolute;left:5679;top:1704;width:10;height:20" coordorigin="5679,1704" coordsize="10,20" path="m5679,1723l5689,1723,5689,1704,5679,1704,5679,1723xe" filled="true" fillcolor="#000000" stroked="false">
                <v:path arrowok="t"/>
                <v:fill type="solid"/>
              </v:shape>
            </v:group>
            <v:group style="position:absolute;left:5679;top:1723;width:10;height:20" coordorigin="5679,1723" coordsize="10,20">
              <v:shape style="position:absolute;left:5679;top:1723;width:10;height:20" coordorigin="5679,1723" coordsize="10,20" path="m5679,1743l5689,1743,5689,1723,5679,1723,5679,1743xe" filled="true" fillcolor="#000000" stroked="false">
                <v:path arrowok="t"/>
                <v:fill type="solid"/>
              </v:shape>
            </v:group>
            <v:group style="position:absolute;left:5679;top:1743;width:10;height:20" coordorigin="5679,1743" coordsize="10,20">
              <v:shape style="position:absolute;left:5679;top:1743;width:10;height:20" coordorigin="5679,1743" coordsize="10,20" path="m5679,1762l5689,1762,5689,1743,5679,1743,5679,1762xe" filled="true" fillcolor="#000000" stroked="false">
                <v:path arrowok="t"/>
                <v:fill type="solid"/>
              </v:shape>
            </v:group>
            <v:group style="position:absolute;left:5679;top:1762;width:10;height:20" coordorigin="5679,1762" coordsize="10,20">
              <v:shape style="position:absolute;left:5679;top:1762;width:10;height:20" coordorigin="5679,1762" coordsize="10,20" path="m5679,1781l5689,1781,5689,1762,5679,1762,5679,1781xe" filled="true" fillcolor="#000000" stroked="false">
                <v:path arrowok="t"/>
                <v:fill type="solid"/>
              </v:shape>
            </v:group>
            <v:group style="position:absolute;left:5679;top:1781;width:10;height:20" coordorigin="5679,1781" coordsize="10,20">
              <v:shape style="position:absolute;left:5679;top:1781;width:10;height:20" coordorigin="5679,1781" coordsize="10,20" path="m5679,1800l5689,1800,5689,1781,5679,1781,5679,1800xe" filled="true" fillcolor="#000000" stroked="false">
                <v:path arrowok="t"/>
                <v:fill type="solid"/>
              </v:shape>
            </v:group>
            <v:group style="position:absolute;left:5679;top:1800;width:10;height:20" coordorigin="5679,1800" coordsize="10,20">
              <v:shape style="position:absolute;left:5679;top:1800;width:10;height:20" coordorigin="5679,1800" coordsize="10,20" path="m5679,1819l5689,1819,5689,1800,5679,1800,5679,1819xe" filled="true" fillcolor="#000000" stroked="false">
                <v:path arrowok="t"/>
                <v:fill type="solid"/>
              </v:shape>
            </v:group>
            <v:group style="position:absolute;left:5679;top:1819;width:10;height:20" coordorigin="5679,1819" coordsize="10,20">
              <v:shape style="position:absolute;left:5679;top:1819;width:10;height:20" coordorigin="5679,1819" coordsize="10,20" path="m5679,1839l5689,1839,5689,1819,5679,1819,5679,1839xe" filled="true" fillcolor="#000000" stroked="false">
                <v:path arrowok="t"/>
                <v:fill type="solid"/>
              </v:shape>
            </v:group>
            <v:group style="position:absolute;left:5679;top:1839;width:10;height:20" coordorigin="5679,1839" coordsize="10,20">
              <v:shape style="position:absolute;left:5679;top:1839;width:10;height:20" coordorigin="5679,1839" coordsize="10,20" path="m5679,1858l5689,1858,5689,1839,5679,1839,5679,1858xe" filled="true" fillcolor="#000000" stroked="false">
                <v:path arrowok="t"/>
                <v:fill type="solid"/>
              </v:shape>
            </v:group>
            <v:group style="position:absolute;left:5679;top:1858;width:10;height:20" coordorigin="5679,1858" coordsize="10,20">
              <v:shape style="position:absolute;left:5679;top:1858;width:10;height:20" coordorigin="5679,1858" coordsize="10,20" path="m5679,1877l5689,1877,5689,1858,5679,1858,5679,1877xe" filled="true" fillcolor="#000000" stroked="false">
                <v:path arrowok="t"/>
                <v:fill type="solid"/>
              </v:shape>
            </v:group>
            <v:group style="position:absolute;left:5679;top:1877;width:10;height:20" coordorigin="5679,1877" coordsize="10,20">
              <v:shape style="position:absolute;left:5679;top:1877;width:10;height:20" coordorigin="5679,1877" coordsize="10,20" path="m5679,1896l5689,1896,5689,1877,5679,1877,5679,1896xe" filled="true" fillcolor="#000000" stroked="false">
                <v:path arrowok="t"/>
                <v:fill type="solid"/>
              </v:shape>
            </v:group>
            <v:group style="position:absolute;left:5679;top:1896;width:10;height:20" coordorigin="5679,1896" coordsize="10,20">
              <v:shape style="position:absolute;left:5679;top:1896;width:10;height:20" coordorigin="5679,1896" coordsize="10,20" path="m5679,1915l5689,1915,5689,1896,5679,1896,5679,1915xe" filled="true" fillcolor="#000000" stroked="false">
                <v:path arrowok="t"/>
                <v:fill type="solid"/>
              </v:shape>
            </v:group>
            <v:group style="position:absolute;left:5679;top:1915;width:10;height:20" coordorigin="5679,1915" coordsize="10,20">
              <v:shape style="position:absolute;left:5679;top:1915;width:10;height:20" coordorigin="5679,1915" coordsize="10,20" path="m5679,1935l5689,1935,5689,1915,5679,1915,5679,1935xe" filled="true" fillcolor="#000000" stroked="false">
                <v:path arrowok="t"/>
                <v:fill type="solid"/>
              </v:shape>
            </v:group>
            <v:group style="position:absolute;left:5679;top:1935;width:10;height:20" coordorigin="5679,1935" coordsize="10,20">
              <v:shape style="position:absolute;left:5679;top:1935;width:10;height:20" coordorigin="5679,1935" coordsize="10,20" path="m5679,1954l5689,1954,5689,1935,5679,1935,5679,1954xe" filled="true" fillcolor="#000000" stroked="false">
                <v:path arrowok="t"/>
                <v:fill type="solid"/>
              </v:shape>
            </v:group>
            <v:group style="position:absolute;left:5679;top:1954;width:10;height:20" coordorigin="5679,1954" coordsize="10,20">
              <v:shape style="position:absolute;left:5679;top:1954;width:10;height:20" coordorigin="5679,1954" coordsize="10,20" path="m5679,1973l5689,1973,5689,1954,5679,1954,5679,1973xe" filled="true" fillcolor="#000000" stroked="false">
                <v:path arrowok="t"/>
                <v:fill type="solid"/>
              </v:shape>
            </v:group>
            <v:group style="position:absolute;left:5679;top:1973;width:10;height:20" coordorigin="5679,1973" coordsize="10,20">
              <v:shape style="position:absolute;left:5679;top:1973;width:10;height:20" coordorigin="5679,1973" coordsize="10,20" path="m5679,1992l5689,1992,5689,1973,5679,1973,5679,1992xe" filled="true" fillcolor="#000000" stroked="false">
                <v:path arrowok="t"/>
                <v:fill type="solid"/>
              </v:shape>
            </v:group>
            <v:group style="position:absolute;left:5679;top:1992;width:10;height:20" coordorigin="5679,1992" coordsize="10,20">
              <v:shape style="position:absolute;left:5679;top:1992;width:10;height:20" coordorigin="5679,1992" coordsize="10,20" path="m5679,2011l5689,2011,5689,1992,5679,1992,5679,2011xe" filled="true" fillcolor="#000000" stroked="false">
                <v:path arrowok="t"/>
                <v:fill type="solid"/>
              </v:shape>
            </v:group>
            <v:group style="position:absolute;left:5679;top:2011;width:10;height:20" coordorigin="5679,2011" coordsize="10,20">
              <v:shape style="position:absolute;left:5679;top:2011;width:10;height:20" coordorigin="5679,2011" coordsize="10,20" path="m5679,2031l5689,2031,5689,2011,5679,2011,5679,2031xe" filled="true" fillcolor="#000000" stroked="false">
                <v:path arrowok="t"/>
                <v:fill type="solid"/>
              </v:shape>
            </v:group>
            <v:group style="position:absolute;left:5679;top:2039;width:10;height:2" coordorigin="5679,2039" coordsize="10,2">
              <v:shape style="position:absolute;left:5679;top:2039;width:10;height:2" coordorigin="5679,2039" coordsize="10,0" path="m5679,2039l5689,2039e" filled="false" stroked="true" strokeweight=".84pt" strokecolor="#000000">
                <v:path arrowok="t"/>
              </v:shape>
              <v:shape style="position:absolute;left:2410;top:1954;width:1382;height:103" type="#_x0000_t75" stroked="false">
                <v:imagedata r:id="rId149" o:title=""/>
              </v:shape>
              <v:shape style="position:absolute;left:3768;top:2047;width:3260;height:10" type="#_x0000_t75" stroked="false">
                <v:imagedata r:id="rId147" o:title=""/>
              </v:shape>
              <v:shape style="position:absolute;left:7024;top:2047;width:3922;height:10" type="#_x0000_t75" stroked="false">
                <v:imagedata r:id="rId148" o:title=""/>
              </v:shape>
            </v:group>
            <v:group style="position:absolute;left:3773;top:2057;width:10;height:20" coordorigin="3773,2057" coordsize="10,20">
              <v:shape style="position:absolute;left:3773;top:2057;width:10;height:20" coordorigin="3773,2057" coordsize="10,20" path="m3773,2076l3783,2076,3783,2057,3773,2057,3773,2076xe" filled="true" fillcolor="#000000" stroked="false">
                <v:path arrowok="t"/>
                <v:fill type="solid"/>
              </v:shape>
            </v:group>
            <v:group style="position:absolute;left:3773;top:2076;width:10;height:20" coordorigin="3773,2076" coordsize="10,20">
              <v:shape style="position:absolute;left:3773;top:2076;width:10;height:20" coordorigin="3773,2076" coordsize="10,20" path="m3773,2095l3783,2095,3783,2076,3773,2076,3773,2095xe" filled="true" fillcolor="#000000" stroked="false">
                <v:path arrowok="t"/>
                <v:fill type="solid"/>
              </v:shape>
            </v:group>
            <v:group style="position:absolute;left:3773;top:2095;width:10;height:20" coordorigin="3773,2095" coordsize="10,20">
              <v:shape style="position:absolute;left:3773;top:2095;width:10;height:20" coordorigin="3773,2095" coordsize="10,20" path="m3773,2115l3783,2115,3783,2095,3773,2095,3773,2115xe" filled="true" fillcolor="#000000" stroked="false">
                <v:path arrowok="t"/>
                <v:fill type="solid"/>
              </v:shape>
            </v:group>
            <v:group style="position:absolute;left:3773;top:2115;width:10;height:20" coordorigin="3773,2115" coordsize="10,20">
              <v:shape style="position:absolute;left:3773;top:2115;width:10;height:20" coordorigin="3773,2115" coordsize="10,20" path="m3773,2134l3783,2134,3783,2115,3773,2115,3773,2134xe" filled="true" fillcolor="#000000" stroked="false">
                <v:path arrowok="t"/>
                <v:fill type="solid"/>
              </v:shape>
            </v:group>
            <v:group style="position:absolute;left:3773;top:2134;width:10;height:20" coordorigin="3773,2134" coordsize="10,20">
              <v:shape style="position:absolute;left:3773;top:2134;width:10;height:20" coordorigin="3773,2134" coordsize="10,20" path="m3773,2153l3783,2153,3783,2134,3773,2134,3773,2153xe" filled="true" fillcolor="#000000" stroked="false">
                <v:path arrowok="t"/>
                <v:fill type="solid"/>
              </v:shape>
            </v:group>
            <v:group style="position:absolute;left:3773;top:2153;width:10;height:20" coordorigin="3773,2153" coordsize="10,20">
              <v:shape style="position:absolute;left:3773;top:2153;width:10;height:20" coordorigin="3773,2153" coordsize="10,20" path="m3773,2173l3783,2173,3783,2153,3773,2153,3773,2173xe" filled="true" fillcolor="#000000" stroked="false">
                <v:path arrowok="t"/>
                <v:fill type="solid"/>
              </v:shape>
            </v:group>
            <v:group style="position:absolute;left:3773;top:2173;width:10;height:20" coordorigin="3773,2173" coordsize="10,20">
              <v:shape style="position:absolute;left:3773;top:2173;width:10;height:20" coordorigin="3773,2173" coordsize="10,20" path="m3773,2192l3783,2192,3783,2173,3773,2173,3773,2192xe" filled="true" fillcolor="#000000" stroked="false">
                <v:path arrowok="t"/>
                <v:fill type="solid"/>
              </v:shape>
            </v:group>
            <v:group style="position:absolute;left:3773;top:2192;width:10;height:20" coordorigin="3773,2192" coordsize="10,20">
              <v:shape style="position:absolute;left:3773;top:2192;width:10;height:20" coordorigin="3773,2192" coordsize="10,20" path="m3773,2211l3783,2211,3783,2192,3773,2192,3773,2211xe" filled="true" fillcolor="#000000" stroked="false">
                <v:path arrowok="t"/>
                <v:fill type="solid"/>
              </v:shape>
            </v:group>
            <v:group style="position:absolute;left:3773;top:2211;width:10;height:20" coordorigin="3773,2211" coordsize="10,20">
              <v:shape style="position:absolute;left:3773;top:2211;width:10;height:20" coordorigin="3773,2211" coordsize="10,20" path="m3773,2230l3783,2230,3783,2211,3773,2211,3773,2230xe" filled="true" fillcolor="#000000" stroked="false">
                <v:path arrowok="t"/>
                <v:fill type="solid"/>
              </v:shape>
            </v:group>
            <v:group style="position:absolute;left:3773;top:2230;width:10;height:20" coordorigin="3773,2230" coordsize="10,20">
              <v:shape style="position:absolute;left:3773;top:2230;width:10;height:20" coordorigin="3773,2230" coordsize="10,20" path="m3773,2249l3783,2249,3783,2230,3773,2230,3773,2249xe" filled="true" fillcolor="#000000" stroked="false">
                <v:path arrowok="t"/>
                <v:fill type="solid"/>
              </v:shape>
            </v:group>
            <v:group style="position:absolute;left:3773;top:2249;width:10;height:20" coordorigin="3773,2249" coordsize="10,20">
              <v:shape style="position:absolute;left:3773;top:2249;width:10;height:20" coordorigin="3773,2249" coordsize="10,20" path="m3773,2269l3783,2269,3783,2249,3773,2249,3773,2269xe" filled="true" fillcolor="#000000" stroked="false">
                <v:path arrowok="t"/>
                <v:fill type="solid"/>
              </v:shape>
            </v:group>
            <v:group style="position:absolute;left:3773;top:2269;width:10;height:20" coordorigin="3773,2269" coordsize="10,20">
              <v:shape style="position:absolute;left:3773;top:2269;width:10;height:20" coordorigin="3773,2269" coordsize="10,20" path="m3773,2288l3783,2288,3783,2269,3773,2269,3773,2288xe" filled="true" fillcolor="#000000" stroked="false">
                <v:path arrowok="t"/>
                <v:fill type="solid"/>
              </v:shape>
            </v:group>
            <v:group style="position:absolute;left:3773;top:2288;width:10;height:20" coordorigin="3773,2288" coordsize="10,20">
              <v:shape style="position:absolute;left:3773;top:2288;width:10;height:20" coordorigin="3773,2288" coordsize="10,20" path="m3773,2307l3783,2307,3783,2288,3773,2288,3773,2307xe" filled="true" fillcolor="#000000" stroked="false">
                <v:path arrowok="t"/>
                <v:fill type="solid"/>
              </v:shape>
            </v:group>
            <v:group style="position:absolute;left:3773;top:2307;width:10;height:20" coordorigin="3773,2307" coordsize="10,20">
              <v:shape style="position:absolute;left:3773;top:2307;width:10;height:20" coordorigin="3773,2307" coordsize="10,20" path="m3773,2326l3783,2326,3783,2307,3773,2307,3773,2326xe" filled="true" fillcolor="#000000" stroked="false">
                <v:path arrowok="t"/>
                <v:fill type="solid"/>
              </v:shape>
            </v:group>
            <v:group style="position:absolute;left:3773;top:2326;width:10;height:20" coordorigin="3773,2326" coordsize="10,20">
              <v:shape style="position:absolute;left:3773;top:2326;width:10;height:20" coordorigin="3773,2326" coordsize="10,20" path="m3773,2345l3783,2345,3783,2326,3773,2326,3773,2345xe" filled="true" fillcolor="#000000" stroked="false">
                <v:path arrowok="t"/>
                <v:fill type="solid"/>
              </v:shape>
            </v:group>
            <v:group style="position:absolute;left:3773;top:2345;width:10;height:20" coordorigin="3773,2345" coordsize="10,20">
              <v:shape style="position:absolute;left:3773;top:2345;width:10;height:20" coordorigin="3773,2345" coordsize="10,20" path="m3773,2365l3783,2365,3783,2345,3773,2345,3773,2365xe" filled="true" fillcolor="#000000" stroked="false">
                <v:path arrowok="t"/>
                <v:fill type="solid"/>
              </v:shape>
            </v:group>
            <v:group style="position:absolute;left:5679;top:2057;width:10;height:20" coordorigin="5679,2057" coordsize="10,20">
              <v:shape style="position:absolute;left:5679;top:2057;width:10;height:20" coordorigin="5679,2057" coordsize="10,20" path="m5679,2076l5689,2076,5689,2057,5679,2057,5679,2076xe" filled="true" fillcolor="#000000" stroked="false">
                <v:path arrowok="t"/>
                <v:fill type="solid"/>
              </v:shape>
            </v:group>
            <v:group style="position:absolute;left:5679;top:2076;width:10;height:20" coordorigin="5679,2076" coordsize="10,20">
              <v:shape style="position:absolute;left:5679;top:2076;width:10;height:20" coordorigin="5679,2076" coordsize="10,20" path="m5679,2095l5689,2095,5689,2076,5679,2076,5679,2095xe" filled="true" fillcolor="#000000" stroked="false">
                <v:path arrowok="t"/>
                <v:fill type="solid"/>
              </v:shape>
            </v:group>
            <v:group style="position:absolute;left:5679;top:2095;width:10;height:20" coordorigin="5679,2095" coordsize="10,20">
              <v:shape style="position:absolute;left:5679;top:2095;width:10;height:20" coordorigin="5679,2095" coordsize="10,20" path="m5679,2115l5689,2115,5689,2095,5679,2095,5679,2115xe" filled="true" fillcolor="#000000" stroked="false">
                <v:path arrowok="t"/>
                <v:fill type="solid"/>
              </v:shape>
            </v:group>
            <v:group style="position:absolute;left:5679;top:2115;width:10;height:20" coordorigin="5679,2115" coordsize="10,20">
              <v:shape style="position:absolute;left:5679;top:2115;width:10;height:20" coordorigin="5679,2115" coordsize="10,20" path="m5679,2134l5689,2134,5689,2115,5679,2115,5679,2134xe" filled="true" fillcolor="#000000" stroked="false">
                <v:path arrowok="t"/>
                <v:fill type="solid"/>
              </v:shape>
            </v:group>
            <v:group style="position:absolute;left:5679;top:2134;width:10;height:20" coordorigin="5679,2134" coordsize="10,20">
              <v:shape style="position:absolute;left:5679;top:2134;width:10;height:20" coordorigin="5679,2134" coordsize="10,20" path="m5679,2153l5689,2153,5689,2134,5679,2134,5679,2153xe" filled="true" fillcolor="#000000" stroked="false">
                <v:path arrowok="t"/>
                <v:fill type="solid"/>
              </v:shape>
            </v:group>
            <v:group style="position:absolute;left:5679;top:2153;width:10;height:20" coordorigin="5679,2153" coordsize="10,20">
              <v:shape style="position:absolute;left:5679;top:2153;width:10;height:20" coordorigin="5679,2153" coordsize="10,20" path="m5679,2173l5689,2173,5689,2153,5679,2153,5679,2173xe" filled="true" fillcolor="#000000" stroked="false">
                <v:path arrowok="t"/>
                <v:fill type="solid"/>
              </v:shape>
            </v:group>
            <v:group style="position:absolute;left:5679;top:2173;width:10;height:20" coordorigin="5679,2173" coordsize="10,20">
              <v:shape style="position:absolute;left:5679;top:2173;width:10;height:20" coordorigin="5679,2173" coordsize="10,20" path="m5679,2192l5689,2192,5689,2173,5679,2173,5679,2192xe" filled="true" fillcolor="#000000" stroked="false">
                <v:path arrowok="t"/>
                <v:fill type="solid"/>
              </v:shape>
            </v:group>
            <v:group style="position:absolute;left:5679;top:2192;width:10;height:20" coordorigin="5679,2192" coordsize="10,20">
              <v:shape style="position:absolute;left:5679;top:2192;width:10;height:20" coordorigin="5679,2192" coordsize="10,20" path="m5679,2211l5689,2211,5689,2192,5679,2192,5679,2211xe" filled="true" fillcolor="#000000" stroked="false">
                <v:path arrowok="t"/>
                <v:fill type="solid"/>
              </v:shape>
            </v:group>
            <v:group style="position:absolute;left:5679;top:2211;width:10;height:20" coordorigin="5679,2211" coordsize="10,20">
              <v:shape style="position:absolute;left:5679;top:2211;width:10;height:20" coordorigin="5679,2211" coordsize="10,20" path="m5679,2230l5689,2230,5689,2211,5679,2211,5679,2230xe" filled="true" fillcolor="#000000" stroked="false">
                <v:path arrowok="t"/>
                <v:fill type="solid"/>
              </v:shape>
            </v:group>
            <v:group style="position:absolute;left:5679;top:2230;width:10;height:20" coordorigin="5679,2230" coordsize="10,20">
              <v:shape style="position:absolute;left:5679;top:2230;width:10;height:20" coordorigin="5679,2230" coordsize="10,20" path="m5679,2249l5689,2249,5689,2230,5679,2230,5679,2249xe" filled="true" fillcolor="#000000" stroked="false">
                <v:path arrowok="t"/>
                <v:fill type="solid"/>
              </v:shape>
            </v:group>
            <v:group style="position:absolute;left:5679;top:2249;width:10;height:20" coordorigin="5679,2249" coordsize="10,20">
              <v:shape style="position:absolute;left:5679;top:2249;width:10;height:20" coordorigin="5679,2249" coordsize="10,20" path="m5679,2269l5689,2269,5689,2249,5679,2249,5679,2269xe" filled="true" fillcolor="#000000" stroked="false">
                <v:path arrowok="t"/>
                <v:fill type="solid"/>
              </v:shape>
            </v:group>
            <v:group style="position:absolute;left:5679;top:2269;width:10;height:20" coordorigin="5679,2269" coordsize="10,20">
              <v:shape style="position:absolute;left:5679;top:2269;width:10;height:20" coordorigin="5679,2269" coordsize="10,20" path="m5679,2288l5689,2288,5689,2269,5679,2269,5679,2288xe" filled="true" fillcolor="#000000" stroked="false">
                <v:path arrowok="t"/>
                <v:fill type="solid"/>
              </v:shape>
            </v:group>
            <v:group style="position:absolute;left:5679;top:2288;width:10;height:20" coordorigin="5679,2288" coordsize="10,20">
              <v:shape style="position:absolute;left:5679;top:2288;width:10;height:20" coordorigin="5679,2288" coordsize="10,20" path="m5679,2307l5689,2307,5689,2288,5679,2288,5679,2307xe" filled="true" fillcolor="#000000" stroked="false">
                <v:path arrowok="t"/>
                <v:fill type="solid"/>
              </v:shape>
            </v:group>
            <v:group style="position:absolute;left:5679;top:2307;width:10;height:20" coordorigin="5679,2307" coordsize="10,20">
              <v:shape style="position:absolute;left:5679;top:2307;width:10;height:20" coordorigin="5679,2307" coordsize="10,20" path="m5679,2326l5689,2326,5689,2307,5679,2307,5679,2326xe" filled="true" fillcolor="#000000" stroked="false">
                <v:path arrowok="t"/>
                <v:fill type="solid"/>
              </v:shape>
            </v:group>
            <v:group style="position:absolute;left:5679;top:2326;width:10;height:20" coordorigin="5679,2326" coordsize="10,20">
              <v:shape style="position:absolute;left:5679;top:2326;width:10;height:20" coordorigin="5679,2326" coordsize="10,20" path="m5679,2345l5689,2345,5689,2326,5679,2326,5679,2345xe" filled="true" fillcolor="#000000" stroked="false">
                <v:path arrowok="t"/>
                <v:fill type="solid"/>
              </v:shape>
            </v:group>
            <v:group style="position:absolute;left:5679;top:2345;width:10;height:20" coordorigin="5679,2345" coordsize="10,20">
              <v:shape style="position:absolute;left:5679;top:2345;width:10;height:20" coordorigin="5679,2345" coordsize="10,20" path="m5679,2365l5689,2365,5689,2345,5679,2345,5679,2365xe" filled="true" fillcolor="#000000" stroked="false">
                <v:path arrowok="t"/>
                <v:fill type="solid"/>
              </v:shape>
            </v:group>
            <v:group style="position:absolute;left:5679;top:2365;width:10;height:20" coordorigin="5679,2365" coordsize="10,20">
              <v:shape style="position:absolute;left:5679;top:2365;width:10;height:20" coordorigin="5679,2365" coordsize="10,20" path="m5679,2384l5689,2384,5689,2365,5679,2365,5679,2384xe" filled="true" fillcolor="#000000" stroked="false">
                <v:path arrowok="t"/>
                <v:fill type="solid"/>
              </v:shape>
            </v:group>
            <v:group style="position:absolute;left:5679;top:2384;width:10;height:20" coordorigin="5679,2384" coordsize="10,20">
              <v:shape style="position:absolute;left:5679;top:2384;width:10;height:20" coordorigin="5679,2384" coordsize="10,20" path="m5679,2403l5689,2403,5689,2384,5679,2384,5679,2403xe" filled="true" fillcolor="#000000" stroked="false">
                <v:path arrowok="t"/>
                <v:fill type="solid"/>
              </v:shape>
            </v:group>
            <v:group style="position:absolute;left:5679;top:2403;width:10;height:20" coordorigin="5679,2403" coordsize="10,20">
              <v:shape style="position:absolute;left:5679;top:2403;width:10;height:20" coordorigin="5679,2403" coordsize="10,20" path="m5679,2422l5689,2422,5689,2403,5679,2403,5679,2422xe" filled="true" fillcolor="#000000" stroked="false">
                <v:path arrowok="t"/>
                <v:fill type="solid"/>
              </v:shape>
            </v:group>
            <v:group style="position:absolute;left:5679;top:2422;width:10;height:20" coordorigin="5679,2422" coordsize="10,20">
              <v:shape style="position:absolute;left:5679;top:2422;width:10;height:20" coordorigin="5679,2422" coordsize="10,20" path="m5679,2441l5689,2441,5689,2422,5679,2422,5679,2441xe" filled="true" fillcolor="#000000" stroked="false">
                <v:path arrowok="t"/>
                <v:fill type="solid"/>
              </v:shape>
            </v:group>
            <v:group style="position:absolute;left:5679;top:2450;width:10;height:2" coordorigin="5679,2450" coordsize="10,2">
              <v:shape style="position:absolute;left:5679;top:2450;width:10;height:2" coordorigin="5679,2450" coordsize="10,0" path="m5679,2450l5689,2450e" filled="false" stroked="true" strokeweight=".84pt" strokecolor="#000000">
                <v:path arrowok="t"/>
              </v:shape>
              <v:shape style="position:absolute;left:2410;top:2365;width:1382;height:103" type="#_x0000_t75" stroked="false">
                <v:imagedata r:id="rId149" o:title=""/>
              </v:shape>
              <v:shape style="position:absolute;left:3768;top:2458;width:3260;height:10" type="#_x0000_t75" stroked="false">
                <v:imagedata r:id="rId147" o:title=""/>
              </v:shape>
              <v:shape style="position:absolute;left:7024;top:2458;width:3922;height:10" type="#_x0000_t75" stroked="false">
                <v:imagedata r:id="rId148" o:title=""/>
              </v:shape>
            </v:group>
            <v:group style="position:absolute;left:3773;top:2468;width:10;height:20" coordorigin="3773,2468" coordsize="10,20">
              <v:shape style="position:absolute;left:3773;top:2468;width:10;height:20" coordorigin="3773,2468" coordsize="10,20" path="m3773,2487l3783,2487,3783,2468,3773,2468,3773,2487xe" filled="true" fillcolor="#000000" stroked="false">
                <v:path arrowok="t"/>
                <v:fill type="solid"/>
              </v:shape>
            </v:group>
            <v:group style="position:absolute;left:3773;top:2487;width:10;height:20" coordorigin="3773,2487" coordsize="10,20">
              <v:shape style="position:absolute;left:3773;top:2487;width:10;height:20" coordorigin="3773,2487" coordsize="10,20" path="m3773,2506l3783,2506,3783,2487,3773,2487,3773,2506xe" filled="true" fillcolor="#000000" stroked="false">
                <v:path arrowok="t"/>
                <v:fill type="solid"/>
              </v:shape>
            </v:group>
            <v:group style="position:absolute;left:3773;top:2506;width:10;height:20" coordorigin="3773,2506" coordsize="10,20">
              <v:shape style="position:absolute;left:3773;top:2506;width:10;height:20" coordorigin="3773,2506" coordsize="10,20" path="m3773,2525l3783,2525,3783,2506,3773,2506,3773,2525xe" filled="true" fillcolor="#000000" stroked="false">
                <v:path arrowok="t"/>
                <v:fill type="solid"/>
              </v:shape>
            </v:group>
            <v:group style="position:absolute;left:3773;top:2525;width:10;height:20" coordorigin="3773,2525" coordsize="10,20">
              <v:shape style="position:absolute;left:3773;top:2525;width:10;height:20" coordorigin="3773,2525" coordsize="10,20" path="m3773,2545l3783,2545,3783,2525,3773,2525,3773,2545xe" filled="true" fillcolor="#000000" stroked="false">
                <v:path arrowok="t"/>
                <v:fill type="solid"/>
              </v:shape>
            </v:group>
            <v:group style="position:absolute;left:3773;top:2545;width:10;height:20" coordorigin="3773,2545" coordsize="10,20">
              <v:shape style="position:absolute;left:3773;top:2545;width:10;height:20" coordorigin="3773,2545" coordsize="10,20" path="m3773,2564l3783,2564,3783,2545,3773,2545,3773,2564xe" filled="true" fillcolor="#000000" stroked="false">
                <v:path arrowok="t"/>
                <v:fill type="solid"/>
              </v:shape>
            </v:group>
            <v:group style="position:absolute;left:3773;top:2564;width:10;height:20" coordorigin="3773,2564" coordsize="10,20">
              <v:shape style="position:absolute;left:3773;top:2564;width:10;height:20" coordorigin="3773,2564" coordsize="10,20" path="m3773,2583l3783,2583,3783,2564,3773,2564,3773,2583xe" filled="true" fillcolor="#000000" stroked="false">
                <v:path arrowok="t"/>
                <v:fill type="solid"/>
              </v:shape>
            </v:group>
            <v:group style="position:absolute;left:3773;top:2583;width:10;height:20" coordorigin="3773,2583" coordsize="10,20">
              <v:shape style="position:absolute;left:3773;top:2583;width:10;height:20" coordorigin="3773,2583" coordsize="10,20" path="m3773,2602l3783,2602,3783,2583,3773,2583,3773,2602xe" filled="true" fillcolor="#000000" stroked="false">
                <v:path arrowok="t"/>
                <v:fill type="solid"/>
              </v:shape>
            </v:group>
            <v:group style="position:absolute;left:3773;top:2602;width:10;height:20" coordorigin="3773,2602" coordsize="10,20">
              <v:shape style="position:absolute;left:3773;top:2602;width:10;height:20" coordorigin="3773,2602" coordsize="10,20" path="m3773,2621l3783,2621,3783,2602,3773,2602,3773,2621xe" filled="true" fillcolor="#000000" stroked="false">
                <v:path arrowok="t"/>
                <v:fill type="solid"/>
              </v:shape>
            </v:group>
            <v:group style="position:absolute;left:3773;top:2621;width:10;height:20" coordorigin="3773,2621" coordsize="10,20">
              <v:shape style="position:absolute;left:3773;top:2621;width:10;height:20" coordorigin="3773,2621" coordsize="10,20" path="m3773,2641l3783,2641,3783,2621,3773,2621,3773,2641xe" filled="true" fillcolor="#000000" stroked="false">
                <v:path arrowok="t"/>
                <v:fill type="solid"/>
              </v:shape>
            </v:group>
            <v:group style="position:absolute;left:3773;top:2641;width:10;height:20" coordorigin="3773,2641" coordsize="10,20">
              <v:shape style="position:absolute;left:3773;top:2641;width:10;height:20" coordorigin="3773,2641" coordsize="10,20" path="m3773,2660l3783,2660,3783,2641,3773,2641,3773,2660xe" filled="true" fillcolor="#000000" stroked="false">
                <v:path arrowok="t"/>
                <v:fill type="solid"/>
              </v:shape>
            </v:group>
            <v:group style="position:absolute;left:3773;top:2660;width:10;height:20" coordorigin="3773,2660" coordsize="10,20">
              <v:shape style="position:absolute;left:3773;top:2660;width:10;height:20" coordorigin="3773,2660" coordsize="10,20" path="m3773,2679l3783,2679,3783,2660,3773,2660,3773,2679xe" filled="true" fillcolor="#000000" stroked="false">
                <v:path arrowok="t"/>
                <v:fill type="solid"/>
              </v:shape>
            </v:group>
            <v:group style="position:absolute;left:3773;top:2679;width:10;height:20" coordorigin="3773,2679" coordsize="10,20">
              <v:shape style="position:absolute;left:3773;top:2679;width:10;height:20" coordorigin="3773,2679" coordsize="10,20" path="m3773,2698l3783,2698,3783,2679,3773,2679,3773,2698xe" filled="true" fillcolor="#000000" stroked="false">
                <v:path arrowok="t"/>
                <v:fill type="solid"/>
              </v:shape>
            </v:group>
            <v:group style="position:absolute;left:3773;top:2698;width:10;height:20" coordorigin="3773,2698" coordsize="10,20">
              <v:shape style="position:absolute;left:3773;top:2698;width:10;height:20" coordorigin="3773,2698" coordsize="10,20" path="m3773,2717l3783,2717,3783,2698,3773,2698,3773,2717xe" filled="true" fillcolor="#000000" stroked="false">
                <v:path arrowok="t"/>
                <v:fill type="solid"/>
              </v:shape>
            </v:group>
            <v:group style="position:absolute;left:3773;top:2717;width:10;height:20" coordorigin="3773,2717" coordsize="10,20">
              <v:shape style="position:absolute;left:3773;top:2717;width:10;height:20" coordorigin="3773,2717" coordsize="10,20" path="m3773,2737l3783,2737,3783,2717,3773,2717,3773,2737xe" filled="true" fillcolor="#000000" stroked="false">
                <v:path arrowok="t"/>
                <v:fill type="solid"/>
              </v:shape>
            </v:group>
            <v:group style="position:absolute;left:3773;top:2737;width:10;height:20" coordorigin="3773,2737" coordsize="10,20">
              <v:shape style="position:absolute;left:3773;top:2737;width:10;height:20" coordorigin="3773,2737" coordsize="10,20" path="m3773,2756l3783,2756,3783,2737,3773,2737,3773,2756xe" filled="true" fillcolor="#000000" stroked="false">
                <v:path arrowok="t"/>
                <v:fill type="solid"/>
              </v:shape>
            </v:group>
            <v:group style="position:absolute;left:3773;top:2756;width:10;height:20" coordorigin="3773,2756" coordsize="10,20">
              <v:shape style="position:absolute;left:3773;top:2756;width:10;height:20" coordorigin="3773,2756" coordsize="10,20" path="m3773,2775l3783,2775,3783,2756,3773,2756,3773,2775xe" filled="true" fillcolor="#000000" stroked="false">
                <v:path arrowok="t"/>
                <v:fill type="solid"/>
              </v:shape>
            </v:group>
            <v:group style="position:absolute;left:5679;top:2468;width:10;height:20" coordorigin="5679,2468" coordsize="10,20">
              <v:shape style="position:absolute;left:5679;top:2468;width:10;height:20" coordorigin="5679,2468" coordsize="10,20" path="m5679,2487l5689,2487,5689,2468,5679,2468,5679,2487xe" filled="true" fillcolor="#000000" stroked="false">
                <v:path arrowok="t"/>
                <v:fill type="solid"/>
              </v:shape>
            </v:group>
            <v:group style="position:absolute;left:5679;top:2487;width:10;height:20" coordorigin="5679,2487" coordsize="10,20">
              <v:shape style="position:absolute;left:5679;top:2487;width:10;height:20" coordorigin="5679,2487" coordsize="10,20" path="m5679,2506l5689,2506,5689,2487,5679,2487,5679,2506xe" filled="true" fillcolor="#000000" stroked="false">
                <v:path arrowok="t"/>
                <v:fill type="solid"/>
              </v:shape>
            </v:group>
            <v:group style="position:absolute;left:5679;top:2506;width:10;height:20" coordorigin="5679,2506" coordsize="10,20">
              <v:shape style="position:absolute;left:5679;top:2506;width:10;height:20" coordorigin="5679,2506" coordsize="10,20" path="m5679,2525l5689,2525,5689,2506,5679,2506,5679,2525xe" filled="true" fillcolor="#000000" stroked="false">
                <v:path arrowok="t"/>
                <v:fill type="solid"/>
              </v:shape>
            </v:group>
            <v:group style="position:absolute;left:5679;top:2525;width:10;height:20" coordorigin="5679,2525" coordsize="10,20">
              <v:shape style="position:absolute;left:5679;top:2525;width:10;height:20" coordorigin="5679,2525" coordsize="10,20" path="m5679,2545l5689,2545,5689,2525,5679,2525,5679,2545xe" filled="true" fillcolor="#000000" stroked="false">
                <v:path arrowok="t"/>
                <v:fill type="solid"/>
              </v:shape>
            </v:group>
            <v:group style="position:absolute;left:5679;top:2545;width:10;height:20" coordorigin="5679,2545" coordsize="10,20">
              <v:shape style="position:absolute;left:5679;top:2545;width:10;height:20" coordorigin="5679,2545" coordsize="10,20" path="m5679,2564l5689,2564,5689,2545,5679,2545,5679,2564xe" filled="true" fillcolor="#000000" stroked="false">
                <v:path arrowok="t"/>
                <v:fill type="solid"/>
              </v:shape>
            </v:group>
            <v:group style="position:absolute;left:5679;top:2564;width:10;height:20" coordorigin="5679,2564" coordsize="10,20">
              <v:shape style="position:absolute;left:5679;top:2564;width:10;height:20" coordorigin="5679,2564" coordsize="10,20" path="m5679,2583l5689,2583,5689,2564,5679,2564,5679,2583xe" filled="true" fillcolor="#000000" stroked="false">
                <v:path arrowok="t"/>
                <v:fill type="solid"/>
              </v:shape>
            </v:group>
            <v:group style="position:absolute;left:5679;top:2583;width:10;height:20" coordorigin="5679,2583" coordsize="10,20">
              <v:shape style="position:absolute;left:5679;top:2583;width:10;height:20" coordorigin="5679,2583" coordsize="10,20" path="m5679,2602l5689,2602,5689,2583,5679,2583,5679,2602xe" filled="true" fillcolor="#000000" stroked="false">
                <v:path arrowok="t"/>
                <v:fill type="solid"/>
              </v:shape>
            </v:group>
            <v:group style="position:absolute;left:5679;top:2602;width:10;height:20" coordorigin="5679,2602" coordsize="10,20">
              <v:shape style="position:absolute;left:5679;top:2602;width:10;height:20" coordorigin="5679,2602" coordsize="10,20" path="m5679,2621l5689,2621,5689,2602,5679,2602,5679,2621xe" filled="true" fillcolor="#000000" stroked="false">
                <v:path arrowok="t"/>
                <v:fill type="solid"/>
              </v:shape>
            </v:group>
            <v:group style="position:absolute;left:5679;top:2621;width:10;height:20" coordorigin="5679,2621" coordsize="10,20">
              <v:shape style="position:absolute;left:5679;top:2621;width:10;height:20" coordorigin="5679,2621" coordsize="10,20" path="m5679,2641l5689,2641,5689,2621,5679,2621,5679,2641xe" filled="true" fillcolor="#000000" stroked="false">
                <v:path arrowok="t"/>
                <v:fill type="solid"/>
              </v:shape>
            </v:group>
            <v:group style="position:absolute;left:5679;top:2641;width:10;height:20" coordorigin="5679,2641" coordsize="10,20">
              <v:shape style="position:absolute;left:5679;top:2641;width:10;height:20" coordorigin="5679,2641" coordsize="10,20" path="m5679,2660l5689,2660,5689,2641,5679,2641,5679,2660xe" filled="true" fillcolor="#000000" stroked="false">
                <v:path arrowok="t"/>
                <v:fill type="solid"/>
              </v:shape>
            </v:group>
            <v:group style="position:absolute;left:5679;top:2660;width:10;height:20" coordorigin="5679,2660" coordsize="10,20">
              <v:shape style="position:absolute;left:5679;top:2660;width:10;height:20" coordorigin="5679,2660" coordsize="10,20" path="m5679,2679l5689,2679,5689,2660,5679,2660,5679,2679xe" filled="true" fillcolor="#000000" stroked="false">
                <v:path arrowok="t"/>
                <v:fill type="solid"/>
              </v:shape>
            </v:group>
            <v:group style="position:absolute;left:5679;top:2679;width:10;height:20" coordorigin="5679,2679" coordsize="10,20">
              <v:shape style="position:absolute;left:5679;top:2679;width:10;height:20" coordorigin="5679,2679" coordsize="10,20" path="m5679,2698l5689,2698,5689,2679,5679,2679,5679,2698xe" filled="true" fillcolor="#000000" stroked="false">
                <v:path arrowok="t"/>
                <v:fill type="solid"/>
              </v:shape>
            </v:group>
            <v:group style="position:absolute;left:5679;top:2698;width:10;height:20" coordorigin="5679,2698" coordsize="10,20">
              <v:shape style="position:absolute;left:5679;top:2698;width:10;height:20" coordorigin="5679,2698" coordsize="10,20" path="m5679,2717l5689,2717,5689,2698,5679,2698,5679,2717xe" filled="true" fillcolor="#000000" stroked="false">
                <v:path arrowok="t"/>
                <v:fill type="solid"/>
              </v:shape>
            </v:group>
            <v:group style="position:absolute;left:5679;top:2717;width:10;height:20" coordorigin="5679,2717" coordsize="10,20">
              <v:shape style="position:absolute;left:5679;top:2717;width:10;height:20" coordorigin="5679,2717" coordsize="10,20" path="m5679,2737l5689,2737,5689,2717,5679,2717,5679,2737xe" filled="true" fillcolor="#000000" stroked="false">
                <v:path arrowok="t"/>
                <v:fill type="solid"/>
              </v:shape>
            </v:group>
            <v:group style="position:absolute;left:5679;top:2737;width:10;height:20" coordorigin="5679,2737" coordsize="10,20">
              <v:shape style="position:absolute;left:5679;top:2737;width:10;height:20" coordorigin="5679,2737" coordsize="10,20" path="m5679,2756l5689,2756,5689,2737,5679,2737,5679,2756xe" filled="true" fillcolor="#000000" stroked="false">
                <v:path arrowok="t"/>
                <v:fill type="solid"/>
              </v:shape>
            </v:group>
            <v:group style="position:absolute;left:5679;top:2756;width:10;height:20" coordorigin="5679,2756" coordsize="10,20">
              <v:shape style="position:absolute;left:5679;top:2756;width:10;height:20" coordorigin="5679,2756" coordsize="10,20" path="m5679,2775l5689,2775,5689,2756,5679,2756,5679,2775xe" filled="true" fillcolor="#000000" stroked="false">
                <v:path arrowok="t"/>
                <v:fill type="solid"/>
              </v:shape>
            </v:group>
            <v:group style="position:absolute;left:5679;top:2775;width:10;height:20" coordorigin="5679,2775" coordsize="10,20">
              <v:shape style="position:absolute;left:5679;top:2775;width:10;height:20" coordorigin="5679,2775" coordsize="10,20" path="m5679,2794l5689,2794,5689,2775,5679,2775,5679,2794xe" filled="true" fillcolor="#000000" stroked="false">
                <v:path arrowok="t"/>
                <v:fill type="solid"/>
              </v:shape>
            </v:group>
            <v:group style="position:absolute;left:5679;top:2794;width:10;height:20" coordorigin="5679,2794" coordsize="10,20">
              <v:shape style="position:absolute;left:5679;top:2794;width:10;height:20" coordorigin="5679,2794" coordsize="10,20" path="m5679,2813l5689,2813,5689,2794,5679,2794,5679,2813xe" filled="true" fillcolor="#000000" stroked="false">
                <v:path arrowok="t"/>
                <v:fill type="solid"/>
              </v:shape>
            </v:group>
            <v:group style="position:absolute;left:5679;top:2813;width:10;height:20" coordorigin="5679,2813" coordsize="10,20">
              <v:shape style="position:absolute;left:5679;top:2813;width:10;height:20" coordorigin="5679,2813" coordsize="10,20" path="m5679,2833l5689,2833,5689,2813,5679,2813,5679,2833xe" filled="true" fillcolor="#000000" stroked="false">
                <v:path arrowok="t"/>
                <v:fill type="solid"/>
              </v:shape>
            </v:group>
            <v:group style="position:absolute;left:5679;top:2833;width:10;height:20" coordorigin="5679,2833" coordsize="10,20">
              <v:shape style="position:absolute;left:5679;top:2833;width:10;height:20" coordorigin="5679,2833" coordsize="10,20" path="m5679,2852l5689,2852,5689,2833,5679,2833,5679,2852xe" filled="true" fillcolor="#000000" stroked="false">
                <v:path arrowok="t"/>
                <v:fill type="solid"/>
              </v:shape>
            </v:group>
            <v:group style="position:absolute;left:5679;top:2860;width:10;height:2" coordorigin="5679,2860" coordsize="10,2">
              <v:shape style="position:absolute;left:5679;top:2860;width:10;height:2" coordorigin="5679,2860" coordsize="10,0" path="m5679,2860l5689,2860e" filled="false" stroked="true" strokeweight=".84pt" strokecolor="#000000">
                <v:path arrowok="t"/>
              </v:shape>
              <v:shape style="position:absolute;left:2410;top:2775;width:1382;height:103" type="#_x0000_t75" stroked="false">
                <v:imagedata r:id="rId149" o:title=""/>
              </v:shape>
              <v:shape style="position:absolute;left:3768;top:2869;width:3260;height:10" type="#_x0000_t75" stroked="false">
                <v:imagedata r:id="rId150" o:title=""/>
              </v:shape>
              <v:shape style="position:absolute;left:7024;top:2869;width:3922;height:10" type="#_x0000_t75" stroked="false">
                <v:imagedata r:id="rId145" o:title=""/>
              </v:shape>
            </v:group>
            <v:group style="position:absolute;left:3773;top:2878;width:10;height:20" coordorigin="3773,2878" coordsize="10,20">
              <v:shape style="position:absolute;left:3773;top:2878;width:10;height:20" coordorigin="3773,2878" coordsize="10,20" path="m3773,2897l3783,2897,3783,2878,3773,2878,3773,2897xe" filled="true" fillcolor="#000000" stroked="false">
                <v:path arrowok="t"/>
                <v:fill type="solid"/>
              </v:shape>
            </v:group>
            <v:group style="position:absolute;left:3773;top:2897;width:10;height:20" coordorigin="3773,2897" coordsize="10,20">
              <v:shape style="position:absolute;left:3773;top:2897;width:10;height:20" coordorigin="3773,2897" coordsize="10,20" path="m3773,2917l3783,2917,3783,2897,3773,2897,3773,2917xe" filled="true" fillcolor="#000000" stroked="false">
                <v:path arrowok="t"/>
                <v:fill type="solid"/>
              </v:shape>
            </v:group>
            <v:group style="position:absolute;left:3773;top:2917;width:10;height:20" coordorigin="3773,2917" coordsize="10,20">
              <v:shape style="position:absolute;left:3773;top:2917;width:10;height:20" coordorigin="3773,2917" coordsize="10,20" path="m3773,2936l3783,2936,3783,2917,3773,2917,3773,2936xe" filled="true" fillcolor="#000000" stroked="false">
                <v:path arrowok="t"/>
                <v:fill type="solid"/>
              </v:shape>
            </v:group>
            <v:group style="position:absolute;left:3773;top:2936;width:10;height:20" coordorigin="3773,2936" coordsize="10,20">
              <v:shape style="position:absolute;left:3773;top:2936;width:10;height:20" coordorigin="3773,2936" coordsize="10,20" path="m3773,2955l3783,2955,3783,2936,3773,2936,3773,2955xe" filled="true" fillcolor="#000000" stroked="false">
                <v:path arrowok="t"/>
                <v:fill type="solid"/>
              </v:shape>
            </v:group>
            <v:group style="position:absolute;left:3773;top:2955;width:10;height:20" coordorigin="3773,2955" coordsize="10,20">
              <v:shape style="position:absolute;left:3773;top:2955;width:10;height:20" coordorigin="3773,2955" coordsize="10,20" path="m3773,2974l3783,2974,3783,2955,3773,2955,3773,2974xe" filled="true" fillcolor="#000000" stroked="false">
                <v:path arrowok="t"/>
                <v:fill type="solid"/>
              </v:shape>
            </v:group>
            <v:group style="position:absolute;left:3773;top:2974;width:10;height:20" coordorigin="3773,2974" coordsize="10,20">
              <v:shape style="position:absolute;left:3773;top:2974;width:10;height:20" coordorigin="3773,2974" coordsize="10,20" path="m3773,2993l3783,2993,3783,2974,3773,2974,3773,2993xe" filled="true" fillcolor="#000000" stroked="false">
                <v:path arrowok="t"/>
                <v:fill type="solid"/>
              </v:shape>
            </v:group>
            <v:group style="position:absolute;left:3773;top:2993;width:10;height:20" coordorigin="3773,2993" coordsize="10,20">
              <v:shape style="position:absolute;left:3773;top:2993;width:10;height:20" coordorigin="3773,2993" coordsize="10,20" path="m3773,3013l3783,3013,3783,2993,3773,2993,3773,3013xe" filled="true" fillcolor="#000000" stroked="false">
                <v:path arrowok="t"/>
                <v:fill type="solid"/>
              </v:shape>
            </v:group>
            <v:group style="position:absolute;left:3773;top:3013;width:10;height:20" coordorigin="3773,3013" coordsize="10,20">
              <v:shape style="position:absolute;left:3773;top:3013;width:10;height:20" coordorigin="3773,3013" coordsize="10,20" path="m3773,3032l3783,3032,3783,3013,3773,3013,3773,3032xe" filled="true" fillcolor="#000000" stroked="false">
                <v:path arrowok="t"/>
                <v:fill type="solid"/>
              </v:shape>
            </v:group>
            <v:group style="position:absolute;left:3773;top:3032;width:10;height:20" coordorigin="3773,3032" coordsize="10,20">
              <v:shape style="position:absolute;left:3773;top:3032;width:10;height:20" coordorigin="3773,3032" coordsize="10,20" path="m3773,3051l3783,3051,3783,3032,3773,3032,3773,3051xe" filled="true" fillcolor="#000000" stroked="false">
                <v:path arrowok="t"/>
                <v:fill type="solid"/>
              </v:shape>
            </v:group>
            <v:group style="position:absolute;left:3773;top:3051;width:10;height:20" coordorigin="3773,3051" coordsize="10,20">
              <v:shape style="position:absolute;left:3773;top:3051;width:10;height:20" coordorigin="3773,3051" coordsize="10,20" path="m3773,3070l3783,3070,3783,3051,3773,3051,3773,3070xe" filled="true" fillcolor="#000000" stroked="false">
                <v:path arrowok="t"/>
                <v:fill type="solid"/>
              </v:shape>
            </v:group>
            <v:group style="position:absolute;left:3773;top:3070;width:10;height:20" coordorigin="3773,3070" coordsize="10,20">
              <v:shape style="position:absolute;left:3773;top:3070;width:10;height:20" coordorigin="3773,3070" coordsize="10,20" path="m3773,3089l3783,3089,3783,3070,3773,3070,3773,3089xe" filled="true" fillcolor="#000000" stroked="false">
                <v:path arrowok="t"/>
                <v:fill type="solid"/>
              </v:shape>
            </v:group>
            <v:group style="position:absolute;left:3773;top:3089;width:10;height:20" coordorigin="3773,3089" coordsize="10,20">
              <v:shape style="position:absolute;left:3773;top:3089;width:10;height:20" coordorigin="3773,3089" coordsize="10,20" path="m3773,3109l3783,3109,3783,3089,3773,3089,3773,3109xe" filled="true" fillcolor="#000000" stroked="false">
                <v:path arrowok="t"/>
                <v:fill type="solid"/>
              </v:shape>
            </v:group>
            <v:group style="position:absolute;left:3773;top:3109;width:10;height:20" coordorigin="3773,3109" coordsize="10,20">
              <v:shape style="position:absolute;left:3773;top:3109;width:10;height:20" coordorigin="3773,3109" coordsize="10,20" path="m3773,3128l3783,3128,3783,3109,3773,3109,3773,3128xe" filled="true" fillcolor="#000000" stroked="false">
                <v:path arrowok="t"/>
                <v:fill type="solid"/>
              </v:shape>
            </v:group>
            <v:group style="position:absolute;left:3773;top:3128;width:10;height:20" coordorigin="3773,3128" coordsize="10,20">
              <v:shape style="position:absolute;left:3773;top:3128;width:10;height:20" coordorigin="3773,3128" coordsize="10,20" path="m3773,3147l3783,3147,3783,3128,3773,3128,3773,3147xe" filled="true" fillcolor="#000000" stroked="false">
                <v:path arrowok="t"/>
                <v:fill type="solid"/>
              </v:shape>
            </v:group>
            <v:group style="position:absolute;left:3773;top:3147;width:10;height:20" coordorigin="3773,3147" coordsize="10,20">
              <v:shape style="position:absolute;left:3773;top:3147;width:10;height:20" coordorigin="3773,3147" coordsize="10,20" path="m3773,3166l3783,3166,3783,3147,3773,3147,3773,3166xe" filled="true" fillcolor="#000000" stroked="false">
                <v:path arrowok="t"/>
                <v:fill type="solid"/>
              </v:shape>
            </v:group>
            <v:group style="position:absolute;left:3773;top:3166;width:10;height:20" coordorigin="3773,3166" coordsize="10,20">
              <v:shape style="position:absolute;left:3773;top:3166;width:10;height:20" coordorigin="3773,3166" coordsize="10,20" path="m3773,3185l3783,3185,3783,3166,3773,3166,3773,3185xe" filled="true" fillcolor="#000000" stroked="false">
                <v:path arrowok="t"/>
                <v:fill type="solid"/>
              </v:shape>
            </v:group>
            <v:group style="position:absolute;left:5679;top:2878;width:10;height:20" coordorigin="5679,2878" coordsize="10,20">
              <v:shape style="position:absolute;left:5679;top:2878;width:10;height:20" coordorigin="5679,2878" coordsize="10,20" path="m5679,2897l5689,2897,5689,2878,5679,2878,5679,2897xe" filled="true" fillcolor="#000000" stroked="false">
                <v:path arrowok="t"/>
                <v:fill type="solid"/>
              </v:shape>
            </v:group>
            <v:group style="position:absolute;left:5679;top:2897;width:10;height:20" coordorigin="5679,2897" coordsize="10,20">
              <v:shape style="position:absolute;left:5679;top:2897;width:10;height:20" coordorigin="5679,2897" coordsize="10,20" path="m5679,2917l5689,2917,5689,2897,5679,2897,5679,2917xe" filled="true" fillcolor="#000000" stroked="false">
                <v:path arrowok="t"/>
                <v:fill type="solid"/>
              </v:shape>
            </v:group>
            <v:group style="position:absolute;left:5679;top:2917;width:10;height:20" coordorigin="5679,2917" coordsize="10,20">
              <v:shape style="position:absolute;left:5679;top:2917;width:10;height:20" coordorigin="5679,2917" coordsize="10,20" path="m5679,2936l5689,2936,5689,2917,5679,2917,5679,2936xe" filled="true" fillcolor="#000000" stroked="false">
                <v:path arrowok="t"/>
                <v:fill type="solid"/>
              </v:shape>
            </v:group>
            <v:group style="position:absolute;left:5679;top:2936;width:10;height:20" coordorigin="5679,2936" coordsize="10,20">
              <v:shape style="position:absolute;left:5679;top:2936;width:10;height:20" coordorigin="5679,2936" coordsize="10,20" path="m5679,2955l5689,2955,5689,2936,5679,2936,5679,2955xe" filled="true" fillcolor="#000000" stroked="false">
                <v:path arrowok="t"/>
                <v:fill type="solid"/>
              </v:shape>
            </v:group>
            <v:group style="position:absolute;left:5679;top:2955;width:10;height:20" coordorigin="5679,2955" coordsize="10,20">
              <v:shape style="position:absolute;left:5679;top:2955;width:10;height:20" coordorigin="5679,2955" coordsize="10,20" path="m5679,2974l5689,2974,5689,2955,5679,2955,5679,2974xe" filled="true" fillcolor="#000000" stroked="false">
                <v:path arrowok="t"/>
                <v:fill type="solid"/>
              </v:shape>
            </v:group>
            <v:group style="position:absolute;left:5679;top:2974;width:10;height:20" coordorigin="5679,2974" coordsize="10,20">
              <v:shape style="position:absolute;left:5679;top:2974;width:10;height:20" coordorigin="5679,2974" coordsize="10,20" path="m5679,2993l5689,2993,5689,2974,5679,2974,5679,2993xe" filled="true" fillcolor="#000000" stroked="false">
                <v:path arrowok="t"/>
                <v:fill type="solid"/>
              </v:shape>
            </v:group>
            <v:group style="position:absolute;left:5679;top:2993;width:10;height:20" coordorigin="5679,2993" coordsize="10,20">
              <v:shape style="position:absolute;left:5679;top:2993;width:10;height:20" coordorigin="5679,2993" coordsize="10,20" path="m5679,3013l5689,3013,5689,2993,5679,2993,5679,3013xe" filled="true" fillcolor="#000000" stroked="false">
                <v:path arrowok="t"/>
                <v:fill type="solid"/>
              </v:shape>
            </v:group>
            <v:group style="position:absolute;left:5679;top:3013;width:10;height:20" coordorigin="5679,3013" coordsize="10,20">
              <v:shape style="position:absolute;left:5679;top:3013;width:10;height:20" coordorigin="5679,3013" coordsize="10,20" path="m5679,3032l5689,3032,5689,3013,5679,3013,5679,3032xe" filled="true" fillcolor="#000000" stroked="false">
                <v:path arrowok="t"/>
                <v:fill type="solid"/>
              </v:shape>
            </v:group>
            <v:group style="position:absolute;left:5679;top:3032;width:10;height:20" coordorigin="5679,3032" coordsize="10,20">
              <v:shape style="position:absolute;left:5679;top:3032;width:10;height:20" coordorigin="5679,3032" coordsize="10,20" path="m5679,3051l5689,3051,5689,3032,5679,3032,5679,3051xe" filled="true" fillcolor="#000000" stroked="false">
                <v:path arrowok="t"/>
                <v:fill type="solid"/>
              </v:shape>
            </v:group>
            <v:group style="position:absolute;left:5679;top:3051;width:10;height:20" coordorigin="5679,3051" coordsize="10,20">
              <v:shape style="position:absolute;left:5679;top:3051;width:10;height:20" coordorigin="5679,3051" coordsize="10,20" path="m5679,3070l5689,3070,5689,3051,5679,3051,5679,3070xe" filled="true" fillcolor="#000000" stroked="false">
                <v:path arrowok="t"/>
                <v:fill type="solid"/>
              </v:shape>
            </v:group>
            <v:group style="position:absolute;left:5679;top:3070;width:10;height:20" coordorigin="5679,3070" coordsize="10,20">
              <v:shape style="position:absolute;left:5679;top:3070;width:10;height:20" coordorigin="5679,3070" coordsize="10,20" path="m5679,3089l5689,3089,5689,3070,5679,3070,5679,3089xe" filled="true" fillcolor="#000000" stroked="false">
                <v:path arrowok="t"/>
                <v:fill type="solid"/>
              </v:shape>
            </v:group>
            <v:group style="position:absolute;left:5679;top:3089;width:10;height:20" coordorigin="5679,3089" coordsize="10,20">
              <v:shape style="position:absolute;left:5679;top:3089;width:10;height:20" coordorigin="5679,3089" coordsize="10,20" path="m5679,3109l5689,3109,5689,3089,5679,3089,5679,3109xe" filled="true" fillcolor="#000000" stroked="false">
                <v:path arrowok="t"/>
                <v:fill type="solid"/>
              </v:shape>
            </v:group>
            <v:group style="position:absolute;left:5679;top:3109;width:10;height:20" coordorigin="5679,3109" coordsize="10,20">
              <v:shape style="position:absolute;left:5679;top:3109;width:10;height:20" coordorigin="5679,3109" coordsize="10,20" path="m5679,3128l5689,3128,5689,3109,5679,3109,5679,3128xe" filled="true" fillcolor="#000000" stroked="false">
                <v:path arrowok="t"/>
                <v:fill type="solid"/>
              </v:shape>
            </v:group>
            <v:group style="position:absolute;left:5679;top:3128;width:10;height:20" coordorigin="5679,3128" coordsize="10,20">
              <v:shape style="position:absolute;left:5679;top:3128;width:10;height:20" coordorigin="5679,3128" coordsize="10,20" path="m5679,3147l5689,3147,5689,3128,5679,3128,5679,3147xe" filled="true" fillcolor="#000000" stroked="false">
                <v:path arrowok="t"/>
                <v:fill type="solid"/>
              </v:shape>
            </v:group>
            <v:group style="position:absolute;left:5679;top:3147;width:10;height:20" coordorigin="5679,3147" coordsize="10,20">
              <v:shape style="position:absolute;left:5679;top:3147;width:10;height:20" coordorigin="5679,3147" coordsize="10,20" path="m5679,3166l5689,3166,5689,3147,5679,3147,5679,3166xe" filled="true" fillcolor="#000000" stroked="false">
                <v:path arrowok="t"/>
                <v:fill type="solid"/>
              </v:shape>
            </v:group>
            <v:group style="position:absolute;left:5679;top:3166;width:10;height:20" coordorigin="5679,3166" coordsize="10,20">
              <v:shape style="position:absolute;left:5679;top:3166;width:10;height:20" coordorigin="5679,3166" coordsize="10,20" path="m5679,3185l5689,3185,5689,3166,5679,3166,5679,3185xe" filled="true" fillcolor="#000000" stroked="false">
                <v:path arrowok="t"/>
                <v:fill type="solid"/>
              </v:shape>
            </v:group>
            <v:group style="position:absolute;left:5679;top:3185;width:10;height:20" coordorigin="5679,3185" coordsize="10,20">
              <v:shape style="position:absolute;left:5679;top:3185;width:10;height:20" coordorigin="5679,3185" coordsize="10,20" path="m5679,3205l5689,3205,5689,3185,5679,3185,5679,3205xe" filled="true" fillcolor="#000000" stroked="false">
                <v:path arrowok="t"/>
                <v:fill type="solid"/>
              </v:shape>
            </v:group>
            <v:group style="position:absolute;left:5679;top:3205;width:10;height:20" coordorigin="5679,3205" coordsize="10,20">
              <v:shape style="position:absolute;left:5679;top:3205;width:10;height:20" coordorigin="5679,3205" coordsize="10,20" path="m5679,3224l5689,3224,5689,3205,5679,3205,5679,3224xe" filled="true" fillcolor="#000000" stroked="false">
                <v:path arrowok="t"/>
                <v:fill type="solid"/>
              </v:shape>
            </v:group>
            <v:group style="position:absolute;left:5679;top:3224;width:10;height:20" coordorigin="5679,3224" coordsize="10,20">
              <v:shape style="position:absolute;left:5679;top:3224;width:10;height:20" coordorigin="5679,3224" coordsize="10,20" path="m5679,3243l5689,3243,5689,3224,5679,3224,5679,3243xe" filled="true" fillcolor="#000000" stroked="false">
                <v:path arrowok="t"/>
                <v:fill type="solid"/>
              </v:shape>
            </v:group>
            <v:group style="position:absolute;left:5679;top:3243;width:10;height:20" coordorigin="5679,3243" coordsize="10,20">
              <v:shape style="position:absolute;left:5679;top:3243;width:10;height:20" coordorigin="5679,3243" coordsize="10,20" path="m5679,3262l5689,3262,5689,3243,5679,3243,5679,3262xe" filled="true" fillcolor="#000000" stroked="false">
                <v:path arrowok="t"/>
                <v:fill type="solid"/>
              </v:shape>
            </v:group>
            <v:group style="position:absolute;left:5679;top:3269;width:10;height:2" coordorigin="5679,3269" coordsize="10,2">
              <v:shape style="position:absolute;left:5679;top:3269;width:10;height:2" coordorigin="5679,3269" coordsize="10,0" path="m5679,3269l5689,3269e" filled="false" stroked="true" strokeweight=".71997pt" strokecolor="#000000">
                <v:path arrowok="t"/>
              </v:shape>
              <v:shape style="position:absolute;left:2410;top:3185;width:1382;height:101" type="#_x0000_t75" stroked="false">
                <v:imagedata r:id="rId151" o:title=""/>
              </v:shape>
              <v:shape style="position:absolute;left:3768;top:3277;width:3260;height:10" type="#_x0000_t75" stroked="false">
                <v:imagedata r:id="rId147" o:title=""/>
              </v:shape>
              <v:shape style="position:absolute;left:7024;top:3277;width:3922;height:10" type="#_x0000_t75" stroked="false">
                <v:imagedata r:id="rId148" o:title=""/>
              </v:shape>
            </v:group>
            <v:group style="position:absolute;left:3773;top:3286;width:10;height:20" coordorigin="3773,3286" coordsize="10,20">
              <v:shape style="position:absolute;left:3773;top:3286;width:10;height:20" coordorigin="3773,3286" coordsize="10,20" path="m3773,3305l3783,3305,3783,3286,3773,3286,3773,3305xe" filled="true" fillcolor="#000000" stroked="false">
                <v:path arrowok="t"/>
                <v:fill type="solid"/>
              </v:shape>
            </v:group>
            <v:group style="position:absolute;left:3773;top:3305;width:10;height:20" coordorigin="3773,3305" coordsize="10,20">
              <v:shape style="position:absolute;left:3773;top:3305;width:10;height:20" coordorigin="3773,3305" coordsize="10,20" path="m3773,3325l3783,3325,3783,3305,3773,3305,3773,3325xe" filled="true" fillcolor="#000000" stroked="false">
                <v:path arrowok="t"/>
                <v:fill type="solid"/>
              </v:shape>
            </v:group>
            <v:group style="position:absolute;left:3773;top:3325;width:10;height:20" coordorigin="3773,3325" coordsize="10,20">
              <v:shape style="position:absolute;left:3773;top:3325;width:10;height:20" coordorigin="3773,3325" coordsize="10,20" path="m3773,3344l3783,3344,3783,3325,3773,3325,3773,3344xe" filled="true" fillcolor="#000000" stroked="false">
                <v:path arrowok="t"/>
                <v:fill type="solid"/>
              </v:shape>
            </v:group>
            <v:group style="position:absolute;left:3773;top:3344;width:10;height:20" coordorigin="3773,3344" coordsize="10,20">
              <v:shape style="position:absolute;left:3773;top:3344;width:10;height:20" coordorigin="3773,3344" coordsize="10,20" path="m3773,3363l3783,3363,3783,3344,3773,3344,3773,3363xe" filled="true" fillcolor="#000000" stroked="false">
                <v:path arrowok="t"/>
                <v:fill type="solid"/>
              </v:shape>
            </v:group>
            <v:group style="position:absolute;left:3773;top:3363;width:10;height:20" coordorigin="3773,3363" coordsize="10,20">
              <v:shape style="position:absolute;left:3773;top:3363;width:10;height:20" coordorigin="3773,3363" coordsize="10,20" path="m3773,3382l3783,3382,3783,3363,3773,3363,3773,3382xe" filled="true" fillcolor="#000000" stroked="false">
                <v:path arrowok="t"/>
                <v:fill type="solid"/>
              </v:shape>
            </v:group>
            <v:group style="position:absolute;left:3773;top:3382;width:10;height:20" coordorigin="3773,3382" coordsize="10,20">
              <v:shape style="position:absolute;left:3773;top:3382;width:10;height:20" coordorigin="3773,3382" coordsize="10,20" path="m3773,3401l3783,3401,3783,3382,3773,3382,3773,3401xe" filled="true" fillcolor="#000000" stroked="false">
                <v:path arrowok="t"/>
                <v:fill type="solid"/>
              </v:shape>
            </v:group>
            <v:group style="position:absolute;left:3773;top:3401;width:10;height:20" coordorigin="3773,3401" coordsize="10,20">
              <v:shape style="position:absolute;left:3773;top:3401;width:10;height:20" coordorigin="3773,3401" coordsize="10,20" path="m3773,3421l3783,3421,3783,3401,3773,3401,3773,3421xe" filled="true" fillcolor="#000000" stroked="false">
                <v:path arrowok="t"/>
                <v:fill type="solid"/>
              </v:shape>
            </v:group>
            <v:group style="position:absolute;left:3773;top:3421;width:10;height:20" coordorigin="3773,3421" coordsize="10,20">
              <v:shape style="position:absolute;left:3773;top:3421;width:10;height:20" coordorigin="3773,3421" coordsize="10,20" path="m3773,3440l3783,3440,3783,3421,3773,3421,3773,3440xe" filled="true" fillcolor="#000000" stroked="false">
                <v:path arrowok="t"/>
                <v:fill type="solid"/>
              </v:shape>
            </v:group>
            <v:group style="position:absolute;left:3773;top:3440;width:10;height:20" coordorigin="3773,3440" coordsize="10,20">
              <v:shape style="position:absolute;left:3773;top:3440;width:10;height:20" coordorigin="3773,3440" coordsize="10,20" path="m3773,3459l3783,3459,3783,3440,3773,3440,3773,3459xe" filled="true" fillcolor="#000000" stroked="false">
                <v:path arrowok="t"/>
                <v:fill type="solid"/>
              </v:shape>
            </v:group>
            <v:group style="position:absolute;left:3773;top:3459;width:10;height:20" coordorigin="3773,3459" coordsize="10,20">
              <v:shape style="position:absolute;left:3773;top:3459;width:10;height:20" coordorigin="3773,3459" coordsize="10,20" path="m3773,3478l3783,3478,3783,3459,3773,3459,3773,3478xe" filled="true" fillcolor="#000000" stroked="false">
                <v:path arrowok="t"/>
                <v:fill type="solid"/>
              </v:shape>
            </v:group>
            <v:group style="position:absolute;left:3773;top:3478;width:10;height:20" coordorigin="3773,3478" coordsize="10,20">
              <v:shape style="position:absolute;left:3773;top:3478;width:10;height:20" coordorigin="3773,3478" coordsize="10,20" path="m3773,3497l3783,3497,3783,3478,3773,3478,3773,3497xe" filled="true" fillcolor="#000000" stroked="false">
                <v:path arrowok="t"/>
                <v:fill type="solid"/>
              </v:shape>
            </v:group>
            <v:group style="position:absolute;left:3773;top:3497;width:10;height:20" coordorigin="3773,3497" coordsize="10,20">
              <v:shape style="position:absolute;left:3773;top:3497;width:10;height:20" coordorigin="3773,3497" coordsize="10,20" path="m3773,3517l3783,3517,3783,3497,3773,3497,3773,3517xe" filled="true" fillcolor="#000000" stroked="false">
                <v:path arrowok="t"/>
                <v:fill type="solid"/>
              </v:shape>
            </v:group>
            <v:group style="position:absolute;left:3773;top:3517;width:10;height:20" coordorigin="3773,3517" coordsize="10,20">
              <v:shape style="position:absolute;left:3773;top:3517;width:10;height:20" coordorigin="3773,3517" coordsize="10,20" path="m3773,3536l3783,3536,3783,3517,3773,3517,3773,3536xe" filled="true" fillcolor="#000000" stroked="false">
                <v:path arrowok="t"/>
                <v:fill type="solid"/>
              </v:shape>
            </v:group>
            <v:group style="position:absolute;left:3773;top:3536;width:10;height:20" coordorigin="3773,3536" coordsize="10,20">
              <v:shape style="position:absolute;left:3773;top:3536;width:10;height:20" coordorigin="3773,3536" coordsize="10,20" path="m3773,3555l3783,3555,3783,3536,3773,3536,3773,3555xe" filled="true" fillcolor="#000000" stroked="false">
                <v:path arrowok="t"/>
                <v:fill type="solid"/>
              </v:shape>
            </v:group>
            <v:group style="position:absolute;left:3773;top:3555;width:10;height:20" coordorigin="3773,3555" coordsize="10,20">
              <v:shape style="position:absolute;left:3773;top:3555;width:10;height:20" coordorigin="3773,3555" coordsize="10,20" path="m3773,3574l3783,3574,3783,3555,3773,3555,3773,3574xe" filled="true" fillcolor="#000000" stroked="false">
                <v:path arrowok="t"/>
                <v:fill type="solid"/>
              </v:shape>
            </v:group>
            <v:group style="position:absolute;left:3773;top:3574;width:10;height:20" coordorigin="3773,3574" coordsize="10,20">
              <v:shape style="position:absolute;left:3773;top:3574;width:10;height:20" coordorigin="3773,3574" coordsize="10,20" path="m3773,3593l3783,3593,3783,3574,3773,3574,3773,3593xe" filled="true" fillcolor="#000000" stroked="false">
                <v:path arrowok="t"/>
                <v:fill type="solid"/>
              </v:shape>
            </v:group>
            <v:group style="position:absolute;left:3773;top:3593;width:10;height:20" coordorigin="3773,3593" coordsize="10,20">
              <v:shape style="position:absolute;left:3773;top:3593;width:10;height:20" coordorigin="3773,3593" coordsize="10,20" path="m3773,3613l3783,3613,3783,3593,3773,3593,3773,3613xe" filled="true" fillcolor="#000000" stroked="false">
                <v:path arrowok="t"/>
                <v:fill type="solid"/>
              </v:shape>
            </v:group>
            <v:group style="position:absolute;left:3773;top:3613;width:10;height:20" coordorigin="3773,3613" coordsize="10,20">
              <v:shape style="position:absolute;left:3773;top:3613;width:10;height:20" coordorigin="3773,3613" coordsize="10,20" path="m3773,3632l3783,3632,3783,3613,3773,3613,3773,3632xe" filled="true" fillcolor="#000000" stroked="false">
                <v:path arrowok="t"/>
                <v:fill type="solid"/>
              </v:shape>
            </v:group>
            <v:group style="position:absolute;left:3773;top:3632;width:10;height:20" coordorigin="3773,3632" coordsize="10,20">
              <v:shape style="position:absolute;left:3773;top:3632;width:10;height:20" coordorigin="3773,3632" coordsize="10,20" path="m3773,3651l3783,3651,3783,3632,3773,3632,3773,3651xe" filled="true" fillcolor="#000000" stroked="false">
                <v:path arrowok="t"/>
                <v:fill type="solid"/>
              </v:shape>
            </v:group>
            <v:group style="position:absolute;left:3773;top:3651;width:10;height:20" coordorigin="3773,3651" coordsize="10,20">
              <v:shape style="position:absolute;left:3773;top:3651;width:10;height:20" coordorigin="3773,3651" coordsize="10,20" path="m3773,3670l3783,3670,3783,3651,3773,3651,3773,3670xe" filled="true" fillcolor="#000000" stroked="false">
                <v:path arrowok="t"/>
                <v:fill type="solid"/>
              </v:shape>
            </v:group>
            <v:group style="position:absolute;left:3773;top:3670;width:10;height:20" coordorigin="3773,3670" coordsize="10,20">
              <v:shape style="position:absolute;left:3773;top:3670;width:10;height:20" coordorigin="3773,3670" coordsize="10,20" path="m3773,3689l3783,3689,3783,3670,3773,3670,3773,3689xe" filled="true" fillcolor="#000000" stroked="false">
                <v:path arrowok="t"/>
                <v:fill type="solid"/>
              </v:shape>
            </v:group>
            <v:group style="position:absolute;left:3773;top:3689;width:10;height:20" coordorigin="3773,3689" coordsize="10,20">
              <v:shape style="position:absolute;left:3773;top:3689;width:10;height:20" coordorigin="3773,3689" coordsize="10,20" path="m3773,3709l3783,3709,3783,3689,3773,3689,3773,3709xe" filled="true" fillcolor="#000000" stroked="false">
                <v:path arrowok="t"/>
                <v:fill type="solid"/>
              </v:shape>
            </v:group>
            <v:group style="position:absolute;left:3773;top:3709;width:10;height:20" coordorigin="3773,3709" coordsize="10,20">
              <v:shape style="position:absolute;left:3773;top:3709;width:10;height:20" coordorigin="3773,3709" coordsize="10,20" path="m3773,3728l3783,3728,3783,3709,3773,3709,3773,3728xe" filled="true" fillcolor="#000000" stroked="false">
                <v:path arrowok="t"/>
                <v:fill type="solid"/>
              </v:shape>
            </v:group>
            <v:group style="position:absolute;left:3773;top:3728;width:10;height:20" coordorigin="3773,3728" coordsize="10,20">
              <v:shape style="position:absolute;left:3773;top:3728;width:10;height:20" coordorigin="3773,3728" coordsize="10,20" path="m3773,3747l3783,3747,3783,3728,3773,3728,3773,3747xe" filled="true" fillcolor="#000000" stroked="false">
                <v:path arrowok="t"/>
                <v:fill type="solid"/>
              </v:shape>
            </v:group>
            <v:group style="position:absolute;left:3773;top:3747;width:10;height:20" coordorigin="3773,3747" coordsize="10,20">
              <v:shape style="position:absolute;left:3773;top:3747;width:10;height:20" coordorigin="3773,3747" coordsize="10,20" path="m3773,3766l3783,3766,3783,3747,3773,3747,3773,3766xe" filled="true" fillcolor="#000000" stroked="false">
                <v:path arrowok="t"/>
                <v:fill type="solid"/>
              </v:shape>
            </v:group>
            <v:group style="position:absolute;left:3773;top:3766;width:10;height:20" coordorigin="3773,3766" coordsize="10,20">
              <v:shape style="position:absolute;left:3773;top:3766;width:10;height:20" coordorigin="3773,3766" coordsize="10,20" path="m3773,3785l3783,3785,3783,3766,3773,3766,3773,3785xe" filled="true" fillcolor="#000000" stroked="false">
                <v:path arrowok="t"/>
                <v:fill type="solid"/>
              </v:shape>
            </v:group>
            <v:group style="position:absolute;left:3773;top:3785;width:10;height:20" coordorigin="3773,3785" coordsize="10,20">
              <v:shape style="position:absolute;left:3773;top:3785;width:10;height:20" coordorigin="3773,3785" coordsize="10,20" path="m3773,3805l3783,3805,3783,3785,3773,3785,3773,3805xe" filled="true" fillcolor="#000000" stroked="false">
                <v:path arrowok="t"/>
                <v:fill type="solid"/>
              </v:shape>
            </v:group>
            <v:group style="position:absolute;left:3773;top:3805;width:10;height:20" coordorigin="3773,3805" coordsize="10,20">
              <v:shape style="position:absolute;left:3773;top:3805;width:10;height:20" coordorigin="3773,3805" coordsize="10,20" path="m3773,3824l3783,3824,3783,3805,3773,3805,3773,3824xe" filled="true" fillcolor="#000000" stroked="false">
                <v:path arrowok="t"/>
                <v:fill type="solid"/>
              </v:shape>
            </v:group>
            <v:group style="position:absolute;left:3773;top:3824;width:10;height:20" coordorigin="3773,3824" coordsize="10,20">
              <v:shape style="position:absolute;left:3773;top:3824;width:10;height:20" coordorigin="3773,3824" coordsize="10,20" path="m3773,3843l3783,3843,3783,3824,3773,3824,3773,3843xe" filled="true" fillcolor="#000000" stroked="false">
                <v:path arrowok="t"/>
                <v:fill type="solid"/>
              </v:shape>
            </v:group>
            <v:group style="position:absolute;left:3773;top:3843;width:10;height:20" coordorigin="3773,3843" coordsize="10,20">
              <v:shape style="position:absolute;left:3773;top:3843;width:10;height:20" coordorigin="3773,3843" coordsize="10,20" path="m3773,3862l3783,3862,3783,3843,3773,3843,3773,3862xe" filled="true" fillcolor="#000000" stroked="false">
                <v:path arrowok="t"/>
                <v:fill type="solid"/>
              </v:shape>
            </v:group>
            <v:group style="position:absolute;left:3773;top:3862;width:10;height:20" coordorigin="3773,3862" coordsize="10,20">
              <v:shape style="position:absolute;left:3773;top:3862;width:10;height:20" coordorigin="3773,3862" coordsize="10,20" path="m3773,3881l3783,3881,3783,3862,3773,3862,3773,3881xe" filled="true" fillcolor="#000000" stroked="false">
                <v:path arrowok="t"/>
                <v:fill type="solid"/>
              </v:shape>
            </v:group>
            <v:group style="position:absolute;left:3773;top:3881;width:10;height:20" coordorigin="3773,3881" coordsize="10,20">
              <v:shape style="position:absolute;left:3773;top:3881;width:10;height:20" coordorigin="3773,3881" coordsize="10,20" path="m3773,3901l3783,3901,3783,3881,3773,3881,3773,3901xe" filled="true" fillcolor="#000000" stroked="false">
                <v:path arrowok="t"/>
                <v:fill type="solid"/>
              </v:shape>
            </v:group>
            <v:group style="position:absolute;left:3773;top:3907;width:10;height:2" coordorigin="3773,3907" coordsize="10,2">
              <v:shape style="position:absolute;left:3773;top:3907;width:10;height:2" coordorigin="3773,3907" coordsize="10,0" path="m3773,3907l3783,3907e" filled="false" stroked="true" strokeweight=".599980pt" strokecolor="#000000">
                <v:path arrowok="t"/>
              </v:shape>
            </v:group>
            <v:group style="position:absolute;left:5679;top:3286;width:10;height:20" coordorigin="5679,3286" coordsize="10,20">
              <v:shape style="position:absolute;left:5679;top:3286;width:10;height:20" coordorigin="5679,3286" coordsize="10,20" path="m5679,3305l5689,3305,5689,3286,5679,3286,5679,3305xe" filled="true" fillcolor="#000000" stroked="false">
                <v:path arrowok="t"/>
                <v:fill type="solid"/>
              </v:shape>
            </v:group>
            <v:group style="position:absolute;left:5679;top:3305;width:10;height:20" coordorigin="5679,3305" coordsize="10,20">
              <v:shape style="position:absolute;left:5679;top:3305;width:10;height:20" coordorigin="5679,3305" coordsize="10,20" path="m5679,3325l5689,3325,5689,3305,5679,3305,5679,3325xe" filled="true" fillcolor="#000000" stroked="false">
                <v:path arrowok="t"/>
                <v:fill type="solid"/>
              </v:shape>
            </v:group>
            <v:group style="position:absolute;left:5679;top:3325;width:10;height:20" coordorigin="5679,3325" coordsize="10,20">
              <v:shape style="position:absolute;left:5679;top:3325;width:10;height:20" coordorigin="5679,3325" coordsize="10,20" path="m5679,3344l5689,3344,5689,3325,5679,3325,5679,3344xe" filled="true" fillcolor="#000000" stroked="false">
                <v:path arrowok="t"/>
                <v:fill type="solid"/>
              </v:shape>
            </v:group>
            <v:group style="position:absolute;left:5679;top:3344;width:10;height:20" coordorigin="5679,3344" coordsize="10,20">
              <v:shape style="position:absolute;left:5679;top:3344;width:10;height:20" coordorigin="5679,3344" coordsize="10,20" path="m5679,3363l5689,3363,5689,3344,5679,3344,5679,3363xe" filled="true" fillcolor="#000000" stroked="false">
                <v:path arrowok="t"/>
                <v:fill type="solid"/>
              </v:shape>
            </v:group>
            <v:group style="position:absolute;left:5679;top:3363;width:10;height:20" coordorigin="5679,3363" coordsize="10,20">
              <v:shape style="position:absolute;left:5679;top:3363;width:10;height:20" coordorigin="5679,3363" coordsize="10,20" path="m5679,3382l5689,3382,5689,3363,5679,3363,5679,3382xe" filled="true" fillcolor="#000000" stroked="false">
                <v:path arrowok="t"/>
                <v:fill type="solid"/>
              </v:shape>
            </v:group>
            <v:group style="position:absolute;left:5679;top:3382;width:10;height:20" coordorigin="5679,3382" coordsize="10,20">
              <v:shape style="position:absolute;left:5679;top:3382;width:10;height:20" coordorigin="5679,3382" coordsize="10,20" path="m5679,3401l5689,3401,5689,3382,5679,3382,5679,3401xe" filled="true" fillcolor="#000000" stroked="false">
                <v:path arrowok="t"/>
                <v:fill type="solid"/>
              </v:shape>
            </v:group>
            <v:group style="position:absolute;left:5679;top:3401;width:10;height:20" coordorigin="5679,3401" coordsize="10,20">
              <v:shape style="position:absolute;left:5679;top:3401;width:10;height:20" coordorigin="5679,3401" coordsize="10,20" path="m5679,3421l5689,3421,5689,3401,5679,3401,5679,3421xe" filled="true" fillcolor="#000000" stroked="false">
                <v:path arrowok="t"/>
                <v:fill type="solid"/>
              </v:shape>
            </v:group>
            <v:group style="position:absolute;left:5679;top:3421;width:10;height:20" coordorigin="5679,3421" coordsize="10,20">
              <v:shape style="position:absolute;left:5679;top:3421;width:10;height:20" coordorigin="5679,3421" coordsize="10,20" path="m5679,3440l5689,3440,5689,3421,5679,3421,5679,3440xe" filled="true" fillcolor="#000000" stroked="false">
                <v:path arrowok="t"/>
                <v:fill type="solid"/>
              </v:shape>
            </v:group>
            <v:group style="position:absolute;left:5679;top:3440;width:10;height:20" coordorigin="5679,3440" coordsize="10,20">
              <v:shape style="position:absolute;left:5679;top:3440;width:10;height:20" coordorigin="5679,3440" coordsize="10,20" path="m5679,3459l5689,3459,5689,3440,5679,3440,5679,3459xe" filled="true" fillcolor="#000000" stroked="false">
                <v:path arrowok="t"/>
                <v:fill type="solid"/>
              </v:shape>
            </v:group>
            <v:group style="position:absolute;left:5679;top:3459;width:10;height:20" coordorigin="5679,3459" coordsize="10,20">
              <v:shape style="position:absolute;left:5679;top:3459;width:10;height:20" coordorigin="5679,3459" coordsize="10,20" path="m5679,3478l5689,3478,5689,3459,5679,3459,5679,3478xe" filled="true" fillcolor="#000000" stroked="false">
                <v:path arrowok="t"/>
                <v:fill type="solid"/>
              </v:shape>
            </v:group>
            <v:group style="position:absolute;left:5679;top:3478;width:10;height:20" coordorigin="5679,3478" coordsize="10,20">
              <v:shape style="position:absolute;left:5679;top:3478;width:10;height:20" coordorigin="5679,3478" coordsize="10,20" path="m5679,3497l5689,3497,5689,3478,5679,3478,5679,3497xe" filled="true" fillcolor="#000000" stroked="false">
                <v:path arrowok="t"/>
                <v:fill type="solid"/>
              </v:shape>
            </v:group>
            <v:group style="position:absolute;left:5679;top:3497;width:10;height:20" coordorigin="5679,3497" coordsize="10,20">
              <v:shape style="position:absolute;left:5679;top:3497;width:10;height:20" coordorigin="5679,3497" coordsize="10,20" path="m5679,3517l5689,3517,5689,3497,5679,3497,5679,3517xe" filled="true" fillcolor="#000000" stroked="false">
                <v:path arrowok="t"/>
                <v:fill type="solid"/>
              </v:shape>
            </v:group>
            <v:group style="position:absolute;left:5679;top:3517;width:10;height:20" coordorigin="5679,3517" coordsize="10,20">
              <v:shape style="position:absolute;left:5679;top:3517;width:10;height:20" coordorigin="5679,3517" coordsize="10,20" path="m5679,3536l5689,3536,5689,3517,5679,3517,5679,3536xe" filled="true" fillcolor="#000000" stroked="false">
                <v:path arrowok="t"/>
                <v:fill type="solid"/>
              </v:shape>
            </v:group>
            <v:group style="position:absolute;left:5679;top:3536;width:10;height:20" coordorigin="5679,3536" coordsize="10,20">
              <v:shape style="position:absolute;left:5679;top:3536;width:10;height:20" coordorigin="5679,3536" coordsize="10,20" path="m5679,3555l5689,3555,5689,3536,5679,3536,5679,3555xe" filled="true" fillcolor="#000000" stroked="false">
                <v:path arrowok="t"/>
                <v:fill type="solid"/>
              </v:shape>
            </v:group>
            <v:group style="position:absolute;left:5679;top:3555;width:10;height:20" coordorigin="5679,3555" coordsize="10,20">
              <v:shape style="position:absolute;left:5679;top:3555;width:10;height:20" coordorigin="5679,3555" coordsize="10,20" path="m5679,3574l5689,3574,5689,3555,5679,3555,5679,3574xe" filled="true" fillcolor="#000000" stroked="false">
                <v:path arrowok="t"/>
                <v:fill type="solid"/>
              </v:shape>
            </v:group>
            <v:group style="position:absolute;left:5679;top:3574;width:10;height:20" coordorigin="5679,3574" coordsize="10,20">
              <v:shape style="position:absolute;left:5679;top:3574;width:10;height:20" coordorigin="5679,3574" coordsize="10,20" path="m5679,3593l5689,3593,5689,3574,5679,3574,5679,3593xe" filled="true" fillcolor="#000000" stroked="false">
                <v:path arrowok="t"/>
                <v:fill type="solid"/>
              </v:shape>
            </v:group>
            <v:group style="position:absolute;left:5679;top:3593;width:10;height:20" coordorigin="5679,3593" coordsize="10,20">
              <v:shape style="position:absolute;left:5679;top:3593;width:10;height:20" coordorigin="5679,3593" coordsize="10,20" path="m5679,3613l5689,3613,5689,3593,5679,3593,5679,3613xe" filled="true" fillcolor="#000000" stroked="false">
                <v:path arrowok="t"/>
                <v:fill type="solid"/>
              </v:shape>
            </v:group>
            <v:group style="position:absolute;left:5679;top:3613;width:10;height:20" coordorigin="5679,3613" coordsize="10,20">
              <v:shape style="position:absolute;left:5679;top:3613;width:10;height:20" coordorigin="5679,3613" coordsize="10,20" path="m5679,3632l5689,3632,5689,3613,5679,3613,5679,3632xe" filled="true" fillcolor="#000000" stroked="false">
                <v:path arrowok="t"/>
                <v:fill type="solid"/>
              </v:shape>
            </v:group>
            <v:group style="position:absolute;left:5679;top:3632;width:10;height:20" coordorigin="5679,3632" coordsize="10,20">
              <v:shape style="position:absolute;left:5679;top:3632;width:10;height:20" coordorigin="5679,3632" coordsize="10,20" path="m5679,3651l5689,3651,5689,3632,5679,3632,5679,3651xe" filled="true" fillcolor="#000000" stroked="false">
                <v:path arrowok="t"/>
                <v:fill type="solid"/>
              </v:shape>
            </v:group>
            <v:group style="position:absolute;left:5679;top:3651;width:10;height:20" coordorigin="5679,3651" coordsize="10,20">
              <v:shape style="position:absolute;left:5679;top:3651;width:10;height:20" coordorigin="5679,3651" coordsize="10,20" path="m5679,3670l5689,3670,5689,3651,5679,3651,5679,3670xe" filled="true" fillcolor="#000000" stroked="false">
                <v:path arrowok="t"/>
                <v:fill type="solid"/>
              </v:shape>
            </v:group>
            <v:group style="position:absolute;left:5679;top:3670;width:10;height:20" coordorigin="5679,3670" coordsize="10,20">
              <v:shape style="position:absolute;left:5679;top:3670;width:10;height:20" coordorigin="5679,3670" coordsize="10,20" path="m5679,3689l5689,3689,5689,3670,5679,3670,5679,3689xe" filled="true" fillcolor="#000000" stroked="false">
                <v:path arrowok="t"/>
                <v:fill type="solid"/>
              </v:shape>
            </v:group>
            <v:group style="position:absolute;left:5679;top:3689;width:10;height:20" coordorigin="5679,3689" coordsize="10,20">
              <v:shape style="position:absolute;left:5679;top:3689;width:10;height:20" coordorigin="5679,3689" coordsize="10,20" path="m5679,3709l5689,3709,5689,3689,5679,3689,5679,3709xe" filled="true" fillcolor="#000000" stroked="false">
                <v:path arrowok="t"/>
                <v:fill type="solid"/>
              </v:shape>
            </v:group>
            <v:group style="position:absolute;left:5679;top:3709;width:10;height:20" coordorigin="5679,3709" coordsize="10,20">
              <v:shape style="position:absolute;left:5679;top:3709;width:10;height:20" coordorigin="5679,3709" coordsize="10,20" path="m5679,3728l5689,3728,5689,3709,5679,3709,5679,3728xe" filled="true" fillcolor="#000000" stroked="false">
                <v:path arrowok="t"/>
                <v:fill type="solid"/>
              </v:shape>
            </v:group>
            <v:group style="position:absolute;left:5679;top:3728;width:10;height:20" coordorigin="5679,3728" coordsize="10,20">
              <v:shape style="position:absolute;left:5679;top:3728;width:10;height:20" coordorigin="5679,3728" coordsize="10,20" path="m5679,3747l5689,3747,5689,3728,5679,3728,5679,3747xe" filled="true" fillcolor="#000000" stroked="false">
                <v:path arrowok="t"/>
                <v:fill type="solid"/>
              </v:shape>
            </v:group>
            <v:group style="position:absolute;left:5679;top:3747;width:10;height:20" coordorigin="5679,3747" coordsize="10,20">
              <v:shape style="position:absolute;left:5679;top:3747;width:10;height:20" coordorigin="5679,3747" coordsize="10,20" path="m5679,3766l5689,3766,5689,3747,5679,3747,5679,3766xe" filled="true" fillcolor="#000000" stroked="false">
                <v:path arrowok="t"/>
                <v:fill type="solid"/>
              </v:shape>
            </v:group>
            <v:group style="position:absolute;left:5679;top:3766;width:10;height:20" coordorigin="5679,3766" coordsize="10,20">
              <v:shape style="position:absolute;left:5679;top:3766;width:10;height:20" coordorigin="5679,3766" coordsize="10,20" path="m5679,3785l5689,3785,5689,3766,5679,3766,5679,3785xe" filled="true" fillcolor="#000000" stroked="false">
                <v:path arrowok="t"/>
                <v:fill type="solid"/>
              </v:shape>
            </v:group>
            <v:group style="position:absolute;left:5679;top:3785;width:10;height:20" coordorigin="5679,3785" coordsize="10,20">
              <v:shape style="position:absolute;left:5679;top:3785;width:10;height:20" coordorigin="5679,3785" coordsize="10,20" path="m5679,3805l5689,3805,5689,3785,5679,3785,5679,3805xe" filled="true" fillcolor="#000000" stroked="false">
                <v:path arrowok="t"/>
                <v:fill type="solid"/>
              </v:shape>
            </v:group>
            <v:group style="position:absolute;left:5679;top:3805;width:10;height:20" coordorigin="5679,3805" coordsize="10,20">
              <v:shape style="position:absolute;left:5679;top:3805;width:10;height:20" coordorigin="5679,3805" coordsize="10,20" path="m5679,3824l5689,3824,5689,3805,5679,3805,5679,3824xe" filled="true" fillcolor="#000000" stroked="false">
                <v:path arrowok="t"/>
                <v:fill type="solid"/>
              </v:shape>
            </v:group>
            <v:group style="position:absolute;left:5679;top:3824;width:10;height:20" coordorigin="5679,3824" coordsize="10,20">
              <v:shape style="position:absolute;left:5679;top:3824;width:10;height:20" coordorigin="5679,3824" coordsize="10,20" path="m5679,3843l5689,3843,5689,3824,5679,3824,5679,3843xe" filled="true" fillcolor="#000000" stroked="false">
                <v:path arrowok="t"/>
                <v:fill type="solid"/>
              </v:shape>
            </v:group>
            <v:group style="position:absolute;left:5679;top:3843;width:10;height:20" coordorigin="5679,3843" coordsize="10,20">
              <v:shape style="position:absolute;left:5679;top:3843;width:10;height:20" coordorigin="5679,3843" coordsize="10,20" path="m5679,3862l5689,3862,5689,3843,5679,3843,5679,3862xe" filled="true" fillcolor="#000000" stroked="false">
                <v:path arrowok="t"/>
                <v:fill type="solid"/>
              </v:shape>
            </v:group>
            <v:group style="position:absolute;left:5679;top:3862;width:10;height:20" coordorigin="5679,3862" coordsize="10,20">
              <v:shape style="position:absolute;left:5679;top:3862;width:10;height:20" coordorigin="5679,3862" coordsize="10,20" path="m5679,3881l5689,3881,5689,3862,5679,3862,5679,3881xe" filled="true" fillcolor="#000000" stroked="false">
                <v:path arrowok="t"/>
                <v:fill type="solid"/>
              </v:shape>
            </v:group>
            <v:group style="position:absolute;left:5679;top:3881;width:10;height:20" coordorigin="5679,3881" coordsize="10,20">
              <v:shape style="position:absolute;left:5679;top:3881;width:10;height:20" coordorigin="5679,3881" coordsize="10,20" path="m5679,3901l5689,3901,5689,3881,5679,3881,5679,3901xe" filled="true" fillcolor="#000000" stroked="false">
                <v:path arrowok="t"/>
                <v:fill type="solid"/>
              </v:shape>
            </v:group>
            <v:group style="position:absolute;left:5679;top:3907;width:10;height:2" coordorigin="5679,3907" coordsize="10,2">
              <v:shape style="position:absolute;left:5679;top:3907;width:10;height:2" coordorigin="5679,3907" coordsize="10,0" path="m5679,3907l5689,3907e" filled="false" stroked="true" strokeweight=".599980pt" strokecolor="#000000">
                <v:path arrowok="t"/>
              </v:shape>
              <v:shape style="position:absolute;left:2410;top:3913;width:1363;height:10" type="#_x0000_t75" stroked="false">
                <v:imagedata r:id="rId152" o:title=""/>
              </v:shape>
              <v:shape style="position:absolute;left:3768;top:3913;width:3260;height:10" type="#_x0000_t75" stroked="false">
                <v:imagedata r:id="rId150" o:title=""/>
              </v:shape>
              <v:shape style="position:absolute;left:7024;top:3913;width:3922;height:10" type="#_x0000_t75" stroked="false">
                <v:imagedata r:id="rId145" o:title=""/>
              </v:shape>
            </v:group>
            <v:group style="position:absolute;left:3773;top:3922;width:10;height:20" coordorigin="3773,3922" coordsize="10,20">
              <v:shape style="position:absolute;left:3773;top:3922;width:10;height:20" coordorigin="3773,3922" coordsize="10,20" path="m3773,3941l3783,3941,3783,3922,3773,3922,3773,3941xe" filled="true" fillcolor="#000000" stroked="false">
                <v:path arrowok="t"/>
                <v:fill type="solid"/>
              </v:shape>
            </v:group>
            <v:group style="position:absolute;left:3773;top:3941;width:10;height:20" coordorigin="3773,3941" coordsize="10,20">
              <v:shape style="position:absolute;left:3773;top:3941;width:10;height:20" coordorigin="3773,3941" coordsize="10,20" path="m3773,3961l3783,3961,3783,3941,3773,3941,3773,3961xe" filled="true" fillcolor="#000000" stroked="false">
                <v:path arrowok="t"/>
                <v:fill type="solid"/>
              </v:shape>
            </v:group>
            <v:group style="position:absolute;left:3773;top:3961;width:10;height:20" coordorigin="3773,3961" coordsize="10,20">
              <v:shape style="position:absolute;left:3773;top:3961;width:10;height:20" coordorigin="3773,3961" coordsize="10,20" path="m3773,3980l3783,3980,3783,3961,3773,3961,3773,3980xe" filled="true" fillcolor="#000000" stroked="false">
                <v:path arrowok="t"/>
                <v:fill type="solid"/>
              </v:shape>
            </v:group>
            <v:group style="position:absolute;left:3773;top:3980;width:10;height:20" coordorigin="3773,3980" coordsize="10,20">
              <v:shape style="position:absolute;left:3773;top:3980;width:10;height:20" coordorigin="3773,3980" coordsize="10,20" path="m3773,3999l3783,3999,3783,3980,3773,3980,3773,3999xe" filled="true" fillcolor="#000000" stroked="false">
                <v:path arrowok="t"/>
                <v:fill type="solid"/>
              </v:shape>
            </v:group>
            <v:group style="position:absolute;left:3773;top:3999;width:10;height:20" coordorigin="3773,3999" coordsize="10,20">
              <v:shape style="position:absolute;left:3773;top:3999;width:10;height:20" coordorigin="3773,3999" coordsize="10,20" path="m3773,4018l3783,4018,3783,3999,3773,3999,3773,4018xe" filled="true" fillcolor="#000000" stroked="false">
                <v:path arrowok="t"/>
                <v:fill type="solid"/>
              </v:shape>
            </v:group>
            <v:group style="position:absolute;left:3773;top:4018;width:10;height:20" coordorigin="3773,4018" coordsize="10,20">
              <v:shape style="position:absolute;left:3773;top:4018;width:10;height:20" coordorigin="3773,4018" coordsize="10,20" path="m3773,4037l3783,4037,3783,4018,3773,4018,3773,4037xe" filled="true" fillcolor="#000000" stroked="false">
                <v:path arrowok="t"/>
                <v:fill type="solid"/>
              </v:shape>
            </v:group>
            <v:group style="position:absolute;left:3773;top:4037;width:10;height:20" coordorigin="3773,4037" coordsize="10,20">
              <v:shape style="position:absolute;left:3773;top:4037;width:10;height:20" coordorigin="3773,4037" coordsize="10,20" path="m3773,4057l3783,4057,3783,4037,3773,4037,3773,4057xe" filled="true" fillcolor="#000000" stroked="false">
                <v:path arrowok="t"/>
                <v:fill type="solid"/>
              </v:shape>
            </v:group>
            <v:group style="position:absolute;left:3773;top:4057;width:10;height:20" coordorigin="3773,4057" coordsize="10,20">
              <v:shape style="position:absolute;left:3773;top:4057;width:10;height:20" coordorigin="3773,4057" coordsize="10,20" path="m3773,4076l3783,4076,3783,4057,3773,4057,3773,4076xe" filled="true" fillcolor="#000000" stroked="false">
                <v:path arrowok="t"/>
                <v:fill type="solid"/>
              </v:shape>
            </v:group>
            <v:group style="position:absolute;left:3773;top:4076;width:10;height:20" coordorigin="3773,4076" coordsize="10,20">
              <v:shape style="position:absolute;left:3773;top:4076;width:10;height:20" coordorigin="3773,4076" coordsize="10,20" path="m3773,4095l3783,4095,3783,4076,3773,4076,3773,4095xe" filled="true" fillcolor="#000000" stroked="false">
                <v:path arrowok="t"/>
                <v:fill type="solid"/>
              </v:shape>
            </v:group>
            <v:group style="position:absolute;left:3773;top:4095;width:10;height:20" coordorigin="3773,4095" coordsize="10,20">
              <v:shape style="position:absolute;left:3773;top:4095;width:10;height:20" coordorigin="3773,4095" coordsize="10,20" path="m3773,4114l3783,4114,3783,4095,3773,4095,3773,4114xe" filled="true" fillcolor="#000000" stroked="false">
                <v:path arrowok="t"/>
                <v:fill type="solid"/>
              </v:shape>
            </v:group>
            <v:group style="position:absolute;left:3773;top:4114;width:10;height:20" coordorigin="3773,4114" coordsize="10,20">
              <v:shape style="position:absolute;left:3773;top:4114;width:10;height:20" coordorigin="3773,4114" coordsize="10,20" path="m3773,4133l3783,4133,3783,4114,3773,4114,3773,4133xe" filled="true" fillcolor="#000000" stroked="false">
                <v:path arrowok="t"/>
                <v:fill type="solid"/>
              </v:shape>
            </v:group>
            <v:group style="position:absolute;left:3773;top:4133;width:10;height:20" coordorigin="3773,4133" coordsize="10,20">
              <v:shape style="position:absolute;left:3773;top:4133;width:10;height:20" coordorigin="3773,4133" coordsize="10,20" path="m3773,4153l3783,4153,3783,4133,3773,4133,3773,4153xe" filled="true" fillcolor="#000000" stroked="false">
                <v:path arrowok="t"/>
                <v:fill type="solid"/>
              </v:shape>
            </v:group>
            <v:group style="position:absolute;left:3773;top:4153;width:10;height:20" coordorigin="3773,4153" coordsize="10,20">
              <v:shape style="position:absolute;left:3773;top:4153;width:10;height:20" coordorigin="3773,4153" coordsize="10,20" path="m3773,4172l3783,4172,3783,4153,3773,4153,3773,4172xe" filled="true" fillcolor="#000000" stroked="false">
                <v:path arrowok="t"/>
                <v:fill type="solid"/>
              </v:shape>
            </v:group>
            <v:group style="position:absolute;left:3773;top:4172;width:10;height:20" coordorigin="3773,4172" coordsize="10,20">
              <v:shape style="position:absolute;left:3773;top:4172;width:10;height:20" coordorigin="3773,4172" coordsize="10,20" path="m3773,4191l3783,4191,3783,4172,3773,4172,3773,4191xe" filled="true" fillcolor="#000000" stroked="false">
                <v:path arrowok="t"/>
                <v:fill type="solid"/>
              </v:shape>
            </v:group>
            <v:group style="position:absolute;left:3773;top:4191;width:10;height:20" coordorigin="3773,4191" coordsize="10,20">
              <v:shape style="position:absolute;left:3773;top:4191;width:10;height:20" coordorigin="3773,4191" coordsize="10,20" path="m3773,4210l3783,4210,3783,4191,3773,4191,3773,4210xe" filled="true" fillcolor="#000000" stroked="false">
                <v:path arrowok="t"/>
                <v:fill type="solid"/>
              </v:shape>
            </v:group>
            <v:group style="position:absolute;left:3773;top:4210;width:10;height:20" coordorigin="3773,4210" coordsize="10,20">
              <v:shape style="position:absolute;left:3773;top:4210;width:10;height:20" coordorigin="3773,4210" coordsize="10,20" path="m3773,4229l3783,4229,3783,4210,3773,4210,3773,4229xe" filled="true" fillcolor="#000000" stroked="false">
                <v:path arrowok="t"/>
                <v:fill type="solid"/>
              </v:shape>
            </v:group>
            <v:group style="position:absolute;left:3773;top:4229;width:10;height:20" coordorigin="3773,4229" coordsize="10,20">
              <v:shape style="position:absolute;left:3773;top:4229;width:10;height:20" coordorigin="3773,4229" coordsize="10,20" path="m3773,4249l3783,4249,3783,4229,3773,4229,3773,4249xe" filled="true" fillcolor="#000000" stroked="false">
                <v:path arrowok="t"/>
                <v:fill type="solid"/>
              </v:shape>
            </v:group>
            <v:group style="position:absolute;left:3773;top:4249;width:10;height:20" coordorigin="3773,4249" coordsize="10,20">
              <v:shape style="position:absolute;left:3773;top:4249;width:10;height:20" coordorigin="3773,4249" coordsize="10,20" path="m3773,4268l3783,4268,3783,4249,3773,4249,3773,4268xe" filled="true" fillcolor="#000000" stroked="false">
                <v:path arrowok="t"/>
                <v:fill type="solid"/>
              </v:shape>
            </v:group>
            <v:group style="position:absolute;left:3773;top:4268;width:10;height:20" coordorigin="3773,4268" coordsize="10,20">
              <v:shape style="position:absolute;left:3773;top:4268;width:10;height:20" coordorigin="3773,4268" coordsize="10,20" path="m3773,4287l3783,4287,3783,4268,3773,4268,3773,4287xe" filled="true" fillcolor="#000000" stroked="false">
                <v:path arrowok="t"/>
                <v:fill type="solid"/>
              </v:shape>
            </v:group>
            <v:group style="position:absolute;left:3773;top:4287;width:10;height:20" coordorigin="3773,4287" coordsize="10,20">
              <v:shape style="position:absolute;left:3773;top:4287;width:10;height:20" coordorigin="3773,4287" coordsize="10,20" path="m3773,4306l3783,4306,3783,4287,3773,4287,3773,4306xe" filled="true" fillcolor="#000000" stroked="false">
                <v:path arrowok="t"/>
                <v:fill type="solid"/>
              </v:shape>
            </v:group>
            <v:group style="position:absolute;left:3773;top:4306;width:10;height:20" coordorigin="3773,4306" coordsize="10,20">
              <v:shape style="position:absolute;left:3773;top:4306;width:10;height:20" coordorigin="3773,4306" coordsize="10,20" path="m3773,4325l3783,4325,3783,4306,3773,4306,3773,4325xe" filled="true" fillcolor="#000000" stroked="false">
                <v:path arrowok="t"/>
                <v:fill type="solid"/>
              </v:shape>
            </v:group>
            <v:group style="position:absolute;left:3773;top:4325;width:10;height:20" coordorigin="3773,4325" coordsize="10,20">
              <v:shape style="position:absolute;left:3773;top:4325;width:10;height:20" coordorigin="3773,4325" coordsize="10,20" path="m3773,4345l3783,4345,3783,4325,3773,4325,3773,4345xe" filled="true" fillcolor="#000000" stroked="false">
                <v:path arrowok="t"/>
                <v:fill type="solid"/>
              </v:shape>
            </v:group>
            <v:group style="position:absolute;left:3773;top:4345;width:10;height:20" coordorigin="3773,4345" coordsize="10,20">
              <v:shape style="position:absolute;left:3773;top:4345;width:10;height:20" coordorigin="3773,4345" coordsize="10,20" path="m3773,4364l3783,4364,3783,4345,3773,4345,3773,4364xe" filled="true" fillcolor="#000000" stroked="false">
                <v:path arrowok="t"/>
                <v:fill type="solid"/>
              </v:shape>
            </v:group>
            <v:group style="position:absolute;left:3773;top:4364;width:10;height:20" coordorigin="3773,4364" coordsize="10,20">
              <v:shape style="position:absolute;left:3773;top:4364;width:10;height:20" coordorigin="3773,4364" coordsize="10,20" path="m3773,4383l3783,4383,3783,4364,3773,4364,3773,4383xe" filled="true" fillcolor="#000000" stroked="false">
                <v:path arrowok="t"/>
                <v:fill type="solid"/>
              </v:shape>
            </v:group>
            <v:group style="position:absolute;left:3773;top:4383;width:10;height:20" coordorigin="3773,4383" coordsize="10,20">
              <v:shape style="position:absolute;left:3773;top:4383;width:10;height:20" coordorigin="3773,4383" coordsize="10,20" path="m3773,4402l3783,4402,3783,4383,3773,4383,3773,4402xe" filled="true" fillcolor="#000000" stroked="false">
                <v:path arrowok="t"/>
                <v:fill type="solid"/>
              </v:shape>
            </v:group>
            <v:group style="position:absolute;left:3773;top:4402;width:10;height:20" coordorigin="3773,4402" coordsize="10,20">
              <v:shape style="position:absolute;left:3773;top:4402;width:10;height:20" coordorigin="3773,4402" coordsize="10,20" path="m3773,4421l3783,4421,3783,4402,3773,4402,3773,4421xe" filled="true" fillcolor="#000000" stroked="false">
                <v:path arrowok="t"/>
                <v:fill type="solid"/>
              </v:shape>
            </v:group>
            <v:group style="position:absolute;left:3773;top:4421;width:10;height:20" coordorigin="3773,4421" coordsize="10,20">
              <v:shape style="position:absolute;left:3773;top:4421;width:10;height:20" coordorigin="3773,4421" coordsize="10,20" path="m3773,4441l3783,4441,3783,4421,3773,4421,3773,4441xe" filled="true" fillcolor="#000000" stroked="false">
                <v:path arrowok="t"/>
                <v:fill type="solid"/>
              </v:shape>
            </v:group>
            <v:group style="position:absolute;left:3773;top:4441;width:10;height:20" coordorigin="3773,4441" coordsize="10,20">
              <v:shape style="position:absolute;left:3773;top:4441;width:10;height:20" coordorigin="3773,4441" coordsize="10,20" path="m3773,4460l3783,4460,3783,4441,3773,4441,3773,4460xe" filled="true" fillcolor="#000000" stroked="false">
                <v:path arrowok="t"/>
                <v:fill type="solid"/>
              </v:shape>
            </v:group>
            <v:group style="position:absolute;left:3773;top:4460;width:10;height:20" coordorigin="3773,4460" coordsize="10,20">
              <v:shape style="position:absolute;left:3773;top:4460;width:10;height:20" coordorigin="3773,4460" coordsize="10,20" path="m3773,4479l3783,4479,3783,4460,3773,4460,3773,4479xe" filled="true" fillcolor="#000000" stroked="false">
                <v:path arrowok="t"/>
                <v:fill type="solid"/>
              </v:shape>
            </v:group>
            <v:group style="position:absolute;left:3773;top:4479;width:10;height:20" coordorigin="3773,4479" coordsize="10,20">
              <v:shape style="position:absolute;left:3773;top:4479;width:10;height:20" coordorigin="3773,4479" coordsize="10,20" path="m3773,4498l3783,4498,3783,4479,3773,4479,3773,4498xe" filled="true" fillcolor="#000000" stroked="false">
                <v:path arrowok="t"/>
                <v:fill type="solid"/>
              </v:shape>
            </v:group>
            <v:group style="position:absolute;left:3773;top:4498;width:10;height:20" coordorigin="3773,4498" coordsize="10,20">
              <v:shape style="position:absolute;left:3773;top:4498;width:10;height:20" coordorigin="3773,4498" coordsize="10,20" path="m3773,4517l3783,4517,3783,4498,3773,4498,3773,4517xe" filled="true" fillcolor="#000000" stroked="false">
                <v:path arrowok="t"/>
                <v:fill type="solid"/>
              </v:shape>
            </v:group>
            <v:group style="position:absolute;left:3773;top:4517;width:10;height:20" coordorigin="3773,4517" coordsize="10,20">
              <v:shape style="position:absolute;left:3773;top:4517;width:10;height:20" coordorigin="3773,4517" coordsize="10,20" path="m3773,4537l3783,4537,3783,4517,3773,4517,3773,4537xe" filled="true" fillcolor="#000000" stroked="false">
                <v:path arrowok="t"/>
                <v:fill type="solid"/>
              </v:shape>
            </v:group>
            <v:group style="position:absolute;left:3773;top:4541;width:10;height:2" coordorigin="3773,4541" coordsize="10,2">
              <v:shape style="position:absolute;left:3773;top:4541;width:10;height:2" coordorigin="3773,4541" coordsize="10,0" path="m3773,4541l3783,4541e" filled="false" stroked="true" strokeweight=".48004pt" strokecolor="#000000">
                <v:path arrowok="t"/>
              </v:shape>
            </v:group>
            <v:group style="position:absolute;left:5679;top:3922;width:10;height:20" coordorigin="5679,3922" coordsize="10,20">
              <v:shape style="position:absolute;left:5679;top:3922;width:10;height:20" coordorigin="5679,3922" coordsize="10,20" path="m5679,3941l5689,3941,5689,3922,5679,3922,5679,3941xe" filled="true" fillcolor="#000000" stroked="false">
                <v:path arrowok="t"/>
                <v:fill type="solid"/>
              </v:shape>
            </v:group>
            <v:group style="position:absolute;left:5679;top:3941;width:10;height:20" coordorigin="5679,3941" coordsize="10,20">
              <v:shape style="position:absolute;left:5679;top:3941;width:10;height:20" coordorigin="5679,3941" coordsize="10,20" path="m5679,3961l5689,3961,5689,3941,5679,3941,5679,3961xe" filled="true" fillcolor="#000000" stroked="false">
                <v:path arrowok="t"/>
                <v:fill type="solid"/>
              </v:shape>
            </v:group>
            <v:group style="position:absolute;left:5679;top:3961;width:10;height:20" coordorigin="5679,3961" coordsize="10,20">
              <v:shape style="position:absolute;left:5679;top:3961;width:10;height:20" coordorigin="5679,3961" coordsize="10,20" path="m5679,3980l5689,3980,5689,3961,5679,3961,5679,3980xe" filled="true" fillcolor="#000000" stroked="false">
                <v:path arrowok="t"/>
                <v:fill type="solid"/>
              </v:shape>
            </v:group>
            <v:group style="position:absolute;left:5679;top:3980;width:10;height:20" coordorigin="5679,3980" coordsize="10,20">
              <v:shape style="position:absolute;left:5679;top:3980;width:10;height:20" coordorigin="5679,3980" coordsize="10,20" path="m5679,3999l5689,3999,5689,3980,5679,3980,5679,3999xe" filled="true" fillcolor="#000000" stroked="false">
                <v:path arrowok="t"/>
                <v:fill type="solid"/>
              </v:shape>
            </v:group>
            <v:group style="position:absolute;left:5679;top:3999;width:10;height:20" coordorigin="5679,3999" coordsize="10,20">
              <v:shape style="position:absolute;left:5679;top:3999;width:10;height:20" coordorigin="5679,3999" coordsize="10,20" path="m5679,4018l5689,4018,5689,3999,5679,3999,5679,4018xe" filled="true" fillcolor="#000000" stroked="false">
                <v:path arrowok="t"/>
                <v:fill type="solid"/>
              </v:shape>
            </v:group>
            <v:group style="position:absolute;left:5679;top:4018;width:10;height:20" coordorigin="5679,4018" coordsize="10,20">
              <v:shape style="position:absolute;left:5679;top:4018;width:10;height:20" coordorigin="5679,4018" coordsize="10,20" path="m5679,4037l5689,4037,5689,4018,5679,4018,5679,4037xe" filled="true" fillcolor="#000000" stroked="false">
                <v:path arrowok="t"/>
                <v:fill type="solid"/>
              </v:shape>
            </v:group>
            <v:group style="position:absolute;left:5679;top:4037;width:10;height:20" coordorigin="5679,4037" coordsize="10,20">
              <v:shape style="position:absolute;left:5679;top:4037;width:10;height:20" coordorigin="5679,4037" coordsize="10,20" path="m5679,4057l5689,4057,5689,4037,5679,4037,5679,4057xe" filled="true" fillcolor="#000000" stroked="false">
                <v:path arrowok="t"/>
                <v:fill type="solid"/>
              </v:shape>
            </v:group>
            <v:group style="position:absolute;left:5679;top:4057;width:10;height:20" coordorigin="5679,4057" coordsize="10,20">
              <v:shape style="position:absolute;left:5679;top:4057;width:10;height:20" coordorigin="5679,4057" coordsize="10,20" path="m5679,4076l5689,4076,5689,4057,5679,4057,5679,4076xe" filled="true" fillcolor="#000000" stroked="false">
                <v:path arrowok="t"/>
                <v:fill type="solid"/>
              </v:shape>
            </v:group>
            <v:group style="position:absolute;left:5679;top:4076;width:10;height:20" coordorigin="5679,4076" coordsize="10,20">
              <v:shape style="position:absolute;left:5679;top:4076;width:10;height:20" coordorigin="5679,4076" coordsize="10,20" path="m5679,4095l5689,4095,5689,4076,5679,4076,5679,4095xe" filled="true" fillcolor="#000000" stroked="false">
                <v:path arrowok="t"/>
                <v:fill type="solid"/>
              </v:shape>
            </v:group>
            <v:group style="position:absolute;left:5679;top:4095;width:10;height:20" coordorigin="5679,4095" coordsize="10,20">
              <v:shape style="position:absolute;left:5679;top:4095;width:10;height:20" coordorigin="5679,4095" coordsize="10,20" path="m5679,4114l5689,4114,5689,4095,5679,4095,5679,4114xe" filled="true" fillcolor="#000000" stroked="false">
                <v:path arrowok="t"/>
                <v:fill type="solid"/>
              </v:shape>
            </v:group>
            <v:group style="position:absolute;left:5679;top:4114;width:10;height:20" coordorigin="5679,4114" coordsize="10,20">
              <v:shape style="position:absolute;left:5679;top:4114;width:10;height:20" coordorigin="5679,4114" coordsize="10,20" path="m5679,4133l5689,4133,5689,4114,5679,4114,5679,4133xe" filled="true" fillcolor="#000000" stroked="false">
                <v:path arrowok="t"/>
                <v:fill type="solid"/>
              </v:shape>
            </v:group>
            <v:group style="position:absolute;left:5679;top:4133;width:10;height:20" coordorigin="5679,4133" coordsize="10,20">
              <v:shape style="position:absolute;left:5679;top:4133;width:10;height:20" coordorigin="5679,4133" coordsize="10,20" path="m5679,4153l5689,4153,5689,4133,5679,4133,5679,4153xe" filled="true" fillcolor="#000000" stroked="false">
                <v:path arrowok="t"/>
                <v:fill type="solid"/>
              </v:shape>
            </v:group>
            <v:group style="position:absolute;left:5679;top:4153;width:10;height:20" coordorigin="5679,4153" coordsize="10,20">
              <v:shape style="position:absolute;left:5679;top:4153;width:10;height:20" coordorigin="5679,4153" coordsize="10,20" path="m5679,4172l5689,4172,5689,4153,5679,4153,5679,4172xe" filled="true" fillcolor="#000000" stroked="false">
                <v:path arrowok="t"/>
                <v:fill type="solid"/>
              </v:shape>
            </v:group>
            <v:group style="position:absolute;left:5679;top:4172;width:10;height:20" coordorigin="5679,4172" coordsize="10,20">
              <v:shape style="position:absolute;left:5679;top:4172;width:10;height:20" coordorigin="5679,4172" coordsize="10,20" path="m5679,4191l5689,4191,5689,4172,5679,4172,5679,4191xe" filled="true" fillcolor="#000000" stroked="false">
                <v:path arrowok="t"/>
                <v:fill type="solid"/>
              </v:shape>
            </v:group>
            <v:group style="position:absolute;left:5679;top:4191;width:10;height:20" coordorigin="5679,4191" coordsize="10,20">
              <v:shape style="position:absolute;left:5679;top:4191;width:10;height:20" coordorigin="5679,4191" coordsize="10,20" path="m5679,4210l5689,4210,5689,4191,5679,4191,5679,4210xe" filled="true" fillcolor="#000000" stroked="false">
                <v:path arrowok="t"/>
                <v:fill type="solid"/>
              </v:shape>
            </v:group>
            <v:group style="position:absolute;left:5679;top:4210;width:10;height:20" coordorigin="5679,4210" coordsize="10,20">
              <v:shape style="position:absolute;left:5679;top:4210;width:10;height:20" coordorigin="5679,4210" coordsize="10,20" path="m5679,4229l5689,4229,5689,4210,5679,4210,5679,4229xe" filled="true" fillcolor="#000000" stroked="false">
                <v:path arrowok="t"/>
                <v:fill type="solid"/>
              </v:shape>
            </v:group>
            <v:group style="position:absolute;left:5679;top:4229;width:10;height:20" coordorigin="5679,4229" coordsize="10,20">
              <v:shape style="position:absolute;left:5679;top:4229;width:10;height:20" coordorigin="5679,4229" coordsize="10,20" path="m5679,4249l5689,4249,5689,4229,5679,4229,5679,4249xe" filled="true" fillcolor="#000000" stroked="false">
                <v:path arrowok="t"/>
                <v:fill type="solid"/>
              </v:shape>
            </v:group>
            <v:group style="position:absolute;left:5679;top:4249;width:10;height:20" coordorigin="5679,4249" coordsize="10,20">
              <v:shape style="position:absolute;left:5679;top:4249;width:10;height:20" coordorigin="5679,4249" coordsize="10,20" path="m5679,4268l5689,4268,5689,4249,5679,4249,5679,4268xe" filled="true" fillcolor="#000000" stroked="false">
                <v:path arrowok="t"/>
                <v:fill type="solid"/>
              </v:shape>
            </v:group>
            <v:group style="position:absolute;left:5679;top:4268;width:10;height:20" coordorigin="5679,4268" coordsize="10,20">
              <v:shape style="position:absolute;left:5679;top:4268;width:10;height:20" coordorigin="5679,4268" coordsize="10,20" path="m5679,4287l5689,4287,5689,4268,5679,4268,5679,4287xe" filled="true" fillcolor="#000000" stroked="false">
                <v:path arrowok="t"/>
                <v:fill type="solid"/>
              </v:shape>
            </v:group>
            <v:group style="position:absolute;left:5679;top:4287;width:10;height:20" coordorigin="5679,4287" coordsize="10,20">
              <v:shape style="position:absolute;left:5679;top:4287;width:10;height:20" coordorigin="5679,4287" coordsize="10,20" path="m5679,4306l5689,4306,5689,4287,5679,4287,5679,4306xe" filled="true" fillcolor="#000000" stroked="false">
                <v:path arrowok="t"/>
                <v:fill type="solid"/>
              </v:shape>
            </v:group>
            <v:group style="position:absolute;left:5679;top:4306;width:10;height:20" coordorigin="5679,4306" coordsize="10,20">
              <v:shape style="position:absolute;left:5679;top:4306;width:10;height:20" coordorigin="5679,4306" coordsize="10,20" path="m5679,4325l5689,4325,5689,4306,5679,4306,5679,4325xe" filled="true" fillcolor="#000000" stroked="false">
                <v:path arrowok="t"/>
                <v:fill type="solid"/>
              </v:shape>
            </v:group>
            <v:group style="position:absolute;left:5679;top:4325;width:10;height:20" coordorigin="5679,4325" coordsize="10,20">
              <v:shape style="position:absolute;left:5679;top:4325;width:10;height:20" coordorigin="5679,4325" coordsize="10,20" path="m5679,4345l5689,4345,5689,4325,5679,4325,5679,4345xe" filled="true" fillcolor="#000000" stroked="false">
                <v:path arrowok="t"/>
                <v:fill type="solid"/>
              </v:shape>
            </v:group>
            <v:group style="position:absolute;left:5679;top:4345;width:10;height:20" coordorigin="5679,4345" coordsize="10,20">
              <v:shape style="position:absolute;left:5679;top:4345;width:10;height:20" coordorigin="5679,4345" coordsize="10,20" path="m5679,4364l5689,4364,5689,4345,5679,4345,5679,4364xe" filled="true" fillcolor="#000000" stroked="false">
                <v:path arrowok="t"/>
                <v:fill type="solid"/>
              </v:shape>
            </v:group>
            <v:group style="position:absolute;left:5679;top:4364;width:10;height:20" coordorigin="5679,4364" coordsize="10,20">
              <v:shape style="position:absolute;left:5679;top:4364;width:10;height:20" coordorigin="5679,4364" coordsize="10,20" path="m5679,4383l5689,4383,5689,4364,5679,4364,5679,4383xe" filled="true" fillcolor="#000000" stroked="false">
                <v:path arrowok="t"/>
                <v:fill type="solid"/>
              </v:shape>
            </v:group>
            <v:group style="position:absolute;left:5679;top:4383;width:10;height:20" coordorigin="5679,4383" coordsize="10,20">
              <v:shape style="position:absolute;left:5679;top:4383;width:10;height:20" coordorigin="5679,4383" coordsize="10,20" path="m5679,4402l5689,4402,5689,4383,5679,4383,5679,4402xe" filled="true" fillcolor="#000000" stroked="false">
                <v:path arrowok="t"/>
                <v:fill type="solid"/>
              </v:shape>
            </v:group>
            <v:group style="position:absolute;left:5679;top:4402;width:10;height:20" coordorigin="5679,4402" coordsize="10,20">
              <v:shape style="position:absolute;left:5679;top:4402;width:10;height:20" coordorigin="5679,4402" coordsize="10,20" path="m5679,4421l5689,4421,5689,4402,5679,4402,5679,4421xe" filled="true" fillcolor="#000000" stroked="false">
                <v:path arrowok="t"/>
                <v:fill type="solid"/>
              </v:shape>
            </v:group>
            <v:group style="position:absolute;left:5679;top:4421;width:10;height:20" coordorigin="5679,4421" coordsize="10,20">
              <v:shape style="position:absolute;left:5679;top:4421;width:10;height:20" coordorigin="5679,4421" coordsize="10,20" path="m5679,4441l5689,4441,5689,4421,5679,4421,5679,4441xe" filled="true" fillcolor="#000000" stroked="false">
                <v:path arrowok="t"/>
                <v:fill type="solid"/>
              </v:shape>
            </v:group>
            <v:group style="position:absolute;left:5679;top:4441;width:10;height:20" coordorigin="5679,4441" coordsize="10,20">
              <v:shape style="position:absolute;left:5679;top:4441;width:10;height:20" coordorigin="5679,4441" coordsize="10,20" path="m5679,4460l5689,4460,5689,4441,5679,4441,5679,4460xe" filled="true" fillcolor="#000000" stroked="false">
                <v:path arrowok="t"/>
                <v:fill type="solid"/>
              </v:shape>
            </v:group>
            <v:group style="position:absolute;left:5679;top:4460;width:10;height:20" coordorigin="5679,4460" coordsize="10,20">
              <v:shape style="position:absolute;left:5679;top:4460;width:10;height:20" coordorigin="5679,4460" coordsize="10,20" path="m5679,4479l5689,4479,5689,4460,5679,4460,5679,4479xe" filled="true" fillcolor="#000000" stroked="false">
                <v:path arrowok="t"/>
                <v:fill type="solid"/>
              </v:shape>
            </v:group>
            <v:group style="position:absolute;left:5679;top:4479;width:10;height:20" coordorigin="5679,4479" coordsize="10,20">
              <v:shape style="position:absolute;left:5679;top:4479;width:10;height:20" coordorigin="5679,4479" coordsize="10,20" path="m5679,4498l5689,4498,5689,4479,5679,4479,5679,4498xe" filled="true" fillcolor="#000000" stroked="false">
                <v:path arrowok="t"/>
                <v:fill type="solid"/>
              </v:shape>
            </v:group>
            <v:group style="position:absolute;left:5679;top:4498;width:10;height:20" coordorigin="5679,4498" coordsize="10,20">
              <v:shape style="position:absolute;left:5679;top:4498;width:10;height:20" coordorigin="5679,4498" coordsize="10,20" path="m5679,4517l5689,4517,5689,4498,5679,4498,5679,4517xe" filled="true" fillcolor="#000000" stroked="false">
                <v:path arrowok="t"/>
                <v:fill type="solid"/>
              </v:shape>
            </v:group>
            <v:group style="position:absolute;left:5679;top:4517;width:10;height:20" coordorigin="5679,4517" coordsize="10,20">
              <v:shape style="position:absolute;left:5679;top:4517;width:10;height:20" coordorigin="5679,4517" coordsize="10,20" path="m5679,4537l5689,4537,5689,4517,5679,4517,5679,4537xe" filled="true" fillcolor="#000000" stroked="false">
                <v:path arrowok="t"/>
                <v:fill type="solid"/>
              </v:shape>
            </v:group>
            <v:group style="position:absolute;left:5679;top:4541;width:10;height:2" coordorigin="5679,4541" coordsize="10,2">
              <v:shape style="position:absolute;left:5679;top:4541;width:10;height:2" coordorigin="5679,4541" coordsize="10,0" path="m5679,4541l5689,4541e" filled="false" stroked="true" strokeweight=".48004pt" strokecolor="#000000">
                <v:path arrowok="t"/>
              </v:shape>
              <v:shape style="position:absolute;left:2410;top:4546;width:1363;height:10" type="#_x0000_t75" stroked="false">
                <v:imagedata r:id="rId152" o:title=""/>
              </v:shape>
              <v:shape style="position:absolute;left:3768;top:4546;width:3260;height:10" type="#_x0000_t75" stroked="false">
                <v:imagedata r:id="rId147" o:title=""/>
              </v:shape>
              <v:shape style="position:absolute;left:7024;top:4546;width:3922;height:10" type="#_x0000_t75" stroked="false">
                <v:imagedata r:id="rId148" o:title=""/>
              </v:shape>
            </v:group>
            <v:group style="position:absolute;left:3773;top:4556;width:10;height:20" coordorigin="3773,4556" coordsize="10,20">
              <v:shape style="position:absolute;left:3773;top:4556;width:10;height:20" coordorigin="3773,4556" coordsize="10,20" path="m3773,4575l3783,4575,3783,4556,3773,4556,3773,4575xe" filled="true" fillcolor="#000000" stroked="false">
                <v:path arrowok="t"/>
                <v:fill type="solid"/>
              </v:shape>
            </v:group>
            <v:group style="position:absolute;left:3773;top:4575;width:10;height:20" coordorigin="3773,4575" coordsize="10,20">
              <v:shape style="position:absolute;left:3773;top:4575;width:10;height:20" coordorigin="3773,4575" coordsize="10,20" path="m3773,4594l3783,4594,3783,4575,3773,4575,3773,4594xe" filled="true" fillcolor="#000000" stroked="false">
                <v:path arrowok="t"/>
                <v:fill type="solid"/>
              </v:shape>
            </v:group>
            <v:group style="position:absolute;left:3773;top:4594;width:10;height:20" coordorigin="3773,4594" coordsize="10,20">
              <v:shape style="position:absolute;left:3773;top:4594;width:10;height:20" coordorigin="3773,4594" coordsize="10,20" path="m3773,4613l3783,4613,3783,4594,3773,4594,3773,4613xe" filled="true" fillcolor="#000000" stroked="false">
                <v:path arrowok="t"/>
                <v:fill type="solid"/>
              </v:shape>
            </v:group>
            <v:group style="position:absolute;left:3773;top:4613;width:10;height:20" coordorigin="3773,4613" coordsize="10,20">
              <v:shape style="position:absolute;left:3773;top:4613;width:10;height:20" coordorigin="3773,4613" coordsize="10,20" path="m3773,4633l3783,4633,3783,4613,3773,4613,3773,4633xe" filled="true" fillcolor="#000000" stroked="false">
                <v:path arrowok="t"/>
                <v:fill type="solid"/>
              </v:shape>
            </v:group>
            <v:group style="position:absolute;left:3773;top:4633;width:10;height:20" coordorigin="3773,4633" coordsize="10,20">
              <v:shape style="position:absolute;left:3773;top:4633;width:10;height:20" coordorigin="3773,4633" coordsize="10,20" path="m3773,4652l3783,4652,3783,4633,3773,4633,3773,4652xe" filled="true" fillcolor="#000000" stroked="false">
                <v:path arrowok="t"/>
                <v:fill type="solid"/>
              </v:shape>
            </v:group>
            <v:group style="position:absolute;left:3773;top:4652;width:10;height:20" coordorigin="3773,4652" coordsize="10,20">
              <v:shape style="position:absolute;left:3773;top:4652;width:10;height:20" coordorigin="3773,4652" coordsize="10,20" path="m3773,4671l3783,4671,3783,4652,3773,4652,3773,4671xe" filled="true" fillcolor="#000000" stroked="false">
                <v:path arrowok="t"/>
                <v:fill type="solid"/>
              </v:shape>
            </v:group>
            <v:group style="position:absolute;left:3773;top:4671;width:10;height:20" coordorigin="3773,4671" coordsize="10,20">
              <v:shape style="position:absolute;left:3773;top:4671;width:10;height:20" coordorigin="3773,4671" coordsize="10,20" path="m3773,4690l3783,4690,3783,4671,3773,4671,3773,4690xe" filled="true" fillcolor="#000000" stroked="false">
                <v:path arrowok="t"/>
                <v:fill type="solid"/>
              </v:shape>
            </v:group>
            <v:group style="position:absolute;left:3773;top:4690;width:10;height:20" coordorigin="3773,4690" coordsize="10,20">
              <v:shape style="position:absolute;left:3773;top:4690;width:10;height:20" coordorigin="3773,4690" coordsize="10,20" path="m3773,4709l3783,4709,3783,4690,3773,4690,3773,4709xe" filled="true" fillcolor="#000000" stroked="false">
                <v:path arrowok="t"/>
                <v:fill type="solid"/>
              </v:shape>
            </v:group>
            <v:group style="position:absolute;left:3773;top:4709;width:10;height:20" coordorigin="3773,4709" coordsize="10,20">
              <v:shape style="position:absolute;left:3773;top:4709;width:10;height:20" coordorigin="3773,4709" coordsize="10,20" path="m3773,4729l3783,4729,3783,4709,3773,4709,3773,4729xe" filled="true" fillcolor="#000000" stroked="false">
                <v:path arrowok="t"/>
                <v:fill type="solid"/>
              </v:shape>
            </v:group>
            <v:group style="position:absolute;left:3773;top:4729;width:10;height:20" coordorigin="3773,4729" coordsize="10,20">
              <v:shape style="position:absolute;left:3773;top:4729;width:10;height:20" coordorigin="3773,4729" coordsize="10,20" path="m3773,4748l3783,4748,3783,4729,3773,4729,3773,4748xe" filled="true" fillcolor="#000000" stroked="false">
                <v:path arrowok="t"/>
                <v:fill type="solid"/>
              </v:shape>
            </v:group>
            <v:group style="position:absolute;left:3773;top:4748;width:10;height:20" coordorigin="3773,4748" coordsize="10,20">
              <v:shape style="position:absolute;left:3773;top:4748;width:10;height:20" coordorigin="3773,4748" coordsize="10,20" path="m3773,4767l3783,4767,3783,4748,3773,4748,3773,4767xe" filled="true" fillcolor="#000000" stroked="false">
                <v:path arrowok="t"/>
                <v:fill type="solid"/>
              </v:shape>
            </v:group>
            <v:group style="position:absolute;left:3773;top:4767;width:10;height:20" coordorigin="3773,4767" coordsize="10,20">
              <v:shape style="position:absolute;left:3773;top:4767;width:10;height:20" coordorigin="3773,4767" coordsize="10,20" path="m3773,4786l3783,4786,3783,4767,3773,4767,3773,4786xe" filled="true" fillcolor="#000000" stroked="false">
                <v:path arrowok="t"/>
                <v:fill type="solid"/>
              </v:shape>
            </v:group>
            <v:group style="position:absolute;left:3773;top:4786;width:10;height:20" coordorigin="3773,4786" coordsize="10,20">
              <v:shape style="position:absolute;left:3773;top:4786;width:10;height:20" coordorigin="3773,4786" coordsize="10,20" path="m3773,4805l3783,4805,3783,4786,3773,4786,3773,4805xe" filled="true" fillcolor="#000000" stroked="false">
                <v:path arrowok="t"/>
                <v:fill type="solid"/>
              </v:shape>
            </v:group>
            <v:group style="position:absolute;left:3773;top:4805;width:10;height:20" coordorigin="3773,4805" coordsize="10,20">
              <v:shape style="position:absolute;left:3773;top:4805;width:10;height:20" coordorigin="3773,4805" coordsize="10,20" path="m3773,4825l3783,4825,3783,4805,3773,4805,3773,4825xe" filled="true" fillcolor="#000000" stroked="false">
                <v:path arrowok="t"/>
                <v:fill type="solid"/>
              </v:shape>
            </v:group>
            <v:group style="position:absolute;left:3773;top:4825;width:10;height:20" coordorigin="3773,4825" coordsize="10,20">
              <v:shape style="position:absolute;left:3773;top:4825;width:10;height:20" coordorigin="3773,4825" coordsize="10,20" path="m3773,4844l3783,4844,3783,4825,3773,4825,3773,4844xe" filled="true" fillcolor="#000000" stroked="false">
                <v:path arrowok="t"/>
                <v:fill type="solid"/>
              </v:shape>
            </v:group>
            <v:group style="position:absolute;left:3773;top:4844;width:10;height:20" coordorigin="3773,4844" coordsize="10,20">
              <v:shape style="position:absolute;left:3773;top:4844;width:10;height:20" coordorigin="3773,4844" coordsize="10,20" path="m3773,4863l3783,4863,3783,4844,3773,4844,3773,4863xe" filled="true" fillcolor="#000000" stroked="false">
                <v:path arrowok="t"/>
                <v:fill type="solid"/>
              </v:shape>
            </v:group>
            <v:group style="position:absolute;left:5679;top:4556;width:10;height:20" coordorigin="5679,4556" coordsize="10,20">
              <v:shape style="position:absolute;left:5679;top:4556;width:10;height:20" coordorigin="5679,4556" coordsize="10,20" path="m5679,4575l5689,4575,5689,4556,5679,4556,5679,4575xe" filled="true" fillcolor="#000000" stroked="false">
                <v:path arrowok="t"/>
                <v:fill type="solid"/>
              </v:shape>
            </v:group>
            <v:group style="position:absolute;left:5679;top:4575;width:10;height:20" coordorigin="5679,4575" coordsize="10,20">
              <v:shape style="position:absolute;left:5679;top:4575;width:10;height:20" coordorigin="5679,4575" coordsize="10,20" path="m5679,4594l5689,4594,5689,4575,5679,4575,5679,4594xe" filled="true" fillcolor="#000000" stroked="false">
                <v:path arrowok="t"/>
                <v:fill type="solid"/>
              </v:shape>
            </v:group>
            <v:group style="position:absolute;left:5679;top:4594;width:10;height:20" coordorigin="5679,4594" coordsize="10,20">
              <v:shape style="position:absolute;left:5679;top:4594;width:10;height:20" coordorigin="5679,4594" coordsize="10,20" path="m5679,4613l5689,4613,5689,4594,5679,4594,5679,4613xe" filled="true" fillcolor="#000000" stroked="false">
                <v:path arrowok="t"/>
                <v:fill type="solid"/>
              </v:shape>
            </v:group>
            <v:group style="position:absolute;left:5679;top:4613;width:10;height:20" coordorigin="5679,4613" coordsize="10,20">
              <v:shape style="position:absolute;left:5679;top:4613;width:10;height:20" coordorigin="5679,4613" coordsize="10,20" path="m5679,4633l5689,4633,5689,4613,5679,4613,5679,4633xe" filled="true" fillcolor="#000000" stroked="false">
                <v:path arrowok="t"/>
                <v:fill type="solid"/>
              </v:shape>
            </v:group>
            <v:group style="position:absolute;left:5679;top:4633;width:10;height:20" coordorigin="5679,4633" coordsize="10,20">
              <v:shape style="position:absolute;left:5679;top:4633;width:10;height:20" coordorigin="5679,4633" coordsize="10,20" path="m5679,4652l5689,4652,5689,4633,5679,4633,5679,4652xe" filled="true" fillcolor="#000000" stroked="false">
                <v:path arrowok="t"/>
                <v:fill type="solid"/>
              </v:shape>
            </v:group>
            <v:group style="position:absolute;left:5679;top:4652;width:10;height:20" coordorigin="5679,4652" coordsize="10,20">
              <v:shape style="position:absolute;left:5679;top:4652;width:10;height:20" coordorigin="5679,4652" coordsize="10,20" path="m5679,4671l5689,4671,5689,4652,5679,4652,5679,4671xe" filled="true" fillcolor="#000000" stroked="false">
                <v:path arrowok="t"/>
                <v:fill type="solid"/>
              </v:shape>
            </v:group>
            <v:group style="position:absolute;left:5679;top:4671;width:10;height:20" coordorigin="5679,4671" coordsize="10,20">
              <v:shape style="position:absolute;left:5679;top:4671;width:10;height:20" coordorigin="5679,4671" coordsize="10,20" path="m5679,4690l5689,4690,5689,4671,5679,4671,5679,4690xe" filled="true" fillcolor="#000000" stroked="false">
                <v:path arrowok="t"/>
                <v:fill type="solid"/>
              </v:shape>
            </v:group>
            <v:group style="position:absolute;left:5679;top:4690;width:10;height:20" coordorigin="5679,4690" coordsize="10,20">
              <v:shape style="position:absolute;left:5679;top:4690;width:10;height:20" coordorigin="5679,4690" coordsize="10,20" path="m5679,4709l5689,4709,5689,4690,5679,4690,5679,4709xe" filled="true" fillcolor="#000000" stroked="false">
                <v:path arrowok="t"/>
                <v:fill type="solid"/>
              </v:shape>
            </v:group>
            <v:group style="position:absolute;left:5679;top:4709;width:10;height:20" coordorigin="5679,4709" coordsize="10,20">
              <v:shape style="position:absolute;left:5679;top:4709;width:10;height:20" coordorigin="5679,4709" coordsize="10,20" path="m5679,4729l5689,4729,5689,4709,5679,4709,5679,4729xe" filled="true" fillcolor="#000000" stroked="false">
                <v:path arrowok="t"/>
                <v:fill type="solid"/>
              </v:shape>
            </v:group>
            <v:group style="position:absolute;left:5679;top:4729;width:10;height:20" coordorigin="5679,4729" coordsize="10,20">
              <v:shape style="position:absolute;left:5679;top:4729;width:10;height:20" coordorigin="5679,4729" coordsize="10,20" path="m5679,4748l5689,4748,5689,4729,5679,4729,5679,4748xe" filled="true" fillcolor="#000000" stroked="false">
                <v:path arrowok="t"/>
                <v:fill type="solid"/>
              </v:shape>
            </v:group>
            <v:group style="position:absolute;left:5679;top:4748;width:10;height:20" coordorigin="5679,4748" coordsize="10,20">
              <v:shape style="position:absolute;left:5679;top:4748;width:10;height:20" coordorigin="5679,4748" coordsize="10,20" path="m5679,4767l5689,4767,5689,4748,5679,4748,5679,4767xe" filled="true" fillcolor="#000000" stroked="false">
                <v:path arrowok="t"/>
                <v:fill type="solid"/>
              </v:shape>
            </v:group>
            <v:group style="position:absolute;left:5679;top:4767;width:10;height:20" coordorigin="5679,4767" coordsize="10,20">
              <v:shape style="position:absolute;left:5679;top:4767;width:10;height:20" coordorigin="5679,4767" coordsize="10,20" path="m5679,4786l5689,4786,5689,4767,5679,4767,5679,4786xe" filled="true" fillcolor="#000000" stroked="false">
                <v:path arrowok="t"/>
                <v:fill type="solid"/>
              </v:shape>
            </v:group>
            <v:group style="position:absolute;left:5679;top:4786;width:10;height:20" coordorigin="5679,4786" coordsize="10,20">
              <v:shape style="position:absolute;left:5679;top:4786;width:10;height:20" coordorigin="5679,4786" coordsize="10,20" path="m5679,4805l5689,4805,5689,4786,5679,4786,5679,4805xe" filled="true" fillcolor="#000000" stroked="false">
                <v:path arrowok="t"/>
                <v:fill type="solid"/>
              </v:shape>
            </v:group>
            <v:group style="position:absolute;left:5679;top:4805;width:10;height:20" coordorigin="5679,4805" coordsize="10,20">
              <v:shape style="position:absolute;left:5679;top:4805;width:10;height:20" coordorigin="5679,4805" coordsize="10,20" path="m5679,4825l5689,4825,5689,4805,5679,4805,5679,4825xe" filled="true" fillcolor="#000000" stroked="false">
                <v:path arrowok="t"/>
                <v:fill type="solid"/>
              </v:shape>
            </v:group>
            <v:group style="position:absolute;left:5679;top:4825;width:10;height:20" coordorigin="5679,4825" coordsize="10,20">
              <v:shape style="position:absolute;left:5679;top:4825;width:10;height:20" coordorigin="5679,4825" coordsize="10,20" path="m5679,4844l5689,4844,5689,4825,5679,4825,5679,4844xe" filled="true" fillcolor="#000000" stroked="false">
                <v:path arrowok="t"/>
                <v:fill type="solid"/>
              </v:shape>
            </v:group>
            <v:group style="position:absolute;left:5679;top:4844;width:10;height:20" coordorigin="5679,4844" coordsize="10,20">
              <v:shape style="position:absolute;left:5679;top:4844;width:10;height:20" coordorigin="5679,4844" coordsize="10,20" path="m5679,4863l5689,4863,5689,4844,5679,4844,5679,4863xe" filled="true" fillcolor="#000000" stroked="false">
                <v:path arrowok="t"/>
                <v:fill type="solid"/>
              </v:shape>
            </v:group>
            <v:group style="position:absolute;left:5679;top:4863;width:10;height:20" coordorigin="5679,4863" coordsize="10,20">
              <v:shape style="position:absolute;left:5679;top:4863;width:10;height:20" coordorigin="5679,4863" coordsize="10,20" path="m5679,4882l5689,4882,5689,4863,5679,4863,5679,4882xe" filled="true" fillcolor="#000000" stroked="false">
                <v:path arrowok="t"/>
                <v:fill type="solid"/>
              </v:shape>
            </v:group>
            <v:group style="position:absolute;left:5679;top:4882;width:10;height:20" coordorigin="5679,4882" coordsize="10,20">
              <v:shape style="position:absolute;left:5679;top:4882;width:10;height:20" coordorigin="5679,4882" coordsize="10,20" path="m5679,4901l5689,4901,5689,4882,5679,4882,5679,4901xe" filled="true" fillcolor="#000000" stroked="false">
                <v:path arrowok="t"/>
                <v:fill type="solid"/>
              </v:shape>
            </v:group>
            <v:group style="position:absolute;left:5679;top:4901;width:10;height:20" coordorigin="5679,4901" coordsize="10,20">
              <v:shape style="position:absolute;left:5679;top:4901;width:10;height:20" coordorigin="5679,4901" coordsize="10,20" path="m5679,4921l5689,4921,5689,4901,5679,4901,5679,4921xe" filled="true" fillcolor="#000000" stroked="false">
                <v:path arrowok="t"/>
                <v:fill type="solid"/>
              </v:shape>
            </v:group>
            <v:group style="position:absolute;left:5679;top:4921;width:10;height:20" coordorigin="5679,4921" coordsize="10,20">
              <v:shape style="position:absolute;left:5679;top:4921;width:10;height:20" coordorigin="5679,4921" coordsize="10,20" path="m5679,4940l5689,4940,5689,4921,5679,4921,5679,4940xe" filled="true" fillcolor="#000000" stroked="false">
                <v:path arrowok="t"/>
                <v:fill type="solid"/>
              </v:shape>
            </v:group>
            <v:group style="position:absolute;left:5679;top:4948;width:10;height:2" coordorigin="5679,4948" coordsize="10,2">
              <v:shape style="position:absolute;left:5679;top:4948;width:10;height:2" coordorigin="5679,4948" coordsize="10,0" path="m5679,4948l5689,4948e" filled="false" stroked="true" strokeweight=".83997pt" strokecolor="#000000">
                <v:path arrowok="t"/>
              </v:shape>
              <v:shape style="position:absolute;left:2410;top:4863;width:1382;height:103" type="#_x0000_t75" stroked="false">
                <v:imagedata r:id="rId149" o:title=""/>
              </v:shape>
              <v:shape style="position:absolute;left:3768;top:4957;width:3260;height:10" type="#_x0000_t75" stroked="false">
                <v:imagedata r:id="rId147" o:title=""/>
              </v:shape>
              <v:shape style="position:absolute;left:7024;top:4957;width:3922;height:10" type="#_x0000_t75" stroked="false">
                <v:imagedata r:id="rId148" o:title=""/>
              </v:shape>
            </v:group>
            <v:group style="position:absolute;left:3773;top:4966;width:10;height:20" coordorigin="3773,4966" coordsize="10,20">
              <v:shape style="position:absolute;left:3773;top:4966;width:10;height:20" coordorigin="3773,4966" coordsize="10,20" path="m3773,4985l3783,4985,3783,4966,3773,4966,3773,4985xe" filled="true" fillcolor="#000000" stroked="false">
                <v:path arrowok="t"/>
                <v:fill type="solid"/>
              </v:shape>
            </v:group>
            <v:group style="position:absolute;left:3773;top:4985;width:10;height:20" coordorigin="3773,4985" coordsize="10,20">
              <v:shape style="position:absolute;left:3773;top:4985;width:10;height:20" coordorigin="3773,4985" coordsize="10,20" path="m3773,5005l3783,5005,3783,4985,3773,4985,3773,5005xe" filled="true" fillcolor="#000000" stroked="false">
                <v:path arrowok="t"/>
                <v:fill type="solid"/>
              </v:shape>
            </v:group>
            <v:group style="position:absolute;left:3773;top:5005;width:10;height:20" coordorigin="3773,5005" coordsize="10,20">
              <v:shape style="position:absolute;left:3773;top:5005;width:10;height:20" coordorigin="3773,5005" coordsize="10,20" path="m3773,5024l3783,5024,3783,5005,3773,5005,3773,5024xe" filled="true" fillcolor="#000000" stroked="false">
                <v:path arrowok="t"/>
                <v:fill type="solid"/>
              </v:shape>
            </v:group>
            <v:group style="position:absolute;left:3773;top:5024;width:10;height:20" coordorigin="3773,5024" coordsize="10,20">
              <v:shape style="position:absolute;left:3773;top:5024;width:10;height:20" coordorigin="3773,5024" coordsize="10,20" path="m3773,5043l3783,5043,3783,5024,3773,5024,3773,5043xe" filled="true" fillcolor="#000000" stroked="false">
                <v:path arrowok="t"/>
                <v:fill type="solid"/>
              </v:shape>
            </v:group>
            <v:group style="position:absolute;left:3773;top:5043;width:10;height:20" coordorigin="3773,5043" coordsize="10,20">
              <v:shape style="position:absolute;left:3773;top:5043;width:10;height:20" coordorigin="3773,5043" coordsize="10,20" path="m3773,5062l3783,5062,3783,5043,3773,5043,3773,5062xe" filled="true" fillcolor="#000000" stroked="false">
                <v:path arrowok="t"/>
                <v:fill type="solid"/>
              </v:shape>
            </v:group>
            <v:group style="position:absolute;left:3773;top:5062;width:10;height:20" coordorigin="3773,5062" coordsize="10,20">
              <v:shape style="position:absolute;left:3773;top:5062;width:10;height:20" coordorigin="3773,5062" coordsize="10,20" path="m3773,5081l3783,5081,3783,5062,3773,5062,3773,5081xe" filled="true" fillcolor="#000000" stroked="false">
                <v:path arrowok="t"/>
                <v:fill type="solid"/>
              </v:shape>
            </v:group>
            <v:group style="position:absolute;left:3773;top:5081;width:10;height:20" coordorigin="3773,5081" coordsize="10,20">
              <v:shape style="position:absolute;left:3773;top:5081;width:10;height:20" coordorigin="3773,5081" coordsize="10,20" path="m3773,5101l3783,5101,3783,5081,3773,5081,3773,5101xe" filled="true" fillcolor="#000000" stroked="false">
                <v:path arrowok="t"/>
                <v:fill type="solid"/>
              </v:shape>
            </v:group>
            <v:group style="position:absolute;left:3773;top:5101;width:10;height:20" coordorigin="3773,5101" coordsize="10,20">
              <v:shape style="position:absolute;left:3773;top:5101;width:10;height:20" coordorigin="3773,5101" coordsize="10,20" path="m3773,5120l3783,5120,3783,5101,3773,5101,3773,5120xe" filled="true" fillcolor="#000000" stroked="false">
                <v:path arrowok="t"/>
                <v:fill type="solid"/>
              </v:shape>
            </v:group>
            <v:group style="position:absolute;left:3773;top:5120;width:10;height:20" coordorigin="3773,5120" coordsize="10,20">
              <v:shape style="position:absolute;left:3773;top:5120;width:10;height:20" coordorigin="3773,5120" coordsize="10,20" path="m3773,5139l3783,5139,3783,5120,3773,5120,3773,5139xe" filled="true" fillcolor="#000000" stroked="false">
                <v:path arrowok="t"/>
                <v:fill type="solid"/>
              </v:shape>
            </v:group>
            <v:group style="position:absolute;left:3773;top:5139;width:10;height:20" coordorigin="3773,5139" coordsize="10,20">
              <v:shape style="position:absolute;left:3773;top:5139;width:10;height:20" coordorigin="3773,5139" coordsize="10,20" path="m3773,5158l3783,5158,3783,5139,3773,5139,3773,5158xe" filled="true" fillcolor="#000000" stroked="false">
                <v:path arrowok="t"/>
                <v:fill type="solid"/>
              </v:shape>
            </v:group>
            <v:group style="position:absolute;left:3773;top:5158;width:10;height:20" coordorigin="3773,5158" coordsize="10,20">
              <v:shape style="position:absolute;left:3773;top:5158;width:10;height:20" coordorigin="3773,5158" coordsize="10,20" path="m3773,5177l3783,5177,3783,5158,3773,5158,3773,5177xe" filled="true" fillcolor="#000000" stroked="false">
                <v:path arrowok="t"/>
                <v:fill type="solid"/>
              </v:shape>
            </v:group>
            <v:group style="position:absolute;left:3773;top:5177;width:10;height:20" coordorigin="3773,5177" coordsize="10,20">
              <v:shape style="position:absolute;left:3773;top:5177;width:10;height:20" coordorigin="3773,5177" coordsize="10,20" path="m3773,5197l3783,5197,3783,5177,3773,5177,3773,5197xe" filled="true" fillcolor="#000000" stroked="false">
                <v:path arrowok="t"/>
                <v:fill type="solid"/>
              </v:shape>
            </v:group>
            <v:group style="position:absolute;left:3773;top:5197;width:10;height:20" coordorigin="3773,5197" coordsize="10,20">
              <v:shape style="position:absolute;left:3773;top:5197;width:10;height:20" coordorigin="3773,5197" coordsize="10,20" path="m3773,5216l3783,5216,3783,5197,3773,5197,3773,5216xe" filled="true" fillcolor="#000000" stroked="false">
                <v:path arrowok="t"/>
                <v:fill type="solid"/>
              </v:shape>
            </v:group>
            <v:group style="position:absolute;left:3773;top:5216;width:10;height:20" coordorigin="3773,5216" coordsize="10,20">
              <v:shape style="position:absolute;left:3773;top:5216;width:10;height:20" coordorigin="3773,5216" coordsize="10,20" path="m3773,5235l3783,5235,3783,5216,3773,5216,3773,5235xe" filled="true" fillcolor="#000000" stroked="false">
                <v:path arrowok="t"/>
                <v:fill type="solid"/>
              </v:shape>
            </v:group>
            <v:group style="position:absolute;left:3773;top:5235;width:10;height:20" coordorigin="3773,5235" coordsize="10,20">
              <v:shape style="position:absolute;left:3773;top:5235;width:10;height:20" coordorigin="3773,5235" coordsize="10,20" path="m3773,5254l3783,5254,3783,5235,3773,5235,3773,5254xe" filled="true" fillcolor="#000000" stroked="false">
                <v:path arrowok="t"/>
                <v:fill type="solid"/>
              </v:shape>
            </v:group>
            <v:group style="position:absolute;left:3773;top:5254;width:10;height:20" coordorigin="3773,5254" coordsize="10,20">
              <v:shape style="position:absolute;left:3773;top:5254;width:10;height:20" coordorigin="3773,5254" coordsize="10,20" path="m3773,5273l3783,5273,3783,5254,3773,5254,3773,5273xe" filled="true" fillcolor="#000000" stroked="false">
                <v:path arrowok="t"/>
                <v:fill type="solid"/>
              </v:shape>
            </v:group>
            <v:group style="position:absolute;left:5679;top:4966;width:10;height:20" coordorigin="5679,4966" coordsize="10,20">
              <v:shape style="position:absolute;left:5679;top:4966;width:10;height:20" coordorigin="5679,4966" coordsize="10,20" path="m5679,4985l5689,4985,5689,4966,5679,4966,5679,4985xe" filled="true" fillcolor="#000000" stroked="false">
                <v:path arrowok="t"/>
                <v:fill type="solid"/>
              </v:shape>
            </v:group>
            <v:group style="position:absolute;left:5679;top:4985;width:10;height:20" coordorigin="5679,4985" coordsize="10,20">
              <v:shape style="position:absolute;left:5679;top:4985;width:10;height:20" coordorigin="5679,4985" coordsize="10,20" path="m5679,5005l5689,5005,5689,4985,5679,4985,5679,5005xe" filled="true" fillcolor="#000000" stroked="false">
                <v:path arrowok="t"/>
                <v:fill type="solid"/>
              </v:shape>
            </v:group>
            <v:group style="position:absolute;left:5679;top:5005;width:10;height:20" coordorigin="5679,5005" coordsize="10,20">
              <v:shape style="position:absolute;left:5679;top:5005;width:10;height:20" coordorigin="5679,5005" coordsize="10,20" path="m5679,5024l5689,5024,5689,5005,5679,5005,5679,5024xe" filled="true" fillcolor="#000000" stroked="false">
                <v:path arrowok="t"/>
                <v:fill type="solid"/>
              </v:shape>
            </v:group>
            <v:group style="position:absolute;left:5679;top:5024;width:10;height:20" coordorigin="5679,5024" coordsize="10,20">
              <v:shape style="position:absolute;left:5679;top:5024;width:10;height:20" coordorigin="5679,5024" coordsize="10,20" path="m5679,5043l5689,5043,5689,5024,5679,5024,5679,5043xe" filled="true" fillcolor="#000000" stroked="false">
                <v:path arrowok="t"/>
                <v:fill type="solid"/>
              </v:shape>
            </v:group>
            <v:group style="position:absolute;left:5679;top:5043;width:10;height:20" coordorigin="5679,5043" coordsize="10,20">
              <v:shape style="position:absolute;left:5679;top:5043;width:10;height:20" coordorigin="5679,5043" coordsize="10,20" path="m5679,5062l5689,5062,5689,5043,5679,5043,5679,5062xe" filled="true" fillcolor="#000000" stroked="false">
                <v:path arrowok="t"/>
                <v:fill type="solid"/>
              </v:shape>
            </v:group>
            <v:group style="position:absolute;left:5679;top:5062;width:10;height:20" coordorigin="5679,5062" coordsize="10,20">
              <v:shape style="position:absolute;left:5679;top:5062;width:10;height:20" coordorigin="5679,5062" coordsize="10,20" path="m5679,5081l5689,5081,5689,5062,5679,5062,5679,5081xe" filled="true" fillcolor="#000000" stroked="false">
                <v:path arrowok="t"/>
                <v:fill type="solid"/>
              </v:shape>
            </v:group>
            <v:group style="position:absolute;left:5679;top:5081;width:10;height:20" coordorigin="5679,5081" coordsize="10,20">
              <v:shape style="position:absolute;left:5679;top:5081;width:10;height:20" coordorigin="5679,5081" coordsize="10,20" path="m5679,5101l5689,5101,5689,5081,5679,5081,5679,5101xe" filled="true" fillcolor="#000000" stroked="false">
                <v:path arrowok="t"/>
                <v:fill type="solid"/>
              </v:shape>
            </v:group>
            <v:group style="position:absolute;left:5679;top:5101;width:10;height:20" coordorigin="5679,5101" coordsize="10,20">
              <v:shape style="position:absolute;left:5679;top:5101;width:10;height:20" coordorigin="5679,5101" coordsize="10,20" path="m5679,5120l5689,5120,5689,5101,5679,5101,5679,5120xe" filled="true" fillcolor="#000000" stroked="false">
                <v:path arrowok="t"/>
                <v:fill type="solid"/>
              </v:shape>
            </v:group>
            <v:group style="position:absolute;left:5679;top:5120;width:10;height:20" coordorigin="5679,5120" coordsize="10,20">
              <v:shape style="position:absolute;left:5679;top:5120;width:10;height:20" coordorigin="5679,5120" coordsize="10,20" path="m5679,5139l5689,5139,5689,5120,5679,5120,5679,5139xe" filled="true" fillcolor="#000000" stroked="false">
                <v:path arrowok="t"/>
                <v:fill type="solid"/>
              </v:shape>
            </v:group>
            <v:group style="position:absolute;left:5679;top:5139;width:10;height:20" coordorigin="5679,5139" coordsize="10,20">
              <v:shape style="position:absolute;left:5679;top:5139;width:10;height:20" coordorigin="5679,5139" coordsize="10,20" path="m5679,5158l5689,5158,5689,5139,5679,5139,5679,5158xe" filled="true" fillcolor="#000000" stroked="false">
                <v:path arrowok="t"/>
                <v:fill type="solid"/>
              </v:shape>
            </v:group>
            <v:group style="position:absolute;left:5679;top:5158;width:10;height:20" coordorigin="5679,5158" coordsize="10,20">
              <v:shape style="position:absolute;left:5679;top:5158;width:10;height:20" coordorigin="5679,5158" coordsize="10,20" path="m5679,5177l5689,5177,5689,5158,5679,5158,5679,5177xe" filled="true" fillcolor="#000000" stroked="false">
                <v:path arrowok="t"/>
                <v:fill type="solid"/>
              </v:shape>
            </v:group>
            <v:group style="position:absolute;left:5679;top:5177;width:10;height:20" coordorigin="5679,5177" coordsize="10,20">
              <v:shape style="position:absolute;left:5679;top:5177;width:10;height:20" coordorigin="5679,5177" coordsize="10,20" path="m5679,5197l5689,5197,5689,5177,5679,5177,5679,5197xe" filled="true" fillcolor="#000000" stroked="false">
                <v:path arrowok="t"/>
                <v:fill type="solid"/>
              </v:shape>
            </v:group>
            <v:group style="position:absolute;left:5679;top:5197;width:10;height:20" coordorigin="5679,5197" coordsize="10,20">
              <v:shape style="position:absolute;left:5679;top:5197;width:10;height:20" coordorigin="5679,5197" coordsize="10,20" path="m5679,5216l5689,5216,5689,5197,5679,5197,5679,5216xe" filled="true" fillcolor="#000000" stroked="false">
                <v:path arrowok="t"/>
                <v:fill type="solid"/>
              </v:shape>
            </v:group>
            <v:group style="position:absolute;left:5679;top:5216;width:10;height:20" coordorigin="5679,5216" coordsize="10,20">
              <v:shape style="position:absolute;left:5679;top:5216;width:10;height:20" coordorigin="5679,5216" coordsize="10,20" path="m5679,5235l5689,5235,5689,5216,5679,5216,5679,5235xe" filled="true" fillcolor="#000000" stroked="false">
                <v:path arrowok="t"/>
                <v:fill type="solid"/>
              </v:shape>
            </v:group>
            <v:group style="position:absolute;left:5679;top:5235;width:10;height:20" coordorigin="5679,5235" coordsize="10,20">
              <v:shape style="position:absolute;left:5679;top:5235;width:10;height:20" coordorigin="5679,5235" coordsize="10,20" path="m5679,5254l5689,5254,5689,5235,5679,5235,5679,5254xe" filled="true" fillcolor="#000000" stroked="false">
                <v:path arrowok="t"/>
                <v:fill type="solid"/>
              </v:shape>
            </v:group>
            <v:group style="position:absolute;left:5679;top:5254;width:10;height:20" coordorigin="5679,5254" coordsize="10,20">
              <v:shape style="position:absolute;left:5679;top:5254;width:10;height:20" coordorigin="5679,5254" coordsize="10,20" path="m5679,5273l5689,5273,5689,5254,5679,5254,5679,5273xe" filled="true" fillcolor="#000000" stroked="false">
                <v:path arrowok="t"/>
                <v:fill type="solid"/>
              </v:shape>
            </v:group>
            <v:group style="position:absolute;left:5679;top:5273;width:10;height:20" coordorigin="5679,5273" coordsize="10,20">
              <v:shape style="position:absolute;left:5679;top:5273;width:10;height:20" coordorigin="5679,5273" coordsize="10,20" path="m5679,5293l5689,5293,5689,5273,5679,5273,5679,5293xe" filled="true" fillcolor="#000000" stroked="false">
                <v:path arrowok="t"/>
                <v:fill type="solid"/>
              </v:shape>
            </v:group>
            <v:group style="position:absolute;left:5679;top:5293;width:10;height:20" coordorigin="5679,5293" coordsize="10,20">
              <v:shape style="position:absolute;left:5679;top:5293;width:10;height:20" coordorigin="5679,5293" coordsize="10,20" path="m5679,5312l5689,5312,5689,5293,5679,5293,5679,5312xe" filled="true" fillcolor="#000000" stroked="false">
                <v:path arrowok="t"/>
                <v:fill type="solid"/>
              </v:shape>
            </v:group>
            <v:group style="position:absolute;left:5679;top:5312;width:10;height:20" coordorigin="5679,5312" coordsize="10,20">
              <v:shape style="position:absolute;left:5679;top:5312;width:10;height:20" coordorigin="5679,5312" coordsize="10,20" path="m5679,5331l5689,5331,5689,5312,5679,5312,5679,5331xe" filled="true" fillcolor="#000000" stroked="false">
                <v:path arrowok="t"/>
                <v:fill type="solid"/>
              </v:shape>
            </v:group>
            <v:group style="position:absolute;left:5679;top:5331;width:10;height:20" coordorigin="5679,5331" coordsize="10,20">
              <v:shape style="position:absolute;left:5679;top:5331;width:10;height:20" coordorigin="5679,5331" coordsize="10,20" path="m5679,5350l5689,5350,5689,5331,5679,5331,5679,5350xe" filled="true" fillcolor="#000000" stroked="false">
                <v:path arrowok="t"/>
                <v:fill type="solid"/>
              </v:shape>
            </v:group>
            <v:group style="position:absolute;left:5679;top:5357;width:10;height:2" coordorigin="5679,5357" coordsize="10,2">
              <v:shape style="position:absolute;left:5679;top:5357;width:10;height:2" coordorigin="5679,5357" coordsize="10,0" path="m5679,5357l5689,5357e" filled="false" stroked="true" strokeweight=".72003pt" strokecolor="#000000">
                <v:path arrowok="t"/>
              </v:shape>
              <v:shape style="position:absolute;left:2410;top:5273;width:1382;height:101" type="#_x0000_t75" stroked="false">
                <v:imagedata r:id="rId153" o:title=""/>
              </v:shape>
              <v:shape style="position:absolute;left:3768;top:5365;width:3260;height:10" type="#_x0000_t75" stroked="false">
                <v:imagedata r:id="rId147" o:title=""/>
              </v:shape>
              <v:shape style="position:absolute;left:7024;top:5365;width:3922;height:10" type="#_x0000_t75" stroked="false">
                <v:imagedata r:id="rId148" o:title=""/>
              </v:shape>
            </v:group>
            <v:group style="position:absolute;left:3773;top:5374;width:10;height:20" coordorigin="3773,5374" coordsize="10,20">
              <v:shape style="position:absolute;left:3773;top:5374;width:10;height:20" coordorigin="3773,5374" coordsize="10,20" path="m3773,5393l3783,5393,3783,5374,3773,5374,3773,5393xe" filled="true" fillcolor="#000000" stroked="false">
                <v:path arrowok="t"/>
                <v:fill type="solid"/>
              </v:shape>
            </v:group>
            <v:group style="position:absolute;left:3773;top:5393;width:10;height:20" coordorigin="3773,5393" coordsize="10,20">
              <v:shape style="position:absolute;left:3773;top:5393;width:10;height:20" coordorigin="3773,5393" coordsize="10,20" path="m3773,5413l3783,5413,3783,5393,3773,5393,3773,5413xe" filled="true" fillcolor="#000000" stroked="false">
                <v:path arrowok="t"/>
                <v:fill type="solid"/>
              </v:shape>
            </v:group>
            <v:group style="position:absolute;left:3773;top:5413;width:10;height:20" coordorigin="3773,5413" coordsize="10,20">
              <v:shape style="position:absolute;left:3773;top:5413;width:10;height:20" coordorigin="3773,5413" coordsize="10,20" path="m3773,5432l3783,5432,3783,5413,3773,5413,3773,5432xe" filled="true" fillcolor="#000000" stroked="false">
                <v:path arrowok="t"/>
                <v:fill type="solid"/>
              </v:shape>
            </v:group>
            <v:group style="position:absolute;left:3773;top:5432;width:10;height:20" coordorigin="3773,5432" coordsize="10,20">
              <v:shape style="position:absolute;left:3773;top:5432;width:10;height:20" coordorigin="3773,5432" coordsize="10,20" path="m3773,5451l3783,5451,3783,5432,3773,5432,3773,5451xe" filled="true" fillcolor="#000000" stroked="false">
                <v:path arrowok="t"/>
                <v:fill type="solid"/>
              </v:shape>
            </v:group>
            <v:group style="position:absolute;left:3773;top:5451;width:10;height:20" coordorigin="3773,5451" coordsize="10,20">
              <v:shape style="position:absolute;left:3773;top:5451;width:10;height:20" coordorigin="3773,5451" coordsize="10,20" path="m3773,5470l3783,5470,3783,5451,3773,5451,3773,5470xe" filled="true" fillcolor="#000000" stroked="false">
                <v:path arrowok="t"/>
                <v:fill type="solid"/>
              </v:shape>
            </v:group>
            <v:group style="position:absolute;left:3773;top:5470;width:10;height:20" coordorigin="3773,5470" coordsize="10,20">
              <v:shape style="position:absolute;left:3773;top:5470;width:10;height:20" coordorigin="3773,5470" coordsize="10,20" path="m3773,5489l3783,5489,3783,5470,3773,5470,3773,5489xe" filled="true" fillcolor="#000000" stroked="false">
                <v:path arrowok="t"/>
                <v:fill type="solid"/>
              </v:shape>
            </v:group>
            <v:group style="position:absolute;left:3773;top:5489;width:10;height:20" coordorigin="3773,5489" coordsize="10,20">
              <v:shape style="position:absolute;left:3773;top:5489;width:10;height:20" coordorigin="3773,5489" coordsize="10,20" path="m3773,5509l3783,5509,3783,5489,3773,5489,3773,5509xe" filled="true" fillcolor="#000000" stroked="false">
                <v:path arrowok="t"/>
                <v:fill type="solid"/>
              </v:shape>
            </v:group>
            <v:group style="position:absolute;left:3773;top:5509;width:10;height:20" coordorigin="3773,5509" coordsize="10,20">
              <v:shape style="position:absolute;left:3773;top:5509;width:10;height:20" coordorigin="3773,5509" coordsize="10,20" path="m3773,5528l3783,5528,3783,5509,3773,5509,3773,5528xe" filled="true" fillcolor="#000000" stroked="false">
                <v:path arrowok="t"/>
                <v:fill type="solid"/>
              </v:shape>
            </v:group>
            <v:group style="position:absolute;left:3773;top:5528;width:10;height:20" coordorigin="3773,5528" coordsize="10,20">
              <v:shape style="position:absolute;left:3773;top:5528;width:10;height:20" coordorigin="3773,5528" coordsize="10,20" path="m3773,5547l3783,5547,3783,5528,3773,5528,3773,5547xe" filled="true" fillcolor="#000000" stroked="false">
                <v:path arrowok="t"/>
                <v:fill type="solid"/>
              </v:shape>
            </v:group>
            <v:group style="position:absolute;left:3773;top:5547;width:10;height:20" coordorigin="3773,5547" coordsize="10,20">
              <v:shape style="position:absolute;left:3773;top:5547;width:10;height:20" coordorigin="3773,5547" coordsize="10,20" path="m3773,5566l3783,5566,3783,5547,3773,5547,3773,5566xe" filled="true" fillcolor="#000000" stroked="false">
                <v:path arrowok="t"/>
                <v:fill type="solid"/>
              </v:shape>
            </v:group>
            <v:group style="position:absolute;left:3773;top:5566;width:10;height:20" coordorigin="3773,5566" coordsize="10,20">
              <v:shape style="position:absolute;left:3773;top:5566;width:10;height:20" coordorigin="3773,5566" coordsize="10,20" path="m3773,5585l3783,5585,3783,5566,3773,5566,3773,5585xe" filled="true" fillcolor="#000000" stroked="false">
                <v:path arrowok="t"/>
                <v:fill type="solid"/>
              </v:shape>
            </v:group>
            <v:group style="position:absolute;left:3773;top:5585;width:10;height:20" coordorigin="3773,5585" coordsize="10,20">
              <v:shape style="position:absolute;left:3773;top:5585;width:10;height:20" coordorigin="3773,5585" coordsize="10,20" path="m3773,5605l3783,5605,3783,5585,3773,5585,3773,5605xe" filled="true" fillcolor="#000000" stroked="false">
                <v:path arrowok="t"/>
                <v:fill type="solid"/>
              </v:shape>
            </v:group>
            <v:group style="position:absolute;left:3773;top:5605;width:10;height:20" coordorigin="3773,5605" coordsize="10,20">
              <v:shape style="position:absolute;left:3773;top:5605;width:10;height:20" coordorigin="3773,5605" coordsize="10,20" path="m3773,5624l3783,5624,3783,5605,3773,5605,3773,5624xe" filled="true" fillcolor="#000000" stroked="false">
                <v:path arrowok="t"/>
                <v:fill type="solid"/>
              </v:shape>
            </v:group>
            <v:group style="position:absolute;left:3773;top:5624;width:10;height:20" coordorigin="3773,5624" coordsize="10,20">
              <v:shape style="position:absolute;left:3773;top:5624;width:10;height:20" coordorigin="3773,5624" coordsize="10,20" path="m3773,5643l3783,5643,3783,5624,3773,5624,3773,5643xe" filled="true" fillcolor="#000000" stroked="false">
                <v:path arrowok="t"/>
                <v:fill type="solid"/>
              </v:shape>
            </v:group>
            <v:group style="position:absolute;left:3773;top:5643;width:10;height:20" coordorigin="3773,5643" coordsize="10,20">
              <v:shape style="position:absolute;left:3773;top:5643;width:10;height:20" coordorigin="3773,5643" coordsize="10,20" path="m3773,5662l3783,5662,3783,5643,3773,5643,3773,5662xe" filled="true" fillcolor="#000000" stroked="false">
                <v:path arrowok="t"/>
                <v:fill type="solid"/>
              </v:shape>
            </v:group>
            <v:group style="position:absolute;left:3773;top:5662;width:10;height:20" coordorigin="3773,5662" coordsize="10,20">
              <v:shape style="position:absolute;left:3773;top:5662;width:10;height:20" coordorigin="3773,5662" coordsize="10,20" path="m3773,5681l3783,5681,3783,5662,3773,5662,3773,5681xe" filled="true" fillcolor="#000000" stroked="false">
                <v:path arrowok="t"/>
                <v:fill type="solid"/>
              </v:shape>
            </v:group>
            <v:group style="position:absolute;left:5679;top:5374;width:10;height:20" coordorigin="5679,5374" coordsize="10,20">
              <v:shape style="position:absolute;left:5679;top:5374;width:10;height:20" coordorigin="5679,5374" coordsize="10,20" path="m5679,5393l5689,5393,5689,5374,5679,5374,5679,5393xe" filled="true" fillcolor="#000000" stroked="false">
                <v:path arrowok="t"/>
                <v:fill type="solid"/>
              </v:shape>
            </v:group>
            <v:group style="position:absolute;left:5679;top:5393;width:10;height:20" coordorigin="5679,5393" coordsize="10,20">
              <v:shape style="position:absolute;left:5679;top:5393;width:10;height:20" coordorigin="5679,5393" coordsize="10,20" path="m5679,5413l5689,5413,5689,5393,5679,5393,5679,5413xe" filled="true" fillcolor="#000000" stroked="false">
                <v:path arrowok="t"/>
                <v:fill type="solid"/>
              </v:shape>
            </v:group>
            <v:group style="position:absolute;left:5679;top:5413;width:10;height:20" coordorigin="5679,5413" coordsize="10,20">
              <v:shape style="position:absolute;left:5679;top:5413;width:10;height:20" coordorigin="5679,5413" coordsize="10,20" path="m5679,5432l5689,5432,5689,5413,5679,5413,5679,5432xe" filled="true" fillcolor="#000000" stroked="false">
                <v:path arrowok="t"/>
                <v:fill type="solid"/>
              </v:shape>
            </v:group>
            <v:group style="position:absolute;left:5679;top:5432;width:10;height:20" coordorigin="5679,5432" coordsize="10,20">
              <v:shape style="position:absolute;left:5679;top:5432;width:10;height:20" coordorigin="5679,5432" coordsize="10,20" path="m5679,5451l5689,5451,5689,5432,5679,5432,5679,5451xe" filled="true" fillcolor="#000000" stroked="false">
                <v:path arrowok="t"/>
                <v:fill type="solid"/>
              </v:shape>
            </v:group>
            <v:group style="position:absolute;left:5679;top:5451;width:10;height:20" coordorigin="5679,5451" coordsize="10,20">
              <v:shape style="position:absolute;left:5679;top:5451;width:10;height:20" coordorigin="5679,5451" coordsize="10,20" path="m5679,5470l5689,5470,5689,5451,5679,5451,5679,5470xe" filled="true" fillcolor="#000000" stroked="false">
                <v:path arrowok="t"/>
                <v:fill type="solid"/>
              </v:shape>
            </v:group>
            <v:group style="position:absolute;left:5679;top:5470;width:10;height:20" coordorigin="5679,5470" coordsize="10,20">
              <v:shape style="position:absolute;left:5679;top:5470;width:10;height:20" coordorigin="5679,5470" coordsize="10,20" path="m5679,5489l5689,5489,5689,5470,5679,5470,5679,5489xe" filled="true" fillcolor="#000000" stroked="false">
                <v:path arrowok="t"/>
                <v:fill type="solid"/>
              </v:shape>
            </v:group>
            <v:group style="position:absolute;left:5679;top:5489;width:10;height:20" coordorigin="5679,5489" coordsize="10,20">
              <v:shape style="position:absolute;left:5679;top:5489;width:10;height:20" coordorigin="5679,5489" coordsize="10,20" path="m5679,5509l5689,5509,5689,5489,5679,5489,5679,5509xe" filled="true" fillcolor="#000000" stroked="false">
                <v:path arrowok="t"/>
                <v:fill type="solid"/>
              </v:shape>
            </v:group>
            <v:group style="position:absolute;left:5679;top:5509;width:10;height:20" coordorigin="5679,5509" coordsize="10,20">
              <v:shape style="position:absolute;left:5679;top:5509;width:10;height:20" coordorigin="5679,5509" coordsize="10,20" path="m5679,5528l5689,5528,5689,5509,5679,5509,5679,5528xe" filled="true" fillcolor="#000000" stroked="false">
                <v:path arrowok="t"/>
                <v:fill type="solid"/>
              </v:shape>
            </v:group>
            <v:group style="position:absolute;left:5679;top:5528;width:10;height:20" coordorigin="5679,5528" coordsize="10,20">
              <v:shape style="position:absolute;left:5679;top:5528;width:10;height:20" coordorigin="5679,5528" coordsize="10,20" path="m5679,5547l5689,5547,5689,5528,5679,5528,5679,5547xe" filled="true" fillcolor="#000000" stroked="false">
                <v:path arrowok="t"/>
                <v:fill type="solid"/>
              </v:shape>
            </v:group>
            <v:group style="position:absolute;left:5679;top:5547;width:10;height:20" coordorigin="5679,5547" coordsize="10,20">
              <v:shape style="position:absolute;left:5679;top:5547;width:10;height:20" coordorigin="5679,5547" coordsize="10,20" path="m5679,5566l5689,5566,5689,5547,5679,5547,5679,5566xe" filled="true" fillcolor="#000000" stroked="false">
                <v:path arrowok="t"/>
                <v:fill type="solid"/>
              </v:shape>
            </v:group>
            <v:group style="position:absolute;left:5679;top:5566;width:10;height:20" coordorigin="5679,5566" coordsize="10,20">
              <v:shape style="position:absolute;left:5679;top:5566;width:10;height:20" coordorigin="5679,5566" coordsize="10,20" path="m5679,5585l5689,5585,5689,5566,5679,5566,5679,5585xe" filled="true" fillcolor="#000000" stroked="false">
                <v:path arrowok="t"/>
                <v:fill type="solid"/>
              </v:shape>
            </v:group>
            <v:group style="position:absolute;left:5679;top:5585;width:10;height:20" coordorigin="5679,5585" coordsize="10,20">
              <v:shape style="position:absolute;left:5679;top:5585;width:10;height:20" coordorigin="5679,5585" coordsize="10,20" path="m5679,5605l5689,5605,5689,5585,5679,5585,5679,5605xe" filled="true" fillcolor="#000000" stroked="false">
                <v:path arrowok="t"/>
                <v:fill type="solid"/>
              </v:shape>
            </v:group>
            <v:group style="position:absolute;left:5679;top:5605;width:10;height:20" coordorigin="5679,5605" coordsize="10,20">
              <v:shape style="position:absolute;left:5679;top:5605;width:10;height:20" coordorigin="5679,5605" coordsize="10,20" path="m5679,5624l5689,5624,5689,5605,5679,5605,5679,5624xe" filled="true" fillcolor="#000000" stroked="false">
                <v:path arrowok="t"/>
                <v:fill type="solid"/>
              </v:shape>
            </v:group>
            <v:group style="position:absolute;left:5679;top:5624;width:10;height:20" coordorigin="5679,5624" coordsize="10,20">
              <v:shape style="position:absolute;left:5679;top:5624;width:10;height:20" coordorigin="5679,5624" coordsize="10,20" path="m5679,5643l5689,5643,5689,5624,5679,5624,5679,5643xe" filled="true" fillcolor="#000000" stroked="false">
                <v:path arrowok="t"/>
                <v:fill type="solid"/>
              </v:shape>
            </v:group>
            <v:group style="position:absolute;left:5679;top:5643;width:10;height:20" coordorigin="5679,5643" coordsize="10,20">
              <v:shape style="position:absolute;left:5679;top:5643;width:10;height:20" coordorigin="5679,5643" coordsize="10,20" path="m5679,5662l5689,5662,5689,5643,5679,5643,5679,5662xe" filled="true" fillcolor="#000000" stroked="false">
                <v:path arrowok="t"/>
                <v:fill type="solid"/>
              </v:shape>
            </v:group>
            <v:group style="position:absolute;left:5679;top:5662;width:10;height:20" coordorigin="5679,5662" coordsize="10,20">
              <v:shape style="position:absolute;left:5679;top:5662;width:10;height:20" coordorigin="5679,5662" coordsize="10,20" path="m5679,5681l5689,5681,5689,5662,5679,5662,5679,5681xe" filled="true" fillcolor="#000000" stroked="false">
                <v:path arrowok="t"/>
                <v:fill type="solid"/>
              </v:shape>
            </v:group>
            <v:group style="position:absolute;left:5679;top:5681;width:10;height:20" coordorigin="5679,5681" coordsize="10,20">
              <v:shape style="position:absolute;left:5679;top:5681;width:10;height:20" coordorigin="5679,5681" coordsize="10,20" path="m5679,5701l5689,5701,5689,5681,5679,5681,5679,5701xe" filled="true" fillcolor="#000000" stroked="false">
                <v:path arrowok="t"/>
                <v:fill type="solid"/>
              </v:shape>
            </v:group>
            <v:group style="position:absolute;left:5679;top:5701;width:10;height:20" coordorigin="5679,5701" coordsize="10,20">
              <v:shape style="position:absolute;left:5679;top:5701;width:10;height:20" coordorigin="5679,5701" coordsize="10,20" path="m5679,5720l5689,5720,5689,5701,5679,5701,5679,5720xe" filled="true" fillcolor="#000000" stroked="false">
                <v:path arrowok="t"/>
                <v:fill type="solid"/>
              </v:shape>
            </v:group>
            <v:group style="position:absolute;left:5679;top:5720;width:10;height:20" coordorigin="5679,5720" coordsize="10,20">
              <v:shape style="position:absolute;left:5679;top:5720;width:10;height:20" coordorigin="5679,5720" coordsize="10,20" path="m5679,5739l5689,5739,5689,5720,5679,5720,5679,5739xe" filled="true" fillcolor="#000000" stroked="false">
                <v:path arrowok="t"/>
                <v:fill type="solid"/>
              </v:shape>
            </v:group>
            <v:group style="position:absolute;left:5679;top:5739;width:10;height:20" coordorigin="5679,5739" coordsize="10,20">
              <v:shape style="position:absolute;left:5679;top:5739;width:10;height:20" coordorigin="5679,5739" coordsize="10,20" path="m5679,5758l5689,5758,5689,5739,5679,5739,5679,5758xe" filled="true" fillcolor="#000000" stroked="false">
                <v:path arrowok="t"/>
                <v:fill type="solid"/>
              </v:shape>
            </v:group>
            <v:group style="position:absolute;left:5679;top:5767;width:10;height:2" coordorigin="5679,5767" coordsize="10,2">
              <v:shape style="position:absolute;left:5679;top:5767;width:10;height:2" coordorigin="5679,5767" coordsize="10,0" path="m5679,5767l5689,5767e" filled="false" stroked="true" strokeweight=".84003pt" strokecolor="#000000">
                <v:path arrowok="t"/>
              </v:shape>
              <v:shape style="position:absolute;left:2410;top:5681;width:1382;height:103" type="#_x0000_t75" stroked="false">
                <v:imagedata r:id="rId149" o:title=""/>
              </v:shape>
              <v:shape style="position:absolute;left:3768;top:5775;width:3260;height:10" type="#_x0000_t75" stroked="false">
                <v:imagedata r:id="rId147" o:title=""/>
              </v:shape>
              <v:shape style="position:absolute;left:7024;top:5775;width:3922;height:10" type="#_x0000_t75" stroked="false">
                <v:imagedata r:id="rId148" o:title=""/>
              </v:shape>
            </v:group>
            <v:group style="position:absolute;left:3773;top:5785;width:10;height:20" coordorigin="3773,5785" coordsize="10,20">
              <v:shape style="position:absolute;left:3773;top:5785;width:10;height:20" coordorigin="3773,5785" coordsize="10,20" path="m3773,5804l3783,5804,3783,5785,3773,5785,3773,5804xe" filled="true" fillcolor="#000000" stroked="false">
                <v:path arrowok="t"/>
                <v:fill type="solid"/>
              </v:shape>
            </v:group>
            <v:group style="position:absolute;left:3773;top:5804;width:10;height:20" coordorigin="3773,5804" coordsize="10,20">
              <v:shape style="position:absolute;left:3773;top:5804;width:10;height:20" coordorigin="3773,5804" coordsize="10,20" path="m3773,5823l3783,5823,3783,5804,3773,5804,3773,5823xe" filled="true" fillcolor="#000000" stroked="false">
                <v:path arrowok="t"/>
                <v:fill type="solid"/>
              </v:shape>
            </v:group>
            <v:group style="position:absolute;left:3773;top:5823;width:10;height:20" coordorigin="3773,5823" coordsize="10,20">
              <v:shape style="position:absolute;left:3773;top:5823;width:10;height:20" coordorigin="3773,5823" coordsize="10,20" path="m3773,5842l3783,5842,3783,5823,3773,5823,3773,5842xe" filled="true" fillcolor="#000000" stroked="false">
                <v:path arrowok="t"/>
                <v:fill type="solid"/>
              </v:shape>
            </v:group>
            <v:group style="position:absolute;left:3773;top:5842;width:10;height:20" coordorigin="3773,5842" coordsize="10,20">
              <v:shape style="position:absolute;left:3773;top:5842;width:10;height:20" coordorigin="3773,5842" coordsize="10,20" path="m3773,5861l3783,5861,3783,5842,3773,5842,3773,5861xe" filled="true" fillcolor="#000000" stroked="false">
                <v:path arrowok="t"/>
                <v:fill type="solid"/>
              </v:shape>
            </v:group>
            <v:group style="position:absolute;left:3773;top:5861;width:10;height:20" coordorigin="3773,5861" coordsize="10,20">
              <v:shape style="position:absolute;left:3773;top:5861;width:10;height:20" coordorigin="3773,5861" coordsize="10,20" path="m3773,5881l3783,5881,3783,5861,3773,5861,3773,5881xe" filled="true" fillcolor="#000000" stroked="false">
                <v:path arrowok="t"/>
                <v:fill type="solid"/>
              </v:shape>
            </v:group>
            <v:group style="position:absolute;left:3773;top:5881;width:10;height:20" coordorigin="3773,5881" coordsize="10,20">
              <v:shape style="position:absolute;left:3773;top:5881;width:10;height:20" coordorigin="3773,5881" coordsize="10,20" path="m3773,5900l3783,5900,3783,5881,3773,5881,3773,5900xe" filled="true" fillcolor="#000000" stroked="false">
                <v:path arrowok="t"/>
                <v:fill type="solid"/>
              </v:shape>
            </v:group>
            <v:group style="position:absolute;left:3773;top:5900;width:10;height:20" coordorigin="3773,5900" coordsize="10,20">
              <v:shape style="position:absolute;left:3773;top:5900;width:10;height:20" coordorigin="3773,5900" coordsize="10,20" path="m3773,5920l3783,5920,3783,5900,3773,5900,3773,5920xe" filled="true" fillcolor="#000000" stroked="false">
                <v:path arrowok="t"/>
                <v:fill type="solid"/>
              </v:shape>
            </v:group>
            <v:group style="position:absolute;left:3773;top:5920;width:10;height:20" coordorigin="3773,5920" coordsize="10,20">
              <v:shape style="position:absolute;left:3773;top:5920;width:10;height:20" coordorigin="3773,5920" coordsize="10,20" path="m3773,5939l3783,5939,3783,5920,3773,5920,3773,5939xe" filled="true" fillcolor="#000000" stroked="false">
                <v:path arrowok="t"/>
                <v:fill type="solid"/>
              </v:shape>
            </v:group>
            <v:group style="position:absolute;left:3773;top:5939;width:10;height:20" coordorigin="3773,5939" coordsize="10,20">
              <v:shape style="position:absolute;left:3773;top:5939;width:10;height:20" coordorigin="3773,5939" coordsize="10,20" path="m3773,5958l3783,5958,3783,5939,3773,5939,3773,5958xe" filled="true" fillcolor="#000000" stroked="false">
                <v:path arrowok="t"/>
                <v:fill type="solid"/>
              </v:shape>
            </v:group>
            <v:group style="position:absolute;left:3773;top:5958;width:10;height:20" coordorigin="3773,5958" coordsize="10,20">
              <v:shape style="position:absolute;left:3773;top:5958;width:10;height:20" coordorigin="3773,5958" coordsize="10,20" path="m3773,5977l3783,5977,3783,5958,3773,5958,3773,5977xe" filled="true" fillcolor="#000000" stroked="false">
                <v:path arrowok="t"/>
                <v:fill type="solid"/>
              </v:shape>
            </v:group>
            <v:group style="position:absolute;left:3773;top:5977;width:10;height:20" coordorigin="3773,5977" coordsize="10,20">
              <v:shape style="position:absolute;left:3773;top:5977;width:10;height:20" coordorigin="3773,5977" coordsize="10,20" path="m3773,5996l3783,5996,3783,5977,3773,5977,3773,5996xe" filled="true" fillcolor="#000000" stroked="false">
                <v:path arrowok="t"/>
                <v:fill type="solid"/>
              </v:shape>
            </v:group>
            <v:group style="position:absolute;left:3773;top:5996;width:10;height:20" coordorigin="3773,5996" coordsize="10,20">
              <v:shape style="position:absolute;left:3773;top:5996;width:10;height:20" coordorigin="3773,5996" coordsize="10,20" path="m3773,6016l3783,6016,3783,5996,3773,5996,3773,6016xe" filled="true" fillcolor="#000000" stroked="false">
                <v:path arrowok="t"/>
                <v:fill type="solid"/>
              </v:shape>
            </v:group>
            <v:group style="position:absolute;left:3773;top:6016;width:10;height:20" coordorigin="3773,6016" coordsize="10,20">
              <v:shape style="position:absolute;left:3773;top:6016;width:10;height:20" coordorigin="3773,6016" coordsize="10,20" path="m3773,6035l3783,6035,3783,6016,3773,6016,3773,6035xe" filled="true" fillcolor="#000000" stroked="false">
                <v:path arrowok="t"/>
                <v:fill type="solid"/>
              </v:shape>
            </v:group>
            <v:group style="position:absolute;left:3773;top:6035;width:10;height:20" coordorigin="3773,6035" coordsize="10,20">
              <v:shape style="position:absolute;left:3773;top:6035;width:10;height:20" coordorigin="3773,6035" coordsize="10,20" path="m3773,6054l3783,6054,3783,6035,3773,6035,3773,6054xe" filled="true" fillcolor="#000000" stroked="false">
                <v:path arrowok="t"/>
                <v:fill type="solid"/>
              </v:shape>
            </v:group>
            <v:group style="position:absolute;left:3773;top:6054;width:10;height:20" coordorigin="3773,6054" coordsize="10,20">
              <v:shape style="position:absolute;left:3773;top:6054;width:10;height:20" coordorigin="3773,6054" coordsize="10,20" path="m3773,6073l3783,6073,3783,6054,3773,6054,3773,6073xe" filled="true" fillcolor="#000000" stroked="false">
                <v:path arrowok="t"/>
                <v:fill type="solid"/>
              </v:shape>
            </v:group>
            <v:group style="position:absolute;left:3773;top:6073;width:10;height:20" coordorigin="3773,6073" coordsize="10,20">
              <v:shape style="position:absolute;left:3773;top:6073;width:10;height:20" coordorigin="3773,6073" coordsize="10,20" path="m3773,6092l3783,6092,3783,6073,3773,6073,3773,6092xe" filled="true" fillcolor="#000000" stroked="false">
                <v:path arrowok="t"/>
                <v:fill type="solid"/>
              </v:shape>
            </v:group>
            <v:group style="position:absolute;left:3773;top:6092;width:10;height:20" coordorigin="3773,6092" coordsize="10,20">
              <v:shape style="position:absolute;left:3773;top:6092;width:10;height:20" coordorigin="3773,6092" coordsize="10,20" path="m3773,6112l3783,6112,3783,6092,3773,6092,3773,6112xe" filled="true" fillcolor="#000000" stroked="false">
                <v:path arrowok="t"/>
                <v:fill type="solid"/>
              </v:shape>
            </v:group>
            <v:group style="position:absolute;left:3773;top:6112;width:10;height:20" coordorigin="3773,6112" coordsize="10,20">
              <v:shape style="position:absolute;left:3773;top:6112;width:10;height:20" coordorigin="3773,6112" coordsize="10,20" path="m3773,6131l3783,6131,3783,6112,3773,6112,3773,6131xe" filled="true" fillcolor="#000000" stroked="false">
                <v:path arrowok="t"/>
                <v:fill type="solid"/>
              </v:shape>
            </v:group>
            <v:group style="position:absolute;left:3773;top:6131;width:10;height:20" coordorigin="3773,6131" coordsize="10,20">
              <v:shape style="position:absolute;left:3773;top:6131;width:10;height:20" coordorigin="3773,6131" coordsize="10,20" path="m3773,6150l3783,6150,3783,6131,3773,6131,3773,6150xe" filled="true" fillcolor="#000000" stroked="false">
                <v:path arrowok="t"/>
                <v:fill type="solid"/>
              </v:shape>
            </v:group>
            <v:group style="position:absolute;left:3773;top:6150;width:10;height:20" coordorigin="3773,6150" coordsize="10,20">
              <v:shape style="position:absolute;left:3773;top:6150;width:10;height:20" coordorigin="3773,6150" coordsize="10,20" path="m3773,6169l3783,6169,3783,6150,3773,6150,3773,6169xe" filled="true" fillcolor="#000000" stroked="false">
                <v:path arrowok="t"/>
                <v:fill type="solid"/>
              </v:shape>
            </v:group>
            <v:group style="position:absolute;left:3773;top:6169;width:10;height:20" coordorigin="3773,6169" coordsize="10,20">
              <v:shape style="position:absolute;left:3773;top:6169;width:10;height:20" coordorigin="3773,6169" coordsize="10,20" path="m3773,6188l3783,6188,3783,6169,3773,6169,3773,6188xe" filled="true" fillcolor="#000000" stroked="false">
                <v:path arrowok="t"/>
                <v:fill type="solid"/>
              </v:shape>
            </v:group>
            <v:group style="position:absolute;left:3773;top:6188;width:10;height:20" coordorigin="3773,6188" coordsize="10,20">
              <v:shape style="position:absolute;left:3773;top:6188;width:10;height:20" coordorigin="3773,6188" coordsize="10,20" path="m3773,6208l3783,6208,3783,6188,3773,6188,3773,6208xe" filled="true" fillcolor="#000000" stroked="false">
                <v:path arrowok="t"/>
                <v:fill type="solid"/>
              </v:shape>
            </v:group>
            <v:group style="position:absolute;left:3773;top:6208;width:10;height:20" coordorigin="3773,6208" coordsize="10,20">
              <v:shape style="position:absolute;left:3773;top:6208;width:10;height:20" coordorigin="3773,6208" coordsize="10,20" path="m3773,6227l3783,6227,3783,6208,3773,6208,3773,6227xe" filled="true" fillcolor="#000000" stroked="false">
                <v:path arrowok="t"/>
                <v:fill type="solid"/>
              </v:shape>
            </v:group>
            <v:group style="position:absolute;left:3773;top:6227;width:10;height:20" coordorigin="3773,6227" coordsize="10,20">
              <v:shape style="position:absolute;left:3773;top:6227;width:10;height:20" coordorigin="3773,6227" coordsize="10,20" path="m3773,6246l3783,6246,3783,6227,3773,6227,3773,6246xe" filled="true" fillcolor="#000000" stroked="false">
                <v:path arrowok="t"/>
                <v:fill type="solid"/>
              </v:shape>
            </v:group>
            <v:group style="position:absolute;left:3773;top:6246;width:10;height:20" coordorigin="3773,6246" coordsize="10,20">
              <v:shape style="position:absolute;left:3773;top:6246;width:10;height:20" coordorigin="3773,6246" coordsize="10,20" path="m3773,6265l3783,6265,3783,6246,3773,6246,3773,6265xe" filled="true" fillcolor="#000000" stroked="false">
                <v:path arrowok="t"/>
                <v:fill type="solid"/>
              </v:shape>
            </v:group>
            <v:group style="position:absolute;left:3773;top:6265;width:10;height:20" coordorigin="3773,6265" coordsize="10,20">
              <v:shape style="position:absolute;left:3773;top:6265;width:10;height:20" coordorigin="3773,6265" coordsize="10,20" path="m3773,6284l3783,6284,3783,6265,3773,6265,3773,6284xe" filled="true" fillcolor="#000000" stroked="false">
                <v:path arrowok="t"/>
                <v:fill type="solid"/>
              </v:shape>
            </v:group>
            <v:group style="position:absolute;left:3773;top:6284;width:10;height:20" coordorigin="3773,6284" coordsize="10,20">
              <v:shape style="position:absolute;left:3773;top:6284;width:10;height:20" coordorigin="3773,6284" coordsize="10,20" path="m3773,6304l3783,6304,3783,6284,3773,6284,3773,6304xe" filled="true" fillcolor="#000000" stroked="false">
                <v:path arrowok="t"/>
                <v:fill type="solid"/>
              </v:shape>
            </v:group>
            <v:group style="position:absolute;left:3773;top:6304;width:10;height:20" coordorigin="3773,6304" coordsize="10,20">
              <v:shape style="position:absolute;left:3773;top:6304;width:10;height:20" coordorigin="3773,6304" coordsize="10,20" path="m3773,6323l3783,6323,3783,6304,3773,6304,3773,6323xe" filled="true" fillcolor="#000000" stroked="false">
                <v:path arrowok="t"/>
                <v:fill type="solid"/>
              </v:shape>
            </v:group>
            <v:group style="position:absolute;left:3773;top:6323;width:10;height:20" coordorigin="3773,6323" coordsize="10,20">
              <v:shape style="position:absolute;left:3773;top:6323;width:10;height:20" coordorigin="3773,6323" coordsize="10,20" path="m3773,6342l3783,6342,3783,6323,3773,6323,3773,6342xe" filled="true" fillcolor="#000000" stroked="false">
                <v:path arrowok="t"/>
                <v:fill type="solid"/>
              </v:shape>
            </v:group>
            <v:group style="position:absolute;left:3773;top:6342;width:10;height:20" coordorigin="3773,6342" coordsize="10,20">
              <v:shape style="position:absolute;left:3773;top:6342;width:10;height:20" coordorigin="3773,6342" coordsize="10,20" path="m3773,6361l3783,6361,3783,6342,3773,6342,3773,6361xe" filled="true" fillcolor="#000000" stroked="false">
                <v:path arrowok="t"/>
                <v:fill type="solid"/>
              </v:shape>
            </v:group>
            <v:group style="position:absolute;left:3773;top:6361;width:10;height:20" coordorigin="3773,6361" coordsize="10,20">
              <v:shape style="position:absolute;left:3773;top:6361;width:10;height:20" coordorigin="3773,6361" coordsize="10,20" path="m3773,6380l3783,6380,3783,6361,3773,6361,3773,6380xe" filled="true" fillcolor="#000000" stroked="false">
                <v:path arrowok="t"/>
                <v:fill type="solid"/>
              </v:shape>
            </v:group>
            <v:group style="position:absolute;left:3773;top:6380;width:10;height:20" coordorigin="3773,6380" coordsize="10,20">
              <v:shape style="position:absolute;left:3773;top:6380;width:10;height:20" coordorigin="3773,6380" coordsize="10,20" path="m3773,6400l3783,6400,3783,6380,3773,6380,3773,6400xe" filled="true" fillcolor="#000000" stroked="false">
                <v:path arrowok="t"/>
                <v:fill type="solid"/>
              </v:shape>
            </v:group>
            <v:group style="position:absolute;left:5679;top:5785;width:10;height:20" coordorigin="5679,5785" coordsize="10,20">
              <v:shape style="position:absolute;left:5679;top:5785;width:10;height:20" coordorigin="5679,5785" coordsize="10,20" path="m5679,5804l5689,5804,5689,5785,5679,5785,5679,5804xe" filled="true" fillcolor="#000000" stroked="false">
                <v:path arrowok="t"/>
                <v:fill type="solid"/>
              </v:shape>
            </v:group>
            <v:group style="position:absolute;left:5679;top:5804;width:10;height:20" coordorigin="5679,5804" coordsize="10,20">
              <v:shape style="position:absolute;left:5679;top:5804;width:10;height:20" coordorigin="5679,5804" coordsize="10,20" path="m5679,5823l5689,5823,5689,5804,5679,5804,5679,5823xe" filled="true" fillcolor="#000000" stroked="false">
                <v:path arrowok="t"/>
                <v:fill type="solid"/>
              </v:shape>
            </v:group>
            <v:group style="position:absolute;left:5679;top:5823;width:10;height:20" coordorigin="5679,5823" coordsize="10,20">
              <v:shape style="position:absolute;left:5679;top:5823;width:10;height:20" coordorigin="5679,5823" coordsize="10,20" path="m5679,5842l5689,5842,5689,5823,5679,5823,5679,5842xe" filled="true" fillcolor="#000000" stroked="false">
                <v:path arrowok="t"/>
                <v:fill type="solid"/>
              </v:shape>
            </v:group>
            <v:group style="position:absolute;left:5679;top:5842;width:10;height:20" coordorigin="5679,5842" coordsize="10,20">
              <v:shape style="position:absolute;left:5679;top:5842;width:10;height:20" coordorigin="5679,5842" coordsize="10,20" path="m5679,5861l5689,5861,5689,5842,5679,5842,5679,5861xe" filled="true" fillcolor="#000000" stroked="false">
                <v:path arrowok="t"/>
                <v:fill type="solid"/>
              </v:shape>
            </v:group>
            <v:group style="position:absolute;left:5679;top:5861;width:10;height:20" coordorigin="5679,5861" coordsize="10,20">
              <v:shape style="position:absolute;left:5679;top:5861;width:10;height:20" coordorigin="5679,5861" coordsize="10,20" path="m5679,5881l5689,5881,5689,5861,5679,5861,5679,5881xe" filled="true" fillcolor="#000000" stroked="false">
                <v:path arrowok="t"/>
                <v:fill type="solid"/>
              </v:shape>
            </v:group>
            <v:group style="position:absolute;left:5679;top:5881;width:10;height:20" coordorigin="5679,5881" coordsize="10,20">
              <v:shape style="position:absolute;left:5679;top:5881;width:10;height:20" coordorigin="5679,5881" coordsize="10,20" path="m5679,5900l5689,5900,5689,5881,5679,5881,5679,5900xe" filled="true" fillcolor="#000000" stroked="false">
                <v:path arrowok="t"/>
                <v:fill type="solid"/>
              </v:shape>
            </v:group>
            <v:group style="position:absolute;left:5679;top:5900;width:10;height:20" coordorigin="5679,5900" coordsize="10,20">
              <v:shape style="position:absolute;left:5679;top:5900;width:10;height:20" coordorigin="5679,5900" coordsize="10,20" path="m5679,5920l5689,5920,5689,5900,5679,5900,5679,5920xe" filled="true" fillcolor="#000000" stroked="false">
                <v:path arrowok="t"/>
                <v:fill type="solid"/>
              </v:shape>
            </v:group>
            <v:group style="position:absolute;left:5679;top:5920;width:10;height:20" coordorigin="5679,5920" coordsize="10,20">
              <v:shape style="position:absolute;left:5679;top:5920;width:10;height:20" coordorigin="5679,5920" coordsize="10,20" path="m5679,5939l5689,5939,5689,5920,5679,5920,5679,5939xe" filled="true" fillcolor="#000000" stroked="false">
                <v:path arrowok="t"/>
                <v:fill type="solid"/>
              </v:shape>
            </v:group>
            <v:group style="position:absolute;left:5679;top:5939;width:10;height:20" coordorigin="5679,5939" coordsize="10,20">
              <v:shape style="position:absolute;left:5679;top:5939;width:10;height:20" coordorigin="5679,5939" coordsize="10,20" path="m5679,5958l5689,5958,5689,5939,5679,5939,5679,5958xe" filled="true" fillcolor="#000000" stroked="false">
                <v:path arrowok="t"/>
                <v:fill type="solid"/>
              </v:shape>
            </v:group>
            <v:group style="position:absolute;left:5679;top:5958;width:10;height:20" coordorigin="5679,5958" coordsize="10,20">
              <v:shape style="position:absolute;left:5679;top:5958;width:10;height:20" coordorigin="5679,5958" coordsize="10,20" path="m5679,5977l5689,5977,5689,5958,5679,5958,5679,5977xe" filled="true" fillcolor="#000000" stroked="false">
                <v:path arrowok="t"/>
                <v:fill type="solid"/>
              </v:shape>
            </v:group>
            <v:group style="position:absolute;left:5679;top:5977;width:10;height:20" coordorigin="5679,5977" coordsize="10,20">
              <v:shape style="position:absolute;left:5679;top:5977;width:10;height:20" coordorigin="5679,5977" coordsize="10,20" path="m5679,5996l5689,5996,5689,5977,5679,5977,5679,5996xe" filled="true" fillcolor="#000000" stroked="false">
                <v:path arrowok="t"/>
                <v:fill type="solid"/>
              </v:shape>
            </v:group>
            <v:group style="position:absolute;left:5679;top:5996;width:10;height:20" coordorigin="5679,5996" coordsize="10,20">
              <v:shape style="position:absolute;left:5679;top:5996;width:10;height:20" coordorigin="5679,5996" coordsize="10,20" path="m5679,6016l5689,6016,5689,5996,5679,5996,5679,6016xe" filled="true" fillcolor="#000000" stroked="false">
                <v:path arrowok="t"/>
                <v:fill type="solid"/>
              </v:shape>
            </v:group>
            <v:group style="position:absolute;left:5679;top:6016;width:10;height:20" coordorigin="5679,6016" coordsize="10,20">
              <v:shape style="position:absolute;left:5679;top:6016;width:10;height:20" coordorigin="5679,6016" coordsize="10,20" path="m5679,6035l5689,6035,5689,6016,5679,6016,5679,6035xe" filled="true" fillcolor="#000000" stroked="false">
                <v:path arrowok="t"/>
                <v:fill type="solid"/>
              </v:shape>
            </v:group>
            <v:group style="position:absolute;left:5679;top:6035;width:10;height:20" coordorigin="5679,6035" coordsize="10,20">
              <v:shape style="position:absolute;left:5679;top:6035;width:10;height:20" coordorigin="5679,6035" coordsize="10,20" path="m5679,6054l5689,6054,5689,6035,5679,6035,5679,6054xe" filled="true" fillcolor="#000000" stroked="false">
                <v:path arrowok="t"/>
                <v:fill type="solid"/>
              </v:shape>
            </v:group>
            <v:group style="position:absolute;left:5679;top:6054;width:10;height:20" coordorigin="5679,6054" coordsize="10,20">
              <v:shape style="position:absolute;left:5679;top:6054;width:10;height:20" coordorigin="5679,6054" coordsize="10,20" path="m5679,6073l5689,6073,5689,6054,5679,6054,5679,6073xe" filled="true" fillcolor="#000000" stroked="false">
                <v:path arrowok="t"/>
                <v:fill type="solid"/>
              </v:shape>
            </v:group>
            <v:group style="position:absolute;left:5679;top:6073;width:10;height:20" coordorigin="5679,6073" coordsize="10,20">
              <v:shape style="position:absolute;left:5679;top:6073;width:10;height:20" coordorigin="5679,6073" coordsize="10,20" path="m5679,6092l5689,6092,5689,6073,5679,6073,5679,6092xe" filled="true" fillcolor="#000000" stroked="false">
                <v:path arrowok="t"/>
                <v:fill type="solid"/>
              </v:shape>
            </v:group>
            <v:group style="position:absolute;left:5679;top:6092;width:10;height:20" coordorigin="5679,6092" coordsize="10,20">
              <v:shape style="position:absolute;left:5679;top:6092;width:10;height:20" coordorigin="5679,6092" coordsize="10,20" path="m5679,6112l5689,6112,5689,6092,5679,6092,5679,6112xe" filled="true" fillcolor="#000000" stroked="false">
                <v:path arrowok="t"/>
                <v:fill type="solid"/>
              </v:shape>
            </v:group>
            <v:group style="position:absolute;left:5679;top:6112;width:10;height:20" coordorigin="5679,6112" coordsize="10,20">
              <v:shape style="position:absolute;left:5679;top:6112;width:10;height:20" coordorigin="5679,6112" coordsize="10,20" path="m5679,6131l5689,6131,5689,6112,5679,6112,5679,6131xe" filled="true" fillcolor="#000000" stroked="false">
                <v:path arrowok="t"/>
                <v:fill type="solid"/>
              </v:shape>
            </v:group>
            <v:group style="position:absolute;left:5679;top:6131;width:10;height:20" coordorigin="5679,6131" coordsize="10,20">
              <v:shape style="position:absolute;left:5679;top:6131;width:10;height:20" coordorigin="5679,6131" coordsize="10,20" path="m5679,6150l5689,6150,5689,6131,5679,6131,5679,6150xe" filled="true" fillcolor="#000000" stroked="false">
                <v:path arrowok="t"/>
                <v:fill type="solid"/>
              </v:shape>
            </v:group>
            <v:group style="position:absolute;left:5679;top:6150;width:10;height:20" coordorigin="5679,6150" coordsize="10,20">
              <v:shape style="position:absolute;left:5679;top:6150;width:10;height:20" coordorigin="5679,6150" coordsize="10,20" path="m5679,6169l5689,6169,5689,6150,5679,6150,5679,6169xe" filled="true" fillcolor="#000000" stroked="false">
                <v:path arrowok="t"/>
                <v:fill type="solid"/>
              </v:shape>
            </v:group>
            <v:group style="position:absolute;left:5679;top:6169;width:10;height:20" coordorigin="5679,6169" coordsize="10,20">
              <v:shape style="position:absolute;left:5679;top:6169;width:10;height:20" coordorigin="5679,6169" coordsize="10,20" path="m5679,6188l5689,6188,5689,6169,5679,6169,5679,6188xe" filled="true" fillcolor="#000000" stroked="false">
                <v:path arrowok="t"/>
                <v:fill type="solid"/>
              </v:shape>
            </v:group>
            <v:group style="position:absolute;left:5679;top:6188;width:10;height:20" coordorigin="5679,6188" coordsize="10,20">
              <v:shape style="position:absolute;left:5679;top:6188;width:10;height:20" coordorigin="5679,6188" coordsize="10,20" path="m5679,6208l5689,6208,5689,6188,5679,6188,5679,6208xe" filled="true" fillcolor="#000000" stroked="false">
                <v:path arrowok="t"/>
                <v:fill type="solid"/>
              </v:shape>
            </v:group>
            <v:group style="position:absolute;left:5679;top:6208;width:10;height:20" coordorigin="5679,6208" coordsize="10,20">
              <v:shape style="position:absolute;left:5679;top:6208;width:10;height:20" coordorigin="5679,6208" coordsize="10,20" path="m5679,6227l5689,6227,5689,6208,5679,6208,5679,6227xe" filled="true" fillcolor="#000000" stroked="false">
                <v:path arrowok="t"/>
                <v:fill type="solid"/>
              </v:shape>
            </v:group>
            <v:group style="position:absolute;left:5679;top:6227;width:10;height:20" coordorigin="5679,6227" coordsize="10,20">
              <v:shape style="position:absolute;left:5679;top:6227;width:10;height:20" coordorigin="5679,6227" coordsize="10,20" path="m5679,6246l5689,6246,5689,6227,5679,6227,5679,6246xe" filled="true" fillcolor="#000000" stroked="false">
                <v:path arrowok="t"/>
                <v:fill type="solid"/>
              </v:shape>
            </v:group>
            <v:group style="position:absolute;left:5679;top:6246;width:10;height:20" coordorigin="5679,6246" coordsize="10,20">
              <v:shape style="position:absolute;left:5679;top:6246;width:10;height:20" coordorigin="5679,6246" coordsize="10,20" path="m5679,6265l5689,6265,5689,6246,5679,6246,5679,6265xe" filled="true" fillcolor="#000000" stroked="false">
                <v:path arrowok="t"/>
                <v:fill type="solid"/>
              </v:shape>
            </v:group>
            <v:group style="position:absolute;left:5679;top:6265;width:10;height:20" coordorigin="5679,6265" coordsize="10,20">
              <v:shape style="position:absolute;left:5679;top:6265;width:10;height:20" coordorigin="5679,6265" coordsize="10,20" path="m5679,6284l5689,6284,5689,6265,5679,6265,5679,6284xe" filled="true" fillcolor="#000000" stroked="false">
                <v:path arrowok="t"/>
                <v:fill type="solid"/>
              </v:shape>
            </v:group>
            <v:group style="position:absolute;left:5679;top:6284;width:10;height:20" coordorigin="5679,6284" coordsize="10,20">
              <v:shape style="position:absolute;left:5679;top:6284;width:10;height:20" coordorigin="5679,6284" coordsize="10,20" path="m5679,6304l5689,6304,5689,6284,5679,6284,5679,6304xe" filled="true" fillcolor="#000000" stroked="false">
                <v:path arrowok="t"/>
                <v:fill type="solid"/>
              </v:shape>
            </v:group>
            <v:group style="position:absolute;left:5679;top:6304;width:10;height:20" coordorigin="5679,6304" coordsize="10,20">
              <v:shape style="position:absolute;left:5679;top:6304;width:10;height:20" coordorigin="5679,6304" coordsize="10,20" path="m5679,6323l5689,6323,5689,6304,5679,6304,5679,6323xe" filled="true" fillcolor="#000000" stroked="false">
                <v:path arrowok="t"/>
                <v:fill type="solid"/>
              </v:shape>
            </v:group>
            <v:group style="position:absolute;left:5679;top:6323;width:10;height:20" coordorigin="5679,6323" coordsize="10,20">
              <v:shape style="position:absolute;left:5679;top:6323;width:10;height:20" coordorigin="5679,6323" coordsize="10,20" path="m5679,6342l5689,6342,5689,6323,5679,6323,5679,6342xe" filled="true" fillcolor="#000000" stroked="false">
                <v:path arrowok="t"/>
                <v:fill type="solid"/>
              </v:shape>
            </v:group>
            <v:group style="position:absolute;left:5679;top:6342;width:10;height:20" coordorigin="5679,6342" coordsize="10,20">
              <v:shape style="position:absolute;left:5679;top:6342;width:10;height:20" coordorigin="5679,6342" coordsize="10,20" path="m5679,6361l5689,6361,5689,6342,5679,6342,5679,6361xe" filled="true" fillcolor="#000000" stroked="false">
                <v:path arrowok="t"/>
                <v:fill type="solid"/>
              </v:shape>
            </v:group>
            <v:group style="position:absolute;left:5679;top:6361;width:10;height:20" coordorigin="5679,6361" coordsize="10,20">
              <v:shape style="position:absolute;left:5679;top:6361;width:10;height:20" coordorigin="5679,6361" coordsize="10,20" path="m5679,6380l5689,6380,5689,6361,5679,6361,5679,6380xe" filled="true" fillcolor="#000000" stroked="false">
                <v:path arrowok="t"/>
                <v:fill type="solid"/>
              </v:shape>
            </v:group>
            <v:group style="position:absolute;left:5679;top:6380;width:10;height:20" coordorigin="5679,6380" coordsize="10,20">
              <v:shape style="position:absolute;left:5679;top:6380;width:10;height:20" coordorigin="5679,6380" coordsize="10,20" path="m5679,6400l5689,6400,5689,6380,5679,6380,5679,6400xe" filled="true" fillcolor="#000000" stroked="false">
                <v:path arrowok="t"/>
                <v:fill type="solid"/>
              </v:shape>
            </v:group>
            <w10:wrap type="none"/>
          </v:group>
        </w:pict>
      </w:r>
      <w:r>
        <w:rPr/>
        <w:pict>
          <v:shape style="position:absolute;margin-left:351.429993pt;margin-top:41.293674pt;width:.47998pt;height:.12pt;mso-position-horizontal-relative:page;mso-position-vertical-relative:paragraph;z-index:3952" type="#_x0000_t75" stroked="false">
            <v:imagedata r:id="rId116" o:title=""/>
          </v:shape>
        </w:pict>
      </w:r>
      <w:r>
        <w:rPr/>
        <w:pict>
          <v:shape style="position:absolute;margin-left:119.779999pt;margin-top:39.853676pt;width:427.55pt;height:282.2pt;mso-position-horizontal-relative:page;mso-position-vertical-relative:paragraph;z-index:40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25"/>
                    <w:gridCol w:w="914"/>
                    <w:gridCol w:w="1198"/>
                    <w:gridCol w:w="1361"/>
                    <w:gridCol w:w="757"/>
                    <w:gridCol w:w="1795"/>
                  </w:tblGrid>
                  <w:tr>
                    <w:trPr>
                      <w:trHeight w:val="400" w:hRule="exact"/>
                    </w:trPr>
                    <w:tc>
                      <w:tcPr>
                        <w:tcW w:w="2525" w:type="dxa"/>
                        <w:tcBorders>
                          <w:top w:val="single" w:sz="12" w:space="0" w:color="000000"/>
                          <w:left w:val="nil" w:sz="6" w:space="0" w:color="auto"/>
                          <w:bottom w:val="nil" w:sz="6" w:space="0" w:color="auto"/>
                          <w:right w:val="nil" w:sz="6" w:space="0" w:color="auto"/>
                        </w:tcBorders>
                      </w:tcPr>
                      <w:p>
                        <w:pPr/>
                      </w:p>
                    </w:tc>
                    <w:tc>
                      <w:tcPr>
                        <w:tcW w:w="914" w:type="dxa"/>
                        <w:tcBorders>
                          <w:top w:val="single" w:sz="12" w:space="0" w:color="000000"/>
                          <w:left w:val="nil" w:sz="6" w:space="0" w:color="auto"/>
                          <w:bottom w:val="nil" w:sz="6" w:space="0" w:color="auto"/>
                          <w:right w:val="nil" w:sz="6" w:space="0" w:color="auto"/>
                        </w:tcBorders>
                      </w:tcPr>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198"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tc>
                    <w:tc>
                      <w:tcPr>
                        <w:tcW w:w="1361" w:type="dxa"/>
                        <w:tcBorders>
                          <w:top w:val="single" w:sz="12"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9"/>
                            <w:szCs w:val="29"/>
                          </w:rPr>
                        </w:pPr>
                      </w:p>
                    </w:tc>
                    <w:tc>
                      <w:tcPr>
                        <w:tcW w:w="757" w:type="dxa"/>
                        <w:tcBorders>
                          <w:top w:val="single" w:sz="12" w:space="0" w:color="000000"/>
                          <w:left w:val="nil" w:sz="6" w:space="0" w:color="auto"/>
                          <w:bottom w:val="nil" w:sz="6" w:space="0" w:color="auto"/>
                          <w:right w:val="nil" w:sz="6" w:space="0" w:color="auto"/>
                        </w:tcBorders>
                      </w:tcPr>
                      <w:p>
                        <w:pPr>
                          <w:pStyle w:val="TableParagraph"/>
                          <w:spacing w:line="240" w:lineRule="auto" w:before="137"/>
                          <w:ind w:left="235" w:right="-19"/>
                          <w:jc w:val="left"/>
                          <w:rPr>
                            <w:rFonts w:ascii="宋体" w:hAnsi="宋体" w:cs="宋体" w:eastAsia="宋体" w:hint="default"/>
                            <w:sz w:val="18"/>
                            <w:szCs w:val="18"/>
                          </w:rPr>
                        </w:pPr>
                        <w:r>
                          <w:rPr>
                            <w:rFonts w:ascii="宋体" w:hAnsi="宋体" w:cs="宋体" w:eastAsia="宋体" w:hint="default"/>
                            <w:sz w:val="18"/>
                            <w:szCs w:val="18"/>
                          </w:rPr>
                          <w:t>年初余</w:t>
                        </w:r>
                      </w:p>
                    </w:tc>
                    <w:tc>
                      <w:tcPr>
                        <w:tcW w:w="1795" w:type="dxa"/>
                        <w:tcBorders>
                          <w:top w:val="single" w:sz="12" w:space="0" w:color="000000"/>
                          <w:left w:val="nil" w:sz="6" w:space="0" w:color="auto"/>
                          <w:bottom w:val="nil" w:sz="6" w:space="0" w:color="auto"/>
                          <w:right w:val="nil" w:sz="6" w:space="0" w:color="auto"/>
                        </w:tcBorders>
                      </w:tcPr>
                      <w:p>
                        <w:pPr>
                          <w:pStyle w:val="TableParagraph"/>
                          <w:spacing w:line="240" w:lineRule="auto" w:before="137"/>
                          <w:ind w:left="18" w:right="0"/>
                          <w:jc w:val="left"/>
                          <w:rPr>
                            <w:rFonts w:ascii="宋体" w:hAnsi="宋体" w:cs="宋体" w:eastAsia="宋体" w:hint="default"/>
                            <w:sz w:val="18"/>
                            <w:szCs w:val="18"/>
                          </w:rPr>
                        </w:pPr>
                        <w:r>
                          <w:rPr>
                            <w:rFonts w:ascii="宋体" w:hAnsi="宋体" w:cs="宋体" w:eastAsia="宋体" w:hint="default"/>
                            <w:sz w:val="18"/>
                            <w:szCs w:val="18"/>
                          </w:rPr>
                          <w:t>额</w:t>
                        </w:r>
                      </w:p>
                    </w:tc>
                  </w:tr>
                  <w:tr>
                    <w:trPr>
                      <w:trHeight w:val="204"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192" w:lineRule="exact"/>
                          <w:ind w:left="518"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914" w:type="dxa"/>
                        <w:tcBorders>
                          <w:top w:val="nil" w:sz="6" w:space="0" w:color="auto"/>
                          <w:left w:val="single" w:sz="4" w:space="0" w:color="000000"/>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
                    </w:tc>
                    <w:tc>
                      <w:tcPr>
                        <w:tcW w:w="757"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
                    </w:tc>
                  </w:tr>
                  <w:tr>
                    <w:trPr>
                      <w:trHeight w:val="307"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192" w:lineRule="exact"/>
                          <w:ind w:left="1591"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914" w:type="dxa"/>
                        <w:tcBorders>
                          <w:top w:val="nil" w:sz="6" w:space="0" w:color="auto"/>
                          <w:left w:val="single" w:sz="4" w:space="0" w:color="000000"/>
                          <w:bottom w:val="nil" w:sz="6" w:space="0" w:color="auto"/>
                          <w:right w:val="nil" w:sz="6" w:space="0" w:color="auto"/>
                        </w:tcBorders>
                      </w:tcPr>
                      <w:p>
                        <w:pPr>
                          <w:pStyle w:val="TableParagraph"/>
                          <w:spacing w:line="192" w:lineRule="exact"/>
                          <w:ind w:left="107"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198" w:type="dxa"/>
                        <w:tcBorders>
                          <w:top w:val="nil" w:sz="6" w:space="0" w:color="auto"/>
                          <w:left w:val="nil" w:sz="6" w:space="0" w:color="auto"/>
                          <w:bottom w:val="nil" w:sz="6" w:space="0" w:color="auto"/>
                          <w:right w:val="single" w:sz="4" w:space="0" w:color="000000"/>
                        </w:tcBorders>
                      </w:tcPr>
                      <w:p>
                        <w:pPr>
                          <w:pStyle w:val="TableParagraph"/>
                          <w:spacing w:line="192" w:lineRule="exact"/>
                          <w:ind w:left="71" w:right="0"/>
                          <w:jc w:val="left"/>
                          <w:rPr>
                            <w:rFonts w:ascii="宋体" w:hAnsi="宋体" w:cs="宋体" w:eastAsia="宋体" w:hint="default"/>
                            <w:sz w:val="18"/>
                            <w:szCs w:val="18"/>
                          </w:rPr>
                        </w:pPr>
                        <w:r>
                          <w:rPr>
                            <w:rFonts w:ascii="宋体" w:hAnsi="宋体" w:cs="宋体" w:eastAsia="宋体" w:hint="default"/>
                            <w:sz w:val="18"/>
                            <w:szCs w:val="18"/>
                          </w:rPr>
                          <w:t>人民币金额</w:t>
                        </w:r>
                      </w:p>
                    </w:tc>
                    <w:tc>
                      <w:tcPr>
                        <w:tcW w:w="1361"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316"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757" w:type="dxa"/>
                        <w:tcBorders>
                          <w:top w:val="nil" w:sz="6" w:space="0" w:color="auto"/>
                          <w:left w:val="single" w:sz="4" w:space="0" w:color="000000"/>
                          <w:bottom w:val="nil" w:sz="6" w:space="0" w:color="auto"/>
                          <w:right w:val="single" w:sz="4" w:space="0" w:color="000000"/>
                        </w:tcBorders>
                      </w:tcPr>
                      <w:p>
                        <w:pPr>
                          <w:pStyle w:val="TableParagraph"/>
                          <w:spacing w:line="192" w:lineRule="exact"/>
                          <w:ind w:left="103"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795" w:type="dxa"/>
                        <w:tcBorders>
                          <w:top w:val="nil" w:sz="6" w:space="0" w:color="auto"/>
                          <w:left w:val="single" w:sz="4" w:space="0" w:color="000000"/>
                          <w:bottom w:val="nil" w:sz="6" w:space="0" w:color="auto"/>
                          <w:right w:val="nil" w:sz="6" w:space="0" w:color="auto"/>
                        </w:tcBorders>
                      </w:tcPr>
                      <w:p>
                        <w:pPr>
                          <w:pStyle w:val="TableParagraph"/>
                          <w:spacing w:line="192" w:lineRule="exact"/>
                          <w:ind w:left="441" w:right="0"/>
                          <w:jc w:val="left"/>
                          <w:rPr>
                            <w:rFonts w:ascii="宋体" w:hAnsi="宋体" w:cs="宋体" w:eastAsia="宋体" w:hint="default"/>
                            <w:sz w:val="18"/>
                            <w:szCs w:val="18"/>
                          </w:rPr>
                        </w:pPr>
                        <w:r>
                          <w:rPr>
                            <w:rFonts w:ascii="宋体" w:hAnsi="宋体" w:cs="宋体" w:eastAsia="宋体" w:hint="default"/>
                            <w:sz w:val="18"/>
                            <w:szCs w:val="18"/>
                          </w:rPr>
                          <w:t>人民币金额</w:t>
                        </w:r>
                      </w:p>
                    </w:tc>
                  </w:tr>
                  <w:tr>
                    <w:trPr>
                      <w:trHeight w:val="400"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现金</w:t>
                        </w:r>
                      </w:p>
                    </w:tc>
                    <w:tc>
                      <w:tcPr>
                        <w:tcW w:w="914" w:type="dxa"/>
                        <w:tcBorders>
                          <w:top w:val="nil" w:sz="6" w:space="0" w:color="auto"/>
                          <w:left w:val="single" w:sz="4" w:space="0" w:color="000000"/>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
                    </w:tc>
                    <w:tc>
                      <w:tcPr>
                        <w:tcW w:w="757"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
                    </w:tc>
                  </w:tr>
                  <w:tr>
                    <w:trPr>
                      <w:trHeight w:val="411"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3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914" w:type="dxa"/>
                        <w:tcBorders>
                          <w:top w:val="nil" w:sz="6" w:space="0" w:color="auto"/>
                          <w:left w:val="single" w:sz="4" w:space="0" w:color="000000"/>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right="101"/>
                          <w:jc w:val="right"/>
                          <w:rPr>
                            <w:rFonts w:ascii="Calibri" w:hAnsi="Calibri" w:cs="Calibri" w:eastAsia="Calibri" w:hint="default"/>
                            <w:sz w:val="18"/>
                            <w:szCs w:val="18"/>
                          </w:rPr>
                        </w:pPr>
                        <w:r>
                          <w:rPr>
                            <w:rFonts w:ascii="Calibri"/>
                            <w:sz w:val="18"/>
                          </w:rPr>
                          <w:t>32,569.53</w:t>
                        </w:r>
                      </w:p>
                    </w:tc>
                    <w:tc>
                      <w:tcPr>
                        <w:tcW w:w="1361" w:type="dxa"/>
                        <w:tcBorders>
                          <w:top w:val="nil" w:sz="6" w:space="0" w:color="auto"/>
                          <w:left w:val="single" w:sz="4" w:space="0" w:color="000000"/>
                          <w:bottom w:val="nil" w:sz="6" w:space="0" w:color="auto"/>
                          <w:right w:val="single" w:sz="4" w:space="0" w:color="000000"/>
                        </w:tcBorders>
                      </w:tcPr>
                      <w:p>
                        <w:pPr/>
                      </w:p>
                    </w:tc>
                    <w:tc>
                      <w:tcPr>
                        <w:tcW w:w="757"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3"/>
                          <w:jc w:val="right"/>
                          <w:rPr>
                            <w:rFonts w:ascii="Calibri" w:hAnsi="Calibri" w:cs="Calibri" w:eastAsia="Calibri" w:hint="default"/>
                            <w:sz w:val="18"/>
                            <w:szCs w:val="18"/>
                          </w:rPr>
                        </w:pPr>
                        <w:r>
                          <w:rPr>
                            <w:rFonts w:ascii="Calibri"/>
                            <w:sz w:val="18"/>
                          </w:rPr>
                          <w:t>10,610.20</w:t>
                        </w:r>
                      </w:p>
                    </w:tc>
                  </w:tr>
                  <w:tr>
                    <w:trPr>
                      <w:trHeight w:val="421"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3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14" w:type="dxa"/>
                        <w:tcBorders>
                          <w:top w:val="nil" w:sz="6" w:space="0" w:color="auto"/>
                          <w:left w:val="single" w:sz="4" w:space="0" w:color="000000"/>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Style w:val="TableParagraph"/>
                          <w:spacing w:line="240" w:lineRule="auto" w:before="68"/>
                          <w:ind w:right="101"/>
                          <w:jc w:val="right"/>
                          <w:rPr>
                            <w:rFonts w:ascii="Calibri" w:hAnsi="Calibri" w:cs="Calibri" w:eastAsia="Calibri" w:hint="default"/>
                            <w:sz w:val="18"/>
                            <w:szCs w:val="18"/>
                          </w:rPr>
                        </w:pPr>
                        <w:r>
                          <w:rPr>
                            <w:rFonts w:ascii="Calibri"/>
                            <w:sz w:val="18"/>
                          </w:rPr>
                          <w:t>32,569.53</w:t>
                        </w:r>
                      </w:p>
                    </w:tc>
                    <w:tc>
                      <w:tcPr>
                        <w:tcW w:w="1361" w:type="dxa"/>
                        <w:tcBorders>
                          <w:top w:val="nil" w:sz="6" w:space="0" w:color="auto"/>
                          <w:left w:val="single" w:sz="4" w:space="0" w:color="000000"/>
                          <w:bottom w:val="nil" w:sz="6" w:space="0" w:color="auto"/>
                          <w:right w:val="single" w:sz="4" w:space="0" w:color="000000"/>
                        </w:tcBorders>
                      </w:tcPr>
                      <w:p>
                        <w:pPr/>
                      </w:p>
                    </w:tc>
                    <w:tc>
                      <w:tcPr>
                        <w:tcW w:w="757"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Style w:val="TableParagraph"/>
                          <w:spacing w:line="240" w:lineRule="auto" w:before="68"/>
                          <w:ind w:right="103"/>
                          <w:jc w:val="right"/>
                          <w:rPr>
                            <w:rFonts w:ascii="Calibri" w:hAnsi="Calibri" w:cs="Calibri" w:eastAsia="Calibri" w:hint="default"/>
                            <w:sz w:val="18"/>
                            <w:szCs w:val="18"/>
                          </w:rPr>
                        </w:pPr>
                        <w:r>
                          <w:rPr>
                            <w:rFonts w:ascii="Calibri"/>
                            <w:sz w:val="18"/>
                          </w:rPr>
                          <w:t>10,610.20</w:t>
                        </w:r>
                      </w:p>
                    </w:tc>
                  </w:tr>
                  <w:tr>
                    <w:trPr>
                      <w:trHeight w:val="355"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59"/>
                          <w:ind w:left="122"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914" w:type="dxa"/>
                        <w:tcBorders>
                          <w:top w:val="nil" w:sz="6" w:space="0" w:color="auto"/>
                          <w:left w:val="single" w:sz="4" w:space="0" w:color="000000"/>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
                    </w:tc>
                    <w:tc>
                      <w:tcPr>
                        <w:tcW w:w="757"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
                    </w:tc>
                  </w:tr>
                  <w:tr>
                    <w:trPr>
                      <w:trHeight w:val="623"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7"/>
                            <w:szCs w:val="17"/>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914" w:type="dxa"/>
                        <w:tcBorders>
                          <w:top w:val="nil" w:sz="6" w:space="0" w:color="auto"/>
                          <w:left w:val="single" w:sz="4" w:space="0" w:color="000000"/>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right="101"/>
                          <w:jc w:val="right"/>
                          <w:rPr>
                            <w:rFonts w:ascii="Calibri" w:hAnsi="Calibri" w:cs="Calibri" w:eastAsia="Calibri" w:hint="default"/>
                            <w:sz w:val="18"/>
                            <w:szCs w:val="18"/>
                          </w:rPr>
                        </w:pPr>
                        <w:r>
                          <w:rPr>
                            <w:rFonts w:ascii="Calibri"/>
                            <w:sz w:val="18"/>
                          </w:rPr>
                          <w:t>856,898,222.1</w:t>
                        </w:r>
                      </w:p>
                      <w:p>
                        <w:pPr>
                          <w:pStyle w:val="TableParagraph"/>
                          <w:spacing w:line="240" w:lineRule="auto" w:before="92"/>
                          <w:ind w:right="103"/>
                          <w:jc w:val="right"/>
                          <w:rPr>
                            <w:rFonts w:ascii="Calibri" w:hAnsi="Calibri" w:cs="Calibri" w:eastAsia="Calibri" w:hint="default"/>
                            <w:sz w:val="18"/>
                            <w:szCs w:val="18"/>
                          </w:rPr>
                        </w:pPr>
                        <w:r>
                          <w:rPr>
                            <w:rFonts w:ascii="Calibri"/>
                            <w:sz w:val="18"/>
                          </w:rPr>
                          <w:t>7</w:t>
                        </w:r>
                      </w:p>
                    </w:tc>
                    <w:tc>
                      <w:tcPr>
                        <w:tcW w:w="1361" w:type="dxa"/>
                        <w:tcBorders>
                          <w:top w:val="nil" w:sz="6" w:space="0" w:color="auto"/>
                          <w:left w:val="single" w:sz="4" w:space="0" w:color="000000"/>
                          <w:bottom w:val="nil" w:sz="6" w:space="0" w:color="auto"/>
                          <w:right w:val="single" w:sz="4" w:space="0" w:color="000000"/>
                        </w:tcBorders>
                      </w:tcPr>
                      <w:p>
                        <w:pPr/>
                      </w:p>
                    </w:tc>
                    <w:tc>
                      <w:tcPr>
                        <w:tcW w:w="757"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25"/>
                            <w:szCs w:val="25"/>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917,248,473.30</w:t>
                        </w:r>
                      </w:p>
                    </w:tc>
                  </w:tr>
                  <w:tr>
                    <w:trPr>
                      <w:trHeight w:val="689"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14" w:type="dxa"/>
                        <w:tcBorders>
                          <w:top w:val="nil" w:sz="6" w:space="0" w:color="auto"/>
                          <w:left w:val="single" w:sz="4" w:space="0" w:color="000000"/>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right="101"/>
                          <w:jc w:val="right"/>
                          <w:rPr>
                            <w:rFonts w:ascii="Calibri" w:hAnsi="Calibri" w:cs="Calibri" w:eastAsia="Calibri" w:hint="default"/>
                            <w:sz w:val="18"/>
                            <w:szCs w:val="18"/>
                          </w:rPr>
                        </w:pPr>
                        <w:r>
                          <w:rPr>
                            <w:rFonts w:ascii="Calibri"/>
                            <w:sz w:val="18"/>
                          </w:rPr>
                          <w:t>856,898,222.1</w:t>
                        </w:r>
                      </w:p>
                      <w:p>
                        <w:pPr>
                          <w:pStyle w:val="TableParagraph"/>
                          <w:spacing w:line="240" w:lineRule="auto" w:before="92"/>
                          <w:ind w:right="103"/>
                          <w:jc w:val="right"/>
                          <w:rPr>
                            <w:rFonts w:ascii="Calibri" w:hAnsi="Calibri" w:cs="Calibri" w:eastAsia="Calibri" w:hint="default"/>
                            <w:sz w:val="18"/>
                            <w:szCs w:val="18"/>
                          </w:rPr>
                        </w:pPr>
                        <w:r>
                          <w:rPr>
                            <w:rFonts w:ascii="Calibri"/>
                            <w:sz w:val="18"/>
                          </w:rPr>
                          <w:t>7</w:t>
                        </w:r>
                      </w:p>
                    </w:tc>
                    <w:tc>
                      <w:tcPr>
                        <w:tcW w:w="1361" w:type="dxa"/>
                        <w:tcBorders>
                          <w:top w:val="nil" w:sz="6" w:space="0" w:color="auto"/>
                          <w:left w:val="single" w:sz="4" w:space="0" w:color="000000"/>
                          <w:bottom w:val="nil" w:sz="6" w:space="0" w:color="auto"/>
                          <w:right w:val="single" w:sz="4" w:space="0" w:color="000000"/>
                        </w:tcBorders>
                      </w:tcPr>
                      <w:p>
                        <w:pPr/>
                      </w:p>
                    </w:tc>
                    <w:tc>
                      <w:tcPr>
                        <w:tcW w:w="757"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6"/>
                            <w:szCs w:val="26"/>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917,248,473.30</w:t>
                        </w:r>
                      </w:p>
                    </w:tc>
                  </w:tr>
                  <w:tr>
                    <w:trPr>
                      <w:trHeight w:val="409"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914" w:type="dxa"/>
                        <w:tcBorders>
                          <w:top w:val="nil" w:sz="6" w:space="0" w:color="auto"/>
                          <w:left w:val="single" w:sz="4" w:space="0" w:color="000000"/>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
                    </w:tc>
                    <w:tc>
                      <w:tcPr>
                        <w:tcW w:w="1361" w:type="dxa"/>
                        <w:tcBorders>
                          <w:top w:val="nil" w:sz="6" w:space="0" w:color="auto"/>
                          <w:left w:val="single" w:sz="4" w:space="0" w:color="000000"/>
                          <w:bottom w:val="nil" w:sz="6" w:space="0" w:color="auto"/>
                          <w:right w:val="single" w:sz="4" w:space="0" w:color="000000"/>
                        </w:tcBorders>
                      </w:tcPr>
                      <w:p>
                        <w:pPr/>
                      </w:p>
                    </w:tc>
                    <w:tc>
                      <w:tcPr>
                        <w:tcW w:w="757"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
                    </w:tc>
                  </w:tr>
                  <w:tr>
                    <w:trPr>
                      <w:trHeight w:val="410"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302"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914" w:type="dxa"/>
                        <w:tcBorders>
                          <w:top w:val="nil" w:sz="6" w:space="0" w:color="auto"/>
                          <w:left w:val="single" w:sz="4" w:space="0" w:color="000000"/>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right="101"/>
                          <w:jc w:val="right"/>
                          <w:rPr>
                            <w:rFonts w:ascii="Calibri" w:hAnsi="Calibri" w:cs="Calibri" w:eastAsia="Calibri" w:hint="default"/>
                            <w:sz w:val="18"/>
                            <w:szCs w:val="18"/>
                          </w:rPr>
                        </w:pPr>
                        <w:r>
                          <w:rPr>
                            <w:rFonts w:ascii="Calibri"/>
                            <w:sz w:val="18"/>
                          </w:rPr>
                          <w:t>1,220,310.25</w:t>
                        </w:r>
                      </w:p>
                    </w:tc>
                    <w:tc>
                      <w:tcPr>
                        <w:tcW w:w="1361" w:type="dxa"/>
                        <w:tcBorders>
                          <w:top w:val="nil" w:sz="6" w:space="0" w:color="auto"/>
                          <w:left w:val="single" w:sz="4" w:space="0" w:color="000000"/>
                          <w:bottom w:val="nil" w:sz="6" w:space="0" w:color="auto"/>
                          <w:right w:val="single" w:sz="4" w:space="0" w:color="000000"/>
                        </w:tcBorders>
                      </w:tcPr>
                      <w:p>
                        <w:pPr/>
                      </w:p>
                    </w:tc>
                    <w:tc>
                      <w:tcPr>
                        <w:tcW w:w="757"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Calibri" w:hAnsi="Calibri" w:cs="Calibri" w:eastAsia="Calibri" w:hint="default"/>
                            <w:sz w:val="18"/>
                            <w:szCs w:val="18"/>
                          </w:rPr>
                        </w:pPr>
                        <w:r>
                          <w:rPr>
                            <w:rFonts w:ascii="Calibri"/>
                            <w:sz w:val="18"/>
                          </w:rPr>
                          <w:t>51,450.16</w:t>
                        </w:r>
                      </w:p>
                    </w:tc>
                  </w:tr>
                  <w:tr>
                    <w:trPr>
                      <w:trHeight w:val="366" w:hRule="exact"/>
                    </w:trPr>
                    <w:tc>
                      <w:tcPr>
                        <w:tcW w:w="2525"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302"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914" w:type="dxa"/>
                        <w:tcBorders>
                          <w:top w:val="nil" w:sz="6" w:space="0" w:color="auto"/>
                          <w:left w:val="single" w:sz="4" w:space="0" w:color="000000"/>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Style w:val="TableParagraph"/>
                          <w:spacing w:line="240" w:lineRule="auto" w:before="67"/>
                          <w:ind w:right="101"/>
                          <w:jc w:val="right"/>
                          <w:rPr>
                            <w:rFonts w:ascii="Calibri" w:hAnsi="Calibri" w:cs="Calibri" w:eastAsia="Calibri" w:hint="default"/>
                            <w:sz w:val="18"/>
                            <w:szCs w:val="18"/>
                          </w:rPr>
                        </w:pPr>
                        <w:r>
                          <w:rPr>
                            <w:rFonts w:ascii="Calibri"/>
                            <w:sz w:val="18"/>
                          </w:rPr>
                          <w:t>1,220,310.25</w:t>
                        </w:r>
                      </w:p>
                    </w:tc>
                    <w:tc>
                      <w:tcPr>
                        <w:tcW w:w="1361" w:type="dxa"/>
                        <w:tcBorders>
                          <w:top w:val="nil" w:sz="6" w:space="0" w:color="auto"/>
                          <w:left w:val="single" w:sz="4" w:space="0" w:color="000000"/>
                          <w:bottom w:val="nil" w:sz="6" w:space="0" w:color="auto"/>
                          <w:right w:val="single" w:sz="4" w:space="0" w:color="000000"/>
                        </w:tcBorders>
                      </w:tcPr>
                      <w:p>
                        <w:pPr/>
                      </w:p>
                    </w:tc>
                    <w:tc>
                      <w:tcPr>
                        <w:tcW w:w="757"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3"/>
                          <w:jc w:val="right"/>
                          <w:rPr>
                            <w:rFonts w:ascii="Calibri" w:hAnsi="Calibri" w:cs="Calibri" w:eastAsia="Calibri" w:hint="default"/>
                            <w:sz w:val="18"/>
                            <w:szCs w:val="18"/>
                          </w:rPr>
                        </w:pPr>
                        <w:r>
                          <w:rPr>
                            <w:rFonts w:ascii="Calibri"/>
                            <w:sz w:val="18"/>
                          </w:rPr>
                          <w:t>51,450.16</w:t>
                        </w:r>
                      </w:p>
                    </w:tc>
                  </w:tr>
                  <w:tr>
                    <w:trPr>
                      <w:trHeight w:val="619" w:hRule="exact"/>
                    </w:trPr>
                    <w:tc>
                      <w:tcPr>
                        <w:tcW w:w="2525" w:type="dxa"/>
                        <w:tcBorders>
                          <w:top w:val="nil" w:sz="6" w:space="0" w:color="auto"/>
                          <w:left w:val="nil" w:sz="6" w:space="0" w:color="auto"/>
                          <w:bottom w:val="single" w:sz="12"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tabs>
                            <w:tab w:pos="856" w:val="left" w:leader="none"/>
                          </w:tabs>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914" w:type="dxa"/>
                        <w:tcBorders>
                          <w:top w:val="nil" w:sz="6" w:space="0" w:color="auto"/>
                          <w:left w:val="single" w:sz="4" w:space="0" w:color="000000"/>
                          <w:bottom w:val="single" w:sz="12" w:space="0" w:color="000000"/>
                          <w:right w:val="nil" w:sz="6" w:space="0" w:color="auto"/>
                        </w:tcBorders>
                      </w:tcPr>
                      <w:p>
                        <w:pPr/>
                      </w:p>
                    </w:tc>
                    <w:tc>
                      <w:tcPr>
                        <w:tcW w:w="1198" w:type="dxa"/>
                        <w:tcBorders>
                          <w:top w:val="nil" w:sz="6" w:space="0" w:color="auto"/>
                          <w:left w:val="nil" w:sz="6" w:space="0" w:color="auto"/>
                          <w:bottom w:val="single" w:sz="12" w:space="0" w:color="000000"/>
                          <w:right w:val="single" w:sz="4" w:space="0" w:color="000000"/>
                        </w:tcBorders>
                      </w:tcPr>
                      <w:p>
                        <w:pPr>
                          <w:pStyle w:val="TableParagraph"/>
                          <w:spacing w:line="240" w:lineRule="auto" w:before="23"/>
                          <w:ind w:right="101"/>
                          <w:jc w:val="right"/>
                          <w:rPr>
                            <w:rFonts w:ascii="Calibri" w:hAnsi="Calibri" w:cs="Calibri" w:eastAsia="Calibri" w:hint="default"/>
                            <w:sz w:val="18"/>
                            <w:szCs w:val="18"/>
                          </w:rPr>
                        </w:pPr>
                        <w:r>
                          <w:rPr>
                            <w:rFonts w:ascii="Calibri"/>
                            <w:sz w:val="18"/>
                          </w:rPr>
                          <w:t>858,151,101.9</w:t>
                        </w:r>
                      </w:p>
                      <w:p>
                        <w:pPr>
                          <w:pStyle w:val="TableParagraph"/>
                          <w:spacing w:line="240" w:lineRule="auto" w:before="92"/>
                          <w:ind w:right="103"/>
                          <w:jc w:val="right"/>
                          <w:rPr>
                            <w:rFonts w:ascii="Calibri" w:hAnsi="Calibri" w:cs="Calibri" w:eastAsia="Calibri" w:hint="default"/>
                            <w:sz w:val="18"/>
                            <w:szCs w:val="18"/>
                          </w:rPr>
                        </w:pPr>
                        <w:r>
                          <w:rPr>
                            <w:rFonts w:ascii="Calibri"/>
                            <w:sz w:val="18"/>
                          </w:rPr>
                          <w:t>5</w:t>
                        </w:r>
                      </w:p>
                    </w:tc>
                    <w:tc>
                      <w:tcPr>
                        <w:tcW w:w="1361" w:type="dxa"/>
                        <w:tcBorders>
                          <w:top w:val="nil" w:sz="6" w:space="0" w:color="auto"/>
                          <w:left w:val="single" w:sz="4" w:space="0" w:color="000000"/>
                          <w:bottom w:val="single" w:sz="12" w:space="0" w:color="000000"/>
                          <w:right w:val="single" w:sz="4" w:space="0" w:color="000000"/>
                        </w:tcBorders>
                      </w:tcPr>
                      <w:p>
                        <w:pPr/>
                      </w:p>
                    </w:tc>
                    <w:tc>
                      <w:tcPr>
                        <w:tcW w:w="757" w:type="dxa"/>
                        <w:tcBorders>
                          <w:top w:val="nil" w:sz="6" w:space="0" w:color="auto"/>
                          <w:left w:val="single" w:sz="4" w:space="0" w:color="000000"/>
                          <w:bottom w:val="single" w:sz="12" w:space="0" w:color="000000"/>
                          <w:right w:val="single" w:sz="4" w:space="0" w:color="000000"/>
                        </w:tcBorders>
                      </w:tcPr>
                      <w:p>
                        <w:pPr/>
                      </w:p>
                    </w:tc>
                    <w:tc>
                      <w:tcPr>
                        <w:tcW w:w="1795"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25"/>
                            <w:szCs w:val="25"/>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917,310,533.66</w:t>
                        </w:r>
                      </w:p>
                    </w:tc>
                  </w:tr>
                </w:tbl>
                <w:p>
                  <w:pPr/>
                </w:p>
              </w:txbxContent>
            </v:textbox>
            <w10:wrap type="none"/>
          </v:shape>
        </w:pict>
      </w:r>
      <w:r>
        <w:rPr>
          <w:rFonts w:ascii="宋体" w:hAnsi="宋体" w:cs="宋体" w:eastAsia="宋体" w:hint="default"/>
          <w:spacing w:val="-2"/>
          <w:sz w:val="21"/>
          <w:szCs w:val="21"/>
        </w:rPr>
        <w:t>（以下金额单位若未特别注明者均为人民币元）</w:t>
      </w:r>
      <w:r>
        <w:rPr>
          <w:rFonts w:ascii="宋体" w:hAnsi="宋体" w:cs="宋体" w:eastAsia="宋体" w:hint="default"/>
          <w:w w:val="100"/>
          <w:sz w:val="21"/>
          <w:szCs w:val="21"/>
        </w:rPr>
        <w:t> </w: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一</w:t>
      </w:r>
      <w:r>
        <w:rPr>
          <w:rFonts w:ascii="宋体" w:hAnsi="宋体" w:cs="宋体" w:eastAsia="宋体" w:hint="default"/>
          <w:b/>
          <w:bCs/>
          <w:spacing w:val="-1"/>
          <w:sz w:val="21"/>
          <w:szCs w:val="21"/>
        </w:rPr>
        <w:t>)</w:t>
        <w:tab/>
      </w:r>
      <w:r>
        <w:rPr>
          <w:rFonts w:ascii="宋体" w:hAnsi="宋体" w:cs="宋体" w:eastAsia="宋体" w:hint="default"/>
          <w:b/>
          <w:bCs/>
          <w:sz w:val="21"/>
          <w:szCs w:val="21"/>
        </w:rPr>
        <w:t>货币资金</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6"/>
          <w:szCs w:val="16"/>
        </w:rPr>
      </w:pPr>
    </w:p>
    <w:p>
      <w:pPr>
        <w:spacing w:before="0"/>
        <w:ind w:left="848" w:right="3060" w:firstLine="0"/>
        <w:jc w:val="left"/>
        <w:rPr>
          <w:rFonts w:ascii="宋体" w:hAnsi="宋体" w:cs="宋体" w:eastAsia="宋体" w:hint="default"/>
          <w:sz w:val="21"/>
          <w:szCs w:val="21"/>
        </w:rPr>
      </w:pPr>
      <w:r>
        <w:rPr/>
        <w:pict>
          <v:shape style="position:absolute;margin-left:292.609985pt;margin-top:17.663668pt;width:.48001pt;height:.12pt;mso-position-horizontal-relative:page;mso-position-vertical-relative:paragraph;z-index:-1204024" type="#_x0000_t75" stroked="false">
            <v:imagedata r:id="rId116" o:title=""/>
          </v:shape>
        </w:pict>
      </w:r>
      <w:r>
        <w:rPr/>
        <w:pict>
          <v:shape style="position:absolute;margin-left:399.670013pt;margin-top:17.663668pt;width:.48001pt;height:.12pt;mso-position-horizontal-relative:page;mso-position-vertical-relative:paragraph;z-index:-1204000" type="#_x0000_t75" stroked="false">
            <v:imagedata r:id="rId116" o:title=""/>
          </v:shape>
        </w:pict>
      </w:r>
      <w:r>
        <w:rPr/>
        <w:pict>
          <v:shape style="position:absolute;margin-left:118.580002pt;margin-top:36.379688pt;width:385.176049pt;height:.48pt;mso-position-horizontal-relative:page;mso-position-vertical-relative:paragraph;z-index:-1203976" type="#_x0000_t75" stroked="false">
            <v:imagedata r:id="rId154" o:title=""/>
          </v:shape>
        </w:pict>
      </w:r>
      <w:r>
        <w:rPr>
          <w:rFonts w:ascii="宋体" w:hAnsi="宋体" w:cs="宋体" w:eastAsia="宋体" w:hint="default"/>
          <w:sz w:val="21"/>
          <w:szCs w:val="21"/>
        </w:rPr>
        <w:t>其中使用受限制的货币资金明细如下：</w:t>
      </w:r>
    </w:p>
    <w:p>
      <w:pPr>
        <w:spacing w:line="240" w:lineRule="auto" w:before="10"/>
        <w:rPr>
          <w:rFonts w:ascii="宋体" w:hAnsi="宋体" w:cs="宋体" w:eastAsia="宋体" w:hint="default"/>
          <w:sz w:val="3"/>
          <w:szCs w:val="3"/>
        </w:rPr>
      </w:pPr>
    </w:p>
    <w:tbl>
      <w:tblPr>
        <w:tblW w:w="0" w:type="auto"/>
        <w:jc w:val="left"/>
        <w:tblInd w:w="697" w:type="dxa"/>
        <w:tblLayout w:type="fixed"/>
        <w:tblCellMar>
          <w:top w:w="0" w:type="dxa"/>
          <w:left w:w="0" w:type="dxa"/>
          <w:bottom w:w="0" w:type="dxa"/>
          <w:right w:w="0" w:type="dxa"/>
        </w:tblCellMar>
        <w:tblLook w:val="01E0"/>
      </w:tblPr>
      <w:tblGrid>
        <w:gridCol w:w="3500"/>
        <w:gridCol w:w="2141"/>
        <w:gridCol w:w="2076"/>
      </w:tblGrid>
      <w:tr>
        <w:trPr>
          <w:trHeight w:val="394" w:hRule="exact"/>
        </w:trPr>
        <w:tc>
          <w:tcPr>
            <w:tcW w:w="3500"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645"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076"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611"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5" w:hRule="exact"/>
        </w:trPr>
        <w:tc>
          <w:tcPr>
            <w:tcW w:w="3500"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保函保证金</w:t>
            </w:r>
          </w:p>
        </w:tc>
        <w:tc>
          <w:tcPr>
            <w:tcW w:w="21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3"/>
              <w:ind w:left="912" w:right="0"/>
              <w:jc w:val="left"/>
              <w:rPr>
                <w:rFonts w:ascii="Calibri" w:hAnsi="Calibri" w:cs="Calibri" w:eastAsia="Calibri" w:hint="default"/>
                <w:sz w:val="21"/>
                <w:szCs w:val="21"/>
              </w:rPr>
            </w:pPr>
            <w:r>
              <w:rPr>
                <w:rFonts w:ascii="Calibri"/>
                <w:sz w:val="21"/>
              </w:rPr>
              <w:t>1,220,310.25</w:t>
            </w:r>
          </w:p>
        </w:tc>
        <w:tc>
          <w:tcPr>
            <w:tcW w:w="2076" w:type="dxa"/>
            <w:tcBorders>
              <w:top w:val="nil" w:sz="6" w:space="0" w:color="auto"/>
              <w:left w:val="single" w:sz="4" w:space="0" w:color="000000"/>
              <w:bottom w:val="single" w:sz="12" w:space="0" w:color="000000"/>
              <w:right w:val="nil" w:sz="6" w:space="0" w:color="auto"/>
            </w:tcBorders>
          </w:tcPr>
          <w:p>
            <w:pPr>
              <w:pStyle w:val="TableParagraph"/>
              <w:spacing w:line="240" w:lineRule="auto" w:before="63"/>
              <w:ind w:left="1114" w:right="0"/>
              <w:jc w:val="left"/>
              <w:rPr>
                <w:rFonts w:ascii="Calibri" w:hAnsi="Calibri" w:cs="Calibri" w:eastAsia="Calibri" w:hint="default"/>
                <w:sz w:val="21"/>
                <w:szCs w:val="21"/>
              </w:rPr>
            </w:pPr>
            <w:r>
              <w:rPr>
                <w:rFonts w:ascii="Calibri"/>
                <w:sz w:val="21"/>
              </w:rPr>
              <w:t>51,450.16</w:t>
            </w:r>
          </w:p>
        </w:tc>
      </w:tr>
    </w:tbl>
    <w:p>
      <w:pPr>
        <w:spacing w:after="0" w:line="240" w:lineRule="auto"/>
        <w:jc w:val="left"/>
        <w:rPr>
          <w:rFonts w:ascii="Calibri" w:hAnsi="Calibri" w:cs="Calibri" w:eastAsia="Calibri" w:hint="default"/>
          <w:sz w:val="21"/>
          <w:szCs w:val="21"/>
        </w:rPr>
        <w:sectPr>
          <w:headerReference w:type="default" r:id="rId140"/>
          <w:footerReference w:type="default" r:id="rId141"/>
          <w:pgSz w:w="11910" w:h="16840"/>
          <w:pgMar w:header="885" w:footer="1195" w:top="1540" w:bottom="1380" w:left="1660" w:right="860"/>
          <w:pgNumType w:start="118"/>
        </w:sectPr>
      </w:pPr>
    </w:p>
    <w:p>
      <w:pPr>
        <w:spacing w:line="240" w:lineRule="auto" w:before="0"/>
        <w:rPr>
          <w:rFonts w:ascii="宋体" w:hAnsi="宋体" w:cs="宋体" w:eastAsia="宋体" w:hint="default"/>
          <w:sz w:val="20"/>
          <w:szCs w:val="20"/>
        </w:rPr>
      </w:pPr>
      <w:r>
        <w:rPr/>
        <w:pict>
          <v:shape style="position:absolute;margin-left:145.580002pt;margin-top:759.695984pt;width:.48pt;height:.12pt;mso-position-horizontal-relative:page;mso-position-vertical-relative:page;z-index:-1203592" type="#_x0000_t75" stroked="false">
            <v:imagedata r:id="rId116" o:title=""/>
          </v:shape>
        </w:pict>
      </w:r>
      <w:r>
        <w:rPr/>
        <w:pict>
          <v:shape style="position:absolute;margin-left:199.970001pt;margin-top:759.695984pt;width:.48pt;height:.12pt;mso-position-horizontal-relative:page;mso-position-vertical-relative:page;z-index:-1203568" type="#_x0000_t75" stroked="false">
            <v:imagedata r:id="rId116" o:title=""/>
          </v:shape>
        </w:pict>
      </w:r>
      <w:r>
        <w:rPr/>
        <w:pict>
          <v:shape style="position:absolute;margin-left:240.169998pt;margin-top:759.695984pt;width:.48pt;height:.12pt;mso-position-horizontal-relative:page;mso-position-vertical-relative:page;z-index:-1203544" type="#_x0000_t75" stroked="false">
            <v:imagedata r:id="rId116" o:title=""/>
          </v:shape>
        </w:pict>
      </w:r>
      <w:r>
        <w:rPr/>
        <w:pict>
          <v:shape style="position:absolute;margin-left:290.690002pt;margin-top:759.695984pt;width:.48001pt;height:.12pt;mso-position-horizontal-relative:page;mso-position-vertical-relative:page;z-index:-1203520" type="#_x0000_t75" stroked="false">
            <v:imagedata r:id="rId116" o:title=""/>
          </v:shape>
        </w:pict>
      </w:r>
      <w:r>
        <w:rPr/>
        <w:pict>
          <v:shape style="position:absolute;margin-left:332.709991pt;margin-top:759.695984pt;width:.47998pt;height:.12pt;mso-position-horizontal-relative:page;mso-position-vertical-relative:page;z-index:-1203496" type="#_x0000_t75" stroked="false">
            <v:imagedata r:id="rId116" o:title=""/>
          </v:shape>
        </w:pict>
      </w:r>
      <w:r>
        <w:rPr/>
        <w:pict>
          <v:shape style="position:absolute;margin-left:387.190002pt;margin-top:759.695984pt;width:.48001pt;height:.12pt;mso-position-horizontal-relative:page;mso-position-vertical-relative:page;z-index:-1203472" type="#_x0000_t75" stroked="false">
            <v:imagedata r:id="rId116" o:title=""/>
          </v:shape>
        </w:pict>
      </w:r>
      <w:r>
        <w:rPr/>
        <w:pict>
          <v:shape style="position:absolute;margin-left:429.070007pt;margin-top:759.695984pt;width:.48001pt;height:.12pt;mso-position-horizontal-relative:page;mso-position-vertical-relative:page;z-index:-1203448" type="#_x0000_t75" stroked="false">
            <v:imagedata r:id="rId116" o:title=""/>
          </v:shape>
        </w:pict>
      </w:r>
      <w:r>
        <w:rPr/>
        <w:pict>
          <v:shape style="position:absolute;margin-left:479.73999pt;margin-top:759.695984pt;width:.48001pt;height:.12pt;mso-position-horizontal-relative:page;mso-position-vertical-relative:page;z-index:-1203424" type="#_x0000_t75" stroked="false">
            <v:imagedata r:id="rId116" o:title=""/>
          </v:shape>
        </w:pict>
      </w:r>
    </w:p>
    <w:p>
      <w:pPr>
        <w:spacing w:line="240" w:lineRule="auto" w:before="2"/>
        <w:rPr>
          <w:rFonts w:ascii="宋体" w:hAnsi="宋体" w:cs="宋体" w:eastAsia="宋体" w:hint="default"/>
          <w:sz w:val="29"/>
          <w:szCs w:val="29"/>
        </w:rPr>
      </w:pPr>
    </w:p>
    <w:p>
      <w:pPr>
        <w:tabs>
          <w:tab w:pos="953" w:val="left" w:leader="none"/>
        </w:tabs>
        <w:spacing w:before="36"/>
        <w:ind w:left="226" w:right="40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应收票据</w:t>
      </w:r>
      <w:r>
        <w:rPr>
          <w:rFonts w:ascii="宋体" w:hAnsi="宋体" w:cs="宋体" w:eastAsia="宋体" w:hint="default"/>
          <w:sz w:val="21"/>
          <w:szCs w:val="21"/>
        </w:rPr>
      </w:r>
    </w:p>
    <w:p>
      <w:pPr>
        <w:tabs>
          <w:tab w:pos="1495" w:val="left" w:leader="none"/>
        </w:tabs>
        <w:spacing w:before="69"/>
        <w:ind w:left="958" w:right="403" w:firstLine="0"/>
        <w:jc w:val="left"/>
        <w:rPr>
          <w:rFonts w:ascii="宋体" w:hAnsi="宋体" w:cs="宋体" w:eastAsia="宋体" w:hint="default"/>
          <w:sz w:val="21"/>
          <w:szCs w:val="21"/>
        </w:rPr>
      </w:pPr>
      <w:r>
        <w:rPr/>
        <w:pict>
          <v:shape style="position:absolute;margin-left:267.049988pt;margin-top:20.153585pt;width:.47977pt;height:.12pt;mso-position-horizontal-relative:page;mso-position-vertical-relative:paragraph;z-index:-1203904" type="#_x0000_t75" stroked="false">
            <v:imagedata r:id="rId155" o:title=""/>
          </v:shape>
        </w:pict>
      </w:r>
      <w:r>
        <w:rPr/>
        <w:pict>
          <v:shape style="position:absolute;margin-left:385.029999pt;margin-top:20.153585pt;width:.47974pt;height:.12pt;mso-position-horizontal-relative:page;mso-position-vertical-relative:paragraph;z-index:-1203880" type="#_x0000_t75" stroked="false">
            <v:imagedata r:id="rId155" o:title=""/>
          </v:shape>
        </w:pict>
      </w:r>
      <w:r>
        <w:rPr/>
        <w:pict>
          <v:group style="position:absolute;margin-left:120.5pt;margin-top:33.713627pt;width:387.8pt;height:5.05pt;mso-position-horizontal-relative:page;mso-position-vertical-relative:paragraph;z-index:-1203856" coordorigin="2410,674" coordsize="7756,101">
            <v:shape style="position:absolute;left:2410;top:674;width:2950;height:101" type="#_x0000_t75" stroked="false">
              <v:imagedata r:id="rId156" o:title=""/>
            </v:shape>
            <v:shape style="position:absolute;left:5336;top:765;width:2364;height:10" type="#_x0000_t75" stroked="false">
              <v:imagedata r:id="rId157" o:title=""/>
            </v:shape>
            <v:shape style="position:absolute;left:7696;top:765;width:2470;height:10" type="#_x0000_t75" stroked="false">
              <v:imagedata r:id="rId158"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应收票据的分类</w:t>
      </w:r>
      <w:r>
        <w:rPr>
          <w:rFonts w:ascii="宋体" w:hAnsi="宋体" w:cs="宋体" w:eastAsia="宋体" w:hint="default"/>
          <w:sz w:val="21"/>
          <w:szCs w:val="21"/>
        </w:rPr>
      </w:r>
    </w:p>
    <w:tbl>
      <w:tblPr>
        <w:tblW w:w="0" w:type="auto"/>
        <w:jc w:val="left"/>
        <w:tblInd w:w="835" w:type="dxa"/>
        <w:tblLayout w:type="fixed"/>
        <w:tblCellMar>
          <w:top w:w="0" w:type="dxa"/>
          <w:left w:w="0" w:type="dxa"/>
          <w:bottom w:w="0" w:type="dxa"/>
          <w:right w:w="0" w:type="dxa"/>
        </w:tblCellMar>
        <w:tblLook w:val="01E0"/>
      </w:tblPr>
      <w:tblGrid>
        <w:gridCol w:w="2950"/>
        <w:gridCol w:w="2360"/>
        <w:gridCol w:w="2460"/>
      </w:tblGrid>
      <w:tr>
        <w:trPr>
          <w:trHeight w:val="286" w:hRule="exact"/>
        </w:trPr>
        <w:tc>
          <w:tcPr>
            <w:tcW w:w="2950" w:type="dxa"/>
            <w:tcBorders>
              <w:top w:val="single" w:sz="12" w:space="0" w:color="000000"/>
              <w:left w:val="nil" w:sz="6" w:space="0" w:color="auto"/>
              <w:bottom w:val="nil" w:sz="6" w:space="0" w:color="auto"/>
              <w:right w:val="single" w:sz="4" w:space="0" w:color="000000"/>
            </w:tcBorders>
          </w:tcPr>
          <w:p>
            <w:pPr>
              <w:pStyle w:val="TableParagraph"/>
              <w:spacing w:line="212" w:lineRule="exact" w:before="99"/>
              <w:ind w:left="16"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360" w:type="dxa"/>
            <w:tcBorders>
              <w:top w:val="single" w:sz="12" w:space="0" w:color="000000"/>
              <w:left w:val="single" w:sz="4" w:space="0" w:color="000000"/>
              <w:bottom w:val="nil" w:sz="6" w:space="0" w:color="auto"/>
              <w:right w:val="single" w:sz="4" w:space="0" w:color="000000"/>
            </w:tcBorders>
          </w:tcPr>
          <w:p>
            <w:pPr>
              <w:pStyle w:val="TableParagraph"/>
              <w:spacing w:line="212" w:lineRule="exact" w:before="99"/>
              <w:ind w:left="2"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2460" w:type="dxa"/>
            <w:vMerge w:val="restart"/>
            <w:tcBorders>
              <w:top w:val="single" w:sz="12" w:space="0" w:color="000000"/>
              <w:left w:val="single" w:sz="4" w:space="0" w:color="000000"/>
              <w:right w:val="nil" w:sz="6" w:space="0" w:color="auto"/>
            </w:tcBorders>
          </w:tcPr>
          <w:p>
            <w:pPr>
              <w:pStyle w:val="TableParagraph"/>
              <w:spacing w:line="240" w:lineRule="auto" w:before="99"/>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147" w:hRule="exact"/>
        </w:trPr>
        <w:tc>
          <w:tcPr>
            <w:tcW w:w="2950" w:type="dxa"/>
            <w:tcBorders>
              <w:top w:val="nil" w:sz="6" w:space="0" w:color="auto"/>
              <w:left w:val="nil" w:sz="6" w:space="0" w:color="auto"/>
              <w:bottom w:val="nil" w:sz="6" w:space="0" w:color="auto"/>
              <w:right w:val="nil" w:sz="6" w:space="0" w:color="auto"/>
            </w:tcBorders>
          </w:tcPr>
          <w:p>
            <w:pPr/>
          </w:p>
        </w:tc>
        <w:tc>
          <w:tcPr>
            <w:tcW w:w="2360" w:type="dxa"/>
            <w:tcBorders>
              <w:top w:val="nil" w:sz="6" w:space="0" w:color="auto"/>
              <w:left w:val="nil" w:sz="6" w:space="0" w:color="auto"/>
              <w:bottom w:val="nil" w:sz="6" w:space="0" w:color="auto"/>
              <w:right w:val="single" w:sz="4" w:space="0" w:color="000000"/>
            </w:tcBorders>
          </w:tcPr>
          <w:p>
            <w:pPr/>
          </w:p>
        </w:tc>
        <w:tc>
          <w:tcPr>
            <w:tcW w:w="2460" w:type="dxa"/>
            <w:vMerge/>
            <w:tcBorders>
              <w:left w:val="single" w:sz="4" w:space="0" w:color="000000"/>
              <w:bottom w:val="nil" w:sz="6" w:space="0" w:color="auto"/>
              <w:right w:val="nil" w:sz="6" w:space="0" w:color="auto"/>
            </w:tcBorders>
          </w:tcPr>
          <w:p>
            <w:pPr/>
          </w:p>
        </w:tc>
      </w:tr>
      <w:tr>
        <w:trPr>
          <w:trHeight w:val="328" w:hRule="exact"/>
        </w:trPr>
        <w:tc>
          <w:tcPr>
            <w:tcW w:w="2950" w:type="dxa"/>
            <w:tcBorders>
              <w:top w:val="nil" w:sz="6" w:space="0" w:color="auto"/>
              <w:left w:val="nil" w:sz="6" w:space="0" w:color="auto"/>
              <w:bottom w:val="single" w:sz="12" w:space="0" w:color="000000"/>
              <w:right w:val="single" w:sz="4" w:space="0" w:color="000000"/>
            </w:tcBorders>
          </w:tcPr>
          <w:p>
            <w:pPr>
              <w:pStyle w:val="TableParagraph"/>
              <w:spacing w:line="240" w:lineRule="auto" w:before="51"/>
              <w:ind w:left="124"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3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1291" w:right="0"/>
              <w:jc w:val="left"/>
              <w:rPr>
                <w:rFonts w:ascii="Calibri" w:hAnsi="Calibri" w:cs="Calibri" w:eastAsia="Calibri" w:hint="default"/>
                <w:sz w:val="18"/>
                <w:szCs w:val="18"/>
              </w:rPr>
            </w:pPr>
            <w:r>
              <w:rPr>
                <w:rFonts w:ascii="Calibri"/>
                <w:sz w:val="18"/>
              </w:rPr>
              <w:t>1,936,160.00</w:t>
            </w:r>
          </w:p>
        </w:tc>
        <w:tc>
          <w:tcPr>
            <w:tcW w:w="2460" w:type="dxa"/>
            <w:tcBorders>
              <w:top w:val="nil" w:sz="6" w:space="0" w:color="auto"/>
              <w:left w:val="single" w:sz="4" w:space="0" w:color="000000"/>
              <w:bottom w:val="single" w:sz="12" w:space="0" w:color="000000"/>
              <w:right w:val="nil" w:sz="6" w:space="0" w:color="auto"/>
            </w:tcBorders>
          </w:tcPr>
          <w:p>
            <w:pPr>
              <w:pStyle w:val="TableParagraph"/>
              <w:spacing w:line="240" w:lineRule="auto" w:before="46"/>
              <w:ind w:right="105"/>
              <w:jc w:val="right"/>
              <w:rPr>
                <w:rFonts w:ascii="Calibri" w:hAnsi="Calibri" w:cs="Calibri" w:eastAsia="Calibri" w:hint="default"/>
                <w:sz w:val="18"/>
                <w:szCs w:val="18"/>
              </w:rPr>
            </w:pPr>
            <w:r>
              <w:rPr>
                <w:rFonts w:ascii="Calibri"/>
                <w:sz w:val="18"/>
              </w:rPr>
              <w:t>0.00</w:t>
            </w:r>
          </w:p>
        </w:tc>
      </w:tr>
    </w:tbl>
    <w:p>
      <w:pPr>
        <w:spacing w:line="240" w:lineRule="auto" w:before="11"/>
        <w:rPr>
          <w:rFonts w:ascii="宋体" w:hAnsi="宋体" w:cs="宋体" w:eastAsia="宋体" w:hint="default"/>
          <w:b/>
          <w:bCs/>
          <w:sz w:val="32"/>
          <w:szCs w:val="32"/>
        </w:rPr>
      </w:pPr>
    </w:p>
    <w:p>
      <w:pPr>
        <w:tabs>
          <w:tab w:pos="1495" w:val="left" w:leader="none"/>
        </w:tabs>
        <w:spacing w:before="0"/>
        <w:ind w:left="958" w:right="40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本年无已质押的应收票据</w:t>
      </w:r>
      <w:r>
        <w:rPr>
          <w:rFonts w:ascii="宋体" w:hAnsi="宋体" w:cs="宋体" w:eastAsia="宋体" w:hint="default"/>
          <w:spacing w:val="-1"/>
          <w:sz w:val="21"/>
          <w:szCs w:val="21"/>
        </w:rPr>
      </w:r>
    </w:p>
    <w:p>
      <w:pPr>
        <w:spacing w:line="240" w:lineRule="auto" w:before="11"/>
        <w:rPr>
          <w:rFonts w:ascii="宋体" w:hAnsi="宋体" w:cs="宋体" w:eastAsia="宋体" w:hint="default"/>
          <w:b/>
          <w:bCs/>
          <w:sz w:val="32"/>
          <w:szCs w:val="32"/>
        </w:rPr>
      </w:pPr>
    </w:p>
    <w:p>
      <w:pPr>
        <w:tabs>
          <w:tab w:pos="1495" w:val="left" w:leader="none"/>
        </w:tabs>
        <w:spacing w:line="297" w:lineRule="auto" w:before="0"/>
        <w:ind w:left="1495" w:right="403"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2"/>
          <w:sz w:val="21"/>
          <w:szCs w:val="21"/>
        </w:rPr>
        <w:t>本年无因出票人无力履约而将票据转为应收账款的票据，以及期末公司已经</w:t>
      </w:r>
      <w:r>
        <w:rPr>
          <w:rFonts w:ascii="宋体" w:hAnsi="宋体" w:cs="宋体" w:eastAsia="宋体" w:hint="default"/>
          <w:b/>
          <w:bCs/>
          <w:spacing w:val="-90"/>
          <w:sz w:val="21"/>
          <w:szCs w:val="21"/>
        </w:rPr>
        <w:t> </w:t>
      </w:r>
      <w:r>
        <w:rPr>
          <w:rFonts w:ascii="宋体" w:hAnsi="宋体" w:cs="宋体" w:eastAsia="宋体" w:hint="default"/>
          <w:b/>
          <w:bCs/>
          <w:spacing w:val="-90"/>
          <w:sz w:val="21"/>
          <w:szCs w:val="21"/>
        </w:rPr>
      </w:r>
      <w:r>
        <w:rPr>
          <w:rFonts w:ascii="宋体" w:hAnsi="宋体" w:cs="宋体" w:eastAsia="宋体" w:hint="default"/>
          <w:b/>
          <w:bCs/>
          <w:sz w:val="21"/>
          <w:szCs w:val="21"/>
        </w:rPr>
        <w:t>背书给他方但尚未到期的票据情况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495" w:val="left" w:leader="none"/>
        </w:tabs>
        <w:spacing w:before="153"/>
        <w:ind w:left="958" w:right="40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年末无已贴现或质押的商业承兑票据</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tabs>
          <w:tab w:pos="1495" w:val="left" w:leader="none"/>
        </w:tabs>
        <w:spacing w:before="163"/>
        <w:ind w:left="958" w:right="40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年末应收票据中无持本公司</w:t>
      </w:r>
      <w:r>
        <w:rPr>
          <w:rFonts w:ascii="宋体" w:hAnsi="宋体" w:cs="宋体" w:eastAsia="宋体" w:hint="default"/>
          <w:b/>
          <w:bCs/>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％以上（含</w:t>
      </w:r>
      <w:r>
        <w:rPr>
          <w:rFonts w:ascii="宋体" w:hAnsi="宋体" w:cs="宋体" w:eastAsia="宋体" w:hint="default"/>
          <w:b/>
          <w:bCs/>
          <w:spacing w:val="-79"/>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0"/>
        <w:rPr>
          <w:rFonts w:ascii="宋体" w:hAnsi="宋体" w:cs="宋体" w:eastAsia="宋体" w:hint="default"/>
          <w:b/>
          <w:bCs/>
          <w:sz w:val="22"/>
          <w:szCs w:val="22"/>
        </w:rPr>
      </w:pPr>
    </w:p>
    <w:p>
      <w:pPr>
        <w:spacing w:line="240" w:lineRule="auto" w:before="7"/>
        <w:rPr>
          <w:rFonts w:ascii="宋体" w:hAnsi="宋体" w:cs="宋体" w:eastAsia="宋体" w:hint="default"/>
          <w:b/>
          <w:bCs/>
          <w:sz w:val="18"/>
          <w:szCs w:val="18"/>
        </w:rPr>
      </w:pPr>
    </w:p>
    <w:p>
      <w:pPr>
        <w:tabs>
          <w:tab w:pos="953" w:val="left" w:leader="none"/>
        </w:tabs>
        <w:spacing w:before="0"/>
        <w:ind w:left="226" w:right="40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应收利息</w:t>
      </w:r>
      <w:r>
        <w:rPr>
          <w:rFonts w:ascii="宋体" w:hAnsi="宋体" w:cs="宋体" w:eastAsia="宋体" w:hint="default"/>
          <w:sz w:val="21"/>
          <w:szCs w:val="21"/>
        </w:rPr>
      </w:r>
    </w:p>
    <w:p>
      <w:pPr>
        <w:tabs>
          <w:tab w:pos="1495" w:val="left" w:leader="none"/>
        </w:tabs>
        <w:spacing w:before="107"/>
        <w:ind w:left="958" w:right="403" w:firstLine="0"/>
        <w:jc w:val="left"/>
        <w:rPr>
          <w:rFonts w:ascii="宋体" w:hAnsi="宋体" w:cs="宋体" w:eastAsia="宋体" w:hint="default"/>
          <w:sz w:val="21"/>
          <w:szCs w:val="21"/>
        </w:rPr>
      </w:pPr>
      <w:r>
        <w:rPr/>
        <w:pict>
          <v:shape style="position:absolute;margin-left:214.369995pt;margin-top:22.173672pt;width:.48001pt;height:.12pt;mso-position-horizontal-relative:page;mso-position-vertical-relative:paragraph;z-index:-1203832" type="#_x0000_t75" stroked="false">
            <v:imagedata r:id="rId159" o:title=""/>
          </v:shape>
        </w:pict>
      </w:r>
      <w:r>
        <w:rPr/>
        <w:pict>
          <v:shape style="position:absolute;margin-left:286.369995pt;margin-top:22.173672pt;width:.47998pt;height:.12pt;mso-position-horizontal-relative:page;mso-position-vertical-relative:paragraph;z-index:-1203808" type="#_x0000_t75" stroked="false">
            <v:imagedata r:id="rId159" o:title=""/>
          </v:shape>
        </w:pict>
      </w:r>
      <w:r>
        <w:rPr/>
        <w:pict>
          <v:shape style="position:absolute;margin-left:358.390015pt;margin-top:22.173672pt;width:.48001pt;height:.12pt;mso-position-horizontal-relative:page;mso-position-vertical-relative:paragraph;z-index:-1203784" type="#_x0000_t75" stroked="false">
            <v:imagedata r:id="rId159" o:title=""/>
          </v:shape>
        </w:pict>
      </w:r>
      <w:r>
        <w:rPr/>
        <w:pict>
          <v:shape style="position:absolute;margin-left:430.390015pt;margin-top:22.173672pt;width:.48001pt;height:.12pt;mso-position-horizontal-relative:page;mso-position-vertical-relative:paragraph;z-index:-1203760" type="#_x0000_t75" stroked="false">
            <v:imagedata r:id="rId159" o:title=""/>
          </v:shape>
        </w:pict>
      </w:r>
      <w:r>
        <w:rPr/>
        <w:pict>
          <v:group style="position:absolute;margin-left:117.5pt;margin-top:41.01366pt;width:387.8pt;height:.5pt;mso-position-horizontal-relative:page;mso-position-vertical-relative:paragraph;z-index:-1203736" coordorigin="2350,820" coordsize="7756,10">
            <v:shape style="position:absolute;left:2350;top:820;width:1937;height:10" type="#_x0000_t75" stroked="false">
              <v:imagedata r:id="rId160" o:title=""/>
            </v:shape>
            <v:shape style="position:absolute;left:4283;top:820;width:1445;height:10" type="#_x0000_t75" stroked="false">
              <v:imagedata r:id="rId161" o:title=""/>
            </v:shape>
            <v:shape style="position:absolute;left:5723;top:820;width:1445;height:10" type="#_x0000_t75" stroked="false">
              <v:imagedata r:id="rId161" o:title=""/>
            </v:shape>
            <v:shape style="position:absolute;left:7163;top:820;width:1445;height:10" type="#_x0000_t75" stroked="false">
              <v:imagedata r:id="rId161" o:title=""/>
            </v:shape>
            <v:shape style="position:absolute;left:8603;top:820;width:1503;height:10" type="#_x0000_t75" stroked="false">
              <v:imagedata r:id="rId162"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应收利息</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75" w:type="dxa"/>
        <w:tblLayout w:type="fixed"/>
        <w:tblCellMar>
          <w:top w:w="0" w:type="dxa"/>
          <w:left w:w="0" w:type="dxa"/>
          <w:bottom w:w="0" w:type="dxa"/>
          <w:right w:w="0" w:type="dxa"/>
        </w:tblCellMar>
        <w:tblLook w:val="01E0"/>
      </w:tblPr>
      <w:tblGrid>
        <w:gridCol w:w="1957"/>
        <w:gridCol w:w="1440"/>
        <w:gridCol w:w="1440"/>
        <w:gridCol w:w="1440"/>
        <w:gridCol w:w="1493"/>
      </w:tblGrid>
      <w:tr>
        <w:trPr>
          <w:trHeight w:val="394" w:hRule="exact"/>
        </w:trPr>
        <w:tc>
          <w:tcPr>
            <w:tcW w:w="1957"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55"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55"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4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55"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93"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382"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96" w:hRule="exact"/>
        </w:trPr>
        <w:tc>
          <w:tcPr>
            <w:tcW w:w="1957"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302" w:right="0"/>
              <w:jc w:val="left"/>
              <w:rPr>
                <w:rFonts w:ascii="宋体" w:hAnsi="宋体" w:cs="宋体" w:eastAsia="宋体" w:hint="default"/>
                <w:sz w:val="18"/>
                <w:szCs w:val="18"/>
              </w:rPr>
            </w:pPr>
            <w:r>
              <w:rPr>
                <w:rFonts w:ascii="宋体" w:hAnsi="宋体" w:cs="宋体" w:eastAsia="宋体" w:hint="default"/>
                <w:sz w:val="18"/>
                <w:szCs w:val="18"/>
              </w:rPr>
              <w:t>银行存款利息</w:t>
            </w: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z w:val="18"/>
              </w:rPr>
              <w:t>0.00</w:t>
            </w: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283" w:right="0"/>
              <w:jc w:val="left"/>
              <w:rPr>
                <w:rFonts w:ascii="Calibri" w:hAnsi="Calibri" w:cs="Calibri" w:eastAsia="Calibri" w:hint="default"/>
                <w:sz w:val="18"/>
                <w:szCs w:val="18"/>
              </w:rPr>
            </w:pPr>
            <w:r>
              <w:rPr>
                <w:rFonts w:ascii="Calibri"/>
                <w:sz w:val="18"/>
              </w:rPr>
              <w:t>20,519,302.69</w:t>
            </w: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371" w:right="0"/>
              <w:jc w:val="left"/>
              <w:rPr>
                <w:rFonts w:ascii="Calibri" w:hAnsi="Calibri" w:cs="Calibri" w:eastAsia="Calibri" w:hint="default"/>
                <w:sz w:val="18"/>
                <w:szCs w:val="18"/>
              </w:rPr>
            </w:pPr>
            <w:r>
              <w:rPr>
                <w:rFonts w:ascii="Calibri"/>
                <w:sz w:val="18"/>
              </w:rPr>
              <w:t>2,071,029.29</w:t>
            </w:r>
          </w:p>
        </w:tc>
        <w:tc>
          <w:tcPr>
            <w:tcW w:w="1493"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left="336" w:right="0"/>
              <w:jc w:val="left"/>
              <w:rPr>
                <w:rFonts w:ascii="Calibri" w:hAnsi="Calibri" w:cs="Calibri" w:eastAsia="Calibri" w:hint="default"/>
                <w:sz w:val="18"/>
                <w:szCs w:val="18"/>
              </w:rPr>
            </w:pPr>
            <w:r>
              <w:rPr>
                <w:rFonts w:ascii="Calibri"/>
                <w:sz w:val="18"/>
              </w:rPr>
              <w:t>18,448,273.40</w:t>
            </w:r>
          </w:p>
        </w:tc>
      </w:tr>
    </w:tbl>
    <w:p>
      <w:pPr>
        <w:tabs>
          <w:tab w:pos="1495" w:val="left" w:leader="none"/>
        </w:tabs>
        <w:spacing w:before="93"/>
        <w:ind w:left="958" w:right="403"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年末应收利息中无逾期利息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1495" w:val="left" w:leader="none"/>
        </w:tabs>
        <w:spacing w:before="0"/>
        <w:ind w:left="958" w:right="403"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年末应收利息中无持本公司</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953" w:val="left" w:leader="none"/>
        </w:tabs>
        <w:spacing w:before="0"/>
        <w:ind w:left="226" w:right="40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应收账款</w:t>
      </w:r>
      <w:r>
        <w:rPr>
          <w:rFonts w:ascii="宋体" w:hAnsi="宋体" w:cs="宋体" w:eastAsia="宋体" w:hint="default"/>
          <w:sz w:val="21"/>
          <w:szCs w:val="21"/>
        </w:rPr>
      </w:r>
    </w:p>
    <w:p>
      <w:pPr>
        <w:tabs>
          <w:tab w:pos="1495" w:val="left" w:leader="none"/>
        </w:tabs>
        <w:spacing w:before="110"/>
        <w:ind w:left="958" w:right="403" w:firstLine="0"/>
        <w:jc w:val="left"/>
        <w:rPr>
          <w:rFonts w:ascii="宋体" w:hAnsi="宋体" w:cs="宋体" w:eastAsia="宋体" w:hint="default"/>
          <w:sz w:val="21"/>
          <w:szCs w:val="21"/>
        </w:rPr>
      </w:pPr>
      <w:r>
        <w:rPr/>
        <w:pict>
          <v:shape style="position:absolute;margin-left:332.709991pt;margin-top:22.203674pt;width:.47998pt;height:.12pt;mso-position-horizontal-relative:page;mso-position-vertical-relative:paragraph;z-index:-1203712" type="#_x0000_t75" stroked="false">
            <v:imagedata r:id="rId159" o:title=""/>
          </v:shape>
        </w:pict>
      </w:r>
      <w:r>
        <w:rPr/>
        <w:pict>
          <v:group style="position:absolute;margin-left:146.059998pt;margin-top:41.043694pt;width:374.15pt;height:.5pt;mso-position-horizontal-relative:page;mso-position-vertical-relative:paragraph;z-index:-1203688" coordorigin="2921,821" coordsize="7483,10">
            <v:shape style="position:absolute;left:2921;top:821;width:1882;height:10" type="#_x0000_t75" stroked="false">
              <v:imagedata r:id="rId163" o:title=""/>
            </v:shape>
            <v:shape style="position:absolute;left:4799;top:821;width:1856;height:10" type="#_x0000_t75" stroked="false">
              <v:imagedata r:id="rId110" o:title=""/>
            </v:shape>
            <v:shape style="position:absolute;left:6649;top:821;width:1932;height:10" type="#_x0000_t75" stroked="false">
              <v:imagedata r:id="rId164" o:title=""/>
            </v:shape>
            <v:shape style="position:absolute;left:8577;top:821;width:1827;height:10" type="#_x0000_t75" stroked="false">
              <v:imagedata r:id="rId165" o:title=""/>
            </v:shape>
            <w10:wrap type="none"/>
          </v:group>
        </w:pict>
      </w:r>
      <w:r>
        <w:rPr/>
        <w:pict>
          <v:group style="position:absolute;margin-left:146.059998pt;margin-top:60.243633pt;width:374.15pt;height:.5pt;mso-position-horizontal-relative:page;mso-position-vertical-relative:paragraph;z-index:-1203664" coordorigin="2921,1205" coordsize="7483,10">
            <v:shape style="position:absolute;left:2921;top:1205;width:1078;height:10" type="#_x0000_t75" stroked="false">
              <v:imagedata r:id="rId166" o:title=""/>
            </v:shape>
            <v:shape style="position:absolute;left:3995;top:1205;width:809;height:10" type="#_x0000_t75" stroked="false">
              <v:imagedata r:id="rId167" o:title=""/>
            </v:shape>
            <v:shape style="position:absolute;left:4799;top:1205;width:1015;height:10" type="#_x0000_t75" stroked="false">
              <v:imagedata r:id="rId168" o:title=""/>
            </v:shape>
            <v:shape style="position:absolute;left:5809;top:1205;width:845;height:10" type="#_x0000_t75" stroked="false">
              <v:imagedata r:id="rId169" o:title=""/>
            </v:shape>
            <v:shape style="position:absolute;left:6649;top:1205;width:1932;height:10" type="#_x0000_t75" stroked="false">
              <v:imagedata r:id="rId170" o:title=""/>
            </v:shape>
            <v:shape style="position:absolute;left:8577;top:1205;width:1827;height:10" type="#_x0000_t75" stroked="false">
              <v:imagedata r:id="rId171" o:title=""/>
            </v:shape>
            <w10:wrap type="none"/>
          </v:group>
        </w:pict>
      </w:r>
      <w:r>
        <w:rPr/>
        <w:pict>
          <v:group style="position:absolute;margin-left:84.624001pt;margin-top:79.443634pt;width:435.6pt;height:.5pt;mso-position-horizontal-relative:page;mso-position-vertical-relative:paragraph;z-index:-1203640" coordorigin="1692,1589" coordsize="8712,10">
            <v:shape style="position:absolute;left:1692;top:1589;width:2307;height:10" type="#_x0000_t75" stroked="false">
              <v:imagedata r:id="rId172" o:title=""/>
            </v:shape>
            <v:shape style="position:absolute;left:3995;top:1589;width:809;height:10" type="#_x0000_t75" stroked="false">
              <v:imagedata r:id="rId173" o:title=""/>
            </v:shape>
            <v:shape style="position:absolute;left:4799;top:1589;width:1015;height:10" type="#_x0000_t75" stroked="false">
              <v:imagedata r:id="rId174" o:title=""/>
            </v:shape>
            <v:shape style="position:absolute;left:5809;top:1589;width:845;height:10" type="#_x0000_t75" stroked="false">
              <v:imagedata r:id="rId175" o:title=""/>
            </v:shape>
            <v:shape style="position:absolute;left:6649;top:1589;width:1932;height:10" type="#_x0000_t75" stroked="false">
              <v:imagedata r:id="rId176" o:title=""/>
            </v:shape>
            <v:shape style="position:absolute;left:8577;top:1589;width:1827;height:10" type="#_x0000_t75" stroked="false">
              <v:imagedata r:id="rId177" o:title=""/>
            </v:shape>
            <w10:wrap type="none"/>
          </v:group>
        </w:pict>
      </w:r>
      <w:r>
        <w:rPr/>
        <w:pict>
          <v:group style="position:absolute;margin-left:84.624001pt;margin-top:112.593712pt;width:435.6pt;height:5.3pt;mso-position-horizontal-relative:page;mso-position-vertical-relative:paragraph;z-index:-1203616" coordorigin="1692,2252" coordsize="8712,106">
            <v:shape style="position:absolute;left:1692;top:2252;width:2326;height:106" type="#_x0000_t75" stroked="false">
              <v:imagedata r:id="rId178" o:title=""/>
            </v:shape>
            <v:shape style="position:absolute;left:3995;top:2348;width:809;height:10" type="#_x0000_t75" stroked="false">
              <v:imagedata r:id="rId167" o:title=""/>
            </v:shape>
            <v:shape style="position:absolute;left:4799;top:2348;width:1015;height:10" type="#_x0000_t75" stroked="false">
              <v:imagedata r:id="rId168" o:title=""/>
            </v:shape>
            <v:shape style="position:absolute;left:5809;top:2348;width:845;height:10" type="#_x0000_t75" stroked="false">
              <v:imagedata r:id="rId179" o:title=""/>
            </v:shape>
            <v:shape style="position:absolute;left:6649;top:2348;width:1932;height:10" type="#_x0000_t75" stroked="false">
              <v:imagedata r:id="rId170" o:title=""/>
            </v:shape>
            <v:shape style="position:absolute;left:8577;top:2348;width:1827;height:10" type="#_x0000_t75" stroked="false">
              <v:imagedata r:id="rId171"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应收账款账龄分析</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118" w:type="dxa"/>
        <w:tblLayout w:type="fixed"/>
        <w:tblCellMar>
          <w:top w:w="0" w:type="dxa"/>
          <w:left w:w="0" w:type="dxa"/>
          <w:bottom w:w="0" w:type="dxa"/>
          <w:right w:w="0" w:type="dxa"/>
        </w:tblCellMar>
        <w:tblLook w:val="01E0"/>
      </w:tblPr>
      <w:tblGrid>
        <w:gridCol w:w="1238"/>
        <w:gridCol w:w="1088"/>
        <w:gridCol w:w="804"/>
        <w:gridCol w:w="1010"/>
        <w:gridCol w:w="840"/>
        <w:gridCol w:w="1090"/>
        <w:gridCol w:w="838"/>
        <w:gridCol w:w="1013"/>
        <w:gridCol w:w="804"/>
      </w:tblGrid>
      <w:tr>
        <w:trPr>
          <w:trHeight w:val="401" w:hRule="exact"/>
        </w:trPr>
        <w:tc>
          <w:tcPr>
            <w:tcW w:w="4141" w:type="dxa"/>
            <w:gridSpan w:val="4"/>
            <w:tcBorders>
              <w:top w:val="single" w:sz="12" w:space="0" w:color="000000"/>
              <w:left w:val="nil" w:sz="6" w:space="0" w:color="auto"/>
              <w:bottom w:val="nil" w:sz="6" w:space="0" w:color="auto"/>
              <w:right w:val="nil" w:sz="6" w:space="0" w:color="auto"/>
            </w:tcBorders>
          </w:tcPr>
          <w:p>
            <w:pPr>
              <w:pStyle w:val="TableParagraph"/>
              <w:spacing w:line="20" w:lineRule="exact"/>
              <w:ind w:left="123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27" name="image87.png" descr=""/>
                  <wp:cNvGraphicFramePr>
                    <a:graphicFrameLocks noChangeAspect="1"/>
                  </wp:cNvGraphicFramePr>
                  <a:graphic>
                    <a:graphicData uri="http://schemas.openxmlformats.org/drawingml/2006/picture">
                      <pic:pic>
                        <pic:nvPicPr>
                          <pic:cNvPr id="28" name="image87.png"/>
                          <pic:cNvPicPr/>
                        </pic:nvPicPr>
                        <pic:blipFill>
                          <a:blip r:embed="rId159"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7"/>
              <w:ind w:right="727"/>
              <w:jc w:val="right"/>
              <w:rPr>
                <w:rFonts w:ascii="宋体" w:hAnsi="宋体" w:cs="宋体" w:eastAsia="宋体" w:hint="default"/>
                <w:sz w:val="15"/>
                <w:szCs w:val="15"/>
              </w:rPr>
            </w:pPr>
            <w:r>
              <w:rPr>
                <w:rFonts w:ascii="宋体" w:hAnsi="宋体" w:cs="宋体" w:eastAsia="宋体" w:hint="default"/>
                <w:spacing w:val="-1"/>
                <w:sz w:val="15"/>
                <w:szCs w:val="15"/>
              </w:rPr>
              <w:t>年末余额</w:t>
            </w:r>
          </w:p>
        </w:tc>
        <w:tc>
          <w:tcPr>
            <w:tcW w:w="840"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9"/>
                <w:szCs w:val="29"/>
              </w:rPr>
            </w:pPr>
          </w:p>
        </w:tc>
        <w:tc>
          <w:tcPr>
            <w:tcW w:w="1090"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9"/>
                <w:szCs w:val="29"/>
              </w:rPr>
            </w:pPr>
          </w:p>
        </w:tc>
        <w:tc>
          <w:tcPr>
            <w:tcW w:w="1851"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67"/>
              <w:ind w:left="482"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804" w:type="dxa"/>
            <w:tcBorders>
              <w:top w:val="single" w:sz="12" w:space="0" w:color="000000"/>
              <w:left w:val="nil" w:sz="6" w:space="0" w:color="auto"/>
              <w:bottom w:val="nil" w:sz="6" w:space="0" w:color="auto"/>
              <w:right w:val="nil" w:sz="6" w:space="0" w:color="auto"/>
            </w:tcBorders>
          </w:tcPr>
          <w:p>
            <w:pPr/>
          </w:p>
        </w:tc>
      </w:tr>
      <w:tr>
        <w:trPr>
          <w:trHeight w:val="384" w:hRule="exact"/>
        </w:trPr>
        <w:tc>
          <w:tcPr>
            <w:tcW w:w="1238"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19" w:right="0"/>
              <w:jc w:val="center"/>
              <w:rPr>
                <w:rFonts w:ascii="宋体" w:hAnsi="宋体" w:cs="宋体" w:eastAsia="宋体" w:hint="default"/>
                <w:sz w:val="15"/>
                <w:szCs w:val="15"/>
              </w:rPr>
            </w:pPr>
            <w:r>
              <w:rPr>
                <w:rFonts w:ascii="宋体" w:hAnsi="宋体" w:cs="宋体" w:eastAsia="宋体" w:hint="default"/>
                <w:sz w:val="15"/>
                <w:szCs w:val="15"/>
              </w:rPr>
              <w:t>账龄</w:t>
            </w:r>
          </w:p>
        </w:tc>
        <w:tc>
          <w:tcPr>
            <w:tcW w:w="189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 w:right="0"/>
              <w:jc w:val="center"/>
              <w:rPr>
                <w:rFonts w:ascii="宋体" w:hAnsi="宋体" w:cs="宋体" w:eastAsia="宋体" w:hint="default"/>
                <w:sz w:val="15"/>
                <w:szCs w:val="15"/>
              </w:rPr>
            </w:pPr>
            <w:r>
              <w:rPr>
                <w:rFonts w:ascii="宋体" w:hAnsi="宋体" w:cs="宋体" w:eastAsia="宋体" w:hint="default"/>
                <w:sz w:val="15"/>
                <w:szCs w:val="15"/>
              </w:rPr>
              <w:t>账面余额</w:t>
            </w:r>
          </w:p>
        </w:tc>
        <w:tc>
          <w:tcPr>
            <w:tcW w:w="185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3"/>
              <w:jc w:val="center"/>
              <w:rPr>
                <w:rFonts w:ascii="宋体" w:hAnsi="宋体" w:cs="宋体" w:eastAsia="宋体" w:hint="default"/>
                <w:sz w:val="15"/>
                <w:szCs w:val="15"/>
              </w:rPr>
            </w:pPr>
            <w:r>
              <w:rPr>
                <w:rFonts w:ascii="宋体" w:hAnsi="宋体" w:cs="宋体" w:eastAsia="宋体" w:hint="default"/>
                <w:sz w:val="15"/>
                <w:szCs w:val="15"/>
              </w:rPr>
              <w:t>坏账准备</w:t>
            </w:r>
          </w:p>
        </w:tc>
        <w:tc>
          <w:tcPr>
            <w:tcW w:w="1927"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5"/>
                <w:szCs w:val="15"/>
              </w:rPr>
            </w:pPr>
            <w:r>
              <w:rPr>
                <w:rFonts w:ascii="宋体" w:hAnsi="宋体" w:cs="宋体" w:eastAsia="宋体" w:hint="default"/>
                <w:sz w:val="15"/>
                <w:szCs w:val="15"/>
              </w:rPr>
              <w:t>账面余额</w:t>
            </w:r>
          </w:p>
        </w:tc>
        <w:tc>
          <w:tcPr>
            <w:tcW w:w="1817"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65"/>
              <w:ind w:left="602"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378" w:hRule="exact"/>
        </w:trPr>
        <w:tc>
          <w:tcPr>
            <w:tcW w:w="1238" w:type="dxa"/>
            <w:tcBorders>
              <w:top w:val="nil" w:sz="6" w:space="0" w:color="auto"/>
              <w:left w:val="nil" w:sz="6" w:space="0" w:color="auto"/>
              <w:bottom w:val="nil" w:sz="6" w:space="0" w:color="auto"/>
              <w:right w:val="single" w:sz="4" w:space="0" w:color="000000"/>
            </w:tcBorders>
          </w:tcPr>
          <w:p>
            <w:pPr/>
          </w:p>
        </w:tc>
        <w:tc>
          <w:tcPr>
            <w:tcW w:w="108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76" w:right="0"/>
              <w:jc w:val="center"/>
              <w:rPr>
                <w:rFonts w:ascii="宋体" w:hAnsi="宋体" w:cs="宋体" w:eastAsia="宋体" w:hint="default"/>
                <w:sz w:val="15"/>
                <w:szCs w:val="15"/>
              </w:rPr>
            </w:pPr>
            <w:r>
              <w:rPr>
                <w:rFonts w:ascii="宋体" w:hAnsi="宋体" w:cs="宋体" w:eastAsia="宋体" w:hint="default"/>
                <w:spacing w:val="-10"/>
                <w:sz w:val="15"/>
                <w:szCs w:val="15"/>
              </w:rPr>
              <w:t>比例（</w:t>
            </w:r>
            <w:r>
              <w:rPr>
                <w:rFonts w:ascii="Calibri" w:hAnsi="Calibri" w:cs="Calibri" w:eastAsia="Calibri" w:hint="default"/>
                <w:spacing w:val="-10"/>
                <w:sz w:val="15"/>
                <w:szCs w:val="15"/>
              </w:rPr>
              <w:t>%</w:t>
            </w:r>
            <w:r>
              <w:rPr>
                <w:rFonts w:ascii="宋体" w:hAnsi="宋体" w:cs="宋体" w:eastAsia="宋体" w:hint="default"/>
                <w:spacing w:val="-10"/>
                <w:sz w:val="15"/>
                <w:szCs w:val="15"/>
              </w:rPr>
              <w:t>）</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03" w:right="0"/>
              <w:jc w:val="left"/>
              <w:rPr>
                <w:rFonts w:ascii="宋体" w:hAnsi="宋体" w:cs="宋体" w:eastAsia="宋体" w:hint="default"/>
                <w:sz w:val="15"/>
                <w:szCs w:val="15"/>
              </w:rPr>
            </w:pPr>
            <w:r>
              <w:rPr>
                <w:rFonts w:ascii="宋体" w:hAnsi="宋体" w:cs="宋体" w:eastAsia="宋体" w:hint="default"/>
                <w:spacing w:val="-3"/>
                <w:sz w:val="15"/>
                <w:szCs w:val="15"/>
              </w:rPr>
              <w:t>比例（</w:t>
            </w:r>
            <w:r>
              <w:rPr>
                <w:rFonts w:ascii="Calibri" w:hAnsi="Calibri" w:cs="Calibri" w:eastAsia="Calibri" w:hint="default"/>
                <w:spacing w:val="-3"/>
                <w:sz w:val="15"/>
                <w:szCs w:val="15"/>
              </w:rPr>
              <w:t>%</w:t>
            </w:r>
            <w:r>
              <w:rPr>
                <w:rFonts w:ascii="宋体" w:hAnsi="宋体" w:cs="宋体" w:eastAsia="宋体" w:hint="default"/>
                <w:spacing w:val="-3"/>
                <w:sz w:val="15"/>
                <w:szCs w:val="15"/>
              </w:rPr>
              <w:t>）</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74" w:right="0"/>
              <w:jc w:val="center"/>
              <w:rPr>
                <w:rFonts w:ascii="宋体" w:hAnsi="宋体" w:cs="宋体" w:eastAsia="宋体" w:hint="default"/>
                <w:sz w:val="15"/>
                <w:szCs w:val="15"/>
              </w:rPr>
            </w:pPr>
            <w:r>
              <w:rPr>
                <w:rFonts w:ascii="宋体" w:hAnsi="宋体" w:cs="宋体" w:eastAsia="宋体" w:hint="default"/>
                <w:spacing w:val="-3"/>
                <w:sz w:val="15"/>
                <w:szCs w:val="15"/>
              </w:rPr>
              <w:t>比例（</w:t>
            </w:r>
            <w:r>
              <w:rPr>
                <w:rFonts w:ascii="Calibri" w:hAnsi="Calibri" w:cs="Calibri" w:eastAsia="Calibri" w:hint="default"/>
                <w:spacing w:val="-3"/>
                <w:sz w:val="15"/>
                <w:szCs w:val="15"/>
              </w:rPr>
              <w:t>%</w:t>
            </w:r>
            <w:r>
              <w:rPr>
                <w:rFonts w:ascii="宋体" w:hAnsi="宋体" w:cs="宋体" w:eastAsia="宋体" w:hint="default"/>
                <w:spacing w:val="-3"/>
                <w:sz w:val="15"/>
                <w:szCs w:val="15"/>
              </w:rPr>
              <w:t>）</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0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left="71" w:right="0"/>
              <w:jc w:val="center"/>
              <w:rPr>
                <w:rFonts w:ascii="宋体" w:hAnsi="宋体" w:cs="宋体" w:eastAsia="宋体" w:hint="default"/>
                <w:sz w:val="15"/>
                <w:szCs w:val="15"/>
              </w:rPr>
            </w:pPr>
            <w:r>
              <w:rPr>
                <w:rFonts w:ascii="宋体" w:hAnsi="宋体" w:cs="宋体" w:eastAsia="宋体" w:hint="default"/>
                <w:spacing w:val="-10"/>
                <w:sz w:val="15"/>
                <w:szCs w:val="15"/>
              </w:rPr>
              <w:t>比例（</w:t>
            </w:r>
            <w:r>
              <w:rPr>
                <w:rFonts w:ascii="Calibri" w:hAnsi="Calibri" w:cs="Calibri" w:eastAsia="Calibri" w:hint="default"/>
                <w:spacing w:val="-10"/>
                <w:sz w:val="15"/>
                <w:szCs w:val="15"/>
              </w:rPr>
              <w:t>%</w:t>
            </w:r>
            <w:r>
              <w:rPr>
                <w:rFonts w:ascii="宋体" w:hAnsi="宋体" w:cs="宋体" w:eastAsia="宋体" w:hint="default"/>
                <w:spacing w:val="-10"/>
                <w:sz w:val="15"/>
                <w:szCs w:val="15"/>
              </w:rPr>
              <w:t>）</w:t>
            </w:r>
          </w:p>
        </w:tc>
      </w:tr>
      <w:tr>
        <w:trPr>
          <w:trHeight w:val="675" w:hRule="exact"/>
        </w:trPr>
        <w:tc>
          <w:tcPr>
            <w:tcW w:w="1238"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5"/>
                <w:sz w:val="18"/>
                <w:szCs w:val="18"/>
              </w:rPr>
              <w:t> </w:t>
            </w:r>
            <w:r>
              <w:rPr>
                <w:rFonts w:ascii="宋体" w:hAnsi="宋体" w:cs="宋体" w:eastAsia="宋体" w:hint="default"/>
                <w:spacing w:val="-6"/>
                <w:sz w:val="18"/>
                <w:szCs w:val="18"/>
              </w:rPr>
              <w:t>年以内（含</w:t>
            </w:r>
          </w:p>
          <w:p>
            <w:pPr>
              <w:pStyle w:val="TableParagraph"/>
              <w:spacing w:line="240" w:lineRule="auto" w:before="116"/>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w:t>
            </w:r>
          </w:p>
        </w:tc>
        <w:tc>
          <w:tcPr>
            <w:tcW w:w="108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right="102"/>
              <w:jc w:val="right"/>
              <w:rPr>
                <w:rFonts w:ascii="Calibri" w:hAnsi="Calibri" w:cs="Calibri" w:eastAsia="Calibri" w:hint="default"/>
                <w:sz w:val="15"/>
                <w:szCs w:val="15"/>
              </w:rPr>
            </w:pPr>
            <w:r>
              <w:rPr>
                <w:rFonts w:ascii="Calibri"/>
                <w:spacing w:val="-1"/>
                <w:sz w:val="15"/>
              </w:rPr>
              <w:t>40,162,234.87</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left="143" w:right="0"/>
              <w:jc w:val="center"/>
              <w:rPr>
                <w:rFonts w:ascii="Calibri" w:hAnsi="Calibri" w:cs="Calibri" w:eastAsia="Calibri" w:hint="default"/>
                <w:sz w:val="15"/>
                <w:szCs w:val="15"/>
              </w:rPr>
            </w:pPr>
            <w:r>
              <w:rPr>
                <w:rFonts w:ascii="Calibri"/>
                <w:sz w:val="15"/>
              </w:rPr>
              <w:t>74.40%</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right="99"/>
              <w:jc w:val="right"/>
              <w:rPr>
                <w:rFonts w:ascii="Calibri" w:hAnsi="Calibri" w:cs="Calibri" w:eastAsia="Calibri" w:hint="default"/>
                <w:sz w:val="15"/>
                <w:szCs w:val="15"/>
              </w:rPr>
            </w:pPr>
            <w:r>
              <w:rPr>
                <w:rFonts w:ascii="Calibri"/>
                <w:spacing w:val="-1"/>
                <w:sz w:val="15"/>
              </w:rPr>
              <w:t>401,622.35</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left="355" w:right="0"/>
              <w:jc w:val="left"/>
              <w:rPr>
                <w:rFonts w:ascii="Calibri" w:hAnsi="Calibri" w:cs="Calibri" w:eastAsia="Calibri" w:hint="default"/>
                <w:sz w:val="15"/>
                <w:szCs w:val="15"/>
              </w:rPr>
            </w:pPr>
            <w:r>
              <w:rPr>
                <w:rFonts w:ascii="Calibri"/>
                <w:sz w:val="15"/>
              </w:rPr>
              <w:t>1.00%</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right="99"/>
              <w:jc w:val="right"/>
              <w:rPr>
                <w:rFonts w:ascii="Calibri" w:hAnsi="Calibri" w:cs="Calibri" w:eastAsia="Calibri" w:hint="default"/>
                <w:sz w:val="15"/>
                <w:szCs w:val="15"/>
              </w:rPr>
            </w:pPr>
            <w:r>
              <w:rPr>
                <w:rFonts w:ascii="Calibri"/>
                <w:spacing w:val="-1"/>
                <w:sz w:val="15"/>
              </w:rPr>
              <w:t>34,851,088.81</w:t>
            </w:r>
          </w:p>
        </w:tc>
        <w:tc>
          <w:tcPr>
            <w:tcW w:w="83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left="175" w:right="0"/>
              <w:jc w:val="center"/>
              <w:rPr>
                <w:rFonts w:ascii="Calibri" w:hAnsi="Calibri" w:cs="Calibri" w:eastAsia="Calibri" w:hint="default"/>
                <w:sz w:val="15"/>
                <w:szCs w:val="15"/>
              </w:rPr>
            </w:pPr>
            <w:r>
              <w:rPr>
                <w:rFonts w:ascii="Calibri"/>
                <w:sz w:val="15"/>
              </w:rPr>
              <w:t>85.52%</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left="116" w:right="0"/>
              <w:jc w:val="center"/>
              <w:rPr>
                <w:rFonts w:ascii="Calibri" w:hAnsi="Calibri" w:cs="Calibri" w:eastAsia="Calibri" w:hint="default"/>
                <w:sz w:val="15"/>
                <w:szCs w:val="15"/>
              </w:rPr>
            </w:pPr>
            <w:r>
              <w:rPr>
                <w:rFonts w:ascii="Calibri"/>
                <w:sz w:val="15"/>
              </w:rPr>
              <w:t>348,510.89</w:t>
            </w:r>
          </w:p>
        </w:tc>
        <w:tc>
          <w:tcPr>
            <w:tcW w:w="80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5"/>
              <w:ind w:left="213" w:right="0"/>
              <w:jc w:val="center"/>
              <w:rPr>
                <w:rFonts w:ascii="Calibri" w:hAnsi="Calibri" w:cs="Calibri" w:eastAsia="Calibri" w:hint="default"/>
                <w:sz w:val="15"/>
                <w:szCs w:val="15"/>
              </w:rPr>
            </w:pPr>
            <w:r>
              <w:rPr>
                <w:rFonts w:ascii="Calibri"/>
                <w:sz w:val="15"/>
              </w:rPr>
              <w:t>1.00%</w:t>
            </w:r>
          </w:p>
        </w:tc>
      </w:tr>
      <w:tr>
        <w:trPr>
          <w:trHeight w:val="89" w:hRule="exact"/>
        </w:trPr>
        <w:tc>
          <w:tcPr>
            <w:tcW w:w="1238" w:type="dxa"/>
            <w:tcBorders>
              <w:top w:val="nil" w:sz="6" w:space="0" w:color="auto"/>
              <w:left w:val="nil" w:sz="6" w:space="0" w:color="auto"/>
              <w:bottom w:val="nil" w:sz="6" w:space="0" w:color="auto"/>
              <w:right w:val="single" w:sz="4" w:space="0" w:color="000000"/>
            </w:tcBorders>
          </w:tcPr>
          <w:p>
            <w:pPr/>
          </w:p>
        </w:tc>
        <w:tc>
          <w:tcPr>
            <w:tcW w:w="1088" w:type="dxa"/>
            <w:tcBorders>
              <w:top w:val="nil" w:sz="6" w:space="0" w:color="auto"/>
              <w:left w:val="single" w:sz="4" w:space="0" w:color="000000"/>
              <w:bottom w:val="nil" w:sz="6" w:space="0" w:color="auto"/>
              <w:right w:val="nil" w:sz="6" w:space="0" w:color="auto"/>
            </w:tcBorders>
          </w:tcPr>
          <w:p>
            <w:pPr/>
          </w:p>
        </w:tc>
        <w:tc>
          <w:tcPr>
            <w:tcW w:w="804" w:type="dxa"/>
            <w:tcBorders>
              <w:top w:val="nil" w:sz="6" w:space="0" w:color="auto"/>
              <w:left w:val="nil" w:sz="6" w:space="0" w:color="auto"/>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838" w:type="dxa"/>
            <w:tcBorders>
              <w:top w:val="nil" w:sz="6" w:space="0" w:color="auto"/>
              <w:left w:val="single" w:sz="4" w:space="0" w:color="000000"/>
              <w:bottom w:val="nil" w:sz="6" w:space="0" w:color="auto"/>
              <w:right w:val="single" w:sz="4" w:space="0" w:color="000000"/>
            </w:tcBorders>
          </w:tcPr>
          <w:p>
            <w:pPr/>
          </w:p>
        </w:tc>
        <w:tc>
          <w:tcPr>
            <w:tcW w:w="1013"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nil" w:sz="6" w:space="0" w:color="auto"/>
            </w:tcBorders>
          </w:tcPr>
          <w:p>
            <w:pPr/>
          </w:p>
        </w:tc>
      </w:tr>
      <w:tr>
        <w:trPr>
          <w:trHeight w:val="754" w:hRule="exact"/>
        </w:trPr>
        <w:tc>
          <w:tcPr>
            <w:tcW w:w="1238" w:type="dxa"/>
            <w:tcBorders>
              <w:top w:val="nil" w:sz="6" w:space="0" w:color="auto"/>
              <w:left w:val="nil" w:sz="6" w:space="0" w:color="auto"/>
              <w:bottom w:val="single" w:sz="4" w:space="0" w:color="000000"/>
              <w:right w:val="single" w:sz="4" w:space="0" w:color="000000"/>
            </w:tcBorders>
          </w:tcPr>
          <w:p>
            <w:pPr>
              <w:pStyle w:val="TableParagraph"/>
              <w:spacing w:line="240" w:lineRule="auto" w:before="39"/>
              <w:ind w:left="122" w:right="0"/>
              <w:jc w:val="left"/>
              <w:rPr>
                <w:rFonts w:ascii="Calibri" w:hAnsi="Calibri" w:cs="Calibri" w:eastAsia="Calibri" w:hint="default"/>
                <w:sz w:val="18"/>
                <w:szCs w:val="18"/>
              </w:rPr>
            </w:pPr>
            <w:r>
              <w:rPr>
                <w:rFonts w:ascii="Calibri" w:hAnsi="Calibri" w:cs="Calibri" w:eastAsia="Calibri" w:hint="default"/>
                <w:sz w:val="18"/>
                <w:szCs w:val="18"/>
              </w:rPr>
              <w:t>1-2  </w:t>
            </w:r>
            <w:r>
              <w:rPr>
                <w:rFonts w:ascii="宋体" w:hAnsi="宋体" w:cs="宋体" w:eastAsia="宋体" w:hint="default"/>
                <w:sz w:val="18"/>
                <w:szCs w:val="18"/>
              </w:rPr>
              <w:t>年（含</w:t>
            </w:r>
            <w:r>
              <w:rPr>
                <w:rFonts w:ascii="宋体" w:hAnsi="宋体" w:cs="宋体" w:eastAsia="宋体" w:hint="default"/>
                <w:spacing w:val="-34"/>
                <w:sz w:val="18"/>
                <w:szCs w:val="18"/>
              </w:rPr>
              <w:t> </w:t>
            </w:r>
            <w:r>
              <w:rPr>
                <w:rFonts w:ascii="Calibri" w:hAnsi="Calibri" w:cs="Calibri" w:eastAsia="Calibri" w:hint="default"/>
                <w:sz w:val="18"/>
                <w:szCs w:val="18"/>
              </w:rPr>
              <w:t>2</w:t>
            </w:r>
          </w:p>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年）</w:t>
            </w:r>
          </w:p>
        </w:tc>
        <w:tc>
          <w:tcPr>
            <w:tcW w:w="1088"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right="99"/>
              <w:jc w:val="right"/>
              <w:rPr>
                <w:rFonts w:ascii="Calibri" w:hAnsi="Calibri" w:cs="Calibri" w:eastAsia="Calibri" w:hint="default"/>
                <w:sz w:val="15"/>
                <w:szCs w:val="15"/>
              </w:rPr>
            </w:pPr>
            <w:r>
              <w:rPr>
                <w:rFonts w:ascii="Calibri"/>
                <w:spacing w:val="-1"/>
                <w:sz w:val="15"/>
              </w:rPr>
              <w:t>8,444,491.77</w:t>
            </w:r>
          </w:p>
        </w:tc>
        <w:tc>
          <w:tcPr>
            <w:tcW w:w="804"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left="136" w:right="0"/>
              <w:jc w:val="center"/>
              <w:rPr>
                <w:rFonts w:ascii="Calibri" w:hAnsi="Calibri" w:cs="Calibri" w:eastAsia="Calibri" w:hint="default"/>
                <w:sz w:val="15"/>
                <w:szCs w:val="15"/>
              </w:rPr>
            </w:pPr>
            <w:r>
              <w:rPr>
                <w:rFonts w:ascii="Calibri"/>
                <w:sz w:val="15"/>
              </w:rPr>
              <w:t>15.64%</w:t>
            </w:r>
          </w:p>
        </w:tc>
        <w:tc>
          <w:tcPr>
            <w:tcW w:w="101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right="99"/>
              <w:jc w:val="right"/>
              <w:rPr>
                <w:rFonts w:ascii="Calibri" w:hAnsi="Calibri" w:cs="Calibri" w:eastAsia="Calibri" w:hint="default"/>
                <w:sz w:val="15"/>
                <w:szCs w:val="15"/>
              </w:rPr>
            </w:pPr>
            <w:r>
              <w:rPr>
                <w:rFonts w:ascii="Calibri"/>
                <w:spacing w:val="-1"/>
                <w:sz w:val="15"/>
              </w:rPr>
              <w:t>844,449.18</w:t>
            </w:r>
          </w:p>
        </w:tc>
        <w:tc>
          <w:tcPr>
            <w:tcW w:w="84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left="278" w:right="0"/>
              <w:jc w:val="left"/>
              <w:rPr>
                <w:rFonts w:ascii="Calibri" w:hAnsi="Calibri" w:cs="Calibri" w:eastAsia="Calibri" w:hint="default"/>
                <w:sz w:val="15"/>
                <w:szCs w:val="15"/>
              </w:rPr>
            </w:pPr>
            <w:r>
              <w:rPr>
                <w:rFonts w:ascii="Calibri"/>
                <w:sz w:val="15"/>
              </w:rPr>
              <w:t>10.00%</w:t>
            </w:r>
          </w:p>
        </w:tc>
        <w:tc>
          <w:tcPr>
            <w:tcW w:w="109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right="99"/>
              <w:jc w:val="right"/>
              <w:rPr>
                <w:rFonts w:ascii="Calibri" w:hAnsi="Calibri" w:cs="Calibri" w:eastAsia="Calibri" w:hint="default"/>
                <w:sz w:val="15"/>
                <w:szCs w:val="15"/>
              </w:rPr>
            </w:pPr>
            <w:r>
              <w:rPr>
                <w:rFonts w:ascii="Calibri"/>
                <w:spacing w:val="-2"/>
                <w:sz w:val="15"/>
              </w:rPr>
              <w:t>5,297,657.54</w:t>
            </w:r>
          </w:p>
        </w:tc>
        <w:tc>
          <w:tcPr>
            <w:tcW w:w="838"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left="175" w:right="0"/>
              <w:jc w:val="center"/>
              <w:rPr>
                <w:rFonts w:ascii="Calibri" w:hAnsi="Calibri" w:cs="Calibri" w:eastAsia="Calibri" w:hint="default"/>
                <w:sz w:val="15"/>
                <w:szCs w:val="15"/>
              </w:rPr>
            </w:pPr>
            <w:r>
              <w:rPr>
                <w:rFonts w:ascii="Calibri"/>
                <w:sz w:val="15"/>
              </w:rPr>
              <w:t>13.00%</w:t>
            </w:r>
          </w:p>
        </w:tc>
        <w:tc>
          <w:tcPr>
            <w:tcW w:w="1013"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left="119" w:right="0"/>
              <w:jc w:val="center"/>
              <w:rPr>
                <w:rFonts w:ascii="Calibri" w:hAnsi="Calibri" w:cs="Calibri" w:eastAsia="Calibri" w:hint="default"/>
                <w:sz w:val="15"/>
                <w:szCs w:val="15"/>
              </w:rPr>
            </w:pPr>
            <w:r>
              <w:rPr>
                <w:rFonts w:ascii="Calibri"/>
                <w:sz w:val="15"/>
              </w:rPr>
              <w:t>529,765.75</w:t>
            </w:r>
          </w:p>
        </w:tc>
        <w:tc>
          <w:tcPr>
            <w:tcW w:w="804"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left="136" w:right="0"/>
              <w:jc w:val="center"/>
              <w:rPr>
                <w:rFonts w:ascii="Calibri" w:hAnsi="Calibri" w:cs="Calibri" w:eastAsia="Calibri" w:hint="default"/>
                <w:sz w:val="15"/>
                <w:szCs w:val="15"/>
              </w:rPr>
            </w:pPr>
            <w:r>
              <w:rPr>
                <w:rFonts w:ascii="Calibri"/>
                <w:sz w:val="15"/>
              </w:rPr>
              <w:t>10.00%</w:t>
            </w:r>
          </w:p>
        </w:tc>
      </w:tr>
      <w:tr>
        <w:trPr>
          <w:trHeight w:val="770" w:hRule="exact"/>
        </w:trPr>
        <w:tc>
          <w:tcPr>
            <w:tcW w:w="123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41"/>
              <w:ind w:left="122" w:right="0"/>
              <w:jc w:val="left"/>
              <w:rPr>
                <w:rFonts w:ascii="Calibri" w:hAnsi="Calibri" w:cs="Calibri" w:eastAsia="Calibri" w:hint="default"/>
                <w:sz w:val="18"/>
                <w:szCs w:val="18"/>
              </w:rPr>
            </w:pPr>
            <w:r>
              <w:rPr>
                <w:rFonts w:ascii="Calibri" w:hAnsi="Calibri" w:cs="Calibri" w:eastAsia="Calibri" w:hint="default"/>
                <w:sz w:val="18"/>
                <w:szCs w:val="18"/>
              </w:rPr>
              <w:t>2-3  </w:t>
            </w:r>
            <w:r>
              <w:rPr>
                <w:rFonts w:ascii="宋体" w:hAnsi="宋体" w:cs="宋体" w:eastAsia="宋体" w:hint="default"/>
                <w:sz w:val="18"/>
                <w:szCs w:val="18"/>
              </w:rPr>
              <w:t>年（含</w:t>
            </w:r>
            <w:r>
              <w:rPr>
                <w:rFonts w:ascii="宋体" w:hAnsi="宋体" w:cs="宋体" w:eastAsia="宋体" w:hint="default"/>
                <w:spacing w:val="-34"/>
                <w:sz w:val="18"/>
                <w:szCs w:val="18"/>
              </w:rPr>
              <w:t> </w:t>
            </w:r>
            <w:r>
              <w:rPr>
                <w:rFonts w:ascii="Calibri" w:hAnsi="Calibri" w:cs="Calibri" w:eastAsia="Calibri" w:hint="default"/>
                <w:sz w:val="18"/>
                <w:szCs w:val="18"/>
              </w:rPr>
              <w:t>3</w:t>
            </w:r>
          </w:p>
          <w:p>
            <w:pPr>
              <w:pStyle w:val="TableParagraph"/>
              <w:spacing w:line="240" w:lineRule="auto" w:before="115"/>
              <w:ind w:left="122" w:right="0"/>
              <w:jc w:val="left"/>
              <w:rPr>
                <w:rFonts w:ascii="宋体" w:hAnsi="宋体" w:cs="宋体" w:eastAsia="宋体" w:hint="default"/>
                <w:sz w:val="18"/>
                <w:szCs w:val="18"/>
              </w:rPr>
            </w:pPr>
            <w:r>
              <w:rPr>
                <w:rFonts w:ascii="宋体" w:hAnsi="宋体" w:cs="宋体" w:eastAsia="宋体" w:hint="default"/>
                <w:sz w:val="18"/>
                <w:szCs w:val="18"/>
              </w:rPr>
              <w:t>年）</w:t>
            </w:r>
          </w:p>
        </w:tc>
        <w:tc>
          <w:tcPr>
            <w:tcW w:w="1088" w:type="dxa"/>
            <w:tcBorders>
              <w:top w:val="single" w:sz="4" w:space="0" w:color="000000"/>
              <w:left w:val="single" w:sz="4" w:space="0" w:color="000000"/>
              <w:bottom w:val="single" w:sz="12" w:space="0" w:color="000000"/>
              <w:right w:val="single" w:sz="4" w:space="0" w:color="000000"/>
            </w:tcBorders>
          </w:tcPr>
          <w:p>
            <w:pPr>
              <w:pStyle w:val="TableParagraph"/>
              <w:spacing w:line="20" w:lineRule="exact"/>
              <w:ind w:left="1075"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29" name="image87.png" descr=""/>
                  <wp:cNvGraphicFramePr>
                    <a:graphicFrameLocks noChangeAspect="1"/>
                  </wp:cNvGraphicFramePr>
                  <a:graphic>
                    <a:graphicData uri="http://schemas.openxmlformats.org/drawingml/2006/picture">
                      <pic:pic>
                        <pic:nvPicPr>
                          <pic:cNvPr id="30" name="image87.png"/>
                          <pic:cNvPicPr/>
                        </pic:nvPicPr>
                        <pic:blipFill>
                          <a:blip r:embed="rId159"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102"/>
              <w:jc w:val="right"/>
              <w:rPr>
                <w:rFonts w:ascii="Calibri" w:hAnsi="Calibri" w:cs="Calibri" w:eastAsia="Calibri" w:hint="default"/>
                <w:sz w:val="15"/>
                <w:szCs w:val="15"/>
              </w:rPr>
            </w:pPr>
            <w:r>
              <w:rPr>
                <w:rFonts w:ascii="Calibri"/>
                <w:spacing w:val="-1"/>
                <w:sz w:val="15"/>
              </w:rPr>
              <w:t>5,132,965.98</w:t>
            </w:r>
          </w:p>
        </w:tc>
        <w:tc>
          <w:tcPr>
            <w:tcW w:w="80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1"/>
              <w:ind w:left="213" w:right="0"/>
              <w:jc w:val="center"/>
              <w:rPr>
                <w:rFonts w:ascii="Calibri" w:hAnsi="Calibri" w:cs="Calibri" w:eastAsia="Calibri" w:hint="default"/>
                <w:sz w:val="15"/>
                <w:szCs w:val="15"/>
              </w:rPr>
            </w:pPr>
            <w:r>
              <w:rPr>
                <w:rFonts w:ascii="Calibri"/>
                <w:sz w:val="15"/>
              </w:rPr>
              <w:t>9.51%</w:t>
            </w:r>
          </w:p>
        </w:tc>
        <w:tc>
          <w:tcPr>
            <w:tcW w:w="1010" w:type="dxa"/>
            <w:tcBorders>
              <w:top w:val="single" w:sz="4" w:space="0" w:color="000000"/>
              <w:left w:val="single" w:sz="4" w:space="0" w:color="000000"/>
              <w:bottom w:val="single" w:sz="12" w:space="0" w:color="000000"/>
              <w:right w:val="single" w:sz="4" w:space="0" w:color="000000"/>
            </w:tcBorders>
          </w:tcPr>
          <w:p>
            <w:pPr>
              <w:pStyle w:val="TableParagraph"/>
              <w:spacing w:line="20" w:lineRule="exact"/>
              <w:ind w:left="998"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31" name="image108.png" descr=""/>
                  <wp:cNvGraphicFramePr>
                    <a:graphicFrameLocks noChangeAspect="1"/>
                  </wp:cNvGraphicFramePr>
                  <a:graphic>
                    <a:graphicData uri="http://schemas.openxmlformats.org/drawingml/2006/picture">
                      <pic:pic>
                        <pic:nvPicPr>
                          <pic:cNvPr id="32" name="image108.png"/>
                          <pic:cNvPicPr/>
                        </pic:nvPicPr>
                        <pic:blipFill>
                          <a:blip r:embed="rId180"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1,539,889.79</w:t>
            </w:r>
            <w:r>
              <w:rPr>
                <w:rFonts w:ascii="Calibri"/>
                <w:sz w:val="15"/>
              </w:rPr>
            </w:r>
          </w:p>
        </w:tc>
        <w:tc>
          <w:tcPr>
            <w:tcW w:w="84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1"/>
              <w:ind w:left="278" w:right="0"/>
              <w:jc w:val="left"/>
              <w:rPr>
                <w:rFonts w:ascii="Calibri" w:hAnsi="Calibri" w:cs="Calibri" w:eastAsia="Calibri" w:hint="default"/>
                <w:sz w:val="15"/>
                <w:szCs w:val="15"/>
              </w:rPr>
            </w:pPr>
            <w:r>
              <w:rPr>
                <w:rFonts w:ascii="Calibri"/>
                <w:sz w:val="15"/>
              </w:rPr>
              <w:t>30.00%</w:t>
            </w:r>
          </w:p>
        </w:tc>
        <w:tc>
          <w:tcPr>
            <w:tcW w:w="1090" w:type="dxa"/>
            <w:tcBorders>
              <w:top w:val="single" w:sz="4" w:space="0" w:color="000000"/>
              <w:left w:val="single" w:sz="4" w:space="0" w:color="000000"/>
              <w:bottom w:val="single" w:sz="12" w:space="0" w:color="000000"/>
              <w:right w:val="single" w:sz="4" w:space="0" w:color="000000"/>
            </w:tcBorders>
          </w:tcPr>
          <w:p>
            <w:pPr>
              <w:pStyle w:val="TableParagraph"/>
              <w:spacing w:line="20" w:lineRule="exact"/>
              <w:ind w:left="1075"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33" name="image109.png" descr=""/>
                  <wp:cNvGraphicFramePr>
                    <a:graphicFrameLocks noChangeAspect="1"/>
                  </wp:cNvGraphicFramePr>
                  <a:graphic>
                    <a:graphicData uri="http://schemas.openxmlformats.org/drawingml/2006/picture">
                      <pic:pic>
                        <pic:nvPicPr>
                          <pic:cNvPr id="34" name="image109.png"/>
                          <pic:cNvPicPr/>
                        </pic:nvPicPr>
                        <pic:blipFill>
                          <a:blip r:embed="rId181"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right="98"/>
              <w:jc w:val="right"/>
              <w:rPr>
                <w:rFonts w:ascii="Calibri" w:hAnsi="Calibri" w:cs="Calibri" w:eastAsia="Calibri" w:hint="default"/>
                <w:sz w:val="15"/>
                <w:szCs w:val="15"/>
              </w:rPr>
            </w:pPr>
            <w:r>
              <w:rPr>
                <w:rFonts w:ascii="Calibri"/>
                <w:spacing w:val="-1"/>
                <w:sz w:val="15"/>
              </w:rPr>
              <w:t>601,532.80</w:t>
            </w:r>
          </w:p>
        </w:tc>
        <w:tc>
          <w:tcPr>
            <w:tcW w:w="838" w:type="dxa"/>
            <w:tcBorders>
              <w:top w:val="single" w:sz="4" w:space="0" w:color="000000"/>
              <w:left w:val="single" w:sz="4" w:space="0" w:color="000000"/>
              <w:bottom w:val="single" w:sz="12" w:space="0" w:color="000000"/>
              <w:right w:val="single" w:sz="4" w:space="0" w:color="000000"/>
            </w:tcBorders>
          </w:tcPr>
          <w:p>
            <w:pPr>
              <w:pStyle w:val="TableParagraph"/>
              <w:spacing w:line="20" w:lineRule="exact"/>
              <w:ind w:left="825"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35" name="image110.png" descr=""/>
                  <wp:cNvGraphicFramePr>
                    <a:graphicFrameLocks noChangeAspect="1"/>
                  </wp:cNvGraphicFramePr>
                  <a:graphic>
                    <a:graphicData uri="http://schemas.openxmlformats.org/drawingml/2006/picture">
                      <pic:pic>
                        <pic:nvPicPr>
                          <pic:cNvPr id="36" name="image110.png"/>
                          <pic:cNvPicPr/>
                        </pic:nvPicPr>
                        <pic:blipFill>
                          <a:blip r:embed="rId182"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251" w:right="0"/>
              <w:jc w:val="center"/>
              <w:rPr>
                <w:rFonts w:ascii="Calibri" w:hAnsi="Calibri" w:cs="Calibri" w:eastAsia="Calibri" w:hint="default"/>
                <w:sz w:val="15"/>
                <w:szCs w:val="15"/>
              </w:rPr>
            </w:pPr>
            <w:r>
              <w:rPr>
                <w:rFonts w:ascii="Calibri"/>
                <w:sz w:val="15"/>
              </w:rPr>
              <w:t>1.48%</w:t>
            </w:r>
          </w:p>
        </w:tc>
        <w:tc>
          <w:tcPr>
            <w:tcW w:w="1013" w:type="dxa"/>
            <w:tcBorders>
              <w:top w:val="single" w:sz="4" w:space="0" w:color="000000"/>
              <w:left w:val="single" w:sz="4" w:space="0" w:color="000000"/>
              <w:bottom w:val="single" w:sz="12" w:space="0" w:color="000000"/>
              <w:right w:val="single" w:sz="4" w:space="0" w:color="000000"/>
            </w:tcBorders>
          </w:tcPr>
          <w:p>
            <w:pPr>
              <w:pStyle w:val="TableParagraph"/>
              <w:spacing w:line="20" w:lineRule="exact"/>
              <w:ind w:left="99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37" name="image111.png" descr=""/>
                  <wp:cNvGraphicFramePr>
                    <a:graphicFrameLocks noChangeAspect="1"/>
                  </wp:cNvGraphicFramePr>
                  <a:graphic>
                    <a:graphicData uri="http://schemas.openxmlformats.org/drawingml/2006/picture">
                      <pic:pic>
                        <pic:nvPicPr>
                          <pic:cNvPr id="38" name="image111.png"/>
                          <pic:cNvPicPr/>
                        </pic:nvPicPr>
                        <pic:blipFill>
                          <a:blip r:embed="rId183"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20"/>
                <w:szCs w:val="20"/>
              </w:rPr>
            </w:pPr>
          </w:p>
          <w:p>
            <w:pPr>
              <w:pStyle w:val="TableParagraph"/>
              <w:spacing w:line="240" w:lineRule="auto"/>
              <w:ind w:left="114" w:right="0"/>
              <w:jc w:val="center"/>
              <w:rPr>
                <w:rFonts w:ascii="Calibri" w:hAnsi="Calibri" w:cs="Calibri" w:eastAsia="Calibri" w:hint="default"/>
                <w:sz w:val="15"/>
                <w:szCs w:val="15"/>
              </w:rPr>
            </w:pPr>
            <w:r>
              <w:rPr>
                <w:rFonts w:ascii="Calibri"/>
                <w:sz w:val="15"/>
              </w:rPr>
              <w:t>180,459.84</w:t>
            </w:r>
          </w:p>
        </w:tc>
        <w:tc>
          <w:tcPr>
            <w:tcW w:w="804"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1"/>
              <w:ind w:left="136" w:right="0"/>
              <w:jc w:val="center"/>
              <w:rPr>
                <w:rFonts w:ascii="Calibri" w:hAnsi="Calibri" w:cs="Calibri" w:eastAsia="Calibri" w:hint="default"/>
                <w:sz w:val="15"/>
                <w:szCs w:val="15"/>
              </w:rPr>
            </w:pPr>
            <w:r>
              <w:rPr>
                <w:rFonts w:ascii="Calibri"/>
                <w:sz w:val="15"/>
              </w:rPr>
              <w:t>30.00%</w:t>
            </w:r>
          </w:p>
        </w:tc>
      </w:tr>
    </w:tbl>
    <w:p>
      <w:pPr>
        <w:spacing w:after="0" w:line="240" w:lineRule="auto"/>
        <w:jc w:val="center"/>
        <w:rPr>
          <w:rFonts w:ascii="Calibri" w:hAnsi="Calibri" w:cs="Calibri" w:eastAsia="Calibri" w:hint="default"/>
          <w:sz w:val="15"/>
          <w:szCs w:val="15"/>
        </w:rPr>
        <w:sectPr>
          <w:pgSz w:w="11910" w:h="16840"/>
          <w:pgMar w:header="885" w:footer="1195" w:top="1600" w:bottom="1380" w:left="1560" w:right="1400"/>
        </w:sectPr>
      </w:pPr>
    </w:p>
    <w:p>
      <w:pPr>
        <w:spacing w:line="240" w:lineRule="auto" w:before="7"/>
        <w:rPr>
          <w:rFonts w:ascii="宋体" w:hAnsi="宋体" w:cs="宋体" w:eastAsia="宋体" w:hint="default"/>
          <w:b/>
          <w:bCs/>
          <w:sz w:val="6"/>
          <w:szCs w:val="6"/>
        </w:rPr>
      </w:pPr>
      <w:r>
        <w:rPr/>
        <w:pict>
          <v:shape style="position:absolute;margin-left:83.903999pt;margin-top:80.519981pt;width:436.3pt;height:104.4pt;mso-position-horizontal-relative:page;mso-position-vertical-relative:page;z-index:49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238"/>
                    <w:gridCol w:w="1088"/>
                    <w:gridCol w:w="804"/>
                    <w:gridCol w:w="1010"/>
                    <w:gridCol w:w="840"/>
                    <w:gridCol w:w="1090"/>
                    <w:gridCol w:w="838"/>
                    <w:gridCol w:w="1013"/>
                    <w:gridCol w:w="804"/>
                  </w:tblGrid>
                  <w:tr>
                    <w:trPr>
                      <w:trHeight w:val="409" w:hRule="exact"/>
                    </w:trPr>
                    <w:tc>
                      <w:tcPr>
                        <w:tcW w:w="1238" w:type="dxa"/>
                        <w:tcBorders>
                          <w:top w:val="single" w:sz="12" w:space="0" w:color="000000"/>
                          <w:left w:val="nil" w:sz="6" w:space="0" w:color="auto"/>
                          <w:bottom w:val="nil" w:sz="6" w:space="0" w:color="auto"/>
                          <w:right w:val="single" w:sz="4" w:space="0" w:color="000000"/>
                        </w:tcBorders>
                      </w:tcPr>
                      <w:p>
                        <w:pPr>
                          <w:pStyle w:val="TableParagraph"/>
                          <w:spacing w:line="240" w:lineRule="auto" w:before="46"/>
                          <w:ind w:right="432"/>
                          <w:jc w:val="righ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年以上</w:t>
                        </w:r>
                      </w:p>
                    </w:tc>
                    <w:tc>
                      <w:tcPr>
                        <w:tcW w:w="10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2"/>
                          <w:ind w:right="100"/>
                          <w:jc w:val="right"/>
                          <w:rPr>
                            <w:rFonts w:ascii="Calibri" w:hAnsi="Calibri" w:cs="Calibri" w:eastAsia="Calibri" w:hint="default"/>
                            <w:sz w:val="15"/>
                            <w:szCs w:val="15"/>
                          </w:rPr>
                        </w:pPr>
                        <w:r>
                          <w:rPr>
                            <w:rFonts w:ascii="Calibri"/>
                            <w:spacing w:val="-1"/>
                            <w:sz w:val="15"/>
                          </w:rPr>
                          <w:t>240,963.59</w:t>
                        </w:r>
                        <w:r>
                          <w:rPr>
                            <w:rFonts w:ascii="Calibri"/>
                            <w:sz w:val="15"/>
                          </w:rPr>
                        </w:r>
                      </w:p>
                    </w:tc>
                    <w:tc>
                      <w:tcPr>
                        <w:tcW w:w="80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2"/>
                          <w:ind w:right="101"/>
                          <w:jc w:val="right"/>
                          <w:rPr>
                            <w:rFonts w:ascii="Calibri" w:hAnsi="Calibri" w:cs="Calibri" w:eastAsia="Calibri" w:hint="default"/>
                            <w:sz w:val="15"/>
                            <w:szCs w:val="15"/>
                          </w:rPr>
                        </w:pPr>
                        <w:r>
                          <w:rPr>
                            <w:rFonts w:ascii="Calibri"/>
                            <w:spacing w:val="-1"/>
                            <w:sz w:val="15"/>
                          </w:rPr>
                          <w:t>0.45%</w:t>
                        </w:r>
                      </w:p>
                    </w:tc>
                    <w:tc>
                      <w:tcPr>
                        <w:tcW w:w="10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2"/>
                          <w:ind w:left="122" w:right="0"/>
                          <w:jc w:val="left"/>
                          <w:rPr>
                            <w:rFonts w:ascii="Calibri" w:hAnsi="Calibri" w:cs="Calibri" w:eastAsia="Calibri" w:hint="default"/>
                            <w:sz w:val="15"/>
                            <w:szCs w:val="15"/>
                          </w:rPr>
                        </w:pPr>
                        <w:r>
                          <w:rPr>
                            <w:rFonts w:ascii="Calibri"/>
                            <w:sz w:val="15"/>
                          </w:rPr>
                          <w:t>240,963.59</w:t>
                        </w:r>
                      </w:p>
                    </w:tc>
                    <w:tc>
                      <w:tcPr>
                        <w:tcW w:w="8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2"/>
                          <w:ind w:right="99"/>
                          <w:jc w:val="right"/>
                          <w:rPr>
                            <w:rFonts w:ascii="Calibri" w:hAnsi="Calibri" w:cs="Calibri" w:eastAsia="Calibri" w:hint="default"/>
                            <w:sz w:val="15"/>
                            <w:szCs w:val="15"/>
                          </w:rPr>
                        </w:pPr>
                        <w:r>
                          <w:rPr>
                            <w:rFonts w:ascii="Calibri"/>
                            <w:spacing w:val="-1"/>
                            <w:sz w:val="15"/>
                          </w:rPr>
                          <w:t>100.00%</w:t>
                        </w:r>
                      </w:p>
                    </w:tc>
                    <w:tc>
                      <w:tcPr>
                        <w:tcW w:w="10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2"/>
                          <w:ind w:right="98"/>
                          <w:jc w:val="right"/>
                          <w:rPr>
                            <w:rFonts w:ascii="Calibri" w:hAnsi="Calibri" w:cs="Calibri" w:eastAsia="Calibri" w:hint="default"/>
                            <w:sz w:val="15"/>
                            <w:szCs w:val="15"/>
                          </w:rPr>
                        </w:pPr>
                        <w:r>
                          <w:rPr>
                            <w:rFonts w:ascii="Calibri"/>
                            <w:sz w:val="15"/>
                          </w:rPr>
                          <w:t>0.00</w:t>
                        </w:r>
                      </w:p>
                    </w:tc>
                    <w:tc>
                      <w:tcPr>
                        <w:tcW w:w="83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2"/>
                          <w:ind w:right="101"/>
                          <w:jc w:val="right"/>
                          <w:rPr>
                            <w:rFonts w:ascii="Calibri" w:hAnsi="Calibri" w:cs="Calibri" w:eastAsia="Calibri" w:hint="default"/>
                            <w:sz w:val="15"/>
                            <w:szCs w:val="15"/>
                          </w:rPr>
                        </w:pPr>
                        <w:r>
                          <w:rPr>
                            <w:rFonts w:ascii="Calibri"/>
                            <w:spacing w:val="-1"/>
                            <w:sz w:val="15"/>
                          </w:rPr>
                          <w:t>0.00%</w:t>
                        </w:r>
                      </w:p>
                    </w:tc>
                    <w:tc>
                      <w:tcPr>
                        <w:tcW w:w="101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2"/>
                          <w:ind w:right="98"/>
                          <w:jc w:val="right"/>
                          <w:rPr>
                            <w:rFonts w:ascii="Calibri" w:hAnsi="Calibri" w:cs="Calibri" w:eastAsia="Calibri" w:hint="default"/>
                            <w:sz w:val="15"/>
                            <w:szCs w:val="15"/>
                          </w:rPr>
                        </w:pPr>
                        <w:r>
                          <w:rPr>
                            <w:rFonts w:ascii="Calibri"/>
                            <w:sz w:val="15"/>
                          </w:rPr>
                          <w:t>0.00</w:t>
                        </w:r>
                      </w:p>
                    </w:tc>
                    <w:tc>
                      <w:tcPr>
                        <w:tcW w:w="804" w:type="dxa"/>
                        <w:tcBorders>
                          <w:top w:val="single" w:sz="12" w:space="0" w:color="000000"/>
                          <w:left w:val="single" w:sz="4" w:space="0" w:color="000000"/>
                          <w:bottom w:val="nil" w:sz="6" w:space="0" w:color="auto"/>
                          <w:right w:val="nil" w:sz="6" w:space="0" w:color="auto"/>
                        </w:tcBorders>
                      </w:tcPr>
                      <w:p>
                        <w:pPr>
                          <w:pStyle w:val="TableParagraph"/>
                          <w:spacing w:line="240" w:lineRule="auto" w:before="102"/>
                          <w:ind w:right="106"/>
                          <w:jc w:val="right"/>
                          <w:rPr>
                            <w:rFonts w:ascii="Calibri" w:hAnsi="Calibri" w:cs="Calibri" w:eastAsia="Calibri" w:hint="default"/>
                            <w:sz w:val="15"/>
                            <w:szCs w:val="15"/>
                          </w:rPr>
                        </w:pPr>
                        <w:r>
                          <w:rPr>
                            <w:rFonts w:ascii="Calibri"/>
                            <w:spacing w:val="-1"/>
                            <w:sz w:val="15"/>
                          </w:rPr>
                          <w:t>0.00%</w:t>
                        </w:r>
                      </w:p>
                    </w:tc>
                  </w:tr>
                  <w:tr>
                    <w:trPr>
                      <w:trHeight w:val="386" w:hRule="exact"/>
                    </w:trPr>
                    <w:tc>
                      <w:tcPr>
                        <w:tcW w:w="1238"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right="425"/>
                          <w:jc w:val="right"/>
                          <w:rPr>
                            <w:rFonts w:ascii="宋体" w:hAnsi="宋体" w:cs="宋体" w:eastAsia="宋体" w:hint="default"/>
                            <w:sz w:val="18"/>
                            <w:szCs w:val="18"/>
                          </w:rPr>
                        </w:pPr>
                        <w:r>
                          <w:rPr>
                            <w:rFonts w:ascii="宋体" w:hAnsi="宋体" w:cs="宋体" w:eastAsia="宋体" w:hint="default"/>
                            <w:sz w:val="18"/>
                            <w:szCs w:val="18"/>
                          </w:rPr>
                          <w:t>合计</w:t>
                        </w:r>
                      </w:p>
                    </w:tc>
                    <w:tc>
                      <w:tcPr>
                        <w:tcW w:w="10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99"/>
                          <w:jc w:val="right"/>
                          <w:rPr>
                            <w:rFonts w:ascii="Calibri" w:hAnsi="Calibri" w:cs="Calibri" w:eastAsia="Calibri" w:hint="default"/>
                            <w:sz w:val="15"/>
                            <w:szCs w:val="15"/>
                          </w:rPr>
                        </w:pPr>
                        <w:r>
                          <w:rPr>
                            <w:rFonts w:ascii="Calibri"/>
                            <w:spacing w:val="-1"/>
                            <w:sz w:val="15"/>
                          </w:rPr>
                          <w:t>53,980,656.21</w:t>
                        </w:r>
                      </w:p>
                    </w:tc>
                    <w:tc>
                      <w:tcPr>
                        <w:tcW w:w="80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98"/>
                          <w:jc w:val="right"/>
                          <w:rPr>
                            <w:rFonts w:ascii="Calibri" w:hAnsi="Calibri" w:cs="Calibri" w:eastAsia="Calibri" w:hint="default"/>
                            <w:sz w:val="15"/>
                            <w:szCs w:val="15"/>
                          </w:rPr>
                        </w:pPr>
                        <w:r>
                          <w:rPr>
                            <w:rFonts w:ascii="Calibri"/>
                            <w:sz w:val="15"/>
                          </w:rPr>
                          <w:t>100%</w:t>
                        </w:r>
                      </w:p>
                    </w:tc>
                    <w:tc>
                      <w:tcPr>
                        <w:tcW w:w="10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left="105" w:right="0"/>
                          <w:jc w:val="left"/>
                          <w:rPr>
                            <w:rFonts w:ascii="Calibri" w:hAnsi="Calibri" w:cs="Calibri" w:eastAsia="Calibri" w:hint="default"/>
                            <w:sz w:val="15"/>
                            <w:szCs w:val="15"/>
                          </w:rPr>
                        </w:pPr>
                        <w:r>
                          <w:rPr>
                            <w:rFonts w:ascii="Calibri"/>
                            <w:sz w:val="15"/>
                          </w:rPr>
                          <w:t>3,026,924.91</w:t>
                        </w:r>
                      </w:p>
                    </w:tc>
                    <w:tc>
                      <w:tcPr>
                        <w:tcW w:w="8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99"/>
                          <w:jc w:val="right"/>
                          <w:rPr>
                            <w:rFonts w:ascii="Calibri" w:hAnsi="Calibri" w:cs="Calibri" w:eastAsia="Calibri" w:hint="default"/>
                            <w:sz w:val="15"/>
                            <w:szCs w:val="15"/>
                          </w:rPr>
                        </w:pPr>
                        <w:r>
                          <w:rPr>
                            <w:rFonts w:ascii="Calibri"/>
                            <w:sz w:val="15"/>
                          </w:rPr>
                          <w:t>5.61%</w:t>
                        </w:r>
                      </w:p>
                    </w:tc>
                    <w:tc>
                      <w:tcPr>
                        <w:tcW w:w="10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right="99"/>
                          <w:jc w:val="right"/>
                          <w:rPr>
                            <w:rFonts w:ascii="Calibri" w:hAnsi="Calibri" w:cs="Calibri" w:eastAsia="Calibri" w:hint="default"/>
                            <w:sz w:val="15"/>
                            <w:szCs w:val="15"/>
                          </w:rPr>
                        </w:pPr>
                        <w:r>
                          <w:rPr>
                            <w:rFonts w:ascii="Calibri"/>
                            <w:spacing w:val="-1"/>
                            <w:sz w:val="15"/>
                          </w:rPr>
                          <w:t>40,750,279.15</w:t>
                        </w:r>
                      </w:p>
                    </w:tc>
                    <w:tc>
                      <w:tcPr>
                        <w:tcW w:w="83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right="98"/>
                          <w:jc w:val="right"/>
                          <w:rPr>
                            <w:rFonts w:ascii="Calibri" w:hAnsi="Calibri" w:cs="Calibri" w:eastAsia="Calibri" w:hint="default"/>
                            <w:sz w:val="15"/>
                            <w:szCs w:val="15"/>
                          </w:rPr>
                        </w:pPr>
                        <w:r>
                          <w:rPr>
                            <w:rFonts w:ascii="Calibri"/>
                            <w:spacing w:val="-1"/>
                            <w:sz w:val="15"/>
                          </w:rPr>
                          <w:t>100.00%</w:t>
                        </w:r>
                      </w:p>
                    </w:tc>
                    <w:tc>
                      <w:tcPr>
                        <w:tcW w:w="10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right="100"/>
                          <w:jc w:val="right"/>
                          <w:rPr>
                            <w:rFonts w:ascii="Calibri" w:hAnsi="Calibri" w:cs="Calibri" w:eastAsia="Calibri" w:hint="default"/>
                            <w:sz w:val="15"/>
                            <w:szCs w:val="15"/>
                          </w:rPr>
                        </w:pPr>
                        <w:r>
                          <w:rPr>
                            <w:rFonts w:ascii="Calibri"/>
                            <w:spacing w:val="-1"/>
                            <w:sz w:val="15"/>
                          </w:rPr>
                          <w:t>1,058,736.48</w:t>
                        </w:r>
                        <w:r>
                          <w:rPr>
                            <w:rFonts w:ascii="Calibri"/>
                            <w:sz w:val="15"/>
                          </w:rPr>
                        </w:r>
                      </w:p>
                    </w:tc>
                    <w:tc>
                      <w:tcPr>
                        <w:tcW w:w="804" w:type="dxa"/>
                        <w:tcBorders>
                          <w:top w:val="nil" w:sz="6" w:space="0" w:color="auto"/>
                          <w:left w:val="single" w:sz="4" w:space="0" w:color="000000"/>
                          <w:bottom w:val="single" w:sz="12" w:space="0" w:color="000000"/>
                          <w:right w:val="nil" w:sz="6" w:space="0" w:color="auto"/>
                        </w:tcBorders>
                      </w:tcPr>
                      <w:p>
                        <w:pPr>
                          <w:pStyle w:val="TableParagraph"/>
                          <w:spacing w:line="240" w:lineRule="auto" w:before="123"/>
                          <w:ind w:right="103"/>
                          <w:jc w:val="right"/>
                          <w:rPr>
                            <w:rFonts w:ascii="Calibri" w:hAnsi="Calibri" w:cs="Calibri" w:eastAsia="Calibri" w:hint="default"/>
                            <w:sz w:val="15"/>
                            <w:szCs w:val="15"/>
                          </w:rPr>
                        </w:pPr>
                        <w:r>
                          <w:rPr>
                            <w:rFonts w:ascii="Calibri"/>
                            <w:sz w:val="15"/>
                          </w:rPr>
                          <w:t>2.60%</w:t>
                        </w:r>
                      </w:p>
                    </w:tc>
                  </w:tr>
                  <w:tr>
                    <w:trPr>
                      <w:trHeight w:val="1293" w:hRule="exact"/>
                    </w:trPr>
                    <w:tc>
                      <w:tcPr>
                        <w:tcW w:w="8726" w:type="dxa"/>
                        <w:gridSpan w:val="9"/>
                        <w:tcBorders>
                          <w:top w:val="nil" w:sz="6" w:space="0" w:color="auto"/>
                          <w:left w:val="nil" w:sz="6" w:space="0" w:color="auto"/>
                          <w:bottom w:val="nil" w:sz="6" w:space="0" w:color="auto"/>
                          <w:right w:val="nil" w:sz="6" w:space="0" w:color="auto"/>
                        </w:tcBorders>
                      </w:tcPr>
                      <w:p>
                        <w:pPr>
                          <w:pStyle w:val="TableParagraph"/>
                          <w:tabs>
                            <w:tab w:pos="1377" w:val="left" w:leader="none"/>
                          </w:tabs>
                          <w:spacing w:line="240" w:lineRule="auto" w:before="107"/>
                          <w:ind w:left="839" w:right="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应收账款按种类披露</w:t>
                        </w:r>
                        <w:r>
                          <w:rPr>
                            <w:rFonts w:ascii="宋体" w:hAnsi="宋体" w:cs="宋体" w:eastAsia="宋体" w:hint="default"/>
                            <w:sz w:val="21"/>
                            <w:szCs w:val="21"/>
                          </w:rPr>
                        </w:r>
                      </w:p>
                      <w:p>
                        <w:pPr>
                          <w:pStyle w:val="TableParagraph"/>
                          <w:tabs>
                            <w:tab w:pos="4788" w:val="left" w:leader="none"/>
                          </w:tabs>
                          <w:spacing w:line="240" w:lineRule="auto" w:before="101"/>
                          <w:ind w:left="1226" w:right="0"/>
                          <w:jc w:val="center"/>
                          <w:rPr>
                            <w:rFonts w:ascii="宋体" w:hAnsi="宋体" w:cs="宋体" w:eastAsia="宋体" w:hint="default"/>
                            <w:sz w:val="18"/>
                            <w:szCs w:val="18"/>
                          </w:rPr>
                        </w:pPr>
                        <w:r>
                          <w:rPr>
                            <w:rFonts w:ascii="宋体" w:hAnsi="宋体" w:cs="宋体" w:eastAsia="宋体" w:hint="default"/>
                            <w:sz w:val="18"/>
                            <w:szCs w:val="18"/>
                          </w:rPr>
                          <w:t>年末余额</w:t>
                          <w:tab/>
                          <w:t>年初余额</w:t>
                        </w:r>
                      </w:p>
                      <w:p>
                        <w:pPr>
                          <w:pStyle w:val="TableParagraph"/>
                          <w:tabs>
                            <w:tab w:pos="3041" w:val="left" w:leader="none"/>
                            <w:tab w:pos="4822" w:val="left" w:leader="none"/>
                            <w:tab w:pos="6603" w:val="left" w:leader="none"/>
                          </w:tabs>
                          <w:spacing w:line="211" w:lineRule="exact" w:before="151"/>
                          <w:ind w:left="1262" w:right="0"/>
                          <w:jc w:val="center"/>
                          <w:rPr>
                            <w:rFonts w:ascii="宋体" w:hAnsi="宋体" w:cs="宋体" w:eastAsia="宋体" w:hint="default"/>
                            <w:sz w:val="18"/>
                            <w:szCs w:val="18"/>
                          </w:rPr>
                        </w:pPr>
                        <w:r>
                          <w:rPr>
                            <w:rFonts w:ascii="宋体" w:hAnsi="宋体" w:cs="宋体" w:eastAsia="宋体" w:hint="default"/>
                            <w:sz w:val="18"/>
                            <w:szCs w:val="18"/>
                          </w:rPr>
                          <w:t>账面余额</w:t>
                          <w:tab/>
                          <w:t>坏账准备</w:t>
                          <w:tab/>
                          <w:t>账面余额</w:t>
                          <w:tab/>
                          <w:t>坏账准备</w:t>
                        </w:r>
                      </w:p>
                      <w:p>
                        <w:pPr>
                          <w:pStyle w:val="TableParagraph"/>
                          <w:spacing w:line="211" w:lineRule="exact"/>
                          <w:ind w:left="532" w:right="0"/>
                          <w:jc w:val="left"/>
                          <w:rPr>
                            <w:rFonts w:ascii="宋体" w:hAnsi="宋体" w:cs="宋体" w:eastAsia="宋体" w:hint="default"/>
                            <w:sz w:val="18"/>
                            <w:szCs w:val="18"/>
                          </w:rPr>
                        </w:pPr>
                        <w:r>
                          <w:rPr>
                            <w:rFonts w:ascii="宋体" w:hAnsi="宋体" w:cs="宋体" w:eastAsia="宋体" w:hint="default"/>
                            <w:sz w:val="18"/>
                            <w:szCs w:val="18"/>
                          </w:rPr>
                          <w:t>种类</w:t>
                        </w:r>
                      </w:p>
                    </w:tc>
                  </w:tr>
                </w:tbl>
                <w:p>
                  <w:pPr/>
                </w:p>
              </w:txbxContent>
            </v:textbox>
            <w10:wrap type="none"/>
          </v:shape>
        </w:pict>
      </w:r>
    </w:p>
    <w:p>
      <w:pPr>
        <w:tabs>
          <w:tab w:pos="2439" w:val="left" w:leader="none"/>
          <w:tab w:pos="3243" w:val="left" w:leader="none"/>
          <w:tab w:pos="4253" w:val="left" w:leader="none"/>
          <w:tab w:pos="5094" w:val="left" w:leader="none"/>
          <w:tab w:pos="6183" w:val="left" w:leader="none"/>
          <w:tab w:pos="7021" w:val="left" w:leader="none"/>
          <w:tab w:pos="8034" w:val="left" w:leader="none"/>
        </w:tabs>
        <w:spacing w:line="20" w:lineRule="exact"/>
        <w:ind w:left="1351" w:right="0" w:firstLine="0"/>
        <w:rPr>
          <w:rFonts w:ascii="宋体" w:hAnsi="宋体" w:cs="宋体" w:eastAsia="宋体" w:hint="default"/>
          <w:sz w:val="2"/>
          <w:szCs w:val="2"/>
        </w:rPr>
      </w:pPr>
      <w:r>
        <w:rPr>
          <w:rFonts w:ascii="宋体"/>
          <w:sz w:val="2"/>
        </w:rPr>
        <w:drawing>
          <wp:inline distT="0" distB="0" distL="0" distR="0">
            <wp:extent cx="6095" cy="1524"/>
            <wp:effectExtent l="0" t="0" r="0" b="0"/>
            <wp:docPr id="39" name="image112.png" descr=""/>
            <wp:cNvGraphicFramePr>
              <a:graphicFrameLocks noChangeAspect="1"/>
            </wp:cNvGraphicFramePr>
            <a:graphic>
              <a:graphicData uri="http://schemas.openxmlformats.org/drawingml/2006/picture">
                <pic:pic>
                  <pic:nvPicPr>
                    <pic:cNvPr id="40" name="image112.png"/>
                    <pic:cNvPicPr/>
                  </pic:nvPicPr>
                  <pic:blipFill>
                    <a:blip r:embed="rId185"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41" name="image112.png" descr=""/>
            <wp:cNvGraphicFramePr>
              <a:graphicFrameLocks noChangeAspect="1"/>
            </wp:cNvGraphicFramePr>
            <a:graphic>
              <a:graphicData uri="http://schemas.openxmlformats.org/drawingml/2006/picture">
                <pic:pic>
                  <pic:nvPicPr>
                    <pic:cNvPr id="42" name="image112.png"/>
                    <pic:cNvPicPr/>
                  </pic:nvPicPr>
                  <pic:blipFill>
                    <a:blip r:embed="rId185"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43" name="image112.png" descr=""/>
            <wp:cNvGraphicFramePr>
              <a:graphicFrameLocks noChangeAspect="1"/>
            </wp:cNvGraphicFramePr>
            <a:graphic>
              <a:graphicData uri="http://schemas.openxmlformats.org/drawingml/2006/picture">
                <pic:pic>
                  <pic:nvPicPr>
                    <pic:cNvPr id="44" name="image112.png"/>
                    <pic:cNvPicPr/>
                  </pic:nvPicPr>
                  <pic:blipFill>
                    <a:blip r:embed="rId185"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5" name="image112.png" descr=""/>
            <wp:cNvGraphicFramePr>
              <a:graphicFrameLocks noChangeAspect="1"/>
            </wp:cNvGraphicFramePr>
            <a:graphic>
              <a:graphicData uri="http://schemas.openxmlformats.org/drawingml/2006/picture">
                <pic:pic>
                  <pic:nvPicPr>
                    <pic:cNvPr id="46" name="image112.png"/>
                    <pic:cNvPicPr/>
                  </pic:nvPicPr>
                  <pic:blipFill>
                    <a:blip r:embed="rId185"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47" name="image112.png" descr=""/>
            <wp:cNvGraphicFramePr>
              <a:graphicFrameLocks noChangeAspect="1"/>
            </wp:cNvGraphicFramePr>
            <a:graphic>
              <a:graphicData uri="http://schemas.openxmlformats.org/drawingml/2006/picture">
                <pic:pic>
                  <pic:nvPicPr>
                    <pic:cNvPr id="48" name="image112.png"/>
                    <pic:cNvPicPr/>
                  </pic:nvPicPr>
                  <pic:blipFill>
                    <a:blip r:embed="rId185"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49" name="image112.png" descr=""/>
            <wp:cNvGraphicFramePr>
              <a:graphicFrameLocks noChangeAspect="1"/>
            </wp:cNvGraphicFramePr>
            <a:graphic>
              <a:graphicData uri="http://schemas.openxmlformats.org/drawingml/2006/picture">
                <pic:pic>
                  <pic:nvPicPr>
                    <pic:cNvPr id="50" name="image112.png"/>
                    <pic:cNvPicPr/>
                  </pic:nvPicPr>
                  <pic:blipFill>
                    <a:blip r:embed="rId185"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51" name="image112.png" descr=""/>
            <wp:cNvGraphicFramePr>
              <a:graphicFrameLocks noChangeAspect="1"/>
            </wp:cNvGraphicFramePr>
            <a:graphic>
              <a:graphicData uri="http://schemas.openxmlformats.org/drawingml/2006/picture">
                <pic:pic>
                  <pic:nvPicPr>
                    <pic:cNvPr id="52" name="image112.png"/>
                    <pic:cNvPicPr/>
                  </pic:nvPicPr>
                  <pic:blipFill>
                    <a:blip r:embed="rId185"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53" name="image112.png" descr=""/>
            <wp:cNvGraphicFramePr>
              <a:graphicFrameLocks noChangeAspect="1"/>
            </wp:cNvGraphicFramePr>
            <a:graphic>
              <a:graphicData uri="http://schemas.openxmlformats.org/drawingml/2006/picture">
                <pic:pic>
                  <pic:nvPicPr>
                    <pic:cNvPr id="54" name="image112.png"/>
                    <pic:cNvPicPr/>
                  </pic:nvPicPr>
                  <pic:blipFill>
                    <a:blip r:embed="rId185"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4"/>
        <w:rPr>
          <w:rFonts w:ascii="宋体" w:hAnsi="宋体" w:cs="宋体" w:eastAsia="宋体" w:hint="default"/>
          <w:b/>
          <w:bCs/>
          <w:sz w:val="27"/>
          <w:szCs w:val="27"/>
        </w:rPr>
      </w:pPr>
    </w:p>
    <w:p>
      <w:pPr>
        <w:spacing w:line="20" w:lineRule="exact"/>
        <w:ind w:left="132" w:right="0" w:firstLine="0"/>
        <w:rPr>
          <w:rFonts w:ascii="宋体" w:hAnsi="宋体" w:cs="宋体" w:eastAsia="宋体" w:hint="default"/>
          <w:sz w:val="2"/>
          <w:szCs w:val="2"/>
        </w:rPr>
      </w:pPr>
      <w:r>
        <w:rPr>
          <w:rFonts w:ascii="宋体" w:hAnsi="宋体" w:cs="宋体" w:eastAsia="宋体" w:hint="default"/>
          <w:sz w:val="2"/>
          <w:szCs w:val="2"/>
        </w:rPr>
        <w:pict>
          <v:group style="width:435.6pt;height:.5pt;mso-position-horizontal-relative:char;mso-position-vertical-relative:line" coordorigin="0,0" coordsize="8712,10">
            <v:shape style="position:absolute;left:0;top:0;width:2307;height:10" type="#_x0000_t75" stroked="false">
              <v:imagedata r:id="rId172" o:title=""/>
            </v:shape>
            <v:shape style="position:absolute;left:2302;top:0;width:809;height:10" type="#_x0000_t75" stroked="false">
              <v:imagedata r:id="rId173" o:title=""/>
            </v:shape>
            <v:shape style="position:absolute;left:3106;top:0;width:1015;height:10" type="#_x0000_t75" stroked="false">
              <v:imagedata r:id="rId174" o:title=""/>
            </v:shape>
            <v:shape style="position:absolute;left:4117;top:0;width:845;height:10" type="#_x0000_t75" stroked="false">
              <v:imagedata r:id="rId186" o:title=""/>
            </v:shape>
            <v:shape style="position:absolute;left:4957;top:0;width:1932;height:10" type="#_x0000_t75" stroked="false">
              <v:imagedata r:id="rId176" o:title=""/>
            </v:shape>
            <v:shape style="position:absolute;left:6884;top:0;width:1827;height:10" type="#_x0000_t75" stroked="false">
              <v:imagedata r:id="rId177"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1"/>
          <w:szCs w:val="21"/>
        </w:rPr>
      </w:pPr>
    </w:p>
    <w:tbl>
      <w:tblPr>
        <w:tblW w:w="0" w:type="auto"/>
        <w:jc w:val="left"/>
        <w:tblInd w:w="1531" w:type="dxa"/>
        <w:tblLayout w:type="fixed"/>
        <w:tblCellMar>
          <w:top w:w="0" w:type="dxa"/>
          <w:left w:w="0" w:type="dxa"/>
          <w:bottom w:w="0" w:type="dxa"/>
          <w:right w:w="0" w:type="dxa"/>
        </w:tblCellMar>
        <w:tblLook w:val="01E0"/>
      </w:tblPr>
      <w:tblGrid>
        <w:gridCol w:w="1088"/>
        <w:gridCol w:w="732"/>
        <w:gridCol w:w="1010"/>
        <w:gridCol w:w="732"/>
        <w:gridCol w:w="1085"/>
        <w:gridCol w:w="732"/>
        <w:gridCol w:w="1013"/>
        <w:gridCol w:w="673"/>
      </w:tblGrid>
      <w:tr>
        <w:trPr>
          <w:trHeight w:val="669" w:hRule="exact"/>
        </w:trPr>
        <w:tc>
          <w:tcPr>
            <w:tcW w:w="1088"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9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208"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144"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w:t>
            </w:r>
          </w:p>
        </w:tc>
        <w:tc>
          <w:tcPr>
            <w:tcW w:w="1010"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5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208"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143"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w:t>
            </w:r>
          </w:p>
        </w:tc>
        <w:tc>
          <w:tcPr>
            <w:tcW w:w="1085"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88"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208"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144"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w:t>
            </w:r>
          </w:p>
        </w:tc>
        <w:tc>
          <w:tcPr>
            <w:tcW w:w="1013"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35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673"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208"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before="139"/>
              <w:ind w:left="144"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w:t>
            </w:r>
          </w:p>
        </w:tc>
      </w:tr>
      <w:tr>
        <w:trPr>
          <w:trHeight w:val="89" w:hRule="exact"/>
        </w:trPr>
        <w:tc>
          <w:tcPr>
            <w:tcW w:w="1088"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single" w:sz="4" w:space="0" w:color="000000"/>
            </w:tcBorders>
          </w:tcPr>
          <w:p>
            <w:pPr/>
          </w:p>
        </w:tc>
        <w:tc>
          <w:tcPr>
            <w:tcW w:w="732" w:type="dxa"/>
            <w:tcBorders>
              <w:top w:val="nil" w:sz="6" w:space="0" w:color="auto"/>
              <w:left w:val="single" w:sz="4" w:space="0" w:color="000000"/>
              <w:bottom w:val="nil" w:sz="6" w:space="0" w:color="auto"/>
              <w:right w:val="nil" w:sz="6" w:space="0" w:color="auto"/>
            </w:tcBorders>
          </w:tcPr>
          <w:p>
            <w:pPr/>
          </w:p>
        </w:tc>
        <w:tc>
          <w:tcPr>
            <w:tcW w:w="1085" w:type="dxa"/>
            <w:tcBorders>
              <w:top w:val="nil" w:sz="6" w:space="0" w:color="auto"/>
              <w:left w:val="nil" w:sz="6" w:space="0" w:color="auto"/>
              <w:bottom w:val="nil" w:sz="6" w:space="0" w:color="auto"/>
              <w:right w:val="single" w:sz="4" w:space="0" w:color="000000"/>
            </w:tcBorders>
          </w:tcPr>
          <w:p>
            <w:pPr/>
          </w:p>
        </w:tc>
        <w:tc>
          <w:tcPr>
            <w:tcW w:w="732" w:type="dxa"/>
            <w:tcBorders>
              <w:top w:val="nil" w:sz="6" w:space="0" w:color="auto"/>
              <w:left w:val="single" w:sz="4" w:space="0" w:color="000000"/>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nil" w:sz="6" w:space="0" w:color="auto"/>
            </w:tcBorders>
          </w:tcPr>
          <w:p>
            <w:pPr/>
          </w:p>
        </w:tc>
      </w:tr>
      <w:tr>
        <w:trPr>
          <w:trHeight w:val="1402" w:hRule="exact"/>
        </w:trPr>
        <w:tc>
          <w:tcPr>
            <w:tcW w:w="108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99"/>
              <w:jc w:val="right"/>
              <w:rPr>
                <w:rFonts w:ascii="Calibri" w:hAnsi="Calibri" w:cs="Calibri" w:eastAsia="Calibri" w:hint="default"/>
                <w:sz w:val="15"/>
                <w:szCs w:val="15"/>
              </w:rPr>
            </w:pPr>
            <w:r>
              <w:rPr>
                <w:rFonts w:ascii="Calibri"/>
                <w:sz w:val="15"/>
              </w:rPr>
              <w:t>0.00</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6"/>
              <w:jc w:val="right"/>
              <w:rPr>
                <w:rFonts w:ascii="Calibri" w:hAnsi="Calibri" w:cs="Calibri" w:eastAsia="Calibri" w:hint="default"/>
                <w:sz w:val="15"/>
                <w:szCs w:val="15"/>
              </w:rPr>
            </w:pPr>
            <w:r>
              <w:rPr>
                <w:rFonts w:ascii="Calibri"/>
                <w:spacing w:val="-1"/>
                <w:sz w:val="15"/>
              </w:rPr>
              <w:t>0.00%</w:t>
            </w:r>
          </w:p>
        </w:tc>
        <w:tc>
          <w:tcPr>
            <w:tcW w:w="101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1"/>
              <w:jc w:val="right"/>
              <w:rPr>
                <w:rFonts w:ascii="Calibri" w:hAnsi="Calibri" w:cs="Calibri" w:eastAsia="Calibri" w:hint="default"/>
                <w:sz w:val="15"/>
                <w:szCs w:val="15"/>
              </w:rPr>
            </w:pPr>
            <w:r>
              <w:rPr>
                <w:rFonts w:ascii="Calibri"/>
                <w:sz w:val="15"/>
              </w:rPr>
              <w:t>0.00</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6"/>
              <w:jc w:val="right"/>
              <w:rPr>
                <w:rFonts w:ascii="Calibri" w:hAnsi="Calibri" w:cs="Calibri" w:eastAsia="Calibri" w:hint="default"/>
                <w:sz w:val="15"/>
                <w:szCs w:val="15"/>
              </w:rPr>
            </w:pPr>
            <w:r>
              <w:rPr>
                <w:rFonts w:ascii="Calibri"/>
                <w:spacing w:val="-1"/>
                <w:sz w:val="15"/>
              </w:rPr>
              <w:t>0.00%</w:t>
            </w:r>
          </w:p>
        </w:tc>
        <w:tc>
          <w:tcPr>
            <w:tcW w:w="108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98"/>
              <w:jc w:val="right"/>
              <w:rPr>
                <w:rFonts w:ascii="Calibri" w:hAnsi="Calibri" w:cs="Calibri" w:eastAsia="Calibri" w:hint="default"/>
                <w:sz w:val="15"/>
                <w:szCs w:val="15"/>
              </w:rPr>
            </w:pPr>
            <w:r>
              <w:rPr>
                <w:rFonts w:ascii="Calibri"/>
                <w:sz w:val="15"/>
              </w:rPr>
              <w:t>0.00</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6"/>
              <w:jc w:val="right"/>
              <w:rPr>
                <w:rFonts w:ascii="Calibri" w:hAnsi="Calibri" w:cs="Calibri" w:eastAsia="Calibri" w:hint="default"/>
                <w:sz w:val="15"/>
                <w:szCs w:val="15"/>
              </w:rPr>
            </w:pPr>
            <w:r>
              <w:rPr>
                <w:rFonts w:ascii="Calibri"/>
                <w:spacing w:val="-1"/>
                <w:sz w:val="15"/>
              </w:rPr>
              <w:t>0.00%</w:t>
            </w:r>
          </w:p>
        </w:tc>
        <w:tc>
          <w:tcPr>
            <w:tcW w:w="1013"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98"/>
              <w:jc w:val="right"/>
              <w:rPr>
                <w:rFonts w:ascii="Calibri" w:hAnsi="Calibri" w:cs="Calibri" w:eastAsia="Calibri" w:hint="default"/>
                <w:sz w:val="15"/>
                <w:szCs w:val="15"/>
              </w:rPr>
            </w:pPr>
            <w:r>
              <w:rPr>
                <w:rFonts w:ascii="Calibri"/>
                <w:sz w:val="15"/>
              </w:rPr>
              <w:t>0.00</w:t>
            </w:r>
          </w:p>
        </w:tc>
        <w:tc>
          <w:tcPr>
            <w:tcW w:w="67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47"/>
              <w:jc w:val="right"/>
              <w:rPr>
                <w:rFonts w:ascii="Calibri" w:hAnsi="Calibri" w:cs="Calibri" w:eastAsia="Calibri" w:hint="default"/>
                <w:sz w:val="15"/>
                <w:szCs w:val="15"/>
              </w:rPr>
            </w:pPr>
            <w:r>
              <w:rPr>
                <w:rFonts w:ascii="Calibri"/>
                <w:spacing w:val="-1"/>
                <w:sz w:val="15"/>
              </w:rPr>
              <w:t>0.00%</w:t>
            </w:r>
          </w:p>
        </w:tc>
      </w:tr>
      <w:tr>
        <w:trPr>
          <w:trHeight w:val="106" w:hRule="exact"/>
        </w:trPr>
        <w:tc>
          <w:tcPr>
            <w:tcW w:w="1088"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single" w:sz="4" w:space="0" w:color="000000"/>
            </w:tcBorders>
          </w:tcPr>
          <w:p>
            <w:pPr/>
          </w:p>
        </w:tc>
        <w:tc>
          <w:tcPr>
            <w:tcW w:w="732" w:type="dxa"/>
            <w:tcBorders>
              <w:top w:val="nil" w:sz="6" w:space="0" w:color="auto"/>
              <w:left w:val="single" w:sz="4" w:space="0" w:color="000000"/>
              <w:bottom w:val="nil" w:sz="6" w:space="0" w:color="auto"/>
              <w:right w:val="nil" w:sz="6" w:space="0" w:color="auto"/>
            </w:tcBorders>
          </w:tcPr>
          <w:p>
            <w:pPr/>
          </w:p>
        </w:tc>
        <w:tc>
          <w:tcPr>
            <w:tcW w:w="1085" w:type="dxa"/>
            <w:tcBorders>
              <w:top w:val="nil" w:sz="6" w:space="0" w:color="auto"/>
              <w:left w:val="nil" w:sz="6" w:space="0" w:color="auto"/>
              <w:bottom w:val="nil" w:sz="6" w:space="0" w:color="auto"/>
              <w:right w:val="single" w:sz="4" w:space="0" w:color="000000"/>
            </w:tcBorders>
          </w:tcPr>
          <w:p>
            <w:pPr/>
          </w:p>
        </w:tc>
        <w:tc>
          <w:tcPr>
            <w:tcW w:w="732" w:type="dxa"/>
            <w:tcBorders>
              <w:top w:val="nil" w:sz="6" w:space="0" w:color="auto"/>
              <w:left w:val="single" w:sz="4" w:space="0" w:color="000000"/>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nil" w:sz="6" w:space="0" w:color="auto"/>
            </w:tcBorders>
          </w:tcPr>
          <w:p>
            <w:pPr/>
          </w:p>
        </w:tc>
      </w:tr>
      <w:tr>
        <w:trPr>
          <w:trHeight w:val="1234" w:hRule="exact"/>
        </w:trPr>
        <w:tc>
          <w:tcPr>
            <w:tcW w:w="108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2"/>
              <w:ind w:right="99"/>
              <w:jc w:val="right"/>
              <w:rPr>
                <w:rFonts w:ascii="Calibri" w:hAnsi="Calibri" w:cs="Calibri" w:eastAsia="Calibri" w:hint="default"/>
                <w:sz w:val="15"/>
                <w:szCs w:val="15"/>
              </w:rPr>
            </w:pPr>
            <w:r>
              <w:rPr>
                <w:rFonts w:ascii="Calibri"/>
                <w:spacing w:val="-1"/>
                <w:sz w:val="15"/>
              </w:rPr>
              <w:t>53,980,656.21</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2"/>
              <w:ind w:right="103"/>
              <w:jc w:val="right"/>
              <w:rPr>
                <w:rFonts w:ascii="Calibri" w:hAnsi="Calibri" w:cs="Calibri" w:eastAsia="Calibri" w:hint="default"/>
                <w:sz w:val="15"/>
                <w:szCs w:val="15"/>
              </w:rPr>
            </w:pPr>
            <w:r>
              <w:rPr>
                <w:rFonts w:ascii="Calibri"/>
                <w:sz w:val="15"/>
              </w:rPr>
              <w:t>100%</w:t>
            </w:r>
          </w:p>
        </w:tc>
        <w:tc>
          <w:tcPr>
            <w:tcW w:w="101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2"/>
              <w:ind w:right="101"/>
              <w:jc w:val="right"/>
              <w:rPr>
                <w:rFonts w:ascii="Calibri" w:hAnsi="Calibri" w:cs="Calibri" w:eastAsia="Calibri" w:hint="default"/>
                <w:sz w:val="15"/>
                <w:szCs w:val="15"/>
              </w:rPr>
            </w:pPr>
            <w:r>
              <w:rPr>
                <w:rFonts w:ascii="Calibri"/>
                <w:spacing w:val="-2"/>
                <w:sz w:val="15"/>
              </w:rPr>
              <w:t>3,026,924.91</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2"/>
              <w:ind w:right="103"/>
              <w:jc w:val="right"/>
              <w:rPr>
                <w:rFonts w:ascii="Calibri" w:hAnsi="Calibri" w:cs="Calibri" w:eastAsia="Calibri" w:hint="default"/>
                <w:sz w:val="15"/>
                <w:szCs w:val="15"/>
              </w:rPr>
            </w:pPr>
            <w:r>
              <w:rPr>
                <w:rFonts w:ascii="Calibri"/>
                <w:sz w:val="15"/>
              </w:rPr>
              <w:t>5.61%</w:t>
            </w:r>
          </w:p>
        </w:tc>
        <w:tc>
          <w:tcPr>
            <w:tcW w:w="108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2"/>
              <w:ind w:right="99"/>
              <w:jc w:val="right"/>
              <w:rPr>
                <w:rFonts w:ascii="Calibri" w:hAnsi="Calibri" w:cs="Calibri" w:eastAsia="Calibri" w:hint="default"/>
                <w:sz w:val="15"/>
                <w:szCs w:val="15"/>
              </w:rPr>
            </w:pPr>
            <w:r>
              <w:rPr>
                <w:rFonts w:ascii="Calibri"/>
                <w:spacing w:val="-1"/>
                <w:sz w:val="15"/>
              </w:rPr>
              <w:t>40,750,279.15</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2"/>
              <w:ind w:right="103"/>
              <w:jc w:val="right"/>
              <w:rPr>
                <w:rFonts w:ascii="Calibri" w:hAnsi="Calibri" w:cs="Calibri" w:eastAsia="Calibri" w:hint="default"/>
                <w:sz w:val="15"/>
                <w:szCs w:val="15"/>
              </w:rPr>
            </w:pPr>
            <w:r>
              <w:rPr>
                <w:rFonts w:ascii="Calibri"/>
                <w:sz w:val="15"/>
              </w:rPr>
              <w:t>100%</w:t>
            </w:r>
          </w:p>
        </w:tc>
        <w:tc>
          <w:tcPr>
            <w:tcW w:w="1013"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2"/>
              <w:ind w:right="100"/>
              <w:jc w:val="right"/>
              <w:rPr>
                <w:rFonts w:ascii="Calibri" w:hAnsi="Calibri" w:cs="Calibri" w:eastAsia="Calibri" w:hint="default"/>
                <w:sz w:val="15"/>
                <w:szCs w:val="15"/>
              </w:rPr>
            </w:pPr>
            <w:r>
              <w:rPr>
                <w:rFonts w:ascii="Calibri"/>
                <w:spacing w:val="-1"/>
                <w:sz w:val="15"/>
              </w:rPr>
              <w:t>1,058,736.48</w:t>
            </w:r>
            <w:r>
              <w:rPr>
                <w:rFonts w:ascii="Calibri"/>
                <w:sz w:val="15"/>
              </w:rPr>
            </w:r>
          </w:p>
        </w:tc>
        <w:tc>
          <w:tcPr>
            <w:tcW w:w="67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2"/>
              <w:ind w:right="44"/>
              <w:jc w:val="right"/>
              <w:rPr>
                <w:rFonts w:ascii="Calibri" w:hAnsi="Calibri" w:cs="Calibri" w:eastAsia="Calibri" w:hint="default"/>
                <w:sz w:val="15"/>
                <w:szCs w:val="15"/>
              </w:rPr>
            </w:pPr>
            <w:r>
              <w:rPr>
                <w:rFonts w:ascii="Calibri"/>
                <w:sz w:val="15"/>
              </w:rPr>
              <w:t>2.60%</w:t>
            </w:r>
          </w:p>
        </w:tc>
      </w:tr>
      <w:tr>
        <w:trPr>
          <w:trHeight w:val="1300" w:hRule="exact"/>
        </w:trPr>
        <w:tc>
          <w:tcPr>
            <w:tcW w:w="108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53,980,656.21</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3"/>
              <w:jc w:val="right"/>
              <w:rPr>
                <w:rFonts w:ascii="Calibri" w:hAnsi="Calibri" w:cs="Calibri" w:eastAsia="Calibri" w:hint="default"/>
                <w:sz w:val="15"/>
                <w:szCs w:val="15"/>
              </w:rPr>
            </w:pPr>
            <w:r>
              <w:rPr>
                <w:rFonts w:ascii="Calibri"/>
                <w:sz w:val="15"/>
              </w:rPr>
              <w:t>100%</w:t>
            </w:r>
          </w:p>
        </w:tc>
        <w:tc>
          <w:tcPr>
            <w:tcW w:w="101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15"/>
                <w:szCs w:val="15"/>
              </w:rPr>
            </w:pPr>
            <w:r>
              <w:rPr>
                <w:rFonts w:ascii="Calibri"/>
                <w:spacing w:val="-2"/>
                <w:sz w:val="15"/>
              </w:rPr>
              <w:t>3,026,924.91</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3"/>
              <w:jc w:val="right"/>
              <w:rPr>
                <w:rFonts w:ascii="Calibri" w:hAnsi="Calibri" w:cs="Calibri" w:eastAsia="Calibri" w:hint="default"/>
                <w:sz w:val="15"/>
                <w:szCs w:val="15"/>
              </w:rPr>
            </w:pPr>
            <w:r>
              <w:rPr>
                <w:rFonts w:ascii="Calibri"/>
                <w:sz w:val="15"/>
              </w:rPr>
              <w:t>5.61%</w:t>
            </w:r>
          </w:p>
        </w:tc>
        <w:tc>
          <w:tcPr>
            <w:tcW w:w="108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40,750,279.15</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3"/>
              <w:jc w:val="right"/>
              <w:rPr>
                <w:rFonts w:ascii="Calibri" w:hAnsi="Calibri" w:cs="Calibri" w:eastAsia="Calibri" w:hint="default"/>
                <w:sz w:val="15"/>
                <w:szCs w:val="15"/>
              </w:rPr>
            </w:pPr>
            <w:r>
              <w:rPr>
                <w:rFonts w:ascii="Calibri"/>
                <w:sz w:val="15"/>
              </w:rPr>
              <w:t>100%</w:t>
            </w:r>
          </w:p>
        </w:tc>
        <w:tc>
          <w:tcPr>
            <w:tcW w:w="1013"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100"/>
              <w:jc w:val="right"/>
              <w:rPr>
                <w:rFonts w:ascii="Calibri" w:hAnsi="Calibri" w:cs="Calibri" w:eastAsia="Calibri" w:hint="default"/>
                <w:sz w:val="15"/>
                <w:szCs w:val="15"/>
              </w:rPr>
            </w:pPr>
            <w:r>
              <w:rPr>
                <w:rFonts w:ascii="Calibri"/>
                <w:spacing w:val="-1"/>
                <w:sz w:val="15"/>
              </w:rPr>
              <w:t>1,058,736.48</w:t>
            </w:r>
            <w:r>
              <w:rPr>
                <w:rFonts w:ascii="Calibri"/>
                <w:sz w:val="15"/>
              </w:rPr>
            </w:r>
          </w:p>
        </w:tc>
        <w:tc>
          <w:tcPr>
            <w:tcW w:w="67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5"/>
              <w:ind w:right="0"/>
              <w:jc w:val="left"/>
              <w:rPr>
                <w:rFonts w:ascii="宋体" w:hAnsi="宋体" w:cs="宋体" w:eastAsia="宋体" w:hint="default"/>
                <w:b/>
                <w:bCs/>
                <w:sz w:val="14"/>
                <w:szCs w:val="14"/>
              </w:rPr>
            </w:pPr>
          </w:p>
          <w:p>
            <w:pPr>
              <w:pStyle w:val="TableParagraph"/>
              <w:spacing w:line="240" w:lineRule="auto"/>
              <w:ind w:right="44"/>
              <w:jc w:val="right"/>
              <w:rPr>
                <w:rFonts w:ascii="Calibri" w:hAnsi="Calibri" w:cs="Calibri" w:eastAsia="Calibri" w:hint="default"/>
                <w:sz w:val="15"/>
                <w:szCs w:val="15"/>
              </w:rPr>
            </w:pPr>
            <w:r>
              <w:rPr>
                <w:rFonts w:ascii="Calibri"/>
                <w:sz w:val="15"/>
              </w:rPr>
              <w:t>2.60%</w:t>
            </w:r>
          </w:p>
        </w:tc>
      </w:tr>
      <w:tr>
        <w:trPr>
          <w:trHeight w:val="106" w:hRule="exact"/>
        </w:trPr>
        <w:tc>
          <w:tcPr>
            <w:tcW w:w="1088"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single" w:sz="4" w:space="0" w:color="000000"/>
            </w:tcBorders>
          </w:tcPr>
          <w:p>
            <w:pPr/>
          </w:p>
        </w:tc>
        <w:tc>
          <w:tcPr>
            <w:tcW w:w="732" w:type="dxa"/>
            <w:tcBorders>
              <w:top w:val="nil" w:sz="6" w:space="0" w:color="auto"/>
              <w:left w:val="single" w:sz="4" w:space="0" w:color="000000"/>
              <w:bottom w:val="nil" w:sz="6" w:space="0" w:color="auto"/>
              <w:right w:val="nil" w:sz="6" w:space="0" w:color="auto"/>
            </w:tcBorders>
          </w:tcPr>
          <w:p>
            <w:pPr/>
          </w:p>
        </w:tc>
        <w:tc>
          <w:tcPr>
            <w:tcW w:w="1085" w:type="dxa"/>
            <w:tcBorders>
              <w:top w:val="nil" w:sz="6" w:space="0" w:color="auto"/>
              <w:left w:val="nil" w:sz="6" w:space="0" w:color="auto"/>
              <w:bottom w:val="nil" w:sz="6" w:space="0" w:color="auto"/>
              <w:right w:val="single" w:sz="4" w:space="0" w:color="000000"/>
            </w:tcBorders>
          </w:tcPr>
          <w:p>
            <w:pPr/>
          </w:p>
        </w:tc>
        <w:tc>
          <w:tcPr>
            <w:tcW w:w="732" w:type="dxa"/>
            <w:tcBorders>
              <w:top w:val="nil" w:sz="6" w:space="0" w:color="auto"/>
              <w:left w:val="single" w:sz="4" w:space="0" w:color="000000"/>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nil" w:sz="6" w:space="0" w:color="auto"/>
            </w:tcBorders>
          </w:tcPr>
          <w:p>
            <w:pPr/>
          </w:p>
        </w:tc>
      </w:tr>
      <w:tr>
        <w:trPr>
          <w:trHeight w:val="1402" w:hRule="exact"/>
        </w:trPr>
        <w:tc>
          <w:tcPr>
            <w:tcW w:w="108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99"/>
              <w:jc w:val="right"/>
              <w:rPr>
                <w:rFonts w:ascii="Calibri" w:hAnsi="Calibri" w:cs="Calibri" w:eastAsia="Calibri" w:hint="default"/>
                <w:sz w:val="15"/>
                <w:szCs w:val="15"/>
              </w:rPr>
            </w:pPr>
            <w:r>
              <w:rPr>
                <w:rFonts w:ascii="Calibri"/>
                <w:sz w:val="15"/>
              </w:rPr>
              <w:t>0.00</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6"/>
              <w:jc w:val="right"/>
              <w:rPr>
                <w:rFonts w:ascii="Calibri" w:hAnsi="Calibri" w:cs="Calibri" w:eastAsia="Calibri" w:hint="default"/>
                <w:sz w:val="15"/>
                <w:szCs w:val="15"/>
              </w:rPr>
            </w:pPr>
            <w:r>
              <w:rPr>
                <w:rFonts w:ascii="Calibri"/>
                <w:spacing w:val="-1"/>
                <w:sz w:val="15"/>
              </w:rPr>
              <w:t>0.00%</w:t>
            </w:r>
          </w:p>
        </w:tc>
        <w:tc>
          <w:tcPr>
            <w:tcW w:w="101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1"/>
              <w:jc w:val="right"/>
              <w:rPr>
                <w:rFonts w:ascii="Calibri" w:hAnsi="Calibri" w:cs="Calibri" w:eastAsia="Calibri" w:hint="default"/>
                <w:sz w:val="15"/>
                <w:szCs w:val="15"/>
              </w:rPr>
            </w:pPr>
            <w:r>
              <w:rPr>
                <w:rFonts w:ascii="Calibri"/>
                <w:sz w:val="15"/>
              </w:rPr>
              <w:t>0.00</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6"/>
              <w:jc w:val="right"/>
              <w:rPr>
                <w:rFonts w:ascii="Calibri" w:hAnsi="Calibri" w:cs="Calibri" w:eastAsia="Calibri" w:hint="default"/>
                <w:sz w:val="15"/>
                <w:szCs w:val="15"/>
              </w:rPr>
            </w:pPr>
            <w:r>
              <w:rPr>
                <w:rFonts w:ascii="Calibri"/>
                <w:spacing w:val="-1"/>
                <w:sz w:val="15"/>
              </w:rPr>
              <w:t>0.00%</w:t>
            </w:r>
          </w:p>
        </w:tc>
        <w:tc>
          <w:tcPr>
            <w:tcW w:w="1085"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98"/>
              <w:jc w:val="right"/>
              <w:rPr>
                <w:rFonts w:ascii="Calibri" w:hAnsi="Calibri" w:cs="Calibri" w:eastAsia="Calibri" w:hint="default"/>
                <w:sz w:val="15"/>
                <w:szCs w:val="15"/>
              </w:rPr>
            </w:pPr>
            <w:r>
              <w:rPr>
                <w:rFonts w:ascii="Calibri"/>
                <w:sz w:val="15"/>
              </w:rPr>
              <w:t>0.00</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106"/>
              <w:jc w:val="right"/>
              <w:rPr>
                <w:rFonts w:ascii="Calibri" w:hAnsi="Calibri" w:cs="Calibri" w:eastAsia="Calibri" w:hint="default"/>
                <w:sz w:val="15"/>
                <w:szCs w:val="15"/>
              </w:rPr>
            </w:pPr>
            <w:r>
              <w:rPr>
                <w:rFonts w:ascii="Calibri"/>
                <w:spacing w:val="-1"/>
                <w:sz w:val="15"/>
              </w:rPr>
              <w:t>0.00%</w:t>
            </w:r>
          </w:p>
        </w:tc>
        <w:tc>
          <w:tcPr>
            <w:tcW w:w="1013"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98"/>
              <w:jc w:val="right"/>
              <w:rPr>
                <w:rFonts w:ascii="Calibri" w:hAnsi="Calibri" w:cs="Calibri" w:eastAsia="Calibri" w:hint="default"/>
                <w:sz w:val="15"/>
                <w:szCs w:val="15"/>
              </w:rPr>
            </w:pPr>
            <w:r>
              <w:rPr>
                <w:rFonts w:ascii="Calibri"/>
                <w:sz w:val="15"/>
              </w:rPr>
              <w:t>0.00</w:t>
            </w:r>
          </w:p>
        </w:tc>
        <w:tc>
          <w:tcPr>
            <w:tcW w:w="673"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6"/>
              <w:ind w:right="47"/>
              <w:jc w:val="right"/>
              <w:rPr>
                <w:rFonts w:ascii="Calibri" w:hAnsi="Calibri" w:cs="Calibri" w:eastAsia="Calibri" w:hint="default"/>
                <w:sz w:val="15"/>
                <w:szCs w:val="15"/>
              </w:rPr>
            </w:pPr>
            <w:r>
              <w:rPr>
                <w:rFonts w:ascii="Calibri"/>
                <w:spacing w:val="-1"/>
                <w:sz w:val="15"/>
              </w:rPr>
              <w:t>0.00%</w:t>
            </w:r>
          </w:p>
        </w:tc>
      </w:tr>
      <w:tr>
        <w:trPr>
          <w:trHeight w:val="106" w:hRule="exact"/>
        </w:trPr>
        <w:tc>
          <w:tcPr>
            <w:tcW w:w="1088" w:type="dxa"/>
            <w:tcBorders>
              <w:top w:val="nil" w:sz="6" w:space="0" w:color="auto"/>
              <w:left w:val="nil" w:sz="6" w:space="0" w:color="auto"/>
              <w:bottom w:val="nil" w:sz="6" w:space="0" w:color="auto"/>
              <w:right w:val="nil" w:sz="6" w:space="0" w:color="auto"/>
            </w:tcBorders>
          </w:tcPr>
          <w:p>
            <w:pPr/>
          </w:p>
        </w:tc>
        <w:tc>
          <w:tcPr>
            <w:tcW w:w="732" w:type="dxa"/>
            <w:tcBorders>
              <w:top w:val="nil" w:sz="6" w:space="0" w:color="auto"/>
              <w:left w:val="nil" w:sz="6" w:space="0" w:color="auto"/>
              <w:bottom w:val="nil" w:sz="6" w:space="0" w:color="auto"/>
              <w:right w:val="nil" w:sz="6" w:space="0" w:color="auto"/>
            </w:tcBorders>
          </w:tcPr>
          <w:p>
            <w:pPr/>
          </w:p>
        </w:tc>
        <w:tc>
          <w:tcPr>
            <w:tcW w:w="1010" w:type="dxa"/>
            <w:tcBorders>
              <w:top w:val="nil" w:sz="6" w:space="0" w:color="auto"/>
              <w:left w:val="nil" w:sz="6" w:space="0" w:color="auto"/>
              <w:bottom w:val="nil" w:sz="6" w:space="0" w:color="auto"/>
              <w:right w:val="single" w:sz="4" w:space="0" w:color="000000"/>
            </w:tcBorders>
          </w:tcPr>
          <w:p>
            <w:pPr/>
          </w:p>
        </w:tc>
        <w:tc>
          <w:tcPr>
            <w:tcW w:w="732" w:type="dxa"/>
            <w:tcBorders>
              <w:top w:val="nil" w:sz="6" w:space="0" w:color="auto"/>
              <w:left w:val="single" w:sz="4" w:space="0" w:color="000000"/>
              <w:bottom w:val="nil" w:sz="6" w:space="0" w:color="auto"/>
              <w:right w:val="nil" w:sz="6" w:space="0" w:color="auto"/>
            </w:tcBorders>
          </w:tcPr>
          <w:p>
            <w:pPr/>
          </w:p>
        </w:tc>
        <w:tc>
          <w:tcPr>
            <w:tcW w:w="1085" w:type="dxa"/>
            <w:tcBorders>
              <w:top w:val="nil" w:sz="6" w:space="0" w:color="auto"/>
              <w:left w:val="nil" w:sz="6" w:space="0" w:color="auto"/>
              <w:bottom w:val="nil" w:sz="6" w:space="0" w:color="auto"/>
              <w:right w:val="single" w:sz="4" w:space="0" w:color="000000"/>
            </w:tcBorders>
          </w:tcPr>
          <w:p>
            <w:pPr/>
          </w:p>
        </w:tc>
        <w:tc>
          <w:tcPr>
            <w:tcW w:w="732" w:type="dxa"/>
            <w:tcBorders>
              <w:top w:val="nil" w:sz="6" w:space="0" w:color="auto"/>
              <w:left w:val="single" w:sz="4" w:space="0" w:color="000000"/>
              <w:bottom w:val="nil" w:sz="6" w:space="0" w:color="auto"/>
              <w:right w:val="nil" w:sz="6" w:space="0" w:color="auto"/>
            </w:tcBorders>
          </w:tcPr>
          <w:p>
            <w:pPr/>
          </w:p>
        </w:tc>
        <w:tc>
          <w:tcPr>
            <w:tcW w:w="1013" w:type="dxa"/>
            <w:tcBorders>
              <w:top w:val="nil" w:sz="6" w:space="0" w:color="auto"/>
              <w:left w:val="nil" w:sz="6" w:space="0" w:color="auto"/>
              <w:bottom w:val="nil" w:sz="6" w:space="0" w:color="auto"/>
              <w:right w:val="single" w:sz="4" w:space="0" w:color="000000"/>
            </w:tcBorders>
          </w:tcPr>
          <w:p>
            <w:pPr/>
          </w:p>
        </w:tc>
        <w:tc>
          <w:tcPr>
            <w:tcW w:w="673" w:type="dxa"/>
            <w:tcBorders>
              <w:top w:val="nil" w:sz="6" w:space="0" w:color="auto"/>
              <w:left w:val="single" w:sz="4" w:space="0" w:color="000000"/>
              <w:bottom w:val="nil" w:sz="6" w:space="0" w:color="auto"/>
              <w:right w:val="nil" w:sz="6" w:space="0" w:color="auto"/>
            </w:tcBorders>
          </w:tcPr>
          <w:p>
            <w:pPr/>
          </w:p>
        </w:tc>
      </w:tr>
      <w:tr>
        <w:trPr>
          <w:trHeight w:val="391" w:hRule="exact"/>
        </w:trPr>
        <w:tc>
          <w:tcPr>
            <w:tcW w:w="1088"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right="99"/>
              <w:jc w:val="right"/>
              <w:rPr>
                <w:rFonts w:ascii="Calibri" w:hAnsi="Calibri" w:cs="Calibri" w:eastAsia="Calibri" w:hint="default"/>
                <w:sz w:val="15"/>
                <w:szCs w:val="15"/>
              </w:rPr>
            </w:pPr>
            <w:r>
              <w:rPr>
                <w:rFonts w:ascii="Calibri"/>
                <w:spacing w:val="-1"/>
                <w:sz w:val="15"/>
              </w:rPr>
              <w:t>53,980,656.21</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3"/>
              <w:jc w:val="right"/>
              <w:rPr>
                <w:rFonts w:ascii="Calibri" w:hAnsi="Calibri" w:cs="Calibri" w:eastAsia="Calibri" w:hint="default"/>
                <w:sz w:val="15"/>
                <w:szCs w:val="15"/>
              </w:rPr>
            </w:pPr>
            <w:r>
              <w:rPr>
                <w:rFonts w:ascii="Calibri"/>
                <w:sz w:val="15"/>
              </w:rPr>
              <w:t>100%</w:t>
            </w:r>
          </w:p>
        </w:tc>
        <w:tc>
          <w:tcPr>
            <w:tcW w:w="1010"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right="101"/>
              <w:jc w:val="right"/>
              <w:rPr>
                <w:rFonts w:ascii="Calibri" w:hAnsi="Calibri" w:cs="Calibri" w:eastAsia="Calibri" w:hint="default"/>
                <w:sz w:val="15"/>
                <w:szCs w:val="15"/>
              </w:rPr>
            </w:pPr>
            <w:r>
              <w:rPr>
                <w:rFonts w:ascii="Calibri"/>
                <w:spacing w:val="-2"/>
                <w:sz w:val="15"/>
              </w:rPr>
              <w:t>3,026,924.91</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3"/>
              <w:jc w:val="right"/>
              <w:rPr>
                <w:rFonts w:ascii="Calibri" w:hAnsi="Calibri" w:cs="Calibri" w:eastAsia="Calibri" w:hint="default"/>
                <w:sz w:val="15"/>
                <w:szCs w:val="15"/>
              </w:rPr>
            </w:pPr>
            <w:r>
              <w:rPr>
                <w:rFonts w:ascii="Calibri"/>
                <w:sz w:val="15"/>
              </w:rPr>
              <w:t>5.61%</w:t>
            </w:r>
          </w:p>
        </w:tc>
        <w:tc>
          <w:tcPr>
            <w:tcW w:w="1085"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right="99"/>
              <w:jc w:val="right"/>
              <w:rPr>
                <w:rFonts w:ascii="Calibri" w:hAnsi="Calibri" w:cs="Calibri" w:eastAsia="Calibri" w:hint="default"/>
                <w:sz w:val="15"/>
                <w:szCs w:val="15"/>
              </w:rPr>
            </w:pPr>
            <w:r>
              <w:rPr>
                <w:rFonts w:ascii="Calibri"/>
                <w:spacing w:val="-1"/>
                <w:sz w:val="15"/>
              </w:rPr>
              <w:t>40,750,279.15</w:t>
            </w:r>
          </w:p>
        </w:tc>
        <w:tc>
          <w:tcPr>
            <w:tcW w:w="732"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03"/>
              <w:jc w:val="right"/>
              <w:rPr>
                <w:rFonts w:ascii="Calibri" w:hAnsi="Calibri" w:cs="Calibri" w:eastAsia="Calibri" w:hint="default"/>
                <w:sz w:val="15"/>
                <w:szCs w:val="15"/>
              </w:rPr>
            </w:pPr>
            <w:r>
              <w:rPr>
                <w:rFonts w:ascii="Calibri"/>
                <w:sz w:val="15"/>
              </w:rPr>
              <w:t>100%</w:t>
            </w:r>
          </w:p>
        </w:tc>
        <w:tc>
          <w:tcPr>
            <w:tcW w:w="1013"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right="100"/>
              <w:jc w:val="right"/>
              <w:rPr>
                <w:rFonts w:ascii="Calibri" w:hAnsi="Calibri" w:cs="Calibri" w:eastAsia="Calibri" w:hint="default"/>
                <w:sz w:val="15"/>
                <w:szCs w:val="15"/>
              </w:rPr>
            </w:pPr>
            <w:r>
              <w:rPr>
                <w:rFonts w:ascii="Calibri"/>
                <w:spacing w:val="-1"/>
                <w:sz w:val="15"/>
              </w:rPr>
              <w:t>1,058,736.48</w:t>
            </w:r>
            <w:r>
              <w:rPr>
                <w:rFonts w:ascii="Calibri"/>
                <w:sz w:val="15"/>
              </w:rPr>
            </w:r>
          </w:p>
        </w:tc>
        <w:tc>
          <w:tcPr>
            <w:tcW w:w="673"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44"/>
              <w:jc w:val="right"/>
              <w:rPr>
                <w:rFonts w:ascii="Calibri" w:hAnsi="Calibri" w:cs="Calibri" w:eastAsia="Calibri" w:hint="default"/>
                <w:sz w:val="15"/>
                <w:szCs w:val="15"/>
              </w:rPr>
            </w:pPr>
            <w:r>
              <w:rPr>
                <w:rFonts w:ascii="Calibri"/>
                <w:sz w:val="15"/>
              </w:rPr>
              <w:t>2.60%</w:t>
            </w:r>
          </w:p>
        </w:tc>
      </w:tr>
    </w:tbl>
    <w:p>
      <w:pPr>
        <w:spacing w:line="240" w:lineRule="auto" w:before="6"/>
        <w:rPr>
          <w:rFonts w:ascii="宋体" w:hAnsi="宋体" w:cs="宋体" w:eastAsia="宋体" w:hint="default"/>
          <w:b/>
          <w:bCs/>
          <w:sz w:val="5"/>
          <w:szCs w:val="5"/>
        </w:rPr>
      </w:pPr>
    </w:p>
    <w:p>
      <w:pPr>
        <w:spacing w:line="331" w:lineRule="auto" w:before="36"/>
        <w:ind w:left="958" w:right="916" w:firstLine="0"/>
        <w:jc w:val="left"/>
        <w:rPr>
          <w:rFonts w:ascii="宋体" w:hAnsi="宋体" w:cs="宋体" w:eastAsia="宋体" w:hint="default"/>
          <w:sz w:val="21"/>
          <w:szCs w:val="21"/>
        </w:rPr>
      </w:pPr>
      <w:r>
        <w:rPr/>
        <w:pict>
          <v:group style="position:absolute;margin-left:83.183998pt;margin-top:-383.786346pt;width:428.4pt;height:380.95pt;mso-position-horizontal-relative:page;mso-position-vertical-relative:paragraph;z-index:-1203160" coordorigin="1664,-7676" coordsize="8568,7619">
            <v:group style="position:absolute;left:1692;top:-7661;width:1395;height:2" coordorigin="1692,-7661" coordsize="1395,2">
              <v:shape style="position:absolute;left:1692;top:-7661;width:1395;height:2" coordorigin="1692,-7661" coordsize="1395,0" path="m1692,-7661l3087,-7661e" filled="false" stroked="true" strokeweight="1.44pt" strokecolor="#000000">
                <v:path arrowok="t"/>
              </v:shape>
              <v:shape style="position:absolute;left:3087;top:-7647;width:10;height:2" type="#_x0000_t75" stroked="false">
                <v:imagedata r:id="rId187" o:title=""/>
              </v:shape>
            </v:group>
            <v:group style="position:absolute;left:3087;top:-7661;width:29;height:2" coordorigin="3087,-7661" coordsize="29,2">
              <v:shape style="position:absolute;left:3087;top:-7661;width:29;height:2" coordorigin="3087,-7661" coordsize="29,0" path="m3087,-7661l3116,-7661e" filled="false" stroked="true" strokeweight="1.44pt" strokecolor="#000000">
                <v:path arrowok="t"/>
              </v:shape>
            </v:group>
            <v:group style="position:absolute;left:3116;top:-7661;width:3534;height:2" coordorigin="3116,-7661" coordsize="3534,2">
              <v:shape style="position:absolute;left:3116;top:-7661;width:3534;height:2" coordorigin="3116,-7661" coordsize="3534,0" path="m3116,-7661l6649,-7661e" filled="false" stroked="true" strokeweight="1.44pt" strokecolor="#000000">
                <v:path arrowok="t"/>
              </v:shape>
              <v:shape style="position:absolute;left:6649;top:-7647;width:10;height:2" type="#_x0000_t75" stroked="false">
                <v:imagedata r:id="rId187" o:title=""/>
              </v:shape>
            </v:group>
            <v:group style="position:absolute;left:6649;top:-7661;width:29;height:2" coordorigin="6649,-7661" coordsize="29,2">
              <v:shape style="position:absolute;left:6649;top:-7661;width:29;height:2" coordorigin="6649,-7661" coordsize="29,0" path="m6649,-7661l6678,-7661e" filled="false" stroked="true" strokeweight="1.44pt" strokecolor="#000000">
                <v:path arrowok="t"/>
              </v:shape>
            </v:group>
            <v:group style="position:absolute;left:6678;top:-7661;width:3538;height:2" coordorigin="6678,-7661" coordsize="3538,2">
              <v:shape style="position:absolute;left:6678;top:-7661;width:3538;height:2" coordorigin="6678,-7661" coordsize="3538,0" path="m6678,-7661l10216,-7661e" filled="false" stroked="true" strokeweight="1.44pt" strokecolor="#000000">
                <v:path arrowok="t"/>
              </v:shape>
            </v:group>
            <v:group style="position:absolute;left:3087;top:-7645;width:10;height:20" coordorigin="3087,-7645" coordsize="10,20">
              <v:shape style="position:absolute;left:3087;top:-7645;width:10;height:20" coordorigin="3087,-7645" coordsize="10,20" path="m3087,-7625l3096,-7625,3096,-7645,3087,-7645,3087,-7625xe" filled="true" fillcolor="#000000" stroked="false">
                <v:path arrowok="t"/>
                <v:fill type="solid"/>
              </v:shape>
            </v:group>
            <v:group style="position:absolute;left:3087;top:-7625;width:10;height:20" coordorigin="3087,-7625" coordsize="10,20">
              <v:shape style="position:absolute;left:3087;top:-7625;width:10;height:20" coordorigin="3087,-7625" coordsize="10,20" path="m3087,-7606l3096,-7606,3096,-7625,3087,-7625,3087,-7606xe" filled="true" fillcolor="#000000" stroked="false">
                <v:path arrowok="t"/>
                <v:fill type="solid"/>
              </v:shape>
            </v:group>
            <v:group style="position:absolute;left:3087;top:-7606;width:10;height:20" coordorigin="3087,-7606" coordsize="10,20">
              <v:shape style="position:absolute;left:3087;top:-7606;width:10;height:20" coordorigin="3087,-7606" coordsize="10,20" path="m3087,-7587l3096,-7587,3096,-7606,3087,-7606,3087,-7587xe" filled="true" fillcolor="#000000" stroked="false">
                <v:path arrowok="t"/>
                <v:fill type="solid"/>
              </v:shape>
            </v:group>
            <v:group style="position:absolute;left:3087;top:-7587;width:10;height:20" coordorigin="3087,-7587" coordsize="10,20">
              <v:shape style="position:absolute;left:3087;top:-7587;width:10;height:20" coordorigin="3087,-7587" coordsize="10,20" path="m3087,-7568l3096,-7568,3096,-7587,3087,-7587,3087,-7568xe" filled="true" fillcolor="#000000" stroked="false">
                <v:path arrowok="t"/>
                <v:fill type="solid"/>
              </v:shape>
            </v:group>
            <v:group style="position:absolute;left:3087;top:-7568;width:10;height:20" coordorigin="3087,-7568" coordsize="10,20">
              <v:shape style="position:absolute;left:3087;top:-7568;width:10;height:20" coordorigin="3087,-7568" coordsize="10,20" path="m3087,-7549l3096,-7549,3096,-7568,3087,-7568,3087,-7549xe" filled="true" fillcolor="#000000" stroked="false">
                <v:path arrowok="t"/>
                <v:fill type="solid"/>
              </v:shape>
            </v:group>
            <v:group style="position:absolute;left:3087;top:-7549;width:10;height:20" coordorigin="3087,-7549" coordsize="10,20">
              <v:shape style="position:absolute;left:3087;top:-7549;width:10;height:20" coordorigin="3087,-7549" coordsize="10,20" path="m3087,-7529l3096,-7529,3096,-7549,3087,-7549,3087,-7529xe" filled="true" fillcolor="#000000" stroked="false">
                <v:path arrowok="t"/>
                <v:fill type="solid"/>
              </v:shape>
            </v:group>
            <v:group style="position:absolute;left:3087;top:-7529;width:10;height:20" coordorigin="3087,-7529" coordsize="10,20">
              <v:shape style="position:absolute;left:3087;top:-7529;width:10;height:20" coordorigin="3087,-7529" coordsize="10,20" path="m3087,-7510l3096,-7510,3096,-7529,3087,-7529,3087,-7510xe" filled="true" fillcolor="#000000" stroked="false">
                <v:path arrowok="t"/>
                <v:fill type="solid"/>
              </v:shape>
            </v:group>
            <v:group style="position:absolute;left:3087;top:-7510;width:10;height:20" coordorigin="3087,-7510" coordsize="10,20">
              <v:shape style="position:absolute;left:3087;top:-7510;width:10;height:20" coordorigin="3087,-7510" coordsize="10,20" path="m3087,-7491l3096,-7491,3096,-7510,3087,-7510,3087,-7491xe" filled="true" fillcolor="#000000" stroked="false">
                <v:path arrowok="t"/>
                <v:fill type="solid"/>
              </v:shape>
            </v:group>
            <v:group style="position:absolute;left:3087;top:-7491;width:10;height:20" coordorigin="3087,-7491" coordsize="10,20">
              <v:shape style="position:absolute;left:3087;top:-7491;width:10;height:20" coordorigin="3087,-7491" coordsize="10,20" path="m3087,-7472l3096,-7472,3096,-7491,3087,-7491,3087,-7472xe" filled="true" fillcolor="#000000" stroked="false">
                <v:path arrowok="t"/>
                <v:fill type="solid"/>
              </v:shape>
            </v:group>
            <v:group style="position:absolute;left:3087;top:-7472;width:10;height:20" coordorigin="3087,-7472" coordsize="10,20">
              <v:shape style="position:absolute;left:3087;top:-7472;width:10;height:20" coordorigin="3087,-7472" coordsize="10,20" path="m3087,-7453l3096,-7453,3096,-7472,3087,-7472,3087,-7453xe" filled="true" fillcolor="#000000" stroked="false">
                <v:path arrowok="t"/>
                <v:fill type="solid"/>
              </v:shape>
            </v:group>
            <v:group style="position:absolute;left:3087;top:-7453;width:10;height:20" coordorigin="3087,-7453" coordsize="10,20">
              <v:shape style="position:absolute;left:3087;top:-7453;width:10;height:20" coordorigin="3087,-7453" coordsize="10,20" path="m3087,-7433l3096,-7433,3096,-7453,3087,-7453,3087,-7433xe" filled="true" fillcolor="#000000" stroked="false">
                <v:path arrowok="t"/>
                <v:fill type="solid"/>
              </v:shape>
            </v:group>
            <v:group style="position:absolute;left:3087;top:-7433;width:10;height:20" coordorigin="3087,-7433" coordsize="10,20">
              <v:shape style="position:absolute;left:3087;top:-7433;width:10;height:20" coordorigin="3087,-7433" coordsize="10,20" path="m3087,-7414l3096,-7414,3096,-7433,3087,-7433,3087,-7414xe" filled="true" fillcolor="#000000" stroked="false">
                <v:path arrowok="t"/>
                <v:fill type="solid"/>
              </v:shape>
            </v:group>
            <v:group style="position:absolute;left:3087;top:-7414;width:10;height:20" coordorigin="3087,-7414" coordsize="10,20">
              <v:shape style="position:absolute;left:3087;top:-7414;width:10;height:20" coordorigin="3087,-7414" coordsize="10,20" path="m3087,-7395l3096,-7395,3096,-7414,3087,-7414,3087,-7395xe" filled="true" fillcolor="#000000" stroked="false">
                <v:path arrowok="t"/>
                <v:fill type="solid"/>
              </v:shape>
            </v:group>
            <v:group style="position:absolute;left:3087;top:-7395;width:10;height:20" coordorigin="3087,-7395" coordsize="10,20">
              <v:shape style="position:absolute;left:3087;top:-7395;width:10;height:20" coordorigin="3087,-7395" coordsize="10,20" path="m3087,-7376l3096,-7376,3096,-7395,3087,-7395,3087,-7376xe" filled="true" fillcolor="#000000" stroked="false">
                <v:path arrowok="t"/>
                <v:fill type="solid"/>
              </v:shape>
            </v:group>
            <v:group style="position:absolute;left:3087;top:-7376;width:10;height:20" coordorigin="3087,-7376" coordsize="10,20">
              <v:shape style="position:absolute;left:3087;top:-7376;width:10;height:20" coordorigin="3087,-7376" coordsize="10,20" path="m3087,-7357l3096,-7357,3096,-7376,3087,-7376,3087,-7357xe" filled="true" fillcolor="#000000" stroked="false">
                <v:path arrowok="t"/>
                <v:fill type="solid"/>
              </v:shape>
            </v:group>
            <v:group style="position:absolute;left:3087;top:-7357;width:10;height:20" coordorigin="3087,-7357" coordsize="10,20">
              <v:shape style="position:absolute;left:3087;top:-7357;width:10;height:20" coordorigin="3087,-7357" coordsize="10,20" path="m3087,-7337l3096,-7337,3096,-7357,3087,-7357,3087,-7337xe" filled="true" fillcolor="#000000" stroked="false">
                <v:path arrowok="t"/>
                <v:fill type="solid"/>
              </v:shape>
            </v:group>
            <v:group style="position:absolute;left:3087;top:-7337;width:10;height:20" coordorigin="3087,-7337" coordsize="10,20">
              <v:shape style="position:absolute;left:3087;top:-7337;width:10;height:20" coordorigin="3087,-7337" coordsize="10,20" path="m3087,-7318l3096,-7318,3096,-7337,3087,-7337,3087,-7318xe" filled="true" fillcolor="#000000" stroked="false">
                <v:path arrowok="t"/>
                <v:fill type="solid"/>
              </v:shape>
            </v:group>
            <v:group style="position:absolute;left:3087;top:-7318;width:10;height:20" coordorigin="3087,-7318" coordsize="10,20">
              <v:shape style="position:absolute;left:3087;top:-7318;width:10;height:20" coordorigin="3087,-7318" coordsize="10,20" path="m3087,-7299l3096,-7299,3096,-7318,3087,-7318,3087,-7299xe" filled="true" fillcolor="#000000" stroked="false">
                <v:path arrowok="t"/>
                <v:fill type="solid"/>
              </v:shape>
            </v:group>
            <v:group style="position:absolute;left:3087;top:-7299;width:10;height:20" coordorigin="3087,-7299" coordsize="10,20">
              <v:shape style="position:absolute;left:3087;top:-7299;width:10;height:20" coordorigin="3087,-7299" coordsize="10,20" path="m3087,-7280l3096,-7280,3096,-7299,3087,-7299,3087,-7280xe" filled="true" fillcolor="#000000" stroked="false">
                <v:path arrowok="t"/>
                <v:fill type="solid"/>
              </v:shape>
            </v:group>
            <v:group style="position:absolute;left:3087;top:-7276;width:10;height:2" coordorigin="3087,-7276" coordsize="10,2">
              <v:shape style="position:absolute;left:3087;top:-7276;width:10;height:2" coordorigin="3087,-7276" coordsize="10,0" path="m3087,-7276l3096,-7276e" filled="false" stroked="true" strokeweight=".35999pt" strokecolor="#000000">
                <v:path arrowok="t"/>
              </v:shape>
            </v:group>
            <v:group style="position:absolute;left:6649;top:-7645;width:10;height:20" coordorigin="6649,-7645" coordsize="10,20">
              <v:shape style="position:absolute;left:6649;top:-7645;width:10;height:20" coordorigin="6649,-7645" coordsize="10,20" path="m6649,-7625l6659,-7625,6659,-7645,6649,-7645,6649,-7625xe" filled="true" fillcolor="#000000" stroked="false">
                <v:path arrowok="t"/>
                <v:fill type="solid"/>
              </v:shape>
            </v:group>
            <v:group style="position:absolute;left:6649;top:-7625;width:10;height:20" coordorigin="6649,-7625" coordsize="10,20">
              <v:shape style="position:absolute;left:6649;top:-7625;width:10;height:20" coordorigin="6649,-7625" coordsize="10,20" path="m6649,-7606l6659,-7606,6659,-7625,6649,-7625,6649,-7606xe" filled="true" fillcolor="#000000" stroked="false">
                <v:path arrowok="t"/>
                <v:fill type="solid"/>
              </v:shape>
            </v:group>
            <v:group style="position:absolute;left:6649;top:-7606;width:10;height:20" coordorigin="6649,-7606" coordsize="10,20">
              <v:shape style="position:absolute;left:6649;top:-7606;width:10;height:20" coordorigin="6649,-7606" coordsize="10,20" path="m6649,-7587l6659,-7587,6659,-7606,6649,-7606,6649,-7587xe" filled="true" fillcolor="#000000" stroked="false">
                <v:path arrowok="t"/>
                <v:fill type="solid"/>
              </v:shape>
            </v:group>
            <v:group style="position:absolute;left:6649;top:-7587;width:10;height:20" coordorigin="6649,-7587" coordsize="10,20">
              <v:shape style="position:absolute;left:6649;top:-7587;width:10;height:20" coordorigin="6649,-7587" coordsize="10,20" path="m6649,-7568l6659,-7568,6659,-7587,6649,-7587,6649,-7568xe" filled="true" fillcolor="#000000" stroked="false">
                <v:path arrowok="t"/>
                <v:fill type="solid"/>
              </v:shape>
            </v:group>
            <v:group style="position:absolute;left:6649;top:-7568;width:10;height:20" coordorigin="6649,-7568" coordsize="10,20">
              <v:shape style="position:absolute;left:6649;top:-7568;width:10;height:20" coordorigin="6649,-7568" coordsize="10,20" path="m6649,-7549l6659,-7549,6659,-7568,6649,-7568,6649,-7549xe" filled="true" fillcolor="#000000" stroked="false">
                <v:path arrowok="t"/>
                <v:fill type="solid"/>
              </v:shape>
            </v:group>
            <v:group style="position:absolute;left:6649;top:-7549;width:10;height:20" coordorigin="6649,-7549" coordsize="10,20">
              <v:shape style="position:absolute;left:6649;top:-7549;width:10;height:20" coordorigin="6649,-7549" coordsize="10,20" path="m6649,-7529l6659,-7529,6659,-7549,6649,-7549,6649,-7529xe" filled="true" fillcolor="#000000" stroked="false">
                <v:path arrowok="t"/>
                <v:fill type="solid"/>
              </v:shape>
            </v:group>
            <v:group style="position:absolute;left:6649;top:-7529;width:10;height:20" coordorigin="6649,-7529" coordsize="10,20">
              <v:shape style="position:absolute;left:6649;top:-7529;width:10;height:20" coordorigin="6649,-7529" coordsize="10,20" path="m6649,-7510l6659,-7510,6659,-7529,6649,-7529,6649,-7510xe" filled="true" fillcolor="#000000" stroked="false">
                <v:path arrowok="t"/>
                <v:fill type="solid"/>
              </v:shape>
            </v:group>
            <v:group style="position:absolute;left:6649;top:-7510;width:10;height:20" coordorigin="6649,-7510" coordsize="10,20">
              <v:shape style="position:absolute;left:6649;top:-7510;width:10;height:20" coordorigin="6649,-7510" coordsize="10,20" path="m6649,-7491l6659,-7491,6659,-7510,6649,-7510,6649,-7491xe" filled="true" fillcolor="#000000" stroked="false">
                <v:path arrowok="t"/>
                <v:fill type="solid"/>
              </v:shape>
            </v:group>
            <v:group style="position:absolute;left:6649;top:-7491;width:10;height:20" coordorigin="6649,-7491" coordsize="10,20">
              <v:shape style="position:absolute;left:6649;top:-7491;width:10;height:20" coordorigin="6649,-7491" coordsize="10,20" path="m6649,-7472l6659,-7472,6659,-7491,6649,-7491,6649,-7472xe" filled="true" fillcolor="#000000" stroked="false">
                <v:path arrowok="t"/>
                <v:fill type="solid"/>
              </v:shape>
            </v:group>
            <v:group style="position:absolute;left:6649;top:-7472;width:10;height:20" coordorigin="6649,-7472" coordsize="10,20">
              <v:shape style="position:absolute;left:6649;top:-7472;width:10;height:20" coordorigin="6649,-7472" coordsize="10,20" path="m6649,-7453l6659,-7453,6659,-7472,6649,-7472,6649,-7453xe" filled="true" fillcolor="#000000" stroked="false">
                <v:path arrowok="t"/>
                <v:fill type="solid"/>
              </v:shape>
            </v:group>
            <v:group style="position:absolute;left:6649;top:-7453;width:10;height:20" coordorigin="6649,-7453" coordsize="10,20">
              <v:shape style="position:absolute;left:6649;top:-7453;width:10;height:20" coordorigin="6649,-7453" coordsize="10,20" path="m6649,-7433l6659,-7433,6659,-7453,6649,-7453,6649,-7433xe" filled="true" fillcolor="#000000" stroked="false">
                <v:path arrowok="t"/>
                <v:fill type="solid"/>
              </v:shape>
            </v:group>
            <v:group style="position:absolute;left:6649;top:-7433;width:10;height:20" coordorigin="6649,-7433" coordsize="10,20">
              <v:shape style="position:absolute;left:6649;top:-7433;width:10;height:20" coordorigin="6649,-7433" coordsize="10,20" path="m6649,-7414l6659,-7414,6659,-7433,6649,-7433,6649,-7414xe" filled="true" fillcolor="#000000" stroked="false">
                <v:path arrowok="t"/>
                <v:fill type="solid"/>
              </v:shape>
            </v:group>
            <v:group style="position:absolute;left:6649;top:-7414;width:10;height:20" coordorigin="6649,-7414" coordsize="10,20">
              <v:shape style="position:absolute;left:6649;top:-7414;width:10;height:20" coordorigin="6649,-7414" coordsize="10,20" path="m6649,-7395l6659,-7395,6659,-7414,6649,-7414,6649,-7395xe" filled="true" fillcolor="#000000" stroked="false">
                <v:path arrowok="t"/>
                <v:fill type="solid"/>
              </v:shape>
            </v:group>
            <v:group style="position:absolute;left:6649;top:-7395;width:10;height:20" coordorigin="6649,-7395" coordsize="10,20">
              <v:shape style="position:absolute;left:6649;top:-7395;width:10;height:20" coordorigin="6649,-7395" coordsize="10,20" path="m6649,-7376l6659,-7376,6659,-7395,6649,-7395,6649,-7376xe" filled="true" fillcolor="#000000" stroked="false">
                <v:path arrowok="t"/>
                <v:fill type="solid"/>
              </v:shape>
            </v:group>
            <v:group style="position:absolute;left:6649;top:-7376;width:10;height:20" coordorigin="6649,-7376" coordsize="10,20">
              <v:shape style="position:absolute;left:6649;top:-7376;width:10;height:20" coordorigin="6649,-7376" coordsize="10,20" path="m6649,-7357l6659,-7357,6659,-7376,6649,-7376,6649,-7357xe" filled="true" fillcolor="#000000" stroked="false">
                <v:path arrowok="t"/>
                <v:fill type="solid"/>
              </v:shape>
            </v:group>
            <v:group style="position:absolute;left:6649;top:-7357;width:10;height:20" coordorigin="6649,-7357" coordsize="10,20">
              <v:shape style="position:absolute;left:6649;top:-7357;width:10;height:20" coordorigin="6649,-7357" coordsize="10,20" path="m6649,-7337l6659,-7337,6659,-7357,6649,-7357,6649,-7337xe" filled="true" fillcolor="#000000" stroked="false">
                <v:path arrowok="t"/>
                <v:fill type="solid"/>
              </v:shape>
            </v:group>
            <v:group style="position:absolute;left:6649;top:-7337;width:10;height:20" coordorigin="6649,-7337" coordsize="10,20">
              <v:shape style="position:absolute;left:6649;top:-7337;width:10;height:20" coordorigin="6649,-7337" coordsize="10,20" path="m6649,-7318l6659,-7318,6659,-7337,6649,-7337,6649,-7318xe" filled="true" fillcolor="#000000" stroked="false">
                <v:path arrowok="t"/>
                <v:fill type="solid"/>
              </v:shape>
            </v:group>
            <v:group style="position:absolute;left:6649;top:-7318;width:10;height:20" coordorigin="6649,-7318" coordsize="10,20">
              <v:shape style="position:absolute;left:6649;top:-7318;width:10;height:20" coordorigin="6649,-7318" coordsize="10,20" path="m6649,-7299l6659,-7299,6659,-7318,6649,-7318,6649,-7299xe" filled="true" fillcolor="#000000" stroked="false">
                <v:path arrowok="t"/>
                <v:fill type="solid"/>
              </v:shape>
            </v:group>
            <v:group style="position:absolute;left:6649;top:-7299;width:10;height:20" coordorigin="6649,-7299" coordsize="10,20">
              <v:shape style="position:absolute;left:6649;top:-7299;width:10;height:20" coordorigin="6649,-7299" coordsize="10,20" path="m6649,-7280l6659,-7280,6659,-7299,6649,-7299,6649,-7280xe" filled="true" fillcolor="#000000" stroked="false">
                <v:path arrowok="t"/>
                <v:fill type="solid"/>
              </v:shape>
            </v:group>
            <v:group style="position:absolute;left:6649;top:-7276;width:10;height:2" coordorigin="6649,-7276" coordsize="10,2">
              <v:shape style="position:absolute;left:6649;top:-7276;width:10;height:2" coordorigin="6649,-7276" coordsize="10,0" path="m6649,-7276l6659,-7276e" filled="false" stroked="true" strokeweight=".35999pt" strokecolor="#000000">
                <v:path arrowok="t"/>
              </v:shape>
            </v:group>
            <v:group style="position:absolute;left:3087;top:-7268;width:10;height:2" coordorigin="3087,-7268" coordsize="10,2">
              <v:shape style="position:absolute;left:3087;top:-7268;width:10;height:2" coordorigin="3087,-7268" coordsize="10,0" path="m3087,-7268l3096,-7268e" filled="false" stroked="true" strokeweight=".47998pt" strokecolor="#000000">
                <v:path arrowok="t"/>
              </v:shape>
              <v:shape style="position:absolute;left:3096;top:-7273;width:1810;height:10" type="#_x0000_t75" stroked="false">
                <v:imagedata r:id="rId188" o:title=""/>
              </v:shape>
              <v:shape style="position:absolute;left:4902;top:-7273;width:3564;height:10" type="#_x0000_t75" stroked="false">
                <v:imagedata r:id="rId189" o:title=""/>
              </v:shape>
              <v:shape style="position:absolute;left:8461;top:-7273;width:1755;height:10" type="#_x0000_t75" stroked="false">
                <v:imagedata r:id="rId190" o:title=""/>
              </v:shape>
            </v:group>
            <v:group style="position:absolute;left:3087;top:-7263;width:10;height:20" coordorigin="3087,-7263" coordsize="10,20">
              <v:shape style="position:absolute;left:3087;top:-7263;width:10;height:20" coordorigin="3087,-7263" coordsize="10,20" path="m3087,-7244l3096,-7244,3096,-7263,3087,-7263,3087,-7244xe" filled="true" fillcolor="#000000" stroked="false">
                <v:path arrowok="t"/>
                <v:fill type="solid"/>
              </v:shape>
            </v:group>
            <v:group style="position:absolute;left:3087;top:-7244;width:10;height:20" coordorigin="3087,-7244" coordsize="10,20">
              <v:shape style="position:absolute;left:3087;top:-7244;width:10;height:20" coordorigin="3087,-7244" coordsize="10,20" path="m3087,-7225l3096,-7225,3096,-7244,3087,-7244,3087,-7225xe" filled="true" fillcolor="#000000" stroked="false">
                <v:path arrowok="t"/>
                <v:fill type="solid"/>
              </v:shape>
            </v:group>
            <v:group style="position:absolute;left:3087;top:-7225;width:10;height:20" coordorigin="3087,-7225" coordsize="10,20">
              <v:shape style="position:absolute;left:3087;top:-7225;width:10;height:20" coordorigin="3087,-7225" coordsize="10,20" path="m3087,-7205l3096,-7205,3096,-7225,3087,-7225,3087,-7205xe" filled="true" fillcolor="#000000" stroked="false">
                <v:path arrowok="t"/>
                <v:fill type="solid"/>
              </v:shape>
            </v:group>
            <v:group style="position:absolute;left:3087;top:-7205;width:10;height:20" coordorigin="3087,-7205" coordsize="10,20">
              <v:shape style="position:absolute;left:3087;top:-7205;width:10;height:20" coordorigin="3087,-7205" coordsize="10,20" path="m3087,-7186l3096,-7186,3096,-7205,3087,-7205,3087,-7186xe" filled="true" fillcolor="#000000" stroked="false">
                <v:path arrowok="t"/>
                <v:fill type="solid"/>
              </v:shape>
            </v:group>
            <v:group style="position:absolute;left:3087;top:-7186;width:10;height:20" coordorigin="3087,-7186" coordsize="10,20">
              <v:shape style="position:absolute;left:3087;top:-7186;width:10;height:20" coordorigin="3087,-7186" coordsize="10,20" path="m3087,-7167l3096,-7167,3096,-7186,3087,-7186,3087,-7167xe" filled="true" fillcolor="#000000" stroked="false">
                <v:path arrowok="t"/>
                <v:fill type="solid"/>
              </v:shape>
            </v:group>
            <v:group style="position:absolute;left:3087;top:-7167;width:10;height:20" coordorigin="3087,-7167" coordsize="10,20">
              <v:shape style="position:absolute;left:3087;top:-7167;width:10;height:20" coordorigin="3087,-7167" coordsize="10,20" path="m3087,-7148l3096,-7148,3096,-7167,3087,-7167,3087,-7148xe" filled="true" fillcolor="#000000" stroked="false">
                <v:path arrowok="t"/>
                <v:fill type="solid"/>
              </v:shape>
            </v:group>
            <v:group style="position:absolute;left:3087;top:-7148;width:10;height:20" coordorigin="3087,-7148" coordsize="10,20">
              <v:shape style="position:absolute;left:3087;top:-7148;width:10;height:20" coordorigin="3087,-7148" coordsize="10,20" path="m3087,-7129l3096,-7129,3096,-7148,3087,-7148,3087,-7129xe" filled="true" fillcolor="#000000" stroked="false">
                <v:path arrowok="t"/>
                <v:fill type="solid"/>
              </v:shape>
            </v:group>
            <v:group style="position:absolute;left:3087;top:-7129;width:10;height:20" coordorigin="3087,-7129" coordsize="10,20">
              <v:shape style="position:absolute;left:3087;top:-7129;width:10;height:20" coordorigin="3087,-7129" coordsize="10,20" path="m3087,-7109l3096,-7109,3096,-7129,3087,-7129,3087,-7109xe" filled="true" fillcolor="#000000" stroked="false">
                <v:path arrowok="t"/>
                <v:fill type="solid"/>
              </v:shape>
            </v:group>
            <v:group style="position:absolute;left:3087;top:-7109;width:10;height:20" coordorigin="3087,-7109" coordsize="10,20">
              <v:shape style="position:absolute;left:3087;top:-7109;width:10;height:20" coordorigin="3087,-7109" coordsize="10,20" path="m3087,-7090l3096,-7090,3096,-7109,3087,-7109,3087,-7090xe" filled="true" fillcolor="#000000" stroked="false">
                <v:path arrowok="t"/>
                <v:fill type="solid"/>
              </v:shape>
            </v:group>
            <v:group style="position:absolute;left:3087;top:-7090;width:10;height:20" coordorigin="3087,-7090" coordsize="10,20">
              <v:shape style="position:absolute;left:3087;top:-7090;width:10;height:20" coordorigin="3087,-7090" coordsize="10,20" path="m3087,-7071l3096,-7071,3096,-7090,3087,-7090,3087,-7071xe" filled="true" fillcolor="#000000" stroked="false">
                <v:path arrowok="t"/>
                <v:fill type="solid"/>
              </v:shape>
            </v:group>
            <v:group style="position:absolute;left:3087;top:-7071;width:10;height:20" coordorigin="3087,-7071" coordsize="10,20">
              <v:shape style="position:absolute;left:3087;top:-7071;width:10;height:20" coordorigin="3087,-7071" coordsize="10,20" path="m3087,-7052l3096,-7052,3096,-7071,3087,-7071,3087,-7052xe" filled="true" fillcolor="#000000" stroked="false">
                <v:path arrowok="t"/>
                <v:fill type="solid"/>
              </v:shape>
            </v:group>
            <v:group style="position:absolute;left:3087;top:-7052;width:10;height:20" coordorigin="3087,-7052" coordsize="10,20">
              <v:shape style="position:absolute;left:3087;top:-7052;width:10;height:20" coordorigin="3087,-7052" coordsize="10,20" path="m3087,-7033l3096,-7033,3096,-7052,3087,-7052,3087,-7033xe" filled="true" fillcolor="#000000" stroked="false">
                <v:path arrowok="t"/>
                <v:fill type="solid"/>
              </v:shape>
            </v:group>
            <v:group style="position:absolute;left:3087;top:-7033;width:10;height:20" coordorigin="3087,-7033" coordsize="10,20">
              <v:shape style="position:absolute;left:3087;top:-7033;width:10;height:20" coordorigin="3087,-7033" coordsize="10,20" path="m3087,-7013l3096,-7013,3096,-7033,3087,-7033,3087,-7013xe" filled="true" fillcolor="#000000" stroked="false">
                <v:path arrowok="t"/>
                <v:fill type="solid"/>
              </v:shape>
            </v:group>
            <v:group style="position:absolute;left:3087;top:-7013;width:10;height:20" coordorigin="3087,-7013" coordsize="10,20">
              <v:shape style="position:absolute;left:3087;top:-7013;width:10;height:20" coordorigin="3087,-7013" coordsize="10,20" path="m3087,-6994l3096,-6994,3096,-7013,3087,-7013,3087,-6994xe" filled="true" fillcolor="#000000" stroked="false">
                <v:path arrowok="t"/>
                <v:fill type="solid"/>
              </v:shape>
            </v:group>
            <v:group style="position:absolute;left:3087;top:-6994;width:10;height:20" coordorigin="3087,-6994" coordsize="10,20">
              <v:shape style="position:absolute;left:3087;top:-6994;width:10;height:20" coordorigin="3087,-6994" coordsize="10,20" path="m3087,-6975l3096,-6975,3096,-6994,3087,-6994,3087,-6975xe" filled="true" fillcolor="#000000" stroked="false">
                <v:path arrowok="t"/>
                <v:fill type="solid"/>
              </v:shape>
            </v:group>
            <v:group style="position:absolute;left:3087;top:-6975;width:10;height:20" coordorigin="3087,-6975" coordsize="10,20">
              <v:shape style="position:absolute;left:3087;top:-6975;width:10;height:20" coordorigin="3087,-6975" coordsize="10,20" path="m3087,-6956l3096,-6956,3096,-6975,3087,-6975,3087,-6956xe" filled="true" fillcolor="#000000" stroked="false">
                <v:path arrowok="t"/>
                <v:fill type="solid"/>
              </v:shape>
            </v:group>
            <v:group style="position:absolute;left:3087;top:-6956;width:10;height:20" coordorigin="3087,-6956" coordsize="10,20">
              <v:shape style="position:absolute;left:3087;top:-6956;width:10;height:20" coordorigin="3087,-6956" coordsize="10,20" path="m3087,-6937l3096,-6937,3096,-6956,3087,-6956,3087,-6937xe" filled="true" fillcolor="#000000" stroked="false">
                <v:path arrowok="t"/>
                <v:fill type="solid"/>
              </v:shape>
            </v:group>
            <v:group style="position:absolute;left:3087;top:-6937;width:10;height:20" coordorigin="3087,-6937" coordsize="10,20">
              <v:shape style="position:absolute;left:3087;top:-6937;width:10;height:20" coordorigin="3087,-6937" coordsize="10,20" path="m3087,-6917l3096,-6917,3096,-6937,3087,-6937,3087,-6917xe" filled="true" fillcolor="#000000" stroked="false">
                <v:path arrowok="t"/>
                <v:fill type="solid"/>
              </v:shape>
            </v:group>
            <v:group style="position:absolute;left:3087;top:-6917;width:10;height:20" coordorigin="3087,-6917" coordsize="10,20">
              <v:shape style="position:absolute;left:3087;top:-6917;width:10;height:20" coordorigin="3087,-6917" coordsize="10,20" path="m3087,-6898l3096,-6898,3096,-6917,3087,-6917,3087,-6898xe" filled="true" fillcolor="#000000" stroked="false">
                <v:path arrowok="t"/>
                <v:fill type="solid"/>
              </v:shape>
            </v:group>
            <v:group style="position:absolute;left:3087;top:-6892;width:10;height:2" coordorigin="3087,-6892" coordsize="10,2">
              <v:shape style="position:absolute;left:3087;top:-6892;width:10;height:2" coordorigin="3087,-6892" coordsize="10,0" path="m3087,-6892l3096,-6892e" filled="false" stroked="true" strokeweight=".599980pt" strokecolor="#000000">
                <v:path arrowok="t"/>
              </v:shape>
            </v:group>
            <v:group style="position:absolute;left:4907;top:-7263;width:10;height:20" coordorigin="4907,-7263" coordsize="10,20">
              <v:shape style="position:absolute;left:4907;top:-7263;width:10;height:20" coordorigin="4907,-7263" coordsize="10,20" path="m4907,-7244l4916,-7244,4916,-7263,4907,-7263,4907,-7244xe" filled="true" fillcolor="#000000" stroked="false">
                <v:path arrowok="t"/>
                <v:fill type="solid"/>
              </v:shape>
            </v:group>
            <v:group style="position:absolute;left:4907;top:-7244;width:10;height:20" coordorigin="4907,-7244" coordsize="10,20">
              <v:shape style="position:absolute;left:4907;top:-7244;width:10;height:20" coordorigin="4907,-7244" coordsize="10,20" path="m4907,-7225l4916,-7225,4916,-7244,4907,-7244,4907,-7225xe" filled="true" fillcolor="#000000" stroked="false">
                <v:path arrowok="t"/>
                <v:fill type="solid"/>
              </v:shape>
            </v:group>
            <v:group style="position:absolute;left:4907;top:-7225;width:10;height:20" coordorigin="4907,-7225" coordsize="10,20">
              <v:shape style="position:absolute;left:4907;top:-7225;width:10;height:20" coordorigin="4907,-7225" coordsize="10,20" path="m4907,-7205l4916,-7205,4916,-7225,4907,-7225,4907,-7205xe" filled="true" fillcolor="#000000" stroked="false">
                <v:path arrowok="t"/>
                <v:fill type="solid"/>
              </v:shape>
            </v:group>
            <v:group style="position:absolute;left:4907;top:-7205;width:10;height:20" coordorigin="4907,-7205" coordsize="10,20">
              <v:shape style="position:absolute;left:4907;top:-7205;width:10;height:20" coordorigin="4907,-7205" coordsize="10,20" path="m4907,-7186l4916,-7186,4916,-7205,4907,-7205,4907,-7186xe" filled="true" fillcolor="#000000" stroked="false">
                <v:path arrowok="t"/>
                <v:fill type="solid"/>
              </v:shape>
            </v:group>
            <v:group style="position:absolute;left:4907;top:-7186;width:10;height:20" coordorigin="4907,-7186" coordsize="10,20">
              <v:shape style="position:absolute;left:4907;top:-7186;width:10;height:20" coordorigin="4907,-7186" coordsize="10,20" path="m4907,-7167l4916,-7167,4916,-7186,4907,-7186,4907,-7167xe" filled="true" fillcolor="#000000" stroked="false">
                <v:path arrowok="t"/>
                <v:fill type="solid"/>
              </v:shape>
            </v:group>
            <v:group style="position:absolute;left:4907;top:-7167;width:10;height:20" coordorigin="4907,-7167" coordsize="10,20">
              <v:shape style="position:absolute;left:4907;top:-7167;width:10;height:20" coordorigin="4907,-7167" coordsize="10,20" path="m4907,-7148l4916,-7148,4916,-7167,4907,-7167,4907,-7148xe" filled="true" fillcolor="#000000" stroked="false">
                <v:path arrowok="t"/>
                <v:fill type="solid"/>
              </v:shape>
            </v:group>
            <v:group style="position:absolute;left:4907;top:-7148;width:10;height:20" coordorigin="4907,-7148" coordsize="10,20">
              <v:shape style="position:absolute;left:4907;top:-7148;width:10;height:20" coordorigin="4907,-7148" coordsize="10,20" path="m4907,-7129l4916,-7129,4916,-7148,4907,-7148,4907,-7129xe" filled="true" fillcolor="#000000" stroked="false">
                <v:path arrowok="t"/>
                <v:fill type="solid"/>
              </v:shape>
            </v:group>
            <v:group style="position:absolute;left:4907;top:-7129;width:10;height:20" coordorigin="4907,-7129" coordsize="10,20">
              <v:shape style="position:absolute;left:4907;top:-7129;width:10;height:20" coordorigin="4907,-7129" coordsize="10,20" path="m4907,-7109l4916,-7109,4916,-7129,4907,-7129,4907,-7109xe" filled="true" fillcolor="#000000" stroked="false">
                <v:path arrowok="t"/>
                <v:fill type="solid"/>
              </v:shape>
            </v:group>
            <v:group style="position:absolute;left:4907;top:-7109;width:10;height:20" coordorigin="4907,-7109" coordsize="10,20">
              <v:shape style="position:absolute;left:4907;top:-7109;width:10;height:20" coordorigin="4907,-7109" coordsize="10,20" path="m4907,-7090l4916,-7090,4916,-7109,4907,-7109,4907,-7090xe" filled="true" fillcolor="#000000" stroked="false">
                <v:path arrowok="t"/>
                <v:fill type="solid"/>
              </v:shape>
            </v:group>
            <v:group style="position:absolute;left:4907;top:-7090;width:10;height:20" coordorigin="4907,-7090" coordsize="10,20">
              <v:shape style="position:absolute;left:4907;top:-7090;width:10;height:20" coordorigin="4907,-7090" coordsize="10,20" path="m4907,-7071l4916,-7071,4916,-7090,4907,-7090,4907,-7071xe" filled="true" fillcolor="#000000" stroked="false">
                <v:path arrowok="t"/>
                <v:fill type="solid"/>
              </v:shape>
            </v:group>
            <v:group style="position:absolute;left:4907;top:-7071;width:10;height:20" coordorigin="4907,-7071" coordsize="10,20">
              <v:shape style="position:absolute;left:4907;top:-7071;width:10;height:20" coordorigin="4907,-7071" coordsize="10,20" path="m4907,-7052l4916,-7052,4916,-7071,4907,-7071,4907,-7052xe" filled="true" fillcolor="#000000" stroked="false">
                <v:path arrowok="t"/>
                <v:fill type="solid"/>
              </v:shape>
            </v:group>
            <v:group style="position:absolute;left:4907;top:-7052;width:10;height:20" coordorigin="4907,-7052" coordsize="10,20">
              <v:shape style="position:absolute;left:4907;top:-7052;width:10;height:20" coordorigin="4907,-7052" coordsize="10,20" path="m4907,-7033l4916,-7033,4916,-7052,4907,-7052,4907,-7033xe" filled="true" fillcolor="#000000" stroked="false">
                <v:path arrowok="t"/>
                <v:fill type="solid"/>
              </v:shape>
            </v:group>
            <v:group style="position:absolute;left:4907;top:-7033;width:10;height:20" coordorigin="4907,-7033" coordsize="10,20">
              <v:shape style="position:absolute;left:4907;top:-7033;width:10;height:20" coordorigin="4907,-7033" coordsize="10,20" path="m4907,-7013l4916,-7013,4916,-7033,4907,-7033,4907,-7013xe" filled="true" fillcolor="#000000" stroked="false">
                <v:path arrowok="t"/>
                <v:fill type="solid"/>
              </v:shape>
            </v:group>
            <v:group style="position:absolute;left:4907;top:-7013;width:10;height:20" coordorigin="4907,-7013" coordsize="10,20">
              <v:shape style="position:absolute;left:4907;top:-7013;width:10;height:20" coordorigin="4907,-7013" coordsize="10,20" path="m4907,-6994l4916,-6994,4916,-7013,4907,-7013,4907,-6994xe" filled="true" fillcolor="#000000" stroked="false">
                <v:path arrowok="t"/>
                <v:fill type="solid"/>
              </v:shape>
            </v:group>
            <v:group style="position:absolute;left:4907;top:-6994;width:10;height:20" coordorigin="4907,-6994" coordsize="10,20">
              <v:shape style="position:absolute;left:4907;top:-6994;width:10;height:20" coordorigin="4907,-6994" coordsize="10,20" path="m4907,-6975l4916,-6975,4916,-6994,4907,-6994,4907,-6975xe" filled="true" fillcolor="#000000" stroked="false">
                <v:path arrowok="t"/>
                <v:fill type="solid"/>
              </v:shape>
            </v:group>
            <v:group style="position:absolute;left:4907;top:-6975;width:10;height:20" coordorigin="4907,-6975" coordsize="10,20">
              <v:shape style="position:absolute;left:4907;top:-6975;width:10;height:20" coordorigin="4907,-6975" coordsize="10,20" path="m4907,-6956l4916,-6956,4916,-6975,4907,-6975,4907,-6956xe" filled="true" fillcolor="#000000" stroked="false">
                <v:path arrowok="t"/>
                <v:fill type="solid"/>
              </v:shape>
            </v:group>
            <v:group style="position:absolute;left:4907;top:-6956;width:10;height:20" coordorigin="4907,-6956" coordsize="10,20">
              <v:shape style="position:absolute;left:4907;top:-6956;width:10;height:20" coordorigin="4907,-6956" coordsize="10,20" path="m4907,-6937l4916,-6937,4916,-6956,4907,-6956,4907,-6937xe" filled="true" fillcolor="#000000" stroked="false">
                <v:path arrowok="t"/>
                <v:fill type="solid"/>
              </v:shape>
            </v:group>
            <v:group style="position:absolute;left:4907;top:-6937;width:10;height:20" coordorigin="4907,-6937" coordsize="10,20">
              <v:shape style="position:absolute;left:4907;top:-6937;width:10;height:20" coordorigin="4907,-6937" coordsize="10,20" path="m4907,-6917l4916,-6917,4916,-6937,4907,-6937,4907,-6917xe" filled="true" fillcolor="#000000" stroked="false">
                <v:path arrowok="t"/>
                <v:fill type="solid"/>
              </v:shape>
            </v:group>
            <v:group style="position:absolute;left:4907;top:-6917;width:10;height:20" coordorigin="4907,-6917" coordsize="10,20">
              <v:shape style="position:absolute;left:4907;top:-6917;width:10;height:20" coordorigin="4907,-6917" coordsize="10,20" path="m4907,-6898l4916,-6898,4916,-6917,4907,-6917,4907,-6898xe" filled="true" fillcolor="#000000" stroked="false">
                <v:path arrowok="t"/>
                <v:fill type="solid"/>
              </v:shape>
            </v:group>
            <v:group style="position:absolute;left:4907;top:-6892;width:10;height:2" coordorigin="4907,-6892" coordsize="10,2">
              <v:shape style="position:absolute;left:4907;top:-6892;width:10;height:2" coordorigin="4907,-6892" coordsize="10,0" path="m4907,-6892l4916,-6892e" filled="false" stroked="true" strokeweight=".599980pt" strokecolor="#000000">
                <v:path arrowok="t"/>
              </v:shape>
            </v:group>
            <v:group style="position:absolute;left:6649;top:-7263;width:10;height:20" coordorigin="6649,-7263" coordsize="10,20">
              <v:shape style="position:absolute;left:6649;top:-7263;width:10;height:20" coordorigin="6649,-7263" coordsize="10,20" path="m6649,-7244l6659,-7244,6659,-7263,6649,-7263,6649,-7244xe" filled="true" fillcolor="#000000" stroked="false">
                <v:path arrowok="t"/>
                <v:fill type="solid"/>
              </v:shape>
            </v:group>
            <v:group style="position:absolute;left:6649;top:-7244;width:10;height:20" coordorigin="6649,-7244" coordsize="10,20">
              <v:shape style="position:absolute;left:6649;top:-7244;width:10;height:20" coordorigin="6649,-7244" coordsize="10,20" path="m6649,-7225l6659,-7225,6659,-7244,6649,-7244,6649,-7225xe" filled="true" fillcolor="#000000" stroked="false">
                <v:path arrowok="t"/>
                <v:fill type="solid"/>
              </v:shape>
            </v:group>
            <v:group style="position:absolute;left:6649;top:-7225;width:10;height:20" coordorigin="6649,-7225" coordsize="10,20">
              <v:shape style="position:absolute;left:6649;top:-7225;width:10;height:20" coordorigin="6649,-7225" coordsize="10,20" path="m6649,-7205l6659,-7205,6659,-7225,6649,-7225,6649,-7205xe" filled="true" fillcolor="#000000" stroked="false">
                <v:path arrowok="t"/>
                <v:fill type="solid"/>
              </v:shape>
            </v:group>
            <v:group style="position:absolute;left:6649;top:-7205;width:10;height:20" coordorigin="6649,-7205" coordsize="10,20">
              <v:shape style="position:absolute;left:6649;top:-7205;width:10;height:20" coordorigin="6649,-7205" coordsize="10,20" path="m6649,-7186l6659,-7186,6659,-7205,6649,-7205,6649,-7186xe" filled="true" fillcolor="#000000" stroked="false">
                <v:path arrowok="t"/>
                <v:fill type="solid"/>
              </v:shape>
            </v:group>
            <v:group style="position:absolute;left:6649;top:-7186;width:10;height:20" coordorigin="6649,-7186" coordsize="10,20">
              <v:shape style="position:absolute;left:6649;top:-7186;width:10;height:20" coordorigin="6649,-7186" coordsize="10,20" path="m6649,-7167l6659,-7167,6659,-7186,6649,-7186,6649,-7167xe" filled="true" fillcolor="#000000" stroked="false">
                <v:path arrowok="t"/>
                <v:fill type="solid"/>
              </v:shape>
            </v:group>
            <v:group style="position:absolute;left:6649;top:-7167;width:10;height:20" coordorigin="6649,-7167" coordsize="10,20">
              <v:shape style="position:absolute;left:6649;top:-7167;width:10;height:20" coordorigin="6649,-7167" coordsize="10,20" path="m6649,-7148l6659,-7148,6659,-7167,6649,-7167,6649,-7148xe" filled="true" fillcolor="#000000" stroked="false">
                <v:path arrowok="t"/>
                <v:fill type="solid"/>
              </v:shape>
            </v:group>
            <v:group style="position:absolute;left:6649;top:-7148;width:10;height:20" coordorigin="6649,-7148" coordsize="10,20">
              <v:shape style="position:absolute;left:6649;top:-7148;width:10;height:20" coordorigin="6649,-7148" coordsize="10,20" path="m6649,-7129l6659,-7129,6659,-7148,6649,-7148,6649,-7129xe" filled="true" fillcolor="#000000" stroked="false">
                <v:path arrowok="t"/>
                <v:fill type="solid"/>
              </v:shape>
            </v:group>
            <v:group style="position:absolute;left:6649;top:-7129;width:10;height:20" coordorigin="6649,-7129" coordsize="10,20">
              <v:shape style="position:absolute;left:6649;top:-7129;width:10;height:20" coordorigin="6649,-7129" coordsize="10,20" path="m6649,-7109l6659,-7109,6659,-7129,6649,-7129,6649,-7109xe" filled="true" fillcolor="#000000" stroked="false">
                <v:path arrowok="t"/>
                <v:fill type="solid"/>
              </v:shape>
            </v:group>
            <v:group style="position:absolute;left:6649;top:-7109;width:10;height:20" coordorigin="6649,-7109" coordsize="10,20">
              <v:shape style="position:absolute;left:6649;top:-7109;width:10;height:20" coordorigin="6649,-7109" coordsize="10,20" path="m6649,-7090l6659,-7090,6659,-7109,6649,-7109,6649,-7090xe" filled="true" fillcolor="#000000" stroked="false">
                <v:path arrowok="t"/>
                <v:fill type="solid"/>
              </v:shape>
            </v:group>
            <v:group style="position:absolute;left:6649;top:-7090;width:10;height:20" coordorigin="6649,-7090" coordsize="10,20">
              <v:shape style="position:absolute;left:6649;top:-7090;width:10;height:20" coordorigin="6649,-7090" coordsize="10,20" path="m6649,-7071l6659,-7071,6659,-7090,6649,-7090,6649,-7071xe" filled="true" fillcolor="#000000" stroked="false">
                <v:path arrowok="t"/>
                <v:fill type="solid"/>
              </v:shape>
            </v:group>
            <v:group style="position:absolute;left:6649;top:-7071;width:10;height:20" coordorigin="6649,-7071" coordsize="10,20">
              <v:shape style="position:absolute;left:6649;top:-7071;width:10;height:20" coordorigin="6649,-7071" coordsize="10,20" path="m6649,-7052l6659,-7052,6659,-7071,6649,-7071,6649,-7052xe" filled="true" fillcolor="#000000" stroked="false">
                <v:path arrowok="t"/>
                <v:fill type="solid"/>
              </v:shape>
            </v:group>
            <v:group style="position:absolute;left:6649;top:-7052;width:10;height:20" coordorigin="6649,-7052" coordsize="10,20">
              <v:shape style="position:absolute;left:6649;top:-7052;width:10;height:20" coordorigin="6649,-7052" coordsize="10,20" path="m6649,-7033l6659,-7033,6659,-7052,6649,-7052,6649,-7033xe" filled="true" fillcolor="#000000" stroked="false">
                <v:path arrowok="t"/>
                <v:fill type="solid"/>
              </v:shape>
            </v:group>
            <v:group style="position:absolute;left:6649;top:-7033;width:10;height:20" coordorigin="6649,-7033" coordsize="10,20">
              <v:shape style="position:absolute;left:6649;top:-7033;width:10;height:20" coordorigin="6649,-7033" coordsize="10,20" path="m6649,-7013l6659,-7013,6659,-7033,6649,-7033,6649,-7013xe" filled="true" fillcolor="#000000" stroked="false">
                <v:path arrowok="t"/>
                <v:fill type="solid"/>
              </v:shape>
            </v:group>
            <v:group style="position:absolute;left:6649;top:-7013;width:10;height:20" coordorigin="6649,-7013" coordsize="10,20">
              <v:shape style="position:absolute;left:6649;top:-7013;width:10;height:20" coordorigin="6649,-7013" coordsize="10,20" path="m6649,-6994l6659,-6994,6659,-7013,6649,-7013,6649,-6994xe" filled="true" fillcolor="#000000" stroked="false">
                <v:path arrowok="t"/>
                <v:fill type="solid"/>
              </v:shape>
            </v:group>
            <v:group style="position:absolute;left:6649;top:-6994;width:10;height:20" coordorigin="6649,-6994" coordsize="10,20">
              <v:shape style="position:absolute;left:6649;top:-6994;width:10;height:20" coordorigin="6649,-6994" coordsize="10,20" path="m6649,-6975l6659,-6975,6659,-6994,6649,-6994,6649,-6975xe" filled="true" fillcolor="#000000" stroked="false">
                <v:path arrowok="t"/>
                <v:fill type="solid"/>
              </v:shape>
            </v:group>
            <v:group style="position:absolute;left:6649;top:-6975;width:10;height:20" coordorigin="6649,-6975" coordsize="10,20">
              <v:shape style="position:absolute;left:6649;top:-6975;width:10;height:20" coordorigin="6649,-6975" coordsize="10,20" path="m6649,-6956l6659,-6956,6659,-6975,6649,-6975,6649,-6956xe" filled="true" fillcolor="#000000" stroked="false">
                <v:path arrowok="t"/>
                <v:fill type="solid"/>
              </v:shape>
            </v:group>
            <v:group style="position:absolute;left:6649;top:-6956;width:10;height:20" coordorigin="6649,-6956" coordsize="10,20">
              <v:shape style="position:absolute;left:6649;top:-6956;width:10;height:20" coordorigin="6649,-6956" coordsize="10,20" path="m6649,-6937l6659,-6937,6659,-6956,6649,-6956,6649,-6937xe" filled="true" fillcolor="#000000" stroked="false">
                <v:path arrowok="t"/>
                <v:fill type="solid"/>
              </v:shape>
            </v:group>
            <v:group style="position:absolute;left:6649;top:-6937;width:10;height:20" coordorigin="6649,-6937" coordsize="10,20">
              <v:shape style="position:absolute;left:6649;top:-6937;width:10;height:20" coordorigin="6649,-6937" coordsize="10,20" path="m6649,-6917l6659,-6917,6659,-6937,6649,-6937,6649,-6917xe" filled="true" fillcolor="#000000" stroked="false">
                <v:path arrowok="t"/>
                <v:fill type="solid"/>
              </v:shape>
            </v:group>
            <v:group style="position:absolute;left:6649;top:-6917;width:10;height:20" coordorigin="6649,-6917" coordsize="10,20">
              <v:shape style="position:absolute;left:6649;top:-6917;width:10;height:20" coordorigin="6649,-6917" coordsize="10,20" path="m6649,-6898l6659,-6898,6659,-6917,6649,-6917,6649,-6898xe" filled="true" fillcolor="#000000" stroked="false">
                <v:path arrowok="t"/>
                <v:fill type="solid"/>
              </v:shape>
            </v:group>
            <v:group style="position:absolute;left:6649;top:-6892;width:10;height:2" coordorigin="6649,-6892" coordsize="10,2">
              <v:shape style="position:absolute;left:6649;top:-6892;width:10;height:2" coordorigin="6649,-6892" coordsize="10,0" path="m6649,-6892l6659,-6892e" filled="false" stroked="true" strokeweight=".599980pt" strokecolor="#000000">
                <v:path arrowok="t"/>
              </v:shape>
            </v:group>
            <v:group style="position:absolute;left:8466;top:-7263;width:10;height:20" coordorigin="8466,-7263" coordsize="10,20">
              <v:shape style="position:absolute;left:8466;top:-7263;width:10;height:20" coordorigin="8466,-7263" coordsize="10,20" path="m8466,-7244l8476,-7244,8476,-7263,8466,-7263,8466,-7244xe" filled="true" fillcolor="#000000" stroked="false">
                <v:path arrowok="t"/>
                <v:fill type="solid"/>
              </v:shape>
            </v:group>
            <v:group style="position:absolute;left:8466;top:-7244;width:10;height:20" coordorigin="8466,-7244" coordsize="10,20">
              <v:shape style="position:absolute;left:8466;top:-7244;width:10;height:20" coordorigin="8466,-7244" coordsize="10,20" path="m8466,-7225l8476,-7225,8476,-7244,8466,-7244,8466,-7225xe" filled="true" fillcolor="#000000" stroked="false">
                <v:path arrowok="t"/>
                <v:fill type="solid"/>
              </v:shape>
            </v:group>
            <v:group style="position:absolute;left:8466;top:-7225;width:10;height:20" coordorigin="8466,-7225" coordsize="10,20">
              <v:shape style="position:absolute;left:8466;top:-7225;width:10;height:20" coordorigin="8466,-7225" coordsize="10,20" path="m8466,-7205l8476,-7205,8476,-7225,8466,-7225,8466,-7205xe" filled="true" fillcolor="#000000" stroked="false">
                <v:path arrowok="t"/>
                <v:fill type="solid"/>
              </v:shape>
            </v:group>
            <v:group style="position:absolute;left:8466;top:-7205;width:10;height:20" coordorigin="8466,-7205" coordsize="10,20">
              <v:shape style="position:absolute;left:8466;top:-7205;width:10;height:20" coordorigin="8466,-7205" coordsize="10,20" path="m8466,-7186l8476,-7186,8476,-7205,8466,-7205,8466,-7186xe" filled="true" fillcolor="#000000" stroked="false">
                <v:path arrowok="t"/>
                <v:fill type="solid"/>
              </v:shape>
            </v:group>
            <v:group style="position:absolute;left:8466;top:-7186;width:10;height:20" coordorigin="8466,-7186" coordsize="10,20">
              <v:shape style="position:absolute;left:8466;top:-7186;width:10;height:20" coordorigin="8466,-7186" coordsize="10,20" path="m8466,-7167l8476,-7167,8476,-7186,8466,-7186,8466,-7167xe" filled="true" fillcolor="#000000" stroked="false">
                <v:path arrowok="t"/>
                <v:fill type="solid"/>
              </v:shape>
            </v:group>
            <v:group style="position:absolute;left:8466;top:-7167;width:10;height:20" coordorigin="8466,-7167" coordsize="10,20">
              <v:shape style="position:absolute;left:8466;top:-7167;width:10;height:20" coordorigin="8466,-7167" coordsize="10,20" path="m8466,-7148l8476,-7148,8476,-7167,8466,-7167,8466,-7148xe" filled="true" fillcolor="#000000" stroked="false">
                <v:path arrowok="t"/>
                <v:fill type="solid"/>
              </v:shape>
            </v:group>
            <v:group style="position:absolute;left:8466;top:-7148;width:10;height:20" coordorigin="8466,-7148" coordsize="10,20">
              <v:shape style="position:absolute;left:8466;top:-7148;width:10;height:20" coordorigin="8466,-7148" coordsize="10,20" path="m8466,-7129l8476,-7129,8476,-7148,8466,-7148,8466,-7129xe" filled="true" fillcolor="#000000" stroked="false">
                <v:path arrowok="t"/>
                <v:fill type="solid"/>
              </v:shape>
            </v:group>
            <v:group style="position:absolute;left:8466;top:-7129;width:10;height:20" coordorigin="8466,-7129" coordsize="10,20">
              <v:shape style="position:absolute;left:8466;top:-7129;width:10;height:20" coordorigin="8466,-7129" coordsize="10,20" path="m8466,-7109l8476,-7109,8476,-7129,8466,-7129,8466,-7109xe" filled="true" fillcolor="#000000" stroked="false">
                <v:path arrowok="t"/>
                <v:fill type="solid"/>
              </v:shape>
            </v:group>
            <v:group style="position:absolute;left:8466;top:-7109;width:10;height:20" coordorigin="8466,-7109" coordsize="10,20">
              <v:shape style="position:absolute;left:8466;top:-7109;width:10;height:20" coordorigin="8466,-7109" coordsize="10,20" path="m8466,-7090l8476,-7090,8476,-7109,8466,-7109,8466,-7090xe" filled="true" fillcolor="#000000" stroked="false">
                <v:path arrowok="t"/>
                <v:fill type="solid"/>
              </v:shape>
            </v:group>
            <v:group style="position:absolute;left:8466;top:-7090;width:10;height:20" coordorigin="8466,-7090" coordsize="10,20">
              <v:shape style="position:absolute;left:8466;top:-7090;width:10;height:20" coordorigin="8466,-7090" coordsize="10,20" path="m8466,-7071l8476,-7071,8476,-7090,8466,-7090,8466,-7071xe" filled="true" fillcolor="#000000" stroked="false">
                <v:path arrowok="t"/>
                <v:fill type="solid"/>
              </v:shape>
            </v:group>
            <v:group style="position:absolute;left:8466;top:-7071;width:10;height:20" coordorigin="8466,-7071" coordsize="10,20">
              <v:shape style="position:absolute;left:8466;top:-7071;width:10;height:20" coordorigin="8466,-7071" coordsize="10,20" path="m8466,-7052l8476,-7052,8476,-7071,8466,-7071,8466,-7052xe" filled="true" fillcolor="#000000" stroked="false">
                <v:path arrowok="t"/>
                <v:fill type="solid"/>
              </v:shape>
            </v:group>
            <v:group style="position:absolute;left:8466;top:-7052;width:10;height:20" coordorigin="8466,-7052" coordsize="10,20">
              <v:shape style="position:absolute;left:8466;top:-7052;width:10;height:20" coordorigin="8466,-7052" coordsize="10,20" path="m8466,-7033l8476,-7033,8476,-7052,8466,-7052,8466,-7033xe" filled="true" fillcolor="#000000" stroked="false">
                <v:path arrowok="t"/>
                <v:fill type="solid"/>
              </v:shape>
            </v:group>
            <v:group style="position:absolute;left:8466;top:-7033;width:10;height:20" coordorigin="8466,-7033" coordsize="10,20">
              <v:shape style="position:absolute;left:8466;top:-7033;width:10;height:20" coordorigin="8466,-7033" coordsize="10,20" path="m8466,-7013l8476,-7013,8476,-7033,8466,-7033,8466,-7013xe" filled="true" fillcolor="#000000" stroked="false">
                <v:path arrowok="t"/>
                <v:fill type="solid"/>
              </v:shape>
            </v:group>
            <v:group style="position:absolute;left:8466;top:-7013;width:10;height:20" coordorigin="8466,-7013" coordsize="10,20">
              <v:shape style="position:absolute;left:8466;top:-7013;width:10;height:20" coordorigin="8466,-7013" coordsize="10,20" path="m8466,-6994l8476,-6994,8476,-7013,8466,-7013,8466,-6994xe" filled="true" fillcolor="#000000" stroked="false">
                <v:path arrowok="t"/>
                <v:fill type="solid"/>
              </v:shape>
            </v:group>
            <v:group style="position:absolute;left:8466;top:-6994;width:10;height:20" coordorigin="8466,-6994" coordsize="10,20">
              <v:shape style="position:absolute;left:8466;top:-6994;width:10;height:20" coordorigin="8466,-6994" coordsize="10,20" path="m8466,-6975l8476,-6975,8476,-6994,8466,-6994,8466,-6975xe" filled="true" fillcolor="#000000" stroked="false">
                <v:path arrowok="t"/>
                <v:fill type="solid"/>
              </v:shape>
            </v:group>
            <v:group style="position:absolute;left:8466;top:-6975;width:10;height:20" coordorigin="8466,-6975" coordsize="10,20">
              <v:shape style="position:absolute;left:8466;top:-6975;width:10;height:20" coordorigin="8466,-6975" coordsize="10,20" path="m8466,-6956l8476,-6956,8476,-6975,8466,-6975,8466,-6956xe" filled="true" fillcolor="#000000" stroked="false">
                <v:path arrowok="t"/>
                <v:fill type="solid"/>
              </v:shape>
            </v:group>
            <v:group style="position:absolute;left:8466;top:-6956;width:10;height:20" coordorigin="8466,-6956" coordsize="10,20">
              <v:shape style="position:absolute;left:8466;top:-6956;width:10;height:20" coordorigin="8466,-6956" coordsize="10,20" path="m8466,-6937l8476,-6937,8476,-6956,8466,-6956,8466,-6937xe" filled="true" fillcolor="#000000" stroked="false">
                <v:path arrowok="t"/>
                <v:fill type="solid"/>
              </v:shape>
            </v:group>
            <v:group style="position:absolute;left:8466;top:-6937;width:10;height:20" coordorigin="8466,-6937" coordsize="10,20">
              <v:shape style="position:absolute;left:8466;top:-6937;width:10;height:20" coordorigin="8466,-6937" coordsize="10,20" path="m8466,-6917l8476,-6917,8476,-6937,8466,-6937,8466,-6917xe" filled="true" fillcolor="#000000" stroked="false">
                <v:path arrowok="t"/>
                <v:fill type="solid"/>
              </v:shape>
            </v:group>
            <v:group style="position:absolute;left:8466;top:-6917;width:10;height:20" coordorigin="8466,-6917" coordsize="10,20">
              <v:shape style="position:absolute;left:8466;top:-6917;width:10;height:20" coordorigin="8466,-6917" coordsize="10,20" path="m8466,-6898l8476,-6898,8476,-6917,8466,-6917,8466,-6898xe" filled="true" fillcolor="#000000" stroked="false">
                <v:path arrowok="t"/>
                <v:fill type="solid"/>
              </v:shape>
            </v:group>
            <v:group style="position:absolute;left:8466;top:-6892;width:10;height:2" coordorigin="8466,-6892" coordsize="10,2">
              <v:shape style="position:absolute;left:8466;top:-6892;width:10;height:2" coordorigin="8466,-6892" coordsize="10,0" path="m8466,-6892l8476,-6892e" filled="false" stroked="true" strokeweight=".599980pt" strokecolor="#000000">
                <v:path arrowok="t"/>
              </v:shape>
            </v:group>
            <v:group style="position:absolute;left:3087;top:-6881;width:10;height:2" coordorigin="3087,-6881" coordsize="10,2">
              <v:shape style="position:absolute;left:3087;top:-6881;width:10;height:2" coordorigin="3087,-6881" coordsize="10,0" path="m3087,-6881l3096,-6881e" filled="false" stroked="true" strokeweight=".48004pt" strokecolor="#000000">
                <v:path arrowok="t"/>
              </v:shape>
              <v:shape style="position:absolute;left:3096;top:-6886;width:1078;height:10" type="#_x0000_t75" stroked="false">
                <v:imagedata r:id="rId166" o:title=""/>
              </v:shape>
              <v:shape style="position:absolute;left:4170;top:-6886;width:737;height:10" type="#_x0000_t75" stroked="false">
                <v:imagedata r:id="rId191" o:title=""/>
              </v:shape>
              <v:shape style="position:absolute;left:4902;top:-6886;width:1015;height:10" type="#_x0000_t75" stroked="false">
                <v:imagedata r:id="rId168" o:title=""/>
              </v:shape>
              <v:shape style="position:absolute;left:5912;top:-6886;width:2554;height:10" type="#_x0000_t75" stroked="false">
                <v:imagedata r:id="rId192" o:title=""/>
              </v:shape>
              <v:shape style="position:absolute;left:8461;top:-6886;width:1018;height:10" type="#_x0000_t75" stroked="false">
                <v:imagedata r:id="rId193" o:title=""/>
              </v:shape>
              <v:shape style="position:absolute;left:9475;top:-6886;width:742;height:10" type="#_x0000_t75" stroked="false">
                <v:imagedata r:id="rId194" o:title=""/>
              </v:shape>
            </v:group>
            <v:group style="position:absolute;left:3087;top:-6877;width:10;height:20" coordorigin="3087,-6877" coordsize="10,20">
              <v:shape style="position:absolute;left:3087;top:-6877;width:10;height:20" coordorigin="3087,-6877" coordsize="10,20" path="m3087,-6857l3096,-6857,3096,-6877,3087,-6877,3087,-6857xe" filled="true" fillcolor="#000000" stroked="false">
                <v:path arrowok="t"/>
                <v:fill type="solid"/>
              </v:shape>
            </v:group>
            <v:group style="position:absolute;left:3087;top:-6857;width:10;height:20" coordorigin="3087,-6857" coordsize="10,20">
              <v:shape style="position:absolute;left:3087;top:-6857;width:10;height:20" coordorigin="3087,-6857" coordsize="10,20" path="m3087,-6838l3096,-6838,3096,-6857,3087,-6857,3087,-6838xe" filled="true" fillcolor="#000000" stroked="false">
                <v:path arrowok="t"/>
                <v:fill type="solid"/>
              </v:shape>
            </v:group>
            <v:group style="position:absolute;left:3087;top:-6838;width:10;height:20" coordorigin="3087,-6838" coordsize="10,20">
              <v:shape style="position:absolute;left:3087;top:-6838;width:10;height:20" coordorigin="3087,-6838" coordsize="10,20" path="m3087,-6819l3096,-6819,3096,-6838,3087,-6838,3087,-6819xe" filled="true" fillcolor="#000000" stroked="false">
                <v:path arrowok="t"/>
                <v:fill type="solid"/>
              </v:shape>
            </v:group>
            <v:group style="position:absolute;left:3087;top:-6819;width:10;height:20" coordorigin="3087,-6819" coordsize="10,20">
              <v:shape style="position:absolute;left:3087;top:-6819;width:10;height:20" coordorigin="3087,-6819" coordsize="10,20" path="m3087,-6800l3096,-6800,3096,-6819,3087,-6819,3087,-6800xe" filled="true" fillcolor="#000000" stroked="false">
                <v:path arrowok="t"/>
                <v:fill type="solid"/>
              </v:shape>
            </v:group>
            <v:group style="position:absolute;left:3087;top:-6800;width:10;height:20" coordorigin="3087,-6800" coordsize="10,20">
              <v:shape style="position:absolute;left:3087;top:-6800;width:10;height:20" coordorigin="3087,-6800" coordsize="10,20" path="m3087,-6781l3096,-6781,3096,-6800,3087,-6800,3087,-6781xe" filled="true" fillcolor="#000000" stroked="false">
                <v:path arrowok="t"/>
                <v:fill type="solid"/>
              </v:shape>
            </v:group>
            <v:group style="position:absolute;left:3087;top:-6781;width:10;height:20" coordorigin="3087,-6781" coordsize="10,20">
              <v:shape style="position:absolute;left:3087;top:-6781;width:10;height:20" coordorigin="3087,-6781" coordsize="10,20" path="m3087,-6761l3096,-6761,3096,-6781,3087,-6781,3087,-6761xe" filled="true" fillcolor="#000000" stroked="false">
                <v:path arrowok="t"/>
                <v:fill type="solid"/>
              </v:shape>
            </v:group>
            <v:group style="position:absolute;left:3087;top:-6761;width:10;height:20" coordorigin="3087,-6761" coordsize="10,20">
              <v:shape style="position:absolute;left:3087;top:-6761;width:10;height:20" coordorigin="3087,-6761" coordsize="10,20" path="m3087,-6742l3096,-6742,3096,-6761,3087,-6761,3087,-6742xe" filled="true" fillcolor="#000000" stroked="false">
                <v:path arrowok="t"/>
                <v:fill type="solid"/>
              </v:shape>
            </v:group>
            <v:group style="position:absolute;left:3087;top:-6742;width:10;height:20" coordorigin="3087,-6742" coordsize="10,20">
              <v:shape style="position:absolute;left:3087;top:-6742;width:10;height:20" coordorigin="3087,-6742" coordsize="10,20" path="m3087,-6723l3096,-6723,3096,-6742,3087,-6742,3087,-6723xe" filled="true" fillcolor="#000000" stroked="false">
                <v:path arrowok="t"/>
                <v:fill type="solid"/>
              </v:shape>
            </v:group>
            <v:group style="position:absolute;left:3087;top:-6723;width:10;height:20" coordorigin="3087,-6723" coordsize="10,20">
              <v:shape style="position:absolute;left:3087;top:-6723;width:10;height:20" coordorigin="3087,-6723" coordsize="10,20" path="m3087,-6704l3096,-6704,3096,-6723,3087,-6723,3087,-6704xe" filled="true" fillcolor="#000000" stroked="false">
                <v:path arrowok="t"/>
                <v:fill type="solid"/>
              </v:shape>
            </v:group>
            <v:group style="position:absolute;left:3087;top:-6704;width:10;height:20" coordorigin="3087,-6704" coordsize="10,20">
              <v:shape style="position:absolute;left:3087;top:-6704;width:10;height:20" coordorigin="3087,-6704" coordsize="10,20" path="m3087,-6685l3096,-6685,3096,-6704,3087,-6704,3087,-6685xe" filled="true" fillcolor="#000000" stroked="false">
                <v:path arrowok="t"/>
                <v:fill type="solid"/>
              </v:shape>
            </v:group>
            <v:group style="position:absolute;left:3087;top:-6685;width:10;height:20" coordorigin="3087,-6685" coordsize="10,20">
              <v:shape style="position:absolute;left:3087;top:-6685;width:10;height:20" coordorigin="3087,-6685" coordsize="10,20" path="m3087,-6665l3096,-6665,3096,-6685,3087,-6685,3087,-6665xe" filled="true" fillcolor="#000000" stroked="false">
                <v:path arrowok="t"/>
                <v:fill type="solid"/>
              </v:shape>
            </v:group>
            <v:group style="position:absolute;left:3087;top:-6665;width:10;height:20" coordorigin="3087,-6665" coordsize="10,20">
              <v:shape style="position:absolute;left:3087;top:-6665;width:10;height:20" coordorigin="3087,-6665" coordsize="10,20" path="m3087,-6646l3096,-6646,3096,-6665,3087,-6665,3087,-6646xe" filled="true" fillcolor="#000000" stroked="false">
                <v:path arrowok="t"/>
                <v:fill type="solid"/>
              </v:shape>
            </v:group>
            <v:group style="position:absolute;left:3087;top:-6646;width:10;height:20" coordorigin="3087,-6646" coordsize="10,20">
              <v:shape style="position:absolute;left:3087;top:-6646;width:10;height:20" coordorigin="3087,-6646" coordsize="10,20" path="m3087,-6627l3096,-6627,3096,-6646,3087,-6646,3087,-6627xe" filled="true" fillcolor="#000000" stroked="false">
                <v:path arrowok="t"/>
                <v:fill type="solid"/>
              </v:shape>
            </v:group>
            <v:group style="position:absolute;left:3087;top:-6627;width:10;height:20" coordorigin="3087,-6627" coordsize="10,20">
              <v:shape style="position:absolute;left:3087;top:-6627;width:10;height:20" coordorigin="3087,-6627" coordsize="10,20" path="m3087,-6608l3096,-6608,3096,-6627,3087,-6627,3087,-6608xe" filled="true" fillcolor="#000000" stroked="false">
                <v:path arrowok="t"/>
                <v:fill type="solid"/>
              </v:shape>
            </v:group>
            <v:group style="position:absolute;left:3087;top:-6608;width:10;height:20" coordorigin="3087,-6608" coordsize="10,20">
              <v:shape style="position:absolute;left:3087;top:-6608;width:10;height:20" coordorigin="3087,-6608" coordsize="10,20" path="m3087,-6589l3096,-6589,3096,-6608,3087,-6608,3087,-6589xe" filled="true" fillcolor="#000000" stroked="false">
                <v:path arrowok="t"/>
                <v:fill type="solid"/>
              </v:shape>
            </v:group>
            <v:group style="position:absolute;left:3087;top:-6589;width:10;height:20" coordorigin="3087,-6589" coordsize="10,20">
              <v:shape style="position:absolute;left:3087;top:-6589;width:10;height:20" coordorigin="3087,-6589" coordsize="10,20" path="m3087,-6569l3096,-6569,3096,-6589,3087,-6589,3087,-6569xe" filled="true" fillcolor="#000000" stroked="false">
                <v:path arrowok="t"/>
                <v:fill type="solid"/>
              </v:shape>
            </v:group>
            <v:group style="position:absolute;left:3087;top:-6569;width:10;height:20" coordorigin="3087,-6569" coordsize="10,20">
              <v:shape style="position:absolute;left:3087;top:-6569;width:10;height:20" coordorigin="3087,-6569" coordsize="10,20" path="m3087,-6550l3096,-6550,3096,-6569,3087,-6569,3087,-6550xe" filled="true" fillcolor="#000000" stroked="false">
                <v:path arrowok="t"/>
                <v:fill type="solid"/>
              </v:shape>
            </v:group>
            <v:group style="position:absolute;left:3087;top:-6550;width:10;height:20" coordorigin="3087,-6550" coordsize="10,20">
              <v:shape style="position:absolute;left:3087;top:-6550;width:10;height:20" coordorigin="3087,-6550" coordsize="10,20" path="m3087,-6531l3096,-6531,3096,-6550,3087,-6550,3087,-6531xe" filled="true" fillcolor="#000000" stroked="false">
                <v:path arrowok="t"/>
                <v:fill type="solid"/>
              </v:shape>
            </v:group>
            <v:group style="position:absolute;left:3087;top:-6531;width:10;height:20" coordorigin="3087,-6531" coordsize="10,20">
              <v:shape style="position:absolute;left:3087;top:-6531;width:10;height:20" coordorigin="3087,-6531" coordsize="10,20" path="m3087,-6512l3096,-6512,3096,-6531,3087,-6531,3087,-6512xe" filled="true" fillcolor="#000000" stroked="false">
                <v:path arrowok="t"/>
                <v:fill type="solid"/>
              </v:shape>
            </v:group>
            <v:group style="position:absolute;left:3087;top:-6512;width:10;height:20" coordorigin="3087,-6512" coordsize="10,20">
              <v:shape style="position:absolute;left:3087;top:-6512;width:10;height:20" coordorigin="3087,-6512" coordsize="10,20" path="m3087,-6493l3096,-6493,3096,-6512,3087,-6512,3087,-6493xe" filled="true" fillcolor="#000000" stroked="false">
                <v:path arrowok="t"/>
                <v:fill type="solid"/>
              </v:shape>
            </v:group>
            <v:group style="position:absolute;left:3087;top:-6493;width:10;height:20" coordorigin="3087,-6493" coordsize="10,20">
              <v:shape style="position:absolute;left:3087;top:-6493;width:10;height:20" coordorigin="3087,-6493" coordsize="10,20" path="m3087,-6473l3096,-6473,3096,-6493,3087,-6493,3087,-6473xe" filled="true" fillcolor="#000000" stroked="false">
                <v:path arrowok="t"/>
                <v:fill type="solid"/>
              </v:shape>
            </v:group>
            <v:group style="position:absolute;left:3087;top:-6473;width:10;height:20" coordorigin="3087,-6473" coordsize="10,20">
              <v:shape style="position:absolute;left:3087;top:-6473;width:10;height:20" coordorigin="3087,-6473" coordsize="10,20" path="m3087,-6454l3096,-6454,3096,-6473,3087,-6473,3087,-6454xe" filled="true" fillcolor="#000000" stroked="false">
                <v:path arrowok="t"/>
                <v:fill type="solid"/>
              </v:shape>
            </v:group>
            <v:group style="position:absolute;left:3087;top:-6454;width:10;height:20" coordorigin="3087,-6454" coordsize="10,20">
              <v:shape style="position:absolute;left:3087;top:-6454;width:10;height:20" coordorigin="3087,-6454" coordsize="10,20" path="m3087,-6435l3096,-6435,3096,-6454,3087,-6454,3087,-6435xe" filled="true" fillcolor="#000000" stroked="false">
                <v:path arrowok="t"/>
                <v:fill type="solid"/>
              </v:shape>
            </v:group>
            <v:group style="position:absolute;left:3087;top:-6435;width:10;height:20" coordorigin="3087,-6435" coordsize="10,20">
              <v:shape style="position:absolute;left:3087;top:-6435;width:10;height:20" coordorigin="3087,-6435" coordsize="10,20" path="m3087,-6416l3096,-6416,3096,-6435,3087,-6435,3087,-6416xe" filled="true" fillcolor="#000000" stroked="false">
                <v:path arrowok="t"/>
                <v:fill type="solid"/>
              </v:shape>
            </v:group>
            <v:group style="position:absolute;left:3087;top:-6416;width:10;height:20" coordorigin="3087,-6416" coordsize="10,20">
              <v:shape style="position:absolute;left:3087;top:-6416;width:10;height:20" coordorigin="3087,-6416" coordsize="10,20" path="m3087,-6397l3096,-6397,3096,-6416,3087,-6416,3087,-6397xe" filled="true" fillcolor="#000000" stroked="false">
                <v:path arrowok="t"/>
                <v:fill type="solid"/>
              </v:shape>
            </v:group>
            <v:group style="position:absolute;left:3087;top:-6397;width:10;height:20" coordorigin="3087,-6397" coordsize="10,20">
              <v:shape style="position:absolute;left:3087;top:-6397;width:10;height:20" coordorigin="3087,-6397" coordsize="10,20" path="m3087,-6377l3096,-6377,3096,-6397,3087,-6397,3087,-6377xe" filled="true" fillcolor="#000000" stroked="false">
                <v:path arrowok="t"/>
                <v:fill type="solid"/>
              </v:shape>
            </v:group>
            <v:group style="position:absolute;left:3087;top:-6377;width:10;height:20" coordorigin="3087,-6377" coordsize="10,20">
              <v:shape style="position:absolute;left:3087;top:-6377;width:10;height:20" coordorigin="3087,-6377" coordsize="10,20" path="m3087,-6358l3096,-6358,3096,-6377,3087,-6377,3087,-6358xe" filled="true" fillcolor="#000000" stroked="false">
                <v:path arrowok="t"/>
                <v:fill type="solid"/>
              </v:shape>
            </v:group>
            <v:group style="position:absolute;left:3087;top:-6358;width:10;height:20" coordorigin="3087,-6358" coordsize="10,20">
              <v:shape style="position:absolute;left:3087;top:-6358;width:10;height:20" coordorigin="3087,-6358" coordsize="10,20" path="m3087,-6339l3096,-6339,3096,-6358,3087,-6358,3087,-6339xe" filled="true" fillcolor="#000000" stroked="false">
                <v:path arrowok="t"/>
                <v:fill type="solid"/>
              </v:shape>
            </v:group>
            <v:group style="position:absolute;left:3087;top:-6339;width:10;height:20" coordorigin="3087,-6339" coordsize="10,20">
              <v:shape style="position:absolute;left:3087;top:-6339;width:10;height:20" coordorigin="3087,-6339" coordsize="10,20" path="m3087,-6320l3096,-6320,3096,-6339,3087,-6339,3087,-6320xe" filled="true" fillcolor="#000000" stroked="false">
                <v:path arrowok="t"/>
                <v:fill type="solid"/>
              </v:shape>
            </v:group>
            <v:group style="position:absolute;left:3087;top:-6320;width:10;height:20" coordorigin="3087,-6320" coordsize="10,20">
              <v:shape style="position:absolute;left:3087;top:-6320;width:10;height:20" coordorigin="3087,-6320" coordsize="10,20" path="m3087,-6301l3096,-6301,3096,-6320,3087,-6320,3087,-6301xe" filled="true" fillcolor="#000000" stroked="false">
                <v:path arrowok="t"/>
                <v:fill type="solid"/>
              </v:shape>
            </v:group>
            <v:group style="position:absolute;left:3087;top:-6301;width:10;height:20" coordorigin="3087,-6301" coordsize="10,20">
              <v:shape style="position:absolute;left:3087;top:-6301;width:10;height:20" coordorigin="3087,-6301" coordsize="10,20" path="m3087,-6281l3096,-6281,3096,-6301,3087,-6301,3087,-6281xe" filled="true" fillcolor="#000000" stroked="false">
                <v:path arrowok="t"/>
                <v:fill type="solid"/>
              </v:shape>
            </v:group>
            <v:group style="position:absolute;left:3087;top:-6281;width:10;height:20" coordorigin="3087,-6281" coordsize="10,20">
              <v:shape style="position:absolute;left:3087;top:-6281;width:10;height:20" coordorigin="3087,-6281" coordsize="10,20" path="m3087,-6262l3096,-6262,3096,-6281,3087,-6281,3087,-6262xe" filled="true" fillcolor="#000000" stroked="false">
                <v:path arrowok="t"/>
                <v:fill type="solid"/>
              </v:shape>
            </v:group>
            <v:group style="position:absolute;left:3087;top:-6262;width:10;height:20" coordorigin="3087,-6262" coordsize="10,20">
              <v:shape style="position:absolute;left:3087;top:-6262;width:10;height:20" coordorigin="3087,-6262" coordsize="10,20" path="m3087,-6243l3096,-6243,3096,-6262,3087,-6262,3087,-6243xe" filled="true" fillcolor="#000000" stroked="false">
                <v:path arrowok="t"/>
                <v:fill type="solid"/>
              </v:shape>
            </v:group>
            <v:group style="position:absolute;left:3087;top:-6243;width:10;height:20" coordorigin="3087,-6243" coordsize="10,20">
              <v:shape style="position:absolute;left:3087;top:-6243;width:10;height:20" coordorigin="3087,-6243" coordsize="10,20" path="m3087,-6224l3096,-6224,3096,-6243,3087,-6243,3087,-6224xe" filled="true" fillcolor="#000000" stroked="false">
                <v:path arrowok="t"/>
                <v:fill type="solid"/>
              </v:shape>
            </v:group>
            <v:group style="position:absolute;left:3087;top:-6224;width:10;height:20" coordorigin="3087,-6224" coordsize="10,20">
              <v:shape style="position:absolute;left:3087;top:-6224;width:10;height:20" coordorigin="3087,-6224" coordsize="10,20" path="m3087,-6205l3096,-6205,3096,-6224,3087,-6224,3087,-6205xe" filled="true" fillcolor="#000000" stroked="false">
                <v:path arrowok="t"/>
                <v:fill type="solid"/>
              </v:shape>
            </v:group>
            <v:group style="position:absolute;left:3087;top:-6205;width:10;height:20" coordorigin="3087,-6205" coordsize="10,20">
              <v:shape style="position:absolute;left:3087;top:-6205;width:10;height:20" coordorigin="3087,-6205" coordsize="10,20" path="m3087,-6185l3096,-6185,3096,-6205,3087,-6205,3087,-6185xe" filled="true" fillcolor="#000000" stroked="false">
                <v:path arrowok="t"/>
                <v:fill type="solid"/>
              </v:shape>
            </v:group>
            <v:group style="position:absolute;left:3087;top:-6185;width:10;height:20" coordorigin="3087,-6185" coordsize="10,20">
              <v:shape style="position:absolute;left:3087;top:-6185;width:10;height:20" coordorigin="3087,-6185" coordsize="10,20" path="m3087,-6166l3096,-6166,3096,-6185,3087,-6185,3087,-6166xe" filled="true" fillcolor="#000000" stroked="false">
                <v:path arrowok="t"/>
                <v:fill type="solid"/>
              </v:shape>
            </v:group>
            <v:group style="position:absolute;left:3087;top:-6166;width:10;height:20" coordorigin="3087,-6166" coordsize="10,20">
              <v:shape style="position:absolute;left:3087;top:-6166;width:10;height:20" coordorigin="3087,-6166" coordsize="10,20" path="m3087,-6147l3096,-6147,3096,-6166,3087,-6166,3087,-6147xe" filled="true" fillcolor="#000000" stroked="false">
                <v:path arrowok="t"/>
                <v:fill type="solid"/>
              </v:shape>
            </v:group>
            <v:group style="position:absolute;left:3087;top:-6147;width:10;height:20" coordorigin="3087,-6147" coordsize="10,20">
              <v:shape style="position:absolute;left:3087;top:-6147;width:10;height:20" coordorigin="3087,-6147" coordsize="10,20" path="m3087,-6128l3096,-6128,3096,-6147,3087,-6147,3087,-6128xe" filled="true" fillcolor="#000000" stroked="false">
                <v:path arrowok="t"/>
                <v:fill type="solid"/>
              </v:shape>
            </v:group>
            <v:group style="position:absolute;left:4907;top:-6877;width:10;height:20" coordorigin="4907,-6877" coordsize="10,20">
              <v:shape style="position:absolute;left:4907;top:-6877;width:10;height:20" coordorigin="4907,-6877" coordsize="10,20" path="m4907,-6857l4916,-6857,4916,-6877,4907,-6877,4907,-6857xe" filled="true" fillcolor="#000000" stroked="false">
                <v:path arrowok="t"/>
                <v:fill type="solid"/>
              </v:shape>
            </v:group>
            <v:group style="position:absolute;left:4907;top:-6857;width:10;height:20" coordorigin="4907,-6857" coordsize="10,20">
              <v:shape style="position:absolute;left:4907;top:-6857;width:10;height:20" coordorigin="4907,-6857" coordsize="10,20" path="m4907,-6838l4916,-6838,4916,-6857,4907,-6857,4907,-6838xe" filled="true" fillcolor="#000000" stroked="false">
                <v:path arrowok="t"/>
                <v:fill type="solid"/>
              </v:shape>
            </v:group>
            <v:group style="position:absolute;left:4907;top:-6838;width:10;height:20" coordorigin="4907,-6838" coordsize="10,20">
              <v:shape style="position:absolute;left:4907;top:-6838;width:10;height:20" coordorigin="4907,-6838" coordsize="10,20" path="m4907,-6819l4916,-6819,4916,-6838,4907,-6838,4907,-6819xe" filled="true" fillcolor="#000000" stroked="false">
                <v:path arrowok="t"/>
                <v:fill type="solid"/>
              </v:shape>
            </v:group>
            <v:group style="position:absolute;left:4907;top:-6819;width:10;height:20" coordorigin="4907,-6819" coordsize="10,20">
              <v:shape style="position:absolute;left:4907;top:-6819;width:10;height:20" coordorigin="4907,-6819" coordsize="10,20" path="m4907,-6800l4916,-6800,4916,-6819,4907,-6819,4907,-6800xe" filled="true" fillcolor="#000000" stroked="false">
                <v:path arrowok="t"/>
                <v:fill type="solid"/>
              </v:shape>
            </v:group>
            <v:group style="position:absolute;left:4907;top:-6800;width:10;height:20" coordorigin="4907,-6800" coordsize="10,20">
              <v:shape style="position:absolute;left:4907;top:-6800;width:10;height:20" coordorigin="4907,-6800" coordsize="10,20" path="m4907,-6781l4916,-6781,4916,-6800,4907,-6800,4907,-6781xe" filled="true" fillcolor="#000000" stroked="false">
                <v:path arrowok="t"/>
                <v:fill type="solid"/>
              </v:shape>
            </v:group>
            <v:group style="position:absolute;left:4907;top:-6781;width:10;height:20" coordorigin="4907,-6781" coordsize="10,20">
              <v:shape style="position:absolute;left:4907;top:-6781;width:10;height:20" coordorigin="4907,-6781" coordsize="10,20" path="m4907,-6761l4916,-6761,4916,-6781,4907,-6781,4907,-6761xe" filled="true" fillcolor="#000000" stroked="false">
                <v:path arrowok="t"/>
                <v:fill type="solid"/>
              </v:shape>
            </v:group>
            <v:group style="position:absolute;left:4907;top:-6761;width:10;height:20" coordorigin="4907,-6761" coordsize="10,20">
              <v:shape style="position:absolute;left:4907;top:-6761;width:10;height:20" coordorigin="4907,-6761" coordsize="10,20" path="m4907,-6742l4916,-6742,4916,-6761,4907,-6761,4907,-6742xe" filled="true" fillcolor="#000000" stroked="false">
                <v:path arrowok="t"/>
                <v:fill type="solid"/>
              </v:shape>
            </v:group>
            <v:group style="position:absolute;left:4907;top:-6742;width:10;height:20" coordorigin="4907,-6742" coordsize="10,20">
              <v:shape style="position:absolute;left:4907;top:-6742;width:10;height:20" coordorigin="4907,-6742" coordsize="10,20" path="m4907,-6723l4916,-6723,4916,-6742,4907,-6742,4907,-6723xe" filled="true" fillcolor="#000000" stroked="false">
                <v:path arrowok="t"/>
                <v:fill type="solid"/>
              </v:shape>
            </v:group>
            <v:group style="position:absolute;left:4907;top:-6723;width:10;height:20" coordorigin="4907,-6723" coordsize="10,20">
              <v:shape style="position:absolute;left:4907;top:-6723;width:10;height:20" coordorigin="4907,-6723" coordsize="10,20" path="m4907,-6704l4916,-6704,4916,-6723,4907,-6723,4907,-6704xe" filled="true" fillcolor="#000000" stroked="false">
                <v:path arrowok="t"/>
                <v:fill type="solid"/>
              </v:shape>
            </v:group>
            <v:group style="position:absolute;left:4907;top:-6704;width:10;height:20" coordorigin="4907,-6704" coordsize="10,20">
              <v:shape style="position:absolute;left:4907;top:-6704;width:10;height:20" coordorigin="4907,-6704" coordsize="10,20" path="m4907,-6685l4916,-6685,4916,-6704,4907,-6704,4907,-6685xe" filled="true" fillcolor="#000000" stroked="false">
                <v:path arrowok="t"/>
                <v:fill type="solid"/>
              </v:shape>
            </v:group>
            <v:group style="position:absolute;left:4907;top:-6685;width:10;height:20" coordorigin="4907,-6685" coordsize="10,20">
              <v:shape style="position:absolute;left:4907;top:-6685;width:10;height:20" coordorigin="4907,-6685" coordsize="10,20" path="m4907,-6665l4916,-6665,4916,-6685,4907,-6685,4907,-6665xe" filled="true" fillcolor="#000000" stroked="false">
                <v:path arrowok="t"/>
                <v:fill type="solid"/>
              </v:shape>
            </v:group>
            <v:group style="position:absolute;left:4907;top:-6665;width:10;height:20" coordorigin="4907,-6665" coordsize="10,20">
              <v:shape style="position:absolute;left:4907;top:-6665;width:10;height:20" coordorigin="4907,-6665" coordsize="10,20" path="m4907,-6646l4916,-6646,4916,-6665,4907,-6665,4907,-6646xe" filled="true" fillcolor="#000000" stroked="false">
                <v:path arrowok="t"/>
                <v:fill type="solid"/>
              </v:shape>
            </v:group>
            <v:group style="position:absolute;left:4907;top:-6646;width:10;height:20" coordorigin="4907,-6646" coordsize="10,20">
              <v:shape style="position:absolute;left:4907;top:-6646;width:10;height:20" coordorigin="4907,-6646" coordsize="10,20" path="m4907,-6627l4916,-6627,4916,-6646,4907,-6646,4907,-6627xe" filled="true" fillcolor="#000000" stroked="false">
                <v:path arrowok="t"/>
                <v:fill type="solid"/>
              </v:shape>
            </v:group>
            <v:group style="position:absolute;left:4907;top:-6627;width:10;height:20" coordorigin="4907,-6627" coordsize="10,20">
              <v:shape style="position:absolute;left:4907;top:-6627;width:10;height:20" coordorigin="4907,-6627" coordsize="10,20" path="m4907,-6608l4916,-6608,4916,-6627,4907,-6627,4907,-6608xe" filled="true" fillcolor="#000000" stroked="false">
                <v:path arrowok="t"/>
                <v:fill type="solid"/>
              </v:shape>
            </v:group>
            <v:group style="position:absolute;left:4907;top:-6608;width:10;height:20" coordorigin="4907,-6608" coordsize="10,20">
              <v:shape style="position:absolute;left:4907;top:-6608;width:10;height:20" coordorigin="4907,-6608" coordsize="10,20" path="m4907,-6589l4916,-6589,4916,-6608,4907,-6608,4907,-6589xe" filled="true" fillcolor="#000000" stroked="false">
                <v:path arrowok="t"/>
                <v:fill type="solid"/>
              </v:shape>
            </v:group>
            <v:group style="position:absolute;left:4907;top:-6589;width:10;height:20" coordorigin="4907,-6589" coordsize="10,20">
              <v:shape style="position:absolute;left:4907;top:-6589;width:10;height:20" coordorigin="4907,-6589" coordsize="10,20" path="m4907,-6569l4916,-6569,4916,-6589,4907,-6589,4907,-6569xe" filled="true" fillcolor="#000000" stroked="false">
                <v:path arrowok="t"/>
                <v:fill type="solid"/>
              </v:shape>
            </v:group>
            <v:group style="position:absolute;left:4907;top:-6569;width:10;height:20" coordorigin="4907,-6569" coordsize="10,20">
              <v:shape style="position:absolute;left:4907;top:-6569;width:10;height:20" coordorigin="4907,-6569" coordsize="10,20" path="m4907,-6550l4916,-6550,4916,-6569,4907,-6569,4907,-6550xe" filled="true" fillcolor="#000000" stroked="false">
                <v:path arrowok="t"/>
                <v:fill type="solid"/>
              </v:shape>
            </v:group>
            <v:group style="position:absolute;left:4907;top:-6550;width:10;height:20" coordorigin="4907,-6550" coordsize="10,20">
              <v:shape style="position:absolute;left:4907;top:-6550;width:10;height:20" coordorigin="4907,-6550" coordsize="10,20" path="m4907,-6531l4916,-6531,4916,-6550,4907,-6550,4907,-6531xe" filled="true" fillcolor="#000000" stroked="false">
                <v:path arrowok="t"/>
                <v:fill type="solid"/>
              </v:shape>
            </v:group>
            <v:group style="position:absolute;left:4907;top:-6531;width:10;height:20" coordorigin="4907,-6531" coordsize="10,20">
              <v:shape style="position:absolute;left:4907;top:-6531;width:10;height:20" coordorigin="4907,-6531" coordsize="10,20" path="m4907,-6512l4916,-6512,4916,-6531,4907,-6531,4907,-6512xe" filled="true" fillcolor="#000000" stroked="false">
                <v:path arrowok="t"/>
                <v:fill type="solid"/>
              </v:shape>
            </v:group>
            <v:group style="position:absolute;left:4907;top:-6512;width:10;height:20" coordorigin="4907,-6512" coordsize="10,20">
              <v:shape style="position:absolute;left:4907;top:-6512;width:10;height:20" coordorigin="4907,-6512" coordsize="10,20" path="m4907,-6493l4916,-6493,4916,-6512,4907,-6512,4907,-6493xe" filled="true" fillcolor="#000000" stroked="false">
                <v:path arrowok="t"/>
                <v:fill type="solid"/>
              </v:shape>
            </v:group>
            <v:group style="position:absolute;left:4907;top:-6493;width:10;height:20" coordorigin="4907,-6493" coordsize="10,20">
              <v:shape style="position:absolute;left:4907;top:-6493;width:10;height:20" coordorigin="4907,-6493" coordsize="10,20" path="m4907,-6473l4916,-6473,4916,-6493,4907,-6493,4907,-6473xe" filled="true" fillcolor="#000000" stroked="false">
                <v:path arrowok="t"/>
                <v:fill type="solid"/>
              </v:shape>
            </v:group>
            <v:group style="position:absolute;left:4907;top:-6473;width:10;height:20" coordorigin="4907,-6473" coordsize="10,20">
              <v:shape style="position:absolute;left:4907;top:-6473;width:10;height:20" coordorigin="4907,-6473" coordsize="10,20" path="m4907,-6454l4916,-6454,4916,-6473,4907,-6473,4907,-6454xe" filled="true" fillcolor="#000000" stroked="false">
                <v:path arrowok="t"/>
                <v:fill type="solid"/>
              </v:shape>
            </v:group>
            <v:group style="position:absolute;left:4907;top:-6454;width:10;height:20" coordorigin="4907,-6454" coordsize="10,20">
              <v:shape style="position:absolute;left:4907;top:-6454;width:10;height:20" coordorigin="4907,-6454" coordsize="10,20" path="m4907,-6435l4916,-6435,4916,-6454,4907,-6454,4907,-6435xe" filled="true" fillcolor="#000000" stroked="false">
                <v:path arrowok="t"/>
                <v:fill type="solid"/>
              </v:shape>
            </v:group>
            <v:group style="position:absolute;left:4907;top:-6435;width:10;height:20" coordorigin="4907,-6435" coordsize="10,20">
              <v:shape style="position:absolute;left:4907;top:-6435;width:10;height:20" coordorigin="4907,-6435" coordsize="10,20" path="m4907,-6416l4916,-6416,4916,-6435,4907,-6435,4907,-6416xe" filled="true" fillcolor="#000000" stroked="false">
                <v:path arrowok="t"/>
                <v:fill type="solid"/>
              </v:shape>
            </v:group>
            <v:group style="position:absolute;left:4907;top:-6416;width:10;height:20" coordorigin="4907,-6416" coordsize="10,20">
              <v:shape style="position:absolute;left:4907;top:-6416;width:10;height:20" coordorigin="4907,-6416" coordsize="10,20" path="m4907,-6397l4916,-6397,4916,-6416,4907,-6416,4907,-6397xe" filled="true" fillcolor="#000000" stroked="false">
                <v:path arrowok="t"/>
                <v:fill type="solid"/>
              </v:shape>
            </v:group>
            <v:group style="position:absolute;left:4907;top:-6397;width:10;height:20" coordorigin="4907,-6397" coordsize="10,20">
              <v:shape style="position:absolute;left:4907;top:-6397;width:10;height:20" coordorigin="4907,-6397" coordsize="10,20" path="m4907,-6377l4916,-6377,4916,-6397,4907,-6397,4907,-6377xe" filled="true" fillcolor="#000000" stroked="false">
                <v:path arrowok="t"/>
                <v:fill type="solid"/>
              </v:shape>
            </v:group>
            <v:group style="position:absolute;left:4907;top:-6377;width:10;height:20" coordorigin="4907,-6377" coordsize="10,20">
              <v:shape style="position:absolute;left:4907;top:-6377;width:10;height:20" coordorigin="4907,-6377" coordsize="10,20" path="m4907,-6358l4916,-6358,4916,-6377,4907,-6377,4907,-6358xe" filled="true" fillcolor="#000000" stroked="false">
                <v:path arrowok="t"/>
                <v:fill type="solid"/>
              </v:shape>
            </v:group>
            <v:group style="position:absolute;left:4907;top:-6358;width:10;height:20" coordorigin="4907,-6358" coordsize="10,20">
              <v:shape style="position:absolute;left:4907;top:-6358;width:10;height:20" coordorigin="4907,-6358" coordsize="10,20" path="m4907,-6339l4916,-6339,4916,-6358,4907,-6358,4907,-6339xe" filled="true" fillcolor="#000000" stroked="false">
                <v:path arrowok="t"/>
                <v:fill type="solid"/>
              </v:shape>
            </v:group>
            <v:group style="position:absolute;left:4907;top:-6339;width:10;height:20" coordorigin="4907,-6339" coordsize="10,20">
              <v:shape style="position:absolute;left:4907;top:-6339;width:10;height:20" coordorigin="4907,-6339" coordsize="10,20" path="m4907,-6320l4916,-6320,4916,-6339,4907,-6339,4907,-6320xe" filled="true" fillcolor="#000000" stroked="false">
                <v:path arrowok="t"/>
                <v:fill type="solid"/>
              </v:shape>
            </v:group>
            <v:group style="position:absolute;left:4907;top:-6320;width:10;height:20" coordorigin="4907,-6320" coordsize="10,20">
              <v:shape style="position:absolute;left:4907;top:-6320;width:10;height:20" coordorigin="4907,-6320" coordsize="10,20" path="m4907,-6301l4916,-6301,4916,-6320,4907,-6320,4907,-6301xe" filled="true" fillcolor="#000000" stroked="false">
                <v:path arrowok="t"/>
                <v:fill type="solid"/>
              </v:shape>
            </v:group>
            <v:group style="position:absolute;left:4907;top:-6301;width:10;height:20" coordorigin="4907,-6301" coordsize="10,20">
              <v:shape style="position:absolute;left:4907;top:-6301;width:10;height:20" coordorigin="4907,-6301" coordsize="10,20" path="m4907,-6281l4916,-6281,4916,-6301,4907,-6301,4907,-6281xe" filled="true" fillcolor="#000000" stroked="false">
                <v:path arrowok="t"/>
                <v:fill type="solid"/>
              </v:shape>
            </v:group>
            <v:group style="position:absolute;left:4907;top:-6281;width:10;height:20" coordorigin="4907,-6281" coordsize="10,20">
              <v:shape style="position:absolute;left:4907;top:-6281;width:10;height:20" coordorigin="4907,-6281" coordsize="10,20" path="m4907,-6262l4916,-6262,4916,-6281,4907,-6281,4907,-6262xe" filled="true" fillcolor="#000000" stroked="false">
                <v:path arrowok="t"/>
                <v:fill type="solid"/>
              </v:shape>
            </v:group>
            <v:group style="position:absolute;left:4907;top:-6262;width:10;height:20" coordorigin="4907,-6262" coordsize="10,20">
              <v:shape style="position:absolute;left:4907;top:-6262;width:10;height:20" coordorigin="4907,-6262" coordsize="10,20" path="m4907,-6243l4916,-6243,4916,-6262,4907,-6262,4907,-6243xe" filled="true" fillcolor="#000000" stroked="false">
                <v:path arrowok="t"/>
                <v:fill type="solid"/>
              </v:shape>
            </v:group>
            <v:group style="position:absolute;left:4907;top:-6243;width:10;height:20" coordorigin="4907,-6243" coordsize="10,20">
              <v:shape style="position:absolute;left:4907;top:-6243;width:10;height:20" coordorigin="4907,-6243" coordsize="10,20" path="m4907,-6224l4916,-6224,4916,-6243,4907,-6243,4907,-6224xe" filled="true" fillcolor="#000000" stroked="false">
                <v:path arrowok="t"/>
                <v:fill type="solid"/>
              </v:shape>
            </v:group>
            <v:group style="position:absolute;left:4907;top:-6224;width:10;height:20" coordorigin="4907,-6224" coordsize="10,20">
              <v:shape style="position:absolute;left:4907;top:-6224;width:10;height:20" coordorigin="4907,-6224" coordsize="10,20" path="m4907,-6205l4916,-6205,4916,-6224,4907,-6224,4907,-6205xe" filled="true" fillcolor="#000000" stroked="false">
                <v:path arrowok="t"/>
                <v:fill type="solid"/>
              </v:shape>
            </v:group>
            <v:group style="position:absolute;left:4907;top:-6205;width:10;height:20" coordorigin="4907,-6205" coordsize="10,20">
              <v:shape style="position:absolute;left:4907;top:-6205;width:10;height:20" coordorigin="4907,-6205" coordsize="10,20" path="m4907,-6185l4916,-6185,4916,-6205,4907,-6205,4907,-6185xe" filled="true" fillcolor="#000000" stroked="false">
                <v:path arrowok="t"/>
                <v:fill type="solid"/>
              </v:shape>
            </v:group>
            <v:group style="position:absolute;left:4907;top:-6185;width:10;height:20" coordorigin="4907,-6185" coordsize="10,20">
              <v:shape style="position:absolute;left:4907;top:-6185;width:10;height:20" coordorigin="4907,-6185" coordsize="10,20" path="m4907,-6166l4916,-6166,4916,-6185,4907,-6185,4907,-6166xe" filled="true" fillcolor="#000000" stroked="false">
                <v:path arrowok="t"/>
                <v:fill type="solid"/>
              </v:shape>
            </v:group>
            <v:group style="position:absolute;left:4907;top:-6166;width:10;height:20" coordorigin="4907,-6166" coordsize="10,20">
              <v:shape style="position:absolute;left:4907;top:-6166;width:10;height:20" coordorigin="4907,-6166" coordsize="10,20" path="m4907,-6147l4916,-6147,4916,-6166,4907,-6166,4907,-6147xe" filled="true" fillcolor="#000000" stroked="false">
                <v:path arrowok="t"/>
                <v:fill type="solid"/>
              </v:shape>
            </v:group>
            <v:group style="position:absolute;left:4907;top:-6147;width:10;height:20" coordorigin="4907,-6147" coordsize="10,20">
              <v:shape style="position:absolute;left:4907;top:-6147;width:10;height:20" coordorigin="4907,-6147" coordsize="10,20" path="m4907,-6128l4916,-6128,4916,-6147,4907,-6147,4907,-6128xe" filled="true" fillcolor="#000000" stroked="false">
                <v:path arrowok="t"/>
                <v:fill type="solid"/>
              </v:shape>
            </v:group>
            <v:group style="position:absolute;left:6649;top:-6877;width:10;height:20" coordorigin="6649,-6877" coordsize="10,20">
              <v:shape style="position:absolute;left:6649;top:-6877;width:10;height:20" coordorigin="6649,-6877" coordsize="10,20" path="m6649,-6857l6659,-6857,6659,-6877,6649,-6877,6649,-6857xe" filled="true" fillcolor="#000000" stroked="false">
                <v:path arrowok="t"/>
                <v:fill type="solid"/>
              </v:shape>
            </v:group>
            <v:group style="position:absolute;left:6649;top:-6857;width:10;height:20" coordorigin="6649,-6857" coordsize="10,20">
              <v:shape style="position:absolute;left:6649;top:-6857;width:10;height:20" coordorigin="6649,-6857" coordsize="10,20" path="m6649,-6838l6659,-6838,6659,-6857,6649,-6857,6649,-6838xe" filled="true" fillcolor="#000000" stroked="false">
                <v:path arrowok="t"/>
                <v:fill type="solid"/>
              </v:shape>
            </v:group>
            <v:group style="position:absolute;left:6649;top:-6838;width:10;height:20" coordorigin="6649,-6838" coordsize="10,20">
              <v:shape style="position:absolute;left:6649;top:-6838;width:10;height:20" coordorigin="6649,-6838" coordsize="10,20" path="m6649,-6819l6659,-6819,6659,-6838,6649,-6838,6649,-6819xe" filled="true" fillcolor="#000000" stroked="false">
                <v:path arrowok="t"/>
                <v:fill type="solid"/>
              </v:shape>
            </v:group>
            <v:group style="position:absolute;left:6649;top:-6819;width:10;height:20" coordorigin="6649,-6819" coordsize="10,20">
              <v:shape style="position:absolute;left:6649;top:-6819;width:10;height:20" coordorigin="6649,-6819" coordsize="10,20" path="m6649,-6800l6659,-6800,6659,-6819,6649,-6819,6649,-6800xe" filled="true" fillcolor="#000000" stroked="false">
                <v:path arrowok="t"/>
                <v:fill type="solid"/>
              </v:shape>
            </v:group>
            <v:group style="position:absolute;left:6649;top:-6800;width:10;height:20" coordorigin="6649,-6800" coordsize="10,20">
              <v:shape style="position:absolute;left:6649;top:-6800;width:10;height:20" coordorigin="6649,-6800" coordsize="10,20" path="m6649,-6781l6659,-6781,6659,-6800,6649,-6800,6649,-6781xe" filled="true" fillcolor="#000000" stroked="false">
                <v:path arrowok="t"/>
                <v:fill type="solid"/>
              </v:shape>
            </v:group>
            <v:group style="position:absolute;left:6649;top:-6781;width:10;height:20" coordorigin="6649,-6781" coordsize="10,20">
              <v:shape style="position:absolute;left:6649;top:-6781;width:10;height:20" coordorigin="6649,-6781" coordsize="10,20" path="m6649,-6761l6659,-6761,6659,-6781,6649,-6781,6649,-6761xe" filled="true" fillcolor="#000000" stroked="false">
                <v:path arrowok="t"/>
                <v:fill type="solid"/>
              </v:shape>
            </v:group>
            <v:group style="position:absolute;left:6649;top:-6761;width:10;height:20" coordorigin="6649,-6761" coordsize="10,20">
              <v:shape style="position:absolute;left:6649;top:-6761;width:10;height:20" coordorigin="6649,-6761" coordsize="10,20" path="m6649,-6742l6659,-6742,6659,-6761,6649,-6761,6649,-6742xe" filled="true" fillcolor="#000000" stroked="false">
                <v:path arrowok="t"/>
                <v:fill type="solid"/>
              </v:shape>
            </v:group>
            <v:group style="position:absolute;left:6649;top:-6742;width:10;height:20" coordorigin="6649,-6742" coordsize="10,20">
              <v:shape style="position:absolute;left:6649;top:-6742;width:10;height:20" coordorigin="6649,-6742" coordsize="10,20" path="m6649,-6723l6659,-6723,6659,-6742,6649,-6742,6649,-6723xe" filled="true" fillcolor="#000000" stroked="false">
                <v:path arrowok="t"/>
                <v:fill type="solid"/>
              </v:shape>
            </v:group>
            <v:group style="position:absolute;left:6649;top:-6723;width:10;height:20" coordorigin="6649,-6723" coordsize="10,20">
              <v:shape style="position:absolute;left:6649;top:-6723;width:10;height:20" coordorigin="6649,-6723" coordsize="10,20" path="m6649,-6704l6659,-6704,6659,-6723,6649,-6723,6649,-6704xe" filled="true" fillcolor="#000000" stroked="false">
                <v:path arrowok="t"/>
                <v:fill type="solid"/>
              </v:shape>
            </v:group>
            <v:group style="position:absolute;left:6649;top:-6704;width:10;height:20" coordorigin="6649,-6704" coordsize="10,20">
              <v:shape style="position:absolute;left:6649;top:-6704;width:10;height:20" coordorigin="6649,-6704" coordsize="10,20" path="m6649,-6685l6659,-6685,6659,-6704,6649,-6704,6649,-6685xe" filled="true" fillcolor="#000000" stroked="false">
                <v:path arrowok="t"/>
                <v:fill type="solid"/>
              </v:shape>
            </v:group>
            <v:group style="position:absolute;left:6649;top:-6685;width:10;height:20" coordorigin="6649,-6685" coordsize="10,20">
              <v:shape style="position:absolute;left:6649;top:-6685;width:10;height:20" coordorigin="6649,-6685" coordsize="10,20" path="m6649,-6665l6659,-6665,6659,-6685,6649,-6685,6649,-6665xe" filled="true" fillcolor="#000000" stroked="false">
                <v:path arrowok="t"/>
                <v:fill type="solid"/>
              </v:shape>
            </v:group>
            <v:group style="position:absolute;left:6649;top:-6665;width:10;height:20" coordorigin="6649,-6665" coordsize="10,20">
              <v:shape style="position:absolute;left:6649;top:-6665;width:10;height:20" coordorigin="6649,-6665" coordsize="10,20" path="m6649,-6646l6659,-6646,6659,-6665,6649,-6665,6649,-6646xe" filled="true" fillcolor="#000000" stroked="false">
                <v:path arrowok="t"/>
                <v:fill type="solid"/>
              </v:shape>
            </v:group>
            <v:group style="position:absolute;left:6649;top:-6646;width:10;height:20" coordorigin="6649,-6646" coordsize="10,20">
              <v:shape style="position:absolute;left:6649;top:-6646;width:10;height:20" coordorigin="6649,-6646" coordsize="10,20" path="m6649,-6627l6659,-6627,6659,-6646,6649,-6646,6649,-6627xe" filled="true" fillcolor="#000000" stroked="false">
                <v:path arrowok="t"/>
                <v:fill type="solid"/>
              </v:shape>
            </v:group>
            <v:group style="position:absolute;left:6649;top:-6627;width:10;height:20" coordorigin="6649,-6627" coordsize="10,20">
              <v:shape style="position:absolute;left:6649;top:-6627;width:10;height:20" coordorigin="6649,-6627" coordsize="10,20" path="m6649,-6608l6659,-6608,6659,-6627,6649,-6627,6649,-6608xe" filled="true" fillcolor="#000000" stroked="false">
                <v:path arrowok="t"/>
                <v:fill type="solid"/>
              </v:shape>
            </v:group>
            <v:group style="position:absolute;left:6649;top:-6608;width:10;height:20" coordorigin="6649,-6608" coordsize="10,20">
              <v:shape style="position:absolute;left:6649;top:-6608;width:10;height:20" coordorigin="6649,-6608" coordsize="10,20" path="m6649,-6589l6659,-6589,6659,-6608,6649,-6608,6649,-6589xe" filled="true" fillcolor="#000000" stroked="false">
                <v:path arrowok="t"/>
                <v:fill type="solid"/>
              </v:shape>
            </v:group>
            <v:group style="position:absolute;left:6649;top:-6589;width:10;height:20" coordorigin="6649,-6589" coordsize="10,20">
              <v:shape style="position:absolute;left:6649;top:-6589;width:10;height:20" coordorigin="6649,-6589" coordsize="10,20" path="m6649,-6569l6659,-6569,6659,-6589,6649,-6589,6649,-6569xe" filled="true" fillcolor="#000000" stroked="false">
                <v:path arrowok="t"/>
                <v:fill type="solid"/>
              </v:shape>
            </v:group>
            <v:group style="position:absolute;left:6649;top:-6569;width:10;height:20" coordorigin="6649,-6569" coordsize="10,20">
              <v:shape style="position:absolute;left:6649;top:-6569;width:10;height:20" coordorigin="6649,-6569" coordsize="10,20" path="m6649,-6550l6659,-6550,6659,-6569,6649,-6569,6649,-6550xe" filled="true" fillcolor="#000000" stroked="false">
                <v:path arrowok="t"/>
                <v:fill type="solid"/>
              </v:shape>
            </v:group>
            <v:group style="position:absolute;left:6649;top:-6550;width:10;height:20" coordorigin="6649,-6550" coordsize="10,20">
              <v:shape style="position:absolute;left:6649;top:-6550;width:10;height:20" coordorigin="6649,-6550" coordsize="10,20" path="m6649,-6531l6659,-6531,6659,-6550,6649,-6550,6649,-6531xe" filled="true" fillcolor="#000000" stroked="false">
                <v:path arrowok="t"/>
                <v:fill type="solid"/>
              </v:shape>
            </v:group>
            <v:group style="position:absolute;left:6649;top:-6531;width:10;height:20" coordorigin="6649,-6531" coordsize="10,20">
              <v:shape style="position:absolute;left:6649;top:-6531;width:10;height:20" coordorigin="6649,-6531" coordsize="10,20" path="m6649,-6512l6659,-6512,6659,-6531,6649,-6531,6649,-6512xe" filled="true" fillcolor="#000000" stroked="false">
                <v:path arrowok="t"/>
                <v:fill type="solid"/>
              </v:shape>
            </v:group>
            <v:group style="position:absolute;left:6649;top:-6512;width:10;height:20" coordorigin="6649,-6512" coordsize="10,20">
              <v:shape style="position:absolute;left:6649;top:-6512;width:10;height:20" coordorigin="6649,-6512" coordsize="10,20" path="m6649,-6493l6659,-6493,6659,-6512,6649,-6512,6649,-6493xe" filled="true" fillcolor="#000000" stroked="false">
                <v:path arrowok="t"/>
                <v:fill type="solid"/>
              </v:shape>
            </v:group>
            <v:group style="position:absolute;left:6649;top:-6493;width:10;height:20" coordorigin="6649,-6493" coordsize="10,20">
              <v:shape style="position:absolute;left:6649;top:-6493;width:10;height:20" coordorigin="6649,-6493" coordsize="10,20" path="m6649,-6473l6659,-6473,6659,-6493,6649,-6493,6649,-6473xe" filled="true" fillcolor="#000000" stroked="false">
                <v:path arrowok="t"/>
                <v:fill type="solid"/>
              </v:shape>
            </v:group>
            <v:group style="position:absolute;left:6649;top:-6473;width:10;height:20" coordorigin="6649,-6473" coordsize="10,20">
              <v:shape style="position:absolute;left:6649;top:-6473;width:10;height:20" coordorigin="6649,-6473" coordsize="10,20" path="m6649,-6454l6659,-6454,6659,-6473,6649,-6473,6649,-6454xe" filled="true" fillcolor="#000000" stroked="false">
                <v:path arrowok="t"/>
                <v:fill type="solid"/>
              </v:shape>
            </v:group>
            <v:group style="position:absolute;left:6649;top:-6454;width:10;height:20" coordorigin="6649,-6454" coordsize="10,20">
              <v:shape style="position:absolute;left:6649;top:-6454;width:10;height:20" coordorigin="6649,-6454" coordsize="10,20" path="m6649,-6435l6659,-6435,6659,-6454,6649,-6454,6649,-6435xe" filled="true" fillcolor="#000000" stroked="false">
                <v:path arrowok="t"/>
                <v:fill type="solid"/>
              </v:shape>
            </v:group>
            <v:group style="position:absolute;left:6649;top:-6435;width:10;height:20" coordorigin="6649,-6435" coordsize="10,20">
              <v:shape style="position:absolute;left:6649;top:-6435;width:10;height:20" coordorigin="6649,-6435" coordsize="10,20" path="m6649,-6416l6659,-6416,6659,-6435,6649,-6435,6649,-6416xe" filled="true" fillcolor="#000000" stroked="false">
                <v:path arrowok="t"/>
                <v:fill type="solid"/>
              </v:shape>
            </v:group>
            <v:group style="position:absolute;left:6649;top:-6416;width:10;height:20" coordorigin="6649,-6416" coordsize="10,20">
              <v:shape style="position:absolute;left:6649;top:-6416;width:10;height:20" coordorigin="6649,-6416" coordsize="10,20" path="m6649,-6397l6659,-6397,6659,-6416,6649,-6416,6649,-6397xe" filled="true" fillcolor="#000000" stroked="false">
                <v:path arrowok="t"/>
                <v:fill type="solid"/>
              </v:shape>
            </v:group>
            <v:group style="position:absolute;left:6649;top:-6397;width:10;height:20" coordorigin="6649,-6397" coordsize="10,20">
              <v:shape style="position:absolute;left:6649;top:-6397;width:10;height:20" coordorigin="6649,-6397" coordsize="10,20" path="m6649,-6377l6659,-6377,6659,-6397,6649,-6397,6649,-6377xe" filled="true" fillcolor="#000000" stroked="false">
                <v:path arrowok="t"/>
                <v:fill type="solid"/>
              </v:shape>
            </v:group>
            <v:group style="position:absolute;left:6649;top:-6377;width:10;height:20" coordorigin="6649,-6377" coordsize="10,20">
              <v:shape style="position:absolute;left:6649;top:-6377;width:10;height:20" coordorigin="6649,-6377" coordsize="10,20" path="m6649,-6358l6659,-6358,6659,-6377,6649,-6377,6649,-6358xe" filled="true" fillcolor="#000000" stroked="false">
                <v:path arrowok="t"/>
                <v:fill type="solid"/>
              </v:shape>
            </v:group>
            <v:group style="position:absolute;left:6649;top:-6358;width:10;height:20" coordorigin="6649,-6358" coordsize="10,20">
              <v:shape style="position:absolute;left:6649;top:-6358;width:10;height:20" coordorigin="6649,-6358" coordsize="10,20" path="m6649,-6339l6659,-6339,6659,-6358,6649,-6358,6649,-6339xe" filled="true" fillcolor="#000000" stroked="false">
                <v:path arrowok="t"/>
                <v:fill type="solid"/>
              </v:shape>
            </v:group>
            <v:group style="position:absolute;left:6649;top:-6339;width:10;height:20" coordorigin="6649,-6339" coordsize="10,20">
              <v:shape style="position:absolute;left:6649;top:-6339;width:10;height:20" coordorigin="6649,-6339" coordsize="10,20" path="m6649,-6320l6659,-6320,6659,-6339,6649,-6339,6649,-6320xe" filled="true" fillcolor="#000000" stroked="false">
                <v:path arrowok="t"/>
                <v:fill type="solid"/>
              </v:shape>
            </v:group>
            <v:group style="position:absolute;left:6649;top:-6320;width:10;height:20" coordorigin="6649,-6320" coordsize="10,20">
              <v:shape style="position:absolute;left:6649;top:-6320;width:10;height:20" coordorigin="6649,-6320" coordsize="10,20" path="m6649,-6301l6659,-6301,6659,-6320,6649,-6320,6649,-6301xe" filled="true" fillcolor="#000000" stroked="false">
                <v:path arrowok="t"/>
                <v:fill type="solid"/>
              </v:shape>
            </v:group>
            <v:group style="position:absolute;left:6649;top:-6301;width:10;height:20" coordorigin="6649,-6301" coordsize="10,20">
              <v:shape style="position:absolute;left:6649;top:-6301;width:10;height:20" coordorigin="6649,-6301" coordsize="10,20" path="m6649,-6281l6659,-6281,6659,-6301,6649,-6301,6649,-6281xe" filled="true" fillcolor="#000000" stroked="false">
                <v:path arrowok="t"/>
                <v:fill type="solid"/>
              </v:shape>
            </v:group>
            <v:group style="position:absolute;left:6649;top:-6281;width:10;height:20" coordorigin="6649,-6281" coordsize="10,20">
              <v:shape style="position:absolute;left:6649;top:-6281;width:10;height:20" coordorigin="6649,-6281" coordsize="10,20" path="m6649,-6262l6659,-6262,6659,-6281,6649,-6281,6649,-6262xe" filled="true" fillcolor="#000000" stroked="false">
                <v:path arrowok="t"/>
                <v:fill type="solid"/>
              </v:shape>
            </v:group>
            <v:group style="position:absolute;left:6649;top:-6262;width:10;height:20" coordorigin="6649,-6262" coordsize="10,20">
              <v:shape style="position:absolute;left:6649;top:-6262;width:10;height:20" coordorigin="6649,-6262" coordsize="10,20" path="m6649,-6243l6659,-6243,6659,-6262,6649,-6262,6649,-6243xe" filled="true" fillcolor="#000000" stroked="false">
                <v:path arrowok="t"/>
                <v:fill type="solid"/>
              </v:shape>
            </v:group>
            <v:group style="position:absolute;left:6649;top:-6243;width:10;height:20" coordorigin="6649,-6243" coordsize="10,20">
              <v:shape style="position:absolute;left:6649;top:-6243;width:10;height:20" coordorigin="6649,-6243" coordsize="10,20" path="m6649,-6224l6659,-6224,6659,-6243,6649,-6243,6649,-6224xe" filled="true" fillcolor="#000000" stroked="false">
                <v:path arrowok="t"/>
                <v:fill type="solid"/>
              </v:shape>
            </v:group>
            <v:group style="position:absolute;left:6649;top:-6224;width:10;height:20" coordorigin="6649,-6224" coordsize="10,20">
              <v:shape style="position:absolute;left:6649;top:-6224;width:10;height:20" coordorigin="6649,-6224" coordsize="10,20" path="m6649,-6205l6659,-6205,6659,-6224,6649,-6224,6649,-6205xe" filled="true" fillcolor="#000000" stroked="false">
                <v:path arrowok="t"/>
                <v:fill type="solid"/>
              </v:shape>
            </v:group>
            <v:group style="position:absolute;left:6649;top:-6205;width:10;height:20" coordorigin="6649,-6205" coordsize="10,20">
              <v:shape style="position:absolute;left:6649;top:-6205;width:10;height:20" coordorigin="6649,-6205" coordsize="10,20" path="m6649,-6185l6659,-6185,6659,-6205,6649,-6205,6649,-6185xe" filled="true" fillcolor="#000000" stroked="false">
                <v:path arrowok="t"/>
                <v:fill type="solid"/>
              </v:shape>
            </v:group>
            <v:group style="position:absolute;left:6649;top:-6185;width:10;height:20" coordorigin="6649,-6185" coordsize="10,20">
              <v:shape style="position:absolute;left:6649;top:-6185;width:10;height:20" coordorigin="6649,-6185" coordsize="10,20" path="m6649,-6166l6659,-6166,6659,-6185,6649,-6185,6649,-6166xe" filled="true" fillcolor="#000000" stroked="false">
                <v:path arrowok="t"/>
                <v:fill type="solid"/>
              </v:shape>
            </v:group>
            <v:group style="position:absolute;left:6649;top:-6166;width:10;height:20" coordorigin="6649,-6166" coordsize="10,20">
              <v:shape style="position:absolute;left:6649;top:-6166;width:10;height:20" coordorigin="6649,-6166" coordsize="10,20" path="m6649,-6147l6659,-6147,6659,-6166,6649,-6166,6649,-6147xe" filled="true" fillcolor="#000000" stroked="false">
                <v:path arrowok="t"/>
                <v:fill type="solid"/>
              </v:shape>
            </v:group>
            <v:group style="position:absolute;left:6649;top:-6147;width:10;height:20" coordorigin="6649,-6147" coordsize="10,20">
              <v:shape style="position:absolute;left:6649;top:-6147;width:10;height:20" coordorigin="6649,-6147" coordsize="10,20" path="m6649,-6128l6659,-6128,6659,-6147,6649,-6147,6649,-6128xe" filled="true" fillcolor="#000000" stroked="false">
                <v:path arrowok="t"/>
                <v:fill type="solid"/>
              </v:shape>
            </v:group>
            <v:group style="position:absolute;left:8466;top:-6877;width:10;height:20" coordorigin="8466,-6877" coordsize="10,20">
              <v:shape style="position:absolute;left:8466;top:-6877;width:10;height:20" coordorigin="8466,-6877" coordsize="10,20" path="m8466,-6857l8476,-6857,8476,-6877,8466,-6877,8466,-6857xe" filled="true" fillcolor="#000000" stroked="false">
                <v:path arrowok="t"/>
                <v:fill type="solid"/>
              </v:shape>
            </v:group>
            <v:group style="position:absolute;left:8466;top:-6857;width:10;height:20" coordorigin="8466,-6857" coordsize="10,20">
              <v:shape style="position:absolute;left:8466;top:-6857;width:10;height:20" coordorigin="8466,-6857" coordsize="10,20" path="m8466,-6838l8476,-6838,8476,-6857,8466,-6857,8466,-6838xe" filled="true" fillcolor="#000000" stroked="false">
                <v:path arrowok="t"/>
                <v:fill type="solid"/>
              </v:shape>
            </v:group>
            <v:group style="position:absolute;left:8466;top:-6838;width:10;height:20" coordorigin="8466,-6838" coordsize="10,20">
              <v:shape style="position:absolute;left:8466;top:-6838;width:10;height:20" coordorigin="8466,-6838" coordsize="10,20" path="m8466,-6819l8476,-6819,8476,-6838,8466,-6838,8466,-6819xe" filled="true" fillcolor="#000000" stroked="false">
                <v:path arrowok="t"/>
                <v:fill type="solid"/>
              </v:shape>
            </v:group>
            <v:group style="position:absolute;left:8466;top:-6819;width:10;height:20" coordorigin="8466,-6819" coordsize="10,20">
              <v:shape style="position:absolute;left:8466;top:-6819;width:10;height:20" coordorigin="8466,-6819" coordsize="10,20" path="m8466,-6800l8476,-6800,8476,-6819,8466,-6819,8466,-6800xe" filled="true" fillcolor="#000000" stroked="false">
                <v:path arrowok="t"/>
                <v:fill type="solid"/>
              </v:shape>
            </v:group>
            <v:group style="position:absolute;left:8466;top:-6800;width:10;height:20" coordorigin="8466,-6800" coordsize="10,20">
              <v:shape style="position:absolute;left:8466;top:-6800;width:10;height:20" coordorigin="8466,-6800" coordsize="10,20" path="m8466,-6781l8476,-6781,8476,-6800,8466,-6800,8466,-6781xe" filled="true" fillcolor="#000000" stroked="false">
                <v:path arrowok="t"/>
                <v:fill type="solid"/>
              </v:shape>
            </v:group>
            <v:group style="position:absolute;left:8466;top:-6781;width:10;height:20" coordorigin="8466,-6781" coordsize="10,20">
              <v:shape style="position:absolute;left:8466;top:-6781;width:10;height:20" coordorigin="8466,-6781" coordsize="10,20" path="m8466,-6761l8476,-6761,8476,-6781,8466,-6781,8466,-6761xe" filled="true" fillcolor="#000000" stroked="false">
                <v:path arrowok="t"/>
                <v:fill type="solid"/>
              </v:shape>
            </v:group>
            <v:group style="position:absolute;left:8466;top:-6761;width:10;height:20" coordorigin="8466,-6761" coordsize="10,20">
              <v:shape style="position:absolute;left:8466;top:-6761;width:10;height:20" coordorigin="8466,-6761" coordsize="10,20" path="m8466,-6742l8476,-6742,8476,-6761,8466,-6761,8466,-6742xe" filled="true" fillcolor="#000000" stroked="false">
                <v:path arrowok="t"/>
                <v:fill type="solid"/>
              </v:shape>
            </v:group>
            <v:group style="position:absolute;left:8466;top:-6742;width:10;height:20" coordorigin="8466,-6742" coordsize="10,20">
              <v:shape style="position:absolute;left:8466;top:-6742;width:10;height:20" coordorigin="8466,-6742" coordsize="10,20" path="m8466,-6723l8476,-6723,8476,-6742,8466,-6742,8466,-6723xe" filled="true" fillcolor="#000000" stroked="false">
                <v:path arrowok="t"/>
                <v:fill type="solid"/>
              </v:shape>
            </v:group>
            <v:group style="position:absolute;left:8466;top:-6723;width:10;height:20" coordorigin="8466,-6723" coordsize="10,20">
              <v:shape style="position:absolute;left:8466;top:-6723;width:10;height:20" coordorigin="8466,-6723" coordsize="10,20" path="m8466,-6704l8476,-6704,8476,-6723,8466,-6723,8466,-6704xe" filled="true" fillcolor="#000000" stroked="false">
                <v:path arrowok="t"/>
                <v:fill type="solid"/>
              </v:shape>
            </v:group>
            <v:group style="position:absolute;left:8466;top:-6704;width:10;height:20" coordorigin="8466,-6704" coordsize="10,20">
              <v:shape style="position:absolute;left:8466;top:-6704;width:10;height:20" coordorigin="8466,-6704" coordsize="10,20" path="m8466,-6685l8476,-6685,8476,-6704,8466,-6704,8466,-6685xe" filled="true" fillcolor="#000000" stroked="false">
                <v:path arrowok="t"/>
                <v:fill type="solid"/>
              </v:shape>
            </v:group>
            <v:group style="position:absolute;left:8466;top:-6685;width:10;height:20" coordorigin="8466,-6685" coordsize="10,20">
              <v:shape style="position:absolute;left:8466;top:-6685;width:10;height:20" coordorigin="8466,-6685" coordsize="10,20" path="m8466,-6665l8476,-6665,8476,-6685,8466,-6685,8466,-6665xe" filled="true" fillcolor="#000000" stroked="false">
                <v:path arrowok="t"/>
                <v:fill type="solid"/>
              </v:shape>
            </v:group>
            <v:group style="position:absolute;left:8466;top:-6665;width:10;height:20" coordorigin="8466,-6665" coordsize="10,20">
              <v:shape style="position:absolute;left:8466;top:-6665;width:10;height:20" coordorigin="8466,-6665" coordsize="10,20" path="m8466,-6646l8476,-6646,8476,-6665,8466,-6665,8466,-6646xe" filled="true" fillcolor="#000000" stroked="false">
                <v:path arrowok="t"/>
                <v:fill type="solid"/>
              </v:shape>
            </v:group>
            <v:group style="position:absolute;left:8466;top:-6646;width:10;height:20" coordorigin="8466,-6646" coordsize="10,20">
              <v:shape style="position:absolute;left:8466;top:-6646;width:10;height:20" coordorigin="8466,-6646" coordsize="10,20" path="m8466,-6627l8476,-6627,8476,-6646,8466,-6646,8466,-6627xe" filled="true" fillcolor="#000000" stroked="false">
                <v:path arrowok="t"/>
                <v:fill type="solid"/>
              </v:shape>
            </v:group>
            <v:group style="position:absolute;left:8466;top:-6627;width:10;height:20" coordorigin="8466,-6627" coordsize="10,20">
              <v:shape style="position:absolute;left:8466;top:-6627;width:10;height:20" coordorigin="8466,-6627" coordsize="10,20" path="m8466,-6608l8476,-6608,8476,-6627,8466,-6627,8466,-6608xe" filled="true" fillcolor="#000000" stroked="false">
                <v:path arrowok="t"/>
                <v:fill type="solid"/>
              </v:shape>
            </v:group>
            <v:group style="position:absolute;left:8466;top:-6608;width:10;height:20" coordorigin="8466,-6608" coordsize="10,20">
              <v:shape style="position:absolute;left:8466;top:-6608;width:10;height:20" coordorigin="8466,-6608" coordsize="10,20" path="m8466,-6589l8476,-6589,8476,-6608,8466,-6608,8466,-6589xe" filled="true" fillcolor="#000000" stroked="false">
                <v:path arrowok="t"/>
                <v:fill type="solid"/>
              </v:shape>
            </v:group>
            <v:group style="position:absolute;left:8466;top:-6589;width:10;height:20" coordorigin="8466,-6589" coordsize="10,20">
              <v:shape style="position:absolute;left:8466;top:-6589;width:10;height:20" coordorigin="8466,-6589" coordsize="10,20" path="m8466,-6569l8476,-6569,8476,-6589,8466,-6589,8466,-6569xe" filled="true" fillcolor="#000000" stroked="false">
                <v:path arrowok="t"/>
                <v:fill type="solid"/>
              </v:shape>
            </v:group>
            <v:group style="position:absolute;left:8466;top:-6569;width:10;height:20" coordorigin="8466,-6569" coordsize="10,20">
              <v:shape style="position:absolute;left:8466;top:-6569;width:10;height:20" coordorigin="8466,-6569" coordsize="10,20" path="m8466,-6550l8476,-6550,8476,-6569,8466,-6569,8466,-6550xe" filled="true" fillcolor="#000000" stroked="false">
                <v:path arrowok="t"/>
                <v:fill type="solid"/>
              </v:shape>
            </v:group>
            <v:group style="position:absolute;left:8466;top:-6550;width:10;height:20" coordorigin="8466,-6550" coordsize="10,20">
              <v:shape style="position:absolute;left:8466;top:-6550;width:10;height:20" coordorigin="8466,-6550" coordsize="10,20" path="m8466,-6531l8476,-6531,8476,-6550,8466,-6550,8466,-6531xe" filled="true" fillcolor="#000000" stroked="false">
                <v:path arrowok="t"/>
                <v:fill type="solid"/>
              </v:shape>
            </v:group>
            <v:group style="position:absolute;left:8466;top:-6531;width:10;height:20" coordorigin="8466,-6531" coordsize="10,20">
              <v:shape style="position:absolute;left:8466;top:-6531;width:10;height:20" coordorigin="8466,-6531" coordsize="10,20" path="m8466,-6512l8476,-6512,8476,-6531,8466,-6531,8466,-6512xe" filled="true" fillcolor="#000000" stroked="false">
                <v:path arrowok="t"/>
                <v:fill type="solid"/>
              </v:shape>
            </v:group>
            <v:group style="position:absolute;left:8466;top:-6512;width:10;height:20" coordorigin="8466,-6512" coordsize="10,20">
              <v:shape style="position:absolute;left:8466;top:-6512;width:10;height:20" coordorigin="8466,-6512" coordsize="10,20" path="m8466,-6493l8476,-6493,8476,-6512,8466,-6512,8466,-6493xe" filled="true" fillcolor="#000000" stroked="false">
                <v:path arrowok="t"/>
                <v:fill type="solid"/>
              </v:shape>
            </v:group>
            <v:group style="position:absolute;left:8466;top:-6493;width:10;height:20" coordorigin="8466,-6493" coordsize="10,20">
              <v:shape style="position:absolute;left:8466;top:-6493;width:10;height:20" coordorigin="8466,-6493" coordsize="10,20" path="m8466,-6473l8476,-6473,8476,-6493,8466,-6493,8466,-6473xe" filled="true" fillcolor="#000000" stroked="false">
                <v:path arrowok="t"/>
                <v:fill type="solid"/>
              </v:shape>
            </v:group>
            <v:group style="position:absolute;left:8466;top:-6473;width:10;height:20" coordorigin="8466,-6473" coordsize="10,20">
              <v:shape style="position:absolute;left:8466;top:-6473;width:10;height:20" coordorigin="8466,-6473" coordsize="10,20" path="m8466,-6454l8476,-6454,8476,-6473,8466,-6473,8466,-6454xe" filled="true" fillcolor="#000000" stroked="false">
                <v:path arrowok="t"/>
                <v:fill type="solid"/>
              </v:shape>
            </v:group>
            <v:group style="position:absolute;left:8466;top:-6454;width:10;height:20" coordorigin="8466,-6454" coordsize="10,20">
              <v:shape style="position:absolute;left:8466;top:-6454;width:10;height:20" coordorigin="8466,-6454" coordsize="10,20" path="m8466,-6435l8476,-6435,8476,-6454,8466,-6454,8466,-6435xe" filled="true" fillcolor="#000000" stroked="false">
                <v:path arrowok="t"/>
                <v:fill type="solid"/>
              </v:shape>
            </v:group>
            <v:group style="position:absolute;left:8466;top:-6435;width:10;height:20" coordorigin="8466,-6435" coordsize="10,20">
              <v:shape style="position:absolute;left:8466;top:-6435;width:10;height:20" coordorigin="8466,-6435" coordsize="10,20" path="m8466,-6416l8476,-6416,8476,-6435,8466,-6435,8466,-6416xe" filled="true" fillcolor="#000000" stroked="false">
                <v:path arrowok="t"/>
                <v:fill type="solid"/>
              </v:shape>
            </v:group>
            <v:group style="position:absolute;left:8466;top:-6416;width:10;height:20" coordorigin="8466,-6416" coordsize="10,20">
              <v:shape style="position:absolute;left:8466;top:-6416;width:10;height:20" coordorigin="8466,-6416" coordsize="10,20" path="m8466,-6397l8476,-6397,8476,-6416,8466,-6416,8466,-6397xe" filled="true" fillcolor="#000000" stroked="false">
                <v:path arrowok="t"/>
                <v:fill type="solid"/>
              </v:shape>
            </v:group>
            <v:group style="position:absolute;left:8466;top:-6397;width:10;height:20" coordorigin="8466,-6397" coordsize="10,20">
              <v:shape style="position:absolute;left:8466;top:-6397;width:10;height:20" coordorigin="8466,-6397" coordsize="10,20" path="m8466,-6377l8476,-6377,8476,-6397,8466,-6397,8466,-6377xe" filled="true" fillcolor="#000000" stroked="false">
                <v:path arrowok="t"/>
                <v:fill type="solid"/>
              </v:shape>
            </v:group>
            <v:group style="position:absolute;left:8466;top:-6377;width:10;height:20" coordorigin="8466,-6377" coordsize="10,20">
              <v:shape style="position:absolute;left:8466;top:-6377;width:10;height:20" coordorigin="8466,-6377" coordsize="10,20" path="m8466,-6358l8476,-6358,8476,-6377,8466,-6377,8466,-6358xe" filled="true" fillcolor="#000000" stroked="false">
                <v:path arrowok="t"/>
                <v:fill type="solid"/>
              </v:shape>
            </v:group>
            <v:group style="position:absolute;left:8466;top:-6358;width:10;height:20" coordorigin="8466,-6358" coordsize="10,20">
              <v:shape style="position:absolute;left:8466;top:-6358;width:10;height:20" coordorigin="8466,-6358" coordsize="10,20" path="m8466,-6339l8476,-6339,8476,-6358,8466,-6358,8466,-6339xe" filled="true" fillcolor="#000000" stroked="false">
                <v:path arrowok="t"/>
                <v:fill type="solid"/>
              </v:shape>
            </v:group>
            <v:group style="position:absolute;left:8466;top:-6339;width:10;height:20" coordorigin="8466,-6339" coordsize="10,20">
              <v:shape style="position:absolute;left:8466;top:-6339;width:10;height:20" coordorigin="8466,-6339" coordsize="10,20" path="m8466,-6320l8476,-6320,8476,-6339,8466,-6339,8466,-6320xe" filled="true" fillcolor="#000000" stroked="false">
                <v:path arrowok="t"/>
                <v:fill type="solid"/>
              </v:shape>
            </v:group>
            <v:group style="position:absolute;left:8466;top:-6320;width:10;height:20" coordorigin="8466,-6320" coordsize="10,20">
              <v:shape style="position:absolute;left:8466;top:-6320;width:10;height:20" coordorigin="8466,-6320" coordsize="10,20" path="m8466,-6301l8476,-6301,8476,-6320,8466,-6320,8466,-6301xe" filled="true" fillcolor="#000000" stroked="false">
                <v:path arrowok="t"/>
                <v:fill type="solid"/>
              </v:shape>
            </v:group>
            <v:group style="position:absolute;left:8466;top:-6301;width:10;height:20" coordorigin="8466,-6301" coordsize="10,20">
              <v:shape style="position:absolute;left:8466;top:-6301;width:10;height:20" coordorigin="8466,-6301" coordsize="10,20" path="m8466,-6281l8476,-6281,8476,-6301,8466,-6301,8466,-6281xe" filled="true" fillcolor="#000000" stroked="false">
                <v:path arrowok="t"/>
                <v:fill type="solid"/>
              </v:shape>
            </v:group>
            <v:group style="position:absolute;left:8466;top:-6281;width:10;height:20" coordorigin="8466,-6281" coordsize="10,20">
              <v:shape style="position:absolute;left:8466;top:-6281;width:10;height:20" coordorigin="8466,-6281" coordsize="10,20" path="m8466,-6262l8476,-6262,8476,-6281,8466,-6281,8466,-6262xe" filled="true" fillcolor="#000000" stroked="false">
                <v:path arrowok="t"/>
                <v:fill type="solid"/>
              </v:shape>
            </v:group>
            <v:group style="position:absolute;left:8466;top:-6262;width:10;height:20" coordorigin="8466,-6262" coordsize="10,20">
              <v:shape style="position:absolute;left:8466;top:-6262;width:10;height:20" coordorigin="8466,-6262" coordsize="10,20" path="m8466,-6243l8476,-6243,8476,-6262,8466,-6262,8466,-6243xe" filled="true" fillcolor="#000000" stroked="false">
                <v:path arrowok="t"/>
                <v:fill type="solid"/>
              </v:shape>
            </v:group>
            <v:group style="position:absolute;left:8466;top:-6243;width:10;height:20" coordorigin="8466,-6243" coordsize="10,20">
              <v:shape style="position:absolute;left:8466;top:-6243;width:10;height:20" coordorigin="8466,-6243" coordsize="10,20" path="m8466,-6224l8476,-6224,8476,-6243,8466,-6243,8466,-6224xe" filled="true" fillcolor="#000000" stroked="false">
                <v:path arrowok="t"/>
                <v:fill type="solid"/>
              </v:shape>
            </v:group>
            <v:group style="position:absolute;left:8466;top:-6224;width:10;height:20" coordorigin="8466,-6224" coordsize="10,20">
              <v:shape style="position:absolute;left:8466;top:-6224;width:10;height:20" coordorigin="8466,-6224" coordsize="10,20" path="m8466,-6205l8476,-6205,8476,-6224,8466,-6224,8466,-6205xe" filled="true" fillcolor="#000000" stroked="false">
                <v:path arrowok="t"/>
                <v:fill type="solid"/>
              </v:shape>
            </v:group>
            <v:group style="position:absolute;left:8466;top:-6205;width:10;height:20" coordorigin="8466,-6205" coordsize="10,20">
              <v:shape style="position:absolute;left:8466;top:-6205;width:10;height:20" coordorigin="8466,-6205" coordsize="10,20" path="m8466,-6185l8476,-6185,8476,-6205,8466,-6205,8466,-6185xe" filled="true" fillcolor="#000000" stroked="false">
                <v:path arrowok="t"/>
                <v:fill type="solid"/>
              </v:shape>
            </v:group>
            <v:group style="position:absolute;left:8466;top:-6185;width:10;height:20" coordorigin="8466,-6185" coordsize="10,20">
              <v:shape style="position:absolute;left:8466;top:-6185;width:10;height:20" coordorigin="8466,-6185" coordsize="10,20" path="m8466,-6166l8476,-6166,8476,-6185,8466,-6185,8466,-6166xe" filled="true" fillcolor="#000000" stroked="false">
                <v:path arrowok="t"/>
                <v:fill type="solid"/>
              </v:shape>
            </v:group>
            <v:group style="position:absolute;left:8466;top:-6166;width:10;height:20" coordorigin="8466,-6166" coordsize="10,20">
              <v:shape style="position:absolute;left:8466;top:-6166;width:10;height:20" coordorigin="8466,-6166" coordsize="10,20" path="m8466,-6147l8476,-6147,8476,-6166,8466,-6166,8466,-6147xe" filled="true" fillcolor="#000000" stroked="false">
                <v:path arrowok="t"/>
                <v:fill type="solid"/>
              </v:shape>
            </v:group>
            <v:group style="position:absolute;left:8466;top:-6147;width:10;height:20" coordorigin="8466,-6147" coordsize="10,20">
              <v:shape style="position:absolute;left:8466;top:-6147;width:10;height:20" coordorigin="8466,-6147" coordsize="10,20" path="m8466,-6128l8476,-6128,8476,-6147,8466,-6147,8466,-6128xe" filled="true" fillcolor="#000000" stroked="false">
                <v:path arrowok="t"/>
                <v:fill type="solid"/>
              </v:shape>
              <v:shape style="position:absolute;left:1692;top:-6224;width:2501;height:106" type="#_x0000_t75" stroked="false">
                <v:imagedata r:id="rId195" o:title=""/>
              </v:shape>
              <v:shape style="position:absolute;left:4170;top:-6128;width:737;height:10" type="#_x0000_t75" stroked="false">
                <v:imagedata r:id="rId196" o:title=""/>
              </v:shape>
              <v:shape style="position:absolute;left:4902;top:-6128;width:1015;height:10" type="#_x0000_t75" stroked="false">
                <v:imagedata r:id="rId174" o:title=""/>
              </v:shape>
              <v:shape style="position:absolute;left:5912;top:-6128;width:2554;height:10" type="#_x0000_t75" stroked="false">
                <v:imagedata r:id="rId197" o:title=""/>
              </v:shape>
              <v:shape style="position:absolute;left:8461;top:-6128;width:1018;height:10" type="#_x0000_t75" stroked="false">
                <v:imagedata r:id="rId198" o:title=""/>
              </v:shape>
              <v:shape style="position:absolute;left:9475;top:-6128;width:742;height:10" type="#_x0000_t75" stroked="false">
                <v:imagedata r:id="rId199" o:title=""/>
              </v:shape>
            </v:group>
            <v:group style="position:absolute;left:3087;top:-6118;width:10;height:20" coordorigin="3087,-6118" coordsize="10,20">
              <v:shape style="position:absolute;left:3087;top:-6118;width:10;height:20" coordorigin="3087,-6118" coordsize="10,20" path="m3087,-6099l3096,-6099,3096,-6118,3087,-6118,3087,-6099xe" filled="true" fillcolor="#000000" stroked="false">
                <v:path arrowok="t"/>
                <v:fill type="solid"/>
              </v:shape>
            </v:group>
            <v:group style="position:absolute;left:3087;top:-6099;width:10;height:20" coordorigin="3087,-6099" coordsize="10,20">
              <v:shape style="position:absolute;left:3087;top:-6099;width:10;height:20" coordorigin="3087,-6099" coordsize="10,20" path="m3087,-6080l3096,-6080,3096,-6099,3087,-6099,3087,-6080xe" filled="true" fillcolor="#000000" stroked="false">
                <v:path arrowok="t"/>
                <v:fill type="solid"/>
              </v:shape>
            </v:group>
            <v:group style="position:absolute;left:3087;top:-6080;width:10;height:20" coordorigin="3087,-6080" coordsize="10,20">
              <v:shape style="position:absolute;left:3087;top:-6080;width:10;height:20" coordorigin="3087,-6080" coordsize="10,20" path="m3087,-6061l3096,-6061,3096,-6080,3087,-6080,3087,-6061xe" filled="true" fillcolor="#000000" stroked="false">
                <v:path arrowok="t"/>
                <v:fill type="solid"/>
              </v:shape>
            </v:group>
            <v:group style="position:absolute;left:3087;top:-6061;width:10;height:20" coordorigin="3087,-6061" coordsize="10,20">
              <v:shape style="position:absolute;left:3087;top:-6061;width:10;height:20" coordorigin="3087,-6061" coordsize="10,20" path="m3087,-6041l3096,-6041,3096,-6061,3087,-6061,3087,-6041xe" filled="true" fillcolor="#000000" stroked="false">
                <v:path arrowok="t"/>
                <v:fill type="solid"/>
              </v:shape>
            </v:group>
            <v:group style="position:absolute;left:3087;top:-6041;width:10;height:20" coordorigin="3087,-6041" coordsize="10,20">
              <v:shape style="position:absolute;left:3087;top:-6041;width:10;height:20" coordorigin="3087,-6041" coordsize="10,20" path="m3087,-6022l3096,-6022,3096,-6041,3087,-6041,3087,-6022xe" filled="true" fillcolor="#000000" stroked="false">
                <v:path arrowok="t"/>
                <v:fill type="solid"/>
              </v:shape>
            </v:group>
            <v:group style="position:absolute;left:3087;top:-6022;width:10;height:20" coordorigin="3087,-6022" coordsize="10,20">
              <v:shape style="position:absolute;left:3087;top:-6022;width:10;height:20" coordorigin="3087,-6022" coordsize="10,20" path="m3087,-6003l3096,-6003,3096,-6022,3087,-6022,3087,-6003xe" filled="true" fillcolor="#000000" stroked="false">
                <v:path arrowok="t"/>
                <v:fill type="solid"/>
              </v:shape>
            </v:group>
            <v:group style="position:absolute;left:3087;top:-6003;width:10;height:20" coordorigin="3087,-6003" coordsize="10,20">
              <v:shape style="position:absolute;left:3087;top:-6003;width:10;height:20" coordorigin="3087,-6003" coordsize="10,20" path="m3087,-5984l3096,-5984,3096,-6003,3087,-6003,3087,-5984xe" filled="true" fillcolor="#000000" stroked="false">
                <v:path arrowok="t"/>
                <v:fill type="solid"/>
              </v:shape>
            </v:group>
            <v:group style="position:absolute;left:3087;top:-5984;width:10;height:20" coordorigin="3087,-5984" coordsize="10,20">
              <v:shape style="position:absolute;left:3087;top:-5984;width:10;height:20" coordorigin="3087,-5984" coordsize="10,20" path="m3087,-5965l3096,-5965,3096,-5984,3087,-5984,3087,-5965xe" filled="true" fillcolor="#000000" stroked="false">
                <v:path arrowok="t"/>
                <v:fill type="solid"/>
              </v:shape>
            </v:group>
            <v:group style="position:absolute;left:3087;top:-5965;width:10;height:20" coordorigin="3087,-5965" coordsize="10,20">
              <v:shape style="position:absolute;left:3087;top:-5965;width:10;height:20" coordorigin="3087,-5965" coordsize="10,20" path="m3087,-5945l3096,-5945,3096,-5965,3087,-5965,3087,-5945xe" filled="true" fillcolor="#000000" stroked="false">
                <v:path arrowok="t"/>
                <v:fill type="solid"/>
              </v:shape>
            </v:group>
            <v:group style="position:absolute;left:3087;top:-5945;width:10;height:20" coordorigin="3087,-5945" coordsize="10,20">
              <v:shape style="position:absolute;left:3087;top:-5945;width:10;height:20" coordorigin="3087,-5945" coordsize="10,20" path="m3087,-5926l3096,-5926,3096,-5945,3087,-5945,3087,-5926xe" filled="true" fillcolor="#000000" stroked="false">
                <v:path arrowok="t"/>
                <v:fill type="solid"/>
              </v:shape>
            </v:group>
            <v:group style="position:absolute;left:3087;top:-5926;width:10;height:20" coordorigin="3087,-5926" coordsize="10,20">
              <v:shape style="position:absolute;left:3087;top:-5926;width:10;height:20" coordorigin="3087,-5926" coordsize="10,20" path="m3087,-5907l3096,-5907,3096,-5926,3087,-5926,3087,-5907xe" filled="true" fillcolor="#000000" stroked="false">
                <v:path arrowok="t"/>
                <v:fill type="solid"/>
              </v:shape>
            </v:group>
            <v:group style="position:absolute;left:3087;top:-5907;width:10;height:20" coordorigin="3087,-5907" coordsize="10,20">
              <v:shape style="position:absolute;left:3087;top:-5907;width:10;height:20" coordorigin="3087,-5907" coordsize="10,20" path="m3087,-5888l3096,-5888,3096,-5907,3087,-5907,3087,-5888xe" filled="true" fillcolor="#000000" stroked="false">
                <v:path arrowok="t"/>
                <v:fill type="solid"/>
              </v:shape>
            </v:group>
            <v:group style="position:absolute;left:3087;top:-5888;width:10;height:20" coordorigin="3087,-5888" coordsize="10,20">
              <v:shape style="position:absolute;left:3087;top:-5888;width:10;height:20" coordorigin="3087,-5888" coordsize="10,20" path="m3087,-5869l3096,-5869,3096,-5888,3087,-5888,3087,-5869xe" filled="true" fillcolor="#000000" stroked="false">
                <v:path arrowok="t"/>
                <v:fill type="solid"/>
              </v:shape>
            </v:group>
            <v:group style="position:absolute;left:3087;top:-5869;width:10;height:20" coordorigin="3087,-5869" coordsize="10,20">
              <v:shape style="position:absolute;left:3087;top:-5869;width:10;height:20" coordorigin="3087,-5869" coordsize="10,20" path="m3087,-5849l3096,-5849,3096,-5869,3087,-5869,3087,-5849xe" filled="true" fillcolor="#000000" stroked="false">
                <v:path arrowok="t"/>
                <v:fill type="solid"/>
              </v:shape>
            </v:group>
            <v:group style="position:absolute;left:3087;top:-5849;width:10;height:20" coordorigin="3087,-5849" coordsize="10,20">
              <v:shape style="position:absolute;left:3087;top:-5849;width:10;height:20" coordorigin="3087,-5849" coordsize="10,20" path="m3087,-5830l3096,-5830,3096,-5849,3087,-5849,3087,-5830xe" filled="true" fillcolor="#000000" stroked="false">
                <v:path arrowok="t"/>
                <v:fill type="solid"/>
              </v:shape>
            </v:group>
            <v:group style="position:absolute;left:3087;top:-5830;width:10;height:20" coordorigin="3087,-5830" coordsize="10,20">
              <v:shape style="position:absolute;left:3087;top:-5830;width:10;height:20" coordorigin="3087,-5830" coordsize="10,20" path="m3087,-5811l3096,-5811,3096,-5830,3087,-5830,3087,-5811xe" filled="true" fillcolor="#000000" stroked="false">
                <v:path arrowok="t"/>
                <v:fill type="solid"/>
              </v:shape>
            </v:group>
            <v:group style="position:absolute;left:3087;top:-5811;width:10;height:20" coordorigin="3087,-5811" coordsize="10,20">
              <v:shape style="position:absolute;left:3087;top:-5811;width:10;height:20" coordorigin="3087,-5811" coordsize="10,20" path="m3087,-5792l3096,-5792,3096,-5811,3087,-5811,3087,-5792xe" filled="true" fillcolor="#000000" stroked="false">
                <v:path arrowok="t"/>
                <v:fill type="solid"/>
              </v:shape>
            </v:group>
            <v:group style="position:absolute;left:3087;top:-5792;width:10;height:20" coordorigin="3087,-5792" coordsize="10,20">
              <v:shape style="position:absolute;left:3087;top:-5792;width:10;height:20" coordorigin="3087,-5792" coordsize="10,20" path="m3087,-5773l3096,-5773,3096,-5792,3087,-5792,3087,-5773xe" filled="true" fillcolor="#000000" stroked="false">
                <v:path arrowok="t"/>
                <v:fill type="solid"/>
              </v:shape>
            </v:group>
            <v:group style="position:absolute;left:3087;top:-5773;width:10;height:20" coordorigin="3087,-5773" coordsize="10,20">
              <v:shape style="position:absolute;left:3087;top:-5773;width:10;height:20" coordorigin="3087,-5773" coordsize="10,20" path="m3087,-5753l3096,-5753,3096,-5773,3087,-5773,3087,-5753xe" filled="true" fillcolor="#000000" stroked="false">
                <v:path arrowok="t"/>
                <v:fill type="solid"/>
              </v:shape>
            </v:group>
            <v:group style="position:absolute;left:3087;top:-5753;width:10;height:20" coordorigin="3087,-5753" coordsize="10,20">
              <v:shape style="position:absolute;left:3087;top:-5753;width:10;height:20" coordorigin="3087,-5753" coordsize="10,20" path="m3087,-5734l3096,-5734,3096,-5753,3087,-5753,3087,-5734xe" filled="true" fillcolor="#000000" stroked="false">
                <v:path arrowok="t"/>
                <v:fill type="solid"/>
              </v:shape>
            </v:group>
            <v:group style="position:absolute;left:3087;top:-5734;width:10;height:20" coordorigin="3087,-5734" coordsize="10,20">
              <v:shape style="position:absolute;left:3087;top:-5734;width:10;height:20" coordorigin="3087,-5734" coordsize="10,20" path="m3087,-5715l3096,-5715,3096,-5734,3087,-5734,3087,-5715xe" filled="true" fillcolor="#000000" stroked="false">
                <v:path arrowok="t"/>
                <v:fill type="solid"/>
              </v:shape>
            </v:group>
            <v:group style="position:absolute;left:3087;top:-5715;width:10;height:20" coordorigin="3087,-5715" coordsize="10,20">
              <v:shape style="position:absolute;left:3087;top:-5715;width:10;height:20" coordorigin="3087,-5715" coordsize="10,20" path="m3087,-5696l3096,-5696,3096,-5715,3087,-5715,3087,-5696xe" filled="true" fillcolor="#000000" stroked="false">
                <v:path arrowok="t"/>
                <v:fill type="solid"/>
              </v:shape>
            </v:group>
            <v:group style="position:absolute;left:3087;top:-5696;width:10;height:20" coordorigin="3087,-5696" coordsize="10,20">
              <v:shape style="position:absolute;left:3087;top:-5696;width:10;height:20" coordorigin="3087,-5696" coordsize="10,20" path="m3087,-5677l3096,-5677,3096,-5696,3087,-5696,3087,-5677xe" filled="true" fillcolor="#000000" stroked="false">
                <v:path arrowok="t"/>
                <v:fill type="solid"/>
              </v:shape>
            </v:group>
            <v:group style="position:absolute;left:3087;top:-5677;width:10;height:20" coordorigin="3087,-5677" coordsize="10,20">
              <v:shape style="position:absolute;left:3087;top:-5677;width:10;height:20" coordorigin="3087,-5677" coordsize="10,20" path="m3087,-5657l3096,-5657,3096,-5677,3087,-5677,3087,-5657xe" filled="true" fillcolor="#000000" stroked="false">
                <v:path arrowok="t"/>
                <v:fill type="solid"/>
              </v:shape>
            </v:group>
            <v:group style="position:absolute;left:3087;top:-5657;width:10;height:20" coordorigin="3087,-5657" coordsize="10,20">
              <v:shape style="position:absolute;left:3087;top:-5657;width:10;height:20" coordorigin="3087,-5657" coordsize="10,20" path="m3087,-5638l3096,-5638,3096,-5657,3087,-5657,3087,-5638xe" filled="true" fillcolor="#000000" stroked="false">
                <v:path arrowok="t"/>
                <v:fill type="solid"/>
              </v:shape>
            </v:group>
            <v:group style="position:absolute;left:3087;top:-5638;width:10;height:20" coordorigin="3087,-5638" coordsize="10,20">
              <v:shape style="position:absolute;left:3087;top:-5638;width:10;height:20" coordorigin="3087,-5638" coordsize="10,20" path="m3087,-5619l3096,-5619,3096,-5638,3087,-5638,3087,-5619xe" filled="true" fillcolor="#000000" stroked="false">
                <v:path arrowok="t"/>
                <v:fill type="solid"/>
              </v:shape>
            </v:group>
            <v:group style="position:absolute;left:3087;top:-5619;width:10;height:20" coordorigin="3087,-5619" coordsize="10,20">
              <v:shape style="position:absolute;left:3087;top:-5619;width:10;height:20" coordorigin="3087,-5619" coordsize="10,20" path="m3087,-5600l3096,-5600,3096,-5619,3087,-5619,3087,-5600xe" filled="true" fillcolor="#000000" stroked="false">
                <v:path arrowok="t"/>
                <v:fill type="solid"/>
              </v:shape>
            </v:group>
            <v:group style="position:absolute;left:3087;top:-5600;width:10;height:20" coordorigin="3087,-5600" coordsize="10,20">
              <v:shape style="position:absolute;left:3087;top:-5600;width:10;height:20" coordorigin="3087,-5600" coordsize="10,20" path="m3087,-5581l3096,-5581,3096,-5600,3087,-5600,3087,-5581xe" filled="true" fillcolor="#000000" stroked="false">
                <v:path arrowok="t"/>
                <v:fill type="solid"/>
              </v:shape>
            </v:group>
            <v:group style="position:absolute;left:3087;top:-5581;width:10;height:20" coordorigin="3087,-5581" coordsize="10,20">
              <v:shape style="position:absolute;left:3087;top:-5581;width:10;height:20" coordorigin="3087,-5581" coordsize="10,20" path="m3087,-5561l3096,-5561,3096,-5581,3087,-5581,3087,-5561xe" filled="true" fillcolor="#000000" stroked="false">
                <v:path arrowok="t"/>
                <v:fill type="solid"/>
              </v:shape>
            </v:group>
            <v:group style="position:absolute;left:3087;top:-5561;width:10;height:20" coordorigin="3087,-5561" coordsize="10,20">
              <v:shape style="position:absolute;left:3087;top:-5561;width:10;height:20" coordorigin="3087,-5561" coordsize="10,20" path="m3087,-5542l3096,-5542,3096,-5561,3087,-5561,3087,-5542xe" filled="true" fillcolor="#000000" stroked="false">
                <v:path arrowok="t"/>
                <v:fill type="solid"/>
              </v:shape>
            </v:group>
            <v:group style="position:absolute;left:3087;top:-5542;width:10;height:20" coordorigin="3087,-5542" coordsize="10,20">
              <v:shape style="position:absolute;left:3087;top:-5542;width:10;height:20" coordorigin="3087,-5542" coordsize="10,20" path="m3087,-5523l3096,-5523,3096,-5542,3087,-5542,3087,-5523xe" filled="true" fillcolor="#000000" stroked="false">
                <v:path arrowok="t"/>
                <v:fill type="solid"/>
              </v:shape>
            </v:group>
            <v:group style="position:absolute;left:3087;top:-5523;width:10;height:20" coordorigin="3087,-5523" coordsize="10,20">
              <v:shape style="position:absolute;left:3087;top:-5523;width:10;height:20" coordorigin="3087,-5523" coordsize="10,20" path="m3087,-5504l3096,-5504,3096,-5523,3087,-5523,3087,-5504xe" filled="true" fillcolor="#000000" stroked="false">
                <v:path arrowok="t"/>
                <v:fill type="solid"/>
              </v:shape>
            </v:group>
            <v:group style="position:absolute;left:3087;top:-5504;width:10;height:20" coordorigin="3087,-5504" coordsize="10,20">
              <v:shape style="position:absolute;left:3087;top:-5504;width:10;height:20" coordorigin="3087,-5504" coordsize="10,20" path="m3087,-5485l3096,-5485,3096,-5504,3087,-5504,3087,-5485xe" filled="true" fillcolor="#000000" stroked="false">
                <v:path arrowok="t"/>
                <v:fill type="solid"/>
              </v:shape>
            </v:group>
            <v:group style="position:absolute;left:3087;top:-5485;width:10;height:20" coordorigin="3087,-5485" coordsize="10,20">
              <v:shape style="position:absolute;left:3087;top:-5485;width:10;height:20" coordorigin="3087,-5485" coordsize="10,20" path="m3087,-5465l3096,-5465,3096,-5485,3087,-5485,3087,-5465xe" filled="true" fillcolor="#000000" stroked="false">
                <v:path arrowok="t"/>
                <v:fill type="solid"/>
              </v:shape>
            </v:group>
            <v:group style="position:absolute;left:3087;top:-5465;width:10;height:20" coordorigin="3087,-5465" coordsize="10,20">
              <v:shape style="position:absolute;left:3087;top:-5465;width:10;height:20" coordorigin="3087,-5465" coordsize="10,20" path="m3087,-5446l3096,-5446,3096,-5465,3087,-5465,3087,-5446xe" filled="true" fillcolor="#000000" stroked="false">
                <v:path arrowok="t"/>
                <v:fill type="solid"/>
              </v:shape>
            </v:group>
            <v:group style="position:absolute;left:3087;top:-5446;width:10;height:20" coordorigin="3087,-5446" coordsize="10,20">
              <v:shape style="position:absolute;left:3087;top:-5446;width:10;height:20" coordorigin="3087,-5446" coordsize="10,20" path="m3087,-5427l3096,-5427,3096,-5446,3087,-5446,3087,-5427xe" filled="true" fillcolor="#000000" stroked="false">
                <v:path arrowok="t"/>
                <v:fill type="solid"/>
              </v:shape>
            </v:group>
            <v:group style="position:absolute;left:3087;top:-5427;width:10;height:20" coordorigin="3087,-5427" coordsize="10,20">
              <v:shape style="position:absolute;left:3087;top:-5427;width:10;height:20" coordorigin="3087,-5427" coordsize="10,20" path="m3087,-5408l3096,-5408,3096,-5427,3087,-5427,3087,-5408xe" filled="true" fillcolor="#000000" stroked="false">
                <v:path arrowok="t"/>
                <v:fill type="solid"/>
              </v:shape>
            </v:group>
            <v:group style="position:absolute;left:3087;top:-5408;width:10;height:20" coordorigin="3087,-5408" coordsize="10,20">
              <v:shape style="position:absolute;left:3087;top:-5408;width:10;height:20" coordorigin="3087,-5408" coordsize="10,20" path="m3087,-5389l3096,-5389,3096,-5408,3087,-5408,3087,-5389xe" filled="true" fillcolor="#000000" stroked="false">
                <v:path arrowok="t"/>
                <v:fill type="solid"/>
              </v:shape>
            </v:group>
            <v:group style="position:absolute;left:3087;top:-5389;width:10;height:20" coordorigin="3087,-5389" coordsize="10,20">
              <v:shape style="position:absolute;left:3087;top:-5389;width:10;height:20" coordorigin="3087,-5389" coordsize="10,20" path="m3087,-5369l3096,-5369,3096,-5389,3087,-5389,3087,-5369xe" filled="true" fillcolor="#000000" stroked="false">
                <v:path arrowok="t"/>
                <v:fill type="solid"/>
              </v:shape>
            </v:group>
            <v:group style="position:absolute;left:3087;top:-5369;width:10;height:20" coordorigin="3087,-5369" coordsize="10,20">
              <v:shape style="position:absolute;left:3087;top:-5369;width:10;height:20" coordorigin="3087,-5369" coordsize="10,20" path="m3087,-5350l3096,-5350,3096,-5369,3087,-5369,3087,-5350xe" filled="true" fillcolor="#000000" stroked="false">
                <v:path arrowok="t"/>
                <v:fill type="solid"/>
              </v:shape>
            </v:group>
            <v:group style="position:absolute;left:3087;top:-5350;width:10;height:20" coordorigin="3087,-5350" coordsize="10,20">
              <v:shape style="position:absolute;left:3087;top:-5350;width:10;height:20" coordorigin="3087,-5350" coordsize="10,20" path="m3087,-5331l3096,-5331,3096,-5350,3087,-5350,3087,-5331xe" filled="true" fillcolor="#000000" stroked="false">
                <v:path arrowok="t"/>
                <v:fill type="solid"/>
              </v:shape>
            </v:group>
            <v:group style="position:absolute;left:3087;top:-5331;width:10;height:20" coordorigin="3087,-5331" coordsize="10,20">
              <v:shape style="position:absolute;left:3087;top:-5331;width:10;height:20" coordorigin="3087,-5331" coordsize="10,20" path="m3087,-5312l3096,-5312,3096,-5331,3087,-5331,3087,-5312xe" filled="true" fillcolor="#000000" stroked="false">
                <v:path arrowok="t"/>
                <v:fill type="solid"/>
              </v:shape>
            </v:group>
            <v:group style="position:absolute;left:3087;top:-5312;width:10;height:20" coordorigin="3087,-5312" coordsize="10,20">
              <v:shape style="position:absolute;left:3087;top:-5312;width:10;height:20" coordorigin="3087,-5312" coordsize="10,20" path="m3087,-5293l3096,-5293,3096,-5312,3087,-5312,3087,-5293xe" filled="true" fillcolor="#000000" stroked="false">
                <v:path arrowok="t"/>
                <v:fill type="solid"/>
              </v:shape>
            </v:group>
            <v:group style="position:absolute;left:3087;top:-5293;width:10;height:20" coordorigin="3087,-5293" coordsize="10,20">
              <v:shape style="position:absolute;left:3087;top:-5293;width:10;height:20" coordorigin="3087,-5293" coordsize="10,20" path="m3087,-5273l3096,-5273,3096,-5293,3087,-5293,3087,-5273xe" filled="true" fillcolor="#000000" stroked="false">
                <v:path arrowok="t"/>
                <v:fill type="solid"/>
              </v:shape>
            </v:group>
            <v:group style="position:absolute;left:3087;top:-5273;width:10;height:20" coordorigin="3087,-5273" coordsize="10,20">
              <v:shape style="position:absolute;left:3087;top:-5273;width:10;height:20" coordorigin="3087,-5273" coordsize="10,20" path="m3087,-5254l3096,-5254,3096,-5273,3087,-5273,3087,-5254xe" filled="true" fillcolor="#000000" stroked="false">
                <v:path arrowok="t"/>
                <v:fill type="solid"/>
              </v:shape>
            </v:group>
            <v:group style="position:absolute;left:3087;top:-5254;width:10;height:20" coordorigin="3087,-5254" coordsize="10,20">
              <v:shape style="position:absolute;left:3087;top:-5254;width:10;height:20" coordorigin="3087,-5254" coordsize="10,20" path="m3087,-5235l3096,-5235,3096,-5254,3087,-5254,3087,-5235xe" filled="true" fillcolor="#000000" stroked="false">
                <v:path arrowok="t"/>
                <v:fill type="solid"/>
              </v:shape>
            </v:group>
            <v:group style="position:absolute;left:3087;top:-5235;width:10;height:20" coordorigin="3087,-5235" coordsize="10,20">
              <v:shape style="position:absolute;left:3087;top:-5235;width:10;height:20" coordorigin="3087,-5235" coordsize="10,20" path="m3087,-5216l3096,-5216,3096,-5235,3087,-5235,3087,-5216xe" filled="true" fillcolor="#000000" stroked="false">
                <v:path arrowok="t"/>
                <v:fill type="solid"/>
              </v:shape>
            </v:group>
            <v:group style="position:absolute;left:3087;top:-5216;width:10;height:20" coordorigin="3087,-5216" coordsize="10,20">
              <v:shape style="position:absolute;left:3087;top:-5216;width:10;height:20" coordorigin="3087,-5216" coordsize="10,20" path="m3087,-5197l3096,-5197,3096,-5216,3087,-5216,3087,-5197xe" filled="true" fillcolor="#000000" stroked="false">
                <v:path arrowok="t"/>
                <v:fill type="solid"/>
              </v:shape>
            </v:group>
            <v:group style="position:absolute;left:3087;top:-5197;width:10;height:20" coordorigin="3087,-5197" coordsize="10,20">
              <v:shape style="position:absolute;left:3087;top:-5197;width:10;height:20" coordorigin="3087,-5197" coordsize="10,20" path="m3087,-5177l3096,-5177,3096,-5197,3087,-5197,3087,-5177xe" filled="true" fillcolor="#000000" stroked="false">
                <v:path arrowok="t"/>
                <v:fill type="solid"/>
              </v:shape>
            </v:group>
            <v:group style="position:absolute;left:3087;top:-5177;width:10;height:20" coordorigin="3087,-5177" coordsize="10,20">
              <v:shape style="position:absolute;left:3087;top:-5177;width:10;height:20" coordorigin="3087,-5177" coordsize="10,20" path="m3087,-5158l3096,-5158,3096,-5177,3087,-5177,3087,-5158xe" filled="true" fillcolor="#000000" stroked="false">
                <v:path arrowok="t"/>
                <v:fill type="solid"/>
              </v:shape>
            </v:group>
            <v:group style="position:absolute;left:3087;top:-5158;width:10;height:20" coordorigin="3087,-5158" coordsize="10,20">
              <v:shape style="position:absolute;left:3087;top:-5158;width:10;height:20" coordorigin="3087,-5158" coordsize="10,20" path="m3087,-5139l3096,-5139,3096,-5158,3087,-5158,3087,-5139xe" filled="true" fillcolor="#000000" stroked="false">
                <v:path arrowok="t"/>
                <v:fill type="solid"/>
              </v:shape>
            </v:group>
            <v:group style="position:absolute;left:3087;top:-5139;width:10;height:20" coordorigin="3087,-5139" coordsize="10,20">
              <v:shape style="position:absolute;left:3087;top:-5139;width:10;height:20" coordorigin="3087,-5139" coordsize="10,20" path="m3087,-5120l3096,-5120,3096,-5139,3087,-5139,3087,-5120xe" filled="true" fillcolor="#000000" stroked="false">
                <v:path arrowok="t"/>
                <v:fill type="solid"/>
              </v:shape>
            </v:group>
            <v:group style="position:absolute;left:3087;top:-5120;width:10;height:20" coordorigin="3087,-5120" coordsize="10,20">
              <v:shape style="position:absolute;left:3087;top:-5120;width:10;height:20" coordorigin="3087,-5120" coordsize="10,20" path="m3087,-5101l3096,-5101,3096,-5120,3087,-5120,3087,-5101xe" filled="true" fillcolor="#000000" stroked="false">
                <v:path arrowok="t"/>
                <v:fill type="solid"/>
              </v:shape>
            </v:group>
            <v:group style="position:absolute;left:3087;top:-5101;width:10;height:20" coordorigin="3087,-5101" coordsize="10,20">
              <v:shape style="position:absolute;left:3087;top:-5101;width:10;height:20" coordorigin="3087,-5101" coordsize="10,20" path="m3087,-5081l3096,-5081,3096,-5101,3087,-5101,3087,-5081xe" filled="true" fillcolor="#000000" stroked="false">
                <v:path arrowok="t"/>
                <v:fill type="solid"/>
              </v:shape>
            </v:group>
            <v:group style="position:absolute;left:3087;top:-5081;width:10;height:20" coordorigin="3087,-5081" coordsize="10,20">
              <v:shape style="position:absolute;left:3087;top:-5081;width:10;height:20" coordorigin="3087,-5081" coordsize="10,20" path="m3087,-5062l3096,-5062,3096,-5081,3087,-5081,3087,-5062xe" filled="true" fillcolor="#000000" stroked="false">
                <v:path arrowok="t"/>
                <v:fill type="solid"/>
              </v:shape>
            </v:group>
            <v:group style="position:absolute;left:3087;top:-5062;width:10;height:20" coordorigin="3087,-5062" coordsize="10,20">
              <v:shape style="position:absolute;left:3087;top:-5062;width:10;height:20" coordorigin="3087,-5062" coordsize="10,20" path="m3087,-5043l3096,-5043,3096,-5062,3087,-5062,3087,-5043xe" filled="true" fillcolor="#000000" stroked="false">
                <v:path arrowok="t"/>
                <v:fill type="solid"/>
              </v:shape>
            </v:group>
            <v:group style="position:absolute;left:3087;top:-5043;width:10;height:20" coordorigin="3087,-5043" coordsize="10,20">
              <v:shape style="position:absolute;left:3087;top:-5043;width:10;height:20" coordorigin="3087,-5043" coordsize="10,20" path="m3087,-5024l3096,-5024,3096,-5043,3087,-5043,3087,-5024xe" filled="true" fillcolor="#000000" stroked="false">
                <v:path arrowok="t"/>
                <v:fill type="solid"/>
              </v:shape>
            </v:group>
            <v:group style="position:absolute;left:3087;top:-5024;width:10;height:20" coordorigin="3087,-5024" coordsize="10,20">
              <v:shape style="position:absolute;left:3087;top:-5024;width:10;height:20" coordorigin="3087,-5024" coordsize="10,20" path="m3087,-5005l3096,-5005,3096,-5024,3087,-5024,3087,-5005xe" filled="true" fillcolor="#000000" stroked="false">
                <v:path arrowok="t"/>
                <v:fill type="solid"/>
              </v:shape>
            </v:group>
            <v:group style="position:absolute;left:3087;top:-5005;width:10;height:20" coordorigin="3087,-5005" coordsize="10,20">
              <v:shape style="position:absolute;left:3087;top:-5005;width:10;height:20" coordorigin="3087,-5005" coordsize="10,20" path="m3087,-4985l3096,-4985,3096,-5005,3087,-5005,3087,-4985xe" filled="true" fillcolor="#000000" stroked="false">
                <v:path arrowok="t"/>
                <v:fill type="solid"/>
              </v:shape>
            </v:group>
            <v:group style="position:absolute;left:3087;top:-4985;width:10;height:20" coordorigin="3087,-4985" coordsize="10,20">
              <v:shape style="position:absolute;left:3087;top:-4985;width:10;height:20" coordorigin="3087,-4985" coordsize="10,20" path="m3087,-4966l3096,-4966,3096,-4985,3087,-4985,3087,-4966xe" filled="true" fillcolor="#000000" stroked="false">
                <v:path arrowok="t"/>
                <v:fill type="solid"/>
              </v:shape>
            </v:group>
            <v:group style="position:absolute;left:3087;top:-4966;width:10;height:20" coordorigin="3087,-4966" coordsize="10,20">
              <v:shape style="position:absolute;left:3087;top:-4966;width:10;height:20" coordorigin="3087,-4966" coordsize="10,20" path="m3087,-4947l3096,-4947,3096,-4966,3087,-4966,3087,-4947xe" filled="true" fillcolor="#000000" stroked="false">
                <v:path arrowok="t"/>
                <v:fill type="solid"/>
              </v:shape>
            </v:group>
            <v:group style="position:absolute;left:3087;top:-4947;width:10;height:20" coordorigin="3087,-4947" coordsize="10,20">
              <v:shape style="position:absolute;left:3087;top:-4947;width:10;height:20" coordorigin="3087,-4947" coordsize="10,20" path="m3087,-4928l3096,-4928,3096,-4947,3087,-4947,3087,-4928xe" filled="true" fillcolor="#000000" stroked="false">
                <v:path arrowok="t"/>
                <v:fill type="solid"/>
              </v:shape>
            </v:group>
            <v:group style="position:absolute;left:3087;top:-4928;width:10;height:20" coordorigin="3087,-4928" coordsize="10,20">
              <v:shape style="position:absolute;left:3087;top:-4928;width:10;height:20" coordorigin="3087,-4928" coordsize="10,20" path="m3087,-4909l3096,-4909,3096,-4928,3087,-4928,3087,-4909xe" filled="true" fillcolor="#000000" stroked="false">
                <v:path arrowok="t"/>
                <v:fill type="solid"/>
              </v:shape>
            </v:group>
            <v:group style="position:absolute;left:3087;top:-4909;width:10;height:20" coordorigin="3087,-4909" coordsize="10,20">
              <v:shape style="position:absolute;left:3087;top:-4909;width:10;height:20" coordorigin="3087,-4909" coordsize="10,20" path="m3087,-4889l3096,-4889,3096,-4909,3087,-4909,3087,-4889xe" filled="true" fillcolor="#000000" stroked="false">
                <v:path arrowok="t"/>
                <v:fill type="solid"/>
              </v:shape>
            </v:group>
            <v:group style="position:absolute;left:3087;top:-4889;width:10;height:20" coordorigin="3087,-4889" coordsize="10,20">
              <v:shape style="position:absolute;left:3087;top:-4889;width:10;height:20" coordorigin="3087,-4889" coordsize="10,20" path="m3087,-4870l3096,-4870,3096,-4889,3087,-4889,3087,-4870xe" filled="true" fillcolor="#000000" stroked="false">
                <v:path arrowok="t"/>
                <v:fill type="solid"/>
              </v:shape>
            </v:group>
            <v:group style="position:absolute;left:3087;top:-4870;width:10;height:20" coordorigin="3087,-4870" coordsize="10,20">
              <v:shape style="position:absolute;left:3087;top:-4870;width:10;height:20" coordorigin="3087,-4870" coordsize="10,20" path="m3087,-4851l3096,-4851,3096,-4870,3087,-4870,3087,-4851xe" filled="true" fillcolor="#000000" stroked="false">
                <v:path arrowok="t"/>
                <v:fill type="solid"/>
              </v:shape>
            </v:group>
            <v:group style="position:absolute;left:3087;top:-4851;width:10;height:20" coordorigin="3087,-4851" coordsize="10,20">
              <v:shape style="position:absolute;left:3087;top:-4851;width:10;height:20" coordorigin="3087,-4851" coordsize="10,20" path="m3087,-4831l3096,-4831,3096,-4851,3087,-4851,3087,-4831xe" filled="true" fillcolor="#000000" stroked="false">
                <v:path arrowok="t"/>
                <v:fill type="solid"/>
              </v:shape>
            </v:group>
            <v:group style="position:absolute;left:3087;top:-4831;width:10;height:20" coordorigin="3087,-4831" coordsize="10,20">
              <v:shape style="position:absolute;left:3087;top:-4831;width:10;height:20" coordorigin="3087,-4831" coordsize="10,20" path="m3087,-4812l3096,-4812,3096,-4831,3087,-4831,3087,-4812xe" filled="true" fillcolor="#000000" stroked="false">
                <v:path arrowok="t"/>
                <v:fill type="solid"/>
              </v:shape>
            </v:group>
            <v:group style="position:absolute;left:3087;top:-4812;width:10;height:20" coordorigin="3087,-4812" coordsize="10,20">
              <v:shape style="position:absolute;left:3087;top:-4812;width:10;height:20" coordorigin="3087,-4812" coordsize="10,20" path="m3087,-4793l3096,-4793,3096,-4812,3087,-4812,3087,-4793xe" filled="true" fillcolor="#000000" stroked="false">
                <v:path arrowok="t"/>
                <v:fill type="solid"/>
              </v:shape>
            </v:group>
            <v:group style="position:absolute;left:3087;top:-4793;width:10;height:20" coordorigin="3087,-4793" coordsize="10,20">
              <v:shape style="position:absolute;left:3087;top:-4793;width:10;height:20" coordorigin="3087,-4793" coordsize="10,20" path="m3087,-4774l3096,-4774,3096,-4793,3087,-4793,3087,-4774xe" filled="true" fillcolor="#000000" stroked="false">
                <v:path arrowok="t"/>
                <v:fill type="solid"/>
              </v:shape>
            </v:group>
            <v:group style="position:absolute;left:3087;top:-4774;width:10;height:20" coordorigin="3087,-4774" coordsize="10,20">
              <v:shape style="position:absolute;left:3087;top:-4774;width:10;height:20" coordorigin="3087,-4774" coordsize="10,20" path="m3087,-4754l3096,-4754,3096,-4774,3087,-4774,3087,-4754xe" filled="true" fillcolor="#000000" stroked="false">
                <v:path arrowok="t"/>
                <v:fill type="solid"/>
              </v:shape>
            </v:group>
            <v:group style="position:absolute;left:3087;top:-4754;width:10;height:20" coordorigin="3087,-4754" coordsize="10,20">
              <v:shape style="position:absolute;left:3087;top:-4754;width:10;height:20" coordorigin="3087,-4754" coordsize="10,20" path="m3087,-4735l3096,-4735,3096,-4754,3087,-4754,3087,-4735xe" filled="true" fillcolor="#000000" stroked="false">
                <v:path arrowok="t"/>
                <v:fill type="solid"/>
              </v:shape>
            </v:group>
            <v:group style="position:absolute;left:3087;top:-4735;width:10;height:20" coordorigin="3087,-4735" coordsize="10,20">
              <v:shape style="position:absolute;left:3087;top:-4735;width:10;height:20" coordorigin="3087,-4735" coordsize="10,20" path="m3087,-4716l3096,-4716,3096,-4735,3087,-4735,3087,-4716xe" filled="true" fillcolor="#000000" stroked="false">
                <v:path arrowok="t"/>
                <v:fill type="solid"/>
              </v:shape>
            </v:group>
            <v:group style="position:absolute;left:3087;top:-4716;width:10;height:20" coordorigin="3087,-4716" coordsize="10,20">
              <v:shape style="position:absolute;left:3087;top:-4716;width:10;height:20" coordorigin="3087,-4716" coordsize="10,20" path="m3087,-4697l3096,-4697,3096,-4716,3087,-4716,3087,-4697xe" filled="true" fillcolor="#000000" stroked="false">
                <v:path arrowok="t"/>
                <v:fill type="solid"/>
              </v:shape>
            </v:group>
            <v:group style="position:absolute;left:3087;top:-4697;width:10;height:20" coordorigin="3087,-4697" coordsize="10,20">
              <v:shape style="position:absolute;left:3087;top:-4697;width:10;height:20" coordorigin="3087,-4697" coordsize="10,20" path="m3087,-4678l3096,-4678,3096,-4697,3087,-4697,3087,-4678xe" filled="true" fillcolor="#000000" stroked="false">
                <v:path arrowok="t"/>
                <v:fill type="solid"/>
              </v:shape>
            </v:group>
            <v:group style="position:absolute;left:3087;top:-4678;width:10;height:20" coordorigin="3087,-4678" coordsize="10,20">
              <v:shape style="position:absolute;left:3087;top:-4678;width:10;height:20" coordorigin="3087,-4678" coordsize="10,20" path="m3087,-4658l3096,-4658,3096,-4678,3087,-4678,3087,-4658xe" filled="true" fillcolor="#000000" stroked="false">
                <v:path arrowok="t"/>
                <v:fill type="solid"/>
              </v:shape>
            </v:group>
            <v:group style="position:absolute;left:3087;top:-4658;width:10;height:20" coordorigin="3087,-4658" coordsize="10,20">
              <v:shape style="position:absolute;left:3087;top:-4658;width:10;height:20" coordorigin="3087,-4658" coordsize="10,20" path="m3087,-4639l3096,-4639,3096,-4658,3087,-4658,3087,-4639xe" filled="true" fillcolor="#000000" stroked="false">
                <v:path arrowok="t"/>
                <v:fill type="solid"/>
              </v:shape>
            </v:group>
            <v:group style="position:absolute;left:3087;top:-4639;width:10;height:20" coordorigin="3087,-4639" coordsize="10,20">
              <v:shape style="position:absolute;left:3087;top:-4639;width:10;height:20" coordorigin="3087,-4639" coordsize="10,20" path="m3087,-4620l3096,-4620,3096,-4639,3087,-4639,3087,-4620xe" filled="true" fillcolor="#000000" stroked="false">
                <v:path arrowok="t"/>
                <v:fill type="solid"/>
              </v:shape>
            </v:group>
            <v:group style="position:absolute;left:4907;top:-6118;width:10;height:20" coordorigin="4907,-6118" coordsize="10,20">
              <v:shape style="position:absolute;left:4907;top:-6118;width:10;height:20" coordorigin="4907,-6118" coordsize="10,20" path="m4907,-6099l4916,-6099,4916,-6118,4907,-6118,4907,-6099xe" filled="true" fillcolor="#000000" stroked="false">
                <v:path arrowok="t"/>
                <v:fill type="solid"/>
              </v:shape>
            </v:group>
            <v:group style="position:absolute;left:4907;top:-6099;width:10;height:20" coordorigin="4907,-6099" coordsize="10,20">
              <v:shape style="position:absolute;left:4907;top:-6099;width:10;height:20" coordorigin="4907,-6099" coordsize="10,20" path="m4907,-6080l4916,-6080,4916,-6099,4907,-6099,4907,-6080xe" filled="true" fillcolor="#000000" stroked="false">
                <v:path arrowok="t"/>
                <v:fill type="solid"/>
              </v:shape>
            </v:group>
            <v:group style="position:absolute;left:4907;top:-6080;width:10;height:20" coordorigin="4907,-6080" coordsize="10,20">
              <v:shape style="position:absolute;left:4907;top:-6080;width:10;height:20" coordorigin="4907,-6080" coordsize="10,20" path="m4907,-6061l4916,-6061,4916,-6080,4907,-6080,4907,-6061xe" filled="true" fillcolor="#000000" stroked="false">
                <v:path arrowok="t"/>
                <v:fill type="solid"/>
              </v:shape>
            </v:group>
            <v:group style="position:absolute;left:4907;top:-6061;width:10;height:20" coordorigin="4907,-6061" coordsize="10,20">
              <v:shape style="position:absolute;left:4907;top:-6061;width:10;height:20" coordorigin="4907,-6061" coordsize="10,20" path="m4907,-6041l4916,-6041,4916,-6061,4907,-6061,4907,-6041xe" filled="true" fillcolor="#000000" stroked="false">
                <v:path arrowok="t"/>
                <v:fill type="solid"/>
              </v:shape>
            </v:group>
            <v:group style="position:absolute;left:4907;top:-6041;width:10;height:20" coordorigin="4907,-6041" coordsize="10,20">
              <v:shape style="position:absolute;left:4907;top:-6041;width:10;height:20" coordorigin="4907,-6041" coordsize="10,20" path="m4907,-6022l4916,-6022,4916,-6041,4907,-6041,4907,-6022xe" filled="true" fillcolor="#000000" stroked="false">
                <v:path arrowok="t"/>
                <v:fill type="solid"/>
              </v:shape>
            </v:group>
            <v:group style="position:absolute;left:4907;top:-6022;width:10;height:20" coordorigin="4907,-6022" coordsize="10,20">
              <v:shape style="position:absolute;left:4907;top:-6022;width:10;height:20" coordorigin="4907,-6022" coordsize="10,20" path="m4907,-6003l4916,-6003,4916,-6022,4907,-6022,4907,-6003xe" filled="true" fillcolor="#000000" stroked="false">
                <v:path arrowok="t"/>
                <v:fill type="solid"/>
              </v:shape>
            </v:group>
            <v:group style="position:absolute;left:4907;top:-6003;width:10;height:20" coordorigin="4907,-6003" coordsize="10,20">
              <v:shape style="position:absolute;left:4907;top:-6003;width:10;height:20" coordorigin="4907,-6003" coordsize="10,20" path="m4907,-5984l4916,-5984,4916,-6003,4907,-6003,4907,-5984xe" filled="true" fillcolor="#000000" stroked="false">
                <v:path arrowok="t"/>
                <v:fill type="solid"/>
              </v:shape>
            </v:group>
            <v:group style="position:absolute;left:4907;top:-5984;width:10;height:20" coordorigin="4907,-5984" coordsize="10,20">
              <v:shape style="position:absolute;left:4907;top:-5984;width:10;height:20" coordorigin="4907,-5984" coordsize="10,20" path="m4907,-5965l4916,-5965,4916,-5984,4907,-5984,4907,-5965xe" filled="true" fillcolor="#000000" stroked="false">
                <v:path arrowok="t"/>
                <v:fill type="solid"/>
              </v:shape>
            </v:group>
            <v:group style="position:absolute;left:4907;top:-5965;width:10;height:20" coordorigin="4907,-5965" coordsize="10,20">
              <v:shape style="position:absolute;left:4907;top:-5965;width:10;height:20" coordorigin="4907,-5965" coordsize="10,20" path="m4907,-5945l4916,-5945,4916,-5965,4907,-5965,4907,-5945xe" filled="true" fillcolor="#000000" stroked="false">
                <v:path arrowok="t"/>
                <v:fill type="solid"/>
              </v:shape>
            </v:group>
            <v:group style="position:absolute;left:4907;top:-5945;width:10;height:20" coordorigin="4907,-5945" coordsize="10,20">
              <v:shape style="position:absolute;left:4907;top:-5945;width:10;height:20" coordorigin="4907,-5945" coordsize="10,20" path="m4907,-5926l4916,-5926,4916,-5945,4907,-5945,4907,-5926xe" filled="true" fillcolor="#000000" stroked="false">
                <v:path arrowok="t"/>
                <v:fill type="solid"/>
              </v:shape>
            </v:group>
            <v:group style="position:absolute;left:4907;top:-5926;width:10;height:20" coordorigin="4907,-5926" coordsize="10,20">
              <v:shape style="position:absolute;left:4907;top:-5926;width:10;height:20" coordorigin="4907,-5926" coordsize="10,20" path="m4907,-5907l4916,-5907,4916,-5926,4907,-5926,4907,-5907xe" filled="true" fillcolor="#000000" stroked="false">
                <v:path arrowok="t"/>
                <v:fill type="solid"/>
              </v:shape>
            </v:group>
            <v:group style="position:absolute;left:4907;top:-5907;width:10;height:20" coordorigin="4907,-5907" coordsize="10,20">
              <v:shape style="position:absolute;left:4907;top:-5907;width:10;height:20" coordorigin="4907,-5907" coordsize="10,20" path="m4907,-5888l4916,-5888,4916,-5907,4907,-5907,4907,-5888xe" filled="true" fillcolor="#000000" stroked="false">
                <v:path arrowok="t"/>
                <v:fill type="solid"/>
              </v:shape>
            </v:group>
            <v:group style="position:absolute;left:4907;top:-5888;width:10;height:20" coordorigin="4907,-5888" coordsize="10,20">
              <v:shape style="position:absolute;left:4907;top:-5888;width:10;height:20" coordorigin="4907,-5888" coordsize="10,20" path="m4907,-5869l4916,-5869,4916,-5888,4907,-5888,4907,-5869xe" filled="true" fillcolor="#000000" stroked="false">
                <v:path arrowok="t"/>
                <v:fill type="solid"/>
              </v:shape>
            </v:group>
            <v:group style="position:absolute;left:4907;top:-5869;width:10;height:20" coordorigin="4907,-5869" coordsize="10,20">
              <v:shape style="position:absolute;left:4907;top:-5869;width:10;height:20" coordorigin="4907,-5869" coordsize="10,20" path="m4907,-5849l4916,-5849,4916,-5869,4907,-5869,4907,-5849xe" filled="true" fillcolor="#000000" stroked="false">
                <v:path arrowok="t"/>
                <v:fill type="solid"/>
              </v:shape>
            </v:group>
            <v:group style="position:absolute;left:4907;top:-5849;width:10;height:20" coordorigin="4907,-5849" coordsize="10,20">
              <v:shape style="position:absolute;left:4907;top:-5849;width:10;height:20" coordorigin="4907,-5849" coordsize="10,20" path="m4907,-5830l4916,-5830,4916,-5849,4907,-5849,4907,-5830xe" filled="true" fillcolor="#000000" stroked="false">
                <v:path arrowok="t"/>
                <v:fill type="solid"/>
              </v:shape>
            </v:group>
            <v:group style="position:absolute;left:4907;top:-5830;width:10;height:20" coordorigin="4907,-5830" coordsize="10,20">
              <v:shape style="position:absolute;left:4907;top:-5830;width:10;height:20" coordorigin="4907,-5830" coordsize="10,20" path="m4907,-5811l4916,-5811,4916,-5830,4907,-5830,4907,-5811xe" filled="true" fillcolor="#000000" stroked="false">
                <v:path arrowok="t"/>
                <v:fill type="solid"/>
              </v:shape>
            </v:group>
            <v:group style="position:absolute;left:4907;top:-5811;width:10;height:20" coordorigin="4907,-5811" coordsize="10,20">
              <v:shape style="position:absolute;left:4907;top:-5811;width:10;height:20" coordorigin="4907,-5811" coordsize="10,20" path="m4907,-5792l4916,-5792,4916,-5811,4907,-5811,4907,-5792xe" filled="true" fillcolor="#000000" stroked="false">
                <v:path arrowok="t"/>
                <v:fill type="solid"/>
              </v:shape>
            </v:group>
            <v:group style="position:absolute;left:4907;top:-5792;width:10;height:20" coordorigin="4907,-5792" coordsize="10,20">
              <v:shape style="position:absolute;left:4907;top:-5792;width:10;height:20" coordorigin="4907,-5792" coordsize="10,20" path="m4907,-5773l4916,-5773,4916,-5792,4907,-5792,4907,-5773xe" filled="true" fillcolor="#000000" stroked="false">
                <v:path arrowok="t"/>
                <v:fill type="solid"/>
              </v:shape>
            </v:group>
            <v:group style="position:absolute;left:4907;top:-5773;width:10;height:20" coordorigin="4907,-5773" coordsize="10,20">
              <v:shape style="position:absolute;left:4907;top:-5773;width:10;height:20" coordorigin="4907,-5773" coordsize="10,20" path="m4907,-5753l4916,-5753,4916,-5773,4907,-5773,4907,-5753xe" filled="true" fillcolor="#000000" stroked="false">
                <v:path arrowok="t"/>
                <v:fill type="solid"/>
              </v:shape>
            </v:group>
            <v:group style="position:absolute;left:4907;top:-5753;width:10;height:20" coordorigin="4907,-5753" coordsize="10,20">
              <v:shape style="position:absolute;left:4907;top:-5753;width:10;height:20" coordorigin="4907,-5753" coordsize="10,20" path="m4907,-5734l4916,-5734,4916,-5753,4907,-5753,4907,-5734xe" filled="true" fillcolor="#000000" stroked="false">
                <v:path arrowok="t"/>
                <v:fill type="solid"/>
              </v:shape>
            </v:group>
            <v:group style="position:absolute;left:4907;top:-5734;width:10;height:20" coordorigin="4907,-5734" coordsize="10,20">
              <v:shape style="position:absolute;left:4907;top:-5734;width:10;height:20" coordorigin="4907,-5734" coordsize="10,20" path="m4907,-5715l4916,-5715,4916,-5734,4907,-5734,4907,-5715xe" filled="true" fillcolor="#000000" stroked="false">
                <v:path arrowok="t"/>
                <v:fill type="solid"/>
              </v:shape>
            </v:group>
            <v:group style="position:absolute;left:4907;top:-5715;width:10;height:20" coordorigin="4907,-5715" coordsize="10,20">
              <v:shape style="position:absolute;left:4907;top:-5715;width:10;height:20" coordorigin="4907,-5715" coordsize="10,20" path="m4907,-5696l4916,-5696,4916,-5715,4907,-5715,4907,-5696xe" filled="true" fillcolor="#000000" stroked="false">
                <v:path arrowok="t"/>
                <v:fill type="solid"/>
              </v:shape>
            </v:group>
            <v:group style="position:absolute;left:4907;top:-5696;width:10;height:20" coordorigin="4907,-5696" coordsize="10,20">
              <v:shape style="position:absolute;left:4907;top:-5696;width:10;height:20" coordorigin="4907,-5696" coordsize="10,20" path="m4907,-5677l4916,-5677,4916,-5696,4907,-5696,4907,-5677xe" filled="true" fillcolor="#000000" stroked="false">
                <v:path arrowok="t"/>
                <v:fill type="solid"/>
              </v:shape>
            </v:group>
            <v:group style="position:absolute;left:4907;top:-5677;width:10;height:20" coordorigin="4907,-5677" coordsize="10,20">
              <v:shape style="position:absolute;left:4907;top:-5677;width:10;height:20" coordorigin="4907,-5677" coordsize="10,20" path="m4907,-5657l4916,-5657,4916,-5677,4907,-5677,4907,-5657xe" filled="true" fillcolor="#000000" stroked="false">
                <v:path arrowok="t"/>
                <v:fill type="solid"/>
              </v:shape>
            </v:group>
            <v:group style="position:absolute;left:4907;top:-5657;width:10;height:20" coordorigin="4907,-5657" coordsize="10,20">
              <v:shape style="position:absolute;left:4907;top:-5657;width:10;height:20" coordorigin="4907,-5657" coordsize="10,20" path="m4907,-5638l4916,-5638,4916,-5657,4907,-5657,4907,-5638xe" filled="true" fillcolor="#000000" stroked="false">
                <v:path arrowok="t"/>
                <v:fill type="solid"/>
              </v:shape>
            </v:group>
            <v:group style="position:absolute;left:4907;top:-5638;width:10;height:20" coordorigin="4907,-5638" coordsize="10,20">
              <v:shape style="position:absolute;left:4907;top:-5638;width:10;height:20" coordorigin="4907,-5638" coordsize="10,20" path="m4907,-5619l4916,-5619,4916,-5638,4907,-5638,4907,-5619xe" filled="true" fillcolor="#000000" stroked="false">
                <v:path arrowok="t"/>
                <v:fill type="solid"/>
              </v:shape>
            </v:group>
            <v:group style="position:absolute;left:4907;top:-5619;width:10;height:20" coordorigin="4907,-5619" coordsize="10,20">
              <v:shape style="position:absolute;left:4907;top:-5619;width:10;height:20" coordorigin="4907,-5619" coordsize="10,20" path="m4907,-5600l4916,-5600,4916,-5619,4907,-5619,4907,-5600xe" filled="true" fillcolor="#000000" stroked="false">
                <v:path arrowok="t"/>
                <v:fill type="solid"/>
              </v:shape>
            </v:group>
            <v:group style="position:absolute;left:4907;top:-5600;width:10;height:20" coordorigin="4907,-5600" coordsize="10,20">
              <v:shape style="position:absolute;left:4907;top:-5600;width:10;height:20" coordorigin="4907,-5600" coordsize="10,20" path="m4907,-5581l4916,-5581,4916,-5600,4907,-5600,4907,-5581xe" filled="true" fillcolor="#000000" stroked="false">
                <v:path arrowok="t"/>
                <v:fill type="solid"/>
              </v:shape>
            </v:group>
            <v:group style="position:absolute;left:4907;top:-5581;width:10;height:20" coordorigin="4907,-5581" coordsize="10,20">
              <v:shape style="position:absolute;left:4907;top:-5581;width:10;height:20" coordorigin="4907,-5581" coordsize="10,20" path="m4907,-5561l4916,-5561,4916,-5581,4907,-5581,4907,-5561xe" filled="true" fillcolor="#000000" stroked="false">
                <v:path arrowok="t"/>
                <v:fill type="solid"/>
              </v:shape>
            </v:group>
            <v:group style="position:absolute;left:4907;top:-5561;width:10;height:20" coordorigin="4907,-5561" coordsize="10,20">
              <v:shape style="position:absolute;left:4907;top:-5561;width:10;height:20" coordorigin="4907,-5561" coordsize="10,20" path="m4907,-5542l4916,-5542,4916,-5561,4907,-5561,4907,-5542xe" filled="true" fillcolor="#000000" stroked="false">
                <v:path arrowok="t"/>
                <v:fill type="solid"/>
              </v:shape>
            </v:group>
            <v:group style="position:absolute;left:4907;top:-5542;width:10;height:20" coordorigin="4907,-5542" coordsize="10,20">
              <v:shape style="position:absolute;left:4907;top:-5542;width:10;height:20" coordorigin="4907,-5542" coordsize="10,20" path="m4907,-5523l4916,-5523,4916,-5542,4907,-5542,4907,-5523xe" filled="true" fillcolor="#000000" stroked="false">
                <v:path arrowok="t"/>
                <v:fill type="solid"/>
              </v:shape>
            </v:group>
            <v:group style="position:absolute;left:4907;top:-5523;width:10;height:20" coordorigin="4907,-5523" coordsize="10,20">
              <v:shape style="position:absolute;left:4907;top:-5523;width:10;height:20" coordorigin="4907,-5523" coordsize="10,20" path="m4907,-5504l4916,-5504,4916,-5523,4907,-5523,4907,-5504xe" filled="true" fillcolor="#000000" stroked="false">
                <v:path arrowok="t"/>
                <v:fill type="solid"/>
              </v:shape>
            </v:group>
            <v:group style="position:absolute;left:4907;top:-5504;width:10;height:20" coordorigin="4907,-5504" coordsize="10,20">
              <v:shape style="position:absolute;left:4907;top:-5504;width:10;height:20" coordorigin="4907,-5504" coordsize="10,20" path="m4907,-5485l4916,-5485,4916,-5504,4907,-5504,4907,-5485xe" filled="true" fillcolor="#000000" stroked="false">
                <v:path arrowok="t"/>
                <v:fill type="solid"/>
              </v:shape>
            </v:group>
            <v:group style="position:absolute;left:4907;top:-5485;width:10;height:20" coordorigin="4907,-5485" coordsize="10,20">
              <v:shape style="position:absolute;left:4907;top:-5485;width:10;height:20" coordorigin="4907,-5485" coordsize="10,20" path="m4907,-5465l4916,-5465,4916,-5485,4907,-5485,4907,-5465xe" filled="true" fillcolor="#000000" stroked="false">
                <v:path arrowok="t"/>
                <v:fill type="solid"/>
              </v:shape>
            </v:group>
            <v:group style="position:absolute;left:4907;top:-5465;width:10;height:20" coordorigin="4907,-5465" coordsize="10,20">
              <v:shape style="position:absolute;left:4907;top:-5465;width:10;height:20" coordorigin="4907,-5465" coordsize="10,20" path="m4907,-5446l4916,-5446,4916,-5465,4907,-5465,4907,-5446xe" filled="true" fillcolor="#000000" stroked="false">
                <v:path arrowok="t"/>
                <v:fill type="solid"/>
              </v:shape>
            </v:group>
            <v:group style="position:absolute;left:4907;top:-5446;width:10;height:20" coordorigin="4907,-5446" coordsize="10,20">
              <v:shape style="position:absolute;left:4907;top:-5446;width:10;height:20" coordorigin="4907,-5446" coordsize="10,20" path="m4907,-5427l4916,-5427,4916,-5446,4907,-5446,4907,-5427xe" filled="true" fillcolor="#000000" stroked="false">
                <v:path arrowok="t"/>
                <v:fill type="solid"/>
              </v:shape>
            </v:group>
            <v:group style="position:absolute;left:4907;top:-5427;width:10;height:20" coordorigin="4907,-5427" coordsize="10,20">
              <v:shape style="position:absolute;left:4907;top:-5427;width:10;height:20" coordorigin="4907,-5427" coordsize="10,20" path="m4907,-5408l4916,-5408,4916,-5427,4907,-5427,4907,-5408xe" filled="true" fillcolor="#000000" stroked="false">
                <v:path arrowok="t"/>
                <v:fill type="solid"/>
              </v:shape>
            </v:group>
            <v:group style="position:absolute;left:4907;top:-5408;width:10;height:20" coordorigin="4907,-5408" coordsize="10,20">
              <v:shape style="position:absolute;left:4907;top:-5408;width:10;height:20" coordorigin="4907,-5408" coordsize="10,20" path="m4907,-5389l4916,-5389,4916,-5408,4907,-5408,4907,-5389xe" filled="true" fillcolor="#000000" stroked="false">
                <v:path arrowok="t"/>
                <v:fill type="solid"/>
              </v:shape>
            </v:group>
            <v:group style="position:absolute;left:4907;top:-5389;width:10;height:20" coordorigin="4907,-5389" coordsize="10,20">
              <v:shape style="position:absolute;left:4907;top:-5389;width:10;height:20" coordorigin="4907,-5389" coordsize="10,20" path="m4907,-5369l4916,-5369,4916,-5389,4907,-5389,4907,-5369xe" filled="true" fillcolor="#000000" stroked="false">
                <v:path arrowok="t"/>
                <v:fill type="solid"/>
              </v:shape>
            </v:group>
            <v:group style="position:absolute;left:4907;top:-5369;width:10;height:20" coordorigin="4907,-5369" coordsize="10,20">
              <v:shape style="position:absolute;left:4907;top:-5369;width:10;height:20" coordorigin="4907,-5369" coordsize="10,20" path="m4907,-5350l4916,-5350,4916,-5369,4907,-5369,4907,-5350xe" filled="true" fillcolor="#000000" stroked="false">
                <v:path arrowok="t"/>
                <v:fill type="solid"/>
              </v:shape>
            </v:group>
            <v:group style="position:absolute;left:4907;top:-5350;width:10;height:20" coordorigin="4907,-5350" coordsize="10,20">
              <v:shape style="position:absolute;left:4907;top:-5350;width:10;height:20" coordorigin="4907,-5350" coordsize="10,20" path="m4907,-5331l4916,-5331,4916,-5350,4907,-5350,4907,-5331xe" filled="true" fillcolor="#000000" stroked="false">
                <v:path arrowok="t"/>
                <v:fill type="solid"/>
              </v:shape>
            </v:group>
            <v:group style="position:absolute;left:4907;top:-5331;width:10;height:20" coordorigin="4907,-5331" coordsize="10,20">
              <v:shape style="position:absolute;left:4907;top:-5331;width:10;height:20" coordorigin="4907,-5331" coordsize="10,20" path="m4907,-5312l4916,-5312,4916,-5331,4907,-5331,4907,-5312xe" filled="true" fillcolor="#000000" stroked="false">
                <v:path arrowok="t"/>
                <v:fill type="solid"/>
              </v:shape>
            </v:group>
            <v:group style="position:absolute;left:4907;top:-5312;width:10;height:20" coordorigin="4907,-5312" coordsize="10,20">
              <v:shape style="position:absolute;left:4907;top:-5312;width:10;height:20" coordorigin="4907,-5312" coordsize="10,20" path="m4907,-5293l4916,-5293,4916,-5312,4907,-5312,4907,-5293xe" filled="true" fillcolor="#000000" stroked="false">
                <v:path arrowok="t"/>
                <v:fill type="solid"/>
              </v:shape>
            </v:group>
            <v:group style="position:absolute;left:4907;top:-5293;width:10;height:20" coordorigin="4907,-5293" coordsize="10,20">
              <v:shape style="position:absolute;left:4907;top:-5293;width:10;height:20" coordorigin="4907,-5293" coordsize="10,20" path="m4907,-5273l4916,-5273,4916,-5293,4907,-5293,4907,-5273xe" filled="true" fillcolor="#000000" stroked="false">
                <v:path arrowok="t"/>
                <v:fill type="solid"/>
              </v:shape>
            </v:group>
            <v:group style="position:absolute;left:4907;top:-5273;width:10;height:20" coordorigin="4907,-5273" coordsize="10,20">
              <v:shape style="position:absolute;left:4907;top:-5273;width:10;height:20" coordorigin="4907,-5273" coordsize="10,20" path="m4907,-5254l4916,-5254,4916,-5273,4907,-5273,4907,-5254xe" filled="true" fillcolor="#000000" stroked="false">
                <v:path arrowok="t"/>
                <v:fill type="solid"/>
              </v:shape>
            </v:group>
            <v:group style="position:absolute;left:4907;top:-5254;width:10;height:20" coordorigin="4907,-5254" coordsize="10,20">
              <v:shape style="position:absolute;left:4907;top:-5254;width:10;height:20" coordorigin="4907,-5254" coordsize="10,20" path="m4907,-5235l4916,-5235,4916,-5254,4907,-5254,4907,-5235xe" filled="true" fillcolor="#000000" stroked="false">
                <v:path arrowok="t"/>
                <v:fill type="solid"/>
              </v:shape>
            </v:group>
            <v:group style="position:absolute;left:4907;top:-5235;width:10;height:20" coordorigin="4907,-5235" coordsize="10,20">
              <v:shape style="position:absolute;left:4907;top:-5235;width:10;height:20" coordorigin="4907,-5235" coordsize="10,20" path="m4907,-5216l4916,-5216,4916,-5235,4907,-5235,4907,-5216xe" filled="true" fillcolor="#000000" stroked="false">
                <v:path arrowok="t"/>
                <v:fill type="solid"/>
              </v:shape>
            </v:group>
            <v:group style="position:absolute;left:4907;top:-5216;width:10;height:20" coordorigin="4907,-5216" coordsize="10,20">
              <v:shape style="position:absolute;left:4907;top:-5216;width:10;height:20" coordorigin="4907,-5216" coordsize="10,20" path="m4907,-5197l4916,-5197,4916,-5216,4907,-5216,4907,-5197xe" filled="true" fillcolor="#000000" stroked="false">
                <v:path arrowok="t"/>
                <v:fill type="solid"/>
              </v:shape>
            </v:group>
            <v:group style="position:absolute;left:4907;top:-5197;width:10;height:20" coordorigin="4907,-5197" coordsize="10,20">
              <v:shape style="position:absolute;left:4907;top:-5197;width:10;height:20" coordorigin="4907,-5197" coordsize="10,20" path="m4907,-5177l4916,-5177,4916,-5197,4907,-5197,4907,-5177xe" filled="true" fillcolor="#000000" stroked="false">
                <v:path arrowok="t"/>
                <v:fill type="solid"/>
              </v:shape>
            </v:group>
            <v:group style="position:absolute;left:4907;top:-5177;width:10;height:20" coordorigin="4907,-5177" coordsize="10,20">
              <v:shape style="position:absolute;left:4907;top:-5177;width:10;height:20" coordorigin="4907,-5177" coordsize="10,20" path="m4907,-5158l4916,-5158,4916,-5177,4907,-5177,4907,-5158xe" filled="true" fillcolor="#000000" stroked="false">
                <v:path arrowok="t"/>
                <v:fill type="solid"/>
              </v:shape>
            </v:group>
            <v:group style="position:absolute;left:4907;top:-5158;width:10;height:20" coordorigin="4907,-5158" coordsize="10,20">
              <v:shape style="position:absolute;left:4907;top:-5158;width:10;height:20" coordorigin="4907,-5158" coordsize="10,20" path="m4907,-5139l4916,-5139,4916,-5158,4907,-5158,4907,-5139xe" filled="true" fillcolor="#000000" stroked="false">
                <v:path arrowok="t"/>
                <v:fill type="solid"/>
              </v:shape>
            </v:group>
            <v:group style="position:absolute;left:4907;top:-5139;width:10;height:20" coordorigin="4907,-5139" coordsize="10,20">
              <v:shape style="position:absolute;left:4907;top:-5139;width:10;height:20" coordorigin="4907,-5139" coordsize="10,20" path="m4907,-5120l4916,-5120,4916,-5139,4907,-5139,4907,-5120xe" filled="true" fillcolor="#000000" stroked="false">
                <v:path arrowok="t"/>
                <v:fill type="solid"/>
              </v:shape>
            </v:group>
            <v:group style="position:absolute;left:4907;top:-5120;width:10;height:20" coordorigin="4907,-5120" coordsize="10,20">
              <v:shape style="position:absolute;left:4907;top:-5120;width:10;height:20" coordorigin="4907,-5120" coordsize="10,20" path="m4907,-5101l4916,-5101,4916,-5120,4907,-5120,4907,-5101xe" filled="true" fillcolor="#000000" stroked="false">
                <v:path arrowok="t"/>
                <v:fill type="solid"/>
              </v:shape>
            </v:group>
            <v:group style="position:absolute;left:4907;top:-5101;width:10;height:20" coordorigin="4907,-5101" coordsize="10,20">
              <v:shape style="position:absolute;left:4907;top:-5101;width:10;height:20" coordorigin="4907,-5101" coordsize="10,20" path="m4907,-5081l4916,-5081,4916,-5101,4907,-5101,4907,-5081xe" filled="true" fillcolor="#000000" stroked="false">
                <v:path arrowok="t"/>
                <v:fill type="solid"/>
              </v:shape>
            </v:group>
            <v:group style="position:absolute;left:4907;top:-5081;width:10;height:20" coordorigin="4907,-5081" coordsize="10,20">
              <v:shape style="position:absolute;left:4907;top:-5081;width:10;height:20" coordorigin="4907,-5081" coordsize="10,20" path="m4907,-5062l4916,-5062,4916,-5081,4907,-5081,4907,-5062xe" filled="true" fillcolor="#000000" stroked="false">
                <v:path arrowok="t"/>
                <v:fill type="solid"/>
              </v:shape>
            </v:group>
            <v:group style="position:absolute;left:4907;top:-5062;width:10;height:20" coordorigin="4907,-5062" coordsize="10,20">
              <v:shape style="position:absolute;left:4907;top:-5062;width:10;height:20" coordorigin="4907,-5062" coordsize="10,20" path="m4907,-5043l4916,-5043,4916,-5062,4907,-5062,4907,-5043xe" filled="true" fillcolor="#000000" stroked="false">
                <v:path arrowok="t"/>
                <v:fill type="solid"/>
              </v:shape>
            </v:group>
            <v:group style="position:absolute;left:4907;top:-5043;width:10;height:20" coordorigin="4907,-5043" coordsize="10,20">
              <v:shape style="position:absolute;left:4907;top:-5043;width:10;height:20" coordorigin="4907,-5043" coordsize="10,20" path="m4907,-5024l4916,-5024,4916,-5043,4907,-5043,4907,-5024xe" filled="true" fillcolor="#000000" stroked="false">
                <v:path arrowok="t"/>
                <v:fill type="solid"/>
              </v:shape>
            </v:group>
            <v:group style="position:absolute;left:4907;top:-5024;width:10;height:20" coordorigin="4907,-5024" coordsize="10,20">
              <v:shape style="position:absolute;left:4907;top:-5024;width:10;height:20" coordorigin="4907,-5024" coordsize="10,20" path="m4907,-5005l4916,-5005,4916,-5024,4907,-5024,4907,-5005xe" filled="true" fillcolor="#000000" stroked="false">
                <v:path arrowok="t"/>
                <v:fill type="solid"/>
              </v:shape>
            </v:group>
            <v:group style="position:absolute;left:4907;top:-5005;width:10;height:20" coordorigin="4907,-5005" coordsize="10,20">
              <v:shape style="position:absolute;left:4907;top:-5005;width:10;height:20" coordorigin="4907,-5005" coordsize="10,20" path="m4907,-4985l4916,-4985,4916,-5005,4907,-5005,4907,-4985xe" filled="true" fillcolor="#000000" stroked="false">
                <v:path arrowok="t"/>
                <v:fill type="solid"/>
              </v:shape>
            </v:group>
            <v:group style="position:absolute;left:4907;top:-4985;width:10;height:20" coordorigin="4907,-4985" coordsize="10,20">
              <v:shape style="position:absolute;left:4907;top:-4985;width:10;height:20" coordorigin="4907,-4985" coordsize="10,20" path="m4907,-4966l4916,-4966,4916,-4985,4907,-4985,4907,-4966xe" filled="true" fillcolor="#000000" stroked="false">
                <v:path arrowok="t"/>
                <v:fill type="solid"/>
              </v:shape>
            </v:group>
            <v:group style="position:absolute;left:4907;top:-4966;width:10;height:20" coordorigin="4907,-4966" coordsize="10,20">
              <v:shape style="position:absolute;left:4907;top:-4966;width:10;height:20" coordorigin="4907,-4966" coordsize="10,20" path="m4907,-4947l4916,-4947,4916,-4966,4907,-4966,4907,-4947xe" filled="true" fillcolor="#000000" stroked="false">
                <v:path arrowok="t"/>
                <v:fill type="solid"/>
              </v:shape>
            </v:group>
            <v:group style="position:absolute;left:4907;top:-4947;width:10;height:20" coordorigin="4907,-4947" coordsize="10,20">
              <v:shape style="position:absolute;left:4907;top:-4947;width:10;height:20" coordorigin="4907,-4947" coordsize="10,20" path="m4907,-4928l4916,-4928,4916,-4947,4907,-4947,4907,-4928xe" filled="true" fillcolor="#000000" stroked="false">
                <v:path arrowok="t"/>
                <v:fill type="solid"/>
              </v:shape>
            </v:group>
            <v:group style="position:absolute;left:4907;top:-4928;width:10;height:20" coordorigin="4907,-4928" coordsize="10,20">
              <v:shape style="position:absolute;left:4907;top:-4928;width:10;height:20" coordorigin="4907,-4928" coordsize="10,20" path="m4907,-4909l4916,-4909,4916,-4928,4907,-4928,4907,-4909xe" filled="true" fillcolor="#000000" stroked="false">
                <v:path arrowok="t"/>
                <v:fill type="solid"/>
              </v:shape>
            </v:group>
            <v:group style="position:absolute;left:4907;top:-4909;width:10;height:20" coordorigin="4907,-4909" coordsize="10,20">
              <v:shape style="position:absolute;left:4907;top:-4909;width:10;height:20" coordorigin="4907,-4909" coordsize="10,20" path="m4907,-4889l4916,-4889,4916,-4909,4907,-4909,4907,-4889xe" filled="true" fillcolor="#000000" stroked="false">
                <v:path arrowok="t"/>
                <v:fill type="solid"/>
              </v:shape>
            </v:group>
            <v:group style="position:absolute;left:4907;top:-4889;width:10;height:20" coordorigin="4907,-4889" coordsize="10,20">
              <v:shape style="position:absolute;left:4907;top:-4889;width:10;height:20" coordorigin="4907,-4889" coordsize="10,20" path="m4907,-4870l4916,-4870,4916,-4889,4907,-4889,4907,-4870xe" filled="true" fillcolor="#000000" stroked="false">
                <v:path arrowok="t"/>
                <v:fill type="solid"/>
              </v:shape>
            </v:group>
            <v:group style="position:absolute;left:4907;top:-4870;width:10;height:20" coordorigin="4907,-4870" coordsize="10,20">
              <v:shape style="position:absolute;left:4907;top:-4870;width:10;height:20" coordorigin="4907,-4870" coordsize="10,20" path="m4907,-4851l4916,-4851,4916,-4870,4907,-4870,4907,-4851xe" filled="true" fillcolor="#000000" stroked="false">
                <v:path arrowok="t"/>
                <v:fill type="solid"/>
              </v:shape>
            </v:group>
            <v:group style="position:absolute;left:4907;top:-4851;width:10;height:20" coordorigin="4907,-4851" coordsize="10,20">
              <v:shape style="position:absolute;left:4907;top:-4851;width:10;height:20" coordorigin="4907,-4851" coordsize="10,20" path="m4907,-4831l4916,-4831,4916,-4851,4907,-4851,4907,-4831xe" filled="true" fillcolor="#000000" stroked="false">
                <v:path arrowok="t"/>
                <v:fill type="solid"/>
              </v:shape>
            </v:group>
            <v:group style="position:absolute;left:4907;top:-4831;width:10;height:20" coordorigin="4907,-4831" coordsize="10,20">
              <v:shape style="position:absolute;left:4907;top:-4831;width:10;height:20" coordorigin="4907,-4831" coordsize="10,20" path="m4907,-4812l4916,-4812,4916,-4831,4907,-4831,4907,-4812xe" filled="true" fillcolor="#000000" stroked="false">
                <v:path arrowok="t"/>
                <v:fill type="solid"/>
              </v:shape>
            </v:group>
            <v:group style="position:absolute;left:4907;top:-4812;width:10;height:20" coordorigin="4907,-4812" coordsize="10,20">
              <v:shape style="position:absolute;left:4907;top:-4812;width:10;height:20" coordorigin="4907,-4812" coordsize="10,20" path="m4907,-4793l4916,-4793,4916,-4812,4907,-4812,4907,-4793xe" filled="true" fillcolor="#000000" stroked="false">
                <v:path arrowok="t"/>
                <v:fill type="solid"/>
              </v:shape>
            </v:group>
            <v:group style="position:absolute;left:4907;top:-4793;width:10;height:20" coordorigin="4907,-4793" coordsize="10,20">
              <v:shape style="position:absolute;left:4907;top:-4793;width:10;height:20" coordorigin="4907,-4793" coordsize="10,20" path="m4907,-4774l4916,-4774,4916,-4793,4907,-4793,4907,-4774xe" filled="true" fillcolor="#000000" stroked="false">
                <v:path arrowok="t"/>
                <v:fill type="solid"/>
              </v:shape>
            </v:group>
            <v:group style="position:absolute;left:4907;top:-4774;width:10;height:20" coordorigin="4907,-4774" coordsize="10,20">
              <v:shape style="position:absolute;left:4907;top:-4774;width:10;height:20" coordorigin="4907,-4774" coordsize="10,20" path="m4907,-4754l4916,-4754,4916,-4774,4907,-4774,4907,-4754xe" filled="true" fillcolor="#000000" stroked="false">
                <v:path arrowok="t"/>
                <v:fill type="solid"/>
              </v:shape>
            </v:group>
            <v:group style="position:absolute;left:4907;top:-4754;width:10;height:20" coordorigin="4907,-4754" coordsize="10,20">
              <v:shape style="position:absolute;left:4907;top:-4754;width:10;height:20" coordorigin="4907,-4754" coordsize="10,20" path="m4907,-4735l4916,-4735,4916,-4754,4907,-4754,4907,-4735xe" filled="true" fillcolor="#000000" stroked="false">
                <v:path arrowok="t"/>
                <v:fill type="solid"/>
              </v:shape>
            </v:group>
            <v:group style="position:absolute;left:4907;top:-4735;width:10;height:20" coordorigin="4907,-4735" coordsize="10,20">
              <v:shape style="position:absolute;left:4907;top:-4735;width:10;height:20" coordorigin="4907,-4735" coordsize="10,20" path="m4907,-4716l4916,-4716,4916,-4735,4907,-4735,4907,-4716xe" filled="true" fillcolor="#000000" stroked="false">
                <v:path arrowok="t"/>
                <v:fill type="solid"/>
              </v:shape>
            </v:group>
            <v:group style="position:absolute;left:4907;top:-4716;width:10;height:20" coordorigin="4907,-4716" coordsize="10,20">
              <v:shape style="position:absolute;left:4907;top:-4716;width:10;height:20" coordorigin="4907,-4716" coordsize="10,20" path="m4907,-4697l4916,-4697,4916,-4716,4907,-4716,4907,-4697xe" filled="true" fillcolor="#000000" stroked="false">
                <v:path arrowok="t"/>
                <v:fill type="solid"/>
              </v:shape>
            </v:group>
            <v:group style="position:absolute;left:4907;top:-4697;width:10;height:20" coordorigin="4907,-4697" coordsize="10,20">
              <v:shape style="position:absolute;left:4907;top:-4697;width:10;height:20" coordorigin="4907,-4697" coordsize="10,20" path="m4907,-4678l4916,-4678,4916,-4697,4907,-4697,4907,-4678xe" filled="true" fillcolor="#000000" stroked="false">
                <v:path arrowok="t"/>
                <v:fill type="solid"/>
              </v:shape>
            </v:group>
            <v:group style="position:absolute;left:4907;top:-4678;width:10;height:20" coordorigin="4907,-4678" coordsize="10,20">
              <v:shape style="position:absolute;left:4907;top:-4678;width:10;height:20" coordorigin="4907,-4678" coordsize="10,20" path="m4907,-4658l4916,-4658,4916,-4678,4907,-4678,4907,-4658xe" filled="true" fillcolor="#000000" stroked="false">
                <v:path arrowok="t"/>
                <v:fill type="solid"/>
              </v:shape>
            </v:group>
            <v:group style="position:absolute;left:4907;top:-4658;width:10;height:20" coordorigin="4907,-4658" coordsize="10,20">
              <v:shape style="position:absolute;left:4907;top:-4658;width:10;height:20" coordorigin="4907,-4658" coordsize="10,20" path="m4907,-4639l4916,-4639,4916,-4658,4907,-4658,4907,-4639xe" filled="true" fillcolor="#000000" stroked="false">
                <v:path arrowok="t"/>
                <v:fill type="solid"/>
              </v:shape>
            </v:group>
            <v:group style="position:absolute;left:4907;top:-4639;width:10;height:20" coordorigin="4907,-4639" coordsize="10,20">
              <v:shape style="position:absolute;left:4907;top:-4639;width:10;height:20" coordorigin="4907,-4639" coordsize="10,20" path="m4907,-4620l4916,-4620,4916,-4639,4907,-4639,4907,-4620xe" filled="true" fillcolor="#000000" stroked="false">
                <v:path arrowok="t"/>
                <v:fill type="solid"/>
              </v:shape>
            </v:group>
            <v:group style="position:absolute;left:6649;top:-6118;width:10;height:20" coordorigin="6649,-6118" coordsize="10,20">
              <v:shape style="position:absolute;left:6649;top:-6118;width:10;height:20" coordorigin="6649,-6118" coordsize="10,20" path="m6649,-6099l6659,-6099,6659,-6118,6649,-6118,6649,-6099xe" filled="true" fillcolor="#000000" stroked="false">
                <v:path arrowok="t"/>
                <v:fill type="solid"/>
              </v:shape>
            </v:group>
            <v:group style="position:absolute;left:6649;top:-6099;width:10;height:20" coordorigin="6649,-6099" coordsize="10,20">
              <v:shape style="position:absolute;left:6649;top:-6099;width:10;height:20" coordorigin="6649,-6099" coordsize="10,20" path="m6649,-6080l6659,-6080,6659,-6099,6649,-6099,6649,-6080xe" filled="true" fillcolor="#000000" stroked="false">
                <v:path arrowok="t"/>
                <v:fill type="solid"/>
              </v:shape>
            </v:group>
            <v:group style="position:absolute;left:6649;top:-6080;width:10;height:20" coordorigin="6649,-6080" coordsize="10,20">
              <v:shape style="position:absolute;left:6649;top:-6080;width:10;height:20" coordorigin="6649,-6080" coordsize="10,20" path="m6649,-6061l6659,-6061,6659,-6080,6649,-6080,6649,-6061xe" filled="true" fillcolor="#000000" stroked="false">
                <v:path arrowok="t"/>
                <v:fill type="solid"/>
              </v:shape>
            </v:group>
            <v:group style="position:absolute;left:6649;top:-6061;width:10;height:20" coordorigin="6649,-6061" coordsize="10,20">
              <v:shape style="position:absolute;left:6649;top:-6061;width:10;height:20" coordorigin="6649,-6061" coordsize="10,20" path="m6649,-6041l6659,-6041,6659,-6061,6649,-6061,6649,-6041xe" filled="true" fillcolor="#000000" stroked="false">
                <v:path arrowok="t"/>
                <v:fill type="solid"/>
              </v:shape>
            </v:group>
            <v:group style="position:absolute;left:6649;top:-6041;width:10;height:20" coordorigin="6649,-6041" coordsize="10,20">
              <v:shape style="position:absolute;left:6649;top:-6041;width:10;height:20" coordorigin="6649,-6041" coordsize="10,20" path="m6649,-6022l6659,-6022,6659,-6041,6649,-6041,6649,-6022xe" filled="true" fillcolor="#000000" stroked="false">
                <v:path arrowok="t"/>
                <v:fill type="solid"/>
              </v:shape>
            </v:group>
            <v:group style="position:absolute;left:6649;top:-6022;width:10;height:20" coordorigin="6649,-6022" coordsize="10,20">
              <v:shape style="position:absolute;left:6649;top:-6022;width:10;height:20" coordorigin="6649,-6022" coordsize="10,20" path="m6649,-6003l6659,-6003,6659,-6022,6649,-6022,6649,-6003xe" filled="true" fillcolor="#000000" stroked="false">
                <v:path arrowok="t"/>
                <v:fill type="solid"/>
              </v:shape>
            </v:group>
            <v:group style="position:absolute;left:6649;top:-6003;width:10;height:20" coordorigin="6649,-6003" coordsize="10,20">
              <v:shape style="position:absolute;left:6649;top:-6003;width:10;height:20" coordorigin="6649,-6003" coordsize="10,20" path="m6649,-5984l6659,-5984,6659,-6003,6649,-6003,6649,-5984xe" filled="true" fillcolor="#000000" stroked="false">
                <v:path arrowok="t"/>
                <v:fill type="solid"/>
              </v:shape>
            </v:group>
            <v:group style="position:absolute;left:6649;top:-5984;width:10;height:20" coordorigin="6649,-5984" coordsize="10,20">
              <v:shape style="position:absolute;left:6649;top:-5984;width:10;height:20" coordorigin="6649,-5984" coordsize="10,20" path="m6649,-5965l6659,-5965,6659,-5984,6649,-5984,6649,-5965xe" filled="true" fillcolor="#000000" stroked="false">
                <v:path arrowok="t"/>
                <v:fill type="solid"/>
              </v:shape>
            </v:group>
            <v:group style="position:absolute;left:6649;top:-5965;width:10;height:20" coordorigin="6649,-5965" coordsize="10,20">
              <v:shape style="position:absolute;left:6649;top:-5965;width:10;height:20" coordorigin="6649,-5965" coordsize="10,20" path="m6649,-5945l6659,-5945,6659,-5965,6649,-5965,6649,-5945xe" filled="true" fillcolor="#000000" stroked="false">
                <v:path arrowok="t"/>
                <v:fill type="solid"/>
              </v:shape>
            </v:group>
            <v:group style="position:absolute;left:6649;top:-5945;width:10;height:20" coordorigin="6649,-5945" coordsize="10,20">
              <v:shape style="position:absolute;left:6649;top:-5945;width:10;height:20" coordorigin="6649,-5945" coordsize="10,20" path="m6649,-5926l6659,-5926,6659,-5945,6649,-5945,6649,-5926xe" filled="true" fillcolor="#000000" stroked="false">
                <v:path arrowok="t"/>
                <v:fill type="solid"/>
              </v:shape>
            </v:group>
            <v:group style="position:absolute;left:6649;top:-5926;width:10;height:20" coordorigin="6649,-5926" coordsize="10,20">
              <v:shape style="position:absolute;left:6649;top:-5926;width:10;height:20" coordorigin="6649,-5926" coordsize="10,20" path="m6649,-5907l6659,-5907,6659,-5926,6649,-5926,6649,-5907xe" filled="true" fillcolor="#000000" stroked="false">
                <v:path arrowok="t"/>
                <v:fill type="solid"/>
              </v:shape>
            </v:group>
            <v:group style="position:absolute;left:6649;top:-5907;width:10;height:20" coordorigin="6649,-5907" coordsize="10,20">
              <v:shape style="position:absolute;left:6649;top:-5907;width:10;height:20" coordorigin="6649,-5907" coordsize="10,20" path="m6649,-5888l6659,-5888,6659,-5907,6649,-5907,6649,-5888xe" filled="true" fillcolor="#000000" stroked="false">
                <v:path arrowok="t"/>
                <v:fill type="solid"/>
              </v:shape>
            </v:group>
            <v:group style="position:absolute;left:6649;top:-5888;width:10;height:20" coordorigin="6649,-5888" coordsize="10,20">
              <v:shape style="position:absolute;left:6649;top:-5888;width:10;height:20" coordorigin="6649,-5888" coordsize="10,20" path="m6649,-5869l6659,-5869,6659,-5888,6649,-5888,6649,-5869xe" filled="true" fillcolor="#000000" stroked="false">
                <v:path arrowok="t"/>
                <v:fill type="solid"/>
              </v:shape>
            </v:group>
            <v:group style="position:absolute;left:6649;top:-5869;width:10;height:20" coordorigin="6649,-5869" coordsize="10,20">
              <v:shape style="position:absolute;left:6649;top:-5869;width:10;height:20" coordorigin="6649,-5869" coordsize="10,20" path="m6649,-5849l6659,-5849,6659,-5869,6649,-5869,6649,-5849xe" filled="true" fillcolor="#000000" stroked="false">
                <v:path arrowok="t"/>
                <v:fill type="solid"/>
              </v:shape>
            </v:group>
            <v:group style="position:absolute;left:6649;top:-5849;width:10;height:20" coordorigin="6649,-5849" coordsize="10,20">
              <v:shape style="position:absolute;left:6649;top:-5849;width:10;height:20" coordorigin="6649,-5849" coordsize="10,20" path="m6649,-5830l6659,-5830,6659,-5849,6649,-5849,6649,-5830xe" filled="true" fillcolor="#000000" stroked="false">
                <v:path arrowok="t"/>
                <v:fill type="solid"/>
              </v:shape>
            </v:group>
            <v:group style="position:absolute;left:6649;top:-5830;width:10;height:20" coordorigin="6649,-5830" coordsize="10,20">
              <v:shape style="position:absolute;left:6649;top:-5830;width:10;height:20" coordorigin="6649,-5830" coordsize="10,20" path="m6649,-5811l6659,-5811,6659,-5830,6649,-5830,6649,-5811xe" filled="true" fillcolor="#000000" stroked="false">
                <v:path arrowok="t"/>
                <v:fill type="solid"/>
              </v:shape>
            </v:group>
            <v:group style="position:absolute;left:6649;top:-5811;width:10;height:20" coordorigin="6649,-5811" coordsize="10,20">
              <v:shape style="position:absolute;left:6649;top:-5811;width:10;height:20" coordorigin="6649,-5811" coordsize="10,20" path="m6649,-5792l6659,-5792,6659,-5811,6649,-5811,6649,-5792xe" filled="true" fillcolor="#000000" stroked="false">
                <v:path arrowok="t"/>
                <v:fill type="solid"/>
              </v:shape>
            </v:group>
            <v:group style="position:absolute;left:6649;top:-5792;width:10;height:20" coordorigin="6649,-5792" coordsize="10,20">
              <v:shape style="position:absolute;left:6649;top:-5792;width:10;height:20" coordorigin="6649,-5792" coordsize="10,20" path="m6649,-5773l6659,-5773,6659,-5792,6649,-5792,6649,-5773xe" filled="true" fillcolor="#000000" stroked="false">
                <v:path arrowok="t"/>
                <v:fill type="solid"/>
              </v:shape>
            </v:group>
            <v:group style="position:absolute;left:6649;top:-5773;width:10;height:20" coordorigin="6649,-5773" coordsize="10,20">
              <v:shape style="position:absolute;left:6649;top:-5773;width:10;height:20" coordorigin="6649,-5773" coordsize="10,20" path="m6649,-5753l6659,-5753,6659,-5773,6649,-5773,6649,-5753xe" filled="true" fillcolor="#000000" stroked="false">
                <v:path arrowok="t"/>
                <v:fill type="solid"/>
              </v:shape>
            </v:group>
            <v:group style="position:absolute;left:6649;top:-5753;width:10;height:20" coordorigin="6649,-5753" coordsize="10,20">
              <v:shape style="position:absolute;left:6649;top:-5753;width:10;height:20" coordorigin="6649,-5753" coordsize="10,20" path="m6649,-5734l6659,-5734,6659,-5753,6649,-5753,6649,-5734xe" filled="true" fillcolor="#000000" stroked="false">
                <v:path arrowok="t"/>
                <v:fill type="solid"/>
              </v:shape>
            </v:group>
            <v:group style="position:absolute;left:6649;top:-5734;width:10;height:20" coordorigin="6649,-5734" coordsize="10,20">
              <v:shape style="position:absolute;left:6649;top:-5734;width:10;height:20" coordorigin="6649,-5734" coordsize="10,20" path="m6649,-5715l6659,-5715,6659,-5734,6649,-5734,6649,-5715xe" filled="true" fillcolor="#000000" stroked="false">
                <v:path arrowok="t"/>
                <v:fill type="solid"/>
              </v:shape>
            </v:group>
            <v:group style="position:absolute;left:6649;top:-5715;width:10;height:20" coordorigin="6649,-5715" coordsize="10,20">
              <v:shape style="position:absolute;left:6649;top:-5715;width:10;height:20" coordorigin="6649,-5715" coordsize="10,20" path="m6649,-5696l6659,-5696,6659,-5715,6649,-5715,6649,-5696xe" filled="true" fillcolor="#000000" stroked="false">
                <v:path arrowok="t"/>
                <v:fill type="solid"/>
              </v:shape>
            </v:group>
            <v:group style="position:absolute;left:6649;top:-5696;width:10;height:20" coordorigin="6649,-5696" coordsize="10,20">
              <v:shape style="position:absolute;left:6649;top:-5696;width:10;height:20" coordorigin="6649,-5696" coordsize="10,20" path="m6649,-5677l6659,-5677,6659,-5696,6649,-5696,6649,-5677xe" filled="true" fillcolor="#000000" stroked="false">
                <v:path arrowok="t"/>
                <v:fill type="solid"/>
              </v:shape>
            </v:group>
            <v:group style="position:absolute;left:6649;top:-5677;width:10;height:20" coordorigin="6649,-5677" coordsize="10,20">
              <v:shape style="position:absolute;left:6649;top:-5677;width:10;height:20" coordorigin="6649,-5677" coordsize="10,20" path="m6649,-5657l6659,-5657,6659,-5677,6649,-5677,6649,-5657xe" filled="true" fillcolor="#000000" stroked="false">
                <v:path arrowok="t"/>
                <v:fill type="solid"/>
              </v:shape>
            </v:group>
            <v:group style="position:absolute;left:6649;top:-5657;width:10;height:20" coordorigin="6649,-5657" coordsize="10,20">
              <v:shape style="position:absolute;left:6649;top:-5657;width:10;height:20" coordorigin="6649,-5657" coordsize="10,20" path="m6649,-5638l6659,-5638,6659,-5657,6649,-5657,6649,-5638xe" filled="true" fillcolor="#000000" stroked="false">
                <v:path arrowok="t"/>
                <v:fill type="solid"/>
              </v:shape>
            </v:group>
            <v:group style="position:absolute;left:6649;top:-5638;width:10;height:20" coordorigin="6649,-5638" coordsize="10,20">
              <v:shape style="position:absolute;left:6649;top:-5638;width:10;height:20" coordorigin="6649,-5638" coordsize="10,20" path="m6649,-5619l6659,-5619,6659,-5638,6649,-5638,6649,-5619xe" filled="true" fillcolor="#000000" stroked="false">
                <v:path arrowok="t"/>
                <v:fill type="solid"/>
              </v:shape>
            </v:group>
            <v:group style="position:absolute;left:6649;top:-5619;width:10;height:20" coordorigin="6649,-5619" coordsize="10,20">
              <v:shape style="position:absolute;left:6649;top:-5619;width:10;height:20" coordorigin="6649,-5619" coordsize="10,20" path="m6649,-5600l6659,-5600,6659,-5619,6649,-5619,6649,-5600xe" filled="true" fillcolor="#000000" stroked="false">
                <v:path arrowok="t"/>
                <v:fill type="solid"/>
              </v:shape>
            </v:group>
            <v:group style="position:absolute;left:6649;top:-5600;width:10;height:20" coordorigin="6649,-5600" coordsize="10,20">
              <v:shape style="position:absolute;left:6649;top:-5600;width:10;height:20" coordorigin="6649,-5600" coordsize="10,20" path="m6649,-5581l6659,-5581,6659,-5600,6649,-5600,6649,-5581xe" filled="true" fillcolor="#000000" stroked="false">
                <v:path arrowok="t"/>
                <v:fill type="solid"/>
              </v:shape>
            </v:group>
            <v:group style="position:absolute;left:6649;top:-5581;width:10;height:20" coordorigin="6649,-5581" coordsize="10,20">
              <v:shape style="position:absolute;left:6649;top:-5581;width:10;height:20" coordorigin="6649,-5581" coordsize="10,20" path="m6649,-5561l6659,-5561,6659,-5581,6649,-5581,6649,-5561xe" filled="true" fillcolor="#000000" stroked="false">
                <v:path arrowok="t"/>
                <v:fill type="solid"/>
              </v:shape>
            </v:group>
            <v:group style="position:absolute;left:6649;top:-5561;width:10;height:20" coordorigin="6649,-5561" coordsize="10,20">
              <v:shape style="position:absolute;left:6649;top:-5561;width:10;height:20" coordorigin="6649,-5561" coordsize="10,20" path="m6649,-5542l6659,-5542,6659,-5561,6649,-5561,6649,-5542xe" filled="true" fillcolor="#000000" stroked="false">
                <v:path arrowok="t"/>
                <v:fill type="solid"/>
              </v:shape>
            </v:group>
            <v:group style="position:absolute;left:6649;top:-5542;width:10;height:20" coordorigin="6649,-5542" coordsize="10,20">
              <v:shape style="position:absolute;left:6649;top:-5542;width:10;height:20" coordorigin="6649,-5542" coordsize="10,20" path="m6649,-5523l6659,-5523,6659,-5542,6649,-5542,6649,-5523xe" filled="true" fillcolor="#000000" stroked="false">
                <v:path arrowok="t"/>
                <v:fill type="solid"/>
              </v:shape>
            </v:group>
            <v:group style="position:absolute;left:6649;top:-5523;width:10;height:20" coordorigin="6649,-5523" coordsize="10,20">
              <v:shape style="position:absolute;left:6649;top:-5523;width:10;height:20" coordorigin="6649,-5523" coordsize="10,20" path="m6649,-5504l6659,-5504,6659,-5523,6649,-5523,6649,-5504xe" filled="true" fillcolor="#000000" stroked="false">
                <v:path arrowok="t"/>
                <v:fill type="solid"/>
              </v:shape>
            </v:group>
            <v:group style="position:absolute;left:6649;top:-5504;width:10;height:20" coordorigin="6649,-5504" coordsize="10,20">
              <v:shape style="position:absolute;left:6649;top:-5504;width:10;height:20" coordorigin="6649,-5504" coordsize="10,20" path="m6649,-5485l6659,-5485,6659,-5504,6649,-5504,6649,-5485xe" filled="true" fillcolor="#000000" stroked="false">
                <v:path arrowok="t"/>
                <v:fill type="solid"/>
              </v:shape>
            </v:group>
            <v:group style="position:absolute;left:6649;top:-5485;width:10;height:20" coordorigin="6649,-5485" coordsize="10,20">
              <v:shape style="position:absolute;left:6649;top:-5485;width:10;height:20" coordorigin="6649,-5485" coordsize="10,20" path="m6649,-5465l6659,-5465,6659,-5485,6649,-5485,6649,-5465xe" filled="true" fillcolor="#000000" stroked="false">
                <v:path arrowok="t"/>
                <v:fill type="solid"/>
              </v:shape>
            </v:group>
            <v:group style="position:absolute;left:6649;top:-5465;width:10;height:20" coordorigin="6649,-5465" coordsize="10,20">
              <v:shape style="position:absolute;left:6649;top:-5465;width:10;height:20" coordorigin="6649,-5465" coordsize="10,20" path="m6649,-5446l6659,-5446,6659,-5465,6649,-5465,6649,-5446xe" filled="true" fillcolor="#000000" stroked="false">
                <v:path arrowok="t"/>
                <v:fill type="solid"/>
              </v:shape>
            </v:group>
            <v:group style="position:absolute;left:6649;top:-5446;width:10;height:20" coordorigin="6649,-5446" coordsize="10,20">
              <v:shape style="position:absolute;left:6649;top:-5446;width:10;height:20" coordorigin="6649,-5446" coordsize="10,20" path="m6649,-5427l6659,-5427,6659,-5446,6649,-5446,6649,-5427xe" filled="true" fillcolor="#000000" stroked="false">
                <v:path arrowok="t"/>
                <v:fill type="solid"/>
              </v:shape>
            </v:group>
            <v:group style="position:absolute;left:6649;top:-5427;width:10;height:20" coordorigin="6649,-5427" coordsize="10,20">
              <v:shape style="position:absolute;left:6649;top:-5427;width:10;height:20" coordorigin="6649,-5427" coordsize="10,20" path="m6649,-5408l6659,-5408,6659,-5427,6649,-5427,6649,-5408xe" filled="true" fillcolor="#000000" stroked="false">
                <v:path arrowok="t"/>
                <v:fill type="solid"/>
              </v:shape>
            </v:group>
            <v:group style="position:absolute;left:6649;top:-5408;width:10;height:20" coordorigin="6649,-5408" coordsize="10,20">
              <v:shape style="position:absolute;left:6649;top:-5408;width:10;height:20" coordorigin="6649,-5408" coordsize="10,20" path="m6649,-5389l6659,-5389,6659,-5408,6649,-5408,6649,-5389xe" filled="true" fillcolor="#000000" stroked="false">
                <v:path arrowok="t"/>
                <v:fill type="solid"/>
              </v:shape>
            </v:group>
            <v:group style="position:absolute;left:6649;top:-5389;width:10;height:20" coordorigin="6649,-5389" coordsize="10,20">
              <v:shape style="position:absolute;left:6649;top:-5389;width:10;height:20" coordorigin="6649,-5389" coordsize="10,20" path="m6649,-5369l6659,-5369,6659,-5389,6649,-5389,6649,-5369xe" filled="true" fillcolor="#000000" stroked="false">
                <v:path arrowok="t"/>
                <v:fill type="solid"/>
              </v:shape>
            </v:group>
            <v:group style="position:absolute;left:6649;top:-5369;width:10;height:20" coordorigin="6649,-5369" coordsize="10,20">
              <v:shape style="position:absolute;left:6649;top:-5369;width:10;height:20" coordorigin="6649,-5369" coordsize="10,20" path="m6649,-5350l6659,-5350,6659,-5369,6649,-5369,6649,-5350xe" filled="true" fillcolor="#000000" stroked="false">
                <v:path arrowok="t"/>
                <v:fill type="solid"/>
              </v:shape>
            </v:group>
            <v:group style="position:absolute;left:6649;top:-5350;width:10;height:20" coordorigin="6649,-5350" coordsize="10,20">
              <v:shape style="position:absolute;left:6649;top:-5350;width:10;height:20" coordorigin="6649,-5350" coordsize="10,20" path="m6649,-5331l6659,-5331,6659,-5350,6649,-5350,6649,-5331xe" filled="true" fillcolor="#000000" stroked="false">
                <v:path arrowok="t"/>
                <v:fill type="solid"/>
              </v:shape>
            </v:group>
            <v:group style="position:absolute;left:6649;top:-5331;width:10;height:20" coordorigin="6649,-5331" coordsize="10,20">
              <v:shape style="position:absolute;left:6649;top:-5331;width:10;height:20" coordorigin="6649,-5331" coordsize="10,20" path="m6649,-5312l6659,-5312,6659,-5331,6649,-5331,6649,-5312xe" filled="true" fillcolor="#000000" stroked="false">
                <v:path arrowok="t"/>
                <v:fill type="solid"/>
              </v:shape>
            </v:group>
            <v:group style="position:absolute;left:6649;top:-5312;width:10;height:20" coordorigin="6649,-5312" coordsize="10,20">
              <v:shape style="position:absolute;left:6649;top:-5312;width:10;height:20" coordorigin="6649,-5312" coordsize="10,20" path="m6649,-5293l6659,-5293,6659,-5312,6649,-5312,6649,-5293xe" filled="true" fillcolor="#000000" stroked="false">
                <v:path arrowok="t"/>
                <v:fill type="solid"/>
              </v:shape>
            </v:group>
            <v:group style="position:absolute;left:6649;top:-5293;width:10;height:20" coordorigin="6649,-5293" coordsize="10,20">
              <v:shape style="position:absolute;left:6649;top:-5293;width:10;height:20" coordorigin="6649,-5293" coordsize="10,20" path="m6649,-5273l6659,-5273,6659,-5293,6649,-5293,6649,-5273xe" filled="true" fillcolor="#000000" stroked="false">
                <v:path arrowok="t"/>
                <v:fill type="solid"/>
              </v:shape>
            </v:group>
            <v:group style="position:absolute;left:6649;top:-5273;width:10;height:20" coordorigin="6649,-5273" coordsize="10,20">
              <v:shape style="position:absolute;left:6649;top:-5273;width:10;height:20" coordorigin="6649,-5273" coordsize="10,20" path="m6649,-5254l6659,-5254,6659,-5273,6649,-5273,6649,-5254xe" filled="true" fillcolor="#000000" stroked="false">
                <v:path arrowok="t"/>
                <v:fill type="solid"/>
              </v:shape>
            </v:group>
            <v:group style="position:absolute;left:6649;top:-5254;width:10;height:20" coordorigin="6649,-5254" coordsize="10,20">
              <v:shape style="position:absolute;left:6649;top:-5254;width:10;height:20" coordorigin="6649,-5254" coordsize="10,20" path="m6649,-5235l6659,-5235,6659,-5254,6649,-5254,6649,-5235xe" filled="true" fillcolor="#000000" stroked="false">
                <v:path arrowok="t"/>
                <v:fill type="solid"/>
              </v:shape>
            </v:group>
            <v:group style="position:absolute;left:6649;top:-5235;width:10;height:20" coordorigin="6649,-5235" coordsize="10,20">
              <v:shape style="position:absolute;left:6649;top:-5235;width:10;height:20" coordorigin="6649,-5235" coordsize="10,20" path="m6649,-5216l6659,-5216,6659,-5235,6649,-5235,6649,-5216xe" filled="true" fillcolor="#000000" stroked="false">
                <v:path arrowok="t"/>
                <v:fill type="solid"/>
              </v:shape>
            </v:group>
            <v:group style="position:absolute;left:6649;top:-5216;width:10;height:20" coordorigin="6649,-5216" coordsize="10,20">
              <v:shape style="position:absolute;left:6649;top:-5216;width:10;height:20" coordorigin="6649,-5216" coordsize="10,20" path="m6649,-5197l6659,-5197,6659,-5216,6649,-5216,6649,-5197xe" filled="true" fillcolor="#000000" stroked="false">
                <v:path arrowok="t"/>
                <v:fill type="solid"/>
              </v:shape>
            </v:group>
            <v:group style="position:absolute;left:6649;top:-5197;width:10;height:20" coordorigin="6649,-5197" coordsize="10,20">
              <v:shape style="position:absolute;left:6649;top:-5197;width:10;height:20" coordorigin="6649,-5197" coordsize="10,20" path="m6649,-5177l6659,-5177,6659,-5197,6649,-5197,6649,-5177xe" filled="true" fillcolor="#000000" stroked="false">
                <v:path arrowok="t"/>
                <v:fill type="solid"/>
              </v:shape>
            </v:group>
            <v:group style="position:absolute;left:6649;top:-5177;width:10;height:20" coordorigin="6649,-5177" coordsize="10,20">
              <v:shape style="position:absolute;left:6649;top:-5177;width:10;height:20" coordorigin="6649,-5177" coordsize="10,20" path="m6649,-5158l6659,-5158,6659,-5177,6649,-5177,6649,-5158xe" filled="true" fillcolor="#000000" stroked="false">
                <v:path arrowok="t"/>
                <v:fill type="solid"/>
              </v:shape>
            </v:group>
            <v:group style="position:absolute;left:6649;top:-5158;width:10;height:20" coordorigin="6649,-5158" coordsize="10,20">
              <v:shape style="position:absolute;left:6649;top:-5158;width:10;height:20" coordorigin="6649,-5158" coordsize="10,20" path="m6649,-5139l6659,-5139,6659,-5158,6649,-5158,6649,-5139xe" filled="true" fillcolor="#000000" stroked="false">
                <v:path arrowok="t"/>
                <v:fill type="solid"/>
              </v:shape>
            </v:group>
            <v:group style="position:absolute;left:6649;top:-5139;width:10;height:20" coordorigin="6649,-5139" coordsize="10,20">
              <v:shape style="position:absolute;left:6649;top:-5139;width:10;height:20" coordorigin="6649,-5139" coordsize="10,20" path="m6649,-5120l6659,-5120,6659,-5139,6649,-5139,6649,-5120xe" filled="true" fillcolor="#000000" stroked="false">
                <v:path arrowok="t"/>
                <v:fill type="solid"/>
              </v:shape>
            </v:group>
            <v:group style="position:absolute;left:6649;top:-5120;width:10;height:20" coordorigin="6649,-5120" coordsize="10,20">
              <v:shape style="position:absolute;left:6649;top:-5120;width:10;height:20" coordorigin="6649,-5120" coordsize="10,20" path="m6649,-5101l6659,-5101,6659,-5120,6649,-5120,6649,-5101xe" filled="true" fillcolor="#000000" stroked="false">
                <v:path arrowok="t"/>
                <v:fill type="solid"/>
              </v:shape>
            </v:group>
            <v:group style="position:absolute;left:6649;top:-5101;width:10;height:20" coordorigin="6649,-5101" coordsize="10,20">
              <v:shape style="position:absolute;left:6649;top:-5101;width:10;height:20" coordorigin="6649,-5101" coordsize="10,20" path="m6649,-5081l6659,-5081,6659,-5101,6649,-5101,6649,-5081xe" filled="true" fillcolor="#000000" stroked="false">
                <v:path arrowok="t"/>
                <v:fill type="solid"/>
              </v:shape>
            </v:group>
            <v:group style="position:absolute;left:6649;top:-5081;width:10;height:20" coordorigin="6649,-5081" coordsize="10,20">
              <v:shape style="position:absolute;left:6649;top:-5081;width:10;height:20" coordorigin="6649,-5081" coordsize="10,20" path="m6649,-5062l6659,-5062,6659,-5081,6649,-5081,6649,-5062xe" filled="true" fillcolor="#000000" stroked="false">
                <v:path arrowok="t"/>
                <v:fill type="solid"/>
              </v:shape>
            </v:group>
            <v:group style="position:absolute;left:6649;top:-5062;width:10;height:20" coordorigin="6649,-5062" coordsize="10,20">
              <v:shape style="position:absolute;left:6649;top:-5062;width:10;height:20" coordorigin="6649,-5062" coordsize="10,20" path="m6649,-5043l6659,-5043,6659,-5062,6649,-5062,6649,-5043xe" filled="true" fillcolor="#000000" stroked="false">
                <v:path arrowok="t"/>
                <v:fill type="solid"/>
              </v:shape>
            </v:group>
            <v:group style="position:absolute;left:6649;top:-5043;width:10;height:20" coordorigin="6649,-5043" coordsize="10,20">
              <v:shape style="position:absolute;left:6649;top:-5043;width:10;height:20" coordorigin="6649,-5043" coordsize="10,20" path="m6649,-5024l6659,-5024,6659,-5043,6649,-5043,6649,-5024xe" filled="true" fillcolor="#000000" stroked="false">
                <v:path arrowok="t"/>
                <v:fill type="solid"/>
              </v:shape>
            </v:group>
            <v:group style="position:absolute;left:6649;top:-5024;width:10;height:20" coordorigin="6649,-5024" coordsize="10,20">
              <v:shape style="position:absolute;left:6649;top:-5024;width:10;height:20" coordorigin="6649,-5024" coordsize="10,20" path="m6649,-5005l6659,-5005,6659,-5024,6649,-5024,6649,-5005xe" filled="true" fillcolor="#000000" stroked="false">
                <v:path arrowok="t"/>
                <v:fill type="solid"/>
              </v:shape>
            </v:group>
            <v:group style="position:absolute;left:6649;top:-5005;width:10;height:20" coordorigin="6649,-5005" coordsize="10,20">
              <v:shape style="position:absolute;left:6649;top:-5005;width:10;height:20" coordorigin="6649,-5005" coordsize="10,20" path="m6649,-4985l6659,-4985,6659,-5005,6649,-5005,6649,-4985xe" filled="true" fillcolor="#000000" stroked="false">
                <v:path arrowok="t"/>
                <v:fill type="solid"/>
              </v:shape>
            </v:group>
            <v:group style="position:absolute;left:6649;top:-4985;width:10;height:20" coordorigin="6649,-4985" coordsize="10,20">
              <v:shape style="position:absolute;left:6649;top:-4985;width:10;height:20" coordorigin="6649,-4985" coordsize="10,20" path="m6649,-4966l6659,-4966,6659,-4985,6649,-4985,6649,-4966xe" filled="true" fillcolor="#000000" stroked="false">
                <v:path arrowok="t"/>
                <v:fill type="solid"/>
              </v:shape>
            </v:group>
            <v:group style="position:absolute;left:6649;top:-4966;width:10;height:20" coordorigin="6649,-4966" coordsize="10,20">
              <v:shape style="position:absolute;left:6649;top:-4966;width:10;height:20" coordorigin="6649,-4966" coordsize="10,20" path="m6649,-4947l6659,-4947,6659,-4966,6649,-4966,6649,-4947xe" filled="true" fillcolor="#000000" stroked="false">
                <v:path arrowok="t"/>
                <v:fill type="solid"/>
              </v:shape>
            </v:group>
            <v:group style="position:absolute;left:6649;top:-4947;width:10;height:20" coordorigin="6649,-4947" coordsize="10,20">
              <v:shape style="position:absolute;left:6649;top:-4947;width:10;height:20" coordorigin="6649,-4947" coordsize="10,20" path="m6649,-4928l6659,-4928,6659,-4947,6649,-4947,6649,-4928xe" filled="true" fillcolor="#000000" stroked="false">
                <v:path arrowok="t"/>
                <v:fill type="solid"/>
              </v:shape>
            </v:group>
            <v:group style="position:absolute;left:6649;top:-4928;width:10;height:20" coordorigin="6649,-4928" coordsize="10,20">
              <v:shape style="position:absolute;left:6649;top:-4928;width:10;height:20" coordorigin="6649,-4928" coordsize="10,20" path="m6649,-4909l6659,-4909,6659,-4928,6649,-4928,6649,-4909xe" filled="true" fillcolor="#000000" stroked="false">
                <v:path arrowok="t"/>
                <v:fill type="solid"/>
              </v:shape>
            </v:group>
            <v:group style="position:absolute;left:6649;top:-4909;width:10;height:20" coordorigin="6649,-4909" coordsize="10,20">
              <v:shape style="position:absolute;left:6649;top:-4909;width:10;height:20" coordorigin="6649,-4909" coordsize="10,20" path="m6649,-4889l6659,-4889,6659,-4909,6649,-4909,6649,-4889xe" filled="true" fillcolor="#000000" stroked="false">
                <v:path arrowok="t"/>
                <v:fill type="solid"/>
              </v:shape>
            </v:group>
            <v:group style="position:absolute;left:6649;top:-4889;width:10;height:20" coordorigin="6649,-4889" coordsize="10,20">
              <v:shape style="position:absolute;left:6649;top:-4889;width:10;height:20" coordorigin="6649,-4889" coordsize="10,20" path="m6649,-4870l6659,-4870,6659,-4889,6649,-4889,6649,-4870xe" filled="true" fillcolor="#000000" stroked="false">
                <v:path arrowok="t"/>
                <v:fill type="solid"/>
              </v:shape>
            </v:group>
            <v:group style="position:absolute;left:6649;top:-4870;width:10;height:20" coordorigin="6649,-4870" coordsize="10,20">
              <v:shape style="position:absolute;left:6649;top:-4870;width:10;height:20" coordorigin="6649,-4870" coordsize="10,20" path="m6649,-4851l6659,-4851,6659,-4870,6649,-4870,6649,-4851xe" filled="true" fillcolor="#000000" stroked="false">
                <v:path arrowok="t"/>
                <v:fill type="solid"/>
              </v:shape>
            </v:group>
            <v:group style="position:absolute;left:6649;top:-4851;width:10;height:20" coordorigin="6649,-4851" coordsize="10,20">
              <v:shape style="position:absolute;left:6649;top:-4851;width:10;height:20" coordorigin="6649,-4851" coordsize="10,20" path="m6649,-4831l6659,-4831,6659,-4851,6649,-4851,6649,-4831xe" filled="true" fillcolor="#000000" stroked="false">
                <v:path arrowok="t"/>
                <v:fill type="solid"/>
              </v:shape>
            </v:group>
            <v:group style="position:absolute;left:6649;top:-4831;width:10;height:20" coordorigin="6649,-4831" coordsize="10,20">
              <v:shape style="position:absolute;left:6649;top:-4831;width:10;height:20" coordorigin="6649,-4831" coordsize="10,20" path="m6649,-4812l6659,-4812,6659,-4831,6649,-4831,6649,-4812xe" filled="true" fillcolor="#000000" stroked="false">
                <v:path arrowok="t"/>
                <v:fill type="solid"/>
              </v:shape>
            </v:group>
            <v:group style="position:absolute;left:6649;top:-4812;width:10;height:20" coordorigin="6649,-4812" coordsize="10,20">
              <v:shape style="position:absolute;left:6649;top:-4812;width:10;height:20" coordorigin="6649,-4812" coordsize="10,20" path="m6649,-4793l6659,-4793,6659,-4812,6649,-4812,6649,-4793xe" filled="true" fillcolor="#000000" stroked="false">
                <v:path arrowok="t"/>
                <v:fill type="solid"/>
              </v:shape>
            </v:group>
            <v:group style="position:absolute;left:6649;top:-4793;width:10;height:20" coordorigin="6649,-4793" coordsize="10,20">
              <v:shape style="position:absolute;left:6649;top:-4793;width:10;height:20" coordorigin="6649,-4793" coordsize="10,20" path="m6649,-4774l6659,-4774,6659,-4793,6649,-4793,6649,-4774xe" filled="true" fillcolor="#000000" stroked="false">
                <v:path arrowok="t"/>
                <v:fill type="solid"/>
              </v:shape>
            </v:group>
            <v:group style="position:absolute;left:6649;top:-4774;width:10;height:20" coordorigin="6649,-4774" coordsize="10,20">
              <v:shape style="position:absolute;left:6649;top:-4774;width:10;height:20" coordorigin="6649,-4774" coordsize="10,20" path="m6649,-4754l6659,-4754,6659,-4774,6649,-4774,6649,-4754xe" filled="true" fillcolor="#000000" stroked="false">
                <v:path arrowok="t"/>
                <v:fill type="solid"/>
              </v:shape>
            </v:group>
            <v:group style="position:absolute;left:6649;top:-4754;width:10;height:20" coordorigin="6649,-4754" coordsize="10,20">
              <v:shape style="position:absolute;left:6649;top:-4754;width:10;height:20" coordorigin="6649,-4754" coordsize="10,20" path="m6649,-4735l6659,-4735,6659,-4754,6649,-4754,6649,-4735xe" filled="true" fillcolor="#000000" stroked="false">
                <v:path arrowok="t"/>
                <v:fill type="solid"/>
              </v:shape>
            </v:group>
            <v:group style="position:absolute;left:6649;top:-4735;width:10;height:20" coordorigin="6649,-4735" coordsize="10,20">
              <v:shape style="position:absolute;left:6649;top:-4735;width:10;height:20" coordorigin="6649,-4735" coordsize="10,20" path="m6649,-4716l6659,-4716,6659,-4735,6649,-4735,6649,-4716xe" filled="true" fillcolor="#000000" stroked="false">
                <v:path arrowok="t"/>
                <v:fill type="solid"/>
              </v:shape>
            </v:group>
            <v:group style="position:absolute;left:6649;top:-4716;width:10;height:20" coordorigin="6649,-4716" coordsize="10,20">
              <v:shape style="position:absolute;left:6649;top:-4716;width:10;height:20" coordorigin="6649,-4716" coordsize="10,20" path="m6649,-4697l6659,-4697,6659,-4716,6649,-4716,6649,-4697xe" filled="true" fillcolor="#000000" stroked="false">
                <v:path arrowok="t"/>
                <v:fill type="solid"/>
              </v:shape>
            </v:group>
            <v:group style="position:absolute;left:6649;top:-4697;width:10;height:20" coordorigin="6649,-4697" coordsize="10,20">
              <v:shape style="position:absolute;left:6649;top:-4697;width:10;height:20" coordorigin="6649,-4697" coordsize="10,20" path="m6649,-4678l6659,-4678,6659,-4697,6649,-4697,6649,-4678xe" filled="true" fillcolor="#000000" stroked="false">
                <v:path arrowok="t"/>
                <v:fill type="solid"/>
              </v:shape>
            </v:group>
            <v:group style="position:absolute;left:6649;top:-4678;width:10;height:20" coordorigin="6649,-4678" coordsize="10,20">
              <v:shape style="position:absolute;left:6649;top:-4678;width:10;height:20" coordorigin="6649,-4678" coordsize="10,20" path="m6649,-4658l6659,-4658,6659,-4678,6649,-4678,6649,-4658xe" filled="true" fillcolor="#000000" stroked="false">
                <v:path arrowok="t"/>
                <v:fill type="solid"/>
              </v:shape>
            </v:group>
            <v:group style="position:absolute;left:6649;top:-4658;width:10;height:20" coordorigin="6649,-4658" coordsize="10,20">
              <v:shape style="position:absolute;left:6649;top:-4658;width:10;height:20" coordorigin="6649,-4658" coordsize="10,20" path="m6649,-4639l6659,-4639,6659,-4658,6649,-4658,6649,-4639xe" filled="true" fillcolor="#000000" stroked="false">
                <v:path arrowok="t"/>
                <v:fill type="solid"/>
              </v:shape>
            </v:group>
            <v:group style="position:absolute;left:6649;top:-4639;width:10;height:20" coordorigin="6649,-4639" coordsize="10,20">
              <v:shape style="position:absolute;left:6649;top:-4639;width:10;height:20" coordorigin="6649,-4639" coordsize="10,20" path="m6649,-4620l6659,-4620,6659,-4639,6649,-4639,6649,-4620xe" filled="true" fillcolor="#000000" stroked="false">
                <v:path arrowok="t"/>
                <v:fill type="solid"/>
              </v:shape>
            </v:group>
            <v:group style="position:absolute;left:8466;top:-6118;width:10;height:20" coordorigin="8466,-6118" coordsize="10,20">
              <v:shape style="position:absolute;left:8466;top:-6118;width:10;height:20" coordorigin="8466,-6118" coordsize="10,20" path="m8466,-6099l8476,-6099,8476,-6118,8466,-6118,8466,-6099xe" filled="true" fillcolor="#000000" stroked="false">
                <v:path arrowok="t"/>
                <v:fill type="solid"/>
              </v:shape>
            </v:group>
            <v:group style="position:absolute;left:8466;top:-6099;width:10;height:20" coordorigin="8466,-6099" coordsize="10,20">
              <v:shape style="position:absolute;left:8466;top:-6099;width:10;height:20" coordorigin="8466,-6099" coordsize="10,20" path="m8466,-6080l8476,-6080,8476,-6099,8466,-6099,8466,-6080xe" filled="true" fillcolor="#000000" stroked="false">
                <v:path arrowok="t"/>
                <v:fill type="solid"/>
              </v:shape>
            </v:group>
            <v:group style="position:absolute;left:8466;top:-6080;width:10;height:20" coordorigin="8466,-6080" coordsize="10,20">
              <v:shape style="position:absolute;left:8466;top:-6080;width:10;height:20" coordorigin="8466,-6080" coordsize="10,20" path="m8466,-6061l8476,-6061,8476,-6080,8466,-6080,8466,-6061xe" filled="true" fillcolor="#000000" stroked="false">
                <v:path arrowok="t"/>
                <v:fill type="solid"/>
              </v:shape>
            </v:group>
            <v:group style="position:absolute;left:8466;top:-6061;width:10;height:20" coordorigin="8466,-6061" coordsize="10,20">
              <v:shape style="position:absolute;left:8466;top:-6061;width:10;height:20" coordorigin="8466,-6061" coordsize="10,20" path="m8466,-6041l8476,-6041,8476,-6061,8466,-6061,8466,-6041xe" filled="true" fillcolor="#000000" stroked="false">
                <v:path arrowok="t"/>
                <v:fill type="solid"/>
              </v:shape>
            </v:group>
            <v:group style="position:absolute;left:8466;top:-6041;width:10;height:20" coordorigin="8466,-6041" coordsize="10,20">
              <v:shape style="position:absolute;left:8466;top:-6041;width:10;height:20" coordorigin="8466,-6041" coordsize="10,20" path="m8466,-6022l8476,-6022,8476,-6041,8466,-6041,8466,-6022xe" filled="true" fillcolor="#000000" stroked="false">
                <v:path arrowok="t"/>
                <v:fill type="solid"/>
              </v:shape>
            </v:group>
            <v:group style="position:absolute;left:8466;top:-6022;width:10;height:20" coordorigin="8466,-6022" coordsize="10,20">
              <v:shape style="position:absolute;left:8466;top:-6022;width:10;height:20" coordorigin="8466,-6022" coordsize="10,20" path="m8466,-6003l8476,-6003,8476,-6022,8466,-6022,8466,-6003xe" filled="true" fillcolor="#000000" stroked="false">
                <v:path arrowok="t"/>
                <v:fill type="solid"/>
              </v:shape>
            </v:group>
            <v:group style="position:absolute;left:8466;top:-6003;width:10;height:20" coordorigin="8466,-6003" coordsize="10,20">
              <v:shape style="position:absolute;left:8466;top:-6003;width:10;height:20" coordorigin="8466,-6003" coordsize="10,20" path="m8466,-5984l8476,-5984,8476,-6003,8466,-6003,8466,-5984xe" filled="true" fillcolor="#000000" stroked="false">
                <v:path arrowok="t"/>
                <v:fill type="solid"/>
              </v:shape>
            </v:group>
            <v:group style="position:absolute;left:8466;top:-5984;width:10;height:20" coordorigin="8466,-5984" coordsize="10,20">
              <v:shape style="position:absolute;left:8466;top:-5984;width:10;height:20" coordorigin="8466,-5984" coordsize="10,20" path="m8466,-5965l8476,-5965,8476,-5984,8466,-5984,8466,-5965xe" filled="true" fillcolor="#000000" stroked="false">
                <v:path arrowok="t"/>
                <v:fill type="solid"/>
              </v:shape>
            </v:group>
            <v:group style="position:absolute;left:8466;top:-5965;width:10;height:20" coordorigin="8466,-5965" coordsize="10,20">
              <v:shape style="position:absolute;left:8466;top:-5965;width:10;height:20" coordorigin="8466,-5965" coordsize="10,20" path="m8466,-5945l8476,-5945,8476,-5965,8466,-5965,8466,-5945xe" filled="true" fillcolor="#000000" stroked="false">
                <v:path arrowok="t"/>
                <v:fill type="solid"/>
              </v:shape>
            </v:group>
            <v:group style="position:absolute;left:8466;top:-5945;width:10;height:20" coordorigin="8466,-5945" coordsize="10,20">
              <v:shape style="position:absolute;left:8466;top:-5945;width:10;height:20" coordorigin="8466,-5945" coordsize="10,20" path="m8466,-5926l8476,-5926,8476,-5945,8466,-5945,8466,-5926xe" filled="true" fillcolor="#000000" stroked="false">
                <v:path arrowok="t"/>
                <v:fill type="solid"/>
              </v:shape>
            </v:group>
            <v:group style="position:absolute;left:8466;top:-5926;width:10;height:20" coordorigin="8466,-5926" coordsize="10,20">
              <v:shape style="position:absolute;left:8466;top:-5926;width:10;height:20" coordorigin="8466,-5926" coordsize="10,20" path="m8466,-5907l8476,-5907,8476,-5926,8466,-5926,8466,-5907xe" filled="true" fillcolor="#000000" stroked="false">
                <v:path arrowok="t"/>
                <v:fill type="solid"/>
              </v:shape>
            </v:group>
            <v:group style="position:absolute;left:8466;top:-5907;width:10;height:20" coordorigin="8466,-5907" coordsize="10,20">
              <v:shape style="position:absolute;left:8466;top:-5907;width:10;height:20" coordorigin="8466,-5907" coordsize="10,20" path="m8466,-5888l8476,-5888,8476,-5907,8466,-5907,8466,-5888xe" filled="true" fillcolor="#000000" stroked="false">
                <v:path arrowok="t"/>
                <v:fill type="solid"/>
              </v:shape>
            </v:group>
            <v:group style="position:absolute;left:8466;top:-5888;width:10;height:20" coordorigin="8466,-5888" coordsize="10,20">
              <v:shape style="position:absolute;left:8466;top:-5888;width:10;height:20" coordorigin="8466,-5888" coordsize="10,20" path="m8466,-5869l8476,-5869,8476,-5888,8466,-5888,8466,-5869xe" filled="true" fillcolor="#000000" stroked="false">
                <v:path arrowok="t"/>
                <v:fill type="solid"/>
              </v:shape>
            </v:group>
            <v:group style="position:absolute;left:8466;top:-5869;width:10;height:20" coordorigin="8466,-5869" coordsize="10,20">
              <v:shape style="position:absolute;left:8466;top:-5869;width:10;height:20" coordorigin="8466,-5869" coordsize="10,20" path="m8466,-5849l8476,-5849,8476,-5869,8466,-5869,8466,-5849xe" filled="true" fillcolor="#000000" stroked="false">
                <v:path arrowok="t"/>
                <v:fill type="solid"/>
              </v:shape>
            </v:group>
            <v:group style="position:absolute;left:8466;top:-5849;width:10;height:20" coordorigin="8466,-5849" coordsize="10,20">
              <v:shape style="position:absolute;left:8466;top:-5849;width:10;height:20" coordorigin="8466,-5849" coordsize="10,20" path="m8466,-5830l8476,-5830,8476,-5849,8466,-5849,8466,-5830xe" filled="true" fillcolor="#000000" stroked="false">
                <v:path arrowok="t"/>
                <v:fill type="solid"/>
              </v:shape>
            </v:group>
            <v:group style="position:absolute;left:8466;top:-5830;width:10;height:20" coordorigin="8466,-5830" coordsize="10,20">
              <v:shape style="position:absolute;left:8466;top:-5830;width:10;height:20" coordorigin="8466,-5830" coordsize="10,20" path="m8466,-5811l8476,-5811,8476,-5830,8466,-5830,8466,-5811xe" filled="true" fillcolor="#000000" stroked="false">
                <v:path arrowok="t"/>
                <v:fill type="solid"/>
              </v:shape>
            </v:group>
            <v:group style="position:absolute;left:8466;top:-5811;width:10;height:20" coordorigin="8466,-5811" coordsize="10,20">
              <v:shape style="position:absolute;left:8466;top:-5811;width:10;height:20" coordorigin="8466,-5811" coordsize="10,20" path="m8466,-5792l8476,-5792,8476,-5811,8466,-5811,8466,-5792xe" filled="true" fillcolor="#000000" stroked="false">
                <v:path arrowok="t"/>
                <v:fill type="solid"/>
              </v:shape>
            </v:group>
            <v:group style="position:absolute;left:8466;top:-5792;width:10;height:20" coordorigin="8466,-5792" coordsize="10,20">
              <v:shape style="position:absolute;left:8466;top:-5792;width:10;height:20" coordorigin="8466,-5792" coordsize="10,20" path="m8466,-5773l8476,-5773,8476,-5792,8466,-5792,8466,-5773xe" filled="true" fillcolor="#000000" stroked="false">
                <v:path arrowok="t"/>
                <v:fill type="solid"/>
              </v:shape>
            </v:group>
            <v:group style="position:absolute;left:8466;top:-5773;width:10;height:20" coordorigin="8466,-5773" coordsize="10,20">
              <v:shape style="position:absolute;left:8466;top:-5773;width:10;height:20" coordorigin="8466,-5773" coordsize="10,20" path="m8466,-5753l8476,-5753,8476,-5773,8466,-5773,8466,-5753xe" filled="true" fillcolor="#000000" stroked="false">
                <v:path arrowok="t"/>
                <v:fill type="solid"/>
              </v:shape>
            </v:group>
            <v:group style="position:absolute;left:8466;top:-5753;width:10;height:20" coordorigin="8466,-5753" coordsize="10,20">
              <v:shape style="position:absolute;left:8466;top:-5753;width:10;height:20" coordorigin="8466,-5753" coordsize="10,20" path="m8466,-5734l8476,-5734,8476,-5753,8466,-5753,8466,-5734xe" filled="true" fillcolor="#000000" stroked="false">
                <v:path arrowok="t"/>
                <v:fill type="solid"/>
              </v:shape>
            </v:group>
            <v:group style="position:absolute;left:8466;top:-5734;width:10;height:20" coordorigin="8466,-5734" coordsize="10,20">
              <v:shape style="position:absolute;left:8466;top:-5734;width:10;height:20" coordorigin="8466,-5734" coordsize="10,20" path="m8466,-5715l8476,-5715,8476,-5734,8466,-5734,8466,-5715xe" filled="true" fillcolor="#000000" stroked="false">
                <v:path arrowok="t"/>
                <v:fill type="solid"/>
              </v:shape>
            </v:group>
            <v:group style="position:absolute;left:8466;top:-5715;width:10;height:20" coordorigin="8466,-5715" coordsize="10,20">
              <v:shape style="position:absolute;left:8466;top:-5715;width:10;height:20" coordorigin="8466,-5715" coordsize="10,20" path="m8466,-5696l8476,-5696,8476,-5715,8466,-5715,8466,-5696xe" filled="true" fillcolor="#000000" stroked="false">
                <v:path arrowok="t"/>
                <v:fill type="solid"/>
              </v:shape>
            </v:group>
            <v:group style="position:absolute;left:8466;top:-5696;width:10;height:20" coordorigin="8466,-5696" coordsize="10,20">
              <v:shape style="position:absolute;left:8466;top:-5696;width:10;height:20" coordorigin="8466,-5696" coordsize="10,20" path="m8466,-5677l8476,-5677,8476,-5696,8466,-5696,8466,-5677xe" filled="true" fillcolor="#000000" stroked="false">
                <v:path arrowok="t"/>
                <v:fill type="solid"/>
              </v:shape>
            </v:group>
            <v:group style="position:absolute;left:8466;top:-5677;width:10;height:20" coordorigin="8466,-5677" coordsize="10,20">
              <v:shape style="position:absolute;left:8466;top:-5677;width:10;height:20" coordorigin="8466,-5677" coordsize="10,20" path="m8466,-5657l8476,-5657,8476,-5677,8466,-5677,8466,-5657xe" filled="true" fillcolor="#000000" stroked="false">
                <v:path arrowok="t"/>
                <v:fill type="solid"/>
              </v:shape>
            </v:group>
            <v:group style="position:absolute;left:8466;top:-5657;width:10;height:20" coordorigin="8466,-5657" coordsize="10,20">
              <v:shape style="position:absolute;left:8466;top:-5657;width:10;height:20" coordorigin="8466,-5657" coordsize="10,20" path="m8466,-5638l8476,-5638,8476,-5657,8466,-5657,8466,-5638xe" filled="true" fillcolor="#000000" stroked="false">
                <v:path arrowok="t"/>
                <v:fill type="solid"/>
              </v:shape>
            </v:group>
            <v:group style="position:absolute;left:8466;top:-5638;width:10;height:20" coordorigin="8466,-5638" coordsize="10,20">
              <v:shape style="position:absolute;left:8466;top:-5638;width:10;height:20" coordorigin="8466,-5638" coordsize="10,20" path="m8466,-5619l8476,-5619,8476,-5638,8466,-5638,8466,-5619xe" filled="true" fillcolor="#000000" stroked="false">
                <v:path arrowok="t"/>
                <v:fill type="solid"/>
              </v:shape>
            </v:group>
            <v:group style="position:absolute;left:8466;top:-5619;width:10;height:20" coordorigin="8466,-5619" coordsize="10,20">
              <v:shape style="position:absolute;left:8466;top:-5619;width:10;height:20" coordorigin="8466,-5619" coordsize="10,20" path="m8466,-5600l8476,-5600,8476,-5619,8466,-5619,8466,-5600xe" filled="true" fillcolor="#000000" stroked="false">
                <v:path arrowok="t"/>
                <v:fill type="solid"/>
              </v:shape>
            </v:group>
            <v:group style="position:absolute;left:8466;top:-5600;width:10;height:20" coordorigin="8466,-5600" coordsize="10,20">
              <v:shape style="position:absolute;left:8466;top:-5600;width:10;height:20" coordorigin="8466,-5600" coordsize="10,20" path="m8466,-5581l8476,-5581,8476,-5600,8466,-5600,8466,-5581xe" filled="true" fillcolor="#000000" stroked="false">
                <v:path arrowok="t"/>
                <v:fill type="solid"/>
              </v:shape>
            </v:group>
            <v:group style="position:absolute;left:8466;top:-5581;width:10;height:20" coordorigin="8466,-5581" coordsize="10,20">
              <v:shape style="position:absolute;left:8466;top:-5581;width:10;height:20" coordorigin="8466,-5581" coordsize="10,20" path="m8466,-5561l8476,-5561,8476,-5581,8466,-5581,8466,-5561xe" filled="true" fillcolor="#000000" stroked="false">
                <v:path arrowok="t"/>
                <v:fill type="solid"/>
              </v:shape>
            </v:group>
            <v:group style="position:absolute;left:8466;top:-5561;width:10;height:20" coordorigin="8466,-5561" coordsize="10,20">
              <v:shape style="position:absolute;left:8466;top:-5561;width:10;height:20" coordorigin="8466,-5561" coordsize="10,20" path="m8466,-5542l8476,-5542,8476,-5561,8466,-5561,8466,-5542xe" filled="true" fillcolor="#000000" stroked="false">
                <v:path arrowok="t"/>
                <v:fill type="solid"/>
              </v:shape>
            </v:group>
            <v:group style="position:absolute;left:8466;top:-5542;width:10;height:20" coordorigin="8466,-5542" coordsize="10,20">
              <v:shape style="position:absolute;left:8466;top:-5542;width:10;height:20" coordorigin="8466,-5542" coordsize="10,20" path="m8466,-5523l8476,-5523,8476,-5542,8466,-5542,8466,-5523xe" filled="true" fillcolor="#000000" stroked="false">
                <v:path arrowok="t"/>
                <v:fill type="solid"/>
              </v:shape>
            </v:group>
            <v:group style="position:absolute;left:8466;top:-5523;width:10;height:20" coordorigin="8466,-5523" coordsize="10,20">
              <v:shape style="position:absolute;left:8466;top:-5523;width:10;height:20" coordorigin="8466,-5523" coordsize="10,20" path="m8466,-5504l8476,-5504,8476,-5523,8466,-5523,8466,-5504xe" filled="true" fillcolor="#000000" stroked="false">
                <v:path arrowok="t"/>
                <v:fill type="solid"/>
              </v:shape>
            </v:group>
            <v:group style="position:absolute;left:8466;top:-5504;width:10;height:20" coordorigin="8466,-5504" coordsize="10,20">
              <v:shape style="position:absolute;left:8466;top:-5504;width:10;height:20" coordorigin="8466,-5504" coordsize="10,20" path="m8466,-5485l8476,-5485,8476,-5504,8466,-5504,8466,-5485xe" filled="true" fillcolor="#000000" stroked="false">
                <v:path arrowok="t"/>
                <v:fill type="solid"/>
              </v:shape>
            </v:group>
            <v:group style="position:absolute;left:8466;top:-5485;width:10;height:20" coordorigin="8466,-5485" coordsize="10,20">
              <v:shape style="position:absolute;left:8466;top:-5485;width:10;height:20" coordorigin="8466,-5485" coordsize="10,20" path="m8466,-5465l8476,-5465,8476,-5485,8466,-5485,8466,-5465xe" filled="true" fillcolor="#000000" stroked="false">
                <v:path arrowok="t"/>
                <v:fill type="solid"/>
              </v:shape>
            </v:group>
            <v:group style="position:absolute;left:8466;top:-5465;width:10;height:20" coordorigin="8466,-5465" coordsize="10,20">
              <v:shape style="position:absolute;left:8466;top:-5465;width:10;height:20" coordorigin="8466,-5465" coordsize="10,20" path="m8466,-5446l8476,-5446,8476,-5465,8466,-5465,8466,-5446xe" filled="true" fillcolor="#000000" stroked="false">
                <v:path arrowok="t"/>
                <v:fill type="solid"/>
              </v:shape>
            </v:group>
            <v:group style="position:absolute;left:8466;top:-5446;width:10;height:20" coordorigin="8466,-5446" coordsize="10,20">
              <v:shape style="position:absolute;left:8466;top:-5446;width:10;height:20" coordorigin="8466,-5446" coordsize="10,20" path="m8466,-5427l8476,-5427,8476,-5446,8466,-5446,8466,-5427xe" filled="true" fillcolor="#000000" stroked="false">
                <v:path arrowok="t"/>
                <v:fill type="solid"/>
              </v:shape>
            </v:group>
            <v:group style="position:absolute;left:8466;top:-5427;width:10;height:20" coordorigin="8466,-5427" coordsize="10,20">
              <v:shape style="position:absolute;left:8466;top:-5427;width:10;height:20" coordorigin="8466,-5427" coordsize="10,20" path="m8466,-5408l8476,-5408,8476,-5427,8466,-5427,8466,-5408xe" filled="true" fillcolor="#000000" stroked="false">
                <v:path arrowok="t"/>
                <v:fill type="solid"/>
              </v:shape>
            </v:group>
            <v:group style="position:absolute;left:8466;top:-5408;width:10;height:20" coordorigin="8466,-5408" coordsize="10,20">
              <v:shape style="position:absolute;left:8466;top:-5408;width:10;height:20" coordorigin="8466,-5408" coordsize="10,20" path="m8466,-5389l8476,-5389,8476,-5408,8466,-5408,8466,-5389xe" filled="true" fillcolor="#000000" stroked="false">
                <v:path arrowok="t"/>
                <v:fill type="solid"/>
              </v:shape>
            </v:group>
            <v:group style="position:absolute;left:8466;top:-5389;width:10;height:20" coordorigin="8466,-5389" coordsize="10,20">
              <v:shape style="position:absolute;left:8466;top:-5389;width:10;height:20" coordorigin="8466,-5389" coordsize="10,20" path="m8466,-5369l8476,-5369,8476,-5389,8466,-5389,8466,-5369xe" filled="true" fillcolor="#000000" stroked="false">
                <v:path arrowok="t"/>
                <v:fill type="solid"/>
              </v:shape>
            </v:group>
            <v:group style="position:absolute;left:8466;top:-5369;width:10;height:20" coordorigin="8466,-5369" coordsize="10,20">
              <v:shape style="position:absolute;left:8466;top:-5369;width:10;height:20" coordorigin="8466,-5369" coordsize="10,20" path="m8466,-5350l8476,-5350,8476,-5369,8466,-5369,8466,-5350xe" filled="true" fillcolor="#000000" stroked="false">
                <v:path arrowok="t"/>
                <v:fill type="solid"/>
              </v:shape>
            </v:group>
            <v:group style="position:absolute;left:8466;top:-5350;width:10;height:20" coordorigin="8466,-5350" coordsize="10,20">
              <v:shape style="position:absolute;left:8466;top:-5350;width:10;height:20" coordorigin="8466,-5350" coordsize="10,20" path="m8466,-5331l8476,-5331,8476,-5350,8466,-5350,8466,-5331xe" filled="true" fillcolor="#000000" stroked="false">
                <v:path arrowok="t"/>
                <v:fill type="solid"/>
              </v:shape>
            </v:group>
            <v:group style="position:absolute;left:8466;top:-5331;width:10;height:20" coordorigin="8466,-5331" coordsize="10,20">
              <v:shape style="position:absolute;left:8466;top:-5331;width:10;height:20" coordorigin="8466,-5331" coordsize="10,20" path="m8466,-5312l8476,-5312,8476,-5331,8466,-5331,8466,-5312xe" filled="true" fillcolor="#000000" stroked="false">
                <v:path arrowok="t"/>
                <v:fill type="solid"/>
              </v:shape>
            </v:group>
            <v:group style="position:absolute;left:8466;top:-5312;width:10;height:20" coordorigin="8466,-5312" coordsize="10,20">
              <v:shape style="position:absolute;left:8466;top:-5312;width:10;height:20" coordorigin="8466,-5312" coordsize="10,20" path="m8466,-5293l8476,-5293,8476,-5312,8466,-5312,8466,-5293xe" filled="true" fillcolor="#000000" stroked="false">
                <v:path arrowok="t"/>
                <v:fill type="solid"/>
              </v:shape>
            </v:group>
            <v:group style="position:absolute;left:8466;top:-5293;width:10;height:20" coordorigin="8466,-5293" coordsize="10,20">
              <v:shape style="position:absolute;left:8466;top:-5293;width:10;height:20" coordorigin="8466,-5293" coordsize="10,20" path="m8466,-5273l8476,-5273,8476,-5293,8466,-5293,8466,-5273xe" filled="true" fillcolor="#000000" stroked="false">
                <v:path arrowok="t"/>
                <v:fill type="solid"/>
              </v:shape>
            </v:group>
            <v:group style="position:absolute;left:8466;top:-5273;width:10;height:20" coordorigin="8466,-5273" coordsize="10,20">
              <v:shape style="position:absolute;left:8466;top:-5273;width:10;height:20" coordorigin="8466,-5273" coordsize="10,20" path="m8466,-5254l8476,-5254,8476,-5273,8466,-5273,8466,-5254xe" filled="true" fillcolor="#000000" stroked="false">
                <v:path arrowok="t"/>
                <v:fill type="solid"/>
              </v:shape>
            </v:group>
            <v:group style="position:absolute;left:8466;top:-5254;width:10;height:20" coordorigin="8466,-5254" coordsize="10,20">
              <v:shape style="position:absolute;left:8466;top:-5254;width:10;height:20" coordorigin="8466,-5254" coordsize="10,20" path="m8466,-5235l8476,-5235,8476,-5254,8466,-5254,8466,-5235xe" filled="true" fillcolor="#000000" stroked="false">
                <v:path arrowok="t"/>
                <v:fill type="solid"/>
              </v:shape>
            </v:group>
            <v:group style="position:absolute;left:8466;top:-5235;width:10;height:20" coordorigin="8466,-5235" coordsize="10,20">
              <v:shape style="position:absolute;left:8466;top:-5235;width:10;height:20" coordorigin="8466,-5235" coordsize="10,20" path="m8466,-5216l8476,-5216,8476,-5235,8466,-5235,8466,-5216xe" filled="true" fillcolor="#000000" stroked="false">
                <v:path arrowok="t"/>
                <v:fill type="solid"/>
              </v:shape>
            </v:group>
            <v:group style="position:absolute;left:8466;top:-5216;width:10;height:20" coordorigin="8466,-5216" coordsize="10,20">
              <v:shape style="position:absolute;left:8466;top:-5216;width:10;height:20" coordorigin="8466,-5216" coordsize="10,20" path="m8466,-5197l8476,-5197,8476,-5216,8466,-5216,8466,-5197xe" filled="true" fillcolor="#000000" stroked="false">
                <v:path arrowok="t"/>
                <v:fill type="solid"/>
              </v:shape>
            </v:group>
            <v:group style="position:absolute;left:8466;top:-5197;width:10;height:20" coordorigin="8466,-5197" coordsize="10,20">
              <v:shape style="position:absolute;left:8466;top:-5197;width:10;height:20" coordorigin="8466,-5197" coordsize="10,20" path="m8466,-5177l8476,-5177,8476,-5197,8466,-5197,8466,-5177xe" filled="true" fillcolor="#000000" stroked="false">
                <v:path arrowok="t"/>
                <v:fill type="solid"/>
              </v:shape>
            </v:group>
            <v:group style="position:absolute;left:8466;top:-5177;width:10;height:20" coordorigin="8466,-5177" coordsize="10,20">
              <v:shape style="position:absolute;left:8466;top:-5177;width:10;height:20" coordorigin="8466,-5177" coordsize="10,20" path="m8466,-5158l8476,-5158,8476,-5177,8466,-5177,8466,-5158xe" filled="true" fillcolor="#000000" stroked="false">
                <v:path arrowok="t"/>
                <v:fill type="solid"/>
              </v:shape>
            </v:group>
            <v:group style="position:absolute;left:8466;top:-5158;width:10;height:20" coordorigin="8466,-5158" coordsize="10,20">
              <v:shape style="position:absolute;left:8466;top:-5158;width:10;height:20" coordorigin="8466,-5158" coordsize="10,20" path="m8466,-5139l8476,-5139,8476,-5158,8466,-5158,8466,-5139xe" filled="true" fillcolor="#000000" stroked="false">
                <v:path arrowok="t"/>
                <v:fill type="solid"/>
              </v:shape>
            </v:group>
            <v:group style="position:absolute;left:8466;top:-5139;width:10;height:20" coordorigin="8466,-5139" coordsize="10,20">
              <v:shape style="position:absolute;left:8466;top:-5139;width:10;height:20" coordorigin="8466,-5139" coordsize="10,20" path="m8466,-5120l8476,-5120,8476,-5139,8466,-5139,8466,-5120xe" filled="true" fillcolor="#000000" stroked="false">
                <v:path arrowok="t"/>
                <v:fill type="solid"/>
              </v:shape>
            </v:group>
            <v:group style="position:absolute;left:8466;top:-5120;width:10;height:20" coordorigin="8466,-5120" coordsize="10,20">
              <v:shape style="position:absolute;left:8466;top:-5120;width:10;height:20" coordorigin="8466,-5120" coordsize="10,20" path="m8466,-5101l8476,-5101,8476,-5120,8466,-5120,8466,-5101xe" filled="true" fillcolor="#000000" stroked="false">
                <v:path arrowok="t"/>
                <v:fill type="solid"/>
              </v:shape>
            </v:group>
            <v:group style="position:absolute;left:8466;top:-5101;width:10;height:20" coordorigin="8466,-5101" coordsize="10,20">
              <v:shape style="position:absolute;left:8466;top:-5101;width:10;height:20" coordorigin="8466,-5101" coordsize="10,20" path="m8466,-5081l8476,-5081,8476,-5101,8466,-5101,8466,-5081xe" filled="true" fillcolor="#000000" stroked="false">
                <v:path arrowok="t"/>
                <v:fill type="solid"/>
              </v:shape>
            </v:group>
            <v:group style="position:absolute;left:8466;top:-5081;width:10;height:20" coordorigin="8466,-5081" coordsize="10,20">
              <v:shape style="position:absolute;left:8466;top:-5081;width:10;height:20" coordorigin="8466,-5081" coordsize="10,20" path="m8466,-5062l8476,-5062,8476,-5081,8466,-5081,8466,-5062xe" filled="true" fillcolor="#000000" stroked="false">
                <v:path arrowok="t"/>
                <v:fill type="solid"/>
              </v:shape>
            </v:group>
            <v:group style="position:absolute;left:8466;top:-5062;width:10;height:20" coordorigin="8466,-5062" coordsize="10,20">
              <v:shape style="position:absolute;left:8466;top:-5062;width:10;height:20" coordorigin="8466,-5062" coordsize="10,20" path="m8466,-5043l8476,-5043,8476,-5062,8466,-5062,8466,-5043xe" filled="true" fillcolor="#000000" stroked="false">
                <v:path arrowok="t"/>
                <v:fill type="solid"/>
              </v:shape>
            </v:group>
            <v:group style="position:absolute;left:8466;top:-5043;width:10;height:20" coordorigin="8466,-5043" coordsize="10,20">
              <v:shape style="position:absolute;left:8466;top:-5043;width:10;height:20" coordorigin="8466,-5043" coordsize="10,20" path="m8466,-5024l8476,-5024,8476,-5043,8466,-5043,8466,-5024xe" filled="true" fillcolor="#000000" stroked="false">
                <v:path arrowok="t"/>
                <v:fill type="solid"/>
              </v:shape>
            </v:group>
            <v:group style="position:absolute;left:8466;top:-5024;width:10;height:20" coordorigin="8466,-5024" coordsize="10,20">
              <v:shape style="position:absolute;left:8466;top:-5024;width:10;height:20" coordorigin="8466,-5024" coordsize="10,20" path="m8466,-5005l8476,-5005,8476,-5024,8466,-5024,8466,-5005xe" filled="true" fillcolor="#000000" stroked="false">
                <v:path arrowok="t"/>
                <v:fill type="solid"/>
              </v:shape>
            </v:group>
            <v:group style="position:absolute;left:8466;top:-5005;width:10;height:20" coordorigin="8466,-5005" coordsize="10,20">
              <v:shape style="position:absolute;left:8466;top:-5005;width:10;height:20" coordorigin="8466,-5005" coordsize="10,20" path="m8466,-4985l8476,-4985,8476,-5005,8466,-5005,8466,-4985xe" filled="true" fillcolor="#000000" stroked="false">
                <v:path arrowok="t"/>
                <v:fill type="solid"/>
              </v:shape>
            </v:group>
            <v:group style="position:absolute;left:8466;top:-4985;width:10;height:20" coordorigin="8466,-4985" coordsize="10,20">
              <v:shape style="position:absolute;left:8466;top:-4985;width:10;height:20" coordorigin="8466,-4985" coordsize="10,20" path="m8466,-4966l8476,-4966,8476,-4985,8466,-4985,8466,-4966xe" filled="true" fillcolor="#000000" stroked="false">
                <v:path arrowok="t"/>
                <v:fill type="solid"/>
              </v:shape>
            </v:group>
            <v:group style="position:absolute;left:8466;top:-4966;width:10;height:20" coordorigin="8466,-4966" coordsize="10,20">
              <v:shape style="position:absolute;left:8466;top:-4966;width:10;height:20" coordorigin="8466,-4966" coordsize="10,20" path="m8466,-4947l8476,-4947,8476,-4966,8466,-4966,8466,-4947xe" filled="true" fillcolor="#000000" stroked="false">
                <v:path arrowok="t"/>
                <v:fill type="solid"/>
              </v:shape>
            </v:group>
            <v:group style="position:absolute;left:8466;top:-4947;width:10;height:20" coordorigin="8466,-4947" coordsize="10,20">
              <v:shape style="position:absolute;left:8466;top:-4947;width:10;height:20" coordorigin="8466,-4947" coordsize="10,20" path="m8466,-4928l8476,-4928,8476,-4947,8466,-4947,8466,-4928xe" filled="true" fillcolor="#000000" stroked="false">
                <v:path arrowok="t"/>
                <v:fill type="solid"/>
              </v:shape>
            </v:group>
            <v:group style="position:absolute;left:8466;top:-4928;width:10;height:20" coordorigin="8466,-4928" coordsize="10,20">
              <v:shape style="position:absolute;left:8466;top:-4928;width:10;height:20" coordorigin="8466,-4928" coordsize="10,20" path="m8466,-4909l8476,-4909,8476,-4928,8466,-4928,8466,-4909xe" filled="true" fillcolor="#000000" stroked="false">
                <v:path arrowok="t"/>
                <v:fill type="solid"/>
              </v:shape>
            </v:group>
            <v:group style="position:absolute;left:8466;top:-4909;width:10;height:20" coordorigin="8466,-4909" coordsize="10,20">
              <v:shape style="position:absolute;left:8466;top:-4909;width:10;height:20" coordorigin="8466,-4909" coordsize="10,20" path="m8466,-4889l8476,-4889,8476,-4909,8466,-4909,8466,-4889xe" filled="true" fillcolor="#000000" stroked="false">
                <v:path arrowok="t"/>
                <v:fill type="solid"/>
              </v:shape>
            </v:group>
            <v:group style="position:absolute;left:8466;top:-4889;width:10;height:20" coordorigin="8466,-4889" coordsize="10,20">
              <v:shape style="position:absolute;left:8466;top:-4889;width:10;height:20" coordorigin="8466,-4889" coordsize="10,20" path="m8466,-4870l8476,-4870,8476,-4889,8466,-4889,8466,-4870xe" filled="true" fillcolor="#000000" stroked="false">
                <v:path arrowok="t"/>
                <v:fill type="solid"/>
              </v:shape>
            </v:group>
            <v:group style="position:absolute;left:8466;top:-4870;width:10;height:20" coordorigin="8466,-4870" coordsize="10,20">
              <v:shape style="position:absolute;left:8466;top:-4870;width:10;height:20" coordorigin="8466,-4870" coordsize="10,20" path="m8466,-4851l8476,-4851,8476,-4870,8466,-4870,8466,-4851xe" filled="true" fillcolor="#000000" stroked="false">
                <v:path arrowok="t"/>
                <v:fill type="solid"/>
              </v:shape>
            </v:group>
            <v:group style="position:absolute;left:8466;top:-4851;width:10;height:20" coordorigin="8466,-4851" coordsize="10,20">
              <v:shape style="position:absolute;left:8466;top:-4851;width:10;height:20" coordorigin="8466,-4851" coordsize="10,20" path="m8466,-4831l8476,-4831,8476,-4851,8466,-4851,8466,-4831xe" filled="true" fillcolor="#000000" stroked="false">
                <v:path arrowok="t"/>
                <v:fill type="solid"/>
              </v:shape>
            </v:group>
            <v:group style="position:absolute;left:8466;top:-4831;width:10;height:20" coordorigin="8466,-4831" coordsize="10,20">
              <v:shape style="position:absolute;left:8466;top:-4831;width:10;height:20" coordorigin="8466,-4831" coordsize="10,20" path="m8466,-4812l8476,-4812,8476,-4831,8466,-4831,8466,-4812xe" filled="true" fillcolor="#000000" stroked="false">
                <v:path arrowok="t"/>
                <v:fill type="solid"/>
              </v:shape>
            </v:group>
            <v:group style="position:absolute;left:8466;top:-4812;width:10;height:20" coordorigin="8466,-4812" coordsize="10,20">
              <v:shape style="position:absolute;left:8466;top:-4812;width:10;height:20" coordorigin="8466,-4812" coordsize="10,20" path="m8466,-4793l8476,-4793,8476,-4812,8466,-4812,8466,-4793xe" filled="true" fillcolor="#000000" stroked="false">
                <v:path arrowok="t"/>
                <v:fill type="solid"/>
              </v:shape>
            </v:group>
            <v:group style="position:absolute;left:8466;top:-4793;width:10;height:20" coordorigin="8466,-4793" coordsize="10,20">
              <v:shape style="position:absolute;left:8466;top:-4793;width:10;height:20" coordorigin="8466,-4793" coordsize="10,20" path="m8466,-4774l8476,-4774,8476,-4793,8466,-4793,8466,-4774xe" filled="true" fillcolor="#000000" stroked="false">
                <v:path arrowok="t"/>
                <v:fill type="solid"/>
              </v:shape>
            </v:group>
            <v:group style="position:absolute;left:8466;top:-4774;width:10;height:20" coordorigin="8466,-4774" coordsize="10,20">
              <v:shape style="position:absolute;left:8466;top:-4774;width:10;height:20" coordorigin="8466,-4774" coordsize="10,20" path="m8466,-4754l8476,-4754,8476,-4774,8466,-4774,8466,-4754xe" filled="true" fillcolor="#000000" stroked="false">
                <v:path arrowok="t"/>
                <v:fill type="solid"/>
              </v:shape>
            </v:group>
            <v:group style="position:absolute;left:8466;top:-4754;width:10;height:20" coordorigin="8466,-4754" coordsize="10,20">
              <v:shape style="position:absolute;left:8466;top:-4754;width:10;height:20" coordorigin="8466,-4754" coordsize="10,20" path="m8466,-4735l8476,-4735,8476,-4754,8466,-4754,8466,-4735xe" filled="true" fillcolor="#000000" stroked="false">
                <v:path arrowok="t"/>
                <v:fill type="solid"/>
              </v:shape>
            </v:group>
            <v:group style="position:absolute;left:8466;top:-4735;width:10;height:20" coordorigin="8466,-4735" coordsize="10,20">
              <v:shape style="position:absolute;left:8466;top:-4735;width:10;height:20" coordorigin="8466,-4735" coordsize="10,20" path="m8466,-4716l8476,-4716,8476,-4735,8466,-4735,8466,-4716xe" filled="true" fillcolor="#000000" stroked="false">
                <v:path arrowok="t"/>
                <v:fill type="solid"/>
              </v:shape>
            </v:group>
            <v:group style="position:absolute;left:8466;top:-4716;width:10;height:20" coordorigin="8466,-4716" coordsize="10,20">
              <v:shape style="position:absolute;left:8466;top:-4716;width:10;height:20" coordorigin="8466,-4716" coordsize="10,20" path="m8466,-4697l8476,-4697,8476,-4716,8466,-4716,8466,-4697xe" filled="true" fillcolor="#000000" stroked="false">
                <v:path arrowok="t"/>
                <v:fill type="solid"/>
              </v:shape>
            </v:group>
            <v:group style="position:absolute;left:8466;top:-4697;width:10;height:20" coordorigin="8466,-4697" coordsize="10,20">
              <v:shape style="position:absolute;left:8466;top:-4697;width:10;height:20" coordorigin="8466,-4697" coordsize="10,20" path="m8466,-4678l8476,-4678,8476,-4697,8466,-4697,8466,-4678xe" filled="true" fillcolor="#000000" stroked="false">
                <v:path arrowok="t"/>
                <v:fill type="solid"/>
              </v:shape>
            </v:group>
            <v:group style="position:absolute;left:8466;top:-4678;width:10;height:20" coordorigin="8466,-4678" coordsize="10,20">
              <v:shape style="position:absolute;left:8466;top:-4678;width:10;height:20" coordorigin="8466,-4678" coordsize="10,20" path="m8466,-4658l8476,-4658,8476,-4678,8466,-4678,8466,-4658xe" filled="true" fillcolor="#000000" stroked="false">
                <v:path arrowok="t"/>
                <v:fill type="solid"/>
              </v:shape>
            </v:group>
            <v:group style="position:absolute;left:8466;top:-4658;width:10;height:20" coordorigin="8466,-4658" coordsize="10,20">
              <v:shape style="position:absolute;left:8466;top:-4658;width:10;height:20" coordorigin="8466,-4658" coordsize="10,20" path="m8466,-4639l8476,-4639,8476,-4658,8466,-4658,8466,-4639xe" filled="true" fillcolor="#000000" stroked="false">
                <v:path arrowok="t"/>
                <v:fill type="solid"/>
              </v:shape>
            </v:group>
            <v:group style="position:absolute;left:8466;top:-4639;width:10;height:20" coordorigin="8466,-4639" coordsize="10,20">
              <v:shape style="position:absolute;left:8466;top:-4639;width:10;height:20" coordorigin="8466,-4639" coordsize="10,20" path="m8466,-4620l8476,-4620,8476,-4639,8466,-4639,8466,-4620xe" filled="true" fillcolor="#000000" stroked="false">
                <v:path arrowok="t"/>
                <v:fill type="solid"/>
              </v:shape>
              <v:shape style="position:absolute;left:1692;top:-4716;width:2501;height:106" type="#_x0000_t75" stroked="false">
                <v:imagedata r:id="rId195" o:title=""/>
              </v:shape>
              <v:shape style="position:absolute;left:4170;top:-4620;width:737;height:10" type="#_x0000_t75" stroked="false">
                <v:imagedata r:id="rId196" o:title=""/>
              </v:shape>
              <v:shape style="position:absolute;left:4902;top:-4620;width:1015;height:10" type="#_x0000_t75" stroked="false">
                <v:imagedata r:id="rId174" o:title=""/>
              </v:shape>
              <v:shape style="position:absolute;left:5912;top:-4620;width:2554;height:10" type="#_x0000_t75" stroked="false">
                <v:imagedata r:id="rId197" o:title=""/>
              </v:shape>
              <v:shape style="position:absolute;left:8461;top:-4620;width:1018;height:10" type="#_x0000_t75" stroked="false">
                <v:imagedata r:id="rId198" o:title=""/>
              </v:shape>
              <v:shape style="position:absolute;left:9475;top:-4620;width:742;height:10" type="#_x0000_t75" stroked="false">
                <v:imagedata r:id="rId199" o:title=""/>
              </v:shape>
            </v:group>
            <v:group style="position:absolute;left:3087;top:-4610;width:10;height:20" coordorigin="3087,-4610" coordsize="10,20">
              <v:shape style="position:absolute;left:3087;top:-4610;width:10;height:20" coordorigin="3087,-4610" coordsize="10,20" path="m3087,-4591l3096,-4591,3096,-4610,3087,-4610,3087,-4591xe" filled="true" fillcolor="#000000" stroked="false">
                <v:path arrowok="t"/>
                <v:fill type="solid"/>
              </v:shape>
            </v:group>
            <v:group style="position:absolute;left:3087;top:-4591;width:10;height:20" coordorigin="3087,-4591" coordsize="10,20">
              <v:shape style="position:absolute;left:3087;top:-4591;width:10;height:20" coordorigin="3087,-4591" coordsize="10,20" path="m3087,-4572l3096,-4572,3096,-4591,3087,-4591,3087,-4572xe" filled="true" fillcolor="#000000" stroked="false">
                <v:path arrowok="t"/>
                <v:fill type="solid"/>
              </v:shape>
            </v:group>
            <v:group style="position:absolute;left:3087;top:-4572;width:10;height:20" coordorigin="3087,-4572" coordsize="10,20">
              <v:shape style="position:absolute;left:3087;top:-4572;width:10;height:20" coordorigin="3087,-4572" coordsize="10,20" path="m3087,-4553l3096,-4553,3096,-4572,3087,-4572,3087,-4553xe" filled="true" fillcolor="#000000" stroked="false">
                <v:path arrowok="t"/>
                <v:fill type="solid"/>
              </v:shape>
            </v:group>
            <v:group style="position:absolute;left:3087;top:-4553;width:10;height:20" coordorigin="3087,-4553" coordsize="10,20">
              <v:shape style="position:absolute;left:3087;top:-4553;width:10;height:20" coordorigin="3087,-4553" coordsize="10,20" path="m3087,-4534l3096,-4534,3096,-4553,3087,-4553,3087,-4534xe" filled="true" fillcolor="#000000" stroked="false">
                <v:path arrowok="t"/>
                <v:fill type="solid"/>
              </v:shape>
            </v:group>
            <v:group style="position:absolute;left:3087;top:-4534;width:10;height:20" coordorigin="3087,-4534" coordsize="10,20">
              <v:shape style="position:absolute;left:3087;top:-4534;width:10;height:20" coordorigin="3087,-4534" coordsize="10,20" path="m3087,-4514l3096,-4514,3096,-4534,3087,-4534,3087,-4514xe" filled="true" fillcolor="#000000" stroked="false">
                <v:path arrowok="t"/>
                <v:fill type="solid"/>
              </v:shape>
            </v:group>
            <v:group style="position:absolute;left:3087;top:-4514;width:10;height:20" coordorigin="3087,-4514" coordsize="10,20">
              <v:shape style="position:absolute;left:3087;top:-4514;width:10;height:20" coordorigin="3087,-4514" coordsize="10,20" path="m3087,-4495l3096,-4495,3096,-4514,3087,-4514,3087,-4495xe" filled="true" fillcolor="#000000" stroked="false">
                <v:path arrowok="t"/>
                <v:fill type="solid"/>
              </v:shape>
            </v:group>
            <v:group style="position:absolute;left:3087;top:-4495;width:10;height:20" coordorigin="3087,-4495" coordsize="10,20">
              <v:shape style="position:absolute;left:3087;top:-4495;width:10;height:20" coordorigin="3087,-4495" coordsize="10,20" path="m3087,-4476l3096,-4476,3096,-4495,3087,-4495,3087,-4476xe" filled="true" fillcolor="#000000" stroked="false">
                <v:path arrowok="t"/>
                <v:fill type="solid"/>
              </v:shape>
            </v:group>
            <v:group style="position:absolute;left:3087;top:-4476;width:10;height:20" coordorigin="3087,-4476" coordsize="10,20">
              <v:shape style="position:absolute;left:3087;top:-4476;width:10;height:20" coordorigin="3087,-4476" coordsize="10,20" path="m3087,-4457l3096,-4457,3096,-4476,3087,-4476,3087,-4457xe" filled="true" fillcolor="#000000" stroked="false">
                <v:path arrowok="t"/>
                <v:fill type="solid"/>
              </v:shape>
            </v:group>
            <v:group style="position:absolute;left:3087;top:-4457;width:10;height:20" coordorigin="3087,-4457" coordsize="10,20">
              <v:shape style="position:absolute;left:3087;top:-4457;width:10;height:20" coordorigin="3087,-4457" coordsize="10,20" path="m3087,-4438l3096,-4438,3096,-4457,3087,-4457,3087,-4438xe" filled="true" fillcolor="#000000" stroked="false">
                <v:path arrowok="t"/>
                <v:fill type="solid"/>
              </v:shape>
            </v:group>
            <v:group style="position:absolute;left:3087;top:-4438;width:10;height:20" coordorigin="3087,-4438" coordsize="10,20">
              <v:shape style="position:absolute;left:3087;top:-4438;width:10;height:20" coordorigin="3087,-4438" coordsize="10,20" path="m3087,-4418l3096,-4418,3096,-4438,3087,-4438,3087,-4418xe" filled="true" fillcolor="#000000" stroked="false">
                <v:path arrowok="t"/>
                <v:fill type="solid"/>
              </v:shape>
            </v:group>
            <v:group style="position:absolute;left:3087;top:-4418;width:10;height:20" coordorigin="3087,-4418" coordsize="10,20">
              <v:shape style="position:absolute;left:3087;top:-4418;width:10;height:20" coordorigin="3087,-4418" coordsize="10,20" path="m3087,-4399l3096,-4399,3096,-4418,3087,-4418,3087,-4399xe" filled="true" fillcolor="#000000" stroked="false">
                <v:path arrowok="t"/>
                <v:fill type="solid"/>
              </v:shape>
            </v:group>
            <v:group style="position:absolute;left:3087;top:-4399;width:10;height:20" coordorigin="3087,-4399" coordsize="10,20">
              <v:shape style="position:absolute;left:3087;top:-4399;width:10;height:20" coordorigin="3087,-4399" coordsize="10,20" path="m3087,-4380l3096,-4380,3096,-4399,3087,-4399,3087,-4380xe" filled="true" fillcolor="#000000" stroked="false">
                <v:path arrowok="t"/>
                <v:fill type="solid"/>
              </v:shape>
            </v:group>
            <v:group style="position:absolute;left:3087;top:-4380;width:10;height:20" coordorigin="3087,-4380" coordsize="10,20">
              <v:shape style="position:absolute;left:3087;top:-4380;width:10;height:20" coordorigin="3087,-4380" coordsize="10,20" path="m3087,-4361l3096,-4361,3096,-4380,3087,-4380,3087,-4361xe" filled="true" fillcolor="#000000" stroked="false">
                <v:path arrowok="t"/>
                <v:fill type="solid"/>
              </v:shape>
            </v:group>
            <v:group style="position:absolute;left:3087;top:-4361;width:10;height:20" coordorigin="3087,-4361" coordsize="10,20">
              <v:shape style="position:absolute;left:3087;top:-4361;width:10;height:20" coordorigin="3087,-4361" coordsize="10,20" path="m3087,-4342l3096,-4342,3096,-4361,3087,-4361,3087,-4342xe" filled="true" fillcolor="#000000" stroked="false">
                <v:path arrowok="t"/>
                <v:fill type="solid"/>
              </v:shape>
            </v:group>
            <v:group style="position:absolute;left:3087;top:-4342;width:10;height:20" coordorigin="3087,-4342" coordsize="10,20">
              <v:shape style="position:absolute;left:3087;top:-4342;width:10;height:20" coordorigin="3087,-4342" coordsize="10,20" path="m3087,-4322l3096,-4322,3096,-4342,3087,-4342,3087,-4322xe" filled="true" fillcolor="#000000" stroked="false">
                <v:path arrowok="t"/>
                <v:fill type="solid"/>
              </v:shape>
            </v:group>
            <v:group style="position:absolute;left:3087;top:-4322;width:10;height:20" coordorigin="3087,-4322" coordsize="10,20">
              <v:shape style="position:absolute;left:3087;top:-4322;width:10;height:20" coordorigin="3087,-4322" coordsize="10,20" path="m3087,-4303l3096,-4303,3096,-4322,3087,-4322,3087,-4303xe" filled="true" fillcolor="#000000" stroked="false">
                <v:path arrowok="t"/>
                <v:fill type="solid"/>
              </v:shape>
            </v:group>
            <v:group style="position:absolute;left:3087;top:-4303;width:10;height:20" coordorigin="3087,-4303" coordsize="10,20">
              <v:shape style="position:absolute;left:3087;top:-4303;width:10;height:20" coordorigin="3087,-4303" coordsize="10,20" path="m3087,-4284l3096,-4284,3096,-4303,3087,-4303,3087,-4284xe" filled="true" fillcolor="#000000" stroked="false">
                <v:path arrowok="t"/>
                <v:fill type="solid"/>
              </v:shape>
            </v:group>
            <v:group style="position:absolute;left:3087;top:-4284;width:10;height:20" coordorigin="3087,-4284" coordsize="10,20">
              <v:shape style="position:absolute;left:3087;top:-4284;width:10;height:20" coordorigin="3087,-4284" coordsize="10,20" path="m3087,-4265l3096,-4265,3096,-4284,3087,-4284,3087,-4265xe" filled="true" fillcolor="#000000" stroked="false">
                <v:path arrowok="t"/>
                <v:fill type="solid"/>
              </v:shape>
            </v:group>
            <v:group style="position:absolute;left:3087;top:-4265;width:10;height:20" coordorigin="3087,-4265" coordsize="10,20">
              <v:shape style="position:absolute;left:3087;top:-4265;width:10;height:20" coordorigin="3087,-4265" coordsize="10,20" path="m3087,-4246l3096,-4246,3096,-4265,3087,-4265,3087,-4246xe" filled="true" fillcolor="#000000" stroked="false">
                <v:path arrowok="t"/>
                <v:fill type="solid"/>
              </v:shape>
            </v:group>
            <v:group style="position:absolute;left:3087;top:-4246;width:10;height:20" coordorigin="3087,-4246" coordsize="10,20">
              <v:shape style="position:absolute;left:3087;top:-4246;width:10;height:20" coordorigin="3087,-4246" coordsize="10,20" path="m3087,-4226l3096,-4226,3096,-4246,3087,-4246,3087,-4226xe" filled="true" fillcolor="#000000" stroked="false">
                <v:path arrowok="t"/>
                <v:fill type="solid"/>
              </v:shape>
            </v:group>
            <v:group style="position:absolute;left:3087;top:-4226;width:10;height:20" coordorigin="3087,-4226" coordsize="10,20">
              <v:shape style="position:absolute;left:3087;top:-4226;width:10;height:20" coordorigin="3087,-4226" coordsize="10,20" path="m3087,-4207l3096,-4207,3096,-4226,3087,-4226,3087,-4207xe" filled="true" fillcolor="#000000" stroked="false">
                <v:path arrowok="t"/>
                <v:fill type="solid"/>
              </v:shape>
            </v:group>
            <v:group style="position:absolute;left:3087;top:-4207;width:10;height:20" coordorigin="3087,-4207" coordsize="10,20">
              <v:shape style="position:absolute;left:3087;top:-4207;width:10;height:20" coordorigin="3087,-4207" coordsize="10,20" path="m3087,-4188l3096,-4188,3096,-4207,3087,-4207,3087,-4188xe" filled="true" fillcolor="#000000" stroked="false">
                <v:path arrowok="t"/>
                <v:fill type="solid"/>
              </v:shape>
            </v:group>
            <v:group style="position:absolute;left:3087;top:-4188;width:10;height:20" coordorigin="3087,-4188" coordsize="10,20">
              <v:shape style="position:absolute;left:3087;top:-4188;width:10;height:20" coordorigin="3087,-4188" coordsize="10,20" path="m3087,-4169l3096,-4169,3096,-4188,3087,-4188,3087,-4169xe" filled="true" fillcolor="#000000" stroked="false">
                <v:path arrowok="t"/>
                <v:fill type="solid"/>
              </v:shape>
            </v:group>
            <v:group style="position:absolute;left:3087;top:-4169;width:10;height:20" coordorigin="3087,-4169" coordsize="10,20">
              <v:shape style="position:absolute;left:3087;top:-4169;width:10;height:20" coordorigin="3087,-4169" coordsize="10,20" path="m3087,-4150l3096,-4150,3096,-4169,3087,-4169,3087,-4150xe" filled="true" fillcolor="#000000" stroked="false">
                <v:path arrowok="t"/>
                <v:fill type="solid"/>
              </v:shape>
            </v:group>
            <v:group style="position:absolute;left:3087;top:-4150;width:10;height:20" coordorigin="3087,-4150" coordsize="10,20">
              <v:shape style="position:absolute;left:3087;top:-4150;width:10;height:20" coordorigin="3087,-4150" coordsize="10,20" path="m3087,-4130l3096,-4130,3096,-4150,3087,-4150,3087,-4130xe" filled="true" fillcolor="#000000" stroked="false">
                <v:path arrowok="t"/>
                <v:fill type="solid"/>
              </v:shape>
            </v:group>
            <v:group style="position:absolute;left:3087;top:-4130;width:10;height:20" coordorigin="3087,-4130" coordsize="10,20">
              <v:shape style="position:absolute;left:3087;top:-4130;width:10;height:20" coordorigin="3087,-4130" coordsize="10,20" path="m3087,-4111l3096,-4111,3096,-4130,3087,-4130,3087,-4111xe" filled="true" fillcolor="#000000" stroked="false">
                <v:path arrowok="t"/>
                <v:fill type="solid"/>
              </v:shape>
            </v:group>
            <v:group style="position:absolute;left:3087;top:-4111;width:10;height:20" coordorigin="3087,-4111" coordsize="10,20">
              <v:shape style="position:absolute;left:3087;top:-4111;width:10;height:20" coordorigin="3087,-4111" coordsize="10,20" path="m3087,-4092l3096,-4092,3096,-4111,3087,-4111,3087,-4092xe" filled="true" fillcolor="#000000" stroked="false">
                <v:path arrowok="t"/>
                <v:fill type="solid"/>
              </v:shape>
            </v:group>
            <v:group style="position:absolute;left:3087;top:-4092;width:10;height:20" coordorigin="3087,-4092" coordsize="10,20">
              <v:shape style="position:absolute;left:3087;top:-4092;width:10;height:20" coordorigin="3087,-4092" coordsize="10,20" path="m3087,-4073l3096,-4073,3096,-4092,3087,-4092,3087,-4073xe" filled="true" fillcolor="#000000" stroked="false">
                <v:path arrowok="t"/>
                <v:fill type="solid"/>
              </v:shape>
            </v:group>
            <v:group style="position:absolute;left:3087;top:-4073;width:10;height:20" coordorigin="3087,-4073" coordsize="10,20">
              <v:shape style="position:absolute;left:3087;top:-4073;width:10;height:20" coordorigin="3087,-4073" coordsize="10,20" path="m3087,-4054l3096,-4054,3096,-4073,3087,-4073,3087,-4054xe" filled="true" fillcolor="#000000" stroked="false">
                <v:path arrowok="t"/>
                <v:fill type="solid"/>
              </v:shape>
            </v:group>
            <v:group style="position:absolute;left:3087;top:-4054;width:10;height:20" coordorigin="3087,-4054" coordsize="10,20">
              <v:shape style="position:absolute;left:3087;top:-4054;width:10;height:20" coordorigin="3087,-4054" coordsize="10,20" path="m3087,-4034l3096,-4034,3096,-4054,3087,-4054,3087,-4034xe" filled="true" fillcolor="#000000" stroked="false">
                <v:path arrowok="t"/>
                <v:fill type="solid"/>
              </v:shape>
            </v:group>
            <v:group style="position:absolute;left:3087;top:-4034;width:10;height:20" coordorigin="3087,-4034" coordsize="10,20">
              <v:shape style="position:absolute;left:3087;top:-4034;width:10;height:20" coordorigin="3087,-4034" coordsize="10,20" path="m3087,-4015l3096,-4015,3096,-4034,3087,-4034,3087,-4015xe" filled="true" fillcolor="#000000" stroked="false">
                <v:path arrowok="t"/>
                <v:fill type="solid"/>
              </v:shape>
            </v:group>
            <v:group style="position:absolute;left:3087;top:-4015;width:10;height:20" coordorigin="3087,-4015" coordsize="10,20">
              <v:shape style="position:absolute;left:3087;top:-4015;width:10;height:20" coordorigin="3087,-4015" coordsize="10,20" path="m3087,-3996l3096,-3996,3096,-4015,3087,-4015,3087,-3996xe" filled="true" fillcolor="#000000" stroked="false">
                <v:path arrowok="t"/>
                <v:fill type="solid"/>
              </v:shape>
            </v:group>
            <v:group style="position:absolute;left:3087;top:-3996;width:10;height:20" coordorigin="3087,-3996" coordsize="10,20">
              <v:shape style="position:absolute;left:3087;top:-3996;width:10;height:20" coordorigin="3087,-3996" coordsize="10,20" path="m3087,-3977l3096,-3977,3096,-3996,3087,-3996,3087,-3977xe" filled="true" fillcolor="#000000" stroked="false">
                <v:path arrowok="t"/>
                <v:fill type="solid"/>
              </v:shape>
            </v:group>
            <v:group style="position:absolute;left:3087;top:-3977;width:10;height:20" coordorigin="3087,-3977" coordsize="10,20">
              <v:shape style="position:absolute;left:3087;top:-3977;width:10;height:20" coordorigin="3087,-3977" coordsize="10,20" path="m3087,-3958l3096,-3958,3096,-3977,3087,-3977,3087,-3958xe" filled="true" fillcolor="#000000" stroked="false">
                <v:path arrowok="t"/>
                <v:fill type="solid"/>
              </v:shape>
            </v:group>
            <v:group style="position:absolute;left:3087;top:-3958;width:10;height:20" coordorigin="3087,-3958" coordsize="10,20">
              <v:shape style="position:absolute;left:3087;top:-3958;width:10;height:20" coordorigin="3087,-3958" coordsize="10,20" path="m3087,-3938l3096,-3938,3096,-3958,3087,-3958,3087,-3938xe" filled="true" fillcolor="#000000" stroked="false">
                <v:path arrowok="t"/>
                <v:fill type="solid"/>
              </v:shape>
            </v:group>
            <v:group style="position:absolute;left:3087;top:-3938;width:10;height:20" coordorigin="3087,-3938" coordsize="10,20">
              <v:shape style="position:absolute;left:3087;top:-3938;width:10;height:20" coordorigin="3087,-3938" coordsize="10,20" path="m3087,-3919l3096,-3919,3096,-3938,3087,-3938,3087,-3919xe" filled="true" fillcolor="#000000" stroked="false">
                <v:path arrowok="t"/>
                <v:fill type="solid"/>
              </v:shape>
            </v:group>
            <v:group style="position:absolute;left:3087;top:-3919;width:10;height:20" coordorigin="3087,-3919" coordsize="10,20">
              <v:shape style="position:absolute;left:3087;top:-3919;width:10;height:20" coordorigin="3087,-3919" coordsize="10,20" path="m3087,-3900l3096,-3900,3096,-3919,3087,-3919,3087,-3900xe" filled="true" fillcolor="#000000" stroked="false">
                <v:path arrowok="t"/>
                <v:fill type="solid"/>
              </v:shape>
            </v:group>
            <v:group style="position:absolute;left:3087;top:-3900;width:10;height:20" coordorigin="3087,-3900" coordsize="10,20">
              <v:shape style="position:absolute;left:3087;top:-3900;width:10;height:20" coordorigin="3087,-3900" coordsize="10,20" path="m3087,-3881l3096,-3881,3096,-3900,3087,-3900,3087,-3881xe" filled="true" fillcolor="#000000" stroked="false">
                <v:path arrowok="t"/>
                <v:fill type="solid"/>
              </v:shape>
            </v:group>
            <v:group style="position:absolute;left:3087;top:-3881;width:10;height:20" coordorigin="3087,-3881" coordsize="10,20">
              <v:shape style="position:absolute;left:3087;top:-3881;width:10;height:20" coordorigin="3087,-3881" coordsize="10,20" path="m3087,-3862l3096,-3862,3096,-3881,3087,-3881,3087,-3862xe" filled="true" fillcolor="#000000" stroked="false">
                <v:path arrowok="t"/>
                <v:fill type="solid"/>
              </v:shape>
            </v:group>
            <v:group style="position:absolute;left:3087;top:-3862;width:10;height:20" coordorigin="3087,-3862" coordsize="10,20">
              <v:shape style="position:absolute;left:3087;top:-3862;width:10;height:20" coordorigin="3087,-3862" coordsize="10,20" path="m3087,-3842l3096,-3842,3096,-3862,3087,-3862,3087,-3842xe" filled="true" fillcolor="#000000" stroked="false">
                <v:path arrowok="t"/>
                <v:fill type="solid"/>
              </v:shape>
            </v:group>
            <v:group style="position:absolute;left:3087;top:-3842;width:10;height:20" coordorigin="3087,-3842" coordsize="10,20">
              <v:shape style="position:absolute;left:3087;top:-3842;width:10;height:20" coordorigin="3087,-3842" coordsize="10,20" path="m3087,-3823l3096,-3823,3096,-3842,3087,-3842,3087,-3823xe" filled="true" fillcolor="#000000" stroked="false">
                <v:path arrowok="t"/>
                <v:fill type="solid"/>
              </v:shape>
            </v:group>
            <v:group style="position:absolute;left:3087;top:-3823;width:10;height:20" coordorigin="3087,-3823" coordsize="10,20">
              <v:shape style="position:absolute;left:3087;top:-3823;width:10;height:20" coordorigin="3087,-3823" coordsize="10,20" path="m3087,-3804l3096,-3804,3096,-3823,3087,-3823,3087,-3804xe" filled="true" fillcolor="#000000" stroked="false">
                <v:path arrowok="t"/>
                <v:fill type="solid"/>
              </v:shape>
            </v:group>
            <v:group style="position:absolute;left:3087;top:-3804;width:10;height:20" coordorigin="3087,-3804" coordsize="10,20">
              <v:shape style="position:absolute;left:3087;top:-3804;width:10;height:20" coordorigin="3087,-3804" coordsize="10,20" path="m3087,-3785l3096,-3785,3096,-3804,3087,-3804,3087,-3785xe" filled="true" fillcolor="#000000" stroked="false">
                <v:path arrowok="t"/>
                <v:fill type="solid"/>
              </v:shape>
            </v:group>
            <v:group style="position:absolute;left:3087;top:-3785;width:10;height:20" coordorigin="3087,-3785" coordsize="10,20">
              <v:shape style="position:absolute;left:3087;top:-3785;width:10;height:20" coordorigin="3087,-3785" coordsize="10,20" path="m3087,-3766l3096,-3766,3096,-3785,3087,-3785,3087,-3766xe" filled="true" fillcolor="#000000" stroked="false">
                <v:path arrowok="t"/>
                <v:fill type="solid"/>
              </v:shape>
            </v:group>
            <v:group style="position:absolute;left:3087;top:-3766;width:10;height:20" coordorigin="3087,-3766" coordsize="10,20">
              <v:shape style="position:absolute;left:3087;top:-3766;width:10;height:20" coordorigin="3087,-3766" coordsize="10,20" path="m3087,-3746l3096,-3746,3096,-3766,3087,-3766,3087,-3746xe" filled="true" fillcolor="#000000" stroked="false">
                <v:path arrowok="t"/>
                <v:fill type="solid"/>
              </v:shape>
            </v:group>
            <v:group style="position:absolute;left:3087;top:-3746;width:10;height:20" coordorigin="3087,-3746" coordsize="10,20">
              <v:shape style="position:absolute;left:3087;top:-3746;width:10;height:20" coordorigin="3087,-3746" coordsize="10,20" path="m3087,-3727l3096,-3727,3096,-3746,3087,-3746,3087,-3727xe" filled="true" fillcolor="#000000" stroked="false">
                <v:path arrowok="t"/>
                <v:fill type="solid"/>
              </v:shape>
            </v:group>
            <v:group style="position:absolute;left:3087;top:-3727;width:10;height:20" coordorigin="3087,-3727" coordsize="10,20">
              <v:shape style="position:absolute;left:3087;top:-3727;width:10;height:20" coordorigin="3087,-3727" coordsize="10,20" path="m3087,-3708l3096,-3708,3096,-3727,3087,-3727,3087,-3708xe" filled="true" fillcolor="#000000" stroked="false">
                <v:path arrowok="t"/>
                <v:fill type="solid"/>
              </v:shape>
            </v:group>
            <v:group style="position:absolute;left:3087;top:-3708;width:10;height:20" coordorigin="3087,-3708" coordsize="10,20">
              <v:shape style="position:absolute;left:3087;top:-3708;width:10;height:20" coordorigin="3087,-3708" coordsize="10,20" path="m3087,-3689l3096,-3689,3096,-3708,3087,-3708,3087,-3689xe" filled="true" fillcolor="#000000" stroked="false">
                <v:path arrowok="t"/>
                <v:fill type="solid"/>
              </v:shape>
            </v:group>
            <v:group style="position:absolute;left:3087;top:-3689;width:10;height:20" coordorigin="3087,-3689" coordsize="10,20">
              <v:shape style="position:absolute;left:3087;top:-3689;width:10;height:20" coordorigin="3087,-3689" coordsize="10,20" path="m3087,-3670l3096,-3670,3096,-3689,3087,-3689,3087,-3670xe" filled="true" fillcolor="#000000" stroked="false">
                <v:path arrowok="t"/>
                <v:fill type="solid"/>
              </v:shape>
            </v:group>
            <v:group style="position:absolute;left:3087;top:-3670;width:10;height:20" coordorigin="3087,-3670" coordsize="10,20">
              <v:shape style="position:absolute;left:3087;top:-3670;width:10;height:20" coordorigin="3087,-3670" coordsize="10,20" path="m3087,-3650l3096,-3650,3096,-3670,3087,-3670,3087,-3650xe" filled="true" fillcolor="#000000" stroked="false">
                <v:path arrowok="t"/>
                <v:fill type="solid"/>
              </v:shape>
            </v:group>
            <v:group style="position:absolute;left:3087;top:-3650;width:10;height:20" coordorigin="3087,-3650" coordsize="10,20">
              <v:shape style="position:absolute;left:3087;top:-3650;width:10;height:20" coordorigin="3087,-3650" coordsize="10,20" path="m3087,-3631l3096,-3631,3096,-3650,3087,-3650,3087,-3631xe" filled="true" fillcolor="#000000" stroked="false">
                <v:path arrowok="t"/>
                <v:fill type="solid"/>
              </v:shape>
            </v:group>
            <v:group style="position:absolute;left:3087;top:-3631;width:10;height:20" coordorigin="3087,-3631" coordsize="10,20">
              <v:shape style="position:absolute;left:3087;top:-3631;width:10;height:20" coordorigin="3087,-3631" coordsize="10,20" path="m3087,-3612l3096,-3612,3096,-3631,3087,-3631,3087,-3612xe" filled="true" fillcolor="#000000" stroked="false">
                <v:path arrowok="t"/>
                <v:fill type="solid"/>
              </v:shape>
            </v:group>
            <v:group style="position:absolute;left:3087;top:-3612;width:10;height:20" coordorigin="3087,-3612" coordsize="10,20">
              <v:shape style="position:absolute;left:3087;top:-3612;width:10;height:20" coordorigin="3087,-3612" coordsize="10,20" path="m3087,-3593l3096,-3593,3096,-3612,3087,-3612,3087,-3593xe" filled="true" fillcolor="#000000" stroked="false">
                <v:path arrowok="t"/>
                <v:fill type="solid"/>
              </v:shape>
            </v:group>
            <v:group style="position:absolute;left:3087;top:-3593;width:10;height:20" coordorigin="3087,-3593" coordsize="10,20">
              <v:shape style="position:absolute;left:3087;top:-3593;width:10;height:20" coordorigin="3087,-3593" coordsize="10,20" path="m3087,-3574l3096,-3574,3096,-3593,3087,-3593,3087,-3574xe" filled="true" fillcolor="#000000" stroked="false">
                <v:path arrowok="t"/>
                <v:fill type="solid"/>
              </v:shape>
            </v:group>
            <v:group style="position:absolute;left:3087;top:-3574;width:10;height:20" coordorigin="3087,-3574" coordsize="10,20">
              <v:shape style="position:absolute;left:3087;top:-3574;width:10;height:20" coordorigin="3087,-3574" coordsize="10,20" path="m3087,-3554l3096,-3554,3096,-3574,3087,-3574,3087,-3554xe" filled="true" fillcolor="#000000" stroked="false">
                <v:path arrowok="t"/>
                <v:fill type="solid"/>
              </v:shape>
            </v:group>
            <v:group style="position:absolute;left:3087;top:-3554;width:10;height:20" coordorigin="3087,-3554" coordsize="10,20">
              <v:shape style="position:absolute;left:3087;top:-3554;width:10;height:20" coordorigin="3087,-3554" coordsize="10,20" path="m3087,-3535l3096,-3535,3096,-3554,3087,-3554,3087,-3535xe" filled="true" fillcolor="#000000" stroked="false">
                <v:path arrowok="t"/>
                <v:fill type="solid"/>
              </v:shape>
            </v:group>
            <v:group style="position:absolute;left:3087;top:-3535;width:10;height:20" coordorigin="3087,-3535" coordsize="10,20">
              <v:shape style="position:absolute;left:3087;top:-3535;width:10;height:20" coordorigin="3087,-3535" coordsize="10,20" path="m3087,-3516l3096,-3516,3096,-3535,3087,-3535,3087,-3516xe" filled="true" fillcolor="#000000" stroked="false">
                <v:path arrowok="t"/>
                <v:fill type="solid"/>
              </v:shape>
            </v:group>
            <v:group style="position:absolute;left:3087;top:-3516;width:10;height:20" coordorigin="3087,-3516" coordsize="10,20">
              <v:shape style="position:absolute;left:3087;top:-3516;width:10;height:20" coordorigin="3087,-3516" coordsize="10,20" path="m3087,-3497l3096,-3497,3096,-3516,3087,-3516,3087,-3497xe" filled="true" fillcolor="#000000" stroked="false">
                <v:path arrowok="t"/>
                <v:fill type="solid"/>
              </v:shape>
            </v:group>
            <v:group style="position:absolute;left:3087;top:-3492;width:10;height:2" coordorigin="3087,-3492" coordsize="10,2">
              <v:shape style="position:absolute;left:3087;top:-3492;width:10;height:2" coordorigin="3087,-3492" coordsize="10,0" path="m3087,-3492l3096,-3492e" filled="false" stroked="true" strokeweight=".48001pt" strokecolor="#000000">
                <v:path arrowok="t"/>
              </v:shape>
            </v:group>
            <v:group style="position:absolute;left:4907;top:-4610;width:10;height:20" coordorigin="4907,-4610" coordsize="10,20">
              <v:shape style="position:absolute;left:4907;top:-4610;width:10;height:20" coordorigin="4907,-4610" coordsize="10,20" path="m4907,-4591l4916,-4591,4916,-4610,4907,-4610,4907,-4591xe" filled="true" fillcolor="#000000" stroked="false">
                <v:path arrowok="t"/>
                <v:fill type="solid"/>
              </v:shape>
            </v:group>
            <v:group style="position:absolute;left:4907;top:-4591;width:10;height:20" coordorigin="4907,-4591" coordsize="10,20">
              <v:shape style="position:absolute;left:4907;top:-4591;width:10;height:20" coordorigin="4907,-4591" coordsize="10,20" path="m4907,-4572l4916,-4572,4916,-4591,4907,-4591,4907,-4572xe" filled="true" fillcolor="#000000" stroked="false">
                <v:path arrowok="t"/>
                <v:fill type="solid"/>
              </v:shape>
            </v:group>
            <v:group style="position:absolute;left:4907;top:-4572;width:10;height:20" coordorigin="4907,-4572" coordsize="10,20">
              <v:shape style="position:absolute;left:4907;top:-4572;width:10;height:20" coordorigin="4907,-4572" coordsize="10,20" path="m4907,-4553l4916,-4553,4916,-4572,4907,-4572,4907,-4553xe" filled="true" fillcolor="#000000" stroked="false">
                <v:path arrowok="t"/>
                <v:fill type="solid"/>
              </v:shape>
            </v:group>
            <v:group style="position:absolute;left:4907;top:-4553;width:10;height:20" coordorigin="4907,-4553" coordsize="10,20">
              <v:shape style="position:absolute;left:4907;top:-4553;width:10;height:20" coordorigin="4907,-4553" coordsize="10,20" path="m4907,-4534l4916,-4534,4916,-4553,4907,-4553,4907,-4534xe" filled="true" fillcolor="#000000" stroked="false">
                <v:path arrowok="t"/>
                <v:fill type="solid"/>
              </v:shape>
            </v:group>
            <v:group style="position:absolute;left:4907;top:-4534;width:10;height:20" coordorigin="4907,-4534" coordsize="10,20">
              <v:shape style="position:absolute;left:4907;top:-4534;width:10;height:20" coordorigin="4907,-4534" coordsize="10,20" path="m4907,-4514l4916,-4514,4916,-4534,4907,-4534,4907,-4514xe" filled="true" fillcolor="#000000" stroked="false">
                <v:path arrowok="t"/>
                <v:fill type="solid"/>
              </v:shape>
            </v:group>
            <v:group style="position:absolute;left:4907;top:-4514;width:10;height:20" coordorigin="4907,-4514" coordsize="10,20">
              <v:shape style="position:absolute;left:4907;top:-4514;width:10;height:20" coordorigin="4907,-4514" coordsize="10,20" path="m4907,-4495l4916,-4495,4916,-4514,4907,-4514,4907,-4495xe" filled="true" fillcolor="#000000" stroked="false">
                <v:path arrowok="t"/>
                <v:fill type="solid"/>
              </v:shape>
            </v:group>
            <v:group style="position:absolute;left:4907;top:-4495;width:10;height:20" coordorigin="4907,-4495" coordsize="10,20">
              <v:shape style="position:absolute;left:4907;top:-4495;width:10;height:20" coordorigin="4907,-4495" coordsize="10,20" path="m4907,-4476l4916,-4476,4916,-4495,4907,-4495,4907,-4476xe" filled="true" fillcolor="#000000" stroked="false">
                <v:path arrowok="t"/>
                <v:fill type="solid"/>
              </v:shape>
            </v:group>
            <v:group style="position:absolute;left:4907;top:-4476;width:10;height:20" coordorigin="4907,-4476" coordsize="10,20">
              <v:shape style="position:absolute;left:4907;top:-4476;width:10;height:20" coordorigin="4907,-4476" coordsize="10,20" path="m4907,-4457l4916,-4457,4916,-4476,4907,-4476,4907,-4457xe" filled="true" fillcolor="#000000" stroked="false">
                <v:path arrowok="t"/>
                <v:fill type="solid"/>
              </v:shape>
            </v:group>
            <v:group style="position:absolute;left:4907;top:-4457;width:10;height:20" coordorigin="4907,-4457" coordsize="10,20">
              <v:shape style="position:absolute;left:4907;top:-4457;width:10;height:20" coordorigin="4907,-4457" coordsize="10,20" path="m4907,-4438l4916,-4438,4916,-4457,4907,-4457,4907,-4438xe" filled="true" fillcolor="#000000" stroked="false">
                <v:path arrowok="t"/>
                <v:fill type="solid"/>
              </v:shape>
            </v:group>
            <v:group style="position:absolute;left:4907;top:-4438;width:10;height:20" coordorigin="4907,-4438" coordsize="10,20">
              <v:shape style="position:absolute;left:4907;top:-4438;width:10;height:20" coordorigin="4907,-4438" coordsize="10,20" path="m4907,-4418l4916,-4418,4916,-4438,4907,-4438,4907,-4418xe" filled="true" fillcolor="#000000" stroked="false">
                <v:path arrowok="t"/>
                <v:fill type="solid"/>
              </v:shape>
            </v:group>
            <v:group style="position:absolute;left:4907;top:-4418;width:10;height:20" coordorigin="4907,-4418" coordsize="10,20">
              <v:shape style="position:absolute;left:4907;top:-4418;width:10;height:20" coordorigin="4907,-4418" coordsize="10,20" path="m4907,-4399l4916,-4399,4916,-4418,4907,-4418,4907,-4399xe" filled="true" fillcolor="#000000" stroked="false">
                <v:path arrowok="t"/>
                <v:fill type="solid"/>
              </v:shape>
            </v:group>
            <v:group style="position:absolute;left:4907;top:-4399;width:10;height:20" coordorigin="4907,-4399" coordsize="10,20">
              <v:shape style="position:absolute;left:4907;top:-4399;width:10;height:20" coordorigin="4907,-4399" coordsize="10,20" path="m4907,-4380l4916,-4380,4916,-4399,4907,-4399,4907,-4380xe" filled="true" fillcolor="#000000" stroked="false">
                <v:path arrowok="t"/>
                <v:fill type="solid"/>
              </v:shape>
            </v:group>
            <v:group style="position:absolute;left:4907;top:-4380;width:10;height:20" coordorigin="4907,-4380" coordsize="10,20">
              <v:shape style="position:absolute;left:4907;top:-4380;width:10;height:20" coordorigin="4907,-4380" coordsize="10,20" path="m4907,-4361l4916,-4361,4916,-4380,4907,-4380,4907,-4361xe" filled="true" fillcolor="#000000" stroked="false">
                <v:path arrowok="t"/>
                <v:fill type="solid"/>
              </v:shape>
            </v:group>
            <v:group style="position:absolute;left:4907;top:-4361;width:10;height:20" coordorigin="4907,-4361" coordsize="10,20">
              <v:shape style="position:absolute;left:4907;top:-4361;width:10;height:20" coordorigin="4907,-4361" coordsize="10,20" path="m4907,-4342l4916,-4342,4916,-4361,4907,-4361,4907,-4342xe" filled="true" fillcolor="#000000" stroked="false">
                <v:path arrowok="t"/>
                <v:fill type="solid"/>
              </v:shape>
            </v:group>
            <v:group style="position:absolute;left:4907;top:-4342;width:10;height:20" coordorigin="4907,-4342" coordsize="10,20">
              <v:shape style="position:absolute;left:4907;top:-4342;width:10;height:20" coordorigin="4907,-4342" coordsize="10,20" path="m4907,-4322l4916,-4322,4916,-4342,4907,-4342,4907,-4322xe" filled="true" fillcolor="#000000" stroked="false">
                <v:path arrowok="t"/>
                <v:fill type="solid"/>
              </v:shape>
            </v:group>
            <v:group style="position:absolute;left:4907;top:-4322;width:10;height:20" coordorigin="4907,-4322" coordsize="10,20">
              <v:shape style="position:absolute;left:4907;top:-4322;width:10;height:20" coordorigin="4907,-4322" coordsize="10,20" path="m4907,-4303l4916,-4303,4916,-4322,4907,-4322,4907,-4303xe" filled="true" fillcolor="#000000" stroked="false">
                <v:path arrowok="t"/>
                <v:fill type="solid"/>
              </v:shape>
            </v:group>
            <v:group style="position:absolute;left:4907;top:-4303;width:10;height:20" coordorigin="4907,-4303" coordsize="10,20">
              <v:shape style="position:absolute;left:4907;top:-4303;width:10;height:20" coordorigin="4907,-4303" coordsize="10,20" path="m4907,-4284l4916,-4284,4916,-4303,4907,-4303,4907,-4284xe" filled="true" fillcolor="#000000" stroked="false">
                <v:path arrowok="t"/>
                <v:fill type="solid"/>
              </v:shape>
            </v:group>
            <v:group style="position:absolute;left:4907;top:-4284;width:10;height:20" coordorigin="4907,-4284" coordsize="10,20">
              <v:shape style="position:absolute;left:4907;top:-4284;width:10;height:20" coordorigin="4907,-4284" coordsize="10,20" path="m4907,-4265l4916,-4265,4916,-4284,4907,-4284,4907,-4265xe" filled="true" fillcolor="#000000" stroked="false">
                <v:path arrowok="t"/>
                <v:fill type="solid"/>
              </v:shape>
            </v:group>
            <v:group style="position:absolute;left:4907;top:-4265;width:10;height:20" coordorigin="4907,-4265" coordsize="10,20">
              <v:shape style="position:absolute;left:4907;top:-4265;width:10;height:20" coordorigin="4907,-4265" coordsize="10,20" path="m4907,-4246l4916,-4246,4916,-4265,4907,-4265,4907,-4246xe" filled="true" fillcolor="#000000" stroked="false">
                <v:path arrowok="t"/>
                <v:fill type="solid"/>
              </v:shape>
            </v:group>
            <v:group style="position:absolute;left:4907;top:-4246;width:10;height:20" coordorigin="4907,-4246" coordsize="10,20">
              <v:shape style="position:absolute;left:4907;top:-4246;width:10;height:20" coordorigin="4907,-4246" coordsize="10,20" path="m4907,-4226l4916,-4226,4916,-4246,4907,-4246,4907,-4226xe" filled="true" fillcolor="#000000" stroked="false">
                <v:path arrowok="t"/>
                <v:fill type="solid"/>
              </v:shape>
            </v:group>
            <v:group style="position:absolute;left:4907;top:-4226;width:10;height:20" coordorigin="4907,-4226" coordsize="10,20">
              <v:shape style="position:absolute;left:4907;top:-4226;width:10;height:20" coordorigin="4907,-4226" coordsize="10,20" path="m4907,-4207l4916,-4207,4916,-4226,4907,-4226,4907,-4207xe" filled="true" fillcolor="#000000" stroked="false">
                <v:path arrowok="t"/>
                <v:fill type="solid"/>
              </v:shape>
            </v:group>
            <v:group style="position:absolute;left:4907;top:-4207;width:10;height:20" coordorigin="4907,-4207" coordsize="10,20">
              <v:shape style="position:absolute;left:4907;top:-4207;width:10;height:20" coordorigin="4907,-4207" coordsize="10,20" path="m4907,-4188l4916,-4188,4916,-4207,4907,-4207,4907,-4188xe" filled="true" fillcolor="#000000" stroked="false">
                <v:path arrowok="t"/>
                <v:fill type="solid"/>
              </v:shape>
            </v:group>
            <v:group style="position:absolute;left:4907;top:-4188;width:10;height:20" coordorigin="4907,-4188" coordsize="10,20">
              <v:shape style="position:absolute;left:4907;top:-4188;width:10;height:20" coordorigin="4907,-4188" coordsize="10,20" path="m4907,-4169l4916,-4169,4916,-4188,4907,-4188,4907,-4169xe" filled="true" fillcolor="#000000" stroked="false">
                <v:path arrowok="t"/>
                <v:fill type="solid"/>
              </v:shape>
            </v:group>
            <v:group style="position:absolute;left:4907;top:-4169;width:10;height:20" coordorigin="4907,-4169" coordsize="10,20">
              <v:shape style="position:absolute;left:4907;top:-4169;width:10;height:20" coordorigin="4907,-4169" coordsize="10,20" path="m4907,-4150l4916,-4150,4916,-4169,4907,-4169,4907,-4150xe" filled="true" fillcolor="#000000" stroked="false">
                <v:path arrowok="t"/>
                <v:fill type="solid"/>
              </v:shape>
            </v:group>
            <v:group style="position:absolute;left:4907;top:-4150;width:10;height:20" coordorigin="4907,-4150" coordsize="10,20">
              <v:shape style="position:absolute;left:4907;top:-4150;width:10;height:20" coordorigin="4907,-4150" coordsize="10,20" path="m4907,-4130l4916,-4130,4916,-4150,4907,-4150,4907,-4130xe" filled="true" fillcolor="#000000" stroked="false">
                <v:path arrowok="t"/>
                <v:fill type="solid"/>
              </v:shape>
            </v:group>
            <v:group style="position:absolute;left:4907;top:-4130;width:10;height:20" coordorigin="4907,-4130" coordsize="10,20">
              <v:shape style="position:absolute;left:4907;top:-4130;width:10;height:20" coordorigin="4907,-4130" coordsize="10,20" path="m4907,-4111l4916,-4111,4916,-4130,4907,-4130,4907,-4111xe" filled="true" fillcolor="#000000" stroked="false">
                <v:path arrowok="t"/>
                <v:fill type="solid"/>
              </v:shape>
            </v:group>
            <v:group style="position:absolute;left:4907;top:-4111;width:10;height:20" coordorigin="4907,-4111" coordsize="10,20">
              <v:shape style="position:absolute;left:4907;top:-4111;width:10;height:20" coordorigin="4907,-4111" coordsize="10,20" path="m4907,-4092l4916,-4092,4916,-4111,4907,-4111,4907,-4092xe" filled="true" fillcolor="#000000" stroked="false">
                <v:path arrowok="t"/>
                <v:fill type="solid"/>
              </v:shape>
            </v:group>
            <v:group style="position:absolute;left:4907;top:-4092;width:10;height:20" coordorigin="4907,-4092" coordsize="10,20">
              <v:shape style="position:absolute;left:4907;top:-4092;width:10;height:20" coordorigin="4907,-4092" coordsize="10,20" path="m4907,-4073l4916,-4073,4916,-4092,4907,-4092,4907,-4073xe" filled="true" fillcolor="#000000" stroked="false">
                <v:path arrowok="t"/>
                <v:fill type="solid"/>
              </v:shape>
            </v:group>
            <v:group style="position:absolute;left:4907;top:-4073;width:10;height:20" coordorigin="4907,-4073" coordsize="10,20">
              <v:shape style="position:absolute;left:4907;top:-4073;width:10;height:20" coordorigin="4907,-4073" coordsize="10,20" path="m4907,-4054l4916,-4054,4916,-4073,4907,-4073,4907,-4054xe" filled="true" fillcolor="#000000" stroked="false">
                <v:path arrowok="t"/>
                <v:fill type="solid"/>
              </v:shape>
            </v:group>
            <v:group style="position:absolute;left:4907;top:-4054;width:10;height:20" coordorigin="4907,-4054" coordsize="10,20">
              <v:shape style="position:absolute;left:4907;top:-4054;width:10;height:20" coordorigin="4907,-4054" coordsize="10,20" path="m4907,-4034l4916,-4034,4916,-4054,4907,-4054,4907,-4034xe" filled="true" fillcolor="#000000" stroked="false">
                <v:path arrowok="t"/>
                <v:fill type="solid"/>
              </v:shape>
            </v:group>
            <v:group style="position:absolute;left:4907;top:-4034;width:10;height:20" coordorigin="4907,-4034" coordsize="10,20">
              <v:shape style="position:absolute;left:4907;top:-4034;width:10;height:20" coordorigin="4907,-4034" coordsize="10,20" path="m4907,-4015l4916,-4015,4916,-4034,4907,-4034,4907,-4015xe" filled="true" fillcolor="#000000" stroked="false">
                <v:path arrowok="t"/>
                <v:fill type="solid"/>
              </v:shape>
            </v:group>
            <v:group style="position:absolute;left:4907;top:-4015;width:10;height:20" coordorigin="4907,-4015" coordsize="10,20">
              <v:shape style="position:absolute;left:4907;top:-4015;width:10;height:20" coordorigin="4907,-4015" coordsize="10,20" path="m4907,-3996l4916,-3996,4916,-4015,4907,-4015,4907,-3996xe" filled="true" fillcolor="#000000" stroked="false">
                <v:path arrowok="t"/>
                <v:fill type="solid"/>
              </v:shape>
            </v:group>
            <v:group style="position:absolute;left:4907;top:-3996;width:10;height:20" coordorigin="4907,-3996" coordsize="10,20">
              <v:shape style="position:absolute;left:4907;top:-3996;width:10;height:20" coordorigin="4907,-3996" coordsize="10,20" path="m4907,-3977l4916,-3977,4916,-3996,4907,-3996,4907,-3977xe" filled="true" fillcolor="#000000" stroked="false">
                <v:path arrowok="t"/>
                <v:fill type="solid"/>
              </v:shape>
            </v:group>
            <v:group style="position:absolute;left:4907;top:-3977;width:10;height:20" coordorigin="4907,-3977" coordsize="10,20">
              <v:shape style="position:absolute;left:4907;top:-3977;width:10;height:20" coordorigin="4907,-3977" coordsize="10,20" path="m4907,-3958l4916,-3958,4916,-3977,4907,-3977,4907,-3958xe" filled="true" fillcolor="#000000" stroked="false">
                <v:path arrowok="t"/>
                <v:fill type="solid"/>
              </v:shape>
            </v:group>
            <v:group style="position:absolute;left:4907;top:-3958;width:10;height:20" coordorigin="4907,-3958" coordsize="10,20">
              <v:shape style="position:absolute;left:4907;top:-3958;width:10;height:20" coordorigin="4907,-3958" coordsize="10,20" path="m4907,-3938l4916,-3938,4916,-3958,4907,-3958,4907,-3938xe" filled="true" fillcolor="#000000" stroked="false">
                <v:path arrowok="t"/>
                <v:fill type="solid"/>
              </v:shape>
            </v:group>
            <v:group style="position:absolute;left:4907;top:-3938;width:10;height:20" coordorigin="4907,-3938" coordsize="10,20">
              <v:shape style="position:absolute;left:4907;top:-3938;width:10;height:20" coordorigin="4907,-3938" coordsize="10,20" path="m4907,-3919l4916,-3919,4916,-3938,4907,-3938,4907,-3919xe" filled="true" fillcolor="#000000" stroked="false">
                <v:path arrowok="t"/>
                <v:fill type="solid"/>
              </v:shape>
            </v:group>
            <v:group style="position:absolute;left:4907;top:-3919;width:10;height:20" coordorigin="4907,-3919" coordsize="10,20">
              <v:shape style="position:absolute;left:4907;top:-3919;width:10;height:20" coordorigin="4907,-3919" coordsize="10,20" path="m4907,-3900l4916,-3900,4916,-3919,4907,-3919,4907,-3900xe" filled="true" fillcolor="#000000" stroked="false">
                <v:path arrowok="t"/>
                <v:fill type="solid"/>
              </v:shape>
            </v:group>
            <v:group style="position:absolute;left:4907;top:-3900;width:10;height:20" coordorigin="4907,-3900" coordsize="10,20">
              <v:shape style="position:absolute;left:4907;top:-3900;width:10;height:20" coordorigin="4907,-3900" coordsize="10,20" path="m4907,-3881l4916,-3881,4916,-3900,4907,-3900,4907,-3881xe" filled="true" fillcolor="#000000" stroked="false">
                <v:path arrowok="t"/>
                <v:fill type="solid"/>
              </v:shape>
            </v:group>
            <v:group style="position:absolute;left:4907;top:-3881;width:10;height:20" coordorigin="4907,-3881" coordsize="10,20">
              <v:shape style="position:absolute;left:4907;top:-3881;width:10;height:20" coordorigin="4907,-3881" coordsize="10,20" path="m4907,-3862l4916,-3862,4916,-3881,4907,-3881,4907,-3862xe" filled="true" fillcolor="#000000" stroked="false">
                <v:path arrowok="t"/>
                <v:fill type="solid"/>
              </v:shape>
            </v:group>
            <v:group style="position:absolute;left:4907;top:-3862;width:10;height:20" coordorigin="4907,-3862" coordsize="10,20">
              <v:shape style="position:absolute;left:4907;top:-3862;width:10;height:20" coordorigin="4907,-3862" coordsize="10,20" path="m4907,-3842l4916,-3842,4916,-3862,4907,-3862,4907,-3842xe" filled="true" fillcolor="#000000" stroked="false">
                <v:path arrowok="t"/>
                <v:fill type="solid"/>
              </v:shape>
            </v:group>
            <v:group style="position:absolute;left:4907;top:-3842;width:10;height:20" coordorigin="4907,-3842" coordsize="10,20">
              <v:shape style="position:absolute;left:4907;top:-3842;width:10;height:20" coordorigin="4907,-3842" coordsize="10,20" path="m4907,-3823l4916,-3823,4916,-3842,4907,-3842,4907,-3823xe" filled="true" fillcolor="#000000" stroked="false">
                <v:path arrowok="t"/>
                <v:fill type="solid"/>
              </v:shape>
            </v:group>
            <v:group style="position:absolute;left:4907;top:-3823;width:10;height:20" coordorigin="4907,-3823" coordsize="10,20">
              <v:shape style="position:absolute;left:4907;top:-3823;width:10;height:20" coordorigin="4907,-3823" coordsize="10,20" path="m4907,-3804l4916,-3804,4916,-3823,4907,-3823,4907,-3804xe" filled="true" fillcolor="#000000" stroked="false">
                <v:path arrowok="t"/>
                <v:fill type="solid"/>
              </v:shape>
            </v:group>
            <v:group style="position:absolute;left:4907;top:-3804;width:10;height:20" coordorigin="4907,-3804" coordsize="10,20">
              <v:shape style="position:absolute;left:4907;top:-3804;width:10;height:20" coordorigin="4907,-3804" coordsize="10,20" path="m4907,-3785l4916,-3785,4916,-3804,4907,-3804,4907,-3785xe" filled="true" fillcolor="#000000" stroked="false">
                <v:path arrowok="t"/>
                <v:fill type="solid"/>
              </v:shape>
            </v:group>
            <v:group style="position:absolute;left:4907;top:-3785;width:10;height:20" coordorigin="4907,-3785" coordsize="10,20">
              <v:shape style="position:absolute;left:4907;top:-3785;width:10;height:20" coordorigin="4907,-3785" coordsize="10,20" path="m4907,-3766l4916,-3766,4916,-3785,4907,-3785,4907,-3766xe" filled="true" fillcolor="#000000" stroked="false">
                <v:path arrowok="t"/>
                <v:fill type="solid"/>
              </v:shape>
            </v:group>
            <v:group style="position:absolute;left:4907;top:-3766;width:10;height:20" coordorigin="4907,-3766" coordsize="10,20">
              <v:shape style="position:absolute;left:4907;top:-3766;width:10;height:20" coordorigin="4907,-3766" coordsize="10,20" path="m4907,-3746l4916,-3746,4916,-3766,4907,-3766,4907,-3746xe" filled="true" fillcolor="#000000" stroked="false">
                <v:path arrowok="t"/>
                <v:fill type="solid"/>
              </v:shape>
            </v:group>
            <v:group style="position:absolute;left:4907;top:-3746;width:10;height:20" coordorigin="4907,-3746" coordsize="10,20">
              <v:shape style="position:absolute;left:4907;top:-3746;width:10;height:20" coordorigin="4907,-3746" coordsize="10,20" path="m4907,-3727l4916,-3727,4916,-3746,4907,-3746,4907,-3727xe" filled="true" fillcolor="#000000" stroked="false">
                <v:path arrowok="t"/>
                <v:fill type="solid"/>
              </v:shape>
            </v:group>
            <v:group style="position:absolute;left:4907;top:-3727;width:10;height:20" coordorigin="4907,-3727" coordsize="10,20">
              <v:shape style="position:absolute;left:4907;top:-3727;width:10;height:20" coordorigin="4907,-3727" coordsize="10,20" path="m4907,-3708l4916,-3708,4916,-3727,4907,-3727,4907,-3708xe" filled="true" fillcolor="#000000" stroked="false">
                <v:path arrowok="t"/>
                <v:fill type="solid"/>
              </v:shape>
            </v:group>
            <v:group style="position:absolute;left:4907;top:-3708;width:10;height:20" coordorigin="4907,-3708" coordsize="10,20">
              <v:shape style="position:absolute;left:4907;top:-3708;width:10;height:20" coordorigin="4907,-3708" coordsize="10,20" path="m4907,-3689l4916,-3689,4916,-3708,4907,-3708,4907,-3689xe" filled="true" fillcolor="#000000" stroked="false">
                <v:path arrowok="t"/>
                <v:fill type="solid"/>
              </v:shape>
            </v:group>
            <v:group style="position:absolute;left:4907;top:-3689;width:10;height:20" coordorigin="4907,-3689" coordsize="10,20">
              <v:shape style="position:absolute;left:4907;top:-3689;width:10;height:20" coordorigin="4907,-3689" coordsize="10,20" path="m4907,-3670l4916,-3670,4916,-3689,4907,-3689,4907,-3670xe" filled="true" fillcolor="#000000" stroked="false">
                <v:path arrowok="t"/>
                <v:fill type="solid"/>
              </v:shape>
            </v:group>
            <v:group style="position:absolute;left:4907;top:-3670;width:10;height:20" coordorigin="4907,-3670" coordsize="10,20">
              <v:shape style="position:absolute;left:4907;top:-3670;width:10;height:20" coordorigin="4907,-3670" coordsize="10,20" path="m4907,-3650l4916,-3650,4916,-3670,4907,-3670,4907,-3650xe" filled="true" fillcolor="#000000" stroked="false">
                <v:path arrowok="t"/>
                <v:fill type="solid"/>
              </v:shape>
            </v:group>
            <v:group style="position:absolute;left:4907;top:-3650;width:10;height:20" coordorigin="4907,-3650" coordsize="10,20">
              <v:shape style="position:absolute;left:4907;top:-3650;width:10;height:20" coordorigin="4907,-3650" coordsize="10,20" path="m4907,-3631l4916,-3631,4916,-3650,4907,-3650,4907,-3631xe" filled="true" fillcolor="#000000" stroked="false">
                <v:path arrowok="t"/>
                <v:fill type="solid"/>
              </v:shape>
            </v:group>
            <v:group style="position:absolute;left:4907;top:-3631;width:10;height:20" coordorigin="4907,-3631" coordsize="10,20">
              <v:shape style="position:absolute;left:4907;top:-3631;width:10;height:20" coordorigin="4907,-3631" coordsize="10,20" path="m4907,-3612l4916,-3612,4916,-3631,4907,-3631,4907,-3612xe" filled="true" fillcolor="#000000" stroked="false">
                <v:path arrowok="t"/>
                <v:fill type="solid"/>
              </v:shape>
            </v:group>
            <v:group style="position:absolute;left:4907;top:-3612;width:10;height:20" coordorigin="4907,-3612" coordsize="10,20">
              <v:shape style="position:absolute;left:4907;top:-3612;width:10;height:20" coordorigin="4907,-3612" coordsize="10,20" path="m4907,-3593l4916,-3593,4916,-3612,4907,-3612,4907,-3593xe" filled="true" fillcolor="#000000" stroked="false">
                <v:path arrowok="t"/>
                <v:fill type="solid"/>
              </v:shape>
            </v:group>
            <v:group style="position:absolute;left:4907;top:-3593;width:10;height:20" coordorigin="4907,-3593" coordsize="10,20">
              <v:shape style="position:absolute;left:4907;top:-3593;width:10;height:20" coordorigin="4907,-3593" coordsize="10,20" path="m4907,-3574l4916,-3574,4916,-3593,4907,-3593,4907,-3574xe" filled="true" fillcolor="#000000" stroked="false">
                <v:path arrowok="t"/>
                <v:fill type="solid"/>
              </v:shape>
            </v:group>
            <v:group style="position:absolute;left:4907;top:-3574;width:10;height:20" coordorigin="4907,-3574" coordsize="10,20">
              <v:shape style="position:absolute;left:4907;top:-3574;width:10;height:20" coordorigin="4907,-3574" coordsize="10,20" path="m4907,-3554l4916,-3554,4916,-3574,4907,-3574,4907,-3554xe" filled="true" fillcolor="#000000" stroked="false">
                <v:path arrowok="t"/>
                <v:fill type="solid"/>
              </v:shape>
            </v:group>
            <v:group style="position:absolute;left:4907;top:-3554;width:10;height:20" coordorigin="4907,-3554" coordsize="10,20">
              <v:shape style="position:absolute;left:4907;top:-3554;width:10;height:20" coordorigin="4907,-3554" coordsize="10,20" path="m4907,-3535l4916,-3535,4916,-3554,4907,-3554,4907,-3535xe" filled="true" fillcolor="#000000" stroked="false">
                <v:path arrowok="t"/>
                <v:fill type="solid"/>
              </v:shape>
            </v:group>
            <v:group style="position:absolute;left:4907;top:-3535;width:10;height:20" coordorigin="4907,-3535" coordsize="10,20">
              <v:shape style="position:absolute;left:4907;top:-3535;width:10;height:20" coordorigin="4907,-3535" coordsize="10,20" path="m4907,-3516l4916,-3516,4916,-3535,4907,-3535,4907,-3516xe" filled="true" fillcolor="#000000" stroked="false">
                <v:path arrowok="t"/>
                <v:fill type="solid"/>
              </v:shape>
            </v:group>
            <v:group style="position:absolute;left:4907;top:-3516;width:10;height:20" coordorigin="4907,-3516" coordsize="10,20">
              <v:shape style="position:absolute;left:4907;top:-3516;width:10;height:20" coordorigin="4907,-3516" coordsize="10,20" path="m4907,-3497l4916,-3497,4916,-3516,4907,-3516,4907,-3497xe" filled="true" fillcolor="#000000" stroked="false">
                <v:path arrowok="t"/>
                <v:fill type="solid"/>
              </v:shape>
            </v:group>
            <v:group style="position:absolute;left:4907;top:-3492;width:10;height:2" coordorigin="4907,-3492" coordsize="10,2">
              <v:shape style="position:absolute;left:4907;top:-3492;width:10;height:2" coordorigin="4907,-3492" coordsize="10,0" path="m4907,-3492l4916,-3492e" filled="false" stroked="true" strokeweight=".48001pt" strokecolor="#000000">
                <v:path arrowok="t"/>
              </v:shape>
            </v:group>
            <v:group style="position:absolute;left:6649;top:-4610;width:10;height:20" coordorigin="6649,-4610" coordsize="10,20">
              <v:shape style="position:absolute;left:6649;top:-4610;width:10;height:20" coordorigin="6649,-4610" coordsize="10,20" path="m6649,-4591l6659,-4591,6659,-4610,6649,-4610,6649,-4591xe" filled="true" fillcolor="#000000" stroked="false">
                <v:path arrowok="t"/>
                <v:fill type="solid"/>
              </v:shape>
            </v:group>
            <v:group style="position:absolute;left:6649;top:-4591;width:10;height:20" coordorigin="6649,-4591" coordsize="10,20">
              <v:shape style="position:absolute;left:6649;top:-4591;width:10;height:20" coordorigin="6649,-4591" coordsize="10,20" path="m6649,-4572l6659,-4572,6659,-4591,6649,-4591,6649,-4572xe" filled="true" fillcolor="#000000" stroked="false">
                <v:path arrowok="t"/>
                <v:fill type="solid"/>
              </v:shape>
            </v:group>
            <v:group style="position:absolute;left:6649;top:-4572;width:10;height:20" coordorigin="6649,-4572" coordsize="10,20">
              <v:shape style="position:absolute;left:6649;top:-4572;width:10;height:20" coordorigin="6649,-4572" coordsize="10,20" path="m6649,-4553l6659,-4553,6659,-4572,6649,-4572,6649,-4553xe" filled="true" fillcolor="#000000" stroked="false">
                <v:path arrowok="t"/>
                <v:fill type="solid"/>
              </v:shape>
            </v:group>
            <v:group style="position:absolute;left:6649;top:-4553;width:10;height:20" coordorigin="6649,-4553" coordsize="10,20">
              <v:shape style="position:absolute;left:6649;top:-4553;width:10;height:20" coordorigin="6649,-4553" coordsize="10,20" path="m6649,-4534l6659,-4534,6659,-4553,6649,-4553,6649,-4534xe" filled="true" fillcolor="#000000" stroked="false">
                <v:path arrowok="t"/>
                <v:fill type="solid"/>
              </v:shape>
            </v:group>
            <v:group style="position:absolute;left:6649;top:-4534;width:10;height:20" coordorigin="6649,-4534" coordsize="10,20">
              <v:shape style="position:absolute;left:6649;top:-4534;width:10;height:20" coordorigin="6649,-4534" coordsize="10,20" path="m6649,-4514l6659,-4514,6659,-4534,6649,-4534,6649,-4514xe" filled="true" fillcolor="#000000" stroked="false">
                <v:path arrowok="t"/>
                <v:fill type="solid"/>
              </v:shape>
            </v:group>
            <v:group style="position:absolute;left:6649;top:-4514;width:10;height:20" coordorigin="6649,-4514" coordsize="10,20">
              <v:shape style="position:absolute;left:6649;top:-4514;width:10;height:20" coordorigin="6649,-4514" coordsize="10,20" path="m6649,-4495l6659,-4495,6659,-4514,6649,-4514,6649,-4495xe" filled="true" fillcolor="#000000" stroked="false">
                <v:path arrowok="t"/>
                <v:fill type="solid"/>
              </v:shape>
            </v:group>
            <v:group style="position:absolute;left:6649;top:-4495;width:10;height:20" coordorigin="6649,-4495" coordsize="10,20">
              <v:shape style="position:absolute;left:6649;top:-4495;width:10;height:20" coordorigin="6649,-4495" coordsize="10,20" path="m6649,-4476l6659,-4476,6659,-4495,6649,-4495,6649,-4476xe" filled="true" fillcolor="#000000" stroked="false">
                <v:path arrowok="t"/>
                <v:fill type="solid"/>
              </v:shape>
            </v:group>
            <v:group style="position:absolute;left:6649;top:-4476;width:10;height:20" coordorigin="6649,-4476" coordsize="10,20">
              <v:shape style="position:absolute;left:6649;top:-4476;width:10;height:20" coordorigin="6649,-4476" coordsize="10,20" path="m6649,-4457l6659,-4457,6659,-4476,6649,-4476,6649,-4457xe" filled="true" fillcolor="#000000" stroked="false">
                <v:path arrowok="t"/>
                <v:fill type="solid"/>
              </v:shape>
            </v:group>
            <v:group style="position:absolute;left:6649;top:-4457;width:10;height:20" coordorigin="6649,-4457" coordsize="10,20">
              <v:shape style="position:absolute;left:6649;top:-4457;width:10;height:20" coordorigin="6649,-4457" coordsize="10,20" path="m6649,-4438l6659,-4438,6659,-4457,6649,-4457,6649,-4438xe" filled="true" fillcolor="#000000" stroked="false">
                <v:path arrowok="t"/>
                <v:fill type="solid"/>
              </v:shape>
            </v:group>
            <v:group style="position:absolute;left:6649;top:-4438;width:10;height:20" coordorigin="6649,-4438" coordsize="10,20">
              <v:shape style="position:absolute;left:6649;top:-4438;width:10;height:20" coordorigin="6649,-4438" coordsize="10,20" path="m6649,-4418l6659,-4418,6659,-4438,6649,-4438,6649,-4418xe" filled="true" fillcolor="#000000" stroked="false">
                <v:path arrowok="t"/>
                <v:fill type="solid"/>
              </v:shape>
            </v:group>
            <v:group style="position:absolute;left:6649;top:-4418;width:10;height:20" coordorigin="6649,-4418" coordsize="10,20">
              <v:shape style="position:absolute;left:6649;top:-4418;width:10;height:20" coordorigin="6649,-4418" coordsize="10,20" path="m6649,-4399l6659,-4399,6659,-4418,6649,-4418,6649,-4399xe" filled="true" fillcolor="#000000" stroked="false">
                <v:path arrowok="t"/>
                <v:fill type="solid"/>
              </v:shape>
            </v:group>
            <v:group style="position:absolute;left:6649;top:-4399;width:10;height:20" coordorigin="6649,-4399" coordsize="10,20">
              <v:shape style="position:absolute;left:6649;top:-4399;width:10;height:20" coordorigin="6649,-4399" coordsize="10,20" path="m6649,-4380l6659,-4380,6659,-4399,6649,-4399,6649,-4380xe" filled="true" fillcolor="#000000" stroked="false">
                <v:path arrowok="t"/>
                <v:fill type="solid"/>
              </v:shape>
            </v:group>
            <v:group style="position:absolute;left:6649;top:-4380;width:10;height:20" coordorigin="6649,-4380" coordsize="10,20">
              <v:shape style="position:absolute;left:6649;top:-4380;width:10;height:20" coordorigin="6649,-4380" coordsize="10,20" path="m6649,-4361l6659,-4361,6659,-4380,6649,-4380,6649,-4361xe" filled="true" fillcolor="#000000" stroked="false">
                <v:path arrowok="t"/>
                <v:fill type="solid"/>
              </v:shape>
            </v:group>
            <v:group style="position:absolute;left:6649;top:-4361;width:10;height:20" coordorigin="6649,-4361" coordsize="10,20">
              <v:shape style="position:absolute;left:6649;top:-4361;width:10;height:20" coordorigin="6649,-4361" coordsize="10,20" path="m6649,-4342l6659,-4342,6659,-4361,6649,-4361,6649,-4342xe" filled="true" fillcolor="#000000" stroked="false">
                <v:path arrowok="t"/>
                <v:fill type="solid"/>
              </v:shape>
            </v:group>
            <v:group style="position:absolute;left:6649;top:-4342;width:10;height:20" coordorigin="6649,-4342" coordsize="10,20">
              <v:shape style="position:absolute;left:6649;top:-4342;width:10;height:20" coordorigin="6649,-4342" coordsize="10,20" path="m6649,-4322l6659,-4322,6659,-4342,6649,-4342,6649,-4322xe" filled="true" fillcolor="#000000" stroked="false">
                <v:path arrowok="t"/>
                <v:fill type="solid"/>
              </v:shape>
            </v:group>
            <v:group style="position:absolute;left:6649;top:-4322;width:10;height:20" coordorigin="6649,-4322" coordsize="10,20">
              <v:shape style="position:absolute;left:6649;top:-4322;width:10;height:20" coordorigin="6649,-4322" coordsize="10,20" path="m6649,-4303l6659,-4303,6659,-4322,6649,-4322,6649,-4303xe" filled="true" fillcolor="#000000" stroked="false">
                <v:path arrowok="t"/>
                <v:fill type="solid"/>
              </v:shape>
            </v:group>
            <v:group style="position:absolute;left:6649;top:-4303;width:10;height:20" coordorigin="6649,-4303" coordsize="10,20">
              <v:shape style="position:absolute;left:6649;top:-4303;width:10;height:20" coordorigin="6649,-4303" coordsize="10,20" path="m6649,-4284l6659,-4284,6659,-4303,6649,-4303,6649,-4284xe" filled="true" fillcolor="#000000" stroked="false">
                <v:path arrowok="t"/>
                <v:fill type="solid"/>
              </v:shape>
            </v:group>
            <v:group style="position:absolute;left:6649;top:-4284;width:10;height:20" coordorigin="6649,-4284" coordsize="10,20">
              <v:shape style="position:absolute;left:6649;top:-4284;width:10;height:20" coordorigin="6649,-4284" coordsize="10,20" path="m6649,-4265l6659,-4265,6659,-4284,6649,-4284,6649,-4265xe" filled="true" fillcolor="#000000" stroked="false">
                <v:path arrowok="t"/>
                <v:fill type="solid"/>
              </v:shape>
            </v:group>
            <v:group style="position:absolute;left:6649;top:-4265;width:10;height:20" coordorigin="6649,-4265" coordsize="10,20">
              <v:shape style="position:absolute;left:6649;top:-4265;width:10;height:20" coordorigin="6649,-4265" coordsize="10,20" path="m6649,-4246l6659,-4246,6659,-4265,6649,-4265,6649,-4246xe" filled="true" fillcolor="#000000" stroked="false">
                <v:path arrowok="t"/>
                <v:fill type="solid"/>
              </v:shape>
            </v:group>
            <v:group style="position:absolute;left:6649;top:-4246;width:10;height:20" coordorigin="6649,-4246" coordsize="10,20">
              <v:shape style="position:absolute;left:6649;top:-4246;width:10;height:20" coordorigin="6649,-4246" coordsize="10,20" path="m6649,-4226l6659,-4226,6659,-4246,6649,-4246,6649,-4226xe" filled="true" fillcolor="#000000" stroked="false">
                <v:path arrowok="t"/>
                <v:fill type="solid"/>
              </v:shape>
            </v:group>
            <v:group style="position:absolute;left:6649;top:-4226;width:10;height:20" coordorigin="6649,-4226" coordsize="10,20">
              <v:shape style="position:absolute;left:6649;top:-4226;width:10;height:20" coordorigin="6649,-4226" coordsize="10,20" path="m6649,-4207l6659,-4207,6659,-4226,6649,-4226,6649,-4207xe" filled="true" fillcolor="#000000" stroked="false">
                <v:path arrowok="t"/>
                <v:fill type="solid"/>
              </v:shape>
            </v:group>
            <v:group style="position:absolute;left:6649;top:-4207;width:10;height:20" coordorigin="6649,-4207" coordsize="10,20">
              <v:shape style="position:absolute;left:6649;top:-4207;width:10;height:20" coordorigin="6649,-4207" coordsize="10,20" path="m6649,-4188l6659,-4188,6659,-4207,6649,-4207,6649,-4188xe" filled="true" fillcolor="#000000" stroked="false">
                <v:path arrowok="t"/>
                <v:fill type="solid"/>
              </v:shape>
            </v:group>
            <v:group style="position:absolute;left:6649;top:-4188;width:10;height:20" coordorigin="6649,-4188" coordsize="10,20">
              <v:shape style="position:absolute;left:6649;top:-4188;width:10;height:20" coordorigin="6649,-4188" coordsize="10,20" path="m6649,-4169l6659,-4169,6659,-4188,6649,-4188,6649,-4169xe" filled="true" fillcolor="#000000" stroked="false">
                <v:path arrowok="t"/>
                <v:fill type="solid"/>
              </v:shape>
            </v:group>
            <v:group style="position:absolute;left:6649;top:-4169;width:10;height:20" coordorigin="6649,-4169" coordsize="10,20">
              <v:shape style="position:absolute;left:6649;top:-4169;width:10;height:20" coordorigin="6649,-4169" coordsize="10,20" path="m6649,-4150l6659,-4150,6659,-4169,6649,-4169,6649,-4150xe" filled="true" fillcolor="#000000" stroked="false">
                <v:path arrowok="t"/>
                <v:fill type="solid"/>
              </v:shape>
            </v:group>
            <v:group style="position:absolute;left:6649;top:-4150;width:10;height:20" coordorigin="6649,-4150" coordsize="10,20">
              <v:shape style="position:absolute;left:6649;top:-4150;width:10;height:20" coordorigin="6649,-4150" coordsize="10,20" path="m6649,-4130l6659,-4130,6659,-4150,6649,-4150,6649,-4130xe" filled="true" fillcolor="#000000" stroked="false">
                <v:path arrowok="t"/>
                <v:fill type="solid"/>
              </v:shape>
            </v:group>
            <v:group style="position:absolute;left:6649;top:-4130;width:10;height:20" coordorigin="6649,-4130" coordsize="10,20">
              <v:shape style="position:absolute;left:6649;top:-4130;width:10;height:20" coordorigin="6649,-4130" coordsize="10,20" path="m6649,-4111l6659,-4111,6659,-4130,6649,-4130,6649,-4111xe" filled="true" fillcolor="#000000" stroked="false">
                <v:path arrowok="t"/>
                <v:fill type="solid"/>
              </v:shape>
            </v:group>
            <v:group style="position:absolute;left:6649;top:-4111;width:10;height:20" coordorigin="6649,-4111" coordsize="10,20">
              <v:shape style="position:absolute;left:6649;top:-4111;width:10;height:20" coordorigin="6649,-4111" coordsize="10,20" path="m6649,-4092l6659,-4092,6659,-4111,6649,-4111,6649,-4092xe" filled="true" fillcolor="#000000" stroked="false">
                <v:path arrowok="t"/>
                <v:fill type="solid"/>
              </v:shape>
            </v:group>
            <v:group style="position:absolute;left:6649;top:-4092;width:10;height:20" coordorigin="6649,-4092" coordsize="10,20">
              <v:shape style="position:absolute;left:6649;top:-4092;width:10;height:20" coordorigin="6649,-4092" coordsize="10,20" path="m6649,-4073l6659,-4073,6659,-4092,6649,-4092,6649,-4073xe" filled="true" fillcolor="#000000" stroked="false">
                <v:path arrowok="t"/>
                <v:fill type="solid"/>
              </v:shape>
            </v:group>
            <v:group style="position:absolute;left:6649;top:-4073;width:10;height:20" coordorigin="6649,-4073" coordsize="10,20">
              <v:shape style="position:absolute;left:6649;top:-4073;width:10;height:20" coordorigin="6649,-4073" coordsize="10,20" path="m6649,-4054l6659,-4054,6659,-4073,6649,-4073,6649,-4054xe" filled="true" fillcolor="#000000" stroked="false">
                <v:path arrowok="t"/>
                <v:fill type="solid"/>
              </v:shape>
            </v:group>
            <v:group style="position:absolute;left:6649;top:-4054;width:10;height:20" coordorigin="6649,-4054" coordsize="10,20">
              <v:shape style="position:absolute;left:6649;top:-4054;width:10;height:20" coordorigin="6649,-4054" coordsize="10,20" path="m6649,-4034l6659,-4034,6659,-4054,6649,-4054,6649,-4034xe" filled="true" fillcolor="#000000" stroked="false">
                <v:path arrowok="t"/>
                <v:fill type="solid"/>
              </v:shape>
            </v:group>
            <v:group style="position:absolute;left:6649;top:-4034;width:10;height:20" coordorigin="6649,-4034" coordsize="10,20">
              <v:shape style="position:absolute;left:6649;top:-4034;width:10;height:20" coordorigin="6649,-4034" coordsize="10,20" path="m6649,-4015l6659,-4015,6659,-4034,6649,-4034,6649,-4015xe" filled="true" fillcolor="#000000" stroked="false">
                <v:path arrowok="t"/>
                <v:fill type="solid"/>
              </v:shape>
            </v:group>
            <v:group style="position:absolute;left:6649;top:-4015;width:10;height:20" coordorigin="6649,-4015" coordsize="10,20">
              <v:shape style="position:absolute;left:6649;top:-4015;width:10;height:20" coordorigin="6649,-4015" coordsize="10,20" path="m6649,-3996l6659,-3996,6659,-4015,6649,-4015,6649,-3996xe" filled="true" fillcolor="#000000" stroked="false">
                <v:path arrowok="t"/>
                <v:fill type="solid"/>
              </v:shape>
            </v:group>
            <v:group style="position:absolute;left:6649;top:-3996;width:10;height:20" coordorigin="6649,-3996" coordsize="10,20">
              <v:shape style="position:absolute;left:6649;top:-3996;width:10;height:20" coordorigin="6649,-3996" coordsize="10,20" path="m6649,-3977l6659,-3977,6659,-3996,6649,-3996,6649,-3977xe" filled="true" fillcolor="#000000" stroked="false">
                <v:path arrowok="t"/>
                <v:fill type="solid"/>
              </v:shape>
            </v:group>
            <v:group style="position:absolute;left:6649;top:-3977;width:10;height:20" coordorigin="6649,-3977" coordsize="10,20">
              <v:shape style="position:absolute;left:6649;top:-3977;width:10;height:20" coordorigin="6649,-3977" coordsize="10,20" path="m6649,-3958l6659,-3958,6659,-3977,6649,-3977,6649,-3958xe" filled="true" fillcolor="#000000" stroked="false">
                <v:path arrowok="t"/>
                <v:fill type="solid"/>
              </v:shape>
            </v:group>
            <v:group style="position:absolute;left:6649;top:-3958;width:10;height:20" coordorigin="6649,-3958" coordsize="10,20">
              <v:shape style="position:absolute;left:6649;top:-3958;width:10;height:20" coordorigin="6649,-3958" coordsize="10,20" path="m6649,-3938l6659,-3938,6659,-3958,6649,-3958,6649,-3938xe" filled="true" fillcolor="#000000" stroked="false">
                <v:path arrowok="t"/>
                <v:fill type="solid"/>
              </v:shape>
            </v:group>
            <v:group style="position:absolute;left:6649;top:-3938;width:10;height:20" coordorigin="6649,-3938" coordsize="10,20">
              <v:shape style="position:absolute;left:6649;top:-3938;width:10;height:20" coordorigin="6649,-3938" coordsize="10,20" path="m6649,-3919l6659,-3919,6659,-3938,6649,-3938,6649,-3919xe" filled="true" fillcolor="#000000" stroked="false">
                <v:path arrowok="t"/>
                <v:fill type="solid"/>
              </v:shape>
            </v:group>
            <v:group style="position:absolute;left:6649;top:-3919;width:10;height:20" coordorigin="6649,-3919" coordsize="10,20">
              <v:shape style="position:absolute;left:6649;top:-3919;width:10;height:20" coordorigin="6649,-3919" coordsize="10,20" path="m6649,-3900l6659,-3900,6659,-3919,6649,-3919,6649,-3900xe" filled="true" fillcolor="#000000" stroked="false">
                <v:path arrowok="t"/>
                <v:fill type="solid"/>
              </v:shape>
            </v:group>
            <v:group style="position:absolute;left:6649;top:-3900;width:10;height:20" coordorigin="6649,-3900" coordsize="10,20">
              <v:shape style="position:absolute;left:6649;top:-3900;width:10;height:20" coordorigin="6649,-3900" coordsize="10,20" path="m6649,-3881l6659,-3881,6659,-3900,6649,-3900,6649,-3881xe" filled="true" fillcolor="#000000" stroked="false">
                <v:path arrowok="t"/>
                <v:fill type="solid"/>
              </v:shape>
            </v:group>
            <v:group style="position:absolute;left:6649;top:-3881;width:10;height:20" coordorigin="6649,-3881" coordsize="10,20">
              <v:shape style="position:absolute;left:6649;top:-3881;width:10;height:20" coordorigin="6649,-3881" coordsize="10,20" path="m6649,-3862l6659,-3862,6659,-3881,6649,-3881,6649,-3862xe" filled="true" fillcolor="#000000" stroked="false">
                <v:path arrowok="t"/>
                <v:fill type="solid"/>
              </v:shape>
            </v:group>
            <v:group style="position:absolute;left:6649;top:-3862;width:10;height:20" coordorigin="6649,-3862" coordsize="10,20">
              <v:shape style="position:absolute;left:6649;top:-3862;width:10;height:20" coordorigin="6649,-3862" coordsize="10,20" path="m6649,-3842l6659,-3842,6659,-3862,6649,-3862,6649,-3842xe" filled="true" fillcolor="#000000" stroked="false">
                <v:path arrowok="t"/>
                <v:fill type="solid"/>
              </v:shape>
            </v:group>
            <v:group style="position:absolute;left:6649;top:-3842;width:10;height:20" coordorigin="6649,-3842" coordsize="10,20">
              <v:shape style="position:absolute;left:6649;top:-3842;width:10;height:20" coordorigin="6649,-3842" coordsize="10,20" path="m6649,-3823l6659,-3823,6659,-3842,6649,-3842,6649,-3823xe" filled="true" fillcolor="#000000" stroked="false">
                <v:path arrowok="t"/>
                <v:fill type="solid"/>
              </v:shape>
            </v:group>
            <v:group style="position:absolute;left:6649;top:-3823;width:10;height:20" coordorigin="6649,-3823" coordsize="10,20">
              <v:shape style="position:absolute;left:6649;top:-3823;width:10;height:20" coordorigin="6649,-3823" coordsize="10,20" path="m6649,-3804l6659,-3804,6659,-3823,6649,-3823,6649,-3804xe" filled="true" fillcolor="#000000" stroked="false">
                <v:path arrowok="t"/>
                <v:fill type="solid"/>
              </v:shape>
            </v:group>
            <v:group style="position:absolute;left:6649;top:-3804;width:10;height:20" coordorigin="6649,-3804" coordsize="10,20">
              <v:shape style="position:absolute;left:6649;top:-3804;width:10;height:20" coordorigin="6649,-3804" coordsize="10,20" path="m6649,-3785l6659,-3785,6659,-3804,6649,-3804,6649,-3785xe" filled="true" fillcolor="#000000" stroked="false">
                <v:path arrowok="t"/>
                <v:fill type="solid"/>
              </v:shape>
            </v:group>
            <v:group style="position:absolute;left:6649;top:-3785;width:10;height:20" coordorigin="6649,-3785" coordsize="10,20">
              <v:shape style="position:absolute;left:6649;top:-3785;width:10;height:20" coordorigin="6649,-3785" coordsize="10,20" path="m6649,-3766l6659,-3766,6659,-3785,6649,-3785,6649,-3766xe" filled="true" fillcolor="#000000" stroked="false">
                <v:path arrowok="t"/>
                <v:fill type="solid"/>
              </v:shape>
            </v:group>
            <v:group style="position:absolute;left:6649;top:-3766;width:10;height:20" coordorigin="6649,-3766" coordsize="10,20">
              <v:shape style="position:absolute;left:6649;top:-3766;width:10;height:20" coordorigin="6649,-3766" coordsize="10,20" path="m6649,-3746l6659,-3746,6659,-3766,6649,-3766,6649,-3746xe" filled="true" fillcolor="#000000" stroked="false">
                <v:path arrowok="t"/>
                <v:fill type="solid"/>
              </v:shape>
            </v:group>
            <v:group style="position:absolute;left:6649;top:-3746;width:10;height:20" coordorigin="6649,-3746" coordsize="10,20">
              <v:shape style="position:absolute;left:6649;top:-3746;width:10;height:20" coordorigin="6649,-3746" coordsize="10,20" path="m6649,-3727l6659,-3727,6659,-3746,6649,-3746,6649,-3727xe" filled="true" fillcolor="#000000" stroked="false">
                <v:path arrowok="t"/>
                <v:fill type="solid"/>
              </v:shape>
            </v:group>
            <v:group style="position:absolute;left:6649;top:-3727;width:10;height:20" coordorigin="6649,-3727" coordsize="10,20">
              <v:shape style="position:absolute;left:6649;top:-3727;width:10;height:20" coordorigin="6649,-3727" coordsize="10,20" path="m6649,-3708l6659,-3708,6659,-3727,6649,-3727,6649,-3708xe" filled="true" fillcolor="#000000" stroked="false">
                <v:path arrowok="t"/>
                <v:fill type="solid"/>
              </v:shape>
            </v:group>
            <v:group style="position:absolute;left:6649;top:-3708;width:10;height:20" coordorigin="6649,-3708" coordsize="10,20">
              <v:shape style="position:absolute;left:6649;top:-3708;width:10;height:20" coordorigin="6649,-3708" coordsize="10,20" path="m6649,-3689l6659,-3689,6659,-3708,6649,-3708,6649,-3689xe" filled="true" fillcolor="#000000" stroked="false">
                <v:path arrowok="t"/>
                <v:fill type="solid"/>
              </v:shape>
            </v:group>
            <v:group style="position:absolute;left:6649;top:-3689;width:10;height:20" coordorigin="6649,-3689" coordsize="10,20">
              <v:shape style="position:absolute;left:6649;top:-3689;width:10;height:20" coordorigin="6649,-3689" coordsize="10,20" path="m6649,-3670l6659,-3670,6659,-3689,6649,-3689,6649,-3670xe" filled="true" fillcolor="#000000" stroked="false">
                <v:path arrowok="t"/>
                <v:fill type="solid"/>
              </v:shape>
            </v:group>
            <v:group style="position:absolute;left:6649;top:-3670;width:10;height:20" coordorigin="6649,-3670" coordsize="10,20">
              <v:shape style="position:absolute;left:6649;top:-3670;width:10;height:20" coordorigin="6649,-3670" coordsize="10,20" path="m6649,-3650l6659,-3650,6659,-3670,6649,-3670,6649,-3650xe" filled="true" fillcolor="#000000" stroked="false">
                <v:path arrowok="t"/>
                <v:fill type="solid"/>
              </v:shape>
            </v:group>
            <v:group style="position:absolute;left:6649;top:-3650;width:10;height:20" coordorigin="6649,-3650" coordsize="10,20">
              <v:shape style="position:absolute;left:6649;top:-3650;width:10;height:20" coordorigin="6649,-3650" coordsize="10,20" path="m6649,-3631l6659,-3631,6659,-3650,6649,-3650,6649,-3631xe" filled="true" fillcolor="#000000" stroked="false">
                <v:path arrowok="t"/>
                <v:fill type="solid"/>
              </v:shape>
            </v:group>
            <v:group style="position:absolute;left:6649;top:-3631;width:10;height:20" coordorigin="6649,-3631" coordsize="10,20">
              <v:shape style="position:absolute;left:6649;top:-3631;width:10;height:20" coordorigin="6649,-3631" coordsize="10,20" path="m6649,-3612l6659,-3612,6659,-3631,6649,-3631,6649,-3612xe" filled="true" fillcolor="#000000" stroked="false">
                <v:path arrowok="t"/>
                <v:fill type="solid"/>
              </v:shape>
            </v:group>
            <v:group style="position:absolute;left:6649;top:-3612;width:10;height:20" coordorigin="6649,-3612" coordsize="10,20">
              <v:shape style="position:absolute;left:6649;top:-3612;width:10;height:20" coordorigin="6649,-3612" coordsize="10,20" path="m6649,-3593l6659,-3593,6659,-3612,6649,-3612,6649,-3593xe" filled="true" fillcolor="#000000" stroked="false">
                <v:path arrowok="t"/>
                <v:fill type="solid"/>
              </v:shape>
            </v:group>
            <v:group style="position:absolute;left:6649;top:-3593;width:10;height:20" coordorigin="6649,-3593" coordsize="10,20">
              <v:shape style="position:absolute;left:6649;top:-3593;width:10;height:20" coordorigin="6649,-3593" coordsize="10,20" path="m6649,-3574l6659,-3574,6659,-3593,6649,-3593,6649,-3574xe" filled="true" fillcolor="#000000" stroked="false">
                <v:path arrowok="t"/>
                <v:fill type="solid"/>
              </v:shape>
            </v:group>
            <v:group style="position:absolute;left:6649;top:-3574;width:10;height:20" coordorigin="6649,-3574" coordsize="10,20">
              <v:shape style="position:absolute;left:6649;top:-3574;width:10;height:20" coordorigin="6649,-3574" coordsize="10,20" path="m6649,-3554l6659,-3554,6659,-3574,6649,-3574,6649,-3554xe" filled="true" fillcolor="#000000" stroked="false">
                <v:path arrowok="t"/>
                <v:fill type="solid"/>
              </v:shape>
            </v:group>
            <v:group style="position:absolute;left:6649;top:-3554;width:10;height:20" coordorigin="6649,-3554" coordsize="10,20">
              <v:shape style="position:absolute;left:6649;top:-3554;width:10;height:20" coordorigin="6649,-3554" coordsize="10,20" path="m6649,-3535l6659,-3535,6659,-3554,6649,-3554,6649,-3535xe" filled="true" fillcolor="#000000" stroked="false">
                <v:path arrowok="t"/>
                <v:fill type="solid"/>
              </v:shape>
            </v:group>
            <v:group style="position:absolute;left:6649;top:-3535;width:10;height:20" coordorigin="6649,-3535" coordsize="10,20">
              <v:shape style="position:absolute;left:6649;top:-3535;width:10;height:20" coordorigin="6649,-3535" coordsize="10,20" path="m6649,-3516l6659,-3516,6659,-3535,6649,-3535,6649,-3516xe" filled="true" fillcolor="#000000" stroked="false">
                <v:path arrowok="t"/>
                <v:fill type="solid"/>
              </v:shape>
            </v:group>
            <v:group style="position:absolute;left:6649;top:-3516;width:10;height:20" coordorigin="6649,-3516" coordsize="10,20">
              <v:shape style="position:absolute;left:6649;top:-3516;width:10;height:20" coordorigin="6649,-3516" coordsize="10,20" path="m6649,-3497l6659,-3497,6659,-3516,6649,-3516,6649,-3497xe" filled="true" fillcolor="#000000" stroked="false">
                <v:path arrowok="t"/>
                <v:fill type="solid"/>
              </v:shape>
            </v:group>
            <v:group style="position:absolute;left:6649;top:-3492;width:10;height:2" coordorigin="6649,-3492" coordsize="10,2">
              <v:shape style="position:absolute;left:6649;top:-3492;width:10;height:2" coordorigin="6649,-3492" coordsize="10,0" path="m6649,-3492l6659,-3492e" filled="false" stroked="true" strokeweight=".48001pt" strokecolor="#000000">
                <v:path arrowok="t"/>
              </v:shape>
            </v:group>
            <v:group style="position:absolute;left:8466;top:-4610;width:10;height:20" coordorigin="8466,-4610" coordsize="10,20">
              <v:shape style="position:absolute;left:8466;top:-4610;width:10;height:20" coordorigin="8466,-4610" coordsize="10,20" path="m8466,-4591l8476,-4591,8476,-4610,8466,-4610,8466,-4591xe" filled="true" fillcolor="#000000" stroked="false">
                <v:path arrowok="t"/>
                <v:fill type="solid"/>
              </v:shape>
            </v:group>
            <v:group style="position:absolute;left:8466;top:-4591;width:10;height:20" coordorigin="8466,-4591" coordsize="10,20">
              <v:shape style="position:absolute;left:8466;top:-4591;width:10;height:20" coordorigin="8466,-4591" coordsize="10,20" path="m8466,-4572l8476,-4572,8476,-4591,8466,-4591,8466,-4572xe" filled="true" fillcolor="#000000" stroked="false">
                <v:path arrowok="t"/>
                <v:fill type="solid"/>
              </v:shape>
            </v:group>
            <v:group style="position:absolute;left:8466;top:-4572;width:10;height:20" coordorigin="8466,-4572" coordsize="10,20">
              <v:shape style="position:absolute;left:8466;top:-4572;width:10;height:20" coordorigin="8466,-4572" coordsize="10,20" path="m8466,-4553l8476,-4553,8476,-4572,8466,-4572,8466,-4553xe" filled="true" fillcolor="#000000" stroked="false">
                <v:path arrowok="t"/>
                <v:fill type="solid"/>
              </v:shape>
            </v:group>
            <v:group style="position:absolute;left:8466;top:-4553;width:10;height:20" coordorigin="8466,-4553" coordsize="10,20">
              <v:shape style="position:absolute;left:8466;top:-4553;width:10;height:20" coordorigin="8466,-4553" coordsize="10,20" path="m8466,-4534l8476,-4534,8476,-4553,8466,-4553,8466,-4534xe" filled="true" fillcolor="#000000" stroked="false">
                <v:path arrowok="t"/>
                <v:fill type="solid"/>
              </v:shape>
            </v:group>
            <v:group style="position:absolute;left:8466;top:-4534;width:10;height:20" coordorigin="8466,-4534" coordsize="10,20">
              <v:shape style="position:absolute;left:8466;top:-4534;width:10;height:20" coordorigin="8466,-4534" coordsize="10,20" path="m8466,-4514l8476,-4514,8476,-4534,8466,-4534,8466,-4514xe" filled="true" fillcolor="#000000" stroked="false">
                <v:path arrowok="t"/>
                <v:fill type="solid"/>
              </v:shape>
            </v:group>
            <v:group style="position:absolute;left:8466;top:-4514;width:10;height:20" coordorigin="8466,-4514" coordsize="10,20">
              <v:shape style="position:absolute;left:8466;top:-4514;width:10;height:20" coordorigin="8466,-4514" coordsize="10,20" path="m8466,-4495l8476,-4495,8476,-4514,8466,-4514,8466,-4495xe" filled="true" fillcolor="#000000" stroked="false">
                <v:path arrowok="t"/>
                <v:fill type="solid"/>
              </v:shape>
            </v:group>
            <v:group style="position:absolute;left:8466;top:-4495;width:10;height:20" coordorigin="8466,-4495" coordsize="10,20">
              <v:shape style="position:absolute;left:8466;top:-4495;width:10;height:20" coordorigin="8466,-4495" coordsize="10,20" path="m8466,-4476l8476,-4476,8476,-4495,8466,-4495,8466,-4476xe" filled="true" fillcolor="#000000" stroked="false">
                <v:path arrowok="t"/>
                <v:fill type="solid"/>
              </v:shape>
            </v:group>
            <v:group style="position:absolute;left:8466;top:-4476;width:10;height:20" coordorigin="8466,-4476" coordsize="10,20">
              <v:shape style="position:absolute;left:8466;top:-4476;width:10;height:20" coordorigin="8466,-4476" coordsize="10,20" path="m8466,-4457l8476,-4457,8476,-4476,8466,-4476,8466,-4457xe" filled="true" fillcolor="#000000" stroked="false">
                <v:path arrowok="t"/>
                <v:fill type="solid"/>
              </v:shape>
            </v:group>
            <v:group style="position:absolute;left:8466;top:-4457;width:10;height:20" coordorigin="8466,-4457" coordsize="10,20">
              <v:shape style="position:absolute;left:8466;top:-4457;width:10;height:20" coordorigin="8466,-4457" coordsize="10,20" path="m8466,-4438l8476,-4438,8476,-4457,8466,-4457,8466,-4438xe" filled="true" fillcolor="#000000" stroked="false">
                <v:path arrowok="t"/>
                <v:fill type="solid"/>
              </v:shape>
            </v:group>
            <v:group style="position:absolute;left:8466;top:-4438;width:10;height:20" coordorigin="8466,-4438" coordsize="10,20">
              <v:shape style="position:absolute;left:8466;top:-4438;width:10;height:20" coordorigin="8466,-4438" coordsize="10,20" path="m8466,-4418l8476,-4418,8476,-4438,8466,-4438,8466,-4418xe" filled="true" fillcolor="#000000" stroked="false">
                <v:path arrowok="t"/>
                <v:fill type="solid"/>
              </v:shape>
            </v:group>
            <v:group style="position:absolute;left:8466;top:-4418;width:10;height:20" coordorigin="8466,-4418" coordsize="10,20">
              <v:shape style="position:absolute;left:8466;top:-4418;width:10;height:20" coordorigin="8466,-4418" coordsize="10,20" path="m8466,-4399l8476,-4399,8476,-4418,8466,-4418,8466,-4399xe" filled="true" fillcolor="#000000" stroked="false">
                <v:path arrowok="t"/>
                <v:fill type="solid"/>
              </v:shape>
            </v:group>
            <v:group style="position:absolute;left:8466;top:-4399;width:10;height:20" coordorigin="8466,-4399" coordsize="10,20">
              <v:shape style="position:absolute;left:8466;top:-4399;width:10;height:20" coordorigin="8466,-4399" coordsize="10,20" path="m8466,-4380l8476,-4380,8476,-4399,8466,-4399,8466,-4380xe" filled="true" fillcolor="#000000" stroked="false">
                <v:path arrowok="t"/>
                <v:fill type="solid"/>
              </v:shape>
            </v:group>
            <v:group style="position:absolute;left:8466;top:-4380;width:10;height:20" coordorigin="8466,-4380" coordsize="10,20">
              <v:shape style="position:absolute;left:8466;top:-4380;width:10;height:20" coordorigin="8466,-4380" coordsize="10,20" path="m8466,-4361l8476,-4361,8476,-4380,8466,-4380,8466,-4361xe" filled="true" fillcolor="#000000" stroked="false">
                <v:path arrowok="t"/>
                <v:fill type="solid"/>
              </v:shape>
            </v:group>
            <v:group style="position:absolute;left:8466;top:-4361;width:10;height:20" coordorigin="8466,-4361" coordsize="10,20">
              <v:shape style="position:absolute;left:8466;top:-4361;width:10;height:20" coordorigin="8466,-4361" coordsize="10,20" path="m8466,-4342l8476,-4342,8476,-4361,8466,-4361,8466,-4342xe" filled="true" fillcolor="#000000" stroked="false">
                <v:path arrowok="t"/>
                <v:fill type="solid"/>
              </v:shape>
            </v:group>
            <v:group style="position:absolute;left:8466;top:-4342;width:10;height:20" coordorigin="8466,-4342" coordsize="10,20">
              <v:shape style="position:absolute;left:8466;top:-4342;width:10;height:20" coordorigin="8466,-4342" coordsize="10,20" path="m8466,-4322l8476,-4322,8476,-4342,8466,-4342,8466,-4322xe" filled="true" fillcolor="#000000" stroked="false">
                <v:path arrowok="t"/>
                <v:fill type="solid"/>
              </v:shape>
            </v:group>
            <v:group style="position:absolute;left:8466;top:-4322;width:10;height:20" coordorigin="8466,-4322" coordsize="10,20">
              <v:shape style="position:absolute;left:8466;top:-4322;width:10;height:20" coordorigin="8466,-4322" coordsize="10,20" path="m8466,-4303l8476,-4303,8476,-4322,8466,-4322,8466,-4303xe" filled="true" fillcolor="#000000" stroked="false">
                <v:path arrowok="t"/>
                <v:fill type="solid"/>
              </v:shape>
            </v:group>
            <v:group style="position:absolute;left:8466;top:-4303;width:10;height:20" coordorigin="8466,-4303" coordsize="10,20">
              <v:shape style="position:absolute;left:8466;top:-4303;width:10;height:20" coordorigin="8466,-4303" coordsize="10,20" path="m8466,-4284l8476,-4284,8476,-4303,8466,-4303,8466,-4284xe" filled="true" fillcolor="#000000" stroked="false">
                <v:path arrowok="t"/>
                <v:fill type="solid"/>
              </v:shape>
            </v:group>
            <v:group style="position:absolute;left:8466;top:-4284;width:10;height:20" coordorigin="8466,-4284" coordsize="10,20">
              <v:shape style="position:absolute;left:8466;top:-4284;width:10;height:20" coordorigin="8466,-4284" coordsize="10,20" path="m8466,-4265l8476,-4265,8476,-4284,8466,-4284,8466,-4265xe" filled="true" fillcolor="#000000" stroked="false">
                <v:path arrowok="t"/>
                <v:fill type="solid"/>
              </v:shape>
            </v:group>
            <v:group style="position:absolute;left:8466;top:-4265;width:10;height:20" coordorigin="8466,-4265" coordsize="10,20">
              <v:shape style="position:absolute;left:8466;top:-4265;width:10;height:20" coordorigin="8466,-4265" coordsize="10,20" path="m8466,-4246l8476,-4246,8476,-4265,8466,-4265,8466,-4246xe" filled="true" fillcolor="#000000" stroked="false">
                <v:path arrowok="t"/>
                <v:fill type="solid"/>
              </v:shape>
            </v:group>
            <v:group style="position:absolute;left:8466;top:-4246;width:10;height:20" coordorigin="8466,-4246" coordsize="10,20">
              <v:shape style="position:absolute;left:8466;top:-4246;width:10;height:20" coordorigin="8466,-4246" coordsize="10,20" path="m8466,-4226l8476,-4226,8476,-4246,8466,-4246,8466,-4226xe" filled="true" fillcolor="#000000" stroked="false">
                <v:path arrowok="t"/>
                <v:fill type="solid"/>
              </v:shape>
            </v:group>
            <v:group style="position:absolute;left:8466;top:-4226;width:10;height:20" coordorigin="8466,-4226" coordsize="10,20">
              <v:shape style="position:absolute;left:8466;top:-4226;width:10;height:20" coordorigin="8466,-4226" coordsize="10,20" path="m8466,-4207l8476,-4207,8476,-4226,8466,-4226,8466,-4207xe" filled="true" fillcolor="#000000" stroked="false">
                <v:path arrowok="t"/>
                <v:fill type="solid"/>
              </v:shape>
            </v:group>
            <v:group style="position:absolute;left:8466;top:-4207;width:10;height:20" coordorigin="8466,-4207" coordsize="10,20">
              <v:shape style="position:absolute;left:8466;top:-4207;width:10;height:20" coordorigin="8466,-4207" coordsize="10,20" path="m8466,-4188l8476,-4188,8476,-4207,8466,-4207,8466,-4188xe" filled="true" fillcolor="#000000" stroked="false">
                <v:path arrowok="t"/>
                <v:fill type="solid"/>
              </v:shape>
            </v:group>
            <v:group style="position:absolute;left:8466;top:-4188;width:10;height:20" coordorigin="8466,-4188" coordsize="10,20">
              <v:shape style="position:absolute;left:8466;top:-4188;width:10;height:20" coordorigin="8466,-4188" coordsize="10,20" path="m8466,-4169l8476,-4169,8476,-4188,8466,-4188,8466,-4169xe" filled="true" fillcolor="#000000" stroked="false">
                <v:path arrowok="t"/>
                <v:fill type="solid"/>
              </v:shape>
            </v:group>
            <v:group style="position:absolute;left:8466;top:-4169;width:10;height:20" coordorigin="8466,-4169" coordsize="10,20">
              <v:shape style="position:absolute;left:8466;top:-4169;width:10;height:20" coordorigin="8466,-4169" coordsize="10,20" path="m8466,-4150l8476,-4150,8476,-4169,8466,-4169,8466,-4150xe" filled="true" fillcolor="#000000" stroked="false">
                <v:path arrowok="t"/>
                <v:fill type="solid"/>
              </v:shape>
            </v:group>
            <v:group style="position:absolute;left:8466;top:-4150;width:10;height:20" coordorigin="8466,-4150" coordsize="10,20">
              <v:shape style="position:absolute;left:8466;top:-4150;width:10;height:20" coordorigin="8466,-4150" coordsize="10,20" path="m8466,-4130l8476,-4130,8476,-4150,8466,-4150,8466,-4130xe" filled="true" fillcolor="#000000" stroked="false">
                <v:path arrowok="t"/>
                <v:fill type="solid"/>
              </v:shape>
            </v:group>
            <v:group style="position:absolute;left:8466;top:-4130;width:10;height:20" coordorigin="8466,-4130" coordsize="10,20">
              <v:shape style="position:absolute;left:8466;top:-4130;width:10;height:20" coordorigin="8466,-4130" coordsize="10,20" path="m8466,-4111l8476,-4111,8476,-4130,8466,-4130,8466,-4111xe" filled="true" fillcolor="#000000" stroked="false">
                <v:path arrowok="t"/>
                <v:fill type="solid"/>
              </v:shape>
            </v:group>
            <v:group style="position:absolute;left:8466;top:-4111;width:10;height:20" coordorigin="8466,-4111" coordsize="10,20">
              <v:shape style="position:absolute;left:8466;top:-4111;width:10;height:20" coordorigin="8466,-4111" coordsize="10,20" path="m8466,-4092l8476,-4092,8476,-4111,8466,-4111,8466,-4092xe" filled="true" fillcolor="#000000" stroked="false">
                <v:path arrowok="t"/>
                <v:fill type="solid"/>
              </v:shape>
            </v:group>
            <v:group style="position:absolute;left:8466;top:-4092;width:10;height:20" coordorigin="8466,-4092" coordsize="10,20">
              <v:shape style="position:absolute;left:8466;top:-4092;width:10;height:20" coordorigin="8466,-4092" coordsize="10,20" path="m8466,-4073l8476,-4073,8476,-4092,8466,-4092,8466,-4073xe" filled="true" fillcolor="#000000" stroked="false">
                <v:path arrowok="t"/>
                <v:fill type="solid"/>
              </v:shape>
            </v:group>
            <v:group style="position:absolute;left:8466;top:-4073;width:10;height:20" coordorigin="8466,-4073" coordsize="10,20">
              <v:shape style="position:absolute;left:8466;top:-4073;width:10;height:20" coordorigin="8466,-4073" coordsize="10,20" path="m8466,-4054l8476,-4054,8476,-4073,8466,-4073,8466,-4054xe" filled="true" fillcolor="#000000" stroked="false">
                <v:path arrowok="t"/>
                <v:fill type="solid"/>
              </v:shape>
            </v:group>
            <v:group style="position:absolute;left:8466;top:-4054;width:10;height:20" coordorigin="8466,-4054" coordsize="10,20">
              <v:shape style="position:absolute;left:8466;top:-4054;width:10;height:20" coordorigin="8466,-4054" coordsize="10,20" path="m8466,-4034l8476,-4034,8476,-4054,8466,-4054,8466,-4034xe" filled="true" fillcolor="#000000" stroked="false">
                <v:path arrowok="t"/>
                <v:fill type="solid"/>
              </v:shape>
            </v:group>
            <v:group style="position:absolute;left:8466;top:-4034;width:10;height:20" coordorigin="8466,-4034" coordsize="10,20">
              <v:shape style="position:absolute;left:8466;top:-4034;width:10;height:20" coordorigin="8466,-4034" coordsize="10,20" path="m8466,-4015l8476,-4015,8476,-4034,8466,-4034,8466,-4015xe" filled="true" fillcolor="#000000" stroked="false">
                <v:path arrowok="t"/>
                <v:fill type="solid"/>
              </v:shape>
            </v:group>
            <v:group style="position:absolute;left:8466;top:-4015;width:10;height:20" coordorigin="8466,-4015" coordsize="10,20">
              <v:shape style="position:absolute;left:8466;top:-4015;width:10;height:20" coordorigin="8466,-4015" coordsize="10,20" path="m8466,-3996l8476,-3996,8476,-4015,8466,-4015,8466,-3996xe" filled="true" fillcolor="#000000" stroked="false">
                <v:path arrowok="t"/>
                <v:fill type="solid"/>
              </v:shape>
            </v:group>
            <v:group style="position:absolute;left:8466;top:-3996;width:10;height:20" coordorigin="8466,-3996" coordsize="10,20">
              <v:shape style="position:absolute;left:8466;top:-3996;width:10;height:20" coordorigin="8466,-3996" coordsize="10,20" path="m8466,-3977l8476,-3977,8476,-3996,8466,-3996,8466,-3977xe" filled="true" fillcolor="#000000" stroked="false">
                <v:path arrowok="t"/>
                <v:fill type="solid"/>
              </v:shape>
            </v:group>
            <v:group style="position:absolute;left:8466;top:-3977;width:10;height:20" coordorigin="8466,-3977" coordsize="10,20">
              <v:shape style="position:absolute;left:8466;top:-3977;width:10;height:20" coordorigin="8466,-3977" coordsize="10,20" path="m8466,-3958l8476,-3958,8476,-3977,8466,-3977,8466,-3958xe" filled="true" fillcolor="#000000" stroked="false">
                <v:path arrowok="t"/>
                <v:fill type="solid"/>
              </v:shape>
            </v:group>
            <v:group style="position:absolute;left:8466;top:-3958;width:10;height:20" coordorigin="8466,-3958" coordsize="10,20">
              <v:shape style="position:absolute;left:8466;top:-3958;width:10;height:20" coordorigin="8466,-3958" coordsize="10,20" path="m8466,-3938l8476,-3938,8476,-3958,8466,-3958,8466,-3938xe" filled="true" fillcolor="#000000" stroked="false">
                <v:path arrowok="t"/>
                <v:fill type="solid"/>
              </v:shape>
            </v:group>
            <v:group style="position:absolute;left:8466;top:-3938;width:10;height:20" coordorigin="8466,-3938" coordsize="10,20">
              <v:shape style="position:absolute;left:8466;top:-3938;width:10;height:20" coordorigin="8466,-3938" coordsize="10,20" path="m8466,-3919l8476,-3919,8476,-3938,8466,-3938,8466,-3919xe" filled="true" fillcolor="#000000" stroked="false">
                <v:path arrowok="t"/>
                <v:fill type="solid"/>
              </v:shape>
            </v:group>
            <v:group style="position:absolute;left:8466;top:-3919;width:10;height:20" coordorigin="8466,-3919" coordsize="10,20">
              <v:shape style="position:absolute;left:8466;top:-3919;width:10;height:20" coordorigin="8466,-3919" coordsize="10,20" path="m8466,-3900l8476,-3900,8476,-3919,8466,-3919,8466,-3900xe" filled="true" fillcolor="#000000" stroked="false">
                <v:path arrowok="t"/>
                <v:fill type="solid"/>
              </v:shape>
            </v:group>
            <v:group style="position:absolute;left:8466;top:-3900;width:10;height:20" coordorigin="8466,-3900" coordsize="10,20">
              <v:shape style="position:absolute;left:8466;top:-3900;width:10;height:20" coordorigin="8466,-3900" coordsize="10,20" path="m8466,-3881l8476,-3881,8476,-3900,8466,-3900,8466,-3881xe" filled="true" fillcolor="#000000" stroked="false">
                <v:path arrowok="t"/>
                <v:fill type="solid"/>
              </v:shape>
            </v:group>
            <v:group style="position:absolute;left:8466;top:-3881;width:10;height:20" coordorigin="8466,-3881" coordsize="10,20">
              <v:shape style="position:absolute;left:8466;top:-3881;width:10;height:20" coordorigin="8466,-3881" coordsize="10,20" path="m8466,-3862l8476,-3862,8476,-3881,8466,-3881,8466,-3862xe" filled="true" fillcolor="#000000" stroked="false">
                <v:path arrowok="t"/>
                <v:fill type="solid"/>
              </v:shape>
            </v:group>
            <v:group style="position:absolute;left:8466;top:-3862;width:10;height:20" coordorigin="8466,-3862" coordsize="10,20">
              <v:shape style="position:absolute;left:8466;top:-3862;width:10;height:20" coordorigin="8466,-3862" coordsize="10,20" path="m8466,-3842l8476,-3842,8476,-3862,8466,-3862,8466,-3842xe" filled="true" fillcolor="#000000" stroked="false">
                <v:path arrowok="t"/>
                <v:fill type="solid"/>
              </v:shape>
            </v:group>
            <v:group style="position:absolute;left:8466;top:-3842;width:10;height:20" coordorigin="8466,-3842" coordsize="10,20">
              <v:shape style="position:absolute;left:8466;top:-3842;width:10;height:20" coordorigin="8466,-3842" coordsize="10,20" path="m8466,-3823l8476,-3823,8476,-3842,8466,-3842,8466,-3823xe" filled="true" fillcolor="#000000" stroked="false">
                <v:path arrowok="t"/>
                <v:fill type="solid"/>
              </v:shape>
            </v:group>
            <v:group style="position:absolute;left:8466;top:-3823;width:10;height:20" coordorigin="8466,-3823" coordsize="10,20">
              <v:shape style="position:absolute;left:8466;top:-3823;width:10;height:20" coordorigin="8466,-3823" coordsize="10,20" path="m8466,-3804l8476,-3804,8476,-3823,8466,-3823,8466,-3804xe" filled="true" fillcolor="#000000" stroked="false">
                <v:path arrowok="t"/>
                <v:fill type="solid"/>
              </v:shape>
            </v:group>
            <v:group style="position:absolute;left:8466;top:-3804;width:10;height:20" coordorigin="8466,-3804" coordsize="10,20">
              <v:shape style="position:absolute;left:8466;top:-3804;width:10;height:20" coordorigin="8466,-3804" coordsize="10,20" path="m8466,-3785l8476,-3785,8476,-3804,8466,-3804,8466,-3785xe" filled="true" fillcolor="#000000" stroked="false">
                <v:path arrowok="t"/>
                <v:fill type="solid"/>
              </v:shape>
            </v:group>
            <v:group style="position:absolute;left:8466;top:-3785;width:10;height:20" coordorigin="8466,-3785" coordsize="10,20">
              <v:shape style="position:absolute;left:8466;top:-3785;width:10;height:20" coordorigin="8466,-3785" coordsize="10,20" path="m8466,-3766l8476,-3766,8476,-3785,8466,-3785,8466,-3766xe" filled="true" fillcolor="#000000" stroked="false">
                <v:path arrowok="t"/>
                <v:fill type="solid"/>
              </v:shape>
            </v:group>
            <v:group style="position:absolute;left:8466;top:-3766;width:10;height:20" coordorigin="8466,-3766" coordsize="10,20">
              <v:shape style="position:absolute;left:8466;top:-3766;width:10;height:20" coordorigin="8466,-3766" coordsize="10,20" path="m8466,-3746l8476,-3746,8476,-3766,8466,-3766,8466,-3746xe" filled="true" fillcolor="#000000" stroked="false">
                <v:path arrowok="t"/>
                <v:fill type="solid"/>
              </v:shape>
            </v:group>
            <v:group style="position:absolute;left:8466;top:-3746;width:10;height:20" coordorigin="8466,-3746" coordsize="10,20">
              <v:shape style="position:absolute;left:8466;top:-3746;width:10;height:20" coordorigin="8466,-3746" coordsize="10,20" path="m8466,-3727l8476,-3727,8476,-3746,8466,-3746,8466,-3727xe" filled="true" fillcolor="#000000" stroked="false">
                <v:path arrowok="t"/>
                <v:fill type="solid"/>
              </v:shape>
            </v:group>
            <v:group style="position:absolute;left:8466;top:-3727;width:10;height:20" coordorigin="8466,-3727" coordsize="10,20">
              <v:shape style="position:absolute;left:8466;top:-3727;width:10;height:20" coordorigin="8466,-3727" coordsize="10,20" path="m8466,-3708l8476,-3708,8476,-3727,8466,-3727,8466,-3708xe" filled="true" fillcolor="#000000" stroked="false">
                <v:path arrowok="t"/>
                <v:fill type="solid"/>
              </v:shape>
            </v:group>
            <v:group style="position:absolute;left:8466;top:-3708;width:10;height:20" coordorigin="8466,-3708" coordsize="10,20">
              <v:shape style="position:absolute;left:8466;top:-3708;width:10;height:20" coordorigin="8466,-3708" coordsize="10,20" path="m8466,-3689l8476,-3689,8476,-3708,8466,-3708,8466,-3689xe" filled="true" fillcolor="#000000" stroked="false">
                <v:path arrowok="t"/>
                <v:fill type="solid"/>
              </v:shape>
            </v:group>
            <v:group style="position:absolute;left:8466;top:-3689;width:10;height:20" coordorigin="8466,-3689" coordsize="10,20">
              <v:shape style="position:absolute;left:8466;top:-3689;width:10;height:20" coordorigin="8466,-3689" coordsize="10,20" path="m8466,-3670l8476,-3670,8476,-3689,8466,-3689,8466,-3670xe" filled="true" fillcolor="#000000" stroked="false">
                <v:path arrowok="t"/>
                <v:fill type="solid"/>
              </v:shape>
            </v:group>
            <v:group style="position:absolute;left:8466;top:-3670;width:10;height:20" coordorigin="8466,-3670" coordsize="10,20">
              <v:shape style="position:absolute;left:8466;top:-3670;width:10;height:20" coordorigin="8466,-3670" coordsize="10,20" path="m8466,-3650l8476,-3650,8476,-3670,8466,-3670,8466,-3650xe" filled="true" fillcolor="#000000" stroked="false">
                <v:path arrowok="t"/>
                <v:fill type="solid"/>
              </v:shape>
            </v:group>
            <v:group style="position:absolute;left:8466;top:-3650;width:10;height:20" coordorigin="8466,-3650" coordsize="10,20">
              <v:shape style="position:absolute;left:8466;top:-3650;width:10;height:20" coordorigin="8466,-3650" coordsize="10,20" path="m8466,-3631l8476,-3631,8476,-3650,8466,-3650,8466,-3631xe" filled="true" fillcolor="#000000" stroked="false">
                <v:path arrowok="t"/>
                <v:fill type="solid"/>
              </v:shape>
            </v:group>
            <v:group style="position:absolute;left:8466;top:-3631;width:10;height:20" coordorigin="8466,-3631" coordsize="10,20">
              <v:shape style="position:absolute;left:8466;top:-3631;width:10;height:20" coordorigin="8466,-3631" coordsize="10,20" path="m8466,-3612l8476,-3612,8476,-3631,8466,-3631,8466,-3612xe" filled="true" fillcolor="#000000" stroked="false">
                <v:path arrowok="t"/>
                <v:fill type="solid"/>
              </v:shape>
            </v:group>
            <v:group style="position:absolute;left:8466;top:-3612;width:10;height:20" coordorigin="8466,-3612" coordsize="10,20">
              <v:shape style="position:absolute;left:8466;top:-3612;width:10;height:20" coordorigin="8466,-3612" coordsize="10,20" path="m8466,-3593l8476,-3593,8476,-3612,8466,-3612,8466,-3593xe" filled="true" fillcolor="#000000" stroked="false">
                <v:path arrowok="t"/>
                <v:fill type="solid"/>
              </v:shape>
            </v:group>
            <v:group style="position:absolute;left:8466;top:-3593;width:10;height:20" coordorigin="8466,-3593" coordsize="10,20">
              <v:shape style="position:absolute;left:8466;top:-3593;width:10;height:20" coordorigin="8466,-3593" coordsize="10,20" path="m8466,-3574l8476,-3574,8476,-3593,8466,-3593,8466,-3574xe" filled="true" fillcolor="#000000" stroked="false">
                <v:path arrowok="t"/>
                <v:fill type="solid"/>
              </v:shape>
            </v:group>
            <v:group style="position:absolute;left:8466;top:-3574;width:10;height:20" coordorigin="8466,-3574" coordsize="10,20">
              <v:shape style="position:absolute;left:8466;top:-3574;width:10;height:20" coordorigin="8466,-3574" coordsize="10,20" path="m8466,-3554l8476,-3554,8476,-3574,8466,-3574,8466,-3554xe" filled="true" fillcolor="#000000" stroked="false">
                <v:path arrowok="t"/>
                <v:fill type="solid"/>
              </v:shape>
            </v:group>
            <v:group style="position:absolute;left:8466;top:-3554;width:10;height:20" coordorigin="8466,-3554" coordsize="10,20">
              <v:shape style="position:absolute;left:8466;top:-3554;width:10;height:20" coordorigin="8466,-3554" coordsize="10,20" path="m8466,-3535l8476,-3535,8476,-3554,8466,-3554,8466,-3535xe" filled="true" fillcolor="#000000" stroked="false">
                <v:path arrowok="t"/>
                <v:fill type="solid"/>
              </v:shape>
            </v:group>
            <v:group style="position:absolute;left:8466;top:-3535;width:10;height:20" coordorigin="8466,-3535" coordsize="10,20">
              <v:shape style="position:absolute;left:8466;top:-3535;width:10;height:20" coordorigin="8466,-3535" coordsize="10,20" path="m8466,-3516l8476,-3516,8476,-3535,8466,-3535,8466,-3516xe" filled="true" fillcolor="#000000" stroked="false">
                <v:path arrowok="t"/>
                <v:fill type="solid"/>
              </v:shape>
            </v:group>
            <v:group style="position:absolute;left:8466;top:-3516;width:10;height:20" coordorigin="8466,-3516" coordsize="10,20">
              <v:shape style="position:absolute;left:8466;top:-3516;width:10;height:20" coordorigin="8466,-3516" coordsize="10,20" path="m8466,-3497l8476,-3497,8476,-3516,8466,-3516,8466,-3497xe" filled="true" fillcolor="#000000" stroked="false">
                <v:path arrowok="t"/>
                <v:fill type="solid"/>
              </v:shape>
            </v:group>
            <v:group style="position:absolute;left:8466;top:-3492;width:10;height:2" coordorigin="8466,-3492" coordsize="10,2">
              <v:shape style="position:absolute;left:8466;top:-3492;width:10;height:2" coordorigin="8466,-3492" coordsize="10,0" path="m8466,-3492l8476,-3492e" filled="false" stroked="true" strokeweight=".48001pt" strokecolor="#000000">
                <v:path arrowok="t"/>
              </v:shape>
            </v:group>
            <v:group style="position:absolute;left:3087;top:-3482;width:10;height:2" coordorigin="3087,-3482" coordsize="10,2">
              <v:shape style="position:absolute;left:3087;top:-3482;width:10;height:2" coordorigin="3087,-3482" coordsize="10,0" path="m3087,-3482l3096,-3482e" filled="false" stroked="true" strokeweight=".48001pt" strokecolor="#000000">
                <v:path arrowok="t"/>
              </v:shape>
              <v:shape style="position:absolute;left:1692;top:-3487;width:2482;height:10" type="#_x0000_t75" stroked="false">
                <v:imagedata r:id="rId200" o:title=""/>
              </v:shape>
              <v:shape style="position:absolute;left:4170;top:-3487;width:737;height:10" type="#_x0000_t75" stroked="false">
                <v:imagedata r:id="rId196" o:title=""/>
              </v:shape>
              <v:shape style="position:absolute;left:4902;top:-3487;width:1015;height:10" type="#_x0000_t75" stroked="false">
                <v:imagedata r:id="rId174" o:title=""/>
              </v:shape>
              <v:shape style="position:absolute;left:5912;top:-3487;width:2554;height:10" type="#_x0000_t75" stroked="false">
                <v:imagedata r:id="rId197" o:title=""/>
              </v:shape>
              <v:shape style="position:absolute;left:8461;top:-3487;width:1018;height:10" type="#_x0000_t75" stroked="false">
                <v:imagedata r:id="rId198" o:title=""/>
              </v:shape>
              <v:shape style="position:absolute;left:9475;top:-3487;width:742;height:10" type="#_x0000_t75" stroked="false">
                <v:imagedata r:id="rId199" o:title=""/>
              </v:shape>
            </v:group>
            <v:group style="position:absolute;left:3087;top:-3478;width:10;height:20" coordorigin="3087,-3478" coordsize="10,20">
              <v:shape style="position:absolute;left:3087;top:-3478;width:10;height:20" coordorigin="3087,-3478" coordsize="10,20" path="m3087,-3458l3096,-3458,3096,-3478,3087,-3478,3087,-3458xe" filled="true" fillcolor="#000000" stroked="false">
                <v:path arrowok="t"/>
                <v:fill type="solid"/>
              </v:shape>
            </v:group>
            <v:group style="position:absolute;left:3087;top:-3458;width:10;height:20" coordorigin="3087,-3458" coordsize="10,20">
              <v:shape style="position:absolute;left:3087;top:-3458;width:10;height:20" coordorigin="3087,-3458" coordsize="10,20" path="m3087,-3439l3096,-3439,3096,-3458,3087,-3458,3087,-3439xe" filled="true" fillcolor="#000000" stroked="false">
                <v:path arrowok="t"/>
                <v:fill type="solid"/>
              </v:shape>
            </v:group>
            <v:group style="position:absolute;left:3087;top:-3439;width:10;height:20" coordorigin="3087,-3439" coordsize="10,20">
              <v:shape style="position:absolute;left:3087;top:-3439;width:10;height:20" coordorigin="3087,-3439" coordsize="10,20" path="m3087,-3420l3096,-3420,3096,-3439,3087,-3439,3087,-3420xe" filled="true" fillcolor="#000000" stroked="false">
                <v:path arrowok="t"/>
                <v:fill type="solid"/>
              </v:shape>
            </v:group>
            <v:group style="position:absolute;left:3087;top:-3420;width:10;height:20" coordorigin="3087,-3420" coordsize="10,20">
              <v:shape style="position:absolute;left:3087;top:-3420;width:10;height:20" coordorigin="3087,-3420" coordsize="10,20" path="m3087,-3401l3096,-3401,3096,-3420,3087,-3420,3087,-3401xe" filled="true" fillcolor="#000000" stroked="false">
                <v:path arrowok="t"/>
                <v:fill type="solid"/>
              </v:shape>
            </v:group>
            <v:group style="position:absolute;left:3087;top:-3401;width:10;height:20" coordorigin="3087,-3401" coordsize="10,20">
              <v:shape style="position:absolute;left:3087;top:-3401;width:10;height:20" coordorigin="3087,-3401" coordsize="10,20" path="m3087,-3382l3096,-3382,3096,-3401,3087,-3401,3087,-3382xe" filled="true" fillcolor="#000000" stroked="false">
                <v:path arrowok="t"/>
                <v:fill type="solid"/>
              </v:shape>
            </v:group>
            <v:group style="position:absolute;left:3087;top:-3382;width:10;height:20" coordorigin="3087,-3382" coordsize="10,20">
              <v:shape style="position:absolute;left:3087;top:-3382;width:10;height:20" coordorigin="3087,-3382" coordsize="10,20" path="m3087,-3362l3096,-3362,3096,-3382,3087,-3382,3087,-3362xe" filled="true" fillcolor="#000000" stroked="false">
                <v:path arrowok="t"/>
                <v:fill type="solid"/>
              </v:shape>
            </v:group>
            <v:group style="position:absolute;left:3087;top:-3362;width:10;height:20" coordorigin="3087,-3362" coordsize="10,20">
              <v:shape style="position:absolute;left:3087;top:-3362;width:10;height:20" coordorigin="3087,-3362" coordsize="10,20" path="m3087,-3343l3096,-3343,3096,-3362,3087,-3362,3087,-3343xe" filled="true" fillcolor="#000000" stroked="false">
                <v:path arrowok="t"/>
                <v:fill type="solid"/>
              </v:shape>
            </v:group>
            <v:group style="position:absolute;left:3087;top:-3343;width:10;height:20" coordorigin="3087,-3343" coordsize="10,20">
              <v:shape style="position:absolute;left:3087;top:-3343;width:10;height:20" coordorigin="3087,-3343" coordsize="10,20" path="m3087,-3324l3096,-3324,3096,-3343,3087,-3343,3087,-3324xe" filled="true" fillcolor="#000000" stroked="false">
                <v:path arrowok="t"/>
                <v:fill type="solid"/>
              </v:shape>
            </v:group>
            <v:group style="position:absolute;left:3087;top:-3324;width:10;height:20" coordorigin="3087,-3324" coordsize="10,20">
              <v:shape style="position:absolute;left:3087;top:-3324;width:10;height:20" coordorigin="3087,-3324" coordsize="10,20" path="m3087,-3305l3096,-3305,3096,-3324,3087,-3324,3087,-3305xe" filled="true" fillcolor="#000000" stroked="false">
                <v:path arrowok="t"/>
                <v:fill type="solid"/>
              </v:shape>
            </v:group>
            <v:group style="position:absolute;left:3087;top:-3305;width:10;height:20" coordorigin="3087,-3305" coordsize="10,20">
              <v:shape style="position:absolute;left:3087;top:-3305;width:10;height:20" coordorigin="3087,-3305" coordsize="10,20" path="m3087,-3286l3096,-3286,3096,-3305,3087,-3305,3087,-3286xe" filled="true" fillcolor="#000000" stroked="false">
                <v:path arrowok="t"/>
                <v:fill type="solid"/>
              </v:shape>
            </v:group>
            <v:group style="position:absolute;left:3087;top:-3286;width:10;height:20" coordorigin="3087,-3286" coordsize="10,20">
              <v:shape style="position:absolute;left:3087;top:-3286;width:10;height:20" coordorigin="3087,-3286" coordsize="10,20" path="m3087,-3266l3096,-3266,3096,-3286,3087,-3286,3087,-3266xe" filled="true" fillcolor="#000000" stroked="false">
                <v:path arrowok="t"/>
                <v:fill type="solid"/>
              </v:shape>
            </v:group>
            <v:group style="position:absolute;left:3087;top:-3266;width:10;height:20" coordorigin="3087,-3266" coordsize="10,20">
              <v:shape style="position:absolute;left:3087;top:-3266;width:10;height:20" coordorigin="3087,-3266" coordsize="10,20" path="m3087,-3247l3096,-3247,3096,-3266,3087,-3266,3087,-3247xe" filled="true" fillcolor="#000000" stroked="false">
                <v:path arrowok="t"/>
                <v:fill type="solid"/>
              </v:shape>
            </v:group>
            <v:group style="position:absolute;left:3087;top:-3247;width:10;height:20" coordorigin="3087,-3247" coordsize="10,20">
              <v:shape style="position:absolute;left:3087;top:-3247;width:10;height:20" coordorigin="3087,-3247" coordsize="10,20" path="m3087,-3228l3096,-3228,3096,-3247,3087,-3247,3087,-3228xe" filled="true" fillcolor="#000000" stroked="false">
                <v:path arrowok="t"/>
                <v:fill type="solid"/>
              </v:shape>
            </v:group>
            <v:group style="position:absolute;left:3087;top:-3228;width:10;height:20" coordorigin="3087,-3228" coordsize="10,20">
              <v:shape style="position:absolute;left:3087;top:-3228;width:10;height:20" coordorigin="3087,-3228" coordsize="10,20" path="m3087,-3209l3096,-3209,3096,-3228,3087,-3228,3087,-3209xe" filled="true" fillcolor="#000000" stroked="false">
                <v:path arrowok="t"/>
                <v:fill type="solid"/>
              </v:shape>
            </v:group>
            <v:group style="position:absolute;left:3087;top:-3209;width:10;height:20" coordorigin="3087,-3209" coordsize="10,20">
              <v:shape style="position:absolute;left:3087;top:-3209;width:10;height:20" coordorigin="3087,-3209" coordsize="10,20" path="m3087,-3190l3096,-3190,3096,-3209,3087,-3209,3087,-3190xe" filled="true" fillcolor="#000000" stroked="false">
                <v:path arrowok="t"/>
                <v:fill type="solid"/>
              </v:shape>
            </v:group>
            <v:group style="position:absolute;left:3087;top:-3190;width:10;height:20" coordorigin="3087,-3190" coordsize="10,20">
              <v:shape style="position:absolute;left:3087;top:-3190;width:10;height:20" coordorigin="3087,-3190" coordsize="10,20" path="m3087,-3170l3096,-3170,3096,-3190,3087,-3190,3087,-3170xe" filled="true" fillcolor="#000000" stroked="false">
                <v:path arrowok="t"/>
                <v:fill type="solid"/>
              </v:shape>
            </v:group>
            <v:group style="position:absolute;left:3087;top:-3170;width:10;height:20" coordorigin="3087,-3170" coordsize="10,20">
              <v:shape style="position:absolute;left:3087;top:-3170;width:10;height:20" coordorigin="3087,-3170" coordsize="10,20" path="m3087,-3151l3096,-3151,3096,-3170,3087,-3170,3087,-3151xe" filled="true" fillcolor="#000000" stroked="false">
                <v:path arrowok="t"/>
                <v:fill type="solid"/>
              </v:shape>
            </v:group>
            <v:group style="position:absolute;left:3087;top:-3151;width:10;height:20" coordorigin="3087,-3151" coordsize="10,20">
              <v:shape style="position:absolute;left:3087;top:-3151;width:10;height:20" coordorigin="3087,-3151" coordsize="10,20" path="m3087,-3132l3096,-3132,3096,-3151,3087,-3151,3087,-3132xe" filled="true" fillcolor="#000000" stroked="false">
                <v:path arrowok="t"/>
                <v:fill type="solid"/>
              </v:shape>
            </v:group>
            <v:group style="position:absolute;left:3087;top:-3132;width:10;height:20" coordorigin="3087,-3132" coordsize="10,20">
              <v:shape style="position:absolute;left:3087;top:-3132;width:10;height:20" coordorigin="3087,-3132" coordsize="10,20" path="m3087,-3113l3096,-3113,3096,-3132,3087,-3132,3087,-3113xe" filled="true" fillcolor="#000000" stroked="false">
                <v:path arrowok="t"/>
                <v:fill type="solid"/>
              </v:shape>
            </v:group>
            <v:group style="position:absolute;left:3087;top:-3113;width:10;height:20" coordorigin="3087,-3113" coordsize="10,20">
              <v:shape style="position:absolute;left:3087;top:-3113;width:10;height:20" coordorigin="3087,-3113" coordsize="10,20" path="m3087,-3094l3096,-3094,3096,-3113,3087,-3113,3087,-3094xe" filled="true" fillcolor="#000000" stroked="false">
                <v:path arrowok="t"/>
                <v:fill type="solid"/>
              </v:shape>
            </v:group>
            <v:group style="position:absolute;left:3087;top:-3094;width:10;height:20" coordorigin="3087,-3094" coordsize="10,20">
              <v:shape style="position:absolute;left:3087;top:-3094;width:10;height:20" coordorigin="3087,-3094" coordsize="10,20" path="m3087,-3074l3096,-3074,3096,-3094,3087,-3094,3087,-3074xe" filled="true" fillcolor="#000000" stroked="false">
                <v:path arrowok="t"/>
                <v:fill type="solid"/>
              </v:shape>
            </v:group>
            <v:group style="position:absolute;left:3087;top:-3074;width:10;height:20" coordorigin="3087,-3074" coordsize="10,20">
              <v:shape style="position:absolute;left:3087;top:-3074;width:10;height:20" coordorigin="3087,-3074" coordsize="10,20" path="m3087,-3055l3096,-3055,3096,-3074,3087,-3074,3087,-3055xe" filled="true" fillcolor="#000000" stroked="false">
                <v:path arrowok="t"/>
                <v:fill type="solid"/>
              </v:shape>
            </v:group>
            <v:group style="position:absolute;left:3087;top:-3055;width:10;height:20" coordorigin="3087,-3055" coordsize="10,20">
              <v:shape style="position:absolute;left:3087;top:-3055;width:10;height:20" coordorigin="3087,-3055" coordsize="10,20" path="m3087,-3036l3096,-3036,3096,-3055,3087,-3055,3087,-3036xe" filled="true" fillcolor="#000000" stroked="false">
                <v:path arrowok="t"/>
                <v:fill type="solid"/>
              </v:shape>
            </v:group>
            <v:group style="position:absolute;left:3087;top:-3036;width:10;height:20" coordorigin="3087,-3036" coordsize="10,20">
              <v:shape style="position:absolute;left:3087;top:-3036;width:10;height:20" coordorigin="3087,-3036" coordsize="10,20" path="m3087,-3017l3096,-3017,3096,-3036,3087,-3036,3087,-3017xe" filled="true" fillcolor="#000000" stroked="false">
                <v:path arrowok="t"/>
                <v:fill type="solid"/>
              </v:shape>
            </v:group>
            <v:group style="position:absolute;left:3087;top:-3017;width:10;height:20" coordorigin="3087,-3017" coordsize="10,20">
              <v:shape style="position:absolute;left:3087;top:-3017;width:10;height:20" coordorigin="3087,-3017" coordsize="10,20" path="m3087,-2998l3096,-2998,3096,-3017,3087,-3017,3087,-2998xe" filled="true" fillcolor="#000000" stroked="false">
                <v:path arrowok="t"/>
                <v:fill type="solid"/>
              </v:shape>
            </v:group>
            <v:group style="position:absolute;left:3087;top:-2998;width:10;height:20" coordorigin="3087,-2998" coordsize="10,20">
              <v:shape style="position:absolute;left:3087;top:-2998;width:10;height:20" coordorigin="3087,-2998" coordsize="10,20" path="m3087,-2978l3096,-2978,3096,-2998,3087,-2998,3087,-2978xe" filled="true" fillcolor="#000000" stroked="false">
                <v:path arrowok="t"/>
                <v:fill type="solid"/>
              </v:shape>
            </v:group>
            <v:group style="position:absolute;left:3087;top:-2978;width:10;height:20" coordorigin="3087,-2978" coordsize="10,20">
              <v:shape style="position:absolute;left:3087;top:-2978;width:10;height:20" coordorigin="3087,-2978" coordsize="10,20" path="m3087,-2959l3096,-2959,3096,-2978,3087,-2978,3087,-2959xe" filled="true" fillcolor="#000000" stroked="false">
                <v:path arrowok="t"/>
                <v:fill type="solid"/>
              </v:shape>
            </v:group>
            <v:group style="position:absolute;left:3087;top:-2959;width:10;height:20" coordorigin="3087,-2959" coordsize="10,20">
              <v:shape style="position:absolute;left:3087;top:-2959;width:10;height:20" coordorigin="3087,-2959" coordsize="10,20" path="m3087,-2940l3096,-2940,3096,-2959,3087,-2959,3087,-2940xe" filled="true" fillcolor="#000000" stroked="false">
                <v:path arrowok="t"/>
                <v:fill type="solid"/>
              </v:shape>
            </v:group>
            <v:group style="position:absolute;left:3087;top:-2940;width:10;height:20" coordorigin="3087,-2940" coordsize="10,20">
              <v:shape style="position:absolute;left:3087;top:-2940;width:10;height:20" coordorigin="3087,-2940" coordsize="10,20" path="m3087,-2921l3096,-2921,3096,-2940,3087,-2940,3087,-2921xe" filled="true" fillcolor="#000000" stroked="false">
                <v:path arrowok="t"/>
                <v:fill type="solid"/>
              </v:shape>
            </v:group>
            <v:group style="position:absolute;left:3087;top:-2921;width:10;height:20" coordorigin="3087,-2921" coordsize="10,20">
              <v:shape style="position:absolute;left:3087;top:-2921;width:10;height:20" coordorigin="3087,-2921" coordsize="10,20" path="m3087,-2902l3096,-2902,3096,-2921,3087,-2921,3087,-2902xe" filled="true" fillcolor="#000000" stroked="false">
                <v:path arrowok="t"/>
                <v:fill type="solid"/>
              </v:shape>
            </v:group>
            <v:group style="position:absolute;left:3087;top:-2902;width:10;height:20" coordorigin="3087,-2902" coordsize="10,20">
              <v:shape style="position:absolute;left:3087;top:-2902;width:10;height:20" coordorigin="3087,-2902" coordsize="10,20" path="m3087,-2882l3096,-2882,3096,-2902,3087,-2902,3087,-2882xe" filled="true" fillcolor="#000000" stroked="false">
                <v:path arrowok="t"/>
                <v:fill type="solid"/>
              </v:shape>
            </v:group>
            <v:group style="position:absolute;left:3087;top:-2882;width:10;height:20" coordorigin="3087,-2882" coordsize="10,20">
              <v:shape style="position:absolute;left:3087;top:-2882;width:10;height:20" coordorigin="3087,-2882" coordsize="10,20" path="m3087,-2863l3096,-2863,3096,-2882,3087,-2882,3087,-2863xe" filled="true" fillcolor="#000000" stroked="false">
                <v:path arrowok="t"/>
                <v:fill type="solid"/>
              </v:shape>
            </v:group>
            <v:group style="position:absolute;left:3087;top:-2863;width:10;height:20" coordorigin="3087,-2863" coordsize="10,20">
              <v:shape style="position:absolute;left:3087;top:-2863;width:10;height:20" coordorigin="3087,-2863" coordsize="10,20" path="m3087,-2844l3096,-2844,3096,-2863,3087,-2863,3087,-2844xe" filled="true" fillcolor="#000000" stroked="false">
                <v:path arrowok="t"/>
                <v:fill type="solid"/>
              </v:shape>
            </v:group>
            <v:group style="position:absolute;left:3087;top:-2844;width:10;height:20" coordorigin="3087,-2844" coordsize="10,20">
              <v:shape style="position:absolute;left:3087;top:-2844;width:10;height:20" coordorigin="3087,-2844" coordsize="10,20" path="m3087,-2825l3096,-2825,3096,-2844,3087,-2844,3087,-2825xe" filled="true" fillcolor="#000000" stroked="false">
                <v:path arrowok="t"/>
                <v:fill type="solid"/>
              </v:shape>
            </v:group>
            <v:group style="position:absolute;left:3087;top:-2825;width:10;height:20" coordorigin="3087,-2825" coordsize="10,20">
              <v:shape style="position:absolute;left:3087;top:-2825;width:10;height:20" coordorigin="3087,-2825" coordsize="10,20" path="m3087,-2806l3096,-2806,3096,-2825,3087,-2825,3087,-2806xe" filled="true" fillcolor="#000000" stroked="false">
                <v:path arrowok="t"/>
                <v:fill type="solid"/>
              </v:shape>
            </v:group>
            <v:group style="position:absolute;left:3087;top:-2806;width:10;height:20" coordorigin="3087,-2806" coordsize="10,20">
              <v:shape style="position:absolute;left:3087;top:-2806;width:10;height:20" coordorigin="3087,-2806" coordsize="10,20" path="m3087,-2786l3096,-2786,3096,-2806,3087,-2806,3087,-2786xe" filled="true" fillcolor="#000000" stroked="false">
                <v:path arrowok="t"/>
                <v:fill type="solid"/>
              </v:shape>
            </v:group>
            <v:group style="position:absolute;left:3087;top:-2786;width:10;height:20" coordorigin="3087,-2786" coordsize="10,20">
              <v:shape style="position:absolute;left:3087;top:-2786;width:10;height:20" coordorigin="3087,-2786" coordsize="10,20" path="m3087,-2767l3096,-2767,3096,-2786,3087,-2786,3087,-2767xe" filled="true" fillcolor="#000000" stroked="false">
                <v:path arrowok="t"/>
                <v:fill type="solid"/>
              </v:shape>
            </v:group>
            <v:group style="position:absolute;left:3087;top:-2767;width:10;height:20" coordorigin="3087,-2767" coordsize="10,20">
              <v:shape style="position:absolute;left:3087;top:-2767;width:10;height:20" coordorigin="3087,-2767" coordsize="10,20" path="m3087,-2748l3096,-2748,3096,-2767,3087,-2767,3087,-2748xe" filled="true" fillcolor="#000000" stroked="false">
                <v:path arrowok="t"/>
                <v:fill type="solid"/>
              </v:shape>
            </v:group>
            <v:group style="position:absolute;left:3087;top:-2748;width:10;height:20" coordorigin="3087,-2748" coordsize="10,20">
              <v:shape style="position:absolute;left:3087;top:-2748;width:10;height:20" coordorigin="3087,-2748" coordsize="10,20" path="m3087,-2729l3096,-2729,3096,-2748,3087,-2748,3087,-2729xe" filled="true" fillcolor="#000000" stroked="false">
                <v:path arrowok="t"/>
                <v:fill type="solid"/>
              </v:shape>
            </v:group>
            <v:group style="position:absolute;left:3087;top:-2729;width:10;height:20" coordorigin="3087,-2729" coordsize="10,20">
              <v:shape style="position:absolute;left:3087;top:-2729;width:10;height:20" coordorigin="3087,-2729" coordsize="10,20" path="m3087,-2710l3096,-2710,3096,-2729,3087,-2729,3087,-2710xe" filled="true" fillcolor="#000000" stroked="false">
                <v:path arrowok="t"/>
                <v:fill type="solid"/>
              </v:shape>
            </v:group>
            <v:group style="position:absolute;left:3087;top:-2710;width:10;height:20" coordorigin="3087,-2710" coordsize="10,20">
              <v:shape style="position:absolute;left:3087;top:-2710;width:10;height:20" coordorigin="3087,-2710" coordsize="10,20" path="m3087,-2690l3096,-2690,3096,-2710,3087,-2710,3087,-2690xe" filled="true" fillcolor="#000000" stroked="false">
                <v:path arrowok="t"/>
                <v:fill type="solid"/>
              </v:shape>
            </v:group>
            <v:group style="position:absolute;left:3087;top:-2690;width:10;height:20" coordorigin="3087,-2690" coordsize="10,20">
              <v:shape style="position:absolute;left:3087;top:-2690;width:10;height:20" coordorigin="3087,-2690" coordsize="10,20" path="m3087,-2671l3096,-2671,3096,-2690,3087,-2690,3087,-2671xe" filled="true" fillcolor="#000000" stroked="false">
                <v:path arrowok="t"/>
                <v:fill type="solid"/>
              </v:shape>
            </v:group>
            <v:group style="position:absolute;left:3087;top:-2671;width:10;height:20" coordorigin="3087,-2671" coordsize="10,20">
              <v:shape style="position:absolute;left:3087;top:-2671;width:10;height:20" coordorigin="3087,-2671" coordsize="10,20" path="m3087,-2652l3096,-2652,3096,-2671,3087,-2671,3087,-2652xe" filled="true" fillcolor="#000000" stroked="false">
                <v:path arrowok="t"/>
                <v:fill type="solid"/>
              </v:shape>
            </v:group>
            <v:group style="position:absolute;left:3087;top:-2652;width:10;height:20" coordorigin="3087,-2652" coordsize="10,20">
              <v:shape style="position:absolute;left:3087;top:-2652;width:10;height:20" coordorigin="3087,-2652" coordsize="10,20" path="m3087,-2633l3096,-2633,3096,-2652,3087,-2652,3087,-2633xe" filled="true" fillcolor="#000000" stroked="false">
                <v:path arrowok="t"/>
                <v:fill type="solid"/>
              </v:shape>
            </v:group>
            <v:group style="position:absolute;left:3087;top:-2633;width:10;height:20" coordorigin="3087,-2633" coordsize="10,20">
              <v:shape style="position:absolute;left:3087;top:-2633;width:10;height:20" coordorigin="3087,-2633" coordsize="10,20" path="m3087,-2614l3096,-2614,3096,-2633,3087,-2633,3087,-2614xe" filled="true" fillcolor="#000000" stroked="false">
                <v:path arrowok="t"/>
                <v:fill type="solid"/>
              </v:shape>
            </v:group>
            <v:group style="position:absolute;left:3087;top:-2614;width:10;height:20" coordorigin="3087,-2614" coordsize="10,20">
              <v:shape style="position:absolute;left:3087;top:-2614;width:10;height:20" coordorigin="3087,-2614" coordsize="10,20" path="m3087,-2594l3096,-2594,3096,-2614,3087,-2614,3087,-2594xe" filled="true" fillcolor="#000000" stroked="false">
                <v:path arrowok="t"/>
                <v:fill type="solid"/>
              </v:shape>
            </v:group>
            <v:group style="position:absolute;left:3087;top:-2594;width:10;height:20" coordorigin="3087,-2594" coordsize="10,20">
              <v:shape style="position:absolute;left:3087;top:-2594;width:10;height:20" coordorigin="3087,-2594" coordsize="10,20" path="m3087,-2575l3096,-2575,3096,-2594,3087,-2594,3087,-2575xe" filled="true" fillcolor="#000000" stroked="false">
                <v:path arrowok="t"/>
                <v:fill type="solid"/>
              </v:shape>
            </v:group>
            <v:group style="position:absolute;left:3087;top:-2575;width:10;height:20" coordorigin="3087,-2575" coordsize="10,20">
              <v:shape style="position:absolute;left:3087;top:-2575;width:10;height:20" coordorigin="3087,-2575" coordsize="10,20" path="m3087,-2556l3096,-2556,3096,-2575,3087,-2575,3087,-2556xe" filled="true" fillcolor="#000000" stroked="false">
                <v:path arrowok="t"/>
                <v:fill type="solid"/>
              </v:shape>
            </v:group>
            <v:group style="position:absolute;left:3087;top:-2556;width:10;height:20" coordorigin="3087,-2556" coordsize="10,20">
              <v:shape style="position:absolute;left:3087;top:-2556;width:10;height:20" coordorigin="3087,-2556" coordsize="10,20" path="m3087,-2537l3096,-2537,3096,-2556,3087,-2556,3087,-2537xe" filled="true" fillcolor="#000000" stroked="false">
                <v:path arrowok="t"/>
                <v:fill type="solid"/>
              </v:shape>
            </v:group>
            <v:group style="position:absolute;left:3087;top:-2537;width:10;height:20" coordorigin="3087,-2537" coordsize="10,20">
              <v:shape style="position:absolute;left:3087;top:-2537;width:10;height:20" coordorigin="3087,-2537" coordsize="10,20" path="m3087,-2518l3096,-2518,3096,-2537,3087,-2537,3087,-2518xe" filled="true" fillcolor="#000000" stroked="false">
                <v:path arrowok="t"/>
                <v:fill type="solid"/>
              </v:shape>
            </v:group>
            <v:group style="position:absolute;left:3087;top:-2518;width:10;height:20" coordorigin="3087,-2518" coordsize="10,20">
              <v:shape style="position:absolute;left:3087;top:-2518;width:10;height:20" coordorigin="3087,-2518" coordsize="10,20" path="m3087,-2498l3096,-2498,3096,-2518,3087,-2518,3087,-2498xe" filled="true" fillcolor="#000000" stroked="false">
                <v:path arrowok="t"/>
                <v:fill type="solid"/>
              </v:shape>
            </v:group>
            <v:group style="position:absolute;left:3087;top:-2498;width:10;height:20" coordorigin="3087,-2498" coordsize="10,20">
              <v:shape style="position:absolute;left:3087;top:-2498;width:10;height:20" coordorigin="3087,-2498" coordsize="10,20" path="m3087,-2479l3096,-2479,3096,-2498,3087,-2498,3087,-2479xe" filled="true" fillcolor="#000000" stroked="false">
                <v:path arrowok="t"/>
                <v:fill type="solid"/>
              </v:shape>
            </v:group>
            <v:group style="position:absolute;left:3087;top:-2479;width:10;height:20" coordorigin="3087,-2479" coordsize="10,20">
              <v:shape style="position:absolute;left:3087;top:-2479;width:10;height:20" coordorigin="3087,-2479" coordsize="10,20" path="m3087,-2460l3096,-2460,3096,-2479,3087,-2479,3087,-2460xe" filled="true" fillcolor="#000000" stroked="false">
                <v:path arrowok="t"/>
                <v:fill type="solid"/>
              </v:shape>
            </v:group>
            <v:group style="position:absolute;left:3087;top:-2460;width:10;height:20" coordorigin="3087,-2460" coordsize="10,20">
              <v:shape style="position:absolute;left:3087;top:-2460;width:10;height:20" coordorigin="3087,-2460" coordsize="10,20" path="m3087,-2441l3096,-2441,3096,-2460,3087,-2460,3087,-2441xe" filled="true" fillcolor="#000000" stroked="false">
                <v:path arrowok="t"/>
                <v:fill type="solid"/>
              </v:shape>
            </v:group>
            <v:group style="position:absolute;left:3087;top:-2441;width:10;height:20" coordorigin="3087,-2441" coordsize="10,20">
              <v:shape style="position:absolute;left:3087;top:-2441;width:10;height:20" coordorigin="3087,-2441" coordsize="10,20" path="m3087,-2422l3096,-2422,3096,-2441,3087,-2441,3087,-2422xe" filled="true" fillcolor="#000000" stroked="false">
                <v:path arrowok="t"/>
                <v:fill type="solid"/>
              </v:shape>
            </v:group>
            <v:group style="position:absolute;left:3087;top:-2422;width:10;height:20" coordorigin="3087,-2422" coordsize="10,20">
              <v:shape style="position:absolute;left:3087;top:-2422;width:10;height:20" coordorigin="3087,-2422" coordsize="10,20" path="m3087,-2402l3096,-2402,3096,-2422,3087,-2422,3087,-2402xe" filled="true" fillcolor="#000000" stroked="false">
                <v:path arrowok="t"/>
                <v:fill type="solid"/>
              </v:shape>
            </v:group>
            <v:group style="position:absolute;left:3087;top:-2402;width:10;height:20" coordorigin="3087,-2402" coordsize="10,20">
              <v:shape style="position:absolute;left:3087;top:-2402;width:10;height:20" coordorigin="3087,-2402" coordsize="10,20" path="m3087,-2383l3096,-2383,3096,-2402,3087,-2402,3087,-2383xe" filled="true" fillcolor="#000000" stroked="false">
                <v:path arrowok="t"/>
                <v:fill type="solid"/>
              </v:shape>
            </v:group>
            <v:group style="position:absolute;left:3087;top:-2383;width:10;height:20" coordorigin="3087,-2383" coordsize="10,20">
              <v:shape style="position:absolute;left:3087;top:-2383;width:10;height:20" coordorigin="3087,-2383" coordsize="10,20" path="m3087,-2364l3096,-2364,3096,-2383,3087,-2383,3087,-2364xe" filled="true" fillcolor="#000000" stroked="false">
                <v:path arrowok="t"/>
                <v:fill type="solid"/>
              </v:shape>
            </v:group>
            <v:group style="position:absolute;left:3087;top:-2364;width:10;height:20" coordorigin="3087,-2364" coordsize="10,20">
              <v:shape style="position:absolute;left:3087;top:-2364;width:10;height:20" coordorigin="3087,-2364" coordsize="10,20" path="m3087,-2345l3096,-2345,3096,-2364,3087,-2364,3087,-2345xe" filled="true" fillcolor="#000000" stroked="false">
                <v:path arrowok="t"/>
                <v:fill type="solid"/>
              </v:shape>
            </v:group>
            <v:group style="position:absolute;left:3087;top:-2345;width:10;height:20" coordorigin="3087,-2345" coordsize="10,20">
              <v:shape style="position:absolute;left:3087;top:-2345;width:10;height:20" coordorigin="3087,-2345" coordsize="10,20" path="m3087,-2326l3096,-2326,3096,-2345,3087,-2345,3087,-2326xe" filled="true" fillcolor="#000000" stroked="false">
                <v:path arrowok="t"/>
                <v:fill type="solid"/>
              </v:shape>
            </v:group>
            <v:group style="position:absolute;left:3087;top:-2326;width:10;height:20" coordorigin="3087,-2326" coordsize="10,20">
              <v:shape style="position:absolute;left:3087;top:-2326;width:10;height:20" coordorigin="3087,-2326" coordsize="10,20" path="m3087,-2306l3096,-2306,3096,-2326,3087,-2326,3087,-2306xe" filled="true" fillcolor="#000000" stroked="false">
                <v:path arrowok="t"/>
                <v:fill type="solid"/>
              </v:shape>
            </v:group>
            <v:group style="position:absolute;left:3087;top:-2306;width:10;height:20" coordorigin="3087,-2306" coordsize="10,20">
              <v:shape style="position:absolute;left:3087;top:-2306;width:10;height:20" coordorigin="3087,-2306" coordsize="10,20" path="m3087,-2287l3096,-2287,3096,-2306,3087,-2306,3087,-2287xe" filled="true" fillcolor="#000000" stroked="false">
                <v:path arrowok="t"/>
                <v:fill type="solid"/>
              </v:shape>
            </v:group>
            <v:group style="position:absolute;left:3087;top:-2287;width:10;height:20" coordorigin="3087,-2287" coordsize="10,20">
              <v:shape style="position:absolute;left:3087;top:-2287;width:10;height:20" coordorigin="3087,-2287" coordsize="10,20" path="m3087,-2268l3096,-2268,3096,-2287,3087,-2287,3087,-2268xe" filled="true" fillcolor="#000000" stroked="false">
                <v:path arrowok="t"/>
                <v:fill type="solid"/>
              </v:shape>
            </v:group>
            <v:group style="position:absolute;left:3087;top:-2268;width:10;height:20" coordorigin="3087,-2268" coordsize="10,20">
              <v:shape style="position:absolute;left:3087;top:-2268;width:10;height:20" coordorigin="3087,-2268" coordsize="10,20" path="m3087,-2249l3096,-2249,3096,-2268,3087,-2268,3087,-2249xe" filled="true" fillcolor="#000000" stroked="false">
                <v:path arrowok="t"/>
                <v:fill type="solid"/>
              </v:shape>
            </v:group>
            <v:group style="position:absolute;left:3087;top:-2249;width:10;height:20" coordorigin="3087,-2249" coordsize="10,20">
              <v:shape style="position:absolute;left:3087;top:-2249;width:10;height:20" coordorigin="3087,-2249" coordsize="10,20" path="m3087,-2230l3096,-2230,3096,-2249,3087,-2249,3087,-2230xe" filled="true" fillcolor="#000000" stroked="false">
                <v:path arrowok="t"/>
                <v:fill type="solid"/>
              </v:shape>
            </v:group>
            <v:group style="position:absolute;left:3087;top:-2230;width:10;height:20" coordorigin="3087,-2230" coordsize="10,20">
              <v:shape style="position:absolute;left:3087;top:-2230;width:10;height:20" coordorigin="3087,-2230" coordsize="10,20" path="m3087,-2210l3096,-2210,3096,-2230,3087,-2230,3087,-2210xe" filled="true" fillcolor="#000000" stroked="false">
                <v:path arrowok="t"/>
                <v:fill type="solid"/>
              </v:shape>
            </v:group>
            <v:group style="position:absolute;left:3087;top:-2210;width:10;height:20" coordorigin="3087,-2210" coordsize="10,20">
              <v:shape style="position:absolute;left:3087;top:-2210;width:10;height:20" coordorigin="3087,-2210" coordsize="10,20" path="m3087,-2191l3096,-2191,3096,-2210,3087,-2210,3087,-2191xe" filled="true" fillcolor="#000000" stroked="false">
                <v:path arrowok="t"/>
                <v:fill type="solid"/>
              </v:shape>
            </v:group>
            <v:group style="position:absolute;left:3087;top:-2191;width:10;height:20" coordorigin="3087,-2191" coordsize="10,20">
              <v:shape style="position:absolute;left:3087;top:-2191;width:10;height:20" coordorigin="3087,-2191" coordsize="10,20" path="m3087,-2172l3096,-2172,3096,-2191,3087,-2191,3087,-2172xe" filled="true" fillcolor="#000000" stroked="false">
                <v:path arrowok="t"/>
                <v:fill type="solid"/>
              </v:shape>
            </v:group>
            <v:group style="position:absolute;left:3087;top:-2172;width:10;height:20" coordorigin="3087,-2172" coordsize="10,20">
              <v:shape style="position:absolute;left:3087;top:-2172;width:10;height:20" coordorigin="3087,-2172" coordsize="10,20" path="m3087,-2153l3096,-2153,3096,-2172,3087,-2172,3087,-2153xe" filled="true" fillcolor="#000000" stroked="false">
                <v:path arrowok="t"/>
                <v:fill type="solid"/>
              </v:shape>
            </v:group>
            <v:group style="position:absolute;left:3087;top:-2153;width:10;height:20" coordorigin="3087,-2153" coordsize="10,20">
              <v:shape style="position:absolute;left:3087;top:-2153;width:10;height:20" coordorigin="3087,-2153" coordsize="10,20" path="m3087,-2134l3096,-2134,3096,-2153,3087,-2153,3087,-2134xe" filled="true" fillcolor="#000000" stroked="false">
                <v:path arrowok="t"/>
                <v:fill type="solid"/>
              </v:shape>
            </v:group>
            <v:group style="position:absolute;left:3087;top:-2134;width:10;height:20" coordorigin="3087,-2134" coordsize="10,20">
              <v:shape style="position:absolute;left:3087;top:-2134;width:10;height:20" coordorigin="3087,-2134" coordsize="10,20" path="m3087,-2114l3096,-2114,3096,-2134,3087,-2134,3087,-2114xe" filled="true" fillcolor="#000000" stroked="false">
                <v:path arrowok="t"/>
                <v:fill type="solid"/>
              </v:shape>
            </v:group>
            <v:group style="position:absolute;left:3087;top:-2114;width:10;height:20" coordorigin="3087,-2114" coordsize="10,20">
              <v:shape style="position:absolute;left:3087;top:-2114;width:10;height:20" coordorigin="3087,-2114" coordsize="10,20" path="m3087,-2095l3096,-2095,3096,-2114,3087,-2114,3087,-2095xe" filled="true" fillcolor="#000000" stroked="false">
                <v:path arrowok="t"/>
                <v:fill type="solid"/>
              </v:shape>
            </v:group>
            <v:group style="position:absolute;left:3087;top:-2095;width:10;height:20" coordorigin="3087,-2095" coordsize="10,20">
              <v:shape style="position:absolute;left:3087;top:-2095;width:10;height:20" coordorigin="3087,-2095" coordsize="10,20" path="m3087,-2076l3096,-2076,3096,-2095,3087,-2095,3087,-2076xe" filled="true" fillcolor="#000000" stroked="false">
                <v:path arrowok="t"/>
                <v:fill type="solid"/>
              </v:shape>
            </v:group>
            <v:group style="position:absolute;left:3087;top:-2076;width:10;height:20" coordorigin="3087,-2076" coordsize="10,20">
              <v:shape style="position:absolute;left:3087;top:-2076;width:10;height:20" coordorigin="3087,-2076" coordsize="10,20" path="m3087,-2057l3096,-2057,3096,-2076,3087,-2076,3087,-2057xe" filled="true" fillcolor="#000000" stroked="false">
                <v:path arrowok="t"/>
                <v:fill type="solid"/>
              </v:shape>
            </v:group>
            <v:group style="position:absolute;left:3087;top:-2057;width:10;height:20" coordorigin="3087,-2057" coordsize="10,20">
              <v:shape style="position:absolute;left:3087;top:-2057;width:10;height:20" coordorigin="3087,-2057" coordsize="10,20" path="m3087,-2038l3096,-2038,3096,-2057,3087,-2057,3087,-2038xe" filled="true" fillcolor="#000000" stroked="false">
                <v:path arrowok="t"/>
                <v:fill type="solid"/>
              </v:shape>
            </v:group>
            <v:group style="position:absolute;left:3087;top:-2038;width:10;height:20" coordorigin="3087,-2038" coordsize="10,20">
              <v:shape style="position:absolute;left:3087;top:-2038;width:10;height:20" coordorigin="3087,-2038" coordsize="10,20" path="m3087,-2018l3096,-2018,3096,-2038,3087,-2038,3087,-2018xe" filled="true" fillcolor="#000000" stroked="false">
                <v:path arrowok="t"/>
                <v:fill type="solid"/>
              </v:shape>
            </v:group>
            <v:group style="position:absolute;left:3087;top:-2018;width:10;height:20" coordorigin="3087,-2018" coordsize="10,20">
              <v:shape style="position:absolute;left:3087;top:-2018;width:10;height:20" coordorigin="3087,-2018" coordsize="10,20" path="m3087,-1999l3096,-1999,3096,-2018,3087,-2018,3087,-1999xe" filled="true" fillcolor="#000000" stroked="false">
                <v:path arrowok="t"/>
                <v:fill type="solid"/>
              </v:shape>
            </v:group>
            <v:group style="position:absolute;left:3087;top:-1999;width:10;height:20" coordorigin="3087,-1999" coordsize="10,20">
              <v:shape style="position:absolute;left:3087;top:-1999;width:10;height:20" coordorigin="3087,-1999" coordsize="10,20" path="m3087,-1980l3096,-1980,3096,-1999,3087,-1999,3087,-1980xe" filled="true" fillcolor="#000000" stroked="false">
                <v:path arrowok="t"/>
                <v:fill type="solid"/>
              </v:shape>
            </v:group>
            <v:group style="position:absolute;left:4907;top:-3478;width:10;height:20" coordorigin="4907,-3478" coordsize="10,20">
              <v:shape style="position:absolute;left:4907;top:-3478;width:10;height:20" coordorigin="4907,-3478" coordsize="10,20" path="m4907,-3458l4916,-3458,4916,-3478,4907,-3478,4907,-3458xe" filled="true" fillcolor="#000000" stroked="false">
                <v:path arrowok="t"/>
                <v:fill type="solid"/>
              </v:shape>
            </v:group>
            <v:group style="position:absolute;left:4907;top:-3458;width:10;height:20" coordorigin="4907,-3458" coordsize="10,20">
              <v:shape style="position:absolute;left:4907;top:-3458;width:10;height:20" coordorigin="4907,-3458" coordsize="10,20" path="m4907,-3439l4916,-3439,4916,-3458,4907,-3458,4907,-3439xe" filled="true" fillcolor="#000000" stroked="false">
                <v:path arrowok="t"/>
                <v:fill type="solid"/>
              </v:shape>
            </v:group>
            <v:group style="position:absolute;left:4907;top:-3439;width:10;height:20" coordorigin="4907,-3439" coordsize="10,20">
              <v:shape style="position:absolute;left:4907;top:-3439;width:10;height:20" coordorigin="4907,-3439" coordsize="10,20" path="m4907,-3420l4916,-3420,4916,-3439,4907,-3439,4907,-3420xe" filled="true" fillcolor="#000000" stroked="false">
                <v:path arrowok="t"/>
                <v:fill type="solid"/>
              </v:shape>
            </v:group>
            <v:group style="position:absolute;left:4907;top:-3420;width:10;height:20" coordorigin="4907,-3420" coordsize="10,20">
              <v:shape style="position:absolute;left:4907;top:-3420;width:10;height:20" coordorigin="4907,-3420" coordsize="10,20" path="m4907,-3401l4916,-3401,4916,-3420,4907,-3420,4907,-3401xe" filled="true" fillcolor="#000000" stroked="false">
                <v:path arrowok="t"/>
                <v:fill type="solid"/>
              </v:shape>
            </v:group>
            <v:group style="position:absolute;left:4907;top:-3401;width:10;height:20" coordorigin="4907,-3401" coordsize="10,20">
              <v:shape style="position:absolute;left:4907;top:-3401;width:10;height:20" coordorigin="4907,-3401" coordsize="10,20" path="m4907,-3382l4916,-3382,4916,-3401,4907,-3401,4907,-3382xe" filled="true" fillcolor="#000000" stroked="false">
                <v:path arrowok="t"/>
                <v:fill type="solid"/>
              </v:shape>
            </v:group>
            <v:group style="position:absolute;left:4907;top:-3382;width:10;height:20" coordorigin="4907,-3382" coordsize="10,20">
              <v:shape style="position:absolute;left:4907;top:-3382;width:10;height:20" coordorigin="4907,-3382" coordsize="10,20" path="m4907,-3362l4916,-3362,4916,-3382,4907,-3382,4907,-3362xe" filled="true" fillcolor="#000000" stroked="false">
                <v:path arrowok="t"/>
                <v:fill type="solid"/>
              </v:shape>
            </v:group>
            <v:group style="position:absolute;left:4907;top:-3362;width:10;height:20" coordorigin="4907,-3362" coordsize="10,20">
              <v:shape style="position:absolute;left:4907;top:-3362;width:10;height:20" coordorigin="4907,-3362" coordsize="10,20" path="m4907,-3343l4916,-3343,4916,-3362,4907,-3362,4907,-3343xe" filled="true" fillcolor="#000000" stroked="false">
                <v:path arrowok="t"/>
                <v:fill type="solid"/>
              </v:shape>
            </v:group>
            <v:group style="position:absolute;left:4907;top:-3343;width:10;height:20" coordorigin="4907,-3343" coordsize="10,20">
              <v:shape style="position:absolute;left:4907;top:-3343;width:10;height:20" coordorigin="4907,-3343" coordsize="10,20" path="m4907,-3324l4916,-3324,4916,-3343,4907,-3343,4907,-3324xe" filled="true" fillcolor="#000000" stroked="false">
                <v:path arrowok="t"/>
                <v:fill type="solid"/>
              </v:shape>
            </v:group>
            <v:group style="position:absolute;left:4907;top:-3324;width:10;height:20" coordorigin="4907,-3324" coordsize="10,20">
              <v:shape style="position:absolute;left:4907;top:-3324;width:10;height:20" coordorigin="4907,-3324" coordsize="10,20" path="m4907,-3305l4916,-3305,4916,-3324,4907,-3324,4907,-3305xe" filled="true" fillcolor="#000000" stroked="false">
                <v:path arrowok="t"/>
                <v:fill type="solid"/>
              </v:shape>
            </v:group>
            <v:group style="position:absolute;left:4907;top:-3305;width:10;height:20" coordorigin="4907,-3305" coordsize="10,20">
              <v:shape style="position:absolute;left:4907;top:-3305;width:10;height:20" coordorigin="4907,-3305" coordsize="10,20" path="m4907,-3286l4916,-3286,4916,-3305,4907,-3305,4907,-3286xe" filled="true" fillcolor="#000000" stroked="false">
                <v:path arrowok="t"/>
                <v:fill type="solid"/>
              </v:shape>
            </v:group>
            <v:group style="position:absolute;left:4907;top:-3286;width:10;height:20" coordorigin="4907,-3286" coordsize="10,20">
              <v:shape style="position:absolute;left:4907;top:-3286;width:10;height:20" coordorigin="4907,-3286" coordsize="10,20" path="m4907,-3266l4916,-3266,4916,-3286,4907,-3286,4907,-3266xe" filled="true" fillcolor="#000000" stroked="false">
                <v:path arrowok="t"/>
                <v:fill type="solid"/>
              </v:shape>
            </v:group>
            <v:group style="position:absolute;left:4907;top:-3266;width:10;height:20" coordorigin="4907,-3266" coordsize="10,20">
              <v:shape style="position:absolute;left:4907;top:-3266;width:10;height:20" coordorigin="4907,-3266" coordsize="10,20" path="m4907,-3247l4916,-3247,4916,-3266,4907,-3266,4907,-3247xe" filled="true" fillcolor="#000000" stroked="false">
                <v:path arrowok="t"/>
                <v:fill type="solid"/>
              </v:shape>
            </v:group>
            <v:group style="position:absolute;left:4907;top:-3247;width:10;height:20" coordorigin="4907,-3247" coordsize="10,20">
              <v:shape style="position:absolute;left:4907;top:-3247;width:10;height:20" coordorigin="4907,-3247" coordsize="10,20" path="m4907,-3228l4916,-3228,4916,-3247,4907,-3247,4907,-3228xe" filled="true" fillcolor="#000000" stroked="false">
                <v:path arrowok="t"/>
                <v:fill type="solid"/>
              </v:shape>
            </v:group>
            <v:group style="position:absolute;left:4907;top:-3228;width:10;height:20" coordorigin="4907,-3228" coordsize="10,20">
              <v:shape style="position:absolute;left:4907;top:-3228;width:10;height:20" coordorigin="4907,-3228" coordsize="10,20" path="m4907,-3209l4916,-3209,4916,-3228,4907,-3228,4907,-3209xe" filled="true" fillcolor="#000000" stroked="false">
                <v:path arrowok="t"/>
                <v:fill type="solid"/>
              </v:shape>
            </v:group>
            <v:group style="position:absolute;left:4907;top:-3209;width:10;height:20" coordorigin="4907,-3209" coordsize="10,20">
              <v:shape style="position:absolute;left:4907;top:-3209;width:10;height:20" coordorigin="4907,-3209" coordsize="10,20" path="m4907,-3190l4916,-3190,4916,-3209,4907,-3209,4907,-3190xe" filled="true" fillcolor="#000000" stroked="false">
                <v:path arrowok="t"/>
                <v:fill type="solid"/>
              </v:shape>
            </v:group>
            <v:group style="position:absolute;left:4907;top:-3190;width:10;height:20" coordorigin="4907,-3190" coordsize="10,20">
              <v:shape style="position:absolute;left:4907;top:-3190;width:10;height:20" coordorigin="4907,-3190" coordsize="10,20" path="m4907,-3170l4916,-3170,4916,-3190,4907,-3190,4907,-3170xe" filled="true" fillcolor="#000000" stroked="false">
                <v:path arrowok="t"/>
                <v:fill type="solid"/>
              </v:shape>
            </v:group>
            <v:group style="position:absolute;left:4907;top:-3170;width:10;height:20" coordorigin="4907,-3170" coordsize="10,20">
              <v:shape style="position:absolute;left:4907;top:-3170;width:10;height:20" coordorigin="4907,-3170" coordsize="10,20" path="m4907,-3151l4916,-3151,4916,-3170,4907,-3170,4907,-3151xe" filled="true" fillcolor="#000000" stroked="false">
                <v:path arrowok="t"/>
                <v:fill type="solid"/>
              </v:shape>
            </v:group>
            <v:group style="position:absolute;left:4907;top:-3151;width:10;height:20" coordorigin="4907,-3151" coordsize="10,20">
              <v:shape style="position:absolute;left:4907;top:-3151;width:10;height:20" coordorigin="4907,-3151" coordsize="10,20" path="m4907,-3132l4916,-3132,4916,-3151,4907,-3151,4907,-3132xe" filled="true" fillcolor="#000000" stroked="false">
                <v:path arrowok="t"/>
                <v:fill type="solid"/>
              </v:shape>
            </v:group>
            <v:group style="position:absolute;left:4907;top:-3132;width:10;height:20" coordorigin="4907,-3132" coordsize="10,20">
              <v:shape style="position:absolute;left:4907;top:-3132;width:10;height:20" coordorigin="4907,-3132" coordsize="10,20" path="m4907,-3113l4916,-3113,4916,-3132,4907,-3132,4907,-3113xe" filled="true" fillcolor="#000000" stroked="false">
                <v:path arrowok="t"/>
                <v:fill type="solid"/>
              </v:shape>
            </v:group>
            <v:group style="position:absolute;left:4907;top:-3113;width:10;height:20" coordorigin="4907,-3113" coordsize="10,20">
              <v:shape style="position:absolute;left:4907;top:-3113;width:10;height:20" coordorigin="4907,-3113" coordsize="10,20" path="m4907,-3094l4916,-3094,4916,-3113,4907,-3113,4907,-3094xe" filled="true" fillcolor="#000000" stroked="false">
                <v:path arrowok="t"/>
                <v:fill type="solid"/>
              </v:shape>
            </v:group>
            <v:group style="position:absolute;left:4907;top:-3094;width:10;height:20" coordorigin="4907,-3094" coordsize="10,20">
              <v:shape style="position:absolute;left:4907;top:-3094;width:10;height:20" coordorigin="4907,-3094" coordsize="10,20" path="m4907,-3074l4916,-3074,4916,-3094,4907,-3094,4907,-3074xe" filled="true" fillcolor="#000000" stroked="false">
                <v:path arrowok="t"/>
                <v:fill type="solid"/>
              </v:shape>
            </v:group>
            <v:group style="position:absolute;left:4907;top:-3074;width:10;height:20" coordorigin="4907,-3074" coordsize="10,20">
              <v:shape style="position:absolute;left:4907;top:-3074;width:10;height:20" coordorigin="4907,-3074" coordsize="10,20" path="m4907,-3055l4916,-3055,4916,-3074,4907,-3074,4907,-3055xe" filled="true" fillcolor="#000000" stroked="false">
                <v:path arrowok="t"/>
                <v:fill type="solid"/>
              </v:shape>
            </v:group>
            <v:group style="position:absolute;left:4907;top:-3055;width:10;height:20" coordorigin="4907,-3055" coordsize="10,20">
              <v:shape style="position:absolute;left:4907;top:-3055;width:10;height:20" coordorigin="4907,-3055" coordsize="10,20" path="m4907,-3036l4916,-3036,4916,-3055,4907,-3055,4907,-3036xe" filled="true" fillcolor="#000000" stroked="false">
                <v:path arrowok="t"/>
                <v:fill type="solid"/>
              </v:shape>
            </v:group>
            <v:group style="position:absolute;left:4907;top:-3036;width:10;height:20" coordorigin="4907,-3036" coordsize="10,20">
              <v:shape style="position:absolute;left:4907;top:-3036;width:10;height:20" coordorigin="4907,-3036" coordsize="10,20" path="m4907,-3017l4916,-3017,4916,-3036,4907,-3036,4907,-3017xe" filled="true" fillcolor="#000000" stroked="false">
                <v:path arrowok="t"/>
                <v:fill type="solid"/>
              </v:shape>
            </v:group>
            <v:group style="position:absolute;left:4907;top:-3017;width:10;height:20" coordorigin="4907,-3017" coordsize="10,20">
              <v:shape style="position:absolute;left:4907;top:-3017;width:10;height:20" coordorigin="4907,-3017" coordsize="10,20" path="m4907,-2998l4916,-2998,4916,-3017,4907,-3017,4907,-2998xe" filled="true" fillcolor="#000000" stroked="false">
                <v:path arrowok="t"/>
                <v:fill type="solid"/>
              </v:shape>
            </v:group>
            <v:group style="position:absolute;left:4907;top:-2998;width:10;height:20" coordorigin="4907,-2998" coordsize="10,20">
              <v:shape style="position:absolute;left:4907;top:-2998;width:10;height:20" coordorigin="4907,-2998" coordsize="10,20" path="m4907,-2978l4916,-2978,4916,-2998,4907,-2998,4907,-2978xe" filled="true" fillcolor="#000000" stroked="false">
                <v:path arrowok="t"/>
                <v:fill type="solid"/>
              </v:shape>
            </v:group>
            <v:group style="position:absolute;left:4907;top:-2978;width:10;height:20" coordorigin="4907,-2978" coordsize="10,20">
              <v:shape style="position:absolute;left:4907;top:-2978;width:10;height:20" coordorigin="4907,-2978" coordsize="10,20" path="m4907,-2959l4916,-2959,4916,-2978,4907,-2978,4907,-2959xe" filled="true" fillcolor="#000000" stroked="false">
                <v:path arrowok="t"/>
                <v:fill type="solid"/>
              </v:shape>
            </v:group>
            <v:group style="position:absolute;left:4907;top:-2959;width:10;height:20" coordorigin="4907,-2959" coordsize="10,20">
              <v:shape style="position:absolute;left:4907;top:-2959;width:10;height:20" coordorigin="4907,-2959" coordsize="10,20" path="m4907,-2940l4916,-2940,4916,-2959,4907,-2959,4907,-2940xe" filled="true" fillcolor="#000000" stroked="false">
                <v:path arrowok="t"/>
                <v:fill type="solid"/>
              </v:shape>
            </v:group>
            <v:group style="position:absolute;left:4907;top:-2940;width:10;height:20" coordorigin="4907,-2940" coordsize="10,20">
              <v:shape style="position:absolute;left:4907;top:-2940;width:10;height:20" coordorigin="4907,-2940" coordsize="10,20" path="m4907,-2921l4916,-2921,4916,-2940,4907,-2940,4907,-2921xe" filled="true" fillcolor="#000000" stroked="false">
                <v:path arrowok="t"/>
                <v:fill type="solid"/>
              </v:shape>
            </v:group>
            <v:group style="position:absolute;left:4907;top:-2921;width:10;height:20" coordorigin="4907,-2921" coordsize="10,20">
              <v:shape style="position:absolute;left:4907;top:-2921;width:10;height:20" coordorigin="4907,-2921" coordsize="10,20" path="m4907,-2902l4916,-2902,4916,-2921,4907,-2921,4907,-2902xe" filled="true" fillcolor="#000000" stroked="false">
                <v:path arrowok="t"/>
                <v:fill type="solid"/>
              </v:shape>
            </v:group>
            <v:group style="position:absolute;left:4907;top:-2902;width:10;height:20" coordorigin="4907,-2902" coordsize="10,20">
              <v:shape style="position:absolute;left:4907;top:-2902;width:10;height:20" coordorigin="4907,-2902" coordsize="10,20" path="m4907,-2882l4916,-2882,4916,-2902,4907,-2902,4907,-2882xe" filled="true" fillcolor="#000000" stroked="false">
                <v:path arrowok="t"/>
                <v:fill type="solid"/>
              </v:shape>
            </v:group>
            <v:group style="position:absolute;left:4907;top:-2882;width:10;height:20" coordorigin="4907,-2882" coordsize="10,20">
              <v:shape style="position:absolute;left:4907;top:-2882;width:10;height:20" coordorigin="4907,-2882" coordsize="10,20" path="m4907,-2863l4916,-2863,4916,-2882,4907,-2882,4907,-2863xe" filled="true" fillcolor="#000000" stroked="false">
                <v:path arrowok="t"/>
                <v:fill type="solid"/>
              </v:shape>
            </v:group>
            <v:group style="position:absolute;left:4907;top:-2863;width:10;height:20" coordorigin="4907,-2863" coordsize="10,20">
              <v:shape style="position:absolute;left:4907;top:-2863;width:10;height:20" coordorigin="4907,-2863" coordsize="10,20" path="m4907,-2844l4916,-2844,4916,-2863,4907,-2863,4907,-2844xe" filled="true" fillcolor="#000000" stroked="false">
                <v:path arrowok="t"/>
                <v:fill type="solid"/>
              </v:shape>
            </v:group>
            <v:group style="position:absolute;left:4907;top:-2844;width:10;height:20" coordorigin="4907,-2844" coordsize="10,20">
              <v:shape style="position:absolute;left:4907;top:-2844;width:10;height:20" coordorigin="4907,-2844" coordsize="10,20" path="m4907,-2825l4916,-2825,4916,-2844,4907,-2844,4907,-2825xe" filled="true" fillcolor="#000000" stroked="false">
                <v:path arrowok="t"/>
                <v:fill type="solid"/>
              </v:shape>
            </v:group>
            <v:group style="position:absolute;left:4907;top:-2825;width:10;height:20" coordorigin="4907,-2825" coordsize="10,20">
              <v:shape style="position:absolute;left:4907;top:-2825;width:10;height:20" coordorigin="4907,-2825" coordsize="10,20" path="m4907,-2806l4916,-2806,4916,-2825,4907,-2825,4907,-2806xe" filled="true" fillcolor="#000000" stroked="false">
                <v:path arrowok="t"/>
                <v:fill type="solid"/>
              </v:shape>
            </v:group>
            <v:group style="position:absolute;left:4907;top:-2806;width:10;height:20" coordorigin="4907,-2806" coordsize="10,20">
              <v:shape style="position:absolute;left:4907;top:-2806;width:10;height:20" coordorigin="4907,-2806" coordsize="10,20" path="m4907,-2786l4916,-2786,4916,-2806,4907,-2806,4907,-2786xe" filled="true" fillcolor="#000000" stroked="false">
                <v:path arrowok="t"/>
                <v:fill type="solid"/>
              </v:shape>
            </v:group>
            <v:group style="position:absolute;left:4907;top:-2786;width:10;height:20" coordorigin="4907,-2786" coordsize="10,20">
              <v:shape style="position:absolute;left:4907;top:-2786;width:10;height:20" coordorigin="4907,-2786" coordsize="10,20" path="m4907,-2767l4916,-2767,4916,-2786,4907,-2786,4907,-2767xe" filled="true" fillcolor="#000000" stroked="false">
                <v:path arrowok="t"/>
                <v:fill type="solid"/>
              </v:shape>
            </v:group>
            <v:group style="position:absolute;left:4907;top:-2767;width:10;height:20" coordorigin="4907,-2767" coordsize="10,20">
              <v:shape style="position:absolute;left:4907;top:-2767;width:10;height:20" coordorigin="4907,-2767" coordsize="10,20" path="m4907,-2748l4916,-2748,4916,-2767,4907,-2767,4907,-2748xe" filled="true" fillcolor="#000000" stroked="false">
                <v:path arrowok="t"/>
                <v:fill type="solid"/>
              </v:shape>
            </v:group>
            <v:group style="position:absolute;left:4907;top:-2748;width:10;height:20" coordorigin="4907,-2748" coordsize="10,20">
              <v:shape style="position:absolute;left:4907;top:-2748;width:10;height:20" coordorigin="4907,-2748" coordsize="10,20" path="m4907,-2729l4916,-2729,4916,-2748,4907,-2748,4907,-2729xe" filled="true" fillcolor="#000000" stroked="false">
                <v:path arrowok="t"/>
                <v:fill type="solid"/>
              </v:shape>
            </v:group>
            <v:group style="position:absolute;left:4907;top:-2729;width:10;height:20" coordorigin="4907,-2729" coordsize="10,20">
              <v:shape style="position:absolute;left:4907;top:-2729;width:10;height:20" coordorigin="4907,-2729" coordsize="10,20" path="m4907,-2710l4916,-2710,4916,-2729,4907,-2729,4907,-2710xe" filled="true" fillcolor="#000000" stroked="false">
                <v:path arrowok="t"/>
                <v:fill type="solid"/>
              </v:shape>
            </v:group>
            <v:group style="position:absolute;left:4907;top:-2710;width:10;height:20" coordorigin="4907,-2710" coordsize="10,20">
              <v:shape style="position:absolute;left:4907;top:-2710;width:10;height:20" coordorigin="4907,-2710" coordsize="10,20" path="m4907,-2690l4916,-2690,4916,-2710,4907,-2710,4907,-2690xe" filled="true" fillcolor="#000000" stroked="false">
                <v:path arrowok="t"/>
                <v:fill type="solid"/>
              </v:shape>
            </v:group>
            <v:group style="position:absolute;left:4907;top:-2690;width:10;height:20" coordorigin="4907,-2690" coordsize="10,20">
              <v:shape style="position:absolute;left:4907;top:-2690;width:10;height:20" coordorigin="4907,-2690" coordsize="10,20" path="m4907,-2671l4916,-2671,4916,-2690,4907,-2690,4907,-2671xe" filled="true" fillcolor="#000000" stroked="false">
                <v:path arrowok="t"/>
                <v:fill type="solid"/>
              </v:shape>
            </v:group>
            <v:group style="position:absolute;left:4907;top:-2671;width:10;height:20" coordorigin="4907,-2671" coordsize="10,20">
              <v:shape style="position:absolute;left:4907;top:-2671;width:10;height:20" coordorigin="4907,-2671" coordsize="10,20" path="m4907,-2652l4916,-2652,4916,-2671,4907,-2671,4907,-2652xe" filled="true" fillcolor="#000000" stroked="false">
                <v:path arrowok="t"/>
                <v:fill type="solid"/>
              </v:shape>
            </v:group>
            <v:group style="position:absolute;left:4907;top:-2652;width:10;height:20" coordorigin="4907,-2652" coordsize="10,20">
              <v:shape style="position:absolute;left:4907;top:-2652;width:10;height:20" coordorigin="4907,-2652" coordsize="10,20" path="m4907,-2633l4916,-2633,4916,-2652,4907,-2652,4907,-2633xe" filled="true" fillcolor="#000000" stroked="false">
                <v:path arrowok="t"/>
                <v:fill type="solid"/>
              </v:shape>
            </v:group>
            <v:group style="position:absolute;left:4907;top:-2633;width:10;height:20" coordorigin="4907,-2633" coordsize="10,20">
              <v:shape style="position:absolute;left:4907;top:-2633;width:10;height:20" coordorigin="4907,-2633" coordsize="10,20" path="m4907,-2614l4916,-2614,4916,-2633,4907,-2633,4907,-2614xe" filled="true" fillcolor="#000000" stroked="false">
                <v:path arrowok="t"/>
                <v:fill type="solid"/>
              </v:shape>
            </v:group>
            <v:group style="position:absolute;left:4907;top:-2614;width:10;height:20" coordorigin="4907,-2614" coordsize="10,20">
              <v:shape style="position:absolute;left:4907;top:-2614;width:10;height:20" coordorigin="4907,-2614" coordsize="10,20" path="m4907,-2594l4916,-2594,4916,-2614,4907,-2614,4907,-2594xe" filled="true" fillcolor="#000000" stroked="false">
                <v:path arrowok="t"/>
                <v:fill type="solid"/>
              </v:shape>
            </v:group>
            <v:group style="position:absolute;left:4907;top:-2594;width:10;height:20" coordorigin="4907,-2594" coordsize="10,20">
              <v:shape style="position:absolute;left:4907;top:-2594;width:10;height:20" coordorigin="4907,-2594" coordsize="10,20" path="m4907,-2575l4916,-2575,4916,-2594,4907,-2594,4907,-2575xe" filled="true" fillcolor="#000000" stroked="false">
                <v:path arrowok="t"/>
                <v:fill type="solid"/>
              </v:shape>
            </v:group>
            <v:group style="position:absolute;left:4907;top:-2575;width:10;height:20" coordorigin="4907,-2575" coordsize="10,20">
              <v:shape style="position:absolute;left:4907;top:-2575;width:10;height:20" coordorigin="4907,-2575" coordsize="10,20" path="m4907,-2556l4916,-2556,4916,-2575,4907,-2575,4907,-2556xe" filled="true" fillcolor="#000000" stroked="false">
                <v:path arrowok="t"/>
                <v:fill type="solid"/>
              </v:shape>
            </v:group>
            <v:group style="position:absolute;left:4907;top:-2556;width:10;height:20" coordorigin="4907,-2556" coordsize="10,20">
              <v:shape style="position:absolute;left:4907;top:-2556;width:10;height:20" coordorigin="4907,-2556" coordsize="10,20" path="m4907,-2537l4916,-2537,4916,-2556,4907,-2556,4907,-2537xe" filled="true" fillcolor="#000000" stroked="false">
                <v:path arrowok="t"/>
                <v:fill type="solid"/>
              </v:shape>
            </v:group>
            <v:group style="position:absolute;left:4907;top:-2537;width:10;height:20" coordorigin="4907,-2537" coordsize="10,20">
              <v:shape style="position:absolute;left:4907;top:-2537;width:10;height:20" coordorigin="4907,-2537" coordsize="10,20" path="m4907,-2518l4916,-2518,4916,-2537,4907,-2537,4907,-2518xe" filled="true" fillcolor="#000000" stroked="false">
                <v:path arrowok="t"/>
                <v:fill type="solid"/>
              </v:shape>
            </v:group>
            <v:group style="position:absolute;left:4907;top:-2518;width:10;height:20" coordorigin="4907,-2518" coordsize="10,20">
              <v:shape style="position:absolute;left:4907;top:-2518;width:10;height:20" coordorigin="4907,-2518" coordsize="10,20" path="m4907,-2498l4916,-2498,4916,-2518,4907,-2518,4907,-2498xe" filled="true" fillcolor="#000000" stroked="false">
                <v:path arrowok="t"/>
                <v:fill type="solid"/>
              </v:shape>
            </v:group>
            <v:group style="position:absolute;left:4907;top:-2498;width:10;height:20" coordorigin="4907,-2498" coordsize="10,20">
              <v:shape style="position:absolute;left:4907;top:-2498;width:10;height:20" coordorigin="4907,-2498" coordsize="10,20" path="m4907,-2479l4916,-2479,4916,-2498,4907,-2498,4907,-2479xe" filled="true" fillcolor="#000000" stroked="false">
                <v:path arrowok="t"/>
                <v:fill type="solid"/>
              </v:shape>
            </v:group>
            <v:group style="position:absolute;left:4907;top:-2479;width:10;height:20" coordorigin="4907,-2479" coordsize="10,20">
              <v:shape style="position:absolute;left:4907;top:-2479;width:10;height:20" coordorigin="4907,-2479" coordsize="10,20" path="m4907,-2460l4916,-2460,4916,-2479,4907,-2479,4907,-2460xe" filled="true" fillcolor="#000000" stroked="false">
                <v:path arrowok="t"/>
                <v:fill type="solid"/>
              </v:shape>
            </v:group>
            <v:group style="position:absolute;left:4907;top:-2460;width:10;height:20" coordorigin="4907,-2460" coordsize="10,20">
              <v:shape style="position:absolute;left:4907;top:-2460;width:10;height:20" coordorigin="4907,-2460" coordsize="10,20" path="m4907,-2441l4916,-2441,4916,-2460,4907,-2460,4907,-2441xe" filled="true" fillcolor="#000000" stroked="false">
                <v:path arrowok="t"/>
                <v:fill type="solid"/>
              </v:shape>
            </v:group>
            <v:group style="position:absolute;left:4907;top:-2441;width:10;height:20" coordorigin="4907,-2441" coordsize="10,20">
              <v:shape style="position:absolute;left:4907;top:-2441;width:10;height:20" coordorigin="4907,-2441" coordsize="10,20" path="m4907,-2422l4916,-2422,4916,-2441,4907,-2441,4907,-2422xe" filled="true" fillcolor="#000000" stroked="false">
                <v:path arrowok="t"/>
                <v:fill type="solid"/>
              </v:shape>
            </v:group>
            <v:group style="position:absolute;left:4907;top:-2422;width:10;height:20" coordorigin="4907,-2422" coordsize="10,20">
              <v:shape style="position:absolute;left:4907;top:-2422;width:10;height:20" coordorigin="4907,-2422" coordsize="10,20" path="m4907,-2402l4916,-2402,4916,-2422,4907,-2422,4907,-2402xe" filled="true" fillcolor="#000000" stroked="false">
                <v:path arrowok="t"/>
                <v:fill type="solid"/>
              </v:shape>
            </v:group>
            <v:group style="position:absolute;left:4907;top:-2402;width:10;height:20" coordorigin="4907,-2402" coordsize="10,20">
              <v:shape style="position:absolute;left:4907;top:-2402;width:10;height:20" coordorigin="4907,-2402" coordsize="10,20" path="m4907,-2383l4916,-2383,4916,-2402,4907,-2402,4907,-2383xe" filled="true" fillcolor="#000000" stroked="false">
                <v:path arrowok="t"/>
                <v:fill type="solid"/>
              </v:shape>
            </v:group>
            <v:group style="position:absolute;left:4907;top:-2383;width:10;height:20" coordorigin="4907,-2383" coordsize="10,20">
              <v:shape style="position:absolute;left:4907;top:-2383;width:10;height:20" coordorigin="4907,-2383" coordsize="10,20" path="m4907,-2364l4916,-2364,4916,-2383,4907,-2383,4907,-2364xe" filled="true" fillcolor="#000000" stroked="false">
                <v:path arrowok="t"/>
                <v:fill type="solid"/>
              </v:shape>
            </v:group>
            <v:group style="position:absolute;left:4907;top:-2364;width:10;height:20" coordorigin="4907,-2364" coordsize="10,20">
              <v:shape style="position:absolute;left:4907;top:-2364;width:10;height:20" coordorigin="4907,-2364" coordsize="10,20" path="m4907,-2345l4916,-2345,4916,-2364,4907,-2364,4907,-2345xe" filled="true" fillcolor="#000000" stroked="false">
                <v:path arrowok="t"/>
                <v:fill type="solid"/>
              </v:shape>
            </v:group>
            <v:group style="position:absolute;left:4907;top:-2345;width:10;height:20" coordorigin="4907,-2345" coordsize="10,20">
              <v:shape style="position:absolute;left:4907;top:-2345;width:10;height:20" coordorigin="4907,-2345" coordsize="10,20" path="m4907,-2326l4916,-2326,4916,-2345,4907,-2345,4907,-2326xe" filled="true" fillcolor="#000000" stroked="false">
                <v:path arrowok="t"/>
                <v:fill type="solid"/>
              </v:shape>
            </v:group>
            <v:group style="position:absolute;left:4907;top:-2326;width:10;height:20" coordorigin="4907,-2326" coordsize="10,20">
              <v:shape style="position:absolute;left:4907;top:-2326;width:10;height:20" coordorigin="4907,-2326" coordsize="10,20" path="m4907,-2306l4916,-2306,4916,-2326,4907,-2326,4907,-2306xe" filled="true" fillcolor="#000000" stroked="false">
                <v:path arrowok="t"/>
                <v:fill type="solid"/>
              </v:shape>
            </v:group>
            <v:group style="position:absolute;left:4907;top:-2306;width:10;height:20" coordorigin="4907,-2306" coordsize="10,20">
              <v:shape style="position:absolute;left:4907;top:-2306;width:10;height:20" coordorigin="4907,-2306" coordsize="10,20" path="m4907,-2287l4916,-2287,4916,-2306,4907,-2306,4907,-2287xe" filled="true" fillcolor="#000000" stroked="false">
                <v:path arrowok="t"/>
                <v:fill type="solid"/>
              </v:shape>
            </v:group>
            <v:group style="position:absolute;left:4907;top:-2287;width:10;height:20" coordorigin="4907,-2287" coordsize="10,20">
              <v:shape style="position:absolute;left:4907;top:-2287;width:10;height:20" coordorigin="4907,-2287" coordsize="10,20" path="m4907,-2268l4916,-2268,4916,-2287,4907,-2287,4907,-2268xe" filled="true" fillcolor="#000000" stroked="false">
                <v:path arrowok="t"/>
                <v:fill type="solid"/>
              </v:shape>
            </v:group>
            <v:group style="position:absolute;left:4907;top:-2268;width:10;height:20" coordorigin="4907,-2268" coordsize="10,20">
              <v:shape style="position:absolute;left:4907;top:-2268;width:10;height:20" coordorigin="4907,-2268" coordsize="10,20" path="m4907,-2249l4916,-2249,4916,-2268,4907,-2268,4907,-2249xe" filled="true" fillcolor="#000000" stroked="false">
                <v:path arrowok="t"/>
                <v:fill type="solid"/>
              </v:shape>
            </v:group>
            <v:group style="position:absolute;left:4907;top:-2249;width:10;height:20" coordorigin="4907,-2249" coordsize="10,20">
              <v:shape style="position:absolute;left:4907;top:-2249;width:10;height:20" coordorigin="4907,-2249" coordsize="10,20" path="m4907,-2230l4916,-2230,4916,-2249,4907,-2249,4907,-2230xe" filled="true" fillcolor="#000000" stroked="false">
                <v:path arrowok="t"/>
                <v:fill type="solid"/>
              </v:shape>
            </v:group>
            <v:group style="position:absolute;left:4907;top:-2230;width:10;height:20" coordorigin="4907,-2230" coordsize="10,20">
              <v:shape style="position:absolute;left:4907;top:-2230;width:10;height:20" coordorigin="4907,-2230" coordsize="10,20" path="m4907,-2210l4916,-2210,4916,-2230,4907,-2230,4907,-2210xe" filled="true" fillcolor="#000000" stroked="false">
                <v:path arrowok="t"/>
                <v:fill type="solid"/>
              </v:shape>
            </v:group>
            <v:group style="position:absolute;left:4907;top:-2210;width:10;height:20" coordorigin="4907,-2210" coordsize="10,20">
              <v:shape style="position:absolute;left:4907;top:-2210;width:10;height:20" coordorigin="4907,-2210" coordsize="10,20" path="m4907,-2191l4916,-2191,4916,-2210,4907,-2210,4907,-2191xe" filled="true" fillcolor="#000000" stroked="false">
                <v:path arrowok="t"/>
                <v:fill type="solid"/>
              </v:shape>
            </v:group>
            <v:group style="position:absolute;left:4907;top:-2191;width:10;height:20" coordorigin="4907,-2191" coordsize="10,20">
              <v:shape style="position:absolute;left:4907;top:-2191;width:10;height:20" coordorigin="4907,-2191" coordsize="10,20" path="m4907,-2172l4916,-2172,4916,-2191,4907,-2191,4907,-2172xe" filled="true" fillcolor="#000000" stroked="false">
                <v:path arrowok="t"/>
                <v:fill type="solid"/>
              </v:shape>
            </v:group>
            <v:group style="position:absolute;left:4907;top:-2172;width:10;height:20" coordorigin="4907,-2172" coordsize="10,20">
              <v:shape style="position:absolute;left:4907;top:-2172;width:10;height:20" coordorigin="4907,-2172" coordsize="10,20" path="m4907,-2153l4916,-2153,4916,-2172,4907,-2172,4907,-2153xe" filled="true" fillcolor="#000000" stroked="false">
                <v:path arrowok="t"/>
                <v:fill type="solid"/>
              </v:shape>
            </v:group>
            <v:group style="position:absolute;left:4907;top:-2153;width:10;height:20" coordorigin="4907,-2153" coordsize="10,20">
              <v:shape style="position:absolute;left:4907;top:-2153;width:10;height:20" coordorigin="4907,-2153" coordsize="10,20" path="m4907,-2134l4916,-2134,4916,-2153,4907,-2153,4907,-2134xe" filled="true" fillcolor="#000000" stroked="false">
                <v:path arrowok="t"/>
                <v:fill type="solid"/>
              </v:shape>
            </v:group>
            <v:group style="position:absolute;left:4907;top:-2134;width:10;height:20" coordorigin="4907,-2134" coordsize="10,20">
              <v:shape style="position:absolute;left:4907;top:-2134;width:10;height:20" coordorigin="4907,-2134" coordsize="10,20" path="m4907,-2114l4916,-2114,4916,-2134,4907,-2134,4907,-2114xe" filled="true" fillcolor="#000000" stroked="false">
                <v:path arrowok="t"/>
                <v:fill type="solid"/>
              </v:shape>
            </v:group>
            <v:group style="position:absolute;left:4907;top:-2114;width:10;height:20" coordorigin="4907,-2114" coordsize="10,20">
              <v:shape style="position:absolute;left:4907;top:-2114;width:10;height:20" coordorigin="4907,-2114" coordsize="10,20" path="m4907,-2095l4916,-2095,4916,-2114,4907,-2114,4907,-2095xe" filled="true" fillcolor="#000000" stroked="false">
                <v:path arrowok="t"/>
                <v:fill type="solid"/>
              </v:shape>
            </v:group>
            <v:group style="position:absolute;left:4907;top:-2095;width:10;height:20" coordorigin="4907,-2095" coordsize="10,20">
              <v:shape style="position:absolute;left:4907;top:-2095;width:10;height:20" coordorigin="4907,-2095" coordsize="10,20" path="m4907,-2076l4916,-2076,4916,-2095,4907,-2095,4907,-2076xe" filled="true" fillcolor="#000000" stroked="false">
                <v:path arrowok="t"/>
                <v:fill type="solid"/>
              </v:shape>
            </v:group>
            <v:group style="position:absolute;left:4907;top:-2076;width:10;height:20" coordorigin="4907,-2076" coordsize="10,20">
              <v:shape style="position:absolute;left:4907;top:-2076;width:10;height:20" coordorigin="4907,-2076" coordsize="10,20" path="m4907,-2057l4916,-2057,4916,-2076,4907,-2076,4907,-2057xe" filled="true" fillcolor="#000000" stroked="false">
                <v:path arrowok="t"/>
                <v:fill type="solid"/>
              </v:shape>
            </v:group>
            <v:group style="position:absolute;left:4907;top:-2057;width:10;height:20" coordorigin="4907,-2057" coordsize="10,20">
              <v:shape style="position:absolute;left:4907;top:-2057;width:10;height:20" coordorigin="4907,-2057" coordsize="10,20" path="m4907,-2038l4916,-2038,4916,-2057,4907,-2057,4907,-2038xe" filled="true" fillcolor="#000000" stroked="false">
                <v:path arrowok="t"/>
                <v:fill type="solid"/>
              </v:shape>
            </v:group>
            <v:group style="position:absolute;left:4907;top:-2038;width:10;height:20" coordorigin="4907,-2038" coordsize="10,20">
              <v:shape style="position:absolute;left:4907;top:-2038;width:10;height:20" coordorigin="4907,-2038" coordsize="10,20" path="m4907,-2018l4916,-2018,4916,-2038,4907,-2038,4907,-2018xe" filled="true" fillcolor="#000000" stroked="false">
                <v:path arrowok="t"/>
                <v:fill type="solid"/>
              </v:shape>
            </v:group>
            <v:group style="position:absolute;left:4907;top:-2018;width:10;height:20" coordorigin="4907,-2018" coordsize="10,20">
              <v:shape style="position:absolute;left:4907;top:-2018;width:10;height:20" coordorigin="4907,-2018" coordsize="10,20" path="m4907,-1999l4916,-1999,4916,-2018,4907,-2018,4907,-1999xe" filled="true" fillcolor="#000000" stroked="false">
                <v:path arrowok="t"/>
                <v:fill type="solid"/>
              </v:shape>
            </v:group>
            <v:group style="position:absolute;left:4907;top:-1999;width:10;height:20" coordorigin="4907,-1999" coordsize="10,20">
              <v:shape style="position:absolute;left:4907;top:-1999;width:10;height:20" coordorigin="4907,-1999" coordsize="10,20" path="m4907,-1980l4916,-1980,4916,-1999,4907,-1999,4907,-1980xe" filled="true" fillcolor="#000000" stroked="false">
                <v:path arrowok="t"/>
                <v:fill type="solid"/>
              </v:shape>
            </v:group>
            <v:group style="position:absolute;left:6649;top:-3478;width:10;height:20" coordorigin="6649,-3478" coordsize="10,20">
              <v:shape style="position:absolute;left:6649;top:-3478;width:10;height:20" coordorigin="6649,-3478" coordsize="10,20" path="m6649,-3458l6659,-3458,6659,-3478,6649,-3478,6649,-3458xe" filled="true" fillcolor="#000000" stroked="false">
                <v:path arrowok="t"/>
                <v:fill type="solid"/>
              </v:shape>
            </v:group>
            <v:group style="position:absolute;left:6649;top:-3458;width:10;height:20" coordorigin="6649,-3458" coordsize="10,20">
              <v:shape style="position:absolute;left:6649;top:-3458;width:10;height:20" coordorigin="6649,-3458" coordsize="10,20" path="m6649,-3439l6659,-3439,6659,-3458,6649,-3458,6649,-3439xe" filled="true" fillcolor="#000000" stroked="false">
                <v:path arrowok="t"/>
                <v:fill type="solid"/>
              </v:shape>
            </v:group>
            <v:group style="position:absolute;left:6649;top:-3439;width:10;height:20" coordorigin="6649,-3439" coordsize="10,20">
              <v:shape style="position:absolute;left:6649;top:-3439;width:10;height:20" coordorigin="6649,-3439" coordsize="10,20" path="m6649,-3420l6659,-3420,6659,-3439,6649,-3439,6649,-3420xe" filled="true" fillcolor="#000000" stroked="false">
                <v:path arrowok="t"/>
                <v:fill type="solid"/>
              </v:shape>
            </v:group>
            <v:group style="position:absolute;left:6649;top:-3420;width:10;height:20" coordorigin="6649,-3420" coordsize="10,20">
              <v:shape style="position:absolute;left:6649;top:-3420;width:10;height:20" coordorigin="6649,-3420" coordsize="10,20" path="m6649,-3401l6659,-3401,6659,-3420,6649,-3420,6649,-3401xe" filled="true" fillcolor="#000000" stroked="false">
                <v:path arrowok="t"/>
                <v:fill type="solid"/>
              </v:shape>
            </v:group>
            <v:group style="position:absolute;left:6649;top:-3401;width:10;height:20" coordorigin="6649,-3401" coordsize="10,20">
              <v:shape style="position:absolute;left:6649;top:-3401;width:10;height:20" coordorigin="6649,-3401" coordsize="10,20" path="m6649,-3382l6659,-3382,6659,-3401,6649,-3401,6649,-3382xe" filled="true" fillcolor="#000000" stroked="false">
                <v:path arrowok="t"/>
                <v:fill type="solid"/>
              </v:shape>
            </v:group>
            <v:group style="position:absolute;left:6649;top:-3382;width:10;height:20" coordorigin="6649,-3382" coordsize="10,20">
              <v:shape style="position:absolute;left:6649;top:-3382;width:10;height:20" coordorigin="6649,-3382" coordsize="10,20" path="m6649,-3362l6659,-3362,6659,-3382,6649,-3382,6649,-3362xe" filled="true" fillcolor="#000000" stroked="false">
                <v:path arrowok="t"/>
                <v:fill type="solid"/>
              </v:shape>
            </v:group>
            <v:group style="position:absolute;left:6649;top:-3362;width:10;height:20" coordorigin="6649,-3362" coordsize="10,20">
              <v:shape style="position:absolute;left:6649;top:-3362;width:10;height:20" coordorigin="6649,-3362" coordsize="10,20" path="m6649,-3343l6659,-3343,6659,-3362,6649,-3362,6649,-3343xe" filled="true" fillcolor="#000000" stroked="false">
                <v:path arrowok="t"/>
                <v:fill type="solid"/>
              </v:shape>
            </v:group>
            <v:group style="position:absolute;left:6649;top:-3343;width:10;height:20" coordorigin="6649,-3343" coordsize="10,20">
              <v:shape style="position:absolute;left:6649;top:-3343;width:10;height:20" coordorigin="6649,-3343" coordsize="10,20" path="m6649,-3324l6659,-3324,6659,-3343,6649,-3343,6649,-3324xe" filled="true" fillcolor="#000000" stroked="false">
                <v:path arrowok="t"/>
                <v:fill type="solid"/>
              </v:shape>
            </v:group>
            <v:group style="position:absolute;left:6649;top:-3324;width:10;height:20" coordorigin="6649,-3324" coordsize="10,20">
              <v:shape style="position:absolute;left:6649;top:-3324;width:10;height:20" coordorigin="6649,-3324" coordsize="10,20" path="m6649,-3305l6659,-3305,6659,-3324,6649,-3324,6649,-3305xe" filled="true" fillcolor="#000000" stroked="false">
                <v:path arrowok="t"/>
                <v:fill type="solid"/>
              </v:shape>
            </v:group>
            <v:group style="position:absolute;left:6649;top:-3305;width:10;height:20" coordorigin="6649,-3305" coordsize="10,20">
              <v:shape style="position:absolute;left:6649;top:-3305;width:10;height:20" coordorigin="6649,-3305" coordsize="10,20" path="m6649,-3286l6659,-3286,6659,-3305,6649,-3305,6649,-3286xe" filled="true" fillcolor="#000000" stroked="false">
                <v:path arrowok="t"/>
                <v:fill type="solid"/>
              </v:shape>
            </v:group>
            <v:group style="position:absolute;left:6649;top:-3286;width:10;height:20" coordorigin="6649,-3286" coordsize="10,20">
              <v:shape style="position:absolute;left:6649;top:-3286;width:10;height:20" coordorigin="6649,-3286" coordsize="10,20" path="m6649,-3266l6659,-3266,6659,-3286,6649,-3286,6649,-3266xe" filled="true" fillcolor="#000000" stroked="false">
                <v:path arrowok="t"/>
                <v:fill type="solid"/>
              </v:shape>
            </v:group>
            <v:group style="position:absolute;left:6649;top:-3266;width:10;height:20" coordorigin="6649,-3266" coordsize="10,20">
              <v:shape style="position:absolute;left:6649;top:-3266;width:10;height:20" coordorigin="6649,-3266" coordsize="10,20" path="m6649,-3247l6659,-3247,6659,-3266,6649,-3266,6649,-3247xe" filled="true" fillcolor="#000000" stroked="false">
                <v:path arrowok="t"/>
                <v:fill type="solid"/>
              </v:shape>
            </v:group>
            <v:group style="position:absolute;left:6649;top:-3247;width:10;height:20" coordorigin="6649,-3247" coordsize="10,20">
              <v:shape style="position:absolute;left:6649;top:-3247;width:10;height:20" coordorigin="6649,-3247" coordsize="10,20" path="m6649,-3228l6659,-3228,6659,-3247,6649,-3247,6649,-3228xe" filled="true" fillcolor="#000000" stroked="false">
                <v:path arrowok="t"/>
                <v:fill type="solid"/>
              </v:shape>
            </v:group>
            <v:group style="position:absolute;left:6649;top:-3228;width:10;height:20" coordorigin="6649,-3228" coordsize="10,20">
              <v:shape style="position:absolute;left:6649;top:-3228;width:10;height:20" coordorigin="6649,-3228" coordsize="10,20" path="m6649,-3209l6659,-3209,6659,-3228,6649,-3228,6649,-3209xe" filled="true" fillcolor="#000000" stroked="false">
                <v:path arrowok="t"/>
                <v:fill type="solid"/>
              </v:shape>
            </v:group>
            <v:group style="position:absolute;left:6649;top:-3209;width:10;height:20" coordorigin="6649,-3209" coordsize="10,20">
              <v:shape style="position:absolute;left:6649;top:-3209;width:10;height:20" coordorigin="6649,-3209" coordsize="10,20" path="m6649,-3190l6659,-3190,6659,-3209,6649,-3209,6649,-3190xe" filled="true" fillcolor="#000000" stroked="false">
                <v:path arrowok="t"/>
                <v:fill type="solid"/>
              </v:shape>
            </v:group>
            <v:group style="position:absolute;left:6649;top:-3190;width:10;height:20" coordorigin="6649,-3190" coordsize="10,20">
              <v:shape style="position:absolute;left:6649;top:-3190;width:10;height:20" coordorigin="6649,-3190" coordsize="10,20" path="m6649,-3170l6659,-3170,6659,-3190,6649,-3190,6649,-3170xe" filled="true" fillcolor="#000000" stroked="false">
                <v:path arrowok="t"/>
                <v:fill type="solid"/>
              </v:shape>
            </v:group>
            <v:group style="position:absolute;left:6649;top:-3170;width:10;height:20" coordorigin="6649,-3170" coordsize="10,20">
              <v:shape style="position:absolute;left:6649;top:-3170;width:10;height:20" coordorigin="6649,-3170" coordsize="10,20" path="m6649,-3151l6659,-3151,6659,-3170,6649,-3170,6649,-3151xe" filled="true" fillcolor="#000000" stroked="false">
                <v:path arrowok="t"/>
                <v:fill type="solid"/>
              </v:shape>
            </v:group>
            <v:group style="position:absolute;left:6649;top:-3151;width:10;height:20" coordorigin="6649,-3151" coordsize="10,20">
              <v:shape style="position:absolute;left:6649;top:-3151;width:10;height:20" coordorigin="6649,-3151" coordsize="10,20" path="m6649,-3132l6659,-3132,6659,-3151,6649,-3151,6649,-3132xe" filled="true" fillcolor="#000000" stroked="false">
                <v:path arrowok="t"/>
                <v:fill type="solid"/>
              </v:shape>
            </v:group>
            <v:group style="position:absolute;left:6649;top:-3132;width:10;height:20" coordorigin="6649,-3132" coordsize="10,20">
              <v:shape style="position:absolute;left:6649;top:-3132;width:10;height:20" coordorigin="6649,-3132" coordsize="10,20" path="m6649,-3113l6659,-3113,6659,-3132,6649,-3132,6649,-3113xe" filled="true" fillcolor="#000000" stroked="false">
                <v:path arrowok="t"/>
                <v:fill type="solid"/>
              </v:shape>
            </v:group>
            <v:group style="position:absolute;left:6649;top:-3113;width:10;height:20" coordorigin="6649,-3113" coordsize="10,20">
              <v:shape style="position:absolute;left:6649;top:-3113;width:10;height:20" coordorigin="6649,-3113" coordsize="10,20" path="m6649,-3094l6659,-3094,6659,-3113,6649,-3113,6649,-3094xe" filled="true" fillcolor="#000000" stroked="false">
                <v:path arrowok="t"/>
                <v:fill type="solid"/>
              </v:shape>
            </v:group>
            <v:group style="position:absolute;left:6649;top:-3094;width:10;height:20" coordorigin="6649,-3094" coordsize="10,20">
              <v:shape style="position:absolute;left:6649;top:-3094;width:10;height:20" coordorigin="6649,-3094" coordsize="10,20" path="m6649,-3074l6659,-3074,6659,-3094,6649,-3094,6649,-3074xe" filled="true" fillcolor="#000000" stroked="false">
                <v:path arrowok="t"/>
                <v:fill type="solid"/>
              </v:shape>
            </v:group>
            <v:group style="position:absolute;left:6649;top:-3074;width:10;height:20" coordorigin="6649,-3074" coordsize="10,20">
              <v:shape style="position:absolute;left:6649;top:-3074;width:10;height:20" coordorigin="6649,-3074" coordsize="10,20" path="m6649,-3055l6659,-3055,6659,-3074,6649,-3074,6649,-3055xe" filled="true" fillcolor="#000000" stroked="false">
                <v:path arrowok="t"/>
                <v:fill type="solid"/>
              </v:shape>
            </v:group>
            <v:group style="position:absolute;left:6649;top:-3055;width:10;height:20" coordorigin="6649,-3055" coordsize="10,20">
              <v:shape style="position:absolute;left:6649;top:-3055;width:10;height:20" coordorigin="6649,-3055" coordsize="10,20" path="m6649,-3036l6659,-3036,6659,-3055,6649,-3055,6649,-3036xe" filled="true" fillcolor="#000000" stroked="false">
                <v:path arrowok="t"/>
                <v:fill type="solid"/>
              </v:shape>
            </v:group>
            <v:group style="position:absolute;left:6649;top:-3036;width:10;height:20" coordorigin="6649,-3036" coordsize="10,20">
              <v:shape style="position:absolute;left:6649;top:-3036;width:10;height:20" coordorigin="6649,-3036" coordsize="10,20" path="m6649,-3017l6659,-3017,6659,-3036,6649,-3036,6649,-3017xe" filled="true" fillcolor="#000000" stroked="false">
                <v:path arrowok="t"/>
                <v:fill type="solid"/>
              </v:shape>
            </v:group>
            <v:group style="position:absolute;left:6649;top:-3017;width:10;height:20" coordorigin="6649,-3017" coordsize="10,20">
              <v:shape style="position:absolute;left:6649;top:-3017;width:10;height:20" coordorigin="6649,-3017" coordsize="10,20" path="m6649,-2998l6659,-2998,6659,-3017,6649,-3017,6649,-2998xe" filled="true" fillcolor="#000000" stroked="false">
                <v:path arrowok="t"/>
                <v:fill type="solid"/>
              </v:shape>
            </v:group>
            <v:group style="position:absolute;left:6649;top:-2998;width:10;height:20" coordorigin="6649,-2998" coordsize="10,20">
              <v:shape style="position:absolute;left:6649;top:-2998;width:10;height:20" coordorigin="6649,-2998" coordsize="10,20" path="m6649,-2978l6659,-2978,6659,-2998,6649,-2998,6649,-2978xe" filled="true" fillcolor="#000000" stroked="false">
                <v:path arrowok="t"/>
                <v:fill type="solid"/>
              </v:shape>
            </v:group>
            <v:group style="position:absolute;left:6649;top:-2978;width:10;height:20" coordorigin="6649,-2978" coordsize="10,20">
              <v:shape style="position:absolute;left:6649;top:-2978;width:10;height:20" coordorigin="6649,-2978" coordsize="10,20" path="m6649,-2959l6659,-2959,6659,-2978,6649,-2978,6649,-2959xe" filled="true" fillcolor="#000000" stroked="false">
                <v:path arrowok="t"/>
                <v:fill type="solid"/>
              </v:shape>
            </v:group>
            <v:group style="position:absolute;left:6649;top:-2959;width:10;height:20" coordorigin="6649,-2959" coordsize="10,20">
              <v:shape style="position:absolute;left:6649;top:-2959;width:10;height:20" coordorigin="6649,-2959" coordsize="10,20" path="m6649,-2940l6659,-2940,6659,-2959,6649,-2959,6649,-2940xe" filled="true" fillcolor="#000000" stroked="false">
                <v:path arrowok="t"/>
                <v:fill type="solid"/>
              </v:shape>
            </v:group>
            <v:group style="position:absolute;left:6649;top:-2940;width:10;height:20" coordorigin="6649,-2940" coordsize="10,20">
              <v:shape style="position:absolute;left:6649;top:-2940;width:10;height:20" coordorigin="6649,-2940" coordsize="10,20" path="m6649,-2921l6659,-2921,6659,-2940,6649,-2940,6649,-2921xe" filled="true" fillcolor="#000000" stroked="false">
                <v:path arrowok="t"/>
                <v:fill type="solid"/>
              </v:shape>
            </v:group>
            <v:group style="position:absolute;left:6649;top:-2921;width:10;height:20" coordorigin="6649,-2921" coordsize="10,20">
              <v:shape style="position:absolute;left:6649;top:-2921;width:10;height:20" coordorigin="6649,-2921" coordsize="10,20" path="m6649,-2902l6659,-2902,6659,-2921,6649,-2921,6649,-2902xe" filled="true" fillcolor="#000000" stroked="false">
                <v:path arrowok="t"/>
                <v:fill type="solid"/>
              </v:shape>
            </v:group>
            <v:group style="position:absolute;left:6649;top:-2902;width:10;height:20" coordorigin="6649,-2902" coordsize="10,20">
              <v:shape style="position:absolute;left:6649;top:-2902;width:10;height:20" coordorigin="6649,-2902" coordsize="10,20" path="m6649,-2882l6659,-2882,6659,-2902,6649,-2902,6649,-2882xe" filled="true" fillcolor="#000000" stroked="false">
                <v:path arrowok="t"/>
                <v:fill type="solid"/>
              </v:shape>
            </v:group>
            <v:group style="position:absolute;left:6649;top:-2882;width:10;height:20" coordorigin="6649,-2882" coordsize="10,20">
              <v:shape style="position:absolute;left:6649;top:-2882;width:10;height:20" coordorigin="6649,-2882" coordsize="10,20" path="m6649,-2863l6659,-2863,6659,-2882,6649,-2882,6649,-2863xe" filled="true" fillcolor="#000000" stroked="false">
                <v:path arrowok="t"/>
                <v:fill type="solid"/>
              </v:shape>
            </v:group>
            <v:group style="position:absolute;left:6649;top:-2863;width:10;height:20" coordorigin="6649,-2863" coordsize="10,20">
              <v:shape style="position:absolute;left:6649;top:-2863;width:10;height:20" coordorigin="6649,-2863" coordsize="10,20" path="m6649,-2844l6659,-2844,6659,-2863,6649,-2863,6649,-2844xe" filled="true" fillcolor="#000000" stroked="false">
                <v:path arrowok="t"/>
                <v:fill type="solid"/>
              </v:shape>
            </v:group>
            <v:group style="position:absolute;left:6649;top:-2844;width:10;height:20" coordorigin="6649,-2844" coordsize="10,20">
              <v:shape style="position:absolute;left:6649;top:-2844;width:10;height:20" coordorigin="6649,-2844" coordsize="10,20" path="m6649,-2825l6659,-2825,6659,-2844,6649,-2844,6649,-2825xe" filled="true" fillcolor="#000000" stroked="false">
                <v:path arrowok="t"/>
                <v:fill type="solid"/>
              </v:shape>
            </v:group>
            <v:group style="position:absolute;left:6649;top:-2825;width:10;height:20" coordorigin="6649,-2825" coordsize="10,20">
              <v:shape style="position:absolute;left:6649;top:-2825;width:10;height:20" coordorigin="6649,-2825" coordsize="10,20" path="m6649,-2806l6659,-2806,6659,-2825,6649,-2825,6649,-2806xe" filled="true" fillcolor="#000000" stroked="false">
                <v:path arrowok="t"/>
                <v:fill type="solid"/>
              </v:shape>
            </v:group>
            <v:group style="position:absolute;left:6649;top:-2806;width:10;height:20" coordorigin="6649,-2806" coordsize="10,20">
              <v:shape style="position:absolute;left:6649;top:-2806;width:10;height:20" coordorigin="6649,-2806" coordsize="10,20" path="m6649,-2786l6659,-2786,6659,-2806,6649,-2806,6649,-2786xe" filled="true" fillcolor="#000000" stroked="false">
                <v:path arrowok="t"/>
                <v:fill type="solid"/>
              </v:shape>
            </v:group>
            <v:group style="position:absolute;left:6649;top:-2786;width:10;height:20" coordorigin="6649,-2786" coordsize="10,20">
              <v:shape style="position:absolute;left:6649;top:-2786;width:10;height:20" coordorigin="6649,-2786" coordsize="10,20" path="m6649,-2767l6659,-2767,6659,-2786,6649,-2786,6649,-2767xe" filled="true" fillcolor="#000000" stroked="false">
                <v:path arrowok="t"/>
                <v:fill type="solid"/>
              </v:shape>
            </v:group>
            <v:group style="position:absolute;left:6649;top:-2767;width:10;height:20" coordorigin="6649,-2767" coordsize="10,20">
              <v:shape style="position:absolute;left:6649;top:-2767;width:10;height:20" coordorigin="6649,-2767" coordsize="10,20" path="m6649,-2748l6659,-2748,6659,-2767,6649,-2767,6649,-2748xe" filled="true" fillcolor="#000000" stroked="false">
                <v:path arrowok="t"/>
                <v:fill type="solid"/>
              </v:shape>
            </v:group>
            <v:group style="position:absolute;left:6649;top:-2748;width:10;height:20" coordorigin="6649,-2748" coordsize="10,20">
              <v:shape style="position:absolute;left:6649;top:-2748;width:10;height:20" coordorigin="6649,-2748" coordsize="10,20" path="m6649,-2729l6659,-2729,6659,-2748,6649,-2748,6649,-2729xe" filled="true" fillcolor="#000000" stroked="false">
                <v:path arrowok="t"/>
                <v:fill type="solid"/>
              </v:shape>
            </v:group>
            <v:group style="position:absolute;left:6649;top:-2729;width:10;height:20" coordorigin="6649,-2729" coordsize="10,20">
              <v:shape style="position:absolute;left:6649;top:-2729;width:10;height:20" coordorigin="6649,-2729" coordsize="10,20" path="m6649,-2710l6659,-2710,6659,-2729,6649,-2729,6649,-2710xe" filled="true" fillcolor="#000000" stroked="false">
                <v:path arrowok="t"/>
                <v:fill type="solid"/>
              </v:shape>
            </v:group>
            <v:group style="position:absolute;left:6649;top:-2710;width:10;height:20" coordorigin="6649,-2710" coordsize="10,20">
              <v:shape style="position:absolute;left:6649;top:-2710;width:10;height:20" coordorigin="6649,-2710" coordsize="10,20" path="m6649,-2690l6659,-2690,6659,-2710,6649,-2710,6649,-2690xe" filled="true" fillcolor="#000000" stroked="false">
                <v:path arrowok="t"/>
                <v:fill type="solid"/>
              </v:shape>
            </v:group>
            <v:group style="position:absolute;left:6649;top:-2690;width:10;height:20" coordorigin="6649,-2690" coordsize="10,20">
              <v:shape style="position:absolute;left:6649;top:-2690;width:10;height:20" coordorigin="6649,-2690" coordsize="10,20" path="m6649,-2671l6659,-2671,6659,-2690,6649,-2690,6649,-2671xe" filled="true" fillcolor="#000000" stroked="false">
                <v:path arrowok="t"/>
                <v:fill type="solid"/>
              </v:shape>
            </v:group>
            <v:group style="position:absolute;left:6649;top:-2671;width:10;height:20" coordorigin="6649,-2671" coordsize="10,20">
              <v:shape style="position:absolute;left:6649;top:-2671;width:10;height:20" coordorigin="6649,-2671" coordsize="10,20" path="m6649,-2652l6659,-2652,6659,-2671,6649,-2671,6649,-2652xe" filled="true" fillcolor="#000000" stroked="false">
                <v:path arrowok="t"/>
                <v:fill type="solid"/>
              </v:shape>
            </v:group>
            <v:group style="position:absolute;left:6649;top:-2652;width:10;height:20" coordorigin="6649,-2652" coordsize="10,20">
              <v:shape style="position:absolute;left:6649;top:-2652;width:10;height:20" coordorigin="6649,-2652" coordsize="10,20" path="m6649,-2633l6659,-2633,6659,-2652,6649,-2652,6649,-2633xe" filled="true" fillcolor="#000000" stroked="false">
                <v:path arrowok="t"/>
                <v:fill type="solid"/>
              </v:shape>
            </v:group>
            <v:group style="position:absolute;left:6649;top:-2633;width:10;height:20" coordorigin="6649,-2633" coordsize="10,20">
              <v:shape style="position:absolute;left:6649;top:-2633;width:10;height:20" coordorigin="6649,-2633" coordsize="10,20" path="m6649,-2614l6659,-2614,6659,-2633,6649,-2633,6649,-2614xe" filled="true" fillcolor="#000000" stroked="false">
                <v:path arrowok="t"/>
                <v:fill type="solid"/>
              </v:shape>
            </v:group>
            <v:group style="position:absolute;left:6649;top:-2614;width:10;height:20" coordorigin="6649,-2614" coordsize="10,20">
              <v:shape style="position:absolute;left:6649;top:-2614;width:10;height:20" coordorigin="6649,-2614" coordsize="10,20" path="m6649,-2594l6659,-2594,6659,-2614,6649,-2614,6649,-2594xe" filled="true" fillcolor="#000000" stroked="false">
                <v:path arrowok="t"/>
                <v:fill type="solid"/>
              </v:shape>
            </v:group>
            <v:group style="position:absolute;left:6649;top:-2594;width:10;height:20" coordorigin="6649,-2594" coordsize="10,20">
              <v:shape style="position:absolute;left:6649;top:-2594;width:10;height:20" coordorigin="6649,-2594" coordsize="10,20" path="m6649,-2575l6659,-2575,6659,-2594,6649,-2594,6649,-2575xe" filled="true" fillcolor="#000000" stroked="false">
                <v:path arrowok="t"/>
                <v:fill type="solid"/>
              </v:shape>
            </v:group>
            <v:group style="position:absolute;left:6649;top:-2575;width:10;height:20" coordorigin="6649,-2575" coordsize="10,20">
              <v:shape style="position:absolute;left:6649;top:-2575;width:10;height:20" coordorigin="6649,-2575" coordsize="10,20" path="m6649,-2556l6659,-2556,6659,-2575,6649,-2575,6649,-2556xe" filled="true" fillcolor="#000000" stroked="false">
                <v:path arrowok="t"/>
                <v:fill type="solid"/>
              </v:shape>
            </v:group>
            <v:group style="position:absolute;left:6649;top:-2556;width:10;height:20" coordorigin="6649,-2556" coordsize="10,20">
              <v:shape style="position:absolute;left:6649;top:-2556;width:10;height:20" coordorigin="6649,-2556" coordsize="10,20" path="m6649,-2537l6659,-2537,6659,-2556,6649,-2556,6649,-2537xe" filled="true" fillcolor="#000000" stroked="false">
                <v:path arrowok="t"/>
                <v:fill type="solid"/>
              </v:shape>
            </v:group>
            <v:group style="position:absolute;left:6649;top:-2537;width:10;height:20" coordorigin="6649,-2537" coordsize="10,20">
              <v:shape style="position:absolute;left:6649;top:-2537;width:10;height:20" coordorigin="6649,-2537" coordsize="10,20" path="m6649,-2518l6659,-2518,6659,-2537,6649,-2537,6649,-2518xe" filled="true" fillcolor="#000000" stroked="false">
                <v:path arrowok="t"/>
                <v:fill type="solid"/>
              </v:shape>
            </v:group>
            <v:group style="position:absolute;left:6649;top:-2518;width:10;height:20" coordorigin="6649,-2518" coordsize="10,20">
              <v:shape style="position:absolute;left:6649;top:-2518;width:10;height:20" coordorigin="6649,-2518" coordsize="10,20" path="m6649,-2498l6659,-2498,6659,-2518,6649,-2518,6649,-2498xe" filled="true" fillcolor="#000000" stroked="false">
                <v:path arrowok="t"/>
                <v:fill type="solid"/>
              </v:shape>
            </v:group>
            <v:group style="position:absolute;left:6649;top:-2498;width:10;height:20" coordorigin="6649,-2498" coordsize="10,20">
              <v:shape style="position:absolute;left:6649;top:-2498;width:10;height:20" coordorigin="6649,-2498" coordsize="10,20" path="m6649,-2479l6659,-2479,6659,-2498,6649,-2498,6649,-2479xe" filled="true" fillcolor="#000000" stroked="false">
                <v:path arrowok="t"/>
                <v:fill type="solid"/>
              </v:shape>
            </v:group>
            <v:group style="position:absolute;left:6649;top:-2479;width:10;height:20" coordorigin="6649,-2479" coordsize="10,20">
              <v:shape style="position:absolute;left:6649;top:-2479;width:10;height:20" coordorigin="6649,-2479" coordsize="10,20" path="m6649,-2460l6659,-2460,6659,-2479,6649,-2479,6649,-2460xe" filled="true" fillcolor="#000000" stroked="false">
                <v:path arrowok="t"/>
                <v:fill type="solid"/>
              </v:shape>
            </v:group>
            <v:group style="position:absolute;left:6649;top:-2460;width:10;height:20" coordorigin="6649,-2460" coordsize="10,20">
              <v:shape style="position:absolute;left:6649;top:-2460;width:10;height:20" coordorigin="6649,-2460" coordsize="10,20" path="m6649,-2441l6659,-2441,6659,-2460,6649,-2460,6649,-2441xe" filled="true" fillcolor="#000000" stroked="false">
                <v:path arrowok="t"/>
                <v:fill type="solid"/>
              </v:shape>
            </v:group>
            <v:group style="position:absolute;left:6649;top:-2441;width:10;height:20" coordorigin="6649,-2441" coordsize="10,20">
              <v:shape style="position:absolute;left:6649;top:-2441;width:10;height:20" coordorigin="6649,-2441" coordsize="10,20" path="m6649,-2422l6659,-2422,6659,-2441,6649,-2441,6649,-2422xe" filled="true" fillcolor="#000000" stroked="false">
                <v:path arrowok="t"/>
                <v:fill type="solid"/>
              </v:shape>
            </v:group>
            <v:group style="position:absolute;left:6649;top:-2422;width:10;height:20" coordorigin="6649,-2422" coordsize="10,20">
              <v:shape style="position:absolute;left:6649;top:-2422;width:10;height:20" coordorigin="6649,-2422" coordsize="10,20" path="m6649,-2402l6659,-2402,6659,-2422,6649,-2422,6649,-2402xe" filled="true" fillcolor="#000000" stroked="false">
                <v:path arrowok="t"/>
                <v:fill type="solid"/>
              </v:shape>
            </v:group>
            <v:group style="position:absolute;left:6649;top:-2402;width:10;height:20" coordorigin="6649,-2402" coordsize="10,20">
              <v:shape style="position:absolute;left:6649;top:-2402;width:10;height:20" coordorigin="6649,-2402" coordsize="10,20" path="m6649,-2383l6659,-2383,6659,-2402,6649,-2402,6649,-2383xe" filled="true" fillcolor="#000000" stroked="false">
                <v:path arrowok="t"/>
                <v:fill type="solid"/>
              </v:shape>
            </v:group>
            <v:group style="position:absolute;left:6649;top:-2383;width:10;height:20" coordorigin="6649,-2383" coordsize="10,20">
              <v:shape style="position:absolute;left:6649;top:-2383;width:10;height:20" coordorigin="6649,-2383" coordsize="10,20" path="m6649,-2364l6659,-2364,6659,-2383,6649,-2383,6649,-2364xe" filled="true" fillcolor="#000000" stroked="false">
                <v:path arrowok="t"/>
                <v:fill type="solid"/>
              </v:shape>
            </v:group>
            <v:group style="position:absolute;left:6649;top:-2364;width:10;height:20" coordorigin="6649,-2364" coordsize="10,20">
              <v:shape style="position:absolute;left:6649;top:-2364;width:10;height:20" coordorigin="6649,-2364" coordsize="10,20" path="m6649,-2345l6659,-2345,6659,-2364,6649,-2364,6649,-2345xe" filled="true" fillcolor="#000000" stroked="false">
                <v:path arrowok="t"/>
                <v:fill type="solid"/>
              </v:shape>
            </v:group>
            <v:group style="position:absolute;left:6649;top:-2345;width:10;height:20" coordorigin="6649,-2345" coordsize="10,20">
              <v:shape style="position:absolute;left:6649;top:-2345;width:10;height:20" coordorigin="6649,-2345" coordsize="10,20" path="m6649,-2326l6659,-2326,6659,-2345,6649,-2345,6649,-2326xe" filled="true" fillcolor="#000000" stroked="false">
                <v:path arrowok="t"/>
                <v:fill type="solid"/>
              </v:shape>
            </v:group>
            <v:group style="position:absolute;left:6649;top:-2326;width:10;height:20" coordorigin="6649,-2326" coordsize="10,20">
              <v:shape style="position:absolute;left:6649;top:-2326;width:10;height:20" coordorigin="6649,-2326" coordsize="10,20" path="m6649,-2306l6659,-2306,6659,-2326,6649,-2326,6649,-2306xe" filled="true" fillcolor="#000000" stroked="false">
                <v:path arrowok="t"/>
                <v:fill type="solid"/>
              </v:shape>
            </v:group>
            <v:group style="position:absolute;left:6649;top:-2306;width:10;height:20" coordorigin="6649,-2306" coordsize="10,20">
              <v:shape style="position:absolute;left:6649;top:-2306;width:10;height:20" coordorigin="6649,-2306" coordsize="10,20" path="m6649,-2287l6659,-2287,6659,-2306,6649,-2306,6649,-2287xe" filled="true" fillcolor="#000000" stroked="false">
                <v:path arrowok="t"/>
                <v:fill type="solid"/>
              </v:shape>
            </v:group>
            <v:group style="position:absolute;left:6649;top:-2287;width:10;height:20" coordorigin="6649,-2287" coordsize="10,20">
              <v:shape style="position:absolute;left:6649;top:-2287;width:10;height:20" coordorigin="6649,-2287" coordsize="10,20" path="m6649,-2268l6659,-2268,6659,-2287,6649,-2287,6649,-2268xe" filled="true" fillcolor="#000000" stroked="false">
                <v:path arrowok="t"/>
                <v:fill type="solid"/>
              </v:shape>
            </v:group>
            <v:group style="position:absolute;left:6649;top:-2268;width:10;height:20" coordorigin="6649,-2268" coordsize="10,20">
              <v:shape style="position:absolute;left:6649;top:-2268;width:10;height:20" coordorigin="6649,-2268" coordsize="10,20" path="m6649,-2249l6659,-2249,6659,-2268,6649,-2268,6649,-2249xe" filled="true" fillcolor="#000000" stroked="false">
                <v:path arrowok="t"/>
                <v:fill type="solid"/>
              </v:shape>
            </v:group>
            <v:group style="position:absolute;left:6649;top:-2249;width:10;height:20" coordorigin="6649,-2249" coordsize="10,20">
              <v:shape style="position:absolute;left:6649;top:-2249;width:10;height:20" coordorigin="6649,-2249" coordsize="10,20" path="m6649,-2230l6659,-2230,6659,-2249,6649,-2249,6649,-2230xe" filled="true" fillcolor="#000000" stroked="false">
                <v:path arrowok="t"/>
                <v:fill type="solid"/>
              </v:shape>
            </v:group>
            <v:group style="position:absolute;left:6649;top:-2230;width:10;height:20" coordorigin="6649,-2230" coordsize="10,20">
              <v:shape style="position:absolute;left:6649;top:-2230;width:10;height:20" coordorigin="6649,-2230" coordsize="10,20" path="m6649,-2210l6659,-2210,6659,-2230,6649,-2230,6649,-2210xe" filled="true" fillcolor="#000000" stroked="false">
                <v:path arrowok="t"/>
                <v:fill type="solid"/>
              </v:shape>
            </v:group>
            <v:group style="position:absolute;left:6649;top:-2210;width:10;height:20" coordorigin="6649,-2210" coordsize="10,20">
              <v:shape style="position:absolute;left:6649;top:-2210;width:10;height:20" coordorigin="6649,-2210" coordsize="10,20" path="m6649,-2191l6659,-2191,6659,-2210,6649,-2210,6649,-2191xe" filled="true" fillcolor="#000000" stroked="false">
                <v:path arrowok="t"/>
                <v:fill type="solid"/>
              </v:shape>
            </v:group>
            <v:group style="position:absolute;left:6649;top:-2191;width:10;height:20" coordorigin="6649,-2191" coordsize="10,20">
              <v:shape style="position:absolute;left:6649;top:-2191;width:10;height:20" coordorigin="6649,-2191" coordsize="10,20" path="m6649,-2172l6659,-2172,6659,-2191,6649,-2191,6649,-2172xe" filled="true" fillcolor="#000000" stroked="false">
                <v:path arrowok="t"/>
                <v:fill type="solid"/>
              </v:shape>
            </v:group>
            <v:group style="position:absolute;left:6649;top:-2172;width:10;height:20" coordorigin="6649,-2172" coordsize="10,20">
              <v:shape style="position:absolute;left:6649;top:-2172;width:10;height:20" coordorigin="6649,-2172" coordsize="10,20" path="m6649,-2153l6659,-2153,6659,-2172,6649,-2172,6649,-2153xe" filled="true" fillcolor="#000000" stroked="false">
                <v:path arrowok="t"/>
                <v:fill type="solid"/>
              </v:shape>
            </v:group>
            <v:group style="position:absolute;left:6649;top:-2153;width:10;height:20" coordorigin="6649,-2153" coordsize="10,20">
              <v:shape style="position:absolute;left:6649;top:-2153;width:10;height:20" coordorigin="6649,-2153" coordsize="10,20" path="m6649,-2134l6659,-2134,6659,-2153,6649,-2153,6649,-2134xe" filled="true" fillcolor="#000000" stroked="false">
                <v:path arrowok="t"/>
                <v:fill type="solid"/>
              </v:shape>
            </v:group>
            <v:group style="position:absolute;left:6649;top:-2134;width:10;height:20" coordorigin="6649,-2134" coordsize="10,20">
              <v:shape style="position:absolute;left:6649;top:-2134;width:10;height:20" coordorigin="6649,-2134" coordsize="10,20" path="m6649,-2114l6659,-2114,6659,-2134,6649,-2134,6649,-2114xe" filled="true" fillcolor="#000000" stroked="false">
                <v:path arrowok="t"/>
                <v:fill type="solid"/>
              </v:shape>
            </v:group>
            <v:group style="position:absolute;left:6649;top:-2114;width:10;height:20" coordorigin="6649,-2114" coordsize="10,20">
              <v:shape style="position:absolute;left:6649;top:-2114;width:10;height:20" coordorigin="6649,-2114" coordsize="10,20" path="m6649,-2095l6659,-2095,6659,-2114,6649,-2114,6649,-2095xe" filled="true" fillcolor="#000000" stroked="false">
                <v:path arrowok="t"/>
                <v:fill type="solid"/>
              </v:shape>
            </v:group>
            <v:group style="position:absolute;left:6649;top:-2095;width:10;height:20" coordorigin="6649,-2095" coordsize="10,20">
              <v:shape style="position:absolute;left:6649;top:-2095;width:10;height:20" coordorigin="6649,-2095" coordsize="10,20" path="m6649,-2076l6659,-2076,6659,-2095,6649,-2095,6649,-2076xe" filled="true" fillcolor="#000000" stroked="false">
                <v:path arrowok="t"/>
                <v:fill type="solid"/>
              </v:shape>
            </v:group>
            <v:group style="position:absolute;left:6649;top:-2076;width:10;height:20" coordorigin="6649,-2076" coordsize="10,20">
              <v:shape style="position:absolute;left:6649;top:-2076;width:10;height:20" coordorigin="6649,-2076" coordsize="10,20" path="m6649,-2057l6659,-2057,6659,-2076,6649,-2076,6649,-2057xe" filled="true" fillcolor="#000000" stroked="false">
                <v:path arrowok="t"/>
                <v:fill type="solid"/>
              </v:shape>
            </v:group>
            <v:group style="position:absolute;left:6649;top:-2057;width:10;height:20" coordorigin="6649,-2057" coordsize="10,20">
              <v:shape style="position:absolute;left:6649;top:-2057;width:10;height:20" coordorigin="6649,-2057" coordsize="10,20" path="m6649,-2038l6659,-2038,6659,-2057,6649,-2057,6649,-2038xe" filled="true" fillcolor="#000000" stroked="false">
                <v:path arrowok="t"/>
                <v:fill type="solid"/>
              </v:shape>
            </v:group>
            <v:group style="position:absolute;left:6649;top:-2038;width:10;height:20" coordorigin="6649,-2038" coordsize="10,20">
              <v:shape style="position:absolute;left:6649;top:-2038;width:10;height:20" coordorigin="6649,-2038" coordsize="10,20" path="m6649,-2018l6659,-2018,6659,-2038,6649,-2038,6649,-2018xe" filled="true" fillcolor="#000000" stroked="false">
                <v:path arrowok="t"/>
                <v:fill type="solid"/>
              </v:shape>
            </v:group>
            <v:group style="position:absolute;left:6649;top:-2018;width:10;height:20" coordorigin="6649,-2018" coordsize="10,20">
              <v:shape style="position:absolute;left:6649;top:-2018;width:10;height:20" coordorigin="6649,-2018" coordsize="10,20" path="m6649,-1999l6659,-1999,6659,-2018,6649,-2018,6649,-1999xe" filled="true" fillcolor="#000000" stroked="false">
                <v:path arrowok="t"/>
                <v:fill type="solid"/>
              </v:shape>
            </v:group>
            <v:group style="position:absolute;left:6649;top:-1999;width:10;height:20" coordorigin="6649,-1999" coordsize="10,20">
              <v:shape style="position:absolute;left:6649;top:-1999;width:10;height:20" coordorigin="6649,-1999" coordsize="10,20" path="m6649,-1980l6659,-1980,6659,-1999,6649,-1999,6649,-1980xe" filled="true" fillcolor="#000000" stroked="false">
                <v:path arrowok="t"/>
                <v:fill type="solid"/>
              </v:shape>
            </v:group>
            <v:group style="position:absolute;left:8466;top:-3478;width:10;height:20" coordorigin="8466,-3478" coordsize="10,20">
              <v:shape style="position:absolute;left:8466;top:-3478;width:10;height:20" coordorigin="8466,-3478" coordsize="10,20" path="m8466,-3458l8476,-3458,8476,-3478,8466,-3478,8466,-3458xe" filled="true" fillcolor="#000000" stroked="false">
                <v:path arrowok="t"/>
                <v:fill type="solid"/>
              </v:shape>
            </v:group>
            <v:group style="position:absolute;left:8466;top:-3458;width:10;height:20" coordorigin="8466,-3458" coordsize="10,20">
              <v:shape style="position:absolute;left:8466;top:-3458;width:10;height:20" coordorigin="8466,-3458" coordsize="10,20" path="m8466,-3439l8476,-3439,8476,-3458,8466,-3458,8466,-3439xe" filled="true" fillcolor="#000000" stroked="false">
                <v:path arrowok="t"/>
                <v:fill type="solid"/>
              </v:shape>
            </v:group>
            <v:group style="position:absolute;left:8466;top:-3439;width:10;height:20" coordorigin="8466,-3439" coordsize="10,20">
              <v:shape style="position:absolute;left:8466;top:-3439;width:10;height:20" coordorigin="8466,-3439" coordsize="10,20" path="m8466,-3420l8476,-3420,8476,-3439,8466,-3439,8466,-3420xe" filled="true" fillcolor="#000000" stroked="false">
                <v:path arrowok="t"/>
                <v:fill type="solid"/>
              </v:shape>
            </v:group>
            <v:group style="position:absolute;left:8466;top:-3420;width:10;height:20" coordorigin="8466,-3420" coordsize="10,20">
              <v:shape style="position:absolute;left:8466;top:-3420;width:10;height:20" coordorigin="8466,-3420" coordsize="10,20" path="m8466,-3401l8476,-3401,8476,-3420,8466,-3420,8466,-3401xe" filled="true" fillcolor="#000000" stroked="false">
                <v:path arrowok="t"/>
                <v:fill type="solid"/>
              </v:shape>
            </v:group>
            <v:group style="position:absolute;left:8466;top:-3401;width:10;height:20" coordorigin="8466,-3401" coordsize="10,20">
              <v:shape style="position:absolute;left:8466;top:-3401;width:10;height:20" coordorigin="8466,-3401" coordsize="10,20" path="m8466,-3382l8476,-3382,8476,-3401,8466,-3401,8466,-3382xe" filled="true" fillcolor="#000000" stroked="false">
                <v:path arrowok="t"/>
                <v:fill type="solid"/>
              </v:shape>
            </v:group>
            <v:group style="position:absolute;left:8466;top:-3382;width:10;height:20" coordorigin="8466,-3382" coordsize="10,20">
              <v:shape style="position:absolute;left:8466;top:-3382;width:10;height:20" coordorigin="8466,-3382" coordsize="10,20" path="m8466,-3362l8476,-3362,8476,-3382,8466,-3382,8466,-3362xe" filled="true" fillcolor="#000000" stroked="false">
                <v:path arrowok="t"/>
                <v:fill type="solid"/>
              </v:shape>
            </v:group>
            <v:group style="position:absolute;left:8466;top:-3362;width:10;height:20" coordorigin="8466,-3362" coordsize="10,20">
              <v:shape style="position:absolute;left:8466;top:-3362;width:10;height:20" coordorigin="8466,-3362" coordsize="10,20" path="m8466,-3343l8476,-3343,8476,-3362,8466,-3362,8466,-3343xe" filled="true" fillcolor="#000000" stroked="false">
                <v:path arrowok="t"/>
                <v:fill type="solid"/>
              </v:shape>
            </v:group>
            <v:group style="position:absolute;left:8466;top:-3343;width:10;height:20" coordorigin="8466,-3343" coordsize="10,20">
              <v:shape style="position:absolute;left:8466;top:-3343;width:10;height:20" coordorigin="8466,-3343" coordsize="10,20" path="m8466,-3324l8476,-3324,8476,-3343,8466,-3343,8466,-3324xe" filled="true" fillcolor="#000000" stroked="false">
                <v:path arrowok="t"/>
                <v:fill type="solid"/>
              </v:shape>
            </v:group>
            <v:group style="position:absolute;left:8466;top:-3324;width:10;height:20" coordorigin="8466,-3324" coordsize="10,20">
              <v:shape style="position:absolute;left:8466;top:-3324;width:10;height:20" coordorigin="8466,-3324" coordsize="10,20" path="m8466,-3305l8476,-3305,8476,-3324,8466,-3324,8466,-3305xe" filled="true" fillcolor="#000000" stroked="false">
                <v:path arrowok="t"/>
                <v:fill type="solid"/>
              </v:shape>
            </v:group>
            <v:group style="position:absolute;left:8466;top:-3305;width:10;height:20" coordorigin="8466,-3305" coordsize="10,20">
              <v:shape style="position:absolute;left:8466;top:-3305;width:10;height:20" coordorigin="8466,-3305" coordsize="10,20" path="m8466,-3286l8476,-3286,8476,-3305,8466,-3305,8466,-3286xe" filled="true" fillcolor="#000000" stroked="false">
                <v:path arrowok="t"/>
                <v:fill type="solid"/>
              </v:shape>
            </v:group>
            <v:group style="position:absolute;left:8466;top:-3286;width:10;height:20" coordorigin="8466,-3286" coordsize="10,20">
              <v:shape style="position:absolute;left:8466;top:-3286;width:10;height:20" coordorigin="8466,-3286" coordsize="10,20" path="m8466,-3266l8476,-3266,8476,-3286,8466,-3286,8466,-3266xe" filled="true" fillcolor="#000000" stroked="false">
                <v:path arrowok="t"/>
                <v:fill type="solid"/>
              </v:shape>
            </v:group>
            <v:group style="position:absolute;left:8466;top:-3266;width:10;height:20" coordorigin="8466,-3266" coordsize="10,20">
              <v:shape style="position:absolute;left:8466;top:-3266;width:10;height:20" coordorigin="8466,-3266" coordsize="10,20" path="m8466,-3247l8476,-3247,8476,-3266,8466,-3266,8466,-3247xe" filled="true" fillcolor="#000000" stroked="false">
                <v:path arrowok="t"/>
                <v:fill type="solid"/>
              </v:shape>
            </v:group>
            <v:group style="position:absolute;left:8466;top:-3247;width:10;height:20" coordorigin="8466,-3247" coordsize="10,20">
              <v:shape style="position:absolute;left:8466;top:-3247;width:10;height:20" coordorigin="8466,-3247" coordsize="10,20" path="m8466,-3228l8476,-3228,8476,-3247,8466,-3247,8466,-3228xe" filled="true" fillcolor="#000000" stroked="false">
                <v:path arrowok="t"/>
                <v:fill type="solid"/>
              </v:shape>
            </v:group>
            <v:group style="position:absolute;left:8466;top:-3228;width:10;height:20" coordorigin="8466,-3228" coordsize="10,20">
              <v:shape style="position:absolute;left:8466;top:-3228;width:10;height:20" coordorigin="8466,-3228" coordsize="10,20" path="m8466,-3209l8476,-3209,8476,-3228,8466,-3228,8466,-3209xe" filled="true" fillcolor="#000000" stroked="false">
                <v:path arrowok="t"/>
                <v:fill type="solid"/>
              </v:shape>
            </v:group>
            <v:group style="position:absolute;left:8466;top:-3209;width:10;height:20" coordorigin="8466,-3209" coordsize="10,20">
              <v:shape style="position:absolute;left:8466;top:-3209;width:10;height:20" coordorigin="8466,-3209" coordsize="10,20" path="m8466,-3190l8476,-3190,8476,-3209,8466,-3209,8466,-3190xe" filled="true" fillcolor="#000000" stroked="false">
                <v:path arrowok="t"/>
                <v:fill type="solid"/>
              </v:shape>
            </v:group>
            <v:group style="position:absolute;left:8466;top:-3190;width:10;height:20" coordorigin="8466,-3190" coordsize="10,20">
              <v:shape style="position:absolute;left:8466;top:-3190;width:10;height:20" coordorigin="8466,-3190" coordsize="10,20" path="m8466,-3170l8476,-3170,8476,-3190,8466,-3190,8466,-3170xe" filled="true" fillcolor="#000000" stroked="false">
                <v:path arrowok="t"/>
                <v:fill type="solid"/>
              </v:shape>
            </v:group>
            <v:group style="position:absolute;left:8466;top:-3170;width:10;height:20" coordorigin="8466,-3170" coordsize="10,20">
              <v:shape style="position:absolute;left:8466;top:-3170;width:10;height:20" coordorigin="8466,-3170" coordsize="10,20" path="m8466,-3151l8476,-3151,8476,-3170,8466,-3170,8466,-3151xe" filled="true" fillcolor="#000000" stroked="false">
                <v:path arrowok="t"/>
                <v:fill type="solid"/>
              </v:shape>
            </v:group>
            <v:group style="position:absolute;left:8466;top:-3151;width:10;height:20" coordorigin="8466,-3151" coordsize="10,20">
              <v:shape style="position:absolute;left:8466;top:-3151;width:10;height:20" coordorigin="8466,-3151" coordsize="10,20" path="m8466,-3132l8476,-3132,8476,-3151,8466,-3151,8466,-3132xe" filled="true" fillcolor="#000000" stroked="false">
                <v:path arrowok="t"/>
                <v:fill type="solid"/>
              </v:shape>
            </v:group>
            <v:group style="position:absolute;left:8466;top:-3132;width:10;height:20" coordorigin="8466,-3132" coordsize="10,20">
              <v:shape style="position:absolute;left:8466;top:-3132;width:10;height:20" coordorigin="8466,-3132" coordsize="10,20" path="m8466,-3113l8476,-3113,8476,-3132,8466,-3132,8466,-3113xe" filled="true" fillcolor="#000000" stroked="false">
                <v:path arrowok="t"/>
                <v:fill type="solid"/>
              </v:shape>
            </v:group>
            <v:group style="position:absolute;left:8466;top:-3113;width:10;height:20" coordorigin="8466,-3113" coordsize="10,20">
              <v:shape style="position:absolute;left:8466;top:-3113;width:10;height:20" coordorigin="8466,-3113" coordsize="10,20" path="m8466,-3094l8476,-3094,8476,-3113,8466,-3113,8466,-3094xe" filled="true" fillcolor="#000000" stroked="false">
                <v:path arrowok="t"/>
                <v:fill type="solid"/>
              </v:shape>
            </v:group>
            <v:group style="position:absolute;left:8466;top:-3094;width:10;height:20" coordorigin="8466,-3094" coordsize="10,20">
              <v:shape style="position:absolute;left:8466;top:-3094;width:10;height:20" coordorigin="8466,-3094" coordsize="10,20" path="m8466,-3074l8476,-3074,8476,-3094,8466,-3094,8466,-3074xe" filled="true" fillcolor="#000000" stroked="false">
                <v:path arrowok="t"/>
                <v:fill type="solid"/>
              </v:shape>
            </v:group>
            <v:group style="position:absolute;left:8466;top:-3074;width:10;height:20" coordorigin="8466,-3074" coordsize="10,20">
              <v:shape style="position:absolute;left:8466;top:-3074;width:10;height:20" coordorigin="8466,-3074" coordsize="10,20" path="m8466,-3055l8476,-3055,8476,-3074,8466,-3074,8466,-3055xe" filled="true" fillcolor="#000000" stroked="false">
                <v:path arrowok="t"/>
                <v:fill type="solid"/>
              </v:shape>
            </v:group>
            <v:group style="position:absolute;left:8466;top:-3055;width:10;height:20" coordorigin="8466,-3055" coordsize="10,20">
              <v:shape style="position:absolute;left:8466;top:-3055;width:10;height:20" coordorigin="8466,-3055" coordsize="10,20" path="m8466,-3036l8476,-3036,8476,-3055,8466,-3055,8466,-3036xe" filled="true" fillcolor="#000000" stroked="false">
                <v:path arrowok="t"/>
                <v:fill type="solid"/>
              </v:shape>
            </v:group>
            <v:group style="position:absolute;left:8466;top:-3036;width:10;height:20" coordorigin="8466,-3036" coordsize="10,20">
              <v:shape style="position:absolute;left:8466;top:-3036;width:10;height:20" coordorigin="8466,-3036" coordsize="10,20" path="m8466,-3017l8476,-3017,8476,-3036,8466,-3036,8466,-3017xe" filled="true" fillcolor="#000000" stroked="false">
                <v:path arrowok="t"/>
                <v:fill type="solid"/>
              </v:shape>
            </v:group>
            <v:group style="position:absolute;left:8466;top:-3017;width:10;height:20" coordorigin="8466,-3017" coordsize="10,20">
              <v:shape style="position:absolute;left:8466;top:-3017;width:10;height:20" coordorigin="8466,-3017" coordsize="10,20" path="m8466,-2998l8476,-2998,8476,-3017,8466,-3017,8466,-2998xe" filled="true" fillcolor="#000000" stroked="false">
                <v:path arrowok="t"/>
                <v:fill type="solid"/>
              </v:shape>
            </v:group>
            <v:group style="position:absolute;left:8466;top:-2998;width:10;height:20" coordorigin="8466,-2998" coordsize="10,20">
              <v:shape style="position:absolute;left:8466;top:-2998;width:10;height:20" coordorigin="8466,-2998" coordsize="10,20" path="m8466,-2978l8476,-2978,8476,-2998,8466,-2998,8466,-2978xe" filled="true" fillcolor="#000000" stroked="false">
                <v:path arrowok="t"/>
                <v:fill type="solid"/>
              </v:shape>
            </v:group>
            <v:group style="position:absolute;left:8466;top:-2978;width:10;height:20" coordorigin="8466,-2978" coordsize="10,20">
              <v:shape style="position:absolute;left:8466;top:-2978;width:10;height:20" coordorigin="8466,-2978" coordsize="10,20" path="m8466,-2959l8476,-2959,8476,-2978,8466,-2978,8466,-2959xe" filled="true" fillcolor="#000000" stroked="false">
                <v:path arrowok="t"/>
                <v:fill type="solid"/>
              </v:shape>
            </v:group>
            <v:group style="position:absolute;left:8466;top:-2959;width:10;height:20" coordorigin="8466,-2959" coordsize="10,20">
              <v:shape style="position:absolute;left:8466;top:-2959;width:10;height:20" coordorigin="8466,-2959" coordsize="10,20" path="m8466,-2940l8476,-2940,8476,-2959,8466,-2959,8466,-2940xe" filled="true" fillcolor="#000000" stroked="false">
                <v:path arrowok="t"/>
                <v:fill type="solid"/>
              </v:shape>
            </v:group>
            <v:group style="position:absolute;left:8466;top:-2940;width:10;height:20" coordorigin="8466,-2940" coordsize="10,20">
              <v:shape style="position:absolute;left:8466;top:-2940;width:10;height:20" coordorigin="8466,-2940" coordsize="10,20" path="m8466,-2921l8476,-2921,8476,-2940,8466,-2940,8466,-2921xe" filled="true" fillcolor="#000000" stroked="false">
                <v:path arrowok="t"/>
                <v:fill type="solid"/>
              </v:shape>
            </v:group>
            <v:group style="position:absolute;left:8466;top:-2921;width:10;height:20" coordorigin="8466,-2921" coordsize="10,20">
              <v:shape style="position:absolute;left:8466;top:-2921;width:10;height:20" coordorigin="8466,-2921" coordsize="10,20" path="m8466,-2902l8476,-2902,8476,-2921,8466,-2921,8466,-2902xe" filled="true" fillcolor="#000000" stroked="false">
                <v:path arrowok="t"/>
                <v:fill type="solid"/>
              </v:shape>
            </v:group>
            <v:group style="position:absolute;left:8466;top:-2902;width:10;height:20" coordorigin="8466,-2902" coordsize="10,20">
              <v:shape style="position:absolute;left:8466;top:-2902;width:10;height:20" coordorigin="8466,-2902" coordsize="10,20" path="m8466,-2882l8476,-2882,8476,-2902,8466,-2902,8466,-2882xe" filled="true" fillcolor="#000000" stroked="false">
                <v:path arrowok="t"/>
                <v:fill type="solid"/>
              </v:shape>
            </v:group>
            <v:group style="position:absolute;left:8466;top:-2882;width:10;height:20" coordorigin="8466,-2882" coordsize="10,20">
              <v:shape style="position:absolute;left:8466;top:-2882;width:10;height:20" coordorigin="8466,-2882" coordsize="10,20" path="m8466,-2863l8476,-2863,8476,-2882,8466,-2882,8466,-2863xe" filled="true" fillcolor="#000000" stroked="false">
                <v:path arrowok="t"/>
                <v:fill type="solid"/>
              </v:shape>
            </v:group>
            <v:group style="position:absolute;left:8466;top:-2863;width:10;height:20" coordorigin="8466,-2863" coordsize="10,20">
              <v:shape style="position:absolute;left:8466;top:-2863;width:10;height:20" coordorigin="8466,-2863" coordsize="10,20" path="m8466,-2844l8476,-2844,8476,-2863,8466,-2863,8466,-2844xe" filled="true" fillcolor="#000000" stroked="false">
                <v:path arrowok="t"/>
                <v:fill type="solid"/>
              </v:shape>
            </v:group>
            <v:group style="position:absolute;left:8466;top:-2844;width:10;height:20" coordorigin="8466,-2844" coordsize="10,20">
              <v:shape style="position:absolute;left:8466;top:-2844;width:10;height:20" coordorigin="8466,-2844" coordsize="10,20" path="m8466,-2825l8476,-2825,8476,-2844,8466,-2844,8466,-2825xe" filled="true" fillcolor="#000000" stroked="false">
                <v:path arrowok="t"/>
                <v:fill type="solid"/>
              </v:shape>
            </v:group>
            <v:group style="position:absolute;left:8466;top:-2825;width:10;height:20" coordorigin="8466,-2825" coordsize="10,20">
              <v:shape style="position:absolute;left:8466;top:-2825;width:10;height:20" coordorigin="8466,-2825" coordsize="10,20" path="m8466,-2806l8476,-2806,8476,-2825,8466,-2825,8466,-2806xe" filled="true" fillcolor="#000000" stroked="false">
                <v:path arrowok="t"/>
                <v:fill type="solid"/>
              </v:shape>
            </v:group>
            <v:group style="position:absolute;left:8466;top:-2806;width:10;height:20" coordorigin="8466,-2806" coordsize="10,20">
              <v:shape style="position:absolute;left:8466;top:-2806;width:10;height:20" coordorigin="8466,-2806" coordsize="10,20" path="m8466,-2786l8476,-2786,8476,-2806,8466,-2806,8466,-2786xe" filled="true" fillcolor="#000000" stroked="false">
                <v:path arrowok="t"/>
                <v:fill type="solid"/>
              </v:shape>
            </v:group>
            <v:group style="position:absolute;left:8466;top:-2786;width:10;height:20" coordorigin="8466,-2786" coordsize="10,20">
              <v:shape style="position:absolute;left:8466;top:-2786;width:10;height:20" coordorigin="8466,-2786" coordsize="10,20" path="m8466,-2767l8476,-2767,8476,-2786,8466,-2786,8466,-2767xe" filled="true" fillcolor="#000000" stroked="false">
                <v:path arrowok="t"/>
                <v:fill type="solid"/>
              </v:shape>
            </v:group>
            <v:group style="position:absolute;left:8466;top:-2767;width:10;height:20" coordorigin="8466,-2767" coordsize="10,20">
              <v:shape style="position:absolute;left:8466;top:-2767;width:10;height:20" coordorigin="8466,-2767" coordsize="10,20" path="m8466,-2748l8476,-2748,8476,-2767,8466,-2767,8466,-2748xe" filled="true" fillcolor="#000000" stroked="false">
                <v:path arrowok="t"/>
                <v:fill type="solid"/>
              </v:shape>
            </v:group>
            <v:group style="position:absolute;left:8466;top:-2748;width:10;height:20" coordorigin="8466,-2748" coordsize="10,20">
              <v:shape style="position:absolute;left:8466;top:-2748;width:10;height:20" coordorigin="8466,-2748" coordsize="10,20" path="m8466,-2729l8476,-2729,8476,-2748,8466,-2748,8466,-2729xe" filled="true" fillcolor="#000000" stroked="false">
                <v:path arrowok="t"/>
                <v:fill type="solid"/>
              </v:shape>
            </v:group>
            <v:group style="position:absolute;left:8466;top:-2729;width:10;height:20" coordorigin="8466,-2729" coordsize="10,20">
              <v:shape style="position:absolute;left:8466;top:-2729;width:10;height:20" coordorigin="8466,-2729" coordsize="10,20" path="m8466,-2710l8476,-2710,8476,-2729,8466,-2729,8466,-2710xe" filled="true" fillcolor="#000000" stroked="false">
                <v:path arrowok="t"/>
                <v:fill type="solid"/>
              </v:shape>
            </v:group>
            <v:group style="position:absolute;left:8466;top:-2710;width:10;height:20" coordorigin="8466,-2710" coordsize="10,20">
              <v:shape style="position:absolute;left:8466;top:-2710;width:10;height:20" coordorigin="8466,-2710" coordsize="10,20" path="m8466,-2690l8476,-2690,8476,-2710,8466,-2710,8466,-2690xe" filled="true" fillcolor="#000000" stroked="false">
                <v:path arrowok="t"/>
                <v:fill type="solid"/>
              </v:shape>
            </v:group>
            <v:group style="position:absolute;left:8466;top:-2690;width:10;height:20" coordorigin="8466,-2690" coordsize="10,20">
              <v:shape style="position:absolute;left:8466;top:-2690;width:10;height:20" coordorigin="8466,-2690" coordsize="10,20" path="m8466,-2671l8476,-2671,8476,-2690,8466,-2690,8466,-2671xe" filled="true" fillcolor="#000000" stroked="false">
                <v:path arrowok="t"/>
                <v:fill type="solid"/>
              </v:shape>
            </v:group>
            <v:group style="position:absolute;left:8466;top:-2671;width:10;height:20" coordorigin="8466,-2671" coordsize="10,20">
              <v:shape style="position:absolute;left:8466;top:-2671;width:10;height:20" coordorigin="8466,-2671" coordsize="10,20" path="m8466,-2652l8476,-2652,8476,-2671,8466,-2671,8466,-2652xe" filled="true" fillcolor="#000000" stroked="false">
                <v:path arrowok="t"/>
                <v:fill type="solid"/>
              </v:shape>
            </v:group>
            <v:group style="position:absolute;left:8466;top:-2652;width:10;height:20" coordorigin="8466,-2652" coordsize="10,20">
              <v:shape style="position:absolute;left:8466;top:-2652;width:10;height:20" coordorigin="8466,-2652" coordsize="10,20" path="m8466,-2633l8476,-2633,8476,-2652,8466,-2652,8466,-2633xe" filled="true" fillcolor="#000000" stroked="false">
                <v:path arrowok="t"/>
                <v:fill type="solid"/>
              </v:shape>
            </v:group>
            <v:group style="position:absolute;left:8466;top:-2633;width:10;height:20" coordorigin="8466,-2633" coordsize="10,20">
              <v:shape style="position:absolute;left:8466;top:-2633;width:10;height:20" coordorigin="8466,-2633" coordsize="10,20" path="m8466,-2614l8476,-2614,8476,-2633,8466,-2633,8466,-2614xe" filled="true" fillcolor="#000000" stroked="false">
                <v:path arrowok="t"/>
                <v:fill type="solid"/>
              </v:shape>
            </v:group>
            <v:group style="position:absolute;left:8466;top:-2614;width:10;height:20" coordorigin="8466,-2614" coordsize="10,20">
              <v:shape style="position:absolute;left:8466;top:-2614;width:10;height:20" coordorigin="8466,-2614" coordsize="10,20" path="m8466,-2594l8476,-2594,8476,-2614,8466,-2614,8466,-2594xe" filled="true" fillcolor="#000000" stroked="false">
                <v:path arrowok="t"/>
                <v:fill type="solid"/>
              </v:shape>
            </v:group>
            <v:group style="position:absolute;left:8466;top:-2594;width:10;height:20" coordorigin="8466,-2594" coordsize="10,20">
              <v:shape style="position:absolute;left:8466;top:-2594;width:10;height:20" coordorigin="8466,-2594" coordsize="10,20" path="m8466,-2575l8476,-2575,8476,-2594,8466,-2594,8466,-2575xe" filled="true" fillcolor="#000000" stroked="false">
                <v:path arrowok="t"/>
                <v:fill type="solid"/>
              </v:shape>
            </v:group>
            <v:group style="position:absolute;left:8466;top:-2575;width:10;height:20" coordorigin="8466,-2575" coordsize="10,20">
              <v:shape style="position:absolute;left:8466;top:-2575;width:10;height:20" coordorigin="8466,-2575" coordsize="10,20" path="m8466,-2556l8476,-2556,8476,-2575,8466,-2575,8466,-2556xe" filled="true" fillcolor="#000000" stroked="false">
                <v:path arrowok="t"/>
                <v:fill type="solid"/>
              </v:shape>
            </v:group>
            <v:group style="position:absolute;left:8466;top:-2556;width:10;height:20" coordorigin="8466,-2556" coordsize="10,20">
              <v:shape style="position:absolute;left:8466;top:-2556;width:10;height:20" coordorigin="8466,-2556" coordsize="10,20" path="m8466,-2537l8476,-2537,8476,-2556,8466,-2556,8466,-2537xe" filled="true" fillcolor="#000000" stroked="false">
                <v:path arrowok="t"/>
                <v:fill type="solid"/>
              </v:shape>
            </v:group>
            <v:group style="position:absolute;left:8466;top:-2537;width:10;height:20" coordorigin="8466,-2537" coordsize="10,20">
              <v:shape style="position:absolute;left:8466;top:-2537;width:10;height:20" coordorigin="8466,-2537" coordsize="10,20" path="m8466,-2518l8476,-2518,8476,-2537,8466,-2537,8466,-2518xe" filled="true" fillcolor="#000000" stroked="false">
                <v:path arrowok="t"/>
                <v:fill type="solid"/>
              </v:shape>
            </v:group>
            <v:group style="position:absolute;left:8466;top:-2518;width:10;height:20" coordorigin="8466,-2518" coordsize="10,20">
              <v:shape style="position:absolute;left:8466;top:-2518;width:10;height:20" coordorigin="8466,-2518" coordsize="10,20" path="m8466,-2498l8476,-2498,8476,-2518,8466,-2518,8466,-2498xe" filled="true" fillcolor="#000000" stroked="false">
                <v:path arrowok="t"/>
                <v:fill type="solid"/>
              </v:shape>
            </v:group>
            <v:group style="position:absolute;left:8466;top:-2498;width:10;height:20" coordorigin="8466,-2498" coordsize="10,20">
              <v:shape style="position:absolute;left:8466;top:-2498;width:10;height:20" coordorigin="8466,-2498" coordsize="10,20" path="m8466,-2479l8476,-2479,8476,-2498,8466,-2498,8466,-2479xe" filled="true" fillcolor="#000000" stroked="false">
                <v:path arrowok="t"/>
                <v:fill type="solid"/>
              </v:shape>
            </v:group>
            <v:group style="position:absolute;left:8466;top:-2479;width:10;height:20" coordorigin="8466,-2479" coordsize="10,20">
              <v:shape style="position:absolute;left:8466;top:-2479;width:10;height:20" coordorigin="8466,-2479" coordsize="10,20" path="m8466,-2460l8476,-2460,8476,-2479,8466,-2479,8466,-2460xe" filled="true" fillcolor="#000000" stroked="false">
                <v:path arrowok="t"/>
                <v:fill type="solid"/>
              </v:shape>
            </v:group>
            <v:group style="position:absolute;left:8466;top:-2460;width:10;height:20" coordorigin="8466,-2460" coordsize="10,20">
              <v:shape style="position:absolute;left:8466;top:-2460;width:10;height:20" coordorigin="8466,-2460" coordsize="10,20" path="m8466,-2441l8476,-2441,8476,-2460,8466,-2460,8466,-2441xe" filled="true" fillcolor="#000000" stroked="false">
                <v:path arrowok="t"/>
                <v:fill type="solid"/>
              </v:shape>
            </v:group>
            <v:group style="position:absolute;left:8466;top:-2441;width:10;height:20" coordorigin="8466,-2441" coordsize="10,20">
              <v:shape style="position:absolute;left:8466;top:-2441;width:10;height:20" coordorigin="8466,-2441" coordsize="10,20" path="m8466,-2422l8476,-2422,8476,-2441,8466,-2441,8466,-2422xe" filled="true" fillcolor="#000000" stroked="false">
                <v:path arrowok="t"/>
                <v:fill type="solid"/>
              </v:shape>
            </v:group>
            <v:group style="position:absolute;left:8466;top:-2422;width:10;height:20" coordorigin="8466,-2422" coordsize="10,20">
              <v:shape style="position:absolute;left:8466;top:-2422;width:10;height:20" coordorigin="8466,-2422" coordsize="10,20" path="m8466,-2402l8476,-2402,8476,-2422,8466,-2422,8466,-2402xe" filled="true" fillcolor="#000000" stroked="false">
                <v:path arrowok="t"/>
                <v:fill type="solid"/>
              </v:shape>
            </v:group>
            <v:group style="position:absolute;left:8466;top:-2402;width:10;height:20" coordorigin="8466,-2402" coordsize="10,20">
              <v:shape style="position:absolute;left:8466;top:-2402;width:10;height:20" coordorigin="8466,-2402" coordsize="10,20" path="m8466,-2383l8476,-2383,8476,-2402,8466,-2402,8466,-2383xe" filled="true" fillcolor="#000000" stroked="false">
                <v:path arrowok="t"/>
                <v:fill type="solid"/>
              </v:shape>
            </v:group>
            <v:group style="position:absolute;left:8466;top:-2383;width:10;height:20" coordorigin="8466,-2383" coordsize="10,20">
              <v:shape style="position:absolute;left:8466;top:-2383;width:10;height:20" coordorigin="8466,-2383" coordsize="10,20" path="m8466,-2364l8476,-2364,8476,-2383,8466,-2383,8466,-2364xe" filled="true" fillcolor="#000000" stroked="false">
                <v:path arrowok="t"/>
                <v:fill type="solid"/>
              </v:shape>
            </v:group>
            <v:group style="position:absolute;left:8466;top:-2364;width:10;height:20" coordorigin="8466,-2364" coordsize="10,20">
              <v:shape style="position:absolute;left:8466;top:-2364;width:10;height:20" coordorigin="8466,-2364" coordsize="10,20" path="m8466,-2345l8476,-2345,8476,-2364,8466,-2364,8466,-2345xe" filled="true" fillcolor="#000000" stroked="false">
                <v:path arrowok="t"/>
                <v:fill type="solid"/>
              </v:shape>
            </v:group>
            <v:group style="position:absolute;left:8466;top:-2345;width:10;height:20" coordorigin="8466,-2345" coordsize="10,20">
              <v:shape style="position:absolute;left:8466;top:-2345;width:10;height:20" coordorigin="8466,-2345" coordsize="10,20" path="m8466,-2326l8476,-2326,8476,-2345,8466,-2345,8466,-2326xe" filled="true" fillcolor="#000000" stroked="false">
                <v:path arrowok="t"/>
                <v:fill type="solid"/>
              </v:shape>
            </v:group>
            <v:group style="position:absolute;left:8466;top:-2326;width:10;height:20" coordorigin="8466,-2326" coordsize="10,20">
              <v:shape style="position:absolute;left:8466;top:-2326;width:10;height:20" coordorigin="8466,-2326" coordsize="10,20" path="m8466,-2306l8476,-2306,8476,-2326,8466,-2326,8466,-2306xe" filled="true" fillcolor="#000000" stroked="false">
                <v:path arrowok="t"/>
                <v:fill type="solid"/>
              </v:shape>
            </v:group>
            <v:group style="position:absolute;left:8466;top:-2306;width:10;height:20" coordorigin="8466,-2306" coordsize="10,20">
              <v:shape style="position:absolute;left:8466;top:-2306;width:10;height:20" coordorigin="8466,-2306" coordsize="10,20" path="m8466,-2287l8476,-2287,8476,-2306,8466,-2306,8466,-2287xe" filled="true" fillcolor="#000000" stroked="false">
                <v:path arrowok="t"/>
                <v:fill type="solid"/>
              </v:shape>
            </v:group>
            <v:group style="position:absolute;left:8466;top:-2287;width:10;height:20" coordorigin="8466,-2287" coordsize="10,20">
              <v:shape style="position:absolute;left:8466;top:-2287;width:10;height:20" coordorigin="8466,-2287" coordsize="10,20" path="m8466,-2268l8476,-2268,8476,-2287,8466,-2287,8466,-2268xe" filled="true" fillcolor="#000000" stroked="false">
                <v:path arrowok="t"/>
                <v:fill type="solid"/>
              </v:shape>
            </v:group>
            <v:group style="position:absolute;left:8466;top:-2268;width:10;height:20" coordorigin="8466,-2268" coordsize="10,20">
              <v:shape style="position:absolute;left:8466;top:-2268;width:10;height:20" coordorigin="8466,-2268" coordsize="10,20" path="m8466,-2249l8476,-2249,8476,-2268,8466,-2268,8466,-2249xe" filled="true" fillcolor="#000000" stroked="false">
                <v:path arrowok="t"/>
                <v:fill type="solid"/>
              </v:shape>
            </v:group>
            <v:group style="position:absolute;left:8466;top:-2249;width:10;height:20" coordorigin="8466,-2249" coordsize="10,20">
              <v:shape style="position:absolute;left:8466;top:-2249;width:10;height:20" coordorigin="8466,-2249" coordsize="10,20" path="m8466,-2230l8476,-2230,8476,-2249,8466,-2249,8466,-2230xe" filled="true" fillcolor="#000000" stroked="false">
                <v:path arrowok="t"/>
                <v:fill type="solid"/>
              </v:shape>
            </v:group>
            <v:group style="position:absolute;left:8466;top:-2230;width:10;height:20" coordorigin="8466,-2230" coordsize="10,20">
              <v:shape style="position:absolute;left:8466;top:-2230;width:10;height:20" coordorigin="8466,-2230" coordsize="10,20" path="m8466,-2210l8476,-2210,8476,-2230,8466,-2230,8466,-2210xe" filled="true" fillcolor="#000000" stroked="false">
                <v:path arrowok="t"/>
                <v:fill type="solid"/>
              </v:shape>
            </v:group>
            <v:group style="position:absolute;left:8466;top:-2210;width:10;height:20" coordorigin="8466,-2210" coordsize="10,20">
              <v:shape style="position:absolute;left:8466;top:-2210;width:10;height:20" coordorigin="8466,-2210" coordsize="10,20" path="m8466,-2191l8476,-2191,8476,-2210,8466,-2210,8466,-2191xe" filled="true" fillcolor="#000000" stroked="false">
                <v:path arrowok="t"/>
                <v:fill type="solid"/>
              </v:shape>
            </v:group>
            <v:group style="position:absolute;left:8466;top:-2191;width:10;height:20" coordorigin="8466,-2191" coordsize="10,20">
              <v:shape style="position:absolute;left:8466;top:-2191;width:10;height:20" coordorigin="8466,-2191" coordsize="10,20" path="m8466,-2172l8476,-2172,8476,-2191,8466,-2191,8466,-2172xe" filled="true" fillcolor="#000000" stroked="false">
                <v:path arrowok="t"/>
                <v:fill type="solid"/>
              </v:shape>
            </v:group>
            <v:group style="position:absolute;left:8466;top:-2172;width:10;height:20" coordorigin="8466,-2172" coordsize="10,20">
              <v:shape style="position:absolute;left:8466;top:-2172;width:10;height:20" coordorigin="8466,-2172" coordsize="10,20" path="m8466,-2153l8476,-2153,8476,-2172,8466,-2172,8466,-2153xe" filled="true" fillcolor="#000000" stroked="false">
                <v:path arrowok="t"/>
                <v:fill type="solid"/>
              </v:shape>
            </v:group>
            <v:group style="position:absolute;left:8466;top:-2153;width:10;height:20" coordorigin="8466,-2153" coordsize="10,20">
              <v:shape style="position:absolute;left:8466;top:-2153;width:10;height:20" coordorigin="8466,-2153" coordsize="10,20" path="m8466,-2134l8476,-2134,8476,-2153,8466,-2153,8466,-2134xe" filled="true" fillcolor="#000000" stroked="false">
                <v:path arrowok="t"/>
                <v:fill type="solid"/>
              </v:shape>
            </v:group>
            <v:group style="position:absolute;left:8466;top:-2134;width:10;height:20" coordorigin="8466,-2134" coordsize="10,20">
              <v:shape style="position:absolute;left:8466;top:-2134;width:10;height:20" coordorigin="8466,-2134" coordsize="10,20" path="m8466,-2114l8476,-2114,8476,-2134,8466,-2134,8466,-2114xe" filled="true" fillcolor="#000000" stroked="false">
                <v:path arrowok="t"/>
                <v:fill type="solid"/>
              </v:shape>
            </v:group>
            <v:group style="position:absolute;left:8466;top:-2114;width:10;height:20" coordorigin="8466,-2114" coordsize="10,20">
              <v:shape style="position:absolute;left:8466;top:-2114;width:10;height:20" coordorigin="8466,-2114" coordsize="10,20" path="m8466,-2095l8476,-2095,8476,-2114,8466,-2114,8466,-2095xe" filled="true" fillcolor="#000000" stroked="false">
                <v:path arrowok="t"/>
                <v:fill type="solid"/>
              </v:shape>
            </v:group>
            <v:group style="position:absolute;left:8466;top:-2095;width:10;height:20" coordorigin="8466,-2095" coordsize="10,20">
              <v:shape style="position:absolute;left:8466;top:-2095;width:10;height:20" coordorigin="8466,-2095" coordsize="10,20" path="m8466,-2076l8476,-2076,8476,-2095,8466,-2095,8466,-2076xe" filled="true" fillcolor="#000000" stroked="false">
                <v:path arrowok="t"/>
                <v:fill type="solid"/>
              </v:shape>
            </v:group>
            <v:group style="position:absolute;left:8466;top:-2076;width:10;height:20" coordorigin="8466,-2076" coordsize="10,20">
              <v:shape style="position:absolute;left:8466;top:-2076;width:10;height:20" coordorigin="8466,-2076" coordsize="10,20" path="m8466,-2057l8476,-2057,8476,-2076,8466,-2076,8466,-2057xe" filled="true" fillcolor="#000000" stroked="false">
                <v:path arrowok="t"/>
                <v:fill type="solid"/>
              </v:shape>
            </v:group>
            <v:group style="position:absolute;left:8466;top:-2057;width:10;height:20" coordorigin="8466,-2057" coordsize="10,20">
              <v:shape style="position:absolute;left:8466;top:-2057;width:10;height:20" coordorigin="8466,-2057" coordsize="10,20" path="m8466,-2038l8476,-2038,8476,-2057,8466,-2057,8466,-2038xe" filled="true" fillcolor="#000000" stroked="false">
                <v:path arrowok="t"/>
                <v:fill type="solid"/>
              </v:shape>
            </v:group>
            <v:group style="position:absolute;left:8466;top:-2038;width:10;height:20" coordorigin="8466,-2038" coordsize="10,20">
              <v:shape style="position:absolute;left:8466;top:-2038;width:10;height:20" coordorigin="8466,-2038" coordsize="10,20" path="m8466,-2018l8476,-2018,8476,-2038,8466,-2038,8466,-2018xe" filled="true" fillcolor="#000000" stroked="false">
                <v:path arrowok="t"/>
                <v:fill type="solid"/>
              </v:shape>
            </v:group>
            <v:group style="position:absolute;left:8466;top:-2018;width:10;height:20" coordorigin="8466,-2018" coordsize="10,20">
              <v:shape style="position:absolute;left:8466;top:-2018;width:10;height:20" coordorigin="8466,-2018" coordsize="10,20" path="m8466,-1999l8476,-1999,8476,-2018,8466,-2018,8466,-1999xe" filled="true" fillcolor="#000000" stroked="false">
                <v:path arrowok="t"/>
                <v:fill type="solid"/>
              </v:shape>
            </v:group>
            <v:group style="position:absolute;left:8466;top:-1999;width:10;height:20" coordorigin="8466,-1999" coordsize="10,20">
              <v:shape style="position:absolute;left:8466;top:-1999;width:10;height:20" coordorigin="8466,-1999" coordsize="10,20" path="m8466,-1980l8476,-1980,8476,-1999,8466,-1999,8466,-1980xe" filled="true" fillcolor="#000000" stroked="false">
                <v:path arrowok="t"/>
                <v:fill type="solid"/>
              </v:shape>
              <v:shape style="position:absolute;left:1692;top:-2076;width:2501;height:106" type="#_x0000_t75" stroked="false">
                <v:imagedata r:id="rId195" o:title=""/>
              </v:shape>
              <v:shape style="position:absolute;left:4170;top:-1980;width:737;height:10" type="#_x0000_t75" stroked="false">
                <v:imagedata r:id="rId196" o:title=""/>
              </v:shape>
              <v:shape style="position:absolute;left:4902;top:-1980;width:1015;height:10" type="#_x0000_t75" stroked="false">
                <v:imagedata r:id="rId174" o:title=""/>
              </v:shape>
              <v:shape style="position:absolute;left:5912;top:-1980;width:2554;height:10" type="#_x0000_t75" stroked="false">
                <v:imagedata r:id="rId197" o:title=""/>
              </v:shape>
              <v:shape style="position:absolute;left:8461;top:-1980;width:1018;height:10" type="#_x0000_t75" stroked="false">
                <v:imagedata r:id="rId198" o:title=""/>
              </v:shape>
              <v:shape style="position:absolute;left:9475;top:-1980;width:742;height:10" type="#_x0000_t75" stroked="false">
                <v:imagedata r:id="rId199" o:title=""/>
              </v:shape>
            </v:group>
            <v:group style="position:absolute;left:3087;top:-1970;width:10;height:20" coordorigin="3087,-1970" coordsize="10,20">
              <v:shape style="position:absolute;left:3087;top:-1970;width:10;height:20" coordorigin="3087,-1970" coordsize="10,20" path="m3087,-1951l3096,-1951,3096,-1970,3087,-1970,3087,-1951xe" filled="true" fillcolor="#000000" stroked="false">
                <v:path arrowok="t"/>
                <v:fill type="solid"/>
              </v:shape>
            </v:group>
            <v:group style="position:absolute;left:3087;top:-1951;width:10;height:20" coordorigin="3087,-1951" coordsize="10,20">
              <v:shape style="position:absolute;left:3087;top:-1951;width:10;height:20" coordorigin="3087,-1951" coordsize="10,20" path="m3087,-1932l3096,-1932,3096,-1951,3087,-1951,3087,-1932xe" filled="true" fillcolor="#000000" stroked="false">
                <v:path arrowok="t"/>
                <v:fill type="solid"/>
              </v:shape>
            </v:group>
            <v:group style="position:absolute;left:3087;top:-1932;width:10;height:20" coordorigin="3087,-1932" coordsize="10,20">
              <v:shape style="position:absolute;left:3087;top:-1932;width:10;height:20" coordorigin="3087,-1932" coordsize="10,20" path="m3087,-1913l3096,-1913,3096,-1932,3087,-1932,3087,-1913xe" filled="true" fillcolor="#000000" stroked="false">
                <v:path arrowok="t"/>
                <v:fill type="solid"/>
              </v:shape>
            </v:group>
            <v:group style="position:absolute;left:3087;top:-1913;width:10;height:20" coordorigin="3087,-1913" coordsize="10,20">
              <v:shape style="position:absolute;left:3087;top:-1913;width:10;height:20" coordorigin="3087,-1913" coordsize="10,20" path="m3087,-1894l3096,-1894,3096,-1913,3087,-1913,3087,-1894xe" filled="true" fillcolor="#000000" stroked="false">
                <v:path arrowok="t"/>
                <v:fill type="solid"/>
              </v:shape>
            </v:group>
            <v:group style="position:absolute;left:3087;top:-1894;width:10;height:20" coordorigin="3087,-1894" coordsize="10,20">
              <v:shape style="position:absolute;left:3087;top:-1894;width:10;height:20" coordorigin="3087,-1894" coordsize="10,20" path="m3087,-1874l3096,-1874,3096,-1894,3087,-1894,3087,-1874xe" filled="true" fillcolor="#000000" stroked="false">
                <v:path arrowok="t"/>
                <v:fill type="solid"/>
              </v:shape>
            </v:group>
            <v:group style="position:absolute;left:3087;top:-1874;width:10;height:20" coordorigin="3087,-1874" coordsize="10,20">
              <v:shape style="position:absolute;left:3087;top:-1874;width:10;height:20" coordorigin="3087,-1874" coordsize="10,20" path="m3087,-1855l3096,-1855,3096,-1874,3087,-1874,3087,-1855xe" filled="true" fillcolor="#000000" stroked="false">
                <v:path arrowok="t"/>
                <v:fill type="solid"/>
              </v:shape>
            </v:group>
            <v:group style="position:absolute;left:3087;top:-1855;width:10;height:20" coordorigin="3087,-1855" coordsize="10,20">
              <v:shape style="position:absolute;left:3087;top:-1855;width:10;height:20" coordorigin="3087,-1855" coordsize="10,20" path="m3087,-1836l3096,-1836,3096,-1855,3087,-1855,3087,-1836xe" filled="true" fillcolor="#000000" stroked="false">
                <v:path arrowok="t"/>
                <v:fill type="solid"/>
              </v:shape>
            </v:group>
            <v:group style="position:absolute;left:3087;top:-1836;width:10;height:20" coordorigin="3087,-1836" coordsize="10,20">
              <v:shape style="position:absolute;left:3087;top:-1836;width:10;height:20" coordorigin="3087,-1836" coordsize="10,20" path="m3087,-1817l3096,-1817,3096,-1836,3087,-1836,3087,-1817xe" filled="true" fillcolor="#000000" stroked="false">
                <v:path arrowok="t"/>
                <v:fill type="solid"/>
              </v:shape>
            </v:group>
            <v:group style="position:absolute;left:3087;top:-1817;width:10;height:20" coordorigin="3087,-1817" coordsize="10,20">
              <v:shape style="position:absolute;left:3087;top:-1817;width:10;height:20" coordorigin="3087,-1817" coordsize="10,20" path="m3087,-1798l3096,-1798,3096,-1817,3087,-1817,3087,-1798xe" filled="true" fillcolor="#000000" stroked="false">
                <v:path arrowok="t"/>
                <v:fill type="solid"/>
              </v:shape>
            </v:group>
            <v:group style="position:absolute;left:3087;top:-1798;width:10;height:20" coordorigin="3087,-1798" coordsize="10,20">
              <v:shape style="position:absolute;left:3087;top:-1798;width:10;height:20" coordorigin="3087,-1798" coordsize="10,20" path="m3087,-1778l3096,-1778,3096,-1798,3087,-1798,3087,-1778xe" filled="true" fillcolor="#000000" stroked="false">
                <v:path arrowok="t"/>
                <v:fill type="solid"/>
              </v:shape>
            </v:group>
            <v:group style="position:absolute;left:3087;top:-1778;width:10;height:20" coordorigin="3087,-1778" coordsize="10,20">
              <v:shape style="position:absolute;left:3087;top:-1778;width:10;height:20" coordorigin="3087,-1778" coordsize="10,20" path="m3087,-1759l3096,-1759,3096,-1778,3087,-1778,3087,-1759xe" filled="true" fillcolor="#000000" stroked="false">
                <v:path arrowok="t"/>
                <v:fill type="solid"/>
              </v:shape>
            </v:group>
            <v:group style="position:absolute;left:3087;top:-1759;width:10;height:20" coordorigin="3087,-1759" coordsize="10,20">
              <v:shape style="position:absolute;left:3087;top:-1759;width:10;height:20" coordorigin="3087,-1759" coordsize="10,20" path="m3087,-1740l3096,-1740,3096,-1759,3087,-1759,3087,-1740xe" filled="true" fillcolor="#000000" stroked="false">
                <v:path arrowok="t"/>
                <v:fill type="solid"/>
              </v:shape>
            </v:group>
            <v:group style="position:absolute;left:3087;top:-1740;width:10;height:20" coordorigin="3087,-1740" coordsize="10,20">
              <v:shape style="position:absolute;left:3087;top:-1740;width:10;height:20" coordorigin="3087,-1740" coordsize="10,20" path="m3087,-1721l3096,-1721,3096,-1740,3087,-1740,3087,-1721xe" filled="true" fillcolor="#000000" stroked="false">
                <v:path arrowok="t"/>
                <v:fill type="solid"/>
              </v:shape>
            </v:group>
            <v:group style="position:absolute;left:3087;top:-1721;width:10;height:20" coordorigin="3087,-1721" coordsize="10,20">
              <v:shape style="position:absolute;left:3087;top:-1721;width:10;height:20" coordorigin="3087,-1721" coordsize="10,20" path="m3087,-1702l3096,-1702,3096,-1721,3087,-1721,3087,-1702xe" filled="true" fillcolor="#000000" stroked="false">
                <v:path arrowok="t"/>
                <v:fill type="solid"/>
              </v:shape>
            </v:group>
            <v:group style="position:absolute;left:3087;top:-1702;width:10;height:20" coordorigin="3087,-1702" coordsize="10,20">
              <v:shape style="position:absolute;left:3087;top:-1702;width:10;height:20" coordorigin="3087,-1702" coordsize="10,20" path="m3087,-1682l3096,-1682,3096,-1702,3087,-1702,3087,-1682xe" filled="true" fillcolor="#000000" stroked="false">
                <v:path arrowok="t"/>
                <v:fill type="solid"/>
              </v:shape>
            </v:group>
            <v:group style="position:absolute;left:3087;top:-1682;width:10;height:20" coordorigin="3087,-1682" coordsize="10,20">
              <v:shape style="position:absolute;left:3087;top:-1682;width:10;height:20" coordorigin="3087,-1682" coordsize="10,20" path="m3087,-1663l3096,-1663,3096,-1682,3087,-1682,3087,-1663xe" filled="true" fillcolor="#000000" stroked="false">
                <v:path arrowok="t"/>
                <v:fill type="solid"/>
              </v:shape>
            </v:group>
            <v:group style="position:absolute;left:3087;top:-1663;width:10;height:20" coordorigin="3087,-1663" coordsize="10,20">
              <v:shape style="position:absolute;left:3087;top:-1663;width:10;height:20" coordorigin="3087,-1663" coordsize="10,20" path="m3087,-1644l3096,-1644,3096,-1663,3087,-1663,3087,-1644xe" filled="true" fillcolor="#000000" stroked="false">
                <v:path arrowok="t"/>
                <v:fill type="solid"/>
              </v:shape>
            </v:group>
            <v:group style="position:absolute;left:3087;top:-1644;width:10;height:20" coordorigin="3087,-1644" coordsize="10,20">
              <v:shape style="position:absolute;left:3087;top:-1644;width:10;height:20" coordorigin="3087,-1644" coordsize="10,20" path="m3087,-1625l3096,-1625,3096,-1644,3087,-1644,3087,-1625xe" filled="true" fillcolor="#000000" stroked="false">
                <v:path arrowok="t"/>
                <v:fill type="solid"/>
              </v:shape>
            </v:group>
            <v:group style="position:absolute;left:3087;top:-1625;width:10;height:20" coordorigin="3087,-1625" coordsize="10,20">
              <v:shape style="position:absolute;left:3087;top:-1625;width:10;height:20" coordorigin="3087,-1625" coordsize="10,20" path="m3087,-1606l3096,-1606,3096,-1625,3087,-1625,3087,-1606xe" filled="true" fillcolor="#000000" stroked="false">
                <v:path arrowok="t"/>
                <v:fill type="solid"/>
              </v:shape>
            </v:group>
            <v:group style="position:absolute;left:3087;top:-1606;width:10;height:20" coordorigin="3087,-1606" coordsize="10,20">
              <v:shape style="position:absolute;left:3087;top:-1606;width:10;height:20" coordorigin="3087,-1606" coordsize="10,20" path="m3087,-1586l3096,-1586,3096,-1606,3087,-1606,3087,-1586xe" filled="true" fillcolor="#000000" stroked="false">
                <v:path arrowok="t"/>
                <v:fill type="solid"/>
              </v:shape>
            </v:group>
            <v:group style="position:absolute;left:3087;top:-1586;width:10;height:20" coordorigin="3087,-1586" coordsize="10,20">
              <v:shape style="position:absolute;left:3087;top:-1586;width:10;height:20" coordorigin="3087,-1586" coordsize="10,20" path="m3087,-1567l3096,-1567,3096,-1586,3087,-1586,3087,-1567xe" filled="true" fillcolor="#000000" stroked="false">
                <v:path arrowok="t"/>
                <v:fill type="solid"/>
              </v:shape>
            </v:group>
            <v:group style="position:absolute;left:3087;top:-1567;width:10;height:20" coordorigin="3087,-1567" coordsize="10,20">
              <v:shape style="position:absolute;left:3087;top:-1567;width:10;height:20" coordorigin="3087,-1567" coordsize="10,20" path="m3087,-1548l3096,-1548,3096,-1567,3087,-1567,3087,-1548xe" filled="true" fillcolor="#000000" stroked="false">
                <v:path arrowok="t"/>
                <v:fill type="solid"/>
              </v:shape>
            </v:group>
            <v:group style="position:absolute;left:3087;top:-1548;width:10;height:20" coordorigin="3087,-1548" coordsize="10,20">
              <v:shape style="position:absolute;left:3087;top:-1548;width:10;height:20" coordorigin="3087,-1548" coordsize="10,20" path="m3087,-1529l3096,-1529,3096,-1548,3087,-1548,3087,-1529xe" filled="true" fillcolor="#000000" stroked="false">
                <v:path arrowok="t"/>
                <v:fill type="solid"/>
              </v:shape>
            </v:group>
            <v:group style="position:absolute;left:3087;top:-1529;width:10;height:20" coordorigin="3087,-1529" coordsize="10,20">
              <v:shape style="position:absolute;left:3087;top:-1529;width:10;height:20" coordorigin="3087,-1529" coordsize="10,20" path="m3087,-1510l3096,-1510,3096,-1529,3087,-1529,3087,-1510xe" filled="true" fillcolor="#000000" stroked="false">
                <v:path arrowok="t"/>
                <v:fill type="solid"/>
              </v:shape>
            </v:group>
            <v:group style="position:absolute;left:3087;top:-1510;width:10;height:20" coordorigin="3087,-1510" coordsize="10,20">
              <v:shape style="position:absolute;left:3087;top:-1510;width:10;height:20" coordorigin="3087,-1510" coordsize="10,20" path="m3087,-1490l3096,-1490,3096,-1510,3087,-1510,3087,-1490xe" filled="true" fillcolor="#000000" stroked="false">
                <v:path arrowok="t"/>
                <v:fill type="solid"/>
              </v:shape>
            </v:group>
            <v:group style="position:absolute;left:3087;top:-1490;width:10;height:20" coordorigin="3087,-1490" coordsize="10,20">
              <v:shape style="position:absolute;left:3087;top:-1490;width:10;height:20" coordorigin="3087,-1490" coordsize="10,20" path="m3087,-1471l3096,-1471,3096,-1490,3087,-1490,3087,-1471xe" filled="true" fillcolor="#000000" stroked="false">
                <v:path arrowok="t"/>
                <v:fill type="solid"/>
              </v:shape>
            </v:group>
            <v:group style="position:absolute;left:3087;top:-1471;width:10;height:20" coordorigin="3087,-1471" coordsize="10,20">
              <v:shape style="position:absolute;left:3087;top:-1471;width:10;height:20" coordorigin="3087,-1471" coordsize="10,20" path="m3087,-1452l3096,-1452,3096,-1471,3087,-1471,3087,-1452xe" filled="true" fillcolor="#000000" stroked="false">
                <v:path arrowok="t"/>
                <v:fill type="solid"/>
              </v:shape>
            </v:group>
            <v:group style="position:absolute;left:3087;top:-1452;width:10;height:20" coordorigin="3087,-1452" coordsize="10,20">
              <v:shape style="position:absolute;left:3087;top:-1452;width:10;height:20" coordorigin="3087,-1452" coordsize="10,20" path="m3087,-1433l3096,-1433,3096,-1452,3087,-1452,3087,-1433xe" filled="true" fillcolor="#000000" stroked="false">
                <v:path arrowok="t"/>
                <v:fill type="solid"/>
              </v:shape>
            </v:group>
            <v:group style="position:absolute;left:3087;top:-1433;width:10;height:20" coordorigin="3087,-1433" coordsize="10,20">
              <v:shape style="position:absolute;left:3087;top:-1433;width:10;height:20" coordorigin="3087,-1433" coordsize="10,20" path="m3087,-1414l3096,-1414,3096,-1433,3087,-1433,3087,-1414xe" filled="true" fillcolor="#000000" stroked="false">
                <v:path arrowok="t"/>
                <v:fill type="solid"/>
              </v:shape>
            </v:group>
            <v:group style="position:absolute;left:3087;top:-1414;width:10;height:20" coordorigin="3087,-1414" coordsize="10,20">
              <v:shape style="position:absolute;left:3087;top:-1414;width:10;height:20" coordorigin="3087,-1414" coordsize="10,20" path="m3087,-1394l3096,-1394,3096,-1414,3087,-1414,3087,-1394xe" filled="true" fillcolor="#000000" stroked="false">
                <v:path arrowok="t"/>
                <v:fill type="solid"/>
              </v:shape>
            </v:group>
            <v:group style="position:absolute;left:3087;top:-1394;width:10;height:20" coordorigin="3087,-1394" coordsize="10,20">
              <v:shape style="position:absolute;left:3087;top:-1394;width:10;height:20" coordorigin="3087,-1394" coordsize="10,20" path="m3087,-1375l3096,-1375,3096,-1394,3087,-1394,3087,-1375xe" filled="true" fillcolor="#000000" stroked="false">
                <v:path arrowok="t"/>
                <v:fill type="solid"/>
              </v:shape>
            </v:group>
            <v:group style="position:absolute;left:3087;top:-1375;width:10;height:20" coordorigin="3087,-1375" coordsize="10,20">
              <v:shape style="position:absolute;left:3087;top:-1375;width:10;height:20" coordorigin="3087,-1375" coordsize="10,20" path="m3087,-1356l3096,-1356,3096,-1375,3087,-1375,3087,-1356xe" filled="true" fillcolor="#000000" stroked="false">
                <v:path arrowok="t"/>
                <v:fill type="solid"/>
              </v:shape>
            </v:group>
            <v:group style="position:absolute;left:3087;top:-1356;width:10;height:20" coordorigin="3087,-1356" coordsize="10,20">
              <v:shape style="position:absolute;left:3087;top:-1356;width:10;height:20" coordorigin="3087,-1356" coordsize="10,20" path="m3087,-1337l3096,-1337,3096,-1356,3087,-1356,3087,-1337xe" filled="true" fillcolor="#000000" stroked="false">
                <v:path arrowok="t"/>
                <v:fill type="solid"/>
              </v:shape>
            </v:group>
            <v:group style="position:absolute;left:3087;top:-1337;width:10;height:20" coordorigin="3087,-1337" coordsize="10,20">
              <v:shape style="position:absolute;left:3087;top:-1337;width:10;height:20" coordorigin="3087,-1337" coordsize="10,20" path="m3087,-1318l3096,-1318,3096,-1337,3087,-1337,3087,-1318xe" filled="true" fillcolor="#000000" stroked="false">
                <v:path arrowok="t"/>
                <v:fill type="solid"/>
              </v:shape>
            </v:group>
            <v:group style="position:absolute;left:3087;top:-1318;width:10;height:20" coordorigin="3087,-1318" coordsize="10,20">
              <v:shape style="position:absolute;left:3087;top:-1318;width:10;height:20" coordorigin="3087,-1318" coordsize="10,20" path="m3087,-1298l3096,-1298,3096,-1318,3087,-1318,3087,-1298xe" filled="true" fillcolor="#000000" stroked="false">
                <v:path arrowok="t"/>
                <v:fill type="solid"/>
              </v:shape>
            </v:group>
            <v:group style="position:absolute;left:3087;top:-1298;width:10;height:20" coordorigin="3087,-1298" coordsize="10,20">
              <v:shape style="position:absolute;left:3087;top:-1298;width:10;height:20" coordorigin="3087,-1298" coordsize="10,20" path="m3087,-1279l3096,-1279,3096,-1298,3087,-1298,3087,-1279xe" filled="true" fillcolor="#000000" stroked="false">
                <v:path arrowok="t"/>
                <v:fill type="solid"/>
              </v:shape>
            </v:group>
            <v:group style="position:absolute;left:3087;top:-1279;width:10;height:20" coordorigin="3087,-1279" coordsize="10,20">
              <v:shape style="position:absolute;left:3087;top:-1279;width:10;height:20" coordorigin="3087,-1279" coordsize="10,20" path="m3087,-1260l3096,-1260,3096,-1279,3087,-1279,3087,-1260xe" filled="true" fillcolor="#000000" stroked="false">
                <v:path arrowok="t"/>
                <v:fill type="solid"/>
              </v:shape>
            </v:group>
            <v:group style="position:absolute;left:3087;top:-1260;width:10;height:20" coordorigin="3087,-1260" coordsize="10,20">
              <v:shape style="position:absolute;left:3087;top:-1260;width:10;height:20" coordorigin="3087,-1260" coordsize="10,20" path="m3087,-1241l3096,-1241,3096,-1260,3087,-1260,3087,-1241xe" filled="true" fillcolor="#000000" stroked="false">
                <v:path arrowok="t"/>
                <v:fill type="solid"/>
              </v:shape>
            </v:group>
            <v:group style="position:absolute;left:3087;top:-1241;width:10;height:20" coordorigin="3087,-1241" coordsize="10,20">
              <v:shape style="position:absolute;left:3087;top:-1241;width:10;height:20" coordorigin="3087,-1241" coordsize="10,20" path="m3087,-1222l3096,-1222,3096,-1241,3087,-1241,3087,-1222xe" filled="true" fillcolor="#000000" stroked="false">
                <v:path arrowok="t"/>
                <v:fill type="solid"/>
              </v:shape>
            </v:group>
            <v:group style="position:absolute;left:3087;top:-1222;width:10;height:20" coordorigin="3087,-1222" coordsize="10,20">
              <v:shape style="position:absolute;left:3087;top:-1222;width:10;height:20" coordorigin="3087,-1222" coordsize="10,20" path="m3087,-1202l3096,-1202,3096,-1222,3087,-1222,3087,-1202xe" filled="true" fillcolor="#000000" stroked="false">
                <v:path arrowok="t"/>
                <v:fill type="solid"/>
              </v:shape>
            </v:group>
            <v:group style="position:absolute;left:3087;top:-1202;width:10;height:20" coordorigin="3087,-1202" coordsize="10,20">
              <v:shape style="position:absolute;left:3087;top:-1202;width:10;height:20" coordorigin="3087,-1202" coordsize="10,20" path="m3087,-1183l3096,-1183,3096,-1202,3087,-1202,3087,-1183xe" filled="true" fillcolor="#000000" stroked="false">
                <v:path arrowok="t"/>
                <v:fill type="solid"/>
              </v:shape>
            </v:group>
            <v:group style="position:absolute;left:3087;top:-1183;width:10;height:20" coordorigin="3087,-1183" coordsize="10,20">
              <v:shape style="position:absolute;left:3087;top:-1183;width:10;height:20" coordorigin="3087,-1183" coordsize="10,20" path="m3087,-1164l3096,-1164,3096,-1183,3087,-1183,3087,-1164xe" filled="true" fillcolor="#000000" stroked="false">
                <v:path arrowok="t"/>
                <v:fill type="solid"/>
              </v:shape>
            </v:group>
            <v:group style="position:absolute;left:3087;top:-1164;width:10;height:20" coordorigin="3087,-1164" coordsize="10,20">
              <v:shape style="position:absolute;left:3087;top:-1164;width:10;height:20" coordorigin="3087,-1164" coordsize="10,20" path="m3087,-1145l3096,-1145,3096,-1164,3087,-1164,3087,-1145xe" filled="true" fillcolor="#000000" stroked="false">
                <v:path arrowok="t"/>
                <v:fill type="solid"/>
              </v:shape>
            </v:group>
            <v:group style="position:absolute;left:3087;top:-1145;width:10;height:20" coordorigin="3087,-1145" coordsize="10,20">
              <v:shape style="position:absolute;left:3087;top:-1145;width:10;height:20" coordorigin="3087,-1145" coordsize="10,20" path="m3087,-1126l3096,-1126,3096,-1145,3087,-1145,3087,-1126xe" filled="true" fillcolor="#000000" stroked="false">
                <v:path arrowok="t"/>
                <v:fill type="solid"/>
              </v:shape>
            </v:group>
            <v:group style="position:absolute;left:3087;top:-1126;width:10;height:20" coordorigin="3087,-1126" coordsize="10,20">
              <v:shape style="position:absolute;left:3087;top:-1126;width:10;height:20" coordorigin="3087,-1126" coordsize="10,20" path="m3087,-1106l3096,-1106,3096,-1126,3087,-1126,3087,-1106xe" filled="true" fillcolor="#000000" stroked="false">
                <v:path arrowok="t"/>
                <v:fill type="solid"/>
              </v:shape>
            </v:group>
            <v:group style="position:absolute;left:3087;top:-1106;width:10;height:20" coordorigin="3087,-1106" coordsize="10,20">
              <v:shape style="position:absolute;left:3087;top:-1106;width:10;height:20" coordorigin="3087,-1106" coordsize="10,20" path="m3087,-1087l3096,-1087,3096,-1106,3087,-1106,3087,-1087xe" filled="true" fillcolor="#000000" stroked="false">
                <v:path arrowok="t"/>
                <v:fill type="solid"/>
              </v:shape>
            </v:group>
            <v:group style="position:absolute;left:3087;top:-1087;width:10;height:20" coordorigin="3087,-1087" coordsize="10,20">
              <v:shape style="position:absolute;left:3087;top:-1087;width:10;height:20" coordorigin="3087,-1087" coordsize="10,20" path="m3087,-1068l3096,-1068,3096,-1087,3087,-1087,3087,-1068xe" filled="true" fillcolor="#000000" stroked="false">
                <v:path arrowok="t"/>
                <v:fill type="solid"/>
              </v:shape>
            </v:group>
            <v:group style="position:absolute;left:3087;top:-1068;width:10;height:20" coordorigin="3087,-1068" coordsize="10,20">
              <v:shape style="position:absolute;left:3087;top:-1068;width:10;height:20" coordorigin="3087,-1068" coordsize="10,20" path="m3087,-1048l3096,-1048,3096,-1068,3087,-1068,3087,-1048xe" filled="true" fillcolor="#000000" stroked="false">
                <v:path arrowok="t"/>
                <v:fill type="solid"/>
              </v:shape>
            </v:group>
            <v:group style="position:absolute;left:3087;top:-1048;width:10;height:20" coordorigin="3087,-1048" coordsize="10,20">
              <v:shape style="position:absolute;left:3087;top:-1048;width:10;height:20" coordorigin="3087,-1048" coordsize="10,20" path="m3087,-1029l3096,-1029,3096,-1048,3087,-1048,3087,-1029xe" filled="true" fillcolor="#000000" stroked="false">
                <v:path arrowok="t"/>
                <v:fill type="solid"/>
              </v:shape>
            </v:group>
            <v:group style="position:absolute;left:3087;top:-1029;width:10;height:20" coordorigin="3087,-1029" coordsize="10,20">
              <v:shape style="position:absolute;left:3087;top:-1029;width:10;height:20" coordorigin="3087,-1029" coordsize="10,20" path="m3087,-1010l3096,-1010,3096,-1029,3087,-1029,3087,-1010xe" filled="true" fillcolor="#000000" stroked="false">
                <v:path arrowok="t"/>
                <v:fill type="solid"/>
              </v:shape>
            </v:group>
            <v:group style="position:absolute;left:3087;top:-1010;width:10;height:20" coordorigin="3087,-1010" coordsize="10,20">
              <v:shape style="position:absolute;left:3087;top:-1010;width:10;height:20" coordorigin="3087,-1010" coordsize="10,20" path="m3087,-991l3096,-991,3096,-1010,3087,-1010,3087,-991xe" filled="true" fillcolor="#000000" stroked="false">
                <v:path arrowok="t"/>
                <v:fill type="solid"/>
              </v:shape>
            </v:group>
            <v:group style="position:absolute;left:3087;top:-991;width:10;height:20" coordorigin="3087,-991" coordsize="10,20">
              <v:shape style="position:absolute;left:3087;top:-991;width:10;height:20" coordorigin="3087,-991" coordsize="10,20" path="m3087,-972l3096,-972,3096,-991,3087,-991,3087,-972xe" filled="true" fillcolor="#000000" stroked="false">
                <v:path arrowok="t"/>
                <v:fill type="solid"/>
              </v:shape>
            </v:group>
            <v:group style="position:absolute;left:3087;top:-972;width:10;height:20" coordorigin="3087,-972" coordsize="10,20">
              <v:shape style="position:absolute;left:3087;top:-972;width:10;height:20" coordorigin="3087,-972" coordsize="10,20" path="m3087,-952l3096,-952,3096,-972,3087,-972,3087,-952xe" filled="true" fillcolor="#000000" stroked="false">
                <v:path arrowok="t"/>
                <v:fill type="solid"/>
              </v:shape>
            </v:group>
            <v:group style="position:absolute;left:3087;top:-952;width:10;height:20" coordorigin="3087,-952" coordsize="10,20">
              <v:shape style="position:absolute;left:3087;top:-952;width:10;height:20" coordorigin="3087,-952" coordsize="10,20" path="m3087,-933l3096,-933,3096,-952,3087,-952,3087,-933xe" filled="true" fillcolor="#000000" stroked="false">
                <v:path arrowok="t"/>
                <v:fill type="solid"/>
              </v:shape>
            </v:group>
            <v:group style="position:absolute;left:3087;top:-933;width:10;height:20" coordorigin="3087,-933" coordsize="10,20">
              <v:shape style="position:absolute;left:3087;top:-933;width:10;height:20" coordorigin="3087,-933" coordsize="10,20" path="m3087,-914l3096,-914,3096,-933,3087,-933,3087,-914xe" filled="true" fillcolor="#000000" stroked="false">
                <v:path arrowok="t"/>
                <v:fill type="solid"/>
              </v:shape>
            </v:group>
            <v:group style="position:absolute;left:3087;top:-914;width:10;height:20" coordorigin="3087,-914" coordsize="10,20">
              <v:shape style="position:absolute;left:3087;top:-914;width:10;height:20" coordorigin="3087,-914" coordsize="10,20" path="m3087,-895l3096,-895,3096,-914,3087,-914,3087,-895xe" filled="true" fillcolor="#000000" stroked="false">
                <v:path arrowok="t"/>
                <v:fill type="solid"/>
              </v:shape>
            </v:group>
            <v:group style="position:absolute;left:3087;top:-895;width:10;height:20" coordorigin="3087,-895" coordsize="10,20">
              <v:shape style="position:absolute;left:3087;top:-895;width:10;height:20" coordorigin="3087,-895" coordsize="10,20" path="m3087,-876l3096,-876,3096,-895,3087,-895,3087,-876xe" filled="true" fillcolor="#000000" stroked="false">
                <v:path arrowok="t"/>
                <v:fill type="solid"/>
              </v:shape>
            </v:group>
            <v:group style="position:absolute;left:3087;top:-876;width:10;height:20" coordorigin="3087,-876" coordsize="10,20">
              <v:shape style="position:absolute;left:3087;top:-876;width:10;height:20" coordorigin="3087,-876" coordsize="10,20" path="m3087,-856l3096,-856,3096,-876,3087,-876,3087,-856xe" filled="true" fillcolor="#000000" stroked="false">
                <v:path arrowok="t"/>
                <v:fill type="solid"/>
              </v:shape>
            </v:group>
            <v:group style="position:absolute;left:3087;top:-856;width:10;height:20" coordorigin="3087,-856" coordsize="10,20">
              <v:shape style="position:absolute;left:3087;top:-856;width:10;height:20" coordorigin="3087,-856" coordsize="10,20" path="m3087,-837l3096,-837,3096,-856,3087,-856,3087,-837xe" filled="true" fillcolor="#000000" stroked="false">
                <v:path arrowok="t"/>
                <v:fill type="solid"/>
              </v:shape>
            </v:group>
            <v:group style="position:absolute;left:3087;top:-837;width:10;height:20" coordorigin="3087,-837" coordsize="10,20">
              <v:shape style="position:absolute;left:3087;top:-837;width:10;height:20" coordorigin="3087,-837" coordsize="10,20" path="m3087,-818l3096,-818,3096,-837,3087,-837,3087,-818xe" filled="true" fillcolor="#000000" stroked="false">
                <v:path arrowok="t"/>
                <v:fill type="solid"/>
              </v:shape>
            </v:group>
            <v:group style="position:absolute;left:3087;top:-818;width:10;height:20" coordorigin="3087,-818" coordsize="10,20">
              <v:shape style="position:absolute;left:3087;top:-818;width:10;height:20" coordorigin="3087,-818" coordsize="10,20" path="m3087,-799l3096,-799,3096,-818,3087,-818,3087,-799xe" filled="true" fillcolor="#000000" stroked="false">
                <v:path arrowok="t"/>
                <v:fill type="solid"/>
              </v:shape>
            </v:group>
            <v:group style="position:absolute;left:3087;top:-799;width:10;height:20" coordorigin="3087,-799" coordsize="10,20">
              <v:shape style="position:absolute;left:3087;top:-799;width:10;height:20" coordorigin="3087,-799" coordsize="10,20" path="m3087,-780l3096,-780,3096,-799,3087,-799,3087,-780xe" filled="true" fillcolor="#000000" stroked="false">
                <v:path arrowok="t"/>
                <v:fill type="solid"/>
              </v:shape>
            </v:group>
            <v:group style="position:absolute;left:3087;top:-780;width:10;height:20" coordorigin="3087,-780" coordsize="10,20">
              <v:shape style="position:absolute;left:3087;top:-780;width:10;height:20" coordorigin="3087,-780" coordsize="10,20" path="m3087,-760l3096,-760,3096,-780,3087,-780,3087,-760xe" filled="true" fillcolor="#000000" stroked="false">
                <v:path arrowok="t"/>
                <v:fill type="solid"/>
              </v:shape>
            </v:group>
            <v:group style="position:absolute;left:3087;top:-760;width:10;height:20" coordorigin="3087,-760" coordsize="10,20">
              <v:shape style="position:absolute;left:3087;top:-760;width:10;height:20" coordorigin="3087,-760" coordsize="10,20" path="m3087,-741l3096,-741,3096,-760,3087,-760,3087,-741xe" filled="true" fillcolor="#000000" stroked="false">
                <v:path arrowok="t"/>
                <v:fill type="solid"/>
              </v:shape>
            </v:group>
            <v:group style="position:absolute;left:3087;top:-741;width:10;height:20" coordorigin="3087,-741" coordsize="10,20">
              <v:shape style="position:absolute;left:3087;top:-741;width:10;height:20" coordorigin="3087,-741" coordsize="10,20" path="m3087,-722l3096,-722,3096,-741,3087,-741,3087,-722xe" filled="true" fillcolor="#000000" stroked="false">
                <v:path arrowok="t"/>
                <v:fill type="solid"/>
              </v:shape>
            </v:group>
            <v:group style="position:absolute;left:3087;top:-722;width:10;height:20" coordorigin="3087,-722" coordsize="10,20">
              <v:shape style="position:absolute;left:3087;top:-722;width:10;height:20" coordorigin="3087,-722" coordsize="10,20" path="m3087,-703l3096,-703,3096,-722,3087,-722,3087,-703xe" filled="true" fillcolor="#000000" stroked="false">
                <v:path arrowok="t"/>
                <v:fill type="solid"/>
              </v:shape>
            </v:group>
            <v:group style="position:absolute;left:3087;top:-703;width:10;height:20" coordorigin="3087,-703" coordsize="10,20">
              <v:shape style="position:absolute;left:3087;top:-703;width:10;height:20" coordorigin="3087,-703" coordsize="10,20" path="m3087,-684l3096,-684,3096,-703,3087,-703,3087,-684xe" filled="true" fillcolor="#000000" stroked="false">
                <v:path arrowok="t"/>
                <v:fill type="solid"/>
              </v:shape>
            </v:group>
            <v:group style="position:absolute;left:3087;top:-684;width:10;height:20" coordorigin="3087,-684" coordsize="10,20">
              <v:shape style="position:absolute;left:3087;top:-684;width:10;height:20" coordorigin="3087,-684" coordsize="10,20" path="m3087,-664l3096,-664,3096,-684,3087,-684,3087,-664xe" filled="true" fillcolor="#000000" stroked="false">
                <v:path arrowok="t"/>
                <v:fill type="solid"/>
              </v:shape>
            </v:group>
            <v:group style="position:absolute;left:3087;top:-664;width:10;height:20" coordorigin="3087,-664" coordsize="10,20">
              <v:shape style="position:absolute;left:3087;top:-664;width:10;height:20" coordorigin="3087,-664" coordsize="10,20" path="m3087,-645l3096,-645,3096,-664,3087,-664,3087,-645xe" filled="true" fillcolor="#000000" stroked="false">
                <v:path arrowok="t"/>
                <v:fill type="solid"/>
              </v:shape>
            </v:group>
            <v:group style="position:absolute;left:3087;top:-645;width:10;height:20" coordorigin="3087,-645" coordsize="10,20">
              <v:shape style="position:absolute;left:3087;top:-645;width:10;height:20" coordorigin="3087,-645" coordsize="10,20" path="m3087,-626l3096,-626,3096,-645,3087,-645,3087,-626xe" filled="true" fillcolor="#000000" stroked="false">
                <v:path arrowok="t"/>
                <v:fill type="solid"/>
              </v:shape>
            </v:group>
            <v:group style="position:absolute;left:3087;top:-626;width:10;height:20" coordorigin="3087,-626" coordsize="10,20">
              <v:shape style="position:absolute;left:3087;top:-626;width:10;height:20" coordorigin="3087,-626" coordsize="10,20" path="m3087,-607l3096,-607,3096,-626,3087,-626,3087,-607xe" filled="true" fillcolor="#000000" stroked="false">
                <v:path arrowok="t"/>
                <v:fill type="solid"/>
              </v:shape>
            </v:group>
            <v:group style="position:absolute;left:3087;top:-607;width:10;height:20" coordorigin="3087,-607" coordsize="10,20">
              <v:shape style="position:absolute;left:3087;top:-607;width:10;height:20" coordorigin="3087,-607" coordsize="10,20" path="m3087,-588l3096,-588,3096,-607,3087,-607,3087,-588xe" filled="true" fillcolor="#000000" stroked="false">
                <v:path arrowok="t"/>
                <v:fill type="solid"/>
              </v:shape>
            </v:group>
            <v:group style="position:absolute;left:3087;top:-588;width:10;height:20" coordorigin="3087,-588" coordsize="10,20">
              <v:shape style="position:absolute;left:3087;top:-588;width:10;height:20" coordorigin="3087,-588" coordsize="10,20" path="m3087,-568l3096,-568,3096,-588,3087,-588,3087,-568xe" filled="true" fillcolor="#000000" stroked="false">
                <v:path arrowok="t"/>
                <v:fill type="solid"/>
              </v:shape>
            </v:group>
            <v:group style="position:absolute;left:3087;top:-568;width:10;height:20" coordorigin="3087,-568" coordsize="10,20">
              <v:shape style="position:absolute;left:3087;top:-568;width:10;height:20" coordorigin="3087,-568" coordsize="10,20" path="m3087,-549l3096,-549,3096,-568,3087,-568,3087,-549xe" filled="true" fillcolor="#000000" stroked="false">
                <v:path arrowok="t"/>
                <v:fill type="solid"/>
              </v:shape>
            </v:group>
            <v:group style="position:absolute;left:3087;top:-549;width:10;height:20" coordorigin="3087,-549" coordsize="10,20">
              <v:shape style="position:absolute;left:3087;top:-549;width:10;height:20" coordorigin="3087,-549" coordsize="10,20" path="m3087,-530l3096,-530,3096,-549,3087,-549,3087,-530xe" filled="true" fillcolor="#000000" stroked="false">
                <v:path arrowok="t"/>
                <v:fill type="solid"/>
              </v:shape>
            </v:group>
            <v:group style="position:absolute;left:3087;top:-530;width:10;height:20" coordorigin="3087,-530" coordsize="10,20">
              <v:shape style="position:absolute;left:3087;top:-530;width:10;height:20" coordorigin="3087,-530" coordsize="10,20" path="m3087,-511l3096,-511,3096,-530,3087,-530,3087,-511xe" filled="true" fillcolor="#000000" stroked="false">
                <v:path arrowok="t"/>
                <v:fill type="solid"/>
              </v:shape>
            </v:group>
            <v:group style="position:absolute;left:3087;top:-511;width:10;height:20" coordorigin="3087,-511" coordsize="10,20">
              <v:shape style="position:absolute;left:3087;top:-511;width:10;height:20" coordorigin="3087,-511" coordsize="10,20" path="m3087,-492l3096,-492,3096,-511,3087,-511,3087,-492xe" filled="true" fillcolor="#000000" stroked="false">
                <v:path arrowok="t"/>
                <v:fill type="solid"/>
              </v:shape>
            </v:group>
            <v:group style="position:absolute;left:3087;top:-492;width:10;height:20" coordorigin="3087,-492" coordsize="10,20">
              <v:shape style="position:absolute;left:3087;top:-492;width:10;height:20" coordorigin="3087,-492" coordsize="10,20" path="m3087,-472l3096,-472,3096,-492,3087,-492,3087,-472xe" filled="true" fillcolor="#000000" stroked="false">
                <v:path arrowok="t"/>
                <v:fill type="solid"/>
              </v:shape>
            </v:group>
            <v:group style="position:absolute;left:4907;top:-1970;width:10;height:20" coordorigin="4907,-1970" coordsize="10,20">
              <v:shape style="position:absolute;left:4907;top:-1970;width:10;height:20" coordorigin="4907,-1970" coordsize="10,20" path="m4907,-1951l4916,-1951,4916,-1970,4907,-1970,4907,-1951xe" filled="true" fillcolor="#000000" stroked="false">
                <v:path arrowok="t"/>
                <v:fill type="solid"/>
              </v:shape>
            </v:group>
            <v:group style="position:absolute;left:4907;top:-1951;width:10;height:20" coordorigin="4907,-1951" coordsize="10,20">
              <v:shape style="position:absolute;left:4907;top:-1951;width:10;height:20" coordorigin="4907,-1951" coordsize="10,20" path="m4907,-1932l4916,-1932,4916,-1951,4907,-1951,4907,-1932xe" filled="true" fillcolor="#000000" stroked="false">
                <v:path arrowok="t"/>
                <v:fill type="solid"/>
              </v:shape>
            </v:group>
            <v:group style="position:absolute;left:4907;top:-1932;width:10;height:20" coordorigin="4907,-1932" coordsize="10,20">
              <v:shape style="position:absolute;left:4907;top:-1932;width:10;height:20" coordorigin="4907,-1932" coordsize="10,20" path="m4907,-1913l4916,-1913,4916,-1932,4907,-1932,4907,-1913xe" filled="true" fillcolor="#000000" stroked="false">
                <v:path arrowok="t"/>
                <v:fill type="solid"/>
              </v:shape>
            </v:group>
            <v:group style="position:absolute;left:4907;top:-1913;width:10;height:20" coordorigin="4907,-1913" coordsize="10,20">
              <v:shape style="position:absolute;left:4907;top:-1913;width:10;height:20" coordorigin="4907,-1913" coordsize="10,20" path="m4907,-1894l4916,-1894,4916,-1913,4907,-1913,4907,-1894xe" filled="true" fillcolor="#000000" stroked="false">
                <v:path arrowok="t"/>
                <v:fill type="solid"/>
              </v:shape>
            </v:group>
            <v:group style="position:absolute;left:4907;top:-1894;width:10;height:20" coordorigin="4907,-1894" coordsize="10,20">
              <v:shape style="position:absolute;left:4907;top:-1894;width:10;height:20" coordorigin="4907,-1894" coordsize="10,20" path="m4907,-1874l4916,-1874,4916,-1894,4907,-1894,4907,-1874xe" filled="true" fillcolor="#000000" stroked="false">
                <v:path arrowok="t"/>
                <v:fill type="solid"/>
              </v:shape>
            </v:group>
            <v:group style="position:absolute;left:4907;top:-1874;width:10;height:20" coordorigin="4907,-1874" coordsize="10,20">
              <v:shape style="position:absolute;left:4907;top:-1874;width:10;height:20" coordorigin="4907,-1874" coordsize="10,20" path="m4907,-1855l4916,-1855,4916,-1874,4907,-1874,4907,-1855xe" filled="true" fillcolor="#000000" stroked="false">
                <v:path arrowok="t"/>
                <v:fill type="solid"/>
              </v:shape>
            </v:group>
            <v:group style="position:absolute;left:4907;top:-1855;width:10;height:20" coordorigin="4907,-1855" coordsize="10,20">
              <v:shape style="position:absolute;left:4907;top:-1855;width:10;height:20" coordorigin="4907,-1855" coordsize="10,20" path="m4907,-1836l4916,-1836,4916,-1855,4907,-1855,4907,-1836xe" filled="true" fillcolor="#000000" stroked="false">
                <v:path arrowok="t"/>
                <v:fill type="solid"/>
              </v:shape>
            </v:group>
            <v:group style="position:absolute;left:4907;top:-1836;width:10;height:20" coordorigin="4907,-1836" coordsize="10,20">
              <v:shape style="position:absolute;left:4907;top:-1836;width:10;height:20" coordorigin="4907,-1836" coordsize="10,20" path="m4907,-1817l4916,-1817,4916,-1836,4907,-1836,4907,-1817xe" filled="true" fillcolor="#000000" stroked="false">
                <v:path arrowok="t"/>
                <v:fill type="solid"/>
              </v:shape>
            </v:group>
            <v:group style="position:absolute;left:4907;top:-1817;width:10;height:20" coordorigin="4907,-1817" coordsize="10,20">
              <v:shape style="position:absolute;left:4907;top:-1817;width:10;height:20" coordorigin="4907,-1817" coordsize="10,20" path="m4907,-1798l4916,-1798,4916,-1817,4907,-1817,4907,-1798xe" filled="true" fillcolor="#000000" stroked="false">
                <v:path arrowok="t"/>
                <v:fill type="solid"/>
              </v:shape>
            </v:group>
            <v:group style="position:absolute;left:4907;top:-1798;width:10;height:20" coordorigin="4907,-1798" coordsize="10,20">
              <v:shape style="position:absolute;left:4907;top:-1798;width:10;height:20" coordorigin="4907,-1798" coordsize="10,20" path="m4907,-1778l4916,-1778,4916,-1798,4907,-1798,4907,-1778xe" filled="true" fillcolor="#000000" stroked="false">
                <v:path arrowok="t"/>
                <v:fill type="solid"/>
              </v:shape>
            </v:group>
            <v:group style="position:absolute;left:4907;top:-1778;width:10;height:20" coordorigin="4907,-1778" coordsize="10,20">
              <v:shape style="position:absolute;left:4907;top:-1778;width:10;height:20" coordorigin="4907,-1778" coordsize="10,20" path="m4907,-1759l4916,-1759,4916,-1778,4907,-1778,4907,-1759xe" filled="true" fillcolor="#000000" stroked="false">
                <v:path arrowok="t"/>
                <v:fill type="solid"/>
              </v:shape>
            </v:group>
            <v:group style="position:absolute;left:4907;top:-1759;width:10;height:20" coordorigin="4907,-1759" coordsize="10,20">
              <v:shape style="position:absolute;left:4907;top:-1759;width:10;height:20" coordorigin="4907,-1759" coordsize="10,20" path="m4907,-1740l4916,-1740,4916,-1759,4907,-1759,4907,-1740xe" filled="true" fillcolor="#000000" stroked="false">
                <v:path arrowok="t"/>
                <v:fill type="solid"/>
              </v:shape>
            </v:group>
            <v:group style="position:absolute;left:4907;top:-1740;width:10;height:20" coordorigin="4907,-1740" coordsize="10,20">
              <v:shape style="position:absolute;left:4907;top:-1740;width:10;height:20" coordorigin="4907,-1740" coordsize="10,20" path="m4907,-1721l4916,-1721,4916,-1740,4907,-1740,4907,-1721xe" filled="true" fillcolor="#000000" stroked="false">
                <v:path arrowok="t"/>
                <v:fill type="solid"/>
              </v:shape>
            </v:group>
            <v:group style="position:absolute;left:4907;top:-1721;width:10;height:20" coordorigin="4907,-1721" coordsize="10,20">
              <v:shape style="position:absolute;left:4907;top:-1721;width:10;height:20" coordorigin="4907,-1721" coordsize="10,20" path="m4907,-1702l4916,-1702,4916,-1721,4907,-1721,4907,-1702xe" filled="true" fillcolor="#000000" stroked="false">
                <v:path arrowok="t"/>
                <v:fill type="solid"/>
              </v:shape>
            </v:group>
            <v:group style="position:absolute;left:4907;top:-1702;width:10;height:20" coordorigin="4907,-1702" coordsize="10,20">
              <v:shape style="position:absolute;left:4907;top:-1702;width:10;height:20" coordorigin="4907,-1702" coordsize="10,20" path="m4907,-1682l4916,-1682,4916,-1702,4907,-1702,4907,-1682xe" filled="true" fillcolor="#000000" stroked="false">
                <v:path arrowok="t"/>
                <v:fill type="solid"/>
              </v:shape>
            </v:group>
            <v:group style="position:absolute;left:4907;top:-1682;width:10;height:20" coordorigin="4907,-1682" coordsize="10,20">
              <v:shape style="position:absolute;left:4907;top:-1682;width:10;height:20" coordorigin="4907,-1682" coordsize="10,20" path="m4907,-1663l4916,-1663,4916,-1682,4907,-1682,4907,-1663xe" filled="true" fillcolor="#000000" stroked="false">
                <v:path arrowok="t"/>
                <v:fill type="solid"/>
              </v:shape>
            </v:group>
            <v:group style="position:absolute;left:4907;top:-1663;width:10;height:20" coordorigin="4907,-1663" coordsize="10,20">
              <v:shape style="position:absolute;left:4907;top:-1663;width:10;height:20" coordorigin="4907,-1663" coordsize="10,20" path="m4907,-1644l4916,-1644,4916,-1663,4907,-1663,4907,-1644xe" filled="true" fillcolor="#000000" stroked="false">
                <v:path arrowok="t"/>
                <v:fill type="solid"/>
              </v:shape>
            </v:group>
            <v:group style="position:absolute;left:4907;top:-1644;width:10;height:20" coordorigin="4907,-1644" coordsize="10,20">
              <v:shape style="position:absolute;left:4907;top:-1644;width:10;height:20" coordorigin="4907,-1644" coordsize="10,20" path="m4907,-1625l4916,-1625,4916,-1644,4907,-1644,4907,-1625xe" filled="true" fillcolor="#000000" stroked="false">
                <v:path arrowok="t"/>
                <v:fill type="solid"/>
              </v:shape>
            </v:group>
            <v:group style="position:absolute;left:4907;top:-1625;width:10;height:20" coordorigin="4907,-1625" coordsize="10,20">
              <v:shape style="position:absolute;left:4907;top:-1625;width:10;height:20" coordorigin="4907,-1625" coordsize="10,20" path="m4907,-1606l4916,-1606,4916,-1625,4907,-1625,4907,-1606xe" filled="true" fillcolor="#000000" stroked="false">
                <v:path arrowok="t"/>
                <v:fill type="solid"/>
              </v:shape>
            </v:group>
            <v:group style="position:absolute;left:4907;top:-1606;width:10;height:20" coordorigin="4907,-1606" coordsize="10,20">
              <v:shape style="position:absolute;left:4907;top:-1606;width:10;height:20" coordorigin="4907,-1606" coordsize="10,20" path="m4907,-1586l4916,-1586,4916,-1606,4907,-1606,4907,-1586xe" filled="true" fillcolor="#000000" stroked="false">
                <v:path arrowok="t"/>
                <v:fill type="solid"/>
              </v:shape>
            </v:group>
            <v:group style="position:absolute;left:4907;top:-1586;width:10;height:20" coordorigin="4907,-1586" coordsize="10,20">
              <v:shape style="position:absolute;left:4907;top:-1586;width:10;height:20" coordorigin="4907,-1586" coordsize="10,20" path="m4907,-1567l4916,-1567,4916,-1586,4907,-1586,4907,-1567xe" filled="true" fillcolor="#000000" stroked="false">
                <v:path arrowok="t"/>
                <v:fill type="solid"/>
              </v:shape>
            </v:group>
            <v:group style="position:absolute;left:4907;top:-1567;width:10;height:20" coordorigin="4907,-1567" coordsize="10,20">
              <v:shape style="position:absolute;left:4907;top:-1567;width:10;height:20" coordorigin="4907,-1567" coordsize="10,20" path="m4907,-1548l4916,-1548,4916,-1567,4907,-1567,4907,-1548xe" filled="true" fillcolor="#000000" stroked="false">
                <v:path arrowok="t"/>
                <v:fill type="solid"/>
              </v:shape>
            </v:group>
            <v:group style="position:absolute;left:4907;top:-1548;width:10;height:20" coordorigin="4907,-1548" coordsize="10,20">
              <v:shape style="position:absolute;left:4907;top:-1548;width:10;height:20" coordorigin="4907,-1548" coordsize="10,20" path="m4907,-1529l4916,-1529,4916,-1548,4907,-1548,4907,-1529xe" filled="true" fillcolor="#000000" stroked="false">
                <v:path arrowok="t"/>
                <v:fill type="solid"/>
              </v:shape>
            </v:group>
            <v:group style="position:absolute;left:4907;top:-1529;width:10;height:20" coordorigin="4907,-1529" coordsize="10,20">
              <v:shape style="position:absolute;left:4907;top:-1529;width:10;height:20" coordorigin="4907,-1529" coordsize="10,20" path="m4907,-1510l4916,-1510,4916,-1529,4907,-1529,4907,-1510xe" filled="true" fillcolor="#000000" stroked="false">
                <v:path arrowok="t"/>
                <v:fill type="solid"/>
              </v:shape>
            </v:group>
            <v:group style="position:absolute;left:4907;top:-1510;width:10;height:20" coordorigin="4907,-1510" coordsize="10,20">
              <v:shape style="position:absolute;left:4907;top:-1510;width:10;height:20" coordorigin="4907,-1510" coordsize="10,20" path="m4907,-1490l4916,-1490,4916,-1510,4907,-1510,4907,-1490xe" filled="true" fillcolor="#000000" stroked="false">
                <v:path arrowok="t"/>
                <v:fill type="solid"/>
              </v:shape>
            </v:group>
            <v:group style="position:absolute;left:4907;top:-1490;width:10;height:20" coordorigin="4907,-1490" coordsize="10,20">
              <v:shape style="position:absolute;left:4907;top:-1490;width:10;height:20" coordorigin="4907,-1490" coordsize="10,20" path="m4907,-1471l4916,-1471,4916,-1490,4907,-1490,4907,-1471xe" filled="true" fillcolor="#000000" stroked="false">
                <v:path arrowok="t"/>
                <v:fill type="solid"/>
              </v:shape>
            </v:group>
            <v:group style="position:absolute;left:4907;top:-1471;width:10;height:20" coordorigin="4907,-1471" coordsize="10,20">
              <v:shape style="position:absolute;left:4907;top:-1471;width:10;height:20" coordorigin="4907,-1471" coordsize="10,20" path="m4907,-1452l4916,-1452,4916,-1471,4907,-1471,4907,-1452xe" filled="true" fillcolor="#000000" stroked="false">
                <v:path arrowok="t"/>
                <v:fill type="solid"/>
              </v:shape>
            </v:group>
            <v:group style="position:absolute;left:4907;top:-1452;width:10;height:20" coordorigin="4907,-1452" coordsize="10,20">
              <v:shape style="position:absolute;left:4907;top:-1452;width:10;height:20" coordorigin="4907,-1452" coordsize="10,20" path="m4907,-1433l4916,-1433,4916,-1452,4907,-1452,4907,-1433xe" filled="true" fillcolor="#000000" stroked="false">
                <v:path arrowok="t"/>
                <v:fill type="solid"/>
              </v:shape>
            </v:group>
            <v:group style="position:absolute;left:4907;top:-1433;width:10;height:20" coordorigin="4907,-1433" coordsize="10,20">
              <v:shape style="position:absolute;left:4907;top:-1433;width:10;height:20" coordorigin="4907,-1433" coordsize="10,20" path="m4907,-1414l4916,-1414,4916,-1433,4907,-1433,4907,-1414xe" filled="true" fillcolor="#000000" stroked="false">
                <v:path arrowok="t"/>
                <v:fill type="solid"/>
              </v:shape>
            </v:group>
            <v:group style="position:absolute;left:4907;top:-1414;width:10;height:20" coordorigin="4907,-1414" coordsize="10,20">
              <v:shape style="position:absolute;left:4907;top:-1414;width:10;height:20" coordorigin="4907,-1414" coordsize="10,20" path="m4907,-1394l4916,-1394,4916,-1414,4907,-1414,4907,-1394xe" filled="true" fillcolor="#000000" stroked="false">
                <v:path arrowok="t"/>
                <v:fill type="solid"/>
              </v:shape>
            </v:group>
            <v:group style="position:absolute;left:4907;top:-1394;width:10;height:20" coordorigin="4907,-1394" coordsize="10,20">
              <v:shape style="position:absolute;left:4907;top:-1394;width:10;height:20" coordorigin="4907,-1394" coordsize="10,20" path="m4907,-1375l4916,-1375,4916,-1394,4907,-1394,4907,-1375xe" filled="true" fillcolor="#000000" stroked="false">
                <v:path arrowok="t"/>
                <v:fill type="solid"/>
              </v:shape>
            </v:group>
            <v:group style="position:absolute;left:4907;top:-1375;width:10;height:20" coordorigin="4907,-1375" coordsize="10,20">
              <v:shape style="position:absolute;left:4907;top:-1375;width:10;height:20" coordorigin="4907,-1375" coordsize="10,20" path="m4907,-1356l4916,-1356,4916,-1375,4907,-1375,4907,-1356xe" filled="true" fillcolor="#000000" stroked="false">
                <v:path arrowok="t"/>
                <v:fill type="solid"/>
              </v:shape>
            </v:group>
            <v:group style="position:absolute;left:4907;top:-1356;width:10;height:20" coordorigin="4907,-1356" coordsize="10,20">
              <v:shape style="position:absolute;left:4907;top:-1356;width:10;height:20" coordorigin="4907,-1356" coordsize="10,20" path="m4907,-1337l4916,-1337,4916,-1356,4907,-1356,4907,-1337xe" filled="true" fillcolor="#000000" stroked="false">
                <v:path arrowok="t"/>
                <v:fill type="solid"/>
              </v:shape>
            </v:group>
            <v:group style="position:absolute;left:4907;top:-1337;width:10;height:20" coordorigin="4907,-1337" coordsize="10,20">
              <v:shape style="position:absolute;left:4907;top:-1337;width:10;height:20" coordorigin="4907,-1337" coordsize="10,20" path="m4907,-1318l4916,-1318,4916,-1337,4907,-1337,4907,-1318xe" filled="true" fillcolor="#000000" stroked="false">
                <v:path arrowok="t"/>
                <v:fill type="solid"/>
              </v:shape>
            </v:group>
            <v:group style="position:absolute;left:4907;top:-1318;width:10;height:20" coordorigin="4907,-1318" coordsize="10,20">
              <v:shape style="position:absolute;left:4907;top:-1318;width:10;height:20" coordorigin="4907,-1318" coordsize="10,20" path="m4907,-1298l4916,-1298,4916,-1318,4907,-1318,4907,-1298xe" filled="true" fillcolor="#000000" stroked="false">
                <v:path arrowok="t"/>
                <v:fill type="solid"/>
              </v:shape>
            </v:group>
            <v:group style="position:absolute;left:4907;top:-1298;width:10;height:20" coordorigin="4907,-1298" coordsize="10,20">
              <v:shape style="position:absolute;left:4907;top:-1298;width:10;height:20" coordorigin="4907,-1298" coordsize="10,20" path="m4907,-1279l4916,-1279,4916,-1298,4907,-1298,4907,-1279xe" filled="true" fillcolor="#000000" stroked="false">
                <v:path arrowok="t"/>
                <v:fill type="solid"/>
              </v:shape>
            </v:group>
            <v:group style="position:absolute;left:4907;top:-1279;width:10;height:20" coordorigin="4907,-1279" coordsize="10,20">
              <v:shape style="position:absolute;left:4907;top:-1279;width:10;height:20" coordorigin="4907,-1279" coordsize="10,20" path="m4907,-1260l4916,-1260,4916,-1279,4907,-1279,4907,-1260xe" filled="true" fillcolor="#000000" stroked="false">
                <v:path arrowok="t"/>
                <v:fill type="solid"/>
              </v:shape>
            </v:group>
            <v:group style="position:absolute;left:4907;top:-1260;width:10;height:20" coordorigin="4907,-1260" coordsize="10,20">
              <v:shape style="position:absolute;left:4907;top:-1260;width:10;height:20" coordorigin="4907,-1260" coordsize="10,20" path="m4907,-1241l4916,-1241,4916,-1260,4907,-1260,4907,-1241xe" filled="true" fillcolor="#000000" stroked="false">
                <v:path arrowok="t"/>
                <v:fill type="solid"/>
              </v:shape>
            </v:group>
            <v:group style="position:absolute;left:4907;top:-1241;width:10;height:20" coordorigin="4907,-1241" coordsize="10,20">
              <v:shape style="position:absolute;left:4907;top:-1241;width:10;height:20" coordorigin="4907,-1241" coordsize="10,20" path="m4907,-1222l4916,-1222,4916,-1241,4907,-1241,4907,-1222xe" filled="true" fillcolor="#000000" stroked="false">
                <v:path arrowok="t"/>
                <v:fill type="solid"/>
              </v:shape>
            </v:group>
            <v:group style="position:absolute;left:4907;top:-1222;width:10;height:20" coordorigin="4907,-1222" coordsize="10,20">
              <v:shape style="position:absolute;left:4907;top:-1222;width:10;height:20" coordorigin="4907,-1222" coordsize="10,20" path="m4907,-1202l4916,-1202,4916,-1222,4907,-1222,4907,-1202xe" filled="true" fillcolor="#000000" stroked="false">
                <v:path arrowok="t"/>
                <v:fill type="solid"/>
              </v:shape>
            </v:group>
            <v:group style="position:absolute;left:4907;top:-1202;width:10;height:20" coordorigin="4907,-1202" coordsize="10,20">
              <v:shape style="position:absolute;left:4907;top:-1202;width:10;height:20" coordorigin="4907,-1202" coordsize="10,20" path="m4907,-1183l4916,-1183,4916,-1202,4907,-1202,4907,-1183xe" filled="true" fillcolor="#000000" stroked="false">
                <v:path arrowok="t"/>
                <v:fill type="solid"/>
              </v:shape>
            </v:group>
            <v:group style="position:absolute;left:4907;top:-1183;width:10;height:20" coordorigin="4907,-1183" coordsize="10,20">
              <v:shape style="position:absolute;left:4907;top:-1183;width:10;height:20" coordorigin="4907,-1183" coordsize="10,20" path="m4907,-1164l4916,-1164,4916,-1183,4907,-1183,4907,-1164xe" filled="true" fillcolor="#000000" stroked="false">
                <v:path arrowok="t"/>
                <v:fill type="solid"/>
              </v:shape>
            </v:group>
            <v:group style="position:absolute;left:4907;top:-1164;width:10;height:20" coordorigin="4907,-1164" coordsize="10,20">
              <v:shape style="position:absolute;left:4907;top:-1164;width:10;height:20" coordorigin="4907,-1164" coordsize="10,20" path="m4907,-1145l4916,-1145,4916,-1164,4907,-1164,4907,-1145xe" filled="true" fillcolor="#000000" stroked="false">
                <v:path arrowok="t"/>
                <v:fill type="solid"/>
              </v:shape>
            </v:group>
            <v:group style="position:absolute;left:4907;top:-1145;width:10;height:20" coordorigin="4907,-1145" coordsize="10,20">
              <v:shape style="position:absolute;left:4907;top:-1145;width:10;height:20" coordorigin="4907,-1145" coordsize="10,20" path="m4907,-1126l4916,-1126,4916,-1145,4907,-1145,4907,-1126xe" filled="true" fillcolor="#000000" stroked="false">
                <v:path arrowok="t"/>
                <v:fill type="solid"/>
              </v:shape>
            </v:group>
            <v:group style="position:absolute;left:4907;top:-1126;width:10;height:20" coordorigin="4907,-1126" coordsize="10,20">
              <v:shape style="position:absolute;left:4907;top:-1126;width:10;height:20" coordorigin="4907,-1126" coordsize="10,20" path="m4907,-1106l4916,-1106,4916,-1126,4907,-1126,4907,-1106xe" filled="true" fillcolor="#000000" stroked="false">
                <v:path arrowok="t"/>
                <v:fill type="solid"/>
              </v:shape>
            </v:group>
            <v:group style="position:absolute;left:4907;top:-1106;width:10;height:20" coordorigin="4907,-1106" coordsize="10,20">
              <v:shape style="position:absolute;left:4907;top:-1106;width:10;height:20" coordorigin="4907,-1106" coordsize="10,20" path="m4907,-1087l4916,-1087,4916,-1106,4907,-1106,4907,-1087xe" filled="true" fillcolor="#000000" stroked="false">
                <v:path arrowok="t"/>
                <v:fill type="solid"/>
              </v:shape>
            </v:group>
            <v:group style="position:absolute;left:4907;top:-1087;width:10;height:20" coordorigin="4907,-1087" coordsize="10,20">
              <v:shape style="position:absolute;left:4907;top:-1087;width:10;height:20" coordorigin="4907,-1087" coordsize="10,20" path="m4907,-1068l4916,-1068,4916,-1087,4907,-1087,4907,-1068xe" filled="true" fillcolor="#000000" stroked="false">
                <v:path arrowok="t"/>
                <v:fill type="solid"/>
              </v:shape>
            </v:group>
            <v:group style="position:absolute;left:4907;top:-1068;width:10;height:20" coordorigin="4907,-1068" coordsize="10,20">
              <v:shape style="position:absolute;left:4907;top:-1068;width:10;height:20" coordorigin="4907,-1068" coordsize="10,20" path="m4907,-1048l4916,-1048,4916,-1068,4907,-1068,4907,-1048xe" filled="true" fillcolor="#000000" stroked="false">
                <v:path arrowok="t"/>
                <v:fill type="solid"/>
              </v:shape>
            </v:group>
            <v:group style="position:absolute;left:4907;top:-1048;width:10;height:20" coordorigin="4907,-1048" coordsize="10,20">
              <v:shape style="position:absolute;left:4907;top:-1048;width:10;height:20" coordorigin="4907,-1048" coordsize="10,20" path="m4907,-1029l4916,-1029,4916,-1048,4907,-1048,4907,-1029xe" filled="true" fillcolor="#000000" stroked="false">
                <v:path arrowok="t"/>
                <v:fill type="solid"/>
              </v:shape>
            </v:group>
            <v:group style="position:absolute;left:4907;top:-1029;width:10;height:20" coordorigin="4907,-1029" coordsize="10,20">
              <v:shape style="position:absolute;left:4907;top:-1029;width:10;height:20" coordorigin="4907,-1029" coordsize="10,20" path="m4907,-1010l4916,-1010,4916,-1029,4907,-1029,4907,-1010xe" filled="true" fillcolor="#000000" stroked="false">
                <v:path arrowok="t"/>
                <v:fill type="solid"/>
              </v:shape>
            </v:group>
            <v:group style="position:absolute;left:4907;top:-1010;width:10;height:20" coordorigin="4907,-1010" coordsize="10,20">
              <v:shape style="position:absolute;left:4907;top:-1010;width:10;height:20" coordorigin="4907,-1010" coordsize="10,20" path="m4907,-991l4916,-991,4916,-1010,4907,-1010,4907,-991xe" filled="true" fillcolor="#000000" stroked="false">
                <v:path arrowok="t"/>
                <v:fill type="solid"/>
              </v:shape>
            </v:group>
            <v:group style="position:absolute;left:4907;top:-991;width:10;height:20" coordorigin="4907,-991" coordsize="10,20">
              <v:shape style="position:absolute;left:4907;top:-991;width:10;height:20" coordorigin="4907,-991" coordsize="10,20" path="m4907,-972l4916,-972,4916,-991,4907,-991,4907,-972xe" filled="true" fillcolor="#000000" stroked="false">
                <v:path arrowok="t"/>
                <v:fill type="solid"/>
              </v:shape>
            </v:group>
            <v:group style="position:absolute;left:4907;top:-972;width:10;height:20" coordorigin="4907,-972" coordsize="10,20">
              <v:shape style="position:absolute;left:4907;top:-972;width:10;height:20" coordorigin="4907,-972" coordsize="10,20" path="m4907,-952l4916,-952,4916,-972,4907,-972,4907,-952xe" filled="true" fillcolor="#000000" stroked="false">
                <v:path arrowok="t"/>
                <v:fill type="solid"/>
              </v:shape>
            </v:group>
            <v:group style="position:absolute;left:4907;top:-952;width:10;height:20" coordorigin="4907,-952" coordsize="10,20">
              <v:shape style="position:absolute;left:4907;top:-952;width:10;height:20" coordorigin="4907,-952" coordsize="10,20" path="m4907,-933l4916,-933,4916,-952,4907,-952,4907,-933xe" filled="true" fillcolor="#000000" stroked="false">
                <v:path arrowok="t"/>
                <v:fill type="solid"/>
              </v:shape>
            </v:group>
            <v:group style="position:absolute;left:4907;top:-933;width:10;height:20" coordorigin="4907,-933" coordsize="10,20">
              <v:shape style="position:absolute;left:4907;top:-933;width:10;height:20" coordorigin="4907,-933" coordsize="10,20" path="m4907,-914l4916,-914,4916,-933,4907,-933,4907,-914xe" filled="true" fillcolor="#000000" stroked="false">
                <v:path arrowok="t"/>
                <v:fill type="solid"/>
              </v:shape>
            </v:group>
            <v:group style="position:absolute;left:4907;top:-914;width:10;height:20" coordorigin="4907,-914" coordsize="10,20">
              <v:shape style="position:absolute;left:4907;top:-914;width:10;height:20" coordorigin="4907,-914" coordsize="10,20" path="m4907,-895l4916,-895,4916,-914,4907,-914,4907,-895xe" filled="true" fillcolor="#000000" stroked="false">
                <v:path arrowok="t"/>
                <v:fill type="solid"/>
              </v:shape>
            </v:group>
            <v:group style="position:absolute;left:4907;top:-895;width:10;height:20" coordorigin="4907,-895" coordsize="10,20">
              <v:shape style="position:absolute;left:4907;top:-895;width:10;height:20" coordorigin="4907,-895" coordsize="10,20" path="m4907,-876l4916,-876,4916,-895,4907,-895,4907,-876xe" filled="true" fillcolor="#000000" stroked="false">
                <v:path arrowok="t"/>
                <v:fill type="solid"/>
              </v:shape>
            </v:group>
            <v:group style="position:absolute;left:4907;top:-876;width:10;height:20" coordorigin="4907,-876" coordsize="10,20">
              <v:shape style="position:absolute;left:4907;top:-876;width:10;height:20" coordorigin="4907,-876" coordsize="10,20" path="m4907,-856l4916,-856,4916,-876,4907,-876,4907,-856xe" filled="true" fillcolor="#000000" stroked="false">
                <v:path arrowok="t"/>
                <v:fill type="solid"/>
              </v:shape>
            </v:group>
            <v:group style="position:absolute;left:4907;top:-856;width:10;height:20" coordorigin="4907,-856" coordsize="10,20">
              <v:shape style="position:absolute;left:4907;top:-856;width:10;height:20" coordorigin="4907,-856" coordsize="10,20" path="m4907,-837l4916,-837,4916,-856,4907,-856,4907,-837xe" filled="true" fillcolor="#000000" stroked="false">
                <v:path arrowok="t"/>
                <v:fill type="solid"/>
              </v:shape>
            </v:group>
            <v:group style="position:absolute;left:4907;top:-837;width:10;height:20" coordorigin="4907,-837" coordsize="10,20">
              <v:shape style="position:absolute;left:4907;top:-837;width:10;height:20" coordorigin="4907,-837" coordsize="10,20" path="m4907,-818l4916,-818,4916,-837,4907,-837,4907,-818xe" filled="true" fillcolor="#000000" stroked="false">
                <v:path arrowok="t"/>
                <v:fill type="solid"/>
              </v:shape>
            </v:group>
            <v:group style="position:absolute;left:4907;top:-818;width:10;height:20" coordorigin="4907,-818" coordsize="10,20">
              <v:shape style="position:absolute;left:4907;top:-818;width:10;height:20" coordorigin="4907,-818" coordsize="10,20" path="m4907,-799l4916,-799,4916,-818,4907,-818,4907,-799xe" filled="true" fillcolor="#000000" stroked="false">
                <v:path arrowok="t"/>
                <v:fill type="solid"/>
              </v:shape>
            </v:group>
            <v:group style="position:absolute;left:4907;top:-799;width:10;height:20" coordorigin="4907,-799" coordsize="10,20">
              <v:shape style="position:absolute;left:4907;top:-799;width:10;height:20" coordorigin="4907,-799" coordsize="10,20" path="m4907,-780l4916,-780,4916,-799,4907,-799,4907,-780xe" filled="true" fillcolor="#000000" stroked="false">
                <v:path arrowok="t"/>
                <v:fill type="solid"/>
              </v:shape>
            </v:group>
            <v:group style="position:absolute;left:4907;top:-780;width:10;height:20" coordorigin="4907,-780" coordsize="10,20">
              <v:shape style="position:absolute;left:4907;top:-780;width:10;height:20" coordorigin="4907,-780" coordsize="10,20" path="m4907,-760l4916,-760,4916,-780,4907,-780,4907,-760xe" filled="true" fillcolor="#000000" stroked="false">
                <v:path arrowok="t"/>
                <v:fill type="solid"/>
              </v:shape>
            </v:group>
            <v:group style="position:absolute;left:4907;top:-760;width:10;height:20" coordorigin="4907,-760" coordsize="10,20">
              <v:shape style="position:absolute;left:4907;top:-760;width:10;height:20" coordorigin="4907,-760" coordsize="10,20" path="m4907,-741l4916,-741,4916,-760,4907,-760,4907,-741xe" filled="true" fillcolor="#000000" stroked="false">
                <v:path arrowok="t"/>
                <v:fill type="solid"/>
              </v:shape>
            </v:group>
            <v:group style="position:absolute;left:4907;top:-741;width:10;height:20" coordorigin="4907,-741" coordsize="10,20">
              <v:shape style="position:absolute;left:4907;top:-741;width:10;height:20" coordorigin="4907,-741" coordsize="10,20" path="m4907,-722l4916,-722,4916,-741,4907,-741,4907,-722xe" filled="true" fillcolor="#000000" stroked="false">
                <v:path arrowok="t"/>
                <v:fill type="solid"/>
              </v:shape>
            </v:group>
            <v:group style="position:absolute;left:4907;top:-722;width:10;height:20" coordorigin="4907,-722" coordsize="10,20">
              <v:shape style="position:absolute;left:4907;top:-722;width:10;height:20" coordorigin="4907,-722" coordsize="10,20" path="m4907,-703l4916,-703,4916,-722,4907,-722,4907,-703xe" filled="true" fillcolor="#000000" stroked="false">
                <v:path arrowok="t"/>
                <v:fill type="solid"/>
              </v:shape>
            </v:group>
            <v:group style="position:absolute;left:4907;top:-703;width:10;height:20" coordorigin="4907,-703" coordsize="10,20">
              <v:shape style="position:absolute;left:4907;top:-703;width:10;height:20" coordorigin="4907,-703" coordsize="10,20" path="m4907,-684l4916,-684,4916,-703,4907,-703,4907,-684xe" filled="true" fillcolor="#000000" stroked="false">
                <v:path arrowok="t"/>
                <v:fill type="solid"/>
              </v:shape>
            </v:group>
            <v:group style="position:absolute;left:4907;top:-684;width:10;height:20" coordorigin="4907,-684" coordsize="10,20">
              <v:shape style="position:absolute;left:4907;top:-684;width:10;height:20" coordorigin="4907,-684" coordsize="10,20" path="m4907,-664l4916,-664,4916,-684,4907,-684,4907,-664xe" filled="true" fillcolor="#000000" stroked="false">
                <v:path arrowok="t"/>
                <v:fill type="solid"/>
              </v:shape>
            </v:group>
            <v:group style="position:absolute;left:4907;top:-664;width:10;height:20" coordorigin="4907,-664" coordsize="10,20">
              <v:shape style="position:absolute;left:4907;top:-664;width:10;height:20" coordorigin="4907,-664" coordsize="10,20" path="m4907,-645l4916,-645,4916,-664,4907,-664,4907,-645xe" filled="true" fillcolor="#000000" stroked="false">
                <v:path arrowok="t"/>
                <v:fill type="solid"/>
              </v:shape>
            </v:group>
            <v:group style="position:absolute;left:4907;top:-645;width:10;height:20" coordorigin="4907,-645" coordsize="10,20">
              <v:shape style="position:absolute;left:4907;top:-645;width:10;height:20" coordorigin="4907,-645" coordsize="10,20" path="m4907,-626l4916,-626,4916,-645,4907,-645,4907,-626xe" filled="true" fillcolor="#000000" stroked="false">
                <v:path arrowok="t"/>
                <v:fill type="solid"/>
              </v:shape>
            </v:group>
            <v:group style="position:absolute;left:4907;top:-626;width:10;height:20" coordorigin="4907,-626" coordsize="10,20">
              <v:shape style="position:absolute;left:4907;top:-626;width:10;height:20" coordorigin="4907,-626" coordsize="10,20" path="m4907,-607l4916,-607,4916,-626,4907,-626,4907,-607xe" filled="true" fillcolor="#000000" stroked="false">
                <v:path arrowok="t"/>
                <v:fill type="solid"/>
              </v:shape>
            </v:group>
            <v:group style="position:absolute;left:4907;top:-607;width:10;height:20" coordorigin="4907,-607" coordsize="10,20">
              <v:shape style="position:absolute;left:4907;top:-607;width:10;height:20" coordorigin="4907,-607" coordsize="10,20" path="m4907,-588l4916,-588,4916,-607,4907,-607,4907,-588xe" filled="true" fillcolor="#000000" stroked="false">
                <v:path arrowok="t"/>
                <v:fill type="solid"/>
              </v:shape>
            </v:group>
            <v:group style="position:absolute;left:4907;top:-588;width:10;height:20" coordorigin="4907,-588" coordsize="10,20">
              <v:shape style="position:absolute;left:4907;top:-588;width:10;height:20" coordorigin="4907,-588" coordsize="10,20" path="m4907,-568l4916,-568,4916,-588,4907,-588,4907,-568xe" filled="true" fillcolor="#000000" stroked="false">
                <v:path arrowok="t"/>
                <v:fill type="solid"/>
              </v:shape>
            </v:group>
            <v:group style="position:absolute;left:4907;top:-568;width:10;height:20" coordorigin="4907,-568" coordsize="10,20">
              <v:shape style="position:absolute;left:4907;top:-568;width:10;height:20" coordorigin="4907,-568" coordsize="10,20" path="m4907,-549l4916,-549,4916,-568,4907,-568,4907,-549xe" filled="true" fillcolor="#000000" stroked="false">
                <v:path arrowok="t"/>
                <v:fill type="solid"/>
              </v:shape>
            </v:group>
            <v:group style="position:absolute;left:4907;top:-549;width:10;height:20" coordorigin="4907,-549" coordsize="10,20">
              <v:shape style="position:absolute;left:4907;top:-549;width:10;height:20" coordorigin="4907,-549" coordsize="10,20" path="m4907,-530l4916,-530,4916,-549,4907,-549,4907,-530xe" filled="true" fillcolor="#000000" stroked="false">
                <v:path arrowok="t"/>
                <v:fill type="solid"/>
              </v:shape>
            </v:group>
            <v:group style="position:absolute;left:4907;top:-530;width:10;height:20" coordorigin="4907,-530" coordsize="10,20">
              <v:shape style="position:absolute;left:4907;top:-530;width:10;height:20" coordorigin="4907,-530" coordsize="10,20" path="m4907,-511l4916,-511,4916,-530,4907,-530,4907,-511xe" filled="true" fillcolor="#000000" stroked="false">
                <v:path arrowok="t"/>
                <v:fill type="solid"/>
              </v:shape>
            </v:group>
            <v:group style="position:absolute;left:4907;top:-511;width:10;height:20" coordorigin="4907,-511" coordsize="10,20">
              <v:shape style="position:absolute;left:4907;top:-511;width:10;height:20" coordorigin="4907,-511" coordsize="10,20" path="m4907,-492l4916,-492,4916,-511,4907,-511,4907,-492xe" filled="true" fillcolor="#000000" stroked="false">
                <v:path arrowok="t"/>
                <v:fill type="solid"/>
              </v:shape>
            </v:group>
            <v:group style="position:absolute;left:4907;top:-492;width:10;height:20" coordorigin="4907,-492" coordsize="10,20">
              <v:shape style="position:absolute;left:4907;top:-492;width:10;height:20" coordorigin="4907,-492" coordsize="10,20" path="m4907,-472l4916,-472,4916,-492,4907,-492,4907,-472xe" filled="true" fillcolor="#000000" stroked="false">
                <v:path arrowok="t"/>
                <v:fill type="solid"/>
              </v:shape>
            </v:group>
            <v:group style="position:absolute;left:6649;top:-1970;width:10;height:20" coordorigin="6649,-1970" coordsize="10,20">
              <v:shape style="position:absolute;left:6649;top:-1970;width:10;height:20" coordorigin="6649,-1970" coordsize="10,20" path="m6649,-1951l6659,-1951,6659,-1970,6649,-1970,6649,-1951xe" filled="true" fillcolor="#000000" stroked="false">
                <v:path arrowok="t"/>
                <v:fill type="solid"/>
              </v:shape>
            </v:group>
            <v:group style="position:absolute;left:6649;top:-1951;width:10;height:20" coordorigin="6649,-1951" coordsize="10,20">
              <v:shape style="position:absolute;left:6649;top:-1951;width:10;height:20" coordorigin="6649,-1951" coordsize="10,20" path="m6649,-1932l6659,-1932,6659,-1951,6649,-1951,6649,-1932xe" filled="true" fillcolor="#000000" stroked="false">
                <v:path arrowok="t"/>
                <v:fill type="solid"/>
              </v:shape>
            </v:group>
            <v:group style="position:absolute;left:6649;top:-1932;width:10;height:20" coordorigin="6649,-1932" coordsize="10,20">
              <v:shape style="position:absolute;left:6649;top:-1932;width:10;height:20" coordorigin="6649,-1932" coordsize="10,20" path="m6649,-1913l6659,-1913,6659,-1932,6649,-1932,6649,-1913xe" filled="true" fillcolor="#000000" stroked="false">
                <v:path arrowok="t"/>
                <v:fill type="solid"/>
              </v:shape>
            </v:group>
            <v:group style="position:absolute;left:6649;top:-1913;width:10;height:20" coordorigin="6649,-1913" coordsize="10,20">
              <v:shape style="position:absolute;left:6649;top:-1913;width:10;height:20" coordorigin="6649,-1913" coordsize="10,20" path="m6649,-1894l6659,-1894,6659,-1913,6649,-1913,6649,-1894xe" filled="true" fillcolor="#000000" stroked="false">
                <v:path arrowok="t"/>
                <v:fill type="solid"/>
              </v:shape>
            </v:group>
            <v:group style="position:absolute;left:6649;top:-1894;width:10;height:20" coordorigin="6649,-1894" coordsize="10,20">
              <v:shape style="position:absolute;left:6649;top:-1894;width:10;height:20" coordorigin="6649,-1894" coordsize="10,20" path="m6649,-1874l6659,-1874,6659,-1894,6649,-1894,6649,-1874xe" filled="true" fillcolor="#000000" stroked="false">
                <v:path arrowok="t"/>
                <v:fill type="solid"/>
              </v:shape>
            </v:group>
            <v:group style="position:absolute;left:6649;top:-1874;width:10;height:20" coordorigin="6649,-1874" coordsize="10,20">
              <v:shape style="position:absolute;left:6649;top:-1874;width:10;height:20" coordorigin="6649,-1874" coordsize="10,20" path="m6649,-1855l6659,-1855,6659,-1874,6649,-1874,6649,-1855xe" filled="true" fillcolor="#000000" stroked="false">
                <v:path arrowok="t"/>
                <v:fill type="solid"/>
              </v:shape>
            </v:group>
            <v:group style="position:absolute;left:6649;top:-1855;width:10;height:20" coordorigin="6649,-1855" coordsize="10,20">
              <v:shape style="position:absolute;left:6649;top:-1855;width:10;height:20" coordorigin="6649,-1855" coordsize="10,20" path="m6649,-1836l6659,-1836,6659,-1855,6649,-1855,6649,-1836xe" filled="true" fillcolor="#000000" stroked="false">
                <v:path arrowok="t"/>
                <v:fill type="solid"/>
              </v:shape>
            </v:group>
            <v:group style="position:absolute;left:6649;top:-1836;width:10;height:20" coordorigin="6649,-1836" coordsize="10,20">
              <v:shape style="position:absolute;left:6649;top:-1836;width:10;height:20" coordorigin="6649,-1836" coordsize="10,20" path="m6649,-1817l6659,-1817,6659,-1836,6649,-1836,6649,-1817xe" filled="true" fillcolor="#000000" stroked="false">
                <v:path arrowok="t"/>
                <v:fill type="solid"/>
              </v:shape>
            </v:group>
            <v:group style="position:absolute;left:6649;top:-1817;width:10;height:20" coordorigin="6649,-1817" coordsize="10,20">
              <v:shape style="position:absolute;left:6649;top:-1817;width:10;height:20" coordorigin="6649,-1817" coordsize="10,20" path="m6649,-1798l6659,-1798,6659,-1817,6649,-1817,6649,-1798xe" filled="true" fillcolor="#000000" stroked="false">
                <v:path arrowok="t"/>
                <v:fill type="solid"/>
              </v:shape>
            </v:group>
            <v:group style="position:absolute;left:6649;top:-1798;width:10;height:20" coordorigin="6649,-1798" coordsize="10,20">
              <v:shape style="position:absolute;left:6649;top:-1798;width:10;height:20" coordorigin="6649,-1798" coordsize="10,20" path="m6649,-1778l6659,-1778,6659,-1798,6649,-1798,6649,-1778xe" filled="true" fillcolor="#000000" stroked="false">
                <v:path arrowok="t"/>
                <v:fill type="solid"/>
              </v:shape>
            </v:group>
            <v:group style="position:absolute;left:6649;top:-1778;width:10;height:20" coordorigin="6649,-1778" coordsize="10,20">
              <v:shape style="position:absolute;left:6649;top:-1778;width:10;height:20" coordorigin="6649,-1778" coordsize="10,20" path="m6649,-1759l6659,-1759,6659,-1778,6649,-1778,6649,-1759xe" filled="true" fillcolor="#000000" stroked="false">
                <v:path arrowok="t"/>
                <v:fill type="solid"/>
              </v:shape>
            </v:group>
            <v:group style="position:absolute;left:6649;top:-1759;width:10;height:20" coordorigin="6649,-1759" coordsize="10,20">
              <v:shape style="position:absolute;left:6649;top:-1759;width:10;height:20" coordorigin="6649,-1759" coordsize="10,20" path="m6649,-1740l6659,-1740,6659,-1759,6649,-1759,6649,-1740xe" filled="true" fillcolor="#000000" stroked="false">
                <v:path arrowok="t"/>
                <v:fill type="solid"/>
              </v:shape>
            </v:group>
            <v:group style="position:absolute;left:6649;top:-1740;width:10;height:20" coordorigin="6649,-1740" coordsize="10,20">
              <v:shape style="position:absolute;left:6649;top:-1740;width:10;height:20" coordorigin="6649,-1740" coordsize="10,20" path="m6649,-1721l6659,-1721,6659,-1740,6649,-1740,6649,-1721xe" filled="true" fillcolor="#000000" stroked="false">
                <v:path arrowok="t"/>
                <v:fill type="solid"/>
              </v:shape>
            </v:group>
            <v:group style="position:absolute;left:6649;top:-1721;width:10;height:20" coordorigin="6649,-1721" coordsize="10,20">
              <v:shape style="position:absolute;left:6649;top:-1721;width:10;height:20" coordorigin="6649,-1721" coordsize="10,20" path="m6649,-1702l6659,-1702,6659,-1721,6649,-1721,6649,-1702xe" filled="true" fillcolor="#000000" stroked="false">
                <v:path arrowok="t"/>
                <v:fill type="solid"/>
              </v:shape>
            </v:group>
            <v:group style="position:absolute;left:6649;top:-1702;width:10;height:20" coordorigin="6649,-1702" coordsize="10,20">
              <v:shape style="position:absolute;left:6649;top:-1702;width:10;height:20" coordorigin="6649,-1702" coordsize="10,20" path="m6649,-1682l6659,-1682,6659,-1702,6649,-1702,6649,-1682xe" filled="true" fillcolor="#000000" stroked="false">
                <v:path arrowok="t"/>
                <v:fill type="solid"/>
              </v:shape>
            </v:group>
            <v:group style="position:absolute;left:6649;top:-1682;width:10;height:20" coordorigin="6649,-1682" coordsize="10,20">
              <v:shape style="position:absolute;left:6649;top:-1682;width:10;height:20" coordorigin="6649,-1682" coordsize="10,20" path="m6649,-1663l6659,-1663,6659,-1682,6649,-1682,6649,-1663xe" filled="true" fillcolor="#000000" stroked="false">
                <v:path arrowok="t"/>
                <v:fill type="solid"/>
              </v:shape>
            </v:group>
            <v:group style="position:absolute;left:6649;top:-1663;width:10;height:20" coordorigin="6649,-1663" coordsize="10,20">
              <v:shape style="position:absolute;left:6649;top:-1663;width:10;height:20" coordorigin="6649,-1663" coordsize="10,20" path="m6649,-1644l6659,-1644,6659,-1663,6649,-1663,6649,-1644xe" filled="true" fillcolor="#000000" stroked="false">
                <v:path arrowok="t"/>
                <v:fill type="solid"/>
              </v:shape>
            </v:group>
            <v:group style="position:absolute;left:6649;top:-1644;width:10;height:20" coordorigin="6649,-1644" coordsize="10,20">
              <v:shape style="position:absolute;left:6649;top:-1644;width:10;height:20" coordorigin="6649,-1644" coordsize="10,20" path="m6649,-1625l6659,-1625,6659,-1644,6649,-1644,6649,-1625xe" filled="true" fillcolor="#000000" stroked="false">
                <v:path arrowok="t"/>
                <v:fill type="solid"/>
              </v:shape>
            </v:group>
            <v:group style="position:absolute;left:6649;top:-1625;width:10;height:20" coordorigin="6649,-1625" coordsize="10,20">
              <v:shape style="position:absolute;left:6649;top:-1625;width:10;height:20" coordorigin="6649,-1625" coordsize="10,20" path="m6649,-1606l6659,-1606,6659,-1625,6649,-1625,6649,-1606xe" filled="true" fillcolor="#000000" stroked="false">
                <v:path arrowok="t"/>
                <v:fill type="solid"/>
              </v:shape>
            </v:group>
            <v:group style="position:absolute;left:6649;top:-1606;width:10;height:20" coordorigin="6649,-1606" coordsize="10,20">
              <v:shape style="position:absolute;left:6649;top:-1606;width:10;height:20" coordorigin="6649,-1606" coordsize="10,20" path="m6649,-1586l6659,-1586,6659,-1606,6649,-1606,6649,-1586xe" filled="true" fillcolor="#000000" stroked="false">
                <v:path arrowok="t"/>
                <v:fill type="solid"/>
              </v:shape>
            </v:group>
            <v:group style="position:absolute;left:6649;top:-1586;width:10;height:20" coordorigin="6649,-1586" coordsize="10,20">
              <v:shape style="position:absolute;left:6649;top:-1586;width:10;height:20" coordorigin="6649,-1586" coordsize="10,20" path="m6649,-1567l6659,-1567,6659,-1586,6649,-1586,6649,-1567xe" filled="true" fillcolor="#000000" stroked="false">
                <v:path arrowok="t"/>
                <v:fill type="solid"/>
              </v:shape>
            </v:group>
            <v:group style="position:absolute;left:6649;top:-1567;width:10;height:20" coordorigin="6649,-1567" coordsize="10,20">
              <v:shape style="position:absolute;left:6649;top:-1567;width:10;height:20" coordorigin="6649,-1567" coordsize="10,20" path="m6649,-1548l6659,-1548,6659,-1567,6649,-1567,6649,-1548xe" filled="true" fillcolor="#000000" stroked="false">
                <v:path arrowok="t"/>
                <v:fill type="solid"/>
              </v:shape>
            </v:group>
            <v:group style="position:absolute;left:6649;top:-1548;width:10;height:20" coordorigin="6649,-1548" coordsize="10,20">
              <v:shape style="position:absolute;left:6649;top:-1548;width:10;height:20" coordorigin="6649,-1548" coordsize="10,20" path="m6649,-1529l6659,-1529,6659,-1548,6649,-1548,6649,-1529xe" filled="true" fillcolor="#000000" stroked="false">
                <v:path arrowok="t"/>
                <v:fill type="solid"/>
              </v:shape>
            </v:group>
            <v:group style="position:absolute;left:6649;top:-1529;width:10;height:20" coordorigin="6649,-1529" coordsize="10,20">
              <v:shape style="position:absolute;left:6649;top:-1529;width:10;height:20" coordorigin="6649,-1529" coordsize="10,20" path="m6649,-1510l6659,-1510,6659,-1529,6649,-1529,6649,-1510xe" filled="true" fillcolor="#000000" stroked="false">
                <v:path arrowok="t"/>
                <v:fill type="solid"/>
              </v:shape>
            </v:group>
            <v:group style="position:absolute;left:6649;top:-1510;width:10;height:20" coordorigin="6649,-1510" coordsize="10,20">
              <v:shape style="position:absolute;left:6649;top:-1510;width:10;height:20" coordorigin="6649,-1510" coordsize="10,20" path="m6649,-1490l6659,-1490,6659,-1510,6649,-1510,6649,-1490xe" filled="true" fillcolor="#000000" stroked="false">
                <v:path arrowok="t"/>
                <v:fill type="solid"/>
              </v:shape>
            </v:group>
            <v:group style="position:absolute;left:6649;top:-1490;width:10;height:20" coordorigin="6649,-1490" coordsize="10,20">
              <v:shape style="position:absolute;left:6649;top:-1490;width:10;height:20" coordorigin="6649,-1490" coordsize="10,20" path="m6649,-1471l6659,-1471,6659,-1490,6649,-1490,6649,-1471xe" filled="true" fillcolor="#000000" stroked="false">
                <v:path arrowok="t"/>
                <v:fill type="solid"/>
              </v:shape>
            </v:group>
            <v:group style="position:absolute;left:6649;top:-1471;width:10;height:20" coordorigin="6649,-1471" coordsize="10,20">
              <v:shape style="position:absolute;left:6649;top:-1471;width:10;height:20" coordorigin="6649,-1471" coordsize="10,20" path="m6649,-1452l6659,-1452,6659,-1471,6649,-1471,6649,-1452xe" filled="true" fillcolor="#000000" stroked="false">
                <v:path arrowok="t"/>
                <v:fill type="solid"/>
              </v:shape>
            </v:group>
            <v:group style="position:absolute;left:6649;top:-1452;width:10;height:20" coordorigin="6649,-1452" coordsize="10,20">
              <v:shape style="position:absolute;left:6649;top:-1452;width:10;height:20" coordorigin="6649,-1452" coordsize="10,20" path="m6649,-1433l6659,-1433,6659,-1452,6649,-1452,6649,-1433xe" filled="true" fillcolor="#000000" stroked="false">
                <v:path arrowok="t"/>
                <v:fill type="solid"/>
              </v:shape>
            </v:group>
            <v:group style="position:absolute;left:6649;top:-1433;width:10;height:20" coordorigin="6649,-1433" coordsize="10,20">
              <v:shape style="position:absolute;left:6649;top:-1433;width:10;height:20" coordorigin="6649,-1433" coordsize="10,20" path="m6649,-1414l6659,-1414,6659,-1433,6649,-1433,6649,-1414xe" filled="true" fillcolor="#000000" stroked="false">
                <v:path arrowok="t"/>
                <v:fill type="solid"/>
              </v:shape>
            </v:group>
            <v:group style="position:absolute;left:6649;top:-1414;width:10;height:20" coordorigin="6649,-1414" coordsize="10,20">
              <v:shape style="position:absolute;left:6649;top:-1414;width:10;height:20" coordorigin="6649,-1414" coordsize="10,20" path="m6649,-1394l6659,-1394,6659,-1414,6649,-1414,6649,-1394xe" filled="true" fillcolor="#000000" stroked="false">
                <v:path arrowok="t"/>
                <v:fill type="solid"/>
              </v:shape>
            </v:group>
            <v:group style="position:absolute;left:6649;top:-1394;width:10;height:20" coordorigin="6649,-1394" coordsize="10,20">
              <v:shape style="position:absolute;left:6649;top:-1394;width:10;height:20" coordorigin="6649,-1394" coordsize="10,20" path="m6649,-1375l6659,-1375,6659,-1394,6649,-1394,6649,-1375xe" filled="true" fillcolor="#000000" stroked="false">
                <v:path arrowok="t"/>
                <v:fill type="solid"/>
              </v:shape>
            </v:group>
            <v:group style="position:absolute;left:6649;top:-1375;width:10;height:20" coordorigin="6649,-1375" coordsize="10,20">
              <v:shape style="position:absolute;left:6649;top:-1375;width:10;height:20" coordorigin="6649,-1375" coordsize="10,20" path="m6649,-1356l6659,-1356,6659,-1375,6649,-1375,6649,-1356xe" filled="true" fillcolor="#000000" stroked="false">
                <v:path arrowok="t"/>
                <v:fill type="solid"/>
              </v:shape>
            </v:group>
            <v:group style="position:absolute;left:6649;top:-1356;width:10;height:20" coordorigin="6649,-1356" coordsize="10,20">
              <v:shape style="position:absolute;left:6649;top:-1356;width:10;height:20" coordorigin="6649,-1356" coordsize="10,20" path="m6649,-1337l6659,-1337,6659,-1356,6649,-1356,6649,-1337xe" filled="true" fillcolor="#000000" stroked="false">
                <v:path arrowok="t"/>
                <v:fill type="solid"/>
              </v:shape>
            </v:group>
            <v:group style="position:absolute;left:6649;top:-1337;width:10;height:20" coordorigin="6649,-1337" coordsize="10,20">
              <v:shape style="position:absolute;left:6649;top:-1337;width:10;height:20" coordorigin="6649,-1337" coordsize="10,20" path="m6649,-1318l6659,-1318,6659,-1337,6649,-1337,6649,-1318xe" filled="true" fillcolor="#000000" stroked="false">
                <v:path arrowok="t"/>
                <v:fill type="solid"/>
              </v:shape>
            </v:group>
            <v:group style="position:absolute;left:6649;top:-1318;width:10;height:20" coordorigin="6649,-1318" coordsize="10,20">
              <v:shape style="position:absolute;left:6649;top:-1318;width:10;height:20" coordorigin="6649,-1318" coordsize="10,20" path="m6649,-1298l6659,-1298,6659,-1318,6649,-1318,6649,-1298xe" filled="true" fillcolor="#000000" stroked="false">
                <v:path arrowok="t"/>
                <v:fill type="solid"/>
              </v:shape>
            </v:group>
            <v:group style="position:absolute;left:6649;top:-1298;width:10;height:20" coordorigin="6649,-1298" coordsize="10,20">
              <v:shape style="position:absolute;left:6649;top:-1298;width:10;height:20" coordorigin="6649,-1298" coordsize="10,20" path="m6649,-1279l6659,-1279,6659,-1298,6649,-1298,6649,-1279xe" filled="true" fillcolor="#000000" stroked="false">
                <v:path arrowok="t"/>
                <v:fill type="solid"/>
              </v:shape>
            </v:group>
            <v:group style="position:absolute;left:6649;top:-1279;width:10;height:20" coordorigin="6649,-1279" coordsize="10,20">
              <v:shape style="position:absolute;left:6649;top:-1279;width:10;height:20" coordorigin="6649,-1279" coordsize="10,20" path="m6649,-1260l6659,-1260,6659,-1279,6649,-1279,6649,-1260xe" filled="true" fillcolor="#000000" stroked="false">
                <v:path arrowok="t"/>
                <v:fill type="solid"/>
              </v:shape>
            </v:group>
            <v:group style="position:absolute;left:6649;top:-1260;width:10;height:20" coordorigin="6649,-1260" coordsize="10,20">
              <v:shape style="position:absolute;left:6649;top:-1260;width:10;height:20" coordorigin="6649,-1260" coordsize="10,20" path="m6649,-1241l6659,-1241,6659,-1260,6649,-1260,6649,-1241xe" filled="true" fillcolor="#000000" stroked="false">
                <v:path arrowok="t"/>
                <v:fill type="solid"/>
              </v:shape>
            </v:group>
            <v:group style="position:absolute;left:6649;top:-1241;width:10;height:20" coordorigin="6649,-1241" coordsize="10,20">
              <v:shape style="position:absolute;left:6649;top:-1241;width:10;height:20" coordorigin="6649,-1241" coordsize="10,20" path="m6649,-1222l6659,-1222,6659,-1241,6649,-1241,6649,-1222xe" filled="true" fillcolor="#000000" stroked="false">
                <v:path arrowok="t"/>
                <v:fill type="solid"/>
              </v:shape>
            </v:group>
            <v:group style="position:absolute;left:6649;top:-1222;width:10;height:20" coordorigin="6649,-1222" coordsize="10,20">
              <v:shape style="position:absolute;left:6649;top:-1222;width:10;height:20" coordorigin="6649,-1222" coordsize="10,20" path="m6649,-1202l6659,-1202,6659,-1222,6649,-1222,6649,-1202xe" filled="true" fillcolor="#000000" stroked="false">
                <v:path arrowok="t"/>
                <v:fill type="solid"/>
              </v:shape>
            </v:group>
            <v:group style="position:absolute;left:6649;top:-1202;width:10;height:20" coordorigin="6649,-1202" coordsize="10,20">
              <v:shape style="position:absolute;left:6649;top:-1202;width:10;height:20" coordorigin="6649,-1202" coordsize="10,20" path="m6649,-1183l6659,-1183,6659,-1202,6649,-1202,6649,-1183xe" filled="true" fillcolor="#000000" stroked="false">
                <v:path arrowok="t"/>
                <v:fill type="solid"/>
              </v:shape>
            </v:group>
            <v:group style="position:absolute;left:6649;top:-1183;width:10;height:20" coordorigin="6649,-1183" coordsize="10,20">
              <v:shape style="position:absolute;left:6649;top:-1183;width:10;height:20" coordorigin="6649,-1183" coordsize="10,20" path="m6649,-1164l6659,-1164,6659,-1183,6649,-1183,6649,-1164xe" filled="true" fillcolor="#000000" stroked="false">
                <v:path arrowok="t"/>
                <v:fill type="solid"/>
              </v:shape>
            </v:group>
            <v:group style="position:absolute;left:6649;top:-1164;width:10;height:20" coordorigin="6649,-1164" coordsize="10,20">
              <v:shape style="position:absolute;left:6649;top:-1164;width:10;height:20" coordorigin="6649,-1164" coordsize="10,20" path="m6649,-1145l6659,-1145,6659,-1164,6649,-1164,6649,-1145xe" filled="true" fillcolor="#000000" stroked="false">
                <v:path arrowok="t"/>
                <v:fill type="solid"/>
              </v:shape>
            </v:group>
            <v:group style="position:absolute;left:6649;top:-1145;width:10;height:20" coordorigin="6649,-1145" coordsize="10,20">
              <v:shape style="position:absolute;left:6649;top:-1145;width:10;height:20" coordorigin="6649,-1145" coordsize="10,20" path="m6649,-1126l6659,-1126,6659,-1145,6649,-1145,6649,-1126xe" filled="true" fillcolor="#000000" stroked="false">
                <v:path arrowok="t"/>
                <v:fill type="solid"/>
              </v:shape>
            </v:group>
            <v:group style="position:absolute;left:6649;top:-1126;width:10;height:20" coordorigin="6649,-1126" coordsize="10,20">
              <v:shape style="position:absolute;left:6649;top:-1126;width:10;height:20" coordorigin="6649,-1126" coordsize="10,20" path="m6649,-1106l6659,-1106,6659,-1126,6649,-1126,6649,-1106xe" filled="true" fillcolor="#000000" stroked="false">
                <v:path arrowok="t"/>
                <v:fill type="solid"/>
              </v:shape>
            </v:group>
            <v:group style="position:absolute;left:6649;top:-1106;width:10;height:20" coordorigin="6649,-1106" coordsize="10,20">
              <v:shape style="position:absolute;left:6649;top:-1106;width:10;height:20" coordorigin="6649,-1106" coordsize="10,20" path="m6649,-1087l6659,-1087,6659,-1106,6649,-1106,6649,-1087xe" filled="true" fillcolor="#000000" stroked="false">
                <v:path arrowok="t"/>
                <v:fill type="solid"/>
              </v:shape>
            </v:group>
            <v:group style="position:absolute;left:6649;top:-1087;width:10;height:20" coordorigin="6649,-1087" coordsize="10,20">
              <v:shape style="position:absolute;left:6649;top:-1087;width:10;height:20" coordorigin="6649,-1087" coordsize="10,20" path="m6649,-1068l6659,-1068,6659,-1087,6649,-1087,6649,-1068xe" filled="true" fillcolor="#000000" stroked="false">
                <v:path arrowok="t"/>
                <v:fill type="solid"/>
              </v:shape>
            </v:group>
            <v:group style="position:absolute;left:6649;top:-1068;width:10;height:20" coordorigin="6649,-1068" coordsize="10,20">
              <v:shape style="position:absolute;left:6649;top:-1068;width:10;height:20" coordorigin="6649,-1068" coordsize="10,20" path="m6649,-1048l6659,-1048,6659,-1068,6649,-1068,6649,-1048xe" filled="true" fillcolor="#000000" stroked="false">
                <v:path arrowok="t"/>
                <v:fill type="solid"/>
              </v:shape>
            </v:group>
            <v:group style="position:absolute;left:6649;top:-1048;width:10;height:20" coordorigin="6649,-1048" coordsize="10,20">
              <v:shape style="position:absolute;left:6649;top:-1048;width:10;height:20" coordorigin="6649,-1048" coordsize="10,20" path="m6649,-1029l6659,-1029,6659,-1048,6649,-1048,6649,-1029xe" filled="true" fillcolor="#000000" stroked="false">
                <v:path arrowok="t"/>
                <v:fill type="solid"/>
              </v:shape>
            </v:group>
            <v:group style="position:absolute;left:6649;top:-1029;width:10;height:20" coordorigin="6649,-1029" coordsize="10,20">
              <v:shape style="position:absolute;left:6649;top:-1029;width:10;height:20" coordorigin="6649,-1029" coordsize="10,20" path="m6649,-1010l6659,-1010,6659,-1029,6649,-1029,6649,-1010xe" filled="true" fillcolor="#000000" stroked="false">
                <v:path arrowok="t"/>
                <v:fill type="solid"/>
              </v:shape>
            </v:group>
            <v:group style="position:absolute;left:6649;top:-1010;width:10;height:20" coordorigin="6649,-1010" coordsize="10,20">
              <v:shape style="position:absolute;left:6649;top:-1010;width:10;height:20" coordorigin="6649,-1010" coordsize="10,20" path="m6649,-991l6659,-991,6659,-1010,6649,-1010,6649,-991xe" filled="true" fillcolor="#000000" stroked="false">
                <v:path arrowok="t"/>
                <v:fill type="solid"/>
              </v:shape>
            </v:group>
            <v:group style="position:absolute;left:6649;top:-991;width:10;height:20" coordorigin="6649,-991" coordsize="10,20">
              <v:shape style="position:absolute;left:6649;top:-991;width:10;height:20" coordorigin="6649,-991" coordsize="10,20" path="m6649,-972l6659,-972,6659,-991,6649,-991,6649,-972xe" filled="true" fillcolor="#000000" stroked="false">
                <v:path arrowok="t"/>
                <v:fill type="solid"/>
              </v:shape>
            </v:group>
            <v:group style="position:absolute;left:6649;top:-972;width:10;height:20" coordorigin="6649,-972" coordsize="10,20">
              <v:shape style="position:absolute;left:6649;top:-972;width:10;height:20" coordorigin="6649,-972" coordsize="10,20" path="m6649,-952l6659,-952,6659,-972,6649,-972,6649,-952xe" filled="true" fillcolor="#000000" stroked="false">
                <v:path arrowok="t"/>
                <v:fill type="solid"/>
              </v:shape>
            </v:group>
            <v:group style="position:absolute;left:6649;top:-952;width:10;height:20" coordorigin="6649,-952" coordsize="10,20">
              <v:shape style="position:absolute;left:6649;top:-952;width:10;height:20" coordorigin="6649,-952" coordsize="10,20" path="m6649,-933l6659,-933,6659,-952,6649,-952,6649,-933xe" filled="true" fillcolor="#000000" stroked="false">
                <v:path arrowok="t"/>
                <v:fill type="solid"/>
              </v:shape>
            </v:group>
            <v:group style="position:absolute;left:6649;top:-933;width:10;height:20" coordorigin="6649,-933" coordsize="10,20">
              <v:shape style="position:absolute;left:6649;top:-933;width:10;height:20" coordorigin="6649,-933" coordsize="10,20" path="m6649,-914l6659,-914,6659,-933,6649,-933,6649,-914xe" filled="true" fillcolor="#000000" stroked="false">
                <v:path arrowok="t"/>
                <v:fill type="solid"/>
              </v:shape>
            </v:group>
            <v:group style="position:absolute;left:6649;top:-914;width:10;height:20" coordorigin="6649,-914" coordsize="10,20">
              <v:shape style="position:absolute;left:6649;top:-914;width:10;height:20" coordorigin="6649,-914" coordsize="10,20" path="m6649,-895l6659,-895,6659,-914,6649,-914,6649,-895xe" filled="true" fillcolor="#000000" stroked="false">
                <v:path arrowok="t"/>
                <v:fill type="solid"/>
              </v:shape>
            </v:group>
            <v:group style="position:absolute;left:6649;top:-895;width:10;height:20" coordorigin="6649,-895" coordsize="10,20">
              <v:shape style="position:absolute;left:6649;top:-895;width:10;height:20" coordorigin="6649,-895" coordsize="10,20" path="m6649,-876l6659,-876,6659,-895,6649,-895,6649,-876xe" filled="true" fillcolor="#000000" stroked="false">
                <v:path arrowok="t"/>
                <v:fill type="solid"/>
              </v:shape>
            </v:group>
            <v:group style="position:absolute;left:6649;top:-876;width:10;height:20" coordorigin="6649,-876" coordsize="10,20">
              <v:shape style="position:absolute;left:6649;top:-876;width:10;height:20" coordorigin="6649,-876" coordsize="10,20" path="m6649,-856l6659,-856,6659,-876,6649,-876,6649,-856xe" filled="true" fillcolor="#000000" stroked="false">
                <v:path arrowok="t"/>
                <v:fill type="solid"/>
              </v:shape>
            </v:group>
            <v:group style="position:absolute;left:6649;top:-856;width:10;height:20" coordorigin="6649,-856" coordsize="10,20">
              <v:shape style="position:absolute;left:6649;top:-856;width:10;height:20" coordorigin="6649,-856" coordsize="10,20" path="m6649,-837l6659,-837,6659,-856,6649,-856,6649,-837xe" filled="true" fillcolor="#000000" stroked="false">
                <v:path arrowok="t"/>
                <v:fill type="solid"/>
              </v:shape>
            </v:group>
            <v:group style="position:absolute;left:6649;top:-837;width:10;height:20" coordorigin="6649,-837" coordsize="10,20">
              <v:shape style="position:absolute;left:6649;top:-837;width:10;height:20" coordorigin="6649,-837" coordsize="10,20" path="m6649,-818l6659,-818,6659,-837,6649,-837,6649,-818xe" filled="true" fillcolor="#000000" stroked="false">
                <v:path arrowok="t"/>
                <v:fill type="solid"/>
              </v:shape>
            </v:group>
            <v:group style="position:absolute;left:6649;top:-818;width:10;height:20" coordorigin="6649,-818" coordsize="10,20">
              <v:shape style="position:absolute;left:6649;top:-818;width:10;height:20" coordorigin="6649,-818" coordsize="10,20" path="m6649,-799l6659,-799,6659,-818,6649,-818,6649,-799xe" filled="true" fillcolor="#000000" stroked="false">
                <v:path arrowok="t"/>
                <v:fill type="solid"/>
              </v:shape>
            </v:group>
            <v:group style="position:absolute;left:6649;top:-799;width:10;height:20" coordorigin="6649,-799" coordsize="10,20">
              <v:shape style="position:absolute;left:6649;top:-799;width:10;height:20" coordorigin="6649,-799" coordsize="10,20" path="m6649,-780l6659,-780,6659,-799,6649,-799,6649,-780xe" filled="true" fillcolor="#000000" stroked="false">
                <v:path arrowok="t"/>
                <v:fill type="solid"/>
              </v:shape>
            </v:group>
            <v:group style="position:absolute;left:6649;top:-780;width:10;height:20" coordorigin="6649,-780" coordsize="10,20">
              <v:shape style="position:absolute;left:6649;top:-780;width:10;height:20" coordorigin="6649,-780" coordsize="10,20" path="m6649,-760l6659,-760,6659,-780,6649,-780,6649,-760xe" filled="true" fillcolor="#000000" stroked="false">
                <v:path arrowok="t"/>
                <v:fill type="solid"/>
              </v:shape>
            </v:group>
            <v:group style="position:absolute;left:6649;top:-760;width:10;height:20" coordorigin="6649,-760" coordsize="10,20">
              <v:shape style="position:absolute;left:6649;top:-760;width:10;height:20" coordorigin="6649,-760" coordsize="10,20" path="m6649,-741l6659,-741,6659,-760,6649,-760,6649,-741xe" filled="true" fillcolor="#000000" stroked="false">
                <v:path arrowok="t"/>
                <v:fill type="solid"/>
              </v:shape>
            </v:group>
            <v:group style="position:absolute;left:6649;top:-741;width:10;height:20" coordorigin="6649,-741" coordsize="10,20">
              <v:shape style="position:absolute;left:6649;top:-741;width:10;height:20" coordorigin="6649,-741" coordsize="10,20" path="m6649,-722l6659,-722,6659,-741,6649,-741,6649,-722xe" filled="true" fillcolor="#000000" stroked="false">
                <v:path arrowok="t"/>
                <v:fill type="solid"/>
              </v:shape>
            </v:group>
            <v:group style="position:absolute;left:6649;top:-722;width:10;height:20" coordorigin="6649,-722" coordsize="10,20">
              <v:shape style="position:absolute;left:6649;top:-722;width:10;height:20" coordorigin="6649,-722" coordsize="10,20" path="m6649,-703l6659,-703,6659,-722,6649,-722,6649,-703xe" filled="true" fillcolor="#000000" stroked="false">
                <v:path arrowok="t"/>
                <v:fill type="solid"/>
              </v:shape>
            </v:group>
            <v:group style="position:absolute;left:6649;top:-703;width:10;height:20" coordorigin="6649,-703" coordsize="10,20">
              <v:shape style="position:absolute;left:6649;top:-703;width:10;height:20" coordorigin="6649,-703" coordsize="10,20" path="m6649,-684l6659,-684,6659,-703,6649,-703,6649,-684xe" filled="true" fillcolor="#000000" stroked="false">
                <v:path arrowok="t"/>
                <v:fill type="solid"/>
              </v:shape>
            </v:group>
            <v:group style="position:absolute;left:6649;top:-684;width:10;height:20" coordorigin="6649,-684" coordsize="10,20">
              <v:shape style="position:absolute;left:6649;top:-684;width:10;height:20" coordorigin="6649,-684" coordsize="10,20" path="m6649,-664l6659,-664,6659,-684,6649,-684,6649,-664xe" filled="true" fillcolor="#000000" stroked="false">
                <v:path arrowok="t"/>
                <v:fill type="solid"/>
              </v:shape>
            </v:group>
            <v:group style="position:absolute;left:6649;top:-664;width:10;height:20" coordorigin="6649,-664" coordsize="10,20">
              <v:shape style="position:absolute;left:6649;top:-664;width:10;height:20" coordorigin="6649,-664" coordsize="10,20" path="m6649,-645l6659,-645,6659,-664,6649,-664,6649,-645xe" filled="true" fillcolor="#000000" stroked="false">
                <v:path arrowok="t"/>
                <v:fill type="solid"/>
              </v:shape>
            </v:group>
            <v:group style="position:absolute;left:6649;top:-645;width:10;height:20" coordorigin="6649,-645" coordsize="10,20">
              <v:shape style="position:absolute;left:6649;top:-645;width:10;height:20" coordorigin="6649,-645" coordsize="10,20" path="m6649,-626l6659,-626,6659,-645,6649,-645,6649,-626xe" filled="true" fillcolor="#000000" stroked="false">
                <v:path arrowok="t"/>
                <v:fill type="solid"/>
              </v:shape>
            </v:group>
            <v:group style="position:absolute;left:6649;top:-626;width:10;height:20" coordorigin="6649,-626" coordsize="10,20">
              <v:shape style="position:absolute;left:6649;top:-626;width:10;height:20" coordorigin="6649,-626" coordsize="10,20" path="m6649,-607l6659,-607,6659,-626,6649,-626,6649,-607xe" filled="true" fillcolor="#000000" stroked="false">
                <v:path arrowok="t"/>
                <v:fill type="solid"/>
              </v:shape>
            </v:group>
            <v:group style="position:absolute;left:6649;top:-607;width:10;height:20" coordorigin="6649,-607" coordsize="10,20">
              <v:shape style="position:absolute;left:6649;top:-607;width:10;height:20" coordorigin="6649,-607" coordsize="10,20" path="m6649,-588l6659,-588,6659,-607,6649,-607,6649,-588xe" filled="true" fillcolor="#000000" stroked="false">
                <v:path arrowok="t"/>
                <v:fill type="solid"/>
              </v:shape>
            </v:group>
            <v:group style="position:absolute;left:6649;top:-588;width:10;height:20" coordorigin="6649,-588" coordsize="10,20">
              <v:shape style="position:absolute;left:6649;top:-588;width:10;height:20" coordorigin="6649,-588" coordsize="10,20" path="m6649,-568l6659,-568,6659,-588,6649,-588,6649,-568xe" filled="true" fillcolor="#000000" stroked="false">
                <v:path arrowok="t"/>
                <v:fill type="solid"/>
              </v:shape>
            </v:group>
            <v:group style="position:absolute;left:6649;top:-568;width:10;height:20" coordorigin="6649,-568" coordsize="10,20">
              <v:shape style="position:absolute;left:6649;top:-568;width:10;height:20" coordorigin="6649,-568" coordsize="10,20" path="m6649,-549l6659,-549,6659,-568,6649,-568,6649,-549xe" filled="true" fillcolor="#000000" stroked="false">
                <v:path arrowok="t"/>
                <v:fill type="solid"/>
              </v:shape>
            </v:group>
            <v:group style="position:absolute;left:6649;top:-549;width:10;height:20" coordorigin="6649,-549" coordsize="10,20">
              <v:shape style="position:absolute;left:6649;top:-549;width:10;height:20" coordorigin="6649,-549" coordsize="10,20" path="m6649,-530l6659,-530,6659,-549,6649,-549,6649,-530xe" filled="true" fillcolor="#000000" stroked="false">
                <v:path arrowok="t"/>
                <v:fill type="solid"/>
              </v:shape>
            </v:group>
            <v:group style="position:absolute;left:6649;top:-530;width:10;height:20" coordorigin="6649,-530" coordsize="10,20">
              <v:shape style="position:absolute;left:6649;top:-530;width:10;height:20" coordorigin="6649,-530" coordsize="10,20" path="m6649,-511l6659,-511,6659,-530,6649,-530,6649,-511xe" filled="true" fillcolor="#000000" stroked="false">
                <v:path arrowok="t"/>
                <v:fill type="solid"/>
              </v:shape>
            </v:group>
            <v:group style="position:absolute;left:6649;top:-511;width:10;height:20" coordorigin="6649,-511" coordsize="10,20">
              <v:shape style="position:absolute;left:6649;top:-511;width:10;height:20" coordorigin="6649,-511" coordsize="10,20" path="m6649,-492l6659,-492,6659,-511,6649,-511,6649,-492xe" filled="true" fillcolor="#000000" stroked="false">
                <v:path arrowok="t"/>
                <v:fill type="solid"/>
              </v:shape>
            </v:group>
            <v:group style="position:absolute;left:6649;top:-492;width:10;height:20" coordorigin="6649,-492" coordsize="10,20">
              <v:shape style="position:absolute;left:6649;top:-492;width:10;height:20" coordorigin="6649,-492" coordsize="10,20" path="m6649,-472l6659,-472,6659,-492,6649,-492,6649,-472xe" filled="true" fillcolor="#000000" stroked="false">
                <v:path arrowok="t"/>
                <v:fill type="solid"/>
              </v:shape>
            </v:group>
            <v:group style="position:absolute;left:8466;top:-1970;width:10;height:20" coordorigin="8466,-1970" coordsize="10,20">
              <v:shape style="position:absolute;left:8466;top:-1970;width:10;height:20" coordorigin="8466,-1970" coordsize="10,20" path="m8466,-1951l8476,-1951,8476,-1970,8466,-1970,8466,-1951xe" filled="true" fillcolor="#000000" stroked="false">
                <v:path arrowok="t"/>
                <v:fill type="solid"/>
              </v:shape>
            </v:group>
            <v:group style="position:absolute;left:8466;top:-1951;width:10;height:20" coordorigin="8466,-1951" coordsize="10,20">
              <v:shape style="position:absolute;left:8466;top:-1951;width:10;height:20" coordorigin="8466,-1951" coordsize="10,20" path="m8466,-1932l8476,-1932,8476,-1951,8466,-1951,8466,-1932xe" filled="true" fillcolor="#000000" stroked="false">
                <v:path arrowok="t"/>
                <v:fill type="solid"/>
              </v:shape>
            </v:group>
            <v:group style="position:absolute;left:8466;top:-1932;width:10;height:20" coordorigin="8466,-1932" coordsize="10,20">
              <v:shape style="position:absolute;left:8466;top:-1932;width:10;height:20" coordorigin="8466,-1932" coordsize="10,20" path="m8466,-1913l8476,-1913,8476,-1932,8466,-1932,8466,-1913xe" filled="true" fillcolor="#000000" stroked="false">
                <v:path arrowok="t"/>
                <v:fill type="solid"/>
              </v:shape>
            </v:group>
            <v:group style="position:absolute;left:8466;top:-1913;width:10;height:20" coordorigin="8466,-1913" coordsize="10,20">
              <v:shape style="position:absolute;left:8466;top:-1913;width:10;height:20" coordorigin="8466,-1913" coordsize="10,20" path="m8466,-1894l8476,-1894,8476,-1913,8466,-1913,8466,-1894xe" filled="true" fillcolor="#000000" stroked="false">
                <v:path arrowok="t"/>
                <v:fill type="solid"/>
              </v:shape>
            </v:group>
            <v:group style="position:absolute;left:8466;top:-1894;width:10;height:20" coordorigin="8466,-1894" coordsize="10,20">
              <v:shape style="position:absolute;left:8466;top:-1894;width:10;height:20" coordorigin="8466,-1894" coordsize="10,20" path="m8466,-1874l8476,-1874,8476,-1894,8466,-1894,8466,-1874xe" filled="true" fillcolor="#000000" stroked="false">
                <v:path arrowok="t"/>
                <v:fill type="solid"/>
              </v:shape>
            </v:group>
            <v:group style="position:absolute;left:8466;top:-1874;width:10;height:20" coordorigin="8466,-1874" coordsize="10,20">
              <v:shape style="position:absolute;left:8466;top:-1874;width:10;height:20" coordorigin="8466,-1874" coordsize="10,20" path="m8466,-1855l8476,-1855,8476,-1874,8466,-1874,8466,-1855xe" filled="true" fillcolor="#000000" stroked="false">
                <v:path arrowok="t"/>
                <v:fill type="solid"/>
              </v:shape>
            </v:group>
            <v:group style="position:absolute;left:8466;top:-1855;width:10;height:20" coordorigin="8466,-1855" coordsize="10,20">
              <v:shape style="position:absolute;left:8466;top:-1855;width:10;height:20" coordorigin="8466,-1855" coordsize="10,20" path="m8466,-1836l8476,-1836,8476,-1855,8466,-1855,8466,-1836xe" filled="true" fillcolor="#000000" stroked="false">
                <v:path arrowok="t"/>
                <v:fill type="solid"/>
              </v:shape>
            </v:group>
            <v:group style="position:absolute;left:8466;top:-1836;width:10;height:20" coordorigin="8466,-1836" coordsize="10,20">
              <v:shape style="position:absolute;left:8466;top:-1836;width:10;height:20" coordorigin="8466,-1836" coordsize="10,20" path="m8466,-1817l8476,-1817,8476,-1836,8466,-1836,8466,-1817xe" filled="true" fillcolor="#000000" stroked="false">
                <v:path arrowok="t"/>
                <v:fill type="solid"/>
              </v:shape>
            </v:group>
            <v:group style="position:absolute;left:8466;top:-1817;width:10;height:20" coordorigin="8466,-1817" coordsize="10,20">
              <v:shape style="position:absolute;left:8466;top:-1817;width:10;height:20" coordorigin="8466,-1817" coordsize="10,20" path="m8466,-1798l8476,-1798,8476,-1817,8466,-1817,8466,-1798xe" filled="true" fillcolor="#000000" stroked="false">
                <v:path arrowok="t"/>
                <v:fill type="solid"/>
              </v:shape>
            </v:group>
            <v:group style="position:absolute;left:8466;top:-1798;width:10;height:20" coordorigin="8466,-1798" coordsize="10,20">
              <v:shape style="position:absolute;left:8466;top:-1798;width:10;height:20" coordorigin="8466,-1798" coordsize="10,20" path="m8466,-1778l8476,-1778,8476,-1798,8466,-1798,8466,-1778xe" filled="true" fillcolor="#000000" stroked="false">
                <v:path arrowok="t"/>
                <v:fill type="solid"/>
              </v:shape>
            </v:group>
            <v:group style="position:absolute;left:8466;top:-1778;width:10;height:20" coordorigin="8466,-1778" coordsize="10,20">
              <v:shape style="position:absolute;left:8466;top:-1778;width:10;height:20" coordorigin="8466,-1778" coordsize="10,20" path="m8466,-1759l8476,-1759,8476,-1778,8466,-1778,8466,-1759xe" filled="true" fillcolor="#000000" stroked="false">
                <v:path arrowok="t"/>
                <v:fill type="solid"/>
              </v:shape>
            </v:group>
            <v:group style="position:absolute;left:8466;top:-1759;width:10;height:20" coordorigin="8466,-1759" coordsize="10,20">
              <v:shape style="position:absolute;left:8466;top:-1759;width:10;height:20" coordorigin="8466,-1759" coordsize="10,20" path="m8466,-1740l8476,-1740,8476,-1759,8466,-1759,8466,-1740xe" filled="true" fillcolor="#000000" stroked="false">
                <v:path arrowok="t"/>
                <v:fill type="solid"/>
              </v:shape>
            </v:group>
            <v:group style="position:absolute;left:8466;top:-1740;width:10;height:20" coordorigin="8466,-1740" coordsize="10,20">
              <v:shape style="position:absolute;left:8466;top:-1740;width:10;height:20" coordorigin="8466,-1740" coordsize="10,20" path="m8466,-1721l8476,-1721,8476,-1740,8466,-1740,8466,-1721xe" filled="true" fillcolor="#000000" stroked="false">
                <v:path arrowok="t"/>
                <v:fill type="solid"/>
              </v:shape>
            </v:group>
            <v:group style="position:absolute;left:8466;top:-1721;width:10;height:20" coordorigin="8466,-1721" coordsize="10,20">
              <v:shape style="position:absolute;left:8466;top:-1721;width:10;height:20" coordorigin="8466,-1721" coordsize="10,20" path="m8466,-1702l8476,-1702,8476,-1721,8466,-1721,8466,-1702xe" filled="true" fillcolor="#000000" stroked="false">
                <v:path arrowok="t"/>
                <v:fill type="solid"/>
              </v:shape>
            </v:group>
            <v:group style="position:absolute;left:8466;top:-1702;width:10;height:20" coordorigin="8466,-1702" coordsize="10,20">
              <v:shape style="position:absolute;left:8466;top:-1702;width:10;height:20" coordorigin="8466,-1702" coordsize="10,20" path="m8466,-1682l8476,-1682,8476,-1702,8466,-1702,8466,-1682xe" filled="true" fillcolor="#000000" stroked="false">
                <v:path arrowok="t"/>
                <v:fill type="solid"/>
              </v:shape>
            </v:group>
            <v:group style="position:absolute;left:8466;top:-1682;width:10;height:20" coordorigin="8466,-1682" coordsize="10,20">
              <v:shape style="position:absolute;left:8466;top:-1682;width:10;height:20" coordorigin="8466,-1682" coordsize="10,20" path="m8466,-1663l8476,-1663,8476,-1682,8466,-1682,8466,-1663xe" filled="true" fillcolor="#000000" stroked="false">
                <v:path arrowok="t"/>
                <v:fill type="solid"/>
              </v:shape>
            </v:group>
            <v:group style="position:absolute;left:8466;top:-1663;width:10;height:20" coordorigin="8466,-1663" coordsize="10,20">
              <v:shape style="position:absolute;left:8466;top:-1663;width:10;height:20" coordorigin="8466,-1663" coordsize="10,20" path="m8466,-1644l8476,-1644,8476,-1663,8466,-1663,8466,-1644xe" filled="true" fillcolor="#000000" stroked="false">
                <v:path arrowok="t"/>
                <v:fill type="solid"/>
              </v:shape>
            </v:group>
            <v:group style="position:absolute;left:8466;top:-1644;width:10;height:20" coordorigin="8466,-1644" coordsize="10,20">
              <v:shape style="position:absolute;left:8466;top:-1644;width:10;height:20" coordorigin="8466,-1644" coordsize="10,20" path="m8466,-1625l8476,-1625,8476,-1644,8466,-1644,8466,-1625xe" filled="true" fillcolor="#000000" stroked="false">
                <v:path arrowok="t"/>
                <v:fill type="solid"/>
              </v:shape>
            </v:group>
            <v:group style="position:absolute;left:8466;top:-1625;width:10;height:20" coordorigin="8466,-1625" coordsize="10,20">
              <v:shape style="position:absolute;left:8466;top:-1625;width:10;height:20" coordorigin="8466,-1625" coordsize="10,20" path="m8466,-1606l8476,-1606,8476,-1625,8466,-1625,8466,-1606xe" filled="true" fillcolor="#000000" stroked="false">
                <v:path arrowok="t"/>
                <v:fill type="solid"/>
              </v:shape>
            </v:group>
            <v:group style="position:absolute;left:8466;top:-1606;width:10;height:20" coordorigin="8466,-1606" coordsize="10,20">
              <v:shape style="position:absolute;left:8466;top:-1606;width:10;height:20" coordorigin="8466,-1606" coordsize="10,20" path="m8466,-1586l8476,-1586,8476,-1606,8466,-1606,8466,-1586xe" filled="true" fillcolor="#000000" stroked="false">
                <v:path arrowok="t"/>
                <v:fill type="solid"/>
              </v:shape>
            </v:group>
            <v:group style="position:absolute;left:8466;top:-1586;width:10;height:20" coordorigin="8466,-1586" coordsize="10,20">
              <v:shape style="position:absolute;left:8466;top:-1586;width:10;height:20" coordorigin="8466,-1586" coordsize="10,20" path="m8466,-1567l8476,-1567,8476,-1586,8466,-1586,8466,-1567xe" filled="true" fillcolor="#000000" stroked="false">
                <v:path arrowok="t"/>
                <v:fill type="solid"/>
              </v:shape>
            </v:group>
            <v:group style="position:absolute;left:8466;top:-1567;width:10;height:20" coordorigin="8466,-1567" coordsize="10,20">
              <v:shape style="position:absolute;left:8466;top:-1567;width:10;height:20" coordorigin="8466,-1567" coordsize="10,20" path="m8466,-1548l8476,-1548,8476,-1567,8466,-1567,8466,-1548xe" filled="true" fillcolor="#000000" stroked="false">
                <v:path arrowok="t"/>
                <v:fill type="solid"/>
              </v:shape>
            </v:group>
            <v:group style="position:absolute;left:8466;top:-1548;width:10;height:20" coordorigin="8466,-1548" coordsize="10,20">
              <v:shape style="position:absolute;left:8466;top:-1548;width:10;height:20" coordorigin="8466,-1548" coordsize="10,20" path="m8466,-1529l8476,-1529,8476,-1548,8466,-1548,8466,-1529xe" filled="true" fillcolor="#000000" stroked="false">
                <v:path arrowok="t"/>
                <v:fill type="solid"/>
              </v:shape>
            </v:group>
            <v:group style="position:absolute;left:8466;top:-1529;width:10;height:20" coordorigin="8466,-1529" coordsize="10,20">
              <v:shape style="position:absolute;left:8466;top:-1529;width:10;height:20" coordorigin="8466,-1529" coordsize="10,20" path="m8466,-1510l8476,-1510,8476,-1529,8466,-1529,8466,-1510xe" filled="true" fillcolor="#000000" stroked="false">
                <v:path arrowok="t"/>
                <v:fill type="solid"/>
              </v:shape>
            </v:group>
            <v:group style="position:absolute;left:8466;top:-1510;width:10;height:20" coordorigin="8466,-1510" coordsize="10,20">
              <v:shape style="position:absolute;left:8466;top:-1510;width:10;height:20" coordorigin="8466,-1510" coordsize="10,20" path="m8466,-1490l8476,-1490,8476,-1510,8466,-1510,8466,-1490xe" filled="true" fillcolor="#000000" stroked="false">
                <v:path arrowok="t"/>
                <v:fill type="solid"/>
              </v:shape>
            </v:group>
            <v:group style="position:absolute;left:8466;top:-1490;width:10;height:20" coordorigin="8466,-1490" coordsize="10,20">
              <v:shape style="position:absolute;left:8466;top:-1490;width:10;height:20" coordorigin="8466,-1490" coordsize="10,20" path="m8466,-1471l8476,-1471,8476,-1490,8466,-1490,8466,-1471xe" filled="true" fillcolor="#000000" stroked="false">
                <v:path arrowok="t"/>
                <v:fill type="solid"/>
              </v:shape>
            </v:group>
            <v:group style="position:absolute;left:8466;top:-1471;width:10;height:20" coordorigin="8466,-1471" coordsize="10,20">
              <v:shape style="position:absolute;left:8466;top:-1471;width:10;height:20" coordorigin="8466,-1471" coordsize="10,20" path="m8466,-1452l8476,-1452,8476,-1471,8466,-1471,8466,-1452xe" filled="true" fillcolor="#000000" stroked="false">
                <v:path arrowok="t"/>
                <v:fill type="solid"/>
              </v:shape>
            </v:group>
            <v:group style="position:absolute;left:8466;top:-1452;width:10;height:20" coordorigin="8466,-1452" coordsize="10,20">
              <v:shape style="position:absolute;left:8466;top:-1452;width:10;height:20" coordorigin="8466,-1452" coordsize="10,20" path="m8466,-1433l8476,-1433,8476,-1452,8466,-1452,8466,-1433xe" filled="true" fillcolor="#000000" stroked="false">
                <v:path arrowok="t"/>
                <v:fill type="solid"/>
              </v:shape>
            </v:group>
            <v:group style="position:absolute;left:8466;top:-1433;width:10;height:20" coordorigin="8466,-1433" coordsize="10,20">
              <v:shape style="position:absolute;left:8466;top:-1433;width:10;height:20" coordorigin="8466,-1433" coordsize="10,20" path="m8466,-1414l8476,-1414,8476,-1433,8466,-1433,8466,-1414xe" filled="true" fillcolor="#000000" stroked="false">
                <v:path arrowok="t"/>
                <v:fill type="solid"/>
              </v:shape>
            </v:group>
            <v:group style="position:absolute;left:8466;top:-1414;width:10;height:20" coordorigin="8466,-1414" coordsize="10,20">
              <v:shape style="position:absolute;left:8466;top:-1414;width:10;height:20" coordorigin="8466,-1414" coordsize="10,20" path="m8466,-1394l8476,-1394,8476,-1414,8466,-1414,8466,-1394xe" filled="true" fillcolor="#000000" stroked="false">
                <v:path arrowok="t"/>
                <v:fill type="solid"/>
              </v:shape>
            </v:group>
            <v:group style="position:absolute;left:8466;top:-1394;width:10;height:20" coordorigin="8466,-1394" coordsize="10,20">
              <v:shape style="position:absolute;left:8466;top:-1394;width:10;height:20" coordorigin="8466,-1394" coordsize="10,20" path="m8466,-1375l8476,-1375,8476,-1394,8466,-1394,8466,-1375xe" filled="true" fillcolor="#000000" stroked="false">
                <v:path arrowok="t"/>
                <v:fill type="solid"/>
              </v:shape>
            </v:group>
            <v:group style="position:absolute;left:8466;top:-1375;width:10;height:20" coordorigin="8466,-1375" coordsize="10,20">
              <v:shape style="position:absolute;left:8466;top:-1375;width:10;height:20" coordorigin="8466,-1375" coordsize="10,20" path="m8466,-1356l8476,-1356,8476,-1375,8466,-1375,8466,-1356xe" filled="true" fillcolor="#000000" stroked="false">
                <v:path arrowok="t"/>
                <v:fill type="solid"/>
              </v:shape>
            </v:group>
            <v:group style="position:absolute;left:8466;top:-1356;width:10;height:20" coordorigin="8466,-1356" coordsize="10,20">
              <v:shape style="position:absolute;left:8466;top:-1356;width:10;height:20" coordorigin="8466,-1356" coordsize="10,20" path="m8466,-1337l8476,-1337,8476,-1356,8466,-1356,8466,-1337xe" filled="true" fillcolor="#000000" stroked="false">
                <v:path arrowok="t"/>
                <v:fill type="solid"/>
              </v:shape>
            </v:group>
            <v:group style="position:absolute;left:8466;top:-1337;width:10;height:20" coordorigin="8466,-1337" coordsize="10,20">
              <v:shape style="position:absolute;left:8466;top:-1337;width:10;height:20" coordorigin="8466,-1337" coordsize="10,20" path="m8466,-1318l8476,-1318,8476,-1337,8466,-1337,8466,-1318xe" filled="true" fillcolor="#000000" stroked="false">
                <v:path arrowok="t"/>
                <v:fill type="solid"/>
              </v:shape>
            </v:group>
            <v:group style="position:absolute;left:8466;top:-1318;width:10;height:20" coordorigin="8466,-1318" coordsize="10,20">
              <v:shape style="position:absolute;left:8466;top:-1318;width:10;height:20" coordorigin="8466,-1318" coordsize="10,20" path="m8466,-1298l8476,-1298,8476,-1318,8466,-1318,8466,-1298xe" filled="true" fillcolor="#000000" stroked="false">
                <v:path arrowok="t"/>
                <v:fill type="solid"/>
              </v:shape>
            </v:group>
            <v:group style="position:absolute;left:8466;top:-1298;width:10;height:20" coordorigin="8466,-1298" coordsize="10,20">
              <v:shape style="position:absolute;left:8466;top:-1298;width:10;height:20" coordorigin="8466,-1298" coordsize="10,20" path="m8466,-1279l8476,-1279,8476,-1298,8466,-1298,8466,-1279xe" filled="true" fillcolor="#000000" stroked="false">
                <v:path arrowok="t"/>
                <v:fill type="solid"/>
              </v:shape>
            </v:group>
            <v:group style="position:absolute;left:8466;top:-1279;width:10;height:20" coordorigin="8466,-1279" coordsize="10,20">
              <v:shape style="position:absolute;left:8466;top:-1279;width:10;height:20" coordorigin="8466,-1279" coordsize="10,20" path="m8466,-1260l8476,-1260,8476,-1279,8466,-1279,8466,-1260xe" filled="true" fillcolor="#000000" stroked="false">
                <v:path arrowok="t"/>
                <v:fill type="solid"/>
              </v:shape>
            </v:group>
            <v:group style="position:absolute;left:8466;top:-1260;width:10;height:20" coordorigin="8466,-1260" coordsize="10,20">
              <v:shape style="position:absolute;left:8466;top:-1260;width:10;height:20" coordorigin="8466,-1260" coordsize="10,20" path="m8466,-1241l8476,-1241,8476,-1260,8466,-1260,8466,-1241xe" filled="true" fillcolor="#000000" stroked="false">
                <v:path arrowok="t"/>
                <v:fill type="solid"/>
              </v:shape>
            </v:group>
            <v:group style="position:absolute;left:8466;top:-1241;width:10;height:20" coordorigin="8466,-1241" coordsize="10,20">
              <v:shape style="position:absolute;left:8466;top:-1241;width:10;height:20" coordorigin="8466,-1241" coordsize="10,20" path="m8466,-1222l8476,-1222,8476,-1241,8466,-1241,8466,-1222xe" filled="true" fillcolor="#000000" stroked="false">
                <v:path arrowok="t"/>
                <v:fill type="solid"/>
              </v:shape>
            </v:group>
            <v:group style="position:absolute;left:8466;top:-1222;width:10;height:20" coordorigin="8466,-1222" coordsize="10,20">
              <v:shape style="position:absolute;left:8466;top:-1222;width:10;height:20" coordorigin="8466,-1222" coordsize="10,20" path="m8466,-1202l8476,-1202,8476,-1222,8466,-1222,8466,-1202xe" filled="true" fillcolor="#000000" stroked="false">
                <v:path arrowok="t"/>
                <v:fill type="solid"/>
              </v:shape>
            </v:group>
            <v:group style="position:absolute;left:8466;top:-1202;width:10;height:20" coordorigin="8466,-1202" coordsize="10,20">
              <v:shape style="position:absolute;left:8466;top:-1202;width:10;height:20" coordorigin="8466,-1202" coordsize="10,20" path="m8466,-1183l8476,-1183,8476,-1202,8466,-1202,8466,-1183xe" filled="true" fillcolor="#000000" stroked="false">
                <v:path arrowok="t"/>
                <v:fill type="solid"/>
              </v:shape>
            </v:group>
            <v:group style="position:absolute;left:8466;top:-1183;width:10;height:20" coordorigin="8466,-1183" coordsize="10,20">
              <v:shape style="position:absolute;left:8466;top:-1183;width:10;height:20" coordorigin="8466,-1183" coordsize="10,20" path="m8466,-1164l8476,-1164,8476,-1183,8466,-1183,8466,-1164xe" filled="true" fillcolor="#000000" stroked="false">
                <v:path arrowok="t"/>
                <v:fill type="solid"/>
              </v:shape>
            </v:group>
            <v:group style="position:absolute;left:8466;top:-1164;width:10;height:20" coordorigin="8466,-1164" coordsize="10,20">
              <v:shape style="position:absolute;left:8466;top:-1164;width:10;height:20" coordorigin="8466,-1164" coordsize="10,20" path="m8466,-1145l8476,-1145,8476,-1164,8466,-1164,8466,-1145xe" filled="true" fillcolor="#000000" stroked="false">
                <v:path arrowok="t"/>
                <v:fill type="solid"/>
              </v:shape>
            </v:group>
            <v:group style="position:absolute;left:8466;top:-1145;width:10;height:20" coordorigin="8466,-1145" coordsize="10,20">
              <v:shape style="position:absolute;left:8466;top:-1145;width:10;height:20" coordorigin="8466,-1145" coordsize="10,20" path="m8466,-1126l8476,-1126,8476,-1145,8466,-1145,8466,-1126xe" filled="true" fillcolor="#000000" stroked="false">
                <v:path arrowok="t"/>
                <v:fill type="solid"/>
              </v:shape>
            </v:group>
            <v:group style="position:absolute;left:8466;top:-1126;width:10;height:20" coordorigin="8466,-1126" coordsize="10,20">
              <v:shape style="position:absolute;left:8466;top:-1126;width:10;height:20" coordorigin="8466,-1126" coordsize="10,20" path="m8466,-1106l8476,-1106,8476,-1126,8466,-1126,8466,-1106xe" filled="true" fillcolor="#000000" stroked="false">
                <v:path arrowok="t"/>
                <v:fill type="solid"/>
              </v:shape>
            </v:group>
            <v:group style="position:absolute;left:8466;top:-1106;width:10;height:20" coordorigin="8466,-1106" coordsize="10,20">
              <v:shape style="position:absolute;left:8466;top:-1106;width:10;height:20" coordorigin="8466,-1106" coordsize="10,20" path="m8466,-1087l8476,-1087,8476,-1106,8466,-1106,8466,-1087xe" filled="true" fillcolor="#000000" stroked="false">
                <v:path arrowok="t"/>
                <v:fill type="solid"/>
              </v:shape>
            </v:group>
            <v:group style="position:absolute;left:8466;top:-1087;width:10;height:20" coordorigin="8466,-1087" coordsize="10,20">
              <v:shape style="position:absolute;left:8466;top:-1087;width:10;height:20" coordorigin="8466,-1087" coordsize="10,20" path="m8466,-1068l8476,-1068,8476,-1087,8466,-1087,8466,-1068xe" filled="true" fillcolor="#000000" stroked="false">
                <v:path arrowok="t"/>
                <v:fill type="solid"/>
              </v:shape>
            </v:group>
            <v:group style="position:absolute;left:8466;top:-1068;width:10;height:20" coordorigin="8466,-1068" coordsize="10,20">
              <v:shape style="position:absolute;left:8466;top:-1068;width:10;height:20" coordorigin="8466,-1068" coordsize="10,20" path="m8466,-1048l8476,-1048,8476,-1068,8466,-1068,8466,-1048xe" filled="true" fillcolor="#000000" stroked="false">
                <v:path arrowok="t"/>
                <v:fill type="solid"/>
              </v:shape>
            </v:group>
            <v:group style="position:absolute;left:8466;top:-1048;width:10;height:20" coordorigin="8466,-1048" coordsize="10,20">
              <v:shape style="position:absolute;left:8466;top:-1048;width:10;height:20" coordorigin="8466,-1048" coordsize="10,20" path="m8466,-1029l8476,-1029,8476,-1048,8466,-1048,8466,-1029xe" filled="true" fillcolor="#000000" stroked="false">
                <v:path arrowok="t"/>
                <v:fill type="solid"/>
              </v:shape>
            </v:group>
            <v:group style="position:absolute;left:8466;top:-1029;width:10;height:20" coordorigin="8466,-1029" coordsize="10,20">
              <v:shape style="position:absolute;left:8466;top:-1029;width:10;height:20" coordorigin="8466,-1029" coordsize="10,20" path="m8466,-1010l8476,-1010,8476,-1029,8466,-1029,8466,-1010xe" filled="true" fillcolor="#000000" stroked="false">
                <v:path arrowok="t"/>
                <v:fill type="solid"/>
              </v:shape>
            </v:group>
            <v:group style="position:absolute;left:8466;top:-1010;width:10;height:20" coordorigin="8466,-1010" coordsize="10,20">
              <v:shape style="position:absolute;left:8466;top:-1010;width:10;height:20" coordorigin="8466,-1010" coordsize="10,20" path="m8466,-991l8476,-991,8476,-1010,8466,-1010,8466,-991xe" filled="true" fillcolor="#000000" stroked="false">
                <v:path arrowok="t"/>
                <v:fill type="solid"/>
              </v:shape>
            </v:group>
            <v:group style="position:absolute;left:8466;top:-991;width:10;height:20" coordorigin="8466,-991" coordsize="10,20">
              <v:shape style="position:absolute;left:8466;top:-991;width:10;height:20" coordorigin="8466,-991" coordsize="10,20" path="m8466,-972l8476,-972,8476,-991,8466,-991,8466,-972xe" filled="true" fillcolor="#000000" stroked="false">
                <v:path arrowok="t"/>
                <v:fill type="solid"/>
              </v:shape>
            </v:group>
            <v:group style="position:absolute;left:8466;top:-972;width:10;height:20" coordorigin="8466,-972" coordsize="10,20">
              <v:shape style="position:absolute;left:8466;top:-972;width:10;height:20" coordorigin="8466,-972" coordsize="10,20" path="m8466,-952l8476,-952,8476,-972,8466,-972,8466,-952xe" filled="true" fillcolor="#000000" stroked="false">
                <v:path arrowok="t"/>
                <v:fill type="solid"/>
              </v:shape>
            </v:group>
            <v:group style="position:absolute;left:8466;top:-952;width:10;height:20" coordorigin="8466,-952" coordsize="10,20">
              <v:shape style="position:absolute;left:8466;top:-952;width:10;height:20" coordorigin="8466,-952" coordsize="10,20" path="m8466,-933l8476,-933,8476,-952,8466,-952,8466,-933xe" filled="true" fillcolor="#000000" stroked="false">
                <v:path arrowok="t"/>
                <v:fill type="solid"/>
              </v:shape>
            </v:group>
            <v:group style="position:absolute;left:8466;top:-933;width:10;height:20" coordorigin="8466,-933" coordsize="10,20">
              <v:shape style="position:absolute;left:8466;top:-933;width:10;height:20" coordorigin="8466,-933" coordsize="10,20" path="m8466,-914l8476,-914,8476,-933,8466,-933,8466,-914xe" filled="true" fillcolor="#000000" stroked="false">
                <v:path arrowok="t"/>
                <v:fill type="solid"/>
              </v:shape>
            </v:group>
            <v:group style="position:absolute;left:8466;top:-914;width:10;height:20" coordorigin="8466,-914" coordsize="10,20">
              <v:shape style="position:absolute;left:8466;top:-914;width:10;height:20" coordorigin="8466,-914" coordsize="10,20" path="m8466,-895l8476,-895,8476,-914,8466,-914,8466,-895xe" filled="true" fillcolor="#000000" stroked="false">
                <v:path arrowok="t"/>
                <v:fill type="solid"/>
              </v:shape>
            </v:group>
            <v:group style="position:absolute;left:8466;top:-895;width:10;height:20" coordorigin="8466,-895" coordsize="10,20">
              <v:shape style="position:absolute;left:8466;top:-895;width:10;height:20" coordorigin="8466,-895" coordsize="10,20" path="m8466,-876l8476,-876,8476,-895,8466,-895,8466,-876xe" filled="true" fillcolor="#000000" stroked="false">
                <v:path arrowok="t"/>
                <v:fill type="solid"/>
              </v:shape>
            </v:group>
            <v:group style="position:absolute;left:8466;top:-876;width:10;height:20" coordorigin="8466,-876" coordsize="10,20">
              <v:shape style="position:absolute;left:8466;top:-876;width:10;height:20" coordorigin="8466,-876" coordsize="10,20" path="m8466,-856l8476,-856,8476,-876,8466,-876,8466,-856xe" filled="true" fillcolor="#000000" stroked="false">
                <v:path arrowok="t"/>
                <v:fill type="solid"/>
              </v:shape>
            </v:group>
            <v:group style="position:absolute;left:8466;top:-856;width:10;height:20" coordorigin="8466,-856" coordsize="10,20">
              <v:shape style="position:absolute;left:8466;top:-856;width:10;height:20" coordorigin="8466,-856" coordsize="10,20" path="m8466,-837l8476,-837,8476,-856,8466,-856,8466,-837xe" filled="true" fillcolor="#000000" stroked="false">
                <v:path arrowok="t"/>
                <v:fill type="solid"/>
              </v:shape>
            </v:group>
            <v:group style="position:absolute;left:8466;top:-837;width:10;height:20" coordorigin="8466,-837" coordsize="10,20">
              <v:shape style="position:absolute;left:8466;top:-837;width:10;height:20" coordorigin="8466,-837" coordsize="10,20" path="m8466,-818l8476,-818,8476,-837,8466,-837,8466,-818xe" filled="true" fillcolor="#000000" stroked="false">
                <v:path arrowok="t"/>
                <v:fill type="solid"/>
              </v:shape>
            </v:group>
            <v:group style="position:absolute;left:8466;top:-818;width:10;height:20" coordorigin="8466,-818" coordsize="10,20">
              <v:shape style="position:absolute;left:8466;top:-818;width:10;height:20" coordorigin="8466,-818" coordsize="10,20" path="m8466,-799l8476,-799,8476,-818,8466,-818,8466,-799xe" filled="true" fillcolor="#000000" stroked="false">
                <v:path arrowok="t"/>
                <v:fill type="solid"/>
              </v:shape>
            </v:group>
            <v:group style="position:absolute;left:8466;top:-799;width:10;height:20" coordorigin="8466,-799" coordsize="10,20">
              <v:shape style="position:absolute;left:8466;top:-799;width:10;height:20" coordorigin="8466,-799" coordsize="10,20" path="m8466,-780l8476,-780,8476,-799,8466,-799,8466,-780xe" filled="true" fillcolor="#000000" stroked="false">
                <v:path arrowok="t"/>
                <v:fill type="solid"/>
              </v:shape>
            </v:group>
            <v:group style="position:absolute;left:8466;top:-780;width:10;height:20" coordorigin="8466,-780" coordsize="10,20">
              <v:shape style="position:absolute;left:8466;top:-780;width:10;height:20" coordorigin="8466,-780" coordsize="10,20" path="m8466,-760l8476,-760,8476,-780,8466,-780,8466,-760xe" filled="true" fillcolor="#000000" stroked="false">
                <v:path arrowok="t"/>
                <v:fill type="solid"/>
              </v:shape>
            </v:group>
            <v:group style="position:absolute;left:8466;top:-760;width:10;height:20" coordorigin="8466,-760" coordsize="10,20">
              <v:shape style="position:absolute;left:8466;top:-760;width:10;height:20" coordorigin="8466,-760" coordsize="10,20" path="m8466,-741l8476,-741,8476,-760,8466,-760,8466,-741xe" filled="true" fillcolor="#000000" stroked="false">
                <v:path arrowok="t"/>
                <v:fill type="solid"/>
              </v:shape>
            </v:group>
            <v:group style="position:absolute;left:8466;top:-741;width:10;height:20" coordorigin="8466,-741" coordsize="10,20">
              <v:shape style="position:absolute;left:8466;top:-741;width:10;height:20" coordorigin="8466,-741" coordsize="10,20" path="m8466,-722l8476,-722,8476,-741,8466,-741,8466,-722xe" filled="true" fillcolor="#000000" stroked="false">
                <v:path arrowok="t"/>
                <v:fill type="solid"/>
              </v:shape>
            </v:group>
            <v:group style="position:absolute;left:8466;top:-722;width:10;height:20" coordorigin="8466,-722" coordsize="10,20">
              <v:shape style="position:absolute;left:8466;top:-722;width:10;height:20" coordorigin="8466,-722" coordsize="10,20" path="m8466,-703l8476,-703,8476,-722,8466,-722,8466,-703xe" filled="true" fillcolor="#000000" stroked="false">
                <v:path arrowok="t"/>
                <v:fill type="solid"/>
              </v:shape>
            </v:group>
            <v:group style="position:absolute;left:8466;top:-703;width:10;height:20" coordorigin="8466,-703" coordsize="10,20">
              <v:shape style="position:absolute;left:8466;top:-703;width:10;height:20" coordorigin="8466,-703" coordsize="10,20" path="m8466,-684l8476,-684,8476,-703,8466,-703,8466,-684xe" filled="true" fillcolor="#000000" stroked="false">
                <v:path arrowok="t"/>
                <v:fill type="solid"/>
              </v:shape>
            </v:group>
            <v:group style="position:absolute;left:8466;top:-684;width:10;height:20" coordorigin="8466,-684" coordsize="10,20">
              <v:shape style="position:absolute;left:8466;top:-684;width:10;height:20" coordorigin="8466,-684" coordsize="10,20" path="m8466,-664l8476,-664,8476,-684,8466,-684,8466,-664xe" filled="true" fillcolor="#000000" stroked="false">
                <v:path arrowok="t"/>
                <v:fill type="solid"/>
              </v:shape>
            </v:group>
            <v:group style="position:absolute;left:8466;top:-664;width:10;height:20" coordorigin="8466,-664" coordsize="10,20">
              <v:shape style="position:absolute;left:8466;top:-664;width:10;height:20" coordorigin="8466,-664" coordsize="10,20" path="m8466,-645l8476,-645,8476,-664,8466,-664,8466,-645xe" filled="true" fillcolor="#000000" stroked="false">
                <v:path arrowok="t"/>
                <v:fill type="solid"/>
              </v:shape>
            </v:group>
            <v:group style="position:absolute;left:8466;top:-645;width:10;height:20" coordorigin="8466,-645" coordsize="10,20">
              <v:shape style="position:absolute;left:8466;top:-645;width:10;height:20" coordorigin="8466,-645" coordsize="10,20" path="m8466,-626l8476,-626,8476,-645,8466,-645,8466,-626xe" filled="true" fillcolor="#000000" stroked="false">
                <v:path arrowok="t"/>
                <v:fill type="solid"/>
              </v:shape>
            </v:group>
            <v:group style="position:absolute;left:8466;top:-626;width:10;height:20" coordorigin="8466,-626" coordsize="10,20">
              <v:shape style="position:absolute;left:8466;top:-626;width:10;height:20" coordorigin="8466,-626" coordsize="10,20" path="m8466,-607l8476,-607,8476,-626,8466,-626,8466,-607xe" filled="true" fillcolor="#000000" stroked="false">
                <v:path arrowok="t"/>
                <v:fill type="solid"/>
              </v:shape>
            </v:group>
            <v:group style="position:absolute;left:8466;top:-607;width:10;height:20" coordorigin="8466,-607" coordsize="10,20">
              <v:shape style="position:absolute;left:8466;top:-607;width:10;height:20" coordorigin="8466,-607" coordsize="10,20" path="m8466,-588l8476,-588,8476,-607,8466,-607,8466,-588xe" filled="true" fillcolor="#000000" stroked="false">
                <v:path arrowok="t"/>
                <v:fill type="solid"/>
              </v:shape>
            </v:group>
            <v:group style="position:absolute;left:8466;top:-588;width:10;height:20" coordorigin="8466,-588" coordsize="10,20">
              <v:shape style="position:absolute;left:8466;top:-588;width:10;height:20" coordorigin="8466,-588" coordsize="10,20" path="m8466,-568l8476,-568,8476,-588,8466,-588,8466,-568xe" filled="true" fillcolor="#000000" stroked="false">
                <v:path arrowok="t"/>
                <v:fill type="solid"/>
              </v:shape>
            </v:group>
            <v:group style="position:absolute;left:8466;top:-568;width:10;height:20" coordorigin="8466,-568" coordsize="10,20">
              <v:shape style="position:absolute;left:8466;top:-568;width:10;height:20" coordorigin="8466,-568" coordsize="10,20" path="m8466,-549l8476,-549,8476,-568,8466,-568,8466,-549xe" filled="true" fillcolor="#000000" stroked="false">
                <v:path arrowok="t"/>
                <v:fill type="solid"/>
              </v:shape>
            </v:group>
            <v:group style="position:absolute;left:8466;top:-549;width:10;height:20" coordorigin="8466,-549" coordsize="10,20">
              <v:shape style="position:absolute;left:8466;top:-549;width:10;height:20" coordorigin="8466,-549" coordsize="10,20" path="m8466,-530l8476,-530,8476,-549,8466,-549,8466,-530xe" filled="true" fillcolor="#000000" stroked="false">
                <v:path arrowok="t"/>
                <v:fill type="solid"/>
              </v:shape>
            </v:group>
            <v:group style="position:absolute;left:8466;top:-530;width:10;height:20" coordorigin="8466,-530" coordsize="10,20">
              <v:shape style="position:absolute;left:8466;top:-530;width:10;height:20" coordorigin="8466,-530" coordsize="10,20" path="m8466,-511l8476,-511,8476,-530,8466,-530,8466,-511xe" filled="true" fillcolor="#000000" stroked="false">
                <v:path arrowok="t"/>
                <v:fill type="solid"/>
              </v:shape>
            </v:group>
            <v:group style="position:absolute;left:8466;top:-511;width:10;height:20" coordorigin="8466,-511" coordsize="10,20">
              <v:shape style="position:absolute;left:8466;top:-511;width:10;height:20" coordorigin="8466,-511" coordsize="10,20" path="m8466,-492l8476,-492,8476,-511,8466,-511,8466,-492xe" filled="true" fillcolor="#000000" stroked="false">
                <v:path arrowok="t"/>
                <v:fill type="solid"/>
              </v:shape>
            </v:group>
            <v:group style="position:absolute;left:8466;top:-492;width:10;height:20" coordorigin="8466,-492" coordsize="10,20">
              <v:shape style="position:absolute;left:8466;top:-492;width:10;height:20" coordorigin="8466,-492" coordsize="10,20" path="m8466,-472l8476,-472,8476,-492,8466,-492,8466,-472xe" filled="true" fillcolor="#000000" stroked="false">
                <v:path arrowok="t"/>
                <v:fill type="solid"/>
              </v:shape>
              <v:shape style="position:absolute;left:1692;top:-568;width:2501;height:106" type="#_x0000_t75" stroked="false">
                <v:imagedata r:id="rId195" o:title=""/>
              </v:shape>
              <v:shape style="position:absolute;left:4170;top:-472;width:737;height:10" type="#_x0000_t75" stroked="false">
                <v:imagedata r:id="rId196" o:title=""/>
              </v:shape>
              <v:shape style="position:absolute;left:4902;top:-472;width:1015;height:10" type="#_x0000_t75" stroked="false">
                <v:imagedata r:id="rId174" o:title=""/>
              </v:shape>
              <v:shape style="position:absolute;left:5912;top:-472;width:2554;height:10" type="#_x0000_t75" stroked="false">
                <v:imagedata r:id="rId197" o:title=""/>
              </v:shape>
              <v:shape style="position:absolute;left:8461;top:-472;width:1018;height:10" type="#_x0000_t75" stroked="false">
                <v:imagedata r:id="rId198" o:title=""/>
              </v:shape>
              <v:shape style="position:absolute;left:9475;top:-472;width:742;height:10" type="#_x0000_t75" stroked="false">
                <v:imagedata r:id="rId199" o:title=""/>
              </v:shape>
            </v:group>
            <v:group style="position:absolute;left:3087;top:-463;width:10;height:20" coordorigin="3087,-463" coordsize="10,20">
              <v:shape style="position:absolute;left:3087;top:-463;width:10;height:20" coordorigin="3087,-463" coordsize="10,20" path="m3087,-444l3096,-444,3096,-463,3087,-463,3087,-444xe" filled="true" fillcolor="#000000" stroked="false">
                <v:path arrowok="t"/>
                <v:fill type="solid"/>
              </v:shape>
            </v:group>
            <v:group style="position:absolute;left:3087;top:-444;width:10;height:20" coordorigin="3087,-444" coordsize="10,20">
              <v:shape style="position:absolute;left:3087;top:-444;width:10;height:20" coordorigin="3087,-444" coordsize="10,20" path="m3087,-424l3096,-424,3096,-444,3087,-444,3087,-424xe" filled="true" fillcolor="#000000" stroked="false">
                <v:path arrowok="t"/>
                <v:fill type="solid"/>
              </v:shape>
            </v:group>
            <v:group style="position:absolute;left:3087;top:-424;width:10;height:20" coordorigin="3087,-424" coordsize="10,20">
              <v:shape style="position:absolute;left:3087;top:-424;width:10;height:20" coordorigin="3087,-424" coordsize="10,20" path="m3087,-405l3096,-405,3096,-424,3087,-424,3087,-405xe" filled="true" fillcolor="#000000" stroked="false">
                <v:path arrowok="t"/>
                <v:fill type="solid"/>
              </v:shape>
            </v:group>
            <v:group style="position:absolute;left:3087;top:-405;width:10;height:20" coordorigin="3087,-405" coordsize="10,20">
              <v:shape style="position:absolute;left:3087;top:-405;width:10;height:20" coordorigin="3087,-405" coordsize="10,20" path="m3087,-386l3096,-386,3096,-405,3087,-405,3087,-386xe" filled="true" fillcolor="#000000" stroked="false">
                <v:path arrowok="t"/>
                <v:fill type="solid"/>
              </v:shape>
            </v:group>
            <v:group style="position:absolute;left:3087;top:-386;width:10;height:20" coordorigin="3087,-386" coordsize="10,20">
              <v:shape style="position:absolute;left:3087;top:-386;width:10;height:20" coordorigin="3087,-386" coordsize="10,20" path="m3087,-367l3096,-367,3096,-386,3087,-386,3087,-367xe" filled="true" fillcolor="#000000" stroked="false">
                <v:path arrowok="t"/>
                <v:fill type="solid"/>
              </v:shape>
            </v:group>
            <v:group style="position:absolute;left:3087;top:-367;width:10;height:20" coordorigin="3087,-367" coordsize="10,20">
              <v:shape style="position:absolute;left:3087;top:-367;width:10;height:20" coordorigin="3087,-367" coordsize="10,20" path="m3087,-348l3096,-348,3096,-367,3087,-367,3087,-348xe" filled="true" fillcolor="#000000" stroked="false">
                <v:path arrowok="t"/>
                <v:fill type="solid"/>
              </v:shape>
            </v:group>
            <v:group style="position:absolute;left:3087;top:-348;width:10;height:20" coordorigin="3087,-348" coordsize="10,20">
              <v:shape style="position:absolute;left:3087;top:-348;width:10;height:20" coordorigin="3087,-348" coordsize="10,20" path="m3087,-328l3096,-328,3096,-348,3087,-348,3087,-328xe" filled="true" fillcolor="#000000" stroked="false">
                <v:path arrowok="t"/>
                <v:fill type="solid"/>
              </v:shape>
            </v:group>
            <v:group style="position:absolute;left:3087;top:-328;width:10;height:20" coordorigin="3087,-328" coordsize="10,20">
              <v:shape style="position:absolute;left:3087;top:-328;width:10;height:20" coordorigin="3087,-328" coordsize="10,20" path="m3087,-309l3096,-309,3096,-328,3087,-328,3087,-309xe" filled="true" fillcolor="#000000" stroked="false">
                <v:path arrowok="t"/>
                <v:fill type="solid"/>
              </v:shape>
            </v:group>
            <v:group style="position:absolute;left:3087;top:-309;width:10;height:20" coordorigin="3087,-309" coordsize="10,20">
              <v:shape style="position:absolute;left:3087;top:-309;width:10;height:20" coordorigin="3087,-309" coordsize="10,20" path="m3087,-290l3096,-290,3096,-309,3087,-309,3087,-290xe" filled="true" fillcolor="#000000" stroked="false">
                <v:path arrowok="t"/>
                <v:fill type="solid"/>
              </v:shape>
            </v:group>
            <v:group style="position:absolute;left:3087;top:-290;width:10;height:20" coordorigin="3087,-290" coordsize="10,20">
              <v:shape style="position:absolute;left:3087;top:-290;width:10;height:20" coordorigin="3087,-290" coordsize="10,20" path="m3087,-271l3096,-271,3096,-290,3087,-290,3087,-271xe" filled="true" fillcolor="#000000" stroked="false">
                <v:path arrowok="t"/>
                <v:fill type="solid"/>
              </v:shape>
            </v:group>
            <v:group style="position:absolute;left:3087;top:-271;width:10;height:20" coordorigin="3087,-271" coordsize="10,20">
              <v:shape style="position:absolute;left:3087;top:-271;width:10;height:20" coordorigin="3087,-271" coordsize="10,20" path="m3087,-252l3096,-252,3096,-271,3087,-271,3087,-252xe" filled="true" fillcolor="#000000" stroked="false">
                <v:path arrowok="t"/>
                <v:fill type="solid"/>
              </v:shape>
            </v:group>
            <v:group style="position:absolute;left:3087;top:-252;width:10;height:20" coordorigin="3087,-252" coordsize="10,20">
              <v:shape style="position:absolute;left:3087;top:-252;width:10;height:20" coordorigin="3087,-252" coordsize="10,20" path="m3087,-232l3096,-232,3096,-252,3087,-252,3087,-232xe" filled="true" fillcolor="#000000" stroked="false">
                <v:path arrowok="t"/>
                <v:fill type="solid"/>
              </v:shape>
            </v:group>
            <v:group style="position:absolute;left:3087;top:-232;width:10;height:20" coordorigin="3087,-232" coordsize="10,20">
              <v:shape style="position:absolute;left:3087;top:-232;width:10;height:20" coordorigin="3087,-232" coordsize="10,20" path="m3087,-213l3096,-213,3096,-232,3087,-232,3087,-213xe" filled="true" fillcolor="#000000" stroked="false">
                <v:path arrowok="t"/>
                <v:fill type="solid"/>
              </v:shape>
            </v:group>
            <v:group style="position:absolute;left:3087;top:-213;width:10;height:20" coordorigin="3087,-213" coordsize="10,20">
              <v:shape style="position:absolute;left:3087;top:-213;width:10;height:20" coordorigin="3087,-213" coordsize="10,20" path="m3087,-194l3096,-194,3096,-213,3087,-213,3087,-194xe" filled="true" fillcolor="#000000" stroked="false">
                <v:path arrowok="t"/>
                <v:fill type="solid"/>
              </v:shape>
            </v:group>
            <v:group style="position:absolute;left:3087;top:-194;width:10;height:20" coordorigin="3087,-194" coordsize="10,20">
              <v:shape style="position:absolute;left:3087;top:-194;width:10;height:20" coordorigin="3087,-194" coordsize="10,20" path="m3087,-175l3096,-175,3096,-194,3087,-194,3087,-175xe" filled="true" fillcolor="#000000" stroked="false">
                <v:path arrowok="t"/>
                <v:fill type="solid"/>
              </v:shape>
            </v:group>
            <v:group style="position:absolute;left:1678;top:-72;width:1409;height:2" coordorigin="1678,-72" coordsize="1409,2">
              <v:shape style="position:absolute;left:1678;top:-72;width:1409;height:2" coordorigin="1678,-72" coordsize="1409,0" path="m1678,-72l3087,-72e" filled="false" stroked="true" strokeweight="1.44pt" strokecolor="#000000">
                <v:path arrowok="t"/>
              </v:shape>
            </v:group>
            <v:group style="position:absolute;left:3087;top:-175;width:10;height:20" coordorigin="3087,-175" coordsize="10,20">
              <v:shape style="position:absolute;left:3087;top:-175;width:10;height:20" coordorigin="3087,-175" coordsize="10,20" path="m3087,-156l3096,-156,3096,-175,3087,-175,3087,-156xe" filled="true" fillcolor="#000000" stroked="false">
                <v:path arrowok="t"/>
                <v:fill type="solid"/>
              </v:shape>
            </v:group>
            <v:group style="position:absolute;left:3087;top:-156;width:10;height:20" coordorigin="3087,-156" coordsize="10,20">
              <v:shape style="position:absolute;left:3087;top:-156;width:10;height:20" coordorigin="3087,-156" coordsize="10,20" path="m3087,-136l3096,-136,3096,-156,3087,-156,3087,-136xe" filled="true" fillcolor="#000000" stroked="false">
                <v:path arrowok="t"/>
                <v:fill type="solid"/>
              </v:shape>
            </v:group>
            <v:group style="position:absolute;left:3087;top:-136;width:10;height:20" coordorigin="3087,-136" coordsize="10,20">
              <v:shape style="position:absolute;left:3087;top:-136;width:10;height:20" coordorigin="3087,-136" coordsize="10,20" path="m3087,-117l3096,-117,3096,-136,3087,-136,3087,-117xe" filled="true" fillcolor="#000000" stroked="false">
                <v:path arrowok="t"/>
                <v:fill type="solid"/>
              </v:shape>
            </v:group>
            <v:group style="position:absolute;left:3087;top:-117;width:10;height:20" coordorigin="3087,-117" coordsize="10,20">
              <v:shape style="position:absolute;left:3087;top:-117;width:10;height:20" coordorigin="3087,-117" coordsize="10,20" path="m3087,-98l3096,-98,3096,-117,3087,-117,3087,-98xe" filled="true" fillcolor="#000000" stroked="false">
                <v:path arrowok="t"/>
                <v:fill type="solid"/>
              </v:shape>
            </v:group>
            <v:group style="position:absolute;left:3087;top:-92;width:10;height:2" coordorigin="3087,-92" coordsize="10,2">
              <v:shape style="position:absolute;left:3087;top:-92;width:10;height:2" coordorigin="3087,-92" coordsize="10,0" path="m3087,-92l3096,-92e" filled="false" stroked="true" strokeweight=".60004pt" strokecolor="#000000">
                <v:path arrowok="t"/>
              </v:shape>
            </v:group>
            <v:group style="position:absolute;left:3087;top:-72;width:29;height:2" coordorigin="3087,-72" coordsize="29,2">
              <v:shape style="position:absolute;left:3087;top:-72;width:29;height:2" coordorigin="3087,-72" coordsize="29,0" path="m3087,-72l3116,-72e" filled="false" stroked="true" strokeweight="1.44pt" strokecolor="#000000">
                <v:path arrowok="t"/>
              </v:shape>
            </v:group>
            <v:group style="position:absolute;left:3116;top:-72;width:1059;height:2" coordorigin="3116,-72" coordsize="1059,2">
              <v:shape style="position:absolute;left:3116;top:-72;width:1059;height:2" coordorigin="3116,-72" coordsize="1059,0" path="m3116,-72l4174,-72e" filled="false" stroked="true" strokeweight="1.44pt" strokecolor="#000000">
                <v:path arrowok="t"/>
              </v:shape>
            </v:group>
            <v:group style="position:absolute;left:4175;top:-92;width:10;height:2" coordorigin="4175,-92" coordsize="10,2">
              <v:shape style="position:absolute;left:4175;top:-92;width:10;height:2" coordorigin="4175,-92" coordsize="10,0" path="m4175,-92l4184,-92e" filled="false" stroked="true" strokeweight=".60004pt" strokecolor="#000000">
                <v:path arrowok="t"/>
              </v:shape>
            </v:group>
            <v:group style="position:absolute;left:4175;top:-72;width:29;height:2" coordorigin="4175,-72" coordsize="29,2">
              <v:shape style="position:absolute;left:4175;top:-72;width:29;height:2" coordorigin="4175,-72" coordsize="29,0" path="m4175,-72l4203,-72e" filled="false" stroked="true" strokeweight="1.44pt" strokecolor="#000000">
                <v:path arrowok="t"/>
              </v:shape>
            </v:group>
            <v:group style="position:absolute;left:4203;top:-72;width:704;height:2" coordorigin="4203,-72" coordsize="704,2">
              <v:shape style="position:absolute;left:4203;top:-72;width:704;height:2" coordorigin="4203,-72" coordsize="704,0" path="m4203,-72l4907,-72e" filled="false" stroked="true" strokeweight="1.44pt" strokecolor="#000000">
                <v:path arrowok="t"/>
              </v:shape>
            </v:group>
            <v:group style="position:absolute;left:4907;top:-463;width:10;height:20" coordorigin="4907,-463" coordsize="10,20">
              <v:shape style="position:absolute;left:4907;top:-463;width:10;height:20" coordorigin="4907,-463" coordsize="10,20" path="m4907,-444l4916,-444,4916,-463,4907,-463,4907,-444xe" filled="true" fillcolor="#000000" stroked="false">
                <v:path arrowok="t"/>
                <v:fill type="solid"/>
              </v:shape>
            </v:group>
            <v:group style="position:absolute;left:4907;top:-444;width:10;height:20" coordorigin="4907,-444" coordsize="10,20">
              <v:shape style="position:absolute;left:4907;top:-444;width:10;height:20" coordorigin="4907,-444" coordsize="10,20" path="m4907,-424l4916,-424,4916,-444,4907,-444,4907,-424xe" filled="true" fillcolor="#000000" stroked="false">
                <v:path arrowok="t"/>
                <v:fill type="solid"/>
              </v:shape>
            </v:group>
            <v:group style="position:absolute;left:4907;top:-424;width:10;height:20" coordorigin="4907,-424" coordsize="10,20">
              <v:shape style="position:absolute;left:4907;top:-424;width:10;height:20" coordorigin="4907,-424" coordsize="10,20" path="m4907,-405l4916,-405,4916,-424,4907,-424,4907,-405xe" filled="true" fillcolor="#000000" stroked="false">
                <v:path arrowok="t"/>
                <v:fill type="solid"/>
              </v:shape>
            </v:group>
            <v:group style="position:absolute;left:4907;top:-405;width:10;height:20" coordorigin="4907,-405" coordsize="10,20">
              <v:shape style="position:absolute;left:4907;top:-405;width:10;height:20" coordorigin="4907,-405" coordsize="10,20" path="m4907,-386l4916,-386,4916,-405,4907,-405,4907,-386xe" filled="true" fillcolor="#000000" stroked="false">
                <v:path arrowok="t"/>
                <v:fill type="solid"/>
              </v:shape>
            </v:group>
            <v:group style="position:absolute;left:4907;top:-386;width:10;height:20" coordorigin="4907,-386" coordsize="10,20">
              <v:shape style="position:absolute;left:4907;top:-386;width:10;height:20" coordorigin="4907,-386" coordsize="10,20" path="m4907,-367l4916,-367,4916,-386,4907,-386,4907,-367xe" filled="true" fillcolor="#000000" stroked="false">
                <v:path arrowok="t"/>
                <v:fill type="solid"/>
              </v:shape>
            </v:group>
            <v:group style="position:absolute;left:4907;top:-367;width:10;height:20" coordorigin="4907,-367" coordsize="10,20">
              <v:shape style="position:absolute;left:4907;top:-367;width:10;height:20" coordorigin="4907,-367" coordsize="10,20" path="m4907,-348l4916,-348,4916,-367,4907,-367,4907,-348xe" filled="true" fillcolor="#000000" stroked="false">
                <v:path arrowok="t"/>
                <v:fill type="solid"/>
              </v:shape>
            </v:group>
            <v:group style="position:absolute;left:4907;top:-348;width:10;height:20" coordorigin="4907,-348" coordsize="10,20">
              <v:shape style="position:absolute;left:4907;top:-348;width:10;height:20" coordorigin="4907,-348" coordsize="10,20" path="m4907,-328l4916,-328,4916,-348,4907,-348,4907,-328xe" filled="true" fillcolor="#000000" stroked="false">
                <v:path arrowok="t"/>
                <v:fill type="solid"/>
              </v:shape>
            </v:group>
            <v:group style="position:absolute;left:4907;top:-328;width:10;height:20" coordorigin="4907,-328" coordsize="10,20">
              <v:shape style="position:absolute;left:4907;top:-328;width:10;height:20" coordorigin="4907,-328" coordsize="10,20" path="m4907,-309l4916,-309,4916,-328,4907,-328,4907,-309xe" filled="true" fillcolor="#000000" stroked="false">
                <v:path arrowok="t"/>
                <v:fill type="solid"/>
              </v:shape>
            </v:group>
            <v:group style="position:absolute;left:4907;top:-309;width:10;height:20" coordorigin="4907,-309" coordsize="10,20">
              <v:shape style="position:absolute;left:4907;top:-309;width:10;height:20" coordorigin="4907,-309" coordsize="10,20" path="m4907,-290l4916,-290,4916,-309,4907,-309,4907,-290xe" filled="true" fillcolor="#000000" stroked="false">
                <v:path arrowok="t"/>
                <v:fill type="solid"/>
              </v:shape>
            </v:group>
            <v:group style="position:absolute;left:4907;top:-290;width:10;height:20" coordorigin="4907,-290" coordsize="10,20">
              <v:shape style="position:absolute;left:4907;top:-290;width:10;height:20" coordorigin="4907,-290" coordsize="10,20" path="m4907,-271l4916,-271,4916,-290,4907,-290,4907,-271xe" filled="true" fillcolor="#000000" stroked="false">
                <v:path arrowok="t"/>
                <v:fill type="solid"/>
              </v:shape>
            </v:group>
            <v:group style="position:absolute;left:4907;top:-271;width:10;height:20" coordorigin="4907,-271" coordsize="10,20">
              <v:shape style="position:absolute;left:4907;top:-271;width:10;height:20" coordorigin="4907,-271" coordsize="10,20" path="m4907,-252l4916,-252,4916,-271,4907,-271,4907,-252xe" filled="true" fillcolor="#000000" stroked="false">
                <v:path arrowok="t"/>
                <v:fill type="solid"/>
              </v:shape>
            </v:group>
            <v:group style="position:absolute;left:4907;top:-252;width:10;height:20" coordorigin="4907,-252" coordsize="10,20">
              <v:shape style="position:absolute;left:4907;top:-252;width:10;height:20" coordorigin="4907,-252" coordsize="10,20" path="m4907,-232l4916,-232,4916,-252,4907,-252,4907,-232xe" filled="true" fillcolor="#000000" stroked="false">
                <v:path arrowok="t"/>
                <v:fill type="solid"/>
              </v:shape>
            </v:group>
            <v:group style="position:absolute;left:4907;top:-232;width:10;height:20" coordorigin="4907,-232" coordsize="10,20">
              <v:shape style="position:absolute;left:4907;top:-232;width:10;height:20" coordorigin="4907,-232" coordsize="10,20" path="m4907,-213l4916,-213,4916,-232,4907,-232,4907,-213xe" filled="true" fillcolor="#000000" stroked="false">
                <v:path arrowok="t"/>
                <v:fill type="solid"/>
              </v:shape>
            </v:group>
            <v:group style="position:absolute;left:4907;top:-213;width:10;height:20" coordorigin="4907,-213" coordsize="10,20">
              <v:shape style="position:absolute;left:4907;top:-213;width:10;height:20" coordorigin="4907,-213" coordsize="10,20" path="m4907,-194l4916,-194,4916,-213,4907,-213,4907,-194xe" filled="true" fillcolor="#000000" stroked="false">
                <v:path arrowok="t"/>
                <v:fill type="solid"/>
              </v:shape>
            </v:group>
            <v:group style="position:absolute;left:4907;top:-194;width:10;height:20" coordorigin="4907,-194" coordsize="10,20">
              <v:shape style="position:absolute;left:4907;top:-194;width:10;height:20" coordorigin="4907,-194" coordsize="10,20" path="m4907,-175l4916,-175,4916,-194,4907,-194,4907,-175xe" filled="true" fillcolor="#000000" stroked="false">
                <v:path arrowok="t"/>
                <v:fill type="solid"/>
              </v:shape>
            </v:group>
            <v:group style="position:absolute;left:4907;top:-175;width:10;height:20" coordorigin="4907,-175" coordsize="10,20">
              <v:shape style="position:absolute;left:4907;top:-175;width:10;height:20" coordorigin="4907,-175" coordsize="10,20" path="m4907,-156l4916,-156,4916,-175,4907,-175,4907,-156xe" filled="true" fillcolor="#000000" stroked="false">
                <v:path arrowok="t"/>
                <v:fill type="solid"/>
              </v:shape>
            </v:group>
            <v:group style="position:absolute;left:4907;top:-156;width:10;height:20" coordorigin="4907,-156" coordsize="10,20">
              <v:shape style="position:absolute;left:4907;top:-156;width:10;height:20" coordorigin="4907,-156" coordsize="10,20" path="m4907,-136l4916,-136,4916,-156,4907,-156,4907,-136xe" filled="true" fillcolor="#000000" stroked="false">
                <v:path arrowok="t"/>
                <v:fill type="solid"/>
              </v:shape>
            </v:group>
            <v:group style="position:absolute;left:4907;top:-136;width:10;height:20" coordorigin="4907,-136" coordsize="10,20">
              <v:shape style="position:absolute;left:4907;top:-136;width:10;height:20" coordorigin="4907,-136" coordsize="10,20" path="m4907,-117l4916,-117,4916,-136,4907,-136,4907,-117xe" filled="true" fillcolor="#000000" stroked="false">
                <v:path arrowok="t"/>
                <v:fill type="solid"/>
              </v:shape>
            </v:group>
            <v:group style="position:absolute;left:4907;top:-117;width:10;height:20" coordorigin="4907,-117" coordsize="10,20">
              <v:shape style="position:absolute;left:4907;top:-117;width:10;height:20" coordorigin="4907,-117" coordsize="10,20" path="m4907,-98l4916,-98,4916,-117,4907,-117,4907,-98xe" filled="true" fillcolor="#000000" stroked="false">
                <v:path arrowok="t"/>
                <v:fill type="solid"/>
              </v:shape>
            </v:group>
            <v:group style="position:absolute;left:4907;top:-92;width:10;height:2" coordorigin="4907,-92" coordsize="10,2">
              <v:shape style="position:absolute;left:4907;top:-92;width:10;height:2" coordorigin="4907,-92" coordsize="10,0" path="m4907,-92l4916,-92e" filled="false" stroked="true" strokeweight=".60004pt" strokecolor="#000000">
                <v:path arrowok="t"/>
              </v:shape>
            </v:group>
            <v:group style="position:absolute;left:4907;top:-72;width:29;height:2" coordorigin="4907,-72" coordsize="29,2">
              <v:shape style="position:absolute;left:4907;top:-72;width:29;height:2" coordorigin="4907,-72" coordsize="29,0" path="m4907,-72l4935,-72e" filled="false" stroked="true" strokeweight="1.44pt" strokecolor="#000000">
                <v:path arrowok="t"/>
              </v:shape>
            </v:group>
            <v:group style="position:absolute;left:4935;top:-72;width:982;height:2" coordorigin="4935,-72" coordsize="982,2">
              <v:shape style="position:absolute;left:4935;top:-72;width:982;height:2" coordorigin="4935,-72" coordsize="982,0" path="m4935,-72l5917,-72e" filled="false" stroked="true" strokeweight="1.44pt" strokecolor="#000000">
                <v:path arrowok="t"/>
              </v:shape>
            </v:group>
            <v:group style="position:absolute;left:5917;top:-92;width:10;height:2" coordorigin="5917,-92" coordsize="10,2">
              <v:shape style="position:absolute;left:5917;top:-92;width:10;height:2" coordorigin="5917,-92" coordsize="10,0" path="m5917,-92l5927,-92e" filled="false" stroked="true" strokeweight=".60004pt" strokecolor="#000000">
                <v:path arrowok="t"/>
              </v:shape>
            </v:group>
            <v:group style="position:absolute;left:5917;top:-72;width:29;height:2" coordorigin="5917,-72" coordsize="29,2">
              <v:shape style="position:absolute;left:5917;top:-72;width:29;height:2" coordorigin="5917,-72" coordsize="29,0" path="m5917,-72l5946,-72e" filled="false" stroked="true" strokeweight="1.44pt" strokecolor="#000000">
                <v:path arrowok="t"/>
              </v:shape>
            </v:group>
            <v:group style="position:absolute;left:5946;top:-72;width:704;height:2" coordorigin="5946,-72" coordsize="704,2">
              <v:shape style="position:absolute;left:5946;top:-72;width:704;height:2" coordorigin="5946,-72" coordsize="704,0" path="m5946,-72l6649,-72e" filled="false" stroked="true" strokeweight="1.44pt" strokecolor="#000000">
                <v:path arrowok="t"/>
              </v:shape>
            </v:group>
            <v:group style="position:absolute;left:6649;top:-463;width:10;height:20" coordorigin="6649,-463" coordsize="10,20">
              <v:shape style="position:absolute;left:6649;top:-463;width:10;height:20" coordorigin="6649,-463" coordsize="10,20" path="m6649,-444l6659,-444,6659,-463,6649,-463,6649,-444xe" filled="true" fillcolor="#000000" stroked="false">
                <v:path arrowok="t"/>
                <v:fill type="solid"/>
              </v:shape>
            </v:group>
            <v:group style="position:absolute;left:6649;top:-444;width:10;height:20" coordorigin="6649,-444" coordsize="10,20">
              <v:shape style="position:absolute;left:6649;top:-444;width:10;height:20" coordorigin="6649,-444" coordsize="10,20" path="m6649,-424l6659,-424,6659,-444,6649,-444,6649,-424xe" filled="true" fillcolor="#000000" stroked="false">
                <v:path arrowok="t"/>
                <v:fill type="solid"/>
              </v:shape>
            </v:group>
            <v:group style="position:absolute;left:6649;top:-424;width:10;height:20" coordorigin="6649,-424" coordsize="10,20">
              <v:shape style="position:absolute;left:6649;top:-424;width:10;height:20" coordorigin="6649,-424" coordsize="10,20" path="m6649,-405l6659,-405,6659,-424,6649,-424,6649,-405xe" filled="true" fillcolor="#000000" stroked="false">
                <v:path arrowok="t"/>
                <v:fill type="solid"/>
              </v:shape>
            </v:group>
            <v:group style="position:absolute;left:6649;top:-405;width:10;height:20" coordorigin="6649,-405" coordsize="10,20">
              <v:shape style="position:absolute;left:6649;top:-405;width:10;height:20" coordorigin="6649,-405" coordsize="10,20" path="m6649,-386l6659,-386,6659,-405,6649,-405,6649,-386xe" filled="true" fillcolor="#000000" stroked="false">
                <v:path arrowok="t"/>
                <v:fill type="solid"/>
              </v:shape>
            </v:group>
            <v:group style="position:absolute;left:6649;top:-386;width:10;height:20" coordorigin="6649,-386" coordsize="10,20">
              <v:shape style="position:absolute;left:6649;top:-386;width:10;height:20" coordorigin="6649,-386" coordsize="10,20" path="m6649,-367l6659,-367,6659,-386,6649,-386,6649,-367xe" filled="true" fillcolor="#000000" stroked="false">
                <v:path arrowok="t"/>
                <v:fill type="solid"/>
              </v:shape>
            </v:group>
            <v:group style="position:absolute;left:6649;top:-367;width:10;height:20" coordorigin="6649,-367" coordsize="10,20">
              <v:shape style="position:absolute;left:6649;top:-367;width:10;height:20" coordorigin="6649,-367" coordsize="10,20" path="m6649,-348l6659,-348,6659,-367,6649,-367,6649,-348xe" filled="true" fillcolor="#000000" stroked="false">
                <v:path arrowok="t"/>
                <v:fill type="solid"/>
              </v:shape>
            </v:group>
            <v:group style="position:absolute;left:6649;top:-348;width:10;height:20" coordorigin="6649,-348" coordsize="10,20">
              <v:shape style="position:absolute;left:6649;top:-348;width:10;height:20" coordorigin="6649,-348" coordsize="10,20" path="m6649,-328l6659,-328,6659,-348,6649,-348,6649,-328xe" filled="true" fillcolor="#000000" stroked="false">
                <v:path arrowok="t"/>
                <v:fill type="solid"/>
              </v:shape>
            </v:group>
            <v:group style="position:absolute;left:6649;top:-328;width:10;height:20" coordorigin="6649,-328" coordsize="10,20">
              <v:shape style="position:absolute;left:6649;top:-328;width:10;height:20" coordorigin="6649,-328" coordsize="10,20" path="m6649,-309l6659,-309,6659,-328,6649,-328,6649,-309xe" filled="true" fillcolor="#000000" stroked="false">
                <v:path arrowok="t"/>
                <v:fill type="solid"/>
              </v:shape>
            </v:group>
            <v:group style="position:absolute;left:6649;top:-309;width:10;height:20" coordorigin="6649,-309" coordsize="10,20">
              <v:shape style="position:absolute;left:6649;top:-309;width:10;height:20" coordorigin="6649,-309" coordsize="10,20" path="m6649,-290l6659,-290,6659,-309,6649,-309,6649,-290xe" filled="true" fillcolor="#000000" stroked="false">
                <v:path arrowok="t"/>
                <v:fill type="solid"/>
              </v:shape>
            </v:group>
            <v:group style="position:absolute;left:6649;top:-290;width:10;height:20" coordorigin="6649,-290" coordsize="10,20">
              <v:shape style="position:absolute;left:6649;top:-290;width:10;height:20" coordorigin="6649,-290" coordsize="10,20" path="m6649,-271l6659,-271,6659,-290,6649,-290,6649,-271xe" filled="true" fillcolor="#000000" stroked="false">
                <v:path arrowok="t"/>
                <v:fill type="solid"/>
              </v:shape>
            </v:group>
            <v:group style="position:absolute;left:6649;top:-271;width:10;height:20" coordorigin="6649,-271" coordsize="10,20">
              <v:shape style="position:absolute;left:6649;top:-271;width:10;height:20" coordorigin="6649,-271" coordsize="10,20" path="m6649,-252l6659,-252,6659,-271,6649,-271,6649,-252xe" filled="true" fillcolor="#000000" stroked="false">
                <v:path arrowok="t"/>
                <v:fill type="solid"/>
              </v:shape>
            </v:group>
            <v:group style="position:absolute;left:6649;top:-252;width:10;height:20" coordorigin="6649,-252" coordsize="10,20">
              <v:shape style="position:absolute;left:6649;top:-252;width:10;height:20" coordorigin="6649,-252" coordsize="10,20" path="m6649,-232l6659,-232,6659,-252,6649,-252,6649,-232xe" filled="true" fillcolor="#000000" stroked="false">
                <v:path arrowok="t"/>
                <v:fill type="solid"/>
              </v:shape>
            </v:group>
            <v:group style="position:absolute;left:6649;top:-232;width:10;height:20" coordorigin="6649,-232" coordsize="10,20">
              <v:shape style="position:absolute;left:6649;top:-232;width:10;height:20" coordorigin="6649,-232" coordsize="10,20" path="m6649,-213l6659,-213,6659,-232,6649,-232,6649,-213xe" filled="true" fillcolor="#000000" stroked="false">
                <v:path arrowok="t"/>
                <v:fill type="solid"/>
              </v:shape>
            </v:group>
            <v:group style="position:absolute;left:6649;top:-213;width:10;height:20" coordorigin="6649,-213" coordsize="10,20">
              <v:shape style="position:absolute;left:6649;top:-213;width:10;height:20" coordorigin="6649,-213" coordsize="10,20" path="m6649,-194l6659,-194,6659,-213,6649,-213,6649,-194xe" filled="true" fillcolor="#000000" stroked="false">
                <v:path arrowok="t"/>
                <v:fill type="solid"/>
              </v:shape>
            </v:group>
            <v:group style="position:absolute;left:6649;top:-194;width:10;height:20" coordorigin="6649,-194" coordsize="10,20">
              <v:shape style="position:absolute;left:6649;top:-194;width:10;height:20" coordorigin="6649,-194" coordsize="10,20" path="m6649,-175l6659,-175,6659,-194,6649,-194,6649,-175xe" filled="true" fillcolor="#000000" stroked="false">
                <v:path arrowok="t"/>
                <v:fill type="solid"/>
              </v:shape>
            </v:group>
            <v:group style="position:absolute;left:6649;top:-175;width:10;height:20" coordorigin="6649,-175" coordsize="10,20">
              <v:shape style="position:absolute;left:6649;top:-175;width:10;height:20" coordorigin="6649,-175" coordsize="10,20" path="m6649,-156l6659,-156,6659,-175,6649,-175,6649,-156xe" filled="true" fillcolor="#000000" stroked="false">
                <v:path arrowok="t"/>
                <v:fill type="solid"/>
              </v:shape>
            </v:group>
            <v:group style="position:absolute;left:6649;top:-156;width:10;height:20" coordorigin="6649,-156" coordsize="10,20">
              <v:shape style="position:absolute;left:6649;top:-156;width:10;height:20" coordorigin="6649,-156" coordsize="10,20" path="m6649,-136l6659,-136,6659,-156,6649,-156,6649,-136xe" filled="true" fillcolor="#000000" stroked="false">
                <v:path arrowok="t"/>
                <v:fill type="solid"/>
              </v:shape>
            </v:group>
            <v:group style="position:absolute;left:6649;top:-136;width:10;height:20" coordorigin="6649,-136" coordsize="10,20">
              <v:shape style="position:absolute;left:6649;top:-136;width:10;height:20" coordorigin="6649,-136" coordsize="10,20" path="m6649,-117l6659,-117,6659,-136,6649,-136,6649,-117xe" filled="true" fillcolor="#000000" stroked="false">
                <v:path arrowok="t"/>
                <v:fill type="solid"/>
              </v:shape>
            </v:group>
            <v:group style="position:absolute;left:6649;top:-117;width:10;height:20" coordorigin="6649,-117" coordsize="10,20">
              <v:shape style="position:absolute;left:6649;top:-117;width:10;height:20" coordorigin="6649,-117" coordsize="10,20" path="m6649,-98l6659,-98,6659,-117,6649,-117,6649,-98xe" filled="true" fillcolor="#000000" stroked="false">
                <v:path arrowok="t"/>
                <v:fill type="solid"/>
              </v:shape>
            </v:group>
            <v:group style="position:absolute;left:6649;top:-92;width:10;height:2" coordorigin="6649,-92" coordsize="10,2">
              <v:shape style="position:absolute;left:6649;top:-92;width:10;height:2" coordorigin="6649,-92" coordsize="10,0" path="m6649,-92l6659,-92e" filled="false" stroked="true" strokeweight=".60004pt" strokecolor="#000000">
                <v:path arrowok="t"/>
              </v:shape>
            </v:group>
            <v:group style="position:absolute;left:6649;top:-72;width:29;height:2" coordorigin="6649,-72" coordsize="29,2">
              <v:shape style="position:absolute;left:6649;top:-72;width:29;height:2" coordorigin="6649,-72" coordsize="29,0" path="m6649,-72l6678,-72e" filled="false" stroked="true" strokeweight="1.44pt" strokecolor="#000000">
                <v:path arrowok="t"/>
              </v:shape>
            </v:group>
            <v:group style="position:absolute;left:6678;top:-72;width:1056;height:2" coordorigin="6678,-72" coordsize="1056,2">
              <v:shape style="position:absolute;left:6678;top:-72;width:1056;height:2" coordorigin="6678,-72" coordsize="1056,0" path="m6678,-72l7734,-72e" filled="false" stroked="true" strokeweight="1.44pt" strokecolor="#000000">
                <v:path arrowok="t"/>
              </v:shape>
            </v:group>
            <v:group style="position:absolute;left:7734;top:-92;width:10;height:2" coordorigin="7734,-92" coordsize="10,2">
              <v:shape style="position:absolute;left:7734;top:-92;width:10;height:2" coordorigin="7734,-92" coordsize="10,0" path="m7734,-92l7744,-92e" filled="false" stroked="true" strokeweight=".60004pt" strokecolor="#000000">
                <v:path arrowok="t"/>
              </v:shape>
            </v:group>
            <v:group style="position:absolute;left:7734;top:-72;width:29;height:2" coordorigin="7734,-72" coordsize="29,2">
              <v:shape style="position:absolute;left:7734;top:-72;width:29;height:2" coordorigin="7734,-72" coordsize="29,0" path="m7734,-72l7763,-72e" filled="false" stroked="true" strokeweight="1.44pt" strokecolor="#000000">
                <v:path arrowok="t"/>
              </v:shape>
            </v:group>
            <v:group style="position:absolute;left:7763;top:-72;width:704;height:2" coordorigin="7763,-72" coordsize="704,2">
              <v:shape style="position:absolute;left:7763;top:-72;width:704;height:2" coordorigin="7763,-72" coordsize="704,0" path="m7763,-72l8466,-72e" filled="false" stroked="true" strokeweight="1.44pt" strokecolor="#000000">
                <v:path arrowok="t"/>
              </v:shape>
            </v:group>
            <v:group style="position:absolute;left:8466;top:-463;width:10;height:20" coordorigin="8466,-463" coordsize="10,20">
              <v:shape style="position:absolute;left:8466;top:-463;width:10;height:20" coordorigin="8466,-463" coordsize="10,20" path="m8466,-444l8476,-444,8476,-463,8466,-463,8466,-444xe" filled="true" fillcolor="#000000" stroked="false">
                <v:path arrowok="t"/>
                <v:fill type="solid"/>
              </v:shape>
            </v:group>
            <v:group style="position:absolute;left:8466;top:-444;width:10;height:20" coordorigin="8466,-444" coordsize="10,20">
              <v:shape style="position:absolute;left:8466;top:-444;width:10;height:20" coordorigin="8466,-444" coordsize="10,20" path="m8466,-424l8476,-424,8476,-444,8466,-444,8466,-424xe" filled="true" fillcolor="#000000" stroked="false">
                <v:path arrowok="t"/>
                <v:fill type="solid"/>
              </v:shape>
            </v:group>
            <v:group style="position:absolute;left:8466;top:-424;width:10;height:20" coordorigin="8466,-424" coordsize="10,20">
              <v:shape style="position:absolute;left:8466;top:-424;width:10;height:20" coordorigin="8466,-424" coordsize="10,20" path="m8466,-405l8476,-405,8476,-424,8466,-424,8466,-405xe" filled="true" fillcolor="#000000" stroked="false">
                <v:path arrowok="t"/>
                <v:fill type="solid"/>
              </v:shape>
            </v:group>
            <v:group style="position:absolute;left:8466;top:-405;width:10;height:20" coordorigin="8466,-405" coordsize="10,20">
              <v:shape style="position:absolute;left:8466;top:-405;width:10;height:20" coordorigin="8466,-405" coordsize="10,20" path="m8466,-386l8476,-386,8476,-405,8466,-405,8466,-386xe" filled="true" fillcolor="#000000" stroked="false">
                <v:path arrowok="t"/>
                <v:fill type="solid"/>
              </v:shape>
            </v:group>
            <v:group style="position:absolute;left:8466;top:-386;width:10;height:20" coordorigin="8466,-386" coordsize="10,20">
              <v:shape style="position:absolute;left:8466;top:-386;width:10;height:20" coordorigin="8466,-386" coordsize="10,20" path="m8466,-367l8476,-367,8476,-386,8466,-386,8466,-367xe" filled="true" fillcolor="#000000" stroked="false">
                <v:path arrowok="t"/>
                <v:fill type="solid"/>
              </v:shape>
            </v:group>
            <v:group style="position:absolute;left:8466;top:-367;width:10;height:20" coordorigin="8466,-367" coordsize="10,20">
              <v:shape style="position:absolute;left:8466;top:-367;width:10;height:20" coordorigin="8466,-367" coordsize="10,20" path="m8466,-348l8476,-348,8476,-367,8466,-367,8466,-348xe" filled="true" fillcolor="#000000" stroked="false">
                <v:path arrowok="t"/>
                <v:fill type="solid"/>
              </v:shape>
            </v:group>
            <v:group style="position:absolute;left:8466;top:-348;width:10;height:20" coordorigin="8466,-348" coordsize="10,20">
              <v:shape style="position:absolute;left:8466;top:-348;width:10;height:20" coordorigin="8466,-348" coordsize="10,20" path="m8466,-328l8476,-328,8476,-348,8466,-348,8466,-328xe" filled="true" fillcolor="#000000" stroked="false">
                <v:path arrowok="t"/>
                <v:fill type="solid"/>
              </v:shape>
            </v:group>
            <v:group style="position:absolute;left:8466;top:-328;width:10;height:20" coordorigin="8466,-328" coordsize="10,20">
              <v:shape style="position:absolute;left:8466;top:-328;width:10;height:20" coordorigin="8466,-328" coordsize="10,20" path="m8466,-309l8476,-309,8476,-328,8466,-328,8466,-309xe" filled="true" fillcolor="#000000" stroked="false">
                <v:path arrowok="t"/>
                <v:fill type="solid"/>
              </v:shape>
            </v:group>
            <v:group style="position:absolute;left:8466;top:-309;width:10;height:20" coordorigin="8466,-309" coordsize="10,20">
              <v:shape style="position:absolute;left:8466;top:-309;width:10;height:20" coordorigin="8466,-309" coordsize="10,20" path="m8466,-290l8476,-290,8476,-309,8466,-309,8466,-290xe" filled="true" fillcolor="#000000" stroked="false">
                <v:path arrowok="t"/>
                <v:fill type="solid"/>
              </v:shape>
            </v:group>
            <v:group style="position:absolute;left:8466;top:-290;width:10;height:20" coordorigin="8466,-290" coordsize="10,20">
              <v:shape style="position:absolute;left:8466;top:-290;width:10;height:20" coordorigin="8466,-290" coordsize="10,20" path="m8466,-271l8476,-271,8476,-290,8466,-290,8466,-271xe" filled="true" fillcolor="#000000" stroked="false">
                <v:path arrowok="t"/>
                <v:fill type="solid"/>
              </v:shape>
            </v:group>
            <v:group style="position:absolute;left:8466;top:-271;width:10;height:20" coordorigin="8466,-271" coordsize="10,20">
              <v:shape style="position:absolute;left:8466;top:-271;width:10;height:20" coordorigin="8466,-271" coordsize="10,20" path="m8466,-252l8476,-252,8476,-271,8466,-271,8466,-252xe" filled="true" fillcolor="#000000" stroked="false">
                <v:path arrowok="t"/>
                <v:fill type="solid"/>
              </v:shape>
            </v:group>
            <v:group style="position:absolute;left:8466;top:-252;width:10;height:20" coordorigin="8466,-252" coordsize="10,20">
              <v:shape style="position:absolute;left:8466;top:-252;width:10;height:20" coordorigin="8466,-252" coordsize="10,20" path="m8466,-232l8476,-232,8476,-252,8466,-252,8466,-232xe" filled="true" fillcolor="#000000" stroked="false">
                <v:path arrowok="t"/>
                <v:fill type="solid"/>
              </v:shape>
            </v:group>
            <v:group style="position:absolute;left:8466;top:-232;width:10;height:20" coordorigin="8466,-232" coordsize="10,20">
              <v:shape style="position:absolute;left:8466;top:-232;width:10;height:20" coordorigin="8466,-232" coordsize="10,20" path="m8466,-213l8476,-213,8476,-232,8466,-232,8466,-213xe" filled="true" fillcolor="#000000" stroked="false">
                <v:path arrowok="t"/>
                <v:fill type="solid"/>
              </v:shape>
            </v:group>
            <v:group style="position:absolute;left:8466;top:-213;width:10;height:20" coordorigin="8466,-213" coordsize="10,20">
              <v:shape style="position:absolute;left:8466;top:-213;width:10;height:20" coordorigin="8466,-213" coordsize="10,20" path="m8466,-194l8476,-194,8476,-213,8466,-213,8466,-194xe" filled="true" fillcolor="#000000" stroked="false">
                <v:path arrowok="t"/>
                <v:fill type="solid"/>
              </v:shape>
            </v:group>
            <v:group style="position:absolute;left:8466;top:-194;width:10;height:20" coordorigin="8466,-194" coordsize="10,20">
              <v:shape style="position:absolute;left:8466;top:-194;width:10;height:20" coordorigin="8466,-194" coordsize="10,20" path="m8466,-175l8476,-175,8476,-194,8466,-194,8466,-175xe" filled="true" fillcolor="#000000" stroked="false">
                <v:path arrowok="t"/>
                <v:fill type="solid"/>
              </v:shape>
            </v:group>
            <v:group style="position:absolute;left:8466;top:-175;width:10;height:20" coordorigin="8466,-175" coordsize="10,20">
              <v:shape style="position:absolute;left:8466;top:-175;width:10;height:20" coordorigin="8466,-175" coordsize="10,20" path="m8466,-156l8476,-156,8476,-175,8466,-175,8466,-156xe" filled="true" fillcolor="#000000" stroked="false">
                <v:path arrowok="t"/>
                <v:fill type="solid"/>
              </v:shape>
            </v:group>
            <v:group style="position:absolute;left:8466;top:-156;width:10;height:20" coordorigin="8466,-156" coordsize="10,20">
              <v:shape style="position:absolute;left:8466;top:-156;width:10;height:20" coordorigin="8466,-156" coordsize="10,20" path="m8466,-136l8476,-136,8476,-156,8466,-156,8466,-136xe" filled="true" fillcolor="#000000" stroked="false">
                <v:path arrowok="t"/>
                <v:fill type="solid"/>
              </v:shape>
            </v:group>
            <v:group style="position:absolute;left:8466;top:-136;width:10;height:20" coordorigin="8466,-136" coordsize="10,20">
              <v:shape style="position:absolute;left:8466;top:-136;width:10;height:20" coordorigin="8466,-136" coordsize="10,20" path="m8466,-117l8476,-117,8476,-136,8466,-136,8466,-117xe" filled="true" fillcolor="#000000" stroked="false">
                <v:path arrowok="t"/>
                <v:fill type="solid"/>
              </v:shape>
            </v:group>
            <v:group style="position:absolute;left:8466;top:-117;width:10;height:20" coordorigin="8466,-117" coordsize="10,20">
              <v:shape style="position:absolute;left:8466;top:-117;width:10;height:20" coordorigin="8466,-117" coordsize="10,20" path="m8466,-98l8476,-98,8476,-117,8466,-117,8466,-98xe" filled="true" fillcolor="#000000" stroked="false">
                <v:path arrowok="t"/>
                <v:fill type="solid"/>
              </v:shape>
            </v:group>
            <v:group style="position:absolute;left:8466;top:-92;width:10;height:2" coordorigin="8466,-92" coordsize="10,2">
              <v:shape style="position:absolute;left:8466;top:-92;width:10;height:2" coordorigin="8466,-92" coordsize="10,0" path="m8466,-92l8476,-92e" filled="false" stroked="true" strokeweight=".60004pt" strokecolor="#000000">
                <v:path arrowok="t"/>
              </v:shape>
            </v:group>
            <v:group style="position:absolute;left:8466;top:-72;width:29;height:2" coordorigin="8466,-72" coordsize="29,2">
              <v:shape style="position:absolute;left:8466;top:-72;width:29;height:2" coordorigin="8466,-72" coordsize="29,0" path="m8466,-72l8495,-72e" filled="false" stroked="true" strokeweight="1.44pt" strokecolor="#000000">
                <v:path arrowok="t"/>
              </v:shape>
            </v:group>
            <v:group style="position:absolute;left:8495;top:-72;width:985;height:2" coordorigin="8495,-72" coordsize="985,2">
              <v:shape style="position:absolute;left:8495;top:-72;width:985;height:2" coordorigin="8495,-72" coordsize="985,0" path="m8495,-72l9479,-72e" filled="false" stroked="true" strokeweight="1.44pt" strokecolor="#000000">
                <v:path arrowok="t"/>
              </v:shape>
            </v:group>
            <v:group style="position:absolute;left:9480;top:-92;width:10;height:2" coordorigin="9480,-92" coordsize="10,2">
              <v:shape style="position:absolute;left:9480;top:-92;width:10;height:2" coordorigin="9480,-92" coordsize="10,0" path="m9480,-92l9489,-92e" filled="false" stroked="true" strokeweight=".60004pt" strokecolor="#000000">
                <v:path arrowok="t"/>
              </v:shape>
            </v:group>
            <v:group style="position:absolute;left:9480;top:-72;width:29;height:2" coordorigin="9480,-72" coordsize="29,2">
              <v:shape style="position:absolute;left:9480;top:-72;width:29;height:2" coordorigin="9480,-72" coordsize="29,0" path="m9480,-72l9508,-72e" filled="false" stroked="true" strokeweight="1.44pt" strokecolor="#000000">
                <v:path arrowok="t"/>
              </v:shape>
            </v:group>
            <v:group style="position:absolute;left:9508;top:-72;width:708;height:2" coordorigin="9508,-72" coordsize="708,2">
              <v:shape style="position:absolute;left:9508;top:-72;width:708;height:2" coordorigin="9508,-72" coordsize="708,0" path="m9508,-72l10216,-72e" filled="false" stroked="true" strokeweight="1.44pt" strokecolor="#000000">
                <v:path arrowok="t"/>
              </v:shape>
              <v:shape style="position:absolute;left:1664;top:-7676;width:8568;height:7619" type="#_x0000_t202" filled="false" stroked="false">
                <v:textbox inset="0,0,0,0">
                  <w:txbxContent>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4"/>
                          <w:szCs w:val="14"/>
                        </w:rPr>
                      </w:pPr>
                    </w:p>
                    <w:p>
                      <w:pPr>
                        <w:spacing w:line="381" w:lineRule="auto" w:before="0"/>
                        <w:ind w:left="136" w:right="7243" w:firstLine="0"/>
                        <w:jc w:val="both"/>
                        <w:rPr>
                          <w:rFonts w:ascii="宋体" w:hAnsi="宋体" w:cs="宋体" w:eastAsia="宋体" w:hint="default"/>
                          <w:sz w:val="18"/>
                          <w:szCs w:val="18"/>
                        </w:rPr>
                      </w:pPr>
                      <w:r>
                        <w:rPr>
                          <w:rFonts w:ascii="宋体" w:hAnsi="宋体" w:cs="宋体" w:eastAsia="宋体" w:hint="default"/>
                          <w:spacing w:val="17"/>
                          <w:sz w:val="18"/>
                          <w:szCs w:val="18"/>
                        </w:rPr>
                        <w:t>单项金额重大</w:t>
                      </w:r>
                      <w:r>
                        <w:rPr>
                          <w:rFonts w:ascii="宋体" w:hAnsi="宋体" w:cs="宋体" w:eastAsia="宋体" w:hint="default"/>
                          <w:sz w:val="18"/>
                          <w:szCs w:val="18"/>
                        </w:rPr>
                        <w:t> </w:t>
                      </w:r>
                      <w:r>
                        <w:rPr>
                          <w:rFonts w:ascii="宋体" w:hAnsi="宋体" w:cs="宋体" w:eastAsia="宋体" w:hint="default"/>
                          <w:spacing w:val="17"/>
                          <w:sz w:val="18"/>
                          <w:szCs w:val="18"/>
                        </w:rPr>
                        <w:t>并单项计提坏</w:t>
                      </w:r>
                      <w:r>
                        <w:rPr>
                          <w:rFonts w:ascii="宋体" w:hAnsi="宋体" w:cs="宋体" w:eastAsia="宋体" w:hint="default"/>
                          <w:sz w:val="18"/>
                          <w:szCs w:val="18"/>
                        </w:rPr>
                        <w:t> </w:t>
                      </w:r>
                      <w:r>
                        <w:rPr>
                          <w:rFonts w:ascii="宋体" w:hAnsi="宋体" w:cs="宋体" w:eastAsia="宋体" w:hint="default"/>
                          <w:spacing w:val="17"/>
                          <w:sz w:val="18"/>
                          <w:szCs w:val="18"/>
                        </w:rPr>
                        <w:t>账准备的应收</w:t>
                      </w:r>
                      <w:r>
                        <w:rPr>
                          <w:rFonts w:ascii="宋体" w:hAnsi="宋体" w:cs="宋体" w:eastAsia="宋体" w:hint="default"/>
                          <w:sz w:val="18"/>
                          <w:szCs w:val="18"/>
                        </w:rPr>
                        <w:t> 账款</w:t>
                      </w:r>
                    </w:p>
                    <w:p>
                      <w:pPr>
                        <w:spacing w:line="384" w:lineRule="auto" w:before="42"/>
                        <w:ind w:left="136" w:right="7243" w:firstLine="0"/>
                        <w:jc w:val="left"/>
                        <w:rPr>
                          <w:rFonts w:ascii="宋体" w:hAnsi="宋体" w:cs="宋体" w:eastAsia="宋体" w:hint="default"/>
                          <w:sz w:val="18"/>
                          <w:szCs w:val="18"/>
                        </w:rPr>
                      </w:pPr>
                      <w:r>
                        <w:rPr>
                          <w:rFonts w:ascii="宋体" w:hAnsi="宋体" w:cs="宋体" w:eastAsia="宋体" w:hint="default"/>
                          <w:spacing w:val="17"/>
                          <w:sz w:val="18"/>
                          <w:szCs w:val="18"/>
                        </w:rPr>
                        <w:t>按组合计提坏</w:t>
                      </w:r>
                      <w:r>
                        <w:rPr>
                          <w:rFonts w:ascii="宋体" w:hAnsi="宋体" w:cs="宋体" w:eastAsia="宋体" w:hint="default"/>
                          <w:sz w:val="18"/>
                          <w:szCs w:val="18"/>
                        </w:rPr>
                        <w:t> </w:t>
                      </w:r>
                      <w:r>
                        <w:rPr>
                          <w:rFonts w:ascii="宋体" w:hAnsi="宋体" w:cs="宋体" w:eastAsia="宋体" w:hint="default"/>
                          <w:spacing w:val="17"/>
                          <w:sz w:val="18"/>
                          <w:szCs w:val="18"/>
                        </w:rPr>
                        <w:t>账准备的应收</w:t>
                      </w:r>
                      <w:r>
                        <w:rPr>
                          <w:rFonts w:ascii="宋体" w:hAnsi="宋体" w:cs="宋体" w:eastAsia="宋体" w:hint="default"/>
                          <w:sz w:val="18"/>
                          <w:szCs w:val="18"/>
                        </w:rPr>
                        <w:t> 账款 </w:t>
                      </w:r>
                      <w:r>
                        <w:rPr>
                          <w:rFonts w:ascii="宋体" w:hAnsi="宋体" w:cs="宋体" w:eastAsia="宋体" w:hint="default"/>
                          <w:spacing w:val="-11"/>
                          <w:sz w:val="18"/>
                          <w:szCs w:val="18"/>
                        </w:rPr>
                        <w:t>组合：具有类似</w:t>
                      </w:r>
                      <w:r>
                        <w:rPr>
                          <w:rFonts w:ascii="宋体" w:hAnsi="宋体" w:cs="宋体" w:eastAsia="宋体" w:hint="default"/>
                          <w:sz w:val="18"/>
                          <w:szCs w:val="18"/>
                        </w:rPr>
                        <w:t> </w:t>
                      </w:r>
                      <w:r>
                        <w:rPr>
                          <w:rFonts w:ascii="宋体" w:hAnsi="宋体" w:cs="宋体" w:eastAsia="宋体" w:hint="default"/>
                          <w:spacing w:val="17"/>
                          <w:sz w:val="18"/>
                          <w:szCs w:val="18"/>
                        </w:rPr>
                        <w:t>信用风险特征</w:t>
                      </w:r>
                      <w:r>
                        <w:rPr>
                          <w:rFonts w:ascii="宋体" w:hAnsi="宋体" w:cs="宋体" w:eastAsia="宋体" w:hint="default"/>
                          <w:sz w:val="18"/>
                          <w:szCs w:val="18"/>
                        </w:rPr>
                        <w:t> </w:t>
                      </w:r>
                      <w:r>
                        <w:rPr>
                          <w:rFonts w:ascii="宋体" w:hAnsi="宋体" w:cs="宋体" w:eastAsia="宋体" w:hint="default"/>
                          <w:spacing w:val="17"/>
                          <w:sz w:val="18"/>
                          <w:szCs w:val="18"/>
                        </w:rPr>
                        <w:t>的应收款项组</w:t>
                      </w:r>
                      <w:r>
                        <w:rPr>
                          <w:rFonts w:ascii="宋体" w:hAnsi="宋体" w:cs="宋体" w:eastAsia="宋体" w:hint="default"/>
                          <w:sz w:val="18"/>
                          <w:szCs w:val="18"/>
                        </w:rPr>
                        <w:t> 合</w:t>
                      </w:r>
                    </w:p>
                    <w:p>
                      <w:pPr>
                        <w:spacing w:line="381" w:lineRule="auto" w:before="40"/>
                        <w:ind w:left="136" w:right="7243" w:firstLine="0"/>
                        <w:jc w:val="both"/>
                        <w:rPr>
                          <w:rFonts w:ascii="宋体" w:hAnsi="宋体" w:cs="宋体" w:eastAsia="宋体" w:hint="default"/>
                          <w:sz w:val="18"/>
                          <w:szCs w:val="18"/>
                        </w:rPr>
                      </w:pPr>
                      <w:r>
                        <w:rPr>
                          <w:rFonts w:ascii="宋体" w:hAnsi="宋体" w:cs="宋体" w:eastAsia="宋体" w:hint="default"/>
                          <w:spacing w:val="17"/>
                          <w:sz w:val="18"/>
                          <w:szCs w:val="18"/>
                        </w:rPr>
                        <w:t>单项金额虽不</w:t>
                      </w:r>
                      <w:r>
                        <w:rPr>
                          <w:rFonts w:ascii="宋体" w:hAnsi="宋体" w:cs="宋体" w:eastAsia="宋体" w:hint="default"/>
                          <w:sz w:val="18"/>
                          <w:szCs w:val="18"/>
                        </w:rPr>
                        <w:t> </w:t>
                      </w:r>
                      <w:r>
                        <w:rPr>
                          <w:rFonts w:ascii="宋体" w:hAnsi="宋体" w:cs="宋体" w:eastAsia="宋体" w:hint="default"/>
                          <w:spacing w:val="17"/>
                          <w:sz w:val="18"/>
                          <w:szCs w:val="18"/>
                        </w:rPr>
                        <w:t>重大但单项计</w:t>
                      </w:r>
                      <w:r>
                        <w:rPr>
                          <w:rFonts w:ascii="宋体" w:hAnsi="宋体" w:cs="宋体" w:eastAsia="宋体" w:hint="default"/>
                          <w:sz w:val="18"/>
                          <w:szCs w:val="18"/>
                        </w:rPr>
                        <w:t> </w:t>
                      </w:r>
                      <w:r>
                        <w:rPr>
                          <w:rFonts w:ascii="宋体" w:hAnsi="宋体" w:cs="宋体" w:eastAsia="宋体" w:hint="default"/>
                          <w:spacing w:val="17"/>
                          <w:sz w:val="18"/>
                          <w:szCs w:val="18"/>
                        </w:rPr>
                        <w:t>提坏账准备的</w:t>
                      </w:r>
                      <w:r>
                        <w:rPr>
                          <w:rFonts w:ascii="宋体" w:hAnsi="宋体" w:cs="宋体" w:eastAsia="宋体" w:hint="default"/>
                          <w:sz w:val="18"/>
                          <w:szCs w:val="18"/>
                        </w:rPr>
                        <w:t> 应收账款</w:t>
                      </w:r>
                    </w:p>
                    <w:p>
                      <w:pPr>
                        <w:spacing w:before="44"/>
                        <w:ind w:left="547"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pict>
          <v:shape style="position:absolute;margin-left:162.860001pt;margin-top:56.543659pt;width:.48pt;height:.12pt;mso-position-horizontal-relative:page;mso-position-vertical-relative:paragraph;z-index:-1203136" type="#_x0000_t75" stroked="false">
            <v:imagedata r:id="rId187" o:title=""/>
          </v:shape>
        </w:pict>
      </w:r>
      <w:r>
        <w:rPr/>
        <w:pict>
          <v:shape style="position:absolute;margin-left:337.98999pt;margin-top:56.543659pt;width:.47998pt;height:.12pt;mso-position-horizontal-relative:page;mso-position-vertical-relative:paragraph;z-index:-1203112" type="#_x0000_t75" stroked="false">
            <v:imagedata r:id="rId187" o:title=""/>
          </v:shape>
        </w:pict>
      </w:r>
      <w:r>
        <w:rPr/>
        <w:pict>
          <v:shape style="position:absolute;margin-left:110.660004pt;margin-top:55.103661pt;width:400.2pt;height:187.6pt;mso-position-horizontal-relative:page;mso-position-vertical-relative:paragraph;z-index:49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49"/>
                    <w:gridCol w:w="1251"/>
                    <w:gridCol w:w="1061"/>
                    <w:gridCol w:w="1191"/>
                    <w:gridCol w:w="1274"/>
                    <w:gridCol w:w="1016"/>
                    <w:gridCol w:w="1162"/>
                  </w:tblGrid>
                  <w:tr>
                    <w:trPr>
                      <w:trHeight w:val="401" w:hRule="exact"/>
                    </w:trPr>
                    <w:tc>
                      <w:tcPr>
                        <w:tcW w:w="1049"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tc>
                    <w:tc>
                      <w:tcPr>
                        <w:tcW w:w="1251"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9"/>
                            <w:szCs w:val="29"/>
                          </w:rPr>
                        </w:pPr>
                      </w:p>
                    </w:tc>
                    <w:tc>
                      <w:tcPr>
                        <w:tcW w:w="1061"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39"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191"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tc>
                    <w:tc>
                      <w:tcPr>
                        <w:tcW w:w="1274"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9"/>
                            <w:szCs w:val="29"/>
                          </w:rPr>
                        </w:pPr>
                      </w:p>
                    </w:tc>
                    <w:tc>
                      <w:tcPr>
                        <w:tcW w:w="1016"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9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62" w:type="dxa"/>
                        <w:tcBorders>
                          <w:top w:val="single" w:sz="12" w:space="0" w:color="000000"/>
                          <w:left w:val="nil" w:sz="6" w:space="0" w:color="auto"/>
                          <w:bottom w:val="nil" w:sz="6" w:space="0" w:color="auto"/>
                          <w:right w:val="nil" w:sz="6" w:space="0" w:color="auto"/>
                        </w:tcBorders>
                      </w:tcPr>
                      <w:p>
                        <w:pPr/>
                      </w:p>
                    </w:tc>
                  </w:tr>
                  <w:tr>
                    <w:trPr>
                      <w:trHeight w:val="287"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348"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231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91" w:type="dxa"/>
                        <w:tcBorders>
                          <w:top w:val="nil" w:sz="6" w:space="0" w:color="auto"/>
                          <w:left w:val="single" w:sz="4" w:space="0" w:color="000000"/>
                          <w:bottom w:val="nil" w:sz="6" w:space="0" w:color="auto"/>
                          <w:right w:val="single" w:sz="4" w:space="0" w:color="000000"/>
                        </w:tcBorders>
                      </w:tcPr>
                      <w:p>
                        <w:pPr/>
                      </w:p>
                    </w:tc>
                    <w:tc>
                      <w:tcPr>
                        <w:tcW w:w="229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62" w:type="dxa"/>
                        <w:tcBorders>
                          <w:top w:val="nil" w:sz="6" w:space="0" w:color="auto"/>
                          <w:left w:val="single" w:sz="4" w:space="0" w:color="000000"/>
                          <w:bottom w:val="nil" w:sz="6" w:space="0" w:color="auto"/>
                          <w:right w:val="nil" w:sz="6" w:space="0" w:color="auto"/>
                        </w:tcBorders>
                      </w:tcPr>
                      <w:p>
                        <w:pPr/>
                      </w:p>
                    </w:tc>
                  </w:tr>
                  <w:tr>
                    <w:trPr>
                      <w:trHeight w:val="186" w:hRule="exact"/>
                    </w:trPr>
                    <w:tc>
                      <w:tcPr>
                        <w:tcW w:w="1049"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2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74" w:type="dxa"/>
                        <w:tcBorders>
                          <w:top w:val="nil" w:sz="6" w:space="0" w:color="auto"/>
                          <w:left w:val="single" w:sz="4" w:space="0" w:color="000000"/>
                          <w:bottom w:val="nil" w:sz="6" w:space="0" w:color="auto"/>
                          <w:right w:val="single" w:sz="4" w:space="0" w:color="000000"/>
                        </w:tcBorders>
                      </w:tcPr>
                      <w:p>
                        <w:pPr/>
                      </w:p>
                    </w:tc>
                    <w:tc>
                      <w:tcPr>
                        <w:tcW w:w="1016"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Style w:val="TableParagraph"/>
                          <w:spacing w:line="180" w:lineRule="exact"/>
                          <w:ind w:left="21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06" w:hRule="exact"/>
                    </w:trPr>
                    <w:tc>
                      <w:tcPr>
                        <w:tcW w:w="1049"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186" w:lineRule="exact"/>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103"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Calibri" w:hAnsi="Calibri" w:cs="Calibri" w:eastAsia="Calibri" w:hint="default"/>
                            <w:sz w:val="18"/>
                            <w:szCs w:val="18"/>
                          </w:rPr>
                          <w:t>%</w:t>
                        </w:r>
                        <w:r>
                          <w:rPr>
                            <w:rFonts w:ascii="宋体" w:hAnsi="宋体" w:cs="宋体" w:eastAsia="宋体" w:hint="default"/>
                            <w:sz w:val="18"/>
                            <w:szCs w:val="18"/>
                          </w:rPr>
                          <w:t>）</w:t>
                        </w:r>
                      </w:p>
                    </w:tc>
                    <w:tc>
                      <w:tcPr>
                        <w:tcW w:w="1191"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09" w:lineRule="exact"/>
                          <w:ind w:right="51"/>
                          <w:jc w:val="right"/>
                          <w:rPr>
                            <w:rFonts w:ascii="宋体" w:hAnsi="宋体" w:cs="宋体" w:eastAsia="宋体" w:hint="default"/>
                            <w:sz w:val="18"/>
                            <w:szCs w:val="18"/>
                          </w:rPr>
                        </w:pPr>
                        <w:r>
                          <w:rPr>
                            <w:rFonts w:ascii="宋体" w:hAnsi="宋体" w:cs="宋体" w:eastAsia="宋体" w:hint="default"/>
                            <w:sz w:val="18"/>
                            <w:szCs w:val="18"/>
                          </w:rPr>
                          <w:t>比例（</w:t>
                        </w:r>
                        <w:r>
                          <w:rPr>
                            <w:rFonts w:ascii="Calibri" w:hAnsi="Calibri" w:cs="Calibri" w:eastAsia="Calibri" w:hint="default"/>
                            <w:sz w:val="18"/>
                            <w:szCs w:val="18"/>
                          </w:rPr>
                          <w:t>%</w:t>
                        </w:r>
                        <w:r>
                          <w:rPr>
                            <w:rFonts w:ascii="宋体" w:hAnsi="宋体" w:cs="宋体" w:eastAsia="宋体" w:hint="default"/>
                            <w:sz w:val="18"/>
                            <w:szCs w:val="18"/>
                          </w:rPr>
                          <w:t>）</w:t>
                        </w:r>
                      </w:p>
                    </w:tc>
                    <w:tc>
                      <w:tcPr>
                        <w:tcW w:w="1162" w:type="dxa"/>
                        <w:tcBorders>
                          <w:top w:val="nil" w:sz="6" w:space="0" w:color="auto"/>
                          <w:left w:val="single" w:sz="4" w:space="0" w:color="000000"/>
                          <w:bottom w:val="nil" w:sz="6" w:space="0" w:color="auto"/>
                          <w:right w:val="nil" w:sz="6" w:space="0" w:color="auto"/>
                        </w:tcBorders>
                      </w:tcPr>
                      <w:p>
                        <w:pPr/>
                      </w:p>
                    </w:tc>
                  </w:tr>
                  <w:tr>
                    <w:trPr>
                      <w:trHeight w:val="656"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6"/>
                            <w:szCs w:val="16"/>
                          </w:rPr>
                        </w:pPr>
                      </w:p>
                      <w:p>
                        <w:pPr>
                          <w:pStyle w:val="TableParagraph"/>
                          <w:spacing w:line="240" w:lineRule="auto"/>
                          <w:ind w:left="120"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99"/>
                          <w:jc w:val="right"/>
                          <w:rPr>
                            <w:rFonts w:ascii="Calibri" w:hAnsi="Calibri" w:cs="Calibri" w:eastAsia="Calibri" w:hint="default"/>
                            <w:sz w:val="18"/>
                            <w:szCs w:val="18"/>
                          </w:rPr>
                        </w:pPr>
                        <w:r>
                          <w:rPr>
                            <w:rFonts w:ascii="Calibri"/>
                            <w:spacing w:val="-1"/>
                            <w:sz w:val="18"/>
                          </w:rPr>
                          <w:t>40,162,234.8</w:t>
                        </w:r>
                      </w:p>
                      <w:p>
                        <w:pPr>
                          <w:pStyle w:val="TableParagraph"/>
                          <w:spacing w:line="240" w:lineRule="auto" w:before="155"/>
                          <w:ind w:right="101"/>
                          <w:jc w:val="right"/>
                          <w:rPr>
                            <w:rFonts w:ascii="Calibri" w:hAnsi="Calibri" w:cs="Calibri" w:eastAsia="Calibri" w:hint="default"/>
                            <w:sz w:val="18"/>
                            <w:szCs w:val="18"/>
                          </w:rPr>
                        </w:pPr>
                        <w:r>
                          <w:rPr>
                            <w:rFonts w:ascii="Calibri"/>
                            <w:sz w:val="18"/>
                          </w:rPr>
                          <w:t>7</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2"/>
                          <w:jc w:val="right"/>
                          <w:rPr>
                            <w:rFonts w:ascii="Calibri" w:hAnsi="Calibri" w:cs="Calibri" w:eastAsia="Calibri" w:hint="default"/>
                            <w:sz w:val="18"/>
                            <w:szCs w:val="18"/>
                          </w:rPr>
                        </w:pPr>
                        <w:r>
                          <w:rPr>
                            <w:rFonts w:ascii="Calibri"/>
                            <w:spacing w:val="-1"/>
                            <w:sz w:val="18"/>
                          </w:rPr>
                          <w:t>74.40%</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401,622.35</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98"/>
                          <w:jc w:val="right"/>
                          <w:rPr>
                            <w:rFonts w:ascii="Calibri" w:hAnsi="Calibri" w:cs="Calibri" w:eastAsia="Calibri" w:hint="default"/>
                            <w:sz w:val="18"/>
                            <w:szCs w:val="18"/>
                          </w:rPr>
                        </w:pPr>
                        <w:r>
                          <w:rPr>
                            <w:rFonts w:ascii="Calibri"/>
                            <w:sz w:val="18"/>
                          </w:rPr>
                          <w:t>34,851,088.81</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2"/>
                          <w:jc w:val="right"/>
                          <w:rPr>
                            <w:rFonts w:ascii="Calibri" w:hAnsi="Calibri" w:cs="Calibri" w:eastAsia="Calibri" w:hint="default"/>
                            <w:sz w:val="18"/>
                            <w:szCs w:val="18"/>
                          </w:rPr>
                        </w:pPr>
                        <w:r>
                          <w:rPr>
                            <w:rFonts w:ascii="Calibri"/>
                            <w:spacing w:val="-1"/>
                            <w:sz w:val="18"/>
                          </w:rPr>
                          <w:t>85.52%</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103"/>
                          <w:jc w:val="right"/>
                          <w:rPr>
                            <w:rFonts w:ascii="Calibri" w:hAnsi="Calibri" w:cs="Calibri" w:eastAsia="Calibri" w:hint="default"/>
                            <w:sz w:val="18"/>
                            <w:szCs w:val="18"/>
                          </w:rPr>
                        </w:pPr>
                        <w:r>
                          <w:rPr>
                            <w:rFonts w:ascii="Calibri"/>
                            <w:sz w:val="18"/>
                          </w:rPr>
                          <w:t>348,510.89</w:t>
                        </w:r>
                      </w:p>
                    </w:tc>
                  </w:tr>
                  <w:tr>
                    <w:trPr>
                      <w:trHeight w:val="92" w:hRule="exact"/>
                    </w:trPr>
                    <w:tc>
                      <w:tcPr>
                        <w:tcW w:w="1049" w:type="dxa"/>
                        <w:tcBorders>
                          <w:top w:val="nil" w:sz="6" w:space="0" w:color="auto"/>
                          <w:left w:val="nil" w:sz="6" w:space="0" w:color="auto"/>
                          <w:bottom w:val="nil" w:sz="6" w:space="0" w:color="auto"/>
                          <w:right w:val="single" w:sz="4" w:space="0" w:color="000000"/>
                        </w:tcBorders>
                      </w:tcPr>
                      <w:p>
                        <w:pPr/>
                      </w:p>
                    </w:tc>
                    <w:tc>
                      <w:tcPr>
                        <w:tcW w:w="1251" w:type="dxa"/>
                        <w:tcBorders>
                          <w:top w:val="nil" w:sz="6" w:space="0" w:color="auto"/>
                          <w:left w:val="single" w:sz="4" w:space="0" w:color="000000"/>
                          <w:bottom w:val="nil" w:sz="6" w:space="0" w:color="auto"/>
                          <w:right w:val="nil" w:sz="6" w:space="0" w:color="auto"/>
                        </w:tcBorders>
                      </w:tcPr>
                      <w:p>
                        <w:pPr/>
                      </w:p>
                    </w:tc>
                    <w:tc>
                      <w:tcPr>
                        <w:tcW w:w="1061" w:type="dxa"/>
                        <w:tcBorders>
                          <w:top w:val="nil" w:sz="6" w:space="0" w:color="auto"/>
                          <w:left w:val="nil" w:sz="6" w:space="0" w:color="auto"/>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016"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r>
                    <w:trPr>
                      <w:trHeight w:val="389"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20"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w:t>
                        </w:r>
                        <w:r>
                          <w:rPr>
                            <w:rFonts w:ascii="Calibri" w:hAnsi="Calibri" w:cs="Calibri" w:eastAsia="Calibri" w:hint="default"/>
                            <w:sz w:val="18"/>
                            <w:szCs w:val="18"/>
                          </w:rPr>
                          <w:t>2</w:t>
                        </w:r>
                        <w:r>
                          <w:rPr>
                            <w:rFonts w:ascii="Calibri" w:hAnsi="Calibri" w:cs="Calibri" w:eastAsia="Calibri" w:hint="default"/>
                            <w:spacing w:val="3"/>
                            <w:sz w:val="18"/>
                            <w:szCs w:val="18"/>
                          </w:rPr>
                          <w:t> </w:t>
                        </w:r>
                        <w:r>
                          <w:rPr>
                            <w:rFonts w:ascii="宋体" w:hAnsi="宋体" w:cs="宋体" w:eastAsia="宋体" w:hint="default"/>
                            <w:sz w:val="18"/>
                            <w:szCs w:val="18"/>
                          </w:rPr>
                          <w:t>年</w:t>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2"/>
                          <w:jc w:val="right"/>
                          <w:rPr>
                            <w:rFonts w:ascii="Calibri" w:hAnsi="Calibri" w:cs="Calibri" w:eastAsia="Calibri" w:hint="default"/>
                            <w:sz w:val="18"/>
                            <w:szCs w:val="18"/>
                          </w:rPr>
                        </w:pPr>
                        <w:r>
                          <w:rPr>
                            <w:rFonts w:ascii="Calibri"/>
                            <w:sz w:val="18"/>
                          </w:rPr>
                          <w:t>8,444,491.77</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3"/>
                          <w:jc w:val="right"/>
                          <w:rPr>
                            <w:rFonts w:ascii="Calibri" w:hAnsi="Calibri" w:cs="Calibri" w:eastAsia="Calibri" w:hint="default"/>
                            <w:sz w:val="18"/>
                            <w:szCs w:val="18"/>
                          </w:rPr>
                        </w:pPr>
                        <w:r>
                          <w:rPr>
                            <w:rFonts w:ascii="Calibri"/>
                            <w:sz w:val="18"/>
                          </w:rPr>
                          <w:t>15.64%</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4"/>
                          <w:jc w:val="right"/>
                          <w:rPr>
                            <w:rFonts w:ascii="Calibri" w:hAnsi="Calibri" w:cs="Calibri" w:eastAsia="Calibri" w:hint="default"/>
                            <w:sz w:val="18"/>
                            <w:szCs w:val="18"/>
                          </w:rPr>
                        </w:pPr>
                        <w:r>
                          <w:rPr>
                            <w:rFonts w:ascii="Calibri"/>
                            <w:spacing w:val="-1"/>
                            <w:sz w:val="18"/>
                          </w:rPr>
                          <w:t>844,449.18</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1"/>
                          <w:jc w:val="right"/>
                          <w:rPr>
                            <w:rFonts w:ascii="Calibri" w:hAnsi="Calibri" w:cs="Calibri" w:eastAsia="Calibri" w:hint="default"/>
                            <w:sz w:val="18"/>
                            <w:szCs w:val="18"/>
                          </w:rPr>
                        </w:pPr>
                        <w:r>
                          <w:rPr>
                            <w:rFonts w:ascii="Calibri"/>
                            <w:spacing w:val="-1"/>
                            <w:sz w:val="18"/>
                          </w:rPr>
                          <w:t>5,297,657.54</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2"/>
                          <w:jc w:val="right"/>
                          <w:rPr>
                            <w:rFonts w:ascii="Calibri" w:hAnsi="Calibri" w:cs="Calibri" w:eastAsia="Calibri" w:hint="default"/>
                            <w:sz w:val="18"/>
                            <w:szCs w:val="18"/>
                          </w:rPr>
                        </w:pPr>
                        <w:r>
                          <w:rPr>
                            <w:rFonts w:ascii="Calibri"/>
                            <w:sz w:val="18"/>
                          </w:rPr>
                          <w:t>13.00%</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78"/>
                          <w:ind w:right="103"/>
                          <w:jc w:val="right"/>
                          <w:rPr>
                            <w:rFonts w:ascii="Calibri" w:hAnsi="Calibri" w:cs="Calibri" w:eastAsia="Calibri" w:hint="default"/>
                            <w:sz w:val="18"/>
                            <w:szCs w:val="18"/>
                          </w:rPr>
                        </w:pPr>
                        <w:r>
                          <w:rPr>
                            <w:rFonts w:ascii="Calibri"/>
                            <w:spacing w:val="-1"/>
                            <w:sz w:val="18"/>
                          </w:rPr>
                          <w:t>529,765.75</w:t>
                        </w:r>
                      </w:p>
                    </w:tc>
                  </w:tr>
                  <w:tr>
                    <w:trPr>
                      <w:trHeight w:val="384"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w:t>
                        </w:r>
                        <w:r>
                          <w:rPr>
                            <w:rFonts w:ascii="Calibri" w:hAnsi="Calibri" w:cs="Calibri" w:eastAsia="Calibri" w:hint="default"/>
                            <w:sz w:val="18"/>
                            <w:szCs w:val="18"/>
                          </w:rPr>
                          <w:t>3</w:t>
                        </w:r>
                        <w:r>
                          <w:rPr>
                            <w:rFonts w:ascii="Calibri" w:hAnsi="Calibri" w:cs="Calibri" w:eastAsia="Calibri" w:hint="default"/>
                            <w:spacing w:val="3"/>
                            <w:sz w:val="18"/>
                            <w:szCs w:val="18"/>
                          </w:rPr>
                          <w:t> </w:t>
                        </w:r>
                        <w:r>
                          <w:rPr>
                            <w:rFonts w:ascii="宋体" w:hAnsi="宋体" w:cs="宋体" w:eastAsia="宋体" w:hint="default"/>
                            <w:sz w:val="18"/>
                            <w:szCs w:val="18"/>
                          </w:rPr>
                          <w:t>年</w:t>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5,132,965.98</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9.51%</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1,539,889.79</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9"/>
                          <w:jc w:val="right"/>
                          <w:rPr>
                            <w:rFonts w:ascii="Calibri" w:hAnsi="Calibri" w:cs="Calibri" w:eastAsia="Calibri" w:hint="default"/>
                            <w:sz w:val="18"/>
                            <w:szCs w:val="18"/>
                          </w:rPr>
                        </w:pPr>
                        <w:r>
                          <w:rPr>
                            <w:rFonts w:ascii="Calibri"/>
                            <w:sz w:val="18"/>
                          </w:rPr>
                          <w:t>601,532.80</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1.48%</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Calibri" w:hAnsi="Calibri" w:cs="Calibri" w:eastAsia="Calibri" w:hint="default"/>
                            <w:sz w:val="18"/>
                            <w:szCs w:val="18"/>
                          </w:rPr>
                        </w:pPr>
                        <w:r>
                          <w:rPr>
                            <w:rFonts w:ascii="Calibri"/>
                            <w:sz w:val="18"/>
                          </w:rPr>
                          <w:t>180,459.84</w:t>
                        </w:r>
                      </w:p>
                    </w:tc>
                  </w:tr>
                  <w:tr>
                    <w:trPr>
                      <w:trHeight w:val="377"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年以上</w:t>
                        </w:r>
                      </w:p>
                    </w:tc>
                    <w:tc>
                      <w:tcPr>
                        <w:tcW w:w="125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240,963.59</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0.45%</w:t>
                        </w:r>
                      </w:p>
                    </w:tc>
                    <w:tc>
                      <w:tcPr>
                        <w:tcW w:w="1191"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4"/>
                          <w:jc w:val="right"/>
                          <w:rPr>
                            <w:rFonts w:ascii="Calibri" w:hAnsi="Calibri" w:cs="Calibri" w:eastAsia="Calibri" w:hint="default"/>
                            <w:sz w:val="18"/>
                            <w:szCs w:val="18"/>
                          </w:rPr>
                        </w:pPr>
                        <w:r>
                          <w:rPr>
                            <w:rFonts w:ascii="Calibri"/>
                            <w:sz w:val="18"/>
                          </w:rPr>
                          <w:t>240,963.59</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01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0.00%</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Calibri" w:hAnsi="Calibri" w:cs="Calibri" w:eastAsia="Calibri" w:hint="default"/>
                            <w:sz w:val="18"/>
                            <w:szCs w:val="18"/>
                          </w:rPr>
                        </w:pPr>
                        <w:r>
                          <w:rPr>
                            <w:rFonts w:ascii="Calibri"/>
                            <w:sz w:val="18"/>
                          </w:rPr>
                          <w:t>0.00</w:t>
                        </w:r>
                      </w:p>
                    </w:tc>
                  </w:tr>
                  <w:tr>
                    <w:trPr>
                      <w:trHeight w:val="645" w:hRule="exact"/>
                    </w:trPr>
                    <w:tc>
                      <w:tcPr>
                        <w:tcW w:w="1049"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4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9"/>
                          <w:jc w:val="right"/>
                          <w:rPr>
                            <w:rFonts w:ascii="Calibri" w:hAnsi="Calibri" w:cs="Calibri" w:eastAsia="Calibri" w:hint="default"/>
                            <w:sz w:val="18"/>
                            <w:szCs w:val="18"/>
                          </w:rPr>
                        </w:pPr>
                        <w:r>
                          <w:rPr>
                            <w:rFonts w:ascii="Calibri"/>
                            <w:sz w:val="18"/>
                          </w:rPr>
                          <w:t>53,980,656.2</w:t>
                        </w:r>
                      </w:p>
                    </w:tc>
                    <w:tc>
                      <w:tcPr>
                        <w:tcW w:w="10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2"/>
                          <w:jc w:val="right"/>
                          <w:rPr>
                            <w:rFonts w:ascii="Calibri" w:hAnsi="Calibri" w:cs="Calibri" w:eastAsia="Calibri" w:hint="default"/>
                            <w:sz w:val="18"/>
                            <w:szCs w:val="18"/>
                          </w:rPr>
                        </w:pPr>
                        <w:r>
                          <w:rPr>
                            <w:rFonts w:ascii="Calibri"/>
                            <w:spacing w:val="-1"/>
                            <w:w w:val="95"/>
                            <w:sz w:val="18"/>
                          </w:rPr>
                          <w:t>100%</w:t>
                        </w:r>
                        <w:r>
                          <w:rPr>
                            <w:rFonts w:ascii="Calibri"/>
                            <w:w w:val="95"/>
                            <w:sz w:val="18"/>
                          </w:rPr>
                        </w:r>
                      </w:p>
                    </w:tc>
                    <w:tc>
                      <w:tcPr>
                        <w:tcW w:w="11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3,026,924.91</w:t>
                        </w: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98"/>
                          <w:jc w:val="right"/>
                          <w:rPr>
                            <w:rFonts w:ascii="Calibri" w:hAnsi="Calibri" w:cs="Calibri" w:eastAsia="Calibri" w:hint="default"/>
                            <w:sz w:val="18"/>
                            <w:szCs w:val="18"/>
                          </w:rPr>
                        </w:pPr>
                        <w:r>
                          <w:rPr>
                            <w:rFonts w:ascii="Calibri"/>
                            <w:spacing w:val="-1"/>
                            <w:sz w:val="18"/>
                          </w:rPr>
                          <w:t>40,750,279.15</w:t>
                        </w:r>
                      </w:p>
                    </w:tc>
                    <w:tc>
                      <w:tcPr>
                        <w:tcW w:w="10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right="102"/>
                          <w:jc w:val="right"/>
                          <w:rPr>
                            <w:rFonts w:ascii="Calibri" w:hAnsi="Calibri" w:cs="Calibri" w:eastAsia="Calibri" w:hint="default"/>
                            <w:sz w:val="18"/>
                            <w:szCs w:val="18"/>
                          </w:rPr>
                        </w:pPr>
                        <w:r>
                          <w:rPr>
                            <w:rFonts w:ascii="Calibri"/>
                            <w:sz w:val="18"/>
                          </w:rPr>
                          <w:t>100.00%</w:t>
                        </w:r>
                      </w:p>
                    </w:tc>
                    <w:tc>
                      <w:tcPr>
                        <w:tcW w:w="1162" w:type="dxa"/>
                        <w:tcBorders>
                          <w:top w:val="nil" w:sz="6" w:space="0" w:color="auto"/>
                          <w:left w:val="single" w:sz="4" w:space="0" w:color="000000"/>
                          <w:bottom w:val="single" w:sz="12" w:space="0" w:color="000000"/>
                          <w:right w:val="nil" w:sz="6" w:space="0" w:color="auto"/>
                        </w:tcBorders>
                      </w:tcPr>
                      <w:p>
                        <w:pPr>
                          <w:pStyle w:val="TableParagraph"/>
                          <w:spacing w:line="240" w:lineRule="auto" w:before="48"/>
                          <w:ind w:right="103"/>
                          <w:jc w:val="right"/>
                          <w:rPr>
                            <w:rFonts w:ascii="Calibri" w:hAnsi="Calibri" w:cs="Calibri" w:eastAsia="Calibri" w:hint="default"/>
                            <w:sz w:val="18"/>
                            <w:szCs w:val="18"/>
                          </w:rPr>
                        </w:pPr>
                        <w:r>
                          <w:rPr>
                            <w:rFonts w:ascii="Calibri"/>
                            <w:sz w:val="18"/>
                          </w:rPr>
                          <w:t>1,058,736.4</w:t>
                        </w:r>
                      </w:p>
                      <w:p>
                        <w:pPr>
                          <w:pStyle w:val="TableParagraph"/>
                          <w:spacing w:line="240" w:lineRule="auto" w:before="92"/>
                          <w:ind w:right="105"/>
                          <w:jc w:val="right"/>
                          <w:rPr>
                            <w:rFonts w:ascii="Calibri" w:hAnsi="Calibri" w:cs="Calibri" w:eastAsia="Calibri" w:hint="default"/>
                            <w:sz w:val="18"/>
                            <w:szCs w:val="18"/>
                          </w:rPr>
                        </w:pPr>
                        <w:r>
                          <w:rPr>
                            <w:rFonts w:ascii="Calibri"/>
                            <w:sz w:val="18"/>
                          </w:rPr>
                          <w:t>8</w:t>
                        </w:r>
                      </w:p>
                    </w:tc>
                  </w:tr>
                </w:tbl>
                <w:p>
                  <w:pPr/>
                </w:p>
              </w:txbxContent>
            </v:textbox>
            <w10:wrap type="none"/>
          </v:shape>
        </w:pict>
      </w:r>
      <w:r>
        <w:rPr>
          <w:rFonts w:ascii="宋体" w:hAnsi="宋体" w:cs="宋体" w:eastAsia="宋体" w:hint="default"/>
          <w:sz w:val="21"/>
          <w:szCs w:val="21"/>
        </w:rPr>
        <w:t>应收账款种类的说明：</w:t>
      </w:r>
      <w:r>
        <w:rPr>
          <w:rFonts w:ascii="宋体" w:hAnsi="宋体" w:cs="宋体" w:eastAsia="宋体" w:hint="default"/>
          <w:w w:val="100"/>
          <w:sz w:val="21"/>
          <w:szCs w:val="21"/>
        </w:rPr>
        <w:t> </w:t>
      </w:r>
      <w:r>
        <w:rPr>
          <w:rFonts w:ascii="宋体" w:hAnsi="宋体" w:cs="宋体" w:eastAsia="宋体" w:hint="default"/>
          <w:spacing w:val="-2"/>
          <w:sz w:val="21"/>
          <w:szCs w:val="21"/>
        </w:rPr>
        <w:t>年末没有单项金额重大并单项计提坏账准备的应收账款</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组合中，采用账龄分析法计提坏账准备的应收账款：</w:t>
      </w:r>
    </w:p>
    <w:p>
      <w:pPr>
        <w:spacing w:line="240" w:lineRule="auto" w:before="3"/>
        <w:rPr>
          <w:rFonts w:ascii="宋体" w:hAnsi="宋体" w:cs="宋体" w:eastAsia="宋体" w:hint="default"/>
          <w:sz w:val="27"/>
          <w:szCs w:val="27"/>
        </w:rPr>
      </w:pPr>
    </w:p>
    <w:p>
      <w:pPr>
        <w:spacing w:line="20" w:lineRule="exact"/>
        <w:ind w:left="1706" w:right="0" w:firstLine="0"/>
        <w:rPr>
          <w:rFonts w:ascii="宋体" w:hAnsi="宋体" w:cs="宋体" w:eastAsia="宋体" w:hint="default"/>
          <w:sz w:val="2"/>
          <w:szCs w:val="2"/>
        </w:rPr>
      </w:pPr>
      <w:r>
        <w:rPr>
          <w:rFonts w:ascii="宋体" w:hAnsi="宋体" w:cs="宋体" w:eastAsia="宋体" w:hint="default"/>
          <w:sz w:val="2"/>
          <w:szCs w:val="2"/>
        </w:rPr>
        <w:pict>
          <v:group style="width:347.5pt;height:.5pt;mso-position-horizontal-relative:char;mso-position-vertical-relative:line" coordorigin="0,0" coordsize="6950,10">
            <v:shape style="position:absolute;left:0;top:0;width:2302;height:10" type="#_x0000_t75" stroked="false">
              <v:imagedata r:id="rId201" o:title=""/>
            </v:shape>
            <v:shape style="position:absolute;left:2297;top:0;width:1196;height:10" type="#_x0000_t75" stroked="false">
              <v:imagedata r:id="rId202" o:title=""/>
            </v:shape>
            <v:shape style="position:absolute;left:3488;top:0;width:2295;height:10" type="#_x0000_t75" stroked="false">
              <v:imagedata r:id="rId203" o:title=""/>
            </v:shape>
            <v:shape style="position:absolute;left:5778;top:0;width:1171;height:10" type="#_x0000_t75" stroked="false">
              <v:imagedata r:id="rId204"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tabs>
          <w:tab w:pos="5209" w:val="left" w:leader="none"/>
        </w:tabs>
        <w:spacing w:line="20" w:lineRule="exact"/>
        <w:ind w:left="1706" w:right="0" w:firstLine="0"/>
        <w:rPr>
          <w:rFonts w:ascii="宋体" w:hAnsi="宋体" w:cs="宋体" w:eastAsia="宋体" w:hint="default"/>
          <w:sz w:val="2"/>
          <w:szCs w:val="2"/>
        </w:rPr>
      </w:pPr>
      <w:r>
        <w:rPr>
          <w:rFonts w:ascii="宋体"/>
          <w:sz w:val="2"/>
        </w:rPr>
        <w:pict>
          <v:group style="width:115.15pt;height:.5pt;mso-position-horizontal-relative:char;mso-position-vertical-relative:line" coordorigin="0,0" coordsize="2303,10">
            <v:shape style="position:absolute;left:0;top:0;width:1241;height:10" type="#_x0000_t75" stroked="false">
              <v:imagedata r:id="rId205" o:title=""/>
            </v:shape>
            <v:shape style="position:absolute;left:1237;top:0;width:1066;height:10" type="#_x0000_t75" stroked="false">
              <v:imagedata r:id="rId206" o:title=""/>
            </v:shape>
          </v:group>
        </w:pict>
      </w:r>
      <w:r>
        <w:rPr>
          <w:rFonts w:ascii="宋体"/>
          <w:sz w:val="2"/>
        </w:rPr>
      </w:r>
      <w:r>
        <w:rPr>
          <w:rFonts w:ascii="宋体"/>
          <w:sz w:val="2"/>
        </w:rPr>
        <w:tab/>
      </w:r>
      <w:r>
        <w:rPr>
          <w:rFonts w:ascii="宋体"/>
          <w:sz w:val="2"/>
        </w:rPr>
        <w:pict>
          <v:group style="width:114.05pt;height:.5pt;mso-position-horizontal-relative:char;mso-position-vertical-relative:line" coordorigin="0,0" coordsize="2281,10">
            <v:shape style="position:absolute;left:0;top:0;width:1265;height:10" type="#_x0000_t75" stroked="false">
              <v:imagedata r:id="rId207" o:title=""/>
            </v:shape>
            <v:shape style="position:absolute;left:1260;top:0;width:1021;height:10" type="#_x0000_t75" stroked="false">
              <v:imagedata r:id="rId208" o:title=""/>
            </v:shape>
          </v:group>
        </w:pict>
      </w:r>
      <w:r>
        <w:rPr>
          <w:rFonts w:ascii="宋体"/>
          <w:sz w:val="2"/>
        </w:rPr>
      </w:r>
    </w:p>
    <w:p>
      <w:pPr>
        <w:spacing w:line="240" w:lineRule="auto" w:before="11"/>
        <w:rPr>
          <w:rFonts w:ascii="宋体" w:hAnsi="宋体" w:cs="宋体" w:eastAsia="宋体" w:hint="default"/>
          <w:sz w:val="27"/>
          <w:szCs w:val="27"/>
        </w:rPr>
      </w:pPr>
    </w:p>
    <w:p>
      <w:pPr>
        <w:spacing w:line="20" w:lineRule="exact"/>
        <w:ind w:left="667" w:right="0" w:firstLine="0"/>
        <w:rPr>
          <w:rFonts w:ascii="宋体" w:hAnsi="宋体" w:cs="宋体" w:eastAsia="宋体" w:hint="default"/>
          <w:sz w:val="2"/>
          <w:szCs w:val="2"/>
        </w:rPr>
      </w:pPr>
      <w:r>
        <w:rPr>
          <w:rFonts w:ascii="宋体" w:hAnsi="宋体" w:cs="宋体" w:eastAsia="宋体" w:hint="default"/>
          <w:sz w:val="2"/>
          <w:szCs w:val="2"/>
        </w:rPr>
        <w:pict>
          <v:group style="width:399.45pt;height:.5pt;mso-position-horizontal-relative:char;mso-position-vertical-relative:line" coordorigin="0,0" coordsize="7989,10">
            <v:shape style="position:absolute;left:0;top:0;width:2281;height:10" type="#_x0000_t75" stroked="false">
              <v:imagedata r:id="rId209" o:title=""/>
            </v:shape>
            <v:shape style="position:absolute;left:2276;top:0;width:1066;height:10" type="#_x0000_t75" stroked="false">
              <v:imagedata r:id="rId206" o:title=""/>
            </v:shape>
            <v:shape style="position:absolute;left:3337;top:0;width:1196;height:10" type="#_x0000_t75" stroked="false">
              <v:imagedata r:id="rId210" o:title=""/>
            </v:shape>
            <v:shape style="position:absolute;left:4527;top:0;width:1279;height:10" type="#_x0000_t75" stroked="false">
              <v:imagedata r:id="rId211" o:title=""/>
            </v:shape>
            <v:shape style="position:absolute;left:5802;top:0;width:1021;height:10" type="#_x0000_t75" stroked="false">
              <v:imagedata r:id="rId208" o:title=""/>
            </v:shape>
            <v:shape style="position:absolute;left:6818;top:0;width:1171;height:10" type="#_x0000_t75" stroked="false">
              <v:imagedata r:id="rId212"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29"/>
          <w:szCs w:val="29"/>
        </w:rPr>
      </w:pPr>
    </w:p>
    <w:p>
      <w:pPr>
        <w:spacing w:line="105" w:lineRule="exact"/>
        <w:ind w:left="667"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99.45pt;height:5.3pt;mso-position-horizontal-relative:char;mso-position-vertical-relative:line" coordorigin="0,0" coordsize="7989,106">
            <v:shape style="position:absolute;left:0;top:0;width:2300;height:106" type="#_x0000_t75" stroked="false">
              <v:imagedata r:id="rId213" o:title=""/>
            </v:shape>
            <v:shape style="position:absolute;left:2276;top:96;width:1066;height:10" type="#_x0000_t75" stroked="false">
              <v:imagedata r:id="rId206" o:title=""/>
            </v:shape>
            <v:shape style="position:absolute;left:3337;top:96;width:1196;height:10" type="#_x0000_t75" stroked="false">
              <v:imagedata r:id="rId210" o:title=""/>
            </v:shape>
            <v:shape style="position:absolute;left:4527;top:96;width:1279;height:10" type="#_x0000_t75" stroked="false">
              <v:imagedata r:id="rId211" o:title=""/>
            </v:shape>
            <v:shape style="position:absolute;left:5802;top:96;width:1021;height:10" type="#_x0000_t75" stroked="false">
              <v:imagedata r:id="rId208" o:title=""/>
            </v:shape>
            <v:shape style="position:absolute;left:6818;top:96;width:1171;height:10" type="#_x0000_t75" stroked="false">
              <v:imagedata r:id="rId212" o:title=""/>
            </v:shape>
          </v:group>
        </w:pict>
      </w:r>
      <w:r>
        <w:rPr>
          <w:rFonts w:ascii="宋体" w:hAnsi="宋体" w:cs="宋体" w:eastAsia="宋体" w:hint="default"/>
          <w:position w:val="-1"/>
          <w:sz w:val="10"/>
          <w:szCs w:val="10"/>
        </w:rPr>
      </w:r>
    </w:p>
    <w:p>
      <w:pPr>
        <w:spacing w:line="240" w:lineRule="auto" w:before="11"/>
        <w:rPr>
          <w:rFonts w:ascii="宋体" w:hAnsi="宋体" w:cs="宋体" w:eastAsia="宋体" w:hint="default"/>
          <w:sz w:val="28"/>
          <w:szCs w:val="28"/>
        </w:rPr>
      </w:pPr>
    </w:p>
    <w:p>
      <w:pPr>
        <w:spacing w:line="20" w:lineRule="exact"/>
        <w:ind w:left="667" w:right="0" w:firstLine="0"/>
        <w:rPr>
          <w:rFonts w:ascii="宋体" w:hAnsi="宋体" w:cs="宋体" w:eastAsia="宋体" w:hint="default"/>
          <w:sz w:val="2"/>
          <w:szCs w:val="2"/>
        </w:rPr>
      </w:pPr>
      <w:r>
        <w:rPr>
          <w:rFonts w:ascii="宋体" w:hAnsi="宋体" w:cs="宋体" w:eastAsia="宋体" w:hint="default"/>
          <w:sz w:val="2"/>
          <w:szCs w:val="2"/>
        </w:rPr>
        <w:pict>
          <v:group style="width:399.45pt;height:.5pt;mso-position-horizontal-relative:char;mso-position-vertical-relative:line" coordorigin="0,0" coordsize="7989,10">
            <v:shape style="position:absolute;left:0;top:0;width:2281;height:10" type="#_x0000_t75" stroked="false">
              <v:imagedata r:id="rId209" o:title=""/>
            </v:shape>
            <v:shape style="position:absolute;left:2276;top:0;width:1066;height:10" type="#_x0000_t75" stroked="false">
              <v:imagedata r:id="rId206" o:title=""/>
            </v:shape>
            <v:shape style="position:absolute;left:3337;top:0;width:1196;height:10" type="#_x0000_t75" stroked="false">
              <v:imagedata r:id="rId210" o:title=""/>
            </v:shape>
            <v:shape style="position:absolute;left:4527;top:0;width:1279;height:10" type="#_x0000_t75" stroked="false">
              <v:imagedata r:id="rId211" o:title=""/>
            </v:shape>
            <v:shape style="position:absolute;left:5802;top:0;width:1021;height:10" type="#_x0000_t75" stroked="false">
              <v:imagedata r:id="rId208" o:title=""/>
            </v:shape>
            <v:shape style="position:absolute;left:6818;top:0;width:1171;height:10" type="#_x0000_t75" stroked="false">
              <v:imagedata r:id="rId212"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spacing w:line="20" w:lineRule="exact"/>
        <w:ind w:left="667" w:right="0" w:firstLine="0"/>
        <w:rPr>
          <w:rFonts w:ascii="宋体" w:hAnsi="宋体" w:cs="宋体" w:eastAsia="宋体" w:hint="default"/>
          <w:sz w:val="2"/>
          <w:szCs w:val="2"/>
        </w:rPr>
      </w:pPr>
      <w:r>
        <w:rPr>
          <w:rFonts w:ascii="宋体" w:hAnsi="宋体" w:cs="宋体" w:eastAsia="宋体" w:hint="default"/>
          <w:sz w:val="2"/>
          <w:szCs w:val="2"/>
        </w:rPr>
        <w:pict>
          <v:group style="width:399.45pt;height:.5pt;mso-position-horizontal-relative:char;mso-position-vertical-relative:line" coordorigin="0,0" coordsize="7989,10">
            <v:shape style="position:absolute;left:0;top:0;width:2281;height:10" type="#_x0000_t75" stroked="false">
              <v:imagedata r:id="rId209" o:title=""/>
            </v:shape>
            <v:shape style="position:absolute;left:2276;top:0;width:1066;height:10" type="#_x0000_t75" stroked="false">
              <v:imagedata r:id="rId206" o:title=""/>
            </v:shape>
            <v:shape style="position:absolute;left:3337;top:0;width:1196;height:10" type="#_x0000_t75" stroked="false">
              <v:imagedata r:id="rId210" o:title=""/>
            </v:shape>
            <v:shape style="position:absolute;left:4527;top:0;width:1279;height:10" type="#_x0000_t75" stroked="false">
              <v:imagedata r:id="rId211" o:title=""/>
            </v:shape>
            <v:shape style="position:absolute;left:5802;top:0;width:1021;height:10" type="#_x0000_t75" stroked="false">
              <v:imagedata r:id="rId208" o:title=""/>
            </v:shape>
            <v:shape style="position:absolute;left:6818;top:0;width:1171;height:10" type="#_x0000_t75" stroked="false">
              <v:imagedata r:id="rId212"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spacing w:line="20" w:lineRule="exact"/>
        <w:ind w:left="667" w:right="0" w:firstLine="0"/>
        <w:rPr>
          <w:rFonts w:ascii="宋体" w:hAnsi="宋体" w:cs="宋体" w:eastAsia="宋体" w:hint="default"/>
          <w:sz w:val="2"/>
          <w:szCs w:val="2"/>
        </w:rPr>
      </w:pPr>
      <w:r>
        <w:rPr>
          <w:rFonts w:ascii="宋体" w:hAnsi="宋体" w:cs="宋体" w:eastAsia="宋体" w:hint="default"/>
          <w:sz w:val="2"/>
          <w:szCs w:val="2"/>
        </w:rPr>
        <w:pict>
          <v:group style="width:399.45pt;height:.5pt;mso-position-horizontal-relative:char;mso-position-vertical-relative:line" coordorigin="0,0" coordsize="7989,10">
            <v:shape style="position:absolute;left:0;top:0;width:2281;height:10" type="#_x0000_t75" stroked="false">
              <v:imagedata r:id="rId209" o:title=""/>
            </v:shape>
            <v:shape style="position:absolute;left:2276;top:0;width:1066;height:10" type="#_x0000_t75" stroked="false">
              <v:imagedata r:id="rId206" o:title=""/>
            </v:shape>
            <v:shape style="position:absolute;left:3337;top:0;width:1196;height:10" type="#_x0000_t75" stroked="false">
              <v:imagedata r:id="rId210" o:title=""/>
            </v:shape>
            <v:shape style="position:absolute;left:4527;top:0;width:1279;height:10" type="#_x0000_t75" stroked="false">
              <v:imagedata r:id="rId211" o:title=""/>
            </v:shape>
            <v:shape style="position:absolute;left:5802;top:0;width:1021;height:10" type="#_x0000_t75" stroked="false">
              <v:imagedata r:id="rId208" o:title=""/>
            </v:shape>
            <v:shape style="position:absolute;left:6818;top:0;width:1171;height:10" type="#_x0000_t75" stroked="false">
              <v:imagedata r:id="rId212" o:title=""/>
            </v:shape>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footerReference w:type="default" r:id="rId184"/>
          <w:pgSz w:w="11910" w:h="16840"/>
          <w:pgMar w:footer="1195" w:header="885" w:top="1540" w:bottom="1380" w:left="1560" w:right="1400"/>
        </w:sectPr>
      </w:pPr>
    </w:p>
    <w:p>
      <w:pPr>
        <w:spacing w:line="240" w:lineRule="auto" w:before="7"/>
        <w:rPr>
          <w:rFonts w:ascii="宋体" w:hAnsi="宋体" w:cs="宋体" w:eastAsia="宋体" w:hint="default"/>
          <w:sz w:val="3"/>
          <w:szCs w:val="3"/>
        </w:rPr>
      </w:pPr>
    </w:p>
    <w:p>
      <w:pPr>
        <w:spacing w:line="444" w:lineRule="exact"/>
        <w:ind w:left="366"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423.2pt;height:22.25pt;mso-position-horizontal-relative:char;mso-position-vertical-relative:line" coordorigin="0,0" coordsize="8464,445">
            <v:group style="position:absolute;left:5;top:5;width:8366;height:2" coordorigin="5,5" coordsize="8366,2">
              <v:shape style="position:absolute;left:5;top:5;width:8366;height:2" coordorigin="5,5" coordsize="8366,0" path="m5,5l8370,5e" filled="false" stroked="true" strokeweight=".48pt" strokecolor="#000000">
                <v:path arrowok="t"/>
              </v:shape>
            </v:group>
            <v:group style="position:absolute;left:461;top:24;width:1030;height:2" coordorigin="461,24" coordsize="1030,2">
              <v:shape style="position:absolute;left:461;top:24;width:1030;height:2" coordorigin="461,24" coordsize="1030,0" path="m461,24l1490,24e" filled="false" stroked="true" strokeweight="1.44pt" strokecolor="#000000">
                <v:path arrowok="t"/>
              </v:shape>
              <v:shape style="position:absolute;left:1490;top:38;width:10;height:2" type="#_x0000_t75" stroked="false">
                <v:imagedata r:id="rId215" o:title=""/>
              </v:shape>
            </v:group>
            <v:group style="position:absolute;left:1490;top:24;width:29;height:2" coordorigin="1490,24" coordsize="29,2">
              <v:shape style="position:absolute;left:1490;top:24;width:29;height:2" coordorigin="1490,24" coordsize="29,0" path="m1490,24l1519,24e" filled="false" stroked="true" strokeweight="1.44pt" strokecolor="#000000">
                <v:path arrowok="t"/>
              </v:shape>
            </v:group>
            <v:group style="position:absolute;left:1519;top:24;width:1223;height:2" coordorigin="1519,24" coordsize="1223,2">
              <v:shape style="position:absolute;left:1519;top:24;width:1223;height:2" coordorigin="1519,24" coordsize="1223,0" path="m1519,24l2741,24e" filled="false" stroked="true" strokeweight="1.44pt" strokecolor="#000000">
                <v:path arrowok="t"/>
              </v:shape>
              <v:shape style="position:absolute;left:2741;top:38;width:10;height:2" type="#_x0000_t75" stroked="false">
                <v:imagedata r:id="rId215" o:title=""/>
              </v:shape>
            </v:group>
            <v:group style="position:absolute;left:2741;top:24;width:29;height:2" coordorigin="2741,24" coordsize="29,2">
              <v:shape style="position:absolute;left:2741;top:24;width:29;height:2" coordorigin="2741,24" coordsize="29,0" path="m2741,24l2770,24e" filled="false" stroked="true" strokeweight="1.44pt" strokecolor="#000000">
                <v:path arrowok="t"/>
              </v:shape>
            </v:group>
            <v:group style="position:absolute;left:2770;top:24;width:1032;height:2" coordorigin="2770,24" coordsize="1032,2">
              <v:shape style="position:absolute;left:2770;top:24;width:1032;height:2" coordorigin="2770,24" coordsize="1032,0" path="m2770,24l3802,24e" filled="false" stroked="true" strokeweight="1.44pt" strokecolor="#000000">
                <v:path arrowok="t"/>
              </v:shape>
              <v:shape style="position:absolute;left:3802;top:38;width:10;height:2" type="#_x0000_t75" stroked="false">
                <v:imagedata r:id="rId215" o:title=""/>
              </v:shape>
            </v:group>
            <v:group style="position:absolute;left:3802;top:24;width:29;height:2" coordorigin="3802,24" coordsize="29,2">
              <v:shape style="position:absolute;left:3802;top:24;width:29;height:2" coordorigin="3802,24" coordsize="29,0" path="m3802,24l3831,24e" filled="false" stroked="true" strokeweight="1.44pt" strokecolor="#000000">
                <v:path arrowok="t"/>
              </v:shape>
            </v:group>
            <v:group style="position:absolute;left:3831;top:24;width:1163;height:2" coordorigin="3831,24" coordsize="1163,2">
              <v:shape style="position:absolute;left:3831;top:24;width:1163;height:2" coordorigin="3831,24" coordsize="1163,0" path="m3831,24l4993,24e" filled="false" stroked="true" strokeweight="1.44pt" strokecolor="#000000">
                <v:path arrowok="t"/>
              </v:shape>
              <v:shape style="position:absolute;left:4993;top:38;width:10;height:2" type="#_x0000_t75" stroked="false">
                <v:imagedata r:id="rId215" o:title=""/>
              </v:shape>
            </v:group>
            <v:group style="position:absolute;left:4993;top:24;width:29;height:2" coordorigin="4993,24" coordsize="29,2">
              <v:shape style="position:absolute;left:4993;top:24;width:29;height:2" coordorigin="4993,24" coordsize="29,0" path="m4993,24l5022,24e" filled="false" stroked="true" strokeweight="1.44pt" strokecolor="#000000">
                <v:path arrowok="t"/>
              </v:shape>
            </v:group>
            <v:group style="position:absolute;left:5022;top:24;width:1246;height:2" coordorigin="5022,24" coordsize="1246,2">
              <v:shape style="position:absolute;left:5022;top:24;width:1246;height:2" coordorigin="5022,24" coordsize="1246,0" path="m5022,24l6267,24e" filled="false" stroked="true" strokeweight="1.44pt" strokecolor="#000000">
                <v:path arrowok="t"/>
              </v:shape>
              <v:shape style="position:absolute;left:6267;top:38;width:10;height:2" type="#_x0000_t75" stroked="false">
                <v:imagedata r:id="rId215" o:title=""/>
              </v:shape>
            </v:group>
            <v:group style="position:absolute;left:6267;top:24;width:29;height:2" coordorigin="6267,24" coordsize="29,2">
              <v:shape style="position:absolute;left:6267;top:24;width:29;height:2" coordorigin="6267,24" coordsize="29,0" path="m6267,24l6296,24e" filled="false" stroked="true" strokeweight="1.44pt" strokecolor="#000000">
                <v:path arrowok="t"/>
              </v:shape>
            </v:group>
            <v:group style="position:absolute;left:6296;top:24;width:987;height:2" coordorigin="6296,24" coordsize="987,2">
              <v:shape style="position:absolute;left:6296;top:24;width:987;height:2" coordorigin="6296,24" coordsize="987,0" path="m6296,24l7283,24e" filled="false" stroked="true" strokeweight="1.44pt" strokecolor="#000000">
                <v:path arrowok="t"/>
              </v:shape>
              <v:shape style="position:absolute;left:7283;top:38;width:10;height:2" type="#_x0000_t75" stroked="false">
                <v:imagedata r:id="rId215" o:title=""/>
              </v:shape>
            </v:group>
            <v:group style="position:absolute;left:7283;top:24;width:29;height:2" coordorigin="7283,24" coordsize="29,2">
              <v:shape style="position:absolute;left:7283;top:24;width:29;height:2" coordorigin="7283,24" coordsize="29,0" path="m7283,24l7312,24e" filled="false" stroked="true" strokeweight="1.44pt" strokecolor="#000000">
                <v:path arrowok="t"/>
              </v:shape>
            </v:group>
            <v:group style="position:absolute;left:7312;top:24;width:1138;height:2" coordorigin="7312,24" coordsize="1138,2">
              <v:shape style="position:absolute;left:7312;top:24;width:1138;height:2" coordorigin="7312,24" coordsize="1138,0" path="m7312,24l8450,24e" filled="false" stroked="true" strokeweight="1.44pt" strokecolor="#000000">
                <v:path arrowok="t"/>
              </v:shape>
            </v:group>
            <v:group style="position:absolute;left:1490;top:41;width:10;height:20" coordorigin="1490,41" coordsize="10,20">
              <v:shape style="position:absolute;left:1490;top:41;width:10;height:20" coordorigin="1490,41" coordsize="10,20" path="m1490,60l1500,60,1500,41,1490,41,1490,60xe" filled="true" fillcolor="#000000" stroked="false">
                <v:path arrowok="t"/>
                <v:fill type="solid"/>
              </v:shape>
            </v:group>
            <v:group style="position:absolute;left:1490;top:60;width:10;height:20" coordorigin="1490,60" coordsize="10,20">
              <v:shape style="position:absolute;left:1490;top:60;width:10;height:20" coordorigin="1490,60" coordsize="10,20" path="m1490,79l1500,79,1500,60,1490,60,1490,79xe" filled="true" fillcolor="#000000" stroked="false">
                <v:path arrowok="t"/>
                <v:fill type="solid"/>
              </v:shape>
            </v:group>
            <v:group style="position:absolute;left:1490;top:79;width:10;height:20" coordorigin="1490,79" coordsize="10,20">
              <v:shape style="position:absolute;left:1490;top:79;width:10;height:20" coordorigin="1490,79" coordsize="10,20" path="m1490,98l1500,98,1500,79,1490,79,1490,98xe" filled="true" fillcolor="#000000" stroked="false">
                <v:path arrowok="t"/>
                <v:fill type="solid"/>
              </v:shape>
            </v:group>
            <v:group style="position:absolute;left:1490;top:98;width:10;height:20" coordorigin="1490,98" coordsize="10,20">
              <v:shape style="position:absolute;left:1490;top:98;width:10;height:20" coordorigin="1490,98" coordsize="10,20" path="m1490,118l1500,118,1500,98,1490,98,1490,118xe" filled="true" fillcolor="#000000" stroked="false">
                <v:path arrowok="t"/>
                <v:fill type="solid"/>
              </v:shape>
            </v:group>
            <v:group style="position:absolute;left:1490;top:118;width:10;height:20" coordorigin="1490,118" coordsize="10,20">
              <v:shape style="position:absolute;left:1490;top:118;width:10;height:20" coordorigin="1490,118" coordsize="10,20" path="m1490,137l1500,137,1500,118,1490,118,1490,137xe" filled="true" fillcolor="#000000" stroked="false">
                <v:path arrowok="t"/>
                <v:fill type="solid"/>
              </v:shape>
            </v:group>
            <v:group style="position:absolute;left:1490;top:137;width:10;height:20" coordorigin="1490,137" coordsize="10,20">
              <v:shape style="position:absolute;left:1490;top:137;width:10;height:20" coordorigin="1490,137" coordsize="10,20" path="m1490,156l1500,156,1500,137,1490,137,1490,156xe" filled="true" fillcolor="#000000" stroked="false">
                <v:path arrowok="t"/>
                <v:fill type="solid"/>
              </v:shape>
            </v:group>
            <v:group style="position:absolute;left:1490;top:156;width:10;height:20" coordorigin="1490,156" coordsize="10,20">
              <v:shape style="position:absolute;left:1490;top:156;width:10;height:20" coordorigin="1490,156" coordsize="10,20" path="m1490,175l1500,175,1500,156,1490,156,1490,175xe" filled="true" fillcolor="#000000" stroked="false">
                <v:path arrowok="t"/>
                <v:fill type="solid"/>
              </v:shape>
            </v:group>
            <v:group style="position:absolute;left:1490;top:175;width:10;height:20" coordorigin="1490,175" coordsize="10,20">
              <v:shape style="position:absolute;left:1490;top:175;width:10;height:20" coordorigin="1490,175" coordsize="10,20" path="m1490,194l1500,194,1500,175,1490,175,1490,194xe" filled="true" fillcolor="#000000" stroked="false">
                <v:path arrowok="t"/>
                <v:fill type="solid"/>
              </v:shape>
            </v:group>
            <v:group style="position:absolute;left:1490;top:194;width:10;height:20" coordorigin="1490,194" coordsize="10,20">
              <v:shape style="position:absolute;left:1490;top:194;width:10;height:20" coordorigin="1490,194" coordsize="10,20" path="m1490,214l1500,214,1500,194,1490,194,1490,214xe" filled="true" fillcolor="#000000" stroked="false">
                <v:path arrowok="t"/>
                <v:fill type="solid"/>
              </v:shape>
            </v:group>
            <v:group style="position:absolute;left:1490;top:214;width:10;height:20" coordorigin="1490,214" coordsize="10,20">
              <v:shape style="position:absolute;left:1490;top:214;width:10;height:20" coordorigin="1490,214" coordsize="10,20" path="m1490,233l1500,233,1500,214,1490,214,1490,233xe" filled="true" fillcolor="#000000" stroked="false">
                <v:path arrowok="t"/>
                <v:fill type="solid"/>
              </v:shape>
            </v:group>
            <v:group style="position:absolute;left:1490;top:233;width:10;height:20" coordorigin="1490,233" coordsize="10,20">
              <v:shape style="position:absolute;left:1490;top:233;width:10;height:20" coordorigin="1490,233" coordsize="10,20" path="m1490,252l1500,252,1500,233,1490,233,1490,252xe" filled="true" fillcolor="#000000" stroked="false">
                <v:path arrowok="t"/>
                <v:fill type="solid"/>
              </v:shape>
            </v:group>
            <v:group style="position:absolute;left:1490;top:252;width:10;height:20" coordorigin="1490,252" coordsize="10,20">
              <v:shape style="position:absolute;left:1490;top:252;width:10;height:20" coordorigin="1490,252" coordsize="10,20" path="m1490,271l1500,271,1500,252,1490,252,1490,271xe" filled="true" fillcolor="#000000" stroked="false">
                <v:path arrowok="t"/>
                <v:fill type="solid"/>
              </v:shape>
            </v:group>
            <v:group style="position:absolute;left:1490;top:271;width:10;height:20" coordorigin="1490,271" coordsize="10,20">
              <v:shape style="position:absolute;left:1490;top:271;width:10;height:20" coordorigin="1490,271" coordsize="10,20" path="m1490,290l1500,290,1500,271,1490,271,1490,290xe" filled="true" fillcolor="#000000" stroked="false">
                <v:path arrowok="t"/>
                <v:fill type="solid"/>
              </v:shape>
            </v:group>
            <v:group style="position:absolute;left:1490;top:290;width:10;height:20" coordorigin="1490,290" coordsize="10,20">
              <v:shape style="position:absolute;left:1490;top:290;width:10;height:20" coordorigin="1490,290" coordsize="10,20" path="m1490,310l1500,310,1500,290,1490,290,1490,310xe" filled="true" fillcolor="#000000" stroked="false">
                <v:path arrowok="t"/>
                <v:fill type="solid"/>
              </v:shape>
            </v:group>
            <v:group style="position:absolute;left:1490;top:310;width:10;height:20" coordorigin="1490,310" coordsize="10,20">
              <v:shape style="position:absolute;left:1490;top:310;width:10;height:20" coordorigin="1490,310" coordsize="10,20" path="m1490,329l1500,329,1500,310,1490,310,1490,329xe" filled="true" fillcolor="#000000" stroked="false">
                <v:path arrowok="t"/>
                <v:fill type="solid"/>
              </v:shape>
            </v:group>
            <v:group style="position:absolute;left:446;top:430;width:1044;height:2" coordorigin="446,430" coordsize="1044,2">
              <v:shape style="position:absolute;left:446;top:430;width:1044;height:2" coordorigin="446,430" coordsize="1044,0" path="m446,430l1490,430e" filled="false" stroked="true" strokeweight="1.44pt" strokecolor="#000000">
                <v:path arrowok="t"/>
              </v:shape>
            </v:group>
            <v:group style="position:absolute;left:1490;top:329;width:10;height:20" coordorigin="1490,329" coordsize="10,20">
              <v:shape style="position:absolute;left:1490;top:329;width:10;height:20" coordorigin="1490,329" coordsize="10,20" path="m1490,348l1500,348,1500,329,1490,329,1490,348xe" filled="true" fillcolor="#000000" stroked="false">
                <v:path arrowok="t"/>
                <v:fill type="solid"/>
              </v:shape>
            </v:group>
            <v:group style="position:absolute;left:1490;top:348;width:10;height:20" coordorigin="1490,348" coordsize="10,20">
              <v:shape style="position:absolute;left:1490;top:348;width:10;height:20" coordorigin="1490,348" coordsize="10,20" path="m1490,368l1500,368,1500,348,1490,348,1490,368xe" filled="true" fillcolor="#000000" stroked="false">
                <v:path arrowok="t"/>
                <v:fill type="solid"/>
              </v:shape>
            </v:group>
            <v:group style="position:absolute;left:1490;top:368;width:10;height:20" coordorigin="1490,368" coordsize="10,20">
              <v:shape style="position:absolute;left:1490;top:368;width:10;height:20" coordorigin="1490,368" coordsize="10,20" path="m1490,387l1500,387,1500,368,1490,368,1490,387xe" filled="true" fillcolor="#000000" stroked="false">
                <v:path arrowok="t"/>
                <v:fill type="solid"/>
              </v:shape>
            </v:group>
            <v:group style="position:absolute;left:1490;top:387;width:10;height:20" coordorigin="1490,387" coordsize="10,20">
              <v:shape style="position:absolute;left:1490;top:387;width:10;height:20" coordorigin="1490,387" coordsize="10,20" path="m1490,406l1500,406,1500,387,1490,387,1490,406xe" filled="true" fillcolor="#000000" stroked="false">
                <v:path arrowok="t"/>
                <v:fill type="solid"/>
              </v:shape>
            </v:group>
            <v:group style="position:absolute;left:1490;top:411;width:10;height:2" coordorigin="1490,411" coordsize="10,2">
              <v:shape style="position:absolute;left:1490;top:411;width:10;height:2" coordorigin="1490,411" coordsize="10,0" path="m1490,411l1500,411e" filled="false" stroked="true" strokeweight=".47998pt" strokecolor="#000000">
                <v:path arrowok="t"/>
              </v:shape>
            </v:group>
            <v:group style="position:absolute;left:1490;top:430;width:29;height:2" coordorigin="1490,430" coordsize="29,2">
              <v:shape style="position:absolute;left:1490;top:430;width:29;height:2" coordorigin="1490,430" coordsize="29,0" path="m1490,430l1519,430e" filled="false" stroked="true" strokeweight="1.44pt" strokecolor="#000000">
                <v:path arrowok="t"/>
              </v:shape>
            </v:group>
            <v:group style="position:absolute;left:1519;top:430;width:1223;height:2" coordorigin="1519,430" coordsize="1223,2">
              <v:shape style="position:absolute;left:1519;top:430;width:1223;height:2" coordorigin="1519,430" coordsize="1223,0" path="m1519,430l2741,430e" filled="false" stroked="true" strokeweight="1.44pt" strokecolor="#000000">
                <v:path arrowok="t"/>
              </v:shape>
            </v:group>
            <v:group style="position:absolute;left:2741;top:41;width:10;height:20" coordorigin="2741,41" coordsize="10,20">
              <v:shape style="position:absolute;left:2741;top:41;width:10;height:20" coordorigin="2741,41" coordsize="10,20" path="m2741,60l2751,60,2751,41,2741,41,2741,60xe" filled="true" fillcolor="#000000" stroked="false">
                <v:path arrowok="t"/>
                <v:fill type="solid"/>
              </v:shape>
            </v:group>
            <v:group style="position:absolute;left:2741;top:60;width:10;height:20" coordorigin="2741,60" coordsize="10,20">
              <v:shape style="position:absolute;left:2741;top:60;width:10;height:20" coordorigin="2741,60" coordsize="10,20" path="m2741,79l2751,79,2751,60,2741,60,2741,79xe" filled="true" fillcolor="#000000" stroked="false">
                <v:path arrowok="t"/>
                <v:fill type="solid"/>
              </v:shape>
            </v:group>
            <v:group style="position:absolute;left:2741;top:79;width:10;height:20" coordorigin="2741,79" coordsize="10,20">
              <v:shape style="position:absolute;left:2741;top:79;width:10;height:20" coordorigin="2741,79" coordsize="10,20" path="m2741,98l2751,98,2751,79,2741,79,2741,98xe" filled="true" fillcolor="#000000" stroked="false">
                <v:path arrowok="t"/>
                <v:fill type="solid"/>
              </v:shape>
            </v:group>
            <v:group style="position:absolute;left:2741;top:98;width:10;height:20" coordorigin="2741,98" coordsize="10,20">
              <v:shape style="position:absolute;left:2741;top:98;width:10;height:20" coordorigin="2741,98" coordsize="10,20" path="m2741,118l2751,118,2751,98,2741,98,2741,118xe" filled="true" fillcolor="#000000" stroked="false">
                <v:path arrowok="t"/>
                <v:fill type="solid"/>
              </v:shape>
            </v:group>
            <v:group style="position:absolute;left:2741;top:118;width:10;height:20" coordorigin="2741,118" coordsize="10,20">
              <v:shape style="position:absolute;left:2741;top:118;width:10;height:20" coordorigin="2741,118" coordsize="10,20" path="m2741,137l2751,137,2751,118,2741,118,2741,137xe" filled="true" fillcolor="#000000" stroked="false">
                <v:path arrowok="t"/>
                <v:fill type="solid"/>
              </v:shape>
            </v:group>
            <v:group style="position:absolute;left:2741;top:137;width:10;height:20" coordorigin="2741,137" coordsize="10,20">
              <v:shape style="position:absolute;left:2741;top:137;width:10;height:20" coordorigin="2741,137" coordsize="10,20" path="m2741,156l2751,156,2751,137,2741,137,2741,156xe" filled="true" fillcolor="#000000" stroked="false">
                <v:path arrowok="t"/>
                <v:fill type="solid"/>
              </v:shape>
            </v:group>
            <v:group style="position:absolute;left:2741;top:156;width:10;height:20" coordorigin="2741,156" coordsize="10,20">
              <v:shape style="position:absolute;left:2741;top:156;width:10;height:20" coordorigin="2741,156" coordsize="10,20" path="m2741,175l2751,175,2751,156,2741,156,2741,175xe" filled="true" fillcolor="#000000" stroked="false">
                <v:path arrowok="t"/>
                <v:fill type="solid"/>
              </v:shape>
            </v:group>
            <v:group style="position:absolute;left:2741;top:175;width:10;height:20" coordorigin="2741,175" coordsize="10,20">
              <v:shape style="position:absolute;left:2741;top:175;width:10;height:20" coordorigin="2741,175" coordsize="10,20" path="m2741,194l2751,194,2751,175,2741,175,2741,194xe" filled="true" fillcolor="#000000" stroked="false">
                <v:path arrowok="t"/>
                <v:fill type="solid"/>
              </v:shape>
            </v:group>
            <v:group style="position:absolute;left:2741;top:194;width:10;height:20" coordorigin="2741,194" coordsize="10,20">
              <v:shape style="position:absolute;left:2741;top:194;width:10;height:20" coordorigin="2741,194" coordsize="10,20" path="m2741,214l2751,214,2751,194,2741,194,2741,214xe" filled="true" fillcolor="#000000" stroked="false">
                <v:path arrowok="t"/>
                <v:fill type="solid"/>
              </v:shape>
            </v:group>
            <v:group style="position:absolute;left:2741;top:214;width:10;height:20" coordorigin="2741,214" coordsize="10,20">
              <v:shape style="position:absolute;left:2741;top:214;width:10;height:20" coordorigin="2741,214" coordsize="10,20" path="m2741,233l2751,233,2751,214,2741,214,2741,233xe" filled="true" fillcolor="#000000" stroked="false">
                <v:path arrowok="t"/>
                <v:fill type="solid"/>
              </v:shape>
            </v:group>
            <v:group style="position:absolute;left:2741;top:233;width:10;height:20" coordorigin="2741,233" coordsize="10,20">
              <v:shape style="position:absolute;left:2741;top:233;width:10;height:20" coordorigin="2741,233" coordsize="10,20" path="m2741,252l2751,252,2751,233,2741,233,2741,252xe" filled="true" fillcolor="#000000" stroked="false">
                <v:path arrowok="t"/>
                <v:fill type="solid"/>
              </v:shape>
            </v:group>
            <v:group style="position:absolute;left:2741;top:252;width:10;height:20" coordorigin="2741,252" coordsize="10,20">
              <v:shape style="position:absolute;left:2741;top:252;width:10;height:20" coordorigin="2741,252" coordsize="10,20" path="m2741,271l2751,271,2751,252,2741,252,2741,271xe" filled="true" fillcolor="#000000" stroked="false">
                <v:path arrowok="t"/>
                <v:fill type="solid"/>
              </v:shape>
            </v:group>
            <v:group style="position:absolute;left:2741;top:271;width:10;height:20" coordorigin="2741,271" coordsize="10,20">
              <v:shape style="position:absolute;left:2741;top:271;width:10;height:20" coordorigin="2741,271" coordsize="10,20" path="m2741,290l2751,290,2751,271,2741,271,2741,290xe" filled="true" fillcolor="#000000" stroked="false">
                <v:path arrowok="t"/>
                <v:fill type="solid"/>
              </v:shape>
            </v:group>
            <v:group style="position:absolute;left:2741;top:290;width:10;height:20" coordorigin="2741,290" coordsize="10,20">
              <v:shape style="position:absolute;left:2741;top:290;width:10;height:20" coordorigin="2741,290" coordsize="10,20" path="m2741,310l2751,310,2751,290,2741,290,2741,310xe" filled="true" fillcolor="#000000" stroked="false">
                <v:path arrowok="t"/>
                <v:fill type="solid"/>
              </v:shape>
            </v:group>
            <v:group style="position:absolute;left:2741;top:310;width:10;height:20" coordorigin="2741,310" coordsize="10,20">
              <v:shape style="position:absolute;left:2741;top:310;width:10;height:20" coordorigin="2741,310" coordsize="10,20" path="m2741,329l2751,329,2751,310,2741,310,2741,329xe" filled="true" fillcolor="#000000" stroked="false">
                <v:path arrowok="t"/>
                <v:fill type="solid"/>
              </v:shape>
            </v:group>
            <v:group style="position:absolute;left:2741;top:329;width:10;height:20" coordorigin="2741,329" coordsize="10,20">
              <v:shape style="position:absolute;left:2741;top:329;width:10;height:20" coordorigin="2741,329" coordsize="10,20" path="m2741,348l2751,348,2751,329,2741,329,2741,348xe" filled="true" fillcolor="#000000" stroked="false">
                <v:path arrowok="t"/>
                <v:fill type="solid"/>
              </v:shape>
            </v:group>
            <v:group style="position:absolute;left:2741;top:348;width:10;height:20" coordorigin="2741,348" coordsize="10,20">
              <v:shape style="position:absolute;left:2741;top:348;width:10;height:20" coordorigin="2741,348" coordsize="10,20" path="m2741,368l2751,368,2751,348,2741,348,2741,368xe" filled="true" fillcolor="#000000" stroked="false">
                <v:path arrowok="t"/>
                <v:fill type="solid"/>
              </v:shape>
            </v:group>
            <v:group style="position:absolute;left:2741;top:368;width:10;height:20" coordorigin="2741,368" coordsize="10,20">
              <v:shape style="position:absolute;left:2741;top:368;width:10;height:20" coordorigin="2741,368" coordsize="10,20" path="m2741,387l2751,387,2751,368,2741,368,2741,387xe" filled="true" fillcolor="#000000" stroked="false">
                <v:path arrowok="t"/>
                <v:fill type="solid"/>
              </v:shape>
            </v:group>
            <v:group style="position:absolute;left:2741;top:387;width:10;height:20" coordorigin="2741,387" coordsize="10,20">
              <v:shape style="position:absolute;left:2741;top:387;width:10;height:20" coordorigin="2741,387" coordsize="10,20" path="m2741,406l2751,406,2751,387,2741,387,2741,406xe" filled="true" fillcolor="#000000" stroked="false">
                <v:path arrowok="t"/>
                <v:fill type="solid"/>
              </v:shape>
            </v:group>
            <v:group style="position:absolute;left:2741;top:411;width:10;height:2" coordorigin="2741,411" coordsize="10,2">
              <v:shape style="position:absolute;left:2741;top:411;width:10;height:2" coordorigin="2741,411" coordsize="10,0" path="m2741,411l2751,411e" filled="false" stroked="true" strokeweight=".47998pt" strokecolor="#000000">
                <v:path arrowok="t"/>
              </v:shape>
            </v:group>
            <v:group style="position:absolute;left:2741;top:430;width:29;height:2" coordorigin="2741,430" coordsize="29,2">
              <v:shape style="position:absolute;left:2741;top:430;width:29;height:2" coordorigin="2741,430" coordsize="29,0" path="m2741,430l2770,430e" filled="false" stroked="true" strokeweight="1.44pt" strokecolor="#000000">
                <v:path arrowok="t"/>
              </v:shape>
            </v:group>
            <v:group style="position:absolute;left:2770;top:430;width:1032;height:2" coordorigin="2770,430" coordsize="1032,2">
              <v:shape style="position:absolute;left:2770;top:430;width:1032;height:2" coordorigin="2770,430" coordsize="1032,0" path="m2770,430l3802,430e" filled="false" stroked="true" strokeweight="1.44pt" strokecolor="#000000">
                <v:path arrowok="t"/>
              </v:shape>
            </v:group>
            <v:group style="position:absolute;left:3802;top:41;width:10;height:20" coordorigin="3802,41" coordsize="10,20">
              <v:shape style="position:absolute;left:3802;top:41;width:10;height:20" coordorigin="3802,41" coordsize="10,20" path="m3802,60l3812,60,3812,41,3802,41,3802,60xe" filled="true" fillcolor="#000000" stroked="false">
                <v:path arrowok="t"/>
                <v:fill type="solid"/>
              </v:shape>
            </v:group>
            <v:group style="position:absolute;left:3802;top:60;width:10;height:20" coordorigin="3802,60" coordsize="10,20">
              <v:shape style="position:absolute;left:3802;top:60;width:10;height:20" coordorigin="3802,60" coordsize="10,20" path="m3802,79l3812,79,3812,60,3802,60,3802,79xe" filled="true" fillcolor="#000000" stroked="false">
                <v:path arrowok="t"/>
                <v:fill type="solid"/>
              </v:shape>
            </v:group>
            <v:group style="position:absolute;left:3802;top:79;width:10;height:20" coordorigin="3802,79" coordsize="10,20">
              <v:shape style="position:absolute;left:3802;top:79;width:10;height:20" coordorigin="3802,79" coordsize="10,20" path="m3802,98l3812,98,3812,79,3802,79,3802,98xe" filled="true" fillcolor="#000000" stroked="false">
                <v:path arrowok="t"/>
                <v:fill type="solid"/>
              </v:shape>
            </v:group>
            <v:group style="position:absolute;left:3802;top:98;width:10;height:20" coordorigin="3802,98" coordsize="10,20">
              <v:shape style="position:absolute;left:3802;top:98;width:10;height:20" coordorigin="3802,98" coordsize="10,20" path="m3802,118l3812,118,3812,98,3802,98,3802,118xe" filled="true" fillcolor="#000000" stroked="false">
                <v:path arrowok="t"/>
                <v:fill type="solid"/>
              </v:shape>
            </v:group>
            <v:group style="position:absolute;left:3802;top:118;width:10;height:20" coordorigin="3802,118" coordsize="10,20">
              <v:shape style="position:absolute;left:3802;top:118;width:10;height:20" coordorigin="3802,118" coordsize="10,20" path="m3802,137l3812,137,3812,118,3802,118,3802,137xe" filled="true" fillcolor="#000000" stroked="false">
                <v:path arrowok="t"/>
                <v:fill type="solid"/>
              </v:shape>
            </v:group>
            <v:group style="position:absolute;left:3802;top:137;width:10;height:20" coordorigin="3802,137" coordsize="10,20">
              <v:shape style="position:absolute;left:3802;top:137;width:10;height:20" coordorigin="3802,137" coordsize="10,20" path="m3802,156l3812,156,3812,137,3802,137,3802,156xe" filled="true" fillcolor="#000000" stroked="false">
                <v:path arrowok="t"/>
                <v:fill type="solid"/>
              </v:shape>
            </v:group>
            <v:group style="position:absolute;left:3802;top:156;width:10;height:20" coordorigin="3802,156" coordsize="10,20">
              <v:shape style="position:absolute;left:3802;top:156;width:10;height:20" coordorigin="3802,156" coordsize="10,20" path="m3802,175l3812,175,3812,156,3802,156,3802,175xe" filled="true" fillcolor="#000000" stroked="false">
                <v:path arrowok="t"/>
                <v:fill type="solid"/>
              </v:shape>
            </v:group>
            <v:group style="position:absolute;left:3802;top:175;width:10;height:20" coordorigin="3802,175" coordsize="10,20">
              <v:shape style="position:absolute;left:3802;top:175;width:10;height:20" coordorigin="3802,175" coordsize="10,20" path="m3802,194l3812,194,3812,175,3802,175,3802,194xe" filled="true" fillcolor="#000000" stroked="false">
                <v:path arrowok="t"/>
                <v:fill type="solid"/>
              </v:shape>
            </v:group>
            <v:group style="position:absolute;left:3802;top:194;width:10;height:20" coordorigin="3802,194" coordsize="10,20">
              <v:shape style="position:absolute;left:3802;top:194;width:10;height:20" coordorigin="3802,194" coordsize="10,20" path="m3802,214l3812,214,3812,194,3802,194,3802,214xe" filled="true" fillcolor="#000000" stroked="false">
                <v:path arrowok="t"/>
                <v:fill type="solid"/>
              </v:shape>
            </v:group>
            <v:group style="position:absolute;left:3802;top:214;width:10;height:20" coordorigin="3802,214" coordsize="10,20">
              <v:shape style="position:absolute;left:3802;top:214;width:10;height:20" coordorigin="3802,214" coordsize="10,20" path="m3802,233l3812,233,3812,214,3802,214,3802,233xe" filled="true" fillcolor="#000000" stroked="false">
                <v:path arrowok="t"/>
                <v:fill type="solid"/>
              </v:shape>
            </v:group>
            <v:group style="position:absolute;left:3802;top:233;width:10;height:20" coordorigin="3802,233" coordsize="10,20">
              <v:shape style="position:absolute;left:3802;top:233;width:10;height:20" coordorigin="3802,233" coordsize="10,20" path="m3802,252l3812,252,3812,233,3802,233,3802,252xe" filled="true" fillcolor="#000000" stroked="false">
                <v:path arrowok="t"/>
                <v:fill type="solid"/>
              </v:shape>
            </v:group>
            <v:group style="position:absolute;left:3802;top:252;width:10;height:20" coordorigin="3802,252" coordsize="10,20">
              <v:shape style="position:absolute;left:3802;top:252;width:10;height:20" coordorigin="3802,252" coordsize="10,20" path="m3802,271l3812,271,3812,252,3802,252,3802,271xe" filled="true" fillcolor="#000000" stroked="false">
                <v:path arrowok="t"/>
                <v:fill type="solid"/>
              </v:shape>
            </v:group>
            <v:group style="position:absolute;left:3802;top:271;width:10;height:20" coordorigin="3802,271" coordsize="10,20">
              <v:shape style="position:absolute;left:3802;top:271;width:10;height:20" coordorigin="3802,271" coordsize="10,20" path="m3802,290l3812,290,3812,271,3802,271,3802,290xe" filled="true" fillcolor="#000000" stroked="false">
                <v:path arrowok="t"/>
                <v:fill type="solid"/>
              </v:shape>
            </v:group>
            <v:group style="position:absolute;left:3802;top:290;width:10;height:20" coordorigin="3802,290" coordsize="10,20">
              <v:shape style="position:absolute;left:3802;top:290;width:10;height:20" coordorigin="3802,290" coordsize="10,20" path="m3802,310l3812,310,3812,290,3802,290,3802,310xe" filled="true" fillcolor="#000000" stroked="false">
                <v:path arrowok="t"/>
                <v:fill type="solid"/>
              </v:shape>
            </v:group>
            <v:group style="position:absolute;left:3802;top:310;width:10;height:20" coordorigin="3802,310" coordsize="10,20">
              <v:shape style="position:absolute;left:3802;top:310;width:10;height:20" coordorigin="3802,310" coordsize="10,20" path="m3802,329l3812,329,3812,310,3802,310,3802,329xe" filled="true" fillcolor="#000000" stroked="false">
                <v:path arrowok="t"/>
                <v:fill type="solid"/>
              </v:shape>
            </v:group>
            <v:group style="position:absolute;left:3802;top:329;width:10;height:20" coordorigin="3802,329" coordsize="10,20">
              <v:shape style="position:absolute;left:3802;top:329;width:10;height:20" coordorigin="3802,329" coordsize="10,20" path="m3802,348l3812,348,3812,329,3802,329,3802,348xe" filled="true" fillcolor="#000000" stroked="false">
                <v:path arrowok="t"/>
                <v:fill type="solid"/>
              </v:shape>
            </v:group>
            <v:group style="position:absolute;left:3802;top:348;width:10;height:20" coordorigin="3802,348" coordsize="10,20">
              <v:shape style="position:absolute;left:3802;top:348;width:10;height:20" coordorigin="3802,348" coordsize="10,20" path="m3802,368l3812,368,3812,348,3802,348,3802,368xe" filled="true" fillcolor="#000000" stroked="false">
                <v:path arrowok="t"/>
                <v:fill type="solid"/>
              </v:shape>
            </v:group>
            <v:group style="position:absolute;left:3802;top:368;width:10;height:20" coordorigin="3802,368" coordsize="10,20">
              <v:shape style="position:absolute;left:3802;top:368;width:10;height:20" coordorigin="3802,368" coordsize="10,20" path="m3802,387l3812,387,3812,368,3802,368,3802,387xe" filled="true" fillcolor="#000000" stroked="false">
                <v:path arrowok="t"/>
                <v:fill type="solid"/>
              </v:shape>
            </v:group>
            <v:group style="position:absolute;left:3802;top:387;width:10;height:20" coordorigin="3802,387" coordsize="10,20">
              <v:shape style="position:absolute;left:3802;top:387;width:10;height:20" coordorigin="3802,387" coordsize="10,20" path="m3802,406l3812,406,3812,387,3802,387,3802,406xe" filled="true" fillcolor="#000000" stroked="false">
                <v:path arrowok="t"/>
                <v:fill type="solid"/>
              </v:shape>
            </v:group>
            <v:group style="position:absolute;left:3802;top:411;width:10;height:2" coordorigin="3802,411" coordsize="10,2">
              <v:shape style="position:absolute;left:3802;top:411;width:10;height:2" coordorigin="3802,411" coordsize="10,0" path="m3802,411l3812,411e" filled="false" stroked="true" strokeweight=".47998pt" strokecolor="#000000">
                <v:path arrowok="t"/>
              </v:shape>
            </v:group>
            <v:group style="position:absolute;left:3802;top:430;width:29;height:2" coordorigin="3802,430" coordsize="29,2">
              <v:shape style="position:absolute;left:3802;top:430;width:29;height:2" coordorigin="3802,430" coordsize="29,0" path="m3802,430l3831,430e" filled="false" stroked="true" strokeweight="1.44pt" strokecolor="#000000">
                <v:path arrowok="t"/>
              </v:shape>
            </v:group>
            <v:group style="position:absolute;left:3831;top:430;width:1163;height:2" coordorigin="3831,430" coordsize="1163,2">
              <v:shape style="position:absolute;left:3831;top:430;width:1163;height:2" coordorigin="3831,430" coordsize="1163,0" path="m3831,430l4993,430e" filled="false" stroked="true" strokeweight="1.44pt" strokecolor="#000000">
                <v:path arrowok="t"/>
              </v:shape>
            </v:group>
            <v:group style="position:absolute;left:4993;top:41;width:10;height:20" coordorigin="4993,41" coordsize="10,20">
              <v:shape style="position:absolute;left:4993;top:41;width:10;height:20" coordorigin="4993,41" coordsize="10,20" path="m4993,60l5003,60,5003,41,4993,41,4993,60xe" filled="true" fillcolor="#000000" stroked="false">
                <v:path arrowok="t"/>
                <v:fill type="solid"/>
              </v:shape>
            </v:group>
            <v:group style="position:absolute;left:4993;top:60;width:10;height:20" coordorigin="4993,60" coordsize="10,20">
              <v:shape style="position:absolute;left:4993;top:60;width:10;height:20" coordorigin="4993,60" coordsize="10,20" path="m4993,79l5003,79,5003,60,4993,60,4993,79xe" filled="true" fillcolor="#000000" stroked="false">
                <v:path arrowok="t"/>
                <v:fill type="solid"/>
              </v:shape>
            </v:group>
            <v:group style="position:absolute;left:4993;top:79;width:10;height:20" coordorigin="4993,79" coordsize="10,20">
              <v:shape style="position:absolute;left:4993;top:79;width:10;height:20" coordorigin="4993,79" coordsize="10,20" path="m4993,98l5003,98,5003,79,4993,79,4993,98xe" filled="true" fillcolor="#000000" stroked="false">
                <v:path arrowok="t"/>
                <v:fill type="solid"/>
              </v:shape>
            </v:group>
            <v:group style="position:absolute;left:4993;top:98;width:10;height:20" coordorigin="4993,98" coordsize="10,20">
              <v:shape style="position:absolute;left:4993;top:98;width:10;height:20" coordorigin="4993,98" coordsize="10,20" path="m4993,118l5003,118,5003,98,4993,98,4993,118xe" filled="true" fillcolor="#000000" stroked="false">
                <v:path arrowok="t"/>
                <v:fill type="solid"/>
              </v:shape>
            </v:group>
            <v:group style="position:absolute;left:4993;top:118;width:10;height:20" coordorigin="4993,118" coordsize="10,20">
              <v:shape style="position:absolute;left:4993;top:118;width:10;height:20" coordorigin="4993,118" coordsize="10,20" path="m4993,137l5003,137,5003,118,4993,118,4993,137xe" filled="true" fillcolor="#000000" stroked="false">
                <v:path arrowok="t"/>
                <v:fill type="solid"/>
              </v:shape>
            </v:group>
            <v:group style="position:absolute;left:4993;top:137;width:10;height:20" coordorigin="4993,137" coordsize="10,20">
              <v:shape style="position:absolute;left:4993;top:137;width:10;height:20" coordorigin="4993,137" coordsize="10,20" path="m4993,156l5003,156,5003,137,4993,137,4993,156xe" filled="true" fillcolor="#000000" stroked="false">
                <v:path arrowok="t"/>
                <v:fill type="solid"/>
              </v:shape>
            </v:group>
            <v:group style="position:absolute;left:4993;top:156;width:10;height:20" coordorigin="4993,156" coordsize="10,20">
              <v:shape style="position:absolute;left:4993;top:156;width:10;height:20" coordorigin="4993,156" coordsize="10,20" path="m4993,175l5003,175,5003,156,4993,156,4993,175xe" filled="true" fillcolor="#000000" stroked="false">
                <v:path arrowok="t"/>
                <v:fill type="solid"/>
              </v:shape>
            </v:group>
            <v:group style="position:absolute;left:4993;top:175;width:10;height:20" coordorigin="4993,175" coordsize="10,20">
              <v:shape style="position:absolute;left:4993;top:175;width:10;height:20" coordorigin="4993,175" coordsize="10,20" path="m4993,194l5003,194,5003,175,4993,175,4993,194xe" filled="true" fillcolor="#000000" stroked="false">
                <v:path arrowok="t"/>
                <v:fill type="solid"/>
              </v:shape>
            </v:group>
            <v:group style="position:absolute;left:4993;top:194;width:10;height:20" coordorigin="4993,194" coordsize="10,20">
              <v:shape style="position:absolute;left:4993;top:194;width:10;height:20" coordorigin="4993,194" coordsize="10,20" path="m4993,214l5003,214,5003,194,4993,194,4993,214xe" filled="true" fillcolor="#000000" stroked="false">
                <v:path arrowok="t"/>
                <v:fill type="solid"/>
              </v:shape>
            </v:group>
            <v:group style="position:absolute;left:4993;top:214;width:10;height:20" coordorigin="4993,214" coordsize="10,20">
              <v:shape style="position:absolute;left:4993;top:214;width:10;height:20" coordorigin="4993,214" coordsize="10,20" path="m4993,233l5003,233,5003,214,4993,214,4993,233xe" filled="true" fillcolor="#000000" stroked="false">
                <v:path arrowok="t"/>
                <v:fill type="solid"/>
              </v:shape>
            </v:group>
            <v:group style="position:absolute;left:4993;top:233;width:10;height:20" coordorigin="4993,233" coordsize="10,20">
              <v:shape style="position:absolute;left:4993;top:233;width:10;height:20" coordorigin="4993,233" coordsize="10,20" path="m4993,252l5003,252,5003,233,4993,233,4993,252xe" filled="true" fillcolor="#000000" stroked="false">
                <v:path arrowok="t"/>
                <v:fill type="solid"/>
              </v:shape>
            </v:group>
            <v:group style="position:absolute;left:4993;top:252;width:10;height:20" coordorigin="4993,252" coordsize="10,20">
              <v:shape style="position:absolute;left:4993;top:252;width:10;height:20" coordorigin="4993,252" coordsize="10,20" path="m4993,271l5003,271,5003,252,4993,252,4993,271xe" filled="true" fillcolor="#000000" stroked="false">
                <v:path arrowok="t"/>
                <v:fill type="solid"/>
              </v:shape>
            </v:group>
            <v:group style="position:absolute;left:4993;top:271;width:10;height:20" coordorigin="4993,271" coordsize="10,20">
              <v:shape style="position:absolute;left:4993;top:271;width:10;height:20" coordorigin="4993,271" coordsize="10,20" path="m4993,290l5003,290,5003,271,4993,271,4993,290xe" filled="true" fillcolor="#000000" stroked="false">
                <v:path arrowok="t"/>
                <v:fill type="solid"/>
              </v:shape>
            </v:group>
            <v:group style="position:absolute;left:4993;top:290;width:10;height:20" coordorigin="4993,290" coordsize="10,20">
              <v:shape style="position:absolute;left:4993;top:290;width:10;height:20" coordorigin="4993,290" coordsize="10,20" path="m4993,310l5003,310,5003,290,4993,290,4993,310xe" filled="true" fillcolor="#000000" stroked="false">
                <v:path arrowok="t"/>
                <v:fill type="solid"/>
              </v:shape>
            </v:group>
            <v:group style="position:absolute;left:4993;top:310;width:10;height:20" coordorigin="4993,310" coordsize="10,20">
              <v:shape style="position:absolute;left:4993;top:310;width:10;height:20" coordorigin="4993,310" coordsize="10,20" path="m4993,329l5003,329,5003,310,4993,310,4993,329xe" filled="true" fillcolor="#000000" stroked="false">
                <v:path arrowok="t"/>
                <v:fill type="solid"/>
              </v:shape>
            </v:group>
            <v:group style="position:absolute;left:4993;top:329;width:10;height:20" coordorigin="4993,329" coordsize="10,20">
              <v:shape style="position:absolute;left:4993;top:329;width:10;height:20" coordorigin="4993,329" coordsize="10,20" path="m4993,348l5003,348,5003,329,4993,329,4993,348xe" filled="true" fillcolor="#000000" stroked="false">
                <v:path arrowok="t"/>
                <v:fill type="solid"/>
              </v:shape>
            </v:group>
            <v:group style="position:absolute;left:4993;top:348;width:10;height:20" coordorigin="4993,348" coordsize="10,20">
              <v:shape style="position:absolute;left:4993;top:348;width:10;height:20" coordorigin="4993,348" coordsize="10,20" path="m4993,368l5003,368,5003,348,4993,348,4993,368xe" filled="true" fillcolor="#000000" stroked="false">
                <v:path arrowok="t"/>
                <v:fill type="solid"/>
              </v:shape>
            </v:group>
            <v:group style="position:absolute;left:4993;top:368;width:10;height:20" coordorigin="4993,368" coordsize="10,20">
              <v:shape style="position:absolute;left:4993;top:368;width:10;height:20" coordorigin="4993,368" coordsize="10,20" path="m4993,387l5003,387,5003,368,4993,368,4993,387xe" filled="true" fillcolor="#000000" stroked="false">
                <v:path arrowok="t"/>
                <v:fill type="solid"/>
              </v:shape>
            </v:group>
            <v:group style="position:absolute;left:4993;top:387;width:10;height:20" coordorigin="4993,387" coordsize="10,20">
              <v:shape style="position:absolute;left:4993;top:387;width:10;height:20" coordorigin="4993,387" coordsize="10,20" path="m4993,406l5003,406,5003,387,4993,387,4993,406xe" filled="true" fillcolor="#000000" stroked="false">
                <v:path arrowok="t"/>
                <v:fill type="solid"/>
              </v:shape>
            </v:group>
            <v:group style="position:absolute;left:4993;top:411;width:10;height:2" coordorigin="4993,411" coordsize="10,2">
              <v:shape style="position:absolute;left:4993;top:411;width:10;height:2" coordorigin="4993,411" coordsize="10,0" path="m4993,411l5003,411e" filled="false" stroked="true" strokeweight=".47998pt" strokecolor="#000000">
                <v:path arrowok="t"/>
              </v:shape>
            </v:group>
            <v:group style="position:absolute;left:4993;top:430;width:29;height:2" coordorigin="4993,430" coordsize="29,2">
              <v:shape style="position:absolute;left:4993;top:430;width:29;height:2" coordorigin="4993,430" coordsize="29,0" path="m4993,430l5022,430e" filled="false" stroked="true" strokeweight="1.44pt" strokecolor="#000000">
                <v:path arrowok="t"/>
              </v:shape>
            </v:group>
            <v:group style="position:absolute;left:5022;top:430;width:1246;height:2" coordorigin="5022,430" coordsize="1246,2">
              <v:shape style="position:absolute;left:5022;top:430;width:1246;height:2" coordorigin="5022,430" coordsize="1246,0" path="m5022,430l6267,430e" filled="false" stroked="true" strokeweight="1.44pt" strokecolor="#000000">
                <v:path arrowok="t"/>
              </v:shape>
            </v:group>
            <v:group style="position:absolute;left:6267;top:41;width:10;height:20" coordorigin="6267,41" coordsize="10,20">
              <v:shape style="position:absolute;left:6267;top:41;width:10;height:20" coordorigin="6267,41" coordsize="10,20" path="m6267,60l6277,60,6277,41,6267,41,6267,60xe" filled="true" fillcolor="#000000" stroked="false">
                <v:path arrowok="t"/>
                <v:fill type="solid"/>
              </v:shape>
            </v:group>
            <v:group style="position:absolute;left:6267;top:60;width:10;height:20" coordorigin="6267,60" coordsize="10,20">
              <v:shape style="position:absolute;left:6267;top:60;width:10;height:20" coordorigin="6267,60" coordsize="10,20" path="m6267,79l6277,79,6277,60,6267,60,6267,79xe" filled="true" fillcolor="#000000" stroked="false">
                <v:path arrowok="t"/>
                <v:fill type="solid"/>
              </v:shape>
            </v:group>
            <v:group style="position:absolute;left:6267;top:79;width:10;height:20" coordorigin="6267,79" coordsize="10,20">
              <v:shape style="position:absolute;left:6267;top:79;width:10;height:20" coordorigin="6267,79" coordsize="10,20" path="m6267,98l6277,98,6277,79,6267,79,6267,98xe" filled="true" fillcolor="#000000" stroked="false">
                <v:path arrowok="t"/>
                <v:fill type="solid"/>
              </v:shape>
            </v:group>
            <v:group style="position:absolute;left:6267;top:98;width:10;height:20" coordorigin="6267,98" coordsize="10,20">
              <v:shape style="position:absolute;left:6267;top:98;width:10;height:20" coordorigin="6267,98" coordsize="10,20" path="m6267,118l6277,118,6277,98,6267,98,6267,118xe" filled="true" fillcolor="#000000" stroked="false">
                <v:path arrowok="t"/>
                <v:fill type="solid"/>
              </v:shape>
            </v:group>
            <v:group style="position:absolute;left:6267;top:118;width:10;height:20" coordorigin="6267,118" coordsize="10,20">
              <v:shape style="position:absolute;left:6267;top:118;width:10;height:20" coordorigin="6267,118" coordsize="10,20" path="m6267,137l6277,137,6277,118,6267,118,6267,137xe" filled="true" fillcolor="#000000" stroked="false">
                <v:path arrowok="t"/>
                <v:fill type="solid"/>
              </v:shape>
            </v:group>
            <v:group style="position:absolute;left:6267;top:137;width:10;height:20" coordorigin="6267,137" coordsize="10,20">
              <v:shape style="position:absolute;left:6267;top:137;width:10;height:20" coordorigin="6267,137" coordsize="10,20" path="m6267,156l6277,156,6277,137,6267,137,6267,156xe" filled="true" fillcolor="#000000" stroked="false">
                <v:path arrowok="t"/>
                <v:fill type="solid"/>
              </v:shape>
            </v:group>
            <v:group style="position:absolute;left:6267;top:156;width:10;height:20" coordorigin="6267,156" coordsize="10,20">
              <v:shape style="position:absolute;left:6267;top:156;width:10;height:20" coordorigin="6267,156" coordsize="10,20" path="m6267,175l6277,175,6277,156,6267,156,6267,175xe" filled="true" fillcolor="#000000" stroked="false">
                <v:path arrowok="t"/>
                <v:fill type="solid"/>
              </v:shape>
            </v:group>
            <v:group style="position:absolute;left:6267;top:175;width:10;height:20" coordorigin="6267,175" coordsize="10,20">
              <v:shape style="position:absolute;left:6267;top:175;width:10;height:20" coordorigin="6267,175" coordsize="10,20" path="m6267,194l6277,194,6277,175,6267,175,6267,194xe" filled="true" fillcolor="#000000" stroked="false">
                <v:path arrowok="t"/>
                <v:fill type="solid"/>
              </v:shape>
            </v:group>
            <v:group style="position:absolute;left:6267;top:194;width:10;height:20" coordorigin="6267,194" coordsize="10,20">
              <v:shape style="position:absolute;left:6267;top:194;width:10;height:20" coordorigin="6267,194" coordsize="10,20" path="m6267,214l6277,214,6277,194,6267,194,6267,214xe" filled="true" fillcolor="#000000" stroked="false">
                <v:path arrowok="t"/>
                <v:fill type="solid"/>
              </v:shape>
            </v:group>
            <v:group style="position:absolute;left:6267;top:214;width:10;height:20" coordorigin="6267,214" coordsize="10,20">
              <v:shape style="position:absolute;left:6267;top:214;width:10;height:20" coordorigin="6267,214" coordsize="10,20" path="m6267,233l6277,233,6277,214,6267,214,6267,233xe" filled="true" fillcolor="#000000" stroked="false">
                <v:path arrowok="t"/>
                <v:fill type="solid"/>
              </v:shape>
            </v:group>
            <v:group style="position:absolute;left:6267;top:233;width:10;height:20" coordorigin="6267,233" coordsize="10,20">
              <v:shape style="position:absolute;left:6267;top:233;width:10;height:20" coordorigin="6267,233" coordsize="10,20" path="m6267,252l6277,252,6277,233,6267,233,6267,252xe" filled="true" fillcolor="#000000" stroked="false">
                <v:path arrowok="t"/>
                <v:fill type="solid"/>
              </v:shape>
            </v:group>
            <v:group style="position:absolute;left:6267;top:252;width:10;height:20" coordorigin="6267,252" coordsize="10,20">
              <v:shape style="position:absolute;left:6267;top:252;width:10;height:20" coordorigin="6267,252" coordsize="10,20" path="m6267,271l6277,271,6277,252,6267,252,6267,271xe" filled="true" fillcolor="#000000" stroked="false">
                <v:path arrowok="t"/>
                <v:fill type="solid"/>
              </v:shape>
            </v:group>
            <v:group style="position:absolute;left:6267;top:271;width:10;height:20" coordorigin="6267,271" coordsize="10,20">
              <v:shape style="position:absolute;left:6267;top:271;width:10;height:20" coordorigin="6267,271" coordsize="10,20" path="m6267,290l6277,290,6277,271,6267,271,6267,290xe" filled="true" fillcolor="#000000" stroked="false">
                <v:path arrowok="t"/>
                <v:fill type="solid"/>
              </v:shape>
            </v:group>
            <v:group style="position:absolute;left:6267;top:290;width:10;height:20" coordorigin="6267,290" coordsize="10,20">
              <v:shape style="position:absolute;left:6267;top:290;width:10;height:20" coordorigin="6267,290" coordsize="10,20" path="m6267,310l6277,310,6277,290,6267,290,6267,310xe" filled="true" fillcolor="#000000" stroked="false">
                <v:path arrowok="t"/>
                <v:fill type="solid"/>
              </v:shape>
            </v:group>
            <v:group style="position:absolute;left:6267;top:310;width:10;height:20" coordorigin="6267,310" coordsize="10,20">
              <v:shape style="position:absolute;left:6267;top:310;width:10;height:20" coordorigin="6267,310" coordsize="10,20" path="m6267,329l6277,329,6277,310,6267,310,6267,329xe" filled="true" fillcolor="#000000" stroked="false">
                <v:path arrowok="t"/>
                <v:fill type="solid"/>
              </v:shape>
            </v:group>
            <v:group style="position:absolute;left:6267;top:329;width:10;height:20" coordorigin="6267,329" coordsize="10,20">
              <v:shape style="position:absolute;left:6267;top:329;width:10;height:20" coordorigin="6267,329" coordsize="10,20" path="m6267,348l6277,348,6277,329,6267,329,6267,348xe" filled="true" fillcolor="#000000" stroked="false">
                <v:path arrowok="t"/>
                <v:fill type="solid"/>
              </v:shape>
            </v:group>
            <v:group style="position:absolute;left:6267;top:348;width:10;height:20" coordorigin="6267,348" coordsize="10,20">
              <v:shape style="position:absolute;left:6267;top:348;width:10;height:20" coordorigin="6267,348" coordsize="10,20" path="m6267,368l6277,368,6277,348,6267,348,6267,368xe" filled="true" fillcolor="#000000" stroked="false">
                <v:path arrowok="t"/>
                <v:fill type="solid"/>
              </v:shape>
            </v:group>
            <v:group style="position:absolute;left:6267;top:368;width:10;height:20" coordorigin="6267,368" coordsize="10,20">
              <v:shape style="position:absolute;left:6267;top:368;width:10;height:20" coordorigin="6267,368" coordsize="10,20" path="m6267,387l6277,387,6277,368,6267,368,6267,387xe" filled="true" fillcolor="#000000" stroked="false">
                <v:path arrowok="t"/>
                <v:fill type="solid"/>
              </v:shape>
            </v:group>
            <v:group style="position:absolute;left:6267;top:387;width:10;height:20" coordorigin="6267,387" coordsize="10,20">
              <v:shape style="position:absolute;left:6267;top:387;width:10;height:20" coordorigin="6267,387" coordsize="10,20" path="m6267,406l6277,406,6277,387,6267,387,6267,406xe" filled="true" fillcolor="#000000" stroked="false">
                <v:path arrowok="t"/>
                <v:fill type="solid"/>
              </v:shape>
            </v:group>
            <v:group style="position:absolute;left:6267;top:411;width:10;height:2" coordorigin="6267,411" coordsize="10,2">
              <v:shape style="position:absolute;left:6267;top:411;width:10;height:2" coordorigin="6267,411" coordsize="10,0" path="m6267,411l6277,411e" filled="false" stroked="true" strokeweight=".47998pt" strokecolor="#000000">
                <v:path arrowok="t"/>
              </v:shape>
            </v:group>
            <v:group style="position:absolute;left:6267;top:430;width:29;height:2" coordorigin="6267,430" coordsize="29,2">
              <v:shape style="position:absolute;left:6267;top:430;width:29;height:2" coordorigin="6267,430" coordsize="29,0" path="m6267,430l6296,430e" filled="false" stroked="true" strokeweight="1.44pt" strokecolor="#000000">
                <v:path arrowok="t"/>
              </v:shape>
            </v:group>
            <v:group style="position:absolute;left:6296;top:430;width:987;height:2" coordorigin="6296,430" coordsize="987,2">
              <v:shape style="position:absolute;left:6296;top:430;width:987;height:2" coordorigin="6296,430" coordsize="987,0" path="m6296,430l7283,430e" filled="false" stroked="true" strokeweight="1.44pt" strokecolor="#000000">
                <v:path arrowok="t"/>
              </v:shape>
            </v:group>
            <v:group style="position:absolute;left:7283;top:41;width:10;height:20" coordorigin="7283,41" coordsize="10,20">
              <v:shape style="position:absolute;left:7283;top:41;width:10;height:20" coordorigin="7283,41" coordsize="10,20" path="m7283,60l7293,60,7293,41,7283,41,7283,60xe" filled="true" fillcolor="#000000" stroked="false">
                <v:path arrowok="t"/>
                <v:fill type="solid"/>
              </v:shape>
            </v:group>
            <v:group style="position:absolute;left:7283;top:60;width:10;height:20" coordorigin="7283,60" coordsize="10,20">
              <v:shape style="position:absolute;left:7283;top:60;width:10;height:20" coordorigin="7283,60" coordsize="10,20" path="m7283,79l7293,79,7293,60,7283,60,7283,79xe" filled="true" fillcolor="#000000" stroked="false">
                <v:path arrowok="t"/>
                <v:fill type="solid"/>
              </v:shape>
            </v:group>
            <v:group style="position:absolute;left:7283;top:79;width:10;height:20" coordorigin="7283,79" coordsize="10,20">
              <v:shape style="position:absolute;left:7283;top:79;width:10;height:20" coordorigin="7283,79" coordsize="10,20" path="m7283,98l7293,98,7293,79,7283,79,7283,98xe" filled="true" fillcolor="#000000" stroked="false">
                <v:path arrowok="t"/>
                <v:fill type="solid"/>
              </v:shape>
            </v:group>
            <v:group style="position:absolute;left:7283;top:98;width:10;height:20" coordorigin="7283,98" coordsize="10,20">
              <v:shape style="position:absolute;left:7283;top:98;width:10;height:20" coordorigin="7283,98" coordsize="10,20" path="m7283,118l7293,118,7293,98,7283,98,7283,118xe" filled="true" fillcolor="#000000" stroked="false">
                <v:path arrowok="t"/>
                <v:fill type="solid"/>
              </v:shape>
            </v:group>
            <v:group style="position:absolute;left:7283;top:118;width:10;height:20" coordorigin="7283,118" coordsize="10,20">
              <v:shape style="position:absolute;left:7283;top:118;width:10;height:20" coordorigin="7283,118" coordsize="10,20" path="m7283,137l7293,137,7293,118,7283,118,7283,137xe" filled="true" fillcolor="#000000" stroked="false">
                <v:path arrowok="t"/>
                <v:fill type="solid"/>
              </v:shape>
            </v:group>
            <v:group style="position:absolute;left:7283;top:137;width:10;height:20" coordorigin="7283,137" coordsize="10,20">
              <v:shape style="position:absolute;left:7283;top:137;width:10;height:20" coordorigin="7283,137" coordsize="10,20" path="m7283,156l7293,156,7293,137,7283,137,7283,156xe" filled="true" fillcolor="#000000" stroked="false">
                <v:path arrowok="t"/>
                <v:fill type="solid"/>
              </v:shape>
            </v:group>
            <v:group style="position:absolute;left:7283;top:156;width:10;height:20" coordorigin="7283,156" coordsize="10,20">
              <v:shape style="position:absolute;left:7283;top:156;width:10;height:20" coordorigin="7283,156" coordsize="10,20" path="m7283,175l7293,175,7293,156,7283,156,7283,175xe" filled="true" fillcolor="#000000" stroked="false">
                <v:path arrowok="t"/>
                <v:fill type="solid"/>
              </v:shape>
            </v:group>
            <v:group style="position:absolute;left:7283;top:175;width:10;height:20" coordorigin="7283,175" coordsize="10,20">
              <v:shape style="position:absolute;left:7283;top:175;width:10;height:20" coordorigin="7283,175" coordsize="10,20" path="m7283,194l7293,194,7293,175,7283,175,7283,194xe" filled="true" fillcolor="#000000" stroked="false">
                <v:path arrowok="t"/>
                <v:fill type="solid"/>
              </v:shape>
            </v:group>
            <v:group style="position:absolute;left:7283;top:194;width:10;height:20" coordorigin="7283,194" coordsize="10,20">
              <v:shape style="position:absolute;left:7283;top:194;width:10;height:20" coordorigin="7283,194" coordsize="10,20" path="m7283,214l7293,214,7293,194,7283,194,7283,214xe" filled="true" fillcolor="#000000" stroked="false">
                <v:path arrowok="t"/>
                <v:fill type="solid"/>
              </v:shape>
            </v:group>
            <v:group style="position:absolute;left:7283;top:214;width:10;height:20" coordorigin="7283,214" coordsize="10,20">
              <v:shape style="position:absolute;left:7283;top:214;width:10;height:20" coordorigin="7283,214" coordsize="10,20" path="m7283,233l7293,233,7293,214,7283,214,7283,233xe" filled="true" fillcolor="#000000" stroked="false">
                <v:path arrowok="t"/>
                <v:fill type="solid"/>
              </v:shape>
            </v:group>
            <v:group style="position:absolute;left:7283;top:233;width:10;height:20" coordorigin="7283,233" coordsize="10,20">
              <v:shape style="position:absolute;left:7283;top:233;width:10;height:20" coordorigin="7283,233" coordsize="10,20" path="m7283,252l7293,252,7293,233,7283,233,7283,252xe" filled="true" fillcolor="#000000" stroked="false">
                <v:path arrowok="t"/>
                <v:fill type="solid"/>
              </v:shape>
            </v:group>
            <v:group style="position:absolute;left:7283;top:252;width:10;height:20" coordorigin="7283,252" coordsize="10,20">
              <v:shape style="position:absolute;left:7283;top:252;width:10;height:20" coordorigin="7283,252" coordsize="10,20" path="m7283,271l7293,271,7293,252,7283,252,7283,271xe" filled="true" fillcolor="#000000" stroked="false">
                <v:path arrowok="t"/>
                <v:fill type="solid"/>
              </v:shape>
            </v:group>
            <v:group style="position:absolute;left:7283;top:271;width:10;height:20" coordorigin="7283,271" coordsize="10,20">
              <v:shape style="position:absolute;left:7283;top:271;width:10;height:20" coordorigin="7283,271" coordsize="10,20" path="m7283,290l7293,290,7293,271,7283,271,7283,290xe" filled="true" fillcolor="#000000" stroked="false">
                <v:path arrowok="t"/>
                <v:fill type="solid"/>
              </v:shape>
            </v:group>
            <v:group style="position:absolute;left:7283;top:290;width:10;height:20" coordorigin="7283,290" coordsize="10,20">
              <v:shape style="position:absolute;left:7283;top:290;width:10;height:20" coordorigin="7283,290" coordsize="10,20" path="m7283,310l7293,310,7293,290,7283,290,7283,310xe" filled="true" fillcolor="#000000" stroked="false">
                <v:path arrowok="t"/>
                <v:fill type="solid"/>
              </v:shape>
            </v:group>
            <v:group style="position:absolute;left:7283;top:310;width:10;height:20" coordorigin="7283,310" coordsize="10,20">
              <v:shape style="position:absolute;left:7283;top:310;width:10;height:20" coordorigin="7283,310" coordsize="10,20" path="m7283,329l7293,329,7293,310,7283,310,7283,329xe" filled="true" fillcolor="#000000" stroked="false">
                <v:path arrowok="t"/>
                <v:fill type="solid"/>
              </v:shape>
            </v:group>
            <v:group style="position:absolute;left:7283;top:329;width:10;height:20" coordorigin="7283,329" coordsize="10,20">
              <v:shape style="position:absolute;left:7283;top:329;width:10;height:20" coordorigin="7283,329" coordsize="10,20" path="m7283,348l7293,348,7293,329,7283,329,7283,348xe" filled="true" fillcolor="#000000" stroked="false">
                <v:path arrowok="t"/>
                <v:fill type="solid"/>
              </v:shape>
            </v:group>
            <v:group style="position:absolute;left:7283;top:348;width:10;height:20" coordorigin="7283,348" coordsize="10,20">
              <v:shape style="position:absolute;left:7283;top:348;width:10;height:20" coordorigin="7283,348" coordsize="10,20" path="m7283,368l7293,368,7293,348,7283,348,7283,368xe" filled="true" fillcolor="#000000" stroked="false">
                <v:path arrowok="t"/>
                <v:fill type="solid"/>
              </v:shape>
            </v:group>
            <v:group style="position:absolute;left:7283;top:368;width:10;height:20" coordorigin="7283,368" coordsize="10,20">
              <v:shape style="position:absolute;left:7283;top:368;width:10;height:20" coordorigin="7283,368" coordsize="10,20" path="m7283,387l7293,387,7293,368,7283,368,7283,387xe" filled="true" fillcolor="#000000" stroked="false">
                <v:path arrowok="t"/>
                <v:fill type="solid"/>
              </v:shape>
            </v:group>
            <v:group style="position:absolute;left:7283;top:387;width:10;height:20" coordorigin="7283,387" coordsize="10,20">
              <v:shape style="position:absolute;left:7283;top:387;width:10;height:20" coordorigin="7283,387" coordsize="10,20" path="m7283,406l7293,406,7293,387,7283,387,7283,406xe" filled="true" fillcolor="#000000" stroked="false">
                <v:path arrowok="t"/>
                <v:fill type="solid"/>
              </v:shape>
            </v:group>
            <v:group style="position:absolute;left:7283;top:411;width:10;height:2" coordorigin="7283,411" coordsize="10,2">
              <v:shape style="position:absolute;left:7283;top:411;width:10;height:2" coordorigin="7283,411" coordsize="10,0" path="m7283,411l7293,411e" filled="false" stroked="true" strokeweight=".47998pt" strokecolor="#000000">
                <v:path arrowok="t"/>
              </v:shape>
            </v:group>
            <v:group style="position:absolute;left:7283;top:430;width:29;height:2" coordorigin="7283,430" coordsize="29,2">
              <v:shape style="position:absolute;left:7283;top:430;width:29;height:2" coordorigin="7283,430" coordsize="29,0" path="m7283,430l7312,430e" filled="false" stroked="true" strokeweight="1.44pt" strokecolor="#000000">
                <v:path arrowok="t"/>
              </v:shape>
            </v:group>
            <v:group style="position:absolute;left:7312;top:430;width:1138;height:2" coordorigin="7312,430" coordsize="1138,2">
              <v:shape style="position:absolute;left:7312;top:430;width:1138;height:2" coordorigin="7312,430" coordsize="1138,0" path="m7312,430l8450,430e" filled="false" stroked="true" strokeweight="1.44pt" strokecolor="#000000">
                <v:path arrowok="t"/>
              </v:shape>
              <v:shape style="position:absolute;left:2547;top:153;width:92;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1</w:t>
                      </w:r>
                    </w:p>
                  </w:txbxContent>
                </v:textbox>
                <w10:wrap type="none"/>
              </v:shape>
            </v:group>
          </v:group>
        </w:pict>
      </w:r>
      <w:r>
        <w:rPr>
          <w:rFonts w:ascii="宋体" w:hAnsi="宋体" w:cs="宋体" w:eastAsia="宋体" w:hint="default"/>
          <w:position w:val="-8"/>
          <w:sz w:val="20"/>
          <w:szCs w:val="20"/>
        </w:rPr>
      </w:r>
    </w:p>
    <w:p>
      <w:pPr>
        <w:spacing w:before="93"/>
        <w:ind w:left="1118" w:right="733" w:firstLine="0"/>
        <w:jc w:val="left"/>
        <w:rPr>
          <w:rFonts w:ascii="宋体" w:hAnsi="宋体" w:cs="宋体" w:eastAsia="宋体" w:hint="default"/>
          <w:sz w:val="21"/>
          <w:szCs w:val="21"/>
        </w:rPr>
      </w:pPr>
      <w:r>
        <w:rPr>
          <w:rFonts w:ascii="宋体" w:hAnsi="宋体" w:cs="宋体" w:eastAsia="宋体" w:hint="default"/>
          <w:sz w:val="21"/>
          <w:szCs w:val="21"/>
        </w:rPr>
        <w:t>年末没有单项金额虽不重大但单项计提坏账准备的应收账款</w:t>
      </w:r>
    </w:p>
    <w:p>
      <w:pPr>
        <w:tabs>
          <w:tab w:pos="1655" w:val="left" w:leader="none"/>
        </w:tabs>
        <w:spacing w:line="348" w:lineRule="auto" w:before="126"/>
        <w:ind w:left="1655" w:right="733" w:hanging="538"/>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2"/>
          <w:sz w:val="21"/>
          <w:szCs w:val="21"/>
        </w:rPr>
        <w:t>无以前年度已全额或大比例计提坏账准备，本年又全额或部分收回的应收账</w:t>
      </w:r>
      <w:r>
        <w:rPr>
          <w:rFonts w:ascii="宋体" w:hAnsi="宋体" w:cs="宋体" w:eastAsia="宋体" w:hint="default"/>
          <w:b/>
          <w:bCs/>
          <w:spacing w:val="-88"/>
          <w:sz w:val="21"/>
          <w:szCs w:val="21"/>
        </w:rPr>
        <w:t> </w:t>
      </w:r>
      <w:r>
        <w:rPr>
          <w:rFonts w:ascii="宋体" w:hAnsi="宋体" w:cs="宋体" w:eastAsia="宋体" w:hint="default"/>
          <w:b/>
          <w:bCs/>
          <w:spacing w:val="-88"/>
          <w:sz w:val="21"/>
          <w:szCs w:val="21"/>
        </w:rPr>
      </w:r>
      <w:r>
        <w:rPr>
          <w:rFonts w:ascii="宋体" w:hAnsi="宋体" w:cs="宋体" w:eastAsia="宋体" w:hint="default"/>
          <w:b/>
          <w:bCs/>
          <w:sz w:val="21"/>
          <w:szCs w:val="21"/>
        </w:rPr>
        <w:t>款。</w:t>
      </w:r>
      <w:r>
        <w:rPr>
          <w:rFonts w:ascii="宋体" w:hAnsi="宋体" w:cs="宋体" w:eastAsia="宋体" w:hint="default"/>
          <w:sz w:val="21"/>
          <w:szCs w:val="21"/>
        </w:rPr>
      </w:r>
    </w:p>
    <w:p>
      <w:pPr>
        <w:tabs>
          <w:tab w:pos="1655" w:val="left" w:leader="none"/>
        </w:tabs>
        <w:spacing w:before="31"/>
        <w:ind w:left="1118" w:right="733"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本报告期内无实际核销的应收账款情况。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655" w:val="left" w:leader="none"/>
        </w:tabs>
        <w:spacing w:before="0"/>
        <w:ind w:left="1118" w:right="0"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年末应收账款中无持本公司</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1655" w:val="left" w:leader="none"/>
        </w:tabs>
        <w:spacing w:before="0"/>
        <w:ind w:left="1118" w:right="733" w:firstLine="0"/>
        <w:jc w:val="left"/>
        <w:rPr>
          <w:rFonts w:ascii="宋体" w:hAnsi="宋体" w:cs="宋体" w:eastAsia="宋体" w:hint="default"/>
          <w:sz w:val="21"/>
          <w:szCs w:val="21"/>
        </w:rPr>
      </w:pPr>
      <w:r>
        <w:rPr/>
        <w:pict>
          <v:shape style="position:absolute;margin-left:131.179993pt;margin-top:16.703665pt;width:.48pt;height:.12pt;mso-position-horizontal-relative:page;mso-position-vertical-relative:paragraph;z-index:-1202992" type="#_x0000_t75" stroked="false">
            <v:imagedata r:id="rId216" o:title=""/>
          </v:shape>
        </w:pict>
      </w:r>
      <w:r>
        <w:rPr/>
        <w:pict>
          <v:shape style="position:absolute;margin-left:196.009995pt;margin-top:16.703665pt;width:.48001pt;height:.12pt;mso-position-horizontal-relative:page;mso-position-vertical-relative:paragraph;z-index:-1202968" type="#_x0000_t75" stroked="false">
            <v:imagedata r:id="rId216" o:title=""/>
          </v:shape>
        </w:pict>
      </w:r>
      <w:r>
        <w:rPr/>
        <w:pict>
          <v:shape style="position:absolute;margin-left:288.290009pt;margin-top:16.703665pt;width:.48001pt;height:.12pt;mso-position-horizontal-relative:page;mso-position-vertical-relative:paragraph;z-index:-1202944" type="#_x0000_t75" stroked="false">
            <v:imagedata r:id="rId216" o:title=""/>
          </v:shape>
        </w:pict>
      </w:r>
      <w:r>
        <w:rPr/>
        <w:pict>
          <v:shape style="position:absolute;margin-left:387.549988pt;margin-top:16.703665pt;width:.48001pt;height:.12pt;mso-position-horizontal-relative:page;mso-position-vertical-relative:paragraph;z-index:-1202920" type="#_x0000_t75" stroked="false">
            <v:imagedata r:id="rId216" o:title=""/>
          </v:shape>
        </w:pict>
      </w:r>
      <w:r>
        <w:rPr/>
        <w:pict>
          <v:group style="position:absolute;margin-left:84.624001pt;margin-top:35.543686pt;width:430.8pt;height:.5pt;mso-position-horizontal-relative:page;mso-position-vertical-relative:paragraph;z-index:-1202896" coordorigin="1692,711" coordsize="8616,10">
            <v:shape style="position:absolute;left:1692;top:711;width:931;height:10" type="#_x0000_t75" stroked="false">
              <v:imagedata r:id="rId217" o:title=""/>
            </v:shape>
            <v:shape style="position:absolute;left:2619;top:711;width:3147;height:10" type="#_x0000_t75" stroked="false">
              <v:imagedata r:id="rId218" o:title=""/>
            </v:shape>
            <v:shape style="position:absolute;left:5761;top:711;width:4547;height:10" type="#_x0000_t75" stroked="false">
              <v:imagedata r:id="rId219" o:title=""/>
            </v:shape>
            <w10:wrap type="none"/>
          </v:group>
        </w:pict>
      </w:r>
      <w:r>
        <w:rPr/>
        <w:pict>
          <v:group style="position:absolute;margin-left:84.624001pt;margin-top:54.773685pt;width:430.8pt;height:.5pt;mso-position-horizontal-relative:page;mso-position-vertical-relative:paragraph;z-index:-1202872" coordorigin="1692,1095" coordsize="8616,10">
            <v:shape style="position:absolute;left:1692;top:1095;width:931;height:10" type="#_x0000_t75" stroked="false">
              <v:imagedata r:id="rId217" o:title=""/>
            </v:shape>
            <v:shape style="position:absolute;left:2619;top:1095;width:3147;height:10" type="#_x0000_t75" stroked="false">
              <v:imagedata r:id="rId218" o:title=""/>
            </v:shape>
            <v:shape style="position:absolute;left:5761;top:1095;width:4547;height:10" type="#_x0000_t75" stroked="false">
              <v:imagedata r:id="rId219" o:title=""/>
            </v:shape>
            <w10:wrap type="none"/>
          </v:group>
        </w:pict>
      </w:r>
      <w:r>
        <w:rPr/>
        <w:pict>
          <v:group style="position:absolute;margin-left:84.624001pt;margin-top:73.973625pt;width:430.8pt;height:.5pt;mso-position-horizontal-relative:page;mso-position-vertical-relative:paragraph;z-index:-1202848" coordorigin="1692,1479" coordsize="8616,10">
            <v:shape style="position:absolute;left:1692;top:1479;width:931;height:10" type="#_x0000_t75" stroked="false">
              <v:imagedata r:id="rId217" o:title=""/>
            </v:shape>
            <v:shape style="position:absolute;left:2619;top:1479;width:3147;height:10" type="#_x0000_t75" stroked="false">
              <v:imagedata r:id="rId220" o:title=""/>
            </v:shape>
            <v:shape style="position:absolute;left:5761;top:1479;width:4547;height:10" type="#_x0000_t75" stroked="false">
              <v:imagedata r:id="rId221" o:title=""/>
            </v:shape>
            <w10:wrap type="none"/>
          </v:group>
        </w:pict>
      </w:r>
      <w:r>
        <w:rPr>
          <w:rFonts w:ascii="宋体" w:hAnsi="宋体" w:cs="宋体" w:eastAsia="宋体" w:hint="default"/>
          <w:b/>
          <w:bCs/>
          <w:sz w:val="21"/>
          <w:szCs w:val="21"/>
        </w:rPr>
        <w:t>6</w:t>
      </w:r>
      <w:r>
        <w:rPr>
          <w:rFonts w:ascii="宋体" w:hAnsi="宋体" w:cs="宋体" w:eastAsia="宋体" w:hint="default"/>
          <w:b/>
          <w:bCs/>
          <w:sz w:val="21"/>
          <w:szCs w:val="21"/>
        </w:rPr>
        <w:t>、</w:t>
        <w:tab/>
        <w:t>应收账款中欠款金额前五名单位情况</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278" w:type="dxa"/>
        <w:tblLayout w:type="fixed"/>
        <w:tblCellMar>
          <w:top w:w="0" w:type="dxa"/>
          <w:left w:w="0" w:type="dxa"/>
          <w:bottom w:w="0" w:type="dxa"/>
          <w:right w:w="0" w:type="dxa"/>
        </w:tblCellMar>
        <w:tblLook w:val="01E0"/>
      </w:tblPr>
      <w:tblGrid>
        <w:gridCol w:w="950"/>
        <w:gridCol w:w="1297"/>
        <w:gridCol w:w="1846"/>
        <w:gridCol w:w="1985"/>
        <w:gridCol w:w="2552"/>
      </w:tblGrid>
      <w:tr>
        <w:trPr>
          <w:trHeight w:val="404" w:hRule="exact"/>
        </w:trPr>
        <w:tc>
          <w:tcPr>
            <w:tcW w:w="950"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29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8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5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552"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251" w:right="0"/>
              <w:jc w:val="left"/>
              <w:rPr>
                <w:rFonts w:ascii="Calibri" w:hAnsi="Calibri" w:cs="Calibri" w:eastAsia="Calibri" w:hint="default"/>
                <w:sz w:val="18"/>
                <w:szCs w:val="18"/>
              </w:rPr>
            </w:pPr>
            <w:r>
              <w:rPr>
                <w:rFonts w:ascii="宋体" w:hAnsi="宋体" w:cs="宋体" w:eastAsia="宋体" w:hint="default"/>
                <w:sz w:val="18"/>
                <w:szCs w:val="18"/>
              </w:rPr>
              <w:t>占应收账款总额的比例</w:t>
            </w:r>
            <w:r>
              <w:rPr>
                <w:rFonts w:ascii="Calibri" w:hAnsi="Calibri" w:cs="Calibri" w:eastAsia="Calibri" w:hint="default"/>
                <w:sz w:val="18"/>
                <w:szCs w:val="18"/>
              </w:rPr>
              <w:t>(%)</w:t>
            </w:r>
          </w:p>
        </w:tc>
      </w:tr>
      <w:tr>
        <w:trPr>
          <w:trHeight w:val="384" w:hRule="exact"/>
        </w:trPr>
        <w:tc>
          <w:tcPr>
            <w:tcW w:w="95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297"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1,367,520.20</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8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Calibri" w:hAnsi="Calibri" w:cs="Calibri" w:eastAsia="Calibri" w:hint="default"/>
                <w:sz w:val="18"/>
                <w:szCs w:val="18"/>
              </w:rPr>
            </w:pPr>
            <w:r>
              <w:rPr>
                <w:rFonts w:ascii="Calibri"/>
                <w:sz w:val="18"/>
              </w:rPr>
              <w:t>2.53%</w:t>
            </w:r>
          </w:p>
        </w:tc>
      </w:tr>
      <w:tr>
        <w:trPr>
          <w:trHeight w:val="384" w:hRule="exact"/>
        </w:trPr>
        <w:tc>
          <w:tcPr>
            <w:tcW w:w="95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29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1,326,230.00</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283" w:right="0"/>
              <w:jc w:val="left"/>
              <w:rPr>
                <w:rFonts w:ascii="宋体" w:hAnsi="宋体" w:cs="宋体" w:eastAsia="宋体" w:hint="default"/>
                <w:sz w:val="18"/>
                <w:szCs w:val="18"/>
              </w:rPr>
            </w:pPr>
            <w:r>
              <w:rPr>
                <w:rFonts w:ascii="Calibri" w:hAnsi="Calibri" w:cs="Calibri" w:eastAsia="Calibri" w:hint="default"/>
                <w:sz w:val="18"/>
                <w:szCs w:val="18"/>
              </w:rPr>
              <w:t>1 </w:t>
            </w:r>
            <w:r>
              <w:rPr>
                <w:rFonts w:ascii="宋体" w:hAnsi="宋体" w:cs="宋体" w:eastAsia="宋体" w:hint="default"/>
                <w:sz w:val="18"/>
                <w:szCs w:val="18"/>
              </w:rPr>
              <w:t>年以内，</w:t>
            </w:r>
            <w:r>
              <w:rPr>
                <w:rFonts w:ascii="Calibri" w:hAnsi="Calibri" w:cs="Calibri" w:eastAsia="Calibri" w:hint="default"/>
                <w:sz w:val="18"/>
                <w:szCs w:val="18"/>
              </w:rPr>
              <w:t>1-2</w:t>
            </w:r>
            <w:r>
              <w:rPr>
                <w:rFonts w:ascii="Calibri" w:hAnsi="Calibri" w:cs="Calibri" w:eastAsia="Calibri" w:hint="default"/>
                <w:spacing w:val="6"/>
                <w:sz w:val="18"/>
                <w:szCs w:val="18"/>
              </w:rPr>
              <w:t> </w:t>
            </w:r>
            <w:r>
              <w:rPr>
                <w:rFonts w:ascii="宋体" w:hAnsi="宋体" w:cs="宋体" w:eastAsia="宋体" w:hint="default"/>
                <w:sz w:val="18"/>
                <w:szCs w:val="18"/>
              </w:rPr>
              <w:t>年</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Calibri" w:hAnsi="Calibri" w:cs="Calibri" w:eastAsia="Calibri" w:hint="default"/>
                <w:sz w:val="18"/>
                <w:szCs w:val="18"/>
              </w:rPr>
            </w:pPr>
            <w:r>
              <w:rPr>
                <w:rFonts w:ascii="Calibri"/>
                <w:sz w:val="18"/>
              </w:rPr>
              <w:t>2.46%</w:t>
            </w:r>
          </w:p>
        </w:tc>
      </w:tr>
      <w:tr>
        <w:trPr>
          <w:trHeight w:val="385" w:hRule="exact"/>
        </w:trPr>
        <w:tc>
          <w:tcPr>
            <w:tcW w:w="95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29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1,323,890.00</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28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Calibri" w:hAnsi="Calibri" w:cs="Calibri" w:eastAsia="Calibri" w:hint="default"/>
                <w:sz w:val="18"/>
                <w:szCs w:val="18"/>
              </w:rPr>
            </w:pPr>
            <w:r>
              <w:rPr>
                <w:rFonts w:ascii="Calibri"/>
                <w:sz w:val="18"/>
              </w:rPr>
              <w:t>2.45%</w:t>
            </w:r>
          </w:p>
        </w:tc>
      </w:tr>
      <w:tr>
        <w:trPr>
          <w:trHeight w:val="385" w:hRule="exact"/>
        </w:trPr>
        <w:tc>
          <w:tcPr>
            <w:tcW w:w="95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297"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1,011,283.91</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28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pacing w:val="-1"/>
                <w:sz w:val="18"/>
              </w:rPr>
              <w:t>1.87%</w:t>
            </w:r>
          </w:p>
        </w:tc>
      </w:tr>
      <w:tr>
        <w:trPr>
          <w:trHeight w:val="383" w:hRule="exact"/>
        </w:trPr>
        <w:tc>
          <w:tcPr>
            <w:tcW w:w="95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29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895,018.45</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283" w:right="0"/>
              <w:jc w:val="left"/>
              <w:rPr>
                <w:rFonts w:ascii="宋体" w:hAnsi="宋体" w:cs="宋体" w:eastAsia="宋体" w:hint="default"/>
                <w:sz w:val="18"/>
                <w:szCs w:val="18"/>
              </w:rPr>
            </w:pPr>
            <w:r>
              <w:rPr>
                <w:rFonts w:ascii="Calibri" w:hAnsi="Calibri" w:cs="Calibri" w:eastAsia="Calibri" w:hint="default"/>
                <w:sz w:val="18"/>
                <w:szCs w:val="18"/>
              </w:rPr>
              <w:t>1 </w:t>
            </w:r>
            <w:r>
              <w:rPr>
                <w:rFonts w:ascii="宋体" w:hAnsi="宋体" w:cs="宋体" w:eastAsia="宋体" w:hint="default"/>
                <w:sz w:val="18"/>
                <w:szCs w:val="18"/>
              </w:rPr>
              <w:t>年以内，</w:t>
            </w:r>
            <w:r>
              <w:rPr>
                <w:rFonts w:ascii="Calibri" w:hAnsi="Calibri" w:cs="Calibri" w:eastAsia="Calibri" w:hint="default"/>
                <w:sz w:val="18"/>
                <w:szCs w:val="18"/>
              </w:rPr>
              <w:t>1-2</w:t>
            </w:r>
            <w:r>
              <w:rPr>
                <w:rFonts w:ascii="Calibri" w:hAnsi="Calibri" w:cs="Calibri" w:eastAsia="Calibri" w:hint="default"/>
                <w:spacing w:val="6"/>
                <w:sz w:val="18"/>
                <w:szCs w:val="18"/>
              </w:rPr>
              <w:t> </w:t>
            </w:r>
            <w:r>
              <w:rPr>
                <w:rFonts w:ascii="宋体" w:hAnsi="宋体" w:cs="宋体" w:eastAsia="宋体" w:hint="default"/>
                <w:sz w:val="18"/>
                <w:szCs w:val="18"/>
              </w:rPr>
              <w:t>年</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Calibri" w:hAnsi="Calibri" w:cs="Calibri" w:eastAsia="Calibri" w:hint="default"/>
                <w:sz w:val="18"/>
                <w:szCs w:val="18"/>
              </w:rPr>
            </w:pPr>
            <w:r>
              <w:rPr>
                <w:rFonts w:ascii="Calibri"/>
                <w:sz w:val="18"/>
              </w:rPr>
              <w:t>1.66%</w:t>
            </w:r>
          </w:p>
        </w:tc>
      </w:tr>
      <w:tr>
        <w:trPr>
          <w:trHeight w:val="387" w:hRule="exact"/>
        </w:trPr>
        <w:tc>
          <w:tcPr>
            <w:tcW w:w="950"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3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97" w:type="dxa"/>
            <w:tcBorders>
              <w:top w:val="nil" w:sz="6" w:space="0" w:color="auto"/>
              <w:left w:val="single" w:sz="4" w:space="0" w:color="000000"/>
              <w:bottom w:val="single" w:sz="12" w:space="0" w:color="000000"/>
              <w:right w:val="single" w:sz="4" w:space="0" w:color="000000"/>
            </w:tcBorders>
          </w:tcPr>
          <w:p>
            <w:pPr/>
          </w:p>
        </w:tc>
        <w:tc>
          <w:tcPr>
            <w:tcW w:w="18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pacing w:val="-1"/>
                <w:sz w:val="18"/>
              </w:rPr>
              <w:t>5,923,942.56</w:t>
            </w:r>
          </w:p>
        </w:tc>
        <w:tc>
          <w:tcPr>
            <w:tcW w:w="1985" w:type="dxa"/>
            <w:tcBorders>
              <w:top w:val="nil" w:sz="6" w:space="0" w:color="auto"/>
              <w:left w:val="single" w:sz="4" w:space="0" w:color="000000"/>
              <w:bottom w:val="single" w:sz="12" w:space="0" w:color="000000"/>
              <w:right w:val="single" w:sz="4" w:space="0" w:color="000000"/>
            </w:tcBorders>
          </w:tcPr>
          <w:p>
            <w:pPr/>
          </w:p>
        </w:tc>
        <w:tc>
          <w:tcPr>
            <w:tcW w:w="2552"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4"/>
              <w:jc w:val="right"/>
              <w:rPr>
                <w:rFonts w:ascii="Calibri" w:hAnsi="Calibri" w:cs="Calibri" w:eastAsia="Calibri" w:hint="default"/>
                <w:sz w:val="18"/>
                <w:szCs w:val="18"/>
              </w:rPr>
            </w:pPr>
            <w:r>
              <w:rPr>
                <w:rFonts w:ascii="Calibri"/>
                <w:spacing w:val="-1"/>
                <w:sz w:val="18"/>
              </w:rPr>
              <w:t>10.97%</w:t>
            </w:r>
          </w:p>
        </w:tc>
      </w:tr>
    </w:tbl>
    <w:p>
      <w:pPr>
        <w:spacing w:line="240" w:lineRule="auto" w:before="0"/>
        <w:rPr>
          <w:rFonts w:ascii="宋体" w:hAnsi="宋体" w:cs="宋体" w:eastAsia="宋体" w:hint="default"/>
          <w:b/>
          <w:bCs/>
          <w:sz w:val="20"/>
          <w:szCs w:val="20"/>
        </w:rPr>
      </w:pPr>
    </w:p>
    <w:p>
      <w:pPr>
        <w:tabs>
          <w:tab w:pos="1655" w:val="left" w:leader="none"/>
        </w:tabs>
        <w:spacing w:before="143"/>
        <w:ind w:left="1118" w:right="733" w:firstLine="0"/>
        <w:jc w:val="left"/>
        <w:rPr>
          <w:rFonts w:ascii="宋体" w:hAnsi="宋体" w:cs="宋体" w:eastAsia="宋体" w:hint="default"/>
          <w:sz w:val="21"/>
          <w:szCs w:val="21"/>
        </w:rPr>
      </w:pPr>
      <w:r>
        <w:rPr/>
        <w:pict>
          <v:group style="position:absolute;margin-left:84.624001pt;margin-top:-72.266312pt;width:430.8pt;height:.5pt;mso-position-horizontal-relative:page;mso-position-vertical-relative:paragraph;z-index:-1202824" coordorigin="1692,-1445" coordsize="8616,10">
            <v:shape style="position:absolute;left:1692;top:-1445;width:931;height:10" type="#_x0000_t75" stroked="false">
              <v:imagedata r:id="rId217" o:title=""/>
            </v:shape>
            <v:shape style="position:absolute;left:2619;top:-1445;width:3147;height:10" type="#_x0000_t75" stroked="false">
              <v:imagedata r:id="rId218" o:title=""/>
            </v:shape>
            <v:shape style="position:absolute;left:5761;top:-1445;width:4547;height:10" type="#_x0000_t75" stroked="false">
              <v:imagedata r:id="rId219" o:title=""/>
            </v:shape>
            <w10:wrap type="none"/>
          </v:group>
        </w:pict>
      </w:r>
      <w:r>
        <w:rPr/>
        <w:pict>
          <v:group style="position:absolute;margin-left:84.624001pt;margin-top:-52.946342pt;width:430.8pt;height:.5pt;mso-position-horizontal-relative:page;mso-position-vertical-relative:paragraph;z-index:-1202800" coordorigin="1692,-1059" coordsize="8616,10">
            <v:shape style="position:absolute;left:1692;top:-1059;width:931;height:10" type="#_x0000_t75" stroked="false">
              <v:imagedata r:id="rId217" o:title=""/>
            </v:shape>
            <v:shape style="position:absolute;left:2619;top:-1059;width:3147;height:10" type="#_x0000_t75" stroked="false">
              <v:imagedata r:id="rId218" o:title=""/>
            </v:shape>
            <v:shape style="position:absolute;left:5761;top:-1059;width:4547;height:10" type="#_x0000_t75" stroked="false">
              <v:imagedata r:id="rId219" o:title=""/>
            </v:shape>
            <w10:wrap type="none"/>
          </v:group>
        </w:pict>
      </w:r>
      <w:r>
        <w:rPr/>
        <w:pict>
          <v:group style="position:absolute;margin-left:84.624001pt;margin-top:-33.746342pt;width:430.8pt;height:.5pt;mso-position-horizontal-relative:page;mso-position-vertical-relative:paragraph;z-index:-1202776" coordorigin="1692,-675" coordsize="8616,10">
            <v:shape style="position:absolute;left:1692;top:-675;width:931;height:10" type="#_x0000_t75" stroked="false">
              <v:imagedata r:id="rId217" o:title=""/>
            </v:shape>
            <v:shape style="position:absolute;left:2619;top:-675;width:3147;height:10" type="#_x0000_t75" stroked="false">
              <v:imagedata r:id="rId220" o:title=""/>
            </v:shape>
            <v:shape style="position:absolute;left:5761;top:-675;width:4547;height:10" type="#_x0000_t75" stroked="false">
              <v:imagedata r:id="rId221" o:title=""/>
            </v:shape>
            <w10:wrap type="none"/>
          </v:group>
        </w:pict>
      </w:r>
      <w:r>
        <w:rPr>
          <w:rFonts w:ascii="宋体" w:hAnsi="宋体" w:cs="宋体" w:eastAsia="宋体" w:hint="default"/>
          <w:b/>
          <w:bCs/>
          <w:sz w:val="21"/>
          <w:szCs w:val="21"/>
        </w:rPr>
        <w:t>7</w:t>
      </w:r>
      <w:r>
        <w:rPr>
          <w:rFonts w:ascii="宋体" w:hAnsi="宋体" w:cs="宋体" w:eastAsia="宋体" w:hint="default"/>
          <w:b/>
          <w:bCs/>
          <w:sz w:val="21"/>
          <w:szCs w:val="21"/>
        </w:rPr>
        <w:t>、</w:t>
        <w:tab/>
        <w:t>年末无应收关联方账款。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1655" w:val="left" w:leader="none"/>
        </w:tabs>
        <w:spacing w:before="0"/>
        <w:ind w:left="1118" w:right="733" w:firstLine="0"/>
        <w:jc w:val="left"/>
        <w:rPr>
          <w:rFonts w:ascii="宋体" w:hAnsi="宋体" w:cs="宋体" w:eastAsia="宋体" w:hint="default"/>
          <w:sz w:val="21"/>
          <w:szCs w:val="21"/>
        </w:rPr>
      </w:pPr>
      <w:r>
        <w:rPr>
          <w:rFonts w:ascii="宋体" w:hAnsi="宋体" w:cs="宋体" w:eastAsia="宋体" w:hint="default"/>
          <w:b/>
          <w:bCs/>
          <w:sz w:val="21"/>
          <w:szCs w:val="21"/>
        </w:rPr>
        <w:t>8</w:t>
      </w:r>
      <w:r>
        <w:rPr>
          <w:rFonts w:ascii="宋体" w:hAnsi="宋体" w:cs="宋体" w:eastAsia="宋体" w:hint="default"/>
          <w:b/>
          <w:bCs/>
          <w:sz w:val="21"/>
          <w:szCs w:val="21"/>
        </w:rPr>
        <w:t>、</w:t>
        <w:tab/>
        <w:t>本报告期内无因金融资产转移而终止确认的应收款项情况。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655" w:val="left" w:leader="none"/>
        </w:tabs>
        <w:spacing w:before="0"/>
        <w:ind w:left="1118" w:right="733" w:firstLine="0"/>
        <w:jc w:val="left"/>
        <w:rPr>
          <w:rFonts w:ascii="宋体" w:hAnsi="宋体" w:cs="宋体" w:eastAsia="宋体" w:hint="default"/>
          <w:sz w:val="21"/>
          <w:szCs w:val="21"/>
        </w:rPr>
      </w:pPr>
      <w:r>
        <w:rPr>
          <w:rFonts w:ascii="宋体" w:hAnsi="宋体" w:cs="宋体" w:eastAsia="宋体" w:hint="default"/>
          <w:b/>
          <w:bCs/>
          <w:sz w:val="21"/>
          <w:szCs w:val="21"/>
        </w:rPr>
        <w:t>9</w:t>
      </w:r>
      <w:r>
        <w:rPr>
          <w:rFonts w:ascii="宋体" w:hAnsi="宋体" w:cs="宋体" w:eastAsia="宋体" w:hint="default"/>
          <w:b/>
          <w:bCs/>
          <w:sz w:val="21"/>
          <w:szCs w:val="21"/>
        </w:rPr>
        <w:t>、</w:t>
        <w:tab/>
        <w:t>本报告期内无未全部终止确认的被转移的应收账款情况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spacing w:before="0"/>
        <w:ind w:left="1118" w:right="733" w:firstLine="0"/>
        <w:jc w:val="left"/>
        <w:rPr>
          <w:rFonts w:ascii="宋体" w:hAnsi="宋体" w:cs="宋体" w:eastAsia="宋体" w:hint="default"/>
          <w:sz w:val="21"/>
          <w:szCs w:val="21"/>
        </w:rPr>
      </w:pPr>
      <w:r>
        <w:rPr>
          <w:rFonts w:ascii="宋体" w:hAnsi="宋体" w:cs="宋体" w:eastAsia="宋体"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10"/>
          <w:sz w:val="21"/>
          <w:szCs w:val="21"/>
        </w:rPr>
        <w:t> </w:t>
      </w:r>
      <w:r>
        <w:rPr>
          <w:rFonts w:ascii="宋体" w:hAnsi="宋体" w:cs="宋体" w:eastAsia="宋体" w:hint="default"/>
          <w:b/>
          <w:bCs/>
          <w:sz w:val="21"/>
          <w:szCs w:val="21"/>
        </w:rPr>
        <w:t>本报告期内未将应收款项为标的进行证券化。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tabs>
          <w:tab w:pos="1113" w:val="left" w:leader="none"/>
        </w:tabs>
        <w:spacing w:before="0"/>
        <w:ind w:left="386" w:right="73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五</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tabs>
          <w:tab w:pos="1672" w:val="left" w:leader="none"/>
        </w:tabs>
        <w:spacing w:before="31"/>
        <w:ind w:left="1118" w:right="733" w:firstLine="0"/>
        <w:jc w:val="left"/>
        <w:rPr>
          <w:rFonts w:ascii="宋体" w:hAnsi="宋体" w:cs="宋体" w:eastAsia="宋体" w:hint="default"/>
          <w:sz w:val="21"/>
          <w:szCs w:val="21"/>
        </w:rPr>
      </w:pPr>
      <w:r>
        <w:rPr/>
        <w:pict>
          <v:shape style="position:absolute;margin-left:146.539993pt;margin-top:18.25367pt;width:.48pt;height:.12pt;mso-position-horizontal-relative:page;mso-position-vertical-relative:paragraph;z-index:-1202752" type="#_x0000_t75" stroked="false">
            <v:imagedata r:id="rId216" o:title=""/>
          </v:shape>
        </w:pict>
      </w:r>
      <w:r>
        <w:rPr/>
        <w:pict>
          <v:shape style="position:absolute;margin-left:337.98999pt;margin-top:18.25367pt;width:.47998pt;height:.12pt;mso-position-horizontal-relative:page;mso-position-vertical-relative:paragraph;z-index:-1202728" type="#_x0000_t75" stroked="false">
            <v:imagedata r:id="rId216" o:title=""/>
          </v:shape>
        </w:pict>
      </w:r>
      <w:r>
        <w:rPr/>
        <w:pict>
          <v:group style="position:absolute;margin-left:75.863998pt;margin-top:34.333691pt;width:460.8pt;height:114.9pt;mso-position-horizontal-relative:page;mso-position-vertical-relative:paragraph;z-index:-1202704" coordorigin="1517,687" coordsize="9216,2298">
            <v:shape style="position:absolute;left:2940;top:687;width:1976;height:10" type="#_x0000_t75" stroked="false">
              <v:imagedata r:id="rId222" o:title=""/>
            </v:shape>
            <v:shape style="position:absolute;left:4911;top:687;width:1848;height:10" type="#_x0000_t75" stroked="false">
              <v:imagedata r:id="rId223" o:title=""/>
            </v:shape>
            <v:shape style="position:absolute;left:6755;top:687;width:1987;height:10" type="#_x0000_t75" stroked="false">
              <v:imagedata r:id="rId224" o:title=""/>
            </v:shape>
            <v:shape style="position:absolute;left:8737;top:687;width:1712;height:10" type="#_x0000_t75" stroked="false">
              <v:imagedata r:id="rId225" o:title=""/>
            </v:shape>
            <v:group style="position:absolute;left:4916;top:696;width:10;height:20" coordorigin="4916,696" coordsize="10,20">
              <v:shape style="position:absolute;left:4916;top:696;width:10;height:20" coordorigin="4916,696" coordsize="10,20" path="m4916,715l4926,715,4926,696,4916,696,4916,715xe" filled="true" fillcolor="#000000" stroked="false">
                <v:path arrowok="t"/>
                <v:fill type="solid"/>
              </v:shape>
            </v:group>
            <v:group style="position:absolute;left:4916;top:715;width:10;height:20" coordorigin="4916,715" coordsize="10,20">
              <v:shape style="position:absolute;left:4916;top:715;width:10;height:20" coordorigin="4916,715" coordsize="10,20" path="m4916,735l4926,735,4926,715,4916,715,4916,735xe" filled="true" fillcolor="#000000" stroked="false">
                <v:path arrowok="t"/>
                <v:fill type="solid"/>
              </v:shape>
            </v:group>
            <v:group style="position:absolute;left:4916;top:735;width:10;height:20" coordorigin="4916,735" coordsize="10,20">
              <v:shape style="position:absolute;left:4916;top:735;width:10;height:20" coordorigin="4916,735" coordsize="10,20" path="m4916,754l4926,754,4926,735,4916,735,4916,754xe" filled="true" fillcolor="#000000" stroked="false">
                <v:path arrowok="t"/>
                <v:fill type="solid"/>
              </v:shape>
            </v:group>
            <v:group style="position:absolute;left:4916;top:754;width:10;height:20" coordorigin="4916,754" coordsize="10,20">
              <v:shape style="position:absolute;left:4916;top:754;width:10;height:20" coordorigin="4916,754" coordsize="10,20" path="m4916,773l4926,773,4926,754,4916,754,4916,773xe" filled="true" fillcolor="#000000" stroked="false">
                <v:path arrowok="t"/>
                <v:fill type="solid"/>
              </v:shape>
            </v:group>
            <v:group style="position:absolute;left:4916;top:773;width:10;height:20" coordorigin="4916,773" coordsize="10,20">
              <v:shape style="position:absolute;left:4916;top:773;width:10;height:20" coordorigin="4916,773" coordsize="10,20" path="m4916,792l4926,792,4926,773,4916,773,4916,792xe" filled="true" fillcolor="#000000" stroked="false">
                <v:path arrowok="t"/>
                <v:fill type="solid"/>
              </v:shape>
            </v:group>
            <v:group style="position:absolute;left:4916;top:792;width:10;height:20" coordorigin="4916,792" coordsize="10,20">
              <v:shape style="position:absolute;left:4916;top:792;width:10;height:20" coordorigin="4916,792" coordsize="10,20" path="m4916,811l4926,811,4926,792,4916,792,4916,811xe" filled="true" fillcolor="#000000" stroked="false">
                <v:path arrowok="t"/>
                <v:fill type="solid"/>
              </v:shape>
            </v:group>
            <v:group style="position:absolute;left:4916;top:811;width:10;height:20" coordorigin="4916,811" coordsize="10,20">
              <v:shape style="position:absolute;left:4916;top:811;width:10;height:20" coordorigin="4916,811" coordsize="10,20" path="m4916,831l4926,831,4926,811,4916,811,4916,831xe" filled="true" fillcolor="#000000" stroked="false">
                <v:path arrowok="t"/>
                <v:fill type="solid"/>
              </v:shape>
            </v:group>
            <v:group style="position:absolute;left:4916;top:831;width:10;height:20" coordorigin="4916,831" coordsize="10,20">
              <v:shape style="position:absolute;left:4916;top:831;width:10;height:20" coordorigin="4916,831" coordsize="10,20" path="m4916,850l4926,850,4926,831,4916,831,4916,850xe" filled="true" fillcolor="#000000" stroked="false">
                <v:path arrowok="t"/>
                <v:fill type="solid"/>
              </v:shape>
            </v:group>
            <v:group style="position:absolute;left:4916;top:850;width:10;height:20" coordorigin="4916,850" coordsize="10,20">
              <v:shape style="position:absolute;left:4916;top:850;width:10;height:20" coordorigin="4916,850" coordsize="10,20" path="m4916,869l4926,869,4926,850,4916,850,4916,869xe" filled="true" fillcolor="#000000" stroked="false">
                <v:path arrowok="t"/>
                <v:fill type="solid"/>
              </v:shape>
            </v:group>
            <v:group style="position:absolute;left:4916;top:869;width:10;height:20" coordorigin="4916,869" coordsize="10,20">
              <v:shape style="position:absolute;left:4916;top:869;width:10;height:20" coordorigin="4916,869" coordsize="10,20" path="m4916,888l4926,888,4926,869,4916,869,4916,888xe" filled="true" fillcolor="#000000" stroked="false">
                <v:path arrowok="t"/>
                <v:fill type="solid"/>
              </v:shape>
            </v:group>
            <v:group style="position:absolute;left:4916;top:888;width:10;height:20" coordorigin="4916,888" coordsize="10,20">
              <v:shape style="position:absolute;left:4916;top:888;width:10;height:20" coordorigin="4916,888" coordsize="10,20" path="m4916,907l4926,907,4926,888,4916,888,4916,907xe" filled="true" fillcolor="#000000" stroked="false">
                <v:path arrowok="t"/>
                <v:fill type="solid"/>
              </v:shape>
            </v:group>
            <v:group style="position:absolute;left:4916;top:907;width:10;height:20" coordorigin="4916,907" coordsize="10,20">
              <v:shape style="position:absolute;left:4916;top:907;width:10;height:20" coordorigin="4916,907" coordsize="10,20" path="m4916,927l4926,927,4926,907,4916,907,4916,927xe" filled="true" fillcolor="#000000" stroked="false">
                <v:path arrowok="t"/>
                <v:fill type="solid"/>
              </v:shape>
            </v:group>
            <v:group style="position:absolute;left:4916;top:927;width:10;height:20" coordorigin="4916,927" coordsize="10,20">
              <v:shape style="position:absolute;left:4916;top:927;width:10;height:20" coordorigin="4916,927" coordsize="10,20" path="m4916,946l4926,946,4926,927,4916,927,4916,946xe" filled="true" fillcolor="#000000" stroked="false">
                <v:path arrowok="t"/>
                <v:fill type="solid"/>
              </v:shape>
            </v:group>
            <v:group style="position:absolute;left:4916;top:946;width:10;height:20" coordorigin="4916,946" coordsize="10,20">
              <v:shape style="position:absolute;left:4916;top:946;width:10;height:20" coordorigin="4916,946" coordsize="10,20" path="m4916,965l4926,965,4926,946,4916,946,4916,965xe" filled="true" fillcolor="#000000" stroked="false">
                <v:path arrowok="t"/>
                <v:fill type="solid"/>
              </v:shape>
            </v:group>
            <v:group style="position:absolute;left:4916;top:965;width:10;height:20" coordorigin="4916,965" coordsize="10,20">
              <v:shape style="position:absolute;left:4916;top:965;width:10;height:20" coordorigin="4916,965" coordsize="10,20" path="m4916,984l4926,984,4926,965,4916,965,4916,984xe" filled="true" fillcolor="#000000" stroked="false">
                <v:path arrowok="t"/>
                <v:fill type="solid"/>
              </v:shape>
            </v:group>
            <v:group style="position:absolute;left:4916;top:984;width:10;height:20" coordorigin="4916,984" coordsize="10,20">
              <v:shape style="position:absolute;left:4916;top:984;width:10;height:20" coordorigin="4916,984" coordsize="10,20" path="m4916,1003l4926,1003,4926,984,4916,984,4916,1003xe" filled="true" fillcolor="#000000" stroked="false">
                <v:path arrowok="t"/>
                <v:fill type="solid"/>
              </v:shape>
            </v:group>
            <v:group style="position:absolute;left:4916;top:1009;width:10;height:2" coordorigin="4916,1009" coordsize="10,2">
              <v:shape style="position:absolute;left:4916;top:1009;width:10;height:2" coordorigin="4916,1009" coordsize="10,0" path="m4916,1009l4926,1009e" filled="false" stroked="true" strokeweight=".60004pt" strokecolor="#000000">
                <v:path arrowok="t"/>
              </v:shape>
              <v:shape style="position:absolute;left:2940;top:1015;width:1976;height:10" type="#_x0000_t75" stroked="false">
                <v:imagedata r:id="rId222" o:title=""/>
              </v:shape>
              <v:shape style="position:absolute;left:4911;top:1015;width:996;height:10" type="#_x0000_t75" stroked="false">
                <v:imagedata r:id="rId226" o:title=""/>
              </v:shape>
              <v:shape style="position:absolute;left:5903;top:1015;width:2840;height:10" type="#_x0000_t75" stroked="false">
                <v:imagedata r:id="rId227" o:title=""/>
              </v:shape>
              <v:shape style="position:absolute;left:8737;top:1015;width:999;height:10" type="#_x0000_t75" stroked="false">
                <v:imagedata r:id="rId228" o:title=""/>
              </v:shape>
              <v:shape style="position:absolute;left:9732;top:1015;width:1001;height:10" type="#_x0000_t75" stroked="false">
                <v:imagedata r:id="rId229" o:title=""/>
              </v:shape>
            </v:group>
            <v:group style="position:absolute;left:4916;top:1025;width:10;height:20" coordorigin="4916,1025" coordsize="10,20">
              <v:shape style="position:absolute;left:4916;top:1025;width:10;height:20" coordorigin="4916,1025" coordsize="10,20" path="m4916,1044l4926,1044,4926,1025,4916,1025,4916,1044xe" filled="true" fillcolor="#000000" stroked="false">
                <v:path arrowok="t"/>
                <v:fill type="solid"/>
              </v:shape>
            </v:group>
            <v:group style="position:absolute;left:4916;top:1044;width:10;height:20" coordorigin="4916,1044" coordsize="10,20">
              <v:shape style="position:absolute;left:4916;top:1044;width:10;height:20" coordorigin="4916,1044" coordsize="10,20" path="m4916,1063l4926,1063,4926,1044,4916,1044,4916,1063xe" filled="true" fillcolor="#000000" stroked="false">
                <v:path arrowok="t"/>
                <v:fill type="solid"/>
              </v:shape>
            </v:group>
            <v:group style="position:absolute;left:4916;top:1063;width:10;height:20" coordorigin="4916,1063" coordsize="10,20">
              <v:shape style="position:absolute;left:4916;top:1063;width:10;height:20" coordorigin="4916,1063" coordsize="10,20" path="m4916,1083l4926,1083,4926,1063,4916,1063,4916,1083xe" filled="true" fillcolor="#000000" stroked="false">
                <v:path arrowok="t"/>
                <v:fill type="solid"/>
              </v:shape>
            </v:group>
            <v:group style="position:absolute;left:4916;top:1083;width:10;height:20" coordorigin="4916,1083" coordsize="10,20">
              <v:shape style="position:absolute;left:4916;top:1083;width:10;height:20" coordorigin="4916,1083" coordsize="10,20" path="m4916,1102l4926,1102,4926,1083,4916,1083,4916,1102xe" filled="true" fillcolor="#000000" stroked="false">
                <v:path arrowok="t"/>
                <v:fill type="solid"/>
              </v:shape>
            </v:group>
            <v:group style="position:absolute;left:4916;top:1102;width:10;height:20" coordorigin="4916,1102" coordsize="10,20">
              <v:shape style="position:absolute;left:4916;top:1102;width:10;height:20" coordorigin="4916,1102" coordsize="10,20" path="m4916,1121l4926,1121,4926,1102,4916,1102,4916,1121xe" filled="true" fillcolor="#000000" stroked="false">
                <v:path arrowok="t"/>
                <v:fill type="solid"/>
              </v:shape>
            </v:group>
            <v:group style="position:absolute;left:4916;top:1121;width:10;height:20" coordorigin="4916,1121" coordsize="10,20">
              <v:shape style="position:absolute;left:4916;top:1121;width:10;height:20" coordorigin="4916,1121" coordsize="10,20" path="m4916,1140l4926,1140,4926,1121,4916,1121,4916,1140xe" filled="true" fillcolor="#000000" stroked="false">
                <v:path arrowok="t"/>
                <v:fill type="solid"/>
              </v:shape>
            </v:group>
            <v:group style="position:absolute;left:4916;top:1140;width:10;height:20" coordorigin="4916,1140" coordsize="10,20">
              <v:shape style="position:absolute;left:4916;top:1140;width:10;height:20" coordorigin="4916,1140" coordsize="10,20" path="m4916,1159l4926,1159,4926,1140,4916,1140,4916,1159xe" filled="true" fillcolor="#000000" stroked="false">
                <v:path arrowok="t"/>
                <v:fill type="solid"/>
              </v:shape>
            </v:group>
            <v:group style="position:absolute;left:4916;top:1159;width:10;height:20" coordorigin="4916,1159" coordsize="10,20">
              <v:shape style="position:absolute;left:4916;top:1159;width:10;height:20" coordorigin="4916,1159" coordsize="10,20" path="m4916,1179l4926,1179,4926,1159,4916,1159,4916,1179xe" filled="true" fillcolor="#000000" stroked="false">
                <v:path arrowok="t"/>
                <v:fill type="solid"/>
              </v:shape>
            </v:group>
            <v:group style="position:absolute;left:4916;top:1179;width:10;height:20" coordorigin="4916,1179" coordsize="10,20">
              <v:shape style="position:absolute;left:4916;top:1179;width:10;height:20" coordorigin="4916,1179" coordsize="10,20" path="m4916,1198l4926,1198,4926,1179,4916,1179,4916,1198xe" filled="true" fillcolor="#000000" stroked="false">
                <v:path arrowok="t"/>
                <v:fill type="solid"/>
              </v:shape>
            </v:group>
            <v:group style="position:absolute;left:4916;top:1198;width:10;height:20" coordorigin="4916,1198" coordsize="10,20">
              <v:shape style="position:absolute;left:4916;top:1198;width:10;height:20" coordorigin="4916,1198" coordsize="10,20" path="m4916,1217l4926,1217,4926,1198,4916,1198,4916,1217xe" filled="true" fillcolor="#000000" stroked="false">
                <v:path arrowok="t"/>
                <v:fill type="solid"/>
              </v:shape>
            </v:group>
            <v:group style="position:absolute;left:4916;top:1217;width:10;height:20" coordorigin="4916,1217" coordsize="10,20">
              <v:shape style="position:absolute;left:4916;top:1217;width:10;height:20" coordorigin="4916,1217" coordsize="10,20" path="m4916,1236l4926,1236,4926,1217,4916,1217,4916,1236xe" filled="true" fillcolor="#000000" stroked="false">
                <v:path arrowok="t"/>
                <v:fill type="solid"/>
              </v:shape>
            </v:group>
            <v:group style="position:absolute;left:4916;top:1236;width:10;height:20" coordorigin="4916,1236" coordsize="10,20">
              <v:shape style="position:absolute;left:4916;top:1236;width:10;height:20" coordorigin="4916,1236" coordsize="10,20" path="m4916,1255l4926,1255,4926,1236,4916,1236,4916,1255xe" filled="true" fillcolor="#000000" stroked="false">
                <v:path arrowok="t"/>
                <v:fill type="solid"/>
              </v:shape>
            </v:group>
            <v:group style="position:absolute;left:4916;top:1255;width:10;height:20" coordorigin="4916,1255" coordsize="10,20">
              <v:shape style="position:absolute;left:4916;top:1255;width:10;height:20" coordorigin="4916,1255" coordsize="10,20" path="m4916,1275l4926,1275,4926,1255,4916,1255,4916,1275xe" filled="true" fillcolor="#000000" stroked="false">
                <v:path arrowok="t"/>
                <v:fill type="solid"/>
              </v:shape>
            </v:group>
            <v:group style="position:absolute;left:4916;top:1275;width:10;height:20" coordorigin="4916,1275" coordsize="10,20">
              <v:shape style="position:absolute;left:4916;top:1275;width:10;height:20" coordorigin="4916,1275" coordsize="10,20" path="m4916,1294l4926,1294,4926,1275,4916,1275,4916,1294xe" filled="true" fillcolor="#000000" stroked="false">
                <v:path arrowok="t"/>
                <v:fill type="solid"/>
              </v:shape>
            </v:group>
            <v:group style="position:absolute;left:4916;top:1294;width:10;height:20" coordorigin="4916,1294" coordsize="10,20">
              <v:shape style="position:absolute;left:4916;top:1294;width:10;height:20" coordorigin="4916,1294" coordsize="10,20" path="m4916,1313l4926,1313,4926,1294,4916,1294,4916,1313xe" filled="true" fillcolor="#000000" stroked="false">
                <v:path arrowok="t"/>
                <v:fill type="solid"/>
              </v:shape>
            </v:group>
            <v:group style="position:absolute;left:4916;top:1313;width:10;height:20" coordorigin="4916,1313" coordsize="10,20">
              <v:shape style="position:absolute;left:4916;top:1313;width:10;height:20" coordorigin="4916,1313" coordsize="10,20" path="m4916,1332l4926,1332,4926,1313,4916,1313,4916,1332xe" filled="true" fillcolor="#000000" stroked="false">
                <v:path arrowok="t"/>
                <v:fill type="solid"/>
              </v:shape>
            </v:group>
            <v:group style="position:absolute;left:4916;top:1339;width:10;height:2" coordorigin="4916,1339" coordsize="10,2">
              <v:shape style="position:absolute;left:4916;top:1339;width:10;height:2" coordorigin="4916,1339" coordsize="10,0" path="m4916,1339l4926,1339e" filled="false" stroked="true" strokeweight=".72003pt" strokecolor="#000000">
                <v:path arrowok="t"/>
              </v:shape>
              <v:shape style="position:absolute;left:1517;top:1255;width:1433;height:101" type="#_x0000_t75" stroked="false">
                <v:imagedata r:id="rId230" o:title=""/>
              </v:shape>
              <v:shape style="position:absolute;left:2926;top:1347;width:1990;height:10" type="#_x0000_t75" stroked="false">
                <v:imagedata r:id="rId231" o:title=""/>
              </v:shape>
              <v:shape style="position:absolute;left:4911;top:1347;width:996;height:10" type="#_x0000_t75" stroked="false">
                <v:imagedata r:id="rId226" o:title=""/>
              </v:shape>
              <v:shape style="position:absolute;left:5903;top:1347;width:2840;height:10" type="#_x0000_t75" stroked="false">
                <v:imagedata r:id="rId227" o:title=""/>
              </v:shape>
              <v:shape style="position:absolute;left:8737;top:1347;width:999;height:10" type="#_x0000_t75" stroked="false">
                <v:imagedata r:id="rId232" o:title=""/>
              </v:shape>
              <v:shape style="position:absolute;left:9732;top:1347;width:1001;height:10" type="#_x0000_t75" stroked="false">
                <v:imagedata r:id="rId233" o:title=""/>
              </v:shape>
            </v:group>
            <v:group style="position:absolute;left:4916;top:1356;width:10;height:20" coordorigin="4916,1356" coordsize="10,20">
              <v:shape style="position:absolute;left:4916;top:1356;width:10;height:20" coordorigin="4916,1356" coordsize="10,20" path="m4916,1375l4926,1375,4926,1356,4916,1356,4916,1375xe" filled="true" fillcolor="#000000" stroked="false">
                <v:path arrowok="t"/>
                <v:fill type="solid"/>
              </v:shape>
            </v:group>
            <v:group style="position:absolute;left:4916;top:1375;width:10;height:20" coordorigin="4916,1375" coordsize="10,20">
              <v:shape style="position:absolute;left:4916;top:1375;width:10;height:20" coordorigin="4916,1375" coordsize="10,20" path="m4916,1395l4926,1395,4926,1375,4916,1375,4916,1395xe" filled="true" fillcolor="#000000" stroked="false">
                <v:path arrowok="t"/>
                <v:fill type="solid"/>
              </v:shape>
            </v:group>
            <v:group style="position:absolute;left:4916;top:1395;width:10;height:20" coordorigin="4916,1395" coordsize="10,20">
              <v:shape style="position:absolute;left:4916;top:1395;width:10;height:20" coordorigin="4916,1395" coordsize="10,20" path="m4916,1414l4926,1414,4926,1395,4916,1395,4916,1414xe" filled="true" fillcolor="#000000" stroked="false">
                <v:path arrowok="t"/>
                <v:fill type="solid"/>
              </v:shape>
            </v:group>
            <v:group style="position:absolute;left:4916;top:1414;width:10;height:20" coordorigin="4916,1414" coordsize="10,20">
              <v:shape style="position:absolute;left:4916;top:1414;width:10;height:20" coordorigin="4916,1414" coordsize="10,20" path="m4916,1433l4926,1433,4926,1414,4916,1414,4916,1433xe" filled="true" fillcolor="#000000" stroked="false">
                <v:path arrowok="t"/>
                <v:fill type="solid"/>
              </v:shape>
            </v:group>
            <v:group style="position:absolute;left:4916;top:1433;width:10;height:20" coordorigin="4916,1433" coordsize="10,20">
              <v:shape style="position:absolute;left:4916;top:1433;width:10;height:20" coordorigin="4916,1433" coordsize="10,20" path="m4916,1452l4926,1452,4926,1433,4916,1433,4916,1452xe" filled="true" fillcolor="#000000" stroked="false">
                <v:path arrowok="t"/>
                <v:fill type="solid"/>
              </v:shape>
            </v:group>
            <v:group style="position:absolute;left:4916;top:1452;width:10;height:20" coordorigin="4916,1452" coordsize="10,20">
              <v:shape style="position:absolute;left:4916;top:1452;width:10;height:20" coordorigin="4916,1452" coordsize="10,20" path="m4916,1471l4926,1471,4926,1452,4916,1452,4916,1471xe" filled="true" fillcolor="#000000" stroked="false">
                <v:path arrowok="t"/>
                <v:fill type="solid"/>
              </v:shape>
            </v:group>
            <v:group style="position:absolute;left:4916;top:1471;width:10;height:20" coordorigin="4916,1471" coordsize="10,20">
              <v:shape style="position:absolute;left:4916;top:1471;width:10;height:20" coordorigin="4916,1471" coordsize="10,20" path="m4916,1491l4926,1491,4926,1471,4916,1471,4916,1491xe" filled="true" fillcolor="#000000" stroked="false">
                <v:path arrowok="t"/>
                <v:fill type="solid"/>
              </v:shape>
            </v:group>
            <v:group style="position:absolute;left:4916;top:1491;width:10;height:20" coordorigin="4916,1491" coordsize="10,20">
              <v:shape style="position:absolute;left:4916;top:1491;width:10;height:20" coordorigin="4916,1491" coordsize="10,20" path="m4916,1510l4926,1510,4926,1491,4916,1491,4916,1510xe" filled="true" fillcolor="#000000" stroked="false">
                <v:path arrowok="t"/>
                <v:fill type="solid"/>
              </v:shape>
            </v:group>
            <v:group style="position:absolute;left:4916;top:1510;width:10;height:20" coordorigin="4916,1510" coordsize="10,20">
              <v:shape style="position:absolute;left:4916;top:1510;width:10;height:20" coordorigin="4916,1510" coordsize="10,20" path="m4916,1530l4926,1530,4926,1510,4916,1510,4916,1530xe" filled="true" fillcolor="#000000" stroked="false">
                <v:path arrowok="t"/>
                <v:fill type="solid"/>
              </v:shape>
            </v:group>
            <v:group style="position:absolute;left:4916;top:1530;width:10;height:20" coordorigin="4916,1530" coordsize="10,20">
              <v:shape style="position:absolute;left:4916;top:1530;width:10;height:20" coordorigin="4916,1530" coordsize="10,20" path="m4916,1549l4926,1549,4926,1530,4916,1530,4916,1549xe" filled="true" fillcolor="#000000" stroked="false">
                <v:path arrowok="t"/>
                <v:fill type="solid"/>
              </v:shape>
            </v:group>
            <v:group style="position:absolute;left:4916;top:1549;width:10;height:20" coordorigin="4916,1549" coordsize="10,20">
              <v:shape style="position:absolute;left:4916;top:1549;width:10;height:20" coordorigin="4916,1549" coordsize="10,20" path="m4916,1568l4926,1568,4926,1549,4916,1549,4916,1568xe" filled="true" fillcolor="#000000" stroked="false">
                <v:path arrowok="t"/>
                <v:fill type="solid"/>
              </v:shape>
            </v:group>
            <v:group style="position:absolute;left:4916;top:1568;width:10;height:20" coordorigin="4916,1568" coordsize="10,20">
              <v:shape style="position:absolute;left:4916;top:1568;width:10;height:20" coordorigin="4916,1568" coordsize="10,20" path="m4916,1587l4926,1587,4926,1568,4916,1568,4916,1587xe" filled="true" fillcolor="#000000" stroked="false">
                <v:path arrowok="t"/>
                <v:fill type="solid"/>
              </v:shape>
            </v:group>
            <v:group style="position:absolute;left:4916;top:1587;width:10;height:20" coordorigin="4916,1587" coordsize="10,20">
              <v:shape style="position:absolute;left:4916;top:1587;width:10;height:20" coordorigin="4916,1587" coordsize="10,20" path="m4916,1606l4926,1606,4926,1587,4916,1587,4916,1606xe" filled="true" fillcolor="#000000" stroked="false">
                <v:path arrowok="t"/>
                <v:fill type="solid"/>
              </v:shape>
            </v:group>
            <v:group style="position:absolute;left:4916;top:1606;width:10;height:20" coordorigin="4916,1606" coordsize="10,20">
              <v:shape style="position:absolute;left:4916;top:1606;width:10;height:20" coordorigin="4916,1606" coordsize="10,20" path="m4916,1626l4926,1626,4926,1606,4916,1606,4916,1626xe" filled="true" fillcolor="#000000" stroked="false">
                <v:path arrowok="t"/>
                <v:fill type="solid"/>
              </v:shape>
            </v:group>
            <v:group style="position:absolute;left:4916;top:1626;width:10;height:20" coordorigin="4916,1626" coordsize="10,20">
              <v:shape style="position:absolute;left:4916;top:1626;width:10;height:20" coordorigin="4916,1626" coordsize="10,20" path="m4916,1645l4926,1645,4926,1626,4916,1626,4916,1645xe" filled="true" fillcolor="#000000" stroked="false">
                <v:path arrowok="t"/>
                <v:fill type="solid"/>
              </v:shape>
            </v:group>
            <v:group style="position:absolute;left:4916;top:1645;width:10;height:20" coordorigin="4916,1645" coordsize="10,20">
              <v:shape style="position:absolute;left:4916;top:1645;width:10;height:20" coordorigin="4916,1645" coordsize="10,20" path="m4916,1664l4926,1664,4926,1645,4916,1645,4916,1664xe" filled="true" fillcolor="#000000" stroked="false">
                <v:path arrowok="t"/>
                <v:fill type="solid"/>
              </v:shape>
            </v:group>
            <v:group style="position:absolute;left:4916;top:1670;width:10;height:2" coordorigin="4916,1670" coordsize="10,2">
              <v:shape style="position:absolute;left:4916;top:1670;width:10;height:2" coordorigin="4916,1670" coordsize="10,0" path="m4916,1670l4926,1670e" filled="false" stroked="true" strokeweight=".599980pt" strokecolor="#000000">
                <v:path arrowok="t"/>
              </v:shape>
              <v:shape style="position:absolute;left:1517;top:1676;width:1414;height:10" type="#_x0000_t75" stroked="false">
                <v:imagedata r:id="rId234" o:title=""/>
              </v:shape>
              <v:shape style="position:absolute;left:2926;top:1676;width:1990;height:10" type="#_x0000_t75" stroked="false">
                <v:imagedata r:id="rId231" o:title=""/>
              </v:shape>
              <v:shape style="position:absolute;left:4911;top:1676;width:996;height:10" type="#_x0000_t75" stroked="false">
                <v:imagedata r:id="rId226" o:title=""/>
              </v:shape>
              <v:shape style="position:absolute;left:5903;top:1676;width:2840;height:10" type="#_x0000_t75" stroked="false">
                <v:imagedata r:id="rId227" o:title=""/>
              </v:shape>
              <v:shape style="position:absolute;left:8737;top:1676;width:999;height:10" type="#_x0000_t75" stroked="false">
                <v:imagedata r:id="rId235" o:title=""/>
              </v:shape>
              <v:shape style="position:absolute;left:9732;top:1676;width:859;height:10" type="#_x0000_t75" stroked="false">
                <v:imagedata r:id="rId236" o:title=""/>
              </v:shape>
            </v:group>
            <v:group style="position:absolute;left:4916;top:1686;width:10;height:20" coordorigin="4916,1686" coordsize="10,20">
              <v:shape style="position:absolute;left:4916;top:1686;width:10;height:20" coordorigin="4916,1686" coordsize="10,20" path="m4916,1705l4926,1705,4926,1686,4916,1686,4916,1705xe" filled="true" fillcolor="#000000" stroked="false">
                <v:path arrowok="t"/>
                <v:fill type="solid"/>
              </v:shape>
            </v:group>
            <v:group style="position:absolute;left:4916;top:1705;width:10;height:20" coordorigin="4916,1705" coordsize="10,20">
              <v:shape style="position:absolute;left:4916;top:1705;width:10;height:20" coordorigin="4916,1705" coordsize="10,20" path="m4916,1724l4926,1724,4926,1705,4916,1705,4916,1724xe" filled="true" fillcolor="#000000" stroked="false">
                <v:path arrowok="t"/>
                <v:fill type="solid"/>
              </v:shape>
            </v:group>
            <v:group style="position:absolute;left:4916;top:1724;width:10;height:20" coordorigin="4916,1724" coordsize="10,20">
              <v:shape style="position:absolute;left:4916;top:1724;width:10;height:20" coordorigin="4916,1724" coordsize="10,20" path="m4916,1743l4926,1743,4926,1724,4916,1724,4916,1743xe" filled="true" fillcolor="#000000" stroked="false">
                <v:path arrowok="t"/>
                <v:fill type="solid"/>
              </v:shape>
            </v:group>
            <v:group style="position:absolute;left:4916;top:1743;width:10;height:20" coordorigin="4916,1743" coordsize="10,20">
              <v:shape style="position:absolute;left:4916;top:1743;width:10;height:20" coordorigin="4916,1743" coordsize="10,20" path="m4916,1762l4926,1762,4926,1743,4916,1743,4916,1762xe" filled="true" fillcolor="#000000" stroked="false">
                <v:path arrowok="t"/>
                <v:fill type="solid"/>
              </v:shape>
            </v:group>
            <v:group style="position:absolute;left:4916;top:1762;width:10;height:20" coordorigin="4916,1762" coordsize="10,20">
              <v:shape style="position:absolute;left:4916;top:1762;width:10;height:20" coordorigin="4916,1762" coordsize="10,20" path="m4916,1782l4926,1782,4926,1762,4916,1762,4916,1782xe" filled="true" fillcolor="#000000" stroked="false">
                <v:path arrowok="t"/>
                <v:fill type="solid"/>
              </v:shape>
            </v:group>
            <v:group style="position:absolute;left:4916;top:1782;width:10;height:20" coordorigin="4916,1782" coordsize="10,20">
              <v:shape style="position:absolute;left:4916;top:1782;width:10;height:20" coordorigin="4916,1782" coordsize="10,20" path="m4916,1801l4926,1801,4926,1782,4916,1782,4916,1801xe" filled="true" fillcolor="#000000" stroked="false">
                <v:path arrowok="t"/>
                <v:fill type="solid"/>
              </v:shape>
            </v:group>
            <v:group style="position:absolute;left:4916;top:1801;width:10;height:20" coordorigin="4916,1801" coordsize="10,20">
              <v:shape style="position:absolute;left:4916;top:1801;width:10;height:20" coordorigin="4916,1801" coordsize="10,20" path="m4916,1820l4926,1820,4926,1801,4916,1801,4916,1820xe" filled="true" fillcolor="#000000" stroked="false">
                <v:path arrowok="t"/>
                <v:fill type="solid"/>
              </v:shape>
            </v:group>
            <v:group style="position:absolute;left:4916;top:1820;width:10;height:20" coordorigin="4916,1820" coordsize="10,20">
              <v:shape style="position:absolute;left:4916;top:1820;width:10;height:20" coordorigin="4916,1820" coordsize="10,20" path="m4916,1839l4926,1839,4926,1820,4916,1820,4916,1839xe" filled="true" fillcolor="#000000" stroked="false">
                <v:path arrowok="t"/>
                <v:fill type="solid"/>
              </v:shape>
            </v:group>
            <v:group style="position:absolute;left:4916;top:1839;width:10;height:20" coordorigin="4916,1839" coordsize="10,20">
              <v:shape style="position:absolute;left:4916;top:1839;width:10;height:20" coordorigin="4916,1839" coordsize="10,20" path="m4916,1858l4926,1858,4926,1839,4916,1839,4916,1858xe" filled="true" fillcolor="#000000" stroked="false">
                <v:path arrowok="t"/>
                <v:fill type="solid"/>
              </v:shape>
            </v:group>
            <v:group style="position:absolute;left:4916;top:1858;width:10;height:20" coordorigin="4916,1858" coordsize="10,20">
              <v:shape style="position:absolute;left:4916;top:1858;width:10;height:20" coordorigin="4916,1858" coordsize="10,20" path="m4916,1878l4926,1878,4926,1858,4916,1858,4916,1878xe" filled="true" fillcolor="#000000" stroked="false">
                <v:path arrowok="t"/>
                <v:fill type="solid"/>
              </v:shape>
            </v:group>
            <v:group style="position:absolute;left:4916;top:1878;width:10;height:20" coordorigin="4916,1878" coordsize="10,20">
              <v:shape style="position:absolute;left:4916;top:1878;width:10;height:20" coordorigin="4916,1878" coordsize="10,20" path="m4916,1897l4926,1897,4926,1878,4916,1878,4916,1897xe" filled="true" fillcolor="#000000" stroked="false">
                <v:path arrowok="t"/>
                <v:fill type="solid"/>
              </v:shape>
            </v:group>
            <v:group style="position:absolute;left:4916;top:1897;width:10;height:20" coordorigin="4916,1897" coordsize="10,20">
              <v:shape style="position:absolute;left:4916;top:1897;width:10;height:20" coordorigin="4916,1897" coordsize="10,20" path="m4916,1916l4926,1916,4926,1897,4916,1897,4916,1916xe" filled="true" fillcolor="#000000" stroked="false">
                <v:path arrowok="t"/>
                <v:fill type="solid"/>
              </v:shape>
            </v:group>
            <v:group style="position:absolute;left:4916;top:1916;width:10;height:20" coordorigin="4916,1916" coordsize="10,20">
              <v:shape style="position:absolute;left:4916;top:1916;width:10;height:20" coordorigin="4916,1916" coordsize="10,20" path="m4916,1935l4926,1935,4926,1916,4916,1916,4916,1935xe" filled="true" fillcolor="#000000" stroked="false">
                <v:path arrowok="t"/>
                <v:fill type="solid"/>
              </v:shape>
            </v:group>
            <v:group style="position:absolute;left:4916;top:1935;width:10;height:20" coordorigin="4916,1935" coordsize="10,20">
              <v:shape style="position:absolute;left:4916;top:1935;width:10;height:20" coordorigin="4916,1935" coordsize="10,20" path="m4916,1954l4926,1954,4926,1935,4916,1935,4916,1954xe" filled="true" fillcolor="#000000" stroked="false">
                <v:path arrowok="t"/>
                <v:fill type="solid"/>
              </v:shape>
            </v:group>
            <v:group style="position:absolute;left:4916;top:1954;width:10;height:20" coordorigin="4916,1954" coordsize="10,20">
              <v:shape style="position:absolute;left:4916;top:1954;width:10;height:20" coordorigin="4916,1954" coordsize="10,20" path="m4916,1974l4926,1974,4926,1954,4916,1954,4916,1974xe" filled="true" fillcolor="#000000" stroked="false">
                <v:path arrowok="t"/>
                <v:fill type="solid"/>
              </v:shape>
            </v:group>
            <v:group style="position:absolute;left:4916;top:1974;width:10;height:20" coordorigin="4916,1974" coordsize="10,20">
              <v:shape style="position:absolute;left:4916;top:1974;width:10;height:20" coordorigin="4916,1974" coordsize="10,20" path="m4916,1993l4926,1993,4926,1974,4916,1974,4916,1993xe" filled="true" fillcolor="#000000" stroked="false">
                <v:path arrowok="t"/>
                <v:fill type="solid"/>
              </v:shape>
            </v:group>
            <v:group style="position:absolute;left:4916;top:2000;width:10;height:2" coordorigin="4916,2000" coordsize="10,2">
              <v:shape style="position:absolute;left:4916;top:2000;width:10;height:2" coordorigin="4916,2000" coordsize="10,0" path="m4916,2000l4926,2000e" filled="false" stroked="true" strokeweight=".71997pt" strokecolor="#000000">
                <v:path arrowok="t"/>
              </v:shape>
              <v:shape style="position:absolute;left:1517;top:1916;width:1433;height:101" type="#_x0000_t75" stroked="false">
                <v:imagedata r:id="rId237" o:title=""/>
              </v:shape>
              <v:shape style="position:absolute;left:2926;top:2007;width:1990;height:10" type="#_x0000_t75" stroked="false">
                <v:imagedata r:id="rId238" o:title=""/>
              </v:shape>
              <v:shape style="position:absolute;left:4911;top:2007;width:996;height:10" type="#_x0000_t75" stroked="false">
                <v:imagedata r:id="rId239" o:title=""/>
              </v:shape>
              <v:shape style="position:absolute;left:5903;top:2007;width:2840;height:10" type="#_x0000_t75" stroked="false">
                <v:imagedata r:id="rId240" o:title=""/>
              </v:shape>
              <v:shape style="position:absolute;left:8737;top:2007;width:999;height:10" type="#_x0000_t75" stroked="false">
                <v:imagedata r:id="rId241" o:title=""/>
              </v:shape>
              <v:shape style="position:absolute;left:9732;top:2007;width:859;height:10" type="#_x0000_t75" stroked="false">
                <v:imagedata r:id="rId242" o:title=""/>
              </v:shape>
            </v:group>
            <v:group style="position:absolute;left:4916;top:2017;width:10;height:20" coordorigin="4916,2017" coordsize="10,20">
              <v:shape style="position:absolute;left:4916;top:2017;width:10;height:20" coordorigin="4916,2017" coordsize="10,20" path="m4916,2036l4926,2036,4926,2017,4916,2017,4916,2036xe" filled="true" fillcolor="#000000" stroked="false">
                <v:path arrowok="t"/>
                <v:fill type="solid"/>
              </v:shape>
            </v:group>
            <v:group style="position:absolute;left:4916;top:2036;width:10;height:20" coordorigin="4916,2036" coordsize="10,20">
              <v:shape style="position:absolute;left:4916;top:2036;width:10;height:20" coordorigin="4916,2036" coordsize="10,20" path="m4916,2055l4926,2055,4926,2036,4916,2036,4916,2055xe" filled="true" fillcolor="#000000" stroked="false">
                <v:path arrowok="t"/>
                <v:fill type="solid"/>
              </v:shape>
            </v:group>
            <v:group style="position:absolute;left:4916;top:2055;width:10;height:20" coordorigin="4916,2055" coordsize="10,20">
              <v:shape style="position:absolute;left:4916;top:2055;width:10;height:20" coordorigin="4916,2055" coordsize="10,20" path="m4916,2074l4926,2074,4926,2055,4916,2055,4916,2074xe" filled="true" fillcolor="#000000" stroked="false">
                <v:path arrowok="t"/>
                <v:fill type="solid"/>
              </v:shape>
            </v:group>
            <v:group style="position:absolute;left:4916;top:2074;width:10;height:20" coordorigin="4916,2074" coordsize="10,20">
              <v:shape style="position:absolute;left:4916;top:2074;width:10;height:20" coordorigin="4916,2074" coordsize="10,20" path="m4916,2094l4926,2094,4926,2074,4916,2074,4916,2094xe" filled="true" fillcolor="#000000" stroked="false">
                <v:path arrowok="t"/>
                <v:fill type="solid"/>
              </v:shape>
            </v:group>
            <v:group style="position:absolute;left:4916;top:2094;width:10;height:20" coordorigin="4916,2094" coordsize="10,20">
              <v:shape style="position:absolute;left:4916;top:2094;width:10;height:20" coordorigin="4916,2094" coordsize="10,20" path="m4916,2113l4926,2113,4926,2094,4916,2094,4916,2113xe" filled="true" fillcolor="#000000" stroked="false">
                <v:path arrowok="t"/>
                <v:fill type="solid"/>
              </v:shape>
            </v:group>
            <v:group style="position:absolute;left:4916;top:2113;width:10;height:20" coordorigin="4916,2113" coordsize="10,20">
              <v:shape style="position:absolute;left:4916;top:2113;width:10;height:20" coordorigin="4916,2113" coordsize="10,20" path="m4916,2132l4926,2132,4926,2113,4916,2113,4916,2132xe" filled="true" fillcolor="#000000" stroked="false">
                <v:path arrowok="t"/>
                <v:fill type="solid"/>
              </v:shape>
            </v:group>
            <v:group style="position:absolute;left:4916;top:2132;width:10;height:20" coordorigin="4916,2132" coordsize="10,20">
              <v:shape style="position:absolute;left:4916;top:2132;width:10;height:20" coordorigin="4916,2132" coordsize="10,20" path="m4916,2151l4926,2151,4926,2132,4916,2132,4916,2151xe" filled="true" fillcolor="#000000" stroked="false">
                <v:path arrowok="t"/>
                <v:fill type="solid"/>
              </v:shape>
            </v:group>
            <v:group style="position:absolute;left:4916;top:2151;width:10;height:20" coordorigin="4916,2151" coordsize="10,20">
              <v:shape style="position:absolute;left:4916;top:2151;width:10;height:20" coordorigin="4916,2151" coordsize="10,20" path="m4916,2170l4926,2170,4926,2151,4916,2151,4916,2170xe" filled="true" fillcolor="#000000" stroked="false">
                <v:path arrowok="t"/>
                <v:fill type="solid"/>
              </v:shape>
            </v:group>
            <v:group style="position:absolute;left:4916;top:2170;width:10;height:20" coordorigin="4916,2170" coordsize="10,20">
              <v:shape style="position:absolute;left:4916;top:2170;width:10;height:20" coordorigin="4916,2170" coordsize="10,20" path="m4916,2190l4926,2190,4926,2170,4916,2170,4916,2190xe" filled="true" fillcolor="#000000" stroked="false">
                <v:path arrowok="t"/>
                <v:fill type="solid"/>
              </v:shape>
            </v:group>
            <v:group style="position:absolute;left:4916;top:2190;width:10;height:20" coordorigin="4916,2190" coordsize="10,20">
              <v:shape style="position:absolute;left:4916;top:2190;width:10;height:20" coordorigin="4916,2190" coordsize="10,20" path="m4916,2209l4926,2209,4926,2190,4916,2190,4916,2209xe" filled="true" fillcolor="#000000" stroked="false">
                <v:path arrowok="t"/>
                <v:fill type="solid"/>
              </v:shape>
            </v:group>
            <v:group style="position:absolute;left:4916;top:2209;width:10;height:20" coordorigin="4916,2209" coordsize="10,20">
              <v:shape style="position:absolute;left:4916;top:2209;width:10;height:20" coordorigin="4916,2209" coordsize="10,20" path="m4916,2228l4926,2228,4926,2209,4916,2209,4916,2228xe" filled="true" fillcolor="#000000" stroked="false">
                <v:path arrowok="t"/>
                <v:fill type="solid"/>
              </v:shape>
            </v:group>
            <v:group style="position:absolute;left:4916;top:2228;width:10;height:20" coordorigin="4916,2228" coordsize="10,20">
              <v:shape style="position:absolute;left:4916;top:2228;width:10;height:20" coordorigin="4916,2228" coordsize="10,20" path="m4916,2247l4926,2247,4926,2228,4916,2228,4916,2247xe" filled="true" fillcolor="#000000" stroked="false">
                <v:path arrowok="t"/>
                <v:fill type="solid"/>
              </v:shape>
            </v:group>
            <v:group style="position:absolute;left:4916;top:2247;width:10;height:20" coordorigin="4916,2247" coordsize="10,20">
              <v:shape style="position:absolute;left:4916;top:2247;width:10;height:20" coordorigin="4916,2247" coordsize="10,20" path="m4916,2266l4926,2266,4926,2247,4916,2247,4916,2266xe" filled="true" fillcolor="#000000" stroked="false">
                <v:path arrowok="t"/>
                <v:fill type="solid"/>
              </v:shape>
            </v:group>
            <v:group style="position:absolute;left:4916;top:2266;width:10;height:20" coordorigin="4916,2266" coordsize="10,20">
              <v:shape style="position:absolute;left:4916;top:2266;width:10;height:20" coordorigin="4916,2266" coordsize="10,20" path="m4916,2286l4926,2286,4926,2266,4916,2266,4916,2286xe" filled="true" fillcolor="#000000" stroked="false">
                <v:path arrowok="t"/>
                <v:fill type="solid"/>
              </v:shape>
            </v:group>
            <v:group style="position:absolute;left:4916;top:2286;width:10;height:20" coordorigin="4916,2286" coordsize="10,20">
              <v:shape style="position:absolute;left:4916;top:2286;width:10;height:20" coordorigin="4916,2286" coordsize="10,20" path="m4916,2305l4926,2305,4926,2286,4916,2286,4916,2305xe" filled="true" fillcolor="#000000" stroked="false">
                <v:path arrowok="t"/>
                <v:fill type="solid"/>
              </v:shape>
            </v:group>
            <v:group style="position:absolute;left:4916;top:2305;width:10;height:20" coordorigin="4916,2305" coordsize="10,20">
              <v:shape style="position:absolute;left:4916;top:2305;width:10;height:20" coordorigin="4916,2305" coordsize="10,20" path="m4916,2324l4926,2324,4926,2305,4916,2305,4916,2324xe" filled="true" fillcolor="#000000" stroked="false">
                <v:path arrowok="t"/>
                <v:fill type="solid"/>
              </v:shape>
            </v:group>
            <v:group style="position:absolute;left:4916;top:2330;width:10;height:2" coordorigin="4916,2330" coordsize="10,2">
              <v:shape style="position:absolute;left:4916;top:2330;width:10;height:2" coordorigin="4916,2330" coordsize="10,0" path="m4916,2330l4926,2330e" filled="false" stroked="true" strokeweight=".599980pt" strokecolor="#000000">
                <v:path arrowok="t"/>
              </v:shape>
              <v:shape style="position:absolute;left:1517;top:2336;width:1414;height:10" type="#_x0000_t75" stroked="false">
                <v:imagedata r:id="rId234" o:title=""/>
              </v:shape>
              <v:shape style="position:absolute;left:2926;top:2336;width:1990;height:10" type="#_x0000_t75" stroked="false">
                <v:imagedata r:id="rId231" o:title=""/>
              </v:shape>
              <v:shape style="position:absolute;left:4911;top:2336;width:996;height:10" type="#_x0000_t75" stroked="false">
                <v:imagedata r:id="rId226" o:title=""/>
              </v:shape>
              <v:shape style="position:absolute;left:5903;top:2336;width:2840;height:10" type="#_x0000_t75" stroked="false">
                <v:imagedata r:id="rId227" o:title=""/>
              </v:shape>
              <v:shape style="position:absolute;left:8737;top:2336;width:999;height:10" type="#_x0000_t75" stroked="false">
                <v:imagedata r:id="rId235" o:title=""/>
              </v:shape>
              <v:shape style="position:absolute;left:9732;top:2336;width:859;height:10" type="#_x0000_t75" stroked="false">
                <v:imagedata r:id="rId236" o:title=""/>
              </v:shape>
            </v:group>
            <v:group style="position:absolute;left:4916;top:2346;width:10;height:20" coordorigin="4916,2346" coordsize="10,20">
              <v:shape style="position:absolute;left:4916;top:2346;width:10;height:20" coordorigin="4916,2346" coordsize="10,20" path="m4916,2365l4926,2365,4926,2346,4916,2346,4916,2365xe" filled="true" fillcolor="#000000" stroked="false">
                <v:path arrowok="t"/>
                <v:fill type="solid"/>
              </v:shape>
            </v:group>
            <v:group style="position:absolute;left:4916;top:2365;width:10;height:20" coordorigin="4916,2365" coordsize="10,20">
              <v:shape style="position:absolute;left:4916;top:2365;width:10;height:20" coordorigin="4916,2365" coordsize="10,20" path="m4916,2384l4926,2384,4926,2365,4916,2365,4916,2384xe" filled="true" fillcolor="#000000" stroked="false">
                <v:path arrowok="t"/>
                <v:fill type="solid"/>
              </v:shape>
            </v:group>
            <v:group style="position:absolute;left:4916;top:2384;width:10;height:20" coordorigin="4916,2384" coordsize="10,20">
              <v:shape style="position:absolute;left:4916;top:2384;width:10;height:20" coordorigin="4916,2384" coordsize="10,20" path="m4916,2403l4926,2403,4926,2384,4916,2384,4916,2403xe" filled="true" fillcolor="#000000" stroked="false">
                <v:path arrowok="t"/>
                <v:fill type="solid"/>
              </v:shape>
            </v:group>
            <v:group style="position:absolute;left:4916;top:2403;width:10;height:20" coordorigin="4916,2403" coordsize="10,20">
              <v:shape style="position:absolute;left:4916;top:2403;width:10;height:20" coordorigin="4916,2403" coordsize="10,20" path="m4916,2422l4926,2422,4926,2403,4916,2403,4916,2422xe" filled="true" fillcolor="#000000" stroked="false">
                <v:path arrowok="t"/>
                <v:fill type="solid"/>
              </v:shape>
            </v:group>
            <v:group style="position:absolute;left:4916;top:2422;width:10;height:20" coordorigin="4916,2422" coordsize="10,20">
              <v:shape style="position:absolute;left:4916;top:2422;width:10;height:20" coordorigin="4916,2422" coordsize="10,20" path="m4916,2442l4926,2442,4926,2422,4916,2422,4916,2442xe" filled="true" fillcolor="#000000" stroked="false">
                <v:path arrowok="t"/>
                <v:fill type="solid"/>
              </v:shape>
            </v:group>
            <v:group style="position:absolute;left:4916;top:2442;width:10;height:20" coordorigin="4916,2442" coordsize="10,20">
              <v:shape style="position:absolute;left:4916;top:2442;width:10;height:20" coordorigin="4916,2442" coordsize="10,20" path="m4916,2461l4926,2461,4926,2442,4916,2442,4916,2461xe" filled="true" fillcolor="#000000" stroked="false">
                <v:path arrowok="t"/>
                <v:fill type="solid"/>
              </v:shape>
            </v:group>
            <v:group style="position:absolute;left:4916;top:2461;width:10;height:20" coordorigin="4916,2461" coordsize="10,20">
              <v:shape style="position:absolute;left:4916;top:2461;width:10;height:20" coordorigin="4916,2461" coordsize="10,20" path="m4916,2480l4926,2480,4926,2461,4916,2461,4916,2480xe" filled="true" fillcolor="#000000" stroked="false">
                <v:path arrowok="t"/>
                <v:fill type="solid"/>
              </v:shape>
            </v:group>
            <v:group style="position:absolute;left:4916;top:2480;width:10;height:20" coordorigin="4916,2480" coordsize="10,20">
              <v:shape style="position:absolute;left:4916;top:2480;width:10;height:20" coordorigin="4916,2480" coordsize="10,20" path="m4916,2499l4926,2499,4926,2480,4916,2480,4916,2499xe" filled="true" fillcolor="#000000" stroked="false">
                <v:path arrowok="t"/>
                <v:fill type="solid"/>
              </v:shape>
            </v:group>
            <v:group style="position:absolute;left:4916;top:2499;width:10;height:20" coordorigin="4916,2499" coordsize="10,20">
              <v:shape style="position:absolute;left:4916;top:2499;width:10;height:20" coordorigin="4916,2499" coordsize="10,20" path="m4916,2518l4926,2518,4926,2499,4916,2499,4916,2518xe" filled="true" fillcolor="#000000" stroked="false">
                <v:path arrowok="t"/>
                <v:fill type="solid"/>
              </v:shape>
            </v:group>
            <v:group style="position:absolute;left:4916;top:2518;width:10;height:20" coordorigin="4916,2518" coordsize="10,20">
              <v:shape style="position:absolute;left:4916;top:2518;width:10;height:20" coordorigin="4916,2518" coordsize="10,20" path="m4916,2538l4926,2538,4926,2518,4916,2518,4916,2538xe" filled="true" fillcolor="#000000" stroked="false">
                <v:path arrowok="t"/>
                <v:fill type="solid"/>
              </v:shape>
            </v:group>
            <v:group style="position:absolute;left:4916;top:2538;width:10;height:20" coordorigin="4916,2538" coordsize="10,20">
              <v:shape style="position:absolute;left:4916;top:2538;width:10;height:20" coordorigin="4916,2538" coordsize="10,20" path="m4916,2557l4926,2557,4926,2538,4916,2538,4916,2557xe" filled="true" fillcolor="#000000" stroked="false">
                <v:path arrowok="t"/>
                <v:fill type="solid"/>
              </v:shape>
            </v:group>
            <v:group style="position:absolute;left:4916;top:2557;width:10;height:20" coordorigin="4916,2557" coordsize="10,20">
              <v:shape style="position:absolute;left:4916;top:2557;width:10;height:20" coordorigin="4916,2557" coordsize="10,20" path="m4916,2576l4926,2576,4926,2557,4916,2557,4916,2576xe" filled="true" fillcolor="#000000" stroked="false">
                <v:path arrowok="t"/>
                <v:fill type="solid"/>
              </v:shape>
            </v:group>
            <v:group style="position:absolute;left:4916;top:2576;width:10;height:20" coordorigin="4916,2576" coordsize="10,20">
              <v:shape style="position:absolute;left:4916;top:2576;width:10;height:20" coordorigin="4916,2576" coordsize="10,20" path="m4916,2595l4926,2595,4926,2576,4916,2576,4916,2595xe" filled="true" fillcolor="#000000" stroked="false">
                <v:path arrowok="t"/>
                <v:fill type="solid"/>
              </v:shape>
            </v:group>
            <v:group style="position:absolute;left:4916;top:2595;width:10;height:20" coordorigin="4916,2595" coordsize="10,20">
              <v:shape style="position:absolute;left:4916;top:2595;width:10;height:20" coordorigin="4916,2595" coordsize="10,20" path="m4916,2614l4926,2614,4926,2595,4916,2595,4916,2614xe" filled="true" fillcolor="#000000" stroked="false">
                <v:path arrowok="t"/>
                <v:fill type="solid"/>
              </v:shape>
            </v:group>
            <v:group style="position:absolute;left:4916;top:2614;width:10;height:20" coordorigin="4916,2614" coordsize="10,20">
              <v:shape style="position:absolute;left:4916;top:2614;width:10;height:20" coordorigin="4916,2614" coordsize="10,20" path="m4916,2634l4926,2634,4926,2614,4916,2614,4916,2634xe" filled="true" fillcolor="#000000" stroked="false">
                <v:path arrowok="t"/>
                <v:fill type="solid"/>
              </v:shape>
            </v:group>
            <v:group style="position:absolute;left:4916;top:2634;width:10;height:20" coordorigin="4916,2634" coordsize="10,20">
              <v:shape style="position:absolute;left:4916;top:2634;width:10;height:20" coordorigin="4916,2634" coordsize="10,20" path="m4916,2653l4926,2653,4926,2634,4916,2634,4916,2653xe" filled="true" fillcolor="#000000" stroked="false">
                <v:path arrowok="t"/>
                <v:fill type="solid"/>
              </v:shape>
            </v:group>
            <v:group style="position:absolute;left:4916;top:2660;width:10;height:2" coordorigin="4916,2660" coordsize="10,2">
              <v:shape style="position:absolute;left:4916;top:2660;width:10;height:2" coordorigin="4916,2660" coordsize="10,0" path="m4916,2660l4926,2660e" filled="false" stroked="true" strokeweight=".71997pt" strokecolor="#000000">
                <v:path arrowok="t"/>
              </v:shape>
              <v:shape style="position:absolute;left:1517;top:2576;width:1433;height:101" type="#_x0000_t75" stroked="false">
                <v:imagedata r:id="rId237" o:title=""/>
              </v:shape>
              <v:shape style="position:absolute;left:2926;top:2667;width:1990;height:10" type="#_x0000_t75" stroked="false">
                <v:imagedata r:id="rId238" o:title=""/>
              </v:shape>
              <v:shape style="position:absolute;left:4911;top:2667;width:996;height:10" type="#_x0000_t75" stroked="false">
                <v:imagedata r:id="rId239" o:title=""/>
              </v:shape>
              <v:shape style="position:absolute;left:5903;top:2667;width:2840;height:10" type="#_x0000_t75" stroked="false">
                <v:imagedata r:id="rId240" o:title=""/>
              </v:shape>
              <v:shape style="position:absolute;left:8737;top:2667;width:999;height:10" type="#_x0000_t75" stroked="false">
                <v:imagedata r:id="rId241" o:title=""/>
              </v:shape>
              <v:shape style="position:absolute;left:9732;top:2667;width:859;height:10" type="#_x0000_t75" stroked="false">
                <v:imagedata r:id="rId242" o:title=""/>
              </v:shape>
            </v:group>
            <v:group style="position:absolute;left:4916;top:2677;width:10;height:20" coordorigin="4916,2677" coordsize="10,20">
              <v:shape style="position:absolute;left:4916;top:2677;width:10;height:20" coordorigin="4916,2677" coordsize="10,20" path="m4916,2696l4926,2696,4926,2677,4916,2677,4916,2696xe" filled="true" fillcolor="#000000" stroked="false">
                <v:path arrowok="t"/>
                <v:fill type="solid"/>
              </v:shape>
            </v:group>
            <v:group style="position:absolute;left:4916;top:2696;width:10;height:20" coordorigin="4916,2696" coordsize="10,20">
              <v:shape style="position:absolute;left:4916;top:2696;width:10;height:20" coordorigin="4916,2696" coordsize="10,20" path="m4916,2715l4926,2715,4926,2696,4916,2696,4916,2715xe" filled="true" fillcolor="#000000" stroked="false">
                <v:path arrowok="t"/>
                <v:fill type="solid"/>
              </v:shape>
            </v:group>
            <v:group style="position:absolute;left:4916;top:2715;width:10;height:20" coordorigin="4916,2715" coordsize="10,20">
              <v:shape style="position:absolute;left:4916;top:2715;width:10;height:20" coordorigin="4916,2715" coordsize="10,20" path="m4916,2734l4926,2734,4926,2715,4916,2715,4916,2734xe" filled="true" fillcolor="#000000" stroked="false">
                <v:path arrowok="t"/>
                <v:fill type="solid"/>
              </v:shape>
            </v:group>
            <v:group style="position:absolute;left:4916;top:2734;width:10;height:20" coordorigin="4916,2734" coordsize="10,20">
              <v:shape style="position:absolute;left:4916;top:2734;width:10;height:20" coordorigin="4916,2734" coordsize="10,20" path="m4916,2754l4926,2754,4926,2734,4916,2734,4916,2754xe" filled="true" fillcolor="#000000" stroked="false">
                <v:path arrowok="t"/>
                <v:fill type="solid"/>
              </v:shape>
            </v:group>
            <v:group style="position:absolute;left:4916;top:2754;width:10;height:20" coordorigin="4916,2754" coordsize="10,20">
              <v:shape style="position:absolute;left:4916;top:2754;width:10;height:20" coordorigin="4916,2754" coordsize="10,20" path="m4916,2773l4926,2773,4926,2754,4916,2754,4916,2773xe" filled="true" fillcolor="#000000" stroked="false">
                <v:path arrowok="t"/>
                <v:fill type="solid"/>
              </v:shape>
            </v:group>
            <v:group style="position:absolute;left:4916;top:2773;width:10;height:20" coordorigin="4916,2773" coordsize="10,20">
              <v:shape style="position:absolute;left:4916;top:2773;width:10;height:20" coordorigin="4916,2773" coordsize="10,20" path="m4916,2792l4926,2792,4926,2773,4916,2773,4916,2792xe" filled="true" fillcolor="#000000" stroked="false">
                <v:path arrowok="t"/>
                <v:fill type="solid"/>
              </v:shape>
            </v:group>
            <v:group style="position:absolute;left:4916;top:2792;width:10;height:20" coordorigin="4916,2792" coordsize="10,20">
              <v:shape style="position:absolute;left:4916;top:2792;width:10;height:20" coordorigin="4916,2792" coordsize="10,20" path="m4916,2811l4926,2811,4926,2792,4916,2792,4916,2811xe" filled="true" fillcolor="#000000" stroked="false">
                <v:path arrowok="t"/>
                <v:fill type="solid"/>
              </v:shape>
            </v:group>
            <v:group style="position:absolute;left:4916;top:2811;width:10;height:20" coordorigin="4916,2811" coordsize="10,20">
              <v:shape style="position:absolute;left:4916;top:2811;width:10;height:20" coordorigin="4916,2811" coordsize="10,20" path="m4916,2830l4926,2830,4926,2811,4916,2811,4916,2830xe" filled="true" fillcolor="#000000" stroked="false">
                <v:path arrowok="t"/>
                <v:fill type="solid"/>
              </v:shape>
            </v:group>
            <v:group style="position:absolute;left:4916;top:2830;width:10;height:20" coordorigin="4916,2830" coordsize="10,20">
              <v:shape style="position:absolute;left:4916;top:2830;width:10;height:20" coordorigin="4916,2830" coordsize="10,20" path="m4916,2850l4926,2850,4926,2830,4916,2830,4916,2850xe" filled="true" fillcolor="#000000" stroked="false">
                <v:path arrowok="t"/>
                <v:fill type="solid"/>
              </v:shape>
            </v:group>
            <v:group style="position:absolute;left:4916;top:2850;width:10;height:20" coordorigin="4916,2850" coordsize="10,20">
              <v:shape style="position:absolute;left:4916;top:2850;width:10;height:20" coordorigin="4916,2850" coordsize="10,20" path="m4916,2869l4926,2869,4926,2850,4916,2850,4916,2869xe" filled="true" fillcolor="#000000" stroked="false">
                <v:path arrowok="t"/>
                <v:fill type="solid"/>
              </v:shape>
            </v:group>
            <v:group style="position:absolute;left:4916;top:2869;width:10;height:20" coordorigin="4916,2869" coordsize="10,20">
              <v:shape style="position:absolute;left:4916;top:2869;width:10;height:20" coordorigin="4916,2869" coordsize="10,20" path="m4916,2888l4926,2888,4926,2869,4916,2869,4916,2888xe" filled="true" fillcolor="#000000" stroked="false">
                <v:path arrowok="t"/>
                <v:fill type="solid"/>
              </v:shape>
            </v:group>
            <v:group style="position:absolute;left:4916;top:2888;width:10;height:20" coordorigin="4916,2888" coordsize="10,20">
              <v:shape style="position:absolute;left:4916;top:2888;width:10;height:20" coordorigin="4916,2888" coordsize="10,20" path="m4916,2907l4926,2907,4926,2888,4916,2888,4916,2907xe" filled="true" fillcolor="#000000" stroked="false">
                <v:path arrowok="t"/>
                <v:fill type="solid"/>
              </v:shape>
            </v:group>
            <v:group style="position:absolute;left:4916;top:2907;width:10;height:20" coordorigin="4916,2907" coordsize="10,20">
              <v:shape style="position:absolute;left:4916;top:2907;width:10;height:20" coordorigin="4916,2907" coordsize="10,20" path="m4916,2926l4926,2926,4926,2907,4916,2907,4916,2926xe" filled="true" fillcolor="#000000" stroked="false">
                <v:path arrowok="t"/>
                <v:fill type="solid"/>
              </v:shape>
            </v:group>
            <v:group style="position:absolute;left:4916;top:2926;width:10;height:20" coordorigin="4916,2926" coordsize="10,20">
              <v:shape style="position:absolute;left:4916;top:2926;width:10;height:20" coordorigin="4916,2926" coordsize="10,20" path="m4916,2946l4926,2946,4926,2926,4916,2926,4916,2946xe" filled="true" fillcolor="#000000" stroked="false">
                <v:path arrowok="t"/>
                <v:fill type="solid"/>
              </v:shape>
            </v:group>
            <v:group style="position:absolute;left:4916;top:2946;width:10;height:20" coordorigin="4916,2946" coordsize="10,20">
              <v:shape style="position:absolute;left:4916;top:2946;width:10;height:20" coordorigin="4916,2946" coordsize="10,20" path="m4916,2965l4926,2965,4926,2946,4916,2946,4916,2965xe" filled="true" fillcolor="#000000" stroked="false">
                <v:path arrowok="t"/>
                <v:fill type="solid"/>
              </v:shape>
            </v:group>
            <v:group style="position:absolute;left:4916;top:2965;width:10;height:20" coordorigin="4916,2965" coordsize="10,20">
              <v:shape style="position:absolute;left:4916;top:2965;width:10;height:20" coordorigin="4916,2965" coordsize="10,20" path="m4916,2984l4926,2984,4926,2965,4916,2965,4916,2984xe" filled="true" fillcolor="#000000" stroked="false">
                <v:path arrowok="t"/>
                <v:fill type="solid"/>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其他应收款账龄分析</w:t>
      </w:r>
      <w:r>
        <w:rPr>
          <w:rFonts w:ascii="宋体" w:hAnsi="宋体" w:cs="宋体" w:eastAsia="宋体" w:hint="default"/>
          <w:sz w:val="21"/>
          <w:szCs w:val="21"/>
        </w:rPr>
      </w:r>
    </w:p>
    <w:tbl>
      <w:tblPr>
        <w:tblW w:w="0" w:type="auto"/>
        <w:jc w:val="left"/>
        <w:tblInd w:w="102" w:type="dxa"/>
        <w:tblLayout w:type="fixed"/>
        <w:tblCellMar>
          <w:top w:w="0" w:type="dxa"/>
          <w:left w:w="0" w:type="dxa"/>
          <w:bottom w:w="0" w:type="dxa"/>
          <w:right w:w="0" w:type="dxa"/>
        </w:tblCellMar>
        <w:tblLook w:val="01E0"/>
      </w:tblPr>
      <w:tblGrid>
        <w:gridCol w:w="1433"/>
        <w:gridCol w:w="1133"/>
        <w:gridCol w:w="1066"/>
        <w:gridCol w:w="778"/>
        <w:gridCol w:w="852"/>
        <w:gridCol w:w="1133"/>
        <w:gridCol w:w="227"/>
        <w:gridCol w:w="623"/>
        <w:gridCol w:w="994"/>
        <w:gridCol w:w="850"/>
      </w:tblGrid>
      <w:tr>
        <w:trPr>
          <w:trHeight w:val="346" w:hRule="exact"/>
        </w:trPr>
        <w:tc>
          <w:tcPr>
            <w:tcW w:w="1433"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133" w:type="dxa"/>
            <w:tcBorders>
              <w:top w:val="single" w:sz="12"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5"/>
                <w:szCs w:val="25"/>
              </w:rPr>
            </w:pPr>
          </w:p>
        </w:tc>
        <w:tc>
          <w:tcPr>
            <w:tcW w:w="1066" w:type="dxa"/>
            <w:tcBorders>
              <w:top w:val="single" w:sz="12" w:space="0" w:color="000000"/>
              <w:left w:val="nil" w:sz="6" w:space="0" w:color="auto"/>
              <w:bottom w:val="nil" w:sz="6" w:space="0" w:color="auto"/>
              <w:right w:val="nil" w:sz="6" w:space="0" w:color="auto"/>
            </w:tcBorders>
          </w:tcPr>
          <w:p>
            <w:pPr>
              <w:pStyle w:val="TableParagraph"/>
              <w:spacing w:line="240" w:lineRule="auto" w:before="103"/>
              <w:ind w:left="477" w:right="-15"/>
              <w:jc w:val="left"/>
              <w:rPr>
                <w:rFonts w:ascii="宋体" w:hAnsi="宋体" w:cs="宋体" w:eastAsia="宋体" w:hint="default"/>
                <w:sz w:val="15"/>
                <w:szCs w:val="15"/>
              </w:rPr>
            </w:pPr>
            <w:r>
              <w:rPr>
                <w:rFonts w:ascii="宋体" w:hAnsi="宋体" w:cs="宋体" w:eastAsia="宋体" w:hint="default"/>
                <w:spacing w:val="-1"/>
                <w:sz w:val="15"/>
                <w:szCs w:val="15"/>
              </w:rPr>
              <w:t>年末余额</w:t>
            </w:r>
          </w:p>
        </w:tc>
        <w:tc>
          <w:tcPr>
            <w:tcW w:w="778" w:type="dxa"/>
            <w:tcBorders>
              <w:top w:val="single" w:sz="12" w:space="0" w:color="000000"/>
              <w:left w:val="nil" w:sz="6" w:space="0" w:color="auto"/>
              <w:bottom w:val="nil" w:sz="6" w:space="0" w:color="auto"/>
              <w:right w:val="nil" w:sz="6" w:space="0" w:color="auto"/>
            </w:tcBorders>
          </w:tcPr>
          <w:p>
            <w:pPr/>
          </w:p>
        </w:tc>
        <w:tc>
          <w:tcPr>
            <w:tcW w:w="852"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133" w:type="dxa"/>
            <w:tcBorders>
              <w:top w:val="single" w:sz="12"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5"/>
                <w:szCs w:val="25"/>
              </w:rPr>
            </w:pPr>
          </w:p>
        </w:tc>
        <w:tc>
          <w:tcPr>
            <w:tcW w:w="227" w:type="dxa"/>
            <w:tcBorders>
              <w:top w:val="single" w:sz="12" w:space="0" w:color="000000"/>
              <w:left w:val="nil" w:sz="6" w:space="0" w:color="auto"/>
              <w:bottom w:val="nil" w:sz="6" w:space="0" w:color="auto"/>
              <w:right w:val="nil" w:sz="6" w:space="0" w:color="auto"/>
            </w:tcBorders>
          </w:tcPr>
          <w:p>
            <w:pPr/>
          </w:p>
        </w:tc>
        <w:tc>
          <w:tcPr>
            <w:tcW w:w="161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03"/>
              <w:ind w:left="181"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850" w:type="dxa"/>
            <w:tcBorders>
              <w:top w:val="single" w:sz="12" w:space="0" w:color="000000"/>
              <w:left w:val="nil" w:sz="6" w:space="0" w:color="auto"/>
              <w:bottom w:val="nil" w:sz="6" w:space="0" w:color="auto"/>
              <w:right w:val="nil" w:sz="6" w:space="0" w:color="auto"/>
            </w:tcBorders>
          </w:tcPr>
          <w:p>
            <w:pPr/>
          </w:p>
        </w:tc>
      </w:tr>
      <w:tr>
        <w:trPr>
          <w:trHeight w:val="319"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21" w:right="0"/>
              <w:jc w:val="center"/>
              <w:rPr>
                <w:rFonts w:ascii="宋体" w:hAnsi="宋体" w:cs="宋体" w:eastAsia="宋体" w:hint="default"/>
                <w:sz w:val="15"/>
                <w:szCs w:val="15"/>
              </w:rPr>
            </w:pPr>
            <w:r>
              <w:rPr>
                <w:rFonts w:ascii="宋体" w:hAnsi="宋体" w:cs="宋体" w:eastAsia="宋体" w:hint="default"/>
                <w:sz w:val="15"/>
                <w:szCs w:val="15"/>
              </w:rPr>
              <w:t>种类</w:t>
            </w:r>
          </w:p>
        </w:tc>
        <w:tc>
          <w:tcPr>
            <w:tcW w:w="2199"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01"/>
              <w:ind w:left="684"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630"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01"/>
              <w:ind w:left="408"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360"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01"/>
              <w:ind w:left="686"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623" w:type="dxa"/>
            <w:tcBorders>
              <w:top w:val="nil" w:sz="6" w:space="0" w:color="auto"/>
              <w:left w:val="nil" w:sz="6" w:space="0" w:color="auto"/>
              <w:bottom w:val="nil" w:sz="6" w:space="0" w:color="auto"/>
              <w:right w:val="single" w:sz="4" w:space="0" w:color="000000"/>
            </w:tcBorders>
          </w:tcPr>
          <w:p>
            <w:pPr/>
          </w:p>
        </w:tc>
        <w:tc>
          <w:tcPr>
            <w:tcW w:w="1844"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01"/>
              <w:ind w:left="545"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158" w:hRule="exact"/>
        </w:trPr>
        <w:tc>
          <w:tcPr>
            <w:tcW w:w="1433"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850" w:type="dxa"/>
            <w:gridSpan w:val="2"/>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nil" w:sz="6" w:space="0" w:color="auto"/>
            </w:tcBorders>
          </w:tcPr>
          <w:p>
            <w:pPr/>
          </w:p>
        </w:tc>
      </w:tr>
      <w:tr>
        <w:trPr>
          <w:trHeight w:val="168" w:hRule="exact"/>
        </w:trPr>
        <w:tc>
          <w:tcPr>
            <w:tcW w:w="1433"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3"/>
              <w:jc w:val="center"/>
              <w:rPr>
                <w:rFonts w:ascii="宋体" w:hAnsi="宋体" w:cs="宋体" w:eastAsia="宋体" w:hint="default"/>
                <w:sz w:val="15"/>
                <w:szCs w:val="15"/>
              </w:rPr>
            </w:pPr>
            <w:r>
              <w:rPr>
                <w:rFonts w:ascii="宋体" w:hAnsi="宋体" w:cs="宋体" w:eastAsia="宋体" w:hint="default"/>
                <w:sz w:val="15"/>
                <w:szCs w:val="15"/>
              </w:rPr>
              <w:t>金额</w:t>
            </w:r>
          </w:p>
        </w:tc>
        <w:tc>
          <w:tcPr>
            <w:tcW w:w="1066" w:type="dxa"/>
            <w:tcBorders>
              <w:top w:val="nil" w:sz="6" w:space="0" w:color="auto"/>
              <w:left w:val="single" w:sz="4" w:space="0" w:color="000000"/>
              <w:bottom w:val="nil" w:sz="6" w:space="0" w:color="auto"/>
              <w:right w:val="nil" w:sz="6" w:space="0" w:color="auto"/>
            </w:tcBorders>
          </w:tcPr>
          <w:p>
            <w:pPr>
              <w:pStyle w:val="TableParagraph"/>
              <w:spacing w:line="170" w:lineRule="exact"/>
              <w:ind w:left="64"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c>
          <w:tcPr>
            <w:tcW w:w="778" w:type="dxa"/>
            <w:tcBorders>
              <w:top w:val="nil" w:sz="6" w:space="0" w:color="auto"/>
              <w:left w:val="nil" w:sz="6" w:space="0" w:color="auto"/>
              <w:bottom w:val="nil" w:sz="6" w:space="0" w:color="auto"/>
              <w:right w:val="single" w:sz="4" w:space="0" w:color="000000"/>
            </w:tcBorders>
          </w:tcPr>
          <w:p>
            <w:pPr>
              <w:pStyle w:val="TableParagraph"/>
              <w:spacing w:line="151" w:lineRule="exact"/>
              <w:ind w:left="132"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65"/>
              <w:jc w:val="right"/>
              <w:rPr>
                <w:rFonts w:ascii="宋体" w:hAnsi="宋体" w:cs="宋体" w:eastAsia="宋体" w:hint="default"/>
                <w:sz w:val="15"/>
                <w:szCs w:val="15"/>
              </w:rPr>
            </w:pPr>
            <w:r>
              <w:rPr>
                <w:rFonts w:ascii="宋体" w:hAnsi="宋体" w:cs="宋体" w:eastAsia="宋体" w:hint="default"/>
                <w:spacing w:val="-1"/>
                <w:sz w:val="15"/>
                <w:szCs w:val="15"/>
              </w:rPr>
              <w:t>比例（</w:t>
            </w:r>
            <w:r>
              <w:rPr>
                <w:rFonts w:ascii="Calibri" w:hAnsi="Calibri" w:cs="Calibri" w:eastAsia="Calibri" w:hint="default"/>
                <w:spacing w:val="-1"/>
                <w:sz w:val="15"/>
                <w:szCs w:val="15"/>
              </w:rPr>
              <w:t>%</w:t>
            </w:r>
            <w:r>
              <w:rPr>
                <w:rFonts w:ascii="宋体" w:hAnsi="宋体" w:cs="宋体" w:eastAsia="宋体" w:hint="default"/>
                <w:spacing w:val="-1"/>
                <w:sz w:val="15"/>
                <w:szCs w:val="15"/>
              </w:rPr>
              <w:t>）</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50" w:type="dxa"/>
            <w:gridSpan w:val="2"/>
            <w:tcBorders>
              <w:top w:val="nil" w:sz="6" w:space="0" w:color="auto"/>
              <w:left w:val="single" w:sz="4" w:space="0" w:color="000000"/>
              <w:bottom w:val="nil" w:sz="6" w:space="0" w:color="auto"/>
              <w:right w:val="single" w:sz="4" w:space="0" w:color="000000"/>
            </w:tcBorders>
          </w:tcPr>
          <w:p>
            <w:pPr>
              <w:pStyle w:val="TableParagraph"/>
              <w:spacing w:line="170" w:lineRule="exact"/>
              <w:ind w:left="64"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50" w:type="dxa"/>
            <w:tcBorders>
              <w:top w:val="nil" w:sz="6" w:space="0" w:color="auto"/>
              <w:left w:val="single" w:sz="4" w:space="0" w:color="000000"/>
              <w:bottom w:val="nil" w:sz="6" w:space="0" w:color="auto"/>
              <w:right w:val="nil" w:sz="6" w:space="0" w:color="auto"/>
            </w:tcBorders>
          </w:tcPr>
          <w:p>
            <w:pPr>
              <w:pStyle w:val="TableParagraph"/>
              <w:spacing w:line="170" w:lineRule="exact"/>
              <w:ind w:left="134" w:right="0"/>
              <w:jc w:val="center"/>
              <w:rPr>
                <w:rFonts w:ascii="宋体" w:hAnsi="宋体" w:cs="宋体" w:eastAsia="宋体" w:hint="default"/>
                <w:sz w:val="15"/>
                <w:szCs w:val="15"/>
              </w:rPr>
            </w:pPr>
            <w:r>
              <w:rPr>
                <w:rFonts w:ascii="宋体" w:hAnsi="宋体" w:cs="宋体" w:eastAsia="宋体" w:hint="default"/>
                <w:spacing w:val="-1"/>
                <w:sz w:val="15"/>
                <w:szCs w:val="15"/>
              </w:rPr>
              <w:t>比例（</w:t>
            </w:r>
            <w:r>
              <w:rPr>
                <w:rFonts w:ascii="Calibri" w:hAnsi="Calibri" w:cs="Calibri" w:eastAsia="Calibri" w:hint="default"/>
                <w:spacing w:val="-1"/>
                <w:sz w:val="15"/>
                <w:szCs w:val="15"/>
              </w:rPr>
              <w:t>%</w:t>
            </w:r>
            <w:r>
              <w:rPr>
                <w:rFonts w:ascii="宋体" w:hAnsi="宋体" w:cs="宋体" w:eastAsia="宋体" w:hint="default"/>
                <w:spacing w:val="-1"/>
                <w:sz w:val="15"/>
                <w:szCs w:val="15"/>
              </w:rPr>
              <w:t>）</w:t>
            </w:r>
          </w:p>
        </w:tc>
      </w:tr>
      <w:tr>
        <w:trPr>
          <w:trHeight w:val="15" w:hRule="exact"/>
        </w:trPr>
        <w:tc>
          <w:tcPr>
            <w:tcW w:w="14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850" w:type="dxa"/>
            <w:gridSpan w:val="2"/>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r>
      <w:tr>
        <w:trPr>
          <w:trHeight w:val="37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122" w:right="0"/>
              <w:jc w:val="left"/>
              <w:rPr>
                <w:rFonts w:ascii="宋体" w:hAnsi="宋体" w:cs="宋体" w:eastAsia="宋体" w:hint="default"/>
                <w:sz w:val="15"/>
                <w:szCs w:val="15"/>
              </w:rPr>
            </w:pPr>
            <w:r>
              <w:rPr>
                <w:rFonts w:ascii="Calibri" w:hAnsi="Calibri" w:cs="Calibri" w:eastAsia="Calibri" w:hint="default"/>
                <w:sz w:val="15"/>
                <w:szCs w:val="15"/>
              </w:rPr>
              <w:t>1 </w:t>
            </w:r>
            <w:r>
              <w:rPr>
                <w:rFonts w:ascii="宋体" w:hAnsi="宋体" w:cs="宋体" w:eastAsia="宋体" w:hint="default"/>
                <w:spacing w:val="-9"/>
                <w:sz w:val="15"/>
                <w:szCs w:val="15"/>
              </w:rPr>
              <w:t>年以内（含 </w:t>
            </w:r>
            <w:r>
              <w:rPr>
                <w:rFonts w:ascii="Calibri" w:hAnsi="Calibri" w:cs="Calibri" w:eastAsia="Calibri" w:hint="default"/>
                <w:sz w:val="15"/>
                <w:szCs w:val="15"/>
              </w:rPr>
              <w:t>1</w:t>
            </w:r>
            <w:r>
              <w:rPr>
                <w:rFonts w:ascii="Calibri" w:hAnsi="Calibri" w:cs="Calibri" w:eastAsia="Calibri" w:hint="default"/>
                <w:spacing w:val="-14"/>
                <w:sz w:val="15"/>
                <w:szCs w:val="15"/>
              </w:rPr>
              <w:t> </w:t>
            </w:r>
            <w:r>
              <w:rPr>
                <w:rFonts w:ascii="宋体" w:hAnsi="宋体" w:cs="宋体" w:eastAsia="宋体" w:hint="default"/>
                <w:spacing w:val="-3"/>
                <w:sz w:val="15"/>
                <w:szCs w:val="15"/>
              </w:rPr>
              <w:t>年）</w:t>
            </w:r>
            <w:r>
              <w:rPr>
                <w:rFonts w:ascii="宋体" w:hAnsi="宋体" w:cs="宋体" w:eastAsia="宋体" w:hint="default"/>
                <w:sz w:val="15"/>
                <w:szCs w:val="15"/>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102"/>
              <w:jc w:val="right"/>
              <w:rPr>
                <w:rFonts w:ascii="Calibri" w:hAnsi="Calibri" w:cs="Calibri" w:eastAsia="Calibri" w:hint="default"/>
                <w:sz w:val="15"/>
                <w:szCs w:val="15"/>
              </w:rPr>
            </w:pPr>
            <w:r>
              <w:rPr>
                <w:rFonts w:ascii="Calibri"/>
                <w:spacing w:val="-1"/>
                <w:sz w:val="15"/>
              </w:rPr>
              <w:t>2,715,186.24</w:t>
            </w:r>
          </w:p>
        </w:tc>
        <w:tc>
          <w:tcPr>
            <w:tcW w:w="1066"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left="290" w:right="0"/>
              <w:jc w:val="left"/>
              <w:rPr>
                <w:rFonts w:ascii="Calibri" w:hAnsi="Calibri" w:cs="Calibri" w:eastAsia="Calibri" w:hint="default"/>
                <w:sz w:val="15"/>
                <w:szCs w:val="15"/>
              </w:rPr>
            </w:pPr>
            <w:r>
              <w:rPr>
                <w:rFonts w:ascii="Calibri"/>
                <w:sz w:val="15"/>
              </w:rPr>
              <w:t>79.24%</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right="99"/>
              <w:jc w:val="right"/>
              <w:rPr>
                <w:rFonts w:ascii="Calibri" w:hAnsi="Calibri" w:cs="Calibri" w:eastAsia="Calibri" w:hint="default"/>
                <w:sz w:val="15"/>
                <w:szCs w:val="15"/>
              </w:rPr>
            </w:pPr>
            <w:r>
              <w:rPr>
                <w:rFonts w:ascii="Calibri"/>
                <w:spacing w:val="-2"/>
                <w:sz w:val="15"/>
              </w:rPr>
              <w:t>27,151.86</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71"/>
              <w:ind w:right="98"/>
              <w:jc w:val="right"/>
              <w:rPr>
                <w:rFonts w:ascii="Calibri" w:hAnsi="Calibri" w:cs="Calibri" w:eastAsia="Calibri" w:hint="default"/>
                <w:sz w:val="15"/>
                <w:szCs w:val="15"/>
              </w:rPr>
            </w:pPr>
            <w:r>
              <w:rPr>
                <w:rFonts w:ascii="Calibri"/>
                <w:spacing w:val="-1"/>
                <w:sz w:val="15"/>
              </w:rPr>
              <w:t>1.00%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3,535,383.30</w:t>
            </w:r>
            <w:r>
              <w:rPr>
                <w:rFonts w:ascii="Calibri"/>
                <w:sz w:val="15"/>
              </w:rPr>
            </w:r>
          </w:p>
        </w:tc>
        <w:tc>
          <w:tcPr>
            <w:tcW w:w="227" w:type="dxa"/>
            <w:tcBorders>
              <w:top w:val="nil" w:sz="6" w:space="0" w:color="auto"/>
              <w:left w:val="single" w:sz="4" w:space="0" w:color="000000"/>
              <w:bottom w:val="nil" w:sz="6" w:space="0" w:color="auto"/>
              <w:right w:val="nil" w:sz="6" w:space="0" w:color="auto"/>
            </w:tcBorders>
          </w:tcPr>
          <w:p>
            <w:pPr/>
          </w:p>
        </w:tc>
        <w:tc>
          <w:tcPr>
            <w:tcW w:w="623"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8"/>
              <w:jc w:val="right"/>
              <w:rPr>
                <w:rFonts w:ascii="Calibri" w:hAnsi="Calibri" w:cs="Calibri" w:eastAsia="Calibri" w:hint="default"/>
                <w:sz w:val="15"/>
                <w:szCs w:val="15"/>
              </w:rPr>
            </w:pPr>
            <w:r>
              <w:rPr>
                <w:rFonts w:ascii="Calibri"/>
                <w:spacing w:val="-1"/>
                <w:sz w:val="15"/>
              </w:rPr>
              <w:t>90.31%</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2"/>
              <w:jc w:val="right"/>
              <w:rPr>
                <w:rFonts w:ascii="Calibri" w:hAnsi="Calibri" w:cs="Calibri" w:eastAsia="Calibri" w:hint="default"/>
                <w:sz w:val="15"/>
                <w:szCs w:val="15"/>
              </w:rPr>
            </w:pPr>
            <w:r>
              <w:rPr>
                <w:rFonts w:ascii="Calibri"/>
                <w:spacing w:val="-1"/>
                <w:sz w:val="15"/>
              </w:rPr>
              <w:t>35,353.83</w:t>
            </w:r>
            <w:r>
              <w:rPr>
                <w:rFonts w:ascii="Calibri"/>
                <w:sz w:val="15"/>
              </w:rPr>
            </w:r>
          </w:p>
        </w:tc>
        <w:tc>
          <w:tcPr>
            <w:tcW w:w="850" w:type="dxa"/>
            <w:tcBorders>
              <w:top w:val="nil" w:sz="6" w:space="0" w:color="auto"/>
              <w:left w:val="single" w:sz="4" w:space="0" w:color="000000"/>
              <w:bottom w:val="nil" w:sz="6" w:space="0" w:color="auto"/>
              <w:right w:val="nil" w:sz="6" w:space="0" w:color="auto"/>
            </w:tcBorders>
          </w:tcPr>
          <w:p>
            <w:pPr>
              <w:pStyle w:val="TableParagraph"/>
              <w:spacing w:line="240" w:lineRule="auto" w:before="71"/>
              <w:ind w:left="259" w:right="0"/>
              <w:jc w:val="center"/>
              <w:rPr>
                <w:rFonts w:ascii="Calibri" w:hAnsi="Calibri" w:cs="Calibri" w:eastAsia="Calibri" w:hint="default"/>
                <w:sz w:val="15"/>
                <w:szCs w:val="15"/>
              </w:rPr>
            </w:pPr>
            <w:r>
              <w:rPr>
                <w:rFonts w:ascii="Calibri"/>
                <w:sz w:val="15"/>
              </w:rPr>
              <w:t>1.00%</w:t>
            </w:r>
          </w:p>
        </w:tc>
      </w:tr>
      <w:tr>
        <w:trPr>
          <w:trHeight w:val="27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2" w:right="0"/>
              <w:jc w:val="left"/>
              <w:rPr>
                <w:rFonts w:ascii="宋体" w:hAnsi="宋体" w:cs="宋体" w:eastAsia="宋体" w:hint="default"/>
                <w:sz w:val="15"/>
                <w:szCs w:val="15"/>
              </w:rPr>
            </w:pPr>
            <w:r>
              <w:rPr>
                <w:rFonts w:ascii="Calibri" w:hAnsi="Calibri" w:cs="Calibri" w:eastAsia="Calibri" w:hint="default"/>
                <w:sz w:val="15"/>
                <w:szCs w:val="15"/>
              </w:rPr>
              <w:t>1-2</w:t>
            </w:r>
            <w:r>
              <w:rPr>
                <w:rFonts w:ascii="Calibri" w:hAnsi="Calibri" w:cs="Calibri" w:eastAsia="Calibri" w:hint="default"/>
                <w:spacing w:val="4"/>
                <w:sz w:val="15"/>
                <w:szCs w:val="15"/>
              </w:rPr>
              <w:t> </w:t>
            </w:r>
            <w:r>
              <w:rPr>
                <w:rFonts w:ascii="宋体" w:hAnsi="宋体" w:cs="宋体" w:eastAsia="宋体" w:hint="default"/>
                <w:sz w:val="15"/>
                <w:szCs w:val="15"/>
              </w:rPr>
              <w:t>年（含</w:t>
            </w:r>
            <w:r>
              <w:rPr>
                <w:rFonts w:ascii="宋体" w:hAnsi="宋体" w:cs="宋体" w:eastAsia="宋体" w:hint="default"/>
                <w:spacing w:val="-37"/>
                <w:sz w:val="15"/>
                <w:szCs w:val="15"/>
              </w:rPr>
              <w:t> </w:t>
            </w:r>
            <w:r>
              <w:rPr>
                <w:rFonts w:ascii="Calibri" w:hAnsi="Calibri" w:cs="Calibri" w:eastAsia="Calibri" w:hint="default"/>
                <w:sz w:val="15"/>
                <w:szCs w:val="15"/>
              </w:rPr>
              <w:t>2</w:t>
            </w:r>
            <w:r>
              <w:rPr>
                <w:rFonts w:ascii="Calibri" w:hAnsi="Calibri" w:cs="Calibri" w:eastAsia="Calibri" w:hint="default"/>
                <w:spacing w:val="2"/>
                <w:sz w:val="15"/>
                <w:szCs w:val="15"/>
              </w:rPr>
              <w:t> </w:t>
            </w:r>
            <w:r>
              <w:rPr>
                <w:rFonts w:ascii="宋体" w:hAnsi="宋体" w:cs="宋体" w:eastAsia="宋体" w:hint="default"/>
                <w:sz w:val="15"/>
                <w:szCs w:val="15"/>
              </w:rPr>
              <w:t>年）</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2"/>
              <w:jc w:val="right"/>
              <w:rPr>
                <w:rFonts w:ascii="Calibri" w:hAnsi="Calibri" w:cs="Calibri" w:eastAsia="Calibri" w:hint="default"/>
                <w:sz w:val="15"/>
                <w:szCs w:val="15"/>
              </w:rPr>
            </w:pPr>
            <w:r>
              <w:rPr>
                <w:rFonts w:ascii="Calibri"/>
                <w:spacing w:val="-1"/>
                <w:sz w:val="15"/>
              </w:rPr>
              <w:t>412,405.00</w:t>
            </w:r>
            <w:r>
              <w:rPr>
                <w:rFonts w:ascii="Calibri"/>
                <w:sz w:val="15"/>
              </w:rPr>
            </w:r>
          </w:p>
        </w:tc>
        <w:tc>
          <w:tcPr>
            <w:tcW w:w="1066"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290" w:right="0"/>
              <w:jc w:val="left"/>
              <w:rPr>
                <w:rFonts w:ascii="Calibri" w:hAnsi="Calibri" w:cs="Calibri" w:eastAsia="Calibri" w:hint="default"/>
                <w:sz w:val="15"/>
                <w:szCs w:val="15"/>
              </w:rPr>
            </w:pPr>
            <w:r>
              <w:rPr>
                <w:rFonts w:ascii="Calibri"/>
                <w:sz w:val="15"/>
              </w:rPr>
              <w:t>12.04%</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right="99"/>
              <w:jc w:val="right"/>
              <w:rPr>
                <w:rFonts w:ascii="Calibri" w:hAnsi="Calibri" w:cs="Calibri" w:eastAsia="Calibri" w:hint="default"/>
                <w:sz w:val="15"/>
                <w:szCs w:val="15"/>
              </w:rPr>
            </w:pPr>
            <w:r>
              <w:rPr>
                <w:rFonts w:ascii="Calibri"/>
                <w:spacing w:val="-1"/>
                <w:sz w:val="15"/>
              </w:rPr>
              <w:t>41,240.50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8"/>
              <w:jc w:val="right"/>
              <w:rPr>
                <w:rFonts w:ascii="Calibri" w:hAnsi="Calibri" w:cs="Calibri" w:eastAsia="Calibri" w:hint="default"/>
                <w:sz w:val="15"/>
                <w:szCs w:val="15"/>
              </w:rPr>
            </w:pPr>
            <w:r>
              <w:rPr>
                <w:rFonts w:ascii="Calibri"/>
                <w:spacing w:val="-1"/>
                <w:sz w:val="15"/>
              </w:rPr>
              <w:t>10.00%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8"/>
              <w:jc w:val="right"/>
              <w:rPr>
                <w:rFonts w:ascii="Calibri" w:hAnsi="Calibri" w:cs="Calibri" w:eastAsia="Calibri" w:hint="default"/>
                <w:sz w:val="15"/>
                <w:szCs w:val="15"/>
              </w:rPr>
            </w:pPr>
            <w:r>
              <w:rPr>
                <w:rFonts w:ascii="Calibri"/>
                <w:spacing w:val="-1"/>
                <w:sz w:val="15"/>
              </w:rPr>
              <w:t>110,746.50</w:t>
            </w:r>
          </w:p>
        </w:tc>
        <w:tc>
          <w:tcPr>
            <w:tcW w:w="227" w:type="dxa"/>
            <w:tcBorders>
              <w:top w:val="nil" w:sz="6" w:space="0" w:color="auto"/>
              <w:left w:val="single" w:sz="4" w:space="0" w:color="000000"/>
              <w:bottom w:val="nil" w:sz="6" w:space="0" w:color="auto"/>
              <w:right w:val="nil" w:sz="6" w:space="0" w:color="auto"/>
            </w:tcBorders>
          </w:tcPr>
          <w:p>
            <w:pPr/>
          </w:p>
        </w:tc>
        <w:tc>
          <w:tcPr>
            <w:tcW w:w="623"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98"/>
              <w:jc w:val="right"/>
              <w:rPr>
                <w:rFonts w:ascii="Calibri" w:hAnsi="Calibri" w:cs="Calibri" w:eastAsia="Calibri" w:hint="default"/>
                <w:sz w:val="15"/>
                <w:szCs w:val="15"/>
              </w:rPr>
            </w:pPr>
            <w:r>
              <w:rPr>
                <w:rFonts w:ascii="Calibri"/>
                <w:spacing w:val="-1"/>
                <w:sz w:val="15"/>
              </w:rPr>
              <w:t>2.83%</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Calibri" w:hAnsi="Calibri" w:cs="Calibri" w:eastAsia="Calibri" w:hint="default"/>
                <w:sz w:val="15"/>
                <w:szCs w:val="15"/>
              </w:rPr>
            </w:pPr>
            <w:r>
              <w:rPr>
                <w:rFonts w:ascii="Calibri"/>
                <w:spacing w:val="-2"/>
                <w:sz w:val="15"/>
              </w:rPr>
              <w:t>11,074.65</w:t>
            </w:r>
            <w:r>
              <w:rPr>
                <w:rFonts w:ascii="Calibri"/>
                <w:sz w:val="15"/>
              </w:rPr>
            </w:r>
          </w:p>
        </w:tc>
        <w:tc>
          <w:tcPr>
            <w:tcW w:w="850"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182" w:right="0"/>
              <w:jc w:val="center"/>
              <w:rPr>
                <w:rFonts w:ascii="Calibri" w:hAnsi="Calibri" w:cs="Calibri" w:eastAsia="Calibri" w:hint="default"/>
                <w:sz w:val="15"/>
                <w:szCs w:val="15"/>
              </w:rPr>
            </w:pPr>
            <w:r>
              <w:rPr>
                <w:rFonts w:ascii="Calibri"/>
                <w:sz w:val="15"/>
              </w:rPr>
              <w:t>10.00%</w:t>
            </w:r>
          </w:p>
        </w:tc>
      </w:tr>
      <w:tr>
        <w:trPr>
          <w:trHeight w:val="13" w:hRule="exact"/>
        </w:trPr>
        <w:tc>
          <w:tcPr>
            <w:tcW w:w="14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62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r>
      <w:tr>
        <w:trPr>
          <w:trHeight w:val="37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122" w:right="0"/>
              <w:jc w:val="left"/>
              <w:rPr>
                <w:rFonts w:ascii="宋体" w:hAnsi="宋体" w:cs="宋体" w:eastAsia="宋体" w:hint="default"/>
                <w:sz w:val="15"/>
                <w:szCs w:val="15"/>
              </w:rPr>
            </w:pPr>
            <w:r>
              <w:rPr>
                <w:rFonts w:ascii="Calibri" w:hAnsi="Calibri" w:cs="Calibri" w:eastAsia="Calibri" w:hint="default"/>
                <w:sz w:val="15"/>
                <w:szCs w:val="15"/>
              </w:rPr>
              <w:t>2-3</w:t>
            </w:r>
            <w:r>
              <w:rPr>
                <w:rFonts w:ascii="Calibri" w:hAnsi="Calibri" w:cs="Calibri" w:eastAsia="Calibri" w:hint="default"/>
                <w:spacing w:val="4"/>
                <w:sz w:val="15"/>
                <w:szCs w:val="15"/>
              </w:rPr>
              <w:t> </w:t>
            </w:r>
            <w:r>
              <w:rPr>
                <w:rFonts w:ascii="宋体" w:hAnsi="宋体" w:cs="宋体" w:eastAsia="宋体" w:hint="default"/>
                <w:sz w:val="15"/>
                <w:szCs w:val="15"/>
              </w:rPr>
              <w:t>年（含</w:t>
            </w:r>
            <w:r>
              <w:rPr>
                <w:rFonts w:ascii="宋体" w:hAnsi="宋体" w:cs="宋体" w:eastAsia="宋体" w:hint="default"/>
                <w:spacing w:val="-37"/>
                <w:sz w:val="15"/>
                <w:szCs w:val="15"/>
              </w:rPr>
              <w:t> </w:t>
            </w:r>
            <w:r>
              <w:rPr>
                <w:rFonts w:ascii="Calibri" w:hAnsi="Calibri" w:cs="Calibri" w:eastAsia="Calibri" w:hint="default"/>
                <w:sz w:val="15"/>
                <w:szCs w:val="15"/>
              </w:rPr>
              <w:t>3</w:t>
            </w:r>
            <w:r>
              <w:rPr>
                <w:rFonts w:ascii="Calibri" w:hAnsi="Calibri" w:cs="Calibri" w:eastAsia="Calibri" w:hint="default"/>
                <w:spacing w:val="2"/>
                <w:sz w:val="15"/>
                <w:szCs w:val="15"/>
              </w:rPr>
              <w:t> </w:t>
            </w:r>
            <w:r>
              <w:rPr>
                <w:rFonts w:ascii="宋体" w:hAnsi="宋体" w:cs="宋体" w:eastAsia="宋体" w:hint="default"/>
                <w:sz w:val="15"/>
                <w:szCs w:val="15"/>
              </w:rPr>
              <w:t>年）</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Calibri" w:hAnsi="Calibri" w:cs="Calibri" w:eastAsia="Calibri" w:hint="default"/>
                <w:sz w:val="15"/>
                <w:szCs w:val="15"/>
              </w:rPr>
            </w:pPr>
            <w:r>
              <w:rPr>
                <w:rFonts w:ascii="Calibri"/>
                <w:spacing w:val="-1"/>
                <w:sz w:val="15"/>
              </w:rPr>
              <w:t>110,720.00</w:t>
            </w:r>
          </w:p>
        </w:tc>
        <w:tc>
          <w:tcPr>
            <w:tcW w:w="1066"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left="367" w:right="0"/>
              <w:jc w:val="left"/>
              <w:rPr>
                <w:rFonts w:ascii="Calibri" w:hAnsi="Calibri" w:cs="Calibri" w:eastAsia="Calibri" w:hint="default"/>
                <w:sz w:val="15"/>
                <w:szCs w:val="15"/>
              </w:rPr>
            </w:pPr>
            <w:r>
              <w:rPr>
                <w:rFonts w:ascii="Calibri"/>
                <w:sz w:val="15"/>
              </w:rPr>
              <w:t>3.23%</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right="99"/>
              <w:jc w:val="right"/>
              <w:rPr>
                <w:rFonts w:ascii="Calibri" w:hAnsi="Calibri" w:cs="Calibri" w:eastAsia="Calibri" w:hint="default"/>
                <w:sz w:val="15"/>
                <w:szCs w:val="15"/>
              </w:rPr>
            </w:pPr>
            <w:r>
              <w:rPr>
                <w:rFonts w:ascii="Calibri"/>
                <w:spacing w:val="-1"/>
                <w:sz w:val="15"/>
              </w:rPr>
              <w:t>33,216.00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8"/>
              <w:jc w:val="right"/>
              <w:rPr>
                <w:rFonts w:ascii="Calibri" w:hAnsi="Calibri" w:cs="Calibri" w:eastAsia="Calibri" w:hint="default"/>
                <w:sz w:val="15"/>
                <w:szCs w:val="15"/>
              </w:rPr>
            </w:pPr>
            <w:r>
              <w:rPr>
                <w:rFonts w:ascii="Calibri"/>
                <w:spacing w:val="-1"/>
                <w:sz w:val="15"/>
              </w:rPr>
              <w:t>30.00%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9"/>
              <w:jc w:val="right"/>
              <w:rPr>
                <w:rFonts w:ascii="Calibri" w:hAnsi="Calibri" w:cs="Calibri" w:eastAsia="Calibri" w:hint="default"/>
                <w:sz w:val="15"/>
                <w:szCs w:val="15"/>
              </w:rPr>
            </w:pPr>
            <w:r>
              <w:rPr>
                <w:rFonts w:ascii="Calibri"/>
                <w:spacing w:val="-2"/>
                <w:sz w:val="15"/>
              </w:rPr>
              <w:t>268,523.00</w:t>
            </w:r>
            <w:r>
              <w:rPr>
                <w:rFonts w:ascii="Calibri"/>
                <w:sz w:val="15"/>
              </w:rPr>
            </w:r>
          </w:p>
        </w:tc>
        <w:tc>
          <w:tcPr>
            <w:tcW w:w="227" w:type="dxa"/>
            <w:tcBorders>
              <w:top w:val="nil" w:sz="6" w:space="0" w:color="auto"/>
              <w:left w:val="single" w:sz="4" w:space="0" w:color="000000"/>
              <w:bottom w:val="nil" w:sz="6" w:space="0" w:color="auto"/>
              <w:right w:val="nil" w:sz="6" w:space="0" w:color="auto"/>
            </w:tcBorders>
          </w:tcPr>
          <w:p>
            <w:pPr/>
          </w:p>
        </w:tc>
        <w:tc>
          <w:tcPr>
            <w:tcW w:w="623"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8"/>
              <w:jc w:val="right"/>
              <w:rPr>
                <w:rFonts w:ascii="Calibri" w:hAnsi="Calibri" w:cs="Calibri" w:eastAsia="Calibri" w:hint="default"/>
                <w:sz w:val="15"/>
                <w:szCs w:val="15"/>
              </w:rPr>
            </w:pPr>
            <w:r>
              <w:rPr>
                <w:rFonts w:ascii="Calibri"/>
                <w:spacing w:val="-1"/>
                <w:sz w:val="15"/>
              </w:rPr>
              <w:t>6.86%</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80,556.90</w:t>
            </w:r>
          </w:p>
        </w:tc>
        <w:tc>
          <w:tcPr>
            <w:tcW w:w="850"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left="182" w:right="0"/>
              <w:jc w:val="center"/>
              <w:rPr>
                <w:rFonts w:ascii="Calibri" w:hAnsi="Calibri" w:cs="Calibri" w:eastAsia="Calibri" w:hint="default"/>
                <w:sz w:val="15"/>
                <w:szCs w:val="15"/>
              </w:rPr>
            </w:pPr>
            <w:r>
              <w:rPr>
                <w:rFonts w:ascii="Calibri"/>
                <w:sz w:val="15"/>
              </w:rPr>
              <w:t>30.00%</w:t>
            </w:r>
          </w:p>
        </w:tc>
      </w:tr>
      <w:tr>
        <w:trPr>
          <w:trHeight w:val="27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2"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5"/>
                <w:sz w:val="15"/>
                <w:szCs w:val="15"/>
              </w:rPr>
              <w:t> </w:t>
            </w:r>
            <w:r>
              <w:rPr>
                <w:rFonts w:ascii="宋体" w:hAnsi="宋体" w:cs="宋体" w:eastAsia="宋体" w:hint="default"/>
                <w:sz w:val="15"/>
                <w:szCs w:val="15"/>
              </w:rPr>
              <w:t>年以上</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2"/>
              <w:jc w:val="right"/>
              <w:rPr>
                <w:rFonts w:ascii="Calibri" w:hAnsi="Calibri" w:cs="Calibri" w:eastAsia="Calibri" w:hint="default"/>
                <w:sz w:val="15"/>
                <w:szCs w:val="15"/>
              </w:rPr>
            </w:pPr>
            <w:r>
              <w:rPr>
                <w:rFonts w:ascii="Calibri"/>
                <w:spacing w:val="-1"/>
                <w:sz w:val="15"/>
              </w:rPr>
              <w:t>188,000.00</w:t>
            </w:r>
          </w:p>
        </w:tc>
        <w:tc>
          <w:tcPr>
            <w:tcW w:w="1066"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367" w:right="0"/>
              <w:jc w:val="left"/>
              <w:rPr>
                <w:rFonts w:ascii="Calibri" w:hAnsi="Calibri" w:cs="Calibri" w:eastAsia="Calibri" w:hint="default"/>
                <w:sz w:val="15"/>
                <w:szCs w:val="15"/>
              </w:rPr>
            </w:pPr>
            <w:r>
              <w:rPr>
                <w:rFonts w:ascii="Calibri"/>
                <w:sz w:val="15"/>
              </w:rPr>
              <w:t>5.49%</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5" w:right="99"/>
              <w:jc w:val="right"/>
              <w:rPr>
                <w:rFonts w:ascii="Calibri" w:hAnsi="Calibri" w:cs="Calibri" w:eastAsia="Calibri" w:hint="default"/>
                <w:sz w:val="15"/>
                <w:szCs w:val="15"/>
              </w:rPr>
            </w:pPr>
            <w:r>
              <w:rPr>
                <w:rFonts w:ascii="Calibri"/>
                <w:spacing w:val="-1"/>
                <w:sz w:val="15"/>
              </w:rPr>
              <w:t>188,000.00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8"/>
              <w:jc w:val="right"/>
              <w:rPr>
                <w:rFonts w:ascii="Calibri" w:hAnsi="Calibri" w:cs="Calibri" w:eastAsia="Calibri" w:hint="default"/>
                <w:sz w:val="15"/>
                <w:szCs w:val="15"/>
              </w:rPr>
            </w:pPr>
            <w:r>
              <w:rPr>
                <w:rFonts w:ascii="Calibri"/>
                <w:spacing w:val="-1"/>
                <w:sz w:val="15"/>
              </w:rPr>
              <w:t>100.00%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8"/>
              <w:jc w:val="right"/>
              <w:rPr>
                <w:rFonts w:ascii="Calibri" w:hAnsi="Calibri" w:cs="Calibri" w:eastAsia="Calibri" w:hint="default"/>
                <w:sz w:val="15"/>
                <w:szCs w:val="15"/>
              </w:rPr>
            </w:pPr>
            <w:r>
              <w:rPr>
                <w:rFonts w:ascii="Calibri"/>
                <w:sz w:val="15"/>
              </w:rPr>
              <w:t>0.00</w:t>
            </w:r>
          </w:p>
        </w:tc>
        <w:tc>
          <w:tcPr>
            <w:tcW w:w="227" w:type="dxa"/>
            <w:tcBorders>
              <w:top w:val="nil" w:sz="6" w:space="0" w:color="auto"/>
              <w:left w:val="single" w:sz="4" w:space="0" w:color="000000"/>
              <w:bottom w:val="nil" w:sz="6" w:space="0" w:color="auto"/>
              <w:right w:val="nil" w:sz="6" w:space="0" w:color="auto"/>
            </w:tcBorders>
          </w:tcPr>
          <w:p>
            <w:pPr/>
          </w:p>
        </w:tc>
        <w:tc>
          <w:tcPr>
            <w:tcW w:w="623"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98"/>
              <w:jc w:val="right"/>
              <w:rPr>
                <w:rFonts w:ascii="Calibri" w:hAnsi="Calibri" w:cs="Calibri" w:eastAsia="Calibri" w:hint="default"/>
                <w:sz w:val="15"/>
                <w:szCs w:val="15"/>
              </w:rPr>
            </w:pPr>
            <w:r>
              <w:rPr>
                <w:rFonts w:ascii="Calibri"/>
                <w:spacing w:val="-1"/>
                <w:sz w:val="15"/>
              </w:rPr>
              <w:t>0.00%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Calibri" w:hAnsi="Calibri" w:cs="Calibri" w:eastAsia="Calibri" w:hint="default"/>
                <w:sz w:val="15"/>
                <w:szCs w:val="15"/>
              </w:rPr>
            </w:pPr>
            <w:r>
              <w:rPr>
                <w:rFonts w:ascii="Calibri"/>
                <w:sz w:val="15"/>
              </w:rPr>
              <w:t>0.00</w:t>
            </w:r>
          </w:p>
        </w:tc>
        <w:tc>
          <w:tcPr>
            <w:tcW w:w="850"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left="259" w:right="0"/>
              <w:jc w:val="center"/>
              <w:rPr>
                <w:rFonts w:ascii="Calibri" w:hAnsi="Calibri" w:cs="Calibri" w:eastAsia="Calibri" w:hint="default"/>
                <w:sz w:val="15"/>
                <w:szCs w:val="15"/>
              </w:rPr>
            </w:pPr>
            <w:r>
              <w:rPr>
                <w:rFonts w:ascii="Calibri"/>
                <w:sz w:val="15"/>
              </w:rPr>
              <w:t>0.00%</w:t>
            </w:r>
          </w:p>
        </w:tc>
      </w:tr>
      <w:tr>
        <w:trPr>
          <w:trHeight w:val="13" w:hRule="exact"/>
        </w:trPr>
        <w:tc>
          <w:tcPr>
            <w:tcW w:w="14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62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r>
      <w:tr>
        <w:trPr>
          <w:trHeight w:val="336" w:hRule="exact"/>
        </w:trPr>
        <w:tc>
          <w:tcPr>
            <w:tcW w:w="1433" w:type="dxa"/>
            <w:tcBorders>
              <w:top w:val="nil" w:sz="6" w:space="0" w:color="auto"/>
              <w:left w:val="nil" w:sz="6" w:space="0" w:color="auto"/>
              <w:bottom w:val="single" w:sz="12" w:space="0" w:color="000000"/>
              <w:right w:val="single" w:sz="4" w:space="0" w:color="000000"/>
            </w:tcBorders>
          </w:tcPr>
          <w:p>
            <w:pPr>
              <w:pStyle w:val="TableParagraph"/>
              <w:spacing w:line="240" w:lineRule="auto" w:before="101"/>
              <w:ind w:left="21"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right="102"/>
              <w:jc w:val="right"/>
              <w:rPr>
                <w:rFonts w:ascii="Calibri" w:hAnsi="Calibri" w:cs="Calibri" w:eastAsia="Calibri" w:hint="default"/>
                <w:sz w:val="15"/>
                <w:szCs w:val="15"/>
              </w:rPr>
            </w:pPr>
            <w:r>
              <w:rPr>
                <w:rFonts w:ascii="Calibri"/>
                <w:spacing w:val="-1"/>
                <w:sz w:val="15"/>
              </w:rPr>
              <w:t>3,426,311.24</w:t>
            </w:r>
            <w:r>
              <w:rPr>
                <w:rFonts w:ascii="Calibri"/>
                <w:sz w:val="15"/>
              </w:rPr>
            </w:r>
          </w:p>
        </w:tc>
        <w:tc>
          <w:tcPr>
            <w:tcW w:w="1066" w:type="dxa"/>
            <w:tcBorders>
              <w:top w:val="nil" w:sz="6" w:space="0" w:color="auto"/>
              <w:left w:val="single" w:sz="4" w:space="0" w:color="000000"/>
              <w:bottom w:val="single" w:sz="12" w:space="0" w:color="000000"/>
              <w:right w:val="nil" w:sz="6" w:space="0" w:color="auto"/>
            </w:tcBorders>
          </w:tcPr>
          <w:p>
            <w:pPr>
              <w:pStyle w:val="TableParagraph"/>
              <w:spacing w:line="240" w:lineRule="auto" w:before="70"/>
              <w:ind w:left="213" w:right="0"/>
              <w:jc w:val="left"/>
              <w:rPr>
                <w:rFonts w:ascii="Calibri" w:hAnsi="Calibri" w:cs="Calibri" w:eastAsia="Calibri" w:hint="default"/>
                <w:sz w:val="15"/>
                <w:szCs w:val="15"/>
              </w:rPr>
            </w:pPr>
            <w:r>
              <w:rPr>
                <w:rFonts w:ascii="Calibri"/>
                <w:sz w:val="15"/>
              </w:rPr>
              <w:t>100.00%</w:t>
            </w:r>
          </w:p>
        </w:tc>
        <w:tc>
          <w:tcPr>
            <w:tcW w:w="778" w:type="dxa"/>
            <w:tcBorders>
              <w:top w:val="nil" w:sz="6" w:space="0" w:color="auto"/>
              <w:left w:val="nil" w:sz="6" w:space="0" w:color="auto"/>
              <w:bottom w:val="single" w:sz="12" w:space="0" w:color="000000"/>
              <w:right w:val="single" w:sz="4" w:space="0" w:color="000000"/>
            </w:tcBorders>
          </w:tcPr>
          <w:p>
            <w:pPr>
              <w:pStyle w:val="TableParagraph"/>
              <w:spacing w:line="240" w:lineRule="auto" w:before="70"/>
              <w:ind w:left="-15" w:right="99"/>
              <w:jc w:val="right"/>
              <w:rPr>
                <w:rFonts w:ascii="Calibri" w:hAnsi="Calibri" w:cs="Calibri" w:eastAsia="Calibri" w:hint="default"/>
                <w:sz w:val="15"/>
                <w:szCs w:val="15"/>
              </w:rPr>
            </w:pPr>
            <w:r>
              <w:rPr>
                <w:rFonts w:ascii="Calibri"/>
                <w:spacing w:val="-1"/>
                <w:sz w:val="15"/>
              </w:rPr>
              <w:t>289,608.36</w:t>
            </w:r>
            <w:r>
              <w:rPr>
                <w:rFonts w:ascii="Calibri"/>
                <w:sz w:val="15"/>
              </w:rPr>
            </w:r>
          </w:p>
        </w:tc>
        <w:tc>
          <w:tcPr>
            <w:tcW w:w="8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right="98"/>
              <w:jc w:val="right"/>
              <w:rPr>
                <w:rFonts w:ascii="Calibri" w:hAnsi="Calibri" w:cs="Calibri" w:eastAsia="Calibri" w:hint="default"/>
                <w:sz w:val="15"/>
                <w:szCs w:val="15"/>
              </w:rPr>
            </w:pPr>
            <w:r>
              <w:rPr>
                <w:rFonts w:ascii="Calibri"/>
                <w:spacing w:val="-1"/>
                <w:sz w:val="15"/>
              </w:rPr>
              <w:t>8.45%</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3,914,652.80</w:t>
            </w:r>
          </w:p>
        </w:tc>
        <w:tc>
          <w:tcPr>
            <w:tcW w:w="227" w:type="dxa"/>
            <w:tcBorders>
              <w:top w:val="nil" w:sz="6" w:space="0" w:color="auto"/>
              <w:left w:val="single" w:sz="4" w:space="0" w:color="000000"/>
              <w:bottom w:val="single" w:sz="12" w:space="0" w:color="000000"/>
              <w:right w:val="nil" w:sz="6" w:space="0" w:color="auto"/>
            </w:tcBorders>
          </w:tcPr>
          <w:p>
            <w:pPr/>
          </w:p>
        </w:tc>
        <w:tc>
          <w:tcPr>
            <w:tcW w:w="623" w:type="dxa"/>
            <w:tcBorders>
              <w:top w:val="nil" w:sz="6" w:space="0" w:color="auto"/>
              <w:left w:val="nil" w:sz="6" w:space="0" w:color="auto"/>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1" w:right="98"/>
              <w:jc w:val="right"/>
              <w:rPr>
                <w:rFonts w:ascii="Calibri" w:hAnsi="Calibri" w:cs="Calibri" w:eastAsia="Calibri" w:hint="default"/>
                <w:sz w:val="15"/>
                <w:szCs w:val="15"/>
              </w:rPr>
            </w:pPr>
            <w:r>
              <w:rPr>
                <w:rFonts w:ascii="Calibri"/>
                <w:spacing w:val="-1"/>
                <w:sz w:val="15"/>
              </w:rPr>
              <w:t>100.00%</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126,985.38</w:t>
            </w:r>
          </w:p>
        </w:tc>
        <w:tc>
          <w:tcPr>
            <w:tcW w:w="850"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259" w:right="0"/>
              <w:jc w:val="center"/>
              <w:rPr>
                <w:rFonts w:ascii="Calibri" w:hAnsi="Calibri" w:cs="Calibri" w:eastAsia="Calibri" w:hint="default"/>
                <w:sz w:val="15"/>
                <w:szCs w:val="15"/>
              </w:rPr>
            </w:pPr>
            <w:r>
              <w:rPr>
                <w:rFonts w:ascii="Calibri"/>
                <w:sz w:val="15"/>
              </w:rPr>
              <w:t>3.24%</w:t>
            </w:r>
          </w:p>
        </w:tc>
      </w:tr>
    </w:tbl>
    <w:p>
      <w:pPr>
        <w:spacing w:line="240" w:lineRule="auto" w:before="7"/>
        <w:rPr>
          <w:rFonts w:ascii="宋体" w:hAnsi="宋体" w:cs="宋体" w:eastAsia="宋体" w:hint="default"/>
          <w:b/>
          <w:bCs/>
          <w:sz w:val="26"/>
          <w:szCs w:val="26"/>
        </w:rPr>
      </w:pPr>
    </w:p>
    <w:p>
      <w:pPr>
        <w:tabs>
          <w:tab w:pos="695" w:val="left" w:leader="none"/>
        </w:tabs>
        <w:spacing w:before="0"/>
        <w:ind w:left="0" w:right="4498" w:firstLine="0"/>
        <w:jc w:val="center"/>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其他应收款按种类披露：</w:t>
      </w:r>
      <w:r>
        <w:rPr>
          <w:rFonts w:ascii="宋体" w:hAnsi="宋体" w:cs="宋体" w:eastAsia="宋体" w:hint="default"/>
          <w:spacing w:val="-1"/>
          <w:sz w:val="21"/>
          <w:szCs w:val="21"/>
        </w:rPr>
      </w:r>
    </w:p>
    <w:p>
      <w:pPr>
        <w:spacing w:after="0"/>
        <w:jc w:val="center"/>
        <w:rPr>
          <w:rFonts w:ascii="宋体" w:hAnsi="宋体" w:cs="宋体" w:eastAsia="宋体" w:hint="default"/>
          <w:sz w:val="21"/>
          <w:szCs w:val="21"/>
        </w:rPr>
        <w:sectPr>
          <w:footerReference w:type="default" r:id="rId214"/>
          <w:pgSz w:w="11910" w:h="16840"/>
          <w:pgMar w:footer="1195" w:header="885" w:top="1540" w:bottom="1380" w:left="1400" w:right="1060"/>
          <w:pgNumType w:start="121"/>
        </w:sectPr>
      </w:pPr>
    </w:p>
    <w:p>
      <w:pPr>
        <w:spacing w:line="240" w:lineRule="auto" w:before="11"/>
        <w:rPr>
          <w:rFonts w:ascii="宋体" w:hAnsi="宋体" w:cs="宋体" w:eastAsia="宋体" w:hint="default"/>
          <w:b/>
          <w:bCs/>
          <w:sz w:val="2"/>
          <w:szCs w:val="2"/>
        </w:rPr>
      </w:pPr>
      <w:r>
        <w:rPr/>
        <w:pict>
          <v:shape style="position:absolute;margin-left:196.130005pt;margin-top:81.47998pt;width:.48pt;height:.12pt;mso-position-horizontal-relative:page;mso-position-vertical-relative:page;z-index:-1201672" type="#_x0000_t75" stroked="false">
            <v:imagedata r:id="rId243" o:title=""/>
          </v:shape>
        </w:pict>
      </w:r>
      <w:r>
        <w:rPr/>
        <w:pict>
          <v:shape style="position:absolute;margin-left:373.390015pt;margin-top:81.47998pt;width:.48001pt;height:.12pt;mso-position-horizontal-relative:page;mso-position-vertical-relative:page;z-index:-1201648" type="#_x0000_t75" stroked="false">
            <v:imagedata r:id="rId243" o:title=""/>
          </v:shape>
        </w:pict>
      </w:r>
    </w:p>
    <w:tbl>
      <w:tblPr>
        <w:tblW w:w="0" w:type="auto"/>
        <w:jc w:val="left"/>
        <w:tblInd w:w="111" w:type="dxa"/>
        <w:tblLayout w:type="fixed"/>
        <w:tblCellMar>
          <w:top w:w="0" w:type="dxa"/>
          <w:left w:w="0" w:type="dxa"/>
          <w:bottom w:w="0" w:type="dxa"/>
          <w:right w:w="0" w:type="dxa"/>
        </w:tblCellMar>
        <w:tblLook w:val="01E0"/>
      </w:tblPr>
      <w:tblGrid>
        <w:gridCol w:w="120"/>
        <w:gridCol w:w="2036"/>
        <w:gridCol w:w="1135"/>
        <w:gridCol w:w="924"/>
        <w:gridCol w:w="778"/>
        <w:gridCol w:w="710"/>
        <w:gridCol w:w="989"/>
        <w:gridCol w:w="151"/>
        <w:gridCol w:w="560"/>
        <w:gridCol w:w="850"/>
        <w:gridCol w:w="710"/>
      </w:tblGrid>
      <w:tr>
        <w:trPr>
          <w:trHeight w:val="365" w:hRule="exact"/>
        </w:trPr>
        <w:tc>
          <w:tcPr>
            <w:tcW w:w="120" w:type="dxa"/>
            <w:tcBorders>
              <w:top w:val="single" w:sz="4" w:space="0" w:color="000000"/>
              <w:left w:val="nil" w:sz="6" w:space="0" w:color="auto"/>
              <w:bottom w:val="nil" w:sz="6" w:space="0" w:color="auto"/>
              <w:right w:val="nil" w:sz="6" w:space="0" w:color="auto"/>
            </w:tcBorders>
          </w:tcPr>
          <w:p>
            <w:pPr/>
          </w:p>
        </w:tc>
        <w:tc>
          <w:tcPr>
            <w:tcW w:w="2036"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6"/>
                <w:szCs w:val="26"/>
              </w:rPr>
            </w:pPr>
          </w:p>
        </w:tc>
        <w:tc>
          <w:tcPr>
            <w:tcW w:w="1135"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6"/>
                <w:szCs w:val="26"/>
              </w:rPr>
            </w:pPr>
          </w:p>
        </w:tc>
        <w:tc>
          <w:tcPr>
            <w:tcW w:w="924" w:type="dxa"/>
            <w:tcBorders>
              <w:top w:val="single" w:sz="12" w:space="0" w:color="000000"/>
              <w:left w:val="nil" w:sz="6" w:space="0" w:color="auto"/>
              <w:bottom w:val="nil" w:sz="6" w:space="0" w:color="auto"/>
              <w:right w:val="nil" w:sz="6" w:space="0" w:color="auto"/>
            </w:tcBorders>
          </w:tcPr>
          <w:p>
            <w:pPr>
              <w:pStyle w:val="TableParagraph"/>
              <w:spacing w:line="240" w:lineRule="auto" w:before="123"/>
              <w:ind w:left="336" w:right="-15"/>
              <w:jc w:val="left"/>
              <w:rPr>
                <w:rFonts w:ascii="宋体" w:hAnsi="宋体" w:cs="宋体" w:eastAsia="宋体" w:hint="default"/>
                <w:sz w:val="15"/>
                <w:szCs w:val="15"/>
              </w:rPr>
            </w:pPr>
            <w:r>
              <w:rPr>
                <w:rFonts w:ascii="宋体" w:hAnsi="宋体" w:cs="宋体" w:eastAsia="宋体" w:hint="default"/>
                <w:spacing w:val="-1"/>
                <w:sz w:val="15"/>
                <w:szCs w:val="15"/>
              </w:rPr>
              <w:t>年末余额</w:t>
            </w:r>
          </w:p>
        </w:tc>
        <w:tc>
          <w:tcPr>
            <w:tcW w:w="778" w:type="dxa"/>
            <w:tcBorders>
              <w:top w:val="single" w:sz="12" w:space="0" w:color="000000"/>
              <w:left w:val="nil" w:sz="6" w:space="0" w:color="auto"/>
              <w:bottom w:val="nil" w:sz="6" w:space="0" w:color="auto"/>
              <w:right w:val="nil" w:sz="6" w:space="0" w:color="auto"/>
            </w:tcBorders>
          </w:tcPr>
          <w:p>
            <w:pPr/>
          </w:p>
        </w:tc>
        <w:tc>
          <w:tcPr>
            <w:tcW w:w="710"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6"/>
                <w:szCs w:val="26"/>
              </w:rPr>
            </w:pPr>
          </w:p>
        </w:tc>
        <w:tc>
          <w:tcPr>
            <w:tcW w:w="989"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6"/>
                <w:szCs w:val="26"/>
              </w:rPr>
            </w:pPr>
          </w:p>
        </w:tc>
        <w:tc>
          <w:tcPr>
            <w:tcW w:w="151" w:type="dxa"/>
            <w:tcBorders>
              <w:top w:val="single" w:sz="12" w:space="0" w:color="000000"/>
              <w:left w:val="nil" w:sz="6" w:space="0" w:color="auto"/>
              <w:bottom w:val="nil" w:sz="6" w:space="0" w:color="auto"/>
              <w:right w:val="nil" w:sz="6" w:space="0" w:color="auto"/>
            </w:tcBorders>
          </w:tcPr>
          <w:p>
            <w:pPr/>
          </w:p>
        </w:tc>
        <w:tc>
          <w:tcPr>
            <w:tcW w:w="140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23"/>
              <w:ind w:left="184"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710" w:type="dxa"/>
            <w:tcBorders>
              <w:top w:val="single" w:sz="12" w:space="0" w:color="000000"/>
              <w:left w:val="nil" w:sz="6" w:space="0" w:color="auto"/>
              <w:bottom w:val="nil" w:sz="6" w:space="0" w:color="auto"/>
              <w:right w:val="nil" w:sz="6" w:space="0" w:color="auto"/>
            </w:tcBorders>
          </w:tcPr>
          <w:p>
            <w:pPr/>
          </w:p>
        </w:tc>
      </w:tr>
      <w:tr>
        <w:trPr>
          <w:trHeight w:val="329" w:hRule="exact"/>
        </w:trPr>
        <w:tc>
          <w:tcPr>
            <w:tcW w:w="120"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23" w:right="0"/>
              <w:jc w:val="center"/>
              <w:rPr>
                <w:rFonts w:ascii="宋体" w:hAnsi="宋体" w:cs="宋体" w:eastAsia="宋体" w:hint="default"/>
                <w:sz w:val="15"/>
                <w:szCs w:val="15"/>
              </w:rPr>
            </w:pPr>
            <w:r>
              <w:rPr>
                <w:rFonts w:ascii="宋体" w:hAnsi="宋体" w:cs="宋体" w:eastAsia="宋体" w:hint="default"/>
                <w:sz w:val="15"/>
                <w:szCs w:val="15"/>
              </w:rPr>
              <w:t>种类</w:t>
            </w:r>
          </w:p>
        </w:tc>
        <w:tc>
          <w:tcPr>
            <w:tcW w:w="2059"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01"/>
              <w:ind w:left="616"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488"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01"/>
              <w:ind w:left="333"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140"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01"/>
              <w:ind w:left="542" w:right="-1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560" w:type="dxa"/>
            <w:tcBorders>
              <w:top w:val="nil" w:sz="6" w:space="0" w:color="auto"/>
              <w:left w:val="nil" w:sz="6" w:space="0" w:color="auto"/>
              <w:bottom w:val="nil" w:sz="6" w:space="0" w:color="auto"/>
              <w:right w:val="single" w:sz="4" w:space="0" w:color="000000"/>
            </w:tcBorders>
          </w:tcPr>
          <w:p>
            <w:pPr/>
          </w:p>
        </w:tc>
        <w:tc>
          <w:tcPr>
            <w:tcW w:w="1560"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01"/>
              <w:ind w:left="475"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148" w:hRule="exact"/>
        </w:trPr>
        <w:tc>
          <w:tcPr>
            <w:tcW w:w="120"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
        </w:tc>
        <w:tc>
          <w:tcPr>
            <w:tcW w:w="924"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single" w:sz="4" w:space="0" w:color="000000"/>
            </w:tcBorders>
          </w:tcPr>
          <w:p>
            <w:pPr/>
          </w:p>
        </w:tc>
        <w:tc>
          <w:tcPr>
            <w:tcW w:w="989" w:type="dxa"/>
            <w:tcBorders>
              <w:top w:val="nil" w:sz="6" w:space="0" w:color="auto"/>
              <w:left w:val="single" w:sz="4" w:space="0" w:color="000000"/>
              <w:bottom w:val="nil" w:sz="6" w:space="0" w:color="auto"/>
              <w:right w:val="single" w:sz="4" w:space="0" w:color="000000"/>
            </w:tcBorders>
          </w:tcPr>
          <w:p>
            <w:pPr/>
          </w:p>
        </w:tc>
        <w:tc>
          <w:tcPr>
            <w:tcW w:w="711" w:type="dxa"/>
            <w:gridSpan w:val="2"/>
            <w:tcBorders>
              <w:top w:val="nil" w:sz="6" w:space="0" w:color="auto"/>
              <w:left w:val="single" w:sz="4" w:space="0" w:color="000000"/>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168" w:hRule="exact"/>
        </w:trPr>
        <w:tc>
          <w:tcPr>
            <w:tcW w:w="120"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924" w:type="dxa"/>
            <w:tcBorders>
              <w:top w:val="nil" w:sz="6" w:space="0" w:color="auto"/>
              <w:left w:val="single" w:sz="4" w:space="0" w:color="000000"/>
              <w:bottom w:val="nil" w:sz="6" w:space="0" w:color="auto"/>
              <w:right w:val="nil" w:sz="6" w:space="0" w:color="auto"/>
            </w:tcBorders>
          </w:tcPr>
          <w:p>
            <w:pPr>
              <w:pStyle w:val="TableParagraph"/>
              <w:spacing w:line="170" w:lineRule="exact"/>
              <w:ind w:left="-5"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c>
          <w:tcPr>
            <w:tcW w:w="778" w:type="dxa"/>
            <w:tcBorders>
              <w:top w:val="nil" w:sz="6" w:space="0" w:color="auto"/>
              <w:left w:val="nil" w:sz="6" w:space="0" w:color="auto"/>
              <w:bottom w:val="nil" w:sz="6" w:space="0" w:color="auto"/>
              <w:right w:val="single" w:sz="4" w:space="0" w:color="000000"/>
            </w:tcBorders>
          </w:tcPr>
          <w:p>
            <w:pPr>
              <w:pStyle w:val="TableParagraph"/>
              <w:spacing w:line="151" w:lineRule="exact"/>
              <w:ind w:left="129"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5" w:right="-5"/>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c>
          <w:tcPr>
            <w:tcW w:w="989"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711" w:type="dxa"/>
            <w:gridSpan w:val="2"/>
            <w:tcBorders>
              <w:top w:val="nil" w:sz="6" w:space="0" w:color="auto"/>
              <w:left w:val="single" w:sz="4" w:space="0" w:color="000000"/>
              <w:bottom w:val="nil" w:sz="6" w:space="0" w:color="auto"/>
              <w:right w:val="single" w:sz="4" w:space="0" w:color="000000"/>
            </w:tcBorders>
          </w:tcPr>
          <w:p>
            <w:pPr>
              <w:pStyle w:val="TableParagraph"/>
              <w:spacing w:line="170" w:lineRule="exact"/>
              <w:ind w:left="-5" w:right="-5"/>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151" w:lineRule="exact"/>
              <w:ind w:left="268"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710" w:type="dxa"/>
            <w:tcBorders>
              <w:top w:val="nil" w:sz="6" w:space="0" w:color="auto"/>
              <w:left w:val="single" w:sz="4" w:space="0" w:color="000000"/>
              <w:bottom w:val="nil" w:sz="6" w:space="0" w:color="auto"/>
              <w:right w:val="nil" w:sz="6" w:space="0" w:color="auto"/>
            </w:tcBorders>
          </w:tcPr>
          <w:p>
            <w:pPr>
              <w:pStyle w:val="TableParagraph"/>
              <w:spacing w:line="170" w:lineRule="exact"/>
              <w:ind w:left="-5"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r>
      <w:tr>
        <w:trPr>
          <w:trHeight w:val="15" w:hRule="exact"/>
        </w:trPr>
        <w:tc>
          <w:tcPr>
            <w:tcW w:w="120"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
        </w:tc>
        <w:tc>
          <w:tcPr>
            <w:tcW w:w="711" w:type="dxa"/>
            <w:gridSpan w:val="2"/>
            <w:tcBorders>
              <w:top w:val="nil" w:sz="6" w:space="0" w:color="auto"/>
              <w:left w:val="nil" w:sz="6" w:space="0" w:color="auto"/>
              <w:bottom w:val="nil" w:sz="6" w:space="0" w:color="auto"/>
              <w:right w:val="nil" w:sz="6" w:space="0" w:color="auto"/>
            </w:tcBorders>
          </w:tcPr>
          <w:p>
            <w:pPr/>
          </w:p>
        </w:tc>
        <w:tc>
          <w:tcPr>
            <w:tcW w:w="850" w:type="dxa"/>
            <w:tcBorders>
              <w:top w:val="nil" w:sz="6" w:space="0" w:color="auto"/>
              <w:left w:val="nil" w:sz="6" w:space="0" w:color="auto"/>
              <w:bottom w:val="nil" w:sz="6" w:space="0" w:color="auto"/>
              <w:right w:val="nil" w:sz="6" w:space="0" w:color="auto"/>
            </w:tcBorders>
          </w:tcPr>
          <w:p>
            <w:pPr/>
          </w:p>
        </w:tc>
        <w:tc>
          <w:tcPr>
            <w:tcW w:w="710" w:type="dxa"/>
            <w:tcBorders>
              <w:top w:val="nil" w:sz="6" w:space="0" w:color="auto"/>
              <w:left w:val="nil" w:sz="6" w:space="0" w:color="auto"/>
              <w:bottom w:val="nil" w:sz="6" w:space="0" w:color="auto"/>
              <w:right w:val="nil" w:sz="6" w:space="0" w:color="auto"/>
            </w:tcBorders>
          </w:tcPr>
          <w:p>
            <w:pPr/>
          </w:p>
        </w:tc>
      </w:tr>
      <w:tr>
        <w:trPr>
          <w:trHeight w:val="706" w:hRule="exact"/>
        </w:trPr>
        <w:tc>
          <w:tcPr>
            <w:tcW w:w="120"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single" w:sz="4" w:space="0" w:color="000000"/>
            </w:tcBorders>
          </w:tcPr>
          <w:p>
            <w:pPr>
              <w:pStyle w:val="TableParagraph"/>
              <w:spacing w:line="391" w:lineRule="auto" w:before="101"/>
              <w:ind w:left="122" w:right="-5"/>
              <w:jc w:val="left"/>
              <w:rPr>
                <w:rFonts w:ascii="宋体" w:hAnsi="宋体" w:cs="宋体" w:eastAsia="宋体" w:hint="default"/>
                <w:sz w:val="15"/>
                <w:szCs w:val="15"/>
              </w:rPr>
            </w:pPr>
            <w:r>
              <w:rPr>
                <w:rFonts w:ascii="宋体" w:hAnsi="宋体" w:cs="宋体" w:eastAsia="宋体" w:hint="default"/>
                <w:spacing w:val="7"/>
                <w:sz w:val="15"/>
                <w:szCs w:val="15"/>
              </w:rPr>
              <w:t>单项金额重大并单项计提坏</w:t>
            </w:r>
            <w:r>
              <w:rPr>
                <w:rFonts w:ascii="宋体" w:hAnsi="宋体" w:cs="宋体" w:eastAsia="宋体" w:hint="default"/>
                <w:spacing w:val="-50"/>
                <w:sz w:val="15"/>
                <w:szCs w:val="15"/>
              </w:rPr>
              <w:t> </w:t>
            </w:r>
            <w:r>
              <w:rPr>
                <w:rFonts w:ascii="宋体" w:hAnsi="宋体" w:cs="宋体" w:eastAsia="宋体" w:hint="default"/>
                <w:spacing w:val="-50"/>
                <w:sz w:val="15"/>
                <w:szCs w:val="15"/>
              </w:rPr>
            </w:r>
            <w:r>
              <w:rPr>
                <w:rFonts w:ascii="宋体" w:hAnsi="宋体" w:cs="宋体" w:eastAsia="宋体" w:hint="default"/>
                <w:sz w:val="15"/>
                <w:szCs w:val="15"/>
              </w:rPr>
              <w:t>账准备的其他应收款</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0.00</w:t>
            </w:r>
          </w:p>
        </w:tc>
        <w:tc>
          <w:tcPr>
            <w:tcW w:w="92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73" w:right="0"/>
              <w:jc w:val="left"/>
              <w:rPr>
                <w:rFonts w:ascii="Calibri" w:hAnsi="Calibri" w:cs="Calibri" w:eastAsia="Calibri" w:hint="default"/>
                <w:sz w:val="13"/>
                <w:szCs w:val="13"/>
              </w:rPr>
            </w:pPr>
            <w:r>
              <w:rPr>
                <w:rFonts w:ascii="Calibri"/>
                <w:sz w:val="13"/>
              </w:rPr>
              <w:t>0.00%</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Calibri" w:hAnsi="Calibri" w:cs="Calibri" w:eastAsia="Calibri" w:hint="default"/>
                <w:sz w:val="13"/>
                <w:szCs w:val="13"/>
              </w:rPr>
            </w:pPr>
            <w:r>
              <w:rPr>
                <w:rFonts w:ascii="Calibri"/>
                <w:spacing w:val="-1"/>
                <w:sz w:val="13"/>
              </w:rPr>
              <w:t>0.00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73" w:right="0"/>
              <w:jc w:val="left"/>
              <w:rPr>
                <w:rFonts w:ascii="Calibri" w:hAnsi="Calibri" w:cs="Calibri" w:eastAsia="Calibri" w:hint="default"/>
                <w:sz w:val="13"/>
                <w:szCs w:val="13"/>
              </w:rPr>
            </w:pPr>
            <w:r>
              <w:rPr>
                <w:rFonts w:ascii="Calibri"/>
                <w:sz w:val="13"/>
              </w:rPr>
              <w:t>0.00%</w:t>
            </w:r>
          </w:p>
        </w:tc>
        <w:tc>
          <w:tcPr>
            <w:tcW w:w="9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98"/>
              <w:jc w:val="right"/>
              <w:rPr>
                <w:rFonts w:ascii="Calibri" w:hAnsi="Calibri" w:cs="Calibri" w:eastAsia="Calibri" w:hint="default"/>
                <w:sz w:val="13"/>
                <w:szCs w:val="13"/>
              </w:rPr>
            </w:pPr>
            <w:r>
              <w:rPr>
                <w:rFonts w:ascii="Calibri"/>
                <w:spacing w:val="-1"/>
                <w:sz w:val="13"/>
              </w:rPr>
              <w:t>0.00</w:t>
            </w:r>
          </w:p>
        </w:tc>
        <w:tc>
          <w:tcPr>
            <w:tcW w:w="151" w:type="dxa"/>
            <w:tcBorders>
              <w:top w:val="nil" w:sz="6" w:space="0" w:color="auto"/>
              <w:left w:val="single" w:sz="4" w:space="0" w:color="000000"/>
              <w:bottom w:val="nil" w:sz="6" w:space="0" w:color="auto"/>
              <w:right w:val="nil" w:sz="6" w:space="0" w:color="auto"/>
            </w:tcBorders>
          </w:tcPr>
          <w:p>
            <w:pPr/>
          </w:p>
        </w:tc>
        <w:tc>
          <w:tcPr>
            <w:tcW w:w="56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98"/>
              <w:jc w:val="right"/>
              <w:rPr>
                <w:rFonts w:ascii="Calibri" w:hAnsi="Calibri" w:cs="Calibri" w:eastAsia="Calibri" w:hint="default"/>
                <w:sz w:val="13"/>
                <w:szCs w:val="13"/>
              </w:rPr>
            </w:pPr>
            <w:r>
              <w:rPr>
                <w:rFonts w:ascii="Calibri"/>
                <w:spacing w:val="-1"/>
                <w:sz w:val="13"/>
              </w:rPr>
              <w:t>0.00</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73" w:right="0"/>
              <w:jc w:val="left"/>
              <w:rPr>
                <w:rFonts w:ascii="Calibri" w:hAnsi="Calibri" w:cs="Calibri" w:eastAsia="Calibri" w:hint="default"/>
                <w:sz w:val="13"/>
                <w:szCs w:val="13"/>
              </w:rPr>
            </w:pPr>
            <w:r>
              <w:rPr>
                <w:rFonts w:ascii="Calibri"/>
                <w:sz w:val="13"/>
              </w:rPr>
              <w:t>0.00%</w:t>
            </w:r>
          </w:p>
        </w:tc>
      </w:tr>
      <w:tr>
        <w:trPr>
          <w:trHeight w:val="650" w:hRule="exact"/>
        </w:trPr>
        <w:tc>
          <w:tcPr>
            <w:tcW w:w="120"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single" w:sz="4" w:space="0" w:color="000000"/>
            </w:tcBorders>
          </w:tcPr>
          <w:p>
            <w:pPr>
              <w:pStyle w:val="TableParagraph"/>
              <w:spacing w:line="391" w:lineRule="auto" w:before="44"/>
              <w:ind w:left="122" w:right="97"/>
              <w:jc w:val="left"/>
              <w:rPr>
                <w:rFonts w:ascii="宋体" w:hAnsi="宋体" w:cs="宋体" w:eastAsia="宋体" w:hint="default"/>
                <w:sz w:val="15"/>
                <w:szCs w:val="15"/>
              </w:rPr>
            </w:pPr>
            <w:r>
              <w:rPr>
                <w:rFonts w:ascii="宋体" w:hAnsi="宋体" w:cs="宋体" w:eastAsia="宋体" w:hint="default"/>
                <w:spacing w:val="-1"/>
                <w:sz w:val="15"/>
                <w:szCs w:val="15"/>
              </w:rPr>
              <w:t>按组合计提坏账准备的其他</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z w:val="15"/>
                <w:szCs w:val="15"/>
              </w:rPr>
              <w:t>应收款</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right="104"/>
              <w:jc w:val="right"/>
              <w:rPr>
                <w:rFonts w:ascii="Calibri" w:hAnsi="Calibri" w:cs="Calibri" w:eastAsia="Calibri" w:hint="default"/>
                <w:sz w:val="15"/>
                <w:szCs w:val="15"/>
              </w:rPr>
            </w:pPr>
            <w:r>
              <w:rPr>
                <w:rFonts w:ascii="Calibri"/>
                <w:spacing w:val="-1"/>
                <w:sz w:val="15"/>
              </w:rPr>
              <w:t>3,426,311.24</w:t>
            </w:r>
            <w:r>
              <w:rPr>
                <w:rFonts w:ascii="Calibri"/>
                <w:sz w:val="15"/>
              </w:rPr>
            </w:r>
          </w:p>
        </w:tc>
        <w:tc>
          <w:tcPr>
            <w:tcW w:w="92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7"/>
              <w:ind w:left="139" w:right="0"/>
              <w:jc w:val="left"/>
              <w:rPr>
                <w:rFonts w:ascii="Calibri" w:hAnsi="Calibri" w:cs="Calibri" w:eastAsia="Calibri" w:hint="default"/>
                <w:sz w:val="13"/>
                <w:szCs w:val="13"/>
              </w:rPr>
            </w:pPr>
            <w:r>
              <w:rPr>
                <w:rFonts w:ascii="Calibri"/>
                <w:sz w:val="13"/>
              </w:rPr>
              <w:t>100.00%</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15" w:right="0"/>
              <w:jc w:val="left"/>
              <w:rPr>
                <w:rFonts w:ascii="Calibri" w:hAnsi="Calibri" w:cs="Calibri" w:eastAsia="Calibri" w:hint="default"/>
                <w:sz w:val="15"/>
                <w:szCs w:val="15"/>
              </w:rPr>
            </w:pPr>
            <w:r>
              <w:rPr>
                <w:rFonts w:ascii="Calibri"/>
                <w:sz w:val="15"/>
              </w:rPr>
              <w:t>289,608.36</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7"/>
              <w:ind w:left="271" w:right="0"/>
              <w:jc w:val="left"/>
              <w:rPr>
                <w:rFonts w:ascii="Calibri" w:hAnsi="Calibri" w:cs="Calibri" w:eastAsia="Calibri" w:hint="default"/>
                <w:sz w:val="13"/>
                <w:szCs w:val="13"/>
              </w:rPr>
            </w:pPr>
            <w:r>
              <w:rPr>
                <w:rFonts w:ascii="Calibri"/>
                <w:sz w:val="13"/>
              </w:rPr>
              <w:t>8.45%</w:t>
            </w:r>
          </w:p>
        </w:tc>
        <w:tc>
          <w:tcPr>
            <w:tcW w:w="9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7"/>
              <w:ind w:right="98"/>
              <w:jc w:val="right"/>
              <w:rPr>
                <w:rFonts w:ascii="Calibri" w:hAnsi="Calibri" w:cs="Calibri" w:eastAsia="Calibri" w:hint="default"/>
                <w:sz w:val="13"/>
                <w:szCs w:val="13"/>
              </w:rPr>
            </w:pPr>
            <w:r>
              <w:rPr>
                <w:rFonts w:ascii="Calibri"/>
                <w:spacing w:val="-1"/>
                <w:sz w:val="13"/>
              </w:rPr>
              <w:t>3,914,652.80</w:t>
            </w:r>
          </w:p>
        </w:tc>
        <w:tc>
          <w:tcPr>
            <w:tcW w:w="151" w:type="dxa"/>
            <w:tcBorders>
              <w:top w:val="nil" w:sz="6" w:space="0" w:color="auto"/>
              <w:left w:val="single" w:sz="4" w:space="0" w:color="000000"/>
              <w:bottom w:val="nil" w:sz="6" w:space="0" w:color="auto"/>
              <w:right w:val="nil" w:sz="6" w:space="0" w:color="auto"/>
            </w:tcBorders>
          </w:tcPr>
          <w:p>
            <w:pPr/>
          </w:p>
        </w:tc>
        <w:tc>
          <w:tcPr>
            <w:tcW w:w="56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7"/>
              <w:ind w:left="-8" w:right="107"/>
              <w:jc w:val="right"/>
              <w:rPr>
                <w:rFonts w:ascii="Calibri" w:hAnsi="Calibri" w:cs="Calibri" w:eastAsia="Calibri" w:hint="default"/>
                <w:sz w:val="13"/>
                <w:szCs w:val="13"/>
              </w:rPr>
            </w:pPr>
            <w:r>
              <w:rPr>
                <w:rFonts w:ascii="Calibri"/>
                <w:spacing w:val="-1"/>
                <w:sz w:val="13"/>
              </w:rPr>
              <w:t>100.00%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7"/>
              <w:ind w:right="100"/>
              <w:jc w:val="right"/>
              <w:rPr>
                <w:rFonts w:ascii="Calibri" w:hAnsi="Calibri" w:cs="Calibri" w:eastAsia="Calibri" w:hint="default"/>
                <w:sz w:val="13"/>
                <w:szCs w:val="13"/>
              </w:rPr>
            </w:pPr>
            <w:r>
              <w:rPr>
                <w:rFonts w:ascii="Calibri"/>
                <w:spacing w:val="-1"/>
                <w:sz w:val="13"/>
              </w:rPr>
              <w:t>126,985.38</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7"/>
              <w:ind w:left="271" w:right="0"/>
              <w:jc w:val="left"/>
              <w:rPr>
                <w:rFonts w:ascii="Calibri" w:hAnsi="Calibri" w:cs="Calibri" w:eastAsia="Calibri" w:hint="default"/>
                <w:sz w:val="13"/>
                <w:szCs w:val="13"/>
              </w:rPr>
            </w:pPr>
            <w:r>
              <w:rPr>
                <w:rFonts w:ascii="Calibri"/>
                <w:sz w:val="13"/>
              </w:rPr>
              <w:t>3.24%</w:t>
            </w:r>
          </w:p>
        </w:tc>
      </w:tr>
      <w:tr>
        <w:trPr>
          <w:trHeight w:val="560" w:hRule="exact"/>
        </w:trPr>
        <w:tc>
          <w:tcPr>
            <w:tcW w:w="120"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5"/>
                <w:szCs w:val="15"/>
              </w:rPr>
            </w:pPr>
            <w:r>
              <w:rPr>
                <w:rFonts w:ascii="宋体" w:hAnsi="宋体" w:cs="宋体" w:eastAsia="宋体" w:hint="default"/>
                <w:sz w:val="15"/>
                <w:szCs w:val="15"/>
              </w:rPr>
              <w:t>组合</w:t>
            </w:r>
            <w:r>
              <w:rPr>
                <w:rFonts w:ascii="宋体" w:hAnsi="宋体" w:cs="宋体" w:eastAsia="宋体" w:hint="default"/>
                <w:spacing w:val="6"/>
                <w:sz w:val="15"/>
                <w:szCs w:val="15"/>
              </w:rPr>
              <w:t> </w:t>
            </w:r>
            <w:r>
              <w:rPr>
                <w:rFonts w:ascii="Calibri" w:hAnsi="Calibri" w:cs="Calibri" w:eastAsia="Calibri" w:hint="default"/>
                <w:sz w:val="15"/>
                <w:szCs w:val="15"/>
              </w:rPr>
              <w:t>1</w:t>
            </w:r>
            <w:r>
              <w:rPr>
                <w:rFonts w:ascii="宋体" w:hAnsi="宋体" w:cs="宋体" w:eastAsia="宋体" w:hint="default"/>
                <w:sz w:val="15"/>
                <w:szCs w:val="15"/>
              </w:rPr>
              <w:t>：具有类似信用风险</w:t>
            </w:r>
          </w:p>
          <w:p>
            <w:pPr>
              <w:pStyle w:val="TableParagraph"/>
              <w:spacing w:line="240" w:lineRule="auto" w:before="103"/>
              <w:ind w:left="122" w:right="0"/>
              <w:jc w:val="left"/>
              <w:rPr>
                <w:rFonts w:ascii="宋体" w:hAnsi="宋体" w:cs="宋体" w:eastAsia="宋体" w:hint="default"/>
                <w:sz w:val="15"/>
                <w:szCs w:val="15"/>
              </w:rPr>
            </w:pPr>
            <w:r>
              <w:rPr>
                <w:rFonts w:ascii="宋体" w:hAnsi="宋体" w:cs="宋体" w:eastAsia="宋体" w:hint="default"/>
                <w:sz w:val="15"/>
                <w:szCs w:val="15"/>
              </w:rPr>
              <w:t>特征的其他应收款项组合</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right="104"/>
              <w:jc w:val="right"/>
              <w:rPr>
                <w:rFonts w:ascii="Calibri" w:hAnsi="Calibri" w:cs="Calibri" w:eastAsia="Calibri" w:hint="default"/>
                <w:sz w:val="15"/>
                <w:szCs w:val="15"/>
              </w:rPr>
            </w:pPr>
            <w:r>
              <w:rPr>
                <w:rFonts w:ascii="Calibri"/>
                <w:spacing w:val="-1"/>
                <w:sz w:val="15"/>
              </w:rPr>
              <w:t>3,426,311.24</w:t>
            </w:r>
            <w:r>
              <w:rPr>
                <w:rFonts w:ascii="Calibri"/>
                <w:sz w:val="15"/>
              </w:rPr>
            </w:r>
          </w:p>
        </w:tc>
        <w:tc>
          <w:tcPr>
            <w:tcW w:w="92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4"/>
              <w:ind w:left="139" w:right="0"/>
              <w:jc w:val="left"/>
              <w:rPr>
                <w:rFonts w:ascii="Calibri" w:hAnsi="Calibri" w:cs="Calibri" w:eastAsia="Calibri" w:hint="default"/>
                <w:sz w:val="13"/>
                <w:szCs w:val="13"/>
              </w:rPr>
            </w:pPr>
            <w:r>
              <w:rPr>
                <w:rFonts w:ascii="Calibri"/>
                <w:sz w:val="13"/>
              </w:rPr>
              <w:t>100.00%</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18"/>
                <w:szCs w:val="18"/>
              </w:rPr>
            </w:pPr>
          </w:p>
          <w:p>
            <w:pPr>
              <w:pStyle w:val="TableParagraph"/>
              <w:spacing w:line="240" w:lineRule="auto"/>
              <w:ind w:left="-15" w:right="0"/>
              <w:jc w:val="left"/>
              <w:rPr>
                <w:rFonts w:ascii="Calibri" w:hAnsi="Calibri" w:cs="Calibri" w:eastAsia="Calibri" w:hint="default"/>
                <w:sz w:val="15"/>
                <w:szCs w:val="15"/>
              </w:rPr>
            </w:pPr>
            <w:r>
              <w:rPr>
                <w:rFonts w:ascii="Calibri"/>
                <w:sz w:val="15"/>
              </w:rPr>
              <w:t>289,608.36</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4"/>
              <w:ind w:left="271" w:right="0"/>
              <w:jc w:val="left"/>
              <w:rPr>
                <w:rFonts w:ascii="Calibri" w:hAnsi="Calibri" w:cs="Calibri" w:eastAsia="Calibri" w:hint="default"/>
                <w:sz w:val="13"/>
                <w:szCs w:val="13"/>
              </w:rPr>
            </w:pPr>
            <w:r>
              <w:rPr>
                <w:rFonts w:ascii="Calibri"/>
                <w:sz w:val="13"/>
              </w:rPr>
              <w:t>8.45%</w:t>
            </w:r>
          </w:p>
        </w:tc>
        <w:tc>
          <w:tcPr>
            <w:tcW w:w="9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4"/>
              <w:ind w:right="98"/>
              <w:jc w:val="right"/>
              <w:rPr>
                <w:rFonts w:ascii="Calibri" w:hAnsi="Calibri" w:cs="Calibri" w:eastAsia="Calibri" w:hint="default"/>
                <w:sz w:val="13"/>
                <w:szCs w:val="13"/>
              </w:rPr>
            </w:pPr>
            <w:r>
              <w:rPr>
                <w:rFonts w:ascii="Calibri"/>
                <w:spacing w:val="-1"/>
                <w:sz w:val="13"/>
              </w:rPr>
              <w:t>3,914,652.80</w:t>
            </w:r>
          </w:p>
        </w:tc>
        <w:tc>
          <w:tcPr>
            <w:tcW w:w="151" w:type="dxa"/>
            <w:tcBorders>
              <w:top w:val="nil" w:sz="6" w:space="0" w:color="auto"/>
              <w:left w:val="single" w:sz="4" w:space="0" w:color="000000"/>
              <w:bottom w:val="nil" w:sz="6" w:space="0" w:color="auto"/>
              <w:right w:val="nil" w:sz="6" w:space="0" w:color="auto"/>
            </w:tcBorders>
          </w:tcPr>
          <w:p>
            <w:pPr/>
          </w:p>
        </w:tc>
        <w:tc>
          <w:tcPr>
            <w:tcW w:w="56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4"/>
              <w:ind w:left="-8" w:right="107"/>
              <w:jc w:val="right"/>
              <w:rPr>
                <w:rFonts w:ascii="Calibri" w:hAnsi="Calibri" w:cs="Calibri" w:eastAsia="Calibri" w:hint="default"/>
                <w:sz w:val="13"/>
                <w:szCs w:val="13"/>
              </w:rPr>
            </w:pPr>
            <w:r>
              <w:rPr>
                <w:rFonts w:ascii="Calibri"/>
                <w:spacing w:val="-1"/>
                <w:sz w:val="13"/>
              </w:rPr>
              <w:t>100.00%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4"/>
              <w:ind w:right="100"/>
              <w:jc w:val="right"/>
              <w:rPr>
                <w:rFonts w:ascii="Calibri" w:hAnsi="Calibri" w:cs="Calibri" w:eastAsia="Calibri" w:hint="default"/>
                <w:sz w:val="13"/>
                <w:szCs w:val="13"/>
              </w:rPr>
            </w:pPr>
            <w:r>
              <w:rPr>
                <w:rFonts w:ascii="Calibri"/>
                <w:spacing w:val="-1"/>
                <w:sz w:val="13"/>
              </w:rPr>
              <w:t>126,985.38</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4"/>
              <w:ind w:left="271" w:right="0"/>
              <w:jc w:val="left"/>
              <w:rPr>
                <w:rFonts w:ascii="Calibri" w:hAnsi="Calibri" w:cs="Calibri" w:eastAsia="Calibri" w:hint="default"/>
                <w:sz w:val="13"/>
                <w:szCs w:val="13"/>
              </w:rPr>
            </w:pPr>
            <w:r>
              <w:rPr>
                <w:rFonts w:ascii="Calibri"/>
                <w:sz w:val="13"/>
              </w:rPr>
              <w:t>3.24%</w:t>
            </w:r>
          </w:p>
        </w:tc>
      </w:tr>
      <w:tr>
        <w:trPr>
          <w:trHeight w:val="32" w:hRule="exact"/>
        </w:trPr>
        <w:tc>
          <w:tcPr>
            <w:tcW w:w="120"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nil" w:sz="6" w:space="0" w:color="auto"/>
            </w:tcBorders>
          </w:tcPr>
          <w:p>
            <w:pPr/>
          </w:p>
        </w:tc>
        <w:tc>
          <w:tcPr>
            <w:tcW w:w="1135" w:type="dxa"/>
            <w:tcBorders>
              <w:top w:val="nil" w:sz="6" w:space="0" w:color="auto"/>
              <w:left w:val="nil" w:sz="6" w:space="0" w:color="auto"/>
              <w:bottom w:val="nil" w:sz="6" w:space="0" w:color="auto"/>
              <w:right w:val="nil" w:sz="6" w:space="0" w:color="auto"/>
            </w:tcBorders>
          </w:tcPr>
          <w:p>
            <w:pPr/>
          </w:p>
        </w:tc>
        <w:tc>
          <w:tcPr>
            <w:tcW w:w="924"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c>
          <w:tcPr>
            <w:tcW w:w="989" w:type="dxa"/>
            <w:tcBorders>
              <w:top w:val="nil" w:sz="6" w:space="0" w:color="auto"/>
              <w:left w:val="nil" w:sz="6" w:space="0" w:color="auto"/>
              <w:bottom w:val="nil" w:sz="6" w:space="0" w:color="auto"/>
              <w:right w:val="nil" w:sz="6" w:space="0" w:color="auto"/>
            </w:tcBorders>
          </w:tcPr>
          <w:p>
            <w:pPr/>
          </w:p>
        </w:tc>
        <w:tc>
          <w:tcPr>
            <w:tcW w:w="151" w:type="dxa"/>
            <w:tcBorders>
              <w:top w:val="nil" w:sz="6" w:space="0" w:color="auto"/>
              <w:left w:val="nil" w:sz="6" w:space="0" w:color="auto"/>
              <w:bottom w:val="nil" w:sz="6" w:space="0" w:color="auto"/>
              <w:right w:val="nil" w:sz="6" w:space="0" w:color="auto"/>
            </w:tcBorders>
          </w:tcPr>
          <w:p>
            <w:pPr/>
          </w:p>
        </w:tc>
        <w:tc>
          <w:tcPr>
            <w:tcW w:w="560" w:type="dxa"/>
            <w:tcBorders>
              <w:top w:val="nil" w:sz="6" w:space="0" w:color="auto"/>
              <w:left w:val="nil" w:sz="6" w:space="0" w:color="auto"/>
              <w:bottom w:val="nil" w:sz="6" w:space="0" w:color="auto"/>
              <w:right w:val="single" w:sz="4" w:space="0" w:color="000000"/>
            </w:tcBorders>
          </w:tcPr>
          <w:p>
            <w:pPr/>
          </w:p>
        </w:tc>
        <w:tc>
          <w:tcPr>
            <w:tcW w:w="850" w:type="dxa"/>
            <w:tcBorders>
              <w:top w:val="nil" w:sz="6" w:space="0" w:color="auto"/>
              <w:left w:val="single" w:sz="4" w:space="0" w:color="000000"/>
              <w:bottom w:val="nil" w:sz="6" w:space="0" w:color="auto"/>
              <w:right w:val="single" w:sz="4" w:space="0" w:color="000000"/>
            </w:tcBorders>
          </w:tcPr>
          <w:p>
            <w:pPr/>
          </w:p>
        </w:tc>
        <w:tc>
          <w:tcPr>
            <w:tcW w:w="710" w:type="dxa"/>
            <w:tcBorders>
              <w:top w:val="nil" w:sz="6" w:space="0" w:color="auto"/>
              <w:left w:val="single" w:sz="4" w:space="0" w:color="000000"/>
              <w:bottom w:val="nil" w:sz="6" w:space="0" w:color="auto"/>
              <w:right w:val="nil" w:sz="6" w:space="0" w:color="auto"/>
            </w:tcBorders>
          </w:tcPr>
          <w:p>
            <w:pPr/>
          </w:p>
        </w:tc>
      </w:tr>
      <w:tr>
        <w:trPr>
          <w:trHeight w:val="708" w:hRule="exact"/>
        </w:trPr>
        <w:tc>
          <w:tcPr>
            <w:tcW w:w="120"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nil" w:sz="6" w:space="0" w:color="auto"/>
              <w:right w:val="single" w:sz="4" w:space="0" w:color="000000"/>
            </w:tcBorders>
          </w:tcPr>
          <w:p>
            <w:pPr>
              <w:pStyle w:val="TableParagraph"/>
              <w:spacing w:line="391" w:lineRule="auto" w:before="103"/>
              <w:ind w:left="122" w:right="97"/>
              <w:jc w:val="left"/>
              <w:rPr>
                <w:rFonts w:ascii="宋体" w:hAnsi="宋体" w:cs="宋体" w:eastAsia="宋体" w:hint="default"/>
                <w:sz w:val="15"/>
                <w:szCs w:val="15"/>
              </w:rPr>
            </w:pPr>
            <w:r>
              <w:rPr>
                <w:rFonts w:ascii="宋体" w:hAnsi="宋体" w:cs="宋体" w:eastAsia="宋体" w:hint="default"/>
                <w:spacing w:val="-1"/>
                <w:sz w:val="15"/>
                <w:szCs w:val="15"/>
              </w:rPr>
              <w:t>单项金额虽不重大但单项计</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z w:val="15"/>
                <w:szCs w:val="15"/>
              </w:rPr>
              <w:t>提坏账准备的其他应收款</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2"/>
              <w:jc w:val="right"/>
              <w:rPr>
                <w:rFonts w:ascii="Calibri" w:hAnsi="Calibri" w:cs="Calibri" w:eastAsia="Calibri" w:hint="default"/>
                <w:sz w:val="13"/>
                <w:szCs w:val="13"/>
              </w:rPr>
            </w:pPr>
            <w:r>
              <w:rPr>
                <w:rFonts w:ascii="Calibri"/>
                <w:spacing w:val="-1"/>
                <w:sz w:val="13"/>
              </w:rPr>
              <w:t>0.00</w:t>
            </w:r>
          </w:p>
        </w:tc>
        <w:tc>
          <w:tcPr>
            <w:tcW w:w="92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73" w:right="0"/>
              <w:jc w:val="left"/>
              <w:rPr>
                <w:rFonts w:ascii="Calibri" w:hAnsi="Calibri" w:cs="Calibri" w:eastAsia="Calibri" w:hint="default"/>
                <w:sz w:val="13"/>
                <w:szCs w:val="13"/>
              </w:rPr>
            </w:pPr>
            <w:r>
              <w:rPr>
                <w:rFonts w:ascii="Calibri"/>
                <w:sz w:val="13"/>
              </w:rPr>
              <w:t>0.00%</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0"/>
              <w:jc w:val="right"/>
              <w:rPr>
                <w:rFonts w:ascii="Calibri" w:hAnsi="Calibri" w:cs="Calibri" w:eastAsia="Calibri" w:hint="default"/>
                <w:sz w:val="13"/>
                <w:szCs w:val="13"/>
              </w:rPr>
            </w:pPr>
            <w:r>
              <w:rPr>
                <w:rFonts w:ascii="Calibri"/>
                <w:spacing w:val="-1"/>
                <w:sz w:val="13"/>
              </w:rPr>
              <w:t>0.00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73" w:right="0"/>
              <w:jc w:val="left"/>
              <w:rPr>
                <w:rFonts w:ascii="Calibri" w:hAnsi="Calibri" w:cs="Calibri" w:eastAsia="Calibri" w:hint="default"/>
                <w:sz w:val="13"/>
                <w:szCs w:val="13"/>
              </w:rPr>
            </w:pPr>
            <w:r>
              <w:rPr>
                <w:rFonts w:ascii="Calibri"/>
                <w:sz w:val="13"/>
              </w:rPr>
              <w:t>0.00%</w:t>
            </w:r>
          </w:p>
        </w:tc>
        <w:tc>
          <w:tcPr>
            <w:tcW w:w="9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98"/>
              <w:jc w:val="right"/>
              <w:rPr>
                <w:rFonts w:ascii="Calibri" w:hAnsi="Calibri" w:cs="Calibri" w:eastAsia="Calibri" w:hint="default"/>
                <w:sz w:val="13"/>
                <w:szCs w:val="13"/>
              </w:rPr>
            </w:pPr>
            <w:r>
              <w:rPr>
                <w:rFonts w:ascii="Calibri"/>
                <w:spacing w:val="-1"/>
                <w:sz w:val="13"/>
              </w:rPr>
              <w:t>0.00</w:t>
            </w:r>
          </w:p>
        </w:tc>
        <w:tc>
          <w:tcPr>
            <w:tcW w:w="151" w:type="dxa"/>
            <w:tcBorders>
              <w:top w:val="nil" w:sz="6" w:space="0" w:color="auto"/>
              <w:left w:val="single" w:sz="4" w:space="0" w:color="000000"/>
              <w:bottom w:val="nil" w:sz="6" w:space="0" w:color="auto"/>
              <w:right w:val="nil" w:sz="6" w:space="0" w:color="auto"/>
            </w:tcBorders>
          </w:tcPr>
          <w:p>
            <w:pPr/>
          </w:p>
        </w:tc>
        <w:tc>
          <w:tcPr>
            <w:tcW w:w="56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105"/>
              <w:jc w:val="right"/>
              <w:rPr>
                <w:rFonts w:ascii="Calibri" w:hAnsi="Calibri" w:cs="Calibri" w:eastAsia="Calibri" w:hint="default"/>
                <w:sz w:val="13"/>
                <w:szCs w:val="13"/>
              </w:rPr>
            </w:pPr>
            <w:r>
              <w:rPr>
                <w:rFonts w:ascii="Calibri"/>
                <w:spacing w:val="-1"/>
                <w:sz w:val="13"/>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right="98"/>
              <w:jc w:val="right"/>
              <w:rPr>
                <w:rFonts w:ascii="Calibri" w:hAnsi="Calibri" w:cs="Calibri" w:eastAsia="Calibri" w:hint="default"/>
                <w:sz w:val="13"/>
                <w:szCs w:val="13"/>
              </w:rPr>
            </w:pPr>
            <w:r>
              <w:rPr>
                <w:rFonts w:ascii="Calibri"/>
                <w:spacing w:val="-1"/>
                <w:sz w:val="13"/>
              </w:rPr>
              <w:t>0.00</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6"/>
              <w:ind w:right="0"/>
              <w:jc w:val="left"/>
              <w:rPr>
                <w:rFonts w:ascii="宋体" w:hAnsi="宋体" w:cs="宋体" w:eastAsia="宋体" w:hint="default"/>
                <w:b/>
                <w:bCs/>
                <w:sz w:val="12"/>
                <w:szCs w:val="12"/>
              </w:rPr>
            </w:pPr>
          </w:p>
          <w:p>
            <w:pPr>
              <w:pStyle w:val="TableParagraph"/>
              <w:spacing w:line="240" w:lineRule="auto"/>
              <w:ind w:left="273" w:right="0"/>
              <w:jc w:val="left"/>
              <w:rPr>
                <w:rFonts w:ascii="Calibri" w:hAnsi="Calibri" w:cs="Calibri" w:eastAsia="Calibri" w:hint="default"/>
                <w:sz w:val="13"/>
                <w:szCs w:val="13"/>
              </w:rPr>
            </w:pPr>
            <w:r>
              <w:rPr>
                <w:rFonts w:ascii="Calibri"/>
                <w:sz w:val="13"/>
              </w:rPr>
              <w:t>0.00%</w:t>
            </w:r>
          </w:p>
        </w:tc>
      </w:tr>
      <w:tr>
        <w:trPr>
          <w:trHeight w:val="279" w:hRule="exact"/>
        </w:trPr>
        <w:tc>
          <w:tcPr>
            <w:tcW w:w="120" w:type="dxa"/>
            <w:tcBorders>
              <w:top w:val="nil" w:sz="6" w:space="0" w:color="auto"/>
              <w:left w:val="nil" w:sz="6" w:space="0" w:color="auto"/>
              <w:bottom w:val="nil" w:sz="6" w:space="0" w:color="auto"/>
              <w:right w:val="nil" w:sz="6" w:space="0" w:color="auto"/>
            </w:tcBorders>
          </w:tcPr>
          <w:p>
            <w:pPr/>
          </w:p>
        </w:tc>
        <w:tc>
          <w:tcPr>
            <w:tcW w:w="2036" w:type="dxa"/>
            <w:tcBorders>
              <w:top w:val="nil" w:sz="6" w:space="0" w:color="auto"/>
              <w:left w:val="nil" w:sz="6" w:space="0" w:color="auto"/>
              <w:bottom w:val="single" w:sz="12" w:space="0" w:color="000000"/>
              <w:right w:val="single" w:sz="4" w:space="0" w:color="000000"/>
            </w:tcBorders>
          </w:tcPr>
          <w:p>
            <w:pPr>
              <w:pStyle w:val="TableParagraph"/>
              <w:spacing w:line="240" w:lineRule="auto" w:before="43"/>
              <w:ind w:left="23"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1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8"/>
              <w:ind w:right="104"/>
              <w:jc w:val="right"/>
              <w:rPr>
                <w:rFonts w:ascii="Calibri" w:hAnsi="Calibri" w:cs="Calibri" w:eastAsia="Calibri" w:hint="default"/>
                <w:sz w:val="15"/>
                <w:szCs w:val="15"/>
              </w:rPr>
            </w:pPr>
            <w:r>
              <w:rPr>
                <w:rFonts w:ascii="Calibri"/>
                <w:spacing w:val="-1"/>
                <w:sz w:val="15"/>
              </w:rPr>
              <w:t>3,426,311.24</w:t>
            </w:r>
            <w:r>
              <w:rPr>
                <w:rFonts w:ascii="Calibri"/>
                <w:sz w:val="15"/>
              </w:rPr>
            </w:r>
          </w:p>
        </w:tc>
        <w:tc>
          <w:tcPr>
            <w:tcW w:w="924" w:type="dxa"/>
            <w:tcBorders>
              <w:top w:val="nil" w:sz="6" w:space="0" w:color="auto"/>
              <w:left w:val="single" w:sz="4" w:space="0" w:color="000000"/>
              <w:bottom w:val="single" w:sz="12" w:space="0" w:color="000000"/>
              <w:right w:val="nil" w:sz="6" w:space="0" w:color="auto"/>
            </w:tcBorders>
          </w:tcPr>
          <w:p>
            <w:pPr>
              <w:pStyle w:val="TableParagraph"/>
              <w:spacing w:line="240" w:lineRule="auto" w:before="102"/>
              <w:ind w:left="139" w:right="0"/>
              <w:jc w:val="left"/>
              <w:rPr>
                <w:rFonts w:ascii="Calibri" w:hAnsi="Calibri" w:cs="Calibri" w:eastAsia="Calibri" w:hint="default"/>
                <w:sz w:val="13"/>
                <w:szCs w:val="13"/>
              </w:rPr>
            </w:pPr>
            <w:r>
              <w:rPr>
                <w:rFonts w:ascii="Calibri"/>
                <w:sz w:val="13"/>
              </w:rPr>
              <w:t>100.00%</w:t>
            </w:r>
          </w:p>
        </w:tc>
        <w:tc>
          <w:tcPr>
            <w:tcW w:w="778" w:type="dxa"/>
            <w:tcBorders>
              <w:top w:val="nil" w:sz="6" w:space="0" w:color="auto"/>
              <w:left w:val="nil" w:sz="6" w:space="0" w:color="auto"/>
              <w:bottom w:val="single" w:sz="12" w:space="0" w:color="000000"/>
              <w:right w:val="single" w:sz="4" w:space="0" w:color="000000"/>
            </w:tcBorders>
          </w:tcPr>
          <w:p>
            <w:pPr>
              <w:pStyle w:val="TableParagraph"/>
              <w:spacing w:line="240" w:lineRule="auto" w:before="78"/>
              <w:ind w:left="-15" w:right="0"/>
              <w:jc w:val="left"/>
              <w:rPr>
                <w:rFonts w:ascii="Calibri" w:hAnsi="Calibri" w:cs="Calibri" w:eastAsia="Calibri" w:hint="default"/>
                <w:sz w:val="15"/>
                <w:szCs w:val="15"/>
              </w:rPr>
            </w:pPr>
            <w:r>
              <w:rPr>
                <w:rFonts w:ascii="Calibri"/>
                <w:sz w:val="15"/>
              </w:rPr>
              <w:t>289,608.36</w:t>
            </w:r>
          </w:p>
        </w:tc>
        <w:tc>
          <w:tcPr>
            <w:tcW w:w="7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left="271" w:right="0"/>
              <w:jc w:val="left"/>
              <w:rPr>
                <w:rFonts w:ascii="Calibri" w:hAnsi="Calibri" w:cs="Calibri" w:eastAsia="Calibri" w:hint="default"/>
                <w:sz w:val="13"/>
                <w:szCs w:val="13"/>
              </w:rPr>
            </w:pPr>
            <w:r>
              <w:rPr>
                <w:rFonts w:ascii="Calibri"/>
                <w:sz w:val="13"/>
              </w:rPr>
              <w:t>8.45%</w:t>
            </w:r>
          </w:p>
        </w:tc>
        <w:tc>
          <w:tcPr>
            <w:tcW w:w="9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98"/>
              <w:jc w:val="right"/>
              <w:rPr>
                <w:rFonts w:ascii="Calibri" w:hAnsi="Calibri" w:cs="Calibri" w:eastAsia="Calibri" w:hint="default"/>
                <w:sz w:val="13"/>
                <w:szCs w:val="13"/>
              </w:rPr>
            </w:pPr>
            <w:r>
              <w:rPr>
                <w:rFonts w:ascii="Calibri"/>
                <w:spacing w:val="-1"/>
                <w:sz w:val="13"/>
              </w:rPr>
              <w:t>3,914,652.80</w:t>
            </w:r>
          </w:p>
        </w:tc>
        <w:tc>
          <w:tcPr>
            <w:tcW w:w="151" w:type="dxa"/>
            <w:tcBorders>
              <w:top w:val="nil" w:sz="6" w:space="0" w:color="auto"/>
              <w:left w:val="single" w:sz="4" w:space="0" w:color="000000"/>
              <w:bottom w:val="single" w:sz="12" w:space="0" w:color="000000"/>
              <w:right w:val="nil" w:sz="6" w:space="0" w:color="auto"/>
            </w:tcBorders>
          </w:tcPr>
          <w:p>
            <w:pPr/>
          </w:p>
        </w:tc>
        <w:tc>
          <w:tcPr>
            <w:tcW w:w="56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2"/>
              <w:ind w:left="-8" w:right="107"/>
              <w:jc w:val="right"/>
              <w:rPr>
                <w:rFonts w:ascii="Calibri" w:hAnsi="Calibri" w:cs="Calibri" w:eastAsia="Calibri" w:hint="default"/>
                <w:sz w:val="13"/>
                <w:szCs w:val="13"/>
              </w:rPr>
            </w:pPr>
            <w:r>
              <w:rPr>
                <w:rFonts w:ascii="Calibri"/>
                <w:spacing w:val="-1"/>
                <w:sz w:val="13"/>
              </w:rPr>
              <w:t>100.00%</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100"/>
              <w:jc w:val="right"/>
              <w:rPr>
                <w:rFonts w:ascii="Calibri" w:hAnsi="Calibri" w:cs="Calibri" w:eastAsia="Calibri" w:hint="default"/>
                <w:sz w:val="13"/>
                <w:szCs w:val="13"/>
              </w:rPr>
            </w:pPr>
            <w:r>
              <w:rPr>
                <w:rFonts w:ascii="Calibri"/>
                <w:spacing w:val="-1"/>
                <w:sz w:val="13"/>
              </w:rPr>
              <w:t>126,985.38</w:t>
            </w:r>
          </w:p>
        </w:tc>
        <w:tc>
          <w:tcPr>
            <w:tcW w:w="710" w:type="dxa"/>
            <w:tcBorders>
              <w:top w:val="nil" w:sz="6" w:space="0" w:color="auto"/>
              <w:left w:val="single" w:sz="4" w:space="0" w:color="000000"/>
              <w:bottom w:val="single" w:sz="12" w:space="0" w:color="000000"/>
              <w:right w:val="nil" w:sz="6" w:space="0" w:color="auto"/>
            </w:tcBorders>
          </w:tcPr>
          <w:p>
            <w:pPr>
              <w:pStyle w:val="TableParagraph"/>
              <w:spacing w:line="240" w:lineRule="auto" w:before="102"/>
              <w:ind w:left="271" w:right="0"/>
              <w:jc w:val="left"/>
              <w:rPr>
                <w:rFonts w:ascii="Calibri" w:hAnsi="Calibri" w:cs="Calibri" w:eastAsia="Calibri" w:hint="default"/>
                <w:sz w:val="13"/>
                <w:szCs w:val="13"/>
              </w:rPr>
            </w:pPr>
            <w:r>
              <w:rPr>
                <w:rFonts w:ascii="Calibri"/>
                <w:sz w:val="13"/>
              </w:rPr>
              <w:t>3.24%</w:t>
            </w:r>
          </w:p>
        </w:tc>
      </w:tr>
    </w:tbl>
    <w:p>
      <w:pPr>
        <w:spacing w:line="240" w:lineRule="auto" w:before="13"/>
        <w:rPr>
          <w:rFonts w:ascii="宋体" w:hAnsi="宋体" w:cs="宋体" w:eastAsia="宋体" w:hint="default"/>
          <w:b/>
          <w:bCs/>
          <w:sz w:val="28"/>
          <w:szCs w:val="28"/>
        </w:rPr>
      </w:pPr>
    </w:p>
    <w:p>
      <w:pPr>
        <w:spacing w:line="314" w:lineRule="auto" w:before="36"/>
        <w:ind w:left="858" w:right="1046" w:firstLine="0"/>
        <w:jc w:val="left"/>
        <w:rPr>
          <w:rFonts w:ascii="宋体" w:hAnsi="宋体" w:cs="宋体" w:eastAsia="宋体" w:hint="default"/>
          <w:sz w:val="21"/>
          <w:szCs w:val="21"/>
        </w:rPr>
      </w:pPr>
      <w:r>
        <w:rPr/>
        <w:pict>
          <v:group style="position:absolute;margin-left:95.304001pt;margin-top:-199.926392pt;width:441.35pt;height:178.8pt;mso-position-horizontal-relative:page;mso-position-vertical-relative:paragraph;z-index:-1201624" coordorigin="1906,-3999" coordsize="8827,3576">
            <v:group style="position:absolute;left:5766;top:-3994;width:10;height:2" coordorigin="5766,-3994" coordsize="10,2">
              <v:shape style="position:absolute;left:5766;top:-3994;width:10;height:2" coordorigin="5766,-3994" coordsize="10,0" path="m5766,-3994l5775,-3994e" filled="false" stroked="true" strokeweight=".48004pt" strokecolor="#000000">
                <v:path arrowok="t"/>
              </v:shape>
              <v:shape style="position:absolute;left:3932;top:-3999;width:3536;height:10" type="#_x0000_t75" stroked="false">
                <v:imagedata r:id="rId244" o:title=""/>
              </v:shape>
              <v:shape style="position:absolute;left:7463;top:-3999;width:1705;height:10" type="#_x0000_t75" stroked="false">
                <v:imagedata r:id="rId245" o:title=""/>
              </v:shape>
              <v:shape style="position:absolute;left:9163;top:-3999;width:1570;height:10" type="#_x0000_t75" stroked="false">
                <v:imagedata r:id="rId246" o:title=""/>
              </v:shape>
            </v:group>
            <v:group style="position:absolute;left:5766;top:-3989;width:10;height:20" coordorigin="5766,-3989" coordsize="10,20">
              <v:shape style="position:absolute;left:5766;top:-3989;width:10;height:20" coordorigin="5766,-3989" coordsize="10,20" path="m5766,-3970l5775,-3970,5775,-3989,5766,-3989,5766,-3970xe" filled="true" fillcolor="#000000" stroked="false">
                <v:path arrowok="t"/>
                <v:fill type="solid"/>
              </v:shape>
            </v:group>
            <v:group style="position:absolute;left:5766;top:-3970;width:10;height:20" coordorigin="5766,-3970" coordsize="10,20">
              <v:shape style="position:absolute;left:5766;top:-3970;width:10;height:20" coordorigin="5766,-3970" coordsize="10,20" path="m5766,-3951l5775,-3951,5775,-3970,5766,-3970,5766,-3951xe" filled="true" fillcolor="#000000" stroked="false">
                <v:path arrowok="t"/>
                <v:fill type="solid"/>
              </v:shape>
            </v:group>
            <v:group style="position:absolute;left:5766;top:-3951;width:10;height:20" coordorigin="5766,-3951" coordsize="10,20">
              <v:shape style="position:absolute;left:5766;top:-3951;width:10;height:20" coordorigin="5766,-3951" coordsize="10,20" path="m5766,-3931l5775,-3931,5775,-3951,5766,-3951,5766,-3931xe" filled="true" fillcolor="#000000" stroked="false">
                <v:path arrowok="t"/>
                <v:fill type="solid"/>
              </v:shape>
            </v:group>
            <v:group style="position:absolute;left:5766;top:-3931;width:10;height:20" coordorigin="5766,-3931" coordsize="10,20">
              <v:shape style="position:absolute;left:5766;top:-3931;width:10;height:20" coordorigin="5766,-3931" coordsize="10,20" path="m5766,-3912l5775,-3912,5775,-3931,5766,-3931,5766,-3912xe" filled="true" fillcolor="#000000" stroked="false">
                <v:path arrowok="t"/>
                <v:fill type="solid"/>
              </v:shape>
            </v:group>
            <v:group style="position:absolute;left:5766;top:-3912;width:10;height:20" coordorigin="5766,-3912" coordsize="10,20">
              <v:shape style="position:absolute;left:5766;top:-3912;width:10;height:20" coordorigin="5766,-3912" coordsize="10,20" path="m5766,-3893l5775,-3893,5775,-3912,5766,-3912,5766,-3893xe" filled="true" fillcolor="#000000" stroked="false">
                <v:path arrowok="t"/>
                <v:fill type="solid"/>
              </v:shape>
            </v:group>
            <v:group style="position:absolute;left:5766;top:-3893;width:10;height:20" coordorigin="5766,-3893" coordsize="10,20">
              <v:shape style="position:absolute;left:5766;top:-3893;width:10;height:20" coordorigin="5766,-3893" coordsize="10,20" path="m5766,-3874l5775,-3874,5775,-3893,5766,-3893,5766,-3874xe" filled="true" fillcolor="#000000" stroked="false">
                <v:path arrowok="t"/>
                <v:fill type="solid"/>
              </v:shape>
            </v:group>
            <v:group style="position:absolute;left:5766;top:-3874;width:10;height:20" coordorigin="5766,-3874" coordsize="10,20">
              <v:shape style="position:absolute;left:5766;top:-3874;width:10;height:20" coordorigin="5766,-3874" coordsize="10,20" path="m5766,-3855l5775,-3855,5775,-3874,5766,-3874,5766,-3855xe" filled="true" fillcolor="#000000" stroked="false">
                <v:path arrowok="t"/>
                <v:fill type="solid"/>
              </v:shape>
            </v:group>
            <v:group style="position:absolute;left:5766;top:-3855;width:10;height:20" coordorigin="5766,-3855" coordsize="10,20">
              <v:shape style="position:absolute;left:5766;top:-3855;width:10;height:20" coordorigin="5766,-3855" coordsize="10,20" path="m5766,-3835l5775,-3835,5775,-3855,5766,-3855,5766,-3835xe" filled="true" fillcolor="#000000" stroked="false">
                <v:path arrowok="t"/>
                <v:fill type="solid"/>
              </v:shape>
            </v:group>
            <v:group style="position:absolute;left:5766;top:-3835;width:10;height:20" coordorigin="5766,-3835" coordsize="10,20">
              <v:shape style="position:absolute;left:5766;top:-3835;width:10;height:20" coordorigin="5766,-3835" coordsize="10,20" path="m5766,-3816l5775,-3816,5775,-3835,5766,-3835,5766,-3816xe" filled="true" fillcolor="#000000" stroked="false">
                <v:path arrowok="t"/>
                <v:fill type="solid"/>
              </v:shape>
            </v:group>
            <v:group style="position:absolute;left:5766;top:-3816;width:10;height:20" coordorigin="5766,-3816" coordsize="10,20">
              <v:shape style="position:absolute;left:5766;top:-3816;width:10;height:20" coordorigin="5766,-3816" coordsize="10,20" path="m5766,-3797l5775,-3797,5775,-3816,5766,-3816,5766,-3797xe" filled="true" fillcolor="#000000" stroked="false">
                <v:path arrowok="t"/>
                <v:fill type="solid"/>
              </v:shape>
            </v:group>
            <v:group style="position:absolute;left:5766;top:-3797;width:10;height:20" coordorigin="5766,-3797" coordsize="10,20">
              <v:shape style="position:absolute;left:5766;top:-3797;width:10;height:20" coordorigin="5766,-3797" coordsize="10,20" path="m5766,-3778l5775,-3778,5775,-3797,5766,-3797,5766,-3778xe" filled="true" fillcolor="#000000" stroked="false">
                <v:path arrowok="t"/>
                <v:fill type="solid"/>
              </v:shape>
            </v:group>
            <v:group style="position:absolute;left:5766;top:-3778;width:10;height:20" coordorigin="5766,-3778" coordsize="10,20">
              <v:shape style="position:absolute;left:5766;top:-3778;width:10;height:20" coordorigin="5766,-3778" coordsize="10,20" path="m5766,-3759l5775,-3759,5775,-3778,5766,-3778,5766,-3759xe" filled="true" fillcolor="#000000" stroked="false">
                <v:path arrowok="t"/>
                <v:fill type="solid"/>
              </v:shape>
            </v:group>
            <v:group style="position:absolute;left:5766;top:-3759;width:10;height:20" coordorigin="5766,-3759" coordsize="10,20">
              <v:shape style="position:absolute;left:5766;top:-3759;width:10;height:20" coordorigin="5766,-3759" coordsize="10,20" path="m5766,-3739l5775,-3739,5775,-3759,5766,-3759,5766,-3739xe" filled="true" fillcolor="#000000" stroked="false">
                <v:path arrowok="t"/>
                <v:fill type="solid"/>
              </v:shape>
            </v:group>
            <v:group style="position:absolute;left:5766;top:-3739;width:10;height:20" coordorigin="5766,-3739" coordsize="10,20">
              <v:shape style="position:absolute;left:5766;top:-3739;width:10;height:20" coordorigin="5766,-3739" coordsize="10,20" path="m5766,-3720l5775,-3720,5775,-3739,5766,-3739,5766,-3720xe" filled="true" fillcolor="#000000" stroked="false">
                <v:path arrowok="t"/>
                <v:fill type="solid"/>
              </v:shape>
            </v:group>
            <v:group style="position:absolute;left:5766;top:-3720;width:10;height:20" coordorigin="5766,-3720" coordsize="10,20">
              <v:shape style="position:absolute;left:5766;top:-3720;width:10;height:20" coordorigin="5766,-3720" coordsize="10,20" path="m5766,-3701l5775,-3701,5775,-3720,5766,-3720,5766,-3701xe" filled="true" fillcolor="#000000" stroked="false">
                <v:path arrowok="t"/>
                <v:fill type="solid"/>
              </v:shape>
            </v:group>
            <v:group style="position:absolute;left:5766;top:-3701;width:10;height:20" coordorigin="5766,-3701" coordsize="10,20">
              <v:shape style="position:absolute;left:5766;top:-3701;width:10;height:20" coordorigin="5766,-3701" coordsize="10,20" path="m5766,-3682l5775,-3682,5775,-3701,5766,-3701,5766,-3682xe" filled="true" fillcolor="#000000" stroked="false">
                <v:path arrowok="t"/>
                <v:fill type="solid"/>
              </v:shape>
            </v:group>
            <v:group style="position:absolute;left:5766;top:-3676;width:10;height:2" coordorigin="5766,-3676" coordsize="10,2">
              <v:shape style="position:absolute;left:5766;top:-3676;width:10;height:2" coordorigin="5766,-3676" coordsize="10,0" path="m5766,-3676l5775,-3676e" filled="false" stroked="true" strokeweight=".599980pt" strokecolor="#000000">
                <v:path arrowok="t"/>
              </v:shape>
              <v:shape style="position:absolute;left:3932;top:-3670;width:1126;height:10" type="#_x0000_t75" stroked="false">
                <v:imagedata r:id="rId247" o:title=""/>
              </v:shape>
              <v:shape style="position:absolute;left:5053;top:-3670;width:3406;height:10" type="#_x0000_t75" stroked="false">
                <v:imagedata r:id="rId248" o:title=""/>
              </v:shape>
              <v:shape style="position:absolute;left:8454;top:-3670;width:713;height:10" type="#_x0000_t75" stroked="false">
                <v:imagedata r:id="rId249" o:title=""/>
              </v:shape>
              <v:shape style="position:absolute;left:9163;top:-3670;width:857;height:10" type="#_x0000_t75" stroked="false">
                <v:imagedata r:id="rId250" o:title=""/>
              </v:shape>
              <v:shape style="position:absolute;left:10015;top:-3670;width:718;height:10" type="#_x0000_t75" stroked="false">
                <v:imagedata r:id="rId251" o:title=""/>
              </v:shape>
            </v:group>
            <v:group style="position:absolute;left:5766;top:-3660;width:10;height:20" coordorigin="5766,-3660" coordsize="10,20">
              <v:shape style="position:absolute;left:5766;top:-3660;width:10;height:20" coordorigin="5766,-3660" coordsize="10,20" path="m5766,-3641l5775,-3641,5775,-3660,5766,-3660,5766,-3641xe" filled="true" fillcolor="#000000" stroked="false">
                <v:path arrowok="t"/>
                <v:fill type="solid"/>
              </v:shape>
            </v:group>
            <v:group style="position:absolute;left:5766;top:-3641;width:10;height:20" coordorigin="5766,-3641" coordsize="10,20">
              <v:shape style="position:absolute;left:5766;top:-3641;width:10;height:20" coordorigin="5766,-3641" coordsize="10,20" path="m5766,-3622l5775,-3622,5775,-3641,5766,-3641,5766,-3622xe" filled="true" fillcolor="#000000" stroked="false">
                <v:path arrowok="t"/>
                <v:fill type="solid"/>
              </v:shape>
            </v:group>
            <v:group style="position:absolute;left:5766;top:-3622;width:10;height:20" coordorigin="5766,-3622" coordsize="10,20">
              <v:shape style="position:absolute;left:5766;top:-3622;width:10;height:20" coordorigin="5766,-3622" coordsize="10,20" path="m5766,-3603l5775,-3603,5775,-3622,5766,-3622,5766,-3603xe" filled="true" fillcolor="#000000" stroked="false">
                <v:path arrowok="t"/>
                <v:fill type="solid"/>
              </v:shape>
            </v:group>
            <v:group style="position:absolute;left:5766;top:-3603;width:10;height:20" coordorigin="5766,-3603" coordsize="10,20">
              <v:shape style="position:absolute;left:5766;top:-3603;width:10;height:20" coordorigin="5766,-3603" coordsize="10,20" path="m5766,-3583l5775,-3583,5775,-3603,5766,-3603,5766,-3583xe" filled="true" fillcolor="#000000" stroked="false">
                <v:path arrowok="t"/>
                <v:fill type="solid"/>
              </v:shape>
            </v:group>
            <v:group style="position:absolute;left:5766;top:-3583;width:10;height:20" coordorigin="5766,-3583" coordsize="10,20">
              <v:shape style="position:absolute;left:5766;top:-3583;width:10;height:20" coordorigin="5766,-3583" coordsize="10,20" path="m5766,-3564l5775,-3564,5775,-3583,5766,-3583,5766,-3564xe" filled="true" fillcolor="#000000" stroked="false">
                <v:path arrowok="t"/>
                <v:fill type="solid"/>
              </v:shape>
            </v:group>
            <v:group style="position:absolute;left:5766;top:-3564;width:10;height:20" coordorigin="5766,-3564" coordsize="10,20">
              <v:shape style="position:absolute;left:5766;top:-3564;width:10;height:20" coordorigin="5766,-3564" coordsize="10,20" path="m5766,-3545l5775,-3545,5775,-3564,5766,-3564,5766,-3545xe" filled="true" fillcolor="#000000" stroked="false">
                <v:path arrowok="t"/>
                <v:fill type="solid"/>
              </v:shape>
            </v:group>
            <v:group style="position:absolute;left:5766;top:-3545;width:10;height:20" coordorigin="5766,-3545" coordsize="10,20">
              <v:shape style="position:absolute;left:5766;top:-3545;width:10;height:20" coordorigin="5766,-3545" coordsize="10,20" path="m5766,-3526l5775,-3526,5775,-3545,5766,-3545,5766,-3526xe" filled="true" fillcolor="#000000" stroked="false">
                <v:path arrowok="t"/>
                <v:fill type="solid"/>
              </v:shape>
            </v:group>
            <v:group style="position:absolute;left:5766;top:-3526;width:10;height:20" coordorigin="5766,-3526" coordsize="10,20">
              <v:shape style="position:absolute;left:5766;top:-3526;width:10;height:20" coordorigin="5766,-3526" coordsize="10,20" path="m5766,-3507l5775,-3507,5775,-3526,5766,-3526,5766,-3507xe" filled="true" fillcolor="#000000" stroked="false">
                <v:path arrowok="t"/>
                <v:fill type="solid"/>
              </v:shape>
            </v:group>
            <v:group style="position:absolute;left:5766;top:-3507;width:10;height:20" coordorigin="5766,-3507" coordsize="10,20">
              <v:shape style="position:absolute;left:5766;top:-3507;width:10;height:20" coordorigin="5766,-3507" coordsize="10,20" path="m5766,-3487l5775,-3487,5775,-3507,5766,-3507,5766,-3487xe" filled="true" fillcolor="#000000" stroked="false">
                <v:path arrowok="t"/>
                <v:fill type="solid"/>
              </v:shape>
            </v:group>
            <v:group style="position:absolute;left:5766;top:-3487;width:10;height:20" coordorigin="5766,-3487" coordsize="10,20">
              <v:shape style="position:absolute;left:5766;top:-3487;width:10;height:20" coordorigin="5766,-3487" coordsize="10,20" path="m5766,-3468l5775,-3468,5775,-3487,5766,-3487,5766,-3468xe" filled="true" fillcolor="#000000" stroked="false">
                <v:path arrowok="t"/>
                <v:fill type="solid"/>
              </v:shape>
            </v:group>
            <v:group style="position:absolute;left:5766;top:-3468;width:10;height:20" coordorigin="5766,-3468" coordsize="10,20">
              <v:shape style="position:absolute;left:5766;top:-3468;width:10;height:20" coordorigin="5766,-3468" coordsize="10,20" path="m5766,-3449l5775,-3449,5775,-3468,5766,-3468,5766,-3449xe" filled="true" fillcolor="#000000" stroked="false">
                <v:path arrowok="t"/>
                <v:fill type="solid"/>
              </v:shape>
            </v:group>
            <v:group style="position:absolute;left:5766;top:-3449;width:10;height:20" coordorigin="5766,-3449" coordsize="10,20">
              <v:shape style="position:absolute;left:5766;top:-3449;width:10;height:20" coordorigin="5766,-3449" coordsize="10,20" path="m5766,-3430l5775,-3430,5775,-3449,5766,-3449,5766,-3430xe" filled="true" fillcolor="#000000" stroked="false">
                <v:path arrowok="t"/>
                <v:fill type="solid"/>
              </v:shape>
            </v:group>
            <v:group style="position:absolute;left:5766;top:-3430;width:10;height:20" coordorigin="5766,-3430" coordsize="10,20">
              <v:shape style="position:absolute;left:5766;top:-3430;width:10;height:20" coordorigin="5766,-3430" coordsize="10,20" path="m5766,-3411l5775,-3411,5775,-3430,5766,-3430,5766,-3411xe" filled="true" fillcolor="#000000" stroked="false">
                <v:path arrowok="t"/>
                <v:fill type="solid"/>
              </v:shape>
            </v:group>
            <v:group style="position:absolute;left:5766;top:-3411;width:10;height:20" coordorigin="5766,-3411" coordsize="10,20">
              <v:shape style="position:absolute;left:5766;top:-3411;width:10;height:20" coordorigin="5766,-3411" coordsize="10,20" path="m5766,-3391l5775,-3391,5775,-3411,5766,-3411,5766,-3391xe" filled="true" fillcolor="#000000" stroked="false">
                <v:path arrowok="t"/>
                <v:fill type="solid"/>
              </v:shape>
            </v:group>
            <v:group style="position:absolute;left:5766;top:-3391;width:10;height:20" coordorigin="5766,-3391" coordsize="10,20">
              <v:shape style="position:absolute;left:5766;top:-3391;width:10;height:20" coordorigin="5766,-3391" coordsize="10,20" path="m5766,-3372l5775,-3372,5775,-3391,5766,-3391,5766,-3372xe" filled="true" fillcolor="#000000" stroked="false">
                <v:path arrowok="t"/>
                <v:fill type="solid"/>
              </v:shape>
            </v:group>
            <v:group style="position:absolute;left:5766;top:-3372;width:10;height:20" coordorigin="5766,-3372" coordsize="10,20">
              <v:shape style="position:absolute;left:5766;top:-3372;width:10;height:20" coordorigin="5766,-3372" coordsize="10,20" path="m5766,-3353l5775,-3353,5775,-3372,5766,-3372,5766,-3353xe" filled="true" fillcolor="#000000" stroked="false">
                <v:path arrowok="t"/>
                <v:fill type="solid"/>
              </v:shape>
            </v:group>
            <v:group style="position:absolute;left:5766;top:-3346;width:10;height:2" coordorigin="5766,-3346" coordsize="10,2">
              <v:shape style="position:absolute;left:5766;top:-3346;width:10;height:2" coordorigin="5766,-3346" coordsize="10,0" path="m5766,-3346l5775,-3346e" filled="false" stroked="true" strokeweight=".71997pt" strokecolor="#000000">
                <v:path arrowok="t"/>
              </v:shape>
              <v:shape style="position:absolute;left:1906;top:-3430;width:2036;height:101" type="#_x0000_t75" stroked="false">
                <v:imagedata r:id="rId252" o:title=""/>
              </v:shape>
              <v:shape style="position:absolute;left:3918;top:-3339;width:1140;height:10" type="#_x0000_t75" stroked="false">
                <v:imagedata r:id="rId132" o:title=""/>
              </v:shape>
              <v:shape style="position:absolute;left:5053;top:-3339;width:3406;height:10" type="#_x0000_t75" stroked="false">
                <v:imagedata r:id="rId248" o:title=""/>
              </v:shape>
              <v:shape style="position:absolute;left:8454;top:-3339;width:713;height:10" type="#_x0000_t75" stroked="false">
                <v:imagedata r:id="rId249" o:title=""/>
              </v:shape>
              <v:shape style="position:absolute;left:9163;top:-3339;width:857;height:10" type="#_x0000_t75" stroked="false">
                <v:imagedata r:id="rId253" o:title=""/>
              </v:shape>
              <v:shape style="position:absolute;left:10015;top:-3339;width:718;height:10" type="#_x0000_t75" stroked="false">
                <v:imagedata r:id="rId251" o:title=""/>
              </v:shape>
            </v:group>
            <v:group style="position:absolute;left:5766;top:-3329;width:10;height:20" coordorigin="5766,-3329" coordsize="10,20">
              <v:shape style="position:absolute;left:5766;top:-3329;width:10;height:20" coordorigin="5766,-3329" coordsize="10,20" path="m5766,-3310l5775,-3310,5775,-3329,5766,-3329,5766,-3310xe" filled="true" fillcolor="#000000" stroked="false">
                <v:path arrowok="t"/>
                <v:fill type="solid"/>
              </v:shape>
            </v:group>
            <v:group style="position:absolute;left:5766;top:-3310;width:10;height:20" coordorigin="5766,-3310" coordsize="10,20">
              <v:shape style="position:absolute;left:5766;top:-3310;width:10;height:20" coordorigin="5766,-3310" coordsize="10,20" path="m5766,-3291l5775,-3291,5775,-3310,5766,-3310,5766,-3291xe" filled="true" fillcolor="#000000" stroked="false">
                <v:path arrowok="t"/>
                <v:fill type="solid"/>
              </v:shape>
            </v:group>
            <v:group style="position:absolute;left:5766;top:-3291;width:10;height:20" coordorigin="5766,-3291" coordsize="10,20">
              <v:shape style="position:absolute;left:5766;top:-3291;width:10;height:20" coordorigin="5766,-3291" coordsize="10,20" path="m5766,-3271l5775,-3271,5775,-3291,5766,-3291,5766,-3271xe" filled="true" fillcolor="#000000" stroked="false">
                <v:path arrowok="t"/>
                <v:fill type="solid"/>
              </v:shape>
            </v:group>
            <v:group style="position:absolute;left:5766;top:-3271;width:10;height:20" coordorigin="5766,-3271" coordsize="10,20">
              <v:shape style="position:absolute;left:5766;top:-3271;width:10;height:20" coordorigin="5766,-3271" coordsize="10,20" path="m5766,-3252l5775,-3252,5775,-3271,5766,-3271,5766,-3252xe" filled="true" fillcolor="#000000" stroked="false">
                <v:path arrowok="t"/>
                <v:fill type="solid"/>
              </v:shape>
            </v:group>
            <v:group style="position:absolute;left:5766;top:-3252;width:10;height:20" coordorigin="5766,-3252" coordsize="10,20">
              <v:shape style="position:absolute;left:5766;top:-3252;width:10;height:20" coordorigin="5766,-3252" coordsize="10,20" path="m5766,-3233l5775,-3233,5775,-3252,5766,-3252,5766,-3233xe" filled="true" fillcolor="#000000" stroked="false">
                <v:path arrowok="t"/>
                <v:fill type="solid"/>
              </v:shape>
            </v:group>
            <v:group style="position:absolute;left:5766;top:-3233;width:10;height:20" coordorigin="5766,-3233" coordsize="10,20">
              <v:shape style="position:absolute;left:5766;top:-3233;width:10;height:20" coordorigin="5766,-3233" coordsize="10,20" path="m5766,-3214l5775,-3214,5775,-3233,5766,-3233,5766,-3214xe" filled="true" fillcolor="#000000" stroked="false">
                <v:path arrowok="t"/>
                <v:fill type="solid"/>
              </v:shape>
            </v:group>
            <v:group style="position:absolute;left:5766;top:-3214;width:10;height:20" coordorigin="5766,-3214" coordsize="10,20">
              <v:shape style="position:absolute;left:5766;top:-3214;width:10;height:20" coordorigin="5766,-3214" coordsize="10,20" path="m5766,-3195l5775,-3195,5775,-3214,5766,-3214,5766,-3195xe" filled="true" fillcolor="#000000" stroked="false">
                <v:path arrowok="t"/>
                <v:fill type="solid"/>
              </v:shape>
            </v:group>
            <v:group style="position:absolute;left:5766;top:-3195;width:10;height:20" coordorigin="5766,-3195" coordsize="10,20">
              <v:shape style="position:absolute;left:5766;top:-3195;width:10;height:20" coordorigin="5766,-3195" coordsize="10,20" path="m5766,-3175l5775,-3175,5775,-3195,5766,-3195,5766,-3175xe" filled="true" fillcolor="#000000" stroked="false">
                <v:path arrowok="t"/>
                <v:fill type="solid"/>
              </v:shape>
            </v:group>
            <v:group style="position:absolute;left:5766;top:-3175;width:10;height:20" coordorigin="5766,-3175" coordsize="10,20">
              <v:shape style="position:absolute;left:5766;top:-3175;width:10;height:20" coordorigin="5766,-3175" coordsize="10,20" path="m5766,-3156l5775,-3156,5775,-3175,5766,-3175,5766,-3156xe" filled="true" fillcolor="#000000" stroked="false">
                <v:path arrowok="t"/>
                <v:fill type="solid"/>
              </v:shape>
            </v:group>
            <v:group style="position:absolute;left:5766;top:-3156;width:10;height:20" coordorigin="5766,-3156" coordsize="10,20">
              <v:shape style="position:absolute;left:5766;top:-3156;width:10;height:20" coordorigin="5766,-3156" coordsize="10,20" path="m5766,-3137l5775,-3137,5775,-3156,5766,-3156,5766,-3137xe" filled="true" fillcolor="#000000" stroked="false">
                <v:path arrowok="t"/>
                <v:fill type="solid"/>
              </v:shape>
            </v:group>
            <v:group style="position:absolute;left:5766;top:-3137;width:10;height:20" coordorigin="5766,-3137" coordsize="10,20">
              <v:shape style="position:absolute;left:5766;top:-3137;width:10;height:20" coordorigin="5766,-3137" coordsize="10,20" path="m5766,-3118l5775,-3118,5775,-3137,5766,-3137,5766,-3118xe" filled="true" fillcolor="#000000" stroked="false">
                <v:path arrowok="t"/>
                <v:fill type="solid"/>
              </v:shape>
            </v:group>
            <v:group style="position:absolute;left:5766;top:-3118;width:10;height:20" coordorigin="5766,-3118" coordsize="10,20">
              <v:shape style="position:absolute;left:5766;top:-3118;width:10;height:20" coordorigin="5766,-3118" coordsize="10,20" path="m5766,-3099l5775,-3099,5775,-3118,5766,-3118,5766,-3099xe" filled="true" fillcolor="#000000" stroked="false">
                <v:path arrowok="t"/>
                <v:fill type="solid"/>
              </v:shape>
            </v:group>
            <v:group style="position:absolute;left:5766;top:-3099;width:10;height:20" coordorigin="5766,-3099" coordsize="10,20">
              <v:shape style="position:absolute;left:5766;top:-3099;width:10;height:20" coordorigin="5766,-3099" coordsize="10,20" path="m5766,-3079l5775,-3079,5775,-3099,5766,-3099,5766,-3079xe" filled="true" fillcolor="#000000" stroked="false">
                <v:path arrowok="t"/>
                <v:fill type="solid"/>
              </v:shape>
            </v:group>
            <v:group style="position:absolute;left:5766;top:-3079;width:10;height:20" coordorigin="5766,-3079" coordsize="10,20">
              <v:shape style="position:absolute;left:5766;top:-3079;width:10;height:20" coordorigin="5766,-3079" coordsize="10,20" path="m5766,-3060l5775,-3060,5775,-3079,5766,-3079,5766,-3060xe" filled="true" fillcolor="#000000" stroked="false">
                <v:path arrowok="t"/>
                <v:fill type="solid"/>
              </v:shape>
            </v:group>
            <v:group style="position:absolute;left:5766;top:-3060;width:10;height:20" coordorigin="5766,-3060" coordsize="10,20">
              <v:shape style="position:absolute;left:5766;top:-3060;width:10;height:20" coordorigin="5766,-3060" coordsize="10,20" path="m5766,-3041l5775,-3041,5775,-3060,5766,-3060,5766,-3041xe" filled="true" fillcolor="#000000" stroked="false">
                <v:path arrowok="t"/>
                <v:fill type="solid"/>
              </v:shape>
            </v:group>
            <v:group style="position:absolute;left:5766;top:-3041;width:10;height:20" coordorigin="5766,-3041" coordsize="10,20">
              <v:shape style="position:absolute;left:5766;top:-3041;width:10;height:20" coordorigin="5766,-3041" coordsize="10,20" path="m5766,-3022l5775,-3022,5775,-3041,5766,-3041,5766,-3022xe" filled="true" fillcolor="#000000" stroked="false">
                <v:path arrowok="t"/>
                <v:fill type="solid"/>
              </v:shape>
            </v:group>
            <v:group style="position:absolute;left:5766;top:-3022;width:10;height:20" coordorigin="5766,-3022" coordsize="10,20">
              <v:shape style="position:absolute;left:5766;top:-3022;width:10;height:20" coordorigin="5766,-3022" coordsize="10,20" path="m5766,-3003l5775,-3003,5775,-3022,5766,-3022,5766,-3003xe" filled="true" fillcolor="#000000" stroked="false">
                <v:path arrowok="t"/>
                <v:fill type="solid"/>
              </v:shape>
            </v:group>
            <v:group style="position:absolute;left:5766;top:-3003;width:10;height:20" coordorigin="5766,-3003" coordsize="10,20">
              <v:shape style="position:absolute;left:5766;top:-3003;width:10;height:20" coordorigin="5766,-3003" coordsize="10,20" path="m5766,-2983l5775,-2983,5775,-3003,5766,-3003,5766,-2983xe" filled="true" fillcolor="#000000" stroked="false">
                <v:path arrowok="t"/>
                <v:fill type="solid"/>
              </v:shape>
            </v:group>
            <v:group style="position:absolute;left:5766;top:-2983;width:10;height:20" coordorigin="5766,-2983" coordsize="10,20">
              <v:shape style="position:absolute;left:5766;top:-2983;width:10;height:20" coordorigin="5766,-2983" coordsize="10,20" path="m5766,-2964l5775,-2964,5775,-2983,5766,-2983,5766,-2964xe" filled="true" fillcolor="#000000" stroked="false">
                <v:path arrowok="t"/>
                <v:fill type="solid"/>
              </v:shape>
            </v:group>
            <v:group style="position:absolute;left:5766;top:-2964;width:10;height:20" coordorigin="5766,-2964" coordsize="10,20">
              <v:shape style="position:absolute;left:5766;top:-2964;width:10;height:20" coordorigin="5766,-2964" coordsize="10,20" path="m5766,-2945l5775,-2945,5775,-2964,5766,-2964,5766,-2945xe" filled="true" fillcolor="#000000" stroked="false">
                <v:path arrowok="t"/>
                <v:fill type="solid"/>
              </v:shape>
            </v:group>
            <v:group style="position:absolute;left:5766;top:-2945;width:10;height:20" coordorigin="5766,-2945" coordsize="10,20">
              <v:shape style="position:absolute;left:5766;top:-2945;width:10;height:20" coordorigin="5766,-2945" coordsize="10,20" path="m5766,-2926l5775,-2926,5775,-2945,5766,-2945,5766,-2926xe" filled="true" fillcolor="#000000" stroked="false">
                <v:path arrowok="t"/>
                <v:fill type="solid"/>
              </v:shape>
            </v:group>
            <v:group style="position:absolute;left:5766;top:-2926;width:10;height:20" coordorigin="5766,-2926" coordsize="10,20">
              <v:shape style="position:absolute;left:5766;top:-2926;width:10;height:20" coordorigin="5766,-2926" coordsize="10,20" path="m5766,-2907l5775,-2907,5775,-2926,5766,-2926,5766,-2907xe" filled="true" fillcolor="#000000" stroked="false">
                <v:path arrowok="t"/>
                <v:fill type="solid"/>
              </v:shape>
            </v:group>
            <v:group style="position:absolute;left:5766;top:-2907;width:10;height:20" coordorigin="5766,-2907" coordsize="10,20">
              <v:shape style="position:absolute;left:5766;top:-2907;width:10;height:20" coordorigin="5766,-2907" coordsize="10,20" path="m5766,-2887l5775,-2887,5775,-2907,5766,-2907,5766,-2887xe" filled="true" fillcolor="#000000" stroked="false">
                <v:path arrowok="t"/>
                <v:fill type="solid"/>
              </v:shape>
            </v:group>
            <v:group style="position:absolute;left:5766;top:-2887;width:10;height:20" coordorigin="5766,-2887" coordsize="10,20">
              <v:shape style="position:absolute;left:5766;top:-2887;width:10;height:20" coordorigin="5766,-2887" coordsize="10,20" path="m5766,-2868l5775,-2868,5775,-2887,5766,-2887,5766,-2868xe" filled="true" fillcolor="#000000" stroked="false">
                <v:path arrowok="t"/>
                <v:fill type="solid"/>
              </v:shape>
            </v:group>
            <v:group style="position:absolute;left:5766;top:-2868;width:10;height:20" coordorigin="5766,-2868" coordsize="10,20">
              <v:shape style="position:absolute;left:5766;top:-2868;width:10;height:20" coordorigin="5766,-2868" coordsize="10,20" path="m5766,-2849l5775,-2849,5775,-2868,5766,-2868,5766,-2849xe" filled="true" fillcolor="#000000" stroked="false">
                <v:path arrowok="t"/>
                <v:fill type="solid"/>
              </v:shape>
            </v:group>
            <v:group style="position:absolute;left:5766;top:-2849;width:10;height:20" coordorigin="5766,-2849" coordsize="10,20">
              <v:shape style="position:absolute;left:5766;top:-2849;width:10;height:20" coordorigin="5766,-2849" coordsize="10,20" path="m5766,-2830l5775,-2830,5775,-2849,5766,-2849,5766,-2830xe" filled="true" fillcolor="#000000" stroked="false">
                <v:path arrowok="t"/>
                <v:fill type="solid"/>
              </v:shape>
            </v:group>
            <v:group style="position:absolute;left:5766;top:-2830;width:10;height:20" coordorigin="5766,-2830" coordsize="10,20">
              <v:shape style="position:absolute;left:5766;top:-2830;width:10;height:20" coordorigin="5766,-2830" coordsize="10,20" path="m5766,-2811l5775,-2811,5775,-2830,5766,-2830,5766,-2811xe" filled="true" fillcolor="#000000" stroked="false">
                <v:path arrowok="t"/>
                <v:fill type="solid"/>
              </v:shape>
            </v:group>
            <v:group style="position:absolute;left:5766;top:-2811;width:10;height:20" coordorigin="5766,-2811" coordsize="10,20">
              <v:shape style="position:absolute;left:5766;top:-2811;width:10;height:20" coordorigin="5766,-2811" coordsize="10,20" path="m5766,-2791l5775,-2791,5775,-2811,5766,-2811,5766,-2791xe" filled="true" fillcolor="#000000" stroked="false">
                <v:path arrowok="t"/>
                <v:fill type="solid"/>
              </v:shape>
            </v:group>
            <v:group style="position:absolute;left:5766;top:-2791;width:10;height:20" coordorigin="5766,-2791" coordsize="10,20">
              <v:shape style="position:absolute;left:5766;top:-2791;width:10;height:20" coordorigin="5766,-2791" coordsize="10,20" path="m5766,-2772l5775,-2772,5775,-2791,5766,-2791,5766,-2772xe" filled="true" fillcolor="#000000" stroked="false">
                <v:path arrowok="t"/>
                <v:fill type="solid"/>
              </v:shape>
            </v:group>
            <v:group style="position:absolute;left:5766;top:-2772;width:10;height:20" coordorigin="5766,-2772" coordsize="10,20">
              <v:shape style="position:absolute;left:5766;top:-2772;width:10;height:20" coordorigin="5766,-2772" coordsize="10,20" path="m5766,-2753l5775,-2753,5775,-2772,5766,-2772,5766,-2753xe" filled="true" fillcolor="#000000" stroked="false">
                <v:path arrowok="t"/>
                <v:fill type="solid"/>
              </v:shape>
            </v:group>
            <v:group style="position:absolute;left:5766;top:-2753;width:10;height:20" coordorigin="5766,-2753" coordsize="10,20">
              <v:shape style="position:absolute;left:5766;top:-2753;width:10;height:20" coordorigin="5766,-2753" coordsize="10,20" path="m5766,-2734l5775,-2734,5775,-2753,5766,-2753,5766,-2734xe" filled="true" fillcolor="#000000" stroked="false">
                <v:path arrowok="t"/>
                <v:fill type="solid"/>
              </v:shape>
            </v:group>
            <v:group style="position:absolute;left:5766;top:-2734;width:10;height:20" coordorigin="5766,-2734" coordsize="10,20">
              <v:shape style="position:absolute;left:5766;top:-2734;width:10;height:20" coordorigin="5766,-2734" coordsize="10,20" path="m5766,-2715l5775,-2715,5775,-2734,5766,-2734,5766,-2715xe" filled="true" fillcolor="#000000" stroked="false">
                <v:path arrowok="t"/>
                <v:fill type="solid"/>
              </v:shape>
            </v:group>
            <v:group style="position:absolute;left:5766;top:-2715;width:10;height:20" coordorigin="5766,-2715" coordsize="10,20">
              <v:shape style="position:absolute;left:5766;top:-2715;width:10;height:20" coordorigin="5766,-2715" coordsize="10,20" path="m5766,-2695l5775,-2695,5775,-2715,5766,-2715,5766,-2695xe" filled="true" fillcolor="#000000" stroked="false">
                <v:path arrowok="t"/>
                <v:fill type="solid"/>
              </v:shape>
            </v:group>
            <v:group style="position:absolute;left:5766;top:-2692;width:10;height:2" coordorigin="5766,-2692" coordsize="10,2">
              <v:shape style="position:absolute;left:5766;top:-2692;width:10;height:2" coordorigin="5766,-2692" coordsize="10,0" path="m5766,-2692l5775,-2692e" filled="false" stroked="true" strokeweight=".35999pt" strokecolor="#000000">
                <v:path arrowok="t"/>
              </v:shape>
              <v:shape style="position:absolute;left:1906;top:-2688;width:2017;height:10" type="#_x0000_t75" stroked="false">
                <v:imagedata r:id="rId254" o:title=""/>
              </v:shape>
              <v:shape style="position:absolute;left:3918;top:-2688;width:1140;height:10" type="#_x0000_t75" stroked="false">
                <v:imagedata r:id="rId132" o:title=""/>
              </v:shape>
              <v:shape style="position:absolute;left:5053;top:-2688;width:3406;height:10" type="#_x0000_t75" stroked="false">
                <v:imagedata r:id="rId248" o:title=""/>
              </v:shape>
              <v:shape style="position:absolute;left:8454;top:-2688;width:713;height:10" type="#_x0000_t75" stroked="false">
                <v:imagedata r:id="rId249" o:title=""/>
              </v:shape>
              <v:shape style="position:absolute;left:9163;top:-2688;width:857;height:10" type="#_x0000_t75" stroked="false">
                <v:imagedata r:id="rId250" o:title=""/>
              </v:shape>
              <v:shape style="position:absolute;left:10015;top:-2688;width:718;height:10" type="#_x0000_t75" stroked="false">
                <v:imagedata r:id="rId251" o:title=""/>
              </v:shape>
            </v:group>
            <v:group style="position:absolute;left:5766;top:-2679;width:10;height:20" coordorigin="5766,-2679" coordsize="10,20">
              <v:shape style="position:absolute;left:5766;top:-2679;width:10;height:20" coordorigin="5766,-2679" coordsize="10,20" path="m5766,-2659l5775,-2659,5775,-2679,5766,-2679,5766,-2659xe" filled="true" fillcolor="#000000" stroked="false">
                <v:path arrowok="t"/>
                <v:fill type="solid"/>
              </v:shape>
            </v:group>
            <v:group style="position:absolute;left:5766;top:-2659;width:10;height:20" coordorigin="5766,-2659" coordsize="10,20">
              <v:shape style="position:absolute;left:5766;top:-2659;width:10;height:20" coordorigin="5766,-2659" coordsize="10,20" path="m5766,-2640l5775,-2640,5775,-2659,5766,-2659,5766,-2640xe" filled="true" fillcolor="#000000" stroked="false">
                <v:path arrowok="t"/>
                <v:fill type="solid"/>
              </v:shape>
            </v:group>
            <v:group style="position:absolute;left:5766;top:-2640;width:10;height:20" coordorigin="5766,-2640" coordsize="10,20">
              <v:shape style="position:absolute;left:5766;top:-2640;width:10;height:20" coordorigin="5766,-2640" coordsize="10,20" path="m5766,-2621l5775,-2621,5775,-2640,5766,-2640,5766,-2621xe" filled="true" fillcolor="#000000" stroked="false">
                <v:path arrowok="t"/>
                <v:fill type="solid"/>
              </v:shape>
            </v:group>
            <v:group style="position:absolute;left:5766;top:-2621;width:10;height:20" coordorigin="5766,-2621" coordsize="10,20">
              <v:shape style="position:absolute;left:5766;top:-2621;width:10;height:20" coordorigin="5766,-2621" coordsize="10,20" path="m5766,-2602l5775,-2602,5775,-2621,5766,-2621,5766,-2602xe" filled="true" fillcolor="#000000" stroked="false">
                <v:path arrowok="t"/>
                <v:fill type="solid"/>
              </v:shape>
            </v:group>
            <v:group style="position:absolute;left:5766;top:-2602;width:10;height:20" coordorigin="5766,-2602" coordsize="10,20">
              <v:shape style="position:absolute;left:5766;top:-2602;width:10;height:20" coordorigin="5766,-2602" coordsize="10,20" path="m5766,-2583l5775,-2583,5775,-2602,5766,-2602,5766,-2583xe" filled="true" fillcolor="#000000" stroked="false">
                <v:path arrowok="t"/>
                <v:fill type="solid"/>
              </v:shape>
            </v:group>
            <v:group style="position:absolute;left:5766;top:-2583;width:10;height:20" coordorigin="5766,-2583" coordsize="10,20">
              <v:shape style="position:absolute;left:5766;top:-2583;width:10;height:20" coordorigin="5766,-2583" coordsize="10,20" path="m5766,-2563l5775,-2563,5775,-2583,5766,-2583,5766,-2563xe" filled="true" fillcolor="#000000" stroked="false">
                <v:path arrowok="t"/>
                <v:fill type="solid"/>
              </v:shape>
            </v:group>
            <v:group style="position:absolute;left:5766;top:-2563;width:10;height:20" coordorigin="5766,-2563" coordsize="10,20">
              <v:shape style="position:absolute;left:5766;top:-2563;width:10;height:20" coordorigin="5766,-2563" coordsize="10,20" path="m5766,-2544l5775,-2544,5775,-2563,5766,-2563,5766,-2544xe" filled="true" fillcolor="#000000" stroked="false">
                <v:path arrowok="t"/>
                <v:fill type="solid"/>
              </v:shape>
            </v:group>
            <v:group style="position:absolute;left:5766;top:-2544;width:10;height:20" coordorigin="5766,-2544" coordsize="10,20">
              <v:shape style="position:absolute;left:5766;top:-2544;width:10;height:20" coordorigin="5766,-2544" coordsize="10,20" path="m5766,-2525l5775,-2525,5775,-2544,5766,-2544,5766,-2525xe" filled="true" fillcolor="#000000" stroked="false">
                <v:path arrowok="t"/>
                <v:fill type="solid"/>
              </v:shape>
            </v:group>
            <v:group style="position:absolute;left:5766;top:-2525;width:10;height:20" coordorigin="5766,-2525" coordsize="10,20">
              <v:shape style="position:absolute;left:5766;top:-2525;width:10;height:20" coordorigin="5766,-2525" coordsize="10,20" path="m5766,-2506l5775,-2506,5775,-2525,5766,-2525,5766,-2506xe" filled="true" fillcolor="#000000" stroked="false">
                <v:path arrowok="t"/>
                <v:fill type="solid"/>
              </v:shape>
            </v:group>
            <v:group style="position:absolute;left:5766;top:-2506;width:10;height:20" coordorigin="5766,-2506" coordsize="10,20">
              <v:shape style="position:absolute;left:5766;top:-2506;width:10;height:20" coordorigin="5766,-2506" coordsize="10,20" path="m5766,-2487l5775,-2487,5775,-2506,5766,-2506,5766,-2487xe" filled="true" fillcolor="#000000" stroked="false">
                <v:path arrowok="t"/>
                <v:fill type="solid"/>
              </v:shape>
            </v:group>
            <v:group style="position:absolute;left:5766;top:-2487;width:10;height:20" coordorigin="5766,-2487" coordsize="10,20">
              <v:shape style="position:absolute;left:5766;top:-2487;width:10;height:20" coordorigin="5766,-2487" coordsize="10,20" path="m5766,-2467l5775,-2467,5775,-2487,5766,-2487,5766,-2467xe" filled="true" fillcolor="#000000" stroked="false">
                <v:path arrowok="t"/>
                <v:fill type="solid"/>
              </v:shape>
            </v:group>
            <v:group style="position:absolute;left:5766;top:-2467;width:10;height:20" coordorigin="5766,-2467" coordsize="10,20">
              <v:shape style="position:absolute;left:5766;top:-2467;width:10;height:20" coordorigin="5766,-2467" coordsize="10,20" path="m5766,-2448l5775,-2448,5775,-2467,5766,-2467,5766,-2448xe" filled="true" fillcolor="#000000" stroked="false">
                <v:path arrowok="t"/>
                <v:fill type="solid"/>
              </v:shape>
            </v:group>
            <v:group style="position:absolute;left:5766;top:-2448;width:10;height:20" coordorigin="5766,-2448" coordsize="10,20">
              <v:shape style="position:absolute;left:5766;top:-2448;width:10;height:20" coordorigin="5766,-2448" coordsize="10,20" path="m5766,-2429l5775,-2429,5775,-2448,5766,-2448,5766,-2429xe" filled="true" fillcolor="#000000" stroked="false">
                <v:path arrowok="t"/>
                <v:fill type="solid"/>
              </v:shape>
            </v:group>
            <v:group style="position:absolute;left:5766;top:-2429;width:10;height:20" coordorigin="5766,-2429" coordsize="10,20">
              <v:shape style="position:absolute;left:5766;top:-2429;width:10;height:20" coordorigin="5766,-2429" coordsize="10,20" path="m5766,-2410l5775,-2410,5775,-2429,5766,-2429,5766,-2410xe" filled="true" fillcolor="#000000" stroked="false">
                <v:path arrowok="t"/>
                <v:fill type="solid"/>
              </v:shape>
            </v:group>
            <v:group style="position:absolute;left:5766;top:-2410;width:10;height:20" coordorigin="5766,-2410" coordsize="10,20">
              <v:shape style="position:absolute;left:5766;top:-2410;width:10;height:20" coordorigin="5766,-2410" coordsize="10,20" path="m5766,-2391l5775,-2391,5775,-2410,5766,-2410,5766,-2391xe" filled="true" fillcolor="#000000" stroked="false">
                <v:path arrowok="t"/>
                <v:fill type="solid"/>
              </v:shape>
            </v:group>
            <v:group style="position:absolute;left:5766;top:-2391;width:10;height:20" coordorigin="5766,-2391" coordsize="10,20">
              <v:shape style="position:absolute;left:5766;top:-2391;width:10;height:20" coordorigin="5766,-2391" coordsize="10,20" path="m5766,-2371l5775,-2371,5775,-2391,5766,-2391,5766,-2371xe" filled="true" fillcolor="#000000" stroked="false">
                <v:path arrowok="t"/>
                <v:fill type="solid"/>
              </v:shape>
            </v:group>
            <v:group style="position:absolute;left:5766;top:-2371;width:10;height:20" coordorigin="5766,-2371" coordsize="10,20">
              <v:shape style="position:absolute;left:5766;top:-2371;width:10;height:20" coordorigin="5766,-2371" coordsize="10,20" path="m5766,-2352l5775,-2352,5775,-2371,5766,-2371,5766,-2352xe" filled="true" fillcolor="#000000" stroked="false">
                <v:path arrowok="t"/>
                <v:fill type="solid"/>
              </v:shape>
            </v:group>
            <v:group style="position:absolute;left:5766;top:-2352;width:10;height:20" coordorigin="5766,-2352" coordsize="10,20">
              <v:shape style="position:absolute;left:5766;top:-2352;width:10;height:20" coordorigin="5766,-2352" coordsize="10,20" path="m5766,-2333l5775,-2333,5775,-2352,5766,-2352,5766,-2333xe" filled="true" fillcolor="#000000" stroked="false">
                <v:path arrowok="t"/>
                <v:fill type="solid"/>
              </v:shape>
            </v:group>
            <v:group style="position:absolute;left:5766;top:-2333;width:10;height:20" coordorigin="5766,-2333" coordsize="10,20">
              <v:shape style="position:absolute;left:5766;top:-2333;width:10;height:20" coordorigin="5766,-2333" coordsize="10,20" path="m5766,-2314l5775,-2314,5775,-2333,5766,-2333,5766,-2314xe" filled="true" fillcolor="#000000" stroked="false">
                <v:path arrowok="t"/>
                <v:fill type="solid"/>
              </v:shape>
            </v:group>
            <v:group style="position:absolute;left:5766;top:-2314;width:10;height:20" coordorigin="5766,-2314" coordsize="10,20">
              <v:shape style="position:absolute;left:5766;top:-2314;width:10;height:20" coordorigin="5766,-2314" coordsize="10,20" path="m5766,-2295l5775,-2295,5775,-2314,5766,-2314,5766,-2295xe" filled="true" fillcolor="#000000" stroked="false">
                <v:path arrowok="t"/>
                <v:fill type="solid"/>
              </v:shape>
            </v:group>
            <v:group style="position:absolute;left:5766;top:-2295;width:10;height:20" coordorigin="5766,-2295" coordsize="10,20">
              <v:shape style="position:absolute;left:5766;top:-2295;width:10;height:20" coordorigin="5766,-2295" coordsize="10,20" path="m5766,-2275l5775,-2275,5775,-2295,5766,-2295,5766,-2275xe" filled="true" fillcolor="#000000" stroked="false">
                <v:path arrowok="t"/>
                <v:fill type="solid"/>
              </v:shape>
            </v:group>
            <v:group style="position:absolute;left:5766;top:-2275;width:10;height:20" coordorigin="5766,-2275" coordsize="10,20">
              <v:shape style="position:absolute;left:5766;top:-2275;width:10;height:20" coordorigin="5766,-2275" coordsize="10,20" path="m5766,-2256l5775,-2256,5775,-2275,5766,-2275,5766,-2256xe" filled="true" fillcolor="#000000" stroked="false">
                <v:path arrowok="t"/>
                <v:fill type="solid"/>
              </v:shape>
            </v:group>
            <v:group style="position:absolute;left:5766;top:-2256;width:10;height:20" coordorigin="5766,-2256" coordsize="10,20">
              <v:shape style="position:absolute;left:5766;top:-2256;width:10;height:20" coordorigin="5766,-2256" coordsize="10,20" path="m5766,-2237l5775,-2237,5775,-2256,5766,-2256,5766,-2237xe" filled="true" fillcolor="#000000" stroked="false">
                <v:path arrowok="t"/>
                <v:fill type="solid"/>
              </v:shape>
            </v:group>
            <v:group style="position:absolute;left:5766;top:-2237;width:10;height:20" coordorigin="5766,-2237" coordsize="10,20">
              <v:shape style="position:absolute;left:5766;top:-2237;width:10;height:20" coordorigin="5766,-2237" coordsize="10,20" path="m5766,-2218l5775,-2218,5775,-2237,5766,-2237,5766,-2218xe" filled="true" fillcolor="#000000" stroked="false">
                <v:path arrowok="t"/>
                <v:fill type="solid"/>
              </v:shape>
            </v:group>
            <v:group style="position:absolute;left:5766;top:-2218;width:10;height:20" coordorigin="5766,-2218" coordsize="10,20">
              <v:shape style="position:absolute;left:5766;top:-2218;width:10;height:20" coordorigin="5766,-2218" coordsize="10,20" path="m5766,-2199l5775,-2199,5775,-2218,5766,-2218,5766,-2199xe" filled="true" fillcolor="#000000" stroked="false">
                <v:path arrowok="t"/>
                <v:fill type="solid"/>
              </v:shape>
            </v:group>
            <v:group style="position:absolute;left:5766;top:-2199;width:10;height:20" coordorigin="5766,-2199" coordsize="10,20">
              <v:shape style="position:absolute;left:5766;top:-2199;width:10;height:20" coordorigin="5766,-2199" coordsize="10,20" path="m5766,-2179l5775,-2179,5775,-2199,5766,-2199,5766,-2179xe" filled="true" fillcolor="#000000" stroked="false">
                <v:path arrowok="t"/>
                <v:fill type="solid"/>
              </v:shape>
            </v:group>
            <v:group style="position:absolute;left:5766;top:-2179;width:10;height:20" coordorigin="5766,-2179" coordsize="10,20">
              <v:shape style="position:absolute;left:5766;top:-2179;width:10;height:20" coordorigin="5766,-2179" coordsize="10,20" path="m5766,-2160l5775,-2160,5775,-2179,5766,-2179,5766,-2160xe" filled="true" fillcolor="#000000" stroked="false">
                <v:path arrowok="t"/>
                <v:fill type="solid"/>
              </v:shape>
            </v:group>
            <v:group style="position:absolute;left:5766;top:-2160;width:10;height:20" coordorigin="5766,-2160" coordsize="10,20">
              <v:shape style="position:absolute;left:5766;top:-2160;width:10;height:20" coordorigin="5766,-2160" coordsize="10,20" path="m5766,-2141l5775,-2141,5775,-2160,5766,-2160,5766,-2141xe" filled="true" fillcolor="#000000" stroked="false">
                <v:path arrowok="t"/>
                <v:fill type="solid"/>
              </v:shape>
            </v:group>
            <v:group style="position:absolute;left:5766;top:-2141;width:10;height:20" coordorigin="5766,-2141" coordsize="10,20">
              <v:shape style="position:absolute;left:5766;top:-2141;width:10;height:20" coordorigin="5766,-2141" coordsize="10,20" path="m5766,-2122l5775,-2122,5775,-2141,5766,-2141,5766,-2122xe" filled="true" fillcolor="#000000" stroked="false">
                <v:path arrowok="t"/>
                <v:fill type="solid"/>
              </v:shape>
            </v:group>
            <v:group style="position:absolute;left:5766;top:-2122;width:10;height:20" coordorigin="5766,-2122" coordsize="10,20">
              <v:shape style="position:absolute;left:5766;top:-2122;width:10;height:20" coordorigin="5766,-2122" coordsize="10,20" path="m5766,-2103l5775,-2103,5775,-2122,5766,-2122,5766,-2103xe" filled="true" fillcolor="#000000" stroked="false">
                <v:path arrowok="t"/>
                <v:fill type="solid"/>
              </v:shape>
            </v:group>
            <v:group style="position:absolute;left:5766;top:-2103;width:10;height:20" coordorigin="5766,-2103" coordsize="10,20">
              <v:shape style="position:absolute;left:5766;top:-2103;width:10;height:20" coordorigin="5766,-2103" coordsize="10,20" path="m5766,-2083l5775,-2083,5775,-2103,5766,-2103,5766,-2083xe" filled="true" fillcolor="#000000" stroked="false">
                <v:path arrowok="t"/>
                <v:fill type="solid"/>
              </v:shape>
            </v:group>
            <v:group style="position:absolute;left:5766;top:-2083;width:10;height:20" coordorigin="5766,-2083" coordsize="10,20">
              <v:shape style="position:absolute;left:5766;top:-2083;width:10;height:20" coordorigin="5766,-2083" coordsize="10,20" path="m5766,-2064l5775,-2064,5775,-2083,5766,-2083,5766,-2064xe" filled="true" fillcolor="#000000" stroked="false">
                <v:path arrowok="t"/>
                <v:fill type="solid"/>
              </v:shape>
            </v:group>
            <v:group style="position:absolute;left:5766;top:-2064;width:10;height:20" coordorigin="5766,-2064" coordsize="10,20">
              <v:shape style="position:absolute;left:5766;top:-2064;width:10;height:20" coordorigin="5766,-2064" coordsize="10,20" path="m5766,-2045l5775,-2045,5775,-2064,5766,-2064,5766,-2045xe" filled="true" fillcolor="#000000" stroked="false">
                <v:path arrowok="t"/>
                <v:fill type="solid"/>
              </v:shape>
            </v:group>
            <v:group style="position:absolute;left:5766;top:-2041;width:10;height:2" coordorigin="5766,-2041" coordsize="10,2">
              <v:shape style="position:absolute;left:5766;top:-2041;width:10;height:2" coordorigin="5766,-2041" coordsize="10,0" path="m5766,-2041l5775,-2041e" filled="false" stroked="true" strokeweight=".35999pt" strokecolor="#000000">
                <v:path arrowok="t"/>
              </v:shape>
              <v:shape style="position:absolute;left:1906;top:-2038;width:2017;height:10" type="#_x0000_t75" stroked="false">
                <v:imagedata r:id="rId254" o:title=""/>
              </v:shape>
              <v:shape style="position:absolute;left:3918;top:-2038;width:1140;height:10" type="#_x0000_t75" stroked="false">
                <v:imagedata r:id="rId132" o:title=""/>
              </v:shape>
              <v:shape style="position:absolute;left:5053;top:-2038;width:3406;height:10" type="#_x0000_t75" stroked="false">
                <v:imagedata r:id="rId248" o:title=""/>
              </v:shape>
              <v:shape style="position:absolute;left:8454;top:-2038;width:713;height:10" type="#_x0000_t75" stroked="false">
                <v:imagedata r:id="rId249" o:title=""/>
              </v:shape>
              <v:shape style="position:absolute;left:9163;top:-2038;width:857;height:10" type="#_x0000_t75" stroked="false">
                <v:imagedata r:id="rId253" o:title=""/>
              </v:shape>
              <v:shape style="position:absolute;left:10015;top:-2038;width:718;height:10" type="#_x0000_t75" stroked="false">
                <v:imagedata r:id="rId251" o:title=""/>
              </v:shape>
            </v:group>
            <v:group style="position:absolute;left:5766;top:-2028;width:10;height:20" coordorigin="5766,-2028" coordsize="10,20">
              <v:shape style="position:absolute;left:5766;top:-2028;width:10;height:20" coordorigin="5766,-2028" coordsize="10,20" path="m5766,-2009l5775,-2009,5775,-2028,5766,-2028,5766,-2009xe" filled="true" fillcolor="#000000" stroked="false">
                <v:path arrowok="t"/>
                <v:fill type="solid"/>
              </v:shape>
            </v:group>
            <v:group style="position:absolute;left:5766;top:-2009;width:10;height:20" coordorigin="5766,-2009" coordsize="10,20">
              <v:shape style="position:absolute;left:5766;top:-2009;width:10;height:20" coordorigin="5766,-2009" coordsize="10,20" path="m5766,-1990l5775,-1990,5775,-2009,5766,-2009,5766,-1990xe" filled="true" fillcolor="#000000" stroked="false">
                <v:path arrowok="t"/>
                <v:fill type="solid"/>
              </v:shape>
            </v:group>
            <v:group style="position:absolute;left:5766;top:-1990;width:10;height:20" coordorigin="5766,-1990" coordsize="10,20">
              <v:shape style="position:absolute;left:5766;top:-1990;width:10;height:20" coordorigin="5766,-1990" coordsize="10,20" path="m5766,-1971l5775,-1971,5775,-1990,5766,-1990,5766,-1971xe" filled="true" fillcolor="#000000" stroked="false">
                <v:path arrowok="t"/>
                <v:fill type="solid"/>
              </v:shape>
            </v:group>
            <v:group style="position:absolute;left:5766;top:-1971;width:10;height:20" coordorigin="5766,-1971" coordsize="10,20">
              <v:shape style="position:absolute;left:5766;top:-1971;width:10;height:20" coordorigin="5766,-1971" coordsize="10,20" path="m5766,-1951l5775,-1951,5775,-1971,5766,-1971,5766,-1951xe" filled="true" fillcolor="#000000" stroked="false">
                <v:path arrowok="t"/>
                <v:fill type="solid"/>
              </v:shape>
            </v:group>
            <v:group style="position:absolute;left:5766;top:-1951;width:10;height:20" coordorigin="5766,-1951" coordsize="10,20">
              <v:shape style="position:absolute;left:5766;top:-1951;width:10;height:20" coordorigin="5766,-1951" coordsize="10,20" path="m5766,-1932l5775,-1932,5775,-1951,5766,-1951,5766,-1932xe" filled="true" fillcolor="#000000" stroked="false">
                <v:path arrowok="t"/>
                <v:fill type="solid"/>
              </v:shape>
            </v:group>
            <v:group style="position:absolute;left:5766;top:-1932;width:10;height:20" coordorigin="5766,-1932" coordsize="10,20">
              <v:shape style="position:absolute;left:5766;top:-1932;width:10;height:20" coordorigin="5766,-1932" coordsize="10,20" path="m5766,-1913l5775,-1913,5775,-1932,5766,-1932,5766,-1913xe" filled="true" fillcolor="#000000" stroked="false">
                <v:path arrowok="t"/>
                <v:fill type="solid"/>
              </v:shape>
            </v:group>
            <v:group style="position:absolute;left:5766;top:-1913;width:10;height:20" coordorigin="5766,-1913" coordsize="10,20">
              <v:shape style="position:absolute;left:5766;top:-1913;width:10;height:20" coordorigin="5766,-1913" coordsize="10,20" path="m5766,-1894l5775,-1894,5775,-1913,5766,-1913,5766,-1894xe" filled="true" fillcolor="#000000" stroked="false">
                <v:path arrowok="t"/>
                <v:fill type="solid"/>
              </v:shape>
            </v:group>
            <v:group style="position:absolute;left:5766;top:-1894;width:10;height:20" coordorigin="5766,-1894" coordsize="10,20">
              <v:shape style="position:absolute;left:5766;top:-1894;width:10;height:20" coordorigin="5766,-1894" coordsize="10,20" path="m5766,-1875l5775,-1875,5775,-1894,5766,-1894,5766,-1875xe" filled="true" fillcolor="#000000" stroked="false">
                <v:path arrowok="t"/>
                <v:fill type="solid"/>
              </v:shape>
            </v:group>
            <v:group style="position:absolute;left:5766;top:-1875;width:10;height:20" coordorigin="5766,-1875" coordsize="10,20">
              <v:shape style="position:absolute;left:5766;top:-1875;width:10;height:20" coordorigin="5766,-1875" coordsize="10,20" path="m5766,-1855l5775,-1855,5775,-1875,5766,-1875,5766,-1855xe" filled="true" fillcolor="#000000" stroked="false">
                <v:path arrowok="t"/>
                <v:fill type="solid"/>
              </v:shape>
            </v:group>
            <v:group style="position:absolute;left:5766;top:-1855;width:10;height:20" coordorigin="5766,-1855" coordsize="10,20">
              <v:shape style="position:absolute;left:5766;top:-1855;width:10;height:20" coordorigin="5766,-1855" coordsize="10,20" path="m5766,-1836l5775,-1836,5775,-1855,5766,-1855,5766,-1836xe" filled="true" fillcolor="#000000" stroked="false">
                <v:path arrowok="t"/>
                <v:fill type="solid"/>
              </v:shape>
            </v:group>
            <v:group style="position:absolute;left:5766;top:-1836;width:10;height:20" coordorigin="5766,-1836" coordsize="10,20">
              <v:shape style="position:absolute;left:5766;top:-1836;width:10;height:20" coordorigin="5766,-1836" coordsize="10,20" path="m5766,-1817l5775,-1817,5775,-1836,5766,-1836,5766,-1817xe" filled="true" fillcolor="#000000" stroked="false">
                <v:path arrowok="t"/>
                <v:fill type="solid"/>
              </v:shape>
            </v:group>
            <v:group style="position:absolute;left:5766;top:-1817;width:10;height:20" coordorigin="5766,-1817" coordsize="10,20">
              <v:shape style="position:absolute;left:5766;top:-1817;width:10;height:20" coordorigin="5766,-1817" coordsize="10,20" path="m5766,-1798l5775,-1798,5775,-1817,5766,-1817,5766,-1798xe" filled="true" fillcolor="#000000" stroked="false">
                <v:path arrowok="t"/>
                <v:fill type="solid"/>
              </v:shape>
            </v:group>
            <v:group style="position:absolute;left:5766;top:-1798;width:10;height:20" coordorigin="5766,-1798" coordsize="10,20">
              <v:shape style="position:absolute;left:5766;top:-1798;width:10;height:20" coordorigin="5766,-1798" coordsize="10,20" path="m5766,-1779l5775,-1779,5775,-1798,5766,-1798,5766,-1779xe" filled="true" fillcolor="#000000" stroked="false">
                <v:path arrowok="t"/>
                <v:fill type="solid"/>
              </v:shape>
            </v:group>
            <v:group style="position:absolute;left:5766;top:-1779;width:10;height:20" coordorigin="5766,-1779" coordsize="10,20">
              <v:shape style="position:absolute;left:5766;top:-1779;width:10;height:20" coordorigin="5766,-1779" coordsize="10,20" path="m5766,-1759l5775,-1759,5775,-1779,5766,-1779,5766,-1759xe" filled="true" fillcolor="#000000" stroked="false">
                <v:path arrowok="t"/>
                <v:fill type="solid"/>
              </v:shape>
            </v:group>
            <v:group style="position:absolute;left:5766;top:-1759;width:10;height:20" coordorigin="5766,-1759" coordsize="10,20">
              <v:shape style="position:absolute;left:5766;top:-1759;width:10;height:20" coordorigin="5766,-1759" coordsize="10,20" path="m5766,-1740l5775,-1740,5775,-1759,5766,-1759,5766,-1740xe" filled="true" fillcolor="#000000" stroked="false">
                <v:path arrowok="t"/>
                <v:fill type="solid"/>
              </v:shape>
            </v:group>
            <v:group style="position:absolute;left:5766;top:-1740;width:10;height:20" coordorigin="5766,-1740" coordsize="10,20">
              <v:shape style="position:absolute;left:5766;top:-1740;width:10;height:20" coordorigin="5766,-1740" coordsize="10,20" path="m5766,-1721l5775,-1721,5775,-1740,5766,-1740,5766,-1721xe" filled="true" fillcolor="#000000" stroked="false">
                <v:path arrowok="t"/>
                <v:fill type="solid"/>
              </v:shape>
            </v:group>
            <v:group style="position:absolute;left:5766;top:-1721;width:10;height:20" coordorigin="5766,-1721" coordsize="10,20">
              <v:shape style="position:absolute;left:5766;top:-1721;width:10;height:20" coordorigin="5766,-1721" coordsize="10,20" path="m5766,-1702l5775,-1702,5775,-1721,5766,-1721,5766,-1702xe" filled="true" fillcolor="#000000" stroked="false">
                <v:path arrowok="t"/>
                <v:fill type="solid"/>
              </v:shape>
            </v:group>
            <v:group style="position:absolute;left:5766;top:-1702;width:10;height:20" coordorigin="5766,-1702" coordsize="10,20">
              <v:shape style="position:absolute;left:5766;top:-1702;width:10;height:20" coordorigin="5766,-1702" coordsize="10,20" path="m5766,-1683l5775,-1683,5775,-1702,5766,-1702,5766,-1683xe" filled="true" fillcolor="#000000" stroked="false">
                <v:path arrowok="t"/>
                <v:fill type="solid"/>
              </v:shape>
            </v:group>
            <v:group style="position:absolute;left:5766;top:-1683;width:10;height:20" coordorigin="5766,-1683" coordsize="10,20">
              <v:shape style="position:absolute;left:5766;top:-1683;width:10;height:20" coordorigin="5766,-1683" coordsize="10,20" path="m5766,-1663l5775,-1663,5775,-1683,5766,-1683,5766,-1663xe" filled="true" fillcolor="#000000" stroked="false">
                <v:path arrowok="t"/>
                <v:fill type="solid"/>
              </v:shape>
            </v:group>
            <v:group style="position:absolute;left:5766;top:-1663;width:10;height:20" coordorigin="5766,-1663" coordsize="10,20">
              <v:shape style="position:absolute;left:5766;top:-1663;width:10;height:20" coordorigin="5766,-1663" coordsize="10,20" path="m5766,-1644l5775,-1644,5775,-1663,5766,-1663,5766,-1644xe" filled="true" fillcolor="#000000" stroked="false">
                <v:path arrowok="t"/>
                <v:fill type="solid"/>
              </v:shape>
            </v:group>
            <v:group style="position:absolute;left:5766;top:-1644;width:10;height:20" coordorigin="5766,-1644" coordsize="10,20">
              <v:shape style="position:absolute;left:5766;top:-1644;width:10;height:20" coordorigin="5766,-1644" coordsize="10,20" path="m5766,-1625l5775,-1625,5775,-1644,5766,-1644,5766,-1625xe" filled="true" fillcolor="#000000" stroked="false">
                <v:path arrowok="t"/>
                <v:fill type="solid"/>
              </v:shape>
            </v:group>
            <v:group style="position:absolute;left:5766;top:-1625;width:10;height:20" coordorigin="5766,-1625" coordsize="10,20">
              <v:shape style="position:absolute;left:5766;top:-1625;width:10;height:20" coordorigin="5766,-1625" coordsize="10,20" path="m5766,-1606l5775,-1606,5775,-1625,5766,-1625,5766,-1606xe" filled="true" fillcolor="#000000" stroked="false">
                <v:path arrowok="t"/>
                <v:fill type="solid"/>
              </v:shape>
            </v:group>
            <v:group style="position:absolute;left:5766;top:-1606;width:10;height:20" coordorigin="5766,-1606" coordsize="10,20">
              <v:shape style="position:absolute;left:5766;top:-1606;width:10;height:20" coordorigin="5766,-1606" coordsize="10,20" path="m5766,-1587l5775,-1587,5775,-1606,5766,-1606,5766,-1587xe" filled="true" fillcolor="#000000" stroked="false">
                <v:path arrowok="t"/>
                <v:fill type="solid"/>
              </v:shape>
            </v:group>
            <v:group style="position:absolute;left:5766;top:-1587;width:10;height:20" coordorigin="5766,-1587" coordsize="10,20">
              <v:shape style="position:absolute;left:5766;top:-1587;width:10;height:20" coordorigin="5766,-1587" coordsize="10,20" path="m5766,-1567l5775,-1567,5775,-1587,5766,-1587,5766,-1567xe" filled="true" fillcolor="#000000" stroked="false">
                <v:path arrowok="t"/>
                <v:fill type="solid"/>
              </v:shape>
            </v:group>
            <v:group style="position:absolute;left:5766;top:-1567;width:10;height:20" coordorigin="5766,-1567" coordsize="10,20">
              <v:shape style="position:absolute;left:5766;top:-1567;width:10;height:20" coordorigin="5766,-1567" coordsize="10,20" path="m5766,-1548l5775,-1548,5775,-1567,5766,-1567,5766,-1548xe" filled="true" fillcolor="#000000" stroked="false">
                <v:path arrowok="t"/>
                <v:fill type="solid"/>
              </v:shape>
            </v:group>
            <v:group style="position:absolute;left:5766;top:-1548;width:10;height:20" coordorigin="5766,-1548" coordsize="10,20">
              <v:shape style="position:absolute;left:5766;top:-1548;width:10;height:20" coordorigin="5766,-1548" coordsize="10,20" path="m5766,-1529l5775,-1529,5775,-1548,5766,-1548,5766,-1529xe" filled="true" fillcolor="#000000" stroked="false">
                <v:path arrowok="t"/>
                <v:fill type="solid"/>
              </v:shape>
            </v:group>
            <v:group style="position:absolute;left:5766;top:-1529;width:10;height:20" coordorigin="5766,-1529" coordsize="10,20">
              <v:shape style="position:absolute;left:5766;top:-1529;width:10;height:20" coordorigin="5766,-1529" coordsize="10,20" path="m5766,-1510l5775,-1510,5775,-1529,5766,-1529,5766,-1510xe" filled="true" fillcolor="#000000" stroked="false">
                <v:path arrowok="t"/>
                <v:fill type="solid"/>
              </v:shape>
            </v:group>
            <v:group style="position:absolute;left:5766;top:-1510;width:10;height:20" coordorigin="5766,-1510" coordsize="10,20">
              <v:shape style="position:absolute;left:5766;top:-1510;width:10;height:20" coordorigin="5766,-1510" coordsize="10,20" path="m5766,-1491l5775,-1491,5775,-1510,5766,-1510,5766,-1491xe" filled="true" fillcolor="#000000" stroked="false">
                <v:path arrowok="t"/>
                <v:fill type="solid"/>
              </v:shape>
            </v:group>
            <v:group style="position:absolute;left:5766;top:-1491;width:10;height:20" coordorigin="5766,-1491" coordsize="10,20">
              <v:shape style="position:absolute;left:5766;top:-1491;width:10;height:20" coordorigin="5766,-1491" coordsize="10,20" path="m5766,-1471l5775,-1471,5775,-1491,5766,-1491,5766,-1471xe" filled="true" fillcolor="#000000" stroked="false">
                <v:path arrowok="t"/>
                <v:fill type="solid"/>
              </v:shape>
            </v:group>
            <v:group style="position:absolute;left:5766;top:-1471;width:10;height:20" coordorigin="5766,-1471" coordsize="10,20">
              <v:shape style="position:absolute;left:5766;top:-1471;width:10;height:20" coordorigin="5766,-1471" coordsize="10,20" path="m5766,-1452l5775,-1452,5775,-1471,5766,-1471,5766,-1452xe" filled="true" fillcolor="#000000" stroked="false">
                <v:path arrowok="t"/>
                <v:fill type="solid"/>
              </v:shape>
            </v:group>
            <v:group style="position:absolute;left:5766;top:-1452;width:10;height:20" coordorigin="5766,-1452" coordsize="10,20">
              <v:shape style="position:absolute;left:5766;top:-1452;width:10;height:20" coordorigin="5766,-1452" coordsize="10,20" path="m5766,-1433l5775,-1433,5775,-1452,5766,-1452,5766,-1433xe" filled="true" fillcolor="#000000" stroked="false">
                <v:path arrowok="t"/>
                <v:fill type="solid"/>
              </v:shape>
            </v:group>
            <v:group style="position:absolute;left:5766;top:-1433;width:10;height:20" coordorigin="5766,-1433" coordsize="10,20">
              <v:shape style="position:absolute;left:5766;top:-1433;width:10;height:20" coordorigin="5766,-1433" coordsize="10,20" path="m5766,-1414l5775,-1414,5775,-1433,5766,-1433,5766,-1414xe" filled="true" fillcolor="#000000" stroked="false">
                <v:path arrowok="t"/>
                <v:fill type="solid"/>
              </v:shape>
            </v:group>
            <v:group style="position:absolute;left:5766;top:-1414;width:10;height:20" coordorigin="5766,-1414" coordsize="10,20">
              <v:shape style="position:absolute;left:5766;top:-1414;width:10;height:20" coordorigin="5766,-1414" coordsize="10,20" path="m5766,-1395l5775,-1395,5775,-1414,5766,-1414,5766,-1395xe" filled="true" fillcolor="#000000" stroked="false">
                <v:path arrowok="t"/>
                <v:fill type="solid"/>
              </v:shape>
              <v:shape style="position:absolute;left:1906;top:-1491;width:2036;height:110" type="#_x0000_t75" stroked="false">
                <v:imagedata r:id="rId255" o:title=""/>
              </v:shape>
              <v:shape style="position:absolute;left:3918;top:-1395;width:1150;height:14" type="#_x0000_t75" stroked="false">
                <v:imagedata r:id="rId256" o:title=""/>
              </v:shape>
              <v:shape style="position:absolute;left:5053;top:-1395;width:722;height:14" type="#_x0000_t75" stroked="false">
                <v:imagedata r:id="rId257" o:title=""/>
              </v:shape>
              <v:shape style="position:absolute;left:5761;top:-1395;width:1716;height:14" type="#_x0000_t75" stroked="false">
                <v:imagedata r:id="rId258" o:title=""/>
              </v:shape>
              <v:shape style="position:absolute;left:7463;top:-1395;width:1006;height:14" type="#_x0000_t75" stroked="false">
                <v:imagedata r:id="rId259" o:title=""/>
              </v:shape>
              <v:shape style="position:absolute;left:8454;top:-1390;width:713;height:10" type="#_x0000_t75" stroked="false">
                <v:imagedata r:id="rId249" o:title=""/>
              </v:shape>
              <v:shape style="position:absolute;left:9163;top:-1390;width:857;height:10" type="#_x0000_t75" stroked="false">
                <v:imagedata r:id="rId250" o:title=""/>
              </v:shape>
              <v:shape style="position:absolute;left:10015;top:-1390;width:718;height:10" type="#_x0000_t75" stroked="false">
                <v:imagedata r:id="rId251" o:title=""/>
              </v:shape>
            </v:group>
            <v:group style="position:absolute;left:5766;top:-1380;width:10;height:20" coordorigin="5766,-1380" coordsize="10,20">
              <v:shape style="position:absolute;left:5766;top:-1380;width:10;height:20" coordorigin="5766,-1380" coordsize="10,20" path="m5766,-1361l5775,-1361,5775,-1380,5766,-1380,5766,-1361xe" filled="true" fillcolor="#000000" stroked="false">
                <v:path arrowok="t"/>
                <v:fill type="solid"/>
              </v:shape>
            </v:group>
            <v:group style="position:absolute;left:5766;top:-1361;width:10;height:20" coordorigin="5766,-1361" coordsize="10,20">
              <v:shape style="position:absolute;left:5766;top:-1361;width:10;height:20" coordorigin="5766,-1361" coordsize="10,20" path="m5766,-1342l5775,-1342,5775,-1361,5766,-1361,5766,-1342xe" filled="true" fillcolor="#000000" stroked="false">
                <v:path arrowok="t"/>
                <v:fill type="solid"/>
              </v:shape>
            </v:group>
            <v:group style="position:absolute;left:5766;top:-1342;width:10;height:20" coordorigin="5766,-1342" coordsize="10,20">
              <v:shape style="position:absolute;left:5766;top:-1342;width:10;height:20" coordorigin="5766,-1342" coordsize="10,20" path="m5766,-1323l5775,-1323,5775,-1342,5766,-1342,5766,-1323xe" filled="true" fillcolor="#000000" stroked="false">
                <v:path arrowok="t"/>
                <v:fill type="solid"/>
              </v:shape>
            </v:group>
            <v:group style="position:absolute;left:5766;top:-1323;width:10;height:20" coordorigin="5766,-1323" coordsize="10,20">
              <v:shape style="position:absolute;left:5766;top:-1323;width:10;height:20" coordorigin="5766,-1323" coordsize="10,20" path="m5766,-1303l5775,-1303,5775,-1323,5766,-1323,5766,-1303xe" filled="true" fillcolor="#000000" stroked="false">
                <v:path arrowok="t"/>
                <v:fill type="solid"/>
              </v:shape>
            </v:group>
            <v:group style="position:absolute;left:5766;top:-1303;width:10;height:20" coordorigin="5766,-1303" coordsize="10,20">
              <v:shape style="position:absolute;left:5766;top:-1303;width:10;height:20" coordorigin="5766,-1303" coordsize="10,20" path="m5766,-1284l5775,-1284,5775,-1303,5766,-1303,5766,-1284xe" filled="true" fillcolor="#000000" stroked="false">
                <v:path arrowok="t"/>
                <v:fill type="solid"/>
              </v:shape>
            </v:group>
            <v:group style="position:absolute;left:5766;top:-1284;width:10;height:20" coordorigin="5766,-1284" coordsize="10,20">
              <v:shape style="position:absolute;left:5766;top:-1284;width:10;height:20" coordorigin="5766,-1284" coordsize="10,20" path="m5766,-1265l5775,-1265,5775,-1284,5766,-1284,5766,-1265xe" filled="true" fillcolor="#000000" stroked="false">
                <v:path arrowok="t"/>
                <v:fill type="solid"/>
              </v:shape>
            </v:group>
            <v:group style="position:absolute;left:5766;top:-1265;width:10;height:20" coordorigin="5766,-1265" coordsize="10,20">
              <v:shape style="position:absolute;left:5766;top:-1265;width:10;height:20" coordorigin="5766,-1265" coordsize="10,20" path="m5766,-1246l5775,-1246,5775,-1265,5766,-1265,5766,-1246xe" filled="true" fillcolor="#000000" stroked="false">
                <v:path arrowok="t"/>
                <v:fill type="solid"/>
              </v:shape>
            </v:group>
            <v:group style="position:absolute;left:5766;top:-1246;width:10;height:20" coordorigin="5766,-1246" coordsize="10,20">
              <v:shape style="position:absolute;left:5766;top:-1246;width:10;height:20" coordorigin="5766,-1246" coordsize="10,20" path="m5766,-1227l5775,-1227,5775,-1246,5766,-1246,5766,-1227xe" filled="true" fillcolor="#000000" stroked="false">
                <v:path arrowok="t"/>
                <v:fill type="solid"/>
              </v:shape>
            </v:group>
            <v:group style="position:absolute;left:5766;top:-1227;width:10;height:20" coordorigin="5766,-1227" coordsize="10,20">
              <v:shape style="position:absolute;left:5766;top:-1227;width:10;height:20" coordorigin="5766,-1227" coordsize="10,20" path="m5766,-1207l5775,-1207,5775,-1227,5766,-1227,5766,-1207xe" filled="true" fillcolor="#000000" stroked="false">
                <v:path arrowok="t"/>
                <v:fill type="solid"/>
              </v:shape>
            </v:group>
            <v:group style="position:absolute;left:5766;top:-1207;width:10;height:20" coordorigin="5766,-1207" coordsize="10,20">
              <v:shape style="position:absolute;left:5766;top:-1207;width:10;height:20" coordorigin="5766,-1207" coordsize="10,20" path="m5766,-1188l5775,-1188,5775,-1207,5766,-1207,5766,-1188xe" filled="true" fillcolor="#000000" stroked="false">
                <v:path arrowok="t"/>
                <v:fill type="solid"/>
              </v:shape>
            </v:group>
            <v:group style="position:absolute;left:5766;top:-1188;width:10;height:20" coordorigin="5766,-1188" coordsize="10,20">
              <v:shape style="position:absolute;left:5766;top:-1188;width:10;height:20" coordorigin="5766,-1188" coordsize="10,20" path="m5766,-1169l5775,-1169,5775,-1188,5766,-1188,5766,-1169xe" filled="true" fillcolor="#000000" stroked="false">
                <v:path arrowok="t"/>
                <v:fill type="solid"/>
              </v:shape>
            </v:group>
            <v:group style="position:absolute;left:5766;top:-1169;width:10;height:20" coordorigin="5766,-1169" coordsize="10,20">
              <v:shape style="position:absolute;left:5766;top:-1169;width:10;height:20" coordorigin="5766,-1169" coordsize="10,20" path="m5766,-1150l5775,-1150,5775,-1169,5766,-1169,5766,-1150xe" filled="true" fillcolor="#000000" stroked="false">
                <v:path arrowok="t"/>
                <v:fill type="solid"/>
              </v:shape>
            </v:group>
            <v:group style="position:absolute;left:5766;top:-1150;width:10;height:20" coordorigin="5766,-1150" coordsize="10,20">
              <v:shape style="position:absolute;left:5766;top:-1150;width:10;height:20" coordorigin="5766,-1150" coordsize="10,20" path="m5766,-1131l5775,-1131,5775,-1150,5766,-1150,5766,-1131xe" filled="true" fillcolor="#000000" stroked="false">
                <v:path arrowok="t"/>
                <v:fill type="solid"/>
              </v:shape>
            </v:group>
            <v:group style="position:absolute;left:5766;top:-1131;width:10;height:20" coordorigin="5766,-1131" coordsize="10,20">
              <v:shape style="position:absolute;left:5766;top:-1131;width:10;height:20" coordorigin="5766,-1131" coordsize="10,20" path="m5766,-1111l5775,-1111,5775,-1131,5766,-1131,5766,-1111xe" filled="true" fillcolor="#000000" stroked="false">
                <v:path arrowok="t"/>
                <v:fill type="solid"/>
              </v:shape>
            </v:group>
            <v:group style="position:absolute;left:5766;top:-1111;width:10;height:20" coordorigin="5766,-1111" coordsize="10,20">
              <v:shape style="position:absolute;left:5766;top:-1111;width:10;height:20" coordorigin="5766,-1111" coordsize="10,20" path="m5766,-1092l5775,-1092,5775,-1111,5766,-1111,5766,-1092xe" filled="true" fillcolor="#000000" stroked="false">
                <v:path arrowok="t"/>
                <v:fill type="solid"/>
              </v:shape>
            </v:group>
            <v:group style="position:absolute;left:5766;top:-1092;width:10;height:20" coordorigin="5766,-1092" coordsize="10,20">
              <v:shape style="position:absolute;left:5766;top:-1092;width:10;height:20" coordorigin="5766,-1092" coordsize="10,20" path="m5766,-1073l5775,-1073,5775,-1092,5766,-1092,5766,-1073xe" filled="true" fillcolor="#000000" stroked="false">
                <v:path arrowok="t"/>
                <v:fill type="solid"/>
              </v:shape>
            </v:group>
            <v:group style="position:absolute;left:5766;top:-1073;width:10;height:20" coordorigin="5766,-1073" coordsize="10,20">
              <v:shape style="position:absolute;left:5766;top:-1073;width:10;height:20" coordorigin="5766,-1073" coordsize="10,20" path="m5766,-1054l5775,-1054,5775,-1073,5766,-1073,5766,-1054xe" filled="true" fillcolor="#000000" stroked="false">
                <v:path arrowok="t"/>
                <v:fill type="solid"/>
              </v:shape>
            </v:group>
            <v:group style="position:absolute;left:5766;top:-1054;width:10;height:20" coordorigin="5766,-1054" coordsize="10,20">
              <v:shape style="position:absolute;left:5766;top:-1054;width:10;height:20" coordorigin="5766,-1054" coordsize="10,20" path="m5766,-1035l5775,-1035,5775,-1054,5766,-1054,5766,-1035xe" filled="true" fillcolor="#000000" stroked="false">
                <v:path arrowok="t"/>
                <v:fill type="solid"/>
              </v:shape>
            </v:group>
            <v:group style="position:absolute;left:5766;top:-1035;width:10;height:20" coordorigin="5766,-1035" coordsize="10,20">
              <v:shape style="position:absolute;left:5766;top:-1035;width:10;height:20" coordorigin="5766,-1035" coordsize="10,20" path="m5766,-1015l5775,-1015,5775,-1035,5766,-1035,5766,-1015xe" filled="true" fillcolor="#000000" stroked="false">
                <v:path arrowok="t"/>
                <v:fill type="solid"/>
              </v:shape>
            </v:group>
            <v:group style="position:absolute;left:5766;top:-1015;width:10;height:20" coordorigin="5766,-1015" coordsize="10,20">
              <v:shape style="position:absolute;left:5766;top:-1015;width:10;height:20" coordorigin="5766,-1015" coordsize="10,20" path="m5766,-996l5775,-996,5775,-1015,5766,-1015,5766,-996xe" filled="true" fillcolor="#000000" stroked="false">
                <v:path arrowok="t"/>
                <v:fill type="solid"/>
              </v:shape>
            </v:group>
            <v:group style="position:absolute;left:5766;top:-996;width:10;height:20" coordorigin="5766,-996" coordsize="10,20">
              <v:shape style="position:absolute;left:5766;top:-996;width:10;height:20" coordorigin="5766,-996" coordsize="10,20" path="m5766,-977l5775,-977,5775,-996,5766,-996,5766,-977xe" filled="true" fillcolor="#000000" stroked="false">
                <v:path arrowok="t"/>
                <v:fill type="solid"/>
              </v:shape>
            </v:group>
            <v:group style="position:absolute;left:5766;top:-977;width:10;height:20" coordorigin="5766,-977" coordsize="10,20">
              <v:shape style="position:absolute;left:5766;top:-977;width:10;height:20" coordorigin="5766,-977" coordsize="10,20" path="m5766,-958l5775,-958,5775,-977,5766,-977,5766,-958xe" filled="true" fillcolor="#000000" stroked="false">
                <v:path arrowok="t"/>
                <v:fill type="solid"/>
              </v:shape>
            </v:group>
            <v:group style="position:absolute;left:5766;top:-958;width:10;height:20" coordorigin="5766,-958" coordsize="10,20">
              <v:shape style="position:absolute;left:5766;top:-958;width:10;height:20" coordorigin="5766,-958" coordsize="10,20" path="m5766,-939l5775,-939,5775,-958,5766,-958,5766,-939xe" filled="true" fillcolor="#000000" stroked="false">
                <v:path arrowok="t"/>
                <v:fill type="solid"/>
              </v:shape>
            </v:group>
            <v:group style="position:absolute;left:5766;top:-939;width:10;height:20" coordorigin="5766,-939" coordsize="10,20">
              <v:shape style="position:absolute;left:5766;top:-939;width:10;height:20" coordorigin="5766,-939" coordsize="10,20" path="m5766,-919l5775,-919,5775,-939,5766,-939,5766,-919xe" filled="true" fillcolor="#000000" stroked="false">
                <v:path arrowok="t"/>
                <v:fill type="solid"/>
              </v:shape>
            </v:group>
            <v:group style="position:absolute;left:5766;top:-919;width:10;height:20" coordorigin="5766,-919" coordsize="10,20">
              <v:shape style="position:absolute;left:5766;top:-919;width:10;height:20" coordorigin="5766,-919" coordsize="10,20" path="m5766,-900l5775,-900,5775,-919,5766,-919,5766,-900xe" filled="true" fillcolor="#000000" stroked="false">
                <v:path arrowok="t"/>
                <v:fill type="solid"/>
              </v:shape>
            </v:group>
            <v:group style="position:absolute;left:5766;top:-900;width:10;height:20" coordorigin="5766,-900" coordsize="10,20">
              <v:shape style="position:absolute;left:5766;top:-900;width:10;height:20" coordorigin="5766,-900" coordsize="10,20" path="m5766,-881l5775,-881,5775,-900,5766,-900,5766,-881xe" filled="true" fillcolor="#000000" stroked="false">
                <v:path arrowok="t"/>
                <v:fill type="solid"/>
              </v:shape>
            </v:group>
            <v:group style="position:absolute;left:5766;top:-881;width:10;height:20" coordorigin="5766,-881" coordsize="10,20">
              <v:shape style="position:absolute;left:5766;top:-881;width:10;height:20" coordorigin="5766,-881" coordsize="10,20" path="m5766,-862l5775,-862,5775,-881,5766,-881,5766,-862xe" filled="true" fillcolor="#000000" stroked="false">
                <v:path arrowok="t"/>
                <v:fill type="solid"/>
              </v:shape>
            </v:group>
            <v:group style="position:absolute;left:5766;top:-862;width:10;height:20" coordorigin="5766,-862" coordsize="10,20">
              <v:shape style="position:absolute;left:5766;top:-862;width:10;height:20" coordorigin="5766,-862" coordsize="10,20" path="m5766,-843l5775,-843,5775,-862,5766,-862,5766,-843xe" filled="true" fillcolor="#000000" stroked="false">
                <v:path arrowok="t"/>
                <v:fill type="solid"/>
              </v:shape>
            </v:group>
            <v:group style="position:absolute;left:5766;top:-843;width:10;height:20" coordorigin="5766,-843" coordsize="10,20">
              <v:shape style="position:absolute;left:5766;top:-843;width:10;height:20" coordorigin="5766,-843" coordsize="10,20" path="m5766,-823l5775,-823,5775,-843,5766,-843,5766,-823xe" filled="true" fillcolor="#000000" stroked="false">
                <v:path arrowok="t"/>
                <v:fill type="solid"/>
              </v:shape>
            </v:group>
            <v:group style="position:absolute;left:5766;top:-823;width:10;height:20" coordorigin="5766,-823" coordsize="10,20">
              <v:shape style="position:absolute;left:5766;top:-823;width:10;height:20" coordorigin="5766,-823" coordsize="10,20" path="m5766,-804l5775,-804,5775,-823,5766,-823,5766,-804xe" filled="true" fillcolor="#000000" stroked="false">
                <v:path arrowok="t"/>
                <v:fill type="solid"/>
              </v:shape>
            </v:group>
            <v:group style="position:absolute;left:5766;top:-804;width:10;height:20" coordorigin="5766,-804" coordsize="10,20">
              <v:shape style="position:absolute;left:5766;top:-804;width:10;height:20" coordorigin="5766,-804" coordsize="10,20" path="m5766,-785l5775,-785,5775,-804,5766,-804,5766,-785xe" filled="true" fillcolor="#000000" stroked="false">
                <v:path arrowok="t"/>
                <v:fill type="solid"/>
              </v:shape>
            </v:group>
            <v:group style="position:absolute;left:5766;top:-785;width:10;height:20" coordorigin="5766,-785" coordsize="10,20">
              <v:shape style="position:absolute;left:5766;top:-785;width:10;height:20" coordorigin="5766,-785" coordsize="10,20" path="m5766,-766l5775,-766,5775,-785,5766,-785,5766,-766xe" filled="true" fillcolor="#000000" stroked="false">
                <v:path arrowok="t"/>
                <v:fill type="solid"/>
              </v:shape>
            </v:group>
            <v:group style="position:absolute;left:5766;top:-766;width:10;height:20" coordorigin="5766,-766" coordsize="10,20">
              <v:shape style="position:absolute;left:5766;top:-766;width:10;height:20" coordorigin="5766,-766" coordsize="10,20" path="m5766,-747l5775,-747,5775,-766,5766,-766,5766,-747xe" filled="true" fillcolor="#000000" stroked="false">
                <v:path arrowok="t"/>
                <v:fill type="solid"/>
              </v:shape>
            </v:group>
            <v:group style="position:absolute;left:5766;top:-743;width:10;height:2" coordorigin="5766,-743" coordsize="10,2">
              <v:shape style="position:absolute;left:5766;top:-743;width:10;height:2" coordorigin="5766,-743" coordsize="10,0" path="m5766,-743l5775,-743e" filled="false" stroked="true" strokeweight=".35999pt" strokecolor="#000000">
                <v:path arrowok="t"/>
              </v:shape>
              <v:shape style="position:absolute;left:1906;top:-739;width:2017;height:10" type="#_x0000_t75" stroked="false">
                <v:imagedata r:id="rId254" o:title=""/>
              </v:shape>
              <v:shape style="position:absolute;left:3918;top:-739;width:1140;height:10" type="#_x0000_t75" stroked="false">
                <v:imagedata r:id="rId132" o:title=""/>
              </v:shape>
              <v:shape style="position:absolute;left:5053;top:-739;width:3406;height:10" type="#_x0000_t75" stroked="false">
                <v:imagedata r:id="rId248" o:title=""/>
              </v:shape>
              <v:shape style="position:absolute;left:8454;top:-739;width:713;height:10" type="#_x0000_t75" stroked="false">
                <v:imagedata r:id="rId249" o:title=""/>
              </v:shape>
              <v:shape style="position:absolute;left:9163;top:-739;width:857;height:10" type="#_x0000_t75" stroked="false">
                <v:imagedata r:id="rId250" o:title=""/>
              </v:shape>
              <v:shape style="position:absolute;left:10015;top:-739;width:718;height:10" type="#_x0000_t75" stroked="false">
                <v:imagedata r:id="rId251" o:title=""/>
              </v:shape>
            </v:group>
            <v:group style="position:absolute;left:5766;top:-730;width:10;height:20" coordorigin="5766,-730" coordsize="10,20">
              <v:shape style="position:absolute;left:5766;top:-730;width:10;height:20" coordorigin="5766,-730" coordsize="10,20" path="m5766,-711l5775,-711,5775,-730,5766,-730,5766,-711xe" filled="true" fillcolor="#000000" stroked="false">
                <v:path arrowok="t"/>
                <v:fill type="solid"/>
              </v:shape>
            </v:group>
            <v:group style="position:absolute;left:5766;top:-711;width:10;height:20" coordorigin="5766,-711" coordsize="10,20">
              <v:shape style="position:absolute;left:5766;top:-711;width:10;height:20" coordorigin="5766,-711" coordsize="10,20" path="m5766,-691l5775,-691,5775,-711,5766,-711,5766,-691xe" filled="true" fillcolor="#000000" stroked="false">
                <v:path arrowok="t"/>
                <v:fill type="solid"/>
              </v:shape>
            </v:group>
            <v:group style="position:absolute;left:5766;top:-691;width:10;height:20" coordorigin="5766,-691" coordsize="10,20">
              <v:shape style="position:absolute;left:5766;top:-691;width:10;height:20" coordorigin="5766,-691" coordsize="10,20" path="m5766,-672l5775,-672,5775,-691,5766,-691,5766,-672xe" filled="true" fillcolor="#000000" stroked="false">
                <v:path arrowok="t"/>
                <v:fill type="solid"/>
              </v:shape>
            </v:group>
            <v:group style="position:absolute;left:5766;top:-672;width:10;height:20" coordorigin="5766,-672" coordsize="10,20">
              <v:shape style="position:absolute;left:5766;top:-672;width:10;height:20" coordorigin="5766,-672" coordsize="10,20" path="m5766,-653l5775,-653,5775,-672,5766,-672,5766,-653xe" filled="true" fillcolor="#000000" stroked="false">
                <v:path arrowok="t"/>
                <v:fill type="solid"/>
              </v:shape>
            </v:group>
            <v:group style="position:absolute;left:5766;top:-653;width:10;height:20" coordorigin="5766,-653" coordsize="10,20">
              <v:shape style="position:absolute;left:5766;top:-653;width:10;height:20" coordorigin="5766,-653" coordsize="10,20" path="m5766,-634l5775,-634,5775,-653,5766,-653,5766,-634xe" filled="true" fillcolor="#000000" stroked="false">
                <v:path arrowok="t"/>
                <v:fill type="solid"/>
              </v:shape>
            </v:group>
            <v:group style="position:absolute;left:5766;top:-634;width:10;height:20" coordorigin="5766,-634" coordsize="10,20">
              <v:shape style="position:absolute;left:5766;top:-634;width:10;height:20" coordorigin="5766,-634" coordsize="10,20" path="m5766,-615l5775,-615,5775,-634,5766,-634,5766,-615xe" filled="true" fillcolor="#000000" stroked="false">
                <v:path arrowok="t"/>
                <v:fill type="solid"/>
              </v:shape>
            </v:group>
            <v:group style="position:absolute;left:5766;top:-615;width:10;height:20" coordorigin="5766,-615" coordsize="10,20">
              <v:shape style="position:absolute;left:5766;top:-615;width:10;height:20" coordorigin="5766,-615" coordsize="10,20" path="m5766,-595l5775,-595,5775,-615,5766,-615,5766,-595xe" filled="true" fillcolor="#000000" stroked="false">
                <v:path arrowok="t"/>
                <v:fill type="solid"/>
              </v:shape>
            </v:group>
            <v:group style="position:absolute;left:5766;top:-595;width:10;height:20" coordorigin="5766,-595" coordsize="10,20">
              <v:shape style="position:absolute;left:5766;top:-595;width:10;height:20" coordorigin="5766,-595" coordsize="10,20" path="m5766,-576l5775,-576,5775,-595,5766,-595,5766,-576xe" filled="true" fillcolor="#000000" stroked="false">
                <v:path arrowok="t"/>
                <v:fill type="solid"/>
              </v:shape>
            </v:group>
            <v:group style="position:absolute;left:5766;top:-576;width:10;height:20" coordorigin="5766,-576" coordsize="10,20">
              <v:shape style="position:absolute;left:5766;top:-576;width:10;height:20" coordorigin="5766,-576" coordsize="10,20" path="m5766,-557l5775,-557,5775,-576,5766,-576,5766,-557xe" filled="true" fillcolor="#000000" stroked="false">
                <v:path arrowok="t"/>
                <v:fill type="solid"/>
              </v:shape>
            </v:group>
            <v:group style="position:absolute;left:5766;top:-557;width:10;height:20" coordorigin="5766,-557" coordsize="10,20">
              <v:shape style="position:absolute;left:5766;top:-557;width:10;height:20" coordorigin="5766,-557" coordsize="10,20" path="m5766,-538l5775,-538,5775,-557,5766,-557,5766,-538xe" filled="true" fillcolor="#000000" stroked="false">
                <v:path arrowok="t"/>
                <v:fill type="solid"/>
              </v:shape>
            </v:group>
            <v:group style="position:absolute;left:5766;top:-538;width:10;height:20" coordorigin="5766,-538" coordsize="10,20">
              <v:shape style="position:absolute;left:5766;top:-538;width:10;height:20" coordorigin="5766,-538" coordsize="10,20" path="m5766,-519l5775,-519,5775,-538,5766,-538,5766,-519xe" filled="true" fillcolor="#000000" stroked="false">
                <v:path arrowok="t"/>
                <v:fill type="solid"/>
              </v:shape>
            </v:group>
            <v:group style="position:absolute;left:5766;top:-519;width:10;height:20" coordorigin="5766,-519" coordsize="10,20">
              <v:shape style="position:absolute;left:5766;top:-519;width:10;height:20" coordorigin="5766,-519" coordsize="10,20" path="m5766,-499l5775,-499,5775,-519,5766,-519,5766,-499xe" filled="true" fillcolor="#000000" stroked="false">
                <v:path arrowok="t"/>
                <v:fill type="solid"/>
              </v:shape>
            </v:group>
            <v:group style="position:absolute;left:5766;top:-499;width:10;height:20" coordorigin="5766,-499" coordsize="10,20">
              <v:shape style="position:absolute;left:5766;top:-499;width:10;height:20" coordorigin="5766,-499" coordsize="10,20" path="m5766,-480l5775,-480,5775,-499,5766,-499,5766,-480xe" filled="true" fillcolor="#000000" stroked="false">
                <v:path arrowok="t"/>
                <v:fill type="solid"/>
              </v:shape>
            </v:group>
            <v:group style="position:absolute;left:5766;top:-480;width:10;height:20" coordorigin="5766,-480" coordsize="10,20">
              <v:shape style="position:absolute;left:5766;top:-480;width:10;height:20" coordorigin="5766,-480" coordsize="10,20" path="m5766,-461l5775,-461,5775,-480,5766,-480,5766,-461xe" filled="true" fillcolor="#000000" stroked="false">
                <v:path arrowok="t"/>
                <v:fill type="solid"/>
              </v:shape>
            </v:group>
            <v:group style="position:absolute;left:5766;top:-461;width:10;height:20" coordorigin="5766,-461" coordsize="10,20">
              <v:shape style="position:absolute;left:5766;top:-461;width:10;height:20" coordorigin="5766,-461" coordsize="10,20" path="m5766,-442l5775,-442,5775,-461,5766,-461,5766,-442xe" filled="true" fillcolor="#000000" stroked="false">
                <v:path arrowok="t"/>
                <v:fill type="solid"/>
              </v:shape>
            </v:group>
            <v:group style="position:absolute;left:5766;top:-442;width:10;height:20" coordorigin="5766,-442" coordsize="10,20">
              <v:shape style="position:absolute;left:5766;top:-442;width:10;height:20" coordorigin="5766,-442" coordsize="10,20" path="m5766,-423l5775,-423,5775,-442,5766,-442,5766,-423xe" filled="true" fillcolor="#000000" stroked="false">
                <v:path arrowok="t"/>
                <v:fill type="solid"/>
              </v:shape>
            </v:group>
            <w10:wrap type="none"/>
          </v:group>
        </w:pict>
      </w:r>
      <w:r>
        <w:rPr>
          <w:rFonts w:ascii="宋体" w:hAnsi="宋体" w:cs="宋体" w:eastAsia="宋体" w:hint="default"/>
          <w:sz w:val="21"/>
          <w:szCs w:val="21"/>
        </w:rPr>
        <w:t>其他应收款种类的说明：</w:t>
      </w:r>
      <w:r>
        <w:rPr>
          <w:rFonts w:ascii="宋体" w:hAnsi="宋体" w:cs="宋体" w:eastAsia="宋体" w:hint="default"/>
          <w:w w:val="100"/>
          <w:sz w:val="21"/>
          <w:szCs w:val="21"/>
        </w:rPr>
        <w:t> </w:t>
      </w:r>
      <w:r>
        <w:rPr>
          <w:rFonts w:ascii="宋体" w:hAnsi="宋体" w:cs="宋体" w:eastAsia="宋体" w:hint="default"/>
          <w:spacing w:val="-2"/>
          <w:sz w:val="21"/>
          <w:szCs w:val="21"/>
        </w:rPr>
        <w:t>年末无单项金额重大并单项计提坏账准备的其他应收款</w:t>
      </w:r>
    </w:p>
    <w:p>
      <w:pPr>
        <w:spacing w:line="240" w:lineRule="auto" w:before="1"/>
        <w:rPr>
          <w:rFonts w:ascii="宋体" w:hAnsi="宋体" w:cs="宋体" w:eastAsia="宋体" w:hint="default"/>
          <w:sz w:val="29"/>
          <w:szCs w:val="29"/>
        </w:rPr>
      </w:pPr>
    </w:p>
    <w:p>
      <w:pPr>
        <w:spacing w:before="0"/>
        <w:ind w:left="858" w:right="0" w:firstLine="0"/>
        <w:jc w:val="left"/>
        <w:rPr>
          <w:rFonts w:ascii="宋体" w:hAnsi="宋体" w:cs="宋体" w:eastAsia="宋体" w:hint="default"/>
          <w:sz w:val="21"/>
          <w:szCs w:val="21"/>
        </w:rPr>
      </w:pPr>
      <w:r>
        <w:rPr>
          <w:rFonts w:ascii="宋体" w:hAnsi="宋体" w:cs="宋体" w:eastAsia="宋体" w:hint="default"/>
          <w:sz w:val="21"/>
          <w:szCs w:val="21"/>
        </w:rPr>
        <w:t>组合中，采用账龄分析法计提坏账准备的其他应收款：</w:t>
      </w:r>
    </w:p>
    <w:p>
      <w:pPr>
        <w:spacing w:line="240" w:lineRule="auto" w:before="4"/>
        <w:rPr>
          <w:rFonts w:ascii="宋体" w:hAnsi="宋体" w:cs="宋体" w:eastAsia="宋体" w:hint="default"/>
          <w:sz w:val="2"/>
          <w:szCs w:val="2"/>
        </w:rPr>
      </w:pPr>
    </w:p>
    <w:p>
      <w:pPr>
        <w:spacing w:line="3370" w:lineRule="exact"/>
        <w:ind w:left="721" w:right="0" w:firstLine="0"/>
        <w:rPr>
          <w:rFonts w:ascii="宋体" w:hAnsi="宋体" w:cs="宋体" w:eastAsia="宋体" w:hint="default"/>
          <w:sz w:val="20"/>
          <w:szCs w:val="20"/>
        </w:rPr>
      </w:pPr>
      <w:r>
        <w:rPr>
          <w:rFonts w:ascii="宋体" w:hAnsi="宋体" w:cs="宋体" w:eastAsia="宋体" w:hint="default"/>
          <w:position w:val="-66"/>
          <w:sz w:val="20"/>
          <w:szCs w:val="20"/>
        </w:rPr>
        <w:pict>
          <v:group style="width:393.1pt;height:168.5pt;mso-position-horizontal-relative:char;mso-position-vertical-relative:line" coordorigin="0,0" coordsize="7862,3370">
            <v:group style="position:absolute;left:29;top:14;width:1547;height:2" coordorigin="29,14" coordsize="1547,2">
              <v:shape style="position:absolute;left:29;top:14;width:1547;height:2" coordorigin="29,14" coordsize="1547,0" path="m29,14l1575,14e" filled="false" stroked="true" strokeweight="1.44pt" strokecolor="#000000">
                <v:path arrowok="t"/>
              </v:shape>
              <v:shape style="position:absolute;left:1575;top:29;width:10;height:2" type="#_x0000_t75" stroked="false">
                <v:imagedata r:id="rId260" o:title=""/>
              </v:shape>
            </v:group>
            <v:group style="position:absolute;left:1575;top:14;width:29;height:2" coordorigin="1575,14" coordsize="29,2">
              <v:shape style="position:absolute;left:1575;top:14;width:29;height:2" coordorigin="1575,14" coordsize="29,0" path="m1575,14l1604,14e" filled="false" stroked="true" strokeweight="1.44pt" strokecolor="#000000">
                <v:path arrowok="t"/>
              </v:shape>
            </v:group>
            <v:group style="position:absolute;left:1604;top:14;width:3195;height:2" coordorigin="1604,14" coordsize="3195,2">
              <v:shape style="position:absolute;left:1604;top:14;width:3195;height:2" coordorigin="1604,14" coordsize="3195,0" path="m1604,14l4799,14e" filled="false" stroked="true" strokeweight="1.44pt" strokecolor="#000000">
                <v:path arrowok="t"/>
              </v:shape>
              <v:shape style="position:absolute;left:4799;top:29;width:10;height:2" type="#_x0000_t75" stroked="false">
                <v:imagedata r:id="rId260" o:title=""/>
              </v:shape>
            </v:group>
            <v:group style="position:absolute;left:4799;top:14;width:29;height:2" coordorigin="4799,14" coordsize="29,2">
              <v:shape style="position:absolute;left:4799;top:14;width:29;height:2" coordorigin="4799,14" coordsize="29,0" path="m4799,14l4827,14e" filled="false" stroked="true" strokeweight="1.44pt" strokecolor="#000000">
                <v:path arrowok="t"/>
              </v:shape>
            </v:group>
            <v:group style="position:absolute;left:4827;top:14;width:3020;height:2" coordorigin="4827,14" coordsize="3020,2">
              <v:shape style="position:absolute;left:4827;top:14;width:3020;height:2" coordorigin="4827,14" coordsize="3020,0" path="m4827,14l7847,14e" filled="false" stroked="true" strokeweight="1.44pt" strokecolor="#000000">
                <v:path arrowok="t"/>
              </v:shape>
            </v:group>
            <v:group style="position:absolute;left:1575;top:31;width:10;height:20" coordorigin="1575,31" coordsize="10,20">
              <v:shape style="position:absolute;left:1575;top:31;width:10;height:20" coordorigin="1575,31" coordsize="10,20" path="m1575,50l1585,50,1585,31,1575,31,1575,50xe" filled="true" fillcolor="#000000" stroked="false">
                <v:path arrowok="t"/>
                <v:fill type="solid"/>
              </v:shape>
            </v:group>
            <v:group style="position:absolute;left:1575;top:50;width:10;height:20" coordorigin="1575,50" coordsize="10,20">
              <v:shape style="position:absolute;left:1575;top:50;width:10;height:20" coordorigin="1575,50" coordsize="10,20" path="m1575,70l1585,70,1585,50,1575,50,1575,70xe" filled="true" fillcolor="#000000" stroked="false">
                <v:path arrowok="t"/>
                <v:fill type="solid"/>
              </v:shape>
            </v:group>
            <v:group style="position:absolute;left:1575;top:70;width:10;height:20" coordorigin="1575,70" coordsize="10,20">
              <v:shape style="position:absolute;left:1575;top:70;width:10;height:20" coordorigin="1575,70" coordsize="10,20" path="m1575,89l1585,89,1585,70,1575,70,1575,89xe" filled="true" fillcolor="#000000" stroked="false">
                <v:path arrowok="t"/>
                <v:fill type="solid"/>
              </v:shape>
            </v:group>
            <v:group style="position:absolute;left:1575;top:89;width:10;height:20" coordorigin="1575,89" coordsize="10,20">
              <v:shape style="position:absolute;left:1575;top:89;width:10;height:20" coordorigin="1575,89" coordsize="10,20" path="m1575,108l1585,108,1585,89,1575,89,1575,108xe" filled="true" fillcolor="#000000" stroked="false">
                <v:path arrowok="t"/>
                <v:fill type="solid"/>
              </v:shape>
            </v:group>
            <v:group style="position:absolute;left:1575;top:108;width:10;height:20" coordorigin="1575,108" coordsize="10,20">
              <v:shape style="position:absolute;left:1575;top:108;width:10;height:20" coordorigin="1575,108" coordsize="10,20" path="m1575,127l1585,127,1585,108,1575,108,1575,127xe" filled="true" fillcolor="#000000" stroked="false">
                <v:path arrowok="t"/>
                <v:fill type="solid"/>
              </v:shape>
            </v:group>
            <v:group style="position:absolute;left:1575;top:127;width:10;height:20" coordorigin="1575,127" coordsize="10,20">
              <v:shape style="position:absolute;left:1575;top:127;width:10;height:20" coordorigin="1575,127" coordsize="10,20" path="m1575,146l1585,146,1585,127,1575,127,1575,146xe" filled="true" fillcolor="#000000" stroked="false">
                <v:path arrowok="t"/>
                <v:fill type="solid"/>
              </v:shape>
            </v:group>
            <v:group style="position:absolute;left:1575;top:146;width:10;height:20" coordorigin="1575,146" coordsize="10,20">
              <v:shape style="position:absolute;left:1575;top:146;width:10;height:20" coordorigin="1575,146" coordsize="10,20" path="m1575,166l1585,166,1585,146,1575,146,1575,166xe" filled="true" fillcolor="#000000" stroked="false">
                <v:path arrowok="t"/>
                <v:fill type="solid"/>
              </v:shape>
            </v:group>
            <v:group style="position:absolute;left:1575;top:166;width:10;height:20" coordorigin="1575,166" coordsize="10,20">
              <v:shape style="position:absolute;left:1575;top:166;width:10;height:20" coordorigin="1575,166" coordsize="10,20" path="m1575,185l1585,185,1585,166,1575,166,1575,185xe" filled="true" fillcolor="#000000" stroked="false">
                <v:path arrowok="t"/>
                <v:fill type="solid"/>
              </v:shape>
            </v:group>
            <v:group style="position:absolute;left:1575;top:185;width:10;height:20" coordorigin="1575,185" coordsize="10,20">
              <v:shape style="position:absolute;left:1575;top:185;width:10;height:20" coordorigin="1575,185" coordsize="10,20" path="m1575,204l1585,204,1585,185,1575,185,1575,204xe" filled="true" fillcolor="#000000" stroked="false">
                <v:path arrowok="t"/>
                <v:fill type="solid"/>
              </v:shape>
            </v:group>
            <v:group style="position:absolute;left:1575;top:204;width:10;height:20" coordorigin="1575,204" coordsize="10,20">
              <v:shape style="position:absolute;left:1575;top:204;width:10;height:20" coordorigin="1575,204" coordsize="10,20" path="m1575,223l1585,223,1585,204,1575,204,1575,223xe" filled="true" fillcolor="#000000" stroked="false">
                <v:path arrowok="t"/>
                <v:fill type="solid"/>
              </v:shape>
            </v:group>
            <v:group style="position:absolute;left:1575;top:223;width:10;height:20" coordorigin="1575,223" coordsize="10,20">
              <v:shape style="position:absolute;left:1575;top:223;width:10;height:20" coordorigin="1575,223" coordsize="10,20" path="m1575,242l1585,242,1585,223,1575,223,1575,242xe" filled="true" fillcolor="#000000" stroked="false">
                <v:path arrowok="t"/>
                <v:fill type="solid"/>
              </v:shape>
            </v:group>
            <v:group style="position:absolute;left:1575;top:242;width:10;height:20" coordorigin="1575,242" coordsize="10,20">
              <v:shape style="position:absolute;left:1575;top:242;width:10;height:20" coordorigin="1575,242" coordsize="10,20" path="m1575,262l1585,262,1585,242,1575,242,1575,262xe" filled="true" fillcolor="#000000" stroked="false">
                <v:path arrowok="t"/>
                <v:fill type="solid"/>
              </v:shape>
            </v:group>
            <v:group style="position:absolute;left:1575;top:262;width:10;height:20" coordorigin="1575,262" coordsize="10,20">
              <v:shape style="position:absolute;left:1575;top:262;width:10;height:20" coordorigin="1575,262" coordsize="10,20" path="m1575,281l1585,281,1585,262,1575,262,1575,281xe" filled="true" fillcolor="#000000" stroked="false">
                <v:path arrowok="t"/>
                <v:fill type="solid"/>
              </v:shape>
            </v:group>
            <v:group style="position:absolute;left:1575;top:281;width:10;height:20" coordorigin="1575,281" coordsize="10,20">
              <v:shape style="position:absolute;left:1575;top:281;width:10;height:20" coordorigin="1575,281" coordsize="10,20" path="m1575,300l1585,300,1585,281,1575,281,1575,300xe" filled="true" fillcolor="#000000" stroked="false">
                <v:path arrowok="t"/>
                <v:fill type="solid"/>
              </v:shape>
            </v:group>
            <v:group style="position:absolute;left:4799;top:31;width:10;height:20" coordorigin="4799,31" coordsize="10,20">
              <v:shape style="position:absolute;left:4799;top:31;width:10;height:20" coordorigin="4799,31" coordsize="10,20" path="m4799,50l4808,50,4808,31,4799,31,4799,50xe" filled="true" fillcolor="#000000" stroked="false">
                <v:path arrowok="t"/>
                <v:fill type="solid"/>
              </v:shape>
            </v:group>
            <v:group style="position:absolute;left:4799;top:50;width:10;height:20" coordorigin="4799,50" coordsize="10,20">
              <v:shape style="position:absolute;left:4799;top:50;width:10;height:20" coordorigin="4799,50" coordsize="10,20" path="m4799,70l4808,70,4808,50,4799,50,4799,70xe" filled="true" fillcolor="#000000" stroked="false">
                <v:path arrowok="t"/>
                <v:fill type="solid"/>
              </v:shape>
            </v:group>
            <v:group style="position:absolute;left:4799;top:70;width:10;height:20" coordorigin="4799,70" coordsize="10,20">
              <v:shape style="position:absolute;left:4799;top:70;width:10;height:20" coordorigin="4799,70" coordsize="10,20" path="m4799,89l4808,89,4808,70,4799,70,4799,89xe" filled="true" fillcolor="#000000" stroked="false">
                <v:path arrowok="t"/>
                <v:fill type="solid"/>
              </v:shape>
            </v:group>
            <v:group style="position:absolute;left:4799;top:89;width:10;height:20" coordorigin="4799,89" coordsize="10,20">
              <v:shape style="position:absolute;left:4799;top:89;width:10;height:20" coordorigin="4799,89" coordsize="10,20" path="m4799,108l4808,108,4808,89,4799,89,4799,108xe" filled="true" fillcolor="#000000" stroked="false">
                <v:path arrowok="t"/>
                <v:fill type="solid"/>
              </v:shape>
            </v:group>
            <v:group style="position:absolute;left:4799;top:108;width:10;height:20" coordorigin="4799,108" coordsize="10,20">
              <v:shape style="position:absolute;left:4799;top:108;width:10;height:20" coordorigin="4799,108" coordsize="10,20" path="m4799,127l4808,127,4808,108,4799,108,4799,127xe" filled="true" fillcolor="#000000" stroked="false">
                <v:path arrowok="t"/>
                <v:fill type="solid"/>
              </v:shape>
            </v:group>
            <v:group style="position:absolute;left:4799;top:127;width:10;height:20" coordorigin="4799,127" coordsize="10,20">
              <v:shape style="position:absolute;left:4799;top:127;width:10;height:20" coordorigin="4799,127" coordsize="10,20" path="m4799,146l4808,146,4808,127,4799,127,4799,146xe" filled="true" fillcolor="#000000" stroked="false">
                <v:path arrowok="t"/>
                <v:fill type="solid"/>
              </v:shape>
            </v:group>
            <v:group style="position:absolute;left:4799;top:146;width:10;height:20" coordorigin="4799,146" coordsize="10,20">
              <v:shape style="position:absolute;left:4799;top:146;width:10;height:20" coordorigin="4799,146" coordsize="10,20" path="m4799,166l4808,166,4808,146,4799,146,4799,166xe" filled="true" fillcolor="#000000" stroked="false">
                <v:path arrowok="t"/>
                <v:fill type="solid"/>
              </v:shape>
            </v:group>
            <v:group style="position:absolute;left:4799;top:166;width:10;height:20" coordorigin="4799,166" coordsize="10,20">
              <v:shape style="position:absolute;left:4799;top:166;width:10;height:20" coordorigin="4799,166" coordsize="10,20" path="m4799,185l4808,185,4808,166,4799,166,4799,185xe" filled="true" fillcolor="#000000" stroked="false">
                <v:path arrowok="t"/>
                <v:fill type="solid"/>
              </v:shape>
            </v:group>
            <v:group style="position:absolute;left:4799;top:185;width:10;height:20" coordorigin="4799,185" coordsize="10,20">
              <v:shape style="position:absolute;left:4799;top:185;width:10;height:20" coordorigin="4799,185" coordsize="10,20" path="m4799,204l4808,204,4808,185,4799,185,4799,204xe" filled="true" fillcolor="#000000" stroked="false">
                <v:path arrowok="t"/>
                <v:fill type="solid"/>
              </v:shape>
            </v:group>
            <v:group style="position:absolute;left:4799;top:204;width:10;height:20" coordorigin="4799,204" coordsize="10,20">
              <v:shape style="position:absolute;left:4799;top:204;width:10;height:20" coordorigin="4799,204" coordsize="10,20" path="m4799,223l4808,223,4808,204,4799,204,4799,223xe" filled="true" fillcolor="#000000" stroked="false">
                <v:path arrowok="t"/>
                <v:fill type="solid"/>
              </v:shape>
            </v:group>
            <v:group style="position:absolute;left:4799;top:223;width:10;height:20" coordorigin="4799,223" coordsize="10,20">
              <v:shape style="position:absolute;left:4799;top:223;width:10;height:20" coordorigin="4799,223" coordsize="10,20" path="m4799,242l4808,242,4808,223,4799,223,4799,242xe" filled="true" fillcolor="#000000" stroked="false">
                <v:path arrowok="t"/>
                <v:fill type="solid"/>
              </v:shape>
            </v:group>
            <v:group style="position:absolute;left:4799;top:242;width:10;height:20" coordorigin="4799,242" coordsize="10,20">
              <v:shape style="position:absolute;left:4799;top:242;width:10;height:20" coordorigin="4799,242" coordsize="10,20" path="m4799,262l4808,262,4808,242,4799,242,4799,262xe" filled="true" fillcolor="#000000" stroked="false">
                <v:path arrowok="t"/>
                <v:fill type="solid"/>
              </v:shape>
            </v:group>
            <v:group style="position:absolute;left:4799;top:262;width:10;height:20" coordorigin="4799,262" coordsize="10,20">
              <v:shape style="position:absolute;left:4799;top:262;width:10;height:20" coordorigin="4799,262" coordsize="10,20" path="m4799,281l4808,281,4808,262,4799,262,4799,281xe" filled="true" fillcolor="#000000" stroked="false">
                <v:path arrowok="t"/>
                <v:fill type="solid"/>
              </v:shape>
            </v:group>
            <v:group style="position:absolute;left:4799;top:281;width:10;height:20" coordorigin="4799,281" coordsize="10,20">
              <v:shape style="position:absolute;left:4799;top:281;width:10;height:20" coordorigin="4799,281" coordsize="10,20" path="m4799,300l4808,300,4808,281,4799,281,4799,300xe" filled="true" fillcolor="#000000" stroked="false">
                <v:path arrowok="t"/>
                <v:fill type="solid"/>
              </v:shape>
            </v:group>
            <v:group style="position:absolute;left:4799;top:300;width:10;height:20" coordorigin="4799,300" coordsize="10,20">
              <v:shape style="position:absolute;left:4799;top:300;width:10;height:20" coordorigin="4799,300" coordsize="10,20" path="m4799,319l4808,319,4808,300,4799,300,4799,319xe" filled="true" fillcolor="#000000" stroked="false">
                <v:path arrowok="t"/>
                <v:fill type="solid"/>
              </v:shape>
            </v:group>
            <v:group style="position:absolute;left:4799;top:319;width:10;height:20" coordorigin="4799,319" coordsize="10,20">
              <v:shape style="position:absolute;left:4799;top:319;width:10;height:20" coordorigin="4799,319" coordsize="10,20" path="m4799,338l4808,338,4808,319,4799,319,4799,338xe" filled="true" fillcolor="#000000" stroked="false">
                <v:path arrowok="t"/>
                <v:fill type="solid"/>
              </v:shape>
            </v:group>
            <v:group style="position:absolute;left:4799;top:338;width:10;height:20" coordorigin="4799,338" coordsize="10,20">
              <v:shape style="position:absolute;left:4799;top:338;width:10;height:20" coordorigin="4799,338" coordsize="10,20" path="m4799,358l4808,358,4808,338,4799,338,4799,358xe" filled="true" fillcolor="#000000" stroked="false">
                <v:path arrowok="t"/>
                <v:fill type="solid"/>
              </v:shape>
            </v:group>
            <v:group style="position:absolute;left:4799;top:358;width:10;height:20" coordorigin="4799,358" coordsize="10,20">
              <v:shape style="position:absolute;left:4799;top:358;width:10;height:20" coordorigin="4799,358" coordsize="10,20" path="m4799,377l4808,377,4808,358,4799,358,4799,377xe" filled="true" fillcolor="#000000" stroked="false">
                <v:path arrowok="t"/>
                <v:fill type="solid"/>
              </v:shape>
            </v:group>
            <v:group style="position:absolute;left:4799;top:384;width:10;height:2" coordorigin="4799,384" coordsize="10,2">
              <v:shape style="position:absolute;left:4799;top:384;width:10;height:2" coordorigin="4799,384" coordsize="10,0" path="m4799,384l4808,384e" filled="false" stroked="true" strokeweight=".72pt" strokecolor="#000000">
                <v:path arrowok="t"/>
              </v:shape>
              <v:shape style="position:absolute;left:1565;top:300;width:2102;height:101" type="#_x0000_t75" stroked="false">
                <v:imagedata r:id="rId261" o:title=""/>
              </v:shape>
              <v:shape style="position:absolute;left:3663;top:391;width:1136;height:10" type="#_x0000_t75" stroked="false">
                <v:imagedata r:id="rId262" o:title=""/>
              </v:shape>
              <v:shape style="position:absolute;left:4794;top:391;width:1993;height:10" type="#_x0000_t75" stroked="false">
                <v:imagedata r:id="rId263" o:title=""/>
              </v:shape>
              <v:shape style="position:absolute;left:6782;top:391;width:1066;height:10" type="#_x0000_t75" stroked="false">
                <v:imagedata r:id="rId264" o:title=""/>
              </v:shape>
            </v:group>
            <v:group style="position:absolute;left:1575;top:401;width:10;height:20" coordorigin="1575,401" coordsize="10,20">
              <v:shape style="position:absolute;left:1575;top:401;width:10;height:20" coordorigin="1575,401" coordsize="10,20" path="m1575,420l1585,420,1585,401,1575,401,1575,420xe" filled="true" fillcolor="#000000" stroked="false">
                <v:path arrowok="t"/>
                <v:fill type="solid"/>
              </v:shape>
            </v:group>
            <v:group style="position:absolute;left:1575;top:420;width:10;height:20" coordorigin="1575,420" coordsize="10,20">
              <v:shape style="position:absolute;left:1575;top:420;width:10;height:20" coordorigin="1575,420" coordsize="10,20" path="m1575,439l1585,439,1585,420,1575,420,1575,439xe" filled="true" fillcolor="#000000" stroked="false">
                <v:path arrowok="t"/>
                <v:fill type="solid"/>
              </v:shape>
            </v:group>
            <v:group style="position:absolute;left:1575;top:439;width:10;height:20" coordorigin="1575,439" coordsize="10,20">
              <v:shape style="position:absolute;left:1575;top:439;width:10;height:20" coordorigin="1575,439" coordsize="10,20" path="m1575,458l1585,458,1585,439,1575,439,1575,458xe" filled="true" fillcolor="#000000" stroked="false">
                <v:path arrowok="t"/>
                <v:fill type="solid"/>
              </v:shape>
            </v:group>
            <v:group style="position:absolute;left:1575;top:458;width:10;height:20" coordorigin="1575,458" coordsize="10,20">
              <v:shape style="position:absolute;left:1575;top:458;width:10;height:20" coordorigin="1575,458" coordsize="10,20" path="m1575,478l1585,478,1585,458,1575,458,1575,478xe" filled="true" fillcolor="#000000" stroked="false">
                <v:path arrowok="t"/>
                <v:fill type="solid"/>
              </v:shape>
            </v:group>
            <v:group style="position:absolute;left:1575;top:478;width:10;height:20" coordorigin="1575,478" coordsize="10,20">
              <v:shape style="position:absolute;left:1575;top:478;width:10;height:20" coordorigin="1575,478" coordsize="10,20" path="m1575,497l1585,497,1585,478,1575,478,1575,497xe" filled="true" fillcolor="#000000" stroked="false">
                <v:path arrowok="t"/>
                <v:fill type="solid"/>
              </v:shape>
            </v:group>
            <v:group style="position:absolute;left:1575;top:497;width:10;height:20" coordorigin="1575,497" coordsize="10,20">
              <v:shape style="position:absolute;left:1575;top:497;width:10;height:20" coordorigin="1575,497" coordsize="10,20" path="m1575,516l1585,516,1585,497,1575,497,1575,516xe" filled="true" fillcolor="#000000" stroked="false">
                <v:path arrowok="t"/>
                <v:fill type="solid"/>
              </v:shape>
            </v:group>
            <v:group style="position:absolute;left:1575;top:516;width:10;height:20" coordorigin="1575,516" coordsize="10,20">
              <v:shape style="position:absolute;left:1575;top:516;width:10;height:20" coordorigin="1575,516" coordsize="10,20" path="m1575,535l1585,535,1585,516,1575,516,1575,535xe" filled="true" fillcolor="#000000" stroked="false">
                <v:path arrowok="t"/>
                <v:fill type="solid"/>
              </v:shape>
            </v:group>
            <v:group style="position:absolute;left:1575;top:535;width:10;height:20" coordorigin="1575,535" coordsize="10,20">
              <v:shape style="position:absolute;left:1575;top:535;width:10;height:20" coordorigin="1575,535" coordsize="10,20" path="m1575,554l1585,554,1585,535,1575,535,1575,554xe" filled="true" fillcolor="#000000" stroked="false">
                <v:path arrowok="t"/>
                <v:fill type="solid"/>
              </v:shape>
            </v:group>
            <v:group style="position:absolute;left:1575;top:554;width:10;height:20" coordorigin="1575,554" coordsize="10,20">
              <v:shape style="position:absolute;left:1575;top:554;width:10;height:20" coordorigin="1575,554" coordsize="10,20" path="m1575,574l1585,574,1585,554,1575,554,1575,574xe" filled="true" fillcolor="#000000" stroked="false">
                <v:path arrowok="t"/>
                <v:fill type="solid"/>
              </v:shape>
            </v:group>
            <v:group style="position:absolute;left:1575;top:574;width:10;height:20" coordorigin="1575,574" coordsize="10,20">
              <v:shape style="position:absolute;left:1575;top:574;width:10;height:20" coordorigin="1575,574" coordsize="10,20" path="m1575,593l1585,593,1585,574,1575,574,1575,593xe" filled="true" fillcolor="#000000" stroked="false">
                <v:path arrowok="t"/>
                <v:fill type="solid"/>
              </v:shape>
            </v:group>
            <v:group style="position:absolute;left:1575;top:593;width:10;height:20" coordorigin="1575,593" coordsize="10,20">
              <v:shape style="position:absolute;left:1575;top:593;width:10;height:20" coordorigin="1575,593" coordsize="10,20" path="m1575,612l1585,612,1585,593,1575,593,1575,612xe" filled="true" fillcolor="#000000" stroked="false">
                <v:path arrowok="t"/>
                <v:fill type="solid"/>
              </v:shape>
            </v:group>
            <v:group style="position:absolute;left:1575;top:612;width:10;height:20" coordorigin="1575,612" coordsize="10,20">
              <v:shape style="position:absolute;left:1575;top:612;width:10;height:20" coordorigin="1575,612" coordsize="10,20" path="m1575,631l1585,631,1585,612,1575,612,1575,631xe" filled="true" fillcolor="#000000" stroked="false">
                <v:path arrowok="t"/>
                <v:fill type="solid"/>
              </v:shape>
            </v:group>
            <v:group style="position:absolute;left:1575;top:631;width:10;height:20" coordorigin="1575,631" coordsize="10,20">
              <v:shape style="position:absolute;left:1575;top:631;width:10;height:20" coordorigin="1575,631" coordsize="10,20" path="m1575,650l1585,650,1585,631,1575,631,1575,650xe" filled="true" fillcolor="#000000" stroked="false">
                <v:path arrowok="t"/>
                <v:fill type="solid"/>
              </v:shape>
            </v:group>
            <v:group style="position:absolute;left:1575;top:650;width:10;height:20" coordorigin="1575,650" coordsize="10,20">
              <v:shape style="position:absolute;left:1575;top:650;width:10;height:20" coordorigin="1575,650" coordsize="10,20" path="m1575,670l1585,670,1585,650,1575,650,1575,670xe" filled="true" fillcolor="#000000" stroked="false">
                <v:path arrowok="t"/>
                <v:fill type="solid"/>
              </v:shape>
            </v:group>
            <v:group style="position:absolute;left:1575;top:670;width:10;height:20" coordorigin="1575,670" coordsize="10,20">
              <v:shape style="position:absolute;left:1575;top:670;width:10;height:20" coordorigin="1575,670" coordsize="10,20" path="m1575,689l1585,689,1585,670,1575,670,1575,689xe" filled="true" fillcolor="#000000" stroked="false">
                <v:path arrowok="t"/>
                <v:fill type="solid"/>
              </v:shape>
            </v:group>
            <v:group style="position:absolute;left:1575;top:689;width:10;height:20" coordorigin="1575,689" coordsize="10,20">
              <v:shape style="position:absolute;left:1575;top:689;width:10;height:20" coordorigin="1575,689" coordsize="10,20" path="m1575,708l1585,708,1585,689,1575,689,1575,708xe" filled="true" fillcolor="#000000" stroked="false">
                <v:path arrowok="t"/>
                <v:fill type="solid"/>
              </v:shape>
            </v:group>
            <v:group style="position:absolute;left:1575;top:708;width:10;height:20" coordorigin="1575,708" coordsize="10,20">
              <v:shape style="position:absolute;left:1575;top:708;width:10;height:20" coordorigin="1575,708" coordsize="10,20" path="m1575,727l1585,727,1585,708,1575,708,1575,727xe" filled="true" fillcolor="#000000" stroked="false">
                <v:path arrowok="t"/>
                <v:fill type="solid"/>
              </v:shape>
            </v:group>
            <v:group style="position:absolute;left:1575;top:727;width:10;height:20" coordorigin="1575,727" coordsize="10,20">
              <v:shape style="position:absolute;left:1575;top:727;width:10;height:20" coordorigin="1575,727" coordsize="10,20" path="m1575,746l1585,746,1585,727,1575,727,1575,746xe" filled="true" fillcolor="#000000" stroked="false">
                <v:path arrowok="t"/>
                <v:fill type="solid"/>
              </v:shape>
            </v:group>
            <v:group style="position:absolute;left:1575;top:754;width:10;height:2" coordorigin="1575,754" coordsize="10,2">
              <v:shape style="position:absolute;left:1575;top:754;width:10;height:2" coordorigin="1575,754" coordsize="10,0" path="m1575,754l1585,754e" filled="false" stroked="true" strokeweight=".72pt" strokecolor="#000000">
                <v:path arrowok="t"/>
              </v:shape>
            </v:group>
            <v:group style="position:absolute;left:3668;top:401;width:10;height:20" coordorigin="3668,401" coordsize="10,20">
              <v:shape style="position:absolute;left:3668;top:401;width:10;height:20" coordorigin="3668,401" coordsize="10,20" path="m3668,420l3677,420,3677,401,3668,401,3668,420xe" filled="true" fillcolor="#000000" stroked="false">
                <v:path arrowok="t"/>
                <v:fill type="solid"/>
              </v:shape>
            </v:group>
            <v:group style="position:absolute;left:3668;top:420;width:10;height:20" coordorigin="3668,420" coordsize="10,20">
              <v:shape style="position:absolute;left:3668;top:420;width:10;height:20" coordorigin="3668,420" coordsize="10,20" path="m3668,439l3677,439,3677,420,3668,420,3668,439xe" filled="true" fillcolor="#000000" stroked="false">
                <v:path arrowok="t"/>
                <v:fill type="solid"/>
              </v:shape>
            </v:group>
            <v:group style="position:absolute;left:3668;top:439;width:10;height:20" coordorigin="3668,439" coordsize="10,20">
              <v:shape style="position:absolute;left:3668;top:439;width:10;height:20" coordorigin="3668,439" coordsize="10,20" path="m3668,458l3677,458,3677,439,3668,439,3668,458xe" filled="true" fillcolor="#000000" stroked="false">
                <v:path arrowok="t"/>
                <v:fill type="solid"/>
              </v:shape>
            </v:group>
            <v:group style="position:absolute;left:3668;top:458;width:10;height:20" coordorigin="3668,458" coordsize="10,20">
              <v:shape style="position:absolute;left:3668;top:458;width:10;height:20" coordorigin="3668,458" coordsize="10,20" path="m3668,478l3677,478,3677,458,3668,458,3668,478xe" filled="true" fillcolor="#000000" stroked="false">
                <v:path arrowok="t"/>
                <v:fill type="solid"/>
              </v:shape>
            </v:group>
            <v:group style="position:absolute;left:3668;top:478;width:10;height:20" coordorigin="3668,478" coordsize="10,20">
              <v:shape style="position:absolute;left:3668;top:478;width:10;height:20" coordorigin="3668,478" coordsize="10,20" path="m3668,497l3677,497,3677,478,3668,478,3668,497xe" filled="true" fillcolor="#000000" stroked="false">
                <v:path arrowok="t"/>
                <v:fill type="solid"/>
              </v:shape>
            </v:group>
            <v:group style="position:absolute;left:3668;top:497;width:10;height:20" coordorigin="3668,497" coordsize="10,20">
              <v:shape style="position:absolute;left:3668;top:497;width:10;height:20" coordorigin="3668,497" coordsize="10,20" path="m3668,516l3677,516,3677,497,3668,497,3668,516xe" filled="true" fillcolor="#000000" stroked="false">
                <v:path arrowok="t"/>
                <v:fill type="solid"/>
              </v:shape>
            </v:group>
            <v:group style="position:absolute;left:3668;top:516;width:10;height:20" coordorigin="3668,516" coordsize="10,20">
              <v:shape style="position:absolute;left:3668;top:516;width:10;height:20" coordorigin="3668,516" coordsize="10,20" path="m3668,535l3677,535,3677,516,3668,516,3668,535xe" filled="true" fillcolor="#000000" stroked="false">
                <v:path arrowok="t"/>
                <v:fill type="solid"/>
              </v:shape>
            </v:group>
            <v:group style="position:absolute;left:3668;top:535;width:10;height:20" coordorigin="3668,535" coordsize="10,20">
              <v:shape style="position:absolute;left:3668;top:535;width:10;height:20" coordorigin="3668,535" coordsize="10,20" path="m3668,554l3677,554,3677,535,3668,535,3668,554xe" filled="true" fillcolor="#000000" stroked="false">
                <v:path arrowok="t"/>
                <v:fill type="solid"/>
              </v:shape>
            </v:group>
            <v:group style="position:absolute;left:3668;top:554;width:10;height:20" coordorigin="3668,554" coordsize="10,20">
              <v:shape style="position:absolute;left:3668;top:554;width:10;height:20" coordorigin="3668,554" coordsize="10,20" path="m3668,574l3677,574,3677,554,3668,554,3668,574xe" filled="true" fillcolor="#000000" stroked="false">
                <v:path arrowok="t"/>
                <v:fill type="solid"/>
              </v:shape>
            </v:group>
            <v:group style="position:absolute;left:3668;top:574;width:10;height:20" coordorigin="3668,574" coordsize="10,20">
              <v:shape style="position:absolute;left:3668;top:574;width:10;height:20" coordorigin="3668,574" coordsize="10,20" path="m3668,593l3677,593,3677,574,3668,574,3668,593xe" filled="true" fillcolor="#000000" stroked="false">
                <v:path arrowok="t"/>
                <v:fill type="solid"/>
              </v:shape>
            </v:group>
            <v:group style="position:absolute;left:3668;top:593;width:10;height:20" coordorigin="3668,593" coordsize="10,20">
              <v:shape style="position:absolute;left:3668;top:593;width:10;height:20" coordorigin="3668,593" coordsize="10,20" path="m3668,612l3677,612,3677,593,3668,593,3668,612xe" filled="true" fillcolor="#000000" stroked="false">
                <v:path arrowok="t"/>
                <v:fill type="solid"/>
              </v:shape>
            </v:group>
            <v:group style="position:absolute;left:3668;top:612;width:10;height:20" coordorigin="3668,612" coordsize="10,20">
              <v:shape style="position:absolute;left:3668;top:612;width:10;height:20" coordorigin="3668,612" coordsize="10,20" path="m3668,631l3677,631,3677,612,3668,612,3668,631xe" filled="true" fillcolor="#000000" stroked="false">
                <v:path arrowok="t"/>
                <v:fill type="solid"/>
              </v:shape>
            </v:group>
            <v:group style="position:absolute;left:3668;top:631;width:10;height:20" coordorigin="3668,631" coordsize="10,20">
              <v:shape style="position:absolute;left:3668;top:631;width:10;height:20" coordorigin="3668,631" coordsize="10,20" path="m3668,650l3677,650,3677,631,3668,631,3668,650xe" filled="true" fillcolor="#000000" stroked="false">
                <v:path arrowok="t"/>
                <v:fill type="solid"/>
              </v:shape>
            </v:group>
            <v:group style="position:absolute;left:3668;top:650;width:10;height:20" coordorigin="3668,650" coordsize="10,20">
              <v:shape style="position:absolute;left:3668;top:650;width:10;height:20" coordorigin="3668,650" coordsize="10,20" path="m3668,670l3677,670,3677,650,3668,650,3668,670xe" filled="true" fillcolor="#000000" stroked="false">
                <v:path arrowok="t"/>
                <v:fill type="solid"/>
              </v:shape>
            </v:group>
            <v:group style="position:absolute;left:4799;top:401;width:10;height:20" coordorigin="4799,401" coordsize="10,20">
              <v:shape style="position:absolute;left:4799;top:401;width:10;height:20" coordorigin="4799,401" coordsize="10,20" path="m4799,420l4808,420,4808,401,4799,401,4799,420xe" filled="true" fillcolor="#000000" stroked="false">
                <v:path arrowok="t"/>
                <v:fill type="solid"/>
              </v:shape>
            </v:group>
            <v:group style="position:absolute;left:4799;top:420;width:10;height:20" coordorigin="4799,420" coordsize="10,20">
              <v:shape style="position:absolute;left:4799;top:420;width:10;height:20" coordorigin="4799,420" coordsize="10,20" path="m4799,439l4808,439,4808,420,4799,420,4799,439xe" filled="true" fillcolor="#000000" stroked="false">
                <v:path arrowok="t"/>
                <v:fill type="solid"/>
              </v:shape>
            </v:group>
            <v:group style="position:absolute;left:4799;top:439;width:10;height:20" coordorigin="4799,439" coordsize="10,20">
              <v:shape style="position:absolute;left:4799;top:439;width:10;height:20" coordorigin="4799,439" coordsize="10,20" path="m4799,458l4808,458,4808,439,4799,439,4799,458xe" filled="true" fillcolor="#000000" stroked="false">
                <v:path arrowok="t"/>
                <v:fill type="solid"/>
              </v:shape>
            </v:group>
            <v:group style="position:absolute;left:4799;top:458;width:10;height:20" coordorigin="4799,458" coordsize="10,20">
              <v:shape style="position:absolute;left:4799;top:458;width:10;height:20" coordorigin="4799,458" coordsize="10,20" path="m4799,478l4808,478,4808,458,4799,458,4799,478xe" filled="true" fillcolor="#000000" stroked="false">
                <v:path arrowok="t"/>
                <v:fill type="solid"/>
              </v:shape>
            </v:group>
            <v:group style="position:absolute;left:4799;top:478;width:10;height:20" coordorigin="4799,478" coordsize="10,20">
              <v:shape style="position:absolute;left:4799;top:478;width:10;height:20" coordorigin="4799,478" coordsize="10,20" path="m4799,497l4808,497,4808,478,4799,478,4799,497xe" filled="true" fillcolor="#000000" stroked="false">
                <v:path arrowok="t"/>
                <v:fill type="solid"/>
              </v:shape>
            </v:group>
            <v:group style="position:absolute;left:4799;top:497;width:10;height:20" coordorigin="4799,497" coordsize="10,20">
              <v:shape style="position:absolute;left:4799;top:497;width:10;height:20" coordorigin="4799,497" coordsize="10,20" path="m4799,516l4808,516,4808,497,4799,497,4799,516xe" filled="true" fillcolor="#000000" stroked="false">
                <v:path arrowok="t"/>
                <v:fill type="solid"/>
              </v:shape>
            </v:group>
            <v:group style="position:absolute;left:4799;top:516;width:10;height:20" coordorigin="4799,516" coordsize="10,20">
              <v:shape style="position:absolute;left:4799;top:516;width:10;height:20" coordorigin="4799,516" coordsize="10,20" path="m4799,535l4808,535,4808,516,4799,516,4799,535xe" filled="true" fillcolor="#000000" stroked="false">
                <v:path arrowok="t"/>
                <v:fill type="solid"/>
              </v:shape>
            </v:group>
            <v:group style="position:absolute;left:4799;top:535;width:10;height:20" coordorigin="4799,535" coordsize="10,20">
              <v:shape style="position:absolute;left:4799;top:535;width:10;height:20" coordorigin="4799,535" coordsize="10,20" path="m4799,554l4808,554,4808,535,4799,535,4799,554xe" filled="true" fillcolor="#000000" stroked="false">
                <v:path arrowok="t"/>
                <v:fill type="solid"/>
              </v:shape>
            </v:group>
            <v:group style="position:absolute;left:4799;top:554;width:10;height:20" coordorigin="4799,554" coordsize="10,20">
              <v:shape style="position:absolute;left:4799;top:554;width:10;height:20" coordorigin="4799,554" coordsize="10,20" path="m4799,574l4808,574,4808,554,4799,554,4799,574xe" filled="true" fillcolor="#000000" stroked="false">
                <v:path arrowok="t"/>
                <v:fill type="solid"/>
              </v:shape>
            </v:group>
            <v:group style="position:absolute;left:4799;top:574;width:10;height:20" coordorigin="4799,574" coordsize="10,20">
              <v:shape style="position:absolute;left:4799;top:574;width:10;height:20" coordorigin="4799,574" coordsize="10,20" path="m4799,593l4808,593,4808,574,4799,574,4799,593xe" filled="true" fillcolor="#000000" stroked="false">
                <v:path arrowok="t"/>
                <v:fill type="solid"/>
              </v:shape>
            </v:group>
            <v:group style="position:absolute;left:4799;top:593;width:10;height:20" coordorigin="4799,593" coordsize="10,20">
              <v:shape style="position:absolute;left:4799;top:593;width:10;height:20" coordorigin="4799,593" coordsize="10,20" path="m4799,612l4808,612,4808,593,4799,593,4799,612xe" filled="true" fillcolor="#000000" stroked="false">
                <v:path arrowok="t"/>
                <v:fill type="solid"/>
              </v:shape>
            </v:group>
            <v:group style="position:absolute;left:4799;top:612;width:10;height:20" coordorigin="4799,612" coordsize="10,20">
              <v:shape style="position:absolute;left:4799;top:612;width:10;height:20" coordorigin="4799,612" coordsize="10,20" path="m4799,631l4808,631,4808,612,4799,612,4799,631xe" filled="true" fillcolor="#000000" stroked="false">
                <v:path arrowok="t"/>
                <v:fill type="solid"/>
              </v:shape>
            </v:group>
            <v:group style="position:absolute;left:4799;top:631;width:10;height:20" coordorigin="4799,631" coordsize="10,20">
              <v:shape style="position:absolute;left:4799;top:631;width:10;height:20" coordorigin="4799,631" coordsize="10,20" path="m4799,650l4808,650,4808,631,4799,631,4799,650xe" filled="true" fillcolor="#000000" stroked="false">
                <v:path arrowok="t"/>
                <v:fill type="solid"/>
              </v:shape>
            </v:group>
            <v:group style="position:absolute;left:4799;top:650;width:10;height:20" coordorigin="4799,650" coordsize="10,20">
              <v:shape style="position:absolute;left:4799;top:650;width:10;height:20" coordorigin="4799,650" coordsize="10,20" path="m4799,670l4808,670,4808,650,4799,650,4799,670xe" filled="true" fillcolor="#000000" stroked="false">
                <v:path arrowok="t"/>
                <v:fill type="solid"/>
              </v:shape>
            </v:group>
            <v:group style="position:absolute;left:6786;top:401;width:10;height:20" coordorigin="6786,401" coordsize="10,20">
              <v:shape style="position:absolute;left:6786;top:401;width:10;height:20" coordorigin="6786,401" coordsize="10,20" path="m6786,420l6796,420,6796,401,6786,401,6786,420xe" filled="true" fillcolor="#000000" stroked="false">
                <v:path arrowok="t"/>
                <v:fill type="solid"/>
              </v:shape>
            </v:group>
            <v:group style="position:absolute;left:6786;top:420;width:10;height:20" coordorigin="6786,420" coordsize="10,20">
              <v:shape style="position:absolute;left:6786;top:420;width:10;height:20" coordorigin="6786,420" coordsize="10,20" path="m6786,439l6796,439,6796,420,6786,420,6786,439xe" filled="true" fillcolor="#000000" stroked="false">
                <v:path arrowok="t"/>
                <v:fill type="solid"/>
              </v:shape>
            </v:group>
            <v:group style="position:absolute;left:6786;top:439;width:10;height:20" coordorigin="6786,439" coordsize="10,20">
              <v:shape style="position:absolute;left:6786;top:439;width:10;height:20" coordorigin="6786,439" coordsize="10,20" path="m6786,458l6796,458,6796,439,6786,439,6786,458xe" filled="true" fillcolor="#000000" stroked="false">
                <v:path arrowok="t"/>
                <v:fill type="solid"/>
              </v:shape>
            </v:group>
            <v:group style="position:absolute;left:6786;top:458;width:10;height:20" coordorigin="6786,458" coordsize="10,20">
              <v:shape style="position:absolute;left:6786;top:458;width:10;height:20" coordorigin="6786,458" coordsize="10,20" path="m6786,478l6796,478,6796,458,6786,458,6786,478xe" filled="true" fillcolor="#000000" stroked="false">
                <v:path arrowok="t"/>
                <v:fill type="solid"/>
              </v:shape>
            </v:group>
            <v:group style="position:absolute;left:6786;top:478;width:10;height:20" coordorigin="6786,478" coordsize="10,20">
              <v:shape style="position:absolute;left:6786;top:478;width:10;height:20" coordorigin="6786,478" coordsize="10,20" path="m6786,497l6796,497,6796,478,6786,478,6786,497xe" filled="true" fillcolor="#000000" stroked="false">
                <v:path arrowok="t"/>
                <v:fill type="solid"/>
              </v:shape>
            </v:group>
            <v:group style="position:absolute;left:6786;top:497;width:10;height:20" coordorigin="6786,497" coordsize="10,20">
              <v:shape style="position:absolute;left:6786;top:497;width:10;height:20" coordorigin="6786,497" coordsize="10,20" path="m6786,516l6796,516,6796,497,6786,497,6786,516xe" filled="true" fillcolor="#000000" stroked="false">
                <v:path arrowok="t"/>
                <v:fill type="solid"/>
              </v:shape>
            </v:group>
            <v:group style="position:absolute;left:6786;top:516;width:10;height:20" coordorigin="6786,516" coordsize="10,20">
              <v:shape style="position:absolute;left:6786;top:516;width:10;height:20" coordorigin="6786,516" coordsize="10,20" path="m6786,535l6796,535,6796,516,6786,516,6786,535xe" filled="true" fillcolor="#000000" stroked="false">
                <v:path arrowok="t"/>
                <v:fill type="solid"/>
              </v:shape>
            </v:group>
            <v:group style="position:absolute;left:6786;top:535;width:10;height:20" coordorigin="6786,535" coordsize="10,20">
              <v:shape style="position:absolute;left:6786;top:535;width:10;height:20" coordorigin="6786,535" coordsize="10,20" path="m6786,554l6796,554,6796,535,6786,535,6786,554xe" filled="true" fillcolor="#000000" stroked="false">
                <v:path arrowok="t"/>
                <v:fill type="solid"/>
              </v:shape>
            </v:group>
            <v:group style="position:absolute;left:6786;top:554;width:10;height:20" coordorigin="6786,554" coordsize="10,20">
              <v:shape style="position:absolute;left:6786;top:554;width:10;height:20" coordorigin="6786,554" coordsize="10,20" path="m6786,574l6796,574,6796,554,6786,554,6786,574xe" filled="true" fillcolor="#000000" stroked="false">
                <v:path arrowok="t"/>
                <v:fill type="solid"/>
              </v:shape>
            </v:group>
            <v:group style="position:absolute;left:6786;top:574;width:10;height:20" coordorigin="6786,574" coordsize="10,20">
              <v:shape style="position:absolute;left:6786;top:574;width:10;height:20" coordorigin="6786,574" coordsize="10,20" path="m6786,593l6796,593,6796,574,6786,574,6786,593xe" filled="true" fillcolor="#000000" stroked="false">
                <v:path arrowok="t"/>
                <v:fill type="solid"/>
              </v:shape>
            </v:group>
            <v:group style="position:absolute;left:6786;top:593;width:10;height:20" coordorigin="6786,593" coordsize="10,20">
              <v:shape style="position:absolute;left:6786;top:593;width:10;height:20" coordorigin="6786,593" coordsize="10,20" path="m6786,612l6796,612,6796,593,6786,593,6786,612xe" filled="true" fillcolor="#000000" stroked="false">
                <v:path arrowok="t"/>
                <v:fill type="solid"/>
              </v:shape>
            </v:group>
            <v:group style="position:absolute;left:6786;top:612;width:10;height:20" coordorigin="6786,612" coordsize="10,20">
              <v:shape style="position:absolute;left:6786;top:612;width:10;height:20" coordorigin="6786,612" coordsize="10,20" path="m6786,631l6796,631,6796,612,6786,612,6786,631xe" filled="true" fillcolor="#000000" stroked="false">
                <v:path arrowok="t"/>
                <v:fill type="solid"/>
              </v:shape>
            </v:group>
            <v:group style="position:absolute;left:6786;top:631;width:10;height:20" coordorigin="6786,631" coordsize="10,20">
              <v:shape style="position:absolute;left:6786;top:631;width:10;height:20" coordorigin="6786,631" coordsize="10,20" path="m6786,650l6796,650,6796,631,6786,631,6786,650xe" filled="true" fillcolor="#000000" stroked="false">
                <v:path arrowok="t"/>
                <v:fill type="solid"/>
              </v:shape>
            </v:group>
            <v:group style="position:absolute;left:6786;top:650;width:10;height:20" coordorigin="6786,650" coordsize="10,20">
              <v:shape style="position:absolute;left:6786;top:650;width:10;height:20" coordorigin="6786,650" coordsize="10,20" path="m6786,670l6796,670,6796,650,6786,650,6786,670xe" filled="true" fillcolor="#000000" stroked="false">
                <v:path arrowok="t"/>
                <v:fill type="solid"/>
              </v:shape>
            </v:group>
            <v:group style="position:absolute;left:6786;top:670;width:10;height:20" coordorigin="6786,670" coordsize="10,20">
              <v:shape style="position:absolute;left:6786;top:670;width:10;height:20" coordorigin="6786,670" coordsize="10,20" path="m6786,689l6796,689,6796,670,6786,670,6786,689xe" filled="true" fillcolor="#000000" stroked="false">
                <v:path arrowok="t"/>
                <v:fill type="solid"/>
              </v:shape>
            </v:group>
            <v:group style="position:absolute;left:6786;top:689;width:10;height:20" coordorigin="6786,689" coordsize="10,20">
              <v:shape style="position:absolute;left:6786;top:689;width:10;height:20" coordorigin="6786,689" coordsize="10,20" path="m6786,708l6796,708,6796,689,6786,689,6786,708xe" filled="true" fillcolor="#000000" stroked="false">
                <v:path arrowok="t"/>
                <v:fill type="solid"/>
              </v:shape>
            </v:group>
            <v:group style="position:absolute;left:6786;top:708;width:10;height:20" coordorigin="6786,708" coordsize="10,20">
              <v:shape style="position:absolute;left:6786;top:708;width:10;height:20" coordorigin="6786,708" coordsize="10,20" path="m6786,727l6796,727,6796,708,6786,708,6786,727xe" filled="true" fillcolor="#000000" stroked="false">
                <v:path arrowok="t"/>
                <v:fill type="solid"/>
              </v:shape>
            </v:group>
            <v:group style="position:absolute;left:6786;top:727;width:10;height:20" coordorigin="6786,727" coordsize="10,20">
              <v:shape style="position:absolute;left:6786;top:727;width:10;height:20" coordorigin="6786,727" coordsize="10,20" path="m6786,746l6796,746,6796,727,6786,727,6786,746xe" filled="true" fillcolor="#000000" stroked="false">
                <v:path arrowok="t"/>
                <v:fill type="solid"/>
              </v:shape>
            </v:group>
            <v:group style="position:absolute;left:6786;top:754;width:10;height:2" coordorigin="6786,754" coordsize="10,2">
              <v:shape style="position:absolute;left:6786;top:754;width:10;height:2" coordorigin="6786,754" coordsize="10,0" path="m6786,754l6796,754e" filled="false" stroked="true" strokeweight=".72pt" strokecolor="#000000">
                <v:path arrowok="t"/>
              </v:shape>
              <v:shape style="position:absolute;left:1570;top:670;width:2117;height:101" type="#_x0000_t75" stroked="false">
                <v:imagedata r:id="rId265" o:title=""/>
              </v:shape>
            </v:group>
            <v:group style="position:absolute;left:3668;top:766;width:10;height:2" coordorigin="3668,766" coordsize="10,2">
              <v:shape style="position:absolute;left:3668;top:766;width:10;height:2" coordorigin="3668,766" coordsize="10,0" path="m3668,766l3677,766e" filled="false" stroked="true" strokeweight=".48001pt" strokecolor="#000000">
                <v:path arrowok="t"/>
              </v:shape>
              <v:shape style="position:absolute;left:4789;top:670;width:1241;height:101" type="#_x0000_t75" stroked="false">
                <v:imagedata r:id="rId266" o:title=""/>
              </v:shape>
              <v:shape style="position:absolute;left:6025;top:761;width:761;height:10" type="#_x0000_t75" stroked="false">
                <v:imagedata r:id="rId267" o:title=""/>
              </v:shape>
            </v:group>
            <v:group style="position:absolute;left:6786;top:766;width:10;height:2" coordorigin="6786,766" coordsize="10,2">
              <v:shape style="position:absolute;left:6786;top:766;width:10;height:2" coordorigin="6786,766" coordsize="10,0" path="m6786,766l6796,766e" filled="false" stroked="true" strokeweight=".48001pt" strokecolor="#000000">
                <v:path arrowok="t"/>
              </v:shape>
            </v:group>
            <v:group style="position:absolute;left:1575;top:770;width:10;height:20" coordorigin="1575,770" coordsize="10,20">
              <v:shape style="position:absolute;left:1575;top:770;width:10;height:20" coordorigin="1575,770" coordsize="10,20" path="m1575,790l1585,790,1585,770,1575,770,1575,790xe" filled="true" fillcolor="#000000" stroked="false">
                <v:path arrowok="t"/>
                <v:fill type="solid"/>
              </v:shape>
            </v:group>
            <v:group style="position:absolute;left:1575;top:790;width:10;height:20" coordorigin="1575,790" coordsize="10,20">
              <v:shape style="position:absolute;left:1575;top:790;width:10;height:20" coordorigin="1575,790" coordsize="10,20" path="m1575,809l1585,809,1585,790,1575,790,1575,809xe" filled="true" fillcolor="#000000" stroked="false">
                <v:path arrowok="t"/>
                <v:fill type="solid"/>
              </v:shape>
            </v:group>
            <v:group style="position:absolute;left:1575;top:809;width:10;height:20" coordorigin="1575,809" coordsize="10,20">
              <v:shape style="position:absolute;left:1575;top:809;width:10;height:20" coordorigin="1575,809" coordsize="10,20" path="m1575,828l1585,828,1585,809,1575,809,1575,828xe" filled="true" fillcolor="#000000" stroked="false">
                <v:path arrowok="t"/>
                <v:fill type="solid"/>
              </v:shape>
            </v:group>
            <v:group style="position:absolute;left:1575;top:828;width:10;height:20" coordorigin="1575,828" coordsize="10,20">
              <v:shape style="position:absolute;left:1575;top:828;width:10;height:20" coordorigin="1575,828" coordsize="10,20" path="m1575,847l1585,847,1585,828,1575,828,1575,847xe" filled="true" fillcolor="#000000" stroked="false">
                <v:path arrowok="t"/>
                <v:fill type="solid"/>
              </v:shape>
            </v:group>
            <v:group style="position:absolute;left:1575;top:847;width:10;height:20" coordorigin="1575,847" coordsize="10,20">
              <v:shape style="position:absolute;left:1575;top:847;width:10;height:20" coordorigin="1575,847" coordsize="10,20" path="m1575,866l1585,866,1585,847,1575,847,1575,866xe" filled="true" fillcolor="#000000" stroked="false">
                <v:path arrowok="t"/>
                <v:fill type="solid"/>
              </v:shape>
            </v:group>
            <v:group style="position:absolute;left:1575;top:866;width:10;height:20" coordorigin="1575,866" coordsize="10,20">
              <v:shape style="position:absolute;left:1575;top:866;width:10;height:20" coordorigin="1575,866" coordsize="10,20" path="m1575,886l1585,886,1585,866,1575,866,1575,886xe" filled="true" fillcolor="#000000" stroked="false">
                <v:path arrowok="t"/>
                <v:fill type="solid"/>
              </v:shape>
            </v:group>
            <v:group style="position:absolute;left:1575;top:886;width:10;height:20" coordorigin="1575,886" coordsize="10,20">
              <v:shape style="position:absolute;left:1575;top:886;width:10;height:20" coordorigin="1575,886" coordsize="10,20" path="m1575,905l1585,905,1585,886,1575,886,1575,905xe" filled="true" fillcolor="#000000" stroked="false">
                <v:path arrowok="t"/>
                <v:fill type="solid"/>
              </v:shape>
            </v:group>
            <v:group style="position:absolute;left:1575;top:905;width:10;height:20" coordorigin="1575,905" coordsize="10,20">
              <v:shape style="position:absolute;left:1575;top:905;width:10;height:20" coordorigin="1575,905" coordsize="10,20" path="m1575,924l1585,924,1585,905,1575,905,1575,924xe" filled="true" fillcolor="#000000" stroked="false">
                <v:path arrowok="t"/>
                <v:fill type="solid"/>
              </v:shape>
            </v:group>
            <v:group style="position:absolute;left:1575;top:924;width:10;height:20" coordorigin="1575,924" coordsize="10,20">
              <v:shape style="position:absolute;left:1575;top:924;width:10;height:20" coordorigin="1575,924" coordsize="10,20" path="m1575,943l1585,943,1585,924,1575,924,1575,943xe" filled="true" fillcolor="#000000" stroked="false">
                <v:path arrowok="t"/>
                <v:fill type="solid"/>
              </v:shape>
            </v:group>
            <v:group style="position:absolute;left:1575;top:943;width:10;height:20" coordorigin="1575,943" coordsize="10,20">
              <v:shape style="position:absolute;left:1575;top:943;width:10;height:20" coordorigin="1575,943" coordsize="10,20" path="m1575,962l1585,962,1585,943,1575,943,1575,962xe" filled="true" fillcolor="#000000" stroked="false">
                <v:path arrowok="t"/>
                <v:fill type="solid"/>
              </v:shape>
            </v:group>
            <v:group style="position:absolute;left:1575;top:962;width:10;height:20" coordorigin="1575,962" coordsize="10,20">
              <v:shape style="position:absolute;left:1575;top:962;width:10;height:20" coordorigin="1575,962" coordsize="10,20" path="m1575,982l1585,982,1585,962,1575,962,1575,982xe" filled="true" fillcolor="#000000" stroked="false">
                <v:path arrowok="t"/>
                <v:fill type="solid"/>
              </v:shape>
            </v:group>
            <v:group style="position:absolute;left:1575;top:982;width:10;height:20" coordorigin="1575,982" coordsize="10,20">
              <v:shape style="position:absolute;left:1575;top:982;width:10;height:20" coordorigin="1575,982" coordsize="10,20" path="m1575,1001l1585,1001,1585,982,1575,982,1575,1001xe" filled="true" fillcolor="#000000" stroked="false">
                <v:path arrowok="t"/>
                <v:fill type="solid"/>
              </v:shape>
            </v:group>
            <v:group style="position:absolute;left:1575;top:1001;width:10;height:20" coordorigin="1575,1001" coordsize="10,20">
              <v:shape style="position:absolute;left:1575;top:1001;width:10;height:20" coordorigin="1575,1001" coordsize="10,20" path="m1575,1020l1585,1020,1585,1001,1575,1001,1575,1020xe" filled="true" fillcolor="#000000" stroked="false">
                <v:path arrowok="t"/>
                <v:fill type="solid"/>
              </v:shape>
            </v:group>
            <v:group style="position:absolute;left:1575;top:1020;width:10;height:20" coordorigin="1575,1020" coordsize="10,20">
              <v:shape style="position:absolute;left:1575;top:1020;width:10;height:20" coordorigin="1575,1020" coordsize="10,20" path="m1575,1039l1585,1039,1585,1020,1575,1020,1575,1039xe" filled="true" fillcolor="#000000" stroked="false">
                <v:path arrowok="t"/>
                <v:fill type="solid"/>
              </v:shape>
            </v:group>
            <v:group style="position:absolute;left:1575;top:1039;width:10;height:20" coordorigin="1575,1039" coordsize="10,20">
              <v:shape style="position:absolute;left:1575;top:1039;width:10;height:20" coordorigin="1575,1039" coordsize="10,20" path="m1575,1058l1585,1058,1585,1039,1575,1039,1575,1058xe" filled="true" fillcolor="#000000" stroked="false">
                <v:path arrowok="t"/>
                <v:fill type="solid"/>
              </v:shape>
            </v:group>
            <v:group style="position:absolute;left:1575;top:1058;width:10;height:20" coordorigin="1575,1058" coordsize="10,20">
              <v:shape style="position:absolute;left:1575;top:1058;width:10;height:20" coordorigin="1575,1058" coordsize="10,20" path="m1575,1078l1585,1078,1585,1058,1575,1058,1575,1078xe" filled="true" fillcolor="#000000" stroked="false">
                <v:path arrowok="t"/>
                <v:fill type="solid"/>
              </v:shape>
            </v:group>
            <v:group style="position:absolute;left:1575;top:1078;width:10;height:20" coordorigin="1575,1078" coordsize="10,20">
              <v:shape style="position:absolute;left:1575;top:1078;width:10;height:20" coordorigin="1575,1078" coordsize="10,20" path="m1575,1097l1585,1097,1585,1078,1575,1078,1575,1097xe" filled="true" fillcolor="#000000" stroked="false">
                <v:path arrowok="t"/>
                <v:fill type="solid"/>
              </v:shape>
            </v:group>
            <v:group style="position:absolute;left:1575;top:1097;width:10;height:20" coordorigin="1575,1097" coordsize="10,20">
              <v:shape style="position:absolute;left:1575;top:1097;width:10;height:20" coordorigin="1575,1097" coordsize="10,20" path="m1575,1116l1585,1116,1585,1097,1575,1097,1575,1116xe" filled="true" fillcolor="#000000" stroked="false">
                <v:path arrowok="t"/>
                <v:fill type="solid"/>
              </v:shape>
            </v:group>
            <v:group style="position:absolute;left:1575;top:1116;width:10;height:20" coordorigin="1575,1116" coordsize="10,20">
              <v:shape style="position:absolute;left:1575;top:1116;width:10;height:20" coordorigin="1575,1116" coordsize="10,20" path="m1575,1135l1585,1135,1585,1116,1575,1116,1575,1135xe" filled="true" fillcolor="#000000" stroked="false">
                <v:path arrowok="t"/>
                <v:fill type="solid"/>
              </v:shape>
            </v:group>
            <v:group style="position:absolute;left:1575;top:1135;width:10;height:20" coordorigin="1575,1135" coordsize="10,20">
              <v:shape style="position:absolute;left:1575;top:1135;width:10;height:20" coordorigin="1575,1135" coordsize="10,20" path="m1575,1154l1585,1154,1585,1135,1575,1135,1575,1154xe" filled="true" fillcolor="#000000" stroked="false">
                <v:path arrowok="t"/>
                <v:fill type="solid"/>
              </v:shape>
            </v:group>
            <v:group style="position:absolute;left:1575;top:1154;width:10;height:20" coordorigin="1575,1154" coordsize="10,20">
              <v:shape style="position:absolute;left:1575;top:1154;width:10;height:20" coordorigin="1575,1154" coordsize="10,20" path="m1575,1174l1585,1174,1585,1154,1575,1154,1575,1174xe" filled="true" fillcolor="#000000" stroked="false">
                <v:path arrowok="t"/>
                <v:fill type="solid"/>
              </v:shape>
            </v:group>
            <v:group style="position:absolute;left:1575;top:1174;width:10;height:20" coordorigin="1575,1174" coordsize="10,20">
              <v:shape style="position:absolute;left:1575;top:1174;width:10;height:20" coordorigin="1575,1174" coordsize="10,20" path="m1575,1193l1585,1193,1585,1174,1575,1174,1575,1193xe" filled="true" fillcolor="#000000" stroked="false">
                <v:path arrowok="t"/>
                <v:fill type="solid"/>
              </v:shape>
            </v:group>
            <v:group style="position:absolute;left:1575;top:1193;width:10;height:20" coordorigin="1575,1193" coordsize="10,20">
              <v:shape style="position:absolute;left:1575;top:1193;width:10;height:20" coordorigin="1575,1193" coordsize="10,20" path="m1575,1212l1585,1212,1585,1193,1575,1193,1575,1212xe" filled="true" fillcolor="#000000" stroked="false">
                <v:path arrowok="t"/>
                <v:fill type="solid"/>
              </v:shape>
            </v:group>
            <v:group style="position:absolute;left:1575;top:1212;width:10;height:20" coordorigin="1575,1212" coordsize="10,20">
              <v:shape style="position:absolute;left:1575;top:1212;width:10;height:20" coordorigin="1575,1212" coordsize="10,20" path="m1575,1231l1585,1231,1585,1212,1575,1212,1575,1231xe" filled="true" fillcolor="#000000" stroked="false">
                <v:path arrowok="t"/>
                <v:fill type="solid"/>
              </v:shape>
            </v:group>
            <v:group style="position:absolute;left:1575;top:1231;width:10;height:20" coordorigin="1575,1231" coordsize="10,20">
              <v:shape style="position:absolute;left:1575;top:1231;width:10;height:20" coordorigin="1575,1231" coordsize="10,20" path="m1575,1250l1585,1250,1585,1231,1575,1231,1575,1250xe" filled="true" fillcolor="#000000" stroked="false">
                <v:path arrowok="t"/>
                <v:fill type="solid"/>
              </v:shape>
            </v:group>
            <v:group style="position:absolute;left:1575;top:1250;width:10;height:20" coordorigin="1575,1250" coordsize="10,20">
              <v:shape style="position:absolute;left:1575;top:1250;width:10;height:20" coordorigin="1575,1250" coordsize="10,20" path="m1575,1270l1585,1270,1585,1250,1575,1250,1575,1270xe" filled="true" fillcolor="#000000" stroked="false">
                <v:path arrowok="t"/>
                <v:fill type="solid"/>
              </v:shape>
            </v:group>
            <v:group style="position:absolute;left:1575;top:1270;width:10;height:20" coordorigin="1575,1270" coordsize="10,20">
              <v:shape style="position:absolute;left:1575;top:1270;width:10;height:20" coordorigin="1575,1270" coordsize="10,20" path="m1575,1289l1585,1289,1585,1270,1575,1270,1575,1289xe" filled="true" fillcolor="#000000" stroked="false">
                <v:path arrowok="t"/>
                <v:fill type="solid"/>
              </v:shape>
            </v:group>
            <v:group style="position:absolute;left:1575;top:1289;width:10;height:20" coordorigin="1575,1289" coordsize="10,20">
              <v:shape style="position:absolute;left:1575;top:1289;width:10;height:20" coordorigin="1575,1289" coordsize="10,20" path="m1575,1308l1585,1308,1585,1289,1575,1289,1575,1308xe" filled="true" fillcolor="#000000" stroked="false">
                <v:path arrowok="t"/>
                <v:fill type="solid"/>
              </v:shape>
            </v:group>
            <v:group style="position:absolute;left:1575;top:1308;width:10;height:20" coordorigin="1575,1308" coordsize="10,20">
              <v:shape style="position:absolute;left:1575;top:1308;width:10;height:20" coordorigin="1575,1308" coordsize="10,20" path="m1575,1327l1585,1327,1585,1308,1575,1308,1575,1327xe" filled="true" fillcolor="#000000" stroked="false">
                <v:path arrowok="t"/>
                <v:fill type="solid"/>
              </v:shape>
            </v:group>
            <v:group style="position:absolute;left:1575;top:1327;width:10;height:20" coordorigin="1575,1327" coordsize="10,20">
              <v:shape style="position:absolute;left:1575;top:1327;width:10;height:20" coordorigin="1575,1327" coordsize="10,20" path="m1575,1346l1585,1346,1585,1327,1575,1327,1575,1346xe" filled="true" fillcolor="#000000" stroked="false">
                <v:path arrowok="t"/>
                <v:fill type="solid"/>
              </v:shape>
            </v:group>
            <v:group style="position:absolute;left:1575;top:1346;width:10;height:20" coordorigin="1575,1346" coordsize="10,20">
              <v:shape style="position:absolute;left:1575;top:1346;width:10;height:20" coordorigin="1575,1346" coordsize="10,20" path="m1575,1366l1585,1366,1585,1346,1575,1346,1575,1366xe" filled="true" fillcolor="#000000" stroked="false">
                <v:path arrowok="t"/>
                <v:fill type="solid"/>
              </v:shape>
            </v:group>
            <v:group style="position:absolute;left:1575;top:1366;width:10;height:20" coordorigin="1575,1366" coordsize="10,20">
              <v:shape style="position:absolute;left:1575;top:1366;width:10;height:20" coordorigin="1575,1366" coordsize="10,20" path="m1575,1385l1585,1385,1585,1366,1575,1366,1575,1385xe" filled="true" fillcolor="#000000" stroked="false">
                <v:path arrowok="t"/>
                <v:fill type="solid"/>
              </v:shape>
            </v:group>
            <v:group style="position:absolute;left:1575;top:1385;width:10;height:20" coordorigin="1575,1385" coordsize="10,20">
              <v:shape style="position:absolute;left:1575;top:1385;width:10;height:20" coordorigin="1575,1385" coordsize="10,20" path="m1575,1404l1585,1404,1585,1385,1575,1385,1575,1404xe" filled="true" fillcolor="#000000" stroked="false">
                <v:path arrowok="t"/>
                <v:fill type="solid"/>
              </v:shape>
            </v:group>
            <v:group style="position:absolute;left:1575;top:1404;width:10;height:20" coordorigin="1575,1404" coordsize="10,20">
              <v:shape style="position:absolute;left:1575;top:1404;width:10;height:20" coordorigin="1575,1404" coordsize="10,20" path="m1575,1423l1585,1423,1585,1404,1575,1404,1575,1423xe" filled="true" fillcolor="#000000" stroked="false">
                <v:path arrowok="t"/>
                <v:fill type="solid"/>
              </v:shape>
            </v:group>
            <v:group style="position:absolute;left:1575;top:1423;width:10;height:20" coordorigin="1575,1423" coordsize="10,20">
              <v:shape style="position:absolute;left:1575;top:1423;width:10;height:20" coordorigin="1575,1423" coordsize="10,20" path="m1575,1442l1585,1442,1585,1423,1575,1423,1575,1442xe" filled="true" fillcolor="#000000" stroked="false">
                <v:path arrowok="t"/>
                <v:fill type="solid"/>
              </v:shape>
            </v:group>
            <v:group style="position:absolute;left:1575;top:1442;width:10;height:20" coordorigin="1575,1442" coordsize="10,20">
              <v:shape style="position:absolute;left:1575;top:1442;width:10;height:20" coordorigin="1575,1442" coordsize="10,20" path="m1575,1462l1585,1462,1585,1442,1575,1442,1575,1462xe" filled="true" fillcolor="#000000" stroked="false">
                <v:path arrowok="t"/>
                <v:fill type="solid"/>
              </v:shape>
            </v:group>
            <v:group style="position:absolute;left:1575;top:1462;width:10;height:20" coordorigin="1575,1462" coordsize="10,20">
              <v:shape style="position:absolute;left:1575;top:1462;width:10;height:20" coordorigin="1575,1462" coordsize="10,20" path="m1575,1481l1585,1481,1585,1462,1575,1462,1575,1481xe" filled="true" fillcolor="#000000" stroked="false">
                <v:path arrowok="t"/>
                <v:fill type="solid"/>
              </v:shape>
            </v:group>
            <v:group style="position:absolute;left:1575;top:1486;width:10;height:2" coordorigin="1575,1486" coordsize="10,2">
              <v:shape style="position:absolute;left:1575;top:1486;width:10;height:2" coordorigin="1575,1486" coordsize="10,0" path="m1575,1486l1585,1486e" filled="false" stroked="true" strokeweight=".48001pt" strokecolor="#000000">
                <v:path arrowok="t"/>
              </v:shape>
            </v:group>
            <v:group style="position:absolute;left:2818;top:770;width:10;height:20" coordorigin="2818,770" coordsize="10,20">
              <v:shape style="position:absolute;left:2818;top:770;width:10;height:20" coordorigin="2818,770" coordsize="10,20" path="m2818,790l2828,790,2828,770,2818,770,2818,790xe" filled="true" fillcolor="#000000" stroked="false">
                <v:path arrowok="t"/>
                <v:fill type="solid"/>
              </v:shape>
            </v:group>
            <v:group style="position:absolute;left:2818;top:790;width:10;height:20" coordorigin="2818,790" coordsize="10,20">
              <v:shape style="position:absolute;left:2818;top:790;width:10;height:20" coordorigin="2818,790" coordsize="10,20" path="m2818,809l2828,809,2828,790,2818,790,2818,809xe" filled="true" fillcolor="#000000" stroked="false">
                <v:path arrowok="t"/>
                <v:fill type="solid"/>
              </v:shape>
            </v:group>
            <v:group style="position:absolute;left:2818;top:809;width:10;height:20" coordorigin="2818,809" coordsize="10,20">
              <v:shape style="position:absolute;left:2818;top:809;width:10;height:20" coordorigin="2818,809" coordsize="10,20" path="m2818,828l2828,828,2828,809,2818,809,2818,828xe" filled="true" fillcolor="#000000" stroked="false">
                <v:path arrowok="t"/>
                <v:fill type="solid"/>
              </v:shape>
            </v:group>
            <v:group style="position:absolute;left:2818;top:828;width:10;height:20" coordorigin="2818,828" coordsize="10,20">
              <v:shape style="position:absolute;left:2818;top:828;width:10;height:20" coordorigin="2818,828" coordsize="10,20" path="m2818,847l2828,847,2828,828,2818,828,2818,847xe" filled="true" fillcolor="#000000" stroked="false">
                <v:path arrowok="t"/>
                <v:fill type="solid"/>
              </v:shape>
            </v:group>
            <v:group style="position:absolute;left:2818;top:847;width:10;height:20" coordorigin="2818,847" coordsize="10,20">
              <v:shape style="position:absolute;left:2818;top:847;width:10;height:20" coordorigin="2818,847" coordsize="10,20" path="m2818,866l2828,866,2828,847,2818,847,2818,866xe" filled="true" fillcolor="#000000" stroked="false">
                <v:path arrowok="t"/>
                <v:fill type="solid"/>
              </v:shape>
            </v:group>
            <v:group style="position:absolute;left:2818;top:866;width:10;height:20" coordorigin="2818,866" coordsize="10,20">
              <v:shape style="position:absolute;left:2818;top:866;width:10;height:20" coordorigin="2818,866" coordsize="10,20" path="m2818,886l2828,886,2828,866,2818,866,2818,886xe" filled="true" fillcolor="#000000" stroked="false">
                <v:path arrowok="t"/>
                <v:fill type="solid"/>
              </v:shape>
            </v:group>
            <v:group style="position:absolute;left:2818;top:886;width:10;height:20" coordorigin="2818,886" coordsize="10,20">
              <v:shape style="position:absolute;left:2818;top:886;width:10;height:20" coordorigin="2818,886" coordsize="10,20" path="m2818,905l2828,905,2828,886,2818,886,2818,905xe" filled="true" fillcolor="#000000" stroked="false">
                <v:path arrowok="t"/>
                <v:fill type="solid"/>
              </v:shape>
            </v:group>
            <v:group style="position:absolute;left:2818;top:905;width:10;height:20" coordorigin="2818,905" coordsize="10,20">
              <v:shape style="position:absolute;left:2818;top:905;width:10;height:20" coordorigin="2818,905" coordsize="10,20" path="m2818,924l2828,924,2828,905,2818,905,2818,924xe" filled="true" fillcolor="#000000" stroked="false">
                <v:path arrowok="t"/>
                <v:fill type="solid"/>
              </v:shape>
            </v:group>
            <v:group style="position:absolute;left:2818;top:924;width:10;height:20" coordorigin="2818,924" coordsize="10,20">
              <v:shape style="position:absolute;left:2818;top:924;width:10;height:20" coordorigin="2818,924" coordsize="10,20" path="m2818,943l2828,943,2828,924,2818,924,2818,943xe" filled="true" fillcolor="#000000" stroked="false">
                <v:path arrowok="t"/>
                <v:fill type="solid"/>
              </v:shape>
            </v:group>
            <v:group style="position:absolute;left:2818;top:943;width:10;height:20" coordorigin="2818,943" coordsize="10,20">
              <v:shape style="position:absolute;left:2818;top:943;width:10;height:20" coordorigin="2818,943" coordsize="10,20" path="m2818,962l2828,962,2828,943,2818,943,2818,962xe" filled="true" fillcolor="#000000" stroked="false">
                <v:path arrowok="t"/>
                <v:fill type="solid"/>
              </v:shape>
            </v:group>
            <v:group style="position:absolute;left:2818;top:962;width:10;height:20" coordorigin="2818,962" coordsize="10,20">
              <v:shape style="position:absolute;left:2818;top:962;width:10;height:20" coordorigin="2818,962" coordsize="10,20" path="m2818,982l2828,982,2828,962,2818,962,2818,982xe" filled="true" fillcolor="#000000" stroked="false">
                <v:path arrowok="t"/>
                <v:fill type="solid"/>
              </v:shape>
            </v:group>
            <v:group style="position:absolute;left:2818;top:982;width:10;height:20" coordorigin="2818,982" coordsize="10,20">
              <v:shape style="position:absolute;left:2818;top:982;width:10;height:20" coordorigin="2818,982" coordsize="10,20" path="m2818,1001l2828,1001,2828,982,2818,982,2818,1001xe" filled="true" fillcolor="#000000" stroked="false">
                <v:path arrowok="t"/>
                <v:fill type="solid"/>
              </v:shape>
            </v:group>
            <v:group style="position:absolute;left:2818;top:1001;width:10;height:20" coordorigin="2818,1001" coordsize="10,20">
              <v:shape style="position:absolute;left:2818;top:1001;width:10;height:20" coordorigin="2818,1001" coordsize="10,20" path="m2818,1020l2828,1020,2828,1001,2818,1001,2818,1020xe" filled="true" fillcolor="#000000" stroked="false">
                <v:path arrowok="t"/>
                <v:fill type="solid"/>
              </v:shape>
            </v:group>
            <v:group style="position:absolute;left:2818;top:1020;width:10;height:20" coordorigin="2818,1020" coordsize="10,20">
              <v:shape style="position:absolute;left:2818;top:1020;width:10;height:20" coordorigin="2818,1020" coordsize="10,20" path="m2818,1039l2828,1039,2828,1020,2818,1020,2818,1039xe" filled="true" fillcolor="#000000" stroked="false">
                <v:path arrowok="t"/>
                <v:fill type="solid"/>
              </v:shape>
            </v:group>
            <v:group style="position:absolute;left:2818;top:1039;width:10;height:20" coordorigin="2818,1039" coordsize="10,20">
              <v:shape style="position:absolute;left:2818;top:1039;width:10;height:20" coordorigin="2818,1039" coordsize="10,20" path="m2818,1058l2828,1058,2828,1039,2818,1039,2818,1058xe" filled="true" fillcolor="#000000" stroked="false">
                <v:path arrowok="t"/>
                <v:fill type="solid"/>
              </v:shape>
            </v:group>
            <v:group style="position:absolute;left:2818;top:1058;width:10;height:20" coordorigin="2818,1058" coordsize="10,20">
              <v:shape style="position:absolute;left:2818;top:1058;width:10;height:20" coordorigin="2818,1058" coordsize="10,20" path="m2818,1078l2828,1078,2828,1058,2818,1058,2818,1078xe" filled="true" fillcolor="#000000" stroked="false">
                <v:path arrowok="t"/>
                <v:fill type="solid"/>
              </v:shape>
            </v:group>
            <v:group style="position:absolute;left:2818;top:1078;width:10;height:20" coordorigin="2818,1078" coordsize="10,20">
              <v:shape style="position:absolute;left:2818;top:1078;width:10;height:20" coordorigin="2818,1078" coordsize="10,20" path="m2818,1097l2828,1097,2828,1078,2818,1078,2818,1097xe" filled="true" fillcolor="#000000" stroked="false">
                <v:path arrowok="t"/>
                <v:fill type="solid"/>
              </v:shape>
            </v:group>
            <v:group style="position:absolute;left:2818;top:1097;width:10;height:20" coordorigin="2818,1097" coordsize="10,20">
              <v:shape style="position:absolute;left:2818;top:1097;width:10;height:20" coordorigin="2818,1097" coordsize="10,20" path="m2818,1116l2828,1116,2828,1097,2818,1097,2818,1116xe" filled="true" fillcolor="#000000" stroked="false">
                <v:path arrowok="t"/>
                <v:fill type="solid"/>
              </v:shape>
            </v:group>
            <v:group style="position:absolute;left:2818;top:1116;width:10;height:20" coordorigin="2818,1116" coordsize="10,20">
              <v:shape style="position:absolute;left:2818;top:1116;width:10;height:20" coordorigin="2818,1116" coordsize="10,20" path="m2818,1135l2828,1135,2828,1116,2818,1116,2818,1135xe" filled="true" fillcolor="#000000" stroked="false">
                <v:path arrowok="t"/>
                <v:fill type="solid"/>
              </v:shape>
            </v:group>
            <v:group style="position:absolute;left:2818;top:1135;width:10;height:20" coordorigin="2818,1135" coordsize="10,20">
              <v:shape style="position:absolute;left:2818;top:1135;width:10;height:20" coordorigin="2818,1135" coordsize="10,20" path="m2818,1154l2828,1154,2828,1135,2818,1135,2818,1154xe" filled="true" fillcolor="#000000" stroked="false">
                <v:path arrowok="t"/>
                <v:fill type="solid"/>
              </v:shape>
            </v:group>
            <v:group style="position:absolute;left:2818;top:1154;width:10;height:20" coordorigin="2818,1154" coordsize="10,20">
              <v:shape style="position:absolute;left:2818;top:1154;width:10;height:20" coordorigin="2818,1154" coordsize="10,20" path="m2818,1174l2828,1174,2828,1154,2818,1154,2818,1174xe" filled="true" fillcolor="#000000" stroked="false">
                <v:path arrowok="t"/>
                <v:fill type="solid"/>
              </v:shape>
            </v:group>
            <v:group style="position:absolute;left:2818;top:1174;width:10;height:20" coordorigin="2818,1174" coordsize="10,20">
              <v:shape style="position:absolute;left:2818;top:1174;width:10;height:20" coordorigin="2818,1174" coordsize="10,20" path="m2818,1193l2828,1193,2828,1174,2818,1174,2818,1193xe" filled="true" fillcolor="#000000" stroked="false">
                <v:path arrowok="t"/>
                <v:fill type="solid"/>
              </v:shape>
            </v:group>
            <v:group style="position:absolute;left:2818;top:1193;width:10;height:20" coordorigin="2818,1193" coordsize="10,20">
              <v:shape style="position:absolute;left:2818;top:1193;width:10;height:20" coordorigin="2818,1193" coordsize="10,20" path="m2818,1212l2828,1212,2828,1193,2818,1193,2818,1212xe" filled="true" fillcolor="#000000" stroked="false">
                <v:path arrowok="t"/>
                <v:fill type="solid"/>
              </v:shape>
            </v:group>
            <v:group style="position:absolute;left:2818;top:1212;width:10;height:20" coordorigin="2818,1212" coordsize="10,20">
              <v:shape style="position:absolute;left:2818;top:1212;width:10;height:20" coordorigin="2818,1212" coordsize="10,20" path="m2818,1231l2828,1231,2828,1212,2818,1212,2818,1231xe" filled="true" fillcolor="#000000" stroked="false">
                <v:path arrowok="t"/>
                <v:fill type="solid"/>
              </v:shape>
            </v:group>
            <v:group style="position:absolute;left:2818;top:1231;width:10;height:20" coordorigin="2818,1231" coordsize="10,20">
              <v:shape style="position:absolute;left:2818;top:1231;width:10;height:20" coordorigin="2818,1231" coordsize="10,20" path="m2818,1250l2828,1250,2828,1231,2818,1231,2818,1250xe" filled="true" fillcolor="#000000" stroked="false">
                <v:path arrowok="t"/>
                <v:fill type="solid"/>
              </v:shape>
            </v:group>
            <v:group style="position:absolute;left:2818;top:1250;width:10;height:20" coordorigin="2818,1250" coordsize="10,20">
              <v:shape style="position:absolute;left:2818;top:1250;width:10;height:20" coordorigin="2818,1250" coordsize="10,20" path="m2818,1270l2828,1270,2828,1250,2818,1250,2818,1270xe" filled="true" fillcolor="#000000" stroked="false">
                <v:path arrowok="t"/>
                <v:fill type="solid"/>
              </v:shape>
            </v:group>
            <v:group style="position:absolute;left:2818;top:1270;width:10;height:20" coordorigin="2818,1270" coordsize="10,20">
              <v:shape style="position:absolute;left:2818;top:1270;width:10;height:20" coordorigin="2818,1270" coordsize="10,20" path="m2818,1289l2828,1289,2828,1270,2818,1270,2818,1289xe" filled="true" fillcolor="#000000" stroked="false">
                <v:path arrowok="t"/>
                <v:fill type="solid"/>
              </v:shape>
            </v:group>
            <v:group style="position:absolute;left:2818;top:1289;width:10;height:20" coordorigin="2818,1289" coordsize="10,20">
              <v:shape style="position:absolute;left:2818;top:1289;width:10;height:20" coordorigin="2818,1289" coordsize="10,20" path="m2818,1308l2828,1308,2828,1289,2818,1289,2818,1308xe" filled="true" fillcolor="#000000" stroked="false">
                <v:path arrowok="t"/>
                <v:fill type="solid"/>
              </v:shape>
            </v:group>
            <v:group style="position:absolute;left:2818;top:1308;width:10;height:20" coordorigin="2818,1308" coordsize="10,20">
              <v:shape style="position:absolute;left:2818;top:1308;width:10;height:20" coordorigin="2818,1308" coordsize="10,20" path="m2818,1327l2828,1327,2828,1308,2818,1308,2818,1327xe" filled="true" fillcolor="#000000" stroked="false">
                <v:path arrowok="t"/>
                <v:fill type="solid"/>
              </v:shape>
            </v:group>
            <v:group style="position:absolute;left:2818;top:1327;width:10;height:20" coordorigin="2818,1327" coordsize="10,20">
              <v:shape style="position:absolute;left:2818;top:1327;width:10;height:20" coordorigin="2818,1327" coordsize="10,20" path="m2818,1346l2828,1346,2828,1327,2818,1327,2818,1346xe" filled="true" fillcolor="#000000" stroked="false">
                <v:path arrowok="t"/>
                <v:fill type="solid"/>
              </v:shape>
            </v:group>
            <v:group style="position:absolute;left:2818;top:1346;width:10;height:20" coordorigin="2818,1346" coordsize="10,20">
              <v:shape style="position:absolute;left:2818;top:1346;width:10;height:20" coordorigin="2818,1346" coordsize="10,20" path="m2818,1366l2828,1366,2828,1346,2818,1346,2818,1366xe" filled="true" fillcolor="#000000" stroked="false">
                <v:path arrowok="t"/>
                <v:fill type="solid"/>
              </v:shape>
            </v:group>
            <v:group style="position:absolute;left:2818;top:1366;width:10;height:20" coordorigin="2818,1366" coordsize="10,20">
              <v:shape style="position:absolute;left:2818;top:1366;width:10;height:20" coordorigin="2818,1366" coordsize="10,20" path="m2818,1385l2828,1385,2828,1366,2818,1366,2818,1385xe" filled="true" fillcolor="#000000" stroked="false">
                <v:path arrowok="t"/>
                <v:fill type="solid"/>
              </v:shape>
            </v:group>
            <v:group style="position:absolute;left:2818;top:1385;width:10;height:20" coordorigin="2818,1385" coordsize="10,20">
              <v:shape style="position:absolute;left:2818;top:1385;width:10;height:20" coordorigin="2818,1385" coordsize="10,20" path="m2818,1404l2828,1404,2828,1385,2818,1385,2818,1404xe" filled="true" fillcolor="#000000" stroked="false">
                <v:path arrowok="t"/>
                <v:fill type="solid"/>
              </v:shape>
            </v:group>
            <v:group style="position:absolute;left:2818;top:1404;width:10;height:20" coordorigin="2818,1404" coordsize="10,20">
              <v:shape style="position:absolute;left:2818;top:1404;width:10;height:20" coordorigin="2818,1404" coordsize="10,20" path="m2818,1423l2828,1423,2828,1404,2818,1404,2818,1423xe" filled="true" fillcolor="#000000" stroked="false">
                <v:path arrowok="t"/>
                <v:fill type="solid"/>
              </v:shape>
            </v:group>
            <v:group style="position:absolute;left:2818;top:1423;width:10;height:20" coordorigin="2818,1423" coordsize="10,20">
              <v:shape style="position:absolute;left:2818;top:1423;width:10;height:20" coordorigin="2818,1423" coordsize="10,20" path="m2818,1442l2828,1442,2828,1423,2818,1423,2818,1442xe" filled="true" fillcolor="#000000" stroked="false">
                <v:path arrowok="t"/>
                <v:fill type="solid"/>
              </v:shape>
            </v:group>
            <v:group style="position:absolute;left:2818;top:1442;width:10;height:20" coordorigin="2818,1442" coordsize="10,20">
              <v:shape style="position:absolute;left:2818;top:1442;width:10;height:20" coordorigin="2818,1442" coordsize="10,20" path="m2818,1462l2828,1462,2828,1442,2818,1442,2818,1462xe" filled="true" fillcolor="#000000" stroked="false">
                <v:path arrowok="t"/>
                <v:fill type="solid"/>
              </v:shape>
            </v:group>
            <v:group style="position:absolute;left:2818;top:1462;width:10;height:20" coordorigin="2818,1462" coordsize="10,20">
              <v:shape style="position:absolute;left:2818;top:1462;width:10;height:20" coordorigin="2818,1462" coordsize="10,20" path="m2818,1481l2828,1481,2828,1462,2818,1462,2818,1481xe" filled="true" fillcolor="#000000" stroked="false">
                <v:path arrowok="t"/>
                <v:fill type="solid"/>
              </v:shape>
            </v:group>
            <v:group style="position:absolute;left:2818;top:1486;width:10;height:2" coordorigin="2818,1486" coordsize="10,2">
              <v:shape style="position:absolute;left:2818;top:1486;width:10;height:2" coordorigin="2818,1486" coordsize="10,0" path="m2818,1486l2828,1486e" filled="false" stroked="true" strokeweight=".48001pt" strokecolor="#000000">
                <v:path arrowok="t"/>
              </v:shape>
            </v:group>
            <v:group style="position:absolute;left:3668;top:770;width:10;height:20" coordorigin="3668,770" coordsize="10,20">
              <v:shape style="position:absolute;left:3668;top:770;width:10;height:20" coordorigin="3668,770" coordsize="10,20" path="m3668,790l3677,790,3677,770,3668,770,3668,790xe" filled="true" fillcolor="#000000" stroked="false">
                <v:path arrowok="t"/>
                <v:fill type="solid"/>
              </v:shape>
            </v:group>
            <v:group style="position:absolute;left:3668;top:790;width:10;height:20" coordorigin="3668,790" coordsize="10,20">
              <v:shape style="position:absolute;left:3668;top:790;width:10;height:20" coordorigin="3668,790" coordsize="10,20" path="m3668,809l3677,809,3677,790,3668,790,3668,809xe" filled="true" fillcolor="#000000" stroked="false">
                <v:path arrowok="t"/>
                <v:fill type="solid"/>
              </v:shape>
            </v:group>
            <v:group style="position:absolute;left:3668;top:809;width:10;height:20" coordorigin="3668,809" coordsize="10,20">
              <v:shape style="position:absolute;left:3668;top:809;width:10;height:20" coordorigin="3668,809" coordsize="10,20" path="m3668,828l3677,828,3677,809,3668,809,3668,828xe" filled="true" fillcolor="#000000" stroked="false">
                <v:path arrowok="t"/>
                <v:fill type="solid"/>
              </v:shape>
            </v:group>
            <v:group style="position:absolute;left:3668;top:828;width:10;height:20" coordorigin="3668,828" coordsize="10,20">
              <v:shape style="position:absolute;left:3668;top:828;width:10;height:20" coordorigin="3668,828" coordsize="10,20" path="m3668,847l3677,847,3677,828,3668,828,3668,847xe" filled="true" fillcolor="#000000" stroked="false">
                <v:path arrowok="t"/>
                <v:fill type="solid"/>
              </v:shape>
            </v:group>
            <v:group style="position:absolute;left:3668;top:847;width:10;height:20" coordorigin="3668,847" coordsize="10,20">
              <v:shape style="position:absolute;left:3668;top:847;width:10;height:20" coordorigin="3668,847" coordsize="10,20" path="m3668,866l3677,866,3677,847,3668,847,3668,866xe" filled="true" fillcolor="#000000" stroked="false">
                <v:path arrowok="t"/>
                <v:fill type="solid"/>
              </v:shape>
            </v:group>
            <v:group style="position:absolute;left:3668;top:866;width:10;height:20" coordorigin="3668,866" coordsize="10,20">
              <v:shape style="position:absolute;left:3668;top:866;width:10;height:20" coordorigin="3668,866" coordsize="10,20" path="m3668,886l3677,886,3677,866,3668,866,3668,886xe" filled="true" fillcolor="#000000" stroked="false">
                <v:path arrowok="t"/>
                <v:fill type="solid"/>
              </v:shape>
            </v:group>
            <v:group style="position:absolute;left:3668;top:886;width:10;height:20" coordorigin="3668,886" coordsize="10,20">
              <v:shape style="position:absolute;left:3668;top:886;width:10;height:20" coordorigin="3668,886" coordsize="10,20" path="m3668,905l3677,905,3677,886,3668,886,3668,905xe" filled="true" fillcolor="#000000" stroked="false">
                <v:path arrowok="t"/>
                <v:fill type="solid"/>
              </v:shape>
            </v:group>
            <v:group style="position:absolute;left:3668;top:905;width:10;height:20" coordorigin="3668,905" coordsize="10,20">
              <v:shape style="position:absolute;left:3668;top:905;width:10;height:20" coordorigin="3668,905" coordsize="10,20" path="m3668,924l3677,924,3677,905,3668,905,3668,924xe" filled="true" fillcolor="#000000" stroked="false">
                <v:path arrowok="t"/>
                <v:fill type="solid"/>
              </v:shape>
            </v:group>
            <v:group style="position:absolute;left:3668;top:924;width:10;height:20" coordorigin="3668,924" coordsize="10,20">
              <v:shape style="position:absolute;left:3668;top:924;width:10;height:20" coordorigin="3668,924" coordsize="10,20" path="m3668,943l3677,943,3677,924,3668,924,3668,943xe" filled="true" fillcolor="#000000" stroked="false">
                <v:path arrowok="t"/>
                <v:fill type="solid"/>
              </v:shape>
            </v:group>
            <v:group style="position:absolute;left:3668;top:943;width:10;height:20" coordorigin="3668,943" coordsize="10,20">
              <v:shape style="position:absolute;left:3668;top:943;width:10;height:20" coordorigin="3668,943" coordsize="10,20" path="m3668,962l3677,962,3677,943,3668,943,3668,962xe" filled="true" fillcolor="#000000" stroked="false">
                <v:path arrowok="t"/>
                <v:fill type="solid"/>
              </v:shape>
            </v:group>
            <v:group style="position:absolute;left:3668;top:962;width:10;height:20" coordorigin="3668,962" coordsize="10,20">
              <v:shape style="position:absolute;left:3668;top:962;width:10;height:20" coordorigin="3668,962" coordsize="10,20" path="m3668,982l3677,982,3677,962,3668,962,3668,982xe" filled="true" fillcolor="#000000" stroked="false">
                <v:path arrowok="t"/>
                <v:fill type="solid"/>
              </v:shape>
            </v:group>
            <v:group style="position:absolute;left:3668;top:982;width:10;height:20" coordorigin="3668,982" coordsize="10,20">
              <v:shape style="position:absolute;left:3668;top:982;width:10;height:20" coordorigin="3668,982" coordsize="10,20" path="m3668,1001l3677,1001,3677,982,3668,982,3668,1001xe" filled="true" fillcolor="#000000" stroked="false">
                <v:path arrowok="t"/>
                <v:fill type="solid"/>
              </v:shape>
            </v:group>
            <v:group style="position:absolute;left:3668;top:1001;width:10;height:20" coordorigin="3668,1001" coordsize="10,20">
              <v:shape style="position:absolute;left:3668;top:1001;width:10;height:20" coordorigin="3668,1001" coordsize="10,20" path="m3668,1020l3677,1020,3677,1001,3668,1001,3668,1020xe" filled="true" fillcolor="#000000" stroked="false">
                <v:path arrowok="t"/>
                <v:fill type="solid"/>
              </v:shape>
            </v:group>
            <v:group style="position:absolute;left:3668;top:1020;width:10;height:20" coordorigin="3668,1020" coordsize="10,20">
              <v:shape style="position:absolute;left:3668;top:1020;width:10;height:20" coordorigin="3668,1020" coordsize="10,20" path="m3668,1039l3677,1039,3677,1020,3668,1020,3668,1039xe" filled="true" fillcolor="#000000" stroked="false">
                <v:path arrowok="t"/>
                <v:fill type="solid"/>
              </v:shape>
            </v:group>
            <v:group style="position:absolute;left:3668;top:1039;width:10;height:20" coordorigin="3668,1039" coordsize="10,20">
              <v:shape style="position:absolute;left:3668;top:1039;width:10;height:20" coordorigin="3668,1039" coordsize="10,20" path="m3668,1058l3677,1058,3677,1039,3668,1039,3668,1058xe" filled="true" fillcolor="#000000" stroked="false">
                <v:path arrowok="t"/>
                <v:fill type="solid"/>
              </v:shape>
            </v:group>
            <v:group style="position:absolute;left:3668;top:1058;width:10;height:20" coordorigin="3668,1058" coordsize="10,20">
              <v:shape style="position:absolute;left:3668;top:1058;width:10;height:20" coordorigin="3668,1058" coordsize="10,20" path="m3668,1078l3677,1078,3677,1058,3668,1058,3668,1078xe" filled="true" fillcolor="#000000" stroked="false">
                <v:path arrowok="t"/>
                <v:fill type="solid"/>
              </v:shape>
            </v:group>
            <v:group style="position:absolute;left:3668;top:1078;width:10;height:20" coordorigin="3668,1078" coordsize="10,20">
              <v:shape style="position:absolute;left:3668;top:1078;width:10;height:20" coordorigin="3668,1078" coordsize="10,20" path="m3668,1097l3677,1097,3677,1078,3668,1078,3668,1097xe" filled="true" fillcolor="#000000" stroked="false">
                <v:path arrowok="t"/>
                <v:fill type="solid"/>
              </v:shape>
            </v:group>
            <v:group style="position:absolute;left:3668;top:1097;width:10;height:20" coordorigin="3668,1097" coordsize="10,20">
              <v:shape style="position:absolute;left:3668;top:1097;width:10;height:20" coordorigin="3668,1097" coordsize="10,20" path="m3668,1116l3677,1116,3677,1097,3668,1097,3668,1116xe" filled="true" fillcolor="#000000" stroked="false">
                <v:path arrowok="t"/>
                <v:fill type="solid"/>
              </v:shape>
            </v:group>
            <v:group style="position:absolute;left:3668;top:1116;width:10;height:20" coordorigin="3668,1116" coordsize="10,20">
              <v:shape style="position:absolute;left:3668;top:1116;width:10;height:20" coordorigin="3668,1116" coordsize="10,20" path="m3668,1135l3677,1135,3677,1116,3668,1116,3668,1135xe" filled="true" fillcolor="#000000" stroked="false">
                <v:path arrowok="t"/>
                <v:fill type="solid"/>
              </v:shape>
            </v:group>
            <v:group style="position:absolute;left:3668;top:1135;width:10;height:20" coordorigin="3668,1135" coordsize="10,20">
              <v:shape style="position:absolute;left:3668;top:1135;width:10;height:20" coordorigin="3668,1135" coordsize="10,20" path="m3668,1154l3677,1154,3677,1135,3668,1135,3668,1154xe" filled="true" fillcolor="#000000" stroked="false">
                <v:path arrowok="t"/>
                <v:fill type="solid"/>
              </v:shape>
            </v:group>
            <v:group style="position:absolute;left:3668;top:1154;width:10;height:20" coordorigin="3668,1154" coordsize="10,20">
              <v:shape style="position:absolute;left:3668;top:1154;width:10;height:20" coordorigin="3668,1154" coordsize="10,20" path="m3668,1174l3677,1174,3677,1154,3668,1154,3668,1174xe" filled="true" fillcolor="#000000" stroked="false">
                <v:path arrowok="t"/>
                <v:fill type="solid"/>
              </v:shape>
            </v:group>
            <v:group style="position:absolute;left:3668;top:1174;width:10;height:20" coordorigin="3668,1174" coordsize="10,20">
              <v:shape style="position:absolute;left:3668;top:1174;width:10;height:20" coordorigin="3668,1174" coordsize="10,20" path="m3668,1193l3677,1193,3677,1174,3668,1174,3668,1193xe" filled="true" fillcolor="#000000" stroked="false">
                <v:path arrowok="t"/>
                <v:fill type="solid"/>
              </v:shape>
            </v:group>
            <v:group style="position:absolute;left:3668;top:1193;width:10;height:20" coordorigin="3668,1193" coordsize="10,20">
              <v:shape style="position:absolute;left:3668;top:1193;width:10;height:20" coordorigin="3668,1193" coordsize="10,20" path="m3668,1212l3677,1212,3677,1193,3668,1193,3668,1212xe" filled="true" fillcolor="#000000" stroked="false">
                <v:path arrowok="t"/>
                <v:fill type="solid"/>
              </v:shape>
            </v:group>
            <v:group style="position:absolute;left:3668;top:1212;width:10;height:20" coordorigin="3668,1212" coordsize="10,20">
              <v:shape style="position:absolute;left:3668;top:1212;width:10;height:20" coordorigin="3668,1212" coordsize="10,20" path="m3668,1231l3677,1231,3677,1212,3668,1212,3668,1231xe" filled="true" fillcolor="#000000" stroked="false">
                <v:path arrowok="t"/>
                <v:fill type="solid"/>
              </v:shape>
            </v:group>
            <v:group style="position:absolute;left:3668;top:1231;width:10;height:20" coordorigin="3668,1231" coordsize="10,20">
              <v:shape style="position:absolute;left:3668;top:1231;width:10;height:20" coordorigin="3668,1231" coordsize="10,20" path="m3668,1250l3677,1250,3677,1231,3668,1231,3668,1250xe" filled="true" fillcolor="#000000" stroked="false">
                <v:path arrowok="t"/>
                <v:fill type="solid"/>
              </v:shape>
            </v:group>
            <v:group style="position:absolute;left:3668;top:1250;width:10;height:20" coordorigin="3668,1250" coordsize="10,20">
              <v:shape style="position:absolute;left:3668;top:1250;width:10;height:20" coordorigin="3668,1250" coordsize="10,20" path="m3668,1270l3677,1270,3677,1250,3668,1250,3668,1270xe" filled="true" fillcolor="#000000" stroked="false">
                <v:path arrowok="t"/>
                <v:fill type="solid"/>
              </v:shape>
            </v:group>
            <v:group style="position:absolute;left:3668;top:1270;width:10;height:20" coordorigin="3668,1270" coordsize="10,20">
              <v:shape style="position:absolute;left:3668;top:1270;width:10;height:20" coordorigin="3668,1270" coordsize="10,20" path="m3668,1289l3677,1289,3677,1270,3668,1270,3668,1289xe" filled="true" fillcolor="#000000" stroked="false">
                <v:path arrowok="t"/>
                <v:fill type="solid"/>
              </v:shape>
            </v:group>
            <v:group style="position:absolute;left:3668;top:1289;width:10;height:20" coordorigin="3668,1289" coordsize="10,20">
              <v:shape style="position:absolute;left:3668;top:1289;width:10;height:20" coordorigin="3668,1289" coordsize="10,20" path="m3668,1308l3677,1308,3677,1289,3668,1289,3668,1308xe" filled="true" fillcolor="#000000" stroked="false">
                <v:path arrowok="t"/>
                <v:fill type="solid"/>
              </v:shape>
            </v:group>
            <v:group style="position:absolute;left:3668;top:1308;width:10;height:20" coordorigin="3668,1308" coordsize="10,20">
              <v:shape style="position:absolute;left:3668;top:1308;width:10;height:20" coordorigin="3668,1308" coordsize="10,20" path="m3668,1327l3677,1327,3677,1308,3668,1308,3668,1327xe" filled="true" fillcolor="#000000" stroked="false">
                <v:path arrowok="t"/>
                <v:fill type="solid"/>
              </v:shape>
            </v:group>
            <v:group style="position:absolute;left:3668;top:1327;width:10;height:20" coordorigin="3668,1327" coordsize="10,20">
              <v:shape style="position:absolute;left:3668;top:1327;width:10;height:20" coordorigin="3668,1327" coordsize="10,20" path="m3668,1346l3677,1346,3677,1327,3668,1327,3668,1346xe" filled="true" fillcolor="#000000" stroked="false">
                <v:path arrowok="t"/>
                <v:fill type="solid"/>
              </v:shape>
            </v:group>
            <v:group style="position:absolute;left:3668;top:1346;width:10;height:20" coordorigin="3668,1346" coordsize="10,20">
              <v:shape style="position:absolute;left:3668;top:1346;width:10;height:20" coordorigin="3668,1346" coordsize="10,20" path="m3668,1366l3677,1366,3677,1346,3668,1346,3668,1366xe" filled="true" fillcolor="#000000" stroked="false">
                <v:path arrowok="t"/>
                <v:fill type="solid"/>
              </v:shape>
            </v:group>
            <v:group style="position:absolute;left:3668;top:1366;width:10;height:20" coordorigin="3668,1366" coordsize="10,20">
              <v:shape style="position:absolute;left:3668;top:1366;width:10;height:20" coordorigin="3668,1366" coordsize="10,20" path="m3668,1385l3677,1385,3677,1366,3668,1366,3668,1385xe" filled="true" fillcolor="#000000" stroked="false">
                <v:path arrowok="t"/>
                <v:fill type="solid"/>
              </v:shape>
            </v:group>
            <v:group style="position:absolute;left:3668;top:1385;width:10;height:20" coordorigin="3668,1385" coordsize="10,20">
              <v:shape style="position:absolute;left:3668;top:1385;width:10;height:20" coordorigin="3668,1385" coordsize="10,20" path="m3668,1404l3677,1404,3677,1385,3668,1385,3668,1404xe" filled="true" fillcolor="#000000" stroked="false">
                <v:path arrowok="t"/>
                <v:fill type="solid"/>
              </v:shape>
            </v:group>
            <v:group style="position:absolute;left:3668;top:1404;width:10;height:20" coordorigin="3668,1404" coordsize="10,20">
              <v:shape style="position:absolute;left:3668;top:1404;width:10;height:20" coordorigin="3668,1404" coordsize="10,20" path="m3668,1423l3677,1423,3677,1404,3668,1404,3668,1423xe" filled="true" fillcolor="#000000" stroked="false">
                <v:path arrowok="t"/>
                <v:fill type="solid"/>
              </v:shape>
            </v:group>
            <v:group style="position:absolute;left:3668;top:1423;width:10;height:20" coordorigin="3668,1423" coordsize="10,20">
              <v:shape style="position:absolute;left:3668;top:1423;width:10;height:20" coordorigin="3668,1423" coordsize="10,20" path="m3668,1442l3677,1442,3677,1423,3668,1423,3668,1442xe" filled="true" fillcolor="#000000" stroked="false">
                <v:path arrowok="t"/>
                <v:fill type="solid"/>
              </v:shape>
            </v:group>
            <v:group style="position:absolute;left:3668;top:1442;width:10;height:20" coordorigin="3668,1442" coordsize="10,20">
              <v:shape style="position:absolute;left:3668;top:1442;width:10;height:20" coordorigin="3668,1442" coordsize="10,20" path="m3668,1462l3677,1462,3677,1442,3668,1442,3668,1462xe" filled="true" fillcolor="#000000" stroked="false">
                <v:path arrowok="t"/>
                <v:fill type="solid"/>
              </v:shape>
            </v:group>
            <v:group style="position:absolute;left:3668;top:1462;width:10;height:20" coordorigin="3668,1462" coordsize="10,20">
              <v:shape style="position:absolute;left:3668;top:1462;width:10;height:20" coordorigin="3668,1462" coordsize="10,20" path="m3668,1481l3677,1481,3677,1462,3668,1462,3668,1481xe" filled="true" fillcolor="#000000" stroked="false">
                <v:path arrowok="t"/>
                <v:fill type="solid"/>
              </v:shape>
            </v:group>
            <v:group style="position:absolute;left:3668;top:1486;width:10;height:2" coordorigin="3668,1486" coordsize="10,2">
              <v:shape style="position:absolute;left:3668;top:1486;width:10;height:2" coordorigin="3668,1486" coordsize="10,0" path="m3668,1486l3677,1486e" filled="false" stroked="true" strokeweight=".48001pt" strokecolor="#000000">
                <v:path arrowok="t"/>
              </v:shape>
            </v:group>
            <v:group style="position:absolute;left:4799;top:770;width:10;height:20" coordorigin="4799,770" coordsize="10,20">
              <v:shape style="position:absolute;left:4799;top:770;width:10;height:20" coordorigin="4799,770" coordsize="10,20" path="m4799,790l4808,790,4808,770,4799,770,4799,790xe" filled="true" fillcolor="#000000" stroked="false">
                <v:path arrowok="t"/>
                <v:fill type="solid"/>
              </v:shape>
            </v:group>
            <v:group style="position:absolute;left:4799;top:790;width:10;height:20" coordorigin="4799,790" coordsize="10,20">
              <v:shape style="position:absolute;left:4799;top:790;width:10;height:20" coordorigin="4799,790" coordsize="10,20" path="m4799,809l4808,809,4808,790,4799,790,4799,809xe" filled="true" fillcolor="#000000" stroked="false">
                <v:path arrowok="t"/>
                <v:fill type="solid"/>
              </v:shape>
            </v:group>
            <v:group style="position:absolute;left:4799;top:809;width:10;height:20" coordorigin="4799,809" coordsize="10,20">
              <v:shape style="position:absolute;left:4799;top:809;width:10;height:20" coordorigin="4799,809" coordsize="10,20" path="m4799,828l4808,828,4808,809,4799,809,4799,828xe" filled="true" fillcolor="#000000" stroked="false">
                <v:path arrowok="t"/>
                <v:fill type="solid"/>
              </v:shape>
            </v:group>
            <v:group style="position:absolute;left:4799;top:828;width:10;height:20" coordorigin="4799,828" coordsize="10,20">
              <v:shape style="position:absolute;left:4799;top:828;width:10;height:20" coordorigin="4799,828" coordsize="10,20" path="m4799,847l4808,847,4808,828,4799,828,4799,847xe" filled="true" fillcolor="#000000" stroked="false">
                <v:path arrowok="t"/>
                <v:fill type="solid"/>
              </v:shape>
            </v:group>
            <v:group style="position:absolute;left:4799;top:847;width:10;height:20" coordorigin="4799,847" coordsize="10,20">
              <v:shape style="position:absolute;left:4799;top:847;width:10;height:20" coordorigin="4799,847" coordsize="10,20" path="m4799,866l4808,866,4808,847,4799,847,4799,866xe" filled="true" fillcolor="#000000" stroked="false">
                <v:path arrowok="t"/>
                <v:fill type="solid"/>
              </v:shape>
            </v:group>
            <v:group style="position:absolute;left:4799;top:866;width:10;height:20" coordorigin="4799,866" coordsize="10,20">
              <v:shape style="position:absolute;left:4799;top:866;width:10;height:20" coordorigin="4799,866" coordsize="10,20" path="m4799,886l4808,886,4808,866,4799,866,4799,886xe" filled="true" fillcolor="#000000" stroked="false">
                <v:path arrowok="t"/>
                <v:fill type="solid"/>
              </v:shape>
            </v:group>
            <v:group style="position:absolute;left:4799;top:886;width:10;height:20" coordorigin="4799,886" coordsize="10,20">
              <v:shape style="position:absolute;left:4799;top:886;width:10;height:20" coordorigin="4799,886" coordsize="10,20" path="m4799,905l4808,905,4808,886,4799,886,4799,905xe" filled="true" fillcolor="#000000" stroked="false">
                <v:path arrowok="t"/>
                <v:fill type="solid"/>
              </v:shape>
            </v:group>
            <v:group style="position:absolute;left:4799;top:905;width:10;height:20" coordorigin="4799,905" coordsize="10,20">
              <v:shape style="position:absolute;left:4799;top:905;width:10;height:20" coordorigin="4799,905" coordsize="10,20" path="m4799,924l4808,924,4808,905,4799,905,4799,924xe" filled="true" fillcolor="#000000" stroked="false">
                <v:path arrowok="t"/>
                <v:fill type="solid"/>
              </v:shape>
            </v:group>
            <v:group style="position:absolute;left:4799;top:924;width:10;height:20" coordorigin="4799,924" coordsize="10,20">
              <v:shape style="position:absolute;left:4799;top:924;width:10;height:20" coordorigin="4799,924" coordsize="10,20" path="m4799,943l4808,943,4808,924,4799,924,4799,943xe" filled="true" fillcolor="#000000" stroked="false">
                <v:path arrowok="t"/>
                <v:fill type="solid"/>
              </v:shape>
            </v:group>
            <v:group style="position:absolute;left:4799;top:943;width:10;height:20" coordorigin="4799,943" coordsize="10,20">
              <v:shape style="position:absolute;left:4799;top:943;width:10;height:20" coordorigin="4799,943" coordsize="10,20" path="m4799,962l4808,962,4808,943,4799,943,4799,962xe" filled="true" fillcolor="#000000" stroked="false">
                <v:path arrowok="t"/>
                <v:fill type="solid"/>
              </v:shape>
            </v:group>
            <v:group style="position:absolute;left:4799;top:962;width:10;height:20" coordorigin="4799,962" coordsize="10,20">
              <v:shape style="position:absolute;left:4799;top:962;width:10;height:20" coordorigin="4799,962" coordsize="10,20" path="m4799,982l4808,982,4808,962,4799,962,4799,982xe" filled="true" fillcolor="#000000" stroked="false">
                <v:path arrowok="t"/>
                <v:fill type="solid"/>
              </v:shape>
            </v:group>
            <v:group style="position:absolute;left:4799;top:982;width:10;height:20" coordorigin="4799,982" coordsize="10,20">
              <v:shape style="position:absolute;left:4799;top:982;width:10;height:20" coordorigin="4799,982" coordsize="10,20" path="m4799,1001l4808,1001,4808,982,4799,982,4799,1001xe" filled="true" fillcolor="#000000" stroked="false">
                <v:path arrowok="t"/>
                <v:fill type="solid"/>
              </v:shape>
            </v:group>
            <v:group style="position:absolute;left:4799;top:1001;width:10;height:20" coordorigin="4799,1001" coordsize="10,20">
              <v:shape style="position:absolute;left:4799;top:1001;width:10;height:20" coordorigin="4799,1001" coordsize="10,20" path="m4799,1020l4808,1020,4808,1001,4799,1001,4799,1020xe" filled="true" fillcolor="#000000" stroked="false">
                <v:path arrowok="t"/>
                <v:fill type="solid"/>
              </v:shape>
            </v:group>
            <v:group style="position:absolute;left:4799;top:1020;width:10;height:20" coordorigin="4799,1020" coordsize="10,20">
              <v:shape style="position:absolute;left:4799;top:1020;width:10;height:20" coordorigin="4799,1020" coordsize="10,20" path="m4799,1039l4808,1039,4808,1020,4799,1020,4799,1039xe" filled="true" fillcolor="#000000" stroked="false">
                <v:path arrowok="t"/>
                <v:fill type="solid"/>
              </v:shape>
            </v:group>
            <v:group style="position:absolute;left:4799;top:1039;width:10;height:20" coordorigin="4799,1039" coordsize="10,20">
              <v:shape style="position:absolute;left:4799;top:1039;width:10;height:20" coordorigin="4799,1039" coordsize="10,20" path="m4799,1058l4808,1058,4808,1039,4799,1039,4799,1058xe" filled="true" fillcolor="#000000" stroked="false">
                <v:path arrowok="t"/>
                <v:fill type="solid"/>
              </v:shape>
            </v:group>
            <v:group style="position:absolute;left:4799;top:1058;width:10;height:20" coordorigin="4799,1058" coordsize="10,20">
              <v:shape style="position:absolute;left:4799;top:1058;width:10;height:20" coordorigin="4799,1058" coordsize="10,20" path="m4799,1078l4808,1078,4808,1058,4799,1058,4799,1078xe" filled="true" fillcolor="#000000" stroked="false">
                <v:path arrowok="t"/>
                <v:fill type="solid"/>
              </v:shape>
            </v:group>
            <v:group style="position:absolute;left:4799;top:1078;width:10;height:20" coordorigin="4799,1078" coordsize="10,20">
              <v:shape style="position:absolute;left:4799;top:1078;width:10;height:20" coordorigin="4799,1078" coordsize="10,20" path="m4799,1097l4808,1097,4808,1078,4799,1078,4799,1097xe" filled="true" fillcolor="#000000" stroked="false">
                <v:path arrowok="t"/>
                <v:fill type="solid"/>
              </v:shape>
            </v:group>
            <v:group style="position:absolute;left:4799;top:1097;width:10;height:20" coordorigin="4799,1097" coordsize="10,20">
              <v:shape style="position:absolute;left:4799;top:1097;width:10;height:20" coordorigin="4799,1097" coordsize="10,20" path="m4799,1116l4808,1116,4808,1097,4799,1097,4799,1116xe" filled="true" fillcolor="#000000" stroked="false">
                <v:path arrowok="t"/>
                <v:fill type="solid"/>
              </v:shape>
            </v:group>
            <v:group style="position:absolute;left:4799;top:1116;width:10;height:20" coordorigin="4799,1116" coordsize="10,20">
              <v:shape style="position:absolute;left:4799;top:1116;width:10;height:20" coordorigin="4799,1116" coordsize="10,20" path="m4799,1135l4808,1135,4808,1116,4799,1116,4799,1135xe" filled="true" fillcolor="#000000" stroked="false">
                <v:path arrowok="t"/>
                <v:fill type="solid"/>
              </v:shape>
            </v:group>
            <v:group style="position:absolute;left:4799;top:1135;width:10;height:20" coordorigin="4799,1135" coordsize="10,20">
              <v:shape style="position:absolute;left:4799;top:1135;width:10;height:20" coordorigin="4799,1135" coordsize="10,20" path="m4799,1154l4808,1154,4808,1135,4799,1135,4799,1154xe" filled="true" fillcolor="#000000" stroked="false">
                <v:path arrowok="t"/>
                <v:fill type="solid"/>
              </v:shape>
            </v:group>
            <v:group style="position:absolute;left:4799;top:1154;width:10;height:20" coordorigin="4799,1154" coordsize="10,20">
              <v:shape style="position:absolute;left:4799;top:1154;width:10;height:20" coordorigin="4799,1154" coordsize="10,20" path="m4799,1174l4808,1174,4808,1154,4799,1154,4799,1174xe" filled="true" fillcolor="#000000" stroked="false">
                <v:path arrowok="t"/>
                <v:fill type="solid"/>
              </v:shape>
            </v:group>
            <v:group style="position:absolute;left:4799;top:1174;width:10;height:20" coordorigin="4799,1174" coordsize="10,20">
              <v:shape style="position:absolute;left:4799;top:1174;width:10;height:20" coordorigin="4799,1174" coordsize="10,20" path="m4799,1193l4808,1193,4808,1174,4799,1174,4799,1193xe" filled="true" fillcolor="#000000" stroked="false">
                <v:path arrowok="t"/>
                <v:fill type="solid"/>
              </v:shape>
            </v:group>
            <v:group style="position:absolute;left:4799;top:1193;width:10;height:20" coordorigin="4799,1193" coordsize="10,20">
              <v:shape style="position:absolute;left:4799;top:1193;width:10;height:20" coordorigin="4799,1193" coordsize="10,20" path="m4799,1212l4808,1212,4808,1193,4799,1193,4799,1212xe" filled="true" fillcolor="#000000" stroked="false">
                <v:path arrowok="t"/>
                <v:fill type="solid"/>
              </v:shape>
            </v:group>
            <v:group style="position:absolute;left:4799;top:1212;width:10;height:20" coordorigin="4799,1212" coordsize="10,20">
              <v:shape style="position:absolute;left:4799;top:1212;width:10;height:20" coordorigin="4799,1212" coordsize="10,20" path="m4799,1231l4808,1231,4808,1212,4799,1212,4799,1231xe" filled="true" fillcolor="#000000" stroked="false">
                <v:path arrowok="t"/>
                <v:fill type="solid"/>
              </v:shape>
            </v:group>
            <v:group style="position:absolute;left:4799;top:1231;width:10;height:20" coordorigin="4799,1231" coordsize="10,20">
              <v:shape style="position:absolute;left:4799;top:1231;width:10;height:20" coordorigin="4799,1231" coordsize="10,20" path="m4799,1250l4808,1250,4808,1231,4799,1231,4799,1250xe" filled="true" fillcolor="#000000" stroked="false">
                <v:path arrowok="t"/>
                <v:fill type="solid"/>
              </v:shape>
            </v:group>
            <v:group style="position:absolute;left:4799;top:1250;width:10;height:20" coordorigin="4799,1250" coordsize="10,20">
              <v:shape style="position:absolute;left:4799;top:1250;width:10;height:20" coordorigin="4799,1250" coordsize="10,20" path="m4799,1270l4808,1270,4808,1250,4799,1250,4799,1270xe" filled="true" fillcolor="#000000" stroked="false">
                <v:path arrowok="t"/>
                <v:fill type="solid"/>
              </v:shape>
            </v:group>
            <v:group style="position:absolute;left:4799;top:1270;width:10;height:20" coordorigin="4799,1270" coordsize="10,20">
              <v:shape style="position:absolute;left:4799;top:1270;width:10;height:20" coordorigin="4799,1270" coordsize="10,20" path="m4799,1289l4808,1289,4808,1270,4799,1270,4799,1289xe" filled="true" fillcolor="#000000" stroked="false">
                <v:path arrowok="t"/>
                <v:fill type="solid"/>
              </v:shape>
            </v:group>
            <v:group style="position:absolute;left:4799;top:1289;width:10;height:20" coordorigin="4799,1289" coordsize="10,20">
              <v:shape style="position:absolute;left:4799;top:1289;width:10;height:20" coordorigin="4799,1289" coordsize="10,20" path="m4799,1308l4808,1308,4808,1289,4799,1289,4799,1308xe" filled="true" fillcolor="#000000" stroked="false">
                <v:path arrowok="t"/>
                <v:fill type="solid"/>
              </v:shape>
            </v:group>
            <v:group style="position:absolute;left:4799;top:1308;width:10;height:20" coordorigin="4799,1308" coordsize="10,20">
              <v:shape style="position:absolute;left:4799;top:1308;width:10;height:20" coordorigin="4799,1308" coordsize="10,20" path="m4799,1327l4808,1327,4808,1308,4799,1308,4799,1327xe" filled="true" fillcolor="#000000" stroked="false">
                <v:path arrowok="t"/>
                <v:fill type="solid"/>
              </v:shape>
            </v:group>
            <v:group style="position:absolute;left:4799;top:1327;width:10;height:20" coordorigin="4799,1327" coordsize="10,20">
              <v:shape style="position:absolute;left:4799;top:1327;width:10;height:20" coordorigin="4799,1327" coordsize="10,20" path="m4799,1346l4808,1346,4808,1327,4799,1327,4799,1346xe" filled="true" fillcolor="#000000" stroked="false">
                <v:path arrowok="t"/>
                <v:fill type="solid"/>
              </v:shape>
            </v:group>
            <v:group style="position:absolute;left:4799;top:1346;width:10;height:20" coordorigin="4799,1346" coordsize="10,20">
              <v:shape style="position:absolute;left:4799;top:1346;width:10;height:20" coordorigin="4799,1346" coordsize="10,20" path="m4799,1366l4808,1366,4808,1346,4799,1346,4799,1366xe" filled="true" fillcolor="#000000" stroked="false">
                <v:path arrowok="t"/>
                <v:fill type="solid"/>
              </v:shape>
            </v:group>
            <v:group style="position:absolute;left:4799;top:1366;width:10;height:20" coordorigin="4799,1366" coordsize="10,20">
              <v:shape style="position:absolute;left:4799;top:1366;width:10;height:20" coordorigin="4799,1366" coordsize="10,20" path="m4799,1385l4808,1385,4808,1366,4799,1366,4799,1385xe" filled="true" fillcolor="#000000" stroked="false">
                <v:path arrowok="t"/>
                <v:fill type="solid"/>
              </v:shape>
            </v:group>
            <v:group style="position:absolute;left:4799;top:1385;width:10;height:20" coordorigin="4799,1385" coordsize="10,20">
              <v:shape style="position:absolute;left:4799;top:1385;width:10;height:20" coordorigin="4799,1385" coordsize="10,20" path="m4799,1404l4808,1404,4808,1385,4799,1385,4799,1404xe" filled="true" fillcolor="#000000" stroked="false">
                <v:path arrowok="t"/>
                <v:fill type="solid"/>
              </v:shape>
            </v:group>
            <v:group style="position:absolute;left:4799;top:1404;width:10;height:20" coordorigin="4799,1404" coordsize="10,20">
              <v:shape style="position:absolute;left:4799;top:1404;width:10;height:20" coordorigin="4799,1404" coordsize="10,20" path="m4799,1423l4808,1423,4808,1404,4799,1404,4799,1423xe" filled="true" fillcolor="#000000" stroked="false">
                <v:path arrowok="t"/>
                <v:fill type="solid"/>
              </v:shape>
            </v:group>
            <v:group style="position:absolute;left:4799;top:1423;width:10;height:20" coordorigin="4799,1423" coordsize="10,20">
              <v:shape style="position:absolute;left:4799;top:1423;width:10;height:20" coordorigin="4799,1423" coordsize="10,20" path="m4799,1442l4808,1442,4808,1423,4799,1423,4799,1442xe" filled="true" fillcolor="#000000" stroked="false">
                <v:path arrowok="t"/>
                <v:fill type="solid"/>
              </v:shape>
            </v:group>
            <v:group style="position:absolute;left:4799;top:1442;width:10;height:20" coordorigin="4799,1442" coordsize="10,20">
              <v:shape style="position:absolute;left:4799;top:1442;width:10;height:20" coordorigin="4799,1442" coordsize="10,20" path="m4799,1462l4808,1462,4808,1442,4799,1442,4799,1462xe" filled="true" fillcolor="#000000" stroked="false">
                <v:path arrowok="t"/>
                <v:fill type="solid"/>
              </v:shape>
            </v:group>
            <v:group style="position:absolute;left:4799;top:1462;width:10;height:20" coordorigin="4799,1462" coordsize="10,20">
              <v:shape style="position:absolute;left:4799;top:1462;width:10;height:20" coordorigin="4799,1462" coordsize="10,20" path="m4799,1481l4808,1481,4808,1462,4799,1462,4799,1481xe" filled="true" fillcolor="#000000" stroked="false">
                <v:path arrowok="t"/>
                <v:fill type="solid"/>
              </v:shape>
            </v:group>
            <v:group style="position:absolute;left:4799;top:1486;width:10;height:2" coordorigin="4799,1486" coordsize="10,2">
              <v:shape style="position:absolute;left:4799;top:1486;width:10;height:2" coordorigin="4799,1486" coordsize="10,0" path="m4799,1486l4808,1486e" filled="false" stroked="true" strokeweight=".48001pt" strokecolor="#000000">
                <v:path arrowok="t"/>
              </v:shape>
            </v:group>
            <v:group style="position:absolute;left:6030;top:770;width:10;height:20" coordorigin="6030,770" coordsize="10,20">
              <v:shape style="position:absolute;left:6030;top:770;width:10;height:20" coordorigin="6030,770" coordsize="10,20" path="m6030,790l6039,790,6039,770,6030,770,6030,790xe" filled="true" fillcolor="#000000" stroked="false">
                <v:path arrowok="t"/>
                <v:fill type="solid"/>
              </v:shape>
            </v:group>
            <v:group style="position:absolute;left:6030;top:790;width:10;height:20" coordorigin="6030,790" coordsize="10,20">
              <v:shape style="position:absolute;left:6030;top:790;width:10;height:20" coordorigin="6030,790" coordsize="10,20" path="m6030,809l6039,809,6039,790,6030,790,6030,809xe" filled="true" fillcolor="#000000" stroked="false">
                <v:path arrowok="t"/>
                <v:fill type="solid"/>
              </v:shape>
            </v:group>
            <v:group style="position:absolute;left:6030;top:809;width:10;height:20" coordorigin="6030,809" coordsize="10,20">
              <v:shape style="position:absolute;left:6030;top:809;width:10;height:20" coordorigin="6030,809" coordsize="10,20" path="m6030,828l6039,828,6039,809,6030,809,6030,828xe" filled="true" fillcolor="#000000" stroked="false">
                <v:path arrowok="t"/>
                <v:fill type="solid"/>
              </v:shape>
            </v:group>
            <v:group style="position:absolute;left:6030;top:828;width:10;height:20" coordorigin="6030,828" coordsize="10,20">
              <v:shape style="position:absolute;left:6030;top:828;width:10;height:20" coordorigin="6030,828" coordsize="10,20" path="m6030,847l6039,847,6039,828,6030,828,6030,847xe" filled="true" fillcolor="#000000" stroked="false">
                <v:path arrowok="t"/>
                <v:fill type="solid"/>
              </v:shape>
            </v:group>
            <v:group style="position:absolute;left:6030;top:847;width:10;height:20" coordorigin="6030,847" coordsize="10,20">
              <v:shape style="position:absolute;left:6030;top:847;width:10;height:20" coordorigin="6030,847" coordsize="10,20" path="m6030,866l6039,866,6039,847,6030,847,6030,866xe" filled="true" fillcolor="#000000" stroked="false">
                <v:path arrowok="t"/>
                <v:fill type="solid"/>
              </v:shape>
            </v:group>
            <v:group style="position:absolute;left:6030;top:866;width:10;height:20" coordorigin="6030,866" coordsize="10,20">
              <v:shape style="position:absolute;left:6030;top:866;width:10;height:20" coordorigin="6030,866" coordsize="10,20" path="m6030,886l6039,886,6039,866,6030,866,6030,886xe" filled="true" fillcolor="#000000" stroked="false">
                <v:path arrowok="t"/>
                <v:fill type="solid"/>
              </v:shape>
            </v:group>
            <v:group style="position:absolute;left:6030;top:886;width:10;height:20" coordorigin="6030,886" coordsize="10,20">
              <v:shape style="position:absolute;left:6030;top:886;width:10;height:20" coordorigin="6030,886" coordsize="10,20" path="m6030,905l6039,905,6039,886,6030,886,6030,905xe" filled="true" fillcolor="#000000" stroked="false">
                <v:path arrowok="t"/>
                <v:fill type="solid"/>
              </v:shape>
            </v:group>
            <v:group style="position:absolute;left:6030;top:905;width:10;height:20" coordorigin="6030,905" coordsize="10,20">
              <v:shape style="position:absolute;left:6030;top:905;width:10;height:20" coordorigin="6030,905" coordsize="10,20" path="m6030,924l6039,924,6039,905,6030,905,6030,924xe" filled="true" fillcolor="#000000" stroked="false">
                <v:path arrowok="t"/>
                <v:fill type="solid"/>
              </v:shape>
            </v:group>
            <v:group style="position:absolute;left:6030;top:924;width:10;height:20" coordorigin="6030,924" coordsize="10,20">
              <v:shape style="position:absolute;left:6030;top:924;width:10;height:20" coordorigin="6030,924" coordsize="10,20" path="m6030,943l6039,943,6039,924,6030,924,6030,943xe" filled="true" fillcolor="#000000" stroked="false">
                <v:path arrowok="t"/>
                <v:fill type="solid"/>
              </v:shape>
            </v:group>
            <v:group style="position:absolute;left:6030;top:943;width:10;height:20" coordorigin="6030,943" coordsize="10,20">
              <v:shape style="position:absolute;left:6030;top:943;width:10;height:20" coordorigin="6030,943" coordsize="10,20" path="m6030,962l6039,962,6039,943,6030,943,6030,962xe" filled="true" fillcolor="#000000" stroked="false">
                <v:path arrowok="t"/>
                <v:fill type="solid"/>
              </v:shape>
            </v:group>
            <v:group style="position:absolute;left:6030;top:962;width:10;height:20" coordorigin="6030,962" coordsize="10,20">
              <v:shape style="position:absolute;left:6030;top:962;width:10;height:20" coordorigin="6030,962" coordsize="10,20" path="m6030,982l6039,982,6039,962,6030,962,6030,982xe" filled="true" fillcolor="#000000" stroked="false">
                <v:path arrowok="t"/>
                <v:fill type="solid"/>
              </v:shape>
            </v:group>
            <v:group style="position:absolute;left:6030;top:982;width:10;height:20" coordorigin="6030,982" coordsize="10,20">
              <v:shape style="position:absolute;left:6030;top:982;width:10;height:20" coordorigin="6030,982" coordsize="10,20" path="m6030,1001l6039,1001,6039,982,6030,982,6030,1001xe" filled="true" fillcolor="#000000" stroked="false">
                <v:path arrowok="t"/>
                <v:fill type="solid"/>
              </v:shape>
            </v:group>
            <v:group style="position:absolute;left:6030;top:1001;width:10;height:20" coordorigin="6030,1001" coordsize="10,20">
              <v:shape style="position:absolute;left:6030;top:1001;width:10;height:20" coordorigin="6030,1001" coordsize="10,20" path="m6030,1020l6039,1020,6039,1001,6030,1001,6030,1020xe" filled="true" fillcolor="#000000" stroked="false">
                <v:path arrowok="t"/>
                <v:fill type="solid"/>
              </v:shape>
            </v:group>
            <v:group style="position:absolute;left:6030;top:1020;width:10;height:20" coordorigin="6030,1020" coordsize="10,20">
              <v:shape style="position:absolute;left:6030;top:1020;width:10;height:20" coordorigin="6030,1020" coordsize="10,20" path="m6030,1039l6039,1039,6039,1020,6030,1020,6030,1039xe" filled="true" fillcolor="#000000" stroked="false">
                <v:path arrowok="t"/>
                <v:fill type="solid"/>
              </v:shape>
            </v:group>
            <v:group style="position:absolute;left:6030;top:1039;width:10;height:20" coordorigin="6030,1039" coordsize="10,20">
              <v:shape style="position:absolute;left:6030;top:1039;width:10;height:20" coordorigin="6030,1039" coordsize="10,20" path="m6030,1058l6039,1058,6039,1039,6030,1039,6030,1058xe" filled="true" fillcolor="#000000" stroked="false">
                <v:path arrowok="t"/>
                <v:fill type="solid"/>
              </v:shape>
            </v:group>
            <v:group style="position:absolute;left:6030;top:1058;width:10;height:20" coordorigin="6030,1058" coordsize="10,20">
              <v:shape style="position:absolute;left:6030;top:1058;width:10;height:20" coordorigin="6030,1058" coordsize="10,20" path="m6030,1078l6039,1078,6039,1058,6030,1058,6030,1078xe" filled="true" fillcolor="#000000" stroked="false">
                <v:path arrowok="t"/>
                <v:fill type="solid"/>
              </v:shape>
            </v:group>
            <v:group style="position:absolute;left:6030;top:1078;width:10;height:20" coordorigin="6030,1078" coordsize="10,20">
              <v:shape style="position:absolute;left:6030;top:1078;width:10;height:20" coordorigin="6030,1078" coordsize="10,20" path="m6030,1097l6039,1097,6039,1078,6030,1078,6030,1097xe" filled="true" fillcolor="#000000" stroked="false">
                <v:path arrowok="t"/>
                <v:fill type="solid"/>
              </v:shape>
            </v:group>
            <v:group style="position:absolute;left:6030;top:1097;width:10;height:20" coordorigin="6030,1097" coordsize="10,20">
              <v:shape style="position:absolute;left:6030;top:1097;width:10;height:20" coordorigin="6030,1097" coordsize="10,20" path="m6030,1116l6039,1116,6039,1097,6030,1097,6030,1116xe" filled="true" fillcolor="#000000" stroked="false">
                <v:path arrowok="t"/>
                <v:fill type="solid"/>
              </v:shape>
            </v:group>
            <v:group style="position:absolute;left:6030;top:1116;width:10;height:20" coordorigin="6030,1116" coordsize="10,20">
              <v:shape style="position:absolute;left:6030;top:1116;width:10;height:20" coordorigin="6030,1116" coordsize="10,20" path="m6030,1135l6039,1135,6039,1116,6030,1116,6030,1135xe" filled="true" fillcolor="#000000" stroked="false">
                <v:path arrowok="t"/>
                <v:fill type="solid"/>
              </v:shape>
            </v:group>
            <v:group style="position:absolute;left:6030;top:1135;width:10;height:20" coordorigin="6030,1135" coordsize="10,20">
              <v:shape style="position:absolute;left:6030;top:1135;width:10;height:20" coordorigin="6030,1135" coordsize="10,20" path="m6030,1154l6039,1154,6039,1135,6030,1135,6030,1154xe" filled="true" fillcolor="#000000" stroked="false">
                <v:path arrowok="t"/>
                <v:fill type="solid"/>
              </v:shape>
            </v:group>
            <v:group style="position:absolute;left:6030;top:1154;width:10;height:20" coordorigin="6030,1154" coordsize="10,20">
              <v:shape style="position:absolute;left:6030;top:1154;width:10;height:20" coordorigin="6030,1154" coordsize="10,20" path="m6030,1174l6039,1174,6039,1154,6030,1154,6030,1174xe" filled="true" fillcolor="#000000" stroked="false">
                <v:path arrowok="t"/>
                <v:fill type="solid"/>
              </v:shape>
            </v:group>
            <v:group style="position:absolute;left:6030;top:1174;width:10;height:20" coordorigin="6030,1174" coordsize="10,20">
              <v:shape style="position:absolute;left:6030;top:1174;width:10;height:20" coordorigin="6030,1174" coordsize="10,20" path="m6030,1193l6039,1193,6039,1174,6030,1174,6030,1193xe" filled="true" fillcolor="#000000" stroked="false">
                <v:path arrowok="t"/>
                <v:fill type="solid"/>
              </v:shape>
            </v:group>
            <v:group style="position:absolute;left:6030;top:1193;width:10;height:20" coordorigin="6030,1193" coordsize="10,20">
              <v:shape style="position:absolute;left:6030;top:1193;width:10;height:20" coordorigin="6030,1193" coordsize="10,20" path="m6030,1212l6039,1212,6039,1193,6030,1193,6030,1212xe" filled="true" fillcolor="#000000" stroked="false">
                <v:path arrowok="t"/>
                <v:fill type="solid"/>
              </v:shape>
            </v:group>
            <v:group style="position:absolute;left:6030;top:1212;width:10;height:20" coordorigin="6030,1212" coordsize="10,20">
              <v:shape style="position:absolute;left:6030;top:1212;width:10;height:20" coordorigin="6030,1212" coordsize="10,20" path="m6030,1231l6039,1231,6039,1212,6030,1212,6030,1231xe" filled="true" fillcolor="#000000" stroked="false">
                <v:path arrowok="t"/>
                <v:fill type="solid"/>
              </v:shape>
            </v:group>
            <v:group style="position:absolute;left:6030;top:1231;width:10;height:20" coordorigin="6030,1231" coordsize="10,20">
              <v:shape style="position:absolute;left:6030;top:1231;width:10;height:20" coordorigin="6030,1231" coordsize="10,20" path="m6030,1250l6039,1250,6039,1231,6030,1231,6030,1250xe" filled="true" fillcolor="#000000" stroked="false">
                <v:path arrowok="t"/>
                <v:fill type="solid"/>
              </v:shape>
            </v:group>
            <v:group style="position:absolute;left:6030;top:1250;width:10;height:20" coordorigin="6030,1250" coordsize="10,20">
              <v:shape style="position:absolute;left:6030;top:1250;width:10;height:20" coordorigin="6030,1250" coordsize="10,20" path="m6030,1270l6039,1270,6039,1250,6030,1250,6030,1270xe" filled="true" fillcolor="#000000" stroked="false">
                <v:path arrowok="t"/>
                <v:fill type="solid"/>
              </v:shape>
            </v:group>
            <v:group style="position:absolute;left:6030;top:1270;width:10;height:20" coordorigin="6030,1270" coordsize="10,20">
              <v:shape style="position:absolute;left:6030;top:1270;width:10;height:20" coordorigin="6030,1270" coordsize="10,20" path="m6030,1289l6039,1289,6039,1270,6030,1270,6030,1289xe" filled="true" fillcolor="#000000" stroked="false">
                <v:path arrowok="t"/>
                <v:fill type="solid"/>
              </v:shape>
            </v:group>
            <v:group style="position:absolute;left:6030;top:1289;width:10;height:20" coordorigin="6030,1289" coordsize="10,20">
              <v:shape style="position:absolute;left:6030;top:1289;width:10;height:20" coordorigin="6030,1289" coordsize="10,20" path="m6030,1308l6039,1308,6039,1289,6030,1289,6030,1308xe" filled="true" fillcolor="#000000" stroked="false">
                <v:path arrowok="t"/>
                <v:fill type="solid"/>
              </v:shape>
            </v:group>
            <v:group style="position:absolute;left:6030;top:1308;width:10;height:20" coordorigin="6030,1308" coordsize="10,20">
              <v:shape style="position:absolute;left:6030;top:1308;width:10;height:20" coordorigin="6030,1308" coordsize="10,20" path="m6030,1327l6039,1327,6039,1308,6030,1308,6030,1327xe" filled="true" fillcolor="#000000" stroked="false">
                <v:path arrowok="t"/>
                <v:fill type="solid"/>
              </v:shape>
            </v:group>
            <v:group style="position:absolute;left:6030;top:1327;width:10;height:20" coordorigin="6030,1327" coordsize="10,20">
              <v:shape style="position:absolute;left:6030;top:1327;width:10;height:20" coordorigin="6030,1327" coordsize="10,20" path="m6030,1346l6039,1346,6039,1327,6030,1327,6030,1346xe" filled="true" fillcolor="#000000" stroked="false">
                <v:path arrowok="t"/>
                <v:fill type="solid"/>
              </v:shape>
            </v:group>
            <v:group style="position:absolute;left:6030;top:1346;width:10;height:20" coordorigin="6030,1346" coordsize="10,20">
              <v:shape style="position:absolute;left:6030;top:1346;width:10;height:20" coordorigin="6030,1346" coordsize="10,20" path="m6030,1366l6039,1366,6039,1346,6030,1346,6030,1366xe" filled="true" fillcolor="#000000" stroked="false">
                <v:path arrowok="t"/>
                <v:fill type="solid"/>
              </v:shape>
            </v:group>
            <v:group style="position:absolute;left:6030;top:1366;width:10;height:20" coordorigin="6030,1366" coordsize="10,20">
              <v:shape style="position:absolute;left:6030;top:1366;width:10;height:20" coordorigin="6030,1366" coordsize="10,20" path="m6030,1385l6039,1385,6039,1366,6030,1366,6030,1385xe" filled="true" fillcolor="#000000" stroked="false">
                <v:path arrowok="t"/>
                <v:fill type="solid"/>
              </v:shape>
            </v:group>
            <v:group style="position:absolute;left:6030;top:1385;width:10;height:20" coordorigin="6030,1385" coordsize="10,20">
              <v:shape style="position:absolute;left:6030;top:1385;width:10;height:20" coordorigin="6030,1385" coordsize="10,20" path="m6030,1404l6039,1404,6039,1385,6030,1385,6030,1404xe" filled="true" fillcolor="#000000" stroked="false">
                <v:path arrowok="t"/>
                <v:fill type="solid"/>
              </v:shape>
            </v:group>
            <v:group style="position:absolute;left:6030;top:1404;width:10;height:20" coordorigin="6030,1404" coordsize="10,20">
              <v:shape style="position:absolute;left:6030;top:1404;width:10;height:20" coordorigin="6030,1404" coordsize="10,20" path="m6030,1423l6039,1423,6039,1404,6030,1404,6030,1423xe" filled="true" fillcolor="#000000" stroked="false">
                <v:path arrowok="t"/>
                <v:fill type="solid"/>
              </v:shape>
            </v:group>
            <v:group style="position:absolute;left:6030;top:1423;width:10;height:20" coordorigin="6030,1423" coordsize="10,20">
              <v:shape style="position:absolute;left:6030;top:1423;width:10;height:20" coordorigin="6030,1423" coordsize="10,20" path="m6030,1442l6039,1442,6039,1423,6030,1423,6030,1442xe" filled="true" fillcolor="#000000" stroked="false">
                <v:path arrowok="t"/>
                <v:fill type="solid"/>
              </v:shape>
            </v:group>
            <v:group style="position:absolute;left:6030;top:1442;width:10;height:20" coordorigin="6030,1442" coordsize="10,20">
              <v:shape style="position:absolute;left:6030;top:1442;width:10;height:20" coordorigin="6030,1442" coordsize="10,20" path="m6030,1462l6039,1462,6039,1442,6030,1442,6030,1462xe" filled="true" fillcolor="#000000" stroked="false">
                <v:path arrowok="t"/>
                <v:fill type="solid"/>
              </v:shape>
            </v:group>
            <v:group style="position:absolute;left:6030;top:1462;width:10;height:20" coordorigin="6030,1462" coordsize="10,20">
              <v:shape style="position:absolute;left:6030;top:1462;width:10;height:20" coordorigin="6030,1462" coordsize="10,20" path="m6030,1481l6039,1481,6039,1462,6030,1462,6030,1481xe" filled="true" fillcolor="#000000" stroked="false">
                <v:path arrowok="t"/>
                <v:fill type="solid"/>
              </v:shape>
            </v:group>
            <v:group style="position:absolute;left:6030;top:1486;width:10;height:2" coordorigin="6030,1486" coordsize="10,2">
              <v:shape style="position:absolute;left:6030;top:1486;width:10;height:2" coordorigin="6030,1486" coordsize="10,0" path="m6030,1486l6039,1486e" filled="false" stroked="true" strokeweight=".48001pt" strokecolor="#000000">
                <v:path arrowok="t"/>
              </v:shape>
            </v:group>
            <v:group style="position:absolute;left:6786;top:770;width:10;height:20" coordorigin="6786,770" coordsize="10,20">
              <v:shape style="position:absolute;left:6786;top:770;width:10;height:20" coordorigin="6786,770" coordsize="10,20" path="m6786,790l6796,790,6796,770,6786,770,6786,790xe" filled="true" fillcolor="#000000" stroked="false">
                <v:path arrowok="t"/>
                <v:fill type="solid"/>
              </v:shape>
            </v:group>
            <v:group style="position:absolute;left:6786;top:790;width:10;height:20" coordorigin="6786,790" coordsize="10,20">
              <v:shape style="position:absolute;left:6786;top:790;width:10;height:20" coordorigin="6786,790" coordsize="10,20" path="m6786,809l6796,809,6796,790,6786,790,6786,809xe" filled="true" fillcolor="#000000" stroked="false">
                <v:path arrowok="t"/>
                <v:fill type="solid"/>
              </v:shape>
            </v:group>
            <v:group style="position:absolute;left:6786;top:809;width:10;height:20" coordorigin="6786,809" coordsize="10,20">
              <v:shape style="position:absolute;left:6786;top:809;width:10;height:20" coordorigin="6786,809" coordsize="10,20" path="m6786,828l6796,828,6796,809,6786,809,6786,828xe" filled="true" fillcolor="#000000" stroked="false">
                <v:path arrowok="t"/>
                <v:fill type="solid"/>
              </v:shape>
            </v:group>
            <v:group style="position:absolute;left:6786;top:828;width:10;height:20" coordorigin="6786,828" coordsize="10,20">
              <v:shape style="position:absolute;left:6786;top:828;width:10;height:20" coordorigin="6786,828" coordsize="10,20" path="m6786,847l6796,847,6796,828,6786,828,6786,847xe" filled="true" fillcolor="#000000" stroked="false">
                <v:path arrowok="t"/>
                <v:fill type="solid"/>
              </v:shape>
            </v:group>
            <v:group style="position:absolute;left:6786;top:847;width:10;height:20" coordorigin="6786,847" coordsize="10,20">
              <v:shape style="position:absolute;left:6786;top:847;width:10;height:20" coordorigin="6786,847" coordsize="10,20" path="m6786,866l6796,866,6796,847,6786,847,6786,866xe" filled="true" fillcolor="#000000" stroked="false">
                <v:path arrowok="t"/>
                <v:fill type="solid"/>
              </v:shape>
            </v:group>
            <v:group style="position:absolute;left:6786;top:866;width:10;height:20" coordorigin="6786,866" coordsize="10,20">
              <v:shape style="position:absolute;left:6786;top:866;width:10;height:20" coordorigin="6786,866" coordsize="10,20" path="m6786,886l6796,886,6796,866,6786,866,6786,886xe" filled="true" fillcolor="#000000" stroked="false">
                <v:path arrowok="t"/>
                <v:fill type="solid"/>
              </v:shape>
            </v:group>
            <v:group style="position:absolute;left:6786;top:886;width:10;height:20" coordorigin="6786,886" coordsize="10,20">
              <v:shape style="position:absolute;left:6786;top:886;width:10;height:20" coordorigin="6786,886" coordsize="10,20" path="m6786,905l6796,905,6796,886,6786,886,6786,905xe" filled="true" fillcolor="#000000" stroked="false">
                <v:path arrowok="t"/>
                <v:fill type="solid"/>
              </v:shape>
            </v:group>
            <v:group style="position:absolute;left:6786;top:905;width:10;height:20" coordorigin="6786,905" coordsize="10,20">
              <v:shape style="position:absolute;left:6786;top:905;width:10;height:20" coordorigin="6786,905" coordsize="10,20" path="m6786,924l6796,924,6796,905,6786,905,6786,924xe" filled="true" fillcolor="#000000" stroked="false">
                <v:path arrowok="t"/>
                <v:fill type="solid"/>
              </v:shape>
            </v:group>
            <v:group style="position:absolute;left:6786;top:924;width:10;height:20" coordorigin="6786,924" coordsize="10,20">
              <v:shape style="position:absolute;left:6786;top:924;width:10;height:20" coordorigin="6786,924" coordsize="10,20" path="m6786,943l6796,943,6796,924,6786,924,6786,943xe" filled="true" fillcolor="#000000" stroked="false">
                <v:path arrowok="t"/>
                <v:fill type="solid"/>
              </v:shape>
            </v:group>
            <v:group style="position:absolute;left:6786;top:943;width:10;height:20" coordorigin="6786,943" coordsize="10,20">
              <v:shape style="position:absolute;left:6786;top:943;width:10;height:20" coordorigin="6786,943" coordsize="10,20" path="m6786,962l6796,962,6796,943,6786,943,6786,962xe" filled="true" fillcolor="#000000" stroked="false">
                <v:path arrowok="t"/>
                <v:fill type="solid"/>
              </v:shape>
            </v:group>
            <v:group style="position:absolute;left:6786;top:962;width:10;height:20" coordorigin="6786,962" coordsize="10,20">
              <v:shape style="position:absolute;left:6786;top:962;width:10;height:20" coordorigin="6786,962" coordsize="10,20" path="m6786,982l6796,982,6796,962,6786,962,6786,982xe" filled="true" fillcolor="#000000" stroked="false">
                <v:path arrowok="t"/>
                <v:fill type="solid"/>
              </v:shape>
            </v:group>
            <v:group style="position:absolute;left:6786;top:982;width:10;height:20" coordorigin="6786,982" coordsize="10,20">
              <v:shape style="position:absolute;left:6786;top:982;width:10;height:20" coordorigin="6786,982" coordsize="10,20" path="m6786,1001l6796,1001,6796,982,6786,982,6786,1001xe" filled="true" fillcolor="#000000" stroked="false">
                <v:path arrowok="t"/>
                <v:fill type="solid"/>
              </v:shape>
            </v:group>
            <v:group style="position:absolute;left:6786;top:1001;width:10;height:20" coordorigin="6786,1001" coordsize="10,20">
              <v:shape style="position:absolute;left:6786;top:1001;width:10;height:20" coordorigin="6786,1001" coordsize="10,20" path="m6786,1020l6796,1020,6796,1001,6786,1001,6786,1020xe" filled="true" fillcolor="#000000" stroked="false">
                <v:path arrowok="t"/>
                <v:fill type="solid"/>
              </v:shape>
            </v:group>
            <v:group style="position:absolute;left:6786;top:1020;width:10;height:20" coordorigin="6786,1020" coordsize="10,20">
              <v:shape style="position:absolute;left:6786;top:1020;width:10;height:20" coordorigin="6786,1020" coordsize="10,20" path="m6786,1039l6796,1039,6796,1020,6786,1020,6786,1039xe" filled="true" fillcolor="#000000" stroked="false">
                <v:path arrowok="t"/>
                <v:fill type="solid"/>
              </v:shape>
            </v:group>
            <v:group style="position:absolute;left:6786;top:1039;width:10;height:20" coordorigin="6786,1039" coordsize="10,20">
              <v:shape style="position:absolute;left:6786;top:1039;width:10;height:20" coordorigin="6786,1039" coordsize="10,20" path="m6786,1058l6796,1058,6796,1039,6786,1039,6786,1058xe" filled="true" fillcolor="#000000" stroked="false">
                <v:path arrowok="t"/>
                <v:fill type="solid"/>
              </v:shape>
            </v:group>
            <v:group style="position:absolute;left:6786;top:1058;width:10;height:20" coordorigin="6786,1058" coordsize="10,20">
              <v:shape style="position:absolute;left:6786;top:1058;width:10;height:20" coordorigin="6786,1058" coordsize="10,20" path="m6786,1078l6796,1078,6796,1058,6786,1058,6786,1078xe" filled="true" fillcolor="#000000" stroked="false">
                <v:path arrowok="t"/>
                <v:fill type="solid"/>
              </v:shape>
            </v:group>
            <v:group style="position:absolute;left:6786;top:1078;width:10;height:20" coordorigin="6786,1078" coordsize="10,20">
              <v:shape style="position:absolute;left:6786;top:1078;width:10;height:20" coordorigin="6786,1078" coordsize="10,20" path="m6786,1097l6796,1097,6796,1078,6786,1078,6786,1097xe" filled="true" fillcolor="#000000" stroked="false">
                <v:path arrowok="t"/>
                <v:fill type="solid"/>
              </v:shape>
            </v:group>
            <v:group style="position:absolute;left:6786;top:1097;width:10;height:20" coordorigin="6786,1097" coordsize="10,20">
              <v:shape style="position:absolute;left:6786;top:1097;width:10;height:20" coordorigin="6786,1097" coordsize="10,20" path="m6786,1116l6796,1116,6796,1097,6786,1097,6786,1116xe" filled="true" fillcolor="#000000" stroked="false">
                <v:path arrowok="t"/>
                <v:fill type="solid"/>
              </v:shape>
            </v:group>
            <v:group style="position:absolute;left:6786;top:1116;width:10;height:20" coordorigin="6786,1116" coordsize="10,20">
              <v:shape style="position:absolute;left:6786;top:1116;width:10;height:20" coordorigin="6786,1116" coordsize="10,20" path="m6786,1135l6796,1135,6796,1116,6786,1116,6786,1135xe" filled="true" fillcolor="#000000" stroked="false">
                <v:path arrowok="t"/>
                <v:fill type="solid"/>
              </v:shape>
            </v:group>
            <v:group style="position:absolute;left:6786;top:1135;width:10;height:20" coordorigin="6786,1135" coordsize="10,20">
              <v:shape style="position:absolute;left:6786;top:1135;width:10;height:20" coordorigin="6786,1135" coordsize="10,20" path="m6786,1154l6796,1154,6796,1135,6786,1135,6786,1154xe" filled="true" fillcolor="#000000" stroked="false">
                <v:path arrowok="t"/>
                <v:fill type="solid"/>
              </v:shape>
            </v:group>
            <v:group style="position:absolute;left:6786;top:1154;width:10;height:20" coordorigin="6786,1154" coordsize="10,20">
              <v:shape style="position:absolute;left:6786;top:1154;width:10;height:20" coordorigin="6786,1154" coordsize="10,20" path="m6786,1174l6796,1174,6796,1154,6786,1154,6786,1174xe" filled="true" fillcolor="#000000" stroked="false">
                <v:path arrowok="t"/>
                <v:fill type="solid"/>
              </v:shape>
            </v:group>
            <v:group style="position:absolute;left:6786;top:1174;width:10;height:20" coordorigin="6786,1174" coordsize="10,20">
              <v:shape style="position:absolute;left:6786;top:1174;width:10;height:20" coordorigin="6786,1174" coordsize="10,20" path="m6786,1193l6796,1193,6796,1174,6786,1174,6786,1193xe" filled="true" fillcolor="#000000" stroked="false">
                <v:path arrowok="t"/>
                <v:fill type="solid"/>
              </v:shape>
            </v:group>
            <v:group style="position:absolute;left:6786;top:1193;width:10;height:20" coordorigin="6786,1193" coordsize="10,20">
              <v:shape style="position:absolute;left:6786;top:1193;width:10;height:20" coordorigin="6786,1193" coordsize="10,20" path="m6786,1212l6796,1212,6796,1193,6786,1193,6786,1212xe" filled="true" fillcolor="#000000" stroked="false">
                <v:path arrowok="t"/>
                <v:fill type="solid"/>
              </v:shape>
            </v:group>
            <v:group style="position:absolute;left:6786;top:1212;width:10;height:20" coordorigin="6786,1212" coordsize="10,20">
              <v:shape style="position:absolute;left:6786;top:1212;width:10;height:20" coordorigin="6786,1212" coordsize="10,20" path="m6786,1231l6796,1231,6796,1212,6786,1212,6786,1231xe" filled="true" fillcolor="#000000" stroked="false">
                <v:path arrowok="t"/>
                <v:fill type="solid"/>
              </v:shape>
            </v:group>
            <v:group style="position:absolute;left:6786;top:1231;width:10;height:20" coordorigin="6786,1231" coordsize="10,20">
              <v:shape style="position:absolute;left:6786;top:1231;width:10;height:20" coordorigin="6786,1231" coordsize="10,20" path="m6786,1250l6796,1250,6796,1231,6786,1231,6786,1250xe" filled="true" fillcolor="#000000" stroked="false">
                <v:path arrowok="t"/>
                <v:fill type="solid"/>
              </v:shape>
            </v:group>
            <v:group style="position:absolute;left:6786;top:1250;width:10;height:20" coordorigin="6786,1250" coordsize="10,20">
              <v:shape style="position:absolute;left:6786;top:1250;width:10;height:20" coordorigin="6786,1250" coordsize="10,20" path="m6786,1270l6796,1270,6796,1250,6786,1250,6786,1270xe" filled="true" fillcolor="#000000" stroked="false">
                <v:path arrowok="t"/>
                <v:fill type="solid"/>
              </v:shape>
            </v:group>
            <v:group style="position:absolute;left:6786;top:1270;width:10;height:20" coordorigin="6786,1270" coordsize="10,20">
              <v:shape style="position:absolute;left:6786;top:1270;width:10;height:20" coordorigin="6786,1270" coordsize="10,20" path="m6786,1289l6796,1289,6796,1270,6786,1270,6786,1289xe" filled="true" fillcolor="#000000" stroked="false">
                <v:path arrowok="t"/>
                <v:fill type="solid"/>
              </v:shape>
            </v:group>
            <v:group style="position:absolute;left:6786;top:1289;width:10;height:20" coordorigin="6786,1289" coordsize="10,20">
              <v:shape style="position:absolute;left:6786;top:1289;width:10;height:20" coordorigin="6786,1289" coordsize="10,20" path="m6786,1308l6796,1308,6796,1289,6786,1289,6786,1308xe" filled="true" fillcolor="#000000" stroked="false">
                <v:path arrowok="t"/>
                <v:fill type="solid"/>
              </v:shape>
            </v:group>
            <v:group style="position:absolute;left:6786;top:1308;width:10;height:20" coordorigin="6786,1308" coordsize="10,20">
              <v:shape style="position:absolute;left:6786;top:1308;width:10;height:20" coordorigin="6786,1308" coordsize="10,20" path="m6786,1327l6796,1327,6796,1308,6786,1308,6786,1327xe" filled="true" fillcolor="#000000" stroked="false">
                <v:path arrowok="t"/>
                <v:fill type="solid"/>
              </v:shape>
            </v:group>
            <v:group style="position:absolute;left:6786;top:1327;width:10;height:20" coordorigin="6786,1327" coordsize="10,20">
              <v:shape style="position:absolute;left:6786;top:1327;width:10;height:20" coordorigin="6786,1327" coordsize="10,20" path="m6786,1346l6796,1346,6796,1327,6786,1327,6786,1346xe" filled="true" fillcolor="#000000" stroked="false">
                <v:path arrowok="t"/>
                <v:fill type="solid"/>
              </v:shape>
            </v:group>
            <v:group style="position:absolute;left:6786;top:1346;width:10;height:20" coordorigin="6786,1346" coordsize="10,20">
              <v:shape style="position:absolute;left:6786;top:1346;width:10;height:20" coordorigin="6786,1346" coordsize="10,20" path="m6786,1366l6796,1366,6796,1346,6786,1346,6786,1366xe" filled="true" fillcolor="#000000" stroked="false">
                <v:path arrowok="t"/>
                <v:fill type="solid"/>
              </v:shape>
            </v:group>
            <v:group style="position:absolute;left:6786;top:1366;width:10;height:20" coordorigin="6786,1366" coordsize="10,20">
              <v:shape style="position:absolute;left:6786;top:1366;width:10;height:20" coordorigin="6786,1366" coordsize="10,20" path="m6786,1385l6796,1385,6796,1366,6786,1366,6786,1385xe" filled="true" fillcolor="#000000" stroked="false">
                <v:path arrowok="t"/>
                <v:fill type="solid"/>
              </v:shape>
            </v:group>
            <v:group style="position:absolute;left:6786;top:1385;width:10;height:20" coordorigin="6786,1385" coordsize="10,20">
              <v:shape style="position:absolute;left:6786;top:1385;width:10;height:20" coordorigin="6786,1385" coordsize="10,20" path="m6786,1404l6796,1404,6796,1385,6786,1385,6786,1404xe" filled="true" fillcolor="#000000" stroked="false">
                <v:path arrowok="t"/>
                <v:fill type="solid"/>
              </v:shape>
            </v:group>
            <v:group style="position:absolute;left:6786;top:1404;width:10;height:20" coordorigin="6786,1404" coordsize="10,20">
              <v:shape style="position:absolute;left:6786;top:1404;width:10;height:20" coordorigin="6786,1404" coordsize="10,20" path="m6786,1423l6796,1423,6796,1404,6786,1404,6786,1423xe" filled="true" fillcolor="#000000" stroked="false">
                <v:path arrowok="t"/>
                <v:fill type="solid"/>
              </v:shape>
            </v:group>
            <v:group style="position:absolute;left:6786;top:1423;width:10;height:20" coordorigin="6786,1423" coordsize="10,20">
              <v:shape style="position:absolute;left:6786;top:1423;width:10;height:20" coordorigin="6786,1423" coordsize="10,20" path="m6786,1442l6796,1442,6796,1423,6786,1423,6786,1442xe" filled="true" fillcolor="#000000" stroked="false">
                <v:path arrowok="t"/>
                <v:fill type="solid"/>
              </v:shape>
            </v:group>
            <v:group style="position:absolute;left:6786;top:1442;width:10;height:20" coordorigin="6786,1442" coordsize="10,20">
              <v:shape style="position:absolute;left:6786;top:1442;width:10;height:20" coordorigin="6786,1442" coordsize="10,20" path="m6786,1462l6796,1462,6796,1442,6786,1442,6786,1462xe" filled="true" fillcolor="#000000" stroked="false">
                <v:path arrowok="t"/>
                <v:fill type="solid"/>
              </v:shape>
            </v:group>
            <v:group style="position:absolute;left:6786;top:1462;width:10;height:20" coordorigin="6786,1462" coordsize="10,20">
              <v:shape style="position:absolute;left:6786;top:1462;width:10;height:20" coordorigin="6786,1462" coordsize="10,20" path="m6786,1481l6796,1481,6796,1462,6786,1462,6786,1481xe" filled="true" fillcolor="#000000" stroked="false">
                <v:path arrowok="t"/>
                <v:fill type="solid"/>
              </v:shape>
            </v:group>
            <v:group style="position:absolute;left:6786;top:1486;width:10;height:2" coordorigin="6786,1486" coordsize="10,2">
              <v:shape style="position:absolute;left:6786;top:1486;width:10;height:2" coordorigin="6786,1486" coordsize="10,0" path="m6786,1486l6796,1486e" filled="false" stroked="true" strokeweight=".48001pt" strokecolor="#000000">
                <v:path arrowok="t"/>
              </v:shape>
              <v:shape style="position:absolute;left:29;top:1490;width:1546;height:10" type="#_x0000_t75" stroked="false">
                <v:imagedata r:id="rId268" o:title=""/>
              </v:shape>
              <v:shape style="position:absolute;left:1570;top:1490;width:2098;height:10" type="#_x0000_t75" stroked="false">
                <v:imagedata r:id="rId269" o:title=""/>
              </v:shape>
              <v:shape style="position:absolute;left:3663;top:1490;width:1136;height:10" type="#_x0000_t75" stroked="false">
                <v:imagedata r:id="rId270" o:title=""/>
              </v:shape>
              <v:shape style="position:absolute;left:4794;top:1490;width:1236;height:10" type="#_x0000_t75" stroked="false">
                <v:imagedata r:id="rId271" o:title=""/>
              </v:shape>
              <v:shape style="position:absolute;left:6025;top:1490;width:761;height:10" type="#_x0000_t75" stroked="false">
                <v:imagedata r:id="rId272" o:title=""/>
              </v:shape>
              <v:shape style="position:absolute;left:6782;top:1490;width:1066;height:10" type="#_x0000_t75" stroked="false">
                <v:imagedata r:id="rId273" o:title=""/>
              </v:shape>
            </v:group>
            <v:group style="position:absolute;left:1575;top:1500;width:10;height:20" coordorigin="1575,1500" coordsize="10,20">
              <v:shape style="position:absolute;left:1575;top:1500;width:10;height:20" coordorigin="1575,1500" coordsize="10,20" path="m1575,1519l1585,1519,1585,1500,1575,1500,1575,1519xe" filled="true" fillcolor="#000000" stroked="false">
                <v:path arrowok="t"/>
                <v:fill type="solid"/>
              </v:shape>
            </v:group>
            <v:group style="position:absolute;left:1575;top:1519;width:10;height:20" coordorigin="1575,1519" coordsize="10,20">
              <v:shape style="position:absolute;left:1575;top:1519;width:10;height:20" coordorigin="1575,1519" coordsize="10,20" path="m1575,1538l1585,1538,1585,1519,1575,1519,1575,1538xe" filled="true" fillcolor="#000000" stroked="false">
                <v:path arrowok="t"/>
                <v:fill type="solid"/>
              </v:shape>
            </v:group>
            <v:group style="position:absolute;left:1575;top:1538;width:10;height:20" coordorigin="1575,1538" coordsize="10,20">
              <v:shape style="position:absolute;left:1575;top:1538;width:10;height:20" coordorigin="1575,1538" coordsize="10,20" path="m1575,1558l1585,1558,1585,1538,1575,1538,1575,1558xe" filled="true" fillcolor="#000000" stroked="false">
                <v:path arrowok="t"/>
                <v:fill type="solid"/>
              </v:shape>
            </v:group>
            <v:group style="position:absolute;left:1575;top:1558;width:10;height:20" coordorigin="1575,1558" coordsize="10,20">
              <v:shape style="position:absolute;left:1575;top:1558;width:10;height:20" coordorigin="1575,1558" coordsize="10,20" path="m1575,1577l1585,1577,1585,1558,1575,1558,1575,1577xe" filled="true" fillcolor="#000000" stroked="false">
                <v:path arrowok="t"/>
                <v:fill type="solid"/>
              </v:shape>
            </v:group>
            <v:group style="position:absolute;left:1575;top:1577;width:10;height:20" coordorigin="1575,1577" coordsize="10,20">
              <v:shape style="position:absolute;left:1575;top:1577;width:10;height:20" coordorigin="1575,1577" coordsize="10,20" path="m1575,1596l1585,1596,1585,1577,1575,1577,1575,1596xe" filled="true" fillcolor="#000000" stroked="false">
                <v:path arrowok="t"/>
                <v:fill type="solid"/>
              </v:shape>
            </v:group>
            <v:group style="position:absolute;left:1575;top:1596;width:10;height:20" coordorigin="1575,1596" coordsize="10,20">
              <v:shape style="position:absolute;left:1575;top:1596;width:10;height:20" coordorigin="1575,1596" coordsize="10,20" path="m1575,1615l1585,1615,1585,1596,1575,1596,1575,1615xe" filled="true" fillcolor="#000000" stroked="false">
                <v:path arrowok="t"/>
                <v:fill type="solid"/>
              </v:shape>
            </v:group>
            <v:group style="position:absolute;left:1575;top:1615;width:10;height:20" coordorigin="1575,1615" coordsize="10,20">
              <v:shape style="position:absolute;left:1575;top:1615;width:10;height:20" coordorigin="1575,1615" coordsize="10,20" path="m1575,1634l1585,1634,1585,1615,1575,1615,1575,1634xe" filled="true" fillcolor="#000000" stroked="false">
                <v:path arrowok="t"/>
                <v:fill type="solid"/>
              </v:shape>
            </v:group>
            <v:group style="position:absolute;left:1575;top:1634;width:10;height:20" coordorigin="1575,1634" coordsize="10,20">
              <v:shape style="position:absolute;left:1575;top:1634;width:10;height:20" coordorigin="1575,1634" coordsize="10,20" path="m1575,1654l1585,1654,1585,1634,1575,1634,1575,1654xe" filled="true" fillcolor="#000000" stroked="false">
                <v:path arrowok="t"/>
                <v:fill type="solid"/>
              </v:shape>
            </v:group>
            <v:group style="position:absolute;left:1575;top:1654;width:10;height:20" coordorigin="1575,1654" coordsize="10,20">
              <v:shape style="position:absolute;left:1575;top:1654;width:10;height:20" coordorigin="1575,1654" coordsize="10,20" path="m1575,1673l1585,1673,1585,1654,1575,1654,1575,1673xe" filled="true" fillcolor="#000000" stroked="false">
                <v:path arrowok="t"/>
                <v:fill type="solid"/>
              </v:shape>
            </v:group>
            <v:group style="position:absolute;left:1575;top:1673;width:10;height:20" coordorigin="1575,1673" coordsize="10,20">
              <v:shape style="position:absolute;left:1575;top:1673;width:10;height:20" coordorigin="1575,1673" coordsize="10,20" path="m1575,1692l1585,1692,1585,1673,1575,1673,1575,1692xe" filled="true" fillcolor="#000000" stroked="false">
                <v:path arrowok="t"/>
                <v:fill type="solid"/>
              </v:shape>
            </v:group>
            <v:group style="position:absolute;left:1575;top:1692;width:10;height:20" coordorigin="1575,1692" coordsize="10,20">
              <v:shape style="position:absolute;left:1575;top:1692;width:10;height:20" coordorigin="1575,1692" coordsize="10,20" path="m1575,1711l1585,1711,1585,1692,1575,1692,1575,1711xe" filled="true" fillcolor="#000000" stroked="false">
                <v:path arrowok="t"/>
                <v:fill type="solid"/>
              </v:shape>
            </v:group>
            <v:group style="position:absolute;left:1575;top:1711;width:10;height:20" coordorigin="1575,1711" coordsize="10,20">
              <v:shape style="position:absolute;left:1575;top:1711;width:10;height:20" coordorigin="1575,1711" coordsize="10,20" path="m1575,1730l1585,1730,1585,1711,1575,1711,1575,1730xe" filled="true" fillcolor="#000000" stroked="false">
                <v:path arrowok="t"/>
                <v:fill type="solid"/>
              </v:shape>
            </v:group>
            <v:group style="position:absolute;left:1575;top:1730;width:10;height:20" coordorigin="1575,1730" coordsize="10,20">
              <v:shape style="position:absolute;left:1575;top:1730;width:10;height:20" coordorigin="1575,1730" coordsize="10,20" path="m1575,1750l1585,1750,1585,1730,1575,1730,1575,1750xe" filled="true" fillcolor="#000000" stroked="false">
                <v:path arrowok="t"/>
                <v:fill type="solid"/>
              </v:shape>
            </v:group>
            <v:group style="position:absolute;left:1575;top:1750;width:10;height:20" coordorigin="1575,1750" coordsize="10,20">
              <v:shape style="position:absolute;left:1575;top:1750;width:10;height:20" coordorigin="1575,1750" coordsize="10,20" path="m1575,1769l1585,1769,1585,1750,1575,1750,1575,1769xe" filled="true" fillcolor="#000000" stroked="false">
                <v:path arrowok="t"/>
                <v:fill type="solid"/>
              </v:shape>
            </v:group>
            <v:group style="position:absolute;left:2818;top:1500;width:10;height:20" coordorigin="2818,1500" coordsize="10,20">
              <v:shape style="position:absolute;left:2818;top:1500;width:10;height:20" coordorigin="2818,1500" coordsize="10,20" path="m2818,1519l2828,1519,2828,1500,2818,1500,2818,1519xe" filled="true" fillcolor="#000000" stroked="false">
                <v:path arrowok="t"/>
                <v:fill type="solid"/>
              </v:shape>
            </v:group>
            <v:group style="position:absolute;left:2818;top:1519;width:10;height:20" coordorigin="2818,1519" coordsize="10,20">
              <v:shape style="position:absolute;left:2818;top:1519;width:10;height:20" coordorigin="2818,1519" coordsize="10,20" path="m2818,1538l2828,1538,2828,1519,2818,1519,2818,1538xe" filled="true" fillcolor="#000000" stroked="false">
                <v:path arrowok="t"/>
                <v:fill type="solid"/>
              </v:shape>
            </v:group>
            <v:group style="position:absolute;left:2818;top:1538;width:10;height:20" coordorigin="2818,1538" coordsize="10,20">
              <v:shape style="position:absolute;left:2818;top:1538;width:10;height:20" coordorigin="2818,1538" coordsize="10,20" path="m2818,1558l2828,1558,2828,1538,2818,1538,2818,1558xe" filled="true" fillcolor="#000000" stroked="false">
                <v:path arrowok="t"/>
                <v:fill type="solid"/>
              </v:shape>
            </v:group>
            <v:group style="position:absolute;left:2818;top:1558;width:10;height:20" coordorigin="2818,1558" coordsize="10,20">
              <v:shape style="position:absolute;left:2818;top:1558;width:10;height:20" coordorigin="2818,1558" coordsize="10,20" path="m2818,1577l2828,1577,2828,1558,2818,1558,2818,1577xe" filled="true" fillcolor="#000000" stroked="false">
                <v:path arrowok="t"/>
                <v:fill type="solid"/>
              </v:shape>
            </v:group>
            <v:group style="position:absolute;left:2818;top:1577;width:10;height:20" coordorigin="2818,1577" coordsize="10,20">
              <v:shape style="position:absolute;left:2818;top:1577;width:10;height:20" coordorigin="2818,1577" coordsize="10,20" path="m2818,1596l2828,1596,2828,1577,2818,1577,2818,1596xe" filled="true" fillcolor="#000000" stroked="false">
                <v:path arrowok="t"/>
                <v:fill type="solid"/>
              </v:shape>
            </v:group>
            <v:group style="position:absolute;left:2818;top:1596;width:10;height:20" coordorigin="2818,1596" coordsize="10,20">
              <v:shape style="position:absolute;left:2818;top:1596;width:10;height:20" coordorigin="2818,1596" coordsize="10,20" path="m2818,1615l2828,1615,2828,1596,2818,1596,2818,1615xe" filled="true" fillcolor="#000000" stroked="false">
                <v:path arrowok="t"/>
                <v:fill type="solid"/>
              </v:shape>
            </v:group>
            <v:group style="position:absolute;left:2818;top:1615;width:10;height:20" coordorigin="2818,1615" coordsize="10,20">
              <v:shape style="position:absolute;left:2818;top:1615;width:10;height:20" coordorigin="2818,1615" coordsize="10,20" path="m2818,1634l2828,1634,2828,1615,2818,1615,2818,1634xe" filled="true" fillcolor="#000000" stroked="false">
                <v:path arrowok="t"/>
                <v:fill type="solid"/>
              </v:shape>
            </v:group>
            <v:group style="position:absolute;left:2818;top:1634;width:10;height:20" coordorigin="2818,1634" coordsize="10,20">
              <v:shape style="position:absolute;left:2818;top:1634;width:10;height:20" coordorigin="2818,1634" coordsize="10,20" path="m2818,1654l2828,1654,2828,1634,2818,1634,2818,1654xe" filled="true" fillcolor="#000000" stroked="false">
                <v:path arrowok="t"/>
                <v:fill type="solid"/>
              </v:shape>
            </v:group>
            <v:group style="position:absolute;left:2818;top:1654;width:10;height:20" coordorigin="2818,1654" coordsize="10,20">
              <v:shape style="position:absolute;left:2818;top:1654;width:10;height:20" coordorigin="2818,1654" coordsize="10,20" path="m2818,1673l2828,1673,2828,1654,2818,1654,2818,1673xe" filled="true" fillcolor="#000000" stroked="false">
                <v:path arrowok="t"/>
                <v:fill type="solid"/>
              </v:shape>
            </v:group>
            <v:group style="position:absolute;left:2818;top:1673;width:10;height:20" coordorigin="2818,1673" coordsize="10,20">
              <v:shape style="position:absolute;left:2818;top:1673;width:10;height:20" coordorigin="2818,1673" coordsize="10,20" path="m2818,1692l2828,1692,2828,1673,2818,1673,2818,1692xe" filled="true" fillcolor="#000000" stroked="false">
                <v:path arrowok="t"/>
                <v:fill type="solid"/>
              </v:shape>
            </v:group>
            <v:group style="position:absolute;left:2818;top:1692;width:10;height:20" coordorigin="2818,1692" coordsize="10,20">
              <v:shape style="position:absolute;left:2818;top:1692;width:10;height:20" coordorigin="2818,1692" coordsize="10,20" path="m2818,1711l2828,1711,2828,1692,2818,1692,2818,1711xe" filled="true" fillcolor="#000000" stroked="false">
                <v:path arrowok="t"/>
                <v:fill type="solid"/>
              </v:shape>
            </v:group>
            <v:group style="position:absolute;left:2818;top:1711;width:10;height:20" coordorigin="2818,1711" coordsize="10,20">
              <v:shape style="position:absolute;left:2818;top:1711;width:10;height:20" coordorigin="2818,1711" coordsize="10,20" path="m2818,1730l2828,1730,2828,1711,2818,1711,2818,1730xe" filled="true" fillcolor="#000000" stroked="false">
                <v:path arrowok="t"/>
                <v:fill type="solid"/>
              </v:shape>
            </v:group>
            <v:group style="position:absolute;left:2818;top:1730;width:10;height:20" coordorigin="2818,1730" coordsize="10,20">
              <v:shape style="position:absolute;left:2818;top:1730;width:10;height:20" coordorigin="2818,1730" coordsize="10,20" path="m2818,1750l2828,1750,2828,1730,2818,1730,2818,1750xe" filled="true" fillcolor="#000000" stroked="false">
                <v:path arrowok="t"/>
                <v:fill type="solid"/>
              </v:shape>
            </v:group>
            <v:group style="position:absolute;left:2818;top:1750;width:10;height:20" coordorigin="2818,1750" coordsize="10,20">
              <v:shape style="position:absolute;left:2818;top:1750;width:10;height:20" coordorigin="2818,1750" coordsize="10,20" path="m2818,1769l2828,1769,2828,1750,2818,1750,2818,1769xe" filled="true" fillcolor="#000000" stroked="false">
                <v:path arrowok="t"/>
                <v:fill type="solid"/>
              </v:shape>
            </v:group>
            <v:group style="position:absolute;left:2818;top:1769;width:10;height:20" coordorigin="2818,1769" coordsize="10,20">
              <v:shape style="position:absolute;left:2818;top:1769;width:10;height:20" coordorigin="2818,1769" coordsize="10,20" path="m2818,1788l2828,1788,2828,1769,2818,1769,2818,1788xe" filled="true" fillcolor="#000000" stroked="false">
                <v:path arrowok="t"/>
                <v:fill type="solid"/>
              </v:shape>
            </v:group>
            <v:group style="position:absolute;left:2818;top:1788;width:10;height:20" coordorigin="2818,1788" coordsize="10,20">
              <v:shape style="position:absolute;left:2818;top:1788;width:10;height:20" coordorigin="2818,1788" coordsize="10,20" path="m2818,1807l2828,1807,2828,1788,2818,1788,2818,1807xe" filled="true" fillcolor="#000000" stroked="false">
                <v:path arrowok="t"/>
                <v:fill type="solid"/>
              </v:shape>
            </v:group>
            <v:group style="position:absolute;left:2818;top:1807;width:10;height:20" coordorigin="2818,1807" coordsize="10,20">
              <v:shape style="position:absolute;left:2818;top:1807;width:10;height:20" coordorigin="2818,1807" coordsize="10,20" path="m2818,1826l2828,1826,2828,1807,2818,1807,2818,1826xe" filled="true" fillcolor="#000000" stroked="false">
                <v:path arrowok="t"/>
                <v:fill type="solid"/>
              </v:shape>
            </v:group>
            <v:group style="position:absolute;left:2818;top:1826;width:10;height:20" coordorigin="2818,1826" coordsize="10,20">
              <v:shape style="position:absolute;left:2818;top:1826;width:10;height:20" coordorigin="2818,1826" coordsize="10,20" path="m2818,1846l2828,1846,2828,1826,2818,1826,2818,1846xe" filled="true" fillcolor="#000000" stroked="false">
                <v:path arrowok="t"/>
                <v:fill type="solid"/>
              </v:shape>
            </v:group>
            <v:group style="position:absolute;left:2818;top:1853;width:10;height:2" coordorigin="2818,1853" coordsize="10,2">
              <v:shape style="position:absolute;left:2818;top:1853;width:10;height:2" coordorigin="2818,1853" coordsize="10,0" path="m2818,1853l2828,1853e" filled="false" stroked="true" strokeweight=".72pt" strokecolor="#000000">
                <v:path arrowok="t"/>
              </v:shape>
            </v:group>
            <v:group style="position:absolute;left:3668;top:1500;width:10;height:20" coordorigin="3668,1500" coordsize="10,20">
              <v:shape style="position:absolute;left:3668;top:1500;width:10;height:20" coordorigin="3668,1500" coordsize="10,20" path="m3668,1519l3677,1519,3677,1500,3668,1500,3668,1519xe" filled="true" fillcolor="#000000" stroked="false">
                <v:path arrowok="t"/>
                <v:fill type="solid"/>
              </v:shape>
            </v:group>
            <v:group style="position:absolute;left:3668;top:1519;width:10;height:20" coordorigin="3668,1519" coordsize="10,20">
              <v:shape style="position:absolute;left:3668;top:1519;width:10;height:20" coordorigin="3668,1519" coordsize="10,20" path="m3668,1538l3677,1538,3677,1519,3668,1519,3668,1538xe" filled="true" fillcolor="#000000" stroked="false">
                <v:path arrowok="t"/>
                <v:fill type="solid"/>
              </v:shape>
            </v:group>
            <v:group style="position:absolute;left:3668;top:1538;width:10;height:20" coordorigin="3668,1538" coordsize="10,20">
              <v:shape style="position:absolute;left:3668;top:1538;width:10;height:20" coordorigin="3668,1538" coordsize="10,20" path="m3668,1558l3677,1558,3677,1538,3668,1538,3668,1558xe" filled="true" fillcolor="#000000" stroked="false">
                <v:path arrowok="t"/>
                <v:fill type="solid"/>
              </v:shape>
            </v:group>
            <v:group style="position:absolute;left:3668;top:1558;width:10;height:20" coordorigin="3668,1558" coordsize="10,20">
              <v:shape style="position:absolute;left:3668;top:1558;width:10;height:20" coordorigin="3668,1558" coordsize="10,20" path="m3668,1577l3677,1577,3677,1558,3668,1558,3668,1577xe" filled="true" fillcolor="#000000" stroked="false">
                <v:path arrowok="t"/>
                <v:fill type="solid"/>
              </v:shape>
            </v:group>
            <v:group style="position:absolute;left:3668;top:1577;width:10;height:20" coordorigin="3668,1577" coordsize="10,20">
              <v:shape style="position:absolute;left:3668;top:1577;width:10;height:20" coordorigin="3668,1577" coordsize="10,20" path="m3668,1596l3677,1596,3677,1577,3668,1577,3668,1596xe" filled="true" fillcolor="#000000" stroked="false">
                <v:path arrowok="t"/>
                <v:fill type="solid"/>
              </v:shape>
            </v:group>
            <v:group style="position:absolute;left:3668;top:1596;width:10;height:20" coordorigin="3668,1596" coordsize="10,20">
              <v:shape style="position:absolute;left:3668;top:1596;width:10;height:20" coordorigin="3668,1596" coordsize="10,20" path="m3668,1615l3677,1615,3677,1596,3668,1596,3668,1615xe" filled="true" fillcolor="#000000" stroked="false">
                <v:path arrowok="t"/>
                <v:fill type="solid"/>
              </v:shape>
            </v:group>
            <v:group style="position:absolute;left:3668;top:1615;width:10;height:20" coordorigin="3668,1615" coordsize="10,20">
              <v:shape style="position:absolute;left:3668;top:1615;width:10;height:20" coordorigin="3668,1615" coordsize="10,20" path="m3668,1634l3677,1634,3677,1615,3668,1615,3668,1634xe" filled="true" fillcolor="#000000" stroked="false">
                <v:path arrowok="t"/>
                <v:fill type="solid"/>
              </v:shape>
            </v:group>
            <v:group style="position:absolute;left:3668;top:1634;width:10;height:20" coordorigin="3668,1634" coordsize="10,20">
              <v:shape style="position:absolute;left:3668;top:1634;width:10;height:20" coordorigin="3668,1634" coordsize="10,20" path="m3668,1654l3677,1654,3677,1634,3668,1634,3668,1654xe" filled="true" fillcolor="#000000" stroked="false">
                <v:path arrowok="t"/>
                <v:fill type="solid"/>
              </v:shape>
            </v:group>
            <v:group style="position:absolute;left:3668;top:1654;width:10;height:20" coordorigin="3668,1654" coordsize="10,20">
              <v:shape style="position:absolute;left:3668;top:1654;width:10;height:20" coordorigin="3668,1654" coordsize="10,20" path="m3668,1673l3677,1673,3677,1654,3668,1654,3668,1673xe" filled="true" fillcolor="#000000" stroked="false">
                <v:path arrowok="t"/>
                <v:fill type="solid"/>
              </v:shape>
            </v:group>
            <v:group style="position:absolute;left:3668;top:1673;width:10;height:20" coordorigin="3668,1673" coordsize="10,20">
              <v:shape style="position:absolute;left:3668;top:1673;width:10;height:20" coordorigin="3668,1673" coordsize="10,20" path="m3668,1692l3677,1692,3677,1673,3668,1673,3668,1692xe" filled="true" fillcolor="#000000" stroked="false">
                <v:path arrowok="t"/>
                <v:fill type="solid"/>
              </v:shape>
            </v:group>
            <v:group style="position:absolute;left:3668;top:1692;width:10;height:20" coordorigin="3668,1692" coordsize="10,20">
              <v:shape style="position:absolute;left:3668;top:1692;width:10;height:20" coordorigin="3668,1692" coordsize="10,20" path="m3668,1711l3677,1711,3677,1692,3668,1692,3668,1711xe" filled="true" fillcolor="#000000" stroked="false">
                <v:path arrowok="t"/>
                <v:fill type="solid"/>
              </v:shape>
            </v:group>
            <v:group style="position:absolute;left:3668;top:1711;width:10;height:20" coordorigin="3668,1711" coordsize="10,20">
              <v:shape style="position:absolute;left:3668;top:1711;width:10;height:20" coordorigin="3668,1711" coordsize="10,20" path="m3668,1730l3677,1730,3677,1711,3668,1711,3668,1730xe" filled="true" fillcolor="#000000" stroked="false">
                <v:path arrowok="t"/>
                <v:fill type="solid"/>
              </v:shape>
            </v:group>
            <v:group style="position:absolute;left:3668;top:1730;width:10;height:20" coordorigin="3668,1730" coordsize="10,20">
              <v:shape style="position:absolute;left:3668;top:1730;width:10;height:20" coordorigin="3668,1730" coordsize="10,20" path="m3668,1750l3677,1750,3677,1730,3668,1730,3668,1750xe" filled="true" fillcolor="#000000" stroked="false">
                <v:path arrowok="t"/>
                <v:fill type="solid"/>
              </v:shape>
            </v:group>
            <v:group style="position:absolute;left:3668;top:1750;width:10;height:20" coordorigin="3668,1750" coordsize="10,20">
              <v:shape style="position:absolute;left:3668;top:1750;width:10;height:20" coordorigin="3668,1750" coordsize="10,20" path="m3668,1769l3677,1769,3677,1750,3668,1750,3668,1769xe" filled="true" fillcolor="#000000" stroked="false">
                <v:path arrowok="t"/>
                <v:fill type="solid"/>
              </v:shape>
            </v:group>
            <v:group style="position:absolute;left:3668;top:1769;width:10;height:20" coordorigin="3668,1769" coordsize="10,20">
              <v:shape style="position:absolute;left:3668;top:1769;width:10;height:20" coordorigin="3668,1769" coordsize="10,20" path="m3668,1788l3677,1788,3677,1769,3668,1769,3668,1788xe" filled="true" fillcolor="#000000" stroked="false">
                <v:path arrowok="t"/>
                <v:fill type="solid"/>
              </v:shape>
            </v:group>
            <v:group style="position:absolute;left:3668;top:1788;width:10;height:20" coordorigin="3668,1788" coordsize="10,20">
              <v:shape style="position:absolute;left:3668;top:1788;width:10;height:20" coordorigin="3668,1788" coordsize="10,20" path="m3668,1807l3677,1807,3677,1788,3668,1788,3668,1807xe" filled="true" fillcolor="#000000" stroked="false">
                <v:path arrowok="t"/>
                <v:fill type="solid"/>
              </v:shape>
            </v:group>
            <v:group style="position:absolute;left:3668;top:1807;width:10;height:20" coordorigin="3668,1807" coordsize="10,20">
              <v:shape style="position:absolute;left:3668;top:1807;width:10;height:20" coordorigin="3668,1807" coordsize="10,20" path="m3668,1826l3677,1826,3677,1807,3668,1807,3668,1826xe" filled="true" fillcolor="#000000" stroked="false">
                <v:path arrowok="t"/>
                <v:fill type="solid"/>
              </v:shape>
            </v:group>
            <v:group style="position:absolute;left:3668;top:1826;width:10;height:20" coordorigin="3668,1826" coordsize="10,20">
              <v:shape style="position:absolute;left:3668;top:1826;width:10;height:20" coordorigin="3668,1826" coordsize="10,20" path="m3668,1846l3677,1846,3677,1826,3668,1826,3668,1846xe" filled="true" fillcolor="#000000" stroked="false">
                <v:path arrowok="t"/>
                <v:fill type="solid"/>
              </v:shape>
            </v:group>
            <v:group style="position:absolute;left:3668;top:1853;width:10;height:2" coordorigin="3668,1853" coordsize="10,2">
              <v:shape style="position:absolute;left:3668;top:1853;width:10;height:2" coordorigin="3668,1853" coordsize="10,0" path="m3668,1853l3677,1853e" filled="false" stroked="true" strokeweight=".72pt" strokecolor="#000000">
                <v:path arrowok="t"/>
              </v:shape>
            </v:group>
            <v:group style="position:absolute;left:4799;top:1500;width:10;height:20" coordorigin="4799,1500" coordsize="10,20">
              <v:shape style="position:absolute;left:4799;top:1500;width:10;height:20" coordorigin="4799,1500" coordsize="10,20" path="m4799,1519l4808,1519,4808,1500,4799,1500,4799,1519xe" filled="true" fillcolor="#000000" stroked="false">
                <v:path arrowok="t"/>
                <v:fill type="solid"/>
              </v:shape>
            </v:group>
            <v:group style="position:absolute;left:4799;top:1519;width:10;height:20" coordorigin="4799,1519" coordsize="10,20">
              <v:shape style="position:absolute;left:4799;top:1519;width:10;height:20" coordorigin="4799,1519" coordsize="10,20" path="m4799,1538l4808,1538,4808,1519,4799,1519,4799,1538xe" filled="true" fillcolor="#000000" stroked="false">
                <v:path arrowok="t"/>
                <v:fill type="solid"/>
              </v:shape>
            </v:group>
            <v:group style="position:absolute;left:4799;top:1538;width:10;height:20" coordorigin="4799,1538" coordsize="10,20">
              <v:shape style="position:absolute;left:4799;top:1538;width:10;height:20" coordorigin="4799,1538" coordsize="10,20" path="m4799,1558l4808,1558,4808,1538,4799,1538,4799,1558xe" filled="true" fillcolor="#000000" stroked="false">
                <v:path arrowok="t"/>
                <v:fill type="solid"/>
              </v:shape>
            </v:group>
            <v:group style="position:absolute;left:4799;top:1558;width:10;height:20" coordorigin="4799,1558" coordsize="10,20">
              <v:shape style="position:absolute;left:4799;top:1558;width:10;height:20" coordorigin="4799,1558" coordsize="10,20" path="m4799,1577l4808,1577,4808,1558,4799,1558,4799,1577xe" filled="true" fillcolor="#000000" stroked="false">
                <v:path arrowok="t"/>
                <v:fill type="solid"/>
              </v:shape>
            </v:group>
            <v:group style="position:absolute;left:4799;top:1577;width:10;height:20" coordorigin="4799,1577" coordsize="10,20">
              <v:shape style="position:absolute;left:4799;top:1577;width:10;height:20" coordorigin="4799,1577" coordsize="10,20" path="m4799,1596l4808,1596,4808,1577,4799,1577,4799,1596xe" filled="true" fillcolor="#000000" stroked="false">
                <v:path arrowok="t"/>
                <v:fill type="solid"/>
              </v:shape>
            </v:group>
            <v:group style="position:absolute;left:4799;top:1596;width:10;height:20" coordorigin="4799,1596" coordsize="10,20">
              <v:shape style="position:absolute;left:4799;top:1596;width:10;height:20" coordorigin="4799,1596" coordsize="10,20" path="m4799,1615l4808,1615,4808,1596,4799,1596,4799,1615xe" filled="true" fillcolor="#000000" stroked="false">
                <v:path arrowok="t"/>
                <v:fill type="solid"/>
              </v:shape>
            </v:group>
            <v:group style="position:absolute;left:4799;top:1615;width:10;height:20" coordorigin="4799,1615" coordsize="10,20">
              <v:shape style="position:absolute;left:4799;top:1615;width:10;height:20" coordorigin="4799,1615" coordsize="10,20" path="m4799,1634l4808,1634,4808,1615,4799,1615,4799,1634xe" filled="true" fillcolor="#000000" stroked="false">
                <v:path arrowok="t"/>
                <v:fill type="solid"/>
              </v:shape>
            </v:group>
            <v:group style="position:absolute;left:4799;top:1634;width:10;height:20" coordorigin="4799,1634" coordsize="10,20">
              <v:shape style="position:absolute;left:4799;top:1634;width:10;height:20" coordorigin="4799,1634" coordsize="10,20" path="m4799,1654l4808,1654,4808,1634,4799,1634,4799,1654xe" filled="true" fillcolor="#000000" stroked="false">
                <v:path arrowok="t"/>
                <v:fill type="solid"/>
              </v:shape>
            </v:group>
            <v:group style="position:absolute;left:4799;top:1654;width:10;height:20" coordorigin="4799,1654" coordsize="10,20">
              <v:shape style="position:absolute;left:4799;top:1654;width:10;height:20" coordorigin="4799,1654" coordsize="10,20" path="m4799,1673l4808,1673,4808,1654,4799,1654,4799,1673xe" filled="true" fillcolor="#000000" stroked="false">
                <v:path arrowok="t"/>
                <v:fill type="solid"/>
              </v:shape>
            </v:group>
            <v:group style="position:absolute;left:4799;top:1673;width:10;height:20" coordorigin="4799,1673" coordsize="10,20">
              <v:shape style="position:absolute;left:4799;top:1673;width:10;height:20" coordorigin="4799,1673" coordsize="10,20" path="m4799,1692l4808,1692,4808,1673,4799,1673,4799,1692xe" filled="true" fillcolor="#000000" stroked="false">
                <v:path arrowok="t"/>
                <v:fill type="solid"/>
              </v:shape>
            </v:group>
            <v:group style="position:absolute;left:4799;top:1692;width:10;height:20" coordorigin="4799,1692" coordsize="10,20">
              <v:shape style="position:absolute;left:4799;top:1692;width:10;height:20" coordorigin="4799,1692" coordsize="10,20" path="m4799,1711l4808,1711,4808,1692,4799,1692,4799,1711xe" filled="true" fillcolor="#000000" stroked="false">
                <v:path arrowok="t"/>
                <v:fill type="solid"/>
              </v:shape>
            </v:group>
            <v:group style="position:absolute;left:4799;top:1711;width:10;height:20" coordorigin="4799,1711" coordsize="10,20">
              <v:shape style="position:absolute;left:4799;top:1711;width:10;height:20" coordorigin="4799,1711" coordsize="10,20" path="m4799,1730l4808,1730,4808,1711,4799,1711,4799,1730xe" filled="true" fillcolor="#000000" stroked="false">
                <v:path arrowok="t"/>
                <v:fill type="solid"/>
              </v:shape>
            </v:group>
            <v:group style="position:absolute;left:4799;top:1730;width:10;height:20" coordorigin="4799,1730" coordsize="10,20">
              <v:shape style="position:absolute;left:4799;top:1730;width:10;height:20" coordorigin="4799,1730" coordsize="10,20" path="m4799,1750l4808,1750,4808,1730,4799,1730,4799,1750xe" filled="true" fillcolor="#000000" stroked="false">
                <v:path arrowok="t"/>
                <v:fill type="solid"/>
              </v:shape>
            </v:group>
            <v:group style="position:absolute;left:4799;top:1750;width:10;height:20" coordorigin="4799,1750" coordsize="10,20">
              <v:shape style="position:absolute;left:4799;top:1750;width:10;height:20" coordorigin="4799,1750" coordsize="10,20" path="m4799,1769l4808,1769,4808,1750,4799,1750,4799,1769xe" filled="true" fillcolor="#000000" stroked="false">
                <v:path arrowok="t"/>
                <v:fill type="solid"/>
              </v:shape>
            </v:group>
            <v:group style="position:absolute;left:4799;top:1769;width:10;height:20" coordorigin="4799,1769" coordsize="10,20">
              <v:shape style="position:absolute;left:4799;top:1769;width:10;height:20" coordorigin="4799,1769" coordsize="10,20" path="m4799,1788l4808,1788,4808,1769,4799,1769,4799,1788xe" filled="true" fillcolor="#000000" stroked="false">
                <v:path arrowok="t"/>
                <v:fill type="solid"/>
              </v:shape>
            </v:group>
            <v:group style="position:absolute;left:4799;top:1788;width:10;height:20" coordorigin="4799,1788" coordsize="10,20">
              <v:shape style="position:absolute;left:4799;top:1788;width:10;height:20" coordorigin="4799,1788" coordsize="10,20" path="m4799,1807l4808,1807,4808,1788,4799,1788,4799,1807xe" filled="true" fillcolor="#000000" stroked="false">
                <v:path arrowok="t"/>
                <v:fill type="solid"/>
              </v:shape>
            </v:group>
            <v:group style="position:absolute;left:4799;top:1807;width:10;height:20" coordorigin="4799,1807" coordsize="10,20">
              <v:shape style="position:absolute;left:4799;top:1807;width:10;height:20" coordorigin="4799,1807" coordsize="10,20" path="m4799,1826l4808,1826,4808,1807,4799,1807,4799,1826xe" filled="true" fillcolor="#000000" stroked="false">
                <v:path arrowok="t"/>
                <v:fill type="solid"/>
              </v:shape>
            </v:group>
            <v:group style="position:absolute;left:4799;top:1826;width:10;height:20" coordorigin="4799,1826" coordsize="10,20">
              <v:shape style="position:absolute;left:4799;top:1826;width:10;height:20" coordorigin="4799,1826" coordsize="10,20" path="m4799,1846l4808,1846,4808,1826,4799,1826,4799,1846xe" filled="true" fillcolor="#000000" stroked="false">
                <v:path arrowok="t"/>
                <v:fill type="solid"/>
              </v:shape>
            </v:group>
            <v:group style="position:absolute;left:4799;top:1853;width:10;height:2" coordorigin="4799,1853" coordsize="10,2">
              <v:shape style="position:absolute;left:4799;top:1853;width:10;height:2" coordorigin="4799,1853" coordsize="10,0" path="m4799,1853l4808,1853e" filled="false" stroked="true" strokeweight=".72pt" strokecolor="#000000">
                <v:path arrowok="t"/>
              </v:shape>
            </v:group>
            <v:group style="position:absolute;left:6030;top:1500;width:10;height:20" coordorigin="6030,1500" coordsize="10,20">
              <v:shape style="position:absolute;left:6030;top:1500;width:10;height:20" coordorigin="6030,1500" coordsize="10,20" path="m6030,1519l6039,1519,6039,1500,6030,1500,6030,1519xe" filled="true" fillcolor="#000000" stroked="false">
                <v:path arrowok="t"/>
                <v:fill type="solid"/>
              </v:shape>
            </v:group>
            <v:group style="position:absolute;left:6030;top:1519;width:10;height:20" coordorigin="6030,1519" coordsize="10,20">
              <v:shape style="position:absolute;left:6030;top:1519;width:10;height:20" coordorigin="6030,1519" coordsize="10,20" path="m6030,1538l6039,1538,6039,1519,6030,1519,6030,1538xe" filled="true" fillcolor="#000000" stroked="false">
                <v:path arrowok="t"/>
                <v:fill type="solid"/>
              </v:shape>
            </v:group>
            <v:group style="position:absolute;left:6030;top:1538;width:10;height:20" coordorigin="6030,1538" coordsize="10,20">
              <v:shape style="position:absolute;left:6030;top:1538;width:10;height:20" coordorigin="6030,1538" coordsize="10,20" path="m6030,1558l6039,1558,6039,1538,6030,1538,6030,1558xe" filled="true" fillcolor="#000000" stroked="false">
                <v:path arrowok="t"/>
                <v:fill type="solid"/>
              </v:shape>
            </v:group>
            <v:group style="position:absolute;left:6030;top:1558;width:10;height:20" coordorigin="6030,1558" coordsize="10,20">
              <v:shape style="position:absolute;left:6030;top:1558;width:10;height:20" coordorigin="6030,1558" coordsize="10,20" path="m6030,1577l6039,1577,6039,1558,6030,1558,6030,1577xe" filled="true" fillcolor="#000000" stroked="false">
                <v:path arrowok="t"/>
                <v:fill type="solid"/>
              </v:shape>
            </v:group>
            <v:group style="position:absolute;left:6030;top:1577;width:10;height:20" coordorigin="6030,1577" coordsize="10,20">
              <v:shape style="position:absolute;left:6030;top:1577;width:10;height:20" coordorigin="6030,1577" coordsize="10,20" path="m6030,1596l6039,1596,6039,1577,6030,1577,6030,1596xe" filled="true" fillcolor="#000000" stroked="false">
                <v:path arrowok="t"/>
                <v:fill type="solid"/>
              </v:shape>
            </v:group>
            <v:group style="position:absolute;left:6030;top:1596;width:10;height:20" coordorigin="6030,1596" coordsize="10,20">
              <v:shape style="position:absolute;left:6030;top:1596;width:10;height:20" coordorigin="6030,1596" coordsize="10,20" path="m6030,1615l6039,1615,6039,1596,6030,1596,6030,1615xe" filled="true" fillcolor="#000000" stroked="false">
                <v:path arrowok="t"/>
                <v:fill type="solid"/>
              </v:shape>
            </v:group>
            <v:group style="position:absolute;left:6030;top:1615;width:10;height:20" coordorigin="6030,1615" coordsize="10,20">
              <v:shape style="position:absolute;left:6030;top:1615;width:10;height:20" coordorigin="6030,1615" coordsize="10,20" path="m6030,1634l6039,1634,6039,1615,6030,1615,6030,1634xe" filled="true" fillcolor="#000000" stroked="false">
                <v:path arrowok="t"/>
                <v:fill type="solid"/>
              </v:shape>
            </v:group>
            <v:group style="position:absolute;left:6030;top:1634;width:10;height:20" coordorigin="6030,1634" coordsize="10,20">
              <v:shape style="position:absolute;left:6030;top:1634;width:10;height:20" coordorigin="6030,1634" coordsize="10,20" path="m6030,1654l6039,1654,6039,1634,6030,1634,6030,1654xe" filled="true" fillcolor="#000000" stroked="false">
                <v:path arrowok="t"/>
                <v:fill type="solid"/>
              </v:shape>
            </v:group>
            <v:group style="position:absolute;left:6030;top:1654;width:10;height:20" coordorigin="6030,1654" coordsize="10,20">
              <v:shape style="position:absolute;left:6030;top:1654;width:10;height:20" coordorigin="6030,1654" coordsize="10,20" path="m6030,1673l6039,1673,6039,1654,6030,1654,6030,1673xe" filled="true" fillcolor="#000000" stroked="false">
                <v:path arrowok="t"/>
                <v:fill type="solid"/>
              </v:shape>
            </v:group>
            <v:group style="position:absolute;left:6030;top:1673;width:10;height:20" coordorigin="6030,1673" coordsize="10,20">
              <v:shape style="position:absolute;left:6030;top:1673;width:10;height:20" coordorigin="6030,1673" coordsize="10,20" path="m6030,1692l6039,1692,6039,1673,6030,1673,6030,1692xe" filled="true" fillcolor="#000000" stroked="false">
                <v:path arrowok="t"/>
                <v:fill type="solid"/>
              </v:shape>
            </v:group>
            <v:group style="position:absolute;left:6030;top:1692;width:10;height:20" coordorigin="6030,1692" coordsize="10,20">
              <v:shape style="position:absolute;left:6030;top:1692;width:10;height:20" coordorigin="6030,1692" coordsize="10,20" path="m6030,1711l6039,1711,6039,1692,6030,1692,6030,1711xe" filled="true" fillcolor="#000000" stroked="false">
                <v:path arrowok="t"/>
                <v:fill type="solid"/>
              </v:shape>
            </v:group>
            <v:group style="position:absolute;left:6030;top:1711;width:10;height:20" coordorigin="6030,1711" coordsize="10,20">
              <v:shape style="position:absolute;left:6030;top:1711;width:10;height:20" coordorigin="6030,1711" coordsize="10,20" path="m6030,1730l6039,1730,6039,1711,6030,1711,6030,1730xe" filled="true" fillcolor="#000000" stroked="false">
                <v:path arrowok="t"/>
                <v:fill type="solid"/>
              </v:shape>
            </v:group>
            <v:group style="position:absolute;left:6030;top:1730;width:10;height:20" coordorigin="6030,1730" coordsize="10,20">
              <v:shape style="position:absolute;left:6030;top:1730;width:10;height:20" coordorigin="6030,1730" coordsize="10,20" path="m6030,1750l6039,1750,6039,1730,6030,1730,6030,1750xe" filled="true" fillcolor="#000000" stroked="false">
                <v:path arrowok="t"/>
                <v:fill type="solid"/>
              </v:shape>
            </v:group>
            <v:group style="position:absolute;left:6030;top:1750;width:10;height:20" coordorigin="6030,1750" coordsize="10,20">
              <v:shape style="position:absolute;left:6030;top:1750;width:10;height:20" coordorigin="6030,1750" coordsize="10,20" path="m6030,1769l6039,1769,6039,1750,6030,1750,6030,1769xe" filled="true" fillcolor="#000000" stroked="false">
                <v:path arrowok="t"/>
                <v:fill type="solid"/>
              </v:shape>
            </v:group>
            <v:group style="position:absolute;left:6030;top:1769;width:10;height:20" coordorigin="6030,1769" coordsize="10,20">
              <v:shape style="position:absolute;left:6030;top:1769;width:10;height:20" coordorigin="6030,1769" coordsize="10,20" path="m6030,1788l6039,1788,6039,1769,6030,1769,6030,1788xe" filled="true" fillcolor="#000000" stroked="false">
                <v:path arrowok="t"/>
                <v:fill type="solid"/>
              </v:shape>
            </v:group>
            <v:group style="position:absolute;left:6030;top:1788;width:10;height:20" coordorigin="6030,1788" coordsize="10,20">
              <v:shape style="position:absolute;left:6030;top:1788;width:10;height:20" coordorigin="6030,1788" coordsize="10,20" path="m6030,1807l6039,1807,6039,1788,6030,1788,6030,1807xe" filled="true" fillcolor="#000000" stroked="false">
                <v:path arrowok="t"/>
                <v:fill type="solid"/>
              </v:shape>
            </v:group>
            <v:group style="position:absolute;left:6030;top:1807;width:10;height:20" coordorigin="6030,1807" coordsize="10,20">
              <v:shape style="position:absolute;left:6030;top:1807;width:10;height:20" coordorigin="6030,1807" coordsize="10,20" path="m6030,1826l6039,1826,6039,1807,6030,1807,6030,1826xe" filled="true" fillcolor="#000000" stroked="false">
                <v:path arrowok="t"/>
                <v:fill type="solid"/>
              </v:shape>
            </v:group>
            <v:group style="position:absolute;left:6030;top:1826;width:10;height:20" coordorigin="6030,1826" coordsize="10,20">
              <v:shape style="position:absolute;left:6030;top:1826;width:10;height:20" coordorigin="6030,1826" coordsize="10,20" path="m6030,1846l6039,1846,6039,1826,6030,1826,6030,1846xe" filled="true" fillcolor="#000000" stroked="false">
                <v:path arrowok="t"/>
                <v:fill type="solid"/>
              </v:shape>
            </v:group>
            <v:group style="position:absolute;left:6030;top:1853;width:10;height:2" coordorigin="6030,1853" coordsize="10,2">
              <v:shape style="position:absolute;left:6030;top:1853;width:10;height:2" coordorigin="6030,1853" coordsize="10,0" path="m6030,1853l6039,1853e" filled="false" stroked="true" strokeweight=".72pt" strokecolor="#000000">
                <v:path arrowok="t"/>
              </v:shape>
            </v:group>
            <v:group style="position:absolute;left:6786;top:1500;width:10;height:20" coordorigin="6786,1500" coordsize="10,20">
              <v:shape style="position:absolute;left:6786;top:1500;width:10;height:20" coordorigin="6786,1500" coordsize="10,20" path="m6786,1519l6796,1519,6796,1500,6786,1500,6786,1519xe" filled="true" fillcolor="#000000" stroked="false">
                <v:path arrowok="t"/>
                <v:fill type="solid"/>
              </v:shape>
            </v:group>
            <v:group style="position:absolute;left:6786;top:1519;width:10;height:20" coordorigin="6786,1519" coordsize="10,20">
              <v:shape style="position:absolute;left:6786;top:1519;width:10;height:20" coordorigin="6786,1519" coordsize="10,20" path="m6786,1538l6796,1538,6796,1519,6786,1519,6786,1538xe" filled="true" fillcolor="#000000" stroked="false">
                <v:path arrowok="t"/>
                <v:fill type="solid"/>
              </v:shape>
            </v:group>
            <v:group style="position:absolute;left:6786;top:1538;width:10;height:20" coordorigin="6786,1538" coordsize="10,20">
              <v:shape style="position:absolute;left:6786;top:1538;width:10;height:20" coordorigin="6786,1538" coordsize="10,20" path="m6786,1558l6796,1558,6796,1538,6786,1538,6786,1558xe" filled="true" fillcolor="#000000" stroked="false">
                <v:path arrowok="t"/>
                <v:fill type="solid"/>
              </v:shape>
            </v:group>
            <v:group style="position:absolute;left:6786;top:1558;width:10;height:20" coordorigin="6786,1558" coordsize="10,20">
              <v:shape style="position:absolute;left:6786;top:1558;width:10;height:20" coordorigin="6786,1558" coordsize="10,20" path="m6786,1577l6796,1577,6796,1558,6786,1558,6786,1577xe" filled="true" fillcolor="#000000" stroked="false">
                <v:path arrowok="t"/>
                <v:fill type="solid"/>
              </v:shape>
            </v:group>
            <v:group style="position:absolute;left:6786;top:1577;width:10;height:20" coordorigin="6786,1577" coordsize="10,20">
              <v:shape style="position:absolute;left:6786;top:1577;width:10;height:20" coordorigin="6786,1577" coordsize="10,20" path="m6786,1596l6796,1596,6796,1577,6786,1577,6786,1596xe" filled="true" fillcolor="#000000" stroked="false">
                <v:path arrowok="t"/>
                <v:fill type="solid"/>
              </v:shape>
            </v:group>
            <v:group style="position:absolute;left:6786;top:1596;width:10;height:20" coordorigin="6786,1596" coordsize="10,20">
              <v:shape style="position:absolute;left:6786;top:1596;width:10;height:20" coordorigin="6786,1596" coordsize="10,20" path="m6786,1615l6796,1615,6796,1596,6786,1596,6786,1615xe" filled="true" fillcolor="#000000" stroked="false">
                <v:path arrowok="t"/>
                <v:fill type="solid"/>
              </v:shape>
            </v:group>
            <v:group style="position:absolute;left:6786;top:1615;width:10;height:20" coordorigin="6786,1615" coordsize="10,20">
              <v:shape style="position:absolute;left:6786;top:1615;width:10;height:20" coordorigin="6786,1615" coordsize="10,20" path="m6786,1634l6796,1634,6796,1615,6786,1615,6786,1634xe" filled="true" fillcolor="#000000" stroked="false">
                <v:path arrowok="t"/>
                <v:fill type="solid"/>
              </v:shape>
            </v:group>
            <v:group style="position:absolute;left:6786;top:1634;width:10;height:20" coordorigin="6786,1634" coordsize="10,20">
              <v:shape style="position:absolute;left:6786;top:1634;width:10;height:20" coordorigin="6786,1634" coordsize="10,20" path="m6786,1654l6796,1654,6796,1634,6786,1634,6786,1654xe" filled="true" fillcolor="#000000" stroked="false">
                <v:path arrowok="t"/>
                <v:fill type="solid"/>
              </v:shape>
            </v:group>
            <v:group style="position:absolute;left:6786;top:1654;width:10;height:20" coordorigin="6786,1654" coordsize="10,20">
              <v:shape style="position:absolute;left:6786;top:1654;width:10;height:20" coordorigin="6786,1654" coordsize="10,20" path="m6786,1673l6796,1673,6796,1654,6786,1654,6786,1673xe" filled="true" fillcolor="#000000" stroked="false">
                <v:path arrowok="t"/>
                <v:fill type="solid"/>
              </v:shape>
            </v:group>
            <v:group style="position:absolute;left:6786;top:1673;width:10;height:20" coordorigin="6786,1673" coordsize="10,20">
              <v:shape style="position:absolute;left:6786;top:1673;width:10;height:20" coordorigin="6786,1673" coordsize="10,20" path="m6786,1692l6796,1692,6796,1673,6786,1673,6786,1692xe" filled="true" fillcolor="#000000" stroked="false">
                <v:path arrowok="t"/>
                <v:fill type="solid"/>
              </v:shape>
            </v:group>
            <v:group style="position:absolute;left:6786;top:1692;width:10;height:20" coordorigin="6786,1692" coordsize="10,20">
              <v:shape style="position:absolute;left:6786;top:1692;width:10;height:20" coordorigin="6786,1692" coordsize="10,20" path="m6786,1711l6796,1711,6796,1692,6786,1692,6786,1711xe" filled="true" fillcolor="#000000" stroked="false">
                <v:path arrowok="t"/>
                <v:fill type="solid"/>
              </v:shape>
            </v:group>
            <v:group style="position:absolute;left:6786;top:1711;width:10;height:20" coordorigin="6786,1711" coordsize="10,20">
              <v:shape style="position:absolute;left:6786;top:1711;width:10;height:20" coordorigin="6786,1711" coordsize="10,20" path="m6786,1730l6796,1730,6796,1711,6786,1711,6786,1730xe" filled="true" fillcolor="#000000" stroked="false">
                <v:path arrowok="t"/>
                <v:fill type="solid"/>
              </v:shape>
            </v:group>
            <v:group style="position:absolute;left:6786;top:1730;width:10;height:20" coordorigin="6786,1730" coordsize="10,20">
              <v:shape style="position:absolute;left:6786;top:1730;width:10;height:20" coordorigin="6786,1730" coordsize="10,20" path="m6786,1750l6796,1750,6796,1730,6786,1730,6786,1750xe" filled="true" fillcolor="#000000" stroked="false">
                <v:path arrowok="t"/>
                <v:fill type="solid"/>
              </v:shape>
            </v:group>
            <v:group style="position:absolute;left:6786;top:1750;width:10;height:20" coordorigin="6786,1750" coordsize="10,20">
              <v:shape style="position:absolute;left:6786;top:1750;width:10;height:20" coordorigin="6786,1750" coordsize="10,20" path="m6786,1769l6796,1769,6796,1750,6786,1750,6786,1769xe" filled="true" fillcolor="#000000" stroked="false">
                <v:path arrowok="t"/>
                <v:fill type="solid"/>
              </v:shape>
            </v:group>
            <v:group style="position:absolute;left:6786;top:1769;width:10;height:20" coordorigin="6786,1769" coordsize="10,20">
              <v:shape style="position:absolute;left:6786;top:1769;width:10;height:20" coordorigin="6786,1769" coordsize="10,20" path="m6786,1788l6796,1788,6796,1769,6786,1769,6786,1788xe" filled="true" fillcolor="#000000" stroked="false">
                <v:path arrowok="t"/>
                <v:fill type="solid"/>
              </v:shape>
            </v:group>
            <v:group style="position:absolute;left:6786;top:1788;width:10;height:20" coordorigin="6786,1788" coordsize="10,20">
              <v:shape style="position:absolute;left:6786;top:1788;width:10;height:20" coordorigin="6786,1788" coordsize="10,20" path="m6786,1807l6796,1807,6796,1788,6786,1788,6786,1807xe" filled="true" fillcolor="#000000" stroked="false">
                <v:path arrowok="t"/>
                <v:fill type="solid"/>
              </v:shape>
            </v:group>
            <v:group style="position:absolute;left:6786;top:1807;width:10;height:20" coordorigin="6786,1807" coordsize="10,20">
              <v:shape style="position:absolute;left:6786;top:1807;width:10;height:20" coordorigin="6786,1807" coordsize="10,20" path="m6786,1826l6796,1826,6796,1807,6786,1807,6786,1826xe" filled="true" fillcolor="#000000" stroked="false">
                <v:path arrowok="t"/>
                <v:fill type="solid"/>
              </v:shape>
            </v:group>
            <v:group style="position:absolute;left:6786;top:1826;width:10;height:20" coordorigin="6786,1826" coordsize="10,20">
              <v:shape style="position:absolute;left:6786;top:1826;width:10;height:20" coordorigin="6786,1826" coordsize="10,20" path="m6786,1846l6796,1846,6796,1826,6786,1826,6786,1846xe" filled="true" fillcolor="#000000" stroked="false">
                <v:path arrowok="t"/>
                <v:fill type="solid"/>
              </v:shape>
            </v:group>
            <v:group style="position:absolute;left:6786;top:1853;width:10;height:2" coordorigin="6786,1853" coordsize="10,2">
              <v:shape style="position:absolute;left:6786;top:1853;width:10;height:2" coordorigin="6786,1853" coordsize="10,0" path="m6786,1853l6796,1853e" filled="false" stroked="true" strokeweight=".72pt" strokecolor="#000000">
                <v:path arrowok="t"/>
              </v:shape>
              <v:shape style="position:absolute;left:29;top:1769;width:1565;height:101" type="#_x0000_t75" stroked="false">
                <v:imagedata r:id="rId274" o:title=""/>
              </v:shape>
              <v:shape style="position:absolute;left:1570;top:1860;width:2098;height:10" type="#_x0000_t75" stroked="false">
                <v:imagedata r:id="rId275" o:title=""/>
              </v:shape>
              <v:shape style="position:absolute;left:3663;top:1860;width:1136;height:10" type="#_x0000_t75" stroked="false">
                <v:imagedata r:id="rId262" o:title=""/>
              </v:shape>
              <v:shape style="position:absolute;left:4794;top:1860;width:1236;height:10" type="#_x0000_t75" stroked="false">
                <v:imagedata r:id="rId276" o:title=""/>
              </v:shape>
              <v:shape style="position:absolute;left:6025;top:1860;width:761;height:10" type="#_x0000_t75" stroked="false">
                <v:imagedata r:id="rId267" o:title=""/>
              </v:shape>
              <v:shape style="position:absolute;left:6782;top:1860;width:1066;height:10" type="#_x0000_t75" stroked="false">
                <v:imagedata r:id="rId264" o:title=""/>
              </v:shape>
            </v:group>
            <v:group style="position:absolute;left:1575;top:1870;width:10;height:20" coordorigin="1575,1870" coordsize="10,20">
              <v:shape style="position:absolute;left:1575;top:1870;width:10;height:20" coordorigin="1575,1870" coordsize="10,20" path="m1575,1889l1585,1889,1585,1870,1575,1870,1575,1889xe" filled="true" fillcolor="#000000" stroked="false">
                <v:path arrowok="t"/>
                <v:fill type="solid"/>
              </v:shape>
            </v:group>
            <v:group style="position:absolute;left:1575;top:1889;width:10;height:20" coordorigin="1575,1889" coordsize="10,20">
              <v:shape style="position:absolute;left:1575;top:1889;width:10;height:20" coordorigin="1575,1889" coordsize="10,20" path="m1575,1908l1585,1908,1585,1889,1575,1889,1575,1908xe" filled="true" fillcolor="#000000" stroked="false">
                <v:path arrowok="t"/>
                <v:fill type="solid"/>
              </v:shape>
            </v:group>
            <v:group style="position:absolute;left:1575;top:1908;width:10;height:20" coordorigin="1575,1908" coordsize="10,20">
              <v:shape style="position:absolute;left:1575;top:1908;width:10;height:20" coordorigin="1575,1908" coordsize="10,20" path="m1575,1927l1585,1927,1585,1908,1575,1908,1575,1927xe" filled="true" fillcolor="#000000" stroked="false">
                <v:path arrowok="t"/>
                <v:fill type="solid"/>
              </v:shape>
            </v:group>
            <v:group style="position:absolute;left:1575;top:1927;width:10;height:20" coordorigin="1575,1927" coordsize="10,20">
              <v:shape style="position:absolute;left:1575;top:1927;width:10;height:20" coordorigin="1575,1927" coordsize="10,20" path="m1575,1946l1585,1946,1585,1927,1575,1927,1575,1946xe" filled="true" fillcolor="#000000" stroked="false">
                <v:path arrowok="t"/>
                <v:fill type="solid"/>
              </v:shape>
            </v:group>
            <v:group style="position:absolute;left:1575;top:1946;width:10;height:20" coordorigin="1575,1946" coordsize="10,20">
              <v:shape style="position:absolute;left:1575;top:1946;width:10;height:20" coordorigin="1575,1946" coordsize="10,20" path="m1575,1966l1585,1966,1585,1946,1575,1946,1575,1966xe" filled="true" fillcolor="#000000" stroked="false">
                <v:path arrowok="t"/>
                <v:fill type="solid"/>
              </v:shape>
            </v:group>
            <v:group style="position:absolute;left:1575;top:1966;width:10;height:20" coordorigin="1575,1966" coordsize="10,20">
              <v:shape style="position:absolute;left:1575;top:1966;width:10;height:20" coordorigin="1575,1966" coordsize="10,20" path="m1575,1985l1585,1985,1585,1966,1575,1966,1575,1985xe" filled="true" fillcolor="#000000" stroked="false">
                <v:path arrowok="t"/>
                <v:fill type="solid"/>
              </v:shape>
            </v:group>
            <v:group style="position:absolute;left:1575;top:1985;width:10;height:20" coordorigin="1575,1985" coordsize="10,20">
              <v:shape style="position:absolute;left:1575;top:1985;width:10;height:20" coordorigin="1575,1985" coordsize="10,20" path="m1575,2004l1585,2004,1585,1985,1575,1985,1575,2004xe" filled="true" fillcolor="#000000" stroked="false">
                <v:path arrowok="t"/>
                <v:fill type="solid"/>
              </v:shape>
            </v:group>
            <v:group style="position:absolute;left:1575;top:2004;width:10;height:20" coordorigin="1575,2004" coordsize="10,20">
              <v:shape style="position:absolute;left:1575;top:2004;width:10;height:20" coordorigin="1575,2004" coordsize="10,20" path="m1575,2023l1585,2023,1585,2004,1575,2004,1575,2023xe" filled="true" fillcolor="#000000" stroked="false">
                <v:path arrowok="t"/>
                <v:fill type="solid"/>
              </v:shape>
            </v:group>
            <v:group style="position:absolute;left:1575;top:2023;width:10;height:20" coordorigin="1575,2023" coordsize="10,20">
              <v:shape style="position:absolute;left:1575;top:2023;width:10;height:20" coordorigin="1575,2023" coordsize="10,20" path="m1575,2042l1585,2042,1585,2023,1575,2023,1575,2042xe" filled="true" fillcolor="#000000" stroked="false">
                <v:path arrowok="t"/>
                <v:fill type="solid"/>
              </v:shape>
            </v:group>
            <v:group style="position:absolute;left:1575;top:2042;width:10;height:20" coordorigin="1575,2042" coordsize="10,20">
              <v:shape style="position:absolute;left:1575;top:2042;width:10;height:20" coordorigin="1575,2042" coordsize="10,20" path="m1575,2062l1585,2062,1585,2042,1575,2042,1575,2062xe" filled="true" fillcolor="#000000" stroked="false">
                <v:path arrowok="t"/>
                <v:fill type="solid"/>
              </v:shape>
            </v:group>
            <v:group style="position:absolute;left:1575;top:2062;width:10;height:20" coordorigin="1575,2062" coordsize="10,20">
              <v:shape style="position:absolute;left:1575;top:2062;width:10;height:20" coordorigin="1575,2062" coordsize="10,20" path="m1575,2081l1585,2081,1585,2062,1575,2062,1575,2081xe" filled="true" fillcolor="#000000" stroked="false">
                <v:path arrowok="t"/>
                <v:fill type="solid"/>
              </v:shape>
            </v:group>
            <v:group style="position:absolute;left:1575;top:2081;width:10;height:20" coordorigin="1575,2081" coordsize="10,20">
              <v:shape style="position:absolute;left:1575;top:2081;width:10;height:20" coordorigin="1575,2081" coordsize="10,20" path="m1575,2100l1585,2100,1585,2081,1575,2081,1575,2100xe" filled="true" fillcolor="#000000" stroked="false">
                <v:path arrowok="t"/>
                <v:fill type="solid"/>
              </v:shape>
            </v:group>
            <v:group style="position:absolute;left:1575;top:2100;width:10;height:20" coordorigin="1575,2100" coordsize="10,20">
              <v:shape style="position:absolute;left:1575;top:2100;width:10;height:20" coordorigin="1575,2100" coordsize="10,20" path="m1575,2120l1585,2120,1585,2100,1575,2100,1575,2120xe" filled="true" fillcolor="#000000" stroked="false">
                <v:path arrowok="t"/>
                <v:fill type="solid"/>
              </v:shape>
            </v:group>
            <v:group style="position:absolute;left:1575;top:2120;width:10;height:20" coordorigin="1575,2120" coordsize="10,20">
              <v:shape style="position:absolute;left:1575;top:2120;width:10;height:20" coordorigin="1575,2120" coordsize="10,20" path="m1575,2139l1585,2139,1585,2120,1575,2120,1575,2139xe" filled="true" fillcolor="#000000" stroked="false">
                <v:path arrowok="t"/>
                <v:fill type="solid"/>
              </v:shape>
            </v:group>
            <v:group style="position:absolute;left:2818;top:1870;width:10;height:20" coordorigin="2818,1870" coordsize="10,20">
              <v:shape style="position:absolute;left:2818;top:1870;width:10;height:20" coordorigin="2818,1870" coordsize="10,20" path="m2818,1889l2828,1889,2828,1870,2818,1870,2818,1889xe" filled="true" fillcolor="#000000" stroked="false">
                <v:path arrowok="t"/>
                <v:fill type="solid"/>
              </v:shape>
            </v:group>
            <v:group style="position:absolute;left:2818;top:1889;width:10;height:20" coordorigin="2818,1889" coordsize="10,20">
              <v:shape style="position:absolute;left:2818;top:1889;width:10;height:20" coordorigin="2818,1889" coordsize="10,20" path="m2818,1908l2828,1908,2828,1889,2818,1889,2818,1908xe" filled="true" fillcolor="#000000" stroked="false">
                <v:path arrowok="t"/>
                <v:fill type="solid"/>
              </v:shape>
            </v:group>
            <v:group style="position:absolute;left:2818;top:1908;width:10;height:20" coordorigin="2818,1908" coordsize="10,20">
              <v:shape style="position:absolute;left:2818;top:1908;width:10;height:20" coordorigin="2818,1908" coordsize="10,20" path="m2818,1927l2828,1927,2828,1908,2818,1908,2818,1927xe" filled="true" fillcolor="#000000" stroked="false">
                <v:path arrowok="t"/>
                <v:fill type="solid"/>
              </v:shape>
            </v:group>
            <v:group style="position:absolute;left:2818;top:1927;width:10;height:20" coordorigin="2818,1927" coordsize="10,20">
              <v:shape style="position:absolute;left:2818;top:1927;width:10;height:20" coordorigin="2818,1927" coordsize="10,20" path="m2818,1946l2828,1946,2828,1927,2818,1927,2818,1946xe" filled="true" fillcolor="#000000" stroked="false">
                <v:path arrowok="t"/>
                <v:fill type="solid"/>
              </v:shape>
            </v:group>
            <v:group style="position:absolute;left:2818;top:1946;width:10;height:20" coordorigin="2818,1946" coordsize="10,20">
              <v:shape style="position:absolute;left:2818;top:1946;width:10;height:20" coordorigin="2818,1946" coordsize="10,20" path="m2818,1966l2828,1966,2828,1946,2818,1946,2818,1966xe" filled="true" fillcolor="#000000" stroked="false">
                <v:path arrowok="t"/>
                <v:fill type="solid"/>
              </v:shape>
            </v:group>
            <v:group style="position:absolute;left:2818;top:1966;width:10;height:20" coordorigin="2818,1966" coordsize="10,20">
              <v:shape style="position:absolute;left:2818;top:1966;width:10;height:20" coordorigin="2818,1966" coordsize="10,20" path="m2818,1985l2828,1985,2828,1966,2818,1966,2818,1985xe" filled="true" fillcolor="#000000" stroked="false">
                <v:path arrowok="t"/>
                <v:fill type="solid"/>
              </v:shape>
            </v:group>
            <v:group style="position:absolute;left:2818;top:1985;width:10;height:20" coordorigin="2818,1985" coordsize="10,20">
              <v:shape style="position:absolute;left:2818;top:1985;width:10;height:20" coordorigin="2818,1985" coordsize="10,20" path="m2818,2004l2828,2004,2828,1985,2818,1985,2818,2004xe" filled="true" fillcolor="#000000" stroked="false">
                <v:path arrowok="t"/>
                <v:fill type="solid"/>
              </v:shape>
            </v:group>
            <v:group style="position:absolute;left:2818;top:2004;width:10;height:20" coordorigin="2818,2004" coordsize="10,20">
              <v:shape style="position:absolute;left:2818;top:2004;width:10;height:20" coordorigin="2818,2004" coordsize="10,20" path="m2818,2023l2828,2023,2828,2004,2818,2004,2818,2023xe" filled="true" fillcolor="#000000" stroked="false">
                <v:path arrowok="t"/>
                <v:fill type="solid"/>
              </v:shape>
            </v:group>
            <v:group style="position:absolute;left:2818;top:2023;width:10;height:20" coordorigin="2818,2023" coordsize="10,20">
              <v:shape style="position:absolute;left:2818;top:2023;width:10;height:20" coordorigin="2818,2023" coordsize="10,20" path="m2818,2042l2828,2042,2828,2023,2818,2023,2818,2042xe" filled="true" fillcolor="#000000" stroked="false">
                <v:path arrowok="t"/>
                <v:fill type="solid"/>
              </v:shape>
            </v:group>
            <v:group style="position:absolute;left:2818;top:2042;width:10;height:20" coordorigin="2818,2042" coordsize="10,20">
              <v:shape style="position:absolute;left:2818;top:2042;width:10;height:20" coordorigin="2818,2042" coordsize="10,20" path="m2818,2062l2828,2062,2828,2042,2818,2042,2818,2062xe" filled="true" fillcolor="#000000" stroked="false">
                <v:path arrowok="t"/>
                <v:fill type="solid"/>
              </v:shape>
            </v:group>
            <v:group style="position:absolute;left:2818;top:2062;width:10;height:20" coordorigin="2818,2062" coordsize="10,20">
              <v:shape style="position:absolute;left:2818;top:2062;width:10;height:20" coordorigin="2818,2062" coordsize="10,20" path="m2818,2081l2828,2081,2828,2062,2818,2062,2818,2081xe" filled="true" fillcolor="#000000" stroked="false">
                <v:path arrowok="t"/>
                <v:fill type="solid"/>
              </v:shape>
            </v:group>
            <v:group style="position:absolute;left:2818;top:2081;width:10;height:20" coordorigin="2818,2081" coordsize="10,20">
              <v:shape style="position:absolute;left:2818;top:2081;width:10;height:20" coordorigin="2818,2081" coordsize="10,20" path="m2818,2100l2828,2100,2828,2081,2818,2081,2818,2100xe" filled="true" fillcolor="#000000" stroked="false">
                <v:path arrowok="t"/>
                <v:fill type="solid"/>
              </v:shape>
            </v:group>
            <v:group style="position:absolute;left:2818;top:2100;width:10;height:20" coordorigin="2818,2100" coordsize="10,20">
              <v:shape style="position:absolute;left:2818;top:2100;width:10;height:20" coordorigin="2818,2100" coordsize="10,20" path="m2818,2120l2828,2120,2828,2100,2818,2100,2818,2120xe" filled="true" fillcolor="#000000" stroked="false">
                <v:path arrowok="t"/>
                <v:fill type="solid"/>
              </v:shape>
            </v:group>
            <v:group style="position:absolute;left:2818;top:2120;width:10;height:20" coordorigin="2818,2120" coordsize="10,20">
              <v:shape style="position:absolute;left:2818;top:2120;width:10;height:20" coordorigin="2818,2120" coordsize="10,20" path="m2818,2139l2828,2139,2828,2120,2818,2120,2818,2139xe" filled="true" fillcolor="#000000" stroked="false">
                <v:path arrowok="t"/>
                <v:fill type="solid"/>
              </v:shape>
            </v:group>
            <v:group style="position:absolute;left:2818;top:2139;width:10;height:20" coordorigin="2818,2139" coordsize="10,20">
              <v:shape style="position:absolute;left:2818;top:2139;width:10;height:20" coordorigin="2818,2139" coordsize="10,20" path="m2818,2158l2828,2158,2828,2139,2818,2139,2818,2158xe" filled="true" fillcolor="#000000" stroked="false">
                <v:path arrowok="t"/>
                <v:fill type="solid"/>
              </v:shape>
            </v:group>
            <v:group style="position:absolute;left:2818;top:2158;width:10;height:20" coordorigin="2818,2158" coordsize="10,20">
              <v:shape style="position:absolute;left:2818;top:2158;width:10;height:20" coordorigin="2818,2158" coordsize="10,20" path="m2818,2177l2828,2177,2828,2158,2818,2158,2818,2177xe" filled="true" fillcolor="#000000" stroked="false">
                <v:path arrowok="t"/>
                <v:fill type="solid"/>
              </v:shape>
            </v:group>
            <v:group style="position:absolute;left:2818;top:2177;width:10;height:20" coordorigin="2818,2177" coordsize="10,20">
              <v:shape style="position:absolute;left:2818;top:2177;width:10;height:20" coordorigin="2818,2177" coordsize="10,20" path="m2818,2196l2828,2196,2828,2177,2818,2177,2818,2196xe" filled="true" fillcolor="#000000" stroked="false">
                <v:path arrowok="t"/>
                <v:fill type="solid"/>
              </v:shape>
            </v:group>
            <v:group style="position:absolute;left:2818;top:2196;width:10;height:20" coordorigin="2818,2196" coordsize="10,20">
              <v:shape style="position:absolute;left:2818;top:2196;width:10;height:20" coordorigin="2818,2196" coordsize="10,20" path="m2818,2216l2828,2216,2828,2196,2818,2196,2818,2216xe" filled="true" fillcolor="#000000" stroked="false">
                <v:path arrowok="t"/>
                <v:fill type="solid"/>
              </v:shape>
            </v:group>
            <v:group style="position:absolute;left:2818;top:2223;width:10;height:2" coordorigin="2818,2223" coordsize="10,2">
              <v:shape style="position:absolute;left:2818;top:2223;width:10;height:2" coordorigin="2818,2223" coordsize="10,0" path="m2818,2223l2828,2223e" filled="false" stroked="true" strokeweight=".72pt" strokecolor="#000000">
                <v:path arrowok="t"/>
              </v:shape>
            </v:group>
            <v:group style="position:absolute;left:3668;top:1870;width:10;height:20" coordorigin="3668,1870" coordsize="10,20">
              <v:shape style="position:absolute;left:3668;top:1870;width:10;height:20" coordorigin="3668,1870" coordsize="10,20" path="m3668,1889l3677,1889,3677,1870,3668,1870,3668,1889xe" filled="true" fillcolor="#000000" stroked="false">
                <v:path arrowok="t"/>
                <v:fill type="solid"/>
              </v:shape>
            </v:group>
            <v:group style="position:absolute;left:3668;top:1889;width:10;height:20" coordorigin="3668,1889" coordsize="10,20">
              <v:shape style="position:absolute;left:3668;top:1889;width:10;height:20" coordorigin="3668,1889" coordsize="10,20" path="m3668,1908l3677,1908,3677,1889,3668,1889,3668,1908xe" filled="true" fillcolor="#000000" stroked="false">
                <v:path arrowok="t"/>
                <v:fill type="solid"/>
              </v:shape>
            </v:group>
            <v:group style="position:absolute;left:3668;top:1908;width:10;height:20" coordorigin="3668,1908" coordsize="10,20">
              <v:shape style="position:absolute;left:3668;top:1908;width:10;height:20" coordorigin="3668,1908" coordsize="10,20" path="m3668,1927l3677,1927,3677,1908,3668,1908,3668,1927xe" filled="true" fillcolor="#000000" stroked="false">
                <v:path arrowok="t"/>
                <v:fill type="solid"/>
              </v:shape>
            </v:group>
            <v:group style="position:absolute;left:3668;top:1927;width:10;height:20" coordorigin="3668,1927" coordsize="10,20">
              <v:shape style="position:absolute;left:3668;top:1927;width:10;height:20" coordorigin="3668,1927" coordsize="10,20" path="m3668,1946l3677,1946,3677,1927,3668,1927,3668,1946xe" filled="true" fillcolor="#000000" stroked="false">
                <v:path arrowok="t"/>
                <v:fill type="solid"/>
              </v:shape>
            </v:group>
            <v:group style="position:absolute;left:3668;top:1946;width:10;height:20" coordorigin="3668,1946" coordsize="10,20">
              <v:shape style="position:absolute;left:3668;top:1946;width:10;height:20" coordorigin="3668,1946" coordsize="10,20" path="m3668,1966l3677,1966,3677,1946,3668,1946,3668,1966xe" filled="true" fillcolor="#000000" stroked="false">
                <v:path arrowok="t"/>
                <v:fill type="solid"/>
              </v:shape>
            </v:group>
            <v:group style="position:absolute;left:3668;top:1966;width:10;height:20" coordorigin="3668,1966" coordsize="10,20">
              <v:shape style="position:absolute;left:3668;top:1966;width:10;height:20" coordorigin="3668,1966" coordsize="10,20" path="m3668,1985l3677,1985,3677,1966,3668,1966,3668,1985xe" filled="true" fillcolor="#000000" stroked="false">
                <v:path arrowok="t"/>
                <v:fill type="solid"/>
              </v:shape>
            </v:group>
            <v:group style="position:absolute;left:3668;top:1985;width:10;height:20" coordorigin="3668,1985" coordsize="10,20">
              <v:shape style="position:absolute;left:3668;top:1985;width:10;height:20" coordorigin="3668,1985" coordsize="10,20" path="m3668,2004l3677,2004,3677,1985,3668,1985,3668,2004xe" filled="true" fillcolor="#000000" stroked="false">
                <v:path arrowok="t"/>
                <v:fill type="solid"/>
              </v:shape>
            </v:group>
            <v:group style="position:absolute;left:3668;top:2004;width:10;height:20" coordorigin="3668,2004" coordsize="10,20">
              <v:shape style="position:absolute;left:3668;top:2004;width:10;height:20" coordorigin="3668,2004" coordsize="10,20" path="m3668,2023l3677,2023,3677,2004,3668,2004,3668,2023xe" filled="true" fillcolor="#000000" stroked="false">
                <v:path arrowok="t"/>
                <v:fill type="solid"/>
              </v:shape>
            </v:group>
            <v:group style="position:absolute;left:3668;top:2023;width:10;height:20" coordorigin="3668,2023" coordsize="10,20">
              <v:shape style="position:absolute;left:3668;top:2023;width:10;height:20" coordorigin="3668,2023" coordsize="10,20" path="m3668,2042l3677,2042,3677,2023,3668,2023,3668,2042xe" filled="true" fillcolor="#000000" stroked="false">
                <v:path arrowok="t"/>
                <v:fill type="solid"/>
              </v:shape>
            </v:group>
            <v:group style="position:absolute;left:3668;top:2042;width:10;height:20" coordorigin="3668,2042" coordsize="10,20">
              <v:shape style="position:absolute;left:3668;top:2042;width:10;height:20" coordorigin="3668,2042" coordsize="10,20" path="m3668,2062l3677,2062,3677,2042,3668,2042,3668,2062xe" filled="true" fillcolor="#000000" stroked="false">
                <v:path arrowok="t"/>
                <v:fill type="solid"/>
              </v:shape>
            </v:group>
            <v:group style="position:absolute;left:3668;top:2062;width:10;height:20" coordorigin="3668,2062" coordsize="10,20">
              <v:shape style="position:absolute;left:3668;top:2062;width:10;height:20" coordorigin="3668,2062" coordsize="10,20" path="m3668,2081l3677,2081,3677,2062,3668,2062,3668,2081xe" filled="true" fillcolor="#000000" stroked="false">
                <v:path arrowok="t"/>
                <v:fill type="solid"/>
              </v:shape>
            </v:group>
            <v:group style="position:absolute;left:3668;top:2081;width:10;height:20" coordorigin="3668,2081" coordsize="10,20">
              <v:shape style="position:absolute;left:3668;top:2081;width:10;height:20" coordorigin="3668,2081" coordsize="10,20" path="m3668,2100l3677,2100,3677,2081,3668,2081,3668,2100xe" filled="true" fillcolor="#000000" stroked="false">
                <v:path arrowok="t"/>
                <v:fill type="solid"/>
              </v:shape>
            </v:group>
            <v:group style="position:absolute;left:3668;top:2100;width:10;height:20" coordorigin="3668,2100" coordsize="10,20">
              <v:shape style="position:absolute;left:3668;top:2100;width:10;height:20" coordorigin="3668,2100" coordsize="10,20" path="m3668,2120l3677,2120,3677,2100,3668,2100,3668,2120xe" filled="true" fillcolor="#000000" stroked="false">
                <v:path arrowok="t"/>
                <v:fill type="solid"/>
              </v:shape>
            </v:group>
            <v:group style="position:absolute;left:3668;top:2120;width:10;height:20" coordorigin="3668,2120" coordsize="10,20">
              <v:shape style="position:absolute;left:3668;top:2120;width:10;height:20" coordorigin="3668,2120" coordsize="10,20" path="m3668,2139l3677,2139,3677,2120,3668,2120,3668,2139xe" filled="true" fillcolor="#000000" stroked="false">
                <v:path arrowok="t"/>
                <v:fill type="solid"/>
              </v:shape>
            </v:group>
            <v:group style="position:absolute;left:3668;top:2139;width:10;height:20" coordorigin="3668,2139" coordsize="10,20">
              <v:shape style="position:absolute;left:3668;top:2139;width:10;height:20" coordorigin="3668,2139" coordsize="10,20" path="m3668,2158l3677,2158,3677,2139,3668,2139,3668,2158xe" filled="true" fillcolor="#000000" stroked="false">
                <v:path arrowok="t"/>
                <v:fill type="solid"/>
              </v:shape>
            </v:group>
            <v:group style="position:absolute;left:3668;top:2158;width:10;height:20" coordorigin="3668,2158" coordsize="10,20">
              <v:shape style="position:absolute;left:3668;top:2158;width:10;height:20" coordorigin="3668,2158" coordsize="10,20" path="m3668,2177l3677,2177,3677,2158,3668,2158,3668,2177xe" filled="true" fillcolor="#000000" stroked="false">
                <v:path arrowok="t"/>
                <v:fill type="solid"/>
              </v:shape>
            </v:group>
            <v:group style="position:absolute;left:3668;top:2177;width:10;height:20" coordorigin="3668,2177" coordsize="10,20">
              <v:shape style="position:absolute;left:3668;top:2177;width:10;height:20" coordorigin="3668,2177" coordsize="10,20" path="m3668,2196l3677,2196,3677,2177,3668,2177,3668,2196xe" filled="true" fillcolor="#000000" stroked="false">
                <v:path arrowok="t"/>
                <v:fill type="solid"/>
              </v:shape>
            </v:group>
            <v:group style="position:absolute;left:3668;top:2196;width:10;height:20" coordorigin="3668,2196" coordsize="10,20">
              <v:shape style="position:absolute;left:3668;top:2196;width:10;height:20" coordorigin="3668,2196" coordsize="10,20" path="m3668,2216l3677,2216,3677,2196,3668,2196,3668,2216xe" filled="true" fillcolor="#000000" stroked="false">
                <v:path arrowok="t"/>
                <v:fill type="solid"/>
              </v:shape>
            </v:group>
            <v:group style="position:absolute;left:3668;top:2223;width:10;height:2" coordorigin="3668,2223" coordsize="10,2">
              <v:shape style="position:absolute;left:3668;top:2223;width:10;height:2" coordorigin="3668,2223" coordsize="10,0" path="m3668,2223l3677,2223e" filled="false" stroked="true" strokeweight=".72pt" strokecolor="#000000">
                <v:path arrowok="t"/>
              </v:shape>
            </v:group>
            <v:group style="position:absolute;left:4799;top:1870;width:10;height:20" coordorigin="4799,1870" coordsize="10,20">
              <v:shape style="position:absolute;left:4799;top:1870;width:10;height:20" coordorigin="4799,1870" coordsize="10,20" path="m4799,1889l4808,1889,4808,1870,4799,1870,4799,1889xe" filled="true" fillcolor="#000000" stroked="false">
                <v:path arrowok="t"/>
                <v:fill type="solid"/>
              </v:shape>
            </v:group>
            <v:group style="position:absolute;left:4799;top:1889;width:10;height:20" coordorigin="4799,1889" coordsize="10,20">
              <v:shape style="position:absolute;left:4799;top:1889;width:10;height:20" coordorigin="4799,1889" coordsize="10,20" path="m4799,1908l4808,1908,4808,1889,4799,1889,4799,1908xe" filled="true" fillcolor="#000000" stroked="false">
                <v:path arrowok="t"/>
                <v:fill type="solid"/>
              </v:shape>
            </v:group>
            <v:group style="position:absolute;left:4799;top:1908;width:10;height:20" coordorigin="4799,1908" coordsize="10,20">
              <v:shape style="position:absolute;left:4799;top:1908;width:10;height:20" coordorigin="4799,1908" coordsize="10,20" path="m4799,1927l4808,1927,4808,1908,4799,1908,4799,1927xe" filled="true" fillcolor="#000000" stroked="false">
                <v:path arrowok="t"/>
                <v:fill type="solid"/>
              </v:shape>
            </v:group>
            <v:group style="position:absolute;left:4799;top:1927;width:10;height:20" coordorigin="4799,1927" coordsize="10,20">
              <v:shape style="position:absolute;left:4799;top:1927;width:10;height:20" coordorigin="4799,1927" coordsize="10,20" path="m4799,1946l4808,1946,4808,1927,4799,1927,4799,1946xe" filled="true" fillcolor="#000000" stroked="false">
                <v:path arrowok="t"/>
                <v:fill type="solid"/>
              </v:shape>
            </v:group>
            <v:group style="position:absolute;left:4799;top:1946;width:10;height:20" coordorigin="4799,1946" coordsize="10,20">
              <v:shape style="position:absolute;left:4799;top:1946;width:10;height:20" coordorigin="4799,1946" coordsize="10,20" path="m4799,1966l4808,1966,4808,1946,4799,1946,4799,1966xe" filled="true" fillcolor="#000000" stroked="false">
                <v:path arrowok="t"/>
                <v:fill type="solid"/>
              </v:shape>
            </v:group>
            <v:group style="position:absolute;left:4799;top:1966;width:10;height:20" coordorigin="4799,1966" coordsize="10,20">
              <v:shape style="position:absolute;left:4799;top:1966;width:10;height:20" coordorigin="4799,1966" coordsize="10,20" path="m4799,1985l4808,1985,4808,1966,4799,1966,4799,1985xe" filled="true" fillcolor="#000000" stroked="false">
                <v:path arrowok="t"/>
                <v:fill type="solid"/>
              </v:shape>
            </v:group>
            <v:group style="position:absolute;left:4799;top:1985;width:10;height:20" coordorigin="4799,1985" coordsize="10,20">
              <v:shape style="position:absolute;left:4799;top:1985;width:10;height:20" coordorigin="4799,1985" coordsize="10,20" path="m4799,2004l4808,2004,4808,1985,4799,1985,4799,2004xe" filled="true" fillcolor="#000000" stroked="false">
                <v:path arrowok="t"/>
                <v:fill type="solid"/>
              </v:shape>
            </v:group>
            <v:group style="position:absolute;left:4799;top:2004;width:10;height:20" coordorigin="4799,2004" coordsize="10,20">
              <v:shape style="position:absolute;left:4799;top:2004;width:10;height:20" coordorigin="4799,2004" coordsize="10,20" path="m4799,2023l4808,2023,4808,2004,4799,2004,4799,2023xe" filled="true" fillcolor="#000000" stroked="false">
                <v:path arrowok="t"/>
                <v:fill type="solid"/>
              </v:shape>
            </v:group>
            <v:group style="position:absolute;left:4799;top:2023;width:10;height:20" coordorigin="4799,2023" coordsize="10,20">
              <v:shape style="position:absolute;left:4799;top:2023;width:10;height:20" coordorigin="4799,2023" coordsize="10,20" path="m4799,2042l4808,2042,4808,2023,4799,2023,4799,2042xe" filled="true" fillcolor="#000000" stroked="false">
                <v:path arrowok="t"/>
                <v:fill type="solid"/>
              </v:shape>
            </v:group>
            <v:group style="position:absolute;left:4799;top:2042;width:10;height:20" coordorigin="4799,2042" coordsize="10,20">
              <v:shape style="position:absolute;left:4799;top:2042;width:10;height:20" coordorigin="4799,2042" coordsize="10,20" path="m4799,2062l4808,2062,4808,2042,4799,2042,4799,2062xe" filled="true" fillcolor="#000000" stroked="false">
                <v:path arrowok="t"/>
                <v:fill type="solid"/>
              </v:shape>
            </v:group>
            <v:group style="position:absolute;left:4799;top:2062;width:10;height:20" coordorigin="4799,2062" coordsize="10,20">
              <v:shape style="position:absolute;left:4799;top:2062;width:10;height:20" coordorigin="4799,2062" coordsize="10,20" path="m4799,2081l4808,2081,4808,2062,4799,2062,4799,2081xe" filled="true" fillcolor="#000000" stroked="false">
                <v:path arrowok="t"/>
                <v:fill type="solid"/>
              </v:shape>
            </v:group>
            <v:group style="position:absolute;left:4799;top:2081;width:10;height:20" coordorigin="4799,2081" coordsize="10,20">
              <v:shape style="position:absolute;left:4799;top:2081;width:10;height:20" coordorigin="4799,2081" coordsize="10,20" path="m4799,2100l4808,2100,4808,2081,4799,2081,4799,2100xe" filled="true" fillcolor="#000000" stroked="false">
                <v:path arrowok="t"/>
                <v:fill type="solid"/>
              </v:shape>
            </v:group>
            <v:group style="position:absolute;left:4799;top:2100;width:10;height:20" coordorigin="4799,2100" coordsize="10,20">
              <v:shape style="position:absolute;left:4799;top:2100;width:10;height:20" coordorigin="4799,2100" coordsize="10,20" path="m4799,2120l4808,2120,4808,2100,4799,2100,4799,2120xe" filled="true" fillcolor="#000000" stroked="false">
                <v:path arrowok="t"/>
                <v:fill type="solid"/>
              </v:shape>
            </v:group>
            <v:group style="position:absolute;left:4799;top:2120;width:10;height:20" coordorigin="4799,2120" coordsize="10,20">
              <v:shape style="position:absolute;left:4799;top:2120;width:10;height:20" coordorigin="4799,2120" coordsize="10,20" path="m4799,2139l4808,2139,4808,2120,4799,2120,4799,2139xe" filled="true" fillcolor="#000000" stroked="false">
                <v:path arrowok="t"/>
                <v:fill type="solid"/>
              </v:shape>
            </v:group>
            <v:group style="position:absolute;left:4799;top:2139;width:10;height:20" coordorigin="4799,2139" coordsize="10,20">
              <v:shape style="position:absolute;left:4799;top:2139;width:10;height:20" coordorigin="4799,2139" coordsize="10,20" path="m4799,2158l4808,2158,4808,2139,4799,2139,4799,2158xe" filled="true" fillcolor="#000000" stroked="false">
                <v:path arrowok="t"/>
                <v:fill type="solid"/>
              </v:shape>
            </v:group>
            <v:group style="position:absolute;left:4799;top:2158;width:10;height:20" coordorigin="4799,2158" coordsize="10,20">
              <v:shape style="position:absolute;left:4799;top:2158;width:10;height:20" coordorigin="4799,2158" coordsize="10,20" path="m4799,2177l4808,2177,4808,2158,4799,2158,4799,2177xe" filled="true" fillcolor="#000000" stroked="false">
                <v:path arrowok="t"/>
                <v:fill type="solid"/>
              </v:shape>
            </v:group>
            <v:group style="position:absolute;left:4799;top:2177;width:10;height:20" coordorigin="4799,2177" coordsize="10,20">
              <v:shape style="position:absolute;left:4799;top:2177;width:10;height:20" coordorigin="4799,2177" coordsize="10,20" path="m4799,2196l4808,2196,4808,2177,4799,2177,4799,2196xe" filled="true" fillcolor="#000000" stroked="false">
                <v:path arrowok="t"/>
                <v:fill type="solid"/>
              </v:shape>
            </v:group>
            <v:group style="position:absolute;left:4799;top:2196;width:10;height:20" coordorigin="4799,2196" coordsize="10,20">
              <v:shape style="position:absolute;left:4799;top:2196;width:10;height:20" coordorigin="4799,2196" coordsize="10,20" path="m4799,2216l4808,2216,4808,2196,4799,2196,4799,2216xe" filled="true" fillcolor="#000000" stroked="false">
                <v:path arrowok="t"/>
                <v:fill type="solid"/>
              </v:shape>
            </v:group>
            <v:group style="position:absolute;left:4799;top:2223;width:10;height:2" coordorigin="4799,2223" coordsize="10,2">
              <v:shape style="position:absolute;left:4799;top:2223;width:10;height:2" coordorigin="4799,2223" coordsize="10,0" path="m4799,2223l4808,2223e" filled="false" stroked="true" strokeweight=".72pt" strokecolor="#000000">
                <v:path arrowok="t"/>
              </v:shape>
            </v:group>
            <v:group style="position:absolute;left:6030;top:1870;width:10;height:20" coordorigin="6030,1870" coordsize="10,20">
              <v:shape style="position:absolute;left:6030;top:1870;width:10;height:20" coordorigin="6030,1870" coordsize="10,20" path="m6030,1889l6039,1889,6039,1870,6030,1870,6030,1889xe" filled="true" fillcolor="#000000" stroked="false">
                <v:path arrowok="t"/>
                <v:fill type="solid"/>
              </v:shape>
            </v:group>
            <v:group style="position:absolute;left:6030;top:1889;width:10;height:20" coordorigin="6030,1889" coordsize="10,20">
              <v:shape style="position:absolute;left:6030;top:1889;width:10;height:20" coordorigin="6030,1889" coordsize="10,20" path="m6030,1908l6039,1908,6039,1889,6030,1889,6030,1908xe" filled="true" fillcolor="#000000" stroked="false">
                <v:path arrowok="t"/>
                <v:fill type="solid"/>
              </v:shape>
            </v:group>
            <v:group style="position:absolute;left:6030;top:1908;width:10;height:20" coordorigin="6030,1908" coordsize="10,20">
              <v:shape style="position:absolute;left:6030;top:1908;width:10;height:20" coordorigin="6030,1908" coordsize="10,20" path="m6030,1927l6039,1927,6039,1908,6030,1908,6030,1927xe" filled="true" fillcolor="#000000" stroked="false">
                <v:path arrowok="t"/>
                <v:fill type="solid"/>
              </v:shape>
            </v:group>
            <v:group style="position:absolute;left:6030;top:1927;width:10;height:20" coordorigin="6030,1927" coordsize="10,20">
              <v:shape style="position:absolute;left:6030;top:1927;width:10;height:20" coordorigin="6030,1927" coordsize="10,20" path="m6030,1946l6039,1946,6039,1927,6030,1927,6030,1946xe" filled="true" fillcolor="#000000" stroked="false">
                <v:path arrowok="t"/>
                <v:fill type="solid"/>
              </v:shape>
            </v:group>
            <v:group style="position:absolute;left:6030;top:1946;width:10;height:20" coordorigin="6030,1946" coordsize="10,20">
              <v:shape style="position:absolute;left:6030;top:1946;width:10;height:20" coordorigin="6030,1946" coordsize="10,20" path="m6030,1966l6039,1966,6039,1946,6030,1946,6030,1966xe" filled="true" fillcolor="#000000" stroked="false">
                <v:path arrowok="t"/>
                <v:fill type="solid"/>
              </v:shape>
            </v:group>
            <v:group style="position:absolute;left:6030;top:1966;width:10;height:20" coordorigin="6030,1966" coordsize="10,20">
              <v:shape style="position:absolute;left:6030;top:1966;width:10;height:20" coordorigin="6030,1966" coordsize="10,20" path="m6030,1985l6039,1985,6039,1966,6030,1966,6030,1985xe" filled="true" fillcolor="#000000" stroked="false">
                <v:path arrowok="t"/>
                <v:fill type="solid"/>
              </v:shape>
            </v:group>
            <v:group style="position:absolute;left:6030;top:1985;width:10;height:20" coordorigin="6030,1985" coordsize="10,20">
              <v:shape style="position:absolute;left:6030;top:1985;width:10;height:20" coordorigin="6030,1985" coordsize="10,20" path="m6030,2004l6039,2004,6039,1985,6030,1985,6030,2004xe" filled="true" fillcolor="#000000" stroked="false">
                <v:path arrowok="t"/>
                <v:fill type="solid"/>
              </v:shape>
            </v:group>
            <v:group style="position:absolute;left:6030;top:2004;width:10;height:20" coordorigin="6030,2004" coordsize="10,20">
              <v:shape style="position:absolute;left:6030;top:2004;width:10;height:20" coordorigin="6030,2004" coordsize="10,20" path="m6030,2023l6039,2023,6039,2004,6030,2004,6030,2023xe" filled="true" fillcolor="#000000" stroked="false">
                <v:path arrowok="t"/>
                <v:fill type="solid"/>
              </v:shape>
            </v:group>
            <v:group style="position:absolute;left:6030;top:2023;width:10;height:20" coordorigin="6030,2023" coordsize="10,20">
              <v:shape style="position:absolute;left:6030;top:2023;width:10;height:20" coordorigin="6030,2023" coordsize="10,20" path="m6030,2042l6039,2042,6039,2023,6030,2023,6030,2042xe" filled="true" fillcolor="#000000" stroked="false">
                <v:path arrowok="t"/>
                <v:fill type="solid"/>
              </v:shape>
            </v:group>
            <v:group style="position:absolute;left:6030;top:2042;width:10;height:20" coordorigin="6030,2042" coordsize="10,20">
              <v:shape style="position:absolute;left:6030;top:2042;width:10;height:20" coordorigin="6030,2042" coordsize="10,20" path="m6030,2062l6039,2062,6039,2042,6030,2042,6030,2062xe" filled="true" fillcolor="#000000" stroked="false">
                <v:path arrowok="t"/>
                <v:fill type="solid"/>
              </v:shape>
            </v:group>
            <v:group style="position:absolute;left:6030;top:2062;width:10;height:20" coordorigin="6030,2062" coordsize="10,20">
              <v:shape style="position:absolute;left:6030;top:2062;width:10;height:20" coordorigin="6030,2062" coordsize="10,20" path="m6030,2081l6039,2081,6039,2062,6030,2062,6030,2081xe" filled="true" fillcolor="#000000" stroked="false">
                <v:path arrowok="t"/>
                <v:fill type="solid"/>
              </v:shape>
            </v:group>
            <v:group style="position:absolute;left:6030;top:2081;width:10;height:20" coordorigin="6030,2081" coordsize="10,20">
              <v:shape style="position:absolute;left:6030;top:2081;width:10;height:20" coordorigin="6030,2081" coordsize="10,20" path="m6030,2100l6039,2100,6039,2081,6030,2081,6030,2100xe" filled="true" fillcolor="#000000" stroked="false">
                <v:path arrowok="t"/>
                <v:fill type="solid"/>
              </v:shape>
            </v:group>
            <v:group style="position:absolute;left:6030;top:2100;width:10;height:20" coordorigin="6030,2100" coordsize="10,20">
              <v:shape style="position:absolute;left:6030;top:2100;width:10;height:20" coordorigin="6030,2100" coordsize="10,20" path="m6030,2120l6039,2120,6039,2100,6030,2100,6030,2120xe" filled="true" fillcolor="#000000" stroked="false">
                <v:path arrowok="t"/>
                <v:fill type="solid"/>
              </v:shape>
            </v:group>
            <v:group style="position:absolute;left:6030;top:2120;width:10;height:20" coordorigin="6030,2120" coordsize="10,20">
              <v:shape style="position:absolute;left:6030;top:2120;width:10;height:20" coordorigin="6030,2120" coordsize="10,20" path="m6030,2139l6039,2139,6039,2120,6030,2120,6030,2139xe" filled="true" fillcolor="#000000" stroked="false">
                <v:path arrowok="t"/>
                <v:fill type="solid"/>
              </v:shape>
            </v:group>
            <v:group style="position:absolute;left:6030;top:2139;width:10;height:20" coordorigin="6030,2139" coordsize="10,20">
              <v:shape style="position:absolute;left:6030;top:2139;width:10;height:20" coordorigin="6030,2139" coordsize="10,20" path="m6030,2158l6039,2158,6039,2139,6030,2139,6030,2158xe" filled="true" fillcolor="#000000" stroked="false">
                <v:path arrowok="t"/>
                <v:fill type="solid"/>
              </v:shape>
            </v:group>
            <v:group style="position:absolute;left:6030;top:2158;width:10;height:20" coordorigin="6030,2158" coordsize="10,20">
              <v:shape style="position:absolute;left:6030;top:2158;width:10;height:20" coordorigin="6030,2158" coordsize="10,20" path="m6030,2177l6039,2177,6039,2158,6030,2158,6030,2177xe" filled="true" fillcolor="#000000" stroked="false">
                <v:path arrowok="t"/>
                <v:fill type="solid"/>
              </v:shape>
            </v:group>
            <v:group style="position:absolute;left:6030;top:2177;width:10;height:20" coordorigin="6030,2177" coordsize="10,20">
              <v:shape style="position:absolute;left:6030;top:2177;width:10;height:20" coordorigin="6030,2177" coordsize="10,20" path="m6030,2196l6039,2196,6039,2177,6030,2177,6030,2196xe" filled="true" fillcolor="#000000" stroked="false">
                <v:path arrowok="t"/>
                <v:fill type="solid"/>
              </v:shape>
            </v:group>
            <v:group style="position:absolute;left:6030;top:2196;width:10;height:20" coordorigin="6030,2196" coordsize="10,20">
              <v:shape style="position:absolute;left:6030;top:2196;width:10;height:20" coordorigin="6030,2196" coordsize="10,20" path="m6030,2216l6039,2216,6039,2196,6030,2196,6030,2216xe" filled="true" fillcolor="#000000" stroked="false">
                <v:path arrowok="t"/>
                <v:fill type="solid"/>
              </v:shape>
            </v:group>
            <v:group style="position:absolute;left:6030;top:2223;width:10;height:2" coordorigin="6030,2223" coordsize="10,2">
              <v:shape style="position:absolute;left:6030;top:2223;width:10;height:2" coordorigin="6030,2223" coordsize="10,0" path="m6030,2223l6039,2223e" filled="false" stroked="true" strokeweight=".72pt" strokecolor="#000000">
                <v:path arrowok="t"/>
              </v:shape>
            </v:group>
            <v:group style="position:absolute;left:6786;top:1870;width:10;height:20" coordorigin="6786,1870" coordsize="10,20">
              <v:shape style="position:absolute;left:6786;top:1870;width:10;height:20" coordorigin="6786,1870" coordsize="10,20" path="m6786,1889l6796,1889,6796,1870,6786,1870,6786,1889xe" filled="true" fillcolor="#000000" stroked="false">
                <v:path arrowok="t"/>
                <v:fill type="solid"/>
              </v:shape>
            </v:group>
            <v:group style="position:absolute;left:6786;top:1889;width:10;height:20" coordorigin="6786,1889" coordsize="10,20">
              <v:shape style="position:absolute;left:6786;top:1889;width:10;height:20" coordorigin="6786,1889" coordsize="10,20" path="m6786,1908l6796,1908,6796,1889,6786,1889,6786,1908xe" filled="true" fillcolor="#000000" stroked="false">
                <v:path arrowok="t"/>
                <v:fill type="solid"/>
              </v:shape>
            </v:group>
            <v:group style="position:absolute;left:6786;top:1908;width:10;height:20" coordorigin="6786,1908" coordsize="10,20">
              <v:shape style="position:absolute;left:6786;top:1908;width:10;height:20" coordorigin="6786,1908" coordsize="10,20" path="m6786,1927l6796,1927,6796,1908,6786,1908,6786,1927xe" filled="true" fillcolor="#000000" stroked="false">
                <v:path arrowok="t"/>
                <v:fill type="solid"/>
              </v:shape>
            </v:group>
            <v:group style="position:absolute;left:6786;top:1927;width:10;height:20" coordorigin="6786,1927" coordsize="10,20">
              <v:shape style="position:absolute;left:6786;top:1927;width:10;height:20" coordorigin="6786,1927" coordsize="10,20" path="m6786,1946l6796,1946,6796,1927,6786,1927,6786,1946xe" filled="true" fillcolor="#000000" stroked="false">
                <v:path arrowok="t"/>
                <v:fill type="solid"/>
              </v:shape>
            </v:group>
            <v:group style="position:absolute;left:6786;top:1946;width:10;height:20" coordorigin="6786,1946" coordsize="10,20">
              <v:shape style="position:absolute;left:6786;top:1946;width:10;height:20" coordorigin="6786,1946" coordsize="10,20" path="m6786,1966l6796,1966,6796,1946,6786,1946,6786,1966xe" filled="true" fillcolor="#000000" stroked="false">
                <v:path arrowok="t"/>
                <v:fill type="solid"/>
              </v:shape>
            </v:group>
            <v:group style="position:absolute;left:6786;top:1966;width:10;height:20" coordorigin="6786,1966" coordsize="10,20">
              <v:shape style="position:absolute;left:6786;top:1966;width:10;height:20" coordorigin="6786,1966" coordsize="10,20" path="m6786,1985l6796,1985,6796,1966,6786,1966,6786,1985xe" filled="true" fillcolor="#000000" stroked="false">
                <v:path arrowok="t"/>
                <v:fill type="solid"/>
              </v:shape>
            </v:group>
            <v:group style="position:absolute;left:6786;top:1985;width:10;height:20" coordorigin="6786,1985" coordsize="10,20">
              <v:shape style="position:absolute;left:6786;top:1985;width:10;height:20" coordorigin="6786,1985" coordsize="10,20" path="m6786,2004l6796,2004,6796,1985,6786,1985,6786,2004xe" filled="true" fillcolor="#000000" stroked="false">
                <v:path arrowok="t"/>
                <v:fill type="solid"/>
              </v:shape>
            </v:group>
            <v:group style="position:absolute;left:6786;top:2004;width:10;height:20" coordorigin="6786,2004" coordsize="10,20">
              <v:shape style="position:absolute;left:6786;top:2004;width:10;height:20" coordorigin="6786,2004" coordsize="10,20" path="m6786,2023l6796,2023,6796,2004,6786,2004,6786,2023xe" filled="true" fillcolor="#000000" stroked="false">
                <v:path arrowok="t"/>
                <v:fill type="solid"/>
              </v:shape>
            </v:group>
            <v:group style="position:absolute;left:6786;top:2023;width:10;height:20" coordorigin="6786,2023" coordsize="10,20">
              <v:shape style="position:absolute;left:6786;top:2023;width:10;height:20" coordorigin="6786,2023" coordsize="10,20" path="m6786,2042l6796,2042,6796,2023,6786,2023,6786,2042xe" filled="true" fillcolor="#000000" stroked="false">
                <v:path arrowok="t"/>
                <v:fill type="solid"/>
              </v:shape>
            </v:group>
            <v:group style="position:absolute;left:6786;top:2042;width:10;height:20" coordorigin="6786,2042" coordsize="10,20">
              <v:shape style="position:absolute;left:6786;top:2042;width:10;height:20" coordorigin="6786,2042" coordsize="10,20" path="m6786,2062l6796,2062,6796,2042,6786,2042,6786,2062xe" filled="true" fillcolor="#000000" stroked="false">
                <v:path arrowok="t"/>
                <v:fill type="solid"/>
              </v:shape>
            </v:group>
            <v:group style="position:absolute;left:6786;top:2062;width:10;height:20" coordorigin="6786,2062" coordsize="10,20">
              <v:shape style="position:absolute;left:6786;top:2062;width:10;height:20" coordorigin="6786,2062" coordsize="10,20" path="m6786,2081l6796,2081,6796,2062,6786,2062,6786,2081xe" filled="true" fillcolor="#000000" stroked="false">
                <v:path arrowok="t"/>
                <v:fill type="solid"/>
              </v:shape>
            </v:group>
            <v:group style="position:absolute;left:6786;top:2081;width:10;height:20" coordorigin="6786,2081" coordsize="10,20">
              <v:shape style="position:absolute;left:6786;top:2081;width:10;height:20" coordorigin="6786,2081" coordsize="10,20" path="m6786,2100l6796,2100,6796,2081,6786,2081,6786,2100xe" filled="true" fillcolor="#000000" stroked="false">
                <v:path arrowok="t"/>
                <v:fill type="solid"/>
              </v:shape>
            </v:group>
            <v:group style="position:absolute;left:6786;top:2100;width:10;height:20" coordorigin="6786,2100" coordsize="10,20">
              <v:shape style="position:absolute;left:6786;top:2100;width:10;height:20" coordorigin="6786,2100" coordsize="10,20" path="m6786,2120l6796,2120,6796,2100,6786,2100,6786,2120xe" filled="true" fillcolor="#000000" stroked="false">
                <v:path arrowok="t"/>
                <v:fill type="solid"/>
              </v:shape>
            </v:group>
            <v:group style="position:absolute;left:6786;top:2120;width:10;height:20" coordorigin="6786,2120" coordsize="10,20">
              <v:shape style="position:absolute;left:6786;top:2120;width:10;height:20" coordorigin="6786,2120" coordsize="10,20" path="m6786,2139l6796,2139,6796,2120,6786,2120,6786,2139xe" filled="true" fillcolor="#000000" stroked="false">
                <v:path arrowok="t"/>
                <v:fill type="solid"/>
              </v:shape>
            </v:group>
            <v:group style="position:absolute;left:6786;top:2139;width:10;height:20" coordorigin="6786,2139" coordsize="10,20">
              <v:shape style="position:absolute;left:6786;top:2139;width:10;height:20" coordorigin="6786,2139" coordsize="10,20" path="m6786,2158l6796,2158,6796,2139,6786,2139,6786,2158xe" filled="true" fillcolor="#000000" stroked="false">
                <v:path arrowok="t"/>
                <v:fill type="solid"/>
              </v:shape>
            </v:group>
            <v:group style="position:absolute;left:6786;top:2158;width:10;height:20" coordorigin="6786,2158" coordsize="10,20">
              <v:shape style="position:absolute;left:6786;top:2158;width:10;height:20" coordorigin="6786,2158" coordsize="10,20" path="m6786,2177l6796,2177,6796,2158,6786,2158,6786,2177xe" filled="true" fillcolor="#000000" stroked="false">
                <v:path arrowok="t"/>
                <v:fill type="solid"/>
              </v:shape>
            </v:group>
            <v:group style="position:absolute;left:6786;top:2177;width:10;height:20" coordorigin="6786,2177" coordsize="10,20">
              <v:shape style="position:absolute;left:6786;top:2177;width:10;height:20" coordorigin="6786,2177" coordsize="10,20" path="m6786,2196l6796,2196,6796,2177,6786,2177,6786,2196xe" filled="true" fillcolor="#000000" stroked="false">
                <v:path arrowok="t"/>
                <v:fill type="solid"/>
              </v:shape>
            </v:group>
            <v:group style="position:absolute;left:6786;top:2196;width:10;height:20" coordorigin="6786,2196" coordsize="10,20">
              <v:shape style="position:absolute;left:6786;top:2196;width:10;height:20" coordorigin="6786,2196" coordsize="10,20" path="m6786,2216l6796,2216,6796,2196,6786,2196,6786,2216xe" filled="true" fillcolor="#000000" stroked="false">
                <v:path arrowok="t"/>
                <v:fill type="solid"/>
              </v:shape>
            </v:group>
            <v:group style="position:absolute;left:6786;top:2223;width:10;height:2" coordorigin="6786,2223" coordsize="10,2">
              <v:shape style="position:absolute;left:6786;top:2223;width:10;height:2" coordorigin="6786,2223" coordsize="10,0" path="m6786,2223l6796,2223e" filled="false" stroked="true" strokeweight=".72pt" strokecolor="#000000">
                <v:path arrowok="t"/>
              </v:shape>
              <v:shape style="position:absolute;left:29;top:2139;width:1565;height:101" type="#_x0000_t75" stroked="false">
                <v:imagedata r:id="rId274" o:title=""/>
              </v:shape>
              <v:shape style="position:absolute;left:1570;top:2230;width:2098;height:10" type="#_x0000_t75" stroked="false">
                <v:imagedata r:id="rId275" o:title=""/>
              </v:shape>
              <v:shape style="position:absolute;left:3663;top:2230;width:1136;height:10" type="#_x0000_t75" stroked="false">
                <v:imagedata r:id="rId262" o:title=""/>
              </v:shape>
              <v:shape style="position:absolute;left:4794;top:2230;width:1236;height:10" type="#_x0000_t75" stroked="false">
                <v:imagedata r:id="rId276" o:title=""/>
              </v:shape>
              <v:shape style="position:absolute;left:6025;top:2230;width:761;height:10" type="#_x0000_t75" stroked="false">
                <v:imagedata r:id="rId267" o:title=""/>
              </v:shape>
              <v:shape style="position:absolute;left:6782;top:2230;width:1066;height:10" type="#_x0000_t75" stroked="false">
                <v:imagedata r:id="rId264" o:title=""/>
              </v:shape>
            </v:group>
            <v:group style="position:absolute;left:1575;top:2240;width:10;height:20" coordorigin="1575,2240" coordsize="10,20">
              <v:shape style="position:absolute;left:1575;top:2240;width:10;height:20" coordorigin="1575,2240" coordsize="10,20" path="m1575,2259l1585,2259,1585,2240,1575,2240,1575,2259xe" filled="true" fillcolor="#000000" stroked="false">
                <v:path arrowok="t"/>
                <v:fill type="solid"/>
              </v:shape>
            </v:group>
            <v:group style="position:absolute;left:1575;top:2259;width:10;height:20" coordorigin="1575,2259" coordsize="10,20">
              <v:shape style="position:absolute;left:1575;top:2259;width:10;height:20" coordorigin="1575,2259" coordsize="10,20" path="m1575,2278l1585,2278,1585,2259,1575,2259,1575,2278xe" filled="true" fillcolor="#000000" stroked="false">
                <v:path arrowok="t"/>
                <v:fill type="solid"/>
              </v:shape>
            </v:group>
            <v:group style="position:absolute;left:1575;top:2278;width:10;height:20" coordorigin="1575,2278" coordsize="10,20">
              <v:shape style="position:absolute;left:1575;top:2278;width:10;height:20" coordorigin="1575,2278" coordsize="10,20" path="m1575,2297l1585,2297,1585,2278,1575,2278,1575,2297xe" filled="true" fillcolor="#000000" stroked="false">
                <v:path arrowok="t"/>
                <v:fill type="solid"/>
              </v:shape>
            </v:group>
            <v:group style="position:absolute;left:1575;top:2297;width:10;height:20" coordorigin="1575,2297" coordsize="10,20">
              <v:shape style="position:absolute;left:1575;top:2297;width:10;height:20" coordorigin="1575,2297" coordsize="10,20" path="m1575,2316l1585,2316,1585,2297,1575,2297,1575,2316xe" filled="true" fillcolor="#000000" stroked="false">
                <v:path arrowok="t"/>
                <v:fill type="solid"/>
              </v:shape>
            </v:group>
            <v:group style="position:absolute;left:1575;top:2316;width:10;height:20" coordorigin="1575,2316" coordsize="10,20">
              <v:shape style="position:absolute;left:1575;top:2316;width:10;height:20" coordorigin="1575,2316" coordsize="10,20" path="m1575,2336l1585,2336,1585,2316,1575,2316,1575,2336xe" filled="true" fillcolor="#000000" stroked="false">
                <v:path arrowok="t"/>
                <v:fill type="solid"/>
              </v:shape>
            </v:group>
            <v:group style="position:absolute;left:1575;top:2336;width:10;height:20" coordorigin="1575,2336" coordsize="10,20">
              <v:shape style="position:absolute;left:1575;top:2336;width:10;height:20" coordorigin="1575,2336" coordsize="10,20" path="m1575,2355l1585,2355,1585,2336,1575,2336,1575,2355xe" filled="true" fillcolor="#000000" stroked="false">
                <v:path arrowok="t"/>
                <v:fill type="solid"/>
              </v:shape>
            </v:group>
            <v:group style="position:absolute;left:1575;top:2355;width:10;height:20" coordorigin="1575,2355" coordsize="10,20">
              <v:shape style="position:absolute;left:1575;top:2355;width:10;height:20" coordorigin="1575,2355" coordsize="10,20" path="m1575,2374l1585,2374,1585,2355,1575,2355,1575,2374xe" filled="true" fillcolor="#000000" stroked="false">
                <v:path arrowok="t"/>
                <v:fill type="solid"/>
              </v:shape>
            </v:group>
            <v:group style="position:absolute;left:1575;top:2374;width:10;height:20" coordorigin="1575,2374" coordsize="10,20">
              <v:shape style="position:absolute;left:1575;top:2374;width:10;height:20" coordorigin="1575,2374" coordsize="10,20" path="m1575,2393l1585,2393,1585,2374,1575,2374,1575,2393xe" filled="true" fillcolor="#000000" stroked="false">
                <v:path arrowok="t"/>
                <v:fill type="solid"/>
              </v:shape>
            </v:group>
            <v:group style="position:absolute;left:1575;top:2393;width:10;height:20" coordorigin="1575,2393" coordsize="10,20">
              <v:shape style="position:absolute;left:1575;top:2393;width:10;height:20" coordorigin="1575,2393" coordsize="10,20" path="m1575,2412l1585,2412,1585,2393,1575,2393,1575,2412xe" filled="true" fillcolor="#000000" stroked="false">
                <v:path arrowok="t"/>
                <v:fill type="solid"/>
              </v:shape>
            </v:group>
            <v:group style="position:absolute;left:1575;top:2412;width:10;height:20" coordorigin="1575,2412" coordsize="10,20">
              <v:shape style="position:absolute;left:1575;top:2412;width:10;height:20" coordorigin="1575,2412" coordsize="10,20" path="m1575,2432l1585,2432,1585,2412,1575,2412,1575,2432xe" filled="true" fillcolor="#000000" stroked="false">
                <v:path arrowok="t"/>
                <v:fill type="solid"/>
              </v:shape>
            </v:group>
            <v:group style="position:absolute;left:1575;top:2432;width:10;height:20" coordorigin="1575,2432" coordsize="10,20">
              <v:shape style="position:absolute;left:1575;top:2432;width:10;height:20" coordorigin="1575,2432" coordsize="10,20" path="m1575,2451l1585,2451,1585,2432,1575,2432,1575,2451xe" filled="true" fillcolor="#000000" stroked="false">
                <v:path arrowok="t"/>
                <v:fill type="solid"/>
              </v:shape>
            </v:group>
            <v:group style="position:absolute;left:1575;top:2451;width:10;height:20" coordorigin="1575,2451" coordsize="10,20">
              <v:shape style="position:absolute;left:1575;top:2451;width:10;height:20" coordorigin="1575,2451" coordsize="10,20" path="m1575,2470l1585,2470,1585,2451,1575,2451,1575,2470xe" filled="true" fillcolor="#000000" stroked="false">
                <v:path arrowok="t"/>
                <v:fill type="solid"/>
              </v:shape>
            </v:group>
            <v:group style="position:absolute;left:1575;top:2470;width:10;height:20" coordorigin="1575,2470" coordsize="10,20">
              <v:shape style="position:absolute;left:1575;top:2470;width:10;height:20" coordorigin="1575,2470" coordsize="10,20" path="m1575,2489l1585,2489,1585,2470,1575,2470,1575,2489xe" filled="true" fillcolor="#000000" stroked="false">
                <v:path arrowok="t"/>
                <v:fill type="solid"/>
              </v:shape>
            </v:group>
            <v:group style="position:absolute;left:1575;top:2489;width:10;height:20" coordorigin="1575,2489" coordsize="10,20">
              <v:shape style="position:absolute;left:1575;top:2489;width:10;height:20" coordorigin="1575,2489" coordsize="10,20" path="m1575,2508l1585,2508,1585,2489,1575,2489,1575,2508xe" filled="true" fillcolor="#000000" stroked="false">
                <v:path arrowok="t"/>
                <v:fill type="solid"/>
              </v:shape>
            </v:group>
            <v:group style="position:absolute;left:2818;top:2240;width:10;height:20" coordorigin="2818,2240" coordsize="10,20">
              <v:shape style="position:absolute;left:2818;top:2240;width:10;height:20" coordorigin="2818,2240" coordsize="10,20" path="m2818,2259l2828,2259,2828,2240,2818,2240,2818,2259xe" filled="true" fillcolor="#000000" stroked="false">
                <v:path arrowok="t"/>
                <v:fill type="solid"/>
              </v:shape>
            </v:group>
            <v:group style="position:absolute;left:2818;top:2259;width:10;height:20" coordorigin="2818,2259" coordsize="10,20">
              <v:shape style="position:absolute;left:2818;top:2259;width:10;height:20" coordorigin="2818,2259" coordsize="10,20" path="m2818,2278l2828,2278,2828,2259,2818,2259,2818,2278xe" filled="true" fillcolor="#000000" stroked="false">
                <v:path arrowok="t"/>
                <v:fill type="solid"/>
              </v:shape>
            </v:group>
            <v:group style="position:absolute;left:2818;top:2278;width:10;height:20" coordorigin="2818,2278" coordsize="10,20">
              <v:shape style="position:absolute;left:2818;top:2278;width:10;height:20" coordorigin="2818,2278" coordsize="10,20" path="m2818,2297l2828,2297,2828,2278,2818,2278,2818,2297xe" filled="true" fillcolor="#000000" stroked="false">
                <v:path arrowok="t"/>
                <v:fill type="solid"/>
              </v:shape>
            </v:group>
            <v:group style="position:absolute;left:2818;top:2297;width:10;height:20" coordorigin="2818,2297" coordsize="10,20">
              <v:shape style="position:absolute;left:2818;top:2297;width:10;height:20" coordorigin="2818,2297" coordsize="10,20" path="m2818,2316l2828,2316,2828,2297,2818,2297,2818,2316xe" filled="true" fillcolor="#000000" stroked="false">
                <v:path arrowok="t"/>
                <v:fill type="solid"/>
              </v:shape>
            </v:group>
            <v:group style="position:absolute;left:2818;top:2316;width:10;height:20" coordorigin="2818,2316" coordsize="10,20">
              <v:shape style="position:absolute;left:2818;top:2316;width:10;height:20" coordorigin="2818,2316" coordsize="10,20" path="m2818,2336l2828,2336,2828,2316,2818,2316,2818,2336xe" filled="true" fillcolor="#000000" stroked="false">
                <v:path arrowok="t"/>
                <v:fill type="solid"/>
              </v:shape>
            </v:group>
            <v:group style="position:absolute;left:2818;top:2336;width:10;height:20" coordorigin="2818,2336" coordsize="10,20">
              <v:shape style="position:absolute;left:2818;top:2336;width:10;height:20" coordorigin="2818,2336" coordsize="10,20" path="m2818,2355l2828,2355,2828,2336,2818,2336,2818,2355xe" filled="true" fillcolor="#000000" stroked="false">
                <v:path arrowok="t"/>
                <v:fill type="solid"/>
              </v:shape>
            </v:group>
            <v:group style="position:absolute;left:2818;top:2355;width:10;height:20" coordorigin="2818,2355" coordsize="10,20">
              <v:shape style="position:absolute;left:2818;top:2355;width:10;height:20" coordorigin="2818,2355" coordsize="10,20" path="m2818,2374l2828,2374,2828,2355,2818,2355,2818,2374xe" filled="true" fillcolor="#000000" stroked="false">
                <v:path arrowok="t"/>
                <v:fill type="solid"/>
              </v:shape>
            </v:group>
            <v:group style="position:absolute;left:2818;top:2374;width:10;height:20" coordorigin="2818,2374" coordsize="10,20">
              <v:shape style="position:absolute;left:2818;top:2374;width:10;height:20" coordorigin="2818,2374" coordsize="10,20" path="m2818,2393l2828,2393,2828,2374,2818,2374,2818,2393xe" filled="true" fillcolor="#000000" stroked="false">
                <v:path arrowok="t"/>
                <v:fill type="solid"/>
              </v:shape>
            </v:group>
            <v:group style="position:absolute;left:2818;top:2393;width:10;height:20" coordorigin="2818,2393" coordsize="10,20">
              <v:shape style="position:absolute;left:2818;top:2393;width:10;height:20" coordorigin="2818,2393" coordsize="10,20" path="m2818,2412l2828,2412,2828,2393,2818,2393,2818,2412xe" filled="true" fillcolor="#000000" stroked="false">
                <v:path arrowok="t"/>
                <v:fill type="solid"/>
              </v:shape>
            </v:group>
            <v:group style="position:absolute;left:2818;top:2412;width:10;height:20" coordorigin="2818,2412" coordsize="10,20">
              <v:shape style="position:absolute;left:2818;top:2412;width:10;height:20" coordorigin="2818,2412" coordsize="10,20" path="m2818,2432l2828,2432,2828,2412,2818,2412,2818,2432xe" filled="true" fillcolor="#000000" stroked="false">
                <v:path arrowok="t"/>
                <v:fill type="solid"/>
              </v:shape>
            </v:group>
            <v:group style="position:absolute;left:2818;top:2432;width:10;height:20" coordorigin="2818,2432" coordsize="10,20">
              <v:shape style="position:absolute;left:2818;top:2432;width:10;height:20" coordorigin="2818,2432" coordsize="10,20" path="m2818,2451l2828,2451,2828,2432,2818,2432,2818,2451xe" filled="true" fillcolor="#000000" stroked="false">
                <v:path arrowok="t"/>
                <v:fill type="solid"/>
              </v:shape>
            </v:group>
            <v:group style="position:absolute;left:2818;top:2451;width:10;height:20" coordorigin="2818,2451" coordsize="10,20">
              <v:shape style="position:absolute;left:2818;top:2451;width:10;height:20" coordorigin="2818,2451" coordsize="10,20" path="m2818,2470l2828,2470,2828,2451,2818,2451,2818,2470xe" filled="true" fillcolor="#000000" stroked="false">
                <v:path arrowok="t"/>
                <v:fill type="solid"/>
              </v:shape>
            </v:group>
            <v:group style="position:absolute;left:2818;top:2470;width:10;height:20" coordorigin="2818,2470" coordsize="10,20">
              <v:shape style="position:absolute;left:2818;top:2470;width:10;height:20" coordorigin="2818,2470" coordsize="10,20" path="m2818,2489l2828,2489,2828,2470,2818,2470,2818,2489xe" filled="true" fillcolor="#000000" stroked="false">
                <v:path arrowok="t"/>
                <v:fill type="solid"/>
              </v:shape>
            </v:group>
            <v:group style="position:absolute;left:2818;top:2489;width:10;height:20" coordorigin="2818,2489" coordsize="10,20">
              <v:shape style="position:absolute;left:2818;top:2489;width:10;height:20" coordorigin="2818,2489" coordsize="10,20" path="m2818,2508l2828,2508,2828,2489,2818,2489,2818,2508xe" filled="true" fillcolor="#000000" stroked="false">
                <v:path arrowok="t"/>
                <v:fill type="solid"/>
              </v:shape>
            </v:group>
            <v:group style="position:absolute;left:2818;top:2508;width:10;height:20" coordorigin="2818,2508" coordsize="10,20">
              <v:shape style="position:absolute;left:2818;top:2508;width:10;height:20" coordorigin="2818,2508" coordsize="10,20" path="m2818,2528l2828,2528,2828,2508,2818,2508,2818,2528xe" filled="true" fillcolor="#000000" stroked="false">
                <v:path arrowok="t"/>
                <v:fill type="solid"/>
              </v:shape>
            </v:group>
            <v:group style="position:absolute;left:2818;top:2528;width:10;height:20" coordorigin="2818,2528" coordsize="10,20">
              <v:shape style="position:absolute;left:2818;top:2528;width:10;height:20" coordorigin="2818,2528" coordsize="10,20" path="m2818,2547l2828,2547,2828,2528,2818,2528,2818,2547xe" filled="true" fillcolor="#000000" stroked="false">
                <v:path arrowok="t"/>
                <v:fill type="solid"/>
              </v:shape>
            </v:group>
            <v:group style="position:absolute;left:2818;top:2547;width:10;height:20" coordorigin="2818,2547" coordsize="10,20">
              <v:shape style="position:absolute;left:2818;top:2547;width:10;height:20" coordorigin="2818,2547" coordsize="10,20" path="m2818,2566l2828,2566,2828,2547,2818,2547,2818,2566xe" filled="true" fillcolor="#000000" stroked="false">
                <v:path arrowok="t"/>
                <v:fill type="solid"/>
              </v:shape>
            </v:group>
            <v:group style="position:absolute;left:2818;top:2566;width:10;height:20" coordorigin="2818,2566" coordsize="10,20">
              <v:shape style="position:absolute;left:2818;top:2566;width:10;height:20" coordorigin="2818,2566" coordsize="10,20" path="m2818,2585l2828,2585,2828,2566,2818,2566,2818,2585xe" filled="true" fillcolor="#000000" stroked="false">
                <v:path arrowok="t"/>
                <v:fill type="solid"/>
              </v:shape>
            </v:group>
            <v:group style="position:absolute;left:2818;top:2594;width:10;height:2" coordorigin="2818,2594" coordsize="10,2">
              <v:shape style="position:absolute;left:2818;top:2594;width:10;height:2" coordorigin="2818,2594" coordsize="10,0" path="m2818,2594l2828,2594e" filled="false" stroked="true" strokeweight=".84pt" strokecolor="#000000">
                <v:path arrowok="t"/>
              </v:shape>
            </v:group>
            <v:group style="position:absolute;left:3668;top:2240;width:10;height:20" coordorigin="3668,2240" coordsize="10,20">
              <v:shape style="position:absolute;left:3668;top:2240;width:10;height:20" coordorigin="3668,2240" coordsize="10,20" path="m3668,2259l3677,2259,3677,2240,3668,2240,3668,2259xe" filled="true" fillcolor="#000000" stroked="false">
                <v:path arrowok="t"/>
                <v:fill type="solid"/>
              </v:shape>
            </v:group>
            <v:group style="position:absolute;left:3668;top:2259;width:10;height:20" coordorigin="3668,2259" coordsize="10,20">
              <v:shape style="position:absolute;left:3668;top:2259;width:10;height:20" coordorigin="3668,2259" coordsize="10,20" path="m3668,2278l3677,2278,3677,2259,3668,2259,3668,2278xe" filled="true" fillcolor="#000000" stroked="false">
                <v:path arrowok="t"/>
                <v:fill type="solid"/>
              </v:shape>
            </v:group>
            <v:group style="position:absolute;left:3668;top:2278;width:10;height:20" coordorigin="3668,2278" coordsize="10,20">
              <v:shape style="position:absolute;left:3668;top:2278;width:10;height:20" coordorigin="3668,2278" coordsize="10,20" path="m3668,2297l3677,2297,3677,2278,3668,2278,3668,2297xe" filled="true" fillcolor="#000000" stroked="false">
                <v:path arrowok="t"/>
                <v:fill type="solid"/>
              </v:shape>
            </v:group>
            <v:group style="position:absolute;left:3668;top:2297;width:10;height:20" coordorigin="3668,2297" coordsize="10,20">
              <v:shape style="position:absolute;left:3668;top:2297;width:10;height:20" coordorigin="3668,2297" coordsize="10,20" path="m3668,2316l3677,2316,3677,2297,3668,2297,3668,2316xe" filled="true" fillcolor="#000000" stroked="false">
                <v:path arrowok="t"/>
                <v:fill type="solid"/>
              </v:shape>
            </v:group>
            <v:group style="position:absolute;left:3668;top:2316;width:10;height:20" coordorigin="3668,2316" coordsize="10,20">
              <v:shape style="position:absolute;left:3668;top:2316;width:10;height:20" coordorigin="3668,2316" coordsize="10,20" path="m3668,2336l3677,2336,3677,2316,3668,2316,3668,2336xe" filled="true" fillcolor="#000000" stroked="false">
                <v:path arrowok="t"/>
                <v:fill type="solid"/>
              </v:shape>
            </v:group>
            <v:group style="position:absolute;left:3668;top:2336;width:10;height:20" coordorigin="3668,2336" coordsize="10,20">
              <v:shape style="position:absolute;left:3668;top:2336;width:10;height:20" coordorigin="3668,2336" coordsize="10,20" path="m3668,2355l3677,2355,3677,2336,3668,2336,3668,2355xe" filled="true" fillcolor="#000000" stroked="false">
                <v:path arrowok="t"/>
                <v:fill type="solid"/>
              </v:shape>
            </v:group>
            <v:group style="position:absolute;left:3668;top:2355;width:10;height:20" coordorigin="3668,2355" coordsize="10,20">
              <v:shape style="position:absolute;left:3668;top:2355;width:10;height:20" coordorigin="3668,2355" coordsize="10,20" path="m3668,2374l3677,2374,3677,2355,3668,2355,3668,2374xe" filled="true" fillcolor="#000000" stroked="false">
                <v:path arrowok="t"/>
                <v:fill type="solid"/>
              </v:shape>
            </v:group>
            <v:group style="position:absolute;left:3668;top:2374;width:10;height:20" coordorigin="3668,2374" coordsize="10,20">
              <v:shape style="position:absolute;left:3668;top:2374;width:10;height:20" coordorigin="3668,2374" coordsize="10,20" path="m3668,2393l3677,2393,3677,2374,3668,2374,3668,2393xe" filled="true" fillcolor="#000000" stroked="false">
                <v:path arrowok="t"/>
                <v:fill type="solid"/>
              </v:shape>
            </v:group>
            <v:group style="position:absolute;left:3668;top:2393;width:10;height:20" coordorigin="3668,2393" coordsize="10,20">
              <v:shape style="position:absolute;left:3668;top:2393;width:10;height:20" coordorigin="3668,2393" coordsize="10,20" path="m3668,2412l3677,2412,3677,2393,3668,2393,3668,2412xe" filled="true" fillcolor="#000000" stroked="false">
                <v:path arrowok="t"/>
                <v:fill type="solid"/>
              </v:shape>
            </v:group>
            <v:group style="position:absolute;left:3668;top:2412;width:10;height:20" coordorigin="3668,2412" coordsize="10,20">
              <v:shape style="position:absolute;left:3668;top:2412;width:10;height:20" coordorigin="3668,2412" coordsize="10,20" path="m3668,2432l3677,2432,3677,2412,3668,2412,3668,2432xe" filled="true" fillcolor="#000000" stroked="false">
                <v:path arrowok="t"/>
                <v:fill type="solid"/>
              </v:shape>
            </v:group>
            <v:group style="position:absolute;left:3668;top:2432;width:10;height:20" coordorigin="3668,2432" coordsize="10,20">
              <v:shape style="position:absolute;left:3668;top:2432;width:10;height:20" coordorigin="3668,2432" coordsize="10,20" path="m3668,2451l3677,2451,3677,2432,3668,2432,3668,2451xe" filled="true" fillcolor="#000000" stroked="false">
                <v:path arrowok="t"/>
                <v:fill type="solid"/>
              </v:shape>
            </v:group>
            <v:group style="position:absolute;left:3668;top:2451;width:10;height:20" coordorigin="3668,2451" coordsize="10,20">
              <v:shape style="position:absolute;left:3668;top:2451;width:10;height:20" coordorigin="3668,2451" coordsize="10,20" path="m3668,2470l3677,2470,3677,2451,3668,2451,3668,2470xe" filled="true" fillcolor="#000000" stroked="false">
                <v:path arrowok="t"/>
                <v:fill type="solid"/>
              </v:shape>
            </v:group>
            <v:group style="position:absolute;left:3668;top:2470;width:10;height:20" coordorigin="3668,2470" coordsize="10,20">
              <v:shape style="position:absolute;left:3668;top:2470;width:10;height:20" coordorigin="3668,2470" coordsize="10,20" path="m3668,2489l3677,2489,3677,2470,3668,2470,3668,2489xe" filled="true" fillcolor="#000000" stroked="false">
                <v:path arrowok="t"/>
                <v:fill type="solid"/>
              </v:shape>
            </v:group>
            <v:group style="position:absolute;left:3668;top:2489;width:10;height:20" coordorigin="3668,2489" coordsize="10,20">
              <v:shape style="position:absolute;left:3668;top:2489;width:10;height:20" coordorigin="3668,2489" coordsize="10,20" path="m3668,2508l3677,2508,3677,2489,3668,2489,3668,2508xe" filled="true" fillcolor="#000000" stroked="false">
                <v:path arrowok="t"/>
                <v:fill type="solid"/>
              </v:shape>
            </v:group>
            <v:group style="position:absolute;left:3668;top:2508;width:10;height:20" coordorigin="3668,2508" coordsize="10,20">
              <v:shape style="position:absolute;left:3668;top:2508;width:10;height:20" coordorigin="3668,2508" coordsize="10,20" path="m3668,2528l3677,2528,3677,2508,3668,2508,3668,2528xe" filled="true" fillcolor="#000000" stroked="false">
                <v:path arrowok="t"/>
                <v:fill type="solid"/>
              </v:shape>
            </v:group>
            <v:group style="position:absolute;left:3668;top:2528;width:10;height:20" coordorigin="3668,2528" coordsize="10,20">
              <v:shape style="position:absolute;left:3668;top:2528;width:10;height:20" coordorigin="3668,2528" coordsize="10,20" path="m3668,2547l3677,2547,3677,2528,3668,2528,3668,2547xe" filled="true" fillcolor="#000000" stroked="false">
                <v:path arrowok="t"/>
                <v:fill type="solid"/>
              </v:shape>
            </v:group>
            <v:group style="position:absolute;left:3668;top:2547;width:10;height:20" coordorigin="3668,2547" coordsize="10,20">
              <v:shape style="position:absolute;left:3668;top:2547;width:10;height:20" coordorigin="3668,2547" coordsize="10,20" path="m3668,2566l3677,2566,3677,2547,3668,2547,3668,2566xe" filled="true" fillcolor="#000000" stroked="false">
                <v:path arrowok="t"/>
                <v:fill type="solid"/>
              </v:shape>
            </v:group>
            <v:group style="position:absolute;left:3668;top:2566;width:10;height:20" coordorigin="3668,2566" coordsize="10,20">
              <v:shape style="position:absolute;left:3668;top:2566;width:10;height:20" coordorigin="3668,2566" coordsize="10,20" path="m3668,2585l3677,2585,3677,2566,3668,2566,3668,2585xe" filled="true" fillcolor="#000000" stroked="false">
                <v:path arrowok="t"/>
                <v:fill type="solid"/>
              </v:shape>
            </v:group>
            <v:group style="position:absolute;left:3668;top:2594;width:10;height:2" coordorigin="3668,2594" coordsize="10,2">
              <v:shape style="position:absolute;left:3668;top:2594;width:10;height:2" coordorigin="3668,2594" coordsize="10,0" path="m3668,2594l3677,2594e" filled="false" stroked="true" strokeweight=".84pt" strokecolor="#000000">
                <v:path arrowok="t"/>
              </v:shape>
            </v:group>
            <v:group style="position:absolute;left:4799;top:2240;width:10;height:20" coordorigin="4799,2240" coordsize="10,20">
              <v:shape style="position:absolute;left:4799;top:2240;width:10;height:20" coordorigin="4799,2240" coordsize="10,20" path="m4799,2259l4808,2259,4808,2240,4799,2240,4799,2259xe" filled="true" fillcolor="#000000" stroked="false">
                <v:path arrowok="t"/>
                <v:fill type="solid"/>
              </v:shape>
            </v:group>
            <v:group style="position:absolute;left:4799;top:2259;width:10;height:20" coordorigin="4799,2259" coordsize="10,20">
              <v:shape style="position:absolute;left:4799;top:2259;width:10;height:20" coordorigin="4799,2259" coordsize="10,20" path="m4799,2278l4808,2278,4808,2259,4799,2259,4799,2278xe" filled="true" fillcolor="#000000" stroked="false">
                <v:path arrowok="t"/>
                <v:fill type="solid"/>
              </v:shape>
            </v:group>
            <v:group style="position:absolute;left:4799;top:2278;width:10;height:20" coordorigin="4799,2278" coordsize="10,20">
              <v:shape style="position:absolute;left:4799;top:2278;width:10;height:20" coordorigin="4799,2278" coordsize="10,20" path="m4799,2297l4808,2297,4808,2278,4799,2278,4799,2297xe" filled="true" fillcolor="#000000" stroked="false">
                <v:path arrowok="t"/>
                <v:fill type="solid"/>
              </v:shape>
            </v:group>
            <v:group style="position:absolute;left:4799;top:2297;width:10;height:20" coordorigin="4799,2297" coordsize="10,20">
              <v:shape style="position:absolute;left:4799;top:2297;width:10;height:20" coordorigin="4799,2297" coordsize="10,20" path="m4799,2316l4808,2316,4808,2297,4799,2297,4799,2316xe" filled="true" fillcolor="#000000" stroked="false">
                <v:path arrowok="t"/>
                <v:fill type="solid"/>
              </v:shape>
            </v:group>
            <v:group style="position:absolute;left:4799;top:2316;width:10;height:20" coordorigin="4799,2316" coordsize="10,20">
              <v:shape style="position:absolute;left:4799;top:2316;width:10;height:20" coordorigin="4799,2316" coordsize="10,20" path="m4799,2336l4808,2336,4808,2316,4799,2316,4799,2336xe" filled="true" fillcolor="#000000" stroked="false">
                <v:path arrowok="t"/>
                <v:fill type="solid"/>
              </v:shape>
            </v:group>
            <v:group style="position:absolute;left:4799;top:2336;width:10;height:20" coordorigin="4799,2336" coordsize="10,20">
              <v:shape style="position:absolute;left:4799;top:2336;width:10;height:20" coordorigin="4799,2336" coordsize="10,20" path="m4799,2355l4808,2355,4808,2336,4799,2336,4799,2355xe" filled="true" fillcolor="#000000" stroked="false">
                <v:path arrowok="t"/>
                <v:fill type="solid"/>
              </v:shape>
            </v:group>
            <v:group style="position:absolute;left:4799;top:2355;width:10;height:20" coordorigin="4799,2355" coordsize="10,20">
              <v:shape style="position:absolute;left:4799;top:2355;width:10;height:20" coordorigin="4799,2355" coordsize="10,20" path="m4799,2374l4808,2374,4808,2355,4799,2355,4799,2374xe" filled="true" fillcolor="#000000" stroked="false">
                <v:path arrowok="t"/>
                <v:fill type="solid"/>
              </v:shape>
            </v:group>
            <v:group style="position:absolute;left:4799;top:2374;width:10;height:20" coordorigin="4799,2374" coordsize="10,20">
              <v:shape style="position:absolute;left:4799;top:2374;width:10;height:20" coordorigin="4799,2374" coordsize="10,20" path="m4799,2393l4808,2393,4808,2374,4799,2374,4799,2393xe" filled="true" fillcolor="#000000" stroked="false">
                <v:path arrowok="t"/>
                <v:fill type="solid"/>
              </v:shape>
            </v:group>
            <v:group style="position:absolute;left:4799;top:2393;width:10;height:20" coordorigin="4799,2393" coordsize="10,20">
              <v:shape style="position:absolute;left:4799;top:2393;width:10;height:20" coordorigin="4799,2393" coordsize="10,20" path="m4799,2412l4808,2412,4808,2393,4799,2393,4799,2412xe" filled="true" fillcolor="#000000" stroked="false">
                <v:path arrowok="t"/>
                <v:fill type="solid"/>
              </v:shape>
            </v:group>
            <v:group style="position:absolute;left:4799;top:2412;width:10;height:20" coordorigin="4799,2412" coordsize="10,20">
              <v:shape style="position:absolute;left:4799;top:2412;width:10;height:20" coordorigin="4799,2412" coordsize="10,20" path="m4799,2432l4808,2432,4808,2412,4799,2412,4799,2432xe" filled="true" fillcolor="#000000" stroked="false">
                <v:path arrowok="t"/>
                <v:fill type="solid"/>
              </v:shape>
            </v:group>
            <v:group style="position:absolute;left:4799;top:2432;width:10;height:20" coordorigin="4799,2432" coordsize="10,20">
              <v:shape style="position:absolute;left:4799;top:2432;width:10;height:20" coordorigin="4799,2432" coordsize="10,20" path="m4799,2451l4808,2451,4808,2432,4799,2432,4799,2451xe" filled="true" fillcolor="#000000" stroked="false">
                <v:path arrowok="t"/>
                <v:fill type="solid"/>
              </v:shape>
            </v:group>
            <v:group style="position:absolute;left:4799;top:2451;width:10;height:20" coordorigin="4799,2451" coordsize="10,20">
              <v:shape style="position:absolute;left:4799;top:2451;width:10;height:20" coordorigin="4799,2451" coordsize="10,20" path="m4799,2470l4808,2470,4808,2451,4799,2451,4799,2470xe" filled="true" fillcolor="#000000" stroked="false">
                <v:path arrowok="t"/>
                <v:fill type="solid"/>
              </v:shape>
            </v:group>
            <v:group style="position:absolute;left:4799;top:2470;width:10;height:20" coordorigin="4799,2470" coordsize="10,20">
              <v:shape style="position:absolute;left:4799;top:2470;width:10;height:20" coordorigin="4799,2470" coordsize="10,20" path="m4799,2489l4808,2489,4808,2470,4799,2470,4799,2489xe" filled="true" fillcolor="#000000" stroked="false">
                <v:path arrowok="t"/>
                <v:fill type="solid"/>
              </v:shape>
            </v:group>
            <v:group style="position:absolute;left:4799;top:2489;width:10;height:20" coordorigin="4799,2489" coordsize="10,20">
              <v:shape style="position:absolute;left:4799;top:2489;width:10;height:20" coordorigin="4799,2489" coordsize="10,20" path="m4799,2508l4808,2508,4808,2489,4799,2489,4799,2508xe" filled="true" fillcolor="#000000" stroked="false">
                <v:path arrowok="t"/>
                <v:fill type="solid"/>
              </v:shape>
            </v:group>
            <v:group style="position:absolute;left:4799;top:2508;width:10;height:20" coordorigin="4799,2508" coordsize="10,20">
              <v:shape style="position:absolute;left:4799;top:2508;width:10;height:20" coordorigin="4799,2508" coordsize="10,20" path="m4799,2528l4808,2528,4808,2508,4799,2508,4799,2528xe" filled="true" fillcolor="#000000" stroked="false">
                <v:path arrowok="t"/>
                <v:fill type="solid"/>
              </v:shape>
            </v:group>
            <v:group style="position:absolute;left:4799;top:2528;width:10;height:20" coordorigin="4799,2528" coordsize="10,20">
              <v:shape style="position:absolute;left:4799;top:2528;width:10;height:20" coordorigin="4799,2528" coordsize="10,20" path="m4799,2547l4808,2547,4808,2528,4799,2528,4799,2547xe" filled="true" fillcolor="#000000" stroked="false">
                <v:path arrowok="t"/>
                <v:fill type="solid"/>
              </v:shape>
            </v:group>
            <v:group style="position:absolute;left:4799;top:2547;width:10;height:20" coordorigin="4799,2547" coordsize="10,20">
              <v:shape style="position:absolute;left:4799;top:2547;width:10;height:20" coordorigin="4799,2547" coordsize="10,20" path="m4799,2566l4808,2566,4808,2547,4799,2547,4799,2566xe" filled="true" fillcolor="#000000" stroked="false">
                <v:path arrowok="t"/>
                <v:fill type="solid"/>
              </v:shape>
            </v:group>
            <v:group style="position:absolute;left:4799;top:2566;width:10;height:20" coordorigin="4799,2566" coordsize="10,20">
              <v:shape style="position:absolute;left:4799;top:2566;width:10;height:20" coordorigin="4799,2566" coordsize="10,20" path="m4799,2585l4808,2585,4808,2566,4799,2566,4799,2585xe" filled="true" fillcolor="#000000" stroked="false">
                <v:path arrowok="t"/>
                <v:fill type="solid"/>
              </v:shape>
            </v:group>
            <v:group style="position:absolute;left:4799;top:2594;width:10;height:2" coordorigin="4799,2594" coordsize="10,2">
              <v:shape style="position:absolute;left:4799;top:2594;width:10;height:2" coordorigin="4799,2594" coordsize="10,0" path="m4799,2594l4808,2594e" filled="false" stroked="true" strokeweight=".84pt" strokecolor="#000000">
                <v:path arrowok="t"/>
              </v:shape>
            </v:group>
            <v:group style="position:absolute;left:6030;top:2240;width:10;height:20" coordorigin="6030,2240" coordsize="10,20">
              <v:shape style="position:absolute;left:6030;top:2240;width:10;height:20" coordorigin="6030,2240" coordsize="10,20" path="m6030,2259l6039,2259,6039,2240,6030,2240,6030,2259xe" filled="true" fillcolor="#000000" stroked="false">
                <v:path arrowok="t"/>
                <v:fill type="solid"/>
              </v:shape>
            </v:group>
            <v:group style="position:absolute;left:6030;top:2259;width:10;height:20" coordorigin="6030,2259" coordsize="10,20">
              <v:shape style="position:absolute;left:6030;top:2259;width:10;height:20" coordorigin="6030,2259" coordsize="10,20" path="m6030,2278l6039,2278,6039,2259,6030,2259,6030,2278xe" filled="true" fillcolor="#000000" stroked="false">
                <v:path arrowok="t"/>
                <v:fill type="solid"/>
              </v:shape>
            </v:group>
            <v:group style="position:absolute;left:6030;top:2278;width:10;height:20" coordorigin="6030,2278" coordsize="10,20">
              <v:shape style="position:absolute;left:6030;top:2278;width:10;height:20" coordorigin="6030,2278" coordsize="10,20" path="m6030,2297l6039,2297,6039,2278,6030,2278,6030,2297xe" filled="true" fillcolor="#000000" stroked="false">
                <v:path arrowok="t"/>
                <v:fill type="solid"/>
              </v:shape>
            </v:group>
            <v:group style="position:absolute;left:6030;top:2297;width:10;height:20" coordorigin="6030,2297" coordsize="10,20">
              <v:shape style="position:absolute;left:6030;top:2297;width:10;height:20" coordorigin="6030,2297" coordsize="10,20" path="m6030,2316l6039,2316,6039,2297,6030,2297,6030,2316xe" filled="true" fillcolor="#000000" stroked="false">
                <v:path arrowok="t"/>
                <v:fill type="solid"/>
              </v:shape>
            </v:group>
            <v:group style="position:absolute;left:6030;top:2316;width:10;height:20" coordorigin="6030,2316" coordsize="10,20">
              <v:shape style="position:absolute;left:6030;top:2316;width:10;height:20" coordorigin="6030,2316" coordsize="10,20" path="m6030,2336l6039,2336,6039,2316,6030,2316,6030,2336xe" filled="true" fillcolor="#000000" stroked="false">
                <v:path arrowok="t"/>
                <v:fill type="solid"/>
              </v:shape>
            </v:group>
            <v:group style="position:absolute;left:6030;top:2336;width:10;height:20" coordorigin="6030,2336" coordsize="10,20">
              <v:shape style="position:absolute;left:6030;top:2336;width:10;height:20" coordorigin="6030,2336" coordsize="10,20" path="m6030,2355l6039,2355,6039,2336,6030,2336,6030,2355xe" filled="true" fillcolor="#000000" stroked="false">
                <v:path arrowok="t"/>
                <v:fill type="solid"/>
              </v:shape>
            </v:group>
            <v:group style="position:absolute;left:6030;top:2355;width:10;height:20" coordorigin="6030,2355" coordsize="10,20">
              <v:shape style="position:absolute;left:6030;top:2355;width:10;height:20" coordorigin="6030,2355" coordsize="10,20" path="m6030,2374l6039,2374,6039,2355,6030,2355,6030,2374xe" filled="true" fillcolor="#000000" stroked="false">
                <v:path arrowok="t"/>
                <v:fill type="solid"/>
              </v:shape>
            </v:group>
            <v:group style="position:absolute;left:6030;top:2374;width:10;height:20" coordorigin="6030,2374" coordsize="10,20">
              <v:shape style="position:absolute;left:6030;top:2374;width:10;height:20" coordorigin="6030,2374" coordsize="10,20" path="m6030,2393l6039,2393,6039,2374,6030,2374,6030,2393xe" filled="true" fillcolor="#000000" stroked="false">
                <v:path arrowok="t"/>
                <v:fill type="solid"/>
              </v:shape>
            </v:group>
            <v:group style="position:absolute;left:6030;top:2393;width:10;height:20" coordorigin="6030,2393" coordsize="10,20">
              <v:shape style="position:absolute;left:6030;top:2393;width:10;height:20" coordorigin="6030,2393" coordsize="10,20" path="m6030,2412l6039,2412,6039,2393,6030,2393,6030,2412xe" filled="true" fillcolor="#000000" stroked="false">
                <v:path arrowok="t"/>
                <v:fill type="solid"/>
              </v:shape>
            </v:group>
            <v:group style="position:absolute;left:6030;top:2412;width:10;height:20" coordorigin="6030,2412" coordsize="10,20">
              <v:shape style="position:absolute;left:6030;top:2412;width:10;height:20" coordorigin="6030,2412" coordsize="10,20" path="m6030,2432l6039,2432,6039,2412,6030,2412,6030,2432xe" filled="true" fillcolor="#000000" stroked="false">
                <v:path arrowok="t"/>
                <v:fill type="solid"/>
              </v:shape>
            </v:group>
            <v:group style="position:absolute;left:6030;top:2432;width:10;height:20" coordorigin="6030,2432" coordsize="10,20">
              <v:shape style="position:absolute;left:6030;top:2432;width:10;height:20" coordorigin="6030,2432" coordsize="10,20" path="m6030,2451l6039,2451,6039,2432,6030,2432,6030,2451xe" filled="true" fillcolor="#000000" stroked="false">
                <v:path arrowok="t"/>
                <v:fill type="solid"/>
              </v:shape>
            </v:group>
            <v:group style="position:absolute;left:6030;top:2451;width:10;height:20" coordorigin="6030,2451" coordsize="10,20">
              <v:shape style="position:absolute;left:6030;top:2451;width:10;height:20" coordorigin="6030,2451" coordsize="10,20" path="m6030,2470l6039,2470,6039,2451,6030,2451,6030,2470xe" filled="true" fillcolor="#000000" stroked="false">
                <v:path arrowok="t"/>
                <v:fill type="solid"/>
              </v:shape>
            </v:group>
            <v:group style="position:absolute;left:6030;top:2470;width:10;height:20" coordorigin="6030,2470" coordsize="10,20">
              <v:shape style="position:absolute;left:6030;top:2470;width:10;height:20" coordorigin="6030,2470" coordsize="10,20" path="m6030,2489l6039,2489,6039,2470,6030,2470,6030,2489xe" filled="true" fillcolor="#000000" stroked="false">
                <v:path arrowok="t"/>
                <v:fill type="solid"/>
              </v:shape>
            </v:group>
            <v:group style="position:absolute;left:6030;top:2489;width:10;height:20" coordorigin="6030,2489" coordsize="10,20">
              <v:shape style="position:absolute;left:6030;top:2489;width:10;height:20" coordorigin="6030,2489" coordsize="10,20" path="m6030,2508l6039,2508,6039,2489,6030,2489,6030,2508xe" filled="true" fillcolor="#000000" stroked="false">
                <v:path arrowok="t"/>
                <v:fill type="solid"/>
              </v:shape>
            </v:group>
            <v:group style="position:absolute;left:6030;top:2508;width:10;height:20" coordorigin="6030,2508" coordsize="10,20">
              <v:shape style="position:absolute;left:6030;top:2508;width:10;height:20" coordorigin="6030,2508" coordsize="10,20" path="m6030,2528l6039,2528,6039,2508,6030,2508,6030,2528xe" filled="true" fillcolor="#000000" stroked="false">
                <v:path arrowok="t"/>
                <v:fill type="solid"/>
              </v:shape>
            </v:group>
            <v:group style="position:absolute;left:6030;top:2528;width:10;height:20" coordorigin="6030,2528" coordsize="10,20">
              <v:shape style="position:absolute;left:6030;top:2528;width:10;height:20" coordorigin="6030,2528" coordsize="10,20" path="m6030,2547l6039,2547,6039,2528,6030,2528,6030,2547xe" filled="true" fillcolor="#000000" stroked="false">
                <v:path arrowok="t"/>
                <v:fill type="solid"/>
              </v:shape>
            </v:group>
            <v:group style="position:absolute;left:6030;top:2547;width:10;height:20" coordorigin="6030,2547" coordsize="10,20">
              <v:shape style="position:absolute;left:6030;top:2547;width:10;height:20" coordorigin="6030,2547" coordsize="10,20" path="m6030,2566l6039,2566,6039,2547,6030,2547,6030,2566xe" filled="true" fillcolor="#000000" stroked="false">
                <v:path arrowok="t"/>
                <v:fill type="solid"/>
              </v:shape>
            </v:group>
            <v:group style="position:absolute;left:6030;top:2566;width:10;height:20" coordorigin="6030,2566" coordsize="10,20">
              <v:shape style="position:absolute;left:6030;top:2566;width:10;height:20" coordorigin="6030,2566" coordsize="10,20" path="m6030,2585l6039,2585,6039,2566,6030,2566,6030,2585xe" filled="true" fillcolor="#000000" stroked="false">
                <v:path arrowok="t"/>
                <v:fill type="solid"/>
              </v:shape>
            </v:group>
            <v:group style="position:absolute;left:6030;top:2594;width:10;height:2" coordorigin="6030,2594" coordsize="10,2">
              <v:shape style="position:absolute;left:6030;top:2594;width:10;height:2" coordorigin="6030,2594" coordsize="10,0" path="m6030,2594l6039,2594e" filled="false" stroked="true" strokeweight=".84pt" strokecolor="#000000">
                <v:path arrowok="t"/>
              </v:shape>
            </v:group>
            <v:group style="position:absolute;left:6786;top:2240;width:10;height:20" coordorigin="6786,2240" coordsize="10,20">
              <v:shape style="position:absolute;left:6786;top:2240;width:10;height:20" coordorigin="6786,2240" coordsize="10,20" path="m6786,2259l6796,2259,6796,2240,6786,2240,6786,2259xe" filled="true" fillcolor="#000000" stroked="false">
                <v:path arrowok="t"/>
                <v:fill type="solid"/>
              </v:shape>
            </v:group>
            <v:group style="position:absolute;left:6786;top:2259;width:10;height:20" coordorigin="6786,2259" coordsize="10,20">
              <v:shape style="position:absolute;left:6786;top:2259;width:10;height:20" coordorigin="6786,2259" coordsize="10,20" path="m6786,2278l6796,2278,6796,2259,6786,2259,6786,2278xe" filled="true" fillcolor="#000000" stroked="false">
                <v:path arrowok="t"/>
                <v:fill type="solid"/>
              </v:shape>
            </v:group>
            <v:group style="position:absolute;left:6786;top:2278;width:10;height:20" coordorigin="6786,2278" coordsize="10,20">
              <v:shape style="position:absolute;left:6786;top:2278;width:10;height:20" coordorigin="6786,2278" coordsize="10,20" path="m6786,2297l6796,2297,6796,2278,6786,2278,6786,2297xe" filled="true" fillcolor="#000000" stroked="false">
                <v:path arrowok="t"/>
                <v:fill type="solid"/>
              </v:shape>
            </v:group>
            <v:group style="position:absolute;left:6786;top:2297;width:10;height:20" coordorigin="6786,2297" coordsize="10,20">
              <v:shape style="position:absolute;left:6786;top:2297;width:10;height:20" coordorigin="6786,2297" coordsize="10,20" path="m6786,2316l6796,2316,6796,2297,6786,2297,6786,2316xe" filled="true" fillcolor="#000000" stroked="false">
                <v:path arrowok="t"/>
                <v:fill type="solid"/>
              </v:shape>
            </v:group>
            <v:group style="position:absolute;left:6786;top:2316;width:10;height:20" coordorigin="6786,2316" coordsize="10,20">
              <v:shape style="position:absolute;left:6786;top:2316;width:10;height:20" coordorigin="6786,2316" coordsize="10,20" path="m6786,2336l6796,2336,6796,2316,6786,2316,6786,2336xe" filled="true" fillcolor="#000000" stroked="false">
                <v:path arrowok="t"/>
                <v:fill type="solid"/>
              </v:shape>
            </v:group>
            <v:group style="position:absolute;left:6786;top:2336;width:10;height:20" coordorigin="6786,2336" coordsize="10,20">
              <v:shape style="position:absolute;left:6786;top:2336;width:10;height:20" coordorigin="6786,2336" coordsize="10,20" path="m6786,2355l6796,2355,6796,2336,6786,2336,6786,2355xe" filled="true" fillcolor="#000000" stroked="false">
                <v:path arrowok="t"/>
                <v:fill type="solid"/>
              </v:shape>
            </v:group>
            <v:group style="position:absolute;left:6786;top:2355;width:10;height:20" coordorigin="6786,2355" coordsize="10,20">
              <v:shape style="position:absolute;left:6786;top:2355;width:10;height:20" coordorigin="6786,2355" coordsize="10,20" path="m6786,2374l6796,2374,6796,2355,6786,2355,6786,2374xe" filled="true" fillcolor="#000000" stroked="false">
                <v:path arrowok="t"/>
                <v:fill type="solid"/>
              </v:shape>
            </v:group>
            <v:group style="position:absolute;left:6786;top:2374;width:10;height:20" coordorigin="6786,2374" coordsize="10,20">
              <v:shape style="position:absolute;left:6786;top:2374;width:10;height:20" coordorigin="6786,2374" coordsize="10,20" path="m6786,2393l6796,2393,6796,2374,6786,2374,6786,2393xe" filled="true" fillcolor="#000000" stroked="false">
                <v:path arrowok="t"/>
                <v:fill type="solid"/>
              </v:shape>
            </v:group>
            <v:group style="position:absolute;left:6786;top:2393;width:10;height:20" coordorigin="6786,2393" coordsize="10,20">
              <v:shape style="position:absolute;left:6786;top:2393;width:10;height:20" coordorigin="6786,2393" coordsize="10,20" path="m6786,2412l6796,2412,6796,2393,6786,2393,6786,2412xe" filled="true" fillcolor="#000000" stroked="false">
                <v:path arrowok="t"/>
                <v:fill type="solid"/>
              </v:shape>
            </v:group>
            <v:group style="position:absolute;left:6786;top:2412;width:10;height:20" coordorigin="6786,2412" coordsize="10,20">
              <v:shape style="position:absolute;left:6786;top:2412;width:10;height:20" coordorigin="6786,2412" coordsize="10,20" path="m6786,2432l6796,2432,6796,2412,6786,2412,6786,2432xe" filled="true" fillcolor="#000000" stroked="false">
                <v:path arrowok="t"/>
                <v:fill type="solid"/>
              </v:shape>
            </v:group>
            <v:group style="position:absolute;left:6786;top:2432;width:10;height:20" coordorigin="6786,2432" coordsize="10,20">
              <v:shape style="position:absolute;left:6786;top:2432;width:10;height:20" coordorigin="6786,2432" coordsize="10,20" path="m6786,2451l6796,2451,6796,2432,6786,2432,6786,2451xe" filled="true" fillcolor="#000000" stroked="false">
                <v:path arrowok="t"/>
                <v:fill type="solid"/>
              </v:shape>
            </v:group>
            <v:group style="position:absolute;left:6786;top:2451;width:10;height:20" coordorigin="6786,2451" coordsize="10,20">
              <v:shape style="position:absolute;left:6786;top:2451;width:10;height:20" coordorigin="6786,2451" coordsize="10,20" path="m6786,2470l6796,2470,6796,2451,6786,2451,6786,2470xe" filled="true" fillcolor="#000000" stroked="false">
                <v:path arrowok="t"/>
                <v:fill type="solid"/>
              </v:shape>
            </v:group>
            <v:group style="position:absolute;left:6786;top:2470;width:10;height:20" coordorigin="6786,2470" coordsize="10,20">
              <v:shape style="position:absolute;left:6786;top:2470;width:10;height:20" coordorigin="6786,2470" coordsize="10,20" path="m6786,2489l6796,2489,6796,2470,6786,2470,6786,2489xe" filled="true" fillcolor="#000000" stroked="false">
                <v:path arrowok="t"/>
                <v:fill type="solid"/>
              </v:shape>
            </v:group>
            <v:group style="position:absolute;left:6786;top:2489;width:10;height:20" coordorigin="6786,2489" coordsize="10,20">
              <v:shape style="position:absolute;left:6786;top:2489;width:10;height:20" coordorigin="6786,2489" coordsize="10,20" path="m6786,2508l6796,2508,6796,2489,6786,2489,6786,2508xe" filled="true" fillcolor="#000000" stroked="false">
                <v:path arrowok="t"/>
                <v:fill type="solid"/>
              </v:shape>
            </v:group>
            <v:group style="position:absolute;left:6786;top:2508;width:10;height:20" coordorigin="6786,2508" coordsize="10,20">
              <v:shape style="position:absolute;left:6786;top:2508;width:10;height:20" coordorigin="6786,2508" coordsize="10,20" path="m6786,2528l6796,2528,6796,2508,6786,2508,6786,2528xe" filled="true" fillcolor="#000000" stroked="false">
                <v:path arrowok="t"/>
                <v:fill type="solid"/>
              </v:shape>
            </v:group>
            <v:group style="position:absolute;left:6786;top:2528;width:10;height:20" coordorigin="6786,2528" coordsize="10,20">
              <v:shape style="position:absolute;left:6786;top:2528;width:10;height:20" coordorigin="6786,2528" coordsize="10,20" path="m6786,2547l6796,2547,6796,2528,6786,2528,6786,2547xe" filled="true" fillcolor="#000000" stroked="false">
                <v:path arrowok="t"/>
                <v:fill type="solid"/>
              </v:shape>
            </v:group>
            <v:group style="position:absolute;left:6786;top:2547;width:10;height:20" coordorigin="6786,2547" coordsize="10,20">
              <v:shape style="position:absolute;left:6786;top:2547;width:10;height:20" coordorigin="6786,2547" coordsize="10,20" path="m6786,2566l6796,2566,6796,2547,6786,2547,6786,2566xe" filled="true" fillcolor="#000000" stroked="false">
                <v:path arrowok="t"/>
                <v:fill type="solid"/>
              </v:shape>
            </v:group>
            <v:group style="position:absolute;left:6786;top:2566;width:10;height:20" coordorigin="6786,2566" coordsize="10,20">
              <v:shape style="position:absolute;left:6786;top:2566;width:10;height:20" coordorigin="6786,2566" coordsize="10,20" path="m6786,2585l6796,2585,6796,2566,6786,2566,6786,2585xe" filled="true" fillcolor="#000000" stroked="false">
                <v:path arrowok="t"/>
                <v:fill type="solid"/>
              </v:shape>
            </v:group>
            <v:group style="position:absolute;left:6786;top:2594;width:10;height:2" coordorigin="6786,2594" coordsize="10,2">
              <v:shape style="position:absolute;left:6786;top:2594;width:10;height:2" coordorigin="6786,2594" coordsize="10,0" path="m6786,2594l6796,2594e" filled="false" stroked="true" strokeweight=".84pt" strokecolor="#000000">
                <v:path arrowok="t"/>
              </v:shape>
              <v:shape style="position:absolute;left:29;top:2508;width:1565;height:103" type="#_x0000_t75" stroked="false">
                <v:imagedata r:id="rId277" o:title=""/>
              </v:shape>
              <v:shape style="position:absolute;left:1570;top:2602;width:2098;height:10" type="#_x0000_t75" stroked="false">
                <v:imagedata r:id="rId275" o:title=""/>
              </v:shape>
              <v:shape style="position:absolute;left:3663;top:2602;width:1136;height:10" type="#_x0000_t75" stroked="false">
                <v:imagedata r:id="rId262" o:title=""/>
              </v:shape>
              <v:shape style="position:absolute;left:4794;top:2602;width:1236;height:10" type="#_x0000_t75" stroked="false">
                <v:imagedata r:id="rId276" o:title=""/>
              </v:shape>
              <v:shape style="position:absolute;left:6025;top:2602;width:761;height:10" type="#_x0000_t75" stroked="false">
                <v:imagedata r:id="rId267" o:title=""/>
              </v:shape>
              <v:shape style="position:absolute;left:6782;top:2602;width:1066;height:10" type="#_x0000_t75" stroked="false">
                <v:imagedata r:id="rId264" o:title=""/>
              </v:shape>
            </v:group>
            <v:group style="position:absolute;left:1575;top:2612;width:10;height:20" coordorigin="1575,2612" coordsize="10,20">
              <v:shape style="position:absolute;left:1575;top:2612;width:10;height:20" coordorigin="1575,2612" coordsize="10,20" path="m1575,2631l1585,2631,1585,2612,1575,2612,1575,2631xe" filled="true" fillcolor="#000000" stroked="false">
                <v:path arrowok="t"/>
                <v:fill type="solid"/>
              </v:shape>
            </v:group>
            <v:group style="position:absolute;left:1575;top:2631;width:10;height:20" coordorigin="1575,2631" coordsize="10,20">
              <v:shape style="position:absolute;left:1575;top:2631;width:10;height:20" coordorigin="1575,2631" coordsize="10,20" path="m1575,2650l1585,2650,1585,2631,1575,2631,1575,2650xe" filled="true" fillcolor="#000000" stroked="false">
                <v:path arrowok="t"/>
                <v:fill type="solid"/>
              </v:shape>
            </v:group>
            <v:group style="position:absolute;left:1575;top:2650;width:10;height:20" coordorigin="1575,2650" coordsize="10,20">
              <v:shape style="position:absolute;left:1575;top:2650;width:10;height:20" coordorigin="1575,2650" coordsize="10,20" path="m1575,2669l1585,2669,1585,2650,1575,2650,1575,2669xe" filled="true" fillcolor="#000000" stroked="false">
                <v:path arrowok="t"/>
                <v:fill type="solid"/>
              </v:shape>
            </v:group>
            <v:group style="position:absolute;left:1575;top:2669;width:10;height:20" coordorigin="1575,2669" coordsize="10,20">
              <v:shape style="position:absolute;left:1575;top:2669;width:10;height:20" coordorigin="1575,2669" coordsize="10,20" path="m1575,2688l1585,2688,1585,2669,1575,2669,1575,2688xe" filled="true" fillcolor="#000000" stroked="false">
                <v:path arrowok="t"/>
                <v:fill type="solid"/>
              </v:shape>
            </v:group>
            <v:group style="position:absolute;left:1575;top:2688;width:10;height:20" coordorigin="1575,2688" coordsize="10,20">
              <v:shape style="position:absolute;left:1575;top:2688;width:10;height:20" coordorigin="1575,2688" coordsize="10,20" path="m1575,2708l1585,2708,1585,2688,1575,2688,1575,2708xe" filled="true" fillcolor="#000000" stroked="false">
                <v:path arrowok="t"/>
                <v:fill type="solid"/>
              </v:shape>
            </v:group>
            <v:group style="position:absolute;left:1575;top:2708;width:10;height:20" coordorigin="1575,2708" coordsize="10,20">
              <v:shape style="position:absolute;left:1575;top:2708;width:10;height:20" coordorigin="1575,2708" coordsize="10,20" path="m1575,2727l1585,2727,1585,2708,1575,2708,1575,2727xe" filled="true" fillcolor="#000000" stroked="false">
                <v:path arrowok="t"/>
                <v:fill type="solid"/>
              </v:shape>
            </v:group>
            <v:group style="position:absolute;left:1575;top:2727;width:10;height:20" coordorigin="1575,2727" coordsize="10,20">
              <v:shape style="position:absolute;left:1575;top:2727;width:10;height:20" coordorigin="1575,2727" coordsize="10,20" path="m1575,2746l1585,2746,1585,2727,1575,2727,1575,2746xe" filled="true" fillcolor="#000000" stroked="false">
                <v:path arrowok="t"/>
                <v:fill type="solid"/>
              </v:shape>
            </v:group>
            <v:group style="position:absolute;left:1575;top:2746;width:10;height:20" coordorigin="1575,2746" coordsize="10,20">
              <v:shape style="position:absolute;left:1575;top:2746;width:10;height:20" coordorigin="1575,2746" coordsize="10,20" path="m1575,2765l1585,2765,1585,2746,1575,2746,1575,2765xe" filled="true" fillcolor="#000000" stroked="false">
                <v:path arrowok="t"/>
                <v:fill type="solid"/>
              </v:shape>
            </v:group>
            <v:group style="position:absolute;left:1575;top:2765;width:10;height:20" coordorigin="1575,2765" coordsize="10,20">
              <v:shape style="position:absolute;left:1575;top:2765;width:10;height:20" coordorigin="1575,2765" coordsize="10,20" path="m1575,2784l1585,2784,1585,2765,1575,2765,1575,2784xe" filled="true" fillcolor="#000000" stroked="false">
                <v:path arrowok="t"/>
                <v:fill type="solid"/>
              </v:shape>
            </v:group>
            <v:group style="position:absolute;left:1575;top:2784;width:10;height:20" coordorigin="1575,2784" coordsize="10,20">
              <v:shape style="position:absolute;left:1575;top:2784;width:10;height:20" coordorigin="1575,2784" coordsize="10,20" path="m1575,2804l1585,2804,1585,2784,1575,2784,1575,2804xe" filled="true" fillcolor="#000000" stroked="false">
                <v:path arrowok="t"/>
                <v:fill type="solid"/>
              </v:shape>
            </v:group>
            <v:group style="position:absolute;left:1575;top:2804;width:10;height:20" coordorigin="1575,2804" coordsize="10,20">
              <v:shape style="position:absolute;left:1575;top:2804;width:10;height:20" coordorigin="1575,2804" coordsize="10,20" path="m1575,2823l1585,2823,1585,2804,1575,2804,1575,2823xe" filled="true" fillcolor="#000000" stroked="false">
                <v:path arrowok="t"/>
                <v:fill type="solid"/>
              </v:shape>
            </v:group>
            <v:group style="position:absolute;left:1575;top:2823;width:10;height:20" coordorigin="1575,2823" coordsize="10,20">
              <v:shape style="position:absolute;left:1575;top:2823;width:10;height:20" coordorigin="1575,2823" coordsize="10,20" path="m1575,2842l1585,2842,1585,2823,1575,2823,1575,2842xe" filled="true" fillcolor="#000000" stroked="false">
                <v:path arrowok="t"/>
                <v:fill type="solid"/>
              </v:shape>
            </v:group>
            <v:group style="position:absolute;left:1575;top:2842;width:10;height:20" coordorigin="1575,2842" coordsize="10,20">
              <v:shape style="position:absolute;left:1575;top:2842;width:10;height:20" coordorigin="1575,2842" coordsize="10,20" path="m1575,2861l1585,2861,1585,2842,1575,2842,1575,2861xe" filled="true" fillcolor="#000000" stroked="false">
                <v:path arrowok="t"/>
                <v:fill type="solid"/>
              </v:shape>
            </v:group>
            <v:group style="position:absolute;left:1575;top:2861;width:10;height:20" coordorigin="1575,2861" coordsize="10,20">
              <v:shape style="position:absolute;left:1575;top:2861;width:10;height:20" coordorigin="1575,2861" coordsize="10,20" path="m1575,2880l1585,2880,1585,2861,1575,2861,1575,2880xe" filled="true" fillcolor="#000000" stroked="false">
                <v:path arrowok="t"/>
                <v:fill type="solid"/>
              </v:shape>
            </v:group>
            <v:group style="position:absolute;left:2818;top:2612;width:10;height:20" coordorigin="2818,2612" coordsize="10,20">
              <v:shape style="position:absolute;left:2818;top:2612;width:10;height:20" coordorigin="2818,2612" coordsize="10,20" path="m2818,2631l2828,2631,2828,2612,2818,2612,2818,2631xe" filled="true" fillcolor="#000000" stroked="false">
                <v:path arrowok="t"/>
                <v:fill type="solid"/>
              </v:shape>
            </v:group>
            <v:group style="position:absolute;left:2818;top:2631;width:10;height:20" coordorigin="2818,2631" coordsize="10,20">
              <v:shape style="position:absolute;left:2818;top:2631;width:10;height:20" coordorigin="2818,2631" coordsize="10,20" path="m2818,2650l2828,2650,2828,2631,2818,2631,2818,2650xe" filled="true" fillcolor="#000000" stroked="false">
                <v:path arrowok="t"/>
                <v:fill type="solid"/>
              </v:shape>
            </v:group>
            <v:group style="position:absolute;left:2818;top:2650;width:10;height:20" coordorigin="2818,2650" coordsize="10,20">
              <v:shape style="position:absolute;left:2818;top:2650;width:10;height:20" coordorigin="2818,2650" coordsize="10,20" path="m2818,2669l2828,2669,2828,2650,2818,2650,2818,2669xe" filled="true" fillcolor="#000000" stroked="false">
                <v:path arrowok="t"/>
                <v:fill type="solid"/>
              </v:shape>
            </v:group>
            <v:group style="position:absolute;left:2818;top:2669;width:10;height:20" coordorigin="2818,2669" coordsize="10,20">
              <v:shape style="position:absolute;left:2818;top:2669;width:10;height:20" coordorigin="2818,2669" coordsize="10,20" path="m2818,2688l2828,2688,2828,2669,2818,2669,2818,2688xe" filled="true" fillcolor="#000000" stroked="false">
                <v:path arrowok="t"/>
                <v:fill type="solid"/>
              </v:shape>
            </v:group>
            <v:group style="position:absolute;left:2818;top:2688;width:10;height:20" coordorigin="2818,2688" coordsize="10,20">
              <v:shape style="position:absolute;left:2818;top:2688;width:10;height:20" coordorigin="2818,2688" coordsize="10,20" path="m2818,2708l2828,2708,2828,2688,2818,2688,2818,2708xe" filled="true" fillcolor="#000000" stroked="false">
                <v:path arrowok="t"/>
                <v:fill type="solid"/>
              </v:shape>
            </v:group>
            <v:group style="position:absolute;left:2818;top:2708;width:10;height:20" coordorigin="2818,2708" coordsize="10,20">
              <v:shape style="position:absolute;left:2818;top:2708;width:10;height:20" coordorigin="2818,2708" coordsize="10,20" path="m2818,2727l2828,2727,2828,2708,2818,2708,2818,2727xe" filled="true" fillcolor="#000000" stroked="false">
                <v:path arrowok="t"/>
                <v:fill type="solid"/>
              </v:shape>
            </v:group>
            <v:group style="position:absolute;left:2818;top:2727;width:10;height:20" coordorigin="2818,2727" coordsize="10,20">
              <v:shape style="position:absolute;left:2818;top:2727;width:10;height:20" coordorigin="2818,2727" coordsize="10,20" path="m2818,2746l2828,2746,2828,2727,2818,2727,2818,2746xe" filled="true" fillcolor="#000000" stroked="false">
                <v:path arrowok="t"/>
                <v:fill type="solid"/>
              </v:shape>
            </v:group>
            <v:group style="position:absolute;left:2818;top:2746;width:10;height:20" coordorigin="2818,2746" coordsize="10,20">
              <v:shape style="position:absolute;left:2818;top:2746;width:10;height:20" coordorigin="2818,2746" coordsize="10,20" path="m2818,2765l2828,2765,2828,2746,2818,2746,2818,2765xe" filled="true" fillcolor="#000000" stroked="false">
                <v:path arrowok="t"/>
                <v:fill type="solid"/>
              </v:shape>
            </v:group>
            <v:group style="position:absolute;left:2818;top:2765;width:10;height:20" coordorigin="2818,2765" coordsize="10,20">
              <v:shape style="position:absolute;left:2818;top:2765;width:10;height:20" coordorigin="2818,2765" coordsize="10,20" path="m2818,2784l2828,2784,2828,2765,2818,2765,2818,2784xe" filled="true" fillcolor="#000000" stroked="false">
                <v:path arrowok="t"/>
                <v:fill type="solid"/>
              </v:shape>
            </v:group>
            <v:group style="position:absolute;left:2818;top:2784;width:10;height:20" coordorigin="2818,2784" coordsize="10,20">
              <v:shape style="position:absolute;left:2818;top:2784;width:10;height:20" coordorigin="2818,2784" coordsize="10,20" path="m2818,2804l2828,2804,2828,2784,2818,2784,2818,2804xe" filled="true" fillcolor="#000000" stroked="false">
                <v:path arrowok="t"/>
                <v:fill type="solid"/>
              </v:shape>
            </v:group>
            <v:group style="position:absolute;left:2818;top:2804;width:10;height:20" coordorigin="2818,2804" coordsize="10,20">
              <v:shape style="position:absolute;left:2818;top:2804;width:10;height:20" coordorigin="2818,2804" coordsize="10,20" path="m2818,2823l2828,2823,2828,2804,2818,2804,2818,2823xe" filled="true" fillcolor="#000000" stroked="false">
                <v:path arrowok="t"/>
                <v:fill type="solid"/>
              </v:shape>
            </v:group>
            <v:group style="position:absolute;left:2818;top:2823;width:10;height:20" coordorigin="2818,2823" coordsize="10,20">
              <v:shape style="position:absolute;left:2818;top:2823;width:10;height:20" coordorigin="2818,2823" coordsize="10,20" path="m2818,2842l2828,2842,2828,2823,2818,2823,2818,2842xe" filled="true" fillcolor="#000000" stroked="false">
                <v:path arrowok="t"/>
                <v:fill type="solid"/>
              </v:shape>
            </v:group>
            <v:group style="position:absolute;left:2818;top:2842;width:10;height:20" coordorigin="2818,2842" coordsize="10,20">
              <v:shape style="position:absolute;left:2818;top:2842;width:10;height:20" coordorigin="2818,2842" coordsize="10,20" path="m2818,2861l2828,2861,2828,2842,2818,2842,2818,2861xe" filled="true" fillcolor="#000000" stroked="false">
                <v:path arrowok="t"/>
                <v:fill type="solid"/>
              </v:shape>
            </v:group>
            <v:group style="position:absolute;left:2818;top:2861;width:10;height:20" coordorigin="2818,2861" coordsize="10,20">
              <v:shape style="position:absolute;left:2818;top:2861;width:10;height:20" coordorigin="2818,2861" coordsize="10,20" path="m2818,2880l2828,2880,2828,2861,2818,2861,2818,2880xe" filled="true" fillcolor="#000000" stroked="false">
                <v:path arrowok="t"/>
                <v:fill type="solid"/>
              </v:shape>
            </v:group>
            <v:group style="position:absolute;left:2818;top:2880;width:10;height:20" coordorigin="2818,2880" coordsize="10,20">
              <v:shape style="position:absolute;left:2818;top:2880;width:10;height:20" coordorigin="2818,2880" coordsize="10,20" path="m2818,2900l2828,2900,2828,2880,2818,2880,2818,2900xe" filled="true" fillcolor="#000000" stroked="false">
                <v:path arrowok="t"/>
                <v:fill type="solid"/>
              </v:shape>
            </v:group>
            <v:group style="position:absolute;left:2818;top:2900;width:10;height:20" coordorigin="2818,2900" coordsize="10,20">
              <v:shape style="position:absolute;left:2818;top:2900;width:10;height:20" coordorigin="2818,2900" coordsize="10,20" path="m2818,2919l2828,2919,2828,2900,2818,2900,2818,2919xe" filled="true" fillcolor="#000000" stroked="false">
                <v:path arrowok="t"/>
                <v:fill type="solid"/>
              </v:shape>
            </v:group>
            <v:group style="position:absolute;left:2818;top:2919;width:10;height:20" coordorigin="2818,2919" coordsize="10,20">
              <v:shape style="position:absolute;left:2818;top:2919;width:10;height:20" coordorigin="2818,2919" coordsize="10,20" path="m2818,2938l2828,2938,2828,2919,2818,2919,2818,2938xe" filled="true" fillcolor="#000000" stroked="false">
                <v:path arrowok="t"/>
                <v:fill type="solid"/>
              </v:shape>
            </v:group>
            <v:group style="position:absolute;left:2818;top:2938;width:10;height:20" coordorigin="2818,2938" coordsize="10,20">
              <v:shape style="position:absolute;left:2818;top:2938;width:10;height:20" coordorigin="2818,2938" coordsize="10,20" path="m2818,2957l2828,2957,2828,2938,2818,2938,2818,2957xe" filled="true" fillcolor="#000000" stroked="false">
                <v:path arrowok="t"/>
                <v:fill type="solid"/>
              </v:shape>
            </v:group>
            <v:group style="position:absolute;left:2818;top:2964;width:10;height:2" coordorigin="2818,2964" coordsize="10,2">
              <v:shape style="position:absolute;left:2818;top:2964;width:10;height:2" coordorigin="2818,2964" coordsize="10,0" path="m2818,2964l2828,2964e" filled="false" stroked="true" strokeweight=".71997pt" strokecolor="#000000">
                <v:path arrowok="t"/>
              </v:shape>
            </v:group>
            <v:group style="position:absolute;left:3668;top:2612;width:10;height:20" coordorigin="3668,2612" coordsize="10,20">
              <v:shape style="position:absolute;left:3668;top:2612;width:10;height:20" coordorigin="3668,2612" coordsize="10,20" path="m3668,2631l3677,2631,3677,2612,3668,2612,3668,2631xe" filled="true" fillcolor="#000000" stroked="false">
                <v:path arrowok="t"/>
                <v:fill type="solid"/>
              </v:shape>
            </v:group>
            <v:group style="position:absolute;left:3668;top:2631;width:10;height:20" coordorigin="3668,2631" coordsize="10,20">
              <v:shape style="position:absolute;left:3668;top:2631;width:10;height:20" coordorigin="3668,2631" coordsize="10,20" path="m3668,2650l3677,2650,3677,2631,3668,2631,3668,2650xe" filled="true" fillcolor="#000000" stroked="false">
                <v:path arrowok="t"/>
                <v:fill type="solid"/>
              </v:shape>
            </v:group>
            <v:group style="position:absolute;left:3668;top:2650;width:10;height:20" coordorigin="3668,2650" coordsize="10,20">
              <v:shape style="position:absolute;left:3668;top:2650;width:10;height:20" coordorigin="3668,2650" coordsize="10,20" path="m3668,2669l3677,2669,3677,2650,3668,2650,3668,2669xe" filled="true" fillcolor="#000000" stroked="false">
                <v:path arrowok="t"/>
                <v:fill type="solid"/>
              </v:shape>
            </v:group>
            <v:group style="position:absolute;left:3668;top:2669;width:10;height:20" coordorigin="3668,2669" coordsize="10,20">
              <v:shape style="position:absolute;left:3668;top:2669;width:10;height:20" coordorigin="3668,2669" coordsize="10,20" path="m3668,2688l3677,2688,3677,2669,3668,2669,3668,2688xe" filled="true" fillcolor="#000000" stroked="false">
                <v:path arrowok="t"/>
                <v:fill type="solid"/>
              </v:shape>
            </v:group>
            <v:group style="position:absolute;left:3668;top:2688;width:10;height:20" coordorigin="3668,2688" coordsize="10,20">
              <v:shape style="position:absolute;left:3668;top:2688;width:10;height:20" coordorigin="3668,2688" coordsize="10,20" path="m3668,2708l3677,2708,3677,2688,3668,2688,3668,2708xe" filled="true" fillcolor="#000000" stroked="false">
                <v:path arrowok="t"/>
                <v:fill type="solid"/>
              </v:shape>
            </v:group>
            <v:group style="position:absolute;left:3668;top:2708;width:10;height:20" coordorigin="3668,2708" coordsize="10,20">
              <v:shape style="position:absolute;left:3668;top:2708;width:10;height:20" coordorigin="3668,2708" coordsize="10,20" path="m3668,2727l3677,2727,3677,2708,3668,2708,3668,2727xe" filled="true" fillcolor="#000000" stroked="false">
                <v:path arrowok="t"/>
                <v:fill type="solid"/>
              </v:shape>
            </v:group>
            <v:group style="position:absolute;left:3668;top:2727;width:10;height:20" coordorigin="3668,2727" coordsize="10,20">
              <v:shape style="position:absolute;left:3668;top:2727;width:10;height:20" coordorigin="3668,2727" coordsize="10,20" path="m3668,2746l3677,2746,3677,2727,3668,2727,3668,2746xe" filled="true" fillcolor="#000000" stroked="false">
                <v:path arrowok="t"/>
                <v:fill type="solid"/>
              </v:shape>
            </v:group>
            <v:group style="position:absolute;left:3668;top:2746;width:10;height:20" coordorigin="3668,2746" coordsize="10,20">
              <v:shape style="position:absolute;left:3668;top:2746;width:10;height:20" coordorigin="3668,2746" coordsize="10,20" path="m3668,2765l3677,2765,3677,2746,3668,2746,3668,2765xe" filled="true" fillcolor="#000000" stroked="false">
                <v:path arrowok="t"/>
                <v:fill type="solid"/>
              </v:shape>
            </v:group>
            <v:group style="position:absolute;left:3668;top:2765;width:10;height:20" coordorigin="3668,2765" coordsize="10,20">
              <v:shape style="position:absolute;left:3668;top:2765;width:10;height:20" coordorigin="3668,2765" coordsize="10,20" path="m3668,2784l3677,2784,3677,2765,3668,2765,3668,2784xe" filled="true" fillcolor="#000000" stroked="false">
                <v:path arrowok="t"/>
                <v:fill type="solid"/>
              </v:shape>
            </v:group>
            <v:group style="position:absolute;left:3668;top:2784;width:10;height:20" coordorigin="3668,2784" coordsize="10,20">
              <v:shape style="position:absolute;left:3668;top:2784;width:10;height:20" coordorigin="3668,2784" coordsize="10,20" path="m3668,2804l3677,2804,3677,2784,3668,2784,3668,2804xe" filled="true" fillcolor="#000000" stroked="false">
                <v:path arrowok="t"/>
                <v:fill type="solid"/>
              </v:shape>
            </v:group>
            <v:group style="position:absolute;left:3668;top:2804;width:10;height:20" coordorigin="3668,2804" coordsize="10,20">
              <v:shape style="position:absolute;left:3668;top:2804;width:10;height:20" coordorigin="3668,2804" coordsize="10,20" path="m3668,2823l3677,2823,3677,2804,3668,2804,3668,2823xe" filled="true" fillcolor="#000000" stroked="false">
                <v:path arrowok="t"/>
                <v:fill type="solid"/>
              </v:shape>
            </v:group>
            <v:group style="position:absolute;left:3668;top:2823;width:10;height:20" coordorigin="3668,2823" coordsize="10,20">
              <v:shape style="position:absolute;left:3668;top:2823;width:10;height:20" coordorigin="3668,2823" coordsize="10,20" path="m3668,2842l3677,2842,3677,2823,3668,2823,3668,2842xe" filled="true" fillcolor="#000000" stroked="false">
                <v:path arrowok="t"/>
                <v:fill type="solid"/>
              </v:shape>
            </v:group>
            <v:group style="position:absolute;left:3668;top:2842;width:10;height:20" coordorigin="3668,2842" coordsize="10,20">
              <v:shape style="position:absolute;left:3668;top:2842;width:10;height:20" coordorigin="3668,2842" coordsize="10,20" path="m3668,2861l3677,2861,3677,2842,3668,2842,3668,2861xe" filled="true" fillcolor="#000000" stroked="false">
                <v:path arrowok="t"/>
                <v:fill type="solid"/>
              </v:shape>
            </v:group>
            <v:group style="position:absolute;left:3668;top:2861;width:10;height:20" coordorigin="3668,2861" coordsize="10,20">
              <v:shape style="position:absolute;left:3668;top:2861;width:10;height:20" coordorigin="3668,2861" coordsize="10,20" path="m3668,2880l3677,2880,3677,2861,3668,2861,3668,2880xe" filled="true" fillcolor="#000000" stroked="false">
                <v:path arrowok="t"/>
                <v:fill type="solid"/>
              </v:shape>
            </v:group>
            <v:group style="position:absolute;left:3668;top:2880;width:10;height:20" coordorigin="3668,2880" coordsize="10,20">
              <v:shape style="position:absolute;left:3668;top:2880;width:10;height:20" coordorigin="3668,2880" coordsize="10,20" path="m3668,2900l3677,2900,3677,2880,3668,2880,3668,2900xe" filled="true" fillcolor="#000000" stroked="false">
                <v:path arrowok="t"/>
                <v:fill type="solid"/>
              </v:shape>
            </v:group>
            <v:group style="position:absolute;left:3668;top:2900;width:10;height:20" coordorigin="3668,2900" coordsize="10,20">
              <v:shape style="position:absolute;left:3668;top:2900;width:10;height:20" coordorigin="3668,2900" coordsize="10,20" path="m3668,2919l3677,2919,3677,2900,3668,2900,3668,2919xe" filled="true" fillcolor="#000000" stroked="false">
                <v:path arrowok="t"/>
                <v:fill type="solid"/>
              </v:shape>
            </v:group>
            <v:group style="position:absolute;left:3668;top:2919;width:10;height:20" coordorigin="3668,2919" coordsize="10,20">
              <v:shape style="position:absolute;left:3668;top:2919;width:10;height:20" coordorigin="3668,2919" coordsize="10,20" path="m3668,2938l3677,2938,3677,2919,3668,2919,3668,2938xe" filled="true" fillcolor="#000000" stroked="false">
                <v:path arrowok="t"/>
                <v:fill type="solid"/>
              </v:shape>
            </v:group>
            <v:group style="position:absolute;left:3668;top:2938;width:10;height:20" coordorigin="3668,2938" coordsize="10,20">
              <v:shape style="position:absolute;left:3668;top:2938;width:10;height:20" coordorigin="3668,2938" coordsize="10,20" path="m3668,2957l3677,2957,3677,2938,3668,2938,3668,2957xe" filled="true" fillcolor="#000000" stroked="false">
                <v:path arrowok="t"/>
                <v:fill type="solid"/>
              </v:shape>
            </v:group>
            <v:group style="position:absolute;left:3668;top:2964;width:10;height:2" coordorigin="3668,2964" coordsize="10,2">
              <v:shape style="position:absolute;left:3668;top:2964;width:10;height:2" coordorigin="3668,2964" coordsize="10,0" path="m3668,2964l3677,2964e" filled="false" stroked="true" strokeweight=".71997pt" strokecolor="#000000">
                <v:path arrowok="t"/>
              </v:shape>
            </v:group>
            <v:group style="position:absolute;left:4799;top:2612;width:10;height:20" coordorigin="4799,2612" coordsize="10,20">
              <v:shape style="position:absolute;left:4799;top:2612;width:10;height:20" coordorigin="4799,2612" coordsize="10,20" path="m4799,2631l4808,2631,4808,2612,4799,2612,4799,2631xe" filled="true" fillcolor="#000000" stroked="false">
                <v:path arrowok="t"/>
                <v:fill type="solid"/>
              </v:shape>
            </v:group>
            <v:group style="position:absolute;left:4799;top:2631;width:10;height:20" coordorigin="4799,2631" coordsize="10,20">
              <v:shape style="position:absolute;left:4799;top:2631;width:10;height:20" coordorigin="4799,2631" coordsize="10,20" path="m4799,2650l4808,2650,4808,2631,4799,2631,4799,2650xe" filled="true" fillcolor="#000000" stroked="false">
                <v:path arrowok="t"/>
                <v:fill type="solid"/>
              </v:shape>
            </v:group>
            <v:group style="position:absolute;left:4799;top:2650;width:10;height:20" coordorigin="4799,2650" coordsize="10,20">
              <v:shape style="position:absolute;left:4799;top:2650;width:10;height:20" coordorigin="4799,2650" coordsize="10,20" path="m4799,2669l4808,2669,4808,2650,4799,2650,4799,2669xe" filled="true" fillcolor="#000000" stroked="false">
                <v:path arrowok="t"/>
                <v:fill type="solid"/>
              </v:shape>
            </v:group>
            <v:group style="position:absolute;left:4799;top:2669;width:10;height:20" coordorigin="4799,2669" coordsize="10,20">
              <v:shape style="position:absolute;left:4799;top:2669;width:10;height:20" coordorigin="4799,2669" coordsize="10,20" path="m4799,2688l4808,2688,4808,2669,4799,2669,4799,2688xe" filled="true" fillcolor="#000000" stroked="false">
                <v:path arrowok="t"/>
                <v:fill type="solid"/>
              </v:shape>
            </v:group>
            <v:group style="position:absolute;left:4799;top:2688;width:10;height:20" coordorigin="4799,2688" coordsize="10,20">
              <v:shape style="position:absolute;left:4799;top:2688;width:10;height:20" coordorigin="4799,2688" coordsize="10,20" path="m4799,2708l4808,2708,4808,2688,4799,2688,4799,2708xe" filled="true" fillcolor="#000000" stroked="false">
                <v:path arrowok="t"/>
                <v:fill type="solid"/>
              </v:shape>
            </v:group>
            <v:group style="position:absolute;left:4799;top:2708;width:10;height:20" coordorigin="4799,2708" coordsize="10,20">
              <v:shape style="position:absolute;left:4799;top:2708;width:10;height:20" coordorigin="4799,2708" coordsize="10,20" path="m4799,2727l4808,2727,4808,2708,4799,2708,4799,2727xe" filled="true" fillcolor="#000000" stroked="false">
                <v:path arrowok="t"/>
                <v:fill type="solid"/>
              </v:shape>
            </v:group>
            <v:group style="position:absolute;left:4799;top:2727;width:10;height:20" coordorigin="4799,2727" coordsize="10,20">
              <v:shape style="position:absolute;left:4799;top:2727;width:10;height:20" coordorigin="4799,2727" coordsize="10,20" path="m4799,2746l4808,2746,4808,2727,4799,2727,4799,2746xe" filled="true" fillcolor="#000000" stroked="false">
                <v:path arrowok="t"/>
                <v:fill type="solid"/>
              </v:shape>
            </v:group>
            <v:group style="position:absolute;left:4799;top:2746;width:10;height:20" coordorigin="4799,2746" coordsize="10,20">
              <v:shape style="position:absolute;left:4799;top:2746;width:10;height:20" coordorigin="4799,2746" coordsize="10,20" path="m4799,2765l4808,2765,4808,2746,4799,2746,4799,2765xe" filled="true" fillcolor="#000000" stroked="false">
                <v:path arrowok="t"/>
                <v:fill type="solid"/>
              </v:shape>
            </v:group>
            <v:group style="position:absolute;left:4799;top:2765;width:10;height:20" coordorigin="4799,2765" coordsize="10,20">
              <v:shape style="position:absolute;left:4799;top:2765;width:10;height:20" coordorigin="4799,2765" coordsize="10,20" path="m4799,2784l4808,2784,4808,2765,4799,2765,4799,2784xe" filled="true" fillcolor="#000000" stroked="false">
                <v:path arrowok="t"/>
                <v:fill type="solid"/>
              </v:shape>
            </v:group>
            <v:group style="position:absolute;left:4799;top:2784;width:10;height:20" coordorigin="4799,2784" coordsize="10,20">
              <v:shape style="position:absolute;left:4799;top:2784;width:10;height:20" coordorigin="4799,2784" coordsize="10,20" path="m4799,2804l4808,2804,4808,2784,4799,2784,4799,2804xe" filled="true" fillcolor="#000000" stroked="false">
                <v:path arrowok="t"/>
                <v:fill type="solid"/>
              </v:shape>
            </v:group>
            <v:group style="position:absolute;left:4799;top:2804;width:10;height:20" coordorigin="4799,2804" coordsize="10,20">
              <v:shape style="position:absolute;left:4799;top:2804;width:10;height:20" coordorigin="4799,2804" coordsize="10,20" path="m4799,2823l4808,2823,4808,2804,4799,2804,4799,2823xe" filled="true" fillcolor="#000000" stroked="false">
                <v:path arrowok="t"/>
                <v:fill type="solid"/>
              </v:shape>
            </v:group>
            <v:group style="position:absolute;left:4799;top:2823;width:10;height:20" coordorigin="4799,2823" coordsize="10,20">
              <v:shape style="position:absolute;left:4799;top:2823;width:10;height:20" coordorigin="4799,2823" coordsize="10,20" path="m4799,2842l4808,2842,4808,2823,4799,2823,4799,2842xe" filled="true" fillcolor="#000000" stroked="false">
                <v:path arrowok="t"/>
                <v:fill type="solid"/>
              </v:shape>
            </v:group>
            <v:group style="position:absolute;left:4799;top:2842;width:10;height:20" coordorigin="4799,2842" coordsize="10,20">
              <v:shape style="position:absolute;left:4799;top:2842;width:10;height:20" coordorigin="4799,2842" coordsize="10,20" path="m4799,2861l4808,2861,4808,2842,4799,2842,4799,2861xe" filled="true" fillcolor="#000000" stroked="false">
                <v:path arrowok="t"/>
                <v:fill type="solid"/>
              </v:shape>
            </v:group>
            <v:group style="position:absolute;left:4799;top:2861;width:10;height:20" coordorigin="4799,2861" coordsize="10,20">
              <v:shape style="position:absolute;left:4799;top:2861;width:10;height:20" coordorigin="4799,2861" coordsize="10,20" path="m4799,2880l4808,2880,4808,2861,4799,2861,4799,2880xe" filled="true" fillcolor="#000000" stroked="false">
                <v:path arrowok="t"/>
                <v:fill type="solid"/>
              </v:shape>
            </v:group>
            <v:group style="position:absolute;left:4799;top:2880;width:10;height:20" coordorigin="4799,2880" coordsize="10,20">
              <v:shape style="position:absolute;left:4799;top:2880;width:10;height:20" coordorigin="4799,2880" coordsize="10,20" path="m4799,2900l4808,2900,4808,2880,4799,2880,4799,2900xe" filled="true" fillcolor="#000000" stroked="false">
                <v:path arrowok="t"/>
                <v:fill type="solid"/>
              </v:shape>
            </v:group>
            <v:group style="position:absolute;left:4799;top:2900;width:10;height:20" coordorigin="4799,2900" coordsize="10,20">
              <v:shape style="position:absolute;left:4799;top:2900;width:10;height:20" coordorigin="4799,2900" coordsize="10,20" path="m4799,2919l4808,2919,4808,2900,4799,2900,4799,2919xe" filled="true" fillcolor="#000000" stroked="false">
                <v:path arrowok="t"/>
                <v:fill type="solid"/>
              </v:shape>
            </v:group>
            <v:group style="position:absolute;left:4799;top:2919;width:10;height:20" coordorigin="4799,2919" coordsize="10,20">
              <v:shape style="position:absolute;left:4799;top:2919;width:10;height:20" coordorigin="4799,2919" coordsize="10,20" path="m4799,2938l4808,2938,4808,2919,4799,2919,4799,2938xe" filled="true" fillcolor="#000000" stroked="false">
                <v:path arrowok="t"/>
                <v:fill type="solid"/>
              </v:shape>
            </v:group>
            <v:group style="position:absolute;left:4799;top:2938;width:10;height:20" coordorigin="4799,2938" coordsize="10,20">
              <v:shape style="position:absolute;left:4799;top:2938;width:10;height:20" coordorigin="4799,2938" coordsize="10,20" path="m4799,2957l4808,2957,4808,2938,4799,2938,4799,2957xe" filled="true" fillcolor="#000000" stroked="false">
                <v:path arrowok="t"/>
                <v:fill type="solid"/>
              </v:shape>
            </v:group>
            <v:group style="position:absolute;left:4799;top:2964;width:10;height:2" coordorigin="4799,2964" coordsize="10,2">
              <v:shape style="position:absolute;left:4799;top:2964;width:10;height:2" coordorigin="4799,2964" coordsize="10,0" path="m4799,2964l4808,2964e" filled="false" stroked="true" strokeweight=".71997pt" strokecolor="#000000">
                <v:path arrowok="t"/>
              </v:shape>
            </v:group>
            <v:group style="position:absolute;left:6030;top:2612;width:10;height:20" coordorigin="6030,2612" coordsize="10,20">
              <v:shape style="position:absolute;left:6030;top:2612;width:10;height:20" coordorigin="6030,2612" coordsize="10,20" path="m6030,2631l6039,2631,6039,2612,6030,2612,6030,2631xe" filled="true" fillcolor="#000000" stroked="false">
                <v:path arrowok="t"/>
                <v:fill type="solid"/>
              </v:shape>
            </v:group>
            <v:group style="position:absolute;left:6030;top:2631;width:10;height:20" coordorigin="6030,2631" coordsize="10,20">
              <v:shape style="position:absolute;left:6030;top:2631;width:10;height:20" coordorigin="6030,2631" coordsize="10,20" path="m6030,2650l6039,2650,6039,2631,6030,2631,6030,2650xe" filled="true" fillcolor="#000000" stroked="false">
                <v:path arrowok="t"/>
                <v:fill type="solid"/>
              </v:shape>
            </v:group>
            <v:group style="position:absolute;left:6030;top:2650;width:10;height:20" coordorigin="6030,2650" coordsize="10,20">
              <v:shape style="position:absolute;left:6030;top:2650;width:10;height:20" coordorigin="6030,2650" coordsize="10,20" path="m6030,2669l6039,2669,6039,2650,6030,2650,6030,2669xe" filled="true" fillcolor="#000000" stroked="false">
                <v:path arrowok="t"/>
                <v:fill type="solid"/>
              </v:shape>
            </v:group>
            <v:group style="position:absolute;left:6030;top:2669;width:10;height:20" coordorigin="6030,2669" coordsize="10,20">
              <v:shape style="position:absolute;left:6030;top:2669;width:10;height:20" coordorigin="6030,2669" coordsize="10,20" path="m6030,2688l6039,2688,6039,2669,6030,2669,6030,2688xe" filled="true" fillcolor="#000000" stroked="false">
                <v:path arrowok="t"/>
                <v:fill type="solid"/>
              </v:shape>
            </v:group>
            <v:group style="position:absolute;left:6030;top:2688;width:10;height:20" coordorigin="6030,2688" coordsize="10,20">
              <v:shape style="position:absolute;left:6030;top:2688;width:10;height:20" coordorigin="6030,2688" coordsize="10,20" path="m6030,2708l6039,2708,6039,2688,6030,2688,6030,2708xe" filled="true" fillcolor="#000000" stroked="false">
                <v:path arrowok="t"/>
                <v:fill type="solid"/>
              </v:shape>
            </v:group>
            <v:group style="position:absolute;left:6030;top:2708;width:10;height:20" coordorigin="6030,2708" coordsize="10,20">
              <v:shape style="position:absolute;left:6030;top:2708;width:10;height:20" coordorigin="6030,2708" coordsize="10,20" path="m6030,2727l6039,2727,6039,2708,6030,2708,6030,2727xe" filled="true" fillcolor="#000000" stroked="false">
                <v:path arrowok="t"/>
                <v:fill type="solid"/>
              </v:shape>
            </v:group>
            <v:group style="position:absolute;left:6030;top:2727;width:10;height:20" coordorigin="6030,2727" coordsize="10,20">
              <v:shape style="position:absolute;left:6030;top:2727;width:10;height:20" coordorigin="6030,2727" coordsize="10,20" path="m6030,2746l6039,2746,6039,2727,6030,2727,6030,2746xe" filled="true" fillcolor="#000000" stroked="false">
                <v:path arrowok="t"/>
                <v:fill type="solid"/>
              </v:shape>
            </v:group>
            <v:group style="position:absolute;left:6030;top:2746;width:10;height:20" coordorigin="6030,2746" coordsize="10,20">
              <v:shape style="position:absolute;left:6030;top:2746;width:10;height:20" coordorigin="6030,2746" coordsize="10,20" path="m6030,2765l6039,2765,6039,2746,6030,2746,6030,2765xe" filled="true" fillcolor="#000000" stroked="false">
                <v:path arrowok="t"/>
                <v:fill type="solid"/>
              </v:shape>
            </v:group>
            <v:group style="position:absolute;left:6030;top:2765;width:10;height:20" coordorigin="6030,2765" coordsize="10,20">
              <v:shape style="position:absolute;left:6030;top:2765;width:10;height:20" coordorigin="6030,2765" coordsize="10,20" path="m6030,2784l6039,2784,6039,2765,6030,2765,6030,2784xe" filled="true" fillcolor="#000000" stroked="false">
                <v:path arrowok="t"/>
                <v:fill type="solid"/>
              </v:shape>
            </v:group>
            <v:group style="position:absolute;left:6030;top:2784;width:10;height:20" coordorigin="6030,2784" coordsize="10,20">
              <v:shape style="position:absolute;left:6030;top:2784;width:10;height:20" coordorigin="6030,2784" coordsize="10,20" path="m6030,2804l6039,2804,6039,2784,6030,2784,6030,2804xe" filled="true" fillcolor="#000000" stroked="false">
                <v:path arrowok="t"/>
                <v:fill type="solid"/>
              </v:shape>
            </v:group>
            <v:group style="position:absolute;left:6030;top:2804;width:10;height:20" coordorigin="6030,2804" coordsize="10,20">
              <v:shape style="position:absolute;left:6030;top:2804;width:10;height:20" coordorigin="6030,2804" coordsize="10,20" path="m6030,2823l6039,2823,6039,2804,6030,2804,6030,2823xe" filled="true" fillcolor="#000000" stroked="false">
                <v:path arrowok="t"/>
                <v:fill type="solid"/>
              </v:shape>
            </v:group>
            <v:group style="position:absolute;left:6030;top:2823;width:10;height:20" coordorigin="6030,2823" coordsize="10,20">
              <v:shape style="position:absolute;left:6030;top:2823;width:10;height:20" coordorigin="6030,2823" coordsize="10,20" path="m6030,2842l6039,2842,6039,2823,6030,2823,6030,2842xe" filled="true" fillcolor="#000000" stroked="false">
                <v:path arrowok="t"/>
                <v:fill type="solid"/>
              </v:shape>
            </v:group>
            <v:group style="position:absolute;left:6030;top:2842;width:10;height:20" coordorigin="6030,2842" coordsize="10,20">
              <v:shape style="position:absolute;left:6030;top:2842;width:10;height:20" coordorigin="6030,2842" coordsize="10,20" path="m6030,2861l6039,2861,6039,2842,6030,2842,6030,2861xe" filled="true" fillcolor="#000000" stroked="false">
                <v:path arrowok="t"/>
                <v:fill type="solid"/>
              </v:shape>
            </v:group>
            <v:group style="position:absolute;left:6030;top:2861;width:10;height:20" coordorigin="6030,2861" coordsize="10,20">
              <v:shape style="position:absolute;left:6030;top:2861;width:10;height:20" coordorigin="6030,2861" coordsize="10,20" path="m6030,2880l6039,2880,6039,2861,6030,2861,6030,2880xe" filled="true" fillcolor="#000000" stroked="false">
                <v:path arrowok="t"/>
                <v:fill type="solid"/>
              </v:shape>
            </v:group>
            <v:group style="position:absolute;left:6030;top:2880;width:10;height:20" coordorigin="6030,2880" coordsize="10,20">
              <v:shape style="position:absolute;left:6030;top:2880;width:10;height:20" coordorigin="6030,2880" coordsize="10,20" path="m6030,2900l6039,2900,6039,2880,6030,2880,6030,2900xe" filled="true" fillcolor="#000000" stroked="false">
                <v:path arrowok="t"/>
                <v:fill type="solid"/>
              </v:shape>
            </v:group>
            <v:group style="position:absolute;left:6030;top:2900;width:10;height:20" coordorigin="6030,2900" coordsize="10,20">
              <v:shape style="position:absolute;left:6030;top:2900;width:10;height:20" coordorigin="6030,2900" coordsize="10,20" path="m6030,2919l6039,2919,6039,2900,6030,2900,6030,2919xe" filled="true" fillcolor="#000000" stroked="false">
                <v:path arrowok="t"/>
                <v:fill type="solid"/>
              </v:shape>
            </v:group>
            <v:group style="position:absolute;left:6030;top:2919;width:10;height:20" coordorigin="6030,2919" coordsize="10,20">
              <v:shape style="position:absolute;left:6030;top:2919;width:10;height:20" coordorigin="6030,2919" coordsize="10,20" path="m6030,2938l6039,2938,6039,2919,6030,2919,6030,2938xe" filled="true" fillcolor="#000000" stroked="false">
                <v:path arrowok="t"/>
                <v:fill type="solid"/>
              </v:shape>
            </v:group>
            <v:group style="position:absolute;left:6030;top:2938;width:10;height:20" coordorigin="6030,2938" coordsize="10,20">
              <v:shape style="position:absolute;left:6030;top:2938;width:10;height:20" coordorigin="6030,2938" coordsize="10,20" path="m6030,2957l6039,2957,6039,2938,6030,2938,6030,2957xe" filled="true" fillcolor="#000000" stroked="false">
                <v:path arrowok="t"/>
                <v:fill type="solid"/>
              </v:shape>
            </v:group>
            <v:group style="position:absolute;left:6030;top:2964;width:10;height:2" coordorigin="6030,2964" coordsize="10,2">
              <v:shape style="position:absolute;left:6030;top:2964;width:10;height:2" coordorigin="6030,2964" coordsize="10,0" path="m6030,2964l6039,2964e" filled="false" stroked="true" strokeweight=".71997pt" strokecolor="#000000">
                <v:path arrowok="t"/>
              </v:shape>
            </v:group>
            <v:group style="position:absolute;left:6786;top:2612;width:10;height:20" coordorigin="6786,2612" coordsize="10,20">
              <v:shape style="position:absolute;left:6786;top:2612;width:10;height:20" coordorigin="6786,2612" coordsize="10,20" path="m6786,2631l6796,2631,6796,2612,6786,2612,6786,2631xe" filled="true" fillcolor="#000000" stroked="false">
                <v:path arrowok="t"/>
                <v:fill type="solid"/>
              </v:shape>
            </v:group>
            <v:group style="position:absolute;left:6786;top:2631;width:10;height:20" coordorigin="6786,2631" coordsize="10,20">
              <v:shape style="position:absolute;left:6786;top:2631;width:10;height:20" coordorigin="6786,2631" coordsize="10,20" path="m6786,2650l6796,2650,6796,2631,6786,2631,6786,2650xe" filled="true" fillcolor="#000000" stroked="false">
                <v:path arrowok="t"/>
                <v:fill type="solid"/>
              </v:shape>
            </v:group>
            <v:group style="position:absolute;left:6786;top:2650;width:10;height:20" coordorigin="6786,2650" coordsize="10,20">
              <v:shape style="position:absolute;left:6786;top:2650;width:10;height:20" coordorigin="6786,2650" coordsize="10,20" path="m6786,2669l6796,2669,6796,2650,6786,2650,6786,2669xe" filled="true" fillcolor="#000000" stroked="false">
                <v:path arrowok="t"/>
                <v:fill type="solid"/>
              </v:shape>
            </v:group>
            <v:group style="position:absolute;left:6786;top:2669;width:10;height:20" coordorigin="6786,2669" coordsize="10,20">
              <v:shape style="position:absolute;left:6786;top:2669;width:10;height:20" coordorigin="6786,2669" coordsize="10,20" path="m6786,2688l6796,2688,6796,2669,6786,2669,6786,2688xe" filled="true" fillcolor="#000000" stroked="false">
                <v:path arrowok="t"/>
                <v:fill type="solid"/>
              </v:shape>
            </v:group>
            <v:group style="position:absolute;left:6786;top:2688;width:10;height:20" coordorigin="6786,2688" coordsize="10,20">
              <v:shape style="position:absolute;left:6786;top:2688;width:10;height:20" coordorigin="6786,2688" coordsize="10,20" path="m6786,2708l6796,2708,6796,2688,6786,2688,6786,2708xe" filled="true" fillcolor="#000000" stroked="false">
                <v:path arrowok="t"/>
                <v:fill type="solid"/>
              </v:shape>
            </v:group>
            <v:group style="position:absolute;left:6786;top:2708;width:10;height:20" coordorigin="6786,2708" coordsize="10,20">
              <v:shape style="position:absolute;left:6786;top:2708;width:10;height:20" coordorigin="6786,2708" coordsize="10,20" path="m6786,2727l6796,2727,6796,2708,6786,2708,6786,2727xe" filled="true" fillcolor="#000000" stroked="false">
                <v:path arrowok="t"/>
                <v:fill type="solid"/>
              </v:shape>
            </v:group>
            <v:group style="position:absolute;left:6786;top:2727;width:10;height:20" coordorigin="6786,2727" coordsize="10,20">
              <v:shape style="position:absolute;left:6786;top:2727;width:10;height:20" coordorigin="6786,2727" coordsize="10,20" path="m6786,2746l6796,2746,6796,2727,6786,2727,6786,2746xe" filled="true" fillcolor="#000000" stroked="false">
                <v:path arrowok="t"/>
                <v:fill type="solid"/>
              </v:shape>
            </v:group>
            <v:group style="position:absolute;left:6786;top:2746;width:10;height:20" coordorigin="6786,2746" coordsize="10,20">
              <v:shape style="position:absolute;left:6786;top:2746;width:10;height:20" coordorigin="6786,2746" coordsize="10,20" path="m6786,2765l6796,2765,6796,2746,6786,2746,6786,2765xe" filled="true" fillcolor="#000000" stroked="false">
                <v:path arrowok="t"/>
                <v:fill type="solid"/>
              </v:shape>
            </v:group>
            <v:group style="position:absolute;left:6786;top:2765;width:10;height:20" coordorigin="6786,2765" coordsize="10,20">
              <v:shape style="position:absolute;left:6786;top:2765;width:10;height:20" coordorigin="6786,2765" coordsize="10,20" path="m6786,2784l6796,2784,6796,2765,6786,2765,6786,2784xe" filled="true" fillcolor="#000000" stroked="false">
                <v:path arrowok="t"/>
                <v:fill type="solid"/>
              </v:shape>
            </v:group>
            <v:group style="position:absolute;left:6786;top:2784;width:10;height:20" coordorigin="6786,2784" coordsize="10,20">
              <v:shape style="position:absolute;left:6786;top:2784;width:10;height:20" coordorigin="6786,2784" coordsize="10,20" path="m6786,2804l6796,2804,6796,2784,6786,2784,6786,2804xe" filled="true" fillcolor="#000000" stroked="false">
                <v:path arrowok="t"/>
                <v:fill type="solid"/>
              </v:shape>
            </v:group>
            <v:group style="position:absolute;left:6786;top:2804;width:10;height:20" coordorigin="6786,2804" coordsize="10,20">
              <v:shape style="position:absolute;left:6786;top:2804;width:10;height:20" coordorigin="6786,2804" coordsize="10,20" path="m6786,2823l6796,2823,6796,2804,6786,2804,6786,2823xe" filled="true" fillcolor="#000000" stroked="false">
                <v:path arrowok="t"/>
                <v:fill type="solid"/>
              </v:shape>
            </v:group>
            <v:group style="position:absolute;left:6786;top:2823;width:10;height:20" coordorigin="6786,2823" coordsize="10,20">
              <v:shape style="position:absolute;left:6786;top:2823;width:10;height:20" coordorigin="6786,2823" coordsize="10,20" path="m6786,2842l6796,2842,6796,2823,6786,2823,6786,2842xe" filled="true" fillcolor="#000000" stroked="false">
                <v:path arrowok="t"/>
                <v:fill type="solid"/>
              </v:shape>
            </v:group>
            <v:group style="position:absolute;left:6786;top:2842;width:10;height:20" coordorigin="6786,2842" coordsize="10,20">
              <v:shape style="position:absolute;left:6786;top:2842;width:10;height:20" coordorigin="6786,2842" coordsize="10,20" path="m6786,2861l6796,2861,6796,2842,6786,2842,6786,2861xe" filled="true" fillcolor="#000000" stroked="false">
                <v:path arrowok="t"/>
                <v:fill type="solid"/>
              </v:shape>
            </v:group>
            <v:group style="position:absolute;left:6786;top:2861;width:10;height:20" coordorigin="6786,2861" coordsize="10,20">
              <v:shape style="position:absolute;left:6786;top:2861;width:10;height:20" coordorigin="6786,2861" coordsize="10,20" path="m6786,2880l6796,2880,6796,2861,6786,2861,6786,2880xe" filled="true" fillcolor="#000000" stroked="false">
                <v:path arrowok="t"/>
                <v:fill type="solid"/>
              </v:shape>
            </v:group>
            <v:group style="position:absolute;left:6786;top:2880;width:10;height:20" coordorigin="6786,2880" coordsize="10,20">
              <v:shape style="position:absolute;left:6786;top:2880;width:10;height:20" coordorigin="6786,2880" coordsize="10,20" path="m6786,2900l6796,2900,6796,2880,6786,2880,6786,2900xe" filled="true" fillcolor="#000000" stroked="false">
                <v:path arrowok="t"/>
                <v:fill type="solid"/>
              </v:shape>
            </v:group>
            <v:group style="position:absolute;left:6786;top:2900;width:10;height:20" coordorigin="6786,2900" coordsize="10,20">
              <v:shape style="position:absolute;left:6786;top:2900;width:10;height:20" coordorigin="6786,2900" coordsize="10,20" path="m6786,2919l6796,2919,6796,2900,6786,2900,6786,2919xe" filled="true" fillcolor="#000000" stroked="false">
                <v:path arrowok="t"/>
                <v:fill type="solid"/>
              </v:shape>
            </v:group>
            <v:group style="position:absolute;left:6786;top:2919;width:10;height:20" coordorigin="6786,2919" coordsize="10,20">
              <v:shape style="position:absolute;left:6786;top:2919;width:10;height:20" coordorigin="6786,2919" coordsize="10,20" path="m6786,2938l6796,2938,6796,2919,6786,2919,6786,2938xe" filled="true" fillcolor="#000000" stroked="false">
                <v:path arrowok="t"/>
                <v:fill type="solid"/>
              </v:shape>
            </v:group>
            <v:group style="position:absolute;left:6786;top:2938;width:10;height:20" coordorigin="6786,2938" coordsize="10,20">
              <v:shape style="position:absolute;left:6786;top:2938;width:10;height:20" coordorigin="6786,2938" coordsize="10,20" path="m6786,2957l6796,2957,6796,2938,6786,2938,6786,2957xe" filled="true" fillcolor="#000000" stroked="false">
                <v:path arrowok="t"/>
                <v:fill type="solid"/>
              </v:shape>
            </v:group>
            <v:group style="position:absolute;left:6786;top:2964;width:10;height:2" coordorigin="6786,2964" coordsize="10,2">
              <v:shape style="position:absolute;left:6786;top:2964;width:10;height:2" coordorigin="6786,2964" coordsize="10,0" path="m6786,2964l6796,2964e" filled="false" stroked="true" strokeweight=".71997pt" strokecolor="#000000">
                <v:path arrowok="t"/>
              </v:shape>
              <v:shape style="position:absolute;left:29;top:2880;width:1565;height:101" type="#_x0000_t75" stroked="false">
                <v:imagedata r:id="rId274" o:title=""/>
              </v:shape>
              <v:shape style="position:absolute;left:1570;top:2972;width:2098;height:10" type="#_x0000_t75" stroked="false">
                <v:imagedata r:id="rId275" o:title=""/>
              </v:shape>
              <v:shape style="position:absolute;left:3663;top:2972;width:1136;height:10" type="#_x0000_t75" stroked="false">
                <v:imagedata r:id="rId262" o:title=""/>
              </v:shape>
              <v:shape style="position:absolute;left:4794;top:2972;width:1236;height:10" type="#_x0000_t75" stroked="false">
                <v:imagedata r:id="rId276" o:title=""/>
              </v:shape>
              <v:shape style="position:absolute;left:6025;top:2972;width:761;height:10" type="#_x0000_t75" stroked="false">
                <v:imagedata r:id="rId267" o:title=""/>
              </v:shape>
              <v:shape style="position:absolute;left:6782;top:2972;width:1066;height:10" type="#_x0000_t75" stroked="false">
                <v:imagedata r:id="rId264" o:title=""/>
              </v:shape>
            </v:group>
            <v:group style="position:absolute;left:1575;top:2981;width:10;height:20" coordorigin="1575,2981" coordsize="10,20">
              <v:shape style="position:absolute;left:1575;top:2981;width:10;height:20" coordorigin="1575,2981" coordsize="10,20" path="m1575,3000l1585,3000,1585,2981,1575,2981,1575,3000xe" filled="true" fillcolor="#000000" stroked="false">
                <v:path arrowok="t"/>
                <v:fill type="solid"/>
              </v:shape>
            </v:group>
            <v:group style="position:absolute;left:1575;top:3000;width:10;height:20" coordorigin="1575,3000" coordsize="10,20">
              <v:shape style="position:absolute;left:1575;top:3000;width:10;height:20" coordorigin="1575,3000" coordsize="10,20" path="m1575,3020l1585,3020,1585,3000,1575,3000,1575,3020xe" filled="true" fillcolor="#000000" stroked="false">
                <v:path arrowok="t"/>
                <v:fill type="solid"/>
              </v:shape>
            </v:group>
            <v:group style="position:absolute;left:1575;top:3020;width:10;height:20" coordorigin="1575,3020" coordsize="10,20">
              <v:shape style="position:absolute;left:1575;top:3020;width:10;height:20" coordorigin="1575,3020" coordsize="10,20" path="m1575,3039l1585,3039,1585,3020,1575,3020,1575,3039xe" filled="true" fillcolor="#000000" stroked="false">
                <v:path arrowok="t"/>
                <v:fill type="solid"/>
              </v:shape>
            </v:group>
            <v:group style="position:absolute;left:1575;top:3039;width:10;height:20" coordorigin="1575,3039" coordsize="10,20">
              <v:shape style="position:absolute;left:1575;top:3039;width:10;height:20" coordorigin="1575,3039" coordsize="10,20" path="m1575,3058l1585,3058,1585,3039,1575,3039,1575,3058xe" filled="true" fillcolor="#000000" stroked="false">
                <v:path arrowok="t"/>
                <v:fill type="solid"/>
              </v:shape>
            </v:group>
            <v:group style="position:absolute;left:1575;top:3058;width:10;height:20" coordorigin="1575,3058" coordsize="10,20">
              <v:shape style="position:absolute;left:1575;top:3058;width:10;height:20" coordorigin="1575,3058" coordsize="10,20" path="m1575,3077l1585,3077,1585,3058,1575,3058,1575,3077xe" filled="true" fillcolor="#000000" stroked="false">
                <v:path arrowok="t"/>
                <v:fill type="solid"/>
              </v:shape>
            </v:group>
            <v:group style="position:absolute;left:1575;top:3077;width:10;height:20" coordorigin="1575,3077" coordsize="10,20">
              <v:shape style="position:absolute;left:1575;top:3077;width:10;height:20" coordorigin="1575,3077" coordsize="10,20" path="m1575,3096l1585,3096,1585,3077,1575,3077,1575,3096xe" filled="true" fillcolor="#000000" stroked="false">
                <v:path arrowok="t"/>
                <v:fill type="solid"/>
              </v:shape>
            </v:group>
            <v:group style="position:absolute;left:1575;top:3096;width:10;height:20" coordorigin="1575,3096" coordsize="10,20">
              <v:shape style="position:absolute;left:1575;top:3096;width:10;height:20" coordorigin="1575,3096" coordsize="10,20" path="m1575,3116l1585,3116,1585,3096,1575,3096,1575,3116xe" filled="true" fillcolor="#000000" stroked="false">
                <v:path arrowok="t"/>
                <v:fill type="solid"/>
              </v:shape>
            </v:group>
            <v:group style="position:absolute;left:1575;top:3116;width:10;height:20" coordorigin="1575,3116" coordsize="10,20">
              <v:shape style="position:absolute;left:1575;top:3116;width:10;height:20" coordorigin="1575,3116" coordsize="10,20" path="m1575,3135l1585,3135,1585,3116,1575,3116,1575,3135xe" filled="true" fillcolor="#000000" stroked="false">
                <v:path arrowok="t"/>
                <v:fill type="solid"/>
              </v:shape>
            </v:group>
            <v:group style="position:absolute;left:1575;top:3135;width:10;height:20" coordorigin="1575,3135" coordsize="10,20">
              <v:shape style="position:absolute;left:1575;top:3135;width:10;height:20" coordorigin="1575,3135" coordsize="10,20" path="m1575,3154l1585,3154,1585,3135,1575,3135,1575,3154xe" filled="true" fillcolor="#000000" stroked="false">
                <v:path arrowok="t"/>
                <v:fill type="solid"/>
              </v:shape>
            </v:group>
            <v:group style="position:absolute;left:1575;top:3154;width:10;height:20" coordorigin="1575,3154" coordsize="10,20">
              <v:shape style="position:absolute;left:1575;top:3154;width:10;height:20" coordorigin="1575,3154" coordsize="10,20" path="m1575,3173l1585,3173,1585,3154,1575,3154,1575,3173xe" filled="true" fillcolor="#000000" stroked="false">
                <v:path arrowok="t"/>
                <v:fill type="solid"/>
              </v:shape>
            </v:group>
            <v:group style="position:absolute;left:1575;top:3173;width:10;height:20" coordorigin="1575,3173" coordsize="10,20">
              <v:shape style="position:absolute;left:1575;top:3173;width:10;height:20" coordorigin="1575,3173" coordsize="10,20" path="m1575,3192l1585,3192,1585,3173,1575,3173,1575,3192xe" filled="true" fillcolor="#000000" stroked="false">
                <v:path arrowok="t"/>
                <v:fill type="solid"/>
              </v:shape>
            </v:group>
            <v:group style="position:absolute;left:1575;top:3192;width:10;height:20" coordorigin="1575,3192" coordsize="10,20">
              <v:shape style="position:absolute;left:1575;top:3192;width:10;height:20" coordorigin="1575,3192" coordsize="10,20" path="m1575,3212l1585,3212,1585,3192,1575,3192,1575,3212xe" filled="true" fillcolor="#000000" stroked="false">
                <v:path arrowok="t"/>
                <v:fill type="solid"/>
              </v:shape>
            </v:group>
            <v:group style="position:absolute;left:1575;top:3212;width:10;height:20" coordorigin="1575,3212" coordsize="10,20">
              <v:shape style="position:absolute;left:1575;top:3212;width:10;height:20" coordorigin="1575,3212" coordsize="10,20" path="m1575,3231l1585,3231,1585,3212,1575,3212,1575,3231xe" filled="true" fillcolor="#000000" stroked="false">
                <v:path arrowok="t"/>
                <v:fill type="solid"/>
              </v:shape>
            </v:group>
            <v:group style="position:absolute;left:1575;top:3231;width:10;height:20" coordorigin="1575,3231" coordsize="10,20">
              <v:shape style="position:absolute;left:1575;top:3231;width:10;height:20" coordorigin="1575,3231" coordsize="10,20" path="m1575,3250l1585,3250,1585,3231,1575,3231,1575,3250xe" filled="true" fillcolor="#000000" stroked="false">
                <v:path arrowok="t"/>
                <v:fill type="solid"/>
              </v:shape>
            </v:group>
            <v:group style="position:absolute;left:1575;top:3250;width:10;height:20" coordorigin="1575,3250" coordsize="10,20">
              <v:shape style="position:absolute;left:1575;top:3250;width:10;height:20" coordorigin="1575,3250" coordsize="10,20" path="m1575,3269l1585,3269,1585,3250,1575,3250,1575,3269xe" filled="true" fillcolor="#000000" stroked="false">
                <v:path arrowok="t"/>
                <v:fill type="solid"/>
              </v:shape>
            </v:group>
            <v:group style="position:absolute;left:14;top:3356;width:1561;height:2" coordorigin="14,3356" coordsize="1561,2">
              <v:shape style="position:absolute;left:14;top:3356;width:1561;height:2" coordorigin="14,3356" coordsize="1561,0" path="m14,3356l1575,3356e" filled="false" stroked="true" strokeweight="1.44pt" strokecolor="#000000">
                <v:path arrowok="t"/>
              </v:shape>
            </v:group>
            <v:group style="position:absolute;left:1575;top:3269;width:10;height:20" coordorigin="1575,3269" coordsize="10,20">
              <v:shape style="position:absolute;left:1575;top:3269;width:10;height:20" coordorigin="1575,3269" coordsize="10,20" path="m1575,3288l1585,3288,1585,3269,1575,3269,1575,3288xe" filled="true" fillcolor="#000000" stroked="false">
                <v:path arrowok="t"/>
                <v:fill type="solid"/>
              </v:shape>
            </v:group>
            <v:group style="position:absolute;left:1575;top:3288;width:10;height:20" coordorigin="1575,3288" coordsize="10,20">
              <v:shape style="position:absolute;left:1575;top:3288;width:10;height:20" coordorigin="1575,3288" coordsize="10,20" path="m1575,3308l1585,3308,1585,3288,1575,3288,1575,3308xe" filled="true" fillcolor="#000000" stroked="false">
                <v:path arrowok="t"/>
                <v:fill type="solid"/>
              </v:shape>
            </v:group>
            <v:group style="position:absolute;left:1575;top:3308;width:10;height:20" coordorigin="1575,3308" coordsize="10,20">
              <v:shape style="position:absolute;left:1575;top:3308;width:10;height:20" coordorigin="1575,3308" coordsize="10,20" path="m1575,3327l1585,3327,1585,3308,1575,3308,1575,3327xe" filled="true" fillcolor="#000000" stroked="false">
                <v:path arrowok="t"/>
                <v:fill type="solid"/>
              </v:shape>
            </v:group>
            <v:group style="position:absolute;left:1575;top:3334;width:10;height:2" coordorigin="1575,3334" coordsize="10,2">
              <v:shape style="position:absolute;left:1575;top:3334;width:10;height:2" coordorigin="1575,3334" coordsize="10,0" path="m1575,3334l1585,3334e" filled="false" stroked="true" strokeweight=".72003pt" strokecolor="#000000">
                <v:path arrowok="t"/>
              </v:shape>
            </v:group>
            <v:group style="position:absolute;left:1575;top:3356;width:29;height:2" coordorigin="1575,3356" coordsize="29,2">
              <v:shape style="position:absolute;left:1575;top:3356;width:29;height:2" coordorigin="1575,3356" coordsize="29,0" path="m1575,3356l1604,3356e" filled="false" stroked="true" strokeweight="1.44pt" strokecolor="#000000">
                <v:path arrowok="t"/>
              </v:shape>
            </v:group>
            <v:group style="position:absolute;left:1604;top:3356;width:1215;height:2" coordorigin="1604,3356" coordsize="1215,2">
              <v:shape style="position:absolute;left:1604;top:3356;width:1215;height:2" coordorigin="1604,3356" coordsize="1215,0" path="m1604,3356l2818,3356e" filled="false" stroked="true" strokeweight="1.44pt" strokecolor="#000000">
                <v:path arrowok="t"/>
              </v:shape>
            </v:group>
            <v:group style="position:absolute;left:2818;top:2981;width:10;height:20" coordorigin="2818,2981" coordsize="10,20">
              <v:shape style="position:absolute;left:2818;top:2981;width:10;height:20" coordorigin="2818,2981" coordsize="10,20" path="m2818,3000l2828,3000,2828,2981,2818,2981,2818,3000xe" filled="true" fillcolor="#000000" stroked="false">
                <v:path arrowok="t"/>
                <v:fill type="solid"/>
              </v:shape>
            </v:group>
            <v:group style="position:absolute;left:2818;top:3000;width:10;height:20" coordorigin="2818,3000" coordsize="10,20">
              <v:shape style="position:absolute;left:2818;top:3000;width:10;height:20" coordorigin="2818,3000" coordsize="10,20" path="m2818,3020l2828,3020,2828,3000,2818,3000,2818,3020xe" filled="true" fillcolor="#000000" stroked="false">
                <v:path arrowok="t"/>
                <v:fill type="solid"/>
              </v:shape>
            </v:group>
            <v:group style="position:absolute;left:2818;top:3020;width:10;height:20" coordorigin="2818,3020" coordsize="10,20">
              <v:shape style="position:absolute;left:2818;top:3020;width:10;height:20" coordorigin="2818,3020" coordsize="10,20" path="m2818,3039l2828,3039,2828,3020,2818,3020,2818,3039xe" filled="true" fillcolor="#000000" stroked="false">
                <v:path arrowok="t"/>
                <v:fill type="solid"/>
              </v:shape>
            </v:group>
            <v:group style="position:absolute;left:2818;top:3039;width:10;height:20" coordorigin="2818,3039" coordsize="10,20">
              <v:shape style="position:absolute;left:2818;top:3039;width:10;height:20" coordorigin="2818,3039" coordsize="10,20" path="m2818,3058l2828,3058,2828,3039,2818,3039,2818,3058xe" filled="true" fillcolor="#000000" stroked="false">
                <v:path arrowok="t"/>
                <v:fill type="solid"/>
              </v:shape>
            </v:group>
            <v:group style="position:absolute;left:2818;top:3058;width:10;height:20" coordorigin="2818,3058" coordsize="10,20">
              <v:shape style="position:absolute;left:2818;top:3058;width:10;height:20" coordorigin="2818,3058" coordsize="10,20" path="m2818,3077l2828,3077,2828,3058,2818,3058,2818,3077xe" filled="true" fillcolor="#000000" stroked="false">
                <v:path arrowok="t"/>
                <v:fill type="solid"/>
              </v:shape>
            </v:group>
            <v:group style="position:absolute;left:2818;top:3077;width:10;height:20" coordorigin="2818,3077" coordsize="10,20">
              <v:shape style="position:absolute;left:2818;top:3077;width:10;height:20" coordorigin="2818,3077" coordsize="10,20" path="m2818,3096l2828,3096,2828,3077,2818,3077,2818,3096xe" filled="true" fillcolor="#000000" stroked="false">
                <v:path arrowok="t"/>
                <v:fill type="solid"/>
              </v:shape>
            </v:group>
            <v:group style="position:absolute;left:2818;top:3096;width:10;height:20" coordorigin="2818,3096" coordsize="10,20">
              <v:shape style="position:absolute;left:2818;top:3096;width:10;height:20" coordorigin="2818,3096" coordsize="10,20" path="m2818,3116l2828,3116,2828,3096,2818,3096,2818,3116xe" filled="true" fillcolor="#000000" stroked="false">
                <v:path arrowok="t"/>
                <v:fill type="solid"/>
              </v:shape>
            </v:group>
            <v:group style="position:absolute;left:2818;top:3116;width:10;height:20" coordorigin="2818,3116" coordsize="10,20">
              <v:shape style="position:absolute;left:2818;top:3116;width:10;height:20" coordorigin="2818,3116" coordsize="10,20" path="m2818,3135l2828,3135,2828,3116,2818,3116,2818,3135xe" filled="true" fillcolor="#000000" stroked="false">
                <v:path arrowok="t"/>
                <v:fill type="solid"/>
              </v:shape>
            </v:group>
            <v:group style="position:absolute;left:2818;top:3135;width:10;height:20" coordorigin="2818,3135" coordsize="10,20">
              <v:shape style="position:absolute;left:2818;top:3135;width:10;height:20" coordorigin="2818,3135" coordsize="10,20" path="m2818,3154l2828,3154,2828,3135,2818,3135,2818,3154xe" filled="true" fillcolor="#000000" stroked="false">
                <v:path arrowok="t"/>
                <v:fill type="solid"/>
              </v:shape>
            </v:group>
            <v:group style="position:absolute;left:2818;top:3154;width:10;height:20" coordorigin="2818,3154" coordsize="10,20">
              <v:shape style="position:absolute;left:2818;top:3154;width:10;height:20" coordorigin="2818,3154" coordsize="10,20" path="m2818,3173l2828,3173,2828,3154,2818,3154,2818,3173xe" filled="true" fillcolor="#000000" stroked="false">
                <v:path arrowok="t"/>
                <v:fill type="solid"/>
              </v:shape>
            </v:group>
            <v:group style="position:absolute;left:2818;top:3173;width:10;height:20" coordorigin="2818,3173" coordsize="10,20">
              <v:shape style="position:absolute;left:2818;top:3173;width:10;height:20" coordorigin="2818,3173" coordsize="10,20" path="m2818,3192l2828,3192,2828,3173,2818,3173,2818,3192xe" filled="true" fillcolor="#000000" stroked="false">
                <v:path arrowok="t"/>
                <v:fill type="solid"/>
              </v:shape>
            </v:group>
            <v:group style="position:absolute;left:2818;top:3192;width:10;height:20" coordorigin="2818,3192" coordsize="10,20">
              <v:shape style="position:absolute;left:2818;top:3192;width:10;height:20" coordorigin="2818,3192" coordsize="10,20" path="m2818,3212l2828,3212,2828,3192,2818,3192,2818,3212xe" filled="true" fillcolor="#000000" stroked="false">
                <v:path arrowok="t"/>
                <v:fill type="solid"/>
              </v:shape>
            </v:group>
            <v:group style="position:absolute;left:2818;top:3212;width:10;height:20" coordorigin="2818,3212" coordsize="10,20">
              <v:shape style="position:absolute;left:2818;top:3212;width:10;height:20" coordorigin="2818,3212" coordsize="10,20" path="m2818,3231l2828,3231,2828,3212,2818,3212,2818,3231xe" filled="true" fillcolor="#000000" stroked="false">
                <v:path arrowok="t"/>
                <v:fill type="solid"/>
              </v:shape>
            </v:group>
            <v:group style="position:absolute;left:2818;top:3231;width:10;height:20" coordorigin="2818,3231" coordsize="10,20">
              <v:shape style="position:absolute;left:2818;top:3231;width:10;height:20" coordorigin="2818,3231" coordsize="10,20" path="m2818,3250l2828,3250,2828,3231,2818,3231,2818,3250xe" filled="true" fillcolor="#000000" stroked="false">
                <v:path arrowok="t"/>
                <v:fill type="solid"/>
              </v:shape>
            </v:group>
            <v:group style="position:absolute;left:2818;top:3250;width:10;height:20" coordorigin="2818,3250" coordsize="10,20">
              <v:shape style="position:absolute;left:2818;top:3250;width:10;height:20" coordorigin="2818,3250" coordsize="10,20" path="m2818,3269l2828,3269,2828,3250,2818,3250,2818,3269xe" filled="true" fillcolor="#000000" stroked="false">
                <v:path arrowok="t"/>
                <v:fill type="solid"/>
              </v:shape>
            </v:group>
            <v:group style="position:absolute;left:2818;top:3269;width:10;height:20" coordorigin="2818,3269" coordsize="10,20">
              <v:shape style="position:absolute;left:2818;top:3269;width:10;height:20" coordorigin="2818,3269" coordsize="10,20" path="m2818,3288l2828,3288,2828,3269,2818,3269,2818,3288xe" filled="true" fillcolor="#000000" stroked="false">
                <v:path arrowok="t"/>
                <v:fill type="solid"/>
              </v:shape>
            </v:group>
            <v:group style="position:absolute;left:2818;top:3288;width:10;height:20" coordorigin="2818,3288" coordsize="10,20">
              <v:shape style="position:absolute;left:2818;top:3288;width:10;height:20" coordorigin="2818,3288" coordsize="10,20" path="m2818,3308l2828,3308,2828,3288,2818,3288,2818,3308xe" filled="true" fillcolor="#000000" stroked="false">
                <v:path arrowok="t"/>
                <v:fill type="solid"/>
              </v:shape>
            </v:group>
            <v:group style="position:absolute;left:2818;top:3308;width:10;height:20" coordorigin="2818,3308" coordsize="10,20">
              <v:shape style="position:absolute;left:2818;top:3308;width:10;height:20" coordorigin="2818,3308" coordsize="10,20" path="m2818,3327l2828,3327,2828,3308,2818,3308,2818,3327xe" filled="true" fillcolor="#000000" stroked="false">
                <v:path arrowok="t"/>
                <v:fill type="solid"/>
              </v:shape>
            </v:group>
            <v:group style="position:absolute;left:2818;top:3334;width:10;height:2" coordorigin="2818,3334" coordsize="10,2">
              <v:shape style="position:absolute;left:2818;top:3334;width:10;height:2" coordorigin="2818,3334" coordsize="10,0" path="m2818,3334l2828,3334e" filled="false" stroked="true" strokeweight=".72003pt" strokecolor="#000000">
                <v:path arrowok="t"/>
              </v:shape>
            </v:group>
            <v:group style="position:absolute;left:2818;top:3356;width:29;height:2" coordorigin="2818,3356" coordsize="29,2">
              <v:shape style="position:absolute;left:2818;top:3356;width:29;height:2" coordorigin="2818,3356" coordsize="29,0" path="m2818,3356l2847,3356e" filled="false" stroked="true" strokeweight="1.44pt" strokecolor="#000000">
                <v:path arrowok="t"/>
              </v:shape>
            </v:group>
            <v:group style="position:absolute;left:2847;top:3356;width:821;height:2" coordorigin="2847,3356" coordsize="821,2">
              <v:shape style="position:absolute;left:2847;top:3356;width:821;height:2" coordorigin="2847,3356" coordsize="821,0" path="m2847,3356l3668,3356e" filled="false" stroked="true" strokeweight="1.44pt" strokecolor="#000000">
                <v:path arrowok="t"/>
              </v:shape>
            </v:group>
            <v:group style="position:absolute;left:3668;top:2981;width:10;height:20" coordorigin="3668,2981" coordsize="10,20">
              <v:shape style="position:absolute;left:3668;top:2981;width:10;height:20" coordorigin="3668,2981" coordsize="10,20" path="m3668,3000l3677,3000,3677,2981,3668,2981,3668,3000xe" filled="true" fillcolor="#000000" stroked="false">
                <v:path arrowok="t"/>
                <v:fill type="solid"/>
              </v:shape>
            </v:group>
            <v:group style="position:absolute;left:3668;top:3000;width:10;height:20" coordorigin="3668,3000" coordsize="10,20">
              <v:shape style="position:absolute;left:3668;top:3000;width:10;height:20" coordorigin="3668,3000" coordsize="10,20" path="m3668,3020l3677,3020,3677,3000,3668,3000,3668,3020xe" filled="true" fillcolor="#000000" stroked="false">
                <v:path arrowok="t"/>
                <v:fill type="solid"/>
              </v:shape>
            </v:group>
            <v:group style="position:absolute;left:3668;top:3020;width:10;height:20" coordorigin="3668,3020" coordsize="10,20">
              <v:shape style="position:absolute;left:3668;top:3020;width:10;height:20" coordorigin="3668,3020" coordsize="10,20" path="m3668,3039l3677,3039,3677,3020,3668,3020,3668,3039xe" filled="true" fillcolor="#000000" stroked="false">
                <v:path arrowok="t"/>
                <v:fill type="solid"/>
              </v:shape>
            </v:group>
            <v:group style="position:absolute;left:3668;top:3039;width:10;height:20" coordorigin="3668,3039" coordsize="10,20">
              <v:shape style="position:absolute;left:3668;top:3039;width:10;height:20" coordorigin="3668,3039" coordsize="10,20" path="m3668,3058l3677,3058,3677,3039,3668,3039,3668,3058xe" filled="true" fillcolor="#000000" stroked="false">
                <v:path arrowok="t"/>
                <v:fill type="solid"/>
              </v:shape>
            </v:group>
            <v:group style="position:absolute;left:3668;top:3058;width:10;height:20" coordorigin="3668,3058" coordsize="10,20">
              <v:shape style="position:absolute;left:3668;top:3058;width:10;height:20" coordorigin="3668,3058" coordsize="10,20" path="m3668,3077l3677,3077,3677,3058,3668,3058,3668,3077xe" filled="true" fillcolor="#000000" stroked="false">
                <v:path arrowok="t"/>
                <v:fill type="solid"/>
              </v:shape>
            </v:group>
            <v:group style="position:absolute;left:3668;top:3077;width:10;height:20" coordorigin="3668,3077" coordsize="10,20">
              <v:shape style="position:absolute;left:3668;top:3077;width:10;height:20" coordorigin="3668,3077" coordsize="10,20" path="m3668,3096l3677,3096,3677,3077,3668,3077,3668,3096xe" filled="true" fillcolor="#000000" stroked="false">
                <v:path arrowok="t"/>
                <v:fill type="solid"/>
              </v:shape>
            </v:group>
            <v:group style="position:absolute;left:3668;top:3096;width:10;height:20" coordorigin="3668,3096" coordsize="10,20">
              <v:shape style="position:absolute;left:3668;top:3096;width:10;height:20" coordorigin="3668,3096" coordsize="10,20" path="m3668,3116l3677,3116,3677,3096,3668,3096,3668,3116xe" filled="true" fillcolor="#000000" stroked="false">
                <v:path arrowok="t"/>
                <v:fill type="solid"/>
              </v:shape>
            </v:group>
            <v:group style="position:absolute;left:3668;top:3116;width:10;height:20" coordorigin="3668,3116" coordsize="10,20">
              <v:shape style="position:absolute;left:3668;top:3116;width:10;height:20" coordorigin="3668,3116" coordsize="10,20" path="m3668,3135l3677,3135,3677,3116,3668,3116,3668,3135xe" filled="true" fillcolor="#000000" stroked="false">
                <v:path arrowok="t"/>
                <v:fill type="solid"/>
              </v:shape>
            </v:group>
            <v:group style="position:absolute;left:3668;top:3135;width:10;height:20" coordorigin="3668,3135" coordsize="10,20">
              <v:shape style="position:absolute;left:3668;top:3135;width:10;height:20" coordorigin="3668,3135" coordsize="10,20" path="m3668,3154l3677,3154,3677,3135,3668,3135,3668,3154xe" filled="true" fillcolor="#000000" stroked="false">
                <v:path arrowok="t"/>
                <v:fill type="solid"/>
              </v:shape>
            </v:group>
            <v:group style="position:absolute;left:3668;top:3154;width:10;height:20" coordorigin="3668,3154" coordsize="10,20">
              <v:shape style="position:absolute;left:3668;top:3154;width:10;height:20" coordorigin="3668,3154" coordsize="10,20" path="m3668,3173l3677,3173,3677,3154,3668,3154,3668,3173xe" filled="true" fillcolor="#000000" stroked="false">
                <v:path arrowok="t"/>
                <v:fill type="solid"/>
              </v:shape>
            </v:group>
            <v:group style="position:absolute;left:3668;top:3173;width:10;height:20" coordorigin="3668,3173" coordsize="10,20">
              <v:shape style="position:absolute;left:3668;top:3173;width:10;height:20" coordorigin="3668,3173" coordsize="10,20" path="m3668,3192l3677,3192,3677,3173,3668,3173,3668,3192xe" filled="true" fillcolor="#000000" stroked="false">
                <v:path arrowok="t"/>
                <v:fill type="solid"/>
              </v:shape>
            </v:group>
            <v:group style="position:absolute;left:3668;top:3192;width:10;height:20" coordorigin="3668,3192" coordsize="10,20">
              <v:shape style="position:absolute;left:3668;top:3192;width:10;height:20" coordorigin="3668,3192" coordsize="10,20" path="m3668,3212l3677,3212,3677,3192,3668,3192,3668,3212xe" filled="true" fillcolor="#000000" stroked="false">
                <v:path arrowok="t"/>
                <v:fill type="solid"/>
              </v:shape>
            </v:group>
            <v:group style="position:absolute;left:3668;top:3212;width:10;height:20" coordorigin="3668,3212" coordsize="10,20">
              <v:shape style="position:absolute;left:3668;top:3212;width:10;height:20" coordorigin="3668,3212" coordsize="10,20" path="m3668,3231l3677,3231,3677,3212,3668,3212,3668,3231xe" filled="true" fillcolor="#000000" stroked="false">
                <v:path arrowok="t"/>
                <v:fill type="solid"/>
              </v:shape>
            </v:group>
            <v:group style="position:absolute;left:3668;top:3231;width:10;height:20" coordorigin="3668,3231" coordsize="10,20">
              <v:shape style="position:absolute;left:3668;top:3231;width:10;height:20" coordorigin="3668,3231" coordsize="10,20" path="m3668,3250l3677,3250,3677,3231,3668,3231,3668,3250xe" filled="true" fillcolor="#000000" stroked="false">
                <v:path arrowok="t"/>
                <v:fill type="solid"/>
              </v:shape>
            </v:group>
            <v:group style="position:absolute;left:3668;top:3250;width:10;height:20" coordorigin="3668,3250" coordsize="10,20">
              <v:shape style="position:absolute;left:3668;top:3250;width:10;height:20" coordorigin="3668,3250" coordsize="10,20" path="m3668,3269l3677,3269,3677,3250,3668,3250,3668,3269xe" filled="true" fillcolor="#000000" stroked="false">
                <v:path arrowok="t"/>
                <v:fill type="solid"/>
              </v:shape>
            </v:group>
            <v:group style="position:absolute;left:3668;top:3269;width:10;height:20" coordorigin="3668,3269" coordsize="10,20">
              <v:shape style="position:absolute;left:3668;top:3269;width:10;height:20" coordorigin="3668,3269" coordsize="10,20" path="m3668,3288l3677,3288,3677,3269,3668,3269,3668,3288xe" filled="true" fillcolor="#000000" stroked="false">
                <v:path arrowok="t"/>
                <v:fill type="solid"/>
              </v:shape>
            </v:group>
            <v:group style="position:absolute;left:3668;top:3288;width:10;height:20" coordorigin="3668,3288" coordsize="10,20">
              <v:shape style="position:absolute;left:3668;top:3288;width:10;height:20" coordorigin="3668,3288" coordsize="10,20" path="m3668,3308l3677,3308,3677,3288,3668,3288,3668,3308xe" filled="true" fillcolor="#000000" stroked="false">
                <v:path arrowok="t"/>
                <v:fill type="solid"/>
              </v:shape>
            </v:group>
            <v:group style="position:absolute;left:3668;top:3308;width:10;height:20" coordorigin="3668,3308" coordsize="10,20">
              <v:shape style="position:absolute;left:3668;top:3308;width:10;height:20" coordorigin="3668,3308" coordsize="10,20" path="m3668,3327l3677,3327,3677,3308,3668,3308,3668,3327xe" filled="true" fillcolor="#000000" stroked="false">
                <v:path arrowok="t"/>
                <v:fill type="solid"/>
              </v:shape>
            </v:group>
            <v:group style="position:absolute;left:3668;top:3334;width:10;height:2" coordorigin="3668,3334" coordsize="10,2">
              <v:shape style="position:absolute;left:3668;top:3334;width:10;height:2" coordorigin="3668,3334" coordsize="10,0" path="m3668,3334l3677,3334e" filled="false" stroked="true" strokeweight=".72003pt" strokecolor="#000000">
                <v:path arrowok="t"/>
              </v:shape>
            </v:group>
            <v:group style="position:absolute;left:3668;top:3356;width:29;height:2" coordorigin="3668,3356" coordsize="29,2">
              <v:shape style="position:absolute;left:3668;top:3356;width:29;height:2" coordorigin="3668,3356" coordsize="29,0" path="m3668,3356l3697,3356e" filled="false" stroked="true" strokeweight="1.44pt" strokecolor="#000000">
                <v:path arrowok="t"/>
              </v:shape>
            </v:group>
            <v:group style="position:absolute;left:3697;top:3356;width:1103;height:2" coordorigin="3697,3356" coordsize="1103,2">
              <v:shape style="position:absolute;left:3697;top:3356;width:1103;height:2" coordorigin="3697,3356" coordsize="1103,0" path="m3697,3356l4799,3356e" filled="false" stroked="true" strokeweight="1.44pt" strokecolor="#000000">
                <v:path arrowok="t"/>
              </v:shape>
            </v:group>
            <v:group style="position:absolute;left:4799;top:2981;width:10;height:20" coordorigin="4799,2981" coordsize="10,20">
              <v:shape style="position:absolute;left:4799;top:2981;width:10;height:20" coordorigin="4799,2981" coordsize="10,20" path="m4799,3000l4808,3000,4808,2981,4799,2981,4799,3000xe" filled="true" fillcolor="#000000" stroked="false">
                <v:path arrowok="t"/>
                <v:fill type="solid"/>
              </v:shape>
            </v:group>
            <v:group style="position:absolute;left:4799;top:3000;width:10;height:20" coordorigin="4799,3000" coordsize="10,20">
              <v:shape style="position:absolute;left:4799;top:3000;width:10;height:20" coordorigin="4799,3000" coordsize="10,20" path="m4799,3020l4808,3020,4808,3000,4799,3000,4799,3020xe" filled="true" fillcolor="#000000" stroked="false">
                <v:path arrowok="t"/>
                <v:fill type="solid"/>
              </v:shape>
            </v:group>
            <v:group style="position:absolute;left:4799;top:3020;width:10;height:20" coordorigin="4799,3020" coordsize="10,20">
              <v:shape style="position:absolute;left:4799;top:3020;width:10;height:20" coordorigin="4799,3020" coordsize="10,20" path="m4799,3039l4808,3039,4808,3020,4799,3020,4799,3039xe" filled="true" fillcolor="#000000" stroked="false">
                <v:path arrowok="t"/>
                <v:fill type="solid"/>
              </v:shape>
            </v:group>
            <v:group style="position:absolute;left:4799;top:3039;width:10;height:20" coordorigin="4799,3039" coordsize="10,20">
              <v:shape style="position:absolute;left:4799;top:3039;width:10;height:20" coordorigin="4799,3039" coordsize="10,20" path="m4799,3058l4808,3058,4808,3039,4799,3039,4799,3058xe" filled="true" fillcolor="#000000" stroked="false">
                <v:path arrowok="t"/>
                <v:fill type="solid"/>
              </v:shape>
            </v:group>
            <v:group style="position:absolute;left:4799;top:3058;width:10;height:20" coordorigin="4799,3058" coordsize="10,20">
              <v:shape style="position:absolute;left:4799;top:3058;width:10;height:20" coordorigin="4799,3058" coordsize="10,20" path="m4799,3077l4808,3077,4808,3058,4799,3058,4799,3077xe" filled="true" fillcolor="#000000" stroked="false">
                <v:path arrowok="t"/>
                <v:fill type="solid"/>
              </v:shape>
            </v:group>
            <v:group style="position:absolute;left:4799;top:3077;width:10;height:20" coordorigin="4799,3077" coordsize="10,20">
              <v:shape style="position:absolute;left:4799;top:3077;width:10;height:20" coordorigin="4799,3077" coordsize="10,20" path="m4799,3096l4808,3096,4808,3077,4799,3077,4799,3096xe" filled="true" fillcolor="#000000" stroked="false">
                <v:path arrowok="t"/>
                <v:fill type="solid"/>
              </v:shape>
            </v:group>
            <v:group style="position:absolute;left:4799;top:3096;width:10;height:20" coordorigin="4799,3096" coordsize="10,20">
              <v:shape style="position:absolute;left:4799;top:3096;width:10;height:20" coordorigin="4799,3096" coordsize="10,20" path="m4799,3116l4808,3116,4808,3096,4799,3096,4799,3116xe" filled="true" fillcolor="#000000" stroked="false">
                <v:path arrowok="t"/>
                <v:fill type="solid"/>
              </v:shape>
            </v:group>
            <v:group style="position:absolute;left:4799;top:3116;width:10;height:20" coordorigin="4799,3116" coordsize="10,20">
              <v:shape style="position:absolute;left:4799;top:3116;width:10;height:20" coordorigin="4799,3116" coordsize="10,20" path="m4799,3135l4808,3135,4808,3116,4799,3116,4799,3135xe" filled="true" fillcolor="#000000" stroked="false">
                <v:path arrowok="t"/>
                <v:fill type="solid"/>
              </v:shape>
            </v:group>
            <v:group style="position:absolute;left:4799;top:3135;width:10;height:20" coordorigin="4799,3135" coordsize="10,20">
              <v:shape style="position:absolute;left:4799;top:3135;width:10;height:20" coordorigin="4799,3135" coordsize="10,20" path="m4799,3154l4808,3154,4808,3135,4799,3135,4799,3154xe" filled="true" fillcolor="#000000" stroked="false">
                <v:path arrowok="t"/>
                <v:fill type="solid"/>
              </v:shape>
            </v:group>
            <v:group style="position:absolute;left:4799;top:3154;width:10;height:20" coordorigin="4799,3154" coordsize="10,20">
              <v:shape style="position:absolute;left:4799;top:3154;width:10;height:20" coordorigin="4799,3154" coordsize="10,20" path="m4799,3173l4808,3173,4808,3154,4799,3154,4799,3173xe" filled="true" fillcolor="#000000" stroked="false">
                <v:path arrowok="t"/>
                <v:fill type="solid"/>
              </v:shape>
            </v:group>
            <v:group style="position:absolute;left:4799;top:3173;width:10;height:20" coordorigin="4799,3173" coordsize="10,20">
              <v:shape style="position:absolute;left:4799;top:3173;width:10;height:20" coordorigin="4799,3173" coordsize="10,20" path="m4799,3192l4808,3192,4808,3173,4799,3173,4799,3192xe" filled="true" fillcolor="#000000" stroked="false">
                <v:path arrowok="t"/>
                <v:fill type="solid"/>
              </v:shape>
            </v:group>
            <v:group style="position:absolute;left:4799;top:3192;width:10;height:20" coordorigin="4799,3192" coordsize="10,20">
              <v:shape style="position:absolute;left:4799;top:3192;width:10;height:20" coordorigin="4799,3192" coordsize="10,20" path="m4799,3212l4808,3212,4808,3192,4799,3192,4799,3212xe" filled="true" fillcolor="#000000" stroked="false">
                <v:path arrowok="t"/>
                <v:fill type="solid"/>
              </v:shape>
            </v:group>
            <v:group style="position:absolute;left:4799;top:3212;width:10;height:20" coordorigin="4799,3212" coordsize="10,20">
              <v:shape style="position:absolute;left:4799;top:3212;width:10;height:20" coordorigin="4799,3212" coordsize="10,20" path="m4799,3231l4808,3231,4808,3212,4799,3212,4799,3231xe" filled="true" fillcolor="#000000" stroked="false">
                <v:path arrowok="t"/>
                <v:fill type="solid"/>
              </v:shape>
            </v:group>
            <v:group style="position:absolute;left:4799;top:3231;width:10;height:20" coordorigin="4799,3231" coordsize="10,20">
              <v:shape style="position:absolute;left:4799;top:3231;width:10;height:20" coordorigin="4799,3231" coordsize="10,20" path="m4799,3250l4808,3250,4808,3231,4799,3231,4799,3250xe" filled="true" fillcolor="#000000" stroked="false">
                <v:path arrowok="t"/>
                <v:fill type="solid"/>
              </v:shape>
            </v:group>
            <v:group style="position:absolute;left:4799;top:3250;width:10;height:20" coordorigin="4799,3250" coordsize="10,20">
              <v:shape style="position:absolute;left:4799;top:3250;width:10;height:20" coordorigin="4799,3250" coordsize="10,20" path="m4799,3269l4808,3269,4808,3250,4799,3250,4799,3269xe" filled="true" fillcolor="#000000" stroked="false">
                <v:path arrowok="t"/>
                <v:fill type="solid"/>
              </v:shape>
            </v:group>
            <v:group style="position:absolute;left:4799;top:3269;width:10;height:20" coordorigin="4799,3269" coordsize="10,20">
              <v:shape style="position:absolute;left:4799;top:3269;width:10;height:20" coordorigin="4799,3269" coordsize="10,20" path="m4799,3288l4808,3288,4808,3269,4799,3269,4799,3288xe" filled="true" fillcolor="#000000" stroked="false">
                <v:path arrowok="t"/>
                <v:fill type="solid"/>
              </v:shape>
            </v:group>
            <v:group style="position:absolute;left:4799;top:3288;width:10;height:20" coordorigin="4799,3288" coordsize="10,20">
              <v:shape style="position:absolute;left:4799;top:3288;width:10;height:20" coordorigin="4799,3288" coordsize="10,20" path="m4799,3308l4808,3308,4808,3288,4799,3288,4799,3308xe" filled="true" fillcolor="#000000" stroked="false">
                <v:path arrowok="t"/>
                <v:fill type="solid"/>
              </v:shape>
            </v:group>
            <v:group style="position:absolute;left:4799;top:3308;width:10;height:20" coordorigin="4799,3308" coordsize="10,20">
              <v:shape style="position:absolute;left:4799;top:3308;width:10;height:20" coordorigin="4799,3308" coordsize="10,20" path="m4799,3327l4808,3327,4808,3308,4799,3308,4799,3327xe" filled="true" fillcolor="#000000" stroked="false">
                <v:path arrowok="t"/>
                <v:fill type="solid"/>
              </v:shape>
            </v:group>
            <v:group style="position:absolute;left:4799;top:3334;width:10;height:2" coordorigin="4799,3334" coordsize="10,2">
              <v:shape style="position:absolute;left:4799;top:3334;width:10;height:2" coordorigin="4799,3334" coordsize="10,0" path="m4799,3334l4808,3334e" filled="false" stroked="true" strokeweight=".72003pt" strokecolor="#000000">
                <v:path arrowok="t"/>
              </v:shape>
            </v:group>
            <v:group style="position:absolute;left:4799;top:3356;width:29;height:2" coordorigin="4799,3356" coordsize="29,2">
              <v:shape style="position:absolute;left:4799;top:3356;width:29;height:2" coordorigin="4799,3356" coordsize="29,0" path="m4799,3356l4827,3356e" filled="false" stroked="true" strokeweight="1.44pt" strokecolor="#000000">
                <v:path arrowok="t"/>
              </v:shape>
            </v:group>
            <v:group style="position:absolute;left:4827;top:3356;width:1203;height:2" coordorigin="4827,3356" coordsize="1203,2">
              <v:shape style="position:absolute;left:4827;top:3356;width:1203;height:2" coordorigin="4827,3356" coordsize="1203,0" path="m4827,3356l6030,3356e" filled="false" stroked="true" strokeweight="1.44pt" strokecolor="#000000">
                <v:path arrowok="t"/>
              </v:shape>
            </v:group>
            <v:group style="position:absolute;left:6030;top:2981;width:10;height:20" coordorigin="6030,2981" coordsize="10,20">
              <v:shape style="position:absolute;left:6030;top:2981;width:10;height:20" coordorigin="6030,2981" coordsize="10,20" path="m6030,3000l6039,3000,6039,2981,6030,2981,6030,3000xe" filled="true" fillcolor="#000000" stroked="false">
                <v:path arrowok="t"/>
                <v:fill type="solid"/>
              </v:shape>
            </v:group>
            <v:group style="position:absolute;left:6030;top:3000;width:10;height:20" coordorigin="6030,3000" coordsize="10,20">
              <v:shape style="position:absolute;left:6030;top:3000;width:10;height:20" coordorigin="6030,3000" coordsize="10,20" path="m6030,3020l6039,3020,6039,3000,6030,3000,6030,3020xe" filled="true" fillcolor="#000000" stroked="false">
                <v:path arrowok="t"/>
                <v:fill type="solid"/>
              </v:shape>
            </v:group>
            <v:group style="position:absolute;left:6030;top:3020;width:10;height:20" coordorigin="6030,3020" coordsize="10,20">
              <v:shape style="position:absolute;left:6030;top:3020;width:10;height:20" coordorigin="6030,3020" coordsize="10,20" path="m6030,3039l6039,3039,6039,3020,6030,3020,6030,3039xe" filled="true" fillcolor="#000000" stroked="false">
                <v:path arrowok="t"/>
                <v:fill type="solid"/>
              </v:shape>
            </v:group>
            <v:group style="position:absolute;left:6030;top:3039;width:10;height:20" coordorigin="6030,3039" coordsize="10,20">
              <v:shape style="position:absolute;left:6030;top:3039;width:10;height:20" coordorigin="6030,3039" coordsize="10,20" path="m6030,3058l6039,3058,6039,3039,6030,3039,6030,3058xe" filled="true" fillcolor="#000000" stroked="false">
                <v:path arrowok="t"/>
                <v:fill type="solid"/>
              </v:shape>
            </v:group>
            <v:group style="position:absolute;left:6030;top:3058;width:10;height:20" coordorigin="6030,3058" coordsize="10,20">
              <v:shape style="position:absolute;left:6030;top:3058;width:10;height:20" coordorigin="6030,3058" coordsize="10,20" path="m6030,3077l6039,3077,6039,3058,6030,3058,6030,3077xe" filled="true" fillcolor="#000000" stroked="false">
                <v:path arrowok="t"/>
                <v:fill type="solid"/>
              </v:shape>
            </v:group>
            <v:group style="position:absolute;left:6030;top:3077;width:10;height:20" coordorigin="6030,3077" coordsize="10,20">
              <v:shape style="position:absolute;left:6030;top:3077;width:10;height:20" coordorigin="6030,3077" coordsize="10,20" path="m6030,3096l6039,3096,6039,3077,6030,3077,6030,3096xe" filled="true" fillcolor="#000000" stroked="false">
                <v:path arrowok="t"/>
                <v:fill type="solid"/>
              </v:shape>
            </v:group>
            <v:group style="position:absolute;left:6030;top:3096;width:10;height:20" coordorigin="6030,3096" coordsize="10,20">
              <v:shape style="position:absolute;left:6030;top:3096;width:10;height:20" coordorigin="6030,3096" coordsize="10,20" path="m6030,3116l6039,3116,6039,3096,6030,3096,6030,3116xe" filled="true" fillcolor="#000000" stroked="false">
                <v:path arrowok="t"/>
                <v:fill type="solid"/>
              </v:shape>
            </v:group>
            <v:group style="position:absolute;left:6030;top:3116;width:10;height:20" coordorigin="6030,3116" coordsize="10,20">
              <v:shape style="position:absolute;left:6030;top:3116;width:10;height:20" coordorigin="6030,3116" coordsize="10,20" path="m6030,3135l6039,3135,6039,3116,6030,3116,6030,3135xe" filled="true" fillcolor="#000000" stroked="false">
                <v:path arrowok="t"/>
                <v:fill type="solid"/>
              </v:shape>
            </v:group>
            <v:group style="position:absolute;left:6030;top:3135;width:10;height:20" coordorigin="6030,3135" coordsize="10,20">
              <v:shape style="position:absolute;left:6030;top:3135;width:10;height:20" coordorigin="6030,3135" coordsize="10,20" path="m6030,3154l6039,3154,6039,3135,6030,3135,6030,3154xe" filled="true" fillcolor="#000000" stroked="false">
                <v:path arrowok="t"/>
                <v:fill type="solid"/>
              </v:shape>
            </v:group>
            <v:group style="position:absolute;left:6030;top:3154;width:10;height:20" coordorigin="6030,3154" coordsize="10,20">
              <v:shape style="position:absolute;left:6030;top:3154;width:10;height:20" coordorigin="6030,3154" coordsize="10,20" path="m6030,3173l6039,3173,6039,3154,6030,3154,6030,3173xe" filled="true" fillcolor="#000000" stroked="false">
                <v:path arrowok="t"/>
                <v:fill type="solid"/>
              </v:shape>
            </v:group>
            <v:group style="position:absolute;left:6030;top:3173;width:10;height:20" coordorigin="6030,3173" coordsize="10,20">
              <v:shape style="position:absolute;left:6030;top:3173;width:10;height:20" coordorigin="6030,3173" coordsize="10,20" path="m6030,3192l6039,3192,6039,3173,6030,3173,6030,3192xe" filled="true" fillcolor="#000000" stroked="false">
                <v:path arrowok="t"/>
                <v:fill type="solid"/>
              </v:shape>
            </v:group>
            <v:group style="position:absolute;left:6030;top:3192;width:10;height:20" coordorigin="6030,3192" coordsize="10,20">
              <v:shape style="position:absolute;left:6030;top:3192;width:10;height:20" coordorigin="6030,3192" coordsize="10,20" path="m6030,3212l6039,3212,6039,3192,6030,3192,6030,3212xe" filled="true" fillcolor="#000000" stroked="false">
                <v:path arrowok="t"/>
                <v:fill type="solid"/>
              </v:shape>
            </v:group>
            <v:group style="position:absolute;left:6030;top:3212;width:10;height:20" coordorigin="6030,3212" coordsize="10,20">
              <v:shape style="position:absolute;left:6030;top:3212;width:10;height:20" coordorigin="6030,3212" coordsize="10,20" path="m6030,3231l6039,3231,6039,3212,6030,3212,6030,3231xe" filled="true" fillcolor="#000000" stroked="false">
                <v:path arrowok="t"/>
                <v:fill type="solid"/>
              </v:shape>
            </v:group>
            <v:group style="position:absolute;left:6030;top:3231;width:10;height:20" coordorigin="6030,3231" coordsize="10,20">
              <v:shape style="position:absolute;left:6030;top:3231;width:10;height:20" coordorigin="6030,3231" coordsize="10,20" path="m6030,3250l6039,3250,6039,3231,6030,3231,6030,3250xe" filled="true" fillcolor="#000000" stroked="false">
                <v:path arrowok="t"/>
                <v:fill type="solid"/>
              </v:shape>
            </v:group>
            <v:group style="position:absolute;left:6030;top:3250;width:10;height:20" coordorigin="6030,3250" coordsize="10,20">
              <v:shape style="position:absolute;left:6030;top:3250;width:10;height:20" coordorigin="6030,3250" coordsize="10,20" path="m6030,3269l6039,3269,6039,3250,6030,3250,6030,3269xe" filled="true" fillcolor="#000000" stroked="false">
                <v:path arrowok="t"/>
                <v:fill type="solid"/>
              </v:shape>
            </v:group>
            <v:group style="position:absolute;left:6030;top:3269;width:10;height:20" coordorigin="6030,3269" coordsize="10,20">
              <v:shape style="position:absolute;left:6030;top:3269;width:10;height:20" coordorigin="6030,3269" coordsize="10,20" path="m6030,3288l6039,3288,6039,3269,6030,3269,6030,3288xe" filled="true" fillcolor="#000000" stroked="false">
                <v:path arrowok="t"/>
                <v:fill type="solid"/>
              </v:shape>
            </v:group>
            <v:group style="position:absolute;left:6030;top:3288;width:10;height:20" coordorigin="6030,3288" coordsize="10,20">
              <v:shape style="position:absolute;left:6030;top:3288;width:10;height:20" coordorigin="6030,3288" coordsize="10,20" path="m6030,3308l6039,3308,6039,3288,6030,3288,6030,3308xe" filled="true" fillcolor="#000000" stroked="false">
                <v:path arrowok="t"/>
                <v:fill type="solid"/>
              </v:shape>
            </v:group>
            <v:group style="position:absolute;left:6030;top:3308;width:10;height:20" coordorigin="6030,3308" coordsize="10,20">
              <v:shape style="position:absolute;left:6030;top:3308;width:10;height:20" coordorigin="6030,3308" coordsize="10,20" path="m6030,3327l6039,3327,6039,3308,6030,3308,6030,3327xe" filled="true" fillcolor="#000000" stroked="false">
                <v:path arrowok="t"/>
                <v:fill type="solid"/>
              </v:shape>
            </v:group>
            <v:group style="position:absolute;left:6030;top:3334;width:10;height:2" coordorigin="6030,3334" coordsize="10,2">
              <v:shape style="position:absolute;left:6030;top:3334;width:10;height:2" coordorigin="6030,3334" coordsize="10,0" path="m6030,3334l6039,3334e" filled="false" stroked="true" strokeweight=".72003pt" strokecolor="#000000">
                <v:path arrowok="t"/>
              </v:shape>
            </v:group>
            <v:group style="position:absolute;left:6030;top:3356;width:29;height:2" coordorigin="6030,3356" coordsize="29,2">
              <v:shape style="position:absolute;left:6030;top:3356;width:29;height:2" coordorigin="6030,3356" coordsize="29,0" path="m6030,3356l6059,3356e" filled="false" stroked="true" strokeweight="1.44pt" strokecolor="#000000">
                <v:path arrowok="t"/>
              </v:shape>
            </v:group>
            <v:group style="position:absolute;left:6059;top:3356;width:728;height:2" coordorigin="6059,3356" coordsize="728,2">
              <v:shape style="position:absolute;left:6059;top:3356;width:728;height:2" coordorigin="6059,3356" coordsize="728,0" path="m6059,3356l6786,3356e" filled="false" stroked="true" strokeweight="1.44pt" strokecolor="#000000">
                <v:path arrowok="t"/>
              </v:shape>
            </v:group>
            <v:group style="position:absolute;left:6786;top:2981;width:10;height:20" coordorigin="6786,2981" coordsize="10,20">
              <v:shape style="position:absolute;left:6786;top:2981;width:10;height:20" coordorigin="6786,2981" coordsize="10,20" path="m6786,3000l6796,3000,6796,2981,6786,2981,6786,3000xe" filled="true" fillcolor="#000000" stroked="false">
                <v:path arrowok="t"/>
                <v:fill type="solid"/>
              </v:shape>
            </v:group>
            <v:group style="position:absolute;left:6786;top:3000;width:10;height:20" coordorigin="6786,3000" coordsize="10,20">
              <v:shape style="position:absolute;left:6786;top:3000;width:10;height:20" coordorigin="6786,3000" coordsize="10,20" path="m6786,3020l6796,3020,6796,3000,6786,3000,6786,3020xe" filled="true" fillcolor="#000000" stroked="false">
                <v:path arrowok="t"/>
                <v:fill type="solid"/>
              </v:shape>
            </v:group>
            <v:group style="position:absolute;left:6786;top:3020;width:10;height:20" coordorigin="6786,3020" coordsize="10,20">
              <v:shape style="position:absolute;left:6786;top:3020;width:10;height:20" coordorigin="6786,3020" coordsize="10,20" path="m6786,3039l6796,3039,6796,3020,6786,3020,6786,3039xe" filled="true" fillcolor="#000000" stroked="false">
                <v:path arrowok="t"/>
                <v:fill type="solid"/>
              </v:shape>
            </v:group>
            <v:group style="position:absolute;left:6786;top:3039;width:10;height:20" coordorigin="6786,3039" coordsize="10,20">
              <v:shape style="position:absolute;left:6786;top:3039;width:10;height:20" coordorigin="6786,3039" coordsize="10,20" path="m6786,3058l6796,3058,6796,3039,6786,3039,6786,3058xe" filled="true" fillcolor="#000000" stroked="false">
                <v:path arrowok="t"/>
                <v:fill type="solid"/>
              </v:shape>
            </v:group>
            <v:group style="position:absolute;left:6786;top:3058;width:10;height:20" coordorigin="6786,3058" coordsize="10,20">
              <v:shape style="position:absolute;left:6786;top:3058;width:10;height:20" coordorigin="6786,3058" coordsize="10,20" path="m6786,3077l6796,3077,6796,3058,6786,3058,6786,3077xe" filled="true" fillcolor="#000000" stroked="false">
                <v:path arrowok="t"/>
                <v:fill type="solid"/>
              </v:shape>
            </v:group>
            <v:group style="position:absolute;left:6786;top:3077;width:10;height:20" coordorigin="6786,3077" coordsize="10,20">
              <v:shape style="position:absolute;left:6786;top:3077;width:10;height:20" coordorigin="6786,3077" coordsize="10,20" path="m6786,3096l6796,3096,6796,3077,6786,3077,6786,3096xe" filled="true" fillcolor="#000000" stroked="false">
                <v:path arrowok="t"/>
                <v:fill type="solid"/>
              </v:shape>
            </v:group>
            <v:group style="position:absolute;left:6786;top:3096;width:10;height:20" coordorigin="6786,3096" coordsize="10,20">
              <v:shape style="position:absolute;left:6786;top:3096;width:10;height:20" coordorigin="6786,3096" coordsize="10,20" path="m6786,3116l6796,3116,6796,3096,6786,3096,6786,3116xe" filled="true" fillcolor="#000000" stroked="false">
                <v:path arrowok="t"/>
                <v:fill type="solid"/>
              </v:shape>
            </v:group>
            <v:group style="position:absolute;left:6786;top:3116;width:10;height:20" coordorigin="6786,3116" coordsize="10,20">
              <v:shape style="position:absolute;left:6786;top:3116;width:10;height:20" coordorigin="6786,3116" coordsize="10,20" path="m6786,3135l6796,3135,6796,3116,6786,3116,6786,3135xe" filled="true" fillcolor="#000000" stroked="false">
                <v:path arrowok="t"/>
                <v:fill type="solid"/>
              </v:shape>
            </v:group>
            <v:group style="position:absolute;left:6786;top:3135;width:10;height:20" coordorigin="6786,3135" coordsize="10,20">
              <v:shape style="position:absolute;left:6786;top:3135;width:10;height:20" coordorigin="6786,3135" coordsize="10,20" path="m6786,3154l6796,3154,6796,3135,6786,3135,6786,3154xe" filled="true" fillcolor="#000000" stroked="false">
                <v:path arrowok="t"/>
                <v:fill type="solid"/>
              </v:shape>
            </v:group>
            <v:group style="position:absolute;left:6786;top:3154;width:10;height:20" coordorigin="6786,3154" coordsize="10,20">
              <v:shape style="position:absolute;left:6786;top:3154;width:10;height:20" coordorigin="6786,3154" coordsize="10,20" path="m6786,3173l6796,3173,6796,3154,6786,3154,6786,3173xe" filled="true" fillcolor="#000000" stroked="false">
                <v:path arrowok="t"/>
                <v:fill type="solid"/>
              </v:shape>
            </v:group>
            <v:group style="position:absolute;left:6786;top:3173;width:10;height:20" coordorigin="6786,3173" coordsize="10,20">
              <v:shape style="position:absolute;left:6786;top:3173;width:10;height:20" coordorigin="6786,3173" coordsize="10,20" path="m6786,3192l6796,3192,6796,3173,6786,3173,6786,3192xe" filled="true" fillcolor="#000000" stroked="false">
                <v:path arrowok="t"/>
                <v:fill type="solid"/>
              </v:shape>
            </v:group>
            <v:group style="position:absolute;left:6786;top:3192;width:10;height:20" coordorigin="6786,3192" coordsize="10,20">
              <v:shape style="position:absolute;left:6786;top:3192;width:10;height:20" coordorigin="6786,3192" coordsize="10,20" path="m6786,3212l6796,3212,6796,3192,6786,3192,6786,3212xe" filled="true" fillcolor="#000000" stroked="false">
                <v:path arrowok="t"/>
                <v:fill type="solid"/>
              </v:shape>
            </v:group>
            <v:group style="position:absolute;left:6786;top:3212;width:10;height:20" coordorigin="6786,3212" coordsize="10,20">
              <v:shape style="position:absolute;left:6786;top:3212;width:10;height:20" coordorigin="6786,3212" coordsize="10,20" path="m6786,3231l6796,3231,6796,3212,6786,3212,6786,3231xe" filled="true" fillcolor="#000000" stroked="false">
                <v:path arrowok="t"/>
                <v:fill type="solid"/>
              </v:shape>
            </v:group>
            <v:group style="position:absolute;left:6786;top:3231;width:10;height:20" coordorigin="6786,3231" coordsize="10,20">
              <v:shape style="position:absolute;left:6786;top:3231;width:10;height:20" coordorigin="6786,3231" coordsize="10,20" path="m6786,3250l6796,3250,6796,3231,6786,3231,6786,3250xe" filled="true" fillcolor="#000000" stroked="false">
                <v:path arrowok="t"/>
                <v:fill type="solid"/>
              </v:shape>
            </v:group>
            <v:group style="position:absolute;left:6786;top:3250;width:10;height:20" coordorigin="6786,3250" coordsize="10,20">
              <v:shape style="position:absolute;left:6786;top:3250;width:10;height:20" coordorigin="6786,3250" coordsize="10,20" path="m6786,3269l6796,3269,6796,3250,6786,3250,6786,3269xe" filled="true" fillcolor="#000000" stroked="false">
                <v:path arrowok="t"/>
                <v:fill type="solid"/>
              </v:shape>
            </v:group>
            <v:group style="position:absolute;left:6786;top:3269;width:10;height:20" coordorigin="6786,3269" coordsize="10,20">
              <v:shape style="position:absolute;left:6786;top:3269;width:10;height:20" coordorigin="6786,3269" coordsize="10,20" path="m6786,3288l6796,3288,6796,3269,6786,3269,6786,3288xe" filled="true" fillcolor="#000000" stroked="false">
                <v:path arrowok="t"/>
                <v:fill type="solid"/>
              </v:shape>
            </v:group>
            <v:group style="position:absolute;left:6786;top:3288;width:10;height:20" coordorigin="6786,3288" coordsize="10,20">
              <v:shape style="position:absolute;left:6786;top:3288;width:10;height:20" coordorigin="6786,3288" coordsize="10,20" path="m6786,3308l6796,3308,6796,3288,6786,3288,6786,3308xe" filled="true" fillcolor="#000000" stroked="false">
                <v:path arrowok="t"/>
                <v:fill type="solid"/>
              </v:shape>
            </v:group>
            <v:group style="position:absolute;left:6786;top:3308;width:10;height:20" coordorigin="6786,3308" coordsize="10,20">
              <v:shape style="position:absolute;left:6786;top:3308;width:10;height:20" coordorigin="6786,3308" coordsize="10,20" path="m6786,3327l6796,3327,6796,3308,6786,3308,6786,3327xe" filled="true" fillcolor="#000000" stroked="false">
                <v:path arrowok="t"/>
                <v:fill type="solid"/>
              </v:shape>
            </v:group>
            <v:group style="position:absolute;left:6786;top:3334;width:10;height:2" coordorigin="6786,3334" coordsize="10,2">
              <v:shape style="position:absolute;left:6786;top:3334;width:10;height:2" coordorigin="6786,3334" coordsize="10,0" path="m6786,3334l6796,3334e" filled="false" stroked="true" strokeweight=".72003pt" strokecolor="#000000">
                <v:path arrowok="t"/>
              </v:shape>
            </v:group>
            <v:group style="position:absolute;left:6786;top:3356;width:29;height:2" coordorigin="6786,3356" coordsize="29,2">
              <v:shape style="position:absolute;left:6786;top:3356;width:29;height:2" coordorigin="6786,3356" coordsize="29,0" path="m6786,3356l6815,3356e" filled="false" stroked="true" strokeweight="1.44pt" strokecolor="#000000">
                <v:path arrowok="t"/>
              </v:shape>
            </v:group>
            <v:group style="position:absolute;left:6815;top:3356;width:1032;height:2" coordorigin="6815,3356" coordsize="1032,2">
              <v:shape style="position:absolute;left:6815;top:3356;width:1032;height:2" coordorigin="6815,3356" coordsize="1032,0" path="m6815,3356l7847,3356e" filled="false" stroked="true" strokeweight="1.44pt" strokecolor="#000000">
                <v:path arrowok="t"/>
              </v:shape>
              <v:shape style="position:absolute;left:2890;top:218;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年末余额</w:t>
                      </w:r>
                    </w:p>
                  </w:txbxContent>
                </v:textbox>
                <w10:wrap type="none"/>
              </v:shape>
              <v:shape style="position:absolute;left:6025;top:218;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年初余额</w:t>
                      </w:r>
                    </w:p>
                  </w:txbxContent>
                </v:textbox>
                <w10:wrap type="none"/>
              </v:shape>
              <v:shape style="position:absolute;left:2326;top:588;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5497;top:588;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账面余额</w:t>
                      </w:r>
                    </w:p>
                  </w:txbxContent>
                </v:textbox>
                <w10:wrap type="none"/>
              </v:shape>
              <v:shape style="position:absolute;left:653;top:768;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账龄</w:t>
                      </w:r>
                    </w:p>
                  </w:txbxContent>
                </v:textbox>
                <w10:wrap type="none"/>
              </v:shape>
              <v:shape style="position:absolute;left:3937;top:952;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6263;top:957;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p>
                  </w:txbxContent>
                </v:textbox>
                <w10:wrap type="none"/>
              </v:shape>
              <v:shape style="position:absolute;left:7019;top:952;width:6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坏账准备</w:t>
                      </w:r>
                    </w:p>
                  </w:txbxContent>
                </v:textbox>
                <w10:wrap type="none"/>
              </v:shape>
              <v:shape style="position:absolute;left:2050;top:1137;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2931;top:1137;width:711;height:168" type="#_x0000_t202" filled="false" stroked="false">
                <v:textbox inset="0,0,0,0">
                  <w:txbxContent>
                    <w:p>
                      <w:pPr>
                        <w:spacing w:line="16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xbxContent>
                </v:textbox>
                <w10:wrap type="none"/>
              </v:shape>
              <v:shape style="position:absolute;left:5269;top:1137;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金额</w:t>
                      </w:r>
                    </w:p>
                  </w:txbxContent>
                </v:textbox>
                <w10:wrap type="none"/>
              </v:shape>
              <v:shape style="position:absolute;left:6207;top:1317;width:411;height:168" type="#_x0000_t202" filled="false" stroked="false">
                <v:textbox inset="0,0,0,0">
                  <w:txbxContent>
                    <w:p>
                      <w:pPr>
                        <w:spacing w:line="168"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w:t>
                      </w:r>
                      <w:r>
                        <w:rPr>
                          <w:rFonts w:ascii="Calibri" w:hAnsi="Calibri" w:cs="Calibri" w:eastAsia="Calibri" w:hint="default"/>
                          <w:sz w:val="15"/>
                          <w:szCs w:val="15"/>
                        </w:rPr>
                        <w:t>%</w:t>
                      </w:r>
                      <w:r>
                        <w:rPr>
                          <w:rFonts w:ascii="宋体" w:hAnsi="宋体" w:cs="宋体" w:eastAsia="宋体" w:hint="default"/>
                          <w:sz w:val="15"/>
                          <w:szCs w:val="15"/>
                        </w:rPr>
                        <w:t>）</w:t>
                      </w:r>
                    </w:p>
                  </w:txbxContent>
                </v:textbox>
                <w10:wrap type="none"/>
              </v:shape>
              <v:shape style="position:absolute;left:137;top:1687;width:567;height:168" type="#_x0000_t202" filled="false" stroked="false">
                <v:textbox inset="0,0,0,0">
                  <w:txbxContent>
                    <w:p>
                      <w:pPr>
                        <w:spacing w:line="168" w:lineRule="exact" w:before="0"/>
                        <w:ind w:left="0" w:right="0" w:firstLine="0"/>
                        <w:jc w:val="left"/>
                        <w:rPr>
                          <w:rFonts w:ascii="宋体" w:hAnsi="宋体" w:cs="宋体" w:eastAsia="宋体" w:hint="default"/>
                          <w:sz w:val="15"/>
                          <w:szCs w:val="15"/>
                        </w:rPr>
                      </w:pPr>
                      <w:r>
                        <w:rPr>
                          <w:rFonts w:ascii="Calibri" w:hAnsi="Calibri" w:cs="Calibri" w:eastAsia="Calibri" w:hint="default"/>
                          <w:sz w:val="15"/>
                          <w:szCs w:val="15"/>
                        </w:rPr>
                        <w:t>1</w:t>
                      </w:r>
                      <w:r>
                        <w:rPr>
                          <w:rFonts w:ascii="Calibri" w:hAnsi="Calibri" w:cs="Calibri" w:eastAsia="Calibri" w:hint="default"/>
                          <w:spacing w:val="5"/>
                          <w:sz w:val="15"/>
                          <w:szCs w:val="15"/>
                        </w:rPr>
                        <w:t> </w:t>
                      </w:r>
                      <w:r>
                        <w:rPr>
                          <w:rFonts w:ascii="宋体" w:hAnsi="宋体" w:cs="宋体" w:eastAsia="宋体" w:hint="default"/>
                          <w:sz w:val="15"/>
                          <w:szCs w:val="15"/>
                        </w:rPr>
                        <w:t>年以内</w:t>
                      </w:r>
                    </w:p>
                  </w:txbxContent>
                </v:textbox>
                <w10:wrap type="none"/>
              </v:shape>
              <v:shape style="position:absolute;left:1916;top:1641;width:801;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2,715,186.24</w:t>
                      </w:r>
                    </w:p>
                  </w:txbxContent>
                </v:textbox>
                <w10:wrap type="none"/>
              </v:shape>
              <v:shape style="position:absolute;left:3118;top:1641;width:452;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79.24%</w:t>
                      </w:r>
                    </w:p>
                  </w:txbxContent>
                </v:textbox>
                <w10:wrap type="none"/>
              </v:shape>
              <v:shape style="position:absolute;left:4091;top:1641;width:605;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2"/>
                          <w:sz w:val="15"/>
                        </w:rPr>
                        <w:t>27,151.86</w:t>
                      </w:r>
                    </w:p>
                  </w:txbxContent>
                </v:textbox>
                <w10:wrap type="none"/>
              </v:shape>
              <v:shape style="position:absolute;left:5132;top:1706;width:1553;height:152" type="#_x0000_t202" filled="false" stroked="false">
                <v:textbox inset="0,0,0,0">
                  <w:txbxContent>
                    <w:p>
                      <w:pPr>
                        <w:tabs>
                          <w:tab w:pos="1101" w:val="left" w:leader="none"/>
                        </w:tabs>
                        <w:spacing w:line="151" w:lineRule="exact" w:before="0"/>
                        <w:ind w:left="0" w:right="0" w:firstLine="0"/>
                        <w:jc w:val="left"/>
                        <w:rPr>
                          <w:rFonts w:ascii="Calibri" w:hAnsi="Calibri" w:cs="Calibri" w:eastAsia="Calibri" w:hint="default"/>
                          <w:sz w:val="15"/>
                          <w:szCs w:val="15"/>
                        </w:rPr>
                      </w:pPr>
                      <w:r>
                        <w:rPr>
                          <w:rFonts w:ascii="Calibri"/>
                          <w:spacing w:val="-1"/>
                          <w:sz w:val="15"/>
                        </w:rPr>
                        <w:t>3,535,383.30</w:t>
                        <w:tab/>
                        <w:t>90.31%</w:t>
                      </w:r>
                    </w:p>
                  </w:txbxContent>
                </v:textbox>
                <w10:wrap type="none"/>
              </v:shape>
              <v:shape style="position:absolute;left:7132;top:1706;width:609;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35,353.83</w:t>
                      </w:r>
                      <w:r>
                        <w:rPr>
                          <w:rFonts w:ascii="Calibri"/>
                          <w:sz w:val="15"/>
                        </w:rPr>
                      </w:r>
                    </w:p>
                  </w:txbxContent>
                </v:textbox>
                <w10:wrap type="none"/>
              </v:shape>
              <v:shape style="position:absolute;left:137;top:2057;width:492;height:168" type="#_x0000_t202" filled="false" stroked="false">
                <v:textbox inset="0,0,0,0">
                  <w:txbxContent>
                    <w:p>
                      <w:pPr>
                        <w:spacing w:line="168" w:lineRule="exact" w:before="0"/>
                        <w:ind w:left="0" w:right="0" w:firstLine="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w:t>
                      </w:r>
                      <w:r>
                        <w:rPr>
                          <w:rFonts w:ascii="Calibri" w:hAnsi="Calibri" w:cs="Calibri" w:eastAsia="Calibri" w:hint="default"/>
                          <w:sz w:val="15"/>
                          <w:szCs w:val="15"/>
                        </w:rPr>
                        <w:t>2</w:t>
                      </w:r>
                      <w:r>
                        <w:rPr>
                          <w:rFonts w:ascii="Calibri" w:hAnsi="Calibri" w:cs="Calibri" w:eastAsia="Calibri" w:hint="default"/>
                          <w:spacing w:val="4"/>
                          <w:sz w:val="15"/>
                          <w:szCs w:val="15"/>
                        </w:rPr>
                        <w:t> </w:t>
                      </w:r>
                      <w:r>
                        <w:rPr>
                          <w:rFonts w:ascii="宋体" w:hAnsi="宋体" w:cs="宋体" w:eastAsia="宋体" w:hint="default"/>
                          <w:sz w:val="15"/>
                          <w:szCs w:val="15"/>
                        </w:rPr>
                        <w:t>年</w:t>
                      </w:r>
                    </w:p>
                  </w:txbxContent>
                </v:textbox>
                <w10:wrap type="none"/>
              </v:shape>
              <v:shape style="position:absolute;left:2031;top:2011;width:686;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412,405.00</w:t>
                      </w:r>
                      <w:r>
                        <w:rPr>
                          <w:rFonts w:ascii="Calibri"/>
                          <w:sz w:val="15"/>
                        </w:rPr>
                      </w:r>
                    </w:p>
                  </w:txbxContent>
                </v:textbox>
                <w10:wrap type="none"/>
              </v:shape>
              <v:shape style="position:absolute;left:3118;top:2011;width:452;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12.04%</w:t>
                      </w:r>
                    </w:p>
                  </w:txbxContent>
                </v:textbox>
                <w10:wrap type="none"/>
              </v:shape>
              <v:shape style="position:absolute;left:4086;top:2011;width:610;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41,240.50</w:t>
                      </w:r>
                    </w:p>
                  </w:txbxContent>
                </v:textbox>
                <w10:wrap type="none"/>
              </v:shape>
              <v:shape style="position:absolute;left:5250;top:2076;width:1436;height:152" type="#_x0000_t202" filled="false" stroked="false">
                <v:textbox inset="0,0,0,0">
                  <w:txbxContent>
                    <w:p>
                      <w:pPr>
                        <w:tabs>
                          <w:tab w:pos="1060" w:val="left" w:leader="none"/>
                        </w:tabs>
                        <w:spacing w:line="151" w:lineRule="exact" w:before="0"/>
                        <w:ind w:left="0" w:right="0" w:firstLine="0"/>
                        <w:jc w:val="left"/>
                        <w:rPr>
                          <w:rFonts w:ascii="Calibri" w:hAnsi="Calibri" w:cs="Calibri" w:eastAsia="Calibri" w:hint="default"/>
                          <w:sz w:val="15"/>
                          <w:szCs w:val="15"/>
                        </w:rPr>
                      </w:pPr>
                      <w:r>
                        <w:rPr>
                          <w:rFonts w:ascii="Calibri"/>
                          <w:spacing w:val="-1"/>
                          <w:sz w:val="15"/>
                        </w:rPr>
                        <w:t>110,746.50</w:t>
                        <w:tab/>
                        <w:t>2.83%</w:t>
                      </w:r>
                    </w:p>
                  </w:txbxContent>
                </v:textbox>
                <w10:wrap type="none"/>
              </v:shape>
              <v:shape style="position:absolute;left:7137;top:2076;width:604;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2"/>
                          <w:sz w:val="15"/>
                        </w:rPr>
                        <w:t>11,074.65</w:t>
                      </w:r>
                      <w:r>
                        <w:rPr>
                          <w:rFonts w:ascii="Calibri"/>
                          <w:sz w:val="15"/>
                        </w:rPr>
                      </w:r>
                    </w:p>
                  </w:txbxContent>
                </v:textbox>
                <w10:wrap type="none"/>
              </v:shape>
              <v:shape style="position:absolute;left:137;top:2429;width:492;height:168" type="#_x0000_t202" filled="false" stroked="false">
                <v:textbox inset="0,0,0,0">
                  <w:txbxContent>
                    <w:p>
                      <w:pPr>
                        <w:spacing w:line="168" w:lineRule="exact" w:before="0"/>
                        <w:ind w:left="0" w:right="0" w:firstLine="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w:t>
                      </w:r>
                      <w:r>
                        <w:rPr>
                          <w:rFonts w:ascii="Calibri" w:hAnsi="Calibri" w:cs="Calibri" w:eastAsia="Calibri" w:hint="default"/>
                          <w:sz w:val="15"/>
                          <w:szCs w:val="15"/>
                        </w:rPr>
                        <w:t>3</w:t>
                      </w:r>
                      <w:r>
                        <w:rPr>
                          <w:rFonts w:ascii="Calibri" w:hAnsi="Calibri" w:cs="Calibri" w:eastAsia="Calibri" w:hint="default"/>
                          <w:spacing w:val="4"/>
                          <w:sz w:val="15"/>
                          <w:szCs w:val="15"/>
                        </w:rPr>
                        <w:t> </w:t>
                      </w:r>
                      <w:r>
                        <w:rPr>
                          <w:rFonts w:ascii="宋体" w:hAnsi="宋体" w:cs="宋体" w:eastAsia="宋体" w:hint="default"/>
                          <w:sz w:val="15"/>
                          <w:szCs w:val="15"/>
                        </w:rPr>
                        <w:t>年</w:t>
                      </w:r>
                    </w:p>
                  </w:txbxContent>
                </v:textbox>
                <w10:wrap type="none"/>
              </v:shape>
              <v:shape style="position:absolute;left:2036;top:2383;width:680;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2"/>
                          <w:sz w:val="15"/>
                        </w:rPr>
                        <w:t>110,720.00</w:t>
                      </w:r>
                      <w:r>
                        <w:rPr>
                          <w:rFonts w:ascii="Calibri"/>
                          <w:sz w:val="15"/>
                        </w:rPr>
                      </w:r>
                    </w:p>
                  </w:txbxContent>
                </v:textbox>
                <w10:wrap type="none"/>
              </v:shape>
              <v:shape style="position:absolute;left:3195;top:2383;width:375;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3.23%</w:t>
                      </w:r>
                    </w:p>
                  </w:txbxContent>
                </v:textbox>
                <w10:wrap type="none"/>
              </v:shape>
              <v:shape style="position:absolute;left:4086;top:2383;width:610;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33,216.00</w:t>
                      </w:r>
                    </w:p>
                  </w:txbxContent>
                </v:textbox>
                <w10:wrap type="none"/>
              </v:shape>
              <v:shape style="position:absolute;left:5247;top:2448;width:1438;height:152" type="#_x0000_t202" filled="false" stroked="false">
                <v:textbox inset="0,0,0,0">
                  <w:txbxContent>
                    <w:p>
                      <w:pPr>
                        <w:tabs>
                          <w:tab w:pos="1063" w:val="left" w:leader="none"/>
                        </w:tabs>
                        <w:spacing w:line="151" w:lineRule="exact" w:before="0"/>
                        <w:ind w:left="0" w:right="0" w:firstLine="0"/>
                        <w:jc w:val="left"/>
                        <w:rPr>
                          <w:rFonts w:ascii="Calibri" w:hAnsi="Calibri" w:cs="Calibri" w:eastAsia="Calibri" w:hint="default"/>
                          <w:sz w:val="15"/>
                          <w:szCs w:val="15"/>
                        </w:rPr>
                      </w:pPr>
                      <w:r>
                        <w:rPr>
                          <w:rFonts w:ascii="Calibri"/>
                          <w:spacing w:val="-1"/>
                          <w:sz w:val="15"/>
                        </w:rPr>
                        <w:t>268,523.00</w:t>
                        <w:tab/>
                        <w:t>6.86%</w:t>
                      </w:r>
                    </w:p>
                  </w:txbxContent>
                </v:textbox>
                <w10:wrap type="none"/>
              </v:shape>
              <v:shape style="position:absolute;left:7132;top:2448;width:610;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80,556.90</w:t>
                      </w:r>
                    </w:p>
                  </w:txbxContent>
                </v:textbox>
                <w10:wrap type="none"/>
              </v:shape>
              <v:shape style="position:absolute;left:137;top:2798;width:567;height:168" type="#_x0000_t202" filled="false" stroked="false">
                <v:textbox inset="0,0,0,0">
                  <w:txbxContent>
                    <w:p>
                      <w:pPr>
                        <w:spacing w:line="168" w:lineRule="exact" w:before="0"/>
                        <w:ind w:left="0" w:right="0" w:firstLine="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5"/>
                          <w:sz w:val="15"/>
                          <w:szCs w:val="15"/>
                        </w:rPr>
                        <w:t> </w:t>
                      </w:r>
                      <w:r>
                        <w:rPr>
                          <w:rFonts w:ascii="宋体" w:hAnsi="宋体" w:cs="宋体" w:eastAsia="宋体" w:hint="default"/>
                          <w:sz w:val="15"/>
                          <w:szCs w:val="15"/>
                        </w:rPr>
                        <w:t>年以上</w:t>
                      </w:r>
                    </w:p>
                  </w:txbxContent>
                </v:textbox>
                <w10:wrap type="none"/>
              </v:shape>
              <v:shape style="position:absolute;left:2031;top:2753;width:687;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188,000.00</w:t>
                      </w:r>
                    </w:p>
                  </w:txbxContent>
                </v:textbox>
                <w10:wrap type="none"/>
              </v:shape>
              <v:shape style="position:absolute;left:3195;top:2753;width:375;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5.49%</w:t>
                      </w:r>
                    </w:p>
                  </w:txbxContent>
                </v:textbox>
                <w10:wrap type="none"/>
              </v:shape>
              <v:shape style="position:absolute;left:4009;top:2753;width:687;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188,000.00</w:t>
                      </w:r>
                    </w:p>
                  </w:txbxContent>
                </v:textbox>
                <w10:wrap type="none"/>
              </v:shape>
              <v:shape style="position:absolute;left:5663;top:2817;width:1023;height:152" type="#_x0000_t202" filled="false" stroked="false">
                <v:textbox inset="0,0,0,0">
                  <w:txbxContent>
                    <w:p>
                      <w:pPr>
                        <w:tabs>
                          <w:tab w:pos="647" w:val="left" w:leader="none"/>
                        </w:tabs>
                        <w:spacing w:line="151" w:lineRule="exact" w:before="0"/>
                        <w:ind w:left="0" w:right="0" w:firstLine="0"/>
                        <w:jc w:val="left"/>
                        <w:rPr>
                          <w:rFonts w:ascii="Calibri" w:hAnsi="Calibri" w:cs="Calibri" w:eastAsia="Calibri" w:hint="default"/>
                          <w:sz w:val="15"/>
                          <w:szCs w:val="15"/>
                        </w:rPr>
                      </w:pPr>
                      <w:r>
                        <w:rPr>
                          <w:rFonts w:ascii="Calibri"/>
                          <w:sz w:val="15"/>
                        </w:rPr>
                        <w:t>0.00</w:t>
                        <w:tab/>
                        <w:t>0.00%</w:t>
                      </w:r>
                    </w:p>
                  </w:txbxContent>
                </v:textbox>
                <w10:wrap type="none"/>
              </v:shape>
              <v:shape style="position:absolute;left:7473;top:2817;width:269;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z w:val="15"/>
                        </w:rPr>
                        <w:t>0.00</w:t>
                      </w:r>
                    </w:p>
                  </w:txbxContent>
                </v:textbox>
                <w10:wrap type="none"/>
              </v:shape>
              <v:shape style="position:absolute;left:653;top:3168;width:303;height:152" type="#_x0000_t202" filled="false" stroked="false">
                <v:textbox inset="0,0,0,0">
                  <w:txbxContent>
                    <w:p>
                      <w:pPr>
                        <w:spacing w:line="151" w:lineRule="exact" w:before="0"/>
                        <w:ind w:left="0" w:right="0" w:firstLine="0"/>
                        <w:jc w:val="left"/>
                        <w:rPr>
                          <w:rFonts w:ascii="宋体" w:hAnsi="宋体" w:cs="宋体" w:eastAsia="宋体" w:hint="default"/>
                          <w:sz w:val="15"/>
                          <w:szCs w:val="15"/>
                        </w:rPr>
                      </w:pPr>
                      <w:r>
                        <w:rPr>
                          <w:rFonts w:ascii="宋体" w:hAnsi="宋体" w:cs="宋体" w:eastAsia="宋体" w:hint="default"/>
                          <w:sz w:val="15"/>
                          <w:szCs w:val="15"/>
                        </w:rPr>
                        <w:t>合计</w:t>
                      </w:r>
                    </w:p>
                  </w:txbxContent>
                </v:textbox>
                <w10:wrap type="none"/>
              </v:shape>
              <v:shape style="position:absolute;left:1918;top:3122;width:799;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3,426,311.24</w:t>
                      </w:r>
                      <w:r>
                        <w:rPr>
                          <w:rFonts w:ascii="Calibri"/>
                          <w:sz w:val="15"/>
                        </w:rPr>
                      </w:r>
                    </w:p>
                  </w:txbxContent>
                </v:textbox>
                <w10:wrap type="none"/>
              </v:shape>
              <v:shape style="position:absolute;left:3041;top:3122;width:528;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100.00%</w:t>
                      </w:r>
                    </w:p>
                  </w:txbxContent>
                </v:textbox>
                <w10:wrap type="none"/>
              </v:shape>
              <v:shape style="position:absolute;left:4009;top:3122;width:686;height:152" type="#_x0000_t202" filled="false" stroked="false">
                <v:textbox inset="0,0,0,0">
                  <w:txbxContent>
                    <w:p>
                      <w:pPr>
                        <w:spacing w:line="151" w:lineRule="exact" w:before="0"/>
                        <w:ind w:left="0" w:right="0" w:firstLine="0"/>
                        <w:jc w:val="left"/>
                        <w:rPr>
                          <w:rFonts w:ascii="Calibri" w:hAnsi="Calibri" w:cs="Calibri" w:eastAsia="Calibri" w:hint="default"/>
                          <w:sz w:val="15"/>
                          <w:szCs w:val="15"/>
                        </w:rPr>
                      </w:pPr>
                      <w:r>
                        <w:rPr>
                          <w:rFonts w:ascii="Calibri"/>
                          <w:spacing w:val="-1"/>
                          <w:sz w:val="15"/>
                        </w:rPr>
                        <w:t>289,608.36</w:t>
                      </w:r>
                      <w:r>
                        <w:rPr>
                          <w:rFonts w:ascii="Calibri"/>
                          <w:sz w:val="15"/>
                        </w:rPr>
                      </w:r>
                    </w:p>
                  </w:txbxContent>
                </v:textbox>
                <w10:wrap type="none"/>
              </v:shape>
              <v:shape style="position:absolute;left:5135;top:3187;width:2607;height:152" type="#_x0000_t202" filled="false" stroked="false">
                <v:textbox inset="0,0,0,0">
                  <w:txbxContent>
                    <w:p>
                      <w:pPr>
                        <w:tabs>
                          <w:tab w:pos="1022" w:val="left" w:leader="none"/>
                          <w:tab w:pos="1922" w:val="left" w:leader="none"/>
                        </w:tabs>
                        <w:spacing w:line="151" w:lineRule="exact" w:before="0"/>
                        <w:ind w:left="0" w:right="0" w:firstLine="0"/>
                        <w:jc w:val="left"/>
                        <w:rPr>
                          <w:rFonts w:ascii="Calibri" w:hAnsi="Calibri" w:cs="Calibri" w:eastAsia="Calibri" w:hint="default"/>
                          <w:sz w:val="15"/>
                          <w:szCs w:val="15"/>
                        </w:rPr>
                      </w:pPr>
                      <w:r>
                        <w:rPr>
                          <w:rFonts w:ascii="Calibri"/>
                          <w:spacing w:val="-1"/>
                          <w:sz w:val="15"/>
                        </w:rPr>
                        <w:t>3,914,652.80</w:t>
                        <w:tab/>
                        <w:t>100.00%</w:t>
                        <w:tab/>
                        <w:t>126,985.38</w:t>
                      </w:r>
                    </w:p>
                  </w:txbxContent>
                </v:textbox>
                <w10:wrap type="none"/>
              </v:shape>
            </v:group>
          </v:group>
        </w:pict>
      </w:r>
      <w:r>
        <w:rPr>
          <w:rFonts w:ascii="宋体" w:hAnsi="宋体" w:cs="宋体" w:eastAsia="宋体" w:hint="default"/>
          <w:position w:val="-66"/>
          <w:sz w:val="20"/>
          <w:szCs w:val="20"/>
        </w:rPr>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4"/>
          <w:szCs w:val="14"/>
        </w:rPr>
      </w:pPr>
    </w:p>
    <w:p>
      <w:pPr>
        <w:spacing w:before="0"/>
        <w:ind w:left="858" w:right="0" w:firstLine="0"/>
        <w:jc w:val="left"/>
        <w:rPr>
          <w:rFonts w:ascii="宋体" w:hAnsi="宋体" w:cs="宋体" w:eastAsia="宋体" w:hint="default"/>
          <w:sz w:val="21"/>
          <w:szCs w:val="21"/>
        </w:rPr>
      </w:pPr>
      <w:r>
        <w:rPr>
          <w:rFonts w:ascii="宋体" w:hAnsi="宋体" w:cs="宋体" w:eastAsia="宋体" w:hint="default"/>
          <w:sz w:val="21"/>
          <w:szCs w:val="21"/>
        </w:rPr>
        <w:t>年末无单项金额虽不重大但单项计提坏账准备的其他应收款</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0"/>
          <w:szCs w:val="20"/>
        </w:rPr>
      </w:pPr>
    </w:p>
    <w:p>
      <w:pPr>
        <w:tabs>
          <w:tab w:pos="1395" w:val="left" w:leader="none"/>
        </w:tabs>
        <w:spacing w:line="328" w:lineRule="auto" w:before="0"/>
        <w:ind w:left="1395" w:right="733"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2"/>
          <w:sz w:val="21"/>
          <w:szCs w:val="21"/>
        </w:rPr>
        <w:t>无以前年度已全额或大比例计提坏账准备，本年又全额或部分收回的其他应</w:t>
      </w:r>
      <w:r>
        <w:rPr>
          <w:rFonts w:ascii="宋体" w:hAnsi="宋体" w:cs="宋体" w:eastAsia="宋体" w:hint="default"/>
          <w:b/>
          <w:bCs/>
          <w:spacing w:val="-88"/>
          <w:sz w:val="21"/>
          <w:szCs w:val="21"/>
        </w:rPr>
        <w:t> </w:t>
      </w:r>
      <w:r>
        <w:rPr>
          <w:rFonts w:ascii="宋体" w:hAnsi="宋体" w:cs="宋体" w:eastAsia="宋体" w:hint="default"/>
          <w:b/>
          <w:bCs/>
          <w:spacing w:val="-88"/>
          <w:sz w:val="21"/>
          <w:szCs w:val="21"/>
        </w:rPr>
      </w:r>
      <w:r>
        <w:rPr>
          <w:rFonts w:ascii="宋体" w:hAnsi="宋体" w:cs="宋体" w:eastAsia="宋体" w:hint="default"/>
          <w:b/>
          <w:bCs/>
          <w:sz w:val="21"/>
          <w:szCs w:val="21"/>
        </w:rPr>
        <w:t>收款。</w:t>
      </w:r>
      <w:r>
        <w:rPr>
          <w:rFonts w:ascii="宋体" w:hAnsi="宋体" w:cs="宋体" w:eastAsia="宋体" w:hint="default"/>
          <w:sz w:val="21"/>
          <w:szCs w:val="21"/>
        </w:rPr>
      </w:r>
    </w:p>
    <w:p>
      <w:pPr>
        <w:tabs>
          <w:tab w:pos="1395" w:val="left" w:leader="none"/>
        </w:tabs>
        <w:spacing w:before="48"/>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本报告期没有实际核销的其他应收款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1395" w:val="left" w:leader="none"/>
        </w:tabs>
        <w:spacing w:before="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年末其他应收款中无持本公司</w:t>
      </w:r>
      <w:r>
        <w:rPr>
          <w:rFonts w:ascii="宋体" w:hAnsi="宋体" w:cs="宋体" w:eastAsia="宋体" w:hint="default"/>
          <w:b/>
          <w:bCs/>
          <w:sz w:val="21"/>
          <w:szCs w:val="21"/>
        </w:rPr>
        <w:t> </w:t>
      </w:r>
      <w:r>
        <w:rPr>
          <w:rFonts w:ascii="Times New Roman" w:hAnsi="Times New Roman" w:cs="Times New Roman" w:eastAsia="Times New Roman" w:hint="default"/>
          <w:b/>
          <w:bCs/>
          <w:spacing w:val="-11"/>
          <w:sz w:val="21"/>
          <w:szCs w:val="21"/>
        </w:rPr>
        <w:t>5</w:t>
      </w:r>
      <w:r>
        <w:rPr>
          <w:rFonts w:ascii="宋体" w:hAnsi="宋体" w:cs="宋体" w:eastAsia="宋体" w:hint="default"/>
          <w:b/>
          <w:bCs/>
          <w:spacing w:val="-11"/>
          <w:sz w:val="21"/>
          <w:szCs w:val="21"/>
        </w:rPr>
        <w:t>％以上（含</w:t>
      </w:r>
      <w:r>
        <w:rPr>
          <w:rFonts w:ascii="宋体" w:hAnsi="宋体" w:cs="宋体" w:eastAsia="宋体" w:hint="default"/>
          <w:b/>
          <w:bCs/>
          <w:spacing w:val="-68"/>
          <w:sz w:val="21"/>
          <w:szCs w:val="21"/>
        </w:rPr>
        <w:t> </w:t>
      </w:r>
      <w:r>
        <w:rPr>
          <w:rFonts w:ascii="Times New Roman" w:hAnsi="Times New Roman" w:cs="Times New Roman" w:eastAsia="Times New Roman" w:hint="default"/>
          <w:b/>
          <w:bCs/>
          <w:spacing w:val="-5"/>
          <w:sz w:val="21"/>
          <w:szCs w:val="21"/>
        </w:rPr>
        <w:t>5</w:t>
      </w:r>
      <w:r>
        <w:rPr>
          <w:rFonts w:ascii="宋体" w:hAnsi="宋体" w:cs="宋体" w:eastAsia="宋体" w:hint="default"/>
          <w:b/>
          <w:bCs/>
          <w:spacing w:val="-5"/>
          <w:sz w:val="21"/>
          <w:szCs w:val="21"/>
        </w:rPr>
        <w:t>％）表决权股份的股东单位欠款。</w:t>
      </w:r>
      <w:r>
        <w:rPr>
          <w:rFonts w:ascii="宋体" w:hAnsi="宋体" w:cs="宋体" w:eastAsia="宋体" w:hint="default"/>
          <w:spacing w:val="-5"/>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1395" w:val="left" w:leader="none"/>
        </w:tabs>
        <w:spacing w:before="0"/>
        <w:ind w:left="858" w:right="0" w:firstLine="0"/>
        <w:jc w:val="left"/>
        <w:rPr>
          <w:rFonts w:ascii="宋体" w:hAnsi="宋体" w:cs="宋体" w:eastAsia="宋体" w:hint="default"/>
          <w:sz w:val="21"/>
          <w:szCs w:val="21"/>
        </w:rPr>
      </w:pPr>
      <w:r>
        <w:rPr/>
        <w:pict>
          <v:shape style="position:absolute;margin-left:189.020004pt;margin-top:16.703672pt;width:.48pt;height:.12pt;mso-position-horizontal-relative:page;mso-position-vertical-relative:paragraph;z-index:-1201600" type="#_x0000_t75" stroked="false">
            <v:imagedata r:id="rId260" o:title=""/>
          </v:shape>
        </w:pict>
      </w:r>
      <w:r>
        <w:rPr/>
        <w:pict>
          <v:shape style="position:absolute;margin-left:245.809998pt;margin-top:16.703672pt;width:.48pt;height:.12pt;mso-position-horizontal-relative:page;mso-position-vertical-relative:paragraph;z-index:-1201576" type="#_x0000_t75" stroked="false">
            <v:imagedata r:id="rId260" o:title=""/>
          </v:shape>
        </w:pict>
      </w:r>
      <w:r>
        <w:rPr/>
        <w:pict>
          <v:shape style="position:absolute;margin-left:309.529999pt;margin-top:16.703672pt;width:.47998pt;height:.12pt;mso-position-horizontal-relative:page;mso-position-vertical-relative:paragraph;z-index:-1201552" type="#_x0000_t75" stroked="false">
            <v:imagedata r:id="rId260" o:title=""/>
          </v:shape>
        </w:pict>
      </w:r>
      <w:r>
        <w:rPr/>
        <w:pict>
          <v:shape style="position:absolute;margin-left:387.549988pt;margin-top:16.703672pt;width:.48001pt;height:.12pt;mso-position-horizontal-relative:page;mso-position-vertical-relative:paragraph;z-index:-1201528" type="#_x0000_t75" stroked="false">
            <v:imagedata r:id="rId260" o:title=""/>
          </v:shape>
        </w:pict>
      </w:r>
      <w:r>
        <w:rPr/>
        <w:pict>
          <v:shape style="position:absolute;margin-left:458.380005pt;margin-top:16.703672pt;width:.47998pt;height:.12pt;mso-position-horizontal-relative:page;mso-position-vertical-relative:paragraph;z-index:-1201504" type="#_x0000_t75" stroked="false">
            <v:imagedata r:id="rId260" o:title=""/>
          </v:shape>
        </w:pic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其他应收款金额前五名单位情况</w:t>
      </w:r>
      <w:r>
        <w:rPr>
          <w:rFonts w:ascii="宋体" w:hAnsi="宋体" w:cs="宋体" w:eastAsia="宋体" w:hint="default"/>
          <w:spacing w:val="-1"/>
          <w:sz w:val="21"/>
          <w:szCs w:val="21"/>
        </w:rPr>
      </w:r>
    </w:p>
    <w:tbl>
      <w:tblPr>
        <w:tblW w:w="0" w:type="auto"/>
        <w:jc w:val="left"/>
        <w:tblInd w:w="721" w:type="dxa"/>
        <w:tblLayout w:type="fixed"/>
        <w:tblCellMar>
          <w:top w:w="0" w:type="dxa"/>
          <w:left w:w="0" w:type="dxa"/>
          <w:bottom w:w="0" w:type="dxa"/>
          <w:right w:w="0" w:type="dxa"/>
        </w:tblCellMar>
        <w:tblLook w:val="01E0"/>
      </w:tblPr>
      <w:tblGrid>
        <w:gridCol w:w="1390"/>
        <w:gridCol w:w="1136"/>
        <w:gridCol w:w="1274"/>
        <w:gridCol w:w="1560"/>
        <w:gridCol w:w="1417"/>
        <w:gridCol w:w="1277"/>
      </w:tblGrid>
      <w:tr>
        <w:trPr>
          <w:trHeight w:val="406" w:hRule="exact"/>
        </w:trPr>
        <w:tc>
          <w:tcPr>
            <w:tcW w:w="1390"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41"/>
              <w:ind w:left="34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13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1"/>
              <w:ind w:left="111" w:right="0"/>
              <w:jc w:val="left"/>
              <w:rPr>
                <w:rFonts w:ascii="宋体" w:hAnsi="宋体" w:cs="宋体" w:eastAsia="宋体" w:hint="default"/>
                <w:sz w:val="18"/>
                <w:szCs w:val="18"/>
              </w:rPr>
            </w:pPr>
            <w:r>
              <w:rPr>
                <w:rFonts w:ascii="宋体" w:hAnsi="宋体" w:cs="宋体" w:eastAsia="宋体" w:hint="default"/>
                <w:sz w:val="18"/>
                <w:szCs w:val="18"/>
              </w:rPr>
              <w:t>与本公司关</w:t>
            </w:r>
          </w:p>
        </w:tc>
        <w:tc>
          <w:tcPr>
            <w:tcW w:w="127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1"/>
              <w:ind w:left="27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6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41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41"/>
              <w:ind w:left="196" w:right="0"/>
              <w:jc w:val="left"/>
              <w:rPr>
                <w:rFonts w:ascii="宋体" w:hAnsi="宋体" w:cs="宋体" w:eastAsia="宋体" w:hint="default"/>
                <w:sz w:val="18"/>
                <w:szCs w:val="18"/>
              </w:rPr>
            </w:pPr>
            <w:r>
              <w:rPr>
                <w:rFonts w:ascii="宋体" w:hAnsi="宋体" w:cs="宋体" w:eastAsia="宋体" w:hint="default"/>
                <w:sz w:val="18"/>
                <w:szCs w:val="18"/>
              </w:rPr>
              <w:t>占其他应收款</w:t>
            </w:r>
          </w:p>
        </w:tc>
        <w:tc>
          <w:tcPr>
            <w:tcW w:w="1277"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41"/>
              <w:ind w:left="182" w:right="0"/>
              <w:jc w:val="left"/>
              <w:rPr>
                <w:rFonts w:ascii="宋体" w:hAnsi="宋体" w:cs="宋体" w:eastAsia="宋体" w:hint="default"/>
                <w:sz w:val="18"/>
                <w:szCs w:val="18"/>
              </w:rPr>
            </w:pPr>
            <w:r>
              <w:rPr>
                <w:rFonts w:ascii="宋体" w:hAnsi="宋体" w:cs="宋体" w:eastAsia="宋体" w:hint="default"/>
                <w:sz w:val="18"/>
                <w:szCs w:val="18"/>
              </w:rPr>
              <w:t>性质或内容</w:t>
            </w:r>
          </w:p>
        </w:tc>
      </w:tr>
    </w:tbl>
    <w:p>
      <w:pPr>
        <w:spacing w:after="0" w:line="240" w:lineRule="auto"/>
        <w:jc w:val="left"/>
        <w:rPr>
          <w:rFonts w:ascii="宋体" w:hAnsi="宋体" w:cs="宋体" w:eastAsia="宋体" w:hint="default"/>
          <w:sz w:val="18"/>
          <w:szCs w:val="18"/>
        </w:rPr>
        <w:sectPr>
          <w:pgSz w:w="11910" w:h="16840"/>
          <w:pgMar w:header="885" w:footer="1195" w:top="1540" w:bottom="1380" w:left="1660" w:right="1060"/>
        </w:sectPr>
      </w:pPr>
    </w:p>
    <w:p>
      <w:pPr>
        <w:spacing w:line="240" w:lineRule="auto" w:before="2"/>
        <w:rPr>
          <w:rFonts w:ascii="宋体" w:hAnsi="宋体" w:cs="宋体" w:eastAsia="宋体" w:hint="default"/>
          <w:b/>
          <w:bCs/>
          <w:sz w:val="8"/>
          <w:szCs w:val="8"/>
        </w:rPr>
      </w:pPr>
      <w:r>
        <w:rPr/>
        <w:pict>
          <v:group style="position:absolute;margin-left:88.344002pt;margin-top:79.559982pt;width:434.85pt;height:3pt;mso-position-horizontal-relative:page;mso-position-vertical-relative:page;z-index:-1201336" coordorigin="1767,1591" coordsize="8697,60">
            <v:group style="position:absolute;left:1772;top:1596;width:8366;height:2" coordorigin="1772,1596" coordsize="8366,2">
              <v:shape style="position:absolute;left:1772;top:1596;width:8366;height:2" coordorigin="1772,1596" coordsize="8366,0" path="m1772,1596l10137,1596e" filled="false" stroked="true" strokeweight=".48pt" strokecolor="#000000">
                <v:path arrowok="t"/>
              </v:shape>
            </v:group>
            <v:group style="position:absolute;left:2410;top:1615;width:1371;height:2" coordorigin="2410,1615" coordsize="1371,2">
              <v:shape style="position:absolute;left:2410;top:1615;width:1371;height:2" coordorigin="2410,1615" coordsize="1371,0" path="m2410,1615l3780,1615e" filled="false" stroked="true" strokeweight="1.44pt" strokecolor="#000000">
                <v:path arrowok="t"/>
              </v:shape>
              <v:shape style="position:absolute;left:3780;top:1630;width:10;height:2" type="#_x0000_t75" stroked="false">
                <v:imagedata r:id="rId278" o:title=""/>
              </v:shape>
            </v:group>
            <v:group style="position:absolute;left:3780;top:1615;width:30;height:2" coordorigin="3780,1615" coordsize="30,2">
              <v:shape style="position:absolute;left:3780;top:1615;width:30;height:2" coordorigin="3780,1615" coordsize="30,0" path="m3780,1615l3810,1615e" filled="false" stroked="true" strokeweight="1.44pt" strokecolor="#000000">
                <v:path arrowok="t"/>
              </v:shape>
            </v:group>
            <v:group style="position:absolute;left:3810;top:1615;width:1107;height:2" coordorigin="3810,1615" coordsize="1107,2">
              <v:shape style="position:absolute;left:3810;top:1615;width:1107;height:2" coordorigin="3810,1615" coordsize="1107,0" path="m3810,1615l4916,1615e" filled="false" stroked="true" strokeweight="1.44pt" strokecolor="#000000">
                <v:path arrowok="t"/>
              </v:shape>
              <v:shape style="position:absolute;left:4916;top:1630;width:10;height:2" type="#_x0000_t75" stroked="false">
                <v:imagedata r:id="rId278" o:title=""/>
              </v:shape>
            </v:group>
            <v:group style="position:absolute;left:4916;top:1615;width:29;height:2" coordorigin="4916,1615" coordsize="29,2">
              <v:shape style="position:absolute;left:4916;top:1615;width:29;height:2" coordorigin="4916,1615" coordsize="29,0" path="m4916,1615l4945,1615e" filled="false" stroked="true" strokeweight="1.44pt" strokecolor="#000000">
                <v:path arrowok="t"/>
              </v:shape>
            </v:group>
            <v:group style="position:absolute;left:4945;top:1615;width:1246;height:2" coordorigin="4945,1615" coordsize="1246,2">
              <v:shape style="position:absolute;left:4945;top:1615;width:1246;height:2" coordorigin="4945,1615" coordsize="1246,0" path="m4945,1615l6191,1615e" filled="false" stroked="true" strokeweight="1.44pt" strokecolor="#000000">
                <v:path arrowok="t"/>
              </v:shape>
              <v:shape style="position:absolute;left:6191;top:1630;width:10;height:2" type="#_x0000_t75" stroked="false">
                <v:imagedata r:id="rId278" o:title=""/>
              </v:shape>
            </v:group>
            <v:group style="position:absolute;left:6191;top:1615;width:29;height:2" coordorigin="6191,1615" coordsize="29,2">
              <v:shape style="position:absolute;left:6191;top:1615;width:29;height:2" coordorigin="6191,1615" coordsize="29,0" path="m6191,1615l6219,1615e" filled="false" stroked="true" strokeweight="1.44pt" strokecolor="#000000">
                <v:path arrowok="t"/>
              </v:shape>
            </v:group>
            <v:group style="position:absolute;left:6219;top:1615;width:1532;height:2" coordorigin="6219,1615" coordsize="1532,2">
              <v:shape style="position:absolute;left:6219;top:1615;width:1532;height:2" coordorigin="6219,1615" coordsize="1532,0" path="m6219,1615l7751,1615e" filled="false" stroked="true" strokeweight="1.44pt" strokecolor="#000000">
                <v:path arrowok="t"/>
              </v:shape>
              <v:shape style="position:absolute;left:7751;top:1630;width:10;height:2" type="#_x0000_t75" stroked="false">
                <v:imagedata r:id="rId278" o:title=""/>
              </v:shape>
            </v:group>
            <v:group style="position:absolute;left:7751;top:1615;width:29;height:2" coordorigin="7751,1615" coordsize="29,2">
              <v:shape style="position:absolute;left:7751;top:1615;width:29;height:2" coordorigin="7751,1615" coordsize="29,0" path="m7751,1615l7780,1615e" filled="false" stroked="true" strokeweight="1.44pt" strokecolor="#000000">
                <v:path arrowok="t"/>
              </v:shape>
            </v:group>
            <v:group style="position:absolute;left:7780;top:1615;width:1388;height:2" coordorigin="7780,1615" coordsize="1388,2">
              <v:shape style="position:absolute;left:7780;top:1615;width:1388;height:2" coordorigin="7780,1615" coordsize="1388,0" path="m7780,1615l9167,1615e" filled="false" stroked="true" strokeweight="1.44pt" strokecolor="#000000">
                <v:path arrowok="t"/>
              </v:shape>
              <v:shape style="position:absolute;left:9168;top:1630;width:10;height:2" type="#_x0000_t75" stroked="false">
                <v:imagedata r:id="rId278" o:title=""/>
              </v:shape>
            </v:group>
            <v:group style="position:absolute;left:9168;top:1615;width:29;height:2" coordorigin="9168,1615" coordsize="29,2">
              <v:shape style="position:absolute;left:9168;top:1615;width:29;height:2" coordorigin="9168,1615" coordsize="29,0" path="m9168,1615l9196,1615e" filled="false" stroked="true" strokeweight="1.44pt" strokecolor="#000000">
                <v:path arrowok="t"/>
              </v:shape>
            </v:group>
            <v:group style="position:absolute;left:9196;top:1615;width:1253;height:2" coordorigin="9196,1615" coordsize="1253,2">
              <v:shape style="position:absolute;left:9196;top:1615;width:1253;height:2" coordorigin="9196,1615" coordsize="1253,0" path="m9196,1615l10449,1615e" filled="false" stroked="true" strokeweight="1.44pt" strokecolor="#000000">
                <v:path arrowok="t"/>
              </v:shape>
            </v:group>
            <v:group style="position:absolute;left:3780;top:1632;width:10;height:20" coordorigin="3780,1632" coordsize="10,20">
              <v:shape style="position:absolute;left:3780;top:1632;width:10;height:20" coordorigin="3780,1632" coordsize="10,20" path="m3780,1651l3790,1651,3790,1632,3780,1632,3780,1651xe" filled="true" fillcolor="#000000" stroked="false">
                <v:path arrowok="t"/>
                <v:fill type="solid"/>
              </v:shape>
            </v:group>
            <v:group style="position:absolute;left:4916;top:1632;width:10;height:20" coordorigin="4916,1632" coordsize="10,20">
              <v:shape style="position:absolute;left:4916;top:1632;width:10;height:20" coordorigin="4916,1632" coordsize="10,20" path="m4916,1651l4926,1651,4926,1632,4916,1632,4916,1651xe" filled="true" fillcolor="#000000" stroked="false">
                <v:path arrowok="t"/>
                <v:fill type="solid"/>
              </v:shape>
            </v:group>
            <v:group style="position:absolute;left:6191;top:1632;width:10;height:20" coordorigin="6191,1632" coordsize="10,20">
              <v:shape style="position:absolute;left:6191;top:1632;width:10;height:20" coordorigin="6191,1632" coordsize="10,20" path="m6191,1651l6200,1651,6200,1632,6191,1632,6191,1651xe" filled="true" fillcolor="#000000" stroked="false">
                <v:path arrowok="t"/>
                <v:fill type="solid"/>
              </v:shape>
            </v:group>
            <v:group style="position:absolute;left:7751;top:1632;width:10;height:20" coordorigin="7751,1632" coordsize="10,20">
              <v:shape style="position:absolute;left:7751;top:1632;width:10;height:20" coordorigin="7751,1632" coordsize="10,20" path="m7751,1651l7761,1651,7761,1632,7751,1632,7751,1651xe" filled="true" fillcolor="#000000" stroked="false">
                <v:path arrowok="t"/>
                <v:fill type="solid"/>
              </v:shape>
            </v:group>
            <v:group style="position:absolute;left:9168;top:1632;width:10;height:20" coordorigin="9168,1632" coordsize="10,20">
              <v:shape style="position:absolute;left:9168;top:1632;width:10;height:20" coordorigin="9168,1632" coordsize="10,20" path="m9168,1651l9177,1651,9177,1632,9168,1632,9168,1651xe" filled="true" fillcolor="#000000" stroked="false">
                <v:path arrowok="t"/>
                <v:fill type="solid"/>
              </v:shape>
            </v:group>
            <w10:wrap type="none"/>
          </v:group>
        </w:pict>
      </w:r>
      <w:r>
        <w:rPr/>
        <w:pict>
          <v:group style="position:absolute;margin-left:120.5pt;margin-top:100.340004pt;width:402pt;height:.5pt;mso-position-horizontal-relative:page;mso-position-vertical-relative:page;z-index:-1201312" coordorigin="2410,2007" coordsize="8040,10">
            <v:shape style="position:absolute;left:2410;top:2007;width:1370;height:10" type="#_x0000_t75" stroked="false">
              <v:imagedata r:id="rId279" o:title=""/>
            </v:shape>
            <v:shape style="position:absolute;left:3776;top:2007;width:1141;height:10" type="#_x0000_t75" stroked="false">
              <v:imagedata r:id="rId280" o:title=""/>
            </v:shape>
            <v:shape style="position:absolute;left:4911;top:2007;width:1279;height:10" type="#_x0000_t75" stroked="false">
              <v:imagedata r:id="rId281" o:title=""/>
            </v:shape>
            <v:shape style="position:absolute;left:6186;top:2007;width:1565;height:10" type="#_x0000_t75" stroked="false">
              <v:imagedata r:id="rId282" o:title=""/>
            </v:shape>
            <v:shape style="position:absolute;left:7746;top:2007;width:1421;height:10" type="#_x0000_t75" stroked="false">
              <v:imagedata r:id="rId283" o:title=""/>
            </v:shape>
            <v:shape style="position:absolute;left:9163;top:2007;width:1286;height:10" type="#_x0000_t75" stroked="false">
              <v:imagedata r:id="rId284" o:title=""/>
            </v:shape>
            <w10:wrap type="none"/>
          </v:group>
        </w:pict>
      </w:r>
      <w:r>
        <w:rPr/>
        <w:pict>
          <v:group style="position:absolute;margin-left:120.5pt;margin-top:119.540001pt;width:402pt;height:.5pt;mso-position-horizontal-relative:page;mso-position-vertical-relative:page;z-index:-1201288" coordorigin="2410,2391" coordsize="8040,10">
            <v:shape style="position:absolute;left:2410;top:2391;width:1370;height:10" type="#_x0000_t75" stroked="false">
              <v:imagedata r:id="rId279" o:title=""/>
            </v:shape>
            <v:shape style="position:absolute;left:3776;top:2391;width:1141;height:10" type="#_x0000_t75" stroked="false">
              <v:imagedata r:id="rId285" o:title=""/>
            </v:shape>
            <v:shape style="position:absolute;left:4911;top:2391;width:1279;height:10" type="#_x0000_t75" stroked="false">
              <v:imagedata r:id="rId211" o:title=""/>
            </v:shape>
            <v:shape style="position:absolute;left:6186;top:2391;width:1565;height:10" type="#_x0000_t75" stroked="false">
              <v:imagedata r:id="rId286" o:title=""/>
            </v:shape>
            <v:shape style="position:absolute;left:7746;top:2391;width:1421;height:10" type="#_x0000_t75" stroked="false">
              <v:imagedata r:id="rId287" o:title=""/>
            </v:shape>
            <v:shape style="position:absolute;left:9163;top:2391;width:1286;height:10" type="#_x0000_t75" stroked="false">
              <v:imagedata r:id="rId288" o:title=""/>
            </v:shape>
            <w10:wrap type="none"/>
          </v:group>
        </w:pict>
      </w:r>
    </w:p>
    <w:tbl>
      <w:tblPr>
        <w:tblW w:w="0" w:type="auto"/>
        <w:jc w:val="left"/>
        <w:tblInd w:w="1415" w:type="dxa"/>
        <w:tblLayout w:type="fixed"/>
        <w:tblCellMar>
          <w:top w:w="0" w:type="dxa"/>
          <w:left w:w="0" w:type="dxa"/>
          <w:bottom w:w="0" w:type="dxa"/>
          <w:right w:w="0" w:type="dxa"/>
        </w:tblCellMar>
        <w:tblLook w:val="01E0"/>
      </w:tblPr>
      <w:tblGrid>
        <w:gridCol w:w="1390"/>
        <w:gridCol w:w="1136"/>
        <w:gridCol w:w="1274"/>
        <w:gridCol w:w="1560"/>
        <w:gridCol w:w="1417"/>
        <w:gridCol w:w="1277"/>
      </w:tblGrid>
      <w:tr>
        <w:trPr>
          <w:trHeight w:val="368" w:hRule="exact"/>
        </w:trPr>
        <w:tc>
          <w:tcPr>
            <w:tcW w:w="1390" w:type="dxa"/>
            <w:tcBorders>
              <w:top w:val="nil" w:sz="6" w:space="0" w:color="auto"/>
              <w:left w:val="nil" w:sz="6" w:space="0" w:color="auto"/>
              <w:bottom w:val="nil" w:sz="6" w:space="0" w:color="auto"/>
              <w:right w:val="single" w:sz="4" w:space="0" w:color="000000"/>
            </w:tcBorders>
          </w:tcPr>
          <w:p>
            <w:pP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2"/>
              <w:jc w:val="center"/>
              <w:rPr>
                <w:rFonts w:ascii="宋体" w:hAnsi="宋体" w:cs="宋体" w:eastAsia="宋体" w:hint="default"/>
                <w:sz w:val="18"/>
                <w:szCs w:val="18"/>
              </w:rPr>
            </w:pPr>
            <w:r>
              <w:rPr>
                <w:rFonts w:ascii="宋体" w:hAnsi="宋体" w:cs="宋体" w:eastAsia="宋体" w:hint="default"/>
                <w:sz w:val="18"/>
                <w:szCs w:val="18"/>
              </w:rPr>
              <w:t>系</w:t>
            </w:r>
          </w:p>
        </w:tc>
        <w:tc>
          <w:tcPr>
            <w:tcW w:w="1274" w:type="dxa"/>
            <w:tcBorders>
              <w:top w:val="nil" w:sz="6" w:space="0" w:color="auto"/>
              <w:left w:val="single" w:sz="4" w:space="0" w:color="000000"/>
              <w:bottom w:val="nil" w:sz="6" w:space="0" w:color="auto"/>
              <w:right w:val="single" w:sz="4" w:space="0" w:color="000000"/>
            </w:tcBorders>
          </w:tcPr>
          <w:p>
            <w:pPr/>
          </w:p>
        </w:tc>
        <w:tc>
          <w:tcPr>
            <w:tcW w:w="1560" w:type="dxa"/>
            <w:tcBorders>
              <w:top w:val="nil" w:sz="6" w:space="0" w:color="auto"/>
              <w:left w:val="single" w:sz="4" w:space="0" w:color="000000"/>
              <w:bottom w:val="nil" w:sz="6" w:space="0" w:color="auto"/>
              <w:right w:val="single" w:sz="4" w:space="0" w:color="000000"/>
            </w:tcBorders>
          </w:tcPr>
          <w:p>
            <w:pP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20"/>
              <w:ind w:right="97"/>
              <w:jc w:val="right"/>
              <w:rPr>
                <w:rFonts w:ascii="Calibri" w:hAnsi="Calibri" w:cs="Calibri" w:eastAsia="Calibri" w:hint="default"/>
                <w:sz w:val="18"/>
                <w:szCs w:val="18"/>
              </w:rPr>
            </w:pPr>
            <w:r>
              <w:rPr>
                <w:rFonts w:ascii="宋体" w:hAnsi="宋体" w:cs="宋体" w:eastAsia="宋体" w:hint="default"/>
                <w:sz w:val="18"/>
                <w:szCs w:val="18"/>
              </w:rPr>
              <w:t>总额的比例</w:t>
            </w:r>
            <w:r>
              <w:rPr>
                <w:rFonts w:ascii="Calibri" w:hAnsi="Calibri" w:cs="Calibri" w:eastAsia="Calibri" w:hint="default"/>
                <w:sz w:val="18"/>
                <w:szCs w:val="18"/>
              </w:rPr>
              <w:t>(%)</w:t>
            </w:r>
          </w:p>
        </w:tc>
        <w:tc>
          <w:tcPr>
            <w:tcW w:w="1277" w:type="dxa"/>
            <w:tcBorders>
              <w:top w:val="nil" w:sz="6" w:space="0" w:color="auto"/>
              <w:left w:val="single" w:sz="4" w:space="0" w:color="000000"/>
              <w:bottom w:val="nil" w:sz="6" w:space="0" w:color="auto"/>
              <w:right w:val="nil" w:sz="6" w:space="0" w:color="auto"/>
            </w:tcBorders>
          </w:tcPr>
          <w:p>
            <w:pPr/>
          </w:p>
        </w:tc>
      </w:tr>
      <w:tr>
        <w:trPr>
          <w:trHeight w:val="369"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9" w:right="0"/>
              <w:jc w:val="center"/>
              <w:rPr>
                <w:rFonts w:ascii="宋体" w:hAnsi="宋体" w:cs="宋体" w:eastAsia="宋体" w:hint="default"/>
                <w:sz w:val="18"/>
                <w:szCs w:val="18"/>
              </w:rPr>
            </w:pPr>
            <w:r>
              <w:rPr>
                <w:rFonts w:ascii="宋体" w:hAnsi="宋体" w:cs="宋体" w:eastAsia="宋体" w:hint="default"/>
                <w:sz w:val="18"/>
                <w:szCs w:val="18"/>
              </w:rPr>
              <w:t>第一名</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right="16"/>
              <w:jc w:val="center"/>
              <w:rPr>
                <w:rFonts w:ascii="宋体" w:hAnsi="宋体" w:cs="宋体" w:eastAsia="宋体" w:hint="default"/>
                <w:sz w:val="18"/>
                <w:szCs w:val="18"/>
              </w:rPr>
            </w:pPr>
            <w:r>
              <w:rPr>
                <w:rFonts w:ascii="宋体" w:hAnsi="宋体" w:cs="宋体" w:eastAsia="宋体" w:hint="default"/>
                <w:sz w:val="18"/>
                <w:szCs w:val="18"/>
              </w:rPr>
              <w:t>外单位</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283" w:right="0"/>
              <w:jc w:val="left"/>
              <w:rPr>
                <w:rFonts w:ascii="Calibri" w:hAnsi="Calibri" w:cs="Calibri" w:eastAsia="Calibri" w:hint="default"/>
                <w:sz w:val="18"/>
                <w:szCs w:val="18"/>
              </w:rPr>
            </w:pPr>
            <w:r>
              <w:rPr>
                <w:rFonts w:ascii="Calibri"/>
                <w:sz w:val="18"/>
              </w:rPr>
              <w:t>200,000.00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8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5.84%</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37"/>
              <w:ind w:left="103" w:right="0"/>
              <w:jc w:val="left"/>
              <w:rPr>
                <w:rFonts w:ascii="宋体" w:hAnsi="宋体" w:cs="宋体" w:eastAsia="宋体" w:hint="default"/>
                <w:sz w:val="18"/>
                <w:szCs w:val="18"/>
              </w:rPr>
            </w:pPr>
            <w:r>
              <w:rPr>
                <w:rFonts w:ascii="宋体" w:hAnsi="宋体" w:cs="宋体" w:eastAsia="宋体" w:hint="default"/>
                <w:sz w:val="18"/>
                <w:szCs w:val="18"/>
              </w:rPr>
              <w:t>投保保证金</w:t>
            </w:r>
          </w:p>
        </w:tc>
      </w:tr>
      <w:tr>
        <w:trPr>
          <w:trHeight w:val="384"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18"/>
                <w:szCs w:val="18"/>
              </w:rPr>
            </w:pPr>
            <w:r>
              <w:rPr>
                <w:rFonts w:ascii="宋体" w:hAnsi="宋体" w:cs="宋体" w:eastAsia="宋体" w:hint="default"/>
                <w:sz w:val="18"/>
                <w:szCs w:val="18"/>
              </w:rPr>
              <w:t>第二名</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6"/>
              <w:jc w:val="center"/>
              <w:rPr>
                <w:rFonts w:ascii="宋体" w:hAnsi="宋体" w:cs="宋体" w:eastAsia="宋体" w:hint="default"/>
                <w:sz w:val="18"/>
                <w:szCs w:val="18"/>
              </w:rPr>
            </w:pPr>
            <w:r>
              <w:rPr>
                <w:rFonts w:ascii="宋体" w:hAnsi="宋体" w:cs="宋体" w:eastAsia="宋体" w:hint="default"/>
                <w:sz w:val="18"/>
                <w:szCs w:val="18"/>
              </w:rPr>
              <w:t>外单位</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283" w:right="0"/>
              <w:jc w:val="left"/>
              <w:rPr>
                <w:rFonts w:ascii="Calibri" w:hAnsi="Calibri" w:cs="Calibri" w:eastAsia="Calibri" w:hint="default"/>
                <w:sz w:val="18"/>
                <w:szCs w:val="18"/>
              </w:rPr>
            </w:pPr>
            <w:r>
              <w:rPr>
                <w:rFonts w:ascii="Calibri"/>
                <w:sz w:val="18"/>
              </w:rPr>
              <w:t>200,000.00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28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2"/>
              <w:jc w:val="right"/>
              <w:rPr>
                <w:rFonts w:ascii="Calibri" w:hAnsi="Calibri" w:cs="Calibri" w:eastAsia="Calibri" w:hint="default"/>
                <w:sz w:val="18"/>
                <w:szCs w:val="18"/>
              </w:rPr>
            </w:pPr>
            <w:r>
              <w:rPr>
                <w:rFonts w:ascii="Calibri"/>
                <w:sz w:val="18"/>
              </w:rPr>
              <w:t>5.84%</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投保保证金</w:t>
            </w:r>
          </w:p>
        </w:tc>
      </w:tr>
      <w:tr>
        <w:trPr>
          <w:trHeight w:val="384"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18"/>
                <w:szCs w:val="18"/>
              </w:rPr>
            </w:pPr>
            <w:r>
              <w:rPr>
                <w:rFonts w:ascii="宋体" w:hAnsi="宋体" w:cs="宋体" w:eastAsia="宋体" w:hint="default"/>
                <w:sz w:val="18"/>
                <w:szCs w:val="18"/>
              </w:rPr>
              <w:t>第三名</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6"/>
              <w:jc w:val="center"/>
              <w:rPr>
                <w:rFonts w:ascii="宋体" w:hAnsi="宋体" w:cs="宋体" w:eastAsia="宋体" w:hint="default"/>
                <w:sz w:val="18"/>
                <w:szCs w:val="18"/>
              </w:rPr>
            </w:pPr>
            <w:r>
              <w:rPr>
                <w:rFonts w:ascii="宋体" w:hAnsi="宋体" w:cs="宋体" w:eastAsia="宋体" w:hint="default"/>
                <w:sz w:val="18"/>
                <w:szCs w:val="18"/>
              </w:rPr>
              <w:t>外单位</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283" w:right="0"/>
              <w:jc w:val="left"/>
              <w:rPr>
                <w:rFonts w:ascii="Calibri" w:hAnsi="Calibri" w:cs="Calibri" w:eastAsia="Calibri" w:hint="default"/>
                <w:sz w:val="18"/>
                <w:szCs w:val="18"/>
              </w:rPr>
            </w:pPr>
            <w:r>
              <w:rPr>
                <w:rFonts w:ascii="Calibri"/>
                <w:sz w:val="18"/>
              </w:rPr>
              <w:t>200,000.00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28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2"/>
              <w:jc w:val="right"/>
              <w:rPr>
                <w:rFonts w:ascii="Calibri" w:hAnsi="Calibri" w:cs="Calibri" w:eastAsia="Calibri" w:hint="default"/>
                <w:sz w:val="18"/>
                <w:szCs w:val="18"/>
              </w:rPr>
            </w:pPr>
            <w:r>
              <w:rPr>
                <w:rFonts w:ascii="Calibri"/>
                <w:sz w:val="18"/>
              </w:rPr>
              <w:t>5.84%</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投保保证金</w:t>
            </w:r>
          </w:p>
        </w:tc>
      </w:tr>
      <w:tr>
        <w:trPr>
          <w:trHeight w:val="384"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18"/>
                <w:szCs w:val="18"/>
              </w:rPr>
            </w:pPr>
            <w:r>
              <w:rPr>
                <w:rFonts w:ascii="宋体" w:hAnsi="宋体" w:cs="宋体" w:eastAsia="宋体" w:hint="default"/>
                <w:sz w:val="18"/>
                <w:szCs w:val="18"/>
              </w:rPr>
              <w:t>第四名</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6"/>
              <w:jc w:val="center"/>
              <w:rPr>
                <w:rFonts w:ascii="宋体" w:hAnsi="宋体" w:cs="宋体" w:eastAsia="宋体" w:hint="default"/>
                <w:sz w:val="18"/>
                <w:szCs w:val="18"/>
              </w:rPr>
            </w:pPr>
            <w:r>
              <w:rPr>
                <w:rFonts w:ascii="宋体" w:hAnsi="宋体" w:cs="宋体" w:eastAsia="宋体" w:hint="default"/>
                <w:sz w:val="18"/>
                <w:szCs w:val="18"/>
              </w:rPr>
              <w:t>外单位</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283" w:right="0"/>
              <w:jc w:val="left"/>
              <w:rPr>
                <w:rFonts w:ascii="Calibri" w:hAnsi="Calibri" w:cs="Calibri" w:eastAsia="Calibri" w:hint="default"/>
                <w:sz w:val="18"/>
                <w:szCs w:val="18"/>
              </w:rPr>
            </w:pPr>
            <w:r>
              <w:rPr>
                <w:rFonts w:ascii="Calibri"/>
                <w:sz w:val="18"/>
              </w:rPr>
              <w:t>172,000.00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283" w:right="0"/>
              <w:jc w:val="lef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年以上</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2"/>
              <w:jc w:val="right"/>
              <w:rPr>
                <w:rFonts w:ascii="Calibri" w:hAnsi="Calibri" w:cs="Calibri" w:eastAsia="Calibri" w:hint="default"/>
                <w:sz w:val="18"/>
                <w:szCs w:val="18"/>
              </w:rPr>
            </w:pPr>
            <w:r>
              <w:rPr>
                <w:rFonts w:ascii="Calibri"/>
                <w:spacing w:val="-1"/>
                <w:sz w:val="18"/>
              </w:rPr>
              <w:t>5.02%</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投保保证金</w:t>
            </w:r>
          </w:p>
        </w:tc>
      </w:tr>
      <w:tr>
        <w:trPr>
          <w:trHeight w:val="384"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18"/>
                <w:szCs w:val="18"/>
              </w:rPr>
            </w:pPr>
            <w:r>
              <w:rPr>
                <w:rFonts w:ascii="宋体" w:hAnsi="宋体" w:cs="宋体" w:eastAsia="宋体" w:hint="default"/>
                <w:sz w:val="18"/>
                <w:szCs w:val="18"/>
              </w:rPr>
              <w:t>第五名</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6"/>
              <w:jc w:val="center"/>
              <w:rPr>
                <w:rFonts w:ascii="宋体" w:hAnsi="宋体" w:cs="宋体" w:eastAsia="宋体" w:hint="default"/>
                <w:sz w:val="18"/>
                <w:szCs w:val="18"/>
              </w:rPr>
            </w:pPr>
            <w:r>
              <w:rPr>
                <w:rFonts w:ascii="宋体" w:hAnsi="宋体" w:cs="宋体" w:eastAsia="宋体" w:hint="default"/>
                <w:sz w:val="18"/>
                <w:szCs w:val="18"/>
              </w:rPr>
              <w:t>外单位</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left="283" w:right="0"/>
              <w:jc w:val="left"/>
              <w:rPr>
                <w:rFonts w:ascii="Calibri" w:hAnsi="Calibri" w:cs="Calibri" w:eastAsia="Calibri" w:hint="default"/>
                <w:sz w:val="18"/>
                <w:szCs w:val="18"/>
              </w:rPr>
            </w:pPr>
            <w:r>
              <w:rPr>
                <w:rFonts w:ascii="Calibri"/>
                <w:sz w:val="18"/>
              </w:rPr>
              <w:t>100,000.00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left="28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2"/>
              <w:jc w:val="right"/>
              <w:rPr>
                <w:rFonts w:ascii="Calibri" w:hAnsi="Calibri" w:cs="Calibri" w:eastAsia="Calibri" w:hint="default"/>
                <w:sz w:val="18"/>
                <w:szCs w:val="18"/>
              </w:rPr>
            </w:pPr>
            <w:r>
              <w:rPr>
                <w:rFonts w:ascii="Calibri"/>
                <w:spacing w:val="-1"/>
                <w:sz w:val="18"/>
              </w:rPr>
              <w:t>2.92%</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投保保证金</w:t>
            </w:r>
          </w:p>
        </w:tc>
      </w:tr>
      <w:tr>
        <w:trPr>
          <w:trHeight w:val="404" w:hRule="exact"/>
        </w:trPr>
        <w:tc>
          <w:tcPr>
            <w:tcW w:w="1390" w:type="dxa"/>
            <w:tcBorders>
              <w:top w:val="nil" w:sz="6" w:space="0" w:color="auto"/>
              <w:left w:val="nil" w:sz="6" w:space="0" w:color="auto"/>
              <w:bottom w:val="single" w:sz="12" w:space="0" w:color="000000"/>
              <w:right w:val="single" w:sz="4" w:space="0" w:color="000000"/>
            </w:tcBorders>
          </w:tcPr>
          <w:p>
            <w:pPr>
              <w:pStyle w:val="TableParagraph"/>
              <w:spacing w:line="240" w:lineRule="auto" w:before="23"/>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36" w:type="dxa"/>
            <w:tcBorders>
              <w:top w:val="nil" w:sz="6" w:space="0" w:color="auto"/>
              <w:left w:val="single" w:sz="4" w:space="0" w:color="000000"/>
              <w:bottom w:val="single" w:sz="12" w:space="0" w:color="000000"/>
              <w:right w:val="single" w:sz="4" w:space="0" w:color="000000"/>
            </w:tcBorders>
          </w:tcPr>
          <w:p>
            <w:pP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left="350" w:right="0"/>
              <w:jc w:val="left"/>
              <w:rPr>
                <w:rFonts w:ascii="Calibri" w:hAnsi="Calibri" w:cs="Calibri" w:eastAsia="Calibri" w:hint="default"/>
                <w:sz w:val="18"/>
                <w:szCs w:val="18"/>
              </w:rPr>
            </w:pPr>
            <w:r>
              <w:rPr>
                <w:rFonts w:ascii="Calibri"/>
                <w:sz w:val="18"/>
              </w:rPr>
              <w:t>872,000.00</w:t>
            </w:r>
          </w:p>
        </w:tc>
        <w:tc>
          <w:tcPr>
            <w:tcW w:w="1560" w:type="dxa"/>
            <w:tcBorders>
              <w:top w:val="nil" w:sz="6" w:space="0" w:color="auto"/>
              <w:left w:val="single" w:sz="4" w:space="0" w:color="000000"/>
              <w:bottom w:val="single" w:sz="12" w:space="0" w:color="000000"/>
              <w:right w:val="single" w:sz="4" w:space="0" w:color="000000"/>
            </w:tcBorders>
          </w:tcPr>
          <w:p>
            <w:pP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0"/>
              <w:jc w:val="right"/>
              <w:rPr>
                <w:rFonts w:ascii="Calibri" w:hAnsi="Calibri" w:cs="Calibri" w:eastAsia="Calibri" w:hint="default"/>
                <w:sz w:val="18"/>
                <w:szCs w:val="18"/>
              </w:rPr>
            </w:pPr>
            <w:r>
              <w:rPr>
                <w:rFonts w:ascii="Calibri"/>
                <w:sz w:val="18"/>
              </w:rPr>
              <w:t>25.46%</w:t>
            </w:r>
          </w:p>
        </w:tc>
        <w:tc>
          <w:tcPr>
            <w:tcW w:w="1277" w:type="dxa"/>
            <w:tcBorders>
              <w:top w:val="nil" w:sz="6" w:space="0" w:color="auto"/>
              <w:left w:val="single" w:sz="4" w:space="0" w:color="000000"/>
              <w:bottom w:val="single" w:sz="12" w:space="0" w:color="000000"/>
              <w:right w:val="nil" w:sz="6" w:space="0" w:color="auto"/>
            </w:tcBorders>
          </w:tcPr>
          <w:p>
            <w:pPr/>
          </w:p>
        </w:tc>
      </w:tr>
    </w:tbl>
    <w:p>
      <w:pPr>
        <w:spacing w:line="240" w:lineRule="auto" w:before="2"/>
        <w:rPr>
          <w:rFonts w:ascii="宋体" w:hAnsi="宋体" w:cs="宋体" w:eastAsia="宋体" w:hint="default"/>
          <w:b/>
          <w:bCs/>
          <w:sz w:val="28"/>
          <w:szCs w:val="28"/>
        </w:rPr>
      </w:pPr>
    </w:p>
    <w:p>
      <w:pPr>
        <w:tabs>
          <w:tab w:pos="2075" w:val="left" w:leader="none"/>
        </w:tabs>
        <w:spacing w:before="36"/>
        <w:ind w:left="1538" w:right="584" w:firstLine="0"/>
        <w:jc w:val="left"/>
        <w:rPr>
          <w:rFonts w:ascii="宋体" w:hAnsi="宋体" w:cs="宋体" w:eastAsia="宋体" w:hint="default"/>
          <w:sz w:val="21"/>
          <w:szCs w:val="21"/>
        </w:rPr>
      </w:pPr>
      <w:r>
        <w:rPr/>
        <w:pict>
          <v:group style="position:absolute;margin-left:120.5pt;margin-top:-96.816322pt;width:402pt;height:.5pt;mso-position-horizontal-relative:page;mso-position-vertical-relative:paragraph;z-index:-1201264" coordorigin="2410,-1936" coordsize="8040,10">
            <v:shape style="position:absolute;left:2410;top:-1936;width:1370;height:10" type="#_x0000_t75" stroked="false">
              <v:imagedata r:id="rId279" o:title=""/>
            </v:shape>
            <v:shape style="position:absolute;left:3776;top:-1936;width:1141;height:10" type="#_x0000_t75" stroked="false">
              <v:imagedata r:id="rId285" o:title=""/>
            </v:shape>
            <v:shape style="position:absolute;left:4911;top:-1936;width:1279;height:10" type="#_x0000_t75" stroked="false">
              <v:imagedata r:id="rId211" o:title=""/>
            </v:shape>
            <v:shape style="position:absolute;left:6186;top:-1936;width:1565;height:10" type="#_x0000_t75" stroked="false">
              <v:imagedata r:id="rId286" o:title=""/>
            </v:shape>
            <v:shape style="position:absolute;left:7746;top:-1936;width:1421;height:10" type="#_x0000_t75" stroked="false">
              <v:imagedata r:id="rId287" o:title=""/>
            </v:shape>
            <v:shape style="position:absolute;left:9163;top:-1936;width:1286;height:10" type="#_x0000_t75" stroked="false">
              <v:imagedata r:id="rId288" o:title=""/>
            </v:shape>
            <w10:wrap type="none"/>
          </v:group>
        </w:pict>
      </w:r>
      <w:r>
        <w:rPr/>
        <w:pict>
          <v:group style="position:absolute;margin-left:120.5pt;margin-top:-77.616318pt;width:402pt;height:.5pt;mso-position-horizontal-relative:page;mso-position-vertical-relative:paragraph;z-index:-1201240" coordorigin="2410,-1552" coordsize="8040,10">
            <v:shape style="position:absolute;left:2410;top:-1552;width:1370;height:10" type="#_x0000_t75" stroked="false">
              <v:imagedata r:id="rId279" o:title=""/>
            </v:shape>
            <v:shape style="position:absolute;left:3776;top:-1552;width:1141;height:10" type="#_x0000_t75" stroked="false">
              <v:imagedata r:id="rId285" o:title=""/>
            </v:shape>
            <v:shape style="position:absolute;left:4911;top:-1552;width:1279;height:10" type="#_x0000_t75" stroked="false">
              <v:imagedata r:id="rId211" o:title=""/>
            </v:shape>
            <v:shape style="position:absolute;left:6186;top:-1552;width:1565;height:10" type="#_x0000_t75" stroked="false">
              <v:imagedata r:id="rId286" o:title=""/>
            </v:shape>
            <v:shape style="position:absolute;left:7746;top:-1552;width:1421;height:10" type="#_x0000_t75" stroked="false">
              <v:imagedata r:id="rId287" o:title=""/>
            </v:shape>
            <v:shape style="position:absolute;left:9163;top:-1552;width:1286;height:10" type="#_x0000_t75" stroked="false">
              <v:imagedata r:id="rId288" o:title=""/>
            </v:shape>
            <w10:wrap type="none"/>
          </v:group>
        </w:pict>
      </w:r>
      <w:r>
        <w:rPr/>
        <w:pict>
          <v:group style="position:absolute;margin-left:120.5pt;margin-top:-58.416321pt;width:402pt;height:.5pt;mso-position-horizontal-relative:page;mso-position-vertical-relative:paragraph;z-index:-1201216" coordorigin="2410,-1168" coordsize="8040,10">
            <v:shape style="position:absolute;left:2410;top:-1168;width:1370;height:10" type="#_x0000_t75" stroked="false">
              <v:imagedata r:id="rId279" o:title=""/>
            </v:shape>
            <v:shape style="position:absolute;left:3776;top:-1168;width:1141;height:10" type="#_x0000_t75" stroked="false">
              <v:imagedata r:id="rId280" o:title=""/>
            </v:shape>
            <v:shape style="position:absolute;left:4911;top:-1168;width:1279;height:10" type="#_x0000_t75" stroked="false">
              <v:imagedata r:id="rId281" o:title=""/>
            </v:shape>
            <v:shape style="position:absolute;left:6186;top:-1168;width:1565;height:10" type="#_x0000_t75" stroked="false">
              <v:imagedata r:id="rId282" o:title=""/>
            </v:shape>
            <v:shape style="position:absolute;left:7746;top:-1168;width:1421;height:10" type="#_x0000_t75" stroked="false">
              <v:imagedata r:id="rId283" o:title=""/>
            </v:shape>
            <v:shape style="position:absolute;left:9163;top:-1168;width:1286;height:10" type="#_x0000_t75" stroked="false">
              <v:imagedata r:id="rId284" o:title=""/>
            </v:shape>
            <w10:wrap type="none"/>
          </v:group>
        </w:pict>
      </w:r>
      <w:r>
        <w:rPr/>
        <w:pict>
          <v:group style="position:absolute;margin-left:120.5pt;margin-top:-39.216381pt;width:402pt;height:.5pt;mso-position-horizontal-relative:page;mso-position-vertical-relative:paragraph;z-index:-1201192" coordorigin="2410,-784" coordsize="8040,10">
            <v:shape style="position:absolute;left:2410;top:-784;width:1370;height:10" type="#_x0000_t75" stroked="false">
              <v:imagedata r:id="rId279" o:title=""/>
            </v:shape>
            <v:shape style="position:absolute;left:3776;top:-784;width:1141;height:10" type="#_x0000_t75" stroked="false">
              <v:imagedata r:id="rId280" o:title=""/>
            </v:shape>
            <v:shape style="position:absolute;left:4911;top:-784;width:1279;height:10" type="#_x0000_t75" stroked="false">
              <v:imagedata r:id="rId281" o:title=""/>
            </v:shape>
            <v:shape style="position:absolute;left:6186;top:-784;width:1565;height:10" type="#_x0000_t75" stroked="false">
              <v:imagedata r:id="rId282" o:title=""/>
            </v:shape>
            <v:shape style="position:absolute;left:7746;top:-784;width:1421;height:10" type="#_x0000_t75" stroked="false">
              <v:imagedata r:id="rId283" o:title=""/>
            </v:shape>
            <v:shape style="position:absolute;left:9163;top:-784;width:1286;height:10" type="#_x0000_t75" stroked="false">
              <v:imagedata r:id="rId284" o:title=""/>
            </v:shape>
            <w10:wrap type="none"/>
          </v:group>
        </w:pic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w:t>
        <w:tab/>
      </w:r>
      <w:r>
        <w:rPr>
          <w:rFonts w:ascii="宋体" w:hAnsi="宋体" w:cs="宋体" w:eastAsia="宋体" w:hint="default"/>
          <w:b/>
          <w:bCs/>
          <w:spacing w:val="-1"/>
          <w:sz w:val="21"/>
          <w:szCs w:val="21"/>
        </w:rPr>
        <w:t>本年没有应收关联方账款情况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6"/>
          <w:szCs w:val="16"/>
        </w:rPr>
      </w:pPr>
    </w:p>
    <w:p>
      <w:pPr>
        <w:tabs>
          <w:tab w:pos="2075" w:val="left" w:leader="none"/>
        </w:tabs>
        <w:spacing w:before="0"/>
        <w:ind w:left="1538" w:right="58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w:t>
        <w:tab/>
      </w:r>
      <w:r>
        <w:rPr>
          <w:rFonts w:ascii="宋体" w:hAnsi="宋体" w:cs="宋体" w:eastAsia="宋体" w:hint="default"/>
          <w:b/>
          <w:bCs/>
          <w:spacing w:val="-1"/>
          <w:sz w:val="21"/>
          <w:szCs w:val="21"/>
        </w:rPr>
        <w:t>本年没有因金融资产转移而终止确认的其他应收款情况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tabs>
          <w:tab w:pos="2065" w:val="left" w:leader="none"/>
        </w:tabs>
        <w:spacing w:before="0"/>
        <w:ind w:left="1538" w:right="584" w:firstLine="0"/>
        <w:jc w:val="left"/>
        <w:rPr>
          <w:rFonts w:ascii="宋体" w:hAnsi="宋体" w:cs="宋体" w:eastAsia="宋体" w:hint="default"/>
          <w:sz w:val="21"/>
          <w:szCs w:val="21"/>
        </w:rPr>
      </w:pPr>
      <w:r>
        <w:rPr>
          <w:rFonts w:ascii="宋体" w:hAnsi="宋体" w:cs="宋体" w:eastAsia="宋体" w:hint="default"/>
          <w:b/>
          <w:bCs/>
          <w:sz w:val="21"/>
          <w:szCs w:val="21"/>
        </w:rPr>
        <w:t>9</w:t>
      </w:r>
      <w:r>
        <w:rPr>
          <w:rFonts w:ascii="宋体" w:hAnsi="宋体" w:cs="宋体" w:eastAsia="宋体" w:hint="default"/>
          <w:b/>
          <w:bCs/>
          <w:sz w:val="21"/>
          <w:szCs w:val="21"/>
        </w:rPr>
        <w:t>、</w:t>
        <w:tab/>
        <w:t>本年没有未全部终止确认的被转移的其他应收款情况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533" w:val="left" w:leader="none"/>
        </w:tabs>
        <w:spacing w:before="0"/>
        <w:ind w:left="806" w:right="58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预付款项</w:t>
      </w:r>
      <w:r>
        <w:rPr>
          <w:rFonts w:ascii="宋体" w:hAnsi="宋体" w:cs="宋体" w:eastAsia="宋体" w:hint="default"/>
          <w:sz w:val="21"/>
          <w:szCs w:val="21"/>
        </w:rPr>
      </w:r>
    </w:p>
    <w:p>
      <w:pPr>
        <w:tabs>
          <w:tab w:pos="2075" w:val="left" w:leader="none"/>
        </w:tabs>
        <w:spacing w:before="110"/>
        <w:ind w:left="1538" w:right="584" w:firstLine="0"/>
        <w:jc w:val="left"/>
        <w:rPr>
          <w:rFonts w:ascii="宋体" w:hAnsi="宋体" w:cs="宋体" w:eastAsia="宋体" w:hint="default"/>
          <w:sz w:val="21"/>
          <w:szCs w:val="21"/>
        </w:rPr>
      </w:pPr>
      <w:r>
        <w:rPr/>
        <w:pict>
          <v:shape style="position:absolute;margin-left:206.809998pt;margin-top:22.203682pt;width:.48pt;height:.12pt;mso-position-horizontal-relative:page;mso-position-vertical-relative:paragraph;z-index:-1201168" type="#_x0000_t75" stroked="false">
            <v:imagedata r:id="rId289" o:title=""/>
          </v:shape>
        </w:pict>
      </w:r>
      <w:r>
        <w:rPr/>
        <w:pict>
          <v:shape style="position:absolute;margin-left:352.390015pt;margin-top:22.203682pt;width:.48001pt;height:.12pt;mso-position-horizontal-relative:page;mso-position-vertical-relative:paragraph;z-index:-1201144" type="#_x0000_t75" stroked="false">
            <v:imagedata r:id="rId289" o:title=""/>
          </v:shape>
        </w:pict>
      </w:r>
      <w:r>
        <w:rPr/>
        <w:pict>
          <v:group style="position:absolute;margin-left:207.289993pt;margin-top:41.043674pt;width:301.05pt;height:.5pt;mso-position-horizontal-relative:page;mso-position-vertical-relative:paragraph;z-index:-1201120" coordorigin="4146,821" coordsize="6021,10">
            <v:shape style="position:absolute;left:4146;top:821;width:1762;height:10" type="#_x0000_t75" stroked="false">
              <v:imagedata r:id="rId290" o:title=""/>
            </v:shape>
            <v:shape style="position:absolute;left:5903;top:821;width:1145;height:10" type="#_x0000_t75" stroked="false">
              <v:imagedata r:id="rId291" o:title=""/>
            </v:shape>
            <v:shape style="position:absolute;left:7043;top:821;width:3123;height:10" type="#_x0000_t75" stroked="false">
              <v:imagedata r:id="rId292" o:title=""/>
            </v:shape>
            <w10:wrap type="none"/>
          </v:group>
        </w:pict>
      </w:r>
      <w:r>
        <w:rPr/>
        <w:pict>
          <v:group style="position:absolute;margin-left:120.5pt;margin-top:60.243671pt;width:387.8pt;height:.5pt;mso-position-horizontal-relative:page;mso-position-vertical-relative:paragraph;z-index:-1201096" coordorigin="2410,1205" coordsize="7756,10">
            <v:shape style="position:absolute;left:2410;top:1205;width:1726;height:10" type="#_x0000_t75" stroked="false">
              <v:imagedata r:id="rId293" o:title=""/>
            </v:shape>
            <v:shape style="position:absolute;left:4131;top:1205;width:1776;height:10" type="#_x0000_t75" stroked="false">
              <v:imagedata r:id="rId294" o:title=""/>
            </v:shape>
            <v:shape style="position:absolute;left:5903;top:1205;width:1145;height:10" type="#_x0000_t75" stroked="false">
              <v:imagedata r:id="rId295" o:title=""/>
            </v:shape>
            <v:shape style="position:absolute;left:7043;top:1205;width:3123;height:10" type="#_x0000_t75" stroked="false">
              <v:imagedata r:id="rId296"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预付款项按账龄列示</w:t>
      </w:r>
      <w:r>
        <w:rPr>
          <w:rFonts w:ascii="宋体" w:hAnsi="宋体" w:cs="宋体" w:eastAsia="宋体" w:hint="default"/>
          <w:sz w:val="21"/>
          <w:szCs w:val="21"/>
        </w:rPr>
      </w:r>
    </w:p>
    <w:tbl>
      <w:tblPr>
        <w:tblW w:w="0" w:type="auto"/>
        <w:jc w:val="left"/>
        <w:tblInd w:w="1415" w:type="dxa"/>
        <w:tblLayout w:type="fixed"/>
        <w:tblCellMar>
          <w:top w:w="0" w:type="dxa"/>
          <w:left w:w="0" w:type="dxa"/>
          <w:bottom w:w="0" w:type="dxa"/>
          <w:right w:w="0" w:type="dxa"/>
        </w:tblCellMar>
        <w:tblLook w:val="01E0"/>
      </w:tblPr>
      <w:tblGrid>
        <w:gridCol w:w="1745"/>
        <w:gridCol w:w="1771"/>
        <w:gridCol w:w="1140"/>
        <w:gridCol w:w="1981"/>
        <w:gridCol w:w="1133"/>
      </w:tblGrid>
      <w:tr>
        <w:trPr>
          <w:trHeight w:val="401" w:hRule="exact"/>
        </w:trPr>
        <w:tc>
          <w:tcPr>
            <w:tcW w:w="1745" w:type="dxa"/>
            <w:vMerge w:val="restart"/>
            <w:tcBorders>
              <w:top w:val="single" w:sz="12" w:space="0" w:color="000000"/>
              <w:left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912"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3113"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10"/>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87" w:hRule="exact"/>
        </w:trPr>
        <w:tc>
          <w:tcPr>
            <w:tcW w:w="1745" w:type="dxa"/>
            <w:vMerge/>
            <w:tcBorders>
              <w:left w:val="nil" w:sz="6" w:space="0" w:color="auto"/>
              <w:bottom w:val="nil" w:sz="6" w:space="0" w:color="auto"/>
              <w:right w:val="single" w:sz="4" w:space="0" w:color="000000"/>
            </w:tcBorders>
          </w:tcPr>
          <w:p>
            <w:pP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520"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4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66" w:right="0"/>
              <w:jc w:val="left"/>
              <w:rPr>
                <w:rFonts w:ascii="Calibri" w:hAnsi="Calibri" w:cs="Calibri" w:eastAsia="Calibri" w:hint="default"/>
                <w:sz w:val="18"/>
                <w:szCs w:val="18"/>
              </w:rPr>
            </w:pPr>
            <w:r>
              <w:rPr>
                <w:rFonts w:ascii="宋体" w:hAnsi="宋体" w:cs="宋体" w:eastAsia="宋体" w:hint="default"/>
                <w:sz w:val="18"/>
                <w:szCs w:val="18"/>
              </w:rPr>
              <w:t>比例</w:t>
            </w:r>
            <w:r>
              <w:rPr>
                <w:rFonts w:ascii="Calibri" w:hAnsi="Calibri" w:cs="Calibri" w:eastAsia="Calibri" w:hint="default"/>
                <w:sz w:val="18"/>
                <w:szCs w:val="18"/>
              </w:rPr>
              <w:t>(%)</w:t>
            </w:r>
          </w:p>
        </w:tc>
        <w:tc>
          <w:tcPr>
            <w:tcW w:w="1981"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62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259" w:right="0"/>
              <w:jc w:val="left"/>
              <w:rPr>
                <w:rFonts w:ascii="Calibri" w:hAnsi="Calibri" w:cs="Calibri" w:eastAsia="Calibri" w:hint="default"/>
                <w:sz w:val="18"/>
                <w:szCs w:val="18"/>
              </w:rPr>
            </w:pPr>
            <w:r>
              <w:rPr>
                <w:rFonts w:ascii="宋体" w:hAnsi="宋体" w:cs="宋体" w:eastAsia="宋体" w:hint="default"/>
                <w:sz w:val="18"/>
                <w:szCs w:val="18"/>
              </w:rPr>
              <w:t>比例</w:t>
            </w:r>
            <w:r>
              <w:rPr>
                <w:rFonts w:ascii="Calibri" w:hAnsi="Calibri" w:cs="Calibri" w:eastAsia="Calibri" w:hint="default"/>
                <w:sz w:val="18"/>
                <w:szCs w:val="18"/>
              </w:rPr>
              <w:t>(%)</w:t>
            </w:r>
          </w:p>
        </w:tc>
      </w:tr>
      <w:tr>
        <w:trPr>
          <w:trHeight w:val="389" w:hRule="exact"/>
        </w:trPr>
        <w:tc>
          <w:tcPr>
            <w:tcW w:w="1745"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771"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Calibri" w:hAnsi="Calibri" w:cs="Calibri" w:eastAsia="Calibri" w:hint="default"/>
                <w:sz w:val="20"/>
                <w:szCs w:val="20"/>
              </w:rPr>
            </w:pPr>
            <w:r>
              <w:rPr>
                <w:rFonts w:ascii="Calibri"/>
                <w:spacing w:val="-1"/>
                <w:sz w:val="20"/>
              </w:rPr>
              <w:t>2,765,082.96</w:t>
            </w:r>
          </w:p>
        </w:tc>
        <w:tc>
          <w:tcPr>
            <w:tcW w:w="1140"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3"/>
              <w:jc w:val="right"/>
              <w:rPr>
                <w:rFonts w:ascii="Calibri" w:hAnsi="Calibri" w:cs="Calibri" w:eastAsia="Calibri" w:hint="default"/>
                <w:sz w:val="20"/>
                <w:szCs w:val="20"/>
              </w:rPr>
            </w:pPr>
            <w:r>
              <w:rPr>
                <w:rFonts w:ascii="Calibri"/>
                <w:w w:val="95"/>
                <w:sz w:val="20"/>
              </w:rPr>
              <w:t>100.00%</w:t>
            </w:r>
            <w:r>
              <w:rPr>
                <w:rFonts w:ascii="Calibri"/>
                <w:sz w:val="20"/>
              </w:rPr>
            </w:r>
          </w:p>
        </w:tc>
        <w:tc>
          <w:tcPr>
            <w:tcW w:w="1981"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6"/>
              <w:jc w:val="right"/>
              <w:rPr>
                <w:rFonts w:ascii="Calibri" w:hAnsi="Calibri" w:cs="Calibri" w:eastAsia="Calibri" w:hint="default"/>
                <w:sz w:val="20"/>
                <w:szCs w:val="20"/>
              </w:rPr>
            </w:pPr>
            <w:r>
              <w:rPr>
                <w:rFonts w:ascii="Calibri"/>
                <w:spacing w:val="-1"/>
                <w:sz w:val="20"/>
              </w:rPr>
              <w:t>5,136,824.92</w:t>
            </w:r>
          </w:p>
        </w:tc>
        <w:tc>
          <w:tcPr>
            <w:tcW w:w="1133"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9"/>
              <w:jc w:val="right"/>
              <w:rPr>
                <w:rFonts w:ascii="Calibri" w:hAnsi="Calibri" w:cs="Calibri" w:eastAsia="Calibri" w:hint="default"/>
                <w:sz w:val="18"/>
                <w:szCs w:val="18"/>
              </w:rPr>
            </w:pPr>
            <w:r>
              <w:rPr>
                <w:rFonts w:ascii="Calibri"/>
                <w:spacing w:val="-1"/>
                <w:sz w:val="18"/>
              </w:rPr>
              <w:t>100.00%</w:t>
            </w:r>
          </w:p>
        </w:tc>
      </w:tr>
      <w:tr>
        <w:trPr>
          <w:trHeight w:val="384" w:hRule="exact"/>
        </w:trPr>
        <w:tc>
          <w:tcPr>
            <w:tcW w:w="1745"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7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03"/>
              <w:jc w:val="right"/>
              <w:rPr>
                <w:rFonts w:ascii="Calibri" w:hAnsi="Calibri" w:cs="Calibri" w:eastAsia="Calibri" w:hint="default"/>
                <w:sz w:val="20"/>
                <w:szCs w:val="20"/>
              </w:rPr>
            </w:pPr>
            <w:r>
              <w:rPr>
                <w:rFonts w:ascii="Calibri"/>
                <w:spacing w:val="-1"/>
                <w:sz w:val="20"/>
              </w:rPr>
              <w:t>2,765,082.96</w:t>
            </w:r>
          </w:p>
        </w:tc>
        <w:tc>
          <w:tcPr>
            <w:tcW w:w="11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03"/>
              <w:jc w:val="right"/>
              <w:rPr>
                <w:rFonts w:ascii="Calibri" w:hAnsi="Calibri" w:cs="Calibri" w:eastAsia="Calibri" w:hint="default"/>
                <w:sz w:val="20"/>
                <w:szCs w:val="20"/>
              </w:rPr>
            </w:pPr>
            <w:r>
              <w:rPr>
                <w:rFonts w:ascii="Calibri"/>
                <w:w w:val="95"/>
                <w:sz w:val="20"/>
              </w:rPr>
              <w:t>100.00%</w:t>
            </w:r>
            <w:r>
              <w:rPr>
                <w:rFonts w:ascii="Calibri"/>
                <w:sz w:val="20"/>
              </w:rPr>
            </w:r>
          </w:p>
        </w:tc>
        <w:tc>
          <w:tcPr>
            <w:tcW w:w="19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06"/>
              <w:jc w:val="right"/>
              <w:rPr>
                <w:rFonts w:ascii="Calibri" w:hAnsi="Calibri" w:cs="Calibri" w:eastAsia="Calibri" w:hint="default"/>
                <w:sz w:val="20"/>
                <w:szCs w:val="20"/>
              </w:rPr>
            </w:pPr>
            <w:r>
              <w:rPr>
                <w:rFonts w:ascii="Calibri"/>
                <w:spacing w:val="-1"/>
                <w:sz w:val="20"/>
              </w:rPr>
              <w:t>5,136,824.92</w:t>
            </w:r>
          </w:p>
        </w:tc>
        <w:tc>
          <w:tcPr>
            <w:tcW w:w="1133" w:type="dxa"/>
            <w:tcBorders>
              <w:top w:val="nil" w:sz="6" w:space="0" w:color="auto"/>
              <w:left w:val="single" w:sz="4" w:space="0" w:color="000000"/>
              <w:bottom w:val="single" w:sz="12" w:space="0" w:color="000000"/>
              <w:right w:val="nil" w:sz="6" w:space="0" w:color="auto"/>
            </w:tcBorders>
          </w:tcPr>
          <w:p>
            <w:pPr>
              <w:pStyle w:val="TableParagraph"/>
              <w:spacing w:line="240" w:lineRule="auto" w:before="68"/>
              <w:ind w:right="109"/>
              <w:jc w:val="right"/>
              <w:rPr>
                <w:rFonts w:ascii="Calibri" w:hAnsi="Calibri" w:cs="Calibri" w:eastAsia="Calibri" w:hint="default"/>
                <w:sz w:val="18"/>
                <w:szCs w:val="18"/>
              </w:rPr>
            </w:pPr>
            <w:r>
              <w:rPr>
                <w:rFonts w:ascii="Calibri"/>
                <w:sz w:val="18"/>
              </w:rPr>
              <w:t>100.00%</w:t>
            </w:r>
          </w:p>
        </w:tc>
      </w:tr>
    </w:tbl>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2075" w:val="left" w:leader="none"/>
        </w:tabs>
        <w:spacing w:before="0"/>
        <w:ind w:left="1538" w:right="584" w:firstLine="0"/>
        <w:jc w:val="left"/>
        <w:rPr>
          <w:rFonts w:ascii="宋体" w:hAnsi="宋体" w:cs="宋体" w:eastAsia="宋体" w:hint="default"/>
          <w:sz w:val="21"/>
          <w:szCs w:val="21"/>
        </w:rPr>
      </w:pPr>
      <w:r>
        <w:rPr/>
        <w:pict>
          <v:group style="position:absolute;margin-left:120.5pt;margin-top:-45.476311pt;width:387.8pt;height:.5pt;mso-position-horizontal-relative:page;mso-position-vertical-relative:paragraph;z-index:-1201072" coordorigin="2410,-910" coordsize="7756,10">
            <v:shape style="position:absolute;left:2410;top:-910;width:1726;height:10" type="#_x0000_t75" stroked="false">
              <v:imagedata r:id="rId293" o:title=""/>
            </v:shape>
            <v:shape style="position:absolute;left:4131;top:-910;width:1776;height:10" type="#_x0000_t75" stroked="false">
              <v:imagedata r:id="rId297" o:title=""/>
            </v:shape>
            <v:shape style="position:absolute;left:5903;top:-910;width:1145;height:10" type="#_x0000_t75" stroked="false">
              <v:imagedata r:id="rId291" o:title=""/>
            </v:shape>
            <v:shape style="position:absolute;left:7043;top:-910;width:3123;height:10" type="#_x0000_t75" stroked="false">
              <v:imagedata r:id="rId292" o:title=""/>
            </v:shape>
            <w10:wrap type="none"/>
          </v:group>
        </w:pict>
      </w:r>
      <w:r>
        <w:rPr/>
        <w:pict>
          <v:shape style="position:absolute;margin-left:119.779999pt;margin-top:15.263669pt;width:388.55pt;height:137.050pt;mso-position-horizontal-relative:page;mso-position-vertical-relative:paragraph;z-index:70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957"/>
                    <w:gridCol w:w="1418"/>
                    <w:gridCol w:w="1462"/>
                    <w:gridCol w:w="1440"/>
                    <w:gridCol w:w="1493"/>
                  </w:tblGrid>
                  <w:tr>
                    <w:trPr>
                      <w:trHeight w:val="394" w:hRule="exact"/>
                    </w:trPr>
                    <w:tc>
                      <w:tcPr>
                        <w:tcW w:w="1957"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62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4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163" w:right="0"/>
                          <w:jc w:val="left"/>
                          <w:rPr>
                            <w:rFonts w:ascii="宋体" w:hAnsi="宋体" w:cs="宋体" w:eastAsia="宋体" w:hint="default"/>
                            <w:sz w:val="18"/>
                            <w:szCs w:val="18"/>
                          </w:rPr>
                        </w:pPr>
                        <w:r>
                          <w:rPr>
                            <w:rFonts w:ascii="宋体" w:hAnsi="宋体" w:cs="宋体" w:eastAsia="宋体" w:hint="default"/>
                            <w:sz w:val="18"/>
                            <w:szCs w:val="18"/>
                          </w:rPr>
                          <w:t>与本公司关系</w:t>
                        </w:r>
                      </w:p>
                    </w:tc>
                    <w:tc>
                      <w:tcPr>
                        <w:tcW w:w="14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6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44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时间</w:t>
                        </w:r>
                      </w:p>
                    </w:tc>
                    <w:tc>
                      <w:tcPr>
                        <w:tcW w:w="1493"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290" w:right="0"/>
                          <w:jc w:val="left"/>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393"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供应商</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9"/>
                          <w:jc w:val="right"/>
                          <w:rPr>
                            <w:rFonts w:ascii="Calibri" w:hAnsi="Calibri" w:cs="Calibri" w:eastAsia="Calibri" w:hint="default"/>
                            <w:sz w:val="18"/>
                            <w:szCs w:val="18"/>
                          </w:rPr>
                        </w:pPr>
                        <w:r>
                          <w:rPr>
                            <w:rFonts w:ascii="Calibri"/>
                            <w:spacing w:val="-1"/>
                            <w:sz w:val="18"/>
                          </w:rPr>
                          <w:t>763,528.73</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42"/>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46"/>
                          <w:ind w:right="105"/>
                          <w:jc w:val="right"/>
                          <w:rPr>
                            <w:rFonts w:ascii="宋体" w:hAnsi="宋体" w:cs="宋体" w:eastAsia="宋体" w:hint="default"/>
                            <w:sz w:val="18"/>
                            <w:szCs w:val="18"/>
                          </w:rPr>
                        </w:pPr>
                        <w:r>
                          <w:rPr>
                            <w:rFonts w:ascii="宋体" w:hAnsi="宋体" w:cs="宋体" w:eastAsia="宋体" w:hint="default"/>
                            <w:sz w:val="18"/>
                            <w:szCs w:val="18"/>
                          </w:rPr>
                          <w:t>未供货</w:t>
                        </w: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供应商</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180,688.20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42"/>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18"/>
                            <w:szCs w:val="18"/>
                          </w:rPr>
                        </w:pPr>
                        <w:r>
                          <w:rPr>
                            <w:rFonts w:ascii="宋体" w:hAnsi="宋体" w:cs="宋体" w:eastAsia="宋体" w:hint="default"/>
                            <w:sz w:val="18"/>
                            <w:szCs w:val="18"/>
                          </w:rPr>
                          <w:t>未供货</w:t>
                        </w:r>
                      </w:p>
                    </w:tc>
                  </w:tr>
                  <w:tr>
                    <w:trPr>
                      <w:trHeight w:val="384"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供应商</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2"/>
                          <w:jc w:val="right"/>
                          <w:rPr>
                            <w:rFonts w:ascii="Calibri" w:hAnsi="Calibri" w:cs="Calibri" w:eastAsia="Calibri" w:hint="default"/>
                            <w:sz w:val="18"/>
                            <w:szCs w:val="18"/>
                          </w:rPr>
                        </w:pPr>
                        <w:r>
                          <w:rPr>
                            <w:rFonts w:ascii="Calibri"/>
                            <w:spacing w:val="-1"/>
                            <w:sz w:val="18"/>
                          </w:rPr>
                          <w:t>175,000.00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42"/>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18"/>
                            <w:szCs w:val="18"/>
                          </w:rPr>
                        </w:pPr>
                        <w:r>
                          <w:rPr>
                            <w:rFonts w:ascii="宋体" w:hAnsi="宋体" w:cs="宋体" w:eastAsia="宋体" w:hint="default"/>
                            <w:sz w:val="18"/>
                            <w:szCs w:val="18"/>
                          </w:rPr>
                          <w:t>未供货</w:t>
                        </w:r>
                      </w:p>
                    </w:tc>
                  </w:tr>
                  <w:tr>
                    <w:trPr>
                      <w:trHeight w:val="385"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103" w:right="0"/>
                          <w:jc w:val="left"/>
                          <w:rPr>
                            <w:rFonts w:ascii="宋体" w:hAnsi="宋体" w:cs="宋体" w:eastAsia="宋体" w:hint="default"/>
                            <w:sz w:val="18"/>
                            <w:szCs w:val="18"/>
                          </w:rPr>
                        </w:pPr>
                        <w:r>
                          <w:rPr>
                            <w:rFonts w:ascii="宋体" w:hAnsi="宋体" w:cs="宋体" w:eastAsia="宋体" w:hint="default"/>
                            <w:sz w:val="18"/>
                            <w:szCs w:val="18"/>
                          </w:rPr>
                          <w:t>供应商</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z w:val="18"/>
                          </w:rPr>
                          <w:t>106,250.00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42"/>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105"/>
                          <w:jc w:val="right"/>
                          <w:rPr>
                            <w:rFonts w:ascii="宋体" w:hAnsi="宋体" w:cs="宋体" w:eastAsia="宋体" w:hint="default"/>
                            <w:sz w:val="18"/>
                            <w:szCs w:val="18"/>
                          </w:rPr>
                        </w:pPr>
                        <w:r>
                          <w:rPr>
                            <w:rFonts w:ascii="宋体" w:hAnsi="宋体" w:cs="宋体" w:eastAsia="宋体" w:hint="default"/>
                            <w:sz w:val="18"/>
                            <w:szCs w:val="18"/>
                          </w:rPr>
                          <w:t>未供货</w:t>
                        </w:r>
                      </w:p>
                    </w:tc>
                  </w:tr>
                  <w:tr>
                    <w:trPr>
                      <w:trHeight w:val="385" w:hRule="exact"/>
                    </w:trPr>
                    <w:tc>
                      <w:tcPr>
                        <w:tcW w:w="1957"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418"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供应商</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88,200.00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142"/>
                          <w:jc w:val="center"/>
                          <w:rPr>
                            <w:rFonts w:ascii="宋体" w:hAnsi="宋体" w:cs="宋体" w:eastAsia="宋体" w:hint="default"/>
                            <w:sz w:val="18"/>
                            <w:szCs w:val="18"/>
                          </w:rPr>
                        </w:pPr>
                        <w:r>
                          <w:rPr>
                            <w:rFonts w:ascii="宋体" w:hAnsi="宋体" w:cs="宋体" w:eastAsia="宋体" w:hint="default"/>
                            <w:sz w:val="18"/>
                            <w:szCs w:val="18"/>
                          </w:rPr>
                          <w:t>一年以内</w:t>
                        </w:r>
                      </w:p>
                    </w:tc>
                    <w:tc>
                      <w:tcPr>
                        <w:tcW w:w="1493"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right="105"/>
                          <w:jc w:val="right"/>
                          <w:rPr>
                            <w:rFonts w:ascii="宋体" w:hAnsi="宋体" w:cs="宋体" w:eastAsia="宋体" w:hint="default"/>
                            <w:sz w:val="18"/>
                            <w:szCs w:val="18"/>
                          </w:rPr>
                        </w:pPr>
                        <w:r>
                          <w:rPr>
                            <w:rFonts w:ascii="宋体" w:hAnsi="宋体" w:cs="宋体" w:eastAsia="宋体" w:hint="default"/>
                            <w:sz w:val="18"/>
                            <w:szCs w:val="18"/>
                          </w:rPr>
                          <w:t>未供货</w:t>
                        </w:r>
                      </w:p>
                    </w:tc>
                  </w:tr>
                  <w:tr>
                    <w:trPr>
                      <w:trHeight w:val="387" w:hRule="exact"/>
                    </w:trPr>
                    <w:tc>
                      <w:tcPr>
                        <w:tcW w:w="1957"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18" w:type="dxa"/>
                        <w:tcBorders>
                          <w:top w:val="nil" w:sz="6" w:space="0" w:color="auto"/>
                          <w:left w:val="single" w:sz="4" w:space="0" w:color="000000"/>
                          <w:bottom w:val="single" w:sz="12" w:space="0" w:color="000000"/>
                          <w:right w:val="single" w:sz="4" w:space="0" w:color="000000"/>
                        </w:tcBorders>
                      </w:tcPr>
                      <w:p>
                        <w:pPr/>
                      </w:p>
                    </w:tc>
                    <w:tc>
                      <w:tcPr>
                        <w:tcW w:w="146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1,313,666.93</w:t>
                        </w:r>
                      </w:p>
                    </w:tc>
                    <w:tc>
                      <w:tcPr>
                        <w:tcW w:w="1440" w:type="dxa"/>
                        <w:tcBorders>
                          <w:top w:val="nil" w:sz="6" w:space="0" w:color="auto"/>
                          <w:left w:val="single" w:sz="4" w:space="0" w:color="000000"/>
                          <w:bottom w:val="single" w:sz="12" w:space="0" w:color="000000"/>
                          <w:right w:val="single" w:sz="4" w:space="0" w:color="000000"/>
                        </w:tcBorders>
                      </w:tcPr>
                      <w:p>
                        <w:pPr/>
                      </w:p>
                    </w:tc>
                    <w:tc>
                      <w:tcPr>
                        <w:tcW w:w="1493" w:type="dxa"/>
                        <w:tcBorders>
                          <w:top w:val="nil" w:sz="6" w:space="0" w:color="auto"/>
                          <w:left w:val="single" w:sz="4" w:space="0" w:color="000000"/>
                          <w:bottom w:val="single" w:sz="12" w:space="0" w:color="000000"/>
                          <w:right w:val="nil" w:sz="6" w:space="0" w:color="auto"/>
                        </w:tcBorders>
                      </w:tcPr>
                      <w:p>
                        <w:pPr/>
                      </w:p>
                    </w:tc>
                  </w:tr>
                </w:tbl>
                <w:p>
                  <w:pPr/>
                </w:p>
              </w:txbxContent>
            </v:textbox>
            <w10:wrap type="none"/>
          </v:shape>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预付款项金额前五名单位情况</w:t>
      </w:r>
      <w:r>
        <w:rPr>
          <w:rFonts w:ascii="宋体" w:hAnsi="宋体" w:cs="宋体" w:eastAsia="宋体" w:hint="default"/>
          <w:spacing w:val="-1"/>
          <w:sz w:val="21"/>
          <w:szCs w:val="21"/>
        </w:rPr>
      </w:r>
    </w:p>
    <w:p>
      <w:pPr>
        <w:spacing w:line="240" w:lineRule="auto" w:before="4"/>
        <w:rPr>
          <w:rFonts w:ascii="宋体" w:hAnsi="宋体" w:cs="宋体" w:eastAsia="宋体" w:hint="default"/>
          <w:b/>
          <w:bCs/>
          <w:sz w:val="3"/>
          <w:szCs w:val="3"/>
        </w:rPr>
      </w:pPr>
    </w:p>
    <w:p>
      <w:pPr>
        <w:tabs>
          <w:tab w:pos="4785" w:val="left" w:leader="none"/>
          <w:tab w:pos="6247" w:val="left" w:leader="none"/>
          <w:tab w:pos="7687" w:val="left" w:leader="none"/>
        </w:tabs>
        <w:spacing w:line="20" w:lineRule="exact"/>
        <w:ind w:left="3367"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55" name="image224.png" descr=""/>
            <wp:cNvGraphicFramePr>
              <a:graphicFrameLocks noChangeAspect="1"/>
            </wp:cNvGraphicFramePr>
            <a:graphic>
              <a:graphicData uri="http://schemas.openxmlformats.org/drawingml/2006/picture">
                <pic:pic>
                  <pic:nvPicPr>
                    <pic:cNvPr id="56" name="image224.png"/>
                    <pic:cNvPicPr/>
                  </pic:nvPicPr>
                  <pic:blipFill>
                    <a:blip r:embed="rId298"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57" name="image224.png" descr=""/>
            <wp:cNvGraphicFramePr>
              <a:graphicFrameLocks noChangeAspect="1"/>
            </wp:cNvGraphicFramePr>
            <a:graphic>
              <a:graphicData uri="http://schemas.openxmlformats.org/drawingml/2006/picture">
                <pic:pic>
                  <pic:nvPicPr>
                    <pic:cNvPr id="58" name="image224.png"/>
                    <pic:cNvPicPr/>
                  </pic:nvPicPr>
                  <pic:blipFill>
                    <a:blip r:embed="rId298"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59" name="image224.png" descr=""/>
            <wp:cNvGraphicFramePr>
              <a:graphicFrameLocks noChangeAspect="1"/>
            </wp:cNvGraphicFramePr>
            <a:graphic>
              <a:graphicData uri="http://schemas.openxmlformats.org/drawingml/2006/picture">
                <pic:pic>
                  <pic:nvPicPr>
                    <pic:cNvPr id="60" name="image224.png"/>
                    <pic:cNvPicPr/>
                  </pic:nvPicPr>
                  <pic:blipFill>
                    <a:blip r:embed="rId298"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61" name="image224.png" descr=""/>
            <wp:cNvGraphicFramePr>
              <a:graphicFrameLocks noChangeAspect="1"/>
            </wp:cNvGraphicFramePr>
            <a:graphic>
              <a:graphicData uri="http://schemas.openxmlformats.org/drawingml/2006/picture">
                <pic:pic>
                  <pic:nvPicPr>
                    <pic:cNvPr id="62" name="image224.png"/>
                    <pic:cNvPicPr/>
                  </pic:nvPicPr>
                  <pic:blipFill>
                    <a:blip r:embed="rId298"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3"/>
        <w:rPr>
          <w:rFonts w:ascii="宋体" w:hAnsi="宋体" w:cs="宋体" w:eastAsia="宋体" w:hint="default"/>
          <w:b/>
          <w:bCs/>
          <w:sz w:val="27"/>
          <w:szCs w:val="27"/>
        </w:rPr>
      </w:pPr>
    </w:p>
    <w:p>
      <w:pPr>
        <w:spacing w:line="20" w:lineRule="exact"/>
        <w:ind w:left="143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1937;height:10" type="#_x0000_t75" stroked="false">
              <v:imagedata r:id="rId160" o:title=""/>
            </v:shape>
            <v:shape style="position:absolute;left:1933;top:0;width:2885;height:10" type="#_x0000_t75" stroked="false">
              <v:imagedata r:id="rId299" o:title=""/>
            </v:shape>
            <v:shape style="position:absolute;left:4813;top:0;width:1445;height:10" type="#_x0000_t75" stroked="false">
              <v:imagedata r:id="rId161" o:title=""/>
            </v:shape>
            <v:shape style="position:absolute;left:6253;top:0;width:1503;height:10" type="#_x0000_t75" stroked="false">
              <v:imagedata r:id="rId16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143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1937;height:10" type="#_x0000_t75" stroked="false">
              <v:imagedata r:id="rId160" o:title=""/>
            </v:shape>
            <v:shape style="position:absolute;left:1933;top:0;width:2885;height:10" type="#_x0000_t75" stroked="false">
              <v:imagedata r:id="rId299" o:title=""/>
            </v:shape>
            <v:shape style="position:absolute;left:4813;top:0;width:1445;height:10" type="#_x0000_t75" stroked="false">
              <v:imagedata r:id="rId161" o:title=""/>
            </v:shape>
            <v:shape style="position:absolute;left:6253;top:0;width:1503;height:10" type="#_x0000_t75" stroked="false">
              <v:imagedata r:id="rId16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143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1937;height:10" type="#_x0000_t75" stroked="false">
              <v:imagedata r:id="rId160" o:title=""/>
            </v:shape>
            <v:shape style="position:absolute;left:1933;top:0;width:2885;height:10" type="#_x0000_t75" stroked="false">
              <v:imagedata r:id="rId299" o:title=""/>
            </v:shape>
            <v:shape style="position:absolute;left:4813;top:0;width:1445;height:10" type="#_x0000_t75" stroked="false">
              <v:imagedata r:id="rId161" o:title=""/>
            </v:shape>
            <v:shape style="position:absolute;left:6253;top:0;width:1503;height:10" type="#_x0000_t75" stroked="false">
              <v:imagedata r:id="rId16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143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1937;height:10" type="#_x0000_t75" stroked="false">
              <v:imagedata r:id="rId160" o:title=""/>
            </v:shape>
            <v:shape style="position:absolute;left:1933;top:0;width:2885;height:10" type="#_x0000_t75" stroked="false">
              <v:imagedata r:id="rId299" o:title=""/>
            </v:shape>
            <v:shape style="position:absolute;left:4813;top:0;width:1445;height:10" type="#_x0000_t75" stroked="false">
              <v:imagedata r:id="rId161" o:title=""/>
            </v:shape>
            <v:shape style="position:absolute;left:6253;top:0;width:1503;height:10" type="#_x0000_t75" stroked="false">
              <v:imagedata r:id="rId16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143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1937;height:10" type="#_x0000_t75" stroked="false">
              <v:imagedata r:id="rId160" o:title=""/>
            </v:shape>
            <v:shape style="position:absolute;left:1933;top:0;width:2885;height:10" type="#_x0000_t75" stroked="false">
              <v:imagedata r:id="rId300" o:title=""/>
            </v:shape>
            <v:shape style="position:absolute;left:4813;top:0;width:1445;height:10" type="#_x0000_t75" stroked="false">
              <v:imagedata r:id="rId301" o:title=""/>
            </v:shape>
            <v:shape style="position:absolute;left:6253;top:0;width:1503;height:10" type="#_x0000_t75" stroked="false">
              <v:imagedata r:id="rId302"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1430" w:right="0" w:firstLine="0"/>
        <w:rPr>
          <w:rFonts w:ascii="宋体" w:hAnsi="宋体" w:cs="宋体" w:eastAsia="宋体" w:hint="default"/>
          <w:sz w:val="2"/>
          <w:szCs w:val="2"/>
        </w:rPr>
      </w:pPr>
      <w:r>
        <w:rPr>
          <w:rFonts w:ascii="宋体" w:hAnsi="宋体" w:cs="宋体" w:eastAsia="宋体" w:hint="default"/>
          <w:sz w:val="2"/>
          <w:szCs w:val="2"/>
        </w:rPr>
        <w:pict>
          <v:group style="width:387.8pt;height:.5pt;mso-position-horizontal-relative:char;mso-position-vertical-relative:line" coordorigin="0,0" coordsize="7756,10">
            <v:shape style="position:absolute;left:0;top:0;width:1937;height:10" type="#_x0000_t75" stroked="false">
              <v:imagedata r:id="rId160" o:title=""/>
            </v:shape>
            <v:shape style="position:absolute;left:1933;top:0;width:2885;height:10" type="#_x0000_t75" stroked="false">
              <v:imagedata r:id="rId299" o:title=""/>
            </v:shape>
            <v:shape style="position:absolute;left:4813;top:0;width:1445;height:10" type="#_x0000_t75" stroked="false">
              <v:imagedata r:id="rId161" o:title=""/>
            </v:shape>
            <v:shape style="position:absolute;left:6253;top:0;width:1503;height:10" type="#_x0000_t75" stroked="false">
              <v:imagedata r:id="rId162" o:title=""/>
            </v:shape>
          </v:group>
        </w:pict>
      </w:r>
      <w:r>
        <w:rPr>
          <w:rFonts w:ascii="宋体" w:hAnsi="宋体" w:cs="宋体" w:eastAsia="宋体" w:hint="default"/>
          <w:sz w:val="2"/>
          <w:szCs w:val="2"/>
        </w:rPr>
      </w:r>
    </w:p>
    <w:p>
      <w:pPr>
        <w:tabs>
          <w:tab w:pos="1533" w:val="left" w:leader="none"/>
          <w:tab w:pos="2075" w:val="left" w:leader="none"/>
        </w:tabs>
        <w:spacing w:line="800" w:lineRule="atLeast" w:before="0"/>
        <w:ind w:left="806" w:right="584" w:firstLine="731"/>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年末预付款项中无持本公司</w:t>
      </w:r>
      <w:r>
        <w:rPr>
          <w:rFonts w:ascii="宋体" w:hAnsi="宋体" w:cs="宋体" w:eastAsia="宋体" w:hint="default"/>
          <w:b/>
          <w:bCs/>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％以上（含</w:t>
      </w:r>
      <w:r>
        <w:rPr>
          <w:rFonts w:ascii="宋体" w:hAnsi="宋体" w:cs="宋体" w:eastAsia="宋体" w:hint="default"/>
          <w:b/>
          <w:bCs/>
          <w:spacing w:val="-75"/>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％）表决权股份的股东单位欠款。</w:t>
      </w:r>
      <w:r>
        <w:rPr>
          <w:rFonts w:ascii="宋体" w:hAnsi="宋体" w:cs="宋体" w:eastAsia="宋体" w:hint="default"/>
          <w:b/>
          <w:bCs/>
          <w:w w:val="100"/>
          <w:sz w:val="21"/>
          <w:szCs w:val="21"/>
        </w:rPr>
        <w:t> </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存货</w:t>
      </w:r>
      <w:r>
        <w:rPr>
          <w:rFonts w:ascii="宋体" w:hAnsi="宋体" w:cs="宋体" w:eastAsia="宋体" w:hint="default"/>
          <w:sz w:val="21"/>
          <w:szCs w:val="21"/>
        </w:rPr>
      </w:r>
    </w:p>
    <w:p>
      <w:pPr>
        <w:tabs>
          <w:tab w:pos="2075" w:val="left" w:leader="none"/>
        </w:tabs>
        <w:spacing w:before="107"/>
        <w:ind w:left="1538" w:right="584" w:firstLine="0"/>
        <w:jc w:val="left"/>
        <w:rPr>
          <w:rFonts w:ascii="宋体" w:hAnsi="宋体" w:cs="宋体" w:eastAsia="宋体" w:hint="default"/>
          <w:sz w:val="21"/>
          <w:szCs w:val="21"/>
        </w:rPr>
      </w:pPr>
      <w:r>
        <w:rPr/>
        <w:pict>
          <v:shape style="position:absolute;margin-left:125.18pt;margin-top:22.173672pt;width:.48pt;height:.12pt;mso-position-horizontal-relative:page;mso-position-vertical-relative:paragraph;z-index:6952" type="#_x0000_t75" stroked="false">
            <v:imagedata r:id="rId303" o:title=""/>
          </v:shape>
        </w:pict>
      </w:r>
      <w:r>
        <w:rPr/>
        <w:pict>
          <v:shape style="position:absolute;margin-left:331.149994pt;margin-top:22.173672pt;width:.47998pt;height:.12pt;mso-position-horizontal-relative:page;mso-position-vertical-relative:paragraph;z-index:6976" type="#_x0000_t75" stroked="false">
            <v:imagedata r:id="rId303" o:title=""/>
          </v:shape>
        </w:pict>
      </w:r>
      <w:r>
        <w:rPr>
          <w:rFonts w:ascii="宋体" w:hAnsi="宋体" w:cs="宋体" w:eastAsia="宋体" w:hint="default"/>
          <w:b/>
          <w:bCs/>
          <w:sz w:val="21"/>
          <w:szCs w:val="21"/>
        </w:rPr>
        <w:t>1</w:t>
      </w:r>
      <w:r>
        <w:rPr>
          <w:rFonts w:ascii="宋体" w:hAnsi="宋体" w:cs="宋体" w:eastAsia="宋体" w:hint="default"/>
          <w:b/>
          <w:bCs/>
          <w:sz w:val="21"/>
          <w:szCs w:val="21"/>
        </w:rPr>
        <w:t>、</w:t>
        <w:tab/>
        <w:t>存货分类</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111" w:type="dxa"/>
        <w:tblLayout w:type="fixed"/>
        <w:tblCellMar>
          <w:top w:w="0" w:type="dxa"/>
          <w:left w:w="0" w:type="dxa"/>
          <w:bottom w:w="0" w:type="dxa"/>
          <w:right w:w="0" w:type="dxa"/>
        </w:tblCellMar>
        <w:tblLook w:val="01E0"/>
      </w:tblPr>
      <w:tblGrid>
        <w:gridCol w:w="1416"/>
        <w:gridCol w:w="4119"/>
        <w:gridCol w:w="3965"/>
      </w:tblGrid>
      <w:tr>
        <w:trPr>
          <w:trHeight w:val="406" w:hRule="exact"/>
        </w:trPr>
        <w:tc>
          <w:tcPr>
            <w:tcW w:w="1416"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39"/>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19"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3965"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39"/>
              <w:ind w:right="9"/>
              <w:jc w:val="center"/>
              <w:rPr>
                <w:rFonts w:ascii="宋体" w:hAnsi="宋体" w:cs="宋体" w:eastAsia="宋体" w:hint="default"/>
                <w:sz w:val="18"/>
                <w:szCs w:val="18"/>
              </w:rPr>
            </w:pPr>
            <w:r>
              <w:rPr>
                <w:rFonts w:ascii="宋体" w:hAnsi="宋体" w:cs="宋体" w:eastAsia="宋体" w:hint="default"/>
                <w:sz w:val="18"/>
                <w:szCs w:val="18"/>
              </w:rPr>
              <w:t>年初余额</w:t>
            </w:r>
          </w:p>
        </w:tc>
      </w:tr>
    </w:tbl>
    <w:p>
      <w:pPr>
        <w:spacing w:after="0" w:line="240" w:lineRule="auto"/>
        <w:jc w:val="center"/>
        <w:rPr>
          <w:rFonts w:ascii="宋体" w:hAnsi="宋体" w:cs="宋体" w:eastAsia="宋体" w:hint="default"/>
          <w:sz w:val="18"/>
          <w:szCs w:val="18"/>
        </w:rPr>
        <w:sectPr>
          <w:pgSz w:w="11910" w:h="16840"/>
          <w:pgMar w:header="885" w:footer="1195" w:top="1540" w:bottom="1380" w:left="980" w:right="1200"/>
        </w:sectPr>
      </w:pPr>
    </w:p>
    <w:p>
      <w:pPr>
        <w:spacing w:line="240" w:lineRule="auto" w:before="11"/>
        <w:rPr>
          <w:rFonts w:ascii="宋体" w:hAnsi="宋体" w:cs="宋体" w:eastAsia="宋体" w:hint="default"/>
          <w:b/>
          <w:bCs/>
          <w:sz w:val="2"/>
          <w:szCs w:val="2"/>
        </w:rPr>
      </w:pPr>
      <w:r>
        <w:rPr/>
        <w:pict>
          <v:shape style="position:absolute;margin-left:125.18pt;margin-top:81.47998pt;width:.48pt;height:.12pt;mso-position-horizontal-relative:page;mso-position-vertical-relative:page;z-index:-1200976" type="#_x0000_t75" stroked="false">
            <v:imagedata r:id="rId304" o:title=""/>
          </v:shape>
        </w:pict>
      </w:r>
      <w:r>
        <w:rPr/>
        <w:pict>
          <v:shape style="position:absolute;margin-left:196.25pt;margin-top:81.47998pt;width:.48pt;height:.12pt;mso-position-horizontal-relative:page;mso-position-vertical-relative:page;z-index:-1200952" type="#_x0000_t75" stroked="false">
            <v:imagedata r:id="rId304" o:title=""/>
          </v:shape>
        </w:pict>
      </w:r>
      <w:r>
        <w:rPr/>
        <w:pict>
          <v:shape style="position:absolute;margin-left:260.089996pt;margin-top:81.47998pt;width:.47998pt;height:.12pt;mso-position-horizontal-relative:page;mso-position-vertical-relative:page;z-index:-1200928" type="#_x0000_t75" stroked="false">
            <v:imagedata r:id="rId304" o:title=""/>
          </v:shape>
        </w:pict>
      </w:r>
      <w:r>
        <w:rPr/>
        <w:pict>
          <v:shape style="position:absolute;margin-left:331.149994pt;margin-top:81.47998pt;width:.47998pt;height:.12pt;mso-position-horizontal-relative:page;mso-position-vertical-relative:page;z-index:-1200904" type="#_x0000_t75" stroked="false">
            <v:imagedata r:id="rId304" o:title=""/>
          </v:shape>
        </w:pict>
      </w:r>
      <w:r>
        <w:rPr/>
        <w:pict>
          <v:shape style="position:absolute;margin-left:401.950012pt;margin-top:81.47998pt;width:.48001pt;height:.12pt;mso-position-horizontal-relative:page;mso-position-vertical-relative:page;z-index:-1200880" type="#_x0000_t75" stroked="false">
            <v:imagedata r:id="rId304" o:title=""/>
          </v:shape>
        </w:pict>
      </w:r>
      <w:r>
        <w:rPr/>
        <w:pict>
          <v:shape style="position:absolute;margin-left:451.540009pt;margin-top:81.47998pt;width:.47998pt;height:.12pt;mso-position-horizontal-relative:page;mso-position-vertical-relative:page;z-index:-1200856" type="#_x0000_t75" stroked="false">
            <v:imagedata r:id="rId304" o:title=""/>
          </v:shape>
        </w:pict>
      </w:r>
      <w:r>
        <w:rPr/>
        <w:pict>
          <v:group style="position:absolute;margin-left:54.599998pt;margin-top:100.340004pt;width:475.1pt;height:.5pt;mso-position-horizontal-relative:page;mso-position-vertical-relative:page;z-index:-1200832" coordorigin="1092,2007" coordsize="9502,10">
            <v:shape style="position:absolute;left:1092;top:2007;width:1412;height:10" type="#_x0000_t75" stroked="false">
              <v:imagedata r:id="rId234" o:title=""/>
            </v:shape>
            <v:shape style="position:absolute;left:2499;top:2007;width:1426;height:10" type="#_x0000_t75" stroked="false">
              <v:imagedata r:id="rId305" o:title=""/>
            </v:shape>
            <v:shape style="position:absolute;left:3920;top:2007;width:1282;height:10" type="#_x0000_t75" stroked="false">
              <v:imagedata r:id="rId306" o:title=""/>
            </v:shape>
            <v:shape style="position:absolute;left:5197;top:2007;width:1426;height:10" type="#_x0000_t75" stroked="false">
              <v:imagedata r:id="rId305" o:title=""/>
            </v:shape>
            <v:shape style="position:absolute;left:6618;top:2007;width:2413;height:10" type="#_x0000_t75" stroked="false">
              <v:imagedata r:id="rId307" o:title=""/>
            </v:shape>
            <v:shape style="position:absolute;left:9026;top:2007;width:1567;height:10" type="#_x0000_t75" stroked="false">
              <v:imagedata r:id="rId308" o:title=""/>
            </v:shape>
            <w10:wrap type="none"/>
          </v:group>
        </w:pict>
      </w:r>
      <w:r>
        <w:rPr/>
        <w:pict>
          <v:group style="position:absolute;margin-left:104.18pt;margin-top:489.789978pt;width:401.6pt;height:5.3pt;mso-position-horizontal-relative:page;mso-position-vertical-relative:page;z-index:-1200400" coordorigin="2084,9796" coordsize="8032,106">
            <v:shape style="position:absolute;left:2084;top:9796;width:4410;height:106" type="#_x0000_t75" stroked="false">
              <v:imagedata r:id="rId309" o:title=""/>
            </v:shape>
            <v:shape style="position:absolute;left:6469;top:9892;width:1656;height:10" type="#_x0000_t75" stroked="false">
              <v:imagedata r:id="rId310" o:title=""/>
            </v:shape>
            <v:shape style="position:absolute;left:8121;top:9892;width:1995;height:10" type="#_x0000_t75" stroked="false">
              <v:imagedata r:id="rId311" o:title=""/>
            </v:shape>
            <w10:wrap type="none"/>
          </v:group>
        </w:pict>
      </w:r>
      <w:r>
        <w:rPr/>
        <w:pict>
          <v:group style="position:absolute;margin-left:104.18pt;margin-top:551.229980pt;width:401.6pt;height:.5pt;mso-position-horizontal-relative:page;mso-position-vertical-relative:page;z-index:-1200376" coordorigin="2084,11025" coordsize="8032,10">
            <v:shape style="position:absolute;left:2084;top:11025;width:4391;height:10" type="#_x0000_t75" stroked="false">
              <v:imagedata r:id="rId312" o:title=""/>
            </v:shape>
            <v:shape style="position:absolute;left:6469;top:11025;width:1656;height:10" type="#_x0000_t75" stroked="false">
              <v:imagedata r:id="rId310" o:title=""/>
            </v:shape>
            <v:shape style="position:absolute;left:8121;top:11025;width:1995;height:10" type="#_x0000_t75" stroked="false">
              <v:imagedata r:id="rId311" o:title=""/>
            </v:shape>
            <w10:wrap type="none"/>
          </v:group>
        </w:pict>
      </w:r>
    </w:p>
    <w:tbl>
      <w:tblPr>
        <w:tblW w:w="0" w:type="auto"/>
        <w:jc w:val="left"/>
        <w:tblInd w:w="117" w:type="dxa"/>
        <w:tblLayout w:type="fixed"/>
        <w:tblCellMar>
          <w:top w:w="0" w:type="dxa"/>
          <w:left w:w="0" w:type="dxa"/>
          <w:bottom w:w="0" w:type="dxa"/>
          <w:right w:w="0" w:type="dxa"/>
        </w:tblCellMar>
        <w:tblLook w:val="01E0"/>
      </w:tblPr>
      <w:tblGrid>
        <w:gridCol w:w="1431"/>
        <w:gridCol w:w="1421"/>
        <w:gridCol w:w="1277"/>
        <w:gridCol w:w="1421"/>
        <w:gridCol w:w="1416"/>
        <w:gridCol w:w="992"/>
        <w:gridCol w:w="1558"/>
      </w:tblGrid>
      <w:tr>
        <w:trPr>
          <w:trHeight w:val="398" w:hRule="exact"/>
        </w:trPr>
        <w:tc>
          <w:tcPr>
            <w:tcW w:w="1431"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9"/>
                <w:szCs w:val="29"/>
              </w:rPr>
            </w:pPr>
          </w:p>
        </w:tc>
        <w:tc>
          <w:tcPr>
            <w:tcW w:w="14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1"/>
              <w:ind w:left="345"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1"/>
              <w:ind w:left="273"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4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1"/>
              <w:ind w:left="34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1"/>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99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1"/>
              <w:ind w:right="130"/>
              <w:jc w:val="right"/>
              <w:rPr>
                <w:rFonts w:ascii="宋体" w:hAnsi="宋体" w:cs="宋体" w:eastAsia="宋体" w:hint="default"/>
                <w:sz w:val="18"/>
                <w:szCs w:val="18"/>
              </w:rPr>
            </w:pPr>
            <w:r>
              <w:rPr>
                <w:rFonts w:ascii="宋体" w:hAnsi="宋体" w:cs="宋体" w:eastAsia="宋体" w:hint="default"/>
                <w:sz w:val="18"/>
                <w:szCs w:val="18"/>
              </w:rPr>
              <w:t>跌价准备</w:t>
            </w:r>
          </w:p>
        </w:tc>
        <w:tc>
          <w:tcPr>
            <w:tcW w:w="1558" w:type="dxa"/>
            <w:tcBorders>
              <w:top w:val="single" w:sz="12" w:space="0" w:color="000000"/>
              <w:left w:val="single" w:sz="4" w:space="0" w:color="000000"/>
              <w:bottom w:val="nil" w:sz="6" w:space="0" w:color="auto"/>
              <w:right w:val="nil" w:sz="6" w:space="0" w:color="auto"/>
            </w:tcBorders>
          </w:tcPr>
          <w:p>
            <w:pPr>
              <w:pStyle w:val="TableParagraph"/>
              <w:spacing w:line="240" w:lineRule="auto" w:before="61"/>
              <w:ind w:left="412"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284" w:hRule="exact"/>
        </w:trPr>
        <w:tc>
          <w:tcPr>
            <w:tcW w:w="1431" w:type="dxa"/>
            <w:tcBorders>
              <w:top w:val="nil" w:sz="6" w:space="0" w:color="auto"/>
              <w:left w:val="nil" w:sz="6" w:space="0" w:color="auto"/>
              <w:bottom w:val="nil" w:sz="6" w:space="0" w:color="auto"/>
              <w:right w:val="single" w:sz="4" w:space="0" w:color="000000"/>
            </w:tcBorders>
          </w:tcPr>
          <w:p>
            <w:pPr>
              <w:pStyle w:val="TableParagraph"/>
              <w:spacing w:line="240" w:lineRule="auto" w:before="31"/>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Calibri" w:hAnsi="Calibri" w:cs="Calibri" w:eastAsia="Calibri" w:hint="default"/>
                <w:sz w:val="18"/>
                <w:szCs w:val="18"/>
              </w:rPr>
            </w:pPr>
            <w:r>
              <w:rPr>
                <w:rFonts w:ascii="Calibri"/>
                <w:sz w:val="18"/>
              </w:rPr>
              <w:t>18,120,411.11</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Calibri" w:hAnsi="Calibri" w:cs="Calibri" w:eastAsia="Calibri" w:hint="default"/>
                <w:sz w:val="18"/>
                <w:szCs w:val="18"/>
              </w:rPr>
            </w:pPr>
            <w:r>
              <w:rPr>
                <w:rFonts w:ascii="Calibri"/>
                <w:sz w:val="18"/>
              </w:rPr>
              <w:t>483,955.93</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99"/>
              <w:jc w:val="right"/>
              <w:rPr>
                <w:rFonts w:ascii="Calibri" w:hAnsi="Calibri" w:cs="Calibri" w:eastAsia="Calibri" w:hint="default"/>
                <w:sz w:val="18"/>
                <w:szCs w:val="18"/>
              </w:rPr>
            </w:pPr>
            <w:r>
              <w:rPr>
                <w:rFonts w:ascii="Calibri"/>
                <w:spacing w:val="-1"/>
                <w:sz w:val="18"/>
              </w:rPr>
              <w:t>17,636,455.18</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1"/>
              <w:jc w:val="right"/>
              <w:rPr>
                <w:rFonts w:ascii="Calibri" w:hAnsi="Calibri" w:cs="Calibri" w:eastAsia="Calibri" w:hint="default"/>
                <w:sz w:val="18"/>
                <w:szCs w:val="18"/>
              </w:rPr>
            </w:pPr>
            <w:r>
              <w:rPr>
                <w:rFonts w:ascii="Calibri"/>
                <w:spacing w:val="-1"/>
                <w:sz w:val="18"/>
              </w:rPr>
              <w:t>16,544,372.06</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2"/>
              <w:jc w:val="right"/>
              <w:rPr>
                <w:rFonts w:ascii="Calibri" w:hAnsi="Calibri" w:cs="Calibri" w:eastAsia="Calibri" w:hint="default"/>
                <w:sz w:val="18"/>
                <w:szCs w:val="18"/>
              </w:rPr>
            </w:pPr>
            <w:r>
              <w:rPr>
                <w:rFonts w:ascii="Calibri"/>
                <w:spacing w:val="-1"/>
                <w:w w:val="95"/>
                <w:sz w:val="18"/>
              </w:rPr>
              <w:t>0.00</w:t>
            </w:r>
            <w:r>
              <w:rPr>
                <w:rFonts w:ascii="Calibri"/>
                <w:w w:val="95"/>
                <w:sz w:val="18"/>
              </w:rPr>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8"/>
              <w:jc w:val="right"/>
              <w:rPr>
                <w:rFonts w:ascii="Calibri" w:hAnsi="Calibri" w:cs="Calibri" w:eastAsia="Calibri" w:hint="default"/>
                <w:sz w:val="18"/>
                <w:szCs w:val="18"/>
              </w:rPr>
            </w:pPr>
            <w:r>
              <w:rPr>
                <w:rFonts w:ascii="Calibri"/>
                <w:spacing w:val="-1"/>
                <w:sz w:val="18"/>
              </w:rPr>
              <w:t>16,544,372.06</w:t>
            </w:r>
          </w:p>
        </w:tc>
      </w:tr>
      <w:tr>
        <w:trPr>
          <w:trHeight w:val="61" w:hRule="exact"/>
        </w:trPr>
        <w:tc>
          <w:tcPr>
            <w:tcW w:w="1431"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43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委托加工物资</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455,531.04</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w w:val="95"/>
                <w:sz w:val="18"/>
              </w:rPr>
              <w:t>0.00</w:t>
            </w:r>
            <w:r>
              <w:rPr>
                <w:rFonts w:ascii="Calibri"/>
                <w:w w:val="95"/>
                <w:sz w:val="18"/>
              </w:rPr>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455,531.04</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w w:val="95"/>
                <w:sz w:val="18"/>
              </w:rPr>
              <w:t>0.00</w:t>
            </w:r>
            <w:r>
              <w:rPr>
                <w:rFonts w:ascii="Calibri"/>
                <w:w w:val="95"/>
                <w:sz w:val="18"/>
              </w:rPr>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pacing w:val="-1"/>
                <w:w w:val="95"/>
                <w:sz w:val="18"/>
              </w:rPr>
              <w:t>0.00</w:t>
            </w:r>
            <w:r>
              <w:rPr>
                <w:rFonts w:ascii="Calibri"/>
                <w:w w:val="95"/>
                <w:sz w:val="18"/>
              </w:rPr>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8"/>
              <w:jc w:val="right"/>
              <w:rPr>
                <w:rFonts w:ascii="Calibri" w:hAnsi="Calibri" w:cs="Calibri" w:eastAsia="Calibri" w:hint="default"/>
                <w:sz w:val="18"/>
                <w:szCs w:val="18"/>
              </w:rPr>
            </w:pPr>
            <w:r>
              <w:rPr>
                <w:rFonts w:ascii="Calibri"/>
                <w:sz w:val="18"/>
              </w:rPr>
              <w:t>0</w:t>
            </w:r>
          </w:p>
        </w:tc>
      </w:tr>
      <w:tr>
        <w:trPr>
          <w:trHeight w:val="61" w:hRule="exact"/>
        </w:trPr>
        <w:tc>
          <w:tcPr>
            <w:tcW w:w="1431"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43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30,317,890.19</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2"/>
                <w:sz w:val="18"/>
              </w:rPr>
              <w:t>1,072,370.21</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9"/>
              <w:jc w:val="right"/>
              <w:rPr>
                <w:rFonts w:ascii="Calibri" w:hAnsi="Calibri" w:cs="Calibri" w:eastAsia="Calibri" w:hint="default"/>
                <w:sz w:val="18"/>
                <w:szCs w:val="18"/>
              </w:rPr>
            </w:pPr>
            <w:r>
              <w:rPr>
                <w:rFonts w:ascii="Calibri"/>
                <w:sz w:val="18"/>
              </w:rPr>
              <w:t>29,245,519.98</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20,775,744.94</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pacing w:val="-1"/>
                <w:w w:val="95"/>
                <w:sz w:val="18"/>
              </w:rPr>
              <w:t>0.00</w:t>
            </w:r>
            <w:r>
              <w:rPr>
                <w:rFonts w:ascii="Calibri"/>
                <w:w w:val="95"/>
                <w:sz w:val="18"/>
              </w:rPr>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Calibri" w:hAnsi="Calibri" w:cs="Calibri" w:eastAsia="Calibri" w:hint="default"/>
                <w:sz w:val="18"/>
                <w:szCs w:val="18"/>
              </w:rPr>
            </w:pPr>
            <w:r>
              <w:rPr>
                <w:rFonts w:ascii="Calibri"/>
                <w:spacing w:val="-1"/>
                <w:sz w:val="18"/>
              </w:rPr>
              <w:t>20,775,744.94</w:t>
            </w:r>
          </w:p>
        </w:tc>
      </w:tr>
      <w:tr>
        <w:trPr>
          <w:trHeight w:val="61" w:hRule="exact"/>
        </w:trPr>
        <w:tc>
          <w:tcPr>
            <w:tcW w:w="1431"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261" w:hRule="exact"/>
        </w:trPr>
        <w:tc>
          <w:tcPr>
            <w:tcW w:w="1431" w:type="dxa"/>
            <w:tcBorders>
              <w:top w:val="nil" w:sz="6" w:space="0" w:color="auto"/>
              <w:left w:val="nil" w:sz="6" w:space="0" w:color="auto"/>
              <w:bottom w:val="nil" w:sz="6" w:space="0" w:color="auto"/>
              <w:right w:val="single" w:sz="4" w:space="0" w:color="000000"/>
            </w:tcBorders>
          </w:tcPr>
          <w:p>
            <w:pPr>
              <w:pStyle w:val="TableParagraph"/>
              <w:spacing w:line="240" w:lineRule="auto" w:before="8"/>
              <w:ind w:left="122" w:right="0"/>
              <w:jc w:val="left"/>
              <w:rPr>
                <w:rFonts w:ascii="宋体" w:hAnsi="宋体" w:cs="宋体" w:eastAsia="宋体" w:hint="default"/>
                <w:sz w:val="18"/>
                <w:szCs w:val="18"/>
              </w:rPr>
            </w:pPr>
            <w:r>
              <w:rPr>
                <w:rFonts w:ascii="宋体" w:hAnsi="宋体" w:cs="宋体" w:eastAsia="宋体" w:hint="default"/>
                <w:sz w:val="18"/>
                <w:szCs w:val="18"/>
              </w:rPr>
              <w:t>半成品</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11,638,023.05</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pacing w:val="-1"/>
                <w:sz w:val="18"/>
              </w:rPr>
              <w:t>651,709.10</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10,986,313.95</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8,410,622.71</w:t>
            </w:r>
          </w:p>
        </w:tc>
        <w:tc>
          <w:tcPr>
            <w:tcW w:w="992"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2"/>
              <w:jc w:val="right"/>
              <w:rPr>
                <w:rFonts w:ascii="Calibri" w:hAnsi="Calibri" w:cs="Calibri" w:eastAsia="Calibri" w:hint="default"/>
                <w:sz w:val="18"/>
                <w:szCs w:val="18"/>
              </w:rPr>
            </w:pPr>
            <w:r>
              <w:rPr>
                <w:rFonts w:ascii="Calibri"/>
                <w:spacing w:val="-1"/>
                <w:w w:val="95"/>
                <w:sz w:val="18"/>
              </w:rPr>
              <w:t>0.00</w:t>
            </w:r>
            <w:r>
              <w:rPr>
                <w:rFonts w:ascii="Calibri"/>
                <w:w w:val="95"/>
                <w:sz w:val="18"/>
              </w:rPr>
            </w:r>
          </w:p>
        </w:tc>
        <w:tc>
          <w:tcPr>
            <w:tcW w:w="1558"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8"/>
              <w:jc w:val="right"/>
              <w:rPr>
                <w:rFonts w:ascii="Calibri" w:hAnsi="Calibri" w:cs="Calibri" w:eastAsia="Calibri" w:hint="default"/>
                <w:sz w:val="18"/>
                <w:szCs w:val="18"/>
              </w:rPr>
            </w:pPr>
            <w:r>
              <w:rPr>
                <w:rFonts w:ascii="Calibri"/>
                <w:spacing w:val="-1"/>
                <w:sz w:val="18"/>
              </w:rPr>
              <w:t>8,410,622.71</w:t>
            </w:r>
          </w:p>
        </w:tc>
      </w:tr>
      <w:tr>
        <w:trPr>
          <w:trHeight w:val="61" w:hRule="exact"/>
        </w:trPr>
        <w:tc>
          <w:tcPr>
            <w:tcW w:w="1431"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421" w:type="dxa"/>
            <w:tcBorders>
              <w:top w:val="nil" w:sz="6" w:space="0" w:color="auto"/>
              <w:left w:val="single" w:sz="4" w:space="0" w:color="000000"/>
              <w:bottom w:val="nil" w:sz="6" w:space="0" w:color="auto"/>
              <w:right w:val="single" w:sz="4" w:space="0" w:color="000000"/>
            </w:tcBorders>
          </w:tcPr>
          <w:p>
            <w:pPr/>
          </w:p>
        </w:tc>
        <w:tc>
          <w:tcPr>
            <w:tcW w:w="1416" w:type="dxa"/>
            <w:tcBorders>
              <w:top w:val="nil" w:sz="6" w:space="0" w:color="auto"/>
              <w:left w:val="single" w:sz="4" w:space="0" w:color="000000"/>
              <w:bottom w:val="nil" w:sz="6" w:space="0" w:color="auto"/>
              <w:right w:val="single" w:sz="4" w:space="0" w:color="000000"/>
            </w:tcBorders>
          </w:tcPr>
          <w:p>
            <w:pPr/>
          </w:p>
        </w:tc>
        <w:tc>
          <w:tcPr>
            <w:tcW w:w="992" w:type="dxa"/>
            <w:tcBorders>
              <w:top w:val="nil" w:sz="6" w:space="0" w:color="auto"/>
              <w:left w:val="single" w:sz="4" w:space="0" w:color="000000"/>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nil" w:sz="6" w:space="0" w:color="auto"/>
            </w:tcBorders>
          </w:tcPr>
          <w:p>
            <w:pPr/>
          </w:p>
        </w:tc>
      </w:tr>
      <w:tr>
        <w:trPr>
          <w:trHeight w:val="391" w:hRule="exact"/>
        </w:trPr>
        <w:tc>
          <w:tcPr>
            <w:tcW w:w="1431"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9"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7"/>
              <w:ind w:right="99"/>
              <w:jc w:val="right"/>
              <w:rPr>
                <w:rFonts w:ascii="Calibri" w:hAnsi="Calibri" w:cs="Calibri" w:eastAsia="Calibri" w:hint="default"/>
                <w:sz w:val="18"/>
                <w:szCs w:val="18"/>
              </w:rPr>
            </w:pPr>
            <w:r>
              <w:rPr>
                <w:rFonts w:ascii="Calibri"/>
                <w:sz w:val="18"/>
              </w:rPr>
              <w:t>60,531,855.39</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7"/>
              <w:ind w:right="98"/>
              <w:jc w:val="right"/>
              <w:rPr>
                <w:rFonts w:ascii="Calibri" w:hAnsi="Calibri" w:cs="Calibri" w:eastAsia="Calibri" w:hint="default"/>
                <w:sz w:val="18"/>
                <w:szCs w:val="18"/>
              </w:rPr>
            </w:pPr>
            <w:r>
              <w:rPr>
                <w:rFonts w:ascii="Calibri"/>
                <w:sz w:val="18"/>
              </w:rPr>
              <w:t>2,208,035.24</w:t>
            </w:r>
          </w:p>
        </w:tc>
        <w:tc>
          <w:tcPr>
            <w:tcW w:w="142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7"/>
              <w:ind w:right="99"/>
              <w:jc w:val="right"/>
              <w:rPr>
                <w:rFonts w:ascii="Calibri" w:hAnsi="Calibri" w:cs="Calibri" w:eastAsia="Calibri" w:hint="default"/>
                <w:sz w:val="18"/>
                <w:szCs w:val="18"/>
              </w:rPr>
            </w:pPr>
            <w:r>
              <w:rPr>
                <w:rFonts w:ascii="Calibri"/>
                <w:spacing w:val="-1"/>
                <w:sz w:val="18"/>
              </w:rPr>
              <w:t>58,323,820.15</w:t>
            </w:r>
            <w:r>
              <w:rPr>
                <w:rFonts w:ascii="Calibri"/>
                <w:sz w:val="18"/>
              </w:rPr>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7"/>
              <w:ind w:right="99"/>
              <w:jc w:val="right"/>
              <w:rPr>
                <w:rFonts w:ascii="Calibri" w:hAnsi="Calibri" w:cs="Calibri" w:eastAsia="Calibri" w:hint="default"/>
                <w:sz w:val="18"/>
                <w:szCs w:val="18"/>
              </w:rPr>
            </w:pPr>
            <w:r>
              <w:rPr>
                <w:rFonts w:ascii="Calibri"/>
                <w:sz w:val="18"/>
              </w:rPr>
              <w:t>45,730,739.71</w:t>
            </w:r>
          </w:p>
        </w:tc>
        <w:tc>
          <w:tcPr>
            <w:tcW w:w="9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7"/>
              <w:ind w:right="102"/>
              <w:jc w:val="right"/>
              <w:rPr>
                <w:rFonts w:ascii="Calibri" w:hAnsi="Calibri" w:cs="Calibri" w:eastAsia="Calibri" w:hint="default"/>
                <w:sz w:val="18"/>
                <w:szCs w:val="18"/>
              </w:rPr>
            </w:pPr>
            <w:r>
              <w:rPr>
                <w:rFonts w:ascii="Calibri"/>
                <w:spacing w:val="-1"/>
                <w:w w:val="95"/>
                <w:sz w:val="18"/>
              </w:rPr>
              <w:t>0.00</w:t>
            </w:r>
            <w:r>
              <w:rPr>
                <w:rFonts w:ascii="Calibri"/>
                <w:w w:val="95"/>
                <w:sz w:val="18"/>
              </w:rPr>
            </w:r>
          </w:p>
        </w:tc>
        <w:tc>
          <w:tcPr>
            <w:tcW w:w="1558" w:type="dxa"/>
            <w:tcBorders>
              <w:top w:val="nil" w:sz="6" w:space="0" w:color="auto"/>
              <w:left w:val="single" w:sz="4" w:space="0" w:color="000000"/>
              <w:bottom w:val="single" w:sz="12" w:space="0" w:color="000000"/>
              <w:right w:val="nil" w:sz="6" w:space="0" w:color="auto"/>
            </w:tcBorders>
          </w:tcPr>
          <w:p>
            <w:pPr>
              <w:pStyle w:val="TableParagraph"/>
              <w:spacing w:line="240" w:lineRule="auto" w:before="107"/>
              <w:ind w:right="106"/>
              <w:jc w:val="right"/>
              <w:rPr>
                <w:rFonts w:ascii="Calibri" w:hAnsi="Calibri" w:cs="Calibri" w:eastAsia="Calibri" w:hint="default"/>
                <w:sz w:val="18"/>
                <w:szCs w:val="18"/>
              </w:rPr>
            </w:pPr>
            <w:r>
              <w:rPr>
                <w:rFonts w:ascii="Calibri"/>
                <w:sz w:val="18"/>
              </w:rPr>
              <w:t>45,730,739.71</w:t>
            </w:r>
          </w:p>
        </w:tc>
      </w:tr>
    </w:tbl>
    <w:p>
      <w:pPr>
        <w:spacing w:line="240" w:lineRule="auto" w:before="0"/>
        <w:rPr>
          <w:rFonts w:ascii="宋体" w:hAnsi="宋体" w:cs="宋体" w:eastAsia="宋体" w:hint="default"/>
          <w:b/>
          <w:bCs/>
          <w:sz w:val="20"/>
          <w:szCs w:val="20"/>
        </w:rPr>
      </w:pPr>
    </w:p>
    <w:p>
      <w:pPr>
        <w:tabs>
          <w:tab w:pos="2095" w:val="left" w:leader="none"/>
        </w:tabs>
        <w:spacing w:before="172"/>
        <w:ind w:left="1558" w:right="0" w:firstLine="0"/>
        <w:jc w:val="left"/>
        <w:rPr>
          <w:rFonts w:ascii="宋体" w:hAnsi="宋体" w:cs="宋体" w:eastAsia="宋体" w:hint="default"/>
          <w:sz w:val="21"/>
          <w:szCs w:val="21"/>
        </w:rPr>
      </w:pPr>
      <w:r>
        <w:rPr/>
        <w:pict>
          <v:group style="position:absolute;margin-left:54.599998pt;margin-top:-87.136368pt;width:475.1pt;height:5.55pt;mso-position-horizontal-relative:page;mso-position-vertical-relative:paragraph;z-index:-1200808" coordorigin="1092,-1743" coordsize="9502,111">
            <v:shape style="position:absolute;left:1092;top:-1743;width:1431;height:110" type="#_x0000_t75" stroked="false">
              <v:imagedata r:id="rId313" o:title=""/>
            </v:shape>
            <v:shape style="position:absolute;left:2499;top:-1647;width:1436;height:14" type="#_x0000_t75" stroked="false">
              <v:imagedata r:id="rId314" o:title=""/>
            </v:shape>
            <v:shape style="position:absolute;left:3920;top:-1642;width:1282;height:10" type="#_x0000_t75" stroked="false">
              <v:imagedata r:id="rId306" o:title=""/>
            </v:shape>
            <v:shape style="position:absolute;left:5197;top:-1642;width:1426;height:10" type="#_x0000_t75" stroked="false">
              <v:imagedata r:id="rId305" o:title=""/>
            </v:shape>
            <v:shape style="position:absolute;left:6618;top:-1647;width:1430;height:14" type="#_x0000_t75" stroked="false">
              <v:imagedata r:id="rId315" o:title=""/>
            </v:shape>
            <v:shape style="position:absolute;left:8034;top:-1642;width:997;height:10" type="#_x0000_t75" stroked="false">
              <v:imagedata r:id="rId239" o:title=""/>
            </v:shape>
            <v:shape style="position:absolute;left:9026;top:-1642;width:1567;height:10" type="#_x0000_t75" stroked="false">
              <v:imagedata r:id="rId308" o:title=""/>
            </v:shape>
            <w10:wrap type="none"/>
          </v:group>
        </w:pict>
      </w:r>
      <w:r>
        <w:rPr/>
        <w:pict>
          <v:group style="position:absolute;margin-left:54.599998pt;margin-top:-71.056374pt;width:475.1pt;height:5.55pt;mso-position-horizontal-relative:page;mso-position-vertical-relative:paragraph;z-index:-1200784" coordorigin="1092,-1421" coordsize="9502,111">
            <v:shape style="position:absolute;left:1092;top:-1421;width:1431;height:110" type="#_x0000_t75" stroked="false">
              <v:imagedata r:id="rId316" o:title=""/>
            </v:shape>
            <v:shape style="position:absolute;left:2499;top:-1325;width:1436;height:14" type="#_x0000_t75" stroked="false">
              <v:imagedata r:id="rId317" o:title=""/>
            </v:shape>
            <v:shape style="position:absolute;left:3920;top:-1320;width:1282;height:10" type="#_x0000_t75" stroked="false">
              <v:imagedata r:id="rId318" o:title=""/>
            </v:shape>
            <v:shape style="position:absolute;left:5197;top:-1320;width:1426;height:10" type="#_x0000_t75" stroked="false">
              <v:imagedata r:id="rId319" o:title=""/>
            </v:shape>
            <v:shape style="position:absolute;left:6618;top:-1325;width:1430;height:14" type="#_x0000_t75" stroked="false">
              <v:imagedata r:id="rId320" o:title=""/>
            </v:shape>
            <v:shape style="position:absolute;left:8034;top:-1320;width:997;height:10" type="#_x0000_t75" stroked="false">
              <v:imagedata r:id="rId226" o:title=""/>
            </v:shape>
            <v:shape style="position:absolute;left:9026;top:-1320;width:1567;height:10" type="#_x0000_t75" stroked="false">
              <v:imagedata r:id="rId321" o:title=""/>
            </v:shape>
            <w10:wrap type="none"/>
          </v:group>
        </w:pict>
      </w:r>
      <w:r>
        <w:rPr/>
        <w:pict>
          <v:group style="position:absolute;margin-left:54.599998pt;margin-top:-54.976311pt;width:475.1pt;height:5.55pt;mso-position-horizontal-relative:page;mso-position-vertical-relative:paragraph;z-index:-1200760" coordorigin="1092,-1100" coordsize="9502,111">
            <v:shape style="position:absolute;left:1092;top:-1100;width:1431;height:110" type="#_x0000_t75" stroked="false">
              <v:imagedata r:id="rId316" o:title=""/>
            </v:shape>
            <v:shape style="position:absolute;left:2499;top:-1004;width:1436;height:14" type="#_x0000_t75" stroked="false">
              <v:imagedata r:id="rId314" o:title=""/>
            </v:shape>
            <v:shape style="position:absolute;left:3920;top:-999;width:1282;height:10" type="#_x0000_t75" stroked="false">
              <v:imagedata r:id="rId318" o:title=""/>
            </v:shape>
            <v:shape style="position:absolute;left:5197;top:-999;width:1426;height:10" type="#_x0000_t75" stroked="false">
              <v:imagedata r:id="rId319" o:title=""/>
            </v:shape>
            <v:shape style="position:absolute;left:6618;top:-1004;width:1430;height:14" type="#_x0000_t75" stroked="false">
              <v:imagedata r:id="rId315" o:title=""/>
            </v:shape>
            <v:shape style="position:absolute;left:8034;top:-999;width:997;height:10" type="#_x0000_t75" stroked="false">
              <v:imagedata r:id="rId226" o:title=""/>
            </v:shape>
            <v:shape style="position:absolute;left:9026;top:-999;width:1567;height:10" type="#_x0000_t75" stroked="false">
              <v:imagedata r:id="rId321" o:title=""/>
            </v:shape>
            <w10:wrap type="none"/>
          </v:group>
        </w:pict>
      </w:r>
      <w:r>
        <w:rPr/>
        <w:pict>
          <v:group style="position:absolute;margin-left:54.599998pt;margin-top:-38.896370pt;width:475.1pt;height:5.55pt;mso-position-horizontal-relative:page;mso-position-vertical-relative:paragraph;z-index:-1200736" coordorigin="1092,-778" coordsize="9502,111">
            <v:shape style="position:absolute;left:1092;top:-778;width:1431;height:110" type="#_x0000_t75" stroked="false">
              <v:imagedata r:id="rId316" o:title=""/>
            </v:shape>
            <v:shape style="position:absolute;left:2499;top:-682;width:1436;height:14" type="#_x0000_t75" stroked="false">
              <v:imagedata r:id="rId314" o:title=""/>
            </v:shape>
            <v:shape style="position:absolute;left:3920;top:-677;width:1282;height:10" type="#_x0000_t75" stroked="false">
              <v:imagedata r:id="rId318" o:title=""/>
            </v:shape>
            <v:shape style="position:absolute;left:5197;top:-677;width:1426;height:10" type="#_x0000_t75" stroked="false">
              <v:imagedata r:id="rId319" o:title=""/>
            </v:shape>
            <v:shape style="position:absolute;left:6618;top:-682;width:1430;height:14" type="#_x0000_t75" stroked="false">
              <v:imagedata r:id="rId315" o:title=""/>
            </v:shape>
            <v:shape style="position:absolute;left:8034;top:-677;width:997;height:10" type="#_x0000_t75" stroked="false">
              <v:imagedata r:id="rId226" o:title=""/>
            </v:shape>
            <v:shape style="position:absolute;left:9026;top:-677;width:1567;height:10" type="#_x0000_t75" stroked="false">
              <v:imagedata r:id="rId321" o:title=""/>
            </v:shape>
            <w10:wrap type="none"/>
          </v:group>
        </w:pict>
      </w:r>
      <w:r>
        <w:rPr/>
        <w:pict>
          <v:shape style="position:absolute;margin-left:203.210007pt;margin-top:25.30365pt;width:.48001pt;height:.12pt;mso-position-horizontal-relative:page;mso-position-vertical-relative:paragraph;z-index:-1200712" type="#_x0000_t75" stroked="false">
            <v:imagedata r:id="rId322" o:title=""/>
          </v:shape>
        </w:pict>
      </w:r>
      <w:r>
        <w:rPr/>
        <w:pict>
          <v:shape style="position:absolute;margin-left:260.809998pt;margin-top:25.30365pt;width:.47998pt;height:.12pt;mso-position-horizontal-relative:page;mso-position-vertical-relative:paragraph;z-index:-1200688" type="#_x0000_t75" stroked="false">
            <v:imagedata r:id="rId322" o:title=""/>
          </v:shape>
        </w:pict>
      </w:r>
      <w:r>
        <w:rPr/>
        <w:pict>
          <v:shape style="position:absolute;margin-left:332.829987pt;margin-top:25.30365pt;width:.48001pt;height:.12pt;mso-position-horizontal-relative:page;mso-position-vertical-relative:paragraph;z-index:-1200664" type="#_x0000_t75" stroked="false">
            <v:imagedata r:id="rId322" o:title=""/>
          </v:shape>
        </w:pict>
      </w:r>
      <w:r>
        <w:rPr/>
        <w:pict>
          <v:shape style="position:absolute;margin-left:437.109985pt;margin-top:25.30365pt;width:.48001pt;height:.12pt;mso-position-horizontal-relative:page;mso-position-vertical-relative:paragraph;z-index:-1200640" type="#_x0000_t75" stroked="false">
            <v:imagedata r:id="rId322" o:title=""/>
          </v:shape>
        </w:pict>
      </w:r>
      <w:r>
        <w:rPr/>
        <w:pict>
          <v:group style="position:absolute;margin-left:333.309998pt;margin-top:44.143669pt;width:103.8pt;height:.5pt;mso-position-horizontal-relative:page;mso-position-vertical-relative:paragraph;z-index:-1200616" coordorigin="6666,883" coordsize="2076,10">
            <v:shape style="position:absolute;left:6666;top:883;width:943;height:10" type="#_x0000_t75" stroked="false">
              <v:imagedata r:id="rId323" o:title=""/>
            </v:shape>
            <v:shape style="position:absolute;left:7605;top:883;width:1138;height:10" type="#_x0000_t75" stroked="false">
              <v:imagedata r:id="rId324" o:title=""/>
            </v:shape>
            <w10:wrap type="none"/>
          </v:group>
        </w:pict>
      </w:r>
      <w:r>
        <w:rPr/>
        <w:pict>
          <v:group style="position:absolute;margin-left:97.103996pt;margin-top:63.34367pt;width:412.3pt;height:.5pt;mso-position-horizontal-relative:page;mso-position-vertical-relative:paragraph;z-index:-1200592" coordorigin="1942,1267" coordsize="8246,10">
            <v:shape style="position:absolute;left:1942;top:1267;width:3274;height:10" type="#_x0000_t75" stroked="false">
              <v:imagedata r:id="rId325" o:title=""/>
            </v:shape>
            <v:shape style="position:absolute;left:5211;top:1267;width:1445;height:10" type="#_x0000_t75" stroked="false">
              <v:imagedata r:id="rId161" o:title=""/>
            </v:shape>
            <v:shape style="position:absolute;left:6652;top:1267;width:958;height:10" type="#_x0000_t75" stroked="false">
              <v:imagedata r:id="rId326" o:title=""/>
            </v:shape>
            <v:shape style="position:absolute;left:7605;top:1267;width:1138;height:10" type="#_x0000_t75" stroked="false">
              <v:imagedata r:id="rId324" o:title=""/>
            </v:shape>
            <v:shape style="position:absolute;left:8737;top:1267;width:1450;height:10" type="#_x0000_t75" stroked="false">
              <v:imagedata r:id="rId327" o:title=""/>
            </v:shape>
            <w10:wrap type="none"/>
          </v:group>
        </w:pict>
      </w:r>
      <w:r>
        <w:rPr/>
        <w:pict>
          <v:group style="position:absolute;margin-left:97.103996pt;margin-top:82.543671pt;width:412.3pt;height:.5pt;mso-position-horizontal-relative:page;mso-position-vertical-relative:paragraph;z-index:-1200568" coordorigin="1942,1651" coordsize="8246,10">
            <v:shape style="position:absolute;left:1942;top:1651;width:3274;height:10" type="#_x0000_t75" stroked="false">
              <v:imagedata r:id="rId325" o:title=""/>
            </v:shape>
            <v:shape style="position:absolute;left:5211;top:1651;width:1445;height:10" type="#_x0000_t75" stroked="false">
              <v:imagedata r:id="rId301" o:title=""/>
            </v:shape>
            <v:shape style="position:absolute;left:6652;top:1651;width:958;height:10" type="#_x0000_t75" stroked="false">
              <v:imagedata r:id="rId328" o:title=""/>
            </v:shape>
            <v:shape style="position:absolute;left:7605;top:1651;width:1138;height:10" type="#_x0000_t75" stroked="false">
              <v:imagedata r:id="rId329" o:title=""/>
            </v:shape>
            <v:shape style="position:absolute;left:8737;top:1651;width:1450;height:10" type="#_x0000_t75" stroked="false">
              <v:imagedata r:id="rId330"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存货跌价准备</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967" w:type="dxa"/>
        <w:tblLayout w:type="fixed"/>
        <w:tblCellMar>
          <w:top w:w="0" w:type="dxa"/>
          <w:left w:w="0" w:type="dxa"/>
          <w:bottom w:w="0" w:type="dxa"/>
          <w:right w:w="0" w:type="dxa"/>
        </w:tblCellMar>
        <w:tblLook w:val="01E0"/>
      </w:tblPr>
      <w:tblGrid>
        <w:gridCol w:w="2141"/>
        <w:gridCol w:w="1152"/>
        <w:gridCol w:w="1440"/>
        <w:gridCol w:w="953"/>
        <w:gridCol w:w="1133"/>
        <w:gridCol w:w="1440"/>
      </w:tblGrid>
      <w:tr>
        <w:trPr>
          <w:trHeight w:val="401" w:hRule="exact"/>
        </w:trPr>
        <w:tc>
          <w:tcPr>
            <w:tcW w:w="2141" w:type="dxa"/>
            <w:vMerge w:val="restart"/>
            <w:tcBorders>
              <w:top w:val="single" w:sz="12" w:space="0" w:color="000000"/>
              <w:left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717" w:right="0"/>
              <w:jc w:val="left"/>
              <w:rPr>
                <w:rFonts w:ascii="宋体" w:hAnsi="宋体" w:cs="宋体" w:eastAsia="宋体" w:hint="default"/>
                <w:sz w:val="18"/>
                <w:szCs w:val="18"/>
              </w:rPr>
            </w:pPr>
            <w:r>
              <w:rPr>
                <w:rFonts w:ascii="宋体" w:hAnsi="宋体" w:cs="宋体" w:eastAsia="宋体" w:hint="default"/>
                <w:sz w:val="18"/>
                <w:szCs w:val="18"/>
              </w:rPr>
              <w:t>存货种类</w:t>
            </w:r>
          </w:p>
        </w:tc>
        <w:tc>
          <w:tcPr>
            <w:tcW w:w="1152" w:type="dxa"/>
            <w:vMerge w:val="restart"/>
            <w:tcBorders>
              <w:top w:val="single" w:sz="12"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11"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40" w:type="dxa"/>
            <w:vMerge w:val="restart"/>
            <w:tcBorders>
              <w:top w:val="single" w:sz="12" w:space="0" w:color="000000"/>
              <w:left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264" w:right="0"/>
              <w:jc w:val="left"/>
              <w:rPr>
                <w:rFonts w:ascii="宋体" w:hAnsi="宋体" w:cs="宋体" w:eastAsia="宋体" w:hint="default"/>
                <w:sz w:val="18"/>
                <w:szCs w:val="18"/>
              </w:rPr>
            </w:pPr>
            <w:r>
              <w:rPr>
                <w:rFonts w:ascii="宋体" w:hAnsi="宋体" w:cs="宋体" w:eastAsia="宋体" w:hint="default"/>
                <w:sz w:val="18"/>
                <w:szCs w:val="18"/>
              </w:rPr>
              <w:t>本年计提额</w:t>
            </w:r>
          </w:p>
        </w:tc>
        <w:tc>
          <w:tcPr>
            <w:tcW w:w="2086"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87" w:right="0"/>
              <w:jc w:val="left"/>
              <w:rPr>
                <w:rFonts w:ascii="宋体" w:hAnsi="宋体" w:cs="宋体" w:eastAsia="宋体" w:hint="default"/>
                <w:sz w:val="18"/>
                <w:szCs w:val="18"/>
              </w:rPr>
            </w:pPr>
            <w:r>
              <w:rPr>
                <w:rFonts w:ascii="宋体" w:hAnsi="宋体" w:cs="宋体" w:eastAsia="宋体" w:hint="default"/>
                <w:sz w:val="18"/>
                <w:szCs w:val="18"/>
              </w:rPr>
              <w:t>本年减少额</w:t>
            </w:r>
          </w:p>
        </w:tc>
        <w:tc>
          <w:tcPr>
            <w:tcW w:w="1440" w:type="dxa"/>
            <w:vMerge w:val="restart"/>
            <w:tcBorders>
              <w:top w:val="single" w:sz="12" w:space="0" w:color="000000"/>
              <w:left w:val="single" w:sz="4" w:space="0" w:color="000000"/>
              <w:right w:val="nil" w:sz="6" w:space="0" w:color="auto"/>
            </w:tcBorders>
          </w:tcPr>
          <w:p>
            <w:pPr>
              <w:pStyle w:val="TableParagraph"/>
              <w:spacing w:line="240" w:lineRule="auto" w:before="11"/>
              <w:ind w:right="0"/>
              <w:jc w:val="left"/>
              <w:rPr>
                <w:rFonts w:ascii="宋体" w:hAnsi="宋体" w:cs="宋体" w:eastAsia="宋体" w:hint="default"/>
                <w:b/>
                <w:bCs/>
                <w:sz w:val="17"/>
                <w:szCs w:val="17"/>
              </w:rPr>
            </w:pPr>
          </w:p>
          <w:p>
            <w:pPr>
              <w:pStyle w:val="TableParagraph"/>
              <w:spacing w:line="240" w:lineRule="auto"/>
              <w:ind w:left="355"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77" w:hRule="exact"/>
        </w:trPr>
        <w:tc>
          <w:tcPr>
            <w:tcW w:w="2141" w:type="dxa"/>
            <w:vMerge/>
            <w:tcBorders>
              <w:left w:val="nil" w:sz="6" w:space="0" w:color="auto"/>
              <w:bottom w:val="nil" w:sz="6" w:space="0" w:color="auto"/>
              <w:right w:val="single" w:sz="4" w:space="0" w:color="000000"/>
            </w:tcBorders>
          </w:tcPr>
          <w:p>
            <w:pPr/>
          </w:p>
        </w:tc>
        <w:tc>
          <w:tcPr>
            <w:tcW w:w="1152" w:type="dxa"/>
            <w:vMerge/>
            <w:tcBorders>
              <w:left w:val="single" w:sz="4" w:space="0" w:color="000000"/>
              <w:bottom w:val="nil" w:sz="6" w:space="0" w:color="auto"/>
              <w:right w:val="single" w:sz="4" w:space="0" w:color="000000"/>
            </w:tcBorders>
          </w:tcPr>
          <w:p>
            <w:pPr/>
          </w:p>
        </w:tc>
        <w:tc>
          <w:tcPr>
            <w:tcW w:w="1440" w:type="dxa"/>
            <w:vMerge/>
            <w:tcBorders>
              <w:left w:val="single" w:sz="4" w:space="0" w:color="000000"/>
              <w:bottom w:val="nil" w:sz="6" w:space="0" w:color="auto"/>
              <w:right w:val="single" w:sz="4" w:space="0" w:color="000000"/>
            </w:tcBorders>
          </w:tcPr>
          <w:p>
            <w:pPr/>
          </w:p>
        </w:tc>
        <w:tc>
          <w:tcPr>
            <w:tcW w:w="953"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90" w:right="0"/>
              <w:jc w:val="left"/>
              <w:rPr>
                <w:rFonts w:ascii="宋体" w:hAnsi="宋体" w:cs="宋体" w:eastAsia="宋体" w:hint="default"/>
                <w:sz w:val="18"/>
                <w:szCs w:val="18"/>
              </w:rPr>
            </w:pPr>
            <w:r>
              <w:rPr>
                <w:rFonts w:ascii="宋体" w:hAnsi="宋体" w:cs="宋体" w:eastAsia="宋体" w:hint="default"/>
                <w:sz w:val="18"/>
                <w:szCs w:val="18"/>
              </w:rPr>
              <w:t>转回</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转销</w:t>
            </w:r>
          </w:p>
        </w:tc>
        <w:tc>
          <w:tcPr>
            <w:tcW w:w="1440" w:type="dxa"/>
            <w:vMerge/>
            <w:tcBorders>
              <w:left w:val="single" w:sz="4" w:space="0" w:color="000000"/>
              <w:bottom w:val="nil" w:sz="6" w:space="0" w:color="auto"/>
              <w:right w:val="nil" w:sz="6" w:space="0" w:color="auto"/>
            </w:tcBorders>
          </w:tcPr>
          <w:p>
            <w:pPr/>
          </w:p>
        </w:tc>
      </w:tr>
      <w:tr>
        <w:trPr>
          <w:trHeight w:val="393"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z w:val="18"/>
              </w:rPr>
              <w:t>0.00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9"/>
              <w:jc w:val="right"/>
              <w:rPr>
                <w:rFonts w:ascii="Calibri" w:hAnsi="Calibri" w:cs="Calibri" w:eastAsia="Calibri" w:hint="default"/>
                <w:sz w:val="18"/>
                <w:szCs w:val="18"/>
              </w:rPr>
            </w:pPr>
            <w:r>
              <w:rPr>
                <w:rFonts w:ascii="Calibri"/>
                <w:spacing w:val="-1"/>
                <w:sz w:val="18"/>
              </w:rPr>
              <w:t>483,955.93</w:t>
            </w:r>
          </w:p>
        </w:tc>
        <w:tc>
          <w:tcPr>
            <w:tcW w:w="95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z w:val="18"/>
              </w:rPr>
              <w:t>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z w:val="18"/>
              </w:rPr>
              <w:t>0.00</w:t>
            </w:r>
          </w:p>
        </w:tc>
        <w:tc>
          <w:tcPr>
            <w:tcW w:w="144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3"/>
              <w:jc w:val="right"/>
              <w:rPr>
                <w:rFonts w:ascii="Calibri" w:hAnsi="Calibri" w:cs="Calibri" w:eastAsia="Calibri" w:hint="default"/>
                <w:sz w:val="18"/>
                <w:szCs w:val="18"/>
              </w:rPr>
            </w:pPr>
            <w:r>
              <w:rPr>
                <w:rFonts w:ascii="Calibri"/>
                <w:spacing w:val="-1"/>
                <w:sz w:val="18"/>
              </w:rPr>
              <w:t>483,955.93</w:t>
            </w:r>
          </w:p>
        </w:tc>
      </w:tr>
      <w:tr>
        <w:trPr>
          <w:trHeight w:val="384"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pacing w:val="-2"/>
                <w:sz w:val="18"/>
              </w:rPr>
              <w:t>1,072,370.21</w:t>
            </w:r>
          </w:p>
        </w:tc>
        <w:tc>
          <w:tcPr>
            <w:tcW w:w="95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44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2"/>
                <w:sz w:val="18"/>
              </w:rPr>
              <w:t>1,072,370.21</w:t>
            </w:r>
          </w:p>
        </w:tc>
      </w:tr>
      <w:tr>
        <w:trPr>
          <w:trHeight w:val="385" w:hRule="exact"/>
        </w:trPr>
        <w:tc>
          <w:tcPr>
            <w:tcW w:w="2141"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半成品</w:t>
            </w:r>
          </w:p>
        </w:tc>
        <w:tc>
          <w:tcPr>
            <w:tcW w:w="115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44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pacing w:val="-1"/>
                <w:sz w:val="18"/>
              </w:rPr>
              <w:t>651,709.10</w:t>
            </w:r>
          </w:p>
        </w:tc>
        <w:tc>
          <w:tcPr>
            <w:tcW w:w="95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44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651,709.10</w:t>
            </w:r>
          </w:p>
        </w:tc>
      </w:tr>
      <w:tr>
        <w:trPr>
          <w:trHeight w:val="388" w:hRule="exact"/>
        </w:trPr>
        <w:tc>
          <w:tcPr>
            <w:tcW w:w="2141"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6" w:right="0"/>
              <w:jc w:val="center"/>
              <w:rPr>
                <w:rFonts w:ascii="宋体" w:hAnsi="宋体" w:cs="宋体" w:eastAsia="宋体" w:hint="default"/>
                <w:sz w:val="18"/>
                <w:szCs w:val="18"/>
              </w:rPr>
            </w:pPr>
            <w:r>
              <w:rPr>
                <w:rFonts w:ascii="宋体" w:hAnsi="宋体" w:cs="宋体" w:eastAsia="宋体" w:hint="default"/>
                <w:sz w:val="18"/>
                <w:szCs w:val="18"/>
              </w:rPr>
              <w:t>合  计</w:t>
            </w:r>
          </w:p>
        </w:tc>
        <w:tc>
          <w:tcPr>
            <w:tcW w:w="11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0.00</w:t>
            </w:r>
          </w:p>
        </w:tc>
        <w:tc>
          <w:tcPr>
            <w:tcW w:w="14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99"/>
              <w:jc w:val="right"/>
              <w:rPr>
                <w:rFonts w:ascii="Calibri" w:hAnsi="Calibri" w:cs="Calibri" w:eastAsia="Calibri" w:hint="default"/>
                <w:sz w:val="18"/>
                <w:szCs w:val="18"/>
              </w:rPr>
            </w:pPr>
            <w:r>
              <w:rPr>
                <w:rFonts w:ascii="Calibri"/>
                <w:spacing w:val="-1"/>
                <w:sz w:val="18"/>
              </w:rPr>
              <w:t>2,208,035.24</w:t>
            </w:r>
          </w:p>
        </w:tc>
        <w:tc>
          <w:tcPr>
            <w:tcW w:w="9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0.00</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0.00</w:t>
            </w:r>
          </w:p>
        </w:tc>
        <w:tc>
          <w:tcPr>
            <w:tcW w:w="1440"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103"/>
              <w:jc w:val="right"/>
              <w:rPr>
                <w:rFonts w:ascii="Calibri" w:hAnsi="Calibri" w:cs="Calibri" w:eastAsia="Calibri" w:hint="default"/>
                <w:sz w:val="18"/>
                <w:szCs w:val="18"/>
              </w:rPr>
            </w:pPr>
            <w:r>
              <w:rPr>
                <w:rFonts w:ascii="Calibri"/>
                <w:spacing w:val="-1"/>
                <w:sz w:val="18"/>
              </w:rPr>
              <w:t>2,208,035.24</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2095" w:val="left" w:leader="none"/>
        </w:tabs>
        <w:spacing w:before="0"/>
        <w:ind w:left="1558" w:right="0" w:firstLine="0"/>
        <w:jc w:val="left"/>
        <w:rPr>
          <w:rFonts w:ascii="宋体" w:hAnsi="宋体" w:cs="宋体" w:eastAsia="宋体" w:hint="default"/>
          <w:sz w:val="21"/>
          <w:szCs w:val="21"/>
        </w:rPr>
      </w:pPr>
      <w:r>
        <w:rPr/>
        <w:pict>
          <v:group style="position:absolute;margin-left:97.103996pt;margin-top:-64.656319pt;width:412.3pt;height:.5pt;mso-position-horizontal-relative:page;mso-position-vertical-relative:paragraph;z-index:-1200544" coordorigin="1942,-1293" coordsize="8246,10">
            <v:shape style="position:absolute;left:1942;top:-1293;width:3274;height:10" type="#_x0000_t75" stroked="false">
              <v:imagedata r:id="rId325" o:title=""/>
            </v:shape>
            <v:shape style="position:absolute;left:5211;top:-1293;width:1445;height:10" type="#_x0000_t75" stroked="false">
              <v:imagedata r:id="rId161" o:title=""/>
            </v:shape>
            <v:shape style="position:absolute;left:6652;top:-1293;width:958;height:10" type="#_x0000_t75" stroked="false">
              <v:imagedata r:id="rId326" o:title=""/>
            </v:shape>
            <v:shape style="position:absolute;left:7605;top:-1293;width:1138;height:10" type="#_x0000_t75" stroked="false">
              <v:imagedata r:id="rId324" o:title=""/>
            </v:shape>
            <v:shape style="position:absolute;left:8737;top:-1293;width:1450;height:10" type="#_x0000_t75" stroked="false">
              <v:imagedata r:id="rId327" o:title=""/>
            </v:shape>
            <w10:wrap type="none"/>
          </v:group>
        </w:pict>
      </w:r>
      <w:r>
        <w:rPr/>
        <w:pict>
          <v:group style="position:absolute;margin-left:97.103996pt;margin-top:-45.456318pt;width:412.3pt;height:.5pt;mso-position-horizontal-relative:page;mso-position-vertical-relative:paragraph;z-index:-1200520" coordorigin="1942,-909" coordsize="8246,10">
            <v:shape style="position:absolute;left:1942;top:-909;width:3274;height:10" type="#_x0000_t75" stroked="false">
              <v:imagedata r:id="rId325" o:title=""/>
            </v:shape>
            <v:shape style="position:absolute;left:5211;top:-909;width:1445;height:10" type="#_x0000_t75" stroked="false">
              <v:imagedata r:id="rId161" o:title=""/>
            </v:shape>
            <v:shape style="position:absolute;left:6652;top:-909;width:958;height:10" type="#_x0000_t75" stroked="false">
              <v:imagedata r:id="rId326" o:title=""/>
            </v:shape>
            <v:shape style="position:absolute;left:7605;top:-909;width:1138;height:10" type="#_x0000_t75" stroked="false">
              <v:imagedata r:id="rId324" o:title=""/>
            </v:shape>
            <v:shape style="position:absolute;left:8737;top:-909;width:1450;height:10" type="#_x0000_t75" stroked="false">
              <v:imagedata r:id="rId327" o:title=""/>
            </v:shape>
            <w10:wrap type="none"/>
          </v:group>
        </w:pict>
      </w:r>
      <w:r>
        <w:rPr/>
        <w:pict>
          <v:shape style="position:absolute;margin-left:167.779999pt;margin-top:16.703663pt;width:.48001pt;height:.12pt;mso-position-horizontal-relative:page;mso-position-vertical-relative:paragraph;z-index:-1200496" type="#_x0000_t75" stroked="false">
            <v:imagedata r:id="rId322" o:title=""/>
          </v:shape>
        </w:pict>
      </w:r>
      <w:r>
        <w:rPr/>
        <w:pict>
          <v:shape style="position:absolute;margin-left:323.709991pt;margin-top:16.703663pt;width:.47998pt;height:.12pt;mso-position-horizontal-relative:page;mso-position-vertical-relative:paragraph;z-index:-1200472" type="#_x0000_t75" stroked="false">
            <v:imagedata r:id="rId322" o:title=""/>
          </v:shape>
        </w:pict>
      </w:r>
      <w:r>
        <w:rPr/>
        <w:pict>
          <v:shape style="position:absolute;margin-left:406.269989pt;margin-top:16.703663pt;width:.48001pt;height:.12pt;mso-position-horizontal-relative:page;mso-position-vertical-relative:paragraph;z-index:-1200448" type="#_x0000_t75" stroked="false">
            <v:imagedata r:id="rId322" o:title=""/>
          </v:shape>
        </w:pict>
      </w:r>
      <w:r>
        <w:rPr/>
        <w:pict>
          <v:group style="position:absolute;margin-left:104.18pt;margin-top:49.463642pt;width:401.6pt;height:5.3pt;mso-position-horizontal-relative:page;mso-position-vertical-relative:paragraph;z-index:-1200424" coordorigin="2084,989" coordsize="8032,106">
            <v:shape style="position:absolute;left:2084;top:989;width:4410;height:106" type="#_x0000_t75" stroked="false">
              <v:imagedata r:id="rId309" o:title=""/>
            </v:shape>
            <v:shape style="position:absolute;left:6469;top:1085;width:1656;height:10" type="#_x0000_t75" stroked="false">
              <v:imagedata r:id="rId310" o:title=""/>
            </v:shape>
            <v:shape style="position:absolute;left:8121;top:1085;width:1995;height:10" type="#_x0000_t75" stroked="false">
              <v:imagedata r:id="rId311" o:title=""/>
            </v:shape>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存货跌价准备情况</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1109" w:type="dxa"/>
        <w:tblLayout w:type="fixed"/>
        <w:tblCellMar>
          <w:top w:w="0" w:type="dxa"/>
          <w:left w:w="0" w:type="dxa"/>
          <w:bottom w:w="0" w:type="dxa"/>
          <w:right w:w="0" w:type="dxa"/>
        </w:tblCellMar>
        <w:tblLook w:val="01E0"/>
      </w:tblPr>
      <w:tblGrid>
        <w:gridCol w:w="1291"/>
        <w:gridCol w:w="3119"/>
        <w:gridCol w:w="1651"/>
        <w:gridCol w:w="1985"/>
      </w:tblGrid>
      <w:tr>
        <w:trPr>
          <w:trHeight w:val="670" w:hRule="exact"/>
        </w:trPr>
        <w:tc>
          <w:tcPr>
            <w:tcW w:w="1291"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564" w:right="0"/>
              <w:jc w:val="left"/>
              <w:rPr>
                <w:rFonts w:ascii="宋体" w:hAnsi="宋体" w:cs="宋体" w:eastAsia="宋体" w:hint="default"/>
                <w:sz w:val="18"/>
                <w:szCs w:val="18"/>
              </w:rPr>
            </w:pPr>
            <w:r>
              <w:rPr>
                <w:rFonts w:ascii="宋体" w:hAnsi="宋体" w:cs="宋体" w:eastAsia="宋体" w:hint="default"/>
                <w:sz w:val="18"/>
                <w:szCs w:val="18"/>
              </w:rPr>
              <w:t>计提存货跌价准备的依据</w:t>
            </w:r>
          </w:p>
        </w:tc>
        <w:tc>
          <w:tcPr>
            <w:tcW w:w="16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80" w:right="0" w:hanging="92"/>
              <w:jc w:val="left"/>
              <w:rPr>
                <w:rFonts w:ascii="宋体" w:hAnsi="宋体" w:cs="宋体" w:eastAsia="宋体" w:hint="default"/>
                <w:sz w:val="18"/>
                <w:szCs w:val="18"/>
              </w:rPr>
            </w:pPr>
            <w:r>
              <w:rPr>
                <w:rFonts w:ascii="宋体" w:hAnsi="宋体" w:cs="宋体" w:eastAsia="宋体" w:hint="default"/>
                <w:sz w:val="18"/>
                <w:szCs w:val="18"/>
              </w:rPr>
              <w:t>本年转回存货跌</w:t>
            </w:r>
          </w:p>
          <w:p>
            <w:pPr>
              <w:pStyle w:val="TableParagraph"/>
              <w:spacing w:line="240" w:lineRule="auto" w:before="139"/>
              <w:ind w:left="280" w:right="0"/>
              <w:jc w:val="left"/>
              <w:rPr>
                <w:rFonts w:ascii="宋体" w:hAnsi="宋体" w:cs="宋体" w:eastAsia="宋体" w:hint="default"/>
                <w:sz w:val="18"/>
                <w:szCs w:val="18"/>
              </w:rPr>
            </w:pPr>
            <w:r>
              <w:rPr>
                <w:rFonts w:ascii="宋体" w:hAnsi="宋体" w:cs="宋体" w:eastAsia="宋体" w:hint="default"/>
                <w:sz w:val="18"/>
                <w:szCs w:val="18"/>
              </w:rPr>
              <w:t>价准备的原因</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177" w:right="0"/>
              <w:jc w:val="left"/>
              <w:rPr>
                <w:rFonts w:ascii="宋体" w:hAnsi="宋体" w:cs="宋体" w:eastAsia="宋体" w:hint="default"/>
                <w:sz w:val="18"/>
                <w:szCs w:val="18"/>
              </w:rPr>
            </w:pPr>
            <w:r>
              <w:rPr>
                <w:rFonts w:ascii="宋体" w:hAnsi="宋体" w:cs="宋体" w:eastAsia="宋体" w:hint="default"/>
                <w:sz w:val="18"/>
                <w:szCs w:val="18"/>
              </w:rPr>
              <w:t>本年转回金额占该项</w:t>
            </w:r>
          </w:p>
          <w:p>
            <w:pPr>
              <w:pStyle w:val="TableParagraph"/>
              <w:spacing w:line="240" w:lineRule="auto" w:before="139"/>
              <w:ind w:left="177" w:right="0"/>
              <w:jc w:val="left"/>
              <w:rPr>
                <w:rFonts w:ascii="宋体" w:hAnsi="宋体" w:cs="宋体" w:eastAsia="宋体" w:hint="default"/>
                <w:sz w:val="18"/>
                <w:szCs w:val="18"/>
              </w:rPr>
            </w:pPr>
            <w:r>
              <w:rPr>
                <w:rFonts w:ascii="宋体" w:hAnsi="宋体" w:cs="宋体" w:eastAsia="宋体" w:hint="default"/>
                <w:sz w:val="18"/>
                <w:szCs w:val="18"/>
              </w:rPr>
              <w:t>存货年末余额的比例</w:t>
            </w:r>
          </w:p>
        </w:tc>
      </w:tr>
      <w:tr>
        <w:trPr>
          <w:trHeight w:val="1613" w:hRule="exact"/>
        </w:trPr>
        <w:tc>
          <w:tcPr>
            <w:tcW w:w="129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3119" w:type="dxa"/>
            <w:tcBorders>
              <w:top w:val="nil" w:sz="6" w:space="0" w:color="auto"/>
              <w:left w:val="single" w:sz="4" w:space="0" w:color="000000"/>
              <w:bottom w:val="nil" w:sz="6" w:space="0" w:color="auto"/>
              <w:right w:val="single" w:sz="4" w:space="0" w:color="000000"/>
            </w:tcBorders>
          </w:tcPr>
          <w:p>
            <w:pPr>
              <w:pStyle w:val="TableParagraph"/>
              <w:spacing w:line="381" w:lineRule="auto" w:before="145"/>
              <w:ind w:left="103" w:right="96"/>
              <w:jc w:val="both"/>
              <w:rPr>
                <w:rFonts w:ascii="宋体" w:hAnsi="宋体" w:cs="宋体" w:eastAsia="宋体" w:hint="default"/>
                <w:sz w:val="18"/>
                <w:szCs w:val="18"/>
              </w:rPr>
            </w:pPr>
            <w:r>
              <w:rPr>
                <w:rFonts w:ascii="宋体" w:hAnsi="宋体" w:cs="宋体" w:eastAsia="宋体" w:hint="default"/>
                <w:sz w:val="18"/>
                <w:szCs w:val="18"/>
              </w:rPr>
              <w:t>以所生产的产成品的估计售价减去至</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完工时估计将要发生的成本、估计的</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销售费用和相关税费后的金额，确定</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其减值金额</w:t>
            </w:r>
          </w:p>
        </w:tc>
        <w:tc>
          <w:tcPr>
            <w:tcW w:w="16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本年无此情况</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7"/>
                <w:szCs w:val="17"/>
              </w:rPr>
            </w:pPr>
          </w:p>
          <w:p>
            <w:pPr>
              <w:pStyle w:val="TableParagraph"/>
              <w:spacing w:line="240" w:lineRule="auto"/>
              <w:ind w:right="105"/>
              <w:jc w:val="right"/>
              <w:rPr>
                <w:rFonts w:ascii="宋体" w:hAnsi="宋体" w:cs="宋体" w:eastAsia="宋体" w:hint="default"/>
                <w:sz w:val="18"/>
                <w:szCs w:val="18"/>
              </w:rPr>
            </w:pPr>
            <w:r>
              <w:rPr>
                <w:rFonts w:ascii="宋体" w:hAnsi="宋体" w:cs="宋体" w:eastAsia="宋体" w:hint="default"/>
                <w:sz w:val="18"/>
                <w:szCs w:val="18"/>
              </w:rPr>
              <w:t>本年无此情况</w:t>
            </w:r>
          </w:p>
        </w:tc>
      </w:tr>
      <w:tr>
        <w:trPr>
          <w:trHeight w:val="1126" w:hRule="exact"/>
        </w:trPr>
        <w:tc>
          <w:tcPr>
            <w:tcW w:w="1291"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3119" w:type="dxa"/>
            <w:tcBorders>
              <w:top w:val="nil" w:sz="6" w:space="0" w:color="auto"/>
              <w:left w:val="single" w:sz="4" w:space="0" w:color="000000"/>
              <w:bottom w:val="nil" w:sz="6" w:space="0" w:color="auto"/>
              <w:right w:val="single" w:sz="4" w:space="0" w:color="000000"/>
            </w:tcBorders>
          </w:tcPr>
          <w:p>
            <w:pPr>
              <w:pStyle w:val="TableParagraph"/>
              <w:spacing w:line="381" w:lineRule="auto" w:before="39"/>
              <w:ind w:left="103" w:right="96"/>
              <w:jc w:val="both"/>
              <w:rPr>
                <w:rFonts w:ascii="宋体" w:hAnsi="宋体" w:cs="宋体" w:eastAsia="宋体" w:hint="default"/>
                <w:sz w:val="18"/>
                <w:szCs w:val="18"/>
              </w:rPr>
            </w:pPr>
            <w:r>
              <w:rPr>
                <w:rFonts w:ascii="宋体" w:hAnsi="宋体" w:cs="宋体" w:eastAsia="宋体" w:hint="default"/>
                <w:sz w:val="18"/>
                <w:szCs w:val="18"/>
              </w:rPr>
              <w:t>以该存货的估计售价减去估计的销售</w:t>
            </w:r>
            <w:r>
              <w:rPr>
                <w:rFonts w:ascii="宋体" w:hAnsi="宋体" w:cs="宋体" w:eastAsia="宋体" w:hint="default"/>
                <w:spacing w:val="-67"/>
                <w:sz w:val="18"/>
                <w:szCs w:val="18"/>
              </w:rPr>
              <w:t> </w:t>
            </w:r>
            <w:r>
              <w:rPr>
                <w:rFonts w:ascii="宋体" w:hAnsi="宋体" w:cs="宋体" w:eastAsia="宋体" w:hint="default"/>
                <w:spacing w:val="-67"/>
                <w:sz w:val="18"/>
                <w:szCs w:val="18"/>
              </w:rPr>
            </w:r>
            <w:r>
              <w:rPr>
                <w:rFonts w:ascii="宋体" w:hAnsi="宋体" w:cs="宋体" w:eastAsia="宋体" w:hint="default"/>
                <w:sz w:val="18"/>
                <w:szCs w:val="18"/>
              </w:rPr>
              <w:t>费用和相关税费后的金额，确定其减</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值金额</w:t>
            </w:r>
          </w:p>
        </w:tc>
        <w:tc>
          <w:tcPr>
            <w:tcW w:w="165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101"/>
              <w:jc w:val="right"/>
              <w:rPr>
                <w:rFonts w:ascii="宋体" w:hAnsi="宋体" w:cs="宋体" w:eastAsia="宋体" w:hint="default"/>
                <w:sz w:val="18"/>
                <w:szCs w:val="18"/>
              </w:rPr>
            </w:pPr>
            <w:r>
              <w:rPr>
                <w:rFonts w:ascii="宋体" w:hAnsi="宋体" w:cs="宋体" w:eastAsia="宋体" w:hint="default"/>
                <w:sz w:val="18"/>
                <w:szCs w:val="18"/>
              </w:rPr>
              <w:t>本年无此情况</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8"/>
              <w:ind w:right="0"/>
              <w:jc w:val="left"/>
              <w:rPr>
                <w:rFonts w:ascii="宋体" w:hAnsi="宋体" w:cs="宋体" w:eastAsia="宋体" w:hint="default"/>
                <w:b/>
                <w:bCs/>
                <w:sz w:val="13"/>
                <w:szCs w:val="13"/>
              </w:rPr>
            </w:pPr>
          </w:p>
          <w:p>
            <w:pPr>
              <w:pStyle w:val="TableParagraph"/>
              <w:spacing w:line="240" w:lineRule="auto"/>
              <w:ind w:right="105"/>
              <w:jc w:val="right"/>
              <w:rPr>
                <w:rFonts w:ascii="宋体" w:hAnsi="宋体" w:cs="宋体" w:eastAsia="宋体" w:hint="default"/>
                <w:sz w:val="18"/>
                <w:szCs w:val="18"/>
              </w:rPr>
            </w:pPr>
            <w:r>
              <w:rPr>
                <w:rFonts w:ascii="宋体" w:hAnsi="宋体" w:cs="宋体" w:eastAsia="宋体" w:hint="default"/>
                <w:sz w:val="18"/>
                <w:szCs w:val="18"/>
              </w:rPr>
              <w:t>本年无此情况</w:t>
            </w:r>
          </w:p>
        </w:tc>
      </w:tr>
      <w:tr>
        <w:trPr>
          <w:trHeight w:val="1521" w:hRule="exact"/>
        </w:trPr>
        <w:tc>
          <w:tcPr>
            <w:tcW w:w="1291"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7"/>
              <w:ind w:left="122" w:right="0"/>
              <w:jc w:val="left"/>
              <w:rPr>
                <w:rFonts w:ascii="宋体" w:hAnsi="宋体" w:cs="宋体" w:eastAsia="宋体" w:hint="default"/>
                <w:sz w:val="18"/>
                <w:szCs w:val="18"/>
              </w:rPr>
            </w:pPr>
            <w:r>
              <w:rPr>
                <w:rFonts w:ascii="宋体" w:hAnsi="宋体" w:cs="宋体" w:eastAsia="宋体" w:hint="default"/>
                <w:sz w:val="18"/>
                <w:szCs w:val="18"/>
              </w:rPr>
              <w:t>半成品</w:t>
            </w:r>
          </w:p>
        </w:tc>
        <w:tc>
          <w:tcPr>
            <w:tcW w:w="3119" w:type="dxa"/>
            <w:tcBorders>
              <w:top w:val="nil" w:sz="6" w:space="0" w:color="auto"/>
              <w:left w:val="single" w:sz="4" w:space="0" w:color="000000"/>
              <w:bottom w:val="single" w:sz="12" w:space="0" w:color="000000"/>
              <w:right w:val="single" w:sz="4" w:space="0" w:color="000000"/>
            </w:tcBorders>
          </w:tcPr>
          <w:p>
            <w:pPr>
              <w:pStyle w:val="TableParagraph"/>
              <w:spacing w:line="381" w:lineRule="auto" w:before="46"/>
              <w:ind w:left="103" w:right="101" w:firstLine="182"/>
              <w:jc w:val="both"/>
              <w:rPr>
                <w:rFonts w:ascii="宋体" w:hAnsi="宋体" w:cs="宋体" w:eastAsia="宋体" w:hint="default"/>
                <w:sz w:val="18"/>
                <w:szCs w:val="18"/>
              </w:rPr>
            </w:pPr>
            <w:r>
              <w:rPr>
                <w:rFonts w:ascii="宋体" w:hAnsi="宋体" w:cs="宋体" w:eastAsia="宋体" w:hint="default"/>
                <w:sz w:val="18"/>
                <w:szCs w:val="18"/>
              </w:rPr>
              <w:t>以所生产的产成品的估计售价减去 至完工时估计将要发生的成本、估计</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的销售费用和相关税费后的金额，确</w:t>
            </w:r>
            <w:r>
              <w:rPr>
                <w:rFonts w:ascii="宋体" w:hAnsi="宋体" w:cs="宋体" w:eastAsia="宋体" w:hint="default"/>
                <w:spacing w:val="-71"/>
                <w:sz w:val="18"/>
                <w:szCs w:val="18"/>
              </w:rPr>
              <w:t> </w:t>
            </w:r>
            <w:r>
              <w:rPr>
                <w:rFonts w:ascii="宋体" w:hAnsi="宋体" w:cs="宋体" w:eastAsia="宋体" w:hint="default"/>
                <w:spacing w:val="-71"/>
                <w:sz w:val="18"/>
                <w:szCs w:val="18"/>
              </w:rPr>
            </w:r>
            <w:r>
              <w:rPr>
                <w:rFonts w:ascii="宋体" w:hAnsi="宋体" w:cs="宋体" w:eastAsia="宋体" w:hint="default"/>
                <w:sz w:val="18"/>
                <w:szCs w:val="18"/>
              </w:rPr>
              <w:t>定其减值金额</w:t>
            </w:r>
          </w:p>
        </w:tc>
        <w:tc>
          <w:tcPr>
            <w:tcW w:w="165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7"/>
              <w:ind w:right="101"/>
              <w:jc w:val="right"/>
              <w:rPr>
                <w:rFonts w:ascii="宋体" w:hAnsi="宋体" w:cs="宋体" w:eastAsia="宋体" w:hint="default"/>
                <w:sz w:val="18"/>
                <w:szCs w:val="18"/>
              </w:rPr>
            </w:pPr>
            <w:r>
              <w:rPr>
                <w:rFonts w:ascii="宋体" w:hAnsi="宋体" w:cs="宋体" w:eastAsia="宋体" w:hint="default"/>
                <w:sz w:val="18"/>
                <w:szCs w:val="18"/>
              </w:rPr>
              <w:t>本年无此情况</w:t>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7"/>
              <w:ind w:right="105"/>
              <w:jc w:val="right"/>
              <w:rPr>
                <w:rFonts w:ascii="宋体" w:hAnsi="宋体" w:cs="宋体" w:eastAsia="宋体" w:hint="default"/>
                <w:sz w:val="18"/>
                <w:szCs w:val="18"/>
              </w:rPr>
            </w:pPr>
            <w:r>
              <w:rPr>
                <w:rFonts w:ascii="宋体" w:hAnsi="宋体" w:cs="宋体" w:eastAsia="宋体" w:hint="default"/>
                <w:sz w:val="18"/>
                <w:szCs w:val="18"/>
              </w:rPr>
              <w:t>本年无此情况</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4"/>
          <w:szCs w:val="14"/>
        </w:rPr>
      </w:pPr>
    </w:p>
    <w:p>
      <w:pPr>
        <w:tabs>
          <w:tab w:pos="1553" w:val="left" w:leader="none"/>
        </w:tabs>
        <w:spacing w:before="36"/>
        <w:ind w:left="826" w:right="0" w:firstLine="0"/>
        <w:jc w:val="left"/>
        <w:rPr>
          <w:rFonts w:ascii="宋体" w:hAnsi="宋体" w:cs="宋体" w:eastAsia="宋体" w:hint="default"/>
          <w:sz w:val="21"/>
          <w:szCs w:val="21"/>
        </w:rPr>
      </w:pPr>
      <w:r>
        <w:rPr/>
        <w:pict>
          <v:shape style="position:absolute;margin-left:167.779999pt;margin-top:-24.006334pt;width:.48001pt;height:.12pt;mso-position-horizontal-relative:page;mso-position-vertical-relative:paragraph;z-index:-1200352" type="#_x0000_t75" stroked="false">
            <v:imagedata r:id="rId331" o:title=""/>
          </v:shape>
        </w:pict>
      </w:r>
      <w:r>
        <w:rPr/>
        <w:pict>
          <v:shape style="position:absolute;margin-left:323.709991pt;margin-top:-24.006334pt;width:.47998pt;height:.12pt;mso-position-horizontal-relative:page;mso-position-vertical-relative:paragraph;z-index:-1200328" type="#_x0000_t75" stroked="false">
            <v:imagedata r:id="rId331" o:title=""/>
          </v:shape>
        </w:pict>
      </w:r>
      <w:r>
        <w:rPr/>
        <w:pict>
          <v:shape style="position:absolute;margin-left:406.269989pt;margin-top:-24.006334pt;width:.48001pt;height:.12pt;mso-position-horizontal-relative:page;mso-position-vertical-relative:paragraph;z-index:-1200304" type="#_x0000_t75" stroked="false">
            <v:imagedata r:id="rId331" o:title=""/>
          </v:shape>
        </w:pict>
      </w:r>
      <w:r>
        <w:rPr/>
        <w:pict>
          <v:shape style="position:absolute;margin-left:295.730011pt;margin-top:18.503666pt;width:.48001pt;height:.12pt;mso-position-horizontal-relative:page;mso-position-vertical-relative:paragraph;z-index:-1200280" type="#_x0000_t75" stroked="false">
            <v:imagedata r:id="rId331" o:title=""/>
          </v:shape>
        </w:pict>
      </w:r>
      <w:r>
        <w:rPr/>
        <w:pict>
          <v:shape style="position:absolute;margin-left:399.429993pt;margin-top:18.503666pt;width:.47998pt;height:.12pt;mso-position-horizontal-relative:page;mso-position-vertical-relative:paragraph;z-index:-1200256" type="#_x0000_t75" stroked="false">
            <v:imagedata r:id="rId331" o:title=""/>
          </v:shape>
        </w:pict>
      </w:r>
      <w:r>
        <w:rPr/>
        <w:pict>
          <v:group style="position:absolute;margin-left:108.980003pt;margin-top:37.343628pt;width:394.55pt;height:.5pt;mso-position-horizontal-relative:page;mso-position-vertical-relative:paragraph;z-index:-1200232" coordorigin="2180,747" coordsize="7891,10">
            <v:shape style="position:absolute;left:2180;top:747;width:3735;height:10" type="#_x0000_t75" stroked="false">
              <v:imagedata r:id="rId332" o:title=""/>
            </v:shape>
            <v:shape style="position:absolute;left:5910;top:747;width:2079;height:10" type="#_x0000_t75" stroked="false">
              <v:imagedata r:id="rId333" o:title=""/>
            </v:shape>
            <v:shape style="position:absolute;left:7984;top:747;width:2086;height:10" type="#_x0000_t75" stroked="false">
              <v:imagedata r:id="rId33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八</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其他流动资产</w:t>
      </w:r>
      <w:r>
        <w:rPr>
          <w:rFonts w:ascii="宋体" w:hAnsi="宋体" w:cs="宋体" w:eastAsia="宋体" w:hint="default"/>
          <w:sz w:val="21"/>
          <w:szCs w:val="21"/>
        </w:rPr>
      </w:r>
    </w:p>
    <w:tbl>
      <w:tblPr>
        <w:tblW w:w="0" w:type="auto"/>
        <w:jc w:val="left"/>
        <w:tblInd w:w="1205" w:type="dxa"/>
        <w:tblLayout w:type="fixed"/>
        <w:tblCellMar>
          <w:top w:w="0" w:type="dxa"/>
          <w:left w:w="0" w:type="dxa"/>
          <w:bottom w:w="0" w:type="dxa"/>
          <w:right w:w="0" w:type="dxa"/>
        </w:tblCellMar>
        <w:tblLook w:val="01E0"/>
      </w:tblPr>
      <w:tblGrid>
        <w:gridCol w:w="3754"/>
        <w:gridCol w:w="2074"/>
        <w:gridCol w:w="2076"/>
      </w:tblGrid>
      <w:tr>
        <w:trPr>
          <w:trHeight w:val="415" w:hRule="exact"/>
        </w:trPr>
        <w:tc>
          <w:tcPr>
            <w:tcW w:w="3754"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0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612"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076"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612"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451" w:hRule="exact"/>
        </w:trPr>
        <w:tc>
          <w:tcPr>
            <w:tcW w:w="3754" w:type="dxa"/>
            <w:tcBorders>
              <w:top w:val="nil" w:sz="6" w:space="0" w:color="auto"/>
              <w:left w:val="nil" w:sz="6" w:space="0" w:color="auto"/>
              <w:bottom w:val="single" w:sz="12" w:space="0" w:color="000000"/>
              <w:right w:val="single" w:sz="4" w:space="0" w:color="000000"/>
            </w:tcBorders>
          </w:tcPr>
          <w:p>
            <w:pPr>
              <w:pStyle w:val="TableParagraph"/>
              <w:spacing w:line="240" w:lineRule="auto" w:before="40"/>
              <w:ind w:left="122" w:right="0"/>
              <w:jc w:val="left"/>
              <w:rPr>
                <w:rFonts w:ascii="宋体" w:hAnsi="宋体" w:cs="宋体" w:eastAsia="宋体" w:hint="default"/>
                <w:sz w:val="21"/>
                <w:szCs w:val="21"/>
              </w:rPr>
            </w:pPr>
            <w:r>
              <w:rPr>
                <w:rFonts w:ascii="宋体" w:hAnsi="宋体" w:cs="宋体" w:eastAsia="宋体" w:hint="default"/>
                <w:sz w:val="21"/>
                <w:szCs w:val="21"/>
              </w:rPr>
              <w:t>本年支付以后年度房租</w:t>
            </w:r>
          </w:p>
        </w:tc>
        <w:tc>
          <w:tcPr>
            <w:tcW w:w="20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1"/>
              <w:ind w:left="1022" w:right="0"/>
              <w:jc w:val="left"/>
              <w:rPr>
                <w:rFonts w:ascii="Calibri" w:hAnsi="Calibri" w:cs="Calibri" w:eastAsia="Calibri" w:hint="default"/>
                <w:sz w:val="21"/>
                <w:szCs w:val="21"/>
              </w:rPr>
            </w:pPr>
            <w:r>
              <w:rPr>
                <w:rFonts w:ascii="Calibri"/>
                <w:spacing w:val="-3"/>
                <w:sz w:val="21"/>
              </w:rPr>
              <w:t>974,708.92</w:t>
            </w:r>
          </w:p>
        </w:tc>
        <w:tc>
          <w:tcPr>
            <w:tcW w:w="2076" w:type="dxa"/>
            <w:tcBorders>
              <w:top w:val="nil" w:sz="6" w:space="0" w:color="auto"/>
              <w:left w:val="single" w:sz="4" w:space="0" w:color="000000"/>
              <w:bottom w:val="single" w:sz="12" w:space="0" w:color="000000"/>
              <w:right w:val="nil" w:sz="6" w:space="0" w:color="auto"/>
            </w:tcBorders>
          </w:tcPr>
          <w:p>
            <w:pPr>
              <w:pStyle w:val="TableParagraph"/>
              <w:spacing w:line="240" w:lineRule="auto" w:before="81"/>
              <w:ind w:left="849" w:right="0"/>
              <w:jc w:val="left"/>
              <w:rPr>
                <w:rFonts w:ascii="Calibri" w:hAnsi="Calibri" w:cs="Calibri" w:eastAsia="Calibri" w:hint="default"/>
                <w:sz w:val="21"/>
                <w:szCs w:val="21"/>
              </w:rPr>
            </w:pPr>
            <w:r>
              <w:rPr>
                <w:rFonts w:ascii="Calibri"/>
                <w:sz w:val="21"/>
              </w:rPr>
              <w:t>1,617,116.88</w:t>
            </w:r>
          </w:p>
        </w:tc>
      </w:tr>
    </w:tbl>
    <w:p>
      <w:pPr>
        <w:spacing w:line="240" w:lineRule="auto" w:before="0"/>
        <w:rPr>
          <w:rFonts w:ascii="宋体" w:hAnsi="宋体" w:cs="宋体" w:eastAsia="宋体" w:hint="default"/>
          <w:b/>
          <w:bCs/>
          <w:sz w:val="22"/>
          <w:szCs w:val="22"/>
        </w:rPr>
      </w:pPr>
    </w:p>
    <w:p>
      <w:pPr>
        <w:spacing w:line="240" w:lineRule="auto" w:before="12"/>
        <w:rPr>
          <w:rFonts w:ascii="宋体" w:hAnsi="宋体" w:cs="宋体" w:eastAsia="宋体" w:hint="default"/>
          <w:b/>
          <w:bCs/>
          <w:sz w:val="15"/>
          <w:szCs w:val="15"/>
        </w:rPr>
      </w:pPr>
    </w:p>
    <w:p>
      <w:pPr>
        <w:tabs>
          <w:tab w:pos="1553" w:val="left" w:leader="none"/>
        </w:tabs>
        <w:spacing w:before="0"/>
        <w:ind w:left="8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固定资产</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5" w:footer="1195" w:top="1540" w:bottom="1380" w:left="960" w:right="1200"/>
        </w:sectPr>
      </w:pPr>
    </w:p>
    <w:p>
      <w:pPr>
        <w:spacing w:line="240" w:lineRule="auto" w:before="7"/>
        <w:rPr>
          <w:rFonts w:ascii="宋体" w:hAnsi="宋体" w:cs="宋体" w:eastAsia="宋体" w:hint="default"/>
          <w:b/>
          <w:bCs/>
          <w:sz w:val="3"/>
          <w:szCs w:val="3"/>
        </w:rPr>
      </w:pPr>
    </w:p>
    <w:p>
      <w:pPr>
        <w:spacing w:line="20" w:lineRule="exact"/>
        <w:ind w:left="206" w:right="0" w:firstLine="0"/>
        <w:rPr>
          <w:rFonts w:ascii="宋体" w:hAnsi="宋体" w:cs="宋体" w:eastAsia="宋体" w:hint="default"/>
          <w:sz w:val="2"/>
          <w:szCs w:val="2"/>
        </w:rPr>
      </w:pPr>
      <w:r>
        <w:rPr>
          <w:rFonts w:ascii="宋体" w:hAnsi="宋体" w:cs="宋体" w:eastAsia="宋体" w:hint="default"/>
          <w:sz w:val="2"/>
          <w:szCs w:val="2"/>
        </w:rPr>
        <w:pict>
          <v:group style="width:418.75pt;height:.5pt;mso-position-horizontal-relative:char;mso-position-vertical-relative:line" coordorigin="0,0" coordsize="8375,10">
            <v:group style="position:absolute;left:5;top:5;width:8366;height:2" coordorigin="5,5" coordsize="8366,2">
              <v:shape style="position:absolute;left:5;top:5;width:8366;height:2" coordorigin="5,5" coordsize="8366,0" path="m5,5l8370,5e" filled="false" stroked="true" strokeweight=".48pt" strokecolor="#000000">
                <v:path arrowok="t"/>
              </v:shape>
            </v:group>
          </v:group>
        </w:pict>
      </w:r>
      <w:r>
        <w:rPr>
          <w:rFonts w:ascii="宋体" w:hAnsi="宋体" w:cs="宋体" w:eastAsia="宋体" w:hint="default"/>
          <w:sz w:val="2"/>
          <w:szCs w:val="2"/>
        </w:rPr>
      </w:r>
    </w:p>
    <w:p>
      <w:pPr>
        <w:tabs>
          <w:tab w:pos="1495" w:val="left" w:leader="none"/>
        </w:tabs>
        <w:spacing w:before="54"/>
        <w:ind w:left="958" w:right="94" w:firstLine="0"/>
        <w:jc w:val="left"/>
        <w:rPr>
          <w:rFonts w:ascii="宋体" w:hAnsi="宋体" w:cs="宋体" w:eastAsia="宋体" w:hint="default"/>
          <w:sz w:val="21"/>
          <w:szCs w:val="21"/>
        </w:rPr>
      </w:pPr>
      <w:r>
        <w:rPr/>
        <w:pict>
          <v:shape style="position:absolute;margin-left:186.740005pt;margin-top:19.403677pt;width:.48pt;height:.12pt;mso-position-horizontal-relative:page;mso-position-vertical-relative:paragraph;z-index:-1200184" type="#_x0000_t75" stroked="false">
            <v:imagedata r:id="rId335" o:title=""/>
          </v:shape>
        </w:pict>
      </w:r>
      <w:r>
        <w:rPr/>
        <w:pict>
          <v:shape style="position:absolute;margin-left:254.690002pt;margin-top:19.403677pt;width:.48pt;height:.12pt;mso-position-horizontal-relative:page;mso-position-vertical-relative:paragraph;z-index:-1200160" type="#_x0000_t75" stroked="false">
            <v:imagedata r:id="rId335" o:title=""/>
          </v:shape>
        </w:pict>
      </w:r>
      <w:r>
        <w:rPr/>
        <w:pict>
          <v:shape style="position:absolute;margin-left:376.390015pt;margin-top:19.403677pt;width:.48001pt;height:.12pt;mso-position-horizontal-relative:page;mso-position-vertical-relative:paragraph;z-index:-1200136" type="#_x0000_t75" stroked="false">
            <v:imagedata r:id="rId335" o:title=""/>
          </v:shape>
        </w:pict>
      </w:r>
      <w:r>
        <w:rPr/>
        <w:pict>
          <v:shape style="position:absolute;margin-left:442.390015pt;margin-top:19.403677pt;width:.48001pt;height:.12pt;mso-position-horizontal-relative:page;mso-position-vertical-relative:paragraph;z-index:-1200112" type="#_x0000_t75" stroked="false">
            <v:imagedata r:id="rId335" o:title=""/>
          </v:shape>
        </w:pict>
      </w:r>
      <w:r>
        <w:rPr/>
        <w:pict>
          <v:group style="position:absolute;margin-left:84.624001pt;margin-top:38.243637pt;width:426.2pt;height:.5pt;mso-position-horizontal-relative:page;mso-position-vertical-relative:paragraph;z-index:-1200088" coordorigin="1692,765" coordsize="8524,10">
            <v:shape style="position:absolute;left:1692;top:765;width:2042;height:10" type="#_x0000_t75" stroked="false">
              <v:imagedata r:id="rId336" o:title=""/>
            </v:shape>
            <v:shape style="position:absolute;left:3730;top:765;width:1364;height:10" type="#_x0000_t75" stroked="false">
              <v:imagedata r:id="rId337" o:title=""/>
            </v:shape>
            <v:shape style="position:absolute;left:5089;top:765;width:5127;height:10" type="#_x0000_t75" stroked="false">
              <v:imagedata r:id="rId338" o:title=""/>
            </v:shape>
            <w10:wrap type="none"/>
          </v:group>
        </w:pict>
      </w:r>
      <w:r>
        <w:rPr/>
        <w:pict>
          <v:group style="position:absolute;margin-left:84.624001pt;margin-top:57.443695pt;width:426.2pt;height:.5pt;mso-position-horizontal-relative:page;mso-position-vertical-relative:paragraph;z-index:-1200064" coordorigin="1692,1149" coordsize="8524,10">
            <v:shape style="position:absolute;left:1692;top:1149;width:2042;height:10" type="#_x0000_t75" stroked="false">
              <v:imagedata r:id="rId336" o:title=""/>
            </v:shape>
            <v:shape style="position:absolute;left:3730;top:1149;width:1364;height:10" type="#_x0000_t75" stroked="false">
              <v:imagedata r:id="rId337" o:title=""/>
            </v:shape>
            <v:shape style="position:absolute;left:5089;top:1149;width:5127;height:10" type="#_x0000_t75" stroked="false">
              <v:imagedata r:id="rId338" o:title=""/>
            </v:shape>
            <w10:wrap type="none"/>
          </v:group>
        </w:pict>
      </w:r>
      <w:r>
        <w:rPr/>
        <w:pict>
          <v:group style="position:absolute;margin-left:84.624001pt;margin-top:76.6437pt;width:426.2pt;height:.5pt;mso-position-horizontal-relative:page;mso-position-vertical-relative:paragraph;z-index:-1200040" coordorigin="1692,1533" coordsize="8524,10">
            <v:shape style="position:absolute;left:1692;top:1533;width:2042;height:10" type="#_x0000_t75" stroked="false">
              <v:imagedata r:id="rId336" o:title=""/>
            </v:shape>
            <v:shape style="position:absolute;left:3730;top:1533;width:1364;height:10" type="#_x0000_t75" stroked="false">
              <v:imagedata r:id="rId337" o:title=""/>
            </v:shape>
            <v:shape style="position:absolute;left:5089;top:1533;width:5127;height:10" type="#_x0000_t75" stroked="false">
              <v:imagedata r:id="rId338" o:title=""/>
            </v:shape>
            <w10:wrap type="none"/>
          </v:group>
        </w:pict>
      </w:r>
      <w:r>
        <w:rPr/>
        <w:pict>
          <v:group style="position:absolute;margin-left:84.624001pt;margin-top:95.843697pt;width:426.2pt;height:.5pt;mso-position-horizontal-relative:page;mso-position-vertical-relative:paragraph;z-index:-1200016" coordorigin="1692,1917" coordsize="8524,10">
            <v:shape style="position:absolute;left:1692;top:1917;width:2042;height:10" type="#_x0000_t75" stroked="false">
              <v:imagedata r:id="rId336" o:title=""/>
            </v:shape>
            <v:shape style="position:absolute;left:3730;top:1917;width:1364;height:10" type="#_x0000_t75" stroked="false">
              <v:imagedata r:id="rId339" o:title=""/>
            </v:shape>
            <v:shape style="position:absolute;left:5089;top:1917;width:5127;height:10" type="#_x0000_t75" stroked="false">
              <v:imagedata r:id="rId340" o:title=""/>
            </v:shape>
            <w10:wrap type="none"/>
          </v:group>
        </w:pict>
      </w:r>
      <w:r>
        <w:rPr/>
        <w:pict>
          <v:group style="position:absolute;margin-left:84.624001pt;margin-top:115.04364pt;width:426.2pt;height:.5pt;mso-position-horizontal-relative:page;mso-position-vertical-relative:paragraph;z-index:-1199992" coordorigin="1692,2301" coordsize="8524,10">
            <v:shape style="position:absolute;left:1692;top:2301;width:2042;height:10" type="#_x0000_t75" stroked="false">
              <v:imagedata r:id="rId336" o:title=""/>
            </v:shape>
            <v:shape style="position:absolute;left:3730;top:2301;width:1364;height:10" type="#_x0000_t75" stroked="false">
              <v:imagedata r:id="rId337" o:title=""/>
            </v:shape>
            <v:shape style="position:absolute;left:5089;top:2301;width:5127;height:10" type="#_x0000_t75" stroked="false">
              <v:imagedata r:id="rId338" o:title=""/>
            </v:shape>
            <w10:wrap type="none"/>
          </v:group>
        </w:pict>
      </w:r>
      <w:r>
        <w:rPr/>
        <w:pict>
          <v:group style="position:absolute;margin-left:84.624001pt;margin-top:134.363693pt;width:426.2pt;height:.5pt;mso-position-horizontal-relative:page;mso-position-vertical-relative:paragraph;z-index:-1199968" coordorigin="1692,2687" coordsize="8524,10">
            <v:shape style="position:absolute;left:1692;top:2687;width:2042;height:10" type="#_x0000_t75" stroked="false">
              <v:imagedata r:id="rId336" o:title=""/>
            </v:shape>
            <v:shape style="position:absolute;left:3730;top:2687;width:1364;height:10" type="#_x0000_t75" stroked="false">
              <v:imagedata r:id="rId337" o:title=""/>
            </v:shape>
            <v:shape style="position:absolute;left:5089;top:2687;width:1265;height:10" type="#_x0000_t75" stroked="false">
              <v:imagedata r:id="rId341" o:title=""/>
            </v:shape>
            <v:shape style="position:absolute;left:6349;top:2687;width:1178;height:10" type="#_x0000_t75" stroked="false">
              <v:imagedata r:id="rId342" o:title=""/>
            </v:shape>
            <v:shape style="position:absolute;left:7523;top:2687;width:2693;height:10" type="#_x0000_t75" stroked="false">
              <v:imagedata r:id="rId343" o:title=""/>
            </v:shape>
            <w10:wrap type="none"/>
          </v:group>
        </w:pict>
      </w:r>
      <w:r>
        <w:rPr/>
        <w:pict>
          <v:group style="position:absolute;margin-left:84.624001pt;margin-top:153.56369pt;width:426.2pt;height:.5pt;mso-position-horizontal-relative:page;mso-position-vertical-relative:paragraph;z-index:-1199944" coordorigin="1692,3071" coordsize="8524,10">
            <v:shape style="position:absolute;left:1692;top:3071;width:2042;height:10" type="#_x0000_t75" stroked="false">
              <v:imagedata r:id="rId336" o:title=""/>
            </v:shape>
            <v:shape style="position:absolute;left:3730;top:3071;width:1364;height:10" type="#_x0000_t75" stroked="false">
              <v:imagedata r:id="rId339" o:title=""/>
            </v:shape>
            <v:shape style="position:absolute;left:5089;top:3071;width:1265;height:10" type="#_x0000_t75" stroked="false">
              <v:imagedata r:id="rId344" o:title=""/>
            </v:shape>
            <v:shape style="position:absolute;left:6349;top:3071;width:1178;height:10" type="#_x0000_t75" stroked="false">
              <v:imagedata r:id="rId345" o:title=""/>
            </v:shape>
            <v:shape style="position:absolute;left:7523;top:3071;width:2693;height:10" type="#_x0000_t75" stroked="false">
              <v:imagedata r:id="rId346" o:title=""/>
            </v:shape>
            <w10:wrap type="none"/>
          </v:group>
        </w:pict>
      </w:r>
      <w:r>
        <w:rPr/>
        <w:pict>
          <v:group style="position:absolute;margin-left:84.624001pt;margin-top:172.763641pt;width:426.2pt;height:.5pt;mso-position-horizontal-relative:page;mso-position-vertical-relative:paragraph;z-index:-1199920" coordorigin="1692,3455" coordsize="8524,10">
            <v:shape style="position:absolute;left:1692;top:3455;width:2042;height:10" type="#_x0000_t75" stroked="false">
              <v:imagedata r:id="rId336" o:title=""/>
            </v:shape>
            <v:shape style="position:absolute;left:3730;top:3455;width:1364;height:10" type="#_x0000_t75" stroked="false">
              <v:imagedata r:id="rId339" o:title=""/>
            </v:shape>
            <v:shape style="position:absolute;left:5089;top:3455;width:1265;height:10" type="#_x0000_t75" stroked="false">
              <v:imagedata r:id="rId347" o:title=""/>
            </v:shape>
            <v:shape style="position:absolute;left:6349;top:3455;width:1178;height:10" type="#_x0000_t75" stroked="false">
              <v:imagedata r:id="rId345" o:title=""/>
            </v:shape>
            <v:shape style="position:absolute;left:7523;top:3455;width:2693;height:10" type="#_x0000_t75" stroked="false">
              <v:imagedata r:id="rId346" o:title=""/>
            </v:shape>
            <w10:wrap type="none"/>
          </v:group>
        </w:pict>
      </w:r>
      <w:r>
        <w:rPr/>
        <w:pict>
          <v:group style="position:absolute;margin-left:84.624001pt;margin-top:191.963699pt;width:426.2pt;height:.5pt;mso-position-horizontal-relative:page;mso-position-vertical-relative:paragraph;z-index:-1199896" coordorigin="1692,3839" coordsize="8524,10">
            <v:shape style="position:absolute;left:1692;top:3839;width:2042;height:10" type="#_x0000_t75" stroked="false">
              <v:imagedata r:id="rId336" o:title=""/>
            </v:shape>
            <v:shape style="position:absolute;left:3730;top:3839;width:1364;height:10" type="#_x0000_t75" stroked="false">
              <v:imagedata r:id="rId337" o:title=""/>
            </v:shape>
            <v:shape style="position:absolute;left:5089;top:3839;width:1265;height:10" type="#_x0000_t75" stroked="false">
              <v:imagedata r:id="rId341" o:title=""/>
            </v:shape>
            <v:shape style="position:absolute;left:6349;top:3839;width:1178;height:10" type="#_x0000_t75" stroked="false">
              <v:imagedata r:id="rId342" o:title=""/>
            </v:shape>
            <v:shape style="position:absolute;left:7523;top:3839;width:2693;height:10" type="#_x0000_t75" stroked="false">
              <v:imagedata r:id="rId343" o:title=""/>
            </v:shape>
            <w10:wrap type="none"/>
          </v:group>
        </w:pict>
      </w:r>
      <w:r>
        <w:rPr/>
        <w:pict>
          <v:group style="position:absolute;margin-left:84.624001pt;margin-top:211.193695pt;width:426.2pt;height:.5pt;mso-position-horizontal-relative:page;mso-position-vertical-relative:paragraph;z-index:-1199872" coordorigin="1692,4224" coordsize="8524,10">
            <v:shape style="position:absolute;left:1692;top:4224;width:2042;height:10" type="#_x0000_t75" stroked="false">
              <v:imagedata r:id="rId336" o:title=""/>
            </v:shape>
            <v:shape style="position:absolute;left:3730;top:4224;width:1364;height:10" type="#_x0000_t75" stroked="false">
              <v:imagedata r:id="rId337" o:title=""/>
            </v:shape>
            <v:shape style="position:absolute;left:5089;top:4224;width:1265;height:10" type="#_x0000_t75" stroked="false">
              <v:imagedata r:id="rId341" o:title=""/>
            </v:shape>
            <v:shape style="position:absolute;left:6349;top:4224;width:1178;height:10" type="#_x0000_t75" stroked="false">
              <v:imagedata r:id="rId342" o:title=""/>
            </v:shape>
            <v:shape style="position:absolute;left:7523;top:4224;width:2693;height:10" type="#_x0000_t75" stroked="false">
              <v:imagedata r:id="rId343" o:title=""/>
            </v:shape>
            <w10:wrap type="none"/>
          </v:group>
        </w:pict>
      </w:r>
      <w:r>
        <w:rPr/>
        <w:pict>
          <v:group style="position:absolute;margin-left:84.624001pt;margin-top:230.393631pt;width:426.2pt;height:.5pt;mso-position-horizontal-relative:page;mso-position-vertical-relative:paragraph;z-index:-1199848" coordorigin="1692,4608" coordsize="8524,10">
            <v:shape style="position:absolute;left:1692;top:4608;width:2042;height:10" type="#_x0000_t75" stroked="false">
              <v:imagedata r:id="rId336" o:title=""/>
            </v:shape>
            <v:shape style="position:absolute;left:3730;top:4608;width:1364;height:10" type="#_x0000_t75" stroked="false">
              <v:imagedata r:id="rId337" o:title=""/>
            </v:shape>
            <v:shape style="position:absolute;left:5089;top:4608;width:1265;height:10" type="#_x0000_t75" stroked="false">
              <v:imagedata r:id="rId348" o:title=""/>
            </v:shape>
            <v:shape style="position:absolute;left:6349;top:4608;width:1178;height:10" type="#_x0000_t75" stroked="false">
              <v:imagedata r:id="rId342" o:title=""/>
            </v:shape>
            <v:shape style="position:absolute;left:7523;top:4608;width:2693;height:10" type="#_x0000_t75" stroked="false">
              <v:imagedata r:id="rId343" o:title=""/>
            </v:shape>
            <w10:wrap type="none"/>
          </v:group>
        </w:pict>
      </w:r>
      <w:r>
        <w:rPr/>
        <w:pict>
          <v:group style="position:absolute;margin-left:84.624001pt;margin-top:249.713669pt;width:426.2pt;height:.5pt;mso-position-horizontal-relative:page;mso-position-vertical-relative:paragraph;z-index:-1199824" coordorigin="1692,4994" coordsize="8524,10">
            <v:shape style="position:absolute;left:1692;top:4994;width:2042;height:10" type="#_x0000_t75" stroked="false">
              <v:imagedata r:id="rId336" o:title=""/>
            </v:shape>
            <v:shape style="position:absolute;left:3730;top:4994;width:1364;height:10" type="#_x0000_t75" stroked="false">
              <v:imagedata r:id="rId337" o:title=""/>
            </v:shape>
            <v:shape style="position:absolute;left:5089;top:4994;width:1265;height:10" type="#_x0000_t75" stroked="false">
              <v:imagedata r:id="rId348" o:title=""/>
            </v:shape>
            <v:shape style="position:absolute;left:6349;top:4994;width:1178;height:10" type="#_x0000_t75" stroked="false">
              <v:imagedata r:id="rId342" o:title=""/>
            </v:shape>
            <v:shape style="position:absolute;left:7523;top:4994;width:2693;height:10" type="#_x0000_t75" stroked="false">
              <v:imagedata r:id="rId343" o:title=""/>
            </v:shape>
            <w10:wrap type="none"/>
          </v:group>
        </w:pict>
      </w:r>
      <w:r>
        <w:rPr/>
        <w:pict>
          <v:group style="position:absolute;margin-left:84.624001pt;margin-top:268.913696pt;width:426.2pt;height:.5pt;mso-position-horizontal-relative:page;mso-position-vertical-relative:paragraph;z-index:-1199800" coordorigin="1692,5378" coordsize="8524,10">
            <v:shape style="position:absolute;left:1692;top:5378;width:2042;height:10" type="#_x0000_t75" stroked="false">
              <v:imagedata r:id="rId336" o:title=""/>
            </v:shape>
            <v:shape style="position:absolute;left:3730;top:5378;width:1364;height:10" type="#_x0000_t75" stroked="false">
              <v:imagedata r:id="rId337" o:title=""/>
            </v:shape>
            <v:shape style="position:absolute;left:5089;top:5378;width:1265;height:10" type="#_x0000_t75" stroked="false">
              <v:imagedata r:id="rId341" o:title=""/>
            </v:shape>
            <v:shape style="position:absolute;left:6349;top:5378;width:1178;height:10" type="#_x0000_t75" stroked="false">
              <v:imagedata r:id="rId342" o:title=""/>
            </v:shape>
            <v:shape style="position:absolute;left:7523;top:5378;width:2693;height:10" type="#_x0000_t75" stroked="false">
              <v:imagedata r:id="rId343" o:title=""/>
            </v:shape>
            <w10:wrap type="none"/>
          </v:group>
        </w:pict>
      </w:r>
      <w:r>
        <w:rPr/>
        <w:pict>
          <v:group style="position:absolute;margin-left:84.624001pt;margin-top:302.033691pt;width:426.2pt;height:5.3pt;mso-position-horizontal-relative:page;mso-position-vertical-relative:paragraph;z-index:-1199776" coordorigin="1692,6041" coordsize="8524,106">
            <v:shape style="position:absolute;left:1692;top:6041;width:2062;height:106" type="#_x0000_t75" stroked="false">
              <v:imagedata r:id="rId349" o:title=""/>
            </v:shape>
            <v:shape style="position:absolute;left:3730;top:6137;width:1364;height:10" type="#_x0000_t75" stroked="false">
              <v:imagedata r:id="rId337" o:title=""/>
            </v:shape>
            <v:shape style="position:absolute;left:5089;top:6137;width:5127;height:10" type="#_x0000_t75" stroked="false">
              <v:imagedata r:id="rId338" o:title=""/>
            </v:shape>
            <w10:wrap type="none"/>
          </v:group>
        </w:pict>
      </w:r>
      <w:r>
        <w:rPr/>
        <w:pict>
          <v:group style="position:absolute;margin-left:84.624001pt;margin-top:326.033661pt;width:426.2pt;height:.5pt;mso-position-horizontal-relative:page;mso-position-vertical-relative:paragraph;z-index:-1199752" coordorigin="1692,6521" coordsize="8524,10">
            <v:shape style="position:absolute;left:1692;top:6521;width:2042;height:10" type="#_x0000_t75" stroked="false">
              <v:imagedata r:id="rId336" o:title=""/>
            </v:shape>
            <v:shape style="position:absolute;left:3730;top:6521;width:1364;height:10" type="#_x0000_t75" stroked="false">
              <v:imagedata r:id="rId337" o:title=""/>
            </v:shape>
            <v:shape style="position:absolute;left:5089;top:6521;width:5127;height:10" type="#_x0000_t75" stroked="false">
              <v:imagedata r:id="rId338"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固定资产情况</w:t>
      </w:r>
      <w:r>
        <w:rPr>
          <w:rFonts w:ascii="宋体" w:hAnsi="宋体" w:cs="宋体" w:eastAsia="宋体" w:hint="default"/>
          <w:sz w:val="21"/>
          <w:szCs w:val="21"/>
        </w:rPr>
      </w:r>
    </w:p>
    <w:tbl>
      <w:tblPr>
        <w:tblW w:w="0" w:type="auto"/>
        <w:jc w:val="left"/>
        <w:tblInd w:w="118" w:type="dxa"/>
        <w:tblLayout w:type="fixed"/>
        <w:tblCellMar>
          <w:top w:w="0" w:type="dxa"/>
          <w:left w:w="0" w:type="dxa"/>
          <w:bottom w:w="0" w:type="dxa"/>
          <w:right w:w="0" w:type="dxa"/>
        </w:tblCellMar>
        <w:tblLook w:val="01E0"/>
      </w:tblPr>
      <w:tblGrid>
        <w:gridCol w:w="2062"/>
        <w:gridCol w:w="1359"/>
        <w:gridCol w:w="1260"/>
        <w:gridCol w:w="1174"/>
        <w:gridCol w:w="1320"/>
        <w:gridCol w:w="1364"/>
      </w:tblGrid>
      <w:tr>
        <w:trPr>
          <w:trHeight w:val="394" w:hRule="exact"/>
        </w:trPr>
        <w:tc>
          <w:tcPr>
            <w:tcW w:w="2062"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5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14"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2434"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3"/>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13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92"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364"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317"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93"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pacing w:val="-1"/>
                <w:sz w:val="18"/>
              </w:rPr>
              <w:t>31,027,708.13</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Style w:val="TableParagraph"/>
              <w:spacing w:line="240" w:lineRule="auto" w:before="83"/>
              <w:ind w:right="103"/>
              <w:jc w:val="right"/>
              <w:rPr>
                <w:rFonts w:ascii="Calibri" w:hAnsi="Calibri" w:cs="Calibri" w:eastAsia="Calibri" w:hint="default"/>
                <w:sz w:val="18"/>
                <w:szCs w:val="18"/>
              </w:rPr>
            </w:pPr>
            <w:r>
              <w:rPr>
                <w:rFonts w:ascii="Calibri"/>
                <w:sz w:val="18"/>
              </w:rPr>
              <w:t>11,151,865.00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Calibri" w:hAnsi="Calibri" w:cs="Calibri" w:eastAsia="Calibri" w:hint="default"/>
                <w:sz w:val="18"/>
                <w:szCs w:val="18"/>
              </w:rPr>
            </w:pPr>
            <w:r>
              <w:rPr>
                <w:rFonts w:ascii="Calibri"/>
                <w:spacing w:val="-1"/>
                <w:sz w:val="18"/>
              </w:rPr>
              <w:t>227,861.00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7"/>
              <w:jc w:val="right"/>
              <w:rPr>
                <w:rFonts w:ascii="Calibri" w:hAnsi="Calibri" w:cs="Calibri" w:eastAsia="Calibri" w:hint="default"/>
                <w:sz w:val="18"/>
                <w:szCs w:val="18"/>
              </w:rPr>
            </w:pPr>
            <w:r>
              <w:rPr>
                <w:rFonts w:ascii="Calibri"/>
                <w:sz w:val="18"/>
              </w:rPr>
              <w:t>41,951,712.13</w:t>
            </w:r>
          </w:p>
        </w:tc>
      </w:tr>
      <w:tr>
        <w:trPr>
          <w:trHeight w:val="384"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20,147,536.24</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117,323.16</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20,264,859.40</w:t>
            </w:r>
          </w:p>
        </w:tc>
      </w:tr>
      <w:tr>
        <w:trPr>
          <w:trHeight w:val="384"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pacing w:val="-1"/>
                <w:sz w:val="18"/>
              </w:rPr>
              <w:t>5,970,534.60</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1,524,469.53</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7,495,004.13</w:t>
            </w:r>
          </w:p>
        </w:tc>
      </w:tr>
      <w:tr>
        <w:trPr>
          <w:trHeight w:val="385"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1,746,061.00</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6,496,065.00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227,861.00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8,014,265.00</w:t>
            </w:r>
          </w:p>
        </w:tc>
      </w:tr>
      <w:tr>
        <w:trPr>
          <w:trHeight w:val="384"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30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pacing w:val="-1"/>
                <w:sz w:val="18"/>
              </w:rPr>
              <w:t>3,163,576.29</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right="103"/>
              <w:jc w:val="right"/>
              <w:rPr>
                <w:rFonts w:ascii="Calibri" w:hAnsi="Calibri" w:cs="Calibri" w:eastAsia="Calibri" w:hint="default"/>
                <w:sz w:val="18"/>
                <w:szCs w:val="18"/>
              </w:rPr>
            </w:pPr>
            <w:r>
              <w:rPr>
                <w:rFonts w:ascii="Calibri"/>
                <w:spacing w:val="-1"/>
                <w:sz w:val="18"/>
              </w:rPr>
              <w:t>3,014,007.31</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3"/>
              <w:jc w:val="right"/>
              <w:rPr>
                <w:rFonts w:ascii="Calibri" w:hAnsi="Calibri" w:cs="Calibri" w:eastAsia="Calibri" w:hint="default"/>
                <w:sz w:val="18"/>
                <w:szCs w:val="18"/>
              </w:rPr>
            </w:pPr>
            <w:r>
              <w:rPr>
                <w:rFonts w:ascii="Calibri"/>
                <w:sz w:val="18"/>
              </w:rPr>
              <w:t>0.00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6"/>
              <w:jc w:val="right"/>
              <w:rPr>
                <w:rFonts w:ascii="Calibri" w:hAnsi="Calibri" w:cs="Calibri" w:eastAsia="Calibri" w:hint="default"/>
                <w:sz w:val="18"/>
                <w:szCs w:val="18"/>
              </w:rPr>
            </w:pPr>
            <w:r>
              <w:rPr>
                <w:rFonts w:ascii="Calibri"/>
                <w:sz w:val="18"/>
              </w:rPr>
              <w:t>6,177,583.60</w:t>
            </w:r>
          </w:p>
        </w:tc>
      </w:tr>
      <w:tr>
        <w:trPr>
          <w:trHeight w:val="386" w:hRule="exact"/>
        </w:trPr>
        <w:tc>
          <w:tcPr>
            <w:tcW w:w="2062" w:type="dxa"/>
            <w:tcBorders>
              <w:top w:val="nil" w:sz="6" w:space="0" w:color="auto"/>
              <w:left w:val="nil" w:sz="6" w:space="0" w:color="auto"/>
              <w:bottom w:val="nil" w:sz="6" w:space="0" w:color="auto"/>
              <w:right w:val="single" w:sz="4" w:space="0" w:color="000000"/>
            </w:tcBorders>
          </w:tcPr>
          <w:p>
            <w:pPr/>
          </w:p>
        </w:tc>
        <w:tc>
          <w:tcPr>
            <w:tcW w:w="1359"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44" w:right="0"/>
              <w:jc w:val="left"/>
              <w:rPr>
                <w:rFonts w:ascii="宋体" w:hAnsi="宋体" w:cs="宋体" w:eastAsia="宋体" w:hint="default"/>
                <w:sz w:val="18"/>
                <w:szCs w:val="18"/>
              </w:rPr>
            </w:pPr>
            <w:r>
              <w:rPr>
                <w:rFonts w:ascii="宋体" w:hAnsi="宋体" w:cs="宋体" w:eastAsia="宋体" w:hint="default"/>
                <w:sz w:val="18"/>
                <w:szCs w:val="18"/>
              </w:rPr>
              <w:t>本年新增</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220" w:right="0"/>
              <w:jc w:val="left"/>
              <w:rPr>
                <w:rFonts w:ascii="宋体" w:hAnsi="宋体" w:cs="宋体" w:eastAsia="宋体" w:hint="default"/>
                <w:sz w:val="18"/>
                <w:szCs w:val="18"/>
              </w:rPr>
            </w:pPr>
            <w:r>
              <w:rPr>
                <w:rFonts w:ascii="宋体" w:hAnsi="宋体" w:cs="宋体" w:eastAsia="宋体" w:hint="default"/>
                <w:sz w:val="18"/>
                <w:szCs w:val="18"/>
              </w:rPr>
              <w:t>本年计提</w:t>
            </w:r>
          </w:p>
        </w:tc>
        <w:tc>
          <w:tcPr>
            <w:tcW w:w="1320" w:type="dxa"/>
            <w:tcBorders>
              <w:top w:val="nil" w:sz="6" w:space="0" w:color="auto"/>
              <w:left w:val="single" w:sz="4" w:space="0" w:color="000000"/>
              <w:bottom w:val="nil" w:sz="6" w:space="0" w:color="auto"/>
              <w:right w:val="single" w:sz="4" w:space="0" w:color="000000"/>
            </w:tcBorders>
          </w:tcPr>
          <w:p>
            <w:pPr/>
          </w:p>
        </w:tc>
        <w:tc>
          <w:tcPr>
            <w:tcW w:w="1364" w:type="dxa"/>
            <w:tcBorders>
              <w:top w:val="nil" w:sz="6" w:space="0" w:color="auto"/>
              <w:left w:val="single" w:sz="4" w:space="0" w:color="000000"/>
              <w:bottom w:val="nil" w:sz="6" w:space="0" w:color="auto"/>
              <w:right w:val="nil" w:sz="6" w:space="0" w:color="auto"/>
            </w:tcBorders>
          </w:tcPr>
          <w:p>
            <w:pPr/>
          </w:p>
        </w:tc>
      </w:tr>
      <w:tr>
        <w:trPr>
          <w:trHeight w:val="384"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二、累计折旧合计：</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4,864,525.24</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2,421,630.66</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121,841.25</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7,164,314.65</w:t>
            </w:r>
          </w:p>
        </w:tc>
      </w:tr>
      <w:tr>
        <w:trPr>
          <w:trHeight w:val="384"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1,254,833.99</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379,064.04</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pacing w:val="-1"/>
                <w:sz w:val="18"/>
              </w:rPr>
              <w:t>1,633,898.03</w:t>
            </w:r>
          </w:p>
        </w:tc>
      </w:tr>
      <w:tr>
        <w:trPr>
          <w:trHeight w:val="384"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1,715,729.48</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0"/>
              <w:jc w:val="right"/>
              <w:rPr>
                <w:rFonts w:ascii="Calibri" w:hAnsi="Calibri" w:cs="Calibri" w:eastAsia="Calibri" w:hint="default"/>
                <w:sz w:val="18"/>
                <w:szCs w:val="18"/>
              </w:rPr>
            </w:pPr>
            <w:r>
              <w:rPr>
                <w:rFonts w:ascii="Calibri"/>
                <w:spacing w:val="-1"/>
                <w:sz w:val="18"/>
              </w:rPr>
              <w:t>991,927.65</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pacing w:val="-1"/>
                <w:sz w:val="18"/>
              </w:rPr>
              <w:t>2,707,657.13</w:t>
            </w:r>
          </w:p>
        </w:tc>
      </w:tr>
      <w:tr>
        <w:trPr>
          <w:trHeight w:val="385"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543,786.78</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377,613.28</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121,841.25</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799,558.81</w:t>
            </w:r>
          </w:p>
        </w:tc>
      </w:tr>
      <w:tr>
        <w:trPr>
          <w:trHeight w:val="758"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30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pacing w:val="-1"/>
                <w:sz w:val="18"/>
              </w:rPr>
              <w:t>1,350,174.99</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0.00</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pacing w:val="-1"/>
                <w:sz w:val="18"/>
              </w:rPr>
              <w:t>673,025.69</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3"/>
              <w:jc w:val="right"/>
              <w:rPr>
                <w:rFonts w:ascii="Calibri" w:hAnsi="Calibri" w:cs="Calibri" w:eastAsia="Calibri" w:hint="default"/>
                <w:sz w:val="18"/>
                <w:szCs w:val="18"/>
              </w:rPr>
            </w:pPr>
            <w:r>
              <w:rPr>
                <w:rFonts w:ascii="Calibri"/>
                <w:sz w:val="18"/>
              </w:rPr>
              <w:t>0.00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6"/>
              <w:jc w:val="right"/>
              <w:rPr>
                <w:rFonts w:ascii="Calibri" w:hAnsi="Calibri" w:cs="Calibri" w:eastAsia="Calibri" w:hint="default"/>
                <w:sz w:val="18"/>
                <w:szCs w:val="18"/>
              </w:rPr>
            </w:pPr>
            <w:r>
              <w:rPr>
                <w:rFonts w:ascii="Calibri"/>
                <w:spacing w:val="-1"/>
                <w:sz w:val="18"/>
              </w:rPr>
              <w:t>2,023,200.68</w:t>
            </w:r>
          </w:p>
        </w:tc>
      </w:tr>
      <w:tr>
        <w:trPr>
          <w:trHeight w:val="662"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122" w:right="0"/>
              <w:jc w:val="left"/>
              <w:rPr>
                <w:rFonts w:ascii="宋体" w:hAnsi="宋体" w:cs="宋体" w:eastAsia="宋体" w:hint="default"/>
                <w:sz w:val="18"/>
                <w:szCs w:val="18"/>
              </w:rPr>
            </w:pPr>
            <w:r>
              <w:rPr>
                <w:rFonts w:ascii="宋体" w:hAnsi="宋体" w:cs="宋体" w:eastAsia="宋体" w:hint="default"/>
                <w:spacing w:val="2"/>
                <w:sz w:val="18"/>
                <w:szCs w:val="18"/>
              </w:rPr>
              <w:t>三、固定资产账面净值</w:t>
            </w:r>
          </w:p>
          <w:p>
            <w:pPr>
              <w:pStyle w:val="TableParagraph"/>
              <w:spacing w:line="240" w:lineRule="auto" w:before="139"/>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98"/>
              <w:jc w:val="right"/>
              <w:rPr>
                <w:rFonts w:ascii="Calibri" w:hAnsi="Calibri" w:cs="Calibri" w:eastAsia="Calibri" w:hint="default"/>
                <w:sz w:val="18"/>
                <w:szCs w:val="18"/>
              </w:rPr>
            </w:pPr>
            <w:r>
              <w:rPr>
                <w:rFonts w:ascii="Calibri"/>
                <w:sz w:val="18"/>
              </w:rPr>
              <w:t>26,163,182.89</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34,787,397.48</w:t>
            </w:r>
          </w:p>
        </w:tc>
      </w:tr>
      <w:tr>
        <w:trPr>
          <w:trHeight w:val="491"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18,892,702.25</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18,630,961.37</w:t>
            </w:r>
          </w:p>
        </w:tc>
      </w:tr>
      <w:tr>
        <w:trPr>
          <w:trHeight w:val="384"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4,254,805.12</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pacing w:val="-1"/>
                <w:sz w:val="18"/>
              </w:rPr>
              <w:t>4,787,347.00</w:t>
            </w:r>
          </w:p>
        </w:tc>
      </w:tr>
      <w:tr>
        <w:trPr>
          <w:trHeight w:val="385"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w w:val="95"/>
                <w:sz w:val="18"/>
              </w:rPr>
              <w:t>1,202,274.22</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pacing w:val="-1"/>
                <w:sz w:val="18"/>
              </w:rPr>
              <w:t>7,214,706.19</w:t>
            </w:r>
          </w:p>
        </w:tc>
      </w:tr>
      <w:tr>
        <w:trPr>
          <w:trHeight w:val="577"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30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1,813,401.30</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3"/>
              <w:jc w:val="right"/>
              <w:rPr>
                <w:rFonts w:ascii="Calibri" w:hAnsi="Calibri" w:cs="Calibri" w:eastAsia="Calibri" w:hint="default"/>
                <w:sz w:val="18"/>
                <w:szCs w:val="18"/>
              </w:rPr>
            </w:pPr>
            <w:r>
              <w:rPr>
                <w:rFonts w:ascii="Calibri"/>
                <w:spacing w:val="-1"/>
                <w:sz w:val="18"/>
              </w:rPr>
              <w:t>4,154,382.92</w:t>
            </w:r>
          </w:p>
        </w:tc>
      </w:tr>
      <w:tr>
        <w:trPr>
          <w:trHeight w:val="576"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103"/>
              <w:jc w:val="right"/>
              <w:rPr>
                <w:rFonts w:ascii="Calibri" w:hAnsi="Calibri" w:cs="Calibri" w:eastAsia="Calibri" w:hint="default"/>
                <w:sz w:val="18"/>
                <w:szCs w:val="18"/>
              </w:rPr>
            </w:pPr>
            <w:r>
              <w:rPr>
                <w:rFonts w:ascii="Calibri"/>
                <w:sz w:val="18"/>
              </w:rPr>
              <w:t>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103"/>
              <w:jc w:val="right"/>
              <w:rPr>
                <w:rFonts w:ascii="Calibri" w:hAnsi="Calibri" w:cs="Calibri" w:eastAsia="Calibri" w:hint="default"/>
                <w:sz w:val="18"/>
                <w:szCs w:val="18"/>
              </w:rPr>
            </w:pPr>
            <w:r>
              <w:rPr>
                <w:rFonts w:ascii="Calibri"/>
                <w:sz w:val="18"/>
              </w:rPr>
              <w:t>0.00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0"/>
                <w:szCs w:val="20"/>
              </w:rPr>
            </w:pPr>
          </w:p>
          <w:p>
            <w:pPr>
              <w:pStyle w:val="TableParagraph"/>
              <w:spacing w:line="240" w:lineRule="auto"/>
              <w:ind w:right="105"/>
              <w:jc w:val="right"/>
              <w:rPr>
                <w:rFonts w:ascii="Calibri" w:hAnsi="Calibri" w:cs="Calibri" w:eastAsia="Calibri" w:hint="default"/>
                <w:sz w:val="18"/>
                <w:szCs w:val="18"/>
              </w:rPr>
            </w:pPr>
            <w:r>
              <w:rPr>
                <w:rFonts w:ascii="Calibri"/>
                <w:sz w:val="18"/>
              </w:rPr>
              <w:t>0.00</w:t>
            </w:r>
          </w:p>
        </w:tc>
      </w:tr>
      <w:tr>
        <w:trPr>
          <w:trHeight w:val="384"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0.00</w:t>
            </w:r>
          </w:p>
        </w:tc>
      </w:tr>
      <w:tr>
        <w:trPr>
          <w:trHeight w:val="384"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0.00</w:t>
            </w:r>
          </w:p>
        </w:tc>
      </w:tr>
      <w:tr>
        <w:trPr>
          <w:trHeight w:val="385"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0.00</w:t>
            </w:r>
          </w:p>
        </w:tc>
      </w:tr>
      <w:tr>
        <w:trPr>
          <w:trHeight w:val="577"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30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0.00</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right="103"/>
              <w:jc w:val="right"/>
              <w:rPr>
                <w:rFonts w:ascii="Calibri" w:hAnsi="Calibri" w:cs="Calibri" w:eastAsia="Calibri" w:hint="default"/>
                <w:sz w:val="18"/>
                <w:szCs w:val="18"/>
              </w:rPr>
            </w:pPr>
            <w:r>
              <w:rPr>
                <w:rFonts w:ascii="Calibri"/>
                <w:sz w:val="18"/>
              </w:rPr>
              <w:t>0.00</w:t>
            </w:r>
          </w:p>
        </w:tc>
        <w:tc>
          <w:tcPr>
            <w:tcW w:w="132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3"/>
              <w:jc w:val="right"/>
              <w:rPr>
                <w:rFonts w:ascii="Calibri" w:hAnsi="Calibri" w:cs="Calibri" w:eastAsia="Calibri" w:hint="default"/>
                <w:sz w:val="18"/>
                <w:szCs w:val="18"/>
              </w:rPr>
            </w:pPr>
            <w:r>
              <w:rPr>
                <w:rFonts w:ascii="Calibri"/>
                <w:sz w:val="18"/>
              </w:rPr>
              <w:t>0.00</w:t>
            </w: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Calibri" w:hAnsi="Calibri" w:cs="Calibri" w:eastAsia="Calibri" w:hint="default"/>
                <w:sz w:val="18"/>
                <w:szCs w:val="18"/>
              </w:rPr>
            </w:pPr>
            <w:r>
              <w:rPr>
                <w:rFonts w:ascii="Calibri"/>
                <w:sz w:val="18"/>
              </w:rPr>
              <w:t>0.00</w:t>
            </w:r>
          </w:p>
        </w:tc>
      </w:tr>
      <w:tr>
        <w:trPr>
          <w:trHeight w:val="949"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381" w:lineRule="auto"/>
              <w:ind w:left="122" w:right="105"/>
              <w:jc w:val="left"/>
              <w:rPr>
                <w:rFonts w:ascii="宋体" w:hAnsi="宋体" w:cs="宋体" w:eastAsia="宋体" w:hint="default"/>
                <w:sz w:val="18"/>
                <w:szCs w:val="18"/>
              </w:rPr>
            </w:pPr>
            <w:r>
              <w:rPr>
                <w:rFonts w:ascii="宋体" w:hAnsi="宋体" w:cs="宋体" w:eastAsia="宋体" w:hint="default"/>
                <w:spacing w:val="2"/>
                <w:sz w:val="18"/>
                <w:szCs w:val="18"/>
              </w:rPr>
              <w:t>五、固定资产账面价值</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合计</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98"/>
              <w:jc w:val="right"/>
              <w:rPr>
                <w:rFonts w:ascii="Calibri" w:hAnsi="Calibri" w:cs="Calibri" w:eastAsia="Calibri" w:hint="default"/>
                <w:sz w:val="18"/>
                <w:szCs w:val="18"/>
              </w:rPr>
            </w:pPr>
            <w:r>
              <w:rPr>
                <w:rFonts w:ascii="Calibri"/>
                <w:sz w:val="18"/>
              </w:rPr>
              <w:t>26,163,182.89</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34,787,397.48</w:t>
            </w:r>
          </w:p>
        </w:tc>
      </w:tr>
      <w:tr>
        <w:trPr>
          <w:trHeight w:val="386"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1"/>
              <w:jc w:val="right"/>
              <w:rPr>
                <w:rFonts w:ascii="Calibri" w:hAnsi="Calibri" w:cs="Calibri" w:eastAsia="Calibri" w:hint="default"/>
                <w:sz w:val="18"/>
                <w:szCs w:val="18"/>
              </w:rPr>
            </w:pPr>
            <w:r>
              <w:rPr>
                <w:rFonts w:ascii="Calibri"/>
                <w:spacing w:val="-1"/>
                <w:sz w:val="18"/>
              </w:rPr>
              <w:t>18,892,702.25</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6"/>
              <w:ind w:right="106"/>
              <w:jc w:val="right"/>
              <w:rPr>
                <w:rFonts w:ascii="Calibri" w:hAnsi="Calibri" w:cs="Calibri" w:eastAsia="Calibri" w:hint="default"/>
                <w:sz w:val="18"/>
                <w:szCs w:val="18"/>
              </w:rPr>
            </w:pPr>
            <w:r>
              <w:rPr>
                <w:rFonts w:ascii="Calibri"/>
                <w:spacing w:val="-1"/>
                <w:sz w:val="18"/>
              </w:rPr>
              <w:t>18,630,961.37</w:t>
            </w:r>
          </w:p>
        </w:tc>
      </w:tr>
      <w:tr>
        <w:trPr>
          <w:trHeight w:val="384"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4,254,805.12</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pacing w:val="-1"/>
                <w:sz w:val="18"/>
              </w:rPr>
              <w:t>4,787,347.00</w:t>
            </w:r>
          </w:p>
        </w:tc>
      </w:tr>
      <w:tr>
        <w:trPr>
          <w:trHeight w:val="385" w:hRule="exact"/>
        </w:trPr>
        <w:tc>
          <w:tcPr>
            <w:tcW w:w="20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35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w w:val="95"/>
                <w:sz w:val="18"/>
              </w:rPr>
              <w:t>1,202,274.22</w:t>
            </w:r>
          </w:p>
        </w:tc>
        <w:tc>
          <w:tcPr>
            <w:tcW w:w="1260" w:type="dxa"/>
            <w:tcBorders>
              <w:top w:val="nil" w:sz="6" w:space="0" w:color="auto"/>
              <w:left w:val="single" w:sz="4" w:space="0" w:color="000000"/>
              <w:bottom w:val="nil" w:sz="6" w:space="0" w:color="auto"/>
              <w:right w:val="nil" w:sz="6" w:space="0" w:color="auto"/>
            </w:tcBorders>
          </w:tcPr>
          <w:p>
            <w:pPr/>
          </w:p>
        </w:tc>
        <w:tc>
          <w:tcPr>
            <w:tcW w:w="1174" w:type="dxa"/>
            <w:tcBorders>
              <w:top w:val="nil" w:sz="6" w:space="0" w:color="auto"/>
              <w:left w:val="nil" w:sz="6" w:space="0" w:color="auto"/>
              <w:bottom w:val="nil" w:sz="6" w:space="0" w:color="auto"/>
              <w:right w:val="single" w:sz="4" w:space="0" w:color="000000"/>
            </w:tcBorders>
          </w:tcPr>
          <w:p>
            <w:pPr/>
          </w:p>
        </w:tc>
        <w:tc>
          <w:tcPr>
            <w:tcW w:w="1320" w:type="dxa"/>
            <w:tcBorders>
              <w:top w:val="nil" w:sz="6" w:space="0" w:color="auto"/>
              <w:left w:val="single" w:sz="4" w:space="0" w:color="000000"/>
              <w:bottom w:val="nil" w:sz="6" w:space="0" w:color="auto"/>
              <w:right w:val="single" w:sz="4" w:space="0" w:color="000000"/>
            </w:tcBorders>
          </w:tcPr>
          <w:p>
            <w:pPr/>
          </w:p>
        </w:tc>
        <w:tc>
          <w:tcPr>
            <w:tcW w:w="136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pacing w:val="-1"/>
                <w:sz w:val="18"/>
              </w:rPr>
              <w:t>7,214,706.19</w:t>
            </w:r>
          </w:p>
        </w:tc>
      </w:tr>
      <w:tr>
        <w:trPr>
          <w:trHeight w:val="388" w:hRule="exact"/>
        </w:trPr>
        <w:tc>
          <w:tcPr>
            <w:tcW w:w="2062"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302"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3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1,813,401.30</w:t>
            </w:r>
          </w:p>
        </w:tc>
        <w:tc>
          <w:tcPr>
            <w:tcW w:w="1260" w:type="dxa"/>
            <w:tcBorders>
              <w:top w:val="nil" w:sz="6" w:space="0" w:color="auto"/>
              <w:left w:val="single" w:sz="4" w:space="0" w:color="000000"/>
              <w:bottom w:val="single" w:sz="12" w:space="0" w:color="000000"/>
              <w:right w:val="nil" w:sz="6" w:space="0" w:color="auto"/>
            </w:tcBorders>
          </w:tcPr>
          <w:p>
            <w:pPr/>
          </w:p>
        </w:tc>
        <w:tc>
          <w:tcPr>
            <w:tcW w:w="1174" w:type="dxa"/>
            <w:tcBorders>
              <w:top w:val="nil" w:sz="6" w:space="0" w:color="auto"/>
              <w:left w:val="nil" w:sz="6" w:space="0" w:color="auto"/>
              <w:bottom w:val="single" w:sz="12" w:space="0" w:color="000000"/>
              <w:right w:val="single" w:sz="4" w:space="0" w:color="000000"/>
            </w:tcBorders>
          </w:tcPr>
          <w:p>
            <w:pPr/>
          </w:p>
        </w:tc>
        <w:tc>
          <w:tcPr>
            <w:tcW w:w="1320" w:type="dxa"/>
            <w:tcBorders>
              <w:top w:val="nil" w:sz="6" w:space="0" w:color="auto"/>
              <w:left w:val="single" w:sz="4" w:space="0" w:color="000000"/>
              <w:bottom w:val="single" w:sz="12" w:space="0" w:color="000000"/>
              <w:right w:val="single" w:sz="4" w:space="0" w:color="000000"/>
            </w:tcBorders>
          </w:tcPr>
          <w:p>
            <w:pPr/>
          </w:p>
        </w:tc>
        <w:tc>
          <w:tcPr>
            <w:tcW w:w="1364" w:type="dxa"/>
            <w:tcBorders>
              <w:top w:val="nil" w:sz="6" w:space="0" w:color="auto"/>
              <w:left w:val="single" w:sz="4" w:space="0" w:color="000000"/>
              <w:bottom w:val="single" w:sz="12" w:space="0" w:color="000000"/>
              <w:right w:val="nil" w:sz="6" w:space="0" w:color="auto"/>
            </w:tcBorders>
          </w:tcPr>
          <w:p>
            <w:pPr>
              <w:pStyle w:val="TableParagraph"/>
              <w:spacing w:line="240" w:lineRule="auto" w:before="75"/>
              <w:ind w:right="106"/>
              <w:jc w:val="right"/>
              <w:rPr>
                <w:rFonts w:ascii="Calibri" w:hAnsi="Calibri" w:cs="Calibri" w:eastAsia="Calibri" w:hint="default"/>
                <w:sz w:val="18"/>
                <w:szCs w:val="18"/>
              </w:rPr>
            </w:pPr>
            <w:r>
              <w:rPr>
                <w:rFonts w:ascii="Calibri"/>
                <w:spacing w:val="-1"/>
                <w:sz w:val="18"/>
              </w:rPr>
              <w:t>4,154,382.92</w:t>
            </w:r>
          </w:p>
        </w:tc>
      </w:tr>
    </w:tbl>
    <w:p>
      <w:pPr>
        <w:spacing w:line="240" w:lineRule="auto" w:before="0"/>
        <w:rPr>
          <w:rFonts w:ascii="宋体" w:hAnsi="宋体" w:cs="宋体" w:eastAsia="宋体" w:hint="default"/>
          <w:b/>
          <w:bCs/>
          <w:sz w:val="22"/>
          <w:szCs w:val="22"/>
        </w:rPr>
      </w:pPr>
    </w:p>
    <w:p>
      <w:pPr>
        <w:spacing w:before="160"/>
        <w:ind w:left="958" w:right="94" w:firstLine="0"/>
        <w:jc w:val="left"/>
        <w:rPr>
          <w:rFonts w:ascii="宋体" w:hAnsi="宋体" w:cs="宋体" w:eastAsia="宋体" w:hint="default"/>
          <w:sz w:val="21"/>
          <w:szCs w:val="21"/>
        </w:rPr>
      </w:pPr>
      <w:r>
        <w:rPr/>
        <w:pict>
          <v:group style="position:absolute;margin-left:84.624001pt;margin-top:-303.062317pt;width:426.2pt;height:.5pt;mso-position-horizontal-relative:page;mso-position-vertical-relative:paragraph;z-index:-1199728" coordorigin="1692,-6061" coordsize="8524,10">
            <v:shape style="position:absolute;left:1692;top:-6061;width:2042;height:10" type="#_x0000_t75" stroked="false">
              <v:imagedata r:id="rId336" o:title=""/>
            </v:shape>
            <v:shape style="position:absolute;left:3730;top:-6061;width:1364;height:10" type="#_x0000_t75" stroked="false">
              <v:imagedata r:id="rId339" o:title=""/>
            </v:shape>
            <v:shape style="position:absolute;left:5089;top:-6061;width:5127;height:10" type="#_x0000_t75" stroked="false">
              <v:imagedata r:id="rId340" o:title=""/>
            </v:shape>
            <w10:wrap type="none"/>
          </v:group>
        </w:pict>
      </w:r>
      <w:r>
        <w:rPr/>
        <w:pict>
          <v:group style="position:absolute;margin-left:84.624001pt;margin-top:-283.862335pt;width:426.2pt;height:.5pt;mso-position-horizontal-relative:page;mso-position-vertical-relative:paragraph;z-index:-1199704" coordorigin="1692,-5677" coordsize="8524,10">
            <v:shape style="position:absolute;left:1692;top:-5677;width:2042;height:10" type="#_x0000_t75" stroked="false">
              <v:imagedata r:id="rId336" o:title=""/>
            </v:shape>
            <v:shape style="position:absolute;left:3730;top:-5677;width:1364;height:10" type="#_x0000_t75" stroked="false">
              <v:imagedata r:id="rId337" o:title=""/>
            </v:shape>
            <v:shape style="position:absolute;left:5089;top:-5677;width:5127;height:10" type="#_x0000_t75" stroked="false">
              <v:imagedata r:id="rId338" o:title=""/>
            </v:shape>
            <w10:wrap type="none"/>
          </v:group>
        </w:pict>
      </w:r>
      <w:r>
        <w:rPr/>
        <w:pict>
          <v:group style="position:absolute;margin-left:84.624001pt;margin-top:-264.542328pt;width:426.2pt;height:.5pt;mso-position-horizontal-relative:page;mso-position-vertical-relative:paragraph;z-index:-1199680" coordorigin="1692,-5291" coordsize="8524,10">
            <v:shape style="position:absolute;left:1692;top:-5291;width:2042;height:10" type="#_x0000_t75" stroked="false">
              <v:imagedata r:id="rId336" o:title=""/>
            </v:shape>
            <v:shape style="position:absolute;left:3730;top:-5291;width:1364;height:10" type="#_x0000_t75" stroked="false">
              <v:imagedata r:id="rId337" o:title=""/>
            </v:shape>
            <v:shape style="position:absolute;left:5089;top:-5291;width:5127;height:10" type="#_x0000_t75" stroked="false">
              <v:imagedata r:id="rId338" o:title=""/>
            </v:shape>
            <w10:wrap type="none"/>
          </v:group>
        </w:pict>
      </w:r>
      <w:r>
        <w:rPr/>
        <w:pict>
          <v:group style="position:absolute;margin-left:84.624001pt;margin-top:-245.322342pt;width:426.2pt;height:.5pt;mso-position-horizontal-relative:page;mso-position-vertical-relative:paragraph;z-index:-1199656" coordorigin="1692,-4906" coordsize="8524,10">
            <v:shape style="position:absolute;left:1692;top:-4906;width:2042;height:10" type="#_x0000_t75" stroked="false">
              <v:imagedata r:id="rId336" o:title=""/>
            </v:shape>
            <v:shape style="position:absolute;left:3730;top:-4906;width:1364;height:10" type="#_x0000_t75" stroked="false">
              <v:imagedata r:id="rId339" o:title=""/>
            </v:shape>
            <v:shape style="position:absolute;left:5089;top:-4906;width:5127;height:10" type="#_x0000_t75" stroked="false">
              <v:imagedata r:id="rId340" o:title=""/>
            </v:shape>
            <w10:wrap type="none"/>
          </v:group>
        </w:pict>
      </w:r>
      <w:r>
        <w:rPr/>
        <w:pict>
          <v:group style="position:absolute;margin-left:84.624001pt;margin-top:-226.122314pt;width:426.2pt;height:.5pt;mso-position-horizontal-relative:page;mso-position-vertical-relative:paragraph;z-index:-1199632" coordorigin="1692,-4522" coordsize="8524,10">
            <v:shape style="position:absolute;left:1692;top:-4522;width:2042;height:10" type="#_x0000_t75" stroked="false">
              <v:imagedata r:id="rId336" o:title=""/>
            </v:shape>
            <v:shape style="position:absolute;left:3730;top:-4522;width:1364;height:10" type="#_x0000_t75" stroked="false">
              <v:imagedata r:id="rId337" o:title=""/>
            </v:shape>
            <v:shape style="position:absolute;left:5089;top:-4522;width:5127;height:10" type="#_x0000_t75" stroked="false">
              <v:imagedata r:id="rId338" o:title=""/>
            </v:shape>
            <w10:wrap type="none"/>
          </v:group>
        </w:pict>
      </w:r>
      <w:r>
        <w:rPr/>
        <w:pict>
          <v:group style="position:absolute;margin-left:84.624001pt;margin-top:-206.922318pt;width:426.2pt;height:.5pt;mso-position-horizontal-relative:page;mso-position-vertical-relative:paragraph;z-index:-1199608" coordorigin="1692,-4138" coordsize="8524,10">
            <v:shape style="position:absolute;left:1692;top:-4138;width:2042;height:10" type="#_x0000_t75" stroked="false">
              <v:imagedata r:id="rId336" o:title=""/>
            </v:shape>
            <v:shape style="position:absolute;left:3730;top:-4138;width:1364;height:10" type="#_x0000_t75" stroked="false">
              <v:imagedata r:id="rId337" o:title=""/>
            </v:shape>
            <v:shape style="position:absolute;left:5089;top:-4138;width:5127;height:10" type="#_x0000_t75" stroked="false">
              <v:imagedata r:id="rId338" o:title=""/>
            </v:shape>
            <w10:wrap type="none"/>
          </v:group>
        </w:pict>
      </w:r>
      <w:r>
        <w:rPr/>
        <w:pict>
          <v:group style="position:absolute;margin-left:84.624001pt;margin-top:-187.722366pt;width:426.2pt;height:.5pt;mso-position-horizontal-relative:page;mso-position-vertical-relative:paragraph;z-index:-1199584" coordorigin="1692,-3754" coordsize="8524,10">
            <v:shape style="position:absolute;left:1692;top:-3754;width:2042;height:10" type="#_x0000_t75" stroked="false">
              <v:imagedata r:id="rId336" o:title=""/>
            </v:shape>
            <v:shape style="position:absolute;left:3730;top:-3754;width:1364;height:10" type="#_x0000_t75" stroked="false">
              <v:imagedata r:id="rId337" o:title=""/>
            </v:shape>
            <v:shape style="position:absolute;left:5089;top:-3754;width:5127;height:10" type="#_x0000_t75" stroked="false">
              <v:imagedata r:id="rId338" o:title=""/>
            </v:shape>
            <w10:wrap type="none"/>
          </v:group>
        </w:pict>
      </w:r>
      <w:r>
        <w:rPr/>
        <w:pict>
          <v:group style="position:absolute;margin-left:84.624001pt;margin-top:-168.522308pt;width:426.2pt;height:.5pt;mso-position-horizontal-relative:page;mso-position-vertical-relative:paragraph;z-index:-1199560" coordorigin="1692,-3370" coordsize="8524,10">
            <v:shape style="position:absolute;left:1692;top:-3370;width:2042;height:10" type="#_x0000_t75" stroked="false">
              <v:imagedata r:id="rId336" o:title=""/>
            </v:shape>
            <v:shape style="position:absolute;left:3730;top:-3370;width:1364;height:10" type="#_x0000_t75" stroked="false">
              <v:imagedata r:id="rId337" o:title=""/>
            </v:shape>
            <v:shape style="position:absolute;left:5089;top:-3370;width:5127;height:10" type="#_x0000_t75" stroked="false">
              <v:imagedata r:id="rId338" o:title=""/>
            </v:shape>
            <w10:wrap type="none"/>
          </v:group>
        </w:pict>
      </w:r>
      <w:r>
        <w:rPr/>
        <w:pict>
          <v:group style="position:absolute;margin-left:84.624001pt;margin-top:-149.202316pt;width:426.2pt;height:.5pt;mso-position-horizontal-relative:page;mso-position-vertical-relative:paragraph;z-index:-1199536" coordorigin="1692,-2984" coordsize="8524,10">
            <v:shape style="position:absolute;left:1692;top:-2984;width:2042;height:10" type="#_x0000_t75" stroked="false">
              <v:imagedata r:id="rId336" o:title=""/>
            </v:shape>
            <v:shape style="position:absolute;left:3730;top:-2984;width:1364;height:10" type="#_x0000_t75" stroked="false">
              <v:imagedata r:id="rId337" o:title=""/>
            </v:shape>
            <v:shape style="position:absolute;left:5089;top:-2984;width:5127;height:10" type="#_x0000_t75" stroked="false">
              <v:imagedata r:id="rId338" o:title=""/>
            </v:shape>
            <w10:wrap type="none"/>
          </v:group>
        </w:pict>
      </w:r>
      <w:r>
        <w:rPr/>
        <w:pict>
          <v:group style="position:absolute;margin-left:84.624001pt;margin-top:-130.002304pt;width:426.2pt;height:.5pt;mso-position-horizontal-relative:page;mso-position-vertical-relative:paragraph;z-index:-1199512" coordorigin="1692,-2600" coordsize="8524,10">
            <v:shape style="position:absolute;left:1692;top:-2600;width:2042;height:10" type="#_x0000_t75" stroked="false">
              <v:imagedata r:id="rId336" o:title=""/>
            </v:shape>
            <v:shape style="position:absolute;left:3730;top:-2600;width:1364;height:10" type="#_x0000_t75" stroked="false">
              <v:imagedata r:id="rId337" o:title=""/>
            </v:shape>
            <v:shape style="position:absolute;left:5089;top:-2600;width:5127;height:10" type="#_x0000_t75" stroked="false">
              <v:imagedata r:id="rId338" o:title=""/>
            </v:shape>
            <w10:wrap type="none"/>
          </v:group>
        </w:pict>
      </w:r>
      <w:r>
        <w:rPr/>
        <w:pict>
          <v:group style="position:absolute;margin-left:84.624001pt;margin-top:-96.882355pt;width:426.2pt;height:5.3pt;mso-position-horizontal-relative:page;mso-position-vertical-relative:paragraph;z-index:-1199488" coordorigin="1692,-1938" coordsize="8524,106">
            <v:shape style="position:absolute;left:1692;top:-1938;width:2062;height:106" type="#_x0000_t75" stroked="false">
              <v:imagedata r:id="rId349" o:title=""/>
            </v:shape>
            <v:shape style="position:absolute;left:3730;top:-1842;width:1364;height:10" type="#_x0000_t75" stroked="false">
              <v:imagedata r:id="rId337" o:title=""/>
            </v:shape>
            <v:shape style="position:absolute;left:5089;top:-1842;width:5127;height:10" type="#_x0000_t75" stroked="false">
              <v:imagedata r:id="rId338" o:title=""/>
            </v:shape>
            <w10:wrap type="none"/>
          </v:group>
        </w:pict>
      </w:r>
      <w:r>
        <w:rPr/>
        <w:pict>
          <v:group style="position:absolute;margin-left:84.624001pt;margin-top:-72.882309pt;width:426.2pt;height:.5pt;mso-position-horizontal-relative:page;mso-position-vertical-relative:paragraph;z-index:-1199464" coordorigin="1692,-1458" coordsize="8524,10">
            <v:shape style="position:absolute;left:1692;top:-1458;width:2042;height:10" type="#_x0000_t75" stroked="false">
              <v:imagedata r:id="rId336" o:title=""/>
            </v:shape>
            <v:shape style="position:absolute;left:3730;top:-1458;width:1364;height:10" type="#_x0000_t75" stroked="false">
              <v:imagedata r:id="rId337" o:title=""/>
            </v:shape>
            <v:shape style="position:absolute;left:5089;top:-1458;width:5127;height:10" type="#_x0000_t75" stroked="false">
              <v:imagedata r:id="rId338" o:title=""/>
            </v:shape>
            <w10:wrap type="none"/>
          </v:group>
        </w:pict>
      </w:r>
      <w:r>
        <w:rPr/>
        <w:pict>
          <v:group style="position:absolute;margin-left:84.624001pt;margin-top:-53.652313pt;width:426.2pt;height:.5pt;mso-position-horizontal-relative:page;mso-position-vertical-relative:paragraph;z-index:-1199440" coordorigin="1692,-1073" coordsize="8524,10">
            <v:shape style="position:absolute;left:1692;top:-1073;width:2042;height:10" type="#_x0000_t75" stroked="false">
              <v:imagedata r:id="rId336" o:title=""/>
            </v:shape>
            <v:shape style="position:absolute;left:3730;top:-1073;width:1364;height:10" type="#_x0000_t75" stroked="false">
              <v:imagedata r:id="rId339" o:title=""/>
            </v:shape>
            <v:shape style="position:absolute;left:5089;top:-1073;width:5127;height:10" type="#_x0000_t75" stroked="false">
              <v:imagedata r:id="rId340" o:title=""/>
            </v:shape>
            <w10:wrap type="none"/>
          </v:group>
        </w:pict>
      </w:r>
      <w:r>
        <w:rPr/>
        <w:pict>
          <v:group style="position:absolute;margin-left:84.624001pt;margin-top:-34.452312pt;width:426.2pt;height:.5pt;mso-position-horizontal-relative:page;mso-position-vertical-relative:paragraph;z-index:-1199416" coordorigin="1692,-689" coordsize="8524,10">
            <v:shape style="position:absolute;left:1692;top:-689;width:2042;height:10" type="#_x0000_t75" stroked="false">
              <v:imagedata r:id="rId336" o:title=""/>
            </v:shape>
            <v:shape style="position:absolute;left:3730;top:-689;width:1364;height:10" type="#_x0000_t75" stroked="false">
              <v:imagedata r:id="rId337" o:title=""/>
            </v:shape>
            <v:shape style="position:absolute;left:5089;top:-689;width:5127;height:10" type="#_x0000_t75" stroked="false">
              <v:imagedata r:id="rId338" o:title=""/>
            </v:shape>
            <w10:wrap type="none"/>
          </v:group>
        </w:pict>
      </w:r>
      <w:r>
        <w:rPr>
          <w:rFonts w:ascii="宋体" w:hAnsi="宋体" w:cs="宋体" w:eastAsia="宋体" w:hint="default"/>
          <w:sz w:val="21"/>
          <w:szCs w:val="21"/>
        </w:rPr>
        <w:t>本年折旧额</w:t>
      </w:r>
      <w:r>
        <w:rPr>
          <w:rFonts w:ascii="宋体" w:hAnsi="宋体" w:cs="宋体" w:eastAsia="宋体" w:hint="default"/>
          <w:spacing w:val="-53"/>
          <w:sz w:val="21"/>
          <w:szCs w:val="21"/>
        </w:rPr>
        <w:t> </w:t>
      </w:r>
      <w:r>
        <w:rPr>
          <w:rFonts w:ascii="宋体" w:hAnsi="宋体" w:cs="宋体" w:eastAsia="宋体" w:hint="default"/>
          <w:sz w:val="21"/>
          <w:szCs w:val="21"/>
        </w:rPr>
        <w:t>2,421,630.66</w:t>
      </w:r>
      <w:r>
        <w:rPr>
          <w:rFonts w:ascii="宋体" w:hAnsi="宋体" w:cs="宋体" w:eastAsia="宋体" w:hint="default"/>
          <w:spacing w:val="-55"/>
          <w:sz w:val="21"/>
          <w:szCs w:val="21"/>
        </w:rPr>
        <w:t> </w:t>
      </w:r>
      <w:r>
        <w:rPr>
          <w:rFonts w:ascii="宋体" w:hAnsi="宋体" w:cs="宋体" w:eastAsia="宋体" w:hint="default"/>
          <w:sz w:val="21"/>
          <w:szCs w:val="21"/>
        </w:rPr>
        <w:t>元。</w:t>
      </w:r>
    </w:p>
    <w:p>
      <w:pPr>
        <w:spacing w:after="0"/>
        <w:jc w:val="left"/>
        <w:rPr>
          <w:rFonts w:ascii="宋体" w:hAnsi="宋体" w:cs="宋体" w:eastAsia="宋体" w:hint="default"/>
          <w:sz w:val="21"/>
          <w:szCs w:val="21"/>
        </w:rPr>
        <w:sectPr>
          <w:pgSz w:w="11910" w:h="16840"/>
          <w:pgMar w:header="885" w:footer="1195" w:top="1540" w:bottom="1380" w:left="1560" w:right="1580"/>
        </w:sectPr>
      </w:pPr>
    </w:p>
    <w:p>
      <w:pPr>
        <w:spacing w:line="321" w:lineRule="auto" w:before="121"/>
        <w:ind w:left="1278" w:right="3509" w:firstLine="0"/>
        <w:jc w:val="left"/>
        <w:rPr>
          <w:rFonts w:ascii="宋体" w:hAnsi="宋体" w:cs="宋体" w:eastAsia="宋体" w:hint="default"/>
          <w:sz w:val="21"/>
          <w:szCs w:val="21"/>
        </w:rPr>
      </w:pPr>
      <w:r>
        <w:rPr>
          <w:rFonts w:ascii="宋体" w:hAnsi="宋体" w:cs="宋体" w:eastAsia="宋体" w:hint="default"/>
          <w:sz w:val="21"/>
          <w:szCs w:val="21"/>
        </w:rPr>
        <w:t>本年由在建工程转入固定资产原价为</w:t>
      </w:r>
      <w:r>
        <w:rPr>
          <w:rFonts w:ascii="宋体" w:hAnsi="宋体" w:cs="宋体" w:eastAsia="宋体" w:hint="default"/>
          <w:spacing w:val="-53"/>
          <w:sz w:val="21"/>
          <w:szCs w:val="21"/>
        </w:rPr>
        <w:t> </w:t>
      </w:r>
      <w:r>
        <w:rPr>
          <w:rFonts w:ascii="宋体" w:hAnsi="宋体" w:cs="宋体" w:eastAsia="宋体" w:hint="default"/>
          <w:sz w:val="21"/>
          <w:szCs w:val="21"/>
        </w:rPr>
        <w:t>0.00</w:t>
      </w:r>
      <w:r>
        <w:rPr>
          <w:rFonts w:ascii="宋体" w:hAnsi="宋体" w:cs="宋体" w:eastAsia="宋体" w:hint="default"/>
          <w:spacing w:val="-52"/>
          <w:sz w:val="21"/>
          <w:szCs w:val="21"/>
        </w:rPr>
        <w:t> </w:t>
      </w:r>
      <w:r>
        <w:rPr>
          <w:rFonts w:ascii="宋体" w:hAnsi="宋体" w:cs="宋体" w:eastAsia="宋体" w:hint="default"/>
          <w:spacing w:val="-3"/>
          <w:sz w:val="21"/>
          <w:szCs w:val="21"/>
        </w:rPr>
        <w:t>元。</w:t>
      </w:r>
      <w:r>
        <w:rPr>
          <w:rFonts w:ascii="宋体" w:hAnsi="宋体" w:cs="宋体" w:eastAsia="宋体" w:hint="default"/>
          <w:spacing w:val="-3"/>
          <w:w w:val="100"/>
          <w:sz w:val="21"/>
          <w:szCs w:val="21"/>
        </w:rPr>
        <w:t> </w:t>
      </w:r>
      <w:r>
        <w:rPr>
          <w:rFonts w:ascii="宋体" w:hAnsi="宋体" w:cs="宋体" w:eastAsia="宋体" w:hint="default"/>
          <w:sz w:val="21"/>
          <w:szCs w:val="21"/>
        </w:rPr>
        <w:t>年末无用于抵押或担保的固定资产。</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8"/>
          <w:szCs w:val="28"/>
        </w:rPr>
      </w:pPr>
    </w:p>
    <w:p>
      <w:pPr>
        <w:tabs>
          <w:tab w:pos="1815" w:val="left" w:leader="none"/>
        </w:tabs>
        <w:spacing w:before="0"/>
        <w:ind w:left="1278" w:right="3509"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年末无暂时闲置的固定资产。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815" w:val="left" w:leader="none"/>
        </w:tabs>
        <w:spacing w:before="0"/>
        <w:ind w:left="1278" w:right="3509"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年末无通过融资租赁租入的固定资产。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1815" w:val="left" w:leader="none"/>
        </w:tabs>
        <w:spacing w:before="0"/>
        <w:ind w:left="1278" w:right="3509"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年末无通过经营租赁租出的固定资产。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0"/>
          <w:szCs w:val="20"/>
        </w:rPr>
      </w:pPr>
    </w:p>
    <w:p>
      <w:pPr>
        <w:tabs>
          <w:tab w:pos="1815" w:val="left" w:leader="none"/>
        </w:tabs>
        <w:spacing w:before="0"/>
        <w:ind w:left="1278" w:right="350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年末无持有待售的固定资产。</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tabs>
          <w:tab w:pos="1815" w:val="left" w:leader="none"/>
        </w:tabs>
        <w:spacing w:before="0"/>
        <w:ind w:left="1278" w:right="3509" w:firstLine="0"/>
        <w:jc w:val="left"/>
        <w:rPr>
          <w:rFonts w:ascii="宋体" w:hAnsi="宋体" w:cs="宋体" w:eastAsia="宋体" w:hint="default"/>
          <w:sz w:val="21"/>
          <w:szCs w:val="21"/>
        </w:rPr>
      </w:pPr>
      <w:r>
        <w:rPr>
          <w:rFonts w:ascii="宋体" w:hAnsi="宋体" w:cs="宋体" w:eastAsia="宋体" w:hint="default"/>
          <w:b/>
          <w:bCs/>
          <w:sz w:val="21"/>
          <w:szCs w:val="21"/>
        </w:rPr>
        <w:t>6</w:t>
      </w:r>
      <w:r>
        <w:rPr>
          <w:rFonts w:ascii="宋体" w:hAnsi="宋体" w:cs="宋体" w:eastAsia="宋体" w:hint="default"/>
          <w:b/>
          <w:bCs/>
          <w:sz w:val="21"/>
          <w:szCs w:val="21"/>
        </w:rPr>
        <w:t>、</w:t>
        <w:tab/>
        <w:t>年末无未办妥产权证书的固定资产。</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1815" w:val="left" w:leader="none"/>
        </w:tabs>
        <w:spacing w:before="0"/>
        <w:ind w:left="1278" w:right="0" w:firstLine="0"/>
        <w:jc w:val="left"/>
        <w:rPr>
          <w:rFonts w:ascii="宋体" w:hAnsi="宋体" w:cs="宋体" w:eastAsia="宋体" w:hint="default"/>
          <w:sz w:val="21"/>
          <w:szCs w:val="21"/>
        </w:rPr>
      </w:pPr>
      <w:r>
        <w:rPr>
          <w:rFonts w:ascii="宋体" w:hAnsi="宋体" w:cs="宋体" w:eastAsia="宋体" w:hint="default"/>
          <w:b/>
          <w:bCs/>
          <w:sz w:val="21"/>
          <w:szCs w:val="21"/>
        </w:rPr>
        <w:t>7</w:t>
      </w:r>
      <w:r>
        <w:rPr>
          <w:rFonts w:ascii="宋体" w:hAnsi="宋体" w:cs="宋体" w:eastAsia="宋体" w:hint="default"/>
          <w:b/>
          <w:bCs/>
          <w:sz w:val="21"/>
          <w:szCs w:val="21"/>
        </w:rPr>
        <w:t>、</w:t>
        <w:tab/>
        <w:t>本年未发生以明显高于账面价值的价格出售固定资产的情况。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273" w:val="left" w:leader="none"/>
        </w:tabs>
        <w:spacing w:before="0"/>
        <w:ind w:left="546" w:right="3509"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在建工程</w:t>
      </w:r>
      <w:r>
        <w:rPr>
          <w:rFonts w:ascii="宋体" w:hAnsi="宋体" w:cs="宋体" w:eastAsia="宋体" w:hint="default"/>
          <w:sz w:val="21"/>
          <w:szCs w:val="21"/>
        </w:rPr>
      </w:r>
    </w:p>
    <w:p>
      <w:pPr>
        <w:tabs>
          <w:tab w:pos="1815" w:val="left" w:leader="none"/>
        </w:tabs>
        <w:spacing w:before="110"/>
        <w:ind w:left="1278" w:right="3509" w:firstLine="0"/>
        <w:jc w:val="left"/>
        <w:rPr>
          <w:rFonts w:ascii="宋体" w:hAnsi="宋体" w:cs="宋体" w:eastAsia="宋体" w:hint="default"/>
          <w:sz w:val="21"/>
          <w:szCs w:val="21"/>
        </w:rPr>
      </w:pPr>
      <w:r>
        <w:rPr/>
        <w:pict>
          <v:group style="position:absolute;margin-left:67.223999pt;margin-top:20.763678pt;width:444.35pt;height:98.2pt;mso-position-horizontal-relative:page;mso-position-vertical-relative:paragraph;z-index:-1199152" coordorigin="1344,415" coordsize="8887,1964">
            <v:group style="position:absolute;left:1373;top:430;width:1092;height:2" coordorigin="1373,430" coordsize="1092,2">
              <v:shape style="position:absolute;left:1373;top:430;width:1092;height:2" coordorigin="1373,430" coordsize="1092,0" path="m1373,430l2465,430e" filled="false" stroked="true" strokeweight="1.44pt" strokecolor="#000000">
                <v:path arrowok="t"/>
              </v:shape>
              <v:shape style="position:absolute;left:2465;top:444;width:10;height:2" type="#_x0000_t75" stroked="false">
                <v:imagedata r:id="rId350" o:title=""/>
              </v:shape>
            </v:group>
            <v:group style="position:absolute;left:2465;top:430;width:29;height:2" coordorigin="2465,430" coordsize="29,2">
              <v:shape style="position:absolute;left:2465;top:430;width:29;height:2" coordorigin="2465,430" coordsize="29,0" path="m2465,430l2494,430e" filled="false" stroked="true" strokeweight="1.44pt" strokecolor="#000000">
                <v:path arrowok="t"/>
              </v:shape>
            </v:group>
            <v:group style="position:absolute;left:2494;top:430;width:4029;height:2" coordorigin="2494,430" coordsize="4029,2">
              <v:shape style="position:absolute;left:2494;top:430;width:4029;height:2" coordorigin="2494,430" coordsize="4029,0" path="m2494,430l6522,430e" filled="false" stroked="true" strokeweight="1.44pt" strokecolor="#000000">
                <v:path arrowok="t"/>
              </v:shape>
              <v:shape style="position:absolute;left:6522;top:444;width:10;height:2" type="#_x0000_t75" stroked="false">
                <v:imagedata r:id="rId350" o:title=""/>
              </v:shape>
            </v:group>
            <v:group style="position:absolute;left:6522;top:430;width:29;height:2" coordorigin="6522,430" coordsize="29,2">
              <v:shape style="position:absolute;left:6522;top:430;width:29;height:2" coordorigin="6522,430" coordsize="29,0" path="m6522,430l6551,430e" filled="false" stroked="true" strokeweight="1.44pt" strokecolor="#000000">
                <v:path arrowok="t"/>
              </v:shape>
            </v:group>
            <v:group style="position:absolute;left:6551;top:430;width:3666;height:2" coordorigin="6551,430" coordsize="3666,2">
              <v:shape style="position:absolute;left:6551;top:430;width:3666;height:2" coordorigin="6551,430" coordsize="3666,0" path="m6551,430l10216,430e" filled="false" stroked="true" strokeweight="1.44pt" strokecolor="#000000">
                <v:path arrowok="t"/>
              </v:shape>
            </v:group>
            <v:group style="position:absolute;left:2465;top:446;width:10;height:20" coordorigin="2465,446" coordsize="10,20">
              <v:shape style="position:absolute;left:2465;top:446;width:10;height:20" coordorigin="2465,446" coordsize="10,20" path="m2465,466l2475,466,2475,446,2465,446,2465,466xe" filled="true" fillcolor="#000000" stroked="false">
                <v:path arrowok="t"/>
                <v:fill type="solid"/>
              </v:shape>
            </v:group>
            <v:group style="position:absolute;left:2465;top:466;width:10;height:20" coordorigin="2465,466" coordsize="10,20">
              <v:shape style="position:absolute;left:2465;top:466;width:10;height:20" coordorigin="2465,466" coordsize="10,20" path="m2465,485l2475,485,2475,466,2465,466,2465,485xe" filled="true" fillcolor="#000000" stroked="false">
                <v:path arrowok="t"/>
                <v:fill type="solid"/>
              </v:shape>
            </v:group>
            <v:group style="position:absolute;left:2465;top:485;width:10;height:20" coordorigin="2465,485" coordsize="10,20">
              <v:shape style="position:absolute;left:2465;top:485;width:10;height:20" coordorigin="2465,485" coordsize="10,20" path="m2465,504l2475,504,2475,485,2465,485,2465,504xe" filled="true" fillcolor="#000000" stroked="false">
                <v:path arrowok="t"/>
                <v:fill type="solid"/>
              </v:shape>
            </v:group>
            <v:group style="position:absolute;left:2465;top:504;width:10;height:20" coordorigin="2465,504" coordsize="10,20">
              <v:shape style="position:absolute;left:2465;top:504;width:10;height:20" coordorigin="2465,504" coordsize="10,20" path="m2465,523l2475,523,2475,504,2465,504,2465,523xe" filled="true" fillcolor="#000000" stroked="false">
                <v:path arrowok="t"/>
                <v:fill type="solid"/>
              </v:shape>
            </v:group>
            <v:group style="position:absolute;left:2465;top:523;width:10;height:20" coordorigin="2465,523" coordsize="10,20">
              <v:shape style="position:absolute;left:2465;top:523;width:10;height:20" coordorigin="2465,523" coordsize="10,20" path="m2465,542l2475,542,2475,523,2465,523,2465,542xe" filled="true" fillcolor="#000000" stroked="false">
                <v:path arrowok="t"/>
                <v:fill type="solid"/>
              </v:shape>
            </v:group>
            <v:group style="position:absolute;left:2465;top:542;width:10;height:20" coordorigin="2465,542" coordsize="10,20">
              <v:shape style="position:absolute;left:2465;top:542;width:10;height:20" coordorigin="2465,542" coordsize="10,20" path="m2465,562l2475,562,2475,542,2465,542,2465,562xe" filled="true" fillcolor="#000000" stroked="false">
                <v:path arrowok="t"/>
                <v:fill type="solid"/>
              </v:shape>
            </v:group>
            <v:group style="position:absolute;left:2465;top:562;width:10;height:20" coordorigin="2465,562" coordsize="10,20">
              <v:shape style="position:absolute;left:2465;top:562;width:10;height:20" coordorigin="2465,562" coordsize="10,20" path="m2465,581l2475,581,2475,562,2465,562,2465,581xe" filled="true" fillcolor="#000000" stroked="false">
                <v:path arrowok="t"/>
                <v:fill type="solid"/>
              </v:shape>
            </v:group>
            <v:group style="position:absolute;left:2465;top:581;width:10;height:20" coordorigin="2465,581" coordsize="10,20">
              <v:shape style="position:absolute;left:2465;top:581;width:10;height:20" coordorigin="2465,581" coordsize="10,20" path="m2465,600l2475,600,2475,581,2465,581,2465,600xe" filled="true" fillcolor="#000000" stroked="false">
                <v:path arrowok="t"/>
                <v:fill type="solid"/>
              </v:shape>
            </v:group>
            <v:group style="position:absolute;left:2465;top:600;width:10;height:20" coordorigin="2465,600" coordsize="10,20">
              <v:shape style="position:absolute;left:2465;top:600;width:10;height:20" coordorigin="2465,600" coordsize="10,20" path="m2465,619l2475,619,2475,600,2465,600,2465,619xe" filled="true" fillcolor="#000000" stroked="false">
                <v:path arrowok="t"/>
                <v:fill type="solid"/>
              </v:shape>
            </v:group>
            <v:group style="position:absolute;left:2465;top:619;width:10;height:20" coordorigin="2465,619" coordsize="10,20">
              <v:shape style="position:absolute;left:2465;top:619;width:10;height:20" coordorigin="2465,619" coordsize="10,20" path="m2465,638l2475,638,2475,619,2465,619,2465,638xe" filled="true" fillcolor="#000000" stroked="false">
                <v:path arrowok="t"/>
                <v:fill type="solid"/>
              </v:shape>
            </v:group>
            <v:group style="position:absolute;left:2465;top:638;width:10;height:20" coordorigin="2465,638" coordsize="10,20">
              <v:shape style="position:absolute;left:2465;top:638;width:10;height:20" coordorigin="2465,638" coordsize="10,20" path="m2465,658l2475,658,2475,638,2465,638,2465,658xe" filled="true" fillcolor="#000000" stroked="false">
                <v:path arrowok="t"/>
                <v:fill type="solid"/>
              </v:shape>
            </v:group>
            <v:group style="position:absolute;left:2465;top:658;width:10;height:20" coordorigin="2465,658" coordsize="10,20">
              <v:shape style="position:absolute;left:2465;top:658;width:10;height:20" coordorigin="2465,658" coordsize="10,20" path="m2465,677l2475,677,2475,658,2465,658,2465,677xe" filled="true" fillcolor="#000000" stroked="false">
                <v:path arrowok="t"/>
                <v:fill type="solid"/>
              </v:shape>
            </v:group>
            <v:group style="position:absolute;left:2465;top:677;width:10;height:20" coordorigin="2465,677" coordsize="10,20">
              <v:shape style="position:absolute;left:2465;top:677;width:10;height:20" coordorigin="2465,677" coordsize="10,20" path="m2465,696l2475,696,2475,677,2465,677,2465,696xe" filled="true" fillcolor="#000000" stroked="false">
                <v:path arrowok="t"/>
                <v:fill type="solid"/>
              </v:shape>
            </v:group>
            <v:group style="position:absolute;left:2465;top:696;width:10;height:20" coordorigin="2465,696" coordsize="10,20">
              <v:shape style="position:absolute;left:2465;top:696;width:10;height:20" coordorigin="2465,696" coordsize="10,20" path="m2465,715l2475,715,2475,696,2465,696,2465,715xe" filled="true" fillcolor="#000000" stroked="false">
                <v:path arrowok="t"/>
                <v:fill type="solid"/>
              </v:shape>
            </v:group>
            <v:group style="position:absolute;left:2465;top:715;width:10;height:20" coordorigin="2465,715" coordsize="10,20">
              <v:shape style="position:absolute;left:2465;top:715;width:10;height:20" coordorigin="2465,715" coordsize="10,20" path="m2465,734l2475,734,2475,715,2465,715,2465,734xe" filled="true" fillcolor="#000000" stroked="false">
                <v:path arrowok="t"/>
                <v:fill type="solid"/>
              </v:shape>
            </v:group>
            <v:group style="position:absolute;left:2465;top:734;width:10;height:20" coordorigin="2465,734" coordsize="10,20">
              <v:shape style="position:absolute;left:2465;top:734;width:10;height:20" coordorigin="2465,734" coordsize="10,20" path="m2465,754l2475,754,2475,734,2465,734,2465,754xe" filled="true" fillcolor="#000000" stroked="false">
                <v:path arrowok="t"/>
                <v:fill type="solid"/>
              </v:shape>
            </v:group>
            <v:group style="position:absolute;left:2465;top:754;width:10;height:20" coordorigin="2465,754" coordsize="10,20">
              <v:shape style="position:absolute;left:2465;top:754;width:10;height:20" coordorigin="2465,754" coordsize="10,20" path="m2465,773l2475,773,2475,754,2465,754,2465,773xe" filled="true" fillcolor="#000000" stroked="false">
                <v:path arrowok="t"/>
                <v:fill type="solid"/>
              </v:shape>
            </v:group>
            <v:group style="position:absolute;left:2465;top:773;width:10;height:20" coordorigin="2465,773" coordsize="10,20">
              <v:shape style="position:absolute;left:2465;top:773;width:10;height:20" coordorigin="2465,773" coordsize="10,20" path="m2465,792l2475,792,2475,773,2465,773,2465,792xe" filled="true" fillcolor="#000000" stroked="false">
                <v:path arrowok="t"/>
                <v:fill type="solid"/>
              </v:shape>
            </v:group>
            <v:group style="position:absolute;left:2465;top:792;width:10;height:20" coordorigin="2465,792" coordsize="10,20">
              <v:shape style="position:absolute;left:2465;top:792;width:10;height:20" coordorigin="2465,792" coordsize="10,20" path="m2465,812l2475,812,2475,792,2465,792,2465,812xe" filled="true" fillcolor="#000000" stroked="false">
                <v:path arrowok="t"/>
                <v:fill type="solid"/>
              </v:shape>
            </v:group>
            <v:group style="position:absolute;left:2465;top:816;width:10;height:2" coordorigin="2465,816" coordsize="10,2">
              <v:shape style="position:absolute;left:2465;top:816;width:10;height:2" coordorigin="2465,816" coordsize="10,0" path="m2465,816l2475,816e" filled="false" stroked="true" strokeweight=".48001pt" strokecolor="#000000">
                <v:path arrowok="t"/>
              </v:shape>
            </v:group>
            <v:group style="position:absolute;left:6522;top:446;width:10;height:20" coordorigin="6522,446" coordsize="10,20">
              <v:shape style="position:absolute;left:6522;top:446;width:10;height:20" coordorigin="6522,446" coordsize="10,20" path="m6522,466l6532,466,6532,446,6522,446,6522,466xe" filled="true" fillcolor="#000000" stroked="false">
                <v:path arrowok="t"/>
                <v:fill type="solid"/>
              </v:shape>
            </v:group>
            <v:group style="position:absolute;left:6522;top:466;width:10;height:20" coordorigin="6522,466" coordsize="10,20">
              <v:shape style="position:absolute;left:6522;top:466;width:10;height:20" coordorigin="6522,466" coordsize="10,20" path="m6522,485l6532,485,6532,466,6522,466,6522,485xe" filled="true" fillcolor="#000000" stroked="false">
                <v:path arrowok="t"/>
                <v:fill type="solid"/>
              </v:shape>
            </v:group>
            <v:group style="position:absolute;left:6522;top:485;width:10;height:20" coordorigin="6522,485" coordsize="10,20">
              <v:shape style="position:absolute;left:6522;top:485;width:10;height:20" coordorigin="6522,485" coordsize="10,20" path="m6522,504l6532,504,6532,485,6522,485,6522,504xe" filled="true" fillcolor="#000000" stroked="false">
                <v:path arrowok="t"/>
                <v:fill type="solid"/>
              </v:shape>
            </v:group>
            <v:group style="position:absolute;left:6522;top:504;width:10;height:20" coordorigin="6522,504" coordsize="10,20">
              <v:shape style="position:absolute;left:6522;top:504;width:10;height:20" coordorigin="6522,504" coordsize="10,20" path="m6522,523l6532,523,6532,504,6522,504,6522,523xe" filled="true" fillcolor="#000000" stroked="false">
                <v:path arrowok="t"/>
                <v:fill type="solid"/>
              </v:shape>
            </v:group>
            <v:group style="position:absolute;left:6522;top:523;width:10;height:20" coordorigin="6522,523" coordsize="10,20">
              <v:shape style="position:absolute;left:6522;top:523;width:10;height:20" coordorigin="6522,523" coordsize="10,20" path="m6522,542l6532,542,6532,523,6522,523,6522,542xe" filled="true" fillcolor="#000000" stroked="false">
                <v:path arrowok="t"/>
                <v:fill type="solid"/>
              </v:shape>
            </v:group>
            <v:group style="position:absolute;left:6522;top:542;width:10;height:20" coordorigin="6522,542" coordsize="10,20">
              <v:shape style="position:absolute;left:6522;top:542;width:10;height:20" coordorigin="6522,542" coordsize="10,20" path="m6522,562l6532,562,6532,542,6522,542,6522,562xe" filled="true" fillcolor="#000000" stroked="false">
                <v:path arrowok="t"/>
                <v:fill type="solid"/>
              </v:shape>
            </v:group>
            <v:group style="position:absolute;left:6522;top:562;width:10;height:20" coordorigin="6522,562" coordsize="10,20">
              <v:shape style="position:absolute;left:6522;top:562;width:10;height:20" coordorigin="6522,562" coordsize="10,20" path="m6522,581l6532,581,6532,562,6522,562,6522,581xe" filled="true" fillcolor="#000000" stroked="false">
                <v:path arrowok="t"/>
                <v:fill type="solid"/>
              </v:shape>
            </v:group>
            <v:group style="position:absolute;left:6522;top:581;width:10;height:20" coordorigin="6522,581" coordsize="10,20">
              <v:shape style="position:absolute;left:6522;top:581;width:10;height:20" coordorigin="6522,581" coordsize="10,20" path="m6522,600l6532,600,6532,581,6522,581,6522,600xe" filled="true" fillcolor="#000000" stroked="false">
                <v:path arrowok="t"/>
                <v:fill type="solid"/>
              </v:shape>
            </v:group>
            <v:group style="position:absolute;left:6522;top:600;width:10;height:20" coordorigin="6522,600" coordsize="10,20">
              <v:shape style="position:absolute;left:6522;top:600;width:10;height:20" coordorigin="6522,600" coordsize="10,20" path="m6522,619l6532,619,6532,600,6522,600,6522,619xe" filled="true" fillcolor="#000000" stroked="false">
                <v:path arrowok="t"/>
                <v:fill type="solid"/>
              </v:shape>
            </v:group>
            <v:group style="position:absolute;left:6522;top:619;width:10;height:20" coordorigin="6522,619" coordsize="10,20">
              <v:shape style="position:absolute;left:6522;top:619;width:10;height:20" coordorigin="6522,619" coordsize="10,20" path="m6522,638l6532,638,6532,619,6522,619,6522,638xe" filled="true" fillcolor="#000000" stroked="false">
                <v:path arrowok="t"/>
                <v:fill type="solid"/>
              </v:shape>
            </v:group>
            <v:group style="position:absolute;left:6522;top:638;width:10;height:20" coordorigin="6522,638" coordsize="10,20">
              <v:shape style="position:absolute;left:6522;top:638;width:10;height:20" coordorigin="6522,638" coordsize="10,20" path="m6522,658l6532,658,6532,638,6522,638,6522,658xe" filled="true" fillcolor="#000000" stroked="false">
                <v:path arrowok="t"/>
                <v:fill type="solid"/>
              </v:shape>
            </v:group>
            <v:group style="position:absolute;left:6522;top:658;width:10;height:20" coordorigin="6522,658" coordsize="10,20">
              <v:shape style="position:absolute;left:6522;top:658;width:10;height:20" coordorigin="6522,658" coordsize="10,20" path="m6522,677l6532,677,6532,658,6522,658,6522,677xe" filled="true" fillcolor="#000000" stroked="false">
                <v:path arrowok="t"/>
                <v:fill type="solid"/>
              </v:shape>
            </v:group>
            <v:group style="position:absolute;left:6522;top:677;width:10;height:20" coordorigin="6522,677" coordsize="10,20">
              <v:shape style="position:absolute;left:6522;top:677;width:10;height:20" coordorigin="6522,677" coordsize="10,20" path="m6522,696l6532,696,6532,677,6522,677,6522,696xe" filled="true" fillcolor="#000000" stroked="false">
                <v:path arrowok="t"/>
                <v:fill type="solid"/>
              </v:shape>
            </v:group>
            <v:group style="position:absolute;left:6522;top:696;width:10;height:20" coordorigin="6522,696" coordsize="10,20">
              <v:shape style="position:absolute;left:6522;top:696;width:10;height:20" coordorigin="6522,696" coordsize="10,20" path="m6522,715l6532,715,6532,696,6522,696,6522,715xe" filled="true" fillcolor="#000000" stroked="false">
                <v:path arrowok="t"/>
                <v:fill type="solid"/>
              </v:shape>
            </v:group>
            <v:group style="position:absolute;left:6522;top:715;width:10;height:20" coordorigin="6522,715" coordsize="10,20">
              <v:shape style="position:absolute;left:6522;top:715;width:10;height:20" coordorigin="6522,715" coordsize="10,20" path="m6522,734l6532,734,6532,715,6522,715,6522,734xe" filled="true" fillcolor="#000000" stroked="false">
                <v:path arrowok="t"/>
                <v:fill type="solid"/>
              </v:shape>
            </v:group>
            <v:group style="position:absolute;left:6522;top:734;width:10;height:20" coordorigin="6522,734" coordsize="10,20">
              <v:shape style="position:absolute;left:6522;top:734;width:10;height:20" coordorigin="6522,734" coordsize="10,20" path="m6522,754l6532,754,6532,734,6522,734,6522,754xe" filled="true" fillcolor="#000000" stroked="false">
                <v:path arrowok="t"/>
                <v:fill type="solid"/>
              </v:shape>
            </v:group>
            <v:group style="position:absolute;left:6522;top:754;width:10;height:20" coordorigin="6522,754" coordsize="10,20">
              <v:shape style="position:absolute;left:6522;top:754;width:10;height:20" coordorigin="6522,754" coordsize="10,20" path="m6522,773l6532,773,6532,754,6522,754,6522,773xe" filled="true" fillcolor="#000000" stroked="false">
                <v:path arrowok="t"/>
                <v:fill type="solid"/>
              </v:shape>
            </v:group>
            <v:group style="position:absolute;left:6522;top:773;width:10;height:20" coordorigin="6522,773" coordsize="10,20">
              <v:shape style="position:absolute;left:6522;top:773;width:10;height:20" coordorigin="6522,773" coordsize="10,20" path="m6522,792l6532,792,6532,773,6522,773,6522,792xe" filled="true" fillcolor="#000000" stroked="false">
                <v:path arrowok="t"/>
                <v:fill type="solid"/>
              </v:shape>
            </v:group>
            <v:group style="position:absolute;left:6522;top:792;width:10;height:20" coordorigin="6522,792" coordsize="10,20">
              <v:shape style="position:absolute;left:6522;top:792;width:10;height:20" coordorigin="6522,792" coordsize="10,20" path="m6522,812l6532,812,6532,792,6522,792,6522,812xe" filled="true" fillcolor="#000000" stroked="false">
                <v:path arrowok="t"/>
                <v:fill type="solid"/>
              </v:shape>
            </v:group>
            <v:group style="position:absolute;left:6522;top:816;width:10;height:2" coordorigin="6522,816" coordsize="10,2">
              <v:shape style="position:absolute;left:6522;top:816;width:10;height:2" coordorigin="6522,816" coordsize="10,0" path="m6522,816l6532,816e" filled="false" stroked="true" strokeweight=".48001pt" strokecolor="#000000">
                <v:path arrowok="t"/>
              </v:shape>
            </v:group>
            <v:group style="position:absolute;left:2465;top:826;width:10;height:2" coordorigin="2465,826" coordsize="10,2">
              <v:shape style="position:absolute;left:2465;top:826;width:10;height:2" coordorigin="2465,826" coordsize="10,0" path="m2465,826l2475,826e" filled="false" stroked="true" strokeweight=".47998pt" strokecolor="#000000">
                <v:path arrowok="t"/>
              </v:shape>
              <v:shape style="position:absolute;left:2475;top:821;width:1551;height:10" type="#_x0000_t75" stroked="false">
                <v:imagedata r:id="rId351" o:title=""/>
              </v:shape>
              <v:shape style="position:absolute;left:4021;top:821;width:2501;height:10" type="#_x0000_t75" stroked="false">
                <v:imagedata r:id="rId352" o:title=""/>
              </v:shape>
              <v:shape style="position:absolute;left:6517;top:821;width:3699;height:10" type="#_x0000_t75" stroked="false">
                <v:imagedata r:id="rId353" o:title=""/>
              </v:shape>
            </v:group>
            <v:group style="position:absolute;left:2465;top:831;width:10;height:20" coordorigin="2465,831" coordsize="10,20">
              <v:shape style="position:absolute;left:2465;top:831;width:10;height:20" coordorigin="2465,831" coordsize="10,20" path="m2465,850l2475,850,2475,831,2465,831,2465,850xe" filled="true" fillcolor="#000000" stroked="false">
                <v:path arrowok="t"/>
                <v:fill type="solid"/>
              </v:shape>
            </v:group>
            <v:group style="position:absolute;left:2465;top:850;width:10;height:20" coordorigin="2465,850" coordsize="10,20">
              <v:shape style="position:absolute;left:2465;top:850;width:10;height:20" coordorigin="2465,850" coordsize="10,20" path="m2465,869l2475,869,2475,850,2465,850,2465,869xe" filled="true" fillcolor="#000000" stroked="false">
                <v:path arrowok="t"/>
                <v:fill type="solid"/>
              </v:shape>
            </v:group>
            <v:group style="position:absolute;left:2465;top:869;width:10;height:20" coordorigin="2465,869" coordsize="10,20">
              <v:shape style="position:absolute;left:2465;top:869;width:10;height:20" coordorigin="2465,869" coordsize="10,20" path="m2465,888l2475,888,2475,869,2465,869,2465,888xe" filled="true" fillcolor="#000000" stroked="false">
                <v:path arrowok="t"/>
                <v:fill type="solid"/>
              </v:shape>
            </v:group>
            <v:group style="position:absolute;left:2465;top:888;width:10;height:20" coordorigin="2465,888" coordsize="10,20">
              <v:shape style="position:absolute;left:2465;top:888;width:10;height:20" coordorigin="2465,888" coordsize="10,20" path="m2465,908l2475,908,2475,888,2465,888,2465,908xe" filled="true" fillcolor="#000000" stroked="false">
                <v:path arrowok="t"/>
                <v:fill type="solid"/>
              </v:shape>
            </v:group>
            <v:group style="position:absolute;left:2465;top:908;width:10;height:20" coordorigin="2465,908" coordsize="10,20">
              <v:shape style="position:absolute;left:2465;top:908;width:10;height:20" coordorigin="2465,908" coordsize="10,20" path="m2465,927l2475,927,2475,908,2465,908,2465,927xe" filled="true" fillcolor="#000000" stroked="false">
                <v:path arrowok="t"/>
                <v:fill type="solid"/>
              </v:shape>
            </v:group>
            <v:group style="position:absolute;left:2465;top:927;width:10;height:20" coordorigin="2465,927" coordsize="10,20">
              <v:shape style="position:absolute;left:2465;top:927;width:10;height:20" coordorigin="2465,927" coordsize="10,20" path="m2465,946l2475,946,2475,927,2465,927,2465,946xe" filled="true" fillcolor="#000000" stroked="false">
                <v:path arrowok="t"/>
                <v:fill type="solid"/>
              </v:shape>
            </v:group>
            <v:group style="position:absolute;left:2465;top:946;width:10;height:20" coordorigin="2465,946" coordsize="10,20">
              <v:shape style="position:absolute;left:2465;top:946;width:10;height:20" coordorigin="2465,946" coordsize="10,20" path="m2465,965l2475,965,2475,946,2465,946,2465,965xe" filled="true" fillcolor="#000000" stroked="false">
                <v:path arrowok="t"/>
                <v:fill type="solid"/>
              </v:shape>
            </v:group>
            <v:group style="position:absolute;left:2465;top:965;width:10;height:20" coordorigin="2465,965" coordsize="10,20">
              <v:shape style="position:absolute;left:2465;top:965;width:10;height:20" coordorigin="2465,965" coordsize="10,20" path="m2465,984l2475,984,2475,965,2465,965,2465,984xe" filled="true" fillcolor="#000000" stroked="false">
                <v:path arrowok="t"/>
                <v:fill type="solid"/>
              </v:shape>
            </v:group>
            <v:group style="position:absolute;left:2465;top:984;width:10;height:20" coordorigin="2465,984" coordsize="10,20">
              <v:shape style="position:absolute;left:2465;top:984;width:10;height:20" coordorigin="2465,984" coordsize="10,20" path="m2465,1004l2475,1004,2475,984,2465,984,2465,1004xe" filled="true" fillcolor="#000000" stroked="false">
                <v:path arrowok="t"/>
                <v:fill type="solid"/>
              </v:shape>
            </v:group>
            <v:group style="position:absolute;left:2465;top:1004;width:10;height:20" coordorigin="2465,1004" coordsize="10,20">
              <v:shape style="position:absolute;left:2465;top:1004;width:10;height:20" coordorigin="2465,1004" coordsize="10,20" path="m2465,1023l2475,1023,2475,1004,2465,1004,2465,1023xe" filled="true" fillcolor="#000000" stroked="false">
                <v:path arrowok="t"/>
                <v:fill type="solid"/>
              </v:shape>
            </v:group>
            <v:group style="position:absolute;left:2465;top:1023;width:10;height:20" coordorigin="2465,1023" coordsize="10,20">
              <v:shape style="position:absolute;left:2465;top:1023;width:10;height:20" coordorigin="2465,1023" coordsize="10,20" path="m2465,1042l2475,1042,2475,1023,2465,1023,2465,1042xe" filled="true" fillcolor="#000000" stroked="false">
                <v:path arrowok="t"/>
                <v:fill type="solid"/>
              </v:shape>
            </v:group>
            <v:group style="position:absolute;left:2465;top:1042;width:10;height:20" coordorigin="2465,1042" coordsize="10,20">
              <v:shape style="position:absolute;left:2465;top:1042;width:10;height:20" coordorigin="2465,1042" coordsize="10,20" path="m2465,1061l2475,1061,2475,1042,2465,1042,2465,1061xe" filled="true" fillcolor="#000000" stroked="false">
                <v:path arrowok="t"/>
                <v:fill type="solid"/>
              </v:shape>
            </v:group>
            <v:group style="position:absolute;left:2465;top:1061;width:10;height:20" coordorigin="2465,1061" coordsize="10,20">
              <v:shape style="position:absolute;left:2465;top:1061;width:10;height:20" coordorigin="2465,1061" coordsize="10,20" path="m2465,1080l2475,1080,2475,1061,2465,1061,2465,1080xe" filled="true" fillcolor="#000000" stroked="false">
                <v:path arrowok="t"/>
                <v:fill type="solid"/>
              </v:shape>
            </v:group>
            <v:group style="position:absolute;left:2465;top:1080;width:10;height:20" coordorigin="2465,1080" coordsize="10,20">
              <v:shape style="position:absolute;left:2465;top:1080;width:10;height:20" coordorigin="2465,1080" coordsize="10,20" path="m2465,1100l2475,1100,2475,1080,2465,1080,2465,1100xe" filled="true" fillcolor="#000000" stroked="false">
                <v:path arrowok="t"/>
                <v:fill type="solid"/>
              </v:shape>
            </v:group>
            <v:group style="position:absolute;left:2465;top:1100;width:10;height:20" coordorigin="2465,1100" coordsize="10,20">
              <v:shape style="position:absolute;left:2465;top:1100;width:10;height:20" coordorigin="2465,1100" coordsize="10,20" path="m2465,1119l2475,1119,2475,1100,2465,1100,2465,1119xe" filled="true" fillcolor="#000000" stroked="false">
                <v:path arrowok="t"/>
                <v:fill type="solid"/>
              </v:shape>
            </v:group>
            <v:group style="position:absolute;left:2465;top:1119;width:10;height:20" coordorigin="2465,1119" coordsize="10,20">
              <v:shape style="position:absolute;left:2465;top:1119;width:10;height:20" coordorigin="2465,1119" coordsize="10,20" path="m2465,1138l2475,1138,2475,1119,2465,1119,2465,1138xe" filled="true" fillcolor="#000000" stroked="false">
                <v:path arrowok="t"/>
                <v:fill type="solid"/>
              </v:shape>
            </v:group>
            <v:group style="position:absolute;left:2465;top:1138;width:10;height:20" coordorigin="2465,1138" coordsize="10,20">
              <v:shape style="position:absolute;left:2465;top:1138;width:10;height:20" coordorigin="2465,1138" coordsize="10,20" path="m2465,1157l2475,1157,2475,1138,2465,1138,2465,1157xe" filled="true" fillcolor="#000000" stroked="false">
                <v:path arrowok="t"/>
                <v:fill type="solid"/>
              </v:shape>
            </v:group>
            <v:group style="position:absolute;left:2465;top:1157;width:10;height:20" coordorigin="2465,1157" coordsize="10,20">
              <v:shape style="position:absolute;left:2465;top:1157;width:10;height:20" coordorigin="2465,1157" coordsize="10,20" path="m2465,1176l2475,1176,2475,1157,2465,1157,2465,1176xe" filled="true" fillcolor="#000000" stroked="false">
                <v:path arrowok="t"/>
                <v:fill type="solid"/>
              </v:shape>
            </v:group>
            <v:group style="position:absolute;left:2465;top:1176;width:10;height:20" coordorigin="2465,1176" coordsize="10,20">
              <v:shape style="position:absolute;left:2465;top:1176;width:10;height:20" coordorigin="2465,1176" coordsize="10,20" path="m2465,1196l2475,1196,2475,1176,2465,1176,2465,1196xe" filled="true" fillcolor="#000000" stroked="false">
                <v:path arrowok="t"/>
                <v:fill type="solid"/>
              </v:shape>
            </v:group>
            <v:group style="position:absolute;left:2465;top:1200;width:10;height:2" coordorigin="2465,1200" coordsize="10,2">
              <v:shape style="position:absolute;left:2465;top:1200;width:10;height:2" coordorigin="2465,1200" coordsize="10,0" path="m2465,1200l2475,1200e" filled="false" stroked="true" strokeweight=".47998pt" strokecolor="#000000">
                <v:path arrowok="t"/>
              </v:shape>
            </v:group>
            <v:group style="position:absolute;left:4026;top:831;width:10;height:20" coordorigin="4026,831" coordsize="10,20">
              <v:shape style="position:absolute;left:4026;top:831;width:10;height:20" coordorigin="4026,831" coordsize="10,20" path="m4026,850l4035,850,4035,831,4026,831,4026,850xe" filled="true" fillcolor="#000000" stroked="false">
                <v:path arrowok="t"/>
                <v:fill type="solid"/>
              </v:shape>
            </v:group>
            <v:group style="position:absolute;left:4026;top:850;width:10;height:20" coordorigin="4026,850" coordsize="10,20">
              <v:shape style="position:absolute;left:4026;top:850;width:10;height:20" coordorigin="4026,850" coordsize="10,20" path="m4026,869l4035,869,4035,850,4026,850,4026,869xe" filled="true" fillcolor="#000000" stroked="false">
                <v:path arrowok="t"/>
                <v:fill type="solid"/>
              </v:shape>
            </v:group>
            <v:group style="position:absolute;left:4026;top:869;width:10;height:20" coordorigin="4026,869" coordsize="10,20">
              <v:shape style="position:absolute;left:4026;top:869;width:10;height:20" coordorigin="4026,869" coordsize="10,20" path="m4026,888l4035,888,4035,869,4026,869,4026,888xe" filled="true" fillcolor="#000000" stroked="false">
                <v:path arrowok="t"/>
                <v:fill type="solid"/>
              </v:shape>
            </v:group>
            <v:group style="position:absolute;left:4026;top:888;width:10;height:20" coordorigin="4026,888" coordsize="10,20">
              <v:shape style="position:absolute;left:4026;top:888;width:10;height:20" coordorigin="4026,888" coordsize="10,20" path="m4026,908l4035,908,4035,888,4026,888,4026,908xe" filled="true" fillcolor="#000000" stroked="false">
                <v:path arrowok="t"/>
                <v:fill type="solid"/>
              </v:shape>
            </v:group>
            <v:group style="position:absolute;left:4026;top:908;width:10;height:20" coordorigin="4026,908" coordsize="10,20">
              <v:shape style="position:absolute;left:4026;top:908;width:10;height:20" coordorigin="4026,908" coordsize="10,20" path="m4026,927l4035,927,4035,908,4026,908,4026,927xe" filled="true" fillcolor="#000000" stroked="false">
                <v:path arrowok="t"/>
                <v:fill type="solid"/>
              </v:shape>
            </v:group>
            <v:group style="position:absolute;left:4026;top:927;width:10;height:20" coordorigin="4026,927" coordsize="10,20">
              <v:shape style="position:absolute;left:4026;top:927;width:10;height:20" coordorigin="4026,927" coordsize="10,20" path="m4026,946l4035,946,4035,927,4026,927,4026,946xe" filled="true" fillcolor="#000000" stroked="false">
                <v:path arrowok="t"/>
                <v:fill type="solid"/>
              </v:shape>
            </v:group>
            <v:group style="position:absolute;left:4026;top:946;width:10;height:20" coordorigin="4026,946" coordsize="10,20">
              <v:shape style="position:absolute;left:4026;top:946;width:10;height:20" coordorigin="4026,946" coordsize="10,20" path="m4026,965l4035,965,4035,946,4026,946,4026,965xe" filled="true" fillcolor="#000000" stroked="false">
                <v:path arrowok="t"/>
                <v:fill type="solid"/>
              </v:shape>
            </v:group>
            <v:group style="position:absolute;left:4026;top:965;width:10;height:20" coordorigin="4026,965" coordsize="10,20">
              <v:shape style="position:absolute;left:4026;top:965;width:10;height:20" coordorigin="4026,965" coordsize="10,20" path="m4026,984l4035,984,4035,965,4026,965,4026,984xe" filled="true" fillcolor="#000000" stroked="false">
                <v:path arrowok="t"/>
                <v:fill type="solid"/>
              </v:shape>
            </v:group>
            <v:group style="position:absolute;left:4026;top:984;width:10;height:20" coordorigin="4026,984" coordsize="10,20">
              <v:shape style="position:absolute;left:4026;top:984;width:10;height:20" coordorigin="4026,984" coordsize="10,20" path="m4026,1004l4035,1004,4035,984,4026,984,4026,1004xe" filled="true" fillcolor="#000000" stroked="false">
                <v:path arrowok="t"/>
                <v:fill type="solid"/>
              </v:shape>
            </v:group>
            <v:group style="position:absolute;left:4026;top:1004;width:10;height:20" coordorigin="4026,1004" coordsize="10,20">
              <v:shape style="position:absolute;left:4026;top:1004;width:10;height:20" coordorigin="4026,1004" coordsize="10,20" path="m4026,1023l4035,1023,4035,1004,4026,1004,4026,1023xe" filled="true" fillcolor="#000000" stroked="false">
                <v:path arrowok="t"/>
                <v:fill type="solid"/>
              </v:shape>
            </v:group>
            <v:group style="position:absolute;left:4026;top:1023;width:10;height:20" coordorigin="4026,1023" coordsize="10,20">
              <v:shape style="position:absolute;left:4026;top:1023;width:10;height:20" coordorigin="4026,1023" coordsize="10,20" path="m4026,1042l4035,1042,4035,1023,4026,1023,4026,1042xe" filled="true" fillcolor="#000000" stroked="false">
                <v:path arrowok="t"/>
                <v:fill type="solid"/>
              </v:shape>
            </v:group>
            <v:group style="position:absolute;left:4026;top:1042;width:10;height:20" coordorigin="4026,1042" coordsize="10,20">
              <v:shape style="position:absolute;left:4026;top:1042;width:10;height:20" coordorigin="4026,1042" coordsize="10,20" path="m4026,1061l4035,1061,4035,1042,4026,1042,4026,1061xe" filled="true" fillcolor="#000000" stroked="false">
                <v:path arrowok="t"/>
                <v:fill type="solid"/>
              </v:shape>
            </v:group>
            <v:group style="position:absolute;left:4026;top:1061;width:10;height:20" coordorigin="4026,1061" coordsize="10,20">
              <v:shape style="position:absolute;left:4026;top:1061;width:10;height:20" coordorigin="4026,1061" coordsize="10,20" path="m4026,1080l4035,1080,4035,1061,4026,1061,4026,1080xe" filled="true" fillcolor="#000000" stroked="false">
                <v:path arrowok="t"/>
                <v:fill type="solid"/>
              </v:shape>
            </v:group>
            <v:group style="position:absolute;left:4026;top:1080;width:10;height:20" coordorigin="4026,1080" coordsize="10,20">
              <v:shape style="position:absolute;left:4026;top:1080;width:10;height:20" coordorigin="4026,1080" coordsize="10,20" path="m4026,1100l4035,1100,4035,1080,4026,1080,4026,1100xe" filled="true" fillcolor="#000000" stroked="false">
                <v:path arrowok="t"/>
                <v:fill type="solid"/>
              </v:shape>
            </v:group>
            <v:group style="position:absolute;left:4026;top:1100;width:10;height:20" coordorigin="4026,1100" coordsize="10,20">
              <v:shape style="position:absolute;left:4026;top:1100;width:10;height:20" coordorigin="4026,1100" coordsize="10,20" path="m4026,1119l4035,1119,4035,1100,4026,1100,4026,1119xe" filled="true" fillcolor="#000000" stroked="false">
                <v:path arrowok="t"/>
                <v:fill type="solid"/>
              </v:shape>
            </v:group>
            <v:group style="position:absolute;left:4026;top:1119;width:10;height:20" coordorigin="4026,1119" coordsize="10,20">
              <v:shape style="position:absolute;left:4026;top:1119;width:10;height:20" coordorigin="4026,1119" coordsize="10,20" path="m4026,1138l4035,1138,4035,1119,4026,1119,4026,1138xe" filled="true" fillcolor="#000000" stroked="false">
                <v:path arrowok="t"/>
                <v:fill type="solid"/>
              </v:shape>
            </v:group>
            <v:group style="position:absolute;left:4026;top:1138;width:10;height:20" coordorigin="4026,1138" coordsize="10,20">
              <v:shape style="position:absolute;left:4026;top:1138;width:10;height:20" coordorigin="4026,1138" coordsize="10,20" path="m4026,1157l4035,1157,4035,1138,4026,1138,4026,1157xe" filled="true" fillcolor="#000000" stroked="false">
                <v:path arrowok="t"/>
                <v:fill type="solid"/>
              </v:shape>
            </v:group>
            <v:group style="position:absolute;left:4026;top:1157;width:10;height:20" coordorigin="4026,1157" coordsize="10,20">
              <v:shape style="position:absolute;left:4026;top:1157;width:10;height:20" coordorigin="4026,1157" coordsize="10,20" path="m4026,1176l4035,1176,4035,1157,4026,1157,4026,1176xe" filled="true" fillcolor="#000000" stroked="false">
                <v:path arrowok="t"/>
                <v:fill type="solid"/>
              </v:shape>
            </v:group>
            <v:group style="position:absolute;left:4026;top:1176;width:10;height:20" coordorigin="4026,1176" coordsize="10,20">
              <v:shape style="position:absolute;left:4026;top:1176;width:10;height:20" coordorigin="4026,1176" coordsize="10,20" path="m4026,1196l4035,1196,4035,1176,4026,1176,4026,1196xe" filled="true" fillcolor="#000000" stroked="false">
                <v:path arrowok="t"/>
                <v:fill type="solid"/>
              </v:shape>
            </v:group>
            <v:group style="position:absolute;left:4026;top:1200;width:10;height:2" coordorigin="4026,1200" coordsize="10,2">
              <v:shape style="position:absolute;left:4026;top:1200;width:10;height:2" coordorigin="4026,1200" coordsize="10,0" path="m4026,1200l4035,1200e" filled="false" stroked="true" strokeweight=".47998pt" strokecolor="#000000">
                <v:path arrowok="t"/>
              </v:shape>
            </v:group>
            <v:group style="position:absolute;left:4962;top:831;width:10;height:20" coordorigin="4962,831" coordsize="10,20">
              <v:shape style="position:absolute;left:4962;top:831;width:10;height:20" coordorigin="4962,831" coordsize="10,20" path="m4962,850l4971,850,4971,831,4962,831,4962,850xe" filled="true" fillcolor="#000000" stroked="false">
                <v:path arrowok="t"/>
                <v:fill type="solid"/>
              </v:shape>
            </v:group>
            <v:group style="position:absolute;left:4962;top:850;width:10;height:20" coordorigin="4962,850" coordsize="10,20">
              <v:shape style="position:absolute;left:4962;top:850;width:10;height:20" coordorigin="4962,850" coordsize="10,20" path="m4962,869l4971,869,4971,850,4962,850,4962,869xe" filled="true" fillcolor="#000000" stroked="false">
                <v:path arrowok="t"/>
                <v:fill type="solid"/>
              </v:shape>
            </v:group>
            <v:group style="position:absolute;left:4962;top:869;width:10;height:20" coordorigin="4962,869" coordsize="10,20">
              <v:shape style="position:absolute;left:4962;top:869;width:10;height:20" coordorigin="4962,869" coordsize="10,20" path="m4962,888l4971,888,4971,869,4962,869,4962,888xe" filled="true" fillcolor="#000000" stroked="false">
                <v:path arrowok="t"/>
                <v:fill type="solid"/>
              </v:shape>
            </v:group>
            <v:group style="position:absolute;left:4962;top:888;width:10;height:20" coordorigin="4962,888" coordsize="10,20">
              <v:shape style="position:absolute;left:4962;top:888;width:10;height:20" coordorigin="4962,888" coordsize="10,20" path="m4962,908l4971,908,4971,888,4962,888,4962,908xe" filled="true" fillcolor="#000000" stroked="false">
                <v:path arrowok="t"/>
                <v:fill type="solid"/>
              </v:shape>
            </v:group>
            <v:group style="position:absolute;left:4962;top:908;width:10;height:20" coordorigin="4962,908" coordsize="10,20">
              <v:shape style="position:absolute;left:4962;top:908;width:10;height:20" coordorigin="4962,908" coordsize="10,20" path="m4962,927l4971,927,4971,908,4962,908,4962,927xe" filled="true" fillcolor="#000000" stroked="false">
                <v:path arrowok="t"/>
                <v:fill type="solid"/>
              </v:shape>
            </v:group>
            <v:group style="position:absolute;left:4962;top:927;width:10;height:20" coordorigin="4962,927" coordsize="10,20">
              <v:shape style="position:absolute;left:4962;top:927;width:10;height:20" coordorigin="4962,927" coordsize="10,20" path="m4962,946l4971,946,4971,927,4962,927,4962,946xe" filled="true" fillcolor="#000000" stroked="false">
                <v:path arrowok="t"/>
                <v:fill type="solid"/>
              </v:shape>
            </v:group>
            <v:group style="position:absolute;left:4962;top:946;width:10;height:20" coordorigin="4962,946" coordsize="10,20">
              <v:shape style="position:absolute;left:4962;top:946;width:10;height:20" coordorigin="4962,946" coordsize="10,20" path="m4962,965l4971,965,4971,946,4962,946,4962,965xe" filled="true" fillcolor="#000000" stroked="false">
                <v:path arrowok="t"/>
                <v:fill type="solid"/>
              </v:shape>
            </v:group>
            <v:group style="position:absolute;left:4962;top:965;width:10;height:20" coordorigin="4962,965" coordsize="10,20">
              <v:shape style="position:absolute;left:4962;top:965;width:10;height:20" coordorigin="4962,965" coordsize="10,20" path="m4962,984l4971,984,4971,965,4962,965,4962,984xe" filled="true" fillcolor="#000000" stroked="false">
                <v:path arrowok="t"/>
                <v:fill type="solid"/>
              </v:shape>
            </v:group>
            <v:group style="position:absolute;left:4962;top:984;width:10;height:20" coordorigin="4962,984" coordsize="10,20">
              <v:shape style="position:absolute;left:4962;top:984;width:10;height:20" coordorigin="4962,984" coordsize="10,20" path="m4962,1004l4971,1004,4971,984,4962,984,4962,1004xe" filled="true" fillcolor="#000000" stroked="false">
                <v:path arrowok="t"/>
                <v:fill type="solid"/>
              </v:shape>
            </v:group>
            <v:group style="position:absolute;left:4962;top:1004;width:10;height:20" coordorigin="4962,1004" coordsize="10,20">
              <v:shape style="position:absolute;left:4962;top:1004;width:10;height:20" coordorigin="4962,1004" coordsize="10,20" path="m4962,1023l4971,1023,4971,1004,4962,1004,4962,1023xe" filled="true" fillcolor="#000000" stroked="false">
                <v:path arrowok="t"/>
                <v:fill type="solid"/>
              </v:shape>
            </v:group>
            <v:group style="position:absolute;left:4962;top:1023;width:10;height:20" coordorigin="4962,1023" coordsize="10,20">
              <v:shape style="position:absolute;left:4962;top:1023;width:10;height:20" coordorigin="4962,1023" coordsize="10,20" path="m4962,1042l4971,1042,4971,1023,4962,1023,4962,1042xe" filled="true" fillcolor="#000000" stroked="false">
                <v:path arrowok="t"/>
                <v:fill type="solid"/>
              </v:shape>
            </v:group>
            <v:group style="position:absolute;left:4962;top:1042;width:10;height:20" coordorigin="4962,1042" coordsize="10,20">
              <v:shape style="position:absolute;left:4962;top:1042;width:10;height:20" coordorigin="4962,1042" coordsize="10,20" path="m4962,1061l4971,1061,4971,1042,4962,1042,4962,1061xe" filled="true" fillcolor="#000000" stroked="false">
                <v:path arrowok="t"/>
                <v:fill type="solid"/>
              </v:shape>
            </v:group>
            <v:group style="position:absolute;left:4962;top:1061;width:10;height:20" coordorigin="4962,1061" coordsize="10,20">
              <v:shape style="position:absolute;left:4962;top:1061;width:10;height:20" coordorigin="4962,1061" coordsize="10,20" path="m4962,1080l4971,1080,4971,1061,4962,1061,4962,1080xe" filled="true" fillcolor="#000000" stroked="false">
                <v:path arrowok="t"/>
                <v:fill type="solid"/>
              </v:shape>
            </v:group>
            <v:group style="position:absolute;left:4962;top:1080;width:10;height:20" coordorigin="4962,1080" coordsize="10,20">
              <v:shape style="position:absolute;left:4962;top:1080;width:10;height:20" coordorigin="4962,1080" coordsize="10,20" path="m4962,1100l4971,1100,4971,1080,4962,1080,4962,1100xe" filled="true" fillcolor="#000000" stroked="false">
                <v:path arrowok="t"/>
                <v:fill type="solid"/>
              </v:shape>
            </v:group>
            <v:group style="position:absolute;left:4962;top:1100;width:10;height:20" coordorigin="4962,1100" coordsize="10,20">
              <v:shape style="position:absolute;left:4962;top:1100;width:10;height:20" coordorigin="4962,1100" coordsize="10,20" path="m4962,1119l4971,1119,4971,1100,4962,1100,4962,1119xe" filled="true" fillcolor="#000000" stroked="false">
                <v:path arrowok="t"/>
                <v:fill type="solid"/>
              </v:shape>
            </v:group>
            <v:group style="position:absolute;left:4962;top:1119;width:10;height:20" coordorigin="4962,1119" coordsize="10,20">
              <v:shape style="position:absolute;left:4962;top:1119;width:10;height:20" coordorigin="4962,1119" coordsize="10,20" path="m4962,1138l4971,1138,4971,1119,4962,1119,4962,1138xe" filled="true" fillcolor="#000000" stroked="false">
                <v:path arrowok="t"/>
                <v:fill type="solid"/>
              </v:shape>
            </v:group>
            <v:group style="position:absolute;left:4962;top:1138;width:10;height:20" coordorigin="4962,1138" coordsize="10,20">
              <v:shape style="position:absolute;left:4962;top:1138;width:10;height:20" coordorigin="4962,1138" coordsize="10,20" path="m4962,1157l4971,1157,4971,1138,4962,1138,4962,1157xe" filled="true" fillcolor="#000000" stroked="false">
                <v:path arrowok="t"/>
                <v:fill type="solid"/>
              </v:shape>
            </v:group>
            <v:group style="position:absolute;left:4962;top:1157;width:10;height:20" coordorigin="4962,1157" coordsize="10,20">
              <v:shape style="position:absolute;left:4962;top:1157;width:10;height:20" coordorigin="4962,1157" coordsize="10,20" path="m4962,1176l4971,1176,4971,1157,4962,1157,4962,1176xe" filled="true" fillcolor="#000000" stroked="false">
                <v:path arrowok="t"/>
                <v:fill type="solid"/>
              </v:shape>
            </v:group>
            <v:group style="position:absolute;left:4962;top:1176;width:10;height:20" coordorigin="4962,1176" coordsize="10,20">
              <v:shape style="position:absolute;left:4962;top:1176;width:10;height:20" coordorigin="4962,1176" coordsize="10,20" path="m4962,1196l4971,1196,4971,1176,4962,1176,4962,1196xe" filled="true" fillcolor="#000000" stroked="false">
                <v:path arrowok="t"/>
                <v:fill type="solid"/>
              </v:shape>
            </v:group>
            <v:group style="position:absolute;left:4962;top:1200;width:10;height:2" coordorigin="4962,1200" coordsize="10,2">
              <v:shape style="position:absolute;left:4962;top:1200;width:10;height:2" coordorigin="4962,1200" coordsize="10,0" path="m4962,1200l4971,1200e" filled="false" stroked="true" strokeweight=".47998pt" strokecolor="#000000">
                <v:path arrowok="t"/>
              </v:shape>
            </v:group>
            <v:group style="position:absolute;left:6522;top:831;width:10;height:20" coordorigin="6522,831" coordsize="10,20">
              <v:shape style="position:absolute;left:6522;top:831;width:10;height:20" coordorigin="6522,831" coordsize="10,20" path="m6522,850l6532,850,6532,831,6522,831,6522,850xe" filled="true" fillcolor="#000000" stroked="false">
                <v:path arrowok="t"/>
                <v:fill type="solid"/>
              </v:shape>
            </v:group>
            <v:group style="position:absolute;left:6522;top:850;width:10;height:20" coordorigin="6522,850" coordsize="10,20">
              <v:shape style="position:absolute;left:6522;top:850;width:10;height:20" coordorigin="6522,850" coordsize="10,20" path="m6522,869l6532,869,6532,850,6522,850,6522,869xe" filled="true" fillcolor="#000000" stroked="false">
                <v:path arrowok="t"/>
                <v:fill type="solid"/>
              </v:shape>
            </v:group>
            <v:group style="position:absolute;left:6522;top:869;width:10;height:20" coordorigin="6522,869" coordsize="10,20">
              <v:shape style="position:absolute;left:6522;top:869;width:10;height:20" coordorigin="6522,869" coordsize="10,20" path="m6522,888l6532,888,6532,869,6522,869,6522,888xe" filled="true" fillcolor="#000000" stroked="false">
                <v:path arrowok="t"/>
                <v:fill type="solid"/>
              </v:shape>
            </v:group>
            <v:group style="position:absolute;left:6522;top:888;width:10;height:20" coordorigin="6522,888" coordsize="10,20">
              <v:shape style="position:absolute;left:6522;top:888;width:10;height:20" coordorigin="6522,888" coordsize="10,20" path="m6522,908l6532,908,6532,888,6522,888,6522,908xe" filled="true" fillcolor="#000000" stroked="false">
                <v:path arrowok="t"/>
                <v:fill type="solid"/>
              </v:shape>
            </v:group>
            <v:group style="position:absolute;left:6522;top:908;width:10;height:20" coordorigin="6522,908" coordsize="10,20">
              <v:shape style="position:absolute;left:6522;top:908;width:10;height:20" coordorigin="6522,908" coordsize="10,20" path="m6522,927l6532,927,6532,908,6522,908,6522,927xe" filled="true" fillcolor="#000000" stroked="false">
                <v:path arrowok="t"/>
                <v:fill type="solid"/>
              </v:shape>
            </v:group>
            <v:group style="position:absolute;left:6522;top:927;width:10;height:20" coordorigin="6522,927" coordsize="10,20">
              <v:shape style="position:absolute;left:6522;top:927;width:10;height:20" coordorigin="6522,927" coordsize="10,20" path="m6522,946l6532,946,6532,927,6522,927,6522,946xe" filled="true" fillcolor="#000000" stroked="false">
                <v:path arrowok="t"/>
                <v:fill type="solid"/>
              </v:shape>
            </v:group>
            <v:group style="position:absolute;left:6522;top:946;width:10;height:20" coordorigin="6522,946" coordsize="10,20">
              <v:shape style="position:absolute;left:6522;top:946;width:10;height:20" coordorigin="6522,946" coordsize="10,20" path="m6522,965l6532,965,6532,946,6522,946,6522,965xe" filled="true" fillcolor="#000000" stroked="false">
                <v:path arrowok="t"/>
                <v:fill type="solid"/>
              </v:shape>
            </v:group>
            <v:group style="position:absolute;left:6522;top:965;width:10;height:20" coordorigin="6522,965" coordsize="10,20">
              <v:shape style="position:absolute;left:6522;top:965;width:10;height:20" coordorigin="6522,965" coordsize="10,20" path="m6522,984l6532,984,6532,965,6522,965,6522,984xe" filled="true" fillcolor="#000000" stroked="false">
                <v:path arrowok="t"/>
                <v:fill type="solid"/>
              </v:shape>
            </v:group>
            <v:group style="position:absolute;left:6522;top:984;width:10;height:20" coordorigin="6522,984" coordsize="10,20">
              <v:shape style="position:absolute;left:6522;top:984;width:10;height:20" coordorigin="6522,984" coordsize="10,20" path="m6522,1004l6532,1004,6532,984,6522,984,6522,1004xe" filled="true" fillcolor="#000000" stroked="false">
                <v:path arrowok="t"/>
                <v:fill type="solid"/>
              </v:shape>
            </v:group>
            <v:group style="position:absolute;left:6522;top:1004;width:10;height:20" coordorigin="6522,1004" coordsize="10,20">
              <v:shape style="position:absolute;left:6522;top:1004;width:10;height:20" coordorigin="6522,1004" coordsize="10,20" path="m6522,1023l6532,1023,6532,1004,6522,1004,6522,1023xe" filled="true" fillcolor="#000000" stroked="false">
                <v:path arrowok="t"/>
                <v:fill type="solid"/>
              </v:shape>
            </v:group>
            <v:group style="position:absolute;left:6522;top:1023;width:10;height:20" coordorigin="6522,1023" coordsize="10,20">
              <v:shape style="position:absolute;left:6522;top:1023;width:10;height:20" coordorigin="6522,1023" coordsize="10,20" path="m6522,1042l6532,1042,6532,1023,6522,1023,6522,1042xe" filled="true" fillcolor="#000000" stroked="false">
                <v:path arrowok="t"/>
                <v:fill type="solid"/>
              </v:shape>
            </v:group>
            <v:group style="position:absolute;left:6522;top:1042;width:10;height:20" coordorigin="6522,1042" coordsize="10,20">
              <v:shape style="position:absolute;left:6522;top:1042;width:10;height:20" coordorigin="6522,1042" coordsize="10,20" path="m6522,1061l6532,1061,6532,1042,6522,1042,6522,1061xe" filled="true" fillcolor="#000000" stroked="false">
                <v:path arrowok="t"/>
                <v:fill type="solid"/>
              </v:shape>
            </v:group>
            <v:group style="position:absolute;left:6522;top:1061;width:10;height:20" coordorigin="6522,1061" coordsize="10,20">
              <v:shape style="position:absolute;left:6522;top:1061;width:10;height:20" coordorigin="6522,1061" coordsize="10,20" path="m6522,1080l6532,1080,6532,1061,6522,1061,6522,1080xe" filled="true" fillcolor="#000000" stroked="false">
                <v:path arrowok="t"/>
                <v:fill type="solid"/>
              </v:shape>
            </v:group>
            <v:group style="position:absolute;left:6522;top:1080;width:10;height:20" coordorigin="6522,1080" coordsize="10,20">
              <v:shape style="position:absolute;left:6522;top:1080;width:10;height:20" coordorigin="6522,1080" coordsize="10,20" path="m6522,1100l6532,1100,6532,1080,6522,1080,6522,1100xe" filled="true" fillcolor="#000000" stroked="false">
                <v:path arrowok="t"/>
                <v:fill type="solid"/>
              </v:shape>
            </v:group>
            <v:group style="position:absolute;left:6522;top:1100;width:10;height:20" coordorigin="6522,1100" coordsize="10,20">
              <v:shape style="position:absolute;left:6522;top:1100;width:10;height:20" coordorigin="6522,1100" coordsize="10,20" path="m6522,1119l6532,1119,6532,1100,6522,1100,6522,1119xe" filled="true" fillcolor="#000000" stroked="false">
                <v:path arrowok="t"/>
                <v:fill type="solid"/>
              </v:shape>
            </v:group>
            <v:group style="position:absolute;left:6522;top:1119;width:10;height:20" coordorigin="6522,1119" coordsize="10,20">
              <v:shape style="position:absolute;left:6522;top:1119;width:10;height:20" coordorigin="6522,1119" coordsize="10,20" path="m6522,1138l6532,1138,6532,1119,6522,1119,6522,1138xe" filled="true" fillcolor="#000000" stroked="false">
                <v:path arrowok="t"/>
                <v:fill type="solid"/>
              </v:shape>
            </v:group>
            <v:group style="position:absolute;left:6522;top:1138;width:10;height:20" coordorigin="6522,1138" coordsize="10,20">
              <v:shape style="position:absolute;left:6522;top:1138;width:10;height:20" coordorigin="6522,1138" coordsize="10,20" path="m6522,1157l6532,1157,6532,1138,6522,1138,6522,1157xe" filled="true" fillcolor="#000000" stroked="false">
                <v:path arrowok="t"/>
                <v:fill type="solid"/>
              </v:shape>
            </v:group>
            <v:group style="position:absolute;left:6522;top:1157;width:10;height:20" coordorigin="6522,1157" coordsize="10,20">
              <v:shape style="position:absolute;left:6522;top:1157;width:10;height:20" coordorigin="6522,1157" coordsize="10,20" path="m6522,1176l6532,1176,6532,1157,6522,1157,6522,1176xe" filled="true" fillcolor="#000000" stroked="false">
                <v:path arrowok="t"/>
                <v:fill type="solid"/>
              </v:shape>
            </v:group>
            <v:group style="position:absolute;left:6522;top:1176;width:10;height:20" coordorigin="6522,1176" coordsize="10,20">
              <v:shape style="position:absolute;left:6522;top:1176;width:10;height:20" coordorigin="6522,1176" coordsize="10,20" path="m6522,1196l6532,1196,6532,1176,6522,1176,6522,1196xe" filled="true" fillcolor="#000000" stroked="false">
                <v:path arrowok="t"/>
                <v:fill type="solid"/>
              </v:shape>
            </v:group>
            <v:group style="position:absolute;left:6522;top:1200;width:10;height:2" coordorigin="6522,1200" coordsize="10,2">
              <v:shape style="position:absolute;left:6522;top:1200;width:10;height:2" coordorigin="6522,1200" coordsize="10,0" path="m6522,1200l6532,1200e" filled="false" stroked="true" strokeweight=".47998pt" strokecolor="#000000">
                <v:path arrowok="t"/>
              </v:shape>
            </v:group>
            <v:group style="position:absolute;left:7900;top:831;width:10;height:20" coordorigin="7900,831" coordsize="10,20">
              <v:shape style="position:absolute;left:7900;top:831;width:10;height:20" coordorigin="7900,831" coordsize="10,20" path="m7900,850l7909,850,7909,831,7900,831,7900,850xe" filled="true" fillcolor="#000000" stroked="false">
                <v:path arrowok="t"/>
                <v:fill type="solid"/>
              </v:shape>
            </v:group>
            <v:group style="position:absolute;left:7900;top:850;width:10;height:20" coordorigin="7900,850" coordsize="10,20">
              <v:shape style="position:absolute;left:7900;top:850;width:10;height:20" coordorigin="7900,850" coordsize="10,20" path="m7900,869l7909,869,7909,850,7900,850,7900,869xe" filled="true" fillcolor="#000000" stroked="false">
                <v:path arrowok="t"/>
                <v:fill type="solid"/>
              </v:shape>
            </v:group>
            <v:group style="position:absolute;left:7900;top:869;width:10;height:20" coordorigin="7900,869" coordsize="10,20">
              <v:shape style="position:absolute;left:7900;top:869;width:10;height:20" coordorigin="7900,869" coordsize="10,20" path="m7900,888l7909,888,7909,869,7900,869,7900,888xe" filled="true" fillcolor="#000000" stroked="false">
                <v:path arrowok="t"/>
                <v:fill type="solid"/>
              </v:shape>
            </v:group>
            <v:group style="position:absolute;left:7900;top:888;width:10;height:20" coordorigin="7900,888" coordsize="10,20">
              <v:shape style="position:absolute;left:7900;top:888;width:10;height:20" coordorigin="7900,888" coordsize="10,20" path="m7900,908l7909,908,7909,888,7900,888,7900,908xe" filled="true" fillcolor="#000000" stroked="false">
                <v:path arrowok="t"/>
                <v:fill type="solid"/>
              </v:shape>
            </v:group>
            <v:group style="position:absolute;left:7900;top:908;width:10;height:20" coordorigin="7900,908" coordsize="10,20">
              <v:shape style="position:absolute;left:7900;top:908;width:10;height:20" coordorigin="7900,908" coordsize="10,20" path="m7900,927l7909,927,7909,908,7900,908,7900,927xe" filled="true" fillcolor="#000000" stroked="false">
                <v:path arrowok="t"/>
                <v:fill type="solid"/>
              </v:shape>
            </v:group>
            <v:group style="position:absolute;left:7900;top:927;width:10;height:20" coordorigin="7900,927" coordsize="10,20">
              <v:shape style="position:absolute;left:7900;top:927;width:10;height:20" coordorigin="7900,927" coordsize="10,20" path="m7900,946l7909,946,7909,927,7900,927,7900,946xe" filled="true" fillcolor="#000000" stroked="false">
                <v:path arrowok="t"/>
                <v:fill type="solid"/>
              </v:shape>
            </v:group>
            <v:group style="position:absolute;left:7900;top:946;width:10;height:20" coordorigin="7900,946" coordsize="10,20">
              <v:shape style="position:absolute;left:7900;top:946;width:10;height:20" coordorigin="7900,946" coordsize="10,20" path="m7900,965l7909,965,7909,946,7900,946,7900,965xe" filled="true" fillcolor="#000000" stroked="false">
                <v:path arrowok="t"/>
                <v:fill type="solid"/>
              </v:shape>
            </v:group>
            <v:group style="position:absolute;left:7900;top:965;width:10;height:20" coordorigin="7900,965" coordsize="10,20">
              <v:shape style="position:absolute;left:7900;top:965;width:10;height:20" coordorigin="7900,965" coordsize="10,20" path="m7900,984l7909,984,7909,965,7900,965,7900,984xe" filled="true" fillcolor="#000000" stroked="false">
                <v:path arrowok="t"/>
                <v:fill type="solid"/>
              </v:shape>
            </v:group>
            <v:group style="position:absolute;left:7900;top:984;width:10;height:20" coordorigin="7900,984" coordsize="10,20">
              <v:shape style="position:absolute;left:7900;top:984;width:10;height:20" coordorigin="7900,984" coordsize="10,20" path="m7900,1004l7909,1004,7909,984,7900,984,7900,1004xe" filled="true" fillcolor="#000000" stroked="false">
                <v:path arrowok="t"/>
                <v:fill type="solid"/>
              </v:shape>
            </v:group>
            <v:group style="position:absolute;left:7900;top:1004;width:10;height:20" coordorigin="7900,1004" coordsize="10,20">
              <v:shape style="position:absolute;left:7900;top:1004;width:10;height:20" coordorigin="7900,1004" coordsize="10,20" path="m7900,1023l7909,1023,7909,1004,7900,1004,7900,1023xe" filled="true" fillcolor="#000000" stroked="false">
                <v:path arrowok="t"/>
                <v:fill type="solid"/>
              </v:shape>
            </v:group>
            <v:group style="position:absolute;left:7900;top:1023;width:10;height:20" coordorigin="7900,1023" coordsize="10,20">
              <v:shape style="position:absolute;left:7900;top:1023;width:10;height:20" coordorigin="7900,1023" coordsize="10,20" path="m7900,1042l7909,1042,7909,1023,7900,1023,7900,1042xe" filled="true" fillcolor="#000000" stroked="false">
                <v:path arrowok="t"/>
                <v:fill type="solid"/>
              </v:shape>
            </v:group>
            <v:group style="position:absolute;left:7900;top:1042;width:10;height:20" coordorigin="7900,1042" coordsize="10,20">
              <v:shape style="position:absolute;left:7900;top:1042;width:10;height:20" coordorigin="7900,1042" coordsize="10,20" path="m7900,1061l7909,1061,7909,1042,7900,1042,7900,1061xe" filled="true" fillcolor="#000000" stroked="false">
                <v:path arrowok="t"/>
                <v:fill type="solid"/>
              </v:shape>
            </v:group>
            <v:group style="position:absolute;left:7900;top:1061;width:10;height:20" coordorigin="7900,1061" coordsize="10,20">
              <v:shape style="position:absolute;left:7900;top:1061;width:10;height:20" coordorigin="7900,1061" coordsize="10,20" path="m7900,1080l7909,1080,7909,1061,7900,1061,7900,1080xe" filled="true" fillcolor="#000000" stroked="false">
                <v:path arrowok="t"/>
                <v:fill type="solid"/>
              </v:shape>
            </v:group>
            <v:group style="position:absolute;left:7900;top:1080;width:10;height:20" coordorigin="7900,1080" coordsize="10,20">
              <v:shape style="position:absolute;left:7900;top:1080;width:10;height:20" coordorigin="7900,1080" coordsize="10,20" path="m7900,1100l7909,1100,7909,1080,7900,1080,7900,1100xe" filled="true" fillcolor="#000000" stroked="false">
                <v:path arrowok="t"/>
                <v:fill type="solid"/>
              </v:shape>
            </v:group>
            <v:group style="position:absolute;left:7900;top:1100;width:10;height:20" coordorigin="7900,1100" coordsize="10,20">
              <v:shape style="position:absolute;left:7900;top:1100;width:10;height:20" coordorigin="7900,1100" coordsize="10,20" path="m7900,1119l7909,1119,7909,1100,7900,1100,7900,1119xe" filled="true" fillcolor="#000000" stroked="false">
                <v:path arrowok="t"/>
                <v:fill type="solid"/>
              </v:shape>
            </v:group>
            <v:group style="position:absolute;left:7900;top:1119;width:10;height:20" coordorigin="7900,1119" coordsize="10,20">
              <v:shape style="position:absolute;left:7900;top:1119;width:10;height:20" coordorigin="7900,1119" coordsize="10,20" path="m7900,1138l7909,1138,7909,1119,7900,1119,7900,1138xe" filled="true" fillcolor="#000000" stroked="false">
                <v:path arrowok="t"/>
                <v:fill type="solid"/>
              </v:shape>
            </v:group>
            <v:group style="position:absolute;left:7900;top:1138;width:10;height:20" coordorigin="7900,1138" coordsize="10,20">
              <v:shape style="position:absolute;left:7900;top:1138;width:10;height:20" coordorigin="7900,1138" coordsize="10,20" path="m7900,1157l7909,1157,7909,1138,7900,1138,7900,1157xe" filled="true" fillcolor="#000000" stroked="false">
                <v:path arrowok="t"/>
                <v:fill type="solid"/>
              </v:shape>
            </v:group>
            <v:group style="position:absolute;left:7900;top:1157;width:10;height:20" coordorigin="7900,1157" coordsize="10,20">
              <v:shape style="position:absolute;left:7900;top:1157;width:10;height:20" coordorigin="7900,1157" coordsize="10,20" path="m7900,1176l7909,1176,7909,1157,7900,1157,7900,1176xe" filled="true" fillcolor="#000000" stroked="false">
                <v:path arrowok="t"/>
                <v:fill type="solid"/>
              </v:shape>
            </v:group>
            <v:group style="position:absolute;left:7900;top:1176;width:10;height:20" coordorigin="7900,1176" coordsize="10,20">
              <v:shape style="position:absolute;left:7900;top:1176;width:10;height:20" coordorigin="7900,1176" coordsize="10,20" path="m7900,1196l7909,1196,7909,1176,7900,1176,7900,1196xe" filled="true" fillcolor="#000000" stroked="false">
                <v:path arrowok="t"/>
                <v:fill type="solid"/>
              </v:shape>
            </v:group>
            <v:group style="position:absolute;left:7900;top:1200;width:10;height:2" coordorigin="7900,1200" coordsize="10,2">
              <v:shape style="position:absolute;left:7900;top:1200;width:10;height:2" coordorigin="7900,1200" coordsize="10,0" path="m7900,1200l7909,1200e" filled="false" stroked="true" strokeweight=".47998pt" strokecolor="#000000">
                <v:path arrowok="t"/>
              </v:shape>
            </v:group>
            <v:group style="position:absolute;left:8836;top:831;width:10;height:20" coordorigin="8836,831" coordsize="10,20">
              <v:shape style="position:absolute;left:8836;top:831;width:10;height:20" coordorigin="8836,831" coordsize="10,20" path="m8836,850l8845,850,8845,831,8836,831,8836,850xe" filled="true" fillcolor="#000000" stroked="false">
                <v:path arrowok="t"/>
                <v:fill type="solid"/>
              </v:shape>
            </v:group>
            <v:group style="position:absolute;left:8836;top:850;width:10;height:20" coordorigin="8836,850" coordsize="10,20">
              <v:shape style="position:absolute;left:8836;top:850;width:10;height:20" coordorigin="8836,850" coordsize="10,20" path="m8836,869l8845,869,8845,850,8836,850,8836,869xe" filled="true" fillcolor="#000000" stroked="false">
                <v:path arrowok="t"/>
                <v:fill type="solid"/>
              </v:shape>
            </v:group>
            <v:group style="position:absolute;left:8836;top:869;width:10;height:20" coordorigin="8836,869" coordsize="10,20">
              <v:shape style="position:absolute;left:8836;top:869;width:10;height:20" coordorigin="8836,869" coordsize="10,20" path="m8836,888l8845,888,8845,869,8836,869,8836,888xe" filled="true" fillcolor="#000000" stroked="false">
                <v:path arrowok="t"/>
                <v:fill type="solid"/>
              </v:shape>
            </v:group>
            <v:group style="position:absolute;left:8836;top:888;width:10;height:20" coordorigin="8836,888" coordsize="10,20">
              <v:shape style="position:absolute;left:8836;top:888;width:10;height:20" coordorigin="8836,888" coordsize="10,20" path="m8836,908l8845,908,8845,888,8836,888,8836,908xe" filled="true" fillcolor="#000000" stroked="false">
                <v:path arrowok="t"/>
                <v:fill type="solid"/>
              </v:shape>
            </v:group>
            <v:group style="position:absolute;left:8836;top:908;width:10;height:20" coordorigin="8836,908" coordsize="10,20">
              <v:shape style="position:absolute;left:8836;top:908;width:10;height:20" coordorigin="8836,908" coordsize="10,20" path="m8836,927l8845,927,8845,908,8836,908,8836,927xe" filled="true" fillcolor="#000000" stroked="false">
                <v:path arrowok="t"/>
                <v:fill type="solid"/>
              </v:shape>
            </v:group>
            <v:group style="position:absolute;left:8836;top:927;width:10;height:20" coordorigin="8836,927" coordsize="10,20">
              <v:shape style="position:absolute;left:8836;top:927;width:10;height:20" coordorigin="8836,927" coordsize="10,20" path="m8836,946l8845,946,8845,927,8836,927,8836,946xe" filled="true" fillcolor="#000000" stroked="false">
                <v:path arrowok="t"/>
                <v:fill type="solid"/>
              </v:shape>
            </v:group>
            <v:group style="position:absolute;left:8836;top:946;width:10;height:20" coordorigin="8836,946" coordsize="10,20">
              <v:shape style="position:absolute;left:8836;top:946;width:10;height:20" coordorigin="8836,946" coordsize="10,20" path="m8836,965l8845,965,8845,946,8836,946,8836,965xe" filled="true" fillcolor="#000000" stroked="false">
                <v:path arrowok="t"/>
                <v:fill type="solid"/>
              </v:shape>
            </v:group>
            <v:group style="position:absolute;left:8836;top:965;width:10;height:20" coordorigin="8836,965" coordsize="10,20">
              <v:shape style="position:absolute;left:8836;top:965;width:10;height:20" coordorigin="8836,965" coordsize="10,20" path="m8836,984l8845,984,8845,965,8836,965,8836,984xe" filled="true" fillcolor="#000000" stroked="false">
                <v:path arrowok="t"/>
                <v:fill type="solid"/>
              </v:shape>
            </v:group>
            <v:group style="position:absolute;left:8836;top:984;width:10;height:20" coordorigin="8836,984" coordsize="10,20">
              <v:shape style="position:absolute;left:8836;top:984;width:10;height:20" coordorigin="8836,984" coordsize="10,20" path="m8836,1004l8845,1004,8845,984,8836,984,8836,1004xe" filled="true" fillcolor="#000000" stroked="false">
                <v:path arrowok="t"/>
                <v:fill type="solid"/>
              </v:shape>
            </v:group>
            <v:group style="position:absolute;left:8836;top:1004;width:10;height:20" coordorigin="8836,1004" coordsize="10,20">
              <v:shape style="position:absolute;left:8836;top:1004;width:10;height:20" coordorigin="8836,1004" coordsize="10,20" path="m8836,1023l8845,1023,8845,1004,8836,1004,8836,1023xe" filled="true" fillcolor="#000000" stroked="false">
                <v:path arrowok="t"/>
                <v:fill type="solid"/>
              </v:shape>
            </v:group>
            <v:group style="position:absolute;left:8836;top:1023;width:10;height:20" coordorigin="8836,1023" coordsize="10,20">
              <v:shape style="position:absolute;left:8836;top:1023;width:10;height:20" coordorigin="8836,1023" coordsize="10,20" path="m8836,1042l8845,1042,8845,1023,8836,1023,8836,1042xe" filled="true" fillcolor="#000000" stroked="false">
                <v:path arrowok="t"/>
                <v:fill type="solid"/>
              </v:shape>
            </v:group>
            <v:group style="position:absolute;left:8836;top:1042;width:10;height:20" coordorigin="8836,1042" coordsize="10,20">
              <v:shape style="position:absolute;left:8836;top:1042;width:10;height:20" coordorigin="8836,1042" coordsize="10,20" path="m8836,1061l8845,1061,8845,1042,8836,1042,8836,1061xe" filled="true" fillcolor="#000000" stroked="false">
                <v:path arrowok="t"/>
                <v:fill type="solid"/>
              </v:shape>
            </v:group>
            <v:group style="position:absolute;left:8836;top:1061;width:10;height:20" coordorigin="8836,1061" coordsize="10,20">
              <v:shape style="position:absolute;left:8836;top:1061;width:10;height:20" coordorigin="8836,1061" coordsize="10,20" path="m8836,1080l8845,1080,8845,1061,8836,1061,8836,1080xe" filled="true" fillcolor="#000000" stroked="false">
                <v:path arrowok="t"/>
                <v:fill type="solid"/>
              </v:shape>
            </v:group>
            <v:group style="position:absolute;left:8836;top:1080;width:10;height:20" coordorigin="8836,1080" coordsize="10,20">
              <v:shape style="position:absolute;left:8836;top:1080;width:10;height:20" coordorigin="8836,1080" coordsize="10,20" path="m8836,1100l8845,1100,8845,1080,8836,1080,8836,1100xe" filled="true" fillcolor="#000000" stroked="false">
                <v:path arrowok="t"/>
                <v:fill type="solid"/>
              </v:shape>
            </v:group>
            <v:group style="position:absolute;left:8836;top:1100;width:10;height:20" coordorigin="8836,1100" coordsize="10,20">
              <v:shape style="position:absolute;left:8836;top:1100;width:10;height:20" coordorigin="8836,1100" coordsize="10,20" path="m8836,1119l8845,1119,8845,1100,8836,1100,8836,1119xe" filled="true" fillcolor="#000000" stroked="false">
                <v:path arrowok="t"/>
                <v:fill type="solid"/>
              </v:shape>
            </v:group>
            <v:group style="position:absolute;left:8836;top:1119;width:10;height:20" coordorigin="8836,1119" coordsize="10,20">
              <v:shape style="position:absolute;left:8836;top:1119;width:10;height:20" coordorigin="8836,1119" coordsize="10,20" path="m8836,1138l8845,1138,8845,1119,8836,1119,8836,1138xe" filled="true" fillcolor="#000000" stroked="false">
                <v:path arrowok="t"/>
                <v:fill type="solid"/>
              </v:shape>
            </v:group>
            <v:group style="position:absolute;left:8836;top:1138;width:10;height:20" coordorigin="8836,1138" coordsize="10,20">
              <v:shape style="position:absolute;left:8836;top:1138;width:10;height:20" coordorigin="8836,1138" coordsize="10,20" path="m8836,1157l8845,1157,8845,1138,8836,1138,8836,1157xe" filled="true" fillcolor="#000000" stroked="false">
                <v:path arrowok="t"/>
                <v:fill type="solid"/>
              </v:shape>
            </v:group>
            <v:group style="position:absolute;left:8836;top:1157;width:10;height:20" coordorigin="8836,1157" coordsize="10,20">
              <v:shape style="position:absolute;left:8836;top:1157;width:10;height:20" coordorigin="8836,1157" coordsize="10,20" path="m8836,1176l8845,1176,8845,1157,8836,1157,8836,1176xe" filled="true" fillcolor="#000000" stroked="false">
                <v:path arrowok="t"/>
                <v:fill type="solid"/>
              </v:shape>
            </v:group>
            <v:group style="position:absolute;left:8836;top:1176;width:10;height:20" coordorigin="8836,1176" coordsize="10,20">
              <v:shape style="position:absolute;left:8836;top:1176;width:10;height:20" coordorigin="8836,1176" coordsize="10,20" path="m8836,1196l8845,1196,8845,1176,8836,1176,8836,1196xe" filled="true" fillcolor="#000000" stroked="false">
                <v:path arrowok="t"/>
                <v:fill type="solid"/>
              </v:shape>
            </v:group>
            <v:group style="position:absolute;left:8836;top:1200;width:10;height:2" coordorigin="8836,1200" coordsize="10,2">
              <v:shape style="position:absolute;left:8836;top:1200;width:10;height:2" coordorigin="8836,1200" coordsize="10,0" path="m8836,1200l8845,1200e" filled="false" stroked="true" strokeweight=".47998pt" strokecolor="#000000">
                <v:path arrowok="t"/>
              </v:shape>
              <v:shape style="position:absolute;left:1373;top:1205;width:1092;height:10" type="#_x0000_t75" stroked="false">
                <v:imagedata r:id="rId354" o:title=""/>
              </v:shape>
              <v:shape style="position:absolute;left:2460;top:1205;width:1565;height:10" type="#_x0000_t75" stroked="false">
                <v:imagedata r:id="rId321" o:title=""/>
              </v:shape>
              <v:shape style="position:absolute;left:4021;top:1205;width:2501;height:10" type="#_x0000_t75" stroked="false">
                <v:imagedata r:id="rId352" o:title=""/>
              </v:shape>
              <v:shape style="position:absolute;left:6517;top:1205;width:3699;height:10" type="#_x0000_t75" stroked="false">
                <v:imagedata r:id="rId353" o:title=""/>
              </v:shape>
            </v:group>
            <v:group style="position:absolute;left:2465;top:1215;width:10;height:20" coordorigin="2465,1215" coordsize="10,20">
              <v:shape style="position:absolute;left:2465;top:1215;width:10;height:20" coordorigin="2465,1215" coordsize="10,20" path="m2465,1234l2475,1234,2475,1215,2465,1215,2465,1234xe" filled="true" fillcolor="#000000" stroked="false">
                <v:path arrowok="t"/>
                <v:fill type="solid"/>
              </v:shape>
            </v:group>
            <v:group style="position:absolute;left:2465;top:1234;width:10;height:20" coordorigin="2465,1234" coordsize="10,20">
              <v:shape style="position:absolute;left:2465;top:1234;width:10;height:20" coordorigin="2465,1234" coordsize="10,20" path="m2465,1253l2475,1253,2475,1234,2465,1234,2465,1253xe" filled="true" fillcolor="#000000" stroked="false">
                <v:path arrowok="t"/>
                <v:fill type="solid"/>
              </v:shape>
            </v:group>
            <v:group style="position:absolute;left:2465;top:1253;width:10;height:20" coordorigin="2465,1253" coordsize="10,20">
              <v:shape style="position:absolute;left:2465;top:1253;width:10;height:20" coordorigin="2465,1253" coordsize="10,20" path="m2465,1272l2475,1272,2475,1253,2465,1253,2465,1272xe" filled="true" fillcolor="#000000" stroked="false">
                <v:path arrowok="t"/>
                <v:fill type="solid"/>
              </v:shape>
            </v:group>
            <v:group style="position:absolute;left:2465;top:1272;width:10;height:20" coordorigin="2465,1272" coordsize="10,20">
              <v:shape style="position:absolute;left:2465;top:1272;width:10;height:20" coordorigin="2465,1272" coordsize="10,20" path="m2465,1292l2475,1292,2475,1272,2465,1272,2465,1292xe" filled="true" fillcolor="#000000" stroked="false">
                <v:path arrowok="t"/>
                <v:fill type="solid"/>
              </v:shape>
            </v:group>
            <v:group style="position:absolute;left:2465;top:1292;width:10;height:20" coordorigin="2465,1292" coordsize="10,20">
              <v:shape style="position:absolute;left:2465;top:1292;width:10;height:20" coordorigin="2465,1292" coordsize="10,20" path="m2465,1311l2475,1311,2475,1292,2465,1292,2465,1311xe" filled="true" fillcolor="#000000" stroked="false">
                <v:path arrowok="t"/>
                <v:fill type="solid"/>
              </v:shape>
            </v:group>
            <v:group style="position:absolute;left:2465;top:1311;width:10;height:20" coordorigin="2465,1311" coordsize="10,20">
              <v:shape style="position:absolute;left:2465;top:1311;width:10;height:20" coordorigin="2465,1311" coordsize="10,20" path="m2465,1330l2475,1330,2475,1311,2465,1311,2465,1330xe" filled="true" fillcolor="#000000" stroked="false">
                <v:path arrowok="t"/>
                <v:fill type="solid"/>
              </v:shape>
            </v:group>
            <v:group style="position:absolute;left:2465;top:1330;width:10;height:20" coordorigin="2465,1330" coordsize="10,20">
              <v:shape style="position:absolute;left:2465;top:1330;width:10;height:20" coordorigin="2465,1330" coordsize="10,20" path="m2465,1349l2475,1349,2475,1330,2465,1330,2465,1349xe" filled="true" fillcolor="#000000" stroked="false">
                <v:path arrowok="t"/>
                <v:fill type="solid"/>
              </v:shape>
            </v:group>
            <v:group style="position:absolute;left:2465;top:1349;width:10;height:20" coordorigin="2465,1349" coordsize="10,20">
              <v:shape style="position:absolute;left:2465;top:1349;width:10;height:20" coordorigin="2465,1349" coordsize="10,20" path="m2465,1368l2475,1368,2475,1349,2465,1349,2465,1368xe" filled="true" fillcolor="#000000" stroked="false">
                <v:path arrowok="t"/>
                <v:fill type="solid"/>
              </v:shape>
            </v:group>
            <v:group style="position:absolute;left:2465;top:1368;width:10;height:20" coordorigin="2465,1368" coordsize="10,20">
              <v:shape style="position:absolute;left:2465;top:1368;width:10;height:20" coordorigin="2465,1368" coordsize="10,20" path="m2465,1388l2475,1388,2475,1368,2465,1368,2465,1388xe" filled="true" fillcolor="#000000" stroked="false">
                <v:path arrowok="t"/>
                <v:fill type="solid"/>
              </v:shape>
            </v:group>
            <v:group style="position:absolute;left:2465;top:1388;width:10;height:20" coordorigin="2465,1388" coordsize="10,20">
              <v:shape style="position:absolute;left:2465;top:1388;width:10;height:20" coordorigin="2465,1388" coordsize="10,20" path="m2465,1407l2475,1407,2475,1388,2465,1388,2465,1407xe" filled="true" fillcolor="#000000" stroked="false">
                <v:path arrowok="t"/>
                <v:fill type="solid"/>
              </v:shape>
            </v:group>
            <v:group style="position:absolute;left:2465;top:1407;width:10;height:20" coordorigin="2465,1407" coordsize="10,20">
              <v:shape style="position:absolute;left:2465;top:1407;width:10;height:20" coordorigin="2465,1407" coordsize="10,20" path="m2465,1426l2475,1426,2475,1407,2465,1407,2465,1426xe" filled="true" fillcolor="#000000" stroked="false">
                <v:path arrowok="t"/>
                <v:fill type="solid"/>
              </v:shape>
            </v:group>
            <v:group style="position:absolute;left:2465;top:1426;width:10;height:20" coordorigin="2465,1426" coordsize="10,20">
              <v:shape style="position:absolute;left:2465;top:1426;width:10;height:20" coordorigin="2465,1426" coordsize="10,20" path="m2465,1445l2475,1445,2475,1426,2465,1426,2465,1445xe" filled="true" fillcolor="#000000" stroked="false">
                <v:path arrowok="t"/>
                <v:fill type="solid"/>
              </v:shape>
            </v:group>
            <v:group style="position:absolute;left:2465;top:1445;width:10;height:20" coordorigin="2465,1445" coordsize="10,20">
              <v:shape style="position:absolute;left:2465;top:1445;width:10;height:20" coordorigin="2465,1445" coordsize="10,20" path="m2465,1464l2475,1464,2475,1445,2465,1445,2465,1464xe" filled="true" fillcolor="#000000" stroked="false">
                <v:path arrowok="t"/>
                <v:fill type="solid"/>
              </v:shape>
            </v:group>
            <v:group style="position:absolute;left:2465;top:1464;width:10;height:20" coordorigin="2465,1464" coordsize="10,20">
              <v:shape style="position:absolute;left:2465;top:1464;width:10;height:20" coordorigin="2465,1464" coordsize="10,20" path="m2465,1484l2475,1484,2475,1464,2465,1464,2465,1484xe" filled="true" fillcolor="#000000" stroked="false">
                <v:path arrowok="t"/>
                <v:fill type="solid"/>
              </v:shape>
            </v:group>
            <v:group style="position:absolute;left:2465;top:1484;width:10;height:20" coordorigin="2465,1484" coordsize="10,20">
              <v:shape style="position:absolute;left:2465;top:1484;width:10;height:20" coordorigin="2465,1484" coordsize="10,20" path="m2465,1503l2475,1503,2475,1484,2465,1484,2465,1503xe" filled="true" fillcolor="#000000" stroked="false">
                <v:path arrowok="t"/>
                <v:fill type="solid"/>
              </v:shape>
            </v:group>
            <v:group style="position:absolute;left:2465;top:1503;width:10;height:20" coordorigin="2465,1503" coordsize="10,20">
              <v:shape style="position:absolute;left:2465;top:1503;width:10;height:20" coordorigin="2465,1503" coordsize="10,20" path="m2465,1522l2475,1522,2475,1503,2465,1503,2465,1522xe" filled="true" fillcolor="#000000" stroked="false">
                <v:path arrowok="t"/>
                <v:fill type="solid"/>
              </v:shape>
            </v:group>
            <v:group style="position:absolute;left:2465;top:1522;width:10;height:20" coordorigin="2465,1522" coordsize="10,20">
              <v:shape style="position:absolute;left:2465;top:1522;width:10;height:20" coordorigin="2465,1522" coordsize="10,20" path="m2465,1541l2475,1541,2475,1522,2465,1522,2465,1541xe" filled="true" fillcolor="#000000" stroked="false">
                <v:path arrowok="t"/>
                <v:fill type="solid"/>
              </v:shape>
            </v:group>
            <v:group style="position:absolute;left:2465;top:1541;width:10;height:20" coordorigin="2465,1541" coordsize="10,20">
              <v:shape style="position:absolute;left:2465;top:1541;width:10;height:20" coordorigin="2465,1541" coordsize="10,20" path="m2465,1560l2475,1560,2475,1541,2465,1541,2465,1560xe" filled="true" fillcolor="#000000" stroked="false">
                <v:path arrowok="t"/>
                <v:fill type="solid"/>
              </v:shape>
            </v:group>
            <v:group style="position:absolute;left:2465;top:1560;width:10;height:20" coordorigin="2465,1560" coordsize="10,20">
              <v:shape style="position:absolute;left:2465;top:1560;width:10;height:20" coordorigin="2465,1560" coordsize="10,20" path="m2465,1580l2475,1580,2475,1560,2465,1560,2465,1580xe" filled="true" fillcolor="#000000" stroked="false">
                <v:path arrowok="t"/>
                <v:fill type="solid"/>
              </v:shape>
            </v:group>
            <v:group style="position:absolute;left:2465;top:1580;width:10;height:20" coordorigin="2465,1580" coordsize="10,20">
              <v:shape style="position:absolute;left:2465;top:1580;width:10;height:20" coordorigin="2465,1580" coordsize="10,20" path="m2465,1599l2475,1599,2475,1580,2465,1580,2465,1599xe" filled="true" fillcolor="#000000" stroked="false">
                <v:path arrowok="t"/>
                <v:fill type="solid"/>
              </v:shape>
            </v:group>
            <v:group style="position:absolute;left:2465;top:1599;width:10;height:20" coordorigin="2465,1599" coordsize="10,20">
              <v:shape style="position:absolute;left:2465;top:1599;width:10;height:20" coordorigin="2465,1599" coordsize="10,20" path="m2465,1618l2475,1618,2475,1599,2465,1599,2465,1618xe" filled="true" fillcolor="#000000" stroked="false">
                <v:path arrowok="t"/>
                <v:fill type="solid"/>
              </v:shape>
            </v:group>
            <v:group style="position:absolute;left:2465;top:1618;width:10;height:20" coordorigin="2465,1618" coordsize="10,20">
              <v:shape style="position:absolute;left:2465;top:1618;width:10;height:20" coordorigin="2465,1618" coordsize="10,20" path="m2465,1637l2475,1637,2475,1618,2465,1618,2465,1637xe" filled="true" fillcolor="#000000" stroked="false">
                <v:path arrowok="t"/>
                <v:fill type="solid"/>
              </v:shape>
            </v:group>
            <v:group style="position:absolute;left:2465;top:1637;width:10;height:20" coordorigin="2465,1637" coordsize="10,20">
              <v:shape style="position:absolute;left:2465;top:1637;width:10;height:20" coordorigin="2465,1637" coordsize="10,20" path="m2465,1656l2475,1656,2475,1637,2465,1637,2465,1656xe" filled="true" fillcolor="#000000" stroked="false">
                <v:path arrowok="t"/>
                <v:fill type="solid"/>
              </v:shape>
            </v:group>
            <v:group style="position:absolute;left:2465;top:1656;width:10;height:20" coordorigin="2465,1656" coordsize="10,20">
              <v:shape style="position:absolute;left:2465;top:1656;width:10;height:20" coordorigin="2465,1656" coordsize="10,20" path="m2465,1676l2475,1676,2475,1656,2465,1656,2465,1676xe" filled="true" fillcolor="#000000" stroked="false">
                <v:path arrowok="t"/>
                <v:fill type="solid"/>
              </v:shape>
            </v:group>
            <v:group style="position:absolute;left:2465;top:1676;width:10;height:20" coordorigin="2465,1676" coordsize="10,20">
              <v:shape style="position:absolute;left:2465;top:1676;width:10;height:20" coordorigin="2465,1676" coordsize="10,20" path="m2465,1695l2475,1695,2475,1676,2465,1676,2465,1695xe" filled="true" fillcolor="#000000" stroked="false">
                <v:path arrowok="t"/>
                <v:fill type="solid"/>
              </v:shape>
            </v:group>
            <v:group style="position:absolute;left:2465;top:1695;width:10;height:20" coordorigin="2465,1695" coordsize="10,20">
              <v:shape style="position:absolute;left:2465;top:1695;width:10;height:20" coordorigin="2465,1695" coordsize="10,20" path="m2465,1714l2475,1714,2475,1695,2465,1695,2465,1714xe" filled="true" fillcolor="#000000" stroked="false">
                <v:path arrowok="t"/>
                <v:fill type="solid"/>
              </v:shape>
            </v:group>
            <v:group style="position:absolute;left:2465;top:1714;width:10;height:20" coordorigin="2465,1714" coordsize="10,20">
              <v:shape style="position:absolute;left:2465;top:1714;width:10;height:20" coordorigin="2465,1714" coordsize="10,20" path="m2465,1733l2475,1733,2475,1714,2465,1714,2465,1733xe" filled="true" fillcolor="#000000" stroked="false">
                <v:path arrowok="t"/>
                <v:fill type="solid"/>
              </v:shape>
            </v:group>
            <v:group style="position:absolute;left:2465;top:1733;width:10;height:20" coordorigin="2465,1733" coordsize="10,20">
              <v:shape style="position:absolute;left:2465;top:1733;width:10;height:20" coordorigin="2465,1733" coordsize="10,20" path="m2465,1752l2475,1752,2475,1733,2465,1733,2465,1752xe" filled="true" fillcolor="#000000" stroked="false">
                <v:path arrowok="t"/>
                <v:fill type="solid"/>
              </v:shape>
            </v:group>
            <v:group style="position:absolute;left:2465;top:1752;width:10;height:20" coordorigin="2465,1752" coordsize="10,20">
              <v:shape style="position:absolute;left:2465;top:1752;width:10;height:20" coordorigin="2465,1752" coordsize="10,20" path="m2465,1772l2475,1772,2475,1752,2465,1752,2465,1772xe" filled="true" fillcolor="#000000" stroked="false">
                <v:path arrowok="t"/>
                <v:fill type="solid"/>
              </v:shape>
            </v:group>
            <v:group style="position:absolute;left:2465;top:1772;width:10;height:20" coordorigin="2465,1772" coordsize="10,20">
              <v:shape style="position:absolute;left:2465;top:1772;width:10;height:20" coordorigin="2465,1772" coordsize="10,20" path="m2465,1791l2475,1791,2475,1772,2465,1772,2465,1791xe" filled="true" fillcolor="#000000" stroked="false">
                <v:path arrowok="t"/>
                <v:fill type="solid"/>
              </v:shape>
            </v:group>
            <v:group style="position:absolute;left:2465;top:1791;width:10;height:20" coordorigin="2465,1791" coordsize="10,20">
              <v:shape style="position:absolute;left:2465;top:1791;width:10;height:20" coordorigin="2465,1791" coordsize="10,20" path="m2465,1810l2475,1810,2475,1791,2465,1791,2465,1810xe" filled="true" fillcolor="#000000" stroked="false">
                <v:path arrowok="t"/>
                <v:fill type="solid"/>
              </v:shape>
            </v:group>
            <v:group style="position:absolute;left:2465;top:1810;width:10;height:20" coordorigin="2465,1810" coordsize="10,20">
              <v:shape style="position:absolute;left:2465;top:1810;width:10;height:20" coordorigin="2465,1810" coordsize="10,20" path="m2465,1829l2475,1829,2475,1810,2465,1810,2465,1829xe" filled="true" fillcolor="#000000" stroked="false">
                <v:path arrowok="t"/>
                <v:fill type="solid"/>
              </v:shape>
            </v:group>
            <v:group style="position:absolute;left:2465;top:1829;width:10;height:20" coordorigin="2465,1829" coordsize="10,20">
              <v:shape style="position:absolute;left:2465;top:1829;width:10;height:20" coordorigin="2465,1829" coordsize="10,20" path="m2465,1848l2475,1848,2475,1829,2465,1829,2465,1848xe" filled="true" fillcolor="#000000" stroked="false">
                <v:path arrowok="t"/>
                <v:fill type="solid"/>
              </v:shape>
            </v:group>
            <v:group style="position:absolute;left:2465;top:1848;width:10;height:20" coordorigin="2465,1848" coordsize="10,20">
              <v:shape style="position:absolute;left:2465;top:1848;width:10;height:20" coordorigin="2465,1848" coordsize="10,20" path="m2465,1868l2475,1868,2475,1848,2465,1848,2465,1868xe" filled="true" fillcolor="#000000" stroked="false">
                <v:path arrowok="t"/>
                <v:fill type="solid"/>
              </v:shape>
            </v:group>
            <v:group style="position:absolute;left:4026;top:1215;width:10;height:20" coordorigin="4026,1215" coordsize="10,20">
              <v:shape style="position:absolute;left:4026;top:1215;width:10;height:20" coordorigin="4026,1215" coordsize="10,20" path="m4026,1234l4035,1234,4035,1215,4026,1215,4026,1234xe" filled="true" fillcolor="#000000" stroked="false">
                <v:path arrowok="t"/>
                <v:fill type="solid"/>
              </v:shape>
            </v:group>
            <v:group style="position:absolute;left:4026;top:1234;width:10;height:20" coordorigin="4026,1234" coordsize="10,20">
              <v:shape style="position:absolute;left:4026;top:1234;width:10;height:20" coordorigin="4026,1234" coordsize="10,20" path="m4026,1253l4035,1253,4035,1234,4026,1234,4026,1253xe" filled="true" fillcolor="#000000" stroked="false">
                <v:path arrowok="t"/>
                <v:fill type="solid"/>
              </v:shape>
            </v:group>
            <v:group style="position:absolute;left:4026;top:1253;width:10;height:20" coordorigin="4026,1253" coordsize="10,20">
              <v:shape style="position:absolute;left:4026;top:1253;width:10;height:20" coordorigin="4026,1253" coordsize="10,20" path="m4026,1272l4035,1272,4035,1253,4026,1253,4026,1272xe" filled="true" fillcolor="#000000" stroked="false">
                <v:path arrowok="t"/>
                <v:fill type="solid"/>
              </v:shape>
            </v:group>
            <v:group style="position:absolute;left:4026;top:1272;width:10;height:20" coordorigin="4026,1272" coordsize="10,20">
              <v:shape style="position:absolute;left:4026;top:1272;width:10;height:20" coordorigin="4026,1272" coordsize="10,20" path="m4026,1292l4035,1292,4035,1272,4026,1272,4026,1292xe" filled="true" fillcolor="#000000" stroked="false">
                <v:path arrowok="t"/>
                <v:fill type="solid"/>
              </v:shape>
            </v:group>
            <v:group style="position:absolute;left:4026;top:1292;width:10;height:20" coordorigin="4026,1292" coordsize="10,20">
              <v:shape style="position:absolute;left:4026;top:1292;width:10;height:20" coordorigin="4026,1292" coordsize="10,20" path="m4026,1311l4035,1311,4035,1292,4026,1292,4026,1311xe" filled="true" fillcolor="#000000" stroked="false">
                <v:path arrowok="t"/>
                <v:fill type="solid"/>
              </v:shape>
            </v:group>
            <v:group style="position:absolute;left:4026;top:1311;width:10;height:20" coordorigin="4026,1311" coordsize="10,20">
              <v:shape style="position:absolute;left:4026;top:1311;width:10;height:20" coordorigin="4026,1311" coordsize="10,20" path="m4026,1330l4035,1330,4035,1311,4026,1311,4026,1330xe" filled="true" fillcolor="#000000" stroked="false">
                <v:path arrowok="t"/>
                <v:fill type="solid"/>
              </v:shape>
            </v:group>
            <v:group style="position:absolute;left:4026;top:1330;width:10;height:20" coordorigin="4026,1330" coordsize="10,20">
              <v:shape style="position:absolute;left:4026;top:1330;width:10;height:20" coordorigin="4026,1330" coordsize="10,20" path="m4026,1349l4035,1349,4035,1330,4026,1330,4026,1349xe" filled="true" fillcolor="#000000" stroked="false">
                <v:path arrowok="t"/>
                <v:fill type="solid"/>
              </v:shape>
            </v:group>
            <v:group style="position:absolute;left:4026;top:1349;width:10;height:20" coordorigin="4026,1349" coordsize="10,20">
              <v:shape style="position:absolute;left:4026;top:1349;width:10;height:20" coordorigin="4026,1349" coordsize="10,20" path="m4026,1368l4035,1368,4035,1349,4026,1349,4026,1368xe" filled="true" fillcolor="#000000" stroked="false">
                <v:path arrowok="t"/>
                <v:fill type="solid"/>
              </v:shape>
            </v:group>
            <v:group style="position:absolute;left:4026;top:1368;width:10;height:20" coordorigin="4026,1368" coordsize="10,20">
              <v:shape style="position:absolute;left:4026;top:1368;width:10;height:20" coordorigin="4026,1368" coordsize="10,20" path="m4026,1388l4035,1388,4035,1368,4026,1368,4026,1388xe" filled="true" fillcolor="#000000" stroked="false">
                <v:path arrowok="t"/>
                <v:fill type="solid"/>
              </v:shape>
            </v:group>
            <v:group style="position:absolute;left:4026;top:1388;width:10;height:20" coordorigin="4026,1388" coordsize="10,20">
              <v:shape style="position:absolute;left:4026;top:1388;width:10;height:20" coordorigin="4026,1388" coordsize="10,20" path="m4026,1407l4035,1407,4035,1388,4026,1388,4026,1407xe" filled="true" fillcolor="#000000" stroked="false">
                <v:path arrowok="t"/>
                <v:fill type="solid"/>
              </v:shape>
            </v:group>
            <v:group style="position:absolute;left:4026;top:1407;width:10;height:20" coordorigin="4026,1407" coordsize="10,20">
              <v:shape style="position:absolute;left:4026;top:1407;width:10;height:20" coordorigin="4026,1407" coordsize="10,20" path="m4026,1426l4035,1426,4035,1407,4026,1407,4026,1426xe" filled="true" fillcolor="#000000" stroked="false">
                <v:path arrowok="t"/>
                <v:fill type="solid"/>
              </v:shape>
            </v:group>
            <v:group style="position:absolute;left:4026;top:1426;width:10;height:20" coordorigin="4026,1426" coordsize="10,20">
              <v:shape style="position:absolute;left:4026;top:1426;width:10;height:20" coordorigin="4026,1426" coordsize="10,20" path="m4026,1445l4035,1445,4035,1426,4026,1426,4026,1445xe" filled="true" fillcolor="#000000" stroked="false">
                <v:path arrowok="t"/>
                <v:fill type="solid"/>
              </v:shape>
            </v:group>
            <v:group style="position:absolute;left:4026;top:1445;width:10;height:20" coordorigin="4026,1445" coordsize="10,20">
              <v:shape style="position:absolute;left:4026;top:1445;width:10;height:20" coordorigin="4026,1445" coordsize="10,20" path="m4026,1464l4035,1464,4035,1445,4026,1445,4026,1464xe" filled="true" fillcolor="#000000" stroked="false">
                <v:path arrowok="t"/>
                <v:fill type="solid"/>
              </v:shape>
            </v:group>
            <v:group style="position:absolute;left:4026;top:1464;width:10;height:20" coordorigin="4026,1464" coordsize="10,20">
              <v:shape style="position:absolute;left:4026;top:1464;width:10;height:20" coordorigin="4026,1464" coordsize="10,20" path="m4026,1484l4035,1484,4035,1464,4026,1464,4026,1484xe" filled="true" fillcolor="#000000" stroked="false">
                <v:path arrowok="t"/>
                <v:fill type="solid"/>
              </v:shape>
            </v:group>
            <v:group style="position:absolute;left:4026;top:1484;width:10;height:20" coordorigin="4026,1484" coordsize="10,20">
              <v:shape style="position:absolute;left:4026;top:1484;width:10;height:20" coordorigin="4026,1484" coordsize="10,20" path="m4026,1503l4035,1503,4035,1484,4026,1484,4026,1503xe" filled="true" fillcolor="#000000" stroked="false">
                <v:path arrowok="t"/>
                <v:fill type="solid"/>
              </v:shape>
            </v:group>
            <v:group style="position:absolute;left:4026;top:1503;width:10;height:20" coordorigin="4026,1503" coordsize="10,20">
              <v:shape style="position:absolute;left:4026;top:1503;width:10;height:20" coordorigin="4026,1503" coordsize="10,20" path="m4026,1522l4035,1522,4035,1503,4026,1503,4026,1522xe" filled="true" fillcolor="#000000" stroked="false">
                <v:path arrowok="t"/>
                <v:fill type="solid"/>
              </v:shape>
            </v:group>
            <v:group style="position:absolute;left:4026;top:1522;width:10;height:20" coordorigin="4026,1522" coordsize="10,20">
              <v:shape style="position:absolute;left:4026;top:1522;width:10;height:20" coordorigin="4026,1522" coordsize="10,20" path="m4026,1541l4035,1541,4035,1522,4026,1522,4026,1541xe" filled="true" fillcolor="#000000" stroked="false">
                <v:path arrowok="t"/>
                <v:fill type="solid"/>
              </v:shape>
            </v:group>
            <v:group style="position:absolute;left:4026;top:1541;width:10;height:20" coordorigin="4026,1541" coordsize="10,20">
              <v:shape style="position:absolute;left:4026;top:1541;width:10;height:20" coordorigin="4026,1541" coordsize="10,20" path="m4026,1560l4035,1560,4035,1541,4026,1541,4026,1560xe" filled="true" fillcolor="#000000" stroked="false">
                <v:path arrowok="t"/>
                <v:fill type="solid"/>
              </v:shape>
            </v:group>
            <v:group style="position:absolute;left:4026;top:1560;width:10;height:20" coordorigin="4026,1560" coordsize="10,20">
              <v:shape style="position:absolute;left:4026;top:1560;width:10;height:20" coordorigin="4026,1560" coordsize="10,20" path="m4026,1580l4035,1580,4035,1560,4026,1560,4026,1580xe" filled="true" fillcolor="#000000" stroked="false">
                <v:path arrowok="t"/>
                <v:fill type="solid"/>
              </v:shape>
            </v:group>
            <v:group style="position:absolute;left:4026;top:1580;width:10;height:20" coordorigin="4026,1580" coordsize="10,20">
              <v:shape style="position:absolute;left:4026;top:1580;width:10;height:20" coordorigin="4026,1580" coordsize="10,20" path="m4026,1599l4035,1599,4035,1580,4026,1580,4026,1599xe" filled="true" fillcolor="#000000" stroked="false">
                <v:path arrowok="t"/>
                <v:fill type="solid"/>
              </v:shape>
            </v:group>
            <v:group style="position:absolute;left:4026;top:1599;width:10;height:20" coordorigin="4026,1599" coordsize="10,20">
              <v:shape style="position:absolute;left:4026;top:1599;width:10;height:20" coordorigin="4026,1599" coordsize="10,20" path="m4026,1618l4035,1618,4035,1599,4026,1599,4026,1618xe" filled="true" fillcolor="#000000" stroked="false">
                <v:path arrowok="t"/>
                <v:fill type="solid"/>
              </v:shape>
            </v:group>
            <v:group style="position:absolute;left:4026;top:1618;width:10;height:20" coordorigin="4026,1618" coordsize="10,20">
              <v:shape style="position:absolute;left:4026;top:1618;width:10;height:20" coordorigin="4026,1618" coordsize="10,20" path="m4026,1637l4035,1637,4035,1618,4026,1618,4026,1637xe" filled="true" fillcolor="#000000" stroked="false">
                <v:path arrowok="t"/>
                <v:fill type="solid"/>
              </v:shape>
            </v:group>
            <v:group style="position:absolute;left:4026;top:1637;width:10;height:20" coordorigin="4026,1637" coordsize="10,20">
              <v:shape style="position:absolute;left:4026;top:1637;width:10;height:20" coordorigin="4026,1637" coordsize="10,20" path="m4026,1656l4035,1656,4035,1637,4026,1637,4026,1656xe" filled="true" fillcolor="#000000" stroked="false">
                <v:path arrowok="t"/>
                <v:fill type="solid"/>
              </v:shape>
            </v:group>
            <v:group style="position:absolute;left:4026;top:1656;width:10;height:20" coordorigin="4026,1656" coordsize="10,20">
              <v:shape style="position:absolute;left:4026;top:1656;width:10;height:20" coordorigin="4026,1656" coordsize="10,20" path="m4026,1676l4035,1676,4035,1656,4026,1656,4026,1676xe" filled="true" fillcolor="#000000" stroked="false">
                <v:path arrowok="t"/>
                <v:fill type="solid"/>
              </v:shape>
            </v:group>
            <v:group style="position:absolute;left:4026;top:1676;width:10;height:20" coordorigin="4026,1676" coordsize="10,20">
              <v:shape style="position:absolute;left:4026;top:1676;width:10;height:20" coordorigin="4026,1676" coordsize="10,20" path="m4026,1695l4035,1695,4035,1676,4026,1676,4026,1695xe" filled="true" fillcolor="#000000" stroked="false">
                <v:path arrowok="t"/>
                <v:fill type="solid"/>
              </v:shape>
            </v:group>
            <v:group style="position:absolute;left:4026;top:1695;width:10;height:20" coordorigin="4026,1695" coordsize="10,20">
              <v:shape style="position:absolute;left:4026;top:1695;width:10;height:20" coordorigin="4026,1695" coordsize="10,20" path="m4026,1714l4035,1714,4035,1695,4026,1695,4026,1714xe" filled="true" fillcolor="#000000" stroked="false">
                <v:path arrowok="t"/>
                <v:fill type="solid"/>
              </v:shape>
            </v:group>
            <v:group style="position:absolute;left:4026;top:1714;width:10;height:20" coordorigin="4026,1714" coordsize="10,20">
              <v:shape style="position:absolute;left:4026;top:1714;width:10;height:20" coordorigin="4026,1714" coordsize="10,20" path="m4026,1733l4035,1733,4035,1714,4026,1714,4026,1733xe" filled="true" fillcolor="#000000" stroked="false">
                <v:path arrowok="t"/>
                <v:fill type="solid"/>
              </v:shape>
            </v:group>
            <v:group style="position:absolute;left:4026;top:1733;width:10;height:20" coordorigin="4026,1733" coordsize="10,20">
              <v:shape style="position:absolute;left:4026;top:1733;width:10;height:20" coordorigin="4026,1733" coordsize="10,20" path="m4026,1752l4035,1752,4035,1733,4026,1733,4026,1752xe" filled="true" fillcolor="#000000" stroked="false">
                <v:path arrowok="t"/>
                <v:fill type="solid"/>
              </v:shape>
            </v:group>
            <v:group style="position:absolute;left:4026;top:1752;width:10;height:20" coordorigin="4026,1752" coordsize="10,20">
              <v:shape style="position:absolute;left:4026;top:1752;width:10;height:20" coordorigin="4026,1752" coordsize="10,20" path="m4026,1772l4035,1772,4035,1752,4026,1752,4026,1772xe" filled="true" fillcolor="#000000" stroked="false">
                <v:path arrowok="t"/>
                <v:fill type="solid"/>
              </v:shape>
            </v:group>
            <v:group style="position:absolute;left:4026;top:1772;width:10;height:20" coordorigin="4026,1772" coordsize="10,20">
              <v:shape style="position:absolute;left:4026;top:1772;width:10;height:20" coordorigin="4026,1772" coordsize="10,20" path="m4026,1791l4035,1791,4035,1772,4026,1772,4026,1791xe" filled="true" fillcolor="#000000" stroked="false">
                <v:path arrowok="t"/>
                <v:fill type="solid"/>
              </v:shape>
            </v:group>
            <v:group style="position:absolute;left:4026;top:1791;width:10;height:20" coordorigin="4026,1791" coordsize="10,20">
              <v:shape style="position:absolute;left:4026;top:1791;width:10;height:20" coordorigin="4026,1791" coordsize="10,20" path="m4026,1810l4035,1810,4035,1791,4026,1791,4026,1810xe" filled="true" fillcolor="#000000" stroked="false">
                <v:path arrowok="t"/>
                <v:fill type="solid"/>
              </v:shape>
            </v:group>
            <v:group style="position:absolute;left:4026;top:1810;width:10;height:20" coordorigin="4026,1810" coordsize="10,20">
              <v:shape style="position:absolute;left:4026;top:1810;width:10;height:20" coordorigin="4026,1810" coordsize="10,20" path="m4026,1829l4035,1829,4035,1810,4026,1810,4026,1829xe" filled="true" fillcolor="#000000" stroked="false">
                <v:path arrowok="t"/>
                <v:fill type="solid"/>
              </v:shape>
            </v:group>
            <v:group style="position:absolute;left:4026;top:1829;width:10;height:20" coordorigin="4026,1829" coordsize="10,20">
              <v:shape style="position:absolute;left:4026;top:1829;width:10;height:20" coordorigin="4026,1829" coordsize="10,20" path="m4026,1848l4035,1848,4035,1829,4026,1829,4026,1848xe" filled="true" fillcolor="#000000" stroked="false">
                <v:path arrowok="t"/>
                <v:fill type="solid"/>
              </v:shape>
            </v:group>
            <v:group style="position:absolute;left:4026;top:1848;width:10;height:20" coordorigin="4026,1848" coordsize="10,20">
              <v:shape style="position:absolute;left:4026;top:1848;width:10;height:20" coordorigin="4026,1848" coordsize="10,20" path="m4026,1868l4035,1868,4035,1848,4026,1848,4026,1868xe" filled="true" fillcolor="#000000" stroked="false">
                <v:path arrowok="t"/>
                <v:fill type="solid"/>
              </v:shape>
            </v:group>
            <v:group style="position:absolute;left:4026;top:1868;width:10;height:20" coordorigin="4026,1868" coordsize="10,20">
              <v:shape style="position:absolute;left:4026;top:1868;width:10;height:20" coordorigin="4026,1868" coordsize="10,20" path="m4026,1887l4035,1887,4035,1868,4026,1868,4026,1887xe" filled="true" fillcolor="#000000" stroked="false">
                <v:path arrowok="t"/>
                <v:fill type="solid"/>
              </v:shape>
            </v:group>
            <v:group style="position:absolute;left:4026;top:1887;width:10;height:20" coordorigin="4026,1887" coordsize="10,20">
              <v:shape style="position:absolute;left:4026;top:1887;width:10;height:20" coordorigin="4026,1887" coordsize="10,20" path="m4026,1906l4035,1906,4035,1887,4026,1887,4026,1906xe" filled="true" fillcolor="#000000" stroked="false">
                <v:path arrowok="t"/>
                <v:fill type="solid"/>
              </v:shape>
            </v:group>
            <v:group style="position:absolute;left:4026;top:1906;width:10;height:20" coordorigin="4026,1906" coordsize="10,20">
              <v:shape style="position:absolute;left:4026;top:1906;width:10;height:20" coordorigin="4026,1906" coordsize="10,20" path="m4026,1925l4035,1925,4035,1906,4026,1906,4026,1925xe" filled="true" fillcolor="#000000" stroked="false">
                <v:path arrowok="t"/>
                <v:fill type="solid"/>
              </v:shape>
            </v:group>
            <v:group style="position:absolute;left:4026;top:1925;width:10;height:20" coordorigin="4026,1925" coordsize="10,20">
              <v:shape style="position:absolute;left:4026;top:1925;width:10;height:20" coordorigin="4026,1925" coordsize="10,20" path="m4026,1944l4035,1944,4035,1925,4026,1925,4026,1944xe" filled="true" fillcolor="#000000" stroked="false">
                <v:path arrowok="t"/>
                <v:fill type="solid"/>
              </v:shape>
            </v:group>
            <v:group style="position:absolute;left:4026;top:1944;width:10;height:20" coordorigin="4026,1944" coordsize="10,20">
              <v:shape style="position:absolute;left:4026;top:1944;width:10;height:20" coordorigin="4026,1944" coordsize="10,20" path="m4026,1964l4035,1964,4035,1944,4026,1944,4026,1964xe" filled="true" fillcolor="#000000" stroked="false">
                <v:path arrowok="t"/>
                <v:fill type="solid"/>
              </v:shape>
            </v:group>
            <v:group style="position:absolute;left:4962;top:1215;width:10;height:20" coordorigin="4962,1215" coordsize="10,20">
              <v:shape style="position:absolute;left:4962;top:1215;width:10;height:20" coordorigin="4962,1215" coordsize="10,20" path="m4962,1234l4971,1234,4971,1215,4962,1215,4962,1234xe" filled="true" fillcolor="#000000" stroked="false">
                <v:path arrowok="t"/>
                <v:fill type="solid"/>
              </v:shape>
            </v:group>
            <v:group style="position:absolute;left:4962;top:1234;width:10;height:20" coordorigin="4962,1234" coordsize="10,20">
              <v:shape style="position:absolute;left:4962;top:1234;width:10;height:20" coordorigin="4962,1234" coordsize="10,20" path="m4962,1253l4971,1253,4971,1234,4962,1234,4962,1253xe" filled="true" fillcolor="#000000" stroked="false">
                <v:path arrowok="t"/>
                <v:fill type="solid"/>
              </v:shape>
            </v:group>
            <v:group style="position:absolute;left:4962;top:1253;width:10;height:20" coordorigin="4962,1253" coordsize="10,20">
              <v:shape style="position:absolute;left:4962;top:1253;width:10;height:20" coordorigin="4962,1253" coordsize="10,20" path="m4962,1272l4971,1272,4971,1253,4962,1253,4962,1272xe" filled="true" fillcolor="#000000" stroked="false">
                <v:path arrowok="t"/>
                <v:fill type="solid"/>
              </v:shape>
            </v:group>
            <v:group style="position:absolute;left:4962;top:1272;width:10;height:20" coordorigin="4962,1272" coordsize="10,20">
              <v:shape style="position:absolute;left:4962;top:1272;width:10;height:20" coordorigin="4962,1272" coordsize="10,20" path="m4962,1292l4971,1292,4971,1272,4962,1272,4962,1292xe" filled="true" fillcolor="#000000" stroked="false">
                <v:path arrowok="t"/>
                <v:fill type="solid"/>
              </v:shape>
            </v:group>
            <v:group style="position:absolute;left:4962;top:1292;width:10;height:20" coordorigin="4962,1292" coordsize="10,20">
              <v:shape style="position:absolute;left:4962;top:1292;width:10;height:20" coordorigin="4962,1292" coordsize="10,20" path="m4962,1311l4971,1311,4971,1292,4962,1292,4962,1311xe" filled="true" fillcolor="#000000" stroked="false">
                <v:path arrowok="t"/>
                <v:fill type="solid"/>
              </v:shape>
            </v:group>
            <v:group style="position:absolute;left:4962;top:1311;width:10;height:20" coordorigin="4962,1311" coordsize="10,20">
              <v:shape style="position:absolute;left:4962;top:1311;width:10;height:20" coordorigin="4962,1311" coordsize="10,20" path="m4962,1330l4971,1330,4971,1311,4962,1311,4962,1330xe" filled="true" fillcolor="#000000" stroked="false">
                <v:path arrowok="t"/>
                <v:fill type="solid"/>
              </v:shape>
            </v:group>
            <v:group style="position:absolute;left:4962;top:1330;width:10;height:20" coordorigin="4962,1330" coordsize="10,20">
              <v:shape style="position:absolute;left:4962;top:1330;width:10;height:20" coordorigin="4962,1330" coordsize="10,20" path="m4962,1349l4971,1349,4971,1330,4962,1330,4962,1349xe" filled="true" fillcolor="#000000" stroked="false">
                <v:path arrowok="t"/>
                <v:fill type="solid"/>
              </v:shape>
            </v:group>
            <v:group style="position:absolute;left:4962;top:1349;width:10;height:20" coordorigin="4962,1349" coordsize="10,20">
              <v:shape style="position:absolute;left:4962;top:1349;width:10;height:20" coordorigin="4962,1349" coordsize="10,20" path="m4962,1368l4971,1368,4971,1349,4962,1349,4962,1368xe" filled="true" fillcolor="#000000" stroked="false">
                <v:path arrowok="t"/>
                <v:fill type="solid"/>
              </v:shape>
            </v:group>
            <v:group style="position:absolute;left:4962;top:1368;width:10;height:20" coordorigin="4962,1368" coordsize="10,20">
              <v:shape style="position:absolute;left:4962;top:1368;width:10;height:20" coordorigin="4962,1368" coordsize="10,20" path="m4962,1388l4971,1388,4971,1368,4962,1368,4962,1388xe" filled="true" fillcolor="#000000" stroked="false">
                <v:path arrowok="t"/>
                <v:fill type="solid"/>
              </v:shape>
            </v:group>
            <v:group style="position:absolute;left:4962;top:1388;width:10;height:20" coordorigin="4962,1388" coordsize="10,20">
              <v:shape style="position:absolute;left:4962;top:1388;width:10;height:20" coordorigin="4962,1388" coordsize="10,20" path="m4962,1407l4971,1407,4971,1388,4962,1388,4962,1407xe" filled="true" fillcolor="#000000" stroked="false">
                <v:path arrowok="t"/>
                <v:fill type="solid"/>
              </v:shape>
            </v:group>
            <v:group style="position:absolute;left:4962;top:1407;width:10;height:20" coordorigin="4962,1407" coordsize="10,20">
              <v:shape style="position:absolute;left:4962;top:1407;width:10;height:20" coordorigin="4962,1407" coordsize="10,20" path="m4962,1426l4971,1426,4971,1407,4962,1407,4962,1426xe" filled="true" fillcolor="#000000" stroked="false">
                <v:path arrowok="t"/>
                <v:fill type="solid"/>
              </v:shape>
            </v:group>
            <v:group style="position:absolute;left:4962;top:1426;width:10;height:20" coordorigin="4962,1426" coordsize="10,20">
              <v:shape style="position:absolute;left:4962;top:1426;width:10;height:20" coordorigin="4962,1426" coordsize="10,20" path="m4962,1445l4971,1445,4971,1426,4962,1426,4962,1445xe" filled="true" fillcolor="#000000" stroked="false">
                <v:path arrowok="t"/>
                <v:fill type="solid"/>
              </v:shape>
            </v:group>
            <v:group style="position:absolute;left:4962;top:1445;width:10;height:20" coordorigin="4962,1445" coordsize="10,20">
              <v:shape style="position:absolute;left:4962;top:1445;width:10;height:20" coordorigin="4962,1445" coordsize="10,20" path="m4962,1464l4971,1464,4971,1445,4962,1445,4962,1464xe" filled="true" fillcolor="#000000" stroked="false">
                <v:path arrowok="t"/>
                <v:fill type="solid"/>
              </v:shape>
            </v:group>
            <v:group style="position:absolute;left:4962;top:1464;width:10;height:20" coordorigin="4962,1464" coordsize="10,20">
              <v:shape style="position:absolute;left:4962;top:1464;width:10;height:20" coordorigin="4962,1464" coordsize="10,20" path="m4962,1484l4971,1484,4971,1464,4962,1464,4962,1484xe" filled="true" fillcolor="#000000" stroked="false">
                <v:path arrowok="t"/>
                <v:fill type="solid"/>
              </v:shape>
            </v:group>
            <v:group style="position:absolute;left:4962;top:1484;width:10;height:20" coordorigin="4962,1484" coordsize="10,20">
              <v:shape style="position:absolute;left:4962;top:1484;width:10;height:20" coordorigin="4962,1484" coordsize="10,20" path="m4962,1503l4971,1503,4971,1484,4962,1484,4962,1503xe" filled="true" fillcolor="#000000" stroked="false">
                <v:path arrowok="t"/>
                <v:fill type="solid"/>
              </v:shape>
            </v:group>
            <v:group style="position:absolute;left:4962;top:1503;width:10;height:20" coordorigin="4962,1503" coordsize="10,20">
              <v:shape style="position:absolute;left:4962;top:1503;width:10;height:20" coordorigin="4962,1503" coordsize="10,20" path="m4962,1522l4971,1522,4971,1503,4962,1503,4962,1522xe" filled="true" fillcolor="#000000" stroked="false">
                <v:path arrowok="t"/>
                <v:fill type="solid"/>
              </v:shape>
            </v:group>
            <v:group style="position:absolute;left:4962;top:1522;width:10;height:20" coordorigin="4962,1522" coordsize="10,20">
              <v:shape style="position:absolute;left:4962;top:1522;width:10;height:20" coordorigin="4962,1522" coordsize="10,20" path="m4962,1541l4971,1541,4971,1522,4962,1522,4962,1541xe" filled="true" fillcolor="#000000" stroked="false">
                <v:path arrowok="t"/>
                <v:fill type="solid"/>
              </v:shape>
            </v:group>
            <v:group style="position:absolute;left:4962;top:1541;width:10;height:20" coordorigin="4962,1541" coordsize="10,20">
              <v:shape style="position:absolute;left:4962;top:1541;width:10;height:20" coordorigin="4962,1541" coordsize="10,20" path="m4962,1560l4971,1560,4971,1541,4962,1541,4962,1560xe" filled="true" fillcolor="#000000" stroked="false">
                <v:path arrowok="t"/>
                <v:fill type="solid"/>
              </v:shape>
            </v:group>
            <v:group style="position:absolute;left:4962;top:1560;width:10;height:20" coordorigin="4962,1560" coordsize="10,20">
              <v:shape style="position:absolute;left:4962;top:1560;width:10;height:20" coordorigin="4962,1560" coordsize="10,20" path="m4962,1580l4971,1580,4971,1560,4962,1560,4962,1580xe" filled="true" fillcolor="#000000" stroked="false">
                <v:path arrowok="t"/>
                <v:fill type="solid"/>
              </v:shape>
            </v:group>
            <v:group style="position:absolute;left:4962;top:1580;width:10;height:20" coordorigin="4962,1580" coordsize="10,20">
              <v:shape style="position:absolute;left:4962;top:1580;width:10;height:20" coordorigin="4962,1580" coordsize="10,20" path="m4962,1599l4971,1599,4971,1580,4962,1580,4962,1599xe" filled="true" fillcolor="#000000" stroked="false">
                <v:path arrowok="t"/>
                <v:fill type="solid"/>
              </v:shape>
            </v:group>
            <v:group style="position:absolute;left:4962;top:1599;width:10;height:20" coordorigin="4962,1599" coordsize="10,20">
              <v:shape style="position:absolute;left:4962;top:1599;width:10;height:20" coordorigin="4962,1599" coordsize="10,20" path="m4962,1618l4971,1618,4971,1599,4962,1599,4962,1618xe" filled="true" fillcolor="#000000" stroked="false">
                <v:path arrowok="t"/>
                <v:fill type="solid"/>
              </v:shape>
            </v:group>
            <v:group style="position:absolute;left:4962;top:1618;width:10;height:20" coordorigin="4962,1618" coordsize="10,20">
              <v:shape style="position:absolute;left:4962;top:1618;width:10;height:20" coordorigin="4962,1618" coordsize="10,20" path="m4962,1637l4971,1637,4971,1618,4962,1618,4962,1637xe" filled="true" fillcolor="#000000" stroked="false">
                <v:path arrowok="t"/>
                <v:fill type="solid"/>
              </v:shape>
            </v:group>
            <v:group style="position:absolute;left:4962;top:1637;width:10;height:20" coordorigin="4962,1637" coordsize="10,20">
              <v:shape style="position:absolute;left:4962;top:1637;width:10;height:20" coordorigin="4962,1637" coordsize="10,20" path="m4962,1656l4971,1656,4971,1637,4962,1637,4962,1656xe" filled="true" fillcolor="#000000" stroked="false">
                <v:path arrowok="t"/>
                <v:fill type="solid"/>
              </v:shape>
            </v:group>
            <v:group style="position:absolute;left:4962;top:1656;width:10;height:20" coordorigin="4962,1656" coordsize="10,20">
              <v:shape style="position:absolute;left:4962;top:1656;width:10;height:20" coordorigin="4962,1656" coordsize="10,20" path="m4962,1676l4971,1676,4971,1656,4962,1656,4962,1676xe" filled="true" fillcolor="#000000" stroked="false">
                <v:path arrowok="t"/>
                <v:fill type="solid"/>
              </v:shape>
            </v:group>
            <v:group style="position:absolute;left:4962;top:1676;width:10;height:20" coordorigin="4962,1676" coordsize="10,20">
              <v:shape style="position:absolute;left:4962;top:1676;width:10;height:20" coordorigin="4962,1676" coordsize="10,20" path="m4962,1695l4971,1695,4971,1676,4962,1676,4962,1695xe" filled="true" fillcolor="#000000" stroked="false">
                <v:path arrowok="t"/>
                <v:fill type="solid"/>
              </v:shape>
            </v:group>
            <v:group style="position:absolute;left:4962;top:1695;width:10;height:20" coordorigin="4962,1695" coordsize="10,20">
              <v:shape style="position:absolute;left:4962;top:1695;width:10;height:20" coordorigin="4962,1695" coordsize="10,20" path="m4962,1714l4971,1714,4971,1695,4962,1695,4962,1714xe" filled="true" fillcolor="#000000" stroked="false">
                <v:path arrowok="t"/>
                <v:fill type="solid"/>
              </v:shape>
            </v:group>
            <v:group style="position:absolute;left:4962;top:1714;width:10;height:20" coordorigin="4962,1714" coordsize="10,20">
              <v:shape style="position:absolute;left:4962;top:1714;width:10;height:20" coordorigin="4962,1714" coordsize="10,20" path="m4962,1733l4971,1733,4971,1714,4962,1714,4962,1733xe" filled="true" fillcolor="#000000" stroked="false">
                <v:path arrowok="t"/>
                <v:fill type="solid"/>
              </v:shape>
            </v:group>
            <v:group style="position:absolute;left:4962;top:1733;width:10;height:20" coordorigin="4962,1733" coordsize="10,20">
              <v:shape style="position:absolute;left:4962;top:1733;width:10;height:20" coordorigin="4962,1733" coordsize="10,20" path="m4962,1752l4971,1752,4971,1733,4962,1733,4962,1752xe" filled="true" fillcolor="#000000" stroked="false">
                <v:path arrowok="t"/>
                <v:fill type="solid"/>
              </v:shape>
            </v:group>
            <v:group style="position:absolute;left:4962;top:1752;width:10;height:20" coordorigin="4962,1752" coordsize="10,20">
              <v:shape style="position:absolute;left:4962;top:1752;width:10;height:20" coordorigin="4962,1752" coordsize="10,20" path="m4962,1772l4971,1772,4971,1752,4962,1752,4962,1772xe" filled="true" fillcolor="#000000" stroked="false">
                <v:path arrowok="t"/>
                <v:fill type="solid"/>
              </v:shape>
            </v:group>
            <v:group style="position:absolute;left:4962;top:1772;width:10;height:20" coordorigin="4962,1772" coordsize="10,20">
              <v:shape style="position:absolute;left:4962;top:1772;width:10;height:20" coordorigin="4962,1772" coordsize="10,20" path="m4962,1791l4971,1791,4971,1772,4962,1772,4962,1791xe" filled="true" fillcolor="#000000" stroked="false">
                <v:path arrowok="t"/>
                <v:fill type="solid"/>
              </v:shape>
            </v:group>
            <v:group style="position:absolute;left:4962;top:1791;width:10;height:20" coordorigin="4962,1791" coordsize="10,20">
              <v:shape style="position:absolute;left:4962;top:1791;width:10;height:20" coordorigin="4962,1791" coordsize="10,20" path="m4962,1810l4971,1810,4971,1791,4962,1791,4962,1810xe" filled="true" fillcolor="#000000" stroked="false">
                <v:path arrowok="t"/>
                <v:fill type="solid"/>
              </v:shape>
            </v:group>
            <v:group style="position:absolute;left:4962;top:1810;width:10;height:20" coordorigin="4962,1810" coordsize="10,20">
              <v:shape style="position:absolute;left:4962;top:1810;width:10;height:20" coordorigin="4962,1810" coordsize="10,20" path="m4962,1829l4971,1829,4971,1810,4962,1810,4962,1829xe" filled="true" fillcolor="#000000" stroked="false">
                <v:path arrowok="t"/>
                <v:fill type="solid"/>
              </v:shape>
            </v:group>
            <v:group style="position:absolute;left:4962;top:1829;width:10;height:20" coordorigin="4962,1829" coordsize="10,20">
              <v:shape style="position:absolute;left:4962;top:1829;width:10;height:20" coordorigin="4962,1829" coordsize="10,20" path="m4962,1848l4971,1848,4971,1829,4962,1829,4962,1848xe" filled="true" fillcolor="#000000" stroked="false">
                <v:path arrowok="t"/>
                <v:fill type="solid"/>
              </v:shape>
            </v:group>
            <v:group style="position:absolute;left:4962;top:1848;width:10;height:20" coordorigin="4962,1848" coordsize="10,20">
              <v:shape style="position:absolute;left:4962;top:1848;width:10;height:20" coordorigin="4962,1848" coordsize="10,20" path="m4962,1868l4971,1868,4971,1848,4962,1848,4962,1868xe" filled="true" fillcolor="#000000" stroked="false">
                <v:path arrowok="t"/>
                <v:fill type="solid"/>
              </v:shape>
            </v:group>
            <v:group style="position:absolute;left:4962;top:1868;width:10;height:20" coordorigin="4962,1868" coordsize="10,20">
              <v:shape style="position:absolute;left:4962;top:1868;width:10;height:20" coordorigin="4962,1868" coordsize="10,20" path="m4962,1887l4971,1887,4971,1868,4962,1868,4962,1887xe" filled="true" fillcolor="#000000" stroked="false">
                <v:path arrowok="t"/>
                <v:fill type="solid"/>
              </v:shape>
            </v:group>
            <v:group style="position:absolute;left:4962;top:1887;width:10;height:20" coordorigin="4962,1887" coordsize="10,20">
              <v:shape style="position:absolute;left:4962;top:1887;width:10;height:20" coordorigin="4962,1887" coordsize="10,20" path="m4962,1906l4971,1906,4971,1887,4962,1887,4962,1906xe" filled="true" fillcolor="#000000" stroked="false">
                <v:path arrowok="t"/>
                <v:fill type="solid"/>
              </v:shape>
            </v:group>
            <v:group style="position:absolute;left:4962;top:1906;width:10;height:20" coordorigin="4962,1906" coordsize="10,20">
              <v:shape style="position:absolute;left:4962;top:1906;width:10;height:20" coordorigin="4962,1906" coordsize="10,20" path="m4962,1925l4971,1925,4971,1906,4962,1906,4962,1925xe" filled="true" fillcolor="#000000" stroked="false">
                <v:path arrowok="t"/>
                <v:fill type="solid"/>
              </v:shape>
            </v:group>
            <v:group style="position:absolute;left:4962;top:1925;width:10;height:20" coordorigin="4962,1925" coordsize="10,20">
              <v:shape style="position:absolute;left:4962;top:1925;width:10;height:20" coordorigin="4962,1925" coordsize="10,20" path="m4962,1944l4971,1944,4971,1925,4962,1925,4962,1944xe" filled="true" fillcolor="#000000" stroked="false">
                <v:path arrowok="t"/>
                <v:fill type="solid"/>
              </v:shape>
            </v:group>
            <v:group style="position:absolute;left:4962;top:1944;width:10;height:20" coordorigin="4962,1944" coordsize="10,20">
              <v:shape style="position:absolute;left:4962;top:1944;width:10;height:20" coordorigin="4962,1944" coordsize="10,20" path="m4962,1964l4971,1964,4971,1944,4962,1944,4962,1964xe" filled="true" fillcolor="#000000" stroked="false">
                <v:path arrowok="t"/>
                <v:fill type="solid"/>
              </v:shape>
            </v:group>
            <v:group style="position:absolute;left:6522;top:1215;width:10;height:20" coordorigin="6522,1215" coordsize="10,20">
              <v:shape style="position:absolute;left:6522;top:1215;width:10;height:20" coordorigin="6522,1215" coordsize="10,20" path="m6522,1234l6532,1234,6532,1215,6522,1215,6522,1234xe" filled="true" fillcolor="#000000" stroked="false">
                <v:path arrowok="t"/>
                <v:fill type="solid"/>
              </v:shape>
            </v:group>
            <v:group style="position:absolute;left:6522;top:1234;width:10;height:20" coordorigin="6522,1234" coordsize="10,20">
              <v:shape style="position:absolute;left:6522;top:1234;width:10;height:20" coordorigin="6522,1234" coordsize="10,20" path="m6522,1253l6532,1253,6532,1234,6522,1234,6522,1253xe" filled="true" fillcolor="#000000" stroked="false">
                <v:path arrowok="t"/>
                <v:fill type="solid"/>
              </v:shape>
            </v:group>
            <v:group style="position:absolute;left:6522;top:1253;width:10;height:20" coordorigin="6522,1253" coordsize="10,20">
              <v:shape style="position:absolute;left:6522;top:1253;width:10;height:20" coordorigin="6522,1253" coordsize="10,20" path="m6522,1272l6532,1272,6532,1253,6522,1253,6522,1272xe" filled="true" fillcolor="#000000" stroked="false">
                <v:path arrowok="t"/>
                <v:fill type="solid"/>
              </v:shape>
            </v:group>
            <v:group style="position:absolute;left:6522;top:1272;width:10;height:20" coordorigin="6522,1272" coordsize="10,20">
              <v:shape style="position:absolute;left:6522;top:1272;width:10;height:20" coordorigin="6522,1272" coordsize="10,20" path="m6522,1292l6532,1292,6532,1272,6522,1272,6522,1292xe" filled="true" fillcolor="#000000" stroked="false">
                <v:path arrowok="t"/>
                <v:fill type="solid"/>
              </v:shape>
            </v:group>
            <v:group style="position:absolute;left:6522;top:1292;width:10;height:20" coordorigin="6522,1292" coordsize="10,20">
              <v:shape style="position:absolute;left:6522;top:1292;width:10;height:20" coordorigin="6522,1292" coordsize="10,20" path="m6522,1311l6532,1311,6532,1292,6522,1292,6522,1311xe" filled="true" fillcolor="#000000" stroked="false">
                <v:path arrowok="t"/>
                <v:fill type="solid"/>
              </v:shape>
            </v:group>
            <v:group style="position:absolute;left:6522;top:1311;width:10;height:20" coordorigin="6522,1311" coordsize="10,20">
              <v:shape style="position:absolute;left:6522;top:1311;width:10;height:20" coordorigin="6522,1311" coordsize="10,20" path="m6522,1330l6532,1330,6532,1311,6522,1311,6522,1330xe" filled="true" fillcolor="#000000" stroked="false">
                <v:path arrowok="t"/>
                <v:fill type="solid"/>
              </v:shape>
            </v:group>
            <v:group style="position:absolute;left:6522;top:1330;width:10;height:20" coordorigin="6522,1330" coordsize="10,20">
              <v:shape style="position:absolute;left:6522;top:1330;width:10;height:20" coordorigin="6522,1330" coordsize="10,20" path="m6522,1349l6532,1349,6532,1330,6522,1330,6522,1349xe" filled="true" fillcolor="#000000" stroked="false">
                <v:path arrowok="t"/>
                <v:fill type="solid"/>
              </v:shape>
            </v:group>
            <v:group style="position:absolute;left:6522;top:1349;width:10;height:20" coordorigin="6522,1349" coordsize="10,20">
              <v:shape style="position:absolute;left:6522;top:1349;width:10;height:20" coordorigin="6522,1349" coordsize="10,20" path="m6522,1368l6532,1368,6532,1349,6522,1349,6522,1368xe" filled="true" fillcolor="#000000" stroked="false">
                <v:path arrowok="t"/>
                <v:fill type="solid"/>
              </v:shape>
            </v:group>
            <v:group style="position:absolute;left:6522;top:1368;width:10;height:20" coordorigin="6522,1368" coordsize="10,20">
              <v:shape style="position:absolute;left:6522;top:1368;width:10;height:20" coordorigin="6522,1368" coordsize="10,20" path="m6522,1388l6532,1388,6532,1368,6522,1368,6522,1388xe" filled="true" fillcolor="#000000" stroked="false">
                <v:path arrowok="t"/>
                <v:fill type="solid"/>
              </v:shape>
            </v:group>
            <v:group style="position:absolute;left:6522;top:1388;width:10;height:20" coordorigin="6522,1388" coordsize="10,20">
              <v:shape style="position:absolute;left:6522;top:1388;width:10;height:20" coordorigin="6522,1388" coordsize="10,20" path="m6522,1407l6532,1407,6532,1388,6522,1388,6522,1407xe" filled="true" fillcolor="#000000" stroked="false">
                <v:path arrowok="t"/>
                <v:fill type="solid"/>
              </v:shape>
            </v:group>
            <v:group style="position:absolute;left:6522;top:1407;width:10;height:20" coordorigin="6522,1407" coordsize="10,20">
              <v:shape style="position:absolute;left:6522;top:1407;width:10;height:20" coordorigin="6522,1407" coordsize="10,20" path="m6522,1426l6532,1426,6532,1407,6522,1407,6522,1426xe" filled="true" fillcolor="#000000" stroked="false">
                <v:path arrowok="t"/>
                <v:fill type="solid"/>
              </v:shape>
            </v:group>
            <v:group style="position:absolute;left:6522;top:1426;width:10;height:20" coordorigin="6522,1426" coordsize="10,20">
              <v:shape style="position:absolute;left:6522;top:1426;width:10;height:20" coordorigin="6522,1426" coordsize="10,20" path="m6522,1445l6532,1445,6532,1426,6522,1426,6522,1445xe" filled="true" fillcolor="#000000" stroked="false">
                <v:path arrowok="t"/>
                <v:fill type="solid"/>
              </v:shape>
            </v:group>
            <v:group style="position:absolute;left:6522;top:1445;width:10;height:20" coordorigin="6522,1445" coordsize="10,20">
              <v:shape style="position:absolute;left:6522;top:1445;width:10;height:20" coordorigin="6522,1445" coordsize="10,20" path="m6522,1464l6532,1464,6532,1445,6522,1445,6522,1464xe" filled="true" fillcolor="#000000" stroked="false">
                <v:path arrowok="t"/>
                <v:fill type="solid"/>
              </v:shape>
            </v:group>
            <v:group style="position:absolute;left:6522;top:1464;width:10;height:20" coordorigin="6522,1464" coordsize="10,20">
              <v:shape style="position:absolute;left:6522;top:1464;width:10;height:20" coordorigin="6522,1464" coordsize="10,20" path="m6522,1484l6532,1484,6532,1464,6522,1464,6522,1484xe" filled="true" fillcolor="#000000" stroked="false">
                <v:path arrowok="t"/>
                <v:fill type="solid"/>
              </v:shape>
            </v:group>
            <v:group style="position:absolute;left:6522;top:1484;width:10;height:20" coordorigin="6522,1484" coordsize="10,20">
              <v:shape style="position:absolute;left:6522;top:1484;width:10;height:20" coordorigin="6522,1484" coordsize="10,20" path="m6522,1503l6532,1503,6532,1484,6522,1484,6522,1503xe" filled="true" fillcolor="#000000" stroked="false">
                <v:path arrowok="t"/>
                <v:fill type="solid"/>
              </v:shape>
            </v:group>
            <v:group style="position:absolute;left:6522;top:1503;width:10;height:20" coordorigin="6522,1503" coordsize="10,20">
              <v:shape style="position:absolute;left:6522;top:1503;width:10;height:20" coordorigin="6522,1503" coordsize="10,20" path="m6522,1522l6532,1522,6532,1503,6522,1503,6522,1522xe" filled="true" fillcolor="#000000" stroked="false">
                <v:path arrowok="t"/>
                <v:fill type="solid"/>
              </v:shape>
            </v:group>
            <v:group style="position:absolute;left:6522;top:1522;width:10;height:20" coordorigin="6522,1522" coordsize="10,20">
              <v:shape style="position:absolute;left:6522;top:1522;width:10;height:20" coordorigin="6522,1522" coordsize="10,20" path="m6522,1541l6532,1541,6532,1522,6522,1522,6522,1541xe" filled="true" fillcolor="#000000" stroked="false">
                <v:path arrowok="t"/>
                <v:fill type="solid"/>
              </v:shape>
            </v:group>
            <v:group style="position:absolute;left:6522;top:1541;width:10;height:20" coordorigin="6522,1541" coordsize="10,20">
              <v:shape style="position:absolute;left:6522;top:1541;width:10;height:20" coordorigin="6522,1541" coordsize="10,20" path="m6522,1560l6532,1560,6532,1541,6522,1541,6522,1560xe" filled="true" fillcolor="#000000" stroked="false">
                <v:path arrowok="t"/>
                <v:fill type="solid"/>
              </v:shape>
            </v:group>
            <v:group style="position:absolute;left:6522;top:1560;width:10;height:20" coordorigin="6522,1560" coordsize="10,20">
              <v:shape style="position:absolute;left:6522;top:1560;width:10;height:20" coordorigin="6522,1560" coordsize="10,20" path="m6522,1580l6532,1580,6532,1560,6522,1560,6522,1580xe" filled="true" fillcolor="#000000" stroked="false">
                <v:path arrowok="t"/>
                <v:fill type="solid"/>
              </v:shape>
            </v:group>
            <v:group style="position:absolute;left:6522;top:1580;width:10;height:20" coordorigin="6522,1580" coordsize="10,20">
              <v:shape style="position:absolute;left:6522;top:1580;width:10;height:20" coordorigin="6522,1580" coordsize="10,20" path="m6522,1599l6532,1599,6532,1580,6522,1580,6522,1599xe" filled="true" fillcolor="#000000" stroked="false">
                <v:path arrowok="t"/>
                <v:fill type="solid"/>
              </v:shape>
            </v:group>
            <v:group style="position:absolute;left:6522;top:1599;width:10;height:20" coordorigin="6522,1599" coordsize="10,20">
              <v:shape style="position:absolute;left:6522;top:1599;width:10;height:20" coordorigin="6522,1599" coordsize="10,20" path="m6522,1618l6532,1618,6532,1599,6522,1599,6522,1618xe" filled="true" fillcolor="#000000" stroked="false">
                <v:path arrowok="t"/>
                <v:fill type="solid"/>
              </v:shape>
            </v:group>
            <v:group style="position:absolute;left:6522;top:1618;width:10;height:20" coordorigin="6522,1618" coordsize="10,20">
              <v:shape style="position:absolute;left:6522;top:1618;width:10;height:20" coordorigin="6522,1618" coordsize="10,20" path="m6522,1637l6532,1637,6532,1618,6522,1618,6522,1637xe" filled="true" fillcolor="#000000" stroked="false">
                <v:path arrowok="t"/>
                <v:fill type="solid"/>
              </v:shape>
            </v:group>
            <v:group style="position:absolute;left:6522;top:1637;width:10;height:20" coordorigin="6522,1637" coordsize="10,20">
              <v:shape style="position:absolute;left:6522;top:1637;width:10;height:20" coordorigin="6522,1637" coordsize="10,20" path="m6522,1656l6532,1656,6532,1637,6522,1637,6522,1656xe" filled="true" fillcolor="#000000" stroked="false">
                <v:path arrowok="t"/>
                <v:fill type="solid"/>
              </v:shape>
            </v:group>
            <v:group style="position:absolute;left:6522;top:1656;width:10;height:20" coordorigin="6522,1656" coordsize="10,20">
              <v:shape style="position:absolute;left:6522;top:1656;width:10;height:20" coordorigin="6522,1656" coordsize="10,20" path="m6522,1676l6532,1676,6532,1656,6522,1656,6522,1676xe" filled="true" fillcolor="#000000" stroked="false">
                <v:path arrowok="t"/>
                <v:fill type="solid"/>
              </v:shape>
            </v:group>
            <v:group style="position:absolute;left:6522;top:1676;width:10;height:20" coordorigin="6522,1676" coordsize="10,20">
              <v:shape style="position:absolute;left:6522;top:1676;width:10;height:20" coordorigin="6522,1676" coordsize="10,20" path="m6522,1695l6532,1695,6532,1676,6522,1676,6522,1695xe" filled="true" fillcolor="#000000" stroked="false">
                <v:path arrowok="t"/>
                <v:fill type="solid"/>
              </v:shape>
            </v:group>
            <v:group style="position:absolute;left:6522;top:1695;width:10;height:20" coordorigin="6522,1695" coordsize="10,20">
              <v:shape style="position:absolute;left:6522;top:1695;width:10;height:20" coordorigin="6522,1695" coordsize="10,20" path="m6522,1714l6532,1714,6532,1695,6522,1695,6522,1714xe" filled="true" fillcolor="#000000" stroked="false">
                <v:path arrowok="t"/>
                <v:fill type="solid"/>
              </v:shape>
            </v:group>
            <v:group style="position:absolute;left:6522;top:1714;width:10;height:20" coordorigin="6522,1714" coordsize="10,20">
              <v:shape style="position:absolute;left:6522;top:1714;width:10;height:20" coordorigin="6522,1714" coordsize="10,20" path="m6522,1733l6532,1733,6532,1714,6522,1714,6522,1733xe" filled="true" fillcolor="#000000" stroked="false">
                <v:path arrowok="t"/>
                <v:fill type="solid"/>
              </v:shape>
            </v:group>
            <v:group style="position:absolute;left:6522;top:1733;width:10;height:20" coordorigin="6522,1733" coordsize="10,20">
              <v:shape style="position:absolute;left:6522;top:1733;width:10;height:20" coordorigin="6522,1733" coordsize="10,20" path="m6522,1752l6532,1752,6532,1733,6522,1733,6522,1752xe" filled="true" fillcolor="#000000" stroked="false">
                <v:path arrowok="t"/>
                <v:fill type="solid"/>
              </v:shape>
            </v:group>
            <v:group style="position:absolute;left:6522;top:1752;width:10;height:20" coordorigin="6522,1752" coordsize="10,20">
              <v:shape style="position:absolute;left:6522;top:1752;width:10;height:20" coordorigin="6522,1752" coordsize="10,20" path="m6522,1772l6532,1772,6532,1752,6522,1752,6522,1772xe" filled="true" fillcolor="#000000" stroked="false">
                <v:path arrowok="t"/>
                <v:fill type="solid"/>
              </v:shape>
            </v:group>
            <v:group style="position:absolute;left:6522;top:1772;width:10;height:20" coordorigin="6522,1772" coordsize="10,20">
              <v:shape style="position:absolute;left:6522;top:1772;width:10;height:20" coordorigin="6522,1772" coordsize="10,20" path="m6522,1791l6532,1791,6532,1772,6522,1772,6522,1791xe" filled="true" fillcolor="#000000" stroked="false">
                <v:path arrowok="t"/>
                <v:fill type="solid"/>
              </v:shape>
            </v:group>
            <v:group style="position:absolute;left:6522;top:1791;width:10;height:20" coordorigin="6522,1791" coordsize="10,20">
              <v:shape style="position:absolute;left:6522;top:1791;width:10;height:20" coordorigin="6522,1791" coordsize="10,20" path="m6522,1810l6532,1810,6532,1791,6522,1791,6522,1810xe" filled="true" fillcolor="#000000" stroked="false">
                <v:path arrowok="t"/>
                <v:fill type="solid"/>
              </v:shape>
            </v:group>
            <v:group style="position:absolute;left:6522;top:1810;width:10;height:20" coordorigin="6522,1810" coordsize="10,20">
              <v:shape style="position:absolute;left:6522;top:1810;width:10;height:20" coordorigin="6522,1810" coordsize="10,20" path="m6522,1829l6532,1829,6532,1810,6522,1810,6522,1829xe" filled="true" fillcolor="#000000" stroked="false">
                <v:path arrowok="t"/>
                <v:fill type="solid"/>
              </v:shape>
            </v:group>
            <v:group style="position:absolute;left:6522;top:1829;width:10;height:20" coordorigin="6522,1829" coordsize="10,20">
              <v:shape style="position:absolute;left:6522;top:1829;width:10;height:20" coordorigin="6522,1829" coordsize="10,20" path="m6522,1848l6532,1848,6532,1829,6522,1829,6522,1848xe" filled="true" fillcolor="#000000" stroked="false">
                <v:path arrowok="t"/>
                <v:fill type="solid"/>
              </v:shape>
            </v:group>
            <v:group style="position:absolute;left:6522;top:1848;width:10;height:20" coordorigin="6522,1848" coordsize="10,20">
              <v:shape style="position:absolute;left:6522;top:1848;width:10;height:20" coordorigin="6522,1848" coordsize="10,20" path="m6522,1868l6532,1868,6532,1848,6522,1848,6522,1868xe" filled="true" fillcolor="#000000" stroked="false">
                <v:path arrowok="t"/>
                <v:fill type="solid"/>
              </v:shape>
            </v:group>
            <v:group style="position:absolute;left:6522;top:1868;width:10;height:20" coordorigin="6522,1868" coordsize="10,20">
              <v:shape style="position:absolute;left:6522;top:1868;width:10;height:20" coordorigin="6522,1868" coordsize="10,20" path="m6522,1887l6532,1887,6532,1868,6522,1868,6522,1887xe" filled="true" fillcolor="#000000" stroked="false">
                <v:path arrowok="t"/>
                <v:fill type="solid"/>
              </v:shape>
            </v:group>
            <v:group style="position:absolute;left:6522;top:1887;width:10;height:20" coordorigin="6522,1887" coordsize="10,20">
              <v:shape style="position:absolute;left:6522;top:1887;width:10;height:20" coordorigin="6522,1887" coordsize="10,20" path="m6522,1906l6532,1906,6532,1887,6522,1887,6522,1906xe" filled="true" fillcolor="#000000" stroked="false">
                <v:path arrowok="t"/>
                <v:fill type="solid"/>
              </v:shape>
            </v:group>
            <v:group style="position:absolute;left:6522;top:1906;width:10;height:20" coordorigin="6522,1906" coordsize="10,20">
              <v:shape style="position:absolute;left:6522;top:1906;width:10;height:20" coordorigin="6522,1906" coordsize="10,20" path="m6522,1925l6532,1925,6532,1906,6522,1906,6522,1925xe" filled="true" fillcolor="#000000" stroked="false">
                <v:path arrowok="t"/>
                <v:fill type="solid"/>
              </v:shape>
            </v:group>
            <v:group style="position:absolute;left:6522;top:1925;width:10;height:20" coordorigin="6522,1925" coordsize="10,20">
              <v:shape style="position:absolute;left:6522;top:1925;width:10;height:20" coordorigin="6522,1925" coordsize="10,20" path="m6522,1944l6532,1944,6532,1925,6522,1925,6522,1944xe" filled="true" fillcolor="#000000" stroked="false">
                <v:path arrowok="t"/>
                <v:fill type="solid"/>
              </v:shape>
            </v:group>
            <v:group style="position:absolute;left:6522;top:1944;width:10;height:20" coordorigin="6522,1944" coordsize="10,20">
              <v:shape style="position:absolute;left:6522;top:1944;width:10;height:20" coordorigin="6522,1944" coordsize="10,20" path="m6522,1964l6532,1964,6532,1944,6522,1944,6522,1964xe" filled="true" fillcolor="#000000" stroked="false">
                <v:path arrowok="t"/>
                <v:fill type="solid"/>
              </v:shape>
            </v:group>
            <v:group style="position:absolute;left:7900;top:1215;width:10;height:20" coordorigin="7900,1215" coordsize="10,20">
              <v:shape style="position:absolute;left:7900;top:1215;width:10;height:20" coordorigin="7900,1215" coordsize="10,20" path="m7900,1234l7909,1234,7909,1215,7900,1215,7900,1234xe" filled="true" fillcolor="#000000" stroked="false">
                <v:path arrowok="t"/>
                <v:fill type="solid"/>
              </v:shape>
            </v:group>
            <v:group style="position:absolute;left:7900;top:1234;width:10;height:20" coordorigin="7900,1234" coordsize="10,20">
              <v:shape style="position:absolute;left:7900;top:1234;width:10;height:20" coordorigin="7900,1234" coordsize="10,20" path="m7900,1253l7909,1253,7909,1234,7900,1234,7900,1253xe" filled="true" fillcolor="#000000" stroked="false">
                <v:path arrowok="t"/>
                <v:fill type="solid"/>
              </v:shape>
            </v:group>
            <v:group style="position:absolute;left:7900;top:1253;width:10;height:20" coordorigin="7900,1253" coordsize="10,20">
              <v:shape style="position:absolute;left:7900;top:1253;width:10;height:20" coordorigin="7900,1253" coordsize="10,20" path="m7900,1272l7909,1272,7909,1253,7900,1253,7900,1272xe" filled="true" fillcolor="#000000" stroked="false">
                <v:path arrowok="t"/>
                <v:fill type="solid"/>
              </v:shape>
            </v:group>
            <v:group style="position:absolute;left:7900;top:1272;width:10;height:20" coordorigin="7900,1272" coordsize="10,20">
              <v:shape style="position:absolute;left:7900;top:1272;width:10;height:20" coordorigin="7900,1272" coordsize="10,20" path="m7900,1292l7909,1292,7909,1272,7900,1272,7900,1292xe" filled="true" fillcolor="#000000" stroked="false">
                <v:path arrowok="t"/>
                <v:fill type="solid"/>
              </v:shape>
            </v:group>
            <v:group style="position:absolute;left:7900;top:1292;width:10;height:20" coordorigin="7900,1292" coordsize="10,20">
              <v:shape style="position:absolute;left:7900;top:1292;width:10;height:20" coordorigin="7900,1292" coordsize="10,20" path="m7900,1311l7909,1311,7909,1292,7900,1292,7900,1311xe" filled="true" fillcolor="#000000" stroked="false">
                <v:path arrowok="t"/>
                <v:fill type="solid"/>
              </v:shape>
            </v:group>
            <v:group style="position:absolute;left:7900;top:1311;width:10;height:20" coordorigin="7900,1311" coordsize="10,20">
              <v:shape style="position:absolute;left:7900;top:1311;width:10;height:20" coordorigin="7900,1311" coordsize="10,20" path="m7900,1330l7909,1330,7909,1311,7900,1311,7900,1330xe" filled="true" fillcolor="#000000" stroked="false">
                <v:path arrowok="t"/>
                <v:fill type="solid"/>
              </v:shape>
            </v:group>
            <v:group style="position:absolute;left:7900;top:1330;width:10;height:20" coordorigin="7900,1330" coordsize="10,20">
              <v:shape style="position:absolute;left:7900;top:1330;width:10;height:20" coordorigin="7900,1330" coordsize="10,20" path="m7900,1349l7909,1349,7909,1330,7900,1330,7900,1349xe" filled="true" fillcolor="#000000" stroked="false">
                <v:path arrowok="t"/>
                <v:fill type="solid"/>
              </v:shape>
            </v:group>
            <v:group style="position:absolute;left:7900;top:1349;width:10;height:20" coordorigin="7900,1349" coordsize="10,20">
              <v:shape style="position:absolute;left:7900;top:1349;width:10;height:20" coordorigin="7900,1349" coordsize="10,20" path="m7900,1368l7909,1368,7909,1349,7900,1349,7900,1368xe" filled="true" fillcolor="#000000" stroked="false">
                <v:path arrowok="t"/>
                <v:fill type="solid"/>
              </v:shape>
            </v:group>
            <v:group style="position:absolute;left:7900;top:1368;width:10;height:20" coordorigin="7900,1368" coordsize="10,20">
              <v:shape style="position:absolute;left:7900;top:1368;width:10;height:20" coordorigin="7900,1368" coordsize="10,20" path="m7900,1388l7909,1388,7909,1368,7900,1368,7900,1388xe" filled="true" fillcolor="#000000" stroked="false">
                <v:path arrowok="t"/>
                <v:fill type="solid"/>
              </v:shape>
            </v:group>
            <v:group style="position:absolute;left:7900;top:1388;width:10;height:20" coordorigin="7900,1388" coordsize="10,20">
              <v:shape style="position:absolute;left:7900;top:1388;width:10;height:20" coordorigin="7900,1388" coordsize="10,20" path="m7900,1407l7909,1407,7909,1388,7900,1388,7900,1407xe" filled="true" fillcolor="#000000" stroked="false">
                <v:path arrowok="t"/>
                <v:fill type="solid"/>
              </v:shape>
            </v:group>
            <v:group style="position:absolute;left:7900;top:1407;width:10;height:20" coordorigin="7900,1407" coordsize="10,20">
              <v:shape style="position:absolute;left:7900;top:1407;width:10;height:20" coordorigin="7900,1407" coordsize="10,20" path="m7900,1426l7909,1426,7909,1407,7900,1407,7900,1426xe" filled="true" fillcolor="#000000" stroked="false">
                <v:path arrowok="t"/>
                <v:fill type="solid"/>
              </v:shape>
            </v:group>
            <v:group style="position:absolute;left:7900;top:1426;width:10;height:20" coordorigin="7900,1426" coordsize="10,20">
              <v:shape style="position:absolute;left:7900;top:1426;width:10;height:20" coordorigin="7900,1426" coordsize="10,20" path="m7900,1445l7909,1445,7909,1426,7900,1426,7900,1445xe" filled="true" fillcolor="#000000" stroked="false">
                <v:path arrowok="t"/>
                <v:fill type="solid"/>
              </v:shape>
            </v:group>
            <v:group style="position:absolute;left:7900;top:1445;width:10;height:20" coordorigin="7900,1445" coordsize="10,20">
              <v:shape style="position:absolute;left:7900;top:1445;width:10;height:20" coordorigin="7900,1445" coordsize="10,20" path="m7900,1464l7909,1464,7909,1445,7900,1445,7900,1464xe" filled="true" fillcolor="#000000" stroked="false">
                <v:path arrowok="t"/>
                <v:fill type="solid"/>
              </v:shape>
            </v:group>
            <v:group style="position:absolute;left:7900;top:1464;width:10;height:20" coordorigin="7900,1464" coordsize="10,20">
              <v:shape style="position:absolute;left:7900;top:1464;width:10;height:20" coordorigin="7900,1464" coordsize="10,20" path="m7900,1484l7909,1484,7909,1464,7900,1464,7900,1484xe" filled="true" fillcolor="#000000" stroked="false">
                <v:path arrowok="t"/>
                <v:fill type="solid"/>
              </v:shape>
            </v:group>
            <v:group style="position:absolute;left:7900;top:1484;width:10;height:20" coordorigin="7900,1484" coordsize="10,20">
              <v:shape style="position:absolute;left:7900;top:1484;width:10;height:20" coordorigin="7900,1484" coordsize="10,20" path="m7900,1503l7909,1503,7909,1484,7900,1484,7900,1503xe" filled="true" fillcolor="#000000" stroked="false">
                <v:path arrowok="t"/>
                <v:fill type="solid"/>
              </v:shape>
            </v:group>
            <v:group style="position:absolute;left:7900;top:1503;width:10;height:20" coordorigin="7900,1503" coordsize="10,20">
              <v:shape style="position:absolute;left:7900;top:1503;width:10;height:20" coordorigin="7900,1503" coordsize="10,20" path="m7900,1522l7909,1522,7909,1503,7900,1503,7900,1522xe" filled="true" fillcolor="#000000" stroked="false">
                <v:path arrowok="t"/>
                <v:fill type="solid"/>
              </v:shape>
            </v:group>
            <v:group style="position:absolute;left:7900;top:1522;width:10;height:20" coordorigin="7900,1522" coordsize="10,20">
              <v:shape style="position:absolute;left:7900;top:1522;width:10;height:20" coordorigin="7900,1522" coordsize="10,20" path="m7900,1541l7909,1541,7909,1522,7900,1522,7900,1541xe" filled="true" fillcolor="#000000" stroked="false">
                <v:path arrowok="t"/>
                <v:fill type="solid"/>
              </v:shape>
            </v:group>
            <v:group style="position:absolute;left:7900;top:1541;width:10;height:20" coordorigin="7900,1541" coordsize="10,20">
              <v:shape style="position:absolute;left:7900;top:1541;width:10;height:20" coordorigin="7900,1541" coordsize="10,20" path="m7900,1560l7909,1560,7909,1541,7900,1541,7900,1560xe" filled="true" fillcolor="#000000" stroked="false">
                <v:path arrowok="t"/>
                <v:fill type="solid"/>
              </v:shape>
            </v:group>
            <v:group style="position:absolute;left:7900;top:1560;width:10;height:20" coordorigin="7900,1560" coordsize="10,20">
              <v:shape style="position:absolute;left:7900;top:1560;width:10;height:20" coordorigin="7900,1560" coordsize="10,20" path="m7900,1580l7909,1580,7909,1560,7900,1560,7900,1580xe" filled="true" fillcolor="#000000" stroked="false">
                <v:path arrowok="t"/>
                <v:fill type="solid"/>
              </v:shape>
            </v:group>
            <v:group style="position:absolute;left:7900;top:1580;width:10;height:20" coordorigin="7900,1580" coordsize="10,20">
              <v:shape style="position:absolute;left:7900;top:1580;width:10;height:20" coordorigin="7900,1580" coordsize="10,20" path="m7900,1599l7909,1599,7909,1580,7900,1580,7900,1599xe" filled="true" fillcolor="#000000" stroked="false">
                <v:path arrowok="t"/>
                <v:fill type="solid"/>
              </v:shape>
            </v:group>
            <v:group style="position:absolute;left:7900;top:1599;width:10;height:20" coordorigin="7900,1599" coordsize="10,20">
              <v:shape style="position:absolute;left:7900;top:1599;width:10;height:20" coordorigin="7900,1599" coordsize="10,20" path="m7900,1618l7909,1618,7909,1599,7900,1599,7900,1618xe" filled="true" fillcolor="#000000" stroked="false">
                <v:path arrowok="t"/>
                <v:fill type="solid"/>
              </v:shape>
            </v:group>
            <v:group style="position:absolute;left:7900;top:1618;width:10;height:20" coordorigin="7900,1618" coordsize="10,20">
              <v:shape style="position:absolute;left:7900;top:1618;width:10;height:20" coordorigin="7900,1618" coordsize="10,20" path="m7900,1637l7909,1637,7909,1618,7900,1618,7900,1637xe" filled="true" fillcolor="#000000" stroked="false">
                <v:path arrowok="t"/>
                <v:fill type="solid"/>
              </v:shape>
            </v:group>
            <v:group style="position:absolute;left:7900;top:1637;width:10;height:20" coordorigin="7900,1637" coordsize="10,20">
              <v:shape style="position:absolute;left:7900;top:1637;width:10;height:20" coordorigin="7900,1637" coordsize="10,20" path="m7900,1656l7909,1656,7909,1637,7900,1637,7900,1656xe" filled="true" fillcolor="#000000" stroked="false">
                <v:path arrowok="t"/>
                <v:fill type="solid"/>
              </v:shape>
            </v:group>
            <v:group style="position:absolute;left:7900;top:1656;width:10;height:20" coordorigin="7900,1656" coordsize="10,20">
              <v:shape style="position:absolute;left:7900;top:1656;width:10;height:20" coordorigin="7900,1656" coordsize="10,20" path="m7900,1676l7909,1676,7909,1656,7900,1656,7900,1676xe" filled="true" fillcolor="#000000" stroked="false">
                <v:path arrowok="t"/>
                <v:fill type="solid"/>
              </v:shape>
            </v:group>
            <v:group style="position:absolute;left:7900;top:1676;width:10;height:20" coordorigin="7900,1676" coordsize="10,20">
              <v:shape style="position:absolute;left:7900;top:1676;width:10;height:20" coordorigin="7900,1676" coordsize="10,20" path="m7900,1695l7909,1695,7909,1676,7900,1676,7900,1695xe" filled="true" fillcolor="#000000" stroked="false">
                <v:path arrowok="t"/>
                <v:fill type="solid"/>
              </v:shape>
            </v:group>
            <v:group style="position:absolute;left:7900;top:1695;width:10;height:20" coordorigin="7900,1695" coordsize="10,20">
              <v:shape style="position:absolute;left:7900;top:1695;width:10;height:20" coordorigin="7900,1695" coordsize="10,20" path="m7900,1714l7909,1714,7909,1695,7900,1695,7900,1714xe" filled="true" fillcolor="#000000" stroked="false">
                <v:path arrowok="t"/>
                <v:fill type="solid"/>
              </v:shape>
            </v:group>
            <v:group style="position:absolute;left:7900;top:1714;width:10;height:20" coordorigin="7900,1714" coordsize="10,20">
              <v:shape style="position:absolute;left:7900;top:1714;width:10;height:20" coordorigin="7900,1714" coordsize="10,20" path="m7900,1733l7909,1733,7909,1714,7900,1714,7900,1733xe" filled="true" fillcolor="#000000" stroked="false">
                <v:path arrowok="t"/>
                <v:fill type="solid"/>
              </v:shape>
            </v:group>
            <v:group style="position:absolute;left:7900;top:1733;width:10;height:20" coordorigin="7900,1733" coordsize="10,20">
              <v:shape style="position:absolute;left:7900;top:1733;width:10;height:20" coordorigin="7900,1733" coordsize="10,20" path="m7900,1752l7909,1752,7909,1733,7900,1733,7900,1752xe" filled="true" fillcolor="#000000" stroked="false">
                <v:path arrowok="t"/>
                <v:fill type="solid"/>
              </v:shape>
            </v:group>
            <v:group style="position:absolute;left:7900;top:1752;width:10;height:20" coordorigin="7900,1752" coordsize="10,20">
              <v:shape style="position:absolute;left:7900;top:1752;width:10;height:20" coordorigin="7900,1752" coordsize="10,20" path="m7900,1772l7909,1772,7909,1752,7900,1752,7900,1772xe" filled="true" fillcolor="#000000" stroked="false">
                <v:path arrowok="t"/>
                <v:fill type="solid"/>
              </v:shape>
            </v:group>
            <v:group style="position:absolute;left:7900;top:1772;width:10;height:20" coordorigin="7900,1772" coordsize="10,20">
              <v:shape style="position:absolute;left:7900;top:1772;width:10;height:20" coordorigin="7900,1772" coordsize="10,20" path="m7900,1791l7909,1791,7909,1772,7900,1772,7900,1791xe" filled="true" fillcolor="#000000" stroked="false">
                <v:path arrowok="t"/>
                <v:fill type="solid"/>
              </v:shape>
            </v:group>
            <v:group style="position:absolute;left:7900;top:1791;width:10;height:20" coordorigin="7900,1791" coordsize="10,20">
              <v:shape style="position:absolute;left:7900;top:1791;width:10;height:20" coordorigin="7900,1791" coordsize="10,20" path="m7900,1810l7909,1810,7909,1791,7900,1791,7900,1810xe" filled="true" fillcolor="#000000" stroked="false">
                <v:path arrowok="t"/>
                <v:fill type="solid"/>
              </v:shape>
            </v:group>
            <v:group style="position:absolute;left:7900;top:1810;width:10;height:20" coordorigin="7900,1810" coordsize="10,20">
              <v:shape style="position:absolute;left:7900;top:1810;width:10;height:20" coordorigin="7900,1810" coordsize="10,20" path="m7900,1829l7909,1829,7909,1810,7900,1810,7900,1829xe" filled="true" fillcolor="#000000" stroked="false">
                <v:path arrowok="t"/>
                <v:fill type="solid"/>
              </v:shape>
            </v:group>
            <v:group style="position:absolute;left:7900;top:1829;width:10;height:20" coordorigin="7900,1829" coordsize="10,20">
              <v:shape style="position:absolute;left:7900;top:1829;width:10;height:20" coordorigin="7900,1829" coordsize="10,20" path="m7900,1848l7909,1848,7909,1829,7900,1829,7900,1848xe" filled="true" fillcolor="#000000" stroked="false">
                <v:path arrowok="t"/>
                <v:fill type="solid"/>
              </v:shape>
            </v:group>
            <v:group style="position:absolute;left:7900;top:1848;width:10;height:20" coordorigin="7900,1848" coordsize="10,20">
              <v:shape style="position:absolute;left:7900;top:1848;width:10;height:20" coordorigin="7900,1848" coordsize="10,20" path="m7900,1868l7909,1868,7909,1848,7900,1848,7900,1868xe" filled="true" fillcolor="#000000" stroked="false">
                <v:path arrowok="t"/>
                <v:fill type="solid"/>
              </v:shape>
            </v:group>
            <v:group style="position:absolute;left:7900;top:1868;width:10;height:20" coordorigin="7900,1868" coordsize="10,20">
              <v:shape style="position:absolute;left:7900;top:1868;width:10;height:20" coordorigin="7900,1868" coordsize="10,20" path="m7900,1887l7909,1887,7909,1868,7900,1868,7900,1887xe" filled="true" fillcolor="#000000" stroked="false">
                <v:path arrowok="t"/>
                <v:fill type="solid"/>
              </v:shape>
            </v:group>
            <v:group style="position:absolute;left:7900;top:1887;width:10;height:20" coordorigin="7900,1887" coordsize="10,20">
              <v:shape style="position:absolute;left:7900;top:1887;width:10;height:20" coordorigin="7900,1887" coordsize="10,20" path="m7900,1906l7909,1906,7909,1887,7900,1887,7900,1906xe" filled="true" fillcolor="#000000" stroked="false">
                <v:path arrowok="t"/>
                <v:fill type="solid"/>
              </v:shape>
            </v:group>
            <v:group style="position:absolute;left:7900;top:1906;width:10;height:20" coordorigin="7900,1906" coordsize="10,20">
              <v:shape style="position:absolute;left:7900;top:1906;width:10;height:20" coordorigin="7900,1906" coordsize="10,20" path="m7900,1925l7909,1925,7909,1906,7900,1906,7900,1925xe" filled="true" fillcolor="#000000" stroked="false">
                <v:path arrowok="t"/>
                <v:fill type="solid"/>
              </v:shape>
            </v:group>
            <v:group style="position:absolute;left:7900;top:1925;width:10;height:20" coordorigin="7900,1925" coordsize="10,20">
              <v:shape style="position:absolute;left:7900;top:1925;width:10;height:20" coordorigin="7900,1925" coordsize="10,20" path="m7900,1944l7909,1944,7909,1925,7900,1925,7900,1944xe" filled="true" fillcolor="#000000" stroked="false">
                <v:path arrowok="t"/>
                <v:fill type="solid"/>
              </v:shape>
            </v:group>
            <v:group style="position:absolute;left:7900;top:1944;width:10;height:20" coordorigin="7900,1944" coordsize="10,20">
              <v:shape style="position:absolute;left:7900;top:1944;width:10;height:20" coordorigin="7900,1944" coordsize="10,20" path="m7900,1964l7909,1964,7909,1944,7900,1944,7900,1964xe" filled="true" fillcolor="#000000" stroked="false">
                <v:path arrowok="t"/>
                <v:fill type="solid"/>
              </v:shape>
            </v:group>
            <v:group style="position:absolute;left:8836;top:1215;width:10;height:20" coordorigin="8836,1215" coordsize="10,20">
              <v:shape style="position:absolute;left:8836;top:1215;width:10;height:20" coordorigin="8836,1215" coordsize="10,20" path="m8836,1234l8845,1234,8845,1215,8836,1215,8836,1234xe" filled="true" fillcolor="#000000" stroked="false">
                <v:path arrowok="t"/>
                <v:fill type="solid"/>
              </v:shape>
            </v:group>
            <v:group style="position:absolute;left:8836;top:1234;width:10;height:20" coordorigin="8836,1234" coordsize="10,20">
              <v:shape style="position:absolute;left:8836;top:1234;width:10;height:20" coordorigin="8836,1234" coordsize="10,20" path="m8836,1253l8845,1253,8845,1234,8836,1234,8836,1253xe" filled="true" fillcolor="#000000" stroked="false">
                <v:path arrowok="t"/>
                <v:fill type="solid"/>
              </v:shape>
            </v:group>
            <v:group style="position:absolute;left:8836;top:1253;width:10;height:20" coordorigin="8836,1253" coordsize="10,20">
              <v:shape style="position:absolute;left:8836;top:1253;width:10;height:20" coordorigin="8836,1253" coordsize="10,20" path="m8836,1272l8845,1272,8845,1253,8836,1253,8836,1272xe" filled="true" fillcolor="#000000" stroked="false">
                <v:path arrowok="t"/>
                <v:fill type="solid"/>
              </v:shape>
            </v:group>
            <v:group style="position:absolute;left:8836;top:1272;width:10;height:20" coordorigin="8836,1272" coordsize="10,20">
              <v:shape style="position:absolute;left:8836;top:1272;width:10;height:20" coordorigin="8836,1272" coordsize="10,20" path="m8836,1292l8845,1292,8845,1272,8836,1272,8836,1292xe" filled="true" fillcolor="#000000" stroked="false">
                <v:path arrowok="t"/>
                <v:fill type="solid"/>
              </v:shape>
            </v:group>
            <v:group style="position:absolute;left:8836;top:1292;width:10;height:20" coordorigin="8836,1292" coordsize="10,20">
              <v:shape style="position:absolute;left:8836;top:1292;width:10;height:20" coordorigin="8836,1292" coordsize="10,20" path="m8836,1311l8845,1311,8845,1292,8836,1292,8836,1311xe" filled="true" fillcolor="#000000" stroked="false">
                <v:path arrowok="t"/>
                <v:fill type="solid"/>
              </v:shape>
            </v:group>
            <v:group style="position:absolute;left:8836;top:1311;width:10;height:20" coordorigin="8836,1311" coordsize="10,20">
              <v:shape style="position:absolute;left:8836;top:1311;width:10;height:20" coordorigin="8836,1311" coordsize="10,20" path="m8836,1330l8845,1330,8845,1311,8836,1311,8836,1330xe" filled="true" fillcolor="#000000" stroked="false">
                <v:path arrowok="t"/>
                <v:fill type="solid"/>
              </v:shape>
            </v:group>
            <v:group style="position:absolute;left:8836;top:1330;width:10;height:20" coordorigin="8836,1330" coordsize="10,20">
              <v:shape style="position:absolute;left:8836;top:1330;width:10;height:20" coordorigin="8836,1330" coordsize="10,20" path="m8836,1349l8845,1349,8845,1330,8836,1330,8836,1349xe" filled="true" fillcolor="#000000" stroked="false">
                <v:path arrowok="t"/>
                <v:fill type="solid"/>
              </v:shape>
            </v:group>
            <v:group style="position:absolute;left:8836;top:1349;width:10;height:20" coordorigin="8836,1349" coordsize="10,20">
              <v:shape style="position:absolute;left:8836;top:1349;width:10;height:20" coordorigin="8836,1349" coordsize="10,20" path="m8836,1368l8845,1368,8845,1349,8836,1349,8836,1368xe" filled="true" fillcolor="#000000" stroked="false">
                <v:path arrowok="t"/>
                <v:fill type="solid"/>
              </v:shape>
            </v:group>
            <v:group style="position:absolute;left:8836;top:1368;width:10;height:20" coordorigin="8836,1368" coordsize="10,20">
              <v:shape style="position:absolute;left:8836;top:1368;width:10;height:20" coordorigin="8836,1368" coordsize="10,20" path="m8836,1388l8845,1388,8845,1368,8836,1368,8836,1388xe" filled="true" fillcolor="#000000" stroked="false">
                <v:path arrowok="t"/>
                <v:fill type="solid"/>
              </v:shape>
            </v:group>
            <v:group style="position:absolute;left:8836;top:1388;width:10;height:20" coordorigin="8836,1388" coordsize="10,20">
              <v:shape style="position:absolute;left:8836;top:1388;width:10;height:20" coordorigin="8836,1388" coordsize="10,20" path="m8836,1407l8845,1407,8845,1388,8836,1388,8836,1407xe" filled="true" fillcolor="#000000" stroked="false">
                <v:path arrowok="t"/>
                <v:fill type="solid"/>
              </v:shape>
            </v:group>
            <v:group style="position:absolute;left:8836;top:1407;width:10;height:20" coordorigin="8836,1407" coordsize="10,20">
              <v:shape style="position:absolute;left:8836;top:1407;width:10;height:20" coordorigin="8836,1407" coordsize="10,20" path="m8836,1426l8845,1426,8845,1407,8836,1407,8836,1426xe" filled="true" fillcolor="#000000" stroked="false">
                <v:path arrowok="t"/>
                <v:fill type="solid"/>
              </v:shape>
            </v:group>
            <v:group style="position:absolute;left:8836;top:1426;width:10;height:20" coordorigin="8836,1426" coordsize="10,20">
              <v:shape style="position:absolute;left:8836;top:1426;width:10;height:20" coordorigin="8836,1426" coordsize="10,20" path="m8836,1445l8845,1445,8845,1426,8836,1426,8836,1445xe" filled="true" fillcolor="#000000" stroked="false">
                <v:path arrowok="t"/>
                <v:fill type="solid"/>
              </v:shape>
            </v:group>
            <v:group style="position:absolute;left:8836;top:1445;width:10;height:20" coordorigin="8836,1445" coordsize="10,20">
              <v:shape style="position:absolute;left:8836;top:1445;width:10;height:20" coordorigin="8836,1445" coordsize="10,20" path="m8836,1464l8845,1464,8845,1445,8836,1445,8836,1464xe" filled="true" fillcolor="#000000" stroked="false">
                <v:path arrowok="t"/>
                <v:fill type="solid"/>
              </v:shape>
            </v:group>
            <v:group style="position:absolute;left:8836;top:1464;width:10;height:20" coordorigin="8836,1464" coordsize="10,20">
              <v:shape style="position:absolute;left:8836;top:1464;width:10;height:20" coordorigin="8836,1464" coordsize="10,20" path="m8836,1484l8845,1484,8845,1464,8836,1464,8836,1484xe" filled="true" fillcolor="#000000" stroked="false">
                <v:path arrowok="t"/>
                <v:fill type="solid"/>
              </v:shape>
            </v:group>
            <v:group style="position:absolute;left:8836;top:1484;width:10;height:20" coordorigin="8836,1484" coordsize="10,20">
              <v:shape style="position:absolute;left:8836;top:1484;width:10;height:20" coordorigin="8836,1484" coordsize="10,20" path="m8836,1503l8845,1503,8845,1484,8836,1484,8836,1503xe" filled="true" fillcolor="#000000" stroked="false">
                <v:path arrowok="t"/>
                <v:fill type="solid"/>
              </v:shape>
            </v:group>
            <v:group style="position:absolute;left:8836;top:1503;width:10;height:20" coordorigin="8836,1503" coordsize="10,20">
              <v:shape style="position:absolute;left:8836;top:1503;width:10;height:20" coordorigin="8836,1503" coordsize="10,20" path="m8836,1522l8845,1522,8845,1503,8836,1503,8836,1522xe" filled="true" fillcolor="#000000" stroked="false">
                <v:path arrowok="t"/>
                <v:fill type="solid"/>
              </v:shape>
            </v:group>
            <v:group style="position:absolute;left:8836;top:1522;width:10;height:20" coordorigin="8836,1522" coordsize="10,20">
              <v:shape style="position:absolute;left:8836;top:1522;width:10;height:20" coordorigin="8836,1522" coordsize="10,20" path="m8836,1541l8845,1541,8845,1522,8836,1522,8836,1541xe" filled="true" fillcolor="#000000" stroked="false">
                <v:path arrowok="t"/>
                <v:fill type="solid"/>
              </v:shape>
            </v:group>
            <v:group style="position:absolute;left:8836;top:1541;width:10;height:20" coordorigin="8836,1541" coordsize="10,20">
              <v:shape style="position:absolute;left:8836;top:1541;width:10;height:20" coordorigin="8836,1541" coordsize="10,20" path="m8836,1560l8845,1560,8845,1541,8836,1541,8836,1560xe" filled="true" fillcolor="#000000" stroked="false">
                <v:path arrowok="t"/>
                <v:fill type="solid"/>
              </v:shape>
            </v:group>
            <v:group style="position:absolute;left:8836;top:1560;width:10;height:20" coordorigin="8836,1560" coordsize="10,20">
              <v:shape style="position:absolute;left:8836;top:1560;width:10;height:20" coordorigin="8836,1560" coordsize="10,20" path="m8836,1580l8845,1580,8845,1560,8836,1560,8836,1580xe" filled="true" fillcolor="#000000" stroked="false">
                <v:path arrowok="t"/>
                <v:fill type="solid"/>
              </v:shape>
            </v:group>
            <v:group style="position:absolute;left:8836;top:1580;width:10;height:20" coordorigin="8836,1580" coordsize="10,20">
              <v:shape style="position:absolute;left:8836;top:1580;width:10;height:20" coordorigin="8836,1580" coordsize="10,20" path="m8836,1599l8845,1599,8845,1580,8836,1580,8836,1599xe" filled="true" fillcolor="#000000" stroked="false">
                <v:path arrowok="t"/>
                <v:fill type="solid"/>
              </v:shape>
            </v:group>
            <v:group style="position:absolute;left:8836;top:1599;width:10;height:20" coordorigin="8836,1599" coordsize="10,20">
              <v:shape style="position:absolute;left:8836;top:1599;width:10;height:20" coordorigin="8836,1599" coordsize="10,20" path="m8836,1618l8845,1618,8845,1599,8836,1599,8836,1618xe" filled="true" fillcolor="#000000" stroked="false">
                <v:path arrowok="t"/>
                <v:fill type="solid"/>
              </v:shape>
            </v:group>
            <v:group style="position:absolute;left:8836;top:1618;width:10;height:20" coordorigin="8836,1618" coordsize="10,20">
              <v:shape style="position:absolute;left:8836;top:1618;width:10;height:20" coordorigin="8836,1618" coordsize="10,20" path="m8836,1637l8845,1637,8845,1618,8836,1618,8836,1637xe" filled="true" fillcolor="#000000" stroked="false">
                <v:path arrowok="t"/>
                <v:fill type="solid"/>
              </v:shape>
            </v:group>
            <v:group style="position:absolute;left:8836;top:1637;width:10;height:20" coordorigin="8836,1637" coordsize="10,20">
              <v:shape style="position:absolute;left:8836;top:1637;width:10;height:20" coordorigin="8836,1637" coordsize="10,20" path="m8836,1656l8845,1656,8845,1637,8836,1637,8836,1656xe" filled="true" fillcolor="#000000" stroked="false">
                <v:path arrowok="t"/>
                <v:fill type="solid"/>
              </v:shape>
            </v:group>
            <v:group style="position:absolute;left:8836;top:1656;width:10;height:20" coordorigin="8836,1656" coordsize="10,20">
              <v:shape style="position:absolute;left:8836;top:1656;width:10;height:20" coordorigin="8836,1656" coordsize="10,20" path="m8836,1676l8845,1676,8845,1656,8836,1656,8836,1676xe" filled="true" fillcolor="#000000" stroked="false">
                <v:path arrowok="t"/>
                <v:fill type="solid"/>
              </v:shape>
            </v:group>
            <v:group style="position:absolute;left:8836;top:1676;width:10;height:20" coordorigin="8836,1676" coordsize="10,20">
              <v:shape style="position:absolute;left:8836;top:1676;width:10;height:20" coordorigin="8836,1676" coordsize="10,20" path="m8836,1695l8845,1695,8845,1676,8836,1676,8836,1695xe" filled="true" fillcolor="#000000" stroked="false">
                <v:path arrowok="t"/>
                <v:fill type="solid"/>
              </v:shape>
            </v:group>
            <v:group style="position:absolute;left:8836;top:1695;width:10;height:20" coordorigin="8836,1695" coordsize="10,20">
              <v:shape style="position:absolute;left:8836;top:1695;width:10;height:20" coordorigin="8836,1695" coordsize="10,20" path="m8836,1714l8845,1714,8845,1695,8836,1695,8836,1714xe" filled="true" fillcolor="#000000" stroked="false">
                <v:path arrowok="t"/>
                <v:fill type="solid"/>
              </v:shape>
            </v:group>
            <v:group style="position:absolute;left:8836;top:1714;width:10;height:20" coordorigin="8836,1714" coordsize="10,20">
              <v:shape style="position:absolute;left:8836;top:1714;width:10;height:20" coordorigin="8836,1714" coordsize="10,20" path="m8836,1733l8845,1733,8845,1714,8836,1714,8836,1733xe" filled="true" fillcolor="#000000" stroked="false">
                <v:path arrowok="t"/>
                <v:fill type="solid"/>
              </v:shape>
            </v:group>
            <v:group style="position:absolute;left:8836;top:1733;width:10;height:20" coordorigin="8836,1733" coordsize="10,20">
              <v:shape style="position:absolute;left:8836;top:1733;width:10;height:20" coordorigin="8836,1733" coordsize="10,20" path="m8836,1752l8845,1752,8845,1733,8836,1733,8836,1752xe" filled="true" fillcolor="#000000" stroked="false">
                <v:path arrowok="t"/>
                <v:fill type="solid"/>
              </v:shape>
            </v:group>
            <v:group style="position:absolute;left:8836;top:1752;width:10;height:20" coordorigin="8836,1752" coordsize="10,20">
              <v:shape style="position:absolute;left:8836;top:1752;width:10;height:20" coordorigin="8836,1752" coordsize="10,20" path="m8836,1772l8845,1772,8845,1752,8836,1752,8836,1772xe" filled="true" fillcolor="#000000" stroked="false">
                <v:path arrowok="t"/>
                <v:fill type="solid"/>
              </v:shape>
            </v:group>
            <v:group style="position:absolute;left:8836;top:1772;width:10;height:20" coordorigin="8836,1772" coordsize="10,20">
              <v:shape style="position:absolute;left:8836;top:1772;width:10;height:20" coordorigin="8836,1772" coordsize="10,20" path="m8836,1791l8845,1791,8845,1772,8836,1772,8836,1791xe" filled="true" fillcolor="#000000" stroked="false">
                <v:path arrowok="t"/>
                <v:fill type="solid"/>
              </v:shape>
            </v:group>
            <v:group style="position:absolute;left:8836;top:1791;width:10;height:20" coordorigin="8836,1791" coordsize="10,20">
              <v:shape style="position:absolute;left:8836;top:1791;width:10;height:20" coordorigin="8836,1791" coordsize="10,20" path="m8836,1810l8845,1810,8845,1791,8836,1791,8836,1810xe" filled="true" fillcolor="#000000" stroked="false">
                <v:path arrowok="t"/>
                <v:fill type="solid"/>
              </v:shape>
            </v:group>
            <v:group style="position:absolute;left:8836;top:1810;width:10;height:20" coordorigin="8836,1810" coordsize="10,20">
              <v:shape style="position:absolute;left:8836;top:1810;width:10;height:20" coordorigin="8836,1810" coordsize="10,20" path="m8836,1829l8845,1829,8845,1810,8836,1810,8836,1829xe" filled="true" fillcolor="#000000" stroked="false">
                <v:path arrowok="t"/>
                <v:fill type="solid"/>
              </v:shape>
            </v:group>
            <v:group style="position:absolute;left:8836;top:1829;width:10;height:20" coordorigin="8836,1829" coordsize="10,20">
              <v:shape style="position:absolute;left:8836;top:1829;width:10;height:20" coordorigin="8836,1829" coordsize="10,20" path="m8836,1848l8845,1848,8845,1829,8836,1829,8836,1848xe" filled="true" fillcolor="#000000" stroked="false">
                <v:path arrowok="t"/>
                <v:fill type="solid"/>
              </v:shape>
            </v:group>
            <v:group style="position:absolute;left:8836;top:1848;width:10;height:20" coordorigin="8836,1848" coordsize="10,20">
              <v:shape style="position:absolute;left:8836;top:1848;width:10;height:20" coordorigin="8836,1848" coordsize="10,20" path="m8836,1868l8845,1868,8845,1848,8836,1848,8836,1868xe" filled="true" fillcolor="#000000" stroked="false">
                <v:path arrowok="t"/>
                <v:fill type="solid"/>
              </v:shape>
            </v:group>
            <v:group style="position:absolute;left:8836;top:1868;width:10;height:20" coordorigin="8836,1868" coordsize="10,20">
              <v:shape style="position:absolute;left:8836;top:1868;width:10;height:20" coordorigin="8836,1868" coordsize="10,20" path="m8836,1887l8845,1887,8845,1868,8836,1868,8836,1887xe" filled="true" fillcolor="#000000" stroked="false">
                <v:path arrowok="t"/>
                <v:fill type="solid"/>
              </v:shape>
            </v:group>
            <v:group style="position:absolute;left:8836;top:1887;width:10;height:20" coordorigin="8836,1887" coordsize="10,20">
              <v:shape style="position:absolute;left:8836;top:1887;width:10;height:20" coordorigin="8836,1887" coordsize="10,20" path="m8836,1906l8845,1906,8845,1887,8836,1887,8836,1906xe" filled="true" fillcolor="#000000" stroked="false">
                <v:path arrowok="t"/>
                <v:fill type="solid"/>
              </v:shape>
            </v:group>
            <v:group style="position:absolute;left:8836;top:1906;width:10;height:20" coordorigin="8836,1906" coordsize="10,20">
              <v:shape style="position:absolute;left:8836;top:1906;width:10;height:20" coordorigin="8836,1906" coordsize="10,20" path="m8836,1925l8845,1925,8845,1906,8836,1906,8836,1925xe" filled="true" fillcolor="#000000" stroked="false">
                <v:path arrowok="t"/>
                <v:fill type="solid"/>
              </v:shape>
            </v:group>
            <v:group style="position:absolute;left:8836;top:1925;width:10;height:20" coordorigin="8836,1925" coordsize="10,20">
              <v:shape style="position:absolute;left:8836;top:1925;width:10;height:20" coordorigin="8836,1925" coordsize="10,20" path="m8836,1944l8845,1944,8845,1925,8836,1925,8836,1944xe" filled="true" fillcolor="#000000" stroked="false">
                <v:path arrowok="t"/>
                <v:fill type="solid"/>
              </v:shape>
            </v:group>
            <v:group style="position:absolute;left:8836;top:1944;width:10;height:20" coordorigin="8836,1944" coordsize="10,20">
              <v:shape style="position:absolute;left:8836;top:1944;width:10;height:20" coordorigin="8836,1944" coordsize="10,20" path="m8836,1964l8845,1964,8845,1944,8836,1944,8836,1964xe" filled="true" fillcolor="#000000" stroked="false">
                <v:path arrowok="t"/>
                <v:fill type="solid"/>
              </v:shape>
              <v:shape style="position:absolute;left:1373;top:1868;width:1111;height:106" type="#_x0000_t75" stroked="false">
                <v:imagedata r:id="rId355" o:title=""/>
              </v:shape>
              <v:shape style="position:absolute;left:2460;top:1964;width:1565;height:10" type="#_x0000_t75" stroked="false">
                <v:imagedata r:id="rId321" o:title=""/>
              </v:shape>
              <v:shape style="position:absolute;left:4021;top:1964;width:2501;height:10" type="#_x0000_t75" stroked="false">
                <v:imagedata r:id="rId352" o:title=""/>
              </v:shape>
              <v:shape style="position:absolute;left:6517;top:1964;width:3699;height:10" type="#_x0000_t75" stroked="false">
                <v:imagedata r:id="rId353" o:title=""/>
              </v:shape>
            </v:group>
            <v:group style="position:absolute;left:2465;top:1973;width:10;height:20" coordorigin="2465,1973" coordsize="10,20">
              <v:shape style="position:absolute;left:2465;top:1973;width:10;height:20" coordorigin="2465,1973" coordsize="10,20" path="m2465,1992l2475,1992,2475,1973,2465,1973,2465,1992xe" filled="true" fillcolor="#000000" stroked="false">
                <v:path arrowok="t"/>
                <v:fill type="solid"/>
              </v:shape>
            </v:group>
            <v:group style="position:absolute;left:2465;top:1992;width:10;height:20" coordorigin="2465,1992" coordsize="10,20">
              <v:shape style="position:absolute;left:2465;top:1992;width:10;height:20" coordorigin="2465,1992" coordsize="10,20" path="m2465,2012l2475,2012,2475,1992,2465,1992,2465,2012xe" filled="true" fillcolor="#000000" stroked="false">
                <v:path arrowok="t"/>
                <v:fill type="solid"/>
              </v:shape>
            </v:group>
            <v:group style="position:absolute;left:2465;top:2012;width:10;height:20" coordorigin="2465,2012" coordsize="10,20">
              <v:shape style="position:absolute;left:2465;top:2012;width:10;height:20" coordorigin="2465,2012" coordsize="10,20" path="m2465,2031l2475,2031,2475,2012,2465,2012,2465,2031xe" filled="true" fillcolor="#000000" stroked="false">
                <v:path arrowok="t"/>
                <v:fill type="solid"/>
              </v:shape>
            </v:group>
            <v:group style="position:absolute;left:2465;top:2031;width:10;height:20" coordorigin="2465,2031" coordsize="10,20">
              <v:shape style="position:absolute;left:2465;top:2031;width:10;height:20" coordorigin="2465,2031" coordsize="10,20" path="m2465,2050l2475,2050,2475,2031,2465,2031,2465,2050xe" filled="true" fillcolor="#000000" stroked="false">
                <v:path arrowok="t"/>
                <v:fill type="solid"/>
              </v:shape>
            </v:group>
            <v:group style="position:absolute;left:2465;top:2050;width:10;height:20" coordorigin="2465,2050" coordsize="10,20">
              <v:shape style="position:absolute;left:2465;top:2050;width:10;height:20" coordorigin="2465,2050" coordsize="10,20" path="m2465,2069l2475,2069,2475,2050,2465,2050,2465,2069xe" filled="true" fillcolor="#000000" stroked="false">
                <v:path arrowok="t"/>
                <v:fill type="solid"/>
              </v:shape>
            </v:group>
            <v:group style="position:absolute;left:2465;top:2069;width:10;height:20" coordorigin="2465,2069" coordsize="10,20">
              <v:shape style="position:absolute;left:2465;top:2069;width:10;height:20" coordorigin="2465,2069" coordsize="10,20" path="m2465,2088l2475,2088,2475,2069,2465,2069,2465,2088xe" filled="true" fillcolor="#000000" stroked="false">
                <v:path arrowok="t"/>
                <v:fill type="solid"/>
              </v:shape>
            </v:group>
            <v:group style="position:absolute;left:2465;top:2088;width:10;height:20" coordorigin="2465,2088" coordsize="10,20">
              <v:shape style="position:absolute;left:2465;top:2088;width:10;height:20" coordorigin="2465,2088" coordsize="10,20" path="m2465,2108l2475,2108,2475,2088,2465,2088,2465,2108xe" filled="true" fillcolor="#000000" stroked="false">
                <v:path arrowok="t"/>
                <v:fill type="solid"/>
              </v:shape>
            </v:group>
            <v:group style="position:absolute;left:2465;top:2108;width:10;height:20" coordorigin="2465,2108" coordsize="10,20">
              <v:shape style="position:absolute;left:2465;top:2108;width:10;height:20" coordorigin="2465,2108" coordsize="10,20" path="m2465,2127l2475,2127,2475,2108,2465,2108,2465,2127xe" filled="true" fillcolor="#000000" stroked="false">
                <v:path arrowok="t"/>
                <v:fill type="solid"/>
              </v:shape>
            </v:group>
            <v:group style="position:absolute;left:2465;top:2127;width:10;height:20" coordorigin="2465,2127" coordsize="10,20">
              <v:shape style="position:absolute;left:2465;top:2127;width:10;height:20" coordorigin="2465,2127" coordsize="10,20" path="m2465,2146l2475,2146,2475,2127,2465,2127,2465,2146xe" filled="true" fillcolor="#000000" stroked="false">
                <v:path arrowok="t"/>
                <v:fill type="solid"/>
              </v:shape>
            </v:group>
            <v:group style="position:absolute;left:2465;top:2146;width:10;height:20" coordorigin="2465,2146" coordsize="10,20">
              <v:shape style="position:absolute;left:2465;top:2146;width:10;height:20" coordorigin="2465,2146" coordsize="10,20" path="m2465,2165l2475,2165,2475,2146,2465,2146,2465,2165xe" filled="true" fillcolor="#000000" stroked="false">
                <v:path arrowok="t"/>
                <v:fill type="solid"/>
              </v:shape>
            </v:group>
            <v:group style="position:absolute;left:2465;top:2165;width:10;height:20" coordorigin="2465,2165" coordsize="10,20">
              <v:shape style="position:absolute;left:2465;top:2165;width:10;height:20" coordorigin="2465,2165" coordsize="10,20" path="m2465,2184l2475,2184,2475,2165,2465,2165,2465,2184xe" filled="true" fillcolor="#000000" stroked="false">
                <v:path arrowok="t"/>
                <v:fill type="solid"/>
              </v:shape>
            </v:group>
            <v:group style="position:absolute;left:2465;top:2184;width:10;height:20" coordorigin="2465,2184" coordsize="10,20">
              <v:shape style="position:absolute;left:2465;top:2184;width:10;height:20" coordorigin="2465,2184" coordsize="10,20" path="m2465,2204l2475,2204,2475,2184,2465,2184,2465,2204xe" filled="true" fillcolor="#000000" stroked="false">
                <v:path arrowok="t"/>
                <v:fill type="solid"/>
              </v:shape>
            </v:group>
            <v:group style="position:absolute;left:2465;top:2204;width:10;height:20" coordorigin="2465,2204" coordsize="10,20">
              <v:shape style="position:absolute;left:2465;top:2204;width:10;height:20" coordorigin="2465,2204" coordsize="10,20" path="m2465,2223l2475,2223,2475,2204,2465,2204,2465,2223xe" filled="true" fillcolor="#000000" stroked="false">
                <v:path arrowok="t"/>
                <v:fill type="solid"/>
              </v:shape>
            </v:group>
            <v:group style="position:absolute;left:2465;top:2223;width:10;height:20" coordorigin="2465,2223" coordsize="10,20">
              <v:shape style="position:absolute;left:2465;top:2223;width:10;height:20" coordorigin="2465,2223" coordsize="10,20" path="m2465,2242l2475,2242,2475,2223,2465,2223,2465,2242xe" filled="true" fillcolor="#000000" stroked="false">
                <v:path arrowok="t"/>
                <v:fill type="solid"/>
              </v:shape>
            </v:group>
            <v:group style="position:absolute;left:2465;top:2242;width:10;height:20" coordorigin="2465,2242" coordsize="10,20">
              <v:shape style="position:absolute;left:2465;top:2242;width:10;height:20" coordorigin="2465,2242" coordsize="10,20" path="m2465,2261l2475,2261,2475,2242,2465,2242,2465,2261xe" filled="true" fillcolor="#000000" stroked="false">
                <v:path arrowok="t"/>
                <v:fill type="solid"/>
              </v:shape>
            </v:group>
            <v:group style="position:absolute;left:1359;top:2364;width:1107;height:2" coordorigin="1359,2364" coordsize="1107,2">
              <v:shape style="position:absolute;left:1359;top:2364;width:1107;height:2" coordorigin="1359,2364" coordsize="1107,0" path="m1359,2364l2465,2364e" filled="false" stroked="true" strokeweight="1.44pt" strokecolor="#000000">
                <v:path arrowok="t"/>
              </v:shape>
            </v:group>
            <v:group style="position:absolute;left:2465;top:2261;width:10;height:20" coordorigin="2465,2261" coordsize="10,20">
              <v:shape style="position:absolute;left:2465;top:2261;width:10;height:20" coordorigin="2465,2261" coordsize="10,20" path="m2465,2280l2475,2280,2475,2261,2465,2261,2465,2280xe" filled="true" fillcolor="#000000" stroked="false">
                <v:path arrowok="t"/>
                <v:fill type="solid"/>
              </v:shape>
            </v:group>
            <v:group style="position:absolute;left:2465;top:2280;width:10;height:20" coordorigin="2465,2280" coordsize="10,20">
              <v:shape style="position:absolute;left:2465;top:2280;width:10;height:20" coordorigin="2465,2280" coordsize="10,20" path="m2465,2300l2475,2300,2475,2280,2465,2280,2465,2300xe" filled="true" fillcolor="#000000" stroked="false">
                <v:path arrowok="t"/>
                <v:fill type="solid"/>
              </v:shape>
            </v:group>
            <v:group style="position:absolute;left:2465;top:2300;width:10;height:20" coordorigin="2465,2300" coordsize="10,20">
              <v:shape style="position:absolute;left:2465;top:2300;width:10;height:20" coordorigin="2465,2300" coordsize="10,20" path="m2465,2319l2475,2319,2475,2300,2465,2300,2465,2319xe" filled="true" fillcolor="#000000" stroked="false">
                <v:path arrowok="t"/>
                <v:fill type="solid"/>
              </v:shape>
            </v:group>
            <v:group style="position:absolute;left:2465;top:2319;width:10;height:20" coordorigin="2465,2319" coordsize="10,20">
              <v:shape style="position:absolute;left:2465;top:2319;width:10;height:20" coordorigin="2465,2319" coordsize="10,20" path="m2465,2338l2475,2338,2475,2319,2465,2319,2465,2338xe" filled="true" fillcolor="#000000" stroked="false">
                <v:path arrowok="t"/>
                <v:fill type="solid"/>
              </v:shape>
            </v:group>
            <v:group style="position:absolute;left:2465;top:2344;width:10;height:2" coordorigin="2465,2344" coordsize="10,2">
              <v:shape style="position:absolute;left:2465;top:2344;width:10;height:2" coordorigin="2465,2344" coordsize="10,0" path="m2465,2344l2475,2344e" filled="false" stroked="true" strokeweight=".60004pt" strokecolor="#000000">
                <v:path arrowok="t"/>
              </v:shape>
            </v:group>
            <v:group style="position:absolute;left:2465;top:2364;width:29;height:2" coordorigin="2465,2364" coordsize="29,2">
              <v:shape style="position:absolute;left:2465;top:2364;width:29;height:2" coordorigin="2465,2364" coordsize="29,0" path="m2465,2364l2494,2364e" filled="false" stroked="true" strokeweight="1.44pt" strokecolor="#000000">
                <v:path arrowok="t"/>
              </v:shape>
            </v:group>
            <v:group style="position:absolute;left:2494;top:2364;width:1532;height:2" coordorigin="2494,2364" coordsize="1532,2">
              <v:shape style="position:absolute;left:2494;top:2364;width:1532;height:2" coordorigin="2494,2364" coordsize="1532,0" path="m2494,2364l4026,2364e" filled="false" stroked="true" strokeweight="1.44pt" strokecolor="#000000">
                <v:path arrowok="t"/>
              </v:shape>
            </v:group>
            <v:group style="position:absolute;left:4026;top:1973;width:10;height:20" coordorigin="4026,1973" coordsize="10,20">
              <v:shape style="position:absolute;left:4026;top:1973;width:10;height:20" coordorigin="4026,1973" coordsize="10,20" path="m4026,1992l4035,1992,4035,1973,4026,1973,4026,1992xe" filled="true" fillcolor="#000000" stroked="false">
                <v:path arrowok="t"/>
                <v:fill type="solid"/>
              </v:shape>
            </v:group>
            <v:group style="position:absolute;left:4026;top:1992;width:10;height:20" coordorigin="4026,1992" coordsize="10,20">
              <v:shape style="position:absolute;left:4026;top:1992;width:10;height:20" coordorigin="4026,1992" coordsize="10,20" path="m4026,2012l4035,2012,4035,1992,4026,1992,4026,2012xe" filled="true" fillcolor="#000000" stroked="false">
                <v:path arrowok="t"/>
                <v:fill type="solid"/>
              </v:shape>
            </v:group>
            <v:group style="position:absolute;left:4026;top:2012;width:10;height:20" coordorigin="4026,2012" coordsize="10,20">
              <v:shape style="position:absolute;left:4026;top:2012;width:10;height:20" coordorigin="4026,2012" coordsize="10,20" path="m4026,2031l4035,2031,4035,2012,4026,2012,4026,2031xe" filled="true" fillcolor="#000000" stroked="false">
                <v:path arrowok="t"/>
                <v:fill type="solid"/>
              </v:shape>
            </v:group>
            <v:group style="position:absolute;left:4026;top:2031;width:10;height:20" coordorigin="4026,2031" coordsize="10,20">
              <v:shape style="position:absolute;left:4026;top:2031;width:10;height:20" coordorigin="4026,2031" coordsize="10,20" path="m4026,2050l4035,2050,4035,2031,4026,2031,4026,2050xe" filled="true" fillcolor="#000000" stroked="false">
                <v:path arrowok="t"/>
                <v:fill type="solid"/>
              </v:shape>
            </v:group>
            <v:group style="position:absolute;left:4026;top:2050;width:10;height:20" coordorigin="4026,2050" coordsize="10,20">
              <v:shape style="position:absolute;left:4026;top:2050;width:10;height:20" coordorigin="4026,2050" coordsize="10,20" path="m4026,2069l4035,2069,4035,2050,4026,2050,4026,2069xe" filled="true" fillcolor="#000000" stroked="false">
                <v:path arrowok="t"/>
                <v:fill type="solid"/>
              </v:shape>
            </v:group>
            <v:group style="position:absolute;left:4026;top:2069;width:10;height:20" coordorigin="4026,2069" coordsize="10,20">
              <v:shape style="position:absolute;left:4026;top:2069;width:10;height:20" coordorigin="4026,2069" coordsize="10,20" path="m4026,2088l4035,2088,4035,2069,4026,2069,4026,2088xe" filled="true" fillcolor="#000000" stroked="false">
                <v:path arrowok="t"/>
                <v:fill type="solid"/>
              </v:shape>
            </v:group>
            <v:group style="position:absolute;left:4026;top:2088;width:10;height:20" coordorigin="4026,2088" coordsize="10,20">
              <v:shape style="position:absolute;left:4026;top:2088;width:10;height:20" coordorigin="4026,2088" coordsize="10,20" path="m4026,2108l4035,2108,4035,2088,4026,2088,4026,2108xe" filled="true" fillcolor="#000000" stroked="false">
                <v:path arrowok="t"/>
                <v:fill type="solid"/>
              </v:shape>
            </v:group>
            <v:group style="position:absolute;left:4026;top:2108;width:10;height:20" coordorigin="4026,2108" coordsize="10,20">
              <v:shape style="position:absolute;left:4026;top:2108;width:10;height:20" coordorigin="4026,2108" coordsize="10,20" path="m4026,2127l4035,2127,4035,2108,4026,2108,4026,2127xe" filled="true" fillcolor="#000000" stroked="false">
                <v:path arrowok="t"/>
                <v:fill type="solid"/>
              </v:shape>
            </v:group>
            <v:group style="position:absolute;left:4026;top:2127;width:10;height:20" coordorigin="4026,2127" coordsize="10,20">
              <v:shape style="position:absolute;left:4026;top:2127;width:10;height:20" coordorigin="4026,2127" coordsize="10,20" path="m4026,2146l4035,2146,4035,2127,4026,2127,4026,2146xe" filled="true" fillcolor="#000000" stroked="false">
                <v:path arrowok="t"/>
                <v:fill type="solid"/>
              </v:shape>
            </v:group>
            <v:group style="position:absolute;left:4026;top:2146;width:10;height:20" coordorigin="4026,2146" coordsize="10,20">
              <v:shape style="position:absolute;left:4026;top:2146;width:10;height:20" coordorigin="4026,2146" coordsize="10,20" path="m4026,2165l4035,2165,4035,2146,4026,2146,4026,2165xe" filled="true" fillcolor="#000000" stroked="false">
                <v:path arrowok="t"/>
                <v:fill type="solid"/>
              </v:shape>
            </v:group>
            <v:group style="position:absolute;left:4026;top:2165;width:10;height:20" coordorigin="4026,2165" coordsize="10,20">
              <v:shape style="position:absolute;left:4026;top:2165;width:10;height:20" coordorigin="4026,2165" coordsize="10,20" path="m4026,2184l4035,2184,4035,2165,4026,2165,4026,2184xe" filled="true" fillcolor="#000000" stroked="false">
                <v:path arrowok="t"/>
                <v:fill type="solid"/>
              </v:shape>
            </v:group>
            <v:group style="position:absolute;left:4026;top:2184;width:10;height:20" coordorigin="4026,2184" coordsize="10,20">
              <v:shape style="position:absolute;left:4026;top:2184;width:10;height:20" coordorigin="4026,2184" coordsize="10,20" path="m4026,2204l4035,2204,4035,2184,4026,2184,4026,2204xe" filled="true" fillcolor="#000000" stroked="false">
                <v:path arrowok="t"/>
                <v:fill type="solid"/>
              </v:shape>
            </v:group>
            <v:group style="position:absolute;left:4026;top:2204;width:10;height:20" coordorigin="4026,2204" coordsize="10,20">
              <v:shape style="position:absolute;left:4026;top:2204;width:10;height:20" coordorigin="4026,2204" coordsize="10,20" path="m4026,2223l4035,2223,4035,2204,4026,2204,4026,2223xe" filled="true" fillcolor="#000000" stroked="false">
                <v:path arrowok="t"/>
                <v:fill type="solid"/>
              </v:shape>
            </v:group>
            <v:group style="position:absolute;left:4026;top:2223;width:10;height:20" coordorigin="4026,2223" coordsize="10,20">
              <v:shape style="position:absolute;left:4026;top:2223;width:10;height:20" coordorigin="4026,2223" coordsize="10,20" path="m4026,2242l4035,2242,4035,2223,4026,2223,4026,2242xe" filled="true" fillcolor="#000000" stroked="false">
                <v:path arrowok="t"/>
                <v:fill type="solid"/>
              </v:shape>
            </v:group>
            <v:group style="position:absolute;left:4026;top:2242;width:10;height:20" coordorigin="4026,2242" coordsize="10,20">
              <v:shape style="position:absolute;left:4026;top:2242;width:10;height:20" coordorigin="4026,2242" coordsize="10,20" path="m4026,2261l4035,2261,4035,2242,4026,2242,4026,2261xe" filled="true" fillcolor="#000000" stroked="false">
                <v:path arrowok="t"/>
                <v:fill type="solid"/>
              </v:shape>
            </v:group>
            <v:group style="position:absolute;left:4026;top:2261;width:10;height:20" coordorigin="4026,2261" coordsize="10,20">
              <v:shape style="position:absolute;left:4026;top:2261;width:10;height:20" coordorigin="4026,2261" coordsize="10,20" path="m4026,2280l4035,2280,4035,2261,4026,2261,4026,2280xe" filled="true" fillcolor="#000000" stroked="false">
                <v:path arrowok="t"/>
                <v:fill type="solid"/>
              </v:shape>
            </v:group>
            <v:group style="position:absolute;left:4026;top:2280;width:10;height:20" coordorigin="4026,2280" coordsize="10,20">
              <v:shape style="position:absolute;left:4026;top:2280;width:10;height:20" coordorigin="4026,2280" coordsize="10,20" path="m4026,2300l4035,2300,4035,2280,4026,2280,4026,2300xe" filled="true" fillcolor="#000000" stroked="false">
                <v:path arrowok="t"/>
                <v:fill type="solid"/>
              </v:shape>
            </v:group>
            <v:group style="position:absolute;left:4026;top:2300;width:10;height:20" coordorigin="4026,2300" coordsize="10,20">
              <v:shape style="position:absolute;left:4026;top:2300;width:10;height:20" coordorigin="4026,2300" coordsize="10,20" path="m4026,2319l4035,2319,4035,2300,4026,2300,4026,2319xe" filled="true" fillcolor="#000000" stroked="false">
                <v:path arrowok="t"/>
                <v:fill type="solid"/>
              </v:shape>
            </v:group>
            <v:group style="position:absolute;left:4026;top:2319;width:10;height:20" coordorigin="4026,2319" coordsize="10,20">
              <v:shape style="position:absolute;left:4026;top:2319;width:10;height:20" coordorigin="4026,2319" coordsize="10,20" path="m4026,2338l4035,2338,4035,2319,4026,2319,4026,2338xe" filled="true" fillcolor="#000000" stroked="false">
                <v:path arrowok="t"/>
                <v:fill type="solid"/>
              </v:shape>
            </v:group>
            <v:group style="position:absolute;left:4026;top:2344;width:10;height:2" coordorigin="4026,2344" coordsize="10,2">
              <v:shape style="position:absolute;left:4026;top:2344;width:10;height:2" coordorigin="4026,2344" coordsize="10,0" path="m4026,2344l4035,2344e" filled="false" stroked="true" strokeweight=".60004pt" strokecolor="#000000">
                <v:path arrowok="t"/>
              </v:shape>
            </v:group>
            <v:group style="position:absolute;left:4026;top:2364;width:29;height:2" coordorigin="4026,2364" coordsize="29,2">
              <v:shape style="position:absolute;left:4026;top:2364;width:29;height:2" coordorigin="4026,2364" coordsize="29,0" path="m4026,2364l4055,2364e" filled="false" stroked="true" strokeweight="1.44pt" strokecolor="#000000">
                <v:path arrowok="t"/>
              </v:shape>
            </v:group>
            <v:group style="position:absolute;left:4055;top:2364;width:908;height:2" coordorigin="4055,2364" coordsize="908,2">
              <v:shape style="position:absolute;left:4055;top:2364;width:908;height:2" coordorigin="4055,2364" coordsize="908,0" path="m4055,2364l4962,2364e" filled="false" stroked="true" strokeweight="1.44pt" strokecolor="#000000">
                <v:path arrowok="t"/>
              </v:shape>
            </v:group>
            <v:group style="position:absolute;left:4962;top:1973;width:10;height:20" coordorigin="4962,1973" coordsize="10,20">
              <v:shape style="position:absolute;left:4962;top:1973;width:10;height:20" coordorigin="4962,1973" coordsize="10,20" path="m4962,1992l4971,1992,4971,1973,4962,1973,4962,1992xe" filled="true" fillcolor="#000000" stroked="false">
                <v:path arrowok="t"/>
                <v:fill type="solid"/>
              </v:shape>
            </v:group>
            <v:group style="position:absolute;left:4962;top:1992;width:10;height:20" coordorigin="4962,1992" coordsize="10,20">
              <v:shape style="position:absolute;left:4962;top:1992;width:10;height:20" coordorigin="4962,1992" coordsize="10,20" path="m4962,2012l4971,2012,4971,1992,4962,1992,4962,2012xe" filled="true" fillcolor="#000000" stroked="false">
                <v:path arrowok="t"/>
                <v:fill type="solid"/>
              </v:shape>
            </v:group>
            <v:group style="position:absolute;left:4962;top:2012;width:10;height:20" coordorigin="4962,2012" coordsize="10,20">
              <v:shape style="position:absolute;left:4962;top:2012;width:10;height:20" coordorigin="4962,2012" coordsize="10,20" path="m4962,2031l4971,2031,4971,2012,4962,2012,4962,2031xe" filled="true" fillcolor="#000000" stroked="false">
                <v:path arrowok="t"/>
                <v:fill type="solid"/>
              </v:shape>
            </v:group>
            <v:group style="position:absolute;left:4962;top:2031;width:10;height:20" coordorigin="4962,2031" coordsize="10,20">
              <v:shape style="position:absolute;left:4962;top:2031;width:10;height:20" coordorigin="4962,2031" coordsize="10,20" path="m4962,2050l4971,2050,4971,2031,4962,2031,4962,2050xe" filled="true" fillcolor="#000000" stroked="false">
                <v:path arrowok="t"/>
                <v:fill type="solid"/>
              </v:shape>
            </v:group>
            <v:group style="position:absolute;left:4962;top:2050;width:10;height:20" coordorigin="4962,2050" coordsize="10,20">
              <v:shape style="position:absolute;left:4962;top:2050;width:10;height:20" coordorigin="4962,2050" coordsize="10,20" path="m4962,2069l4971,2069,4971,2050,4962,2050,4962,2069xe" filled="true" fillcolor="#000000" stroked="false">
                <v:path arrowok="t"/>
                <v:fill type="solid"/>
              </v:shape>
            </v:group>
            <v:group style="position:absolute;left:4962;top:2069;width:10;height:20" coordorigin="4962,2069" coordsize="10,20">
              <v:shape style="position:absolute;left:4962;top:2069;width:10;height:20" coordorigin="4962,2069" coordsize="10,20" path="m4962,2088l4971,2088,4971,2069,4962,2069,4962,2088xe" filled="true" fillcolor="#000000" stroked="false">
                <v:path arrowok="t"/>
                <v:fill type="solid"/>
              </v:shape>
            </v:group>
            <v:group style="position:absolute;left:4962;top:2088;width:10;height:20" coordorigin="4962,2088" coordsize="10,20">
              <v:shape style="position:absolute;left:4962;top:2088;width:10;height:20" coordorigin="4962,2088" coordsize="10,20" path="m4962,2108l4971,2108,4971,2088,4962,2088,4962,2108xe" filled="true" fillcolor="#000000" stroked="false">
                <v:path arrowok="t"/>
                <v:fill type="solid"/>
              </v:shape>
            </v:group>
            <v:group style="position:absolute;left:4962;top:2108;width:10;height:20" coordorigin="4962,2108" coordsize="10,20">
              <v:shape style="position:absolute;left:4962;top:2108;width:10;height:20" coordorigin="4962,2108" coordsize="10,20" path="m4962,2127l4971,2127,4971,2108,4962,2108,4962,2127xe" filled="true" fillcolor="#000000" stroked="false">
                <v:path arrowok="t"/>
                <v:fill type="solid"/>
              </v:shape>
            </v:group>
            <v:group style="position:absolute;left:4962;top:2127;width:10;height:20" coordorigin="4962,2127" coordsize="10,20">
              <v:shape style="position:absolute;left:4962;top:2127;width:10;height:20" coordorigin="4962,2127" coordsize="10,20" path="m4962,2146l4971,2146,4971,2127,4962,2127,4962,2146xe" filled="true" fillcolor="#000000" stroked="false">
                <v:path arrowok="t"/>
                <v:fill type="solid"/>
              </v:shape>
            </v:group>
            <v:group style="position:absolute;left:4962;top:2146;width:10;height:20" coordorigin="4962,2146" coordsize="10,20">
              <v:shape style="position:absolute;left:4962;top:2146;width:10;height:20" coordorigin="4962,2146" coordsize="10,20" path="m4962,2165l4971,2165,4971,2146,4962,2146,4962,2165xe" filled="true" fillcolor="#000000" stroked="false">
                <v:path arrowok="t"/>
                <v:fill type="solid"/>
              </v:shape>
            </v:group>
            <v:group style="position:absolute;left:4962;top:2165;width:10;height:20" coordorigin="4962,2165" coordsize="10,20">
              <v:shape style="position:absolute;left:4962;top:2165;width:10;height:20" coordorigin="4962,2165" coordsize="10,20" path="m4962,2184l4971,2184,4971,2165,4962,2165,4962,2184xe" filled="true" fillcolor="#000000" stroked="false">
                <v:path arrowok="t"/>
                <v:fill type="solid"/>
              </v:shape>
            </v:group>
            <v:group style="position:absolute;left:4962;top:2184;width:10;height:20" coordorigin="4962,2184" coordsize="10,20">
              <v:shape style="position:absolute;left:4962;top:2184;width:10;height:20" coordorigin="4962,2184" coordsize="10,20" path="m4962,2204l4971,2204,4971,2184,4962,2184,4962,2204xe" filled="true" fillcolor="#000000" stroked="false">
                <v:path arrowok="t"/>
                <v:fill type="solid"/>
              </v:shape>
            </v:group>
            <v:group style="position:absolute;left:4962;top:2204;width:10;height:20" coordorigin="4962,2204" coordsize="10,20">
              <v:shape style="position:absolute;left:4962;top:2204;width:10;height:20" coordorigin="4962,2204" coordsize="10,20" path="m4962,2223l4971,2223,4971,2204,4962,2204,4962,2223xe" filled="true" fillcolor="#000000" stroked="false">
                <v:path arrowok="t"/>
                <v:fill type="solid"/>
              </v:shape>
            </v:group>
            <v:group style="position:absolute;left:4962;top:2223;width:10;height:20" coordorigin="4962,2223" coordsize="10,20">
              <v:shape style="position:absolute;left:4962;top:2223;width:10;height:20" coordorigin="4962,2223" coordsize="10,20" path="m4962,2242l4971,2242,4971,2223,4962,2223,4962,2242xe" filled="true" fillcolor="#000000" stroked="false">
                <v:path arrowok="t"/>
                <v:fill type="solid"/>
              </v:shape>
            </v:group>
            <v:group style="position:absolute;left:4962;top:2242;width:10;height:20" coordorigin="4962,2242" coordsize="10,20">
              <v:shape style="position:absolute;left:4962;top:2242;width:10;height:20" coordorigin="4962,2242" coordsize="10,20" path="m4962,2261l4971,2261,4971,2242,4962,2242,4962,2261xe" filled="true" fillcolor="#000000" stroked="false">
                <v:path arrowok="t"/>
                <v:fill type="solid"/>
              </v:shape>
            </v:group>
            <v:group style="position:absolute;left:4962;top:2261;width:10;height:20" coordorigin="4962,2261" coordsize="10,20">
              <v:shape style="position:absolute;left:4962;top:2261;width:10;height:20" coordorigin="4962,2261" coordsize="10,20" path="m4962,2280l4971,2280,4971,2261,4962,2261,4962,2280xe" filled="true" fillcolor="#000000" stroked="false">
                <v:path arrowok="t"/>
                <v:fill type="solid"/>
              </v:shape>
            </v:group>
            <v:group style="position:absolute;left:4962;top:2280;width:10;height:20" coordorigin="4962,2280" coordsize="10,20">
              <v:shape style="position:absolute;left:4962;top:2280;width:10;height:20" coordorigin="4962,2280" coordsize="10,20" path="m4962,2300l4971,2300,4971,2280,4962,2280,4962,2300xe" filled="true" fillcolor="#000000" stroked="false">
                <v:path arrowok="t"/>
                <v:fill type="solid"/>
              </v:shape>
            </v:group>
            <v:group style="position:absolute;left:4962;top:2300;width:10;height:20" coordorigin="4962,2300" coordsize="10,20">
              <v:shape style="position:absolute;left:4962;top:2300;width:10;height:20" coordorigin="4962,2300" coordsize="10,20" path="m4962,2319l4971,2319,4971,2300,4962,2300,4962,2319xe" filled="true" fillcolor="#000000" stroked="false">
                <v:path arrowok="t"/>
                <v:fill type="solid"/>
              </v:shape>
            </v:group>
            <v:group style="position:absolute;left:4962;top:2319;width:10;height:20" coordorigin="4962,2319" coordsize="10,20">
              <v:shape style="position:absolute;left:4962;top:2319;width:10;height:20" coordorigin="4962,2319" coordsize="10,20" path="m4962,2338l4971,2338,4971,2319,4962,2319,4962,2338xe" filled="true" fillcolor="#000000" stroked="false">
                <v:path arrowok="t"/>
                <v:fill type="solid"/>
              </v:shape>
            </v:group>
            <v:group style="position:absolute;left:4962;top:2344;width:10;height:2" coordorigin="4962,2344" coordsize="10,2">
              <v:shape style="position:absolute;left:4962;top:2344;width:10;height:2" coordorigin="4962,2344" coordsize="10,0" path="m4962,2344l4971,2344e" filled="false" stroked="true" strokeweight=".60004pt" strokecolor="#000000">
                <v:path arrowok="t"/>
              </v:shape>
            </v:group>
            <v:group style="position:absolute;left:4962;top:2364;width:29;height:2" coordorigin="4962,2364" coordsize="29,2">
              <v:shape style="position:absolute;left:4962;top:2364;width:29;height:2" coordorigin="4962,2364" coordsize="29,0" path="m4962,2364l4991,2364e" filled="false" stroked="true" strokeweight="1.44pt" strokecolor="#000000">
                <v:path arrowok="t"/>
              </v:shape>
            </v:group>
            <v:group style="position:absolute;left:4991;top:2364;width:1532;height:2" coordorigin="4991,2364" coordsize="1532,2">
              <v:shape style="position:absolute;left:4991;top:2364;width:1532;height:2" coordorigin="4991,2364" coordsize="1532,0" path="m4991,2364l6522,2364e" filled="false" stroked="true" strokeweight="1.44pt" strokecolor="#000000">
                <v:path arrowok="t"/>
              </v:shape>
            </v:group>
            <v:group style="position:absolute;left:6522;top:1973;width:10;height:20" coordorigin="6522,1973" coordsize="10,20">
              <v:shape style="position:absolute;left:6522;top:1973;width:10;height:20" coordorigin="6522,1973" coordsize="10,20" path="m6522,1992l6532,1992,6532,1973,6522,1973,6522,1992xe" filled="true" fillcolor="#000000" stroked="false">
                <v:path arrowok="t"/>
                <v:fill type="solid"/>
              </v:shape>
            </v:group>
            <v:group style="position:absolute;left:6522;top:1992;width:10;height:20" coordorigin="6522,1992" coordsize="10,20">
              <v:shape style="position:absolute;left:6522;top:1992;width:10;height:20" coordorigin="6522,1992" coordsize="10,20" path="m6522,2012l6532,2012,6532,1992,6522,1992,6522,2012xe" filled="true" fillcolor="#000000" stroked="false">
                <v:path arrowok="t"/>
                <v:fill type="solid"/>
              </v:shape>
            </v:group>
            <v:group style="position:absolute;left:6522;top:2012;width:10;height:20" coordorigin="6522,2012" coordsize="10,20">
              <v:shape style="position:absolute;left:6522;top:2012;width:10;height:20" coordorigin="6522,2012" coordsize="10,20" path="m6522,2031l6532,2031,6532,2012,6522,2012,6522,2031xe" filled="true" fillcolor="#000000" stroked="false">
                <v:path arrowok="t"/>
                <v:fill type="solid"/>
              </v:shape>
            </v:group>
            <v:group style="position:absolute;left:6522;top:2031;width:10;height:20" coordorigin="6522,2031" coordsize="10,20">
              <v:shape style="position:absolute;left:6522;top:2031;width:10;height:20" coordorigin="6522,2031" coordsize="10,20" path="m6522,2050l6532,2050,6532,2031,6522,2031,6522,2050xe" filled="true" fillcolor="#000000" stroked="false">
                <v:path arrowok="t"/>
                <v:fill type="solid"/>
              </v:shape>
            </v:group>
            <v:group style="position:absolute;left:6522;top:2050;width:10;height:20" coordorigin="6522,2050" coordsize="10,20">
              <v:shape style="position:absolute;left:6522;top:2050;width:10;height:20" coordorigin="6522,2050" coordsize="10,20" path="m6522,2069l6532,2069,6532,2050,6522,2050,6522,2069xe" filled="true" fillcolor="#000000" stroked="false">
                <v:path arrowok="t"/>
                <v:fill type="solid"/>
              </v:shape>
            </v:group>
            <v:group style="position:absolute;left:6522;top:2069;width:10;height:20" coordorigin="6522,2069" coordsize="10,20">
              <v:shape style="position:absolute;left:6522;top:2069;width:10;height:20" coordorigin="6522,2069" coordsize="10,20" path="m6522,2088l6532,2088,6532,2069,6522,2069,6522,2088xe" filled="true" fillcolor="#000000" stroked="false">
                <v:path arrowok="t"/>
                <v:fill type="solid"/>
              </v:shape>
            </v:group>
            <v:group style="position:absolute;left:6522;top:2088;width:10;height:20" coordorigin="6522,2088" coordsize="10,20">
              <v:shape style="position:absolute;left:6522;top:2088;width:10;height:20" coordorigin="6522,2088" coordsize="10,20" path="m6522,2108l6532,2108,6532,2088,6522,2088,6522,2108xe" filled="true" fillcolor="#000000" stroked="false">
                <v:path arrowok="t"/>
                <v:fill type="solid"/>
              </v:shape>
            </v:group>
            <v:group style="position:absolute;left:6522;top:2108;width:10;height:20" coordorigin="6522,2108" coordsize="10,20">
              <v:shape style="position:absolute;left:6522;top:2108;width:10;height:20" coordorigin="6522,2108" coordsize="10,20" path="m6522,2127l6532,2127,6532,2108,6522,2108,6522,2127xe" filled="true" fillcolor="#000000" stroked="false">
                <v:path arrowok="t"/>
                <v:fill type="solid"/>
              </v:shape>
            </v:group>
            <v:group style="position:absolute;left:6522;top:2127;width:10;height:20" coordorigin="6522,2127" coordsize="10,20">
              <v:shape style="position:absolute;left:6522;top:2127;width:10;height:20" coordorigin="6522,2127" coordsize="10,20" path="m6522,2146l6532,2146,6532,2127,6522,2127,6522,2146xe" filled="true" fillcolor="#000000" stroked="false">
                <v:path arrowok="t"/>
                <v:fill type="solid"/>
              </v:shape>
            </v:group>
            <v:group style="position:absolute;left:6522;top:2146;width:10;height:20" coordorigin="6522,2146" coordsize="10,20">
              <v:shape style="position:absolute;left:6522;top:2146;width:10;height:20" coordorigin="6522,2146" coordsize="10,20" path="m6522,2165l6532,2165,6532,2146,6522,2146,6522,2165xe" filled="true" fillcolor="#000000" stroked="false">
                <v:path arrowok="t"/>
                <v:fill type="solid"/>
              </v:shape>
            </v:group>
            <v:group style="position:absolute;left:6522;top:2165;width:10;height:20" coordorigin="6522,2165" coordsize="10,20">
              <v:shape style="position:absolute;left:6522;top:2165;width:10;height:20" coordorigin="6522,2165" coordsize="10,20" path="m6522,2184l6532,2184,6532,2165,6522,2165,6522,2184xe" filled="true" fillcolor="#000000" stroked="false">
                <v:path arrowok="t"/>
                <v:fill type="solid"/>
              </v:shape>
            </v:group>
            <v:group style="position:absolute;left:6522;top:2184;width:10;height:20" coordorigin="6522,2184" coordsize="10,20">
              <v:shape style="position:absolute;left:6522;top:2184;width:10;height:20" coordorigin="6522,2184" coordsize="10,20" path="m6522,2204l6532,2204,6532,2184,6522,2184,6522,2204xe" filled="true" fillcolor="#000000" stroked="false">
                <v:path arrowok="t"/>
                <v:fill type="solid"/>
              </v:shape>
            </v:group>
            <v:group style="position:absolute;left:6522;top:2204;width:10;height:20" coordorigin="6522,2204" coordsize="10,20">
              <v:shape style="position:absolute;left:6522;top:2204;width:10;height:20" coordorigin="6522,2204" coordsize="10,20" path="m6522,2223l6532,2223,6532,2204,6522,2204,6522,2223xe" filled="true" fillcolor="#000000" stroked="false">
                <v:path arrowok="t"/>
                <v:fill type="solid"/>
              </v:shape>
            </v:group>
            <v:group style="position:absolute;left:6522;top:2223;width:10;height:20" coordorigin="6522,2223" coordsize="10,20">
              <v:shape style="position:absolute;left:6522;top:2223;width:10;height:20" coordorigin="6522,2223" coordsize="10,20" path="m6522,2242l6532,2242,6532,2223,6522,2223,6522,2242xe" filled="true" fillcolor="#000000" stroked="false">
                <v:path arrowok="t"/>
                <v:fill type="solid"/>
              </v:shape>
            </v:group>
            <v:group style="position:absolute;left:6522;top:2242;width:10;height:20" coordorigin="6522,2242" coordsize="10,20">
              <v:shape style="position:absolute;left:6522;top:2242;width:10;height:20" coordorigin="6522,2242" coordsize="10,20" path="m6522,2261l6532,2261,6532,2242,6522,2242,6522,2261xe" filled="true" fillcolor="#000000" stroked="false">
                <v:path arrowok="t"/>
                <v:fill type="solid"/>
              </v:shape>
            </v:group>
            <v:group style="position:absolute;left:6522;top:2261;width:10;height:20" coordorigin="6522,2261" coordsize="10,20">
              <v:shape style="position:absolute;left:6522;top:2261;width:10;height:20" coordorigin="6522,2261" coordsize="10,20" path="m6522,2280l6532,2280,6532,2261,6522,2261,6522,2280xe" filled="true" fillcolor="#000000" stroked="false">
                <v:path arrowok="t"/>
                <v:fill type="solid"/>
              </v:shape>
            </v:group>
            <v:group style="position:absolute;left:6522;top:2280;width:10;height:20" coordorigin="6522,2280" coordsize="10,20">
              <v:shape style="position:absolute;left:6522;top:2280;width:10;height:20" coordorigin="6522,2280" coordsize="10,20" path="m6522,2300l6532,2300,6532,2280,6522,2280,6522,2300xe" filled="true" fillcolor="#000000" stroked="false">
                <v:path arrowok="t"/>
                <v:fill type="solid"/>
              </v:shape>
            </v:group>
            <v:group style="position:absolute;left:6522;top:2300;width:10;height:20" coordorigin="6522,2300" coordsize="10,20">
              <v:shape style="position:absolute;left:6522;top:2300;width:10;height:20" coordorigin="6522,2300" coordsize="10,20" path="m6522,2319l6532,2319,6532,2300,6522,2300,6522,2319xe" filled="true" fillcolor="#000000" stroked="false">
                <v:path arrowok="t"/>
                <v:fill type="solid"/>
              </v:shape>
            </v:group>
            <v:group style="position:absolute;left:6522;top:2319;width:10;height:20" coordorigin="6522,2319" coordsize="10,20">
              <v:shape style="position:absolute;left:6522;top:2319;width:10;height:20" coordorigin="6522,2319" coordsize="10,20" path="m6522,2338l6532,2338,6532,2319,6522,2319,6522,2338xe" filled="true" fillcolor="#000000" stroked="false">
                <v:path arrowok="t"/>
                <v:fill type="solid"/>
              </v:shape>
            </v:group>
            <v:group style="position:absolute;left:6522;top:2344;width:10;height:2" coordorigin="6522,2344" coordsize="10,2">
              <v:shape style="position:absolute;left:6522;top:2344;width:10;height:2" coordorigin="6522,2344" coordsize="10,0" path="m6522,2344l6532,2344e" filled="false" stroked="true" strokeweight=".60004pt" strokecolor="#000000">
                <v:path arrowok="t"/>
              </v:shape>
            </v:group>
            <v:group style="position:absolute;left:6522;top:2364;width:29;height:2" coordorigin="6522,2364" coordsize="29,2">
              <v:shape style="position:absolute;left:6522;top:2364;width:29;height:2" coordorigin="6522,2364" coordsize="29,0" path="m6522,2364l6551,2364e" filled="false" stroked="true" strokeweight="1.44pt" strokecolor="#000000">
                <v:path arrowok="t"/>
              </v:shape>
            </v:group>
            <v:group style="position:absolute;left:6551;top:2364;width:1349;height:2" coordorigin="6551,2364" coordsize="1349,2">
              <v:shape style="position:absolute;left:6551;top:2364;width:1349;height:2" coordorigin="6551,2364" coordsize="1349,0" path="m6551,2364l7900,2364e" filled="false" stroked="true" strokeweight="1.44pt" strokecolor="#000000">
                <v:path arrowok="t"/>
              </v:shape>
            </v:group>
            <v:group style="position:absolute;left:7900;top:1973;width:10;height:20" coordorigin="7900,1973" coordsize="10,20">
              <v:shape style="position:absolute;left:7900;top:1973;width:10;height:20" coordorigin="7900,1973" coordsize="10,20" path="m7900,1992l7909,1992,7909,1973,7900,1973,7900,1992xe" filled="true" fillcolor="#000000" stroked="false">
                <v:path arrowok="t"/>
                <v:fill type="solid"/>
              </v:shape>
            </v:group>
            <v:group style="position:absolute;left:7900;top:1992;width:10;height:20" coordorigin="7900,1992" coordsize="10,20">
              <v:shape style="position:absolute;left:7900;top:1992;width:10;height:20" coordorigin="7900,1992" coordsize="10,20" path="m7900,2012l7909,2012,7909,1992,7900,1992,7900,2012xe" filled="true" fillcolor="#000000" stroked="false">
                <v:path arrowok="t"/>
                <v:fill type="solid"/>
              </v:shape>
            </v:group>
            <v:group style="position:absolute;left:7900;top:2012;width:10;height:20" coordorigin="7900,2012" coordsize="10,20">
              <v:shape style="position:absolute;left:7900;top:2012;width:10;height:20" coordorigin="7900,2012" coordsize="10,20" path="m7900,2031l7909,2031,7909,2012,7900,2012,7900,2031xe" filled="true" fillcolor="#000000" stroked="false">
                <v:path arrowok="t"/>
                <v:fill type="solid"/>
              </v:shape>
            </v:group>
            <v:group style="position:absolute;left:7900;top:2031;width:10;height:20" coordorigin="7900,2031" coordsize="10,20">
              <v:shape style="position:absolute;left:7900;top:2031;width:10;height:20" coordorigin="7900,2031" coordsize="10,20" path="m7900,2050l7909,2050,7909,2031,7900,2031,7900,2050xe" filled="true" fillcolor="#000000" stroked="false">
                <v:path arrowok="t"/>
                <v:fill type="solid"/>
              </v:shape>
            </v:group>
            <v:group style="position:absolute;left:7900;top:2050;width:10;height:20" coordorigin="7900,2050" coordsize="10,20">
              <v:shape style="position:absolute;left:7900;top:2050;width:10;height:20" coordorigin="7900,2050" coordsize="10,20" path="m7900,2069l7909,2069,7909,2050,7900,2050,7900,2069xe" filled="true" fillcolor="#000000" stroked="false">
                <v:path arrowok="t"/>
                <v:fill type="solid"/>
              </v:shape>
            </v:group>
            <v:group style="position:absolute;left:7900;top:2069;width:10;height:20" coordorigin="7900,2069" coordsize="10,20">
              <v:shape style="position:absolute;left:7900;top:2069;width:10;height:20" coordorigin="7900,2069" coordsize="10,20" path="m7900,2088l7909,2088,7909,2069,7900,2069,7900,2088xe" filled="true" fillcolor="#000000" stroked="false">
                <v:path arrowok="t"/>
                <v:fill type="solid"/>
              </v:shape>
            </v:group>
            <v:group style="position:absolute;left:7900;top:2088;width:10;height:20" coordorigin="7900,2088" coordsize="10,20">
              <v:shape style="position:absolute;left:7900;top:2088;width:10;height:20" coordorigin="7900,2088" coordsize="10,20" path="m7900,2108l7909,2108,7909,2088,7900,2088,7900,2108xe" filled="true" fillcolor="#000000" stroked="false">
                <v:path arrowok="t"/>
                <v:fill type="solid"/>
              </v:shape>
            </v:group>
            <v:group style="position:absolute;left:7900;top:2108;width:10;height:20" coordorigin="7900,2108" coordsize="10,20">
              <v:shape style="position:absolute;left:7900;top:2108;width:10;height:20" coordorigin="7900,2108" coordsize="10,20" path="m7900,2127l7909,2127,7909,2108,7900,2108,7900,2127xe" filled="true" fillcolor="#000000" stroked="false">
                <v:path arrowok="t"/>
                <v:fill type="solid"/>
              </v:shape>
            </v:group>
            <v:group style="position:absolute;left:7900;top:2127;width:10;height:20" coordorigin="7900,2127" coordsize="10,20">
              <v:shape style="position:absolute;left:7900;top:2127;width:10;height:20" coordorigin="7900,2127" coordsize="10,20" path="m7900,2146l7909,2146,7909,2127,7900,2127,7900,2146xe" filled="true" fillcolor="#000000" stroked="false">
                <v:path arrowok="t"/>
                <v:fill type="solid"/>
              </v:shape>
            </v:group>
            <v:group style="position:absolute;left:7900;top:2146;width:10;height:20" coordorigin="7900,2146" coordsize="10,20">
              <v:shape style="position:absolute;left:7900;top:2146;width:10;height:20" coordorigin="7900,2146" coordsize="10,20" path="m7900,2165l7909,2165,7909,2146,7900,2146,7900,2165xe" filled="true" fillcolor="#000000" stroked="false">
                <v:path arrowok="t"/>
                <v:fill type="solid"/>
              </v:shape>
            </v:group>
            <v:group style="position:absolute;left:7900;top:2165;width:10;height:20" coordorigin="7900,2165" coordsize="10,20">
              <v:shape style="position:absolute;left:7900;top:2165;width:10;height:20" coordorigin="7900,2165" coordsize="10,20" path="m7900,2184l7909,2184,7909,2165,7900,2165,7900,2184xe" filled="true" fillcolor="#000000" stroked="false">
                <v:path arrowok="t"/>
                <v:fill type="solid"/>
              </v:shape>
            </v:group>
            <v:group style="position:absolute;left:7900;top:2184;width:10;height:20" coordorigin="7900,2184" coordsize="10,20">
              <v:shape style="position:absolute;left:7900;top:2184;width:10;height:20" coordorigin="7900,2184" coordsize="10,20" path="m7900,2204l7909,2204,7909,2184,7900,2184,7900,2204xe" filled="true" fillcolor="#000000" stroked="false">
                <v:path arrowok="t"/>
                <v:fill type="solid"/>
              </v:shape>
            </v:group>
            <v:group style="position:absolute;left:7900;top:2204;width:10;height:20" coordorigin="7900,2204" coordsize="10,20">
              <v:shape style="position:absolute;left:7900;top:2204;width:10;height:20" coordorigin="7900,2204" coordsize="10,20" path="m7900,2223l7909,2223,7909,2204,7900,2204,7900,2223xe" filled="true" fillcolor="#000000" stroked="false">
                <v:path arrowok="t"/>
                <v:fill type="solid"/>
              </v:shape>
            </v:group>
            <v:group style="position:absolute;left:7900;top:2223;width:10;height:20" coordorigin="7900,2223" coordsize="10,20">
              <v:shape style="position:absolute;left:7900;top:2223;width:10;height:20" coordorigin="7900,2223" coordsize="10,20" path="m7900,2242l7909,2242,7909,2223,7900,2223,7900,2242xe" filled="true" fillcolor="#000000" stroked="false">
                <v:path arrowok="t"/>
                <v:fill type="solid"/>
              </v:shape>
            </v:group>
            <v:group style="position:absolute;left:7900;top:2242;width:10;height:20" coordorigin="7900,2242" coordsize="10,20">
              <v:shape style="position:absolute;left:7900;top:2242;width:10;height:20" coordorigin="7900,2242" coordsize="10,20" path="m7900,2261l7909,2261,7909,2242,7900,2242,7900,2261xe" filled="true" fillcolor="#000000" stroked="false">
                <v:path arrowok="t"/>
                <v:fill type="solid"/>
              </v:shape>
            </v:group>
            <v:group style="position:absolute;left:7900;top:2261;width:10;height:20" coordorigin="7900,2261" coordsize="10,20">
              <v:shape style="position:absolute;left:7900;top:2261;width:10;height:20" coordorigin="7900,2261" coordsize="10,20" path="m7900,2280l7909,2280,7909,2261,7900,2261,7900,2280xe" filled="true" fillcolor="#000000" stroked="false">
                <v:path arrowok="t"/>
                <v:fill type="solid"/>
              </v:shape>
            </v:group>
            <v:group style="position:absolute;left:7900;top:2280;width:10;height:20" coordorigin="7900,2280" coordsize="10,20">
              <v:shape style="position:absolute;left:7900;top:2280;width:10;height:20" coordorigin="7900,2280" coordsize="10,20" path="m7900,2300l7909,2300,7909,2280,7900,2280,7900,2300xe" filled="true" fillcolor="#000000" stroked="false">
                <v:path arrowok="t"/>
                <v:fill type="solid"/>
              </v:shape>
            </v:group>
            <v:group style="position:absolute;left:7900;top:2300;width:10;height:20" coordorigin="7900,2300" coordsize="10,20">
              <v:shape style="position:absolute;left:7900;top:2300;width:10;height:20" coordorigin="7900,2300" coordsize="10,20" path="m7900,2319l7909,2319,7909,2300,7900,2300,7900,2319xe" filled="true" fillcolor="#000000" stroked="false">
                <v:path arrowok="t"/>
                <v:fill type="solid"/>
              </v:shape>
            </v:group>
            <v:group style="position:absolute;left:7900;top:2319;width:10;height:20" coordorigin="7900,2319" coordsize="10,20">
              <v:shape style="position:absolute;left:7900;top:2319;width:10;height:20" coordorigin="7900,2319" coordsize="10,20" path="m7900,2338l7909,2338,7909,2319,7900,2319,7900,2338xe" filled="true" fillcolor="#000000" stroked="false">
                <v:path arrowok="t"/>
                <v:fill type="solid"/>
              </v:shape>
            </v:group>
            <v:group style="position:absolute;left:7900;top:2344;width:10;height:2" coordorigin="7900,2344" coordsize="10,2">
              <v:shape style="position:absolute;left:7900;top:2344;width:10;height:2" coordorigin="7900,2344" coordsize="10,0" path="m7900,2344l7909,2344e" filled="false" stroked="true" strokeweight=".60004pt" strokecolor="#000000">
                <v:path arrowok="t"/>
              </v:shape>
            </v:group>
            <v:group style="position:absolute;left:7900;top:2364;width:29;height:2" coordorigin="7900,2364" coordsize="29,2">
              <v:shape style="position:absolute;left:7900;top:2364;width:29;height:2" coordorigin="7900,2364" coordsize="29,0" path="m7900,2364l7929,2364e" filled="false" stroked="true" strokeweight="1.44pt" strokecolor="#000000">
                <v:path arrowok="t"/>
              </v:shape>
            </v:group>
            <v:group style="position:absolute;left:7929;top:2364;width:908;height:2" coordorigin="7929,2364" coordsize="908,2">
              <v:shape style="position:absolute;left:7929;top:2364;width:908;height:2" coordorigin="7929,2364" coordsize="908,0" path="m7929,2364l8836,2364e" filled="false" stroked="true" strokeweight="1.44pt" strokecolor="#000000">
                <v:path arrowok="t"/>
              </v:shape>
            </v:group>
            <v:group style="position:absolute;left:8836;top:1973;width:10;height:20" coordorigin="8836,1973" coordsize="10,20">
              <v:shape style="position:absolute;left:8836;top:1973;width:10;height:20" coordorigin="8836,1973" coordsize="10,20" path="m8836,1992l8845,1992,8845,1973,8836,1973,8836,1992xe" filled="true" fillcolor="#000000" stroked="false">
                <v:path arrowok="t"/>
                <v:fill type="solid"/>
              </v:shape>
            </v:group>
            <v:group style="position:absolute;left:8836;top:1992;width:10;height:20" coordorigin="8836,1992" coordsize="10,20">
              <v:shape style="position:absolute;left:8836;top:1992;width:10;height:20" coordorigin="8836,1992" coordsize="10,20" path="m8836,2012l8845,2012,8845,1992,8836,1992,8836,2012xe" filled="true" fillcolor="#000000" stroked="false">
                <v:path arrowok="t"/>
                <v:fill type="solid"/>
              </v:shape>
            </v:group>
            <v:group style="position:absolute;left:8836;top:2012;width:10;height:20" coordorigin="8836,2012" coordsize="10,20">
              <v:shape style="position:absolute;left:8836;top:2012;width:10;height:20" coordorigin="8836,2012" coordsize="10,20" path="m8836,2031l8845,2031,8845,2012,8836,2012,8836,2031xe" filled="true" fillcolor="#000000" stroked="false">
                <v:path arrowok="t"/>
                <v:fill type="solid"/>
              </v:shape>
            </v:group>
            <v:group style="position:absolute;left:8836;top:2031;width:10;height:20" coordorigin="8836,2031" coordsize="10,20">
              <v:shape style="position:absolute;left:8836;top:2031;width:10;height:20" coordorigin="8836,2031" coordsize="10,20" path="m8836,2050l8845,2050,8845,2031,8836,2031,8836,2050xe" filled="true" fillcolor="#000000" stroked="false">
                <v:path arrowok="t"/>
                <v:fill type="solid"/>
              </v:shape>
            </v:group>
            <v:group style="position:absolute;left:8836;top:2050;width:10;height:20" coordorigin="8836,2050" coordsize="10,20">
              <v:shape style="position:absolute;left:8836;top:2050;width:10;height:20" coordorigin="8836,2050" coordsize="10,20" path="m8836,2069l8845,2069,8845,2050,8836,2050,8836,2069xe" filled="true" fillcolor="#000000" stroked="false">
                <v:path arrowok="t"/>
                <v:fill type="solid"/>
              </v:shape>
            </v:group>
            <v:group style="position:absolute;left:8836;top:2069;width:10;height:20" coordorigin="8836,2069" coordsize="10,20">
              <v:shape style="position:absolute;left:8836;top:2069;width:10;height:20" coordorigin="8836,2069" coordsize="10,20" path="m8836,2088l8845,2088,8845,2069,8836,2069,8836,2088xe" filled="true" fillcolor="#000000" stroked="false">
                <v:path arrowok="t"/>
                <v:fill type="solid"/>
              </v:shape>
            </v:group>
            <v:group style="position:absolute;left:8836;top:2088;width:10;height:20" coordorigin="8836,2088" coordsize="10,20">
              <v:shape style="position:absolute;left:8836;top:2088;width:10;height:20" coordorigin="8836,2088" coordsize="10,20" path="m8836,2108l8845,2108,8845,2088,8836,2088,8836,2108xe" filled="true" fillcolor="#000000" stroked="false">
                <v:path arrowok="t"/>
                <v:fill type="solid"/>
              </v:shape>
            </v:group>
            <v:group style="position:absolute;left:8836;top:2108;width:10;height:20" coordorigin="8836,2108" coordsize="10,20">
              <v:shape style="position:absolute;left:8836;top:2108;width:10;height:20" coordorigin="8836,2108" coordsize="10,20" path="m8836,2127l8845,2127,8845,2108,8836,2108,8836,2127xe" filled="true" fillcolor="#000000" stroked="false">
                <v:path arrowok="t"/>
                <v:fill type="solid"/>
              </v:shape>
            </v:group>
            <v:group style="position:absolute;left:8836;top:2127;width:10;height:20" coordorigin="8836,2127" coordsize="10,20">
              <v:shape style="position:absolute;left:8836;top:2127;width:10;height:20" coordorigin="8836,2127" coordsize="10,20" path="m8836,2146l8845,2146,8845,2127,8836,2127,8836,2146xe" filled="true" fillcolor="#000000" stroked="false">
                <v:path arrowok="t"/>
                <v:fill type="solid"/>
              </v:shape>
            </v:group>
            <v:group style="position:absolute;left:8836;top:2146;width:10;height:20" coordorigin="8836,2146" coordsize="10,20">
              <v:shape style="position:absolute;left:8836;top:2146;width:10;height:20" coordorigin="8836,2146" coordsize="10,20" path="m8836,2165l8845,2165,8845,2146,8836,2146,8836,2165xe" filled="true" fillcolor="#000000" stroked="false">
                <v:path arrowok="t"/>
                <v:fill type="solid"/>
              </v:shape>
            </v:group>
            <v:group style="position:absolute;left:8836;top:2165;width:10;height:20" coordorigin="8836,2165" coordsize="10,20">
              <v:shape style="position:absolute;left:8836;top:2165;width:10;height:20" coordorigin="8836,2165" coordsize="10,20" path="m8836,2184l8845,2184,8845,2165,8836,2165,8836,2184xe" filled="true" fillcolor="#000000" stroked="false">
                <v:path arrowok="t"/>
                <v:fill type="solid"/>
              </v:shape>
            </v:group>
            <v:group style="position:absolute;left:8836;top:2184;width:10;height:20" coordorigin="8836,2184" coordsize="10,20">
              <v:shape style="position:absolute;left:8836;top:2184;width:10;height:20" coordorigin="8836,2184" coordsize="10,20" path="m8836,2204l8845,2204,8845,2184,8836,2184,8836,2204xe" filled="true" fillcolor="#000000" stroked="false">
                <v:path arrowok="t"/>
                <v:fill type="solid"/>
              </v:shape>
            </v:group>
            <v:group style="position:absolute;left:8836;top:2204;width:10;height:20" coordorigin="8836,2204" coordsize="10,20">
              <v:shape style="position:absolute;left:8836;top:2204;width:10;height:20" coordorigin="8836,2204" coordsize="10,20" path="m8836,2223l8845,2223,8845,2204,8836,2204,8836,2223xe" filled="true" fillcolor="#000000" stroked="false">
                <v:path arrowok="t"/>
                <v:fill type="solid"/>
              </v:shape>
            </v:group>
            <v:group style="position:absolute;left:8836;top:2223;width:10;height:20" coordorigin="8836,2223" coordsize="10,20">
              <v:shape style="position:absolute;left:8836;top:2223;width:10;height:20" coordorigin="8836,2223" coordsize="10,20" path="m8836,2242l8845,2242,8845,2223,8836,2223,8836,2242xe" filled="true" fillcolor="#000000" stroked="false">
                <v:path arrowok="t"/>
                <v:fill type="solid"/>
              </v:shape>
            </v:group>
            <v:group style="position:absolute;left:8836;top:2242;width:10;height:20" coordorigin="8836,2242" coordsize="10,20">
              <v:shape style="position:absolute;left:8836;top:2242;width:10;height:20" coordorigin="8836,2242" coordsize="10,20" path="m8836,2261l8845,2261,8845,2242,8836,2242,8836,2261xe" filled="true" fillcolor="#000000" stroked="false">
                <v:path arrowok="t"/>
                <v:fill type="solid"/>
              </v:shape>
            </v:group>
            <v:group style="position:absolute;left:8836;top:2261;width:10;height:20" coordorigin="8836,2261" coordsize="10,20">
              <v:shape style="position:absolute;left:8836;top:2261;width:10;height:20" coordorigin="8836,2261" coordsize="10,20" path="m8836,2280l8845,2280,8845,2261,8836,2261,8836,2280xe" filled="true" fillcolor="#000000" stroked="false">
                <v:path arrowok="t"/>
                <v:fill type="solid"/>
              </v:shape>
            </v:group>
            <v:group style="position:absolute;left:8836;top:2280;width:10;height:20" coordorigin="8836,2280" coordsize="10,20">
              <v:shape style="position:absolute;left:8836;top:2280;width:10;height:20" coordorigin="8836,2280" coordsize="10,20" path="m8836,2300l8845,2300,8845,2280,8836,2280,8836,2300xe" filled="true" fillcolor="#000000" stroked="false">
                <v:path arrowok="t"/>
                <v:fill type="solid"/>
              </v:shape>
            </v:group>
            <v:group style="position:absolute;left:8836;top:2300;width:10;height:20" coordorigin="8836,2300" coordsize="10,20">
              <v:shape style="position:absolute;left:8836;top:2300;width:10;height:20" coordorigin="8836,2300" coordsize="10,20" path="m8836,2319l8845,2319,8845,2300,8836,2300,8836,2319xe" filled="true" fillcolor="#000000" stroked="false">
                <v:path arrowok="t"/>
                <v:fill type="solid"/>
              </v:shape>
            </v:group>
            <v:group style="position:absolute;left:8836;top:2319;width:10;height:20" coordorigin="8836,2319" coordsize="10,20">
              <v:shape style="position:absolute;left:8836;top:2319;width:10;height:20" coordorigin="8836,2319" coordsize="10,20" path="m8836,2338l8845,2338,8845,2319,8836,2319,8836,2338xe" filled="true" fillcolor="#000000" stroked="false">
                <v:path arrowok="t"/>
                <v:fill type="solid"/>
              </v:shape>
            </v:group>
            <v:group style="position:absolute;left:8836;top:2344;width:10;height:2" coordorigin="8836,2344" coordsize="10,2">
              <v:shape style="position:absolute;left:8836;top:2344;width:10;height:2" coordorigin="8836,2344" coordsize="10,0" path="m8836,2344l8845,2344e" filled="false" stroked="true" strokeweight=".60004pt" strokecolor="#000000">
                <v:path arrowok="t"/>
              </v:shape>
            </v:group>
            <v:group style="position:absolute;left:8836;top:2364;width:29;height:2" coordorigin="8836,2364" coordsize="29,2">
              <v:shape style="position:absolute;left:8836;top:2364;width:29;height:2" coordorigin="8836,2364" coordsize="29,0" path="m8836,2364l8865,2364e" filled="false" stroked="true" strokeweight="1.44pt" strokecolor="#000000">
                <v:path arrowok="t"/>
              </v:shape>
            </v:group>
            <v:group style="position:absolute;left:8865;top:2364;width:1352;height:2" coordorigin="8865,2364" coordsize="1352,2">
              <v:shape style="position:absolute;left:8865;top:2364;width:1352;height:2" coordorigin="8865,2364" coordsize="1352,0" path="m8865,2364l10216,2364e" filled="false" stroked="true" strokeweight="1.44pt" strokecolor="#000000">
                <v:path arrowok="t"/>
              </v:shape>
              <v:shape style="position:absolute;left:4139;top:54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8010;top:54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740;top:73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2890;top:9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4139;top:9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txbxContent>
                </v:textbox>
                <w10:wrap type="none"/>
              </v:shape>
              <v:shape style="position:absolute;left:5387;top:9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6856;top:9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8013;top:9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减值准备</w:t>
                      </w:r>
                    </w:p>
                  </w:txbxContent>
                </v:textbox>
                <w10:wrap type="none"/>
              </v:shape>
              <v:shape style="position:absolute;left:9168;top:926;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账面价值</w:t>
                      </w:r>
                    </w:p>
                  </w:txbxContent>
                </v:textbox>
                <w10:wrap type="none"/>
              </v:shape>
              <v:shape style="position:absolute;left:1481;top:1310;width:932;height:939"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9"/>
                          <w:sz w:val="18"/>
                          <w:szCs w:val="18"/>
                        </w:rPr>
                        <w:t>研发用厂</w:t>
                      </w:r>
                      <w:r>
                        <w:rPr>
                          <w:rFonts w:ascii="宋体" w:hAnsi="宋体" w:cs="宋体" w:eastAsia="宋体" w:hint="default"/>
                          <w:spacing w:val="-38"/>
                          <w:sz w:val="18"/>
                          <w:szCs w:val="18"/>
                        </w:rPr>
                        <w:t> </w:t>
                      </w:r>
                      <w:r>
                        <w:rPr>
                          <w:rFonts w:ascii="宋体" w:hAnsi="宋体" w:cs="宋体" w:eastAsia="宋体" w:hint="default"/>
                          <w:sz w:val="18"/>
                          <w:szCs w:val="18"/>
                        </w:rPr>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房</w:t>
                      </w:r>
                    </w:p>
                    <w:p>
                      <w:pPr>
                        <w:spacing w:before="148"/>
                        <w:ind w:left="259"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在建工程情况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tbl>
      <w:tblPr>
        <w:tblW w:w="0" w:type="auto"/>
        <w:jc w:val="left"/>
        <w:tblInd w:w="1483" w:type="dxa"/>
        <w:tblLayout w:type="fixed"/>
        <w:tblCellMar>
          <w:top w:w="0" w:type="dxa"/>
          <w:left w:w="0" w:type="dxa"/>
          <w:bottom w:w="0" w:type="dxa"/>
          <w:right w:w="0" w:type="dxa"/>
        </w:tblCellMar>
        <w:tblLook w:val="01E0"/>
      </w:tblPr>
      <w:tblGrid>
        <w:gridCol w:w="1308"/>
        <w:gridCol w:w="936"/>
        <w:gridCol w:w="1560"/>
        <w:gridCol w:w="1378"/>
        <w:gridCol w:w="936"/>
        <w:gridCol w:w="1299"/>
      </w:tblGrid>
      <w:tr>
        <w:trPr>
          <w:trHeight w:val="385" w:hRule="exact"/>
        </w:trPr>
        <w:tc>
          <w:tcPr>
            <w:tcW w:w="1308" w:type="dxa"/>
            <w:tcBorders>
              <w:top w:val="nil" w:sz="6" w:space="0" w:color="auto"/>
              <w:left w:val="nil" w:sz="6" w:space="0" w:color="auto"/>
              <w:bottom w:val="nil" w:sz="6" w:space="0" w:color="auto"/>
              <w:right w:val="nil" w:sz="6" w:space="0" w:color="auto"/>
            </w:tcBorders>
          </w:tcPr>
          <w:p>
            <w:pPr>
              <w:pStyle w:val="TableParagraph"/>
              <w:spacing w:line="203" w:lineRule="exact"/>
              <w:ind w:left="35" w:right="0"/>
              <w:jc w:val="left"/>
              <w:rPr>
                <w:rFonts w:ascii="Calibri" w:hAnsi="Calibri" w:cs="Calibri" w:eastAsia="Calibri" w:hint="default"/>
                <w:sz w:val="20"/>
                <w:szCs w:val="20"/>
              </w:rPr>
            </w:pPr>
            <w:r>
              <w:rPr>
                <w:rFonts w:ascii="Calibri"/>
                <w:sz w:val="20"/>
              </w:rPr>
              <w:t>49,235,693.11</w:t>
            </w:r>
          </w:p>
        </w:tc>
        <w:tc>
          <w:tcPr>
            <w:tcW w:w="936" w:type="dxa"/>
            <w:tcBorders>
              <w:top w:val="nil" w:sz="6" w:space="0" w:color="auto"/>
              <w:left w:val="nil" w:sz="6" w:space="0" w:color="auto"/>
              <w:bottom w:val="nil" w:sz="6" w:space="0" w:color="auto"/>
              <w:right w:val="nil" w:sz="6" w:space="0" w:color="auto"/>
            </w:tcBorders>
          </w:tcPr>
          <w:p>
            <w:pPr>
              <w:pStyle w:val="TableParagraph"/>
              <w:spacing w:line="191" w:lineRule="exact"/>
              <w:ind w:right="38"/>
              <w:jc w:val="center"/>
              <w:rPr>
                <w:rFonts w:ascii="Calibri" w:hAnsi="Calibri" w:cs="Calibri" w:eastAsia="Calibri" w:hint="default"/>
                <w:sz w:val="18"/>
                <w:szCs w:val="18"/>
              </w:rPr>
            </w:pPr>
            <w:r>
              <w:rPr>
                <w:rFonts w:ascii="Calibri"/>
                <w:sz w:val="18"/>
              </w:rPr>
              <w:t>0.00</w:t>
            </w:r>
          </w:p>
        </w:tc>
        <w:tc>
          <w:tcPr>
            <w:tcW w:w="1560" w:type="dxa"/>
            <w:tcBorders>
              <w:top w:val="nil" w:sz="6" w:space="0" w:color="auto"/>
              <w:left w:val="nil" w:sz="6" w:space="0" w:color="auto"/>
              <w:bottom w:val="nil" w:sz="6" w:space="0" w:color="auto"/>
              <w:right w:val="nil" w:sz="6" w:space="0" w:color="auto"/>
            </w:tcBorders>
          </w:tcPr>
          <w:p>
            <w:pPr>
              <w:pStyle w:val="TableParagraph"/>
              <w:spacing w:line="203" w:lineRule="exact"/>
              <w:ind w:right="108"/>
              <w:jc w:val="right"/>
              <w:rPr>
                <w:rFonts w:ascii="Calibri" w:hAnsi="Calibri" w:cs="Calibri" w:eastAsia="Calibri" w:hint="default"/>
                <w:sz w:val="20"/>
                <w:szCs w:val="20"/>
              </w:rPr>
            </w:pPr>
            <w:r>
              <w:rPr>
                <w:rFonts w:ascii="Calibri"/>
                <w:w w:val="95"/>
                <w:sz w:val="20"/>
              </w:rPr>
              <w:t>49,235,693.11</w:t>
            </w:r>
            <w:r>
              <w:rPr>
                <w:rFonts w:ascii="Calibri"/>
                <w:sz w:val="20"/>
              </w:rPr>
            </w:r>
          </w:p>
        </w:tc>
        <w:tc>
          <w:tcPr>
            <w:tcW w:w="1378" w:type="dxa"/>
            <w:tcBorders>
              <w:top w:val="nil" w:sz="6" w:space="0" w:color="auto"/>
              <w:left w:val="nil" w:sz="6" w:space="0" w:color="auto"/>
              <w:bottom w:val="nil" w:sz="6" w:space="0" w:color="auto"/>
              <w:right w:val="nil" w:sz="6" w:space="0" w:color="auto"/>
            </w:tcBorders>
          </w:tcPr>
          <w:p>
            <w:pPr>
              <w:pStyle w:val="TableParagraph"/>
              <w:spacing w:line="203" w:lineRule="exact"/>
              <w:ind w:left="107" w:right="0"/>
              <w:jc w:val="left"/>
              <w:rPr>
                <w:rFonts w:ascii="Calibri" w:hAnsi="Calibri" w:cs="Calibri" w:eastAsia="Calibri" w:hint="default"/>
                <w:sz w:val="20"/>
                <w:szCs w:val="20"/>
              </w:rPr>
            </w:pPr>
            <w:r>
              <w:rPr>
                <w:rFonts w:ascii="Calibri"/>
                <w:sz w:val="20"/>
              </w:rPr>
              <w:t>36,460,764.00</w:t>
            </w:r>
          </w:p>
        </w:tc>
        <w:tc>
          <w:tcPr>
            <w:tcW w:w="936" w:type="dxa"/>
            <w:tcBorders>
              <w:top w:val="nil" w:sz="6" w:space="0" w:color="auto"/>
              <w:left w:val="nil" w:sz="6" w:space="0" w:color="auto"/>
              <w:bottom w:val="nil" w:sz="6" w:space="0" w:color="auto"/>
              <w:right w:val="nil" w:sz="6" w:space="0" w:color="auto"/>
            </w:tcBorders>
          </w:tcPr>
          <w:p>
            <w:pPr>
              <w:pStyle w:val="TableParagraph"/>
              <w:spacing w:line="191" w:lineRule="exact"/>
              <w:ind w:left="288" w:right="0"/>
              <w:jc w:val="left"/>
              <w:rPr>
                <w:rFonts w:ascii="Calibri" w:hAnsi="Calibri" w:cs="Calibri" w:eastAsia="Calibri" w:hint="default"/>
                <w:sz w:val="18"/>
                <w:szCs w:val="18"/>
              </w:rPr>
            </w:pPr>
            <w:r>
              <w:rPr>
                <w:rFonts w:ascii="Calibri"/>
                <w:sz w:val="18"/>
              </w:rPr>
              <w:t>0.00</w:t>
            </w:r>
          </w:p>
        </w:tc>
        <w:tc>
          <w:tcPr>
            <w:tcW w:w="1299" w:type="dxa"/>
            <w:tcBorders>
              <w:top w:val="nil" w:sz="6" w:space="0" w:color="auto"/>
              <w:left w:val="nil" w:sz="6" w:space="0" w:color="auto"/>
              <w:bottom w:val="nil" w:sz="6" w:space="0" w:color="auto"/>
              <w:right w:val="nil" w:sz="6" w:space="0" w:color="auto"/>
            </w:tcBorders>
          </w:tcPr>
          <w:p>
            <w:pPr>
              <w:pStyle w:val="TableParagraph"/>
              <w:spacing w:line="203" w:lineRule="exact"/>
              <w:ind w:left="71" w:right="0"/>
              <w:jc w:val="center"/>
              <w:rPr>
                <w:rFonts w:ascii="Calibri" w:hAnsi="Calibri" w:cs="Calibri" w:eastAsia="Calibri" w:hint="default"/>
                <w:sz w:val="20"/>
                <w:szCs w:val="20"/>
              </w:rPr>
            </w:pPr>
            <w:r>
              <w:rPr>
                <w:rFonts w:ascii="Calibri"/>
                <w:sz w:val="20"/>
              </w:rPr>
              <w:t>36,460,764.00</w:t>
            </w:r>
          </w:p>
        </w:tc>
      </w:tr>
      <w:tr>
        <w:trPr>
          <w:trHeight w:val="472" w:hRule="exact"/>
        </w:trPr>
        <w:tc>
          <w:tcPr>
            <w:tcW w:w="1308"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35" w:right="0"/>
              <w:jc w:val="left"/>
              <w:rPr>
                <w:rFonts w:ascii="Calibri" w:hAnsi="Calibri" w:cs="Calibri" w:eastAsia="Calibri" w:hint="default"/>
                <w:sz w:val="20"/>
                <w:szCs w:val="20"/>
              </w:rPr>
            </w:pPr>
            <w:r>
              <w:rPr>
                <w:rFonts w:ascii="Calibri"/>
                <w:sz w:val="20"/>
              </w:rPr>
              <w:t>49,235,693.11</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57"/>
              <w:ind w:right="38"/>
              <w:jc w:val="center"/>
              <w:rPr>
                <w:rFonts w:ascii="Calibri" w:hAnsi="Calibri" w:cs="Calibri" w:eastAsia="Calibri" w:hint="default"/>
                <w:sz w:val="18"/>
                <w:szCs w:val="18"/>
              </w:rPr>
            </w:pPr>
            <w:r>
              <w:rPr>
                <w:rFonts w:ascii="Calibri"/>
                <w:sz w:val="18"/>
              </w:rPr>
              <w:t>0.00</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45"/>
              <w:ind w:right="108"/>
              <w:jc w:val="right"/>
              <w:rPr>
                <w:rFonts w:ascii="Calibri" w:hAnsi="Calibri" w:cs="Calibri" w:eastAsia="Calibri" w:hint="default"/>
                <w:sz w:val="20"/>
                <w:szCs w:val="20"/>
              </w:rPr>
            </w:pPr>
            <w:r>
              <w:rPr>
                <w:rFonts w:ascii="Calibri"/>
                <w:w w:val="95"/>
                <w:sz w:val="20"/>
              </w:rPr>
              <w:t>49,235,693.11</w:t>
            </w:r>
            <w:r>
              <w:rPr>
                <w:rFonts w:ascii="Calibri"/>
                <w:sz w:val="20"/>
              </w:rPr>
            </w:r>
          </w:p>
        </w:tc>
        <w:tc>
          <w:tcPr>
            <w:tcW w:w="1378"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107" w:right="0"/>
              <w:jc w:val="left"/>
              <w:rPr>
                <w:rFonts w:ascii="Calibri" w:hAnsi="Calibri" w:cs="Calibri" w:eastAsia="Calibri" w:hint="default"/>
                <w:sz w:val="20"/>
                <w:szCs w:val="20"/>
              </w:rPr>
            </w:pPr>
            <w:r>
              <w:rPr>
                <w:rFonts w:ascii="Calibri"/>
                <w:sz w:val="20"/>
              </w:rPr>
              <w:t>36,460,764.00</w:t>
            </w:r>
          </w:p>
        </w:tc>
        <w:tc>
          <w:tcPr>
            <w:tcW w:w="936" w:type="dxa"/>
            <w:tcBorders>
              <w:top w:val="nil" w:sz="6" w:space="0" w:color="auto"/>
              <w:left w:val="nil" w:sz="6" w:space="0" w:color="auto"/>
              <w:bottom w:val="nil" w:sz="6" w:space="0" w:color="auto"/>
              <w:right w:val="nil" w:sz="6" w:space="0" w:color="auto"/>
            </w:tcBorders>
          </w:tcPr>
          <w:p>
            <w:pPr>
              <w:pStyle w:val="TableParagraph"/>
              <w:spacing w:line="240" w:lineRule="auto" w:before="157"/>
              <w:ind w:left="288" w:right="0"/>
              <w:jc w:val="left"/>
              <w:rPr>
                <w:rFonts w:ascii="Calibri" w:hAnsi="Calibri" w:cs="Calibri" w:eastAsia="Calibri" w:hint="default"/>
                <w:sz w:val="18"/>
                <w:szCs w:val="18"/>
              </w:rPr>
            </w:pPr>
            <w:r>
              <w:rPr>
                <w:rFonts w:ascii="Calibri"/>
                <w:sz w:val="18"/>
              </w:rPr>
              <w:t>0.00</w:t>
            </w:r>
          </w:p>
        </w:tc>
        <w:tc>
          <w:tcPr>
            <w:tcW w:w="1299" w:type="dxa"/>
            <w:tcBorders>
              <w:top w:val="nil" w:sz="6" w:space="0" w:color="auto"/>
              <w:left w:val="nil" w:sz="6" w:space="0" w:color="auto"/>
              <w:bottom w:val="nil" w:sz="6" w:space="0" w:color="auto"/>
              <w:right w:val="nil" w:sz="6" w:space="0" w:color="auto"/>
            </w:tcBorders>
          </w:tcPr>
          <w:p>
            <w:pPr>
              <w:pStyle w:val="TableParagraph"/>
              <w:spacing w:line="240" w:lineRule="auto" w:before="145"/>
              <w:ind w:left="71" w:right="0"/>
              <w:jc w:val="center"/>
              <w:rPr>
                <w:rFonts w:ascii="Calibri" w:hAnsi="Calibri" w:cs="Calibri" w:eastAsia="Calibri" w:hint="default"/>
                <w:sz w:val="20"/>
                <w:szCs w:val="20"/>
              </w:rPr>
            </w:pPr>
            <w:r>
              <w:rPr>
                <w:rFonts w:ascii="Calibri"/>
                <w:sz w:val="20"/>
              </w:rPr>
              <w:t>36,460,764.00</w:t>
            </w:r>
          </w:p>
        </w:tc>
      </w:tr>
    </w:tbl>
    <w:p>
      <w:pPr>
        <w:spacing w:after="0" w:line="240" w:lineRule="auto"/>
        <w:jc w:val="center"/>
        <w:rPr>
          <w:rFonts w:ascii="Calibri" w:hAnsi="Calibri" w:cs="Calibri" w:eastAsia="Calibri" w:hint="default"/>
          <w:sz w:val="20"/>
          <w:szCs w:val="20"/>
        </w:rPr>
        <w:sectPr>
          <w:pgSz w:w="11910" w:h="16840"/>
          <w:pgMar w:header="885" w:footer="1195" w:top="1540" w:bottom="1380" w:left="1240" w:right="1560"/>
        </w:sectPr>
      </w:pPr>
    </w:p>
    <w:p>
      <w:pPr>
        <w:spacing w:before="22"/>
        <w:ind w:left="700" w:right="0" w:firstLine="0"/>
        <w:jc w:val="left"/>
        <w:rPr>
          <w:rFonts w:ascii="宋体" w:hAnsi="宋体" w:cs="宋体" w:eastAsia="宋体" w:hint="default"/>
          <w:sz w:val="18"/>
          <w:szCs w:val="18"/>
        </w:rPr>
      </w:pPr>
      <w:r>
        <w:rPr>
          <w:rFonts w:ascii="宋体" w:hAnsi="宋体" w:cs="宋体" w:eastAsia="宋体" w:hint="default"/>
          <w:sz w:val="18"/>
          <w:szCs w:val="18"/>
        </w:rPr>
        <w:t>广东安居宝数码科技股份有限公司</w:t>
      </w:r>
    </w:p>
    <w:p>
      <w:pPr>
        <w:spacing w:line="240" w:lineRule="exact" w:before="23"/>
        <w:ind w:left="700" w:right="1307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p>
      <w:pPr>
        <w:spacing w:line="240" w:lineRule="auto" w:before="0"/>
        <w:rPr>
          <w:rFonts w:ascii="宋体" w:hAnsi="宋体" w:cs="宋体" w:eastAsia="宋体" w:hint="default"/>
          <w:sz w:val="2"/>
          <w:szCs w:val="2"/>
        </w:rPr>
      </w:pPr>
    </w:p>
    <w:p>
      <w:pPr>
        <w:spacing w:line="20" w:lineRule="exact"/>
        <w:ind w:left="666"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8;height:2" coordorigin="5,5" coordsize="14018,2">
              <v:shape style="position:absolute;left:5;top:5;width:14018;height:2" coordorigin="5,5" coordsize="14018,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18"/>
          <w:szCs w:val="18"/>
        </w:rPr>
      </w:pPr>
    </w:p>
    <w:p>
      <w:pPr>
        <w:tabs>
          <w:tab w:pos="1955" w:val="left" w:leader="none"/>
        </w:tabs>
        <w:spacing w:before="36"/>
        <w:ind w:left="1418" w:right="0" w:firstLine="0"/>
        <w:jc w:val="left"/>
        <w:rPr>
          <w:rFonts w:ascii="宋体" w:hAnsi="宋体" w:cs="宋体" w:eastAsia="宋体" w:hint="default"/>
          <w:sz w:val="21"/>
          <w:szCs w:val="21"/>
        </w:rPr>
      </w:pPr>
      <w:r>
        <w:rPr/>
        <w:pict>
          <v:shape style="position:absolute;margin-left:101.660004pt;margin-top:18.503672pt;width:.48pt;height:.12pt;mso-position-horizontal-relative:page;mso-position-vertical-relative:paragraph;z-index:-1199104" type="#_x0000_t75" stroked="false">
            <v:imagedata r:id="rId350" o:title=""/>
          </v:shape>
        </w:pict>
      </w:r>
      <w:r>
        <w:rPr/>
        <w:pict>
          <v:shape style="position:absolute;margin-left:170.179993pt;margin-top:18.503672pt;width:.48pt;height:.12pt;mso-position-horizontal-relative:page;mso-position-vertical-relative:paragraph;z-index:-1199080" type="#_x0000_t75" stroked="false">
            <v:imagedata r:id="rId350" o:title=""/>
          </v:shape>
        </w:pict>
      </w:r>
      <w:r>
        <w:rPr/>
        <w:pict>
          <v:shape style="position:absolute;margin-left:239.059998pt;margin-top:18.503672pt;width:.48001pt;height:.12pt;mso-position-horizontal-relative:page;mso-position-vertical-relative:paragraph;z-index:-1199056" type="#_x0000_t75" stroked="false">
            <v:imagedata r:id="rId350" o:title=""/>
          </v:shape>
        </w:pict>
      </w:r>
      <w:r>
        <w:rPr/>
        <w:pict>
          <v:shape style="position:absolute;margin-left:316.850006pt;margin-top:18.503672pt;width:.48001pt;height:.12pt;mso-position-horizontal-relative:page;mso-position-vertical-relative:paragraph;z-index:-1199032" type="#_x0000_t75" stroked="false">
            <v:imagedata r:id="rId350" o:title=""/>
          </v:shape>
        </w:pict>
      </w:r>
      <w:r>
        <w:rPr/>
        <w:pict>
          <v:shape style="position:absolute;margin-left:369.170013pt;margin-top:18.503672pt;width:.48001pt;height:.12pt;mso-position-horizontal-relative:page;mso-position-vertical-relative:paragraph;z-index:-1199008" type="#_x0000_t75" stroked="false">
            <v:imagedata r:id="rId350" o:title=""/>
          </v:shape>
        </w:pict>
      </w:r>
      <w:r>
        <w:rPr/>
        <w:pict>
          <v:shape style="position:absolute;margin-left:405.410004pt;margin-top:18.503672pt;width:.48001pt;height:.12pt;mso-position-horizontal-relative:page;mso-position-vertical-relative:paragraph;z-index:-1198984" type="#_x0000_t75" stroked="false">
            <v:imagedata r:id="rId350" o:title=""/>
          </v:shape>
        </w:pict>
      </w:r>
      <w:r>
        <w:rPr/>
        <w:pict>
          <v:shape style="position:absolute;margin-left:457.730011pt;margin-top:18.503672pt;width:.48001pt;height:.12pt;mso-position-horizontal-relative:page;mso-position-vertical-relative:paragraph;z-index:-1198960" type="#_x0000_t75" stroked="false">
            <v:imagedata r:id="rId350" o:title=""/>
          </v:shape>
        </w:pict>
      </w:r>
      <w:r>
        <w:rPr/>
        <w:pict>
          <v:shape style="position:absolute;margin-left:508.149994pt;margin-top:18.503672pt;width:.47998pt;height:.12pt;mso-position-horizontal-relative:page;mso-position-vertical-relative:paragraph;z-index:-1198936" type="#_x0000_t75" stroked="false">
            <v:imagedata r:id="rId350" o:title=""/>
          </v:shape>
        </w:pict>
      </w:r>
      <w:r>
        <w:rPr/>
        <w:pict>
          <v:shape style="position:absolute;margin-left:552.309998pt;margin-top:18.503672pt;width:.47998pt;height:.12pt;mso-position-horizontal-relative:page;mso-position-vertical-relative:paragraph;z-index:-1198912" type="#_x0000_t75" stroked="false">
            <v:imagedata r:id="rId350" o:title=""/>
          </v:shape>
        </w:pict>
      </w:r>
      <w:r>
        <w:rPr/>
        <w:pict>
          <v:shape style="position:absolute;margin-left:605.469971pt;margin-top:18.503672pt;width:.48004pt;height:.12pt;mso-position-horizontal-relative:page;mso-position-vertical-relative:paragraph;z-index:-1198888" type="#_x0000_t75" stroked="false">
            <v:imagedata r:id="rId350" o:title=""/>
          </v:shape>
        </w:pict>
      </w:r>
      <w:r>
        <w:rPr/>
        <w:pict>
          <v:shape style="position:absolute;margin-left:650.349976pt;margin-top:18.503672pt;width:.47998pt;height:.12pt;mso-position-horizontal-relative:page;mso-position-vertical-relative:paragraph;z-index:-1198864" type="#_x0000_t75" stroked="false">
            <v:imagedata r:id="rId350" o:title=""/>
          </v:shape>
        </w:pict>
      </w:r>
      <w:r>
        <w:rPr/>
        <w:pict>
          <v:shape style="position:absolute;margin-left:697.179993pt;margin-top:18.503672pt;width:.47998pt;height:.12pt;mso-position-horizontal-relative:page;mso-position-vertical-relative:paragraph;z-index:-1198840" type="#_x0000_t75" stroked="false">
            <v:imagedata r:id="rId350" o:title=""/>
          </v:shape>
        </w:pict>
      </w:r>
      <w:r>
        <w:rPr/>
        <w:pict>
          <v:group style="position:absolute;margin-left:43.68pt;margin-top:74.783691pt;width:731.75pt;height:.5pt;mso-position-horizontal-relative:page;mso-position-vertical-relative:paragraph;z-index:-1198816" coordorigin="874,1496" coordsize="14635,10">
            <v:shape style="position:absolute;left:874;top:1496;width:1160;height:10" type="#_x0000_t75" stroked="false">
              <v:imagedata r:id="rId268" o:title=""/>
            </v:shape>
            <v:shape style="position:absolute;left:2028;top:1496;width:1375;height:10" type="#_x0000_t75" stroked="false">
              <v:imagedata r:id="rId358" o:title=""/>
            </v:shape>
            <v:shape style="position:absolute;left:3399;top:1496;width:6764;height:10" type="#_x0000_t75" stroked="false">
              <v:imagedata r:id="rId359" o:title=""/>
            </v:shape>
            <v:shape style="position:absolute;left:10158;top:1496;width:888;height:10" type="#_x0000_t75" stroked="false">
              <v:imagedata r:id="rId360" o:title=""/>
            </v:shape>
            <v:shape style="position:absolute;left:11041;top:1496;width:2902;height:10" type="#_x0000_t75" stroked="false">
              <v:imagedata r:id="rId361" o:title=""/>
            </v:shape>
            <v:shape style="position:absolute;left:13939;top:1496;width:1570;height:10" type="#_x0000_t75" stroked="false">
              <v:imagedata r:id="rId362"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重大在建工程项目变动情况</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119" w:type="dxa"/>
        <w:tblLayout w:type="fixed"/>
        <w:tblCellMar>
          <w:top w:w="0" w:type="dxa"/>
          <w:left w:w="0" w:type="dxa"/>
          <w:bottom w:w="0" w:type="dxa"/>
          <w:right w:w="0" w:type="dxa"/>
        </w:tblCellMar>
        <w:tblLook w:val="01E0"/>
      </w:tblPr>
      <w:tblGrid>
        <w:gridCol w:w="1179"/>
        <w:gridCol w:w="1370"/>
        <w:gridCol w:w="1378"/>
        <w:gridCol w:w="1556"/>
        <w:gridCol w:w="1046"/>
        <w:gridCol w:w="725"/>
        <w:gridCol w:w="1046"/>
        <w:gridCol w:w="1008"/>
        <w:gridCol w:w="883"/>
        <w:gridCol w:w="1063"/>
        <w:gridCol w:w="898"/>
        <w:gridCol w:w="937"/>
        <w:gridCol w:w="1560"/>
      </w:tblGrid>
      <w:tr>
        <w:trPr>
          <w:trHeight w:val="1152" w:hRule="exact"/>
        </w:trPr>
        <w:tc>
          <w:tcPr>
            <w:tcW w:w="1179"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381" w:lineRule="auto"/>
              <w:ind w:left="506" w:right="125" w:hanging="360"/>
              <w:jc w:val="left"/>
              <w:rPr>
                <w:rFonts w:ascii="宋体" w:hAnsi="宋体" w:cs="宋体" w:eastAsia="宋体" w:hint="default"/>
                <w:sz w:val="18"/>
                <w:szCs w:val="18"/>
              </w:rPr>
            </w:pPr>
            <w:r>
              <w:rPr>
                <w:rFonts w:ascii="宋体" w:hAnsi="宋体" w:cs="宋体" w:eastAsia="宋体" w:hint="default"/>
                <w:sz w:val="18"/>
                <w:szCs w:val="18"/>
              </w:rPr>
              <w:t>工程项目名 称</w:t>
            </w:r>
          </w:p>
        </w:tc>
        <w:tc>
          <w:tcPr>
            <w:tcW w:w="1370"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预算数</w:t>
            </w:r>
          </w:p>
        </w:tc>
        <w:tc>
          <w:tcPr>
            <w:tcW w:w="137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年初余额</w:t>
            </w:r>
          </w:p>
        </w:tc>
        <w:tc>
          <w:tcPr>
            <w:tcW w:w="155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41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0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381" w:lineRule="auto"/>
              <w:ind w:left="338" w:right="156" w:hanging="180"/>
              <w:jc w:val="left"/>
              <w:rPr>
                <w:rFonts w:ascii="宋体" w:hAnsi="宋体" w:cs="宋体" w:eastAsia="宋体" w:hint="default"/>
                <w:sz w:val="18"/>
                <w:szCs w:val="18"/>
              </w:rPr>
            </w:pPr>
            <w:r>
              <w:rPr>
                <w:rFonts w:ascii="宋体" w:hAnsi="宋体" w:cs="宋体" w:eastAsia="宋体" w:hint="default"/>
                <w:sz w:val="18"/>
                <w:szCs w:val="18"/>
              </w:rPr>
              <w:t>转入固定 资产</w:t>
            </w:r>
          </w:p>
        </w:tc>
        <w:tc>
          <w:tcPr>
            <w:tcW w:w="72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381" w:lineRule="auto"/>
              <w:ind w:left="177" w:right="175"/>
              <w:jc w:val="left"/>
              <w:rPr>
                <w:rFonts w:ascii="宋体" w:hAnsi="宋体" w:cs="宋体" w:eastAsia="宋体" w:hint="default"/>
                <w:sz w:val="18"/>
                <w:szCs w:val="18"/>
              </w:rPr>
            </w:pPr>
            <w:r>
              <w:rPr>
                <w:rFonts w:ascii="宋体" w:hAnsi="宋体" w:cs="宋体" w:eastAsia="宋体" w:hint="default"/>
                <w:sz w:val="18"/>
                <w:szCs w:val="18"/>
              </w:rPr>
              <w:t>其他 减少</w:t>
            </w:r>
          </w:p>
        </w:tc>
        <w:tc>
          <w:tcPr>
            <w:tcW w:w="1046" w:type="dxa"/>
            <w:tcBorders>
              <w:top w:val="single" w:sz="12" w:space="0" w:color="000000"/>
              <w:left w:val="single" w:sz="4" w:space="0" w:color="000000"/>
              <w:bottom w:val="nil" w:sz="6" w:space="0" w:color="auto"/>
              <w:right w:val="single" w:sz="4" w:space="0" w:color="000000"/>
            </w:tcBorders>
          </w:tcPr>
          <w:p>
            <w:pPr>
              <w:pStyle w:val="TableParagraph"/>
              <w:spacing w:line="381" w:lineRule="auto" w:before="41"/>
              <w:ind w:left="158" w:right="156"/>
              <w:jc w:val="center"/>
              <w:rPr>
                <w:rFonts w:ascii="Calibri" w:hAnsi="Calibri" w:cs="Calibri" w:eastAsia="Calibri" w:hint="default"/>
                <w:sz w:val="18"/>
                <w:szCs w:val="18"/>
              </w:rPr>
            </w:pPr>
            <w:r>
              <w:rPr>
                <w:rFonts w:ascii="宋体" w:hAnsi="宋体" w:cs="宋体" w:eastAsia="宋体" w:hint="default"/>
                <w:sz w:val="18"/>
                <w:szCs w:val="18"/>
              </w:rPr>
              <w:t>工程投入 占预算比 例</w:t>
            </w:r>
            <w:r>
              <w:rPr>
                <w:rFonts w:ascii="Calibri" w:hAnsi="Calibri" w:cs="Calibri" w:eastAsia="Calibri" w:hint="default"/>
                <w:sz w:val="18"/>
                <w:szCs w:val="18"/>
              </w:rPr>
              <w:t>(%)</w:t>
            </w:r>
          </w:p>
        </w:tc>
        <w:tc>
          <w:tcPr>
            <w:tcW w:w="100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37"/>
              <w:jc w:val="right"/>
              <w:rPr>
                <w:rFonts w:ascii="宋体" w:hAnsi="宋体" w:cs="宋体" w:eastAsia="宋体" w:hint="default"/>
                <w:sz w:val="18"/>
                <w:szCs w:val="18"/>
              </w:rPr>
            </w:pPr>
            <w:r>
              <w:rPr>
                <w:rFonts w:ascii="宋体" w:hAnsi="宋体" w:cs="宋体" w:eastAsia="宋体" w:hint="default"/>
                <w:sz w:val="18"/>
                <w:szCs w:val="18"/>
              </w:rPr>
              <w:t>工程进度</w:t>
            </w:r>
          </w:p>
        </w:tc>
        <w:tc>
          <w:tcPr>
            <w:tcW w:w="883" w:type="dxa"/>
            <w:tcBorders>
              <w:top w:val="single" w:sz="12" w:space="0" w:color="000000"/>
              <w:left w:val="single" w:sz="4" w:space="0" w:color="000000"/>
              <w:bottom w:val="nil" w:sz="6" w:space="0" w:color="auto"/>
              <w:right w:val="single" w:sz="4" w:space="0" w:color="000000"/>
            </w:tcBorders>
          </w:tcPr>
          <w:p>
            <w:pPr>
              <w:pStyle w:val="TableParagraph"/>
              <w:spacing w:line="381" w:lineRule="auto" w:before="41"/>
              <w:ind w:left="165" w:right="167"/>
              <w:jc w:val="both"/>
              <w:rPr>
                <w:rFonts w:ascii="宋体" w:hAnsi="宋体" w:cs="宋体" w:eastAsia="宋体" w:hint="default"/>
                <w:sz w:val="18"/>
                <w:szCs w:val="18"/>
              </w:rPr>
            </w:pPr>
            <w:r>
              <w:rPr>
                <w:rFonts w:ascii="宋体" w:hAnsi="宋体" w:cs="宋体" w:eastAsia="宋体" w:hint="default"/>
                <w:sz w:val="18"/>
                <w:szCs w:val="18"/>
              </w:rPr>
              <w:t>利息资 本化累 计金额</w:t>
            </w:r>
          </w:p>
        </w:tc>
        <w:tc>
          <w:tcPr>
            <w:tcW w:w="1063" w:type="dxa"/>
            <w:tcBorders>
              <w:top w:val="single" w:sz="12" w:space="0" w:color="000000"/>
              <w:left w:val="single" w:sz="4" w:space="0" w:color="000000"/>
              <w:bottom w:val="nil" w:sz="6" w:space="0" w:color="auto"/>
              <w:right w:val="single" w:sz="4" w:space="0" w:color="000000"/>
            </w:tcBorders>
          </w:tcPr>
          <w:p>
            <w:pPr>
              <w:pStyle w:val="TableParagraph"/>
              <w:spacing w:line="381" w:lineRule="auto" w:before="41"/>
              <w:ind w:left="103" w:right="103"/>
              <w:jc w:val="center"/>
              <w:rPr>
                <w:rFonts w:ascii="宋体" w:hAnsi="宋体" w:cs="宋体" w:eastAsia="宋体" w:hint="default"/>
                <w:sz w:val="18"/>
                <w:szCs w:val="18"/>
              </w:rPr>
            </w:pPr>
            <w:r>
              <w:rPr>
                <w:rFonts w:ascii="宋体" w:hAnsi="宋体" w:cs="宋体" w:eastAsia="宋体" w:hint="default"/>
                <w:spacing w:val="-12"/>
                <w:sz w:val="18"/>
                <w:szCs w:val="18"/>
              </w:rPr>
              <w:t>其中：本年</w:t>
            </w:r>
            <w:r>
              <w:rPr>
                <w:rFonts w:ascii="宋体" w:hAnsi="宋体" w:cs="宋体" w:eastAsia="宋体" w:hint="default"/>
                <w:sz w:val="18"/>
                <w:szCs w:val="18"/>
              </w:rPr>
              <w:t> 利息资本 化金额</w:t>
            </w:r>
          </w:p>
        </w:tc>
        <w:tc>
          <w:tcPr>
            <w:tcW w:w="898" w:type="dxa"/>
            <w:tcBorders>
              <w:top w:val="single" w:sz="12" w:space="0" w:color="000000"/>
              <w:left w:val="single" w:sz="4" w:space="0" w:color="000000"/>
              <w:bottom w:val="nil" w:sz="6" w:space="0" w:color="auto"/>
              <w:right w:val="single" w:sz="4" w:space="0" w:color="000000"/>
            </w:tcBorders>
          </w:tcPr>
          <w:p>
            <w:pPr>
              <w:pStyle w:val="TableParagraph"/>
              <w:spacing w:line="381" w:lineRule="auto" w:before="41"/>
              <w:ind w:left="143" w:right="142" w:firstLine="28"/>
              <w:jc w:val="both"/>
              <w:rPr>
                <w:rFonts w:ascii="Calibri" w:hAnsi="Calibri" w:cs="Calibri" w:eastAsia="Calibri" w:hint="default"/>
                <w:sz w:val="18"/>
                <w:szCs w:val="18"/>
              </w:rPr>
            </w:pPr>
            <w:r>
              <w:rPr>
                <w:rFonts w:ascii="宋体" w:hAnsi="宋体" w:cs="宋体" w:eastAsia="宋体" w:hint="default"/>
                <w:sz w:val="18"/>
                <w:szCs w:val="18"/>
              </w:rPr>
              <w:t>本年利 息资本 化率</w:t>
            </w:r>
            <w:r>
              <w:rPr>
                <w:rFonts w:ascii="Calibri" w:hAnsi="Calibri" w:cs="Calibri" w:eastAsia="Calibri" w:hint="default"/>
                <w:sz w:val="18"/>
                <w:szCs w:val="18"/>
              </w:rPr>
              <w:t>(%)</w:t>
            </w:r>
          </w:p>
        </w:tc>
        <w:tc>
          <w:tcPr>
            <w:tcW w:w="93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资金来源</w:t>
            </w:r>
          </w:p>
        </w:tc>
        <w:tc>
          <w:tcPr>
            <w:tcW w:w="1560"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left="415"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89" w:hRule="exact"/>
        </w:trPr>
        <w:tc>
          <w:tcPr>
            <w:tcW w:w="117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right="27"/>
              <w:jc w:val="center"/>
              <w:rPr>
                <w:rFonts w:ascii="宋体" w:hAnsi="宋体" w:cs="宋体" w:eastAsia="宋体" w:hint="default"/>
                <w:sz w:val="18"/>
                <w:szCs w:val="18"/>
              </w:rPr>
            </w:pPr>
            <w:r>
              <w:rPr>
                <w:rFonts w:ascii="宋体" w:hAnsi="宋体" w:cs="宋体" w:eastAsia="宋体" w:hint="default"/>
                <w:sz w:val="18"/>
                <w:szCs w:val="18"/>
              </w:rPr>
              <w:t>研发用厂房</w:t>
            </w:r>
          </w:p>
        </w:tc>
        <w:tc>
          <w:tcPr>
            <w:tcW w:w="1370"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
              <w:jc w:val="center"/>
              <w:rPr>
                <w:rFonts w:ascii="Calibri" w:hAnsi="Calibri" w:cs="Calibri" w:eastAsia="Calibri" w:hint="default"/>
                <w:sz w:val="20"/>
                <w:szCs w:val="20"/>
              </w:rPr>
            </w:pPr>
            <w:r>
              <w:rPr>
                <w:rFonts w:ascii="Calibri"/>
                <w:sz w:val="20"/>
              </w:rPr>
              <w:t>51,850,270.00</w:t>
            </w:r>
          </w:p>
        </w:tc>
        <w:tc>
          <w:tcPr>
            <w:tcW w:w="1378"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
              <w:jc w:val="center"/>
              <w:rPr>
                <w:rFonts w:ascii="Calibri" w:hAnsi="Calibri" w:cs="Calibri" w:eastAsia="Calibri" w:hint="default"/>
                <w:sz w:val="20"/>
                <w:szCs w:val="20"/>
              </w:rPr>
            </w:pPr>
            <w:r>
              <w:rPr>
                <w:rFonts w:ascii="Calibri"/>
                <w:sz w:val="20"/>
              </w:rPr>
              <w:t>36,460,764.00</w:t>
            </w:r>
          </w:p>
        </w:tc>
        <w:tc>
          <w:tcPr>
            <w:tcW w:w="1556"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4"/>
              <w:jc w:val="right"/>
              <w:rPr>
                <w:rFonts w:ascii="Calibri" w:hAnsi="Calibri" w:cs="Calibri" w:eastAsia="Calibri" w:hint="default"/>
                <w:sz w:val="20"/>
                <w:szCs w:val="20"/>
              </w:rPr>
            </w:pPr>
            <w:r>
              <w:rPr>
                <w:rFonts w:ascii="Calibri"/>
                <w:spacing w:val="-1"/>
                <w:sz w:val="20"/>
              </w:rPr>
              <w:t>12,774,929.11</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283" w:right="0"/>
              <w:jc w:val="left"/>
              <w:rPr>
                <w:rFonts w:ascii="Calibri" w:hAnsi="Calibri" w:cs="Calibri" w:eastAsia="Calibri" w:hint="default"/>
                <w:sz w:val="18"/>
                <w:szCs w:val="18"/>
              </w:rPr>
            </w:pPr>
            <w:r>
              <w:rPr>
                <w:rFonts w:ascii="Calibri"/>
                <w:sz w:val="18"/>
              </w:rPr>
              <w:t>0.00</w:t>
            </w:r>
          </w:p>
        </w:tc>
        <w:tc>
          <w:tcPr>
            <w:tcW w:w="72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10"/>
              <w:jc w:val="right"/>
              <w:rPr>
                <w:rFonts w:ascii="Calibri" w:hAnsi="Calibri" w:cs="Calibri" w:eastAsia="Calibri" w:hint="default"/>
                <w:sz w:val="18"/>
                <w:szCs w:val="18"/>
              </w:rPr>
            </w:pPr>
            <w:r>
              <w:rPr>
                <w:rFonts w:ascii="Calibri"/>
                <w:sz w:val="18"/>
              </w:rPr>
              <w:t>0.00</w:t>
            </w:r>
          </w:p>
        </w:tc>
        <w:tc>
          <w:tcPr>
            <w:tcW w:w="1046"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55"/>
              <w:jc w:val="right"/>
              <w:rPr>
                <w:rFonts w:ascii="Calibri" w:hAnsi="Calibri" w:cs="Calibri" w:eastAsia="Calibri" w:hint="default"/>
                <w:sz w:val="20"/>
                <w:szCs w:val="20"/>
              </w:rPr>
            </w:pPr>
            <w:r>
              <w:rPr>
                <w:rFonts w:ascii="Calibri"/>
                <w:spacing w:val="-1"/>
                <w:w w:val="95"/>
                <w:sz w:val="20"/>
              </w:rPr>
              <w:t>94.96%</w:t>
            </w:r>
            <w:r>
              <w:rPr>
                <w:rFonts w:ascii="Calibri"/>
                <w:spacing w:val="-1"/>
                <w:sz w:val="20"/>
              </w:rPr>
            </w:r>
          </w:p>
        </w:tc>
        <w:tc>
          <w:tcPr>
            <w:tcW w:w="1008"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17"/>
              <w:jc w:val="right"/>
              <w:rPr>
                <w:rFonts w:ascii="Calibri" w:hAnsi="Calibri" w:cs="Calibri" w:eastAsia="Calibri" w:hint="default"/>
                <w:sz w:val="20"/>
                <w:szCs w:val="20"/>
              </w:rPr>
            </w:pPr>
            <w:r>
              <w:rPr>
                <w:rFonts w:ascii="Calibri"/>
                <w:spacing w:val="-1"/>
                <w:w w:val="95"/>
                <w:sz w:val="20"/>
              </w:rPr>
              <w:t>94.96%</w:t>
            </w:r>
            <w:r>
              <w:rPr>
                <w:rFonts w:ascii="Calibri"/>
                <w:spacing w:val="-1"/>
                <w:sz w:val="20"/>
              </w:rPr>
            </w:r>
          </w:p>
        </w:tc>
        <w:tc>
          <w:tcPr>
            <w:tcW w:w="88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269"/>
              <w:jc w:val="right"/>
              <w:rPr>
                <w:rFonts w:ascii="Calibri" w:hAnsi="Calibri" w:cs="Calibri" w:eastAsia="Calibri" w:hint="default"/>
                <w:sz w:val="18"/>
                <w:szCs w:val="18"/>
              </w:rPr>
            </w:pPr>
            <w:r>
              <w:rPr>
                <w:rFonts w:ascii="Calibri"/>
                <w:sz w:val="18"/>
              </w:rPr>
              <w:t>0.00</w:t>
            </w:r>
          </w:p>
        </w:tc>
        <w:tc>
          <w:tcPr>
            <w:tcW w:w="106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left="283" w:right="0"/>
              <w:jc w:val="left"/>
              <w:rPr>
                <w:rFonts w:ascii="Calibri" w:hAnsi="Calibri" w:cs="Calibri" w:eastAsia="Calibri" w:hint="default"/>
                <w:sz w:val="18"/>
                <w:szCs w:val="18"/>
              </w:rPr>
            </w:pPr>
            <w:r>
              <w:rPr>
                <w:rFonts w:ascii="Calibri"/>
                <w:sz w:val="18"/>
              </w:rPr>
              <w:t>0.00</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54"/>
              <w:jc w:val="right"/>
              <w:rPr>
                <w:rFonts w:ascii="Calibri" w:hAnsi="Calibri" w:cs="Calibri" w:eastAsia="Calibri" w:hint="default"/>
                <w:sz w:val="18"/>
                <w:szCs w:val="18"/>
              </w:rPr>
            </w:pPr>
            <w:r>
              <w:rPr>
                <w:rFonts w:ascii="Calibri"/>
                <w:sz w:val="18"/>
              </w:rPr>
              <w:t>0.00%</w:t>
            </w:r>
          </w:p>
        </w:tc>
        <w:tc>
          <w:tcPr>
            <w:tcW w:w="93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0"/>
              <w:jc w:val="center"/>
              <w:rPr>
                <w:rFonts w:ascii="宋体" w:hAnsi="宋体" w:cs="宋体" w:eastAsia="宋体" w:hint="default"/>
                <w:sz w:val="18"/>
                <w:szCs w:val="18"/>
              </w:rPr>
            </w:pPr>
            <w:r>
              <w:rPr>
                <w:rFonts w:ascii="宋体" w:hAnsi="宋体" w:cs="宋体" w:eastAsia="宋体" w:hint="default"/>
                <w:sz w:val="18"/>
                <w:szCs w:val="18"/>
              </w:rPr>
              <w:t>自有资金</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8"/>
              <w:jc w:val="right"/>
              <w:rPr>
                <w:rFonts w:ascii="Calibri" w:hAnsi="Calibri" w:cs="Calibri" w:eastAsia="Calibri" w:hint="default"/>
                <w:sz w:val="20"/>
                <w:szCs w:val="20"/>
              </w:rPr>
            </w:pPr>
            <w:r>
              <w:rPr>
                <w:rFonts w:ascii="Calibri"/>
                <w:w w:val="95"/>
                <w:sz w:val="20"/>
              </w:rPr>
              <w:t>49,235,693.11</w:t>
            </w:r>
            <w:r>
              <w:rPr>
                <w:rFonts w:ascii="Calibri"/>
                <w:sz w:val="20"/>
              </w:rPr>
            </w:r>
          </w:p>
        </w:tc>
      </w:tr>
      <w:tr>
        <w:trPr>
          <w:trHeight w:val="384" w:hRule="exact"/>
        </w:trPr>
        <w:tc>
          <w:tcPr>
            <w:tcW w:w="1179"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0"/>
              <w:jc w:val="center"/>
              <w:rPr>
                <w:rFonts w:ascii="Calibri" w:hAnsi="Calibri" w:cs="Calibri" w:eastAsia="Calibri" w:hint="default"/>
                <w:sz w:val="20"/>
                <w:szCs w:val="20"/>
              </w:rPr>
            </w:pPr>
            <w:r>
              <w:rPr>
                <w:rFonts w:ascii="Calibri"/>
                <w:sz w:val="20"/>
              </w:rPr>
              <w:t>51,850,270.00</w:t>
            </w:r>
          </w:p>
        </w:tc>
        <w:tc>
          <w:tcPr>
            <w:tcW w:w="137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
              <w:jc w:val="center"/>
              <w:rPr>
                <w:rFonts w:ascii="Calibri" w:hAnsi="Calibri" w:cs="Calibri" w:eastAsia="Calibri" w:hint="default"/>
                <w:sz w:val="20"/>
                <w:szCs w:val="20"/>
              </w:rPr>
            </w:pPr>
            <w:r>
              <w:rPr>
                <w:rFonts w:ascii="Calibri"/>
                <w:sz w:val="20"/>
              </w:rPr>
              <w:t>36,460,764.00</w:t>
            </w:r>
          </w:p>
        </w:tc>
        <w:tc>
          <w:tcPr>
            <w:tcW w:w="15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04"/>
              <w:jc w:val="right"/>
              <w:rPr>
                <w:rFonts w:ascii="Calibri" w:hAnsi="Calibri" w:cs="Calibri" w:eastAsia="Calibri" w:hint="default"/>
                <w:sz w:val="20"/>
                <w:szCs w:val="20"/>
              </w:rPr>
            </w:pPr>
            <w:r>
              <w:rPr>
                <w:rFonts w:ascii="Calibri"/>
                <w:spacing w:val="-1"/>
                <w:sz w:val="20"/>
              </w:rPr>
              <w:t>12,774,929.11</w:t>
            </w:r>
          </w:p>
        </w:tc>
        <w:tc>
          <w:tcPr>
            <w:tcW w:w="10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left="283" w:right="0"/>
              <w:jc w:val="left"/>
              <w:rPr>
                <w:rFonts w:ascii="Calibri" w:hAnsi="Calibri" w:cs="Calibri" w:eastAsia="Calibri" w:hint="default"/>
                <w:sz w:val="18"/>
                <w:szCs w:val="18"/>
              </w:rPr>
            </w:pPr>
            <w:r>
              <w:rPr>
                <w:rFonts w:ascii="Calibri"/>
                <w:sz w:val="18"/>
              </w:rPr>
              <w:t>0.00</w:t>
            </w:r>
          </w:p>
        </w:tc>
        <w:tc>
          <w:tcPr>
            <w:tcW w:w="7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right="110"/>
              <w:jc w:val="right"/>
              <w:rPr>
                <w:rFonts w:ascii="Calibri" w:hAnsi="Calibri" w:cs="Calibri" w:eastAsia="Calibri" w:hint="default"/>
                <w:sz w:val="18"/>
                <w:szCs w:val="18"/>
              </w:rPr>
            </w:pPr>
            <w:r>
              <w:rPr>
                <w:rFonts w:ascii="Calibri"/>
                <w:sz w:val="18"/>
              </w:rPr>
              <w:t>0.00</w:t>
            </w:r>
          </w:p>
        </w:tc>
        <w:tc>
          <w:tcPr>
            <w:tcW w:w="10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55"/>
              <w:jc w:val="right"/>
              <w:rPr>
                <w:rFonts w:ascii="Calibri" w:hAnsi="Calibri" w:cs="Calibri" w:eastAsia="Calibri" w:hint="default"/>
                <w:sz w:val="20"/>
                <w:szCs w:val="20"/>
              </w:rPr>
            </w:pPr>
            <w:r>
              <w:rPr>
                <w:rFonts w:ascii="Calibri"/>
                <w:spacing w:val="-1"/>
                <w:w w:val="95"/>
                <w:sz w:val="20"/>
              </w:rPr>
              <w:t>94.96%</w:t>
            </w:r>
            <w:r>
              <w:rPr>
                <w:rFonts w:ascii="Calibri"/>
                <w:spacing w:val="-1"/>
                <w:sz w:val="20"/>
              </w:rPr>
            </w:r>
          </w:p>
        </w:tc>
        <w:tc>
          <w:tcPr>
            <w:tcW w:w="10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17"/>
              <w:jc w:val="right"/>
              <w:rPr>
                <w:rFonts w:ascii="Calibri" w:hAnsi="Calibri" w:cs="Calibri" w:eastAsia="Calibri" w:hint="default"/>
                <w:sz w:val="20"/>
                <w:szCs w:val="20"/>
              </w:rPr>
            </w:pPr>
            <w:r>
              <w:rPr>
                <w:rFonts w:ascii="Calibri"/>
                <w:spacing w:val="-1"/>
                <w:w w:val="95"/>
                <w:sz w:val="20"/>
              </w:rPr>
              <w:t>94.96%</w:t>
            </w:r>
            <w:r>
              <w:rPr>
                <w:rFonts w:ascii="Calibri"/>
                <w:spacing w:val="-1"/>
                <w:sz w:val="20"/>
              </w:rPr>
            </w:r>
          </w:p>
        </w:tc>
        <w:tc>
          <w:tcPr>
            <w:tcW w:w="88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right="269"/>
              <w:jc w:val="right"/>
              <w:rPr>
                <w:rFonts w:ascii="Calibri" w:hAnsi="Calibri" w:cs="Calibri" w:eastAsia="Calibri" w:hint="default"/>
                <w:sz w:val="18"/>
                <w:szCs w:val="18"/>
              </w:rPr>
            </w:pPr>
            <w:r>
              <w:rPr>
                <w:rFonts w:ascii="Calibri"/>
                <w:sz w:val="18"/>
              </w:rPr>
              <w:t>0.00</w:t>
            </w:r>
          </w:p>
        </w:tc>
        <w:tc>
          <w:tcPr>
            <w:tcW w:w="10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left="283" w:right="0"/>
              <w:jc w:val="left"/>
              <w:rPr>
                <w:rFonts w:ascii="Calibri" w:hAnsi="Calibri" w:cs="Calibri" w:eastAsia="Calibri" w:hint="default"/>
                <w:sz w:val="18"/>
                <w:szCs w:val="18"/>
              </w:rPr>
            </w:pPr>
            <w:r>
              <w:rPr>
                <w:rFonts w:ascii="Calibri"/>
                <w:sz w:val="18"/>
              </w:rPr>
              <w:t>0.00</w:t>
            </w:r>
          </w:p>
        </w:tc>
        <w:tc>
          <w:tcPr>
            <w:tcW w:w="8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8"/>
              <w:ind w:right="154"/>
              <w:jc w:val="right"/>
              <w:rPr>
                <w:rFonts w:ascii="Calibri" w:hAnsi="Calibri" w:cs="Calibri" w:eastAsia="Calibri" w:hint="default"/>
                <w:sz w:val="18"/>
                <w:szCs w:val="18"/>
              </w:rPr>
            </w:pPr>
            <w:r>
              <w:rPr>
                <w:rFonts w:ascii="Calibri"/>
                <w:sz w:val="18"/>
              </w:rPr>
              <w:t>0.00%</w:t>
            </w:r>
          </w:p>
        </w:tc>
        <w:tc>
          <w:tcPr>
            <w:tcW w:w="9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2"/>
              <w:ind w:right="0"/>
              <w:jc w:val="center"/>
              <w:rPr>
                <w:rFonts w:ascii="宋体" w:hAnsi="宋体" w:cs="宋体" w:eastAsia="宋体" w:hint="default"/>
                <w:sz w:val="18"/>
                <w:szCs w:val="18"/>
              </w:rPr>
            </w:pPr>
            <w:r>
              <w:rPr>
                <w:rFonts w:ascii="宋体" w:hAnsi="宋体" w:cs="宋体" w:eastAsia="宋体" w:hint="default"/>
                <w:sz w:val="18"/>
                <w:szCs w:val="18"/>
              </w:rPr>
              <w:t>自筹</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56"/>
              <w:ind w:right="108"/>
              <w:jc w:val="right"/>
              <w:rPr>
                <w:rFonts w:ascii="Calibri" w:hAnsi="Calibri" w:cs="Calibri" w:eastAsia="Calibri" w:hint="default"/>
                <w:sz w:val="20"/>
                <w:szCs w:val="20"/>
              </w:rPr>
            </w:pPr>
            <w:r>
              <w:rPr>
                <w:rFonts w:ascii="Calibri"/>
                <w:w w:val="95"/>
                <w:sz w:val="20"/>
              </w:rPr>
              <w:t>49,235,693.11</w:t>
            </w:r>
            <w:r>
              <w:rPr>
                <w:rFonts w:ascii="Calibri"/>
                <w:sz w:val="20"/>
              </w:rPr>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2"/>
          <w:szCs w:val="22"/>
        </w:rPr>
      </w:pPr>
    </w:p>
    <w:p>
      <w:pPr>
        <w:spacing w:before="0"/>
        <w:ind w:left="1408" w:right="0" w:firstLine="0"/>
        <w:jc w:val="left"/>
        <w:rPr>
          <w:rFonts w:ascii="宋体" w:hAnsi="宋体" w:cs="宋体" w:eastAsia="宋体" w:hint="default"/>
          <w:sz w:val="21"/>
          <w:szCs w:val="21"/>
        </w:rPr>
      </w:pPr>
      <w:r>
        <w:rPr/>
        <w:pict>
          <v:group style="position:absolute;margin-left:43.68pt;margin-top:-48.48632pt;width:731.75pt;height:.5pt;mso-position-horizontal-relative:page;mso-position-vertical-relative:paragraph;z-index:-1198792" coordorigin="874,-970" coordsize="14635,10">
            <v:shape style="position:absolute;left:874;top:-970;width:1160;height:10" type="#_x0000_t75" stroked="false">
              <v:imagedata r:id="rId268" o:title=""/>
            </v:shape>
            <v:shape style="position:absolute;left:2028;top:-970;width:1375;height:10" type="#_x0000_t75" stroked="false">
              <v:imagedata r:id="rId358" o:title=""/>
            </v:shape>
            <v:shape style="position:absolute;left:3399;top:-970;width:6764;height:10" type="#_x0000_t75" stroked="false">
              <v:imagedata r:id="rId359" o:title=""/>
            </v:shape>
            <v:shape style="position:absolute;left:10158;top:-970;width:888;height:10" type="#_x0000_t75" stroked="false">
              <v:imagedata r:id="rId360" o:title=""/>
            </v:shape>
            <v:shape style="position:absolute;left:11041;top:-970;width:2902;height:10" type="#_x0000_t75" stroked="false">
              <v:imagedata r:id="rId361" o:title=""/>
            </v:shape>
            <v:shape style="position:absolute;left:13939;top:-970;width:1570;height:10" type="#_x0000_t75" stroked="false">
              <v:imagedata r:id="rId362" o:title=""/>
            </v:shape>
            <w10:wrap type="none"/>
          </v:group>
        </w:pict>
      </w:r>
      <w:r>
        <w:rPr>
          <w:rFonts w:ascii="宋体" w:hAnsi="宋体" w:cs="宋体" w:eastAsia="宋体" w:hint="default"/>
          <w:sz w:val="21"/>
          <w:szCs w:val="21"/>
        </w:rPr>
        <w:t>年末无用于抵押或担保的在建工程。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15"/>
          <w:szCs w:val="15"/>
        </w:rPr>
      </w:pPr>
    </w:p>
    <w:p>
      <w:pPr>
        <w:spacing w:before="63"/>
        <w:ind w:left="7360" w:right="6785" w:firstLine="0"/>
        <w:jc w:val="center"/>
        <w:rPr>
          <w:rFonts w:ascii="Calibri" w:hAnsi="Calibri" w:cs="Calibri" w:eastAsia="Calibri" w:hint="default"/>
          <w:sz w:val="18"/>
          <w:szCs w:val="18"/>
        </w:rPr>
      </w:pPr>
      <w:r>
        <w:rPr>
          <w:rFonts w:ascii="Calibri"/>
          <w:b/>
          <w:sz w:val="18"/>
        </w:rPr>
        <w:t>127 </w:t>
      </w:r>
      <w:r>
        <w:rPr>
          <w:rFonts w:ascii="Calibri"/>
          <w:sz w:val="18"/>
        </w:rPr>
        <w:t>/</w:t>
      </w:r>
      <w:r>
        <w:rPr>
          <w:rFonts w:ascii="Calibri"/>
          <w:spacing w:val="-5"/>
          <w:sz w:val="18"/>
        </w:rPr>
        <w:t> </w:t>
      </w:r>
      <w:r>
        <w:rPr>
          <w:rFonts w:ascii="Calibri"/>
          <w:b/>
          <w:sz w:val="18"/>
        </w:rPr>
        <w:t>159</w:t>
      </w:r>
      <w:r>
        <w:rPr>
          <w:rFonts w:ascii="Calibri"/>
          <w:sz w:val="18"/>
        </w:rPr>
      </w:r>
    </w:p>
    <w:p>
      <w:pPr>
        <w:spacing w:after="0"/>
        <w:jc w:val="center"/>
        <w:rPr>
          <w:rFonts w:ascii="Calibri" w:hAnsi="Calibri" w:cs="Calibri" w:eastAsia="Calibri" w:hint="default"/>
          <w:sz w:val="18"/>
          <w:szCs w:val="18"/>
        </w:rPr>
        <w:sectPr>
          <w:headerReference w:type="default" r:id="rId356"/>
          <w:footerReference w:type="default" r:id="rId357"/>
          <w:pgSz w:w="16840" w:h="11910" w:orient="landscape"/>
          <w:pgMar w:header="0" w:footer="0" w:top="800" w:bottom="280" w:left="740" w:right="1220"/>
        </w:sectPr>
      </w:pPr>
    </w:p>
    <w:p>
      <w:pPr>
        <w:spacing w:line="240" w:lineRule="auto" w:before="4"/>
        <w:rPr>
          <w:rFonts w:ascii="Calibri" w:hAnsi="Calibri" w:cs="Calibri" w:eastAsia="Calibri" w:hint="default"/>
          <w:b/>
          <w:bCs/>
          <w:sz w:val="9"/>
          <w:szCs w:val="9"/>
        </w:rPr>
      </w:pPr>
      <w:r>
        <w:rPr/>
        <w:pict>
          <v:group style="position:absolute;margin-left:117.5pt;margin-top:357.409973pt;width:391.2pt;height:.5pt;mso-position-horizontal-relative:page;mso-position-vertical-relative:page;z-index:-1198480" coordorigin="2350,7148" coordsize="7824,10">
            <v:shape style="position:absolute;left:2350;top:7148;width:3752;height:10" type="#_x0000_t75" stroked="false">
              <v:imagedata r:id="rId364" o:title=""/>
            </v:shape>
            <v:shape style="position:absolute;left:6097;top:7148;width:1311;height:10" type="#_x0000_t75" stroked="false">
              <v:imagedata r:id="rId365" o:title=""/>
            </v:shape>
            <v:shape style="position:absolute;left:7403;top:7148;width:2770;height:10" type="#_x0000_t75" stroked="false">
              <v:imagedata r:id="rId366" o:title=""/>
            </v:shape>
            <w10:wrap type="none"/>
          </v:group>
        </w:pict>
      </w:r>
      <w:r>
        <w:rPr/>
        <w:pict>
          <v:group style="position:absolute;margin-left:117.5pt;margin-top:376.609985pt;width:391.2pt;height:.5pt;mso-position-horizontal-relative:page;mso-position-vertical-relative:page;z-index:-1198456" coordorigin="2350,7532" coordsize="7824,10">
            <v:shape style="position:absolute;left:2350;top:7532;width:3752;height:10" type="#_x0000_t75" stroked="false">
              <v:imagedata r:id="rId364" o:title=""/>
            </v:shape>
            <v:shape style="position:absolute;left:6097;top:7532;width:1311;height:10" type="#_x0000_t75" stroked="false">
              <v:imagedata r:id="rId365" o:title=""/>
            </v:shape>
            <v:shape style="position:absolute;left:7403;top:7532;width:2770;height:10" type="#_x0000_t75" stroked="false">
              <v:imagedata r:id="rId366" o:title=""/>
            </v:shape>
            <w10:wrap type="none"/>
          </v:group>
        </w:pict>
      </w:r>
      <w:r>
        <w:rPr/>
        <w:pict>
          <v:group style="position:absolute;margin-left:117.5pt;margin-top:395.809998pt;width:391.2pt;height:.5pt;mso-position-horizontal-relative:page;mso-position-vertical-relative:page;z-index:-1198432" coordorigin="2350,7916" coordsize="7824,10">
            <v:shape style="position:absolute;left:2350;top:7916;width:3752;height:10" type="#_x0000_t75" stroked="false">
              <v:imagedata r:id="rId364" o:title=""/>
            </v:shape>
            <v:shape style="position:absolute;left:6097;top:7916;width:1311;height:10" type="#_x0000_t75" stroked="false">
              <v:imagedata r:id="rId367" o:title=""/>
            </v:shape>
            <v:shape style="position:absolute;left:7403;top:7916;width:2770;height:10" type="#_x0000_t75" stroked="false">
              <v:imagedata r:id="rId368" o:title=""/>
            </v:shape>
            <w10:wrap type="none"/>
          </v:group>
        </w:pict>
      </w:r>
      <w:r>
        <w:rPr/>
        <w:pict>
          <v:group style="position:absolute;margin-left:117.5pt;margin-top:415.009979pt;width:391.2pt;height:.5pt;mso-position-horizontal-relative:page;mso-position-vertical-relative:page;z-index:-1198408" coordorigin="2350,8300" coordsize="7824,10">
            <v:shape style="position:absolute;left:2350;top:8300;width:3752;height:10" type="#_x0000_t75" stroked="false">
              <v:imagedata r:id="rId364" o:title=""/>
            </v:shape>
            <v:shape style="position:absolute;left:6097;top:8300;width:1311;height:10" type="#_x0000_t75" stroked="false">
              <v:imagedata r:id="rId365" o:title=""/>
            </v:shape>
            <v:shape style="position:absolute;left:7403;top:8300;width:2770;height:10" type="#_x0000_t75" stroked="false">
              <v:imagedata r:id="rId366" o:title=""/>
            </v:shape>
            <w10:wrap type="none"/>
          </v:group>
        </w:pict>
      </w:r>
      <w:r>
        <w:rPr/>
        <w:pict>
          <v:group style="position:absolute;margin-left:117.5pt;margin-top:434.209991pt;width:391.2pt;height:.5pt;mso-position-horizontal-relative:page;mso-position-vertical-relative:page;z-index:-1198384" coordorigin="2350,8684" coordsize="7824,10">
            <v:shape style="position:absolute;left:2350;top:8684;width:3752;height:10" type="#_x0000_t75" stroked="false">
              <v:imagedata r:id="rId364" o:title=""/>
            </v:shape>
            <v:shape style="position:absolute;left:6097;top:8684;width:1311;height:10" type="#_x0000_t75" stroked="false">
              <v:imagedata r:id="rId365" o:title=""/>
            </v:shape>
            <v:shape style="position:absolute;left:7403;top:8684;width:2770;height:10" type="#_x0000_t75" stroked="false">
              <v:imagedata r:id="rId366" o:title=""/>
            </v:shape>
            <w10:wrap type="none"/>
          </v:group>
        </w:pict>
      </w:r>
      <w:r>
        <w:rPr/>
        <w:pict>
          <v:group style="position:absolute;margin-left:117.5pt;margin-top:453.409973pt;width:391.2pt;height:.5pt;mso-position-horizontal-relative:page;mso-position-vertical-relative:page;z-index:-1198360" coordorigin="2350,9068" coordsize="7824,10">
            <v:shape style="position:absolute;left:2350;top:9068;width:3752;height:10" type="#_x0000_t75" stroked="false">
              <v:imagedata r:id="rId364" o:title=""/>
            </v:shape>
            <v:shape style="position:absolute;left:6097;top:9068;width:1311;height:10" type="#_x0000_t75" stroked="false">
              <v:imagedata r:id="rId365" o:title=""/>
            </v:shape>
            <v:shape style="position:absolute;left:7403;top:9068;width:2770;height:10" type="#_x0000_t75" stroked="false">
              <v:imagedata r:id="rId366" o:title=""/>
            </v:shape>
            <w10:wrap type="none"/>
          </v:group>
        </w:pict>
      </w:r>
      <w:r>
        <w:rPr/>
        <w:pict>
          <v:group style="position:absolute;margin-left:117.5pt;margin-top:472.75pt;width:391.2pt;height:.5pt;mso-position-horizontal-relative:page;mso-position-vertical-relative:page;z-index:-1198336" coordorigin="2350,9455" coordsize="7824,10">
            <v:shape style="position:absolute;left:2350;top:9455;width:3752;height:10" type="#_x0000_t75" stroked="false">
              <v:imagedata r:id="rId364" o:title=""/>
            </v:shape>
            <v:shape style="position:absolute;left:6097;top:9455;width:1311;height:10" type="#_x0000_t75" stroked="false">
              <v:imagedata r:id="rId365" o:title=""/>
            </v:shape>
            <v:shape style="position:absolute;left:7403;top:9455;width:2770;height:10" type="#_x0000_t75" stroked="false">
              <v:imagedata r:id="rId366" o:title=""/>
            </v:shape>
            <w10:wrap type="none"/>
          </v:group>
        </w:pict>
      </w:r>
      <w:r>
        <w:rPr/>
        <w:pict>
          <v:group style="position:absolute;margin-left:117.5pt;margin-top:491.949982pt;width:391.2pt;height:.5pt;mso-position-horizontal-relative:page;mso-position-vertical-relative:page;z-index:-1198312" coordorigin="2350,9839" coordsize="7824,10">
            <v:shape style="position:absolute;left:2350;top:9839;width:3752;height:10" type="#_x0000_t75" stroked="false">
              <v:imagedata r:id="rId364" o:title=""/>
            </v:shape>
            <v:shape style="position:absolute;left:6097;top:9839;width:1311;height:10" type="#_x0000_t75" stroked="false">
              <v:imagedata r:id="rId365" o:title=""/>
            </v:shape>
            <v:shape style="position:absolute;left:7403;top:9839;width:2770;height:10" type="#_x0000_t75" stroked="false">
              <v:imagedata r:id="rId366" o:title=""/>
            </v:shape>
            <w10:wrap type="none"/>
          </v:group>
        </w:pict>
      </w:r>
      <w:r>
        <w:rPr/>
        <w:pict>
          <v:group style="position:absolute;margin-left:117.5pt;margin-top:511.149994pt;width:391.2pt;height:.5pt;mso-position-horizontal-relative:page;mso-position-vertical-relative:page;z-index:-1198288" coordorigin="2350,10223" coordsize="7824,10">
            <v:shape style="position:absolute;left:2350;top:10223;width:3752;height:10" type="#_x0000_t75" stroked="false">
              <v:imagedata r:id="rId364" o:title=""/>
            </v:shape>
            <v:shape style="position:absolute;left:6097;top:10223;width:1311;height:10" type="#_x0000_t75" stroked="false">
              <v:imagedata r:id="rId365" o:title=""/>
            </v:shape>
            <v:shape style="position:absolute;left:7403;top:10223;width:2770;height:10" type="#_x0000_t75" stroked="false">
              <v:imagedata r:id="rId366" o:title=""/>
            </v:shape>
            <w10:wrap type="none"/>
          </v:group>
        </w:pict>
      </w:r>
      <w:r>
        <w:rPr/>
        <w:pict>
          <v:group style="position:absolute;margin-left:117.5pt;margin-top:530.349976pt;width:391.2pt;height:.5pt;mso-position-horizontal-relative:page;mso-position-vertical-relative:page;z-index:-1198264" coordorigin="2350,10607" coordsize="7824,10">
            <v:shape style="position:absolute;left:2350;top:10607;width:3752;height:10" type="#_x0000_t75" stroked="false">
              <v:imagedata r:id="rId364" o:title=""/>
            </v:shape>
            <v:shape style="position:absolute;left:6097;top:10607;width:1311;height:10" type="#_x0000_t75" stroked="false">
              <v:imagedata r:id="rId365" o:title=""/>
            </v:shape>
            <v:shape style="position:absolute;left:7403;top:10607;width:2770;height:10" type="#_x0000_t75" stroked="false">
              <v:imagedata r:id="rId366" o:title=""/>
            </v:shape>
            <w10:wrap type="none"/>
          </v:group>
        </w:pict>
      </w:r>
      <w:r>
        <w:rPr/>
        <w:pict>
          <v:group style="position:absolute;margin-left:117.5pt;margin-top:549.549988pt;width:391.2pt;height:.5pt;mso-position-horizontal-relative:page;mso-position-vertical-relative:page;z-index:-1198240" coordorigin="2350,10991" coordsize="7824,10">
            <v:shape style="position:absolute;left:2350;top:10991;width:3752;height:10" type="#_x0000_t75" stroked="false">
              <v:imagedata r:id="rId364" o:title=""/>
            </v:shape>
            <v:shape style="position:absolute;left:6097;top:10991;width:1311;height:10" type="#_x0000_t75" stroked="false">
              <v:imagedata r:id="rId367" o:title=""/>
            </v:shape>
            <v:shape style="position:absolute;left:7403;top:10991;width:2770;height:10" type="#_x0000_t75" stroked="false">
              <v:imagedata r:id="rId368" o:title=""/>
            </v:shape>
            <w10:wrap type="none"/>
          </v:group>
        </w:pict>
      </w:r>
      <w:r>
        <w:rPr/>
        <w:pict>
          <v:group style="position:absolute;margin-left:117.5pt;margin-top:568.75pt;width:391.2pt;height:.5pt;mso-position-horizontal-relative:page;mso-position-vertical-relative:page;z-index:-1198216" coordorigin="2350,11375" coordsize="7824,10">
            <v:shape style="position:absolute;left:2350;top:11375;width:3752;height:10" type="#_x0000_t75" stroked="false">
              <v:imagedata r:id="rId364" o:title=""/>
            </v:shape>
            <v:shape style="position:absolute;left:6097;top:11375;width:1311;height:10" type="#_x0000_t75" stroked="false">
              <v:imagedata r:id="rId365" o:title=""/>
            </v:shape>
            <v:shape style="position:absolute;left:7403;top:11375;width:2770;height:10" type="#_x0000_t75" stroked="false">
              <v:imagedata r:id="rId366" o:title=""/>
            </v:shape>
            <w10:wrap type="none"/>
          </v:group>
        </w:pict>
      </w:r>
      <w:r>
        <w:rPr/>
        <w:pict>
          <v:group style="position:absolute;margin-left:117.5pt;margin-top:588.070007pt;width:391.2pt;height:.5pt;mso-position-horizontal-relative:page;mso-position-vertical-relative:page;z-index:-1198192" coordorigin="2350,11761" coordsize="7824,10">
            <v:shape style="position:absolute;left:2350;top:11761;width:3752;height:10" type="#_x0000_t75" stroked="false">
              <v:imagedata r:id="rId364" o:title=""/>
            </v:shape>
            <v:shape style="position:absolute;left:6097;top:11761;width:1311;height:10" type="#_x0000_t75" stroked="false">
              <v:imagedata r:id="rId365" o:title=""/>
            </v:shape>
            <v:shape style="position:absolute;left:7403;top:11761;width:2770;height:10" type="#_x0000_t75" stroked="false">
              <v:imagedata r:id="rId366" o:title=""/>
            </v:shape>
            <w10:wrap type="none"/>
          </v:group>
        </w:pict>
      </w:r>
      <w:r>
        <w:rPr/>
        <w:pict>
          <v:group style="position:absolute;margin-left:117.5pt;margin-top:607.269958pt;width:391.2pt;height:.5pt;mso-position-horizontal-relative:page;mso-position-vertical-relative:page;z-index:-1198168" coordorigin="2350,12145" coordsize="7824,10">
            <v:shape style="position:absolute;left:2350;top:12145;width:3752;height:10" type="#_x0000_t75" stroked="false">
              <v:imagedata r:id="rId364" o:title=""/>
            </v:shape>
            <v:shape style="position:absolute;left:6097;top:12145;width:1311;height:10" type="#_x0000_t75" stroked="false">
              <v:imagedata r:id="rId367" o:title=""/>
            </v:shape>
            <v:shape style="position:absolute;left:7403;top:12145;width:2770;height:10" type="#_x0000_t75" stroked="false">
              <v:imagedata r:id="rId368" o:title=""/>
            </v:shape>
            <w10:wrap type="none"/>
          </v:group>
        </w:pict>
      </w:r>
      <w:r>
        <w:rPr/>
        <w:pict>
          <v:group style="position:absolute;margin-left:117.5pt;margin-top:626.469971pt;width:391.2pt;height:.5pt;mso-position-horizontal-relative:page;mso-position-vertical-relative:page;z-index:-1198144" coordorigin="2350,12529" coordsize="7824,10">
            <v:shape style="position:absolute;left:2350;top:12529;width:3752;height:10" type="#_x0000_t75" stroked="false">
              <v:imagedata r:id="rId364" o:title=""/>
            </v:shape>
            <v:shape style="position:absolute;left:6097;top:12529;width:1311;height:10" type="#_x0000_t75" stroked="false">
              <v:imagedata r:id="rId367" o:title=""/>
            </v:shape>
            <v:shape style="position:absolute;left:7403;top:12529;width:2770;height:10" type="#_x0000_t75" stroked="false">
              <v:imagedata r:id="rId368" o:title=""/>
            </v:shape>
            <w10:wrap type="none"/>
          </v:group>
        </w:pict>
      </w:r>
      <w:r>
        <w:rPr/>
        <w:pict>
          <v:group style="position:absolute;margin-left:117.5pt;margin-top:645.669983pt;width:391.2pt;height:.5pt;mso-position-horizontal-relative:page;mso-position-vertical-relative:page;z-index:-1198120" coordorigin="2350,12913" coordsize="7824,10">
            <v:shape style="position:absolute;left:2350;top:12913;width:3752;height:10" type="#_x0000_t75" stroked="false">
              <v:imagedata r:id="rId364" o:title=""/>
            </v:shape>
            <v:shape style="position:absolute;left:6097;top:12913;width:1311;height:10" type="#_x0000_t75" stroked="false">
              <v:imagedata r:id="rId365" o:title=""/>
            </v:shape>
            <v:shape style="position:absolute;left:7403;top:12913;width:2770;height:10" type="#_x0000_t75" stroked="false">
              <v:imagedata r:id="rId366" o:title=""/>
            </v:shape>
            <w10:wrap type="none"/>
          </v:group>
        </w:pict>
      </w:r>
      <w:r>
        <w:rPr/>
        <w:pict>
          <v:group style="position:absolute;margin-left:117.5pt;margin-top:664.900024pt;width:391.2pt;height:.5pt;mso-position-horizontal-relative:page;mso-position-vertical-relative:page;z-index:-1198096" coordorigin="2350,13298" coordsize="7824,10">
            <v:shape style="position:absolute;left:2350;top:13298;width:3752;height:10" type="#_x0000_t75" stroked="false">
              <v:imagedata r:id="rId364" o:title=""/>
            </v:shape>
            <v:shape style="position:absolute;left:6097;top:13298;width:1311;height:10" type="#_x0000_t75" stroked="false">
              <v:imagedata r:id="rId365" o:title=""/>
            </v:shape>
            <v:shape style="position:absolute;left:7403;top:13298;width:2770;height:10" type="#_x0000_t75" stroked="false">
              <v:imagedata r:id="rId366" o:title=""/>
            </v:shape>
            <w10:wrap type="none"/>
          </v:group>
        </w:pict>
      </w:r>
      <w:r>
        <w:rPr/>
        <w:pict>
          <v:group style="position:absolute;margin-left:117.5pt;margin-top:684.099976pt;width:391.2pt;height:.5pt;mso-position-horizontal-relative:page;mso-position-vertical-relative:page;z-index:-1198072" coordorigin="2350,13682" coordsize="7824,10">
            <v:shape style="position:absolute;left:2350;top:13682;width:3752;height:10" type="#_x0000_t75" stroked="false">
              <v:imagedata r:id="rId364" o:title=""/>
            </v:shape>
            <v:shape style="position:absolute;left:6097;top:13682;width:1311;height:10" type="#_x0000_t75" stroked="false">
              <v:imagedata r:id="rId365" o:title=""/>
            </v:shape>
            <v:shape style="position:absolute;left:7403;top:13682;width:2770;height:10" type="#_x0000_t75" stroked="false">
              <v:imagedata r:id="rId366" o:title=""/>
            </v:shape>
            <w10:wrap type="none"/>
          </v:group>
        </w:pict>
      </w:r>
      <w:r>
        <w:rPr/>
        <w:pict>
          <v:group style="position:absolute;margin-left:117.5pt;margin-top:703.419983pt;width:391.2pt;height:.5pt;mso-position-horizontal-relative:page;mso-position-vertical-relative:page;z-index:-1198048" coordorigin="2350,14068" coordsize="7824,10">
            <v:shape style="position:absolute;left:2350;top:14068;width:3752;height:10" type="#_x0000_t75" stroked="false">
              <v:imagedata r:id="rId364" o:title=""/>
            </v:shape>
            <v:shape style="position:absolute;left:6097;top:14068;width:1311;height:10" type="#_x0000_t75" stroked="false">
              <v:imagedata r:id="rId365" o:title=""/>
            </v:shape>
            <v:shape style="position:absolute;left:7403;top:14068;width:2770;height:10" type="#_x0000_t75" stroked="false">
              <v:imagedata r:id="rId366" o:title=""/>
            </v:shape>
            <w10:wrap type="none"/>
          </v:group>
        </w:pict>
      </w:r>
      <w:r>
        <w:rPr/>
        <w:pict>
          <v:group style="position:absolute;margin-left:117.5pt;margin-top:722.619995pt;width:391.2pt;height:.5pt;mso-position-horizontal-relative:page;mso-position-vertical-relative:page;z-index:-1198024" coordorigin="2350,14452" coordsize="7824,10">
            <v:shape style="position:absolute;left:2350;top:14452;width:3752;height:10" type="#_x0000_t75" stroked="false">
              <v:imagedata r:id="rId364" o:title=""/>
            </v:shape>
            <v:shape style="position:absolute;left:6097;top:14452;width:1311;height:10" type="#_x0000_t75" stroked="false">
              <v:imagedata r:id="rId365" o:title=""/>
            </v:shape>
            <v:shape style="position:absolute;left:7403;top:14452;width:2770;height:10" type="#_x0000_t75" stroked="false">
              <v:imagedata r:id="rId366" o:title=""/>
            </v:shape>
            <w10:wrap type="none"/>
          </v:group>
        </w:pict>
      </w:r>
      <w:r>
        <w:rPr/>
        <w:pict>
          <v:group style="position:absolute;margin-left:117.5pt;margin-top:741.815918pt;width:391.2pt;height:.5pt;mso-position-horizontal-relative:page;mso-position-vertical-relative:page;z-index:-1198000" coordorigin="2350,14836" coordsize="7824,10">
            <v:shape style="position:absolute;left:2350;top:14836;width:3752;height:10" type="#_x0000_t75" stroked="false">
              <v:imagedata r:id="rId364" o:title=""/>
            </v:shape>
            <v:shape style="position:absolute;left:6097;top:14836;width:1311;height:10" type="#_x0000_t75" stroked="false">
              <v:imagedata r:id="rId365" o:title=""/>
            </v:shape>
            <v:shape style="position:absolute;left:7403;top:14836;width:2770;height:10" type="#_x0000_t75" stroked="false">
              <v:imagedata r:id="rId366" o:title=""/>
            </v:shape>
            <w10:wrap type="none"/>
          </v:group>
        </w:pict>
      </w:r>
    </w:p>
    <w:p>
      <w:pPr>
        <w:tabs>
          <w:tab w:pos="1395" w:val="left" w:leader="none"/>
        </w:tabs>
        <w:spacing w:before="36"/>
        <w:ind w:left="858" w:right="88"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本年无在建工程减值准备。</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395" w:val="left" w:leader="none"/>
        </w:tabs>
        <w:spacing w:before="0"/>
        <w:ind w:left="858" w:right="88" w:firstLine="0"/>
        <w:jc w:val="left"/>
        <w:rPr>
          <w:rFonts w:ascii="宋体" w:hAnsi="宋体" w:cs="宋体" w:eastAsia="宋体" w:hint="default"/>
          <w:sz w:val="21"/>
          <w:szCs w:val="21"/>
        </w:rPr>
      </w:pPr>
      <w:r>
        <w:rPr/>
        <w:pict>
          <v:shape style="position:absolute;margin-left:224.570007pt;margin-top:16.823652pt;width:.48001pt;height:.12pt;mso-position-horizontal-relative:page;mso-position-vertical-relative:paragraph;z-index:-1198768" type="#_x0000_t75" stroked="false">
            <v:imagedata r:id="rId369" o:title=""/>
          </v:shape>
        </w:pict>
      </w:r>
      <w:r>
        <w:rPr/>
        <w:pict>
          <v:shape style="position:absolute;margin-left:323.709991pt;margin-top:16.823652pt;width:.47998pt;height:.12pt;mso-position-horizontal-relative:page;mso-position-vertical-relative:paragraph;z-index:-1198744" type="#_x0000_t75" stroked="false">
            <v:imagedata r:id="rId369" o:title=""/>
          </v:shape>
        </w:pict>
      </w:r>
      <w:r>
        <w:rPr/>
        <w:pict>
          <v:group style="position:absolute;margin-left:118.580002pt;margin-top:35.663612pt;width:387.7pt;height:.5pt;mso-position-horizontal-relative:page;mso-position-vertical-relative:paragraph;z-index:-1198720" coordorigin="2372,713" coordsize="7754,10">
            <v:shape style="position:absolute;left:2372;top:713;width:2120;height:10" type="#_x0000_t75" stroked="false">
              <v:imagedata r:id="rId370" o:title=""/>
            </v:shape>
            <v:shape style="position:absolute;left:4487;top:713;width:1988;height:10" type="#_x0000_t75" stroked="false">
              <v:imagedata r:id="rId371" o:title=""/>
            </v:shape>
            <v:shape style="position:absolute;left:6469;top:713;width:3656;height:10" type="#_x0000_t75" stroked="false">
              <v:imagedata r:id="rId372" o:title=""/>
            </v:shape>
            <w10:wrap type="none"/>
          </v:group>
        </w:pict>
      </w:r>
      <w:r>
        <w:rPr>
          <w:rFonts w:ascii="宋体" w:hAnsi="宋体" w:cs="宋体" w:eastAsia="宋体" w:hint="default"/>
          <w:b/>
          <w:bCs/>
          <w:sz w:val="21"/>
          <w:szCs w:val="21"/>
        </w:rPr>
        <w:t>4</w:t>
      </w:r>
      <w:r>
        <w:rPr>
          <w:rFonts w:ascii="宋体" w:hAnsi="宋体" w:cs="宋体" w:eastAsia="宋体" w:hint="default"/>
          <w:b/>
          <w:bCs/>
          <w:sz w:val="21"/>
          <w:szCs w:val="21"/>
        </w:rPr>
        <w:t>、</w:t>
        <w:tab/>
        <w:t>重大在建工程的工程进度情况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2139"/>
        <w:gridCol w:w="1983"/>
        <w:gridCol w:w="3646"/>
      </w:tblGrid>
      <w:tr>
        <w:trPr>
          <w:trHeight w:val="397" w:hRule="exact"/>
        </w:trPr>
        <w:tc>
          <w:tcPr>
            <w:tcW w:w="2139"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6"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8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工程进度</w:t>
            </w:r>
          </w:p>
        </w:tc>
        <w:tc>
          <w:tcPr>
            <w:tcW w:w="3646"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right="0"/>
              <w:jc w:val="center"/>
              <w:rPr>
                <w:rFonts w:ascii="宋体" w:hAnsi="宋体" w:cs="宋体" w:eastAsia="宋体" w:hint="default"/>
                <w:sz w:val="21"/>
                <w:szCs w:val="21"/>
              </w:rPr>
            </w:pPr>
            <w:r>
              <w:rPr>
                <w:rFonts w:ascii="宋体" w:hAnsi="宋体" w:cs="宋体" w:eastAsia="宋体" w:hint="default"/>
                <w:sz w:val="21"/>
                <w:szCs w:val="21"/>
              </w:rPr>
              <w:t>备注</w:t>
            </w:r>
          </w:p>
        </w:tc>
      </w:tr>
      <w:tr>
        <w:trPr>
          <w:trHeight w:val="393" w:hRule="exact"/>
        </w:trPr>
        <w:tc>
          <w:tcPr>
            <w:tcW w:w="2139"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331" w:right="0"/>
              <w:jc w:val="left"/>
              <w:rPr>
                <w:rFonts w:ascii="宋体" w:hAnsi="宋体" w:cs="宋体" w:eastAsia="宋体" w:hint="default"/>
                <w:sz w:val="21"/>
                <w:szCs w:val="21"/>
              </w:rPr>
            </w:pPr>
            <w:r>
              <w:rPr>
                <w:rFonts w:ascii="宋体" w:hAnsi="宋体" w:cs="宋体" w:eastAsia="宋体" w:hint="default"/>
                <w:sz w:val="21"/>
                <w:szCs w:val="21"/>
              </w:rPr>
              <w:t>研发用厂房</w:t>
            </w:r>
          </w:p>
        </w:tc>
        <w:tc>
          <w:tcPr>
            <w:tcW w:w="198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2"/>
              <w:ind w:right="84"/>
              <w:jc w:val="center"/>
              <w:rPr>
                <w:rFonts w:ascii="宋体" w:hAnsi="宋体" w:cs="宋体" w:eastAsia="宋体" w:hint="default"/>
                <w:sz w:val="21"/>
                <w:szCs w:val="21"/>
              </w:rPr>
            </w:pPr>
            <w:r>
              <w:rPr>
                <w:rFonts w:ascii="宋体" w:hAnsi="宋体" w:cs="宋体" w:eastAsia="宋体" w:hint="default"/>
                <w:sz w:val="21"/>
                <w:szCs w:val="21"/>
              </w:rPr>
              <w:t>项目建设后期</w:t>
            </w:r>
          </w:p>
        </w:tc>
        <w:tc>
          <w:tcPr>
            <w:tcW w:w="3646" w:type="dxa"/>
            <w:tcBorders>
              <w:top w:val="nil" w:sz="6" w:space="0" w:color="auto"/>
              <w:left w:val="single" w:sz="4" w:space="0" w:color="000000"/>
              <w:bottom w:val="single" w:sz="12" w:space="0" w:color="000000"/>
              <w:right w:val="nil" w:sz="6" w:space="0" w:color="auto"/>
            </w:tcBorders>
          </w:tcPr>
          <w:p>
            <w:pPr>
              <w:pStyle w:val="TableParagraph"/>
              <w:spacing w:line="240" w:lineRule="auto" w:before="22"/>
              <w:ind w:left="314" w:right="0"/>
              <w:jc w:val="left"/>
              <w:rPr>
                <w:rFonts w:ascii="宋体" w:hAnsi="宋体" w:cs="宋体" w:eastAsia="宋体" w:hint="default"/>
                <w:sz w:val="21"/>
                <w:szCs w:val="21"/>
              </w:rPr>
            </w:pPr>
            <w:r>
              <w:rPr>
                <w:rFonts w:ascii="宋体" w:hAnsi="宋体" w:cs="宋体" w:eastAsia="宋体" w:hint="default"/>
                <w:sz w:val="21"/>
                <w:szCs w:val="21"/>
              </w:rPr>
              <w:t>正在进行装修尚未达到可使用状态</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spacing w:before="0"/>
        <w:ind w:left="126" w:right="8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十一</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无形资产</w:t>
      </w:r>
      <w:r>
        <w:rPr>
          <w:rFonts w:ascii="宋体" w:hAnsi="宋体" w:cs="宋体" w:eastAsia="宋体" w:hint="default"/>
          <w:sz w:val="21"/>
          <w:szCs w:val="21"/>
        </w:rPr>
      </w:r>
    </w:p>
    <w:p>
      <w:pPr>
        <w:tabs>
          <w:tab w:pos="1395" w:val="left" w:leader="none"/>
        </w:tabs>
        <w:spacing w:before="110"/>
        <w:ind w:left="858" w:right="88" w:firstLine="0"/>
        <w:jc w:val="left"/>
        <w:rPr>
          <w:rFonts w:ascii="宋体" w:hAnsi="宋体" w:cs="宋体" w:eastAsia="宋体" w:hint="default"/>
          <w:sz w:val="21"/>
          <w:szCs w:val="21"/>
        </w:rPr>
      </w:pPr>
      <w:r>
        <w:rPr/>
        <w:pict>
          <v:shape style="position:absolute;margin-left:230.809998pt;margin-top:22.203674pt;width:.48pt;height:.12pt;mso-position-horizontal-relative:page;mso-position-vertical-relative:paragraph;z-index:-1198696" type="#_x0000_t75" stroked="false">
            <v:imagedata r:id="rId369" o:title=""/>
          </v:shape>
        </w:pict>
      </w:r>
      <w:r>
        <w:rPr/>
        <w:pict>
          <v:shape style="position:absolute;margin-left:305.089996pt;margin-top:22.203674pt;width:.47998pt;height:.12pt;mso-position-horizontal-relative:page;mso-position-vertical-relative:paragraph;z-index:-1198672" type="#_x0000_t75" stroked="false">
            <v:imagedata r:id="rId369" o:title=""/>
          </v:shape>
        </w:pict>
      </w:r>
      <w:r>
        <w:rPr/>
        <w:pict>
          <v:shape style="position:absolute;margin-left:370.390015pt;margin-top:22.203674pt;width:.48001pt;height:.12pt;mso-position-horizontal-relative:page;mso-position-vertical-relative:paragraph;z-index:-1198648" type="#_x0000_t75" stroked="false">
            <v:imagedata r:id="rId369" o:title=""/>
          </v:shape>
        </w:pict>
      </w:r>
      <w:r>
        <w:rPr/>
        <w:pict>
          <v:shape style="position:absolute;margin-left:434.109985pt;margin-top:22.203674pt;width:.48001pt;height:.12pt;mso-position-horizontal-relative:page;mso-position-vertical-relative:paragraph;z-index:-1198624" type="#_x0000_t75" stroked="false">
            <v:imagedata r:id="rId369" o:title=""/>
          </v:shape>
        </w:pict>
      </w:r>
      <w:r>
        <w:rPr/>
        <w:pict>
          <v:group style="position:absolute;margin-left:117.5pt;margin-top:41.043694pt;width:391.2pt;height:.5pt;mso-position-horizontal-relative:page;mso-position-vertical-relative:paragraph;z-index:-1198600" coordorigin="2350,821" coordsize="7824,10">
            <v:shape style="position:absolute;left:2350;top:821;width:3752;height:10" type="#_x0000_t75" stroked="false">
              <v:imagedata r:id="rId364" o:title=""/>
            </v:shape>
            <v:shape style="position:absolute;left:6097;top:821;width:1311;height:10" type="#_x0000_t75" stroked="false">
              <v:imagedata r:id="rId365" o:title=""/>
            </v:shape>
            <v:shape style="position:absolute;left:7403;top:821;width:2770;height:10" type="#_x0000_t75" stroked="false">
              <v:imagedata r:id="rId366" o:title=""/>
            </v:shape>
            <w10:wrap type="none"/>
          </v:group>
        </w:pict>
      </w:r>
      <w:r>
        <w:rPr/>
        <w:pict>
          <v:group style="position:absolute;margin-left:117.5pt;margin-top:60.243633pt;width:391.2pt;height:.5pt;mso-position-horizontal-relative:page;mso-position-vertical-relative:paragraph;z-index:-1198576" coordorigin="2350,1205" coordsize="7824,10">
            <v:shape style="position:absolute;left:2350;top:1205;width:3752;height:10" type="#_x0000_t75" stroked="false">
              <v:imagedata r:id="rId364" o:title=""/>
            </v:shape>
            <v:shape style="position:absolute;left:6097;top:1205;width:1311;height:10" type="#_x0000_t75" stroked="false">
              <v:imagedata r:id="rId365" o:title=""/>
            </v:shape>
            <v:shape style="position:absolute;left:7403;top:1205;width:2770;height:10" type="#_x0000_t75" stroked="false">
              <v:imagedata r:id="rId366" o:title=""/>
            </v:shape>
            <w10:wrap type="none"/>
          </v:group>
        </w:pict>
      </w:r>
      <w:r>
        <w:rPr/>
        <w:pict>
          <v:group style="position:absolute;margin-left:117.5pt;margin-top:79.473633pt;width:391.2pt;height:.5pt;mso-position-horizontal-relative:page;mso-position-vertical-relative:paragraph;z-index:-1198552" coordorigin="2350,1589" coordsize="7824,10">
            <v:shape style="position:absolute;left:2350;top:1589;width:3752;height:10" type="#_x0000_t75" stroked="false">
              <v:imagedata r:id="rId364" o:title=""/>
            </v:shape>
            <v:shape style="position:absolute;left:6097;top:1589;width:1311;height:10" type="#_x0000_t75" stroked="false">
              <v:imagedata r:id="rId365" o:title=""/>
            </v:shape>
            <v:shape style="position:absolute;left:7403;top:1589;width:2770;height:10" type="#_x0000_t75" stroked="false">
              <v:imagedata r:id="rId366" o:title=""/>
            </v:shape>
            <w10:wrap type="none"/>
          </v:group>
        </w:pict>
      </w:r>
      <w:r>
        <w:rPr/>
        <w:pict>
          <v:group style="position:absolute;margin-left:117.5pt;margin-top:98.673691pt;width:391.2pt;height:.5pt;mso-position-horizontal-relative:page;mso-position-vertical-relative:paragraph;z-index:-1198528" coordorigin="2350,1973" coordsize="7824,10">
            <v:shape style="position:absolute;left:2350;top:1973;width:3752;height:10" type="#_x0000_t75" stroked="false">
              <v:imagedata r:id="rId364" o:title=""/>
            </v:shape>
            <v:shape style="position:absolute;left:6097;top:1973;width:1311;height:10" type="#_x0000_t75" stroked="false">
              <v:imagedata r:id="rId367" o:title=""/>
            </v:shape>
            <v:shape style="position:absolute;left:7403;top:1973;width:2770;height:10" type="#_x0000_t75" stroked="false">
              <v:imagedata r:id="rId368" o:title=""/>
            </v:shape>
            <w10:wrap type="none"/>
          </v:group>
        </w:pict>
      </w:r>
      <w:r>
        <w:rPr/>
        <w:pict>
          <v:group style="position:absolute;margin-left:117.5pt;margin-top:117.873695pt;width:391.2pt;height:.5pt;mso-position-horizontal-relative:page;mso-position-vertical-relative:paragraph;z-index:-1198504" coordorigin="2350,2357" coordsize="7824,10">
            <v:shape style="position:absolute;left:2350;top:2357;width:3752;height:10" type="#_x0000_t75" stroked="false">
              <v:imagedata r:id="rId364" o:title=""/>
            </v:shape>
            <v:shape style="position:absolute;left:6097;top:2357;width:1311;height:10" type="#_x0000_t75" stroked="false">
              <v:imagedata r:id="rId367" o:title=""/>
            </v:shape>
            <v:shape style="position:absolute;left:7403;top:2357;width:2770;height:10" type="#_x0000_t75" stroked="false">
              <v:imagedata r:id="rId368"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无形资产情况</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675" w:type="dxa"/>
        <w:tblLayout w:type="fixed"/>
        <w:tblCellMar>
          <w:top w:w="0" w:type="dxa"/>
          <w:left w:w="0" w:type="dxa"/>
          <w:bottom w:w="0" w:type="dxa"/>
          <w:right w:w="0" w:type="dxa"/>
        </w:tblCellMar>
        <w:tblLook w:val="01E0"/>
      </w:tblPr>
      <w:tblGrid>
        <w:gridCol w:w="2285"/>
        <w:gridCol w:w="1486"/>
        <w:gridCol w:w="1306"/>
        <w:gridCol w:w="1274"/>
        <w:gridCol w:w="1486"/>
      </w:tblGrid>
      <w:tr>
        <w:trPr>
          <w:trHeight w:val="394" w:hRule="exact"/>
        </w:trPr>
        <w:tc>
          <w:tcPr>
            <w:tcW w:w="2285"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48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76"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30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88"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2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268"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86"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377"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409"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、账面原值合计</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1"/>
              <w:jc w:val="right"/>
              <w:rPr>
                <w:rFonts w:ascii="Calibri" w:hAnsi="Calibri" w:cs="Calibri" w:eastAsia="Calibri" w:hint="default"/>
                <w:sz w:val="18"/>
                <w:szCs w:val="18"/>
              </w:rPr>
            </w:pPr>
            <w:r>
              <w:rPr>
                <w:rFonts w:ascii="Calibri"/>
                <w:spacing w:val="-1"/>
                <w:sz w:val="18"/>
              </w:rPr>
              <w:t>14,624,856.20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1"/>
              <w:jc w:val="right"/>
              <w:rPr>
                <w:rFonts w:ascii="Calibri" w:hAnsi="Calibri" w:cs="Calibri" w:eastAsia="Calibri" w:hint="default"/>
                <w:sz w:val="18"/>
                <w:szCs w:val="18"/>
              </w:rPr>
            </w:pPr>
            <w:r>
              <w:rPr>
                <w:rFonts w:ascii="Calibri"/>
                <w:spacing w:val="-1"/>
                <w:sz w:val="18"/>
              </w:rPr>
              <w:t>704,729.49</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14"/>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114"/>
              <w:ind w:right="105"/>
              <w:jc w:val="right"/>
              <w:rPr>
                <w:rFonts w:ascii="Calibri" w:hAnsi="Calibri" w:cs="Calibri" w:eastAsia="Calibri" w:hint="default"/>
                <w:sz w:val="18"/>
                <w:szCs w:val="18"/>
              </w:rPr>
            </w:pPr>
            <w:r>
              <w:rPr>
                <w:rFonts w:ascii="Calibri"/>
                <w:sz w:val="18"/>
              </w:rPr>
              <w:t>15,329,585.69</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土地使用权</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13,855,354.00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z w:val="18"/>
              </w:rPr>
              <w:t>13,855,354.00</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管理软件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250,374.00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20,150.00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w w:val="95"/>
                <w:sz w:val="18"/>
              </w:rPr>
              <w:t>270,524.00</w:t>
            </w:r>
          </w:p>
        </w:tc>
      </w:tr>
      <w:tr>
        <w:trPr>
          <w:trHeight w:val="385"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开发套件软件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365,978.64</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109,332.35</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7"/>
              <w:jc w:val="right"/>
              <w:rPr>
                <w:rFonts w:ascii="Calibri" w:hAnsi="Calibri" w:cs="Calibri" w:eastAsia="Calibri" w:hint="default"/>
                <w:sz w:val="18"/>
                <w:szCs w:val="18"/>
              </w:rPr>
            </w:pPr>
            <w:r>
              <w:rPr>
                <w:rFonts w:ascii="Calibri"/>
                <w:spacing w:val="-1"/>
                <w:sz w:val="18"/>
              </w:rPr>
              <w:t>475,310.99</w:t>
            </w:r>
          </w:p>
        </w:tc>
      </w:tr>
      <w:tr>
        <w:trPr>
          <w:trHeight w:val="385"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用友人事软件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Calibri" w:hAnsi="Calibri" w:cs="Calibri" w:eastAsia="Calibri" w:hint="default"/>
                <w:sz w:val="18"/>
                <w:szCs w:val="18"/>
              </w:rPr>
            </w:pPr>
            <w:r>
              <w:rPr>
                <w:rFonts w:ascii="Calibri"/>
                <w:sz w:val="18"/>
              </w:rPr>
              <w:t>30,000.00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Calibri" w:hAnsi="Calibri" w:cs="Calibri" w:eastAsia="Calibri" w:hint="default"/>
                <w:sz w:val="18"/>
                <w:szCs w:val="18"/>
              </w:rPr>
            </w:pPr>
            <w:r>
              <w:rPr>
                <w:rFonts w:ascii="Calibri"/>
                <w:sz w:val="18"/>
              </w:rPr>
              <w:t>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7"/>
              <w:jc w:val="right"/>
              <w:rPr>
                <w:rFonts w:ascii="Calibri" w:hAnsi="Calibri" w:cs="Calibri" w:eastAsia="Calibri" w:hint="default"/>
                <w:sz w:val="18"/>
                <w:szCs w:val="18"/>
              </w:rPr>
            </w:pPr>
            <w:r>
              <w:rPr>
                <w:rFonts w:ascii="Calibri"/>
                <w:sz w:val="18"/>
              </w:rPr>
              <w:t>30,000.00</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(5).</w:t>
            </w:r>
            <w:r>
              <w:rPr>
                <w:rFonts w:ascii="宋体" w:hAnsi="宋体" w:cs="宋体" w:eastAsia="宋体" w:hint="default"/>
                <w:sz w:val="18"/>
                <w:szCs w:val="18"/>
              </w:rPr>
              <w:t>办公软件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123,149.56</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575,247.14</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698,396.70</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、累计摊销合计</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0"/>
              <w:jc w:val="right"/>
              <w:rPr>
                <w:rFonts w:ascii="Calibri" w:hAnsi="Calibri" w:cs="Calibri" w:eastAsia="Calibri" w:hint="default"/>
                <w:sz w:val="18"/>
                <w:szCs w:val="18"/>
              </w:rPr>
            </w:pPr>
            <w:r>
              <w:rPr>
                <w:rFonts w:ascii="Calibri"/>
                <w:spacing w:val="-1"/>
                <w:sz w:val="18"/>
              </w:rPr>
              <w:t>606,764.65</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390,194.03</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z w:val="18"/>
              </w:rPr>
              <w:t>996,958.68</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土地使用权</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511,111.39</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291,327.47</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802,438.86</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管理软件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57,018.34</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22,965.16</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7"/>
              <w:jc w:val="right"/>
              <w:rPr>
                <w:rFonts w:ascii="Calibri" w:hAnsi="Calibri" w:cs="Calibri" w:eastAsia="Calibri" w:hint="default"/>
                <w:sz w:val="18"/>
                <w:szCs w:val="18"/>
              </w:rPr>
            </w:pPr>
            <w:r>
              <w:rPr>
                <w:rFonts w:ascii="Calibri"/>
                <w:sz w:val="18"/>
              </w:rPr>
              <w:t>79,983.50</w:t>
            </w:r>
          </w:p>
        </w:tc>
      </w:tr>
      <w:tr>
        <w:trPr>
          <w:trHeight w:val="385"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开发套件软件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92"/>
              <w:jc w:val="right"/>
              <w:rPr>
                <w:rFonts w:ascii="Calibri" w:hAnsi="Calibri" w:cs="Calibri" w:eastAsia="Calibri" w:hint="default"/>
                <w:sz w:val="18"/>
                <w:szCs w:val="18"/>
              </w:rPr>
            </w:pPr>
            <w:r>
              <w:rPr>
                <w:rFonts w:ascii="Calibri"/>
                <w:spacing w:val="-1"/>
                <w:sz w:val="18"/>
              </w:rPr>
              <w:t>28,722.85</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37,509.07</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66,231.92</w:t>
            </w:r>
          </w:p>
        </w:tc>
      </w:tr>
      <w:tr>
        <w:trPr>
          <w:trHeight w:val="385"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用友人事软件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Calibri" w:hAnsi="Calibri" w:cs="Calibri" w:eastAsia="Calibri" w:hint="default"/>
                <w:sz w:val="18"/>
                <w:szCs w:val="18"/>
              </w:rPr>
            </w:pPr>
            <w:r>
              <w:rPr>
                <w:rFonts w:ascii="Calibri"/>
                <w:sz w:val="18"/>
              </w:rPr>
              <w:t>6,833.33</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Calibri" w:hAnsi="Calibri" w:cs="Calibri" w:eastAsia="Calibri" w:hint="default"/>
                <w:sz w:val="18"/>
                <w:szCs w:val="18"/>
              </w:rPr>
            </w:pPr>
            <w:r>
              <w:rPr>
                <w:rFonts w:ascii="Calibri"/>
                <w:sz w:val="18"/>
              </w:rPr>
              <w:t>3,000.00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Calibri" w:hAnsi="Calibri" w:cs="Calibri" w:eastAsia="Calibri" w:hint="default"/>
                <w:sz w:val="18"/>
                <w:szCs w:val="18"/>
              </w:rPr>
            </w:pPr>
            <w:r>
              <w:rPr>
                <w:rFonts w:ascii="Calibri"/>
                <w:sz w:val="18"/>
              </w:rPr>
              <w:t>9,833.33</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(5).</w:t>
            </w:r>
            <w:r>
              <w:rPr>
                <w:rFonts w:ascii="宋体" w:hAnsi="宋体" w:cs="宋体" w:eastAsia="宋体" w:hint="default"/>
                <w:sz w:val="18"/>
                <w:szCs w:val="18"/>
              </w:rPr>
              <w:t>办公软件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2"/>
                <w:sz w:val="18"/>
              </w:rPr>
              <w:t>3,078.74</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0"/>
              <w:jc w:val="right"/>
              <w:rPr>
                <w:rFonts w:ascii="Calibri" w:hAnsi="Calibri" w:cs="Calibri" w:eastAsia="Calibri" w:hint="default"/>
                <w:sz w:val="18"/>
                <w:szCs w:val="18"/>
              </w:rPr>
            </w:pPr>
            <w:r>
              <w:rPr>
                <w:rFonts w:ascii="Calibri"/>
                <w:spacing w:val="-1"/>
                <w:sz w:val="18"/>
              </w:rPr>
              <w:t>35,392.33</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6"/>
              <w:jc w:val="right"/>
              <w:rPr>
                <w:rFonts w:ascii="Calibri" w:hAnsi="Calibri" w:cs="Calibri" w:eastAsia="Calibri" w:hint="default"/>
                <w:sz w:val="18"/>
                <w:szCs w:val="18"/>
              </w:rPr>
            </w:pPr>
            <w:r>
              <w:rPr>
                <w:rFonts w:ascii="Calibri"/>
                <w:spacing w:val="-1"/>
                <w:sz w:val="18"/>
              </w:rPr>
              <w:t>38,471.07</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、无形资产账面净值合计</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0"/>
              <w:jc w:val="right"/>
              <w:rPr>
                <w:rFonts w:ascii="Calibri" w:hAnsi="Calibri" w:cs="Calibri" w:eastAsia="Calibri" w:hint="default"/>
                <w:sz w:val="18"/>
                <w:szCs w:val="18"/>
              </w:rPr>
            </w:pPr>
            <w:r>
              <w:rPr>
                <w:rFonts w:ascii="Calibri"/>
                <w:sz w:val="18"/>
              </w:rPr>
              <w:t>14,018,091.55</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14,332,627.01</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土地使用权</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13,344,242.61</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13,052,915.14</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管理软件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193,355.66</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z w:val="18"/>
              </w:rPr>
              <w:t>190,540.50</w:t>
            </w:r>
          </w:p>
        </w:tc>
      </w:tr>
      <w:tr>
        <w:trPr>
          <w:trHeight w:val="385"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开发套件软件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337,255.79</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409,079.07</w:t>
            </w:r>
          </w:p>
        </w:tc>
      </w:tr>
      <w:tr>
        <w:trPr>
          <w:trHeight w:val="385"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用友人事软件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Calibri" w:hAnsi="Calibri" w:cs="Calibri" w:eastAsia="Calibri" w:hint="default"/>
                <w:sz w:val="18"/>
                <w:szCs w:val="18"/>
              </w:rPr>
            </w:pPr>
            <w:r>
              <w:rPr>
                <w:rFonts w:ascii="Calibri"/>
                <w:spacing w:val="-1"/>
                <w:sz w:val="18"/>
              </w:rPr>
              <w:t>23,166.67</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Calibri" w:hAnsi="Calibri" w:cs="Calibri" w:eastAsia="Calibri" w:hint="default"/>
                <w:sz w:val="18"/>
                <w:szCs w:val="18"/>
              </w:rPr>
            </w:pPr>
            <w:r>
              <w:rPr>
                <w:rFonts w:ascii="Calibri"/>
                <w:spacing w:val="-1"/>
                <w:sz w:val="18"/>
              </w:rPr>
              <w:t>20,166.67</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(5).</w:t>
            </w:r>
            <w:r>
              <w:rPr>
                <w:rFonts w:ascii="宋体" w:hAnsi="宋体" w:cs="宋体" w:eastAsia="宋体" w:hint="default"/>
                <w:sz w:val="18"/>
                <w:szCs w:val="18"/>
              </w:rPr>
              <w:t>办公软件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8"/>
              <w:jc w:val="right"/>
              <w:rPr>
                <w:rFonts w:ascii="Calibri" w:hAnsi="Calibri" w:cs="Calibri" w:eastAsia="Calibri" w:hint="default"/>
                <w:sz w:val="18"/>
                <w:szCs w:val="18"/>
              </w:rPr>
            </w:pPr>
            <w:r>
              <w:rPr>
                <w:rFonts w:ascii="Calibri"/>
                <w:spacing w:val="-1"/>
                <w:sz w:val="18"/>
              </w:rPr>
              <w:t>120,070.82</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659,925.63</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、减值准备合计</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0.00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z w:val="18"/>
              </w:rPr>
              <w:t>0.00</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土地使用权</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0.00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z w:val="18"/>
              </w:rPr>
              <w:t>0.00</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管理软件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0.00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z w:val="18"/>
              </w:rPr>
              <w:t>0.00</w:t>
            </w:r>
          </w:p>
        </w:tc>
      </w:tr>
      <w:tr>
        <w:trPr>
          <w:trHeight w:val="385"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开发套件软件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0.00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z w:val="18"/>
              </w:rPr>
              <w:t>0.00</w:t>
            </w:r>
          </w:p>
        </w:tc>
      </w:tr>
      <w:tr>
        <w:trPr>
          <w:trHeight w:val="385"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用友人事软件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Calibri" w:hAnsi="Calibri" w:cs="Calibri" w:eastAsia="Calibri" w:hint="default"/>
                <w:sz w:val="18"/>
                <w:szCs w:val="18"/>
              </w:rPr>
            </w:pPr>
            <w:r>
              <w:rPr>
                <w:rFonts w:ascii="Calibri"/>
                <w:sz w:val="18"/>
              </w:rPr>
              <w:t>0.00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Calibri" w:hAnsi="Calibri" w:cs="Calibri" w:eastAsia="Calibri" w:hint="default"/>
                <w:sz w:val="18"/>
                <w:szCs w:val="18"/>
              </w:rPr>
            </w:pPr>
            <w:r>
              <w:rPr>
                <w:rFonts w:ascii="Calibri"/>
                <w:sz w:val="18"/>
              </w:rPr>
              <w:t>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1"/>
              <w:ind w:right="105"/>
              <w:jc w:val="right"/>
              <w:rPr>
                <w:rFonts w:ascii="Calibri" w:hAnsi="Calibri" w:cs="Calibri" w:eastAsia="Calibri" w:hint="default"/>
                <w:sz w:val="18"/>
                <w:szCs w:val="18"/>
              </w:rPr>
            </w:pPr>
            <w:r>
              <w:rPr>
                <w:rFonts w:ascii="Calibri"/>
                <w:sz w:val="18"/>
              </w:rPr>
              <w:t>0.00</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(5).</w:t>
            </w:r>
            <w:r>
              <w:rPr>
                <w:rFonts w:ascii="宋体" w:hAnsi="宋体" w:cs="宋体" w:eastAsia="宋体" w:hint="default"/>
                <w:sz w:val="18"/>
                <w:szCs w:val="18"/>
              </w:rPr>
              <w:t>办公软件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0.00</w:t>
            </w:r>
          </w:p>
        </w:tc>
        <w:tc>
          <w:tcPr>
            <w:tcW w:w="130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0.00</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z w:val="18"/>
              </w:rPr>
              <w:t>0.00</w:t>
            </w:r>
          </w:p>
        </w:tc>
      </w:tr>
      <w:tr>
        <w:trPr>
          <w:trHeight w:val="384" w:hRule="exact"/>
        </w:trPr>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宋体" w:hAnsi="宋体" w:cs="宋体" w:eastAsia="宋体" w:hint="default"/>
                <w:sz w:val="18"/>
                <w:szCs w:val="18"/>
              </w:rPr>
              <w:t>无形资产账面价值合计</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14,018,091.55</w:t>
            </w:r>
          </w:p>
        </w:tc>
        <w:tc>
          <w:tcPr>
            <w:tcW w:w="1306" w:type="dxa"/>
            <w:tcBorders>
              <w:top w:val="nil" w:sz="6" w:space="0" w:color="auto"/>
              <w:left w:val="single" w:sz="4" w:space="0" w:color="000000"/>
              <w:bottom w:val="nil" w:sz="6" w:space="0" w:color="auto"/>
              <w:right w:val="single" w:sz="4" w:space="0" w:color="000000"/>
            </w:tcBorders>
          </w:tcPr>
          <w:p>
            <w:pPr/>
          </w:p>
        </w:tc>
        <w:tc>
          <w:tcPr>
            <w:tcW w:w="1274" w:type="dxa"/>
            <w:tcBorders>
              <w:top w:val="nil" w:sz="6" w:space="0" w:color="auto"/>
              <w:left w:val="single" w:sz="4" w:space="0" w:color="000000"/>
              <w:bottom w:val="nil" w:sz="6" w:space="0" w:color="auto"/>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14,332,627.01</w:t>
            </w:r>
          </w:p>
        </w:tc>
      </w:tr>
      <w:tr>
        <w:trPr>
          <w:trHeight w:val="374" w:hRule="exact"/>
        </w:trPr>
        <w:tc>
          <w:tcPr>
            <w:tcW w:w="2285"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土地使用权</w:t>
            </w:r>
          </w:p>
        </w:tc>
        <w:tc>
          <w:tcPr>
            <w:tcW w:w="14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13,344,242.61</w:t>
            </w:r>
          </w:p>
        </w:tc>
        <w:tc>
          <w:tcPr>
            <w:tcW w:w="1306" w:type="dxa"/>
            <w:tcBorders>
              <w:top w:val="nil" w:sz="6" w:space="0" w:color="auto"/>
              <w:left w:val="single" w:sz="4" w:space="0" w:color="000000"/>
              <w:bottom w:val="single" w:sz="12" w:space="0" w:color="000000"/>
              <w:right w:val="single" w:sz="4" w:space="0" w:color="000000"/>
            </w:tcBorders>
          </w:tcPr>
          <w:p>
            <w:pPr/>
          </w:p>
        </w:tc>
        <w:tc>
          <w:tcPr>
            <w:tcW w:w="1274" w:type="dxa"/>
            <w:tcBorders>
              <w:top w:val="nil" w:sz="6" w:space="0" w:color="auto"/>
              <w:left w:val="single" w:sz="4" w:space="0" w:color="000000"/>
              <w:bottom w:val="single" w:sz="12" w:space="0" w:color="000000"/>
              <w:right w:val="single" w:sz="4" w:space="0" w:color="000000"/>
            </w:tcBorders>
          </w:tcPr>
          <w:p>
            <w:pPr/>
          </w:p>
        </w:tc>
        <w:tc>
          <w:tcPr>
            <w:tcW w:w="1486" w:type="dxa"/>
            <w:tcBorders>
              <w:top w:val="nil" w:sz="6" w:space="0" w:color="auto"/>
              <w:left w:val="single" w:sz="4" w:space="0" w:color="000000"/>
              <w:bottom w:val="single" w:sz="12" w:space="0" w:color="000000"/>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13,052,915.14</w:t>
            </w:r>
          </w:p>
        </w:tc>
      </w:tr>
    </w:tbl>
    <w:p>
      <w:pPr>
        <w:spacing w:after="0" w:line="240" w:lineRule="auto"/>
        <w:jc w:val="right"/>
        <w:rPr>
          <w:rFonts w:ascii="Calibri" w:hAnsi="Calibri" w:cs="Calibri" w:eastAsia="Calibri" w:hint="default"/>
          <w:sz w:val="18"/>
          <w:szCs w:val="18"/>
        </w:rPr>
        <w:sectPr>
          <w:footerReference w:type="default" r:id="rId363"/>
          <w:pgSz w:w="11910" w:h="16840"/>
          <w:pgMar w:footer="1195" w:header="0" w:top="1540" w:bottom="1380" w:left="1660" w:right="1620"/>
          <w:pgNumType w:start="128"/>
        </w:sectPr>
      </w:pPr>
    </w:p>
    <w:p>
      <w:pPr>
        <w:spacing w:line="240" w:lineRule="auto" w:before="11"/>
        <w:rPr>
          <w:rFonts w:ascii="宋体" w:hAnsi="宋体" w:cs="宋体" w:eastAsia="宋体" w:hint="default"/>
          <w:b/>
          <w:bCs/>
          <w:sz w:val="2"/>
          <w:szCs w:val="2"/>
        </w:rPr>
      </w:pPr>
    </w:p>
    <w:tbl>
      <w:tblPr>
        <w:tblW w:w="0" w:type="auto"/>
        <w:jc w:val="left"/>
        <w:tblInd w:w="111" w:type="dxa"/>
        <w:tblLayout w:type="fixed"/>
        <w:tblCellMar>
          <w:top w:w="0" w:type="dxa"/>
          <w:left w:w="0" w:type="dxa"/>
          <w:bottom w:w="0" w:type="dxa"/>
          <w:right w:w="0" w:type="dxa"/>
        </w:tblCellMar>
        <w:tblLook w:val="01E0"/>
      </w:tblPr>
      <w:tblGrid>
        <w:gridCol w:w="564"/>
        <w:gridCol w:w="2285"/>
        <w:gridCol w:w="1486"/>
        <w:gridCol w:w="1306"/>
        <w:gridCol w:w="1274"/>
        <w:gridCol w:w="1486"/>
      </w:tblGrid>
      <w:tr>
        <w:trPr>
          <w:trHeight w:val="438" w:hRule="exact"/>
        </w:trPr>
        <w:tc>
          <w:tcPr>
            <w:tcW w:w="564" w:type="dxa"/>
            <w:vMerge w:val="restart"/>
            <w:tcBorders>
              <w:top w:val="single" w:sz="4" w:space="0" w:color="000000"/>
              <w:left w:val="nil" w:sz="6" w:space="0" w:color="auto"/>
              <w:right w:val="nil" w:sz="6" w:space="0" w:color="auto"/>
            </w:tcBorders>
          </w:tcPr>
          <w:p>
            <w:pPr/>
          </w:p>
        </w:tc>
        <w:tc>
          <w:tcPr>
            <w:tcW w:w="2285" w:type="dxa"/>
            <w:tcBorders>
              <w:top w:val="single" w:sz="12" w:space="0" w:color="000000"/>
              <w:left w:val="nil" w:sz="6" w:space="0" w:color="auto"/>
              <w:bottom w:val="nil" w:sz="6" w:space="0" w:color="auto"/>
              <w:right w:val="single" w:sz="4" w:space="0" w:color="000000"/>
            </w:tcBorders>
          </w:tcPr>
          <w:p>
            <w:pPr>
              <w:pStyle w:val="TableParagraph"/>
              <w:spacing w:line="240" w:lineRule="auto" w:before="61"/>
              <w:ind w:left="122"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管理软件</w:t>
            </w:r>
          </w:p>
        </w:tc>
        <w:tc>
          <w:tcPr>
            <w:tcW w:w="148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9"/>
              <w:ind w:right="100"/>
              <w:jc w:val="right"/>
              <w:rPr>
                <w:rFonts w:ascii="Calibri" w:hAnsi="Calibri" w:cs="Calibri" w:eastAsia="Calibri" w:hint="default"/>
                <w:sz w:val="18"/>
                <w:szCs w:val="18"/>
              </w:rPr>
            </w:pPr>
            <w:r>
              <w:rPr>
                <w:rFonts w:ascii="Calibri"/>
                <w:sz w:val="18"/>
              </w:rPr>
              <w:t>193,355.66</w:t>
            </w:r>
          </w:p>
        </w:tc>
        <w:tc>
          <w:tcPr>
            <w:tcW w:w="1306"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18"/>
                <w:szCs w:val="18"/>
              </w:rPr>
            </w:pPr>
          </w:p>
        </w:tc>
        <w:tc>
          <w:tcPr>
            <w:tcW w:w="1274"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18"/>
                <w:szCs w:val="18"/>
              </w:rPr>
            </w:pPr>
          </w:p>
        </w:tc>
        <w:tc>
          <w:tcPr>
            <w:tcW w:w="1486" w:type="dxa"/>
            <w:tcBorders>
              <w:top w:val="single" w:sz="12" w:space="0" w:color="000000"/>
              <w:left w:val="single" w:sz="4" w:space="0" w:color="000000"/>
              <w:bottom w:val="nil" w:sz="6" w:space="0" w:color="auto"/>
              <w:right w:val="nil" w:sz="6" w:space="0" w:color="auto"/>
            </w:tcBorders>
          </w:tcPr>
          <w:p>
            <w:pPr>
              <w:pStyle w:val="TableParagraph"/>
              <w:spacing w:line="240" w:lineRule="auto" w:before="129"/>
              <w:ind w:right="105"/>
              <w:jc w:val="right"/>
              <w:rPr>
                <w:rFonts w:ascii="Calibri" w:hAnsi="Calibri" w:cs="Calibri" w:eastAsia="Calibri" w:hint="default"/>
                <w:sz w:val="18"/>
                <w:szCs w:val="18"/>
              </w:rPr>
            </w:pPr>
            <w:r>
              <w:rPr>
                <w:rFonts w:ascii="Calibri"/>
                <w:sz w:val="18"/>
              </w:rPr>
              <w:t>190,540.50</w:t>
            </w:r>
          </w:p>
        </w:tc>
      </w:tr>
      <w:tr>
        <w:trPr>
          <w:trHeight w:val="384" w:hRule="exact"/>
        </w:trPr>
        <w:tc>
          <w:tcPr>
            <w:tcW w:w="564" w:type="dxa"/>
            <w:vMerge/>
            <w:tcBorders>
              <w:left w:val="nil" w:sz="6" w:space="0" w:color="auto"/>
              <w:right w:val="nil" w:sz="6" w:space="0" w:color="auto"/>
            </w:tcBorders>
          </w:tcPr>
          <w:p>
            <w:pPr/>
          </w:p>
        </w:tc>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开发套件软件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337,255.79</w:t>
            </w:r>
          </w:p>
        </w:tc>
        <w:tc>
          <w:tcPr>
            <w:tcW w:w="1306" w:type="dxa"/>
            <w:vMerge/>
            <w:tcBorders>
              <w:left w:val="single" w:sz="4" w:space="0" w:color="000000"/>
              <w:right w:val="single" w:sz="4" w:space="0" w:color="000000"/>
            </w:tcBorders>
          </w:tcPr>
          <w:p>
            <w:pPr/>
          </w:p>
        </w:tc>
        <w:tc>
          <w:tcPr>
            <w:tcW w:w="1274" w:type="dxa"/>
            <w:vMerge/>
            <w:tcBorders>
              <w:left w:val="single" w:sz="4" w:space="0" w:color="000000"/>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409,079.07</w:t>
            </w:r>
          </w:p>
        </w:tc>
      </w:tr>
      <w:tr>
        <w:trPr>
          <w:trHeight w:val="384" w:hRule="exact"/>
        </w:trPr>
        <w:tc>
          <w:tcPr>
            <w:tcW w:w="564" w:type="dxa"/>
            <w:vMerge/>
            <w:tcBorders>
              <w:left w:val="nil" w:sz="6" w:space="0" w:color="auto"/>
              <w:right w:val="nil" w:sz="6" w:space="0" w:color="auto"/>
            </w:tcBorders>
          </w:tcPr>
          <w:p>
            <w:pPr/>
          </w:p>
        </w:tc>
        <w:tc>
          <w:tcPr>
            <w:tcW w:w="228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(4).</w:t>
            </w:r>
            <w:r>
              <w:rPr>
                <w:rFonts w:ascii="宋体" w:hAnsi="宋体" w:cs="宋体" w:eastAsia="宋体" w:hint="default"/>
                <w:sz w:val="18"/>
                <w:szCs w:val="18"/>
              </w:rPr>
              <w:t>用友人事软件</w:t>
            </w:r>
          </w:p>
        </w:tc>
        <w:tc>
          <w:tcPr>
            <w:tcW w:w="148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23,166.67</w:t>
            </w:r>
          </w:p>
        </w:tc>
        <w:tc>
          <w:tcPr>
            <w:tcW w:w="1306" w:type="dxa"/>
            <w:vMerge/>
            <w:tcBorders>
              <w:left w:val="single" w:sz="4" w:space="0" w:color="000000"/>
              <w:right w:val="single" w:sz="4" w:space="0" w:color="000000"/>
            </w:tcBorders>
          </w:tcPr>
          <w:p>
            <w:pPr/>
          </w:p>
        </w:tc>
        <w:tc>
          <w:tcPr>
            <w:tcW w:w="1274" w:type="dxa"/>
            <w:vMerge/>
            <w:tcBorders>
              <w:left w:val="single" w:sz="4" w:space="0" w:color="000000"/>
              <w:right w:val="single" w:sz="4" w:space="0" w:color="000000"/>
            </w:tcBorders>
          </w:tcPr>
          <w:p>
            <w:pPr/>
          </w:p>
        </w:tc>
        <w:tc>
          <w:tcPr>
            <w:tcW w:w="1486"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20,166.67</w:t>
            </w:r>
          </w:p>
        </w:tc>
      </w:tr>
      <w:tr>
        <w:trPr>
          <w:trHeight w:val="374" w:hRule="exact"/>
        </w:trPr>
        <w:tc>
          <w:tcPr>
            <w:tcW w:w="564" w:type="dxa"/>
            <w:vMerge/>
            <w:tcBorders>
              <w:left w:val="nil" w:sz="6" w:space="0" w:color="auto"/>
              <w:bottom w:val="nil" w:sz="6" w:space="0" w:color="auto"/>
              <w:right w:val="nil" w:sz="6" w:space="0" w:color="auto"/>
            </w:tcBorders>
          </w:tcPr>
          <w:p>
            <w:pPr/>
          </w:p>
        </w:tc>
        <w:tc>
          <w:tcPr>
            <w:tcW w:w="2285"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18"/>
                <w:szCs w:val="18"/>
              </w:rPr>
            </w:pPr>
            <w:r>
              <w:rPr>
                <w:rFonts w:ascii="Calibri" w:hAnsi="Calibri" w:cs="Calibri" w:eastAsia="Calibri" w:hint="default"/>
                <w:sz w:val="18"/>
                <w:szCs w:val="18"/>
              </w:rPr>
              <w:t>(5).</w:t>
            </w:r>
            <w:r>
              <w:rPr>
                <w:rFonts w:ascii="宋体" w:hAnsi="宋体" w:cs="宋体" w:eastAsia="宋体" w:hint="default"/>
                <w:sz w:val="18"/>
                <w:szCs w:val="18"/>
              </w:rPr>
              <w:t>办公软件</w:t>
            </w:r>
          </w:p>
        </w:tc>
        <w:tc>
          <w:tcPr>
            <w:tcW w:w="148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98"/>
              <w:jc w:val="right"/>
              <w:rPr>
                <w:rFonts w:ascii="Calibri" w:hAnsi="Calibri" w:cs="Calibri" w:eastAsia="Calibri" w:hint="default"/>
                <w:sz w:val="18"/>
                <w:szCs w:val="18"/>
              </w:rPr>
            </w:pPr>
            <w:r>
              <w:rPr>
                <w:rFonts w:ascii="Calibri"/>
                <w:spacing w:val="-1"/>
                <w:sz w:val="18"/>
              </w:rPr>
              <w:t>120,070.82</w:t>
            </w:r>
          </w:p>
        </w:tc>
        <w:tc>
          <w:tcPr>
            <w:tcW w:w="1306" w:type="dxa"/>
            <w:vMerge/>
            <w:tcBorders>
              <w:left w:val="single" w:sz="4" w:space="0" w:color="000000"/>
              <w:bottom w:val="single" w:sz="12" w:space="0" w:color="000000"/>
              <w:right w:val="single" w:sz="4" w:space="0" w:color="000000"/>
            </w:tcBorders>
          </w:tcPr>
          <w:p>
            <w:pPr/>
          </w:p>
        </w:tc>
        <w:tc>
          <w:tcPr>
            <w:tcW w:w="1274" w:type="dxa"/>
            <w:vMerge/>
            <w:tcBorders>
              <w:left w:val="single" w:sz="4" w:space="0" w:color="000000"/>
              <w:bottom w:val="single" w:sz="12" w:space="0" w:color="000000"/>
              <w:right w:val="single" w:sz="4" w:space="0" w:color="000000"/>
            </w:tcBorders>
          </w:tcPr>
          <w:p>
            <w:pPr/>
          </w:p>
        </w:tc>
        <w:tc>
          <w:tcPr>
            <w:tcW w:w="1486" w:type="dxa"/>
            <w:tcBorders>
              <w:top w:val="nil" w:sz="6" w:space="0" w:color="auto"/>
              <w:left w:val="single" w:sz="4" w:space="0" w:color="000000"/>
              <w:bottom w:val="single" w:sz="12" w:space="0" w:color="000000"/>
              <w:right w:val="nil" w:sz="6" w:space="0" w:color="auto"/>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sz w:val="18"/>
              </w:rPr>
              <w:t>659,925.63</w:t>
            </w:r>
          </w:p>
        </w:tc>
      </w:tr>
    </w:tbl>
    <w:p>
      <w:pPr>
        <w:spacing w:line="240" w:lineRule="auto" w:before="2"/>
        <w:rPr>
          <w:rFonts w:ascii="宋体" w:hAnsi="宋体" w:cs="宋体" w:eastAsia="宋体" w:hint="default"/>
          <w:b/>
          <w:bCs/>
          <w:sz w:val="9"/>
          <w:szCs w:val="9"/>
        </w:rPr>
      </w:pPr>
    </w:p>
    <w:p>
      <w:pPr>
        <w:spacing w:line="348" w:lineRule="auto" w:before="36"/>
        <w:ind w:left="858" w:right="1945" w:hanging="10"/>
        <w:jc w:val="left"/>
        <w:rPr>
          <w:rFonts w:ascii="宋体" w:hAnsi="宋体" w:cs="宋体" w:eastAsia="宋体" w:hint="default"/>
          <w:sz w:val="21"/>
          <w:szCs w:val="21"/>
        </w:rPr>
      </w:pPr>
      <w:r>
        <w:rPr/>
        <w:pict>
          <v:shape style="position:absolute;margin-left:230.809998pt;margin-top:-83.996323pt;width:.48pt;height:.12pt;mso-position-horizontal-relative:page;mso-position-vertical-relative:paragraph;z-index:-1197616" type="#_x0000_t75" stroked="false">
            <v:imagedata r:id="rId373" o:title=""/>
          </v:shape>
        </w:pict>
      </w:r>
      <w:r>
        <w:rPr/>
        <w:pict>
          <v:shape style="position:absolute;margin-left:305.089996pt;margin-top:-83.996323pt;width:.47998pt;height:.12pt;mso-position-horizontal-relative:page;mso-position-vertical-relative:paragraph;z-index:-1197592" type="#_x0000_t75" stroked="false">
            <v:imagedata r:id="rId373" o:title=""/>
          </v:shape>
        </w:pict>
      </w:r>
      <w:r>
        <w:rPr/>
        <w:pict>
          <v:shape style="position:absolute;margin-left:370.390015pt;margin-top:-83.996323pt;width:.48001pt;height:.12pt;mso-position-horizontal-relative:page;mso-position-vertical-relative:paragraph;z-index:-1197568" type="#_x0000_t75" stroked="false">
            <v:imagedata r:id="rId373" o:title=""/>
          </v:shape>
        </w:pict>
      </w:r>
      <w:r>
        <w:rPr/>
        <w:pict>
          <v:shape style="position:absolute;margin-left:434.109985pt;margin-top:-83.996323pt;width:.48001pt;height:.12pt;mso-position-horizontal-relative:page;mso-position-vertical-relative:paragraph;z-index:-1197544" type="#_x0000_t75" stroked="false">
            <v:imagedata r:id="rId373" o:title=""/>
          </v:shape>
        </w:pict>
      </w:r>
      <w:r>
        <w:rPr/>
        <w:pict>
          <v:group style="position:absolute;margin-left:117.5pt;margin-top:-65.136307pt;width:391.2pt;height:.5pt;mso-position-horizontal-relative:page;mso-position-vertical-relative:paragraph;z-index:-1197520" coordorigin="2350,-1303" coordsize="7824,10">
            <v:shape style="position:absolute;left:2350;top:-1303;width:3752;height:10" type="#_x0000_t75" stroked="false">
              <v:imagedata r:id="rId364" o:title=""/>
            </v:shape>
            <v:shape style="position:absolute;left:6097;top:-1303;width:1311;height:10" type="#_x0000_t75" stroked="false">
              <v:imagedata r:id="rId367" o:title=""/>
            </v:shape>
            <v:shape style="position:absolute;left:7403;top:-1303;width:2770;height:10" type="#_x0000_t75" stroked="false">
              <v:imagedata r:id="rId368" o:title=""/>
            </v:shape>
            <w10:wrap type="none"/>
          </v:group>
        </w:pict>
      </w:r>
      <w:r>
        <w:rPr/>
        <w:pict>
          <v:group style="position:absolute;margin-left:117.5pt;margin-top:-45.936302pt;width:391.2pt;height:.5pt;mso-position-horizontal-relative:page;mso-position-vertical-relative:paragraph;z-index:-1197496" coordorigin="2350,-919" coordsize="7824,10">
            <v:shape style="position:absolute;left:2350;top:-919;width:3752;height:10" type="#_x0000_t75" stroked="false">
              <v:imagedata r:id="rId364" o:title=""/>
            </v:shape>
            <v:shape style="position:absolute;left:6097;top:-919;width:1311;height:10" type="#_x0000_t75" stroked="false">
              <v:imagedata r:id="rId365" o:title=""/>
            </v:shape>
            <v:shape style="position:absolute;left:7403;top:-919;width:2770;height:10" type="#_x0000_t75" stroked="false">
              <v:imagedata r:id="rId366" o:title=""/>
            </v:shape>
            <w10:wrap type="none"/>
          </v:group>
        </w:pict>
      </w:r>
      <w:r>
        <w:rPr/>
        <w:pict>
          <v:group style="position:absolute;margin-left:117.5pt;margin-top:-26.736303pt;width:391.2pt;height:.5pt;mso-position-horizontal-relative:page;mso-position-vertical-relative:paragraph;z-index:-1197472" coordorigin="2350,-535" coordsize="7824,10">
            <v:shape style="position:absolute;left:2350;top:-535;width:3752;height:10" type="#_x0000_t75" stroked="false">
              <v:imagedata r:id="rId364" o:title=""/>
            </v:shape>
            <v:shape style="position:absolute;left:6097;top:-535;width:1311;height:10" type="#_x0000_t75" stroked="false">
              <v:imagedata r:id="rId365" o:title=""/>
            </v:shape>
            <v:shape style="position:absolute;left:7403;top:-535;width:2770;height:10" type="#_x0000_t75" stroked="false">
              <v:imagedata r:id="rId366" o:title=""/>
            </v:shape>
            <w10:wrap type="none"/>
          </v:group>
        </w:pict>
      </w:r>
      <w:r>
        <w:rPr>
          <w:rFonts w:ascii="宋体" w:hAnsi="宋体" w:cs="宋体" w:eastAsia="宋体" w:hint="default"/>
          <w:sz w:val="21"/>
          <w:szCs w:val="21"/>
        </w:rPr>
        <w:t>本年摊销额</w:t>
      </w:r>
      <w:r>
        <w:rPr>
          <w:rFonts w:ascii="宋体" w:hAnsi="宋体" w:cs="宋体" w:eastAsia="宋体" w:hint="default"/>
          <w:spacing w:val="-54"/>
          <w:sz w:val="21"/>
          <w:szCs w:val="21"/>
        </w:rPr>
        <w:t> </w:t>
      </w:r>
      <w:r>
        <w:rPr>
          <w:rFonts w:ascii="Calibri" w:hAnsi="Calibri" w:cs="Calibri" w:eastAsia="Calibri" w:hint="default"/>
          <w:sz w:val="21"/>
          <w:szCs w:val="21"/>
        </w:rPr>
        <w:t>390,194.03</w:t>
      </w:r>
      <w:r>
        <w:rPr>
          <w:rFonts w:ascii="Calibri" w:hAnsi="Calibri" w:cs="Calibri" w:eastAsia="Calibri" w:hint="default"/>
          <w:spacing w:val="6"/>
          <w:sz w:val="21"/>
          <w:szCs w:val="21"/>
        </w:rPr>
        <w:t> </w:t>
      </w:r>
      <w:r>
        <w:rPr>
          <w:rFonts w:ascii="宋体" w:hAnsi="宋体" w:cs="宋体" w:eastAsia="宋体" w:hint="default"/>
          <w:spacing w:val="-3"/>
          <w:sz w:val="21"/>
          <w:szCs w:val="21"/>
        </w:rPr>
        <w:t>元。</w:t>
      </w:r>
      <w:r>
        <w:rPr>
          <w:rFonts w:ascii="宋体" w:hAnsi="宋体" w:cs="宋体" w:eastAsia="宋体" w:hint="default"/>
          <w:spacing w:val="-3"/>
          <w:w w:val="100"/>
          <w:sz w:val="21"/>
          <w:szCs w:val="21"/>
        </w:rPr>
        <w:t> </w:t>
      </w:r>
      <w:r>
        <w:rPr>
          <w:rFonts w:ascii="宋体" w:hAnsi="宋体" w:cs="宋体" w:eastAsia="宋体" w:hint="default"/>
          <w:spacing w:val="-2"/>
          <w:sz w:val="21"/>
          <w:szCs w:val="21"/>
        </w:rPr>
        <w:t>年末无用于抵押或担保的无形资产。</w:t>
      </w:r>
    </w:p>
    <w:p>
      <w:pPr>
        <w:tabs>
          <w:tab w:pos="1395" w:val="left" w:leader="none"/>
        </w:tabs>
        <w:spacing w:before="31"/>
        <w:ind w:left="858" w:right="88"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本年无与无形资产有关的开发项目支出。</w:t>
      </w:r>
      <w:r>
        <w:rPr>
          <w:rFonts w:ascii="宋体" w:hAnsi="宋体" w:cs="宋体" w:eastAsia="宋体" w:hint="default"/>
          <w:sz w:val="21"/>
          <w:szCs w:val="21"/>
        </w:rPr>
      </w:r>
    </w:p>
    <w:p>
      <w:pPr>
        <w:tabs>
          <w:tab w:pos="1395" w:val="left" w:leader="none"/>
        </w:tabs>
        <w:spacing w:before="123"/>
        <w:ind w:left="858" w:right="8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本年未发生以明显高于账面价值的价格出售无形资产的情况。</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spacing w:before="0"/>
        <w:ind w:left="126" w:right="8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十二</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9"/>
          <w:sz w:val="21"/>
          <w:szCs w:val="21"/>
        </w:rPr>
        <w:t> </w:t>
      </w:r>
      <w:r>
        <w:rPr>
          <w:rFonts w:ascii="宋体" w:hAnsi="宋体" w:cs="宋体" w:eastAsia="宋体" w:hint="default"/>
          <w:b/>
          <w:bCs/>
          <w:sz w:val="21"/>
          <w:szCs w:val="21"/>
        </w:rPr>
        <w:t>递延所得税资产</w:t>
      </w:r>
      <w:r>
        <w:rPr>
          <w:rFonts w:ascii="宋体" w:hAnsi="宋体" w:cs="宋体" w:eastAsia="宋体" w:hint="default"/>
          <w:sz w:val="21"/>
          <w:szCs w:val="21"/>
        </w:rPr>
      </w:r>
    </w:p>
    <w:p>
      <w:pPr>
        <w:tabs>
          <w:tab w:pos="1395" w:val="left" w:leader="none"/>
        </w:tabs>
        <w:spacing w:before="108"/>
        <w:ind w:left="858" w:right="8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1"/>
          <w:sz w:val="21"/>
          <w:szCs w:val="21"/>
        </w:rPr>
        <w:t>递延所得税资产不以抵销后的净额列示</w:t>
      </w:r>
      <w:r>
        <w:rPr>
          <w:rFonts w:ascii="宋体" w:hAnsi="宋体" w:cs="宋体" w:eastAsia="宋体" w:hint="default"/>
          <w:spacing w:val="-1"/>
          <w:sz w:val="21"/>
          <w:szCs w:val="21"/>
        </w:rPr>
      </w:r>
    </w:p>
    <w:p>
      <w:pPr>
        <w:spacing w:before="110"/>
        <w:ind w:left="858" w:right="8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）已确认的递延所得税资产和递延所得税负债</w:t>
      </w:r>
    </w:p>
    <w:p>
      <w:pPr>
        <w:spacing w:line="4246" w:lineRule="exact"/>
        <w:ind w:left="682" w:right="0" w:firstLine="0"/>
        <w:rPr>
          <w:rFonts w:ascii="宋体" w:hAnsi="宋体" w:cs="宋体" w:eastAsia="宋体" w:hint="default"/>
          <w:sz w:val="20"/>
          <w:szCs w:val="20"/>
        </w:rPr>
      </w:pPr>
      <w:r>
        <w:rPr>
          <w:rFonts w:ascii="宋体" w:hAnsi="宋体" w:cs="宋体" w:eastAsia="宋体" w:hint="default"/>
          <w:position w:val="-84"/>
          <w:sz w:val="20"/>
          <w:szCs w:val="20"/>
        </w:rPr>
        <w:pict>
          <v:group style="width:389.85pt;height:212.3pt;mso-position-horizontal-relative:char;mso-position-vertical-relative:line" coordorigin="0,0" coordsize="7797,4246">
            <v:group style="position:absolute;left:29;top:14;width:3884;height:2" coordorigin="29,14" coordsize="3884,2">
              <v:shape style="position:absolute;left:29;top:14;width:3884;height:2" coordorigin="29,14" coordsize="3884,0" path="m29,14l3912,14e" filled="false" stroked="true" strokeweight="1.44pt" strokecolor="#000000">
                <v:path arrowok="t"/>
              </v:shape>
              <v:shape style="position:absolute;left:3913;top:29;width:10;height:2" type="#_x0000_t75" stroked="false">
                <v:imagedata r:id="rId374" o:title=""/>
              </v:shape>
            </v:group>
            <v:group style="position:absolute;left:3913;top:14;width:29;height:2" coordorigin="3913,14" coordsize="29,2">
              <v:shape style="position:absolute;left:3913;top:14;width:29;height:2" coordorigin="3913,14" coordsize="29,0" path="m3913,14l3941,14e" filled="false" stroked="true" strokeweight="1.44pt" strokecolor="#000000">
                <v:path arrowok="t"/>
              </v:shape>
            </v:group>
            <v:group style="position:absolute;left:3941;top:14;width:1993;height:2" coordorigin="3941,14" coordsize="1993,2">
              <v:shape style="position:absolute;left:3941;top:14;width:1993;height:2" coordorigin="3941,14" coordsize="1993,0" path="m3941,14l5934,14e" filled="false" stroked="true" strokeweight="1.44pt" strokecolor="#000000">
                <v:path arrowok="t"/>
              </v:shape>
              <v:shape style="position:absolute;left:5934;top:29;width:10;height:2" type="#_x0000_t75" stroked="false">
                <v:imagedata r:id="rId374" o:title=""/>
              </v:shape>
            </v:group>
            <v:group style="position:absolute;left:5934;top:14;width:29;height:2" coordorigin="5934,14" coordsize="29,2">
              <v:shape style="position:absolute;left:5934;top:14;width:29;height:2" coordorigin="5934,14" coordsize="29,0" path="m5934,14l5963,14e" filled="false" stroked="true" strokeweight="1.44pt" strokecolor="#000000">
                <v:path arrowok="t"/>
              </v:shape>
            </v:group>
            <v:group style="position:absolute;left:5963;top:14;width:1820;height:2" coordorigin="5963,14" coordsize="1820,2">
              <v:shape style="position:absolute;left:5963;top:14;width:1820;height:2" coordorigin="5963,14" coordsize="1820,0" path="m5963,14l7782,14e" filled="false" stroked="true" strokeweight="1.44pt" strokecolor="#000000">
                <v:path arrowok="t"/>
              </v:shape>
            </v:group>
            <v:group style="position:absolute;left:3913;top:31;width:10;height:20" coordorigin="3913,31" coordsize="10,20">
              <v:shape style="position:absolute;left:3913;top:31;width:10;height:20" coordorigin="3913,31" coordsize="10,20" path="m3913,50l3922,50,3922,31,3913,31,3913,50xe" filled="true" fillcolor="#000000" stroked="false">
                <v:path arrowok="t"/>
                <v:fill type="solid"/>
              </v:shape>
            </v:group>
            <v:group style="position:absolute;left:3913;top:50;width:10;height:20" coordorigin="3913,50" coordsize="10,20">
              <v:shape style="position:absolute;left:3913;top:50;width:10;height:20" coordorigin="3913,50" coordsize="10,20" path="m3913,70l3922,70,3922,50,3913,50,3913,70xe" filled="true" fillcolor="#000000" stroked="false">
                <v:path arrowok="t"/>
                <v:fill type="solid"/>
              </v:shape>
            </v:group>
            <v:group style="position:absolute;left:3913;top:70;width:10;height:20" coordorigin="3913,70" coordsize="10,20">
              <v:shape style="position:absolute;left:3913;top:70;width:10;height:20" coordorigin="3913,70" coordsize="10,20" path="m3913,89l3922,89,3922,70,3913,70,3913,89xe" filled="true" fillcolor="#000000" stroked="false">
                <v:path arrowok="t"/>
                <v:fill type="solid"/>
              </v:shape>
            </v:group>
            <v:group style="position:absolute;left:3913;top:89;width:10;height:20" coordorigin="3913,89" coordsize="10,20">
              <v:shape style="position:absolute;left:3913;top:89;width:10;height:20" coordorigin="3913,89" coordsize="10,20" path="m3913,108l3922,108,3922,89,3913,89,3913,108xe" filled="true" fillcolor="#000000" stroked="false">
                <v:path arrowok="t"/>
                <v:fill type="solid"/>
              </v:shape>
            </v:group>
            <v:group style="position:absolute;left:3913;top:108;width:10;height:20" coordorigin="3913,108" coordsize="10,20">
              <v:shape style="position:absolute;left:3913;top:108;width:10;height:20" coordorigin="3913,108" coordsize="10,20" path="m3913,127l3922,127,3922,108,3913,108,3913,127xe" filled="true" fillcolor="#000000" stroked="false">
                <v:path arrowok="t"/>
                <v:fill type="solid"/>
              </v:shape>
            </v:group>
            <v:group style="position:absolute;left:3913;top:127;width:10;height:20" coordorigin="3913,127" coordsize="10,20">
              <v:shape style="position:absolute;left:3913;top:127;width:10;height:20" coordorigin="3913,127" coordsize="10,20" path="m3913,146l3922,146,3922,127,3913,127,3913,146xe" filled="true" fillcolor="#000000" stroked="false">
                <v:path arrowok="t"/>
                <v:fill type="solid"/>
              </v:shape>
            </v:group>
            <v:group style="position:absolute;left:3913;top:146;width:10;height:20" coordorigin="3913,146" coordsize="10,20">
              <v:shape style="position:absolute;left:3913;top:146;width:10;height:20" coordorigin="3913,146" coordsize="10,20" path="m3913,166l3922,166,3922,146,3913,146,3913,166xe" filled="true" fillcolor="#000000" stroked="false">
                <v:path arrowok="t"/>
                <v:fill type="solid"/>
              </v:shape>
            </v:group>
            <v:group style="position:absolute;left:3913;top:166;width:10;height:20" coordorigin="3913,166" coordsize="10,20">
              <v:shape style="position:absolute;left:3913;top:166;width:10;height:20" coordorigin="3913,166" coordsize="10,20" path="m3913,185l3922,185,3922,166,3913,166,3913,185xe" filled="true" fillcolor="#000000" stroked="false">
                <v:path arrowok="t"/>
                <v:fill type="solid"/>
              </v:shape>
            </v:group>
            <v:group style="position:absolute;left:3913;top:185;width:10;height:20" coordorigin="3913,185" coordsize="10,20">
              <v:shape style="position:absolute;left:3913;top:185;width:10;height:20" coordorigin="3913,185" coordsize="10,20" path="m3913,204l3922,204,3922,185,3913,185,3913,204xe" filled="true" fillcolor="#000000" stroked="false">
                <v:path arrowok="t"/>
                <v:fill type="solid"/>
              </v:shape>
            </v:group>
            <v:group style="position:absolute;left:3913;top:204;width:10;height:20" coordorigin="3913,204" coordsize="10,20">
              <v:shape style="position:absolute;left:3913;top:204;width:10;height:20" coordorigin="3913,204" coordsize="10,20" path="m3913,223l3922,223,3922,204,3913,204,3913,223xe" filled="true" fillcolor="#000000" stroked="false">
                <v:path arrowok="t"/>
                <v:fill type="solid"/>
              </v:shape>
            </v:group>
            <v:group style="position:absolute;left:3913;top:223;width:10;height:20" coordorigin="3913,223" coordsize="10,20">
              <v:shape style="position:absolute;left:3913;top:223;width:10;height:20" coordorigin="3913,223" coordsize="10,20" path="m3913,242l3922,242,3922,223,3913,223,3913,242xe" filled="true" fillcolor="#000000" stroked="false">
                <v:path arrowok="t"/>
                <v:fill type="solid"/>
              </v:shape>
            </v:group>
            <v:group style="position:absolute;left:3913;top:242;width:10;height:20" coordorigin="3913,242" coordsize="10,20">
              <v:shape style="position:absolute;left:3913;top:242;width:10;height:20" coordorigin="3913,242" coordsize="10,20" path="m3913,262l3922,262,3922,242,3913,242,3913,262xe" filled="true" fillcolor="#000000" stroked="false">
                <v:path arrowok="t"/>
                <v:fill type="solid"/>
              </v:shape>
            </v:group>
            <v:group style="position:absolute;left:3913;top:262;width:10;height:20" coordorigin="3913,262" coordsize="10,20">
              <v:shape style="position:absolute;left:3913;top:262;width:10;height:20" coordorigin="3913,262" coordsize="10,20" path="m3913,281l3922,281,3922,262,3913,262,3913,281xe" filled="true" fillcolor="#000000" stroked="false">
                <v:path arrowok="t"/>
                <v:fill type="solid"/>
              </v:shape>
            </v:group>
            <v:group style="position:absolute;left:3913;top:281;width:10;height:20" coordorigin="3913,281" coordsize="10,20">
              <v:shape style="position:absolute;left:3913;top:281;width:10;height:20" coordorigin="3913,281" coordsize="10,20" path="m3913,300l3922,300,3922,281,3913,281,3913,300xe" filled="true" fillcolor="#000000" stroked="false">
                <v:path arrowok="t"/>
                <v:fill type="solid"/>
              </v:shape>
            </v:group>
            <v:group style="position:absolute;left:3913;top:300;width:10;height:20" coordorigin="3913,300" coordsize="10,20">
              <v:shape style="position:absolute;left:3913;top:300;width:10;height:20" coordorigin="3913,300" coordsize="10,20" path="m3913,319l3922,319,3922,300,3913,300,3913,319xe" filled="true" fillcolor="#000000" stroked="false">
                <v:path arrowok="t"/>
                <v:fill type="solid"/>
              </v:shape>
            </v:group>
            <v:group style="position:absolute;left:3913;top:319;width:10;height:20" coordorigin="3913,319" coordsize="10,20">
              <v:shape style="position:absolute;left:3913;top:319;width:10;height:20" coordorigin="3913,319" coordsize="10,20" path="m3913,338l3922,338,3922,319,3913,319,3913,338xe" filled="true" fillcolor="#000000" stroked="false">
                <v:path arrowok="t"/>
                <v:fill type="solid"/>
              </v:shape>
            </v:group>
            <v:group style="position:absolute;left:3913;top:338;width:10;height:20" coordorigin="3913,338" coordsize="10,20">
              <v:shape style="position:absolute;left:3913;top:338;width:10;height:20" coordorigin="3913,338" coordsize="10,20" path="m3913,358l3922,358,3922,338,3913,338,3913,358xe" filled="true" fillcolor="#000000" stroked="false">
                <v:path arrowok="t"/>
                <v:fill type="solid"/>
              </v:shape>
            </v:group>
            <v:group style="position:absolute;left:3913;top:358;width:10;height:20" coordorigin="3913,358" coordsize="10,20">
              <v:shape style="position:absolute;left:3913;top:358;width:10;height:20" coordorigin="3913,358" coordsize="10,20" path="m3913,377l3922,377,3922,358,3913,358,3913,377xe" filled="true" fillcolor="#000000" stroked="false">
                <v:path arrowok="t"/>
                <v:fill type="solid"/>
              </v:shape>
            </v:group>
            <v:group style="position:absolute;left:3913;top:377;width:10;height:20" coordorigin="3913,377" coordsize="10,20">
              <v:shape style="position:absolute;left:3913;top:377;width:10;height:20" coordorigin="3913,377" coordsize="10,20" path="m3913,396l3922,396,3922,377,3913,377,3913,396xe" filled="true" fillcolor="#000000" stroked="false">
                <v:path arrowok="t"/>
                <v:fill type="solid"/>
              </v:shape>
            </v:group>
            <v:group style="position:absolute;left:3913;top:400;width:10;height:2" coordorigin="3913,400" coordsize="10,2">
              <v:shape style="position:absolute;left:3913;top:400;width:10;height:2" coordorigin="3913,400" coordsize="10,0" path="m3913,400l3922,400e" filled="false" stroked="true" strokeweight=".35999pt" strokecolor="#000000">
                <v:path arrowok="t"/>
              </v:shape>
            </v:group>
            <v:group style="position:absolute;left:5934;top:31;width:10;height:20" coordorigin="5934,31" coordsize="10,20">
              <v:shape style="position:absolute;left:5934;top:31;width:10;height:20" coordorigin="5934,31" coordsize="10,20" path="m5934,50l5943,50,5943,31,5934,31,5934,50xe" filled="true" fillcolor="#000000" stroked="false">
                <v:path arrowok="t"/>
                <v:fill type="solid"/>
              </v:shape>
            </v:group>
            <v:group style="position:absolute;left:5934;top:50;width:10;height:20" coordorigin="5934,50" coordsize="10,20">
              <v:shape style="position:absolute;left:5934;top:50;width:10;height:20" coordorigin="5934,50" coordsize="10,20" path="m5934,70l5943,70,5943,50,5934,50,5934,70xe" filled="true" fillcolor="#000000" stroked="false">
                <v:path arrowok="t"/>
                <v:fill type="solid"/>
              </v:shape>
            </v:group>
            <v:group style="position:absolute;left:5934;top:70;width:10;height:20" coordorigin="5934,70" coordsize="10,20">
              <v:shape style="position:absolute;left:5934;top:70;width:10;height:20" coordorigin="5934,70" coordsize="10,20" path="m5934,89l5943,89,5943,70,5934,70,5934,89xe" filled="true" fillcolor="#000000" stroked="false">
                <v:path arrowok="t"/>
                <v:fill type="solid"/>
              </v:shape>
            </v:group>
            <v:group style="position:absolute;left:5934;top:89;width:10;height:20" coordorigin="5934,89" coordsize="10,20">
              <v:shape style="position:absolute;left:5934;top:89;width:10;height:20" coordorigin="5934,89" coordsize="10,20" path="m5934,108l5943,108,5943,89,5934,89,5934,108xe" filled="true" fillcolor="#000000" stroked="false">
                <v:path arrowok="t"/>
                <v:fill type="solid"/>
              </v:shape>
            </v:group>
            <v:group style="position:absolute;left:5934;top:108;width:10;height:20" coordorigin="5934,108" coordsize="10,20">
              <v:shape style="position:absolute;left:5934;top:108;width:10;height:20" coordorigin="5934,108" coordsize="10,20" path="m5934,127l5943,127,5943,108,5934,108,5934,127xe" filled="true" fillcolor="#000000" stroked="false">
                <v:path arrowok="t"/>
                <v:fill type="solid"/>
              </v:shape>
            </v:group>
            <v:group style="position:absolute;left:5934;top:127;width:10;height:20" coordorigin="5934,127" coordsize="10,20">
              <v:shape style="position:absolute;left:5934;top:127;width:10;height:20" coordorigin="5934,127" coordsize="10,20" path="m5934,146l5943,146,5943,127,5934,127,5934,146xe" filled="true" fillcolor="#000000" stroked="false">
                <v:path arrowok="t"/>
                <v:fill type="solid"/>
              </v:shape>
            </v:group>
            <v:group style="position:absolute;left:5934;top:146;width:10;height:20" coordorigin="5934,146" coordsize="10,20">
              <v:shape style="position:absolute;left:5934;top:146;width:10;height:20" coordorigin="5934,146" coordsize="10,20" path="m5934,166l5943,166,5943,146,5934,146,5934,166xe" filled="true" fillcolor="#000000" stroked="false">
                <v:path arrowok="t"/>
                <v:fill type="solid"/>
              </v:shape>
            </v:group>
            <v:group style="position:absolute;left:5934;top:166;width:10;height:20" coordorigin="5934,166" coordsize="10,20">
              <v:shape style="position:absolute;left:5934;top:166;width:10;height:20" coordorigin="5934,166" coordsize="10,20" path="m5934,185l5943,185,5943,166,5934,166,5934,185xe" filled="true" fillcolor="#000000" stroked="false">
                <v:path arrowok="t"/>
                <v:fill type="solid"/>
              </v:shape>
            </v:group>
            <v:group style="position:absolute;left:5934;top:185;width:10;height:20" coordorigin="5934,185" coordsize="10,20">
              <v:shape style="position:absolute;left:5934;top:185;width:10;height:20" coordorigin="5934,185" coordsize="10,20" path="m5934,204l5943,204,5943,185,5934,185,5934,204xe" filled="true" fillcolor="#000000" stroked="false">
                <v:path arrowok="t"/>
                <v:fill type="solid"/>
              </v:shape>
            </v:group>
            <v:group style="position:absolute;left:5934;top:204;width:10;height:20" coordorigin="5934,204" coordsize="10,20">
              <v:shape style="position:absolute;left:5934;top:204;width:10;height:20" coordorigin="5934,204" coordsize="10,20" path="m5934,223l5943,223,5943,204,5934,204,5934,223xe" filled="true" fillcolor="#000000" stroked="false">
                <v:path arrowok="t"/>
                <v:fill type="solid"/>
              </v:shape>
            </v:group>
            <v:group style="position:absolute;left:5934;top:223;width:10;height:20" coordorigin="5934,223" coordsize="10,20">
              <v:shape style="position:absolute;left:5934;top:223;width:10;height:20" coordorigin="5934,223" coordsize="10,20" path="m5934,242l5943,242,5943,223,5934,223,5934,242xe" filled="true" fillcolor="#000000" stroked="false">
                <v:path arrowok="t"/>
                <v:fill type="solid"/>
              </v:shape>
            </v:group>
            <v:group style="position:absolute;left:5934;top:242;width:10;height:20" coordorigin="5934,242" coordsize="10,20">
              <v:shape style="position:absolute;left:5934;top:242;width:10;height:20" coordorigin="5934,242" coordsize="10,20" path="m5934,262l5943,262,5943,242,5934,242,5934,262xe" filled="true" fillcolor="#000000" stroked="false">
                <v:path arrowok="t"/>
                <v:fill type="solid"/>
              </v:shape>
            </v:group>
            <v:group style="position:absolute;left:5934;top:262;width:10;height:20" coordorigin="5934,262" coordsize="10,20">
              <v:shape style="position:absolute;left:5934;top:262;width:10;height:20" coordorigin="5934,262" coordsize="10,20" path="m5934,281l5943,281,5943,262,5934,262,5934,281xe" filled="true" fillcolor="#000000" stroked="false">
                <v:path arrowok="t"/>
                <v:fill type="solid"/>
              </v:shape>
            </v:group>
            <v:group style="position:absolute;left:5934;top:281;width:10;height:20" coordorigin="5934,281" coordsize="10,20">
              <v:shape style="position:absolute;left:5934;top:281;width:10;height:20" coordorigin="5934,281" coordsize="10,20" path="m5934,300l5943,300,5943,281,5934,281,5934,300xe" filled="true" fillcolor="#000000" stroked="false">
                <v:path arrowok="t"/>
                <v:fill type="solid"/>
              </v:shape>
            </v:group>
            <v:group style="position:absolute;left:5934;top:300;width:10;height:20" coordorigin="5934,300" coordsize="10,20">
              <v:shape style="position:absolute;left:5934;top:300;width:10;height:20" coordorigin="5934,300" coordsize="10,20" path="m5934,319l5943,319,5943,300,5934,300,5934,319xe" filled="true" fillcolor="#000000" stroked="false">
                <v:path arrowok="t"/>
                <v:fill type="solid"/>
              </v:shape>
            </v:group>
            <v:group style="position:absolute;left:5934;top:319;width:10;height:20" coordorigin="5934,319" coordsize="10,20">
              <v:shape style="position:absolute;left:5934;top:319;width:10;height:20" coordorigin="5934,319" coordsize="10,20" path="m5934,338l5943,338,5943,319,5934,319,5934,338xe" filled="true" fillcolor="#000000" stroked="false">
                <v:path arrowok="t"/>
                <v:fill type="solid"/>
              </v:shape>
            </v:group>
            <v:group style="position:absolute;left:5934;top:338;width:10;height:20" coordorigin="5934,338" coordsize="10,20">
              <v:shape style="position:absolute;left:5934;top:338;width:10;height:20" coordorigin="5934,338" coordsize="10,20" path="m5934,358l5943,358,5943,338,5934,338,5934,358xe" filled="true" fillcolor="#000000" stroked="false">
                <v:path arrowok="t"/>
                <v:fill type="solid"/>
              </v:shape>
            </v:group>
            <v:group style="position:absolute;left:5934;top:358;width:10;height:20" coordorigin="5934,358" coordsize="10,20">
              <v:shape style="position:absolute;left:5934;top:358;width:10;height:20" coordorigin="5934,358" coordsize="10,20" path="m5934,377l5943,377,5943,358,5934,358,5934,377xe" filled="true" fillcolor="#000000" stroked="false">
                <v:path arrowok="t"/>
                <v:fill type="solid"/>
              </v:shape>
            </v:group>
            <v:group style="position:absolute;left:5934;top:377;width:10;height:20" coordorigin="5934,377" coordsize="10,20">
              <v:shape style="position:absolute;left:5934;top:377;width:10;height:20" coordorigin="5934,377" coordsize="10,20" path="m5934,396l5943,396,5943,377,5934,377,5934,396xe" filled="true" fillcolor="#000000" stroked="false">
                <v:path arrowok="t"/>
                <v:fill type="solid"/>
              </v:shape>
            </v:group>
            <v:group style="position:absolute;left:5934;top:400;width:10;height:2" coordorigin="5934,400" coordsize="10,2">
              <v:shape style="position:absolute;left:5934;top:400;width:10;height:2" coordorigin="5934,400" coordsize="10,0" path="m5934,400l5943,400e" filled="false" stroked="true" strokeweight=".35999pt" strokecolor="#000000">
                <v:path arrowok="t"/>
              </v:shape>
            </v:group>
            <v:group style="position:absolute;left:3913;top:408;width:10;height:2" coordorigin="3913,408" coordsize="10,2">
              <v:shape style="position:absolute;left:3913;top:408;width:10;height:2" coordorigin="3913,408" coordsize="10,0" path="m3913,408l3922,408e" filled="false" stroked="true" strokeweight=".48001pt" strokecolor="#000000">
                <v:path arrowok="t"/>
              </v:shape>
              <v:shape style="position:absolute;left:29;top:403;width:5905;height:10" type="#_x0000_t75" stroked="false">
                <v:imagedata r:id="rId375" o:title=""/>
              </v:shape>
              <v:shape style="position:absolute;left:5929;top:403;width:1853;height:10" type="#_x0000_t75" stroked="false">
                <v:imagedata r:id="rId110" o:title=""/>
              </v:shape>
            </v:group>
            <v:group style="position:absolute;left:3913;top:413;width:10;height:20" coordorigin="3913,413" coordsize="10,20">
              <v:shape style="position:absolute;left:3913;top:413;width:10;height:20" coordorigin="3913,413" coordsize="10,20" path="m3913,432l3922,432,3922,413,3913,413,3913,432xe" filled="true" fillcolor="#000000" stroked="false">
                <v:path arrowok="t"/>
                <v:fill type="solid"/>
              </v:shape>
            </v:group>
            <v:group style="position:absolute;left:3913;top:432;width:10;height:20" coordorigin="3913,432" coordsize="10,20">
              <v:shape style="position:absolute;left:3913;top:432;width:10;height:20" coordorigin="3913,432" coordsize="10,20" path="m3913,451l3922,451,3922,432,3913,432,3913,451xe" filled="true" fillcolor="#000000" stroked="false">
                <v:path arrowok="t"/>
                <v:fill type="solid"/>
              </v:shape>
            </v:group>
            <v:group style="position:absolute;left:3913;top:451;width:10;height:20" coordorigin="3913,451" coordsize="10,20">
              <v:shape style="position:absolute;left:3913;top:451;width:10;height:20" coordorigin="3913,451" coordsize="10,20" path="m3913,470l3922,470,3922,451,3913,451,3913,470xe" filled="true" fillcolor="#000000" stroked="false">
                <v:path arrowok="t"/>
                <v:fill type="solid"/>
              </v:shape>
            </v:group>
            <v:group style="position:absolute;left:3913;top:470;width:10;height:20" coordorigin="3913,470" coordsize="10,20">
              <v:shape style="position:absolute;left:3913;top:470;width:10;height:20" coordorigin="3913,470" coordsize="10,20" path="m3913,490l3922,490,3922,470,3913,470,3913,490xe" filled="true" fillcolor="#000000" stroked="false">
                <v:path arrowok="t"/>
                <v:fill type="solid"/>
              </v:shape>
            </v:group>
            <v:group style="position:absolute;left:3913;top:490;width:10;height:20" coordorigin="3913,490" coordsize="10,20">
              <v:shape style="position:absolute;left:3913;top:490;width:10;height:20" coordorigin="3913,490" coordsize="10,20" path="m3913,509l3922,509,3922,490,3913,490,3913,509xe" filled="true" fillcolor="#000000" stroked="false">
                <v:path arrowok="t"/>
                <v:fill type="solid"/>
              </v:shape>
            </v:group>
            <v:group style="position:absolute;left:3913;top:509;width:10;height:20" coordorigin="3913,509" coordsize="10,20">
              <v:shape style="position:absolute;left:3913;top:509;width:10;height:20" coordorigin="3913,509" coordsize="10,20" path="m3913,528l3922,528,3922,509,3913,509,3913,528xe" filled="true" fillcolor="#000000" stroked="false">
                <v:path arrowok="t"/>
                <v:fill type="solid"/>
              </v:shape>
            </v:group>
            <v:group style="position:absolute;left:3913;top:528;width:10;height:20" coordorigin="3913,528" coordsize="10,20">
              <v:shape style="position:absolute;left:3913;top:528;width:10;height:20" coordorigin="3913,528" coordsize="10,20" path="m3913,547l3922,547,3922,528,3913,528,3913,547xe" filled="true" fillcolor="#000000" stroked="false">
                <v:path arrowok="t"/>
                <v:fill type="solid"/>
              </v:shape>
            </v:group>
            <v:group style="position:absolute;left:3913;top:547;width:10;height:20" coordorigin="3913,547" coordsize="10,20">
              <v:shape style="position:absolute;left:3913;top:547;width:10;height:20" coordorigin="3913,547" coordsize="10,20" path="m3913,566l3922,566,3922,547,3913,547,3913,566xe" filled="true" fillcolor="#000000" stroked="false">
                <v:path arrowok="t"/>
                <v:fill type="solid"/>
              </v:shape>
            </v:group>
            <v:group style="position:absolute;left:3913;top:566;width:10;height:20" coordorigin="3913,566" coordsize="10,20">
              <v:shape style="position:absolute;left:3913;top:566;width:10;height:20" coordorigin="3913,566" coordsize="10,20" path="m3913,586l3922,586,3922,566,3913,566,3913,586xe" filled="true" fillcolor="#000000" stroked="false">
                <v:path arrowok="t"/>
                <v:fill type="solid"/>
              </v:shape>
            </v:group>
            <v:group style="position:absolute;left:3913;top:586;width:10;height:20" coordorigin="3913,586" coordsize="10,20">
              <v:shape style="position:absolute;left:3913;top:586;width:10;height:20" coordorigin="3913,586" coordsize="10,20" path="m3913,605l3922,605,3922,586,3913,586,3913,605xe" filled="true" fillcolor="#000000" stroked="false">
                <v:path arrowok="t"/>
                <v:fill type="solid"/>
              </v:shape>
            </v:group>
            <v:group style="position:absolute;left:3913;top:605;width:10;height:20" coordorigin="3913,605" coordsize="10,20">
              <v:shape style="position:absolute;left:3913;top:605;width:10;height:20" coordorigin="3913,605" coordsize="10,20" path="m3913,624l3922,624,3922,605,3913,605,3913,624xe" filled="true" fillcolor="#000000" stroked="false">
                <v:path arrowok="t"/>
                <v:fill type="solid"/>
              </v:shape>
            </v:group>
            <v:group style="position:absolute;left:3913;top:624;width:10;height:20" coordorigin="3913,624" coordsize="10,20">
              <v:shape style="position:absolute;left:3913;top:624;width:10;height:20" coordorigin="3913,624" coordsize="10,20" path="m3913,643l3922,643,3922,624,3913,624,3913,643xe" filled="true" fillcolor="#000000" stroked="false">
                <v:path arrowok="t"/>
                <v:fill type="solid"/>
              </v:shape>
            </v:group>
            <v:group style="position:absolute;left:3913;top:643;width:10;height:20" coordorigin="3913,643" coordsize="10,20">
              <v:shape style="position:absolute;left:3913;top:643;width:10;height:20" coordorigin="3913,643" coordsize="10,20" path="m3913,662l3922,662,3922,643,3913,643,3913,662xe" filled="true" fillcolor="#000000" stroked="false">
                <v:path arrowok="t"/>
                <v:fill type="solid"/>
              </v:shape>
            </v:group>
            <v:group style="position:absolute;left:3913;top:662;width:10;height:20" coordorigin="3913,662" coordsize="10,20">
              <v:shape style="position:absolute;left:3913;top:662;width:10;height:20" coordorigin="3913,662" coordsize="10,20" path="m3913,682l3922,682,3922,662,3913,662,3913,682xe" filled="true" fillcolor="#000000" stroked="false">
                <v:path arrowok="t"/>
                <v:fill type="solid"/>
              </v:shape>
            </v:group>
            <v:group style="position:absolute;left:3913;top:682;width:10;height:20" coordorigin="3913,682" coordsize="10,20">
              <v:shape style="position:absolute;left:3913;top:682;width:10;height:20" coordorigin="3913,682" coordsize="10,20" path="m3913,701l3922,701,3922,682,3913,682,3913,701xe" filled="true" fillcolor="#000000" stroked="false">
                <v:path arrowok="t"/>
                <v:fill type="solid"/>
              </v:shape>
            </v:group>
            <v:group style="position:absolute;left:3913;top:701;width:10;height:20" coordorigin="3913,701" coordsize="10,20">
              <v:shape style="position:absolute;left:3913;top:701;width:10;height:20" coordorigin="3913,701" coordsize="10,20" path="m3913,720l3922,720,3922,701,3913,701,3913,720xe" filled="true" fillcolor="#000000" stroked="false">
                <v:path arrowok="t"/>
                <v:fill type="solid"/>
              </v:shape>
            </v:group>
            <v:group style="position:absolute;left:3913;top:720;width:10;height:20" coordorigin="3913,720" coordsize="10,20">
              <v:shape style="position:absolute;left:3913;top:720;width:10;height:20" coordorigin="3913,720" coordsize="10,20" path="m3913,739l3922,739,3922,720,3913,720,3913,739xe" filled="true" fillcolor="#000000" stroked="false">
                <v:path arrowok="t"/>
                <v:fill type="solid"/>
              </v:shape>
            </v:group>
            <v:group style="position:absolute;left:3913;top:739;width:10;height:20" coordorigin="3913,739" coordsize="10,20">
              <v:shape style="position:absolute;left:3913;top:739;width:10;height:20" coordorigin="3913,739" coordsize="10,20" path="m3913,758l3922,758,3922,739,3913,739,3913,758xe" filled="true" fillcolor="#000000" stroked="false">
                <v:path arrowok="t"/>
                <v:fill type="solid"/>
              </v:shape>
            </v:group>
            <v:group style="position:absolute;left:3913;top:758;width:10;height:20" coordorigin="3913,758" coordsize="10,20">
              <v:shape style="position:absolute;left:3913;top:758;width:10;height:20" coordorigin="3913,758" coordsize="10,20" path="m3913,778l3922,778,3922,758,3913,758,3913,778xe" filled="true" fillcolor="#000000" stroked="false">
                <v:path arrowok="t"/>
                <v:fill type="solid"/>
              </v:shape>
            </v:group>
            <v:group style="position:absolute;left:3913;top:782;width:10;height:2" coordorigin="3913,782" coordsize="10,2">
              <v:shape style="position:absolute;left:3913;top:782;width:10;height:2" coordorigin="3913,782" coordsize="10,0" path="m3913,782l3922,782e" filled="false" stroked="true" strokeweight=".48001pt" strokecolor="#000000">
                <v:path arrowok="t"/>
              </v:shape>
            </v:group>
            <v:group style="position:absolute;left:5934;top:413;width:10;height:20" coordorigin="5934,413" coordsize="10,20">
              <v:shape style="position:absolute;left:5934;top:413;width:10;height:20" coordorigin="5934,413" coordsize="10,20" path="m5934,432l5943,432,5943,413,5934,413,5934,432xe" filled="true" fillcolor="#000000" stroked="false">
                <v:path arrowok="t"/>
                <v:fill type="solid"/>
              </v:shape>
            </v:group>
            <v:group style="position:absolute;left:5934;top:432;width:10;height:20" coordorigin="5934,432" coordsize="10,20">
              <v:shape style="position:absolute;left:5934;top:432;width:10;height:20" coordorigin="5934,432" coordsize="10,20" path="m5934,451l5943,451,5943,432,5934,432,5934,451xe" filled="true" fillcolor="#000000" stroked="false">
                <v:path arrowok="t"/>
                <v:fill type="solid"/>
              </v:shape>
            </v:group>
            <v:group style="position:absolute;left:5934;top:451;width:10;height:20" coordorigin="5934,451" coordsize="10,20">
              <v:shape style="position:absolute;left:5934;top:451;width:10;height:20" coordorigin="5934,451" coordsize="10,20" path="m5934,470l5943,470,5943,451,5934,451,5934,470xe" filled="true" fillcolor="#000000" stroked="false">
                <v:path arrowok="t"/>
                <v:fill type="solid"/>
              </v:shape>
            </v:group>
            <v:group style="position:absolute;left:5934;top:470;width:10;height:20" coordorigin="5934,470" coordsize="10,20">
              <v:shape style="position:absolute;left:5934;top:470;width:10;height:20" coordorigin="5934,470" coordsize="10,20" path="m5934,490l5943,490,5943,470,5934,470,5934,490xe" filled="true" fillcolor="#000000" stroked="false">
                <v:path arrowok="t"/>
                <v:fill type="solid"/>
              </v:shape>
            </v:group>
            <v:group style="position:absolute;left:5934;top:490;width:10;height:20" coordorigin="5934,490" coordsize="10,20">
              <v:shape style="position:absolute;left:5934;top:490;width:10;height:20" coordorigin="5934,490" coordsize="10,20" path="m5934,509l5943,509,5943,490,5934,490,5934,509xe" filled="true" fillcolor="#000000" stroked="false">
                <v:path arrowok="t"/>
                <v:fill type="solid"/>
              </v:shape>
            </v:group>
            <v:group style="position:absolute;left:5934;top:509;width:10;height:20" coordorigin="5934,509" coordsize="10,20">
              <v:shape style="position:absolute;left:5934;top:509;width:10;height:20" coordorigin="5934,509" coordsize="10,20" path="m5934,528l5943,528,5943,509,5934,509,5934,528xe" filled="true" fillcolor="#000000" stroked="false">
                <v:path arrowok="t"/>
                <v:fill type="solid"/>
              </v:shape>
            </v:group>
            <v:group style="position:absolute;left:5934;top:528;width:10;height:20" coordorigin="5934,528" coordsize="10,20">
              <v:shape style="position:absolute;left:5934;top:528;width:10;height:20" coordorigin="5934,528" coordsize="10,20" path="m5934,547l5943,547,5943,528,5934,528,5934,547xe" filled="true" fillcolor="#000000" stroked="false">
                <v:path arrowok="t"/>
                <v:fill type="solid"/>
              </v:shape>
            </v:group>
            <v:group style="position:absolute;left:5934;top:547;width:10;height:20" coordorigin="5934,547" coordsize="10,20">
              <v:shape style="position:absolute;left:5934;top:547;width:10;height:20" coordorigin="5934,547" coordsize="10,20" path="m5934,566l5943,566,5943,547,5934,547,5934,566xe" filled="true" fillcolor="#000000" stroked="false">
                <v:path arrowok="t"/>
                <v:fill type="solid"/>
              </v:shape>
            </v:group>
            <v:group style="position:absolute;left:5934;top:566;width:10;height:20" coordorigin="5934,566" coordsize="10,20">
              <v:shape style="position:absolute;left:5934;top:566;width:10;height:20" coordorigin="5934,566" coordsize="10,20" path="m5934,586l5943,586,5943,566,5934,566,5934,586xe" filled="true" fillcolor="#000000" stroked="false">
                <v:path arrowok="t"/>
                <v:fill type="solid"/>
              </v:shape>
            </v:group>
            <v:group style="position:absolute;left:5934;top:586;width:10;height:20" coordorigin="5934,586" coordsize="10,20">
              <v:shape style="position:absolute;left:5934;top:586;width:10;height:20" coordorigin="5934,586" coordsize="10,20" path="m5934,605l5943,605,5943,586,5934,586,5934,605xe" filled="true" fillcolor="#000000" stroked="false">
                <v:path arrowok="t"/>
                <v:fill type="solid"/>
              </v:shape>
            </v:group>
            <v:group style="position:absolute;left:5934;top:605;width:10;height:20" coordorigin="5934,605" coordsize="10,20">
              <v:shape style="position:absolute;left:5934;top:605;width:10;height:20" coordorigin="5934,605" coordsize="10,20" path="m5934,624l5943,624,5943,605,5934,605,5934,624xe" filled="true" fillcolor="#000000" stroked="false">
                <v:path arrowok="t"/>
                <v:fill type="solid"/>
              </v:shape>
            </v:group>
            <v:group style="position:absolute;left:5934;top:624;width:10;height:20" coordorigin="5934,624" coordsize="10,20">
              <v:shape style="position:absolute;left:5934;top:624;width:10;height:20" coordorigin="5934,624" coordsize="10,20" path="m5934,643l5943,643,5943,624,5934,624,5934,643xe" filled="true" fillcolor="#000000" stroked="false">
                <v:path arrowok="t"/>
                <v:fill type="solid"/>
              </v:shape>
            </v:group>
            <v:group style="position:absolute;left:5934;top:643;width:10;height:20" coordorigin="5934,643" coordsize="10,20">
              <v:shape style="position:absolute;left:5934;top:643;width:10;height:20" coordorigin="5934,643" coordsize="10,20" path="m5934,662l5943,662,5943,643,5934,643,5934,662xe" filled="true" fillcolor="#000000" stroked="false">
                <v:path arrowok="t"/>
                <v:fill type="solid"/>
              </v:shape>
            </v:group>
            <v:group style="position:absolute;left:5934;top:662;width:10;height:20" coordorigin="5934,662" coordsize="10,20">
              <v:shape style="position:absolute;left:5934;top:662;width:10;height:20" coordorigin="5934,662" coordsize="10,20" path="m5934,682l5943,682,5943,662,5934,662,5934,682xe" filled="true" fillcolor="#000000" stroked="false">
                <v:path arrowok="t"/>
                <v:fill type="solid"/>
              </v:shape>
            </v:group>
            <v:group style="position:absolute;left:5934;top:682;width:10;height:20" coordorigin="5934,682" coordsize="10,20">
              <v:shape style="position:absolute;left:5934;top:682;width:10;height:20" coordorigin="5934,682" coordsize="10,20" path="m5934,701l5943,701,5943,682,5934,682,5934,701xe" filled="true" fillcolor="#000000" stroked="false">
                <v:path arrowok="t"/>
                <v:fill type="solid"/>
              </v:shape>
            </v:group>
            <v:group style="position:absolute;left:5934;top:701;width:10;height:20" coordorigin="5934,701" coordsize="10,20">
              <v:shape style="position:absolute;left:5934;top:701;width:10;height:20" coordorigin="5934,701" coordsize="10,20" path="m5934,720l5943,720,5943,701,5934,701,5934,720xe" filled="true" fillcolor="#000000" stroked="false">
                <v:path arrowok="t"/>
                <v:fill type="solid"/>
              </v:shape>
            </v:group>
            <v:group style="position:absolute;left:5934;top:720;width:10;height:20" coordorigin="5934,720" coordsize="10,20">
              <v:shape style="position:absolute;left:5934;top:720;width:10;height:20" coordorigin="5934,720" coordsize="10,20" path="m5934,739l5943,739,5943,720,5934,720,5934,739xe" filled="true" fillcolor="#000000" stroked="false">
                <v:path arrowok="t"/>
                <v:fill type="solid"/>
              </v:shape>
            </v:group>
            <v:group style="position:absolute;left:5934;top:739;width:10;height:20" coordorigin="5934,739" coordsize="10,20">
              <v:shape style="position:absolute;left:5934;top:739;width:10;height:20" coordorigin="5934,739" coordsize="10,20" path="m5934,758l5943,758,5943,739,5934,739,5934,758xe" filled="true" fillcolor="#000000" stroked="false">
                <v:path arrowok="t"/>
                <v:fill type="solid"/>
              </v:shape>
            </v:group>
            <v:group style="position:absolute;left:5934;top:758;width:10;height:20" coordorigin="5934,758" coordsize="10,20">
              <v:shape style="position:absolute;left:5934;top:758;width:10;height:20" coordorigin="5934,758" coordsize="10,20" path="m5934,778l5943,778,5943,758,5934,758,5934,778xe" filled="true" fillcolor="#000000" stroked="false">
                <v:path arrowok="t"/>
                <v:fill type="solid"/>
              </v:shape>
            </v:group>
            <v:group style="position:absolute;left:5934;top:782;width:10;height:2" coordorigin="5934,782" coordsize="10,2">
              <v:shape style="position:absolute;left:5934;top:782;width:10;height:2" coordorigin="5934,782" coordsize="10,0" path="m5934,782l5943,782e" filled="false" stroked="true" strokeweight=".48001pt" strokecolor="#000000">
                <v:path arrowok="t"/>
              </v:shape>
            </v:group>
            <v:group style="position:absolute;left:3913;top:792;width:10;height:2" coordorigin="3913,792" coordsize="10,2">
              <v:shape style="position:absolute;left:3913;top:792;width:10;height:2" coordorigin="3913,792" coordsize="10,0" path="m3913,792l3922,792e" filled="false" stroked="true" strokeweight=".48001pt" strokecolor="#000000">
                <v:path arrowok="t"/>
              </v:shape>
              <v:shape style="position:absolute;left:29;top:787;width:5905;height:10" type="#_x0000_t75" stroked="false">
                <v:imagedata r:id="rId375" o:title=""/>
              </v:shape>
              <v:shape style="position:absolute;left:5929;top:787;width:1853;height:10" type="#_x0000_t75" stroked="false">
                <v:imagedata r:id="rId107" o:title=""/>
              </v:shape>
            </v:group>
            <v:group style="position:absolute;left:3913;top:797;width:10;height:20" coordorigin="3913,797" coordsize="10,20">
              <v:shape style="position:absolute;left:3913;top:797;width:10;height:20" coordorigin="3913,797" coordsize="10,20" path="m3913,816l3922,816,3922,797,3913,797,3913,816xe" filled="true" fillcolor="#000000" stroked="false">
                <v:path arrowok="t"/>
                <v:fill type="solid"/>
              </v:shape>
            </v:group>
            <v:group style="position:absolute;left:3913;top:816;width:10;height:20" coordorigin="3913,816" coordsize="10,20">
              <v:shape style="position:absolute;left:3913;top:816;width:10;height:20" coordorigin="3913,816" coordsize="10,20" path="m3913,835l3922,835,3922,816,3913,816,3913,835xe" filled="true" fillcolor="#000000" stroked="false">
                <v:path arrowok="t"/>
                <v:fill type="solid"/>
              </v:shape>
            </v:group>
            <v:group style="position:absolute;left:3913;top:835;width:10;height:20" coordorigin="3913,835" coordsize="10,20">
              <v:shape style="position:absolute;left:3913;top:835;width:10;height:20" coordorigin="3913,835" coordsize="10,20" path="m3913,854l3922,854,3922,835,3913,835,3913,854xe" filled="true" fillcolor="#000000" stroked="false">
                <v:path arrowok="t"/>
                <v:fill type="solid"/>
              </v:shape>
            </v:group>
            <v:group style="position:absolute;left:3913;top:854;width:10;height:20" coordorigin="3913,854" coordsize="10,20">
              <v:shape style="position:absolute;left:3913;top:854;width:10;height:20" coordorigin="3913,854" coordsize="10,20" path="m3913,874l3922,874,3922,854,3913,854,3913,874xe" filled="true" fillcolor="#000000" stroked="false">
                <v:path arrowok="t"/>
                <v:fill type="solid"/>
              </v:shape>
            </v:group>
            <v:group style="position:absolute;left:3913;top:874;width:10;height:20" coordorigin="3913,874" coordsize="10,20">
              <v:shape style="position:absolute;left:3913;top:874;width:10;height:20" coordorigin="3913,874" coordsize="10,20" path="m3913,893l3922,893,3922,874,3913,874,3913,893xe" filled="true" fillcolor="#000000" stroked="false">
                <v:path arrowok="t"/>
                <v:fill type="solid"/>
              </v:shape>
            </v:group>
            <v:group style="position:absolute;left:3913;top:893;width:10;height:20" coordorigin="3913,893" coordsize="10,20">
              <v:shape style="position:absolute;left:3913;top:893;width:10;height:20" coordorigin="3913,893" coordsize="10,20" path="m3913,912l3922,912,3922,893,3913,893,3913,912xe" filled="true" fillcolor="#000000" stroked="false">
                <v:path arrowok="t"/>
                <v:fill type="solid"/>
              </v:shape>
            </v:group>
            <v:group style="position:absolute;left:3913;top:912;width:10;height:20" coordorigin="3913,912" coordsize="10,20">
              <v:shape style="position:absolute;left:3913;top:912;width:10;height:20" coordorigin="3913,912" coordsize="10,20" path="m3913,931l3922,931,3922,912,3913,912,3913,931xe" filled="true" fillcolor="#000000" stroked="false">
                <v:path arrowok="t"/>
                <v:fill type="solid"/>
              </v:shape>
            </v:group>
            <v:group style="position:absolute;left:3913;top:931;width:10;height:20" coordorigin="3913,931" coordsize="10,20">
              <v:shape style="position:absolute;left:3913;top:931;width:10;height:20" coordorigin="3913,931" coordsize="10,20" path="m3913,950l3922,950,3922,931,3913,931,3913,950xe" filled="true" fillcolor="#000000" stroked="false">
                <v:path arrowok="t"/>
                <v:fill type="solid"/>
              </v:shape>
            </v:group>
            <v:group style="position:absolute;left:3913;top:950;width:10;height:20" coordorigin="3913,950" coordsize="10,20">
              <v:shape style="position:absolute;left:3913;top:950;width:10;height:20" coordorigin="3913,950" coordsize="10,20" path="m3913,970l3922,970,3922,950,3913,950,3913,970xe" filled="true" fillcolor="#000000" stroked="false">
                <v:path arrowok="t"/>
                <v:fill type="solid"/>
              </v:shape>
            </v:group>
            <v:group style="position:absolute;left:3913;top:970;width:10;height:20" coordorigin="3913,970" coordsize="10,20">
              <v:shape style="position:absolute;left:3913;top:970;width:10;height:20" coordorigin="3913,970" coordsize="10,20" path="m3913,989l3922,989,3922,970,3913,970,3913,989xe" filled="true" fillcolor="#000000" stroked="false">
                <v:path arrowok="t"/>
                <v:fill type="solid"/>
              </v:shape>
            </v:group>
            <v:group style="position:absolute;left:3913;top:989;width:10;height:20" coordorigin="3913,989" coordsize="10,20">
              <v:shape style="position:absolute;left:3913;top:989;width:10;height:20" coordorigin="3913,989" coordsize="10,20" path="m3913,1008l3922,1008,3922,989,3913,989,3913,1008xe" filled="true" fillcolor="#000000" stroked="false">
                <v:path arrowok="t"/>
                <v:fill type="solid"/>
              </v:shape>
            </v:group>
            <v:group style="position:absolute;left:3913;top:1008;width:10;height:20" coordorigin="3913,1008" coordsize="10,20">
              <v:shape style="position:absolute;left:3913;top:1008;width:10;height:20" coordorigin="3913,1008" coordsize="10,20" path="m3913,1027l3922,1027,3922,1008,3913,1008,3913,1027xe" filled="true" fillcolor="#000000" stroked="false">
                <v:path arrowok="t"/>
                <v:fill type="solid"/>
              </v:shape>
            </v:group>
            <v:group style="position:absolute;left:3913;top:1027;width:10;height:20" coordorigin="3913,1027" coordsize="10,20">
              <v:shape style="position:absolute;left:3913;top:1027;width:10;height:20" coordorigin="3913,1027" coordsize="10,20" path="m3913,1046l3922,1046,3922,1027,3913,1027,3913,1046xe" filled="true" fillcolor="#000000" stroked="false">
                <v:path arrowok="t"/>
                <v:fill type="solid"/>
              </v:shape>
            </v:group>
            <v:group style="position:absolute;left:3913;top:1046;width:10;height:20" coordorigin="3913,1046" coordsize="10,20">
              <v:shape style="position:absolute;left:3913;top:1046;width:10;height:20" coordorigin="3913,1046" coordsize="10,20" path="m3913,1066l3922,1066,3922,1046,3913,1046,3913,1066xe" filled="true" fillcolor="#000000" stroked="false">
                <v:path arrowok="t"/>
                <v:fill type="solid"/>
              </v:shape>
            </v:group>
            <v:group style="position:absolute;left:3913;top:1066;width:10;height:20" coordorigin="3913,1066" coordsize="10,20">
              <v:shape style="position:absolute;left:3913;top:1066;width:10;height:20" coordorigin="3913,1066" coordsize="10,20" path="m3913,1085l3922,1085,3922,1066,3913,1066,3913,1085xe" filled="true" fillcolor="#000000" stroked="false">
                <v:path arrowok="t"/>
                <v:fill type="solid"/>
              </v:shape>
            </v:group>
            <v:group style="position:absolute;left:3913;top:1085;width:10;height:20" coordorigin="3913,1085" coordsize="10,20">
              <v:shape style="position:absolute;left:3913;top:1085;width:10;height:20" coordorigin="3913,1085" coordsize="10,20" path="m3913,1104l3922,1104,3922,1085,3913,1085,3913,1104xe" filled="true" fillcolor="#000000" stroked="false">
                <v:path arrowok="t"/>
                <v:fill type="solid"/>
              </v:shape>
            </v:group>
            <v:group style="position:absolute;left:3913;top:1104;width:10;height:20" coordorigin="3913,1104" coordsize="10,20">
              <v:shape style="position:absolute;left:3913;top:1104;width:10;height:20" coordorigin="3913,1104" coordsize="10,20" path="m3913,1123l3922,1123,3922,1104,3913,1104,3913,1123xe" filled="true" fillcolor="#000000" stroked="false">
                <v:path arrowok="t"/>
                <v:fill type="solid"/>
              </v:shape>
            </v:group>
            <v:group style="position:absolute;left:3913;top:1123;width:10;height:20" coordorigin="3913,1123" coordsize="10,20">
              <v:shape style="position:absolute;left:3913;top:1123;width:10;height:20" coordorigin="3913,1123" coordsize="10,20" path="m3913,1142l3922,1142,3922,1123,3913,1123,3913,1142xe" filled="true" fillcolor="#000000" stroked="false">
                <v:path arrowok="t"/>
                <v:fill type="solid"/>
              </v:shape>
            </v:group>
            <v:group style="position:absolute;left:3913;top:1142;width:10;height:20" coordorigin="3913,1142" coordsize="10,20">
              <v:shape style="position:absolute;left:3913;top:1142;width:10;height:20" coordorigin="3913,1142" coordsize="10,20" path="m3913,1162l3922,1162,3922,1142,3913,1142,3913,1162xe" filled="true" fillcolor="#000000" stroked="false">
                <v:path arrowok="t"/>
                <v:fill type="solid"/>
              </v:shape>
            </v:group>
            <v:group style="position:absolute;left:3913;top:1162;width:10;height:20" coordorigin="3913,1162" coordsize="10,20">
              <v:shape style="position:absolute;left:3913;top:1162;width:10;height:20" coordorigin="3913,1162" coordsize="10,20" path="m3913,1181l3922,1181,3922,1162,3913,1162,3913,1181xe" filled="true" fillcolor="#000000" stroked="false">
                <v:path arrowok="t"/>
                <v:fill type="solid"/>
              </v:shape>
            </v:group>
            <v:group style="position:absolute;left:3913;top:1181;width:10;height:20" coordorigin="3913,1181" coordsize="10,20">
              <v:shape style="position:absolute;left:3913;top:1181;width:10;height:20" coordorigin="3913,1181" coordsize="10,20" path="m3913,1200l3922,1200,3922,1181,3913,1181,3913,1200xe" filled="true" fillcolor="#000000" stroked="false">
                <v:path arrowok="t"/>
                <v:fill type="solid"/>
              </v:shape>
            </v:group>
            <v:group style="position:absolute;left:3913;top:1200;width:10;height:20" coordorigin="3913,1200" coordsize="10,20">
              <v:shape style="position:absolute;left:3913;top:1200;width:10;height:20" coordorigin="3913,1200" coordsize="10,20" path="m3913,1219l3922,1219,3922,1200,3913,1200,3913,1219xe" filled="true" fillcolor="#000000" stroked="false">
                <v:path arrowok="t"/>
                <v:fill type="solid"/>
              </v:shape>
            </v:group>
            <v:group style="position:absolute;left:3913;top:1225;width:10;height:2" coordorigin="3913,1225" coordsize="10,2">
              <v:shape style="position:absolute;left:3913;top:1225;width:10;height:2" coordorigin="3913,1225" coordsize="10,0" path="m3913,1225l3922,1225e" filled="false" stroked="true" strokeweight=".600010pt" strokecolor="#000000">
                <v:path arrowok="t"/>
              </v:shape>
            </v:group>
            <v:group style="position:absolute;left:5934;top:797;width:10;height:20" coordorigin="5934,797" coordsize="10,20">
              <v:shape style="position:absolute;left:5934;top:797;width:10;height:20" coordorigin="5934,797" coordsize="10,20" path="m5934,816l5943,816,5943,797,5934,797,5934,816xe" filled="true" fillcolor="#000000" stroked="false">
                <v:path arrowok="t"/>
                <v:fill type="solid"/>
              </v:shape>
            </v:group>
            <v:group style="position:absolute;left:5934;top:816;width:10;height:20" coordorigin="5934,816" coordsize="10,20">
              <v:shape style="position:absolute;left:5934;top:816;width:10;height:20" coordorigin="5934,816" coordsize="10,20" path="m5934,835l5943,835,5943,816,5934,816,5934,835xe" filled="true" fillcolor="#000000" stroked="false">
                <v:path arrowok="t"/>
                <v:fill type="solid"/>
              </v:shape>
            </v:group>
            <v:group style="position:absolute;left:5934;top:835;width:10;height:20" coordorigin="5934,835" coordsize="10,20">
              <v:shape style="position:absolute;left:5934;top:835;width:10;height:20" coordorigin="5934,835" coordsize="10,20" path="m5934,854l5943,854,5943,835,5934,835,5934,854xe" filled="true" fillcolor="#000000" stroked="false">
                <v:path arrowok="t"/>
                <v:fill type="solid"/>
              </v:shape>
            </v:group>
            <v:group style="position:absolute;left:5934;top:854;width:10;height:20" coordorigin="5934,854" coordsize="10,20">
              <v:shape style="position:absolute;left:5934;top:854;width:10;height:20" coordorigin="5934,854" coordsize="10,20" path="m5934,874l5943,874,5943,854,5934,854,5934,874xe" filled="true" fillcolor="#000000" stroked="false">
                <v:path arrowok="t"/>
                <v:fill type="solid"/>
              </v:shape>
            </v:group>
            <v:group style="position:absolute;left:5934;top:874;width:10;height:20" coordorigin="5934,874" coordsize="10,20">
              <v:shape style="position:absolute;left:5934;top:874;width:10;height:20" coordorigin="5934,874" coordsize="10,20" path="m5934,893l5943,893,5943,874,5934,874,5934,893xe" filled="true" fillcolor="#000000" stroked="false">
                <v:path arrowok="t"/>
                <v:fill type="solid"/>
              </v:shape>
            </v:group>
            <v:group style="position:absolute;left:5934;top:893;width:10;height:20" coordorigin="5934,893" coordsize="10,20">
              <v:shape style="position:absolute;left:5934;top:893;width:10;height:20" coordorigin="5934,893" coordsize="10,20" path="m5934,912l5943,912,5943,893,5934,893,5934,912xe" filled="true" fillcolor="#000000" stroked="false">
                <v:path arrowok="t"/>
                <v:fill type="solid"/>
              </v:shape>
            </v:group>
            <v:group style="position:absolute;left:5934;top:912;width:10;height:20" coordorigin="5934,912" coordsize="10,20">
              <v:shape style="position:absolute;left:5934;top:912;width:10;height:20" coordorigin="5934,912" coordsize="10,20" path="m5934,931l5943,931,5943,912,5934,912,5934,931xe" filled="true" fillcolor="#000000" stroked="false">
                <v:path arrowok="t"/>
                <v:fill type="solid"/>
              </v:shape>
            </v:group>
            <v:group style="position:absolute;left:5934;top:931;width:10;height:20" coordorigin="5934,931" coordsize="10,20">
              <v:shape style="position:absolute;left:5934;top:931;width:10;height:20" coordorigin="5934,931" coordsize="10,20" path="m5934,950l5943,950,5943,931,5934,931,5934,950xe" filled="true" fillcolor="#000000" stroked="false">
                <v:path arrowok="t"/>
                <v:fill type="solid"/>
              </v:shape>
            </v:group>
            <v:group style="position:absolute;left:5934;top:950;width:10;height:20" coordorigin="5934,950" coordsize="10,20">
              <v:shape style="position:absolute;left:5934;top:950;width:10;height:20" coordorigin="5934,950" coordsize="10,20" path="m5934,970l5943,970,5943,950,5934,950,5934,970xe" filled="true" fillcolor="#000000" stroked="false">
                <v:path arrowok="t"/>
                <v:fill type="solid"/>
              </v:shape>
            </v:group>
            <v:group style="position:absolute;left:5934;top:970;width:10;height:20" coordorigin="5934,970" coordsize="10,20">
              <v:shape style="position:absolute;left:5934;top:970;width:10;height:20" coordorigin="5934,970" coordsize="10,20" path="m5934,989l5943,989,5943,970,5934,970,5934,989xe" filled="true" fillcolor="#000000" stroked="false">
                <v:path arrowok="t"/>
                <v:fill type="solid"/>
              </v:shape>
            </v:group>
            <v:group style="position:absolute;left:5934;top:989;width:10;height:20" coordorigin="5934,989" coordsize="10,20">
              <v:shape style="position:absolute;left:5934;top:989;width:10;height:20" coordorigin="5934,989" coordsize="10,20" path="m5934,1008l5943,1008,5943,989,5934,989,5934,1008xe" filled="true" fillcolor="#000000" stroked="false">
                <v:path arrowok="t"/>
                <v:fill type="solid"/>
              </v:shape>
            </v:group>
            <v:group style="position:absolute;left:5934;top:1008;width:10;height:20" coordorigin="5934,1008" coordsize="10,20">
              <v:shape style="position:absolute;left:5934;top:1008;width:10;height:20" coordorigin="5934,1008" coordsize="10,20" path="m5934,1027l5943,1027,5943,1008,5934,1008,5934,1027xe" filled="true" fillcolor="#000000" stroked="false">
                <v:path arrowok="t"/>
                <v:fill type="solid"/>
              </v:shape>
            </v:group>
            <v:group style="position:absolute;left:5934;top:1027;width:10;height:20" coordorigin="5934,1027" coordsize="10,20">
              <v:shape style="position:absolute;left:5934;top:1027;width:10;height:20" coordorigin="5934,1027" coordsize="10,20" path="m5934,1046l5943,1046,5943,1027,5934,1027,5934,1046xe" filled="true" fillcolor="#000000" stroked="false">
                <v:path arrowok="t"/>
                <v:fill type="solid"/>
              </v:shape>
            </v:group>
            <v:group style="position:absolute;left:5934;top:1046;width:10;height:20" coordorigin="5934,1046" coordsize="10,20">
              <v:shape style="position:absolute;left:5934;top:1046;width:10;height:20" coordorigin="5934,1046" coordsize="10,20" path="m5934,1066l5943,1066,5943,1046,5934,1046,5934,1066xe" filled="true" fillcolor="#000000" stroked="false">
                <v:path arrowok="t"/>
                <v:fill type="solid"/>
              </v:shape>
            </v:group>
            <v:group style="position:absolute;left:5934;top:1066;width:10;height:20" coordorigin="5934,1066" coordsize="10,20">
              <v:shape style="position:absolute;left:5934;top:1066;width:10;height:20" coordorigin="5934,1066" coordsize="10,20" path="m5934,1085l5943,1085,5943,1066,5934,1066,5934,1085xe" filled="true" fillcolor="#000000" stroked="false">
                <v:path arrowok="t"/>
                <v:fill type="solid"/>
              </v:shape>
            </v:group>
            <v:group style="position:absolute;left:5934;top:1085;width:10;height:20" coordorigin="5934,1085" coordsize="10,20">
              <v:shape style="position:absolute;left:5934;top:1085;width:10;height:20" coordorigin="5934,1085" coordsize="10,20" path="m5934,1104l5943,1104,5943,1085,5934,1085,5934,1104xe" filled="true" fillcolor="#000000" stroked="false">
                <v:path arrowok="t"/>
                <v:fill type="solid"/>
              </v:shape>
            </v:group>
            <v:group style="position:absolute;left:5934;top:1104;width:10;height:20" coordorigin="5934,1104" coordsize="10,20">
              <v:shape style="position:absolute;left:5934;top:1104;width:10;height:20" coordorigin="5934,1104" coordsize="10,20" path="m5934,1123l5943,1123,5943,1104,5934,1104,5934,1123xe" filled="true" fillcolor="#000000" stroked="false">
                <v:path arrowok="t"/>
                <v:fill type="solid"/>
              </v:shape>
            </v:group>
            <v:group style="position:absolute;left:5934;top:1123;width:10;height:20" coordorigin="5934,1123" coordsize="10,20">
              <v:shape style="position:absolute;left:5934;top:1123;width:10;height:20" coordorigin="5934,1123" coordsize="10,20" path="m5934,1142l5943,1142,5943,1123,5934,1123,5934,1142xe" filled="true" fillcolor="#000000" stroked="false">
                <v:path arrowok="t"/>
                <v:fill type="solid"/>
              </v:shape>
            </v:group>
            <v:group style="position:absolute;left:5934;top:1142;width:10;height:20" coordorigin="5934,1142" coordsize="10,20">
              <v:shape style="position:absolute;left:5934;top:1142;width:10;height:20" coordorigin="5934,1142" coordsize="10,20" path="m5934,1162l5943,1162,5943,1142,5934,1142,5934,1162xe" filled="true" fillcolor="#000000" stroked="false">
                <v:path arrowok="t"/>
                <v:fill type="solid"/>
              </v:shape>
            </v:group>
            <v:group style="position:absolute;left:5934;top:1162;width:10;height:20" coordorigin="5934,1162" coordsize="10,20">
              <v:shape style="position:absolute;left:5934;top:1162;width:10;height:20" coordorigin="5934,1162" coordsize="10,20" path="m5934,1181l5943,1181,5943,1162,5934,1162,5934,1181xe" filled="true" fillcolor="#000000" stroked="false">
                <v:path arrowok="t"/>
                <v:fill type="solid"/>
              </v:shape>
            </v:group>
            <v:group style="position:absolute;left:5934;top:1181;width:10;height:20" coordorigin="5934,1181" coordsize="10,20">
              <v:shape style="position:absolute;left:5934;top:1181;width:10;height:20" coordorigin="5934,1181" coordsize="10,20" path="m5934,1200l5943,1200,5943,1181,5934,1181,5934,1200xe" filled="true" fillcolor="#000000" stroked="false">
                <v:path arrowok="t"/>
                <v:fill type="solid"/>
              </v:shape>
            </v:group>
            <v:group style="position:absolute;left:5934;top:1200;width:10;height:20" coordorigin="5934,1200" coordsize="10,20">
              <v:shape style="position:absolute;left:5934;top:1200;width:10;height:20" coordorigin="5934,1200" coordsize="10,20" path="m5934,1219l5943,1219,5943,1200,5934,1200,5934,1219xe" filled="true" fillcolor="#000000" stroked="false">
                <v:path arrowok="t"/>
                <v:fill type="solid"/>
              </v:shape>
            </v:group>
            <v:group style="position:absolute;left:5934;top:1225;width:10;height:2" coordorigin="5934,1225" coordsize="10,2">
              <v:shape style="position:absolute;left:5934;top:1225;width:10;height:2" coordorigin="5934,1225" coordsize="10,0" path="m5934,1225l5943,1225e" filled="false" stroked="true" strokeweight=".600010pt" strokecolor="#000000">
                <v:path arrowok="t"/>
              </v:shape>
            </v:group>
            <v:group style="position:absolute;left:3913;top:1236;width:10;height:2" coordorigin="3913,1236" coordsize="10,2">
              <v:shape style="position:absolute;left:3913;top:1236;width:10;height:2" coordorigin="3913,1236" coordsize="10,0" path="m3913,1236l3922,1236e" filled="false" stroked="true" strokeweight=".47998pt" strokecolor="#000000">
                <v:path arrowok="t"/>
              </v:shape>
              <v:shape style="position:absolute;left:29;top:1231;width:5905;height:10" type="#_x0000_t75" stroked="false">
                <v:imagedata r:id="rId375" o:title=""/>
              </v:shape>
              <v:shape style="position:absolute;left:5929;top:1231;width:1853;height:10" type="#_x0000_t75" stroked="false">
                <v:imagedata r:id="rId107" o:title=""/>
              </v:shape>
            </v:group>
            <v:group style="position:absolute;left:3913;top:1241;width:10;height:20" coordorigin="3913,1241" coordsize="10,20">
              <v:shape style="position:absolute;left:3913;top:1241;width:10;height:20" coordorigin="3913,1241" coordsize="10,20" path="m3913,1260l3922,1260,3922,1241,3913,1241,3913,1260xe" filled="true" fillcolor="#000000" stroked="false">
                <v:path arrowok="t"/>
                <v:fill type="solid"/>
              </v:shape>
            </v:group>
            <v:group style="position:absolute;left:3913;top:1260;width:10;height:20" coordorigin="3913,1260" coordsize="10,20">
              <v:shape style="position:absolute;left:3913;top:1260;width:10;height:20" coordorigin="3913,1260" coordsize="10,20" path="m3913,1279l3922,1279,3922,1260,3913,1260,3913,1279xe" filled="true" fillcolor="#000000" stroked="false">
                <v:path arrowok="t"/>
                <v:fill type="solid"/>
              </v:shape>
            </v:group>
            <v:group style="position:absolute;left:3913;top:1279;width:10;height:20" coordorigin="3913,1279" coordsize="10,20">
              <v:shape style="position:absolute;left:3913;top:1279;width:10;height:20" coordorigin="3913,1279" coordsize="10,20" path="m3913,1298l3922,1298,3922,1279,3913,1279,3913,1298xe" filled="true" fillcolor="#000000" stroked="false">
                <v:path arrowok="t"/>
                <v:fill type="solid"/>
              </v:shape>
            </v:group>
            <v:group style="position:absolute;left:3913;top:1298;width:10;height:20" coordorigin="3913,1298" coordsize="10,20">
              <v:shape style="position:absolute;left:3913;top:1298;width:10;height:20" coordorigin="3913,1298" coordsize="10,20" path="m3913,1318l3922,1318,3922,1298,3913,1298,3913,1318xe" filled="true" fillcolor="#000000" stroked="false">
                <v:path arrowok="t"/>
                <v:fill type="solid"/>
              </v:shape>
            </v:group>
            <v:group style="position:absolute;left:3913;top:1318;width:10;height:20" coordorigin="3913,1318" coordsize="10,20">
              <v:shape style="position:absolute;left:3913;top:1318;width:10;height:20" coordorigin="3913,1318" coordsize="10,20" path="m3913,1337l3922,1337,3922,1318,3913,1318,3913,1337xe" filled="true" fillcolor="#000000" stroked="false">
                <v:path arrowok="t"/>
                <v:fill type="solid"/>
              </v:shape>
            </v:group>
            <v:group style="position:absolute;left:3913;top:1337;width:10;height:20" coordorigin="3913,1337" coordsize="10,20">
              <v:shape style="position:absolute;left:3913;top:1337;width:10;height:20" coordorigin="3913,1337" coordsize="10,20" path="m3913,1356l3922,1356,3922,1337,3913,1337,3913,1356xe" filled="true" fillcolor="#000000" stroked="false">
                <v:path arrowok="t"/>
                <v:fill type="solid"/>
              </v:shape>
            </v:group>
            <v:group style="position:absolute;left:3913;top:1356;width:10;height:20" coordorigin="3913,1356" coordsize="10,20">
              <v:shape style="position:absolute;left:3913;top:1356;width:10;height:20" coordorigin="3913,1356" coordsize="10,20" path="m3913,1375l3922,1375,3922,1356,3913,1356,3913,1375xe" filled="true" fillcolor="#000000" stroked="false">
                <v:path arrowok="t"/>
                <v:fill type="solid"/>
              </v:shape>
            </v:group>
            <v:group style="position:absolute;left:3913;top:1375;width:10;height:20" coordorigin="3913,1375" coordsize="10,20">
              <v:shape style="position:absolute;left:3913;top:1375;width:10;height:20" coordorigin="3913,1375" coordsize="10,20" path="m3913,1394l3922,1394,3922,1375,3913,1375,3913,1394xe" filled="true" fillcolor="#000000" stroked="false">
                <v:path arrowok="t"/>
                <v:fill type="solid"/>
              </v:shape>
            </v:group>
            <v:group style="position:absolute;left:3913;top:1394;width:10;height:20" coordorigin="3913,1394" coordsize="10,20">
              <v:shape style="position:absolute;left:3913;top:1394;width:10;height:20" coordorigin="3913,1394" coordsize="10,20" path="m3913,1414l3922,1414,3922,1394,3913,1394,3913,1414xe" filled="true" fillcolor="#000000" stroked="false">
                <v:path arrowok="t"/>
                <v:fill type="solid"/>
              </v:shape>
            </v:group>
            <v:group style="position:absolute;left:3913;top:1414;width:10;height:20" coordorigin="3913,1414" coordsize="10,20">
              <v:shape style="position:absolute;left:3913;top:1414;width:10;height:20" coordorigin="3913,1414" coordsize="10,20" path="m3913,1433l3922,1433,3922,1414,3913,1414,3913,1433xe" filled="true" fillcolor="#000000" stroked="false">
                <v:path arrowok="t"/>
                <v:fill type="solid"/>
              </v:shape>
            </v:group>
            <v:group style="position:absolute;left:3913;top:1433;width:10;height:20" coordorigin="3913,1433" coordsize="10,20">
              <v:shape style="position:absolute;left:3913;top:1433;width:10;height:20" coordorigin="3913,1433" coordsize="10,20" path="m3913,1452l3922,1452,3922,1433,3913,1433,3913,1452xe" filled="true" fillcolor="#000000" stroked="false">
                <v:path arrowok="t"/>
                <v:fill type="solid"/>
              </v:shape>
            </v:group>
            <v:group style="position:absolute;left:3913;top:1452;width:10;height:20" coordorigin="3913,1452" coordsize="10,20">
              <v:shape style="position:absolute;left:3913;top:1452;width:10;height:20" coordorigin="3913,1452" coordsize="10,20" path="m3913,1471l3922,1471,3922,1452,3913,1452,3913,1471xe" filled="true" fillcolor="#000000" stroked="false">
                <v:path arrowok="t"/>
                <v:fill type="solid"/>
              </v:shape>
            </v:group>
            <v:group style="position:absolute;left:3913;top:1471;width:10;height:20" coordorigin="3913,1471" coordsize="10,20">
              <v:shape style="position:absolute;left:3913;top:1471;width:10;height:20" coordorigin="3913,1471" coordsize="10,20" path="m3913,1490l3922,1490,3922,1471,3913,1471,3913,1490xe" filled="true" fillcolor="#000000" stroked="false">
                <v:path arrowok="t"/>
                <v:fill type="solid"/>
              </v:shape>
            </v:group>
            <v:group style="position:absolute;left:3913;top:1490;width:10;height:20" coordorigin="3913,1490" coordsize="10,20">
              <v:shape style="position:absolute;left:3913;top:1490;width:10;height:20" coordorigin="3913,1490" coordsize="10,20" path="m3913,1510l3922,1510,3922,1490,3913,1490,3913,1510xe" filled="true" fillcolor="#000000" stroked="false">
                <v:path arrowok="t"/>
                <v:fill type="solid"/>
              </v:shape>
            </v:group>
            <v:group style="position:absolute;left:3913;top:1510;width:10;height:20" coordorigin="3913,1510" coordsize="10,20">
              <v:shape style="position:absolute;left:3913;top:1510;width:10;height:20" coordorigin="3913,1510" coordsize="10,20" path="m3913,1529l3922,1529,3922,1510,3913,1510,3913,1529xe" filled="true" fillcolor="#000000" stroked="false">
                <v:path arrowok="t"/>
                <v:fill type="solid"/>
              </v:shape>
            </v:group>
            <v:group style="position:absolute;left:3913;top:1529;width:10;height:20" coordorigin="3913,1529" coordsize="10,20">
              <v:shape style="position:absolute;left:3913;top:1529;width:10;height:20" coordorigin="3913,1529" coordsize="10,20" path="m3913,1548l3922,1548,3922,1529,3913,1529,3913,1548xe" filled="true" fillcolor="#000000" stroked="false">
                <v:path arrowok="t"/>
                <v:fill type="solid"/>
              </v:shape>
            </v:group>
            <v:group style="position:absolute;left:3913;top:1548;width:10;height:20" coordorigin="3913,1548" coordsize="10,20">
              <v:shape style="position:absolute;left:3913;top:1548;width:10;height:20" coordorigin="3913,1548" coordsize="10,20" path="m3913,1567l3922,1567,3922,1548,3913,1548,3913,1567xe" filled="true" fillcolor="#000000" stroked="false">
                <v:path arrowok="t"/>
                <v:fill type="solid"/>
              </v:shape>
            </v:group>
            <v:group style="position:absolute;left:3913;top:1567;width:10;height:20" coordorigin="3913,1567" coordsize="10,20">
              <v:shape style="position:absolute;left:3913;top:1567;width:10;height:20" coordorigin="3913,1567" coordsize="10,20" path="m3913,1586l3922,1586,3922,1567,3913,1567,3913,1586xe" filled="true" fillcolor="#000000" stroked="false">
                <v:path arrowok="t"/>
                <v:fill type="solid"/>
              </v:shape>
            </v:group>
            <v:group style="position:absolute;left:3913;top:1586;width:10;height:20" coordorigin="3913,1586" coordsize="10,20">
              <v:shape style="position:absolute;left:3913;top:1586;width:10;height:20" coordorigin="3913,1586" coordsize="10,20" path="m3913,1606l3922,1606,3922,1586,3913,1586,3913,1606xe" filled="true" fillcolor="#000000" stroked="false">
                <v:path arrowok="t"/>
                <v:fill type="solid"/>
              </v:shape>
            </v:group>
            <v:group style="position:absolute;left:3913;top:1606;width:10;height:20" coordorigin="3913,1606" coordsize="10,20">
              <v:shape style="position:absolute;left:3913;top:1606;width:10;height:20" coordorigin="3913,1606" coordsize="10,20" path="m3913,1625l3922,1625,3922,1606,3913,1606,3913,1625xe" filled="true" fillcolor="#000000" stroked="false">
                <v:path arrowok="t"/>
                <v:fill type="solid"/>
              </v:shape>
            </v:group>
            <v:group style="position:absolute;left:3913;top:1633;width:10;height:2" coordorigin="3913,1633" coordsize="10,2">
              <v:shape style="position:absolute;left:3913;top:1633;width:10;height:2" coordorigin="3913,1633" coordsize="10,0" path="m3913,1633l3922,1633e" filled="false" stroked="true" strokeweight=".84pt" strokecolor="#000000">
                <v:path arrowok="t"/>
              </v:shape>
            </v:group>
            <v:group style="position:absolute;left:5934;top:1241;width:10;height:20" coordorigin="5934,1241" coordsize="10,20">
              <v:shape style="position:absolute;left:5934;top:1241;width:10;height:20" coordorigin="5934,1241" coordsize="10,20" path="m5934,1260l5943,1260,5943,1241,5934,1241,5934,1260xe" filled="true" fillcolor="#000000" stroked="false">
                <v:path arrowok="t"/>
                <v:fill type="solid"/>
              </v:shape>
            </v:group>
            <v:group style="position:absolute;left:5934;top:1260;width:10;height:20" coordorigin="5934,1260" coordsize="10,20">
              <v:shape style="position:absolute;left:5934;top:1260;width:10;height:20" coordorigin="5934,1260" coordsize="10,20" path="m5934,1279l5943,1279,5943,1260,5934,1260,5934,1279xe" filled="true" fillcolor="#000000" stroked="false">
                <v:path arrowok="t"/>
                <v:fill type="solid"/>
              </v:shape>
            </v:group>
            <v:group style="position:absolute;left:5934;top:1279;width:10;height:20" coordorigin="5934,1279" coordsize="10,20">
              <v:shape style="position:absolute;left:5934;top:1279;width:10;height:20" coordorigin="5934,1279" coordsize="10,20" path="m5934,1298l5943,1298,5943,1279,5934,1279,5934,1298xe" filled="true" fillcolor="#000000" stroked="false">
                <v:path arrowok="t"/>
                <v:fill type="solid"/>
              </v:shape>
            </v:group>
            <v:group style="position:absolute;left:5934;top:1298;width:10;height:20" coordorigin="5934,1298" coordsize="10,20">
              <v:shape style="position:absolute;left:5934;top:1298;width:10;height:20" coordorigin="5934,1298" coordsize="10,20" path="m5934,1318l5943,1318,5943,1298,5934,1298,5934,1318xe" filled="true" fillcolor="#000000" stroked="false">
                <v:path arrowok="t"/>
                <v:fill type="solid"/>
              </v:shape>
            </v:group>
            <v:group style="position:absolute;left:5934;top:1318;width:10;height:20" coordorigin="5934,1318" coordsize="10,20">
              <v:shape style="position:absolute;left:5934;top:1318;width:10;height:20" coordorigin="5934,1318" coordsize="10,20" path="m5934,1337l5943,1337,5943,1318,5934,1318,5934,1337xe" filled="true" fillcolor="#000000" stroked="false">
                <v:path arrowok="t"/>
                <v:fill type="solid"/>
              </v:shape>
            </v:group>
            <v:group style="position:absolute;left:5934;top:1337;width:10;height:20" coordorigin="5934,1337" coordsize="10,20">
              <v:shape style="position:absolute;left:5934;top:1337;width:10;height:20" coordorigin="5934,1337" coordsize="10,20" path="m5934,1356l5943,1356,5943,1337,5934,1337,5934,1356xe" filled="true" fillcolor="#000000" stroked="false">
                <v:path arrowok="t"/>
                <v:fill type="solid"/>
              </v:shape>
            </v:group>
            <v:group style="position:absolute;left:5934;top:1356;width:10;height:20" coordorigin="5934,1356" coordsize="10,20">
              <v:shape style="position:absolute;left:5934;top:1356;width:10;height:20" coordorigin="5934,1356" coordsize="10,20" path="m5934,1375l5943,1375,5943,1356,5934,1356,5934,1375xe" filled="true" fillcolor="#000000" stroked="false">
                <v:path arrowok="t"/>
                <v:fill type="solid"/>
              </v:shape>
            </v:group>
            <v:group style="position:absolute;left:5934;top:1375;width:10;height:20" coordorigin="5934,1375" coordsize="10,20">
              <v:shape style="position:absolute;left:5934;top:1375;width:10;height:20" coordorigin="5934,1375" coordsize="10,20" path="m5934,1394l5943,1394,5943,1375,5934,1375,5934,1394xe" filled="true" fillcolor="#000000" stroked="false">
                <v:path arrowok="t"/>
                <v:fill type="solid"/>
              </v:shape>
            </v:group>
            <v:group style="position:absolute;left:5934;top:1394;width:10;height:20" coordorigin="5934,1394" coordsize="10,20">
              <v:shape style="position:absolute;left:5934;top:1394;width:10;height:20" coordorigin="5934,1394" coordsize="10,20" path="m5934,1414l5943,1414,5943,1394,5934,1394,5934,1414xe" filled="true" fillcolor="#000000" stroked="false">
                <v:path arrowok="t"/>
                <v:fill type="solid"/>
              </v:shape>
            </v:group>
            <v:group style="position:absolute;left:5934;top:1414;width:10;height:20" coordorigin="5934,1414" coordsize="10,20">
              <v:shape style="position:absolute;left:5934;top:1414;width:10;height:20" coordorigin="5934,1414" coordsize="10,20" path="m5934,1433l5943,1433,5943,1414,5934,1414,5934,1433xe" filled="true" fillcolor="#000000" stroked="false">
                <v:path arrowok="t"/>
                <v:fill type="solid"/>
              </v:shape>
            </v:group>
            <v:group style="position:absolute;left:5934;top:1433;width:10;height:20" coordorigin="5934,1433" coordsize="10,20">
              <v:shape style="position:absolute;left:5934;top:1433;width:10;height:20" coordorigin="5934,1433" coordsize="10,20" path="m5934,1452l5943,1452,5943,1433,5934,1433,5934,1452xe" filled="true" fillcolor="#000000" stroked="false">
                <v:path arrowok="t"/>
                <v:fill type="solid"/>
              </v:shape>
            </v:group>
            <v:group style="position:absolute;left:5934;top:1452;width:10;height:20" coordorigin="5934,1452" coordsize="10,20">
              <v:shape style="position:absolute;left:5934;top:1452;width:10;height:20" coordorigin="5934,1452" coordsize="10,20" path="m5934,1471l5943,1471,5943,1452,5934,1452,5934,1471xe" filled="true" fillcolor="#000000" stroked="false">
                <v:path arrowok="t"/>
                <v:fill type="solid"/>
              </v:shape>
            </v:group>
            <v:group style="position:absolute;left:5934;top:1471;width:10;height:20" coordorigin="5934,1471" coordsize="10,20">
              <v:shape style="position:absolute;left:5934;top:1471;width:10;height:20" coordorigin="5934,1471" coordsize="10,20" path="m5934,1490l5943,1490,5943,1471,5934,1471,5934,1490xe" filled="true" fillcolor="#000000" stroked="false">
                <v:path arrowok="t"/>
                <v:fill type="solid"/>
              </v:shape>
            </v:group>
            <v:group style="position:absolute;left:5934;top:1490;width:10;height:20" coordorigin="5934,1490" coordsize="10,20">
              <v:shape style="position:absolute;left:5934;top:1490;width:10;height:20" coordorigin="5934,1490" coordsize="10,20" path="m5934,1510l5943,1510,5943,1490,5934,1490,5934,1510xe" filled="true" fillcolor="#000000" stroked="false">
                <v:path arrowok="t"/>
                <v:fill type="solid"/>
              </v:shape>
            </v:group>
            <v:group style="position:absolute;left:5934;top:1510;width:10;height:20" coordorigin="5934,1510" coordsize="10,20">
              <v:shape style="position:absolute;left:5934;top:1510;width:10;height:20" coordorigin="5934,1510" coordsize="10,20" path="m5934,1529l5943,1529,5943,1510,5934,1510,5934,1529xe" filled="true" fillcolor="#000000" stroked="false">
                <v:path arrowok="t"/>
                <v:fill type="solid"/>
              </v:shape>
            </v:group>
            <v:group style="position:absolute;left:5934;top:1529;width:10;height:20" coordorigin="5934,1529" coordsize="10,20">
              <v:shape style="position:absolute;left:5934;top:1529;width:10;height:20" coordorigin="5934,1529" coordsize="10,20" path="m5934,1548l5943,1548,5943,1529,5934,1529,5934,1548xe" filled="true" fillcolor="#000000" stroked="false">
                <v:path arrowok="t"/>
                <v:fill type="solid"/>
              </v:shape>
              <v:shape style="position:absolute;left:29;top:1548;width:5924;height:103" type="#_x0000_t75" stroked="false">
                <v:imagedata r:id="rId376" o:title=""/>
              </v:shape>
              <v:shape style="position:absolute;left:5929;top:1642;width:1853;height:10" type="#_x0000_t75" stroked="false">
                <v:imagedata r:id="rId110" o:title=""/>
              </v:shape>
            </v:group>
            <v:group style="position:absolute;left:3913;top:1651;width:10;height:20" coordorigin="3913,1651" coordsize="10,20">
              <v:shape style="position:absolute;left:3913;top:1651;width:10;height:20" coordorigin="3913,1651" coordsize="10,20" path="m3913,1670l3922,1670,3922,1651,3913,1651,3913,1670xe" filled="true" fillcolor="#000000" stroked="false">
                <v:path arrowok="t"/>
                <v:fill type="solid"/>
              </v:shape>
            </v:group>
            <v:group style="position:absolute;left:3913;top:1670;width:10;height:20" coordorigin="3913,1670" coordsize="10,20">
              <v:shape style="position:absolute;left:3913;top:1670;width:10;height:20" coordorigin="3913,1670" coordsize="10,20" path="m3913,1690l3922,1690,3922,1670,3913,1670,3913,1690xe" filled="true" fillcolor="#000000" stroked="false">
                <v:path arrowok="t"/>
                <v:fill type="solid"/>
              </v:shape>
            </v:group>
            <v:group style="position:absolute;left:3913;top:1690;width:10;height:20" coordorigin="3913,1690" coordsize="10,20">
              <v:shape style="position:absolute;left:3913;top:1690;width:10;height:20" coordorigin="3913,1690" coordsize="10,20" path="m3913,1709l3922,1709,3922,1690,3913,1690,3913,1709xe" filled="true" fillcolor="#000000" stroked="false">
                <v:path arrowok="t"/>
                <v:fill type="solid"/>
              </v:shape>
            </v:group>
            <v:group style="position:absolute;left:3913;top:1709;width:10;height:20" coordorigin="3913,1709" coordsize="10,20">
              <v:shape style="position:absolute;left:3913;top:1709;width:10;height:20" coordorigin="3913,1709" coordsize="10,20" path="m3913,1728l3922,1728,3922,1709,3913,1709,3913,1728xe" filled="true" fillcolor="#000000" stroked="false">
                <v:path arrowok="t"/>
                <v:fill type="solid"/>
              </v:shape>
            </v:group>
            <v:group style="position:absolute;left:3913;top:1728;width:10;height:20" coordorigin="3913,1728" coordsize="10,20">
              <v:shape style="position:absolute;left:3913;top:1728;width:10;height:20" coordorigin="3913,1728" coordsize="10,20" path="m3913,1747l3922,1747,3922,1728,3913,1728,3913,1747xe" filled="true" fillcolor="#000000" stroked="false">
                <v:path arrowok="t"/>
                <v:fill type="solid"/>
              </v:shape>
            </v:group>
            <v:group style="position:absolute;left:3913;top:1747;width:10;height:20" coordorigin="3913,1747" coordsize="10,20">
              <v:shape style="position:absolute;left:3913;top:1747;width:10;height:20" coordorigin="3913,1747" coordsize="10,20" path="m3913,1766l3922,1766,3922,1747,3913,1747,3913,1766xe" filled="true" fillcolor="#000000" stroked="false">
                <v:path arrowok="t"/>
                <v:fill type="solid"/>
              </v:shape>
            </v:group>
            <v:group style="position:absolute;left:3913;top:1766;width:10;height:20" coordorigin="3913,1766" coordsize="10,20">
              <v:shape style="position:absolute;left:3913;top:1766;width:10;height:20" coordorigin="3913,1766" coordsize="10,20" path="m3913,1786l3922,1786,3922,1766,3913,1766,3913,1786xe" filled="true" fillcolor="#000000" stroked="false">
                <v:path arrowok="t"/>
                <v:fill type="solid"/>
              </v:shape>
            </v:group>
            <v:group style="position:absolute;left:3913;top:1786;width:10;height:20" coordorigin="3913,1786" coordsize="10,20">
              <v:shape style="position:absolute;left:3913;top:1786;width:10;height:20" coordorigin="3913,1786" coordsize="10,20" path="m3913,1805l3922,1805,3922,1786,3913,1786,3913,1805xe" filled="true" fillcolor="#000000" stroked="false">
                <v:path arrowok="t"/>
                <v:fill type="solid"/>
              </v:shape>
            </v:group>
            <v:group style="position:absolute;left:3913;top:1805;width:10;height:20" coordorigin="3913,1805" coordsize="10,20">
              <v:shape style="position:absolute;left:3913;top:1805;width:10;height:20" coordorigin="3913,1805" coordsize="10,20" path="m3913,1824l3922,1824,3922,1805,3913,1805,3913,1824xe" filled="true" fillcolor="#000000" stroked="false">
                <v:path arrowok="t"/>
                <v:fill type="solid"/>
              </v:shape>
            </v:group>
            <v:group style="position:absolute;left:3913;top:1824;width:10;height:20" coordorigin="3913,1824" coordsize="10,20">
              <v:shape style="position:absolute;left:3913;top:1824;width:10;height:20" coordorigin="3913,1824" coordsize="10,20" path="m3913,1843l3922,1843,3922,1824,3913,1824,3913,1843xe" filled="true" fillcolor="#000000" stroked="false">
                <v:path arrowok="t"/>
                <v:fill type="solid"/>
              </v:shape>
            </v:group>
            <v:group style="position:absolute;left:3913;top:1843;width:10;height:20" coordorigin="3913,1843" coordsize="10,20">
              <v:shape style="position:absolute;left:3913;top:1843;width:10;height:20" coordorigin="3913,1843" coordsize="10,20" path="m3913,1862l3922,1862,3922,1843,3913,1843,3913,1862xe" filled="true" fillcolor="#000000" stroked="false">
                <v:path arrowok="t"/>
                <v:fill type="solid"/>
              </v:shape>
            </v:group>
            <v:group style="position:absolute;left:3913;top:1862;width:10;height:20" coordorigin="3913,1862" coordsize="10,20">
              <v:shape style="position:absolute;left:3913;top:1862;width:10;height:20" coordorigin="3913,1862" coordsize="10,20" path="m3913,1882l3922,1882,3922,1862,3913,1862,3913,1882xe" filled="true" fillcolor="#000000" stroked="false">
                <v:path arrowok="t"/>
                <v:fill type="solid"/>
              </v:shape>
            </v:group>
            <v:group style="position:absolute;left:3913;top:1882;width:10;height:20" coordorigin="3913,1882" coordsize="10,20">
              <v:shape style="position:absolute;left:3913;top:1882;width:10;height:20" coordorigin="3913,1882" coordsize="10,20" path="m3913,1901l3922,1901,3922,1882,3913,1882,3913,1901xe" filled="true" fillcolor="#000000" stroked="false">
                <v:path arrowok="t"/>
                <v:fill type="solid"/>
              </v:shape>
            </v:group>
            <v:group style="position:absolute;left:3913;top:1901;width:10;height:20" coordorigin="3913,1901" coordsize="10,20">
              <v:shape style="position:absolute;left:3913;top:1901;width:10;height:20" coordorigin="3913,1901" coordsize="10,20" path="m3913,1920l3922,1920,3922,1901,3913,1901,3913,1920xe" filled="true" fillcolor="#000000" stroked="false">
                <v:path arrowok="t"/>
                <v:fill type="solid"/>
              </v:shape>
            </v:group>
            <v:group style="position:absolute;left:3913;top:1920;width:10;height:20" coordorigin="3913,1920" coordsize="10,20">
              <v:shape style="position:absolute;left:3913;top:1920;width:10;height:20" coordorigin="3913,1920" coordsize="10,20" path="m3913,1939l3922,1939,3922,1920,3913,1920,3913,1939xe" filled="true" fillcolor="#000000" stroked="false">
                <v:path arrowok="t"/>
                <v:fill type="solid"/>
              </v:shape>
            </v:group>
            <v:group style="position:absolute;left:3913;top:1939;width:10;height:20" coordorigin="3913,1939" coordsize="10,20">
              <v:shape style="position:absolute;left:3913;top:1939;width:10;height:20" coordorigin="3913,1939" coordsize="10,20" path="m3913,1958l3922,1958,3922,1939,3913,1939,3913,1958xe" filled="true" fillcolor="#000000" stroked="false">
                <v:path arrowok="t"/>
                <v:fill type="solid"/>
              </v:shape>
            </v:group>
            <v:group style="position:absolute;left:3913;top:1958;width:10;height:20" coordorigin="3913,1958" coordsize="10,20">
              <v:shape style="position:absolute;left:3913;top:1958;width:10;height:20" coordorigin="3913,1958" coordsize="10,20" path="m3913,1978l3922,1978,3922,1958,3913,1958,3913,1978xe" filled="true" fillcolor="#000000" stroked="false">
                <v:path arrowok="t"/>
                <v:fill type="solid"/>
              </v:shape>
            </v:group>
            <v:group style="position:absolute;left:3913;top:1978;width:10;height:20" coordorigin="3913,1978" coordsize="10,20">
              <v:shape style="position:absolute;left:3913;top:1978;width:10;height:20" coordorigin="3913,1978" coordsize="10,20" path="m3913,1997l3922,1997,3922,1978,3913,1978,3913,1997xe" filled="true" fillcolor="#000000" stroked="false">
                <v:path arrowok="t"/>
                <v:fill type="solid"/>
              </v:shape>
            </v:group>
            <v:group style="position:absolute;left:3913;top:1997;width:10;height:20" coordorigin="3913,1997" coordsize="10,20">
              <v:shape style="position:absolute;left:3913;top:1997;width:10;height:20" coordorigin="3913,1997" coordsize="10,20" path="m3913,2016l3922,2016,3922,1997,3913,1997,3913,2016xe" filled="true" fillcolor="#000000" stroked="false">
                <v:path arrowok="t"/>
                <v:fill type="solid"/>
              </v:shape>
            </v:group>
            <v:group style="position:absolute;left:3913;top:2016;width:10;height:20" coordorigin="3913,2016" coordsize="10,20">
              <v:shape style="position:absolute;left:3913;top:2016;width:10;height:20" coordorigin="3913,2016" coordsize="10,20" path="m3913,2035l3922,2035,3922,2016,3913,2016,3913,2035xe" filled="true" fillcolor="#000000" stroked="false">
                <v:path arrowok="t"/>
                <v:fill type="solid"/>
              </v:shape>
            </v:group>
            <v:group style="position:absolute;left:3913;top:2044;width:10;height:2" coordorigin="3913,2044" coordsize="10,2">
              <v:shape style="position:absolute;left:3913;top:2044;width:10;height:2" coordorigin="3913,2044" coordsize="10,0" path="m3913,2044l3922,2044e" filled="false" stroked="true" strokeweight=".84pt" strokecolor="#000000">
                <v:path arrowok="t"/>
              </v:shape>
            </v:group>
            <v:group style="position:absolute;left:5934;top:1651;width:10;height:20" coordorigin="5934,1651" coordsize="10,20">
              <v:shape style="position:absolute;left:5934;top:1651;width:10;height:20" coordorigin="5934,1651" coordsize="10,20" path="m5934,1670l5943,1670,5943,1651,5934,1651,5934,1670xe" filled="true" fillcolor="#000000" stroked="false">
                <v:path arrowok="t"/>
                <v:fill type="solid"/>
              </v:shape>
            </v:group>
            <v:group style="position:absolute;left:5934;top:1670;width:10;height:20" coordorigin="5934,1670" coordsize="10,20">
              <v:shape style="position:absolute;left:5934;top:1670;width:10;height:20" coordorigin="5934,1670" coordsize="10,20" path="m5934,1690l5943,1690,5943,1670,5934,1670,5934,1690xe" filled="true" fillcolor="#000000" stroked="false">
                <v:path arrowok="t"/>
                <v:fill type="solid"/>
              </v:shape>
            </v:group>
            <v:group style="position:absolute;left:5934;top:1690;width:10;height:20" coordorigin="5934,1690" coordsize="10,20">
              <v:shape style="position:absolute;left:5934;top:1690;width:10;height:20" coordorigin="5934,1690" coordsize="10,20" path="m5934,1709l5943,1709,5943,1690,5934,1690,5934,1709xe" filled="true" fillcolor="#000000" stroked="false">
                <v:path arrowok="t"/>
                <v:fill type="solid"/>
              </v:shape>
            </v:group>
            <v:group style="position:absolute;left:5934;top:1709;width:10;height:20" coordorigin="5934,1709" coordsize="10,20">
              <v:shape style="position:absolute;left:5934;top:1709;width:10;height:20" coordorigin="5934,1709" coordsize="10,20" path="m5934,1728l5943,1728,5943,1709,5934,1709,5934,1728xe" filled="true" fillcolor="#000000" stroked="false">
                <v:path arrowok="t"/>
                <v:fill type="solid"/>
              </v:shape>
            </v:group>
            <v:group style="position:absolute;left:5934;top:1728;width:10;height:20" coordorigin="5934,1728" coordsize="10,20">
              <v:shape style="position:absolute;left:5934;top:1728;width:10;height:20" coordorigin="5934,1728" coordsize="10,20" path="m5934,1747l5943,1747,5943,1728,5934,1728,5934,1747xe" filled="true" fillcolor="#000000" stroked="false">
                <v:path arrowok="t"/>
                <v:fill type="solid"/>
              </v:shape>
            </v:group>
            <v:group style="position:absolute;left:5934;top:1747;width:10;height:20" coordorigin="5934,1747" coordsize="10,20">
              <v:shape style="position:absolute;left:5934;top:1747;width:10;height:20" coordorigin="5934,1747" coordsize="10,20" path="m5934,1766l5943,1766,5943,1747,5934,1747,5934,1766xe" filled="true" fillcolor="#000000" stroked="false">
                <v:path arrowok="t"/>
                <v:fill type="solid"/>
              </v:shape>
            </v:group>
            <v:group style="position:absolute;left:5934;top:1766;width:10;height:20" coordorigin="5934,1766" coordsize="10,20">
              <v:shape style="position:absolute;left:5934;top:1766;width:10;height:20" coordorigin="5934,1766" coordsize="10,20" path="m5934,1786l5943,1786,5943,1766,5934,1766,5934,1786xe" filled="true" fillcolor="#000000" stroked="false">
                <v:path arrowok="t"/>
                <v:fill type="solid"/>
              </v:shape>
            </v:group>
            <v:group style="position:absolute;left:5934;top:1786;width:10;height:20" coordorigin="5934,1786" coordsize="10,20">
              <v:shape style="position:absolute;left:5934;top:1786;width:10;height:20" coordorigin="5934,1786" coordsize="10,20" path="m5934,1805l5943,1805,5943,1786,5934,1786,5934,1805xe" filled="true" fillcolor="#000000" stroked="false">
                <v:path arrowok="t"/>
                <v:fill type="solid"/>
              </v:shape>
            </v:group>
            <v:group style="position:absolute;left:5934;top:1805;width:10;height:20" coordorigin="5934,1805" coordsize="10,20">
              <v:shape style="position:absolute;left:5934;top:1805;width:10;height:20" coordorigin="5934,1805" coordsize="10,20" path="m5934,1824l5943,1824,5943,1805,5934,1805,5934,1824xe" filled="true" fillcolor="#000000" stroked="false">
                <v:path arrowok="t"/>
                <v:fill type="solid"/>
              </v:shape>
            </v:group>
            <v:group style="position:absolute;left:5934;top:1824;width:10;height:20" coordorigin="5934,1824" coordsize="10,20">
              <v:shape style="position:absolute;left:5934;top:1824;width:10;height:20" coordorigin="5934,1824" coordsize="10,20" path="m5934,1843l5943,1843,5943,1824,5934,1824,5934,1843xe" filled="true" fillcolor="#000000" stroked="false">
                <v:path arrowok="t"/>
                <v:fill type="solid"/>
              </v:shape>
            </v:group>
            <v:group style="position:absolute;left:5934;top:1843;width:10;height:20" coordorigin="5934,1843" coordsize="10,20">
              <v:shape style="position:absolute;left:5934;top:1843;width:10;height:20" coordorigin="5934,1843" coordsize="10,20" path="m5934,1862l5943,1862,5943,1843,5934,1843,5934,1862xe" filled="true" fillcolor="#000000" stroked="false">
                <v:path arrowok="t"/>
                <v:fill type="solid"/>
              </v:shape>
            </v:group>
            <v:group style="position:absolute;left:5934;top:1862;width:10;height:20" coordorigin="5934,1862" coordsize="10,20">
              <v:shape style="position:absolute;left:5934;top:1862;width:10;height:20" coordorigin="5934,1862" coordsize="10,20" path="m5934,1882l5943,1882,5943,1862,5934,1862,5934,1882xe" filled="true" fillcolor="#000000" stroked="false">
                <v:path arrowok="t"/>
                <v:fill type="solid"/>
              </v:shape>
            </v:group>
            <v:group style="position:absolute;left:5934;top:1882;width:10;height:20" coordorigin="5934,1882" coordsize="10,20">
              <v:shape style="position:absolute;left:5934;top:1882;width:10;height:20" coordorigin="5934,1882" coordsize="10,20" path="m5934,1901l5943,1901,5943,1882,5934,1882,5934,1901xe" filled="true" fillcolor="#000000" stroked="false">
                <v:path arrowok="t"/>
                <v:fill type="solid"/>
              </v:shape>
            </v:group>
            <v:group style="position:absolute;left:5934;top:1901;width:10;height:20" coordorigin="5934,1901" coordsize="10,20">
              <v:shape style="position:absolute;left:5934;top:1901;width:10;height:20" coordorigin="5934,1901" coordsize="10,20" path="m5934,1920l5943,1920,5943,1901,5934,1901,5934,1920xe" filled="true" fillcolor="#000000" stroked="false">
                <v:path arrowok="t"/>
                <v:fill type="solid"/>
              </v:shape>
            </v:group>
            <v:group style="position:absolute;left:5934;top:1920;width:10;height:20" coordorigin="5934,1920" coordsize="10,20">
              <v:shape style="position:absolute;left:5934;top:1920;width:10;height:20" coordorigin="5934,1920" coordsize="10,20" path="m5934,1939l5943,1939,5943,1920,5934,1920,5934,1939xe" filled="true" fillcolor="#000000" stroked="false">
                <v:path arrowok="t"/>
                <v:fill type="solid"/>
              </v:shape>
            </v:group>
            <v:group style="position:absolute;left:5934;top:1939;width:10;height:20" coordorigin="5934,1939" coordsize="10,20">
              <v:shape style="position:absolute;left:5934;top:1939;width:10;height:20" coordorigin="5934,1939" coordsize="10,20" path="m5934,1958l5943,1958,5943,1939,5934,1939,5934,1958xe" filled="true" fillcolor="#000000" stroked="false">
                <v:path arrowok="t"/>
                <v:fill type="solid"/>
              </v:shape>
              <v:shape style="position:absolute;left:29;top:1958;width:5924;height:103" type="#_x0000_t75" stroked="false">
                <v:imagedata r:id="rId377" o:title=""/>
              </v:shape>
              <v:shape style="position:absolute;left:5929;top:2052;width:1853;height:10" type="#_x0000_t75" stroked="false">
                <v:imagedata r:id="rId110" o:title=""/>
              </v:shape>
            </v:group>
            <v:group style="position:absolute;left:3913;top:2062;width:10;height:20" coordorigin="3913,2062" coordsize="10,20">
              <v:shape style="position:absolute;left:3913;top:2062;width:10;height:20" coordorigin="3913,2062" coordsize="10,20" path="m3913,2081l3922,2081,3922,2062,3913,2062,3913,2081xe" filled="true" fillcolor="#000000" stroked="false">
                <v:path arrowok="t"/>
                <v:fill type="solid"/>
              </v:shape>
            </v:group>
            <v:group style="position:absolute;left:3913;top:2081;width:10;height:20" coordorigin="3913,2081" coordsize="10,20">
              <v:shape style="position:absolute;left:3913;top:2081;width:10;height:20" coordorigin="3913,2081" coordsize="10,20" path="m3913,2100l3922,2100,3922,2081,3913,2081,3913,2100xe" filled="true" fillcolor="#000000" stroked="false">
                <v:path arrowok="t"/>
                <v:fill type="solid"/>
              </v:shape>
            </v:group>
            <v:group style="position:absolute;left:3913;top:2100;width:10;height:20" coordorigin="3913,2100" coordsize="10,20">
              <v:shape style="position:absolute;left:3913;top:2100;width:10;height:20" coordorigin="3913,2100" coordsize="10,20" path="m3913,2119l3922,2119,3922,2100,3913,2100,3913,2119xe" filled="true" fillcolor="#000000" stroked="false">
                <v:path arrowok="t"/>
                <v:fill type="solid"/>
              </v:shape>
            </v:group>
            <v:group style="position:absolute;left:3913;top:2119;width:10;height:20" coordorigin="3913,2119" coordsize="10,20">
              <v:shape style="position:absolute;left:3913;top:2119;width:10;height:20" coordorigin="3913,2119" coordsize="10,20" path="m3913,2138l3922,2138,3922,2119,3913,2119,3913,2138xe" filled="true" fillcolor="#000000" stroked="false">
                <v:path arrowok="t"/>
                <v:fill type="solid"/>
              </v:shape>
            </v:group>
            <v:group style="position:absolute;left:3913;top:2138;width:10;height:20" coordorigin="3913,2138" coordsize="10,20">
              <v:shape style="position:absolute;left:3913;top:2138;width:10;height:20" coordorigin="3913,2138" coordsize="10,20" path="m3913,2158l3922,2158,3922,2138,3913,2138,3913,2158xe" filled="true" fillcolor="#000000" stroked="false">
                <v:path arrowok="t"/>
                <v:fill type="solid"/>
              </v:shape>
            </v:group>
            <v:group style="position:absolute;left:3913;top:2158;width:10;height:20" coordorigin="3913,2158" coordsize="10,20">
              <v:shape style="position:absolute;left:3913;top:2158;width:10;height:20" coordorigin="3913,2158" coordsize="10,20" path="m3913,2177l3922,2177,3922,2158,3913,2158,3913,2177xe" filled="true" fillcolor="#000000" stroked="false">
                <v:path arrowok="t"/>
                <v:fill type="solid"/>
              </v:shape>
            </v:group>
            <v:group style="position:absolute;left:3913;top:2177;width:10;height:20" coordorigin="3913,2177" coordsize="10,20">
              <v:shape style="position:absolute;left:3913;top:2177;width:10;height:20" coordorigin="3913,2177" coordsize="10,20" path="m3913,2196l3922,2196,3922,2177,3913,2177,3913,2196xe" filled="true" fillcolor="#000000" stroked="false">
                <v:path arrowok="t"/>
                <v:fill type="solid"/>
              </v:shape>
            </v:group>
            <v:group style="position:absolute;left:3913;top:2196;width:10;height:20" coordorigin="3913,2196" coordsize="10,20">
              <v:shape style="position:absolute;left:3913;top:2196;width:10;height:20" coordorigin="3913,2196" coordsize="10,20" path="m3913,2215l3922,2215,3922,2196,3913,2196,3913,2215xe" filled="true" fillcolor="#000000" stroked="false">
                <v:path arrowok="t"/>
                <v:fill type="solid"/>
              </v:shape>
            </v:group>
            <v:group style="position:absolute;left:3913;top:2215;width:10;height:20" coordorigin="3913,2215" coordsize="10,20">
              <v:shape style="position:absolute;left:3913;top:2215;width:10;height:20" coordorigin="3913,2215" coordsize="10,20" path="m3913,2234l3922,2234,3922,2215,3913,2215,3913,2234xe" filled="true" fillcolor="#000000" stroked="false">
                <v:path arrowok="t"/>
                <v:fill type="solid"/>
              </v:shape>
            </v:group>
            <v:group style="position:absolute;left:3913;top:2234;width:10;height:20" coordorigin="3913,2234" coordsize="10,20">
              <v:shape style="position:absolute;left:3913;top:2234;width:10;height:20" coordorigin="3913,2234" coordsize="10,20" path="m3913,2254l3922,2254,3922,2234,3913,2234,3913,2254xe" filled="true" fillcolor="#000000" stroked="false">
                <v:path arrowok="t"/>
                <v:fill type="solid"/>
              </v:shape>
            </v:group>
            <v:group style="position:absolute;left:3913;top:2254;width:10;height:20" coordorigin="3913,2254" coordsize="10,20">
              <v:shape style="position:absolute;left:3913;top:2254;width:10;height:20" coordorigin="3913,2254" coordsize="10,20" path="m3913,2273l3922,2273,3922,2254,3913,2254,3913,2273xe" filled="true" fillcolor="#000000" stroked="false">
                <v:path arrowok="t"/>
                <v:fill type="solid"/>
              </v:shape>
            </v:group>
            <v:group style="position:absolute;left:3913;top:2273;width:10;height:20" coordorigin="3913,2273" coordsize="10,20">
              <v:shape style="position:absolute;left:3913;top:2273;width:10;height:20" coordorigin="3913,2273" coordsize="10,20" path="m3913,2292l3922,2292,3922,2273,3913,2273,3913,2292xe" filled="true" fillcolor="#000000" stroked="false">
                <v:path arrowok="t"/>
                <v:fill type="solid"/>
              </v:shape>
            </v:group>
            <v:group style="position:absolute;left:3913;top:2292;width:10;height:20" coordorigin="3913,2292" coordsize="10,20">
              <v:shape style="position:absolute;left:3913;top:2292;width:10;height:20" coordorigin="3913,2292" coordsize="10,20" path="m3913,2311l3922,2311,3922,2292,3913,2292,3913,2311xe" filled="true" fillcolor="#000000" stroked="false">
                <v:path arrowok="t"/>
                <v:fill type="solid"/>
              </v:shape>
            </v:group>
            <v:group style="position:absolute;left:3913;top:2311;width:10;height:20" coordorigin="3913,2311" coordsize="10,20">
              <v:shape style="position:absolute;left:3913;top:2311;width:10;height:20" coordorigin="3913,2311" coordsize="10,20" path="m3913,2330l3922,2330,3922,2311,3913,2311,3913,2330xe" filled="true" fillcolor="#000000" stroked="false">
                <v:path arrowok="t"/>
                <v:fill type="solid"/>
              </v:shape>
            </v:group>
            <v:group style="position:absolute;left:3913;top:2330;width:10;height:20" coordorigin="3913,2330" coordsize="10,20">
              <v:shape style="position:absolute;left:3913;top:2330;width:10;height:20" coordorigin="3913,2330" coordsize="10,20" path="m3913,2350l3922,2350,3922,2330,3913,2330,3913,2350xe" filled="true" fillcolor="#000000" stroked="false">
                <v:path arrowok="t"/>
                <v:fill type="solid"/>
              </v:shape>
            </v:group>
            <v:group style="position:absolute;left:3913;top:2350;width:10;height:20" coordorigin="3913,2350" coordsize="10,20">
              <v:shape style="position:absolute;left:3913;top:2350;width:10;height:20" coordorigin="3913,2350" coordsize="10,20" path="m3913,2369l3922,2369,3922,2350,3913,2350,3913,2369xe" filled="true" fillcolor="#000000" stroked="false">
                <v:path arrowok="t"/>
                <v:fill type="solid"/>
              </v:shape>
            </v:group>
            <v:group style="position:absolute;left:3913;top:2369;width:10;height:20" coordorigin="3913,2369" coordsize="10,20">
              <v:shape style="position:absolute;left:3913;top:2369;width:10;height:20" coordorigin="3913,2369" coordsize="10,20" path="m3913,2388l3922,2388,3922,2369,3913,2369,3913,2388xe" filled="true" fillcolor="#000000" stroked="false">
                <v:path arrowok="t"/>
                <v:fill type="solid"/>
              </v:shape>
            </v:group>
            <v:group style="position:absolute;left:3913;top:2388;width:10;height:20" coordorigin="3913,2388" coordsize="10,20">
              <v:shape style="position:absolute;left:3913;top:2388;width:10;height:20" coordorigin="3913,2388" coordsize="10,20" path="m3913,2407l3922,2407,3922,2388,3913,2388,3913,2407xe" filled="true" fillcolor="#000000" stroked="false">
                <v:path arrowok="t"/>
                <v:fill type="solid"/>
              </v:shape>
            </v:group>
            <v:group style="position:absolute;left:3913;top:2407;width:10;height:20" coordorigin="3913,2407" coordsize="10,20">
              <v:shape style="position:absolute;left:3913;top:2407;width:10;height:20" coordorigin="3913,2407" coordsize="10,20" path="m3913,2426l3922,2426,3922,2407,3913,2407,3913,2426xe" filled="true" fillcolor="#000000" stroked="false">
                <v:path arrowok="t"/>
                <v:fill type="solid"/>
              </v:shape>
            </v:group>
            <v:group style="position:absolute;left:3913;top:2426;width:10;height:20" coordorigin="3913,2426" coordsize="10,20">
              <v:shape style="position:absolute;left:3913;top:2426;width:10;height:20" coordorigin="3913,2426" coordsize="10,20" path="m3913,2446l3922,2446,3922,2426,3913,2426,3913,2446xe" filled="true" fillcolor="#000000" stroked="false">
                <v:path arrowok="t"/>
                <v:fill type="solid"/>
              </v:shape>
            </v:group>
            <v:group style="position:absolute;left:3913;top:2454;width:10;height:2" coordorigin="3913,2454" coordsize="10,2">
              <v:shape style="position:absolute;left:3913;top:2454;width:10;height:2" coordorigin="3913,2454" coordsize="10,0" path="m3913,2454l3922,2454e" filled="false" stroked="true" strokeweight=".84pt" strokecolor="#000000">
                <v:path arrowok="t"/>
              </v:shape>
            </v:group>
            <v:group style="position:absolute;left:5934;top:2062;width:10;height:20" coordorigin="5934,2062" coordsize="10,20">
              <v:shape style="position:absolute;left:5934;top:2062;width:10;height:20" coordorigin="5934,2062" coordsize="10,20" path="m5934,2081l5943,2081,5943,2062,5934,2062,5934,2081xe" filled="true" fillcolor="#000000" stroked="false">
                <v:path arrowok="t"/>
                <v:fill type="solid"/>
              </v:shape>
            </v:group>
            <v:group style="position:absolute;left:5934;top:2081;width:10;height:20" coordorigin="5934,2081" coordsize="10,20">
              <v:shape style="position:absolute;left:5934;top:2081;width:10;height:20" coordorigin="5934,2081" coordsize="10,20" path="m5934,2100l5943,2100,5943,2081,5934,2081,5934,2100xe" filled="true" fillcolor="#000000" stroked="false">
                <v:path arrowok="t"/>
                <v:fill type="solid"/>
              </v:shape>
            </v:group>
            <v:group style="position:absolute;left:5934;top:2100;width:10;height:20" coordorigin="5934,2100" coordsize="10,20">
              <v:shape style="position:absolute;left:5934;top:2100;width:10;height:20" coordorigin="5934,2100" coordsize="10,20" path="m5934,2119l5943,2119,5943,2100,5934,2100,5934,2119xe" filled="true" fillcolor="#000000" stroked="false">
                <v:path arrowok="t"/>
                <v:fill type="solid"/>
              </v:shape>
            </v:group>
            <v:group style="position:absolute;left:5934;top:2119;width:10;height:20" coordorigin="5934,2119" coordsize="10,20">
              <v:shape style="position:absolute;left:5934;top:2119;width:10;height:20" coordorigin="5934,2119" coordsize="10,20" path="m5934,2138l5943,2138,5943,2119,5934,2119,5934,2138xe" filled="true" fillcolor="#000000" stroked="false">
                <v:path arrowok="t"/>
                <v:fill type="solid"/>
              </v:shape>
            </v:group>
            <v:group style="position:absolute;left:5934;top:2138;width:10;height:20" coordorigin="5934,2138" coordsize="10,20">
              <v:shape style="position:absolute;left:5934;top:2138;width:10;height:20" coordorigin="5934,2138" coordsize="10,20" path="m5934,2158l5943,2158,5943,2138,5934,2138,5934,2158xe" filled="true" fillcolor="#000000" stroked="false">
                <v:path arrowok="t"/>
                <v:fill type="solid"/>
              </v:shape>
            </v:group>
            <v:group style="position:absolute;left:5934;top:2158;width:10;height:20" coordorigin="5934,2158" coordsize="10,20">
              <v:shape style="position:absolute;left:5934;top:2158;width:10;height:20" coordorigin="5934,2158" coordsize="10,20" path="m5934,2177l5943,2177,5943,2158,5934,2158,5934,2177xe" filled="true" fillcolor="#000000" stroked="false">
                <v:path arrowok="t"/>
                <v:fill type="solid"/>
              </v:shape>
            </v:group>
            <v:group style="position:absolute;left:5934;top:2177;width:10;height:20" coordorigin="5934,2177" coordsize="10,20">
              <v:shape style="position:absolute;left:5934;top:2177;width:10;height:20" coordorigin="5934,2177" coordsize="10,20" path="m5934,2196l5943,2196,5943,2177,5934,2177,5934,2196xe" filled="true" fillcolor="#000000" stroked="false">
                <v:path arrowok="t"/>
                <v:fill type="solid"/>
              </v:shape>
            </v:group>
            <v:group style="position:absolute;left:5934;top:2196;width:10;height:20" coordorigin="5934,2196" coordsize="10,20">
              <v:shape style="position:absolute;left:5934;top:2196;width:10;height:20" coordorigin="5934,2196" coordsize="10,20" path="m5934,2215l5943,2215,5943,2196,5934,2196,5934,2215xe" filled="true" fillcolor="#000000" stroked="false">
                <v:path arrowok="t"/>
                <v:fill type="solid"/>
              </v:shape>
            </v:group>
            <v:group style="position:absolute;left:5934;top:2215;width:10;height:20" coordorigin="5934,2215" coordsize="10,20">
              <v:shape style="position:absolute;left:5934;top:2215;width:10;height:20" coordorigin="5934,2215" coordsize="10,20" path="m5934,2234l5943,2234,5943,2215,5934,2215,5934,2234xe" filled="true" fillcolor="#000000" stroked="false">
                <v:path arrowok="t"/>
                <v:fill type="solid"/>
              </v:shape>
            </v:group>
            <v:group style="position:absolute;left:5934;top:2234;width:10;height:20" coordorigin="5934,2234" coordsize="10,20">
              <v:shape style="position:absolute;left:5934;top:2234;width:10;height:20" coordorigin="5934,2234" coordsize="10,20" path="m5934,2254l5943,2254,5943,2234,5934,2234,5934,2254xe" filled="true" fillcolor="#000000" stroked="false">
                <v:path arrowok="t"/>
                <v:fill type="solid"/>
              </v:shape>
            </v:group>
            <v:group style="position:absolute;left:5934;top:2254;width:10;height:20" coordorigin="5934,2254" coordsize="10,20">
              <v:shape style="position:absolute;left:5934;top:2254;width:10;height:20" coordorigin="5934,2254" coordsize="10,20" path="m5934,2273l5943,2273,5943,2254,5934,2254,5934,2273xe" filled="true" fillcolor="#000000" stroked="false">
                <v:path arrowok="t"/>
                <v:fill type="solid"/>
              </v:shape>
            </v:group>
            <v:group style="position:absolute;left:5934;top:2273;width:10;height:20" coordorigin="5934,2273" coordsize="10,20">
              <v:shape style="position:absolute;left:5934;top:2273;width:10;height:20" coordorigin="5934,2273" coordsize="10,20" path="m5934,2292l5943,2292,5943,2273,5934,2273,5934,2292xe" filled="true" fillcolor="#000000" stroked="false">
                <v:path arrowok="t"/>
                <v:fill type="solid"/>
              </v:shape>
            </v:group>
            <v:group style="position:absolute;left:5934;top:2292;width:10;height:20" coordorigin="5934,2292" coordsize="10,20">
              <v:shape style="position:absolute;left:5934;top:2292;width:10;height:20" coordorigin="5934,2292" coordsize="10,20" path="m5934,2311l5943,2311,5943,2292,5934,2292,5934,2311xe" filled="true" fillcolor="#000000" stroked="false">
                <v:path arrowok="t"/>
                <v:fill type="solid"/>
              </v:shape>
            </v:group>
            <v:group style="position:absolute;left:5934;top:2311;width:10;height:20" coordorigin="5934,2311" coordsize="10,20">
              <v:shape style="position:absolute;left:5934;top:2311;width:10;height:20" coordorigin="5934,2311" coordsize="10,20" path="m5934,2330l5943,2330,5943,2311,5934,2311,5934,2330xe" filled="true" fillcolor="#000000" stroked="false">
                <v:path arrowok="t"/>
                <v:fill type="solid"/>
              </v:shape>
            </v:group>
            <v:group style="position:absolute;left:5934;top:2330;width:10;height:20" coordorigin="5934,2330" coordsize="10,20">
              <v:shape style="position:absolute;left:5934;top:2330;width:10;height:20" coordorigin="5934,2330" coordsize="10,20" path="m5934,2350l5943,2350,5943,2330,5934,2330,5934,2350xe" filled="true" fillcolor="#000000" stroked="false">
                <v:path arrowok="t"/>
                <v:fill type="solid"/>
              </v:shape>
            </v:group>
            <v:group style="position:absolute;left:5934;top:2350;width:10;height:20" coordorigin="5934,2350" coordsize="10,20">
              <v:shape style="position:absolute;left:5934;top:2350;width:10;height:20" coordorigin="5934,2350" coordsize="10,20" path="m5934,2369l5943,2369,5943,2350,5934,2350,5934,2369xe" filled="true" fillcolor="#000000" stroked="false">
                <v:path arrowok="t"/>
                <v:fill type="solid"/>
              </v:shape>
              <v:shape style="position:absolute;left:29;top:2369;width:5924;height:103" type="#_x0000_t75" stroked="false">
                <v:imagedata r:id="rId377" o:title=""/>
              </v:shape>
              <v:shape style="position:absolute;left:5929;top:2462;width:1853;height:10" type="#_x0000_t75" stroked="false">
                <v:imagedata r:id="rId110" o:title=""/>
              </v:shape>
            </v:group>
            <v:group style="position:absolute;left:3913;top:2472;width:10;height:20" coordorigin="3913,2472" coordsize="10,20">
              <v:shape style="position:absolute;left:3913;top:2472;width:10;height:20" coordorigin="3913,2472" coordsize="10,20" path="m3913,2491l3922,2491,3922,2472,3913,2472,3913,2491xe" filled="true" fillcolor="#000000" stroked="false">
                <v:path arrowok="t"/>
                <v:fill type="solid"/>
              </v:shape>
            </v:group>
            <v:group style="position:absolute;left:3913;top:2491;width:10;height:20" coordorigin="3913,2491" coordsize="10,20">
              <v:shape style="position:absolute;left:3913;top:2491;width:10;height:20" coordorigin="3913,2491" coordsize="10,20" path="m3913,2510l3922,2510,3922,2491,3913,2491,3913,2510xe" filled="true" fillcolor="#000000" stroked="false">
                <v:path arrowok="t"/>
                <v:fill type="solid"/>
              </v:shape>
            </v:group>
            <v:group style="position:absolute;left:3913;top:2510;width:10;height:20" coordorigin="3913,2510" coordsize="10,20">
              <v:shape style="position:absolute;left:3913;top:2510;width:10;height:20" coordorigin="3913,2510" coordsize="10,20" path="m3913,2530l3922,2530,3922,2510,3913,2510,3913,2530xe" filled="true" fillcolor="#000000" stroked="false">
                <v:path arrowok="t"/>
                <v:fill type="solid"/>
              </v:shape>
            </v:group>
            <v:group style="position:absolute;left:3913;top:2530;width:10;height:20" coordorigin="3913,2530" coordsize="10,20">
              <v:shape style="position:absolute;left:3913;top:2530;width:10;height:20" coordorigin="3913,2530" coordsize="10,20" path="m3913,2549l3922,2549,3922,2530,3913,2530,3913,2549xe" filled="true" fillcolor="#000000" stroked="false">
                <v:path arrowok="t"/>
                <v:fill type="solid"/>
              </v:shape>
            </v:group>
            <v:group style="position:absolute;left:3913;top:2549;width:10;height:20" coordorigin="3913,2549" coordsize="10,20">
              <v:shape style="position:absolute;left:3913;top:2549;width:10;height:20" coordorigin="3913,2549" coordsize="10,20" path="m3913,2568l3922,2568,3922,2549,3913,2549,3913,2568xe" filled="true" fillcolor="#000000" stroked="false">
                <v:path arrowok="t"/>
                <v:fill type="solid"/>
              </v:shape>
            </v:group>
            <v:group style="position:absolute;left:3913;top:2568;width:10;height:20" coordorigin="3913,2568" coordsize="10,20">
              <v:shape style="position:absolute;left:3913;top:2568;width:10;height:20" coordorigin="3913,2568" coordsize="10,20" path="m3913,2587l3922,2587,3922,2568,3913,2568,3913,2587xe" filled="true" fillcolor="#000000" stroked="false">
                <v:path arrowok="t"/>
                <v:fill type="solid"/>
              </v:shape>
            </v:group>
            <v:group style="position:absolute;left:3913;top:2587;width:10;height:20" coordorigin="3913,2587" coordsize="10,20">
              <v:shape style="position:absolute;left:3913;top:2587;width:10;height:20" coordorigin="3913,2587" coordsize="10,20" path="m3913,2606l3922,2606,3922,2587,3913,2587,3913,2606xe" filled="true" fillcolor="#000000" stroked="false">
                <v:path arrowok="t"/>
                <v:fill type="solid"/>
              </v:shape>
            </v:group>
            <v:group style="position:absolute;left:3913;top:2606;width:10;height:20" coordorigin="3913,2606" coordsize="10,20">
              <v:shape style="position:absolute;left:3913;top:2606;width:10;height:20" coordorigin="3913,2606" coordsize="10,20" path="m3913,2626l3922,2626,3922,2606,3913,2606,3913,2626xe" filled="true" fillcolor="#000000" stroked="false">
                <v:path arrowok="t"/>
                <v:fill type="solid"/>
              </v:shape>
            </v:group>
            <v:group style="position:absolute;left:3913;top:2626;width:10;height:20" coordorigin="3913,2626" coordsize="10,20">
              <v:shape style="position:absolute;left:3913;top:2626;width:10;height:20" coordorigin="3913,2626" coordsize="10,20" path="m3913,2645l3922,2645,3922,2626,3913,2626,3913,2645xe" filled="true" fillcolor="#000000" stroked="false">
                <v:path arrowok="t"/>
                <v:fill type="solid"/>
              </v:shape>
            </v:group>
            <v:group style="position:absolute;left:3913;top:2645;width:10;height:20" coordorigin="3913,2645" coordsize="10,20">
              <v:shape style="position:absolute;left:3913;top:2645;width:10;height:20" coordorigin="3913,2645" coordsize="10,20" path="m3913,2664l3922,2664,3922,2645,3913,2645,3913,2664xe" filled="true" fillcolor="#000000" stroked="false">
                <v:path arrowok="t"/>
                <v:fill type="solid"/>
              </v:shape>
            </v:group>
            <v:group style="position:absolute;left:3913;top:2664;width:10;height:20" coordorigin="3913,2664" coordsize="10,20">
              <v:shape style="position:absolute;left:3913;top:2664;width:10;height:20" coordorigin="3913,2664" coordsize="10,20" path="m3913,2683l3922,2683,3922,2664,3913,2664,3913,2683xe" filled="true" fillcolor="#000000" stroked="false">
                <v:path arrowok="t"/>
                <v:fill type="solid"/>
              </v:shape>
            </v:group>
            <v:group style="position:absolute;left:3913;top:2683;width:10;height:20" coordorigin="3913,2683" coordsize="10,20">
              <v:shape style="position:absolute;left:3913;top:2683;width:10;height:20" coordorigin="3913,2683" coordsize="10,20" path="m3913,2702l3922,2702,3922,2683,3913,2683,3913,2702xe" filled="true" fillcolor="#000000" stroked="false">
                <v:path arrowok="t"/>
                <v:fill type="solid"/>
              </v:shape>
            </v:group>
            <v:group style="position:absolute;left:3913;top:2702;width:10;height:20" coordorigin="3913,2702" coordsize="10,20">
              <v:shape style="position:absolute;left:3913;top:2702;width:10;height:20" coordorigin="3913,2702" coordsize="10,20" path="m3913,2722l3922,2722,3922,2702,3913,2702,3913,2722xe" filled="true" fillcolor="#000000" stroked="false">
                <v:path arrowok="t"/>
                <v:fill type="solid"/>
              </v:shape>
            </v:group>
            <v:group style="position:absolute;left:3913;top:2722;width:10;height:20" coordorigin="3913,2722" coordsize="10,20">
              <v:shape style="position:absolute;left:3913;top:2722;width:10;height:20" coordorigin="3913,2722" coordsize="10,20" path="m3913,2741l3922,2741,3922,2722,3913,2722,3913,2741xe" filled="true" fillcolor="#000000" stroked="false">
                <v:path arrowok="t"/>
                <v:fill type="solid"/>
              </v:shape>
            </v:group>
            <v:group style="position:absolute;left:3913;top:2741;width:10;height:20" coordorigin="3913,2741" coordsize="10,20">
              <v:shape style="position:absolute;left:3913;top:2741;width:10;height:20" coordorigin="3913,2741" coordsize="10,20" path="m3913,2760l3922,2760,3922,2741,3913,2741,3913,2760xe" filled="true" fillcolor="#000000" stroked="false">
                <v:path arrowok="t"/>
                <v:fill type="solid"/>
              </v:shape>
            </v:group>
            <v:group style="position:absolute;left:3913;top:2760;width:10;height:20" coordorigin="3913,2760" coordsize="10,20">
              <v:shape style="position:absolute;left:3913;top:2760;width:10;height:20" coordorigin="3913,2760" coordsize="10,20" path="m3913,2779l3922,2779,3922,2760,3913,2760,3913,2779xe" filled="true" fillcolor="#000000" stroked="false">
                <v:path arrowok="t"/>
                <v:fill type="solid"/>
              </v:shape>
            </v:group>
            <v:group style="position:absolute;left:3913;top:2779;width:10;height:20" coordorigin="3913,2779" coordsize="10,20">
              <v:shape style="position:absolute;left:3913;top:2779;width:10;height:20" coordorigin="3913,2779" coordsize="10,20" path="m3913,2798l3922,2798,3922,2779,3913,2779,3913,2798xe" filled="true" fillcolor="#000000" stroked="false">
                <v:path arrowok="t"/>
                <v:fill type="solid"/>
              </v:shape>
            </v:group>
            <v:group style="position:absolute;left:3913;top:2798;width:10;height:20" coordorigin="3913,2798" coordsize="10,20">
              <v:shape style="position:absolute;left:3913;top:2798;width:10;height:20" coordorigin="3913,2798" coordsize="10,20" path="m3913,2818l3922,2818,3922,2798,3913,2798,3913,2818xe" filled="true" fillcolor="#000000" stroked="false">
                <v:path arrowok="t"/>
                <v:fill type="solid"/>
              </v:shape>
            </v:group>
            <v:group style="position:absolute;left:3913;top:2818;width:10;height:20" coordorigin="3913,2818" coordsize="10,20">
              <v:shape style="position:absolute;left:3913;top:2818;width:10;height:20" coordorigin="3913,2818" coordsize="10,20" path="m3913,2837l3922,2837,3922,2818,3913,2818,3913,2837xe" filled="true" fillcolor="#000000" stroked="false">
                <v:path arrowok="t"/>
                <v:fill type="solid"/>
              </v:shape>
            </v:group>
            <v:group style="position:absolute;left:3913;top:2837;width:10;height:20" coordorigin="3913,2837" coordsize="10,20">
              <v:shape style="position:absolute;left:3913;top:2837;width:10;height:20" coordorigin="3913,2837" coordsize="10,20" path="m3913,2856l3922,2856,3922,2837,3913,2837,3913,2856xe" filled="true" fillcolor="#000000" stroked="false">
                <v:path arrowok="t"/>
                <v:fill type="solid"/>
              </v:shape>
            </v:group>
            <v:group style="position:absolute;left:3913;top:2864;width:10;height:2" coordorigin="3913,2864" coordsize="10,2">
              <v:shape style="position:absolute;left:3913;top:2864;width:10;height:2" coordorigin="3913,2864" coordsize="10,0" path="m3913,2864l3922,2864e" filled="false" stroked="true" strokeweight=".84pt" strokecolor="#000000">
                <v:path arrowok="t"/>
              </v:shape>
            </v:group>
            <v:group style="position:absolute;left:5934;top:2472;width:10;height:20" coordorigin="5934,2472" coordsize="10,20">
              <v:shape style="position:absolute;left:5934;top:2472;width:10;height:20" coordorigin="5934,2472" coordsize="10,20" path="m5934,2491l5943,2491,5943,2472,5934,2472,5934,2491xe" filled="true" fillcolor="#000000" stroked="false">
                <v:path arrowok="t"/>
                <v:fill type="solid"/>
              </v:shape>
            </v:group>
            <v:group style="position:absolute;left:5934;top:2491;width:10;height:20" coordorigin="5934,2491" coordsize="10,20">
              <v:shape style="position:absolute;left:5934;top:2491;width:10;height:20" coordorigin="5934,2491" coordsize="10,20" path="m5934,2510l5943,2510,5943,2491,5934,2491,5934,2510xe" filled="true" fillcolor="#000000" stroked="false">
                <v:path arrowok="t"/>
                <v:fill type="solid"/>
              </v:shape>
            </v:group>
            <v:group style="position:absolute;left:5934;top:2510;width:10;height:20" coordorigin="5934,2510" coordsize="10,20">
              <v:shape style="position:absolute;left:5934;top:2510;width:10;height:20" coordorigin="5934,2510" coordsize="10,20" path="m5934,2530l5943,2530,5943,2510,5934,2510,5934,2530xe" filled="true" fillcolor="#000000" stroked="false">
                <v:path arrowok="t"/>
                <v:fill type="solid"/>
              </v:shape>
            </v:group>
            <v:group style="position:absolute;left:5934;top:2530;width:10;height:20" coordorigin="5934,2530" coordsize="10,20">
              <v:shape style="position:absolute;left:5934;top:2530;width:10;height:20" coordorigin="5934,2530" coordsize="10,20" path="m5934,2549l5943,2549,5943,2530,5934,2530,5934,2549xe" filled="true" fillcolor="#000000" stroked="false">
                <v:path arrowok="t"/>
                <v:fill type="solid"/>
              </v:shape>
            </v:group>
            <v:group style="position:absolute;left:5934;top:2549;width:10;height:20" coordorigin="5934,2549" coordsize="10,20">
              <v:shape style="position:absolute;left:5934;top:2549;width:10;height:20" coordorigin="5934,2549" coordsize="10,20" path="m5934,2568l5943,2568,5943,2549,5934,2549,5934,2568xe" filled="true" fillcolor="#000000" stroked="false">
                <v:path arrowok="t"/>
                <v:fill type="solid"/>
              </v:shape>
            </v:group>
            <v:group style="position:absolute;left:5934;top:2568;width:10;height:20" coordorigin="5934,2568" coordsize="10,20">
              <v:shape style="position:absolute;left:5934;top:2568;width:10;height:20" coordorigin="5934,2568" coordsize="10,20" path="m5934,2587l5943,2587,5943,2568,5934,2568,5934,2587xe" filled="true" fillcolor="#000000" stroked="false">
                <v:path arrowok="t"/>
                <v:fill type="solid"/>
              </v:shape>
            </v:group>
            <v:group style="position:absolute;left:5934;top:2587;width:10;height:20" coordorigin="5934,2587" coordsize="10,20">
              <v:shape style="position:absolute;left:5934;top:2587;width:10;height:20" coordorigin="5934,2587" coordsize="10,20" path="m5934,2606l5943,2606,5943,2587,5934,2587,5934,2606xe" filled="true" fillcolor="#000000" stroked="false">
                <v:path arrowok="t"/>
                <v:fill type="solid"/>
              </v:shape>
            </v:group>
            <v:group style="position:absolute;left:5934;top:2606;width:10;height:20" coordorigin="5934,2606" coordsize="10,20">
              <v:shape style="position:absolute;left:5934;top:2606;width:10;height:20" coordorigin="5934,2606" coordsize="10,20" path="m5934,2626l5943,2626,5943,2606,5934,2606,5934,2626xe" filled="true" fillcolor="#000000" stroked="false">
                <v:path arrowok="t"/>
                <v:fill type="solid"/>
              </v:shape>
            </v:group>
            <v:group style="position:absolute;left:5934;top:2626;width:10;height:20" coordorigin="5934,2626" coordsize="10,20">
              <v:shape style="position:absolute;left:5934;top:2626;width:10;height:20" coordorigin="5934,2626" coordsize="10,20" path="m5934,2645l5943,2645,5943,2626,5934,2626,5934,2645xe" filled="true" fillcolor="#000000" stroked="false">
                <v:path arrowok="t"/>
                <v:fill type="solid"/>
              </v:shape>
            </v:group>
            <v:group style="position:absolute;left:5934;top:2645;width:10;height:20" coordorigin="5934,2645" coordsize="10,20">
              <v:shape style="position:absolute;left:5934;top:2645;width:10;height:20" coordorigin="5934,2645" coordsize="10,20" path="m5934,2664l5943,2664,5943,2645,5934,2645,5934,2664xe" filled="true" fillcolor="#000000" stroked="false">
                <v:path arrowok="t"/>
                <v:fill type="solid"/>
              </v:shape>
            </v:group>
            <v:group style="position:absolute;left:5934;top:2664;width:10;height:20" coordorigin="5934,2664" coordsize="10,20">
              <v:shape style="position:absolute;left:5934;top:2664;width:10;height:20" coordorigin="5934,2664" coordsize="10,20" path="m5934,2683l5943,2683,5943,2664,5934,2664,5934,2683xe" filled="true" fillcolor="#000000" stroked="false">
                <v:path arrowok="t"/>
                <v:fill type="solid"/>
              </v:shape>
            </v:group>
            <v:group style="position:absolute;left:5934;top:2683;width:10;height:20" coordorigin="5934,2683" coordsize="10,20">
              <v:shape style="position:absolute;left:5934;top:2683;width:10;height:20" coordorigin="5934,2683" coordsize="10,20" path="m5934,2702l5943,2702,5943,2683,5934,2683,5934,2702xe" filled="true" fillcolor="#000000" stroked="false">
                <v:path arrowok="t"/>
                <v:fill type="solid"/>
              </v:shape>
            </v:group>
            <v:group style="position:absolute;left:5934;top:2702;width:10;height:20" coordorigin="5934,2702" coordsize="10,20">
              <v:shape style="position:absolute;left:5934;top:2702;width:10;height:20" coordorigin="5934,2702" coordsize="10,20" path="m5934,2722l5943,2722,5943,2702,5934,2702,5934,2722xe" filled="true" fillcolor="#000000" stroked="false">
                <v:path arrowok="t"/>
                <v:fill type="solid"/>
              </v:shape>
            </v:group>
            <v:group style="position:absolute;left:5934;top:2722;width:10;height:20" coordorigin="5934,2722" coordsize="10,20">
              <v:shape style="position:absolute;left:5934;top:2722;width:10;height:20" coordorigin="5934,2722" coordsize="10,20" path="m5934,2741l5943,2741,5943,2722,5934,2722,5934,2741xe" filled="true" fillcolor="#000000" stroked="false">
                <v:path arrowok="t"/>
                <v:fill type="solid"/>
              </v:shape>
            </v:group>
            <v:group style="position:absolute;left:5934;top:2741;width:10;height:20" coordorigin="5934,2741" coordsize="10,20">
              <v:shape style="position:absolute;left:5934;top:2741;width:10;height:20" coordorigin="5934,2741" coordsize="10,20" path="m5934,2760l5943,2760,5943,2741,5934,2741,5934,2760xe" filled="true" fillcolor="#000000" stroked="false">
                <v:path arrowok="t"/>
                <v:fill type="solid"/>
              </v:shape>
            </v:group>
            <v:group style="position:absolute;left:5934;top:2760;width:10;height:20" coordorigin="5934,2760" coordsize="10,20">
              <v:shape style="position:absolute;left:5934;top:2760;width:10;height:20" coordorigin="5934,2760" coordsize="10,20" path="m5934,2779l5943,2779,5943,2760,5934,2760,5934,2779xe" filled="true" fillcolor="#000000" stroked="false">
                <v:path arrowok="t"/>
                <v:fill type="solid"/>
              </v:shape>
              <v:shape style="position:absolute;left:29;top:2779;width:5924;height:103" type="#_x0000_t75" stroked="false">
                <v:imagedata r:id="rId377" o:title=""/>
              </v:shape>
              <v:shape style="position:absolute;left:5929;top:2873;width:1853;height:10" type="#_x0000_t75" stroked="false">
                <v:imagedata r:id="rId107" o:title=""/>
              </v:shape>
            </v:group>
            <v:group style="position:absolute;left:3913;top:2882;width:10;height:20" coordorigin="3913,2882" coordsize="10,20">
              <v:shape style="position:absolute;left:3913;top:2882;width:10;height:20" coordorigin="3913,2882" coordsize="10,20" path="m3913,2902l3922,2902,3922,2882,3913,2882,3913,2902xe" filled="true" fillcolor="#000000" stroked="false">
                <v:path arrowok="t"/>
                <v:fill type="solid"/>
              </v:shape>
            </v:group>
            <v:group style="position:absolute;left:3913;top:2902;width:10;height:20" coordorigin="3913,2902" coordsize="10,20">
              <v:shape style="position:absolute;left:3913;top:2902;width:10;height:20" coordorigin="3913,2902" coordsize="10,20" path="m3913,2921l3922,2921,3922,2902,3913,2902,3913,2921xe" filled="true" fillcolor="#000000" stroked="false">
                <v:path arrowok="t"/>
                <v:fill type="solid"/>
              </v:shape>
            </v:group>
            <v:group style="position:absolute;left:3913;top:2921;width:10;height:20" coordorigin="3913,2921" coordsize="10,20">
              <v:shape style="position:absolute;left:3913;top:2921;width:10;height:20" coordorigin="3913,2921" coordsize="10,20" path="m3913,2940l3922,2940,3922,2921,3913,2921,3913,2940xe" filled="true" fillcolor="#000000" stroked="false">
                <v:path arrowok="t"/>
                <v:fill type="solid"/>
              </v:shape>
            </v:group>
            <v:group style="position:absolute;left:3913;top:2940;width:10;height:20" coordorigin="3913,2940" coordsize="10,20">
              <v:shape style="position:absolute;left:3913;top:2940;width:10;height:20" coordorigin="3913,2940" coordsize="10,20" path="m3913,2960l3922,2960,3922,2940,3913,2940,3913,2960xe" filled="true" fillcolor="#000000" stroked="false">
                <v:path arrowok="t"/>
                <v:fill type="solid"/>
              </v:shape>
            </v:group>
            <v:group style="position:absolute;left:3913;top:2960;width:10;height:20" coordorigin="3913,2960" coordsize="10,20">
              <v:shape style="position:absolute;left:3913;top:2960;width:10;height:20" coordorigin="3913,2960" coordsize="10,20" path="m3913,2979l3922,2979,3922,2960,3913,2960,3913,2979xe" filled="true" fillcolor="#000000" stroked="false">
                <v:path arrowok="t"/>
                <v:fill type="solid"/>
              </v:shape>
            </v:group>
            <v:group style="position:absolute;left:3913;top:2979;width:10;height:20" coordorigin="3913,2979" coordsize="10,20">
              <v:shape style="position:absolute;left:3913;top:2979;width:10;height:20" coordorigin="3913,2979" coordsize="10,20" path="m3913,2998l3922,2998,3922,2979,3913,2979,3913,2998xe" filled="true" fillcolor="#000000" stroked="false">
                <v:path arrowok="t"/>
                <v:fill type="solid"/>
              </v:shape>
            </v:group>
            <v:group style="position:absolute;left:3913;top:2998;width:10;height:20" coordorigin="3913,2998" coordsize="10,20">
              <v:shape style="position:absolute;left:3913;top:2998;width:10;height:20" coordorigin="3913,2998" coordsize="10,20" path="m3913,3017l3922,3017,3922,2998,3913,2998,3913,3017xe" filled="true" fillcolor="#000000" stroked="false">
                <v:path arrowok="t"/>
                <v:fill type="solid"/>
              </v:shape>
            </v:group>
            <v:group style="position:absolute;left:3913;top:3017;width:10;height:20" coordorigin="3913,3017" coordsize="10,20">
              <v:shape style="position:absolute;left:3913;top:3017;width:10;height:20" coordorigin="3913,3017" coordsize="10,20" path="m3913,3036l3922,3036,3922,3017,3913,3017,3913,3036xe" filled="true" fillcolor="#000000" stroked="false">
                <v:path arrowok="t"/>
                <v:fill type="solid"/>
              </v:shape>
            </v:group>
            <v:group style="position:absolute;left:3913;top:3036;width:10;height:20" coordorigin="3913,3036" coordsize="10,20">
              <v:shape style="position:absolute;left:3913;top:3036;width:10;height:20" coordorigin="3913,3036" coordsize="10,20" path="m3913,3056l3922,3056,3922,3036,3913,3036,3913,3056xe" filled="true" fillcolor="#000000" stroked="false">
                <v:path arrowok="t"/>
                <v:fill type="solid"/>
              </v:shape>
            </v:group>
            <v:group style="position:absolute;left:3913;top:3056;width:10;height:20" coordorigin="3913,3056" coordsize="10,20">
              <v:shape style="position:absolute;left:3913;top:3056;width:10;height:20" coordorigin="3913,3056" coordsize="10,20" path="m3913,3075l3922,3075,3922,3056,3913,3056,3913,3075xe" filled="true" fillcolor="#000000" stroked="false">
                <v:path arrowok="t"/>
                <v:fill type="solid"/>
              </v:shape>
            </v:group>
            <v:group style="position:absolute;left:3913;top:3075;width:10;height:20" coordorigin="3913,3075" coordsize="10,20">
              <v:shape style="position:absolute;left:3913;top:3075;width:10;height:20" coordorigin="3913,3075" coordsize="10,20" path="m3913,3094l3922,3094,3922,3075,3913,3075,3913,3094xe" filled="true" fillcolor="#000000" stroked="false">
                <v:path arrowok="t"/>
                <v:fill type="solid"/>
              </v:shape>
            </v:group>
            <v:group style="position:absolute;left:3913;top:3094;width:10;height:20" coordorigin="3913,3094" coordsize="10,20">
              <v:shape style="position:absolute;left:3913;top:3094;width:10;height:20" coordorigin="3913,3094" coordsize="10,20" path="m3913,3113l3922,3113,3922,3094,3913,3094,3913,3113xe" filled="true" fillcolor="#000000" stroked="false">
                <v:path arrowok="t"/>
                <v:fill type="solid"/>
              </v:shape>
            </v:group>
            <v:group style="position:absolute;left:3913;top:3113;width:10;height:20" coordorigin="3913,3113" coordsize="10,20">
              <v:shape style="position:absolute;left:3913;top:3113;width:10;height:20" coordorigin="3913,3113" coordsize="10,20" path="m3913,3132l3922,3132,3922,3113,3913,3113,3913,3132xe" filled="true" fillcolor="#000000" stroked="false">
                <v:path arrowok="t"/>
                <v:fill type="solid"/>
              </v:shape>
            </v:group>
            <v:group style="position:absolute;left:3913;top:3132;width:10;height:20" coordorigin="3913,3132" coordsize="10,20">
              <v:shape style="position:absolute;left:3913;top:3132;width:10;height:20" coordorigin="3913,3132" coordsize="10,20" path="m3913,3152l3922,3152,3922,3132,3913,3132,3913,3152xe" filled="true" fillcolor="#000000" stroked="false">
                <v:path arrowok="t"/>
                <v:fill type="solid"/>
              </v:shape>
            </v:group>
            <v:group style="position:absolute;left:3913;top:3152;width:10;height:20" coordorigin="3913,3152" coordsize="10,20">
              <v:shape style="position:absolute;left:3913;top:3152;width:10;height:20" coordorigin="3913,3152" coordsize="10,20" path="m3913,3171l3922,3171,3922,3152,3913,3152,3913,3171xe" filled="true" fillcolor="#000000" stroked="false">
                <v:path arrowok="t"/>
                <v:fill type="solid"/>
              </v:shape>
            </v:group>
            <v:group style="position:absolute;left:3913;top:3171;width:10;height:20" coordorigin="3913,3171" coordsize="10,20">
              <v:shape style="position:absolute;left:3913;top:3171;width:10;height:20" coordorigin="3913,3171" coordsize="10,20" path="m3913,3190l3922,3190,3922,3171,3913,3171,3913,3190xe" filled="true" fillcolor="#000000" stroked="false">
                <v:path arrowok="t"/>
                <v:fill type="solid"/>
              </v:shape>
            </v:group>
            <v:group style="position:absolute;left:3913;top:3190;width:10;height:20" coordorigin="3913,3190" coordsize="10,20">
              <v:shape style="position:absolute;left:3913;top:3190;width:10;height:20" coordorigin="3913,3190" coordsize="10,20" path="m3913,3209l3922,3209,3922,3190,3913,3190,3913,3209xe" filled="true" fillcolor="#000000" stroked="false">
                <v:path arrowok="t"/>
                <v:fill type="solid"/>
              </v:shape>
            </v:group>
            <v:group style="position:absolute;left:3913;top:3209;width:10;height:20" coordorigin="3913,3209" coordsize="10,20">
              <v:shape style="position:absolute;left:3913;top:3209;width:10;height:20" coordorigin="3913,3209" coordsize="10,20" path="m3913,3228l3922,3228,3922,3209,3913,3209,3913,3228xe" filled="true" fillcolor="#000000" stroked="false">
                <v:path arrowok="t"/>
                <v:fill type="solid"/>
              </v:shape>
            </v:group>
            <v:group style="position:absolute;left:3913;top:3228;width:10;height:20" coordorigin="3913,3228" coordsize="10,20">
              <v:shape style="position:absolute;left:3913;top:3228;width:10;height:20" coordorigin="3913,3228" coordsize="10,20" path="m3913,3248l3922,3248,3922,3228,3913,3228,3913,3248xe" filled="true" fillcolor="#000000" stroked="false">
                <v:path arrowok="t"/>
                <v:fill type="solid"/>
              </v:shape>
            </v:group>
            <v:group style="position:absolute;left:3913;top:3248;width:10;height:20" coordorigin="3913,3248" coordsize="10,20">
              <v:shape style="position:absolute;left:3913;top:3248;width:10;height:20" coordorigin="3913,3248" coordsize="10,20" path="m3913,3267l3922,3267,3922,3248,3913,3248,3913,3267xe" filled="true" fillcolor="#000000" stroked="false">
                <v:path arrowok="t"/>
                <v:fill type="solid"/>
              </v:shape>
            </v:group>
            <v:group style="position:absolute;left:3913;top:3267;width:10;height:20" coordorigin="3913,3267" coordsize="10,20">
              <v:shape style="position:absolute;left:3913;top:3267;width:10;height:20" coordorigin="3913,3267" coordsize="10,20" path="m3913,3286l3922,3286,3922,3267,3913,3267,3913,3286xe" filled="true" fillcolor="#000000" stroked="false">
                <v:path arrowok="t"/>
                <v:fill type="solid"/>
              </v:shape>
            </v:group>
            <v:group style="position:absolute;left:3913;top:3286;width:10;height:20" coordorigin="3913,3286" coordsize="10,20">
              <v:shape style="position:absolute;left:3913;top:3286;width:10;height:20" coordorigin="3913,3286" coordsize="10,20" path="m3913,3305l3922,3305,3922,3286,3913,3286,3913,3305xe" filled="true" fillcolor="#000000" stroked="false">
                <v:path arrowok="t"/>
                <v:fill type="solid"/>
              </v:shape>
            </v:group>
            <v:group style="position:absolute;left:3913;top:3305;width:10;height:20" coordorigin="3913,3305" coordsize="10,20">
              <v:shape style="position:absolute;left:3913;top:3305;width:10;height:20" coordorigin="3913,3305" coordsize="10,20" path="m3913,3324l3922,3324,3922,3305,3913,3305,3913,3324xe" filled="true" fillcolor="#000000" stroked="false">
                <v:path arrowok="t"/>
                <v:fill type="solid"/>
              </v:shape>
            </v:group>
            <v:group style="position:absolute;left:3913;top:3332;width:10;height:2" coordorigin="3913,3332" coordsize="10,2">
              <v:shape style="position:absolute;left:3913;top:3332;width:10;height:2" coordorigin="3913,3332" coordsize="10,0" path="m3913,3332l3922,3332e" filled="false" stroked="true" strokeweight=".71997pt" strokecolor="#000000">
                <v:path arrowok="t"/>
              </v:shape>
            </v:group>
            <v:group style="position:absolute;left:5934;top:2882;width:10;height:20" coordorigin="5934,2882" coordsize="10,20">
              <v:shape style="position:absolute;left:5934;top:2882;width:10;height:20" coordorigin="5934,2882" coordsize="10,20" path="m5934,2902l5943,2902,5943,2882,5934,2882,5934,2902xe" filled="true" fillcolor="#000000" stroked="false">
                <v:path arrowok="t"/>
                <v:fill type="solid"/>
              </v:shape>
            </v:group>
            <v:group style="position:absolute;left:5934;top:2902;width:10;height:20" coordorigin="5934,2902" coordsize="10,20">
              <v:shape style="position:absolute;left:5934;top:2902;width:10;height:20" coordorigin="5934,2902" coordsize="10,20" path="m5934,2921l5943,2921,5943,2902,5934,2902,5934,2921xe" filled="true" fillcolor="#000000" stroked="false">
                <v:path arrowok="t"/>
                <v:fill type="solid"/>
              </v:shape>
            </v:group>
            <v:group style="position:absolute;left:5934;top:2921;width:10;height:20" coordorigin="5934,2921" coordsize="10,20">
              <v:shape style="position:absolute;left:5934;top:2921;width:10;height:20" coordorigin="5934,2921" coordsize="10,20" path="m5934,2940l5943,2940,5943,2921,5934,2921,5934,2940xe" filled="true" fillcolor="#000000" stroked="false">
                <v:path arrowok="t"/>
                <v:fill type="solid"/>
              </v:shape>
            </v:group>
            <v:group style="position:absolute;left:5934;top:2940;width:10;height:20" coordorigin="5934,2940" coordsize="10,20">
              <v:shape style="position:absolute;left:5934;top:2940;width:10;height:20" coordorigin="5934,2940" coordsize="10,20" path="m5934,2960l5943,2960,5943,2940,5934,2940,5934,2960xe" filled="true" fillcolor="#000000" stroked="false">
                <v:path arrowok="t"/>
                <v:fill type="solid"/>
              </v:shape>
            </v:group>
            <v:group style="position:absolute;left:5934;top:2960;width:10;height:20" coordorigin="5934,2960" coordsize="10,20">
              <v:shape style="position:absolute;left:5934;top:2960;width:10;height:20" coordorigin="5934,2960" coordsize="10,20" path="m5934,2979l5943,2979,5943,2960,5934,2960,5934,2979xe" filled="true" fillcolor="#000000" stroked="false">
                <v:path arrowok="t"/>
                <v:fill type="solid"/>
              </v:shape>
            </v:group>
            <v:group style="position:absolute;left:5934;top:2979;width:10;height:20" coordorigin="5934,2979" coordsize="10,20">
              <v:shape style="position:absolute;left:5934;top:2979;width:10;height:20" coordorigin="5934,2979" coordsize="10,20" path="m5934,2998l5943,2998,5943,2979,5934,2979,5934,2998xe" filled="true" fillcolor="#000000" stroked="false">
                <v:path arrowok="t"/>
                <v:fill type="solid"/>
              </v:shape>
            </v:group>
            <v:group style="position:absolute;left:5934;top:2998;width:10;height:20" coordorigin="5934,2998" coordsize="10,20">
              <v:shape style="position:absolute;left:5934;top:2998;width:10;height:20" coordorigin="5934,2998" coordsize="10,20" path="m5934,3017l5943,3017,5943,2998,5934,2998,5934,3017xe" filled="true" fillcolor="#000000" stroked="false">
                <v:path arrowok="t"/>
                <v:fill type="solid"/>
              </v:shape>
            </v:group>
            <v:group style="position:absolute;left:5934;top:3017;width:10;height:20" coordorigin="5934,3017" coordsize="10,20">
              <v:shape style="position:absolute;left:5934;top:3017;width:10;height:20" coordorigin="5934,3017" coordsize="10,20" path="m5934,3036l5943,3036,5943,3017,5934,3017,5934,3036xe" filled="true" fillcolor="#000000" stroked="false">
                <v:path arrowok="t"/>
                <v:fill type="solid"/>
              </v:shape>
            </v:group>
            <v:group style="position:absolute;left:5934;top:3036;width:10;height:20" coordorigin="5934,3036" coordsize="10,20">
              <v:shape style="position:absolute;left:5934;top:3036;width:10;height:20" coordorigin="5934,3036" coordsize="10,20" path="m5934,3056l5943,3056,5943,3036,5934,3036,5934,3056xe" filled="true" fillcolor="#000000" stroked="false">
                <v:path arrowok="t"/>
                <v:fill type="solid"/>
              </v:shape>
            </v:group>
            <v:group style="position:absolute;left:5934;top:3056;width:10;height:20" coordorigin="5934,3056" coordsize="10,20">
              <v:shape style="position:absolute;left:5934;top:3056;width:10;height:20" coordorigin="5934,3056" coordsize="10,20" path="m5934,3075l5943,3075,5943,3056,5934,3056,5934,3075xe" filled="true" fillcolor="#000000" stroked="false">
                <v:path arrowok="t"/>
                <v:fill type="solid"/>
              </v:shape>
            </v:group>
            <v:group style="position:absolute;left:5934;top:3075;width:10;height:20" coordorigin="5934,3075" coordsize="10,20">
              <v:shape style="position:absolute;left:5934;top:3075;width:10;height:20" coordorigin="5934,3075" coordsize="10,20" path="m5934,3094l5943,3094,5943,3075,5934,3075,5934,3094xe" filled="true" fillcolor="#000000" stroked="false">
                <v:path arrowok="t"/>
                <v:fill type="solid"/>
              </v:shape>
            </v:group>
            <v:group style="position:absolute;left:5934;top:3094;width:10;height:20" coordorigin="5934,3094" coordsize="10,20">
              <v:shape style="position:absolute;left:5934;top:3094;width:10;height:20" coordorigin="5934,3094" coordsize="10,20" path="m5934,3113l5943,3113,5943,3094,5934,3094,5934,3113xe" filled="true" fillcolor="#000000" stroked="false">
                <v:path arrowok="t"/>
                <v:fill type="solid"/>
              </v:shape>
            </v:group>
            <v:group style="position:absolute;left:5934;top:3113;width:10;height:20" coordorigin="5934,3113" coordsize="10,20">
              <v:shape style="position:absolute;left:5934;top:3113;width:10;height:20" coordorigin="5934,3113" coordsize="10,20" path="m5934,3132l5943,3132,5943,3113,5934,3113,5934,3132xe" filled="true" fillcolor="#000000" stroked="false">
                <v:path arrowok="t"/>
                <v:fill type="solid"/>
              </v:shape>
            </v:group>
            <v:group style="position:absolute;left:5934;top:3132;width:10;height:20" coordorigin="5934,3132" coordsize="10,20">
              <v:shape style="position:absolute;left:5934;top:3132;width:10;height:20" coordorigin="5934,3132" coordsize="10,20" path="m5934,3152l5943,3152,5943,3132,5934,3132,5934,3152xe" filled="true" fillcolor="#000000" stroked="false">
                <v:path arrowok="t"/>
                <v:fill type="solid"/>
              </v:shape>
            </v:group>
            <v:group style="position:absolute;left:5934;top:3152;width:10;height:20" coordorigin="5934,3152" coordsize="10,20">
              <v:shape style="position:absolute;left:5934;top:3152;width:10;height:20" coordorigin="5934,3152" coordsize="10,20" path="m5934,3171l5943,3171,5943,3152,5934,3152,5934,3171xe" filled="true" fillcolor="#000000" stroked="false">
                <v:path arrowok="t"/>
                <v:fill type="solid"/>
              </v:shape>
            </v:group>
            <v:group style="position:absolute;left:5934;top:3171;width:10;height:20" coordorigin="5934,3171" coordsize="10,20">
              <v:shape style="position:absolute;left:5934;top:3171;width:10;height:20" coordorigin="5934,3171" coordsize="10,20" path="m5934,3190l5943,3190,5943,3171,5934,3171,5934,3190xe" filled="true" fillcolor="#000000" stroked="false">
                <v:path arrowok="t"/>
                <v:fill type="solid"/>
              </v:shape>
            </v:group>
            <v:group style="position:absolute;left:5934;top:3190;width:10;height:20" coordorigin="5934,3190" coordsize="10,20">
              <v:shape style="position:absolute;left:5934;top:3190;width:10;height:20" coordorigin="5934,3190" coordsize="10,20" path="m5934,3209l5943,3209,5943,3190,5934,3190,5934,3209xe" filled="true" fillcolor="#000000" stroked="false">
                <v:path arrowok="t"/>
                <v:fill type="solid"/>
              </v:shape>
            </v:group>
            <v:group style="position:absolute;left:5934;top:3209;width:10;height:20" coordorigin="5934,3209" coordsize="10,20">
              <v:shape style="position:absolute;left:5934;top:3209;width:10;height:20" coordorigin="5934,3209" coordsize="10,20" path="m5934,3228l5943,3228,5943,3209,5934,3209,5934,3228xe" filled="true" fillcolor="#000000" stroked="false">
                <v:path arrowok="t"/>
                <v:fill type="solid"/>
              </v:shape>
            </v:group>
            <v:group style="position:absolute;left:5934;top:3228;width:10;height:20" coordorigin="5934,3228" coordsize="10,20">
              <v:shape style="position:absolute;left:5934;top:3228;width:10;height:20" coordorigin="5934,3228" coordsize="10,20" path="m5934,3248l5943,3248,5943,3228,5934,3228,5934,3248xe" filled="true" fillcolor="#000000" stroked="false">
                <v:path arrowok="t"/>
                <v:fill type="solid"/>
              </v:shape>
              <v:shape style="position:absolute;left:29;top:3248;width:5924;height:101" type="#_x0000_t75" stroked="false">
                <v:imagedata r:id="rId378" o:title=""/>
              </v:shape>
              <v:shape style="position:absolute;left:5929;top:3339;width:1853;height:10" type="#_x0000_t75" stroked="false">
                <v:imagedata r:id="rId107" o:title=""/>
              </v:shape>
            </v:group>
            <v:group style="position:absolute;left:3913;top:3348;width:10;height:20" coordorigin="3913,3348" coordsize="10,20">
              <v:shape style="position:absolute;left:3913;top:3348;width:10;height:20" coordorigin="3913,3348" coordsize="10,20" path="m3913,3368l3922,3368,3922,3348,3913,3348,3913,3368xe" filled="true" fillcolor="#000000" stroked="false">
                <v:path arrowok="t"/>
                <v:fill type="solid"/>
              </v:shape>
            </v:group>
            <v:group style="position:absolute;left:3913;top:3368;width:10;height:20" coordorigin="3913,3368" coordsize="10,20">
              <v:shape style="position:absolute;left:3913;top:3368;width:10;height:20" coordorigin="3913,3368" coordsize="10,20" path="m3913,3387l3922,3387,3922,3368,3913,3368,3913,3387xe" filled="true" fillcolor="#000000" stroked="false">
                <v:path arrowok="t"/>
                <v:fill type="solid"/>
              </v:shape>
            </v:group>
            <v:group style="position:absolute;left:3913;top:3387;width:10;height:20" coordorigin="3913,3387" coordsize="10,20">
              <v:shape style="position:absolute;left:3913;top:3387;width:10;height:20" coordorigin="3913,3387" coordsize="10,20" path="m3913,3406l3922,3406,3922,3387,3913,3387,3913,3406xe" filled="true" fillcolor="#000000" stroked="false">
                <v:path arrowok="t"/>
                <v:fill type="solid"/>
              </v:shape>
            </v:group>
            <v:group style="position:absolute;left:3913;top:3406;width:10;height:20" coordorigin="3913,3406" coordsize="10,20">
              <v:shape style="position:absolute;left:3913;top:3406;width:10;height:20" coordorigin="3913,3406" coordsize="10,20" path="m3913,3425l3922,3425,3922,3406,3913,3406,3913,3425xe" filled="true" fillcolor="#000000" stroked="false">
                <v:path arrowok="t"/>
                <v:fill type="solid"/>
              </v:shape>
            </v:group>
            <v:group style="position:absolute;left:3913;top:3425;width:10;height:20" coordorigin="3913,3425" coordsize="10,20">
              <v:shape style="position:absolute;left:3913;top:3425;width:10;height:20" coordorigin="3913,3425" coordsize="10,20" path="m3913,3444l3922,3444,3922,3425,3913,3425,3913,3444xe" filled="true" fillcolor="#000000" stroked="false">
                <v:path arrowok="t"/>
                <v:fill type="solid"/>
              </v:shape>
            </v:group>
            <v:group style="position:absolute;left:3913;top:3444;width:10;height:20" coordorigin="3913,3444" coordsize="10,20">
              <v:shape style="position:absolute;left:3913;top:3444;width:10;height:20" coordorigin="3913,3444" coordsize="10,20" path="m3913,3464l3922,3464,3922,3444,3913,3444,3913,3464xe" filled="true" fillcolor="#000000" stroked="false">
                <v:path arrowok="t"/>
                <v:fill type="solid"/>
              </v:shape>
            </v:group>
            <v:group style="position:absolute;left:3913;top:3464;width:10;height:20" coordorigin="3913,3464" coordsize="10,20">
              <v:shape style="position:absolute;left:3913;top:3464;width:10;height:20" coordorigin="3913,3464" coordsize="10,20" path="m3913,3483l3922,3483,3922,3464,3913,3464,3913,3483xe" filled="true" fillcolor="#000000" stroked="false">
                <v:path arrowok="t"/>
                <v:fill type="solid"/>
              </v:shape>
            </v:group>
            <v:group style="position:absolute;left:3913;top:3483;width:10;height:20" coordorigin="3913,3483" coordsize="10,20">
              <v:shape style="position:absolute;left:3913;top:3483;width:10;height:20" coordorigin="3913,3483" coordsize="10,20" path="m3913,3502l3922,3502,3922,3483,3913,3483,3913,3502xe" filled="true" fillcolor="#000000" stroked="false">
                <v:path arrowok="t"/>
                <v:fill type="solid"/>
              </v:shape>
            </v:group>
            <v:group style="position:absolute;left:3913;top:3502;width:10;height:20" coordorigin="3913,3502" coordsize="10,20">
              <v:shape style="position:absolute;left:3913;top:3502;width:10;height:20" coordorigin="3913,3502" coordsize="10,20" path="m3913,3521l3922,3521,3922,3502,3913,3502,3913,3521xe" filled="true" fillcolor="#000000" stroked="false">
                <v:path arrowok="t"/>
                <v:fill type="solid"/>
              </v:shape>
            </v:group>
            <v:group style="position:absolute;left:3913;top:3521;width:10;height:20" coordorigin="3913,3521" coordsize="10,20">
              <v:shape style="position:absolute;left:3913;top:3521;width:10;height:20" coordorigin="3913,3521" coordsize="10,20" path="m3913,3540l3922,3540,3922,3521,3913,3521,3913,3540xe" filled="true" fillcolor="#000000" stroked="false">
                <v:path arrowok="t"/>
                <v:fill type="solid"/>
              </v:shape>
            </v:group>
            <v:group style="position:absolute;left:3913;top:3540;width:10;height:20" coordorigin="3913,3540" coordsize="10,20">
              <v:shape style="position:absolute;left:3913;top:3540;width:10;height:20" coordorigin="3913,3540" coordsize="10,20" path="m3913,3560l3922,3560,3922,3540,3913,3540,3913,3560xe" filled="true" fillcolor="#000000" stroked="false">
                <v:path arrowok="t"/>
                <v:fill type="solid"/>
              </v:shape>
            </v:group>
            <v:group style="position:absolute;left:3913;top:3560;width:10;height:20" coordorigin="3913,3560" coordsize="10,20">
              <v:shape style="position:absolute;left:3913;top:3560;width:10;height:20" coordorigin="3913,3560" coordsize="10,20" path="m3913,3579l3922,3579,3922,3560,3913,3560,3913,3579xe" filled="true" fillcolor="#000000" stroked="false">
                <v:path arrowok="t"/>
                <v:fill type="solid"/>
              </v:shape>
            </v:group>
            <v:group style="position:absolute;left:3913;top:3579;width:10;height:20" coordorigin="3913,3579" coordsize="10,20">
              <v:shape style="position:absolute;left:3913;top:3579;width:10;height:20" coordorigin="3913,3579" coordsize="10,20" path="m3913,3598l3922,3598,3922,3579,3913,3579,3913,3598xe" filled="true" fillcolor="#000000" stroked="false">
                <v:path arrowok="t"/>
                <v:fill type="solid"/>
              </v:shape>
            </v:group>
            <v:group style="position:absolute;left:3913;top:3598;width:10;height:20" coordorigin="3913,3598" coordsize="10,20">
              <v:shape style="position:absolute;left:3913;top:3598;width:10;height:20" coordorigin="3913,3598" coordsize="10,20" path="m3913,3617l3922,3617,3922,3598,3913,3598,3913,3617xe" filled="true" fillcolor="#000000" stroked="false">
                <v:path arrowok="t"/>
                <v:fill type="solid"/>
              </v:shape>
            </v:group>
            <v:group style="position:absolute;left:3913;top:3617;width:10;height:20" coordorigin="3913,3617" coordsize="10,20">
              <v:shape style="position:absolute;left:3913;top:3617;width:10;height:20" coordorigin="3913,3617" coordsize="10,20" path="m3913,3636l3922,3636,3922,3617,3913,3617,3913,3636xe" filled="true" fillcolor="#000000" stroked="false">
                <v:path arrowok="t"/>
                <v:fill type="solid"/>
              </v:shape>
            </v:group>
            <v:group style="position:absolute;left:3913;top:3636;width:10;height:20" coordorigin="3913,3636" coordsize="10,20">
              <v:shape style="position:absolute;left:3913;top:3636;width:10;height:20" coordorigin="3913,3636" coordsize="10,20" path="m3913,3656l3922,3656,3922,3636,3913,3636,3913,3656xe" filled="true" fillcolor="#000000" stroked="false">
                <v:path arrowok="t"/>
                <v:fill type="solid"/>
              </v:shape>
            </v:group>
            <v:group style="position:absolute;left:3913;top:3656;width:10;height:20" coordorigin="3913,3656" coordsize="10,20">
              <v:shape style="position:absolute;left:3913;top:3656;width:10;height:20" coordorigin="3913,3656" coordsize="10,20" path="m3913,3675l3922,3675,3922,3656,3913,3656,3913,3675xe" filled="true" fillcolor="#000000" stroked="false">
                <v:path arrowok="t"/>
                <v:fill type="solid"/>
              </v:shape>
            </v:group>
            <v:group style="position:absolute;left:3913;top:3675;width:10;height:20" coordorigin="3913,3675" coordsize="10,20">
              <v:shape style="position:absolute;left:3913;top:3675;width:10;height:20" coordorigin="3913,3675" coordsize="10,20" path="m3913,3694l3922,3694,3922,3675,3913,3675,3913,3694xe" filled="true" fillcolor="#000000" stroked="false">
                <v:path arrowok="t"/>
                <v:fill type="solid"/>
              </v:shape>
            </v:group>
            <v:group style="position:absolute;left:3913;top:3694;width:10;height:20" coordorigin="3913,3694" coordsize="10,20">
              <v:shape style="position:absolute;left:3913;top:3694;width:10;height:20" coordorigin="3913,3694" coordsize="10,20" path="m3913,3713l3922,3713,3922,3694,3913,3694,3913,3713xe" filled="true" fillcolor="#000000" stroked="false">
                <v:path arrowok="t"/>
                <v:fill type="solid"/>
              </v:shape>
            </v:group>
            <v:group style="position:absolute;left:3913;top:3713;width:10;height:20" coordorigin="3913,3713" coordsize="10,20">
              <v:shape style="position:absolute;left:3913;top:3713;width:10;height:20" coordorigin="3913,3713" coordsize="10,20" path="m3913,3732l3922,3732,3922,3713,3913,3713,3913,3732xe" filled="true" fillcolor="#000000" stroked="false">
                <v:path arrowok="t"/>
                <v:fill type="solid"/>
              </v:shape>
            </v:group>
            <v:group style="position:absolute;left:3913;top:3732;width:10;height:20" coordorigin="3913,3732" coordsize="10,20">
              <v:shape style="position:absolute;left:3913;top:3732;width:10;height:20" coordorigin="3913,3732" coordsize="10,20" path="m3913,3752l3922,3752,3922,3732,3913,3732,3913,3752xe" filled="true" fillcolor="#000000" stroked="false">
                <v:path arrowok="t"/>
                <v:fill type="solid"/>
              </v:shape>
            </v:group>
            <v:group style="position:absolute;left:3913;top:3752;width:10;height:20" coordorigin="3913,3752" coordsize="10,20">
              <v:shape style="position:absolute;left:3913;top:3752;width:10;height:20" coordorigin="3913,3752" coordsize="10,20" path="m3913,3771l3922,3771,3922,3752,3913,3752,3913,3771xe" filled="true" fillcolor="#000000" stroked="false">
                <v:path arrowok="t"/>
                <v:fill type="solid"/>
              </v:shape>
            </v:group>
            <v:group style="position:absolute;left:3913;top:3771;width:10;height:20" coordorigin="3913,3771" coordsize="10,20">
              <v:shape style="position:absolute;left:3913;top:3771;width:10;height:20" coordorigin="3913,3771" coordsize="10,20" path="m3913,3790l3922,3790,3922,3771,3913,3771,3913,3790xe" filled="true" fillcolor="#000000" stroked="false">
                <v:path arrowok="t"/>
                <v:fill type="solid"/>
              </v:shape>
            </v:group>
            <v:group style="position:absolute;left:3913;top:3798;width:10;height:2" coordorigin="3913,3798" coordsize="10,2">
              <v:shape style="position:absolute;left:3913;top:3798;width:10;height:2" coordorigin="3913,3798" coordsize="10,0" path="m3913,3798l3922,3798e" filled="false" stroked="true" strokeweight=".84003pt" strokecolor="#000000">
                <v:path arrowok="t"/>
              </v:shape>
            </v:group>
            <v:group style="position:absolute;left:5934;top:3348;width:10;height:20" coordorigin="5934,3348" coordsize="10,20">
              <v:shape style="position:absolute;left:5934;top:3348;width:10;height:20" coordorigin="5934,3348" coordsize="10,20" path="m5934,3368l5943,3368,5943,3348,5934,3348,5934,3368xe" filled="true" fillcolor="#000000" stroked="false">
                <v:path arrowok="t"/>
                <v:fill type="solid"/>
              </v:shape>
            </v:group>
            <v:group style="position:absolute;left:5934;top:3368;width:10;height:20" coordorigin="5934,3368" coordsize="10,20">
              <v:shape style="position:absolute;left:5934;top:3368;width:10;height:20" coordorigin="5934,3368" coordsize="10,20" path="m5934,3387l5943,3387,5943,3368,5934,3368,5934,3387xe" filled="true" fillcolor="#000000" stroked="false">
                <v:path arrowok="t"/>
                <v:fill type="solid"/>
              </v:shape>
            </v:group>
            <v:group style="position:absolute;left:5934;top:3387;width:10;height:20" coordorigin="5934,3387" coordsize="10,20">
              <v:shape style="position:absolute;left:5934;top:3387;width:10;height:20" coordorigin="5934,3387" coordsize="10,20" path="m5934,3406l5943,3406,5943,3387,5934,3387,5934,3406xe" filled="true" fillcolor="#000000" stroked="false">
                <v:path arrowok="t"/>
                <v:fill type="solid"/>
              </v:shape>
            </v:group>
            <v:group style="position:absolute;left:5934;top:3406;width:10;height:20" coordorigin="5934,3406" coordsize="10,20">
              <v:shape style="position:absolute;left:5934;top:3406;width:10;height:20" coordorigin="5934,3406" coordsize="10,20" path="m5934,3425l5943,3425,5943,3406,5934,3406,5934,3425xe" filled="true" fillcolor="#000000" stroked="false">
                <v:path arrowok="t"/>
                <v:fill type="solid"/>
              </v:shape>
            </v:group>
            <v:group style="position:absolute;left:5934;top:3425;width:10;height:20" coordorigin="5934,3425" coordsize="10,20">
              <v:shape style="position:absolute;left:5934;top:3425;width:10;height:20" coordorigin="5934,3425" coordsize="10,20" path="m5934,3444l5943,3444,5943,3425,5934,3425,5934,3444xe" filled="true" fillcolor="#000000" stroked="false">
                <v:path arrowok="t"/>
                <v:fill type="solid"/>
              </v:shape>
            </v:group>
            <v:group style="position:absolute;left:5934;top:3444;width:10;height:20" coordorigin="5934,3444" coordsize="10,20">
              <v:shape style="position:absolute;left:5934;top:3444;width:10;height:20" coordorigin="5934,3444" coordsize="10,20" path="m5934,3464l5943,3464,5943,3444,5934,3444,5934,3464xe" filled="true" fillcolor="#000000" stroked="false">
                <v:path arrowok="t"/>
                <v:fill type="solid"/>
              </v:shape>
            </v:group>
            <v:group style="position:absolute;left:5934;top:3464;width:10;height:20" coordorigin="5934,3464" coordsize="10,20">
              <v:shape style="position:absolute;left:5934;top:3464;width:10;height:20" coordorigin="5934,3464" coordsize="10,20" path="m5934,3483l5943,3483,5943,3464,5934,3464,5934,3483xe" filled="true" fillcolor="#000000" stroked="false">
                <v:path arrowok="t"/>
                <v:fill type="solid"/>
              </v:shape>
            </v:group>
            <v:group style="position:absolute;left:5934;top:3483;width:10;height:20" coordorigin="5934,3483" coordsize="10,20">
              <v:shape style="position:absolute;left:5934;top:3483;width:10;height:20" coordorigin="5934,3483" coordsize="10,20" path="m5934,3502l5943,3502,5943,3483,5934,3483,5934,3502xe" filled="true" fillcolor="#000000" stroked="false">
                <v:path arrowok="t"/>
                <v:fill type="solid"/>
              </v:shape>
            </v:group>
            <v:group style="position:absolute;left:5934;top:3502;width:10;height:20" coordorigin="5934,3502" coordsize="10,20">
              <v:shape style="position:absolute;left:5934;top:3502;width:10;height:20" coordorigin="5934,3502" coordsize="10,20" path="m5934,3521l5943,3521,5943,3502,5934,3502,5934,3521xe" filled="true" fillcolor="#000000" stroked="false">
                <v:path arrowok="t"/>
                <v:fill type="solid"/>
              </v:shape>
            </v:group>
            <v:group style="position:absolute;left:5934;top:3521;width:10;height:20" coordorigin="5934,3521" coordsize="10,20">
              <v:shape style="position:absolute;left:5934;top:3521;width:10;height:20" coordorigin="5934,3521" coordsize="10,20" path="m5934,3540l5943,3540,5943,3521,5934,3521,5934,3540xe" filled="true" fillcolor="#000000" stroked="false">
                <v:path arrowok="t"/>
                <v:fill type="solid"/>
              </v:shape>
            </v:group>
            <v:group style="position:absolute;left:5934;top:3540;width:10;height:20" coordorigin="5934,3540" coordsize="10,20">
              <v:shape style="position:absolute;left:5934;top:3540;width:10;height:20" coordorigin="5934,3540" coordsize="10,20" path="m5934,3560l5943,3560,5943,3540,5934,3540,5934,3560xe" filled="true" fillcolor="#000000" stroked="false">
                <v:path arrowok="t"/>
                <v:fill type="solid"/>
              </v:shape>
            </v:group>
            <v:group style="position:absolute;left:5934;top:3560;width:10;height:20" coordorigin="5934,3560" coordsize="10,20">
              <v:shape style="position:absolute;left:5934;top:3560;width:10;height:20" coordorigin="5934,3560" coordsize="10,20" path="m5934,3579l5943,3579,5943,3560,5934,3560,5934,3579xe" filled="true" fillcolor="#000000" stroked="false">
                <v:path arrowok="t"/>
                <v:fill type="solid"/>
              </v:shape>
            </v:group>
            <v:group style="position:absolute;left:5934;top:3579;width:10;height:20" coordorigin="5934,3579" coordsize="10,20">
              <v:shape style="position:absolute;left:5934;top:3579;width:10;height:20" coordorigin="5934,3579" coordsize="10,20" path="m5934,3598l5943,3598,5943,3579,5934,3579,5934,3598xe" filled="true" fillcolor="#000000" stroked="false">
                <v:path arrowok="t"/>
                <v:fill type="solid"/>
              </v:shape>
            </v:group>
            <v:group style="position:absolute;left:5934;top:3598;width:10;height:20" coordorigin="5934,3598" coordsize="10,20">
              <v:shape style="position:absolute;left:5934;top:3598;width:10;height:20" coordorigin="5934,3598" coordsize="10,20" path="m5934,3617l5943,3617,5943,3598,5934,3598,5934,3617xe" filled="true" fillcolor="#000000" stroked="false">
                <v:path arrowok="t"/>
                <v:fill type="solid"/>
              </v:shape>
            </v:group>
            <v:group style="position:absolute;left:5934;top:3617;width:10;height:20" coordorigin="5934,3617" coordsize="10,20">
              <v:shape style="position:absolute;left:5934;top:3617;width:10;height:20" coordorigin="5934,3617" coordsize="10,20" path="m5934,3636l5943,3636,5943,3617,5934,3617,5934,3636xe" filled="true" fillcolor="#000000" stroked="false">
                <v:path arrowok="t"/>
                <v:fill type="solid"/>
              </v:shape>
            </v:group>
            <v:group style="position:absolute;left:5934;top:3636;width:10;height:20" coordorigin="5934,3636" coordsize="10,20">
              <v:shape style="position:absolute;left:5934;top:3636;width:10;height:20" coordorigin="5934,3636" coordsize="10,20" path="m5934,3656l5943,3656,5943,3636,5934,3636,5934,3656xe" filled="true" fillcolor="#000000" stroked="false">
                <v:path arrowok="t"/>
                <v:fill type="solid"/>
              </v:shape>
            </v:group>
            <v:group style="position:absolute;left:5934;top:3656;width:10;height:20" coordorigin="5934,3656" coordsize="10,20">
              <v:shape style="position:absolute;left:5934;top:3656;width:10;height:20" coordorigin="5934,3656" coordsize="10,20" path="m5934,3675l5943,3675,5943,3656,5934,3656,5934,3675xe" filled="true" fillcolor="#000000" stroked="false">
                <v:path arrowok="t"/>
                <v:fill type="solid"/>
              </v:shape>
            </v:group>
            <v:group style="position:absolute;left:5934;top:3675;width:10;height:20" coordorigin="5934,3675" coordsize="10,20">
              <v:shape style="position:absolute;left:5934;top:3675;width:10;height:20" coordorigin="5934,3675" coordsize="10,20" path="m5934,3694l5943,3694,5943,3675,5934,3675,5934,3694xe" filled="true" fillcolor="#000000" stroked="false">
                <v:path arrowok="t"/>
                <v:fill type="solid"/>
              </v:shape>
            </v:group>
            <v:group style="position:absolute;left:5934;top:3694;width:10;height:20" coordorigin="5934,3694" coordsize="10,20">
              <v:shape style="position:absolute;left:5934;top:3694;width:10;height:20" coordorigin="5934,3694" coordsize="10,20" path="m5934,3713l5943,3713,5943,3694,5934,3694,5934,3713xe" filled="true" fillcolor="#000000" stroked="false">
                <v:path arrowok="t"/>
                <v:fill type="solid"/>
              </v:shape>
              <v:shape style="position:absolute;left:29;top:3713;width:5924;height:103" type="#_x0000_t75" stroked="false">
                <v:imagedata r:id="rId377" o:title=""/>
              </v:shape>
              <v:shape style="position:absolute;left:5929;top:3807;width:1853;height:10" type="#_x0000_t75" stroked="false">
                <v:imagedata r:id="rId110" o:title=""/>
              </v:shape>
            </v:group>
            <v:group style="position:absolute;left:3913;top:3816;width:10;height:20" coordorigin="3913,3816" coordsize="10,20">
              <v:shape style="position:absolute;left:3913;top:3816;width:10;height:20" coordorigin="3913,3816" coordsize="10,20" path="m3913,3836l3922,3836,3922,3816,3913,3816,3913,3836xe" filled="true" fillcolor="#000000" stroked="false">
                <v:path arrowok="t"/>
                <v:fill type="solid"/>
              </v:shape>
            </v:group>
            <v:group style="position:absolute;left:3913;top:3836;width:10;height:20" coordorigin="3913,3836" coordsize="10,20">
              <v:shape style="position:absolute;left:3913;top:3836;width:10;height:20" coordorigin="3913,3836" coordsize="10,20" path="m3913,3855l3922,3855,3922,3836,3913,3836,3913,3855xe" filled="true" fillcolor="#000000" stroked="false">
                <v:path arrowok="t"/>
                <v:fill type="solid"/>
              </v:shape>
            </v:group>
            <v:group style="position:absolute;left:3913;top:3855;width:10;height:20" coordorigin="3913,3855" coordsize="10,20">
              <v:shape style="position:absolute;left:3913;top:3855;width:10;height:20" coordorigin="3913,3855" coordsize="10,20" path="m3913,3874l3922,3874,3922,3855,3913,3855,3913,3874xe" filled="true" fillcolor="#000000" stroked="false">
                <v:path arrowok="t"/>
                <v:fill type="solid"/>
              </v:shape>
            </v:group>
            <v:group style="position:absolute;left:3913;top:3874;width:10;height:20" coordorigin="3913,3874" coordsize="10,20">
              <v:shape style="position:absolute;left:3913;top:3874;width:10;height:20" coordorigin="3913,3874" coordsize="10,20" path="m3913,3893l3922,3893,3922,3874,3913,3874,3913,3893xe" filled="true" fillcolor="#000000" stroked="false">
                <v:path arrowok="t"/>
                <v:fill type="solid"/>
              </v:shape>
            </v:group>
            <v:group style="position:absolute;left:3913;top:3893;width:10;height:20" coordorigin="3913,3893" coordsize="10,20">
              <v:shape style="position:absolute;left:3913;top:3893;width:10;height:20" coordorigin="3913,3893" coordsize="10,20" path="m3913,3912l3922,3912,3922,3893,3913,3893,3913,3912xe" filled="true" fillcolor="#000000" stroked="false">
                <v:path arrowok="t"/>
                <v:fill type="solid"/>
              </v:shape>
            </v:group>
            <v:group style="position:absolute;left:3913;top:3912;width:10;height:20" coordorigin="3913,3912" coordsize="10,20">
              <v:shape style="position:absolute;left:3913;top:3912;width:10;height:20" coordorigin="3913,3912" coordsize="10,20" path="m3913,3932l3922,3932,3922,3912,3913,3912,3913,3932xe" filled="true" fillcolor="#000000" stroked="false">
                <v:path arrowok="t"/>
                <v:fill type="solid"/>
              </v:shape>
            </v:group>
            <v:group style="position:absolute;left:3913;top:3932;width:10;height:20" coordorigin="3913,3932" coordsize="10,20">
              <v:shape style="position:absolute;left:3913;top:3932;width:10;height:20" coordorigin="3913,3932" coordsize="10,20" path="m3913,3951l3922,3951,3922,3932,3913,3932,3913,3951xe" filled="true" fillcolor="#000000" stroked="false">
                <v:path arrowok="t"/>
                <v:fill type="solid"/>
              </v:shape>
            </v:group>
            <v:group style="position:absolute;left:3913;top:3951;width:10;height:20" coordorigin="3913,3951" coordsize="10,20">
              <v:shape style="position:absolute;left:3913;top:3951;width:10;height:20" coordorigin="3913,3951" coordsize="10,20" path="m3913,3970l3922,3970,3922,3951,3913,3951,3913,3970xe" filled="true" fillcolor="#000000" stroked="false">
                <v:path arrowok="t"/>
                <v:fill type="solid"/>
              </v:shape>
            </v:group>
            <v:group style="position:absolute;left:3913;top:3970;width:10;height:20" coordorigin="3913,3970" coordsize="10,20">
              <v:shape style="position:absolute;left:3913;top:3970;width:10;height:20" coordorigin="3913,3970" coordsize="10,20" path="m3913,3989l3922,3989,3922,3970,3913,3970,3913,3989xe" filled="true" fillcolor="#000000" stroked="false">
                <v:path arrowok="t"/>
                <v:fill type="solid"/>
              </v:shape>
            </v:group>
            <v:group style="position:absolute;left:3913;top:3989;width:10;height:20" coordorigin="3913,3989" coordsize="10,20">
              <v:shape style="position:absolute;left:3913;top:3989;width:10;height:20" coordorigin="3913,3989" coordsize="10,20" path="m3913,4008l3922,4008,3922,3989,3913,3989,3913,4008xe" filled="true" fillcolor="#000000" stroked="false">
                <v:path arrowok="t"/>
                <v:fill type="solid"/>
              </v:shape>
            </v:group>
            <v:group style="position:absolute;left:3913;top:4008;width:10;height:20" coordorigin="3913,4008" coordsize="10,20">
              <v:shape style="position:absolute;left:3913;top:4008;width:10;height:20" coordorigin="3913,4008" coordsize="10,20" path="m3913,4028l3922,4028,3922,4008,3913,4008,3913,4028xe" filled="true" fillcolor="#000000" stroked="false">
                <v:path arrowok="t"/>
                <v:fill type="solid"/>
              </v:shape>
            </v:group>
            <v:group style="position:absolute;left:3913;top:4028;width:10;height:20" coordorigin="3913,4028" coordsize="10,20">
              <v:shape style="position:absolute;left:3913;top:4028;width:10;height:20" coordorigin="3913,4028" coordsize="10,20" path="m3913,4047l3922,4047,3922,4028,3913,4028,3913,4047xe" filled="true" fillcolor="#000000" stroked="false">
                <v:path arrowok="t"/>
                <v:fill type="solid"/>
              </v:shape>
            </v:group>
            <v:group style="position:absolute;left:3913;top:4047;width:10;height:20" coordorigin="3913,4047" coordsize="10,20">
              <v:shape style="position:absolute;left:3913;top:4047;width:10;height:20" coordorigin="3913,4047" coordsize="10,20" path="m3913,4066l3922,4066,3922,4047,3913,4047,3913,4066xe" filled="true" fillcolor="#000000" stroked="false">
                <v:path arrowok="t"/>
                <v:fill type="solid"/>
              </v:shape>
            </v:group>
            <v:group style="position:absolute;left:3913;top:4066;width:10;height:20" coordorigin="3913,4066" coordsize="10,20">
              <v:shape style="position:absolute;left:3913;top:4066;width:10;height:20" coordorigin="3913,4066" coordsize="10,20" path="m3913,4085l3922,4085,3922,4066,3913,4066,3913,4085xe" filled="true" fillcolor="#000000" stroked="false">
                <v:path arrowok="t"/>
                <v:fill type="solid"/>
              </v:shape>
            </v:group>
            <v:group style="position:absolute;left:3913;top:4085;width:10;height:20" coordorigin="3913,4085" coordsize="10,20">
              <v:shape style="position:absolute;left:3913;top:4085;width:10;height:20" coordorigin="3913,4085" coordsize="10,20" path="m3913,4104l3922,4104,3922,4085,3913,4085,3913,4104xe" filled="true" fillcolor="#000000" stroked="false">
                <v:path arrowok="t"/>
                <v:fill type="solid"/>
              </v:shape>
            </v:group>
            <v:group style="position:absolute;left:3913;top:4104;width:10;height:20" coordorigin="3913,4104" coordsize="10,20">
              <v:shape style="position:absolute;left:3913;top:4104;width:10;height:20" coordorigin="3913,4104" coordsize="10,20" path="m3913,4124l3922,4124,3922,4104,3913,4104,3913,4124xe" filled="true" fillcolor="#000000" stroked="false">
                <v:path arrowok="t"/>
                <v:fill type="solid"/>
              </v:shape>
            </v:group>
            <v:group style="position:absolute;left:3913;top:4124;width:10;height:20" coordorigin="3913,4124" coordsize="10,20">
              <v:shape style="position:absolute;left:3913;top:4124;width:10;height:20" coordorigin="3913,4124" coordsize="10,20" path="m3913,4143l3922,4143,3922,4124,3913,4124,3913,4143xe" filled="true" fillcolor="#000000" stroked="false">
                <v:path arrowok="t"/>
                <v:fill type="solid"/>
              </v:shape>
            </v:group>
            <v:group style="position:absolute;left:14;top:4232;width:3898;height:2" coordorigin="14,4232" coordsize="3898,2">
              <v:shape style="position:absolute;left:14;top:4232;width:3898;height:2" coordorigin="14,4232" coordsize="3898,0" path="m14,4232l3912,4232e" filled="false" stroked="true" strokeweight="1.44pt" strokecolor="#000000">
                <v:path arrowok="t"/>
              </v:shape>
            </v:group>
            <v:group style="position:absolute;left:3913;top:4143;width:10;height:20" coordorigin="3913,4143" coordsize="10,20">
              <v:shape style="position:absolute;left:3913;top:4143;width:10;height:20" coordorigin="3913,4143" coordsize="10,20" path="m3913,4162l3922,4162,3922,4143,3913,4143,3913,4162xe" filled="true" fillcolor="#000000" stroked="false">
                <v:path arrowok="t"/>
                <v:fill type="solid"/>
              </v:shape>
            </v:group>
            <v:group style="position:absolute;left:3913;top:4162;width:10;height:20" coordorigin="3913,4162" coordsize="10,20">
              <v:shape style="position:absolute;left:3913;top:4162;width:10;height:20" coordorigin="3913,4162" coordsize="10,20" path="m3913,4181l3922,4181,3922,4162,3913,4162,3913,4181xe" filled="true" fillcolor="#000000" stroked="false">
                <v:path arrowok="t"/>
                <v:fill type="solid"/>
              </v:shape>
            </v:group>
            <v:group style="position:absolute;left:3913;top:4181;width:10;height:20" coordorigin="3913,4181" coordsize="10,20">
              <v:shape style="position:absolute;left:3913;top:4181;width:10;height:20" coordorigin="3913,4181" coordsize="10,20" path="m3913,4200l3922,4200,3922,4181,3913,4181,3913,4200xe" filled="true" fillcolor="#000000" stroked="false">
                <v:path arrowok="t"/>
                <v:fill type="solid"/>
              </v:shape>
            </v:group>
            <v:group style="position:absolute;left:3913;top:4209;width:10;height:2" coordorigin="3913,4209" coordsize="10,2">
              <v:shape style="position:absolute;left:3913;top:4209;width:10;height:2" coordorigin="3913,4209" coordsize="10,0" path="m3913,4209l3922,4209e" filled="false" stroked="true" strokeweight=".84003pt" strokecolor="#000000">
                <v:path arrowok="t"/>
              </v:shape>
            </v:group>
            <v:group style="position:absolute;left:3913;top:4232;width:29;height:2" coordorigin="3913,4232" coordsize="29,2">
              <v:shape style="position:absolute;left:3913;top:4232;width:29;height:2" coordorigin="3913,4232" coordsize="29,0" path="m3913,4232l3941,4232e" filled="false" stroked="true" strokeweight="1.44pt" strokecolor="#000000">
                <v:path arrowok="t"/>
              </v:shape>
            </v:group>
            <v:group style="position:absolute;left:3941;top:4232;width:1993;height:2" coordorigin="3941,4232" coordsize="1993,2">
              <v:shape style="position:absolute;left:3941;top:4232;width:1993;height:2" coordorigin="3941,4232" coordsize="1993,0" path="m3941,4232l5934,4232e" filled="false" stroked="true" strokeweight="1.44pt" strokecolor="#000000">
                <v:path arrowok="t"/>
              </v:shape>
            </v:group>
            <v:group style="position:absolute;left:5934;top:3816;width:10;height:20" coordorigin="5934,3816" coordsize="10,20">
              <v:shape style="position:absolute;left:5934;top:3816;width:10;height:20" coordorigin="5934,3816" coordsize="10,20" path="m5934,3836l5943,3836,5943,3816,5934,3816,5934,3836xe" filled="true" fillcolor="#000000" stroked="false">
                <v:path arrowok="t"/>
                <v:fill type="solid"/>
              </v:shape>
            </v:group>
            <v:group style="position:absolute;left:5934;top:3836;width:10;height:20" coordorigin="5934,3836" coordsize="10,20">
              <v:shape style="position:absolute;left:5934;top:3836;width:10;height:20" coordorigin="5934,3836" coordsize="10,20" path="m5934,3855l5943,3855,5943,3836,5934,3836,5934,3855xe" filled="true" fillcolor="#000000" stroked="false">
                <v:path arrowok="t"/>
                <v:fill type="solid"/>
              </v:shape>
            </v:group>
            <v:group style="position:absolute;left:5934;top:3855;width:10;height:20" coordorigin="5934,3855" coordsize="10,20">
              <v:shape style="position:absolute;left:5934;top:3855;width:10;height:20" coordorigin="5934,3855" coordsize="10,20" path="m5934,3874l5943,3874,5943,3855,5934,3855,5934,3874xe" filled="true" fillcolor="#000000" stroked="false">
                <v:path arrowok="t"/>
                <v:fill type="solid"/>
              </v:shape>
            </v:group>
            <v:group style="position:absolute;left:5934;top:3874;width:10;height:20" coordorigin="5934,3874" coordsize="10,20">
              <v:shape style="position:absolute;left:5934;top:3874;width:10;height:20" coordorigin="5934,3874" coordsize="10,20" path="m5934,3893l5943,3893,5943,3874,5934,3874,5934,3893xe" filled="true" fillcolor="#000000" stroked="false">
                <v:path arrowok="t"/>
                <v:fill type="solid"/>
              </v:shape>
            </v:group>
            <v:group style="position:absolute;left:5934;top:3893;width:10;height:20" coordorigin="5934,3893" coordsize="10,20">
              <v:shape style="position:absolute;left:5934;top:3893;width:10;height:20" coordorigin="5934,3893" coordsize="10,20" path="m5934,3912l5943,3912,5943,3893,5934,3893,5934,3912xe" filled="true" fillcolor="#000000" stroked="false">
                <v:path arrowok="t"/>
                <v:fill type="solid"/>
              </v:shape>
            </v:group>
            <v:group style="position:absolute;left:5934;top:3912;width:10;height:20" coordorigin="5934,3912" coordsize="10,20">
              <v:shape style="position:absolute;left:5934;top:3912;width:10;height:20" coordorigin="5934,3912" coordsize="10,20" path="m5934,3932l5943,3932,5943,3912,5934,3912,5934,3932xe" filled="true" fillcolor="#000000" stroked="false">
                <v:path arrowok="t"/>
                <v:fill type="solid"/>
              </v:shape>
            </v:group>
            <v:group style="position:absolute;left:5934;top:3932;width:10;height:20" coordorigin="5934,3932" coordsize="10,20">
              <v:shape style="position:absolute;left:5934;top:3932;width:10;height:20" coordorigin="5934,3932" coordsize="10,20" path="m5934,3951l5943,3951,5943,3932,5934,3932,5934,3951xe" filled="true" fillcolor="#000000" stroked="false">
                <v:path arrowok="t"/>
                <v:fill type="solid"/>
              </v:shape>
            </v:group>
            <v:group style="position:absolute;left:5934;top:3951;width:10;height:20" coordorigin="5934,3951" coordsize="10,20">
              <v:shape style="position:absolute;left:5934;top:3951;width:10;height:20" coordorigin="5934,3951" coordsize="10,20" path="m5934,3970l5943,3970,5943,3951,5934,3951,5934,3970xe" filled="true" fillcolor="#000000" stroked="false">
                <v:path arrowok="t"/>
                <v:fill type="solid"/>
              </v:shape>
            </v:group>
            <v:group style="position:absolute;left:5934;top:3970;width:10;height:20" coordorigin="5934,3970" coordsize="10,20">
              <v:shape style="position:absolute;left:5934;top:3970;width:10;height:20" coordorigin="5934,3970" coordsize="10,20" path="m5934,3989l5943,3989,5943,3970,5934,3970,5934,3989xe" filled="true" fillcolor="#000000" stroked="false">
                <v:path arrowok="t"/>
                <v:fill type="solid"/>
              </v:shape>
            </v:group>
            <v:group style="position:absolute;left:5934;top:3989;width:10;height:20" coordorigin="5934,3989" coordsize="10,20">
              <v:shape style="position:absolute;left:5934;top:3989;width:10;height:20" coordorigin="5934,3989" coordsize="10,20" path="m5934,4008l5943,4008,5943,3989,5934,3989,5934,4008xe" filled="true" fillcolor="#000000" stroked="false">
                <v:path arrowok="t"/>
                <v:fill type="solid"/>
              </v:shape>
            </v:group>
            <v:group style="position:absolute;left:5934;top:4008;width:10;height:20" coordorigin="5934,4008" coordsize="10,20">
              <v:shape style="position:absolute;left:5934;top:4008;width:10;height:20" coordorigin="5934,4008" coordsize="10,20" path="m5934,4028l5943,4028,5943,4008,5934,4008,5934,4028xe" filled="true" fillcolor="#000000" stroked="false">
                <v:path arrowok="t"/>
                <v:fill type="solid"/>
              </v:shape>
            </v:group>
            <v:group style="position:absolute;left:5934;top:4028;width:10;height:20" coordorigin="5934,4028" coordsize="10,20">
              <v:shape style="position:absolute;left:5934;top:4028;width:10;height:20" coordorigin="5934,4028" coordsize="10,20" path="m5934,4047l5943,4047,5943,4028,5934,4028,5934,4047xe" filled="true" fillcolor="#000000" stroked="false">
                <v:path arrowok="t"/>
                <v:fill type="solid"/>
              </v:shape>
            </v:group>
            <v:group style="position:absolute;left:5934;top:4047;width:10;height:20" coordorigin="5934,4047" coordsize="10,20">
              <v:shape style="position:absolute;left:5934;top:4047;width:10;height:20" coordorigin="5934,4047" coordsize="10,20" path="m5934,4066l5943,4066,5943,4047,5934,4047,5934,4066xe" filled="true" fillcolor="#000000" stroked="false">
                <v:path arrowok="t"/>
                <v:fill type="solid"/>
              </v:shape>
            </v:group>
            <v:group style="position:absolute;left:5934;top:4066;width:10;height:20" coordorigin="5934,4066" coordsize="10,20">
              <v:shape style="position:absolute;left:5934;top:4066;width:10;height:20" coordorigin="5934,4066" coordsize="10,20" path="m5934,4085l5943,4085,5943,4066,5934,4066,5934,4085xe" filled="true" fillcolor="#000000" stroked="false">
                <v:path arrowok="t"/>
                <v:fill type="solid"/>
              </v:shape>
            </v:group>
            <v:group style="position:absolute;left:5934;top:4085;width:10;height:20" coordorigin="5934,4085" coordsize="10,20">
              <v:shape style="position:absolute;left:5934;top:4085;width:10;height:20" coordorigin="5934,4085" coordsize="10,20" path="m5934,4104l5943,4104,5943,4085,5934,4085,5934,4104xe" filled="true" fillcolor="#000000" stroked="false">
                <v:path arrowok="t"/>
                <v:fill type="solid"/>
              </v:shape>
            </v:group>
            <v:group style="position:absolute;left:5934;top:4104;width:10;height:20" coordorigin="5934,4104" coordsize="10,20">
              <v:shape style="position:absolute;left:5934;top:4104;width:10;height:20" coordorigin="5934,4104" coordsize="10,20" path="m5934,4124l5943,4124,5943,4104,5934,4104,5934,4124xe" filled="true" fillcolor="#000000" stroked="false">
                <v:path arrowok="t"/>
                <v:fill type="solid"/>
              </v:shape>
            </v:group>
            <v:group style="position:absolute;left:5934;top:4124;width:10;height:20" coordorigin="5934,4124" coordsize="10,20">
              <v:shape style="position:absolute;left:5934;top:4124;width:10;height:20" coordorigin="5934,4124" coordsize="10,20" path="m5934,4143l5943,4143,5943,4124,5934,4124,5934,4143xe" filled="true" fillcolor="#000000" stroked="false">
                <v:path arrowok="t"/>
                <v:fill type="solid"/>
              </v:shape>
            </v:group>
            <v:group style="position:absolute;left:5934;top:4143;width:10;height:20" coordorigin="5934,4143" coordsize="10,20">
              <v:shape style="position:absolute;left:5934;top:4143;width:10;height:20" coordorigin="5934,4143" coordsize="10,20" path="m5934,4162l5943,4162,5943,4143,5934,4143,5934,4162xe" filled="true" fillcolor="#000000" stroked="false">
                <v:path arrowok="t"/>
                <v:fill type="solid"/>
              </v:shape>
            </v:group>
            <v:group style="position:absolute;left:5934;top:4162;width:10;height:20" coordorigin="5934,4162" coordsize="10,20">
              <v:shape style="position:absolute;left:5934;top:4162;width:10;height:20" coordorigin="5934,4162" coordsize="10,20" path="m5934,4181l5943,4181,5943,4162,5934,4162,5934,4181xe" filled="true" fillcolor="#000000" stroked="false">
                <v:path arrowok="t"/>
                <v:fill type="solid"/>
              </v:shape>
            </v:group>
            <v:group style="position:absolute;left:5934;top:4181;width:10;height:20" coordorigin="5934,4181" coordsize="10,20">
              <v:shape style="position:absolute;left:5934;top:4181;width:10;height:20" coordorigin="5934,4181" coordsize="10,20" path="m5934,4200l5943,4200,5943,4181,5934,4181,5934,4200xe" filled="true" fillcolor="#000000" stroked="false">
                <v:path arrowok="t"/>
                <v:fill type="solid"/>
              </v:shape>
            </v:group>
            <v:group style="position:absolute;left:5934;top:4209;width:10;height:2" coordorigin="5934,4209" coordsize="10,2">
              <v:shape style="position:absolute;left:5934;top:4209;width:10;height:2" coordorigin="5934,4209" coordsize="10,0" path="m5934,4209l5943,4209e" filled="false" stroked="true" strokeweight=".84003pt" strokecolor="#000000">
                <v:path arrowok="t"/>
              </v:shape>
            </v:group>
            <v:group style="position:absolute;left:5934;top:4232;width:29;height:2" coordorigin="5934,4232" coordsize="29,2">
              <v:shape style="position:absolute;left:5934;top:4232;width:29;height:2" coordorigin="5934,4232" coordsize="29,0" path="m5934,4232l5963,4232e" filled="false" stroked="true" strokeweight="1.44pt" strokecolor="#000000">
                <v:path arrowok="t"/>
              </v:shape>
            </v:group>
            <v:group style="position:absolute;left:5963;top:4232;width:1820;height:2" coordorigin="5963,4232" coordsize="1820,2">
              <v:shape style="position:absolute;left:5963;top:4232;width:1820;height:2" coordorigin="5963,4232" coordsize="1820,0" path="m5963,4232l7782,4232e" filled="false" stroked="true" strokeweight="1.44pt" strokecolor="#000000">
                <v:path arrowok="t"/>
              </v:shape>
              <v:shape style="position:absolute;left:134;top:111;width:1734;height:596" type="#_x0000_t202" filled="false" stroked="false">
                <v:textbox inset="0,0,0,0">
                  <w:txbxContent>
                    <w:p>
                      <w:pPr>
                        <w:spacing w:line="211" w:lineRule="exact" w:before="0"/>
                        <w:ind w:left="0" w:right="0" w:firstLine="1522"/>
                        <w:jc w:val="left"/>
                        <w:rPr>
                          <w:rFonts w:ascii="宋体" w:hAnsi="宋体" w:cs="宋体" w:eastAsia="宋体" w:hint="default"/>
                          <w:sz w:val="21"/>
                          <w:szCs w:val="21"/>
                        </w:rPr>
                      </w:pPr>
                      <w:r>
                        <w:rPr>
                          <w:rFonts w:ascii="宋体" w:hAnsi="宋体" w:cs="宋体" w:eastAsia="宋体" w:hint="default"/>
                          <w:w w:val="100"/>
                          <w:sz w:val="21"/>
                          <w:szCs w:val="21"/>
                        </w:rPr>
                        <w:t>项</w:t>
                      </w:r>
                    </w:p>
                    <w:p>
                      <w:pPr>
                        <w:spacing w:before="109"/>
                        <w:ind w:left="0" w:right="0" w:firstLine="0"/>
                        <w:jc w:val="left"/>
                        <w:rPr>
                          <w:rFonts w:ascii="宋体" w:hAnsi="宋体" w:cs="宋体" w:eastAsia="宋体" w:hint="default"/>
                          <w:sz w:val="21"/>
                          <w:szCs w:val="21"/>
                        </w:rPr>
                      </w:pPr>
                      <w:r>
                        <w:rPr>
                          <w:rFonts w:ascii="宋体" w:hAnsi="宋体" w:cs="宋体" w:eastAsia="宋体" w:hint="default"/>
                          <w:b/>
                          <w:bCs/>
                          <w:sz w:val="21"/>
                          <w:szCs w:val="21"/>
                        </w:rPr>
                        <w:t>递延所得税资产：</w:t>
                      </w:r>
                      <w:r>
                        <w:rPr>
                          <w:rFonts w:ascii="宋体" w:hAnsi="宋体" w:cs="宋体" w:eastAsia="宋体" w:hint="default"/>
                          <w:sz w:val="21"/>
                          <w:szCs w:val="21"/>
                        </w:rPr>
                      </w:r>
                    </w:p>
                  </w:txbxContent>
                </v:textbox>
                <w10:wrap type="none"/>
              </v:shape>
              <v:shape style="position:absolute;left:2079;top:111;width:212;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w w:val="100"/>
                          <w:sz w:val="21"/>
                          <w:szCs w:val="21"/>
                        </w:rPr>
                        <w:t>目</w:t>
                      </w:r>
                    </w:p>
                  </w:txbxContent>
                </v:textbox>
                <w10:wrap type="none"/>
              </v:shape>
              <v:shape style="position:absolute;left:4508;top:111;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年末余额</w:t>
                      </w:r>
                    </w:p>
                  </w:txbxContent>
                </v:textbox>
                <w10:wrap type="none"/>
              </v:shape>
              <v:shape style="position:absolute;left:6440;top:111;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年初余额</w:t>
                      </w:r>
                    </w:p>
                  </w:txbxContent>
                </v:textbox>
                <w10:wrap type="none"/>
              </v:shape>
              <v:shape style="position:absolute;left:134;top:971;width:1263;height:1870"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资产减值准备</w:t>
                      </w:r>
                    </w:p>
                    <w:p>
                      <w:pPr>
                        <w:spacing w:line="410" w:lineRule="atLeast" w:before="17"/>
                        <w:ind w:left="0" w:right="0" w:firstLine="0"/>
                        <w:jc w:val="left"/>
                        <w:rPr>
                          <w:rFonts w:ascii="宋体" w:hAnsi="宋体" w:cs="宋体" w:eastAsia="宋体" w:hint="default"/>
                          <w:sz w:val="21"/>
                          <w:szCs w:val="21"/>
                        </w:rPr>
                      </w:pPr>
                      <w:r>
                        <w:rPr>
                          <w:rFonts w:ascii="宋体" w:hAnsi="宋体" w:cs="宋体" w:eastAsia="宋体" w:hint="default"/>
                          <w:sz w:val="21"/>
                          <w:szCs w:val="21"/>
                        </w:rPr>
                        <w:t>应付职工薪酬</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预计负债</w:t>
                      </w:r>
                      <w:r>
                        <w:rPr>
                          <w:rFonts w:ascii="宋体" w:hAnsi="宋体" w:cs="宋体" w:eastAsia="宋体" w:hint="default"/>
                          <w:w w:val="100"/>
                          <w:sz w:val="21"/>
                          <w:szCs w:val="21"/>
                        </w:rPr>
                        <w:t> </w:t>
                      </w:r>
                      <w:r>
                        <w:rPr>
                          <w:rFonts w:ascii="宋体" w:hAnsi="宋体" w:cs="宋体" w:eastAsia="宋体" w:hint="default"/>
                          <w:sz w:val="21"/>
                          <w:szCs w:val="21"/>
                        </w:rPr>
                        <w:t>长期待摊费用</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递延收益</w:t>
                      </w:r>
                    </w:p>
                  </w:txbxContent>
                </v:textbox>
                <w10:wrap type="none"/>
              </v:shape>
              <v:shape style="position:absolute;left:4712;top:1015;width:1120;height:1851" type="#_x0000_t202" filled="false" stroked="false">
                <v:textbox inset="0,0,0,0">
                  <w:txbxContent>
                    <w:p>
                      <w:pPr>
                        <w:spacing w:line="215" w:lineRule="exact" w:before="0"/>
                        <w:ind w:left="159" w:right="0" w:firstLine="0"/>
                        <w:jc w:val="center"/>
                        <w:rPr>
                          <w:rFonts w:ascii="Calibri" w:hAnsi="Calibri" w:cs="Calibri" w:eastAsia="Calibri" w:hint="default"/>
                          <w:sz w:val="21"/>
                          <w:szCs w:val="21"/>
                        </w:rPr>
                      </w:pPr>
                      <w:r>
                        <w:rPr>
                          <w:rFonts w:ascii="Calibri"/>
                          <w:spacing w:val="-1"/>
                          <w:sz w:val="21"/>
                        </w:rPr>
                        <w:t>690,584.06</w:t>
                      </w:r>
                    </w:p>
                    <w:p>
                      <w:pPr>
                        <w:spacing w:before="151"/>
                        <w:ind w:left="0" w:right="1" w:firstLine="0"/>
                        <w:jc w:val="center"/>
                        <w:rPr>
                          <w:rFonts w:ascii="Calibri" w:hAnsi="Calibri" w:cs="Calibri" w:eastAsia="Calibri" w:hint="default"/>
                          <w:sz w:val="21"/>
                          <w:szCs w:val="21"/>
                        </w:rPr>
                      </w:pPr>
                      <w:r>
                        <w:rPr>
                          <w:rFonts w:ascii="Calibri"/>
                          <w:spacing w:val="-1"/>
                          <w:sz w:val="21"/>
                        </w:rPr>
                        <w:t>1,134,417.42</w:t>
                      </w:r>
                    </w:p>
                    <w:p>
                      <w:pPr>
                        <w:spacing w:before="154"/>
                        <w:ind w:left="159" w:right="0" w:firstLine="0"/>
                        <w:jc w:val="center"/>
                        <w:rPr>
                          <w:rFonts w:ascii="Calibri" w:hAnsi="Calibri" w:cs="Calibri" w:eastAsia="Calibri" w:hint="default"/>
                          <w:sz w:val="21"/>
                          <w:szCs w:val="21"/>
                        </w:rPr>
                      </w:pPr>
                      <w:r>
                        <w:rPr>
                          <w:rFonts w:ascii="Calibri"/>
                          <w:spacing w:val="-1"/>
                          <w:sz w:val="21"/>
                        </w:rPr>
                        <w:t>514,582.74</w:t>
                      </w:r>
                    </w:p>
                    <w:p>
                      <w:pPr>
                        <w:spacing w:before="154"/>
                        <w:ind w:left="263" w:right="0" w:firstLine="0"/>
                        <w:jc w:val="center"/>
                        <w:rPr>
                          <w:rFonts w:ascii="Calibri" w:hAnsi="Calibri" w:cs="Calibri" w:eastAsia="Calibri" w:hint="default"/>
                          <w:sz w:val="21"/>
                          <w:szCs w:val="21"/>
                        </w:rPr>
                      </w:pPr>
                      <w:r>
                        <w:rPr>
                          <w:rFonts w:ascii="Calibri"/>
                          <w:spacing w:val="-2"/>
                          <w:sz w:val="21"/>
                        </w:rPr>
                        <w:t>27,294.96</w:t>
                      </w:r>
                    </w:p>
                    <w:p>
                      <w:pPr>
                        <w:spacing w:line="253" w:lineRule="exact" w:before="154"/>
                        <w:ind w:left="268" w:right="0" w:firstLine="0"/>
                        <w:jc w:val="center"/>
                        <w:rPr>
                          <w:rFonts w:ascii="Calibri" w:hAnsi="Calibri" w:cs="Calibri" w:eastAsia="Calibri" w:hint="default"/>
                          <w:sz w:val="21"/>
                          <w:szCs w:val="21"/>
                        </w:rPr>
                      </w:pPr>
                      <w:r>
                        <w:rPr>
                          <w:rFonts w:ascii="Calibri"/>
                          <w:spacing w:val="-1"/>
                          <w:sz w:val="21"/>
                        </w:rPr>
                        <w:t>88,324.37</w:t>
                      </w:r>
                    </w:p>
                  </w:txbxContent>
                </v:textbox>
                <w10:wrap type="none"/>
              </v:shape>
              <v:shape style="position:absolute;left:6556;top:1015;width:1120;height:1851" type="#_x0000_t202" filled="false" stroked="false">
                <v:textbox inset="0,0,0,0">
                  <w:txbxContent>
                    <w:p>
                      <w:pPr>
                        <w:spacing w:line="215" w:lineRule="exact" w:before="0"/>
                        <w:ind w:left="160" w:right="0" w:firstLine="0"/>
                        <w:jc w:val="center"/>
                        <w:rPr>
                          <w:rFonts w:ascii="Calibri" w:hAnsi="Calibri" w:cs="Calibri" w:eastAsia="Calibri" w:hint="default"/>
                          <w:sz w:val="21"/>
                          <w:szCs w:val="21"/>
                        </w:rPr>
                      </w:pPr>
                      <w:r>
                        <w:rPr>
                          <w:rFonts w:ascii="Calibri"/>
                          <w:spacing w:val="-1"/>
                          <w:sz w:val="21"/>
                        </w:rPr>
                        <w:t>148,215.22</w:t>
                      </w:r>
                    </w:p>
                    <w:p>
                      <w:pPr>
                        <w:spacing w:before="151"/>
                        <w:ind w:left="0" w:right="1" w:firstLine="0"/>
                        <w:jc w:val="center"/>
                        <w:rPr>
                          <w:rFonts w:ascii="Calibri" w:hAnsi="Calibri" w:cs="Calibri" w:eastAsia="Calibri" w:hint="default"/>
                          <w:sz w:val="21"/>
                          <w:szCs w:val="21"/>
                        </w:rPr>
                      </w:pPr>
                      <w:r>
                        <w:rPr>
                          <w:rFonts w:ascii="Calibri"/>
                          <w:spacing w:val="-1"/>
                          <w:sz w:val="21"/>
                        </w:rPr>
                        <w:t>1,010,995.05</w:t>
                      </w:r>
                    </w:p>
                    <w:p>
                      <w:pPr>
                        <w:spacing w:before="154"/>
                        <w:ind w:left="159" w:right="0" w:firstLine="0"/>
                        <w:jc w:val="center"/>
                        <w:rPr>
                          <w:rFonts w:ascii="Calibri" w:hAnsi="Calibri" w:cs="Calibri" w:eastAsia="Calibri" w:hint="default"/>
                          <w:sz w:val="21"/>
                          <w:szCs w:val="21"/>
                        </w:rPr>
                      </w:pPr>
                      <w:r>
                        <w:rPr>
                          <w:rFonts w:ascii="Calibri"/>
                          <w:spacing w:val="-1"/>
                          <w:sz w:val="21"/>
                        </w:rPr>
                        <w:t>473,146.19</w:t>
                      </w:r>
                    </w:p>
                    <w:p>
                      <w:pPr>
                        <w:spacing w:before="154"/>
                        <w:ind w:left="267" w:right="0" w:firstLine="0"/>
                        <w:jc w:val="center"/>
                        <w:rPr>
                          <w:rFonts w:ascii="Calibri" w:hAnsi="Calibri" w:cs="Calibri" w:eastAsia="Calibri" w:hint="default"/>
                          <w:sz w:val="21"/>
                          <w:szCs w:val="21"/>
                        </w:rPr>
                      </w:pPr>
                      <w:r>
                        <w:rPr>
                          <w:rFonts w:ascii="Calibri"/>
                          <w:spacing w:val="-2"/>
                          <w:sz w:val="21"/>
                        </w:rPr>
                        <w:t>74,086.31</w:t>
                      </w:r>
                      <w:r>
                        <w:rPr>
                          <w:rFonts w:ascii="Calibri"/>
                          <w:sz w:val="21"/>
                        </w:rPr>
                      </w:r>
                    </w:p>
                    <w:p>
                      <w:pPr>
                        <w:spacing w:line="253" w:lineRule="exact" w:before="154"/>
                        <w:ind w:left="746" w:right="0" w:firstLine="0"/>
                        <w:jc w:val="left"/>
                        <w:rPr>
                          <w:rFonts w:ascii="Calibri" w:hAnsi="Calibri" w:cs="Calibri" w:eastAsia="Calibri" w:hint="default"/>
                          <w:sz w:val="21"/>
                          <w:szCs w:val="21"/>
                        </w:rPr>
                      </w:pPr>
                      <w:r>
                        <w:rPr>
                          <w:rFonts w:ascii="Calibri"/>
                          <w:spacing w:val="-1"/>
                          <w:sz w:val="21"/>
                        </w:rPr>
                        <w:t>0.00</w:t>
                      </w:r>
                    </w:p>
                  </w:txbxContent>
                </v:textbox>
                <w10:wrap type="none"/>
              </v:shape>
              <v:shape style="position:absolute;left:134;top:3069;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预提费用</w:t>
                      </w:r>
                    </w:p>
                  </w:txbxContent>
                </v:textbox>
                <w10:wrap type="none"/>
              </v:shape>
              <v:shape style="position:absolute;left:5459;top:3120;width:374;height:212" type="#_x0000_t202" filled="false" stroked="false">
                <v:textbox inset="0,0,0,0">
                  <w:txbxContent>
                    <w:p>
                      <w:pPr>
                        <w:spacing w:line="211" w:lineRule="exact" w:before="0"/>
                        <w:ind w:left="0" w:right="0" w:firstLine="0"/>
                        <w:jc w:val="left"/>
                        <w:rPr>
                          <w:rFonts w:ascii="Calibri" w:hAnsi="Calibri" w:cs="Calibri" w:eastAsia="Calibri" w:hint="default"/>
                          <w:sz w:val="21"/>
                          <w:szCs w:val="21"/>
                        </w:rPr>
                      </w:pPr>
                      <w:r>
                        <w:rPr>
                          <w:rFonts w:ascii="Calibri"/>
                          <w:spacing w:val="-1"/>
                          <w:sz w:val="21"/>
                        </w:rPr>
                        <w:t>0.00</w:t>
                      </w:r>
                    </w:p>
                  </w:txbxContent>
                </v:textbox>
                <w10:wrap type="none"/>
              </v:shape>
              <v:shape style="position:absolute;left:6825;top:3120;width:851;height:212" type="#_x0000_t202" filled="false" stroked="false">
                <v:textbox inset="0,0,0,0">
                  <w:txbxContent>
                    <w:p>
                      <w:pPr>
                        <w:spacing w:line="211" w:lineRule="exact" w:before="0"/>
                        <w:ind w:left="0" w:right="0" w:firstLine="0"/>
                        <w:jc w:val="left"/>
                        <w:rPr>
                          <w:rFonts w:ascii="Calibri" w:hAnsi="Calibri" w:cs="Calibri" w:eastAsia="Calibri" w:hint="default"/>
                          <w:sz w:val="21"/>
                          <w:szCs w:val="21"/>
                        </w:rPr>
                      </w:pPr>
                      <w:r>
                        <w:rPr>
                          <w:rFonts w:ascii="Calibri"/>
                          <w:spacing w:val="-2"/>
                          <w:sz w:val="21"/>
                        </w:rPr>
                        <w:t>18,349.38</w:t>
                      </w:r>
                    </w:p>
                  </w:txbxContent>
                </v:textbox>
                <w10:wrap type="none"/>
              </v:shape>
              <v:shape style="position:absolute;left:134;top:3534;width:147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未实现内部交易</w:t>
                      </w:r>
                    </w:p>
                  </w:txbxContent>
                </v:textbox>
                <w10:wrap type="none"/>
              </v:shape>
              <v:shape style="position:absolute;left:1657;top:3911;width:634;height:212" type="#_x0000_t202" filled="false" stroked="false">
                <v:textbox inset="0,0,0,0">
                  <w:txbxContent>
                    <w:p>
                      <w:pPr>
                        <w:tabs>
                          <w:tab w:pos="422" w:val="left" w:leader="none"/>
                        </w:tabs>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小</w:t>
                        <w:tab/>
                        <w:t>计</w:t>
                      </w:r>
                    </w:p>
                  </w:txbxContent>
                </v:textbox>
                <w10:wrap type="none"/>
              </v:shape>
              <v:shape style="position:absolute;left:4715;top:3588;width:1117;height:567" type="#_x0000_t202" filled="false" stroked="false">
                <v:textbox inset="0,0,0,0">
                  <w:txbxContent>
                    <w:p>
                      <w:pPr>
                        <w:spacing w:line="215" w:lineRule="exact" w:before="0"/>
                        <w:ind w:left="266" w:right="0" w:firstLine="0"/>
                        <w:jc w:val="left"/>
                        <w:rPr>
                          <w:rFonts w:ascii="Calibri" w:hAnsi="Calibri" w:cs="Calibri" w:eastAsia="Calibri" w:hint="default"/>
                          <w:sz w:val="21"/>
                          <w:szCs w:val="21"/>
                        </w:rPr>
                      </w:pPr>
                      <w:r>
                        <w:rPr>
                          <w:rFonts w:ascii="Calibri"/>
                          <w:spacing w:val="-2"/>
                          <w:sz w:val="21"/>
                        </w:rPr>
                        <w:t>15,924.64</w:t>
                      </w:r>
                    </w:p>
                    <w:p>
                      <w:pPr>
                        <w:spacing w:line="253" w:lineRule="exact" w:before="99"/>
                        <w:ind w:left="0" w:right="0" w:firstLine="0"/>
                        <w:jc w:val="left"/>
                        <w:rPr>
                          <w:rFonts w:ascii="Calibri" w:hAnsi="Calibri" w:cs="Calibri" w:eastAsia="Calibri" w:hint="default"/>
                          <w:sz w:val="21"/>
                          <w:szCs w:val="21"/>
                        </w:rPr>
                      </w:pPr>
                      <w:r>
                        <w:rPr>
                          <w:rFonts w:ascii="Calibri"/>
                          <w:spacing w:val="-2"/>
                          <w:sz w:val="21"/>
                        </w:rPr>
                        <w:t>2,471,128.19</w:t>
                      </w:r>
                      <w:r>
                        <w:rPr>
                          <w:rFonts w:ascii="Calibri"/>
                          <w:sz w:val="21"/>
                        </w:rPr>
                      </w:r>
                    </w:p>
                  </w:txbxContent>
                </v:textbox>
                <w10:wrap type="none"/>
              </v:shape>
              <v:shape style="position:absolute;left:6558;top:3588;width:1118;height:622" type="#_x0000_t202" filled="false" stroked="false">
                <v:textbox inset="0,0,0,0">
                  <w:txbxContent>
                    <w:p>
                      <w:pPr>
                        <w:spacing w:line="215" w:lineRule="exact" w:before="0"/>
                        <w:ind w:left="743" w:right="0" w:firstLine="0"/>
                        <w:jc w:val="left"/>
                        <w:rPr>
                          <w:rFonts w:ascii="Calibri" w:hAnsi="Calibri" w:cs="Calibri" w:eastAsia="Calibri" w:hint="default"/>
                          <w:sz w:val="21"/>
                          <w:szCs w:val="21"/>
                        </w:rPr>
                      </w:pPr>
                      <w:r>
                        <w:rPr>
                          <w:rFonts w:ascii="Calibri"/>
                          <w:sz w:val="21"/>
                        </w:rPr>
                        <w:t>0.00</w:t>
                      </w:r>
                    </w:p>
                    <w:p>
                      <w:pPr>
                        <w:spacing w:line="253" w:lineRule="exact" w:before="154"/>
                        <w:ind w:left="0" w:right="0" w:firstLine="0"/>
                        <w:jc w:val="left"/>
                        <w:rPr>
                          <w:rFonts w:ascii="Calibri" w:hAnsi="Calibri" w:cs="Calibri" w:eastAsia="Calibri" w:hint="default"/>
                          <w:sz w:val="21"/>
                          <w:szCs w:val="21"/>
                        </w:rPr>
                      </w:pPr>
                      <w:r>
                        <w:rPr>
                          <w:rFonts w:ascii="Calibri"/>
                          <w:spacing w:val="-1"/>
                          <w:sz w:val="21"/>
                        </w:rPr>
                        <w:t>1,724,792.15</w:t>
                      </w:r>
                    </w:p>
                  </w:txbxContent>
                </v:textbox>
                <w10:wrap type="none"/>
              </v:shape>
            </v:group>
          </v:group>
        </w:pict>
      </w:r>
      <w:r>
        <w:rPr>
          <w:rFonts w:ascii="宋体" w:hAnsi="宋体" w:cs="宋体" w:eastAsia="宋体" w:hint="default"/>
          <w:position w:val="-84"/>
          <w:sz w:val="20"/>
          <w:szCs w:val="20"/>
        </w:rPr>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1"/>
          <w:szCs w:val="21"/>
        </w:rPr>
      </w:pPr>
    </w:p>
    <w:p>
      <w:pPr>
        <w:spacing w:before="36"/>
        <w:ind w:left="858" w:right="88" w:firstLine="0"/>
        <w:jc w:val="left"/>
        <w:rPr>
          <w:rFonts w:ascii="宋体" w:hAnsi="宋体" w:cs="宋体" w:eastAsia="宋体" w:hint="default"/>
          <w:sz w:val="21"/>
          <w:szCs w:val="21"/>
        </w:rPr>
      </w:pPr>
      <w:r>
        <w:rPr/>
        <w:pict>
          <v:group style="position:absolute;margin-left:336.429993pt;margin-top:20.423622pt;width:.5pt;height:161.550pt;mso-position-horizontal-relative:page;mso-position-vertical-relative:paragraph;z-index:-1197448" coordorigin="6729,408" coordsize="10,3231">
            <v:shape style="position:absolute;left:6729;top:408;width:10;height:2" type="#_x0000_t75" stroked="false">
              <v:imagedata r:id="rId374" o:title=""/>
            </v:shape>
            <v:group style="position:absolute;left:6729;top:430;width:10;height:20" coordorigin="6729,430" coordsize="10,20">
              <v:shape style="position:absolute;left:6729;top:430;width:10;height:20" coordorigin="6729,430" coordsize="10,20" path="m6729,449l6738,449,6738,430,6729,430,6729,449xe" filled="true" fillcolor="#000000" stroked="false">
                <v:path arrowok="t"/>
                <v:fill type="solid"/>
              </v:shape>
            </v:group>
            <v:group style="position:absolute;left:6729;top:449;width:10;height:20" coordorigin="6729,449" coordsize="10,20">
              <v:shape style="position:absolute;left:6729;top:449;width:10;height:20" coordorigin="6729,449" coordsize="10,20" path="m6729,468l6738,468,6738,449,6729,449,6729,468xe" filled="true" fillcolor="#000000" stroked="false">
                <v:path arrowok="t"/>
                <v:fill type="solid"/>
              </v:shape>
            </v:group>
            <v:group style="position:absolute;left:6729;top:468;width:10;height:20" coordorigin="6729,468" coordsize="10,20">
              <v:shape style="position:absolute;left:6729;top:468;width:10;height:20" coordorigin="6729,468" coordsize="10,20" path="m6729,488l6738,488,6738,468,6729,468,6729,488xe" filled="true" fillcolor="#000000" stroked="false">
                <v:path arrowok="t"/>
                <v:fill type="solid"/>
              </v:shape>
            </v:group>
            <v:group style="position:absolute;left:6729;top:488;width:10;height:20" coordorigin="6729,488" coordsize="10,20">
              <v:shape style="position:absolute;left:6729;top:488;width:10;height:20" coordorigin="6729,488" coordsize="10,20" path="m6729,507l6738,507,6738,488,6729,488,6729,507xe" filled="true" fillcolor="#000000" stroked="false">
                <v:path arrowok="t"/>
                <v:fill type="solid"/>
              </v:shape>
            </v:group>
            <v:group style="position:absolute;left:6729;top:507;width:10;height:20" coordorigin="6729,507" coordsize="10,20">
              <v:shape style="position:absolute;left:6729;top:507;width:10;height:20" coordorigin="6729,507" coordsize="10,20" path="m6729,526l6738,526,6738,507,6729,507,6729,526xe" filled="true" fillcolor="#000000" stroked="false">
                <v:path arrowok="t"/>
                <v:fill type="solid"/>
              </v:shape>
            </v:group>
            <v:group style="position:absolute;left:6729;top:526;width:10;height:20" coordorigin="6729,526" coordsize="10,20">
              <v:shape style="position:absolute;left:6729;top:526;width:10;height:20" coordorigin="6729,526" coordsize="10,20" path="m6729,545l6738,545,6738,526,6729,526,6729,545xe" filled="true" fillcolor="#000000" stroked="false">
                <v:path arrowok="t"/>
                <v:fill type="solid"/>
              </v:shape>
            </v:group>
            <v:group style="position:absolute;left:6729;top:545;width:10;height:20" coordorigin="6729,545" coordsize="10,20">
              <v:shape style="position:absolute;left:6729;top:545;width:10;height:20" coordorigin="6729,545" coordsize="10,20" path="m6729,564l6738,564,6738,545,6729,545,6729,564xe" filled="true" fillcolor="#000000" stroked="false">
                <v:path arrowok="t"/>
                <v:fill type="solid"/>
              </v:shape>
            </v:group>
            <v:group style="position:absolute;left:6729;top:564;width:10;height:20" coordorigin="6729,564" coordsize="10,20">
              <v:shape style="position:absolute;left:6729;top:564;width:10;height:20" coordorigin="6729,564" coordsize="10,20" path="m6729,584l6738,584,6738,564,6729,564,6729,584xe" filled="true" fillcolor="#000000" stroked="false">
                <v:path arrowok="t"/>
                <v:fill type="solid"/>
              </v:shape>
            </v:group>
            <v:group style="position:absolute;left:6729;top:584;width:10;height:20" coordorigin="6729,584" coordsize="10,20">
              <v:shape style="position:absolute;left:6729;top:584;width:10;height:20" coordorigin="6729,584" coordsize="10,20" path="m6729,603l6738,603,6738,584,6729,584,6729,603xe" filled="true" fillcolor="#000000" stroked="false">
                <v:path arrowok="t"/>
                <v:fill type="solid"/>
              </v:shape>
            </v:group>
            <v:group style="position:absolute;left:6729;top:603;width:10;height:20" coordorigin="6729,603" coordsize="10,20">
              <v:shape style="position:absolute;left:6729;top:603;width:10;height:20" coordorigin="6729,603" coordsize="10,20" path="m6729,622l6738,622,6738,603,6729,603,6729,622xe" filled="true" fillcolor="#000000" stroked="false">
                <v:path arrowok="t"/>
                <v:fill type="solid"/>
              </v:shape>
            </v:group>
            <v:group style="position:absolute;left:6729;top:622;width:10;height:20" coordorigin="6729,622" coordsize="10,20">
              <v:shape style="position:absolute;left:6729;top:622;width:10;height:20" coordorigin="6729,622" coordsize="10,20" path="m6729,641l6738,641,6738,622,6729,622,6729,641xe" filled="true" fillcolor="#000000" stroked="false">
                <v:path arrowok="t"/>
                <v:fill type="solid"/>
              </v:shape>
            </v:group>
            <v:group style="position:absolute;left:6729;top:641;width:10;height:20" coordorigin="6729,641" coordsize="10,20">
              <v:shape style="position:absolute;left:6729;top:641;width:10;height:20" coordorigin="6729,641" coordsize="10,20" path="m6729,660l6738,660,6738,641,6729,641,6729,660xe" filled="true" fillcolor="#000000" stroked="false">
                <v:path arrowok="t"/>
                <v:fill type="solid"/>
              </v:shape>
            </v:group>
            <v:group style="position:absolute;left:6729;top:660;width:10;height:20" coordorigin="6729,660" coordsize="10,20">
              <v:shape style="position:absolute;left:6729;top:660;width:10;height:20" coordorigin="6729,660" coordsize="10,20" path="m6729,680l6738,680,6738,660,6729,660,6729,680xe" filled="true" fillcolor="#000000" stroked="false">
                <v:path arrowok="t"/>
                <v:fill type="solid"/>
              </v:shape>
            </v:group>
            <v:group style="position:absolute;left:6729;top:680;width:10;height:20" coordorigin="6729,680" coordsize="10,20">
              <v:shape style="position:absolute;left:6729;top:680;width:10;height:20" coordorigin="6729,680" coordsize="10,20" path="m6729,699l6738,699,6738,680,6729,680,6729,699xe" filled="true" fillcolor="#000000" stroked="false">
                <v:path arrowok="t"/>
                <v:fill type="solid"/>
              </v:shape>
            </v:group>
            <v:group style="position:absolute;left:6729;top:699;width:10;height:20" coordorigin="6729,699" coordsize="10,20">
              <v:shape style="position:absolute;left:6729;top:699;width:10;height:20" coordorigin="6729,699" coordsize="10,20" path="m6729,718l6738,718,6738,699,6729,699,6729,718xe" filled="true" fillcolor="#000000" stroked="false">
                <v:path arrowok="t"/>
                <v:fill type="solid"/>
              </v:shape>
            </v:group>
            <v:group style="position:absolute;left:6729;top:718;width:10;height:20" coordorigin="6729,718" coordsize="10,20">
              <v:shape style="position:absolute;left:6729;top:718;width:10;height:20" coordorigin="6729,718" coordsize="10,20" path="m6729,737l6738,737,6738,718,6729,718,6729,737xe" filled="true" fillcolor="#000000" stroked="false">
                <v:path arrowok="t"/>
                <v:fill type="solid"/>
              </v:shape>
            </v:group>
            <v:group style="position:absolute;left:6729;top:737;width:10;height:20" coordorigin="6729,737" coordsize="10,20">
              <v:shape style="position:absolute;left:6729;top:737;width:10;height:20" coordorigin="6729,737" coordsize="10,20" path="m6729,756l6738,756,6738,737,6729,737,6729,756xe" filled="true" fillcolor="#000000" stroked="false">
                <v:path arrowok="t"/>
                <v:fill type="solid"/>
              </v:shape>
            </v:group>
            <v:group style="position:absolute;left:6729;top:814;width:10;height:20" coordorigin="6729,814" coordsize="10,20">
              <v:shape style="position:absolute;left:6729;top:814;width:10;height:20" coordorigin="6729,814" coordsize="10,20" path="m6729,833l6738,833,6738,814,6729,814,6729,833xe" filled="true" fillcolor="#000000" stroked="false">
                <v:path arrowok="t"/>
                <v:fill type="solid"/>
              </v:shape>
            </v:group>
            <v:group style="position:absolute;left:6729;top:833;width:10;height:20" coordorigin="6729,833" coordsize="10,20">
              <v:shape style="position:absolute;left:6729;top:833;width:10;height:20" coordorigin="6729,833" coordsize="10,20" path="m6729,852l6738,852,6738,833,6729,833,6729,852xe" filled="true" fillcolor="#000000" stroked="false">
                <v:path arrowok="t"/>
                <v:fill type="solid"/>
              </v:shape>
            </v:group>
            <v:group style="position:absolute;left:6729;top:852;width:10;height:20" coordorigin="6729,852" coordsize="10,20">
              <v:shape style="position:absolute;left:6729;top:852;width:10;height:20" coordorigin="6729,852" coordsize="10,20" path="m6729,872l6738,872,6738,852,6729,852,6729,872xe" filled="true" fillcolor="#000000" stroked="false">
                <v:path arrowok="t"/>
                <v:fill type="solid"/>
              </v:shape>
            </v:group>
            <v:group style="position:absolute;left:6729;top:872;width:10;height:20" coordorigin="6729,872" coordsize="10,20">
              <v:shape style="position:absolute;left:6729;top:872;width:10;height:20" coordorigin="6729,872" coordsize="10,20" path="m6729,891l6738,891,6738,872,6729,872,6729,891xe" filled="true" fillcolor="#000000" stroked="false">
                <v:path arrowok="t"/>
                <v:fill type="solid"/>
              </v:shape>
            </v:group>
            <v:group style="position:absolute;left:6729;top:891;width:10;height:20" coordorigin="6729,891" coordsize="10,20">
              <v:shape style="position:absolute;left:6729;top:891;width:10;height:20" coordorigin="6729,891" coordsize="10,20" path="m6729,910l6738,910,6738,891,6729,891,6729,910xe" filled="true" fillcolor="#000000" stroked="false">
                <v:path arrowok="t"/>
                <v:fill type="solid"/>
              </v:shape>
            </v:group>
            <v:group style="position:absolute;left:6729;top:910;width:10;height:20" coordorigin="6729,910" coordsize="10,20">
              <v:shape style="position:absolute;left:6729;top:910;width:10;height:20" coordorigin="6729,910" coordsize="10,20" path="m6729,929l6738,929,6738,910,6729,910,6729,929xe" filled="true" fillcolor="#000000" stroked="false">
                <v:path arrowok="t"/>
                <v:fill type="solid"/>
              </v:shape>
            </v:group>
            <v:group style="position:absolute;left:6729;top:929;width:10;height:20" coordorigin="6729,929" coordsize="10,20">
              <v:shape style="position:absolute;left:6729;top:929;width:10;height:20" coordorigin="6729,929" coordsize="10,20" path="m6729,948l6738,948,6738,929,6729,929,6729,948xe" filled="true" fillcolor="#000000" stroked="false">
                <v:path arrowok="t"/>
                <v:fill type="solid"/>
              </v:shape>
            </v:group>
            <v:group style="position:absolute;left:6729;top:948;width:10;height:20" coordorigin="6729,948" coordsize="10,20">
              <v:shape style="position:absolute;left:6729;top:948;width:10;height:20" coordorigin="6729,948" coordsize="10,20" path="m6729,968l6738,968,6738,948,6729,948,6729,968xe" filled="true" fillcolor="#000000" stroked="false">
                <v:path arrowok="t"/>
                <v:fill type="solid"/>
              </v:shape>
            </v:group>
            <v:group style="position:absolute;left:6729;top:968;width:10;height:20" coordorigin="6729,968" coordsize="10,20">
              <v:shape style="position:absolute;left:6729;top:968;width:10;height:20" coordorigin="6729,968" coordsize="10,20" path="m6729,987l6738,987,6738,968,6729,968,6729,987xe" filled="true" fillcolor="#000000" stroked="false">
                <v:path arrowok="t"/>
                <v:fill type="solid"/>
              </v:shape>
            </v:group>
            <v:group style="position:absolute;left:6729;top:987;width:10;height:20" coordorigin="6729,987" coordsize="10,20">
              <v:shape style="position:absolute;left:6729;top:987;width:10;height:20" coordorigin="6729,987" coordsize="10,20" path="m6729,1006l6738,1006,6738,987,6729,987,6729,1006xe" filled="true" fillcolor="#000000" stroked="false">
                <v:path arrowok="t"/>
                <v:fill type="solid"/>
              </v:shape>
            </v:group>
            <v:group style="position:absolute;left:6729;top:1006;width:10;height:20" coordorigin="6729,1006" coordsize="10,20">
              <v:shape style="position:absolute;left:6729;top:1006;width:10;height:20" coordorigin="6729,1006" coordsize="10,20" path="m6729,1025l6738,1025,6738,1006,6729,1006,6729,1025xe" filled="true" fillcolor="#000000" stroked="false">
                <v:path arrowok="t"/>
                <v:fill type="solid"/>
              </v:shape>
            </v:group>
            <v:group style="position:absolute;left:6729;top:1025;width:10;height:20" coordorigin="6729,1025" coordsize="10,20">
              <v:shape style="position:absolute;left:6729;top:1025;width:10;height:20" coordorigin="6729,1025" coordsize="10,20" path="m6729,1044l6738,1044,6738,1025,6729,1025,6729,1044xe" filled="true" fillcolor="#000000" stroked="false">
                <v:path arrowok="t"/>
                <v:fill type="solid"/>
              </v:shape>
            </v:group>
            <v:group style="position:absolute;left:6729;top:1044;width:10;height:20" coordorigin="6729,1044" coordsize="10,20">
              <v:shape style="position:absolute;left:6729;top:1044;width:10;height:20" coordorigin="6729,1044" coordsize="10,20" path="m6729,1064l6738,1064,6738,1044,6729,1044,6729,1064xe" filled="true" fillcolor="#000000" stroked="false">
                <v:path arrowok="t"/>
                <v:fill type="solid"/>
              </v:shape>
            </v:group>
            <v:group style="position:absolute;left:6729;top:1064;width:10;height:20" coordorigin="6729,1064" coordsize="10,20">
              <v:shape style="position:absolute;left:6729;top:1064;width:10;height:20" coordorigin="6729,1064" coordsize="10,20" path="m6729,1083l6738,1083,6738,1064,6729,1064,6729,1083xe" filled="true" fillcolor="#000000" stroked="false">
                <v:path arrowok="t"/>
                <v:fill type="solid"/>
              </v:shape>
            </v:group>
            <v:group style="position:absolute;left:6729;top:1083;width:10;height:20" coordorigin="6729,1083" coordsize="10,20">
              <v:shape style="position:absolute;left:6729;top:1083;width:10;height:20" coordorigin="6729,1083" coordsize="10,20" path="m6729,1102l6738,1102,6738,1083,6729,1083,6729,1102xe" filled="true" fillcolor="#000000" stroked="false">
                <v:path arrowok="t"/>
                <v:fill type="solid"/>
              </v:shape>
            </v:group>
            <v:group style="position:absolute;left:6729;top:1102;width:10;height:20" coordorigin="6729,1102" coordsize="10,20">
              <v:shape style="position:absolute;left:6729;top:1102;width:10;height:20" coordorigin="6729,1102" coordsize="10,20" path="m6729,1121l6738,1121,6738,1102,6729,1102,6729,1121xe" filled="true" fillcolor="#000000" stroked="false">
                <v:path arrowok="t"/>
                <v:fill type="solid"/>
              </v:shape>
            </v:group>
            <v:group style="position:absolute;left:6729;top:1121;width:10;height:20" coordorigin="6729,1121" coordsize="10,20">
              <v:shape style="position:absolute;left:6729;top:1121;width:10;height:20" coordorigin="6729,1121" coordsize="10,20" path="m6729,1140l6738,1140,6738,1121,6729,1121,6729,1140xe" filled="true" fillcolor="#000000" stroked="false">
                <v:path arrowok="t"/>
                <v:fill type="solid"/>
              </v:shape>
            </v:group>
            <v:group style="position:absolute;left:6729;top:1140;width:10;height:20" coordorigin="6729,1140" coordsize="10,20">
              <v:shape style="position:absolute;left:6729;top:1140;width:10;height:20" coordorigin="6729,1140" coordsize="10,20" path="m6729,1160l6738,1160,6738,1140,6729,1140,6729,1160xe" filled="true" fillcolor="#000000" stroked="false">
                <v:path arrowok="t"/>
                <v:fill type="solid"/>
              </v:shape>
            </v:group>
            <v:group style="position:absolute;left:6729;top:1222;width:10;height:20" coordorigin="6729,1222" coordsize="10,20">
              <v:shape style="position:absolute;left:6729;top:1222;width:10;height:20" coordorigin="6729,1222" coordsize="10,20" path="m6729,1241l6738,1241,6738,1222,6729,1222,6729,1241xe" filled="true" fillcolor="#000000" stroked="false">
                <v:path arrowok="t"/>
                <v:fill type="solid"/>
              </v:shape>
            </v:group>
            <v:group style="position:absolute;left:6729;top:1241;width:10;height:20" coordorigin="6729,1241" coordsize="10,20">
              <v:shape style="position:absolute;left:6729;top:1241;width:10;height:20" coordorigin="6729,1241" coordsize="10,20" path="m6729,1260l6738,1260,6738,1241,6729,1241,6729,1260xe" filled="true" fillcolor="#000000" stroked="false">
                <v:path arrowok="t"/>
                <v:fill type="solid"/>
              </v:shape>
            </v:group>
            <v:group style="position:absolute;left:6729;top:1260;width:10;height:20" coordorigin="6729,1260" coordsize="10,20">
              <v:shape style="position:absolute;left:6729;top:1260;width:10;height:20" coordorigin="6729,1260" coordsize="10,20" path="m6729,1280l6738,1280,6738,1260,6729,1260,6729,1280xe" filled="true" fillcolor="#000000" stroked="false">
                <v:path arrowok="t"/>
                <v:fill type="solid"/>
              </v:shape>
            </v:group>
            <v:group style="position:absolute;left:6729;top:1280;width:10;height:20" coordorigin="6729,1280" coordsize="10,20">
              <v:shape style="position:absolute;left:6729;top:1280;width:10;height:20" coordorigin="6729,1280" coordsize="10,20" path="m6729,1299l6738,1299,6738,1280,6729,1280,6729,1299xe" filled="true" fillcolor="#000000" stroked="false">
                <v:path arrowok="t"/>
                <v:fill type="solid"/>
              </v:shape>
            </v:group>
            <v:group style="position:absolute;left:6729;top:1299;width:10;height:20" coordorigin="6729,1299" coordsize="10,20">
              <v:shape style="position:absolute;left:6729;top:1299;width:10;height:20" coordorigin="6729,1299" coordsize="10,20" path="m6729,1318l6738,1318,6738,1299,6729,1299,6729,1318xe" filled="true" fillcolor="#000000" stroked="false">
                <v:path arrowok="t"/>
                <v:fill type="solid"/>
              </v:shape>
            </v:group>
            <v:group style="position:absolute;left:6729;top:1318;width:10;height:20" coordorigin="6729,1318" coordsize="10,20">
              <v:shape style="position:absolute;left:6729;top:1318;width:10;height:20" coordorigin="6729,1318" coordsize="10,20" path="m6729,1337l6738,1337,6738,1318,6729,1318,6729,1337xe" filled="true" fillcolor="#000000" stroked="false">
                <v:path arrowok="t"/>
                <v:fill type="solid"/>
              </v:shape>
            </v:group>
            <v:group style="position:absolute;left:6729;top:1337;width:10;height:20" coordorigin="6729,1337" coordsize="10,20">
              <v:shape style="position:absolute;left:6729;top:1337;width:10;height:20" coordorigin="6729,1337" coordsize="10,20" path="m6729,1356l6738,1356,6738,1337,6729,1337,6729,1356xe" filled="true" fillcolor="#000000" stroked="false">
                <v:path arrowok="t"/>
                <v:fill type="solid"/>
              </v:shape>
            </v:group>
            <v:group style="position:absolute;left:6729;top:1356;width:10;height:20" coordorigin="6729,1356" coordsize="10,20">
              <v:shape style="position:absolute;left:6729;top:1356;width:10;height:20" coordorigin="6729,1356" coordsize="10,20" path="m6729,1376l6738,1376,6738,1356,6729,1356,6729,1376xe" filled="true" fillcolor="#000000" stroked="false">
                <v:path arrowok="t"/>
                <v:fill type="solid"/>
              </v:shape>
            </v:group>
            <v:group style="position:absolute;left:6729;top:1376;width:10;height:20" coordorigin="6729,1376" coordsize="10,20">
              <v:shape style="position:absolute;left:6729;top:1376;width:10;height:20" coordorigin="6729,1376" coordsize="10,20" path="m6729,1395l6738,1395,6738,1376,6729,1376,6729,1395xe" filled="true" fillcolor="#000000" stroked="false">
                <v:path arrowok="t"/>
                <v:fill type="solid"/>
              </v:shape>
            </v:group>
            <v:group style="position:absolute;left:6729;top:1395;width:10;height:20" coordorigin="6729,1395" coordsize="10,20">
              <v:shape style="position:absolute;left:6729;top:1395;width:10;height:20" coordorigin="6729,1395" coordsize="10,20" path="m6729,1414l6738,1414,6738,1395,6729,1395,6729,1414xe" filled="true" fillcolor="#000000" stroked="false">
                <v:path arrowok="t"/>
                <v:fill type="solid"/>
              </v:shape>
            </v:group>
            <v:group style="position:absolute;left:6729;top:1414;width:10;height:20" coordorigin="6729,1414" coordsize="10,20">
              <v:shape style="position:absolute;left:6729;top:1414;width:10;height:20" coordorigin="6729,1414" coordsize="10,20" path="m6729,1433l6738,1433,6738,1414,6729,1414,6729,1433xe" filled="true" fillcolor="#000000" stroked="false">
                <v:path arrowok="t"/>
                <v:fill type="solid"/>
              </v:shape>
            </v:group>
            <v:group style="position:absolute;left:6729;top:1433;width:10;height:20" coordorigin="6729,1433" coordsize="10,20">
              <v:shape style="position:absolute;left:6729;top:1433;width:10;height:20" coordorigin="6729,1433" coordsize="10,20" path="m6729,1452l6738,1452,6738,1433,6729,1433,6729,1452xe" filled="true" fillcolor="#000000" stroked="false">
                <v:path arrowok="t"/>
                <v:fill type="solid"/>
              </v:shape>
            </v:group>
            <v:group style="position:absolute;left:6729;top:1452;width:10;height:20" coordorigin="6729,1452" coordsize="10,20">
              <v:shape style="position:absolute;left:6729;top:1452;width:10;height:20" coordorigin="6729,1452" coordsize="10,20" path="m6729,1472l6738,1472,6738,1452,6729,1452,6729,1472xe" filled="true" fillcolor="#000000" stroked="false">
                <v:path arrowok="t"/>
                <v:fill type="solid"/>
              </v:shape>
            </v:group>
            <v:group style="position:absolute;left:6729;top:1472;width:10;height:20" coordorigin="6729,1472" coordsize="10,20">
              <v:shape style="position:absolute;left:6729;top:1472;width:10;height:20" coordorigin="6729,1472" coordsize="10,20" path="m6729,1491l6738,1491,6738,1472,6729,1472,6729,1491xe" filled="true" fillcolor="#000000" stroked="false">
                <v:path arrowok="t"/>
                <v:fill type="solid"/>
              </v:shape>
            </v:group>
            <v:group style="position:absolute;left:6729;top:1491;width:10;height:20" coordorigin="6729,1491" coordsize="10,20">
              <v:shape style="position:absolute;left:6729;top:1491;width:10;height:20" coordorigin="6729,1491" coordsize="10,20" path="m6729,1510l6738,1510,6738,1491,6729,1491,6729,1510xe" filled="true" fillcolor="#000000" stroked="false">
                <v:path arrowok="t"/>
                <v:fill type="solid"/>
              </v:shape>
            </v:group>
            <v:group style="position:absolute;left:6729;top:1510;width:10;height:20" coordorigin="6729,1510" coordsize="10,20">
              <v:shape style="position:absolute;left:6729;top:1510;width:10;height:20" coordorigin="6729,1510" coordsize="10,20" path="m6729,1529l6738,1529,6738,1510,6729,1510,6729,1529xe" filled="true" fillcolor="#000000" stroked="false">
                <v:path arrowok="t"/>
                <v:fill type="solid"/>
              </v:shape>
            </v:group>
            <v:group style="position:absolute;left:6729;top:1529;width:10;height:20" coordorigin="6729,1529" coordsize="10,20">
              <v:shape style="position:absolute;left:6729;top:1529;width:10;height:20" coordorigin="6729,1529" coordsize="10,20" path="m6729,1548l6738,1548,6738,1529,6729,1529,6729,1548xe" filled="true" fillcolor="#000000" stroked="false">
                <v:path arrowok="t"/>
                <v:fill type="solid"/>
              </v:shape>
            </v:group>
            <v:group style="position:absolute;left:6729;top:1548;width:10;height:20" coordorigin="6729,1548" coordsize="10,20">
              <v:shape style="position:absolute;left:6729;top:1548;width:10;height:20" coordorigin="6729,1548" coordsize="10,20" path="m6729,1568l6738,1568,6738,1548,6729,1548,6729,1568xe" filled="true" fillcolor="#000000" stroked="false">
                <v:path arrowok="t"/>
                <v:fill type="solid"/>
              </v:shape>
            </v:group>
            <v:group style="position:absolute;left:6729;top:1632;width:10;height:20" coordorigin="6729,1632" coordsize="10,20">
              <v:shape style="position:absolute;left:6729;top:1632;width:10;height:20" coordorigin="6729,1632" coordsize="10,20" path="m6729,1652l6738,1652,6738,1632,6729,1632,6729,1652xe" filled="true" fillcolor="#000000" stroked="false">
                <v:path arrowok="t"/>
                <v:fill type="solid"/>
              </v:shape>
            </v:group>
            <v:group style="position:absolute;left:6729;top:1652;width:10;height:20" coordorigin="6729,1652" coordsize="10,20">
              <v:shape style="position:absolute;left:6729;top:1652;width:10;height:20" coordorigin="6729,1652" coordsize="10,20" path="m6729,1671l6738,1671,6738,1652,6729,1652,6729,1671xe" filled="true" fillcolor="#000000" stroked="false">
                <v:path arrowok="t"/>
                <v:fill type="solid"/>
              </v:shape>
            </v:group>
            <v:group style="position:absolute;left:6729;top:1671;width:10;height:20" coordorigin="6729,1671" coordsize="10,20">
              <v:shape style="position:absolute;left:6729;top:1671;width:10;height:20" coordorigin="6729,1671" coordsize="10,20" path="m6729,1690l6738,1690,6738,1671,6729,1671,6729,1690xe" filled="true" fillcolor="#000000" stroked="false">
                <v:path arrowok="t"/>
                <v:fill type="solid"/>
              </v:shape>
            </v:group>
            <v:group style="position:absolute;left:6729;top:1690;width:10;height:20" coordorigin="6729,1690" coordsize="10,20">
              <v:shape style="position:absolute;left:6729;top:1690;width:10;height:20" coordorigin="6729,1690" coordsize="10,20" path="m6729,1709l6738,1709,6738,1690,6729,1690,6729,1709xe" filled="true" fillcolor="#000000" stroked="false">
                <v:path arrowok="t"/>
                <v:fill type="solid"/>
              </v:shape>
            </v:group>
            <v:group style="position:absolute;left:6729;top:1709;width:10;height:20" coordorigin="6729,1709" coordsize="10,20">
              <v:shape style="position:absolute;left:6729;top:1709;width:10;height:20" coordorigin="6729,1709" coordsize="10,20" path="m6729,1728l6738,1728,6738,1709,6729,1709,6729,1728xe" filled="true" fillcolor="#000000" stroked="false">
                <v:path arrowok="t"/>
                <v:fill type="solid"/>
              </v:shape>
            </v:group>
            <v:group style="position:absolute;left:6729;top:1728;width:10;height:20" coordorigin="6729,1728" coordsize="10,20">
              <v:shape style="position:absolute;left:6729;top:1728;width:10;height:20" coordorigin="6729,1728" coordsize="10,20" path="m6729,1748l6738,1748,6738,1728,6729,1728,6729,1748xe" filled="true" fillcolor="#000000" stroked="false">
                <v:path arrowok="t"/>
                <v:fill type="solid"/>
              </v:shape>
            </v:group>
            <v:group style="position:absolute;left:6729;top:1748;width:10;height:20" coordorigin="6729,1748" coordsize="10,20">
              <v:shape style="position:absolute;left:6729;top:1748;width:10;height:20" coordorigin="6729,1748" coordsize="10,20" path="m6729,1767l6738,1767,6738,1748,6729,1748,6729,1767xe" filled="true" fillcolor="#000000" stroked="false">
                <v:path arrowok="t"/>
                <v:fill type="solid"/>
              </v:shape>
            </v:group>
            <v:group style="position:absolute;left:6729;top:1767;width:10;height:20" coordorigin="6729,1767" coordsize="10,20">
              <v:shape style="position:absolute;left:6729;top:1767;width:10;height:20" coordorigin="6729,1767" coordsize="10,20" path="m6729,1786l6738,1786,6738,1767,6729,1767,6729,1786xe" filled="true" fillcolor="#000000" stroked="false">
                <v:path arrowok="t"/>
                <v:fill type="solid"/>
              </v:shape>
            </v:group>
            <v:group style="position:absolute;left:6729;top:1786;width:10;height:20" coordorigin="6729,1786" coordsize="10,20">
              <v:shape style="position:absolute;left:6729;top:1786;width:10;height:20" coordorigin="6729,1786" coordsize="10,20" path="m6729,1805l6738,1805,6738,1786,6729,1786,6729,1805xe" filled="true" fillcolor="#000000" stroked="false">
                <v:path arrowok="t"/>
                <v:fill type="solid"/>
              </v:shape>
            </v:group>
            <v:group style="position:absolute;left:6729;top:1805;width:10;height:20" coordorigin="6729,1805" coordsize="10,20">
              <v:shape style="position:absolute;left:6729;top:1805;width:10;height:20" coordorigin="6729,1805" coordsize="10,20" path="m6729,1824l6738,1824,6738,1805,6729,1805,6729,1824xe" filled="true" fillcolor="#000000" stroked="false">
                <v:path arrowok="t"/>
                <v:fill type="solid"/>
              </v:shape>
            </v:group>
            <v:group style="position:absolute;left:6729;top:1824;width:10;height:20" coordorigin="6729,1824" coordsize="10,20">
              <v:shape style="position:absolute;left:6729;top:1824;width:10;height:20" coordorigin="6729,1824" coordsize="10,20" path="m6729,1844l6738,1844,6738,1824,6729,1824,6729,1844xe" filled="true" fillcolor="#000000" stroked="false">
                <v:path arrowok="t"/>
                <v:fill type="solid"/>
              </v:shape>
            </v:group>
            <v:group style="position:absolute;left:6729;top:1844;width:10;height:20" coordorigin="6729,1844" coordsize="10,20">
              <v:shape style="position:absolute;left:6729;top:1844;width:10;height:20" coordorigin="6729,1844" coordsize="10,20" path="m6729,1863l6738,1863,6738,1844,6729,1844,6729,1863xe" filled="true" fillcolor="#000000" stroked="false">
                <v:path arrowok="t"/>
                <v:fill type="solid"/>
              </v:shape>
            </v:group>
            <v:group style="position:absolute;left:6729;top:1863;width:10;height:20" coordorigin="6729,1863" coordsize="10,20">
              <v:shape style="position:absolute;left:6729;top:1863;width:10;height:20" coordorigin="6729,1863" coordsize="10,20" path="m6729,1882l6738,1882,6738,1863,6729,1863,6729,1882xe" filled="true" fillcolor="#000000" stroked="false">
                <v:path arrowok="t"/>
                <v:fill type="solid"/>
              </v:shape>
            </v:group>
            <v:group style="position:absolute;left:6729;top:1882;width:10;height:20" coordorigin="6729,1882" coordsize="10,20">
              <v:shape style="position:absolute;left:6729;top:1882;width:10;height:20" coordorigin="6729,1882" coordsize="10,20" path="m6729,1901l6738,1901,6738,1882,6729,1882,6729,1901xe" filled="true" fillcolor="#000000" stroked="false">
                <v:path arrowok="t"/>
                <v:fill type="solid"/>
              </v:shape>
            </v:group>
            <v:group style="position:absolute;left:6729;top:1901;width:10;height:20" coordorigin="6729,1901" coordsize="10,20">
              <v:shape style="position:absolute;left:6729;top:1901;width:10;height:20" coordorigin="6729,1901" coordsize="10,20" path="m6729,1920l6738,1920,6738,1901,6729,1901,6729,1920xe" filled="true" fillcolor="#000000" stroked="false">
                <v:path arrowok="t"/>
                <v:fill type="solid"/>
              </v:shape>
            </v:group>
            <v:group style="position:absolute;left:6729;top:1920;width:10;height:20" coordorigin="6729,1920" coordsize="10,20">
              <v:shape style="position:absolute;left:6729;top:1920;width:10;height:20" coordorigin="6729,1920" coordsize="10,20" path="m6729,1940l6738,1940,6738,1920,6729,1920,6729,1940xe" filled="true" fillcolor="#000000" stroked="false">
                <v:path arrowok="t"/>
                <v:fill type="solid"/>
              </v:shape>
            </v:group>
            <v:group style="position:absolute;left:6729;top:1940;width:10;height:20" coordorigin="6729,1940" coordsize="10,20">
              <v:shape style="position:absolute;left:6729;top:1940;width:10;height:20" coordorigin="6729,1940" coordsize="10,20" path="m6729,1959l6738,1959,6738,1940,6729,1940,6729,1959xe" filled="true" fillcolor="#000000" stroked="false">
                <v:path arrowok="t"/>
                <v:fill type="solid"/>
              </v:shape>
            </v:group>
            <v:group style="position:absolute;left:6729;top:1959;width:10;height:20" coordorigin="6729,1959" coordsize="10,20">
              <v:shape style="position:absolute;left:6729;top:1959;width:10;height:20" coordorigin="6729,1959" coordsize="10,20" path="m6729,1979l6738,1979,6738,1959,6729,1959,6729,1979xe" filled="true" fillcolor="#000000" stroked="false">
                <v:path arrowok="t"/>
                <v:fill type="solid"/>
              </v:shape>
            </v:group>
            <v:group style="position:absolute;left:6729;top:2043;width:10;height:20" coordorigin="6729,2043" coordsize="10,20">
              <v:shape style="position:absolute;left:6729;top:2043;width:10;height:20" coordorigin="6729,2043" coordsize="10,20" path="m6729,2063l6738,2063,6738,2043,6729,2043,6729,2063xe" filled="true" fillcolor="#000000" stroked="false">
                <v:path arrowok="t"/>
                <v:fill type="solid"/>
              </v:shape>
            </v:group>
            <v:group style="position:absolute;left:6729;top:2063;width:10;height:20" coordorigin="6729,2063" coordsize="10,20">
              <v:shape style="position:absolute;left:6729;top:2063;width:10;height:20" coordorigin="6729,2063" coordsize="10,20" path="m6729,2082l6738,2082,6738,2063,6729,2063,6729,2082xe" filled="true" fillcolor="#000000" stroked="false">
                <v:path arrowok="t"/>
                <v:fill type="solid"/>
              </v:shape>
            </v:group>
            <v:group style="position:absolute;left:6729;top:2082;width:10;height:20" coordorigin="6729,2082" coordsize="10,20">
              <v:shape style="position:absolute;left:6729;top:2082;width:10;height:20" coordorigin="6729,2082" coordsize="10,20" path="m6729,2101l6738,2101,6738,2082,6729,2082,6729,2101xe" filled="true" fillcolor="#000000" stroked="false">
                <v:path arrowok="t"/>
                <v:fill type="solid"/>
              </v:shape>
            </v:group>
            <v:group style="position:absolute;left:6729;top:2101;width:10;height:20" coordorigin="6729,2101" coordsize="10,20">
              <v:shape style="position:absolute;left:6729;top:2101;width:10;height:20" coordorigin="6729,2101" coordsize="10,20" path="m6729,2120l6738,2120,6738,2101,6729,2101,6729,2120xe" filled="true" fillcolor="#000000" stroked="false">
                <v:path arrowok="t"/>
                <v:fill type="solid"/>
              </v:shape>
            </v:group>
            <v:group style="position:absolute;left:6729;top:2120;width:10;height:20" coordorigin="6729,2120" coordsize="10,20">
              <v:shape style="position:absolute;left:6729;top:2120;width:10;height:20" coordorigin="6729,2120" coordsize="10,20" path="m6729,2139l6738,2139,6738,2120,6729,2120,6729,2139xe" filled="true" fillcolor="#000000" stroked="false">
                <v:path arrowok="t"/>
                <v:fill type="solid"/>
              </v:shape>
            </v:group>
            <v:group style="position:absolute;left:6729;top:2139;width:10;height:20" coordorigin="6729,2139" coordsize="10,20">
              <v:shape style="position:absolute;left:6729;top:2139;width:10;height:20" coordorigin="6729,2139" coordsize="10,20" path="m6729,2159l6738,2159,6738,2139,6729,2139,6729,2159xe" filled="true" fillcolor="#000000" stroked="false">
                <v:path arrowok="t"/>
                <v:fill type="solid"/>
              </v:shape>
            </v:group>
            <v:group style="position:absolute;left:6729;top:2159;width:10;height:20" coordorigin="6729,2159" coordsize="10,20">
              <v:shape style="position:absolute;left:6729;top:2159;width:10;height:20" coordorigin="6729,2159" coordsize="10,20" path="m6729,2178l6738,2178,6738,2159,6729,2159,6729,2178xe" filled="true" fillcolor="#000000" stroked="false">
                <v:path arrowok="t"/>
                <v:fill type="solid"/>
              </v:shape>
            </v:group>
            <v:group style="position:absolute;left:6729;top:2178;width:10;height:20" coordorigin="6729,2178" coordsize="10,20">
              <v:shape style="position:absolute;left:6729;top:2178;width:10;height:20" coordorigin="6729,2178" coordsize="10,20" path="m6729,2197l6738,2197,6738,2178,6729,2178,6729,2197xe" filled="true" fillcolor="#000000" stroked="false">
                <v:path arrowok="t"/>
                <v:fill type="solid"/>
              </v:shape>
            </v:group>
            <v:group style="position:absolute;left:6729;top:2197;width:10;height:20" coordorigin="6729,2197" coordsize="10,20">
              <v:shape style="position:absolute;left:6729;top:2197;width:10;height:20" coordorigin="6729,2197" coordsize="10,20" path="m6729,2216l6738,2216,6738,2197,6729,2197,6729,2216xe" filled="true" fillcolor="#000000" stroked="false">
                <v:path arrowok="t"/>
                <v:fill type="solid"/>
              </v:shape>
            </v:group>
            <v:group style="position:absolute;left:6729;top:2216;width:10;height:20" coordorigin="6729,2216" coordsize="10,20">
              <v:shape style="position:absolute;left:6729;top:2216;width:10;height:20" coordorigin="6729,2216" coordsize="10,20" path="m6729,2235l6738,2235,6738,2216,6729,2216,6729,2235xe" filled="true" fillcolor="#000000" stroked="false">
                <v:path arrowok="t"/>
                <v:fill type="solid"/>
              </v:shape>
            </v:group>
            <v:group style="position:absolute;left:6729;top:2235;width:10;height:20" coordorigin="6729,2235" coordsize="10,20">
              <v:shape style="position:absolute;left:6729;top:2235;width:10;height:20" coordorigin="6729,2235" coordsize="10,20" path="m6729,2255l6738,2255,6738,2235,6729,2235,6729,2255xe" filled="true" fillcolor="#000000" stroked="false">
                <v:path arrowok="t"/>
                <v:fill type="solid"/>
              </v:shape>
            </v:group>
            <v:group style="position:absolute;left:6729;top:2255;width:10;height:20" coordorigin="6729,2255" coordsize="10,20">
              <v:shape style="position:absolute;left:6729;top:2255;width:10;height:20" coordorigin="6729,2255" coordsize="10,20" path="m6729,2274l6738,2274,6738,2255,6729,2255,6729,2274xe" filled="true" fillcolor="#000000" stroked="false">
                <v:path arrowok="t"/>
                <v:fill type="solid"/>
              </v:shape>
            </v:group>
            <v:group style="position:absolute;left:6729;top:2274;width:10;height:20" coordorigin="6729,2274" coordsize="10,20">
              <v:shape style="position:absolute;left:6729;top:2274;width:10;height:20" coordorigin="6729,2274" coordsize="10,20" path="m6729,2293l6738,2293,6738,2274,6729,2274,6729,2293xe" filled="true" fillcolor="#000000" stroked="false">
                <v:path arrowok="t"/>
                <v:fill type="solid"/>
              </v:shape>
            </v:group>
            <v:group style="position:absolute;left:6729;top:2293;width:10;height:20" coordorigin="6729,2293" coordsize="10,20">
              <v:shape style="position:absolute;left:6729;top:2293;width:10;height:20" coordorigin="6729,2293" coordsize="10,20" path="m6729,2312l6738,2312,6738,2293,6729,2293,6729,2312xe" filled="true" fillcolor="#000000" stroked="false">
                <v:path arrowok="t"/>
                <v:fill type="solid"/>
              </v:shape>
            </v:group>
            <v:group style="position:absolute;left:6729;top:2312;width:10;height:20" coordorigin="6729,2312" coordsize="10,20">
              <v:shape style="position:absolute;left:6729;top:2312;width:10;height:20" coordorigin="6729,2312" coordsize="10,20" path="m6729,2331l6738,2331,6738,2312,6729,2312,6729,2331xe" filled="true" fillcolor="#000000" stroked="false">
                <v:path arrowok="t"/>
                <v:fill type="solid"/>
              </v:shape>
            </v:group>
            <v:group style="position:absolute;left:6729;top:2331;width:10;height:20" coordorigin="6729,2331" coordsize="10,20">
              <v:shape style="position:absolute;left:6729;top:2331;width:10;height:20" coordorigin="6729,2331" coordsize="10,20" path="m6729,2351l6738,2351,6738,2331,6729,2331,6729,2351xe" filled="true" fillcolor="#000000" stroked="false">
                <v:path arrowok="t"/>
                <v:fill type="solid"/>
              </v:shape>
            </v:group>
            <v:group style="position:absolute;left:6729;top:2351;width:10;height:20" coordorigin="6729,2351" coordsize="10,20">
              <v:shape style="position:absolute;left:6729;top:2351;width:10;height:20" coordorigin="6729,2351" coordsize="10,20" path="m6729,2370l6738,2370,6738,2351,6729,2351,6729,2370xe" filled="true" fillcolor="#000000" stroked="false">
                <v:path arrowok="t"/>
                <v:fill type="solid"/>
              </v:shape>
            </v:group>
            <v:group style="position:absolute;left:6729;top:2370;width:10;height:20" coordorigin="6729,2370" coordsize="10,20">
              <v:shape style="position:absolute;left:6729;top:2370;width:10;height:20" coordorigin="6729,2370" coordsize="10,20" path="m6729,2389l6738,2389,6738,2370,6729,2370,6729,2389xe" filled="true" fillcolor="#000000" stroked="false">
                <v:path arrowok="t"/>
                <v:fill type="solid"/>
              </v:shape>
            </v:group>
            <v:group style="position:absolute;left:6729;top:2454;width:10;height:20" coordorigin="6729,2454" coordsize="10,20">
              <v:shape style="position:absolute;left:6729;top:2454;width:10;height:20" coordorigin="6729,2454" coordsize="10,20" path="m6729,2473l6738,2473,6738,2454,6729,2454,6729,2473xe" filled="true" fillcolor="#000000" stroked="false">
                <v:path arrowok="t"/>
                <v:fill type="solid"/>
              </v:shape>
            </v:group>
            <v:group style="position:absolute;left:6729;top:2473;width:10;height:20" coordorigin="6729,2473" coordsize="10,20">
              <v:shape style="position:absolute;left:6729;top:2473;width:10;height:20" coordorigin="6729,2473" coordsize="10,20" path="m6729,2492l6738,2492,6738,2473,6729,2473,6729,2492xe" filled="true" fillcolor="#000000" stroked="false">
                <v:path arrowok="t"/>
                <v:fill type="solid"/>
              </v:shape>
            </v:group>
            <v:group style="position:absolute;left:6729;top:2492;width:10;height:20" coordorigin="6729,2492" coordsize="10,20">
              <v:shape style="position:absolute;left:6729;top:2492;width:10;height:20" coordorigin="6729,2492" coordsize="10,20" path="m6729,2511l6738,2511,6738,2492,6729,2492,6729,2511xe" filled="true" fillcolor="#000000" stroked="false">
                <v:path arrowok="t"/>
                <v:fill type="solid"/>
              </v:shape>
            </v:group>
            <v:group style="position:absolute;left:6729;top:2511;width:10;height:20" coordorigin="6729,2511" coordsize="10,20">
              <v:shape style="position:absolute;left:6729;top:2511;width:10;height:20" coordorigin="6729,2511" coordsize="10,20" path="m6729,2531l6738,2531,6738,2511,6729,2511,6729,2531xe" filled="true" fillcolor="#000000" stroked="false">
                <v:path arrowok="t"/>
                <v:fill type="solid"/>
              </v:shape>
            </v:group>
            <v:group style="position:absolute;left:6729;top:2531;width:10;height:20" coordorigin="6729,2531" coordsize="10,20">
              <v:shape style="position:absolute;left:6729;top:2531;width:10;height:20" coordorigin="6729,2531" coordsize="10,20" path="m6729,2550l6738,2550,6738,2531,6729,2531,6729,2550xe" filled="true" fillcolor="#000000" stroked="false">
                <v:path arrowok="t"/>
                <v:fill type="solid"/>
              </v:shape>
            </v:group>
            <v:group style="position:absolute;left:6729;top:2550;width:10;height:20" coordorigin="6729,2550" coordsize="10,20">
              <v:shape style="position:absolute;left:6729;top:2550;width:10;height:20" coordorigin="6729,2550" coordsize="10,20" path="m6729,2569l6738,2569,6738,2550,6729,2550,6729,2569xe" filled="true" fillcolor="#000000" stroked="false">
                <v:path arrowok="t"/>
                <v:fill type="solid"/>
              </v:shape>
            </v:group>
            <v:group style="position:absolute;left:6729;top:2569;width:10;height:20" coordorigin="6729,2569" coordsize="10,20">
              <v:shape style="position:absolute;left:6729;top:2569;width:10;height:20" coordorigin="6729,2569" coordsize="10,20" path="m6729,2588l6738,2588,6738,2569,6729,2569,6729,2588xe" filled="true" fillcolor="#000000" stroked="false">
                <v:path arrowok="t"/>
                <v:fill type="solid"/>
              </v:shape>
            </v:group>
            <v:group style="position:absolute;left:6729;top:2588;width:10;height:20" coordorigin="6729,2588" coordsize="10,20">
              <v:shape style="position:absolute;left:6729;top:2588;width:10;height:20" coordorigin="6729,2588" coordsize="10,20" path="m6729,2607l6738,2607,6738,2588,6729,2588,6729,2607xe" filled="true" fillcolor="#000000" stroked="false">
                <v:path arrowok="t"/>
                <v:fill type="solid"/>
              </v:shape>
            </v:group>
            <v:group style="position:absolute;left:6729;top:2607;width:10;height:20" coordorigin="6729,2607" coordsize="10,20">
              <v:shape style="position:absolute;left:6729;top:2607;width:10;height:20" coordorigin="6729,2607" coordsize="10,20" path="m6729,2627l6738,2627,6738,2607,6729,2607,6729,2627xe" filled="true" fillcolor="#000000" stroked="false">
                <v:path arrowok="t"/>
                <v:fill type="solid"/>
              </v:shape>
            </v:group>
            <v:group style="position:absolute;left:6729;top:2627;width:10;height:20" coordorigin="6729,2627" coordsize="10,20">
              <v:shape style="position:absolute;left:6729;top:2627;width:10;height:20" coordorigin="6729,2627" coordsize="10,20" path="m6729,2646l6738,2646,6738,2627,6729,2627,6729,2646xe" filled="true" fillcolor="#000000" stroked="false">
                <v:path arrowok="t"/>
                <v:fill type="solid"/>
              </v:shape>
            </v:group>
            <v:group style="position:absolute;left:6729;top:2646;width:10;height:20" coordorigin="6729,2646" coordsize="10,20">
              <v:shape style="position:absolute;left:6729;top:2646;width:10;height:20" coordorigin="6729,2646" coordsize="10,20" path="m6729,2665l6738,2665,6738,2646,6729,2646,6729,2665xe" filled="true" fillcolor="#000000" stroked="false">
                <v:path arrowok="t"/>
                <v:fill type="solid"/>
              </v:shape>
            </v:group>
            <v:group style="position:absolute;left:6729;top:2665;width:10;height:20" coordorigin="6729,2665" coordsize="10,20">
              <v:shape style="position:absolute;left:6729;top:2665;width:10;height:20" coordorigin="6729,2665" coordsize="10,20" path="m6729,2684l6738,2684,6738,2665,6729,2665,6729,2684xe" filled="true" fillcolor="#000000" stroked="false">
                <v:path arrowok="t"/>
                <v:fill type="solid"/>
              </v:shape>
            </v:group>
            <v:group style="position:absolute;left:6729;top:2684;width:10;height:20" coordorigin="6729,2684" coordsize="10,20">
              <v:shape style="position:absolute;left:6729;top:2684;width:10;height:20" coordorigin="6729,2684" coordsize="10,20" path="m6729,2703l6738,2703,6738,2684,6729,2684,6729,2703xe" filled="true" fillcolor="#000000" stroked="false">
                <v:path arrowok="t"/>
                <v:fill type="solid"/>
              </v:shape>
            </v:group>
            <v:group style="position:absolute;left:6729;top:2703;width:10;height:20" coordorigin="6729,2703" coordsize="10,20">
              <v:shape style="position:absolute;left:6729;top:2703;width:10;height:20" coordorigin="6729,2703" coordsize="10,20" path="m6729,2723l6738,2723,6738,2703,6729,2703,6729,2723xe" filled="true" fillcolor="#000000" stroked="false">
                <v:path arrowok="t"/>
                <v:fill type="solid"/>
              </v:shape>
            </v:group>
            <v:group style="position:absolute;left:6729;top:2723;width:10;height:20" coordorigin="6729,2723" coordsize="10,20">
              <v:shape style="position:absolute;left:6729;top:2723;width:10;height:20" coordorigin="6729,2723" coordsize="10,20" path="m6729,2742l6738,2742,6738,2723,6729,2723,6729,2742xe" filled="true" fillcolor="#000000" stroked="false">
                <v:path arrowok="t"/>
                <v:fill type="solid"/>
              </v:shape>
            </v:group>
            <v:group style="position:absolute;left:6729;top:2742;width:10;height:20" coordorigin="6729,2742" coordsize="10,20">
              <v:shape style="position:absolute;left:6729;top:2742;width:10;height:20" coordorigin="6729,2742" coordsize="10,20" path="m6729,2761l6738,2761,6738,2742,6729,2742,6729,2761xe" filled="true" fillcolor="#000000" stroked="false">
                <v:path arrowok="t"/>
                <v:fill type="solid"/>
              </v:shape>
            </v:group>
            <v:group style="position:absolute;left:6729;top:2761;width:10;height:20" coordorigin="6729,2761" coordsize="10,20">
              <v:shape style="position:absolute;left:6729;top:2761;width:10;height:20" coordorigin="6729,2761" coordsize="10,20" path="m6729,2780l6738,2780,6738,2761,6729,2761,6729,2780xe" filled="true" fillcolor="#000000" stroked="false">
                <v:path arrowok="t"/>
                <v:fill type="solid"/>
              </v:shape>
            </v:group>
            <v:group style="position:absolute;left:6729;top:2780;width:10;height:20" coordorigin="6729,2780" coordsize="10,20">
              <v:shape style="position:absolute;left:6729;top:2780;width:10;height:20" coordorigin="6729,2780" coordsize="10,20" path="m6729,2799l6738,2799,6738,2780,6729,2780,6729,2799xe" filled="true" fillcolor="#000000" stroked="false">
                <v:path arrowok="t"/>
                <v:fill type="solid"/>
              </v:shape>
            </v:group>
            <v:group style="position:absolute;left:6729;top:2864;width:10;height:20" coordorigin="6729,2864" coordsize="10,20">
              <v:shape style="position:absolute;left:6729;top:2864;width:10;height:20" coordorigin="6729,2864" coordsize="10,20" path="m6729,2883l6738,2883,6738,2864,6729,2864,6729,2883xe" filled="true" fillcolor="#000000" stroked="false">
                <v:path arrowok="t"/>
                <v:fill type="solid"/>
              </v:shape>
            </v:group>
            <v:group style="position:absolute;left:6729;top:2883;width:10;height:20" coordorigin="6729,2883" coordsize="10,20">
              <v:shape style="position:absolute;left:6729;top:2883;width:10;height:20" coordorigin="6729,2883" coordsize="10,20" path="m6729,2903l6738,2903,6738,2883,6729,2883,6729,2903xe" filled="true" fillcolor="#000000" stroked="false">
                <v:path arrowok="t"/>
                <v:fill type="solid"/>
              </v:shape>
            </v:group>
            <v:group style="position:absolute;left:6729;top:2903;width:10;height:20" coordorigin="6729,2903" coordsize="10,20">
              <v:shape style="position:absolute;left:6729;top:2903;width:10;height:20" coordorigin="6729,2903" coordsize="10,20" path="m6729,2922l6738,2922,6738,2903,6729,2903,6729,2922xe" filled="true" fillcolor="#000000" stroked="false">
                <v:path arrowok="t"/>
                <v:fill type="solid"/>
              </v:shape>
            </v:group>
            <v:group style="position:absolute;left:6729;top:2922;width:10;height:20" coordorigin="6729,2922" coordsize="10,20">
              <v:shape style="position:absolute;left:6729;top:2922;width:10;height:20" coordorigin="6729,2922" coordsize="10,20" path="m6729,2941l6738,2941,6738,2922,6729,2922,6729,2941xe" filled="true" fillcolor="#000000" stroked="false">
                <v:path arrowok="t"/>
                <v:fill type="solid"/>
              </v:shape>
            </v:group>
            <v:group style="position:absolute;left:6729;top:2941;width:10;height:20" coordorigin="6729,2941" coordsize="10,20">
              <v:shape style="position:absolute;left:6729;top:2941;width:10;height:20" coordorigin="6729,2941" coordsize="10,20" path="m6729,2960l6738,2960,6738,2941,6729,2941,6729,2960xe" filled="true" fillcolor="#000000" stroked="false">
                <v:path arrowok="t"/>
                <v:fill type="solid"/>
              </v:shape>
            </v:group>
            <v:group style="position:absolute;left:6729;top:2960;width:10;height:20" coordorigin="6729,2960" coordsize="10,20">
              <v:shape style="position:absolute;left:6729;top:2960;width:10;height:20" coordorigin="6729,2960" coordsize="10,20" path="m6729,2979l6738,2979,6738,2960,6729,2960,6729,2979xe" filled="true" fillcolor="#000000" stroked="false">
                <v:path arrowok="t"/>
                <v:fill type="solid"/>
              </v:shape>
            </v:group>
            <v:group style="position:absolute;left:6729;top:2979;width:10;height:20" coordorigin="6729,2979" coordsize="10,20">
              <v:shape style="position:absolute;left:6729;top:2979;width:10;height:20" coordorigin="6729,2979" coordsize="10,20" path="m6729,2999l6738,2999,6738,2979,6729,2979,6729,2999xe" filled="true" fillcolor="#000000" stroked="false">
                <v:path arrowok="t"/>
                <v:fill type="solid"/>
              </v:shape>
            </v:group>
            <v:group style="position:absolute;left:6729;top:2999;width:10;height:20" coordorigin="6729,2999" coordsize="10,20">
              <v:shape style="position:absolute;left:6729;top:2999;width:10;height:20" coordorigin="6729,2999" coordsize="10,20" path="m6729,3018l6738,3018,6738,2999,6729,2999,6729,3018xe" filled="true" fillcolor="#000000" stroked="false">
                <v:path arrowok="t"/>
                <v:fill type="solid"/>
              </v:shape>
            </v:group>
            <v:group style="position:absolute;left:6729;top:3018;width:10;height:20" coordorigin="6729,3018" coordsize="10,20">
              <v:shape style="position:absolute;left:6729;top:3018;width:10;height:20" coordorigin="6729,3018" coordsize="10,20" path="m6729,3037l6738,3037,6738,3018,6729,3018,6729,3037xe" filled="true" fillcolor="#000000" stroked="false">
                <v:path arrowok="t"/>
                <v:fill type="solid"/>
              </v:shape>
            </v:group>
            <v:group style="position:absolute;left:6729;top:3037;width:10;height:20" coordorigin="6729,3037" coordsize="10,20">
              <v:shape style="position:absolute;left:6729;top:3037;width:10;height:20" coordorigin="6729,3037" coordsize="10,20" path="m6729,3056l6738,3056,6738,3037,6729,3037,6729,3056xe" filled="true" fillcolor="#000000" stroked="false">
                <v:path arrowok="t"/>
                <v:fill type="solid"/>
              </v:shape>
            </v:group>
            <v:group style="position:absolute;left:6729;top:3056;width:10;height:20" coordorigin="6729,3056" coordsize="10,20">
              <v:shape style="position:absolute;left:6729;top:3056;width:10;height:20" coordorigin="6729,3056" coordsize="10,20" path="m6729,3075l6738,3075,6738,3056,6729,3056,6729,3075xe" filled="true" fillcolor="#000000" stroked="false">
                <v:path arrowok="t"/>
                <v:fill type="solid"/>
              </v:shape>
            </v:group>
            <v:group style="position:absolute;left:6729;top:3075;width:10;height:20" coordorigin="6729,3075" coordsize="10,20">
              <v:shape style="position:absolute;left:6729;top:3075;width:10;height:20" coordorigin="6729,3075" coordsize="10,20" path="m6729,3095l6738,3095,6738,3075,6729,3075,6729,3095xe" filled="true" fillcolor="#000000" stroked="false">
                <v:path arrowok="t"/>
                <v:fill type="solid"/>
              </v:shape>
            </v:group>
            <v:group style="position:absolute;left:6729;top:3095;width:10;height:20" coordorigin="6729,3095" coordsize="10,20">
              <v:shape style="position:absolute;left:6729;top:3095;width:10;height:20" coordorigin="6729,3095" coordsize="10,20" path="m6729,3114l6738,3114,6738,3095,6729,3095,6729,3114xe" filled="true" fillcolor="#000000" stroked="false">
                <v:path arrowok="t"/>
                <v:fill type="solid"/>
              </v:shape>
            </v:group>
            <v:group style="position:absolute;left:6729;top:3114;width:10;height:20" coordorigin="6729,3114" coordsize="10,20">
              <v:shape style="position:absolute;left:6729;top:3114;width:10;height:20" coordorigin="6729,3114" coordsize="10,20" path="m6729,3133l6738,3133,6738,3114,6729,3114,6729,3133xe" filled="true" fillcolor="#000000" stroked="false">
                <v:path arrowok="t"/>
                <v:fill type="solid"/>
              </v:shape>
            </v:group>
            <v:group style="position:absolute;left:6729;top:3133;width:10;height:20" coordorigin="6729,3133" coordsize="10,20">
              <v:shape style="position:absolute;left:6729;top:3133;width:10;height:20" coordorigin="6729,3133" coordsize="10,20" path="m6729,3152l6738,3152,6738,3133,6729,3133,6729,3152xe" filled="true" fillcolor="#000000" stroked="false">
                <v:path arrowok="t"/>
                <v:fill type="solid"/>
              </v:shape>
            </v:group>
            <v:group style="position:absolute;left:6729;top:3152;width:10;height:20" coordorigin="6729,3152" coordsize="10,20">
              <v:shape style="position:absolute;left:6729;top:3152;width:10;height:20" coordorigin="6729,3152" coordsize="10,20" path="m6729,3171l6738,3171,6738,3152,6729,3152,6729,3171xe" filled="true" fillcolor="#000000" stroked="false">
                <v:path arrowok="t"/>
                <v:fill type="solid"/>
              </v:shape>
            </v:group>
            <v:group style="position:absolute;left:6729;top:3171;width:10;height:20" coordorigin="6729,3171" coordsize="10,20">
              <v:shape style="position:absolute;left:6729;top:3171;width:10;height:20" coordorigin="6729,3171" coordsize="10,20" path="m6729,3191l6738,3191,6738,3171,6729,3171,6729,3191xe" filled="true" fillcolor="#000000" stroked="false">
                <v:path arrowok="t"/>
                <v:fill type="solid"/>
              </v:shape>
            </v:group>
            <v:group style="position:absolute;left:6729;top:3191;width:10;height:20" coordorigin="6729,3191" coordsize="10,20">
              <v:shape style="position:absolute;left:6729;top:3191;width:10;height:20" coordorigin="6729,3191" coordsize="10,20" path="m6729,3210l6738,3210,6738,3191,6729,3191,6729,3210xe" filled="true" fillcolor="#000000" stroked="false">
                <v:path arrowok="t"/>
                <v:fill type="solid"/>
              </v:shape>
            </v:group>
            <v:group style="position:absolute;left:6729;top:3275;width:10;height:20" coordorigin="6729,3275" coordsize="10,20">
              <v:shape style="position:absolute;left:6729;top:3275;width:10;height:20" coordorigin="6729,3275" coordsize="10,20" path="m6729,3294l6738,3294,6738,3275,6729,3275,6729,3294xe" filled="true" fillcolor="#000000" stroked="false">
                <v:path arrowok="t"/>
                <v:fill type="solid"/>
              </v:shape>
            </v:group>
            <v:group style="position:absolute;left:6729;top:3294;width:10;height:20" coordorigin="6729,3294" coordsize="10,20">
              <v:shape style="position:absolute;left:6729;top:3294;width:10;height:20" coordorigin="6729,3294" coordsize="10,20" path="m6729,3313l6738,3313,6738,3294,6729,3294,6729,3313xe" filled="true" fillcolor="#000000" stroked="false">
                <v:path arrowok="t"/>
                <v:fill type="solid"/>
              </v:shape>
            </v:group>
            <v:group style="position:absolute;left:6729;top:3313;width:10;height:20" coordorigin="6729,3313" coordsize="10,20">
              <v:shape style="position:absolute;left:6729;top:3313;width:10;height:20" coordorigin="6729,3313" coordsize="10,20" path="m6729,3332l6738,3332,6738,3313,6729,3313,6729,3332xe" filled="true" fillcolor="#000000" stroked="false">
                <v:path arrowok="t"/>
                <v:fill type="solid"/>
              </v:shape>
            </v:group>
            <v:group style="position:absolute;left:6729;top:3332;width:10;height:20" coordorigin="6729,3332" coordsize="10,20">
              <v:shape style="position:absolute;left:6729;top:3332;width:10;height:20" coordorigin="6729,3332" coordsize="10,20" path="m6729,3351l6738,3351,6738,3332,6729,3332,6729,3351xe" filled="true" fillcolor="#000000" stroked="false">
                <v:path arrowok="t"/>
                <v:fill type="solid"/>
              </v:shape>
            </v:group>
            <v:group style="position:absolute;left:6729;top:3351;width:10;height:20" coordorigin="6729,3351" coordsize="10,20">
              <v:shape style="position:absolute;left:6729;top:3351;width:10;height:20" coordorigin="6729,3351" coordsize="10,20" path="m6729,3371l6738,3371,6738,3351,6729,3351,6729,3371xe" filled="true" fillcolor="#000000" stroked="false">
                <v:path arrowok="t"/>
                <v:fill type="solid"/>
              </v:shape>
            </v:group>
            <v:group style="position:absolute;left:6729;top:3371;width:10;height:20" coordorigin="6729,3371" coordsize="10,20">
              <v:shape style="position:absolute;left:6729;top:3371;width:10;height:20" coordorigin="6729,3371" coordsize="10,20" path="m6729,3390l6738,3390,6738,3371,6729,3371,6729,3390xe" filled="true" fillcolor="#000000" stroked="false">
                <v:path arrowok="t"/>
                <v:fill type="solid"/>
              </v:shape>
            </v:group>
            <v:group style="position:absolute;left:6729;top:3390;width:10;height:20" coordorigin="6729,3390" coordsize="10,20">
              <v:shape style="position:absolute;left:6729;top:3390;width:10;height:20" coordorigin="6729,3390" coordsize="10,20" path="m6729,3409l6738,3409,6738,3390,6729,3390,6729,3409xe" filled="true" fillcolor="#000000" stroked="false">
                <v:path arrowok="t"/>
                <v:fill type="solid"/>
              </v:shape>
            </v:group>
            <v:group style="position:absolute;left:6729;top:3409;width:10;height:20" coordorigin="6729,3409" coordsize="10,20">
              <v:shape style="position:absolute;left:6729;top:3409;width:10;height:20" coordorigin="6729,3409" coordsize="10,20" path="m6729,3428l6738,3428,6738,3409,6729,3409,6729,3428xe" filled="true" fillcolor="#000000" stroked="false">
                <v:path arrowok="t"/>
                <v:fill type="solid"/>
              </v:shape>
            </v:group>
            <v:group style="position:absolute;left:6729;top:3428;width:10;height:20" coordorigin="6729,3428" coordsize="10,20">
              <v:shape style="position:absolute;left:6729;top:3428;width:10;height:20" coordorigin="6729,3428" coordsize="10,20" path="m6729,3447l6738,3447,6738,3428,6729,3428,6729,3447xe" filled="true" fillcolor="#000000" stroked="false">
                <v:path arrowok="t"/>
                <v:fill type="solid"/>
              </v:shape>
            </v:group>
            <v:group style="position:absolute;left:6729;top:3447;width:10;height:20" coordorigin="6729,3447" coordsize="10,20">
              <v:shape style="position:absolute;left:6729;top:3447;width:10;height:20" coordorigin="6729,3447" coordsize="10,20" path="m6729,3467l6738,3467,6738,3447,6729,3447,6729,3467xe" filled="true" fillcolor="#000000" stroked="false">
                <v:path arrowok="t"/>
                <v:fill type="solid"/>
              </v:shape>
            </v:group>
            <v:group style="position:absolute;left:6729;top:3467;width:10;height:20" coordorigin="6729,3467" coordsize="10,20">
              <v:shape style="position:absolute;left:6729;top:3467;width:10;height:20" coordorigin="6729,3467" coordsize="10,20" path="m6729,3486l6738,3486,6738,3467,6729,3467,6729,3486xe" filled="true" fillcolor="#000000" stroked="false">
                <v:path arrowok="t"/>
                <v:fill type="solid"/>
              </v:shape>
            </v:group>
            <v:group style="position:absolute;left:6729;top:3486;width:10;height:20" coordorigin="6729,3486" coordsize="10,20">
              <v:shape style="position:absolute;left:6729;top:3486;width:10;height:20" coordorigin="6729,3486" coordsize="10,20" path="m6729,3505l6738,3505,6738,3486,6729,3486,6729,3505xe" filled="true" fillcolor="#000000" stroked="false">
                <v:path arrowok="t"/>
                <v:fill type="solid"/>
              </v:shape>
            </v:group>
            <v:group style="position:absolute;left:6729;top:3505;width:10;height:20" coordorigin="6729,3505" coordsize="10,20">
              <v:shape style="position:absolute;left:6729;top:3505;width:10;height:20" coordorigin="6729,3505" coordsize="10,20" path="m6729,3524l6738,3524,6738,3505,6729,3505,6729,3524xe" filled="true" fillcolor="#000000" stroked="false">
                <v:path arrowok="t"/>
                <v:fill type="solid"/>
              </v:shape>
            </v:group>
            <v:group style="position:absolute;left:6729;top:3524;width:10;height:20" coordorigin="6729,3524" coordsize="10,20">
              <v:shape style="position:absolute;left:6729;top:3524;width:10;height:20" coordorigin="6729,3524" coordsize="10,20" path="m6729,3543l6738,3543,6738,3524,6729,3524,6729,3543xe" filled="true" fillcolor="#000000" stroked="false">
                <v:path arrowok="t"/>
                <v:fill type="solid"/>
              </v:shape>
            </v:group>
            <v:group style="position:absolute;left:6729;top:3543;width:10;height:20" coordorigin="6729,3543" coordsize="10,20">
              <v:shape style="position:absolute;left:6729;top:3543;width:10;height:20" coordorigin="6729,3543" coordsize="10,20" path="m6729,3563l6738,3563,6738,3543,6729,3543,6729,3563xe" filled="true" fillcolor="#000000" stroked="false">
                <v:path arrowok="t"/>
                <v:fill type="solid"/>
              </v:shape>
            </v:group>
            <v:group style="position:absolute;left:6729;top:3563;width:10;height:20" coordorigin="6729,3563" coordsize="10,20">
              <v:shape style="position:absolute;left:6729;top:3563;width:10;height:20" coordorigin="6729,3563" coordsize="10,20" path="m6729,3582l6738,3582,6738,3563,6729,3563,6729,3582xe" filled="true" fillcolor="#000000" stroked="false">
                <v:path arrowok="t"/>
                <v:fill type="solid"/>
              </v:shape>
            </v:group>
            <v:group style="position:absolute;left:6729;top:3582;width:10;height:20" coordorigin="6729,3582" coordsize="10,20">
              <v:shape style="position:absolute;left:6729;top:3582;width:10;height:20" coordorigin="6729,3582" coordsize="10,20" path="m6729,3601l6738,3601,6738,3582,6729,3582,6729,3601xe" filled="true" fillcolor="#000000" stroked="false">
                <v:path arrowok="t"/>
                <v:fill type="solid"/>
              </v:shape>
            </v:group>
            <v:group style="position:absolute;left:6729;top:3601;width:10;height:20" coordorigin="6729,3601" coordsize="10,20">
              <v:shape style="position:absolute;left:6729;top:3601;width:10;height:20" coordorigin="6729,3601" coordsize="10,20" path="m6729,3620l6738,3620,6738,3601,6729,3601,6729,3620xe" filled="true" fillcolor="#000000" stroked="false">
                <v:path arrowok="t"/>
                <v:fill type="solid"/>
              </v:shape>
            </v:group>
            <v:group style="position:absolute;left:6729;top:3620;width:10;height:20" coordorigin="6729,3620" coordsize="10,20">
              <v:shape style="position:absolute;left:6729;top:3620;width:10;height:20" coordorigin="6729,3620" coordsize="10,20" path="m6729,3639l6738,3639,6738,3620,6729,3620,6729,3639xe" filled="true" fillcolor="#000000" stroked="false">
                <v:path arrowok="t"/>
                <v:fill type="solid"/>
              </v:shape>
            </v:group>
            <w10:wrap type="none"/>
          </v:group>
        </w:pict>
      </w:r>
      <w:r>
        <w:rPr>
          <w:rFonts w:ascii="宋体" w:hAnsi="宋体" w:cs="宋体" w:eastAsia="宋体" w:hint="default"/>
          <w:sz w:val="21"/>
          <w:szCs w:val="21"/>
        </w:rPr>
        <w:t>（</w:t>
      </w:r>
      <w:r>
        <w:rPr>
          <w:rFonts w:ascii="Calibri" w:hAnsi="Calibri" w:cs="Calibri" w:eastAsia="Calibri" w:hint="default"/>
          <w:sz w:val="21"/>
          <w:szCs w:val="21"/>
        </w:rPr>
        <w:t>2</w:t>
      </w:r>
      <w:r>
        <w:rPr>
          <w:rFonts w:ascii="宋体" w:hAnsi="宋体" w:cs="宋体" w:eastAsia="宋体" w:hint="default"/>
          <w:sz w:val="21"/>
          <w:szCs w:val="21"/>
        </w:rPr>
        <w:t>）可抵扣差异项目明细</w:t>
      </w:r>
    </w:p>
    <w:p>
      <w:pPr>
        <w:spacing w:line="240" w:lineRule="auto" w:before="3"/>
        <w:rPr>
          <w:rFonts w:ascii="宋体" w:hAnsi="宋体" w:cs="宋体" w:eastAsia="宋体" w:hint="default"/>
          <w:sz w:val="3"/>
          <w:szCs w:val="3"/>
        </w:rPr>
      </w:pPr>
    </w:p>
    <w:tbl>
      <w:tblPr>
        <w:tblW w:w="0" w:type="auto"/>
        <w:jc w:val="left"/>
        <w:tblInd w:w="721" w:type="dxa"/>
        <w:tblLayout w:type="fixed"/>
        <w:tblCellMar>
          <w:top w:w="0" w:type="dxa"/>
          <w:left w:w="0" w:type="dxa"/>
          <w:bottom w:w="0" w:type="dxa"/>
          <w:right w:w="0" w:type="dxa"/>
        </w:tblCellMar>
        <w:tblLook w:val="01E0"/>
      </w:tblPr>
      <w:tblGrid>
        <w:gridCol w:w="4116"/>
        <w:gridCol w:w="3640"/>
      </w:tblGrid>
      <w:tr>
        <w:trPr>
          <w:trHeight w:val="396" w:hRule="exact"/>
        </w:trPr>
        <w:tc>
          <w:tcPr>
            <w:tcW w:w="4116" w:type="dxa"/>
            <w:tcBorders>
              <w:top w:val="single" w:sz="12" w:space="0" w:color="000000"/>
              <w:left w:val="nil" w:sz="6" w:space="0" w:color="auto"/>
              <w:bottom w:val="single" w:sz="4" w:space="0" w:color="000000"/>
              <w:right w:val="nil" w:sz="6" w:space="0" w:color="auto"/>
            </w:tcBorders>
          </w:tcPr>
          <w:p>
            <w:pPr>
              <w:pStyle w:val="TableParagraph"/>
              <w:spacing w:line="240" w:lineRule="auto" w:before="21"/>
              <w:ind w:right="1726"/>
              <w:jc w:val="right"/>
              <w:rPr>
                <w:rFonts w:ascii="宋体" w:hAnsi="宋体" w:cs="宋体" w:eastAsia="宋体" w:hint="default"/>
                <w:sz w:val="21"/>
                <w:szCs w:val="21"/>
              </w:rPr>
            </w:pPr>
            <w:r>
              <w:rPr>
                <w:rFonts w:ascii="宋体" w:hAnsi="宋体" w:cs="宋体" w:eastAsia="宋体" w:hint="default"/>
                <w:sz w:val="21"/>
                <w:szCs w:val="21"/>
              </w:rPr>
              <w:t>项目</w:t>
            </w:r>
          </w:p>
        </w:tc>
        <w:tc>
          <w:tcPr>
            <w:tcW w:w="3640" w:type="dxa"/>
            <w:tcBorders>
              <w:top w:val="single" w:sz="12" w:space="0" w:color="000000"/>
              <w:left w:val="nil" w:sz="6" w:space="0" w:color="auto"/>
              <w:bottom w:val="single" w:sz="8" w:space="0" w:color="000000"/>
              <w:right w:val="nil" w:sz="6" w:space="0" w:color="auto"/>
            </w:tcBorders>
          </w:tcPr>
          <w:p>
            <w:pPr>
              <w:pStyle w:val="TableParagraph"/>
              <w:spacing w:line="240" w:lineRule="auto" w:before="21"/>
              <w:ind w:left="236" w:right="0"/>
              <w:jc w:val="center"/>
              <w:rPr>
                <w:rFonts w:ascii="宋体" w:hAnsi="宋体" w:cs="宋体" w:eastAsia="宋体" w:hint="default"/>
                <w:sz w:val="21"/>
                <w:szCs w:val="21"/>
              </w:rPr>
            </w:pPr>
            <w:r>
              <w:rPr>
                <w:rFonts w:ascii="宋体" w:hAnsi="宋体" w:cs="宋体" w:eastAsia="宋体" w:hint="default"/>
                <w:sz w:val="21"/>
                <w:szCs w:val="21"/>
              </w:rPr>
              <w:t>金额</w:t>
            </w:r>
          </w:p>
        </w:tc>
      </w:tr>
      <w:tr>
        <w:trPr>
          <w:trHeight w:val="408" w:hRule="exact"/>
        </w:trPr>
        <w:tc>
          <w:tcPr>
            <w:tcW w:w="4116"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7" w:right="0"/>
              <w:jc w:val="left"/>
              <w:rPr>
                <w:rFonts w:ascii="宋体" w:hAnsi="宋体" w:cs="宋体" w:eastAsia="宋体" w:hint="default"/>
                <w:sz w:val="21"/>
                <w:szCs w:val="21"/>
              </w:rPr>
            </w:pPr>
            <w:r>
              <w:rPr>
                <w:rFonts w:ascii="宋体" w:hAnsi="宋体" w:cs="宋体" w:eastAsia="宋体" w:hint="default"/>
                <w:sz w:val="21"/>
                <w:szCs w:val="21"/>
              </w:rPr>
              <w:t>资产减值准备</w:t>
            </w:r>
          </w:p>
        </w:tc>
        <w:tc>
          <w:tcPr>
            <w:tcW w:w="3640"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7"/>
              <w:jc w:val="right"/>
              <w:rPr>
                <w:rFonts w:ascii="Calibri" w:hAnsi="Calibri" w:cs="Calibri" w:eastAsia="Calibri" w:hint="default"/>
                <w:sz w:val="21"/>
                <w:szCs w:val="21"/>
              </w:rPr>
            </w:pPr>
            <w:r>
              <w:rPr>
                <w:rFonts w:ascii="Calibri"/>
                <w:spacing w:val="-1"/>
                <w:sz w:val="21"/>
              </w:rPr>
              <w:t>5,524,568.51</w:t>
            </w:r>
          </w:p>
        </w:tc>
      </w:tr>
      <w:tr>
        <w:trPr>
          <w:trHeight w:val="410" w:hRule="exact"/>
        </w:trPr>
        <w:tc>
          <w:tcPr>
            <w:tcW w:w="4116" w:type="dxa"/>
            <w:tcBorders>
              <w:top w:val="single" w:sz="4" w:space="0" w:color="000000"/>
              <w:left w:val="nil" w:sz="6" w:space="0" w:color="auto"/>
              <w:bottom w:val="single" w:sz="4" w:space="0" w:color="000000"/>
              <w:right w:val="nil" w:sz="6" w:space="0" w:color="auto"/>
            </w:tcBorders>
          </w:tcPr>
          <w:p>
            <w:pPr>
              <w:pStyle w:val="TableParagraph"/>
              <w:spacing w:line="240" w:lineRule="auto" w:before="95"/>
              <w:ind w:left="107" w:right="0"/>
              <w:jc w:val="left"/>
              <w:rPr>
                <w:rFonts w:ascii="宋体" w:hAnsi="宋体" w:cs="宋体" w:eastAsia="宋体" w:hint="default"/>
                <w:sz w:val="21"/>
                <w:szCs w:val="21"/>
              </w:rPr>
            </w:pPr>
            <w:r>
              <w:rPr>
                <w:rFonts w:ascii="宋体" w:hAnsi="宋体" w:cs="宋体" w:eastAsia="宋体" w:hint="default"/>
                <w:sz w:val="21"/>
                <w:szCs w:val="21"/>
              </w:rPr>
              <w:t>应付职工薪酬</w:t>
            </w:r>
          </w:p>
        </w:tc>
        <w:tc>
          <w:tcPr>
            <w:tcW w:w="3640" w:type="dxa"/>
            <w:tcBorders>
              <w:top w:val="single" w:sz="8" w:space="0" w:color="000000"/>
              <w:left w:val="nil" w:sz="6" w:space="0" w:color="auto"/>
              <w:bottom w:val="single" w:sz="8" w:space="0" w:color="000000"/>
              <w:right w:val="nil" w:sz="6" w:space="0" w:color="auto"/>
            </w:tcBorders>
          </w:tcPr>
          <w:p>
            <w:pPr>
              <w:pStyle w:val="TableParagraph"/>
              <w:spacing w:line="240" w:lineRule="auto" w:before="138"/>
              <w:ind w:right="107"/>
              <w:jc w:val="right"/>
              <w:rPr>
                <w:rFonts w:ascii="Calibri" w:hAnsi="Calibri" w:cs="Calibri" w:eastAsia="Calibri" w:hint="default"/>
                <w:sz w:val="21"/>
                <w:szCs w:val="21"/>
              </w:rPr>
            </w:pPr>
            <w:r>
              <w:rPr>
                <w:rFonts w:ascii="Calibri"/>
                <w:spacing w:val="-1"/>
                <w:sz w:val="21"/>
              </w:rPr>
              <w:t>9,062,669.66</w:t>
            </w:r>
          </w:p>
        </w:tc>
      </w:tr>
      <w:tr>
        <w:trPr>
          <w:trHeight w:val="411" w:hRule="exact"/>
        </w:trPr>
        <w:tc>
          <w:tcPr>
            <w:tcW w:w="4116"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7" w:right="0"/>
              <w:jc w:val="left"/>
              <w:rPr>
                <w:rFonts w:ascii="宋体" w:hAnsi="宋体" w:cs="宋体" w:eastAsia="宋体" w:hint="default"/>
                <w:sz w:val="21"/>
                <w:szCs w:val="21"/>
              </w:rPr>
            </w:pPr>
            <w:r>
              <w:rPr>
                <w:rFonts w:ascii="宋体" w:hAnsi="宋体" w:cs="宋体" w:eastAsia="宋体" w:hint="default"/>
                <w:sz w:val="21"/>
                <w:szCs w:val="21"/>
              </w:rPr>
              <w:t>预计负债</w:t>
            </w:r>
          </w:p>
        </w:tc>
        <w:tc>
          <w:tcPr>
            <w:tcW w:w="3640"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7"/>
              <w:jc w:val="right"/>
              <w:rPr>
                <w:rFonts w:ascii="Calibri" w:hAnsi="Calibri" w:cs="Calibri" w:eastAsia="Calibri" w:hint="default"/>
                <w:sz w:val="21"/>
                <w:szCs w:val="21"/>
              </w:rPr>
            </w:pPr>
            <w:r>
              <w:rPr>
                <w:rFonts w:ascii="Calibri"/>
                <w:spacing w:val="-1"/>
                <w:sz w:val="21"/>
              </w:rPr>
              <w:t>4,116,661.92</w:t>
            </w:r>
          </w:p>
        </w:tc>
      </w:tr>
      <w:tr>
        <w:trPr>
          <w:trHeight w:val="410" w:hRule="exact"/>
        </w:trPr>
        <w:tc>
          <w:tcPr>
            <w:tcW w:w="4116"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7" w:right="0"/>
              <w:jc w:val="left"/>
              <w:rPr>
                <w:rFonts w:ascii="宋体" w:hAnsi="宋体" w:cs="宋体" w:eastAsia="宋体" w:hint="default"/>
                <w:sz w:val="21"/>
                <w:szCs w:val="21"/>
              </w:rPr>
            </w:pPr>
            <w:r>
              <w:rPr>
                <w:rFonts w:ascii="宋体" w:hAnsi="宋体" w:cs="宋体" w:eastAsia="宋体" w:hint="default"/>
                <w:sz w:val="21"/>
                <w:szCs w:val="21"/>
              </w:rPr>
              <w:t>长期待摊费用</w:t>
            </w:r>
          </w:p>
        </w:tc>
        <w:tc>
          <w:tcPr>
            <w:tcW w:w="3640"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1"/>
                <w:sz w:val="21"/>
              </w:rPr>
              <w:t>218,359.65</w:t>
            </w:r>
          </w:p>
        </w:tc>
      </w:tr>
      <w:tr>
        <w:trPr>
          <w:trHeight w:val="410" w:hRule="exact"/>
        </w:trPr>
        <w:tc>
          <w:tcPr>
            <w:tcW w:w="4116" w:type="dxa"/>
            <w:tcBorders>
              <w:top w:val="single" w:sz="4" w:space="0" w:color="000000"/>
              <w:left w:val="nil" w:sz="6" w:space="0" w:color="auto"/>
              <w:bottom w:val="single" w:sz="4" w:space="0" w:color="000000"/>
              <w:right w:val="nil" w:sz="6" w:space="0" w:color="auto"/>
            </w:tcBorders>
          </w:tcPr>
          <w:p>
            <w:pPr>
              <w:pStyle w:val="TableParagraph"/>
              <w:spacing w:line="240" w:lineRule="auto" w:before="93"/>
              <w:ind w:left="107" w:right="0"/>
              <w:jc w:val="left"/>
              <w:rPr>
                <w:rFonts w:ascii="宋体" w:hAnsi="宋体" w:cs="宋体" w:eastAsia="宋体" w:hint="default"/>
                <w:sz w:val="21"/>
                <w:szCs w:val="21"/>
              </w:rPr>
            </w:pPr>
            <w:r>
              <w:rPr>
                <w:rFonts w:ascii="宋体" w:hAnsi="宋体" w:cs="宋体" w:eastAsia="宋体" w:hint="default"/>
                <w:sz w:val="21"/>
                <w:szCs w:val="21"/>
              </w:rPr>
              <w:t>递延收益</w:t>
            </w:r>
          </w:p>
        </w:tc>
        <w:tc>
          <w:tcPr>
            <w:tcW w:w="3640"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1"/>
                <w:sz w:val="21"/>
              </w:rPr>
              <w:t>706,595.00</w:t>
            </w:r>
          </w:p>
        </w:tc>
      </w:tr>
      <w:tr>
        <w:trPr>
          <w:trHeight w:val="410" w:hRule="exact"/>
        </w:trPr>
        <w:tc>
          <w:tcPr>
            <w:tcW w:w="4116" w:type="dxa"/>
            <w:tcBorders>
              <w:top w:val="single" w:sz="4" w:space="0" w:color="000000"/>
              <w:left w:val="nil" w:sz="6" w:space="0" w:color="auto"/>
              <w:bottom w:val="single" w:sz="4" w:space="0" w:color="000000"/>
              <w:right w:val="nil" w:sz="6" w:space="0" w:color="auto"/>
            </w:tcBorders>
          </w:tcPr>
          <w:p>
            <w:pPr>
              <w:pStyle w:val="TableParagraph"/>
              <w:spacing w:line="240" w:lineRule="auto" w:before="30"/>
              <w:ind w:left="107" w:right="0"/>
              <w:jc w:val="left"/>
              <w:rPr>
                <w:rFonts w:ascii="宋体" w:hAnsi="宋体" w:cs="宋体" w:eastAsia="宋体" w:hint="default"/>
                <w:sz w:val="21"/>
                <w:szCs w:val="21"/>
              </w:rPr>
            </w:pPr>
            <w:r>
              <w:rPr>
                <w:rFonts w:ascii="宋体" w:hAnsi="宋体" w:cs="宋体" w:eastAsia="宋体" w:hint="default"/>
                <w:sz w:val="21"/>
                <w:szCs w:val="21"/>
              </w:rPr>
              <w:t>未实现内部交易</w:t>
            </w:r>
          </w:p>
        </w:tc>
        <w:tc>
          <w:tcPr>
            <w:tcW w:w="3640" w:type="dxa"/>
            <w:tcBorders>
              <w:top w:val="single" w:sz="8" w:space="0" w:color="000000"/>
              <w:left w:val="nil" w:sz="6" w:space="0" w:color="auto"/>
              <w:bottom w:val="single" w:sz="8" w:space="0" w:color="000000"/>
              <w:right w:val="nil" w:sz="6" w:space="0" w:color="auto"/>
            </w:tcBorders>
          </w:tcPr>
          <w:p>
            <w:pPr>
              <w:pStyle w:val="TableParagraph"/>
              <w:spacing w:line="240" w:lineRule="auto" w:before="136"/>
              <w:ind w:right="105"/>
              <w:jc w:val="right"/>
              <w:rPr>
                <w:rFonts w:ascii="Calibri" w:hAnsi="Calibri" w:cs="Calibri" w:eastAsia="Calibri" w:hint="default"/>
                <w:sz w:val="21"/>
                <w:szCs w:val="21"/>
              </w:rPr>
            </w:pPr>
            <w:r>
              <w:rPr>
                <w:rFonts w:ascii="Calibri"/>
                <w:spacing w:val="-1"/>
                <w:sz w:val="21"/>
              </w:rPr>
              <w:t>127,397.09</w:t>
            </w:r>
          </w:p>
        </w:tc>
      </w:tr>
      <w:tr>
        <w:trPr>
          <w:trHeight w:val="420" w:hRule="exact"/>
        </w:trPr>
        <w:tc>
          <w:tcPr>
            <w:tcW w:w="4116" w:type="dxa"/>
            <w:tcBorders>
              <w:top w:val="single" w:sz="4" w:space="0" w:color="000000"/>
              <w:left w:val="nil" w:sz="6" w:space="0" w:color="auto"/>
              <w:bottom w:val="single" w:sz="12" w:space="0" w:color="000000"/>
              <w:right w:val="nil" w:sz="6" w:space="0" w:color="auto"/>
            </w:tcBorders>
          </w:tcPr>
          <w:p>
            <w:pPr>
              <w:pStyle w:val="TableParagraph"/>
              <w:spacing w:line="240" w:lineRule="auto" w:before="30"/>
              <w:ind w:right="1726"/>
              <w:jc w:val="right"/>
              <w:rPr>
                <w:rFonts w:ascii="宋体" w:hAnsi="宋体" w:cs="宋体" w:eastAsia="宋体" w:hint="default"/>
                <w:sz w:val="21"/>
                <w:szCs w:val="21"/>
              </w:rPr>
            </w:pPr>
            <w:r>
              <w:rPr>
                <w:rFonts w:ascii="宋体" w:hAnsi="宋体" w:cs="宋体" w:eastAsia="宋体" w:hint="default"/>
                <w:sz w:val="21"/>
                <w:szCs w:val="21"/>
              </w:rPr>
              <w:t>合计</w:t>
            </w:r>
          </w:p>
        </w:tc>
        <w:tc>
          <w:tcPr>
            <w:tcW w:w="3640" w:type="dxa"/>
            <w:tcBorders>
              <w:top w:val="single" w:sz="8" w:space="0" w:color="000000"/>
              <w:left w:val="nil" w:sz="6" w:space="0" w:color="auto"/>
              <w:bottom w:val="single" w:sz="12" w:space="0" w:color="000000"/>
              <w:right w:val="nil" w:sz="6" w:space="0" w:color="auto"/>
            </w:tcBorders>
          </w:tcPr>
          <w:p>
            <w:pPr>
              <w:pStyle w:val="TableParagraph"/>
              <w:spacing w:line="240" w:lineRule="auto" w:before="136"/>
              <w:ind w:right="104"/>
              <w:jc w:val="right"/>
              <w:rPr>
                <w:rFonts w:ascii="Calibri" w:hAnsi="Calibri" w:cs="Calibri" w:eastAsia="Calibri" w:hint="default"/>
                <w:sz w:val="21"/>
                <w:szCs w:val="21"/>
              </w:rPr>
            </w:pPr>
            <w:r>
              <w:rPr>
                <w:rFonts w:ascii="Calibri"/>
                <w:spacing w:val="-1"/>
                <w:sz w:val="21"/>
              </w:rPr>
              <w:t>19,756,251.83</w:t>
            </w:r>
          </w:p>
        </w:tc>
      </w:tr>
    </w:tbl>
    <w:p>
      <w:pPr>
        <w:spacing w:after="0" w:line="240" w:lineRule="auto"/>
        <w:jc w:val="right"/>
        <w:rPr>
          <w:rFonts w:ascii="Calibri" w:hAnsi="Calibri" w:cs="Calibri" w:eastAsia="Calibri" w:hint="default"/>
          <w:sz w:val="21"/>
          <w:szCs w:val="21"/>
        </w:rPr>
        <w:sectPr>
          <w:pgSz w:w="11910" w:h="16840"/>
          <w:pgMar w:header="0" w:footer="1195" w:top="1540" w:bottom="1380" w:left="1660" w:right="1620"/>
        </w:sectPr>
      </w:pPr>
    </w:p>
    <w:p>
      <w:pPr>
        <w:spacing w:line="240" w:lineRule="auto" w:before="7"/>
        <w:rPr>
          <w:rFonts w:ascii="宋体" w:hAnsi="宋体" w:cs="宋体" w:eastAsia="宋体" w:hint="default"/>
          <w:sz w:val="3"/>
          <w:szCs w:val="3"/>
        </w:rPr>
      </w:pPr>
    </w:p>
    <w:p>
      <w:pPr>
        <w:spacing w:line="20" w:lineRule="exact"/>
        <w:ind w:left="206" w:right="0" w:firstLine="0"/>
        <w:rPr>
          <w:rFonts w:ascii="宋体" w:hAnsi="宋体" w:cs="宋体" w:eastAsia="宋体" w:hint="default"/>
          <w:sz w:val="2"/>
          <w:szCs w:val="2"/>
        </w:rPr>
      </w:pPr>
      <w:r>
        <w:rPr>
          <w:rFonts w:ascii="宋体" w:hAnsi="宋体" w:cs="宋体" w:eastAsia="宋体" w:hint="default"/>
          <w:sz w:val="2"/>
          <w:szCs w:val="2"/>
        </w:rPr>
        <w:pict>
          <v:group style="width:418.75pt;height:.5pt;mso-position-horizontal-relative:char;mso-position-vertical-relative:line" coordorigin="0,0" coordsize="8375,10">
            <v:group style="position:absolute;left:5;top:5;width:8366;height:2" coordorigin="5,5" coordsize="8366,2">
              <v:shape style="position:absolute;left:5;top:5;width:8366;height:2" coordorigin="5,5" coordsize="8366,0" path="m5,5l8370,5e" filled="false" stroked="true" strokeweight=".48pt" strokecolor="#000000">
                <v:path arrowok="t"/>
              </v:shape>
            </v:group>
          </v:group>
        </w:pict>
      </w:r>
      <w:r>
        <w:rPr>
          <w:rFonts w:ascii="宋体" w:hAnsi="宋体" w:cs="宋体" w:eastAsia="宋体" w:hint="default"/>
          <w:sz w:val="2"/>
          <w:szCs w:val="2"/>
        </w:rPr>
      </w:r>
    </w:p>
    <w:p>
      <w:pPr>
        <w:spacing w:before="83"/>
        <w:ind w:left="226" w:right="94" w:firstLine="0"/>
        <w:jc w:val="left"/>
        <w:rPr>
          <w:rFonts w:ascii="宋体" w:hAnsi="宋体" w:cs="宋体" w:eastAsia="宋体" w:hint="default"/>
          <w:sz w:val="21"/>
          <w:szCs w:val="21"/>
        </w:rPr>
      </w:pPr>
      <w:r>
        <w:rPr/>
        <w:pict>
          <v:shape style="position:absolute;margin-left:166.339996pt;margin-top:20.973675pt;width:.48001pt;height:.12pt;mso-position-horizontal-relative:page;mso-position-vertical-relative:paragraph;z-index:-1197400" type="#_x0000_t75" stroked="false">
            <v:imagedata r:id="rId380" o:title=""/>
          </v:shape>
        </w:pict>
      </w:r>
      <w:r>
        <w:rPr/>
        <w:pict>
          <v:shape style="position:absolute;margin-left:251.089996pt;margin-top:20.973675pt;width:.48pt;height:.12pt;mso-position-horizontal-relative:page;mso-position-vertical-relative:paragraph;z-index:-1197376" type="#_x0000_t75" stroked="false">
            <v:imagedata r:id="rId380" o:title=""/>
          </v:shape>
        </w:pict>
      </w:r>
      <w:r>
        <w:rPr/>
        <w:pict>
          <v:shape style="position:absolute;margin-left:335.950012pt;margin-top:20.973675pt;width:.48001pt;height:.12pt;mso-position-horizontal-relative:page;mso-position-vertical-relative:paragraph;z-index:-1197352" type="#_x0000_t75" stroked="false">
            <v:imagedata r:id="rId380" o:title=""/>
          </v:shape>
        </w:pict>
      </w:r>
      <w:r>
        <w:rPr/>
        <w:pict>
          <v:shape style="position:absolute;margin-left:425.829987pt;margin-top:20.973675pt;width:.48001pt;height:.12pt;mso-position-horizontal-relative:page;mso-position-vertical-relative:paragraph;z-index:-1197328" type="#_x0000_t75" stroked="false">
            <v:imagedata r:id="rId380" o:title=""/>
          </v:shape>
        </w:pict>
      </w:r>
      <w:r>
        <w:rPr/>
        <w:pict>
          <v:shape style="position:absolute;margin-left:336.429993pt;margin-top:39.693634pt;width:89.392571pt;height:.48pt;mso-position-horizontal-relative:page;mso-position-vertical-relative:paragraph;z-index:10696" type="#_x0000_t75" stroked="false">
            <v:imagedata r:id="rId381" o:title=""/>
          </v:shape>
        </w:pict>
      </w:r>
      <w:r>
        <w:rPr/>
        <w:pict>
          <v:group style="position:absolute;margin-left:84.624001pt;margin-top:58.893635pt;width:426.2pt;height:.5pt;mso-position-horizontal-relative:page;mso-position-vertical-relative:paragraph;z-index:-1197280" coordorigin="1692,1178" coordsize="8524,10">
            <v:shape style="position:absolute;left:1692;top:1178;width:1634;height:10" type="#_x0000_t75" stroked="false">
              <v:imagedata r:id="rId382" o:title=""/>
            </v:shape>
            <v:shape style="position:absolute;left:3322;top:1178;width:1700;height:10" type="#_x0000_t75" stroked="false">
              <v:imagedata r:id="rId383" o:title=""/>
            </v:shape>
            <v:shape style="position:absolute;left:5017;top:1178;width:1702;height:10" type="#_x0000_t75" stroked="false">
              <v:imagedata r:id="rId383" o:title=""/>
            </v:shape>
            <v:shape style="position:absolute;left:6714;top:1178;width:1802;height:10" type="#_x0000_t75" stroked="false">
              <v:imagedata r:id="rId384" o:title=""/>
            </v:shape>
            <v:shape style="position:absolute;left:8512;top:1178;width:1705;height:10" type="#_x0000_t75" stroked="false">
              <v:imagedata r:id="rId245" o:title=""/>
            </v:shape>
            <w10:wrap type="none"/>
          </v:group>
        </w:pict>
      </w:r>
      <w:r>
        <w:rPr/>
        <w:pict>
          <v:group style="position:absolute;margin-left:84.624001pt;margin-top:78.213692pt;width:426.2pt;height:.5pt;mso-position-horizontal-relative:page;mso-position-vertical-relative:paragraph;z-index:-1197256" coordorigin="1692,1564" coordsize="8524,10">
            <v:shape style="position:absolute;left:1692;top:1564;width:1634;height:10" type="#_x0000_t75" stroked="false">
              <v:imagedata r:id="rId382" o:title=""/>
            </v:shape>
            <v:shape style="position:absolute;left:3322;top:1564;width:1700;height:10" type="#_x0000_t75" stroked="false">
              <v:imagedata r:id="rId385" o:title=""/>
            </v:shape>
            <v:shape style="position:absolute;left:5017;top:1564;width:1702;height:10" type="#_x0000_t75" stroked="false">
              <v:imagedata r:id="rId385" o:title=""/>
            </v:shape>
            <v:shape style="position:absolute;left:6714;top:1564;width:1802;height:10" type="#_x0000_t75" stroked="false">
              <v:imagedata r:id="rId386" o:title=""/>
            </v:shape>
            <v:shape style="position:absolute;left:8512;top:1564;width:1705;height:10" type="#_x0000_t75" stroked="false">
              <v:imagedata r:id="rId387" o:title=""/>
            </v:shape>
            <w10:wrap type="none"/>
          </v:group>
        </w:pict>
      </w:r>
      <w:r>
        <w:rPr>
          <w:rFonts w:ascii="宋体" w:hAnsi="宋体" w:cs="宋体" w:eastAsia="宋体" w:hint="default"/>
          <w:b/>
          <w:bCs/>
          <w:sz w:val="21"/>
          <w:szCs w:val="21"/>
        </w:rPr>
        <w:t>(</w:t>
      </w:r>
      <w:r>
        <w:rPr>
          <w:rFonts w:ascii="宋体" w:hAnsi="宋体" w:cs="宋体" w:eastAsia="宋体" w:hint="default"/>
          <w:b/>
          <w:bCs/>
          <w:sz w:val="21"/>
          <w:szCs w:val="21"/>
        </w:rPr>
        <w:t>十三</w:t>
      </w:r>
      <w:r>
        <w:rPr>
          <w:rFonts w:ascii="宋体" w:hAnsi="宋体" w:cs="宋体" w:eastAsia="宋体" w:hint="default"/>
          <w:b/>
          <w:bCs/>
          <w:sz w:val="21"/>
          <w:szCs w:val="21"/>
        </w:rPr>
        <w:t>)</w:t>
      </w:r>
      <w:r>
        <w:rPr>
          <w:rFonts w:ascii="宋体" w:hAnsi="宋体" w:cs="宋体" w:eastAsia="宋体" w:hint="default"/>
          <w:b/>
          <w:bCs/>
          <w:spacing w:val="31"/>
          <w:sz w:val="21"/>
          <w:szCs w:val="21"/>
        </w:rPr>
        <w:t> </w:t>
      </w:r>
      <w:r>
        <w:rPr>
          <w:rFonts w:ascii="宋体" w:hAnsi="宋体" w:cs="宋体" w:eastAsia="宋体" w:hint="default"/>
          <w:b/>
          <w:bCs/>
          <w:sz w:val="21"/>
          <w:szCs w:val="21"/>
        </w:rPr>
        <w:t>资产减值准备</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118" w:type="dxa"/>
        <w:tblLayout w:type="fixed"/>
        <w:tblCellMar>
          <w:top w:w="0" w:type="dxa"/>
          <w:left w:w="0" w:type="dxa"/>
          <w:bottom w:w="0" w:type="dxa"/>
          <w:right w:w="0" w:type="dxa"/>
        </w:tblCellMar>
        <w:tblLook w:val="01E0"/>
      </w:tblPr>
      <w:tblGrid>
        <w:gridCol w:w="1654"/>
        <w:gridCol w:w="1695"/>
        <w:gridCol w:w="1697"/>
        <w:gridCol w:w="898"/>
        <w:gridCol w:w="900"/>
        <w:gridCol w:w="1695"/>
      </w:tblGrid>
      <w:tr>
        <w:trPr>
          <w:trHeight w:val="389" w:hRule="exact"/>
        </w:trPr>
        <w:tc>
          <w:tcPr>
            <w:tcW w:w="1654" w:type="dxa"/>
            <w:vMerge w:val="restart"/>
            <w:tcBorders>
              <w:top w:val="single" w:sz="12"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95" w:type="dxa"/>
            <w:vMerge w:val="restart"/>
            <w:tcBorders>
              <w:top w:val="single" w:sz="12"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480"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697" w:type="dxa"/>
            <w:vMerge w:val="restart"/>
            <w:tcBorders>
              <w:top w:val="single" w:sz="12"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798"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32"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695" w:type="dxa"/>
            <w:vMerge w:val="restart"/>
            <w:tcBorders>
              <w:top w:val="single" w:sz="12" w:space="0" w:color="000000"/>
              <w:left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482"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88" w:hRule="exact"/>
        </w:trPr>
        <w:tc>
          <w:tcPr>
            <w:tcW w:w="1654" w:type="dxa"/>
            <w:vMerge/>
            <w:tcBorders>
              <w:left w:val="nil" w:sz="6" w:space="0" w:color="auto"/>
              <w:bottom w:val="nil" w:sz="6" w:space="0" w:color="auto"/>
              <w:right w:val="single" w:sz="4" w:space="0" w:color="000000"/>
            </w:tcBorders>
          </w:tcPr>
          <w:p>
            <w:pPr/>
          </w:p>
        </w:tc>
        <w:tc>
          <w:tcPr>
            <w:tcW w:w="1695" w:type="dxa"/>
            <w:vMerge/>
            <w:tcBorders>
              <w:left w:val="single" w:sz="4" w:space="0" w:color="000000"/>
              <w:bottom w:val="nil" w:sz="6" w:space="0" w:color="auto"/>
              <w:right w:val="single" w:sz="4" w:space="0" w:color="000000"/>
            </w:tcBorders>
          </w:tcPr>
          <w:p>
            <w:pPr/>
          </w:p>
        </w:tc>
        <w:tc>
          <w:tcPr>
            <w:tcW w:w="1697" w:type="dxa"/>
            <w:vMerge/>
            <w:tcBorders>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263" w:right="0"/>
              <w:jc w:val="left"/>
              <w:rPr>
                <w:rFonts w:ascii="宋体" w:hAnsi="宋体" w:cs="宋体" w:eastAsia="宋体" w:hint="default"/>
                <w:sz w:val="18"/>
                <w:szCs w:val="18"/>
              </w:rPr>
            </w:pPr>
            <w:r>
              <w:rPr>
                <w:rFonts w:ascii="宋体" w:hAnsi="宋体" w:cs="宋体" w:eastAsia="宋体" w:hint="default"/>
                <w:sz w:val="18"/>
                <w:szCs w:val="18"/>
              </w:rPr>
              <w:t>转回</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left="263" w:right="0"/>
              <w:jc w:val="left"/>
              <w:rPr>
                <w:rFonts w:ascii="宋体" w:hAnsi="宋体" w:cs="宋体" w:eastAsia="宋体" w:hint="default"/>
                <w:sz w:val="18"/>
                <w:szCs w:val="18"/>
              </w:rPr>
            </w:pPr>
            <w:r>
              <w:rPr>
                <w:rFonts w:ascii="宋体" w:hAnsi="宋体" w:cs="宋体" w:eastAsia="宋体" w:hint="default"/>
                <w:sz w:val="18"/>
                <w:szCs w:val="18"/>
              </w:rPr>
              <w:t>转销</w:t>
            </w:r>
          </w:p>
        </w:tc>
        <w:tc>
          <w:tcPr>
            <w:tcW w:w="1695" w:type="dxa"/>
            <w:vMerge/>
            <w:tcBorders>
              <w:left w:val="single" w:sz="4" w:space="0" w:color="000000"/>
              <w:bottom w:val="nil" w:sz="6" w:space="0" w:color="auto"/>
              <w:right w:val="nil" w:sz="6" w:space="0" w:color="auto"/>
            </w:tcBorders>
          </w:tcPr>
          <w:p>
            <w:pPr/>
          </w:p>
        </w:tc>
      </w:tr>
      <w:tr>
        <w:trPr>
          <w:trHeight w:val="394" w:hRule="exact"/>
        </w:trPr>
        <w:tc>
          <w:tcPr>
            <w:tcW w:w="1654"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0"/>
              <w:jc w:val="right"/>
              <w:rPr>
                <w:rFonts w:ascii="Calibri" w:hAnsi="Calibri" w:cs="Calibri" w:eastAsia="Calibri" w:hint="default"/>
                <w:sz w:val="18"/>
                <w:szCs w:val="18"/>
              </w:rPr>
            </w:pPr>
            <w:r>
              <w:rPr>
                <w:rFonts w:ascii="Calibri"/>
                <w:spacing w:val="-1"/>
                <w:sz w:val="18"/>
              </w:rPr>
              <w:t>1,185,721.86</w:t>
            </w: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Calibri" w:hAnsi="Calibri" w:cs="Calibri" w:eastAsia="Calibri" w:hint="default"/>
                <w:sz w:val="18"/>
                <w:szCs w:val="18"/>
              </w:rPr>
            </w:pPr>
            <w:r>
              <w:rPr>
                <w:rFonts w:ascii="Calibri"/>
                <w:sz w:val="18"/>
              </w:rPr>
              <w:t>2,130,811.41</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Calibri" w:hAnsi="Calibri" w:cs="Calibri" w:eastAsia="Calibri" w:hint="default"/>
                <w:sz w:val="18"/>
                <w:szCs w:val="18"/>
              </w:rPr>
            </w:pPr>
            <w:r>
              <w:rPr>
                <w:rFonts w:ascii="Calibri"/>
                <w:sz w:val="18"/>
              </w:rPr>
              <w:t>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Calibri" w:hAnsi="Calibri" w:cs="Calibri" w:eastAsia="Calibri" w:hint="default"/>
                <w:sz w:val="18"/>
                <w:szCs w:val="18"/>
              </w:rPr>
            </w:pPr>
            <w:r>
              <w:rPr>
                <w:rFonts w:ascii="Calibri"/>
                <w:sz w:val="18"/>
              </w:rPr>
              <w:t>0.00</w:t>
            </w:r>
          </w:p>
        </w:tc>
        <w:tc>
          <w:tcPr>
            <w:tcW w:w="1695"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3"/>
              <w:jc w:val="right"/>
              <w:rPr>
                <w:rFonts w:ascii="Calibri" w:hAnsi="Calibri" w:cs="Calibri" w:eastAsia="Calibri" w:hint="default"/>
                <w:sz w:val="18"/>
                <w:szCs w:val="18"/>
              </w:rPr>
            </w:pPr>
            <w:r>
              <w:rPr>
                <w:rFonts w:ascii="Calibri"/>
                <w:spacing w:val="-1"/>
                <w:sz w:val="18"/>
              </w:rPr>
              <w:t>3,316,533.27</w:t>
            </w:r>
          </w:p>
        </w:tc>
      </w:tr>
      <w:tr>
        <w:trPr>
          <w:trHeight w:val="384" w:hRule="exact"/>
        </w:trPr>
        <w:tc>
          <w:tcPr>
            <w:tcW w:w="1654"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存货跌价准备</w:t>
            </w:r>
          </w:p>
        </w:tc>
        <w:tc>
          <w:tcPr>
            <w:tcW w:w="169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69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z w:val="18"/>
              </w:rPr>
              <w:t>2,208,035.24</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90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695"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2,208,035.24</w:t>
            </w:r>
          </w:p>
        </w:tc>
      </w:tr>
      <w:tr>
        <w:trPr>
          <w:trHeight w:val="387" w:hRule="exact"/>
        </w:trPr>
        <w:tc>
          <w:tcPr>
            <w:tcW w:w="1654"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0"/>
              <w:jc w:val="right"/>
              <w:rPr>
                <w:rFonts w:ascii="Calibri" w:hAnsi="Calibri" w:cs="Calibri" w:eastAsia="Calibri" w:hint="default"/>
                <w:sz w:val="18"/>
                <w:szCs w:val="18"/>
              </w:rPr>
            </w:pPr>
            <w:r>
              <w:rPr>
                <w:rFonts w:ascii="Calibri"/>
                <w:spacing w:val="-1"/>
                <w:sz w:val="18"/>
              </w:rPr>
              <w:t>1,185,721.86</w:t>
            </w:r>
          </w:p>
        </w:tc>
        <w:tc>
          <w:tcPr>
            <w:tcW w:w="169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4,338,846.65</w:t>
            </w:r>
          </w:p>
        </w:tc>
        <w:tc>
          <w:tcPr>
            <w:tcW w:w="8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9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695"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pacing w:val="-1"/>
                <w:sz w:val="18"/>
              </w:rPr>
              <w:t>5,524,568.51</w:t>
            </w:r>
          </w:p>
        </w:tc>
      </w:tr>
    </w:tbl>
    <w:p>
      <w:pPr>
        <w:spacing w:line="240" w:lineRule="auto" w:before="0"/>
        <w:rPr>
          <w:rFonts w:ascii="宋体" w:hAnsi="宋体" w:cs="宋体" w:eastAsia="宋体" w:hint="default"/>
          <w:b/>
          <w:bCs/>
          <w:sz w:val="20"/>
          <w:szCs w:val="20"/>
        </w:rPr>
      </w:pPr>
    </w:p>
    <w:p>
      <w:pPr>
        <w:spacing w:before="174"/>
        <w:ind w:left="226" w:right="94" w:firstLine="0"/>
        <w:jc w:val="left"/>
        <w:rPr>
          <w:rFonts w:ascii="宋体" w:hAnsi="宋体" w:cs="宋体" w:eastAsia="宋体" w:hint="default"/>
          <w:sz w:val="21"/>
          <w:szCs w:val="21"/>
        </w:rPr>
      </w:pPr>
      <w:r>
        <w:rPr/>
        <w:pict>
          <v:group style="position:absolute;margin-left:84.624001pt;margin-top:-33.756336pt;width:426.2pt;height:.5pt;mso-position-horizontal-relative:page;mso-position-vertical-relative:paragraph;z-index:-1197232" coordorigin="1692,-675" coordsize="8524,10">
            <v:shape style="position:absolute;left:1692;top:-675;width:1634;height:10" type="#_x0000_t75" stroked="false">
              <v:imagedata r:id="rId382" o:title=""/>
            </v:shape>
            <v:shape style="position:absolute;left:3322;top:-675;width:1700;height:10" type="#_x0000_t75" stroked="false">
              <v:imagedata r:id="rId385" o:title=""/>
            </v:shape>
            <v:shape style="position:absolute;left:5017;top:-675;width:1702;height:10" type="#_x0000_t75" stroked="false">
              <v:imagedata r:id="rId385" o:title=""/>
            </v:shape>
            <v:shape style="position:absolute;left:6714;top:-675;width:1802;height:10" type="#_x0000_t75" stroked="false">
              <v:imagedata r:id="rId386" o:title=""/>
            </v:shape>
            <v:shape style="position:absolute;left:8512;top:-675;width:1705;height:10" type="#_x0000_t75" stroked="false">
              <v:imagedata r:id="rId38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十四</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短期借款</w:t>
      </w:r>
      <w:r>
        <w:rPr>
          <w:rFonts w:ascii="宋体" w:hAnsi="宋体" w:cs="宋体" w:eastAsia="宋体" w:hint="default"/>
          <w:sz w:val="21"/>
          <w:szCs w:val="21"/>
        </w:rPr>
      </w:r>
    </w:p>
    <w:p>
      <w:pPr>
        <w:tabs>
          <w:tab w:pos="1495" w:val="left" w:leader="none"/>
        </w:tabs>
        <w:spacing w:before="107"/>
        <w:ind w:left="958" w:right="94" w:firstLine="0"/>
        <w:jc w:val="left"/>
        <w:rPr>
          <w:rFonts w:ascii="宋体" w:hAnsi="宋体" w:cs="宋体" w:eastAsia="宋体" w:hint="default"/>
          <w:sz w:val="21"/>
          <w:szCs w:val="21"/>
        </w:rPr>
      </w:pPr>
      <w:r>
        <w:rPr/>
        <w:pict>
          <v:shape style="position:absolute;margin-left:292.609985pt;margin-top:22.053659pt;width:.48001pt;height:.12pt;mso-position-horizontal-relative:page;mso-position-vertical-relative:paragraph;z-index:-1197208" type="#_x0000_t75" stroked="false">
            <v:imagedata r:id="rId380" o:title=""/>
          </v:shape>
        </w:pict>
      </w:r>
      <w:r>
        <w:rPr/>
        <w:pict>
          <v:shape style="position:absolute;margin-left:399.670013pt;margin-top:22.053659pt;width:.48001pt;height:.12pt;mso-position-horizontal-relative:page;mso-position-vertical-relative:paragraph;z-index:-1197184" type="#_x0000_t75" stroked="false">
            <v:imagedata r:id="rId380" o:title=""/>
          </v:shape>
        </w:pict>
      </w:r>
      <w:r>
        <w:rPr/>
        <w:pict>
          <v:shape style="position:absolute;margin-left:118.580002pt;margin-top:40.893681pt;width:387.696164pt;height:.48pt;mso-position-horizontal-relative:page;mso-position-vertical-relative:paragraph;z-index:-1197160" type="#_x0000_t75" stroked="false">
            <v:imagedata r:id="rId388" o:title=""/>
          </v:shape>
        </w:pict>
      </w:r>
      <w:r>
        <w:rPr>
          <w:rFonts w:ascii="宋体" w:hAnsi="宋体" w:cs="宋体" w:eastAsia="宋体" w:hint="default"/>
          <w:b/>
          <w:bCs/>
          <w:sz w:val="21"/>
          <w:szCs w:val="21"/>
        </w:rPr>
        <w:t>1</w:t>
      </w:r>
      <w:r>
        <w:rPr>
          <w:rFonts w:ascii="宋体" w:hAnsi="宋体" w:cs="宋体" w:eastAsia="宋体" w:hint="default"/>
          <w:b/>
          <w:bCs/>
          <w:sz w:val="21"/>
          <w:szCs w:val="21"/>
        </w:rPr>
        <w:t>、</w:t>
        <w:tab/>
        <w:t>短期借款分类</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797" w:type="dxa"/>
        <w:tblLayout w:type="fixed"/>
        <w:tblCellMar>
          <w:top w:w="0" w:type="dxa"/>
          <w:left w:w="0" w:type="dxa"/>
          <w:bottom w:w="0" w:type="dxa"/>
          <w:right w:w="0" w:type="dxa"/>
        </w:tblCellMar>
        <w:tblLook w:val="01E0"/>
      </w:tblPr>
      <w:tblGrid>
        <w:gridCol w:w="3500"/>
        <w:gridCol w:w="2141"/>
        <w:gridCol w:w="2127"/>
      </w:tblGrid>
      <w:tr>
        <w:trPr>
          <w:trHeight w:val="397" w:hRule="exact"/>
        </w:trPr>
        <w:tc>
          <w:tcPr>
            <w:tcW w:w="3500"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4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645"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127"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638"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5" w:hRule="exact"/>
        </w:trPr>
        <w:tc>
          <w:tcPr>
            <w:tcW w:w="3500" w:type="dxa"/>
            <w:tcBorders>
              <w:top w:val="nil" w:sz="6" w:space="0" w:color="auto"/>
              <w:left w:val="nil" w:sz="6" w:space="0" w:color="auto"/>
              <w:bottom w:val="single" w:sz="12" w:space="0" w:color="000000"/>
              <w:right w:val="single" w:sz="4" w:space="0" w:color="000000"/>
            </w:tcBorders>
          </w:tcPr>
          <w:p>
            <w:pPr>
              <w:pStyle w:val="TableParagraph"/>
              <w:spacing w:line="240" w:lineRule="auto" w:before="23"/>
              <w:ind w:left="120" w:right="0"/>
              <w:jc w:val="left"/>
              <w:rPr>
                <w:rFonts w:ascii="宋体" w:hAnsi="宋体" w:cs="宋体" w:eastAsia="宋体" w:hint="default"/>
                <w:sz w:val="21"/>
                <w:szCs w:val="21"/>
              </w:rPr>
            </w:pPr>
            <w:r>
              <w:rPr>
                <w:rFonts w:ascii="宋体" w:hAnsi="宋体" w:cs="宋体" w:eastAsia="宋体" w:hint="default"/>
                <w:sz w:val="21"/>
                <w:szCs w:val="21"/>
              </w:rPr>
              <w:t>抵押借款</w:t>
            </w:r>
          </w:p>
        </w:tc>
        <w:tc>
          <w:tcPr>
            <w:tcW w:w="214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3"/>
              <w:ind w:left="314" w:right="0"/>
              <w:jc w:val="left"/>
              <w:rPr>
                <w:rFonts w:ascii="Calibri" w:hAnsi="Calibri" w:cs="Calibri" w:eastAsia="Calibri" w:hint="default"/>
                <w:sz w:val="21"/>
                <w:szCs w:val="21"/>
              </w:rPr>
            </w:pPr>
            <w:r>
              <w:rPr>
                <w:rFonts w:ascii="Calibri"/>
                <w:sz w:val="21"/>
              </w:rPr>
              <w:t>0.00</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63"/>
              <w:ind w:left="791" w:right="0"/>
              <w:jc w:val="left"/>
              <w:rPr>
                <w:rFonts w:ascii="Calibri" w:hAnsi="Calibri" w:cs="Calibri" w:eastAsia="Calibri" w:hint="default"/>
                <w:sz w:val="21"/>
                <w:szCs w:val="21"/>
              </w:rPr>
            </w:pPr>
            <w:r>
              <w:rPr>
                <w:rFonts w:ascii="Calibri"/>
                <w:sz w:val="21"/>
              </w:rPr>
              <w:t>20,000,000.00</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tabs>
          <w:tab w:pos="1495" w:val="left" w:leader="none"/>
        </w:tabs>
        <w:spacing w:before="0"/>
        <w:ind w:left="958" w:right="94"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无已到期未偿还的短期借款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spacing w:before="0"/>
        <w:ind w:left="226" w:right="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十五</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应付账款</w:t>
      </w:r>
      <w:r>
        <w:rPr>
          <w:rFonts w:ascii="宋体" w:hAnsi="宋体" w:cs="宋体" w:eastAsia="宋体" w:hint="default"/>
          <w:sz w:val="21"/>
          <w:szCs w:val="21"/>
        </w:rPr>
      </w:r>
    </w:p>
    <w:p>
      <w:pPr>
        <w:tabs>
          <w:tab w:pos="1495" w:val="left" w:leader="none"/>
        </w:tabs>
        <w:spacing w:before="110"/>
        <w:ind w:left="958" w:right="94" w:firstLine="0"/>
        <w:jc w:val="left"/>
        <w:rPr>
          <w:rFonts w:ascii="宋体" w:hAnsi="宋体" w:cs="宋体" w:eastAsia="宋体" w:hint="default"/>
          <w:sz w:val="21"/>
          <w:szCs w:val="21"/>
        </w:rPr>
      </w:pPr>
      <w:r>
        <w:rPr/>
        <w:pict>
          <v:shape style="position:absolute;margin-left:274.130005pt;margin-top:22.203669pt;width:.48001pt;height:.12pt;mso-position-horizontal-relative:page;mso-position-vertical-relative:paragraph;z-index:-1197136" type="#_x0000_t75" stroked="false">
            <v:imagedata r:id="rId389" o:title=""/>
          </v:shape>
        </w:pict>
      </w:r>
      <w:r>
        <w:rPr/>
        <w:pict>
          <v:shape style="position:absolute;margin-left:394.630005pt;margin-top:22.203669pt;width:.48001pt;height:.12pt;mso-position-horizontal-relative:page;mso-position-vertical-relative:paragraph;z-index:-1197112" type="#_x0000_t75" stroked="false">
            <v:imagedata r:id="rId389" o:title=""/>
          </v:shape>
        </w:pict>
      </w:r>
      <w:r>
        <w:rPr/>
        <w:pict>
          <v:shape style="position:absolute;margin-left:120.5pt;margin-top:41.043659pt;width:387.791921pt;height:.48pt;mso-position-horizontal-relative:page;mso-position-vertical-relative:paragraph;z-index:-1197088" type="#_x0000_t75" stroked="false">
            <v:imagedata r:id="rId390" o:title=""/>
          </v:shape>
        </w:pict>
      </w:r>
      <w:r>
        <w:rPr/>
        <w:pict>
          <v:shape style="position:absolute;margin-left:120.5pt;margin-top:60.24369pt;width:387.816159pt;height:.48pt;mso-position-horizontal-relative:page;mso-position-vertical-relative:paragraph;z-index:-1197064" type="#_x0000_t75" stroked="false">
            <v:imagedata r:id="rId390" o:title=""/>
          </v:shape>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应付账款明细如下：</w:t>
      </w:r>
      <w:r>
        <w:rPr>
          <w:rFonts w:ascii="宋体" w:hAnsi="宋体" w:cs="宋体" w:eastAsia="宋体" w:hint="default"/>
          <w:sz w:val="21"/>
          <w:szCs w:val="21"/>
        </w:rPr>
      </w:r>
    </w:p>
    <w:tbl>
      <w:tblPr>
        <w:tblW w:w="0" w:type="auto"/>
        <w:jc w:val="left"/>
        <w:tblInd w:w="835" w:type="dxa"/>
        <w:tblLayout w:type="fixed"/>
        <w:tblCellMar>
          <w:top w:w="0" w:type="dxa"/>
          <w:left w:w="0" w:type="dxa"/>
          <w:bottom w:w="0" w:type="dxa"/>
          <w:right w:w="0" w:type="dxa"/>
        </w:tblCellMar>
        <w:tblLook w:val="01E0"/>
      </w:tblPr>
      <w:tblGrid>
        <w:gridCol w:w="3092"/>
        <w:gridCol w:w="2410"/>
        <w:gridCol w:w="2268"/>
      </w:tblGrid>
      <w:tr>
        <w:trPr>
          <w:trHeight w:val="394" w:hRule="exact"/>
        </w:trPr>
        <w:tc>
          <w:tcPr>
            <w:tcW w:w="3092"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4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2268"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5"/>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94"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30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8"/>
              <w:jc w:val="right"/>
              <w:rPr>
                <w:rFonts w:ascii="Calibri" w:hAnsi="Calibri" w:cs="Calibri" w:eastAsia="Calibri" w:hint="default"/>
                <w:sz w:val="18"/>
                <w:szCs w:val="18"/>
              </w:rPr>
            </w:pPr>
            <w:r>
              <w:rPr>
                <w:rFonts w:ascii="Calibri"/>
                <w:spacing w:val="-1"/>
                <w:sz w:val="18"/>
              </w:rPr>
              <w:t>39,730,306.07</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3"/>
              <w:jc w:val="right"/>
              <w:rPr>
                <w:rFonts w:ascii="Calibri" w:hAnsi="Calibri" w:cs="Calibri" w:eastAsia="Calibri" w:hint="default"/>
                <w:sz w:val="18"/>
                <w:szCs w:val="18"/>
              </w:rPr>
            </w:pPr>
            <w:r>
              <w:rPr>
                <w:rFonts w:ascii="Calibri"/>
                <w:sz w:val="18"/>
              </w:rPr>
              <w:t>31,244,420.95</w:t>
            </w:r>
          </w:p>
        </w:tc>
      </w:tr>
      <w:tr>
        <w:trPr>
          <w:trHeight w:val="384" w:hRule="exact"/>
        </w:trPr>
        <w:tc>
          <w:tcPr>
            <w:tcW w:w="3092"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302" w:right="0"/>
              <w:jc w:val="left"/>
              <w:rPr>
                <w:rFonts w:ascii="宋体" w:hAnsi="宋体" w:cs="宋体" w:eastAsia="宋体" w:hint="default"/>
                <w:sz w:val="18"/>
                <w:szCs w:val="18"/>
              </w:rPr>
            </w:pPr>
            <w:r>
              <w:rPr>
                <w:rFonts w:ascii="Calibri" w:hAnsi="Calibri" w:cs="Calibri" w:eastAsia="Calibri" w:hint="default"/>
                <w:sz w:val="18"/>
                <w:szCs w:val="18"/>
              </w:rPr>
              <w:t>1-2</w:t>
            </w:r>
            <w:r>
              <w:rPr>
                <w:rFonts w:ascii="Calibri" w:hAnsi="Calibri" w:cs="Calibri" w:eastAsia="Calibri" w:hint="default"/>
                <w:spacing w:val="3"/>
                <w:sz w:val="18"/>
                <w:szCs w:val="18"/>
              </w:rPr>
              <w:t> </w:t>
            </w:r>
            <w:r>
              <w:rPr>
                <w:rFonts w:ascii="宋体" w:hAnsi="宋体" w:cs="宋体" w:eastAsia="宋体" w:hint="default"/>
                <w:sz w:val="18"/>
                <w:szCs w:val="18"/>
              </w:rPr>
              <w:t>年</w:t>
            </w:r>
          </w:p>
        </w:tc>
        <w:tc>
          <w:tcPr>
            <w:tcW w:w="241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9"/>
              <w:jc w:val="right"/>
              <w:rPr>
                <w:rFonts w:ascii="Calibri" w:hAnsi="Calibri" w:cs="Calibri" w:eastAsia="Calibri" w:hint="default"/>
                <w:sz w:val="18"/>
                <w:szCs w:val="18"/>
              </w:rPr>
            </w:pPr>
            <w:r>
              <w:rPr>
                <w:rFonts w:ascii="Calibri"/>
                <w:sz w:val="18"/>
              </w:rPr>
              <w:t>266,509.10</w:t>
            </w:r>
          </w:p>
        </w:tc>
        <w:tc>
          <w:tcPr>
            <w:tcW w:w="2268"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Calibri" w:hAnsi="Calibri" w:cs="Calibri" w:eastAsia="Calibri" w:hint="default"/>
                <w:sz w:val="18"/>
                <w:szCs w:val="18"/>
              </w:rPr>
            </w:pPr>
            <w:r>
              <w:rPr>
                <w:rFonts w:ascii="Calibri"/>
                <w:spacing w:val="-1"/>
                <w:sz w:val="18"/>
              </w:rPr>
              <w:t>17,140.00</w:t>
            </w:r>
          </w:p>
        </w:tc>
      </w:tr>
      <w:tr>
        <w:trPr>
          <w:trHeight w:val="389" w:hRule="exact"/>
        </w:trPr>
        <w:tc>
          <w:tcPr>
            <w:tcW w:w="3092" w:type="dxa"/>
            <w:tcBorders>
              <w:top w:val="nil" w:sz="6" w:space="0" w:color="auto"/>
              <w:left w:val="nil" w:sz="6" w:space="0" w:color="auto"/>
              <w:bottom w:val="single" w:sz="12" w:space="0" w:color="000000"/>
              <w:right w:val="single" w:sz="4" w:space="0" w:color="000000"/>
            </w:tcBorders>
          </w:tcPr>
          <w:p>
            <w:pPr>
              <w:pStyle w:val="TableParagraph"/>
              <w:tabs>
                <w:tab w:pos="559" w:val="left" w:leader="none"/>
              </w:tabs>
              <w:spacing w:line="240" w:lineRule="auto" w:before="36"/>
              <w:ind w:left="19"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4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39,996,815.17</w:t>
            </w:r>
          </w:p>
        </w:tc>
        <w:tc>
          <w:tcPr>
            <w:tcW w:w="2268" w:type="dxa"/>
            <w:tcBorders>
              <w:top w:val="nil" w:sz="6" w:space="0" w:color="auto"/>
              <w:left w:val="single" w:sz="4" w:space="0" w:color="000000"/>
              <w:bottom w:val="single" w:sz="12" w:space="0" w:color="000000"/>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31,261,560.95</w:t>
            </w:r>
          </w:p>
        </w:tc>
      </w:tr>
    </w:tbl>
    <w:p>
      <w:pPr>
        <w:tabs>
          <w:tab w:pos="1495" w:val="left" w:leader="none"/>
        </w:tabs>
        <w:spacing w:before="107"/>
        <w:ind w:left="958" w:right="94" w:firstLine="0"/>
        <w:jc w:val="left"/>
        <w:rPr>
          <w:rFonts w:ascii="宋体" w:hAnsi="宋体" w:cs="宋体" w:eastAsia="宋体" w:hint="default"/>
          <w:sz w:val="21"/>
          <w:szCs w:val="21"/>
        </w:rPr>
      </w:pPr>
      <w:r>
        <w:rPr/>
        <w:pict>
          <v:shape style="position:absolute;margin-left:120.5pt;margin-top:-20.086346pt;width:387.791921pt;height:.48pt;mso-position-horizontal-relative:page;mso-position-vertical-relative:paragraph;z-index:-1197040" type="#_x0000_t75" stroked="false">
            <v:imagedata r:id="rId390" o:title=""/>
          </v:shape>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年末数中无欠持本公司</w:t>
      </w:r>
      <w:r>
        <w:rPr>
          <w:rFonts w:ascii="宋体" w:hAnsi="宋体" w:cs="宋体" w:eastAsia="宋体" w:hint="default"/>
          <w:b/>
          <w:bCs/>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％以上（含</w:t>
      </w:r>
      <w:r>
        <w:rPr>
          <w:rFonts w:ascii="宋体" w:hAnsi="宋体" w:cs="宋体" w:eastAsia="宋体" w:hint="default"/>
          <w:b/>
          <w:bCs/>
          <w:spacing w:val="-75"/>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％）表决权股份的股东单位款项</w:t>
      </w:r>
      <w:r>
        <w:rPr>
          <w:rFonts w:ascii="宋体" w:hAnsi="宋体" w:cs="宋体" w:eastAsia="宋体" w:hint="default"/>
          <w:spacing w:val="-1"/>
          <w:sz w:val="21"/>
          <w:szCs w:val="21"/>
        </w:rPr>
      </w:r>
    </w:p>
    <w:p>
      <w:pPr>
        <w:tabs>
          <w:tab w:pos="1512" w:val="left" w:leader="none"/>
        </w:tabs>
        <w:spacing w:before="107"/>
        <w:ind w:left="958" w:right="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年末数中无欠关联方款项。</w:t>
      </w:r>
      <w:r>
        <w:rPr>
          <w:rFonts w:ascii="宋体" w:hAnsi="宋体" w:cs="宋体" w:eastAsia="宋体" w:hint="default"/>
          <w:spacing w:val="-1"/>
          <w:sz w:val="21"/>
          <w:szCs w:val="21"/>
        </w:rPr>
      </w:r>
    </w:p>
    <w:p>
      <w:pPr>
        <w:tabs>
          <w:tab w:pos="1495" w:val="left" w:leader="none"/>
        </w:tabs>
        <w:spacing w:before="110"/>
        <w:ind w:left="958" w:right="94" w:firstLine="0"/>
        <w:jc w:val="left"/>
        <w:rPr>
          <w:rFonts w:ascii="宋体" w:hAnsi="宋体" w:cs="宋体" w:eastAsia="宋体" w:hint="default"/>
          <w:sz w:val="21"/>
          <w:szCs w:val="21"/>
        </w:rPr>
      </w:pPr>
      <w:r>
        <w:rPr/>
        <w:pict>
          <v:shape style="position:absolute;margin-left:255.529999pt;margin-top:42.243671pt;width:.48pt;height:.12pt;mso-position-horizontal-relative:page;mso-position-vertical-relative:paragraph;z-index:-1197016" type="#_x0000_t75" stroked="false">
            <v:imagedata r:id="rId389" o:title=""/>
          </v:shape>
        </w:pict>
      </w:r>
      <w:r>
        <w:rPr/>
        <w:pict>
          <v:shape style="position:absolute;margin-left:373.390015pt;margin-top:42.243671pt;width:.48001pt;height:.12pt;mso-position-horizontal-relative:page;mso-position-vertical-relative:paragraph;z-index:-1196992" type="#_x0000_t75" stroked="false">
            <v:imagedata r:id="rId389" o:title=""/>
          </v:shape>
        </w:pict>
      </w:r>
      <w:r>
        <w:rPr/>
        <w:pict>
          <v:group style="position:absolute;margin-left:116.18pt;margin-top:61.083633pt;width:393.95pt;height:.5pt;mso-position-horizontal-relative:page;mso-position-vertical-relative:paragraph;z-index:-1196968" coordorigin="2324,1222" coordsize="7879,10">
            <v:shape style="position:absolute;left:2324;top:1222;width:2787;height:10" type="#_x0000_t75" stroked="false">
              <v:imagedata r:id="rId97" o:title=""/>
            </v:shape>
            <v:shape style="position:absolute;left:5106;top:1222;width:5096;height:10" type="#_x0000_t75" stroked="false">
              <v:imagedata r:id="rId391"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账龄超过一年的大额应付账款：</w:t>
      </w:r>
      <w:r>
        <w:rPr>
          <w:rFonts w:ascii="宋体" w:hAnsi="宋体" w:cs="宋体" w:eastAsia="宋体" w:hint="default"/>
          <w:spacing w:val="-1"/>
          <w:sz w:val="21"/>
          <w:szCs w:val="21"/>
        </w:rPr>
      </w: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1"/>
          <w:szCs w:val="11"/>
        </w:rPr>
      </w:pPr>
    </w:p>
    <w:tbl>
      <w:tblPr>
        <w:tblW w:w="0" w:type="auto"/>
        <w:jc w:val="left"/>
        <w:tblInd w:w="749" w:type="dxa"/>
        <w:tblLayout w:type="fixed"/>
        <w:tblCellMar>
          <w:top w:w="0" w:type="dxa"/>
          <w:left w:w="0" w:type="dxa"/>
          <w:bottom w:w="0" w:type="dxa"/>
          <w:right w:w="0" w:type="dxa"/>
        </w:tblCellMar>
        <w:tblLook w:val="01E0"/>
      </w:tblPr>
      <w:tblGrid>
        <w:gridCol w:w="2806"/>
        <w:gridCol w:w="2357"/>
        <w:gridCol w:w="2729"/>
      </w:tblGrid>
      <w:tr>
        <w:trPr>
          <w:trHeight w:val="394" w:hRule="exact"/>
        </w:trPr>
        <w:tc>
          <w:tcPr>
            <w:tcW w:w="2806"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23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2729"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907" w:right="0"/>
              <w:jc w:val="left"/>
              <w:rPr>
                <w:rFonts w:ascii="宋体" w:hAnsi="宋体" w:cs="宋体" w:eastAsia="宋体" w:hint="default"/>
                <w:sz w:val="18"/>
                <w:szCs w:val="18"/>
              </w:rPr>
            </w:pPr>
            <w:r>
              <w:rPr>
                <w:rFonts w:ascii="宋体" w:hAnsi="宋体" w:cs="宋体" w:eastAsia="宋体" w:hint="default"/>
                <w:sz w:val="18"/>
                <w:szCs w:val="18"/>
              </w:rPr>
              <w:t>未结转原因</w:t>
            </w:r>
          </w:p>
        </w:tc>
      </w:tr>
      <w:tr>
        <w:trPr>
          <w:trHeight w:val="398" w:hRule="exact"/>
        </w:trPr>
        <w:tc>
          <w:tcPr>
            <w:tcW w:w="2806"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广州市海溢电子科技有限公司</w:t>
            </w:r>
          </w:p>
        </w:tc>
        <w:tc>
          <w:tcPr>
            <w:tcW w:w="23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428" w:right="0"/>
              <w:jc w:val="left"/>
              <w:rPr>
                <w:rFonts w:ascii="Calibri" w:hAnsi="Calibri" w:cs="Calibri" w:eastAsia="Calibri" w:hint="default"/>
                <w:sz w:val="18"/>
                <w:szCs w:val="18"/>
              </w:rPr>
            </w:pPr>
            <w:r>
              <w:rPr>
                <w:rFonts w:ascii="Calibri"/>
                <w:sz w:val="18"/>
              </w:rPr>
              <w:t>202,200.18</w:t>
            </w:r>
          </w:p>
        </w:tc>
        <w:tc>
          <w:tcPr>
            <w:tcW w:w="2729" w:type="dxa"/>
            <w:tcBorders>
              <w:top w:val="nil" w:sz="6" w:space="0" w:color="auto"/>
              <w:left w:val="single" w:sz="4" w:space="0" w:color="000000"/>
              <w:bottom w:val="single" w:sz="12" w:space="0" w:color="000000"/>
              <w:right w:val="nil" w:sz="6" w:space="0" w:color="auto"/>
            </w:tcBorders>
          </w:tcPr>
          <w:p>
            <w:pPr>
              <w:pStyle w:val="TableParagraph"/>
              <w:spacing w:line="240" w:lineRule="auto" w:before="46"/>
              <w:ind w:right="108"/>
              <w:jc w:val="right"/>
              <w:rPr>
                <w:rFonts w:ascii="宋体" w:hAnsi="宋体" w:cs="宋体" w:eastAsia="宋体" w:hint="default"/>
                <w:sz w:val="18"/>
                <w:szCs w:val="18"/>
              </w:rPr>
            </w:pPr>
            <w:r>
              <w:rPr>
                <w:rFonts w:ascii="宋体" w:hAnsi="宋体" w:cs="宋体" w:eastAsia="宋体" w:hint="default"/>
                <w:sz w:val="18"/>
                <w:szCs w:val="18"/>
              </w:rPr>
              <w:t>未结算</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4"/>
          <w:szCs w:val="14"/>
        </w:rPr>
      </w:pPr>
    </w:p>
    <w:p>
      <w:pPr>
        <w:spacing w:before="36"/>
        <w:ind w:left="226" w:right="94"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十六</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预收款项</w:t>
      </w:r>
      <w:r>
        <w:rPr>
          <w:rFonts w:ascii="宋体" w:hAnsi="宋体" w:cs="宋体" w:eastAsia="宋体" w:hint="default"/>
          <w:sz w:val="21"/>
          <w:szCs w:val="21"/>
        </w:rPr>
      </w:r>
    </w:p>
    <w:p>
      <w:pPr>
        <w:tabs>
          <w:tab w:pos="1495" w:val="left" w:leader="none"/>
        </w:tabs>
        <w:spacing w:before="110"/>
        <w:ind w:left="958" w:right="94" w:firstLine="0"/>
        <w:jc w:val="left"/>
        <w:rPr>
          <w:rFonts w:ascii="宋体" w:hAnsi="宋体" w:cs="宋体" w:eastAsia="宋体" w:hint="default"/>
          <w:sz w:val="21"/>
          <w:szCs w:val="21"/>
        </w:rPr>
      </w:pPr>
      <w:r>
        <w:rPr/>
        <w:pict>
          <v:shape style="position:absolute;margin-left:286.25pt;margin-top:22.323666pt;width:.48001pt;height:.12pt;mso-position-horizontal-relative:page;mso-position-vertical-relative:paragraph;z-index:-1196944" type="#_x0000_t75" stroked="false">
            <v:imagedata r:id="rId392" o:title=""/>
          </v:shape>
        </w:pict>
      </w:r>
      <w:r>
        <w:rPr/>
        <w:pict>
          <v:shape style="position:absolute;margin-left:399.670013pt;margin-top:22.323666pt;width:.48001pt;height:.12pt;mso-position-horizontal-relative:page;mso-position-vertical-relative:paragraph;z-index:-1196920" type="#_x0000_t75" stroked="false">
            <v:imagedata r:id="rId392" o:title=""/>
          </v:shape>
        </w:pict>
      </w:r>
      <w:r>
        <w:rPr/>
        <w:pict>
          <v:group style="position:absolute;margin-left:118.580002pt;margin-top:41.073685pt;width:387.7pt;height:.5pt;mso-position-horizontal-relative:page;mso-position-vertical-relative:paragraph;z-index:-1196896" coordorigin="2372,821" coordsize="7754,10">
            <v:shape style="position:absolute;left:2372;top:821;width:5622;height:10" type="#_x0000_t75" stroked="false">
              <v:imagedata r:id="rId393" o:title=""/>
            </v:shape>
            <v:shape style="position:absolute;left:7989;top:821;width:2137;height:10" type="#_x0000_t75" stroked="false">
              <v:imagedata r:id="rId394" o:title=""/>
            </v:shape>
            <w10:wrap type="none"/>
          </v:group>
        </w:pict>
      </w:r>
      <w:r>
        <w:rPr/>
        <w:pict>
          <v:group style="position:absolute;margin-left:118.580002pt;margin-top:60.273685pt;width:387.7pt;height:.5pt;mso-position-horizontal-relative:page;mso-position-vertical-relative:paragraph;z-index:-1196872" coordorigin="2372,1205" coordsize="7754,10">
            <v:shape style="position:absolute;left:2372;top:1205;width:5622;height:10" type="#_x0000_t75" stroked="false">
              <v:imagedata r:id="rId393" o:title=""/>
            </v:shape>
            <v:shape style="position:absolute;left:7989;top:1205;width:2137;height:10" type="#_x0000_t75" stroked="false">
              <v:imagedata r:id="rId395" o:title=""/>
            </v:shape>
            <w10:wrap type="none"/>
          </v:group>
        </w:pict>
      </w:r>
      <w:r>
        <w:rPr/>
        <w:pict>
          <v:group style="position:absolute;margin-left:118.580002pt;margin-top:79.473686pt;width:387.7pt;height:.5pt;mso-position-horizontal-relative:page;mso-position-vertical-relative:paragraph;z-index:-1196848" coordorigin="2372,1589" coordsize="7754,10">
            <v:shape style="position:absolute;left:2372;top:1589;width:5622;height:10" type="#_x0000_t75" stroked="false">
              <v:imagedata r:id="rId393" o:title=""/>
            </v:shape>
            <v:shape style="position:absolute;left:7989;top:1589;width:2137;height:10" type="#_x0000_t75" stroked="false">
              <v:imagedata r:id="rId395" o:title=""/>
            </v:shape>
            <w10:wrap type="none"/>
          </v:group>
        </w:pict>
      </w:r>
      <w:r>
        <w:rPr/>
        <w:pict>
          <v:group style="position:absolute;margin-left:118.580002pt;margin-top:98.793625pt;width:387.7pt;height:.5pt;mso-position-horizontal-relative:page;mso-position-vertical-relative:paragraph;z-index:-1196824" coordorigin="2372,1976" coordsize="7754,10">
            <v:shape style="position:absolute;left:2372;top:1976;width:5622;height:10" type="#_x0000_t75" stroked="false">
              <v:imagedata r:id="rId393" o:title=""/>
            </v:shape>
            <v:shape style="position:absolute;left:7989;top:1976;width:2137;height:10" type="#_x0000_t75" stroked="false">
              <v:imagedata r:id="rId394"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预收款项情况：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97" w:type="dxa"/>
        <w:tblLayout w:type="fixed"/>
        <w:tblCellMar>
          <w:top w:w="0" w:type="dxa"/>
          <w:left w:w="0" w:type="dxa"/>
          <w:bottom w:w="0" w:type="dxa"/>
          <w:right w:w="0" w:type="dxa"/>
        </w:tblCellMar>
        <w:tblLook w:val="01E0"/>
      </w:tblPr>
      <w:tblGrid>
        <w:gridCol w:w="3373"/>
        <w:gridCol w:w="2268"/>
        <w:gridCol w:w="2127"/>
      </w:tblGrid>
      <w:tr>
        <w:trPr>
          <w:trHeight w:val="395" w:hRule="exact"/>
        </w:trPr>
        <w:tc>
          <w:tcPr>
            <w:tcW w:w="3373" w:type="dxa"/>
            <w:tcBorders>
              <w:top w:val="single" w:sz="12" w:space="0" w:color="000000"/>
              <w:left w:val="nil" w:sz="6" w:space="0" w:color="auto"/>
              <w:bottom w:val="nil" w:sz="6" w:space="0" w:color="auto"/>
              <w:right w:val="single" w:sz="4" w:space="0" w:color="000000"/>
            </w:tcBorders>
          </w:tcPr>
          <w:p>
            <w:pPr>
              <w:pStyle w:val="TableParagraph"/>
              <w:spacing w:line="240" w:lineRule="auto" w:before="19"/>
              <w:ind w:left="17"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9"/>
              <w:ind w:left="708"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127" w:type="dxa"/>
            <w:tcBorders>
              <w:top w:val="single" w:sz="12" w:space="0" w:color="000000"/>
              <w:left w:val="single" w:sz="4" w:space="0" w:color="000000"/>
              <w:bottom w:val="nil" w:sz="6" w:space="0" w:color="auto"/>
              <w:right w:val="nil" w:sz="6" w:space="0" w:color="auto"/>
            </w:tcBorders>
          </w:tcPr>
          <w:p>
            <w:pPr>
              <w:pStyle w:val="TableParagraph"/>
              <w:spacing w:line="240" w:lineRule="auto" w:before="19"/>
              <w:ind w:left="638"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6"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331" w:right="0"/>
              <w:jc w:val="left"/>
              <w:rPr>
                <w:rFonts w:ascii="宋体" w:hAnsi="宋体" w:cs="宋体" w:eastAsia="宋体" w:hint="default"/>
                <w:sz w:val="21"/>
                <w:szCs w:val="21"/>
              </w:rPr>
            </w:pPr>
            <w:r>
              <w:rPr>
                <w:rFonts w:ascii="Calibri" w:hAnsi="Calibri" w:cs="Calibri" w:eastAsia="Calibri" w:hint="default"/>
                <w:sz w:val="21"/>
                <w:szCs w:val="21"/>
              </w:rPr>
              <w:t>1</w:t>
            </w:r>
            <w:r>
              <w:rPr>
                <w:rFonts w:ascii="Calibri" w:hAnsi="Calibri" w:cs="Calibri" w:eastAsia="Calibri" w:hint="default"/>
                <w:spacing w:val="4"/>
                <w:sz w:val="21"/>
                <w:szCs w:val="21"/>
              </w:rPr>
              <w:t> </w:t>
            </w:r>
            <w:r>
              <w:rPr>
                <w:rFonts w:ascii="宋体" w:hAnsi="宋体" w:cs="宋体" w:eastAsia="宋体" w:hint="default"/>
                <w:sz w:val="21"/>
                <w:szCs w:val="21"/>
              </w:rPr>
              <w:t>年以内</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0"/>
              <w:jc w:val="right"/>
              <w:rPr>
                <w:rFonts w:ascii="Calibri" w:hAnsi="Calibri" w:cs="Calibri" w:eastAsia="Calibri" w:hint="default"/>
                <w:sz w:val="21"/>
                <w:szCs w:val="21"/>
              </w:rPr>
            </w:pPr>
            <w:r>
              <w:rPr>
                <w:rFonts w:ascii="Calibri"/>
                <w:spacing w:val="-1"/>
                <w:sz w:val="21"/>
              </w:rPr>
              <w:t>8,881,808.73</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5"/>
              <w:jc w:val="right"/>
              <w:rPr>
                <w:rFonts w:ascii="Calibri" w:hAnsi="Calibri" w:cs="Calibri" w:eastAsia="Calibri" w:hint="default"/>
                <w:sz w:val="21"/>
                <w:szCs w:val="21"/>
              </w:rPr>
            </w:pPr>
            <w:r>
              <w:rPr>
                <w:rFonts w:ascii="Calibri"/>
                <w:spacing w:val="-2"/>
                <w:sz w:val="21"/>
              </w:rPr>
              <w:t>2,367,613.86</w:t>
            </w:r>
          </w:p>
        </w:tc>
      </w:tr>
      <w:tr>
        <w:trPr>
          <w:trHeight w:val="385"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331" w:right="0"/>
              <w:jc w:val="left"/>
              <w:rPr>
                <w:rFonts w:ascii="宋体" w:hAnsi="宋体" w:cs="宋体" w:eastAsia="宋体" w:hint="default"/>
                <w:sz w:val="21"/>
                <w:szCs w:val="21"/>
              </w:rPr>
            </w:pPr>
            <w:r>
              <w:rPr>
                <w:rFonts w:ascii="Calibri" w:hAnsi="Calibri" w:cs="Calibri" w:eastAsia="Calibri" w:hint="default"/>
                <w:sz w:val="21"/>
                <w:szCs w:val="21"/>
              </w:rPr>
              <w:t>1-2</w:t>
            </w:r>
            <w:r>
              <w:rPr>
                <w:rFonts w:ascii="Calibri" w:hAnsi="Calibri" w:cs="Calibri" w:eastAsia="Calibri" w:hint="default"/>
                <w:spacing w:val="2"/>
                <w:sz w:val="21"/>
                <w:szCs w:val="21"/>
              </w:rPr>
              <w:t> </w:t>
            </w:r>
            <w:r>
              <w:rPr>
                <w:rFonts w:ascii="宋体" w:hAnsi="宋体" w:cs="宋体" w:eastAsia="宋体" w:hint="default"/>
                <w:sz w:val="21"/>
                <w:szCs w:val="21"/>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Calibri" w:hAnsi="Calibri" w:cs="Calibri" w:eastAsia="Calibri" w:hint="default"/>
                <w:sz w:val="21"/>
                <w:szCs w:val="21"/>
              </w:rPr>
            </w:pPr>
            <w:r>
              <w:rPr>
                <w:rFonts w:ascii="Calibri"/>
                <w:spacing w:val="-1"/>
                <w:sz w:val="21"/>
              </w:rPr>
              <w:t>815,858.01</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7"/>
              <w:jc w:val="right"/>
              <w:rPr>
                <w:rFonts w:ascii="Calibri" w:hAnsi="Calibri" w:cs="Calibri" w:eastAsia="Calibri" w:hint="default"/>
                <w:sz w:val="21"/>
                <w:szCs w:val="21"/>
              </w:rPr>
            </w:pPr>
            <w:r>
              <w:rPr>
                <w:rFonts w:ascii="Calibri"/>
                <w:spacing w:val="-3"/>
                <w:sz w:val="21"/>
              </w:rPr>
              <w:t>727,170.78</w:t>
            </w:r>
          </w:p>
        </w:tc>
      </w:tr>
      <w:tr>
        <w:trPr>
          <w:trHeight w:val="385"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331" w:right="0"/>
              <w:jc w:val="left"/>
              <w:rPr>
                <w:rFonts w:ascii="宋体" w:hAnsi="宋体" w:cs="宋体" w:eastAsia="宋体" w:hint="default"/>
                <w:sz w:val="21"/>
                <w:szCs w:val="21"/>
              </w:rPr>
            </w:pPr>
            <w:r>
              <w:rPr>
                <w:rFonts w:ascii="Calibri" w:hAnsi="Calibri" w:cs="Calibri" w:eastAsia="Calibri" w:hint="default"/>
                <w:sz w:val="21"/>
                <w:szCs w:val="21"/>
              </w:rPr>
              <w:t>2-3</w:t>
            </w:r>
            <w:r>
              <w:rPr>
                <w:rFonts w:ascii="Calibri" w:hAnsi="Calibri" w:cs="Calibri" w:eastAsia="Calibri" w:hint="default"/>
                <w:spacing w:val="2"/>
                <w:sz w:val="21"/>
                <w:szCs w:val="21"/>
              </w:rPr>
              <w:t> </w:t>
            </w:r>
            <w:r>
              <w:rPr>
                <w:rFonts w:ascii="宋体" w:hAnsi="宋体" w:cs="宋体" w:eastAsia="宋体" w:hint="default"/>
                <w:sz w:val="21"/>
                <w:szCs w:val="21"/>
              </w:rPr>
              <w:t>年</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Calibri" w:hAnsi="Calibri" w:cs="Calibri" w:eastAsia="Calibri" w:hint="default"/>
                <w:sz w:val="21"/>
                <w:szCs w:val="21"/>
              </w:rPr>
            </w:pPr>
            <w:r>
              <w:rPr>
                <w:rFonts w:ascii="Calibri"/>
                <w:spacing w:val="-2"/>
                <w:sz w:val="21"/>
              </w:rPr>
              <w:t>696,802.54</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7"/>
              <w:jc w:val="right"/>
              <w:rPr>
                <w:rFonts w:ascii="Calibri" w:hAnsi="Calibri" w:cs="Calibri" w:eastAsia="Calibri" w:hint="default"/>
                <w:sz w:val="21"/>
                <w:szCs w:val="21"/>
              </w:rPr>
            </w:pPr>
            <w:r>
              <w:rPr>
                <w:rFonts w:ascii="Calibri"/>
                <w:spacing w:val="-1"/>
                <w:sz w:val="21"/>
              </w:rPr>
              <w:t>0.00</w:t>
            </w:r>
          </w:p>
        </w:tc>
      </w:tr>
      <w:tr>
        <w:trPr>
          <w:trHeight w:val="381" w:hRule="exact"/>
        </w:trPr>
        <w:tc>
          <w:tcPr>
            <w:tcW w:w="3373" w:type="dxa"/>
            <w:tcBorders>
              <w:top w:val="nil" w:sz="6" w:space="0" w:color="auto"/>
              <w:left w:val="nil" w:sz="6" w:space="0" w:color="auto"/>
              <w:bottom w:val="single" w:sz="12" w:space="0" w:color="000000"/>
              <w:right w:val="single" w:sz="4" w:space="0" w:color="000000"/>
            </w:tcBorders>
          </w:tcPr>
          <w:p>
            <w:pPr>
              <w:pStyle w:val="TableParagraph"/>
              <w:tabs>
                <w:tab w:pos="650" w:val="left" w:leader="none"/>
              </w:tabs>
              <w:spacing w:line="240" w:lineRule="auto" w:before="11"/>
              <w:ind w:left="19" w:right="0"/>
              <w:jc w:val="center"/>
              <w:rPr>
                <w:rFonts w:ascii="宋体" w:hAnsi="宋体" w:cs="宋体" w:eastAsia="宋体" w:hint="default"/>
                <w:sz w:val="21"/>
                <w:szCs w:val="21"/>
              </w:rPr>
            </w:pPr>
            <w:r>
              <w:rPr>
                <w:rFonts w:ascii="宋体" w:hAnsi="宋体" w:cs="宋体" w:eastAsia="宋体" w:hint="default"/>
                <w:sz w:val="21"/>
                <w:szCs w:val="21"/>
              </w:rPr>
              <w:t>合</w:t>
              <w:tab/>
              <w:t>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1"/>
              <w:ind w:right="103"/>
              <w:jc w:val="right"/>
              <w:rPr>
                <w:rFonts w:ascii="Calibri" w:hAnsi="Calibri" w:cs="Calibri" w:eastAsia="Calibri" w:hint="default"/>
                <w:sz w:val="21"/>
                <w:szCs w:val="21"/>
              </w:rPr>
            </w:pPr>
            <w:r>
              <w:rPr>
                <w:rFonts w:ascii="Calibri"/>
                <w:spacing w:val="-2"/>
                <w:sz w:val="21"/>
              </w:rPr>
              <w:t>10,394,469.28</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51"/>
              <w:ind w:right="105"/>
              <w:jc w:val="right"/>
              <w:rPr>
                <w:rFonts w:ascii="Calibri" w:hAnsi="Calibri" w:cs="Calibri" w:eastAsia="Calibri" w:hint="default"/>
                <w:sz w:val="21"/>
                <w:szCs w:val="21"/>
              </w:rPr>
            </w:pPr>
            <w:r>
              <w:rPr>
                <w:rFonts w:ascii="Calibri"/>
                <w:spacing w:val="-2"/>
                <w:sz w:val="21"/>
              </w:rPr>
              <w:t>3,094,784.64</w:t>
            </w:r>
          </w:p>
        </w:tc>
      </w:tr>
    </w:tbl>
    <w:p>
      <w:pPr>
        <w:spacing w:after="0" w:line="240" w:lineRule="auto"/>
        <w:jc w:val="right"/>
        <w:rPr>
          <w:rFonts w:ascii="Calibri" w:hAnsi="Calibri" w:cs="Calibri" w:eastAsia="Calibri" w:hint="default"/>
          <w:sz w:val="21"/>
          <w:szCs w:val="21"/>
        </w:rPr>
        <w:sectPr>
          <w:footerReference w:type="default" r:id="rId379"/>
          <w:pgSz w:w="11910" w:h="16840"/>
          <w:pgMar w:footer="1195" w:header="0" w:top="1540" w:bottom="1380" w:left="1560" w:right="1580"/>
        </w:sectPr>
      </w:pPr>
    </w:p>
    <w:p>
      <w:pPr>
        <w:spacing w:line="240" w:lineRule="auto" w:before="9"/>
        <w:rPr>
          <w:rFonts w:ascii="宋体" w:hAnsi="宋体" w:cs="宋体" w:eastAsia="宋体" w:hint="default"/>
          <w:b/>
          <w:bCs/>
          <w:sz w:val="8"/>
          <w:szCs w:val="8"/>
        </w:rPr>
      </w:pPr>
    </w:p>
    <w:p>
      <w:pPr>
        <w:tabs>
          <w:tab w:pos="1395" w:val="left" w:leader="none"/>
        </w:tabs>
        <w:spacing w:before="36"/>
        <w:ind w:left="858" w:right="0" w:firstLine="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w:t>
        <w:tab/>
        <w:t>年末数中无预收持本公司</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2"/>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％）表决权股份的股东单位款项。</w:t>
      </w:r>
      <w:r>
        <w:rPr>
          <w:rFonts w:ascii="宋体" w:hAnsi="宋体" w:cs="宋体" w:eastAsia="宋体" w:hint="default"/>
          <w:sz w:val="21"/>
          <w:szCs w:val="21"/>
        </w:rPr>
      </w:r>
    </w:p>
    <w:p>
      <w:pPr>
        <w:tabs>
          <w:tab w:pos="1395" w:val="left" w:leader="none"/>
        </w:tabs>
        <w:spacing w:before="126"/>
        <w:ind w:left="858" w:right="0"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t>年末数中无预收关联方款项。</w:t>
      </w:r>
      <w:r>
        <w:rPr>
          <w:rFonts w:ascii="宋体" w:hAnsi="宋体" w:cs="宋体" w:eastAsia="宋体" w:hint="default"/>
          <w:sz w:val="21"/>
          <w:szCs w:val="21"/>
        </w:rPr>
      </w:r>
    </w:p>
    <w:p>
      <w:pPr>
        <w:tabs>
          <w:tab w:pos="1395" w:val="left" w:leader="none"/>
        </w:tabs>
        <w:spacing w:before="123"/>
        <w:ind w:left="858" w:right="0" w:firstLine="0"/>
        <w:jc w:val="left"/>
        <w:rPr>
          <w:rFonts w:ascii="宋体" w:hAnsi="宋体" w:cs="宋体" w:eastAsia="宋体" w:hint="default"/>
          <w:sz w:val="21"/>
          <w:szCs w:val="21"/>
        </w:rPr>
      </w:pPr>
      <w:r>
        <w:rPr/>
        <w:pict>
          <v:shape style="position:absolute;margin-left:200.690002pt;margin-top:22.973652pt;width:.48pt;height:.12pt;mso-position-horizontal-relative:page;mso-position-vertical-relative:paragraph;z-index:-1196800" type="#_x0000_t75" stroked="false">
            <v:imagedata r:id="rId397" o:title=""/>
          </v:shape>
        </w:pict>
      </w:r>
      <w:r>
        <w:rPr/>
        <w:pict>
          <v:shape style="position:absolute;margin-left:264.529999pt;margin-top:22.973652pt;width:.47998pt;height:.12pt;mso-position-horizontal-relative:page;mso-position-vertical-relative:paragraph;z-index:-1196776" type="#_x0000_t75" stroked="false">
            <v:imagedata r:id="rId397" o:title=""/>
          </v:shape>
        </w:pict>
      </w:r>
      <w:r>
        <w:rPr/>
        <w:pict>
          <v:shape style="position:absolute;margin-left:328.390015pt;margin-top:22.973652pt;width:.48001pt;height:.12pt;mso-position-horizontal-relative:page;mso-position-vertical-relative:paragraph;z-index:-1196752" type="#_x0000_t75" stroked="false">
            <v:imagedata r:id="rId397" o:title=""/>
          </v:shape>
        </w:pict>
      </w:r>
      <w:r>
        <w:rPr/>
        <w:pict>
          <v:group style="position:absolute;margin-left:117.980003pt;margin-top:55.733631pt;width:387.8pt;height:5.3pt;mso-position-horizontal-relative:page;mso-position-vertical-relative:paragraph;z-index:-1196728" coordorigin="2360,1115" coordsize="7756,106">
            <v:shape style="position:absolute;left:2360;top:1115;width:1673;height:106" type="#_x0000_t75" stroked="false">
              <v:imagedata r:id="rId398" o:title=""/>
            </v:shape>
            <v:shape style="position:absolute;left:4009;top:1211;width:1282;height:10" type="#_x0000_t75" stroked="false">
              <v:imagedata r:id="rId399" o:title=""/>
            </v:shape>
            <v:shape style="position:absolute;left:5286;top:1211;width:4830;height:10" type="#_x0000_t75" stroked="false">
              <v:imagedata r:id="rId400" o:title=""/>
            </v:shape>
            <w10:wrap type="none"/>
          </v:group>
        </w:pict>
      </w:r>
      <w:r>
        <w:rPr/>
        <w:pict>
          <v:group style="position:absolute;margin-left:117.980003pt;margin-top:79.733612pt;width:387.8pt;height:.5pt;mso-position-horizontal-relative:page;mso-position-vertical-relative:paragraph;z-index:-1196704" coordorigin="2360,1595" coordsize="7756,10">
            <v:shape style="position:absolute;left:2360;top:1595;width:1654;height:10" type="#_x0000_t75" stroked="false">
              <v:imagedata r:id="rId401" o:title=""/>
            </v:shape>
            <v:shape style="position:absolute;left:4009;top:1595;width:1282;height:10" type="#_x0000_t75" stroked="false">
              <v:imagedata r:id="rId402" o:title=""/>
            </v:shape>
            <v:shape style="position:absolute;left:5286;top:1595;width:4830;height:10" type="#_x0000_t75" stroked="false">
              <v:imagedata r:id="rId403" o:title=""/>
            </v:shape>
            <w10:wrap type="none"/>
          </v:group>
        </w:pict>
      </w:r>
      <w:r>
        <w:rPr/>
        <w:pict>
          <v:group style="position:absolute;margin-left:117.980003pt;margin-top:98.933609pt;width:387.8pt;height:.5pt;mso-position-horizontal-relative:page;mso-position-vertical-relative:paragraph;z-index:-1196680" coordorigin="2360,1979" coordsize="7756,10">
            <v:shape style="position:absolute;left:2360;top:1979;width:1654;height:10" type="#_x0000_t75" stroked="false">
              <v:imagedata r:id="rId401" o:title=""/>
            </v:shape>
            <v:shape style="position:absolute;left:4009;top:1979;width:1282;height:10" type="#_x0000_t75" stroked="false">
              <v:imagedata r:id="rId402" o:title=""/>
            </v:shape>
            <v:shape style="position:absolute;left:5286;top:1979;width:4830;height:10" type="#_x0000_t75" stroked="false">
              <v:imagedata r:id="rId403" o:title=""/>
            </v:shape>
            <w10:wrap type="none"/>
          </v:group>
        </w:pict>
      </w:r>
      <w:r>
        <w:rPr>
          <w:rFonts w:ascii="宋体" w:hAnsi="宋体" w:cs="宋体" w:eastAsia="宋体" w:hint="default"/>
          <w:b/>
          <w:bCs/>
          <w:sz w:val="21"/>
          <w:szCs w:val="21"/>
        </w:rPr>
        <w:t>4</w:t>
      </w:r>
      <w:r>
        <w:rPr>
          <w:rFonts w:ascii="宋体" w:hAnsi="宋体" w:cs="宋体" w:eastAsia="宋体" w:hint="default"/>
          <w:b/>
          <w:bCs/>
          <w:sz w:val="21"/>
          <w:szCs w:val="21"/>
        </w:rPr>
        <w:t>、</w:t>
        <w:tab/>
        <w:t>账龄超过一年的大额预收款项情况的说明：</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85" w:type="dxa"/>
        <w:tblLayout w:type="fixed"/>
        <w:tblCellMar>
          <w:top w:w="0" w:type="dxa"/>
          <w:left w:w="0" w:type="dxa"/>
          <w:bottom w:w="0" w:type="dxa"/>
          <w:right w:w="0" w:type="dxa"/>
        </w:tblCellMar>
        <w:tblLook w:val="01E0"/>
      </w:tblPr>
      <w:tblGrid>
        <w:gridCol w:w="1673"/>
        <w:gridCol w:w="1277"/>
        <w:gridCol w:w="1277"/>
        <w:gridCol w:w="3543"/>
      </w:tblGrid>
      <w:tr>
        <w:trPr>
          <w:trHeight w:val="670" w:hRule="exact"/>
        </w:trPr>
        <w:tc>
          <w:tcPr>
            <w:tcW w:w="1673" w:type="dxa"/>
            <w:tcBorders>
              <w:top w:val="single" w:sz="12" w:space="0" w:color="000000"/>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422" w:right="0"/>
              <w:jc w:val="left"/>
              <w:rPr>
                <w:rFonts w:ascii="宋体" w:hAnsi="宋体" w:cs="宋体" w:eastAsia="宋体" w:hint="default"/>
                <w:sz w:val="21"/>
                <w:szCs w:val="21"/>
              </w:rPr>
            </w:pPr>
            <w:r>
              <w:rPr>
                <w:rFonts w:ascii="宋体" w:hAnsi="宋体" w:cs="宋体" w:eastAsia="宋体" w:hint="default"/>
                <w:sz w:val="21"/>
                <w:szCs w:val="21"/>
              </w:rPr>
              <w:t>单位名称</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213"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right="103"/>
              <w:jc w:val="right"/>
              <w:rPr>
                <w:rFonts w:ascii="宋体" w:hAnsi="宋体" w:cs="宋体" w:eastAsia="宋体" w:hint="default"/>
                <w:sz w:val="21"/>
                <w:szCs w:val="21"/>
              </w:rPr>
            </w:pPr>
            <w:r>
              <w:rPr>
                <w:rFonts w:ascii="宋体" w:hAnsi="宋体" w:cs="宋体" w:eastAsia="宋体" w:hint="default"/>
                <w:spacing w:val="-1"/>
                <w:sz w:val="21"/>
                <w:szCs w:val="21"/>
              </w:rPr>
              <w:t>未结转原因</w:t>
            </w:r>
          </w:p>
        </w:tc>
        <w:tc>
          <w:tcPr>
            <w:tcW w:w="3543" w:type="dxa"/>
            <w:vMerge w:val="restart"/>
            <w:tcBorders>
              <w:top w:val="single" w:sz="12" w:space="0" w:color="000000"/>
              <w:left w:val="single" w:sz="4" w:space="0" w:color="000000"/>
              <w:right w:val="nil" w:sz="6" w:space="0" w:color="auto"/>
            </w:tcBorders>
          </w:tcPr>
          <w:p>
            <w:pPr>
              <w:pStyle w:val="TableParagraph"/>
              <w:spacing w:line="326" w:lineRule="auto" w:before="21"/>
              <w:ind w:left="1449" w:right="103" w:hanging="1349"/>
              <w:jc w:val="left"/>
              <w:rPr>
                <w:rFonts w:ascii="宋体" w:hAnsi="宋体" w:cs="宋体" w:eastAsia="宋体" w:hint="default"/>
                <w:sz w:val="21"/>
                <w:szCs w:val="21"/>
              </w:rPr>
            </w:pPr>
            <w:r>
              <w:rPr>
                <w:rFonts w:ascii="宋体" w:hAnsi="宋体" w:cs="宋体" w:eastAsia="宋体" w:hint="default"/>
                <w:spacing w:val="-4"/>
                <w:sz w:val="21"/>
                <w:szCs w:val="21"/>
              </w:rPr>
              <w:t>备注（报表日后已结转或还款的应予</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z w:val="21"/>
                <w:szCs w:val="21"/>
              </w:rPr>
              <w:t>注明）</w:t>
            </w:r>
          </w:p>
        </w:tc>
      </w:tr>
      <w:tr>
        <w:trPr>
          <w:trHeight w:val="495"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65"/>
              <w:ind w:right="100"/>
              <w:jc w:val="right"/>
              <w:rPr>
                <w:rFonts w:ascii="Calibri" w:hAnsi="Calibri" w:cs="Calibri" w:eastAsia="Calibri" w:hint="default"/>
                <w:sz w:val="21"/>
                <w:szCs w:val="21"/>
              </w:rPr>
            </w:pPr>
            <w:r>
              <w:rPr>
                <w:rFonts w:ascii="Calibri"/>
                <w:spacing w:val="-2"/>
                <w:sz w:val="21"/>
              </w:rPr>
              <w:t>188,976.74</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right="108"/>
              <w:jc w:val="right"/>
              <w:rPr>
                <w:rFonts w:ascii="宋体" w:hAnsi="宋体" w:cs="宋体" w:eastAsia="宋体" w:hint="default"/>
                <w:sz w:val="21"/>
                <w:szCs w:val="21"/>
              </w:rPr>
            </w:pPr>
            <w:r>
              <w:rPr>
                <w:rFonts w:ascii="宋体" w:hAnsi="宋体" w:cs="宋体" w:eastAsia="宋体" w:hint="default"/>
                <w:spacing w:val="-1"/>
                <w:sz w:val="21"/>
                <w:szCs w:val="21"/>
              </w:rPr>
              <w:t>客户未提货</w:t>
            </w:r>
          </w:p>
        </w:tc>
        <w:tc>
          <w:tcPr>
            <w:tcW w:w="3543" w:type="dxa"/>
            <w:vMerge/>
            <w:tcBorders>
              <w:left w:val="single" w:sz="4" w:space="0" w:color="000000"/>
              <w:right w:val="nil" w:sz="6" w:space="0" w:color="auto"/>
            </w:tcBorders>
          </w:tcPr>
          <w:p>
            <w:pPr/>
          </w:p>
        </w:tc>
      </w:tr>
      <w:tr>
        <w:trPr>
          <w:trHeight w:val="384"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178,585.50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108"/>
              <w:jc w:val="right"/>
              <w:rPr>
                <w:rFonts w:ascii="宋体" w:hAnsi="宋体" w:cs="宋体" w:eastAsia="宋体" w:hint="default"/>
                <w:sz w:val="21"/>
                <w:szCs w:val="21"/>
              </w:rPr>
            </w:pPr>
            <w:r>
              <w:rPr>
                <w:rFonts w:ascii="宋体" w:hAnsi="宋体" w:cs="宋体" w:eastAsia="宋体" w:hint="default"/>
                <w:spacing w:val="-1"/>
                <w:sz w:val="21"/>
                <w:szCs w:val="21"/>
              </w:rPr>
              <w:t>客户未提货</w:t>
            </w:r>
          </w:p>
        </w:tc>
        <w:tc>
          <w:tcPr>
            <w:tcW w:w="3543" w:type="dxa"/>
            <w:vMerge/>
            <w:tcBorders>
              <w:left w:val="single" w:sz="4" w:space="0" w:color="000000"/>
              <w:right w:val="nil" w:sz="6" w:space="0" w:color="auto"/>
            </w:tcBorders>
          </w:tcPr>
          <w:p>
            <w:pPr/>
          </w:p>
        </w:tc>
      </w:tr>
      <w:tr>
        <w:trPr>
          <w:trHeight w:val="384"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Calibri" w:hAnsi="Calibri" w:cs="Calibri" w:eastAsia="Calibri" w:hint="default"/>
                <w:sz w:val="21"/>
                <w:szCs w:val="21"/>
              </w:rPr>
            </w:pPr>
            <w:r>
              <w:rPr>
                <w:rFonts w:ascii="Calibri"/>
                <w:spacing w:val="-1"/>
                <w:sz w:val="21"/>
              </w:rPr>
              <w:t>109,048.00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108"/>
              <w:jc w:val="right"/>
              <w:rPr>
                <w:rFonts w:ascii="宋体" w:hAnsi="宋体" w:cs="宋体" w:eastAsia="宋体" w:hint="default"/>
                <w:sz w:val="21"/>
                <w:szCs w:val="21"/>
              </w:rPr>
            </w:pPr>
            <w:r>
              <w:rPr>
                <w:rFonts w:ascii="宋体" w:hAnsi="宋体" w:cs="宋体" w:eastAsia="宋体" w:hint="default"/>
                <w:spacing w:val="-1"/>
                <w:sz w:val="21"/>
                <w:szCs w:val="21"/>
              </w:rPr>
              <w:t>客户未提货</w:t>
            </w:r>
          </w:p>
        </w:tc>
        <w:tc>
          <w:tcPr>
            <w:tcW w:w="3543" w:type="dxa"/>
            <w:vMerge/>
            <w:tcBorders>
              <w:left w:val="single" w:sz="4" w:space="0" w:color="000000"/>
              <w:right w:val="nil" w:sz="6" w:space="0" w:color="auto"/>
            </w:tcBorders>
          </w:tcPr>
          <w:p>
            <w:pPr/>
          </w:p>
        </w:tc>
      </w:tr>
      <w:tr>
        <w:trPr>
          <w:trHeight w:val="384"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97,263.08</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108"/>
              <w:jc w:val="right"/>
              <w:rPr>
                <w:rFonts w:ascii="宋体" w:hAnsi="宋体" w:cs="宋体" w:eastAsia="宋体" w:hint="default"/>
                <w:sz w:val="21"/>
                <w:szCs w:val="21"/>
              </w:rPr>
            </w:pPr>
            <w:r>
              <w:rPr>
                <w:rFonts w:ascii="宋体" w:hAnsi="宋体" w:cs="宋体" w:eastAsia="宋体" w:hint="default"/>
                <w:spacing w:val="-1"/>
                <w:sz w:val="21"/>
                <w:szCs w:val="21"/>
              </w:rPr>
              <w:t>客户未提货</w:t>
            </w:r>
          </w:p>
        </w:tc>
        <w:tc>
          <w:tcPr>
            <w:tcW w:w="3543" w:type="dxa"/>
            <w:vMerge/>
            <w:tcBorders>
              <w:left w:val="single" w:sz="4" w:space="0" w:color="000000"/>
              <w:right w:val="nil" w:sz="6" w:space="0" w:color="auto"/>
            </w:tcBorders>
          </w:tcPr>
          <w:p>
            <w:pPr/>
          </w:p>
        </w:tc>
      </w:tr>
      <w:tr>
        <w:trPr>
          <w:trHeight w:val="386" w:hRule="exact"/>
        </w:trPr>
        <w:tc>
          <w:tcPr>
            <w:tcW w:w="167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57,246.50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108"/>
              <w:jc w:val="right"/>
              <w:rPr>
                <w:rFonts w:ascii="宋体" w:hAnsi="宋体" w:cs="宋体" w:eastAsia="宋体" w:hint="default"/>
                <w:sz w:val="21"/>
                <w:szCs w:val="21"/>
              </w:rPr>
            </w:pPr>
            <w:r>
              <w:rPr>
                <w:rFonts w:ascii="宋体" w:hAnsi="宋体" w:cs="宋体" w:eastAsia="宋体" w:hint="default"/>
                <w:spacing w:val="-1"/>
                <w:sz w:val="21"/>
                <w:szCs w:val="21"/>
              </w:rPr>
              <w:t>客户未提货</w:t>
            </w:r>
          </w:p>
        </w:tc>
        <w:tc>
          <w:tcPr>
            <w:tcW w:w="3543" w:type="dxa"/>
            <w:vMerge/>
            <w:tcBorders>
              <w:left w:val="single" w:sz="4" w:space="0" w:color="000000"/>
              <w:right w:val="nil" w:sz="6" w:space="0" w:color="auto"/>
            </w:tcBorders>
          </w:tcPr>
          <w:p>
            <w:pPr/>
          </w:p>
        </w:tc>
      </w:tr>
      <w:tr>
        <w:trPr>
          <w:trHeight w:val="385" w:hRule="exact"/>
        </w:trPr>
        <w:tc>
          <w:tcPr>
            <w:tcW w:w="1673" w:type="dxa"/>
            <w:tcBorders>
              <w:top w:val="nil" w:sz="6" w:space="0" w:color="auto"/>
              <w:left w:val="nil" w:sz="6" w:space="0" w:color="auto"/>
              <w:bottom w:val="single" w:sz="12" w:space="0" w:color="000000"/>
              <w:right w:val="single" w:sz="4" w:space="0" w:color="000000"/>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5"/>
              <w:ind w:right="103"/>
              <w:jc w:val="right"/>
              <w:rPr>
                <w:rFonts w:ascii="Calibri" w:hAnsi="Calibri" w:cs="Calibri" w:eastAsia="Calibri" w:hint="default"/>
                <w:sz w:val="21"/>
                <w:szCs w:val="21"/>
              </w:rPr>
            </w:pPr>
            <w:r>
              <w:rPr>
                <w:rFonts w:ascii="Calibri"/>
                <w:spacing w:val="-2"/>
                <w:sz w:val="21"/>
              </w:rPr>
              <w:t>631,119.82</w:t>
            </w:r>
          </w:p>
        </w:tc>
        <w:tc>
          <w:tcPr>
            <w:tcW w:w="1277" w:type="dxa"/>
            <w:tcBorders>
              <w:top w:val="nil" w:sz="6" w:space="0" w:color="auto"/>
              <w:left w:val="single" w:sz="4" w:space="0" w:color="000000"/>
              <w:bottom w:val="single" w:sz="12" w:space="0" w:color="000000"/>
              <w:right w:val="single" w:sz="4" w:space="0" w:color="000000"/>
            </w:tcBorders>
          </w:tcPr>
          <w:p>
            <w:pPr/>
          </w:p>
        </w:tc>
        <w:tc>
          <w:tcPr>
            <w:tcW w:w="3543"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before="131"/>
        <w:ind w:left="126" w:right="0" w:firstLine="0"/>
        <w:jc w:val="left"/>
        <w:rPr>
          <w:rFonts w:ascii="宋体" w:hAnsi="宋体" w:cs="宋体" w:eastAsia="宋体" w:hint="default"/>
          <w:sz w:val="21"/>
          <w:szCs w:val="21"/>
        </w:rPr>
      </w:pPr>
      <w:r>
        <w:rPr/>
        <w:pict>
          <v:group style="position:absolute;margin-left:117.980003pt;margin-top:-72.29628pt;width:387.8pt;height:.5pt;mso-position-horizontal-relative:page;mso-position-vertical-relative:paragraph;z-index:-1196656" coordorigin="2360,-1446" coordsize="7756,10">
            <v:shape style="position:absolute;left:2360;top:-1446;width:1654;height:10" type="#_x0000_t75" stroked="false">
              <v:imagedata r:id="rId401" o:title=""/>
            </v:shape>
            <v:shape style="position:absolute;left:4009;top:-1446;width:1282;height:10" type="#_x0000_t75" stroked="false">
              <v:imagedata r:id="rId402" o:title=""/>
            </v:shape>
            <v:shape style="position:absolute;left:5286;top:-1446;width:4830;height:10" type="#_x0000_t75" stroked="false">
              <v:imagedata r:id="rId403" o:title=""/>
            </v:shape>
            <w10:wrap type="none"/>
          </v:group>
        </w:pict>
      </w:r>
      <w:r>
        <w:rPr/>
        <w:pict>
          <v:group style="position:absolute;margin-left:117.980003pt;margin-top:-53.096283pt;width:387.8pt;height:.5pt;mso-position-horizontal-relative:page;mso-position-vertical-relative:paragraph;z-index:-1196632" coordorigin="2360,-1062" coordsize="7756,10">
            <v:shape style="position:absolute;left:2360;top:-1062;width:1654;height:10" type="#_x0000_t75" stroked="false">
              <v:imagedata r:id="rId401" o:title=""/>
            </v:shape>
            <v:shape style="position:absolute;left:4009;top:-1062;width:1282;height:10" type="#_x0000_t75" stroked="false">
              <v:imagedata r:id="rId402" o:title=""/>
            </v:shape>
            <v:shape style="position:absolute;left:5286;top:-1062;width:4830;height:10" type="#_x0000_t75" stroked="false">
              <v:imagedata r:id="rId403" o:title=""/>
            </v:shape>
            <w10:wrap type="none"/>
          </v:group>
        </w:pict>
      </w:r>
      <w:r>
        <w:rPr/>
        <w:pict>
          <v:group style="position:absolute;margin-left:117.980003pt;margin-top:-33.896282pt;width:387.8pt;height:.5pt;mso-position-horizontal-relative:page;mso-position-vertical-relative:paragraph;z-index:-1196608" coordorigin="2360,-678" coordsize="7756,10">
            <v:shape style="position:absolute;left:2360;top:-678;width:1654;height:10" type="#_x0000_t75" stroked="false">
              <v:imagedata r:id="rId401" o:title=""/>
            </v:shape>
            <v:shape style="position:absolute;left:4009;top:-678;width:1282;height:10" type="#_x0000_t75" stroked="false">
              <v:imagedata r:id="rId399" o:title=""/>
            </v:shape>
            <v:shape style="position:absolute;left:5286;top:-678;width:4830;height:10" type="#_x0000_t75" stroked="false">
              <v:imagedata r:id="rId400" o:title=""/>
            </v:shape>
            <w10:wrap type="none"/>
          </v:group>
        </w:pict>
      </w:r>
      <w:r>
        <w:rPr/>
        <w:pict>
          <v:shape style="position:absolute;margin-left:238.610001pt;margin-top:23.373695pt;width:.48pt;height:.12pt;mso-position-horizontal-relative:page;mso-position-vertical-relative:paragraph;z-index:-1196584" type="#_x0000_t75" stroked="false">
            <v:imagedata r:id="rId397" o:title=""/>
          </v:shape>
        </w:pict>
      </w:r>
      <w:r>
        <w:rPr/>
        <w:pict>
          <v:shape style="position:absolute;margin-left:302.450012pt;margin-top:23.373695pt;width:.48001pt;height:.12pt;mso-position-horizontal-relative:page;mso-position-vertical-relative:paragraph;z-index:-1196560" type="#_x0000_t75" stroked="false">
            <v:imagedata r:id="rId397" o:title=""/>
          </v:shape>
        </w:pict>
      </w:r>
      <w:r>
        <w:rPr/>
        <w:pict>
          <v:shape style="position:absolute;margin-left:366.309998pt;margin-top:23.373695pt;width:.47998pt;height:.12pt;mso-position-horizontal-relative:page;mso-position-vertical-relative:paragraph;z-index:-1196536" type="#_x0000_t75" stroked="false">
            <v:imagedata r:id="rId397" o:title=""/>
          </v:shape>
        </w:pict>
      </w:r>
      <w:r>
        <w:rPr/>
        <w:pict>
          <v:shape style="position:absolute;margin-left:436.269989pt;margin-top:23.373695pt;width:.48001pt;height:.12pt;mso-position-horizontal-relative:page;mso-position-vertical-relative:paragraph;z-index:-1196512" type="#_x0000_t75" stroked="false">
            <v:imagedata r:id="rId397" o:title=""/>
          </v:shape>
        </w:pict>
      </w:r>
      <w:r>
        <w:rPr/>
        <w:pict>
          <v:group style="position:absolute;margin-left:104.18pt;margin-top:35.973705pt;width:404.15pt;height:5.4pt;mso-position-horizontal-relative:page;mso-position-vertical-relative:paragraph;z-index:-1196488" coordorigin="2084,719" coordsize="8083,108">
            <v:shape style="position:absolute;left:2084;top:719;width:2708;height:108" type="#_x0000_t75" stroked="false">
              <v:imagedata r:id="rId404" o:title=""/>
            </v:shape>
            <v:shape style="position:absolute;left:4767;top:815;width:1291;height:12" type="#_x0000_t75" stroked="false">
              <v:imagedata r:id="rId405" o:title=""/>
            </v:shape>
            <v:shape style="position:absolute;left:6044;top:815;width:1292;height:12" type="#_x0000_t75" stroked="false">
              <v:imagedata r:id="rId405" o:title=""/>
            </v:shape>
            <v:shape style="position:absolute;left:7321;top:815;width:1414;height:12" type="#_x0000_t75" stroked="false">
              <v:imagedata r:id="rId406" o:title=""/>
            </v:shape>
            <v:shape style="position:absolute;left:8721;top:818;width:1445;height:10" type="#_x0000_t75" stroked="false">
              <v:imagedata r:id="rId407" o:title=""/>
            </v:shape>
            <w10:wrap type="none"/>
          </v:group>
        </w:pict>
      </w:r>
      <w:r>
        <w:rPr/>
        <w:pict>
          <v:group style="position:absolute;margin-left:104.18pt;margin-top:53.853706pt;width:404.15pt;height:5.55pt;mso-position-horizontal-relative:page;mso-position-vertical-relative:paragraph;z-index:-1196464" coordorigin="2084,1077" coordsize="8083,111">
            <v:shape style="position:absolute;left:2084;top:1077;width:2708;height:110" type="#_x0000_t75" stroked="false">
              <v:imagedata r:id="rId408" o:title=""/>
            </v:shape>
            <v:shape style="position:absolute;left:4767;top:1173;width:1291;height:14" type="#_x0000_t75" stroked="false">
              <v:imagedata r:id="rId409" o:title=""/>
            </v:shape>
            <v:shape style="position:absolute;left:6044;top:1173;width:1292;height:14" type="#_x0000_t75" stroked="false">
              <v:imagedata r:id="rId410" o:title=""/>
            </v:shape>
            <v:shape style="position:absolute;left:7321;top:1173;width:1414;height:14" type="#_x0000_t75" stroked="false">
              <v:imagedata r:id="rId411" o:title=""/>
            </v:shape>
            <v:shape style="position:absolute;left:8721;top:1178;width:1445;height:10" type="#_x0000_t75" stroked="false">
              <v:imagedata r:id="rId407" o:title=""/>
            </v:shape>
            <w10:wrap type="none"/>
          </v:group>
        </w:pict>
      </w:r>
      <w:r>
        <w:rPr/>
        <w:pict>
          <v:group style="position:absolute;margin-left:104.18pt;margin-top:71.853706pt;width:404.15pt;height:5.55pt;mso-position-horizontal-relative:page;mso-position-vertical-relative:paragraph;z-index:-1196440" coordorigin="2084,1437" coordsize="8083,111">
            <v:shape style="position:absolute;left:2084;top:1437;width:2708;height:110" type="#_x0000_t75" stroked="false">
              <v:imagedata r:id="rId408" o:title=""/>
            </v:shape>
            <v:shape style="position:absolute;left:4767;top:1533;width:1291;height:14" type="#_x0000_t75" stroked="false">
              <v:imagedata r:id="rId409" o:title=""/>
            </v:shape>
            <v:shape style="position:absolute;left:6044;top:1533;width:1292;height:14" type="#_x0000_t75" stroked="false">
              <v:imagedata r:id="rId412" o:title=""/>
            </v:shape>
            <v:shape style="position:absolute;left:7321;top:1533;width:1414;height:14" type="#_x0000_t75" stroked="false">
              <v:imagedata r:id="rId413" o:title=""/>
            </v:shape>
            <v:shape style="position:absolute;left:8721;top:1538;width:1445;height:10" type="#_x0000_t75" stroked="false">
              <v:imagedata r:id="rId407" o:title=""/>
            </v:shape>
            <w10:wrap type="none"/>
          </v:group>
        </w:pict>
      </w:r>
      <w:r>
        <w:rPr/>
        <w:pict>
          <v:group style="position:absolute;margin-left:104.18pt;margin-top:89.853706pt;width:404.15pt;height:5.55pt;mso-position-horizontal-relative:page;mso-position-vertical-relative:paragraph;z-index:-1196416" coordorigin="2084,1797" coordsize="8083,111">
            <v:shape style="position:absolute;left:2084;top:1797;width:2708;height:110" type="#_x0000_t75" stroked="false">
              <v:imagedata r:id="rId408" o:title=""/>
            </v:shape>
            <v:shape style="position:absolute;left:4767;top:1893;width:1291;height:14" type="#_x0000_t75" stroked="false">
              <v:imagedata r:id="rId409" o:title=""/>
            </v:shape>
            <v:shape style="position:absolute;left:6044;top:1893;width:1292;height:14" type="#_x0000_t75" stroked="false">
              <v:imagedata r:id="rId414" o:title=""/>
            </v:shape>
            <v:shape style="position:absolute;left:7321;top:1893;width:1414;height:14" type="#_x0000_t75" stroked="false">
              <v:imagedata r:id="rId411" o:title=""/>
            </v:shape>
            <v:shape style="position:absolute;left:8721;top:1898;width:1445;height:10" type="#_x0000_t75" stroked="false">
              <v:imagedata r:id="rId407" o:title=""/>
            </v:shape>
            <w10:wrap type="none"/>
          </v:group>
        </w:pict>
      </w:r>
      <w:r>
        <w:rPr/>
        <w:pict>
          <v:group style="position:absolute;margin-left:104.18pt;margin-top:107.853706pt;width:404.15pt;height:5.55pt;mso-position-horizontal-relative:page;mso-position-vertical-relative:paragraph;z-index:-1196392" coordorigin="2084,2157" coordsize="8083,111">
            <v:shape style="position:absolute;left:2084;top:2157;width:2708;height:110" type="#_x0000_t75" stroked="false">
              <v:imagedata r:id="rId408" o:title=""/>
            </v:shape>
            <v:shape style="position:absolute;left:4767;top:2253;width:1291;height:14" type="#_x0000_t75" stroked="false">
              <v:imagedata r:id="rId414" o:title=""/>
            </v:shape>
            <v:shape style="position:absolute;left:6044;top:2253;width:1292;height:14" type="#_x0000_t75" stroked="false">
              <v:imagedata r:id="rId414" o:title=""/>
            </v:shape>
            <v:shape style="position:absolute;left:7321;top:2253;width:1414;height:14" type="#_x0000_t75" stroked="false">
              <v:imagedata r:id="rId411" o:title=""/>
            </v:shape>
            <v:shape style="position:absolute;left:8721;top:2258;width:1445;height:10" type="#_x0000_t75" stroked="false">
              <v:imagedata r:id="rId407" o:title=""/>
            </v:shape>
            <w10:wrap type="none"/>
          </v:group>
        </w:pict>
      </w:r>
      <w:r>
        <w:rPr/>
        <w:pict>
          <v:group style="position:absolute;margin-left:104.18pt;margin-top:125.853706pt;width:404.15pt;height:5.55pt;mso-position-horizontal-relative:page;mso-position-vertical-relative:paragraph;z-index:-1196368" coordorigin="2084,2517" coordsize="8083,111">
            <v:shape style="position:absolute;left:2084;top:2517;width:2708;height:110" type="#_x0000_t75" stroked="false">
              <v:imagedata r:id="rId408" o:title=""/>
            </v:shape>
            <v:shape style="position:absolute;left:4767;top:2613;width:1291;height:14" type="#_x0000_t75" stroked="false">
              <v:imagedata r:id="rId414" o:title=""/>
            </v:shape>
            <v:shape style="position:absolute;left:6044;top:2613;width:1292;height:14" type="#_x0000_t75" stroked="false">
              <v:imagedata r:id="rId415" o:title=""/>
            </v:shape>
            <v:shape style="position:absolute;left:7321;top:2613;width:1414;height:14" type="#_x0000_t75" stroked="false">
              <v:imagedata r:id="rId416" o:title=""/>
            </v:shape>
            <v:shape style="position:absolute;left:8721;top:2618;width:1445;height:10" type="#_x0000_t75" stroked="false">
              <v:imagedata r:id="rId40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十七</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应付职工薪酬</w:t>
      </w:r>
      <w:r>
        <w:rPr>
          <w:rFonts w:ascii="宋体" w:hAnsi="宋体" w:cs="宋体" w:eastAsia="宋体" w:hint="default"/>
          <w:sz w:val="21"/>
          <w:szCs w:val="21"/>
        </w:rPr>
      </w:r>
    </w:p>
    <w:tbl>
      <w:tblPr>
        <w:tblW w:w="0" w:type="auto"/>
        <w:jc w:val="left"/>
        <w:tblInd w:w="409" w:type="dxa"/>
        <w:tblLayout w:type="fixed"/>
        <w:tblCellMar>
          <w:top w:w="0" w:type="dxa"/>
          <w:left w:w="0" w:type="dxa"/>
          <w:bottom w:w="0" w:type="dxa"/>
          <w:right w:w="0" w:type="dxa"/>
        </w:tblCellMar>
        <w:tblLook w:val="01E0"/>
      </w:tblPr>
      <w:tblGrid>
        <w:gridCol w:w="2708"/>
        <w:gridCol w:w="1277"/>
        <w:gridCol w:w="1277"/>
        <w:gridCol w:w="1399"/>
        <w:gridCol w:w="1436"/>
      </w:tblGrid>
      <w:tr>
        <w:trPr>
          <w:trHeight w:val="266" w:hRule="exact"/>
        </w:trPr>
        <w:tc>
          <w:tcPr>
            <w:tcW w:w="2708" w:type="dxa"/>
            <w:tcBorders>
              <w:top w:val="single" w:sz="12" w:space="0" w:color="000000"/>
              <w:left w:val="nil" w:sz="6" w:space="0" w:color="auto"/>
              <w:bottom w:val="nil" w:sz="6" w:space="0" w:color="auto"/>
              <w:right w:val="single" w:sz="4" w:space="0" w:color="000000"/>
            </w:tcBorders>
          </w:tcPr>
          <w:p>
            <w:pPr>
              <w:pStyle w:val="TableParagraph"/>
              <w:spacing w:line="207" w:lineRule="exact" w:before="85"/>
              <w:ind w:left="18"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277" w:type="dxa"/>
            <w:tcBorders>
              <w:top w:val="single" w:sz="12" w:space="0" w:color="000000"/>
              <w:left w:val="single" w:sz="4" w:space="0" w:color="000000"/>
              <w:bottom w:val="nil" w:sz="6" w:space="0" w:color="auto"/>
              <w:right w:val="single" w:sz="4" w:space="0" w:color="000000"/>
            </w:tcBorders>
          </w:tcPr>
          <w:p>
            <w:pPr>
              <w:pStyle w:val="TableParagraph"/>
              <w:spacing w:line="207" w:lineRule="exact" w:before="85"/>
              <w:ind w:left="273"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277" w:type="dxa"/>
            <w:vMerge w:val="restart"/>
            <w:tcBorders>
              <w:top w:val="single" w:sz="12" w:space="0" w:color="000000"/>
              <w:left w:val="single" w:sz="4" w:space="0" w:color="000000"/>
              <w:right w:val="single" w:sz="4" w:space="0" w:color="000000"/>
            </w:tcBorders>
          </w:tcPr>
          <w:p>
            <w:pPr>
              <w:pStyle w:val="TableParagraph"/>
              <w:spacing w:line="240" w:lineRule="auto" w:before="85"/>
              <w:ind w:left="273"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399" w:type="dxa"/>
            <w:vMerge w:val="restart"/>
            <w:tcBorders>
              <w:top w:val="single" w:sz="12" w:space="0" w:color="000000"/>
              <w:left w:val="single" w:sz="4" w:space="0" w:color="000000"/>
              <w:right w:val="single" w:sz="4" w:space="0" w:color="000000"/>
            </w:tcBorders>
          </w:tcPr>
          <w:p>
            <w:pPr>
              <w:pStyle w:val="TableParagraph"/>
              <w:spacing w:line="240" w:lineRule="auto" w:before="85"/>
              <w:ind w:left="333"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36" w:type="dxa"/>
            <w:vMerge w:val="restart"/>
            <w:tcBorders>
              <w:top w:val="single" w:sz="12" w:space="0" w:color="000000"/>
              <w:left w:val="single" w:sz="4" w:space="0" w:color="000000"/>
              <w:right w:val="nil" w:sz="6" w:space="0" w:color="auto"/>
            </w:tcBorders>
          </w:tcPr>
          <w:p>
            <w:pPr>
              <w:pStyle w:val="TableParagraph"/>
              <w:spacing w:line="240" w:lineRule="auto" w:before="85"/>
              <w:ind w:left="353"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69" w:hRule="exact"/>
        </w:trPr>
        <w:tc>
          <w:tcPr>
            <w:tcW w:w="270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vMerge/>
            <w:tcBorders>
              <w:left w:val="single" w:sz="4" w:space="0" w:color="000000"/>
              <w:right w:val="single" w:sz="4" w:space="0" w:color="000000"/>
            </w:tcBorders>
          </w:tcPr>
          <w:p>
            <w:pPr/>
          </w:p>
        </w:tc>
        <w:tc>
          <w:tcPr>
            <w:tcW w:w="1399" w:type="dxa"/>
            <w:vMerge/>
            <w:tcBorders>
              <w:left w:val="single" w:sz="4" w:space="0" w:color="000000"/>
              <w:right w:val="single" w:sz="4" w:space="0" w:color="000000"/>
            </w:tcBorders>
          </w:tcPr>
          <w:p>
            <w:pPr/>
          </w:p>
        </w:tc>
        <w:tc>
          <w:tcPr>
            <w:tcW w:w="1436" w:type="dxa"/>
            <w:vMerge/>
            <w:tcBorders>
              <w:left w:val="single" w:sz="4" w:space="0" w:color="000000"/>
              <w:right w:val="nil" w:sz="6" w:space="0" w:color="auto"/>
            </w:tcBorders>
          </w:tcPr>
          <w:p>
            <w:pPr/>
          </w:p>
        </w:tc>
      </w:tr>
      <w:tr>
        <w:trPr>
          <w:trHeight w:val="39" w:hRule="exact"/>
        </w:trPr>
        <w:tc>
          <w:tcPr>
            <w:tcW w:w="270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vMerge/>
            <w:tcBorders>
              <w:left w:val="single" w:sz="4" w:space="0" w:color="000000"/>
              <w:bottom w:val="nil" w:sz="6" w:space="0" w:color="auto"/>
              <w:right w:val="single" w:sz="4" w:space="0" w:color="000000"/>
            </w:tcBorders>
          </w:tcPr>
          <w:p>
            <w:pPr/>
          </w:p>
        </w:tc>
        <w:tc>
          <w:tcPr>
            <w:tcW w:w="1399" w:type="dxa"/>
            <w:vMerge/>
            <w:tcBorders>
              <w:left w:val="single" w:sz="4" w:space="0" w:color="000000"/>
              <w:bottom w:val="nil" w:sz="6" w:space="0" w:color="auto"/>
              <w:right w:val="single" w:sz="4" w:space="0" w:color="000000"/>
            </w:tcBorders>
          </w:tcPr>
          <w:p>
            <w:pPr/>
          </w:p>
        </w:tc>
        <w:tc>
          <w:tcPr>
            <w:tcW w:w="1436" w:type="dxa"/>
            <w:vMerge/>
            <w:tcBorders>
              <w:left w:val="single" w:sz="4" w:space="0" w:color="000000"/>
              <w:bottom w:val="nil" w:sz="6" w:space="0" w:color="auto"/>
              <w:right w:val="nil" w:sz="6" w:space="0" w:color="auto"/>
            </w:tcBorders>
          </w:tcPr>
          <w:p>
            <w:pPr/>
          </w:p>
        </w:tc>
      </w:tr>
      <w:tr>
        <w:trPr>
          <w:trHeight w:val="340" w:hRule="exact"/>
        </w:trPr>
        <w:tc>
          <w:tcPr>
            <w:tcW w:w="2708"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1</w:t>
            </w:r>
            <w:r>
              <w:rPr>
                <w:rFonts w:ascii="宋体" w:hAnsi="宋体" w:cs="宋体" w:eastAsia="宋体" w:hint="default"/>
                <w:sz w:val="18"/>
                <w:szCs w:val="18"/>
              </w:rPr>
              <w:t>）工资、奖金、津贴和补贴</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pacing w:val="-1"/>
                <w:sz w:val="18"/>
              </w:rPr>
              <w:t>8,429,379.27</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z w:val="18"/>
              </w:rPr>
              <w:t>42,490,915.04</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pacing w:val="-1"/>
                <w:sz w:val="18"/>
              </w:rPr>
              <w:t>41,857,624.65</w:t>
            </w:r>
          </w:p>
        </w:tc>
        <w:tc>
          <w:tcPr>
            <w:tcW w:w="1436"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5"/>
              <w:jc w:val="right"/>
              <w:rPr>
                <w:rFonts w:ascii="Calibri" w:hAnsi="Calibri" w:cs="Calibri" w:eastAsia="Calibri" w:hint="default"/>
                <w:sz w:val="18"/>
                <w:szCs w:val="18"/>
              </w:rPr>
            </w:pPr>
            <w:r>
              <w:rPr>
                <w:rFonts w:ascii="Calibri"/>
                <w:spacing w:val="-1"/>
                <w:sz w:val="18"/>
              </w:rPr>
              <w:t>9,062,669.66</w:t>
            </w:r>
          </w:p>
        </w:tc>
      </w:tr>
      <w:tr>
        <w:trPr>
          <w:trHeight w:val="20" w:hRule="exact"/>
        </w:trPr>
        <w:tc>
          <w:tcPr>
            <w:tcW w:w="270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r>
      <w:tr>
        <w:trPr>
          <w:trHeight w:val="340" w:hRule="exact"/>
        </w:trPr>
        <w:tc>
          <w:tcPr>
            <w:tcW w:w="2708"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2</w:t>
            </w:r>
            <w:r>
              <w:rPr>
                <w:rFonts w:ascii="宋体" w:hAnsi="宋体" w:cs="宋体" w:eastAsia="宋体" w:hint="default"/>
                <w:sz w:val="18"/>
                <w:szCs w:val="18"/>
              </w:rPr>
              <w:t>）职工福利费</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z w:val="18"/>
              </w:rPr>
              <w:t>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99"/>
              <w:jc w:val="right"/>
              <w:rPr>
                <w:rFonts w:ascii="Calibri" w:hAnsi="Calibri" w:cs="Calibri" w:eastAsia="Calibri" w:hint="default"/>
                <w:sz w:val="18"/>
                <w:szCs w:val="18"/>
              </w:rPr>
            </w:pPr>
            <w:r>
              <w:rPr>
                <w:rFonts w:ascii="Calibri"/>
                <w:spacing w:val="-1"/>
                <w:sz w:val="18"/>
              </w:rPr>
              <w:t>3,245,326.70</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98"/>
              <w:jc w:val="right"/>
              <w:rPr>
                <w:rFonts w:ascii="Calibri" w:hAnsi="Calibri" w:cs="Calibri" w:eastAsia="Calibri" w:hint="default"/>
                <w:sz w:val="18"/>
                <w:szCs w:val="18"/>
              </w:rPr>
            </w:pPr>
            <w:r>
              <w:rPr>
                <w:rFonts w:ascii="Calibri"/>
                <w:spacing w:val="-1"/>
                <w:sz w:val="18"/>
              </w:rPr>
              <w:t>3,245,326.70</w:t>
            </w:r>
          </w:p>
        </w:tc>
        <w:tc>
          <w:tcPr>
            <w:tcW w:w="1436"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5"/>
              <w:jc w:val="right"/>
              <w:rPr>
                <w:rFonts w:ascii="Calibri" w:hAnsi="Calibri" w:cs="Calibri" w:eastAsia="Calibri" w:hint="default"/>
                <w:sz w:val="18"/>
                <w:szCs w:val="18"/>
              </w:rPr>
            </w:pPr>
            <w:r>
              <w:rPr>
                <w:rFonts w:ascii="Calibri"/>
                <w:sz w:val="18"/>
              </w:rPr>
              <w:t>0.00</w:t>
            </w:r>
          </w:p>
        </w:tc>
      </w:tr>
      <w:tr>
        <w:trPr>
          <w:trHeight w:val="20" w:hRule="exact"/>
        </w:trPr>
        <w:tc>
          <w:tcPr>
            <w:tcW w:w="270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r>
      <w:tr>
        <w:trPr>
          <w:trHeight w:val="340" w:hRule="exact"/>
        </w:trPr>
        <w:tc>
          <w:tcPr>
            <w:tcW w:w="2708"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3</w:t>
            </w:r>
            <w:r>
              <w:rPr>
                <w:rFonts w:ascii="宋体" w:hAnsi="宋体" w:cs="宋体" w:eastAsia="宋体" w:hint="default"/>
                <w:sz w:val="18"/>
                <w:szCs w:val="18"/>
              </w:rPr>
              <w:t>）社会保险费</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z w:val="18"/>
              </w:rPr>
              <w:t>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z w:val="18"/>
              </w:rPr>
              <w:t>3,425,505.96</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z w:val="18"/>
              </w:rPr>
              <w:t>3,425,505.96</w:t>
            </w:r>
          </w:p>
        </w:tc>
        <w:tc>
          <w:tcPr>
            <w:tcW w:w="1436"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5"/>
              <w:jc w:val="right"/>
              <w:rPr>
                <w:rFonts w:ascii="Calibri" w:hAnsi="Calibri" w:cs="Calibri" w:eastAsia="Calibri" w:hint="default"/>
                <w:sz w:val="18"/>
                <w:szCs w:val="18"/>
              </w:rPr>
            </w:pPr>
            <w:r>
              <w:rPr>
                <w:rFonts w:ascii="Calibri"/>
                <w:sz w:val="18"/>
              </w:rPr>
              <w:t>0.00</w:t>
            </w:r>
          </w:p>
        </w:tc>
      </w:tr>
      <w:tr>
        <w:trPr>
          <w:trHeight w:val="20" w:hRule="exact"/>
        </w:trPr>
        <w:tc>
          <w:tcPr>
            <w:tcW w:w="270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nil" w:sz="6" w:space="0" w:color="auto"/>
            </w:tcBorders>
          </w:tcPr>
          <w:p>
            <w:pPr/>
          </w:p>
        </w:tc>
        <w:tc>
          <w:tcPr>
            <w:tcW w:w="1399" w:type="dxa"/>
            <w:tcBorders>
              <w:top w:val="nil" w:sz="6" w:space="0" w:color="auto"/>
              <w:left w:val="nil" w:sz="6" w:space="0" w:color="auto"/>
              <w:bottom w:val="nil" w:sz="6" w:space="0" w:color="auto"/>
              <w:right w:val="nil" w:sz="6" w:space="0" w:color="auto"/>
            </w:tcBorders>
          </w:tcPr>
          <w:p>
            <w:pPr/>
          </w:p>
        </w:tc>
        <w:tc>
          <w:tcPr>
            <w:tcW w:w="1436" w:type="dxa"/>
            <w:tcBorders>
              <w:top w:val="nil" w:sz="6" w:space="0" w:color="auto"/>
              <w:left w:val="nil" w:sz="6" w:space="0" w:color="auto"/>
              <w:bottom w:val="nil" w:sz="6" w:space="0" w:color="auto"/>
              <w:right w:val="nil" w:sz="6" w:space="0" w:color="auto"/>
            </w:tcBorders>
          </w:tcPr>
          <w:p>
            <w:pPr/>
          </w:p>
        </w:tc>
      </w:tr>
      <w:tr>
        <w:trPr>
          <w:trHeight w:val="321" w:hRule="exact"/>
        </w:trPr>
        <w:tc>
          <w:tcPr>
            <w:tcW w:w="2708"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其中：医疗保险费</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z w:val="18"/>
              </w:rPr>
              <w:t>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pacing w:val="-1"/>
                <w:sz w:val="18"/>
              </w:rPr>
              <w:t>1,174,178.16</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pacing w:val="-1"/>
                <w:sz w:val="18"/>
              </w:rPr>
              <w:t>1,174,178.16</w:t>
            </w:r>
          </w:p>
        </w:tc>
        <w:tc>
          <w:tcPr>
            <w:tcW w:w="1436"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5"/>
              <w:jc w:val="right"/>
              <w:rPr>
                <w:rFonts w:ascii="Calibri" w:hAnsi="Calibri" w:cs="Calibri" w:eastAsia="Calibri" w:hint="default"/>
                <w:sz w:val="18"/>
                <w:szCs w:val="18"/>
              </w:rPr>
            </w:pPr>
            <w:r>
              <w:rPr>
                <w:rFonts w:ascii="Calibri"/>
                <w:sz w:val="18"/>
              </w:rPr>
              <w:t>0.00</w:t>
            </w:r>
          </w:p>
        </w:tc>
      </w:tr>
      <w:tr>
        <w:trPr>
          <w:trHeight w:val="39" w:hRule="exact"/>
        </w:trPr>
        <w:tc>
          <w:tcPr>
            <w:tcW w:w="270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single" w:sz="4" w:space="0" w:color="000000"/>
            </w:tcBorders>
          </w:tcPr>
          <w:p>
            <w:pPr/>
          </w:p>
        </w:tc>
        <w:tc>
          <w:tcPr>
            <w:tcW w:w="1436"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708"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基本养老保险费</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z w:val="18"/>
              </w:rPr>
              <w:t>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99"/>
              <w:jc w:val="right"/>
              <w:rPr>
                <w:rFonts w:ascii="Calibri" w:hAnsi="Calibri" w:cs="Calibri" w:eastAsia="Calibri" w:hint="default"/>
                <w:sz w:val="18"/>
                <w:szCs w:val="18"/>
              </w:rPr>
            </w:pPr>
            <w:r>
              <w:rPr>
                <w:rFonts w:ascii="Calibri"/>
                <w:spacing w:val="-1"/>
                <w:sz w:val="18"/>
              </w:rPr>
              <w:t>1,738,778.56</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99"/>
              <w:jc w:val="right"/>
              <w:rPr>
                <w:rFonts w:ascii="Calibri" w:hAnsi="Calibri" w:cs="Calibri" w:eastAsia="Calibri" w:hint="default"/>
                <w:sz w:val="18"/>
                <w:szCs w:val="18"/>
              </w:rPr>
            </w:pPr>
            <w:r>
              <w:rPr>
                <w:rFonts w:ascii="Calibri"/>
                <w:spacing w:val="-1"/>
                <w:sz w:val="18"/>
              </w:rPr>
              <w:t>1,738,778.56</w:t>
            </w:r>
          </w:p>
        </w:tc>
        <w:tc>
          <w:tcPr>
            <w:tcW w:w="1436"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5"/>
              <w:jc w:val="right"/>
              <w:rPr>
                <w:rFonts w:ascii="Calibri" w:hAnsi="Calibri" w:cs="Calibri" w:eastAsia="Calibri" w:hint="default"/>
                <w:sz w:val="18"/>
                <w:szCs w:val="18"/>
              </w:rPr>
            </w:pPr>
            <w:r>
              <w:rPr>
                <w:rFonts w:ascii="Calibri"/>
                <w:sz w:val="18"/>
              </w:rPr>
              <w:t>0.00</w:t>
            </w:r>
          </w:p>
        </w:tc>
      </w:tr>
      <w:tr>
        <w:trPr>
          <w:trHeight w:val="39" w:hRule="exact"/>
        </w:trPr>
        <w:tc>
          <w:tcPr>
            <w:tcW w:w="270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single" w:sz="4" w:space="0" w:color="000000"/>
            </w:tcBorders>
          </w:tcPr>
          <w:p>
            <w:pPr/>
          </w:p>
        </w:tc>
        <w:tc>
          <w:tcPr>
            <w:tcW w:w="1436" w:type="dxa"/>
            <w:tcBorders>
              <w:top w:val="nil" w:sz="6" w:space="0" w:color="auto"/>
              <w:left w:val="single" w:sz="4" w:space="0" w:color="000000"/>
              <w:bottom w:val="nil" w:sz="6" w:space="0" w:color="auto"/>
              <w:right w:val="nil" w:sz="6" w:space="0" w:color="auto"/>
            </w:tcBorders>
          </w:tcPr>
          <w:p>
            <w:pPr/>
          </w:p>
        </w:tc>
      </w:tr>
      <w:tr>
        <w:trPr>
          <w:trHeight w:val="321" w:hRule="exact"/>
        </w:trPr>
        <w:tc>
          <w:tcPr>
            <w:tcW w:w="2708"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年金缴费</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z w:val="18"/>
              </w:rPr>
              <w:t>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z w:val="18"/>
              </w:rPr>
              <w:t>0.00</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z w:val="18"/>
              </w:rPr>
              <w:t>0.00</w:t>
            </w:r>
          </w:p>
        </w:tc>
        <w:tc>
          <w:tcPr>
            <w:tcW w:w="1436"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5"/>
              <w:jc w:val="right"/>
              <w:rPr>
                <w:rFonts w:ascii="Calibri" w:hAnsi="Calibri" w:cs="Calibri" w:eastAsia="Calibri" w:hint="default"/>
                <w:sz w:val="18"/>
                <w:szCs w:val="18"/>
              </w:rPr>
            </w:pPr>
            <w:r>
              <w:rPr>
                <w:rFonts w:ascii="Calibri"/>
                <w:sz w:val="18"/>
              </w:rPr>
              <w:t>0.00</w:t>
            </w:r>
          </w:p>
        </w:tc>
      </w:tr>
      <w:tr>
        <w:trPr>
          <w:trHeight w:val="39" w:hRule="exact"/>
        </w:trPr>
        <w:tc>
          <w:tcPr>
            <w:tcW w:w="2708" w:type="dxa"/>
            <w:tcBorders>
              <w:top w:val="nil" w:sz="6" w:space="0" w:color="auto"/>
              <w:left w:val="nil" w:sz="6" w:space="0" w:color="auto"/>
              <w:bottom w:val="nil" w:sz="6" w:space="0" w:color="auto"/>
              <w:right w:val="nil" w:sz="6" w:space="0" w:color="auto"/>
            </w:tcBorders>
          </w:tcPr>
          <w:p>
            <w:pPr/>
          </w:p>
        </w:tc>
        <w:tc>
          <w:tcPr>
            <w:tcW w:w="1277" w:type="dxa"/>
            <w:tcBorders>
              <w:top w:val="nil" w:sz="6" w:space="0" w:color="auto"/>
              <w:left w:val="nil" w:sz="6" w:space="0" w:color="auto"/>
              <w:bottom w:val="nil" w:sz="6" w:space="0" w:color="auto"/>
              <w:right w:val="single" w:sz="4" w:space="0" w:color="000000"/>
            </w:tcBorders>
          </w:tcPr>
          <w:p>
            <w:pPr/>
          </w:p>
        </w:tc>
        <w:tc>
          <w:tcPr>
            <w:tcW w:w="1277" w:type="dxa"/>
            <w:tcBorders>
              <w:top w:val="nil" w:sz="6" w:space="0" w:color="auto"/>
              <w:left w:val="single" w:sz="4" w:space="0" w:color="000000"/>
              <w:bottom w:val="nil" w:sz="6" w:space="0" w:color="auto"/>
              <w:right w:val="single" w:sz="4" w:space="0" w:color="000000"/>
            </w:tcBorders>
          </w:tcPr>
          <w:p>
            <w:pPr/>
          </w:p>
        </w:tc>
        <w:tc>
          <w:tcPr>
            <w:tcW w:w="1399" w:type="dxa"/>
            <w:tcBorders>
              <w:top w:val="nil" w:sz="6" w:space="0" w:color="auto"/>
              <w:left w:val="single" w:sz="4" w:space="0" w:color="000000"/>
              <w:bottom w:val="nil" w:sz="6" w:space="0" w:color="auto"/>
              <w:right w:val="single" w:sz="4" w:space="0" w:color="000000"/>
            </w:tcBorders>
          </w:tcPr>
          <w:p>
            <w:pPr/>
          </w:p>
        </w:tc>
        <w:tc>
          <w:tcPr>
            <w:tcW w:w="1436" w:type="dxa"/>
            <w:tcBorders>
              <w:top w:val="nil" w:sz="6" w:space="0" w:color="auto"/>
              <w:left w:val="single" w:sz="4" w:space="0" w:color="000000"/>
              <w:bottom w:val="nil" w:sz="6" w:space="0" w:color="auto"/>
              <w:right w:val="nil" w:sz="6" w:space="0" w:color="auto"/>
            </w:tcBorders>
          </w:tcPr>
          <w:p>
            <w:pPr/>
          </w:p>
        </w:tc>
      </w:tr>
      <w:tr>
        <w:trPr>
          <w:trHeight w:val="391" w:hRule="exact"/>
        </w:trPr>
        <w:tc>
          <w:tcPr>
            <w:tcW w:w="2708" w:type="dxa"/>
            <w:tcBorders>
              <w:top w:val="nil" w:sz="6" w:space="0" w:color="auto"/>
              <w:left w:val="nil" w:sz="6" w:space="0" w:color="auto"/>
              <w:bottom w:val="nil" w:sz="6" w:space="0" w:color="auto"/>
              <w:right w:val="single" w:sz="4" w:space="0" w:color="000000"/>
            </w:tcBorders>
          </w:tcPr>
          <w:p>
            <w:pPr>
              <w:pStyle w:val="TableParagraph"/>
              <w:spacing w:line="240" w:lineRule="auto" w:before="85"/>
              <w:ind w:left="122" w:right="0"/>
              <w:jc w:val="left"/>
              <w:rPr>
                <w:rFonts w:ascii="宋体" w:hAnsi="宋体" w:cs="宋体" w:eastAsia="宋体" w:hint="default"/>
                <w:sz w:val="18"/>
                <w:szCs w:val="18"/>
              </w:rPr>
            </w:pPr>
            <w:r>
              <w:rPr>
                <w:rFonts w:ascii="宋体" w:hAnsi="宋体" w:cs="宋体" w:eastAsia="宋体" w:hint="default"/>
                <w:sz w:val="18"/>
                <w:szCs w:val="18"/>
              </w:rPr>
              <w:t>失业保险费</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z w:val="18"/>
              </w:rPr>
              <w:t>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pacing w:val="-1"/>
                <w:sz w:val="18"/>
              </w:rPr>
              <w:t>292,640.80</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pacing w:val="-1"/>
                <w:sz w:val="18"/>
              </w:rPr>
              <w:t>292,640.80</w:t>
            </w:r>
          </w:p>
        </w:tc>
        <w:tc>
          <w:tcPr>
            <w:tcW w:w="1436"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5"/>
              <w:jc w:val="right"/>
              <w:rPr>
                <w:rFonts w:ascii="Calibri" w:hAnsi="Calibri" w:cs="Calibri" w:eastAsia="Calibri" w:hint="default"/>
                <w:sz w:val="18"/>
                <w:szCs w:val="18"/>
              </w:rPr>
            </w:pPr>
            <w:r>
              <w:rPr>
                <w:rFonts w:ascii="Calibri"/>
                <w:sz w:val="18"/>
              </w:rPr>
              <w:t>0.00</w:t>
            </w:r>
          </w:p>
        </w:tc>
      </w:tr>
      <w:tr>
        <w:trPr>
          <w:trHeight w:val="360" w:hRule="exact"/>
        </w:trPr>
        <w:tc>
          <w:tcPr>
            <w:tcW w:w="2708"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工伤保险费</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Calibri" w:hAnsi="Calibri" w:cs="Calibri" w:eastAsia="Calibri" w:hint="default"/>
                <w:sz w:val="18"/>
                <w:szCs w:val="18"/>
              </w:rPr>
            </w:pPr>
            <w:r>
              <w:rPr>
                <w:rFonts w:ascii="Calibri"/>
                <w:sz w:val="18"/>
              </w:rPr>
              <w:t>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Calibri" w:hAnsi="Calibri" w:cs="Calibri" w:eastAsia="Calibri" w:hint="default"/>
                <w:sz w:val="18"/>
                <w:szCs w:val="18"/>
              </w:rPr>
            </w:pPr>
            <w:r>
              <w:rPr>
                <w:rFonts w:ascii="Calibri"/>
                <w:spacing w:val="-1"/>
                <w:sz w:val="18"/>
              </w:rPr>
              <w:t>73,478.58</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Calibri" w:hAnsi="Calibri" w:cs="Calibri" w:eastAsia="Calibri" w:hint="default"/>
                <w:sz w:val="18"/>
                <w:szCs w:val="18"/>
              </w:rPr>
            </w:pPr>
            <w:r>
              <w:rPr>
                <w:rFonts w:ascii="Calibri"/>
                <w:spacing w:val="-1"/>
                <w:sz w:val="18"/>
              </w:rPr>
              <w:t>73,478.58</w:t>
            </w:r>
          </w:p>
        </w:tc>
        <w:tc>
          <w:tcPr>
            <w:tcW w:w="1436"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Calibri" w:hAnsi="Calibri" w:cs="Calibri" w:eastAsia="Calibri" w:hint="default"/>
                <w:sz w:val="18"/>
                <w:szCs w:val="18"/>
              </w:rPr>
            </w:pPr>
            <w:r>
              <w:rPr>
                <w:rFonts w:ascii="Calibri"/>
                <w:sz w:val="18"/>
              </w:rPr>
              <w:t>0.00</w:t>
            </w:r>
          </w:p>
        </w:tc>
      </w:tr>
      <w:tr>
        <w:trPr>
          <w:trHeight w:val="360" w:hRule="exact"/>
        </w:trPr>
        <w:tc>
          <w:tcPr>
            <w:tcW w:w="2708"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生育保险费</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Calibri" w:hAnsi="Calibri" w:cs="Calibri" w:eastAsia="Calibri" w:hint="default"/>
                <w:sz w:val="18"/>
                <w:szCs w:val="18"/>
              </w:rPr>
            </w:pPr>
            <w:r>
              <w:rPr>
                <w:rFonts w:ascii="Calibri"/>
                <w:sz w:val="18"/>
              </w:rPr>
              <w:t>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Calibri" w:hAnsi="Calibri" w:cs="Calibri" w:eastAsia="Calibri" w:hint="default"/>
                <w:sz w:val="18"/>
                <w:szCs w:val="18"/>
              </w:rPr>
            </w:pPr>
            <w:r>
              <w:rPr>
                <w:rFonts w:ascii="Calibri"/>
                <w:sz w:val="18"/>
              </w:rPr>
              <w:t>146,429.86</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Calibri" w:hAnsi="Calibri" w:cs="Calibri" w:eastAsia="Calibri" w:hint="default"/>
                <w:sz w:val="18"/>
                <w:szCs w:val="18"/>
              </w:rPr>
            </w:pPr>
            <w:r>
              <w:rPr>
                <w:rFonts w:ascii="Calibri"/>
                <w:sz w:val="18"/>
              </w:rPr>
              <w:t>146,429.86</w:t>
            </w:r>
          </w:p>
        </w:tc>
        <w:tc>
          <w:tcPr>
            <w:tcW w:w="1436"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Calibri" w:hAnsi="Calibri" w:cs="Calibri" w:eastAsia="Calibri" w:hint="default"/>
                <w:sz w:val="18"/>
                <w:szCs w:val="18"/>
              </w:rPr>
            </w:pPr>
            <w:r>
              <w:rPr>
                <w:rFonts w:ascii="Calibri"/>
                <w:sz w:val="18"/>
              </w:rPr>
              <w:t>0.00</w:t>
            </w:r>
          </w:p>
        </w:tc>
      </w:tr>
      <w:tr>
        <w:trPr>
          <w:trHeight w:val="330" w:hRule="exact"/>
        </w:trPr>
        <w:tc>
          <w:tcPr>
            <w:tcW w:w="2708"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4</w:t>
            </w:r>
            <w:r>
              <w:rPr>
                <w:rFonts w:ascii="宋体" w:hAnsi="宋体" w:cs="宋体" w:eastAsia="宋体" w:hint="default"/>
                <w:sz w:val="18"/>
                <w:szCs w:val="18"/>
              </w:rPr>
              <w:t>）住房公积金</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Calibri" w:hAnsi="Calibri" w:cs="Calibri" w:eastAsia="Calibri" w:hint="default"/>
                <w:sz w:val="18"/>
                <w:szCs w:val="18"/>
              </w:rPr>
            </w:pPr>
            <w:r>
              <w:rPr>
                <w:rFonts w:ascii="Calibri"/>
                <w:sz w:val="18"/>
              </w:rPr>
              <w:t>0.00</w:t>
            </w:r>
          </w:p>
        </w:tc>
        <w:tc>
          <w:tcPr>
            <w:tcW w:w="1277"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Calibri" w:hAnsi="Calibri" w:cs="Calibri" w:eastAsia="Calibri" w:hint="default"/>
                <w:sz w:val="18"/>
                <w:szCs w:val="18"/>
              </w:rPr>
            </w:pPr>
            <w:r>
              <w:rPr>
                <w:rFonts w:ascii="Calibri"/>
                <w:sz w:val="18"/>
              </w:rPr>
              <w:t>545,988.00</w:t>
            </w:r>
          </w:p>
        </w:tc>
        <w:tc>
          <w:tcPr>
            <w:tcW w:w="1399" w:type="dxa"/>
            <w:tcBorders>
              <w:top w:val="nil" w:sz="6" w:space="0" w:color="auto"/>
              <w:left w:val="single" w:sz="4" w:space="0" w:color="000000"/>
              <w:bottom w:val="nil" w:sz="6" w:space="0" w:color="auto"/>
              <w:right w:val="single" w:sz="4" w:space="0" w:color="000000"/>
            </w:tcBorders>
          </w:tcPr>
          <w:p>
            <w:pPr>
              <w:pStyle w:val="TableParagraph"/>
              <w:spacing w:line="240" w:lineRule="auto" w:before="33"/>
              <w:ind w:right="101"/>
              <w:jc w:val="right"/>
              <w:rPr>
                <w:rFonts w:ascii="Calibri" w:hAnsi="Calibri" w:cs="Calibri" w:eastAsia="Calibri" w:hint="default"/>
                <w:sz w:val="18"/>
                <w:szCs w:val="18"/>
              </w:rPr>
            </w:pPr>
            <w:r>
              <w:rPr>
                <w:rFonts w:ascii="Calibri"/>
                <w:sz w:val="18"/>
              </w:rPr>
              <w:t>545,988.00</w:t>
            </w:r>
          </w:p>
        </w:tc>
        <w:tc>
          <w:tcPr>
            <w:tcW w:w="1436" w:type="dxa"/>
            <w:tcBorders>
              <w:top w:val="nil" w:sz="6" w:space="0" w:color="auto"/>
              <w:left w:val="single" w:sz="4" w:space="0" w:color="000000"/>
              <w:bottom w:val="nil" w:sz="6" w:space="0" w:color="auto"/>
              <w:right w:val="nil" w:sz="6" w:space="0" w:color="auto"/>
            </w:tcBorders>
          </w:tcPr>
          <w:p>
            <w:pPr>
              <w:pStyle w:val="TableParagraph"/>
              <w:spacing w:line="240" w:lineRule="auto" w:before="33"/>
              <w:ind w:right="105"/>
              <w:jc w:val="right"/>
              <w:rPr>
                <w:rFonts w:ascii="Calibri" w:hAnsi="Calibri" w:cs="Calibri" w:eastAsia="Calibri" w:hint="default"/>
                <w:sz w:val="18"/>
                <w:szCs w:val="18"/>
              </w:rPr>
            </w:pPr>
            <w:r>
              <w:rPr>
                <w:rFonts w:ascii="Calibri"/>
                <w:sz w:val="18"/>
              </w:rPr>
              <w:t>0.00</w:t>
            </w:r>
          </w:p>
        </w:tc>
      </w:tr>
      <w:tr>
        <w:trPr>
          <w:trHeight w:val="367" w:hRule="exact"/>
        </w:trPr>
        <w:tc>
          <w:tcPr>
            <w:tcW w:w="2708" w:type="dxa"/>
            <w:tcBorders>
              <w:top w:val="nil" w:sz="6" w:space="0" w:color="auto"/>
              <w:left w:val="nil" w:sz="6" w:space="0" w:color="auto"/>
              <w:bottom w:val="single" w:sz="12" w:space="0" w:color="000000"/>
              <w:right w:val="single" w:sz="4" w:space="0" w:color="000000"/>
            </w:tcBorders>
          </w:tcPr>
          <w:p>
            <w:pPr>
              <w:pStyle w:val="TableParagraph"/>
              <w:spacing w:line="240" w:lineRule="auto" w:before="85"/>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pacing w:val="-1"/>
                <w:sz w:val="18"/>
              </w:rPr>
              <w:t>8,429,379.27</w:t>
            </w:r>
          </w:p>
        </w:tc>
        <w:tc>
          <w:tcPr>
            <w:tcW w:w="127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99"/>
              <w:jc w:val="right"/>
              <w:rPr>
                <w:rFonts w:ascii="Calibri" w:hAnsi="Calibri" w:cs="Calibri" w:eastAsia="Calibri" w:hint="default"/>
                <w:sz w:val="18"/>
                <w:szCs w:val="18"/>
              </w:rPr>
            </w:pPr>
            <w:r>
              <w:rPr>
                <w:rFonts w:ascii="Calibri"/>
                <w:spacing w:val="-1"/>
                <w:sz w:val="18"/>
              </w:rPr>
              <w:t>49,707,735.70</w:t>
            </w:r>
          </w:p>
        </w:tc>
        <w:tc>
          <w:tcPr>
            <w:tcW w:w="13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101"/>
              <w:jc w:val="right"/>
              <w:rPr>
                <w:rFonts w:ascii="Calibri" w:hAnsi="Calibri" w:cs="Calibri" w:eastAsia="Calibri" w:hint="default"/>
                <w:sz w:val="18"/>
                <w:szCs w:val="18"/>
              </w:rPr>
            </w:pPr>
            <w:r>
              <w:rPr>
                <w:rFonts w:ascii="Calibri"/>
                <w:spacing w:val="-1"/>
                <w:sz w:val="18"/>
              </w:rPr>
              <w:t>49,074,445.31</w:t>
            </w:r>
          </w:p>
        </w:tc>
        <w:tc>
          <w:tcPr>
            <w:tcW w:w="1436" w:type="dxa"/>
            <w:tcBorders>
              <w:top w:val="nil" w:sz="6" w:space="0" w:color="auto"/>
              <w:left w:val="single" w:sz="4" w:space="0" w:color="000000"/>
              <w:bottom w:val="single" w:sz="12" w:space="0" w:color="000000"/>
              <w:right w:val="nil" w:sz="6" w:space="0" w:color="auto"/>
            </w:tcBorders>
          </w:tcPr>
          <w:p>
            <w:pPr>
              <w:pStyle w:val="TableParagraph"/>
              <w:spacing w:line="240" w:lineRule="auto" w:before="64"/>
              <w:ind w:right="105"/>
              <w:jc w:val="right"/>
              <w:rPr>
                <w:rFonts w:ascii="Calibri" w:hAnsi="Calibri" w:cs="Calibri" w:eastAsia="Calibri" w:hint="default"/>
                <w:sz w:val="18"/>
                <w:szCs w:val="18"/>
              </w:rPr>
            </w:pPr>
            <w:r>
              <w:rPr>
                <w:rFonts w:ascii="Calibri"/>
                <w:spacing w:val="-1"/>
                <w:sz w:val="18"/>
              </w:rPr>
              <w:t>9,062,669.66</w:t>
            </w:r>
          </w:p>
        </w:tc>
      </w:tr>
    </w:tbl>
    <w:p>
      <w:pPr>
        <w:tabs>
          <w:tab w:pos="6102" w:val="left" w:leader="none"/>
          <w:tab w:pos="6518" w:val="left" w:leader="none"/>
        </w:tabs>
        <w:spacing w:line="276" w:lineRule="auto" w:before="59"/>
        <w:ind w:left="858" w:right="158" w:hanging="10"/>
        <w:jc w:val="left"/>
        <w:rPr>
          <w:rFonts w:ascii="宋体" w:hAnsi="宋体" w:cs="宋体" w:eastAsia="宋体" w:hint="default"/>
          <w:sz w:val="21"/>
          <w:szCs w:val="21"/>
        </w:rPr>
      </w:pPr>
      <w:r>
        <w:rPr/>
        <w:pict>
          <v:group style="position:absolute;margin-left:104.18pt;margin-top:-95.80632pt;width:404.15pt;height:5.55pt;mso-position-horizontal-relative:page;mso-position-vertical-relative:paragraph;z-index:-1196344" coordorigin="2084,-1916" coordsize="8083,111">
            <v:shape style="position:absolute;left:2084;top:-1916;width:2708;height:110" type="#_x0000_t75" stroked="false">
              <v:imagedata r:id="rId408" o:title=""/>
            </v:shape>
            <v:shape style="position:absolute;left:4767;top:-1820;width:1291;height:14" type="#_x0000_t75" stroked="false">
              <v:imagedata r:id="rId414" o:title=""/>
            </v:shape>
            <v:shape style="position:absolute;left:6044;top:-1820;width:1292;height:14" type="#_x0000_t75" stroked="false">
              <v:imagedata r:id="rId409" o:title=""/>
            </v:shape>
            <v:shape style="position:absolute;left:7321;top:-1820;width:1414;height:14" type="#_x0000_t75" stroked="false">
              <v:imagedata r:id="rId417" o:title=""/>
            </v:shape>
            <v:shape style="position:absolute;left:8721;top:-1815;width:1445;height:10" type="#_x0000_t75" stroked="false">
              <v:imagedata r:id="rId407" o:title=""/>
            </v:shape>
            <w10:wrap type="none"/>
          </v:group>
        </w:pict>
      </w:r>
      <w:r>
        <w:rPr/>
        <w:pict>
          <v:group style="position:absolute;margin-left:104.18pt;margin-top:-72.746315pt;width:404.15pt;height:.5pt;mso-position-horizontal-relative:page;mso-position-vertical-relative:paragraph;z-index:-1196320" coordorigin="2084,-1455" coordsize="8083,10">
            <v:shape style="position:absolute;left:2084;top:-1455;width:2689;height:10" type="#_x0000_t75" stroked="false">
              <v:imagedata r:id="rId418" o:title=""/>
            </v:shape>
            <v:shape style="position:absolute;left:4767;top:-1455;width:2559;height:10" type="#_x0000_t75" stroked="false">
              <v:imagedata r:id="rId419" o:title=""/>
            </v:shape>
            <v:shape style="position:absolute;left:7321;top:-1455;width:1404;height:10" type="#_x0000_t75" stroked="false">
              <v:imagedata r:id="rId420" o:title=""/>
            </v:shape>
            <v:shape style="position:absolute;left:8721;top:-1455;width:1445;height:10" type="#_x0000_t75" stroked="false">
              <v:imagedata r:id="rId407" o:title=""/>
            </v:shape>
            <w10:wrap type="none"/>
          </v:group>
        </w:pict>
      </w:r>
      <w:r>
        <w:rPr/>
        <w:pict>
          <v:group style="position:absolute;margin-left:104.18pt;margin-top:-54.746311pt;width:404.15pt;height:.5pt;mso-position-horizontal-relative:page;mso-position-vertical-relative:paragraph;z-index:-1196296" coordorigin="2084,-1095" coordsize="8083,10">
            <v:shape style="position:absolute;left:2084;top:-1095;width:2689;height:10" type="#_x0000_t75" stroked="false">
              <v:imagedata r:id="rId418" o:title=""/>
            </v:shape>
            <v:shape style="position:absolute;left:4767;top:-1095;width:2559;height:10" type="#_x0000_t75" stroked="false">
              <v:imagedata r:id="rId419" o:title=""/>
            </v:shape>
            <v:shape style="position:absolute;left:7321;top:-1095;width:1404;height:10" type="#_x0000_t75" stroked="false">
              <v:imagedata r:id="rId420" o:title=""/>
            </v:shape>
            <v:shape style="position:absolute;left:8721;top:-1095;width:1445;height:10" type="#_x0000_t75" stroked="false">
              <v:imagedata r:id="rId407" o:title=""/>
            </v:shape>
            <w10:wrap type="none"/>
          </v:group>
        </w:pict>
      </w:r>
      <w:r>
        <w:rPr/>
        <w:pict>
          <v:group style="position:absolute;margin-left:104.18pt;margin-top:-36.746311pt;width:404.15pt;height:.5pt;mso-position-horizontal-relative:page;mso-position-vertical-relative:paragraph;z-index:-1196272" coordorigin="2084,-735" coordsize="8083,10">
            <v:shape style="position:absolute;left:2084;top:-735;width:2689;height:10" type="#_x0000_t75" stroked="false">
              <v:imagedata r:id="rId418" o:title=""/>
            </v:shape>
            <v:shape style="position:absolute;left:4767;top:-735;width:2559;height:10" type="#_x0000_t75" stroked="false">
              <v:imagedata r:id="rId419" o:title=""/>
            </v:shape>
            <v:shape style="position:absolute;left:7321;top:-735;width:1404;height:10" type="#_x0000_t75" stroked="false">
              <v:imagedata r:id="rId420" o:title=""/>
            </v:shape>
            <v:shape style="position:absolute;left:8721;top:-735;width:1445;height:10" type="#_x0000_t75" stroked="false">
              <v:imagedata r:id="rId407" o:title=""/>
            </v:shape>
            <w10:wrap type="none"/>
          </v:group>
        </w:pict>
      </w:r>
      <w:r>
        <w:rPr/>
        <w:pict>
          <v:group style="position:absolute;margin-left:104.18pt;margin-top:-23.786352pt;width:404.15pt;height:5.55pt;mso-position-horizontal-relative:page;mso-position-vertical-relative:paragraph;z-index:-1196248" coordorigin="2084,-476" coordsize="8083,111">
            <v:shape style="position:absolute;left:2084;top:-476;width:2708;height:110" type="#_x0000_t75" stroked="false">
              <v:imagedata r:id="rId408" o:title=""/>
            </v:shape>
            <v:shape style="position:absolute;left:4767;top:-380;width:1291;height:14" type="#_x0000_t75" stroked="false">
              <v:imagedata r:id="rId414" o:title=""/>
            </v:shape>
            <v:shape style="position:absolute;left:6044;top:-380;width:1292;height:14" type="#_x0000_t75" stroked="false">
              <v:imagedata r:id="rId421" o:title=""/>
            </v:shape>
            <v:shape style="position:absolute;left:7321;top:-380;width:1414;height:14" type="#_x0000_t75" stroked="false">
              <v:imagedata r:id="rId417" o:title=""/>
            </v:shape>
            <v:shape style="position:absolute;left:8721;top:-375;width:1445;height:10" type="#_x0000_t75" stroked="false">
              <v:imagedata r:id="rId407" o:title=""/>
            </v:shape>
            <w10:wrap type="none"/>
          </v:group>
        </w:pict>
      </w:r>
      <w:r>
        <w:rPr>
          <w:rFonts w:ascii="宋体" w:hAnsi="宋体" w:cs="宋体" w:eastAsia="宋体" w:hint="default"/>
          <w:sz w:val="21"/>
          <w:szCs w:val="21"/>
        </w:rPr>
        <w:t>年末应付职工薪酬中属于拖欠性质的金额  </w:t>
      </w:r>
      <w:r>
        <w:rPr>
          <w:rFonts w:ascii="Calibri" w:hAnsi="Calibri" w:cs="Calibri" w:eastAsia="Calibri" w:hint="default"/>
          <w:sz w:val="21"/>
          <w:szCs w:val="21"/>
        </w:rPr>
      </w:r>
      <w:r>
        <w:rPr>
          <w:rFonts w:ascii="Calibri" w:hAnsi="Calibri" w:cs="Calibri" w:eastAsia="Calibri" w:hint="default"/>
          <w:sz w:val="21"/>
          <w:szCs w:val="21"/>
          <w:u w:val="single" w:color="000000"/>
        </w:rPr>
        <w:t> </w:t>
      </w:r>
      <w:r>
        <w:rPr>
          <w:rFonts w:ascii="Calibri" w:hAnsi="Calibri" w:cs="Calibri" w:eastAsia="Calibri" w:hint="default"/>
          <w:sz w:val="21"/>
          <w:szCs w:val="21"/>
        </w:rPr>
        <w:t>0.00 </w:t>
      </w:r>
      <w:r>
        <w:rPr>
          <w:rFonts w:ascii="宋体" w:hAnsi="宋体" w:cs="宋体" w:eastAsia="宋体" w:hint="default"/>
          <w:sz w:val="21"/>
          <w:szCs w:val="21"/>
        </w:rPr>
        <w:t>元</w:t>
      </w:r>
      <w:r>
        <w:rPr>
          <w:rFonts w:ascii="Times New Roman" w:hAnsi="Times New Roman" w:cs="Times New Roman" w:eastAsia="Times New Roman" w:hint="default"/>
          <w:sz w:val="21"/>
          <w:szCs w:val="21"/>
        </w:rPr>
      </w:r>
      <w:r>
        <w:rPr>
          <w:rFonts w:ascii="Times New Roman" w:hAnsi="Times New Roman" w:cs="Times New Roman" w:eastAsia="Times New Roman" w:hint="default"/>
          <w:sz w:val="21"/>
          <w:szCs w:val="21"/>
          <w:u w:val="single" w:color="000000"/>
        </w:rPr>
        <w:t> </w:t>
        <w:tab/>
      </w:r>
      <w:r>
        <w:rPr>
          <w:rFonts w:ascii="Times New Roman" w:hAnsi="Times New Roman" w:cs="Times New Roman" w:eastAsia="Times New Roman" w:hint="default"/>
          <w:sz w:val="21"/>
          <w:szCs w:val="21"/>
        </w:rPr>
      </w:r>
      <w:r>
        <w:rPr>
          <w:rFonts w:ascii="宋体" w:hAnsi="宋体" w:cs="宋体" w:eastAsia="宋体" w:hint="default"/>
          <w:sz w:val="21"/>
          <w:szCs w:val="21"/>
        </w:rPr>
        <w:t>。</w:t>
      </w:r>
      <w:r>
        <w:rPr>
          <w:rFonts w:ascii="宋体" w:hAnsi="宋体" w:cs="宋体" w:eastAsia="宋体" w:hint="default"/>
          <w:w w:val="100"/>
          <w:sz w:val="21"/>
          <w:szCs w:val="21"/>
        </w:rPr>
        <w:t> </w:t>
      </w:r>
      <w:r>
        <w:rPr>
          <w:rFonts w:ascii="宋体" w:hAnsi="宋体" w:cs="宋体" w:eastAsia="宋体" w:hint="default"/>
          <w:spacing w:val="2"/>
          <w:sz w:val="21"/>
          <w:szCs w:val="21"/>
        </w:rPr>
        <w:t>本年发生工会经费和职工教育经费金额  </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pacing w:val="2"/>
          <w:sz w:val="21"/>
          <w:szCs w:val="21"/>
          <w:u w:val="single" w:color="000000"/>
        </w:rPr>
        <w:t> </w:t>
      </w:r>
      <w:r>
        <w:rPr>
          <w:rFonts w:ascii="Times New Roman" w:hAnsi="Times New Roman" w:cs="Times New Roman" w:eastAsia="Times New Roman" w:hint="default"/>
          <w:spacing w:val="2"/>
          <w:sz w:val="21"/>
          <w:szCs w:val="21"/>
        </w:rPr>
      </w:r>
      <w:r>
        <w:rPr>
          <w:rFonts w:ascii="Times New Roman" w:hAnsi="Times New Roman" w:cs="Times New Roman" w:eastAsia="Times New Roman" w:hint="default"/>
          <w:sz w:val="21"/>
          <w:szCs w:val="21"/>
        </w:rPr>
        <w:t>31,186.70 </w:t>
      </w:r>
      <w:r>
        <w:rPr>
          <w:rFonts w:ascii="Times New Roman" w:hAnsi="Times New Roman" w:cs="Times New Roman" w:eastAsia="Times New Roman" w:hint="default"/>
          <w:spacing w:val="40"/>
          <w:sz w:val="21"/>
          <w:szCs w:val="21"/>
        </w:rPr>
        <w:t> </w:t>
      </w:r>
      <w:r>
        <w:rPr>
          <w:rFonts w:ascii="宋体" w:hAnsi="宋体" w:cs="宋体" w:eastAsia="宋体" w:hint="default"/>
          <w:spacing w:val="3"/>
          <w:sz w:val="21"/>
          <w:szCs w:val="21"/>
        </w:rPr>
        <w:t>元</w:t>
      </w:r>
      <w:r>
        <w:rPr>
          <w:rFonts w:ascii="Times New Roman" w:hAnsi="Times New Roman" w:cs="Times New Roman" w:eastAsia="Times New Roman" w:hint="default"/>
          <w:spacing w:val="3"/>
          <w:sz w:val="21"/>
          <w:szCs w:val="21"/>
        </w:rPr>
      </w:r>
      <w:r>
        <w:rPr>
          <w:rFonts w:ascii="Times New Roman" w:hAnsi="Times New Roman" w:cs="Times New Roman" w:eastAsia="Times New Roman" w:hint="default"/>
          <w:spacing w:val="3"/>
          <w:sz w:val="21"/>
          <w:szCs w:val="21"/>
          <w:u w:val="single" w:color="000000"/>
        </w:rPr>
        <w:t> </w:t>
        <w:tab/>
        <w:tab/>
      </w:r>
      <w:r>
        <w:rPr>
          <w:rFonts w:ascii="Times New Roman" w:hAnsi="Times New Roman" w:cs="Times New Roman" w:eastAsia="Times New Roman" w:hint="default"/>
          <w:spacing w:val="3"/>
          <w:sz w:val="21"/>
          <w:szCs w:val="21"/>
        </w:rPr>
      </w:r>
      <w:r>
        <w:rPr>
          <w:rFonts w:ascii="宋体" w:hAnsi="宋体" w:cs="宋体" w:eastAsia="宋体" w:hint="default"/>
          <w:spacing w:val="2"/>
          <w:sz w:val="21"/>
          <w:szCs w:val="21"/>
        </w:rPr>
        <w:t>，非货币性福利金额</w:t>
      </w:r>
    </w:p>
    <w:p>
      <w:pPr>
        <w:tabs>
          <w:tab w:pos="1280" w:val="left" w:leader="none"/>
          <w:tab w:pos="2276" w:val="left" w:leader="none"/>
          <w:tab w:pos="5901" w:val="left" w:leader="none"/>
        </w:tabs>
        <w:spacing w:before="25"/>
        <w:ind w:left="858" w:right="0" w:firstLine="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w w:val="100"/>
          <w:sz w:val="21"/>
          <w:szCs w:val="21"/>
          <w:u w:val="single" w:color="000000"/>
        </w:rPr>
        <w:t> </w:t>
      </w:r>
      <w:r>
        <w:rPr>
          <w:rFonts w:ascii="Times New Roman" w:hAnsi="Times New Roman" w:cs="Times New Roman" w:eastAsia="Times New Roman" w:hint="default"/>
          <w:sz w:val="21"/>
          <w:szCs w:val="21"/>
          <w:u w:val="single" w:color="000000"/>
        </w:rPr>
        <w:tab/>
      </w:r>
      <w:r>
        <w:rPr>
          <w:rFonts w:ascii="Times New Roman" w:hAnsi="Times New Roman" w:cs="Times New Roman" w:eastAsia="Times New Roman" w:hint="default"/>
          <w:sz w:val="21"/>
          <w:szCs w:val="21"/>
        </w:rPr>
      </w:r>
      <w:r>
        <w:rPr>
          <w:rFonts w:ascii="Times New Roman" w:hAnsi="Times New Roman" w:cs="Times New Roman" w:eastAsia="Times New Roman" w:hint="default"/>
          <w:spacing w:val="-1"/>
          <w:sz w:val="21"/>
          <w:szCs w:val="21"/>
        </w:rPr>
        <w:t>0.00</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pacing w:val="-2"/>
          <w:sz w:val="21"/>
          <w:szCs w:val="21"/>
        </w:rPr>
        <w:t>，因解除劳动关系给予补偿</w:t>
      </w:r>
      <w:r>
        <w:rPr>
          <w:rFonts w:ascii="宋体" w:hAnsi="宋体" w:cs="宋体" w:eastAsia="宋体" w:hint="default"/>
          <w:sz w:val="21"/>
          <w:szCs w:val="21"/>
        </w:rPr>
        <w:t> </w:t>
      </w:r>
      <w:r>
        <w:rPr>
          <w:rFonts w:ascii="宋体" w:hAnsi="宋体" w:cs="宋体" w:eastAsia="宋体" w:hint="default"/>
          <w:spacing w:val="24"/>
          <w:sz w:val="21"/>
          <w:szCs w:val="21"/>
        </w:rPr>
        <w:t> </w:t>
      </w:r>
      <w:r>
        <w:rPr>
          <w:rFonts w:ascii="Times New Roman" w:hAnsi="Times New Roman" w:cs="Times New Roman" w:eastAsia="Times New Roman" w:hint="default"/>
          <w:spacing w:val="24"/>
          <w:sz w:val="21"/>
          <w:szCs w:val="21"/>
        </w:rPr>
      </w:r>
      <w:r>
        <w:rPr>
          <w:rFonts w:ascii="Times New Roman" w:hAnsi="Times New Roman" w:cs="Times New Roman" w:eastAsia="Times New Roman" w:hint="default"/>
          <w:spacing w:val="24"/>
          <w:sz w:val="21"/>
          <w:szCs w:val="21"/>
          <w:u w:val="single" w:color="000000"/>
        </w:rPr>
        <w:t> </w:t>
      </w:r>
      <w:r>
        <w:rPr>
          <w:rFonts w:ascii="Times New Roman" w:hAnsi="Times New Roman" w:cs="Times New Roman" w:eastAsia="Times New Roman" w:hint="default"/>
          <w:spacing w:val="24"/>
          <w:sz w:val="21"/>
          <w:szCs w:val="21"/>
        </w:rPr>
      </w:r>
      <w:r>
        <w:rPr>
          <w:rFonts w:ascii="Times New Roman" w:hAnsi="Times New Roman" w:cs="Times New Roman" w:eastAsia="Times New Roman" w:hint="default"/>
          <w:spacing w:val="-1"/>
          <w:sz w:val="21"/>
          <w:szCs w:val="21"/>
        </w:rPr>
        <w:t>0.00</w:t>
      </w:r>
      <w:r>
        <w:rPr>
          <w:rFonts w:ascii="Times New Roman" w:hAnsi="Times New Roman" w:cs="Times New Roman" w:eastAsia="Times New Roman" w:hint="default"/>
          <w:spacing w:val="-1"/>
          <w:sz w:val="21"/>
          <w:szCs w:val="21"/>
        </w:rPr>
      </w:r>
      <w:r>
        <w:rPr>
          <w:rFonts w:ascii="Times New Roman" w:hAnsi="Times New Roman" w:cs="Times New Roman" w:eastAsia="Times New Roman" w:hint="default"/>
          <w:spacing w:val="-1"/>
          <w:sz w:val="21"/>
          <w:szCs w:val="21"/>
          <w:u w:val="single" w:color="000000"/>
        </w:rPr>
        <w:t> </w:t>
        <w:tab/>
      </w:r>
      <w:r>
        <w:rPr>
          <w:rFonts w:ascii="Times New Roman" w:hAnsi="Times New Roman" w:cs="Times New Roman" w:eastAsia="Times New Roman" w:hint="default"/>
          <w:spacing w:val="-1"/>
          <w:sz w:val="21"/>
          <w:szCs w:val="21"/>
        </w:rPr>
      </w:r>
      <w:r>
        <w:rPr>
          <w:rFonts w:ascii="宋体" w:hAnsi="宋体" w:cs="宋体" w:eastAsia="宋体" w:hint="default"/>
          <w:sz w:val="21"/>
          <w:szCs w:val="21"/>
        </w:rPr>
        <w:t>。</w:t>
      </w:r>
    </w:p>
    <w:p>
      <w:pPr>
        <w:spacing w:line="240" w:lineRule="auto" w:before="0"/>
        <w:rPr>
          <w:rFonts w:ascii="宋体" w:hAnsi="宋体" w:cs="宋体" w:eastAsia="宋体" w:hint="default"/>
          <w:sz w:val="22"/>
          <w:szCs w:val="22"/>
        </w:rPr>
      </w:pPr>
    </w:p>
    <w:p>
      <w:pPr>
        <w:spacing w:before="172"/>
        <w:ind w:left="126" w:right="0" w:firstLine="0"/>
        <w:jc w:val="left"/>
        <w:rPr>
          <w:rFonts w:ascii="宋体" w:hAnsi="宋体" w:cs="宋体" w:eastAsia="宋体" w:hint="default"/>
          <w:sz w:val="21"/>
          <w:szCs w:val="21"/>
        </w:rPr>
      </w:pPr>
      <w:r>
        <w:rPr/>
        <w:pict>
          <v:shape style="position:absolute;margin-left:265.369995pt;margin-top:25.423672pt;width:.47998pt;height:.12pt;mso-position-horizontal-relative:page;mso-position-vertical-relative:paragraph;z-index:-1196224" type="#_x0000_t75" stroked="false">
            <v:imagedata r:id="rId397" o:title=""/>
          </v:shape>
        </w:pict>
      </w:r>
      <w:r>
        <w:rPr/>
        <w:pict>
          <v:shape style="position:absolute;margin-left:384.429993pt;margin-top:25.423672pt;width:.47998pt;height:.12pt;mso-position-horizontal-relative:page;mso-position-vertical-relative:paragraph;z-index:-1196200" type="#_x0000_t75" stroked="false">
            <v:imagedata r:id="rId397" o:title=""/>
          </v:shape>
        </w:pict>
      </w:r>
      <w:r>
        <w:rPr/>
        <w:pict>
          <v:group style="position:absolute;margin-left:115.220001pt;margin-top:44.143631pt;width:388.65pt;height:.5pt;mso-position-horizontal-relative:page;mso-position-vertical-relative:paragraph;z-index:-1196176" coordorigin="2304,883" coordsize="7773,10">
            <v:shape style="position:absolute;left:2304;top:883;width:3003;height:10" type="#_x0000_t75" stroked="false">
              <v:imagedata r:id="rId422" o:title=""/>
            </v:shape>
            <v:shape style="position:absolute;left:5303;top:883;width:2386;height:10" type="#_x0000_t75" stroked="false">
              <v:imagedata r:id="rId423" o:title=""/>
            </v:shape>
            <v:shape style="position:absolute;left:7684;top:883;width:2393;height:10" type="#_x0000_t75" stroked="false">
              <v:imagedata r:id="rId424" o:title=""/>
            </v:shape>
            <w10:wrap type="none"/>
          </v:group>
        </w:pict>
      </w:r>
      <w:r>
        <w:rPr/>
        <w:pict>
          <v:group style="position:absolute;margin-left:115.220001pt;margin-top:63.373634pt;width:388.65pt;height:.5pt;mso-position-horizontal-relative:page;mso-position-vertical-relative:paragraph;z-index:-1196152" coordorigin="2304,1267" coordsize="7773,10">
            <v:shape style="position:absolute;left:2304;top:1267;width:3003;height:10" type="#_x0000_t75" stroked="false">
              <v:imagedata r:id="rId422" o:title=""/>
            </v:shape>
            <v:shape style="position:absolute;left:5303;top:1267;width:2386;height:10" type="#_x0000_t75" stroked="false">
              <v:imagedata r:id="rId423" o:title=""/>
            </v:shape>
            <v:shape style="position:absolute;left:7684;top:1267;width:2393;height:10" type="#_x0000_t75" stroked="false">
              <v:imagedata r:id="rId424" o:title=""/>
            </v:shape>
            <w10:wrap type="none"/>
          </v:group>
        </w:pict>
      </w:r>
      <w:r>
        <w:rPr/>
        <w:pict>
          <v:group style="position:absolute;margin-left:115.220001pt;margin-top:82.573692pt;width:388.65pt;height:.5pt;mso-position-horizontal-relative:page;mso-position-vertical-relative:paragraph;z-index:-1196128" coordorigin="2304,1651" coordsize="7773,10">
            <v:shape style="position:absolute;left:2304;top:1651;width:3003;height:10" type="#_x0000_t75" stroked="false">
              <v:imagedata r:id="rId422" o:title=""/>
            </v:shape>
            <v:shape style="position:absolute;left:5303;top:1651;width:2386;height:10" type="#_x0000_t75" stroked="false">
              <v:imagedata r:id="rId425" o:title=""/>
            </v:shape>
            <v:shape style="position:absolute;left:7684;top:1651;width:2393;height:10" type="#_x0000_t75" stroked="false">
              <v:imagedata r:id="rId426" o:title=""/>
            </v:shape>
            <w10:wrap type="none"/>
          </v:group>
        </w:pict>
      </w:r>
      <w:r>
        <w:rPr/>
        <w:pict>
          <v:group style="position:absolute;margin-left:115.220001pt;margin-top:101.893692pt;width:388.65pt;height:.5pt;mso-position-horizontal-relative:page;mso-position-vertical-relative:paragraph;z-index:-1196104" coordorigin="2304,2038" coordsize="7773,10">
            <v:shape style="position:absolute;left:2304;top:2038;width:3003;height:10" type="#_x0000_t75" stroked="false">
              <v:imagedata r:id="rId422" o:title=""/>
            </v:shape>
            <v:shape style="position:absolute;left:5303;top:2038;width:2386;height:10" type="#_x0000_t75" stroked="false">
              <v:imagedata r:id="rId423" o:title=""/>
            </v:shape>
            <v:shape style="position:absolute;left:7684;top:2038;width:2393;height:10" type="#_x0000_t75" stroked="false">
              <v:imagedata r:id="rId424" o:title=""/>
            </v:shape>
            <w10:wrap type="none"/>
          </v:group>
        </w:pict>
      </w:r>
      <w:r>
        <w:rPr/>
        <w:pict>
          <v:group style="position:absolute;margin-left:115.220001pt;margin-top:121.093689pt;width:388.65pt;height:.5pt;mso-position-horizontal-relative:page;mso-position-vertical-relative:paragraph;z-index:-1196080" coordorigin="2304,2422" coordsize="7773,10">
            <v:shape style="position:absolute;left:2304;top:2422;width:3003;height:10" type="#_x0000_t75" stroked="false">
              <v:imagedata r:id="rId422" o:title=""/>
            </v:shape>
            <v:shape style="position:absolute;left:5303;top:2422;width:2386;height:10" type="#_x0000_t75" stroked="false">
              <v:imagedata r:id="rId423" o:title=""/>
            </v:shape>
            <v:shape style="position:absolute;left:7684;top:2422;width:2393;height:10" type="#_x0000_t75" stroked="false">
              <v:imagedata r:id="rId42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十八</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应交税费</w:t>
      </w:r>
      <w:r>
        <w:rPr>
          <w:rFonts w:ascii="宋体" w:hAnsi="宋体" w:cs="宋体" w:eastAsia="宋体" w:hint="default"/>
          <w:sz w:val="21"/>
          <w:szCs w:val="21"/>
        </w:rPr>
      </w:r>
    </w:p>
    <w:tbl>
      <w:tblPr>
        <w:tblW w:w="0" w:type="auto"/>
        <w:jc w:val="left"/>
        <w:tblInd w:w="630" w:type="dxa"/>
        <w:tblLayout w:type="fixed"/>
        <w:tblCellMar>
          <w:top w:w="0" w:type="dxa"/>
          <w:left w:w="0" w:type="dxa"/>
          <w:bottom w:w="0" w:type="dxa"/>
          <w:right w:w="0" w:type="dxa"/>
        </w:tblCellMar>
        <w:tblLook w:val="01E0"/>
      </w:tblPr>
      <w:tblGrid>
        <w:gridCol w:w="3022"/>
        <w:gridCol w:w="2381"/>
        <w:gridCol w:w="2384"/>
      </w:tblGrid>
      <w:tr>
        <w:trPr>
          <w:trHeight w:val="395" w:hRule="exact"/>
        </w:trPr>
        <w:tc>
          <w:tcPr>
            <w:tcW w:w="3022"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8" w:right="0"/>
              <w:jc w:val="center"/>
              <w:rPr>
                <w:rFonts w:ascii="宋体" w:hAnsi="宋体" w:cs="宋体" w:eastAsia="宋体" w:hint="default"/>
                <w:sz w:val="21"/>
                <w:szCs w:val="21"/>
              </w:rPr>
            </w:pPr>
            <w:r>
              <w:rPr>
                <w:rFonts w:ascii="宋体" w:hAnsi="宋体" w:cs="宋体" w:eastAsia="宋体" w:hint="default"/>
                <w:sz w:val="21"/>
                <w:szCs w:val="21"/>
              </w:rPr>
              <w:t>税费项目</w:t>
            </w:r>
          </w:p>
        </w:tc>
        <w:tc>
          <w:tcPr>
            <w:tcW w:w="23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765"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2384"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765"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3"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23"/>
              <w:ind w:left="122" w:right="0"/>
              <w:jc w:val="left"/>
              <w:rPr>
                <w:rFonts w:ascii="宋体" w:hAnsi="宋体" w:cs="宋体" w:eastAsia="宋体" w:hint="default"/>
                <w:sz w:val="21"/>
                <w:szCs w:val="21"/>
              </w:rPr>
            </w:pPr>
            <w:r>
              <w:rPr>
                <w:rFonts w:ascii="宋体" w:hAnsi="宋体" w:cs="宋体" w:eastAsia="宋体" w:hint="default"/>
                <w:sz w:val="21"/>
                <w:szCs w:val="21"/>
              </w:rPr>
              <w:t>增值税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3"/>
              <w:jc w:val="right"/>
              <w:rPr>
                <w:rFonts w:ascii="Calibri" w:hAnsi="Calibri" w:cs="Calibri" w:eastAsia="Calibri" w:hint="default"/>
                <w:sz w:val="21"/>
                <w:szCs w:val="21"/>
              </w:rPr>
            </w:pPr>
            <w:r>
              <w:rPr>
                <w:rFonts w:ascii="Calibri"/>
                <w:spacing w:val="-2"/>
                <w:sz w:val="21"/>
              </w:rPr>
              <w:t>1,984,864.27</w:t>
            </w:r>
          </w:p>
        </w:tc>
        <w:tc>
          <w:tcPr>
            <w:tcW w:w="2384"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6"/>
              <w:jc w:val="right"/>
              <w:rPr>
                <w:rFonts w:ascii="Calibri" w:hAnsi="Calibri" w:cs="Calibri" w:eastAsia="Calibri" w:hint="default"/>
                <w:sz w:val="21"/>
                <w:szCs w:val="21"/>
              </w:rPr>
            </w:pPr>
            <w:r>
              <w:rPr>
                <w:rFonts w:ascii="Calibri"/>
                <w:spacing w:val="-2"/>
                <w:sz w:val="21"/>
              </w:rPr>
              <w:t>2,977,429.27</w:t>
            </w:r>
          </w:p>
        </w:tc>
      </w:tr>
      <w:tr>
        <w:trPr>
          <w:trHeight w:val="385"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企业所得税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3"/>
              <w:jc w:val="right"/>
              <w:rPr>
                <w:rFonts w:ascii="Calibri" w:hAnsi="Calibri" w:cs="Calibri" w:eastAsia="Calibri" w:hint="default"/>
                <w:sz w:val="21"/>
                <w:szCs w:val="21"/>
              </w:rPr>
            </w:pPr>
            <w:r>
              <w:rPr>
                <w:rFonts w:ascii="Calibri"/>
                <w:spacing w:val="-2"/>
                <w:sz w:val="21"/>
              </w:rPr>
              <w:t>3,068,298.58</w:t>
            </w:r>
          </w:p>
        </w:tc>
        <w:tc>
          <w:tcPr>
            <w:tcW w:w="2384"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2"/>
                <w:sz w:val="21"/>
              </w:rPr>
              <w:t>2,492,286.20</w:t>
            </w:r>
          </w:p>
        </w:tc>
      </w:tr>
      <w:tr>
        <w:trPr>
          <w:trHeight w:val="385"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sz w:val="21"/>
                <w:szCs w:val="21"/>
              </w:rPr>
              <w:t>城建税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3"/>
              <w:jc w:val="right"/>
              <w:rPr>
                <w:rFonts w:ascii="Calibri" w:hAnsi="Calibri" w:cs="Calibri" w:eastAsia="Calibri" w:hint="default"/>
                <w:sz w:val="21"/>
                <w:szCs w:val="21"/>
              </w:rPr>
            </w:pPr>
            <w:r>
              <w:rPr>
                <w:rFonts w:ascii="Calibri"/>
                <w:spacing w:val="-1"/>
                <w:sz w:val="21"/>
              </w:rPr>
              <w:t>280,058.34</w:t>
            </w:r>
          </w:p>
        </w:tc>
        <w:tc>
          <w:tcPr>
            <w:tcW w:w="238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Calibri" w:hAnsi="Calibri" w:cs="Calibri" w:eastAsia="Calibri" w:hint="default"/>
                <w:sz w:val="21"/>
                <w:szCs w:val="21"/>
              </w:rPr>
            </w:pPr>
            <w:r>
              <w:rPr>
                <w:rFonts w:ascii="Calibri"/>
                <w:spacing w:val="-2"/>
                <w:sz w:val="21"/>
              </w:rPr>
              <w:t>254,169.17</w:t>
            </w:r>
          </w:p>
        </w:tc>
      </w:tr>
      <w:tr>
        <w:trPr>
          <w:trHeight w:val="421"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200,041.67</w:t>
            </w:r>
          </w:p>
        </w:tc>
        <w:tc>
          <w:tcPr>
            <w:tcW w:w="2384"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2"/>
                <w:sz w:val="21"/>
              </w:rPr>
              <w:t>108,929.64</w:t>
            </w:r>
          </w:p>
        </w:tc>
      </w:tr>
      <w:tr>
        <w:trPr>
          <w:trHeight w:val="373" w:hRule="exact"/>
        </w:trPr>
        <w:tc>
          <w:tcPr>
            <w:tcW w:w="3022" w:type="dxa"/>
            <w:tcBorders>
              <w:top w:val="nil" w:sz="6" w:space="0" w:color="auto"/>
              <w:left w:val="nil" w:sz="6" w:space="0" w:color="auto"/>
              <w:bottom w:val="single" w:sz="12" w:space="0" w:color="000000"/>
              <w:right w:val="single" w:sz="4" w:space="0" w:color="000000"/>
            </w:tcBorders>
          </w:tcPr>
          <w:p>
            <w:pPr>
              <w:pStyle w:val="TableParagraph"/>
              <w:spacing w:line="240" w:lineRule="auto" w:before="50"/>
              <w:ind w:left="122" w:right="0"/>
              <w:jc w:val="left"/>
              <w:rPr>
                <w:rFonts w:ascii="宋体" w:hAnsi="宋体" w:cs="宋体" w:eastAsia="宋体" w:hint="default"/>
                <w:sz w:val="21"/>
                <w:szCs w:val="21"/>
              </w:rPr>
            </w:pPr>
            <w:r>
              <w:rPr>
                <w:rFonts w:ascii="宋体" w:hAnsi="宋体" w:cs="宋体" w:eastAsia="宋体" w:hint="default"/>
                <w:sz w:val="21"/>
                <w:szCs w:val="21"/>
              </w:rPr>
              <w:t>堤防费</w:t>
            </w:r>
          </w:p>
        </w:tc>
        <w:tc>
          <w:tcPr>
            <w:tcW w:w="23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21"/>
                <w:szCs w:val="21"/>
              </w:rPr>
            </w:pPr>
            <w:r>
              <w:rPr>
                <w:rFonts w:ascii="Calibri"/>
                <w:spacing w:val="-1"/>
                <w:sz w:val="21"/>
              </w:rPr>
              <w:t>148,119.50</w:t>
            </w:r>
          </w:p>
        </w:tc>
        <w:tc>
          <w:tcPr>
            <w:tcW w:w="2384"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5"/>
              <w:jc w:val="right"/>
              <w:rPr>
                <w:rFonts w:ascii="Calibri" w:hAnsi="Calibri" w:cs="Calibri" w:eastAsia="Calibri" w:hint="default"/>
                <w:sz w:val="21"/>
                <w:szCs w:val="21"/>
              </w:rPr>
            </w:pPr>
            <w:r>
              <w:rPr>
                <w:rFonts w:ascii="Calibri"/>
                <w:spacing w:val="-2"/>
                <w:sz w:val="21"/>
              </w:rPr>
              <w:t>133,292.23</w:t>
            </w:r>
          </w:p>
        </w:tc>
      </w:tr>
    </w:tbl>
    <w:p>
      <w:pPr>
        <w:spacing w:after="0" w:line="240" w:lineRule="auto"/>
        <w:jc w:val="right"/>
        <w:rPr>
          <w:rFonts w:ascii="Calibri" w:hAnsi="Calibri" w:cs="Calibri" w:eastAsia="Calibri" w:hint="default"/>
          <w:sz w:val="21"/>
          <w:szCs w:val="21"/>
        </w:rPr>
        <w:sectPr>
          <w:footerReference w:type="default" r:id="rId396"/>
          <w:pgSz w:w="11910" w:h="16840"/>
          <w:pgMar w:footer="1195" w:header="0" w:top="1540" w:bottom="1380" w:left="1660" w:right="1640"/>
          <w:pgNumType w:start="131"/>
        </w:sectPr>
      </w:pPr>
    </w:p>
    <w:p>
      <w:pPr>
        <w:spacing w:line="240" w:lineRule="auto" w:before="12"/>
        <w:rPr>
          <w:rFonts w:ascii="宋体" w:hAnsi="宋体" w:cs="宋体" w:eastAsia="宋体" w:hint="default"/>
          <w:b/>
          <w:bCs/>
          <w:sz w:val="3"/>
          <w:szCs w:val="3"/>
        </w:rPr>
      </w:pPr>
    </w:p>
    <w:tbl>
      <w:tblPr>
        <w:tblW w:w="0" w:type="auto"/>
        <w:jc w:val="left"/>
        <w:tblInd w:w="630" w:type="dxa"/>
        <w:tblLayout w:type="fixed"/>
        <w:tblCellMar>
          <w:top w:w="0" w:type="dxa"/>
          <w:left w:w="0" w:type="dxa"/>
          <w:bottom w:w="0" w:type="dxa"/>
          <w:right w:w="0" w:type="dxa"/>
        </w:tblCellMar>
        <w:tblLook w:val="01E0"/>
      </w:tblPr>
      <w:tblGrid>
        <w:gridCol w:w="3022"/>
        <w:gridCol w:w="2381"/>
        <w:gridCol w:w="2444"/>
      </w:tblGrid>
      <w:tr>
        <w:trPr>
          <w:trHeight w:val="405" w:hRule="exact"/>
        </w:trPr>
        <w:tc>
          <w:tcPr>
            <w:tcW w:w="3022" w:type="dxa"/>
            <w:tcBorders>
              <w:top w:val="nil" w:sz="6" w:space="0" w:color="auto"/>
              <w:left w:val="nil" w:sz="6" w:space="0" w:color="auto"/>
              <w:bottom w:val="nil" w:sz="6" w:space="0" w:color="auto"/>
              <w:right w:val="single" w:sz="4" w:space="0" w:color="000000"/>
            </w:tcBorders>
          </w:tcPr>
          <w:p>
            <w:pPr>
              <w:pStyle w:val="TableParagraph"/>
              <w:spacing w:line="240" w:lineRule="auto" w:before="129"/>
              <w:ind w:left="122" w:right="0"/>
              <w:jc w:val="left"/>
              <w:rPr>
                <w:rFonts w:ascii="宋体" w:hAnsi="宋体" w:cs="宋体" w:eastAsia="宋体" w:hint="default"/>
                <w:sz w:val="21"/>
                <w:szCs w:val="21"/>
              </w:rPr>
            </w:pPr>
            <w:r>
              <w:rPr>
                <w:rFonts w:ascii="宋体" w:hAnsi="宋体" w:cs="宋体" w:eastAsia="宋体" w:hint="default"/>
                <w:sz w:val="21"/>
                <w:szCs w:val="21"/>
              </w:rPr>
              <w:t>印花税</w:t>
            </w:r>
          </w:p>
        </w:tc>
        <w:tc>
          <w:tcPr>
            <w:tcW w:w="2381"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0"/>
              <w:jc w:val="right"/>
              <w:rPr>
                <w:rFonts w:ascii="Calibri" w:hAnsi="Calibri" w:cs="Calibri" w:eastAsia="Calibri" w:hint="default"/>
                <w:sz w:val="21"/>
                <w:szCs w:val="21"/>
              </w:rPr>
            </w:pPr>
            <w:r>
              <w:rPr>
                <w:rFonts w:ascii="Calibri"/>
                <w:spacing w:val="-1"/>
                <w:sz w:val="21"/>
              </w:rPr>
              <w:t>0.00</w:t>
            </w:r>
          </w:p>
        </w:tc>
        <w:tc>
          <w:tcPr>
            <w:tcW w:w="2444" w:type="dxa"/>
            <w:tcBorders>
              <w:top w:val="nil" w:sz="6" w:space="0" w:color="auto"/>
              <w:left w:val="single" w:sz="4" w:space="0" w:color="000000"/>
              <w:bottom w:val="nil" w:sz="6" w:space="0" w:color="auto"/>
              <w:right w:val="nil" w:sz="6" w:space="0" w:color="auto"/>
            </w:tcBorders>
          </w:tcPr>
          <w:p>
            <w:pPr>
              <w:pStyle w:val="TableParagraph"/>
              <w:spacing w:line="240" w:lineRule="auto" w:before="107"/>
              <w:ind w:right="165"/>
              <w:jc w:val="right"/>
              <w:rPr>
                <w:rFonts w:ascii="Calibri" w:hAnsi="Calibri" w:cs="Calibri" w:eastAsia="Calibri" w:hint="default"/>
                <w:sz w:val="21"/>
                <w:szCs w:val="21"/>
              </w:rPr>
            </w:pPr>
            <w:r>
              <w:rPr>
                <w:rFonts w:ascii="Calibri"/>
                <w:spacing w:val="-1"/>
                <w:sz w:val="21"/>
              </w:rPr>
              <w:t>418,950.00</w:t>
            </w:r>
          </w:p>
        </w:tc>
      </w:tr>
      <w:tr>
        <w:trPr>
          <w:trHeight w:val="40" w:hRule="exact"/>
        </w:trPr>
        <w:tc>
          <w:tcPr>
            <w:tcW w:w="3022" w:type="dxa"/>
            <w:tcBorders>
              <w:top w:val="nil" w:sz="6" w:space="0" w:color="auto"/>
              <w:left w:val="nil" w:sz="6" w:space="0" w:color="auto"/>
              <w:bottom w:val="nil" w:sz="6" w:space="0" w:color="auto"/>
              <w:right w:val="nil" w:sz="6" w:space="0" w:color="auto"/>
            </w:tcBorders>
          </w:tcPr>
          <w:p>
            <w:pPr/>
          </w:p>
        </w:tc>
        <w:tc>
          <w:tcPr>
            <w:tcW w:w="2381" w:type="dxa"/>
            <w:tcBorders>
              <w:top w:val="nil" w:sz="6" w:space="0" w:color="auto"/>
              <w:left w:val="nil" w:sz="6" w:space="0" w:color="auto"/>
              <w:bottom w:val="nil" w:sz="6" w:space="0" w:color="auto"/>
              <w:right w:val="single" w:sz="4" w:space="0" w:color="000000"/>
            </w:tcBorders>
          </w:tcPr>
          <w:p>
            <w:pPr/>
          </w:p>
        </w:tc>
        <w:tc>
          <w:tcPr>
            <w:tcW w:w="2444" w:type="dxa"/>
            <w:tcBorders>
              <w:top w:val="nil" w:sz="6" w:space="0" w:color="auto"/>
              <w:left w:val="single" w:sz="4" w:space="0" w:color="000000"/>
              <w:bottom w:val="nil" w:sz="6" w:space="0" w:color="auto"/>
              <w:right w:val="nil" w:sz="6" w:space="0" w:color="auto"/>
            </w:tcBorders>
          </w:tcPr>
          <w:p>
            <w:pPr/>
          </w:p>
        </w:tc>
      </w:tr>
      <w:tr>
        <w:trPr>
          <w:trHeight w:val="391" w:hRule="exact"/>
        </w:trPr>
        <w:tc>
          <w:tcPr>
            <w:tcW w:w="3022" w:type="dxa"/>
            <w:tcBorders>
              <w:top w:val="nil" w:sz="6" w:space="0" w:color="auto"/>
              <w:left w:val="nil" w:sz="6" w:space="0" w:color="auto"/>
              <w:bottom w:val="single" w:sz="12" w:space="0" w:color="000000"/>
              <w:right w:val="single" w:sz="4" w:space="0" w:color="000000"/>
            </w:tcBorders>
          </w:tcPr>
          <w:p>
            <w:pPr>
              <w:pStyle w:val="TableParagraph"/>
              <w:spacing w:line="240" w:lineRule="auto" w:before="18"/>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3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100"/>
              <w:jc w:val="right"/>
              <w:rPr>
                <w:rFonts w:ascii="Calibri" w:hAnsi="Calibri" w:cs="Calibri" w:eastAsia="Calibri" w:hint="default"/>
                <w:sz w:val="21"/>
                <w:szCs w:val="21"/>
              </w:rPr>
            </w:pPr>
            <w:r>
              <w:rPr>
                <w:rFonts w:ascii="Calibri"/>
                <w:spacing w:val="-1"/>
                <w:sz w:val="21"/>
              </w:rPr>
              <w:t>5,681,382.36</w:t>
            </w:r>
          </w:p>
        </w:tc>
        <w:tc>
          <w:tcPr>
            <w:tcW w:w="2444" w:type="dxa"/>
            <w:tcBorders>
              <w:top w:val="nil" w:sz="6" w:space="0" w:color="auto"/>
              <w:left w:val="single" w:sz="4" w:space="0" w:color="000000"/>
              <w:bottom w:val="single" w:sz="12" w:space="0" w:color="000000"/>
              <w:right w:val="nil" w:sz="6" w:space="0" w:color="auto"/>
            </w:tcBorders>
          </w:tcPr>
          <w:p>
            <w:pPr>
              <w:pStyle w:val="TableParagraph"/>
              <w:spacing w:line="240" w:lineRule="auto" w:before="59"/>
              <w:ind w:right="166"/>
              <w:jc w:val="right"/>
              <w:rPr>
                <w:rFonts w:ascii="Calibri" w:hAnsi="Calibri" w:cs="Calibri" w:eastAsia="Calibri" w:hint="default"/>
                <w:sz w:val="21"/>
                <w:szCs w:val="21"/>
              </w:rPr>
            </w:pPr>
            <w:r>
              <w:rPr>
                <w:rFonts w:ascii="Calibri"/>
                <w:spacing w:val="-2"/>
                <w:sz w:val="21"/>
              </w:rPr>
              <w:t>6,385,056.51</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126" w:right="453" w:firstLine="0"/>
        <w:jc w:val="left"/>
        <w:rPr>
          <w:rFonts w:ascii="宋体" w:hAnsi="宋体" w:cs="宋体" w:eastAsia="宋体" w:hint="default"/>
          <w:sz w:val="21"/>
          <w:szCs w:val="21"/>
        </w:rPr>
      </w:pPr>
      <w:r>
        <w:rPr/>
        <w:pict>
          <v:group style="position:absolute;margin-left:88.344002pt;margin-top:-65.636353pt;width:418.75pt;height:3pt;mso-position-horizontal-relative:page;mso-position-vertical-relative:paragraph;z-index:-1196056" coordorigin="1767,-1313" coordsize="8375,60">
            <v:group style="position:absolute;left:1772;top:-1308;width:8366;height:2" coordorigin="1772,-1308" coordsize="8366,2">
              <v:shape style="position:absolute;left:1772;top:-1308;width:8366;height:2" coordorigin="1772,-1308" coordsize="8366,0" path="m1772,-1308l10137,-1308e" filled="false" stroked="true" strokeweight=".48pt" strokecolor="#000000">
                <v:path arrowok="t"/>
              </v:shape>
            </v:group>
            <v:group style="position:absolute;left:2304;top:-1289;width:3003;height:2" coordorigin="2304,-1289" coordsize="3003,2">
              <v:shape style="position:absolute;left:2304;top:-1289;width:3003;height:2" coordorigin="2304,-1289" coordsize="3003,0" path="m2304,-1289l5307,-1289e" filled="false" stroked="true" strokeweight="1.44pt" strokecolor="#000000">
                <v:path arrowok="t"/>
              </v:shape>
              <v:shape style="position:absolute;left:5307;top:-1274;width:10;height:2" type="#_x0000_t75" stroked="false">
                <v:imagedata r:id="rId427" o:title=""/>
              </v:shape>
            </v:group>
            <v:group style="position:absolute;left:5307;top:-1289;width:29;height:2" coordorigin="5307,-1289" coordsize="29,2">
              <v:shape style="position:absolute;left:5307;top:-1289;width:29;height:2" coordorigin="5307,-1289" coordsize="29,0" path="m5307,-1289l5336,-1289e" filled="false" stroked="true" strokeweight="1.44pt" strokecolor="#000000">
                <v:path arrowok="t"/>
              </v:shape>
            </v:group>
            <v:group style="position:absolute;left:5336;top:-1289;width:2353;height:2" coordorigin="5336,-1289" coordsize="2353,2">
              <v:shape style="position:absolute;left:5336;top:-1289;width:2353;height:2" coordorigin="5336,-1289" coordsize="2353,0" path="m5336,-1289l7689,-1289e" filled="false" stroked="true" strokeweight="1.44pt" strokecolor="#000000">
                <v:path arrowok="t"/>
              </v:shape>
              <v:shape style="position:absolute;left:7689;top:-1274;width:10;height:2" type="#_x0000_t75" stroked="false">
                <v:imagedata r:id="rId427" o:title=""/>
              </v:shape>
            </v:group>
            <v:group style="position:absolute;left:7689;top:-1289;width:29;height:2" coordorigin="7689,-1289" coordsize="29,2">
              <v:shape style="position:absolute;left:7689;top:-1289;width:29;height:2" coordorigin="7689,-1289" coordsize="29,0" path="m7689,-1289l7717,-1289e" filled="false" stroked="true" strokeweight="1.44pt" strokecolor="#000000">
                <v:path arrowok="t"/>
              </v:shape>
            </v:group>
            <v:group style="position:absolute;left:7717;top:-1289;width:2360;height:2" coordorigin="7717,-1289" coordsize="2360,2">
              <v:shape style="position:absolute;left:7717;top:-1289;width:2360;height:2" coordorigin="7717,-1289" coordsize="2360,0" path="m7717,-1289l10077,-1289e" filled="false" stroked="true" strokeweight="1.44pt" strokecolor="#000000">
                <v:path arrowok="t"/>
              </v:shape>
            </v:group>
            <v:group style="position:absolute;left:5307;top:-1272;width:10;height:20" coordorigin="5307,-1272" coordsize="10,20">
              <v:shape style="position:absolute;left:5307;top:-1272;width:10;height:20" coordorigin="5307,-1272" coordsize="10,20" path="m5307,-1253l5317,-1253,5317,-1272,5307,-1272,5307,-1253xe" filled="true" fillcolor="#000000" stroked="false">
                <v:path arrowok="t"/>
                <v:fill type="solid"/>
              </v:shape>
            </v:group>
            <v:group style="position:absolute;left:7689;top:-1272;width:10;height:20" coordorigin="7689,-1272" coordsize="10,20">
              <v:shape style="position:absolute;left:7689;top:-1272;width:10;height:20" coordorigin="7689,-1272" coordsize="10,20" path="m7689,-1253l7698,-1253,7698,-1272,7689,-1272,7689,-1253xe" filled="true" fillcolor="#000000" stroked="false">
                <v:path arrowok="t"/>
                <v:fill type="solid"/>
              </v:shape>
            </v:group>
            <w10:wrap type="none"/>
          </v:group>
        </w:pict>
      </w:r>
      <w:r>
        <w:rPr/>
        <w:pict>
          <v:group style="position:absolute;margin-left:115.220001pt;margin-top:-48.216373pt;width:388.65pt;height:5.05pt;mso-position-horizontal-relative:page;mso-position-vertical-relative:paragraph;z-index:-1196032" coordorigin="2304,-964" coordsize="7773,101">
            <v:shape style="position:absolute;left:2304;top:-964;width:3022;height:101" type="#_x0000_t75" stroked="false">
              <v:imagedata r:id="rId428" o:title=""/>
            </v:shape>
            <v:shape style="position:absolute;left:5303;top:-873;width:2386;height:10" type="#_x0000_t75" stroked="false">
              <v:imagedata r:id="rId423" o:title=""/>
            </v:shape>
            <v:shape style="position:absolute;left:7684;top:-873;width:2393;height:10" type="#_x0000_t75" stroked="false">
              <v:imagedata r:id="rId424" o:title=""/>
            </v:shape>
            <w10:wrap type="none"/>
          </v:group>
        </w:pict>
      </w:r>
      <w:r>
        <w:rPr/>
        <w:pict>
          <v:shape style="position:absolute;margin-left:307.609985pt;margin-top:18.503586pt;width:.47977pt;height:.12pt;mso-position-horizontal-relative:page;mso-position-vertical-relative:paragraph;z-index:-1196008" type="#_x0000_t75" stroked="false">
            <v:imagedata r:id="rId429" o:title=""/>
          </v:shape>
        </w:pict>
      </w:r>
      <w:r>
        <w:rPr/>
        <w:pict>
          <v:shape style="position:absolute;margin-left:406.75pt;margin-top:18.503586pt;width:.47974pt;height:.12pt;mso-position-horizontal-relative:page;mso-position-vertical-relative:paragraph;z-index:-1195984" type="#_x0000_t75" stroked="false">
            <v:imagedata r:id="rId429" o:title=""/>
          </v:shape>
        </w:pict>
      </w:r>
      <w:r>
        <w:rPr/>
        <w:pict>
          <v:group style="position:absolute;margin-left:118.580002pt;margin-top:37.343666pt;width:387.7pt;height:.5pt;mso-position-horizontal-relative:page;mso-position-vertical-relative:paragraph;z-index:-1195960" coordorigin="2372,747" coordsize="7754,10">
            <v:shape style="position:absolute;left:2372;top:747;width:5763;height:10" type="#_x0000_t75" stroked="false">
              <v:imagedata r:id="rId430" o:title=""/>
            </v:shape>
            <v:shape style="position:absolute;left:8130;top:747;width:1995;height:10" type="#_x0000_t75" stroked="false">
              <v:imagedata r:id="rId431" o:title=""/>
            </v:shape>
            <w10:wrap type="none"/>
          </v:group>
        </w:pict>
      </w:r>
      <w:r>
        <w:rPr>
          <w:rFonts w:ascii="宋体" w:hAnsi="宋体" w:cs="宋体" w:eastAsia="宋体" w:hint="default"/>
          <w:b/>
          <w:bCs/>
          <w:sz w:val="21"/>
          <w:szCs w:val="21"/>
        </w:rPr>
        <w:t>(</w:t>
      </w:r>
      <w:r>
        <w:rPr>
          <w:rFonts w:ascii="宋体" w:hAnsi="宋体" w:cs="宋体" w:eastAsia="宋体" w:hint="default"/>
          <w:b/>
          <w:bCs/>
          <w:sz w:val="21"/>
          <w:szCs w:val="21"/>
        </w:rPr>
        <w:t>十九</w:t>
      </w:r>
      <w:r>
        <w:rPr>
          <w:rFonts w:ascii="宋体" w:hAnsi="宋体" w:cs="宋体" w:eastAsia="宋体" w:hint="default"/>
          <w:b/>
          <w:bCs/>
          <w:sz w:val="21"/>
          <w:szCs w:val="21"/>
        </w:rPr>
        <w:t>)</w:t>
      </w:r>
      <w:r>
        <w:rPr>
          <w:rFonts w:ascii="宋体" w:hAnsi="宋体" w:cs="宋体" w:eastAsia="宋体" w:hint="default"/>
          <w:b/>
          <w:bCs/>
          <w:spacing w:val="30"/>
          <w:sz w:val="21"/>
          <w:szCs w:val="21"/>
        </w:rPr>
        <w:t> </w:t>
      </w:r>
      <w:r>
        <w:rPr>
          <w:rFonts w:ascii="宋体" w:hAnsi="宋体" w:cs="宋体" w:eastAsia="宋体" w:hint="default"/>
          <w:b/>
          <w:bCs/>
          <w:sz w:val="21"/>
          <w:szCs w:val="21"/>
        </w:rPr>
        <w:t>应付利息</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3800"/>
        <w:gridCol w:w="1983"/>
        <w:gridCol w:w="1985"/>
      </w:tblGrid>
      <w:tr>
        <w:trPr>
          <w:trHeight w:val="397" w:hRule="exact"/>
        </w:trPr>
        <w:tc>
          <w:tcPr>
            <w:tcW w:w="3800"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7"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8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566"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566"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3" w:hRule="exact"/>
        </w:trPr>
        <w:tc>
          <w:tcPr>
            <w:tcW w:w="3800"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短期借款应付利息</w:t>
            </w:r>
          </w:p>
        </w:tc>
        <w:tc>
          <w:tcPr>
            <w:tcW w:w="198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3"/>
              <w:ind w:right="97"/>
              <w:jc w:val="right"/>
              <w:rPr>
                <w:rFonts w:ascii="Calibri" w:hAnsi="Calibri" w:cs="Calibri" w:eastAsia="Calibri" w:hint="default"/>
                <w:sz w:val="21"/>
                <w:szCs w:val="21"/>
              </w:rPr>
            </w:pPr>
            <w:r>
              <w:rPr>
                <w:rFonts w:ascii="Calibri"/>
                <w:spacing w:val="-1"/>
                <w:sz w:val="21"/>
              </w:rPr>
              <w:t>0.00</w:t>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63"/>
              <w:ind w:left="1023" w:right="0"/>
              <w:jc w:val="left"/>
              <w:rPr>
                <w:rFonts w:ascii="Calibri" w:hAnsi="Calibri" w:cs="Calibri" w:eastAsia="Calibri" w:hint="default"/>
                <w:sz w:val="21"/>
                <w:szCs w:val="21"/>
              </w:rPr>
            </w:pPr>
            <w:r>
              <w:rPr>
                <w:rFonts w:ascii="Calibri"/>
                <w:sz w:val="21"/>
              </w:rPr>
              <w:t>32,450.00</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spacing w:before="0"/>
        <w:ind w:left="126" w:right="4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其他应付款</w:t>
      </w:r>
      <w:r>
        <w:rPr>
          <w:rFonts w:ascii="宋体" w:hAnsi="宋体" w:cs="宋体" w:eastAsia="宋体" w:hint="default"/>
          <w:sz w:val="21"/>
          <w:szCs w:val="21"/>
        </w:rPr>
      </w:r>
    </w:p>
    <w:p>
      <w:pPr>
        <w:tabs>
          <w:tab w:pos="1395" w:val="left" w:leader="none"/>
        </w:tabs>
        <w:spacing w:before="110"/>
        <w:ind w:left="858" w:right="453" w:firstLine="0"/>
        <w:jc w:val="left"/>
        <w:rPr>
          <w:rFonts w:ascii="宋体" w:hAnsi="宋体" w:cs="宋体" w:eastAsia="宋体" w:hint="default"/>
          <w:sz w:val="21"/>
          <w:szCs w:val="21"/>
        </w:rPr>
      </w:pPr>
      <w:r>
        <w:rPr/>
        <w:pict>
          <v:shape style="position:absolute;margin-left:288.290009pt;margin-top:22.203663pt;width:.48001pt;height:.12pt;mso-position-horizontal-relative:page;mso-position-vertical-relative:paragraph;z-index:-1195936" type="#_x0000_t75" stroked="false">
            <v:imagedata r:id="rId432" o:title=""/>
          </v:shape>
        </w:pict>
      </w:r>
      <w:r>
        <w:rPr/>
        <w:pict>
          <v:shape style="position:absolute;margin-left:401.709991pt;margin-top:22.203663pt;width:.47998pt;height:.12pt;mso-position-horizontal-relative:page;mso-position-vertical-relative:paragraph;z-index:-1195912" type="#_x0000_t75" stroked="false">
            <v:imagedata r:id="rId432" o:title=""/>
          </v:shape>
        </w:pict>
      </w:r>
      <w:r>
        <w:rPr/>
        <w:pict>
          <v:group style="position:absolute;margin-left:120.5pt;margin-top:41.073681pt;width:387.8pt;height:.5pt;mso-position-horizontal-relative:page;mso-position-vertical-relative:paragraph;z-index:-1195888" coordorigin="2410,821" coordsize="7756,10">
            <v:shape style="position:absolute;left:2410;top:821;width:3356;height:10" type="#_x0000_t75" stroked="false">
              <v:imagedata r:id="rId433" o:title=""/>
            </v:shape>
            <v:shape style="position:absolute;left:5761;top:821;width:2273;height:10" type="#_x0000_t75" stroked="false">
              <v:imagedata r:id="rId434" o:title=""/>
            </v:shape>
            <v:shape style="position:absolute;left:8029;top:821;width:2137;height:10" type="#_x0000_t75" stroked="false">
              <v:imagedata r:id="rId435" o:title=""/>
            </v:shape>
            <w10:wrap type="none"/>
          </v:group>
        </w:pict>
      </w:r>
      <w:r>
        <w:rPr/>
        <w:pict>
          <v:group style="position:absolute;margin-left:120.5pt;margin-top:60.273621pt;width:387.8pt;height:.5pt;mso-position-horizontal-relative:page;mso-position-vertical-relative:paragraph;z-index:-1195864" coordorigin="2410,1205" coordsize="7756,10">
            <v:shape style="position:absolute;left:2410;top:1205;width:3356;height:10" type="#_x0000_t75" stroked="false">
              <v:imagedata r:id="rId433" o:title=""/>
            </v:shape>
            <v:shape style="position:absolute;left:5761;top:1205;width:2273;height:10" type="#_x0000_t75" stroked="false">
              <v:imagedata r:id="rId434" o:title=""/>
            </v:shape>
            <v:shape style="position:absolute;left:8029;top:1205;width:2137;height:10" type="#_x0000_t75" stroked="false">
              <v:imagedata r:id="rId435" o:title=""/>
            </v:shape>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其他应付款情况：</w:t>
      </w:r>
      <w:r>
        <w:rPr>
          <w:rFonts w:ascii="宋体" w:hAnsi="宋体" w:cs="宋体" w:eastAsia="宋体" w:hint="default"/>
          <w:sz w:val="21"/>
          <w:szCs w:val="21"/>
        </w:rPr>
      </w:r>
    </w:p>
    <w:tbl>
      <w:tblPr>
        <w:tblW w:w="0" w:type="auto"/>
        <w:jc w:val="left"/>
        <w:tblInd w:w="735" w:type="dxa"/>
        <w:tblLayout w:type="fixed"/>
        <w:tblCellMar>
          <w:top w:w="0" w:type="dxa"/>
          <w:left w:w="0" w:type="dxa"/>
          <w:bottom w:w="0" w:type="dxa"/>
          <w:right w:w="0" w:type="dxa"/>
        </w:tblCellMar>
        <w:tblLook w:val="01E0"/>
      </w:tblPr>
      <w:tblGrid>
        <w:gridCol w:w="3375"/>
        <w:gridCol w:w="2268"/>
        <w:gridCol w:w="2127"/>
      </w:tblGrid>
      <w:tr>
        <w:trPr>
          <w:trHeight w:val="388" w:hRule="exact"/>
        </w:trPr>
        <w:tc>
          <w:tcPr>
            <w:tcW w:w="3375"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2127"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698"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411"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Calibri" w:hAnsi="Calibri" w:cs="Calibri" w:eastAsia="Calibri" w:hint="default"/>
                <w:sz w:val="21"/>
                <w:szCs w:val="21"/>
              </w:rPr>
              <w:t>1</w:t>
            </w:r>
            <w:r>
              <w:rPr>
                <w:rFonts w:ascii="Calibri" w:hAnsi="Calibri" w:cs="Calibri" w:eastAsia="Calibri" w:hint="default"/>
                <w:spacing w:val="7"/>
                <w:sz w:val="21"/>
                <w:szCs w:val="21"/>
              </w:rPr>
              <w:t> </w:t>
            </w:r>
            <w:r>
              <w:rPr>
                <w:rFonts w:ascii="宋体" w:hAnsi="宋体" w:cs="宋体" w:eastAsia="宋体" w:hint="default"/>
                <w:sz w:val="21"/>
                <w:szCs w:val="21"/>
              </w:rPr>
              <w:t>年以内</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Calibri" w:hAnsi="Calibri" w:cs="Calibri" w:eastAsia="Calibri" w:hint="default"/>
                <w:sz w:val="21"/>
                <w:szCs w:val="21"/>
              </w:rPr>
            </w:pPr>
            <w:r>
              <w:rPr>
                <w:rFonts w:ascii="Calibri"/>
                <w:spacing w:val="-2"/>
                <w:sz w:val="21"/>
              </w:rPr>
              <w:t>5,625,102.48</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Calibri" w:hAnsi="Calibri" w:cs="Calibri" w:eastAsia="Calibri" w:hint="default"/>
                <w:sz w:val="21"/>
                <w:szCs w:val="21"/>
              </w:rPr>
            </w:pPr>
            <w:r>
              <w:rPr>
                <w:rFonts w:ascii="Calibri"/>
                <w:spacing w:val="-1"/>
                <w:sz w:val="21"/>
              </w:rPr>
              <w:t>3,401,496.31</w:t>
            </w:r>
          </w:p>
        </w:tc>
      </w:tr>
      <w:tr>
        <w:trPr>
          <w:trHeight w:val="377" w:hRule="exact"/>
        </w:trPr>
        <w:tc>
          <w:tcPr>
            <w:tcW w:w="3375" w:type="dxa"/>
            <w:tcBorders>
              <w:top w:val="nil" w:sz="6" w:space="0" w:color="auto"/>
              <w:left w:val="nil" w:sz="6" w:space="0" w:color="auto"/>
              <w:bottom w:val="single" w:sz="12" w:space="0" w:color="000000"/>
              <w:right w:val="single" w:sz="4" w:space="0" w:color="000000"/>
            </w:tcBorders>
          </w:tcPr>
          <w:p>
            <w:pPr>
              <w:pStyle w:val="TableParagraph"/>
              <w:tabs>
                <w:tab w:pos="559" w:val="left" w:leader="none"/>
              </w:tabs>
              <w:spacing w:line="240" w:lineRule="auto" w:before="25"/>
              <w:ind w:left="19"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5"/>
              <w:ind w:right="100"/>
              <w:jc w:val="right"/>
              <w:rPr>
                <w:rFonts w:ascii="Calibri" w:hAnsi="Calibri" w:cs="Calibri" w:eastAsia="Calibri" w:hint="default"/>
                <w:sz w:val="21"/>
                <w:szCs w:val="21"/>
              </w:rPr>
            </w:pPr>
            <w:r>
              <w:rPr>
                <w:rFonts w:ascii="Calibri"/>
                <w:spacing w:val="-2"/>
                <w:sz w:val="21"/>
              </w:rPr>
              <w:t>5,625,102.48</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45"/>
              <w:ind w:right="105"/>
              <w:jc w:val="right"/>
              <w:rPr>
                <w:rFonts w:ascii="Calibri" w:hAnsi="Calibri" w:cs="Calibri" w:eastAsia="Calibri" w:hint="default"/>
                <w:sz w:val="21"/>
                <w:szCs w:val="21"/>
              </w:rPr>
            </w:pPr>
            <w:r>
              <w:rPr>
                <w:rFonts w:ascii="Calibri"/>
                <w:spacing w:val="-1"/>
                <w:sz w:val="21"/>
              </w:rPr>
              <w:t>3,401,496.31</w:t>
            </w:r>
          </w:p>
        </w:tc>
      </w:tr>
    </w:tbl>
    <w:p>
      <w:pPr>
        <w:spacing w:line="240" w:lineRule="auto" w:before="0"/>
        <w:rPr>
          <w:rFonts w:ascii="宋体" w:hAnsi="宋体" w:cs="宋体" w:eastAsia="宋体" w:hint="default"/>
          <w:b/>
          <w:bCs/>
          <w:sz w:val="22"/>
          <w:szCs w:val="22"/>
        </w:rPr>
      </w:pPr>
    </w:p>
    <w:p>
      <w:pPr>
        <w:spacing w:line="240" w:lineRule="auto" w:before="5"/>
        <w:rPr>
          <w:rFonts w:ascii="宋体" w:hAnsi="宋体" w:cs="宋体" w:eastAsia="宋体" w:hint="default"/>
          <w:b/>
          <w:bCs/>
          <w:sz w:val="24"/>
          <w:szCs w:val="24"/>
        </w:rPr>
      </w:pPr>
    </w:p>
    <w:p>
      <w:pPr>
        <w:tabs>
          <w:tab w:pos="1395" w:val="left" w:leader="none"/>
        </w:tabs>
        <w:spacing w:before="0"/>
        <w:ind w:left="858" w:right="4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年末数中无欠持本公司</w:t>
      </w:r>
      <w:r>
        <w:rPr>
          <w:rFonts w:ascii="宋体" w:hAnsi="宋体" w:cs="宋体" w:eastAsia="宋体" w:hint="default"/>
          <w:b/>
          <w:bCs/>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％以上（含</w:t>
      </w:r>
      <w:r>
        <w:rPr>
          <w:rFonts w:ascii="宋体" w:hAnsi="宋体" w:cs="宋体" w:eastAsia="宋体" w:hint="default"/>
          <w:b/>
          <w:bCs/>
          <w:spacing w:val="-77"/>
          <w:sz w:val="21"/>
          <w:szCs w:val="21"/>
        </w:rPr>
        <w:t> </w:t>
      </w:r>
      <w:r>
        <w:rPr>
          <w:rFonts w:ascii="Times New Roman" w:hAnsi="Times New Roman" w:cs="Times New Roman" w:eastAsia="Times New Roman" w:hint="default"/>
          <w:b/>
          <w:bCs/>
          <w:spacing w:val="-1"/>
          <w:sz w:val="21"/>
          <w:szCs w:val="21"/>
        </w:rPr>
        <w:t>5</w:t>
      </w:r>
      <w:r>
        <w:rPr>
          <w:rFonts w:ascii="宋体" w:hAnsi="宋体" w:cs="宋体" w:eastAsia="宋体" w:hint="default"/>
          <w:b/>
          <w:bCs/>
          <w:spacing w:val="-1"/>
          <w:sz w:val="21"/>
          <w:szCs w:val="21"/>
        </w:rPr>
        <w:t>％）表决权股份的股东单位款项。</w:t>
      </w:r>
      <w:r>
        <w:rPr>
          <w:rFonts w:ascii="宋体" w:hAnsi="宋体" w:cs="宋体" w:eastAsia="宋体" w:hint="default"/>
          <w:spacing w:val="-1"/>
          <w:sz w:val="21"/>
          <w:szCs w:val="21"/>
        </w:rPr>
      </w:r>
    </w:p>
    <w:p>
      <w:pPr>
        <w:tabs>
          <w:tab w:pos="1395" w:val="left" w:leader="none"/>
        </w:tabs>
        <w:spacing w:before="110"/>
        <w:ind w:left="858" w:right="4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1"/>
          <w:sz w:val="21"/>
          <w:szCs w:val="21"/>
        </w:rPr>
        <w:t>年末数中无欠关联方款项</w:t>
      </w:r>
      <w:r>
        <w:rPr>
          <w:rFonts w:ascii="宋体" w:hAnsi="宋体" w:cs="宋体" w:eastAsia="宋体" w:hint="default"/>
          <w:spacing w:val="-1"/>
          <w:sz w:val="21"/>
          <w:szCs w:val="21"/>
        </w:rPr>
      </w:r>
    </w:p>
    <w:p>
      <w:pPr>
        <w:tabs>
          <w:tab w:pos="1395" w:val="left" w:leader="none"/>
        </w:tabs>
        <w:spacing w:before="107"/>
        <w:ind w:left="858" w:right="4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本年没有账龄超过一年的大额其他应付款</w:t>
      </w:r>
      <w:r>
        <w:rPr>
          <w:rFonts w:ascii="宋体" w:hAnsi="宋体" w:cs="宋体" w:eastAsia="宋体" w:hint="default"/>
          <w:spacing w:val="-1"/>
          <w:sz w:val="21"/>
          <w:szCs w:val="21"/>
        </w:rPr>
      </w:r>
    </w:p>
    <w:p>
      <w:pPr>
        <w:tabs>
          <w:tab w:pos="1395" w:val="left" w:leader="none"/>
        </w:tabs>
        <w:spacing w:before="110"/>
        <w:ind w:left="858" w:right="453" w:firstLine="0"/>
        <w:jc w:val="left"/>
        <w:rPr>
          <w:rFonts w:ascii="宋体" w:hAnsi="宋体" w:cs="宋体" w:eastAsia="宋体" w:hint="default"/>
          <w:sz w:val="21"/>
          <w:szCs w:val="21"/>
        </w:rPr>
      </w:pPr>
      <w:r>
        <w:rPr/>
        <w:pict>
          <v:shape style="position:absolute;margin-left:302.450012pt;margin-top:22.323668pt;width:.48001pt;height:.12pt;mso-position-horizontal-relative:page;mso-position-vertical-relative:paragraph;z-index:-1195840" type="#_x0000_t75" stroked="false">
            <v:imagedata r:id="rId432" o:title=""/>
          </v:shape>
        </w:pict>
      </w:r>
      <w:r>
        <w:rPr/>
        <w:pict>
          <v:shape style="position:absolute;margin-left:380.470001pt;margin-top:22.323668pt;width:.48001pt;height:.12pt;mso-position-horizontal-relative:page;mso-position-vertical-relative:paragraph;z-index:-1195816" type="#_x0000_t75" stroked="false">
            <v:imagedata r:id="rId432" o:title=""/>
          </v:shape>
        </w:pict>
      </w:r>
      <w:r>
        <w:rPr/>
        <w:pict>
          <v:shape style="position:absolute;margin-left:451.420013pt;margin-top:22.323668pt;width:.48001pt;height:.12pt;mso-position-horizontal-relative:page;mso-position-vertical-relative:paragraph;z-index:-1195792" type="#_x0000_t75" stroked="false">
            <v:imagedata r:id="rId432" o:title=""/>
          </v:shape>
        </w:pict>
      </w:r>
      <w:r>
        <w:rPr/>
        <w:pict>
          <v:group style="position:absolute;margin-left:120.5pt;margin-top:41.043659pt;width:387.8pt;height:.5pt;mso-position-horizontal-relative:page;mso-position-vertical-relative:paragraph;z-index:-1195768" coordorigin="2410,821" coordsize="7756,10">
            <v:shape style="position:absolute;left:2410;top:821;width:3639;height:10" type="#_x0000_t75" stroked="false">
              <v:imagedata r:id="rId436" o:title=""/>
            </v:shape>
            <v:shape style="position:absolute;left:6044;top:821;width:4122;height:10" type="#_x0000_t75" stroked="false">
              <v:imagedata r:id="rId437" o:title=""/>
            </v:shape>
            <w10:wrap type="none"/>
          </v:group>
        </w:pict>
      </w:r>
      <w:r>
        <w:rPr/>
        <w:pict>
          <v:group style="position:absolute;margin-left:120.5pt;margin-top:60.243687pt;width:387.8pt;height:.5pt;mso-position-horizontal-relative:page;mso-position-vertical-relative:paragraph;z-index:-1195744" coordorigin="2410,1205" coordsize="7756,10">
            <v:shape style="position:absolute;left:2410;top:1205;width:3639;height:10" type="#_x0000_t75" stroked="false">
              <v:imagedata r:id="rId436" o:title=""/>
            </v:shape>
            <v:shape style="position:absolute;left:6044;top:1205;width:4122;height:10" type="#_x0000_t75" stroked="false">
              <v:imagedata r:id="rId438" o:title=""/>
            </v:shape>
            <w10:wrap type="none"/>
          </v:group>
        </w:pic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金额较大的其他应付款</w:t>
      </w:r>
      <w:r>
        <w:rPr>
          <w:rFonts w:ascii="宋体" w:hAnsi="宋体" w:cs="宋体" w:eastAsia="宋体" w:hint="default"/>
          <w:spacing w:val="-1"/>
          <w:sz w:val="21"/>
          <w:szCs w:val="21"/>
        </w:rPr>
      </w:r>
    </w:p>
    <w:tbl>
      <w:tblPr>
        <w:tblW w:w="0" w:type="auto"/>
        <w:jc w:val="left"/>
        <w:tblInd w:w="735" w:type="dxa"/>
        <w:tblLayout w:type="fixed"/>
        <w:tblCellMar>
          <w:top w:w="0" w:type="dxa"/>
          <w:left w:w="0" w:type="dxa"/>
          <w:bottom w:w="0" w:type="dxa"/>
          <w:right w:w="0" w:type="dxa"/>
        </w:tblCellMar>
        <w:tblLook w:val="01E0"/>
      </w:tblPr>
      <w:tblGrid>
        <w:gridCol w:w="3658"/>
        <w:gridCol w:w="1560"/>
        <w:gridCol w:w="1419"/>
        <w:gridCol w:w="1133"/>
      </w:tblGrid>
      <w:tr>
        <w:trPr>
          <w:trHeight w:val="391" w:hRule="exact"/>
        </w:trPr>
        <w:tc>
          <w:tcPr>
            <w:tcW w:w="3658"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15"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254" w:right="0"/>
              <w:jc w:val="left"/>
              <w:rPr>
                <w:rFonts w:ascii="宋体" w:hAnsi="宋体" w:cs="宋体" w:eastAsia="宋体" w:hint="default"/>
                <w:sz w:val="18"/>
                <w:szCs w:val="18"/>
              </w:rPr>
            </w:pPr>
            <w:r>
              <w:rPr>
                <w:rFonts w:ascii="宋体" w:hAnsi="宋体" w:cs="宋体" w:eastAsia="宋体" w:hint="default"/>
                <w:sz w:val="18"/>
                <w:szCs w:val="18"/>
              </w:rPr>
              <w:t>性质或内容</w:t>
            </w:r>
          </w:p>
        </w:tc>
        <w:tc>
          <w:tcPr>
            <w:tcW w:w="1133" w:type="dxa"/>
            <w:vMerge w:val="restart"/>
            <w:tcBorders>
              <w:top w:val="single" w:sz="12" w:space="0" w:color="000000"/>
              <w:left w:val="single" w:sz="4" w:space="0" w:color="000000"/>
              <w:right w:val="nil" w:sz="6" w:space="0" w:color="auto"/>
            </w:tcBorders>
          </w:tcPr>
          <w:p>
            <w:pPr>
              <w:pStyle w:val="TableParagraph"/>
              <w:tabs>
                <w:tab w:pos="739" w:val="left" w:leader="none"/>
              </w:tabs>
              <w:spacing w:line="240" w:lineRule="auto" w:before="39"/>
              <w:ind w:left="199" w:right="0"/>
              <w:jc w:val="left"/>
              <w:rPr>
                <w:rFonts w:ascii="宋体" w:hAnsi="宋体" w:cs="宋体" w:eastAsia="宋体" w:hint="default"/>
                <w:sz w:val="18"/>
                <w:szCs w:val="18"/>
              </w:rPr>
            </w:pPr>
            <w:r>
              <w:rPr>
                <w:rFonts w:ascii="宋体" w:hAnsi="宋体" w:cs="宋体" w:eastAsia="宋体" w:hint="default"/>
                <w:sz w:val="18"/>
                <w:szCs w:val="18"/>
              </w:rPr>
              <w:t>备</w:t>
              <w:tab/>
              <w:t>注</w:t>
            </w:r>
          </w:p>
        </w:tc>
      </w:tr>
      <w:tr>
        <w:trPr>
          <w:trHeight w:val="394" w:hRule="exact"/>
        </w:trPr>
        <w:tc>
          <w:tcPr>
            <w:tcW w:w="365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上海中建八局广州市天建建筑劳务有限公司</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z w:val="18"/>
              </w:rPr>
              <w:t>542,500.00</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46"/>
              <w:ind w:right="101"/>
              <w:jc w:val="right"/>
              <w:rPr>
                <w:rFonts w:ascii="宋体" w:hAnsi="宋体" w:cs="宋体" w:eastAsia="宋体" w:hint="default"/>
                <w:sz w:val="18"/>
                <w:szCs w:val="18"/>
              </w:rPr>
            </w:pPr>
            <w:r>
              <w:rPr>
                <w:rFonts w:ascii="宋体" w:hAnsi="宋体" w:cs="宋体" w:eastAsia="宋体" w:hint="default"/>
                <w:sz w:val="18"/>
                <w:szCs w:val="18"/>
              </w:rPr>
              <w:t>投保保证金</w:t>
            </w:r>
          </w:p>
        </w:tc>
        <w:tc>
          <w:tcPr>
            <w:tcW w:w="1133" w:type="dxa"/>
            <w:vMerge/>
            <w:tcBorders>
              <w:left w:val="single" w:sz="4" w:space="0" w:color="000000"/>
              <w:right w:val="nil" w:sz="6" w:space="0" w:color="auto"/>
            </w:tcBorders>
          </w:tcPr>
          <w:p>
            <w:pPr/>
          </w:p>
        </w:tc>
      </w:tr>
      <w:tr>
        <w:trPr>
          <w:trHeight w:val="389" w:hRule="exact"/>
        </w:trPr>
        <w:tc>
          <w:tcPr>
            <w:tcW w:w="3658"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宋体" w:hAnsi="宋体" w:cs="宋体" w:eastAsia="宋体" w:hint="default"/>
                <w:sz w:val="18"/>
                <w:szCs w:val="18"/>
              </w:rPr>
              <w:t>广州市誉满球餐饮管理服务有限公司</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99"/>
              <w:jc w:val="right"/>
              <w:rPr>
                <w:rFonts w:ascii="Calibri" w:hAnsi="Calibri" w:cs="Calibri" w:eastAsia="Calibri" w:hint="default"/>
                <w:sz w:val="18"/>
                <w:szCs w:val="18"/>
              </w:rPr>
            </w:pPr>
            <w:r>
              <w:rPr>
                <w:rFonts w:ascii="Calibri"/>
                <w:sz w:val="18"/>
              </w:rPr>
              <w:t>519,893.00</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9"/>
              <w:ind w:right="101"/>
              <w:jc w:val="right"/>
              <w:rPr>
                <w:rFonts w:ascii="宋体" w:hAnsi="宋体" w:cs="宋体" w:eastAsia="宋体" w:hint="default"/>
                <w:sz w:val="18"/>
                <w:szCs w:val="18"/>
              </w:rPr>
            </w:pPr>
            <w:r>
              <w:rPr>
                <w:rFonts w:ascii="宋体" w:hAnsi="宋体" w:cs="宋体" w:eastAsia="宋体" w:hint="default"/>
                <w:sz w:val="18"/>
                <w:szCs w:val="18"/>
              </w:rPr>
              <w:t>食堂伙食费</w:t>
            </w:r>
          </w:p>
        </w:tc>
        <w:tc>
          <w:tcPr>
            <w:tcW w:w="1133"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spacing w:before="0"/>
        <w:ind w:left="126" w:right="453" w:firstLine="0"/>
        <w:jc w:val="left"/>
        <w:rPr>
          <w:rFonts w:ascii="宋体" w:hAnsi="宋体" w:cs="宋体" w:eastAsia="宋体" w:hint="default"/>
          <w:sz w:val="21"/>
          <w:szCs w:val="21"/>
        </w:rPr>
      </w:pPr>
      <w:r>
        <w:rPr/>
        <w:pict>
          <v:shape style="position:absolute;margin-left:225.169998pt;margin-top:16.703667pt;width:.48pt;height:.12pt;mso-position-horizontal-relative:page;mso-position-vertical-relative:paragraph;z-index:-1195720" type="#_x0000_t75" stroked="false">
            <v:imagedata r:id="rId439" o:title=""/>
          </v:shape>
        </w:pict>
      </w:r>
      <w:r>
        <w:rPr/>
        <w:pict>
          <v:shape style="position:absolute;margin-left:302.450012pt;margin-top:16.703667pt;width:.48001pt;height:.12pt;mso-position-horizontal-relative:page;mso-position-vertical-relative:paragraph;z-index:-1195696" type="#_x0000_t75" stroked="false">
            <v:imagedata r:id="rId439" o:title=""/>
          </v:shape>
        </w:pict>
      </w:r>
      <w:r>
        <w:rPr/>
        <w:pict>
          <v:shape style="position:absolute;margin-left:373.390015pt;margin-top:16.703667pt;width:.48001pt;height:.12pt;mso-position-horizontal-relative:page;mso-position-vertical-relative:paragraph;z-index:-1195672" type="#_x0000_t75" stroked="false">
            <v:imagedata r:id="rId439" o:title=""/>
          </v:shape>
        </w:pict>
      </w:r>
      <w:r>
        <w:rPr/>
        <w:pict>
          <v:shape style="position:absolute;margin-left:444.220001pt;margin-top:16.703667pt;width:.48001pt;height:.12pt;mso-position-horizontal-relative:page;mso-position-vertical-relative:paragraph;z-index:-1195648" type="#_x0000_t75" stroked="false">
            <v:imagedata r:id="rId439" o:title=""/>
          </v:shape>
        </w:pict>
      </w:r>
      <w:r>
        <w:rPr/>
        <w:pict>
          <v:group style="position:absolute;margin-left:120.5pt;margin-top:35.543629pt;width:402pt;height:.5pt;mso-position-horizontal-relative:page;mso-position-vertical-relative:paragraph;z-index:-1195624" coordorigin="2410,711" coordsize="8040,10">
            <v:shape style="position:absolute;left:2410;top:711;width:2093;height:10" type="#_x0000_t75" stroked="false">
              <v:imagedata r:id="rId440" o:title=""/>
            </v:shape>
            <v:shape style="position:absolute;left:4499;top:711;width:5951;height:10" type="#_x0000_t75" stroked="false">
              <v:imagedata r:id="rId441" o:title=""/>
            </v:shape>
            <w10:wrap type="none"/>
          </v:group>
        </w:pict>
      </w:r>
      <w:r>
        <w:rPr/>
        <w:pict>
          <v:group style="position:absolute;margin-left:120.5pt;margin-top:54.743626pt;width:402pt;height:.5pt;mso-position-horizontal-relative:page;mso-position-vertical-relative:paragraph;z-index:-1195600" coordorigin="2410,1095" coordsize="8040,10">
            <v:shape style="position:absolute;left:2410;top:1095;width:2093;height:10" type="#_x0000_t75" stroked="false">
              <v:imagedata r:id="rId440" o:title=""/>
            </v:shape>
            <v:shape style="position:absolute;left:4499;top:1095;width:5951;height:10" type="#_x0000_t75" stroked="false">
              <v:imagedata r:id="rId442"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二十一</w:t>
      </w:r>
      <w:r>
        <w:rPr>
          <w:rFonts w:ascii="Times New Roman" w:hAnsi="Times New Roman" w:cs="Times New Roman" w:eastAsia="Times New Roman" w:hint="default"/>
          <w:b/>
          <w:bCs/>
          <w:sz w:val="21"/>
          <w:szCs w:val="21"/>
        </w:rPr>
        <w:t>)</w:t>
      </w:r>
      <w:r>
        <w:rPr>
          <w:rFonts w:ascii="Times New Roman" w:hAnsi="Times New Roman" w:cs="Times New Roman" w:eastAsia="Times New Roman" w:hint="default"/>
          <w:b/>
          <w:bCs/>
          <w:spacing w:val="29"/>
          <w:sz w:val="21"/>
          <w:szCs w:val="21"/>
        </w:rPr>
        <w:t> </w:t>
      </w:r>
      <w:r>
        <w:rPr>
          <w:rFonts w:ascii="宋体" w:hAnsi="宋体" w:cs="宋体" w:eastAsia="宋体" w:hint="default"/>
          <w:b/>
          <w:bCs/>
          <w:sz w:val="21"/>
          <w:szCs w:val="21"/>
        </w:rPr>
        <w:t>预计负债</w:t>
      </w:r>
      <w:r>
        <w:rPr>
          <w:rFonts w:ascii="宋体" w:hAnsi="宋体" w:cs="宋体" w:eastAsia="宋体" w:hint="default"/>
          <w:sz w:val="21"/>
          <w:szCs w:val="21"/>
        </w:rPr>
      </w:r>
    </w:p>
    <w:tbl>
      <w:tblPr>
        <w:tblW w:w="0" w:type="auto"/>
        <w:jc w:val="left"/>
        <w:tblInd w:w="735" w:type="dxa"/>
        <w:tblLayout w:type="fixed"/>
        <w:tblCellMar>
          <w:top w:w="0" w:type="dxa"/>
          <w:left w:w="0" w:type="dxa"/>
          <w:bottom w:w="0" w:type="dxa"/>
          <w:right w:w="0" w:type="dxa"/>
        </w:tblCellMar>
        <w:tblLook w:val="01E0"/>
      </w:tblPr>
      <w:tblGrid>
        <w:gridCol w:w="2113"/>
        <w:gridCol w:w="1546"/>
        <w:gridCol w:w="1419"/>
        <w:gridCol w:w="1417"/>
        <w:gridCol w:w="1560"/>
      </w:tblGrid>
      <w:tr>
        <w:trPr>
          <w:trHeight w:val="394" w:hRule="exact"/>
        </w:trPr>
        <w:tc>
          <w:tcPr>
            <w:tcW w:w="2113"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right="862"/>
              <w:jc w:val="right"/>
              <w:rPr>
                <w:rFonts w:ascii="宋体" w:hAnsi="宋体" w:cs="宋体" w:eastAsia="宋体" w:hint="default"/>
                <w:sz w:val="18"/>
                <w:szCs w:val="18"/>
              </w:rPr>
            </w:pPr>
            <w:r>
              <w:rPr>
                <w:rFonts w:ascii="宋体" w:hAnsi="宋体" w:cs="宋体" w:eastAsia="宋体" w:hint="default"/>
                <w:sz w:val="18"/>
                <w:szCs w:val="18"/>
              </w:rPr>
              <w:t>项目</w:t>
            </w:r>
          </w:p>
        </w:tc>
        <w:tc>
          <w:tcPr>
            <w:tcW w:w="15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08"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14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3"/>
              <w:jc w:val="center"/>
              <w:rPr>
                <w:rFonts w:ascii="宋体" w:hAnsi="宋体" w:cs="宋体" w:eastAsia="宋体" w:hint="default"/>
                <w:sz w:val="18"/>
                <w:szCs w:val="18"/>
              </w:rPr>
            </w:pPr>
            <w:r>
              <w:rPr>
                <w:rFonts w:ascii="宋体" w:hAnsi="宋体" w:cs="宋体" w:eastAsia="宋体" w:hint="default"/>
                <w:sz w:val="18"/>
                <w:szCs w:val="18"/>
              </w:rPr>
              <w:t>本年减少</w:t>
            </w:r>
          </w:p>
        </w:tc>
        <w:tc>
          <w:tcPr>
            <w:tcW w:w="1560"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年末余额</w:t>
            </w:r>
          </w:p>
        </w:tc>
      </w:tr>
      <w:tr>
        <w:trPr>
          <w:trHeight w:val="393" w:hRule="exact"/>
        </w:trPr>
        <w:tc>
          <w:tcPr>
            <w:tcW w:w="2113"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right="903"/>
              <w:jc w:val="right"/>
              <w:rPr>
                <w:rFonts w:ascii="宋体" w:hAnsi="宋体" w:cs="宋体" w:eastAsia="宋体" w:hint="default"/>
                <w:sz w:val="18"/>
                <w:szCs w:val="18"/>
              </w:rPr>
            </w:pPr>
            <w:r>
              <w:rPr>
                <w:rFonts w:ascii="宋体" w:hAnsi="宋体" w:cs="宋体" w:eastAsia="宋体" w:hint="default"/>
                <w:sz w:val="18"/>
                <w:szCs w:val="18"/>
              </w:rPr>
              <w:t>产品质量保证</w:t>
            </w:r>
          </w:p>
        </w:tc>
        <w:tc>
          <w:tcPr>
            <w:tcW w:w="154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477" w:right="0"/>
              <w:jc w:val="left"/>
              <w:rPr>
                <w:rFonts w:ascii="Calibri" w:hAnsi="Calibri" w:cs="Calibri" w:eastAsia="Calibri" w:hint="default"/>
                <w:sz w:val="18"/>
                <w:szCs w:val="18"/>
              </w:rPr>
            </w:pPr>
            <w:r>
              <w:rPr>
                <w:rFonts w:ascii="Calibri"/>
                <w:sz w:val="18"/>
              </w:rPr>
              <w:t>3,785,169.48</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07" w:right="0"/>
              <w:jc w:val="center"/>
              <w:rPr>
                <w:rFonts w:ascii="Calibri" w:hAnsi="Calibri" w:cs="Calibri" w:eastAsia="Calibri" w:hint="default"/>
                <w:sz w:val="18"/>
                <w:szCs w:val="18"/>
              </w:rPr>
            </w:pPr>
            <w:r>
              <w:rPr>
                <w:rFonts w:ascii="Calibri"/>
                <w:sz w:val="18"/>
              </w:rPr>
              <w:t>2,487,760.52</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12" w:right="0"/>
              <w:jc w:val="center"/>
              <w:rPr>
                <w:rFonts w:ascii="Calibri" w:hAnsi="Calibri" w:cs="Calibri" w:eastAsia="Calibri" w:hint="default"/>
                <w:sz w:val="18"/>
                <w:szCs w:val="18"/>
              </w:rPr>
            </w:pPr>
            <w:r>
              <w:rPr>
                <w:rFonts w:ascii="Calibri"/>
                <w:sz w:val="18"/>
              </w:rPr>
              <w:t>2,156,268.08</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31"/>
              <w:jc w:val="center"/>
              <w:rPr>
                <w:rFonts w:ascii="Calibri" w:hAnsi="Calibri" w:cs="Calibri" w:eastAsia="Calibri" w:hint="default"/>
                <w:sz w:val="18"/>
                <w:szCs w:val="18"/>
              </w:rPr>
            </w:pPr>
            <w:r>
              <w:rPr>
                <w:rFonts w:ascii="Calibri"/>
                <w:sz w:val="18"/>
              </w:rPr>
              <w:t>4,116,661.92</w:t>
            </w:r>
          </w:p>
        </w:tc>
      </w:tr>
      <w:tr>
        <w:trPr>
          <w:trHeight w:val="390" w:hRule="exact"/>
        </w:trPr>
        <w:tc>
          <w:tcPr>
            <w:tcW w:w="2113"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right="862"/>
              <w:jc w:val="right"/>
              <w:rPr>
                <w:rFonts w:ascii="宋体" w:hAnsi="宋体" w:cs="宋体" w:eastAsia="宋体" w:hint="default"/>
                <w:sz w:val="18"/>
                <w:szCs w:val="18"/>
              </w:rPr>
            </w:pPr>
            <w:r>
              <w:rPr>
                <w:rFonts w:ascii="宋体" w:hAnsi="宋体" w:cs="宋体" w:eastAsia="宋体" w:hint="default"/>
                <w:sz w:val="18"/>
                <w:szCs w:val="18"/>
              </w:rPr>
              <w:t>合计</w:t>
            </w:r>
          </w:p>
        </w:tc>
        <w:tc>
          <w:tcPr>
            <w:tcW w:w="15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477" w:right="0"/>
              <w:jc w:val="left"/>
              <w:rPr>
                <w:rFonts w:ascii="Calibri" w:hAnsi="Calibri" w:cs="Calibri" w:eastAsia="Calibri" w:hint="default"/>
                <w:sz w:val="18"/>
                <w:szCs w:val="18"/>
              </w:rPr>
            </w:pPr>
            <w:r>
              <w:rPr>
                <w:rFonts w:ascii="Calibri"/>
                <w:sz w:val="18"/>
              </w:rPr>
              <w:t>3,785,169.48</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107" w:right="0"/>
              <w:jc w:val="center"/>
              <w:rPr>
                <w:rFonts w:ascii="Calibri" w:hAnsi="Calibri" w:cs="Calibri" w:eastAsia="Calibri" w:hint="default"/>
                <w:sz w:val="18"/>
                <w:szCs w:val="18"/>
              </w:rPr>
            </w:pPr>
            <w:r>
              <w:rPr>
                <w:rFonts w:ascii="Calibri"/>
                <w:sz w:val="18"/>
              </w:rPr>
              <w:t>2,487,760.52</w:t>
            </w: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left="112" w:right="0"/>
              <w:jc w:val="center"/>
              <w:rPr>
                <w:rFonts w:ascii="Calibri" w:hAnsi="Calibri" w:cs="Calibri" w:eastAsia="Calibri" w:hint="default"/>
                <w:sz w:val="18"/>
                <w:szCs w:val="18"/>
              </w:rPr>
            </w:pPr>
            <w:r>
              <w:rPr>
                <w:rFonts w:ascii="Calibri"/>
                <w:sz w:val="18"/>
              </w:rPr>
              <w:t>2,156,268.08</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31"/>
              <w:jc w:val="center"/>
              <w:rPr>
                <w:rFonts w:ascii="Calibri" w:hAnsi="Calibri" w:cs="Calibri" w:eastAsia="Calibri" w:hint="default"/>
                <w:sz w:val="18"/>
                <w:szCs w:val="18"/>
              </w:rPr>
            </w:pPr>
            <w:r>
              <w:rPr>
                <w:rFonts w:ascii="Calibri"/>
                <w:sz w:val="18"/>
              </w:rPr>
              <w:t>4,116,661.92</w:t>
            </w:r>
          </w:p>
        </w:tc>
      </w:tr>
    </w:tbl>
    <w:p>
      <w:pPr>
        <w:spacing w:line="240" w:lineRule="auto" w:before="0"/>
        <w:rPr>
          <w:rFonts w:ascii="宋体" w:hAnsi="宋体" w:cs="宋体" w:eastAsia="宋体" w:hint="default"/>
          <w:b/>
          <w:bCs/>
          <w:sz w:val="22"/>
          <w:szCs w:val="22"/>
        </w:rPr>
      </w:pPr>
    </w:p>
    <w:p>
      <w:pPr>
        <w:spacing w:line="240" w:lineRule="auto" w:before="3"/>
        <w:rPr>
          <w:rFonts w:ascii="宋体" w:hAnsi="宋体" w:cs="宋体" w:eastAsia="宋体" w:hint="default"/>
          <w:b/>
          <w:bCs/>
          <w:sz w:val="15"/>
          <w:szCs w:val="15"/>
        </w:rPr>
      </w:pPr>
    </w:p>
    <w:p>
      <w:pPr>
        <w:tabs>
          <w:tab w:pos="1400" w:val="left" w:leader="none"/>
        </w:tabs>
        <w:spacing w:before="0"/>
        <w:ind w:left="231" w:right="453" w:firstLine="0"/>
        <w:jc w:val="left"/>
        <w:rPr>
          <w:rFonts w:ascii="宋体" w:hAnsi="宋体" w:cs="宋体" w:eastAsia="宋体" w:hint="default"/>
          <w:sz w:val="21"/>
          <w:szCs w:val="21"/>
        </w:rPr>
      </w:pPr>
      <w:r>
        <w:rPr/>
        <w:pict>
          <v:shape style="position:absolute;margin-left:255.529999pt;margin-top:17.783672pt;width:.48pt;height:.12pt;mso-position-horizontal-relative:page;mso-position-vertical-relative:paragraph;z-index:-1195576" type="#_x0000_t75" stroked="false">
            <v:imagedata r:id="rId439" o:title=""/>
          </v:shape>
        </w:pict>
      </w:r>
      <w:r>
        <w:rPr/>
        <w:pict>
          <v:shape style="position:absolute;margin-left:381.670013pt;margin-top:17.783672pt;width:.48001pt;height:.12pt;mso-position-horizontal-relative:page;mso-position-vertical-relative:paragraph;z-index:-1195552" type="#_x0000_t75" stroked="false">
            <v:imagedata r:id="rId439" o:title=""/>
          </v:shape>
        </w:pict>
      </w:r>
      <w:r>
        <w:rPr/>
        <w:pict>
          <v:group style="position:absolute;margin-left:111.379997pt;margin-top:36.623631pt;width:399.45pt;height:.5pt;mso-position-horizontal-relative:page;mso-position-vertical-relative:paragraph;z-index:-1195528" coordorigin="2228,732" coordsize="7989,10">
            <v:shape style="position:absolute;left:2228;top:732;width:2883;height:10" type="#_x0000_t75" stroked="false">
              <v:imagedata r:id="rId443" o:title=""/>
            </v:shape>
            <v:shape style="position:absolute;left:5106;top:732;width:5111;height:10" type="#_x0000_t75" stroked="false">
              <v:imagedata r:id="rId44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其他非流动负债</w:t>
      </w:r>
      <w:r>
        <w:rPr>
          <w:rFonts w:ascii="宋体" w:hAnsi="宋体" w:cs="宋体" w:eastAsia="宋体" w:hint="default"/>
          <w:sz w:val="21"/>
          <w:szCs w:val="21"/>
        </w:rPr>
      </w:r>
    </w:p>
    <w:p>
      <w:pPr>
        <w:spacing w:line="240" w:lineRule="auto" w:before="10"/>
        <w:rPr>
          <w:rFonts w:ascii="宋体" w:hAnsi="宋体" w:cs="宋体" w:eastAsia="宋体" w:hint="default"/>
          <w:b/>
          <w:bCs/>
          <w:sz w:val="2"/>
          <w:szCs w:val="2"/>
        </w:rPr>
      </w:pPr>
    </w:p>
    <w:tbl>
      <w:tblPr>
        <w:tblW w:w="0" w:type="auto"/>
        <w:jc w:val="left"/>
        <w:tblInd w:w="553" w:type="dxa"/>
        <w:tblLayout w:type="fixed"/>
        <w:tblCellMar>
          <w:top w:w="0" w:type="dxa"/>
          <w:left w:w="0" w:type="dxa"/>
          <w:bottom w:w="0" w:type="dxa"/>
          <w:right w:w="0" w:type="dxa"/>
        </w:tblCellMar>
        <w:tblLook w:val="01E0"/>
      </w:tblPr>
      <w:tblGrid>
        <w:gridCol w:w="2902"/>
        <w:gridCol w:w="2523"/>
        <w:gridCol w:w="2578"/>
      </w:tblGrid>
      <w:tr>
        <w:trPr>
          <w:trHeight w:val="394" w:hRule="exact"/>
        </w:trPr>
        <w:tc>
          <w:tcPr>
            <w:tcW w:w="2902"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52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年末余额</w:t>
            </w:r>
          </w:p>
        </w:tc>
        <w:tc>
          <w:tcPr>
            <w:tcW w:w="2578"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3"/>
              <w:jc w:val="center"/>
              <w:rPr>
                <w:rFonts w:ascii="宋体" w:hAnsi="宋体" w:cs="宋体" w:eastAsia="宋体" w:hint="default"/>
                <w:sz w:val="18"/>
                <w:szCs w:val="18"/>
              </w:rPr>
            </w:pPr>
            <w:r>
              <w:rPr>
                <w:rFonts w:ascii="宋体" w:hAnsi="宋体" w:cs="宋体" w:eastAsia="宋体" w:hint="default"/>
                <w:sz w:val="18"/>
                <w:szCs w:val="18"/>
              </w:rPr>
              <w:t>年初余额</w:t>
            </w:r>
          </w:p>
        </w:tc>
      </w:tr>
      <w:tr>
        <w:trPr>
          <w:trHeight w:val="396" w:hRule="exact"/>
        </w:trPr>
        <w:tc>
          <w:tcPr>
            <w:tcW w:w="2902"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120" w:right="0"/>
              <w:jc w:val="left"/>
              <w:rPr>
                <w:rFonts w:ascii="宋体" w:hAnsi="宋体" w:cs="宋体" w:eastAsia="宋体" w:hint="default"/>
                <w:sz w:val="18"/>
                <w:szCs w:val="18"/>
              </w:rPr>
            </w:pPr>
            <w:r>
              <w:rPr>
                <w:rFonts w:ascii="宋体" w:hAnsi="宋体" w:cs="宋体" w:eastAsia="宋体" w:hint="default"/>
                <w:sz w:val="18"/>
                <w:szCs w:val="18"/>
              </w:rPr>
              <w:t>递延收益－政府补助</w:t>
            </w:r>
          </w:p>
        </w:tc>
        <w:tc>
          <w:tcPr>
            <w:tcW w:w="25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3"/>
              <w:ind w:left="1589" w:right="0"/>
              <w:jc w:val="left"/>
              <w:rPr>
                <w:rFonts w:ascii="Calibri" w:hAnsi="Calibri" w:cs="Calibri" w:eastAsia="Calibri" w:hint="default"/>
                <w:sz w:val="18"/>
                <w:szCs w:val="18"/>
              </w:rPr>
            </w:pPr>
            <w:r>
              <w:rPr>
                <w:rFonts w:ascii="Calibri"/>
                <w:sz w:val="18"/>
              </w:rPr>
              <w:t>706,595.00</w:t>
            </w:r>
          </w:p>
        </w:tc>
        <w:tc>
          <w:tcPr>
            <w:tcW w:w="2578" w:type="dxa"/>
            <w:tcBorders>
              <w:top w:val="nil" w:sz="6" w:space="0" w:color="auto"/>
              <w:left w:val="single" w:sz="4" w:space="0" w:color="000000"/>
              <w:bottom w:val="single" w:sz="12" w:space="0" w:color="000000"/>
              <w:right w:val="nil" w:sz="6" w:space="0" w:color="auto"/>
            </w:tcBorders>
          </w:tcPr>
          <w:p>
            <w:pPr>
              <w:pStyle w:val="TableParagraph"/>
              <w:spacing w:line="240" w:lineRule="auto" w:before="83"/>
              <w:ind w:right="103"/>
              <w:jc w:val="right"/>
              <w:rPr>
                <w:rFonts w:ascii="Calibri" w:hAnsi="Calibri" w:cs="Calibri" w:eastAsia="Calibri" w:hint="default"/>
                <w:sz w:val="18"/>
                <w:szCs w:val="18"/>
              </w:rPr>
            </w:pPr>
            <w:r>
              <w:rPr>
                <w:rFonts w:ascii="Calibri"/>
                <w:sz w:val="18"/>
              </w:rPr>
              <w:t>0.00</w:t>
            </w:r>
          </w:p>
        </w:tc>
      </w:tr>
    </w:tbl>
    <w:p>
      <w:pPr>
        <w:spacing w:after="0" w:line="240" w:lineRule="auto"/>
        <w:jc w:val="right"/>
        <w:rPr>
          <w:rFonts w:ascii="Calibri" w:hAnsi="Calibri" w:cs="Calibri" w:eastAsia="Calibri" w:hint="default"/>
          <w:sz w:val="18"/>
          <w:szCs w:val="18"/>
        </w:rPr>
        <w:sectPr>
          <w:pgSz w:w="11910" w:h="16840"/>
          <w:pgMar w:header="0" w:footer="1195" w:top="1540" w:bottom="1380" w:left="1660" w:right="1340"/>
        </w:sectPr>
      </w:pPr>
    </w:p>
    <w:p>
      <w:pPr>
        <w:spacing w:line="240" w:lineRule="auto" w:before="11"/>
        <w:rPr>
          <w:rFonts w:ascii="宋体" w:hAnsi="宋体" w:cs="宋体" w:eastAsia="宋体" w:hint="default"/>
          <w:b/>
          <w:bCs/>
          <w:sz w:val="11"/>
          <w:szCs w:val="11"/>
        </w:rPr>
      </w:pPr>
      <w:r>
        <w:rPr/>
        <w:pict>
          <v:group style="position:absolute;margin-left:102.5pt;margin-top:217.009995pt;width:671.4pt;height:.5pt;mso-position-horizontal-relative:page;mso-position-vertical-relative:page;z-index:-1195336" coordorigin="2050,4340" coordsize="13428,10">
            <v:shape style="position:absolute;left:2050;top:4340;width:3845;height:10" type="#_x0000_t75" stroked="false">
              <v:imagedata r:id="rId447" o:title=""/>
            </v:shape>
            <v:shape style="position:absolute;left:5891;top:4340;width:1625;height:10" type="#_x0000_t75" stroked="false">
              <v:imagedata r:id="rId448" o:title=""/>
            </v:shape>
            <v:shape style="position:absolute;left:7511;top:4340;width:1625;height:10" type="#_x0000_t75" stroked="false">
              <v:imagedata r:id="rId448" o:title=""/>
            </v:shape>
            <v:shape style="position:absolute;left:9131;top:4340;width:6347;height:10" type="#_x0000_t75" stroked="false">
              <v:imagedata r:id="rId449" o:title=""/>
            </v:shape>
            <w10:wrap type="none"/>
          </v:group>
        </w:pict>
      </w:r>
      <w:r>
        <w:rPr/>
        <w:pict>
          <v:group style="position:absolute;margin-left:102.5pt;margin-top:248.690002pt;width:671.4pt;height:.5pt;mso-position-horizontal-relative:page;mso-position-vertical-relative:page;z-index:-1195312" coordorigin="2050,4974" coordsize="13428,10">
            <v:shape style="position:absolute;left:2050;top:4974;width:3845;height:10" type="#_x0000_t75" stroked="false">
              <v:imagedata r:id="rId447" o:title=""/>
            </v:shape>
            <v:shape style="position:absolute;left:5891;top:4974;width:1625;height:10" type="#_x0000_t75" stroked="false">
              <v:imagedata r:id="rId448" o:title=""/>
            </v:shape>
            <v:shape style="position:absolute;left:7511;top:4974;width:1625;height:10" type="#_x0000_t75" stroked="false">
              <v:imagedata r:id="rId448" o:title=""/>
            </v:shape>
            <v:shape style="position:absolute;left:9131;top:4974;width:6347;height:10" type="#_x0000_t75" stroked="false">
              <v:imagedata r:id="rId449" o:title=""/>
            </v:shape>
            <w10:wrap type="none"/>
          </v:group>
        </w:pict>
      </w:r>
      <w:r>
        <w:rPr/>
        <w:pict>
          <v:group style="position:absolute;margin-left:102.5pt;margin-top:267.889984pt;width:671.4pt;height:.5pt;mso-position-horizontal-relative:page;mso-position-vertical-relative:page;z-index:-1195288" coordorigin="2050,5358" coordsize="13428,10">
            <v:shape style="position:absolute;left:2050;top:5358;width:3845;height:10" type="#_x0000_t75" stroked="false">
              <v:imagedata r:id="rId447" o:title=""/>
            </v:shape>
            <v:shape style="position:absolute;left:5891;top:5358;width:1625;height:10" type="#_x0000_t75" stroked="false">
              <v:imagedata r:id="rId448" o:title=""/>
            </v:shape>
            <v:shape style="position:absolute;left:7511;top:5358;width:1625;height:10" type="#_x0000_t75" stroked="false">
              <v:imagedata r:id="rId448" o:title=""/>
            </v:shape>
            <v:shape style="position:absolute;left:9131;top:5358;width:6347;height:10" type="#_x0000_t75" stroked="false">
              <v:imagedata r:id="rId449" o:title=""/>
            </v:shape>
            <w10:wrap type="none"/>
          </v:group>
        </w:pict>
      </w:r>
      <w:r>
        <w:rPr/>
        <w:pict>
          <v:group style="position:absolute;margin-left:102.5pt;margin-top:299.570007pt;width:671.4pt;height:.5pt;mso-position-horizontal-relative:page;mso-position-vertical-relative:page;z-index:-1195264" coordorigin="2050,5991" coordsize="13428,10">
            <v:shape style="position:absolute;left:2050;top:5991;width:3845;height:10" type="#_x0000_t75" stroked="false">
              <v:imagedata r:id="rId447" o:title=""/>
            </v:shape>
            <v:shape style="position:absolute;left:5891;top:5991;width:1625;height:10" type="#_x0000_t75" stroked="false">
              <v:imagedata r:id="rId450" o:title=""/>
            </v:shape>
            <v:shape style="position:absolute;left:7511;top:5991;width:1625;height:10" type="#_x0000_t75" stroked="false">
              <v:imagedata r:id="rId450" o:title=""/>
            </v:shape>
            <v:shape style="position:absolute;left:9131;top:5991;width:6347;height:10" type="#_x0000_t75" stroked="false">
              <v:imagedata r:id="rId451" o:title=""/>
            </v:shape>
            <w10:wrap type="none"/>
          </v:group>
        </w:pict>
      </w:r>
      <w:r>
        <w:rPr/>
        <w:pict>
          <v:group style="position:absolute;margin-left:102.5pt;margin-top:331.389984pt;width:671.4pt;height:.5pt;mso-position-horizontal-relative:page;mso-position-vertical-relative:page;z-index:-1195240" coordorigin="2050,6628" coordsize="13428,10">
            <v:shape style="position:absolute;left:2050;top:6628;width:3845;height:10" type="#_x0000_t75" stroked="false">
              <v:imagedata r:id="rId447" o:title=""/>
            </v:shape>
            <v:shape style="position:absolute;left:5891;top:6628;width:1625;height:10" type="#_x0000_t75" stroked="false">
              <v:imagedata r:id="rId448" o:title=""/>
            </v:shape>
            <v:shape style="position:absolute;left:7511;top:6628;width:1625;height:10" type="#_x0000_t75" stroked="false">
              <v:imagedata r:id="rId448" o:title=""/>
            </v:shape>
            <v:shape style="position:absolute;left:9131;top:6628;width:6347;height:10" type="#_x0000_t75" stroked="false">
              <v:imagedata r:id="rId449" o:title=""/>
            </v:shape>
            <w10:wrap type="none"/>
          </v:group>
        </w:pict>
      </w:r>
      <w:r>
        <w:rPr/>
        <w:pict>
          <v:group style="position:absolute;margin-left:102.5pt;margin-top:350.590027pt;width:671.4pt;height:.5pt;mso-position-horizontal-relative:page;mso-position-vertical-relative:page;z-index:-1195216" coordorigin="2050,7012" coordsize="13428,10">
            <v:shape style="position:absolute;left:2050;top:7012;width:3845;height:10" type="#_x0000_t75" stroked="false">
              <v:imagedata r:id="rId447" o:title=""/>
            </v:shape>
            <v:shape style="position:absolute;left:5891;top:7012;width:1625;height:10" type="#_x0000_t75" stroked="false">
              <v:imagedata r:id="rId450" o:title=""/>
            </v:shape>
            <v:shape style="position:absolute;left:7511;top:7012;width:1625;height:10" type="#_x0000_t75" stroked="false">
              <v:imagedata r:id="rId450" o:title=""/>
            </v:shape>
            <v:shape style="position:absolute;left:9131;top:7012;width:6347;height:10" type="#_x0000_t75" stroked="false">
              <v:imagedata r:id="rId451" o:title=""/>
            </v:shape>
            <w10:wrap type="none"/>
          </v:group>
        </w:pict>
      </w:r>
      <w:r>
        <w:rPr/>
        <w:pict>
          <v:group style="position:absolute;margin-left:102.5pt;margin-top:369.790009pt;width:671.4pt;height:.5pt;mso-position-horizontal-relative:page;mso-position-vertical-relative:page;z-index:-1195192" coordorigin="2050,7396" coordsize="13428,10">
            <v:shape style="position:absolute;left:2050;top:7396;width:3845;height:10" type="#_x0000_t75" stroked="false">
              <v:imagedata r:id="rId447" o:title=""/>
            </v:shape>
            <v:shape style="position:absolute;left:5891;top:7396;width:1625;height:10" type="#_x0000_t75" stroked="false">
              <v:imagedata r:id="rId448" o:title=""/>
            </v:shape>
            <v:shape style="position:absolute;left:7511;top:7396;width:1625;height:10" type="#_x0000_t75" stroked="false">
              <v:imagedata r:id="rId448" o:title=""/>
            </v:shape>
            <v:shape style="position:absolute;left:9131;top:7396;width:6347;height:10" type="#_x0000_t75" stroked="false">
              <v:imagedata r:id="rId449" o:title=""/>
            </v:shape>
            <w10:wrap type="none"/>
          </v:group>
        </w:pict>
      </w:r>
      <w:r>
        <w:rPr/>
        <w:pict>
          <v:group style="position:absolute;margin-left:102.5pt;margin-top:388.990021pt;width:671.4pt;height:.5pt;mso-position-horizontal-relative:page;mso-position-vertical-relative:page;z-index:-1195168" coordorigin="2050,7780" coordsize="13428,10">
            <v:shape style="position:absolute;left:2050;top:7780;width:3845;height:10" type="#_x0000_t75" stroked="false">
              <v:imagedata r:id="rId447" o:title=""/>
            </v:shape>
            <v:shape style="position:absolute;left:5891;top:7780;width:1625;height:10" type="#_x0000_t75" stroked="false">
              <v:imagedata r:id="rId448" o:title=""/>
            </v:shape>
            <v:shape style="position:absolute;left:7511;top:7780;width:1625;height:10" type="#_x0000_t75" stroked="false">
              <v:imagedata r:id="rId448" o:title=""/>
            </v:shape>
            <v:shape style="position:absolute;left:9131;top:7780;width:6347;height:10" type="#_x0000_t75" stroked="false">
              <v:imagedata r:id="rId449" o:title=""/>
            </v:shape>
            <w10:wrap type="none"/>
          </v:group>
        </w:pict>
      </w:r>
      <w:r>
        <w:rPr/>
        <w:pict>
          <v:group style="position:absolute;margin-left:102.5pt;margin-top:408.190002pt;width:671.4pt;height:.5pt;mso-position-horizontal-relative:page;mso-position-vertical-relative:page;z-index:-1195144" coordorigin="2050,8164" coordsize="13428,10">
            <v:shape style="position:absolute;left:2050;top:8164;width:3845;height:10" type="#_x0000_t75" stroked="false">
              <v:imagedata r:id="rId447" o:title=""/>
            </v:shape>
            <v:shape style="position:absolute;left:5891;top:8164;width:1625;height:10" type="#_x0000_t75" stroked="false">
              <v:imagedata r:id="rId448" o:title=""/>
            </v:shape>
            <v:shape style="position:absolute;left:7511;top:8164;width:1625;height:10" type="#_x0000_t75" stroked="false">
              <v:imagedata r:id="rId448" o:title=""/>
            </v:shape>
            <v:shape style="position:absolute;left:9131;top:8164;width:6347;height:10" type="#_x0000_t75" stroked="false">
              <v:imagedata r:id="rId449" o:title=""/>
            </v:shape>
            <w10:wrap type="none"/>
          </v:group>
        </w:pict>
      </w:r>
      <w:r>
        <w:rPr/>
        <w:pict>
          <v:group style="position:absolute;margin-left:102.5pt;margin-top:439.870026pt;width:671.4pt;height:.5pt;mso-position-horizontal-relative:page;mso-position-vertical-relative:page;z-index:-1195120" coordorigin="2050,8797" coordsize="13428,10">
            <v:shape style="position:absolute;left:2050;top:8797;width:3845;height:10" type="#_x0000_t75" stroked="false">
              <v:imagedata r:id="rId447" o:title=""/>
            </v:shape>
            <v:shape style="position:absolute;left:5891;top:8797;width:1625;height:10" type="#_x0000_t75" stroked="false">
              <v:imagedata r:id="rId450" o:title=""/>
            </v:shape>
            <v:shape style="position:absolute;left:7511;top:8797;width:1625;height:10" type="#_x0000_t75" stroked="false">
              <v:imagedata r:id="rId450" o:title=""/>
            </v:shape>
            <v:shape style="position:absolute;left:9131;top:8797;width:6347;height:10" type="#_x0000_t75" stroked="false">
              <v:imagedata r:id="rId451" o:title=""/>
            </v:shape>
            <w10:wrap type="none"/>
          </v:group>
        </w:pict>
      </w:r>
      <w:r>
        <w:rPr/>
        <w:pict>
          <v:group style="position:absolute;margin-left:102.5pt;margin-top:459.220001pt;width:671.4pt;height:.5pt;mso-position-horizontal-relative:page;mso-position-vertical-relative:page;z-index:-1195096" coordorigin="2050,9184" coordsize="13428,10">
            <v:shape style="position:absolute;left:2050;top:9184;width:3845;height:10" type="#_x0000_t75" stroked="false">
              <v:imagedata r:id="rId447" o:title=""/>
            </v:shape>
            <v:shape style="position:absolute;left:5891;top:9184;width:1625;height:10" type="#_x0000_t75" stroked="false">
              <v:imagedata r:id="rId448" o:title=""/>
            </v:shape>
            <v:shape style="position:absolute;left:7511;top:9184;width:1625;height:10" type="#_x0000_t75" stroked="false">
              <v:imagedata r:id="rId448" o:title=""/>
            </v:shape>
            <v:shape style="position:absolute;left:9131;top:9184;width:6347;height:10" type="#_x0000_t75" stroked="false">
              <v:imagedata r:id="rId449" o:title=""/>
            </v:shape>
            <w10:wrap type="none"/>
          </v:group>
        </w:pict>
      </w:r>
      <w:r>
        <w:rPr/>
        <w:pict>
          <v:group style="position:absolute;margin-left:102.5pt;margin-top:490.899994pt;width:671.4pt;height:.5pt;mso-position-horizontal-relative:page;mso-position-vertical-relative:page;z-index:-1195072" coordorigin="2050,9818" coordsize="13428,10">
            <v:shape style="position:absolute;left:2050;top:9818;width:3845;height:10" type="#_x0000_t75" stroked="false">
              <v:imagedata r:id="rId447" o:title=""/>
            </v:shape>
            <v:shape style="position:absolute;left:5891;top:9818;width:1625;height:10" type="#_x0000_t75" stroked="false">
              <v:imagedata r:id="rId448" o:title=""/>
            </v:shape>
            <v:shape style="position:absolute;left:7511;top:9818;width:1625;height:10" type="#_x0000_t75" stroked="false">
              <v:imagedata r:id="rId448" o:title=""/>
            </v:shape>
            <v:shape style="position:absolute;left:9131;top:9818;width:6347;height:10" type="#_x0000_t75" stroked="false">
              <v:imagedata r:id="rId449" o:title=""/>
            </v:shape>
            <w10:wrap type="none"/>
          </v:group>
        </w:pict>
      </w:r>
    </w:p>
    <w:p>
      <w:pPr>
        <w:tabs>
          <w:tab w:pos="1400" w:val="left" w:leader="none"/>
        </w:tabs>
        <w:spacing w:before="36"/>
        <w:ind w:left="125" w:right="0" w:firstLine="0"/>
        <w:jc w:val="left"/>
        <w:rPr>
          <w:rFonts w:ascii="宋体" w:hAnsi="宋体" w:cs="宋体" w:eastAsia="宋体" w:hint="default"/>
          <w:sz w:val="21"/>
          <w:szCs w:val="21"/>
        </w:rPr>
      </w:pPr>
      <w:r>
        <w:rPr/>
        <w:pict>
          <v:shape style="position:absolute;margin-left:213.5pt;margin-top:33.503685pt;width:.48pt;height:.12pt;mso-position-horizontal-relative:page;mso-position-vertical-relative:paragraph;z-index:-1195504" type="#_x0000_t75" stroked="false">
            <v:imagedata r:id="rId439" o:title=""/>
          </v:shape>
        </w:pict>
      </w:r>
      <w:r>
        <w:rPr/>
        <w:pict>
          <v:shape style="position:absolute;margin-left:294.769989pt;margin-top:33.503685pt;width:.47998pt;height:.12pt;mso-position-horizontal-relative:page;mso-position-vertical-relative:paragraph;z-index:-1195480" type="#_x0000_t75" stroked="false">
            <v:imagedata r:id="rId439" o:title=""/>
          </v:shape>
        </w:pict>
      </w:r>
      <w:r>
        <w:rPr/>
        <w:pict>
          <v:shape style="position:absolute;margin-left:699.940002pt;margin-top:33.503685pt;width:.48004pt;height:.12pt;mso-position-horizontal-relative:page;mso-position-vertical-relative:paragraph;z-index:-1195456" type="#_x0000_t75" stroked="false">
            <v:imagedata r:id="rId439" o:title=""/>
          </v:shape>
        </w:pict>
      </w:r>
      <w:r>
        <w:rPr/>
        <w:pict>
          <v:group style="position:absolute;margin-left:295.25pt;margin-top:52.223675pt;width:404.7pt;height:.5pt;mso-position-horizontal-relative:page;mso-position-vertical-relative:paragraph;z-index:-1195432" coordorigin="5905,1044" coordsize="8094,10">
            <v:shape style="position:absolute;left:5905;top:1044;width:1610;height:10" type="#_x0000_t75" stroked="false">
              <v:imagedata r:id="rId452" o:title=""/>
            </v:shape>
            <v:shape style="position:absolute;left:7511;top:1044;width:1625;height:10" type="#_x0000_t75" stroked="false">
              <v:imagedata r:id="rId448" o:title=""/>
            </v:shape>
            <v:shape style="position:absolute;left:9131;top:1044;width:4868;height:10" type="#_x0000_t75" stroked="false">
              <v:imagedata r:id="rId453" o:title=""/>
            </v:shape>
            <w10:wrap type="none"/>
          </v:group>
        </w:pict>
      </w:r>
      <w:r>
        <w:rPr/>
        <w:pict>
          <v:group style="position:absolute;margin-left:102.5pt;margin-top:71.423676pt;width:671.4pt;height:.5pt;mso-position-horizontal-relative:page;mso-position-vertical-relative:paragraph;z-index:-1195408" coordorigin="2050,1428" coordsize="13428,10">
            <v:shape style="position:absolute;left:2050;top:1428;width:3845;height:10" type="#_x0000_t75" stroked="false">
              <v:imagedata r:id="rId447" o:title=""/>
            </v:shape>
            <v:shape style="position:absolute;left:5891;top:1428;width:1625;height:10" type="#_x0000_t75" stroked="false">
              <v:imagedata r:id="rId448" o:title=""/>
            </v:shape>
            <v:shape style="position:absolute;left:7511;top:1428;width:1625;height:10" type="#_x0000_t75" stroked="false">
              <v:imagedata r:id="rId448" o:title=""/>
            </v:shape>
            <v:shape style="position:absolute;left:9131;top:1428;width:6347;height:10" type="#_x0000_t75" stroked="false">
              <v:imagedata r:id="rId449" o:title=""/>
            </v:shape>
            <w10:wrap type="none"/>
          </v:group>
        </w:pict>
      </w:r>
      <w:r>
        <w:rPr/>
        <w:pict>
          <v:group style="position:absolute;margin-left:102.5pt;margin-top:90.743675pt;width:671.4pt;height:.5pt;mso-position-horizontal-relative:page;mso-position-vertical-relative:paragraph;z-index:-1195384" coordorigin="2050,1815" coordsize="13428,10">
            <v:shape style="position:absolute;left:2050;top:1815;width:3845;height:10" type="#_x0000_t75" stroked="false">
              <v:imagedata r:id="rId447" o:title=""/>
            </v:shape>
            <v:shape style="position:absolute;left:5891;top:1815;width:1625;height:10" type="#_x0000_t75" stroked="false">
              <v:imagedata r:id="rId448" o:title=""/>
            </v:shape>
            <v:shape style="position:absolute;left:7511;top:1815;width:1625;height:10" type="#_x0000_t75" stroked="false">
              <v:imagedata r:id="rId448" o:title=""/>
            </v:shape>
            <v:shape style="position:absolute;left:9131;top:1815;width:6347;height:10" type="#_x0000_t75" stroked="false">
              <v:imagedata r:id="rId449" o:title=""/>
            </v:shape>
            <w10:wrap type="none"/>
          </v:group>
        </w:pict>
      </w:r>
      <w:r>
        <w:rPr/>
        <w:pict>
          <v:group style="position:absolute;margin-left:102.5pt;margin-top:109.973679pt;width:671.4pt;height:.5pt;mso-position-horizontal-relative:page;mso-position-vertical-relative:paragraph;z-index:-1195360" coordorigin="2050,2199" coordsize="13428,10">
            <v:shape style="position:absolute;left:2050;top:2199;width:3845;height:10" type="#_x0000_t75" stroked="false">
              <v:imagedata r:id="rId447" o:title=""/>
            </v:shape>
            <v:shape style="position:absolute;left:5891;top:2199;width:1625;height:10" type="#_x0000_t75" stroked="false">
              <v:imagedata r:id="rId448" o:title=""/>
            </v:shape>
            <v:shape style="position:absolute;left:7511;top:2199;width:1625;height:10" type="#_x0000_t75" stroked="false">
              <v:imagedata r:id="rId448" o:title=""/>
            </v:shape>
            <v:shape style="position:absolute;left:9131;top:2199;width:6347;height:10" type="#_x0000_t75" stroked="false">
              <v:imagedata r:id="rId449"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1"/>
        <w:rPr>
          <w:rFonts w:ascii="宋体" w:hAnsi="宋体" w:cs="宋体" w:eastAsia="宋体" w:hint="default"/>
          <w:b/>
          <w:bCs/>
          <w:sz w:val="24"/>
          <w:szCs w:val="24"/>
        </w:rPr>
      </w:pPr>
    </w:p>
    <w:tbl>
      <w:tblPr>
        <w:tblW w:w="0" w:type="auto"/>
        <w:jc w:val="left"/>
        <w:tblInd w:w="735" w:type="dxa"/>
        <w:tblLayout w:type="fixed"/>
        <w:tblCellMar>
          <w:top w:w="0" w:type="dxa"/>
          <w:left w:w="0" w:type="dxa"/>
          <w:bottom w:w="0" w:type="dxa"/>
          <w:right w:w="0" w:type="dxa"/>
        </w:tblCellMar>
        <w:tblLook w:val="01E0"/>
      </w:tblPr>
      <w:tblGrid>
        <w:gridCol w:w="2239"/>
        <w:gridCol w:w="1625"/>
        <w:gridCol w:w="1620"/>
        <w:gridCol w:w="1620"/>
        <w:gridCol w:w="1620"/>
        <w:gridCol w:w="1620"/>
        <w:gridCol w:w="1623"/>
        <w:gridCol w:w="1474"/>
      </w:tblGrid>
      <w:tr>
        <w:trPr>
          <w:trHeight w:val="398" w:hRule="exact"/>
        </w:trPr>
        <w:tc>
          <w:tcPr>
            <w:tcW w:w="2239" w:type="dxa"/>
            <w:vMerge w:val="restart"/>
            <w:tcBorders>
              <w:top w:val="single" w:sz="12"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25" w:type="dxa"/>
            <w:vMerge w:val="restart"/>
            <w:tcBorders>
              <w:top w:val="single" w:sz="12" w:space="0" w:color="000000"/>
              <w:left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446"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8103" w:type="dxa"/>
            <w:gridSpan w:val="5"/>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本年变动增（</w:t>
            </w:r>
            <w:r>
              <w:rPr>
                <w:rFonts w:ascii="Calibri" w:hAnsi="Calibri" w:cs="Calibri" w:eastAsia="Calibri" w:hint="default"/>
                <w:sz w:val="18"/>
                <w:szCs w:val="18"/>
              </w:rPr>
              <w:t>+</w:t>
            </w:r>
            <w:r>
              <w:rPr>
                <w:rFonts w:ascii="宋体" w:hAnsi="宋体" w:cs="宋体" w:eastAsia="宋体" w:hint="default"/>
                <w:sz w:val="18"/>
                <w:szCs w:val="18"/>
              </w:rPr>
              <w:t>）减（－）</w:t>
            </w:r>
          </w:p>
        </w:tc>
        <w:tc>
          <w:tcPr>
            <w:tcW w:w="1474" w:type="dxa"/>
            <w:vMerge w:val="restart"/>
            <w:tcBorders>
              <w:top w:val="single" w:sz="12" w:space="0" w:color="000000"/>
              <w:left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17"/>
                <w:szCs w:val="17"/>
              </w:rPr>
            </w:pPr>
          </w:p>
          <w:p>
            <w:pPr>
              <w:pStyle w:val="TableParagraph"/>
              <w:spacing w:line="240" w:lineRule="auto"/>
              <w:ind w:left="371" w:right="0"/>
              <w:jc w:val="left"/>
              <w:rPr>
                <w:rFonts w:ascii="宋体" w:hAnsi="宋体" w:cs="宋体" w:eastAsia="宋体" w:hint="default"/>
                <w:sz w:val="18"/>
                <w:szCs w:val="18"/>
              </w:rPr>
            </w:pPr>
            <w:r>
              <w:rPr>
                <w:rFonts w:ascii="宋体" w:hAnsi="宋体" w:cs="宋体" w:eastAsia="宋体" w:hint="default"/>
                <w:sz w:val="18"/>
                <w:szCs w:val="18"/>
              </w:rPr>
              <w:t>年末余额</w:t>
            </w:r>
          </w:p>
        </w:tc>
      </w:tr>
      <w:tr>
        <w:trPr>
          <w:trHeight w:val="378" w:hRule="exact"/>
        </w:trPr>
        <w:tc>
          <w:tcPr>
            <w:tcW w:w="2239" w:type="dxa"/>
            <w:vMerge/>
            <w:tcBorders>
              <w:left w:val="nil" w:sz="6" w:space="0" w:color="auto"/>
              <w:bottom w:val="nil" w:sz="6" w:space="0" w:color="auto"/>
              <w:right w:val="single" w:sz="4" w:space="0" w:color="000000"/>
            </w:tcBorders>
          </w:tcPr>
          <w:p>
            <w:pPr/>
          </w:p>
        </w:tc>
        <w:tc>
          <w:tcPr>
            <w:tcW w:w="1625" w:type="dxa"/>
            <w:vMerge/>
            <w:tcBorders>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444"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355"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其他</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right="3"/>
              <w:jc w:val="center"/>
              <w:rPr>
                <w:rFonts w:ascii="宋体" w:hAnsi="宋体" w:cs="宋体" w:eastAsia="宋体" w:hint="default"/>
                <w:sz w:val="18"/>
                <w:szCs w:val="18"/>
              </w:rPr>
            </w:pPr>
            <w:r>
              <w:rPr>
                <w:rFonts w:ascii="宋体" w:hAnsi="宋体" w:cs="宋体" w:eastAsia="宋体" w:hint="default"/>
                <w:sz w:val="18"/>
                <w:szCs w:val="18"/>
              </w:rPr>
              <w:t>小计</w:t>
            </w:r>
          </w:p>
        </w:tc>
        <w:tc>
          <w:tcPr>
            <w:tcW w:w="1474" w:type="dxa"/>
            <w:vMerge/>
            <w:tcBorders>
              <w:left w:val="single" w:sz="4" w:space="0" w:color="000000"/>
              <w:bottom w:val="nil" w:sz="6" w:space="0" w:color="auto"/>
              <w:right w:val="nil" w:sz="6" w:space="0" w:color="auto"/>
            </w:tcBorders>
          </w:tcPr>
          <w:p>
            <w:pPr/>
          </w:p>
        </w:tc>
      </w:tr>
      <w:tr>
        <w:trPr>
          <w:trHeight w:val="388"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．有限售条件股份</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3"/>
              <w:jc w:val="right"/>
              <w:rPr>
                <w:rFonts w:ascii="Calibri" w:hAnsi="Calibri" w:cs="Calibri" w:eastAsia="Calibri" w:hint="default"/>
                <w:sz w:val="18"/>
                <w:szCs w:val="18"/>
              </w:rPr>
            </w:pPr>
            <w:r>
              <w:rPr>
                <w:rFonts w:ascii="Calibri"/>
                <w:sz w:val="18"/>
              </w:rPr>
              <w:t>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5"/>
              <w:jc w:val="right"/>
              <w:rPr>
                <w:rFonts w:ascii="Calibri" w:hAnsi="Calibri" w:cs="Calibri" w:eastAsia="Calibri" w:hint="default"/>
                <w:sz w:val="18"/>
                <w:szCs w:val="18"/>
              </w:rPr>
            </w:pPr>
            <w:r>
              <w:rPr>
                <w:rFonts w:ascii="Calibri"/>
                <w:sz w:val="18"/>
              </w:rPr>
              <w:t>0.00</w:t>
            </w:r>
          </w:p>
        </w:tc>
      </w:tr>
      <w:tr>
        <w:trPr>
          <w:trHeight w:val="385"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left="122" w:right="0"/>
              <w:jc w:val="left"/>
              <w:rPr>
                <w:rFonts w:ascii="宋体" w:hAnsi="宋体" w:cs="宋体" w:eastAsia="宋体" w:hint="default"/>
                <w:sz w:val="18"/>
                <w:szCs w:val="18"/>
              </w:rPr>
            </w:pPr>
            <w:r>
              <w:rPr>
                <w:rFonts w:ascii="Calibri" w:hAnsi="Calibri" w:cs="Calibri" w:eastAsia="Calibri" w:hint="default"/>
                <w:sz w:val="18"/>
                <w:szCs w:val="18"/>
              </w:rPr>
              <w:t>(1). </w:t>
            </w:r>
            <w:r>
              <w:rPr>
                <w:rFonts w:ascii="Calibri" w:hAnsi="Calibri" w:cs="Calibri" w:eastAsia="Calibri" w:hint="default"/>
                <w:spacing w:val="10"/>
                <w:sz w:val="18"/>
                <w:szCs w:val="18"/>
              </w:rPr>
              <w:t> </w:t>
            </w:r>
            <w:r>
              <w:rPr>
                <w:rFonts w:ascii="宋体" w:hAnsi="宋体" w:cs="宋体" w:eastAsia="宋体" w:hint="default"/>
                <w:sz w:val="18"/>
                <w:szCs w:val="18"/>
              </w:rPr>
              <w:t>国家持股</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3"/>
              <w:jc w:val="right"/>
              <w:rPr>
                <w:rFonts w:ascii="Calibri" w:hAnsi="Calibri" w:cs="Calibri" w:eastAsia="Calibri" w:hint="default"/>
                <w:sz w:val="18"/>
                <w:szCs w:val="18"/>
              </w:rPr>
            </w:pPr>
            <w:r>
              <w:rPr>
                <w:rFonts w:ascii="Calibri"/>
                <w:sz w:val="18"/>
              </w:rPr>
              <w:t>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5"/>
              <w:jc w:val="right"/>
              <w:rPr>
                <w:rFonts w:ascii="Calibri" w:hAnsi="Calibri" w:cs="Calibri" w:eastAsia="Calibri" w:hint="default"/>
                <w:sz w:val="18"/>
                <w:szCs w:val="18"/>
              </w:rPr>
            </w:pPr>
            <w:r>
              <w:rPr>
                <w:rFonts w:ascii="Calibri"/>
                <w:sz w:val="18"/>
              </w:rPr>
              <w:t>0.00</w:t>
            </w:r>
          </w:p>
        </w:tc>
      </w:tr>
      <w:tr>
        <w:trPr>
          <w:trHeight w:val="380"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22" w:right="0"/>
              <w:jc w:val="left"/>
              <w:rPr>
                <w:rFonts w:ascii="宋体" w:hAnsi="宋体" w:cs="宋体" w:eastAsia="宋体" w:hint="default"/>
                <w:sz w:val="18"/>
                <w:szCs w:val="18"/>
              </w:rPr>
            </w:pPr>
            <w:r>
              <w:rPr>
                <w:rFonts w:ascii="Calibri" w:hAnsi="Calibri" w:cs="Calibri" w:eastAsia="Calibri" w:hint="default"/>
                <w:sz w:val="18"/>
                <w:szCs w:val="18"/>
              </w:rPr>
              <w:t>(2). </w:t>
            </w:r>
            <w:r>
              <w:rPr>
                <w:rFonts w:ascii="Calibri" w:hAnsi="Calibri" w:cs="Calibri" w:eastAsia="Calibri" w:hint="default"/>
                <w:spacing w:val="10"/>
                <w:sz w:val="18"/>
                <w:szCs w:val="18"/>
              </w:rPr>
              <w:t> </w:t>
            </w:r>
            <w:r>
              <w:rPr>
                <w:rFonts w:ascii="宋体" w:hAnsi="宋体" w:cs="宋体" w:eastAsia="宋体" w:hint="default"/>
                <w:sz w:val="18"/>
                <w:szCs w:val="18"/>
              </w:rPr>
              <w:t>国有法人持股</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3"/>
              <w:jc w:val="right"/>
              <w:rPr>
                <w:rFonts w:ascii="Calibri" w:hAnsi="Calibri" w:cs="Calibri" w:eastAsia="Calibri" w:hint="default"/>
                <w:sz w:val="18"/>
                <w:szCs w:val="18"/>
              </w:rPr>
            </w:pPr>
            <w:r>
              <w:rPr>
                <w:rFonts w:ascii="Calibri"/>
                <w:sz w:val="18"/>
              </w:rPr>
              <w:t>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5"/>
              <w:jc w:val="right"/>
              <w:rPr>
                <w:rFonts w:ascii="Calibri" w:hAnsi="Calibri" w:cs="Calibri" w:eastAsia="Calibri" w:hint="default"/>
                <w:sz w:val="18"/>
                <w:szCs w:val="18"/>
              </w:rPr>
            </w:pPr>
            <w:r>
              <w:rPr>
                <w:rFonts w:ascii="Calibri"/>
                <w:sz w:val="18"/>
              </w:rPr>
              <w:t>0.00</w:t>
            </w:r>
          </w:p>
        </w:tc>
      </w:tr>
      <w:tr>
        <w:trPr>
          <w:trHeight w:val="665"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172"/>
              <w:ind w:left="122" w:right="0"/>
              <w:jc w:val="left"/>
              <w:rPr>
                <w:rFonts w:ascii="宋体" w:hAnsi="宋体" w:cs="宋体" w:eastAsia="宋体" w:hint="default"/>
                <w:sz w:val="18"/>
                <w:szCs w:val="18"/>
              </w:rPr>
            </w:pPr>
            <w:r>
              <w:rPr>
                <w:rFonts w:ascii="Calibri" w:hAnsi="Calibri" w:cs="Calibri" w:eastAsia="Calibri" w:hint="default"/>
                <w:sz w:val="18"/>
                <w:szCs w:val="18"/>
              </w:rPr>
              <w:t>(3). </w:t>
            </w:r>
            <w:r>
              <w:rPr>
                <w:rFonts w:ascii="Calibri" w:hAnsi="Calibri" w:cs="Calibri" w:eastAsia="Calibri" w:hint="default"/>
                <w:spacing w:val="10"/>
                <w:sz w:val="18"/>
                <w:szCs w:val="18"/>
              </w:rPr>
              <w:t> </w:t>
            </w:r>
            <w:r>
              <w:rPr>
                <w:rFonts w:ascii="宋体" w:hAnsi="宋体" w:cs="宋体" w:eastAsia="宋体" w:hint="default"/>
                <w:sz w:val="18"/>
                <w:szCs w:val="18"/>
              </w:rPr>
              <w:t>其他内资持股</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6"/>
                <w:szCs w:val="26"/>
              </w:rPr>
            </w:pPr>
          </w:p>
          <w:p>
            <w:pPr>
              <w:pStyle w:val="TableParagraph"/>
              <w:spacing w:line="240" w:lineRule="auto"/>
              <w:ind w:right="101"/>
              <w:jc w:val="right"/>
              <w:rPr>
                <w:rFonts w:ascii="Calibri" w:hAnsi="Calibri" w:cs="Calibri" w:eastAsia="Calibri" w:hint="default"/>
                <w:sz w:val="20"/>
                <w:szCs w:val="20"/>
              </w:rPr>
            </w:pPr>
            <w:r>
              <w:rPr>
                <w:rFonts w:ascii="Calibri"/>
                <w:w w:val="95"/>
                <w:sz w:val="20"/>
              </w:rPr>
              <w:t>54,000,000.00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6"/>
                <w:szCs w:val="26"/>
              </w:rPr>
            </w:pPr>
          </w:p>
          <w:p>
            <w:pPr>
              <w:pStyle w:val="TableParagraph"/>
              <w:spacing w:line="240" w:lineRule="auto"/>
              <w:ind w:right="100"/>
              <w:jc w:val="right"/>
              <w:rPr>
                <w:rFonts w:ascii="Calibri" w:hAnsi="Calibri" w:cs="Calibri" w:eastAsia="Calibri" w:hint="default"/>
                <w:sz w:val="20"/>
                <w:szCs w:val="20"/>
              </w:rPr>
            </w:pPr>
            <w:r>
              <w:rPr>
                <w:rFonts w:ascii="Calibri"/>
                <w:w w:val="95"/>
                <w:sz w:val="20"/>
              </w:rPr>
              <w:t>81,000,000.00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26"/>
                <w:szCs w:val="26"/>
              </w:rPr>
            </w:pPr>
          </w:p>
          <w:p>
            <w:pPr>
              <w:pStyle w:val="TableParagraph"/>
              <w:spacing w:line="240" w:lineRule="auto"/>
              <w:ind w:right="103"/>
              <w:jc w:val="right"/>
              <w:rPr>
                <w:rFonts w:ascii="Calibri" w:hAnsi="Calibri" w:cs="Calibri" w:eastAsia="Calibri" w:hint="default"/>
                <w:sz w:val="20"/>
                <w:szCs w:val="20"/>
              </w:rPr>
            </w:pPr>
            <w:r>
              <w:rPr>
                <w:rFonts w:ascii="Calibri"/>
                <w:w w:val="95"/>
                <w:sz w:val="20"/>
              </w:rPr>
              <w:t>81,000,000.00</w:t>
            </w:r>
            <w:r>
              <w:rPr>
                <w:rFonts w:ascii="Calibri"/>
                <w:sz w:val="20"/>
              </w:rPr>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8"/>
              <w:jc w:val="right"/>
              <w:rPr>
                <w:rFonts w:ascii="Calibri" w:hAnsi="Calibri" w:cs="Calibri" w:eastAsia="Calibri" w:hint="default"/>
                <w:sz w:val="20"/>
                <w:szCs w:val="20"/>
              </w:rPr>
            </w:pPr>
            <w:r>
              <w:rPr>
                <w:rFonts w:ascii="Calibri"/>
                <w:w w:val="95"/>
                <w:sz w:val="20"/>
              </w:rPr>
              <w:t>135,000,000.0</w:t>
            </w:r>
            <w:r>
              <w:rPr>
                <w:rFonts w:ascii="Calibri"/>
                <w:sz w:val="20"/>
              </w:rPr>
            </w:r>
          </w:p>
          <w:p>
            <w:pPr>
              <w:pStyle w:val="TableParagraph"/>
              <w:spacing w:line="240" w:lineRule="auto" w:before="68"/>
              <w:ind w:right="105"/>
              <w:jc w:val="right"/>
              <w:rPr>
                <w:rFonts w:ascii="Calibri" w:hAnsi="Calibri" w:cs="Calibri" w:eastAsia="Calibri" w:hint="default"/>
                <w:sz w:val="20"/>
                <w:szCs w:val="20"/>
              </w:rPr>
            </w:pPr>
            <w:r>
              <w:rPr>
                <w:rFonts w:ascii="Calibri"/>
                <w:w w:val="99"/>
                <w:sz w:val="20"/>
              </w:rPr>
              <w:t>0</w:t>
            </w:r>
            <w:r>
              <w:rPr>
                <w:rFonts w:ascii="Calibri"/>
                <w:sz w:val="20"/>
              </w:rPr>
            </w:r>
          </w:p>
        </w:tc>
      </w:tr>
      <w:tr>
        <w:trPr>
          <w:trHeight w:val="416"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62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592"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109"/>
              <w:ind w:left="122" w:right="0"/>
              <w:jc w:val="left"/>
              <w:rPr>
                <w:rFonts w:ascii="宋体" w:hAnsi="宋体" w:cs="宋体" w:eastAsia="宋体" w:hint="default"/>
                <w:sz w:val="18"/>
                <w:szCs w:val="18"/>
              </w:rPr>
            </w:pPr>
            <w:r>
              <w:rPr>
                <w:rFonts w:ascii="宋体" w:hAnsi="宋体" w:cs="宋体" w:eastAsia="宋体" w:hint="default"/>
                <w:sz w:val="18"/>
                <w:szCs w:val="18"/>
              </w:rPr>
              <w:t>境内法人持股</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right="101"/>
              <w:jc w:val="right"/>
              <w:rPr>
                <w:rFonts w:ascii="Calibri" w:hAnsi="Calibri" w:cs="Calibri" w:eastAsia="Calibri" w:hint="default"/>
                <w:sz w:val="20"/>
                <w:szCs w:val="20"/>
              </w:rPr>
            </w:pPr>
            <w:r>
              <w:rPr>
                <w:rFonts w:ascii="Calibri"/>
                <w:w w:val="95"/>
                <w:sz w:val="20"/>
              </w:rPr>
              <w:t>4,000,000.00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right="102"/>
              <w:jc w:val="right"/>
              <w:rPr>
                <w:rFonts w:ascii="Calibri" w:hAnsi="Calibri" w:cs="Calibri" w:eastAsia="Calibri" w:hint="default"/>
                <w:sz w:val="20"/>
                <w:szCs w:val="20"/>
              </w:rPr>
            </w:pPr>
            <w:r>
              <w:rPr>
                <w:rFonts w:ascii="Calibri"/>
                <w:w w:val="95"/>
                <w:sz w:val="20"/>
              </w:rPr>
              <w:t>6,000,000.00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right="105"/>
              <w:jc w:val="right"/>
              <w:rPr>
                <w:rFonts w:ascii="Calibri" w:hAnsi="Calibri" w:cs="Calibri" w:eastAsia="Calibri" w:hint="default"/>
                <w:sz w:val="20"/>
                <w:szCs w:val="20"/>
              </w:rPr>
            </w:pPr>
            <w:r>
              <w:rPr>
                <w:rFonts w:ascii="Calibri"/>
                <w:w w:val="95"/>
                <w:sz w:val="20"/>
              </w:rPr>
              <w:t>6,000,000.00</w:t>
            </w:r>
            <w:r>
              <w:rPr>
                <w:rFonts w:ascii="Calibri"/>
                <w:sz w:val="20"/>
              </w:rPr>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right="105"/>
              <w:jc w:val="right"/>
              <w:rPr>
                <w:rFonts w:ascii="Calibri" w:hAnsi="Calibri" w:cs="Calibri" w:eastAsia="Calibri" w:hint="default"/>
                <w:sz w:val="20"/>
                <w:szCs w:val="20"/>
              </w:rPr>
            </w:pPr>
            <w:r>
              <w:rPr>
                <w:rFonts w:ascii="Calibri"/>
                <w:w w:val="95"/>
                <w:sz w:val="20"/>
              </w:rPr>
              <w:t>10,000,000.00</w:t>
            </w:r>
            <w:r>
              <w:rPr>
                <w:rFonts w:ascii="Calibri"/>
                <w:sz w:val="20"/>
              </w:rPr>
            </w:r>
          </w:p>
        </w:tc>
      </w:tr>
      <w:tr>
        <w:trPr>
          <w:trHeight w:val="646"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153"/>
              <w:ind w:left="122" w:right="0"/>
              <w:jc w:val="left"/>
              <w:rPr>
                <w:rFonts w:ascii="宋体" w:hAnsi="宋体" w:cs="宋体" w:eastAsia="宋体" w:hint="default"/>
                <w:sz w:val="18"/>
                <w:szCs w:val="18"/>
              </w:rPr>
            </w:pPr>
            <w:r>
              <w:rPr>
                <w:rFonts w:ascii="宋体" w:hAnsi="宋体" w:cs="宋体" w:eastAsia="宋体" w:hint="default"/>
                <w:sz w:val="18"/>
                <w:szCs w:val="18"/>
              </w:rPr>
              <w:t>境内自然人持股</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right="101"/>
              <w:jc w:val="right"/>
              <w:rPr>
                <w:rFonts w:ascii="Calibri" w:hAnsi="Calibri" w:cs="Calibri" w:eastAsia="Calibri" w:hint="default"/>
                <w:sz w:val="20"/>
                <w:szCs w:val="20"/>
              </w:rPr>
            </w:pPr>
            <w:r>
              <w:rPr>
                <w:rFonts w:ascii="Calibri"/>
                <w:w w:val="95"/>
                <w:sz w:val="20"/>
              </w:rPr>
              <w:t>50,000,000.00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right="101"/>
              <w:jc w:val="right"/>
              <w:rPr>
                <w:rFonts w:ascii="Calibri" w:hAnsi="Calibri" w:cs="Calibri" w:eastAsia="Calibri" w:hint="default"/>
                <w:sz w:val="20"/>
                <w:szCs w:val="20"/>
              </w:rPr>
            </w:pPr>
            <w:r>
              <w:rPr>
                <w:rFonts w:ascii="Calibri"/>
                <w:w w:val="95"/>
                <w:sz w:val="20"/>
              </w:rPr>
              <w:t>75,000,000.00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6"/>
                <w:szCs w:val="26"/>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right="104"/>
              <w:jc w:val="right"/>
              <w:rPr>
                <w:rFonts w:ascii="Calibri" w:hAnsi="Calibri" w:cs="Calibri" w:eastAsia="Calibri" w:hint="default"/>
                <w:sz w:val="20"/>
                <w:szCs w:val="20"/>
              </w:rPr>
            </w:pPr>
            <w:r>
              <w:rPr>
                <w:rFonts w:ascii="Calibri"/>
                <w:w w:val="95"/>
                <w:sz w:val="20"/>
              </w:rPr>
              <w:t>75,000,000.00</w:t>
            </w:r>
            <w:r>
              <w:rPr>
                <w:rFonts w:ascii="Calibri"/>
                <w:sz w:val="20"/>
              </w:rPr>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21"/>
              <w:ind w:right="108"/>
              <w:jc w:val="right"/>
              <w:rPr>
                <w:rFonts w:ascii="Calibri" w:hAnsi="Calibri" w:cs="Calibri" w:eastAsia="Calibri" w:hint="default"/>
                <w:sz w:val="20"/>
                <w:szCs w:val="20"/>
              </w:rPr>
            </w:pPr>
            <w:r>
              <w:rPr>
                <w:rFonts w:ascii="Calibri"/>
                <w:w w:val="95"/>
                <w:sz w:val="20"/>
              </w:rPr>
              <w:t>125,000,000.0</w:t>
            </w:r>
            <w:r>
              <w:rPr>
                <w:rFonts w:ascii="Calibri"/>
                <w:sz w:val="20"/>
              </w:rPr>
            </w:r>
          </w:p>
          <w:p>
            <w:pPr>
              <w:pStyle w:val="TableParagraph"/>
              <w:spacing w:line="240" w:lineRule="auto" w:before="68"/>
              <w:ind w:right="105"/>
              <w:jc w:val="right"/>
              <w:rPr>
                <w:rFonts w:ascii="Calibri" w:hAnsi="Calibri" w:cs="Calibri" w:eastAsia="Calibri" w:hint="default"/>
                <w:sz w:val="20"/>
                <w:szCs w:val="20"/>
              </w:rPr>
            </w:pPr>
            <w:r>
              <w:rPr>
                <w:rFonts w:ascii="Calibri"/>
                <w:w w:val="99"/>
                <w:sz w:val="20"/>
              </w:rPr>
              <w:t>0</w:t>
            </w:r>
            <w:r>
              <w:rPr>
                <w:rFonts w:ascii="Calibri"/>
                <w:sz w:val="20"/>
              </w:rPr>
            </w:r>
          </w:p>
        </w:tc>
      </w:tr>
      <w:tr>
        <w:trPr>
          <w:trHeight w:val="364"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Calibri" w:hAnsi="Calibri" w:cs="Calibri" w:eastAsia="Calibri" w:hint="default"/>
                <w:sz w:val="18"/>
                <w:szCs w:val="18"/>
              </w:rPr>
              <w:t>(4). </w:t>
            </w:r>
            <w:r>
              <w:rPr>
                <w:rFonts w:ascii="Calibri" w:hAnsi="Calibri" w:cs="Calibri" w:eastAsia="Calibri" w:hint="default"/>
                <w:spacing w:val="10"/>
                <w:sz w:val="18"/>
                <w:szCs w:val="18"/>
              </w:rPr>
              <w:t> </w:t>
            </w:r>
            <w:r>
              <w:rPr>
                <w:rFonts w:ascii="宋体" w:hAnsi="宋体" w:cs="宋体" w:eastAsia="宋体" w:hint="default"/>
                <w:sz w:val="18"/>
                <w:szCs w:val="18"/>
              </w:rPr>
              <w:t>外资持股</w:t>
            </w:r>
          </w:p>
        </w:tc>
        <w:tc>
          <w:tcPr>
            <w:tcW w:w="162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74"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162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393"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2" w:right="0"/>
              <w:jc w:val="left"/>
              <w:rPr>
                <w:rFonts w:ascii="宋体" w:hAnsi="宋体" w:cs="宋体" w:eastAsia="宋体" w:hint="default"/>
                <w:sz w:val="18"/>
                <w:szCs w:val="18"/>
              </w:rPr>
            </w:pPr>
            <w:r>
              <w:rPr>
                <w:rFonts w:ascii="宋体" w:hAnsi="宋体" w:cs="宋体" w:eastAsia="宋体" w:hint="default"/>
                <w:sz w:val="18"/>
                <w:szCs w:val="18"/>
              </w:rPr>
              <w:t>境外法人持股</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3"/>
              <w:jc w:val="right"/>
              <w:rPr>
                <w:rFonts w:ascii="Calibri" w:hAnsi="Calibri" w:cs="Calibri" w:eastAsia="Calibri" w:hint="default"/>
                <w:sz w:val="18"/>
                <w:szCs w:val="18"/>
              </w:rPr>
            </w:pPr>
            <w:r>
              <w:rPr>
                <w:rFonts w:ascii="Calibri"/>
                <w:sz w:val="18"/>
              </w:rPr>
              <w:t>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Calibri" w:hAnsi="Calibri" w:cs="Calibri" w:eastAsia="Calibri" w:hint="default"/>
                <w:sz w:val="18"/>
                <w:szCs w:val="18"/>
              </w:rPr>
            </w:pPr>
            <w:r>
              <w:rPr>
                <w:rFonts w:ascii="Calibri"/>
                <w:sz w:val="18"/>
              </w:rPr>
              <w:t>0.00</w:t>
            </w:r>
          </w:p>
        </w:tc>
      </w:tr>
      <w:tr>
        <w:trPr>
          <w:trHeight w:val="373"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境外自然人持股</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0.00</w:t>
            </w:r>
          </w:p>
        </w:tc>
      </w:tr>
      <w:tr>
        <w:trPr>
          <w:trHeight w:val="667"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有限售条件股份合计</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27"/>
                <w:szCs w:val="27"/>
              </w:rPr>
            </w:pPr>
          </w:p>
          <w:p>
            <w:pPr>
              <w:pStyle w:val="TableParagraph"/>
              <w:spacing w:line="240" w:lineRule="auto"/>
              <w:ind w:right="101"/>
              <w:jc w:val="right"/>
              <w:rPr>
                <w:rFonts w:ascii="Calibri" w:hAnsi="Calibri" w:cs="Calibri" w:eastAsia="Calibri" w:hint="default"/>
                <w:sz w:val="20"/>
                <w:szCs w:val="20"/>
              </w:rPr>
            </w:pPr>
            <w:r>
              <w:rPr>
                <w:rFonts w:ascii="Calibri"/>
                <w:w w:val="95"/>
                <w:sz w:val="20"/>
              </w:rPr>
              <w:t>54,000,000.00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27"/>
                <w:szCs w:val="27"/>
              </w:rPr>
            </w:pPr>
          </w:p>
          <w:p>
            <w:pPr>
              <w:pStyle w:val="TableParagraph"/>
              <w:spacing w:line="240" w:lineRule="auto"/>
              <w:ind w:right="100"/>
              <w:jc w:val="right"/>
              <w:rPr>
                <w:rFonts w:ascii="Calibri" w:hAnsi="Calibri" w:cs="Calibri" w:eastAsia="Calibri" w:hint="default"/>
                <w:sz w:val="20"/>
                <w:szCs w:val="20"/>
              </w:rPr>
            </w:pPr>
            <w:r>
              <w:rPr>
                <w:rFonts w:ascii="Calibri"/>
                <w:w w:val="95"/>
                <w:sz w:val="20"/>
              </w:rPr>
              <w:t>81,000,000.00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5"/>
                <w:szCs w:val="25"/>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27"/>
                <w:szCs w:val="27"/>
              </w:rPr>
            </w:pPr>
          </w:p>
          <w:p>
            <w:pPr>
              <w:pStyle w:val="TableParagraph"/>
              <w:spacing w:line="240" w:lineRule="auto"/>
              <w:ind w:right="103"/>
              <w:jc w:val="right"/>
              <w:rPr>
                <w:rFonts w:ascii="Calibri" w:hAnsi="Calibri" w:cs="Calibri" w:eastAsia="Calibri" w:hint="default"/>
                <w:sz w:val="20"/>
                <w:szCs w:val="20"/>
              </w:rPr>
            </w:pPr>
            <w:r>
              <w:rPr>
                <w:rFonts w:ascii="Calibri"/>
                <w:w w:val="95"/>
                <w:sz w:val="20"/>
              </w:rPr>
              <w:t>81,000,000.00</w:t>
            </w:r>
            <w:r>
              <w:rPr>
                <w:rFonts w:ascii="Calibri"/>
                <w:sz w:val="20"/>
              </w:rPr>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108"/>
              <w:jc w:val="right"/>
              <w:rPr>
                <w:rFonts w:ascii="Calibri" w:hAnsi="Calibri" w:cs="Calibri" w:eastAsia="Calibri" w:hint="default"/>
                <w:sz w:val="20"/>
                <w:szCs w:val="20"/>
              </w:rPr>
            </w:pPr>
            <w:r>
              <w:rPr>
                <w:rFonts w:ascii="Calibri"/>
                <w:w w:val="95"/>
                <w:sz w:val="20"/>
              </w:rPr>
              <w:t>135,000,000.0</w:t>
            </w:r>
            <w:r>
              <w:rPr>
                <w:rFonts w:ascii="Calibri"/>
                <w:sz w:val="20"/>
              </w:rPr>
            </w:r>
          </w:p>
          <w:p>
            <w:pPr>
              <w:pStyle w:val="TableParagraph"/>
              <w:spacing w:line="240" w:lineRule="auto" w:before="68"/>
              <w:ind w:right="105"/>
              <w:jc w:val="right"/>
              <w:rPr>
                <w:rFonts w:ascii="Calibri" w:hAnsi="Calibri" w:cs="Calibri" w:eastAsia="Calibri" w:hint="default"/>
                <w:sz w:val="20"/>
                <w:szCs w:val="20"/>
              </w:rPr>
            </w:pPr>
            <w:r>
              <w:rPr>
                <w:rFonts w:ascii="Calibri"/>
                <w:w w:val="99"/>
                <w:sz w:val="20"/>
              </w:rPr>
              <w:t>0</w:t>
            </w:r>
            <w:r>
              <w:rPr>
                <w:rFonts w:ascii="Calibri"/>
                <w:sz w:val="20"/>
              </w:rPr>
            </w:r>
          </w:p>
        </w:tc>
      </w:tr>
      <w:tr>
        <w:trPr>
          <w:trHeight w:val="428"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．无限售条件流通股份</w:t>
            </w:r>
          </w:p>
        </w:tc>
        <w:tc>
          <w:tcPr>
            <w:tcW w:w="1625"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0" w:type="dxa"/>
            <w:tcBorders>
              <w:top w:val="nil" w:sz="6" w:space="0" w:color="auto"/>
              <w:left w:val="single" w:sz="4" w:space="0" w:color="000000"/>
              <w:bottom w:val="nil" w:sz="6" w:space="0" w:color="auto"/>
              <w:right w:val="single" w:sz="4" w:space="0" w:color="000000"/>
            </w:tcBorders>
          </w:tcPr>
          <w:p>
            <w:pPr/>
          </w:p>
        </w:tc>
        <w:tc>
          <w:tcPr>
            <w:tcW w:w="1623" w:type="dxa"/>
            <w:tcBorders>
              <w:top w:val="nil" w:sz="6" w:space="0" w:color="auto"/>
              <w:left w:val="single" w:sz="4" w:space="0" w:color="000000"/>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
        </w:tc>
      </w:tr>
      <w:tr>
        <w:trPr>
          <w:trHeight w:val="592"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99"/>
              <w:ind w:left="122" w:right="0"/>
              <w:jc w:val="left"/>
              <w:rPr>
                <w:rFonts w:ascii="宋体" w:hAnsi="宋体" w:cs="宋体" w:eastAsia="宋体" w:hint="default"/>
                <w:sz w:val="18"/>
                <w:szCs w:val="18"/>
              </w:rPr>
            </w:pPr>
            <w:r>
              <w:rPr>
                <w:rFonts w:ascii="Calibri" w:hAnsi="Calibri" w:cs="Calibri" w:eastAsia="Calibri" w:hint="default"/>
                <w:sz w:val="18"/>
                <w:szCs w:val="18"/>
              </w:rPr>
              <w:t>(1). </w:t>
            </w:r>
            <w:r>
              <w:rPr>
                <w:rFonts w:ascii="Calibri" w:hAnsi="Calibri" w:cs="Calibri" w:eastAsia="Calibri" w:hint="default"/>
                <w:spacing w:val="10"/>
                <w:sz w:val="18"/>
                <w:szCs w:val="18"/>
              </w:rPr>
              <w:t> </w:t>
            </w:r>
            <w:r>
              <w:rPr>
                <w:rFonts w:ascii="宋体" w:hAnsi="宋体" w:cs="宋体" w:eastAsia="宋体" w:hint="default"/>
                <w:sz w:val="18"/>
                <w:szCs w:val="18"/>
              </w:rPr>
              <w:t>人民币普通股</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101"/>
              <w:jc w:val="right"/>
              <w:rPr>
                <w:rFonts w:ascii="Calibri" w:hAnsi="Calibri" w:cs="Calibri" w:eastAsia="Calibri" w:hint="default"/>
                <w:sz w:val="20"/>
                <w:szCs w:val="20"/>
              </w:rPr>
            </w:pPr>
            <w:r>
              <w:rPr>
                <w:rFonts w:ascii="Calibri"/>
                <w:w w:val="95"/>
                <w:sz w:val="20"/>
              </w:rPr>
              <w:t>18,000,000.00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101"/>
              <w:jc w:val="right"/>
              <w:rPr>
                <w:rFonts w:ascii="Calibri" w:hAnsi="Calibri" w:cs="Calibri" w:eastAsia="Calibri" w:hint="default"/>
                <w:sz w:val="20"/>
                <w:szCs w:val="20"/>
              </w:rPr>
            </w:pPr>
            <w:r>
              <w:rPr>
                <w:rFonts w:ascii="Calibri"/>
                <w:spacing w:val="-1"/>
                <w:sz w:val="20"/>
              </w:rPr>
              <w:t>27,000,000.00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104"/>
              <w:jc w:val="right"/>
              <w:rPr>
                <w:rFonts w:ascii="Calibri" w:hAnsi="Calibri" w:cs="Calibri" w:eastAsia="Calibri" w:hint="default"/>
                <w:sz w:val="20"/>
                <w:szCs w:val="20"/>
              </w:rPr>
            </w:pPr>
            <w:r>
              <w:rPr>
                <w:rFonts w:ascii="Calibri"/>
                <w:spacing w:val="-1"/>
                <w:sz w:val="20"/>
              </w:rPr>
              <w:t>27,000,000.00</w:t>
            </w:r>
            <w:r>
              <w:rPr>
                <w:rFonts w:ascii="Calibri"/>
                <w:sz w:val="20"/>
              </w:rPr>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5"/>
              <w:ind w:right="0"/>
              <w:jc w:val="left"/>
              <w:rPr>
                <w:rFonts w:ascii="宋体" w:hAnsi="宋体" w:cs="宋体" w:eastAsia="宋体" w:hint="default"/>
                <w:b/>
                <w:bCs/>
                <w:sz w:val="21"/>
                <w:szCs w:val="21"/>
              </w:rPr>
            </w:pPr>
          </w:p>
          <w:p>
            <w:pPr>
              <w:pStyle w:val="TableParagraph"/>
              <w:spacing w:line="240" w:lineRule="auto"/>
              <w:ind w:right="105"/>
              <w:jc w:val="right"/>
              <w:rPr>
                <w:rFonts w:ascii="Calibri" w:hAnsi="Calibri" w:cs="Calibri" w:eastAsia="Calibri" w:hint="default"/>
                <w:sz w:val="20"/>
                <w:szCs w:val="20"/>
              </w:rPr>
            </w:pPr>
            <w:r>
              <w:rPr>
                <w:rFonts w:ascii="Calibri"/>
                <w:w w:val="95"/>
                <w:sz w:val="20"/>
              </w:rPr>
              <w:t>45,000,000.00</w:t>
            </w:r>
            <w:r>
              <w:rPr>
                <w:rFonts w:ascii="Calibri"/>
                <w:sz w:val="20"/>
              </w:rPr>
            </w:r>
          </w:p>
        </w:tc>
      </w:tr>
      <w:tr>
        <w:trPr>
          <w:trHeight w:val="366" w:hRule="exact"/>
        </w:trPr>
        <w:tc>
          <w:tcPr>
            <w:tcW w:w="2239" w:type="dxa"/>
            <w:tcBorders>
              <w:top w:val="nil" w:sz="6" w:space="0" w:color="auto"/>
              <w:left w:val="nil" w:sz="6" w:space="0" w:color="auto"/>
              <w:bottom w:val="single" w:sz="12" w:space="0" w:color="000000"/>
              <w:right w:val="single" w:sz="4" w:space="0" w:color="000000"/>
            </w:tcBorders>
          </w:tcPr>
          <w:p>
            <w:pPr>
              <w:pStyle w:val="TableParagraph"/>
              <w:spacing w:line="240" w:lineRule="auto" w:before="16"/>
              <w:ind w:left="122" w:right="0"/>
              <w:jc w:val="left"/>
              <w:rPr>
                <w:rFonts w:ascii="宋体" w:hAnsi="宋体" w:cs="宋体" w:eastAsia="宋体" w:hint="default"/>
                <w:sz w:val="18"/>
                <w:szCs w:val="18"/>
              </w:rPr>
            </w:pPr>
            <w:r>
              <w:rPr>
                <w:rFonts w:ascii="Calibri" w:hAnsi="Calibri" w:cs="Calibri" w:eastAsia="Calibri" w:hint="default"/>
                <w:sz w:val="18"/>
                <w:szCs w:val="18"/>
              </w:rPr>
              <w:t>(2). </w:t>
            </w:r>
            <w:r>
              <w:rPr>
                <w:rFonts w:ascii="Calibri" w:hAnsi="Calibri" w:cs="Calibri" w:eastAsia="Calibri" w:hint="default"/>
                <w:spacing w:val="10"/>
                <w:sz w:val="18"/>
                <w:szCs w:val="18"/>
              </w:rPr>
              <w:t> </w:t>
            </w:r>
            <w:r>
              <w:rPr>
                <w:rFonts w:ascii="宋体" w:hAnsi="宋体" w:cs="宋体" w:eastAsia="宋体" w:hint="default"/>
                <w:sz w:val="18"/>
                <w:szCs w:val="18"/>
              </w:rPr>
              <w:t>境内上市的外资股</w:t>
            </w:r>
          </w:p>
        </w:tc>
        <w:tc>
          <w:tcPr>
            <w:tcW w:w="16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2"/>
              <w:ind w:right="103"/>
              <w:jc w:val="right"/>
              <w:rPr>
                <w:rFonts w:ascii="Calibri" w:hAnsi="Calibri" w:cs="Calibri" w:eastAsia="Calibri" w:hint="default"/>
                <w:sz w:val="18"/>
                <w:szCs w:val="18"/>
              </w:rPr>
            </w:pPr>
            <w:r>
              <w:rPr>
                <w:rFonts w:ascii="Calibri"/>
                <w:sz w:val="18"/>
              </w:rPr>
              <w:t>0.00</w:t>
            </w:r>
          </w:p>
        </w:tc>
        <w:tc>
          <w:tcPr>
            <w:tcW w:w="1474" w:type="dxa"/>
            <w:tcBorders>
              <w:top w:val="nil" w:sz="6" w:space="0" w:color="auto"/>
              <w:left w:val="single" w:sz="4" w:space="0" w:color="000000"/>
              <w:bottom w:val="single" w:sz="12" w:space="0" w:color="000000"/>
              <w:right w:val="nil" w:sz="6" w:space="0" w:color="auto"/>
            </w:tcBorders>
          </w:tcPr>
          <w:p>
            <w:pPr>
              <w:pStyle w:val="TableParagraph"/>
              <w:spacing w:line="240" w:lineRule="auto" w:before="52"/>
              <w:ind w:right="105"/>
              <w:jc w:val="right"/>
              <w:rPr>
                <w:rFonts w:ascii="Calibri" w:hAnsi="Calibri" w:cs="Calibri" w:eastAsia="Calibri" w:hint="default"/>
                <w:sz w:val="18"/>
                <w:szCs w:val="18"/>
              </w:rPr>
            </w:pPr>
            <w:r>
              <w:rPr>
                <w:rFonts w:ascii="Calibri"/>
                <w:sz w:val="18"/>
              </w:rPr>
              <w:t>0.00</w:t>
            </w:r>
          </w:p>
        </w:tc>
      </w:tr>
    </w:tbl>
    <w:p>
      <w:pPr>
        <w:spacing w:after="0" w:line="240" w:lineRule="auto"/>
        <w:jc w:val="right"/>
        <w:rPr>
          <w:rFonts w:ascii="Calibri" w:hAnsi="Calibri" w:cs="Calibri" w:eastAsia="Calibri" w:hint="default"/>
          <w:sz w:val="18"/>
          <w:szCs w:val="18"/>
        </w:rPr>
        <w:sectPr>
          <w:headerReference w:type="default" r:id="rId445"/>
          <w:footerReference w:type="default" r:id="rId446"/>
          <w:pgSz w:w="16840" w:h="11910" w:orient="landscape"/>
          <w:pgMar w:header="885" w:footer="1195" w:top="1600" w:bottom="1380" w:left="1300" w:right="1260"/>
          <w:pgNumType w:start="133"/>
        </w:sectPr>
      </w:pPr>
    </w:p>
    <w:p>
      <w:pPr>
        <w:spacing w:line="240" w:lineRule="auto" w:before="1"/>
        <w:rPr>
          <w:rFonts w:ascii="宋体" w:hAnsi="宋体" w:cs="宋体" w:eastAsia="宋体" w:hint="default"/>
          <w:b/>
          <w:bCs/>
          <w:sz w:val="15"/>
          <w:szCs w:val="15"/>
        </w:rPr>
      </w:pPr>
      <w:r>
        <w:rPr/>
        <w:pict>
          <v:shape style="position:absolute;margin-left:213.5pt;margin-top:91.340004pt;width:.48pt;height:.12pt;mso-position-horizontal-relative:page;mso-position-vertical-relative:page;z-index:-1195048" type="#_x0000_t75" stroked="false">
            <v:imagedata r:id="rId439" o:title=""/>
          </v:shape>
        </w:pict>
      </w:r>
      <w:r>
        <w:rPr/>
        <w:pict>
          <v:shape style="position:absolute;margin-left:294.769989pt;margin-top:91.340004pt;width:.47998pt;height:.12pt;mso-position-horizontal-relative:page;mso-position-vertical-relative:page;z-index:-1195024" type="#_x0000_t75" stroked="false">
            <v:imagedata r:id="rId439" o:title=""/>
          </v:shape>
        </w:pict>
      </w:r>
      <w:r>
        <w:rPr/>
        <w:pict>
          <v:shape style="position:absolute;margin-left:375.769989pt;margin-top:91.340004pt;width:.47998pt;height:.12pt;mso-position-horizontal-relative:page;mso-position-vertical-relative:page;z-index:-1195000" type="#_x0000_t75" stroked="false">
            <v:imagedata r:id="rId439" o:title=""/>
          </v:shape>
        </w:pict>
      </w:r>
      <w:r>
        <w:rPr/>
        <w:pict>
          <v:shape style="position:absolute;margin-left:456.769989pt;margin-top:91.340004pt;width:.47998pt;height:.12pt;mso-position-horizontal-relative:page;mso-position-vertical-relative:page;z-index:-1194976" type="#_x0000_t75" stroked="false">
            <v:imagedata r:id="rId439" o:title=""/>
          </v:shape>
        </w:pict>
      </w:r>
      <w:r>
        <w:rPr/>
        <w:pict>
          <v:shape style="position:absolute;margin-left:537.789978pt;margin-top:91.340004pt;width:.47998pt;height:.12pt;mso-position-horizontal-relative:page;mso-position-vertical-relative:page;z-index:-1194952" type="#_x0000_t75" stroked="false">
            <v:imagedata r:id="rId439" o:title=""/>
          </v:shape>
        </w:pict>
      </w:r>
      <w:r>
        <w:rPr/>
        <w:pict>
          <v:shape style="position:absolute;margin-left:618.789978pt;margin-top:91.340004pt;width:.47998pt;height:.12pt;mso-position-horizontal-relative:page;mso-position-vertical-relative:page;z-index:-1194928" type="#_x0000_t75" stroked="false">
            <v:imagedata r:id="rId439" o:title=""/>
          </v:shape>
        </w:pict>
      </w:r>
      <w:r>
        <w:rPr/>
        <w:pict>
          <v:shape style="position:absolute;margin-left:699.940002pt;margin-top:91.340004pt;width:.48004pt;height:.12pt;mso-position-horizontal-relative:page;mso-position-vertical-relative:page;z-index:-1194904" type="#_x0000_t75" stroked="false">
            <v:imagedata r:id="rId439" o:title=""/>
          </v:shape>
        </w:pict>
      </w:r>
      <w:r>
        <w:rPr/>
        <w:pict>
          <v:group style="position:absolute;margin-left:102.5pt;margin-top:110.059998pt;width:671.4pt;height:.5pt;mso-position-horizontal-relative:page;mso-position-vertical-relative:page;z-index:-1194880" coordorigin="2050,2201" coordsize="13428,10">
            <v:shape style="position:absolute;left:2050;top:2201;width:3845;height:10" type="#_x0000_t75" stroked="false">
              <v:imagedata r:id="rId447" o:title=""/>
            </v:shape>
            <v:shape style="position:absolute;left:5891;top:2201;width:1625;height:10" type="#_x0000_t75" stroked="false">
              <v:imagedata r:id="rId448" o:title=""/>
            </v:shape>
            <v:shape style="position:absolute;left:7511;top:2201;width:1625;height:10" type="#_x0000_t75" stroked="false">
              <v:imagedata r:id="rId448" o:title=""/>
            </v:shape>
            <v:shape style="position:absolute;left:9131;top:2201;width:6347;height:10" type="#_x0000_t75" stroked="false">
              <v:imagedata r:id="rId449" o:title=""/>
            </v:shape>
            <w10:wrap type="none"/>
          </v:group>
        </w:pict>
      </w:r>
    </w:p>
    <w:tbl>
      <w:tblPr>
        <w:tblW w:w="0" w:type="auto"/>
        <w:jc w:val="left"/>
        <w:tblInd w:w="735" w:type="dxa"/>
        <w:tblLayout w:type="fixed"/>
        <w:tblCellMar>
          <w:top w:w="0" w:type="dxa"/>
          <w:left w:w="0" w:type="dxa"/>
          <w:bottom w:w="0" w:type="dxa"/>
          <w:right w:w="0" w:type="dxa"/>
        </w:tblCellMar>
        <w:tblLook w:val="01E0"/>
      </w:tblPr>
      <w:tblGrid>
        <w:gridCol w:w="2239"/>
        <w:gridCol w:w="1625"/>
        <w:gridCol w:w="1620"/>
        <w:gridCol w:w="1620"/>
        <w:gridCol w:w="1620"/>
        <w:gridCol w:w="1620"/>
        <w:gridCol w:w="1623"/>
        <w:gridCol w:w="1474"/>
      </w:tblGrid>
      <w:tr>
        <w:trPr>
          <w:trHeight w:val="401" w:hRule="exact"/>
        </w:trPr>
        <w:tc>
          <w:tcPr>
            <w:tcW w:w="2239" w:type="dxa"/>
            <w:tcBorders>
              <w:top w:val="single" w:sz="12" w:space="0" w:color="000000"/>
              <w:left w:val="nil" w:sz="6" w:space="0" w:color="auto"/>
              <w:bottom w:val="nil" w:sz="6" w:space="0" w:color="auto"/>
              <w:right w:val="single" w:sz="4" w:space="0" w:color="000000"/>
            </w:tcBorders>
          </w:tcPr>
          <w:p>
            <w:pPr>
              <w:pStyle w:val="TableParagraph"/>
              <w:spacing w:line="240" w:lineRule="auto" w:before="39"/>
              <w:ind w:left="122" w:right="0"/>
              <w:jc w:val="left"/>
              <w:rPr>
                <w:rFonts w:ascii="宋体" w:hAnsi="宋体" w:cs="宋体" w:eastAsia="宋体" w:hint="default"/>
                <w:sz w:val="18"/>
                <w:szCs w:val="18"/>
              </w:rPr>
            </w:pPr>
            <w:r>
              <w:rPr>
                <w:rFonts w:ascii="Calibri" w:hAnsi="Calibri" w:cs="Calibri" w:eastAsia="Calibri" w:hint="default"/>
                <w:sz w:val="18"/>
                <w:szCs w:val="18"/>
              </w:rPr>
              <w:t>(3). </w:t>
            </w:r>
            <w:r>
              <w:rPr>
                <w:rFonts w:ascii="Calibri" w:hAnsi="Calibri" w:cs="Calibri" w:eastAsia="Calibri" w:hint="default"/>
                <w:spacing w:val="10"/>
                <w:sz w:val="18"/>
                <w:szCs w:val="18"/>
              </w:rPr>
              <w:t> </w:t>
            </w:r>
            <w:r>
              <w:rPr>
                <w:rFonts w:ascii="宋体" w:hAnsi="宋体" w:cs="宋体" w:eastAsia="宋体" w:hint="default"/>
                <w:sz w:val="18"/>
                <w:szCs w:val="18"/>
              </w:rPr>
              <w:t>境外上市的外资股</w:t>
            </w:r>
          </w:p>
        </w:tc>
        <w:tc>
          <w:tcPr>
            <w:tcW w:w="162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6"/>
              <w:ind w:right="101"/>
              <w:jc w:val="right"/>
              <w:rPr>
                <w:rFonts w:ascii="Calibri" w:hAnsi="Calibri" w:cs="Calibri" w:eastAsia="Calibri" w:hint="default"/>
                <w:sz w:val="18"/>
                <w:szCs w:val="18"/>
              </w:rPr>
            </w:pPr>
            <w:r>
              <w:rPr>
                <w:rFonts w:ascii="Calibri"/>
                <w:sz w:val="18"/>
              </w:rPr>
              <w:t>0.00</w:t>
            </w:r>
          </w:p>
        </w:tc>
        <w:tc>
          <w:tcPr>
            <w:tcW w:w="16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6"/>
              <w:ind w:right="101"/>
              <w:jc w:val="right"/>
              <w:rPr>
                <w:rFonts w:ascii="Calibri" w:hAnsi="Calibri" w:cs="Calibri" w:eastAsia="Calibri" w:hint="default"/>
                <w:sz w:val="18"/>
                <w:szCs w:val="18"/>
              </w:rPr>
            </w:pPr>
            <w:r>
              <w:rPr>
                <w:rFonts w:ascii="Calibri"/>
                <w:sz w:val="18"/>
              </w:rPr>
              <w:t>0.00</w:t>
            </w:r>
          </w:p>
        </w:tc>
        <w:tc>
          <w:tcPr>
            <w:tcW w:w="16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6"/>
              <w:ind w:right="101"/>
              <w:jc w:val="right"/>
              <w:rPr>
                <w:rFonts w:ascii="Calibri" w:hAnsi="Calibri" w:cs="Calibri" w:eastAsia="Calibri" w:hint="default"/>
                <w:sz w:val="18"/>
                <w:szCs w:val="18"/>
              </w:rPr>
            </w:pPr>
            <w:r>
              <w:rPr>
                <w:rFonts w:ascii="Calibri"/>
                <w:sz w:val="18"/>
              </w:rPr>
              <w:t>0.00</w:t>
            </w:r>
          </w:p>
        </w:tc>
        <w:tc>
          <w:tcPr>
            <w:tcW w:w="16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6"/>
              <w:ind w:right="101"/>
              <w:jc w:val="right"/>
              <w:rPr>
                <w:rFonts w:ascii="Calibri" w:hAnsi="Calibri" w:cs="Calibri" w:eastAsia="Calibri" w:hint="default"/>
                <w:sz w:val="18"/>
                <w:szCs w:val="18"/>
              </w:rPr>
            </w:pPr>
            <w:r>
              <w:rPr>
                <w:rFonts w:ascii="Calibri"/>
                <w:sz w:val="18"/>
              </w:rPr>
              <w:t>0.00</w:t>
            </w:r>
          </w:p>
        </w:tc>
        <w:tc>
          <w:tcPr>
            <w:tcW w:w="162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6"/>
              <w:ind w:right="101"/>
              <w:jc w:val="right"/>
              <w:rPr>
                <w:rFonts w:ascii="Calibri" w:hAnsi="Calibri" w:cs="Calibri" w:eastAsia="Calibri" w:hint="default"/>
                <w:sz w:val="18"/>
                <w:szCs w:val="18"/>
              </w:rPr>
            </w:pPr>
            <w:r>
              <w:rPr>
                <w:rFonts w:ascii="Calibri"/>
                <w:sz w:val="18"/>
              </w:rPr>
              <w:t>0.00</w:t>
            </w:r>
          </w:p>
        </w:tc>
        <w:tc>
          <w:tcPr>
            <w:tcW w:w="162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6"/>
              <w:ind w:right="103"/>
              <w:jc w:val="right"/>
              <w:rPr>
                <w:rFonts w:ascii="Calibri" w:hAnsi="Calibri" w:cs="Calibri" w:eastAsia="Calibri" w:hint="default"/>
                <w:sz w:val="18"/>
                <w:szCs w:val="18"/>
              </w:rPr>
            </w:pPr>
            <w:r>
              <w:rPr>
                <w:rFonts w:ascii="Calibri"/>
                <w:sz w:val="18"/>
              </w:rPr>
              <w:t>0.00</w:t>
            </w:r>
          </w:p>
        </w:tc>
        <w:tc>
          <w:tcPr>
            <w:tcW w:w="1474" w:type="dxa"/>
            <w:tcBorders>
              <w:top w:val="single" w:sz="12" w:space="0" w:color="000000"/>
              <w:left w:val="single" w:sz="4" w:space="0" w:color="000000"/>
              <w:bottom w:val="nil" w:sz="6" w:space="0" w:color="auto"/>
              <w:right w:val="nil" w:sz="6" w:space="0" w:color="auto"/>
            </w:tcBorders>
          </w:tcPr>
          <w:p>
            <w:pPr>
              <w:pStyle w:val="TableParagraph"/>
              <w:spacing w:line="240" w:lineRule="auto" w:before="76"/>
              <w:ind w:right="105"/>
              <w:jc w:val="right"/>
              <w:rPr>
                <w:rFonts w:ascii="Calibri" w:hAnsi="Calibri" w:cs="Calibri" w:eastAsia="Calibri" w:hint="default"/>
                <w:sz w:val="18"/>
                <w:szCs w:val="18"/>
              </w:rPr>
            </w:pPr>
            <w:r>
              <w:rPr>
                <w:rFonts w:ascii="Calibri"/>
                <w:sz w:val="18"/>
              </w:rPr>
              <w:t>0.00</w:t>
            </w:r>
          </w:p>
        </w:tc>
      </w:tr>
      <w:tr>
        <w:trPr>
          <w:trHeight w:val="448"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Calibri" w:hAnsi="Calibri" w:cs="Calibri" w:eastAsia="Calibri" w:hint="default"/>
                <w:sz w:val="18"/>
                <w:szCs w:val="18"/>
              </w:rPr>
              <w:t>(4). </w:t>
            </w:r>
            <w:r>
              <w:rPr>
                <w:rFonts w:ascii="Calibri" w:hAnsi="Calibri" w:cs="Calibri" w:eastAsia="Calibri" w:hint="default"/>
                <w:spacing w:val="10"/>
                <w:sz w:val="18"/>
                <w:szCs w:val="18"/>
              </w:rPr>
              <w:t> </w:t>
            </w:r>
            <w:r>
              <w:rPr>
                <w:rFonts w:ascii="宋体" w:hAnsi="宋体" w:cs="宋体" w:eastAsia="宋体" w:hint="default"/>
                <w:sz w:val="18"/>
                <w:szCs w:val="18"/>
              </w:rPr>
              <w:t>其他</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0.00</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Calibri" w:hAnsi="Calibri" w:cs="Calibri" w:eastAsia="Calibri" w:hint="default"/>
                <w:sz w:val="18"/>
                <w:szCs w:val="18"/>
              </w:rPr>
            </w:pPr>
            <w:r>
              <w:rPr>
                <w:rFonts w:ascii="Calibri"/>
                <w:sz w:val="18"/>
              </w:rPr>
              <w:t>0.00</w:t>
            </w:r>
          </w:p>
        </w:tc>
      </w:tr>
      <w:tr>
        <w:trPr>
          <w:trHeight w:val="582" w:hRule="exact"/>
        </w:trPr>
        <w:tc>
          <w:tcPr>
            <w:tcW w:w="2239" w:type="dxa"/>
            <w:tcBorders>
              <w:top w:val="nil" w:sz="6" w:space="0" w:color="auto"/>
              <w:left w:val="nil" w:sz="6" w:space="0" w:color="auto"/>
              <w:bottom w:val="nil" w:sz="6" w:space="0" w:color="auto"/>
              <w:right w:val="single" w:sz="4" w:space="0" w:color="000000"/>
            </w:tcBorders>
          </w:tcPr>
          <w:p>
            <w:pPr>
              <w:pStyle w:val="TableParagraph"/>
              <w:spacing w:line="240" w:lineRule="auto" w:before="100"/>
              <w:ind w:left="122" w:right="0"/>
              <w:jc w:val="left"/>
              <w:rPr>
                <w:rFonts w:ascii="宋体" w:hAnsi="宋体" w:cs="宋体" w:eastAsia="宋体" w:hint="default"/>
                <w:sz w:val="18"/>
                <w:szCs w:val="18"/>
              </w:rPr>
            </w:pPr>
            <w:r>
              <w:rPr>
                <w:rFonts w:ascii="宋体" w:hAnsi="宋体" w:cs="宋体" w:eastAsia="宋体" w:hint="default"/>
                <w:sz w:val="18"/>
                <w:szCs w:val="18"/>
              </w:rPr>
              <w:t>无限售条件流通股份合计</w:t>
            </w:r>
          </w:p>
        </w:tc>
        <w:tc>
          <w:tcPr>
            <w:tcW w:w="1625"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101"/>
              <w:jc w:val="right"/>
              <w:rPr>
                <w:rFonts w:ascii="Calibri" w:hAnsi="Calibri" w:cs="Calibri" w:eastAsia="Calibri" w:hint="default"/>
                <w:sz w:val="20"/>
                <w:szCs w:val="20"/>
              </w:rPr>
            </w:pPr>
            <w:r>
              <w:rPr>
                <w:rFonts w:ascii="Calibri"/>
                <w:w w:val="95"/>
                <w:sz w:val="20"/>
              </w:rPr>
              <w:t>18,000,000.00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101"/>
              <w:jc w:val="right"/>
              <w:rPr>
                <w:rFonts w:ascii="Calibri" w:hAnsi="Calibri" w:cs="Calibri" w:eastAsia="Calibri" w:hint="default"/>
                <w:sz w:val="20"/>
                <w:szCs w:val="20"/>
              </w:rPr>
            </w:pPr>
            <w:r>
              <w:rPr>
                <w:rFonts w:ascii="Calibri"/>
                <w:spacing w:val="-1"/>
                <w:sz w:val="20"/>
              </w:rPr>
              <w:t>27,000,000.00</w:t>
            </w:r>
            <w:r>
              <w:rPr>
                <w:rFonts w:ascii="Calibri"/>
                <w:sz w:val="20"/>
              </w:rPr>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104"/>
              <w:jc w:val="right"/>
              <w:rPr>
                <w:rFonts w:ascii="Calibri" w:hAnsi="Calibri" w:cs="Calibri" w:eastAsia="Calibri" w:hint="default"/>
                <w:sz w:val="20"/>
                <w:szCs w:val="20"/>
              </w:rPr>
            </w:pPr>
            <w:r>
              <w:rPr>
                <w:rFonts w:ascii="Calibri"/>
                <w:spacing w:val="-1"/>
                <w:sz w:val="20"/>
              </w:rPr>
              <w:t>27,000,000.00</w:t>
            </w:r>
            <w:r>
              <w:rPr>
                <w:rFonts w:ascii="Calibri"/>
                <w:sz w:val="20"/>
              </w:rPr>
            </w:r>
          </w:p>
        </w:tc>
        <w:tc>
          <w:tcPr>
            <w:tcW w:w="1474"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b/>
                <w:bCs/>
                <w:sz w:val="21"/>
                <w:szCs w:val="21"/>
              </w:rPr>
            </w:pPr>
          </w:p>
          <w:p>
            <w:pPr>
              <w:pStyle w:val="TableParagraph"/>
              <w:spacing w:line="240" w:lineRule="auto"/>
              <w:ind w:right="105"/>
              <w:jc w:val="right"/>
              <w:rPr>
                <w:rFonts w:ascii="Calibri" w:hAnsi="Calibri" w:cs="Calibri" w:eastAsia="Calibri" w:hint="default"/>
                <w:sz w:val="20"/>
                <w:szCs w:val="20"/>
              </w:rPr>
            </w:pPr>
            <w:r>
              <w:rPr>
                <w:rFonts w:ascii="Calibri"/>
                <w:w w:val="95"/>
                <w:sz w:val="20"/>
              </w:rPr>
              <w:t>45,000,000.00</w:t>
            </w:r>
            <w:r>
              <w:rPr>
                <w:rFonts w:ascii="Calibri"/>
                <w:sz w:val="20"/>
              </w:rPr>
            </w:r>
          </w:p>
        </w:tc>
      </w:tr>
      <w:tr>
        <w:trPr>
          <w:trHeight w:val="626" w:hRule="exact"/>
        </w:trPr>
        <w:tc>
          <w:tcPr>
            <w:tcW w:w="2239" w:type="dxa"/>
            <w:tcBorders>
              <w:top w:val="nil" w:sz="6" w:space="0" w:color="auto"/>
              <w:left w:val="nil" w:sz="6" w:space="0" w:color="auto"/>
              <w:bottom w:val="single" w:sz="12" w:space="0" w:color="000000"/>
              <w:right w:val="single" w:sz="4" w:space="0" w:color="000000"/>
            </w:tcBorders>
          </w:tcPr>
          <w:p>
            <w:pPr>
              <w:pStyle w:val="TableParagraph"/>
              <w:spacing w:line="240" w:lineRule="auto" w:before="151"/>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62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101"/>
              <w:jc w:val="right"/>
              <w:rPr>
                <w:rFonts w:ascii="Calibri" w:hAnsi="Calibri" w:cs="Calibri" w:eastAsia="Calibri" w:hint="default"/>
                <w:sz w:val="20"/>
                <w:szCs w:val="20"/>
              </w:rPr>
            </w:pPr>
            <w:r>
              <w:rPr>
                <w:rFonts w:ascii="Calibri"/>
                <w:spacing w:val="-1"/>
                <w:sz w:val="20"/>
              </w:rPr>
              <w:t>72,000,000.00</w:t>
            </w:r>
          </w:p>
        </w:tc>
        <w:tc>
          <w:tcPr>
            <w:tcW w:w="16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100"/>
              <w:jc w:val="right"/>
              <w:rPr>
                <w:rFonts w:ascii="Calibri" w:hAnsi="Calibri" w:cs="Calibri" w:eastAsia="Calibri" w:hint="default"/>
                <w:sz w:val="20"/>
                <w:szCs w:val="20"/>
              </w:rPr>
            </w:pPr>
            <w:r>
              <w:rPr>
                <w:rFonts w:ascii="Calibri"/>
                <w:w w:val="95"/>
                <w:sz w:val="20"/>
              </w:rPr>
              <w:t>108,000,000.00</w:t>
            </w:r>
            <w:r>
              <w:rPr>
                <w:rFonts w:ascii="Calibri"/>
                <w:sz w:val="20"/>
              </w:rPr>
            </w:r>
          </w:p>
        </w:tc>
        <w:tc>
          <w:tcPr>
            <w:tcW w:w="16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23"/>
                <w:szCs w:val="23"/>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62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right="103"/>
              <w:jc w:val="right"/>
              <w:rPr>
                <w:rFonts w:ascii="Calibri" w:hAnsi="Calibri" w:cs="Calibri" w:eastAsia="Calibri" w:hint="default"/>
                <w:sz w:val="20"/>
                <w:szCs w:val="20"/>
              </w:rPr>
            </w:pPr>
            <w:r>
              <w:rPr>
                <w:rFonts w:ascii="Calibri"/>
                <w:w w:val="95"/>
                <w:sz w:val="20"/>
              </w:rPr>
              <w:t>108,000,000.00</w:t>
            </w:r>
            <w:r>
              <w:rPr>
                <w:rFonts w:ascii="Calibri"/>
                <w:sz w:val="20"/>
              </w:rPr>
            </w:r>
          </w:p>
        </w:tc>
        <w:tc>
          <w:tcPr>
            <w:tcW w:w="1474" w:type="dxa"/>
            <w:tcBorders>
              <w:top w:val="nil" w:sz="6" w:space="0" w:color="auto"/>
              <w:left w:val="single" w:sz="4" w:space="0" w:color="000000"/>
              <w:bottom w:val="single" w:sz="12" w:space="0" w:color="000000"/>
              <w:right w:val="nil" w:sz="6" w:space="0" w:color="auto"/>
            </w:tcBorders>
          </w:tcPr>
          <w:p>
            <w:pPr>
              <w:pStyle w:val="TableParagraph"/>
              <w:spacing w:line="240" w:lineRule="auto" w:before="20"/>
              <w:ind w:right="108"/>
              <w:jc w:val="right"/>
              <w:rPr>
                <w:rFonts w:ascii="Calibri" w:hAnsi="Calibri" w:cs="Calibri" w:eastAsia="Calibri" w:hint="default"/>
                <w:sz w:val="20"/>
                <w:szCs w:val="20"/>
              </w:rPr>
            </w:pPr>
            <w:r>
              <w:rPr>
                <w:rFonts w:ascii="Calibri"/>
                <w:w w:val="95"/>
                <w:sz w:val="20"/>
              </w:rPr>
              <w:t>180,000,000.0</w:t>
            </w:r>
            <w:r>
              <w:rPr>
                <w:rFonts w:ascii="Calibri"/>
                <w:sz w:val="20"/>
              </w:rPr>
            </w:r>
          </w:p>
          <w:p>
            <w:pPr>
              <w:pStyle w:val="TableParagraph"/>
              <w:spacing w:line="240" w:lineRule="auto" w:before="68"/>
              <w:ind w:right="105"/>
              <w:jc w:val="right"/>
              <w:rPr>
                <w:rFonts w:ascii="Calibri" w:hAnsi="Calibri" w:cs="Calibri" w:eastAsia="Calibri" w:hint="default"/>
                <w:sz w:val="20"/>
                <w:szCs w:val="20"/>
              </w:rPr>
            </w:pPr>
            <w:r>
              <w:rPr>
                <w:rFonts w:ascii="Calibri"/>
                <w:w w:val="99"/>
                <w:sz w:val="20"/>
              </w:rPr>
              <w:t>0</w:t>
            </w:r>
            <w:r>
              <w:rPr>
                <w:rFonts w:ascii="Calibri"/>
                <w:sz w:val="20"/>
              </w:rPr>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564" w:right="0" w:firstLine="0"/>
        <w:jc w:val="left"/>
        <w:rPr>
          <w:rFonts w:ascii="宋体" w:hAnsi="宋体" w:cs="宋体" w:eastAsia="宋体" w:hint="default"/>
          <w:sz w:val="21"/>
          <w:szCs w:val="21"/>
        </w:rPr>
      </w:pPr>
      <w:r>
        <w:rPr/>
        <w:pict>
          <v:group style="position:absolute;margin-left:102.5pt;margin-top:-87.846344pt;width:671.4pt;height:.5pt;mso-position-horizontal-relative:page;mso-position-vertical-relative:paragraph;z-index:-1194856" coordorigin="2050,-1757" coordsize="13428,10">
            <v:shape style="position:absolute;left:2050;top:-1757;width:3845;height:10" type="#_x0000_t75" stroked="false">
              <v:imagedata r:id="rId447" o:title=""/>
            </v:shape>
            <v:shape style="position:absolute;left:5891;top:-1757;width:1625;height:10" type="#_x0000_t75" stroked="false">
              <v:imagedata r:id="rId448" o:title=""/>
            </v:shape>
            <v:shape style="position:absolute;left:7511;top:-1757;width:1625;height:10" type="#_x0000_t75" stroked="false">
              <v:imagedata r:id="rId448" o:title=""/>
            </v:shape>
            <v:shape style="position:absolute;left:9131;top:-1757;width:6347;height:10" type="#_x0000_t75" stroked="false">
              <v:imagedata r:id="rId449" o:title=""/>
            </v:shape>
            <w10:wrap type="none"/>
          </v:group>
        </w:pict>
      </w:r>
      <w:r>
        <w:rPr/>
        <w:pict>
          <v:group style="position:absolute;margin-left:102.5pt;margin-top:-56.046345pt;width:671.4pt;height:.5pt;mso-position-horizontal-relative:page;mso-position-vertical-relative:paragraph;z-index:-1194832" coordorigin="2050,-1121" coordsize="13428,10">
            <v:shape style="position:absolute;left:2050;top:-1121;width:3845;height:10" type="#_x0000_t75" stroked="false">
              <v:imagedata r:id="rId447" o:title=""/>
            </v:shape>
            <v:shape style="position:absolute;left:5891;top:-1121;width:1625;height:10" type="#_x0000_t75" stroked="false">
              <v:imagedata r:id="rId448" o:title=""/>
            </v:shape>
            <v:shape style="position:absolute;left:7511;top:-1121;width:1625;height:10" type="#_x0000_t75" stroked="false">
              <v:imagedata r:id="rId448" o:title=""/>
            </v:shape>
            <v:shape style="position:absolute;left:9131;top:-1121;width:6347;height:10" type="#_x0000_t75" stroked="false">
              <v:imagedata r:id="rId449" o:title=""/>
            </v:shape>
            <w10:wrap type="none"/>
          </v:group>
        </w:pict>
      </w:r>
      <w:r>
        <w:rPr>
          <w:rFonts w:ascii="宋体" w:hAnsi="宋体" w:cs="宋体" w:eastAsia="宋体" w:hint="default"/>
          <w:spacing w:val="-3"/>
          <w:sz w:val="21"/>
          <w:szCs w:val="21"/>
        </w:rPr>
        <w:t>股本变动的原因：经本公司</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6"/>
          <w:sz w:val="21"/>
          <w:szCs w:val="21"/>
        </w:rPr>
        <w:t> </w:t>
      </w:r>
      <w:r>
        <w:rPr>
          <w:rFonts w:ascii="宋体" w:hAnsi="宋体" w:cs="宋体" w:eastAsia="宋体" w:hint="default"/>
          <w:spacing w:val="-3"/>
          <w:sz w:val="21"/>
          <w:szCs w:val="21"/>
        </w:rPr>
        <w:t>年年度股东大会审议通过，以截止</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月</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日的总股本</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7,200</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万股为基数，以资本公积转增资本，向全体股</w:t>
      </w:r>
    </w:p>
    <w:p>
      <w:pPr>
        <w:spacing w:before="110"/>
        <w:ind w:left="140" w:right="0" w:firstLine="0"/>
        <w:jc w:val="left"/>
        <w:rPr>
          <w:rFonts w:ascii="宋体" w:hAnsi="宋体" w:cs="宋体" w:eastAsia="宋体" w:hint="default"/>
          <w:sz w:val="21"/>
          <w:szCs w:val="21"/>
        </w:rPr>
      </w:pPr>
      <w:r>
        <w:rPr>
          <w:rFonts w:ascii="宋体" w:hAnsi="宋体" w:cs="宋体" w:eastAsia="宋体" w:hint="default"/>
          <w:w w:val="100"/>
          <w:sz w:val="21"/>
          <w:szCs w:val="21"/>
        </w:rPr>
        <w:t>东每</w:t>
      </w:r>
      <w:r>
        <w:rPr>
          <w:rFonts w:ascii="宋体" w:hAnsi="宋体" w:cs="宋体" w:eastAsia="宋体" w:hint="default"/>
          <w:spacing w:val="-52"/>
          <w:sz w:val="21"/>
          <w:szCs w:val="21"/>
        </w:rPr>
        <w:t> </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股</w:t>
      </w:r>
      <w:r>
        <w:rPr>
          <w:rFonts w:ascii="宋体" w:hAnsi="宋体" w:cs="宋体" w:eastAsia="宋体" w:hint="default"/>
          <w:w w:val="100"/>
          <w:sz w:val="21"/>
          <w:szCs w:val="21"/>
        </w:rPr>
        <w:t>转增</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15</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股</w:t>
      </w:r>
      <w:r>
        <w:rPr>
          <w:rFonts w:ascii="宋体" w:hAnsi="宋体" w:cs="宋体" w:eastAsia="宋体" w:hint="default"/>
          <w:w w:val="100"/>
          <w:sz w:val="21"/>
          <w:szCs w:val="21"/>
        </w:rPr>
        <w:t>，</w:t>
      </w:r>
      <w:r>
        <w:rPr>
          <w:rFonts w:ascii="宋体" w:hAnsi="宋体" w:cs="宋体" w:eastAsia="宋体" w:hint="default"/>
          <w:spacing w:val="-3"/>
          <w:w w:val="100"/>
          <w:sz w:val="21"/>
          <w:szCs w:val="21"/>
        </w:rPr>
        <w:t>共</w:t>
      </w:r>
      <w:r>
        <w:rPr>
          <w:rFonts w:ascii="宋体" w:hAnsi="宋体" w:cs="宋体" w:eastAsia="宋体" w:hint="default"/>
          <w:w w:val="100"/>
          <w:sz w:val="21"/>
          <w:szCs w:val="21"/>
        </w:rPr>
        <w:t>转增</w:t>
      </w:r>
      <w:r>
        <w:rPr>
          <w:rFonts w:ascii="宋体" w:hAnsi="宋体" w:cs="宋体" w:eastAsia="宋体" w:hint="default"/>
          <w:spacing w:val="-53"/>
          <w:sz w:val="21"/>
          <w:szCs w:val="21"/>
        </w:rPr>
        <w:t> </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0,8</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万</w:t>
      </w:r>
      <w:r>
        <w:rPr>
          <w:rFonts w:ascii="宋体" w:hAnsi="宋体" w:cs="宋体" w:eastAsia="宋体" w:hint="default"/>
          <w:w w:val="100"/>
          <w:sz w:val="21"/>
          <w:szCs w:val="21"/>
        </w:rPr>
        <w:t>股</w:t>
      </w:r>
      <w:r>
        <w:rPr>
          <w:rFonts w:ascii="宋体" w:hAnsi="宋体" w:cs="宋体" w:eastAsia="宋体" w:hint="default"/>
          <w:spacing w:val="-3"/>
          <w:w w:val="100"/>
          <w:sz w:val="21"/>
          <w:szCs w:val="21"/>
        </w:rPr>
        <w:t>。</w:t>
      </w:r>
      <w:r>
        <w:rPr>
          <w:rFonts w:ascii="宋体" w:hAnsi="宋体" w:cs="宋体" w:eastAsia="宋体" w:hint="default"/>
          <w:w w:val="100"/>
          <w:sz w:val="21"/>
          <w:szCs w:val="21"/>
        </w:rPr>
        <w:t>实</w:t>
      </w:r>
      <w:r>
        <w:rPr>
          <w:rFonts w:ascii="宋体" w:hAnsi="宋体" w:cs="宋体" w:eastAsia="宋体" w:hint="default"/>
          <w:spacing w:val="-3"/>
          <w:w w:val="100"/>
          <w:sz w:val="21"/>
          <w:szCs w:val="21"/>
        </w:rPr>
        <w:t>收资</w:t>
      </w:r>
      <w:r>
        <w:rPr>
          <w:rFonts w:ascii="宋体" w:hAnsi="宋体" w:cs="宋体" w:eastAsia="宋体" w:hint="default"/>
          <w:w w:val="100"/>
          <w:sz w:val="21"/>
          <w:szCs w:val="21"/>
        </w:rPr>
        <w:t>本经</w:t>
      </w:r>
      <w:r>
        <w:rPr>
          <w:rFonts w:ascii="宋体" w:hAnsi="宋体" w:cs="宋体" w:eastAsia="宋体" w:hint="default"/>
          <w:spacing w:val="-3"/>
          <w:w w:val="100"/>
          <w:sz w:val="21"/>
          <w:szCs w:val="21"/>
        </w:rPr>
        <w:t>立</w:t>
      </w:r>
      <w:r>
        <w:rPr>
          <w:rFonts w:ascii="宋体" w:hAnsi="宋体" w:cs="宋体" w:eastAsia="宋体" w:hint="default"/>
          <w:w w:val="100"/>
          <w:sz w:val="21"/>
          <w:szCs w:val="21"/>
        </w:rPr>
        <w:t>信</w:t>
      </w:r>
      <w:r>
        <w:rPr>
          <w:rFonts w:ascii="宋体" w:hAnsi="宋体" w:cs="宋体" w:eastAsia="宋体" w:hint="default"/>
          <w:spacing w:val="-3"/>
          <w:w w:val="100"/>
          <w:sz w:val="21"/>
          <w:szCs w:val="21"/>
        </w:rPr>
        <w:t>羊</w:t>
      </w:r>
      <w:r>
        <w:rPr>
          <w:rFonts w:ascii="宋体" w:hAnsi="宋体" w:cs="宋体" w:eastAsia="宋体" w:hint="default"/>
          <w:w w:val="100"/>
          <w:sz w:val="21"/>
          <w:szCs w:val="21"/>
        </w:rPr>
        <w:t>城</w:t>
      </w:r>
      <w:r>
        <w:rPr>
          <w:rFonts w:ascii="宋体" w:hAnsi="宋体" w:cs="宋体" w:eastAsia="宋体" w:hint="default"/>
          <w:spacing w:val="-3"/>
          <w:w w:val="100"/>
          <w:sz w:val="21"/>
          <w:szCs w:val="21"/>
        </w:rPr>
        <w:t>会</w:t>
      </w:r>
      <w:r>
        <w:rPr>
          <w:rFonts w:ascii="宋体" w:hAnsi="宋体" w:cs="宋体" w:eastAsia="宋体" w:hint="default"/>
          <w:w w:val="100"/>
          <w:sz w:val="21"/>
          <w:szCs w:val="21"/>
        </w:rPr>
        <w:t>计</w:t>
      </w:r>
      <w:r>
        <w:rPr>
          <w:rFonts w:ascii="宋体" w:hAnsi="宋体" w:cs="宋体" w:eastAsia="宋体" w:hint="default"/>
          <w:spacing w:val="-3"/>
          <w:w w:val="100"/>
          <w:sz w:val="21"/>
          <w:szCs w:val="21"/>
        </w:rPr>
        <w:t>师</w:t>
      </w:r>
      <w:r>
        <w:rPr>
          <w:rFonts w:ascii="宋体" w:hAnsi="宋体" w:cs="宋体" w:eastAsia="宋体" w:hint="default"/>
          <w:w w:val="100"/>
          <w:sz w:val="21"/>
          <w:szCs w:val="21"/>
        </w:rPr>
        <w:t>事</w:t>
      </w:r>
      <w:r>
        <w:rPr>
          <w:rFonts w:ascii="宋体" w:hAnsi="宋体" w:cs="宋体" w:eastAsia="宋体" w:hint="default"/>
          <w:spacing w:val="-3"/>
          <w:w w:val="100"/>
          <w:sz w:val="21"/>
          <w:szCs w:val="21"/>
        </w:rPr>
        <w:t>务</w:t>
      </w:r>
      <w:r>
        <w:rPr>
          <w:rFonts w:ascii="宋体" w:hAnsi="宋体" w:cs="宋体" w:eastAsia="宋体" w:hint="default"/>
          <w:w w:val="100"/>
          <w:sz w:val="21"/>
          <w:szCs w:val="21"/>
        </w:rPr>
        <w:t>所有</w:t>
      </w:r>
      <w:r>
        <w:rPr>
          <w:rFonts w:ascii="宋体" w:hAnsi="宋体" w:cs="宋体" w:eastAsia="宋体" w:hint="default"/>
          <w:spacing w:val="-3"/>
          <w:w w:val="100"/>
          <w:sz w:val="21"/>
          <w:szCs w:val="21"/>
        </w:rPr>
        <w:t>限</w:t>
      </w:r>
      <w:r>
        <w:rPr>
          <w:rFonts w:ascii="宋体" w:hAnsi="宋体" w:cs="宋体" w:eastAsia="宋体" w:hint="default"/>
          <w:w w:val="100"/>
          <w:sz w:val="21"/>
          <w:szCs w:val="21"/>
        </w:rPr>
        <w:t>公</w:t>
      </w:r>
      <w:r>
        <w:rPr>
          <w:rFonts w:ascii="宋体" w:hAnsi="宋体" w:cs="宋体" w:eastAsia="宋体" w:hint="default"/>
          <w:spacing w:val="-2"/>
          <w:w w:val="100"/>
          <w:sz w:val="21"/>
          <w:szCs w:val="21"/>
        </w:rPr>
        <w:t>司</w:t>
      </w:r>
      <w:r>
        <w:rPr>
          <w:rFonts w:ascii="宋体" w:hAnsi="宋体" w:cs="宋体" w:eastAsia="宋体" w:hint="default"/>
          <w:w w:val="100"/>
          <w:sz w:val="21"/>
          <w:szCs w:val="21"/>
        </w:rPr>
        <w:t>验</w:t>
      </w:r>
      <w:r>
        <w:rPr>
          <w:rFonts w:ascii="宋体" w:hAnsi="宋体" w:cs="宋体" w:eastAsia="宋体" w:hint="default"/>
          <w:spacing w:val="-3"/>
          <w:w w:val="100"/>
          <w:sz w:val="21"/>
          <w:szCs w:val="21"/>
        </w:rPr>
        <w:t>资</w:t>
      </w:r>
      <w:r>
        <w:rPr>
          <w:rFonts w:ascii="宋体" w:hAnsi="宋体" w:cs="宋体" w:eastAsia="宋体" w:hint="default"/>
          <w:w w:val="100"/>
          <w:sz w:val="21"/>
          <w:szCs w:val="21"/>
        </w:rPr>
        <w:t>并</w:t>
      </w:r>
      <w:r>
        <w:rPr>
          <w:rFonts w:ascii="宋体" w:hAnsi="宋体" w:cs="宋体" w:eastAsia="宋体" w:hint="default"/>
          <w:spacing w:val="-3"/>
          <w:w w:val="100"/>
          <w:sz w:val="21"/>
          <w:szCs w:val="21"/>
        </w:rPr>
        <w:t>出</w:t>
      </w:r>
      <w:r>
        <w:rPr>
          <w:rFonts w:ascii="宋体" w:hAnsi="宋体" w:cs="宋体" w:eastAsia="宋体" w:hint="default"/>
          <w:w w:val="100"/>
          <w:sz w:val="21"/>
          <w:szCs w:val="21"/>
        </w:rPr>
        <w:t>具</w:t>
      </w:r>
      <w:r>
        <w:rPr>
          <w:rFonts w:ascii="宋体" w:hAnsi="宋体" w:cs="宋体" w:eastAsia="宋体" w:hint="default"/>
          <w:spacing w:val="-3"/>
          <w:w w:val="100"/>
          <w:sz w:val="21"/>
          <w:szCs w:val="21"/>
        </w:rPr>
        <w:t>验</w:t>
      </w:r>
      <w:r>
        <w:rPr>
          <w:rFonts w:ascii="宋体" w:hAnsi="宋体" w:cs="宋体" w:eastAsia="宋体" w:hint="default"/>
          <w:w w:val="100"/>
          <w:sz w:val="21"/>
          <w:szCs w:val="21"/>
        </w:rPr>
        <w:t>资报</w:t>
      </w:r>
      <w:r>
        <w:rPr>
          <w:rFonts w:ascii="宋体" w:hAnsi="宋体" w:cs="宋体" w:eastAsia="宋体" w:hint="default"/>
          <w:spacing w:val="-3"/>
          <w:w w:val="100"/>
          <w:sz w:val="21"/>
          <w:szCs w:val="21"/>
        </w:rPr>
        <w:t>告</w:t>
      </w:r>
      <w:r>
        <w:rPr>
          <w:rFonts w:ascii="宋体" w:hAnsi="宋体" w:cs="宋体" w:eastAsia="宋体" w:hint="default"/>
          <w:w w:val="100"/>
          <w:sz w:val="21"/>
          <w:szCs w:val="21"/>
        </w:rPr>
        <w:t>（</w:t>
      </w:r>
      <w:r>
        <w:rPr>
          <w:rFonts w:ascii="宋体" w:hAnsi="宋体" w:cs="宋体" w:eastAsia="宋体" w:hint="default"/>
          <w:spacing w:val="-3"/>
          <w:w w:val="100"/>
          <w:sz w:val="21"/>
          <w:szCs w:val="21"/>
        </w:rPr>
        <w:t>文</w:t>
      </w:r>
      <w:r>
        <w:rPr>
          <w:rFonts w:ascii="宋体" w:hAnsi="宋体" w:cs="宋体" w:eastAsia="宋体" w:hint="default"/>
          <w:w w:val="100"/>
          <w:sz w:val="21"/>
          <w:szCs w:val="21"/>
        </w:rPr>
        <w:t>号</w:t>
      </w:r>
      <w:r>
        <w:rPr>
          <w:rFonts w:ascii="宋体" w:hAnsi="宋体" w:cs="宋体" w:eastAsia="宋体" w:hint="default"/>
          <w:sz w:val="21"/>
          <w:szCs w:val="21"/>
        </w:rPr>
        <w:t> </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10"/>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年羊</w:t>
      </w:r>
      <w:r>
        <w:rPr>
          <w:rFonts w:ascii="宋体" w:hAnsi="宋体" w:cs="宋体" w:eastAsia="宋体" w:hint="default"/>
          <w:w w:val="100"/>
          <w:sz w:val="21"/>
          <w:szCs w:val="21"/>
        </w:rPr>
        <w:t>验</w:t>
      </w:r>
      <w:r>
        <w:rPr>
          <w:rFonts w:ascii="宋体" w:hAnsi="宋体" w:cs="宋体" w:eastAsia="宋体" w:hint="default"/>
          <w:spacing w:val="-3"/>
          <w:w w:val="100"/>
          <w:sz w:val="21"/>
          <w:szCs w:val="21"/>
        </w:rPr>
        <w:t>字</w:t>
      </w:r>
      <w:r>
        <w:rPr>
          <w:rFonts w:ascii="宋体" w:hAnsi="宋体" w:cs="宋体" w:eastAsia="宋体" w:hint="default"/>
          <w:w w:val="100"/>
          <w:sz w:val="21"/>
          <w:szCs w:val="21"/>
        </w:rPr>
        <w:t>第</w:t>
      </w:r>
      <w:r>
        <w:rPr>
          <w:rFonts w:ascii="宋体" w:hAnsi="宋体" w:cs="宋体" w:eastAsia="宋体" w:hint="default"/>
          <w:spacing w:val="-52"/>
          <w:sz w:val="21"/>
          <w:szCs w:val="21"/>
        </w:rPr>
        <w:t> </w:t>
      </w:r>
      <w:r>
        <w:rPr>
          <w:rFonts w:ascii="Times New Roman" w:hAnsi="Times New Roman" w:cs="Times New Roman" w:eastAsia="Times New Roman" w:hint="default"/>
          <w:w w:val="100"/>
          <w:sz w:val="21"/>
          <w:szCs w:val="21"/>
        </w:rPr>
        <w:t>22</w:t>
      </w:r>
      <w:r>
        <w:rPr>
          <w:rFonts w:ascii="Times New Roman" w:hAnsi="Times New Roman" w:cs="Times New Roman" w:eastAsia="Times New Roman" w:hint="default"/>
          <w:spacing w:val="-3"/>
          <w:w w:val="100"/>
          <w:sz w:val="21"/>
          <w:szCs w:val="21"/>
        </w:rPr>
        <w:t>3</w:t>
      </w:r>
      <w:r>
        <w:rPr>
          <w:rFonts w:ascii="Times New Roman" w:hAnsi="Times New Roman" w:cs="Times New Roman" w:eastAsia="Times New Roman" w:hint="default"/>
          <w:w w:val="100"/>
          <w:sz w:val="21"/>
          <w:szCs w:val="21"/>
        </w:rPr>
        <w:t>07</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号</w:t>
      </w:r>
      <w:r>
        <w:rPr>
          <w:rFonts w:ascii="宋体" w:hAnsi="宋体" w:cs="宋体" w:eastAsia="宋体" w:hint="default"/>
          <w:spacing w:val="-106"/>
          <w:w w:val="100"/>
          <w:sz w:val="21"/>
          <w:szCs w:val="21"/>
        </w:rPr>
        <w:t>）</w:t>
      </w:r>
      <w:r>
        <w:rPr>
          <w:rFonts w:ascii="宋体" w:hAnsi="宋体" w:cs="宋体" w:eastAsia="宋体" w:hint="default"/>
          <w:w w:val="100"/>
          <w:sz w:val="21"/>
          <w:szCs w:val="21"/>
        </w:rPr>
        <w:t>。</w:t>
      </w:r>
    </w:p>
    <w:p>
      <w:pPr>
        <w:spacing w:after="0"/>
        <w:jc w:val="left"/>
        <w:rPr>
          <w:rFonts w:ascii="宋体" w:hAnsi="宋体" w:cs="宋体" w:eastAsia="宋体" w:hint="default"/>
          <w:sz w:val="21"/>
          <w:szCs w:val="21"/>
        </w:rPr>
        <w:sectPr>
          <w:pgSz w:w="16840" w:h="11910" w:orient="landscape"/>
          <w:pgMar w:header="885" w:footer="1195" w:top="1600" w:bottom="1380" w:left="1300" w:right="1260"/>
        </w:sectPr>
      </w:pPr>
    </w:p>
    <w:p>
      <w:pPr>
        <w:spacing w:line="240" w:lineRule="auto" w:before="7"/>
        <w:rPr>
          <w:rFonts w:ascii="宋体" w:hAnsi="宋体" w:cs="宋体" w:eastAsia="宋体" w:hint="default"/>
          <w:sz w:val="3"/>
          <w:szCs w:val="3"/>
        </w:rPr>
      </w:pPr>
      <w:r>
        <w:rPr/>
        <w:pict>
          <v:group style="position:absolute;margin-left:120.5pt;margin-top:217.220001pt;width:385.8pt;height:.5pt;mso-position-horizontal-relative:page;mso-position-vertical-relative:page;z-index:-1194592" coordorigin="2410,4344" coordsize="7716,10">
            <v:shape style="position:absolute;left:2410;top:4344;width:3586;height:10" type="#_x0000_t75" stroked="false">
              <v:imagedata r:id="rId456" o:title=""/>
            </v:shape>
            <v:shape style="position:absolute;left:5991;top:4344;width:1265;height:10" type="#_x0000_t75" stroked="false">
              <v:imagedata r:id="rId457" o:title=""/>
            </v:shape>
            <v:shape style="position:absolute;left:7252;top:4344;width:1476;height:10" type="#_x0000_t75" stroked="false">
              <v:imagedata r:id="rId458" o:title=""/>
            </v:shape>
            <v:shape style="position:absolute;left:8723;top:4344;width:1402;height:10" type="#_x0000_t75" stroked="false">
              <v:imagedata r:id="rId459" o:title=""/>
            </v:shape>
            <w10:wrap type="none"/>
          </v:group>
        </w:pict>
      </w:r>
      <w:r>
        <w:rPr/>
        <w:pict>
          <v:group style="position:absolute;margin-left:120.5pt;margin-top:250.339966pt;width:385.8pt;height:5.3pt;mso-position-horizontal-relative:page;mso-position-vertical-relative:page;z-index:-1194568" coordorigin="2410,5007" coordsize="7716,106">
            <v:shape style="position:absolute;left:2410;top:5007;width:3605;height:106" type="#_x0000_t75" stroked="false">
              <v:imagedata r:id="rId460" o:title=""/>
            </v:shape>
            <v:shape style="position:absolute;left:5991;top:5103;width:1265;height:10" type="#_x0000_t75" stroked="false">
              <v:imagedata r:id="rId461" o:title=""/>
            </v:shape>
            <v:shape style="position:absolute;left:7252;top:5103;width:1476;height:10" type="#_x0000_t75" stroked="false">
              <v:imagedata r:id="rId462" o:title=""/>
            </v:shape>
            <v:shape style="position:absolute;left:8723;top:5103;width:1402;height:10" type="#_x0000_t75" stroked="false">
              <v:imagedata r:id="rId463" o:title=""/>
            </v:shape>
            <w10:wrap type="none"/>
          </v:group>
        </w:pict>
      </w:r>
      <w:r>
        <w:rPr/>
        <w:pict>
          <v:group style="position:absolute;margin-left:120.5pt;margin-top:288.290009pt;width:385.8pt;height:5.3pt;mso-position-horizontal-relative:page;mso-position-vertical-relative:page;z-index:-1194544" coordorigin="2410,5766" coordsize="7716,106">
            <v:shape style="position:absolute;left:2410;top:5766;width:3605;height:106" type="#_x0000_t75" stroked="false">
              <v:imagedata r:id="rId464" o:title=""/>
            </v:shape>
            <v:shape style="position:absolute;left:5991;top:5862;width:1265;height:10" type="#_x0000_t75" stroked="false">
              <v:imagedata r:id="rId461" o:title=""/>
            </v:shape>
            <v:shape style="position:absolute;left:7252;top:5862;width:1476;height:10" type="#_x0000_t75" stroked="false">
              <v:imagedata r:id="rId462" o:title=""/>
            </v:shape>
            <v:shape style="position:absolute;left:8723;top:5862;width:1402;height:10" type="#_x0000_t75" stroked="false">
              <v:imagedata r:id="rId463" o:title=""/>
            </v:shape>
            <w10:wrap type="none"/>
          </v:group>
        </w:pict>
      </w:r>
      <w:r>
        <w:rPr/>
        <w:pict>
          <v:group style="position:absolute;margin-left:118.580002pt;margin-top:704.139954pt;width:387.7pt;height:.5pt;mso-position-horizontal-relative:page;mso-position-vertical-relative:page;z-index:-1194136" coordorigin="2372,14083" coordsize="7754,10">
            <v:shape style="position:absolute;left:2372;top:14083;width:4026;height:10" type="#_x0000_t75" stroked="false">
              <v:imagedata r:id="rId465" o:title=""/>
            </v:shape>
            <v:shape style="position:absolute;left:6393;top:14083;width:2018;height:10" type="#_x0000_t75" stroked="false">
              <v:imagedata r:id="rId466" o:title=""/>
            </v:shape>
            <v:shape style="position:absolute;left:8406;top:14083;width:1719;height:10" type="#_x0000_t75" stroked="false">
              <v:imagedata r:id="rId467" o:title=""/>
            </v:shape>
            <w10:wrap type="none"/>
          </v:group>
        </w:pict>
      </w:r>
      <w:r>
        <w:rPr/>
        <w:pict>
          <v:group style="position:absolute;margin-left:118.580002pt;margin-top:723.340027pt;width:387.7pt;height:.5pt;mso-position-horizontal-relative:page;mso-position-vertical-relative:page;z-index:-1194112" coordorigin="2372,14467" coordsize="7754,10">
            <v:shape style="position:absolute;left:2372;top:14467;width:4026;height:10" type="#_x0000_t75" stroked="false">
              <v:imagedata r:id="rId465" o:title=""/>
            </v:shape>
            <v:shape style="position:absolute;left:6393;top:14467;width:2018;height:10" type="#_x0000_t75" stroked="false">
              <v:imagedata r:id="rId466" o:title=""/>
            </v:shape>
            <v:shape style="position:absolute;left:8406;top:14467;width:1719;height:10" type="#_x0000_t75" stroked="false">
              <v:imagedata r:id="rId467" o:title=""/>
            </v:shape>
            <w10:wrap type="none"/>
          </v:group>
        </w:pict>
      </w:r>
      <w:r>
        <w:rPr/>
        <w:pict>
          <v:group style="position:absolute;margin-left:118.580002pt;margin-top:742.536011pt;width:387.7pt;height:.5pt;mso-position-horizontal-relative:page;mso-position-vertical-relative:page;z-index:-1194088" coordorigin="2372,14851" coordsize="7754,10">
            <v:shape style="position:absolute;left:2372;top:14851;width:4026;height:10" type="#_x0000_t75" stroked="false">
              <v:imagedata r:id="rId465" o:title=""/>
            </v:shape>
            <v:shape style="position:absolute;left:6393;top:14851;width:2018;height:10" type="#_x0000_t75" stroked="false">
              <v:imagedata r:id="rId466" o:title=""/>
            </v:shape>
            <v:shape style="position:absolute;left:8406;top:14851;width:1719;height:10" type="#_x0000_t75" stroked="false">
              <v:imagedata r:id="rId467" o:title=""/>
            </v:shape>
            <w10:wrap type="none"/>
          </v:group>
        </w:pict>
      </w: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18.75pt;height:.5pt;mso-position-horizontal-relative:char;mso-position-vertical-relative:line" coordorigin="0,0" coordsize="8375,10">
            <v:group style="position:absolute;left:5;top:5;width:8366;height:2" coordorigin="5,5" coordsize="8366,2">
              <v:shape style="position:absolute;left:5;top:5;width:8366;height:2" coordorigin="5,5" coordsize="8366,0" path="m5,5l8370,5e" filled="false" stroked="true" strokeweight=".48pt" strokecolor="#000000">
                <v:path arrowok="t"/>
              </v:shape>
            </v:group>
          </v:group>
        </w:pict>
      </w:r>
      <w:r>
        <w:rPr>
          <w:rFonts w:ascii="宋体" w:hAnsi="宋体" w:cs="宋体" w:eastAsia="宋体" w:hint="default"/>
          <w:sz w:val="2"/>
          <w:szCs w:val="2"/>
        </w:rPr>
      </w:r>
    </w:p>
    <w:p>
      <w:pPr>
        <w:spacing w:before="83"/>
        <w:ind w:left="126" w:right="6173" w:firstLine="0"/>
        <w:jc w:val="left"/>
        <w:rPr>
          <w:rFonts w:ascii="宋体" w:hAnsi="宋体" w:cs="宋体" w:eastAsia="宋体" w:hint="default"/>
          <w:sz w:val="21"/>
          <w:szCs w:val="21"/>
        </w:rPr>
      </w:pPr>
      <w:r>
        <w:rPr/>
        <w:pict>
          <v:shape style="position:absolute;margin-left:226.369995pt;margin-top:40.893673pt;width:.48001pt;height:.12pt;mso-position-horizontal-relative:page;mso-position-vertical-relative:paragraph;z-index:-1194784" type="#_x0000_t75" stroked="false">
            <v:imagedata r:id="rId439" o:title=""/>
          </v:shape>
        </w:pict>
      </w:r>
      <w:r>
        <w:rPr/>
        <w:pict>
          <v:shape style="position:absolute;margin-left:299.809998pt;margin-top:40.893673pt;width:.47998pt;height:.12pt;mso-position-horizontal-relative:page;mso-position-vertical-relative:paragraph;z-index:-1194760" type="#_x0000_t75" stroked="false">
            <v:imagedata r:id="rId439" o:title=""/>
          </v:shape>
        </w:pict>
      </w:r>
      <w:r>
        <w:rPr/>
        <w:pict>
          <v:shape style="position:absolute;margin-left:362.829987pt;margin-top:40.893673pt;width:.48001pt;height:.12pt;mso-position-horizontal-relative:page;mso-position-vertical-relative:paragraph;z-index:-1194736" type="#_x0000_t75" stroked="false">
            <v:imagedata r:id="rId439" o:title=""/>
          </v:shape>
        </w:pict>
      </w:r>
      <w:r>
        <w:rPr/>
        <w:pict>
          <v:shape style="position:absolute;margin-left:436.390015pt;margin-top:40.893673pt;width:.48001pt;height:.12pt;mso-position-horizontal-relative:page;mso-position-vertical-relative:paragraph;z-index:-1194712" type="#_x0000_t75" stroked="false">
            <v:imagedata r:id="rId439" o:title=""/>
          </v:shape>
        </w:pict>
      </w:r>
      <w:r>
        <w:rPr/>
        <w:pict>
          <v:group style="position:absolute;margin-left:120.5pt;margin-top:59.733696pt;width:385.8pt;height:.5pt;mso-position-horizontal-relative:page;mso-position-vertical-relative:paragraph;z-index:-1194688" coordorigin="2410,1195" coordsize="7716,10">
            <v:shape style="position:absolute;left:2410;top:1195;width:3586;height:10" type="#_x0000_t75" stroked="false">
              <v:imagedata r:id="rId456" o:title=""/>
            </v:shape>
            <v:shape style="position:absolute;left:5991;top:1195;width:1265;height:10" type="#_x0000_t75" stroked="false">
              <v:imagedata r:id="rId457" o:title=""/>
            </v:shape>
            <v:shape style="position:absolute;left:7252;top:1195;width:1476;height:10" type="#_x0000_t75" stroked="false">
              <v:imagedata r:id="rId458" o:title=""/>
            </v:shape>
            <v:shape style="position:absolute;left:8723;top:1195;width:1402;height:10" type="#_x0000_t75" stroked="false">
              <v:imagedata r:id="rId459" o:title=""/>
            </v:shape>
            <w10:wrap type="none"/>
          </v:group>
        </w:pict>
      </w:r>
      <w:r>
        <w:rPr/>
        <w:pict>
          <v:group style="position:absolute;margin-left:120.5pt;margin-top:78.933632pt;width:385.8pt;height:.5pt;mso-position-horizontal-relative:page;mso-position-vertical-relative:paragraph;z-index:-1194664" coordorigin="2410,1579" coordsize="7716,10">
            <v:shape style="position:absolute;left:2410;top:1579;width:3586;height:10" type="#_x0000_t75" stroked="false">
              <v:imagedata r:id="rId456" o:title=""/>
            </v:shape>
            <v:shape style="position:absolute;left:5991;top:1579;width:1265;height:10" type="#_x0000_t75" stroked="false">
              <v:imagedata r:id="rId457" o:title=""/>
            </v:shape>
            <v:shape style="position:absolute;left:7252;top:1579;width:1476;height:10" type="#_x0000_t75" stroked="false">
              <v:imagedata r:id="rId458" o:title=""/>
            </v:shape>
            <v:shape style="position:absolute;left:8723;top:1579;width:1402;height:10" type="#_x0000_t75" stroked="false">
              <v:imagedata r:id="rId459" o:title=""/>
            </v:shape>
            <w10:wrap type="none"/>
          </v:group>
        </w:pict>
      </w:r>
      <w:r>
        <w:rPr/>
        <w:pict>
          <v:group style="position:absolute;margin-left:120.5pt;margin-top:98.133636pt;width:385.8pt;height:.5pt;mso-position-horizontal-relative:page;mso-position-vertical-relative:paragraph;z-index:-1194640" coordorigin="2410,1963" coordsize="7716,10">
            <v:shape style="position:absolute;left:2410;top:1963;width:3586;height:10" type="#_x0000_t75" stroked="false">
              <v:imagedata r:id="rId456" o:title=""/>
            </v:shape>
            <v:shape style="position:absolute;left:5991;top:1963;width:1265;height:10" type="#_x0000_t75" stroked="false">
              <v:imagedata r:id="rId461" o:title=""/>
            </v:shape>
            <v:shape style="position:absolute;left:7252;top:1963;width:1476;height:10" type="#_x0000_t75" stroked="false">
              <v:imagedata r:id="rId462" o:title=""/>
            </v:shape>
            <v:shape style="position:absolute;left:8723;top:1963;width:1402;height:10" type="#_x0000_t75" stroked="false">
              <v:imagedata r:id="rId463" o:title=""/>
            </v:shape>
            <w10:wrap type="none"/>
          </v:group>
        </w:pict>
      </w:r>
      <w:r>
        <w:rPr/>
        <w:pict>
          <v:group style="position:absolute;margin-left:120.5pt;margin-top:117.333694pt;width:385.8pt;height:.5pt;mso-position-horizontal-relative:page;mso-position-vertical-relative:paragraph;z-index:-1194616" coordorigin="2410,2347" coordsize="7716,10">
            <v:shape style="position:absolute;left:2410;top:2347;width:3586;height:10" type="#_x0000_t75" stroked="false">
              <v:imagedata r:id="rId456" o:title=""/>
            </v:shape>
            <v:shape style="position:absolute;left:5991;top:2347;width:1265;height:10" type="#_x0000_t75" stroked="false">
              <v:imagedata r:id="rId457" o:title=""/>
            </v:shape>
            <v:shape style="position:absolute;left:7252;top:2347;width:1476;height:10" type="#_x0000_t75" stroked="false">
              <v:imagedata r:id="rId458" o:title=""/>
            </v:shape>
            <v:shape style="position:absolute;left:8723;top:2347;width:1402;height:10" type="#_x0000_t75" stroked="false">
              <v:imagedata r:id="rId459" o:title=""/>
            </v:shape>
            <w10:wrap type="none"/>
          </v:group>
        </w:pict>
      </w:r>
      <w:r>
        <w:rPr>
          <w:rFonts w:ascii="宋体" w:hAnsi="宋体" w:cs="宋体" w:eastAsia="宋体" w:hint="default"/>
          <w:b/>
          <w:bCs/>
          <w:sz w:val="21"/>
          <w:szCs w:val="21"/>
        </w:rPr>
        <w:t>(</w:t>
      </w:r>
      <w:r>
        <w:rPr>
          <w:rFonts w:ascii="宋体" w:hAnsi="宋体" w:cs="宋体" w:eastAsia="宋体" w:hint="default"/>
          <w:b/>
          <w:bCs/>
          <w:sz w:val="21"/>
          <w:szCs w:val="21"/>
        </w:rPr>
        <w:t>二十四</w:t>
      </w:r>
      <w:r>
        <w:rPr>
          <w:rFonts w:ascii="宋体" w:hAnsi="宋体" w:cs="宋体" w:eastAsia="宋体" w:hint="default"/>
          <w:b/>
          <w:bCs/>
          <w:sz w:val="21"/>
          <w:szCs w:val="21"/>
        </w:rPr>
        <w:t>) </w:t>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2"/>
          <w:szCs w:val="12"/>
        </w:rPr>
      </w:pPr>
    </w:p>
    <w:tbl>
      <w:tblPr>
        <w:tblW w:w="0" w:type="auto"/>
        <w:jc w:val="left"/>
        <w:tblInd w:w="735" w:type="dxa"/>
        <w:tblLayout w:type="fixed"/>
        <w:tblCellMar>
          <w:top w:w="0" w:type="dxa"/>
          <w:left w:w="0" w:type="dxa"/>
          <w:bottom w:w="0" w:type="dxa"/>
          <w:right w:w="0" w:type="dxa"/>
        </w:tblCellMar>
        <w:tblLook w:val="01E0"/>
      </w:tblPr>
      <w:tblGrid>
        <w:gridCol w:w="2137"/>
        <w:gridCol w:w="1469"/>
        <w:gridCol w:w="1260"/>
        <w:gridCol w:w="1471"/>
        <w:gridCol w:w="1392"/>
      </w:tblGrid>
      <w:tr>
        <w:trPr>
          <w:trHeight w:val="394" w:hRule="exact"/>
        </w:trPr>
        <w:tc>
          <w:tcPr>
            <w:tcW w:w="2137" w:type="dxa"/>
            <w:tcBorders>
              <w:top w:val="single" w:sz="12" w:space="0" w:color="000000"/>
              <w:left w:val="nil" w:sz="6" w:space="0" w:color="auto"/>
              <w:bottom w:val="nil" w:sz="6" w:space="0" w:color="auto"/>
              <w:right w:val="single" w:sz="4" w:space="0" w:color="000000"/>
            </w:tcBorders>
          </w:tcPr>
          <w:p>
            <w:pPr>
              <w:pStyle w:val="TableParagraph"/>
              <w:spacing w:line="240" w:lineRule="auto" w:before="67"/>
              <w:ind w:left="18" w:right="0"/>
              <w:jc w:val="center"/>
              <w:rPr>
                <w:rFonts w:ascii="宋体" w:hAnsi="宋体" w:cs="宋体" w:eastAsia="宋体" w:hint="default"/>
                <w:sz w:val="15"/>
                <w:szCs w:val="15"/>
              </w:rPr>
            </w:pPr>
            <w:r>
              <w:rPr>
                <w:rFonts w:ascii="宋体" w:hAnsi="宋体" w:cs="宋体" w:eastAsia="宋体" w:hint="default"/>
                <w:sz w:val="15"/>
                <w:szCs w:val="15"/>
              </w:rPr>
              <w:t>项目</w:t>
            </w:r>
          </w:p>
        </w:tc>
        <w:tc>
          <w:tcPr>
            <w:tcW w:w="14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7"/>
              <w:ind w:left="427"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12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7"/>
              <w:ind w:left="324" w:right="0"/>
              <w:jc w:val="left"/>
              <w:rPr>
                <w:rFonts w:ascii="宋体" w:hAnsi="宋体" w:cs="宋体" w:eastAsia="宋体" w:hint="default"/>
                <w:sz w:val="15"/>
                <w:szCs w:val="15"/>
              </w:rPr>
            </w:pPr>
            <w:r>
              <w:rPr>
                <w:rFonts w:ascii="宋体" w:hAnsi="宋体" w:cs="宋体" w:eastAsia="宋体" w:hint="default"/>
                <w:sz w:val="15"/>
                <w:szCs w:val="15"/>
              </w:rPr>
              <w:t>本年增加</w:t>
            </w:r>
          </w:p>
        </w:tc>
        <w:tc>
          <w:tcPr>
            <w:tcW w:w="14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7"/>
              <w:ind w:left="429" w:right="0"/>
              <w:jc w:val="left"/>
              <w:rPr>
                <w:rFonts w:ascii="宋体" w:hAnsi="宋体" w:cs="宋体" w:eastAsia="宋体" w:hint="default"/>
                <w:sz w:val="15"/>
                <w:szCs w:val="15"/>
              </w:rPr>
            </w:pPr>
            <w:r>
              <w:rPr>
                <w:rFonts w:ascii="宋体" w:hAnsi="宋体" w:cs="宋体" w:eastAsia="宋体" w:hint="default"/>
                <w:sz w:val="15"/>
                <w:szCs w:val="15"/>
              </w:rPr>
              <w:t>本年减少</w:t>
            </w:r>
          </w:p>
        </w:tc>
        <w:tc>
          <w:tcPr>
            <w:tcW w:w="1392" w:type="dxa"/>
            <w:tcBorders>
              <w:top w:val="single" w:sz="12" w:space="0" w:color="000000"/>
              <w:left w:val="single" w:sz="4" w:space="0" w:color="000000"/>
              <w:bottom w:val="nil" w:sz="6" w:space="0" w:color="auto"/>
              <w:right w:val="nil" w:sz="6" w:space="0" w:color="auto"/>
            </w:tcBorders>
          </w:tcPr>
          <w:p>
            <w:pPr>
              <w:pStyle w:val="TableParagraph"/>
              <w:spacing w:line="240" w:lineRule="auto" w:before="67"/>
              <w:ind w:left="389" w:right="0"/>
              <w:jc w:val="left"/>
              <w:rPr>
                <w:rFonts w:ascii="宋体" w:hAnsi="宋体" w:cs="宋体" w:eastAsia="宋体" w:hint="default"/>
                <w:sz w:val="15"/>
                <w:szCs w:val="15"/>
              </w:rPr>
            </w:pPr>
            <w:r>
              <w:rPr>
                <w:rFonts w:ascii="宋体" w:hAnsi="宋体" w:cs="宋体" w:eastAsia="宋体" w:hint="default"/>
                <w:sz w:val="15"/>
                <w:szCs w:val="15"/>
              </w:rPr>
              <w:t>年末余额</w:t>
            </w:r>
          </w:p>
        </w:tc>
      </w:tr>
      <w:tr>
        <w:trPr>
          <w:trHeight w:val="392" w:hRule="exact"/>
        </w:trPr>
        <w:tc>
          <w:tcPr>
            <w:tcW w:w="2137"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资本溢价（股本溢价）</w:t>
            </w:r>
          </w:p>
        </w:tc>
        <w:tc>
          <w:tcPr>
            <w:tcW w:w="1469"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471"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r>
      <w:tr>
        <w:trPr>
          <w:trHeight w:val="391" w:hRule="exact"/>
        </w:trPr>
        <w:tc>
          <w:tcPr>
            <w:tcW w:w="2137"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22" w:right="0"/>
              <w:jc w:val="left"/>
              <w:rPr>
                <w:rFonts w:ascii="宋体" w:hAnsi="宋体" w:cs="宋体" w:eastAsia="宋体" w:hint="default"/>
                <w:sz w:val="15"/>
                <w:szCs w:val="15"/>
              </w:rPr>
            </w:pPr>
            <w:r>
              <w:rPr>
                <w:rFonts w:ascii="宋体" w:hAnsi="宋体" w:cs="宋体" w:eastAsia="宋体" w:hint="default"/>
                <w:sz w:val="15"/>
                <w:szCs w:val="15"/>
              </w:rPr>
              <w:t>（</w:t>
            </w:r>
            <w:r>
              <w:rPr>
                <w:rFonts w:ascii="Calibri" w:hAnsi="Calibri" w:cs="Calibri" w:eastAsia="Calibri" w:hint="default"/>
                <w:sz w:val="15"/>
                <w:szCs w:val="15"/>
              </w:rPr>
              <w:t>1</w:t>
            </w:r>
            <w:r>
              <w:rPr>
                <w:rFonts w:ascii="宋体" w:hAnsi="宋体" w:cs="宋体" w:eastAsia="宋体" w:hint="default"/>
                <w:sz w:val="15"/>
                <w:szCs w:val="15"/>
              </w:rPr>
              <w:t>）投资者投入的资本</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844,062,616.33</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47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108,000,000.00</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pacing w:val="-1"/>
                <w:sz w:val="18"/>
              </w:rPr>
              <w:t>736,062,616.33</w:t>
            </w:r>
          </w:p>
        </w:tc>
      </w:tr>
      <w:tr>
        <w:trPr>
          <w:trHeight w:val="385" w:hRule="exact"/>
        </w:trPr>
        <w:tc>
          <w:tcPr>
            <w:tcW w:w="2137" w:type="dxa"/>
            <w:tcBorders>
              <w:top w:val="nil" w:sz="6" w:space="0" w:color="auto"/>
              <w:left w:val="nil" w:sz="6" w:space="0" w:color="auto"/>
              <w:bottom w:val="nil" w:sz="6" w:space="0" w:color="auto"/>
              <w:right w:val="single" w:sz="4" w:space="0" w:color="000000"/>
            </w:tcBorders>
          </w:tcPr>
          <w:p>
            <w:pPr>
              <w:pStyle w:val="TableParagraph"/>
              <w:spacing w:line="240" w:lineRule="auto" w:before="55"/>
              <w:ind w:left="122" w:right="0"/>
              <w:jc w:val="left"/>
              <w:rPr>
                <w:rFonts w:ascii="宋体" w:hAnsi="宋体" w:cs="宋体" w:eastAsia="宋体" w:hint="default"/>
                <w:sz w:val="15"/>
                <w:szCs w:val="15"/>
              </w:rPr>
            </w:pPr>
            <w:r>
              <w:rPr>
                <w:rFonts w:ascii="宋体" w:hAnsi="宋体" w:cs="宋体" w:eastAsia="宋体" w:hint="default"/>
                <w:sz w:val="15"/>
                <w:szCs w:val="15"/>
              </w:rPr>
              <w:t>小计</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Calibri" w:hAnsi="Calibri" w:cs="Calibri" w:eastAsia="Calibri" w:hint="default"/>
                <w:sz w:val="18"/>
                <w:szCs w:val="18"/>
              </w:rPr>
            </w:pPr>
            <w:r>
              <w:rPr>
                <w:rFonts w:ascii="Calibri"/>
                <w:spacing w:val="-1"/>
                <w:sz w:val="18"/>
              </w:rPr>
              <w:t>844,062,616.33</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1"/>
              <w:jc w:val="right"/>
              <w:rPr>
                <w:rFonts w:ascii="Calibri" w:hAnsi="Calibri" w:cs="Calibri" w:eastAsia="Calibri" w:hint="default"/>
                <w:sz w:val="18"/>
                <w:szCs w:val="18"/>
              </w:rPr>
            </w:pPr>
            <w:r>
              <w:rPr>
                <w:rFonts w:ascii="Calibri"/>
                <w:sz w:val="18"/>
              </w:rPr>
              <w:t>0.00</w:t>
            </w:r>
          </w:p>
        </w:tc>
        <w:tc>
          <w:tcPr>
            <w:tcW w:w="1471"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Calibri" w:hAnsi="Calibri" w:cs="Calibri" w:eastAsia="Calibri" w:hint="default"/>
                <w:sz w:val="18"/>
                <w:szCs w:val="18"/>
              </w:rPr>
            </w:pPr>
            <w:r>
              <w:rPr>
                <w:rFonts w:ascii="Calibri"/>
                <w:sz w:val="18"/>
              </w:rPr>
              <w:t>108,000,000.00</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6"/>
              <w:jc w:val="right"/>
              <w:rPr>
                <w:rFonts w:ascii="Calibri" w:hAnsi="Calibri" w:cs="Calibri" w:eastAsia="Calibri" w:hint="default"/>
                <w:sz w:val="18"/>
                <w:szCs w:val="18"/>
              </w:rPr>
            </w:pPr>
            <w:r>
              <w:rPr>
                <w:rFonts w:ascii="Calibri"/>
                <w:spacing w:val="-1"/>
                <w:sz w:val="18"/>
              </w:rPr>
              <w:t>736,062,616.33</w:t>
            </w:r>
          </w:p>
        </w:tc>
      </w:tr>
      <w:tr>
        <w:trPr>
          <w:trHeight w:val="378" w:hRule="exact"/>
        </w:trPr>
        <w:tc>
          <w:tcPr>
            <w:tcW w:w="2137" w:type="dxa"/>
            <w:tcBorders>
              <w:top w:val="nil" w:sz="6" w:space="0" w:color="auto"/>
              <w:left w:val="nil" w:sz="6" w:space="0" w:color="auto"/>
              <w:bottom w:val="nil" w:sz="6" w:space="0" w:color="auto"/>
              <w:right w:val="single" w:sz="4" w:space="0" w:color="000000"/>
            </w:tcBorders>
          </w:tcPr>
          <w:p>
            <w:pPr>
              <w:pStyle w:val="TableParagraph"/>
              <w:spacing w:line="240" w:lineRule="auto" w:before="57"/>
              <w:ind w:left="122"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其他资本公积</w:t>
            </w:r>
          </w:p>
        </w:tc>
        <w:tc>
          <w:tcPr>
            <w:tcW w:w="1469"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471"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r>
      <w:tr>
        <w:trPr>
          <w:trHeight w:val="651" w:hRule="exact"/>
        </w:trPr>
        <w:tc>
          <w:tcPr>
            <w:tcW w:w="2137" w:type="dxa"/>
            <w:tcBorders>
              <w:top w:val="nil" w:sz="6" w:space="0" w:color="auto"/>
              <w:left w:val="nil" w:sz="6" w:space="0" w:color="auto"/>
              <w:bottom w:val="nil" w:sz="6" w:space="0" w:color="auto"/>
              <w:right w:val="single" w:sz="4" w:space="0" w:color="000000"/>
            </w:tcBorders>
          </w:tcPr>
          <w:p>
            <w:pPr>
              <w:pStyle w:val="TableParagraph"/>
              <w:spacing w:line="240" w:lineRule="auto" w:before="63"/>
              <w:ind w:left="122" w:right="0"/>
              <w:jc w:val="left"/>
              <w:rPr>
                <w:rFonts w:ascii="宋体" w:hAnsi="宋体" w:cs="宋体" w:eastAsia="宋体" w:hint="default"/>
                <w:sz w:val="15"/>
                <w:szCs w:val="15"/>
              </w:rPr>
            </w:pPr>
            <w:r>
              <w:rPr>
                <w:rFonts w:ascii="宋体" w:hAnsi="宋体" w:cs="宋体" w:eastAsia="宋体" w:hint="default"/>
                <w:sz w:val="15"/>
                <w:szCs w:val="15"/>
              </w:rPr>
              <w:t>（</w:t>
            </w:r>
            <w:r>
              <w:rPr>
                <w:rFonts w:ascii="Calibri" w:hAnsi="Calibri" w:cs="Calibri" w:eastAsia="Calibri" w:hint="default"/>
                <w:sz w:val="15"/>
                <w:szCs w:val="15"/>
              </w:rPr>
              <w:t>1</w:t>
            </w:r>
            <w:r>
              <w:rPr>
                <w:rFonts w:ascii="宋体" w:hAnsi="宋体" w:cs="宋体" w:eastAsia="宋体" w:hint="default"/>
                <w:sz w:val="15"/>
                <w:szCs w:val="15"/>
              </w:rPr>
              <w:t>）被投资单位除净损益外</w:t>
            </w:r>
          </w:p>
          <w:p>
            <w:pPr>
              <w:pStyle w:val="TableParagraph"/>
              <w:spacing w:line="240" w:lineRule="auto" w:before="2"/>
              <w:ind w:right="0"/>
              <w:jc w:val="left"/>
              <w:rPr>
                <w:rFonts w:ascii="宋体" w:hAnsi="宋体" w:cs="宋体" w:eastAsia="宋体" w:hint="default"/>
                <w:b/>
                <w:bCs/>
                <w:sz w:val="12"/>
                <w:szCs w:val="12"/>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所有者权益其他变动</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3"/>
              <w:jc w:val="right"/>
              <w:rPr>
                <w:rFonts w:ascii="Calibri" w:hAnsi="Calibri" w:cs="Calibri" w:eastAsia="Calibri" w:hint="default"/>
                <w:sz w:val="18"/>
                <w:szCs w:val="18"/>
              </w:rPr>
            </w:pPr>
            <w:r>
              <w:rPr>
                <w:rFonts w:ascii="Calibri"/>
                <w:sz w:val="18"/>
              </w:rPr>
              <w:t>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1"/>
              <w:jc w:val="right"/>
              <w:rPr>
                <w:rFonts w:ascii="Calibri" w:hAnsi="Calibri" w:cs="Calibri" w:eastAsia="Calibri" w:hint="default"/>
                <w:sz w:val="18"/>
                <w:szCs w:val="18"/>
              </w:rPr>
            </w:pPr>
            <w:r>
              <w:rPr>
                <w:rFonts w:ascii="Calibri"/>
                <w:sz w:val="18"/>
              </w:rPr>
              <w:t>0.00</w:t>
            </w:r>
          </w:p>
        </w:tc>
        <w:tc>
          <w:tcPr>
            <w:tcW w:w="1471"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03"/>
              <w:jc w:val="right"/>
              <w:rPr>
                <w:rFonts w:ascii="Calibri" w:hAnsi="Calibri" w:cs="Calibri" w:eastAsia="Calibri" w:hint="default"/>
                <w:sz w:val="18"/>
                <w:szCs w:val="18"/>
              </w:rPr>
            </w:pPr>
            <w:r>
              <w:rPr>
                <w:rFonts w:ascii="Calibri"/>
                <w:sz w:val="18"/>
              </w:rPr>
              <w:t>0.00</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105"/>
              <w:jc w:val="right"/>
              <w:rPr>
                <w:rFonts w:ascii="Calibri" w:hAnsi="Calibri" w:cs="Calibri" w:eastAsia="Calibri" w:hint="default"/>
                <w:sz w:val="18"/>
                <w:szCs w:val="18"/>
              </w:rPr>
            </w:pPr>
            <w:r>
              <w:rPr>
                <w:rFonts w:ascii="Calibri"/>
                <w:sz w:val="18"/>
              </w:rPr>
              <w:t>0.00</w:t>
            </w:r>
          </w:p>
        </w:tc>
      </w:tr>
      <w:tr>
        <w:trPr>
          <w:trHeight w:val="759" w:hRule="exact"/>
        </w:trPr>
        <w:tc>
          <w:tcPr>
            <w:tcW w:w="2137" w:type="dxa"/>
            <w:tcBorders>
              <w:top w:val="nil" w:sz="6" w:space="0" w:color="auto"/>
              <w:left w:val="nil" w:sz="6" w:space="0" w:color="auto"/>
              <w:bottom w:val="nil" w:sz="6" w:space="0" w:color="auto"/>
              <w:right w:val="single" w:sz="4" w:space="0" w:color="000000"/>
            </w:tcBorders>
          </w:tcPr>
          <w:p>
            <w:pPr>
              <w:pStyle w:val="TableParagraph"/>
              <w:spacing w:line="350" w:lineRule="atLeast" w:before="36"/>
              <w:ind w:left="122" w:right="101"/>
              <w:jc w:val="left"/>
              <w:rPr>
                <w:rFonts w:ascii="宋体" w:hAnsi="宋体" w:cs="宋体" w:eastAsia="宋体" w:hint="default"/>
                <w:sz w:val="15"/>
                <w:szCs w:val="15"/>
              </w:rPr>
            </w:pPr>
            <w:r>
              <w:rPr>
                <w:rFonts w:ascii="宋体" w:hAnsi="宋体" w:cs="宋体" w:eastAsia="宋体" w:hint="default"/>
                <w:sz w:val="15"/>
                <w:szCs w:val="15"/>
              </w:rPr>
              <w:t>（</w:t>
            </w:r>
            <w:r>
              <w:rPr>
                <w:rFonts w:ascii="Calibri" w:hAnsi="Calibri" w:cs="Calibri" w:eastAsia="Calibri" w:hint="default"/>
                <w:sz w:val="15"/>
                <w:szCs w:val="15"/>
              </w:rPr>
              <w:t>2</w:t>
            </w:r>
            <w:r>
              <w:rPr>
                <w:rFonts w:ascii="宋体" w:hAnsi="宋体" w:cs="宋体" w:eastAsia="宋体" w:hint="default"/>
                <w:sz w:val="15"/>
                <w:szCs w:val="15"/>
              </w:rPr>
              <w:t>）可供出售金融资产公允</w:t>
            </w:r>
            <w:r>
              <w:rPr>
                <w:rFonts w:ascii="宋体" w:hAnsi="宋体" w:cs="宋体" w:eastAsia="宋体" w:hint="default"/>
                <w:spacing w:val="-48"/>
                <w:sz w:val="15"/>
                <w:szCs w:val="15"/>
              </w:rPr>
              <w:t> </w:t>
            </w:r>
            <w:r>
              <w:rPr>
                <w:rFonts w:ascii="宋体" w:hAnsi="宋体" w:cs="宋体" w:eastAsia="宋体" w:hint="default"/>
                <w:spacing w:val="-48"/>
                <w:sz w:val="15"/>
                <w:szCs w:val="15"/>
              </w:rPr>
            </w:r>
            <w:r>
              <w:rPr>
                <w:rFonts w:ascii="宋体" w:hAnsi="宋体" w:cs="宋体" w:eastAsia="宋体" w:hint="default"/>
                <w:sz w:val="15"/>
                <w:szCs w:val="15"/>
              </w:rPr>
              <w:t>价值变动产生的利得或损失</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103"/>
              <w:jc w:val="right"/>
              <w:rPr>
                <w:rFonts w:ascii="Calibri" w:hAnsi="Calibri" w:cs="Calibri" w:eastAsia="Calibri" w:hint="default"/>
                <w:sz w:val="18"/>
                <w:szCs w:val="18"/>
              </w:rPr>
            </w:pPr>
            <w:r>
              <w:rPr>
                <w:rFonts w:ascii="Calibri"/>
                <w:sz w:val="18"/>
              </w:rPr>
              <w:t>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101"/>
              <w:jc w:val="right"/>
              <w:rPr>
                <w:rFonts w:ascii="Calibri" w:hAnsi="Calibri" w:cs="Calibri" w:eastAsia="Calibri" w:hint="default"/>
                <w:sz w:val="18"/>
                <w:szCs w:val="18"/>
              </w:rPr>
            </w:pPr>
            <w:r>
              <w:rPr>
                <w:rFonts w:ascii="Calibri"/>
                <w:sz w:val="18"/>
              </w:rPr>
              <w:t>0.00</w:t>
            </w:r>
          </w:p>
        </w:tc>
        <w:tc>
          <w:tcPr>
            <w:tcW w:w="1471" w:type="dxa"/>
            <w:tcBorders>
              <w:top w:val="nil" w:sz="6" w:space="0" w:color="auto"/>
              <w:left w:val="single" w:sz="4" w:space="0" w:color="000000"/>
              <w:bottom w:val="nil" w:sz="6" w:space="0" w:color="auto"/>
              <w:right w:val="single" w:sz="4" w:space="0" w:color="000000"/>
            </w:tcBorders>
          </w:tcPr>
          <w:p>
            <w:pPr>
              <w:pStyle w:val="TableParagraph"/>
              <w:spacing w:line="240" w:lineRule="auto" w:before="150"/>
              <w:ind w:right="103"/>
              <w:jc w:val="right"/>
              <w:rPr>
                <w:rFonts w:ascii="Calibri" w:hAnsi="Calibri" w:cs="Calibri" w:eastAsia="Calibri" w:hint="default"/>
                <w:sz w:val="18"/>
                <w:szCs w:val="18"/>
              </w:rPr>
            </w:pPr>
            <w:r>
              <w:rPr>
                <w:rFonts w:ascii="Calibri"/>
                <w:sz w:val="18"/>
              </w:rPr>
              <w:t>0.00</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150"/>
              <w:ind w:right="105"/>
              <w:jc w:val="right"/>
              <w:rPr>
                <w:rFonts w:ascii="Calibri" w:hAnsi="Calibri" w:cs="Calibri" w:eastAsia="Calibri" w:hint="default"/>
                <w:sz w:val="18"/>
                <w:szCs w:val="18"/>
              </w:rPr>
            </w:pPr>
            <w:r>
              <w:rPr>
                <w:rFonts w:ascii="Calibri"/>
                <w:sz w:val="18"/>
              </w:rPr>
              <w:t>0.00</w:t>
            </w:r>
          </w:p>
        </w:tc>
      </w:tr>
      <w:tr>
        <w:trPr>
          <w:trHeight w:val="106" w:hRule="exact"/>
        </w:trPr>
        <w:tc>
          <w:tcPr>
            <w:tcW w:w="2137" w:type="dxa"/>
            <w:tcBorders>
              <w:top w:val="nil" w:sz="6" w:space="0" w:color="auto"/>
              <w:left w:val="nil" w:sz="6" w:space="0" w:color="auto"/>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single" w:sz="4" w:space="0" w:color="000000"/>
            </w:tcBorders>
          </w:tcPr>
          <w:p>
            <w:pPr/>
          </w:p>
        </w:tc>
        <w:tc>
          <w:tcPr>
            <w:tcW w:w="1471"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nil" w:sz="6" w:space="0" w:color="auto"/>
            </w:tcBorders>
          </w:tcPr>
          <w:p>
            <w:pPr/>
          </w:p>
        </w:tc>
      </w:tr>
      <w:tr>
        <w:trPr>
          <w:trHeight w:val="371" w:hRule="exact"/>
        </w:trPr>
        <w:tc>
          <w:tcPr>
            <w:tcW w:w="2137"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122" w:right="0"/>
              <w:jc w:val="left"/>
              <w:rPr>
                <w:rFonts w:ascii="宋体" w:hAnsi="宋体" w:cs="宋体" w:eastAsia="宋体" w:hint="default"/>
                <w:sz w:val="15"/>
                <w:szCs w:val="15"/>
              </w:rPr>
            </w:pPr>
            <w:r>
              <w:rPr>
                <w:rFonts w:ascii="宋体" w:hAnsi="宋体" w:cs="宋体" w:eastAsia="宋体" w:hint="default"/>
                <w:sz w:val="15"/>
                <w:szCs w:val="15"/>
              </w:rPr>
              <w:t>（</w:t>
            </w:r>
            <w:r>
              <w:rPr>
                <w:rFonts w:ascii="Calibri" w:hAnsi="Calibri" w:cs="Calibri" w:eastAsia="Calibri" w:hint="default"/>
                <w:sz w:val="15"/>
                <w:szCs w:val="15"/>
              </w:rPr>
              <w:t>3</w:t>
            </w:r>
            <w:r>
              <w:rPr>
                <w:rFonts w:ascii="宋体" w:hAnsi="宋体" w:cs="宋体" w:eastAsia="宋体" w:hint="default"/>
                <w:sz w:val="15"/>
                <w:szCs w:val="15"/>
              </w:rPr>
              <w:t>）原制度资本公积转入</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0.00</w:t>
            </w:r>
          </w:p>
        </w:tc>
        <w:tc>
          <w:tcPr>
            <w:tcW w:w="147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0.00</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Calibri" w:hAnsi="Calibri" w:cs="Calibri" w:eastAsia="Calibri" w:hint="default"/>
                <w:sz w:val="18"/>
                <w:szCs w:val="18"/>
              </w:rPr>
            </w:pPr>
            <w:r>
              <w:rPr>
                <w:rFonts w:ascii="Calibri"/>
                <w:sz w:val="18"/>
              </w:rPr>
              <w:t>0.00</w:t>
            </w:r>
          </w:p>
        </w:tc>
      </w:tr>
      <w:tr>
        <w:trPr>
          <w:trHeight w:val="771" w:hRule="exact"/>
        </w:trPr>
        <w:tc>
          <w:tcPr>
            <w:tcW w:w="2137" w:type="dxa"/>
            <w:tcBorders>
              <w:top w:val="nil" w:sz="6" w:space="0" w:color="auto"/>
              <w:left w:val="nil" w:sz="6" w:space="0" w:color="auto"/>
              <w:bottom w:val="nil" w:sz="6" w:space="0" w:color="auto"/>
              <w:right w:val="single" w:sz="4" w:space="0" w:color="000000"/>
            </w:tcBorders>
          </w:tcPr>
          <w:p>
            <w:pPr>
              <w:pStyle w:val="TableParagraph"/>
              <w:spacing w:line="417" w:lineRule="auto" w:before="77"/>
              <w:ind w:left="122" w:right="102"/>
              <w:jc w:val="left"/>
              <w:rPr>
                <w:rFonts w:ascii="宋体" w:hAnsi="宋体" w:cs="宋体" w:eastAsia="宋体" w:hint="default"/>
                <w:sz w:val="15"/>
                <w:szCs w:val="15"/>
              </w:rPr>
            </w:pPr>
            <w:r>
              <w:rPr>
                <w:rFonts w:ascii="宋体" w:hAnsi="宋体" w:cs="宋体" w:eastAsia="宋体" w:hint="default"/>
                <w:sz w:val="15"/>
                <w:szCs w:val="15"/>
              </w:rPr>
              <w:t>（</w:t>
            </w:r>
            <w:r>
              <w:rPr>
                <w:rFonts w:ascii="Calibri" w:hAnsi="Calibri" w:cs="Calibri" w:eastAsia="Calibri" w:hint="default"/>
                <w:sz w:val="15"/>
                <w:szCs w:val="15"/>
              </w:rPr>
              <w:t>4</w:t>
            </w:r>
            <w:r>
              <w:rPr>
                <w:rFonts w:ascii="宋体" w:hAnsi="宋体" w:cs="宋体" w:eastAsia="宋体" w:hint="default"/>
                <w:sz w:val="15"/>
                <w:szCs w:val="15"/>
              </w:rPr>
              <w:t>）政府因公共利益搬迁给</w:t>
            </w:r>
            <w:r>
              <w:rPr>
                <w:rFonts w:ascii="宋体" w:hAnsi="宋体" w:cs="宋体" w:eastAsia="宋体" w:hint="default"/>
                <w:spacing w:val="-49"/>
                <w:sz w:val="15"/>
                <w:szCs w:val="15"/>
              </w:rPr>
              <w:t> </w:t>
            </w:r>
            <w:r>
              <w:rPr>
                <w:rFonts w:ascii="宋体" w:hAnsi="宋体" w:cs="宋体" w:eastAsia="宋体" w:hint="default"/>
                <w:spacing w:val="-49"/>
                <w:sz w:val="15"/>
                <w:szCs w:val="15"/>
              </w:rPr>
            </w:r>
            <w:r>
              <w:rPr>
                <w:rFonts w:ascii="宋体" w:hAnsi="宋体" w:cs="宋体" w:eastAsia="宋体" w:hint="default"/>
                <w:sz w:val="15"/>
                <w:szCs w:val="15"/>
              </w:rPr>
              <w:t>予的搬迁补偿款的结余</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Calibri" w:hAnsi="Calibri" w:cs="Calibri" w:eastAsia="Calibri" w:hint="default"/>
                <w:sz w:val="18"/>
                <w:szCs w:val="18"/>
              </w:rPr>
            </w:pPr>
            <w:r>
              <w:rPr>
                <w:rFonts w:ascii="Calibri"/>
                <w:sz w:val="18"/>
              </w:rPr>
              <w:t>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1"/>
              <w:jc w:val="right"/>
              <w:rPr>
                <w:rFonts w:ascii="Calibri" w:hAnsi="Calibri" w:cs="Calibri" w:eastAsia="Calibri" w:hint="default"/>
                <w:sz w:val="18"/>
                <w:szCs w:val="18"/>
              </w:rPr>
            </w:pPr>
            <w:r>
              <w:rPr>
                <w:rFonts w:ascii="Calibri"/>
                <w:sz w:val="18"/>
              </w:rPr>
              <w:t>0.00</w:t>
            </w:r>
          </w:p>
        </w:tc>
        <w:tc>
          <w:tcPr>
            <w:tcW w:w="1471"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Calibri" w:hAnsi="Calibri" w:cs="Calibri" w:eastAsia="Calibri" w:hint="default"/>
                <w:sz w:val="18"/>
                <w:szCs w:val="18"/>
              </w:rPr>
            </w:pPr>
            <w:r>
              <w:rPr>
                <w:rFonts w:ascii="Calibri"/>
                <w:sz w:val="18"/>
              </w:rPr>
              <w:t>0.00</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5"/>
              <w:jc w:val="right"/>
              <w:rPr>
                <w:rFonts w:ascii="Calibri" w:hAnsi="Calibri" w:cs="Calibri" w:eastAsia="Calibri" w:hint="default"/>
                <w:sz w:val="18"/>
                <w:szCs w:val="18"/>
              </w:rPr>
            </w:pPr>
            <w:r>
              <w:rPr>
                <w:rFonts w:ascii="Calibri"/>
                <w:sz w:val="18"/>
              </w:rPr>
              <w:t>0.00</w:t>
            </w:r>
          </w:p>
        </w:tc>
      </w:tr>
      <w:tr>
        <w:trPr>
          <w:trHeight w:val="571" w:hRule="exact"/>
        </w:trPr>
        <w:tc>
          <w:tcPr>
            <w:tcW w:w="2137"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left="122" w:right="0"/>
              <w:jc w:val="left"/>
              <w:rPr>
                <w:rFonts w:ascii="宋体" w:hAnsi="宋体" w:cs="宋体" w:eastAsia="宋体" w:hint="default"/>
                <w:sz w:val="15"/>
                <w:szCs w:val="15"/>
              </w:rPr>
            </w:pPr>
            <w:r>
              <w:rPr>
                <w:rFonts w:ascii="宋体" w:hAnsi="宋体" w:cs="宋体" w:eastAsia="宋体" w:hint="default"/>
                <w:sz w:val="15"/>
                <w:szCs w:val="15"/>
              </w:rPr>
              <w:t>小计</w:t>
            </w:r>
          </w:p>
        </w:tc>
        <w:tc>
          <w:tcPr>
            <w:tcW w:w="1469"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0.00</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z w:val="18"/>
              </w:rPr>
              <w:t>0.00</w:t>
            </w:r>
          </w:p>
        </w:tc>
        <w:tc>
          <w:tcPr>
            <w:tcW w:w="147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18"/>
                <w:szCs w:val="18"/>
              </w:rPr>
            </w:pPr>
            <w:r>
              <w:rPr>
                <w:rFonts w:ascii="Calibri"/>
                <w:sz w:val="18"/>
              </w:rPr>
              <w:t>0.00</w:t>
            </w:r>
          </w:p>
        </w:tc>
        <w:tc>
          <w:tcPr>
            <w:tcW w:w="1392"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5"/>
              <w:jc w:val="right"/>
              <w:rPr>
                <w:rFonts w:ascii="Calibri" w:hAnsi="Calibri" w:cs="Calibri" w:eastAsia="Calibri" w:hint="default"/>
                <w:sz w:val="18"/>
                <w:szCs w:val="18"/>
              </w:rPr>
            </w:pPr>
            <w:r>
              <w:rPr>
                <w:rFonts w:ascii="Calibri"/>
                <w:sz w:val="18"/>
              </w:rPr>
              <w:t>0.00</w:t>
            </w:r>
          </w:p>
        </w:tc>
      </w:tr>
      <w:tr>
        <w:trPr>
          <w:trHeight w:val="588" w:hRule="exact"/>
        </w:trPr>
        <w:tc>
          <w:tcPr>
            <w:tcW w:w="2137"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right="0"/>
              <w:jc w:val="left"/>
              <w:rPr>
                <w:rFonts w:ascii="宋体" w:hAnsi="宋体" w:cs="宋体" w:eastAsia="宋体" w:hint="default"/>
                <w:b/>
                <w:bCs/>
                <w:sz w:val="20"/>
                <w:szCs w:val="20"/>
              </w:rPr>
            </w:pPr>
          </w:p>
          <w:p>
            <w:pPr>
              <w:pStyle w:val="TableParagraph"/>
              <w:spacing w:line="240" w:lineRule="auto"/>
              <w:ind w:left="18"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4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844,062,616.33</w:t>
            </w: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4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03"/>
              <w:jc w:val="right"/>
              <w:rPr>
                <w:rFonts w:ascii="Calibri" w:hAnsi="Calibri" w:cs="Calibri" w:eastAsia="Calibri" w:hint="default"/>
                <w:sz w:val="18"/>
                <w:szCs w:val="18"/>
              </w:rPr>
            </w:pPr>
            <w:r>
              <w:rPr>
                <w:rFonts w:ascii="Calibri"/>
                <w:sz w:val="18"/>
              </w:rPr>
              <w:t>108,000,000.00</w:t>
            </w:r>
          </w:p>
        </w:tc>
        <w:tc>
          <w:tcPr>
            <w:tcW w:w="1392" w:type="dxa"/>
            <w:tcBorders>
              <w:top w:val="nil" w:sz="6" w:space="0" w:color="auto"/>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right="106"/>
              <w:jc w:val="right"/>
              <w:rPr>
                <w:rFonts w:ascii="Calibri" w:hAnsi="Calibri" w:cs="Calibri" w:eastAsia="Calibri" w:hint="default"/>
                <w:sz w:val="18"/>
                <w:szCs w:val="18"/>
              </w:rPr>
            </w:pPr>
            <w:r>
              <w:rPr>
                <w:rFonts w:ascii="Calibri"/>
                <w:spacing w:val="-1"/>
                <w:sz w:val="18"/>
              </w:rPr>
              <w:t>736,062,616.33</w:t>
            </w:r>
          </w:p>
        </w:tc>
      </w:tr>
    </w:tbl>
    <w:p>
      <w:pPr>
        <w:spacing w:before="23"/>
        <w:ind w:left="858" w:right="123" w:firstLine="0"/>
        <w:jc w:val="left"/>
        <w:rPr>
          <w:rFonts w:ascii="宋体" w:hAnsi="宋体" w:cs="宋体" w:eastAsia="宋体" w:hint="default"/>
          <w:sz w:val="21"/>
          <w:szCs w:val="21"/>
        </w:rPr>
      </w:pPr>
      <w:r>
        <w:rPr/>
        <w:pict>
          <v:group style="position:absolute;margin-left:120.5pt;margin-top:-97.106323pt;width:385.8pt;height:.5pt;mso-position-horizontal-relative:page;mso-position-vertical-relative:paragraph;z-index:-1194520" coordorigin="2410,-1942" coordsize="7716,10">
            <v:shape style="position:absolute;left:2410;top:-1942;width:3586;height:10" type="#_x0000_t75" stroked="false">
              <v:imagedata r:id="rId456" o:title=""/>
            </v:shape>
            <v:shape style="position:absolute;left:5991;top:-1942;width:1265;height:10" type="#_x0000_t75" stroked="false">
              <v:imagedata r:id="rId457" o:title=""/>
            </v:shape>
            <v:shape style="position:absolute;left:7252;top:-1942;width:1476;height:10" type="#_x0000_t75" stroked="false">
              <v:imagedata r:id="rId458" o:title=""/>
            </v:shape>
            <v:shape style="position:absolute;left:8723;top:-1942;width:1402;height:10" type="#_x0000_t75" stroked="false">
              <v:imagedata r:id="rId459" o:title=""/>
            </v:shape>
            <w10:wrap type="none"/>
          </v:group>
        </w:pict>
      </w:r>
      <w:r>
        <w:rPr/>
        <w:pict>
          <v:group style="position:absolute;margin-left:120.5pt;margin-top:-63.986362pt;width:385.8pt;height:5.3pt;mso-position-horizontal-relative:page;mso-position-vertical-relative:paragraph;z-index:-1194496" coordorigin="2410,-1280" coordsize="7716,106">
            <v:shape style="position:absolute;left:2410;top:-1280;width:3605;height:106" type="#_x0000_t75" stroked="false">
              <v:imagedata r:id="rId468" o:title=""/>
            </v:shape>
            <v:shape style="position:absolute;left:5991;top:-1184;width:1265;height:10" type="#_x0000_t75" stroked="false">
              <v:imagedata r:id="rId457" o:title=""/>
            </v:shape>
            <v:shape style="position:absolute;left:7252;top:-1184;width:1476;height:10" type="#_x0000_t75" stroked="false">
              <v:imagedata r:id="rId458" o:title=""/>
            </v:shape>
            <v:shape style="position:absolute;left:8723;top:-1184;width:1402;height:10" type="#_x0000_t75" stroked="false">
              <v:imagedata r:id="rId459" o:title=""/>
            </v:shape>
            <w10:wrap type="none"/>
          </v:group>
        </w:pict>
      </w:r>
      <w:r>
        <w:rPr/>
        <w:pict>
          <v:group style="position:absolute;margin-left:120.5pt;margin-top:-39.986351pt;width:385.8pt;height:.5pt;mso-position-horizontal-relative:page;mso-position-vertical-relative:paragraph;z-index:-1194472" coordorigin="2410,-800" coordsize="7716,10">
            <v:shape style="position:absolute;left:2410;top:-800;width:3586;height:10" type="#_x0000_t75" stroked="false">
              <v:imagedata r:id="rId456" o:title=""/>
            </v:shape>
            <v:shape style="position:absolute;left:5991;top:-800;width:1265;height:10" type="#_x0000_t75" stroked="false">
              <v:imagedata r:id="rId457" o:title=""/>
            </v:shape>
            <v:shape style="position:absolute;left:7252;top:-800;width:1476;height:10" type="#_x0000_t75" stroked="false">
              <v:imagedata r:id="rId458" o:title=""/>
            </v:shape>
            <v:shape style="position:absolute;left:8723;top:-800;width:1402;height:10" type="#_x0000_t75" stroked="false">
              <v:imagedata r:id="rId459" o:title=""/>
            </v:shape>
            <w10:wrap type="none"/>
          </v:group>
        </w:pict>
      </w:r>
      <w:r>
        <w:rPr/>
        <w:pict>
          <v:group style="position:absolute;margin-left:120.5pt;margin-top:-20.666353pt;width:385.8pt;height:.5pt;mso-position-horizontal-relative:page;mso-position-vertical-relative:paragraph;z-index:-1194448" coordorigin="2410,-413" coordsize="7716,10">
            <v:shape style="position:absolute;left:2410;top:-413;width:3586;height:10" type="#_x0000_t75" stroked="false">
              <v:imagedata r:id="rId456" o:title=""/>
            </v:shape>
            <v:shape style="position:absolute;left:5991;top:-413;width:1265;height:10" type="#_x0000_t75" stroked="false">
              <v:imagedata r:id="rId461" o:title=""/>
            </v:shape>
            <v:shape style="position:absolute;left:7252;top:-413;width:1476;height:10" type="#_x0000_t75" stroked="false">
              <v:imagedata r:id="rId462" o:title=""/>
            </v:shape>
            <v:shape style="position:absolute;left:8723;top:-413;width:1402;height:10" type="#_x0000_t75" stroked="false">
              <v:imagedata r:id="rId463" o:title=""/>
            </v:shape>
            <w10:wrap type="none"/>
          </v:group>
        </w:pict>
      </w:r>
      <w:r>
        <w:rPr>
          <w:rFonts w:ascii="宋体" w:hAnsi="宋体" w:cs="宋体" w:eastAsia="宋体" w:hint="default"/>
          <w:sz w:val="21"/>
          <w:szCs w:val="21"/>
        </w:rPr>
        <w:t>本年资本公积减少</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108,000,000.00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元，形成原因如下：</w:t>
      </w:r>
    </w:p>
    <w:p>
      <w:pPr>
        <w:spacing w:before="40"/>
        <w:ind w:left="858"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经本公司</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2010 </w:t>
      </w:r>
      <w:r>
        <w:rPr>
          <w:rFonts w:ascii="宋体" w:hAnsi="宋体" w:cs="宋体" w:eastAsia="宋体" w:hint="default"/>
          <w:spacing w:val="-7"/>
          <w:sz w:val="21"/>
          <w:szCs w:val="21"/>
        </w:rPr>
        <w:t>年年度股东大会审议通过，以截止</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日的总股本</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7,200</w:t>
      </w:r>
    </w:p>
    <w:p>
      <w:pPr>
        <w:spacing w:before="38"/>
        <w:ind w:left="858"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万股为基数，以资本公积转增资本，向全体股东每</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股转增</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15</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股，共转增</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10,800</w:t>
      </w:r>
    </w:p>
    <w:p>
      <w:pPr>
        <w:spacing w:before="41"/>
        <w:ind w:left="858" w:right="6173" w:firstLine="0"/>
        <w:jc w:val="left"/>
        <w:rPr>
          <w:rFonts w:ascii="宋体" w:hAnsi="宋体" w:cs="宋体" w:eastAsia="宋体" w:hint="default"/>
          <w:sz w:val="21"/>
          <w:szCs w:val="21"/>
        </w:rPr>
      </w:pPr>
      <w:r>
        <w:rPr>
          <w:rFonts w:ascii="宋体" w:hAnsi="宋体" w:cs="宋体" w:eastAsia="宋体" w:hint="default"/>
          <w:sz w:val="21"/>
          <w:szCs w:val="21"/>
        </w:rPr>
        <w:t>万股。</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tabs>
          <w:tab w:pos="1400" w:val="left" w:leader="none"/>
        </w:tabs>
        <w:spacing w:before="0"/>
        <w:ind w:left="126" w:right="6173" w:firstLine="0"/>
        <w:jc w:val="left"/>
        <w:rPr>
          <w:rFonts w:ascii="宋体" w:hAnsi="宋体" w:cs="宋体" w:eastAsia="宋体" w:hint="default"/>
          <w:sz w:val="21"/>
          <w:szCs w:val="21"/>
        </w:rPr>
      </w:pPr>
      <w:r>
        <w:rPr/>
        <w:pict>
          <v:shape style="position:absolute;margin-left:186.139999pt;margin-top:16.703659pt;width:.48pt;height:.12pt;mso-position-horizontal-relative:page;mso-position-vertical-relative:paragraph;z-index:-1194424" type="#_x0000_t75" stroked="false">
            <v:imagedata r:id="rId469" o:title=""/>
          </v:shape>
        </w:pict>
      </w:r>
      <w:r>
        <w:rPr/>
        <w:pict>
          <v:shape style="position:absolute;margin-left:269.209991pt;margin-top:16.703659pt;width:.47998pt;height:.12pt;mso-position-horizontal-relative:page;mso-position-vertical-relative:paragraph;z-index:-1194400" type="#_x0000_t75" stroked="false">
            <v:imagedata r:id="rId469" o:title=""/>
          </v:shape>
        </w:pict>
      </w:r>
      <w:r>
        <w:rPr/>
        <w:pict>
          <v:shape style="position:absolute;margin-left:341.950012pt;margin-top:16.703659pt;width:.48001pt;height:.12pt;mso-position-horizontal-relative:page;mso-position-vertical-relative:paragraph;z-index:-1194376" type="#_x0000_t75" stroked="false">
            <v:imagedata r:id="rId469" o:title=""/>
          </v:shape>
        </w:pict>
      </w:r>
      <w:r>
        <w:rPr/>
        <w:pict>
          <v:shape style="position:absolute;margin-left:419.950012pt;margin-top:16.703659pt;width:.48001pt;height:.12pt;mso-position-horizontal-relative:page;mso-position-vertical-relative:paragraph;z-index:-1194352" type="#_x0000_t75" stroked="false">
            <v:imagedata r:id="rId469" o:title=""/>
          </v:shape>
        </w:pict>
      </w:r>
      <w:r>
        <w:rPr/>
        <w:pict>
          <v:group style="position:absolute;margin-left:117.5pt;margin-top:35.543621pt;width:385.8pt;height:.5pt;mso-position-horizontal-relative:page;mso-position-vertical-relative:paragraph;z-index:-1194328" coordorigin="2350,711" coordsize="7716,10">
            <v:shape style="position:absolute;left:2350;top:711;width:1373;height:10" type="#_x0000_t75" stroked="false">
              <v:imagedata r:id="rId470" o:title=""/>
            </v:shape>
            <v:shape style="position:absolute;left:3718;top:711;width:1666;height:10" type="#_x0000_t75" stroked="false">
              <v:imagedata r:id="rId471" o:title=""/>
            </v:shape>
            <v:shape style="position:absolute;left:5379;top:711;width:3020;height:10" type="#_x0000_t75" stroked="false">
              <v:imagedata r:id="rId472" o:title=""/>
            </v:shape>
            <v:shape style="position:absolute;left:8394;top:711;width:1671;height:10" type="#_x0000_t75" stroked="false">
              <v:imagedata r:id="rId43"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二十五</w:t>
      </w:r>
      <w:r>
        <w:rPr>
          <w:rFonts w:ascii="宋体" w:hAnsi="宋体" w:cs="宋体" w:eastAsia="宋体" w:hint="default"/>
          <w:b/>
          <w:bCs/>
          <w:spacing w:val="-1"/>
          <w:sz w:val="21"/>
          <w:szCs w:val="21"/>
        </w:rPr>
        <w:t>)</w:t>
        <w:tab/>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675" w:type="dxa"/>
        <w:tblLayout w:type="fixed"/>
        <w:tblCellMar>
          <w:top w:w="0" w:type="dxa"/>
          <w:left w:w="0" w:type="dxa"/>
          <w:bottom w:w="0" w:type="dxa"/>
          <w:right w:w="0" w:type="dxa"/>
        </w:tblCellMar>
        <w:tblLook w:val="01E0"/>
      </w:tblPr>
      <w:tblGrid>
        <w:gridCol w:w="1392"/>
        <w:gridCol w:w="1661"/>
        <w:gridCol w:w="1455"/>
        <w:gridCol w:w="1560"/>
        <w:gridCol w:w="1661"/>
      </w:tblGrid>
      <w:tr>
        <w:trPr>
          <w:trHeight w:val="378" w:hRule="exact"/>
        </w:trPr>
        <w:tc>
          <w:tcPr>
            <w:tcW w:w="1392"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66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467"/>
              <w:jc w:val="right"/>
              <w:rPr>
                <w:rFonts w:ascii="宋体" w:hAnsi="宋体" w:cs="宋体" w:eastAsia="宋体" w:hint="default"/>
                <w:sz w:val="18"/>
                <w:szCs w:val="18"/>
              </w:rPr>
            </w:pPr>
            <w:r>
              <w:rPr>
                <w:rFonts w:ascii="宋体" w:hAnsi="宋体" w:cs="宋体" w:eastAsia="宋体" w:hint="default"/>
                <w:sz w:val="18"/>
                <w:szCs w:val="18"/>
              </w:rPr>
              <w:t>年初余额</w:t>
            </w:r>
          </w:p>
        </w:tc>
        <w:tc>
          <w:tcPr>
            <w:tcW w:w="145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36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15"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661"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3"/>
              <w:jc w:val="center"/>
              <w:rPr>
                <w:rFonts w:ascii="宋体" w:hAnsi="宋体" w:cs="宋体" w:eastAsia="宋体" w:hint="default"/>
                <w:sz w:val="18"/>
                <w:szCs w:val="18"/>
              </w:rPr>
            </w:pPr>
            <w:r>
              <w:rPr>
                <w:rFonts w:ascii="宋体" w:hAnsi="宋体" w:cs="宋体" w:eastAsia="宋体" w:hint="default"/>
                <w:sz w:val="18"/>
                <w:szCs w:val="18"/>
              </w:rPr>
              <w:t>年末余额</w:t>
            </w:r>
          </w:p>
        </w:tc>
      </w:tr>
      <w:tr>
        <w:trPr>
          <w:trHeight w:val="351" w:hRule="exact"/>
        </w:trPr>
        <w:tc>
          <w:tcPr>
            <w:tcW w:w="1392" w:type="dxa"/>
            <w:tcBorders>
              <w:top w:val="nil" w:sz="6" w:space="0" w:color="auto"/>
              <w:left w:val="nil" w:sz="6" w:space="0" w:color="auto"/>
              <w:bottom w:val="single" w:sz="12" w:space="0" w:color="000000"/>
              <w:right w:val="single" w:sz="4" w:space="0" w:color="000000"/>
            </w:tcBorders>
          </w:tcPr>
          <w:p>
            <w:pPr>
              <w:pStyle w:val="TableParagraph"/>
              <w:spacing w:line="240" w:lineRule="auto" w:before="31"/>
              <w:ind w:right="60"/>
              <w:jc w:val="center"/>
              <w:rPr>
                <w:rFonts w:ascii="宋体" w:hAnsi="宋体" w:cs="宋体" w:eastAsia="宋体" w:hint="default"/>
                <w:sz w:val="18"/>
                <w:szCs w:val="18"/>
              </w:rPr>
            </w:pPr>
            <w:r>
              <w:rPr>
                <w:rFonts w:ascii="宋体" w:hAnsi="宋体" w:cs="宋体" w:eastAsia="宋体" w:hint="default"/>
                <w:sz w:val="18"/>
                <w:szCs w:val="18"/>
              </w:rPr>
              <w:t>法定盈余公积</w:t>
            </w:r>
          </w:p>
        </w:tc>
        <w:tc>
          <w:tcPr>
            <w:tcW w:w="16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7"/>
              <w:ind w:right="499"/>
              <w:jc w:val="right"/>
              <w:rPr>
                <w:rFonts w:ascii="Calibri" w:hAnsi="Calibri" w:cs="Calibri" w:eastAsia="Calibri" w:hint="default"/>
                <w:sz w:val="18"/>
                <w:szCs w:val="18"/>
              </w:rPr>
            </w:pPr>
            <w:r>
              <w:rPr>
                <w:rFonts w:ascii="Calibri"/>
                <w:sz w:val="18"/>
              </w:rPr>
              <w:t>11,459,065.89</w:t>
            </w:r>
          </w:p>
        </w:tc>
        <w:tc>
          <w:tcPr>
            <w:tcW w:w="145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7"/>
              <w:ind w:left="376" w:right="0"/>
              <w:jc w:val="left"/>
              <w:rPr>
                <w:rFonts w:ascii="Calibri" w:hAnsi="Calibri" w:cs="Calibri" w:eastAsia="Calibri" w:hint="default"/>
                <w:sz w:val="18"/>
                <w:szCs w:val="18"/>
              </w:rPr>
            </w:pPr>
            <w:r>
              <w:rPr>
                <w:rFonts w:ascii="Calibri"/>
                <w:sz w:val="18"/>
              </w:rPr>
              <w:t>5,942,433.80</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7"/>
              <w:ind w:right="101"/>
              <w:jc w:val="right"/>
              <w:rPr>
                <w:rFonts w:ascii="Calibri" w:hAnsi="Calibri" w:cs="Calibri" w:eastAsia="Calibri" w:hint="default"/>
                <w:sz w:val="18"/>
                <w:szCs w:val="18"/>
              </w:rPr>
            </w:pPr>
            <w:r>
              <w:rPr>
                <w:rFonts w:ascii="Calibri"/>
                <w:sz w:val="18"/>
              </w:rPr>
              <w:t>0.00</w:t>
            </w:r>
          </w:p>
        </w:tc>
        <w:tc>
          <w:tcPr>
            <w:tcW w:w="1661" w:type="dxa"/>
            <w:tcBorders>
              <w:top w:val="nil" w:sz="6" w:space="0" w:color="auto"/>
              <w:left w:val="single" w:sz="4" w:space="0" w:color="000000"/>
              <w:bottom w:val="single" w:sz="12" w:space="0" w:color="000000"/>
              <w:right w:val="nil" w:sz="6" w:space="0" w:color="auto"/>
            </w:tcBorders>
          </w:tcPr>
          <w:p>
            <w:pPr>
              <w:pStyle w:val="TableParagraph"/>
              <w:spacing w:line="240" w:lineRule="auto" w:before="67"/>
              <w:ind w:right="37"/>
              <w:jc w:val="center"/>
              <w:rPr>
                <w:rFonts w:ascii="Calibri" w:hAnsi="Calibri" w:cs="Calibri" w:eastAsia="Calibri" w:hint="default"/>
                <w:sz w:val="18"/>
                <w:szCs w:val="18"/>
              </w:rPr>
            </w:pPr>
            <w:r>
              <w:rPr>
                <w:rFonts w:ascii="Calibri"/>
                <w:sz w:val="18"/>
              </w:rPr>
              <w:t>17,401,499.69</w:t>
            </w:r>
          </w:p>
        </w:tc>
      </w:tr>
    </w:tbl>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4"/>
          <w:szCs w:val="14"/>
        </w:rPr>
      </w:pPr>
    </w:p>
    <w:p>
      <w:pPr>
        <w:tabs>
          <w:tab w:pos="1400" w:val="left" w:leader="none"/>
        </w:tabs>
        <w:spacing w:before="0"/>
        <w:ind w:left="126" w:right="123" w:firstLine="0"/>
        <w:jc w:val="left"/>
        <w:rPr>
          <w:rFonts w:ascii="宋体" w:hAnsi="宋体" w:cs="宋体" w:eastAsia="宋体" w:hint="default"/>
          <w:sz w:val="21"/>
          <w:szCs w:val="21"/>
        </w:rPr>
      </w:pPr>
      <w:r>
        <w:rPr/>
        <w:pict>
          <v:shape style="position:absolute;margin-left:319.869995pt;margin-top:16.703663pt;width:.47998pt;height:.12pt;mso-position-horizontal-relative:page;mso-position-vertical-relative:paragraph;z-index:-1194304" type="#_x0000_t75" stroked="false">
            <v:imagedata r:id="rId469" o:title=""/>
          </v:shape>
        </w:pict>
      </w:r>
      <w:r>
        <w:rPr/>
        <w:pict>
          <v:shape style="position:absolute;margin-left:420.549988pt;margin-top:16.703663pt;width:.48001pt;height:.12pt;mso-position-horizontal-relative:page;mso-position-vertical-relative:paragraph;z-index:-1194280" type="#_x0000_t75" stroked="false">
            <v:imagedata r:id="rId469" o:title=""/>
          </v:shape>
        </w:pict>
      </w:r>
      <w:r>
        <w:rPr/>
        <w:pict>
          <v:group style="position:absolute;margin-left:118.580002pt;margin-top:35.543682pt;width:387.7pt;height:.5pt;mso-position-horizontal-relative:page;mso-position-vertical-relative:paragraph;z-index:-1194256" coordorigin="2372,711" coordsize="7754,10">
            <v:shape style="position:absolute;left:2372;top:711;width:4026;height:10" type="#_x0000_t75" stroked="false">
              <v:imagedata r:id="rId465" o:title=""/>
            </v:shape>
            <v:shape style="position:absolute;left:6393;top:711;width:2018;height:10" type="#_x0000_t75" stroked="false">
              <v:imagedata r:id="rId466" o:title=""/>
            </v:shape>
            <v:shape style="position:absolute;left:8406;top:711;width:1719;height:10" type="#_x0000_t75" stroked="false">
              <v:imagedata r:id="rId467" o:title=""/>
            </v:shape>
            <w10:wrap type="none"/>
          </v:group>
        </w:pict>
      </w:r>
      <w:r>
        <w:rPr/>
        <w:pict>
          <v:group style="position:absolute;margin-left:118.580002pt;margin-top:54.743683pt;width:387.7pt;height:.5pt;mso-position-horizontal-relative:page;mso-position-vertical-relative:paragraph;z-index:-1194232" coordorigin="2372,1095" coordsize="7754,10">
            <v:shape style="position:absolute;left:2372;top:1095;width:4026;height:10" type="#_x0000_t75" stroked="false">
              <v:imagedata r:id="rId465" o:title=""/>
            </v:shape>
            <v:shape style="position:absolute;left:6393;top:1095;width:2018;height:10" type="#_x0000_t75" stroked="false">
              <v:imagedata r:id="rId473" o:title=""/>
            </v:shape>
            <v:shape style="position:absolute;left:8406;top:1095;width:1719;height:10" type="#_x0000_t75" stroked="false">
              <v:imagedata r:id="rId474" o:title=""/>
            </v:shape>
            <w10:wrap type="none"/>
          </v:group>
        </w:pict>
      </w:r>
      <w:r>
        <w:rPr/>
        <w:pict>
          <v:group style="position:absolute;margin-left:118.580002pt;margin-top:73.94368pt;width:387.7pt;height:.5pt;mso-position-horizontal-relative:page;mso-position-vertical-relative:paragraph;z-index:-1194208" coordorigin="2372,1479" coordsize="7754,10">
            <v:shape style="position:absolute;left:2372;top:1479;width:4026;height:10" type="#_x0000_t75" stroked="false">
              <v:imagedata r:id="rId465" o:title=""/>
            </v:shape>
            <v:shape style="position:absolute;left:6393;top:1479;width:2018;height:10" type="#_x0000_t75" stroked="false">
              <v:imagedata r:id="rId466" o:title=""/>
            </v:shape>
            <v:shape style="position:absolute;left:8406;top:1479;width:1719;height:10" type="#_x0000_t75" stroked="false">
              <v:imagedata r:id="rId467" o:title=""/>
            </v:shape>
            <w10:wrap type="none"/>
          </v:group>
        </w:pict>
      </w:r>
      <w:r>
        <w:rPr/>
        <w:pict>
          <v:group style="position:absolute;margin-left:118.580002pt;margin-top:93.173683pt;width:387.7pt;height:.5pt;mso-position-horizontal-relative:page;mso-position-vertical-relative:paragraph;z-index:-1194184" coordorigin="2372,1863" coordsize="7754,10">
            <v:shape style="position:absolute;left:2372;top:1863;width:4026;height:10" type="#_x0000_t75" stroked="false">
              <v:imagedata r:id="rId465" o:title=""/>
            </v:shape>
            <v:shape style="position:absolute;left:6393;top:1863;width:2018;height:10" type="#_x0000_t75" stroked="false">
              <v:imagedata r:id="rId466" o:title=""/>
            </v:shape>
            <v:shape style="position:absolute;left:8406;top:1863;width:1719;height:10" type="#_x0000_t75" stroked="false">
              <v:imagedata r:id="rId467" o:title=""/>
            </v:shape>
            <w10:wrap type="none"/>
          </v:group>
        </w:pict>
      </w:r>
      <w:r>
        <w:rPr/>
        <w:pict>
          <v:group style="position:absolute;margin-left:118.580002pt;margin-top:112.373627pt;width:387.7pt;height:.5pt;mso-position-horizontal-relative:page;mso-position-vertical-relative:paragraph;z-index:-1194160" coordorigin="2372,2247" coordsize="7754,10">
            <v:shape style="position:absolute;left:2372;top:2247;width:4026;height:10" type="#_x0000_t75" stroked="false">
              <v:imagedata r:id="rId465" o:title=""/>
            </v:shape>
            <v:shape style="position:absolute;left:6393;top:2247;width:2018;height:10" type="#_x0000_t75" stroked="false">
              <v:imagedata r:id="rId466" o:title=""/>
            </v:shape>
            <v:shape style="position:absolute;left:8406;top:2247;width:1719;height:10" type="#_x0000_t75" stroked="false">
              <v:imagedata r:id="rId467"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二十六</w:t>
      </w:r>
      <w:r>
        <w:rPr>
          <w:rFonts w:ascii="宋体" w:hAnsi="宋体" w:cs="宋体" w:eastAsia="宋体" w:hint="default"/>
          <w:b/>
          <w:bCs/>
          <w:spacing w:val="-1"/>
          <w:sz w:val="21"/>
          <w:szCs w:val="21"/>
        </w:rPr>
        <w:t>)</w:t>
        <w:tab/>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4045"/>
        <w:gridCol w:w="2014"/>
        <w:gridCol w:w="1709"/>
      </w:tblGrid>
      <w:tr>
        <w:trPr>
          <w:trHeight w:val="397" w:hRule="exact"/>
        </w:trPr>
        <w:tc>
          <w:tcPr>
            <w:tcW w:w="4045" w:type="dxa"/>
            <w:tcBorders>
              <w:top w:val="single" w:sz="12" w:space="0" w:color="000000"/>
              <w:left w:val="nil" w:sz="6" w:space="0" w:color="auto"/>
              <w:bottom w:val="nil" w:sz="6" w:space="0" w:color="auto"/>
              <w:right w:val="single" w:sz="4" w:space="0" w:color="000000"/>
            </w:tcBorders>
          </w:tcPr>
          <w:p>
            <w:pPr>
              <w:pStyle w:val="TableParagraph"/>
              <w:tabs>
                <w:tab w:pos="645" w:val="left" w:leader="none"/>
              </w:tabs>
              <w:spacing w:line="240" w:lineRule="auto" w:before="21"/>
              <w:ind w:left="14"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01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金额</w:t>
            </w:r>
          </w:p>
        </w:tc>
        <w:tc>
          <w:tcPr>
            <w:tcW w:w="1709" w:type="dxa"/>
            <w:vMerge w:val="restart"/>
            <w:tcBorders>
              <w:top w:val="single" w:sz="12" w:space="0" w:color="000000"/>
              <w:left w:val="single" w:sz="4" w:space="0" w:color="000000"/>
              <w:right w:val="nil" w:sz="6" w:space="0" w:color="auto"/>
            </w:tcBorders>
          </w:tcPr>
          <w:p>
            <w:pPr>
              <w:pStyle w:val="TableParagraph"/>
              <w:spacing w:line="240" w:lineRule="auto" w:before="21"/>
              <w:ind w:left="112" w:right="0"/>
              <w:jc w:val="left"/>
              <w:rPr>
                <w:rFonts w:ascii="宋体" w:hAnsi="宋体" w:cs="宋体" w:eastAsia="宋体" w:hint="default"/>
                <w:sz w:val="21"/>
                <w:szCs w:val="21"/>
              </w:rPr>
            </w:pPr>
            <w:r>
              <w:rPr>
                <w:rFonts w:ascii="宋体" w:hAnsi="宋体" w:cs="宋体" w:eastAsia="宋体" w:hint="default"/>
                <w:sz w:val="21"/>
                <w:szCs w:val="21"/>
              </w:rPr>
              <w:t>提取或分配比例</w:t>
            </w:r>
          </w:p>
        </w:tc>
      </w:tr>
      <w:tr>
        <w:trPr>
          <w:trHeight w:val="393"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年初未分配利润</w:t>
            </w:r>
          </w:p>
        </w:tc>
        <w:tc>
          <w:tcPr>
            <w:tcW w:w="2014"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97"/>
              <w:jc w:val="right"/>
              <w:rPr>
                <w:rFonts w:ascii="Calibri" w:hAnsi="Calibri" w:cs="Calibri" w:eastAsia="Calibri" w:hint="default"/>
                <w:sz w:val="21"/>
                <w:szCs w:val="21"/>
              </w:rPr>
            </w:pPr>
            <w:r>
              <w:rPr>
                <w:rFonts w:ascii="Calibri"/>
                <w:spacing w:val="-3"/>
                <w:sz w:val="21"/>
              </w:rPr>
              <w:t>87,729,676.47</w:t>
            </w:r>
          </w:p>
        </w:tc>
        <w:tc>
          <w:tcPr>
            <w:tcW w:w="1709" w:type="dxa"/>
            <w:vMerge/>
            <w:tcBorders>
              <w:left w:val="single" w:sz="4" w:space="0" w:color="000000"/>
              <w:right w:val="nil" w:sz="6" w:space="0" w:color="auto"/>
            </w:tcBorders>
          </w:tcPr>
          <w:p>
            <w:pPr/>
          </w:p>
        </w:tc>
      </w:tr>
      <w:tr>
        <w:trPr>
          <w:trHeight w:val="576"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0" w:right="0"/>
              <w:jc w:val="left"/>
              <w:rPr>
                <w:rFonts w:ascii="宋体" w:hAnsi="宋体" w:cs="宋体" w:eastAsia="宋体" w:hint="default"/>
                <w:sz w:val="21"/>
                <w:szCs w:val="21"/>
              </w:rPr>
            </w:pPr>
            <w:r>
              <w:rPr>
                <w:rFonts w:ascii="宋体" w:hAnsi="宋体" w:cs="宋体" w:eastAsia="宋体" w:hint="default"/>
                <w:sz w:val="21"/>
                <w:szCs w:val="21"/>
              </w:rPr>
              <w:t>加：本期归属于母公司所有者的净利润</w:t>
            </w:r>
          </w:p>
        </w:tc>
        <w:tc>
          <w:tcPr>
            <w:tcW w:w="2014"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8"/>
              <w:jc w:val="right"/>
              <w:rPr>
                <w:rFonts w:ascii="Calibri" w:hAnsi="Calibri" w:cs="Calibri" w:eastAsia="Calibri" w:hint="default"/>
                <w:sz w:val="21"/>
                <w:szCs w:val="21"/>
              </w:rPr>
            </w:pPr>
            <w:r>
              <w:rPr>
                <w:rFonts w:ascii="Calibri"/>
                <w:spacing w:val="-2"/>
                <w:sz w:val="21"/>
              </w:rPr>
              <w:t>59,185,820.63</w:t>
            </w:r>
          </w:p>
        </w:tc>
        <w:tc>
          <w:tcPr>
            <w:tcW w:w="1709" w:type="dxa"/>
            <w:vMerge/>
            <w:tcBorders>
              <w:left w:val="single" w:sz="4" w:space="0" w:color="000000"/>
              <w:right w:val="nil" w:sz="6" w:space="0" w:color="auto"/>
            </w:tcBorders>
          </w:tcPr>
          <w:p>
            <w:pPr/>
          </w:p>
        </w:tc>
      </w:tr>
      <w:tr>
        <w:trPr>
          <w:trHeight w:val="578"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5"/>
                <w:szCs w:val="15"/>
              </w:rPr>
            </w:pPr>
          </w:p>
          <w:p>
            <w:pPr>
              <w:pStyle w:val="TableParagraph"/>
              <w:spacing w:line="240" w:lineRule="auto"/>
              <w:ind w:left="120" w:right="0"/>
              <w:jc w:val="left"/>
              <w:rPr>
                <w:rFonts w:ascii="宋体" w:hAnsi="宋体" w:cs="宋体" w:eastAsia="宋体" w:hint="default"/>
                <w:sz w:val="21"/>
                <w:szCs w:val="21"/>
              </w:rPr>
            </w:pPr>
            <w:r>
              <w:rPr>
                <w:rFonts w:ascii="宋体" w:hAnsi="宋体" w:cs="宋体" w:eastAsia="宋体" w:hint="default"/>
                <w:sz w:val="21"/>
                <w:szCs w:val="21"/>
              </w:rPr>
              <w:t>减：提取法定盈余公积</w:t>
            </w:r>
          </w:p>
        </w:tc>
        <w:tc>
          <w:tcPr>
            <w:tcW w:w="201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8"/>
                <w:szCs w:val="18"/>
              </w:rPr>
            </w:pPr>
          </w:p>
          <w:p>
            <w:pPr>
              <w:pStyle w:val="TableParagraph"/>
              <w:spacing w:line="240" w:lineRule="auto"/>
              <w:ind w:right="98"/>
              <w:jc w:val="right"/>
              <w:rPr>
                <w:rFonts w:ascii="Calibri" w:hAnsi="Calibri" w:cs="Calibri" w:eastAsia="Calibri" w:hint="default"/>
                <w:sz w:val="21"/>
                <w:szCs w:val="21"/>
              </w:rPr>
            </w:pPr>
            <w:r>
              <w:rPr>
                <w:rFonts w:ascii="Calibri"/>
                <w:spacing w:val="-2"/>
                <w:sz w:val="21"/>
              </w:rPr>
              <w:t>5,942,433.80</w:t>
            </w:r>
          </w:p>
        </w:tc>
        <w:tc>
          <w:tcPr>
            <w:tcW w:w="1709" w:type="dxa"/>
            <w:vMerge/>
            <w:tcBorders>
              <w:left w:val="single" w:sz="4" w:space="0" w:color="000000"/>
              <w:right w:val="nil" w:sz="6" w:space="0" w:color="auto"/>
            </w:tcBorders>
          </w:tcPr>
          <w:p>
            <w:pPr/>
          </w:p>
        </w:tc>
      </w:tr>
      <w:tr>
        <w:trPr>
          <w:trHeight w:val="376"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0" w:right="0"/>
              <w:jc w:val="left"/>
              <w:rPr>
                <w:rFonts w:ascii="宋体" w:hAnsi="宋体" w:cs="宋体" w:eastAsia="宋体" w:hint="default"/>
                <w:sz w:val="21"/>
                <w:szCs w:val="21"/>
              </w:rPr>
            </w:pPr>
            <w:r>
              <w:rPr>
                <w:rFonts w:ascii="宋体" w:hAnsi="宋体" w:cs="宋体" w:eastAsia="宋体" w:hint="default"/>
                <w:sz w:val="21"/>
                <w:szCs w:val="21"/>
              </w:rPr>
              <w:t>提取任意盈余公积</w:t>
            </w:r>
          </w:p>
        </w:tc>
        <w:tc>
          <w:tcPr>
            <w:tcW w:w="2014" w:type="dxa"/>
            <w:tcBorders>
              <w:top w:val="nil" w:sz="6" w:space="0" w:color="auto"/>
              <w:left w:val="single" w:sz="4" w:space="0" w:color="000000"/>
              <w:bottom w:val="nil" w:sz="6" w:space="0" w:color="auto"/>
              <w:right w:val="single" w:sz="4" w:space="0" w:color="000000"/>
            </w:tcBorders>
          </w:tcPr>
          <w:p>
            <w:pPr/>
          </w:p>
        </w:tc>
        <w:tc>
          <w:tcPr>
            <w:tcW w:w="1709" w:type="dxa"/>
            <w:vMerge/>
            <w:tcBorders>
              <w:left w:val="single" w:sz="4" w:space="0" w:color="000000"/>
              <w:right w:val="nil" w:sz="6" w:space="0" w:color="auto"/>
            </w:tcBorders>
          </w:tcPr>
          <w:p>
            <w:pPr/>
          </w:p>
        </w:tc>
      </w:tr>
      <w:tr>
        <w:trPr>
          <w:trHeight w:val="393"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应付普通股股利</w:t>
            </w:r>
          </w:p>
        </w:tc>
        <w:tc>
          <w:tcPr>
            <w:tcW w:w="2014"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98"/>
              <w:jc w:val="right"/>
              <w:rPr>
                <w:rFonts w:ascii="Calibri" w:hAnsi="Calibri" w:cs="Calibri" w:eastAsia="Calibri" w:hint="default"/>
                <w:sz w:val="21"/>
                <w:szCs w:val="21"/>
              </w:rPr>
            </w:pPr>
            <w:r>
              <w:rPr>
                <w:rFonts w:ascii="Calibri"/>
                <w:spacing w:val="-2"/>
                <w:sz w:val="21"/>
              </w:rPr>
              <w:t>57,600,000.00</w:t>
            </w:r>
          </w:p>
        </w:tc>
        <w:tc>
          <w:tcPr>
            <w:tcW w:w="1709" w:type="dxa"/>
            <w:vMerge/>
            <w:tcBorders>
              <w:left w:val="single" w:sz="4" w:space="0" w:color="000000"/>
              <w:right w:val="nil" w:sz="6" w:space="0" w:color="auto"/>
            </w:tcBorders>
          </w:tcPr>
          <w:p>
            <w:pPr/>
          </w:p>
        </w:tc>
      </w:tr>
      <w:tr>
        <w:trPr>
          <w:trHeight w:val="375"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0" w:right="0"/>
              <w:jc w:val="left"/>
              <w:rPr>
                <w:rFonts w:ascii="宋体" w:hAnsi="宋体" w:cs="宋体" w:eastAsia="宋体" w:hint="default"/>
                <w:sz w:val="21"/>
                <w:szCs w:val="21"/>
              </w:rPr>
            </w:pPr>
            <w:r>
              <w:rPr>
                <w:rFonts w:ascii="宋体" w:hAnsi="宋体" w:cs="宋体" w:eastAsia="宋体" w:hint="default"/>
                <w:sz w:val="21"/>
                <w:szCs w:val="21"/>
              </w:rPr>
              <w:t>转作股本的普通股股利</w:t>
            </w:r>
          </w:p>
        </w:tc>
        <w:tc>
          <w:tcPr>
            <w:tcW w:w="2014" w:type="dxa"/>
            <w:tcBorders>
              <w:top w:val="nil" w:sz="6" w:space="0" w:color="auto"/>
              <w:left w:val="single" w:sz="4" w:space="0" w:color="000000"/>
              <w:bottom w:val="nil" w:sz="6" w:space="0" w:color="auto"/>
              <w:right w:val="single" w:sz="4" w:space="0" w:color="000000"/>
            </w:tcBorders>
          </w:tcPr>
          <w:p>
            <w:pPr/>
          </w:p>
        </w:tc>
        <w:tc>
          <w:tcPr>
            <w:tcW w:w="1709" w:type="dxa"/>
            <w:vMerge/>
            <w:tcBorders>
              <w:left w:val="single" w:sz="4" w:space="0" w:color="000000"/>
              <w:right w:val="nil" w:sz="6" w:space="0" w:color="auto"/>
            </w:tcBorders>
          </w:tcPr>
          <w:p>
            <w:pPr/>
          </w:p>
        </w:tc>
      </w:tr>
      <w:tr>
        <w:trPr>
          <w:trHeight w:val="395" w:hRule="exact"/>
        </w:trPr>
        <w:tc>
          <w:tcPr>
            <w:tcW w:w="4045"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期末未分配利润</w:t>
            </w:r>
          </w:p>
        </w:tc>
        <w:tc>
          <w:tcPr>
            <w:tcW w:w="201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3"/>
              <w:ind w:right="98"/>
              <w:jc w:val="right"/>
              <w:rPr>
                <w:rFonts w:ascii="Calibri" w:hAnsi="Calibri" w:cs="Calibri" w:eastAsia="Calibri" w:hint="default"/>
                <w:sz w:val="21"/>
                <w:szCs w:val="21"/>
              </w:rPr>
            </w:pPr>
            <w:r>
              <w:rPr>
                <w:rFonts w:ascii="Calibri"/>
                <w:spacing w:val="-2"/>
                <w:sz w:val="21"/>
              </w:rPr>
              <w:t>83,373,063.30</w:t>
            </w:r>
          </w:p>
        </w:tc>
        <w:tc>
          <w:tcPr>
            <w:tcW w:w="1709" w:type="dxa"/>
            <w:vMerge/>
            <w:tcBorders>
              <w:left w:val="single" w:sz="4" w:space="0" w:color="000000"/>
              <w:bottom w:val="single" w:sz="12" w:space="0" w:color="000000"/>
              <w:right w:val="nil" w:sz="6" w:space="0" w:color="auto"/>
            </w:tcBorders>
          </w:tcPr>
          <w:p>
            <w:pPr/>
          </w:p>
        </w:tc>
      </w:tr>
    </w:tbl>
    <w:p>
      <w:pPr>
        <w:spacing w:after="0"/>
        <w:sectPr>
          <w:headerReference w:type="default" r:id="rId454"/>
          <w:footerReference w:type="default" r:id="rId455"/>
          <w:pgSz w:w="11910" w:h="16840"/>
          <w:pgMar w:header="885" w:footer="1195" w:top="1540" w:bottom="1380" w:left="1660" w:right="1660"/>
          <w:pgNumType w:start="135"/>
        </w:sectPr>
      </w:pPr>
    </w:p>
    <w:p>
      <w:pPr>
        <w:spacing w:line="240" w:lineRule="auto" w:before="7"/>
        <w:rPr>
          <w:rFonts w:ascii="宋体" w:hAnsi="宋体" w:cs="宋体" w:eastAsia="宋体" w:hint="default"/>
          <w:b/>
          <w:bCs/>
          <w:sz w:val="3"/>
          <w:szCs w:val="3"/>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18.75pt;height:.5pt;mso-position-horizontal-relative:char;mso-position-vertical-relative:line" coordorigin="0,0" coordsize="8375,10">
            <v:group style="position:absolute;left:5;top:5;width:8366;height:2" coordorigin="5,5" coordsize="8366,2">
              <v:shape style="position:absolute;left:5;top:5;width:8366;height:2" coordorigin="5,5" coordsize="8366,0" path="m5,5l8370,5e" filled="false" stroked="true" strokeweight=".48pt" strokecolor="#000000">
                <v:path arrowok="t"/>
              </v:shape>
            </v:group>
          </v:group>
        </w:pict>
      </w:r>
      <w:r>
        <w:rPr>
          <w:rFonts w:ascii="宋体" w:hAnsi="宋体" w:cs="宋体" w:eastAsia="宋体" w:hint="default"/>
          <w:sz w:val="2"/>
          <w:szCs w:val="2"/>
        </w:rPr>
      </w:r>
    </w:p>
    <w:p>
      <w:pPr>
        <w:spacing w:before="13"/>
        <w:ind w:left="858" w:right="88"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）根据本公司于</w:t>
      </w:r>
      <w:r>
        <w:rPr>
          <w:rFonts w:ascii="宋体" w:hAnsi="宋体" w:cs="宋体" w:eastAsia="宋体" w:hint="default"/>
          <w:spacing w:val="-50"/>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18</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日通过的</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年度股东大会决议，公司以截止</w:t>
      </w:r>
    </w:p>
    <w:p>
      <w:pPr>
        <w:spacing w:before="41"/>
        <w:ind w:left="858" w:right="8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日总股本</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72,000,000  </w:t>
      </w:r>
      <w:r>
        <w:rPr>
          <w:rFonts w:ascii="宋体" w:hAnsi="宋体" w:cs="宋体" w:eastAsia="宋体" w:hint="default"/>
          <w:sz w:val="21"/>
          <w:szCs w:val="21"/>
        </w:rPr>
        <w:t>股为基数，向全体股东每</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股派发现金红利</w:t>
      </w:r>
    </w:p>
    <w:p>
      <w:pPr>
        <w:spacing w:before="38"/>
        <w:ind w:left="858" w:right="8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8 </w:t>
      </w:r>
      <w:r>
        <w:rPr>
          <w:rFonts w:ascii="宋体" w:hAnsi="宋体" w:cs="宋体" w:eastAsia="宋体" w:hint="default"/>
          <w:sz w:val="21"/>
          <w:szCs w:val="21"/>
        </w:rPr>
        <w:t>元，共计派发股利</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57,600,000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含税</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spacing w:line="240" w:lineRule="auto" w:before="3"/>
        <w:rPr>
          <w:rFonts w:ascii="宋体" w:hAnsi="宋体" w:cs="宋体" w:eastAsia="宋体" w:hint="default"/>
          <w:sz w:val="28"/>
          <w:szCs w:val="28"/>
        </w:rPr>
      </w:pPr>
    </w:p>
    <w:p>
      <w:pPr>
        <w:spacing w:before="0"/>
        <w:ind w:left="858" w:right="88" w:firstLine="0"/>
        <w:jc w:val="left"/>
        <w:rPr>
          <w:rFonts w:ascii="宋体" w:hAnsi="宋体" w:cs="宋体" w:eastAsia="宋体" w:hint="default"/>
          <w:sz w:val="21"/>
          <w:szCs w:val="21"/>
        </w:rPr>
      </w:pPr>
      <w:r>
        <w:rPr>
          <w:rFonts w:ascii="宋体" w:hAnsi="宋体" w:cs="宋体" w:eastAsia="宋体" w:hint="default"/>
          <w:spacing w:val="-6"/>
          <w:sz w:val="21"/>
          <w:szCs w:val="21"/>
        </w:rPr>
        <w:t>（</w:t>
      </w:r>
      <w:r>
        <w:rPr>
          <w:rFonts w:ascii="Times New Roman" w:hAnsi="Times New Roman" w:cs="Times New Roman" w:eastAsia="Times New Roman" w:hint="default"/>
          <w:spacing w:val="-6"/>
          <w:sz w:val="21"/>
          <w:szCs w:val="21"/>
        </w:rPr>
        <w:t>2</w:t>
      </w:r>
      <w:r>
        <w:rPr>
          <w:rFonts w:ascii="宋体" w:hAnsi="宋体" w:cs="宋体" w:eastAsia="宋体" w:hint="default"/>
          <w:spacing w:val="-6"/>
          <w:sz w:val="21"/>
          <w:szCs w:val="21"/>
        </w:rPr>
        <w:t>）根据本公司于</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pacing w:val="-4"/>
          <w:sz w:val="21"/>
          <w:szCs w:val="21"/>
        </w:rPr>
        <w:t>年通过的董事会决议，公司拟以</w:t>
      </w:r>
      <w:r>
        <w:rPr>
          <w:rFonts w:ascii="宋体" w:hAnsi="宋体" w:cs="宋体" w:eastAsia="宋体" w:hint="default"/>
          <w:spacing w:val="-48"/>
          <w:sz w:val="21"/>
          <w:szCs w:val="21"/>
        </w:rPr>
        <w:t> </w:t>
      </w: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48"/>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日的总股</w:t>
      </w:r>
    </w:p>
    <w:p>
      <w:pPr>
        <w:spacing w:before="40"/>
        <w:ind w:left="858" w:right="88" w:firstLine="0"/>
        <w:jc w:val="left"/>
        <w:rPr>
          <w:rFonts w:ascii="Times New Roman" w:hAnsi="Times New Roman" w:cs="Times New Roman" w:eastAsia="Times New Roman" w:hint="default"/>
          <w:sz w:val="21"/>
          <w:szCs w:val="21"/>
        </w:rPr>
      </w:pPr>
      <w:r>
        <w:rPr>
          <w:rFonts w:ascii="宋体" w:hAnsi="宋体" w:cs="宋体" w:eastAsia="宋体" w:hint="default"/>
          <w:w w:val="100"/>
          <w:sz w:val="21"/>
          <w:szCs w:val="21"/>
        </w:rPr>
        <w:t>本</w:t>
      </w:r>
      <w:r>
        <w:rPr>
          <w:rFonts w:ascii="宋体" w:hAnsi="宋体" w:cs="宋体" w:eastAsia="宋体" w:hint="default"/>
          <w:spacing w:val="-79"/>
          <w:sz w:val="21"/>
          <w:szCs w:val="21"/>
        </w:rPr>
        <w:t> </w:t>
      </w:r>
      <w:r>
        <w:rPr>
          <w:rFonts w:ascii="Times New Roman" w:hAnsi="Times New Roman" w:cs="Times New Roman" w:eastAsia="Times New Roman" w:hint="default"/>
          <w:w w:val="100"/>
          <w:sz w:val="21"/>
          <w:szCs w:val="21"/>
        </w:rPr>
        <w:t>18,</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00</w:t>
      </w:r>
      <w:r>
        <w:rPr>
          <w:rFonts w:ascii="Times New Roman" w:hAnsi="Times New Roman" w:cs="Times New Roman" w:eastAsia="Times New Roman" w:hint="default"/>
          <w:spacing w:val="-27"/>
          <w:sz w:val="21"/>
          <w:szCs w:val="21"/>
        </w:rPr>
        <w:t> </w:t>
      </w:r>
      <w:r>
        <w:rPr>
          <w:rFonts w:ascii="宋体" w:hAnsi="宋体" w:cs="宋体" w:eastAsia="宋体" w:hint="default"/>
          <w:spacing w:val="-3"/>
          <w:w w:val="100"/>
          <w:sz w:val="21"/>
          <w:szCs w:val="21"/>
        </w:rPr>
        <w:t>万</w:t>
      </w:r>
      <w:r>
        <w:rPr>
          <w:rFonts w:ascii="宋体" w:hAnsi="宋体" w:cs="宋体" w:eastAsia="宋体" w:hint="default"/>
          <w:w w:val="100"/>
          <w:sz w:val="21"/>
          <w:szCs w:val="21"/>
        </w:rPr>
        <w:t>股</w:t>
      </w:r>
      <w:r>
        <w:rPr>
          <w:rFonts w:ascii="宋体" w:hAnsi="宋体" w:cs="宋体" w:eastAsia="宋体" w:hint="default"/>
          <w:spacing w:val="-3"/>
          <w:w w:val="100"/>
          <w:sz w:val="21"/>
          <w:szCs w:val="21"/>
        </w:rPr>
        <w:t>为</w:t>
      </w:r>
      <w:r>
        <w:rPr>
          <w:rFonts w:ascii="宋体" w:hAnsi="宋体" w:cs="宋体" w:eastAsia="宋体" w:hint="default"/>
          <w:w w:val="100"/>
          <w:sz w:val="21"/>
          <w:szCs w:val="21"/>
        </w:rPr>
        <w:t>基数</w:t>
      </w:r>
      <w:r>
        <w:rPr>
          <w:rFonts w:ascii="宋体" w:hAnsi="宋体" w:cs="宋体" w:eastAsia="宋体" w:hint="default"/>
          <w:spacing w:val="-108"/>
          <w:w w:val="100"/>
          <w:sz w:val="21"/>
          <w:szCs w:val="21"/>
        </w:rPr>
        <w:t>，</w:t>
      </w:r>
      <w:r>
        <w:rPr>
          <w:rFonts w:ascii="宋体" w:hAnsi="宋体" w:cs="宋体" w:eastAsia="宋体" w:hint="default"/>
          <w:w w:val="100"/>
          <w:sz w:val="21"/>
          <w:szCs w:val="21"/>
        </w:rPr>
        <w:t>每</w:t>
      </w:r>
      <w:r>
        <w:rPr>
          <w:rFonts w:ascii="宋体" w:hAnsi="宋体" w:cs="宋体" w:eastAsia="宋体" w:hint="default"/>
          <w:spacing w:val="-79"/>
          <w:sz w:val="21"/>
          <w:szCs w:val="21"/>
        </w:rPr>
        <w:t> </w:t>
      </w:r>
      <w:r>
        <w:rPr>
          <w:rFonts w:ascii="Times New Roman" w:hAnsi="Times New Roman" w:cs="Times New Roman" w:eastAsia="Times New Roman" w:hint="default"/>
          <w:spacing w:val="-3"/>
          <w:w w:val="100"/>
          <w:sz w:val="21"/>
          <w:szCs w:val="21"/>
        </w:rPr>
        <w:t>1</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pacing w:val="-27"/>
          <w:sz w:val="21"/>
          <w:szCs w:val="21"/>
        </w:rPr>
        <w:t> </w:t>
      </w:r>
      <w:r>
        <w:rPr>
          <w:rFonts w:ascii="宋体" w:hAnsi="宋体" w:cs="宋体" w:eastAsia="宋体" w:hint="default"/>
          <w:w w:val="100"/>
          <w:sz w:val="21"/>
          <w:szCs w:val="21"/>
        </w:rPr>
        <w:t>股</w:t>
      </w:r>
      <w:r>
        <w:rPr>
          <w:rFonts w:ascii="宋体" w:hAnsi="宋体" w:cs="宋体" w:eastAsia="宋体" w:hint="default"/>
          <w:spacing w:val="-3"/>
          <w:w w:val="100"/>
          <w:sz w:val="21"/>
          <w:szCs w:val="21"/>
        </w:rPr>
        <w:t>派</w:t>
      </w:r>
      <w:r>
        <w:rPr>
          <w:rFonts w:ascii="宋体" w:hAnsi="宋体" w:cs="宋体" w:eastAsia="宋体" w:hint="default"/>
          <w:w w:val="100"/>
          <w:sz w:val="21"/>
          <w:szCs w:val="21"/>
        </w:rPr>
        <w:t>发</w:t>
      </w:r>
      <w:r>
        <w:rPr>
          <w:rFonts w:ascii="宋体" w:hAnsi="宋体" w:cs="宋体" w:eastAsia="宋体" w:hint="default"/>
          <w:spacing w:val="-3"/>
          <w:w w:val="100"/>
          <w:sz w:val="21"/>
          <w:szCs w:val="21"/>
        </w:rPr>
        <w:t>现</w:t>
      </w:r>
      <w:r>
        <w:rPr>
          <w:rFonts w:ascii="宋体" w:hAnsi="宋体" w:cs="宋体" w:eastAsia="宋体" w:hint="default"/>
          <w:w w:val="100"/>
          <w:sz w:val="21"/>
          <w:szCs w:val="21"/>
        </w:rPr>
        <w:t>金</w:t>
      </w:r>
      <w:r>
        <w:rPr>
          <w:rFonts w:ascii="宋体" w:hAnsi="宋体" w:cs="宋体" w:eastAsia="宋体" w:hint="default"/>
          <w:spacing w:val="-3"/>
          <w:w w:val="100"/>
          <w:sz w:val="21"/>
          <w:szCs w:val="21"/>
        </w:rPr>
        <w:t>红</w:t>
      </w:r>
      <w:r>
        <w:rPr>
          <w:rFonts w:ascii="宋体" w:hAnsi="宋体" w:cs="宋体" w:eastAsia="宋体" w:hint="default"/>
          <w:w w:val="100"/>
          <w:sz w:val="21"/>
          <w:szCs w:val="21"/>
        </w:rPr>
        <w:t>利</w:t>
      </w:r>
      <w:r>
        <w:rPr>
          <w:rFonts w:ascii="宋体" w:hAnsi="宋体" w:cs="宋体" w:eastAsia="宋体" w:hint="default"/>
          <w:spacing w:val="-79"/>
          <w:sz w:val="21"/>
          <w:szCs w:val="21"/>
        </w:rPr>
        <w:t> </w:t>
      </w:r>
      <w:r>
        <w:rPr>
          <w:rFonts w:ascii="Times New Roman" w:hAnsi="Times New Roman" w:cs="Times New Roman" w:eastAsia="Times New Roman" w:hint="default"/>
          <w:w w:val="100"/>
          <w:sz w:val="21"/>
          <w:szCs w:val="21"/>
        </w:rPr>
        <w:t>2.8</w:t>
      </w:r>
      <w:r>
        <w:rPr>
          <w:rFonts w:ascii="Times New Roman" w:hAnsi="Times New Roman" w:cs="Times New Roman" w:eastAsia="Times New Roman" w:hint="default"/>
          <w:spacing w:val="-29"/>
          <w:sz w:val="21"/>
          <w:szCs w:val="21"/>
        </w:rPr>
        <w:t> </w:t>
      </w:r>
      <w:r>
        <w:rPr>
          <w:rFonts w:ascii="宋体" w:hAnsi="宋体" w:cs="宋体" w:eastAsia="宋体" w:hint="default"/>
          <w:spacing w:val="-106"/>
          <w:w w:val="100"/>
          <w:sz w:val="21"/>
          <w:szCs w:val="21"/>
        </w:rPr>
        <w:t>元</w:t>
      </w:r>
      <w:r>
        <w:rPr>
          <w:rFonts w:ascii="宋体" w:hAnsi="宋体" w:cs="宋体" w:eastAsia="宋体" w:hint="default"/>
          <w:w w:val="100"/>
          <w:sz w:val="21"/>
          <w:szCs w:val="21"/>
        </w:rPr>
        <w:t>（</w:t>
      </w:r>
      <w:r>
        <w:rPr>
          <w:rFonts w:ascii="宋体" w:hAnsi="宋体" w:cs="宋体" w:eastAsia="宋体" w:hint="default"/>
          <w:spacing w:val="-3"/>
          <w:w w:val="100"/>
          <w:sz w:val="21"/>
          <w:szCs w:val="21"/>
        </w:rPr>
        <w:t>含</w:t>
      </w:r>
      <w:r>
        <w:rPr>
          <w:rFonts w:ascii="宋体" w:hAnsi="宋体" w:cs="宋体" w:eastAsia="宋体" w:hint="default"/>
          <w:w w:val="100"/>
          <w:sz w:val="21"/>
          <w:szCs w:val="21"/>
        </w:rPr>
        <w:t>税</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共</w:t>
      </w:r>
      <w:r>
        <w:rPr>
          <w:rFonts w:ascii="宋体" w:hAnsi="宋体" w:cs="宋体" w:eastAsia="宋体" w:hint="default"/>
          <w:w w:val="100"/>
          <w:sz w:val="21"/>
          <w:szCs w:val="21"/>
        </w:rPr>
        <w:t>计</w:t>
      </w:r>
      <w:r>
        <w:rPr>
          <w:rFonts w:ascii="宋体" w:hAnsi="宋体" w:cs="宋体" w:eastAsia="宋体" w:hint="default"/>
          <w:spacing w:val="-3"/>
          <w:w w:val="100"/>
          <w:sz w:val="21"/>
          <w:szCs w:val="21"/>
        </w:rPr>
        <w:t>派</w:t>
      </w:r>
      <w:r>
        <w:rPr>
          <w:rFonts w:ascii="宋体" w:hAnsi="宋体" w:cs="宋体" w:eastAsia="宋体" w:hint="default"/>
          <w:w w:val="100"/>
          <w:sz w:val="21"/>
          <w:szCs w:val="21"/>
        </w:rPr>
        <w:t>发</w:t>
      </w:r>
      <w:r>
        <w:rPr>
          <w:rFonts w:ascii="宋体" w:hAnsi="宋体" w:cs="宋体" w:eastAsia="宋体" w:hint="default"/>
          <w:spacing w:val="-3"/>
          <w:w w:val="100"/>
          <w:sz w:val="21"/>
          <w:szCs w:val="21"/>
        </w:rPr>
        <w:t>现</w:t>
      </w:r>
      <w:r>
        <w:rPr>
          <w:rFonts w:ascii="宋体" w:hAnsi="宋体" w:cs="宋体" w:eastAsia="宋体" w:hint="default"/>
          <w:w w:val="100"/>
          <w:sz w:val="21"/>
          <w:szCs w:val="21"/>
        </w:rPr>
        <w:t>金</w:t>
      </w:r>
      <w:r>
        <w:rPr>
          <w:rFonts w:ascii="宋体" w:hAnsi="宋体" w:cs="宋体" w:eastAsia="宋体" w:hint="default"/>
          <w:spacing w:val="-79"/>
          <w:sz w:val="21"/>
          <w:szCs w:val="21"/>
        </w:rPr>
        <w:t> </w:t>
      </w:r>
      <w:r>
        <w:rPr>
          <w:rFonts w:ascii="Times New Roman" w:hAnsi="Times New Roman" w:cs="Times New Roman" w:eastAsia="Times New Roman" w:hint="default"/>
          <w:w w:val="100"/>
          <w:sz w:val="21"/>
          <w:szCs w:val="21"/>
        </w:rPr>
        <w:t>5</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040,</w:t>
      </w:r>
      <w:r>
        <w:rPr>
          <w:rFonts w:ascii="Times New Roman" w:hAnsi="Times New Roman" w:cs="Times New Roman" w:eastAsia="Times New Roman" w:hint="default"/>
          <w:spacing w:val="-3"/>
          <w:w w:val="100"/>
          <w:sz w:val="21"/>
          <w:szCs w:val="21"/>
        </w:rPr>
        <w:t>00</w:t>
      </w:r>
      <w:r>
        <w:rPr>
          <w:rFonts w:ascii="Times New Roman" w:hAnsi="Times New Roman" w:cs="Times New Roman" w:eastAsia="Times New Roman" w:hint="default"/>
          <w:w w:val="100"/>
          <w:sz w:val="21"/>
          <w:szCs w:val="21"/>
        </w:rPr>
        <w:t>0.00</w:t>
      </w:r>
    </w:p>
    <w:p>
      <w:pPr>
        <w:spacing w:before="38"/>
        <w:ind w:left="858" w:right="88" w:firstLine="0"/>
        <w:jc w:val="left"/>
        <w:rPr>
          <w:rFonts w:ascii="宋体" w:hAnsi="宋体" w:cs="宋体" w:eastAsia="宋体" w:hint="default"/>
          <w:sz w:val="21"/>
          <w:szCs w:val="21"/>
        </w:rPr>
      </w:pPr>
      <w:r>
        <w:rPr>
          <w:rFonts w:ascii="宋体" w:hAnsi="宋体" w:cs="宋体" w:eastAsia="宋体" w:hint="default"/>
          <w:sz w:val="21"/>
          <w:szCs w:val="21"/>
        </w:rPr>
        <w:t>元。上述分配方案尚待股东大会批准。</w:t>
      </w: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tabs>
          <w:tab w:pos="1370" w:val="left" w:leader="none"/>
          <w:tab w:pos="1400" w:val="left" w:leader="none"/>
        </w:tabs>
        <w:spacing w:line="328" w:lineRule="auto" w:before="0"/>
        <w:ind w:left="858" w:right="5323" w:hanging="732"/>
        <w:jc w:val="left"/>
        <w:rPr>
          <w:rFonts w:ascii="宋体" w:hAnsi="宋体" w:cs="宋体" w:eastAsia="宋体" w:hint="default"/>
          <w:sz w:val="21"/>
          <w:szCs w:val="21"/>
        </w:rPr>
      </w:pPr>
      <w:r>
        <w:rPr/>
        <w:pict>
          <v:shape style="position:absolute;margin-left:117.860001pt;margin-top:35.303677pt;width:388.4pt;height:79.350pt;mso-position-horizontal-relative:page;mso-position-vertical-relative:paragraph;z-index:1427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948"/>
                    <w:gridCol w:w="2396"/>
                    <w:gridCol w:w="2424"/>
                  </w:tblGrid>
                  <w:tr>
                    <w:trPr>
                      <w:trHeight w:val="396" w:hRule="exact"/>
                    </w:trPr>
                    <w:tc>
                      <w:tcPr>
                        <w:tcW w:w="2948" w:type="dxa"/>
                        <w:tcBorders>
                          <w:top w:val="single" w:sz="12" w:space="0" w:color="000000"/>
                          <w:left w:val="nil" w:sz="6" w:space="0" w:color="auto"/>
                          <w:bottom w:val="nil" w:sz="6" w:space="0" w:color="auto"/>
                          <w:right w:val="single" w:sz="4" w:space="0" w:color="000000"/>
                        </w:tcBorders>
                      </w:tcPr>
                      <w:p>
                        <w:pPr>
                          <w:pStyle w:val="TableParagraph"/>
                          <w:tabs>
                            <w:tab w:pos="648" w:val="left" w:leader="none"/>
                          </w:tabs>
                          <w:spacing w:line="240" w:lineRule="auto" w:before="18"/>
                          <w:ind w:left="16"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3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772"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424"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787"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6" w:hRule="exact"/>
                    </w:trPr>
                    <w:tc>
                      <w:tcPr>
                        <w:tcW w:w="2948"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0"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396"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right="100"/>
                          <w:jc w:val="right"/>
                          <w:rPr>
                            <w:rFonts w:ascii="Calibri" w:hAnsi="Calibri" w:cs="Calibri" w:eastAsia="Calibri" w:hint="default"/>
                            <w:sz w:val="20"/>
                            <w:szCs w:val="20"/>
                          </w:rPr>
                        </w:pPr>
                        <w:r>
                          <w:rPr>
                            <w:rFonts w:ascii="Calibri"/>
                            <w:w w:val="95"/>
                            <w:sz w:val="20"/>
                          </w:rPr>
                          <w:t>253,094,445.08</w:t>
                        </w:r>
                        <w:r>
                          <w:rPr>
                            <w:rFonts w:ascii="Calibri"/>
                            <w:sz w:val="20"/>
                          </w:rPr>
                        </w:r>
                      </w:p>
                    </w:tc>
                    <w:tc>
                      <w:tcPr>
                        <w:tcW w:w="2424"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3"/>
                          <w:jc w:val="right"/>
                          <w:rPr>
                            <w:rFonts w:ascii="Calibri" w:hAnsi="Calibri" w:cs="Calibri" w:eastAsia="Calibri" w:hint="default"/>
                            <w:sz w:val="21"/>
                            <w:szCs w:val="21"/>
                          </w:rPr>
                        </w:pPr>
                        <w:r>
                          <w:rPr>
                            <w:rFonts w:ascii="Calibri"/>
                            <w:spacing w:val="-1"/>
                            <w:sz w:val="21"/>
                          </w:rPr>
                          <w:t>243,309,689.32</w:t>
                        </w:r>
                      </w:p>
                    </w:tc>
                  </w:tr>
                  <w:tr>
                    <w:trPr>
                      <w:trHeight w:val="384" w:hRule="exact"/>
                    </w:trPr>
                    <w:tc>
                      <w:tcPr>
                        <w:tcW w:w="2948" w:type="dxa"/>
                        <w:tcBorders>
                          <w:top w:val="nil" w:sz="6" w:space="0" w:color="auto"/>
                          <w:left w:val="nil" w:sz="6" w:space="0" w:color="auto"/>
                          <w:bottom w:val="nil" w:sz="6" w:space="0" w:color="auto"/>
                          <w:right w:val="single" w:sz="4" w:space="0" w:color="000000"/>
                        </w:tcBorders>
                      </w:tcPr>
                      <w:p>
                        <w:pPr>
                          <w:pStyle w:val="TableParagraph"/>
                          <w:spacing w:line="240" w:lineRule="auto" w:before="1"/>
                          <w:ind w:left="120"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396"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0"/>
                          <w:jc w:val="right"/>
                          <w:rPr>
                            <w:rFonts w:ascii="Calibri" w:hAnsi="Calibri" w:cs="Calibri" w:eastAsia="Calibri" w:hint="default"/>
                            <w:sz w:val="20"/>
                            <w:szCs w:val="20"/>
                          </w:rPr>
                        </w:pPr>
                        <w:r>
                          <w:rPr>
                            <w:rFonts w:ascii="Calibri"/>
                            <w:spacing w:val="-1"/>
                            <w:sz w:val="20"/>
                          </w:rPr>
                          <w:t>122,452.12</w:t>
                        </w:r>
                      </w:p>
                    </w:tc>
                    <w:tc>
                      <w:tcPr>
                        <w:tcW w:w="2424"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104"/>
                          <w:jc w:val="right"/>
                          <w:rPr>
                            <w:rFonts w:ascii="Calibri" w:hAnsi="Calibri" w:cs="Calibri" w:eastAsia="Calibri" w:hint="default"/>
                            <w:sz w:val="21"/>
                            <w:szCs w:val="21"/>
                          </w:rPr>
                        </w:pPr>
                        <w:r>
                          <w:rPr>
                            <w:rFonts w:ascii="Calibri"/>
                            <w:spacing w:val="-3"/>
                            <w:sz w:val="21"/>
                          </w:rPr>
                          <w:t>68,376.07</w:t>
                        </w:r>
                      </w:p>
                    </w:tc>
                  </w:tr>
                  <w:tr>
                    <w:trPr>
                      <w:trHeight w:val="372" w:hRule="exact"/>
                    </w:trPr>
                    <w:tc>
                      <w:tcPr>
                        <w:tcW w:w="2948" w:type="dxa"/>
                        <w:tcBorders>
                          <w:top w:val="nil" w:sz="6" w:space="0" w:color="auto"/>
                          <w:left w:val="nil" w:sz="6" w:space="0" w:color="auto"/>
                          <w:bottom w:val="single" w:sz="12" w:space="0" w:color="000000"/>
                          <w:right w:val="single" w:sz="4" w:space="0" w:color="000000"/>
                        </w:tcBorders>
                      </w:tcPr>
                      <w:p>
                        <w:pPr>
                          <w:pStyle w:val="TableParagraph"/>
                          <w:spacing w:line="240" w:lineRule="auto" w:before="1"/>
                          <w:ind w:left="12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3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2"/>
                          <w:ind w:right="101"/>
                          <w:jc w:val="right"/>
                          <w:rPr>
                            <w:rFonts w:ascii="Calibri" w:hAnsi="Calibri" w:cs="Calibri" w:eastAsia="Calibri" w:hint="default"/>
                            <w:sz w:val="21"/>
                            <w:szCs w:val="21"/>
                          </w:rPr>
                        </w:pPr>
                        <w:r>
                          <w:rPr>
                            <w:rFonts w:ascii="Calibri"/>
                            <w:spacing w:val="-2"/>
                            <w:sz w:val="21"/>
                          </w:rPr>
                          <w:t>132,451,992.24</w:t>
                        </w:r>
                      </w:p>
                    </w:tc>
                    <w:tc>
                      <w:tcPr>
                        <w:tcW w:w="2424" w:type="dxa"/>
                        <w:tcBorders>
                          <w:top w:val="nil" w:sz="6" w:space="0" w:color="auto"/>
                          <w:left w:val="single" w:sz="4" w:space="0" w:color="000000"/>
                          <w:bottom w:val="single" w:sz="12" w:space="0" w:color="000000"/>
                          <w:right w:val="nil" w:sz="6" w:space="0" w:color="auto"/>
                        </w:tcBorders>
                      </w:tcPr>
                      <w:p>
                        <w:pPr>
                          <w:pStyle w:val="TableParagraph"/>
                          <w:spacing w:line="240" w:lineRule="auto" w:before="42"/>
                          <w:ind w:right="106"/>
                          <w:jc w:val="right"/>
                          <w:rPr>
                            <w:rFonts w:ascii="Calibri" w:hAnsi="Calibri" w:cs="Calibri" w:eastAsia="Calibri" w:hint="default"/>
                            <w:sz w:val="21"/>
                            <w:szCs w:val="21"/>
                          </w:rPr>
                        </w:pPr>
                        <w:r>
                          <w:rPr>
                            <w:rFonts w:ascii="Calibri"/>
                            <w:spacing w:val="-2"/>
                            <w:sz w:val="21"/>
                          </w:rPr>
                          <w:t>122,446,762.38</w:t>
                        </w:r>
                      </w:p>
                    </w:tc>
                  </w:tr>
                </w:tbl>
                <w:p>
                  <w:pPr/>
                </w:p>
              </w:txbxContent>
            </v:textbox>
            <w10:wrap type="non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二十七</w:t>
      </w:r>
      <w:r>
        <w:rPr>
          <w:rFonts w:ascii="Times New Roman" w:hAnsi="Times New Roman" w:cs="Times New Roman" w:eastAsia="Times New Roman" w:hint="default"/>
          <w:b/>
          <w:bCs/>
          <w:sz w:val="21"/>
          <w:szCs w:val="21"/>
        </w:rPr>
        <w:t>)</w:t>
        <w:tab/>
        <w:tab/>
      </w:r>
      <w:r>
        <w:rPr>
          <w:rFonts w:ascii="宋体" w:hAnsi="宋体" w:cs="宋体" w:eastAsia="宋体" w:hint="default"/>
          <w:b/>
          <w:bCs/>
          <w:sz w:val="21"/>
          <w:szCs w:val="21"/>
        </w:rPr>
        <w:t>营业收入和营业成本</w:t>
      </w:r>
      <w:r>
        <w:rPr>
          <w:rFonts w:ascii="宋体" w:hAnsi="宋体" w:cs="宋体" w:eastAsia="宋体" w:hint="default"/>
          <w:b/>
          <w:bCs/>
          <w:spacing w:val="-103"/>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tab/>
        <w:t>营业收入、营业成本</w:t>
      </w:r>
      <w:r>
        <w:rPr>
          <w:rFonts w:ascii="宋体" w:hAnsi="宋体" w:cs="宋体" w:eastAsia="宋体" w:hint="default"/>
          <w:sz w:val="21"/>
          <w:szCs w:val="21"/>
        </w:rPr>
      </w:r>
    </w:p>
    <w:p>
      <w:pPr>
        <w:spacing w:line="240" w:lineRule="auto" w:before="5"/>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4923125" cy="6096"/>
            <wp:effectExtent l="0" t="0" r="0" b="0"/>
            <wp:docPr id="63" name="image310.png" descr=""/>
            <wp:cNvGraphicFramePr>
              <a:graphicFrameLocks noChangeAspect="1"/>
            </wp:cNvGraphicFramePr>
            <a:graphic>
              <a:graphicData uri="http://schemas.openxmlformats.org/drawingml/2006/picture">
                <pic:pic>
                  <pic:nvPicPr>
                    <pic:cNvPr id="64" name="image310.png"/>
                    <pic:cNvPicPr/>
                  </pic:nvPicPr>
                  <pic:blipFill>
                    <a:blip r:embed="rId388" cstate="print"/>
                    <a:stretch>
                      <a:fillRect/>
                    </a:stretch>
                  </pic:blipFill>
                  <pic:spPr>
                    <a:xfrm>
                      <a:off x="0" y="0"/>
                      <a:ext cx="4923125" cy="6096"/>
                    </a:xfrm>
                    <a:prstGeom prst="rect">
                      <a:avLst/>
                    </a:prstGeom>
                  </pic:spPr>
                </pic:pic>
              </a:graphicData>
            </a:graphic>
          </wp:inline>
        </w:drawing>
      </w:r>
      <w:r>
        <w:rPr>
          <w:rFonts w:ascii="宋体" w:hAnsi="宋体" w:cs="宋体" w:eastAsia="宋体" w:hint="default"/>
          <w:sz w:val="2"/>
          <w:szCs w:val="2"/>
        </w:rPr>
      </w:r>
    </w:p>
    <w:p>
      <w:pPr>
        <w:spacing w:line="240" w:lineRule="auto" w:before="1"/>
        <w:rPr>
          <w:rFonts w:ascii="宋体" w:hAnsi="宋体" w:cs="宋体" w:eastAsia="宋体" w:hint="default"/>
          <w:b/>
          <w:bCs/>
          <w:sz w:val="28"/>
          <w:szCs w:val="28"/>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4923741" cy="6096"/>
            <wp:effectExtent l="0" t="0" r="0" b="0"/>
            <wp:docPr id="65" name="image310.png" descr=""/>
            <wp:cNvGraphicFramePr>
              <a:graphicFrameLocks noChangeAspect="1"/>
            </wp:cNvGraphicFramePr>
            <a:graphic>
              <a:graphicData uri="http://schemas.openxmlformats.org/drawingml/2006/picture">
                <pic:pic>
                  <pic:nvPicPr>
                    <pic:cNvPr id="66" name="image310.png"/>
                    <pic:cNvPicPr/>
                  </pic:nvPicPr>
                  <pic:blipFill>
                    <a:blip r:embed="rId388" cstate="print"/>
                    <a:stretch>
                      <a:fillRect/>
                    </a:stretch>
                  </pic:blipFill>
                  <pic:spPr>
                    <a:xfrm>
                      <a:off x="0" y="0"/>
                      <a:ext cx="4923741" cy="6096"/>
                    </a:xfrm>
                    <a:prstGeom prst="rect">
                      <a:avLst/>
                    </a:prstGeom>
                  </pic:spPr>
                </pic:pic>
              </a:graphicData>
            </a:graphic>
          </wp:inline>
        </w:drawing>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4923741" cy="6096"/>
            <wp:effectExtent l="0" t="0" r="0" b="0"/>
            <wp:docPr id="67" name="image310.png" descr=""/>
            <wp:cNvGraphicFramePr>
              <a:graphicFrameLocks noChangeAspect="1"/>
            </wp:cNvGraphicFramePr>
            <a:graphic>
              <a:graphicData uri="http://schemas.openxmlformats.org/drawingml/2006/picture">
                <pic:pic>
                  <pic:nvPicPr>
                    <pic:cNvPr id="68" name="image310.png"/>
                    <pic:cNvPicPr/>
                  </pic:nvPicPr>
                  <pic:blipFill>
                    <a:blip r:embed="rId388" cstate="print"/>
                    <a:stretch>
                      <a:fillRect/>
                    </a:stretch>
                  </pic:blipFill>
                  <pic:spPr>
                    <a:xfrm>
                      <a:off x="0" y="0"/>
                      <a:ext cx="4923741" cy="6096"/>
                    </a:xfrm>
                    <a:prstGeom prst="rect">
                      <a:avLst/>
                    </a:prstGeom>
                  </pic:spPr>
                </pic:pic>
              </a:graphicData>
            </a:graphic>
          </wp:inline>
        </w:drawing>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4"/>
          <w:szCs w:val="24"/>
        </w:rPr>
      </w:pPr>
    </w:p>
    <w:p>
      <w:pPr>
        <w:tabs>
          <w:tab w:pos="1395" w:val="left" w:leader="none"/>
        </w:tabs>
        <w:spacing w:before="36"/>
        <w:ind w:left="858" w:right="88" w:firstLine="0"/>
        <w:jc w:val="left"/>
        <w:rPr>
          <w:rFonts w:ascii="宋体" w:hAnsi="宋体" w:cs="宋体" w:eastAsia="宋体" w:hint="default"/>
          <w:sz w:val="21"/>
          <w:szCs w:val="21"/>
        </w:rPr>
      </w:pPr>
      <w:r>
        <w:rPr/>
        <w:pict>
          <v:group style="position:absolute;margin-left:215.809998pt;margin-top:37.343662pt;width:292.05pt;height:.5pt;mso-position-horizontal-relative:page;mso-position-vertical-relative:paragraph;z-index:-1194040" coordorigin="4316,747" coordsize="5841,10">
            <v:shape style="position:absolute;left:4316;top:747;width:1471;height:10" type="#_x0000_t75" stroked="false">
              <v:imagedata r:id="rId475" o:title=""/>
            </v:shape>
            <v:shape style="position:absolute;left:5783;top:747;width:4374;height:10" type="#_x0000_t75" stroked="false">
              <v:imagedata r:id="rId476" o:title=""/>
            </v:shape>
            <w10:wrap type="none"/>
          </v:group>
        </w:pict>
      </w:r>
      <w:r>
        <w:rPr/>
        <w:pict>
          <v:group style="position:absolute;margin-left:120.019997pt;margin-top:56.54369pt;width:387.8pt;height:.5pt;mso-position-horizontal-relative:page;mso-position-vertical-relative:paragraph;z-index:-1194016" coordorigin="2400,1131" coordsize="7756,10">
            <v:shape style="position:absolute;left:2400;top:1131;width:1906;height:10" type="#_x0000_t75" stroked="false">
              <v:imagedata r:id="rId477" o:title=""/>
            </v:shape>
            <v:shape style="position:absolute;left:4302;top:1131;width:1486;height:10" type="#_x0000_t75" stroked="false">
              <v:imagedata r:id="rId478" o:title=""/>
            </v:shape>
            <v:shape style="position:absolute;left:5783;top:1131;width:4374;height:10" type="#_x0000_t75" stroked="false">
              <v:imagedata r:id="rId479" o:title=""/>
            </v:shape>
            <w10:wrap type="none"/>
          </v:group>
        </w:pict>
      </w:r>
      <w:r>
        <w:rPr/>
        <w:pict>
          <v:group style="position:absolute;margin-left:120.019997pt;margin-top:72.743660pt;width:387.8pt;height:.5pt;mso-position-horizontal-relative:page;mso-position-vertical-relative:paragraph;z-index:-1193992" coordorigin="2400,1455" coordsize="7756,10">
            <v:shape style="position:absolute;left:2400;top:1455;width:1906;height:10" type="#_x0000_t75" stroked="false">
              <v:imagedata r:id="rId477" o:title=""/>
            </v:shape>
            <v:shape style="position:absolute;left:4302;top:1455;width:1486;height:10" type="#_x0000_t75" stroked="false">
              <v:imagedata r:id="rId478" o:title=""/>
            </v:shape>
            <v:shape style="position:absolute;left:5783;top:1455;width:4374;height:10" type="#_x0000_t75" stroked="false">
              <v:imagedata r:id="rId479"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主营业务（分产品）</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25" w:type="dxa"/>
        <w:tblLayout w:type="fixed"/>
        <w:tblCellMar>
          <w:top w:w="0" w:type="dxa"/>
          <w:left w:w="0" w:type="dxa"/>
          <w:bottom w:w="0" w:type="dxa"/>
          <w:right w:w="0" w:type="dxa"/>
        </w:tblCellMar>
        <w:tblLook w:val="01E0"/>
      </w:tblPr>
      <w:tblGrid>
        <w:gridCol w:w="1925"/>
        <w:gridCol w:w="1481"/>
        <w:gridCol w:w="1385"/>
        <w:gridCol w:w="1603"/>
        <w:gridCol w:w="1376"/>
      </w:tblGrid>
      <w:tr>
        <w:trPr>
          <w:trHeight w:val="398" w:hRule="exact"/>
        </w:trPr>
        <w:tc>
          <w:tcPr>
            <w:tcW w:w="1925" w:type="dxa"/>
            <w:vMerge w:val="restart"/>
            <w:tcBorders>
              <w:top w:val="single" w:sz="12" w:space="0" w:color="000000"/>
              <w:left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7"/>
                <w:szCs w:val="17"/>
              </w:rPr>
            </w:pPr>
          </w:p>
          <w:p>
            <w:pPr>
              <w:pStyle w:val="TableParagraph"/>
              <w:tabs>
                <w:tab w:pos="1149" w:val="left" w:leader="none"/>
              </w:tabs>
              <w:spacing w:line="240" w:lineRule="auto"/>
              <w:ind w:left="609"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2866"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2979"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39"/>
              <w:ind w:right="5"/>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356" w:hRule="exact"/>
        </w:trPr>
        <w:tc>
          <w:tcPr>
            <w:tcW w:w="1925" w:type="dxa"/>
            <w:vMerge/>
            <w:tcBorders>
              <w:left w:val="nil" w:sz="6" w:space="0" w:color="auto"/>
              <w:bottom w:val="nil" w:sz="6" w:space="0" w:color="auto"/>
              <w:right w:val="single" w:sz="4" w:space="0" w:color="000000"/>
            </w:tcBorders>
          </w:tcPr>
          <w:p>
            <w:pP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374"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326"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39"/>
              <w:ind w:left="436"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322"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48" w:hRule="exact"/>
        </w:trPr>
        <w:tc>
          <w:tcPr>
            <w:tcW w:w="1925"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2" w:right="0"/>
              <w:jc w:val="left"/>
              <w:rPr>
                <w:rFonts w:ascii="宋体" w:hAnsi="宋体" w:cs="宋体" w:eastAsia="宋体" w:hint="default"/>
                <w:sz w:val="21"/>
                <w:szCs w:val="21"/>
              </w:rPr>
            </w:pPr>
            <w:r>
              <w:rPr>
                <w:rFonts w:ascii="宋体" w:hAnsi="宋体" w:cs="宋体" w:eastAsia="宋体" w:hint="default"/>
                <w:sz w:val="21"/>
                <w:szCs w:val="21"/>
              </w:rPr>
              <w:t>楼宇对讲系统</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z w:val="18"/>
              </w:rPr>
              <w:t>232,103,950.04</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124,332,300.05</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z w:val="18"/>
              </w:rPr>
              <w:t>213,151,040.40</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pacing w:val="-1"/>
                <w:sz w:val="18"/>
              </w:rPr>
              <w:t>111,987,841.24</w:t>
            </w:r>
          </w:p>
        </w:tc>
      </w:tr>
      <w:tr>
        <w:trPr>
          <w:trHeight w:val="362" w:hRule="exact"/>
        </w:trPr>
        <w:tc>
          <w:tcPr>
            <w:tcW w:w="1925" w:type="dxa"/>
            <w:tcBorders>
              <w:top w:val="nil" w:sz="6" w:space="0" w:color="auto"/>
              <w:left w:val="nil" w:sz="6" w:space="0" w:color="auto"/>
              <w:bottom w:val="nil" w:sz="6" w:space="0" w:color="auto"/>
              <w:right w:val="single" w:sz="4" w:space="0" w:color="000000"/>
            </w:tcBorders>
          </w:tcPr>
          <w:p>
            <w:pPr>
              <w:pStyle w:val="TableParagraph"/>
              <w:spacing w:line="266" w:lineRule="exact"/>
              <w:ind w:left="122" w:right="0"/>
              <w:jc w:val="left"/>
              <w:rPr>
                <w:rFonts w:ascii="宋体" w:hAnsi="宋体" w:cs="宋体" w:eastAsia="宋体" w:hint="default"/>
                <w:sz w:val="21"/>
                <w:szCs w:val="21"/>
              </w:rPr>
            </w:pPr>
            <w:r>
              <w:rPr>
                <w:rFonts w:ascii="宋体" w:hAnsi="宋体" w:cs="宋体" w:eastAsia="宋体" w:hint="default"/>
                <w:sz w:val="21"/>
                <w:szCs w:val="21"/>
              </w:rPr>
              <w:t>智能家居系统</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8"/>
              <w:jc w:val="right"/>
              <w:rPr>
                <w:rFonts w:ascii="Calibri" w:hAnsi="Calibri" w:cs="Calibri" w:eastAsia="Calibri" w:hint="default"/>
                <w:sz w:val="18"/>
                <w:szCs w:val="18"/>
              </w:rPr>
            </w:pPr>
            <w:r>
              <w:rPr>
                <w:rFonts w:ascii="Calibri"/>
                <w:spacing w:val="-1"/>
                <w:sz w:val="18"/>
              </w:rPr>
              <w:t>12,887,120.50</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01"/>
              <w:jc w:val="right"/>
              <w:rPr>
                <w:rFonts w:ascii="Calibri" w:hAnsi="Calibri" w:cs="Calibri" w:eastAsia="Calibri" w:hint="default"/>
                <w:sz w:val="18"/>
                <w:szCs w:val="18"/>
              </w:rPr>
            </w:pPr>
            <w:r>
              <w:rPr>
                <w:rFonts w:ascii="Calibri"/>
                <w:spacing w:val="-1"/>
                <w:sz w:val="18"/>
              </w:rPr>
              <w:t>5,343,202.37</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98"/>
              <w:jc w:val="right"/>
              <w:rPr>
                <w:rFonts w:ascii="Calibri" w:hAnsi="Calibri" w:cs="Calibri" w:eastAsia="Calibri" w:hint="default"/>
                <w:sz w:val="18"/>
                <w:szCs w:val="18"/>
              </w:rPr>
            </w:pPr>
            <w:r>
              <w:rPr>
                <w:rFonts w:ascii="Calibri"/>
                <w:sz w:val="18"/>
              </w:rPr>
              <w:t>12,254,915.79</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8"/>
              <w:jc w:val="right"/>
              <w:rPr>
                <w:rFonts w:ascii="Calibri" w:hAnsi="Calibri" w:cs="Calibri" w:eastAsia="Calibri" w:hint="default"/>
                <w:sz w:val="18"/>
                <w:szCs w:val="18"/>
              </w:rPr>
            </w:pPr>
            <w:r>
              <w:rPr>
                <w:rFonts w:ascii="Calibri"/>
                <w:sz w:val="18"/>
              </w:rPr>
              <w:t>5,013,919.66</w:t>
            </w:r>
          </w:p>
        </w:tc>
      </w:tr>
      <w:tr>
        <w:trPr>
          <w:trHeight w:val="386" w:hRule="exact"/>
        </w:trPr>
        <w:tc>
          <w:tcPr>
            <w:tcW w:w="1925"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1"/>
              <w:jc w:val="right"/>
              <w:rPr>
                <w:rFonts w:ascii="Calibri" w:hAnsi="Calibri" w:cs="Calibri" w:eastAsia="Calibri" w:hint="default"/>
                <w:sz w:val="18"/>
                <w:szCs w:val="18"/>
              </w:rPr>
            </w:pPr>
            <w:r>
              <w:rPr>
                <w:rFonts w:ascii="Calibri"/>
                <w:spacing w:val="-1"/>
                <w:sz w:val="18"/>
              </w:rPr>
              <w:t>8,103,374.54</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99"/>
              <w:jc w:val="right"/>
              <w:rPr>
                <w:rFonts w:ascii="Calibri" w:hAnsi="Calibri" w:cs="Calibri" w:eastAsia="Calibri" w:hint="default"/>
                <w:sz w:val="18"/>
                <w:szCs w:val="18"/>
              </w:rPr>
            </w:pPr>
            <w:r>
              <w:rPr>
                <w:rFonts w:ascii="Calibri"/>
                <w:spacing w:val="-1"/>
                <w:sz w:val="18"/>
              </w:rPr>
              <w:t>2,776,489.82</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1"/>
              <w:jc w:val="right"/>
              <w:rPr>
                <w:rFonts w:ascii="Calibri" w:hAnsi="Calibri" w:cs="Calibri" w:eastAsia="Calibri" w:hint="default"/>
                <w:sz w:val="18"/>
                <w:szCs w:val="18"/>
              </w:rPr>
            </w:pPr>
            <w:r>
              <w:rPr>
                <w:rFonts w:ascii="Calibri"/>
                <w:spacing w:val="-1"/>
                <w:sz w:val="18"/>
              </w:rPr>
              <w:t>17,903,733.13</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89"/>
              <w:ind w:right="108"/>
              <w:jc w:val="right"/>
              <w:rPr>
                <w:rFonts w:ascii="Calibri" w:hAnsi="Calibri" w:cs="Calibri" w:eastAsia="Calibri" w:hint="default"/>
                <w:sz w:val="18"/>
                <w:szCs w:val="18"/>
              </w:rPr>
            </w:pPr>
            <w:r>
              <w:rPr>
                <w:rFonts w:ascii="Calibri"/>
                <w:sz w:val="18"/>
              </w:rPr>
              <w:t>5,445,001.48</w:t>
            </w:r>
          </w:p>
        </w:tc>
      </w:tr>
      <w:tr>
        <w:trPr>
          <w:trHeight w:val="372" w:hRule="exact"/>
        </w:trPr>
        <w:tc>
          <w:tcPr>
            <w:tcW w:w="1925" w:type="dxa"/>
            <w:tcBorders>
              <w:top w:val="nil" w:sz="6" w:space="0" w:color="auto"/>
              <w:left w:val="nil" w:sz="6" w:space="0" w:color="auto"/>
              <w:bottom w:val="single" w:sz="12" w:space="0" w:color="000000"/>
              <w:right w:val="single" w:sz="4" w:space="0" w:color="000000"/>
            </w:tcBorders>
          </w:tcPr>
          <w:p>
            <w:pPr>
              <w:pStyle w:val="TableParagraph"/>
              <w:spacing w:line="240" w:lineRule="auto" w:before="23"/>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98"/>
              <w:jc w:val="right"/>
              <w:rPr>
                <w:rFonts w:ascii="Calibri" w:hAnsi="Calibri" w:cs="Calibri" w:eastAsia="Calibri" w:hint="default"/>
                <w:sz w:val="18"/>
                <w:szCs w:val="18"/>
              </w:rPr>
            </w:pPr>
            <w:r>
              <w:rPr>
                <w:rFonts w:ascii="Calibri"/>
                <w:sz w:val="18"/>
              </w:rPr>
              <w:t>253,094,445.08</w:t>
            </w:r>
          </w:p>
        </w:tc>
        <w:tc>
          <w:tcPr>
            <w:tcW w:w="13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132,451,992.24</w:t>
            </w:r>
          </w:p>
        </w:tc>
        <w:tc>
          <w:tcPr>
            <w:tcW w:w="16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9"/>
              <w:ind w:right="101"/>
              <w:jc w:val="right"/>
              <w:rPr>
                <w:rFonts w:ascii="Calibri" w:hAnsi="Calibri" w:cs="Calibri" w:eastAsia="Calibri" w:hint="default"/>
                <w:sz w:val="18"/>
                <w:szCs w:val="18"/>
              </w:rPr>
            </w:pPr>
            <w:r>
              <w:rPr>
                <w:rFonts w:ascii="Calibri"/>
                <w:sz w:val="18"/>
              </w:rPr>
              <w:t>243,309,689.32</w:t>
            </w:r>
          </w:p>
        </w:tc>
        <w:tc>
          <w:tcPr>
            <w:tcW w:w="1376" w:type="dxa"/>
            <w:tcBorders>
              <w:top w:val="nil" w:sz="6" w:space="0" w:color="auto"/>
              <w:left w:val="single" w:sz="4" w:space="0" w:color="000000"/>
              <w:bottom w:val="single" w:sz="12" w:space="0" w:color="000000"/>
              <w:right w:val="nil" w:sz="6" w:space="0" w:color="auto"/>
            </w:tcBorders>
          </w:tcPr>
          <w:p>
            <w:pPr>
              <w:pStyle w:val="TableParagraph"/>
              <w:spacing w:line="240" w:lineRule="auto" w:before="59"/>
              <w:ind w:right="108"/>
              <w:jc w:val="right"/>
              <w:rPr>
                <w:rFonts w:ascii="Calibri" w:hAnsi="Calibri" w:cs="Calibri" w:eastAsia="Calibri" w:hint="default"/>
                <w:sz w:val="18"/>
                <w:szCs w:val="18"/>
              </w:rPr>
            </w:pPr>
            <w:r>
              <w:rPr>
                <w:rFonts w:ascii="Calibri"/>
                <w:spacing w:val="-1"/>
                <w:sz w:val="18"/>
              </w:rPr>
              <w:t>122,446,762.38</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6"/>
        <w:ind w:left="858" w:right="88" w:firstLine="0"/>
        <w:jc w:val="left"/>
        <w:rPr>
          <w:rFonts w:ascii="宋体" w:hAnsi="宋体" w:cs="宋体" w:eastAsia="宋体" w:hint="default"/>
          <w:sz w:val="21"/>
          <w:szCs w:val="21"/>
        </w:rPr>
      </w:pPr>
      <w:r>
        <w:rPr/>
        <w:pict>
          <v:group style="position:absolute;margin-left:120.019997pt;margin-top:-63.836311pt;width:387.8pt;height:.5pt;mso-position-horizontal-relative:page;mso-position-vertical-relative:paragraph;z-index:-1193968" coordorigin="2400,-1277" coordsize="7756,10">
            <v:shape style="position:absolute;left:2400;top:-1277;width:1906;height:10" type="#_x0000_t75" stroked="false">
              <v:imagedata r:id="rId477" o:title=""/>
            </v:shape>
            <v:shape style="position:absolute;left:4302;top:-1277;width:1486;height:10" type="#_x0000_t75" stroked="false">
              <v:imagedata r:id="rId478" o:title=""/>
            </v:shape>
            <v:shape style="position:absolute;left:5783;top:-1277;width:4374;height:10" type="#_x0000_t75" stroked="false">
              <v:imagedata r:id="rId479" o:title=""/>
            </v:shape>
            <w10:wrap type="none"/>
          </v:group>
        </w:pict>
      </w:r>
      <w:r>
        <w:rPr/>
        <w:pict>
          <v:group style="position:absolute;margin-left:120.019997pt;margin-top:-43.676311pt;width:387.8pt;height:.5pt;mso-position-horizontal-relative:page;mso-position-vertical-relative:paragraph;z-index:-1193944" coordorigin="2400,-874" coordsize="7756,10">
            <v:shape style="position:absolute;left:2400;top:-874;width:1906;height:10" type="#_x0000_t75" stroked="false">
              <v:imagedata r:id="rId477" o:title=""/>
            </v:shape>
            <v:shape style="position:absolute;left:4302;top:-874;width:1486;height:10" type="#_x0000_t75" stroked="false">
              <v:imagedata r:id="rId480" o:title=""/>
            </v:shape>
            <v:shape style="position:absolute;left:5783;top:-874;width:4374;height:10" type="#_x0000_t75" stroked="false">
              <v:imagedata r:id="rId476" o:title=""/>
            </v:shape>
            <w10:wrap type="none"/>
          </v:group>
        </w:pict>
      </w:r>
      <w:r>
        <w:rPr/>
        <w:pict>
          <v:group style="position:absolute;margin-left:118.580002pt;margin-top:17.063667pt;width:390pt;height:185.45pt;mso-position-horizontal-relative:page;mso-position-vertical-relative:paragraph;z-index:-1193752" coordorigin="2372,341" coordsize="7800,3709">
            <v:group style="position:absolute;left:2400;top:356;width:1907;height:2" coordorigin="2400,356" coordsize="1907,2">
              <v:shape style="position:absolute;left:2400;top:356;width:1907;height:2" coordorigin="2400,356" coordsize="1907,0" path="m2400,356l4306,356e" filled="false" stroked="true" strokeweight="1.44pt" strokecolor="#000000">
                <v:path arrowok="t"/>
              </v:shape>
              <v:shape style="position:absolute;left:4307;top:370;width:10;height:2" type="#_x0000_t75" stroked="false">
                <v:imagedata r:id="rId469" o:title=""/>
              </v:shape>
            </v:group>
            <v:group style="position:absolute;left:4307;top:356;width:29;height:2" coordorigin="4307,356" coordsize="29,2">
              <v:shape style="position:absolute;left:4307;top:356;width:29;height:2" coordorigin="4307,356" coordsize="29,0" path="m4307,356l4335,356e" filled="false" stroked="true" strokeweight="1.44pt" strokecolor="#000000">
                <v:path arrowok="t"/>
              </v:shape>
            </v:group>
            <v:group style="position:absolute;left:4335;top:356;width:2922;height:2" coordorigin="4335,356" coordsize="2922,2">
              <v:shape style="position:absolute;left:4335;top:356;width:2922;height:2" coordorigin="4335,356" coordsize="2922,0" path="m4335,356l7257,356e" filled="false" stroked="true" strokeweight="1.44pt" strokecolor="#000000">
                <v:path arrowok="t"/>
              </v:shape>
              <v:shape style="position:absolute;left:7257;top:370;width:10;height:2" type="#_x0000_t75" stroked="false">
                <v:imagedata r:id="rId469" o:title=""/>
              </v:shape>
            </v:group>
            <v:group style="position:absolute;left:7257;top:356;width:29;height:2" coordorigin="7257,356" coordsize="29,2">
              <v:shape style="position:absolute;left:7257;top:356;width:29;height:2" coordorigin="7257,356" coordsize="29,0" path="m7257,356l7285,356e" filled="false" stroked="true" strokeweight="1.44pt" strokecolor="#000000">
                <v:path arrowok="t"/>
              </v:shape>
            </v:group>
            <v:group style="position:absolute;left:7285;top:356;width:2871;height:2" coordorigin="7285,356" coordsize="2871,2">
              <v:shape style="position:absolute;left:7285;top:356;width:2871;height:2" coordorigin="7285,356" coordsize="2871,0" path="m7285,356l10156,356e" filled="false" stroked="true" strokeweight="1.44pt" strokecolor="#000000">
                <v:path arrowok="t"/>
              </v:shape>
            </v:group>
            <v:group style="position:absolute;left:4307;top:372;width:10;height:20" coordorigin="4307,372" coordsize="10,20">
              <v:shape style="position:absolute;left:4307;top:372;width:10;height:20" coordorigin="4307,372" coordsize="10,20" path="m4307,392l4316,392,4316,372,4307,372,4307,392xe" filled="true" fillcolor="#000000" stroked="false">
                <v:path arrowok="t"/>
                <v:fill type="solid"/>
              </v:shape>
            </v:group>
            <v:group style="position:absolute;left:4307;top:392;width:10;height:20" coordorigin="4307,392" coordsize="10,20">
              <v:shape style="position:absolute;left:4307;top:392;width:10;height:20" coordorigin="4307,392" coordsize="10,20" path="m4307,411l4316,411,4316,392,4307,392,4307,411xe" filled="true" fillcolor="#000000" stroked="false">
                <v:path arrowok="t"/>
                <v:fill type="solid"/>
              </v:shape>
            </v:group>
            <v:group style="position:absolute;left:4307;top:411;width:10;height:20" coordorigin="4307,411" coordsize="10,20">
              <v:shape style="position:absolute;left:4307;top:411;width:10;height:20" coordorigin="4307,411" coordsize="10,20" path="m4307,430l4316,430,4316,411,4307,411,4307,430xe" filled="true" fillcolor="#000000" stroked="false">
                <v:path arrowok="t"/>
                <v:fill type="solid"/>
              </v:shape>
            </v:group>
            <v:group style="position:absolute;left:4307;top:430;width:10;height:20" coordorigin="4307,430" coordsize="10,20">
              <v:shape style="position:absolute;left:4307;top:430;width:10;height:20" coordorigin="4307,430" coordsize="10,20" path="m4307,449l4316,449,4316,430,4307,430,4307,449xe" filled="true" fillcolor="#000000" stroked="false">
                <v:path arrowok="t"/>
                <v:fill type="solid"/>
              </v:shape>
            </v:group>
            <v:group style="position:absolute;left:4307;top:449;width:10;height:20" coordorigin="4307,449" coordsize="10,20">
              <v:shape style="position:absolute;left:4307;top:449;width:10;height:20" coordorigin="4307,449" coordsize="10,20" path="m4307,468l4316,468,4316,449,4307,449,4307,468xe" filled="true" fillcolor="#000000" stroked="false">
                <v:path arrowok="t"/>
                <v:fill type="solid"/>
              </v:shape>
            </v:group>
            <v:group style="position:absolute;left:4307;top:468;width:10;height:20" coordorigin="4307,468" coordsize="10,20">
              <v:shape style="position:absolute;left:4307;top:468;width:10;height:20" coordorigin="4307,468" coordsize="10,20" path="m4307,488l4316,488,4316,468,4307,468,4307,488xe" filled="true" fillcolor="#000000" stroked="false">
                <v:path arrowok="t"/>
                <v:fill type="solid"/>
              </v:shape>
            </v:group>
            <v:group style="position:absolute;left:4307;top:488;width:10;height:20" coordorigin="4307,488" coordsize="10,20">
              <v:shape style="position:absolute;left:4307;top:488;width:10;height:20" coordorigin="4307,488" coordsize="10,20" path="m4307,507l4316,507,4316,488,4307,488,4307,507xe" filled="true" fillcolor="#000000" stroked="false">
                <v:path arrowok="t"/>
                <v:fill type="solid"/>
              </v:shape>
            </v:group>
            <v:group style="position:absolute;left:4307;top:507;width:10;height:20" coordorigin="4307,507" coordsize="10,20">
              <v:shape style="position:absolute;left:4307;top:507;width:10;height:20" coordorigin="4307,507" coordsize="10,20" path="m4307,526l4316,526,4316,507,4307,507,4307,526xe" filled="true" fillcolor="#000000" stroked="false">
                <v:path arrowok="t"/>
                <v:fill type="solid"/>
              </v:shape>
            </v:group>
            <v:group style="position:absolute;left:4307;top:526;width:10;height:20" coordorigin="4307,526" coordsize="10,20">
              <v:shape style="position:absolute;left:4307;top:526;width:10;height:20" coordorigin="4307,526" coordsize="10,20" path="m4307,545l4316,545,4316,526,4307,526,4307,545xe" filled="true" fillcolor="#000000" stroked="false">
                <v:path arrowok="t"/>
                <v:fill type="solid"/>
              </v:shape>
            </v:group>
            <v:group style="position:absolute;left:4307;top:545;width:10;height:20" coordorigin="4307,545" coordsize="10,20">
              <v:shape style="position:absolute;left:4307;top:545;width:10;height:20" coordorigin="4307,545" coordsize="10,20" path="m4307,564l4316,564,4316,545,4307,545,4307,564xe" filled="true" fillcolor="#000000" stroked="false">
                <v:path arrowok="t"/>
                <v:fill type="solid"/>
              </v:shape>
            </v:group>
            <v:group style="position:absolute;left:4307;top:564;width:10;height:20" coordorigin="4307,564" coordsize="10,20">
              <v:shape style="position:absolute;left:4307;top:564;width:10;height:20" coordorigin="4307,564" coordsize="10,20" path="m4307,584l4316,584,4316,564,4307,564,4307,584xe" filled="true" fillcolor="#000000" stroked="false">
                <v:path arrowok="t"/>
                <v:fill type="solid"/>
              </v:shape>
            </v:group>
            <v:group style="position:absolute;left:4307;top:584;width:10;height:20" coordorigin="4307,584" coordsize="10,20">
              <v:shape style="position:absolute;left:4307;top:584;width:10;height:20" coordorigin="4307,584" coordsize="10,20" path="m4307,603l4316,603,4316,584,4307,584,4307,603xe" filled="true" fillcolor="#000000" stroked="false">
                <v:path arrowok="t"/>
                <v:fill type="solid"/>
              </v:shape>
            </v:group>
            <v:group style="position:absolute;left:4307;top:603;width:10;height:20" coordorigin="4307,603" coordsize="10,20">
              <v:shape style="position:absolute;left:4307;top:603;width:10;height:20" coordorigin="4307,603" coordsize="10,20" path="m4307,622l4316,622,4316,603,4307,603,4307,622xe" filled="true" fillcolor="#000000" stroked="false">
                <v:path arrowok="t"/>
                <v:fill type="solid"/>
              </v:shape>
            </v:group>
            <v:group style="position:absolute;left:4307;top:622;width:10;height:20" coordorigin="4307,622" coordsize="10,20">
              <v:shape style="position:absolute;left:4307;top:622;width:10;height:20" coordorigin="4307,622" coordsize="10,20" path="m4307,641l4316,641,4316,622,4307,622,4307,641xe" filled="true" fillcolor="#000000" stroked="false">
                <v:path arrowok="t"/>
                <v:fill type="solid"/>
              </v:shape>
            </v:group>
            <v:group style="position:absolute;left:4307;top:641;width:10;height:20" coordorigin="4307,641" coordsize="10,20">
              <v:shape style="position:absolute;left:4307;top:641;width:10;height:20" coordorigin="4307,641" coordsize="10,20" path="m4307,660l4316,660,4316,641,4307,641,4307,660xe" filled="true" fillcolor="#000000" stroked="false">
                <v:path arrowok="t"/>
                <v:fill type="solid"/>
              </v:shape>
            </v:group>
            <v:group style="position:absolute;left:4307;top:660;width:10;height:20" coordorigin="4307,660" coordsize="10,20">
              <v:shape style="position:absolute;left:4307;top:660;width:10;height:20" coordorigin="4307,660" coordsize="10,20" path="m4307,680l4316,680,4316,660,4307,660,4307,680xe" filled="true" fillcolor="#000000" stroked="false">
                <v:path arrowok="t"/>
                <v:fill type="solid"/>
              </v:shape>
            </v:group>
            <v:group style="position:absolute;left:4307;top:680;width:10;height:20" coordorigin="4307,680" coordsize="10,20">
              <v:shape style="position:absolute;left:4307;top:680;width:10;height:20" coordorigin="4307,680" coordsize="10,20" path="m4307,699l4316,699,4316,680,4307,680,4307,699xe" filled="true" fillcolor="#000000" stroked="false">
                <v:path arrowok="t"/>
                <v:fill type="solid"/>
              </v:shape>
            </v:group>
            <v:group style="position:absolute;left:4307;top:699;width:10;height:20" coordorigin="4307,699" coordsize="10,20">
              <v:shape style="position:absolute;left:4307;top:699;width:10;height:20" coordorigin="4307,699" coordsize="10,20" path="m4307,718l4316,718,4316,699,4307,699,4307,718xe" filled="true" fillcolor="#000000" stroked="false">
                <v:path arrowok="t"/>
                <v:fill type="solid"/>
              </v:shape>
            </v:group>
            <v:group style="position:absolute;left:4307;top:718;width:10;height:20" coordorigin="4307,718" coordsize="10,20">
              <v:shape style="position:absolute;left:4307;top:718;width:10;height:20" coordorigin="4307,718" coordsize="10,20" path="m4307,737l4316,737,4316,718,4307,718,4307,737xe" filled="true" fillcolor="#000000" stroked="false">
                <v:path arrowok="t"/>
                <v:fill type="solid"/>
              </v:shape>
            </v:group>
            <v:group style="position:absolute;left:4307;top:742;width:10;height:2" coordorigin="4307,742" coordsize="10,2">
              <v:shape style="position:absolute;left:4307;top:742;width:10;height:2" coordorigin="4307,742" coordsize="10,0" path="m4307,742l4316,742e" filled="false" stroked="true" strokeweight=".47998pt" strokecolor="#000000">
                <v:path arrowok="t"/>
              </v:shape>
            </v:group>
            <v:group style="position:absolute;left:7257;top:372;width:10;height:20" coordorigin="7257,372" coordsize="10,20">
              <v:shape style="position:absolute;left:7257;top:372;width:10;height:20" coordorigin="7257,372" coordsize="10,20" path="m7257,392l7266,392,7266,372,7257,372,7257,392xe" filled="true" fillcolor="#000000" stroked="false">
                <v:path arrowok="t"/>
                <v:fill type="solid"/>
              </v:shape>
            </v:group>
            <v:group style="position:absolute;left:7257;top:392;width:10;height:20" coordorigin="7257,392" coordsize="10,20">
              <v:shape style="position:absolute;left:7257;top:392;width:10;height:20" coordorigin="7257,392" coordsize="10,20" path="m7257,411l7266,411,7266,392,7257,392,7257,411xe" filled="true" fillcolor="#000000" stroked="false">
                <v:path arrowok="t"/>
                <v:fill type="solid"/>
              </v:shape>
            </v:group>
            <v:group style="position:absolute;left:7257;top:411;width:10;height:20" coordorigin="7257,411" coordsize="10,20">
              <v:shape style="position:absolute;left:7257;top:411;width:10;height:20" coordorigin="7257,411" coordsize="10,20" path="m7257,430l7266,430,7266,411,7257,411,7257,430xe" filled="true" fillcolor="#000000" stroked="false">
                <v:path arrowok="t"/>
                <v:fill type="solid"/>
              </v:shape>
            </v:group>
            <v:group style="position:absolute;left:7257;top:430;width:10;height:20" coordorigin="7257,430" coordsize="10,20">
              <v:shape style="position:absolute;left:7257;top:430;width:10;height:20" coordorigin="7257,430" coordsize="10,20" path="m7257,449l7266,449,7266,430,7257,430,7257,449xe" filled="true" fillcolor="#000000" stroked="false">
                <v:path arrowok="t"/>
                <v:fill type="solid"/>
              </v:shape>
            </v:group>
            <v:group style="position:absolute;left:7257;top:449;width:10;height:20" coordorigin="7257,449" coordsize="10,20">
              <v:shape style="position:absolute;left:7257;top:449;width:10;height:20" coordorigin="7257,449" coordsize="10,20" path="m7257,468l7266,468,7266,449,7257,449,7257,468xe" filled="true" fillcolor="#000000" stroked="false">
                <v:path arrowok="t"/>
                <v:fill type="solid"/>
              </v:shape>
            </v:group>
            <v:group style="position:absolute;left:7257;top:468;width:10;height:20" coordorigin="7257,468" coordsize="10,20">
              <v:shape style="position:absolute;left:7257;top:468;width:10;height:20" coordorigin="7257,468" coordsize="10,20" path="m7257,488l7266,488,7266,468,7257,468,7257,488xe" filled="true" fillcolor="#000000" stroked="false">
                <v:path arrowok="t"/>
                <v:fill type="solid"/>
              </v:shape>
            </v:group>
            <v:group style="position:absolute;left:7257;top:488;width:10;height:20" coordorigin="7257,488" coordsize="10,20">
              <v:shape style="position:absolute;left:7257;top:488;width:10;height:20" coordorigin="7257,488" coordsize="10,20" path="m7257,507l7266,507,7266,488,7257,488,7257,507xe" filled="true" fillcolor="#000000" stroked="false">
                <v:path arrowok="t"/>
                <v:fill type="solid"/>
              </v:shape>
            </v:group>
            <v:group style="position:absolute;left:7257;top:507;width:10;height:20" coordorigin="7257,507" coordsize="10,20">
              <v:shape style="position:absolute;left:7257;top:507;width:10;height:20" coordorigin="7257,507" coordsize="10,20" path="m7257,526l7266,526,7266,507,7257,507,7257,526xe" filled="true" fillcolor="#000000" stroked="false">
                <v:path arrowok="t"/>
                <v:fill type="solid"/>
              </v:shape>
            </v:group>
            <v:group style="position:absolute;left:7257;top:526;width:10;height:20" coordorigin="7257,526" coordsize="10,20">
              <v:shape style="position:absolute;left:7257;top:526;width:10;height:20" coordorigin="7257,526" coordsize="10,20" path="m7257,545l7266,545,7266,526,7257,526,7257,545xe" filled="true" fillcolor="#000000" stroked="false">
                <v:path arrowok="t"/>
                <v:fill type="solid"/>
              </v:shape>
            </v:group>
            <v:group style="position:absolute;left:7257;top:545;width:10;height:20" coordorigin="7257,545" coordsize="10,20">
              <v:shape style="position:absolute;left:7257;top:545;width:10;height:20" coordorigin="7257,545" coordsize="10,20" path="m7257,564l7266,564,7266,545,7257,545,7257,564xe" filled="true" fillcolor="#000000" stroked="false">
                <v:path arrowok="t"/>
                <v:fill type="solid"/>
              </v:shape>
            </v:group>
            <v:group style="position:absolute;left:7257;top:564;width:10;height:20" coordorigin="7257,564" coordsize="10,20">
              <v:shape style="position:absolute;left:7257;top:564;width:10;height:20" coordorigin="7257,564" coordsize="10,20" path="m7257,584l7266,584,7266,564,7257,564,7257,584xe" filled="true" fillcolor="#000000" stroked="false">
                <v:path arrowok="t"/>
                <v:fill type="solid"/>
              </v:shape>
            </v:group>
            <v:group style="position:absolute;left:7257;top:584;width:10;height:20" coordorigin="7257,584" coordsize="10,20">
              <v:shape style="position:absolute;left:7257;top:584;width:10;height:20" coordorigin="7257,584" coordsize="10,20" path="m7257,603l7266,603,7266,584,7257,584,7257,603xe" filled="true" fillcolor="#000000" stroked="false">
                <v:path arrowok="t"/>
                <v:fill type="solid"/>
              </v:shape>
            </v:group>
            <v:group style="position:absolute;left:7257;top:603;width:10;height:20" coordorigin="7257,603" coordsize="10,20">
              <v:shape style="position:absolute;left:7257;top:603;width:10;height:20" coordorigin="7257,603" coordsize="10,20" path="m7257,622l7266,622,7266,603,7257,603,7257,622xe" filled="true" fillcolor="#000000" stroked="false">
                <v:path arrowok="t"/>
                <v:fill type="solid"/>
              </v:shape>
            </v:group>
            <v:group style="position:absolute;left:7257;top:622;width:10;height:20" coordorigin="7257,622" coordsize="10,20">
              <v:shape style="position:absolute;left:7257;top:622;width:10;height:20" coordorigin="7257,622" coordsize="10,20" path="m7257,641l7266,641,7266,622,7257,622,7257,641xe" filled="true" fillcolor="#000000" stroked="false">
                <v:path arrowok="t"/>
                <v:fill type="solid"/>
              </v:shape>
            </v:group>
            <v:group style="position:absolute;left:7257;top:641;width:10;height:20" coordorigin="7257,641" coordsize="10,20">
              <v:shape style="position:absolute;left:7257;top:641;width:10;height:20" coordorigin="7257,641" coordsize="10,20" path="m7257,660l7266,660,7266,641,7257,641,7257,660xe" filled="true" fillcolor="#000000" stroked="false">
                <v:path arrowok="t"/>
                <v:fill type="solid"/>
              </v:shape>
            </v:group>
            <v:group style="position:absolute;left:7257;top:660;width:10;height:20" coordorigin="7257,660" coordsize="10,20">
              <v:shape style="position:absolute;left:7257;top:660;width:10;height:20" coordorigin="7257,660" coordsize="10,20" path="m7257,680l7266,680,7266,660,7257,660,7257,680xe" filled="true" fillcolor="#000000" stroked="false">
                <v:path arrowok="t"/>
                <v:fill type="solid"/>
              </v:shape>
            </v:group>
            <v:group style="position:absolute;left:7257;top:680;width:10;height:20" coordorigin="7257,680" coordsize="10,20">
              <v:shape style="position:absolute;left:7257;top:680;width:10;height:20" coordorigin="7257,680" coordsize="10,20" path="m7257,699l7266,699,7266,680,7257,680,7257,699xe" filled="true" fillcolor="#000000" stroked="false">
                <v:path arrowok="t"/>
                <v:fill type="solid"/>
              </v:shape>
            </v:group>
            <v:group style="position:absolute;left:7257;top:699;width:10;height:20" coordorigin="7257,699" coordsize="10,20">
              <v:shape style="position:absolute;left:7257;top:699;width:10;height:20" coordorigin="7257,699" coordsize="10,20" path="m7257,718l7266,718,7266,699,7257,699,7257,718xe" filled="true" fillcolor="#000000" stroked="false">
                <v:path arrowok="t"/>
                <v:fill type="solid"/>
              </v:shape>
            </v:group>
            <v:group style="position:absolute;left:7257;top:718;width:10;height:20" coordorigin="7257,718" coordsize="10,20">
              <v:shape style="position:absolute;left:7257;top:718;width:10;height:20" coordorigin="7257,718" coordsize="10,20" path="m7257,737l7266,737,7266,718,7257,718,7257,737xe" filled="true" fillcolor="#000000" stroked="false">
                <v:path arrowok="t"/>
                <v:fill type="solid"/>
              </v:shape>
            </v:group>
            <v:group style="position:absolute;left:7257;top:742;width:10;height:2" coordorigin="7257,742" coordsize="10,2">
              <v:shape style="position:absolute;left:7257;top:742;width:10;height:2" coordorigin="7257,742" coordsize="10,0" path="m7257,742l7266,742e" filled="false" stroked="true" strokeweight=".47998pt" strokecolor="#000000">
                <v:path arrowok="t"/>
              </v:shape>
            </v:group>
            <v:group style="position:absolute;left:4307;top:752;width:10;height:2" coordorigin="4307,752" coordsize="10,2">
              <v:shape style="position:absolute;left:4307;top:752;width:10;height:2" coordorigin="4307,752" coordsize="10,0" path="m4307,752l4316,752e" filled="false" stroked="true" strokeweight=".48004pt" strokecolor="#000000">
                <v:path arrowok="t"/>
              </v:shape>
            </v:group>
            <v:group style="position:absolute;left:5907;top:752;width:10;height:2" coordorigin="5907,752" coordsize="10,2">
              <v:shape style="position:absolute;left:5907;top:752;width:10;height:2" coordorigin="5907,752" coordsize="10,0" path="m5907,752l5917,752e" filled="false" stroked="true" strokeweight=".48004pt" strokecolor="#000000">
                <v:path arrowok="t"/>
              </v:shape>
              <v:shape style="position:absolute;left:4316;top:747;width:2940;height:10" type="#_x0000_t75" stroked="false">
                <v:imagedata r:id="rId481" o:title=""/>
              </v:shape>
              <v:shape style="position:absolute;left:7252;top:747;width:1524;height:10" type="#_x0000_t75" stroked="false">
                <v:imagedata r:id="rId482" o:title=""/>
              </v:shape>
              <v:shape style="position:absolute;left:8771;top:747;width:1385;height:10" type="#_x0000_t75" stroked="false">
                <v:imagedata r:id="rId483" o:title=""/>
              </v:shape>
            </v:group>
            <v:group style="position:absolute;left:4307;top:756;width:10;height:20" coordorigin="4307,756" coordsize="10,20">
              <v:shape style="position:absolute;left:4307;top:756;width:10;height:20" coordorigin="4307,756" coordsize="10,20" path="m4307,776l4316,776,4316,756,4307,756,4307,776xe" filled="true" fillcolor="#000000" stroked="false">
                <v:path arrowok="t"/>
                <v:fill type="solid"/>
              </v:shape>
            </v:group>
            <v:group style="position:absolute;left:4307;top:776;width:10;height:20" coordorigin="4307,776" coordsize="10,20">
              <v:shape style="position:absolute;left:4307;top:776;width:10;height:20" coordorigin="4307,776" coordsize="10,20" path="m4307,795l4316,795,4316,776,4307,776,4307,795xe" filled="true" fillcolor="#000000" stroked="false">
                <v:path arrowok="t"/>
                <v:fill type="solid"/>
              </v:shape>
            </v:group>
            <v:group style="position:absolute;left:4307;top:795;width:10;height:20" coordorigin="4307,795" coordsize="10,20">
              <v:shape style="position:absolute;left:4307;top:795;width:10;height:20" coordorigin="4307,795" coordsize="10,20" path="m4307,814l4316,814,4316,795,4307,795,4307,814xe" filled="true" fillcolor="#000000" stroked="false">
                <v:path arrowok="t"/>
                <v:fill type="solid"/>
              </v:shape>
            </v:group>
            <v:group style="position:absolute;left:4307;top:814;width:10;height:20" coordorigin="4307,814" coordsize="10,20">
              <v:shape style="position:absolute;left:4307;top:814;width:10;height:20" coordorigin="4307,814" coordsize="10,20" path="m4307,833l4316,833,4316,814,4307,814,4307,833xe" filled="true" fillcolor="#000000" stroked="false">
                <v:path arrowok="t"/>
                <v:fill type="solid"/>
              </v:shape>
            </v:group>
            <v:group style="position:absolute;left:4307;top:833;width:10;height:20" coordorigin="4307,833" coordsize="10,20">
              <v:shape style="position:absolute;left:4307;top:833;width:10;height:20" coordorigin="4307,833" coordsize="10,20" path="m4307,852l4316,852,4316,833,4307,833,4307,852xe" filled="true" fillcolor="#000000" stroked="false">
                <v:path arrowok="t"/>
                <v:fill type="solid"/>
              </v:shape>
            </v:group>
            <v:group style="position:absolute;left:4307;top:852;width:10;height:20" coordorigin="4307,852" coordsize="10,20">
              <v:shape style="position:absolute;left:4307;top:852;width:10;height:20" coordorigin="4307,852" coordsize="10,20" path="m4307,872l4316,872,4316,852,4307,852,4307,872xe" filled="true" fillcolor="#000000" stroked="false">
                <v:path arrowok="t"/>
                <v:fill type="solid"/>
              </v:shape>
            </v:group>
            <v:group style="position:absolute;left:4307;top:872;width:10;height:20" coordorigin="4307,872" coordsize="10,20">
              <v:shape style="position:absolute;left:4307;top:872;width:10;height:20" coordorigin="4307,872" coordsize="10,20" path="m4307,891l4316,891,4316,872,4307,872,4307,891xe" filled="true" fillcolor="#000000" stroked="false">
                <v:path arrowok="t"/>
                <v:fill type="solid"/>
              </v:shape>
            </v:group>
            <v:group style="position:absolute;left:4307;top:891;width:10;height:20" coordorigin="4307,891" coordsize="10,20">
              <v:shape style="position:absolute;left:4307;top:891;width:10;height:20" coordorigin="4307,891" coordsize="10,20" path="m4307,910l4316,910,4316,891,4307,891,4307,910xe" filled="true" fillcolor="#000000" stroked="false">
                <v:path arrowok="t"/>
                <v:fill type="solid"/>
              </v:shape>
            </v:group>
            <v:group style="position:absolute;left:4307;top:910;width:10;height:20" coordorigin="4307,910" coordsize="10,20">
              <v:shape style="position:absolute;left:4307;top:910;width:10;height:20" coordorigin="4307,910" coordsize="10,20" path="m4307,929l4316,929,4316,910,4307,910,4307,929xe" filled="true" fillcolor="#000000" stroked="false">
                <v:path arrowok="t"/>
                <v:fill type="solid"/>
              </v:shape>
            </v:group>
            <v:group style="position:absolute;left:4307;top:929;width:10;height:20" coordorigin="4307,929" coordsize="10,20">
              <v:shape style="position:absolute;left:4307;top:929;width:10;height:20" coordorigin="4307,929" coordsize="10,20" path="m4307,948l4316,948,4316,929,4307,929,4307,948xe" filled="true" fillcolor="#000000" stroked="false">
                <v:path arrowok="t"/>
                <v:fill type="solid"/>
              </v:shape>
            </v:group>
            <v:group style="position:absolute;left:4307;top:948;width:10;height:20" coordorigin="4307,948" coordsize="10,20">
              <v:shape style="position:absolute;left:4307;top:948;width:10;height:20" coordorigin="4307,948" coordsize="10,20" path="m4307,968l4316,968,4316,948,4307,948,4307,968xe" filled="true" fillcolor="#000000" stroked="false">
                <v:path arrowok="t"/>
                <v:fill type="solid"/>
              </v:shape>
            </v:group>
            <v:group style="position:absolute;left:4307;top:968;width:10;height:20" coordorigin="4307,968" coordsize="10,20">
              <v:shape style="position:absolute;left:4307;top:968;width:10;height:20" coordorigin="4307,968" coordsize="10,20" path="m4307,987l4316,987,4316,968,4307,968,4307,987xe" filled="true" fillcolor="#000000" stroked="false">
                <v:path arrowok="t"/>
                <v:fill type="solid"/>
              </v:shape>
            </v:group>
            <v:group style="position:absolute;left:4307;top:987;width:10;height:20" coordorigin="4307,987" coordsize="10,20">
              <v:shape style="position:absolute;left:4307;top:987;width:10;height:20" coordorigin="4307,987" coordsize="10,20" path="m4307,1006l4316,1006,4316,987,4307,987,4307,1006xe" filled="true" fillcolor="#000000" stroked="false">
                <v:path arrowok="t"/>
                <v:fill type="solid"/>
              </v:shape>
            </v:group>
            <v:group style="position:absolute;left:4307;top:1006;width:10;height:20" coordorigin="4307,1006" coordsize="10,20">
              <v:shape style="position:absolute;left:4307;top:1006;width:10;height:20" coordorigin="4307,1006" coordsize="10,20" path="m4307,1025l4316,1025,4316,1006,4307,1006,4307,1025xe" filled="true" fillcolor="#000000" stroked="false">
                <v:path arrowok="t"/>
                <v:fill type="solid"/>
              </v:shape>
            </v:group>
            <v:group style="position:absolute;left:4307;top:1025;width:10;height:20" coordorigin="4307,1025" coordsize="10,20">
              <v:shape style="position:absolute;left:4307;top:1025;width:10;height:20" coordorigin="4307,1025" coordsize="10,20" path="m4307,1044l4316,1044,4316,1025,4307,1025,4307,1044xe" filled="true" fillcolor="#000000" stroked="false">
                <v:path arrowok="t"/>
                <v:fill type="solid"/>
              </v:shape>
            </v:group>
            <v:group style="position:absolute;left:4307;top:1044;width:10;height:20" coordorigin="4307,1044" coordsize="10,20">
              <v:shape style="position:absolute;left:4307;top:1044;width:10;height:20" coordorigin="4307,1044" coordsize="10,20" path="m4307,1064l4316,1064,4316,1044,4307,1044,4307,1064xe" filled="true" fillcolor="#000000" stroked="false">
                <v:path arrowok="t"/>
                <v:fill type="solid"/>
              </v:shape>
            </v:group>
            <v:group style="position:absolute;left:4307;top:1064;width:10;height:20" coordorigin="4307,1064" coordsize="10,20">
              <v:shape style="position:absolute;left:4307;top:1064;width:10;height:20" coordorigin="4307,1064" coordsize="10,20" path="m4307,1083l4316,1083,4316,1064,4307,1064,4307,1083xe" filled="true" fillcolor="#000000" stroked="false">
                <v:path arrowok="t"/>
                <v:fill type="solid"/>
              </v:shape>
            </v:group>
            <v:group style="position:absolute;left:4307;top:1083;width:10;height:20" coordorigin="4307,1083" coordsize="10,20">
              <v:shape style="position:absolute;left:4307;top:1083;width:10;height:20" coordorigin="4307,1083" coordsize="10,20" path="m4307,1102l4316,1102,4316,1083,4307,1083,4307,1102xe" filled="true" fillcolor="#000000" stroked="false">
                <v:path arrowok="t"/>
                <v:fill type="solid"/>
              </v:shape>
            </v:group>
            <v:group style="position:absolute;left:4307;top:1102;width:10;height:20" coordorigin="4307,1102" coordsize="10,20">
              <v:shape style="position:absolute;left:4307;top:1102;width:10;height:20" coordorigin="4307,1102" coordsize="10,20" path="m4307,1121l4316,1121,4316,1102,4307,1102,4307,1121xe" filled="true" fillcolor="#000000" stroked="false">
                <v:path arrowok="t"/>
                <v:fill type="solid"/>
              </v:shape>
            </v:group>
            <v:group style="position:absolute;left:4307;top:1126;width:10;height:2" coordorigin="4307,1126" coordsize="10,2">
              <v:shape style="position:absolute;left:4307;top:1126;width:10;height:2" coordorigin="4307,1126" coordsize="10,0" path="m4307,1126l4316,1126e" filled="false" stroked="true" strokeweight=".47998pt" strokecolor="#000000">
                <v:path arrowok="t"/>
              </v:shape>
            </v:group>
            <v:group style="position:absolute;left:5907;top:756;width:10;height:20" coordorigin="5907,756" coordsize="10,20">
              <v:shape style="position:absolute;left:5907;top:756;width:10;height:20" coordorigin="5907,756" coordsize="10,20" path="m5907,776l5917,776,5917,756,5907,756,5907,776xe" filled="true" fillcolor="#000000" stroked="false">
                <v:path arrowok="t"/>
                <v:fill type="solid"/>
              </v:shape>
            </v:group>
            <v:group style="position:absolute;left:5907;top:776;width:10;height:20" coordorigin="5907,776" coordsize="10,20">
              <v:shape style="position:absolute;left:5907;top:776;width:10;height:20" coordorigin="5907,776" coordsize="10,20" path="m5907,795l5917,795,5917,776,5907,776,5907,795xe" filled="true" fillcolor="#000000" stroked="false">
                <v:path arrowok="t"/>
                <v:fill type="solid"/>
              </v:shape>
            </v:group>
            <v:group style="position:absolute;left:5907;top:795;width:10;height:20" coordorigin="5907,795" coordsize="10,20">
              <v:shape style="position:absolute;left:5907;top:795;width:10;height:20" coordorigin="5907,795" coordsize="10,20" path="m5907,814l5917,814,5917,795,5907,795,5907,814xe" filled="true" fillcolor="#000000" stroked="false">
                <v:path arrowok="t"/>
                <v:fill type="solid"/>
              </v:shape>
            </v:group>
            <v:group style="position:absolute;left:5907;top:814;width:10;height:20" coordorigin="5907,814" coordsize="10,20">
              <v:shape style="position:absolute;left:5907;top:814;width:10;height:20" coordorigin="5907,814" coordsize="10,20" path="m5907,833l5917,833,5917,814,5907,814,5907,833xe" filled="true" fillcolor="#000000" stroked="false">
                <v:path arrowok="t"/>
                <v:fill type="solid"/>
              </v:shape>
            </v:group>
            <v:group style="position:absolute;left:5907;top:833;width:10;height:20" coordorigin="5907,833" coordsize="10,20">
              <v:shape style="position:absolute;left:5907;top:833;width:10;height:20" coordorigin="5907,833" coordsize="10,20" path="m5907,852l5917,852,5917,833,5907,833,5907,852xe" filled="true" fillcolor="#000000" stroked="false">
                <v:path arrowok="t"/>
                <v:fill type="solid"/>
              </v:shape>
            </v:group>
            <v:group style="position:absolute;left:5907;top:852;width:10;height:20" coordorigin="5907,852" coordsize="10,20">
              <v:shape style="position:absolute;left:5907;top:852;width:10;height:20" coordorigin="5907,852" coordsize="10,20" path="m5907,872l5917,872,5917,852,5907,852,5907,872xe" filled="true" fillcolor="#000000" stroked="false">
                <v:path arrowok="t"/>
                <v:fill type="solid"/>
              </v:shape>
            </v:group>
            <v:group style="position:absolute;left:5907;top:872;width:10;height:20" coordorigin="5907,872" coordsize="10,20">
              <v:shape style="position:absolute;left:5907;top:872;width:10;height:20" coordorigin="5907,872" coordsize="10,20" path="m5907,891l5917,891,5917,872,5907,872,5907,891xe" filled="true" fillcolor="#000000" stroked="false">
                <v:path arrowok="t"/>
                <v:fill type="solid"/>
              </v:shape>
            </v:group>
            <v:group style="position:absolute;left:5907;top:891;width:10;height:20" coordorigin="5907,891" coordsize="10,20">
              <v:shape style="position:absolute;left:5907;top:891;width:10;height:20" coordorigin="5907,891" coordsize="10,20" path="m5907,910l5917,910,5917,891,5907,891,5907,910xe" filled="true" fillcolor="#000000" stroked="false">
                <v:path arrowok="t"/>
                <v:fill type="solid"/>
              </v:shape>
            </v:group>
            <v:group style="position:absolute;left:5907;top:910;width:10;height:20" coordorigin="5907,910" coordsize="10,20">
              <v:shape style="position:absolute;left:5907;top:910;width:10;height:20" coordorigin="5907,910" coordsize="10,20" path="m5907,929l5917,929,5917,910,5907,910,5907,929xe" filled="true" fillcolor="#000000" stroked="false">
                <v:path arrowok="t"/>
                <v:fill type="solid"/>
              </v:shape>
            </v:group>
            <v:group style="position:absolute;left:5907;top:929;width:10;height:20" coordorigin="5907,929" coordsize="10,20">
              <v:shape style="position:absolute;left:5907;top:929;width:10;height:20" coordorigin="5907,929" coordsize="10,20" path="m5907,948l5917,948,5917,929,5907,929,5907,948xe" filled="true" fillcolor="#000000" stroked="false">
                <v:path arrowok="t"/>
                <v:fill type="solid"/>
              </v:shape>
            </v:group>
            <v:group style="position:absolute;left:5907;top:948;width:10;height:20" coordorigin="5907,948" coordsize="10,20">
              <v:shape style="position:absolute;left:5907;top:948;width:10;height:20" coordorigin="5907,948" coordsize="10,20" path="m5907,968l5917,968,5917,948,5907,948,5907,968xe" filled="true" fillcolor="#000000" stroked="false">
                <v:path arrowok="t"/>
                <v:fill type="solid"/>
              </v:shape>
            </v:group>
            <v:group style="position:absolute;left:5907;top:968;width:10;height:20" coordorigin="5907,968" coordsize="10,20">
              <v:shape style="position:absolute;left:5907;top:968;width:10;height:20" coordorigin="5907,968" coordsize="10,20" path="m5907,987l5917,987,5917,968,5907,968,5907,987xe" filled="true" fillcolor="#000000" stroked="false">
                <v:path arrowok="t"/>
                <v:fill type="solid"/>
              </v:shape>
            </v:group>
            <v:group style="position:absolute;left:5907;top:987;width:10;height:20" coordorigin="5907,987" coordsize="10,20">
              <v:shape style="position:absolute;left:5907;top:987;width:10;height:20" coordorigin="5907,987" coordsize="10,20" path="m5907,1006l5917,1006,5917,987,5907,987,5907,1006xe" filled="true" fillcolor="#000000" stroked="false">
                <v:path arrowok="t"/>
                <v:fill type="solid"/>
              </v:shape>
            </v:group>
            <v:group style="position:absolute;left:5907;top:1006;width:10;height:20" coordorigin="5907,1006" coordsize="10,20">
              <v:shape style="position:absolute;left:5907;top:1006;width:10;height:20" coordorigin="5907,1006" coordsize="10,20" path="m5907,1025l5917,1025,5917,1006,5907,1006,5907,1025xe" filled="true" fillcolor="#000000" stroked="false">
                <v:path arrowok="t"/>
                <v:fill type="solid"/>
              </v:shape>
            </v:group>
            <v:group style="position:absolute;left:5907;top:1025;width:10;height:20" coordorigin="5907,1025" coordsize="10,20">
              <v:shape style="position:absolute;left:5907;top:1025;width:10;height:20" coordorigin="5907,1025" coordsize="10,20" path="m5907,1044l5917,1044,5917,1025,5907,1025,5907,1044xe" filled="true" fillcolor="#000000" stroked="false">
                <v:path arrowok="t"/>
                <v:fill type="solid"/>
              </v:shape>
            </v:group>
            <v:group style="position:absolute;left:5907;top:1044;width:10;height:20" coordorigin="5907,1044" coordsize="10,20">
              <v:shape style="position:absolute;left:5907;top:1044;width:10;height:20" coordorigin="5907,1044" coordsize="10,20" path="m5907,1064l5917,1064,5917,1044,5907,1044,5907,1064xe" filled="true" fillcolor="#000000" stroked="false">
                <v:path arrowok="t"/>
                <v:fill type="solid"/>
              </v:shape>
            </v:group>
            <v:group style="position:absolute;left:5907;top:1064;width:10;height:20" coordorigin="5907,1064" coordsize="10,20">
              <v:shape style="position:absolute;left:5907;top:1064;width:10;height:20" coordorigin="5907,1064" coordsize="10,20" path="m5907,1083l5917,1083,5917,1064,5907,1064,5907,1083xe" filled="true" fillcolor="#000000" stroked="false">
                <v:path arrowok="t"/>
                <v:fill type="solid"/>
              </v:shape>
            </v:group>
            <v:group style="position:absolute;left:5907;top:1083;width:10;height:20" coordorigin="5907,1083" coordsize="10,20">
              <v:shape style="position:absolute;left:5907;top:1083;width:10;height:20" coordorigin="5907,1083" coordsize="10,20" path="m5907,1102l5917,1102,5917,1083,5907,1083,5907,1102xe" filled="true" fillcolor="#000000" stroked="false">
                <v:path arrowok="t"/>
                <v:fill type="solid"/>
              </v:shape>
            </v:group>
            <v:group style="position:absolute;left:5907;top:1102;width:10;height:20" coordorigin="5907,1102" coordsize="10,20">
              <v:shape style="position:absolute;left:5907;top:1102;width:10;height:20" coordorigin="5907,1102" coordsize="10,20" path="m5907,1121l5917,1121,5917,1102,5907,1102,5907,1121xe" filled="true" fillcolor="#000000" stroked="false">
                <v:path arrowok="t"/>
                <v:fill type="solid"/>
              </v:shape>
            </v:group>
            <v:group style="position:absolute;left:5907;top:1126;width:10;height:2" coordorigin="5907,1126" coordsize="10,2">
              <v:shape style="position:absolute;left:5907;top:1126;width:10;height:2" coordorigin="5907,1126" coordsize="10,0" path="m5907,1126l5917,1126e" filled="false" stroked="true" strokeweight=".47998pt" strokecolor="#000000">
                <v:path arrowok="t"/>
              </v:shape>
            </v:group>
            <v:group style="position:absolute;left:7257;top:756;width:10;height:20" coordorigin="7257,756" coordsize="10,20">
              <v:shape style="position:absolute;left:7257;top:756;width:10;height:20" coordorigin="7257,756" coordsize="10,20" path="m7257,776l7266,776,7266,756,7257,756,7257,776xe" filled="true" fillcolor="#000000" stroked="false">
                <v:path arrowok="t"/>
                <v:fill type="solid"/>
              </v:shape>
            </v:group>
            <v:group style="position:absolute;left:7257;top:776;width:10;height:20" coordorigin="7257,776" coordsize="10,20">
              <v:shape style="position:absolute;left:7257;top:776;width:10;height:20" coordorigin="7257,776" coordsize="10,20" path="m7257,795l7266,795,7266,776,7257,776,7257,795xe" filled="true" fillcolor="#000000" stroked="false">
                <v:path arrowok="t"/>
                <v:fill type="solid"/>
              </v:shape>
            </v:group>
            <v:group style="position:absolute;left:7257;top:795;width:10;height:20" coordorigin="7257,795" coordsize="10,20">
              <v:shape style="position:absolute;left:7257;top:795;width:10;height:20" coordorigin="7257,795" coordsize="10,20" path="m7257,814l7266,814,7266,795,7257,795,7257,814xe" filled="true" fillcolor="#000000" stroked="false">
                <v:path arrowok="t"/>
                <v:fill type="solid"/>
              </v:shape>
            </v:group>
            <v:group style="position:absolute;left:7257;top:814;width:10;height:20" coordorigin="7257,814" coordsize="10,20">
              <v:shape style="position:absolute;left:7257;top:814;width:10;height:20" coordorigin="7257,814" coordsize="10,20" path="m7257,833l7266,833,7266,814,7257,814,7257,833xe" filled="true" fillcolor="#000000" stroked="false">
                <v:path arrowok="t"/>
                <v:fill type="solid"/>
              </v:shape>
            </v:group>
            <v:group style="position:absolute;left:7257;top:833;width:10;height:20" coordorigin="7257,833" coordsize="10,20">
              <v:shape style="position:absolute;left:7257;top:833;width:10;height:20" coordorigin="7257,833" coordsize="10,20" path="m7257,852l7266,852,7266,833,7257,833,7257,852xe" filled="true" fillcolor="#000000" stroked="false">
                <v:path arrowok="t"/>
                <v:fill type="solid"/>
              </v:shape>
            </v:group>
            <v:group style="position:absolute;left:7257;top:852;width:10;height:20" coordorigin="7257,852" coordsize="10,20">
              <v:shape style="position:absolute;left:7257;top:852;width:10;height:20" coordorigin="7257,852" coordsize="10,20" path="m7257,872l7266,872,7266,852,7257,852,7257,872xe" filled="true" fillcolor="#000000" stroked="false">
                <v:path arrowok="t"/>
                <v:fill type="solid"/>
              </v:shape>
            </v:group>
            <v:group style="position:absolute;left:7257;top:872;width:10;height:20" coordorigin="7257,872" coordsize="10,20">
              <v:shape style="position:absolute;left:7257;top:872;width:10;height:20" coordorigin="7257,872" coordsize="10,20" path="m7257,891l7266,891,7266,872,7257,872,7257,891xe" filled="true" fillcolor="#000000" stroked="false">
                <v:path arrowok="t"/>
                <v:fill type="solid"/>
              </v:shape>
            </v:group>
            <v:group style="position:absolute;left:7257;top:891;width:10;height:20" coordorigin="7257,891" coordsize="10,20">
              <v:shape style="position:absolute;left:7257;top:891;width:10;height:20" coordorigin="7257,891" coordsize="10,20" path="m7257,910l7266,910,7266,891,7257,891,7257,910xe" filled="true" fillcolor="#000000" stroked="false">
                <v:path arrowok="t"/>
                <v:fill type="solid"/>
              </v:shape>
            </v:group>
            <v:group style="position:absolute;left:7257;top:910;width:10;height:20" coordorigin="7257,910" coordsize="10,20">
              <v:shape style="position:absolute;left:7257;top:910;width:10;height:20" coordorigin="7257,910" coordsize="10,20" path="m7257,929l7266,929,7266,910,7257,910,7257,929xe" filled="true" fillcolor="#000000" stroked="false">
                <v:path arrowok="t"/>
                <v:fill type="solid"/>
              </v:shape>
            </v:group>
            <v:group style="position:absolute;left:7257;top:929;width:10;height:20" coordorigin="7257,929" coordsize="10,20">
              <v:shape style="position:absolute;left:7257;top:929;width:10;height:20" coordorigin="7257,929" coordsize="10,20" path="m7257,948l7266,948,7266,929,7257,929,7257,948xe" filled="true" fillcolor="#000000" stroked="false">
                <v:path arrowok="t"/>
                <v:fill type="solid"/>
              </v:shape>
            </v:group>
            <v:group style="position:absolute;left:7257;top:948;width:10;height:20" coordorigin="7257,948" coordsize="10,20">
              <v:shape style="position:absolute;left:7257;top:948;width:10;height:20" coordorigin="7257,948" coordsize="10,20" path="m7257,968l7266,968,7266,948,7257,948,7257,968xe" filled="true" fillcolor="#000000" stroked="false">
                <v:path arrowok="t"/>
                <v:fill type="solid"/>
              </v:shape>
            </v:group>
            <v:group style="position:absolute;left:7257;top:968;width:10;height:20" coordorigin="7257,968" coordsize="10,20">
              <v:shape style="position:absolute;left:7257;top:968;width:10;height:20" coordorigin="7257,968" coordsize="10,20" path="m7257,987l7266,987,7266,968,7257,968,7257,987xe" filled="true" fillcolor="#000000" stroked="false">
                <v:path arrowok="t"/>
                <v:fill type="solid"/>
              </v:shape>
            </v:group>
            <v:group style="position:absolute;left:7257;top:987;width:10;height:20" coordorigin="7257,987" coordsize="10,20">
              <v:shape style="position:absolute;left:7257;top:987;width:10;height:20" coordorigin="7257,987" coordsize="10,20" path="m7257,1006l7266,1006,7266,987,7257,987,7257,1006xe" filled="true" fillcolor="#000000" stroked="false">
                <v:path arrowok="t"/>
                <v:fill type="solid"/>
              </v:shape>
            </v:group>
            <v:group style="position:absolute;left:7257;top:1006;width:10;height:20" coordorigin="7257,1006" coordsize="10,20">
              <v:shape style="position:absolute;left:7257;top:1006;width:10;height:20" coordorigin="7257,1006" coordsize="10,20" path="m7257,1025l7266,1025,7266,1006,7257,1006,7257,1025xe" filled="true" fillcolor="#000000" stroked="false">
                <v:path arrowok="t"/>
                <v:fill type="solid"/>
              </v:shape>
            </v:group>
            <v:group style="position:absolute;left:7257;top:1025;width:10;height:20" coordorigin="7257,1025" coordsize="10,20">
              <v:shape style="position:absolute;left:7257;top:1025;width:10;height:20" coordorigin="7257,1025" coordsize="10,20" path="m7257,1044l7266,1044,7266,1025,7257,1025,7257,1044xe" filled="true" fillcolor="#000000" stroked="false">
                <v:path arrowok="t"/>
                <v:fill type="solid"/>
              </v:shape>
            </v:group>
            <v:group style="position:absolute;left:7257;top:1044;width:10;height:20" coordorigin="7257,1044" coordsize="10,20">
              <v:shape style="position:absolute;left:7257;top:1044;width:10;height:20" coordorigin="7257,1044" coordsize="10,20" path="m7257,1064l7266,1064,7266,1044,7257,1044,7257,1064xe" filled="true" fillcolor="#000000" stroked="false">
                <v:path arrowok="t"/>
                <v:fill type="solid"/>
              </v:shape>
            </v:group>
            <v:group style="position:absolute;left:7257;top:1064;width:10;height:20" coordorigin="7257,1064" coordsize="10,20">
              <v:shape style="position:absolute;left:7257;top:1064;width:10;height:20" coordorigin="7257,1064" coordsize="10,20" path="m7257,1083l7266,1083,7266,1064,7257,1064,7257,1083xe" filled="true" fillcolor="#000000" stroked="false">
                <v:path arrowok="t"/>
                <v:fill type="solid"/>
              </v:shape>
            </v:group>
            <v:group style="position:absolute;left:7257;top:1083;width:10;height:20" coordorigin="7257,1083" coordsize="10,20">
              <v:shape style="position:absolute;left:7257;top:1083;width:10;height:20" coordorigin="7257,1083" coordsize="10,20" path="m7257,1102l7266,1102,7266,1083,7257,1083,7257,1102xe" filled="true" fillcolor="#000000" stroked="false">
                <v:path arrowok="t"/>
                <v:fill type="solid"/>
              </v:shape>
            </v:group>
            <v:group style="position:absolute;left:7257;top:1102;width:10;height:20" coordorigin="7257,1102" coordsize="10,20">
              <v:shape style="position:absolute;left:7257;top:1102;width:10;height:20" coordorigin="7257,1102" coordsize="10,20" path="m7257,1121l7266,1121,7266,1102,7257,1102,7257,1121xe" filled="true" fillcolor="#000000" stroked="false">
                <v:path arrowok="t"/>
                <v:fill type="solid"/>
              </v:shape>
            </v:group>
            <v:group style="position:absolute;left:7257;top:1126;width:10;height:2" coordorigin="7257,1126" coordsize="10,2">
              <v:shape style="position:absolute;left:7257;top:1126;width:10;height:2" coordorigin="7257,1126" coordsize="10,0" path="m7257,1126l7266,1126e" filled="false" stroked="true" strokeweight=".47998pt" strokecolor="#000000">
                <v:path arrowok="t"/>
              </v:shape>
            </v:group>
            <v:group style="position:absolute;left:8776;top:756;width:10;height:20" coordorigin="8776,756" coordsize="10,20">
              <v:shape style="position:absolute;left:8776;top:756;width:10;height:20" coordorigin="8776,756" coordsize="10,20" path="m8776,776l8785,776,8785,756,8776,756,8776,776xe" filled="true" fillcolor="#000000" stroked="false">
                <v:path arrowok="t"/>
                <v:fill type="solid"/>
              </v:shape>
            </v:group>
            <v:group style="position:absolute;left:8776;top:776;width:10;height:20" coordorigin="8776,776" coordsize="10,20">
              <v:shape style="position:absolute;left:8776;top:776;width:10;height:20" coordorigin="8776,776" coordsize="10,20" path="m8776,795l8785,795,8785,776,8776,776,8776,795xe" filled="true" fillcolor="#000000" stroked="false">
                <v:path arrowok="t"/>
                <v:fill type="solid"/>
              </v:shape>
            </v:group>
            <v:group style="position:absolute;left:8776;top:795;width:10;height:20" coordorigin="8776,795" coordsize="10,20">
              <v:shape style="position:absolute;left:8776;top:795;width:10;height:20" coordorigin="8776,795" coordsize="10,20" path="m8776,814l8785,814,8785,795,8776,795,8776,814xe" filled="true" fillcolor="#000000" stroked="false">
                <v:path arrowok="t"/>
                <v:fill type="solid"/>
              </v:shape>
            </v:group>
            <v:group style="position:absolute;left:8776;top:814;width:10;height:20" coordorigin="8776,814" coordsize="10,20">
              <v:shape style="position:absolute;left:8776;top:814;width:10;height:20" coordorigin="8776,814" coordsize="10,20" path="m8776,833l8785,833,8785,814,8776,814,8776,833xe" filled="true" fillcolor="#000000" stroked="false">
                <v:path arrowok="t"/>
                <v:fill type="solid"/>
              </v:shape>
            </v:group>
            <v:group style="position:absolute;left:8776;top:833;width:10;height:20" coordorigin="8776,833" coordsize="10,20">
              <v:shape style="position:absolute;left:8776;top:833;width:10;height:20" coordorigin="8776,833" coordsize="10,20" path="m8776,852l8785,852,8785,833,8776,833,8776,852xe" filled="true" fillcolor="#000000" stroked="false">
                <v:path arrowok="t"/>
                <v:fill type="solid"/>
              </v:shape>
            </v:group>
            <v:group style="position:absolute;left:8776;top:852;width:10;height:20" coordorigin="8776,852" coordsize="10,20">
              <v:shape style="position:absolute;left:8776;top:852;width:10;height:20" coordorigin="8776,852" coordsize="10,20" path="m8776,872l8785,872,8785,852,8776,852,8776,872xe" filled="true" fillcolor="#000000" stroked="false">
                <v:path arrowok="t"/>
                <v:fill type="solid"/>
              </v:shape>
            </v:group>
            <v:group style="position:absolute;left:8776;top:872;width:10;height:20" coordorigin="8776,872" coordsize="10,20">
              <v:shape style="position:absolute;left:8776;top:872;width:10;height:20" coordorigin="8776,872" coordsize="10,20" path="m8776,891l8785,891,8785,872,8776,872,8776,891xe" filled="true" fillcolor="#000000" stroked="false">
                <v:path arrowok="t"/>
                <v:fill type="solid"/>
              </v:shape>
            </v:group>
            <v:group style="position:absolute;left:8776;top:891;width:10;height:20" coordorigin="8776,891" coordsize="10,20">
              <v:shape style="position:absolute;left:8776;top:891;width:10;height:20" coordorigin="8776,891" coordsize="10,20" path="m8776,910l8785,910,8785,891,8776,891,8776,910xe" filled="true" fillcolor="#000000" stroked="false">
                <v:path arrowok="t"/>
                <v:fill type="solid"/>
              </v:shape>
            </v:group>
            <v:group style="position:absolute;left:8776;top:910;width:10;height:20" coordorigin="8776,910" coordsize="10,20">
              <v:shape style="position:absolute;left:8776;top:910;width:10;height:20" coordorigin="8776,910" coordsize="10,20" path="m8776,929l8785,929,8785,910,8776,910,8776,929xe" filled="true" fillcolor="#000000" stroked="false">
                <v:path arrowok="t"/>
                <v:fill type="solid"/>
              </v:shape>
            </v:group>
            <v:group style="position:absolute;left:8776;top:929;width:10;height:20" coordorigin="8776,929" coordsize="10,20">
              <v:shape style="position:absolute;left:8776;top:929;width:10;height:20" coordorigin="8776,929" coordsize="10,20" path="m8776,948l8785,948,8785,929,8776,929,8776,948xe" filled="true" fillcolor="#000000" stroked="false">
                <v:path arrowok="t"/>
                <v:fill type="solid"/>
              </v:shape>
            </v:group>
            <v:group style="position:absolute;left:8776;top:948;width:10;height:20" coordorigin="8776,948" coordsize="10,20">
              <v:shape style="position:absolute;left:8776;top:948;width:10;height:20" coordorigin="8776,948" coordsize="10,20" path="m8776,968l8785,968,8785,948,8776,948,8776,968xe" filled="true" fillcolor="#000000" stroked="false">
                <v:path arrowok="t"/>
                <v:fill type="solid"/>
              </v:shape>
            </v:group>
            <v:group style="position:absolute;left:8776;top:968;width:10;height:20" coordorigin="8776,968" coordsize="10,20">
              <v:shape style="position:absolute;left:8776;top:968;width:10;height:20" coordorigin="8776,968" coordsize="10,20" path="m8776,987l8785,987,8785,968,8776,968,8776,987xe" filled="true" fillcolor="#000000" stroked="false">
                <v:path arrowok="t"/>
                <v:fill type="solid"/>
              </v:shape>
            </v:group>
            <v:group style="position:absolute;left:8776;top:987;width:10;height:20" coordorigin="8776,987" coordsize="10,20">
              <v:shape style="position:absolute;left:8776;top:987;width:10;height:20" coordorigin="8776,987" coordsize="10,20" path="m8776,1006l8785,1006,8785,987,8776,987,8776,1006xe" filled="true" fillcolor="#000000" stroked="false">
                <v:path arrowok="t"/>
                <v:fill type="solid"/>
              </v:shape>
            </v:group>
            <v:group style="position:absolute;left:8776;top:1006;width:10;height:20" coordorigin="8776,1006" coordsize="10,20">
              <v:shape style="position:absolute;left:8776;top:1006;width:10;height:20" coordorigin="8776,1006" coordsize="10,20" path="m8776,1025l8785,1025,8785,1006,8776,1006,8776,1025xe" filled="true" fillcolor="#000000" stroked="false">
                <v:path arrowok="t"/>
                <v:fill type="solid"/>
              </v:shape>
            </v:group>
            <v:group style="position:absolute;left:8776;top:1025;width:10;height:20" coordorigin="8776,1025" coordsize="10,20">
              <v:shape style="position:absolute;left:8776;top:1025;width:10;height:20" coordorigin="8776,1025" coordsize="10,20" path="m8776,1044l8785,1044,8785,1025,8776,1025,8776,1044xe" filled="true" fillcolor="#000000" stroked="false">
                <v:path arrowok="t"/>
                <v:fill type="solid"/>
              </v:shape>
            </v:group>
            <v:group style="position:absolute;left:8776;top:1044;width:10;height:20" coordorigin="8776,1044" coordsize="10,20">
              <v:shape style="position:absolute;left:8776;top:1044;width:10;height:20" coordorigin="8776,1044" coordsize="10,20" path="m8776,1064l8785,1064,8785,1044,8776,1044,8776,1064xe" filled="true" fillcolor="#000000" stroked="false">
                <v:path arrowok="t"/>
                <v:fill type="solid"/>
              </v:shape>
            </v:group>
            <v:group style="position:absolute;left:8776;top:1064;width:10;height:20" coordorigin="8776,1064" coordsize="10,20">
              <v:shape style="position:absolute;left:8776;top:1064;width:10;height:20" coordorigin="8776,1064" coordsize="10,20" path="m8776,1083l8785,1083,8785,1064,8776,1064,8776,1083xe" filled="true" fillcolor="#000000" stroked="false">
                <v:path arrowok="t"/>
                <v:fill type="solid"/>
              </v:shape>
            </v:group>
            <v:group style="position:absolute;left:8776;top:1083;width:10;height:20" coordorigin="8776,1083" coordsize="10,20">
              <v:shape style="position:absolute;left:8776;top:1083;width:10;height:20" coordorigin="8776,1083" coordsize="10,20" path="m8776,1102l8785,1102,8785,1083,8776,1083,8776,1102xe" filled="true" fillcolor="#000000" stroked="false">
                <v:path arrowok="t"/>
                <v:fill type="solid"/>
              </v:shape>
            </v:group>
            <v:group style="position:absolute;left:8776;top:1102;width:10;height:20" coordorigin="8776,1102" coordsize="10,20">
              <v:shape style="position:absolute;left:8776;top:1102;width:10;height:20" coordorigin="8776,1102" coordsize="10,20" path="m8776,1121l8785,1121,8785,1102,8776,1102,8776,1121xe" filled="true" fillcolor="#000000" stroked="false">
                <v:path arrowok="t"/>
                <v:fill type="solid"/>
              </v:shape>
            </v:group>
            <v:group style="position:absolute;left:8776;top:1126;width:10;height:2" coordorigin="8776,1126" coordsize="10,2">
              <v:shape style="position:absolute;left:8776;top:1126;width:10;height:2" coordorigin="8776,1126" coordsize="10,0" path="m8776,1126l8785,1126e" filled="false" stroked="true" strokeweight=".47998pt" strokecolor="#000000">
                <v:path arrowok="t"/>
              </v:shape>
              <v:shape style="position:absolute;left:2400;top:1131;width:1906;height:10" type="#_x0000_t75" stroked="false">
                <v:imagedata r:id="rId477" o:title=""/>
              </v:shape>
              <v:shape style="position:absolute;left:4302;top:1131;width:2955;height:10" type="#_x0000_t75" stroked="false">
                <v:imagedata r:id="rId484" o:title=""/>
              </v:shape>
              <v:shape style="position:absolute;left:7252;top:1131;width:1524;height:10" type="#_x0000_t75" stroked="false">
                <v:imagedata r:id="rId485" o:title=""/>
              </v:shape>
              <v:shape style="position:absolute;left:8771;top:1131;width:1385;height:10" type="#_x0000_t75" stroked="false">
                <v:imagedata r:id="rId486" o:title=""/>
              </v:shape>
            </v:group>
            <v:group style="position:absolute;left:4307;top:1140;width:10;height:20" coordorigin="4307,1140" coordsize="10,20">
              <v:shape style="position:absolute;left:4307;top:1140;width:10;height:20" coordorigin="4307,1140" coordsize="10,20" path="m4307,1160l4316,1160,4316,1140,4307,1140,4307,1160xe" filled="true" fillcolor="#000000" stroked="false">
                <v:path arrowok="t"/>
                <v:fill type="solid"/>
              </v:shape>
            </v:group>
            <v:group style="position:absolute;left:4307;top:1160;width:10;height:20" coordorigin="4307,1160" coordsize="10,20">
              <v:shape style="position:absolute;left:4307;top:1160;width:10;height:20" coordorigin="4307,1160" coordsize="10,20" path="m4307,1179l4316,1179,4316,1160,4307,1160,4307,1179xe" filled="true" fillcolor="#000000" stroked="false">
                <v:path arrowok="t"/>
                <v:fill type="solid"/>
              </v:shape>
            </v:group>
            <v:group style="position:absolute;left:4307;top:1179;width:10;height:20" coordorigin="4307,1179" coordsize="10,20">
              <v:shape style="position:absolute;left:4307;top:1179;width:10;height:20" coordorigin="4307,1179" coordsize="10,20" path="m4307,1198l4316,1198,4316,1179,4307,1179,4307,1198xe" filled="true" fillcolor="#000000" stroked="false">
                <v:path arrowok="t"/>
                <v:fill type="solid"/>
              </v:shape>
            </v:group>
            <v:group style="position:absolute;left:4307;top:1198;width:10;height:20" coordorigin="4307,1198" coordsize="10,20">
              <v:shape style="position:absolute;left:4307;top:1198;width:10;height:20" coordorigin="4307,1198" coordsize="10,20" path="m4307,1217l4316,1217,4316,1198,4307,1198,4307,1217xe" filled="true" fillcolor="#000000" stroked="false">
                <v:path arrowok="t"/>
                <v:fill type="solid"/>
              </v:shape>
            </v:group>
            <v:group style="position:absolute;left:4307;top:1217;width:10;height:20" coordorigin="4307,1217" coordsize="10,20">
              <v:shape style="position:absolute;left:4307;top:1217;width:10;height:20" coordorigin="4307,1217" coordsize="10,20" path="m4307,1236l4316,1236,4316,1217,4307,1217,4307,1236xe" filled="true" fillcolor="#000000" stroked="false">
                <v:path arrowok="t"/>
                <v:fill type="solid"/>
              </v:shape>
            </v:group>
            <v:group style="position:absolute;left:4307;top:1236;width:10;height:20" coordorigin="4307,1236" coordsize="10,20">
              <v:shape style="position:absolute;left:4307;top:1236;width:10;height:20" coordorigin="4307,1236" coordsize="10,20" path="m4307,1256l4316,1256,4316,1236,4307,1236,4307,1256xe" filled="true" fillcolor="#000000" stroked="false">
                <v:path arrowok="t"/>
                <v:fill type="solid"/>
              </v:shape>
            </v:group>
            <v:group style="position:absolute;left:4307;top:1256;width:10;height:20" coordorigin="4307,1256" coordsize="10,20">
              <v:shape style="position:absolute;left:4307;top:1256;width:10;height:20" coordorigin="4307,1256" coordsize="10,20" path="m4307,1275l4316,1275,4316,1256,4307,1256,4307,1275xe" filled="true" fillcolor="#000000" stroked="false">
                <v:path arrowok="t"/>
                <v:fill type="solid"/>
              </v:shape>
            </v:group>
            <v:group style="position:absolute;left:4307;top:1275;width:10;height:20" coordorigin="4307,1275" coordsize="10,20">
              <v:shape style="position:absolute;left:4307;top:1275;width:10;height:20" coordorigin="4307,1275" coordsize="10,20" path="m4307,1294l4316,1294,4316,1275,4307,1275,4307,1294xe" filled="true" fillcolor="#000000" stroked="false">
                <v:path arrowok="t"/>
                <v:fill type="solid"/>
              </v:shape>
            </v:group>
            <v:group style="position:absolute;left:4307;top:1294;width:10;height:20" coordorigin="4307,1294" coordsize="10,20">
              <v:shape style="position:absolute;left:4307;top:1294;width:10;height:20" coordorigin="4307,1294" coordsize="10,20" path="m4307,1313l4316,1313,4316,1294,4307,1294,4307,1313xe" filled="true" fillcolor="#000000" stroked="false">
                <v:path arrowok="t"/>
                <v:fill type="solid"/>
              </v:shape>
            </v:group>
            <v:group style="position:absolute;left:4307;top:1313;width:10;height:20" coordorigin="4307,1313" coordsize="10,20">
              <v:shape style="position:absolute;left:4307;top:1313;width:10;height:20" coordorigin="4307,1313" coordsize="10,20" path="m4307,1332l4316,1332,4316,1313,4307,1313,4307,1332xe" filled="true" fillcolor="#000000" stroked="false">
                <v:path arrowok="t"/>
                <v:fill type="solid"/>
              </v:shape>
            </v:group>
            <v:group style="position:absolute;left:4307;top:1332;width:10;height:20" coordorigin="4307,1332" coordsize="10,20">
              <v:shape style="position:absolute;left:4307;top:1332;width:10;height:20" coordorigin="4307,1332" coordsize="10,20" path="m4307,1352l4316,1352,4316,1332,4307,1332,4307,1352xe" filled="true" fillcolor="#000000" stroked="false">
                <v:path arrowok="t"/>
                <v:fill type="solid"/>
              </v:shape>
            </v:group>
            <v:group style="position:absolute;left:5907;top:1140;width:10;height:20" coordorigin="5907,1140" coordsize="10,20">
              <v:shape style="position:absolute;left:5907;top:1140;width:10;height:20" coordorigin="5907,1140" coordsize="10,20" path="m5907,1160l5917,1160,5917,1140,5907,1140,5907,1160xe" filled="true" fillcolor="#000000" stroked="false">
                <v:path arrowok="t"/>
                <v:fill type="solid"/>
              </v:shape>
            </v:group>
            <v:group style="position:absolute;left:5907;top:1160;width:10;height:20" coordorigin="5907,1160" coordsize="10,20">
              <v:shape style="position:absolute;left:5907;top:1160;width:10;height:20" coordorigin="5907,1160" coordsize="10,20" path="m5907,1179l5917,1179,5917,1160,5907,1160,5907,1179xe" filled="true" fillcolor="#000000" stroked="false">
                <v:path arrowok="t"/>
                <v:fill type="solid"/>
              </v:shape>
            </v:group>
            <v:group style="position:absolute;left:5907;top:1179;width:10;height:20" coordorigin="5907,1179" coordsize="10,20">
              <v:shape style="position:absolute;left:5907;top:1179;width:10;height:20" coordorigin="5907,1179" coordsize="10,20" path="m5907,1198l5917,1198,5917,1179,5907,1179,5907,1198xe" filled="true" fillcolor="#000000" stroked="false">
                <v:path arrowok="t"/>
                <v:fill type="solid"/>
              </v:shape>
            </v:group>
            <v:group style="position:absolute;left:5907;top:1198;width:10;height:20" coordorigin="5907,1198" coordsize="10,20">
              <v:shape style="position:absolute;left:5907;top:1198;width:10;height:20" coordorigin="5907,1198" coordsize="10,20" path="m5907,1217l5917,1217,5917,1198,5907,1198,5907,1217xe" filled="true" fillcolor="#000000" stroked="false">
                <v:path arrowok="t"/>
                <v:fill type="solid"/>
              </v:shape>
            </v:group>
            <v:group style="position:absolute;left:5907;top:1217;width:10;height:20" coordorigin="5907,1217" coordsize="10,20">
              <v:shape style="position:absolute;left:5907;top:1217;width:10;height:20" coordorigin="5907,1217" coordsize="10,20" path="m5907,1236l5917,1236,5917,1217,5907,1217,5907,1236xe" filled="true" fillcolor="#000000" stroked="false">
                <v:path arrowok="t"/>
                <v:fill type="solid"/>
              </v:shape>
            </v:group>
            <v:group style="position:absolute;left:5907;top:1236;width:10;height:20" coordorigin="5907,1236" coordsize="10,20">
              <v:shape style="position:absolute;left:5907;top:1236;width:10;height:20" coordorigin="5907,1236" coordsize="10,20" path="m5907,1256l5917,1256,5917,1236,5907,1236,5907,1256xe" filled="true" fillcolor="#000000" stroked="false">
                <v:path arrowok="t"/>
                <v:fill type="solid"/>
              </v:shape>
            </v:group>
            <v:group style="position:absolute;left:5907;top:1256;width:10;height:20" coordorigin="5907,1256" coordsize="10,20">
              <v:shape style="position:absolute;left:5907;top:1256;width:10;height:20" coordorigin="5907,1256" coordsize="10,20" path="m5907,1275l5917,1275,5917,1256,5907,1256,5907,1275xe" filled="true" fillcolor="#000000" stroked="false">
                <v:path arrowok="t"/>
                <v:fill type="solid"/>
              </v:shape>
            </v:group>
            <v:group style="position:absolute;left:5907;top:1275;width:10;height:20" coordorigin="5907,1275" coordsize="10,20">
              <v:shape style="position:absolute;left:5907;top:1275;width:10;height:20" coordorigin="5907,1275" coordsize="10,20" path="m5907,1294l5917,1294,5917,1275,5907,1275,5907,1294xe" filled="true" fillcolor="#000000" stroked="false">
                <v:path arrowok="t"/>
                <v:fill type="solid"/>
              </v:shape>
            </v:group>
            <v:group style="position:absolute;left:5907;top:1294;width:10;height:20" coordorigin="5907,1294" coordsize="10,20">
              <v:shape style="position:absolute;left:5907;top:1294;width:10;height:20" coordorigin="5907,1294" coordsize="10,20" path="m5907,1313l5917,1313,5917,1294,5907,1294,5907,1313xe" filled="true" fillcolor="#000000" stroked="false">
                <v:path arrowok="t"/>
                <v:fill type="solid"/>
              </v:shape>
            </v:group>
            <v:group style="position:absolute;left:5907;top:1313;width:10;height:20" coordorigin="5907,1313" coordsize="10,20">
              <v:shape style="position:absolute;left:5907;top:1313;width:10;height:20" coordorigin="5907,1313" coordsize="10,20" path="m5907,1332l5917,1332,5917,1313,5907,1313,5907,1332xe" filled="true" fillcolor="#000000" stroked="false">
                <v:path arrowok="t"/>
                <v:fill type="solid"/>
              </v:shape>
            </v:group>
            <v:group style="position:absolute;left:5907;top:1332;width:10;height:20" coordorigin="5907,1332" coordsize="10,20">
              <v:shape style="position:absolute;left:5907;top:1332;width:10;height:20" coordorigin="5907,1332" coordsize="10,20" path="m5907,1352l5917,1352,5917,1332,5907,1332,5907,1352xe" filled="true" fillcolor="#000000" stroked="false">
                <v:path arrowok="t"/>
                <v:fill type="solid"/>
              </v:shape>
            </v:group>
            <v:group style="position:absolute;left:5907;top:1352;width:10;height:20" coordorigin="5907,1352" coordsize="10,20">
              <v:shape style="position:absolute;left:5907;top:1352;width:10;height:20" coordorigin="5907,1352" coordsize="10,20" path="m5907,1371l5917,1371,5917,1352,5907,1352,5907,1371xe" filled="true" fillcolor="#000000" stroked="false">
                <v:path arrowok="t"/>
                <v:fill type="solid"/>
              </v:shape>
            </v:group>
            <v:group style="position:absolute;left:5907;top:1371;width:10;height:20" coordorigin="5907,1371" coordsize="10,20">
              <v:shape style="position:absolute;left:5907;top:1371;width:10;height:20" coordorigin="5907,1371" coordsize="10,20" path="m5907,1390l5917,1390,5917,1371,5907,1371,5907,1390xe" filled="true" fillcolor="#000000" stroked="false">
                <v:path arrowok="t"/>
                <v:fill type="solid"/>
              </v:shape>
            </v:group>
            <v:group style="position:absolute;left:5907;top:1390;width:10;height:20" coordorigin="5907,1390" coordsize="10,20">
              <v:shape style="position:absolute;left:5907;top:1390;width:10;height:20" coordorigin="5907,1390" coordsize="10,20" path="m5907,1409l5917,1409,5917,1390,5907,1390,5907,1409xe" filled="true" fillcolor="#000000" stroked="false">
                <v:path arrowok="t"/>
                <v:fill type="solid"/>
              </v:shape>
            </v:group>
            <v:group style="position:absolute;left:5907;top:1409;width:10;height:20" coordorigin="5907,1409" coordsize="10,20">
              <v:shape style="position:absolute;left:5907;top:1409;width:10;height:20" coordorigin="5907,1409" coordsize="10,20" path="m5907,1428l5917,1428,5917,1409,5907,1409,5907,1428xe" filled="true" fillcolor="#000000" stroked="false">
                <v:path arrowok="t"/>
                <v:fill type="solid"/>
              </v:shape>
            </v:group>
            <v:group style="position:absolute;left:5907;top:1428;width:10;height:20" coordorigin="5907,1428" coordsize="10,20">
              <v:shape style="position:absolute;left:5907;top:1428;width:10;height:20" coordorigin="5907,1428" coordsize="10,20" path="m5907,1448l5917,1448,5917,1428,5907,1428,5907,1448xe" filled="true" fillcolor="#000000" stroked="false">
                <v:path arrowok="t"/>
                <v:fill type="solid"/>
              </v:shape>
            </v:group>
            <v:group style="position:absolute;left:7257;top:1140;width:10;height:20" coordorigin="7257,1140" coordsize="10,20">
              <v:shape style="position:absolute;left:7257;top:1140;width:10;height:20" coordorigin="7257,1140" coordsize="10,20" path="m7257,1160l7266,1160,7266,1140,7257,1140,7257,1160xe" filled="true" fillcolor="#000000" stroked="false">
                <v:path arrowok="t"/>
                <v:fill type="solid"/>
              </v:shape>
            </v:group>
            <v:group style="position:absolute;left:7257;top:1160;width:10;height:20" coordorigin="7257,1160" coordsize="10,20">
              <v:shape style="position:absolute;left:7257;top:1160;width:10;height:20" coordorigin="7257,1160" coordsize="10,20" path="m7257,1179l7266,1179,7266,1160,7257,1160,7257,1179xe" filled="true" fillcolor="#000000" stroked="false">
                <v:path arrowok="t"/>
                <v:fill type="solid"/>
              </v:shape>
            </v:group>
            <v:group style="position:absolute;left:7257;top:1179;width:10;height:20" coordorigin="7257,1179" coordsize="10,20">
              <v:shape style="position:absolute;left:7257;top:1179;width:10;height:20" coordorigin="7257,1179" coordsize="10,20" path="m7257,1198l7266,1198,7266,1179,7257,1179,7257,1198xe" filled="true" fillcolor="#000000" stroked="false">
                <v:path arrowok="t"/>
                <v:fill type="solid"/>
              </v:shape>
            </v:group>
            <v:group style="position:absolute;left:7257;top:1198;width:10;height:20" coordorigin="7257,1198" coordsize="10,20">
              <v:shape style="position:absolute;left:7257;top:1198;width:10;height:20" coordorigin="7257,1198" coordsize="10,20" path="m7257,1217l7266,1217,7266,1198,7257,1198,7257,1217xe" filled="true" fillcolor="#000000" stroked="false">
                <v:path arrowok="t"/>
                <v:fill type="solid"/>
              </v:shape>
            </v:group>
            <v:group style="position:absolute;left:7257;top:1217;width:10;height:20" coordorigin="7257,1217" coordsize="10,20">
              <v:shape style="position:absolute;left:7257;top:1217;width:10;height:20" coordorigin="7257,1217" coordsize="10,20" path="m7257,1236l7266,1236,7266,1217,7257,1217,7257,1236xe" filled="true" fillcolor="#000000" stroked="false">
                <v:path arrowok="t"/>
                <v:fill type="solid"/>
              </v:shape>
            </v:group>
            <v:group style="position:absolute;left:7257;top:1236;width:10;height:20" coordorigin="7257,1236" coordsize="10,20">
              <v:shape style="position:absolute;left:7257;top:1236;width:10;height:20" coordorigin="7257,1236" coordsize="10,20" path="m7257,1256l7266,1256,7266,1236,7257,1236,7257,1256xe" filled="true" fillcolor="#000000" stroked="false">
                <v:path arrowok="t"/>
                <v:fill type="solid"/>
              </v:shape>
            </v:group>
            <v:group style="position:absolute;left:7257;top:1256;width:10;height:20" coordorigin="7257,1256" coordsize="10,20">
              <v:shape style="position:absolute;left:7257;top:1256;width:10;height:20" coordorigin="7257,1256" coordsize="10,20" path="m7257,1275l7266,1275,7266,1256,7257,1256,7257,1275xe" filled="true" fillcolor="#000000" stroked="false">
                <v:path arrowok="t"/>
                <v:fill type="solid"/>
              </v:shape>
            </v:group>
            <v:group style="position:absolute;left:7257;top:1275;width:10;height:20" coordorigin="7257,1275" coordsize="10,20">
              <v:shape style="position:absolute;left:7257;top:1275;width:10;height:20" coordorigin="7257,1275" coordsize="10,20" path="m7257,1294l7266,1294,7266,1275,7257,1275,7257,1294xe" filled="true" fillcolor="#000000" stroked="false">
                <v:path arrowok="t"/>
                <v:fill type="solid"/>
              </v:shape>
            </v:group>
            <v:group style="position:absolute;left:7257;top:1294;width:10;height:20" coordorigin="7257,1294" coordsize="10,20">
              <v:shape style="position:absolute;left:7257;top:1294;width:10;height:20" coordorigin="7257,1294" coordsize="10,20" path="m7257,1313l7266,1313,7266,1294,7257,1294,7257,1313xe" filled="true" fillcolor="#000000" stroked="false">
                <v:path arrowok="t"/>
                <v:fill type="solid"/>
              </v:shape>
            </v:group>
            <v:group style="position:absolute;left:7257;top:1313;width:10;height:20" coordorigin="7257,1313" coordsize="10,20">
              <v:shape style="position:absolute;left:7257;top:1313;width:10;height:20" coordorigin="7257,1313" coordsize="10,20" path="m7257,1332l7266,1332,7266,1313,7257,1313,7257,1332xe" filled="true" fillcolor="#000000" stroked="false">
                <v:path arrowok="t"/>
                <v:fill type="solid"/>
              </v:shape>
            </v:group>
            <v:group style="position:absolute;left:7257;top:1332;width:10;height:20" coordorigin="7257,1332" coordsize="10,20">
              <v:shape style="position:absolute;left:7257;top:1332;width:10;height:20" coordorigin="7257,1332" coordsize="10,20" path="m7257,1352l7266,1352,7266,1332,7257,1332,7257,1352xe" filled="true" fillcolor="#000000" stroked="false">
                <v:path arrowok="t"/>
                <v:fill type="solid"/>
              </v:shape>
            </v:group>
            <v:group style="position:absolute;left:7257;top:1352;width:10;height:20" coordorigin="7257,1352" coordsize="10,20">
              <v:shape style="position:absolute;left:7257;top:1352;width:10;height:20" coordorigin="7257,1352" coordsize="10,20" path="m7257,1371l7266,1371,7266,1352,7257,1352,7257,1371xe" filled="true" fillcolor="#000000" stroked="false">
                <v:path arrowok="t"/>
                <v:fill type="solid"/>
              </v:shape>
            </v:group>
            <v:group style="position:absolute;left:7257;top:1371;width:10;height:20" coordorigin="7257,1371" coordsize="10,20">
              <v:shape style="position:absolute;left:7257;top:1371;width:10;height:20" coordorigin="7257,1371" coordsize="10,20" path="m7257,1390l7266,1390,7266,1371,7257,1371,7257,1390xe" filled="true" fillcolor="#000000" stroked="false">
                <v:path arrowok="t"/>
                <v:fill type="solid"/>
              </v:shape>
            </v:group>
            <v:group style="position:absolute;left:7257;top:1390;width:10;height:20" coordorigin="7257,1390" coordsize="10,20">
              <v:shape style="position:absolute;left:7257;top:1390;width:10;height:20" coordorigin="7257,1390" coordsize="10,20" path="m7257,1409l7266,1409,7266,1390,7257,1390,7257,1409xe" filled="true" fillcolor="#000000" stroked="false">
                <v:path arrowok="t"/>
                <v:fill type="solid"/>
              </v:shape>
            </v:group>
            <v:group style="position:absolute;left:7257;top:1409;width:10;height:20" coordorigin="7257,1409" coordsize="10,20">
              <v:shape style="position:absolute;left:7257;top:1409;width:10;height:20" coordorigin="7257,1409" coordsize="10,20" path="m7257,1428l7266,1428,7266,1409,7257,1409,7257,1428xe" filled="true" fillcolor="#000000" stroked="false">
                <v:path arrowok="t"/>
                <v:fill type="solid"/>
              </v:shape>
            </v:group>
            <v:group style="position:absolute;left:7257;top:1428;width:10;height:20" coordorigin="7257,1428" coordsize="10,20">
              <v:shape style="position:absolute;left:7257;top:1428;width:10;height:20" coordorigin="7257,1428" coordsize="10,20" path="m7257,1448l7266,1448,7266,1428,7257,1428,7257,1448xe" filled="true" fillcolor="#000000" stroked="false">
                <v:path arrowok="t"/>
                <v:fill type="solid"/>
              </v:shape>
            </v:group>
            <v:group style="position:absolute;left:8776;top:1140;width:10;height:20" coordorigin="8776,1140" coordsize="10,20">
              <v:shape style="position:absolute;left:8776;top:1140;width:10;height:20" coordorigin="8776,1140" coordsize="10,20" path="m8776,1160l8785,1160,8785,1140,8776,1140,8776,1160xe" filled="true" fillcolor="#000000" stroked="false">
                <v:path arrowok="t"/>
                <v:fill type="solid"/>
              </v:shape>
            </v:group>
            <v:group style="position:absolute;left:8776;top:1160;width:10;height:20" coordorigin="8776,1160" coordsize="10,20">
              <v:shape style="position:absolute;left:8776;top:1160;width:10;height:20" coordorigin="8776,1160" coordsize="10,20" path="m8776,1179l8785,1179,8785,1160,8776,1160,8776,1179xe" filled="true" fillcolor="#000000" stroked="false">
                <v:path arrowok="t"/>
                <v:fill type="solid"/>
              </v:shape>
            </v:group>
            <v:group style="position:absolute;left:8776;top:1179;width:10;height:20" coordorigin="8776,1179" coordsize="10,20">
              <v:shape style="position:absolute;left:8776;top:1179;width:10;height:20" coordorigin="8776,1179" coordsize="10,20" path="m8776,1198l8785,1198,8785,1179,8776,1179,8776,1198xe" filled="true" fillcolor="#000000" stroked="false">
                <v:path arrowok="t"/>
                <v:fill type="solid"/>
              </v:shape>
            </v:group>
            <v:group style="position:absolute;left:8776;top:1198;width:10;height:20" coordorigin="8776,1198" coordsize="10,20">
              <v:shape style="position:absolute;left:8776;top:1198;width:10;height:20" coordorigin="8776,1198" coordsize="10,20" path="m8776,1217l8785,1217,8785,1198,8776,1198,8776,1217xe" filled="true" fillcolor="#000000" stroked="false">
                <v:path arrowok="t"/>
                <v:fill type="solid"/>
              </v:shape>
            </v:group>
            <v:group style="position:absolute;left:8776;top:1217;width:10;height:20" coordorigin="8776,1217" coordsize="10,20">
              <v:shape style="position:absolute;left:8776;top:1217;width:10;height:20" coordorigin="8776,1217" coordsize="10,20" path="m8776,1236l8785,1236,8785,1217,8776,1217,8776,1236xe" filled="true" fillcolor="#000000" stroked="false">
                <v:path arrowok="t"/>
                <v:fill type="solid"/>
              </v:shape>
            </v:group>
            <v:group style="position:absolute;left:8776;top:1236;width:10;height:20" coordorigin="8776,1236" coordsize="10,20">
              <v:shape style="position:absolute;left:8776;top:1236;width:10;height:20" coordorigin="8776,1236" coordsize="10,20" path="m8776,1256l8785,1256,8785,1236,8776,1236,8776,1256xe" filled="true" fillcolor="#000000" stroked="false">
                <v:path arrowok="t"/>
                <v:fill type="solid"/>
              </v:shape>
            </v:group>
            <v:group style="position:absolute;left:8776;top:1256;width:10;height:20" coordorigin="8776,1256" coordsize="10,20">
              <v:shape style="position:absolute;left:8776;top:1256;width:10;height:20" coordorigin="8776,1256" coordsize="10,20" path="m8776,1275l8785,1275,8785,1256,8776,1256,8776,1275xe" filled="true" fillcolor="#000000" stroked="false">
                <v:path arrowok="t"/>
                <v:fill type="solid"/>
              </v:shape>
            </v:group>
            <v:group style="position:absolute;left:8776;top:1275;width:10;height:20" coordorigin="8776,1275" coordsize="10,20">
              <v:shape style="position:absolute;left:8776;top:1275;width:10;height:20" coordorigin="8776,1275" coordsize="10,20" path="m8776,1294l8785,1294,8785,1275,8776,1275,8776,1294xe" filled="true" fillcolor="#000000" stroked="false">
                <v:path arrowok="t"/>
                <v:fill type="solid"/>
              </v:shape>
            </v:group>
            <v:group style="position:absolute;left:8776;top:1294;width:10;height:20" coordorigin="8776,1294" coordsize="10,20">
              <v:shape style="position:absolute;left:8776;top:1294;width:10;height:20" coordorigin="8776,1294" coordsize="10,20" path="m8776,1313l8785,1313,8785,1294,8776,1294,8776,1313xe" filled="true" fillcolor="#000000" stroked="false">
                <v:path arrowok="t"/>
                <v:fill type="solid"/>
              </v:shape>
            </v:group>
            <v:group style="position:absolute;left:8776;top:1313;width:10;height:20" coordorigin="8776,1313" coordsize="10,20">
              <v:shape style="position:absolute;left:8776;top:1313;width:10;height:20" coordorigin="8776,1313" coordsize="10,20" path="m8776,1332l8785,1332,8785,1313,8776,1313,8776,1332xe" filled="true" fillcolor="#000000" stroked="false">
                <v:path arrowok="t"/>
                <v:fill type="solid"/>
              </v:shape>
            </v:group>
            <v:group style="position:absolute;left:8776;top:1332;width:10;height:20" coordorigin="8776,1332" coordsize="10,20">
              <v:shape style="position:absolute;left:8776;top:1332;width:10;height:20" coordorigin="8776,1332" coordsize="10,20" path="m8776,1352l8785,1352,8785,1332,8776,1332,8776,1352xe" filled="true" fillcolor="#000000" stroked="false">
                <v:path arrowok="t"/>
                <v:fill type="solid"/>
              </v:shape>
            </v:group>
            <v:group style="position:absolute;left:8776;top:1352;width:10;height:20" coordorigin="8776,1352" coordsize="10,20">
              <v:shape style="position:absolute;left:8776;top:1352;width:10;height:20" coordorigin="8776,1352" coordsize="10,20" path="m8776,1371l8785,1371,8785,1352,8776,1352,8776,1371xe" filled="true" fillcolor="#000000" stroked="false">
                <v:path arrowok="t"/>
                <v:fill type="solid"/>
              </v:shape>
            </v:group>
            <v:group style="position:absolute;left:8776;top:1371;width:10;height:20" coordorigin="8776,1371" coordsize="10,20">
              <v:shape style="position:absolute;left:8776;top:1371;width:10;height:20" coordorigin="8776,1371" coordsize="10,20" path="m8776,1390l8785,1390,8785,1371,8776,1371,8776,1390xe" filled="true" fillcolor="#000000" stroked="false">
                <v:path arrowok="t"/>
                <v:fill type="solid"/>
              </v:shape>
            </v:group>
            <v:group style="position:absolute;left:8776;top:1390;width:10;height:20" coordorigin="8776,1390" coordsize="10,20">
              <v:shape style="position:absolute;left:8776;top:1390;width:10;height:20" coordorigin="8776,1390" coordsize="10,20" path="m8776,1409l8785,1409,8785,1390,8776,1390,8776,1409xe" filled="true" fillcolor="#000000" stroked="false">
                <v:path arrowok="t"/>
                <v:fill type="solid"/>
              </v:shape>
            </v:group>
            <v:group style="position:absolute;left:8776;top:1409;width:10;height:20" coordorigin="8776,1409" coordsize="10,20">
              <v:shape style="position:absolute;left:8776;top:1409;width:10;height:20" coordorigin="8776,1409" coordsize="10,20" path="m8776,1428l8785,1428,8785,1409,8776,1409,8776,1428xe" filled="true" fillcolor="#000000" stroked="false">
                <v:path arrowok="t"/>
                <v:fill type="solid"/>
              </v:shape>
            </v:group>
            <v:group style="position:absolute;left:8776;top:1428;width:10;height:20" coordorigin="8776,1428" coordsize="10,20">
              <v:shape style="position:absolute;left:8776;top:1428;width:10;height:20" coordorigin="8776,1428" coordsize="10,20" path="m8776,1448l8785,1448,8785,1428,8776,1428,8776,1448xe" filled="true" fillcolor="#000000" stroked="false">
                <v:path arrowok="t"/>
                <v:fill type="solid"/>
              </v:shape>
              <v:shape style="position:absolute;left:2400;top:1352;width:1925;height:110" type="#_x0000_t75" stroked="false">
                <v:imagedata r:id="rId487" o:title=""/>
              </v:shape>
              <v:shape style="position:absolute;left:4302;top:1448;width:1615;height:14" type="#_x0000_t75" stroked="false">
                <v:imagedata r:id="rId488" o:title=""/>
              </v:shape>
              <v:shape style="position:absolute;left:5903;top:1448;width:1364;height:14" type="#_x0000_t75" stroked="false">
                <v:imagedata r:id="rId489" o:title=""/>
              </v:shape>
              <v:shape style="position:absolute;left:7252;top:1448;width:1534;height:14" type="#_x0000_t75" stroked="false">
                <v:imagedata r:id="rId490" o:title=""/>
              </v:shape>
              <v:shape style="position:absolute;left:8771;top:1452;width:1385;height:10" type="#_x0000_t75" stroked="false">
                <v:imagedata r:id="rId486" o:title=""/>
              </v:shape>
            </v:group>
            <v:group style="position:absolute;left:5907;top:1462;width:10;height:20" coordorigin="5907,1462" coordsize="10,20">
              <v:shape style="position:absolute;left:5907;top:1462;width:10;height:20" coordorigin="5907,1462" coordsize="10,20" path="m5907,1481l5917,1481,5917,1462,5907,1462,5907,1481xe" filled="true" fillcolor="#000000" stroked="false">
                <v:path arrowok="t"/>
                <v:fill type="solid"/>
              </v:shape>
            </v:group>
            <v:group style="position:absolute;left:5907;top:1481;width:10;height:20" coordorigin="5907,1481" coordsize="10,20">
              <v:shape style="position:absolute;left:5907;top:1481;width:10;height:20" coordorigin="5907,1481" coordsize="10,20" path="m5907,1500l5917,1500,5917,1481,5907,1481,5907,1500xe" filled="true" fillcolor="#000000" stroked="false">
                <v:path arrowok="t"/>
                <v:fill type="solid"/>
              </v:shape>
            </v:group>
            <v:group style="position:absolute;left:5907;top:1500;width:10;height:20" coordorigin="5907,1500" coordsize="10,20">
              <v:shape style="position:absolute;left:5907;top:1500;width:10;height:20" coordorigin="5907,1500" coordsize="10,20" path="m5907,1520l5917,1520,5917,1500,5907,1500,5907,1520xe" filled="true" fillcolor="#000000" stroked="false">
                <v:path arrowok="t"/>
                <v:fill type="solid"/>
              </v:shape>
            </v:group>
            <v:group style="position:absolute;left:5907;top:1520;width:10;height:20" coordorigin="5907,1520" coordsize="10,20">
              <v:shape style="position:absolute;left:5907;top:1520;width:10;height:20" coordorigin="5907,1520" coordsize="10,20" path="m5907,1539l5917,1539,5917,1520,5907,1520,5907,1539xe" filled="true" fillcolor="#000000" stroked="false">
                <v:path arrowok="t"/>
                <v:fill type="solid"/>
              </v:shape>
            </v:group>
            <v:group style="position:absolute;left:5907;top:1539;width:10;height:20" coordorigin="5907,1539" coordsize="10,20">
              <v:shape style="position:absolute;left:5907;top:1539;width:10;height:20" coordorigin="5907,1539" coordsize="10,20" path="m5907,1558l5917,1558,5917,1539,5907,1539,5907,1558xe" filled="true" fillcolor="#000000" stroked="false">
                <v:path arrowok="t"/>
                <v:fill type="solid"/>
              </v:shape>
            </v:group>
            <v:group style="position:absolute;left:5907;top:1558;width:10;height:20" coordorigin="5907,1558" coordsize="10,20">
              <v:shape style="position:absolute;left:5907;top:1558;width:10;height:20" coordorigin="5907,1558" coordsize="10,20" path="m5907,1577l5917,1577,5917,1558,5907,1558,5907,1577xe" filled="true" fillcolor="#000000" stroked="false">
                <v:path arrowok="t"/>
                <v:fill type="solid"/>
              </v:shape>
            </v:group>
            <v:group style="position:absolute;left:5907;top:1577;width:10;height:20" coordorigin="5907,1577" coordsize="10,20">
              <v:shape style="position:absolute;left:5907;top:1577;width:10;height:20" coordorigin="5907,1577" coordsize="10,20" path="m5907,1596l5917,1596,5917,1577,5907,1577,5907,1596xe" filled="true" fillcolor="#000000" stroked="false">
                <v:path arrowok="t"/>
                <v:fill type="solid"/>
              </v:shape>
            </v:group>
            <v:group style="position:absolute;left:5907;top:1596;width:10;height:20" coordorigin="5907,1596" coordsize="10,20">
              <v:shape style="position:absolute;left:5907;top:1596;width:10;height:20" coordorigin="5907,1596" coordsize="10,20" path="m5907,1616l5917,1616,5917,1596,5907,1596,5907,1616xe" filled="true" fillcolor="#000000" stroked="false">
                <v:path arrowok="t"/>
                <v:fill type="solid"/>
              </v:shape>
            </v:group>
            <v:group style="position:absolute;left:5907;top:1616;width:10;height:20" coordorigin="5907,1616" coordsize="10,20">
              <v:shape style="position:absolute;left:5907;top:1616;width:10;height:20" coordorigin="5907,1616" coordsize="10,20" path="m5907,1635l5917,1635,5917,1616,5907,1616,5907,1635xe" filled="true" fillcolor="#000000" stroked="false">
                <v:path arrowok="t"/>
                <v:fill type="solid"/>
              </v:shape>
            </v:group>
            <v:group style="position:absolute;left:5907;top:1635;width:10;height:20" coordorigin="5907,1635" coordsize="10,20">
              <v:shape style="position:absolute;left:5907;top:1635;width:10;height:20" coordorigin="5907,1635" coordsize="10,20" path="m5907,1654l5917,1654,5917,1635,5907,1635,5907,1654xe" filled="true" fillcolor="#000000" stroked="false">
                <v:path arrowok="t"/>
                <v:fill type="solid"/>
              </v:shape>
            </v:group>
            <v:group style="position:absolute;left:5907;top:1654;width:10;height:20" coordorigin="5907,1654" coordsize="10,20">
              <v:shape style="position:absolute;left:5907;top:1654;width:10;height:20" coordorigin="5907,1654" coordsize="10,20" path="m5907,1673l5917,1673,5917,1654,5907,1654,5907,1673xe" filled="true" fillcolor="#000000" stroked="false">
                <v:path arrowok="t"/>
                <v:fill type="solid"/>
              </v:shape>
            </v:group>
            <v:group style="position:absolute;left:5907;top:1673;width:10;height:20" coordorigin="5907,1673" coordsize="10,20">
              <v:shape style="position:absolute;left:5907;top:1673;width:10;height:20" coordorigin="5907,1673" coordsize="10,20" path="m5907,1692l5917,1692,5917,1673,5907,1673,5907,1692xe" filled="true" fillcolor="#000000" stroked="false">
                <v:path arrowok="t"/>
                <v:fill type="solid"/>
              </v:shape>
            </v:group>
            <v:group style="position:absolute;left:5907;top:1692;width:10;height:20" coordorigin="5907,1692" coordsize="10,20">
              <v:shape style="position:absolute;left:5907;top:1692;width:10;height:20" coordorigin="5907,1692" coordsize="10,20" path="m5907,1712l5917,1712,5917,1692,5907,1692,5907,1712xe" filled="true" fillcolor="#000000" stroked="false">
                <v:path arrowok="t"/>
                <v:fill type="solid"/>
              </v:shape>
            </v:group>
            <v:group style="position:absolute;left:5907;top:1712;width:10;height:20" coordorigin="5907,1712" coordsize="10,20">
              <v:shape style="position:absolute;left:5907;top:1712;width:10;height:20" coordorigin="5907,1712" coordsize="10,20" path="m5907,1731l5917,1731,5917,1712,5907,1712,5907,1731xe" filled="true" fillcolor="#000000" stroked="false">
                <v:path arrowok="t"/>
                <v:fill type="solid"/>
              </v:shape>
            </v:group>
            <v:group style="position:absolute;left:5907;top:1731;width:10;height:20" coordorigin="5907,1731" coordsize="10,20">
              <v:shape style="position:absolute;left:5907;top:1731;width:10;height:20" coordorigin="5907,1731" coordsize="10,20" path="m5907,1750l5917,1750,5917,1731,5907,1731,5907,1750xe" filled="true" fillcolor="#000000" stroked="false">
                <v:path arrowok="t"/>
                <v:fill type="solid"/>
              </v:shape>
            </v:group>
            <v:group style="position:absolute;left:5907;top:1750;width:10;height:20" coordorigin="5907,1750" coordsize="10,20">
              <v:shape style="position:absolute;left:5907;top:1750;width:10;height:20" coordorigin="5907,1750" coordsize="10,20" path="m5907,1769l5917,1769,5917,1750,5907,1750,5907,1769xe" filled="true" fillcolor="#000000" stroked="false">
                <v:path arrowok="t"/>
                <v:fill type="solid"/>
              </v:shape>
            </v:group>
            <v:group style="position:absolute;left:5907;top:1772;width:10;height:2" coordorigin="5907,1772" coordsize="10,2">
              <v:shape style="position:absolute;left:5907;top:1772;width:10;height:2" coordorigin="5907,1772" coordsize="10,0" path="m5907,1772l5917,1772e" filled="false" stroked="true" strokeweight=".23999pt" strokecolor="#000000">
                <v:path arrowok="t"/>
              </v:shape>
            </v:group>
            <v:group style="position:absolute;left:7257;top:1462;width:10;height:20" coordorigin="7257,1462" coordsize="10,20">
              <v:shape style="position:absolute;left:7257;top:1462;width:10;height:20" coordorigin="7257,1462" coordsize="10,20" path="m7257,1481l7266,1481,7266,1462,7257,1462,7257,1481xe" filled="true" fillcolor="#000000" stroked="false">
                <v:path arrowok="t"/>
                <v:fill type="solid"/>
              </v:shape>
            </v:group>
            <v:group style="position:absolute;left:7257;top:1481;width:10;height:20" coordorigin="7257,1481" coordsize="10,20">
              <v:shape style="position:absolute;left:7257;top:1481;width:10;height:20" coordorigin="7257,1481" coordsize="10,20" path="m7257,1500l7266,1500,7266,1481,7257,1481,7257,1500xe" filled="true" fillcolor="#000000" stroked="false">
                <v:path arrowok="t"/>
                <v:fill type="solid"/>
              </v:shape>
            </v:group>
            <v:group style="position:absolute;left:7257;top:1500;width:10;height:20" coordorigin="7257,1500" coordsize="10,20">
              <v:shape style="position:absolute;left:7257;top:1500;width:10;height:20" coordorigin="7257,1500" coordsize="10,20" path="m7257,1520l7266,1520,7266,1500,7257,1500,7257,1520xe" filled="true" fillcolor="#000000" stroked="false">
                <v:path arrowok="t"/>
                <v:fill type="solid"/>
              </v:shape>
            </v:group>
            <v:group style="position:absolute;left:7257;top:1520;width:10;height:20" coordorigin="7257,1520" coordsize="10,20">
              <v:shape style="position:absolute;left:7257;top:1520;width:10;height:20" coordorigin="7257,1520" coordsize="10,20" path="m7257,1539l7266,1539,7266,1520,7257,1520,7257,1539xe" filled="true" fillcolor="#000000" stroked="false">
                <v:path arrowok="t"/>
                <v:fill type="solid"/>
              </v:shape>
            </v:group>
            <v:group style="position:absolute;left:7257;top:1539;width:10;height:20" coordorigin="7257,1539" coordsize="10,20">
              <v:shape style="position:absolute;left:7257;top:1539;width:10;height:20" coordorigin="7257,1539" coordsize="10,20" path="m7257,1558l7266,1558,7266,1539,7257,1539,7257,1558xe" filled="true" fillcolor="#000000" stroked="false">
                <v:path arrowok="t"/>
                <v:fill type="solid"/>
              </v:shape>
            </v:group>
            <v:group style="position:absolute;left:7257;top:1558;width:10;height:20" coordorigin="7257,1558" coordsize="10,20">
              <v:shape style="position:absolute;left:7257;top:1558;width:10;height:20" coordorigin="7257,1558" coordsize="10,20" path="m7257,1577l7266,1577,7266,1558,7257,1558,7257,1577xe" filled="true" fillcolor="#000000" stroked="false">
                <v:path arrowok="t"/>
                <v:fill type="solid"/>
              </v:shape>
            </v:group>
            <v:group style="position:absolute;left:7257;top:1577;width:10;height:20" coordorigin="7257,1577" coordsize="10,20">
              <v:shape style="position:absolute;left:7257;top:1577;width:10;height:20" coordorigin="7257,1577" coordsize="10,20" path="m7257,1596l7266,1596,7266,1577,7257,1577,7257,1596xe" filled="true" fillcolor="#000000" stroked="false">
                <v:path arrowok="t"/>
                <v:fill type="solid"/>
              </v:shape>
            </v:group>
            <v:group style="position:absolute;left:7257;top:1596;width:10;height:20" coordorigin="7257,1596" coordsize="10,20">
              <v:shape style="position:absolute;left:7257;top:1596;width:10;height:20" coordorigin="7257,1596" coordsize="10,20" path="m7257,1616l7266,1616,7266,1596,7257,1596,7257,1616xe" filled="true" fillcolor="#000000" stroked="false">
                <v:path arrowok="t"/>
                <v:fill type="solid"/>
              </v:shape>
            </v:group>
            <v:group style="position:absolute;left:7257;top:1616;width:10;height:20" coordorigin="7257,1616" coordsize="10,20">
              <v:shape style="position:absolute;left:7257;top:1616;width:10;height:20" coordorigin="7257,1616" coordsize="10,20" path="m7257,1635l7266,1635,7266,1616,7257,1616,7257,1635xe" filled="true" fillcolor="#000000" stroked="false">
                <v:path arrowok="t"/>
                <v:fill type="solid"/>
              </v:shape>
            </v:group>
            <v:group style="position:absolute;left:7257;top:1635;width:10;height:20" coordorigin="7257,1635" coordsize="10,20">
              <v:shape style="position:absolute;left:7257;top:1635;width:10;height:20" coordorigin="7257,1635" coordsize="10,20" path="m7257,1654l7266,1654,7266,1635,7257,1635,7257,1654xe" filled="true" fillcolor="#000000" stroked="false">
                <v:path arrowok="t"/>
                <v:fill type="solid"/>
              </v:shape>
            </v:group>
            <v:group style="position:absolute;left:7257;top:1654;width:10;height:20" coordorigin="7257,1654" coordsize="10,20">
              <v:shape style="position:absolute;left:7257;top:1654;width:10;height:20" coordorigin="7257,1654" coordsize="10,20" path="m7257,1673l7266,1673,7266,1654,7257,1654,7257,1673xe" filled="true" fillcolor="#000000" stroked="false">
                <v:path arrowok="t"/>
                <v:fill type="solid"/>
              </v:shape>
            </v:group>
            <v:group style="position:absolute;left:7257;top:1673;width:10;height:20" coordorigin="7257,1673" coordsize="10,20">
              <v:shape style="position:absolute;left:7257;top:1673;width:10;height:20" coordorigin="7257,1673" coordsize="10,20" path="m7257,1692l7266,1692,7266,1673,7257,1673,7257,1692xe" filled="true" fillcolor="#000000" stroked="false">
                <v:path arrowok="t"/>
                <v:fill type="solid"/>
              </v:shape>
            </v:group>
            <v:group style="position:absolute;left:7257;top:1692;width:10;height:20" coordorigin="7257,1692" coordsize="10,20">
              <v:shape style="position:absolute;left:7257;top:1692;width:10;height:20" coordorigin="7257,1692" coordsize="10,20" path="m7257,1712l7266,1712,7266,1692,7257,1692,7257,1712xe" filled="true" fillcolor="#000000" stroked="false">
                <v:path arrowok="t"/>
                <v:fill type="solid"/>
              </v:shape>
            </v:group>
            <v:group style="position:absolute;left:7257;top:1712;width:10;height:20" coordorigin="7257,1712" coordsize="10,20">
              <v:shape style="position:absolute;left:7257;top:1712;width:10;height:20" coordorigin="7257,1712" coordsize="10,20" path="m7257,1731l7266,1731,7266,1712,7257,1712,7257,1731xe" filled="true" fillcolor="#000000" stroked="false">
                <v:path arrowok="t"/>
                <v:fill type="solid"/>
              </v:shape>
            </v:group>
            <v:group style="position:absolute;left:7257;top:1731;width:10;height:20" coordorigin="7257,1731" coordsize="10,20">
              <v:shape style="position:absolute;left:7257;top:1731;width:10;height:20" coordorigin="7257,1731" coordsize="10,20" path="m7257,1750l7266,1750,7266,1731,7257,1731,7257,1750xe" filled="true" fillcolor="#000000" stroked="false">
                <v:path arrowok="t"/>
                <v:fill type="solid"/>
              </v:shape>
            </v:group>
            <v:group style="position:absolute;left:7257;top:1750;width:10;height:20" coordorigin="7257,1750" coordsize="10,20">
              <v:shape style="position:absolute;left:7257;top:1750;width:10;height:20" coordorigin="7257,1750" coordsize="10,20" path="m7257,1769l7266,1769,7266,1750,7257,1750,7257,1769xe" filled="true" fillcolor="#000000" stroked="false">
                <v:path arrowok="t"/>
                <v:fill type="solid"/>
              </v:shape>
            </v:group>
            <v:group style="position:absolute;left:8776;top:1462;width:10;height:20" coordorigin="8776,1462" coordsize="10,20">
              <v:shape style="position:absolute;left:8776;top:1462;width:10;height:20" coordorigin="8776,1462" coordsize="10,20" path="m8776,1481l8785,1481,8785,1462,8776,1462,8776,1481xe" filled="true" fillcolor="#000000" stroked="false">
                <v:path arrowok="t"/>
                <v:fill type="solid"/>
              </v:shape>
            </v:group>
            <v:group style="position:absolute;left:8776;top:1481;width:10;height:20" coordorigin="8776,1481" coordsize="10,20">
              <v:shape style="position:absolute;left:8776;top:1481;width:10;height:20" coordorigin="8776,1481" coordsize="10,20" path="m8776,1500l8785,1500,8785,1481,8776,1481,8776,1500xe" filled="true" fillcolor="#000000" stroked="false">
                <v:path arrowok="t"/>
                <v:fill type="solid"/>
              </v:shape>
            </v:group>
            <v:group style="position:absolute;left:8776;top:1500;width:10;height:20" coordorigin="8776,1500" coordsize="10,20">
              <v:shape style="position:absolute;left:8776;top:1500;width:10;height:20" coordorigin="8776,1500" coordsize="10,20" path="m8776,1520l8785,1520,8785,1500,8776,1500,8776,1520xe" filled="true" fillcolor="#000000" stroked="false">
                <v:path arrowok="t"/>
                <v:fill type="solid"/>
              </v:shape>
            </v:group>
            <v:group style="position:absolute;left:8776;top:1520;width:10;height:20" coordorigin="8776,1520" coordsize="10,20">
              <v:shape style="position:absolute;left:8776;top:1520;width:10;height:20" coordorigin="8776,1520" coordsize="10,20" path="m8776,1539l8785,1539,8785,1520,8776,1520,8776,1539xe" filled="true" fillcolor="#000000" stroked="false">
                <v:path arrowok="t"/>
                <v:fill type="solid"/>
              </v:shape>
            </v:group>
            <v:group style="position:absolute;left:8776;top:1539;width:10;height:20" coordorigin="8776,1539" coordsize="10,20">
              <v:shape style="position:absolute;left:8776;top:1539;width:10;height:20" coordorigin="8776,1539" coordsize="10,20" path="m8776,1558l8785,1558,8785,1539,8776,1539,8776,1558xe" filled="true" fillcolor="#000000" stroked="false">
                <v:path arrowok="t"/>
                <v:fill type="solid"/>
              </v:shape>
            </v:group>
            <v:group style="position:absolute;left:8776;top:1558;width:10;height:20" coordorigin="8776,1558" coordsize="10,20">
              <v:shape style="position:absolute;left:8776;top:1558;width:10;height:20" coordorigin="8776,1558" coordsize="10,20" path="m8776,1577l8785,1577,8785,1558,8776,1558,8776,1577xe" filled="true" fillcolor="#000000" stroked="false">
                <v:path arrowok="t"/>
                <v:fill type="solid"/>
              </v:shape>
            </v:group>
            <v:group style="position:absolute;left:8776;top:1577;width:10;height:20" coordorigin="8776,1577" coordsize="10,20">
              <v:shape style="position:absolute;left:8776;top:1577;width:10;height:20" coordorigin="8776,1577" coordsize="10,20" path="m8776,1596l8785,1596,8785,1577,8776,1577,8776,1596xe" filled="true" fillcolor="#000000" stroked="false">
                <v:path arrowok="t"/>
                <v:fill type="solid"/>
              </v:shape>
            </v:group>
            <v:group style="position:absolute;left:8776;top:1596;width:10;height:20" coordorigin="8776,1596" coordsize="10,20">
              <v:shape style="position:absolute;left:8776;top:1596;width:10;height:20" coordorigin="8776,1596" coordsize="10,20" path="m8776,1616l8785,1616,8785,1596,8776,1596,8776,1616xe" filled="true" fillcolor="#000000" stroked="false">
                <v:path arrowok="t"/>
                <v:fill type="solid"/>
              </v:shape>
            </v:group>
            <v:group style="position:absolute;left:8776;top:1616;width:10;height:20" coordorigin="8776,1616" coordsize="10,20">
              <v:shape style="position:absolute;left:8776;top:1616;width:10;height:20" coordorigin="8776,1616" coordsize="10,20" path="m8776,1635l8785,1635,8785,1616,8776,1616,8776,1635xe" filled="true" fillcolor="#000000" stroked="false">
                <v:path arrowok="t"/>
                <v:fill type="solid"/>
              </v:shape>
            </v:group>
            <v:group style="position:absolute;left:8776;top:1635;width:10;height:20" coordorigin="8776,1635" coordsize="10,20">
              <v:shape style="position:absolute;left:8776;top:1635;width:10;height:20" coordorigin="8776,1635" coordsize="10,20" path="m8776,1654l8785,1654,8785,1635,8776,1635,8776,1654xe" filled="true" fillcolor="#000000" stroked="false">
                <v:path arrowok="t"/>
                <v:fill type="solid"/>
              </v:shape>
            </v:group>
            <v:group style="position:absolute;left:8776;top:1654;width:10;height:20" coordorigin="8776,1654" coordsize="10,20">
              <v:shape style="position:absolute;left:8776;top:1654;width:10;height:20" coordorigin="8776,1654" coordsize="10,20" path="m8776,1673l8785,1673,8785,1654,8776,1654,8776,1673xe" filled="true" fillcolor="#000000" stroked="false">
                <v:path arrowok="t"/>
                <v:fill type="solid"/>
              </v:shape>
            </v:group>
            <v:group style="position:absolute;left:8776;top:1673;width:10;height:20" coordorigin="8776,1673" coordsize="10,20">
              <v:shape style="position:absolute;left:8776;top:1673;width:10;height:20" coordorigin="8776,1673" coordsize="10,20" path="m8776,1692l8785,1692,8785,1673,8776,1673,8776,1692xe" filled="true" fillcolor="#000000" stroked="false">
                <v:path arrowok="t"/>
                <v:fill type="solid"/>
              </v:shape>
            </v:group>
            <v:group style="position:absolute;left:8776;top:1692;width:10;height:20" coordorigin="8776,1692" coordsize="10,20">
              <v:shape style="position:absolute;left:8776;top:1692;width:10;height:20" coordorigin="8776,1692" coordsize="10,20" path="m8776,1712l8785,1712,8785,1692,8776,1692,8776,1712xe" filled="true" fillcolor="#000000" stroked="false">
                <v:path arrowok="t"/>
                <v:fill type="solid"/>
              </v:shape>
            </v:group>
            <v:group style="position:absolute;left:8776;top:1712;width:10;height:20" coordorigin="8776,1712" coordsize="10,20">
              <v:shape style="position:absolute;left:8776;top:1712;width:10;height:20" coordorigin="8776,1712" coordsize="10,20" path="m8776,1731l8785,1731,8785,1712,8776,1712,8776,1731xe" filled="true" fillcolor="#000000" stroked="false">
                <v:path arrowok="t"/>
                <v:fill type="solid"/>
              </v:shape>
            </v:group>
            <v:group style="position:absolute;left:8776;top:1731;width:10;height:20" coordorigin="8776,1731" coordsize="10,20">
              <v:shape style="position:absolute;left:8776;top:1731;width:10;height:20" coordorigin="8776,1731" coordsize="10,20" path="m8776,1750l8785,1750,8785,1731,8776,1731,8776,1750xe" filled="true" fillcolor="#000000" stroked="false">
                <v:path arrowok="t"/>
                <v:fill type="solid"/>
              </v:shape>
            </v:group>
            <v:group style="position:absolute;left:8776;top:1750;width:10;height:20" coordorigin="8776,1750" coordsize="10,20">
              <v:shape style="position:absolute;left:8776;top:1750;width:10;height:20" coordorigin="8776,1750" coordsize="10,20" path="m8776,1769l8785,1769,8785,1750,8776,1750,8776,1769xe" filled="true" fillcolor="#000000" stroked="false">
                <v:path arrowok="t"/>
                <v:fill type="solid"/>
              </v:shape>
              <v:shape style="position:absolute;left:2400;top:1673;width:1925;height:110" type="#_x0000_t75" stroked="false">
                <v:imagedata r:id="rId487" o:title=""/>
              </v:shape>
              <v:shape style="position:absolute;left:4302;top:1769;width:2964;height:14" type="#_x0000_t75" stroked="false">
                <v:imagedata r:id="rId491" o:title=""/>
              </v:shape>
              <v:shape style="position:absolute;left:7252;top:1769;width:1534;height:14" type="#_x0000_t75" stroked="false">
                <v:imagedata r:id="rId492" o:title=""/>
              </v:shape>
              <v:shape style="position:absolute;left:8771;top:1774;width:1385;height:10" type="#_x0000_t75" stroked="false">
                <v:imagedata r:id="rId483" o:title=""/>
              </v:shape>
            </v:group>
            <v:group style="position:absolute;left:5907;top:1784;width:10;height:20" coordorigin="5907,1784" coordsize="10,20">
              <v:shape style="position:absolute;left:5907;top:1784;width:10;height:20" coordorigin="5907,1784" coordsize="10,20" path="m5907,1803l5917,1803,5917,1784,5907,1784,5907,1803xe" filled="true" fillcolor="#000000" stroked="false">
                <v:path arrowok="t"/>
                <v:fill type="solid"/>
              </v:shape>
            </v:group>
            <v:group style="position:absolute;left:5907;top:1803;width:10;height:20" coordorigin="5907,1803" coordsize="10,20">
              <v:shape style="position:absolute;left:5907;top:1803;width:10;height:20" coordorigin="5907,1803" coordsize="10,20" path="m5907,1822l5917,1822,5917,1803,5907,1803,5907,1822xe" filled="true" fillcolor="#000000" stroked="false">
                <v:path arrowok="t"/>
                <v:fill type="solid"/>
              </v:shape>
            </v:group>
            <v:group style="position:absolute;left:5907;top:1822;width:10;height:20" coordorigin="5907,1822" coordsize="10,20">
              <v:shape style="position:absolute;left:5907;top:1822;width:10;height:20" coordorigin="5907,1822" coordsize="10,20" path="m5907,1841l5917,1841,5917,1822,5907,1822,5907,1841xe" filled="true" fillcolor="#000000" stroked="false">
                <v:path arrowok="t"/>
                <v:fill type="solid"/>
              </v:shape>
            </v:group>
            <v:group style="position:absolute;left:5907;top:1841;width:10;height:20" coordorigin="5907,1841" coordsize="10,20">
              <v:shape style="position:absolute;left:5907;top:1841;width:10;height:20" coordorigin="5907,1841" coordsize="10,20" path="m5907,1860l5917,1860,5917,1841,5907,1841,5907,1860xe" filled="true" fillcolor="#000000" stroked="false">
                <v:path arrowok="t"/>
                <v:fill type="solid"/>
              </v:shape>
            </v:group>
            <v:group style="position:absolute;left:5907;top:1860;width:10;height:20" coordorigin="5907,1860" coordsize="10,20">
              <v:shape style="position:absolute;left:5907;top:1860;width:10;height:20" coordorigin="5907,1860" coordsize="10,20" path="m5907,1880l5917,1880,5917,1860,5907,1860,5907,1880xe" filled="true" fillcolor="#000000" stroked="false">
                <v:path arrowok="t"/>
                <v:fill type="solid"/>
              </v:shape>
            </v:group>
            <v:group style="position:absolute;left:5907;top:1880;width:10;height:20" coordorigin="5907,1880" coordsize="10,20">
              <v:shape style="position:absolute;left:5907;top:1880;width:10;height:20" coordorigin="5907,1880" coordsize="10,20" path="m5907,1899l5917,1899,5917,1880,5907,1880,5907,1899xe" filled="true" fillcolor="#000000" stroked="false">
                <v:path arrowok="t"/>
                <v:fill type="solid"/>
              </v:shape>
            </v:group>
            <v:group style="position:absolute;left:5907;top:1899;width:10;height:20" coordorigin="5907,1899" coordsize="10,20">
              <v:shape style="position:absolute;left:5907;top:1899;width:10;height:20" coordorigin="5907,1899" coordsize="10,20" path="m5907,1918l5917,1918,5917,1899,5907,1899,5907,1918xe" filled="true" fillcolor="#000000" stroked="false">
                <v:path arrowok="t"/>
                <v:fill type="solid"/>
              </v:shape>
            </v:group>
            <v:group style="position:absolute;left:5907;top:1918;width:10;height:20" coordorigin="5907,1918" coordsize="10,20">
              <v:shape style="position:absolute;left:5907;top:1918;width:10;height:20" coordorigin="5907,1918" coordsize="10,20" path="m5907,1937l5917,1937,5917,1918,5907,1918,5907,1937xe" filled="true" fillcolor="#000000" stroked="false">
                <v:path arrowok="t"/>
                <v:fill type="solid"/>
              </v:shape>
            </v:group>
            <v:group style="position:absolute;left:5907;top:1937;width:10;height:20" coordorigin="5907,1937" coordsize="10,20">
              <v:shape style="position:absolute;left:5907;top:1937;width:10;height:20" coordorigin="5907,1937" coordsize="10,20" path="m5907,1956l5917,1956,5917,1937,5907,1937,5907,1956xe" filled="true" fillcolor="#000000" stroked="false">
                <v:path arrowok="t"/>
                <v:fill type="solid"/>
              </v:shape>
            </v:group>
            <v:group style="position:absolute;left:5907;top:1956;width:10;height:20" coordorigin="5907,1956" coordsize="10,20">
              <v:shape style="position:absolute;left:5907;top:1956;width:10;height:20" coordorigin="5907,1956" coordsize="10,20" path="m5907,1976l5917,1976,5917,1956,5907,1956,5907,1976xe" filled="true" fillcolor="#000000" stroked="false">
                <v:path arrowok="t"/>
                <v:fill type="solid"/>
              </v:shape>
            </v:group>
            <v:group style="position:absolute;left:5907;top:1976;width:10;height:20" coordorigin="5907,1976" coordsize="10,20">
              <v:shape style="position:absolute;left:5907;top:1976;width:10;height:20" coordorigin="5907,1976" coordsize="10,20" path="m5907,1995l5917,1995,5917,1976,5907,1976,5907,1995xe" filled="true" fillcolor="#000000" stroked="false">
                <v:path arrowok="t"/>
                <v:fill type="solid"/>
              </v:shape>
            </v:group>
            <v:group style="position:absolute;left:5907;top:1995;width:10;height:20" coordorigin="5907,1995" coordsize="10,20">
              <v:shape style="position:absolute;left:5907;top:1995;width:10;height:20" coordorigin="5907,1995" coordsize="10,20" path="m5907,2014l5917,2014,5917,1995,5907,1995,5907,2014xe" filled="true" fillcolor="#000000" stroked="false">
                <v:path arrowok="t"/>
                <v:fill type="solid"/>
              </v:shape>
            </v:group>
            <v:group style="position:absolute;left:5907;top:2014;width:10;height:20" coordorigin="5907,2014" coordsize="10,20">
              <v:shape style="position:absolute;left:5907;top:2014;width:10;height:20" coordorigin="5907,2014" coordsize="10,20" path="m5907,2033l5917,2033,5917,2014,5907,2014,5907,2033xe" filled="true" fillcolor="#000000" stroked="false">
                <v:path arrowok="t"/>
                <v:fill type="solid"/>
              </v:shape>
            </v:group>
            <v:group style="position:absolute;left:5907;top:2033;width:10;height:20" coordorigin="5907,2033" coordsize="10,20">
              <v:shape style="position:absolute;left:5907;top:2033;width:10;height:20" coordorigin="5907,2033" coordsize="10,20" path="m5907,2052l5917,2052,5917,2033,5907,2033,5907,2052xe" filled="true" fillcolor="#000000" stroked="false">
                <v:path arrowok="t"/>
                <v:fill type="solid"/>
              </v:shape>
            </v:group>
            <v:group style="position:absolute;left:5907;top:2052;width:10;height:20" coordorigin="5907,2052" coordsize="10,20">
              <v:shape style="position:absolute;left:5907;top:2052;width:10;height:20" coordorigin="5907,2052" coordsize="10,20" path="m5907,2072l5917,2072,5917,2052,5907,2052,5907,2072xe" filled="true" fillcolor="#000000" stroked="false">
                <v:path arrowok="t"/>
                <v:fill type="solid"/>
              </v:shape>
            </v:group>
            <v:group style="position:absolute;left:5907;top:2072;width:10;height:20" coordorigin="5907,2072" coordsize="10,20">
              <v:shape style="position:absolute;left:5907;top:2072;width:10;height:20" coordorigin="5907,2072" coordsize="10,20" path="m5907,2091l5917,2091,5917,2072,5907,2072,5907,2091xe" filled="true" fillcolor="#000000" stroked="false">
                <v:path arrowok="t"/>
                <v:fill type="solid"/>
              </v:shape>
            </v:group>
            <v:group style="position:absolute;left:5907;top:2094;width:10;height:2" coordorigin="5907,2094" coordsize="10,2">
              <v:shape style="position:absolute;left:5907;top:2094;width:10;height:2" coordorigin="5907,2094" coordsize="10,0" path="m5907,2094l5917,2094e" filled="false" stroked="true" strokeweight=".36005pt" strokecolor="#000000">
                <v:path arrowok="t"/>
              </v:shape>
            </v:group>
            <v:group style="position:absolute;left:7257;top:1784;width:10;height:20" coordorigin="7257,1784" coordsize="10,20">
              <v:shape style="position:absolute;left:7257;top:1784;width:10;height:20" coordorigin="7257,1784" coordsize="10,20" path="m7257,1803l7266,1803,7266,1784,7257,1784,7257,1803xe" filled="true" fillcolor="#000000" stroked="false">
                <v:path arrowok="t"/>
                <v:fill type="solid"/>
              </v:shape>
            </v:group>
            <v:group style="position:absolute;left:7257;top:1803;width:10;height:20" coordorigin="7257,1803" coordsize="10,20">
              <v:shape style="position:absolute;left:7257;top:1803;width:10;height:20" coordorigin="7257,1803" coordsize="10,20" path="m7257,1822l7266,1822,7266,1803,7257,1803,7257,1822xe" filled="true" fillcolor="#000000" stroked="false">
                <v:path arrowok="t"/>
                <v:fill type="solid"/>
              </v:shape>
            </v:group>
            <v:group style="position:absolute;left:7257;top:1822;width:10;height:20" coordorigin="7257,1822" coordsize="10,20">
              <v:shape style="position:absolute;left:7257;top:1822;width:10;height:20" coordorigin="7257,1822" coordsize="10,20" path="m7257,1841l7266,1841,7266,1822,7257,1822,7257,1841xe" filled="true" fillcolor="#000000" stroked="false">
                <v:path arrowok="t"/>
                <v:fill type="solid"/>
              </v:shape>
            </v:group>
            <v:group style="position:absolute;left:7257;top:1841;width:10;height:20" coordorigin="7257,1841" coordsize="10,20">
              <v:shape style="position:absolute;left:7257;top:1841;width:10;height:20" coordorigin="7257,1841" coordsize="10,20" path="m7257,1860l7266,1860,7266,1841,7257,1841,7257,1860xe" filled="true" fillcolor="#000000" stroked="false">
                <v:path arrowok="t"/>
                <v:fill type="solid"/>
              </v:shape>
            </v:group>
            <v:group style="position:absolute;left:7257;top:1860;width:10;height:20" coordorigin="7257,1860" coordsize="10,20">
              <v:shape style="position:absolute;left:7257;top:1860;width:10;height:20" coordorigin="7257,1860" coordsize="10,20" path="m7257,1880l7266,1880,7266,1860,7257,1860,7257,1880xe" filled="true" fillcolor="#000000" stroked="false">
                <v:path arrowok="t"/>
                <v:fill type="solid"/>
              </v:shape>
            </v:group>
            <v:group style="position:absolute;left:7257;top:1880;width:10;height:20" coordorigin="7257,1880" coordsize="10,20">
              <v:shape style="position:absolute;left:7257;top:1880;width:10;height:20" coordorigin="7257,1880" coordsize="10,20" path="m7257,1899l7266,1899,7266,1880,7257,1880,7257,1899xe" filled="true" fillcolor="#000000" stroked="false">
                <v:path arrowok="t"/>
                <v:fill type="solid"/>
              </v:shape>
            </v:group>
            <v:group style="position:absolute;left:7257;top:1899;width:10;height:20" coordorigin="7257,1899" coordsize="10,20">
              <v:shape style="position:absolute;left:7257;top:1899;width:10;height:20" coordorigin="7257,1899" coordsize="10,20" path="m7257,1918l7266,1918,7266,1899,7257,1899,7257,1918xe" filled="true" fillcolor="#000000" stroked="false">
                <v:path arrowok="t"/>
                <v:fill type="solid"/>
              </v:shape>
            </v:group>
            <v:group style="position:absolute;left:7257;top:1918;width:10;height:20" coordorigin="7257,1918" coordsize="10,20">
              <v:shape style="position:absolute;left:7257;top:1918;width:10;height:20" coordorigin="7257,1918" coordsize="10,20" path="m7257,1937l7266,1937,7266,1918,7257,1918,7257,1937xe" filled="true" fillcolor="#000000" stroked="false">
                <v:path arrowok="t"/>
                <v:fill type="solid"/>
              </v:shape>
            </v:group>
            <v:group style="position:absolute;left:7257;top:1937;width:10;height:20" coordorigin="7257,1937" coordsize="10,20">
              <v:shape style="position:absolute;left:7257;top:1937;width:10;height:20" coordorigin="7257,1937" coordsize="10,20" path="m7257,1956l7266,1956,7266,1937,7257,1937,7257,1956xe" filled="true" fillcolor="#000000" stroked="false">
                <v:path arrowok="t"/>
                <v:fill type="solid"/>
              </v:shape>
            </v:group>
            <v:group style="position:absolute;left:7257;top:1956;width:10;height:20" coordorigin="7257,1956" coordsize="10,20">
              <v:shape style="position:absolute;left:7257;top:1956;width:10;height:20" coordorigin="7257,1956" coordsize="10,20" path="m7257,1976l7266,1976,7266,1956,7257,1956,7257,1976xe" filled="true" fillcolor="#000000" stroked="false">
                <v:path arrowok="t"/>
                <v:fill type="solid"/>
              </v:shape>
            </v:group>
            <v:group style="position:absolute;left:7257;top:1976;width:10;height:20" coordorigin="7257,1976" coordsize="10,20">
              <v:shape style="position:absolute;left:7257;top:1976;width:10;height:20" coordorigin="7257,1976" coordsize="10,20" path="m7257,1995l7266,1995,7266,1976,7257,1976,7257,1995xe" filled="true" fillcolor="#000000" stroked="false">
                <v:path arrowok="t"/>
                <v:fill type="solid"/>
              </v:shape>
            </v:group>
            <v:group style="position:absolute;left:7257;top:1995;width:10;height:20" coordorigin="7257,1995" coordsize="10,20">
              <v:shape style="position:absolute;left:7257;top:1995;width:10;height:20" coordorigin="7257,1995" coordsize="10,20" path="m7257,2014l7266,2014,7266,1995,7257,1995,7257,2014xe" filled="true" fillcolor="#000000" stroked="false">
                <v:path arrowok="t"/>
                <v:fill type="solid"/>
              </v:shape>
            </v:group>
            <v:group style="position:absolute;left:7257;top:2014;width:10;height:20" coordorigin="7257,2014" coordsize="10,20">
              <v:shape style="position:absolute;left:7257;top:2014;width:10;height:20" coordorigin="7257,2014" coordsize="10,20" path="m7257,2033l7266,2033,7266,2014,7257,2014,7257,2033xe" filled="true" fillcolor="#000000" stroked="false">
                <v:path arrowok="t"/>
                <v:fill type="solid"/>
              </v:shape>
            </v:group>
            <v:group style="position:absolute;left:7257;top:2033;width:10;height:20" coordorigin="7257,2033" coordsize="10,20">
              <v:shape style="position:absolute;left:7257;top:2033;width:10;height:20" coordorigin="7257,2033" coordsize="10,20" path="m7257,2052l7266,2052,7266,2033,7257,2033,7257,2052xe" filled="true" fillcolor="#000000" stroked="false">
                <v:path arrowok="t"/>
                <v:fill type="solid"/>
              </v:shape>
            </v:group>
            <v:group style="position:absolute;left:7257;top:2052;width:10;height:20" coordorigin="7257,2052" coordsize="10,20">
              <v:shape style="position:absolute;left:7257;top:2052;width:10;height:20" coordorigin="7257,2052" coordsize="10,20" path="m7257,2072l7266,2072,7266,2052,7257,2052,7257,2072xe" filled="true" fillcolor="#000000" stroked="false">
                <v:path arrowok="t"/>
                <v:fill type="solid"/>
              </v:shape>
            </v:group>
            <v:group style="position:absolute;left:7257;top:2072;width:10;height:20" coordorigin="7257,2072" coordsize="10,20">
              <v:shape style="position:absolute;left:7257;top:2072;width:10;height:20" coordorigin="7257,2072" coordsize="10,20" path="m7257,2091l7266,2091,7266,2072,7257,2072,7257,2091xe" filled="true" fillcolor="#000000" stroked="false">
                <v:path arrowok="t"/>
                <v:fill type="solid"/>
              </v:shape>
            </v:group>
            <v:group style="position:absolute;left:7257;top:2094;width:10;height:2" coordorigin="7257,2094" coordsize="10,2">
              <v:shape style="position:absolute;left:7257;top:2094;width:10;height:2" coordorigin="7257,2094" coordsize="10,0" path="m7257,2094l7266,2094e" filled="false" stroked="true" strokeweight=".36005pt" strokecolor="#000000">
                <v:path arrowok="t"/>
              </v:shape>
            </v:group>
            <v:group style="position:absolute;left:8776;top:1784;width:10;height:20" coordorigin="8776,1784" coordsize="10,20">
              <v:shape style="position:absolute;left:8776;top:1784;width:10;height:20" coordorigin="8776,1784" coordsize="10,20" path="m8776,1803l8785,1803,8785,1784,8776,1784,8776,1803xe" filled="true" fillcolor="#000000" stroked="false">
                <v:path arrowok="t"/>
                <v:fill type="solid"/>
              </v:shape>
            </v:group>
            <v:group style="position:absolute;left:8776;top:1803;width:10;height:20" coordorigin="8776,1803" coordsize="10,20">
              <v:shape style="position:absolute;left:8776;top:1803;width:10;height:20" coordorigin="8776,1803" coordsize="10,20" path="m8776,1822l8785,1822,8785,1803,8776,1803,8776,1822xe" filled="true" fillcolor="#000000" stroked="false">
                <v:path arrowok="t"/>
                <v:fill type="solid"/>
              </v:shape>
            </v:group>
            <v:group style="position:absolute;left:8776;top:1822;width:10;height:20" coordorigin="8776,1822" coordsize="10,20">
              <v:shape style="position:absolute;left:8776;top:1822;width:10;height:20" coordorigin="8776,1822" coordsize="10,20" path="m8776,1841l8785,1841,8785,1822,8776,1822,8776,1841xe" filled="true" fillcolor="#000000" stroked="false">
                <v:path arrowok="t"/>
                <v:fill type="solid"/>
              </v:shape>
            </v:group>
            <v:group style="position:absolute;left:8776;top:1841;width:10;height:20" coordorigin="8776,1841" coordsize="10,20">
              <v:shape style="position:absolute;left:8776;top:1841;width:10;height:20" coordorigin="8776,1841" coordsize="10,20" path="m8776,1860l8785,1860,8785,1841,8776,1841,8776,1860xe" filled="true" fillcolor="#000000" stroked="false">
                <v:path arrowok="t"/>
                <v:fill type="solid"/>
              </v:shape>
            </v:group>
            <v:group style="position:absolute;left:8776;top:1860;width:10;height:20" coordorigin="8776,1860" coordsize="10,20">
              <v:shape style="position:absolute;left:8776;top:1860;width:10;height:20" coordorigin="8776,1860" coordsize="10,20" path="m8776,1880l8785,1880,8785,1860,8776,1860,8776,1880xe" filled="true" fillcolor="#000000" stroked="false">
                <v:path arrowok="t"/>
                <v:fill type="solid"/>
              </v:shape>
            </v:group>
            <v:group style="position:absolute;left:8776;top:1880;width:10;height:20" coordorigin="8776,1880" coordsize="10,20">
              <v:shape style="position:absolute;left:8776;top:1880;width:10;height:20" coordorigin="8776,1880" coordsize="10,20" path="m8776,1899l8785,1899,8785,1880,8776,1880,8776,1899xe" filled="true" fillcolor="#000000" stroked="false">
                <v:path arrowok="t"/>
                <v:fill type="solid"/>
              </v:shape>
            </v:group>
            <v:group style="position:absolute;left:8776;top:1899;width:10;height:20" coordorigin="8776,1899" coordsize="10,20">
              <v:shape style="position:absolute;left:8776;top:1899;width:10;height:20" coordorigin="8776,1899" coordsize="10,20" path="m8776,1918l8785,1918,8785,1899,8776,1899,8776,1918xe" filled="true" fillcolor="#000000" stroked="false">
                <v:path arrowok="t"/>
                <v:fill type="solid"/>
              </v:shape>
            </v:group>
            <v:group style="position:absolute;left:8776;top:1918;width:10;height:20" coordorigin="8776,1918" coordsize="10,20">
              <v:shape style="position:absolute;left:8776;top:1918;width:10;height:20" coordorigin="8776,1918" coordsize="10,20" path="m8776,1937l8785,1937,8785,1918,8776,1918,8776,1937xe" filled="true" fillcolor="#000000" stroked="false">
                <v:path arrowok="t"/>
                <v:fill type="solid"/>
              </v:shape>
            </v:group>
            <v:group style="position:absolute;left:8776;top:1937;width:10;height:20" coordorigin="8776,1937" coordsize="10,20">
              <v:shape style="position:absolute;left:8776;top:1937;width:10;height:20" coordorigin="8776,1937" coordsize="10,20" path="m8776,1956l8785,1956,8785,1937,8776,1937,8776,1956xe" filled="true" fillcolor="#000000" stroked="false">
                <v:path arrowok="t"/>
                <v:fill type="solid"/>
              </v:shape>
            </v:group>
            <v:group style="position:absolute;left:8776;top:1956;width:10;height:20" coordorigin="8776,1956" coordsize="10,20">
              <v:shape style="position:absolute;left:8776;top:1956;width:10;height:20" coordorigin="8776,1956" coordsize="10,20" path="m8776,1976l8785,1976,8785,1956,8776,1956,8776,1976xe" filled="true" fillcolor="#000000" stroked="false">
                <v:path arrowok="t"/>
                <v:fill type="solid"/>
              </v:shape>
            </v:group>
            <v:group style="position:absolute;left:8776;top:1976;width:10;height:20" coordorigin="8776,1976" coordsize="10,20">
              <v:shape style="position:absolute;left:8776;top:1976;width:10;height:20" coordorigin="8776,1976" coordsize="10,20" path="m8776,1995l8785,1995,8785,1976,8776,1976,8776,1995xe" filled="true" fillcolor="#000000" stroked="false">
                <v:path arrowok="t"/>
                <v:fill type="solid"/>
              </v:shape>
            </v:group>
            <v:group style="position:absolute;left:8776;top:1995;width:10;height:20" coordorigin="8776,1995" coordsize="10,20">
              <v:shape style="position:absolute;left:8776;top:1995;width:10;height:20" coordorigin="8776,1995" coordsize="10,20" path="m8776,2014l8785,2014,8785,1995,8776,1995,8776,2014xe" filled="true" fillcolor="#000000" stroked="false">
                <v:path arrowok="t"/>
                <v:fill type="solid"/>
              </v:shape>
            </v:group>
            <v:group style="position:absolute;left:8776;top:2014;width:10;height:20" coordorigin="8776,2014" coordsize="10,20">
              <v:shape style="position:absolute;left:8776;top:2014;width:10;height:20" coordorigin="8776,2014" coordsize="10,20" path="m8776,2033l8785,2033,8785,2014,8776,2014,8776,2033xe" filled="true" fillcolor="#000000" stroked="false">
                <v:path arrowok="t"/>
                <v:fill type="solid"/>
              </v:shape>
            </v:group>
            <v:group style="position:absolute;left:8776;top:2033;width:10;height:20" coordorigin="8776,2033" coordsize="10,20">
              <v:shape style="position:absolute;left:8776;top:2033;width:10;height:20" coordorigin="8776,2033" coordsize="10,20" path="m8776,2052l8785,2052,8785,2033,8776,2033,8776,2052xe" filled="true" fillcolor="#000000" stroked="false">
                <v:path arrowok="t"/>
                <v:fill type="solid"/>
              </v:shape>
            </v:group>
            <v:group style="position:absolute;left:8776;top:2052;width:10;height:20" coordorigin="8776,2052" coordsize="10,20">
              <v:shape style="position:absolute;left:8776;top:2052;width:10;height:20" coordorigin="8776,2052" coordsize="10,20" path="m8776,2072l8785,2072,8785,2052,8776,2052,8776,2072xe" filled="true" fillcolor="#000000" stroked="false">
                <v:path arrowok="t"/>
                <v:fill type="solid"/>
              </v:shape>
            </v:group>
            <v:group style="position:absolute;left:8776;top:2072;width:10;height:20" coordorigin="8776,2072" coordsize="10,20">
              <v:shape style="position:absolute;left:8776;top:2072;width:10;height:20" coordorigin="8776,2072" coordsize="10,20" path="m8776,2091l8785,2091,8785,2072,8776,2072,8776,2091xe" filled="true" fillcolor="#000000" stroked="false">
                <v:path arrowok="t"/>
                <v:fill type="solid"/>
              </v:shape>
            </v:group>
            <v:group style="position:absolute;left:8776;top:2094;width:10;height:2" coordorigin="8776,2094" coordsize="10,2">
              <v:shape style="position:absolute;left:8776;top:2094;width:10;height:2" coordorigin="8776,2094" coordsize="10,0" path="m8776,2094l8785,2094e" filled="false" stroked="true" strokeweight=".36005pt" strokecolor="#000000">
                <v:path arrowok="t"/>
              </v:shape>
              <v:shape style="position:absolute;left:2400;top:2098;width:1906;height:10" type="#_x0000_t75" stroked="false">
                <v:imagedata r:id="rId477" o:title=""/>
              </v:shape>
              <v:shape style="position:absolute;left:4302;top:2098;width:2955;height:10" type="#_x0000_t75" stroked="false">
                <v:imagedata r:id="rId484" o:title=""/>
              </v:shape>
              <v:shape style="position:absolute;left:7252;top:2098;width:1524;height:10" type="#_x0000_t75" stroked="false">
                <v:imagedata r:id="rId485" o:title=""/>
              </v:shape>
              <v:shape style="position:absolute;left:8771;top:2098;width:1385;height:10" type="#_x0000_t75" stroked="false">
                <v:imagedata r:id="rId486" o:title=""/>
              </v:shape>
            </v:group>
            <v:group style="position:absolute;left:5907;top:2108;width:10;height:20" coordorigin="5907,2108" coordsize="10,20">
              <v:shape style="position:absolute;left:5907;top:2108;width:10;height:20" coordorigin="5907,2108" coordsize="10,20" path="m5907,2127l5917,2127,5917,2108,5907,2108,5907,2127xe" filled="true" fillcolor="#000000" stroked="false">
                <v:path arrowok="t"/>
                <v:fill type="solid"/>
              </v:shape>
            </v:group>
            <v:group style="position:absolute;left:5907;top:2127;width:10;height:20" coordorigin="5907,2127" coordsize="10,20">
              <v:shape style="position:absolute;left:5907;top:2127;width:10;height:20" coordorigin="5907,2127" coordsize="10,20" path="m5907,2146l5917,2146,5917,2127,5907,2127,5907,2146xe" filled="true" fillcolor="#000000" stroked="false">
                <v:path arrowok="t"/>
                <v:fill type="solid"/>
              </v:shape>
            </v:group>
            <v:group style="position:absolute;left:5907;top:2146;width:10;height:20" coordorigin="5907,2146" coordsize="10,20">
              <v:shape style="position:absolute;left:5907;top:2146;width:10;height:20" coordorigin="5907,2146" coordsize="10,20" path="m5907,2165l5917,2165,5917,2146,5907,2146,5907,2165xe" filled="true" fillcolor="#000000" stroked="false">
                <v:path arrowok="t"/>
                <v:fill type="solid"/>
              </v:shape>
            </v:group>
            <v:group style="position:absolute;left:5907;top:2165;width:10;height:20" coordorigin="5907,2165" coordsize="10,20">
              <v:shape style="position:absolute;left:5907;top:2165;width:10;height:20" coordorigin="5907,2165" coordsize="10,20" path="m5907,2184l5917,2184,5917,2165,5907,2165,5907,2184xe" filled="true" fillcolor="#000000" stroked="false">
                <v:path arrowok="t"/>
                <v:fill type="solid"/>
              </v:shape>
            </v:group>
            <v:group style="position:absolute;left:5907;top:2184;width:10;height:20" coordorigin="5907,2184" coordsize="10,20">
              <v:shape style="position:absolute;left:5907;top:2184;width:10;height:20" coordorigin="5907,2184" coordsize="10,20" path="m5907,2204l5917,2204,5917,2184,5907,2184,5907,2204xe" filled="true" fillcolor="#000000" stroked="false">
                <v:path arrowok="t"/>
                <v:fill type="solid"/>
              </v:shape>
            </v:group>
            <v:group style="position:absolute;left:5907;top:2204;width:10;height:20" coordorigin="5907,2204" coordsize="10,20">
              <v:shape style="position:absolute;left:5907;top:2204;width:10;height:20" coordorigin="5907,2204" coordsize="10,20" path="m5907,2223l5917,2223,5917,2204,5907,2204,5907,2223xe" filled="true" fillcolor="#000000" stroked="false">
                <v:path arrowok="t"/>
                <v:fill type="solid"/>
              </v:shape>
            </v:group>
            <v:group style="position:absolute;left:5907;top:2223;width:10;height:20" coordorigin="5907,2223" coordsize="10,20">
              <v:shape style="position:absolute;left:5907;top:2223;width:10;height:20" coordorigin="5907,2223" coordsize="10,20" path="m5907,2242l5917,2242,5917,2223,5907,2223,5907,2242xe" filled="true" fillcolor="#000000" stroked="false">
                <v:path arrowok="t"/>
                <v:fill type="solid"/>
              </v:shape>
            </v:group>
            <v:group style="position:absolute;left:5907;top:2242;width:10;height:20" coordorigin="5907,2242" coordsize="10,20">
              <v:shape style="position:absolute;left:5907;top:2242;width:10;height:20" coordorigin="5907,2242" coordsize="10,20" path="m5907,2261l5917,2261,5917,2242,5907,2242,5907,2261xe" filled="true" fillcolor="#000000" stroked="false">
                <v:path arrowok="t"/>
                <v:fill type="solid"/>
              </v:shape>
            </v:group>
            <v:group style="position:absolute;left:5907;top:2261;width:10;height:20" coordorigin="5907,2261" coordsize="10,20">
              <v:shape style="position:absolute;left:5907;top:2261;width:10;height:20" coordorigin="5907,2261" coordsize="10,20" path="m5907,2280l5917,2280,5917,2261,5907,2261,5907,2280xe" filled="true" fillcolor="#000000" stroked="false">
                <v:path arrowok="t"/>
                <v:fill type="solid"/>
              </v:shape>
            </v:group>
            <v:group style="position:absolute;left:5907;top:2280;width:10;height:20" coordorigin="5907,2280" coordsize="10,20">
              <v:shape style="position:absolute;left:5907;top:2280;width:10;height:20" coordorigin="5907,2280" coordsize="10,20" path="m5907,2300l5917,2300,5917,2280,5907,2280,5907,2300xe" filled="true" fillcolor="#000000" stroked="false">
                <v:path arrowok="t"/>
                <v:fill type="solid"/>
              </v:shape>
            </v:group>
            <v:group style="position:absolute;left:5907;top:2300;width:10;height:20" coordorigin="5907,2300" coordsize="10,20">
              <v:shape style="position:absolute;left:5907;top:2300;width:10;height:20" coordorigin="5907,2300" coordsize="10,20" path="m5907,2319l5917,2319,5917,2300,5907,2300,5907,2319xe" filled="true" fillcolor="#000000" stroked="false">
                <v:path arrowok="t"/>
                <v:fill type="solid"/>
              </v:shape>
            </v:group>
            <v:group style="position:absolute;left:5907;top:2319;width:10;height:20" coordorigin="5907,2319" coordsize="10,20">
              <v:shape style="position:absolute;left:5907;top:2319;width:10;height:20" coordorigin="5907,2319" coordsize="10,20" path="m5907,2338l5917,2338,5917,2319,5907,2319,5907,2338xe" filled="true" fillcolor="#000000" stroked="false">
                <v:path arrowok="t"/>
                <v:fill type="solid"/>
              </v:shape>
            </v:group>
            <v:group style="position:absolute;left:5907;top:2338;width:10;height:20" coordorigin="5907,2338" coordsize="10,20">
              <v:shape style="position:absolute;left:5907;top:2338;width:10;height:20" coordorigin="5907,2338" coordsize="10,20" path="m5907,2357l5917,2357,5917,2338,5907,2338,5907,2357xe" filled="true" fillcolor="#000000" stroked="false">
                <v:path arrowok="t"/>
                <v:fill type="solid"/>
              </v:shape>
            </v:group>
            <v:group style="position:absolute;left:5907;top:2357;width:10;height:20" coordorigin="5907,2357" coordsize="10,20">
              <v:shape style="position:absolute;left:5907;top:2357;width:10;height:20" coordorigin="5907,2357" coordsize="10,20" path="m5907,2376l5917,2376,5917,2357,5907,2357,5907,2376xe" filled="true" fillcolor="#000000" stroked="false">
                <v:path arrowok="t"/>
                <v:fill type="solid"/>
              </v:shape>
            </v:group>
            <v:group style="position:absolute;left:5907;top:2376;width:10;height:20" coordorigin="5907,2376" coordsize="10,20">
              <v:shape style="position:absolute;left:5907;top:2376;width:10;height:20" coordorigin="5907,2376" coordsize="10,20" path="m5907,2396l5917,2396,5917,2376,5907,2376,5907,2396xe" filled="true" fillcolor="#000000" stroked="false">
                <v:path arrowok="t"/>
                <v:fill type="solid"/>
              </v:shape>
            </v:group>
            <v:group style="position:absolute;left:5907;top:2396;width:10;height:20" coordorigin="5907,2396" coordsize="10,20">
              <v:shape style="position:absolute;left:5907;top:2396;width:10;height:20" coordorigin="5907,2396" coordsize="10,20" path="m5907,2415l5917,2415,5917,2396,5907,2396,5907,2415xe" filled="true" fillcolor="#000000" stroked="false">
                <v:path arrowok="t"/>
                <v:fill type="solid"/>
              </v:shape>
            </v:group>
            <v:group style="position:absolute;left:5907;top:2417;width:10;height:2" coordorigin="5907,2417" coordsize="10,2">
              <v:shape style="position:absolute;left:5907;top:2417;width:10;height:2" coordorigin="5907,2417" coordsize="10,0" path="m5907,2417l5917,2417e" filled="false" stroked="true" strokeweight=".23999pt" strokecolor="#000000">
                <v:path arrowok="t"/>
              </v:shape>
            </v:group>
            <v:group style="position:absolute;left:7257;top:2108;width:10;height:20" coordorigin="7257,2108" coordsize="10,20">
              <v:shape style="position:absolute;left:7257;top:2108;width:10;height:20" coordorigin="7257,2108" coordsize="10,20" path="m7257,2127l7266,2127,7266,2108,7257,2108,7257,2127xe" filled="true" fillcolor="#000000" stroked="false">
                <v:path arrowok="t"/>
                <v:fill type="solid"/>
              </v:shape>
            </v:group>
            <v:group style="position:absolute;left:7257;top:2127;width:10;height:20" coordorigin="7257,2127" coordsize="10,20">
              <v:shape style="position:absolute;left:7257;top:2127;width:10;height:20" coordorigin="7257,2127" coordsize="10,20" path="m7257,2146l7266,2146,7266,2127,7257,2127,7257,2146xe" filled="true" fillcolor="#000000" stroked="false">
                <v:path arrowok="t"/>
                <v:fill type="solid"/>
              </v:shape>
            </v:group>
            <v:group style="position:absolute;left:7257;top:2146;width:10;height:20" coordorigin="7257,2146" coordsize="10,20">
              <v:shape style="position:absolute;left:7257;top:2146;width:10;height:20" coordorigin="7257,2146" coordsize="10,20" path="m7257,2165l7266,2165,7266,2146,7257,2146,7257,2165xe" filled="true" fillcolor="#000000" stroked="false">
                <v:path arrowok="t"/>
                <v:fill type="solid"/>
              </v:shape>
            </v:group>
            <v:group style="position:absolute;left:7257;top:2165;width:10;height:20" coordorigin="7257,2165" coordsize="10,20">
              <v:shape style="position:absolute;left:7257;top:2165;width:10;height:20" coordorigin="7257,2165" coordsize="10,20" path="m7257,2184l7266,2184,7266,2165,7257,2165,7257,2184xe" filled="true" fillcolor="#000000" stroked="false">
                <v:path arrowok="t"/>
                <v:fill type="solid"/>
              </v:shape>
            </v:group>
            <v:group style="position:absolute;left:7257;top:2184;width:10;height:20" coordorigin="7257,2184" coordsize="10,20">
              <v:shape style="position:absolute;left:7257;top:2184;width:10;height:20" coordorigin="7257,2184" coordsize="10,20" path="m7257,2204l7266,2204,7266,2184,7257,2184,7257,2204xe" filled="true" fillcolor="#000000" stroked="false">
                <v:path arrowok="t"/>
                <v:fill type="solid"/>
              </v:shape>
            </v:group>
            <v:group style="position:absolute;left:7257;top:2204;width:10;height:20" coordorigin="7257,2204" coordsize="10,20">
              <v:shape style="position:absolute;left:7257;top:2204;width:10;height:20" coordorigin="7257,2204" coordsize="10,20" path="m7257,2223l7266,2223,7266,2204,7257,2204,7257,2223xe" filled="true" fillcolor="#000000" stroked="false">
                <v:path arrowok="t"/>
                <v:fill type="solid"/>
              </v:shape>
            </v:group>
            <v:group style="position:absolute;left:7257;top:2223;width:10;height:20" coordorigin="7257,2223" coordsize="10,20">
              <v:shape style="position:absolute;left:7257;top:2223;width:10;height:20" coordorigin="7257,2223" coordsize="10,20" path="m7257,2242l7266,2242,7266,2223,7257,2223,7257,2242xe" filled="true" fillcolor="#000000" stroked="false">
                <v:path arrowok="t"/>
                <v:fill type="solid"/>
              </v:shape>
            </v:group>
            <v:group style="position:absolute;left:7257;top:2242;width:10;height:20" coordorigin="7257,2242" coordsize="10,20">
              <v:shape style="position:absolute;left:7257;top:2242;width:10;height:20" coordorigin="7257,2242" coordsize="10,20" path="m7257,2261l7266,2261,7266,2242,7257,2242,7257,2261xe" filled="true" fillcolor="#000000" stroked="false">
                <v:path arrowok="t"/>
                <v:fill type="solid"/>
              </v:shape>
            </v:group>
            <v:group style="position:absolute;left:7257;top:2261;width:10;height:20" coordorigin="7257,2261" coordsize="10,20">
              <v:shape style="position:absolute;left:7257;top:2261;width:10;height:20" coordorigin="7257,2261" coordsize="10,20" path="m7257,2280l7266,2280,7266,2261,7257,2261,7257,2280xe" filled="true" fillcolor="#000000" stroked="false">
                <v:path arrowok="t"/>
                <v:fill type="solid"/>
              </v:shape>
            </v:group>
            <v:group style="position:absolute;left:7257;top:2280;width:10;height:20" coordorigin="7257,2280" coordsize="10,20">
              <v:shape style="position:absolute;left:7257;top:2280;width:10;height:20" coordorigin="7257,2280" coordsize="10,20" path="m7257,2300l7266,2300,7266,2280,7257,2280,7257,2300xe" filled="true" fillcolor="#000000" stroked="false">
                <v:path arrowok="t"/>
                <v:fill type="solid"/>
              </v:shape>
            </v:group>
            <v:group style="position:absolute;left:7257;top:2300;width:10;height:20" coordorigin="7257,2300" coordsize="10,20">
              <v:shape style="position:absolute;left:7257;top:2300;width:10;height:20" coordorigin="7257,2300" coordsize="10,20" path="m7257,2319l7266,2319,7266,2300,7257,2300,7257,2319xe" filled="true" fillcolor="#000000" stroked="false">
                <v:path arrowok="t"/>
                <v:fill type="solid"/>
              </v:shape>
            </v:group>
            <v:group style="position:absolute;left:7257;top:2319;width:10;height:20" coordorigin="7257,2319" coordsize="10,20">
              <v:shape style="position:absolute;left:7257;top:2319;width:10;height:20" coordorigin="7257,2319" coordsize="10,20" path="m7257,2338l7266,2338,7266,2319,7257,2319,7257,2338xe" filled="true" fillcolor="#000000" stroked="false">
                <v:path arrowok="t"/>
                <v:fill type="solid"/>
              </v:shape>
            </v:group>
            <v:group style="position:absolute;left:7257;top:2338;width:10;height:20" coordorigin="7257,2338" coordsize="10,20">
              <v:shape style="position:absolute;left:7257;top:2338;width:10;height:20" coordorigin="7257,2338" coordsize="10,20" path="m7257,2357l7266,2357,7266,2338,7257,2338,7257,2357xe" filled="true" fillcolor="#000000" stroked="false">
                <v:path arrowok="t"/>
                <v:fill type="solid"/>
              </v:shape>
            </v:group>
            <v:group style="position:absolute;left:7257;top:2357;width:10;height:20" coordorigin="7257,2357" coordsize="10,20">
              <v:shape style="position:absolute;left:7257;top:2357;width:10;height:20" coordorigin="7257,2357" coordsize="10,20" path="m7257,2376l7266,2376,7266,2357,7257,2357,7257,2376xe" filled="true" fillcolor="#000000" stroked="false">
                <v:path arrowok="t"/>
                <v:fill type="solid"/>
              </v:shape>
            </v:group>
            <v:group style="position:absolute;left:7257;top:2376;width:10;height:20" coordorigin="7257,2376" coordsize="10,20">
              <v:shape style="position:absolute;left:7257;top:2376;width:10;height:20" coordorigin="7257,2376" coordsize="10,20" path="m7257,2396l7266,2396,7266,2376,7257,2376,7257,2396xe" filled="true" fillcolor="#000000" stroked="false">
                <v:path arrowok="t"/>
                <v:fill type="solid"/>
              </v:shape>
            </v:group>
            <v:group style="position:absolute;left:7257;top:2396;width:10;height:20" coordorigin="7257,2396" coordsize="10,20">
              <v:shape style="position:absolute;left:7257;top:2396;width:10;height:20" coordorigin="7257,2396" coordsize="10,20" path="m7257,2415l7266,2415,7266,2396,7257,2396,7257,2415xe" filled="true" fillcolor="#000000" stroked="false">
                <v:path arrowok="t"/>
                <v:fill type="solid"/>
              </v:shape>
            </v:group>
            <v:group style="position:absolute;left:8776;top:2108;width:10;height:20" coordorigin="8776,2108" coordsize="10,20">
              <v:shape style="position:absolute;left:8776;top:2108;width:10;height:20" coordorigin="8776,2108" coordsize="10,20" path="m8776,2127l8785,2127,8785,2108,8776,2108,8776,2127xe" filled="true" fillcolor="#000000" stroked="false">
                <v:path arrowok="t"/>
                <v:fill type="solid"/>
              </v:shape>
            </v:group>
            <v:group style="position:absolute;left:8776;top:2127;width:10;height:20" coordorigin="8776,2127" coordsize="10,20">
              <v:shape style="position:absolute;left:8776;top:2127;width:10;height:20" coordorigin="8776,2127" coordsize="10,20" path="m8776,2146l8785,2146,8785,2127,8776,2127,8776,2146xe" filled="true" fillcolor="#000000" stroked="false">
                <v:path arrowok="t"/>
                <v:fill type="solid"/>
              </v:shape>
            </v:group>
            <v:group style="position:absolute;left:8776;top:2146;width:10;height:20" coordorigin="8776,2146" coordsize="10,20">
              <v:shape style="position:absolute;left:8776;top:2146;width:10;height:20" coordorigin="8776,2146" coordsize="10,20" path="m8776,2165l8785,2165,8785,2146,8776,2146,8776,2165xe" filled="true" fillcolor="#000000" stroked="false">
                <v:path arrowok="t"/>
                <v:fill type="solid"/>
              </v:shape>
            </v:group>
            <v:group style="position:absolute;left:8776;top:2165;width:10;height:20" coordorigin="8776,2165" coordsize="10,20">
              <v:shape style="position:absolute;left:8776;top:2165;width:10;height:20" coordorigin="8776,2165" coordsize="10,20" path="m8776,2184l8785,2184,8785,2165,8776,2165,8776,2184xe" filled="true" fillcolor="#000000" stroked="false">
                <v:path arrowok="t"/>
                <v:fill type="solid"/>
              </v:shape>
            </v:group>
            <v:group style="position:absolute;left:8776;top:2184;width:10;height:20" coordorigin="8776,2184" coordsize="10,20">
              <v:shape style="position:absolute;left:8776;top:2184;width:10;height:20" coordorigin="8776,2184" coordsize="10,20" path="m8776,2204l8785,2204,8785,2184,8776,2184,8776,2204xe" filled="true" fillcolor="#000000" stroked="false">
                <v:path arrowok="t"/>
                <v:fill type="solid"/>
              </v:shape>
            </v:group>
            <v:group style="position:absolute;left:8776;top:2204;width:10;height:20" coordorigin="8776,2204" coordsize="10,20">
              <v:shape style="position:absolute;left:8776;top:2204;width:10;height:20" coordorigin="8776,2204" coordsize="10,20" path="m8776,2223l8785,2223,8785,2204,8776,2204,8776,2223xe" filled="true" fillcolor="#000000" stroked="false">
                <v:path arrowok="t"/>
                <v:fill type="solid"/>
              </v:shape>
            </v:group>
            <v:group style="position:absolute;left:8776;top:2223;width:10;height:20" coordorigin="8776,2223" coordsize="10,20">
              <v:shape style="position:absolute;left:8776;top:2223;width:10;height:20" coordorigin="8776,2223" coordsize="10,20" path="m8776,2242l8785,2242,8785,2223,8776,2223,8776,2242xe" filled="true" fillcolor="#000000" stroked="false">
                <v:path arrowok="t"/>
                <v:fill type="solid"/>
              </v:shape>
            </v:group>
            <v:group style="position:absolute;left:8776;top:2242;width:10;height:20" coordorigin="8776,2242" coordsize="10,20">
              <v:shape style="position:absolute;left:8776;top:2242;width:10;height:20" coordorigin="8776,2242" coordsize="10,20" path="m8776,2261l8785,2261,8785,2242,8776,2242,8776,2261xe" filled="true" fillcolor="#000000" stroked="false">
                <v:path arrowok="t"/>
                <v:fill type="solid"/>
              </v:shape>
            </v:group>
            <v:group style="position:absolute;left:8776;top:2261;width:10;height:20" coordorigin="8776,2261" coordsize="10,20">
              <v:shape style="position:absolute;left:8776;top:2261;width:10;height:20" coordorigin="8776,2261" coordsize="10,20" path="m8776,2280l8785,2280,8785,2261,8776,2261,8776,2280xe" filled="true" fillcolor="#000000" stroked="false">
                <v:path arrowok="t"/>
                <v:fill type="solid"/>
              </v:shape>
            </v:group>
            <v:group style="position:absolute;left:8776;top:2280;width:10;height:20" coordorigin="8776,2280" coordsize="10,20">
              <v:shape style="position:absolute;left:8776;top:2280;width:10;height:20" coordorigin="8776,2280" coordsize="10,20" path="m8776,2300l8785,2300,8785,2280,8776,2280,8776,2300xe" filled="true" fillcolor="#000000" stroked="false">
                <v:path arrowok="t"/>
                <v:fill type="solid"/>
              </v:shape>
            </v:group>
            <v:group style="position:absolute;left:8776;top:2300;width:10;height:20" coordorigin="8776,2300" coordsize="10,20">
              <v:shape style="position:absolute;left:8776;top:2300;width:10;height:20" coordorigin="8776,2300" coordsize="10,20" path="m8776,2319l8785,2319,8785,2300,8776,2300,8776,2319xe" filled="true" fillcolor="#000000" stroked="false">
                <v:path arrowok="t"/>
                <v:fill type="solid"/>
              </v:shape>
            </v:group>
            <v:group style="position:absolute;left:8776;top:2319;width:10;height:20" coordorigin="8776,2319" coordsize="10,20">
              <v:shape style="position:absolute;left:8776;top:2319;width:10;height:20" coordorigin="8776,2319" coordsize="10,20" path="m8776,2338l8785,2338,8785,2319,8776,2319,8776,2338xe" filled="true" fillcolor="#000000" stroked="false">
                <v:path arrowok="t"/>
                <v:fill type="solid"/>
              </v:shape>
            </v:group>
            <v:group style="position:absolute;left:8776;top:2338;width:10;height:20" coordorigin="8776,2338" coordsize="10,20">
              <v:shape style="position:absolute;left:8776;top:2338;width:10;height:20" coordorigin="8776,2338" coordsize="10,20" path="m8776,2357l8785,2357,8785,2338,8776,2338,8776,2357xe" filled="true" fillcolor="#000000" stroked="false">
                <v:path arrowok="t"/>
                <v:fill type="solid"/>
              </v:shape>
            </v:group>
            <v:group style="position:absolute;left:8776;top:2357;width:10;height:20" coordorigin="8776,2357" coordsize="10,20">
              <v:shape style="position:absolute;left:8776;top:2357;width:10;height:20" coordorigin="8776,2357" coordsize="10,20" path="m8776,2376l8785,2376,8785,2357,8776,2357,8776,2376xe" filled="true" fillcolor="#000000" stroked="false">
                <v:path arrowok="t"/>
                <v:fill type="solid"/>
              </v:shape>
            </v:group>
            <v:group style="position:absolute;left:8776;top:2376;width:10;height:20" coordorigin="8776,2376" coordsize="10,20">
              <v:shape style="position:absolute;left:8776;top:2376;width:10;height:20" coordorigin="8776,2376" coordsize="10,20" path="m8776,2396l8785,2396,8785,2376,8776,2376,8776,2396xe" filled="true" fillcolor="#000000" stroked="false">
                <v:path arrowok="t"/>
                <v:fill type="solid"/>
              </v:shape>
            </v:group>
            <v:group style="position:absolute;left:8776;top:2396;width:10;height:20" coordorigin="8776,2396" coordsize="10,20">
              <v:shape style="position:absolute;left:8776;top:2396;width:10;height:20" coordorigin="8776,2396" coordsize="10,20" path="m8776,2415l8785,2415,8785,2396,8776,2396,8776,2415xe" filled="true" fillcolor="#000000" stroked="false">
                <v:path arrowok="t"/>
                <v:fill type="solid"/>
              </v:shape>
              <v:shape style="position:absolute;left:2400;top:2319;width:1925;height:110" type="#_x0000_t75" stroked="false">
                <v:imagedata r:id="rId487" o:title=""/>
              </v:shape>
              <v:shape style="position:absolute;left:4302;top:2415;width:2964;height:14" type="#_x0000_t75" stroked="false">
                <v:imagedata r:id="rId493" o:title=""/>
              </v:shape>
              <v:shape style="position:absolute;left:7252;top:2415;width:1534;height:14" type="#_x0000_t75" stroked="false">
                <v:imagedata r:id="rId490" o:title=""/>
              </v:shape>
              <v:shape style="position:absolute;left:8771;top:2420;width:1385;height:10" type="#_x0000_t75" stroked="false">
                <v:imagedata r:id="rId483" o:title=""/>
              </v:shape>
            </v:group>
            <v:group style="position:absolute;left:5907;top:2429;width:10;height:20" coordorigin="5907,2429" coordsize="10,20">
              <v:shape style="position:absolute;left:5907;top:2429;width:10;height:20" coordorigin="5907,2429" coordsize="10,20" path="m5907,2448l5917,2448,5917,2429,5907,2429,5907,2448xe" filled="true" fillcolor="#000000" stroked="false">
                <v:path arrowok="t"/>
                <v:fill type="solid"/>
              </v:shape>
            </v:group>
            <v:group style="position:absolute;left:5907;top:2448;width:10;height:20" coordorigin="5907,2448" coordsize="10,20">
              <v:shape style="position:absolute;left:5907;top:2448;width:10;height:20" coordorigin="5907,2448" coordsize="10,20" path="m5907,2468l5917,2468,5917,2448,5907,2448,5907,2468xe" filled="true" fillcolor="#000000" stroked="false">
                <v:path arrowok="t"/>
                <v:fill type="solid"/>
              </v:shape>
            </v:group>
            <v:group style="position:absolute;left:5907;top:2468;width:10;height:20" coordorigin="5907,2468" coordsize="10,20">
              <v:shape style="position:absolute;left:5907;top:2468;width:10;height:20" coordorigin="5907,2468" coordsize="10,20" path="m5907,2487l5917,2487,5917,2468,5907,2468,5907,2487xe" filled="true" fillcolor="#000000" stroked="false">
                <v:path arrowok="t"/>
                <v:fill type="solid"/>
              </v:shape>
            </v:group>
            <v:group style="position:absolute;left:5907;top:2487;width:10;height:20" coordorigin="5907,2487" coordsize="10,20">
              <v:shape style="position:absolute;left:5907;top:2487;width:10;height:20" coordorigin="5907,2487" coordsize="10,20" path="m5907,2506l5917,2506,5917,2487,5907,2487,5907,2506xe" filled="true" fillcolor="#000000" stroked="false">
                <v:path arrowok="t"/>
                <v:fill type="solid"/>
              </v:shape>
            </v:group>
            <v:group style="position:absolute;left:5907;top:2506;width:10;height:20" coordorigin="5907,2506" coordsize="10,20">
              <v:shape style="position:absolute;left:5907;top:2506;width:10;height:20" coordorigin="5907,2506" coordsize="10,20" path="m5907,2525l5917,2525,5917,2506,5907,2506,5907,2525xe" filled="true" fillcolor="#000000" stroked="false">
                <v:path arrowok="t"/>
                <v:fill type="solid"/>
              </v:shape>
            </v:group>
            <v:group style="position:absolute;left:5907;top:2525;width:10;height:20" coordorigin="5907,2525" coordsize="10,20">
              <v:shape style="position:absolute;left:5907;top:2525;width:10;height:20" coordorigin="5907,2525" coordsize="10,20" path="m5907,2544l5917,2544,5917,2525,5907,2525,5907,2544xe" filled="true" fillcolor="#000000" stroked="false">
                <v:path arrowok="t"/>
                <v:fill type="solid"/>
              </v:shape>
            </v:group>
            <v:group style="position:absolute;left:5907;top:2544;width:10;height:20" coordorigin="5907,2544" coordsize="10,20">
              <v:shape style="position:absolute;left:5907;top:2544;width:10;height:20" coordorigin="5907,2544" coordsize="10,20" path="m5907,2564l5917,2564,5917,2544,5907,2544,5907,2564xe" filled="true" fillcolor="#000000" stroked="false">
                <v:path arrowok="t"/>
                <v:fill type="solid"/>
              </v:shape>
            </v:group>
            <v:group style="position:absolute;left:5907;top:2564;width:10;height:20" coordorigin="5907,2564" coordsize="10,20">
              <v:shape style="position:absolute;left:5907;top:2564;width:10;height:20" coordorigin="5907,2564" coordsize="10,20" path="m5907,2583l5917,2583,5917,2564,5907,2564,5907,2583xe" filled="true" fillcolor="#000000" stroked="false">
                <v:path arrowok="t"/>
                <v:fill type="solid"/>
              </v:shape>
            </v:group>
            <v:group style="position:absolute;left:5907;top:2583;width:10;height:20" coordorigin="5907,2583" coordsize="10,20">
              <v:shape style="position:absolute;left:5907;top:2583;width:10;height:20" coordorigin="5907,2583" coordsize="10,20" path="m5907,2602l5917,2602,5917,2583,5907,2583,5907,2602xe" filled="true" fillcolor="#000000" stroked="false">
                <v:path arrowok="t"/>
                <v:fill type="solid"/>
              </v:shape>
            </v:group>
            <v:group style="position:absolute;left:5907;top:2602;width:10;height:20" coordorigin="5907,2602" coordsize="10,20">
              <v:shape style="position:absolute;left:5907;top:2602;width:10;height:20" coordorigin="5907,2602" coordsize="10,20" path="m5907,2621l5917,2621,5917,2602,5907,2602,5907,2621xe" filled="true" fillcolor="#000000" stroked="false">
                <v:path arrowok="t"/>
                <v:fill type="solid"/>
              </v:shape>
            </v:group>
            <v:group style="position:absolute;left:5907;top:2621;width:10;height:20" coordorigin="5907,2621" coordsize="10,20">
              <v:shape style="position:absolute;left:5907;top:2621;width:10;height:20" coordorigin="5907,2621" coordsize="10,20" path="m5907,2640l5917,2640,5917,2621,5907,2621,5907,2640xe" filled="true" fillcolor="#000000" stroked="false">
                <v:path arrowok="t"/>
                <v:fill type="solid"/>
              </v:shape>
            </v:group>
            <v:group style="position:absolute;left:5907;top:2640;width:10;height:20" coordorigin="5907,2640" coordsize="10,20">
              <v:shape style="position:absolute;left:5907;top:2640;width:10;height:20" coordorigin="5907,2640" coordsize="10,20" path="m5907,2660l5917,2660,5917,2640,5907,2640,5907,2660xe" filled="true" fillcolor="#000000" stroked="false">
                <v:path arrowok="t"/>
                <v:fill type="solid"/>
              </v:shape>
            </v:group>
            <v:group style="position:absolute;left:5907;top:2660;width:10;height:20" coordorigin="5907,2660" coordsize="10,20">
              <v:shape style="position:absolute;left:5907;top:2660;width:10;height:20" coordorigin="5907,2660" coordsize="10,20" path="m5907,2679l5917,2679,5917,2660,5907,2660,5907,2679xe" filled="true" fillcolor="#000000" stroked="false">
                <v:path arrowok="t"/>
                <v:fill type="solid"/>
              </v:shape>
            </v:group>
            <v:group style="position:absolute;left:5907;top:2679;width:10;height:20" coordorigin="5907,2679" coordsize="10,20">
              <v:shape style="position:absolute;left:5907;top:2679;width:10;height:20" coordorigin="5907,2679" coordsize="10,20" path="m5907,2698l5917,2698,5917,2679,5907,2679,5907,2698xe" filled="true" fillcolor="#000000" stroked="false">
                <v:path arrowok="t"/>
                <v:fill type="solid"/>
              </v:shape>
            </v:group>
            <v:group style="position:absolute;left:5907;top:2698;width:10;height:20" coordorigin="5907,2698" coordsize="10,20">
              <v:shape style="position:absolute;left:5907;top:2698;width:10;height:20" coordorigin="5907,2698" coordsize="10,20" path="m5907,2717l5917,2717,5917,2698,5907,2698,5907,2717xe" filled="true" fillcolor="#000000" stroked="false">
                <v:path arrowok="t"/>
                <v:fill type="solid"/>
              </v:shape>
            </v:group>
            <v:group style="position:absolute;left:5907;top:2717;width:10;height:20" coordorigin="5907,2717" coordsize="10,20">
              <v:shape style="position:absolute;left:5907;top:2717;width:10;height:20" coordorigin="5907,2717" coordsize="10,20" path="m5907,2736l5917,2736,5917,2717,5907,2717,5907,2736xe" filled="true" fillcolor="#000000" stroked="false">
                <v:path arrowok="t"/>
                <v:fill type="solid"/>
              </v:shape>
            </v:group>
            <v:group style="position:absolute;left:5907;top:2739;width:10;height:2" coordorigin="5907,2739" coordsize="10,2">
              <v:shape style="position:absolute;left:5907;top:2739;width:10;height:2" coordorigin="5907,2739" coordsize="10,0" path="m5907,2739l5917,2739e" filled="false" stroked="true" strokeweight=".23999pt" strokecolor="#000000">
                <v:path arrowok="t"/>
              </v:shape>
            </v:group>
            <v:group style="position:absolute;left:7257;top:2429;width:10;height:20" coordorigin="7257,2429" coordsize="10,20">
              <v:shape style="position:absolute;left:7257;top:2429;width:10;height:20" coordorigin="7257,2429" coordsize="10,20" path="m7257,2448l7266,2448,7266,2429,7257,2429,7257,2448xe" filled="true" fillcolor="#000000" stroked="false">
                <v:path arrowok="t"/>
                <v:fill type="solid"/>
              </v:shape>
            </v:group>
            <v:group style="position:absolute;left:7257;top:2448;width:10;height:20" coordorigin="7257,2448" coordsize="10,20">
              <v:shape style="position:absolute;left:7257;top:2448;width:10;height:20" coordorigin="7257,2448" coordsize="10,20" path="m7257,2468l7266,2468,7266,2448,7257,2448,7257,2468xe" filled="true" fillcolor="#000000" stroked="false">
                <v:path arrowok="t"/>
                <v:fill type="solid"/>
              </v:shape>
            </v:group>
            <v:group style="position:absolute;left:7257;top:2468;width:10;height:20" coordorigin="7257,2468" coordsize="10,20">
              <v:shape style="position:absolute;left:7257;top:2468;width:10;height:20" coordorigin="7257,2468" coordsize="10,20" path="m7257,2487l7266,2487,7266,2468,7257,2468,7257,2487xe" filled="true" fillcolor="#000000" stroked="false">
                <v:path arrowok="t"/>
                <v:fill type="solid"/>
              </v:shape>
            </v:group>
            <v:group style="position:absolute;left:7257;top:2487;width:10;height:20" coordorigin="7257,2487" coordsize="10,20">
              <v:shape style="position:absolute;left:7257;top:2487;width:10;height:20" coordorigin="7257,2487" coordsize="10,20" path="m7257,2506l7266,2506,7266,2487,7257,2487,7257,2506xe" filled="true" fillcolor="#000000" stroked="false">
                <v:path arrowok="t"/>
                <v:fill type="solid"/>
              </v:shape>
            </v:group>
            <v:group style="position:absolute;left:7257;top:2506;width:10;height:20" coordorigin="7257,2506" coordsize="10,20">
              <v:shape style="position:absolute;left:7257;top:2506;width:10;height:20" coordorigin="7257,2506" coordsize="10,20" path="m7257,2525l7266,2525,7266,2506,7257,2506,7257,2525xe" filled="true" fillcolor="#000000" stroked="false">
                <v:path arrowok="t"/>
                <v:fill type="solid"/>
              </v:shape>
            </v:group>
            <v:group style="position:absolute;left:7257;top:2525;width:10;height:20" coordorigin="7257,2525" coordsize="10,20">
              <v:shape style="position:absolute;left:7257;top:2525;width:10;height:20" coordorigin="7257,2525" coordsize="10,20" path="m7257,2544l7266,2544,7266,2525,7257,2525,7257,2544xe" filled="true" fillcolor="#000000" stroked="false">
                <v:path arrowok="t"/>
                <v:fill type="solid"/>
              </v:shape>
            </v:group>
            <v:group style="position:absolute;left:7257;top:2544;width:10;height:20" coordorigin="7257,2544" coordsize="10,20">
              <v:shape style="position:absolute;left:7257;top:2544;width:10;height:20" coordorigin="7257,2544" coordsize="10,20" path="m7257,2564l7266,2564,7266,2544,7257,2544,7257,2564xe" filled="true" fillcolor="#000000" stroked="false">
                <v:path arrowok="t"/>
                <v:fill type="solid"/>
              </v:shape>
            </v:group>
            <v:group style="position:absolute;left:7257;top:2564;width:10;height:20" coordorigin="7257,2564" coordsize="10,20">
              <v:shape style="position:absolute;left:7257;top:2564;width:10;height:20" coordorigin="7257,2564" coordsize="10,20" path="m7257,2583l7266,2583,7266,2564,7257,2564,7257,2583xe" filled="true" fillcolor="#000000" stroked="false">
                <v:path arrowok="t"/>
                <v:fill type="solid"/>
              </v:shape>
            </v:group>
            <v:group style="position:absolute;left:7257;top:2583;width:10;height:20" coordorigin="7257,2583" coordsize="10,20">
              <v:shape style="position:absolute;left:7257;top:2583;width:10;height:20" coordorigin="7257,2583" coordsize="10,20" path="m7257,2602l7266,2602,7266,2583,7257,2583,7257,2602xe" filled="true" fillcolor="#000000" stroked="false">
                <v:path arrowok="t"/>
                <v:fill type="solid"/>
              </v:shape>
            </v:group>
            <v:group style="position:absolute;left:7257;top:2602;width:10;height:20" coordorigin="7257,2602" coordsize="10,20">
              <v:shape style="position:absolute;left:7257;top:2602;width:10;height:20" coordorigin="7257,2602" coordsize="10,20" path="m7257,2621l7266,2621,7266,2602,7257,2602,7257,2621xe" filled="true" fillcolor="#000000" stroked="false">
                <v:path arrowok="t"/>
                <v:fill type="solid"/>
              </v:shape>
            </v:group>
            <v:group style="position:absolute;left:7257;top:2621;width:10;height:20" coordorigin="7257,2621" coordsize="10,20">
              <v:shape style="position:absolute;left:7257;top:2621;width:10;height:20" coordorigin="7257,2621" coordsize="10,20" path="m7257,2640l7266,2640,7266,2621,7257,2621,7257,2640xe" filled="true" fillcolor="#000000" stroked="false">
                <v:path arrowok="t"/>
                <v:fill type="solid"/>
              </v:shape>
            </v:group>
            <v:group style="position:absolute;left:7257;top:2640;width:10;height:20" coordorigin="7257,2640" coordsize="10,20">
              <v:shape style="position:absolute;left:7257;top:2640;width:10;height:20" coordorigin="7257,2640" coordsize="10,20" path="m7257,2660l7266,2660,7266,2640,7257,2640,7257,2660xe" filled="true" fillcolor="#000000" stroked="false">
                <v:path arrowok="t"/>
                <v:fill type="solid"/>
              </v:shape>
            </v:group>
            <v:group style="position:absolute;left:7257;top:2660;width:10;height:20" coordorigin="7257,2660" coordsize="10,20">
              <v:shape style="position:absolute;left:7257;top:2660;width:10;height:20" coordorigin="7257,2660" coordsize="10,20" path="m7257,2679l7266,2679,7266,2660,7257,2660,7257,2679xe" filled="true" fillcolor="#000000" stroked="false">
                <v:path arrowok="t"/>
                <v:fill type="solid"/>
              </v:shape>
            </v:group>
            <v:group style="position:absolute;left:7257;top:2679;width:10;height:20" coordorigin="7257,2679" coordsize="10,20">
              <v:shape style="position:absolute;left:7257;top:2679;width:10;height:20" coordorigin="7257,2679" coordsize="10,20" path="m7257,2698l7266,2698,7266,2679,7257,2679,7257,2698xe" filled="true" fillcolor="#000000" stroked="false">
                <v:path arrowok="t"/>
                <v:fill type="solid"/>
              </v:shape>
            </v:group>
            <v:group style="position:absolute;left:7257;top:2698;width:10;height:20" coordorigin="7257,2698" coordsize="10,20">
              <v:shape style="position:absolute;left:7257;top:2698;width:10;height:20" coordorigin="7257,2698" coordsize="10,20" path="m7257,2717l7266,2717,7266,2698,7257,2698,7257,2717xe" filled="true" fillcolor="#000000" stroked="false">
                <v:path arrowok="t"/>
                <v:fill type="solid"/>
              </v:shape>
            </v:group>
            <v:group style="position:absolute;left:7257;top:2717;width:10;height:20" coordorigin="7257,2717" coordsize="10,20">
              <v:shape style="position:absolute;left:7257;top:2717;width:10;height:20" coordorigin="7257,2717" coordsize="10,20" path="m7257,2736l7266,2736,7266,2717,7257,2717,7257,2736xe" filled="true" fillcolor="#000000" stroked="false">
                <v:path arrowok="t"/>
                <v:fill type="solid"/>
              </v:shape>
            </v:group>
            <v:group style="position:absolute;left:8776;top:2429;width:10;height:20" coordorigin="8776,2429" coordsize="10,20">
              <v:shape style="position:absolute;left:8776;top:2429;width:10;height:20" coordorigin="8776,2429" coordsize="10,20" path="m8776,2448l8785,2448,8785,2429,8776,2429,8776,2448xe" filled="true" fillcolor="#000000" stroked="false">
                <v:path arrowok="t"/>
                <v:fill type="solid"/>
              </v:shape>
            </v:group>
            <v:group style="position:absolute;left:8776;top:2448;width:10;height:20" coordorigin="8776,2448" coordsize="10,20">
              <v:shape style="position:absolute;left:8776;top:2448;width:10;height:20" coordorigin="8776,2448" coordsize="10,20" path="m8776,2468l8785,2468,8785,2448,8776,2448,8776,2468xe" filled="true" fillcolor="#000000" stroked="false">
                <v:path arrowok="t"/>
                <v:fill type="solid"/>
              </v:shape>
            </v:group>
            <v:group style="position:absolute;left:8776;top:2468;width:10;height:20" coordorigin="8776,2468" coordsize="10,20">
              <v:shape style="position:absolute;left:8776;top:2468;width:10;height:20" coordorigin="8776,2468" coordsize="10,20" path="m8776,2487l8785,2487,8785,2468,8776,2468,8776,2487xe" filled="true" fillcolor="#000000" stroked="false">
                <v:path arrowok="t"/>
                <v:fill type="solid"/>
              </v:shape>
            </v:group>
            <v:group style="position:absolute;left:8776;top:2487;width:10;height:20" coordorigin="8776,2487" coordsize="10,20">
              <v:shape style="position:absolute;left:8776;top:2487;width:10;height:20" coordorigin="8776,2487" coordsize="10,20" path="m8776,2506l8785,2506,8785,2487,8776,2487,8776,2506xe" filled="true" fillcolor="#000000" stroked="false">
                <v:path arrowok="t"/>
                <v:fill type="solid"/>
              </v:shape>
            </v:group>
            <v:group style="position:absolute;left:8776;top:2506;width:10;height:20" coordorigin="8776,2506" coordsize="10,20">
              <v:shape style="position:absolute;left:8776;top:2506;width:10;height:20" coordorigin="8776,2506" coordsize="10,20" path="m8776,2525l8785,2525,8785,2506,8776,2506,8776,2525xe" filled="true" fillcolor="#000000" stroked="false">
                <v:path arrowok="t"/>
                <v:fill type="solid"/>
              </v:shape>
            </v:group>
            <v:group style="position:absolute;left:8776;top:2525;width:10;height:20" coordorigin="8776,2525" coordsize="10,20">
              <v:shape style="position:absolute;left:8776;top:2525;width:10;height:20" coordorigin="8776,2525" coordsize="10,20" path="m8776,2544l8785,2544,8785,2525,8776,2525,8776,2544xe" filled="true" fillcolor="#000000" stroked="false">
                <v:path arrowok="t"/>
                <v:fill type="solid"/>
              </v:shape>
            </v:group>
            <v:group style="position:absolute;left:8776;top:2544;width:10;height:20" coordorigin="8776,2544" coordsize="10,20">
              <v:shape style="position:absolute;left:8776;top:2544;width:10;height:20" coordorigin="8776,2544" coordsize="10,20" path="m8776,2564l8785,2564,8785,2544,8776,2544,8776,2564xe" filled="true" fillcolor="#000000" stroked="false">
                <v:path arrowok="t"/>
                <v:fill type="solid"/>
              </v:shape>
            </v:group>
            <v:group style="position:absolute;left:8776;top:2564;width:10;height:20" coordorigin="8776,2564" coordsize="10,20">
              <v:shape style="position:absolute;left:8776;top:2564;width:10;height:20" coordorigin="8776,2564" coordsize="10,20" path="m8776,2583l8785,2583,8785,2564,8776,2564,8776,2583xe" filled="true" fillcolor="#000000" stroked="false">
                <v:path arrowok="t"/>
                <v:fill type="solid"/>
              </v:shape>
            </v:group>
            <v:group style="position:absolute;left:8776;top:2583;width:10;height:20" coordorigin="8776,2583" coordsize="10,20">
              <v:shape style="position:absolute;left:8776;top:2583;width:10;height:20" coordorigin="8776,2583" coordsize="10,20" path="m8776,2602l8785,2602,8785,2583,8776,2583,8776,2602xe" filled="true" fillcolor="#000000" stroked="false">
                <v:path arrowok="t"/>
                <v:fill type="solid"/>
              </v:shape>
            </v:group>
            <v:group style="position:absolute;left:8776;top:2602;width:10;height:20" coordorigin="8776,2602" coordsize="10,20">
              <v:shape style="position:absolute;left:8776;top:2602;width:10;height:20" coordorigin="8776,2602" coordsize="10,20" path="m8776,2621l8785,2621,8785,2602,8776,2602,8776,2621xe" filled="true" fillcolor="#000000" stroked="false">
                <v:path arrowok="t"/>
                <v:fill type="solid"/>
              </v:shape>
            </v:group>
            <v:group style="position:absolute;left:8776;top:2621;width:10;height:20" coordorigin="8776,2621" coordsize="10,20">
              <v:shape style="position:absolute;left:8776;top:2621;width:10;height:20" coordorigin="8776,2621" coordsize="10,20" path="m8776,2640l8785,2640,8785,2621,8776,2621,8776,2640xe" filled="true" fillcolor="#000000" stroked="false">
                <v:path arrowok="t"/>
                <v:fill type="solid"/>
              </v:shape>
            </v:group>
            <v:group style="position:absolute;left:8776;top:2640;width:10;height:20" coordorigin="8776,2640" coordsize="10,20">
              <v:shape style="position:absolute;left:8776;top:2640;width:10;height:20" coordorigin="8776,2640" coordsize="10,20" path="m8776,2660l8785,2660,8785,2640,8776,2640,8776,2660xe" filled="true" fillcolor="#000000" stroked="false">
                <v:path arrowok="t"/>
                <v:fill type="solid"/>
              </v:shape>
            </v:group>
            <v:group style="position:absolute;left:8776;top:2660;width:10;height:20" coordorigin="8776,2660" coordsize="10,20">
              <v:shape style="position:absolute;left:8776;top:2660;width:10;height:20" coordorigin="8776,2660" coordsize="10,20" path="m8776,2679l8785,2679,8785,2660,8776,2660,8776,2679xe" filled="true" fillcolor="#000000" stroked="false">
                <v:path arrowok="t"/>
                <v:fill type="solid"/>
              </v:shape>
            </v:group>
            <v:group style="position:absolute;left:8776;top:2679;width:10;height:20" coordorigin="8776,2679" coordsize="10,20">
              <v:shape style="position:absolute;left:8776;top:2679;width:10;height:20" coordorigin="8776,2679" coordsize="10,20" path="m8776,2698l8785,2698,8785,2679,8776,2679,8776,2698xe" filled="true" fillcolor="#000000" stroked="false">
                <v:path arrowok="t"/>
                <v:fill type="solid"/>
              </v:shape>
            </v:group>
            <v:group style="position:absolute;left:8776;top:2698;width:10;height:20" coordorigin="8776,2698" coordsize="10,20">
              <v:shape style="position:absolute;left:8776;top:2698;width:10;height:20" coordorigin="8776,2698" coordsize="10,20" path="m8776,2717l8785,2717,8785,2698,8776,2698,8776,2717xe" filled="true" fillcolor="#000000" stroked="false">
                <v:path arrowok="t"/>
                <v:fill type="solid"/>
              </v:shape>
            </v:group>
            <v:group style="position:absolute;left:8776;top:2717;width:10;height:20" coordorigin="8776,2717" coordsize="10,20">
              <v:shape style="position:absolute;left:8776;top:2717;width:10;height:20" coordorigin="8776,2717" coordsize="10,20" path="m8776,2736l8785,2736,8785,2717,8776,2717,8776,2736xe" filled="true" fillcolor="#000000" stroked="false">
                <v:path arrowok="t"/>
                <v:fill type="solid"/>
              </v:shape>
              <v:shape style="position:absolute;left:2400;top:2640;width:1925;height:110" type="#_x0000_t75" stroked="false">
                <v:imagedata r:id="rId487" o:title=""/>
              </v:shape>
              <v:shape style="position:absolute;left:4302;top:2736;width:2964;height:14" type="#_x0000_t75" stroked="false">
                <v:imagedata r:id="rId493" o:title=""/>
              </v:shape>
              <v:shape style="position:absolute;left:7252;top:2736;width:1534;height:14" type="#_x0000_t75" stroked="false">
                <v:imagedata r:id="rId492" o:title=""/>
              </v:shape>
              <v:shape style="position:absolute;left:8771;top:2741;width:1385;height:10" type="#_x0000_t75" stroked="false">
                <v:imagedata r:id="rId483" o:title=""/>
              </v:shape>
            </v:group>
            <v:group style="position:absolute;left:5907;top:2751;width:10;height:20" coordorigin="5907,2751" coordsize="10,20">
              <v:shape style="position:absolute;left:5907;top:2751;width:10;height:20" coordorigin="5907,2751" coordsize="10,20" path="m5907,2770l5917,2770,5917,2751,5907,2751,5907,2770xe" filled="true" fillcolor="#000000" stroked="false">
                <v:path arrowok="t"/>
                <v:fill type="solid"/>
              </v:shape>
            </v:group>
            <v:group style="position:absolute;left:5907;top:2770;width:10;height:20" coordorigin="5907,2770" coordsize="10,20">
              <v:shape style="position:absolute;left:5907;top:2770;width:10;height:20" coordorigin="5907,2770" coordsize="10,20" path="m5907,2789l5917,2789,5917,2770,5907,2770,5907,2789xe" filled="true" fillcolor="#000000" stroked="false">
                <v:path arrowok="t"/>
                <v:fill type="solid"/>
              </v:shape>
            </v:group>
            <v:group style="position:absolute;left:5907;top:2789;width:10;height:20" coordorigin="5907,2789" coordsize="10,20">
              <v:shape style="position:absolute;left:5907;top:2789;width:10;height:20" coordorigin="5907,2789" coordsize="10,20" path="m5907,2808l5917,2808,5917,2789,5907,2789,5907,2808xe" filled="true" fillcolor="#000000" stroked="false">
                <v:path arrowok="t"/>
                <v:fill type="solid"/>
              </v:shape>
            </v:group>
            <v:group style="position:absolute;left:5907;top:2808;width:10;height:20" coordorigin="5907,2808" coordsize="10,20">
              <v:shape style="position:absolute;left:5907;top:2808;width:10;height:20" coordorigin="5907,2808" coordsize="10,20" path="m5907,2828l5917,2828,5917,2808,5907,2808,5907,2828xe" filled="true" fillcolor="#000000" stroked="false">
                <v:path arrowok="t"/>
                <v:fill type="solid"/>
              </v:shape>
            </v:group>
            <v:group style="position:absolute;left:5907;top:2828;width:10;height:20" coordorigin="5907,2828" coordsize="10,20">
              <v:shape style="position:absolute;left:5907;top:2828;width:10;height:20" coordorigin="5907,2828" coordsize="10,20" path="m5907,2847l5917,2847,5917,2828,5907,2828,5907,2847xe" filled="true" fillcolor="#000000" stroked="false">
                <v:path arrowok="t"/>
                <v:fill type="solid"/>
              </v:shape>
            </v:group>
            <v:group style="position:absolute;left:5907;top:2847;width:10;height:20" coordorigin="5907,2847" coordsize="10,20">
              <v:shape style="position:absolute;left:5907;top:2847;width:10;height:20" coordorigin="5907,2847" coordsize="10,20" path="m5907,2866l5917,2866,5917,2847,5907,2847,5907,2866xe" filled="true" fillcolor="#000000" stroked="false">
                <v:path arrowok="t"/>
                <v:fill type="solid"/>
              </v:shape>
            </v:group>
            <v:group style="position:absolute;left:5907;top:2866;width:10;height:20" coordorigin="5907,2866" coordsize="10,20">
              <v:shape style="position:absolute;left:5907;top:2866;width:10;height:20" coordorigin="5907,2866" coordsize="10,20" path="m5907,2885l5917,2885,5917,2866,5907,2866,5907,2885xe" filled="true" fillcolor="#000000" stroked="false">
                <v:path arrowok="t"/>
                <v:fill type="solid"/>
              </v:shape>
            </v:group>
            <v:group style="position:absolute;left:5907;top:2885;width:10;height:20" coordorigin="5907,2885" coordsize="10,20">
              <v:shape style="position:absolute;left:5907;top:2885;width:10;height:20" coordorigin="5907,2885" coordsize="10,20" path="m5907,2904l5917,2904,5917,2885,5907,2885,5907,2904xe" filled="true" fillcolor="#000000" stroked="false">
                <v:path arrowok="t"/>
                <v:fill type="solid"/>
              </v:shape>
            </v:group>
            <v:group style="position:absolute;left:5907;top:2904;width:10;height:20" coordorigin="5907,2904" coordsize="10,20">
              <v:shape style="position:absolute;left:5907;top:2904;width:10;height:20" coordorigin="5907,2904" coordsize="10,20" path="m5907,2924l5917,2924,5917,2904,5907,2904,5907,2924xe" filled="true" fillcolor="#000000" stroked="false">
                <v:path arrowok="t"/>
                <v:fill type="solid"/>
              </v:shape>
            </v:group>
            <v:group style="position:absolute;left:5907;top:2924;width:10;height:20" coordorigin="5907,2924" coordsize="10,20">
              <v:shape style="position:absolute;left:5907;top:2924;width:10;height:20" coordorigin="5907,2924" coordsize="10,20" path="m5907,2943l5917,2943,5917,2924,5907,2924,5907,2943xe" filled="true" fillcolor="#000000" stroked="false">
                <v:path arrowok="t"/>
                <v:fill type="solid"/>
              </v:shape>
            </v:group>
            <v:group style="position:absolute;left:5907;top:2943;width:10;height:20" coordorigin="5907,2943" coordsize="10,20">
              <v:shape style="position:absolute;left:5907;top:2943;width:10;height:20" coordorigin="5907,2943" coordsize="10,20" path="m5907,2962l5917,2962,5917,2943,5907,2943,5907,2962xe" filled="true" fillcolor="#000000" stroked="false">
                <v:path arrowok="t"/>
                <v:fill type="solid"/>
              </v:shape>
            </v:group>
            <v:group style="position:absolute;left:5907;top:2962;width:10;height:20" coordorigin="5907,2962" coordsize="10,20">
              <v:shape style="position:absolute;left:5907;top:2962;width:10;height:20" coordorigin="5907,2962" coordsize="10,20" path="m5907,2981l5917,2981,5917,2962,5907,2962,5907,2981xe" filled="true" fillcolor="#000000" stroked="false">
                <v:path arrowok="t"/>
                <v:fill type="solid"/>
              </v:shape>
            </v:group>
            <v:group style="position:absolute;left:5907;top:2981;width:10;height:20" coordorigin="5907,2981" coordsize="10,20">
              <v:shape style="position:absolute;left:5907;top:2981;width:10;height:20" coordorigin="5907,2981" coordsize="10,20" path="m5907,3000l5917,3000,5917,2981,5907,2981,5907,3000xe" filled="true" fillcolor="#000000" stroked="false">
                <v:path arrowok="t"/>
                <v:fill type="solid"/>
              </v:shape>
            </v:group>
            <v:group style="position:absolute;left:5907;top:3000;width:10;height:20" coordorigin="5907,3000" coordsize="10,20">
              <v:shape style="position:absolute;left:5907;top:3000;width:10;height:20" coordorigin="5907,3000" coordsize="10,20" path="m5907,3020l5917,3020,5917,3000,5907,3000,5907,3020xe" filled="true" fillcolor="#000000" stroked="false">
                <v:path arrowok="t"/>
                <v:fill type="solid"/>
              </v:shape>
            </v:group>
            <v:group style="position:absolute;left:5907;top:3020;width:10;height:20" coordorigin="5907,3020" coordsize="10,20">
              <v:shape style="position:absolute;left:5907;top:3020;width:10;height:20" coordorigin="5907,3020" coordsize="10,20" path="m5907,3039l5917,3039,5917,3020,5907,3020,5907,3039xe" filled="true" fillcolor="#000000" stroked="false">
                <v:path arrowok="t"/>
                <v:fill type="solid"/>
              </v:shape>
            </v:group>
            <v:group style="position:absolute;left:5907;top:3039;width:10;height:20" coordorigin="5907,3039" coordsize="10,20">
              <v:shape style="position:absolute;left:5907;top:3039;width:10;height:20" coordorigin="5907,3039" coordsize="10,20" path="m5907,3059l5917,3059,5917,3039,5907,3039,5907,3059xe" filled="true" fillcolor="#000000" stroked="false">
                <v:path arrowok="t"/>
                <v:fill type="solid"/>
              </v:shape>
            </v:group>
            <v:group style="position:absolute;left:5907;top:3061;width:10;height:2" coordorigin="5907,3061" coordsize="10,2">
              <v:shape style="position:absolute;left:5907;top:3061;width:10;height:2" coordorigin="5907,3061" coordsize="10,0" path="m5907,3061l5917,3061e" filled="false" stroked="true" strokeweight=".23999pt" strokecolor="#000000">
                <v:path arrowok="t"/>
              </v:shape>
            </v:group>
            <v:group style="position:absolute;left:7257;top:2751;width:10;height:20" coordorigin="7257,2751" coordsize="10,20">
              <v:shape style="position:absolute;left:7257;top:2751;width:10;height:20" coordorigin="7257,2751" coordsize="10,20" path="m7257,2770l7266,2770,7266,2751,7257,2751,7257,2770xe" filled="true" fillcolor="#000000" stroked="false">
                <v:path arrowok="t"/>
                <v:fill type="solid"/>
              </v:shape>
            </v:group>
            <v:group style="position:absolute;left:7257;top:2770;width:10;height:20" coordorigin="7257,2770" coordsize="10,20">
              <v:shape style="position:absolute;left:7257;top:2770;width:10;height:20" coordorigin="7257,2770" coordsize="10,20" path="m7257,2789l7266,2789,7266,2770,7257,2770,7257,2789xe" filled="true" fillcolor="#000000" stroked="false">
                <v:path arrowok="t"/>
                <v:fill type="solid"/>
              </v:shape>
            </v:group>
            <v:group style="position:absolute;left:7257;top:2789;width:10;height:20" coordorigin="7257,2789" coordsize="10,20">
              <v:shape style="position:absolute;left:7257;top:2789;width:10;height:20" coordorigin="7257,2789" coordsize="10,20" path="m7257,2808l7266,2808,7266,2789,7257,2789,7257,2808xe" filled="true" fillcolor="#000000" stroked="false">
                <v:path arrowok="t"/>
                <v:fill type="solid"/>
              </v:shape>
            </v:group>
            <v:group style="position:absolute;left:7257;top:2808;width:10;height:20" coordorigin="7257,2808" coordsize="10,20">
              <v:shape style="position:absolute;left:7257;top:2808;width:10;height:20" coordorigin="7257,2808" coordsize="10,20" path="m7257,2828l7266,2828,7266,2808,7257,2808,7257,2828xe" filled="true" fillcolor="#000000" stroked="false">
                <v:path arrowok="t"/>
                <v:fill type="solid"/>
              </v:shape>
            </v:group>
            <v:group style="position:absolute;left:7257;top:2828;width:10;height:20" coordorigin="7257,2828" coordsize="10,20">
              <v:shape style="position:absolute;left:7257;top:2828;width:10;height:20" coordorigin="7257,2828" coordsize="10,20" path="m7257,2847l7266,2847,7266,2828,7257,2828,7257,2847xe" filled="true" fillcolor="#000000" stroked="false">
                <v:path arrowok="t"/>
                <v:fill type="solid"/>
              </v:shape>
            </v:group>
            <v:group style="position:absolute;left:7257;top:2847;width:10;height:20" coordorigin="7257,2847" coordsize="10,20">
              <v:shape style="position:absolute;left:7257;top:2847;width:10;height:20" coordorigin="7257,2847" coordsize="10,20" path="m7257,2866l7266,2866,7266,2847,7257,2847,7257,2866xe" filled="true" fillcolor="#000000" stroked="false">
                <v:path arrowok="t"/>
                <v:fill type="solid"/>
              </v:shape>
            </v:group>
            <v:group style="position:absolute;left:7257;top:2866;width:10;height:20" coordorigin="7257,2866" coordsize="10,20">
              <v:shape style="position:absolute;left:7257;top:2866;width:10;height:20" coordorigin="7257,2866" coordsize="10,20" path="m7257,2885l7266,2885,7266,2866,7257,2866,7257,2885xe" filled="true" fillcolor="#000000" stroked="false">
                <v:path arrowok="t"/>
                <v:fill type="solid"/>
              </v:shape>
            </v:group>
            <v:group style="position:absolute;left:7257;top:2885;width:10;height:20" coordorigin="7257,2885" coordsize="10,20">
              <v:shape style="position:absolute;left:7257;top:2885;width:10;height:20" coordorigin="7257,2885" coordsize="10,20" path="m7257,2904l7266,2904,7266,2885,7257,2885,7257,2904xe" filled="true" fillcolor="#000000" stroked="false">
                <v:path arrowok="t"/>
                <v:fill type="solid"/>
              </v:shape>
            </v:group>
            <v:group style="position:absolute;left:7257;top:2904;width:10;height:20" coordorigin="7257,2904" coordsize="10,20">
              <v:shape style="position:absolute;left:7257;top:2904;width:10;height:20" coordorigin="7257,2904" coordsize="10,20" path="m7257,2924l7266,2924,7266,2904,7257,2904,7257,2924xe" filled="true" fillcolor="#000000" stroked="false">
                <v:path arrowok="t"/>
                <v:fill type="solid"/>
              </v:shape>
            </v:group>
            <v:group style="position:absolute;left:7257;top:2924;width:10;height:20" coordorigin="7257,2924" coordsize="10,20">
              <v:shape style="position:absolute;left:7257;top:2924;width:10;height:20" coordorigin="7257,2924" coordsize="10,20" path="m7257,2943l7266,2943,7266,2924,7257,2924,7257,2943xe" filled="true" fillcolor="#000000" stroked="false">
                <v:path arrowok="t"/>
                <v:fill type="solid"/>
              </v:shape>
            </v:group>
            <v:group style="position:absolute;left:7257;top:2943;width:10;height:20" coordorigin="7257,2943" coordsize="10,20">
              <v:shape style="position:absolute;left:7257;top:2943;width:10;height:20" coordorigin="7257,2943" coordsize="10,20" path="m7257,2962l7266,2962,7266,2943,7257,2943,7257,2962xe" filled="true" fillcolor="#000000" stroked="false">
                <v:path arrowok="t"/>
                <v:fill type="solid"/>
              </v:shape>
            </v:group>
            <v:group style="position:absolute;left:7257;top:2962;width:10;height:20" coordorigin="7257,2962" coordsize="10,20">
              <v:shape style="position:absolute;left:7257;top:2962;width:10;height:20" coordorigin="7257,2962" coordsize="10,20" path="m7257,2981l7266,2981,7266,2962,7257,2962,7257,2981xe" filled="true" fillcolor="#000000" stroked="false">
                <v:path arrowok="t"/>
                <v:fill type="solid"/>
              </v:shape>
            </v:group>
            <v:group style="position:absolute;left:7257;top:2981;width:10;height:20" coordorigin="7257,2981" coordsize="10,20">
              <v:shape style="position:absolute;left:7257;top:2981;width:10;height:20" coordorigin="7257,2981" coordsize="10,20" path="m7257,3000l7266,3000,7266,2981,7257,2981,7257,3000xe" filled="true" fillcolor="#000000" stroked="false">
                <v:path arrowok="t"/>
                <v:fill type="solid"/>
              </v:shape>
            </v:group>
            <v:group style="position:absolute;left:7257;top:3000;width:10;height:20" coordorigin="7257,3000" coordsize="10,20">
              <v:shape style="position:absolute;left:7257;top:3000;width:10;height:20" coordorigin="7257,3000" coordsize="10,20" path="m7257,3020l7266,3020,7266,3000,7257,3000,7257,3020xe" filled="true" fillcolor="#000000" stroked="false">
                <v:path arrowok="t"/>
                <v:fill type="solid"/>
              </v:shape>
            </v:group>
            <v:group style="position:absolute;left:7257;top:3020;width:10;height:20" coordorigin="7257,3020" coordsize="10,20">
              <v:shape style="position:absolute;left:7257;top:3020;width:10;height:20" coordorigin="7257,3020" coordsize="10,20" path="m7257,3039l7266,3039,7266,3020,7257,3020,7257,3039xe" filled="true" fillcolor="#000000" stroked="false">
                <v:path arrowok="t"/>
                <v:fill type="solid"/>
              </v:shape>
            </v:group>
            <v:group style="position:absolute;left:7257;top:3039;width:10;height:20" coordorigin="7257,3039" coordsize="10,20">
              <v:shape style="position:absolute;left:7257;top:3039;width:10;height:20" coordorigin="7257,3039" coordsize="10,20" path="m7257,3059l7266,3059,7266,3039,7257,3039,7257,3059xe" filled="true" fillcolor="#000000" stroked="false">
                <v:path arrowok="t"/>
                <v:fill type="solid"/>
              </v:shape>
            </v:group>
            <v:group style="position:absolute;left:8776;top:2751;width:10;height:20" coordorigin="8776,2751" coordsize="10,20">
              <v:shape style="position:absolute;left:8776;top:2751;width:10;height:20" coordorigin="8776,2751" coordsize="10,20" path="m8776,2770l8785,2770,8785,2751,8776,2751,8776,2770xe" filled="true" fillcolor="#000000" stroked="false">
                <v:path arrowok="t"/>
                <v:fill type="solid"/>
              </v:shape>
            </v:group>
            <v:group style="position:absolute;left:8776;top:2770;width:10;height:20" coordorigin="8776,2770" coordsize="10,20">
              <v:shape style="position:absolute;left:8776;top:2770;width:10;height:20" coordorigin="8776,2770" coordsize="10,20" path="m8776,2789l8785,2789,8785,2770,8776,2770,8776,2789xe" filled="true" fillcolor="#000000" stroked="false">
                <v:path arrowok="t"/>
                <v:fill type="solid"/>
              </v:shape>
            </v:group>
            <v:group style="position:absolute;left:8776;top:2789;width:10;height:20" coordorigin="8776,2789" coordsize="10,20">
              <v:shape style="position:absolute;left:8776;top:2789;width:10;height:20" coordorigin="8776,2789" coordsize="10,20" path="m8776,2808l8785,2808,8785,2789,8776,2789,8776,2808xe" filled="true" fillcolor="#000000" stroked="false">
                <v:path arrowok="t"/>
                <v:fill type="solid"/>
              </v:shape>
            </v:group>
            <v:group style="position:absolute;left:8776;top:2808;width:10;height:20" coordorigin="8776,2808" coordsize="10,20">
              <v:shape style="position:absolute;left:8776;top:2808;width:10;height:20" coordorigin="8776,2808" coordsize="10,20" path="m8776,2828l8785,2828,8785,2808,8776,2808,8776,2828xe" filled="true" fillcolor="#000000" stroked="false">
                <v:path arrowok="t"/>
                <v:fill type="solid"/>
              </v:shape>
            </v:group>
            <v:group style="position:absolute;left:8776;top:2828;width:10;height:20" coordorigin="8776,2828" coordsize="10,20">
              <v:shape style="position:absolute;left:8776;top:2828;width:10;height:20" coordorigin="8776,2828" coordsize="10,20" path="m8776,2847l8785,2847,8785,2828,8776,2828,8776,2847xe" filled="true" fillcolor="#000000" stroked="false">
                <v:path arrowok="t"/>
                <v:fill type="solid"/>
              </v:shape>
            </v:group>
            <v:group style="position:absolute;left:8776;top:2847;width:10;height:20" coordorigin="8776,2847" coordsize="10,20">
              <v:shape style="position:absolute;left:8776;top:2847;width:10;height:20" coordorigin="8776,2847" coordsize="10,20" path="m8776,2866l8785,2866,8785,2847,8776,2847,8776,2866xe" filled="true" fillcolor="#000000" stroked="false">
                <v:path arrowok="t"/>
                <v:fill type="solid"/>
              </v:shape>
            </v:group>
            <v:group style="position:absolute;left:8776;top:2866;width:10;height:20" coordorigin="8776,2866" coordsize="10,20">
              <v:shape style="position:absolute;left:8776;top:2866;width:10;height:20" coordorigin="8776,2866" coordsize="10,20" path="m8776,2885l8785,2885,8785,2866,8776,2866,8776,2885xe" filled="true" fillcolor="#000000" stroked="false">
                <v:path arrowok="t"/>
                <v:fill type="solid"/>
              </v:shape>
            </v:group>
            <v:group style="position:absolute;left:8776;top:2885;width:10;height:20" coordorigin="8776,2885" coordsize="10,20">
              <v:shape style="position:absolute;left:8776;top:2885;width:10;height:20" coordorigin="8776,2885" coordsize="10,20" path="m8776,2904l8785,2904,8785,2885,8776,2885,8776,2904xe" filled="true" fillcolor="#000000" stroked="false">
                <v:path arrowok="t"/>
                <v:fill type="solid"/>
              </v:shape>
            </v:group>
            <v:group style="position:absolute;left:8776;top:2904;width:10;height:20" coordorigin="8776,2904" coordsize="10,20">
              <v:shape style="position:absolute;left:8776;top:2904;width:10;height:20" coordorigin="8776,2904" coordsize="10,20" path="m8776,2924l8785,2924,8785,2904,8776,2904,8776,2924xe" filled="true" fillcolor="#000000" stroked="false">
                <v:path arrowok="t"/>
                <v:fill type="solid"/>
              </v:shape>
            </v:group>
            <v:group style="position:absolute;left:8776;top:2924;width:10;height:20" coordorigin="8776,2924" coordsize="10,20">
              <v:shape style="position:absolute;left:8776;top:2924;width:10;height:20" coordorigin="8776,2924" coordsize="10,20" path="m8776,2943l8785,2943,8785,2924,8776,2924,8776,2943xe" filled="true" fillcolor="#000000" stroked="false">
                <v:path arrowok="t"/>
                <v:fill type="solid"/>
              </v:shape>
            </v:group>
            <v:group style="position:absolute;left:8776;top:2943;width:10;height:20" coordorigin="8776,2943" coordsize="10,20">
              <v:shape style="position:absolute;left:8776;top:2943;width:10;height:20" coordorigin="8776,2943" coordsize="10,20" path="m8776,2962l8785,2962,8785,2943,8776,2943,8776,2962xe" filled="true" fillcolor="#000000" stroked="false">
                <v:path arrowok="t"/>
                <v:fill type="solid"/>
              </v:shape>
            </v:group>
            <v:group style="position:absolute;left:8776;top:2962;width:10;height:20" coordorigin="8776,2962" coordsize="10,20">
              <v:shape style="position:absolute;left:8776;top:2962;width:10;height:20" coordorigin="8776,2962" coordsize="10,20" path="m8776,2981l8785,2981,8785,2962,8776,2962,8776,2981xe" filled="true" fillcolor="#000000" stroked="false">
                <v:path arrowok="t"/>
                <v:fill type="solid"/>
              </v:shape>
            </v:group>
            <v:group style="position:absolute;left:8776;top:2981;width:10;height:20" coordorigin="8776,2981" coordsize="10,20">
              <v:shape style="position:absolute;left:8776;top:2981;width:10;height:20" coordorigin="8776,2981" coordsize="10,20" path="m8776,3000l8785,3000,8785,2981,8776,2981,8776,3000xe" filled="true" fillcolor="#000000" stroked="false">
                <v:path arrowok="t"/>
                <v:fill type="solid"/>
              </v:shape>
            </v:group>
            <v:group style="position:absolute;left:8776;top:3000;width:10;height:20" coordorigin="8776,3000" coordsize="10,20">
              <v:shape style="position:absolute;left:8776;top:3000;width:10;height:20" coordorigin="8776,3000" coordsize="10,20" path="m8776,3020l8785,3020,8785,3000,8776,3000,8776,3020xe" filled="true" fillcolor="#000000" stroked="false">
                <v:path arrowok="t"/>
                <v:fill type="solid"/>
              </v:shape>
            </v:group>
            <v:group style="position:absolute;left:8776;top:3020;width:10;height:20" coordorigin="8776,3020" coordsize="10,20">
              <v:shape style="position:absolute;left:8776;top:3020;width:10;height:20" coordorigin="8776,3020" coordsize="10,20" path="m8776,3039l8785,3039,8785,3020,8776,3020,8776,3039xe" filled="true" fillcolor="#000000" stroked="false">
                <v:path arrowok="t"/>
                <v:fill type="solid"/>
              </v:shape>
            </v:group>
            <v:group style="position:absolute;left:8776;top:3039;width:10;height:20" coordorigin="8776,3039" coordsize="10,20">
              <v:shape style="position:absolute;left:8776;top:3039;width:10;height:20" coordorigin="8776,3039" coordsize="10,20" path="m8776,3059l8785,3059,8785,3039,8776,3039,8776,3059xe" filled="true" fillcolor="#000000" stroked="false">
                <v:path arrowok="t"/>
                <v:fill type="solid"/>
              </v:shape>
              <v:shape style="position:absolute;left:2400;top:2962;width:1926;height:111" type="#_x0000_t75" stroked="false">
                <v:imagedata r:id="rId494" o:title=""/>
              </v:shape>
              <v:shape style="position:absolute;left:4302;top:3059;width:2964;height:14" type="#_x0000_t75" stroked="false">
                <v:imagedata r:id="rId491" o:title=""/>
              </v:shape>
              <v:shape style="position:absolute;left:7252;top:3059;width:1534;height:14" type="#_x0000_t75" stroked="false">
                <v:imagedata r:id="rId492" o:title=""/>
              </v:shape>
              <v:shape style="position:absolute;left:8771;top:3063;width:1385;height:10" type="#_x0000_t75" stroked="false">
                <v:imagedata r:id="rId483" o:title=""/>
              </v:shape>
            </v:group>
            <v:group style="position:absolute;left:4307;top:3073;width:10;height:20" coordorigin="4307,3073" coordsize="10,20">
              <v:shape style="position:absolute;left:4307;top:3073;width:10;height:20" coordorigin="4307,3073" coordsize="10,20" path="m4307,3092l4316,3092,4316,3073,4307,3073,4307,3092xe" filled="true" fillcolor="#000000" stroked="false">
                <v:path arrowok="t"/>
                <v:fill type="solid"/>
              </v:shape>
            </v:group>
            <v:group style="position:absolute;left:4307;top:3092;width:10;height:20" coordorigin="4307,3092" coordsize="10,20">
              <v:shape style="position:absolute;left:4307;top:3092;width:10;height:20" coordorigin="4307,3092" coordsize="10,20" path="m4307,3111l4316,3111,4316,3092,4307,3092,4307,3111xe" filled="true" fillcolor="#000000" stroked="false">
                <v:path arrowok="t"/>
                <v:fill type="solid"/>
              </v:shape>
            </v:group>
            <v:group style="position:absolute;left:4307;top:3111;width:10;height:20" coordorigin="4307,3111" coordsize="10,20">
              <v:shape style="position:absolute;left:4307;top:3111;width:10;height:20" coordorigin="4307,3111" coordsize="10,20" path="m4307,3131l4316,3131,4316,3111,4307,3111,4307,3131xe" filled="true" fillcolor="#000000" stroked="false">
                <v:path arrowok="t"/>
                <v:fill type="solid"/>
              </v:shape>
            </v:group>
            <v:group style="position:absolute;left:4307;top:3131;width:10;height:20" coordorigin="4307,3131" coordsize="10,20">
              <v:shape style="position:absolute;left:4307;top:3131;width:10;height:20" coordorigin="4307,3131" coordsize="10,20" path="m4307,3150l4316,3150,4316,3131,4307,3131,4307,3150xe" filled="true" fillcolor="#000000" stroked="false">
                <v:path arrowok="t"/>
                <v:fill type="solid"/>
              </v:shape>
            </v:group>
            <v:group style="position:absolute;left:4307;top:3150;width:10;height:20" coordorigin="4307,3150" coordsize="10,20">
              <v:shape style="position:absolute;left:4307;top:3150;width:10;height:20" coordorigin="4307,3150" coordsize="10,20" path="m4307,3169l4316,3169,4316,3150,4307,3150,4307,3169xe" filled="true" fillcolor="#000000" stroked="false">
                <v:path arrowok="t"/>
                <v:fill type="solid"/>
              </v:shape>
            </v:group>
            <v:group style="position:absolute;left:4307;top:3169;width:10;height:20" coordorigin="4307,3169" coordsize="10,20">
              <v:shape style="position:absolute;left:4307;top:3169;width:10;height:20" coordorigin="4307,3169" coordsize="10,20" path="m4307,3188l4316,3188,4316,3169,4307,3169,4307,3188xe" filled="true" fillcolor="#000000" stroked="false">
                <v:path arrowok="t"/>
                <v:fill type="solid"/>
              </v:shape>
            </v:group>
            <v:group style="position:absolute;left:4307;top:3188;width:10;height:20" coordorigin="4307,3188" coordsize="10,20">
              <v:shape style="position:absolute;left:4307;top:3188;width:10;height:20" coordorigin="4307,3188" coordsize="10,20" path="m4307,3207l4316,3207,4316,3188,4307,3188,4307,3207xe" filled="true" fillcolor="#000000" stroked="false">
                <v:path arrowok="t"/>
                <v:fill type="solid"/>
              </v:shape>
            </v:group>
            <v:group style="position:absolute;left:4307;top:3207;width:10;height:20" coordorigin="4307,3207" coordsize="10,20">
              <v:shape style="position:absolute;left:4307;top:3207;width:10;height:20" coordorigin="4307,3207" coordsize="10,20" path="m4307,3227l4316,3227,4316,3207,4307,3207,4307,3227xe" filled="true" fillcolor="#000000" stroked="false">
                <v:path arrowok="t"/>
                <v:fill type="solid"/>
              </v:shape>
            </v:group>
            <v:group style="position:absolute;left:4307;top:3227;width:10;height:20" coordorigin="4307,3227" coordsize="10,20">
              <v:shape style="position:absolute;left:4307;top:3227;width:10;height:20" coordorigin="4307,3227" coordsize="10,20" path="m4307,3246l4316,3246,4316,3227,4307,3227,4307,3246xe" filled="true" fillcolor="#000000" stroked="false">
                <v:path arrowok="t"/>
                <v:fill type="solid"/>
              </v:shape>
            </v:group>
            <v:group style="position:absolute;left:4307;top:3246;width:10;height:20" coordorigin="4307,3246" coordsize="10,20">
              <v:shape style="position:absolute;left:4307;top:3246;width:10;height:20" coordorigin="4307,3246" coordsize="10,20" path="m4307,3265l4316,3265,4316,3246,4307,3246,4307,3265xe" filled="true" fillcolor="#000000" stroked="false">
                <v:path arrowok="t"/>
                <v:fill type="solid"/>
              </v:shape>
            </v:group>
            <v:group style="position:absolute;left:4307;top:3265;width:10;height:20" coordorigin="4307,3265" coordsize="10,20">
              <v:shape style="position:absolute;left:4307;top:3265;width:10;height:20" coordorigin="4307,3265" coordsize="10,20" path="m4307,3284l4316,3284,4316,3265,4307,3265,4307,3284xe" filled="true" fillcolor="#000000" stroked="false">
                <v:path arrowok="t"/>
                <v:fill type="solid"/>
              </v:shape>
            </v:group>
            <v:group style="position:absolute;left:4307;top:3284;width:10;height:20" coordorigin="4307,3284" coordsize="10,20">
              <v:shape style="position:absolute;left:4307;top:3284;width:10;height:20" coordorigin="4307,3284" coordsize="10,20" path="m4307,3303l4316,3303,4316,3284,4307,3284,4307,3303xe" filled="true" fillcolor="#000000" stroked="false">
                <v:path arrowok="t"/>
                <v:fill type="solid"/>
              </v:shape>
            </v:group>
            <v:group style="position:absolute;left:4307;top:3303;width:10;height:20" coordorigin="4307,3303" coordsize="10,20">
              <v:shape style="position:absolute;left:4307;top:3303;width:10;height:20" coordorigin="4307,3303" coordsize="10,20" path="m4307,3323l4316,3323,4316,3303,4307,3303,4307,3323xe" filled="true" fillcolor="#000000" stroked="false">
                <v:path arrowok="t"/>
                <v:fill type="solid"/>
              </v:shape>
            </v:group>
            <v:group style="position:absolute;left:4307;top:3323;width:10;height:20" coordorigin="4307,3323" coordsize="10,20">
              <v:shape style="position:absolute;left:4307;top:3323;width:10;height:20" coordorigin="4307,3323" coordsize="10,20" path="m4307,3342l4316,3342,4316,3323,4307,3323,4307,3342xe" filled="true" fillcolor="#000000" stroked="false">
                <v:path arrowok="t"/>
                <v:fill type="solid"/>
              </v:shape>
            </v:group>
            <v:group style="position:absolute;left:4307;top:3342;width:10;height:20" coordorigin="4307,3342" coordsize="10,20">
              <v:shape style="position:absolute;left:4307;top:3342;width:10;height:20" coordorigin="4307,3342" coordsize="10,20" path="m4307,3361l4316,3361,4316,3342,4307,3342,4307,3361xe" filled="true" fillcolor="#000000" stroked="false">
                <v:path arrowok="t"/>
                <v:fill type="solid"/>
              </v:shape>
            </v:group>
            <v:group style="position:absolute;left:4307;top:3361;width:10;height:20" coordorigin="4307,3361" coordsize="10,20">
              <v:shape style="position:absolute;left:4307;top:3361;width:10;height:20" coordorigin="4307,3361" coordsize="10,20" path="m4307,3380l4316,3380,4316,3361,4307,3361,4307,3380xe" filled="true" fillcolor="#000000" stroked="false">
                <v:path arrowok="t"/>
                <v:fill type="solid"/>
              </v:shape>
            </v:group>
            <v:group style="position:absolute;left:4307;top:3383;width:10;height:2" coordorigin="4307,3383" coordsize="10,2">
              <v:shape style="position:absolute;left:4307;top:3383;width:10;height:2" coordorigin="4307,3383" coordsize="10,0" path="m4307,3383l4316,3383e" filled="false" stroked="true" strokeweight=".24005pt" strokecolor="#000000">
                <v:path arrowok="t"/>
              </v:shape>
            </v:group>
            <v:group style="position:absolute;left:5907;top:3073;width:10;height:20" coordorigin="5907,3073" coordsize="10,20">
              <v:shape style="position:absolute;left:5907;top:3073;width:10;height:20" coordorigin="5907,3073" coordsize="10,20" path="m5907,3092l5917,3092,5917,3073,5907,3073,5907,3092xe" filled="true" fillcolor="#000000" stroked="false">
                <v:path arrowok="t"/>
                <v:fill type="solid"/>
              </v:shape>
            </v:group>
            <v:group style="position:absolute;left:5907;top:3092;width:10;height:20" coordorigin="5907,3092" coordsize="10,20">
              <v:shape style="position:absolute;left:5907;top:3092;width:10;height:20" coordorigin="5907,3092" coordsize="10,20" path="m5907,3111l5917,3111,5917,3092,5907,3092,5907,3111xe" filled="true" fillcolor="#000000" stroked="false">
                <v:path arrowok="t"/>
                <v:fill type="solid"/>
              </v:shape>
            </v:group>
            <v:group style="position:absolute;left:5907;top:3111;width:10;height:20" coordorigin="5907,3111" coordsize="10,20">
              <v:shape style="position:absolute;left:5907;top:3111;width:10;height:20" coordorigin="5907,3111" coordsize="10,20" path="m5907,3131l5917,3131,5917,3111,5907,3111,5907,3131xe" filled="true" fillcolor="#000000" stroked="false">
                <v:path arrowok="t"/>
                <v:fill type="solid"/>
              </v:shape>
            </v:group>
            <v:group style="position:absolute;left:5907;top:3131;width:10;height:20" coordorigin="5907,3131" coordsize="10,20">
              <v:shape style="position:absolute;left:5907;top:3131;width:10;height:20" coordorigin="5907,3131" coordsize="10,20" path="m5907,3150l5917,3150,5917,3131,5907,3131,5907,3150xe" filled="true" fillcolor="#000000" stroked="false">
                <v:path arrowok="t"/>
                <v:fill type="solid"/>
              </v:shape>
            </v:group>
            <v:group style="position:absolute;left:5907;top:3150;width:10;height:20" coordorigin="5907,3150" coordsize="10,20">
              <v:shape style="position:absolute;left:5907;top:3150;width:10;height:20" coordorigin="5907,3150" coordsize="10,20" path="m5907,3169l5917,3169,5917,3150,5907,3150,5907,3169xe" filled="true" fillcolor="#000000" stroked="false">
                <v:path arrowok="t"/>
                <v:fill type="solid"/>
              </v:shape>
            </v:group>
            <v:group style="position:absolute;left:5907;top:3169;width:10;height:20" coordorigin="5907,3169" coordsize="10,20">
              <v:shape style="position:absolute;left:5907;top:3169;width:10;height:20" coordorigin="5907,3169" coordsize="10,20" path="m5907,3188l5917,3188,5917,3169,5907,3169,5907,3188xe" filled="true" fillcolor="#000000" stroked="false">
                <v:path arrowok="t"/>
                <v:fill type="solid"/>
              </v:shape>
            </v:group>
            <v:group style="position:absolute;left:5907;top:3188;width:10;height:20" coordorigin="5907,3188" coordsize="10,20">
              <v:shape style="position:absolute;left:5907;top:3188;width:10;height:20" coordorigin="5907,3188" coordsize="10,20" path="m5907,3207l5917,3207,5917,3188,5907,3188,5907,3207xe" filled="true" fillcolor="#000000" stroked="false">
                <v:path arrowok="t"/>
                <v:fill type="solid"/>
              </v:shape>
            </v:group>
            <v:group style="position:absolute;left:5907;top:3207;width:10;height:20" coordorigin="5907,3207" coordsize="10,20">
              <v:shape style="position:absolute;left:5907;top:3207;width:10;height:20" coordorigin="5907,3207" coordsize="10,20" path="m5907,3227l5917,3227,5917,3207,5907,3207,5907,3227xe" filled="true" fillcolor="#000000" stroked="false">
                <v:path arrowok="t"/>
                <v:fill type="solid"/>
              </v:shape>
            </v:group>
            <v:group style="position:absolute;left:5907;top:3227;width:10;height:20" coordorigin="5907,3227" coordsize="10,20">
              <v:shape style="position:absolute;left:5907;top:3227;width:10;height:20" coordorigin="5907,3227" coordsize="10,20" path="m5907,3246l5917,3246,5917,3227,5907,3227,5907,3246xe" filled="true" fillcolor="#000000" stroked="false">
                <v:path arrowok="t"/>
                <v:fill type="solid"/>
              </v:shape>
            </v:group>
            <v:group style="position:absolute;left:5907;top:3246;width:10;height:20" coordorigin="5907,3246" coordsize="10,20">
              <v:shape style="position:absolute;left:5907;top:3246;width:10;height:20" coordorigin="5907,3246" coordsize="10,20" path="m5907,3265l5917,3265,5917,3246,5907,3246,5907,3265xe" filled="true" fillcolor="#000000" stroked="false">
                <v:path arrowok="t"/>
                <v:fill type="solid"/>
              </v:shape>
            </v:group>
            <v:group style="position:absolute;left:5907;top:3265;width:10;height:20" coordorigin="5907,3265" coordsize="10,20">
              <v:shape style="position:absolute;left:5907;top:3265;width:10;height:20" coordorigin="5907,3265" coordsize="10,20" path="m5907,3284l5917,3284,5917,3265,5907,3265,5907,3284xe" filled="true" fillcolor="#000000" stroked="false">
                <v:path arrowok="t"/>
                <v:fill type="solid"/>
              </v:shape>
            </v:group>
            <v:group style="position:absolute;left:5907;top:3284;width:10;height:20" coordorigin="5907,3284" coordsize="10,20">
              <v:shape style="position:absolute;left:5907;top:3284;width:10;height:20" coordorigin="5907,3284" coordsize="10,20" path="m5907,3303l5917,3303,5917,3284,5907,3284,5907,3303xe" filled="true" fillcolor="#000000" stroked="false">
                <v:path arrowok="t"/>
                <v:fill type="solid"/>
              </v:shape>
            </v:group>
            <v:group style="position:absolute;left:5907;top:3303;width:10;height:20" coordorigin="5907,3303" coordsize="10,20">
              <v:shape style="position:absolute;left:5907;top:3303;width:10;height:20" coordorigin="5907,3303" coordsize="10,20" path="m5907,3323l5917,3323,5917,3303,5907,3303,5907,3323xe" filled="true" fillcolor="#000000" stroked="false">
                <v:path arrowok="t"/>
                <v:fill type="solid"/>
              </v:shape>
            </v:group>
            <v:group style="position:absolute;left:5907;top:3323;width:10;height:20" coordorigin="5907,3323" coordsize="10,20">
              <v:shape style="position:absolute;left:5907;top:3323;width:10;height:20" coordorigin="5907,3323" coordsize="10,20" path="m5907,3342l5917,3342,5917,3323,5907,3323,5907,3342xe" filled="true" fillcolor="#000000" stroked="false">
                <v:path arrowok="t"/>
                <v:fill type="solid"/>
              </v:shape>
            </v:group>
            <v:group style="position:absolute;left:5907;top:3342;width:10;height:20" coordorigin="5907,3342" coordsize="10,20">
              <v:shape style="position:absolute;left:5907;top:3342;width:10;height:20" coordorigin="5907,3342" coordsize="10,20" path="m5907,3361l5917,3361,5917,3342,5907,3342,5907,3361xe" filled="true" fillcolor="#000000" stroked="false">
                <v:path arrowok="t"/>
                <v:fill type="solid"/>
              </v:shape>
            </v:group>
            <v:group style="position:absolute;left:5907;top:3361;width:10;height:20" coordorigin="5907,3361" coordsize="10,20">
              <v:shape style="position:absolute;left:5907;top:3361;width:10;height:20" coordorigin="5907,3361" coordsize="10,20" path="m5907,3380l5917,3380,5917,3361,5907,3361,5907,3380xe" filled="true" fillcolor="#000000" stroked="false">
                <v:path arrowok="t"/>
                <v:fill type="solid"/>
              </v:shape>
            </v:group>
            <v:group style="position:absolute;left:5907;top:3383;width:10;height:2" coordorigin="5907,3383" coordsize="10,2">
              <v:shape style="position:absolute;left:5907;top:3383;width:10;height:2" coordorigin="5907,3383" coordsize="10,0" path="m5907,3383l5917,3383e" filled="false" stroked="true" strokeweight=".24005pt" strokecolor="#000000">
                <v:path arrowok="t"/>
              </v:shape>
            </v:group>
            <v:group style="position:absolute;left:7257;top:3073;width:10;height:20" coordorigin="7257,3073" coordsize="10,20">
              <v:shape style="position:absolute;left:7257;top:3073;width:10;height:20" coordorigin="7257,3073" coordsize="10,20" path="m7257,3092l7266,3092,7266,3073,7257,3073,7257,3092xe" filled="true" fillcolor="#000000" stroked="false">
                <v:path arrowok="t"/>
                <v:fill type="solid"/>
              </v:shape>
            </v:group>
            <v:group style="position:absolute;left:7257;top:3092;width:10;height:20" coordorigin="7257,3092" coordsize="10,20">
              <v:shape style="position:absolute;left:7257;top:3092;width:10;height:20" coordorigin="7257,3092" coordsize="10,20" path="m7257,3111l7266,3111,7266,3092,7257,3092,7257,3111xe" filled="true" fillcolor="#000000" stroked="false">
                <v:path arrowok="t"/>
                <v:fill type="solid"/>
              </v:shape>
            </v:group>
            <v:group style="position:absolute;left:7257;top:3111;width:10;height:20" coordorigin="7257,3111" coordsize="10,20">
              <v:shape style="position:absolute;left:7257;top:3111;width:10;height:20" coordorigin="7257,3111" coordsize="10,20" path="m7257,3131l7266,3131,7266,3111,7257,3111,7257,3131xe" filled="true" fillcolor="#000000" stroked="false">
                <v:path arrowok="t"/>
                <v:fill type="solid"/>
              </v:shape>
            </v:group>
            <v:group style="position:absolute;left:7257;top:3131;width:10;height:20" coordorigin="7257,3131" coordsize="10,20">
              <v:shape style="position:absolute;left:7257;top:3131;width:10;height:20" coordorigin="7257,3131" coordsize="10,20" path="m7257,3150l7266,3150,7266,3131,7257,3131,7257,3150xe" filled="true" fillcolor="#000000" stroked="false">
                <v:path arrowok="t"/>
                <v:fill type="solid"/>
              </v:shape>
            </v:group>
            <v:group style="position:absolute;left:7257;top:3150;width:10;height:20" coordorigin="7257,3150" coordsize="10,20">
              <v:shape style="position:absolute;left:7257;top:3150;width:10;height:20" coordorigin="7257,3150" coordsize="10,20" path="m7257,3169l7266,3169,7266,3150,7257,3150,7257,3169xe" filled="true" fillcolor="#000000" stroked="false">
                <v:path arrowok="t"/>
                <v:fill type="solid"/>
              </v:shape>
            </v:group>
            <v:group style="position:absolute;left:7257;top:3169;width:10;height:20" coordorigin="7257,3169" coordsize="10,20">
              <v:shape style="position:absolute;left:7257;top:3169;width:10;height:20" coordorigin="7257,3169" coordsize="10,20" path="m7257,3188l7266,3188,7266,3169,7257,3169,7257,3188xe" filled="true" fillcolor="#000000" stroked="false">
                <v:path arrowok="t"/>
                <v:fill type="solid"/>
              </v:shape>
            </v:group>
            <v:group style="position:absolute;left:7257;top:3188;width:10;height:20" coordorigin="7257,3188" coordsize="10,20">
              <v:shape style="position:absolute;left:7257;top:3188;width:10;height:20" coordorigin="7257,3188" coordsize="10,20" path="m7257,3207l7266,3207,7266,3188,7257,3188,7257,3207xe" filled="true" fillcolor="#000000" stroked="false">
                <v:path arrowok="t"/>
                <v:fill type="solid"/>
              </v:shape>
            </v:group>
            <v:group style="position:absolute;left:7257;top:3207;width:10;height:20" coordorigin="7257,3207" coordsize="10,20">
              <v:shape style="position:absolute;left:7257;top:3207;width:10;height:20" coordorigin="7257,3207" coordsize="10,20" path="m7257,3227l7266,3227,7266,3207,7257,3207,7257,3227xe" filled="true" fillcolor="#000000" stroked="false">
                <v:path arrowok="t"/>
                <v:fill type="solid"/>
              </v:shape>
            </v:group>
            <v:group style="position:absolute;left:7257;top:3227;width:10;height:20" coordorigin="7257,3227" coordsize="10,20">
              <v:shape style="position:absolute;left:7257;top:3227;width:10;height:20" coordorigin="7257,3227" coordsize="10,20" path="m7257,3246l7266,3246,7266,3227,7257,3227,7257,3246xe" filled="true" fillcolor="#000000" stroked="false">
                <v:path arrowok="t"/>
                <v:fill type="solid"/>
              </v:shape>
            </v:group>
            <v:group style="position:absolute;left:7257;top:3246;width:10;height:20" coordorigin="7257,3246" coordsize="10,20">
              <v:shape style="position:absolute;left:7257;top:3246;width:10;height:20" coordorigin="7257,3246" coordsize="10,20" path="m7257,3265l7266,3265,7266,3246,7257,3246,7257,3265xe" filled="true" fillcolor="#000000" stroked="false">
                <v:path arrowok="t"/>
                <v:fill type="solid"/>
              </v:shape>
            </v:group>
            <v:group style="position:absolute;left:7257;top:3265;width:10;height:20" coordorigin="7257,3265" coordsize="10,20">
              <v:shape style="position:absolute;left:7257;top:3265;width:10;height:20" coordorigin="7257,3265" coordsize="10,20" path="m7257,3284l7266,3284,7266,3265,7257,3265,7257,3284xe" filled="true" fillcolor="#000000" stroked="false">
                <v:path arrowok="t"/>
                <v:fill type="solid"/>
              </v:shape>
            </v:group>
            <v:group style="position:absolute;left:7257;top:3284;width:10;height:20" coordorigin="7257,3284" coordsize="10,20">
              <v:shape style="position:absolute;left:7257;top:3284;width:10;height:20" coordorigin="7257,3284" coordsize="10,20" path="m7257,3303l7266,3303,7266,3284,7257,3284,7257,3303xe" filled="true" fillcolor="#000000" stroked="false">
                <v:path arrowok="t"/>
                <v:fill type="solid"/>
              </v:shape>
            </v:group>
            <v:group style="position:absolute;left:7257;top:3303;width:10;height:20" coordorigin="7257,3303" coordsize="10,20">
              <v:shape style="position:absolute;left:7257;top:3303;width:10;height:20" coordorigin="7257,3303" coordsize="10,20" path="m7257,3323l7266,3323,7266,3303,7257,3303,7257,3323xe" filled="true" fillcolor="#000000" stroked="false">
                <v:path arrowok="t"/>
                <v:fill type="solid"/>
              </v:shape>
            </v:group>
            <v:group style="position:absolute;left:7257;top:3323;width:10;height:20" coordorigin="7257,3323" coordsize="10,20">
              <v:shape style="position:absolute;left:7257;top:3323;width:10;height:20" coordorigin="7257,3323" coordsize="10,20" path="m7257,3342l7266,3342,7266,3323,7257,3323,7257,3342xe" filled="true" fillcolor="#000000" stroked="false">
                <v:path arrowok="t"/>
                <v:fill type="solid"/>
              </v:shape>
            </v:group>
            <v:group style="position:absolute;left:7257;top:3342;width:10;height:20" coordorigin="7257,3342" coordsize="10,20">
              <v:shape style="position:absolute;left:7257;top:3342;width:10;height:20" coordorigin="7257,3342" coordsize="10,20" path="m7257,3361l7266,3361,7266,3342,7257,3342,7257,3361xe" filled="true" fillcolor="#000000" stroked="false">
                <v:path arrowok="t"/>
                <v:fill type="solid"/>
              </v:shape>
            </v:group>
            <v:group style="position:absolute;left:7257;top:3361;width:10;height:20" coordorigin="7257,3361" coordsize="10,20">
              <v:shape style="position:absolute;left:7257;top:3361;width:10;height:20" coordorigin="7257,3361" coordsize="10,20" path="m7257,3380l7266,3380,7266,3361,7257,3361,7257,3380xe" filled="true" fillcolor="#000000" stroked="false">
                <v:path arrowok="t"/>
                <v:fill type="solid"/>
              </v:shape>
            </v:group>
            <v:group style="position:absolute;left:7257;top:3383;width:10;height:2" coordorigin="7257,3383" coordsize="10,2">
              <v:shape style="position:absolute;left:7257;top:3383;width:10;height:2" coordorigin="7257,3383" coordsize="10,0" path="m7257,3383l7266,3383e" filled="false" stroked="true" strokeweight=".24005pt" strokecolor="#000000">
                <v:path arrowok="t"/>
              </v:shape>
            </v:group>
            <v:group style="position:absolute;left:8776;top:3073;width:10;height:20" coordorigin="8776,3073" coordsize="10,20">
              <v:shape style="position:absolute;left:8776;top:3073;width:10;height:20" coordorigin="8776,3073" coordsize="10,20" path="m8776,3092l8785,3092,8785,3073,8776,3073,8776,3092xe" filled="true" fillcolor="#000000" stroked="false">
                <v:path arrowok="t"/>
                <v:fill type="solid"/>
              </v:shape>
            </v:group>
            <v:group style="position:absolute;left:8776;top:3092;width:10;height:20" coordorigin="8776,3092" coordsize="10,20">
              <v:shape style="position:absolute;left:8776;top:3092;width:10;height:20" coordorigin="8776,3092" coordsize="10,20" path="m8776,3111l8785,3111,8785,3092,8776,3092,8776,3111xe" filled="true" fillcolor="#000000" stroked="false">
                <v:path arrowok="t"/>
                <v:fill type="solid"/>
              </v:shape>
            </v:group>
            <v:group style="position:absolute;left:8776;top:3111;width:10;height:20" coordorigin="8776,3111" coordsize="10,20">
              <v:shape style="position:absolute;left:8776;top:3111;width:10;height:20" coordorigin="8776,3111" coordsize="10,20" path="m8776,3131l8785,3131,8785,3111,8776,3111,8776,3131xe" filled="true" fillcolor="#000000" stroked="false">
                <v:path arrowok="t"/>
                <v:fill type="solid"/>
              </v:shape>
            </v:group>
            <v:group style="position:absolute;left:8776;top:3131;width:10;height:20" coordorigin="8776,3131" coordsize="10,20">
              <v:shape style="position:absolute;left:8776;top:3131;width:10;height:20" coordorigin="8776,3131" coordsize="10,20" path="m8776,3150l8785,3150,8785,3131,8776,3131,8776,3150xe" filled="true" fillcolor="#000000" stroked="false">
                <v:path arrowok="t"/>
                <v:fill type="solid"/>
              </v:shape>
            </v:group>
            <v:group style="position:absolute;left:8776;top:3150;width:10;height:20" coordorigin="8776,3150" coordsize="10,20">
              <v:shape style="position:absolute;left:8776;top:3150;width:10;height:20" coordorigin="8776,3150" coordsize="10,20" path="m8776,3169l8785,3169,8785,3150,8776,3150,8776,3169xe" filled="true" fillcolor="#000000" stroked="false">
                <v:path arrowok="t"/>
                <v:fill type="solid"/>
              </v:shape>
            </v:group>
            <v:group style="position:absolute;left:8776;top:3169;width:10;height:20" coordorigin="8776,3169" coordsize="10,20">
              <v:shape style="position:absolute;left:8776;top:3169;width:10;height:20" coordorigin="8776,3169" coordsize="10,20" path="m8776,3188l8785,3188,8785,3169,8776,3169,8776,3188xe" filled="true" fillcolor="#000000" stroked="false">
                <v:path arrowok="t"/>
                <v:fill type="solid"/>
              </v:shape>
            </v:group>
            <v:group style="position:absolute;left:8776;top:3188;width:10;height:20" coordorigin="8776,3188" coordsize="10,20">
              <v:shape style="position:absolute;left:8776;top:3188;width:10;height:20" coordorigin="8776,3188" coordsize="10,20" path="m8776,3207l8785,3207,8785,3188,8776,3188,8776,3207xe" filled="true" fillcolor="#000000" stroked="false">
                <v:path arrowok="t"/>
                <v:fill type="solid"/>
              </v:shape>
            </v:group>
            <v:group style="position:absolute;left:8776;top:3207;width:10;height:20" coordorigin="8776,3207" coordsize="10,20">
              <v:shape style="position:absolute;left:8776;top:3207;width:10;height:20" coordorigin="8776,3207" coordsize="10,20" path="m8776,3227l8785,3227,8785,3207,8776,3207,8776,3227xe" filled="true" fillcolor="#000000" stroked="false">
                <v:path arrowok="t"/>
                <v:fill type="solid"/>
              </v:shape>
            </v:group>
            <v:group style="position:absolute;left:8776;top:3227;width:10;height:20" coordorigin="8776,3227" coordsize="10,20">
              <v:shape style="position:absolute;left:8776;top:3227;width:10;height:20" coordorigin="8776,3227" coordsize="10,20" path="m8776,3246l8785,3246,8785,3227,8776,3227,8776,3246xe" filled="true" fillcolor="#000000" stroked="false">
                <v:path arrowok="t"/>
                <v:fill type="solid"/>
              </v:shape>
            </v:group>
            <v:group style="position:absolute;left:8776;top:3246;width:10;height:20" coordorigin="8776,3246" coordsize="10,20">
              <v:shape style="position:absolute;left:8776;top:3246;width:10;height:20" coordorigin="8776,3246" coordsize="10,20" path="m8776,3265l8785,3265,8785,3246,8776,3246,8776,3265xe" filled="true" fillcolor="#000000" stroked="false">
                <v:path arrowok="t"/>
                <v:fill type="solid"/>
              </v:shape>
            </v:group>
            <v:group style="position:absolute;left:8776;top:3265;width:10;height:20" coordorigin="8776,3265" coordsize="10,20">
              <v:shape style="position:absolute;left:8776;top:3265;width:10;height:20" coordorigin="8776,3265" coordsize="10,20" path="m8776,3284l8785,3284,8785,3265,8776,3265,8776,3284xe" filled="true" fillcolor="#000000" stroked="false">
                <v:path arrowok="t"/>
                <v:fill type="solid"/>
              </v:shape>
            </v:group>
            <v:group style="position:absolute;left:8776;top:3284;width:10;height:20" coordorigin="8776,3284" coordsize="10,20">
              <v:shape style="position:absolute;left:8776;top:3284;width:10;height:20" coordorigin="8776,3284" coordsize="10,20" path="m8776,3303l8785,3303,8785,3284,8776,3284,8776,3303xe" filled="true" fillcolor="#000000" stroked="false">
                <v:path arrowok="t"/>
                <v:fill type="solid"/>
              </v:shape>
            </v:group>
            <v:group style="position:absolute;left:8776;top:3303;width:10;height:20" coordorigin="8776,3303" coordsize="10,20">
              <v:shape style="position:absolute;left:8776;top:3303;width:10;height:20" coordorigin="8776,3303" coordsize="10,20" path="m8776,3323l8785,3323,8785,3303,8776,3303,8776,3323xe" filled="true" fillcolor="#000000" stroked="false">
                <v:path arrowok="t"/>
                <v:fill type="solid"/>
              </v:shape>
            </v:group>
            <v:group style="position:absolute;left:8776;top:3323;width:10;height:20" coordorigin="8776,3323" coordsize="10,20">
              <v:shape style="position:absolute;left:8776;top:3323;width:10;height:20" coordorigin="8776,3323" coordsize="10,20" path="m8776,3342l8785,3342,8785,3323,8776,3323,8776,3342xe" filled="true" fillcolor="#000000" stroked="false">
                <v:path arrowok="t"/>
                <v:fill type="solid"/>
              </v:shape>
            </v:group>
            <v:group style="position:absolute;left:8776;top:3342;width:10;height:20" coordorigin="8776,3342" coordsize="10,20">
              <v:shape style="position:absolute;left:8776;top:3342;width:10;height:20" coordorigin="8776,3342" coordsize="10,20" path="m8776,3361l8785,3361,8785,3342,8776,3342,8776,3361xe" filled="true" fillcolor="#000000" stroked="false">
                <v:path arrowok="t"/>
                <v:fill type="solid"/>
              </v:shape>
            </v:group>
            <v:group style="position:absolute;left:8776;top:3361;width:10;height:20" coordorigin="8776,3361" coordsize="10,20">
              <v:shape style="position:absolute;left:8776;top:3361;width:10;height:20" coordorigin="8776,3361" coordsize="10,20" path="m8776,3380l8785,3380,8785,3361,8776,3361,8776,3380xe" filled="true" fillcolor="#000000" stroked="false">
                <v:path arrowok="t"/>
                <v:fill type="solid"/>
              </v:shape>
            </v:group>
            <v:group style="position:absolute;left:8776;top:3383;width:10;height:2" coordorigin="8776,3383" coordsize="10,2">
              <v:shape style="position:absolute;left:8776;top:3383;width:10;height:2" coordorigin="8776,3383" coordsize="10,0" path="m8776,3383l8785,3383e" filled="false" stroked="true" strokeweight=".24005pt" strokecolor="#000000">
                <v:path arrowok="t"/>
              </v:shape>
              <v:shape style="position:absolute;left:2400;top:3385;width:1906;height:10" type="#_x0000_t75" stroked="false">
                <v:imagedata r:id="rId477" o:title=""/>
              </v:shape>
              <v:shape style="position:absolute;left:4302;top:3385;width:2955;height:10" type="#_x0000_t75" stroked="false">
                <v:imagedata r:id="rId484" o:title=""/>
              </v:shape>
              <v:shape style="position:absolute;left:7252;top:3385;width:1524;height:10" type="#_x0000_t75" stroked="false">
                <v:imagedata r:id="rId485" o:title=""/>
              </v:shape>
              <v:shape style="position:absolute;left:8771;top:3385;width:1385;height:10" type="#_x0000_t75" stroked="false">
                <v:imagedata r:id="rId486" o:title=""/>
              </v:shape>
            </v:group>
            <v:group style="position:absolute;left:4307;top:3395;width:10;height:20" coordorigin="4307,3395" coordsize="10,20">
              <v:shape style="position:absolute;left:4307;top:3395;width:10;height:20" coordorigin="4307,3395" coordsize="10,20" path="m4307,3414l4316,3414,4316,3395,4307,3395,4307,3414xe" filled="true" fillcolor="#000000" stroked="false">
                <v:path arrowok="t"/>
                <v:fill type="solid"/>
              </v:shape>
            </v:group>
            <v:group style="position:absolute;left:4307;top:3414;width:10;height:20" coordorigin="4307,3414" coordsize="10,20">
              <v:shape style="position:absolute;left:4307;top:3414;width:10;height:20" coordorigin="4307,3414" coordsize="10,20" path="m4307,3433l4316,3433,4316,3414,4307,3414,4307,3433xe" filled="true" fillcolor="#000000" stroked="false">
                <v:path arrowok="t"/>
                <v:fill type="solid"/>
              </v:shape>
            </v:group>
            <v:group style="position:absolute;left:4307;top:3433;width:10;height:20" coordorigin="4307,3433" coordsize="10,20">
              <v:shape style="position:absolute;left:4307;top:3433;width:10;height:20" coordorigin="4307,3433" coordsize="10,20" path="m4307,3452l4316,3452,4316,3433,4307,3433,4307,3452xe" filled="true" fillcolor="#000000" stroked="false">
                <v:path arrowok="t"/>
                <v:fill type="solid"/>
              </v:shape>
            </v:group>
            <v:group style="position:absolute;left:4307;top:3452;width:10;height:20" coordorigin="4307,3452" coordsize="10,20">
              <v:shape style="position:absolute;left:4307;top:3452;width:10;height:20" coordorigin="4307,3452" coordsize="10,20" path="m4307,3471l4316,3471,4316,3452,4307,3452,4307,3471xe" filled="true" fillcolor="#000000" stroked="false">
                <v:path arrowok="t"/>
                <v:fill type="solid"/>
              </v:shape>
            </v:group>
            <v:group style="position:absolute;left:4307;top:3471;width:10;height:20" coordorigin="4307,3471" coordsize="10,20">
              <v:shape style="position:absolute;left:4307;top:3471;width:10;height:20" coordorigin="4307,3471" coordsize="10,20" path="m4307,3491l4316,3491,4316,3471,4307,3471,4307,3491xe" filled="true" fillcolor="#000000" stroked="false">
                <v:path arrowok="t"/>
                <v:fill type="solid"/>
              </v:shape>
            </v:group>
            <v:group style="position:absolute;left:4307;top:3491;width:10;height:20" coordorigin="4307,3491" coordsize="10,20">
              <v:shape style="position:absolute;left:4307;top:3491;width:10;height:20" coordorigin="4307,3491" coordsize="10,20" path="m4307,3510l4316,3510,4316,3491,4307,3491,4307,3510xe" filled="true" fillcolor="#000000" stroked="false">
                <v:path arrowok="t"/>
                <v:fill type="solid"/>
              </v:shape>
            </v:group>
            <v:group style="position:absolute;left:4307;top:3510;width:10;height:20" coordorigin="4307,3510" coordsize="10,20">
              <v:shape style="position:absolute;left:4307;top:3510;width:10;height:20" coordorigin="4307,3510" coordsize="10,20" path="m4307,3529l4316,3529,4316,3510,4307,3510,4307,3529xe" filled="true" fillcolor="#000000" stroked="false">
                <v:path arrowok="t"/>
                <v:fill type="solid"/>
              </v:shape>
            </v:group>
            <v:group style="position:absolute;left:4307;top:3529;width:10;height:20" coordorigin="4307,3529" coordsize="10,20">
              <v:shape style="position:absolute;left:4307;top:3529;width:10;height:20" coordorigin="4307,3529" coordsize="10,20" path="m4307,3548l4316,3548,4316,3529,4307,3529,4307,3548xe" filled="true" fillcolor="#000000" stroked="false">
                <v:path arrowok="t"/>
                <v:fill type="solid"/>
              </v:shape>
            </v:group>
            <v:group style="position:absolute;left:4307;top:3548;width:10;height:20" coordorigin="4307,3548" coordsize="10,20">
              <v:shape style="position:absolute;left:4307;top:3548;width:10;height:20" coordorigin="4307,3548" coordsize="10,20" path="m4307,3567l4316,3567,4316,3548,4307,3548,4307,3567xe" filled="true" fillcolor="#000000" stroked="false">
                <v:path arrowok="t"/>
                <v:fill type="solid"/>
              </v:shape>
            </v:group>
            <v:group style="position:absolute;left:4307;top:3567;width:10;height:20" coordorigin="4307,3567" coordsize="10,20">
              <v:shape style="position:absolute;left:4307;top:3567;width:10;height:20" coordorigin="4307,3567" coordsize="10,20" path="m4307,3587l4316,3587,4316,3567,4307,3567,4307,3587xe" filled="true" fillcolor="#000000" stroked="false">
                <v:path arrowok="t"/>
                <v:fill type="solid"/>
              </v:shape>
            </v:group>
            <v:group style="position:absolute;left:4307;top:3587;width:10;height:20" coordorigin="4307,3587" coordsize="10,20">
              <v:shape style="position:absolute;left:4307;top:3587;width:10;height:20" coordorigin="4307,3587" coordsize="10,20" path="m4307,3606l4316,3606,4316,3587,4307,3587,4307,3606xe" filled="true" fillcolor="#000000" stroked="false">
                <v:path arrowok="t"/>
                <v:fill type="solid"/>
              </v:shape>
            </v:group>
            <v:group style="position:absolute;left:4307;top:3606;width:10;height:20" coordorigin="4307,3606" coordsize="10,20">
              <v:shape style="position:absolute;left:4307;top:3606;width:10;height:20" coordorigin="4307,3606" coordsize="10,20" path="m4307,3625l4316,3625,4316,3606,4307,3606,4307,3625xe" filled="true" fillcolor="#000000" stroked="false">
                <v:path arrowok="t"/>
                <v:fill type="solid"/>
              </v:shape>
            </v:group>
            <v:group style="position:absolute;left:4307;top:3625;width:10;height:20" coordorigin="4307,3625" coordsize="10,20">
              <v:shape style="position:absolute;left:4307;top:3625;width:10;height:20" coordorigin="4307,3625" coordsize="10,20" path="m4307,3644l4316,3644,4316,3625,4307,3625,4307,3644xe" filled="true" fillcolor="#000000" stroked="false">
                <v:path arrowok="t"/>
                <v:fill type="solid"/>
              </v:shape>
            </v:group>
            <v:group style="position:absolute;left:4307;top:3644;width:10;height:20" coordorigin="4307,3644" coordsize="10,20">
              <v:shape style="position:absolute;left:4307;top:3644;width:10;height:20" coordorigin="4307,3644" coordsize="10,20" path="m4307,3663l4316,3663,4316,3644,4307,3644,4307,3663xe" filled="true" fillcolor="#000000" stroked="false">
                <v:path arrowok="t"/>
                <v:fill type="solid"/>
              </v:shape>
            </v:group>
            <v:group style="position:absolute;left:4307;top:3663;width:10;height:20" coordorigin="4307,3663" coordsize="10,20">
              <v:shape style="position:absolute;left:4307;top:3663;width:10;height:20" coordorigin="4307,3663" coordsize="10,20" path="m4307,3683l4316,3683,4316,3663,4307,3663,4307,3683xe" filled="true" fillcolor="#000000" stroked="false">
                <v:path arrowok="t"/>
                <v:fill type="solid"/>
              </v:shape>
            </v:group>
            <v:group style="position:absolute;left:4307;top:3683;width:10;height:20" coordorigin="4307,3683" coordsize="10,20">
              <v:shape style="position:absolute;left:4307;top:3683;width:10;height:20" coordorigin="4307,3683" coordsize="10,20" path="m4307,3702l4316,3702,4316,3683,4307,3683,4307,3702xe" filled="true" fillcolor="#000000" stroked="false">
                <v:path arrowok="t"/>
                <v:fill type="solid"/>
              </v:shape>
            </v:group>
            <v:group style="position:absolute;left:4307;top:3702;width:10;height:20" coordorigin="4307,3702" coordsize="10,20">
              <v:shape style="position:absolute;left:4307;top:3702;width:10;height:20" coordorigin="4307,3702" coordsize="10,20" path="m4307,3721l4316,3721,4316,3702,4307,3702,4307,3721xe" filled="true" fillcolor="#000000" stroked="false">
                <v:path arrowok="t"/>
                <v:fill type="solid"/>
              </v:shape>
            </v:group>
            <v:group style="position:absolute;left:4307;top:3721;width:10;height:20" coordorigin="4307,3721" coordsize="10,20">
              <v:shape style="position:absolute;left:4307;top:3721;width:10;height:20" coordorigin="4307,3721" coordsize="10,20" path="m4307,3740l4316,3740,4316,3721,4307,3721,4307,3740xe" filled="true" fillcolor="#000000" stroked="false">
                <v:path arrowok="t"/>
                <v:fill type="solid"/>
              </v:shape>
            </v:group>
            <v:group style="position:absolute;left:4307;top:3740;width:10;height:20" coordorigin="4307,3740" coordsize="10,20">
              <v:shape style="position:absolute;left:4307;top:3740;width:10;height:20" coordorigin="4307,3740" coordsize="10,20" path="m4307,3759l4316,3759,4316,3740,4307,3740,4307,3759xe" filled="true" fillcolor="#000000" stroked="false">
                <v:path arrowok="t"/>
                <v:fill type="solid"/>
              </v:shape>
            </v:group>
            <v:group style="position:absolute;left:4307;top:3759;width:10;height:20" coordorigin="4307,3759" coordsize="10,20">
              <v:shape style="position:absolute;left:4307;top:3759;width:10;height:20" coordorigin="4307,3759" coordsize="10,20" path="m4307,3779l4316,3779,4316,3759,4307,3759,4307,3779xe" filled="true" fillcolor="#000000" stroked="false">
                <v:path arrowok="t"/>
                <v:fill type="solid"/>
              </v:shape>
            </v:group>
            <v:group style="position:absolute;left:4307;top:3779;width:10;height:20" coordorigin="4307,3779" coordsize="10,20">
              <v:shape style="position:absolute;left:4307;top:3779;width:10;height:20" coordorigin="4307,3779" coordsize="10,20" path="m4307,3798l4316,3798,4316,3779,4307,3779,4307,3798xe" filled="true" fillcolor="#000000" stroked="false">
                <v:path arrowok="t"/>
                <v:fill type="solid"/>
              </v:shape>
            </v:group>
            <v:group style="position:absolute;left:4307;top:3798;width:10;height:20" coordorigin="4307,3798" coordsize="10,20">
              <v:shape style="position:absolute;left:4307;top:3798;width:10;height:20" coordorigin="4307,3798" coordsize="10,20" path="m4307,3817l4316,3817,4316,3798,4307,3798,4307,3817xe" filled="true" fillcolor="#000000" stroked="false">
                <v:path arrowok="t"/>
                <v:fill type="solid"/>
              </v:shape>
            </v:group>
            <v:group style="position:absolute;left:4307;top:3817;width:10;height:20" coordorigin="4307,3817" coordsize="10,20">
              <v:shape style="position:absolute;left:4307;top:3817;width:10;height:20" coordorigin="4307,3817" coordsize="10,20" path="m4307,3836l4316,3836,4316,3817,4307,3817,4307,3836xe" filled="true" fillcolor="#000000" stroked="false">
                <v:path arrowok="t"/>
                <v:fill type="solid"/>
              </v:shape>
            </v:group>
            <v:group style="position:absolute;left:4307;top:3836;width:10;height:20" coordorigin="4307,3836" coordsize="10,20">
              <v:shape style="position:absolute;left:4307;top:3836;width:10;height:20" coordorigin="4307,3836" coordsize="10,20" path="m4307,3855l4316,3855,4316,3836,4307,3836,4307,3855xe" filled="true" fillcolor="#000000" stroked="false">
                <v:path arrowok="t"/>
                <v:fill type="solid"/>
              </v:shape>
            </v:group>
            <v:group style="position:absolute;left:4307;top:3855;width:10;height:20" coordorigin="4307,3855" coordsize="10,20">
              <v:shape style="position:absolute;left:4307;top:3855;width:10;height:20" coordorigin="4307,3855" coordsize="10,20" path="m4307,3875l4316,3875,4316,3855,4307,3855,4307,3875xe" filled="true" fillcolor="#000000" stroked="false">
                <v:path arrowok="t"/>
                <v:fill type="solid"/>
              </v:shape>
            </v:group>
            <v:group style="position:absolute;left:4307;top:3875;width:10;height:20" coordorigin="4307,3875" coordsize="10,20">
              <v:shape style="position:absolute;left:4307;top:3875;width:10;height:20" coordorigin="4307,3875" coordsize="10,20" path="m4307,3894l4316,3894,4316,3875,4307,3875,4307,3894xe" filled="true" fillcolor="#000000" stroked="false">
                <v:path arrowok="t"/>
                <v:fill type="solid"/>
              </v:shape>
            </v:group>
            <v:group style="position:absolute;left:4307;top:3894;width:10;height:20" coordorigin="4307,3894" coordsize="10,20">
              <v:shape style="position:absolute;left:4307;top:3894;width:10;height:20" coordorigin="4307,3894" coordsize="10,20" path="m4307,3913l4316,3913,4316,3894,4307,3894,4307,3913xe" filled="true" fillcolor="#000000" stroked="false">
                <v:path arrowok="t"/>
                <v:fill type="solid"/>
              </v:shape>
            </v:group>
            <v:group style="position:absolute;left:4307;top:3913;width:10;height:20" coordorigin="4307,3913" coordsize="10,20">
              <v:shape style="position:absolute;left:4307;top:3913;width:10;height:20" coordorigin="4307,3913" coordsize="10,20" path="m4307,3932l4316,3932,4316,3913,4307,3913,4307,3932xe" filled="true" fillcolor="#000000" stroked="false">
                <v:path arrowok="t"/>
                <v:fill type="solid"/>
              </v:shape>
            </v:group>
            <v:group style="position:absolute;left:2386;top:4035;width:1921;height:2" coordorigin="2386,4035" coordsize="1921,2">
              <v:shape style="position:absolute;left:2386;top:4035;width:1921;height:2" coordorigin="2386,4035" coordsize="1921,0" path="m2386,4035l4306,4035e" filled="false" stroked="true" strokeweight="1.44pt" strokecolor="#000000">
                <v:path arrowok="t"/>
              </v:shape>
            </v:group>
            <v:group style="position:absolute;left:4307;top:3932;width:10;height:20" coordorigin="4307,3932" coordsize="10,20">
              <v:shape style="position:absolute;left:4307;top:3932;width:10;height:20" coordorigin="4307,3932" coordsize="10,20" path="m4307,3951l4316,3951,4316,3932,4307,3932,4307,3951xe" filled="true" fillcolor="#000000" stroked="false">
                <v:path arrowok="t"/>
                <v:fill type="solid"/>
              </v:shape>
            </v:group>
            <v:group style="position:absolute;left:4307;top:3951;width:10;height:20" coordorigin="4307,3951" coordsize="10,20">
              <v:shape style="position:absolute;left:4307;top:3951;width:10;height:20" coordorigin="4307,3951" coordsize="10,20" path="m4307,3971l4316,3971,4316,3951,4307,3951,4307,3971xe" filled="true" fillcolor="#000000" stroked="false">
                <v:path arrowok="t"/>
                <v:fill type="solid"/>
              </v:shape>
            </v:group>
            <v:group style="position:absolute;left:4307;top:3971;width:10;height:20" coordorigin="4307,3971" coordsize="10,20">
              <v:shape style="position:absolute;left:4307;top:3971;width:10;height:20" coordorigin="4307,3971" coordsize="10,20" path="m4307,3990l4316,3990,4316,3971,4307,3971,4307,3990xe" filled="true" fillcolor="#000000" stroked="false">
                <v:path arrowok="t"/>
                <v:fill type="solid"/>
              </v:shape>
            </v:group>
            <v:group style="position:absolute;left:4307;top:3990;width:10;height:20" coordorigin="4307,3990" coordsize="10,20">
              <v:shape style="position:absolute;left:4307;top:3990;width:10;height:20" coordorigin="4307,3990" coordsize="10,20" path="m4307,4009l4316,4009,4316,3990,4307,3990,4307,4009xe" filled="true" fillcolor="#000000" stroked="false">
                <v:path arrowok="t"/>
                <v:fill type="solid"/>
              </v:shape>
            </v:group>
            <v:group style="position:absolute;left:4307;top:4015;width:10;height:2" coordorigin="4307,4015" coordsize="10,2">
              <v:shape style="position:absolute;left:4307;top:4015;width:10;height:2" coordorigin="4307,4015" coordsize="10,0" path="m4307,4015l4316,4015e" filled="false" stroked="true" strokeweight=".60004pt" strokecolor="#000000">
                <v:path arrowok="t"/>
              </v:shape>
            </v:group>
            <v:group style="position:absolute;left:4307;top:4035;width:29;height:2" coordorigin="4307,4035" coordsize="29,2">
              <v:shape style="position:absolute;left:4307;top:4035;width:29;height:2" coordorigin="4307,4035" coordsize="29,0" path="m4307,4035l4335,4035e" filled="false" stroked="true" strokeweight="1.44pt" strokecolor="#000000">
                <v:path arrowok="t"/>
              </v:shape>
            </v:group>
            <v:group style="position:absolute;left:4335;top:4035;width:1572;height:2" coordorigin="4335,4035" coordsize="1572,2">
              <v:shape style="position:absolute;left:4335;top:4035;width:1572;height:2" coordorigin="4335,4035" coordsize="1572,0" path="m4335,4035l5907,4035e" filled="false" stroked="true" strokeweight="1.44pt" strokecolor="#000000">
                <v:path arrowok="t"/>
              </v:shape>
            </v:group>
            <v:group style="position:absolute;left:5907;top:3395;width:10;height:20" coordorigin="5907,3395" coordsize="10,20">
              <v:shape style="position:absolute;left:5907;top:3395;width:10;height:20" coordorigin="5907,3395" coordsize="10,20" path="m5907,3414l5917,3414,5917,3395,5907,3395,5907,3414xe" filled="true" fillcolor="#000000" stroked="false">
                <v:path arrowok="t"/>
                <v:fill type="solid"/>
              </v:shape>
            </v:group>
            <v:group style="position:absolute;left:5907;top:3414;width:10;height:20" coordorigin="5907,3414" coordsize="10,20">
              <v:shape style="position:absolute;left:5907;top:3414;width:10;height:20" coordorigin="5907,3414" coordsize="10,20" path="m5907,3433l5917,3433,5917,3414,5907,3414,5907,3433xe" filled="true" fillcolor="#000000" stroked="false">
                <v:path arrowok="t"/>
                <v:fill type="solid"/>
              </v:shape>
            </v:group>
            <v:group style="position:absolute;left:5907;top:3433;width:10;height:20" coordorigin="5907,3433" coordsize="10,20">
              <v:shape style="position:absolute;left:5907;top:3433;width:10;height:20" coordorigin="5907,3433" coordsize="10,20" path="m5907,3452l5917,3452,5917,3433,5907,3433,5907,3452xe" filled="true" fillcolor="#000000" stroked="false">
                <v:path arrowok="t"/>
                <v:fill type="solid"/>
              </v:shape>
            </v:group>
            <v:group style="position:absolute;left:5907;top:3452;width:10;height:20" coordorigin="5907,3452" coordsize="10,20">
              <v:shape style="position:absolute;left:5907;top:3452;width:10;height:20" coordorigin="5907,3452" coordsize="10,20" path="m5907,3471l5917,3471,5917,3452,5907,3452,5907,3471xe" filled="true" fillcolor="#000000" stroked="false">
                <v:path arrowok="t"/>
                <v:fill type="solid"/>
              </v:shape>
            </v:group>
            <v:group style="position:absolute;left:5907;top:3471;width:10;height:20" coordorigin="5907,3471" coordsize="10,20">
              <v:shape style="position:absolute;left:5907;top:3471;width:10;height:20" coordorigin="5907,3471" coordsize="10,20" path="m5907,3491l5917,3491,5917,3471,5907,3471,5907,3491xe" filled="true" fillcolor="#000000" stroked="false">
                <v:path arrowok="t"/>
                <v:fill type="solid"/>
              </v:shape>
            </v:group>
            <v:group style="position:absolute;left:5907;top:3491;width:10;height:20" coordorigin="5907,3491" coordsize="10,20">
              <v:shape style="position:absolute;left:5907;top:3491;width:10;height:20" coordorigin="5907,3491" coordsize="10,20" path="m5907,3510l5917,3510,5917,3491,5907,3491,5907,3510xe" filled="true" fillcolor="#000000" stroked="false">
                <v:path arrowok="t"/>
                <v:fill type="solid"/>
              </v:shape>
            </v:group>
            <v:group style="position:absolute;left:5907;top:3510;width:10;height:20" coordorigin="5907,3510" coordsize="10,20">
              <v:shape style="position:absolute;left:5907;top:3510;width:10;height:20" coordorigin="5907,3510" coordsize="10,20" path="m5907,3529l5917,3529,5917,3510,5907,3510,5907,3529xe" filled="true" fillcolor="#000000" stroked="false">
                <v:path arrowok="t"/>
                <v:fill type="solid"/>
              </v:shape>
            </v:group>
            <v:group style="position:absolute;left:5907;top:3529;width:10;height:20" coordorigin="5907,3529" coordsize="10,20">
              <v:shape style="position:absolute;left:5907;top:3529;width:10;height:20" coordorigin="5907,3529" coordsize="10,20" path="m5907,3548l5917,3548,5917,3529,5907,3529,5907,3548xe" filled="true" fillcolor="#000000" stroked="false">
                <v:path arrowok="t"/>
                <v:fill type="solid"/>
              </v:shape>
            </v:group>
            <v:group style="position:absolute;left:5907;top:3548;width:10;height:20" coordorigin="5907,3548" coordsize="10,20">
              <v:shape style="position:absolute;left:5907;top:3548;width:10;height:20" coordorigin="5907,3548" coordsize="10,20" path="m5907,3567l5917,3567,5917,3548,5907,3548,5907,3567xe" filled="true" fillcolor="#000000" stroked="false">
                <v:path arrowok="t"/>
                <v:fill type="solid"/>
              </v:shape>
            </v:group>
            <v:group style="position:absolute;left:5907;top:3567;width:10;height:20" coordorigin="5907,3567" coordsize="10,20">
              <v:shape style="position:absolute;left:5907;top:3567;width:10;height:20" coordorigin="5907,3567" coordsize="10,20" path="m5907,3587l5917,3587,5917,3567,5907,3567,5907,3587xe" filled="true" fillcolor="#000000" stroked="false">
                <v:path arrowok="t"/>
                <v:fill type="solid"/>
              </v:shape>
            </v:group>
            <v:group style="position:absolute;left:5907;top:3587;width:10;height:20" coordorigin="5907,3587" coordsize="10,20">
              <v:shape style="position:absolute;left:5907;top:3587;width:10;height:20" coordorigin="5907,3587" coordsize="10,20" path="m5907,3606l5917,3606,5917,3587,5907,3587,5907,3606xe" filled="true" fillcolor="#000000" stroked="false">
                <v:path arrowok="t"/>
                <v:fill type="solid"/>
              </v:shape>
            </v:group>
            <v:group style="position:absolute;left:5907;top:3606;width:10;height:20" coordorigin="5907,3606" coordsize="10,20">
              <v:shape style="position:absolute;left:5907;top:3606;width:10;height:20" coordorigin="5907,3606" coordsize="10,20" path="m5907,3625l5917,3625,5917,3606,5907,3606,5907,3625xe" filled="true" fillcolor="#000000" stroked="false">
                <v:path arrowok="t"/>
                <v:fill type="solid"/>
              </v:shape>
            </v:group>
            <v:group style="position:absolute;left:5907;top:3625;width:10;height:20" coordorigin="5907,3625" coordsize="10,20">
              <v:shape style="position:absolute;left:5907;top:3625;width:10;height:20" coordorigin="5907,3625" coordsize="10,20" path="m5907,3644l5917,3644,5917,3625,5907,3625,5907,3644xe" filled="true" fillcolor="#000000" stroked="false">
                <v:path arrowok="t"/>
                <v:fill type="solid"/>
              </v:shape>
            </v:group>
            <v:group style="position:absolute;left:5907;top:3644;width:10;height:20" coordorigin="5907,3644" coordsize="10,20">
              <v:shape style="position:absolute;left:5907;top:3644;width:10;height:20" coordorigin="5907,3644" coordsize="10,20" path="m5907,3663l5917,3663,5917,3644,5907,3644,5907,3663xe" filled="true" fillcolor="#000000" stroked="false">
                <v:path arrowok="t"/>
                <v:fill type="solid"/>
              </v:shape>
            </v:group>
            <v:group style="position:absolute;left:5907;top:3663;width:10;height:20" coordorigin="5907,3663" coordsize="10,20">
              <v:shape style="position:absolute;left:5907;top:3663;width:10;height:20" coordorigin="5907,3663" coordsize="10,20" path="m5907,3683l5917,3683,5917,3663,5907,3663,5907,3683xe" filled="true" fillcolor="#000000" stroked="false">
                <v:path arrowok="t"/>
                <v:fill type="solid"/>
              </v:shape>
            </v:group>
            <v:group style="position:absolute;left:5907;top:3683;width:10;height:20" coordorigin="5907,3683" coordsize="10,20">
              <v:shape style="position:absolute;left:5907;top:3683;width:10;height:20" coordorigin="5907,3683" coordsize="10,20" path="m5907,3702l5917,3702,5917,3683,5907,3683,5907,3702xe" filled="true" fillcolor="#000000" stroked="false">
                <v:path arrowok="t"/>
                <v:fill type="solid"/>
              </v:shape>
            </v:group>
            <v:group style="position:absolute;left:5907;top:3702;width:10;height:20" coordorigin="5907,3702" coordsize="10,20">
              <v:shape style="position:absolute;left:5907;top:3702;width:10;height:20" coordorigin="5907,3702" coordsize="10,20" path="m5907,3721l5917,3721,5917,3702,5907,3702,5907,3721xe" filled="true" fillcolor="#000000" stroked="false">
                <v:path arrowok="t"/>
                <v:fill type="solid"/>
              </v:shape>
            </v:group>
            <v:group style="position:absolute;left:5907;top:3721;width:10;height:20" coordorigin="5907,3721" coordsize="10,20">
              <v:shape style="position:absolute;left:5907;top:3721;width:10;height:20" coordorigin="5907,3721" coordsize="10,20" path="m5907,3740l5917,3740,5917,3721,5907,3721,5907,3740xe" filled="true" fillcolor="#000000" stroked="false">
                <v:path arrowok="t"/>
                <v:fill type="solid"/>
              </v:shape>
            </v:group>
            <v:group style="position:absolute;left:5907;top:3740;width:10;height:20" coordorigin="5907,3740" coordsize="10,20">
              <v:shape style="position:absolute;left:5907;top:3740;width:10;height:20" coordorigin="5907,3740" coordsize="10,20" path="m5907,3759l5917,3759,5917,3740,5907,3740,5907,3759xe" filled="true" fillcolor="#000000" stroked="false">
                <v:path arrowok="t"/>
                <v:fill type="solid"/>
              </v:shape>
            </v:group>
            <v:group style="position:absolute;left:5907;top:3759;width:10;height:20" coordorigin="5907,3759" coordsize="10,20">
              <v:shape style="position:absolute;left:5907;top:3759;width:10;height:20" coordorigin="5907,3759" coordsize="10,20" path="m5907,3779l5917,3779,5917,3759,5907,3759,5907,3779xe" filled="true" fillcolor="#000000" stroked="false">
                <v:path arrowok="t"/>
                <v:fill type="solid"/>
              </v:shape>
            </v:group>
            <v:group style="position:absolute;left:5907;top:3779;width:10;height:20" coordorigin="5907,3779" coordsize="10,20">
              <v:shape style="position:absolute;left:5907;top:3779;width:10;height:20" coordorigin="5907,3779" coordsize="10,20" path="m5907,3798l5917,3798,5917,3779,5907,3779,5907,3798xe" filled="true" fillcolor="#000000" stroked="false">
                <v:path arrowok="t"/>
                <v:fill type="solid"/>
              </v:shape>
            </v:group>
            <v:group style="position:absolute;left:5907;top:3798;width:10;height:20" coordorigin="5907,3798" coordsize="10,20">
              <v:shape style="position:absolute;left:5907;top:3798;width:10;height:20" coordorigin="5907,3798" coordsize="10,20" path="m5907,3817l5917,3817,5917,3798,5907,3798,5907,3817xe" filled="true" fillcolor="#000000" stroked="false">
                <v:path arrowok="t"/>
                <v:fill type="solid"/>
              </v:shape>
            </v:group>
            <v:group style="position:absolute;left:5907;top:3817;width:10;height:20" coordorigin="5907,3817" coordsize="10,20">
              <v:shape style="position:absolute;left:5907;top:3817;width:10;height:20" coordorigin="5907,3817" coordsize="10,20" path="m5907,3836l5917,3836,5917,3817,5907,3817,5907,3836xe" filled="true" fillcolor="#000000" stroked="false">
                <v:path arrowok="t"/>
                <v:fill type="solid"/>
              </v:shape>
            </v:group>
            <v:group style="position:absolute;left:5907;top:3836;width:10;height:20" coordorigin="5907,3836" coordsize="10,20">
              <v:shape style="position:absolute;left:5907;top:3836;width:10;height:20" coordorigin="5907,3836" coordsize="10,20" path="m5907,3855l5917,3855,5917,3836,5907,3836,5907,3855xe" filled="true" fillcolor="#000000" stroked="false">
                <v:path arrowok="t"/>
                <v:fill type="solid"/>
              </v:shape>
            </v:group>
            <v:group style="position:absolute;left:5907;top:3855;width:10;height:20" coordorigin="5907,3855" coordsize="10,20">
              <v:shape style="position:absolute;left:5907;top:3855;width:10;height:20" coordorigin="5907,3855" coordsize="10,20" path="m5907,3875l5917,3875,5917,3855,5907,3855,5907,3875xe" filled="true" fillcolor="#000000" stroked="false">
                <v:path arrowok="t"/>
                <v:fill type="solid"/>
              </v:shape>
            </v:group>
            <v:group style="position:absolute;left:5907;top:3875;width:10;height:20" coordorigin="5907,3875" coordsize="10,20">
              <v:shape style="position:absolute;left:5907;top:3875;width:10;height:20" coordorigin="5907,3875" coordsize="10,20" path="m5907,3894l5917,3894,5917,3875,5907,3875,5907,3894xe" filled="true" fillcolor="#000000" stroked="false">
                <v:path arrowok="t"/>
                <v:fill type="solid"/>
              </v:shape>
            </v:group>
            <v:group style="position:absolute;left:5907;top:3894;width:10;height:20" coordorigin="5907,3894" coordsize="10,20">
              <v:shape style="position:absolute;left:5907;top:3894;width:10;height:20" coordorigin="5907,3894" coordsize="10,20" path="m5907,3913l5917,3913,5917,3894,5907,3894,5907,3913xe" filled="true" fillcolor="#000000" stroked="false">
                <v:path arrowok="t"/>
                <v:fill type="solid"/>
              </v:shape>
            </v:group>
            <v:group style="position:absolute;left:5907;top:3913;width:10;height:20" coordorigin="5907,3913" coordsize="10,20">
              <v:shape style="position:absolute;left:5907;top:3913;width:10;height:20" coordorigin="5907,3913" coordsize="10,20" path="m5907,3932l5917,3932,5917,3913,5907,3913,5907,3932xe" filled="true" fillcolor="#000000" stroked="false">
                <v:path arrowok="t"/>
                <v:fill type="solid"/>
              </v:shape>
            </v:group>
            <v:group style="position:absolute;left:5907;top:3932;width:10;height:20" coordorigin="5907,3932" coordsize="10,20">
              <v:shape style="position:absolute;left:5907;top:3932;width:10;height:20" coordorigin="5907,3932" coordsize="10,20" path="m5907,3951l5917,3951,5917,3932,5907,3932,5907,3951xe" filled="true" fillcolor="#000000" stroked="false">
                <v:path arrowok="t"/>
                <v:fill type="solid"/>
              </v:shape>
            </v:group>
            <v:group style="position:absolute;left:5907;top:3951;width:10;height:20" coordorigin="5907,3951" coordsize="10,20">
              <v:shape style="position:absolute;left:5907;top:3951;width:10;height:20" coordorigin="5907,3951" coordsize="10,20" path="m5907,3971l5917,3971,5917,3951,5907,3951,5907,3971xe" filled="true" fillcolor="#000000" stroked="false">
                <v:path arrowok="t"/>
                <v:fill type="solid"/>
              </v:shape>
            </v:group>
            <v:group style="position:absolute;left:5907;top:3971;width:10;height:20" coordorigin="5907,3971" coordsize="10,20">
              <v:shape style="position:absolute;left:5907;top:3971;width:10;height:20" coordorigin="5907,3971" coordsize="10,20" path="m5907,3990l5917,3990,5917,3971,5907,3971,5907,3990xe" filled="true" fillcolor="#000000" stroked="false">
                <v:path arrowok="t"/>
                <v:fill type="solid"/>
              </v:shape>
            </v:group>
            <v:group style="position:absolute;left:5907;top:3990;width:10;height:20" coordorigin="5907,3990" coordsize="10,20">
              <v:shape style="position:absolute;left:5907;top:3990;width:10;height:20" coordorigin="5907,3990" coordsize="10,20" path="m5907,4009l5917,4009,5917,3990,5907,3990,5907,4009xe" filled="true" fillcolor="#000000" stroked="false">
                <v:path arrowok="t"/>
                <v:fill type="solid"/>
              </v:shape>
            </v:group>
            <v:group style="position:absolute;left:5907;top:4015;width:10;height:2" coordorigin="5907,4015" coordsize="10,2">
              <v:shape style="position:absolute;left:5907;top:4015;width:10;height:2" coordorigin="5907,4015" coordsize="10,0" path="m5907,4015l5917,4015e" filled="false" stroked="true" strokeweight=".60004pt" strokecolor="#000000">
                <v:path arrowok="t"/>
              </v:shape>
            </v:group>
            <v:group style="position:absolute;left:5907;top:4035;width:29;height:2" coordorigin="5907,4035" coordsize="29,2">
              <v:shape style="position:absolute;left:5907;top:4035;width:29;height:2" coordorigin="5907,4035" coordsize="29,0" path="m5907,4035l5936,4035e" filled="false" stroked="true" strokeweight="1.44pt" strokecolor="#000000">
                <v:path arrowok="t"/>
              </v:shape>
            </v:group>
            <v:group style="position:absolute;left:5936;top:4035;width:1321;height:2" coordorigin="5936,4035" coordsize="1321,2">
              <v:shape style="position:absolute;left:5936;top:4035;width:1321;height:2" coordorigin="5936,4035" coordsize="1321,0" path="m5936,4035l7257,4035e" filled="false" stroked="true" strokeweight="1.44pt" strokecolor="#000000">
                <v:path arrowok="t"/>
              </v:shape>
            </v:group>
            <v:group style="position:absolute;left:7257;top:3395;width:10;height:20" coordorigin="7257,3395" coordsize="10,20">
              <v:shape style="position:absolute;left:7257;top:3395;width:10;height:20" coordorigin="7257,3395" coordsize="10,20" path="m7257,3414l7266,3414,7266,3395,7257,3395,7257,3414xe" filled="true" fillcolor="#000000" stroked="false">
                <v:path arrowok="t"/>
                <v:fill type="solid"/>
              </v:shape>
            </v:group>
            <v:group style="position:absolute;left:7257;top:3414;width:10;height:20" coordorigin="7257,3414" coordsize="10,20">
              <v:shape style="position:absolute;left:7257;top:3414;width:10;height:20" coordorigin="7257,3414" coordsize="10,20" path="m7257,3433l7266,3433,7266,3414,7257,3414,7257,3433xe" filled="true" fillcolor="#000000" stroked="false">
                <v:path arrowok="t"/>
                <v:fill type="solid"/>
              </v:shape>
            </v:group>
            <v:group style="position:absolute;left:7257;top:3433;width:10;height:20" coordorigin="7257,3433" coordsize="10,20">
              <v:shape style="position:absolute;left:7257;top:3433;width:10;height:20" coordorigin="7257,3433" coordsize="10,20" path="m7257,3452l7266,3452,7266,3433,7257,3433,7257,3452xe" filled="true" fillcolor="#000000" stroked="false">
                <v:path arrowok="t"/>
                <v:fill type="solid"/>
              </v:shape>
            </v:group>
            <v:group style="position:absolute;left:7257;top:3452;width:10;height:20" coordorigin="7257,3452" coordsize="10,20">
              <v:shape style="position:absolute;left:7257;top:3452;width:10;height:20" coordorigin="7257,3452" coordsize="10,20" path="m7257,3471l7266,3471,7266,3452,7257,3452,7257,3471xe" filled="true" fillcolor="#000000" stroked="false">
                <v:path arrowok="t"/>
                <v:fill type="solid"/>
              </v:shape>
            </v:group>
            <v:group style="position:absolute;left:7257;top:3471;width:10;height:20" coordorigin="7257,3471" coordsize="10,20">
              <v:shape style="position:absolute;left:7257;top:3471;width:10;height:20" coordorigin="7257,3471" coordsize="10,20" path="m7257,3491l7266,3491,7266,3471,7257,3471,7257,3491xe" filled="true" fillcolor="#000000" stroked="false">
                <v:path arrowok="t"/>
                <v:fill type="solid"/>
              </v:shape>
            </v:group>
            <v:group style="position:absolute;left:7257;top:3491;width:10;height:20" coordorigin="7257,3491" coordsize="10,20">
              <v:shape style="position:absolute;left:7257;top:3491;width:10;height:20" coordorigin="7257,3491" coordsize="10,20" path="m7257,3510l7266,3510,7266,3491,7257,3491,7257,3510xe" filled="true" fillcolor="#000000" stroked="false">
                <v:path arrowok="t"/>
                <v:fill type="solid"/>
              </v:shape>
            </v:group>
            <v:group style="position:absolute;left:7257;top:3510;width:10;height:20" coordorigin="7257,3510" coordsize="10,20">
              <v:shape style="position:absolute;left:7257;top:3510;width:10;height:20" coordorigin="7257,3510" coordsize="10,20" path="m7257,3529l7266,3529,7266,3510,7257,3510,7257,3529xe" filled="true" fillcolor="#000000" stroked="false">
                <v:path arrowok="t"/>
                <v:fill type="solid"/>
              </v:shape>
            </v:group>
            <v:group style="position:absolute;left:7257;top:3529;width:10;height:20" coordorigin="7257,3529" coordsize="10,20">
              <v:shape style="position:absolute;left:7257;top:3529;width:10;height:20" coordorigin="7257,3529" coordsize="10,20" path="m7257,3548l7266,3548,7266,3529,7257,3529,7257,3548xe" filled="true" fillcolor="#000000" stroked="false">
                <v:path arrowok="t"/>
                <v:fill type="solid"/>
              </v:shape>
            </v:group>
            <v:group style="position:absolute;left:7257;top:3548;width:10;height:20" coordorigin="7257,3548" coordsize="10,20">
              <v:shape style="position:absolute;left:7257;top:3548;width:10;height:20" coordorigin="7257,3548" coordsize="10,20" path="m7257,3567l7266,3567,7266,3548,7257,3548,7257,3567xe" filled="true" fillcolor="#000000" stroked="false">
                <v:path arrowok="t"/>
                <v:fill type="solid"/>
              </v:shape>
            </v:group>
            <v:group style="position:absolute;left:7257;top:3567;width:10;height:20" coordorigin="7257,3567" coordsize="10,20">
              <v:shape style="position:absolute;left:7257;top:3567;width:10;height:20" coordorigin="7257,3567" coordsize="10,20" path="m7257,3587l7266,3587,7266,3567,7257,3567,7257,3587xe" filled="true" fillcolor="#000000" stroked="false">
                <v:path arrowok="t"/>
                <v:fill type="solid"/>
              </v:shape>
            </v:group>
            <v:group style="position:absolute;left:7257;top:3587;width:10;height:20" coordorigin="7257,3587" coordsize="10,20">
              <v:shape style="position:absolute;left:7257;top:3587;width:10;height:20" coordorigin="7257,3587" coordsize="10,20" path="m7257,3606l7266,3606,7266,3587,7257,3587,7257,3606xe" filled="true" fillcolor="#000000" stroked="false">
                <v:path arrowok="t"/>
                <v:fill type="solid"/>
              </v:shape>
            </v:group>
            <v:group style="position:absolute;left:7257;top:3606;width:10;height:20" coordorigin="7257,3606" coordsize="10,20">
              <v:shape style="position:absolute;left:7257;top:3606;width:10;height:20" coordorigin="7257,3606" coordsize="10,20" path="m7257,3625l7266,3625,7266,3606,7257,3606,7257,3625xe" filled="true" fillcolor="#000000" stroked="false">
                <v:path arrowok="t"/>
                <v:fill type="solid"/>
              </v:shape>
            </v:group>
            <v:group style="position:absolute;left:7257;top:3625;width:10;height:20" coordorigin="7257,3625" coordsize="10,20">
              <v:shape style="position:absolute;left:7257;top:3625;width:10;height:20" coordorigin="7257,3625" coordsize="10,20" path="m7257,3644l7266,3644,7266,3625,7257,3625,7257,3644xe" filled="true" fillcolor="#000000" stroked="false">
                <v:path arrowok="t"/>
                <v:fill type="solid"/>
              </v:shape>
            </v:group>
            <v:group style="position:absolute;left:7257;top:3644;width:10;height:20" coordorigin="7257,3644" coordsize="10,20">
              <v:shape style="position:absolute;left:7257;top:3644;width:10;height:20" coordorigin="7257,3644" coordsize="10,20" path="m7257,3663l7266,3663,7266,3644,7257,3644,7257,3663xe" filled="true" fillcolor="#000000" stroked="false">
                <v:path arrowok="t"/>
                <v:fill type="solid"/>
              </v:shape>
            </v:group>
            <v:group style="position:absolute;left:7257;top:3663;width:10;height:20" coordorigin="7257,3663" coordsize="10,20">
              <v:shape style="position:absolute;left:7257;top:3663;width:10;height:20" coordorigin="7257,3663" coordsize="10,20" path="m7257,3683l7266,3683,7266,3663,7257,3663,7257,3683xe" filled="true" fillcolor="#000000" stroked="false">
                <v:path arrowok="t"/>
                <v:fill type="solid"/>
              </v:shape>
            </v:group>
            <v:group style="position:absolute;left:7257;top:3683;width:10;height:20" coordorigin="7257,3683" coordsize="10,20">
              <v:shape style="position:absolute;left:7257;top:3683;width:10;height:20" coordorigin="7257,3683" coordsize="10,20" path="m7257,3702l7266,3702,7266,3683,7257,3683,7257,3702xe" filled="true" fillcolor="#000000" stroked="false">
                <v:path arrowok="t"/>
                <v:fill type="solid"/>
              </v:shape>
            </v:group>
            <v:group style="position:absolute;left:7257;top:3702;width:10;height:20" coordorigin="7257,3702" coordsize="10,20">
              <v:shape style="position:absolute;left:7257;top:3702;width:10;height:20" coordorigin="7257,3702" coordsize="10,20" path="m7257,3721l7266,3721,7266,3702,7257,3702,7257,3721xe" filled="true" fillcolor="#000000" stroked="false">
                <v:path arrowok="t"/>
                <v:fill type="solid"/>
              </v:shape>
            </v:group>
            <v:group style="position:absolute;left:7257;top:3721;width:10;height:20" coordorigin="7257,3721" coordsize="10,20">
              <v:shape style="position:absolute;left:7257;top:3721;width:10;height:20" coordorigin="7257,3721" coordsize="10,20" path="m7257,3740l7266,3740,7266,3721,7257,3721,7257,3740xe" filled="true" fillcolor="#000000" stroked="false">
                <v:path arrowok="t"/>
                <v:fill type="solid"/>
              </v:shape>
            </v:group>
            <v:group style="position:absolute;left:7257;top:3740;width:10;height:20" coordorigin="7257,3740" coordsize="10,20">
              <v:shape style="position:absolute;left:7257;top:3740;width:10;height:20" coordorigin="7257,3740" coordsize="10,20" path="m7257,3759l7266,3759,7266,3740,7257,3740,7257,3759xe" filled="true" fillcolor="#000000" stroked="false">
                <v:path arrowok="t"/>
                <v:fill type="solid"/>
              </v:shape>
            </v:group>
            <v:group style="position:absolute;left:7257;top:3759;width:10;height:20" coordorigin="7257,3759" coordsize="10,20">
              <v:shape style="position:absolute;left:7257;top:3759;width:10;height:20" coordorigin="7257,3759" coordsize="10,20" path="m7257,3779l7266,3779,7266,3759,7257,3759,7257,3779xe" filled="true" fillcolor="#000000" stroked="false">
                <v:path arrowok="t"/>
                <v:fill type="solid"/>
              </v:shape>
            </v:group>
            <v:group style="position:absolute;left:7257;top:3779;width:10;height:20" coordorigin="7257,3779" coordsize="10,20">
              <v:shape style="position:absolute;left:7257;top:3779;width:10;height:20" coordorigin="7257,3779" coordsize="10,20" path="m7257,3798l7266,3798,7266,3779,7257,3779,7257,3798xe" filled="true" fillcolor="#000000" stroked="false">
                <v:path arrowok="t"/>
                <v:fill type="solid"/>
              </v:shape>
            </v:group>
            <v:group style="position:absolute;left:7257;top:3798;width:10;height:20" coordorigin="7257,3798" coordsize="10,20">
              <v:shape style="position:absolute;left:7257;top:3798;width:10;height:20" coordorigin="7257,3798" coordsize="10,20" path="m7257,3817l7266,3817,7266,3798,7257,3798,7257,3817xe" filled="true" fillcolor="#000000" stroked="false">
                <v:path arrowok="t"/>
                <v:fill type="solid"/>
              </v:shape>
            </v:group>
            <v:group style="position:absolute;left:7257;top:3817;width:10;height:20" coordorigin="7257,3817" coordsize="10,20">
              <v:shape style="position:absolute;left:7257;top:3817;width:10;height:20" coordorigin="7257,3817" coordsize="10,20" path="m7257,3836l7266,3836,7266,3817,7257,3817,7257,3836xe" filled="true" fillcolor="#000000" stroked="false">
                <v:path arrowok="t"/>
                <v:fill type="solid"/>
              </v:shape>
            </v:group>
            <v:group style="position:absolute;left:7257;top:3836;width:10;height:20" coordorigin="7257,3836" coordsize="10,20">
              <v:shape style="position:absolute;left:7257;top:3836;width:10;height:20" coordorigin="7257,3836" coordsize="10,20" path="m7257,3855l7266,3855,7266,3836,7257,3836,7257,3855xe" filled="true" fillcolor="#000000" stroked="false">
                <v:path arrowok="t"/>
                <v:fill type="solid"/>
              </v:shape>
            </v:group>
            <v:group style="position:absolute;left:7257;top:3855;width:10;height:20" coordorigin="7257,3855" coordsize="10,20">
              <v:shape style="position:absolute;left:7257;top:3855;width:10;height:20" coordorigin="7257,3855" coordsize="10,20" path="m7257,3875l7266,3875,7266,3855,7257,3855,7257,3875xe" filled="true" fillcolor="#000000" stroked="false">
                <v:path arrowok="t"/>
                <v:fill type="solid"/>
              </v:shape>
            </v:group>
            <v:group style="position:absolute;left:7257;top:3875;width:10;height:20" coordorigin="7257,3875" coordsize="10,20">
              <v:shape style="position:absolute;left:7257;top:3875;width:10;height:20" coordorigin="7257,3875" coordsize="10,20" path="m7257,3894l7266,3894,7266,3875,7257,3875,7257,3894xe" filled="true" fillcolor="#000000" stroked="false">
                <v:path arrowok="t"/>
                <v:fill type="solid"/>
              </v:shape>
            </v:group>
            <v:group style="position:absolute;left:7257;top:3894;width:10;height:20" coordorigin="7257,3894" coordsize="10,20">
              <v:shape style="position:absolute;left:7257;top:3894;width:10;height:20" coordorigin="7257,3894" coordsize="10,20" path="m7257,3913l7266,3913,7266,3894,7257,3894,7257,3913xe" filled="true" fillcolor="#000000" stroked="false">
                <v:path arrowok="t"/>
                <v:fill type="solid"/>
              </v:shape>
            </v:group>
            <v:group style="position:absolute;left:7257;top:3913;width:10;height:20" coordorigin="7257,3913" coordsize="10,20">
              <v:shape style="position:absolute;left:7257;top:3913;width:10;height:20" coordorigin="7257,3913" coordsize="10,20" path="m7257,3932l7266,3932,7266,3913,7257,3913,7257,3932xe" filled="true" fillcolor="#000000" stroked="false">
                <v:path arrowok="t"/>
                <v:fill type="solid"/>
              </v:shape>
            </v:group>
            <v:group style="position:absolute;left:7257;top:3932;width:10;height:20" coordorigin="7257,3932" coordsize="10,20">
              <v:shape style="position:absolute;left:7257;top:3932;width:10;height:20" coordorigin="7257,3932" coordsize="10,20" path="m7257,3951l7266,3951,7266,3932,7257,3932,7257,3951xe" filled="true" fillcolor="#000000" stroked="false">
                <v:path arrowok="t"/>
                <v:fill type="solid"/>
              </v:shape>
            </v:group>
            <v:group style="position:absolute;left:7257;top:3951;width:10;height:20" coordorigin="7257,3951" coordsize="10,20">
              <v:shape style="position:absolute;left:7257;top:3951;width:10;height:20" coordorigin="7257,3951" coordsize="10,20" path="m7257,3971l7266,3971,7266,3951,7257,3951,7257,3971xe" filled="true" fillcolor="#000000" stroked="false">
                <v:path arrowok="t"/>
                <v:fill type="solid"/>
              </v:shape>
            </v:group>
            <v:group style="position:absolute;left:7257;top:3971;width:10;height:20" coordorigin="7257,3971" coordsize="10,20">
              <v:shape style="position:absolute;left:7257;top:3971;width:10;height:20" coordorigin="7257,3971" coordsize="10,20" path="m7257,3990l7266,3990,7266,3971,7257,3971,7257,3990xe" filled="true" fillcolor="#000000" stroked="false">
                <v:path arrowok="t"/>
                <v:fill type="solid"/>
              </v:shape>
            </v:group>
            <v:group style="position:absolute;left:7257;top:3990;width:10;height:20" coordorigin="7257,3990" coordsize="10,20">
              <v:shape style="position:absolute;left:7257;top:3990;width:10;height:20" coordorigin="7257,3990" coordsize="10,20" path="m7257,4009l7266,4009,7266,3990,7257,3990,7257,4009xe" filled="true" fillcolor="#000000" stroked="false">
                <v:path arrowok="t"/>
                <v:fill type="solid"/>
              </v:shape>
            </v:group>
            <v:group style="position:absolute;left:7257;top:4015;width:10;height:2" coordorigin="7257,4015" coordsize="10,2">
              <v:shape style="position:absolute;left:7257;top:4015;width:10;height:2" coordorigin="7257,4015" coordsize="10,0" path="m7257,4015l7266,4015e" filled="false" stroked="true" strokeweight=".60004pt" strokecolor="#000000">
                <v:path arrowok="t"/>
              </v:shape>
            </v:group>
            <v:group style="position:absolute;left:7257;top:4035;width:29;height:2" coordorigin="7257,4035" coordsize="29,2">
              <v:shape style="position:absolute;left:7257;top:4035;width:29;height:2" coordorigin="7257,4035" coordsize="29,0" path="m7257,4035l7285,4035e" filled="false" stroked="true" strokeweight="1.44pt" strokecolor="#000000">
                <v:path arrowok="t"/>
              </v:shape>
            </v:group>
            <v:group style="position:absolute;left:7285;top:4035;width:1491;height:2" coordorigin="7285,4035" coordsize="1491,2">
              <v:shape style="position:absolute;left:7285;top:4035;width:1491;height:2" coordorigin="7285,4035" coordsize="1491,0" path="m7285,4035l8776,4035e" filled="false" stroked="true" strokeweight="1.44pt" strokecolor="#000000">
                <v:path arrowok="t"/>
              </v:shape>
            </v:group>
            <v:group style="position:absolute;left:8776;top:3395;width:10;height:20" coordorigin="8776,3395" coordsize="10,20">
              <v:shape style="position:absolute;left:8776;top:3395;width:10;height:20" coordorigin="8776,3395" coordsize="10,20" path="m8776,3414l8785,3414,8785,3395,8776,3395,8776,3414xe" filled="true" fillcolor="#000000" stroked="false">
                <v:path arrowok="t"/>
                <v:fill type="solid"/>
              </v:shape>
            </v:group>
            <v:group style="position:absolute;left:8776;top:3414;width:10;height:20" coordorigin="8776,3414" coordsize="10,20">
              <v:shape style="position:absolute;left:8776;top:3414;width:10;height:20" coordorigin="8776,3414" coordsize="10,20" path="m8776,3433l8785,3433,8785,3414,8776,3414,8776,3433xe" filled="true" fillcolor="#000000" stroked="false">
                <v:path arrowok="t"/>
                <v:fill type="solid"/>
              </v:shape>
            </v:group>
            <v:group style="position:absolute;left:8776;top:3433;width:10;height:20" coordorigin="8776,3433" coordsize="10,20">
              <v:shape style="position:absolute;left:8776;top:3433;width:10;height:20" coordorigin="8776,3433" coordsize="10,20" path="m8776,3452l8785,3452,8785,3433,8776,3433,8776,3452xe" filled="true" fillcolor="#000000" stroked="false">
                <v:path arrowok="t"/>
                <v:fill type="solid"/>
              </v:shape>
            </v:group>
            <v:group style="position:absolute;left:8776;top:3452;width:10;height:20" coordorigin="8776,3452" coordsize="10,20">
              <v:shape style="position:absolute;left:8776;top:3452;width:10;height:20" coordorigin="8776,3452" coordsize="10,20" path="m8776,3471l8785,3471,8785,3452,8776,3452,8776,3471xe" filled="true" fillcolor="#000000" stroked="false">
                <v:path arrowok="t"/>
                <v:fill type="solid"/>
              </v:shape>
            </v:group>
            <v:group style="position:absolute;left:8776;top:3471;width:10;height:20" coordorigin="8776,3471" coordsize="10,20">
              <v:shape style="position:absolute;left:8776;top:3471;width:10;height:20" coordorigin="8776,3471" coordsize="10,20" path="m8776,3491l8785,3491,8785,3471,8776,3471,8776,3491xe" filled="true" fillcolor="#000000" stroked="false">
                <v:path arrowok="t"/>
                <v:fill type="solid"/>
              </v:shape>
            </v:group>
            <v:group style="position:absolute;left:8776;top:3491;width:10;height:20" coordorigin="8776,3491" coordsize="10,20">
              <v:shape style="position:absolute;left:8776;top:3491;width:10;height:20" coordorigin="8776,3491" coordsize="10,20" path="m8776,3510l8785,3510,8785,3491,8776,3491,8776,3510xe" filled="true" fillcolor="#000000" stroked="false">
                <v:path arrowok="t"/>
                <v:fill type="solid"/>
              </v:shape>
            </v:group>
            <v:group style="position:absolute;left:8776;top:3510;width:10;height:20" coordorigin="8776,3510" coordsize="10,20">
              <v:shape style="position:absolute;left:8776;top:3510;width:10;height:20" coordorigin="8776,3510" coordsize="10,20" path="m8776,3529l8785,3529,8785,3510,8776,3510,8776,3529xe" filled="true" fillcolor="#000000" stroked="false">
                <v:path arrowok="t"/>
                <v:fill type="solid"/>
              </v:shape>
            </v:group>
            <v:group style="position:absolute;left:8776;top:3529;width:10;height:20" coordorigin="8776,3529" coordsize="10,20">
              <v:shape style="position:absolute;left:8776;top:3529;width:10;height:20" coordorigin="8776,3529" coordsize="10,20" path="m8776,3548l8785,3548,8785,3529,8776,3529,8776,3548xe" filled="true" fillcolor="#000000" stroked="false">
                <v:path arrowok="t"/>
                <v:fill type="solid"/>
              </v:shape>
            </v:group>
            <v:group style="position:absolute;left:8776;top:3548;width:10;height:20" coordorigin="8776,3548" coordsize="10,20">
              <v:shape style="position:absolute;left:8776;top:3548;width:10;height:20" coordorigin="8776,3548" coordsize="10,20" path="m8776,3567l8785,3567,8785,3548,8776,3548,8776,3567xe" filled="true" fillcolor="#000000" stroked="false">
                <v:path arrowok="t"/>
                <v:fill type="solid"/>
              </v:shape>
            </v:group>
            <v:group style="position:absolute;left:8776;top:3567;width:10;height:20" coordorigin="8776,3567" coordsize="10,20">
              <v:shape style="position:absolute;left:8776;top:3567;width:10;height:20" coordorigin="8776,3567" coordsize="10,20" path="m8776,3587l8785,3587,8785,3567,8776,3567,8776,3587xe" filled="true" fillcolor="#000000" stroked="false">
                <v:path arrowok="t"/>
                <v:fill type="solid"/>
              </v:shape>
            </v:group>
            <v:group style="position:absolute;left:8776;top:3587;width:10;height:20" coordorigin="8776,3587" coordsize="10,20">
              <v:shape style="position:absolute;left:8776;top:3587;width:10;height:20" coordorigin="8776,3587" coordsize="10,20" path="m8776,3606l8785,3606,8785,3587,8776,3587,8776,3606xe" filled="true" fillcolor="#000000" stroked="false">
                <v:path arrowok="t"/>
                <v:fill type="solid"/>
              </v:shape>
            </v:group>
            <v:group style="position:absolute;left:8776;top:3606;width:10;height:20" coordorigin="8776,3606" coordsize="10,20">
              <v:shape style="position:absolute;left:8776;top:3606;width:10;height:20" coordorigin="8776,3606" coordsize="10,20" path="m8776,3625l8785,3625,8785,3606,8776,3606,8776,3625xe" filled="true" fillcolor="#000000" stroked="false">
                <v:path arrowok="t"/>
                <v:fill type="solid"/>
              </v:shape>
            </v:group>
            <v:group style="position:absolute;left:8776;top:3625;width:10;height:20" coordorigin="8776,3625" coordsize="10,20">
              <v:shape style="position:absolute;left:8776;top:3625;width:10;height:20" coordorigin="8776,3625" coordsize="10,20" path="m8776,3644l8785,3644,8785,3625,8776,3625,8776,3644xe" filled="true" fillcolor="#000000" stroked="false">
                <v:path arrowok="t"/>
                <v:fill type="solid"/>
              </v:shape>
            </v:group>
            <v:group style="position:absolute;left:8776;top:3644;width:10;height:20" coordorigin="8776,3644" coordsize="10,20">
              <v:shape style="position:absolute;left:8776;top:3644;width:10;height:20" coordorigin="8776,3644" coordsize="10,20" path="m8776,3663l8785,3663,8785,3644,8776,3644,8776,3663xe" filled="true" fillcolor="#000000" stroked="false">
                <v:path arrowok="t"/>
                <v:fill type="solid"/>
              </v:shape>
            </v:group>
            <v:group style="position:absolute;left:8776;top:3663;width:10;height:20" coordorigin="8776,3663" coordsize="10,20">
              <v:shape style="position:absolute;left:8776;top:3663;width:10;height:20" coordorigin="8776,3663" coordsize="10,20" path="m8776,3683l8785,3683,8785,3663,8776,3663,8776,3683xe" filled="true" fillcolor="#000000" stroked="false">
                <v:path arrowok="t"/>
                <v:fill type="solid"/>
              </v:shape>
            </v:group>
            <v:group style="position:absolute;left:8776;top:3683;width:10;height:20" coordorigin="8776,3683" coordsize="10,20">
              <v:shape style="position:absolute;left:8776;top:3683;width:10;height:20" coordorigin="8776,3683" coordsize="10,20" path="m8776,3702l8785,3702,8785,3683,8776,3683,8776,3702xe" filled="true" fillcolor="#000000" stroked="false">
                <v:path arrowok="t"/>
                <v:fill type="solid"/>
              </v:shape>
            </v:group>
            <v:group style="position:absolute;left:8776;top:3702;width:10;height:20" coordorigin="8776,3702" coordsize="10,20">
              <v:shape style="position:absolute;left:8776;top:3702;width:10;height:20" coordorigin="8776,3702" coordsize="10,20" path="m8776,3721l8785,3721,8785,3702,8776,3702,8776,3721xe" filled="true" fillcolor="#000000" stroked="false">
                <v:path arrowok="t"/>
                <v:fill type="solid"/>
              </v:shape>
            </v:group>
            <v:group style="position:absolute;left:8776;top:3721;width:10;height:20" coordorigin="8776,3721" coordsize="10,20">
              <v:shape style="position:absolute;left:8776;top:3721;width:10;height:20" coordorigin="8776,3721" coordsize="10,20" path="m8776,3740l8785,3740,8785,3721,8776,3721,8776,3740xe" filled="true" fillcolor="#000000" stroked="false">
                <v:path arrowok="t"/>
                <v:fill type="solid"/>
              </v:shape>
            </v:group>
            <v:group style="position:absolute;left:8776;top:3740;width:10;height:20" coordorigin="8776,3740" coordsize="10,20">
              <v:shape style="position:absolute;left:8776;top:3740;width:10;height:20" coordorigin="8776,3740" coordsize="10,20" path="m8776,3759l8785,3759,8785,3740,8776,3740,8776,3759xe" filled="true" fillcolor="#000000" stroked="false">
                <v:path arrowok="t"/>
                <v:fill type="solid"/>
              </v:shape>
            </v:group>
            <v:group style="position:absolute;left:8776;top:3759;width:10;height:20" coordorigin="8776,3759" coordsize="10,20">
              <v:shape style="position:absolute;left:8776;top:3759;width:10;height:20" coordorigin="8776,3759" coordsize="10,20" path="m8776,3779l8785,3779,8785,3759,8776,3759,8776,3779xe" filled="true" fillcolor="#000000" stroked="false">
                <v:path arrowok="t"/>
                <v:fill type="solid"/>
              </v:shape>
            </v:group>
            <v:group style="position:absolute;left:8776;top:3779;width:10;height:20" coordorigin="8776,3779" coordsize="10,20">
              <v:shape style="position:absolute;left:8776;top:3779;width:10;height:20" coordorigin="8776,3779" coordsize="10,20" path="m8776,3798l8785,3798,8785,3779,8776,3779,8776,3798xe" filled="true" fillcolor="#000000" stroked="false">
                <v:path arrowok="t"/>
                <v:fill type="solid"/>
              </v:shape>
            </v:group>
            <v:group style="position:absolute;left:8776;top:3798;width:10;height:20" coordorigin="8776,3798" coordsize="10,20">
              <v:shape style="position:absolute;left:8776;top:3798;width:10;height:20" coordorigin="8776,3798" coordsize="10,20" path="m8776,3817l8785,3817,8785,3798,8776,3798,8776,3817xe" filled="true" fillcolor="#000000" stroked="false">
                <v:path arrowok="t"/>
                <v:fill type="solid"/>
              </v:shape>
            </v:group>
            <v:group style="position:absolute;left:8776;top:3817;width:10;height:20" coordorigin="8776,3817" coordsize="10,20">
              <v:shape style="position:absolute;left:8776;top:3817;width:10;height:20" coordorigin="8776,3817" coordsize="10,20" path="m8776,3836l8785,3836,8785,3817,8776,3817,8776,3836xe" filled="true" fillcolor="#000000" stroked="false">
                <v:path arrowok="t"/>
                <v:fill type="solid"/>
              </v:shape>
            </v:group>
            <v:group style="position:absolute;left:8776;top:3836;width:10;height:20" coordorigin="8776,3836" coordsize="10,20">
              <v:shape style="position:absolute;left:8776;top:3836;width:10;height:20" coordorigin="8776,3836" coordsize="10,20" path="m8776,3855l8785,3855,8785,3836,8776,3836,8776,3855xe" filled="true" fillcolor="#000000" stroked="false">
                <v:path arrowok="t"/>
                <v:fill type="solid"/>
              </v:shape>
            </v:group>
            <v:group style="position:absolute;left:8776;top:3855;width:10;height:20" coordorigin="8776,3855" coordsize="10,20">
              <v:shape style="position:absolute;left:8776;top:3855;width:10;height:20" coordorigin="8776,3855" coordsize="10,20" path="m8776,3875l8785,3875,8785,3855,8776,3855,8776,3875xe" filled="true" fillcolor="#000000" stroked="false">
                <v:path arrowok="t"/>
                <v:fill type="solid"/>
              </v:shape>
            </v:group>
            <v:group style="position:absolute;left:8776;top:3875;width:10;height:20" coordorigin="8776,3875" coordsize="10,20">
              <v:shape style="position:absolute;left:8776;top:3875;width:10;height:20" coordorigin="8776,3875" coordsize="10,20" path="m8776,3894l8785,3894,8785,3875,8776,3875,8776,3894xe" filled="true" fillcolor="#000000" stroked="false">
                <v:path arrowok="t"/>
                <v:fill type="solid"/>
              </v:shape>
            </v:group>
            <v:group style="position:absolute;left:8776;top:3894;width:10;height:20" coordorigin="8776,3894" coordsize="10,20">
              <v:shape style="position:absolute;left:8776;top:3894;width:10;height:20" coordorigin="8776,3894" coordsize="10,20" path="m8776,3913l8785,3913,8785,3894,8776,3894,8776,3913xe" filled="true" fillcolor="#000000" stroked="false">
                <v:path arrowok="t"/>
                <v:fill type="solid"/>
              </v:shape>
            </v:group>
            <v:group style="position:absolute;left:8776;top:3913;width:10;height:20" coordorigin="8776,3913" coordsize="10,20">
              <v:shape style="position:absolute;left:8776;top:3913;width:10;height:20" coordorigin="8776,3913" coordsize="10,20" path="m8776,3932l8785,3932,8785,3913,8776,3913,8776,3932xe" filled="true" fillcolor="#000000" stroked="false">
                <v:path arrowok="t"/>
                <v:fill type="solid"/>
              </v:shape>
            </v:group>
            <v:group style="position:absolute;left:8776;top:3932;width:10;height:20" coordorigin="8776,3932" coordsize="10,20">
              <v:shape style="position:absolute;left:8776;top:3932;width:10;height:20" coordorigin="8776,3932" coordsize="10,20" path="m8776,3951l8785,3951,8785,3932,8776,3932,8776,3951xe" filled="true" fillcolor="#000000" stroked="false">
                <v:path arrowok="t"/>
                <v:fill type="solid"/>
              </v:shape>
            </v:group>
            <v:group style="position:absolute;left:8776;top:3951;width:10;height:20" coordorigin="8776,3951" coordsize="10,20">
              <v:shape style="position:absolute;left:8776;top:3951;width:10;height:20" coordorigin="8776,3951" coordsize="10,20" path="m8776,3971l8785,3971,8785,3951,8776,3951,8776,3971xe" filled="true" fillcolor="#000000" stroked="false">
                <v:path arrowok="t"/>
                <v:fill type="solid"/>
              </v:shape>
            </v:group>
            <v:group style="position:absolute;left:8776;top:3971;width:10;height:20" coordorigin="8776,3971" coordsize="10,20">
              <v:shape style="position:absolute;left:8776;top:3971;width:10;height:20" coordorigin="8776,3971" coordsize="10,20" path="m8776,3990l8785,3990,8785,3971,8776,3971,8776,3990xe" filled="true" fillcolor="#000000" stroked="false">
                <v:path arrowok="t"/>
                <v:fill type="solid"/>
              </v:shape>
            </v:group>
            <v:group style="position:absolute;left:8776;top:3990;width:10;height:20" coordorigin="8776,3990" coordsize="10,20">
              <v:shape style="position:absolute;left:8776;top:3990;width:10;height:20" coordorigin="8776,3990" coordsize="10,20" path="m8776,4009l8785,4009,8785,3990,8776,3990,8776,4009xe" filled="true" fillcolor="#000000" stroked="false">
                <v:path arrowok="t"/>
                <v:fill type="solid"/>
              </v:shape>
            </v:group>
            <v:group style="position:absolute;left:8776;top:4015;width:10;height:2" coordorigin="8776,4015" coordsize="10,2">
              <v:shape style="position:absolute;left:8776;top:4015;width:10;height:2" coordorigin="8776,4015" coordsize="10,0" path="m8776,4015l8785,4015e" filled="false" stroked="true" strokeweight=".60004pt" strokecolor="#000000">
                <v:path arrowok="t"/>
              </v:shape>
            </v:group>
            <v:group style="position:absolute;left:8776;top:4035;width:29;height:2" coordorigin="8776,4035" coordsize="29,2">
              <v:shape style="position:absolute;left:8776;top:4035;width:29;height:2" coordorigin="8776,4035" coordsize="29,0" path="m8776,4035l8805,4035e" filled="false" stroked="true" strokeweight="1.44pt" strokecolor="#000000">
                <v:path arrowok="t"/>
              </v:shape>
            </v:group>
            <v:group style="position:absolute;left:8805;top:4035;width:1352;height:2" coordorigin="8805,4035" coordsize="1352,2">
              <v:shape style="position:absolute;left:8805;top:4035;width:1352;height:2" coordorigin="8805,4035" coordsize="1352,0" path="m8805,4035l10156,4035e" filled="false" stroked="true" strokeweight="1.44pt" strokecolor="#000000">
                <v:path arrowok="t"/>
              </v:shape>
              <v:shape style="position:absolute;left:4311;top:356;width:2950;height:396"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5912;top:752;width:1350;height:3284" type="#_x0000_t202" filled="false" stroked="false">
                <v:textbox inset="0,0,0,0">
                  <w:txbxContent>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5"/>
                        <w:rPr>
                          <w:rFonts w:ascii="宋体" w:hAnsi="宋体" w:cs="宋体" w:eastAsia="宋体" w:hint="default"/>
                          <w:b/>
                          <w:bCs/>
                          <w:sz w:val="25"/>
                          <w:szCs w:val="25"/>
                        </w:rPr>
                      </w:pPr>
                    </w:p>
                    <w:p>
                      <w:pPr>
                        <w:spacing w:before="0"/>
                        <w:ind w:left="0" w:right="104" w:firstLine="0"/>
                        <w:jc w:val="right"/>
                        <w:rPr>
                          <w:rFonts w:ascii="Calibri" w:hAnsi="Calibri" w:cs="Calibri" w:eastAsia="Calibri" w:hint="default"/>
                          <w:sz w:val="18"/>
                          <w:szCs w:val="18"/>
                        </w:rPr>
                      </w:pPr>
                      <w:r>
                        <w:rPr>
                          <w:rFonts w:ascii="Calibri"/>
                          <w:spacing w:val="-1"/>
                          <w:sz w:val="18"/>
                        </w:rPr>
                        <w:t>132,451,992.2</w:t>
                      </w:r>
                    </w:p>
                    <w:p>
                      <w:pPr>
                        <w:spacing w:before="92"/>
                        <w:ind w:left="0" w:right="105" w:firstLine="0"/>
                        <w:jc w:val="right"/>
                        <w:rPr>
                          <w:rFonts w:ascii="Calibri" w:hAnsi="Calibri" w:cs="Calibri" w:eastAsia="Calibri" w:hint="default"/>
                          <w:sz w:val="18"/>
                          <w:szCs w:val="18"/>
                        </w:rPr>
                      </w:pPr>
                      <w:r>
                        <w:rPr>
                          <w:rFonts w:ascii="Calibri"/>
                          <w:sz w:val="18"/>
                        </w:rPr>
                        <w:t>4</w:t>
                      </w:r>
                    </w:p>
                  </w:txbxContent>
                </v:textbox>
                <w10:wrap type="none"/>
              </v:shape>
              <v:shape style="position:absolute;left:7533;top:3788;width:114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243,309,689.32</w:t>
                      </w:r>
                    </w:p>
                  </w:txbxContent>
                </v:textbox>
                <w10:wrap type="none"/>
              </v:shape>
              <v:shape style="position:absolute;left:8349;top:46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3176;top:361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671;top:3788;width:1138;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253,094,445.08</w:t>
                      </w:r>
                    </w:p>
                  </w:txbxContent>
                </v:textbox>
                <w10:wrap type="none"/>
              </v:shape>
              <v:shape style="position:absolute;left:8911;top:3788;width:1135;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122,446,762.38</w:t>
                      </w:r>
                    </w:p>
                  </w:txbxContent>
                </v:textbox>
                <w10:wrap type="none"/>
              </v:shape>
            </v:group>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主营业务（分地区）</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tbl>
      <w:tblPr>
        <w:tblW w:w="0" w:type="auto"/>
        <w:jc w:val="left"/>
        <w:tblInd w:w="813" w:type="dxa"/>
        <w:tblLayout w:type="fixed"/>
        <w:tblCellMar>
          <w:top w:w="0" w:type="dxa"/>
          <w:left w:w="0" w:type="dxa"/>
          <w:bottom w:w="0" w:type="dxa"/>
          <w:right w:w="0" w:type="dxa"/>
        </w:tblCellMar>
        <w:tblLook w:val="01E0"/>
      </w:tblPr>
      <w:tblGrid>
        <w:gridCol w:w="970"/>
        <w:gridCol w:w="868"/>
        <w:gridCol w:w="1644"/>
        <w:gridCol w:w="1434"/>
        <w:gridCol w:w="1449"/>
        <w:gridCol w:w="1245"/>
      </w:tblGrid>
      <w:tr>
        <w:trPr>
          <w:trHeight w:val="452"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180" w:lineRule="exact"/>
              <w:ind w:left="522" w:right="0"/>
              <w:jc w:val="left"/>
              <w:rPr>
                <w:rFonts w:ascii="宋体" w:hAnsi="宋体" w:cs="宋体" w:eastAsia="宋体" w:hint="default"/>
                <w:sz w:val="18"/>
                <w:szCs w:val="18"/>
              </w:rPr>
            </w:pPr>
            <w:r>
              <w:rPr>
                <w:rFonts w:ascii="宋体" w:hAnsi="宋体" w:cs="宋体" w:eastAsia="宋体" w:hint="default"/>
                <w:sz w:val="18"/>
                <w:szCs w:val="18"/>
              </w:rPr>
              <w:t>地</w:t>
            </w:r>
          </w:p>
        </w:tc>
        <w:tc>
          <w:tcPr>
            <w:tcW w:w="868" w:type="dxa"/>
            <w:tcBorders>
              <w:top w:val="nil" w:sz="6" w:space="0" w:color="auto"/>
              <w:left w:val="nil" w:sz="6" w:space="0" w:color="auto"/>
              <w:bottom w:val="nil" w:sz="6" w:space="0" w:color="auto"/>
              <w:right w:val="nil" w:sz="6" w:space="0" w:color="auto"/>
            </w:tcBorders>
          </w:tcPr>
          <w:p>
            <w:pPr>
              <w:pStyle w:val="TableParagraph"/>
              <w:spacing w:line="180" w:lineRule="exact"/>
              <w:ind w:left="92" w:right="0"/>
              <w:jc w:val="left"/>
              <w:rPr>
                <w:rFonts w:ascii="宋体" w:hAnsi="宋体" w:cs="宋体" w:eastAsia="宋体" w:hint="default"/>
                <w:sz w:val="18"/>
                <w:szCs w:val="18"/>
              </w:rPr>
            </w:pPr>
            <w:r>
              <w:rPr>
                <w:rFonts w:ascii="宋体" w:hAnsi="宋体" w:cs="宋体" w:eastAsia="宋体" w:hint="default"/>
                <w:sz w:val="18"/>
                <w:szCs w:val="18"/>
              </w:rPr>
              <w:t>区</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44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271"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27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269"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50"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东北地区</w:t>
            </w:r>
          </w:p>
        </w:tc>
        <w:tc>
          <w:tcPr>
            <w:tcW w:w="868"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47"/>
              <w:jc w:val="right"/>
              <w:rPr>
                <w:rFonts w:ascii="Calibri" w:hAnsi="Calibri" w:cs="Calibri" w:eastAsia="Calibri" w:hint="default"/>
                <w:sz w:val="18"/>
                <w:szCs w:val="18"/>
              </w:rPr>
            </w:pPr>
            <w:r>
              <w:rPr>
                <w:rFonts w:ascii="Calibri"/>
                <w:spacing w:val="-1"/>
                <w:sz w:val="18"/>
              </w:rPr>
              <w:t>30,996,883.75</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234"/>
              <w:jc w:val="right"/>
              <w:rPr>
                <w:rFonts w:ascii="Calibri" w:hAnsi="Calibri" w:cs="Calibri" w:eastAsia="Calibri" w:hint="default"/>
                <w:sz w:val="18"/>
                <w:szCs w:val="18"/>
              </w:rPr>
            </w:pPr>
            <w:r>
              <w:rPr>
                <w:rFonts w:ascii="Calibri"/>
                <w:sz w:val="18"/>
              </w:rPr>
              <w:t>16,843,888.69</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64"/>
              <w:jc w:val="right"/>
              <w:rPr>
                <w:rFonts w:ascii="Calibri" w:hAnsi="Calibri" w:cs="Calibri" w:eastAsia="Calibri" w:hint="default"/>
                <w:sz w:val="18"/>
                <w:szCs w:val="18"/>
              </w:rPr>
            </w:pPr>
            <w:r>
              <w:rPr>
                <w:rFonts w:ascii="Calibri"/>
                <w:spacing w:val="-1"/>
                <w:sz w:val="18"/>
              </w:rPr>
              <w:t>30,816,249.57</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5"/>
              <w:jc w:val="right"/>
              <w:rPr>
                <w:rFonts w:ascii="Calibri" w:hAnsi="Calibri" w:cs="Calibri" w:eastAsia="Calibri" w:hint="default"/>
                <w:sz w:val="18"/>
                <w:szCs w:val="18"/>
              </w:rPr>
            </w:pPr>
            <w:r>
              <w:rPr>
                <w:rFonts w:ascii="Calibri"/>
                <w:spacing w:val="-1"/>
                <w:sz w:val="18"/>
              </w:rPr>
              <w:t>16,840,627.91</w:t>
            </w:r>
          </w:p>
        </w:tc>
      </w:tr>
      <w:tr>
        <w:trPr>
          <w:trHeight w:val="263"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62" w:lineRule="exact"/>
              <w:ind w:left="35"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868" w:type="dxa"/>
            <w:tcBorders>
              <w:top w:val="nil" w:sz="6" w:space="0" w:color="auto"/>
              <w:left w:val="nil" w:sz="6" w:space="0" w:color="auto"/>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47"/>
              <w:jc w:val="right"/>
              <w:rPr>
                <w:rFonts w:ascii="Calibri" w:hAnsi="Calibri" w:cs="Calibri" w:eastAsia="Calibri" w:hint="default"/>
                <w:sz w:val="18"/>
                <w:szCs w:val="18"/>
              </w:rPr>
            </w:pPr>
            <w:r>
              <w:rPr>
                <w:rFonts w:ascii="Calibri"/>
                <w:spacing w:val="-1"/>
                <w:sz w:val="18"/>
              </w:rPr>
              <w:t>27,354,654.04</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4"/>
              <w:jc w:val="right"/>
              <w:rPr>
                <w:rFonts w:ascii="Calibri" w:hAnsi="Calibri" w:cs="Calibri" w:eastAsia="Calibri" w:hint="default"/>
                <w:sz w:val="18"/>
                <w:szCs w:val="18"/>
              </w:rPr>
            </w:pPr>
            <w:r>
              <w:rPr>
                <w:rFonts w:ascii="Calibri"/>
                <w:spacing w:val="-1"/>
                <w:sz w:val="18"/>
              </w:rPr>
              <w:t>16,027,913.64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1"/>
              <w:jc w:val="right"/>
              <w:rPr>
                <w:rFonts w:ascii="Calibri" w:hAnsi="Calibri" w:cs="Calibri" w:eastAsia="Calibri" w:hint="default"/>
                <w:sz w:val="18"/>
                <w:szCs w:val="18"/>
              </w:rPr>
            </w:pPr>
            <w:r>
              <w:rPr>
                <w:rFonts w:ascii="Calibri"/>
                <w:spacing w:val="-1"/>
                <w:sz w:val="18"/>
              </w:rPr>
              <w:t>25,197,882.77</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5"/>
              <w:jc w:val="right"/>
              <w:rPr>
                <w:rFonts w:ascii="Calibri" w:hAnsi="Calibri" w:cs="Calibri" w:eastAsia="Calibri" w:hint="default"/>
                <w:sz w:val="18"/>
                <w:szCs w:val="18"/>
              </w:rPr>
            </w:pPr>
            <w:r>
              <w:rPr>
                <w:rFonts w:ascii="Calibri"/>
                <w:spacing w:val="-1"/>
                <w:sz w:val="18"/>
              </w:rPr>
              <w:t>13,937,818.79</w:t>
            </w:r>
          </w:p>
        </w:tc>
      </w:tr>
      <w:tr>
        <w:trPr>
          <w:trHeight w:val="59" w:hRule="exact"/>
        </w:trPr>
        <w:tc>
          <w:tcPr>
            <w:tcW w:w="97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
        </w:tc>
        <w:tc>
          <w:tcPr>
            <w:tcW w:w="1434"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
        </w:tc>
      </w:tr>
      <w:tr>
        <w:trPr>
          <w:trHeight w:val="320"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65" w:lineRule="exact"/>
              <w:ind w:left="35"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868" w:type="dxa"/>
            <w:tcBorders>
              <w:top w:val="nil" w:sz="6" w:space="0" w:color="auto"/>
              <w:left w:val="nil" w:sz="6" w:space="0" w:color="auto"/>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47"/>
              <w:jc w:val="right"/>
              <w:rPr>
                <w:rFonts w:ascii="Calibri" w:hAnsi="Calibri" w:cs="Calibri" w:eastAsia="Calibri" w:hint="default"/>
                <w:sz w:val="18"/>
                <w:szCs w:val="18"/>
              </w:rPr>
            </w:pPr>
            <w:r>
              <w:rPr>
                <w:rFonts w:ascii="Calibri"/>
                <w:spacing w:val="-1"/>
                <w:sz w:val="18"/>
              </w:rPr>
              <w:t>86,957,990.25</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234"/>
              <w:jc w:val="right"/>
              <w:rPr>
                <w:rFonts w:ascii="Calibri" w:hAnsi="Calibri" w:cs="Calibri" w:eastAsia="Calibri" w:hint="default"/>
                <w:sz w:val="18"/>
                <w:szCs w:val="18"/>
              </w:rPr>
            </w:pPr>
            <w:r>
              <w:rPr>
                <w:rFonts w:ascii="Calibri"/>
                <w:spacing w:val="-1"/>
                <w:sz w:val="18"/>
              </w:rPr>
              <w:t>45,160,056.70</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165"/>
              <w:jc w:val="right"/>
              <w:rPr>
                <w:rFonts w:ascii="Calibri" w:hAnsi="Calibri" w:cs="Calibri" w:eastAsia="Calibri" w:hint="default"/>
                <w:sz w:val="18"/>
                <w:szCs w:val="18"/>
              </w:rPr>
            </w:pPr>
            <w:r>
              <w:rPr>
                <w:rFonts w:ascii="Calibri"/>
                <w:spacing w:val="-1"/>
                <w:sz w:val="18"/>
              </w:rPr>
              <w:t>96,037,252.62</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7"/>
              <w:ind w:right="33"/>
              <w:jc w:val="right"/>
              <w:rPr>
                <w:rFonts w:ascii="Calibri" w:hAnsi="Calibri" w:cs="Calibri" w:eastAsia="Calibri" w:hint="default"/>
                <w:sz w:val="18"/>
                <w:szCs w:val="18"/>
              </w:rPr>
            </w:pPr>
            <w:r>
              <w:rPr>
                <w:rFonts w:ascii="Calibri"/>
                <w:spacing w:val="-1"/>
                <w:sz w:val="18"/>
              </w:rPr>
              <w:t>44,861,763.41</w:t>
            </w:r>
          </w:p>
        </w:tc>
      </w:tr>
      <w:tr>
        <w:trPr>
          <w:trHeight w:val="266"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66" w:lineRule="exact"/>
              <w:ind w:left="35"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868" w:type="dxa"/>
            <w:tcBorders>
              <w:top w:val="nil" w:sz="6" w:space="0" w:color="auto"/>
              <w:left w:val="nil" w:sz="6" w:space="0" w:color="auto"/>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47"/>
              <w:jc w:val="right"/>
              <w:rPr>
                <w:rFonts w:ascii="Calibri" w:hAnsi="Calibri" w:cs="Calibri" w:eastAsia="Calibri" w:hint="default"/>
                <w:sz w:val="18"/>
                <w:szCs w:val="18"/>
              </w:rPr>
            </w:pPr>
            <w:r>
              <w:rPr>
                <w:rFonts w:ascii="Calibri"/>
                <w:spacing w:val="-1"/>
                <w:sz w:val="18"/>
              </w:rPr>
              <w:t>48,023,005.67</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4"/>
              <w:jc w:val="right"/>
              <w:rPr>
                <w:rFonts w:ascii="Calibri" w:hAnsi="Calibri" w:cs="Calibri" w:eastAsia="Calibri" w:hint="default"/>
                <w:sz w:val="18"/>
                <w:szCs w:val="18"/>
              </w:rPr>
            </w:pPr>
            <w:r>
              <w:rPr>
                <w:rFonts w:ascii="Calibri"/>
                <w:sz w:val="18"/>
              </w:rPr>
              <w:t>24,053,213.54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61"/>
              <w:jc w:val="right"/>
              <w:rPr>
                <w:rFonts w:ascii="Calibri" w:hAnsi="Calibri" w:cs="Calibri" w:eastAsia="Calibri" w:hint="default"/>
                <w:sz w:val="18"/>
                <w:szCs w:val="18"/>
              </w:rPr>
            </w:pPr>
            <w:r>
              <w:rPr>
                <w:rFonts w:ascii="Calibri"/>
                <w:spacing w:val="-1"/>
                <w:sz w:val="18"/>
              </w:rPr>
              <w:t>39,605,697.83</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Calibri" w:hAnsi="Calibri" w:cs="Calibri" w:eastAsia="Calibri" w:hint="default"/>
                <w:sz w:val="18"/>
                <w:szCs w:val="18"/>
              </w:rPr>
            </w:pPr>
            <w:r>
              <w:rPr>
                <w:rFonts w:ascii="Calibri"/>
                <w:spacing w:val="-1"/>
                <w:sz w:val="18"/>
              </w:rPr>
              <w:t>20,249,735.62</w:t>
            </w:r>
          </w:p>
        </w:tc>
      </w:tr>
      <w:tr>
        <w:trPr>
          <w:trHeight w:val="59" w:hRule="exact"/>
        </w:trPr>
        <w:tc>
          <w:tcPr>
            <w:tcW w:w="97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
        </w:tc>
        <w:tc>
          <w:tcPr>
            <w:tcW w:w="1434"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
        </w:tc>
      </w:tr>
      <w:tr>
        <w:trPr>
          <w:trHeight w:val="262"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62" w:lineRule="exact"/>
              <w:ind w:left="35" w:right="0"/>
              <w:jc w:val="left"/>
              <w:rPr>
                <w:rFonts w:ascii="宋体" w:hAnsi="宋体" w:cs="宋体" w:eastAsia="宋体" w:hint="default"/>
                <w:sz w:val="21"/>
                <w:szCs w:val="21"/>
              </w:rPr>
            </w:pPr>
            <w:r>
              <w:rPr>
                <w:rFonts w:ascii="宋体" w:hAnsi="宋体" w:cs="宋体" w:eastAsia="宋体" w:hint="default"/>
                <w:sz w:val="21"/>
                <w:szCs w:val="21"/>
              </w:rPr>
              <w:t>华中地区</w:t>
            </w:r>
          </w:p>
        </w:tc>
        <w:tc>
          <w:tcPr>
            <w:tcW w:w="868" w:type="dxa"/>
            <w:tcBorders>
              <w:top w:val="nil" w:sz="6" w:space="0" w:color="auto"/>
              <w:left w:val="nil" w:sz="6" w:space="0" w:color="auto"/>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46"/>
              <w:jc w:val="right"/>
              <w:rPr>
                <w:rFonts w:ascii="Calibri" w:hAnsi="Calibri" w:cs="Calibri" w:eastAsia="Calibri" w:hint="default"/>
                <w:sz w:val="18"/>
                <w:szCs w:val="18"/>
              </w:rPr>
            </w:pPr>
            <w:r>
              <w:rPr>
                <w:rFonts w:ascii="Calibri"/>
                <w:spacing w:val="-1"/>
                <w:sz w:val="18"/>
              </w:rPr>
              <w:t>15,509,764.40</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4"/>
              <w:jc w:val="right"/>
              <w:rPr>
                <w:rFonts w:ascii="Calibri" w:hAnsi="Calibri" w:cs="Calibri" w:eastAsia="Calibri" w:hint="default"/>
                <w:sz w:val="18"/>
                <w:szCs w:val="18"/>
              </w:rPr>
            </w:pPr>
            <w:r>
              <w:rPr>
                <w:rFonts w:ascii="Calibri"/>
                <w:spacing w:val="-1"/>
                <w:sz w:val="18"/>
              </w:rPr>
              <w:t>7,901,237.39</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4"/>
              <w:jc w:val="right"/>
              <w:rPr>
                <w:rFonts w:ascii="Calibri" w:hAnsi="Calibri" w:cs="Calibri" w:eastAsia="Calibri" w:hint="default"/>
                <w:sz w:val="18"/>
                <w:szCs w:val="18"/>
              </w:rPr>
            </w:pPr>
            <w:r>
              <w:rPr>
                <w:rFonts w:ascii="Calibri"/>
                <w:spacing w:val="-1"/>
                <w:sz w:val="18"/>
              </w:rPr>
              <w:t>10,479,421.94</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Calibri" w:hAnsi="Calibri" w:cs="Calibri" w:eastAsia="Calibri" w:hint="default"/>
                <w:sz w:val="18"/>
                <w:szCs w:val="18"/>
              </w:rPr>
            </w:pPr>
            <w:r>
              <w:rPr>
                <w:rFonts w:ascii="Calibri"/>
                <w:spacing w:val="-1"/>
                <w:sz w:val="18"/>
              </w:rPr>
              <w:t>6,102,000.53</w:t>
            </w:r>
          </w:p>
        </w:tc>
      </w:tr>
      <w:tr>
        <w:trPr>
          <w:trHeight w:val="59" w:hRule="exact"/>
        </w:trPr>
        <w:tc>
          <w:tcPr>
            <w:tcW w:w="97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
        </w:tc>
        <w:tc>
          <w:tcPr>
            <w:tcW w:w="1434"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
        </w:tc>
      </w:tr>
      <w:tr>
        <w:trPr>
          <w:trHeight w:val="263"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62" w:lineRule="exact"/>
              <w:ind w:left="35"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868" w:type="dxa"/>
            <w:tcBorders>
              <w:top w:val="nil" w:sz="6" w:space="0" w:color="auto"/>
              <w:left w:val="nil" w:sz="6" w:space="0" w:color="auto"/>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46"/>
              <w:jc w:val="right"/>
              <w:rPr>
                <w:rFonts w:ascii="Calibri" w:hAnsi="Calibri" w:cs="Calibri" w:eastAsia="Calibri" w:hint="default"/>
                <w:sz w:val="18"/>
                <w:szCs w:val="18"/>
              </w:rPr>
            </w:pPr>
            <w:r>
              <w:rPr>
                <w:rFonts w:ascii="Calibri"/>
                <w:spacing w:val="-1"/>
                <w:sz w:val="18"/>
              </w:rPr>
              <w:t>9,182,026.39</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4"/>
              <w:jc w:val="right"/>
              <w:rPr>
                <w:rFonts w:ascii="Calibri" w:hAnsi="Calibri" w:cs="Calibri" w:eastAsia="Calibri" w:hint="default"/>
                <w:sz w:val="18"/>
                <w:szCs w:val="18"/>
              </w:rPr>
            </w:pPr>
            <w:r>
              <w:rPr>
                <w:rFonts w:ascii="Calibri"/>
                <w:sz w:val="18"/>
              </w:rPr>
              <w:t>5,013,611.44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4"/>
              <w:jc w:val="right"/>
              <w:rPr>
                <w:rFonts w:ascii="Calibri" w:hAnsi="Calibri" w:cs="Calibri" w:eastAsia="Calibri" w:hint="default"/>
                <w:sz w:val="18"/>
                <w:szCs w:val="18"/>
              </w:rPr>
            </w:pPr>
            <w:r>
              <w:rPr>
                <w:rFonts w:ascii="Calibri"/>
                <w:sz w:val="18"/>
              </w:rPr>
              <w:t>4,852,844.71</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5"/>
              <w:jc w:val="right"/>
              <w:rPr>
                <w:rFonts w:ascii="Calibri" w:hAnsi="Calibri" w:cs="Calibri" w:eastAsia="Calibri" w:hint="default"/>
                <w:sz w:val="18"/>
                <w:szCs w:val="18"/>
              </w:rPr>
            </w:pPr>
            <w:r>
              <w:rPr>
                <w:rFonts w:ascii="Calibri"/>
                <w:spacing w:val="-1"/>
                <w:sz w:val="18"/>
              </w:rPr>
              <w:t>2,417,223.27</w:t>
            </w:r>
          </w:p>
        </w:tc>
      </w:tr>
      <w:tr>
        <w:trPr>
          <w:trHeight w:val="422"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47"/>
              <w:ind w:left="35"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868"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47"/>
              <w:jc w:val="right"/>
              <w:rPr>
                <w:rFonts w:ascii="Calibri" w:hAnsi="Calibri" w:cs="Calibri" w:eastAsia="Calibri" w:hint="default"/>
                <w:sz w:val="18"/>
                <w:szCs w:val="18"/>
              </w:rPr>
            </w:pPr>
            <w:r>
              <w:rPr>
                <w:rFonts w:ascii="Calibri"/>
                <w:spacing w:val="-1"/>
                <w:sz w:val="18"/>
              </w:rPr>
              <w:t>35,070,120.58</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234"/>
              <w:jc w:val="right"/>
              <w:rPr>
                <w:rFonts w:ascii="Calibri" w:hAnsi="Calibri" w:cs="Calibri" w:eastAsia="Calibri" w:hint="default"/>
                <w:sz w:val="18"/>
                <w:szCs w:val="18"/>
              </w:rPr>
            </w:pPr>
            <w:r>
              <w:rPr>
                <w:rFonts w:ascii="Calibri"/>
                <w:spacing w:val="-1"/>
                <w:sz w:val="18"/>
              </w:rPr>
              <w:t>17,452,070.84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161"/>
              <w:jc w:val="right"/>
              <w:rPr>
                <w:rFonts w:ascii="Calibri" w:hAnsi="Calibri" w:cs="Calibri" w:eastAsia="Calibri" w:hint="default"/>
                <w:sz w:val="18"/>
                <w:szCs w:val="18"/>
              </w:rPr>
            </w:pPr>
            <w:r>
              <w:rPr>
                <w:rFonts w:ascii="Calibri"/>
                <w:sz w:val="18"/>
              </w:rPr>
              <w:t>36,320,339.88</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04"/>
              <w:ind w:right="35"/>
              <w:jc w:val="right"/>
              <w:rPr>
                <w:rFonts w:ascii="Calibri" w:hAnsi="Calibri" w:cs="Calibri" w:eastAsia="Calibri" w:hint="default"/>
                <w:sz w:val="18"/>
                <w:szCs w:val="18"/>
              </w:rPr>
            </w:pPr>
            <w:r>
              <w:rPr>
                <w:rFonts w:ascii="Calibri"/>
                <w:spacing w:val="-1"/>
                <w:sz w:val="18"/>
              </w:rPr>
              <w:t>18,037,592.85</w:t>
            </w:r>
          </w:p>
        </w:tc>
      </w:tr>
    </w:tbl>
    <w:p>
      <w:pPr>
        <w:spacing w:after="0" w:line="240" w:lineRule="auto"/>
        <w:jc w:val="right"/>
        <w:rPr>
          <w:rFonts w:ascii="Calibri" w:hAnsi="Calibri" w:cs="Calibri" w:eastAsia="Calibri" w:hint="default"/>
          <w:sz w:val="18"/>
          <w:szCs w:val="18"/>
        </w:rPr>
        <w:sectPr>
          <w:pgSz w:w="11910" w:h="16840"/>
          <w:pgMar w:header="885" w:footer="1195" w:top="1540" w:bottom="1380" w:left="1660" w:right="1620"/>
        </w:sectPr>
      </w:pPr>
    </w:p>
    <w:p>
      <w:pPr>
        <w:spacing w:line="240" w:lineRule="auto" w:before="7"/>
        <w:rPr>
          <w:rFonts w:ascii="宋体" w:hAnsi="宋体" w:cs="宋体" w:eastAsia="宋体" w:hint="default"/>
          <w:b/>
          <w:bCs/>
          <w:sz w:val="3"/>
          <w:szCs w:val="3"/>
        </w:rPr>
      </w:pPr>
      <w:r>
        <w:rPr/>
        <w:pict>
          <v:group style="position:absolute;margin-left:120.5pt;margin-top:532.029968pt;width:387.8pt;height:.5pt;mso-position-horizontal-relative:page;mso-position-vertical-relative:page;z-index:-1193152" coordorigin="2410,10641" coordsize="7756,10">
            <v:shape style="position:absolute;left:2410;top:10641;width:5624;height:10" type="#_x0000_t75" stroked="false">
              <v:imagedata r:id="rId495" o:title=""/>
            </v:shape>
            <v:shape style="position:absolute;left:8029;top:10641;width:2137;height:10" type="#_x0000_t75" stroked="false">
              <v:imagedata r:id="rId435" o:title=""/>
            </v:shape>
            <w10:wrap type="none"/>
          </v:group>
        </w:pict>
      </w:r>
      <w:r>
        <w:rPr/>
        <w:pict>
          <v:group style="position:absolute;margin-left:120.5pt;margin-top:551.349976pt;width:387.8pt;height:.5pt;mso-position-horizontal-relative:page;mso-position-vertical-relative:page;z-index:-1193128" coordorigin="2410,11027" coordsize="7756,10">
            <v:shape style="position:absolute;left:2410;top:11027;width:5624;height:10" type="#_x0000_t75" stroked="false">
              <v:imagedata r:id="rId495" o:title=""/>
            </v:shape>
            <v:shape style="position:absolute;left:8029;top:11027;width:2137;height:10" type="#_x0000_t75" stroked="false">
              <v:imagedata r:id="rId435" o:title=""/>
            </v:shape>
            <w10:wrap type="none"/>
          </v:group>
        </w:pict>
      </w:r>
      <w:r>
        <w:rPr/>
        <w:pict>
          <v:group style="position:absolute;margin-left:120.5pt;margin-top:570.549988pt;width:387.8pt;height:.5pt;mso-position-horizontal-relative:page;mso-position-vertical-relative:page;z-index:-1193104" coordorigin="2410,11411" coordsize="7756,10">
            <v:shape style="position:absolute;left:2410;top:11411;width:5624;height:10" type="#_x0000_t75" stroked="false">
              <v:imagedata r:id="rId495" o:title=""/>
            </v:shape>
            <v:shape style="position:absolute;left:8029;top:11411;width:2137;height:10" type="#_x0000_t75" stroked="false">
              <v:imagedata r:id="rId496" o:title=""/>
            </v:shape>
            <w10:wrap type="none"/>
          </v:group>
        </w:pict>
      </w:r>
      <w:r>
        <w:rPr/>
        <w:pict>
          <v:group style="position:absolute;margin-left:120.5pt;margin-top:589.75pt;width:387.8pt;height:.5pt;mso-position-horizontal-relative:page;mso-position-vertical-relative:page;z-index:-1193080" coordorigin="2410,11795" coordsize="7756,10">
            <v:shape style="position:absolute;left:2410;top:11795;width:5624;height:10" type="#_x0000_t75" stroked="false">
              <v:imagedata r:id="rId495" o:title=""/>
            </v:shape>
            <v:shape style="position:absolute;left:8029;top:11795;width:2137;height:10" type="#_x0000_t75" stroked="false">
              <v:imagedata r:id="rId435" o:title=""/>
            </v:shape>
            <w10:wrap type="none"/>
          </v:group>
        </w:pict>
      </w:r>
      <w:r>
        <w:rPr/>
        <w:pict>
          <v:group style="position:absolute;margin-left:120.5pt;margin-top:608.950012pt;width:387.8pt;height:.5pt;mso-position-horizontal-relative:page;mso-position-vertical-relative:page;z-index:-1193056" coordorigin="2410,12179" coordsize="7756,10">
            <v:shape style="position:absolute;left:2410;top:12179;width:5624;height:10" type="#_x0000_t75" stroked="false">
              <v:imagedata r:id="rId495" o:title=""/>
            </v:shape>
            <v:shape style="position:absolute;left:8029;top:12179;width:2137;height:10" type="#_x0000_t75" stroked="false">
              <v:imagedata r:id="rId435" o:title=""/>
            </v:shape>
            <w10:wrap type="none"/>
          </v:group>
        </w:pict>
      </w:r>
      <w:r>
        <w:rPr/>
        <w:pict>
          <v:group style="position:absolute;margin-left:120.5pt;margin-top:628.149963pt;width:387.8pt;height:.5pt;mso-position-horizontal-relative:page;mso-position-vertical-relative:page;z-index:-1193032" coordorigin="2410,12563" coordsize="7756,10">
            <v:shape style="position:absolute;left:2410;top:12563;width:5624;height:10" type="#_x0000_t75" stroked="false">
              <v:imagedata r:id="rId495" o:title=""/>
            </v:shape>
            <v:shape style="position:absolute;left:8029;top:12563;width:2137;height:10" type="#_x0000_t75" stroked="false">
              <v:imagedata r:id="rId435" o:title=""/>
            </v:shape>
            <w10:wrap type="none"/>
          </v:group>
        </w:pict>
      </w:r>
      <w:r>
        <w:rPr/>
        <w:pict>
          <v:group style="position:absolute;margin-left:120.5pt;margin-top:647.349976pt;width:387.8pt;height:.5pt;mso-position-horizontal-relative:page;mso-position-vertical-relative:page;z-index:-1193008" coordorigin="2410,12947" coordsize="7756,10">
            <v:shape style="position:absolute;left:2410;top:12947;width:5624;height:10" type="#_x0000_t75" stroked="false">
              <v:imagedata r:id="rId495" o:title=""/>
            </v:shape>
            <v:shape style="position:absolute;left:8029;top:12947;width:2137;height:10" type="#_x0000_t75" stroked="false">
              <v:imagedata r:id="rId435" o:title=""/>
            </v:shape>
            <w10:wrap type="none"/>
          </v:group>
        </w:pict>
      </w:r>
      <w:r>
        <w:rPr/>
        <w:pict>
          <v:group style="position:absolute;margin-left:120.5pt;margin-top:666.699951pt;width:387.8pt;height:.5pt;mso-position-horizontal-relative:page;mso-position-vertical-relative:page;z-index:-1192984" coordorigin="2410,13334" coordsize="7756,10">
            <v:shape style="position:absolute;left:2410;top:13334;width:5624;height:10" type="#_x0000_t75" stroked="false">
              <v:imagedata r:id="rId495" o:title=""/>
            </v:shape>
            <v:shape style="position:absolute;left:8029;top:13334;width:2137;height:10" type="#_x0000_t75" stroked="false">
              <v:imagedata r:id="rId435" o:title=""/>
            </v:shape>
            <w10:wrap type="none"/>
          </v:group>
        </w:pict>
      </w:r>
      <w:r>
        <w:rPr/>
        <w:pict>
          <v:group style="position:absolute;margin-left:120.5pt;margin-top:685.900024pt;width:387.8pt;height:.5pt;mso-position-horizontal-relative:page;mso-position-vertical-relative:page;z-index:-1192960" coordorigin="2410,13718" coordsize="7756,10">
            <v:shape style="position:absolute;left:2410;top:13718;width:5624;height:10" type="#_x0000_t75" stroked="false">
              <v:imagedata r:id="rId495" o:title=""/>
            </v:shape>
            <v:shape style="position:absolute;left:8029;top:13718;width:2137;height:10" type="#_x0000_t75" stroked="false">
              <v:imagedata r:id="rId435" o:title=""/>
            </v:shape>
            <w10:wrap type="none"/>
          </v:group>
        </w:pict>
      </w:r>
      <w:r>
        <w:rPr/>
        <w:pict>
          <v:group style="position:absolute;margin-left:120.5pt;margin-top:705.099976pt;width:387.8pt;height:.5pt;mso-position-horizontal-relative:page;mso-position-vertical-relative:page;z-index:-1192936" coordorigin="2410,14102" coordsize="7756,10">
            <v:shape style="position:absolute;left:2410;top:14102;width:5624;height:10" type="#_x0000_t75" stroked="false">
              <v:imagedata r:id="rId495" o:title=""/>
            </v:shape>
            <v:shape style="position:absolute;left:8029;top:14102;width:2137;height:10" type="#_x0000_t75" stroked="false">
              <v:imagedata r:id="rId435" o:title=""/>
            </v:shape>
            <w10:wrap type="none"/>
          </v:group>
        </w:pict>
      </w:r>
      <w:r>
        <w:rPr/>
        <w:pict>
          <v:group style="position:absolute;margin-left:120.5pt;margin-top:724.299988pt;width:387.8pt;height:.5pt;mso-position-horizontal-relative:page;mso-position-vertical-relative:page;z-index:-1192912" coordorigin="2410,14486" coordsize="7756,10">
            <v:shape style="position:absolute;left:2410;top:14486;width:5624;height:10" type="#_x0000_t75" stroked="false">
              <v:imagedata r:id="rId495" o:title=""/>
            </v:shape>
            <v:shape style="position:absolute;left:8029;top:14486;width:2137;height:10" type="#_x0000_t75" stroked="false">
              <v:imagedata r:id="rId496" o:title=""/>
            </v:shape>
            <w10:wrap type="none"/>
          </v:group>
        </w:pict>
      </w:r>
      <w:r>
        <w:rPr/>
        <w:pict>
          <v:group style="position:absolute;margin-left:120.5pt;margin-top:743.495972pt;width:387.8pt;height:.5pt;mso-position-horizontal-relative:page;mso-position-vertical-relative:page;z-index:-1192888" coordorigin="2410,14870" coordsize="7756,10">
            <v:shape style="position:absolute;left:2410;top:14870;width:5624;height:10" type="#_x0000_t75" stroked="false">
              <v:imagedata r:id="rId495" o:title=""/>
            </v:shape>
            <v:shape style="position:absolute;left:8029;top:14870;width:2137;height:10" type="#_x0000_t75" stroked="false">
              <v:imagedata r:id="rId435" o:title=""/>
            </v:shape>
            <w10:wrap type="none"/>
          </v:group>
        </w:pict>
      </w: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418.75pt;height:.5pt;mso-position-horizontal-relative:char;mso-position-vertical-relative:line" coordorigin="0,0" coordsize="8375,10">
            <v:group style="position:absolute;left:5;top:5;width:8366;height:2" coordorigin="5,5" coordsize="8366,2">
              <v:shape style="position:absolute;left:5;top:5;width:8366;height:2" coordorigin="5,5" coordsize="8366,0" path="m5,5l8370,5e" filled="false" stroked="true" strokeweight=".48pt" strokecolor="#000000">
                <v:path arrowok="t"/>
              </v:shape>
            </v:group>
          </v:group>
        </w:pict>
      </w:r>
      <w:r>
        <w:rPr>
          <w:rFonts w:ascii="宋体" w:hAnsi="宋体" w:cs="宋体" w:eastAsia="宋体" w:hint="default"/>
          <w:sz w:val="2"/>
          <w:szCs w:val="2"/>
        </w:rPr>
      </w:r>
    </w:p>
    <w:p>
      <w:pPr>
        <w:tabs>
          <w:tab w:pos="1395" w:val="left" w:leader="none"/>
        </w:tabs>
        <w:spacing w:before="83"/>
        <w:ind w:left="858" w:right="0" w:firstLine="0"/>
        <w:jc w:val="left"/>
        <w:rPr>
          <w:rFonts w:ascii="宋体" w:hAnsi="宋体" w:cs="宋体" w:eastAsia="宋体" w:hint="default"/>
          <w:sz w:val="21"/>
          <w:szCs w:val="21"/>
        </w:rPr>
      </w:pPr>
      <w:r>
        <w:rPr/>
        <w:pict>
          <v:shape style="position:absolute;margin-left:238.610001pt;margin-top:20.973675pt;width:.48pt;height:.12pt;mso-position-horizontal-relative:page;mso-position-vertical-relative:paragraph;z-index:-1193680" type="#_x0000_t75" stroked="false">
            <v:imagedata r:id="rId469" o:title=""/>
          </v:shape>
        </w:pict>
      </w:r>
      <w:r>
        <w:rPr/>
        <w:pict>
          <v:shape style="position:absolute;margin-left:352.029999pt;margin-top:20.973675pt;width:.47998pt;height:.12pt;mso-position-horizontal-relative:page;mso-position-vertical-relative:paragraph;z-index:-1193656" type="#_x0000_t75" stroked="false">
            <v:imagedata r:id="rId469" o:title=""/>
          </v:shape>
        </w:pict>
      </w:r>
      <w:r>
        <w:rPr/>
        <w:pict>
          <v:group style="position:absolute;margin-left:118.580002pt;margin-top:39.693634pt;width:387.7pt;height:.5pt;mso-position-horizontal-relative:page;mso-position-vertical-relative:paragraph;z-index:-1193632" coordorigin="2372,794" coordsize="7754,10">
            <v:shape style="position:absolute;left:2372;top:794;width:2401;height:10" type="#_x0000_t75" stroked="false">
              <v:imagedata r:id="rId497" o:title=""/>
            </v:shape>
            <v:shape style="position:absolute;left:4767;top:794;width:2273;height:10" type="#_x0000_t75" stroked="false">
              <v:imagedata r:id="rId434" o:title=""/>
            </v:shape>
            <v:shape style="position:absolute;left:7036;top:794;width:3089;height:10" type="#_x0000_t75" stroked="false">
              <v:imagedata r:id="rId498" o:title=""/>
            </v:shape>
            <w10:wrap type="none"/>
          </v:group>
        </w:pict>
      </w:r>
      <w:r>
        <w:rPr/>
        <w:pict>
          <v:group style="position:absolute;margin-left:118.580002pt;margin-top:58.893635pt;width:387.7pt;height:.5pt;mso-position-horizontal-relative:page;mso-position-vertical-relative:paragraph;z-index:-1193608" coordorigin="2372,1178" coordsize="7754,10">
            <v:shape style="position:absolute;left:2372;top:1178;width:2401;height:10" type="#_x0000_t75" stroked="false">
              <v:imagedata r:id="rId497" o:title=""/>
            </v:shape>
            <v:shape style="position:absolute;left:4767;top:1178;width:2273;height:10" type="#_x0000_t75" stroked="false">
              <v:imagedata r:id="rId434" o:title=""/>
            </v:shape>
            <v:shape style="position:absolute;left:7036;top:1178;width:3089;height:10" type="#_x0000_t75" stroked="false">
              <v:imagedata r:id="rId498" o:title=""/>
            </v:shape>
            <w10:wrap type="none"/>
          </v:group>
        </w:pict>
      </w:r>
      <w:r>
        <w:rPr/>
        <w:pict>
          <v:group style="position:absolute;margin-left:118.580002pt;margin-top:78.213692pt;width:387.7pt;height:.5pt;mso-position-horizontal-relative:page;mso-position-vertical-relative:paragraph;z-index:-1193584" coordorigin="2372,1564" coordsize="7754,10">
            <v:shape style="position:absolute;left:2372;top:1564;width:2401;height:10" type="#_x0000_t75" stroked="false">
              <v:imagedata r:id="rId497" o:title=""/>
            </v:shape>
            <v:shape style="position:absolute;left:4767;top:1564;width:2273;height:10" type="#_x0000_t75" stroked="false">
              <v:imagedata r:id="rId499" o:title=""/>
            </v:shape>
            <v:shape style="position:absolute;left:7036;top:1564;width:3089;height:10" type="#_x0000_t75" stroked="false">
              <v:imagedata r:id="rId500" o:title=""/>
            </v:shape>
            <w10:wrap type="none"/>
          </v:group>
        </w:pict>
      </w:r>
      <w:r>
        <w:rPr/>
        <w:pict>
          <v:group style="position:absolute;margin-left:118.580002pt;margin-top:97.413696pt;width:387.7pt;height:.5pt;mso-position-horizontal-relative:page;mso-position-vertical-relative:paragraph;z-index:-1193560" coordorigin="2372,1948" coordsize="7754,10">
            <v:shape style="position:absolute;left:2372;top:1948;width:2401;height:10" type="#_x0000_t75" stroked="false">
              <v:imagedata r:id="rId497" o:title=""/>
            </v:shape>
            <v:shape style="position:absolute;left:4767;top:1948;width:2273;height:10" type="#_x0000_t75" stroked="false">
              <v:imagedata r:id="rId499" o:title=""/>
            </v:shape>
            <v:shape style="position:absolute;left:7036;top:1948;width:3089;height:10" type="#_x0000_t75" stroked="false">
              <v:imagedata r:id="rId500" o:title=""/>
            </v:shape>
            <w10:wrap type="none"/>
          </v:group>
        </w:pict>
      </w:r>
      <w:r>
        <w:rPr>
          <w:rFonts w:ascii="宋体" w:hAnsi="宋体" w:cs="宋体" w:eastAsia="宋体" w:hint="default"/>
          <w:b/>
          <w:bCs/>
          <w:sz w:val="21"/>
          <w:szCs w:val="21"/>
        </w:rPr>
        <w:t>4</w:t>
      </w:r>
      <w:r>
        <w:rPr>
          <w:rFonts w:ascii="宋体" w:hAnsi="宋体" w:cs="宋体" w:eastAsia="宋体" w:hint="default"/>
          <w:b/>
          <w:bCs/>
          <w:sz w:val="21"/>
          <w:szCs w:val="21"/>
        </w:rPr>
        <w:t>、</w:t>
        <w:tab/>
        <w:t>公司前五名客户的营业收入情况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2420"/>
        <w:gridCol w:w="2268"/>
        <w:gridCol w:w="3080"/>
      </w:tblGrid>
      <w:tr>
        <w:trPr>
          <w:trHeight w:val="406" w:hRule="exact"/>
        </w:trPr>
        <w:tc>
          <w:tcPr>
            <w:tcW w:w="2420"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794" w:right="0"/>
              <w:jc w:val="left"/>
              <w:rPr>
                <w:rFonts w:ascii="宋体" w:hAnsi="宋体" w:cs="宋体" w:eastAsia="宋体" w:hint="default"/>
                <w:sz w:val="21"/>
                <w:szCs w:val="21"/>
              </w:rPr>
            </w:pPr>
            <w:r>
              <w:rPr>
                <w:rFonts w:ascii="宋体" w:hAnsi="宋体" w:cs="宋体" w:eastAsia="宋体" w:hint="default"/>
                <w:sz w:val="21"/>
                <w:szCs w:val="21"/>
              </w:rPr>
              <w:t>客户名称</w:t>
            </w:r>
          </w:p>
        </w:tc>
        <w:tc>
          <w:tcPr>
            <w:tcW w:w="2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499"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3080"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right="3"/>
              <w:jc w:val="center"/>
              <w:rPr>
                <w:rFonts w:ascii="Calibri" w:hAnsi="Calibri" w:cs="Calibri" w:eastAsia="Calibri" w:hint="default"/>
                <w:sz w:val="21"/>
                <w:szCs w:val="21"/>
              </w:rPr>
            </w:pPr>
            <w:r>
              <w:rPr>
                <w:rFonts w:ascii="宋体" w:hAnsi="宋体" w:cs="宋体" w:eastAsia="宋体" w:hint="default"/>
                <w:sz w:val="21"/>
                <w:szCs w:val="21"/>
              </w:rPr>
              <w:t>占公司全部营业收入的比例</w:t>
            </w:r>
            <w:r>
              <w:rPr>
                <w:rFonts w:ascii="Calibri" w:hAnsi="Calibri" w:cs="Calibri" w:eastAsia="Calibri" w:hint="default"/>
                <w:sz w:val="21"/>
                <w:szCs w:val="21"/>
              </w:rPr>
              <w:t>(%)</w:t>
            </w:r>
          </w:p>
        </w:tc>
      </w:tr>
      <w:tr>
        <w:trPr>
          <w:trHeight w:val="379" w:hRule="exact"/>
        </w:trPr>
        <w:tc>
          <w:tcPr>
            <w:tcW w:w="242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0"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1"/>
              <w:jc w:val="right"/>
              <w:rPr>
                <w:rFonts w:ascii="Calibri" w:hAnsi="Calibri" w:cs="Calibri" w:eastAsia="Calibri" w:hint="default"/>
                <w:sz w:val="20"/>
                <w:szCs w:val="20"/>
              </w:rPr>
            </w:pPr>
            <w:r>
              <w:rPr>
                <w:rFonts w:ascii="Calibri"/>
                <w:w w:val="95"/>
                <w:sz w:val="20"/>
              </w:rPr>
              <w:t>3,480,404.46</w:t>
            </w:r>
            <w:r>
              <w:rPr>
                <w:rFonts w:ascii="Calibri"/>
                <w:sz w:val="20"/>
              </w:rPr>
            </w:r>
          </w:p>
        </w:tc>
        <w:tc>
          <w:tcPr>
            <w:tcW w:w="3080"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4"/>
              <w:jc w:val="center"/>
              <w:rPr>
                <w:rFonts w:ascii="Calibri" w:hAnsi="Calibri" w:cs="Calibri" w:eastAsia="Calibri" w:hint="default"/>
                <w:sz w:val="20"/>
                <w:szCs w:val="20"/>
              </w:rPr>
            </w:pPr>
            <w:r>
              <w:rPr>
                <w:rFonts w:ascii="Calibri"/>
                <w:sz w:val="20"/>
              </w:rPr>
              <w:t>1.38%</w:t>
            </w:r>
          </w:p>
        </w:tc>
      </w:tr>
      <w:tr>
        <w:trPr>
          <w:trHeight w:val="385" w:hRule="exact"/>
        </w:trPr>
        <w:tc>
          <w:tcPr>
            <w:tcW w:w="2420" w:type="dxa"/>
            <w:tcBorders>
              <w:top w:val="nil" w:sz="6" w:space="0" w:color="auto"/>
              <w:left w:val="nil" w:sz="6" w:space="0" w:color="auto"/>
              <w:bottom w:val="nil" w:sz="6" w:space="0" w:color="auto"/>
              <w:right w:val="single" w:sz="4" w:space="0" w:color="000000"/>
            </w:tcBorders>
          </w:tcPr>
          <w:p>
            <w:pPr>
              <w:pStyle w:val="TableParagraph"/>
              <w:spacing w:line="240" w:lineRule="auto" w:before="18"/>
              <w:ind w:left="120"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1"/>
              <w:jc w:val="right"/>
              <w:rPr>
                <w:rFonts w:ascii="Calibri" w:hAnsi="Calibri" w:cs="Calibri" w:eastAsia="Calibri" w:hint="default"/>
                <w:sz w:val="20"/>
                <w:szCs w:val="20"/>
              </w:rPr>
            </w:pPr>
            <w:r>
              <w:rPr>
                <w:rFonts w:ascii="Calibri"/>
                <w:w w:val="95"/>
                <w:sz w:val="20"/>
              </w:rPr>
              <w:t>2,328,235.08</w:t>
            </w:r>
            <w:r>
              <w:rPr>
                <w:rFonts w:ascii="Calibri"/>
                <w:sz w:val="20"/>
              </w:rPr>
            </w:r>
          </w:p>
        </w:tc>
        <w:tc>
          <w:tcPr>
            <w:tcW w:w="3080"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6"/>
              <w:jc w:val="center"/>
              <w:rPr>
                <w:rFonts w:ascii="Calibri" w:hAnsi="Calibri" w:cs="Calibri" w:eastAsia="Calibri" w:hint="default"/>
                <w:sz w:val="20"/>
                <w:szCs w:val="20"/>
              </w:rPr>
            </w:pPr>
            <w:r>
              <w:rPr>
                <w:rFonts w:ascii="Calibri"/>
                <w:sz w:val="20"/>
              </w:rPr>
              <w:t>0.92%</w:t>
            </w:r>
          </w:p>
        </w:tc>
      </w:tr>
      <w:tr>
        <w:trPr>
          <w:trHeight w:val="384" w:hRule="exact"/>
        </w:trPr>
        <w:tc>
          <w:tcPr>
            <w:tcW w:w="242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0"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Calibri" w:hAnsi="Calibri" w:cs="Calibri" w:eastAsia="Calibri" w:hint="default"/>
                <w:sz w:val="20"/>
                <w:szCs w:val="20"/>
              </w:rPr>
            </w:pPr>
            <w:r>
              <w:rPr>
                <w:rFonts w:ascii="Calibri"/>
                <w:spacing w:val="-1"/>
                <w:sz w:val="20"/>
              </w:rPr>
              <w:t>1,931,688.92</w:t>
            </w:r>
          </w:p>
        </w:tc>
        <w:tc>
          <w:tcPr>
            <w:tcW w:w="3080"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7"/>
              <w:jc w:val="center"/>
              <w:rPr>
                <w:rFonts w:ascii="Calibri" w:hAnsi="Calibri" w:cs="Calibri" w:eastAsia="Calibri" w:hint="default"/>
                <w:sz w:val="20"/>
                <w:szCs w:val="20"/>
              </w:rPr>
            </w:pPr>
            <w:r>
              <w:rPr>
                <w:rFonts w:ascii="Calibri"/>
                <w:sz w:val="20"/>
              </w:rPr>
              <w:t>0.76%</w:t>
            </w:r>
          </w:p>
        </w:tc>
      </w:tr>
      <w:tr>
        <w:trPr>
          <w:trHeight w:val="384" w:hRule="exact"/>
        </w:trPr>
        <w:tc>
          <w:tcPr>
            <w:tcW w:w="242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0"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Calibri" w:hAnsi="Calibri" w:cs="Calibri" w:eastAsia="Calibri" w:hint="default"/>
                <w:sz w:val="20"/>
                <w:szCs w:val="20"/>
              </w:rPr>
            </w:pPr>
            <w:r>
              <w:rPr>
                <w:rFonts w:ascii="Calibri"/>
                <w:spacing w:val="-1"/>
                <w:sz w:val="20"/>
              </w:rPr>
              <w:t>1,891,923.14</w:t>
            </w:r>
          </w:p>
        </w:tc>
        <w:tc>
          <w:tcPr>
            <w:tcW w:w="3080"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4"/>
              <w:jc w:val="center"/>
              <w:rPr>
                <w:rFonts w:ascii="Calibri" w:hAnsi="Calibri" w:cs="Calibri" w:eastAsia="Calibri" w:hint="default"/>
                <w:sz w:val="20"/>
                <w:szCs w:val="20"/>
              </w:rPr>
            </w:pPr>
            <w:r>
              <w:rPr>
                <w:rFonts w:ascii="Calibri"/>
                <w:sz w:val="20"/>
              </w:rPr>
              <w:t>0.75%</w:t>
            </w:r>
          </w:p>
        </w:tc>
      </w:tr>
      <w:tr>
        <w:trPr>
          <w:trHeight w:val="384" w:hRule="exact"/>
        </w:trPr>
        <w:tc>
          <w:tcPr>
            <w:tcW w:w="242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0"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1"/>
              <w:jc w:val="right"/>
              <w:rPr>
                <w:rFonts w:ascii="Calibri" w:hAnsi="Calibri" w:cs="Calibri" w:eastAsia="Calibri" w:hint="default"/>
                <w:sz w:val="20"/>
                <w:szCs w:val="20"/>
              </w:rPr>
            </w:pPr>
            <w:r>
              <w:rPr>
                <w:rFonts w:ascii="Calibri"/>
                <w:spacing w:val="-1"/>
                <w:sz w:val="20"/>
              </w:rPr>
              <w:t>1,716,674.37</w:t>
            </w:r>
          </w:p>
        </w:tc>
        <w:tc>
          <w:tcPr>
            <w:tcW w:w="3080"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4"/>
              <w:jc w:val="center"/>
              <w:rPr>
                <w:rFonts w:ascii="Calibri" w:hAnsi="Calibri" w:cs="Calibri" w:eastAsia="Calibri" w:hint="default"/>
                <w:sz w:val="20"/>
                <w:szCs w:val="20"/>
              </w:rPr>
            </w:pPr>
            <w:r>
              <w:rPr>
                <w:rFonts w:ascii="Calibri"/>
                <w:sz w:val="20"/>
              </w:rPr>
              <w:t>0.68%</w:t>
            </w:r>
          </w:p>
        </w:tc>
      </w:tr>
      <w:tr>
        <w:trPr>
          <w:trHeight w:val="390" w:hRule="exact"/>
        </w:trPr>
        <w:tc>
          <w:tcPr>
            <w:tcW w:w="2420"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2"/>
              <w:ind w:right="101"/>
              <w:jc w:val="right"/>
              <w:rPr>
                <w:rFonts w:ascii="Calibri" w:hAnsi="Calibri" w:cs="Calibri" w:eastAsia="Calibri" w:hint="default"/>
                <w:sz w:val="20"/>
                <w:szCs w:val="20"/>
              </w:rPr>
            </w:pPr>
            <w:r>
              <w:rPr>
                <w:rFonts w:ascii="Calibri"/>
                <w:spacing w:val="-1"/>
                <w:sz w:val="20"/>
              </w:rPr>
              <w:t>11,348,925.97</w:t>
            </w:r>
          </w:p>
        </w:tc>
        <w:tc>
          <w:tcPr>
            <w:tcW w:w="3080" w:type="dxa"/>
            <w:tcBorders>
              <w:top w:val="nil" w:sz="6" w:space="0" w:color="auto"/>
              <w:left w:val="single" w:sz="4" w:space="0" w:color="000000"/>
              <w:bottom w:val="single" w:sz="12" w:space="0" w:color="000000"/>
              <w:right w:val="nil" w:sz="6" w:space="0" w:color="auto"/>
            </w:tcBorders>
          </w:tcPr>
          <w:p>
            <w:pPr>
              <w:pStyle w:val="TableParagraph"/>
              <w:spacing w:line="240" w:lineRule="auto" w:before="62"/>
              <w:ind w:left="26" w:right="0"/>
              <w:jc w:val="center"/>
              <w:rPr>
                <w:rFonts w:ascii="Calibri" w:hAnsi="Calibri" w:cs="Calibri" w:eastAsia="Calibri" w:hint="default"/>
                <w:sz w:val="20"/>
                <w:szCs w:val="20"/>
              </w:rPr>
            </w:pPr>
            <w:r>
              <w:rPr>
                <w:rFonts w:ascii="Calibri"/>
                <w:sz w:val="20"/>
              </w:rPr>
              <w:t>4.49%</w:t>
            </w: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tabs>
          <w:tab w:pos="1400" w:val="left" w:leader="none"/>
        </w:tabs>
        <w:spacing w:before="0"/>
        <w:ind w:left="126" w:right="0" w:firstLine="0"/>
        <w:jc w:val="left"/>
        <w:rPr>
          <w:rFonts w:ascii="宋体" w:hAnsi="宋体" w:cs="宋体" w:eastAsia="宋体" w:hint="default"/>
          <w:sz w:val="21"/>
          <w:szCs w:val="21"/>
        </w:rPr>
      </w:pPr>
      <w:r>
        <w:rPr/>
        <w:pict>
          <v:group style="position:absolute;margin-left:118.580002pt;margin-top:-64.536308pt;width:387.7pt;height:.5pt;mso-position-horizontal-relative:page;mso-position-vertical-relative:paragraph;z-index:-1193536" coordorigin="2372,-1291" coordsize="7754,10">
            <v:shape style="position:absolute;left:2372;top:-1291;width:2401;height:10" type="#_x0000_t75" stroked="false">
              <v:imagedata r:id="rId497" o:title=""/>
            </v:shape>
            <v:shape style="position:absolute;left:4767;top:-1291;width:2273;height:10" type="#_x0000_t75" stroked="false">
              <v:imagedata r:id="rId434" o:title=""/>
            </v:shape>
            <v:shape style="position:absolute;left:7036;top:-1291;width:3089;height:10" type="#_x0000_t75" stroked="false">
              <v:imagedata r:id="rId498" o:title=""/>
            </v:shape>
            <w10:wrap type="none"/>
          </v:group>
        </w:pict>
      </w:r>
      <w:r>
        <w:rPr/>
        <w:pict>
          <v:group style="position:absolute;margin-left:118.580002pt;margin-top:-45.336365pt;width:387.7pt;height:.5pt;mso-position-horizontal-relative:page;mso-position-vertical-relative:paragraph;z-index:-1193512" coordorigin="2372,-907" coordsize="7754,10">
            <v:shape style="position:absolute;left:2372;top:-907;width:2401;height:10" type="#_x0000_t75" stroked="false">
              <v:imagedata r:id="rId497" o:title=""/>
            </v:shape>
            <v:shape style="position:absolute;left:4767;top:-907;width:2273;height:10" type="#_x0000_t75" stroked="false">
              <v:imagedata r:id="rId434" o:title=""/>
            </v:shape>
            <v:shape style="position:absolute;left:7036;top:-907;width:3089;height:10" type="#_x0000_t75" stroked="false">
              <v:imagedata r:id="rId498" o:title=""/>
            </v:shape>
            <w10:wrap type="none"/>
          </v:group>
        </w:pict>
      </w:r>
      <w:r>
        <w:rPr/>
        <w:pict>
          <v:shape style="position:absolute;margin-left:232.369995pt;margin-top:16.823675pt;width:.48001pt;height:.12pt;mso-position-horizontal-relative:page;mso-position-vertical-relative:paragraph;z-index:-1193488" type="#_x0000_t75" stroked="false">
            <v:imagedata r:id="rId501" o:title=""/>
          </v:shape>
        </w:pict>
      </w:r>
      <w:r>
        <w:rPr/>
        <w:pict>
          <v:shape style="position:absolute;margin-left:345.670013pt;margin-top:16.823675pt;width:.48001pt;height:.12pt;mso-position-horizontal-relative:page;mso-position-vertical-relative:paragraph;z-index:-1193464" type="#_x0000_t75" stroked="false">
            <v:imagedata r:id="rId501" o:title=""/>
          </v:shape>
        </w:pict>
      </w:r>
      <w:r>
        <w:rPr/>
        <w:pict>
          <v:shape style="position:absolute;margin-left:441.790009pt;margin-top:16.823675pt;width:.48001pt;height:.12pt;mso-position-horizontal-relative:page;mso-position-vertical-relative:paragraph;z-index:-1193440" type="#_x0000_t75" stroked="false">
            <v:imagedata r:id="rId501" o:title=""/>
          </v:shape>
        </w:pict>
      </w:r>
      <w:r>
        <w:rPr/>
        <w:pict>
          <v:group style="position:absolute;margin-left:117.980003pt;margin-top:35.693695pt;width:387.8pt;height:.5pt;mso-position-horizontal-relative:page;mso-position-vertical-relative:paragraph;z-index:-1193416" coordorigin="2360,714" coordsize="7756,10">
            <v:shape style="position:absolute;left:2360;top:714;width:2288;height:10" type="#_x0000_t75" stroked="false">
              <v:imagedata r:id="rId502" o:title=""/>
            </v:shape>
            <v:shape style="position:absolute;left:4643;top:714;width:2271;height:10" type="#_x0000_t75" stroked="false">
              <v:imagedata r:id="rId503" o:title=""/>
            </v:shape>
            <v:shape style="position:absolute;left:6909;top:714;width:1927;height:10" type="#_x0000_t75" stroked="false">
              <v:imagedata r:id="rId504" o:title=""/>
            </v:shape>
            <v:shape style="position:absolute;left:8831;top:714;width:1285;height:10" type="#_x0000_t75" stroked="false">
              <v:imagedata r:id="rId505" o:title=""/>
            </v:shape>
            <w10:wrap type="none"/>
          </v:group>
        </w:pict>
      </w:r>
      <w:r>
        <w:rPr/>
        <w:pict>
          <v:group style="position:absolute;margin-left:117.980003pt;margin-top:54.893635pt;width:387.8pt;height:.5pt;mso-position-horizontal-relative:page;mso-position-vertical-relative:paragraph;z-index:-1193392" coordorigin="2360,1098" coordsize="7756,10">
            <v:shape style="position:absolute;left:2360;top:1098;width:2288;height:10" type="#_x0000_t75" stroked="false">
              <v:imagedata r:id="rId502" o:title=""/>
            </v:shape>
            <v:shape style="position:absolute;left:4643;top:1098;width:2271;height:10" type="#_x0000_t75" stroked="false">
              <v:imagedata r:id="rId503" o:title=""/>
            </v:shape>
            <v:shape style="position:absolute;left:6909;top:1098;width:1927;height:10" type="#_x0000_t75" stroked="false">
              <v:imagedata r:id="rId504" o:title=""/>
            </v:shape>
            <v:shape style="position:absolute;left:8831;top:1098;width:1285;height:10" type="#_x0000_t75" stroked="false">
              <v:imagedata r:id="rId505" o:title=""/>
            </v:shape>
            <w10:wrap type="none"/>
          </v:group>
        </w:pict>
      </w:r>
      <w:r>
        <w:rPr/>
        <w:pict>
          <v:group style="position:absolute;margin-left:117.980003pt;margin-top:74.093697pt;width:387.8pt;height:.5pt;mso-position-horizontal-relative:page;mso-position-vertical-relative:paragraph;z-index:-1193368" coordorigin="2360,1482" coordsize="7756,10">
            <v:shape style="position:absolute;left:2360;top:1482;width:2288;height:10" type="#_x0000_t75" stroked="false">
              <v:imagedata r:id="rId502" o:title=""/>
            </v:shape>
            <v:shape style="position:absolute;left:4643;top:1482;width:2271;height:10" type="#_x0000_t75" stroked="false">
              <v:imagedata r:id="rId506" o:title=""/>
            </v:shape>
            <v:shape style="position:absolute;left:6909;top:1482;width:1927;height:10" type="#_x0000_t75" stroked="false">
              <v:imagedata r:id="rId507" o:title=""/>
            </v:shape>
            <v:shape style="position:absolute;left:8831;top:1482;width:1285;height:10" type="#_x0000_t75" stroked="false">
              <v:imagedata r:id="rId508"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二十八</w:t>
      </w:r>
      <w:r>
        <w:rPr>
          <w:rFonts w:ascii="宋体" w:hAnsi="宋体" w:cs="宋体" w:eastAsia="宋体" w:hint="default"/>
          <w:b/>
          <w:bCs/>
          <w:spacing w:val="-1"/>
          <w:sz w:val="21"/>
          <w:szCs w:val="21"/>
        </w:rPr>
        <w:t>)</w:t>
        <w:tab/>
      </w:r>
      <w:r>
        <w:rPr>
          <w:rFonts w:ascii="宋体" w:hAnsi="宋体" w:cs="宋体" w:eastAsia="宋体" w:hint="default"/>
          <w:b/>
          <w:bCs/>
          <w:sz w:val="21"/>
          <w:szCs w:val="21"/>
        </w:rPr>
        <w:t>营业税金及附加</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85" w:type="dxa"/>
        <w:tblLayout w:type="fixed"/>
        <w:tblCellMar>
          <w:top w:w="0" w:type="dxa"/>
          <w:left w:w="0" w:type="dxa"/>
          <w:bottom w:w="0" w:type="dxa"/>
          <w:right w:w="0" w:type="dxa"/>
        </w:tblCellMar>
        <w:tblLook w:val="01E0"/>
      </w:tblPr>
      <w:tblGrid>
        <w:gridCol w:w="2307"/>
        <w:gridCol w:w="2266"/>
        <w:gridCol w:w="1922"/>
        <w:gridCol w:w="1275"/>
      </w:tblGrid>
      <w:tr>
        <w:trPr>
          <w:trHeight w:val="398" w:hRule="exact"/>
        </w:trPr>
        <w:tc>
          <w:tcPr>
            <w:tcW w:w="2307"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2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707"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92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535"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1275"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209" w:right="0"/>
              <w:jc w:val="left"/>
              <w:rPr>
                <w:rFonts w:ascii="宋体" w:hAnsi="宋体" w:cs="宋体" w:eastAsia="宋体" w:hint="default"/>
                <w:sz w:val="21"/>
                <w:szCs w:val="21"/>
              </w:rPr>
            </w:pPr>
            <w:r>
              <w:rPr>
                <w:rFonts w:ascii="宋体" w:hAnsi="宋体" w:cs="宋体" w:eastAsia="宋体" w:hint="default"/>
                <w:sz w:val="21"/>
                <w:szCs w:val="21"/>
              </w:rPr>
              <w:t>计缴标准</w:t>
            </w:r>
          </w:p>
        </w:tc>
      </w:tr>
      <w:tr>
        <w:trPr>
          <w:trHeight w:val="396" w:hRule="exact"/>
        </w:trPr>
        <w:tc>
          <w:tcPr>
            <w:tcW w:w="2307"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营业税</w:t>
            </w:r>
          </w:p>
        </w:tc>
        <w:tc>
          <w:tcPr>
            <w:tcW w:w="2266"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1"/>
              <w:jc w:val="right"/>
              <w:rPr>
                <w:rFonts w:ascii="Calibri" w:hAnsi="Calibri" w:cs="Calibri" w:eastAsia="Calibri" w:hint="default"/>
                <w:sz w:val="21"/>
                <w:szCs w:val="21"/>
              </w:rPr>
            </w:pPr>
            <w:r>
              <w:rPr>
                <w:rFonts w:ascii="Calibri"/>
                <w:spacing w:val="-2"/>
                <w:sz w:val="21"/>
              </w:rPr>
              <w:t>5,697.05</w:t>
            </w:r>
          </w:p>
        </w:tc>
        <w:tc>
          <w:tcPr>
            <w:tcW w:w="1922"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2"/>
              <w:jc w:val="right"/>
              <w:rPr>
                <w:rFonts w:ascii="Calibri" w:hAnsi="Calibri" w:cs="Calibri" w:eastAsia="Calibri" w:hint="default"/>
                <w:sz w:val="21"/>
                <w:szCs w:val="21"/>
              </w:rPr>
            </w:pPr>
            <w:r>
              <w:rPr>
                <w:rFonts w:ascii="Calibri"/>
                <w:spacing w:val="-2"/>
                <w:sz w:val="21"/>
              </w:rPr>
              <w:t>15,685.54</w:t>
            </w:r>
          </w:p>
        </w:tc>
        <w:tc>
          <w:tcPr>
            <w:tcW w:w="1275"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312" w:right="0"/>
              <w:jc w:val="left"/>
              <w:rPr>
                <w:rFonts w:ascii="Calibri" w:hAnsi="Calibri" w:cs="Calibri" w:eastAsia="Calibri" w:hint="default"/>
                <w:sz w:val="21"/>
                <w:szCs w:val="21"/>
              </w:rPr>
            </w:pPr>
            <w:r>
              <w:rPr>
                <w:rFonts w:ascii="Calibri" w:hAnsi="Calibri" w:cs="Calibri" w:eastAsia="Calibri" w:hint="default"/>
                <w:sz w:val="21"/>
                <w:szCs w:val="21"/>
              </w:rPr>
              <w:t>3%</w:t>
            </w:r>
            <w:r>
              <w:rPr>
                <w:rFonts w:ascii="宋体" w:hAnsi="宋体" w:cs="宋体" w:eastAsia="宋体" w:hint="default"/>
                <w:sz w:val="21"/>
                <w:szCs w:val="21"/>
              </w:rPr>
              <w:t>、</w:t>
            </w:r>
            <w:r>
              <w:rPr>
                <w:rFonts w:ascii="Calibri" w:hAnsi="Calibri" w:cs="Calibri" w:eastAsia="Calibri" w:hint="default"/>
                <w:sz w:val="21"/>
                <w:szCs w:val="21"/>
              </w:rPr>
              <w:t>5%</w:t>
            </w:r>
          </w:p>
        </w:tc>
      </w:tr>
      <w:tr>
        <w:trPr>
          <w:trHeight w:val="382" w:hRule="exact"/>
        </w:trPr>
        <w:tc>
          <w:tcPr>
            <w:tcW w:w="2307"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城市维护建设税</w:t>
            </w:r>
          </w:p>
        </w:tc>
        <w:tc>
          <w:tcPr>
            <w:tcW w:w="2266"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1"/>
              <w:jc w:val="right"/>
              <w:rPr>
                <w:rFonts w:ascii="Calibri" w:hAnsi="Calibri" w:cs="Calibri" w:eastAsia="Calibri" w:hint="default"/>
                <w:sz w:val="21"/>
                <w:szCs w:val="21"/>
              </w:rPr>
            </w:pPr>
            <w:r>
              <w:rPr>
                <w:rFonts w:ascii="Calibri"/>
                <w:spacing w:val="-2"/>
                <w:sz w:val="21"/>
              </w:rPr>
              <w:t>1,488,731.66</w:t>
            </w:r>
          </w:p>
        </w:tc>
        <w:tc>
          <w:tcPr>
            <w:tcW w:w="1922"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2"/>
              <w:jc w:val="right"/>
              <w:rPr>
                <w:rFonts w:ascii="Calibri" w:hAnsi="Calibri" w:cs="Calibri" w:eastAsia="Calibri" w:hint="default"/>
                <w:sz w:val="21"/>
                <w:szCs w:val="21"/>
              </w:rPr>
            </w:pPr>
            <w:r>
              <w:rPr>
                <w:rFonts w:ascii="Calibri"/>
                <w:spacing w:val="-2"/>
                <w:sz w:val="21"/>
              </w:rPr>
              <w:t>1,692,356.03</w:t>
            </w:r>
          </w:p>
        </w:tc>
        <w:tc>
          <w:tcPr>
            <w:tcW w:w="1275"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left="312" w:right="0"/>
              <w:jc w:val="left"/>
              <w:rPr>
                <w:rFonts w:ascii="Calibri" w:hAnsi="Calibri" w:cs="Calibri" w:eastAsia="Calibri" w:hint="default"/>
                <w:sz w:val="21"/>
                <w:szCs w:val="21"/>
              </w:rPr>
            </w:pPr>
            <w:r>
              <w:rPr>
                <w:rFonts w:ascii="Calibri"/>
                <w:sz w:val="21"/>
              </w:rPr>
              <w:t>7%</w:t>
            </w:r>
          </w:p>
        </w:tc>
      </w:tr>
      <w:tr>
        <w:trPr>
          <w:trHeight w:val="384" w:hRule="exact"/>
        </w:trPr>
        <w:tc>
          <w:tcPr>
            <w:tcW w:w="2307"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教育费附加</w:t>
            </w:r>
          </w:p>
        </w:tc>
        <w:tc>
          <w:tcPr>
            <w:tcW w:w="2266"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Calibri" w:hAnsi="Calibri" w:cs="Calibri" w:eastAsia="Calibri" w:hint="default"/>
                <w:sz w:val="21"/>
                <w:szCs w:val="21"/>
              </w:rPr>
            </w:pPr>
            <w:r>
              <w:rPr>
                <w:rFonts w:ascii="Calibri"/>
                <w:spacing w:val="-2"/>
                <w:sz w:val="21"/>
              </w:rPr>
              <w:t>1,063,379.75</w:t>
            </w:r>
          </w:p>
        </w:tc>
        <w:tc>
          <w:tcPr>
            <w:tcW w:w="1922"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3"/>
              <w:jc w:val="right"/>
              <w:rPr>
                <w:rFonts w:ascii="Calibri" w:hAnsi="Calibri" w:cs="Calibri" w:eastAsia="Calibri" w:hint="default"/>
                <w:sz w:val="21"/>
                <w:szCs w:val="21"/>
              </w:rPr>
            </w:pPr>
            <w:r>
              <w:rPr>
                <w:rFonts w:ascii="Calibri"/>
                <w:spacing w:val="-2"/>
                <w:sz w:val="21"/>
              </w:rPr>
              <w:t>725,295.44</w:t>
            </w:r>
          </w:p>
        </w:tc>
        <w:tc>
          <w:tcPr>
            <w:tcW w:w="1275"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left="312" w:right="0"/>
              <w:jc w:val="left"/>
              <w:rPr>
                <w:rFonts w:ascii="Calibri" w:hAnsi="Calibri" w:cs="Calibri" w:eastAsia="Calibri" w:hint="default"/>
                <w:sz w:val="21"/>
                <w:szCs w:val="21"/>
              </w:rPr>
            </w:pPr>
            <w:r>
              <w:rPr>
                <w:rFonts w:ascii="Calibri"/>
                <w:sz w:val="21"/>
              </w:rPr>
              <w:t>3%,2%</w:t>
            </w:r>
          </w:p>
        </w:tc>
      </w:tr>
      <w:tr>
        <w:trPr>
          <w:trHeight w:val="386" w:hRule="exact"/>
        </w:trPr>
        <w:tc>
          <w:tcPr>
            <w:tcW w:w="2307"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2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2,557,808.46</w:t>
            </w:r>
          </w:p>
        </w:tc>
        <w:tc>
          <w:tcPr>
            <w:tcW w:w="192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3"/>
              <w:jc w:val="right"/>
              <w:rPr>
                <w:rFonts w:ascii="Calibri" w:hAnsi="Calibri" w:cs="Calibri" w:eastAsia="Calibri" w:hint="default"/>
                <w:sz w:val="21"/>
                <w:szCs w:val="21"/>
              </w:rPr>
            </w:pPr>
            <w:r>
              <w:rPr>
                <w:rFonts w:ascii="Calibri"/>
                <w:spacing w:val="-2"/>
                <w:sz w:val="21"/>
              </w:rPr>
              <w:t>2,433,337.01</w:t>
            </w:r>
            <w:r>
              <w:rPr>
                <w:rFonts w:ascii="Calibri"/>
                <w:sz w:val="21"/>
              </w:rPr>
            </w:r>
          </w:p>
        </w:tc>
        <w:tc>
          <w:tcPr>
            <w:tcW w:w="1275" w:type="dxa"/>
            <w:tcBorders>
              <w:top w:val="nil" w:sz="6" w:space="0" w:color="auto"/>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7"/>
          <w:szCs w:val="17"/>
        </w:rPr>
      </w:pPr>
    </w:p>
    <w:p>
      <w:pPr>
        <w:tabs>
          <w:tab w:pos="1400" w:val="left" w:leader="none"/>
        </w:tabs>
        <w:spacing w:before="0"/>
        <w:ind w:left="231" w:right="0" w:firstLine="0"/>
        <w:jc w:val="left"/>
        <w:rPr>
          <w:rFonts w:ascii="宋体" w:hAnsi="宋体" w:cs="宋体" w:eastAsia="宋体" w:hint="default"/>
          <w:sz w:val="21"/>
          <w:szCs w:val="21"/>
        </w:rPr>
      </w:pPr>
      <w:r>
        <w:rPr/>
        <w:pict>
          <v:group style="position:absolute;margin-left:117.980003pt;margin-top:-45.336342pt;width:387.8pt;height:.5pt;mso-position-horizontal-relative:page;mso-position-vertical-relative:paragraph;z-index:-1193344" coordorigin="2360,-907" coordsize="7756,10">
            <v:shape style="position:absolute;left:2360;top:-907;width:2288;height:10" type="#_x0000_t75" stroked="false">
              <v:imagedata r:id="rId502" o:title=""/>
            </v:shape>
            <v:shape style="position:absolute;left:4643;top:-907;width:2271;height:10" type="#_x0000_t75" stroked="false">
              <v:imagedata r:id="rId503" o:title=""/>
            </v:shape>
            <v:shape style="position:absolute;left:6909;top:-907;width:1927;height:10" type="#_x0000_t75" stroked="false">
              <v:imagedata r:id="rId504" o:title=""/>
            </v:shape>
            <v:shape style="position:absolute;left:8831;top:-907;width:1285;height:10" type="#_x0000_t75" stroked="false">
              <v:imagedata r:id="rId505" o:title=""/>
            </v:shape>
            <w10:wrap type="none"/>
          </v:group>
        </w:pict>
      </w:r>
      <w:r>
        <w:rPr/>
        <w:pict>
          <v:shape style="position:absolute;margin-left:289.010010pt;margin-top:16.823669pt;width:.48001pt;height:.12pt;mso-position-horizontal-relative:page;mso-position-vertical-relative:paragraph;z-index:-1193320" type="#_x0000_t75" stroked="false">
            <v:imagedata r:id="rId501" o:title=""/>
          </v:shape>
        </w:pict>
      </w:r>
      <w:r>
        <w:rPr/>
        <w:pict>
          <v:shape style="position:absolute;margin-left:401.709991pt;margin-top:16.823669pt;width:.47998pt;height:.12pt;mso-position-horizontal-relative:page;mso-position-vertical-relative:paragraph;z-index:-1193296" type="#_x0000_t75" stroked="false">
            <v:imagedata r:id="rId501" o:title=""/>
          </v:shape>
        </w:pict>
      </w:r>
      <w:r>
        <w:rPr/>
        <w:pict>
          <v:group style="position:absolute;margin-left:120.5pt;margin-top:35.663658pt;width:387.8pt;height:.5pt;mso-position-horizontal-relative:page;mso-position-vertical-relative:paragraph;z-index:-1193272" coordorigin="2410,713" coordsize="7756,10">
            <v:shape style="position:absolute;left:2410;top:713;width:5624;height:10" type="#_x0000_t75" stroked="false">
              <v:imagedata r:id="rId495" o:title=""/>
            </v:shape>
            <v:shape style="position:absolute;left:8029;top:713;width:2137;height:10" type="#_x0000_t75" stroked="false">
              <v:imagedata r:id="rId435" o:title=""/>
            </v:shape>
            <w10:wrap type="none"/>
          </v:group>
        </w:pict>
      </w:r>
      <w:r>
        <w:rPr/>
        <w:pict>
          <v:group style="position:absolute;margin-left:120.5pt;margin-top:54.863689pt;width:387.8pt;height:.5pt;mso-position-horizontal-relative:page;mso-position-vertical-relative:paragraph;z-index:-1193248" coordorigin="2410,1097" coordsize="7756,10">
            <v:shape style="position:absolute;left:2410;top:1097;width:5624;height:10" type="#_x0000_t75" stroked="false">
              <v:imagedata r:id="rId495" o:title=""/>
            </v:shape>
            <v:shape style="position:absolute;left:8029;top:1097;width:2137;height:10" type="#_x0000_t75" stroked="false">
              <v:imagedata r:id="rId435" o:title=""/>
            </v:shape>
            <w10:wrap type="none"/>
          </v:group>
        </w:pict>
      </w:r>
      <w:r>
        <w:rPr/>
        <w:pict>
          <v:group style="position:absolute;margin-left:120.5pt;margin-top:74.083687pt;width:387.8pt;height:.5pt;mso-position-horizontal-relative:page;mso-position-vertical-relative:paragraph;z-index:-1193224" coordorigin="2410,1482" coordsize="7756,10">
            <v:shape style="position:absolute;left:2410;top:1482;width:5624;height:10" type="#_x0000_t75" stroked="false">
              <v:imagedata r:id="rId495" o:title=""/>
            </v:shape>
            <v:shape style="position:absolute;left:8029;top:1482;width:2137;height:10" type="#_x0000_t75" stroked="false">
              <v:imagedata r:id="rId435" o:title=""/>
            </v:shape>
            <w10:wrap type="none"/>
          </v:group>
        </w:pict>
      </w:r>
      <w:r>
        <w:rPr/>
        <w:pict>
          <v:group style="position:absolute;margin-left:120.5pt;margin-top:93.283661pt;width:387.8pt;height:.5pt;mso-position-horizontal-relative:page;mso-position-vertical-relative:paragraph;z-index:-1193200" coordorigin="2410,1866" coordsize="7756,10">
            <v:shape style="position:absolute;left:2410;top:1866;width:5624;height:10" type="#_x0000_t75" stroked="false">
              <v:imagedata r:id="rId495" o:title=""/>
            </v:shape>
            <v:shape style="position:absolute;left:8029;top:1866;width:2137;height:10" type="#_x0000_t75" stroked="false">
              <v:imagedata r:id="rId496" o:title=""/>
            </v:shape>
            <w10:wrap type="none"/>
          </v:group>
        </w:pict>
      </w:r>
      <w:r>
        <w:rPr/>
        <w:pict>
          <v:group style="position:absolute;margin-left:120.5pt;margin-top:112.483627pt;width:387.8pt;height:.5pt;mso-position-horizontal-relative:page;mso-position-vertical-relative:paragraph;z-index:-1193176" coordorigin="2410,2250" coordsize="7756,10">
            <v:shape style="position:absolute;left:2410;top:2250;width:5624;height:10" type="#_x0000_t75" stroked="false">
              <v:imagedata r:id="rId495" o:title=""/>
            </v:shape>
            <v:shape style="position:absolute;left:8029;top:2250;width:2137;height:10" type="#_x0000_t75" stroked="false">
              <v:imagedata r:id="rId49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二十九</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销售费用</w:t>
      </w:r>
      <w:r>
        <w:rPr>
          <w:rFonts w:ascii="宋体" w:hAnsi="宋体" w:cs="宋体" w:eastAsia="宋体" w:hint="default"/>
          <w:sz w:val="21"/>
          <w:szCs w:val="21"/>
        </w:rPr>
      </w:r>
    </w:p>
    <w:tbl>
      <w:tblPr>
        <w:tblW w:w="0" w:type="auto"/>
        <w:jc w:val="left"/>
        <w:tblInd w:w="735" w:type="dxa"/>
        <w:tblLayout w:type="fixed"/>
        <w:tblCellMar>
          <w:top w:w="0" w:type="dxa"/>
          <w:left w:w="0" w:type="dxa"/>
          <w:bottom w:w="0" w:type="dxa"/>
          <w:right w:w="0" w:type="dxa"/>
        </w:tblCellMar>
        <w:tblLook w:val="01E0"/>
      </w:tblPr>
      <w:tblGrid>
        <w:gridCol w:w="3389"/>
        <w:gridCol w:w="2254"/>
        <w:gridCol w:w="2127"/>
      </w:tblGrid>
      <w:tr>
        <w:trPr>
          <w:trHeight w:val="385" w:hRule="exact"/>
        </w:trPr>
        <w:tc>
          <w:tcPr>
            <w:tcW w:w="3389"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2127"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698"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399"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22"/>
                <w:szCs w:val="22"/>
              </w:rPr>
            </w:pPr>
            <w:r>
              <w:rPr>
                <w:rFonts w:ascii="宋体" w:hAnsi="宋体" w:cs="宋体" w:eastAsia="宋体" w:hint="default"/>
                <w:sz w:val="22"/>
                <w:szCs w:val="22"/>
              </w:rPr>
              <w:t>工资</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3"/>
              <w:jc w:val="right"/>
              <w:rPr>
                <w:rFonts w:ascii="Calibri" w:hAnsi="Calibri" w:cs="Calibri" w:eastAsia="Calibri" w:hint="default"/>
                <w:sz w:val="20"/>
                <w:szCs w:val="20"/>
              </w:rPr>
            </w:pPr>
            <w:r>
              <w:rPr>
                <w:rFonts w:ascii="Calibri"/>
                <w:spacing w:val="-1"/>
                <w:w w:val="95"/>
                <w:sz w:val="20"/>
              </w:rPr>
              <w:t>13,374,494.34</w:t>
            </w:r>
            <w:r>
              <w:rPr>
                <w:rFonts w:ascii="Calibri"/>
                <w:spacing w:val="-1"/>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7"/>
              <w:jc w:val="right"/>
              <w:rPr>
                <w:rFonts w:ascii="Calibri" w:hAnsi="Calibri" w:cs="Calibri" w:eastAsia="Calibri" w:hint="default"/>
                <w:sz w:val="20"/>
                <w:szCs w:val="20"/>
              </w:rPr>
            </w:pPr>
            <w:r>
              <w:rPr>
                <w:rFonts w:ascii="Calibri"/>
                <w:spacing w:val="-1"/>
                <w:sz w:val="20"/>
              </w:rPr>
              <w:t>11,693,576.55</w:t>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福利费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774,759.13</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w w:val="95"/>
                <w:sz w:val="20"/>
              </w:rPr>
              <w:t>55,521.67</w:t>
            </w:r>
            <w:r>
              <w:rPr>
                <w:rFonts w:ascii="Calibri"/>
                <w:spacing w:val="-1"/>
                <w:sz w:val="20"/>
              </w:rPr>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劳动保险</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1,345,973.36</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sz w:val="20"/>
              </w:rPr>
              <w:t>735,011.07</w:t>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住房公积金</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222,564.00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spacing w:val="-1"/>
                <w:sz w:val="20"/>
              </w:rPr>
              <w:t>162,221.00</w:t>
            </w:r>
          </w:p>
        </w:tc>
      </w:tr>
      <w:tr>
        <w:trPr>
          <w:trHeight w:val="385"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差旅费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4,033,060.60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sz w:val="20"/>
              </w:rPr>
              <w:t>2,619,699.67</w:t>
            </w:r>
          </w:p>
        </w:tc>
      </w:tr>
      <w:tr>
        <w:trPr>
          <w:trHeight w:val="385"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2"/>
                <w:szCs w:val="22"/>
              </w:rPr>
            </w:pPr>
            <w:r>
              <w:rPr>
                <w:rFonts w:ascii="宋体" w:hAnsi="宋体" w:cs="宋体" w:eastAsia="宋体" w:hint="default"/>
                <w:sz w:val="22"/>
                <w:szCs w:val="22"/>
              </w:rPr>
              <w:t>运输费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Calibri" w:hAnsi="Calibri" w:cs="Calibri" w:eastAsia="Calibri" w:hint="default"/>
                <w:sz w:val="20"/>
                <w:szCs w:val="20"/>
              </w:rPr>
            </w:pPr>
            <w:r>
              <w:rPr>
                <w:rFonts w:ascii="Calibri"/>
                <w:spacing w:val="-1"/>
                <w:sz w:val="20"/>
              </w:rPr>
              <w:t>3,686,966.97</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8"/>
              <w:jc w:val="right"/>
              <w:rPr>
                <w:rFonts w:ascii="Calibri" w:hAnsi="Calibri" w:cs="Calibri" w:eastAsia="Calibri" w:hint="default"/>
                <w:sz w:val="20"/>
                <w:szCs w:val="20"/>
              </w:rPr>
            </w:pPr>
            <w:r>
              <w:rPr>
                <w:rFonts w:ascii="Calibri"/>
                <w:w w:val="95"/>
                <w:sz w:val="20"/>
              </w:rPr>
              <w:t>2,609,883.05</w:t>
            </w:r>
            <w:r>
              <w:rPr>
                <w:rFonts w:ascii="Calibri"/>
                <w:sz w:val="20"/>
              </w:rPr>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业务招待费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3,714,436.63</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w w:val="95"/>
                <w:sz w:val="20"/>
              </w:rPr>
              <w:t>3,016,384.06</w:t>
            </w:r>
            <w:r>
              <w:rPr>
                <w:rFonts w:ascii="Calibri"/>
                <w:sz w:val="20"/>
              </w:rPr>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折旧费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221,954.84</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w w:val="95"/>
                <w:sz w:val="20"/>
              </w:rPr>
              <w:t>171,340.34</w:t>
            </w:r>
            <w:r>
              <w:rPr>
                <w:rFonts w:ascii="Calibri"/>
                <w:sz w:val="20"/>
              </w:rPr>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办公费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4,203,353.17</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sz w:val="20"/>
              </w:rPr>
              <w:t>2,620,421.72</w:t>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广告费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3,600,080.53</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w w:val="95"/>
                <w:sz w:val="20"/>
              </w:rPr>
              <w:t>3,442,909.44</w:t>
            </w:r>
            <w:r>
              <w:rPr>
                <w:rFonts w:ascii="Calibri"/>
                <w:sz w:val="20"/>
              </w:rPr>
            </w:r>
          </w:p>
        </w:tc>
      </w:tr>
      <w:tr>
        <w:trPr>
          <w:trHeight w:val="386"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展览费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2"/>
              <w:jc w:val="right"/>
              <w:rPr>
                <w:rFonts w:ascii="Calibri" w:hAnsi="Calibri" w:cs="Calibri" w:eastAsia="Calibri" w:hint="default"/>
                <w:sz w:val="20"/>
                <w:szCs w:val="20"/>
              </w:rPr>
            </w:pPr>
            <w:r>
              <w:rPr>
                <w:rFonts w:ascii="Calibri"/>
                <w:spacing w:val="-1"/>
                <w:sz w:val="20"/>
              </w:rPr>
              <w:t>853,521.41</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spacing w:val="-1"/>
                <w:sz w:val="20"/>
              </w:rPr>
              <w:t>87,419.00</w:t>
            </w:r>
          </w:p>
        </w:tc>
      </w:tr>
      <w:tr>
        <w:trPr>
          <w:trHeight w:val="39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Calibri" w:hAnsi="Calibri" w:cs="Calibri" w:eastAsia="Calibri" w:hint="default"/>
                <w:sz w:val="22"/>
                <w:szCs w:val="22"/>
              </w:rPr>
            </w:pPr>
            <w:r>
              <w:rPr>
                <w:rFonts w:ascii="宋体" w:hAnsi="宋体" w:cs="宋体" w:eastAsia="宋体" w:hint="default"/>
                <w:sz w:val="22"/>
                <w:szCs w:val="22"/>
              </w:rPr>
              <w:t>产品质量保证</w:t>
            </w:r>
            <w:r>
              <w:rPr>
                <w:rFonts w:ascii="Calibri" w:hAnsi="Calibri" w:cs="Calibri" w:eastAsia="Calibri" w:hint="default"/>
                <w:sz w:val="22"/>
                <w:szCs w:val="22"/>
              </w:rPr>
              <w:t>(</w:t>
            </w:r>
            <w:r>
              <w:rPr>
                <w:rFonts w:ascii="宋体" w:hAnsi="宋体" w:cs="宋体" w:eastAsia="宋体" w:hint="default"/>
                <w:sz w:val="22"/>
                <w:szCs w:val="22"/>
              </w:rPr>
              <w:t>维修费</w:t>
            </w:r>
            <w:r>
              <w:rPr>
                <w:rFonts w:ascii="Calibri" w:hAnsi="Calibri" w:cs="Calibri" w:eastAsia="Calibri" w:hint="default"/>
                <w:sz w:val="22"/>
                <w:szCs w:val="22"/>
              </w:rPr>
              <w:t>)</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7"/>
              <w:ind w:right="103"/>
              <w:jc w:val="right"/>
              <w:rPr>
                <w:rFonts w:ascii="Calibri" w:hAnsi="Calibri" w:cs="Calibri" w:eastAsia="Calibri" w:hint="default"/>
                <w:sz w:val="20"/>
                <w:szCs w:val="20"/>
              </w:rPr>
            </w:pPr>
            <w:r>
              <w:rPr>
                <w:rFonts w:ascii="Calibri"/>
                <w:spacing w:val="-1"/>
                <w:w w:val="95"/>
                <w:sz w:val="20"/>
              </w:rPr>
              <w:t>2,487,760.52</w:t>
            </w:r>
            <w:r>
              <w:rPr>
                <w:rFonts w:ascii="Calibri"/>
                <w:spacing w:val="-1"/>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7"/>
              <w:ind w:right="108"/>
              <w:jc w:val="right"/>
              <w:rPr>
                <w:rFonts w:ascii="Calibri" w:hAnsi="Calibri" w:cs="Calibri" w:eastAsia="Calibri" w:hint="default"/>
                <w:sz w:val="20"/>
                <w:szCs w:val="20"/>
              </w:rPr>
            </w:pPr>
            <w:r>
              <w:rPr>
                <w:rFonts w:ascii="Calibri"/>
                <w:spacing w:val="-1"/>
                <w:sz w:val="20"/>
              </w:rPr>
              <w:t>2,457,182.71</w:t>
            </w:r>
          </w:p>
        </w:tc>
      </w:tr>
      <w:tr>
        <w:trPr>
          <w:trHeight w:val="375"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2"/>
              <w:ind w:left="122" w:right="0"/>
              <w:jc w:val="left"/>
              <w:rPr>
                <w:rFonts w:ascii="宋体" w:hAnsi="宋体" w:cs="宋体" w:eastAsia="宋体" w:hint="default"/>
                <w:sz w:val="22"/>
                <w:szCs w:val="22"/>
              </w:rPr>
            </w:pPr>
            <w:r>
              <w:rPr>
                <w:rFonts w:ascii="宋体" w:hAnsi="宋体" w:cs="宋体" w:eastAsia="宋体" w:hint="default"/>
                <w:sz w:val="22"/>
                <w:szCs w:val="22"/>
              </w:rPr>
              <w:t>水电费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03"/>
              <w:jc w:val="right"/>
              <w:rPr>
                <w:rFonts w:ascii="Calibri" w:hAnsi="Calibri" w:cs="Calibri" w:eastAsia="Calibri" w:hint="default"/>
                <w:sz w:val="20"/>
                <w:szCs w:val="20"/>
              </w:rPr>
            </w:pPr>
            <w:r>
              <w:rPr>
                <w:rFonts w:ascii="Calibri"/>
                <w:spacing w:val="-1"/>
                <w:sz w:val="20"/>
              </w:rPr>
              <w:t>317,337.73</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57"/>
              <w:ind w:right="106"/>
              <w:jc w:val="right"/>
              <w:rPr>
                <w:rFonts w:ascii="Calibri" w:hAnsi="Calibri" w:cs="Calibri" w:eastAsia="Calibri" w:hint="default"/>
                <w:sz w:val="20"/>
                <w:szCs w:val="20"/>
              </w:rPr>
            </w:pPr>
            <w:r>
              <w:rPr>
                <w:rFonts w:ascii="Calibri"/>
                <w:w w:val="95"/>
                <w:sz w:val="20"/>
              </w:rPr>
              <w:t>265,320.55</w:t>
            </w:r>
            <w:r>
              <w:rPr>
                <w:rFonts w:ascii="Calibri"/>
                <w:sz w:val="20"/>
              </w:rPr>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电话费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w w:val="95"/>
                <w:sz w:val="20"/>
              </w:rPr>
              <w:t>137,099.97</w:t>
            </w:r>
            <w:r>
              <w:rPr>
                <w:rFonts w:ascii="Calibri"/>
                <w:spacing w:val="-1"/>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w w:val="95"/>
                <w:sz w:val="20"/>
              </w:rPr>
              <w:t>163,004.39</w:t>
            </w:r>
            <w:r>
              <w:rPr>
                <w:rFonts w:ascii="Calibri"/>
                <w:sz w:val="20"/>
              </w:rPr>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通讯补助</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2"/>
              <w:jc w:val="right"/>
              <w:rPr>
                <w:rFonts w:ascii="Calibri" w:hAnsi="Calibri" w:cs="Calibri" w:eastAsia="Calibri" w:hint="default"/>
                <w:sz w:val="20"/>
                <w:szCs w:val="20"/>
              </w:rPr>
            </w:pPr>
            <w:r>
              <w:rPr>
                <w:rFonts w:ascii="Calibri"/>
                <w:spacing w:val="-1"/>
                <w:sz w:val="20"/>
              </w:rPr>
              <w:t>221,725.07</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spacing w:val="-1"/>
                <w:sz w:val="20"/>
              </w:rPr>
              <w:t>201,327.95</w:t>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汽车费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5,087,116.43</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sz w:val="20"/>
              </w:rPr>
              <w:t>4,535,002.66</w:t>
            </w:r>
          </w:p>
        </w:tc>
      </w:tr>
      <w:tr>
        <w:trPr>
          <w:trHeight w:val="393" w:hRule="exact"/>
        </w:trPr>
        <w:tc>
          <w:tcPr>
            <w:tcW w:w="3389"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税金</w:t>
            </w:r>
          </w:p>
        </w:tc>
        <w:tc>
          <w:tcPr>
            <w:tcW w:w="22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4,477.18</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spacing w:val="-1"/>
                <w:w w:val="95"/>
                <w:sz w:val="20"/>
              </w:rPr>
              <w:t>3,257.64</w:t>
            </w:r>
            <w:r>
              <w:rPr>
                <w:rFonts w:ascii="Calibri"/>
                <w:spacing w:val="-1"/>
                <w:sz w:val="20"/>
              </w:rPr>
            </w:r>
          </w:p>
        </w:tc>
      </w:tr>
    </w:tbl>
    <w:p>
      <w:pPr>
        <w:spacing w:after="0" w:line="240" w:lineRule="auto"/>
        <w:jc w:val="right"/>
        <w:rPr>
          <w:rFonts w:ascii="Calibri" w:hAnsi="Calibri" w:cs="Calibri" w:eastAsia="Calibri" w:hint="default"/>
          <w:sz w:val="20"/>
          <w:szCs w:val="20"/>
        </w:rPr>
        <w:sectPr>
          <w:pgSz w:w="11910" w:h="16840"/>
          <w:pgMar w:header="885" w:footer="1195" w:top="1540" w:bottom="1380" w:left="1660" w:right="1640"/>
        </w:sectPr>
      </w:pPr>
    </w:p>
    <w:p>
      <w:pPr>
        <w:spacing w:line="240" w:lineRule="auto" w:before="2"/>
        <w:rPr>
          <w:rFonts w:ascii="宋体" w:hAnsi="宋体" w:cs="宋体" w:eastAsia="宋体" w:hint="default"/>
          <w:b/>
          <w:bCs/>
          <w:sz w:val="8"/>
          <w:szCs w:val="8"/>
        </w:rPr>
      </w:pPr>
      <w:r>
        <w:rPr/>
        <w:pict>
          <v:group style="position:absolute;margin-left:88.344002pt;margin-top:79.559982pt;width:420.7pt;height:3pt;mso-position-horizontal-relative:page;mso-position-vertical-relative:page;z-index:-1192864" coordorigin="1767,1591" coordsize="8414,60">
            <v:group style="position:absolute;left:1772;top:1596;width:8366;height:2" coordorigin="1772,1596" coordsize="8366,2">
              <v:shape style="position:absolute;left:1772;top:1596;width:8366;height:2" coordorigin="1772,1596" coordsize="8366,0" path="m1772,1596l10137,1596e" filled="false" stroked="true" strokeweight=".48pt" strokecolor="#000000">
                <v:path arrowok="t"/>
              </v:shape>
            </v:group>
            <v:group style="position:absolute;left:2410;top:1615;width:3370;height:2" coordorigin="2410,1615" coordsize="3370,2">
              <v:shape style="position:absolute;left:2410;top:1615;width:3370;height:2" coordorigin="2410,1615" coordsize="3370,0" path="m2410,1615l5780,1615e" filled="false" stroked="true" strokeweight="1.44pt" strokecolor="#000000">
                <v:path arrowok="t"/>
              </v:shape>
              <v:shape style="position:absolute;left:5780;top:1630;width:10;height:2" type="#_x0000_t75" stroked="false">
                <v:imagedata r:id="rId510" o:title=""/>
              </v:shape>
            </v:group>
            <v:group style="position:absolute;left:5780;top:1615;width:29;height:2" coordorigin="5780,1615" coordsize="29,2">
              <v:shape style="position:absolute;left:5780;top:1615;width:29;height:2" coordorigin="5780,1615" coordsize="29,0" path="m5780,1615l5809,1615e" filled="false" stroked="true" strokeweight="1.44pt" strokecolor="#000000">
                <v:path arrowok="t"/>
              </v:shape>
            </v:group>
            <v:group style="position:absolute;left:5809;top:1615;width:2226;height:2" coordorigin="5809,1615" coordsize="2226,2">
              <v:shape style="position:absolute;left:5809;top:1615;width:2226;height:2" coordorigin="5809,1615" coordsize="2226,0" path="m5809,1615l8034,1615e" filled="false" stroked="true" strokeweight="1.44pt" strokecolor="#000000">
                <v:path arrowok="t"/>
              </v:shape>
              <v:shape style="position:absolute;left:8034;top:1630;width:10;height:2" type="#_x0000_t75" stroked="false">
                <v:imagedata r:id="rId510" o:title=""/>
              </v:shape>
            </v:group>
            <v:group style="position:absolute;left:8034;top:1615;width:29;height:2" coordorigin="8034,1615" coordsize="29,2">
              <v:shape style="position:absolute;left:8034;top:1615;width:29;height:2" coordorigin="8034,1615" coordsize="29,0" path="m8034,1615l8063,1615e" filled="false" stroked="true" strokeweight="1.44pt" strokecolor="#000000">
                <v:path arrowok="t"/>
              </v:shape>
            </v:group>
            <v:group style="position:absolute;left:8063;top:1615;width:2103;height:2" coordorigin="8063,1615" coordsize="2103,2">
              <v:shape style="position:absolute;left:8063;top:1615;width:2103;height:2" coordorigin="8063,1615" coordsize="2103,0" path="m8063,1615l10166,1615e" filled="false" stroked="true" strokeweight="1.44pt" strokecolor="#000000">
                <v:path arrowok="t"/>
              </v:shape>
            </v:group>
            <v:group style="position:absolute;left:5780;top:1632;width:10;height:20" coordorigin="5780,1632" coordsize="10,20">
              <v:shape style="position:absolute;left:5780;top:1632;width:10;height:20" coordorigin="5780,1632" coordsize="10,20" path="m5780,1651l5790,1651,5790,1632,5780,1632,5780,1651xe" filled="true" fillcolor="#000000" stroked="false">
                <v:path arrowok="t"/>
                <v:fill type="solid"/>
              </v:shape>
            </v:group>
            <v:group style="position:absolute;left:8034;top:1632;width:10;height:20" coordorigin="8034,1632" coordsize="10,20">
              <v:shape style="position:absolute;left:8034;top:1632;width:10;height:20" coordorigin="8034,1632" coordsize="10,20" path="m8034,1651l8044,1651,8044,1632,8034,1632,8034,1651xe" filled="true" fillcolor="#000000" stroked="false">
                <v:path arrowok="t"/>
                <v:fill type="solid"/>
              </v:shape>
            </v:group>
            <w10:wrap type="none"/>
          </v:group>
        </w:pict>
      </w:r>
      <w:r>
        <w:rPr/>
        <w:pict>
          <v:group style="position:absolute;margin-left:120.5pt;margin-top:100.340004pt;width:387.8pt;height:.5pt;mso-position-horizontal-relative:page;mso-position-vertical-relative:page;z-index:-1192840" coordorigin="2410,2007" coordsize="7756,10">
            <v:shape style="position:absolute;left:2410;top:2007;width:5624;height:10" type="#_x0000_t75" stroked="false">
              <v:imagedata r:id="rId495" o:title=""/>
            </v:shape>
            <v:shape style="position:absolute;left:8029;top:2007;width:2137;height:10" type="#_x0000_t75" stroked="false">
              <v:imagedata r:id="rId496" o:title=""/>
            </v:shape>
            <w10:wrap type="none"/>
          </v:group>
        </w:pict>
      </w:r>
      <w:r>
        <w:rPr/>
        <w:pict>
          <v:group style="position:absolute;margin-left:120.5pt;margin-top:119.540001pt;width:387.8pt;height:.5pt;mso-position-horizontal-relative:page;mso-position-vertical-relative:page;z-index:-1192816" coordorigin="2410,2391" coordsize="7756,10">
            <v:shape style="position:absolute;left:2410;top:2391;width:5624;height:10" type="#_x0000_t75" stroked="false">
              <v:imagedata r:id="rId495" o:title=""/>
            </v:shape>
            <v:shape style="position:absolute;left:8029;top:2391;width:2137;height:10" type="#_x0000_t75" stroked="false">
              <v:imagedata r:id="rId435" o:title=""/>
            </v:shape>
            <w10:wrap type="none"/>
          </v:group>
        </w:pict>
      </w:r>
      <w:r>
        <w:rPr/>
        <w:pict>
          <v:group style="position:absolute;margin-left:120.5pt;margin-top:138.740005pt;width:387.8pt;height:.5pt;mso-position-horizontal-relative:page;mso-position-vertical-relative:page;z-index:-1192792" coordorigin="2410,2775" coordsize="7756,10">
            <v:shape style="position:absolute;left:2410;top:2775;width:5624;height:10" type="#_x0000_t75" stroked="false">
              <v:imagedata r:id="rId495" o:title=""/>
            </v:shape>
            <v:shape style="position:absolute;left:8029;top:2775;width:2137;height:10" type="#_x0000_t75" stroked="false">
              <v:imagedata r:id="rId435" o:title=""/>
            </v:shape>
            <w10:wrap type="none"/>
          </v:group>
        </w:pict>
      </w:r>
      <w:r>
        <w:rPr/>
        <w:pict>
          <v:group style="position:absolute;margin-left:120.5pt;margin-top:157.940002pt;width:387.8pt;height:.5pt;mso-position-horizontal-relative:page;mso-position-vertical-relative:page;z-index:-1192768" coordorigin="2410,3159" coordsize="7756,10">
            <v:shape style="position:absolute;left:2410;top:3159;width:5624;height:10" type="#_x0000_t75" stroked="false">
              <v:imagedata r:id="rId495" o:title=""/>
            </v:shape>
            <v:shape style="position:absolute;left:8029;top:3159;width:2137;height:10" type="#_x0000_t75" stroked="false">
              <v:imagedata r:id="rId435" o:title=""/>
            </v:shape>
            <w10:wrap type="none"/>
          </v:group>
        </w:pict>
      </w:r>
      <w:r>
        <w:rPr/>
        <w:pict>
          <v:group style="position:absolute;margin-left:120.5pt;margin-top:392.689972pt;width:387.8pt;height:.5pt;mso-position-horizontal-relative:page;mso-position-vertical-relative:page;z-index:-1192504" coordorigin="2410,7854" coordsize="7756,10">
            <v:shape style="position:absolute;left:2410;top:7854;width:3356;height:10" type="#_x0000_t75" stroked="false">
              <v:imagedata r:id="rId433" o:title=""/>
            </v:shape>
            <v:shape style="position:absolute;left:5761;top:7854;width:2273;height:10" type="#_x0000_t75" stroked="false">
              <v:imagedata r:id="rId434" o:title=""/>
            </v:shape>
            <v:shape style="position:absolute;left:8029;top:7854;width:2137;height:10" type="#_x0000_t75" stroked="false">
              <v:imagedata r:id="rId435" o:title=""/>
            </v:shape>
            <w10:wrap type="none"/>
          </v:group>
        </w:pict>
      </w:r>
      <w:r>
        <w:rPr/>
        <w:pict>
          <v:group style="position:absolute;margin-left:120.5pt;margin-top:411.889984pt;width:387.8pt;height:.5pt;mso-position-horizontal-relative:page;mso-position-vertical-relative:page;z-index:-1192480" coordorigin="2410,8238" coordsize="7756,10">
            <v:shape style="position:absolute;left:2410;top:8238;width:3356;height:10" type="#_x0000_t75" stroked="false">
              <v:imagedata r:id="rId433" o:title=""/>
            </v:shape>
            <v:shape style="position:absolute;left:5761;top:8238;width:2273;height:10" type="#_x0000_t75" stroked="false">
              <v:imagedata r:id="rId499" o:title=""/>
            </v:shape>
            <v:shape style="position:absolute;left:8029;top:8238;width:2137;height:10" type="#_x0000_t75" stroked="false">
              <v:imagedata r:id="rId496" o:title=""/>
            </v:shape>
            <w10:wrap type="none"/>
          </v:group>
        </w:pict>
      </w:r>
      <w:r>
        <w:rPr/>
        <w:pict>
          <v:group style="position:absolute;margin-left:120.5pt;margin-top:431.089996pt;width:387.8pt;height:.5pt;mso-position-horizontal-relative:page;mso-position-vertical-relative:page;z-index:-1192456" coordorigin="2410,8622" coordsize="7756,10">
            <v:shape style="position:absolute;left:2410;top:8622;width:3356;height:10" type="#_x0000_t75" stroked="false">
              <v:imagedata r:id="rId433" o:title=""/>
            </v:shape>
            <v:shape style="position:absolute;left:5761;top:8622;width:2273;height:10" type="#_x0000_t75" stroked="false">
              <v:imagedata r:id="rId499" o:title=""/>
            </v:shape>
            <v:shape style="position:absolute;left:8029;top:8622;width:2137;height:10" type="#_x0000_t75" stroked="false">
              <v:imagedata r:id="rId496" o:title=""/>
            </v:shape>
            <w10:wrap type="none"/>
          </v:group>
        </w:pict>
      </w:r>
      <w:r>
        <w:rPr/>
        <w:pict>
          <v:group style="position:absolute;margin-left:120.5pt;margin-top:450.289978pt;width:387.8pt;height:.5pt;mso-position-horizontal-relative:page;mso-position-vertical-relative:page;z-index:-1192432" coordorigin="2410,9006" coordsize="7756,10">
            <v:shape style="position:absolute;left:2410;top:9006;width:3356;height:10" type="#_x0000_t75" stroked="false">
              <v:imagedata r:id="rId433" o:title=""/>
            </v:shape>
            <v:shape style="position:absolute;left:5761;top:9006;width:2273;height:10" type="#_x0000_t75" stroked="false">
              <v:imagedata r:id="rId434" o:title=""/>
            </v:shape>
            <v:shape style="position:absolute;left:8029;top:9006;width:2137;height:10" type="#_x0000_t75" stroked="false">
              <v:imagedata r:id="rId435" o:title=""/>
            </v:shape>
            <w10:wrap type="none"/>
          </v:group>
        </w:pict>
      </w:r>
      <w:r>
        <w:rPr/>
        <w:pict>
          <v:group style="position:absolute;margin-left:120.5pt;margin-top:469.609985pt;width:387.8pt;height:.5pt;mso-position-horizontal-relative:page;mso-position-vertical-relative:page;z-index:-1192408" coordorigin="2410,9392" coordsize="7756,10">
            <v:shape style="position:absolute;left:2410;top:9392;width:3356;height:10" type="#_x0000_t75" stroked="false">
              <v:imagedata r:id="rId433" o:title=""/>
            </v:shape>
            <v:shape style="position:absolute;left:5761;top:9392;width:2273;height:10" type="#_x0000_t75" stroked="false">
              <v:imagedata r:id="rId434" o:title=""/>
            </v:shape>
            <v:shape style="position:absolute;left:8029;top:9392;width:2137;height:10" type="#_x0000_t75" stroked="false">
              <v:imagedata r:id="rId435" o:title=""/>
            </v:shape>
            <w10:wrap type="none"/>
          </v:group>
        </w:pict>
      </w:r>
      <w:r>
        <w:rPr/>
        <w:pict>
          <v:group style="position:absolute;margin-left:120.5pt;margin-top:488.829987pt;width:387.8pt;height:.5pt;mso-position-horizontal-relative:page;mso-position-vertical-relative:page;z-index:-1192384" coordorigin="2410,9777" coordsize="7756,10">
            <v:shape style="position:absolute;left:2410;top:9777;width:3356;height:10" type="#_x0000_t75" stroked="false">
              <v:imagedata r:id="rId433" o:title=""/>
            </v:shape>
            <v:shape style="position:absolute;left:5761;top:9777;width:2273;height:10" type="#_x0000_t75" stroked="false">
              <v:imagedata r:id="rId499" o:title=""/>
            </v:shape>
            <v:shape style="position:absolute;left:8029;top:9777;width:2137;height:10" type="#_x0000_t75" stroked="false">
              <v:imagedata r:id="rId496" o:title=""/>
            </v:shape>
            <w10:wrap type="none"/>
          </v:group>
        </w:pict>
      </w:r>
      <w:r>
        <w:rPr/>
        <w:pict>
          <v:group style="position:absolute;margin-left:120.5pt;margin-top:508.029999pt;width:387.8pt;height:.5pt;mso-position-horizontal-relative:page;mso-position-vertical-relative:page;z-index:-1192360" coordorigin="2410,10161" coordsize="7756,10">
            <v:shape style="position:absolute;left:2410;top:10161;width:3356;height:10" type="#_x0000_t75" stroked="false">
              <v:imagedata r:id="rId433" o:title=""/>
            </v:shape>
            <v:shape style="position:absolute;left:5761;top:10161;width:2273;height:10" type="#_x0000_t75" stroked="false">
              <v:imagedata r:id="rId434" o:title=""/>
            </v:shape>
            <v:shape style="position:absolute;left:8029;top:10161;width:2137;height:10" type="#_x0000_t75" stroked="false">
              <v:imagedata r:id="rId435" o:title=""/>
            </v:shape>
            <w10:wrap type="none"/>
          </v:group>
        </w:pict>
      </w:r>
      <w:r>
        <w:rPr/>
        <w:pict>
          <v:group style="position:absolute;margin-left:120.5pt;margin-top:527.229980pt;width:387.8pt;height:.5pt;mso-position-horizontal-relative:page;mso-position-vertical-relative:page;z-index:-1192336" coordorigin="2410,10545" coordsize="7756,10">
            <v:shape style="position:absolute;left:2410;top:10545;width:3356;height:10" type="#_x0000_t75" stroked="false">
              <v:imagedata r:id="rId433" o:title=""/>
            </v:shape>
            <v:shape style="position:absolute;left:5761;top:10545;width:2273;height:10" type="#_x0000_t75" stroked="false">
              <v:imagedata r:id="rId434" o:title=""/>
            </v:shape>
            <v:shape style="position:absolute;left:8029;top:10545;width:2137;height:10" type="#_x0000_t75" stroked="false">
              <v:imagedata r:id="rId435" o:title=""/>
            </v:shape>
            <w10:wrap type="none"/>
          </v:group>
        </w:pict>
      </w:r>
      <w:r>
        <w:rPr/>
        <w:pict>
          <v:group style="position:absolute;margin-left:120.5pt;margin-top:546.429993pt;width:387.8pt;height:.5pt;mso-position-horizontal-relative:page;mso-position-vertical-relative:page;z-index:-1192312" coordorigin="2410,10929" coordsize="7756,10">
            <v:shape style="position:absolute;left:2410;top:10929;width:3356;height:10" type="#_x0000_t75" stroked="false">
              <v:imagedata r:id="rId433" o:title=""/>
            </v:shape>
            <v:shape style="position:absolute;left:5761;top:10929;width:2273;height:10" type="#_x0000_t75" stroked="false">
              <v:imagedata r:id="rId434" o:title=""/>
            </v:shape>
            <v:shape style="position:absolute;left:8029;top:10929;width:2137;height:10" type="#_x0000_t75" stroked="false">
              <v:imagedata r:id="rId435" o:title=""/>
            </v:shape>
            <w10:wrap type="none"/>
          </v:group>
        </w:pict>
      </w:r>
      <w:r>
        <w:rPr/>
        <w:pict>
          <v:group style="position:absolute;margin-left:120.5pt;margin-top:565.630005pt;width:387.8pt;height:.5pt;mso-position-horizontal-relative:page;mso-position-vertical-relative:page;z-index:-1192288" coordorigin="2410,11313" coordsize="7756,10">
            <v:shape style="position:absolute;left:2410;top:11313;width:3356;height:10" type="#_x0000_t75" stroked="false">
              <v:imagedata r:id="rId433" o:title=""/>
            </v:shape>
            <v:shape style="position:absolute;left:5761;top:11313;width:2273;height:10" type="#_x0000_t75" stroked="false">
              <v:imagedata r:id="rId499" o:title=""/>
            </v:shape>
            <v:shape style="position:absolute;left:8029;top:11313;width:2137;height:10" type="#_x0000_t75" stroked="false">
              <v:imagedata r:id="rId496" o:title=""/>
            </v:shape>
            <w10:wrap type="none"/>
          </v:group>
        </w:pict>
      </w:r>
      <w:r>
        <w:rPr/>
        <w:pict>
          <v:group style="position:absolute;margin-left:120.5pt;margin-top:584.950012pt;width:387.8pt;height:.5pt;mso-position-horizontal-relative:page;mso-position-vertical-relative:page;z-index:-1192264" coordorigin="2410,11699" coordsize="7756,10">
            <v:shape style="position:absolute;left:2410;top:11699;width:3356;height:10" type="#_x0000_t75" stroked="false">
              <v:imagedata r:id="rId433" o:title=""/>
            </v:shape>
            <v:shape style="position:absolute;left:5761;top:11699;width:2273;height:10" type="#_x0000_t75" stroked="false">
              <v:imagedata r:id="rId434" o:title=""/>
            </v:shape>
            <v:shape style="position:absolute;left:8029;top:11699;width:2137;height:10" type="#_x0000_t75" stroked="false">
              <v:imagedata r:id="rId435" o:title=""/>
            </v:shape>
            <w10:wrap type="none"/>
          </v:group>
        </w:pict>
      </w:r>
      <w:r>
        <w:rPr/>
        <w:pict>
          <v:group style="position:absolute;margin-left:120.5pt;margin-top:604.149963pt;width:387.8pt;height:.5pt;mso-position-horizontal-relative:page;mso-position-vertical-relative:page;z-index:-1192240" coordorigin="2410,12083" coordsize="7756,10">
            <v:shape style="position:absolute;left:2410;top:12083;width:3356;height:10" type="#_x0000_t75" stroked="false">
              <v:imagedata r:id="rId433" o:title=""/>
            </v:shape>
            <v:shape style="position:absolute;left:5761;top:12083;width:2273;height:10" type="#_x0000_t75" stroked="false">
              <v:imagedata r:id="rId434" o:title=""/>
            </v:shape>
            <v:shape style="position:absolute;left:8029;top:12083;width:2137;height:10" type="#_x0000_t75" stroked="false">
              <v:imagedata r:id="rId435" o:title=""/>
            </v:shape>
            <w10:wrap type="none"/>
          </v:group>
        </w:pict>
      </w:r>
      <w:r>
        <w:rPr/>
        <w:pict>
          <v:group style="position:absolute;margin-left:120.5pt;margin-top:623.349976pt;width:387.8pt;height:.5pt;mso-position-horizontal-relative:page;mso-position-vertical-relative:page;z-index:-1192216" coordorigin="2410,12467" coordsize="7756,10">
            <v:shape style="position:absolute;left:2410;top:12467;width:3356;height:10" type="#_x0000_t75" stroked="false">
              <v:imagedata r:id="rId433" o:title=""/>
            </v:shape>
            <v:shape style="position:absolute;left:5761;top:12467;width:2273;height:10" type="#_x0000_t75" stroked="false">
              <v:imagedata r:id="rId434" o:title=""/>
            </v:shape>
            <v:shape style="position:absolute;left:8029;top:12467;width:2137;height:10" type="#_x0000_t75" stroked="false">
              <v:imagedata r:id="rId435" o:title=""/>
            </v:shape>
            <w10:wrap type="none"/>
          </v:group>
        </w:pict>
      </w:r>
      <w:r>
        <w:rPr/>
        <w:pict>
          <v:group style="position:absolute;margin-left:120.5pt;margin-top:642.549988pt;width:387.8pt;height:.5pt;mso-position-horizontal-relative:page;mso-position-vertical-relative:page;z-index:-1192192" coordorigin="2410,12851" coordsize="7756,10">
            <v:shape style="position:absolute;left:2410;top:12851;width:3356;height:10" type="#_x0000_t75" stroked="false">
              <v:imagedata r:id="rId433" o:title=""/>
            </v:shape>
            <v:shape style="position:absolute;left:5761;top:12851;width:2273;height:10" type="#_x0000_t75" stroked="false">
              <v:imagedata r:id="rId499" o:title=""/>
            </v:shape>
            <v:shape style="position:absolute;left:8029;top:12851;width:2137;height:10" type="#_x0000_t75" stroked="false">
              <v:imagedata r:id="rId496" o:title=""/>
            </v:shape>
            <w10:wrap type="none"/>
          </v:group>
        </w:pict>
      </w:r>
      <w:r>
        <w:rPr/>
        <w:pict>
          <v:group style="position:absolute;margin-left:120.5pt;margin-top:661.780029pt;width:387.8pt;height:.5pt;mso-position-horizontal-relative:page;mso-position-vertical-relative:page;z-index:-1192168" coordorigin="2410,13236" coordsize="7756,10">
            <v:shape style="position:absolute;left:2410;top:13236;width:3356;height:10" type="#_x0000_t75" stroked="false">
              <v:imagedata r:id="rId433" o:title=""/>
            </v:shape>
            <v:shape style="position:absolute;left:5761;top:13236;width:2273;height:10" type="#_x0000_t75" stroked="false">
              <v:imagedata r:id="rId434" o:title=""/>
            </v:shape>
            <v:shape style="position:absolute;left:8029;top:13236;width:2137;height:10" type="#_x0000_t75" stroked="false">
              <v:imagedata r:id="rId435" o:title=""/>
            </v:shape>
            <w10:wrap type="none"/>
          </v:group>
        </w:pict>
      </w:r>
      <w:r>
        <w:rPr/>
        <w:pict>
          <v:group style="position:absolute;margin-left:120.5pt;margin-top:680.97998pt;width:387.8pt;height:.5pt;mso-position-horizontal-relative:page;mso-position-vertical-relative:page;z-index:-1192144" coordorigin="2410,13620" coordsize="7756,10">
            <v:shape style="position:absolute;left:2410;top:13620;width:3356;height:10" type="#_x0000_t75" stroked="false">
              <v:imagedata r:id="rId433" o:title=""/>
            </v:shape>
            <v:shape style="position:absolute;left:5761;top:13620;width:2273;height:10" type="#_x0000_t75" stroked="false">
              <v:imagedata r:id="rId434" o:title=""/>
            </v:shape>
            <v:shape style="position:absolute;left:8029;top:13620;width:2137;height:10" type="#_x0000_t75" stroked="false">
              <v:imagedata r:id="rId435" o:title=""/>
            </v:shape>
            <w10:wrap type="none"/>
          </v:group>
        </w:pict>
      </w:r>
      <w:r>
        <w:rPr/>
        <w:pict>
          <v:group style="position:absolute;margin-left:120.5pt;margin-top:700.299988pt;width:387.8pt;height:.5pt;mso-position-horizontal-relative:page;mso-position-vertical-relative:page;z-index:-1192120" coordorigin="2410,14006" coordsize="7756,10">
            <v:shape style="position:absolute;left:2410;top:14006;width:3356;height:10" type="#_x0000_t75" stroked="false">
              <v:imagedata r:id="rId433" o:title=""/>
            </v:shape>
            <v:shape style="position:absolute;left:5761;top:14006;width:2273;height:10" type="#_x0000_t75" stroked="false">
              <v:imagedata r:id="rId499" o:title=""/>
            </v:shape>
            <v:shape style="position:absolute;left:8029;top:14006;width:2137;height:10" type="#_x0000_t75" stroked="false">
              <v:imagedata r:id="rId496" o:title=""/>
            </v:shape>
            <w10:wrap type="none"/>
          </v:group>
        </w:pict>
      </w:r>
      <w:r>
        <w:rPr/>
        <w:pict>
          <v:group style="position:absolute;margin-left:120.5pt;margin-top:719.499939pt;width:387.8pt;height:.5pt;mso-position-horizontal-relative:page;mso-position-vertical-relative:page;z-index:-1192096" coordorigin="2410,14390" coordsize="7756,10">
            <v:shape style="position:absolute;left:2410;top:14390;width:3356;height:10" type="#_x0000_t75" stroked="false">
              <v:imagedata r:id="rId433" o:title=""/>
            </v:shape>
            <v:shape style="position:absolute;left:5761;top:14390;width:2273;height:10" type="#_x0000_t75" stroked="false">
              <v:imagedata r:id="rId434" o:title=""/>
            </v:shape>
            <v:shape style="position:absolute;left:8029;top:14390;width:2137;height:10" type="#_x0000_t75" stroked="false">
              <v:imagedata r:id="rId435" o:title=""/>
            </v:shape>
            <w10:wrap type="none"/>
          </v:group>
        </w:pict>
      </w:r>
      <w:r>
        <w:rPr/>
        <w:pict>
          <v:group style="position:absolute;margin-left:120.5pt;margin-top:738.699951pt;width:387.8pt;height:.5pt;mso-position-horizontal-relative:page;mso-position-vertical-relative:page;z-index:-1192072" coordorigin="2410,14774" coordsize="7756,10">
            <v:shape style="position:absolute;left:2410;top:14774;width:3356;height:10" type="#_x0000_t75" stroked="false">
              <v:imagedata r:id="rId433" o:title=""/>
            </v:shape>
            <v:shape style="position:absolute;left:5761;top:14774;width:2273;height:10" type="#_x0000_t75" stroked="false">
              <v:imagedata r:id="rId434" o:title=""/>
            </v:shape>
            <v:shape style="position:absolute;left:8029;top:14774;width:2137;height:10" type="#_x0000_t75" stroked="false">
              <v:imagedata r:id="rId435" o:title=""/>
            </v:shape>
            <w10:wrap type="none"/>
          </v:group>
        </w:pict>
      </w:r>
    </w:p>
    <w:tbl>
      <w:tblPr>
        <w:tblW w:w="0" w:type="auto"/>
        <w:jc w:val="left"/>
        <w:tblInd w:w="735" w:type="dxa"/>
        <w:tblLayout w:type="fixed"/>
        <w:tblCellMar>
          <w:top w:w="0" w:type="dxa"/>
          <w:left w:w="0" w:type="dxa"/>
          <w:bottom w:w="0" w:type="dxa"/>
          <w:right w:w="0" w:type="dxa"/>
        </w:tblCellMar>
        <w:tblLook w:val="01E0"/>
      </w:tblPr>
      <w:tblGrid>
        <w:gridCol w:w="3389"/>
        <w:gridCol w:w="2254"/>
        <w:gridCol w:w="2127"/>
      </w:tblGrid>
      <w:tr>
        <w:trPr>
          <w:trHeight w:val="363"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79" w:lineRule="exact"/>
              <w:ind w:left="122" w:right="0"/>
              <w:jc w:val="left"/>
              <w:rPr>
                <w:rFonts w:ascii="宋体" w:hAnsi="宋体" w:cs="宋体" w:eastAsia="宋体" w:hint="default"/>
                <w:sz w:val="22"/>
                <w:szCs w:val="22"/>
              </w:rPr>
            </w:pPr>
            <w:r>
              <w:rPr>
                <w:rFonts w:ascii="宋体" w:hAnsi="宋体" w:cs="宋体" w:eastAsia="宋体" w:hint="default"/>
                <w:sz w:val="22"/>
                <w:szCs w:val="22"/>
              </w:rPr>
              <w:t>招聘费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20"/>
                <w:szCs w:val="20"/>
              </w:rPr>
            </w:pPr>
            <w:r>
              <w:rPr>
                <w:rFonts w:ascii="Calibri"/>
                <w:w w:val="95"/>
                <w:sz w:val="20"/>
              </w:rPr>
              <w:t>0.00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7"/>
              <w:jc w:val="right"/>
              <w:rPr>
                <w:rFonts w:ascii="Calibri" w:hAnsi="Calibri" w:cs="Calibri" w:eastAsia="Calibri" w:hint="default"/>
                <w:sz w:val="20"/>
                <w:szCs w:val="20"/>
              </w:rPr>
            </w:pPr>
            <w:r>
              <w:rPr>
                <w:rFonts w:ascii="Calibri"/>
                <w:w w:val="95"/>
                <w:sz w:val="20"/>
              </w:rPr>
              <w:t>15,654.00</w:t>
            </w:r>
            <w:r>
              <w:rPr>
                <w:rFonts w:ascii="Calibri"/>
                <w:sz w:val="20"/>
              </w:rPr>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租金</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4,377,934.91</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sz w:val="20"/>
              </w:rPr>
              <w:t>1,998,014.87</w:t>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物业管理费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0.00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w w:val="95"/>
                <w:sz w:val="20"/>
              </w:rPr>
              <w:t>8,802.70</w:t>
            </w:r>
            <w:r>
              <w:rPr>
                <w:rFonts w:ascii="Calibri"/>
                <w:spacing w:val="-1"/>
                <w:sz w:val="20"/>
              </w:rPr>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会员费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2,000.00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w w:val="95"/>
                <w:sz w:val="20"/>
              </w:rPr>
              <w:t>2,300.00</w:t>
            </w:r>
            <w:r>
              <w:rPr>
                <w:rFonts w:ascii="Calibri"/>
                <w:sz w:val="20"/>
              </w:rPr>
            </w:r>
          </w:p>
        </w:tc>
      </w:tr>
      <w:tr>
        <w:trPr>
          <w:trHeight w:val="38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咨询服务费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7,961.57</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w w:val="95"/>
                <w:sz w:val="20"/>
              </w:rPr>
              <w:t>19,210.03</w:t>
            </w:r>
            <w:r>
              <w:rPr>
                <w:rFonts w:ascii="Calibri"/>
                <w:sz w:val="20"/>
              </w:rPr>
            </w:r>
          </w:p>
        </w:tc>
      </w:tr>
      <w:tr>
        <w:trPr>
          <w:trHeight w:val="385"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培训费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1,750.50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w w:val="95"/>
                <w:sz w:val="20"/>
              </w:rPr>
              <w:t>25,215.00</w:t>
            </w:r>
            <w:r>
              <w:rPr>
                <w:rFonts w:ascii="Calibri"/>
                <w:sz w:val="20"/>
              </w:rPr>
            </w:r>
          </w:p>
        </w:tc>
      </w:tr>
      <w:tr>
        <w:trPr>
          <w:trHeight w:val="394"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2"/>
                <w:szCs w:val="22"/>
              </w:rPr>
            </w:pPr>
            <w:r>
              <w:rPr>
                <w:rFonts w:ascii="宋体" w:hAnsi="宋体" w:cs="宋体" w:eastAsia="宋体" w:hint="default"/>
                <w:sz w:val="22"/>
                <w:szCs w:val="22"/>
              </w:rPr>
              <w:t>会议费</w:t>
            </w:r>
          </w:p>
        </w:tc>
        <w:tc>
          <w:tcPr>
            <w:tcW w:w="2254"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Calibri" w:hAnsi="Calibri" w:cs="Calibri" w:eastAsia="Calibri" w:hint="default"/>
                <w:sz w:val="20"/>
                <w:szCs w:val="20"/>
              </w:rPr>
            </w:pPr>
            <w:r>
              <w:rPr>
                <w:rFonts w:ascii="Calibri"/>
                <w:spacing w:val="-1"/>
                <w:sz w:val="20"/>
              </w:rPr>
              <w:t>345,929.00</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8"/>
              <w:jc w:val="right"/>
              <w:rPr>
                <w:rFonts w:ascii="Calibri" w:hAnsi="Calibri" w:cs="Calibri" w:eastAsia="Calibri" w:hint="default"/>
                <w:sz w:val="20"/>
                <w:szCs w:val="20"/>
              </w:rPr>
            </w:pPr>
            <w:r>
              <w:rPr>
                <w:rFonts w:ascii="Calibri"/>
                <w:spacing w:val="-1"/>
                <w:sz w:val="20"/>
              </w:rPr>
              <w:t>307,082.77</w:t>
            </w:r>
          </w:p>
        </w:tc>
      </w:tr>
      <w:tr>
        <w:trPr>
          <w:trHeight w:val="381" w:hRule="exact"/>
        </w:trPr>
        <w:tc>
          <w:tcPr>
            <w:tcW w:w="3389" w:type="dxa"/>
            <w:tcBorders>
              <w:top w:val="nil" w:sz="6" w:space="0" w:color="auto"/>
              <w:left w:val="nil" w:sz="6" w:space="0" w:color="auto"/>
              <w:bottom w:val="single" w:sz="12" w:space="0" w:color="000000"/>
              <w:right w:val="single" w:sz="4" w:space="0" w:color="000000"/>
            </w:tcBorders>
          </w:tcPr>
          <w:p>
            <w:pPr>
              <w:pStyle w:val="TableParagraph"/>
              <w:spacing w:line="240" w:lineRule="auto" w:before="32"/>
              <w:ind w:left="12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6"/>
              <w:ind w:right="103"/>
              <w:jc w:val="right"/>
              <w:rPr>
                <w:rFonts w:ascii="Calibri" w:hAnsi="Calibri" w:cs="Calibri" w:eastAsia="Calibri" w:hint="default"/>
                <w:sz w:val="20"/>
                <w:szCs w:val="20"/>
              </w:rPr>
            </w:pPr>
            <w:r>
              <w:rPr>
                <w:rFonts w:ascii="Calibri"/>
                <w:spacing w:val="-1"/>
                <w:sz w:val="20"/>
              </w:rPr>
              <w:t>49,022,257.86</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56"/>
              <w:ind w:right="108"/>
              <w:jc w:val="right"/>
              <w:rPr>
                <w:rFonts w:ascii="Calibri" w:hAnsi="Calibri" w:cs="Calibri" w:eastAsia="Calibri" w:hint="default"/>
                <w:sz w:val="20"/>
                <w:szCs w:val="20"/>
              </w:rPr>
            </w:pPr>
            <w:r>
              <w:rPr>
                <w:rFonts w:ascii="Calibri"/>
                <w:spacing w:val="-1"/>
                <w:w w:val="95"/>
                <w:sz w:val="20"/>
              </w:rPr>
              <w:t>37,215,762.84</w:t>
            </w:r>
            <w:r>
              <w:rPr>
                <w:rFonts w:ascii="Calibri"/>
                <w:spacing w:val="-1"/>
                <w:sz w:val="20"/>
              </w:rPr>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126" w:right="88" w:firstLine="0"/>
        <w:jc w:val="left"/>
        <w:rPr>
          <w:rFonts w:ascii="宋体" w:hAnsi="宋体" w:cs="宋体" w:eastAsia="宋体" w:hint="default"/>
          <w:sz w:val="21"/>
          <w:szCs w:val="21"/>
        </w:rPr>
      </w:pPr>
      <w:r>
        <w:rPr/>
        <w:pict>
          <v:group style="position:absolute;margin-left:120.5pt;margin-top:-82.056335pt;width:387.8pt;height:.5pt;mso-position-horizontal-relative:page;mso-position-vertical-relative:paragraph;z-index:-1192744" coordorigin="2410,-1641" coordsize="7756,10">
            <v:shape style="position:absolute;left:2410;top:-1641;width:5624;height:10" type="#_x0000_t75" stroked="false">
              <v:imagedata r:id="rId495" o:title=""/>
            </v:shape>
            <v:shape style="position:absolute;left:8029;top:-1641;width:2137;height:10" type="#_x0000_t75" stroked="false">
              <v:imagedata r:id="rId496" o:title=""/>
            </v:shape>
            <w10:wrap type="none"/>
          </v:group>
        </w:pict>
      </w:r>
      <w:r>
        <w:rPr/>
        <w:pict>
          <v:group style="position:absolute;margin-left:120.5pt;margin-top:-62.856396pt;width:387.8pt;height:.5pt;mso-position-horizontal-relative:page;mso-position-vertical-relative:paragraph;z-index:-1192720" coordorigin="2410,-1257" coordsize="7756,10">
            <v:shape style="position:absolute;left:2410;top:-1257;width:5624;height:10" type="#_x0000_t75" stroked="false">
              <v:imagedata r:id="rId495" o:title=""/>
            </v:shape>
            <v:shape style="position:absolute;left:8029;top:-1257;width:2137;height:10" type="#_x0000_t75" stroked="false">
              <v:imagedata r:id="rId496" o:title=""/>
            </v:shape>
            <w10:wrap type="none"/>
          </v:group>
        </w:pict>
      </w:r>
      <w:r>
        <w:rPr/>
        <w:pict>
          <v:group style="position:absolute;margin-left:120.5pt;margin-top:-43.536335pt;width:387.8pt;height:.5pt;mso-position-horizontal-relative:page;mso-position-vertical-relative:paragraph;z-index:-1192696" coordorigin="2410,-871" coordsize="7756,10">
            <v:shape style="position:absolute;left:2410;top:-871;width:5624;height:10" type="#_x0000_t75" stroked="false">
              <v:imagedata r:id="rId495" o:title=""/>
            </v:shape>
            <v:shape style="position:absolute;left:8029;top:-871;width:2137;height:10" type="#_x0000_t75" stroked="false">
              <v:imagedata r:id="rId435" o:title=""/>
            </v:shape>
            <w10:wrap type="none"/>
          </v:group>
        </w:pict>
      </w:r>
      <w:r>
        <w:rPr/>
        <w:pict>
          <v:shape style="position:absolute;margin-left:288.290009pt;margin-top:18.623646pt;width:.48001pt;height:.12pt;mso-position-horizontal-relative:page;mso-position-vertical-relative:paragraph;z-index:-1192672" type="#_x0000_t75" stroked="false">
            <v:imagedata r:id="rId511" o:title=""/>
          </v:shape>
        </w:pict>
      </w:r>
      <w:r>
        <w:rPr/>
        <w:pict>
          <v:shape style="position:absolute;margin-left:401.709991pt;margin-top:18.623646pt;width:.47998pt;height:.12pt;mso-position-horizontal-relative:page;mso-position-vertical-relative:paragraph;z-index:-1192648" type="#_x0000_t75" stroked="false">
            <v:imagedata r:id="rId511" o:title=""/>
          </v:shape>
        </w:pict>
      </w:r>
      <w:r>
        <w:rPr/>
        <w:pict>
          <v:group style="position:absolute;margin-left:120.5pt;margin-top:37.373604pt;width:387.8pt;height:.5pt;mso-position-horizontal-relative:page;mso-position-vertical-relative:paragraph;z-index:-1192624" coordorigin="2410,747" coordsize="7756,10">
            <v:shape style="position:absolute;left:2410;top:747;width:3356;height:10" type="#_x0000_t75" stroked="false">
              <v:imagedata r:id="rId433" o:title=""/>
            </v:shape>
            <v:shape style="position:absolute;left:5761;top:747;width:2273;height:10" type="#_x0000_t75" stroked="false">
              <v:imagedata r:id="rId434" o:title=""/>
            </v:shape>
            <v:shape style="position:absolute;left:8029;top:747;width:2137;height:10" type="#_x0000_t75" stroked="false">
              <v:imagedata r:id="rId435" o:title=""/>
            </v:shape>
            <w10:wrap type="none"/>
          </v:group>
        </w:pict>
      </w:r>
      <w:r>
        <w:rPr/>
        <w:pict>
          <v:group style="position:absolute;margin-left:120.5pt;margin-top:56.573666pt;width:387.8pt;height:.5pt;mso-position-horizontal-relative:page;mso-position-vertical-relative:paragraph;z-index:-1192600" coordorigin="2410,1131" coordsize="7756,10">
            <v:shape style="position:absolute;left:2410;top:1131;width:3356;height:10" type="#_x0000_t75" stroked="false">
              <v:imagedata r:id="rId433" o:title=""/>
            </v:shape>
            <v:shape style="position:absolute;left:5761;top:1131;width:2273;height:10" type="#_x0000_t75" stroked="false">
              <v:imagedata r:id="rId434" o:title=""/>
            </v:shape>
            <v:shape style="position:absolute;left:8029;top:1131;width:2137;height:10" type="#_x0000_t75" stroked="false">
              <v:imagedata r:id="rId435" o:title=""/>
            </v:shape>
            <w10:wrap type="none"/>
          </v:group>
        </w:pict>
      </w:r>
      <w:r>
        <w:rPr/>
        <w:pict>
          <v:group style="position:absolute;margin-left:120.5pt;margin-top:75.773636pt;width:387.8pt;height:.5pt;mso-position-horizontal-relative:page;mso-position-vertical-relative:paragraph;z-index:-1192576" coordorigin="2410,1515" coordsize="7756,10">
            <v:shape style="position:absolute;left:2410;top:1515;width:3356;height:10" type="#_x0000_t75" stroked="false">
              <v:imagedata r:id="rId433" o:title=""/>
            </v:shape>
            <v:shape style="position:absolute;left:5761;top:1515;width:2273;height:10" type="#_x0000_t75" stroked="false">
              <v:imagedata r:id="rId434" o:title=""/>
            </v:shape>
            <v:shape style="position:absolute;left:8029;top:1515;width:2137;height:10" type="#_x0000_t75" stroked="false">
              <v:imagedata r:id="rId435" o:title=""/>
            </v:shape>
            <w10:wrap type="none"/>
          </v:group>
        </w:pict>
      </w:r>
      <w:r>
        <w:rPr/>
        <w:pict>
          <v:group style="position:absolute;margin-left:120.5pt;margin-top:95.093636pt;width:387.8pt;height:.5pt;mso-position-horizontal-relative:page;mso-position-vertical-relative:paragraph;z-index:-1192552" coordorigin="2410,1902" coordsize="7756,10">
            <v:shape style="position:absolute;left:2410;top:1902;width:3356;height:10" type="#_x0000_t75" stroked="false">
              <v:imagedata r:id="rId433" o:title=""/>
            </v:shape>
            <v:shape style="position:absolute;left:5761;top:1902;width:2273;height:10" type="#_x0000_t75" stroked="false">
              <v:imagedata r:id="rId434" o:title=""/>
            </v:shape>
            <v:shape style="position:absolute;left:8029;top:1902;width:2137;height:10" type="#_x0000_t75" stroked="false">
              <v:imagedata r:id="rId435" o:title=""/>
            </v:shape>
            <w10:wrap type="none"/>
          </v:group>
        </w:pict>
      </w:r>
      <w:r>
        <w:rPr/>
        <w:pict>
          <v:group style="position:absolute;margin-left:120.5pt;margin-top:114.293663pt;width:387.8pt;height:.5pt;mso-position-horizontal-relative:page;mso-position-vertical-relative:paragraph;z-index:-1192528" coordorigin="2410,2286" coordsize="7756,10">
            <v:shape style="position:absolute;left:2410;top:2286;width:3356;height:10" type="#_x0000_t75" stroked="false">
              <v:imagedata r:id="rId433" o:title=""/>
            </v:shape>
            <v:shape style="position:absolute;left:5761;top:2286;width:2273;height:10" type="#_x0000_t75" stroked="false">
              <v:imagedata r:id="rId434" o:title=""/>
            </v:shape>
            <v:shape style="position:absolute;left:8029;top:2286;width:2137;height:10" type="#_x0000_t75" stroked="false">
              <v:imagedata r:id="rId435"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w:t>
      </w:r>
      <w:r>
        <w:rPr>
          <w:rFonts w:ascii="Times New Roman" w:hAnsi="Times New Roman" w:cs="Times New Roman" w:eastAsia="Times New Roman" w:hint="default"/>
          <w:b/>
          <w:bCs/>
          <w:sz w:val="21"/>
          <w:szCs w:val="21"/>
        </w:rPr>
        <w:t>)  </w:t>
      </w:r>
      <w:r>
        <w:rPr>
          <w:rFonts w:ascii="Times New Roman" w:hAnsi="Times New Roman" w:cs="Times New Roman" w:eastAsia="Times New Roman" w:hint="default"/>
          <w:b/>
          <w:bCs/>
          <w:spacing w:val="8"/>
          <w:sz w:val="21"/>
          <w:szCs w:val="21"/>
        </w:rPr>
        <w:t> </w:t>
      </w:r>
      <w:r>
        <w:rPr>
          <w:rFonts w:ascii="宋体" w:hAnsi="宋体" w:cs="宋体" w:eastAsia="宋体" w:hint="default"/>
          <w:b/>
          <w:bCs/>
          <w:sz w:val="21"/>
          <w:szCs w:val="21"/>
        </w:rPr>
        <w:t>管理费用</w:t>
      </w:r>
      <w:r>
        <w:rPr>
          <w:rFonts w:ascii="宋体" w:hAnsi="宋体" w:cs="宋体" w:eastAsia="宋体" w:hint="default"/>
          <w:sz w:val="21"/>
          <w:szCs w:val="21"/>
        </w:rPr>
      </w:r>
    </w:p>
    <w:tbl>
      <w:tblPr>
        <w:tblW w:w="0" w:type="auto"/>
        <w:jc w:val="left"/>
        <w:tblInd w:w="735" w:type="dxa"/>
        <w:tblLayout w:type="fixed"/>
        <w:tblCellMar>
          <w:top w:w="0" w:type="dxa"/>
          <w:left w:w="0" w:type="dxa"/>
          <w:bottom w:w="0" w:type="dxa"/>
          <w:right w:w="0" w:type="dxa"/>
        </w:tblCellMar>
        <w:tblLook w:val="01E0"/>
      </w:tblPr>
      <w:tblGrid>
        <w:gridCol w:w="3375"/>
        <w:gridCol w:w="2268"/>
        <w:gridCol w:w="2127"/>
      </w:tblGrid>
      <w:tr>
        <w:trPr>
          <w:trHeight w:val="383" w:hRule="exact"/>
        </w:trPr>
        <w:tc>
          <w:tcPr>
            <w:tcW w:w="3375" w:type="dxa"/>
            <w:tcBorders>
              <w:top w:val="single" w:sz="12" w:space="0" w:color="000000"/>
              <w:left w:val="nil" w:sz="6" w:space="0" w:color="auto"/>
              <w:bottom w:val="nil" w:sz="6" w:space="0" w:color="auto"/>
              <w:right w:val="single" w:sz="4" w:space="0" w:color="000000"/>
            </w:tcBorders>
          </w:tcPr>
          <w:p>
            <w:pPr>
              <w:pStyle w:val="TableParagraph"/>
              <w:spacing w:line="240" w:lineRule="auto" w:before="40"/>
              <w:ind w:left="19"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0"/>
              <w:ind w:right="0"/>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2127" w:type="dxa"/>
            <w:tcBorders>
              <w:top w:val="single" w:sz="12" w:space="0" w:color="000000"/>
              <w:left w:val="single" w:sz="4" w:space="0" w:color="000000"/>
              <w:bottom w:val="nil" w:sz="6" w:space="0" w:color="auto"/>
              <w:right w:val="nil" w:sz="6" w:space="0" w:color="auto"/>
            </w:tcBorders>
          </w:tcPr>
          <w:p>
            <w:pPr>
              <w:pStyle w:val="TableParagraph"/>
              <w:spacing w:line="240" w:lineRule="auto" w:before="40"/>
              <w:ind w:left="698"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399"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122" w:right="0"/>
              <w:jc w:val="left"/>
              <w:rPr>
                <w:rFonts w:ascii="宋体" w:hAnsi="宋体" w:cs="宋体" w:eastAsia="宋体" w:hint="default"/>
                <w:sz w:val="22"/>
                <w:szCs w:val="22"/>
              </w:rPr>
            </w:pPr>
            <w:r>
              <w:rPr>
                <w:rFonts w:ascii="宋体" w:hAnsi="宋体" w:cs="宋体" w:eastAsia="宋体" w:hint="default"/>
                <w:sz w:val="22"/>
                <w:szCs w:val="22"/>
              </w:rPr>
              <w:t>工资</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103"/>
              <w:jc w:val="right"/>
              <w:rPr>
                <w:rFonts w:ascii="Calibri" w:hAnsi="Calibri" w:cs="Calibri" w:eastAsia="Calibri" w:hint="default"/>
                <w:sz w:val="20"/>
                <w:szCs w:val="20"/>
              </w:rPr>
            </w:pPr>
            <w:r>
              <w:rPr>
                <w:rFonts w:ascii="Calibri"/>
                <w:spacing w:val="-1"/>
                <w:w w:val="95"/>
                <w:sz w:val="20"/>
              </w:rPr>
              <w:t>5,570,052.93</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108"/>
              <w:jc w:val="right"/>
              <w:rPr>
                <w:rFonts w:ascii="Calibri" w:hAnsi="Calibri" w:cs="Calibri" w:eastAsia="Calibri" w:hint="default"/>
                <w:sz w:val="20"/>
                <w:szCs w:val="20"/>
              </w:rPr>
            </w:pPr>
            <w:r>
              <w:rPr>
                <w:rFonts w:ascii="Calibri"/>
                <w:spacing w:val="-1"/>
                <w:w w:val="95"/>
                <w:sz w:val="20"/>
              </w:rPr>
              <w:t>4,692,623.24</w:t>
            </w:r>
            <w:r>
              <w:rPr>
                <w:rFonts w:ascii="Calibri"/>
                <w:sz w:val="20"/>
              </w:rPr>
            </w:r>
          </w:p>
        </w:tc>
      </w:tr>
      <w:tr>
        <w:trPr>
          <w:trHeight w:val="385"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福利费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2,656,940.01</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spacing w:val="-1"/>
                <w:sz w:val="20"/>
              </w:rPr>
              <w:t>1,743,781.80</w:t>
            </w:r>
          </w:p>
        </w:tc>
      </w:tr>
      <w:tr>
        <w:trPr>
          <w:trHeight w:val="385"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2"/>
                <w:szCs w:val="22"/>
              </w:rPr>
            </w:pPr>
            <w:r>
              <w:rPr>
                <w:rFonts w:ascii="宋体" w:hAnsi="宋体" w:cs="宋体" w:eastAsia="宋体" w:hint="default"/>
                <w:sz w:val="22"/>
                <w:szCs w:val="22"/>
              </w:rPr>
              <w:t>劳动保险</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Calibri" w:hAnsi="Calibri" w:cs="Calibri" w:eastAsia="Calibri" w:hint="default"/>
                <w:sz w:val="20"/>
                <w:szCs w:val="20"/>
              </w:rPr>
            </w:pPr>
            <w:r>
              <w:rPr>
                <w:rFonts w:ascii="Calibri"/>
                <w:w w:val="95"/>
                <w:sz w:val="20"/>
              </w:rPr>
              <w:t>413,038.09</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8"/>
              <w:jc w:val="right"/>
              <w:rPr>
                <w:rFonts w:ascii="Calibri" w:hAnsi="Calibri" w:cs="Calibri" w:eastAsia="Calibri" w:hint="default"/>
                <w:sz w:val="20"/>
                <w:szCs w:val="20"/>
              </w:rPr>
            </w:pPr>
            <w:r>
              <w:rPr>
                <w:rFonts w:ascii="Calibri"/>
                <w:w w:val="95"/>
                <w:sz w:val="20"/>
              </w:rPr>
              <w:t>215,854.38</w:t>
            </w:r>
            <w:r>
              <w:rPr>
                <w:rFonts w:ascii="Calibri"/>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住房公积金</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61,764.00</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w w:val="95"/>
                <w:sz w:val="20"/>
              </w:rPr>
              <w:t>54,558.00</w:t>
            </w:r>
            <w:r>
              <w:rPr>
                <w:rFonts w:ascii="Calibri"/>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职工教育经费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31,186.70</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w w:val="95"/>
                <w:sz w:val="20"/>
              </w:rPr>
              <w:t>0.00</w:t>
            </w:r>
            <w:r>
              <w:rPr>
                <w:rFonts w:ascii="Calibri"/>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差旅费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1,314,511.32</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sz w:val="20"/>
              </w:rPr>
              <w:t>525,031.05</w:t>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运输费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w w:val="95"/>
                <w:sz w:val="20"/>
              </w:rPr>
              <w:t>45,879.00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w w:val="95"/>
                <w:sz w:val="20"/>
              </w:rPr>
              <w:t>380.00</w:t>
            </w:r>
            <w:r>
              <w:rPr>
                <w:rFonts w:ascii="Calibri"/>
                <w:sz w:val="20"/>
              </w:rPr>
            </w:r>
          </w:p>
        </w:tc>
      </w:tr>
      <w:tr>
        <w:trPr>
          <w:trHeight w:val="385"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业务招待费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1,005,086.15</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w w:val="95"/>
                <w:sz w:val="20"/>
              </w:rPr>
              <w:t>393,911.20</w:t>
            </w:r>
            <w:r>
              <w:rPr>
                <w:rFonts w:ascii="Calibri"/>
                <w:sz w:val="20"/>
              </w:rPr>
            </w:r>
          </w:p>
        </w:tc>
      </w:tr>
      <w:tr>
        <w:trPr>
          <w:trHeight w:val="385"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2"/>
                <w:szCs w:val="22"/>
              </w:rPr>
            </w:pPr>
            <w:r>
              <w:rPr>
                <w:rFonts w:ascii="宋体" w:hAnsi="宋体" w:cs="宋体" w:eastAsia="宋体" w:hint="default"/>
                <w:sz w:val="22"/>
                <w:szCs w:val="22"/>
              </w:rPr>
              <w:t>折旧费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2"/>
              <w:jc w:val="right"/>
              <w:rPr>
                <w:rFonts w:ascii="Calibri" w:hAnsi="Calibri" w:cs="Calibri" w:eastAsia="Calibri" w:hint="default"/>
                <w:sz w:val="20"/>
                <w:szCs w:val="20"/>
              </w:rPr>
            </w:pPr>
            <w:r>
              <w:rPr>
                <w:rFonts w:ascii="Calibri"/>
                <w:spacing w:val="-1"/>
                <w:sz w:val="20"/>
              </w:rPr>
              <w:t>733,079.01</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5"/>
              <w:jc w:val="right"/>
              <w:rPr>
                <w:rFonts w:ascii="Calibri" w:hAnsi="Calibri" w:cs="Calibri" w:eastAsia="Calibri" w:hint="default"/>
                <w:sz w:val="20"/>
                <w:szCs w:val="20"/>
              </w:rPr>
            </w:pPr>
            <w:r>
              <w:rPr>
                <w:rFonts w:ascii="Calibri"/>
                <w:w w:val="95"/>
                <w:sz w:val="20"/>
              </w:rPr>
              <w:t>454,773.53</w:t>
            </w:r>
            <w:r>
              <w:rPr>
                <w:rFonts w:ascii="Calibri"/>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办公费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1,291,053.71</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sz w:val="20"/>
              </w:rPr>
              <w:t>838,601.72</w:t>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水电费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180,262.16</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w w:val="95"/>
                <w:sz w:val="20"/>
              </w:rPr>
              <w:t>133,928.74</w:t>
            </w:r>
            <w:r>
              <w:rPr>
                <w:rFonts w:ascii="Calibri"/>
                <w:spacing w:val="-1"/>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电话费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194,352.39</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w w:val="95"/>
                <w:sz w:val="20"/>
              </w:rPr>
              <w:t>191,891.30</w:t>
            </w:r>
            <w:r>
              <w:rPr>
                <w:rFonts w:ascii="Calibri"/>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通讯补助</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2,487.60</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spacing w:val="-1"/>
                <w:w w:val="95"/>
                <w:sz w:val="20"/>
              </w:rPr>
              <w:t>1,170.00</w:t>
            </w:r>
            <w:r>
              <w:rPr>
                <w:rFonts w:ascii="Calibri"/>
                <w:spacing w:val="-1"/>
                <w:sz w:val="20"/>
              </w:rPr>
            </w:r>
          </w:p>
        </w:tc>
      </w:tr>
      <w:tr>
        <w:trPr>
          <w:trHeight w:val="385"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培训费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366,405.72</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w w:val="95"/>
                <w:sz w:val="20"/>
              </w:rPr>
              <w:t>219,284.34</w:t>
            </w:r>
            <w:r>
              <w:rPr>
                <w:rFonts w:ascii="Calibri"/>
                <w:sz w:val="20"/>
              </w:rPr>
            </w:r>
          </w:p>
        </w:tc>
      </w:tr>
      <w:tr>
        <w:trPr>
          <w:trHeight w:val="385"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2"/>
                <w:szCs w:val="22"/>
              </w:rPr>
            </w:pPr>
            <w:r>
              <w:rPr>
                <w:rFonts w:ascii="宋体" w:hAnsi="宋体" w:cs="宋体" w:eastAsia="宋体" w:hint="default"/>
                <w:sz w:val="22"/>
                <w:szCs w:val="22"/>
              </w:rPr>
              <w:t>汽车费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Calibri" w:hAnsi="Calibri" w:cs="Calibri" w:eastAsia="Calibri" w:hint="default"/>
                <w:sz w:val="20"/>
                <w:szCs w:val="20"/>
              </w:rPr>
            </w:pPr>
            <w:r>
              <w:rPr>
                <w:rFonts w:ascii="Calibri"/>
                <w:w w:val="95"/>
                <w:sz w:val="20"/>
              </w:rPr>
              <w:t>488,423.24</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8"/>
              <w:jc w:val="right"/>
              <w:rPr>
                <w:rFonts w:ascii="Calibri" w:hAnsi="Calibri" w:cs="Calibri" w:eastAsia="Calibri" w:hint="default"/>
                <w:sz w:val="20"/>
                <w:szCs w:val="20"/>
              </w:rPr>
            </w:pPr>
            <w:r>
              <w:rPr>
                <w:rFonts w:ascii="Calibri"/>
                <w:w w:val="95"/>
                <w:sz w:val="20"/>
              </w:rPr>
              <w:t>450,400.30</w:t>
            </w:r>
            <w:r>
              <w:rPr>
                <w:rFonts w:ascii="Calibri"/>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税金</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2,949,403.70</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spacing w:val="-1"/>
                <w:sz w:val="20"/>
              </w:rPr>
              <w:t>2,817,813.59</w:t>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无形资产摊销</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2"/>
              <w:jc w:val="right"/>
              <w:rPr>
                <w:rFonts w:ascii="Calibri" w:hAnsi="Calibri" w:cs="Calibri" w:eastAsia="Calibri" w:hint="default"/>
                <w:sz w:val="20"/>
                <w:szCs w:val="20"/>
              </w:rPr>
            </w:pPr>
            <w:r>
              <w:rPr>
                <w:rFonts w:ascii="Calibri"/>
                <w:w w:val="95"/>
                <w:sz w:val="20"/>
              </w:rPr>
              <w:t>260,135.91</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w w:val="95"/>
                <w:sz w:val="20"/>
              </w:rPr>
              <w:t>188,090.90</w:t>
            </w:r>
            <w:r>
              <w:rPr>
                <w:rFonts w:ascii="Calibri"/>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研究开发费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15,483,732.20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spacing w:val="-1"/>
                <w:w w:val="95"/>
                <w:sz w:val="20"/>
              </w:rPr>
              <w:t>14,670,392.70</w:t>
            </w:r>
            <w:r>
              <w:rPr>
                <w:rFonts w:ascii="Calibri"/>
                <w:spacing w:val="-1"/>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招聘费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4"/>
              <w:jc w:val="right"/>
              <w:rPr>
                <w:rFonts w:ascii="Calibri" w:hAnsi="Calibri" w:cs="Calibri" w:eastAsia="Calibri" w:hint="default"/>
                <w:sz w:val="20"/>
                <w:szCs w:val="20"/>
              </w:rPr>
            </w:pPr>
            <w:r>
              <w:rPr>
                <w:rFonts w:ascii="Calibri"/>
                <w:w w:val="95"/>
                <w:sz w:val="20"/>
              </w:rPr>
              <w:t>64,795.00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w w:val="95"/>
                <w:sz w:val="20"/>
              </w:rPr>
              <w:t>36,943.00</w:t>
            </w:r>
            <w:r>
              <w:rPr>
                <w:rFonts w:ascii="Calibri"/>
                <w:sz w:val="20"/>
              </w:rPr>
            </w:r>
          </w:p>
        </w:tc>
      </w:tr>
      <w:tr>
        <w:trPr>
          <w:trHeight w:val="386"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物业管理费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Calibri" w:hAnsi="Calibri" w:cs="Calibri" w:eastAsia="Calibri" w:hint="default"/>
                <w:sz w:val="20"/>
                <w:szCs w:val="20"/>
              </w:rPr>
            </w:pPr>
            <w:r>
              <w:rPr>
                <w:rFonts w:ascii="Calibri"/>
                <w:w w:val="95"/>
                <w:sz w:val="20"/>
              </w:rPr>
              <w:t>458,806.33</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8"/>
              <w:jc w:val="right"/>
              <w:rPr>
                <w:rFonts w:ascii="Calibri" w:hAnsi="Calibri" w:cs="Calibri" w:eastAsia="Calibri" w:hint="default"/>
                <w:sz w:val="20"/>
                <w:szCs w:val="20"/>
              </w:rPr>
            </w:pPr>
            <w:r>
              <w:rPr>
                <w:rFonts w:ascii="Calibri"/>
                <w:w w:val="95"/>
                <w:sz w:val="20"/>
              </w:rPr>
              <w:t>368,850.00</w:t>
            </w:r>
            <w:r>
              <w:rPr>
                <w:rFonts w:ascii="Calibri"/>
                <w:sz w:val="20"/>
              </w:rPr>
            </w:r>
          </w:p>
        </w:tc>
      </w:tr>
      <w:tr>
        <w:trPr>
          <w:trHeight w:val="385"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2" w:right="0"/>
              <w:jc w:val="left"/>
              <w:rPr>
                <w:rFonts w:ascii="宋体" w:hAnsi="宋体" w:cs="宋体" w:eastAsia="宋体" w:hint="default"/>
                <w:sz w:val="22"/>
                <w:szCs w:val="22"/>
              </w:rPr>
            </w:pPr>
            <w:r>
              <w:rPr>
                <w:rFonts w:ascii="宋体" w:hAnsi="宋体" w:cs="宋体" w:eastAsia="宋体" w:hint="default"/>
                <w:sz w:val="22"/>
                <w:szCs w:val="22"/>
              </w:rPr>
              <w:t>会议费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3"/>
              <w:jc w:val="right"/>
              <w:rPr>
                <w:rFonts w:ascii="Calibri" w:hAnsi="Calibri" w:cs="Calibri" w:eastAsia="Calibri" w:hint="default"/>
                <w:sz w:val="20"/>
                <w:szCs w:val="20"/>
              </w:rPr>
            </w:pPr>
            <w:r>
              <w:rPr>
                <w:rFonts w:ascii="Calibri"/>
                <w:spacing w:val="-1"/>
                <w:sz w:val="20"/>
              </w:rPr>
              <w:t>2,432,333.67</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6"/>
              <w:ind w:right="108"/>
              <w:jc w:val="right"/>
              <w:rPr>
                <w:rFonts w:ascii="Calibri" w:hAnsi="Calibri" w:cs="Calibri" w:eastAsia="Calibri" w:hint="default"/>
                <w:sz w:val="20"/>
                <w:szCs w:val="20"/>
              </w:rPr>
            </w:pPr>
            <w:r>
              <w:rPr>
                <w:rFonts w:ascii="Calibri"/>
                <w:spacing w:val="-1"/>
                <w:sz w:val="20"/>
              </w:rPr>
              <w:t>1,492,658.07</w:t>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会员费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145,500.00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w w:val="95"/>
                <w:sz w:val="20"/>
              </w:rPr>
              <w:t>106,400.00</w:t>
            </w:r>
            <w:r>
              <w:rPr>
                <w:rFonts w:ascii="Calibri"/>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咨询服务费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1,316,514.15</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spacing w:val="-1"/>
                <w:sz w:val="20"/>
              </w:rPr>
              <w:t>610,877.22</w:t>
            </w:r>
          </w:p>
        </w:tc>
      </w:tr>
      <w:tr>
        <w:trPr>
          <w:trHeight w:val="393" w:hRule="exact"/>
        </w:trPr>
        <w:tc>
          <w:tcPr>
            <w:tcW w:w="3375"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劳务费</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5"/>
              <w:ind w:right="102"/>
              <w:jc w:val="right"/>
              <w:rPr>
                <w:rFonts w:ascii="Calibri" w:hAnsi="Calibri" w:cs="Calibri" w:eastAsia="Calibri" w:hint="default"/>
                <w:sz w:val="20"/>
                <w:szCs w:val="20"/>
              </w:rPr>
            </w:pPr>
            <w:r>
              <w:rPr>
                <w:rFonts w:ascii="Calibri"/>
                <w:w w:val="95"/>
                <w:sz w:val="20"/>
              </w:rPr>
              <w:t>120,000.00</w:t>
            </w:r>
            <w:r>
              <w:rPr>
                <w:rFonts w:ascii="Calibri"/>
                <w:sz w:val="20"/>
              </w:rPr>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w w:val="95"/>
                <w:sz w:val="20"/>
              </w:rPr>
              <w:t>60,000.00</w:t>
            </w:r>
            <w:r>
              <w:rPr>
                <w:rFonts w:ascii="Calibri"/>
                <w:sz w:val="20"/>
              </w:rPr>
            </w:r>
          </w:p>
        </w:tc>
      </w:tr>
    </w:tbl>
    <w:p>
      <w:pPr>
        <w:spacing w:after="0" w:line="240" w:lineRule="auto"/>
        <w:jc w:val="right"/>
        <w:rPr>
          <w:rFonts w:ascii="Calibri" w:hAnsi="Calibri" w:cs="Calibri" w:eastAsia="Calibri" w:hint="default"/>
          <w:sz w:val="20"/>
          <w:szCs w:val="20"/>
        </w:rPr>
        <w:sectPr>
          <w:headerReference w:type="default" r:id="rId509"/>
          <w:pgSz w:w="11910" w:h="16840"/>
          <w:pgMar w:header="885" w:footer="1195" w:top="1540" w:bottom="1380" w:left="1660" w:right="1620"/>
        </w:sectPr>
      </w:pPr>
    </w:p>
    <w:p>
      <w:pPr>
        <w:spacing w:line="240" w:lineRule="auto" w:before="2"/>
        <w:rPr>
          <w:rFonts w:ascii="宋体" w:hAnsi="宋体" w:cs="宋体" w:eastAsia="宋体" w:hint="default"/>
          <w:b/>
          <w:bCs/>
          <w:sz w:val="8"/>
          <w:szCs w:val="8"/>
        </w:rPr>
      </w:pPr>
      <w:r>
        <w:rPr/>
        <w:pict>
          <v:group style="position:absolute;margin-left:88.344002pt;margin-top:79.559982pt;width:420.7pt;height:3pt;mso-position-horizontal-relative:page;mso-position-vertical-relative:page;z-index:-1192048" coordorigin="1767,1591" coordsize="8414,60">
            <v:group style="position:absolute;left:1772;top:1596;width:8366;height:2" coordorigin="1772,1596" coordsize="8366,2">
              <v:shape style="position:absolute;left:1772;top:1596;width:8366;height:2" coordorigin="1772,1596" coordsize="8366,0" path="m1772,1596l10137,1596e" filled="false" stroked="true" strokeweight=".48pt" strokecolor="#000000">
                <v:path arrowok="t"/>
              </v:shape>
            </v:group>
            <v:group style="position:absolute;left:2410;top:1615;width:3356;height:2" coordorigin="2410,1615" coordsize="3356,2">
              <v:shape style="position:absolute;left:2410;top:1615;width:3356;height:2" coordorigin="2410,1615" coordsize="3356,0" path="m2410,1615l5766,1615e" filled="false" stroked="true" strokeweight="1.44pt" strokecolor="#000000">
                <v:path arrowok="t"/>
              </v:shape>
              <v:shape style="position:absolute;left:5766;top:1630;width:10;height:2" type="#_x0000_t75" stroked="false">
                <v:imagedata r:id="rId512" o:title=""/>
              </v:shape>
            </v:group>
            <v:group style="position:absolute;left:5766;top:1615;width:29;height:2" coordorigin="5766,1615" coordsize="29,2">
              <v:shape style="position:absolute;left:5766;top:1615;width:29;height:2" coordorigin="5766,1615" coordsize="29,0" path="m5766,1615l5795,1615e" filled="false" stroked="true" strokeweight="1.44pt" strokecolor="#000000">
                <v:path arrowok="t"/>
              </v:shape>
            </v:group>
            <v:group style="position:absolute;left:5795;top:1615;width:2240;height:2" coordorigin="5795,1615" coordsize="2240,2">
              <v:shape style="position:absolute;left:5795;top:1615;width:2240;height:2" coordorigin="5795,1615" coordsize="2240,0" path="m5795,1615l8034,1615e" filled="false" stroked="true" strokeweight="1.44pt" strokecolor="#000000">
                <v:path arrowok="t"/>
              </v:shape>
              <v:shape style="position:absolute;left:8034;top:1630;width:10;height:2" type="#_x0000_t75" stroked="false">
                <v:imagedata r:id="rId512" o:title=""/>
              </v:shape>
            </v:group>
            <v:group style="position:absolute;left:8034;top:1615;width:29;height:2" coordorigin="8034,1615" coordsize="29,2">
              <v:shape style="position:absolute;left:8034;top:1615;width:29;height:2" coordorigin="8034,1615" coordsize="29,0" path="m8034,1615l8063,1615e" filled="false" stroked="true" strokeweight="1.44pt" strokecolor="#000000">
                <v:path arrowok="t"/>
              </v:shape>
            </v:group>
            <v:group style="position:absolute;left:8063;top:1615;width:2103;height:2" coordorigin="8063,1615" coordsize="2103,2">
              <v:shape style="position:absolute;left:8063;top:1615;width:2103;height:2" coordorigin="8063,1615" coordsize="2103,0" path="m8063,1615l10166,1615e" filled="false" stroked="true" strokeweight="1.44pt" strokecolor="#000000">
                <v:path arrowok="t"/>
              </v:shape>
            </v:group>
            <v:group style="position:absolute;left:5766;top:1632;width:10;height:20" coordorigin="5766,1632" coordsize="10,20">
              <v:shape style="position:absolute;left:5766;top:1632;width:10;height:20" coordorigin="5766,1632" coordsize="10,20" path="m5766,1651l5775,1651,5775,1632,5766,1632,5766,1651xe" filled="true" fillcolor="#000000" stroked="false">
                <v:path arrowok="t"/>
                <v:fill type="solid"/>
              </v:shape>
            </v:group>
            <v:group style="position:absolute;left:8034;top:1632;width:10;height:20" coordorigin="8034,1632" coordsize="10,20">
              <v:shape style="position:absolute;left:8034;top:1632;width:10;height:20" coordorigin="8034,1632" coordsize="10,20" path="m8034,1651l8044,1651,8044,1632,8034,1632,8034,1651xe" filled="true" fillcolor="#000000" stroked="false">
                <v:path arrowok="t"/>
                <v:fill type="solid"/>
              </v:shape>
            </v:group>
            <w10:wrap type="none"/>
          </v:group>
        </w:pict>
      </w:r>
      <w:r>
        <w:rPr/>
        <w:pict>
          <v:group style="position:absolute;margin-left:120.5pt;margin-top:100.340004pt;width:387.8pt;height:.5pt;mso-position-horizontal-relative:page;mso-position-vertical-relative:page;z-index:-1192024" coordorigin="2410,2007" coordsize="7756,10">
            <v:shape style="position:absolute;left:2410;top:2007;width:3356;height:10" type="#_x0000_t75" stroked="false">
              <v:imagedata r:id="rId433" o:title=""/>
            </v:shape>
            <v:shape style="position:absolute;left:5761;top:2007;width:2273;height:10" type="#_x0000_t75" stroked="false">
              <v:imagedata r:id="rId499" o:title=""/>
            </v:shape>
            <v:shape style="position:absolute;left:8029;top:2007;width:2137;height:10" type="#_x0000_t75" stroked="false">
              <v:imagedata r:id="rId496" o:title=""/>
            </v:shape>
            <w10:wrap type="none"/>
          </v:group>
        </w:pict>
      </w:r>
    </w:p>
    <w:tbl>
      <w:tblPr>
        <w:tblW w:w="0" w:type="auto"/>
        <w:jc w:val="left"/>
        <w:tblInd w:w="735" w:type="dxa"/>
        <w:tblLayout w:type="fixed"/>
        <w:tblCellMar>
          <w:top w:w="0" w:type="dxa"/>
          <w:left w:w="0" w:type="dxa"/>
          <w:bottom w:w="0" w:type="dxa"/>
          <w:right w:w="0" w:type="dxa"/>
        </w:tblCellMar>
        <w:tblLook w:val="01E0"/>
      </w:tblPr>
      <w:tblGrid>
        <w:gridCol w:w="3375"/>
        <w:gridCol w:w="2268"/>
        <w:gridCol w:w="2127"/>
      </w:tblGrid>
      <w:tr>
        <w:trPr>
          <w:trHeight w:val="363"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79" w:lineRule="exact"/>
              <w:ind w:left="122" w:right="0"/>
              <w:jc w:val="left"/>
              <w:rPr>
                <w:rFonts w:ascii="宋体" w:hAnsi="宋体" w:cs="宋体" w:eastAsia="宋体" w:hint="default"/>
                <w:sz w:val="22"/>
                <w:szCs w:val="22"/>
              </w:rPr>
            </w:pPr>
            <w:r>
              <w:rPr>
                <w:rFonts w:ascii="宋体" w:hAnsi="宋体" w:cs="宋体" w:eastAsia="宋体" w:hint="default"/>
                <w:sz w:val="22"/>
                <w:szCs w:val="22"/>
              </w:rPr>
              <w:t>认证检测费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3"/>
              <w:jc w:val="right"/>
              <w:rPr>
                <w:rFonts w:ascii="Calibri" w:hAnsi="Calibri" w:cs="Calibri" w:eastAsia="Calibri" w:hint="default"/>
                <w:sz w:val="20"/>
                <w:szCs w:val="20"/>
              </w:rPr>
            </w:pPr>
            <w:r>
              <w:rPr>
                <w:rFonts w:ascii="Calibri"/>
                <w:w w:val="95"/>
                <w:sz w:val="20"/>
              </w:rPr>
              <w:t>0.00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8"/>
              <w:jc w:val="right"/>
              <w:rPr>
                <w:rFonts w:ascii="Calibri" w:hAnsi="Calibri" w:cs="Calibri" w:eastAsia="Calibri" w:hint="default"/>
                <w:sz w:val="20"/>
                <w:szCs w:val="20"/>
              </w:rPr>
            </w:pPr>
            <w:r>
              <w:rPr>
                <w:rFonts w:ascii="Calibri"/>
                <w:w w:val="95"/>
                <w:sz w:val="20"/>
              </w:rPr>
              <w:t>13,000.00</w:t>
            </w:r>
            <w:r>
              <w:rPr>
                <w:rFonts w:ascii="Calibri"/>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环境绿化费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165,847.50</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9"/>
              <w:jc w:val="right"/>
              <w:rPr>
                <w:rFonts w:ascii="Calibri" w:hAnsi="Calibri" w:cs="Calibri" w:eastAsia="Calibri" w:hint="default"/>
                <w:sz w:val="20"/>
                <w:szCs w:val="20"/>
              </w:rPr>
            </w:pPr>
            <w:r>
              <w:rPr>
                <w:rFonts w:ascii="Calibri"/>
                <w:w w:val="95"/>
                <w:sz w:val="20"/>
              </w:rPr>
              <w:t>77,340.40</w:t>
            </w:r>
            <w:r>
              <w:rPr>
                <w:rFonts w:ascii="Calibri"/>
                <w:sz w:val="20"/>
              </w:rPr>
            </w:r>
          </w:p>
        </w:tc>
      </w:tr>
      <w:tr>
        <w:trPr>
          <w:trHeight w:val="384"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租金</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spacing w:val="-1"/>
                <w:sz w:val="20"/>
              </w:rPr>
              <w:t>89,657.32</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8"/>
              <w:jc w:val="right"/>
              <w:rPr>
                <w:rFonts w:ascii="Calibri" w:hAnsi="Calibri" w:cs="Calibri" w:eastAsia="Calibri" w:hint="default"/>
                <w:sz w:val="20"/>
                <w:szCs w:val="20"/>
              </w:rPr>
            </w:pPr>
            <w:r>
              <w:rPr>
                <w:rFonts w:ascii="Calibri"/>
                <w:spacing w:val="-1"/>
                <w:w w:val="95"/>
                <w:sz w:val="20"/>
              </w:rPr>
              <w:t>850.00</w:t>
            </w:r>
            <w:r>
              <w:rPr>
                <w:rFonts w:ascii="Calibri"/>
                <w:sz w:val="20"/>
              </w:rPr>
            </w:r>
          </w:p>
        </w:tc>
      </w:tr>
      <w:tr>
        <w:trPr>
          <w:trHeight w:val="387" w:hRule="exact"/>
        </w:trPr>
        <w:tc>
          <w:tcPr>
            <w:tcW w:w="3375"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2"/>
                <w:szCs w:val="22"/>
              </w:rPr>
            </w:pPr>
            <w:r>
              <w:rPr>
                <w:rFonts w:ascii="宋体" w:hAnsi="宋体" w:cs="宋体" w:eastAsia="宋体" w:hint="default"/>
                <w:sz w:val="22"/>
                <w:szCs w:val="22"/>
              </w:rPr>
              <w:t>宣传费</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103"/>
              <w:jc w:val="right"/>
              <w:rPr>
                <w:rFonts w:ascii="Calibri" w:hAnsi="Calibri" w:cs="Calibri" w:eastAsia="Calibri" w:hint="default"/>
                <w:sz w:val="20"/>
                <w:szCs w:val="20"/>
              </w:rPr>
            </w:pPr>
            <w:r>
              <w:rPr>
                <w:rFonts w:ascii="Calibri"/>
                <w:w w:val="95"/>
                <w:sz w:val="20"/>
              </w:rPr>
              <w:t>0.00</w:t>
            </w:r>
            <w:r>
              <w:rPr>
                <w:rFonts w:ascii="Calibri"/>
                <w:sz w:val="20"/>
              </w:rPr>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right="107"/>
              <w:jc w:val="right"/>
              <w:rPr>
                <w:rFonts w:ascii="Calibri" w:hAnsi="Calibri" w:cs="Calibri" w:eastAsia="Calibri" w:hint="default"/>
                <w:sz w:val="20"/>
                <w:szCs w:val="20"/>
              </w:rPr>
            </w:pPr>
            <w:r>
              <w:rPr>
                <w:rFonts w:ascii="Calibri"/>
                <w:w w:val="95"/>
                <w:sz w:val="20"/>
              </w:rPr>
              <w:t>7,648.86</w:t>
            </w:r>
            <w:r>
              <w:rPr>
                <w:rFonts w:ascii="Calibri"/>
                <w:sz w:val="20"/>
              </w:rPr>
            </w:r>
          </w:p>
        </w:tc>
      </w:tr>
      <w:tr>
        <w:trPr>
          <w:trHeight w:val="390" w:hRule="exact"/>
        </w:trPr>
        <w:tc>
          <w:tcPr>
            <w:tcW w:w="3375"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right="98"/>
              <w:jc w:val="right"/>
              <w:rPr>
                <w:rFonts w:ascii="宋体" w:hAnsi="宋体" w:cs="宋体" w:eastAsia="宋体" w:hint="default"/>
                <w:sz w:val="21"/>
                <w:szCs w:val="21"/>
              </w:rPr>
            </w:pPr>
            <w:r>
              <w:rPr>
                <w:rFonts w:ascii="宋体" w:hAnsi="宋体" w:cs="宋体" w:eastAsia="宋体" w:hint="default"/>
                <w:sz w:val="21"/>
                <w:szCs w:val="21"/>
              </w:rPr>
              <w:t>合计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2"/>
              <w:ind w:right="103"/>
              <w:jc w:val="right"/>
              <w:rPr>
                <w:rFonts w:ascii="Calibri" w:hAnsi="Calibri" w:cs="Calibri" w:eastAsia="Calibri" w:hint="default"/>
                <w:sz w:val="20"/>
                <w:szCs w:val="20"/>
              </w:rPr>
            </w:pPr>
            <w:r>
              <w:rPr>
                <w:rFonts w:ascii="Calibri"/>
                <w:spacing w:val="-1"/>
                <w:sz w:val="20"/>
              </w:rPr>
              <w:t>37,841,247.81</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62"/>
              <w:ind w:right="107"/>
              <w:jc w:val="right"/>
              <w:rPr>
                <w:rFonts w:ascii="Calibri" w:hAnsi="Calibri" w:cs="Calibri" w:eastAsia="Calibri" w:hint="default"/>
                <w:sz w:val="20"/>
                <w:szCs w:val="20"/>
              </w:rPr>
            </w:pPr>
            <w:r>
              <w:rPr>
                <w:rFonts w:ascii="Calibri"/>
                <w:spacing w:val="-1"/>
                <w:sz w:val="20"/>
              </w:rPr>
              <w:t>30,367,054.34</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2"/>
          <w:szCs w:val="22"/>
        </w:rPr>
      </w:pPr>
    </w:p>
    <w:p>
      <w:pPr>
        <w:tabs>
          <w:tab w:pos="1400" w:val="left" w:leader="none"/>
        </w:tabs>
        <w:spacing w:before="36"/>
        <w:ind w:left="126" w:right="88" w:firstLine="0"/>
        <w:jc w:val="left"/>
        <w:rPr>
          <w:rFonts w:ascii="宋体" w:hAnsi="宋体" w:cs="宋体" w:eastAsia="宋体" w:hint="default"/>
          <w:sz w:val="21"/>
          <w:szCs w:val="21"/>
        </w:rPr>
      </w:pPr>
      <w:r>
        <w:rPr/>
        <w:pict>
          <v:group style="position:absolute;margin-left:120.5pt;margin-top:-86.97628pt;width:387.8pt;height:.5pt;mso-position-horizontal-relative:page;mso-position-vertical-relative:paragraph;z-index:-1192000" coordorigin="2410,-1740" coordsize="7756,10">
            <v:shape style="position:absolute;left:2410;top:-1740;width:3356;height:10" type="#_x0000_t75" stroked="false">
              <v:imagedata r:id="rId433" o:title=""/>
            </v:shape>
            <v:shape style="position:absolute;left:5761;top:-1740;width:2273;height:10" type="#_x0000_t75" stroked="false">
              <v:imagedata r:id="rId434" o:title=""/>
            </v:shape>
            <v:shape style="position:absolute;left:8029;top:-1740;width:2137;height:10" type="#_x0000_t75" stroked="false">
              <v:imagedata r:id="rId435" o:title=""/>
            </v:shape>
            <w10:wrap type="none"/>
          </v:group>
        </w:pict>
      </w:r>
      <w:r>
        <w:rPr/>
        <w:pict>
          <v:group style="position:absolute;margin-left:120.5pt;margin-top:-67.776283pt;width:387.8pt;height:.5pt;mso-position-horizontal-relative:page;mso-position-vertical-relative:paragraph;z-index:-1191976" coordorigin="2410,-1356" coordsize="7756,10">
            <v:shape style="position:absolute;left:2410;top:-1356;width:3356;height:10" type="#_x0000_t75" stroked="false">
              <v:imagedata r:id="rId433" o:title=""/>
            </v:shape>
            <v:shape style="position:absolute;left:5761;top:-1356;width:2273;height:10" type="#_x0000_t75" stroked="false">
              <v:imagedata r:id="rId434" o:title=""/>
            </v:shape>
            <v:shape style="position:absolute;left:8029;top:-1356;width:2137;height:10" type="#_x0000_t75" stroked="false">
              <v:imagedata r:id="rId435" o:title=""/>
            </v:shape>
            <w10:wrap type="none"/>
          </v:group>
        </w:pict>
      </w:r>
      <w:r>
        <w:rPr/>
        <w:pict>
          <v:group style="position:absolute;margin-left:120.5pt;margin-top:-48.576283pt;width:387.8pt;height:.5pt;mso-position-horizontal-relative:page;mso-position-vertical-relative:paragraph;z-index:-1191952" coordorigin="2410,-972" coordsize="7756,10">
            <v:shape style="position:absolute;left:2410;top:-972;width:3356;height:10" type="#_x0000_t75" stroked="false">
              <v:imagedata r:id="rId433" o:title=""/>
            </v:shape>
            <v:shape style="position:absolute;left:5761;top:-972;width:2273;height:10" type="#_x0000_t75" stroked="false">
              <v:imagedata r:id="rId434" o:title=""/>
            </v:shape>
            <v:shape style="position:absolute;left:8029;top:-972;width:2137;height:10" type="#_x0000_t75" stroked="false">
              <v:imagedata r:id="rId435" o:title=""/>
            </v:shape>
            <w10:wrap type="none"/>
          </v:group>
        </w:pict>
      </w:r>
      <w:r>
        <w:rPr/>
        <w:pict>
          <v:shape style="position:absolute;margin-left:286.25pt;margin-top:18.623699pt;width:.48001pt;height:.12pt;mso-position-horizontal-relative:page;mso-position-vertical-relative:paragraph;z-index:-1191928" type="#_x0000_t75" stroked="false">
            <v:imagedata r:id="rId513" o:title=""/>
          </v:shape>
        </w:pict>
      </w:r>
      <w:r>
        <w:rPr/>
        <w:pict>
          <v:shape style="position:absolute;margin-left:399.670013pt;margin-top:18.623699pt;width:.48001pt;height:.12pt;mso-position-horizontal-relative:page;mso-position-vertical-relative:paragraph;z-index:-1191904" type="#_x0000_t75" stroked="false">
            <v:imagedata r:id="rId513" o:title=""/>
          </v:shape>
        </w:pict>
      </w:r>
      <w:r>
        <w:rPr/>
        <w:pict>
          <v:group style="position:absolute;margin-left:118.580002pt;margin-top:37.343719pt;width:387.7pt;height:.5pt;mso-position-horizontal-relative:page;mso-position-vertical-relative:paragraph;z-index:-1191880" coordorigin="2372,747" coordsize="7754,10">
            <v:shape style="position:absolute;left:2372;top:747;width:5622;height:10" type="#_x0000_t75" stroked="false">
              <v:imagedata r:id="rId393" o:title=""/>
            </v:shape>
            <v:shape style="position:absolute;left:7989;top:747;width:2137;height:10" type="#_x0000_t75" stroked="false">
              <v:imagedata r:id="rId395" o:title=""/>
            </v:shape>
            <w10:wrap type="none"/>
          </v:group>
        </w:pict>
      </w:r>
      <w:r>
        <w:rPr/>
        <w:pict>
          <v:group style="position:absolute;margin-left:118.580002pt;margin-top:56.54372pt;width:387.7pt;height:.5pt;mso-position-horizontal-relative:page;mso-position-vertical-relative:paragraph;z-index:-1191856" coordorigin="2372,1131" coordsize="7754,10">
            <v:shape style="position:absolute;left:2372;top:1131;width:5622;height:10" type="#_x0000_t75" stroked="false">
              <v:imagedata r:id="rId393" o:title=""/>
            </v:shape>
            <v:shape style="position:absolute;left:7989;top:1131;width:2137;height:10" type="#_x0000_t75" stroked="false">
              <v:imagedata r:id="rId394" o:title=""/>
            </v:shape>
            <w10:wrap type="none"/>
          </v:group>
        </w:pict>
      </w:r>
      <w:r>
        <w:rPr/>
        <w:pict>
          <v:group style="position:absolute;margin-left:118.580002pt;margin-top:75.863655pt;width:387.7pt;height:.5pt;mso-position-horizontal-relative:page;mso-position-vertical-relative:paragraph;z-index:-1191832" coordorigin="2372,1517" coordsize="7754,10">
            <v:shape style="position:absolute;left:2372;top:1517;width:5622;height:10" type="#_x0000_t75" stroked="false">
              <v:imagedata r:id="rId393" o:title=""/>
            </v:shape>
            <v:shape style="position:absolute;left:7989;top:1517;width:2137;height:10" type="#_x0000_t75" stroked="false">
              <v:imagedata r:id="rId395"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三十一</w:t>
      </w:r>
      <w:r>
        <w:rPr>
          <w:rFonts w:ascii="宋体" w:hAnsi="宋体" w:cs="宋体" w:eastAsia="宋体" w:hint="default"/>
          <w:b/>
          <w:bCs/>
          <w:spacing w:val="-1"/>
          <w:sz w:val="21"/>
          <w:szCs w:val="21"/>
        </w:rPr>
        <w:t>)</w:t>
        <w:tab/>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3373"/>
        <w:gridCol w:w="2268"/>
        <w:gridCol w:w="2127"/>
      </w:tblGrid>
      <w:tr>
        <w:trPr>
          <w:trHeight w:val="394" w:hRule="exact"/>
        </w:trPr>
        <w:tc>
          <w:tcPr>
            <w:tcW w:w="3373"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right="1463"/>
              <w:jc w:val="right"/>
              <w:rPr>
                <w:rFonts w:ascii="宋体" w:hAnsi="宋体" w:cs="宋体" w:eastAsia="宋体" w:hint="default"/>
                <w:sz w:val="21"/>
                <w:szCs w:val="21"/>
              </w:rPr>
            </w:pPr>
            <w:r>
              <w:rPr>
                <w:rFonts w:ascii="宋体" w:hAnsi="宋体" w:cs="宋体" w:eastAsia="宋体" w:hint="default"/>
                <w:sz w:val="21"/>
                <w:szCs w:val="21"/>
              </w:rPr>
              <w:t>类别</w:t>
            </w:r>
          </w:p>
        </w:tc>
        <w:tc>
          <w:tcPr>
            <w:tcW w:w="2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708"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127"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638"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9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利息支出</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3"/>
              <w:jc w:val="right"/>
              <w:rPr>
                <w:rFonts w:ascii="Calibri" w:hAnsi="Calibri" w:cs="Calibri" w:eastAsia="Calibri" w:hint="default"/>
                <w:sz w:val="21"/>
                <w:szCs w:val="21"/>
              </w:rPr>
            </w:pPr>
            <w:r>
              <w:rPr>
                <w:rFonts w:ascii="Calibri"/>
                <w:spacing w:val="-2"/>
                <w:sz w:val="21"/>
              </w:rPr>
              <w:t>48,176.06</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5"/>
              <w:jc w:val="right"/>
              <w:rPr>
                <w:rFonts w:ascii="Calibri" w:hAnsi="Calibri" w:cs="Calibri" w:eastAsia="Calibri" w:hint="default"/>
                <w:sz w:val="21"/>
                <w:szCs w:val="21"/>
              </w:rPr>
            </w:pPr>
            <w:r>
              <w:rPr>
                <w:rFonts w:ascii="Calibri"/>
                <w:spacing w:val="-2"/>
                <w:sz w:val="21"/>
              </w:rPr>
              <w:t>856,641.74</w:t>
            </w:r>
          </w:p>
        </w:tc>
      </w:tr>
      <w:tr>
        <w:trPr>
          <w:trHeight w:val="385"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0" w:right="0"/>
              <w:jc w:val="left"/>
              <w:rPr>
                <w:rFonts w:ascii="宋体" w:hAnsi="宋体" w:cs="宋体" w:eastAsia="宋体" w:hint="default"/>
                <w:sz w:val="21"/>
                <w:szCs w:val="21"/>
              </w:rPr>
            </w:pPr>
            <w:r>
              <w:rPr>
                <w:rFonts w:ascii="宋体" w:hAnsi="宋体" w:cs="宋体" w:eastAsia="宋体" w:hint="default"/>
                <w:sz w:val="21"/>
                <w:szCs w:val="21"/>
              </w:rPr>
              <w:t>减：利息收入</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Calibri" w:hAnsi="Calibri" w:cs="Calibri" w:eastAsia="Calibri" w:hint="default"/>
                <w:sz w:val="21"/>
                <w:szCs w:val="21"/>
              </w:rPr>
            </w:pPr>
            <w:r>
              <w:rPr>
                <w:rFonts w:ascii="Calibri"/>
                <w:spacing w:val="-2"/>
                <w:sz w:val="21"/>
              </w:rPr>
              <w:t>22,123,609.87</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Calibri" w:hAnsi="Calibri" w:cs="Calibri" w:eastAsia="Calibri" w:hint="default"/>
                <w:sz w:val="21"/>
                <w:szCs w:val="21"/>
              </w:rPr>
            </w:pPr>
            <w:r>
              <w:rPr>
                <w:rFonts w:ascii="Calibri"/>
                <w:spacing w:val="-1"/>
                <w:sz w:val="21"/>
              </w:rPr>
              <w:t>503,603.35</w:t>
            </w:r>
          </w:p>
        </w:tc>
      </w:tr>
      <w:tr>
        <w:trPr>
          <w:trHeight w:val="384" w:hRule="exact"/>
        </w:trPr>
        <w:tc>
          <w:tcPr>
            <w:tcW w:w="337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0"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26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62,482.70</w:t>
            </w:r>
          </w:p>
        </w:tc>
        <w:tc>
          <w:tcPr>
            <w:tcW w:w="2127"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2"/>
                <w:sz w:val="21"/>
              </w:rPr>
              <w:t>72,610.60</w:t>
            </w:r>
          </w:p>
        </w:tc>
      </w:tr>
      <w:tr>
        <w:trPr>
          <w:trHeight w:val="384" w:hRule="exact"/>
        </w:trPr>
        <w:tc>
          <w:tcPr>
            <w:tcW w:w="3373"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right="1463"/>
              <w:jc w:val="right"/>
              <w:rPr>
                <w:rFonts w:ascii="宋体" w:hAnsi="宋体" w:cs="宋体" w:eastAsia="宋体" w:hint="default"/>
                <w:sz w:val="21"/>
                <w:szCs w:val="21"/>
              </w:rPr>
            </w:pPr>
            <w:r>
              <w:rPr>
                <w:rFonts w:ascii="宋体" w:hAnsi="宋体" w:cs="宋体" w:eastAsia="宋体" w:hint="default"/>
                <w:sz w:val="21"/>
                <w:szCs w:val="21"/>
              </w:rPr>
              <w:t>合计</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-22,012,951.11</w:t>
            </w:r>
          </w:p>
        </w:tc>
        <w:tc>
          <w:tcPr>
            <w:tcW w:w="2127"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7"/>
              <w:jc w:val="right"/>
              <w:rPr>
                <w:rFonts w:ascii="Calibri" w:hAnsi="Calibri" w:cs="Calibri" w:eastAsia="Calibri" w:hint="default"/>
                <w:sz w:val="21"/>
                <w:szCs w:val="21"/>
              </w:rPr>
            </w:pPr>
            <w:r>
              <w:rPr>
                <w:rFonts w:ascii="Calibri"/>
                <w:spacing w:val="-2"/>
                <w:sz w:val="21"/>
              </w:rPr>
              <w:t>425,648.99</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400" w:val="left" w:leader="none"/>
        </w:tabs>
        <w:spacing w:before="0"/>
        <w:ind w:left="126" w:right="88" w:firstLine="0"/>
        <w:jc w:val="left"/>
        <w:rPr>
          <w:rFonts w:ascii="宋体" w:hAnsi="宋体" w:cs="宋体" w:eastAsia="宋体" w:hint="default"/>
          <w:sz w:val="21"/>
          <w:szCs w:val="21"/>
        </w:rPr>
      </w:pPr>
      <w:r>
        <w:rPr/>
        <w:pict>
          <v:group style="position:absolute;margin-left:118.580002pt;margin-top:-45.336376pt;width:387.7pt;height:.5pt;mso-position-horizontal-relative:page;mso-position-vertical-relative:paragraph;z-index:-1191808" coordorigin="2372,-907" coordsize="7754,10">
            <v:shape style="position:absolute;left:2372;top:-907;width:5622;height:10" type="#_x0000_t75" stroked="false">
              <v:imagedata r:id="rId393" o:title=""/>
            </v:shape>
            <v:shape style="position:absolute;left:7989;top:-907;width:2137;height:10" type="#_x0000_t75" stroked="false">
              <v:imagedata r:id="rId395" o:title=""/>
            </v:shape>
            <w10:wrap type="none"/>
          </v:group>
        </w:pict>
      </w:r>
      <w:r>
        <w:rPr/>
        <w:pict>
          <v:shape style="position:absolute;margin-left:315.529999pt;margin-top:16.823664pt;width:.47998pt;height:.12pt;mso-position-horizontal-relative:page;mso-position-vertical-relative:paragraph;z-index:-1191784" type="#_x0000_t75" stroked="false">
            <v:imagedata r:id="rId514" o:title=""/>
          </v:shape>
        </w:pict>
      </w:r>
      <w:r>
        <w:rPr/>
        <w:pict>
          <v:shape style="position:absolute;margin-left:413.829987pt;margin-top:16.823664pt;width:.48001pt;height:.12pt;mso-position-horizontal-relative:page;mso-position-vertical-relative:paragraph;z-index:-1191760" type="#_x0000_t75" stroked="false">
            <v:imagedata r:id="rId514" o:title=""/>
          </v:shape>
        </w:pict>
      </w:r>
      <w:r>
        <w:rPr/>
        <w:pict>
          <v:group style="position:absolute;margin-left:118.580002pt;margin-top:35.543682pt;width:387.7pt;height:.5pt;mso-position-horizontal-relative:page;mso-position-vertical-relative:paragraph;z-index:-1191736" coordorigin="2372,711" coordsize="7754,10">
            <v:shape style="position:absolute;left:2372;top:711;width:3939;height:10" type="#_x0000_t75" stroked="false">
              <v:imagedata r:id="rId515" o:title=""/>
            </v:shape>
            <v:shape style="position:absolute;left:6306;top:711;width:1971;height:10" type="#_x0000_t75" stroked="false">
              <v:imagedata r:id="rId516" o:title=""/>
            </v:shape>
            <v:shape style="position:absolute;left:8272;top:711;width:1853;height:10" type="#_x0000_t75" stroked="false">
              <v:imagedata r:id="rId110" o:title=""/>
            </v:shape>
            <w10:wrap type="none"/>
          </v:group>
        </w:pict>
      </w:r>
      <w:r>
        <w:rPr/>
        <w:pict>
          <v:group style="position:absolute;margin-left:118.580002pt;margin-top:54.743652pt;width:387.7pt;height:.5pt;mso-position-horizontal-relative:page;mso-position-vertical-relative:paragraph;z-index:-1191712" coordorigin="2372,1095" coordsize="7754,10">
            <v:shape style="position:absolute;left:2372;top:1095;width:3939;height:10" type="#_x0000_t75" stroked="false">
              <v:imagedata r:id="rId515" o:title=""/>
            </v:shape>
            <v:shape style="position:absolute;left:6306;top:1095;width:1971;height:10" type="#_x0000_t75" stroked="false">
              <v:imagedata r:id="rId516" o:title=""/>
            </v:shape>
            <v:shape style="position:absolute;left:8272;top:1095;width:1853;height:10" type="#_x0000_t75" stroked="false">
              <v:imagedata r:id="rId110"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三十二</w:t>
      </w:r>
      <w:r>
        <w:rPr>
          <w:rFonts w:ascii="宋体" w:hAnsi="宋体" w:cs="宋体" w:eastAsia="宋体" w:hint="default"/>
          <w:b/>
          <w:bCs/>
          <w:spacing w:val="-1"/>
          <w:sz w:val="21"/>
          <w:szCs w:val="21"/>
        </w:rPr>
        <w:t>)</w:t>
        <w:tab/>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3958"/>
        <w:gridCol w:w="1966"/>
        <w:gridCol w:w="1844"/>
      </w:tblGrid>
      <w:tr>
        <w:trPr>
          <w:trHeight w:val="395" w:hRule="exact"/>
        </w:trPr>
        <w:tc>
          <w:tcPr>
            <w:tcW w:w="3958"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right="1754"/>
              <w:jc w:val="right"/>
              <w:rPr>
                <w:rFonts w:ascii="宋体" w:hAnsi="宋体" w:cs="宋体" w:eastAsia="宋体" w:hint="default"/>
                <w:sz w:val="21"/>
                <w:szCs w:val="21"/>
              </w:rPr>
            </w:pPr>
            <w:r>
              <w:rPr>
                <w:rFonts w:ascii="宋体" w:hAnsi="宋体" w:cs="宋体" w:eastAsia="宋体" w:hint="default"/>
                <w:sz w:val="21"/>
                <w:szCs w:val="21"/>
              </w:rPr>
              <w:t>项目</w:t>
            </w:r>
          </w:p>
        </w:tc>
        <w:tc>
          <w:tcPr>
            <w:tcW w:w="19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557"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844"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496"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94" w:hRule="exact"/>
        </w:trPr>
        <w:tc>
          <w:tcPr>
            <w:tcW w:w="3958"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坏账损失</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0"/>
              <w:jc w:val="right"/>
              <w:rPr>
                <w:rFonts w:ascii="Calibri" w:hAnsi="Calibri" w:cs="Calibri" w:eastAsia="Calibri" w:hint="default"/>
                <w:sz w:val="21"/>
                <w:szCs w:val="21"/>
              </w:rPr>
            </w:pPr>
            <w:r>
              <w:rPr>
                <w:rFonts w:ascii="Calibri"/>
                <w:spacing w:val="-1"/>
                <w:sz w:val="21"/>
              </w:rPr>
              <w:t>2,130,811.41</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7"/>
              <w:jc w:val="right"/>
              <w:rPr>
                <w:rFonts w:ascii="Calibri" w:hAnsi="Calibri" w:cs="Calibri" w:eastAsia="Calibri" w:hint="default"/>
                <w:sz w:val="21"/>
                <w:szCs w:val="21"/>
              </w:rPr>
            </w:pPr>
            <w:r>
              <w:rPr>
                <w:rFonts w:ascii="Calibri"/>
                <w:spacing w:val="-2"/>
                <w:sz w:val="21"/>
              </w:rPr>
              <w:t>699,759.11</w:t>
            </w:r>
          </w:p>
        </w:tc>
      </w:tr>
      <w:tr>
        <w:trPr>
          <w:trHeight w:val="385" w:hRule="exact"/>
        </w:trPr>
        <w:tc>
          <w:tcPr>
            <w:tcW w:w="3958"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0" w:right="0"/>
              <w:jc w:val="left"/>
              <w:rPr>
                <w:rFonts w:ascii="宋体" w:hAnsi="宋体" w:cs="宋体" w:eastAsia="宋体" w:hint="default"/>
                <w:sz w:val="21"/>
                <w:szCs w:val="21"/>
              </w:rPr>
            </w:pPr>
            <w:r>
              <w:rPr>
                <w:rFonts w:ascii="宋体" w:hAnsi="宋体" w:cs="宋体" w:eastAsia="宋体" w:hint="default"/>
                <w:sz w:val="21"/>
                <w:szCs w:val="21"/>
              </w:rPr>
              <w:t>存货跌价损失</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Calibri" w:hAnsi="Calibri" w:cs="Calibri" w:eastAsia="Calibri" w:hint="default"/>
                <w:sz w:val="21"/>
                <w:szCs w:val="21"/>
              </w:rPr>
            </w:pPr>
            <w:r>
              <w:rPr>
                <w:rFonts w:ascii="Calibri"/>
                <w:spacing w:val="-2"/>
                <w:sz w:val="21"/>
              </w:rPr>
              <w:t>2,208,035.24</w:t>
            </w:r>
          </w:p>
        </w:tc>
        <w:tc>
          <w:tcPr>
            <w:tcW w:w="184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7"/>
              <w:jc w:val="right"/>
              <w:rPr>
                <w:rFonts w:ascii="Calibri" w:hAnsi="Calibri" w:cs="Calibri" w:eastAsia="Calibri" w:hint="default"/>
                <w:sz w:val="21"/>
                <w:szCs w:val="21"/>
              </w:rPr>
            </w:pPr>
            <w:r>
              <w:rPr>
                <w:rFonts w:ascii="Calibri"/>
                <w:spacing w:val="-1"/>
                <w:sz w:val="21"/>
              </w:rPr>
              <w:t>0.00</w:t>
            </w:r>
          </w:p>
        </w:tc>
      </w:tr>
      <w:tr>
        <w:trPr>
          <w:trHeight w:val="384" w:hRule="exact"/>
        </w:trPr>
        <w:tc>
          <w:tcPr>
            <w:tcW w:w="3958"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right="1754"/>
              <w:jc w:val="right"/>
              <w:rPr>
                <w:rFonts w:ascii="宋体" w:hAnsi="宋体" w:cs="宋体" w:eastAsia="宋体" w:hint="default"/>
                <w:sz w:val="21"/>
                <w:szCs w:val="21"/>
              </w:rPr>
            </w:pPr>
            <w:r>
              <w:rPr>
                <w:rFonts w:ascii="宋体" w:hAnsi="宋体" w:cs="宋体" w:eastAsia="宋体" w:hint="default"/>
                <w:sz w:val="21"/>
                <w:szCs w:val="21"/>
              </w:rPr>
              <w:t>合计</w:t>
            </w:r>
          </w:p>
        </w:tc>
        <w:tc>
          <w:tcPr>
            <w:tcW w:w="19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4,338,846.65</w:t>
            </w:r>
          </w:p>
        </w:tc>
        <w:tc>
          <w:tcPr>
            <w:tcW w:w="1844"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7"/>
              <w:jc w:val="right"/>
              <w:rPr>
                <w:rFonts w:ascii="Calibri" w:hAnsi="Calibri" w:cs="Calibri" w:eastAsia="Calibri" w:hint="default"/>
                <w:sz w:val="21"/>
                <w:szCs w:val="21"/>
              </w:rPr>
            </w:pPr>
            <w:r>
              <w:rPr>
                <w:rFonts w:ascii="Calibri"/>
                <w:spacing w:val="-2"/>
                <w:sz w:val="21"/>
              </w:rPr>
              <w:t>699,759.11</w:t>
            </w:r>
          </w:p>
        </w:tc>
      </w:tr>
    </w:tbl>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16"/>
          <w:szCs w:val="16"/>
        </w:rPr>
      </w:pPr>
    </w:p>
    <w:p>
      <w:pPr>
        <w:tabs>
          <w:tab w:pos="1400" w:val="left" w:leader="none"/>
        </w:tabs>
        <w:spacing w:before="0"/>
        <w:ind w:left="126" w:right="88" w:firstLine="0"/>
        <w:jc w:val="left"/>
        <w:rPr>
          <w:rFonts w:ascii="宋体" w:hAnsi="宋体" w:cs="宋体" w:eastAsia="宋体" w:hint="default"/>
          <w:sz w:val="21"/>
          <w:szCs w:val="21"/>
        </w:rPr>
      </w:pPr>
      <w:r>
        <w:rPr/>
        <w:pict>
          <v:group style="position:absolute;margin-left:118.580002pt;margin-top:-44.396339pt;width:387.7pt;height:.5pt;mso-position-horizontal-relative:page;mso-position-vertical-relative:paragraph;z-index:-1191688" coordorigin="2372,-888" coordsize="7754,10">
            <v:shape style="position:absolute;left:2372;top:-888;width:3939;height:10" type="#_x0000_t75" stroked="false">
              <v:imagedata r:id="rId515" o:title=""/>
            </v:shape>
            <v:shape style="position:absolute;left:6306;top:-888;width:1971;height:10" type="#_x0000_t75" stroked="false">
              <v:imagedata r:id="rId516" o:title=""/>
            </v:shape>
            <v:shape style="position:absolute;left:8272;top:-888;width:1853;height:10" type="#_x0000_t75" stroked="false">
              <v:imagedata r:id="rId110"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营业外收入</w:t>
      </w:r>
      <w:r>
        <w:rPr>
          <w:rFonts w:ascii="宋体" w:hAnsi="宋体" w:cs="宋体" w:eastAsia="宋体" w:hint="default"/>
          <w:sz w:val="21"/>
          <w:szCs w:val="21"/>
        </w:rPr>
      </w:r>
    </w:p>
    <w:p>
      <w:pPr>
        <w:tabs>
          <w:tab w:pos="1395" w:val="left" w:leader="none"/>
        </w:tabs>
        <w:spacing w:before="107"/>
        <w:ind w:left="858" w:right="88" w:firstLine="0"/>
        <w:jc w:val="left"/>
        <w:rPr>
          <w:rFonts w:ascii="宋体" w:hAnsi="宋体" w:cs="宋体" w:eastAsia="宋体" w:hint="default"/>
          <w:sz w:val="21"/>
          <w:szCs w:val="21"/>
        </w:rPr>
      </w:pPr>
      <w:r>
        <w:rPr/>
        <w:pict>
          <v:shape style="position:absolute;margin-left:246.050003pt;margin-top:22.173658pt;width:.48pt;height:.12pt;mso-position-horizontal-relative:page;mso-position-vertical-relative:paragraph;z-index:-1191664" type="#_x0000_t75" stroked="false">
            <v:imagedata r:id="rId517" o:title=""/>
          </v:shape>
        </w:pict>
      </w:r>
      <w:r>
        <w:rPr/>
        <w:pict>
          <v:shape style="position:absolute;margin-left:333.309998pt;margin-top:22.173658pt;width:.47998pt;height:.12pt;mso-position-horizontal-relative:page;mso-position-vertical-relative:paragraph;z-index:-1191640" type="#_x0000_t75" stroked="false">
            <v:imagedata r:id="rId517" o:title=""/>
          </v:shape>
        </w:pict>
      </w:r>
      <w:r>
        <w:rPr/>
        <w:pict>
          <v:shape style="position:absolute;margin-left:420.549988pt;margin-top:22.173658pt;width:.48001pt;height:.12pt;mso-position-horizontal-relative:page;mso-position-vertical-relative:paragraph;z-index:-1191616" type="#_x0000_t75" stroked="false">
            <v:imagedata r:id="rId517" o:title=""/>
          </v:shape>
        </w:pict>
      </w:r>
      <w:r>
        <w:rPr/>
        <w:pict>
          <v:group style="position:absolute;margin-left:117.980003pt;margin-top:54.93364pt;width:390.2pt;height:5.2pt;mso-position-horizontal-relative:page;mso-position-vertical-relative:paragraph;z-index:-1191592" coordorigin="2360,1099" coordsize="7804,104">
            <v:shape style="position:absolute;left:2360;top:1099;width:2581;height:103" type="#_x0000_t75" stroked="false">
              <v:imagedata r:id="rId518" o:title=""/>
            </v:shape>
            <v:shape style="position:absolute;left:4916;top:1192;width:1750;height:10" type="#_x0000_t75" stroked="false">
              <v:imagedata r:id="rId519" o:title=""/>
            </v:shape>
            <v:shape style="position:absolute;left:6661;top:1192;width:1750;height:10" type="#_x0000_t75" stroked="false">
              <v:imagedata r:id="rId520" o:title=""/>
            </v:shape>
            <v:shape style="position:absolute;left:8406;top:1192;width:1757;height:10" type="#_x0000_t75" stroked="false">
              <v:imagedata r:id="rId190" o:title=""/>
            </v:shape>
            <w10:wrap type="none"/>
          </v:group>
        </w:pict>
      </w:r>
      <w:r>
        <w:rPr/>
        <w:pict>
          <v:group style="position:absolute;margin-left:117.980003pt;margin-top:78.933617pt;width:390.2pt;height:.5pt;mso-position-horizontal-relative:page;mso-position-vertical-relative:paragraph;z-index:-1191568" coordorigin="2360,1579" coordsize="7804,10">
            <v:shape style="position:absolute;left:2360;top:1579;width:2561;height:10" type="#_x0000_t75" stroked="false">
              <v:imagedata r:id="rId521" o:title=""/>
            </v:shape>
            <v:shape style="position:absolute;left:4916;top:1579;width:1750;height:10" type="#_x0000_t75" stroked="false">
              <v:imagedata r:id="rId522" o:title=""/>
            </v:shape>
            <v:shape style="position:absolute;left:6661;top:1579;width:1750;height:10" type="#_x0000_t75" stroked="false">
              <v:imagedata r:id="rId523" o:title=""/>
            </v:shape>
            <v:shape style="position:absolute;left:8406;top:1579;width:1757;height:10" type="#_x0000_t75" stroked="false">
              <v:imagedata r:id="rId524" o:title=""/>
            </v:shape>
            <w10:wrap type="none"/>
          </v:group>
        </w:pict>
      </w:r>
      <w:r>
        <w:rPr/>
        <w:pict>
          <v:group style="position:absolute;margin-left:117.980003pt;margin-top:98.133682pt;width:390.2pt;height:.5pt;mso-position-horizontal-relative:page;mso-position-vertical-relative:paragraph;z-index:-1191544" coordorigin="2360,1963" coordsize="7804,10">
            <v:shape style="position:absolute;left:2360;top:1963;width:2561;height:10" type="#_x0000_t75" stroked="false">
              <v:imagedata r:id="rId521" o:title=""/>
            </v:shape>
            <v:shape style="position:absolute;left:4916;top:1963;width:1750;height:10" type="#_x0000_t75" stroked="false">
              <v:imagedata r:id="rId519" o:title=""/>
            </v:shape>
            <v:shape style="position:absolute;left:6661;top:1963;width:1750;height:10" type="#_x0000_t75" stroked="false">
              <v:imagedata r:id="rId520" o:title=""/>
            </v:shape>
            <v:shape style="position:absolute;left:8406;top:1963;width:1757;height:10" type="#_x0000_t75" stroked="false">
              <v:imagedata r:id="rId190" o:title=""/>
            </v:shape>
            <w10:wrap type="none"/>
          </v:group>
        </w:pict>
      </w:r>
      <w:r>
        <w:rPr/>
        <w:pict>
          <v:group style="position:absolute;margin-left:117.980003pt;margin-top:117.333679pt;width:390.2pt;height:.5pt;mso-position-horizontal-relative:page;mso-position-vertical-relative:paragraph;z-index:-1191520" coordorigin="2360,2347" coordsize="7804,10">
            <v:shape style="position:absolute;left:2360;top:2347;width:2561;height:10" type="#_x0000_t75" stroked="false">
              <v:imagedata r:id="rId521" o:title=""/>
            </v:shape>
            <v:shape style="position:absolute;left:4916;top:2347;width:1750;height:10" type="#_x0000_t75" stroked="false">
              <v:imagedata r:id="rId519" o:title=""/>
            </v:shape>
            <v:shape style="position:absolute;left:6661;top:2347;width:1750;height:10" type="#_x0000_t75" stroked="false">
              <v:imagedata r:id="rId520" o:title=""/>
            </v:shape>
            <v:shape style="position:absolute;left:8406;top:2347;width:1757;height:10" type="#_x0000_t75" stroked="false">
              <v:imagedata r:id="rId190"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营业外收入分项目情况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85" w:type="dxa"/>
        <w:tblLayout w:type="fixed"/>
        <w:tblCellMar>
          <w:top w:w="0" w:type="dxa"/>
          <w:left w:w="0" w:type="dxa"/>
          <w:bottom w:w="0" w:type="dxa"/>
          <w:right w:w="0" w:type="dxa"/>
        </w:tblCellMar>
        <w:tblLook w:val="01E0"/>
      </w:tblPr>
      <w:tblGrid>
        <w:gridCol w:w="2581"/>
        <w:gridCol w:w="1745"/>
        <w:gridCol w:w="1745"/>
        <w:gridCol w:w="1748"/>
      </w:tblGrid>
      <w:tr>
        <w:trPr>
          <w:trHeight w:val="670" w:hRule="exact"/>
        </w:trPr>
        <w:tc>
          <w:tcPr>
            <w:tcW w:w="2581"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4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446"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4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446"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1748"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right="3"/>
              <w:jc w:val="center"/>
              <w:rPr>
                <w:rFonts w:ascii="宋体" w:hAnsi="宋体" w:cs="宋体" w:eastAsia="宋体" w:hint="default"/>
                <w:sz w:val="21"/>
                <w:szCs w:val="21"/>
              </w:rPr>
            </w:pPr>
            <w:r>
              <w:rPr>
                <w:rFonts w:ascii="宋体" w:hAnsi="宋体" w:cs="宋体" w:eastAsia="宋体" w:hint="default"/>
                <w:sz w:val="21"/>
                <w:szCs w:val="21"/>
              </w:rPr>
              <w:t>计入本期非经常</w:t>
            </w:r>
          </w:p>
          <w:p>
            <w:pPr>
              <w:pStyle w:val="TableParagraph"/>
              <w:spacing w:line="240" w:lineRule="auto" w:before="99"/>
              <w:ind w:right="3"/>
              <w:jc w:val="center"/>
              <w:rPr>
                <w:rFonts w:ascii="宋体" w:hAnsi="宋体" w:cs="宋体" w:eastAsia="宋体" w:hint="default"/>
                <w:sz w:val="21"/>
                <w:szCs w:val="21"/>
              </w:rPr>
            </w:pPr>
            <w:r>
              <w:rPr>
                <w:rFonts w:ascii="宋体" w:hAnsi="宋体" w:cs="宋体" w:eastAsia="宋体" w:hint="default"/>
                <w:sz w:val="21"/>
                <w:szCs w:val="21"/>
              </w:rPr>
              <w:t>性损益的金额</w:t>
            </w:r>
          </w:p>
        </w:tc>
      </w:tr>
      <w:tr>
        <w:trPr>
          <w:trHeight w:val="495" w:hRule="exact"/>
        </w:trPr>
        <w:tc>
          <w:tcPr>
            <w:tcW w:w="2581"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非流动资产处置利得合计</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165"/>
              <w:ind w:right="98"/>
              <w:jc w:val="right"/>
              <w:rPr>
                <w:rFonts w:ascii="Calibri" w:hAnsi="Calibri" w:cs="Calibri" w:eastAsia="Calibri" w:hint="default"/>
                <w:sz w:val="21"/>
                <w:szCs w:val="21"/>
              </w:rPr>
            </w:pPr>
            <w:r>
              <w:rPr>
                <w:rFonts w:ascii="Calibri"/>
                <w:spacing w:val="-1"/>
                <w:sz w:val="21"/>
              </w:rPr>
              <w:t>0.00</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165"/>
              <w:ind w:right="100"/>
              <w:jc w:val="right"/>
              <w:rPr>
                <w:rFonts w:ascii="Calibri" w:hAnsi="Calibri" w:cs="Calibri" w:eastAsia="Calibri" w:hint="default"/>
                <w:sz w:val="21"/>
                <w:szCs w:val="21"/>
              </w:rPr>
            </w:pPr>
            <w:r>
              <w:rPr>
                <w:rFonts w:ascii="Calibri"/>
                <w:spacing w:val="-1"/>
                <w:sz w:val="21"/>
              </w:rPr>
              <w:t>0.00</w:t>
            </w:r>
          </w:p>
        </w:tc>
        <w:tc>
          <w:tcPr>
            <w:tcW w:w="1748" w:type="dxa"/>
            <w:tcBorders>
              <w:top w:val="nil" w:sz="6" w:space="0" w:color="auto"/>
              <w:left w:val="single" w:sz="4" w:space="0" w:color="000000"/>
              <w:bottom w:val="nil" w:sz="6" w:space="0" w:color="auto"/>
              <w:right w:val="nil" w:sz="6" w:space="0" w:color="auto"/>
            </w:tcBorders>
          </w:tcPr>
          <w:p>
            <w:pPr>
              <w:pStyle w:val="TableParagraph"/>
              <w:spacing w:line="240" w:lineRule="auto" w:before="165"/>
              <w:ind w:right="104"/>
              <w:jc w:val="right"/>
              <w:rPr>
                <w:rFonts w:ascii="Calibri" w:hAnsi="Calibri" w:cs="Calibri" w:eastAsia="Calibri" w:hint="default"/>
                <w:sz w:val="21"/>
                <w:szCs w:val="21"/>
              </w:rPr>
            </w:pPr>
            <w:r>
              <w:rPr>
                <w:rFonts w:ascii="Calibri"/>
                <w:spacing w:val="-1"/>
                <w:sz w:val="21"/>
              </w:rPr>
              <w:t>0.00</w:t>
            </w:r>
          </w:p>
        </w:tc>
      </w:tr>
      <w:tr>
        <w:trPr>
          <w:trHeight w:val="384" w:hRule="exact"/>
        </w:trPr>
        <w:tc>
          <w:tcPr>
            <w:tcW w:w="2581"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其中：处置固定资产利得</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0.00</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0.00</w:t>
            </w:r>
          </w:p>
        </w:tc>
        <w:tc>
          <w:tcPr>
            <w:tcW w:w="1748"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1"/>
                <w:sz w:val="21"/>
              </w:rPr>
              <w:t>0.00</w:t>
            </w:r>
          </w:p>
        </w:tc>
      </w:tr>
      <w:tr>
        <w:trPr>
          <w:trHeight w:val="384" w:hRule="exact"/>
        </w:trPr>
        <w:tc>
          <w:tcPr>
            <w:tcW w:w="2581"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增值税退税</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Calibri" w:hAnsi="Calibri" w:cs="Calibri" w:eastAsia="Calibri" w:hint="default"/>
                <w:sz w:val="21"/>
                <w:szCs w:val="21"/>
              </w:rPr>
            </w:pPr>
            <w:r>
              <w:rPr>
                <w:rFonts w:ascii="Calibri"/>
                <w:spacing w:val="-2"/>
                <w:sz w:val="21"/>
              </w:rPr>
              <w:t>12,053,707.10</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18,649,598.94</w:t>
            </w:r>
          </w:p>
        </w:tc>
        <w:tc>
          <w:tcPr>
            <w:tcW w:w="1748"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1"/>
                <w:sz w:val="21"/>
              </w:rPr>
              <w:t>0.00</w:t>
            </w:r>
          </w:p>
        </w:tc>
      </w:tr>
      <w:tr>
        <w:trPr>
          <w:trHeight w:val="384" w:hRule="exact"/>
        </w:trPr>
        <w:tc>
          <w:tcPr>
            <w:tcW w:w="2581"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Calibri" w:hAnsi="Calibri" w:cs="Calibri" w:eastAsia="Calibri" w:hint="default"/>
                <w:sz w:val="21"/>
                <w:szCs w:val="21"/>
              </w:rPr>
            </w:pPr>
            <w:r>
              <w:rPr>
                <w:rFonts w:ascii="Calibri"/>
                <w:spacing w:val="-2"/>
                <w:sz w:val="21"/>
              </w:rPr>
              <w:t>4,251,705.00</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3"/>
              <w:jc w:val="right"/>
              <w:rPr>
                <w:rFonts w:ascii="Calibri" w:hAnsi="Calibri" w:cs="Calibri" w:eastAsia="Calibri" w:hint="default"/>
                <w:sz w:val="21"/>
                <w:szCs w:val="21"/>
              </w:rPr>
            </w:pPr>
            <w:r>
              <w:rPr>
                <w:rFonts w:ascii="Calibri"/>
                <w:spacing w:val="-2"/>
                <w:sz w:val="21"/>
              </w:rPr>
              <w:t>1,637,713.40</w:t>
            </w:r>
          </w:p>
        </w:tc>
        <w:tc>
          <w:tcPr>
            <w:tcW w:w="1748"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2"/>
                <w:sz w:val="21"/>
              </w:rPr>
              <w:t>4,251,705.00</w:t>
            </w:r>
          </w:p>
        </w:tc>
      </w:tr>
      <w:tr>
        <w:trPr>
          <w:trHeight w:val="384" w:hRule="exact"/>
        </w:trPr>
        <w:tc>
          <w:tcPr>
            <w:tcW w:w="2581"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退还个税手续费</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0.00</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81,727.19</w:t>
            </w:r>
          </w:p>
        </w:tc>
        <w:tc>
          <w:tcPr>
            <w:tcW w:w="1748"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1"/>
                <w:sz w:val="21"/>
              </w:rPr>
              <w:t>0.00</w:t>
            </w:r>
          </w:p>
        </w:tc>
      </w:tr>
      <w:tr>
        <w:trPr>
          <w:trHeight w:val="386" w:hRule="exact"/>
        </w:trPr>
        <w:tc>
          <w:tcPr>
            <w:tcW w:w="2581"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物流公司赔款</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0.00</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3,404.00</w:t>
            </w:r>
          </w:p>
        </w:tc>
        <w:tc>
          <w:tcPr>
            <w:tcW w:w="1748"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1"/>
                <w:sz w:val="21"/>
              </w:rPr>
              <w:t>0.00</w:t>
            </w:r>
          </w:p>
        </w:tc>
      </w:tr>
      <w:tr>
        <w:trPr>
          <w:trHeight w:val="386" w:hRule="exact"/>
        </w:trPr>
        <w:tc>
          <w:tcPr>
            <w:tcW w:w="2581"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Calibri" w:hAnsi="Calibri" w:cs="Calibri" w:eastAsia="Calibri" w:hint="default"/>
                <w:sz w:val="21"/>
                <w:szCs w:val="21"/>
              </w:rPr>
            </w:pPr>
            <w:r>
              <w:rPr>
                <w:rFonts w:ascii="Calibri"/>
                <w:spacing w:val="-1"/>
                <w:sz w:val="21"/>
              </w:rPr>
              <w:t>95,354.86</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Calibri" w:hAnsi="Calibri" w:cs="Calibri" w:eastAsia="Calibri" w:hint="default"/>
                <w:sz w:val="21"/>
                <w:szCs w:val="21"/>
              </w:rPr>
            </w:pPr>
            <w:r>
              <w:rPr>
                <w:rFonts w:ascii="Calibri"/>
                <w:spacing w:val="-1"/>
                <w:sz w:val="21"/>
              </w:rPr>
              <w:t>0.00</w:t>
            </w:r>
          </w:p>
        </w:tc>
        <w:tc>
          <w:tcPr>
            <w:tcW w:w="1748"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4"/>
              <w:jc w:val="right"/>
              <w:rPr>
                <w:rFonts w:ascii="Calibri" w:hAnsi="Calibri" w:cs="Calibri" w:eastAsia="Calibri" w:hint="default"/>
                <w:sz w:val="21"/>
                <w:szCs w:val="21"/>
              </w:rPr>
            </w:pPr>
            <w:r>
              <w:rPr>
                <w:rFonts w:ascii="Calibri"/>
                <w:spacing w:val="-1"/>
                <w:sz w:val="21"/>
              </w:rPr>
              <w:t>95,354.86</w:t>
            </w:r>
          </w:p>
        </w:tc>
      </w:tr>
      <w:tr>
        <w:trPr>
          <w:trHeight w:val="384" w:hRule="exact"/>
        </w:trPr>
        <w:tc>
          <w:tcPr>
            <w:tcW w:w="2581"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21"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7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Calibri" w:hAnsi="Calibri" w:cs="Calibri" w:eastAsia="Calibri" w:hint="default"/>
                <w:sz w:val="21"/>
                <w:szCs w:val="21"/>
              </w:rPr>
            </w:pPr>
            <w:r>
              <w:rPr>
                <w:rFonts w:ascii="Calibri"/>
                <w:spacing w:val="-2"/>
                <w:sz w:val="21"/>
              </w:rPr>
              <w:t>16,400,766.96</w:t>
            </w:r>
          </w:p>
        </w:tc>
        <w:tc>
          <w:tcPr>
            <w:tcW w:w="174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2"/>
              <w:jc w:val="right"/>
              <w:rPr>
                <w:rFonts w:ascii="Calibri" w:hAnsi="Calibri" w:cs="Calibri" w:eastAsia="Calibri" w:hint="default"/>
                <w:sz w:val="21"/>
                <w:szCs w:val="21"/>
              </w:rPr>
            </w:pPr>
            <w:r>
              <w:rPr>
                <w:rFonts w:ascii="Calibri"/>
                <w:spacing w:val="-2"/>
                <w:sz w:val="21"/>
              </w:rPr>
              <w:t>20,372,443.53</w:t>
            </w:r>
          </w:p>
        </w:tc>
        <w:tc>
          <w:tcPr>
            <w:tcW w:w="1748"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8"/>
              <w:jc w:val="right"/>
              <w:rPr>
                <w:rFonts w:ascii="Calibri" w:hAnsi="Calibri" w:cs="Calibri" w:eastAsia="Calibri" w:hint="default"/>
                <w:sz w:val="21"/>
                <w:szCs w:val="21"/>
              </w:rPr>
            </w:pPr>
            <w:r>
              <w:rPr>
                <w:rFonts w:ascii="Calibri"/>
                <w:spacing w:val="-2"/>
                <w:sz w:val="21"/>
              </w:rPr>
              <w:t>4,347,059.86</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88" w:firstLine="0"/>
        <w:jc w:val="left"/>
        <w:rPr>
          <w:rFonts w:ascii="宋体" w:hAnsi="宋体" w:cs="宋体" w:eastAsia="宋体" w:hint="default"/>
          <w:sz w:val="21"/>
          <w:szCs w:val="21"/>
        </w:rPr>
      </w:pPr>
      <w:r>
        <w:rPr/>
        <w:pict>
          <v:group style="position:absolute;margin-left:117.980003pt;margin-top:-103.086311pt;width:390.2pt;height:.5pt;mso-position-horizontal-relative:page;mso-position-vertical-relative:paragraph;z-index:-1191496" coordorigin="2360,-2062" coordsize="7804,10">
            <v:shape style="position:absolute;left:2360;top:-2062;width:2561;height:10" type="#_x0000_t75" stroked="false">
              <v:imagedata r:id="rId521" o:title=""/>
            </v:shape>
            <v:shape style="position:absolute;left:4916;top:-2062;width:1750;height:10" type="#_x0000_t75" stroked="false">
              <v:imagedata r:id="rId519" o:title=""/>
            </v:shape>
            <v:shape style="position:absolute;left:6661;top:-2062;width:1750;height:10" type="#_x0000_t75" stroked="false">
              <v:imagedata r:id="rId520" o:title=""/>
            </v:shape>
            <v:shape style="position:absolute;left:8406;top:-2062;width:1757;height:10" type="#_x0000_t75" stroked="false">
              <v:imagedata r:id="rId190" o:title=""/>
            </v:shape>
            <w10:wrap type="none"/>
          </v:group>
        </w:pict>
      </w:r>
      <w:r>
        <w:rPr/>
        <w:pict>
          <v:group style="position:absolute;margin-left:117.980003pt;margin-top:-83.886368pt;width:390.2pt;height:.5pt;mso-position-horizontal-relative:page;mso-position-vertical-relative:paragraph;z-index:-1191472" coordorigin="2360,-1678" coordsize="7804,10">
            <v:shape style="position:absolute;left:2360;top:-1678;width:2561;height:10" type="#_x0000_t75" stroked="false">
              <v:imagedata r:id="rId521" o:title=""/>
            </v:shape>
            <v:shape style="position:absolute;left:4916;top:-1678;width:1750;height:10" type="#_x0000_t75" stroked="false">
              <v:imagedata r:id="rId519" o:title=""/>
            </v:shape>
            <v:shape style="position:absolute;left:6661;top:-1678;width:1750;height:10" type="#_x0000_t75" stroked="false">
              <v:imagedata r:id="rId520" o:title=""/>
            </v:shape>
            <v:shape style="position:absolute;left:8406;top:-1678;width:1757;height:10" type="#_x0000_t75" stroked="false">
              <v:imagedata r:id="rId190" o:title=""/>
            </v:shape>
            <w10:wrap type="none"/>
          </v:group>
        </w:pict>
      </w:r>
      <w:r>
        <w:rPr/>
        <w:pict>
          <v:group style="position:absolute;margin-left:117.980003pt;margin-top:-64.686371pt;width:390.2pt;height:.5pt;mso-position-horizontal-relative:page;mso-position-vertical-relative:paragraph;z-index:-1191448" coordorigin="2360,-1294" coordsize="7804,10">
            <v:shape style="position:absolute;left:2360;top:-1294;width:2561;height:10" type="#_x0000_t75" stroked="false">
              <v:imagedata r:id="rId521" o:title=""/>
            </v:shape>
            <v:shape style="position:absolute;left:4916;top:-1294;width:1750;height:10" type="#_x0000_t75" stroked="false">
              <v:imagedata r:id="rId522" o:title=""/>
            </v:shape>
            <v:shape style="position:absolute;left:6661;top:-1294;width:1750;height:10" type="#_x0000_t75" stroked="false">
              <v:imagedata r:id="rId523" o:title=""/>
            </v:shape>
            <v:shape style="position:absolute;left:8406;top:-1294;width:1757;height:10" type="#_x0000_t75" stroked="false">
              <v:imagedata r:id="rId524" o:title=""/>
            </v:shape>
            <w10:wrap type="none"/>
          </v:group>
        </w:pict>
      </w:r>
      <w:r>
        <w:rPr/>
        <w:pict>
          <v:group style="position:absolute;margin-left:117.980003pt;margin-top:-45.336372pt;width:390.2pt;height:.5pt;mso-position-horizontal-relative:page;mso-position-vertical-relative:paragraph;z-index:-1191424" coordorigin="2360,-907" coordsize="7804,10">
            <v:shape style="position:absolute;left:2360;top:-907;width:2561;height:10" type="#_x0000_t75" stroked="false">
              <v:imagedata r:id="rId521" o:title=""/>
            </v:shape>
            <v:shape style="position:absolute;left:4916;top:-907;width:1750;height:10" type="#_x0000_t75" stroked="false">
              <v:imagedata r:id="rId519" o:title=""/>
            </v:shape>
            <v:shape style="position:absolute;left:6661;top:-907;width:1750;height:10" type="#_x0000_t75" stroked="false">
              <v:imagedata r:id="rId520" o:title=""/>
            </v:shape>
            <v:shape style="position:absolute;left:8406;top:-907;width:1757;height:10" type="#_x0000_t75" stroked="false">
              <v:imagedata r:id="rId190" o:title=""/>
            </v:shape>
            <w10:wrap type="none"/>
          </v:group>
        </w:pict>
      </w:r>
      <w:r>
        <w:rPr/>
        <w:pict>
          <v:shape style="position:absolute;margin-left:295.369995pt;margin-top:16.823669pt;width:.47998pt;height:.12pt;mso-position-horizontal-relative:page;mso-position-vertical-relative:paragraph;z-index:16600" type="#_x0000_t75" stroked="false">
            <v:imagedata r:id="rId517" o:title=""/>
          </v:shape>
        </w:pict>
      </w:r>
      <w:r>
        <w:rPr/>
        <w:pict>
          <v:shape style="position:absolute;margin-left:401.709991pt;margin-top:16.823669pt;width:.47998pt;height:.12pt;mso-position-horizontal-relative:page;mso-position-vertical-relative:paragraph;z-index:16624" type="#_x0000_t75" stroked="false">
            <v:imagedata r:id="rId517" o:title=""/>
          </v:shape>
        </w:pict>
      </w:r>
      <w:r>
        <w:rPr>
          <w:rFonts w:ascii="宋体" w:hAnsi="宋体" w:cs="宋体" w:eastAsia="宋体" w:hint="default"/>
          <w:b/>
          <w:bCs/>
          <w:sz w:val="21"/>
          <w:szCs w:val="21"/>
        </w:rPr>
        <w:t>2</w:t>
      </w:r>
      <w:r>
        <w:rPr>
          <w:rFonts w:ascii="宋体" w:hAnsi="宋体" w:cs="宋体" w:eastAsia="宋体" w:hint="default"/>
          <w:b/>
          <w:bCs/>
          <w:sz w:val="21"/>
          <w:szCs w:val="21"/>
        </w:rPr>
        <w:t>、</w:t>
        <w:tab/>
        <w:t>政府补助明细</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409" w:type="dxa"/>
        <w:tblLayout w:type="fixed"/>
        <w:tblCellMar>
          <w:top w:w="0" w:type="dxa"/>
          <w:left w:w="0" w:type="dxa"/>
          <w:bottom w:w="0" w:type="dxa"/>
          <w:right w:w="0" w:type="dxa"/>
        </w:tblCellMar>
        <w:tblLook w:val="01E0"/>
      </w:tblPr>
      <w:tblGrid>
        <w:gridCol w:w="3843"/>
        <w:gridCol w:w="2127"/>
        <w:gridCol w:w="1985"/>
      </w:tblGrid>
      <w:tr>
        <w:trPr>
          <w:trHeight w:val="406" w:hRule="exact"/>
        </w:trPr>
        <w:tc>
          <w:tcPr>
            <w:tcW w:w="3843"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39"/>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12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39"/>
              <w:ind w:left="698"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985"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39"/>
              <w:ind w:left="626" w:right="0"/>
              <w:jc w:val="left"/>
              <w:rPr>
                <w:rFonts w:ascii="宋体" w:hAnsi="宋体" w:cs="宋体" w:eastAsia="宋体" w:hint="default"/>
                <w:sz w:val="18"/>
                <w:szCs w:val="18"/>
              </w:rPr>
            </w:pPr>
            <w:r>
              <w:rPr>
                <w:rFonts w:ascii="宋体" w:hAnsi="宋体" w:cs="宋体" w:eastAsia="宋体" w:hint="default"/>
                <w:sz w:val="18"/>
                <w:szCs w:val="18"/>
              </w:rPr>
              <w:t>上年金额</w:t>
            </w:r>
          </w:p>
        </w:tc>
      </w:tr>
    </w:tbl>
    <w:p>
      <w:pPr>
        <w:spacing w:after="0" w:line="240" w:lineRule="auto"/>
        <w:jc w:val="left"/>
        <w:rPr>
          <w:rFonts w:ascii="宋体" w:hAnsi="宋体" w:cs="宋体" w:eastAsia="宋体" w:hint="default"/>
          <w:sz w:val="18"/>
          <w:szCs w:val="18"/>
        </w:rPr>
        <w:sectPr>
          <w:pgSz w:w="11910" w:h="16840"/>
          <w:pgMar w:header="885" w:footer="1195" w:top="1540" w:bottom="1380" w:left="1660" w:right="1620"/>
        </w:sectPr>
      </w:pPr>
    </w:p>
    <w:p>
      <w:pPr>
        <w:spacing w:line="240" w:lineRule="auto" w:before="1"/>
        <w:rPr>
          <w:rFonts w:ascii="宋体" w:hAnsi="宋体" w:cs="宋体" w:eastAsia="宋体" w:hint="default"/>
          <w:b/>
          <w:bCs/>
          <w:sz w:val="7"/>
          <w:szCs w:val="7"/>
        </w:rPr>
      </w:pPr>
      <w:r>
        <w:rPr/>
        <w:pict>
          <v:group style="position:absolute;margin-left:88.344002pt;margin-top:79.559982pt;width:418.75pt;height:3pt;mso-position-horizontal-relative:page;mso-position-vertical-relative:page;z-index:-1191352" coordorigin="1767,1591" coordsize="8375,60">
            <v:group style="position:absolute;left:1772;top:1596;width:8366;height:2" coordorigin="1772,1596" coordsize="8366,2">
              <v:shape style="position:absolute;left:1772;top:1596;width:8366;height:2" coordorigin="1772,1596" coordsize="8366,0" path="m1772,1596l10137,1596e" filled="false" stroked="true" strokeweight=".48pt" strokecolor="#000000">
                <v:path arrowok="t"/>
              </v:shape>
            </v:group>
            <v:group style="position:absolute;left:2084;top:1615;width:3824;height:2" coordorigin="2084,1615" coordsize="3824,2">
              <v:shape style="position:absolute;left:2084;top:1615;width:3824;height:2" coordorigin="2084,1615" coordsize="3824,0" path="m2084,1615l5907,1615e" filled="false" stroked="true" strokeweight="1.44pt" strokecolor="#000000">
                <v:path arrowok="t"/>
              </v:shape>
              <v:shape style="position:absolute;left:5907;top:1630;width:10;height:2" type="#_x0000_t75" stroked="false">
                <v:imagedata r:id="rId526" o:title=""/>
              </v:shape>
            </v:group>
            <v:group style="position:absolute;left:5907;top:1615;width:29;height:2" coordorigin="5907,1615" coordsize="29,2">
              <v:shape style="position:absolute;left:5907;top:1615;width:29;height:2" coordorigin="5907,1615" coordsize="29,0" path="m5907,1615l5936,1615e" filled="false" stroked="true" strokeweight="1.44pt" strokecolor="#000000">
                <v:path arrowok="t"/>
              </v:shape>
            </v:group>
            <v:group style="position:absolute;left:5936;top:1615;width:2098;height:2" coordorigin="5936,1615" coordsize="2098,2">
              <v:shape style="position:absolute;left:5936;top:1615;width:2098;height:2" coordorigin="5936,1615" coordsize="2098,0" path="m5936,1615l8034,1615e" filled="false" stroked="true" strokeweight="1.44pt" strokecolor="#000000">
                <v:path arrowok="t"/>
              </v:shape>
              <v:shape style="position:absolute;left:8034;top:1630;width:10;height:2" type="#_x0000_t75" stroked="false">
                <v:imagedata r:id="rId526" o:title=""/>
              </v:shape>
            </v:group>
            <v:group style="position:absolute;left:5907;top:1632;width:10;height:20" coordorigin="5907,1632" coordsize="10,20">
              <v:shape style="position:absolute;left:5907;top:1632;width:10;height:20" coordorigin="5907,1632" coordsize="10,20" path="m5907,1651l5917,1651,5917,1632,5907,1632,5907,1651xe" filled="true" fillcolor="#000000" stroked="false">
                <v:path arrowok="t"/>
                <v:fill type="solid"/>
              </v:shape>
            </v:group>
            <w10:wrap type="none"/>
          </v:group>
        </w:pict>
      </w:r>
      <w:r>
        <w:rPr/>
        <w:pict>
          <v:group style="position:absolute;margin-left:104.18pt;margin-top:100.340004pt;width:397.05pt;height:.5pt;mso-position-horizontal-relative:page;mso-position-vertical-relative:page;z-index:-1191328" coordorigin="2084,2007" coordsize="7941,10">
            <v:shape style="position:absolute;left:2084;top:2007;width:3824;height:10" type="#_x0000_t75" stroked="false">
              <v:imagedata r:id="rId527" o:title=""/>
            </v:shape>
            <v:shape style="position:absolute;left:5903;top:2007;width:2132;height:10" type="#_x0000_t75" stroked="false">
              <v:imagedata r:id="rId528" o:title=""/>
            </v:shape>
            <v:shape style="position:absolute;left:8029;top:2007;width:1995;height:10" type="#_x0000_t75" stroked="false">
              <v:imagedata r:id="rId529" o:title=""/>
            </v:shape>
            <w10:wrap type="none"/>
          </v:group>
        </w:pict>
      </w:r>
      <w:r>
        <w:rPr/>
        <w:pict>
          <v:group style="position:absolute;margin-left:104.18pt;margin-top:119.540001pt;width:397.05pt;height:.5pt;mso-position-horizontal-relative:page;mso-position-vertical-relative:page;z-index:-1191304" coordorigin="2084,2391" coordsize="7941,10">
            <v:shape style="position:absolute;left:2084;top:2391;width:3824;height:10" type="#_x0000_t75" stroked="false">
              <v:imagedata r:id="rId527" o:title=""/>
            </v:shape>
            <v:shape style="position:absolute;left:5903;top:2391;width:2132;height:10" type="#_x0000_t75" stroked="false">
              <v:imagedata r:id="rId530" o:title=""/>
            </v:shape>
            <v:shape style="position:absolute;left:8029;top:2391;width:1995;height:10" type="#_x0000_t75" stroked="false">
              <v:imagedata r:id="rId431" o:title=""/>
            </v:shape>
            <w10:wrap type="none"/>
          </v:group>
        </w:pict>
      </w:r>
      <w:r>
        <w:rPr/>
        <w:pict>
          <v:group style="position:absolute;margin-left:104.18pt;margin-top:138.740005pt;width:397.05pt;height:.5pt;mso-position-horizontal-relative:page;mso-position-vertical-relative:page;z-index:-1191280" coordorigin="2084,2775" coordsize="7941,10">
            <v:shape style="position:absolute;left:2084;top:2775;width:3824;height:10" type="#_x0000_t75" stroked="false">
              <v:imagedata r:id="rId527" o:title=""/>
            </v:shape>
            <v:shape style="position:absolute;left:5903;top:2775;width:2132;height:10" type="#_x0000_t75" stroked="false">
              <v:imagedata r:id="rId530" o:title=""/>
            </v:shape>
            <v:shape style="position:absolute;left:8029;top:2775;width:1995;height:10" type="#_x0000_t75" stroked="false">
              <v:imagedata r:id="rId431" o:title=""/>
            </v:shape>
            <w10:wrap type="none"/>
          </v:group>
        </w:pict>
      </w:r>
      <w:r>
        <w:rPr/>
        <w:pict>
          <v:group style="position:absolute;margin-left:104.18pt;margin-top:157.940002pt;width:397.05pt;height:.5pt;mso-position-horizontal-relative:page;mso-position-vertical-relative:page;z-index:-1191256" coordorigin="2084,3159" coordsize="7941,10">
            <v:shape style="position:absolute;left:2084;top:3159;width:3824;height:10" type="#_x0000_t75" stroked="false">
              <v:imagedata r:id="rId527" o:title=""/>
            </v:shape>
            <v:shape style="position:absolute;left:5903;top:3159;width:2132;height:10" type="#_x0000_t75" stroked="false">
              <v:imagedata r:id="rId530" o:title=""/>
            </v:shape>
            <v:shape style="position:absolute;left:8029;top:3159;width:1995;height:10" type="#_x0000_t75" stroked="false">
              <v:imagedata r:id="rId431" o:title=""/>
            </v:shape>
            <w10:wrap type="none"/>
          </v:group>
        </w:pict>
      </w:r>
      <w:r>
        <w:rPr/>
        <w:pict>
          <v:group style="position:absolute;margin-left:104.18pt;margin-top:177.139999pt;width:397.05pt;height:.5pt;mso-position-horizontal-relative:page;mso-position-vertical-relative:page;z-index:-1191232" coordorigin="2084,3543" coordsize="7941,10">
            <v:shape style="position:absolute;left:2084;top:3543;width:3824;height:10" type="#_x0000_t75" stroked="false">
              <v:imagedata r:id="rId527" o:title=""/>
            </v:shape>
            <v:shape style="position:absolute;left:5903;top:3543;width:2132;height:10" type="#_x0000_t75" stroked="false">
              <v:imagedata r:id="rId528" o:title=""/>
            </v:shape>
            <v:shape style="position:absolute;left:8029;top:3543;width:1995;height:10" type="#_x0000_t75" stroked="false">
              <v:imagedata r:id="rId529" o:title=""/>
            </v:shape>
            <w10:wrap type="none"/>
          </v:group>
        </w:pict>
      </w:r>
      <w:r>
        <w:rPr/>
        <w:pict>
          <v:group style="position:absolute;margin-left:104.18pt;margin-top:196.339935pt;width:397.05pt;height:.5pt;mso-position-horizontal-relative:page;mso-position-vertical-relative:page;z-index:-1191208" coordorigin="2084,3927" coordsize="7941,10">
            <v:shape style="position:absolute;left:2084;top:3927;width:3824;height:10" type="#_x0000_t75" stroked="false">
              <v:imagedata r:id="rId527" o:title=""/>
            </v:shape>
            <v:shape style="position:absolute;left:5903;top:3927;width:2132;height:10" type="#_x0000_t75" stroked="false">
              <v:imagedata r:id="rId528" o:title=""/>
            </v:shape>
            <v:shape style="position:absolute;left:8029;top:3927;width:1995;height:10" type="#_x0000_t75" stroked="false">
              <v:imagedata r:id="rId531" o:title=""/>
            </v:shape>
            <w10:wrap type="none"/>
          </v:group>
        </w:pict>
      </w:r>
      <w:r>
        <w:rPr/>
        <w:pict>
          <v:group style="position:absolute;margin-left:104.18pt;margin-top:215.660004pt;width:397.05pt;height:.5pt;mso-position-horizontal-relative:page;mso-position-vertical-relative:page;z-index:-1191184" coordorigin="2084,4313" coordsize="7941,10">
            <v:shape style="position:absolute;left:2084;top:4313;width:3824;height:10" type="#_x0000_t75" stroked="false">
              <v:imagedata r:id="rId527" o:title=""/>
            </v:shape>
            <v:shape style="position:absolute;left:5903;top:4313;width:2132;height:10" type="#_x0000_t75" stroked="false">
              <v:imagedata r:id="rId530" o:title=""/>
            </v:shape>
            <v:shape style="position:absolute;left:8029;top:4313;width:1995;height:10" type="#_x0000_t75" stroked="false">
              <v:imagedata r:id="rId431" o:title=""/>
            </v:shape>
            <w10:wrap type="none"/>
          </v:group>
        </w:pict>
      </w:r>
    </w:p>
    <w:tbl>
      <w:tblPr>
        <w:tblW w:w="0" w:type="auto"/>
        <w:jc w:val="left"/>
        <w:tblInd w:w="409" w:type="dxa"/>
        <w:tblLayout w:type="fixed"/>
        <w:tblCellMar>
          <w:top w:w="0" w:type="dxa"/>
          <w:left w:w="0" w:type="dxa"/>
          <w:bottom w:w="0" w:type="dxa"/>
          <w:right w:w="0" w:type="dxa"/>
        </w:tblCellMar>
        <w:tblLook w:val="01E0"/>
      </w:tblPr>
      <w:tblGrid>
        <w:gridCol w:w="3843"/>
        <w:gridCol w:w="2127"/>
        <w:gridCol w:w="1985"/>
      </w:tblGrid>
      <w:tr>
        <w:trPr>
          <w:trHeight w:val="377" w:hRule="exact"/>
        </w:trPr>
        <w:tc>
          <w:tcPr>
            <w:tcW w:w="3843" w:type="dxa"/>
            <w:tcBorders>
              <w:top w:val="nil" w:sz="6" w:space="0" w:color="auto"/>
              <w:left w:val="nil" w:sz="6" w:space="0" w:color="auto"/>
              <w:bottom w:val="nil" w:sz="6" w:space="0" w:color="auto"/>
              <w:right w:val="single" w:sz="4" w:space="0" w:color="000000"/>
            </w:tcBorders>
          </w:tcPr>
          <w:p>
            <w:pPr>
              <w:pStyle w:val="TableParagraph"/>
              <w:spacing w:line="240" w:lineRule="auto" w:before="20"/>
              <w:ind w:left="122" w:right="0"/>
              <w:jc w:val="left"/>
              <w:rPr>
                <w:rFonts w:ascii="宋体" w:hAnsi="宋体" w:cs="宋体" w:eastAsia="宋体" w:hint="default"/>
                <w:sz w:val="18"/>
                <w:szCs w:val="18"/>
              </w:rPr>
            </w:pPr>
            <w:r>
              <w:rPr>
                <w:rFonts w:ascii="宋体" w:hAnsi="宋体" w:cs="宋体" w:eastAsia="宋体" w:hint="default"/>
                <w:sz w:val="18"/>
                <w:szCs w:val="18"/>
              </w:rPr>
              <w:t>科技局划拨“创业板上市资助金”</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76"/>
              <w:ind w:right="100"/>
              <w:jc w:val="right"/>
              <w:rPr>
                <w:rFonts w:ascii="Calibri" w:hAnsi="Calibri" w:cs="Calibri" w:eastAsia="Calibri" w:hint="default"/>
                <w:sz w:val="21"/>
                <w:szCs w:val="21"/>
              </w:rPr>
            </w:pPr>
            <w:r>
              <w:rPr>
                <w:rFonts w:ascii="Calibri"/>
                <w:spacing w:val="-2"/>
                <w:sz w:val="21"/>
              </w:rPr>
              <w:t>500,000.00</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40" w:lineRule="auto" w:before="62"/>
              <w:ind w:right="104"/>
              <w:jc w:val="right"/>
              <w:rPr>
                <w:rFonts w:ascii="Calibri" w:hAnsi="Calibri" w:cs="Calibri" w:eastAsia="Calibri" w:hint="default"/>
                <w:sz w:val="21"/>
                <w:szCs w:val="21"/>
              </w:rPr>
            </w:pPr>
            <w:r>
              <w:rPr>
                <w:rFonts w:ascii="Calibri"/>
                <w:spacing w:val="-1"/>
                <w:sz w:val="21"/>
              </w:rPr>
              <w:t>0.00</w:t>
            </w:r>
          </w:p>
        </w:tc>
      </w:tr>
      <w:tr>
        <w:trPr>
          <w:trHeight w:val="384" w:hRule="exact"/>
        </w:trPr>
        <w:tc>
          <w:tcPr>
            <w:tcW w:w="384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科技局划拨资助金</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Calibri" w:hAnsi="Calibri" w:cs="Calibri" w:eastAsia="Calibri" w:hint="default"/>
                <w:sz w:val="21"/>
                <w:szCs w:val="21"/>
              </w:rPr>
            </w:pPr>
            <w:r>
              <w:rPr>
                <w:rFonts w:ascii="Calibri"/>
                <w:spacing w:val="-2"/>
                <w:sz w:val="21"/>
              </w:rPr>
              <w:t>24,500.00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4"/>
              <w:jc w:val="right"/>
              <w:rPr>
                <w:rFonts w:ascii="Calibri" w:hAnsi="Calibri" w:cs="Calibri" w:eastAsia="Calibri" w:hint="default"/>
                <w:sz w:val="21"/>
                <w:szCs w:val="21"/>
              </w:rPr>
            </w:pPr>
            <w:r>
              <w:rPr>
                <w:rFonts w:ascii="Calibri"/>
                <w:spacing w:val="-1"/>
                <w:sz w:val="21"/>
              </w:rPr>
              <w:t>0.00</w:t>
            </w:r>
          </w:p>
        </w:tc>
      </w:tr>
      <w:tr>
        <w:trPr>
          <w:trHeight w:val="384" w:hRule="exact"/>
        </w:trPr>
        <w:tc>
          <w:tcPr>
            <w:tcW w:w="384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专利资助款</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Calibri" w:hAnsi="Calibri" w:cs="Calibri" w:eastAsia="Calibri" w:hint="default"/>
                <w:sz w:val="21"/>
                <w:szCs w:val="21"/>
              </w:rPr>
            </w:pPr>
            <w:r>
              <w:rPr>
                <w:rFonts w:ascii="Calibri"/>
                <w:spacing w:val="-1"/>
                <w:sz w:val="21"/>
              </w:rPr>
              <w:t>8,800.00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5"/>
              <w:jc w:val="right"/>
              <w:rPr>
                <w:rFonts w:ascii="Calibri" w:hAnsi="Calibri" w:cs="Calibri" w:eastAsia="Calibri" w:hint="default"/>
                <w:sz w:val="21"/>
                <w:szCs w:val="21"/>
              </w:rPr>
            </w:pPr>
            <w:r>
              <w:rPr>
                <w:rFonts w:ascii="Calibri"/>
                <w:spacing w:val="-1"/>
                <w:sz w:val="21"/>
              </w:rPr>
              <w:t>8,800.00</w:t>
            </w:r>
          </w:p>
        </w:tc>
      </w:tr>
      <w:tr>
        <w:trPr>
          <w:trHeight w:val="384" w:hRule="exact"/>
        </w:trPr>
        <w:tc>
          <w:tcPr>
            <w:tcW w:w="384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科技经费</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Calibri" w:hAnsi="Calibri" w:cs="Calibri" w:eastAsia="Calibri" w:hint="default"/>
                <w:sz w:val="21"/>
                <w:szCs w:val="21"/>
              </w:rPr>
            </w:pPr>
            <w:r>
              <w:rPr>
                <w:rFonts w:ascii="Calibri"/>
                <w:spacing w:val="-2"/>
                <w:sz w:val="21"/>
              </w:rPr>
              <w:t>420,000.00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4"/>
              <w:jc w:val="right"/>
              <w:rPr>
                <w:rFonts w:ascii="Calibri" w:hAnsi="Calibri" w:cs="Calibri" w:eastAsia="Calibri" w:hint="default"/>
                <w:sz w:val="21"/>
                <w:szCs w:val="21"/>
              </w:rPr>
            </w:pPr>
            <w:r>
              <w:rPr>
                <w:rFonts w:ascii="Calibri"/>
                <w:spacing w:val="-1"/>
                <w:sz w:val="21"/>
              </w:rPr>
              <w:t>0.00</w:t>
            </w:r>
          </w:p>
        </w:tc>
      </w:tr>
      <w:tr>
        <w:trPr>
          <w:trHeight w:val="384" w:hRule="exact"/>
        </w:trPr>
        <w:tc>
          <w:tcPr>
            <w:tcW w:w="384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广州市扶持企业发展专项资金</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Calibri" w:hAnsi="Calibri" w:cs="Calibri" w:eastAsia="Calibri" w:hint="default"/>
                <w:sz w:val="21"/>
                <w:szCs w:val="21"/>
              </w:rPr>
            </w:pPr>
            <w:r>
              <w:rPr>
                <w:rFonts w:ascii="Calibri"/>
                <w:spacing w:val="-1"/>
                <w:sz w:val="21"/>
              </w:rPr>
              <w:t>2,000,000.00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4"/>
              <w:jc w:val="right"/>
              <w:rPr>
                <w:rFonts w:ascii="Calibri" w:hAnsi="Calibri" w:cs="Calibri" w:eastAsia="Calibri" w:hint="default"/>
                <w:sz w:val="21"/>
                <w:szCs w:val="21"/>
              </w:rPr>
            </w:pPr>
            <w:r>
              <w:rPr>
                <w:rFonts w:ascii="Calibri"/>
                <w:spacing w:val="-1"/>
                <w:sz w:val="21"/>
              </w:rPr>
              <w:t>0.00</w:t>
            </w:r>
          </w:p>
        </w:tc>
      </w:tr>
      <w:tr>
        <w:trPr>
          <w:trHeight w:val="385" w:hRule="exact"/>
        </w:trPr>
        <w:tc>
          <w:tcPr>
            <w:tcW w:w="384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就业工作先进集体奖励</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Calibri" w:hAnsi="Calibri" w:cs="Calibri" w:eastAsia="Calibri" w:hint="default"/>
                <w:sz w:val="21"/>
                <w:szCs w:val="21"/>
              </w:rPr>
            </w:pPr>
            <w:r>
              <w:rPr>
                <w:rFonts w:ascii="Calibri"/>
                <w:spacing w:val="-1"/>
                <w:sz w:val="21"/>
              </w:rPr>
              <w:t>5,000.00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4"/>
              <w:jc w:val="right"/>
              <w:rPr>
                <w:rFonts w:ascii="Calibri" w:hAnsi="Calibri" w:cs="Calibri" w:eastAsia="Calibri" w:hint="default"/>
                <w:sz w:val="21"/>
                <w:szCs w:val="21"/>
              </w:rPr>
            </w:pPr>
            <w:r>
              <w:rPr>
                <w:rFonts w:ascii="Calibri"/>
                <w:spacing w:val="-1"/>
                <w:sz w:val="21"/>
              </w:rPr>
              <w:t>0.00</w:t>
            </w:r>
          </w:p>
        </w:tc>
      </w:tr>
      <w:tr>
        <w:trPr>
          <w:trHeight w:val="385" w:hRule="exact"/>
        </w:trPr>
        <w:tc>
          <w:tcPr>
            <w:tcW w:w="3843"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22" w:right="0"/>
              <w:jc w:val="left"/>
              <w:rPr>
                <w:rFonts w:ascii="宋体" w:hAnsi="宋体" w:cs="宋体" w:eastAsia="宋体" w:hint="default"/>
                <w:sz w:val="18"/>
                <w:szCs w:val="18"/>
              </w:rPr>
            </w:pPr>
            <w:r>
              <w:rPr>
                <w:rFonts w:ascii="Calibri" w:hAnsi="Calibri" w:cs="Calibri" w:eastAsia="Calibri" w:hint="default"/>
                <w:sz w:val="18"/>
                <w:szCs w:val="18"/>
              </w:rPr>
              <w:t>2011</w:t>
            </w:r>
            <w:r>
              <w:rPr>
                <w:rFonts w:ascii="Calibri" w:hAnsi="Calibri" w:cs="Calibri" w:eastAsia="Calibri" w:hint="default"/>
                <w:spacing w:val="1"/>
                <w:sz w:val="18"/>
                <w:szCs w:val="18"/>
              </w:rPr>
              <w:t> </w:t>
            </w:r>
            <w:r>
              <w:rPr>
                <w:rFonts w:ascii="宋体" w:hAnsi="宋体" w:cs="宋体" w:eastAsia="宋体" w:hint="default"/>
                <w:sz w:val="18"/>
                <w:szCs w:val="18"/>
              </w:rPr>
              <w:t>省现代信息服务业发展资金</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103"/>
              <w:jc w:val="right"/>
              <w:rPr>
                <w:rFonts w:ascii="Calibri" w:hAnsi="Calibri" w:cs="Calibri" w:eastAsia="Calibri" w:hint="default"/>
                <w:sz w:val="21"/>
                <w:szCs w:val="21"/>
              </w:rPr>
            </w:pPr>
            <w:r>
              <w:rPr>
                <w:rFonts w:ascii="Calibri"/>
                <w:spacing w:val="-1"/>
                <w:sz w:val="21"/>
              </w:rPr>
              <w:t>1,293,405.00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49"/>
              <w:ind w:right="104"/>
              <w:jc w:val="right"/>
              <w:rPr>
                <w:rFonts w:ascii="Calibri" w:hAnsi="Calibri" w:cs="Calibri" w:eastAsia="Calibri" w:hint="default"/>
                <w:sz w:val="21"/>
                <w:szCs w:val="21"/>
              </w:rPr>
            </w:pPr>
            <w:r>
              <w:rPr>
                <w:rFonts w:ascii="Calibri"/>
                <w:spacing w:val="-1"/>
                <w:sz w:val="21"/>
              </w:rPr>
              <w:t>0.00</w:t>
            </w:r>
          </w:p>
        </w:tc>
      </w:tr>
      <w:tr>
        <w:trPr>
          <w:trHeight w:val="384" w:hRule="exact"/>
        </w:trPr>
        <w:tc>
          <w:tcPr>
            <w:tcW w:w="384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广州经济技术开发区经济发展局拨款</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Calibri" w:hAnsi="Calibri" w:cs="Calibri" w:eastAsia="Calibri" w:hint="default"/>
                <w:sz w:val="21"/>
                <w:szCs w:val="21"/>
              </w:rPr>
            </w:pPr>
            <w:r>
              <w:rPr>
                <w:rFonts w:ascii="Calibri"/>
                <w:spacing w:val="-1"/>
                <w:sz w:val="21"/>
              </w:rPr>
              <w:t>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6"/>
              <w:jc w:val="right"/>
              <w:rPr>
                <w:rFonts w:ascii="Calibri" w:hAnsi="Calibri" w:cs="Calibri" w:eastAsia="Calibri" w:hint="default"/>
                <w:sz w:val="21"/>
                <w:szCs w:val="21"/>
              </w:rPr>
            </w:pPr>
            <w:r>
              <w:rPr>
                <w:rFonts w:ascii="Calibri"/>
                <w:spacing w:val="-2"/>
                <w:sz w:val="21"/>
              </w:rPr>
              <w:t>1,500,000.00</w:t>
            </w:r>
          </w:p>
        </w:tc>
      </w:tr>
      <w:tr>
        <w:trPr>
          <w:trHeight w:val="384" w:hRule="exact"/>
        </w:trPr>
        <w:tc>
          <w:tcPr>
            <w:tcW w:w="384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广州经济技术开发区经济发展局拨款</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Calibri" w:hAnsi="Calibri" w:cs="Calibri" w:eastAsia="Calibri" w:hint="default"/>
                <w:sz w:val="21"/>
                <w:szCs w:val="21"/>
              </w:rPr>
            </w:pPr>
            <w:r>
              <w:rPr>
                <w:rFonts w:ascii="Calibri"/>
                <w:spacing w:val="-1"/>
                <w:sz w:val="21"/>
              </w:rPr>
              <w:t>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5"/>
              <w:jc w:val="right"/>
              <w:rPr>
                <w:rFonts w:ascii="Calibri" w:hAnsi="Calibri" w:cs="Calibri" w:eastAsia="Calibri" w:hint="default"/>
                <w:sz w:val="21"/>
                <w:szCs w:val="21"/>
              </w:rPr>
            </w:pPr>
            <w:r>
              <w:rPr>
                <w:rFonts w:ascii="Calibri"/>
                <w:spacing w:val="-1"/>
                <w:sz w:val="21"/>
              </w:rPr>
              <w:t>50,000.00</w:t>
            </w:r>
          </w:p>
        </w:tc>
      </w:tr>
      <w:tr>
        <w:trPr>
          <w:trHeight w:val="384" w:hRule="exact"/>
        </w:trPr>
        <w:tc>
          <w:tcPr>
            <w:tcW w:w="384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企业专项价格补贴</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47"/>
              <w:ind w:right="100"/>
              <w:jc w:val="right"/>
              <w:rPr>
                <w:rFonts w:ascii="Calibri" w:hAnsi="Calibri" w:cs="Calibri" w:eastAsia="Calibri" w:hint="default"/>
                <w:sz w:val="21"/>
                <w:szCs w:val="21"/>
              </w:rPr>
            </w:pPr>
            <w:r>
              <w:rPr>
                <w:rFonts w:ascii="Calibri"/>
                <w:spacing w:val="-1"/>
                <w:sz w:val="21"/>
              </w:rPr>
              <w:t>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05"/>
              <w:jc w:val="right"/>
              <w:rPr>
                <w:rFonts w:ascii="Calibri" w:hAnsi="Calibri" w:cs="Calibri" w:eastAsia="Calibri" w:hint="default"/>
                <w:sz w:val="21"/>
                <w:szCs w:val="21"/>
              </w:rPr>
            </w:pPr>
            <w:r>
              <w:rPr>
                <w:rFonts w:ascii="Calibri"/>
                <w:spacing w:val="-3"/>
                <w:sz w:val="21"/>
              </w:rPr>
              <w:t>78,374.33</w:t>
            </w:r>
          </w:p>
        </w:tc>
      </w:tr>
      <w:tr>
        <w:trPr>
          <w:trHeight w:val="384" w:hRule="exact"/>
        </w:trPr>
        <w:tc>
          <w:tcPr>
            <w:tcW w:w="3843"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2" w:right="0"/>
              <w:jc w:val="left"/>
              <w:rPr>
                <w:rFonts w:ascii="宋体" w:hAnsi="宋体" w:cs="宋体" w:eastAsia="宋体" w:hint="default"/>
                <w:sz w:val="18"/>
                <w:szCs w:val="18"/>
              </w:rPr>
            </w:pPr>
            <w:r>
              <w:rPr>
                <w:rFonts w:ascii="宋体" w:hAnsi="宋体" w:cs="宋体" w:eastAsia="宋体" w:hint="default"/>
                <w:sz w:val="18"/>
                <w:szCs w:val="18"/>
              </w:rPr>
              <w:t>工伤奖励金</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48"/>
              <w:ind w:right="100"/>
              <w:jc w:val="right"/>
              <w:rPr>
                <w:rFonts w:ascii="Calibri" w:hAnsi="Calibri" w:cs="Calibri" w:eastAsia="Calibri" w:hint="default"/>
                <w:sz w:val="21"/>
                <w:szCs w:val="21"/>
              </w:rPr>
            </w:pPr>
            <w:r>
              <w:rPr>
                <w:rFonts w:ascii="Calibri"/>
                <w:spacing w:val="-1"/>
                <w:sz w:val="21"/>
              </w:rPr>
              <w:t>0.00</w:t>
            </w:r>
          </w:p>
        </w:tc>
        <w:tc>
          <w:tcPr>
            <w:tcW w:w="1985"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04"/>
              <w:jc w:val="right"/>
              <w:rPr>
                <w:rFonts w:ascii="Calibri" w:hAnsi="Calibri" w:cs="Calibri" w:eastAsia="Calibri" w:hint="default"/>
                <w:sz w:val="21"/>
                <w:szCs w:val="21"/>
              </w:rPr>
            </w:pPr>
            <w:r>
              <w:rPr>
                <w:rFonts w:ascii="Calibri"/>
                <w:spacing w:val="-2"/>
                <w:sz w:val="21"/>
              </w:rPr>
              <w:t>539.07</w:t>
            </w:r>
          </w:p>
        </w:tc>
      </w:tr>
      <w:tr>
        <w:trPr>
          <w:trHeight w:val="380" w:hRule="exact"/>
        </w:trPr>
        <w:tc>
          <w:tcPr>
            <w:tcW w:w="3843" w:type="dxa"/>
            <w:tcBorders>
              <w:top w:val="nil" w:sz="6" w:space="0" w:color="auto"/>
              <w:left w:val="nil" w:sz="6" w:space="0" w:color="auto"/>
              <w:bottom w:val="single" w:sz="12" w:space="0" w:color="000000"/>
              <w:right w:val="single" w:sz="4" w:space="0" w:color="000000"/>
            </w:tcBorders>
          </w:tcPr>
          <w:p>
            <w:pPr>
              <w:pStyle w:val="TableParagraph"/>
              <w:spacing w:line="240" w:lineRule="auto" w:before="28"/>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1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7"/>
              <w:ind w:right="103"/>
              <w:jc w:val="right"/>
              <w:rPr>
                <w:rFonts w:ascii="Calibri" w:hAnsi="Calibri" w:cs="Calibri" w:eastAsia="Calibri" w:hint="default"/>
                <w:sz w:val="21"/>
                <w:szCs w:val="21"/>
              </w:rPr>
            </w:pPr>
            <w:r>
              <w:rPr>
                <w:rFonts w:ascii="Calibri"/>
                <w:spacing w:val="-2"/>
                <w:sz w:val="21"/>
              </w:rPr>
              <w:t>4,251,705.00</w:t>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47"/>
              <w:ind w:right="109"/>
              <w:jc w:val="right"/>
              <w:rPr>
                <w:rFonts w:ascii="Calibri" w:hAnsi="Calibri" w:cs="Calibri" w:eastAsia="Calibri" w:hint="default"/>
                <w:sz w:val="21"/>
                <w:szCs w:val="21"/>
              </w:rPr>
            </w:pPr>
            <w:r>
              <w:rPr>
                <w:rFonts w:ascii="Calibri"/>
                <w:spacing w:val="-2"/>
                <w:sz w:val="21"/>
              </w:rPr>
              <w:t>1,637,713.40</w:t>
            </w:r>
          </w:p>
        </w:tc>
      </w:tr>
    </w:tbl>
    <w:p>
      <w:pPr>
        <w:spacing w:line="240" w:lineRule="auto" w:before="12"/>
        <w:rPr>
          <w:rFonts w:ascii="宋体" w:hAnsi="宋体" w:cs="宋体" w:eastAsia="宋体" w:hint="default"/>
          <w:b/>
          <w:bCs/>
          <w:sz w:val="4"/>
          <w:szCs w:val="4"/>
        </w:rPr>
      </w:pPr>
    </w:p>
    <w:p>
      <w:pPr>
        <w:spacing w:line="362" w:lineRule="auto" w:before="36"/>
        <w:ind w:left="560" w:right="196" w:firstLine="196"/>
        <w:jc w:val="both"/>
        <w:rPr>
          <w:rFonts w:ascii="宋体" w:hAnsi="宋体" w:cs="宋体" w:eastAsia="宋体" w:hint="default"/>
          <w:sz w:val="18"/>
          <w:szCs w:val="18"/>
        </w:rPr>
      </w:pPr>
      <w:r>
        <w:rPr/>
        <w:pict>
          <v:group style="position:absolute;margin-left:104.18pt;margin-top:-81.606293pt;width:397.05pt;height:.5pt;mso-position-horizontal-relative:page;mso-position-vertical-relative:paragraph;z-index:-1191160" coordorigin="2084,-1632" coordsize="7941,10">
            <v:shape style="position:absolute;left:2084;top:-1632;width:3824;height:10" type="#_x0000_t75" stroked="false">
              <v:imagedata r:id="rId527" o:title=""/>
            </v:shape>
            <v:shape style="position:absolute;left:5903;top:-1632;width:2132;height:10" type="#_x0000_t75" stroked="false">
              <v:imagedata r:id="rId530" o:title=""/>
            </v:shape>
            <v:shape style="position:absolute;left:8029;top:-1632;width:1995;height:10" type="#_x0000_t75" stroked="false">
              <v:imagedata r:id="rId431" o:title=""/>
            </v:shape>
            <w10:wrap type="none"/>
          </v:group>
        </w:pict>
      </w:r>
      <w:r>
        <w:rPr/>
        <w:pict>
          <v:group style="position:absolute;margin-left:104.18pt;margin-top:-62.406292pt;width:397.05pt;height:.5pt;mso-position-horizontal-relative:page;mso-position-vertical-relative:paragraph;z-index:-1191136" coordorigin="2084,-1248" coordsize="7941,10">
            <v:shape style="position:absolute;left:2084;top:-1248;width:3824;height:10" type="#_x0000_t75" stroked="false">
              <v:imagedata r:id="rId527" o:title=""/>
            </v:shape>
            <v:shape style="position:absolute;left:5903;top:-1248;width:2132;height:10" type="#_x0000_t75" stroked="false">
              <v:imagedata r:id="rId528" o:title=""/>
            </v:shape>
            <v:shape style="position:absolute;left:8029;top:-1248;width:1995;height:10" type="#_x0000_t75" stroked="false">
              <v:imagedata r:id="rId529" o:title=""/>
            </v:shape>
            <w10:wrap type="none"/>
          </v:group>
        </w:pict>
      </w:r>
      <w:r>
        <w:rPr/>
        <w:pict>
          <v:group style="position:absolute;margin-left:104.18pt;margin-top:-43.206295pt;width:397.05pt;height:.5pt;mso-position-horizontal-relative:page;mso-position-vertical-relative:paragraph;z-index:-1191112" coordorigin="2084,-864" coordsize="7941,10">
            <v:shape style="position:absolute;left:2084;top:-864;width:3824;height:10" type="#_x0000_t75" stroked="false">
              <v:imagedata r:id="rId527" o:title=""/>
            </v:shape>
            <v:shape style="position:absolute;left:5903;top:-864;width:2132;height:10" type="#_x0000_t75" stroked="false">
              <v:imagedata r:id="rId530" o:title=""/>
            </v:shape>
            <v:shape style="position:absolute;left:8029;top:-864;width:1995;height:10" type="#_x0000_t75" stroked="false">
              <v:imagedata r:id="rId431" o:title=""/>
            </v:shape>
            <w10:wrap type="none"/>
          </v:group>
        </w:pict>
      </w:r>
      <w:r>
        <w:rPr/>
        <w:pict>
          <v:group style="position:absolute;margin-left:104.18pt;margin-top:-23.976294pt;width:397.05pt;height:.5pt;mso-position-horizontal-relative:page;mso-position-vertical-relative:paragraph;z-index:-1191088" coordorigin="2084,-480" coordsize="7941,10">
            <v:shape style="position:absolute;left:2084;top:-480;width:3824;height:10" type="#_x0000_t75" stroked="false">
              <v:imagedata r:id="rId527" o:title=""/>
            </v:shape>
            <v:shape style="position:absolute;left:5903;top:-480;width:2132;height:10" type="#_x0000_t75" stroked="false">
              <v:imagedata r:id="rId530" o:title=""/>
            </v:shape>
            <v:shape style="position:absolute;left:8029;top:-480;width:1995;height:10" type="#_x0000_t75" stroked="false">
              <v:imagedata r:id="rId431" o:title=""/>
            </v:shape>
            <w10:wrap type="none"/>
          </v:group>
        </w:pict>
      </w:r>
      <w:r>
        <w:rPr>
          <w:rFonts w:ascii="宋体" w:hAnsi="宋体" w:cs="宋体" w:eastAsia="宋体" w:hint="default"/>
          <w:sz w:val="21"/>
          <w:szCs w:val="21"/>
        </w:rPr>
        <w:t>（</w:t>
      </w:r>
      <w:r>
        <w:rPr>
          <w:rFonts w:ascii="Calibri" w:hAnsi="Calibri" w:cs="Calibri" w:eastAsia="Calibri" w:hint="default"/>
          <w:sz w:val="21"/>
          <w:szCs w:val="21"/>
        </w:rPr>
        <w:t>1</w:t>
      </w:r>
      <w:r>
        <w:rPr>
          <w:rFonts w:ascii="宋体" w:hAnsi="宋体" w:cs="宋体" w:eastAsia="宋体" w:hint="default"/>
          <w:sz w:val="21"/>
          <w:szCs w:val="21"/>
        </w:rPr>
        <w:t>）</w:t>
      </w:r>
      <w:r>
        <w:rPr>
          <w:rFonts w:ascii="宋体" w:hAnsi="宋体" w:cs="宋体" w:eastAsia="宋体" w:hint="default"/>
          <w:spacing w:val="37"/>
          <w:sz w:val="21"/>
          <w:szCs w:val="21"/>
        </w:rPr>
        <w:t> </w:t>
      </w:r>
      <w:r>
        <w:rPr>
          <w:rFonts w:ascii="宋体" w:hAnsi="宋体" w:cs="宋体" w:eastAsia="宋体" w:hint="default"/>
          <w:sz w:val="18"/>
          <w:szCs w:val="18"/>
        </w:rPr>
        <w:t>创业板上市资助金是根据广州开发区经济发展和科技局下发的《关于对广东安居宝数码科</w:t>
      </w:r>
      <w:r>
        <w:rPr>
          <w:rFonts w:ascii="宋体" w:hAnsi="宋体" w:cs="宋体" w:eastAsia="宋体" w:hint="default"/>
          <w:sz w:val="18"/>
          <w:szCs w:val="18"/>
        </w:rPr>
        <w:t> </w:t>
      </w:r>
      <w:r>
        <w:rPr>
          <w:rFonts w:ascii="宋体" w:hAnsi="宋体" w:cs="宋体" w:eastAsia="宋体" w:hint="default"/>
          <w:spacing w:val="-1"/>
          <w:sz w:val="18"/>
          <w:szCs w:val="18"/>
        </w:rPr>
        <w:t>技股份有限公司创业板上市资助的批复暨拨款通知书》</w:t>
      </w:r>
      <w:r>
        <w:rPr>
          <w:rFonts w:ascii="Calibri" w:hAnsi="Calibri" w:cs="Calibri" w:eastAsia="Calibri" w:hint="default"/>
          <w:spacing w:val="-1"/>
          <w:sz w:val="18"/>
          <w:szCs w:val="18"/>
        </w:rPr>
        <w:t>(</w:t>
      </w:r>
      <w:r>
        <w:rPr>
          <w:rFonts w:ascii="宋体" w:hAnsi="宋体" w:cs="宋体" w:eastAsia="宋体" w:hint="default"/>
          <w:spacing w:val="-1"/>
          <w:sz w:val="18"/>
          <w:szCs w:val="18"/>
        </w:rPr>
        <w:t>穗开经科资</w:t>
      </w:r>
      <w:r>
        <w:rPr>
          <w:rFonts w:ascii="Calibri" w:hAnsi="Calibri" w:cs="Calibri" w:eastAsia="Calibri" w:hint="default"/>
          <w:spacing w:val="-1"/>
          <w:sz w:val="18"/>
          <w:szCs w:val="18"/>
        </w:rPr>
        <w:t>[2011]309</w:t>
      </w:r>
      <w:r>
        <w:rPr>
          <w:rFonts w:ascii="Calibri" w:hAnsi="Calibri" w:cs="Calibri" w:eastAsia="Calibri" w:hint="default"/>
          <w:spacing w:val="21"/>
          <w:sz w:val="18"/>
          <w:szCs w:val="18"/>
        </w:rPr>
        <w:t> </w:t>
      </w:r>
      <w:r>
        <w:rPr>
          <w:rFonts w:ascii="宋体" w:hAnsi="宋体" w:cs="宋体" w:eastAsia="宋体" w:hint="default"/>
          <w:spacing w:val="-2"/>
          <w:sz w:val="18"/>
          <w:szCs w:val="18"/>
        </w:rPr>
        <w:t>号</w:t>
      </w:r>
      <w:r>
        <w:rPr>
          <w:rFonts w:ascii="Calibri" w:hAnsi="Calibri" w:cs="Calibri" w:eastAsia="Calibri" w:hint="default"/>
          <w:spacing w:val="-2"/>
          <w:sz w:val="18"/>
          <w:szCs w:val="18"/>
        </w:rPr>
        <w:t>)</w:t>
      </w:r>
      <w:r>
        <w:rPr>
          <w:rFonts w:ascii="宋体" w:hAnsi="宋体" w:cs="宋体" w:eastAsia="宋体" w:hint="default"/>
          <w:spacing w:val="-2"/>
          <w:sz w:val="18"/>
          <w:szCs w:val="18"/>
        </w:rPr>
        <w:t>文件，对本公司在创</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业版上市给予人民币</w:t>
      </w:r>
      <w:r>
        <w:rPr>
          <w:rFonts w:ascii="宋体" w:hAnsi="宋体" w:cs="宋体" w:eastAsia="宋体" w:hint="default"/>
          <w:spacing w:val="-47"/>
          <w:sz w:val="18"/>
          <w:szCs w:val="18"/>
        </w:rPr>
        <w:t> </w:t>
      </w:r>
      <w:r>
        <w:rPr>
          <w:rFonts w:ascii="Calibri" w:hAnsi="Calibri" w:cs="Calibri" w:eastAsia="Calibri" w:hint="default"/>
          <w:sz w:val="18"/>
          <w:szCs w:val="18"/>
        </w:rPr>
        <w:t>500,000.00</w:t>
      </w:r>
      <w:r>
        <w:rPr>
          <w:rFonts w:ascii="Calibri" w:hAnsi="Calibri" w:cs="Calibri" w:eastAsia="Calibri" w:hint="default"/>
          <w:spacing w:val="2"/>
          <w:sz w:val="18"/>
          <w:szCs w:val="18"/>
        </w:rPr>
        <w:t> </w:t>
      </w:r>
      <w:r>
        <w:rPr>
          <w:rFonts w:ascii="宋体" w:hAnsi="宋体" w:cs="宋体" w:eastAsia="宋体" w:hint="default"/>
          <w:spacing w:val="-8"/>
          <w:sz w:val="18"/>
          <w:szCs w:val="18"/>
        </w:rPr>
        <w:t>元的资金资助，本公司已于</w:t>
      </w:r>
      <w:r>
        <w:rPr>
          <w:rFonts w:ascii="宋体" w:hAnsi="宋体" w:cs="宋体" w:eastAsia="宋体" w:hint="default"/>
          <w:spacing w:val="-47"/>
          <w:sz w:val="18"/>
          <w:szCs w:val="18"/>
        </w:rPr>
        <w:t> </w:t>
      </w:r>
      <w:r>
        <w:rPr>
          <w:rFonts w:ascii="Calibri" w:hAnsi="Calibri" w:cs="Calibri" w:eastAsia="Calibri" w:hint="default"/>
          <w:spacing w:val="-1"/>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alibri" w:hAnsi="Calibri" w:cs="Calibri" w:eastAsia="Calibri" w:hint="default"/>
          <w:sz w:val="18"/>
          <w:szCs w:val="18"/>
        </w:rPr>
        <w:t>6</w:t>
      </w:r>
      <w:r>
        <w:rPr>
          <w:rFonts w:ascii="Calibri" w:hAnsi="Calibri" w:cs="Calibri" w:eastAsia="Calibri"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alibri" w:hAnsi="Calibri" w:cs="Calibri" w:eastAsia="Calibri" w:hint="default"/>
          <w:sz w:val="18"/>
          <w:szCs w:val="18"/>
        </w:rPr>
        <w:t>3</w:t>
      </w:r>
      <w:r>
        <w:rPr>
          <w:rFonts w:ascii="Calibri" w:hAnsi="Calibri" w:cs="Calibri" w:eastAsia="Calibri" w:hint="default"/>
          <w:spacing w:val="2"/>
          <w:sz w:val="18"/>
          <w:szCs w:val="18"/>
        </w:rPr>
        <w:t> </w:t>
      </w:r>
      <w:r>
        <w:rPr>
          <w:rFonts w:ascii="宋体" w:hAnsi="宋体" w:cs="宋体" w:eastAsia="宋体" w:hint="default"/>
          <w:sz w:val="18"/>
          <w:szCs w:val="18"/>
        </w:rPr>
        <w:t>日收到资金资助</w:t>
      </w:r>
      <w:r>
        <w:rPr>
          <w:rFonts w:ascii="宋体" w:hAnsi="宋体" w:cs="宋体" w:eastAsia="宋体" w:hint="default"/>
          <w:spacing w:val="-47"/>
          <w:sz w:val="18"/>
          <w:szCs w:val="18"/>
        </w:rPr>
        <w:t> </w:t>
      </w:r>
      <w:r>
        <w:rPr>
          <w:rFonts w:ascii="Calibri" w:hAnsi="Calibri" w:cs="Calibri" w:eastAsia="Calibri" w:hint="default"/>
          <w:sz w:val="18"/>
          <w:szCs w:val="18"/>
        </w:rPr>
        <w:t>500,000.00 </w:t>
      </w:r>
      <w:r>
        <w:rPr>
          <w:rFonts w:ascii="宋体" w:hAnsi="宋体" w:cs="宋体" w:eastAsia="宋体" w:hint="default"/>
          <w:sz w:val="18"/>
          <w:szCs w:val="18"/>
        </w:rPr>
        <w:t>元。</w:t>
      </w:r>
    </w:p>
    <w:p>
      <w:pPr>
        <w:spacing w:line="362" w:lineRule="auto" w:before="38"/>
        <w:ind w:left="560" w:right="195" w:firstLine="196"/>
        <w:jc w:val="both"/>
        <w:rPr>
          <w:rFonts w:ascii="宋体" w:hAnsi="宋体" w:cs="宋体" w:eastAsia="宋体" w:hint="default"/>
          <w:sz w:val="18"/>
          <w:szCs w:val="18"/>
        </w:rPr>
      </w:pPr>
      <w:r>
        <w:rPr>
          <w:rFonts w:ascii="宋体" w:hAnsi="宋体" w:cs="宋体" w:eastAsia="宋体" w:hint="default"/>
          <w:sz w:val="21"/>
          <w:szCs w:val="21"/>
        </w:rPr>
        <w:t>（</w:t>
      </w:r>
      <w:r>
        <w:rPr>
          <w:rFonts w:ascii="Calibri" w:hAnsi="Calibri" w:cs="Calibri" w:eastAsia="Calibri" w:hint="default"/>
          <w:sz w:val="21"/>
          <w:szCs w:val="21"/>
        </w:rPr>
        <w:t>2</w:t>
      </w:r>
      <w:r>
        <w:rPr>
          <w:rFonts w:ascii="宋体" w:hAnsi="宋体" w:cs="宋体" w:eastAsia="宋体" w:hint="default"/>
          <w:sz w:val="21"/>
          <w:szCs w:val="21"/>
        </w:rPr>
        <w:t>） </w:t>
      </w:r>
      <w:r>
        <w:rPr>
          <w:rFonts w:ascii="宋体" w:hAnsi="宋体" w:cs="宋体" w:eastAsia="宋体" w:hint="default"/>
          <w:sz w:val="18"/>
          <w:szCs w:val="18"/>
        </w:rPr>
        <w:t>科技经费是根据广州市科技和信息化局和广州市财政局下发的《关于下达 </w:t>
      </w:r>
      <w:r>
        <w:rPr>
          <w:rFonts w:ascii="Calibri" w:hAnsi="Calibri" w:cs="Calibri" w:eastAsia="Calibri" w:hint="default"/>
          <w:sz w:val="18"/>
          <w:szCs w:val="18"/>
        </w:rPr>
        <w:t>2011</w:t>
      </w:r>
      <w:r>
        <w:rPr>
          <w:rFonts w:ascii="Calibri" w:hAnsi="Calibri" w:cs="Calibri" w:eastAsia="Calibri" w:hint="default"/>
          <w:spacing w:val="40"/>
          <w:sz w:val="18"/>
          <w:szCs w:val="18"/>
        </w:rPr>
        <w:t> </w:t>
      </w:r>
      <w:r>
        <w:rPr>
          <w:rFonts w:ascii="宋体" w:hAnsi="宋体" w:cs="宋体" w:eastAsia="宋体" w:hint="default"/>
          <w:sz w:val="18"/>
          <w:szCs w:val="18"/>
        </w:rPr>
        <w:t>年第十一 </w:t>
      </w:r>
      <w:r>
        <w:rPr>
          <w:rFonts w:ascii="宋体" w:hAnsi="宋体" w:cs="宋体" w:eastAsia="宋体" w:hint="default"/>
          <w:spacing w:val="-1"/>
          <w:sz w:val="18"/>
          <w:szCs w:val="18"/>
        </w:rPr>
        <w:t>批科学技术经费的通知》</w:t>
      </w:r>
      <w:r>
        <w:rPr>
          <w:rFonts w:ascii="Calibri" w:hAnsi="Calibri" w:cs="Calibri" w:eastAsia="Calibri" w:hint="default"/>
          <w:spacing w:val="-1"/>
          <w:sz w:val="18"/>
          <w:szCs w:val="18"/>
        </w:rPr>
        <w:t>(</w:t>
      </w:r>
      <w:r>
        <w:rPr>
          <w:rFonts w:ascii="宋体" w:hAnsi="宋体" w:cs="宋体" w:eastAsia="宋体" w:hint="default"/>
          <w:spacing w:val="-1"/>
          <w:sz w:val="18"/>
          <w:szCs w:val="18"/>
        </w:rPr>
        <w:t>穗科信字</w:t>
      </w:r>
      <w:r>
        <w:rPr>
          <w:rFonts w:ascii="Calibri" w:hAnsi="Calibri" w:cs="Calibri" w:eastAsia="Calibri" w:hint="default"/>
          <w:spacing w:val="-1"/>
          <w:sz w:val="18"/>
          <w:szCs w:val="18"/>
        </w:rPr>
        <w:t>[2011]272</w:t>
      </w:r>
      <w:r>
        <w:rPr>
          <w:rFonts w:ascii="Calibri" w:hAnsi="Calibri" w:cs="Calibri" w:eastAsia="Calibri" w:hint="default"/>
          <w:spacing w:val="10"/>
          <w:sz w:val="18"/>
          <w:szCs w:val="18"/>
        </w:rPr>
        <w:t> </w:t>
      </w:r>
      <w:r>
        <w:rPr>
          <w:rFonts w:ascii="宋体" w:hAnsi="宋体" w:cs="宋体" w:eastAsia="宋体" w:hint="default"/>
          <w:spacing w:val="-1"/>
          <w:sz w:val="18"/>
          <w:szCs w:val="18"/>
        </w:rPr>
        <w:t>号</w:t>
      </w:r>
      <w:r>
        <w:rPr>
          <w:rFonts w:ascii="Calibri" w:hAnsi="Calibri" w:cs="Calibri" w:eastAsia="Calibri" w:hint="default"/>
          <w:spacing w:val="-1"/>
          <w:sz w:val="18"/>
          <w:szCs w:val="18"/>
        </w:rPr>
        <w:t>)</w:t>
      </w:r>
      <w:r>
        <w:rPr>
          <w:rFonts w:ascii="宋体" w:hAnsi="宋体" w:cs="宋体" w:eastAsia="宋体" w:hint="default"/>
          <w:spacing w:val="-1"/>
          <w:sz w:val="18"/>
          <w:szCs w:val="18"/>
        </w:rPr>
        <w:t>文件，对本公司基于无线射频的智能家居系统关键技</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术研究及产业化</w:t>
      </w:r>
      <w:r>
        <w:rPr>
          <w:rFonts w:ascii="Calibri" w:hAnsi="Calibri" w:cs="Calibri" w:eastAsia="Calibri" w:hint="default"/>
          <w:sz w:val="18"/>
          <w:szCs w:val="18"/>
        </w:rPr>
        <w:t>(</w:t>
      </w:r>
      <w:r>
        <w:rPr>
          <w:rFonts w:ascii="宋体" w:hAnsi="宋体" w:cs="宋体" w:eastAsia="宋体" w:hint="default"/>
          <w:sz w:val="18"/>
          <w:szCs w:val="18"/>
        </w:rPr>
        <w:t>项目编号</w:t>
      </w:r>
      <w:r>
        <w:rPr>
          <w:rFonts w:ascii="宋体" w:hAnsi="宋体" w:cs="宋体" w:eastAsia="宋体" w:hint="default"/>
          <w:spacing w:val="-42"/>
          <w:sz w:val="18"/>
          <w:szCs w:val="18"/>
        </w:rPr>
        <w:t> </w:t>
      </w:r>
      <w:r>
        <w:rPr>
          <w:rFonts w:ascii="Calibri" w:hAnsi="Calibri" w:cs="Calibri" w:eastAsia="Calibri" w:hint="default"/>
          <w:sz w:val="18"/>
          <w:szCs w:val="18"/>
        </w:rPr>
        <w:t>2011J4300122)</w:t>
      </w:r>
      <w:r>
        <w:rPr>
          <w:rFonts w:ascii="Calibri" w:hAnsi="Calibri" w:cs="Calibri" w:eastAsia="Calibri" w:hint="default"/>
          <w:spacing w:val="14"/>
          <w:sz w:val="18"/>
          <w:szCs w:val="18"/>
        </w:rPr>
        <w:t> </w:t>
      </w:r>
      <w:r>
        <w:rPr>
          <w:rFonts w:ascii="宋体" w:hAnsi="宋体" w:cs="宋体" w:eastAsia="宋体" w:hint="default"/>
          <w:spacing w:val="-4"/>
          <w:sz w:val="18"/>
          <w:szCs w:val="18"/>
        </w:rPr>
        <w:t>科技攻关专项，给予发放科技经费</w:t>
      </w:r>
      <w:r>
        <w:rPr>
          <w:rFonts w:ascii="宋体" w:hAnsi="宋体" w:cs="宋体" w:eastAsia="宋体" w:hint="default"/>
          <w:spacing w:val="-43"/>
          <w:sz w:val="18"/>
          <w:szCs w:val="18"/>
        </w:rPr>
        <w:t> </w:t>
      </w:r>
      <w:r>
        <w:rPr>
          <w:rFonts w:ascii="Calibri" w:hAnsi="Calibri" w:cs="Calibri" w:eastAsia="Calibri" w:hint="default"/>
          <w:sz w:val="18"/>
          <w:szCs w:val="18"/>
        </w:rPr>
        <w:t>420,000.00</w:t>
      </w:r>
      <w:r>
        <w:rPr>
          <w:rFonts w:ascii="Calibri" w:hAnsi="Calibri" w:cs="Calibri" w:eastAsia="Calibri" w:hint="default"/>
          <w:spacing w:val="7"/>
          <w:sz w:val="18"/>
          <w:szCs w:val="18"/>
        </w:rPr>
        <w:t> </w:t>
      </w:r>
      <w:r>
        <w:rPr>
          <w:rFonts w:ascii="宋体" w:hAnsi="宋体" w:cs="宋体" w:eastAsia="宋体" w:hint="default"/>
          <w:spacing w:val="-8"/>
          <w:sz w:val="18"/>
          <w:szCs w:val="18"/>
        </w:rPr>
        <w:t>元，本公司已</w:t>
      </w:r>
      <w:r>
        <w:rPr>
          <w:rFonts w:ascii="宋体" w:hAnsi="宋体" w:cs="宋体" w:eastAsia="宋体" w:hint="default"/>
          <w:sz w:val="18"/>
          <w:szCs w:val="18"/>
        </w:rPr>
        <w:t> 于</w:t>
      </w:r>
      <w:r>
        <w:rPr>
          <w:rFonts w:ascii="宋体" w:hAnsi="宋体" w:cs="宋体" w:eastAsia="宋体" w:hint="default"/>
          <w:spacing w:val="-47"/>
          <w:sz w:val="18"/>
          <w:szCs w:val="18"/>
        </w:rPr>
        <w:t> </w:t>
      </w:r>
      <w:r>
        <w:rPr>
          <w:rFonts w:ascii="Calibri" w:hAnsi="Calibri" w:cs="Calibri" w:eastAsia="Calibri" w:hint="default"/>
          <w:sz w:val="18"/>
          <w:szCs w:val="18"/>
        </w:rPr>
        <w:t>2011</w:t>
      </w:r>
      <w:r>
        <w:rPr>
          <w:rFonts w:ascii="Calibri" w:hAnsi="Calibri" w:cs="Calibri" w:eastAsia="Calibri"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Calibri" w:hAnsi="Calibri" w:cs="Calibri" w:eastAsia="Calibri" w:hint="default"/>
          <w:sz w:val="18"/>
          <w:szCs w:val="18"/>
        </w:rPr>
        <w:t>12</w:t>
      </w:r>
      <w:r>
        <w:rPr>
          <w:rFonts w:ascii="Calibri" w:hAnsi="Calibri" w:cs="Calibri" w:eastAsia="Calibri"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Calibri" w:hAnsi="Calibri" w:cs="Calibri" w:eastAsia="Calibri" w:hint="default"/>
          <w:sz w:val="18"/>
          <w:szCs w:val="18"/>
        </w:rPr>
        <w:t>28</w:t>
      </w:r>
      <w:r>
        <w:rPr>
          <w:rFonts w:ascii="Calibri" w:hAnsi="Calibri" w:cs="Calibri" w:eastAsia="Calibri" w:hint="default"/>
          <w:spacing w:val="2"/>
          <w:sz w:val="18"/>
          <w:szCs w:val="18"/>
        </w:rPr>
        <w:t> </w:t>
      </w:r>
      <w:r>
        <w:rPr>
          <w:rFonts w:ascii="宋体" w:hAnsi="宋体" w:cs="宋体" w:eastAsia="宋体" w:hint="default"/>
          <w:sz w:val="18"/>
          <w:szCs w:val="18"/>
        </w:rPr>
        <w:t>日收到科技经费</w:t>
      </w:r>
      <w:r>
        <w:rPr>
          <w:rFonts w:ascii="宋体" w:hAnsi="宋体" w:cs="宋体" w:eastAsia="宋体" w:hint="default"/>
          <w:spacing w:val="-46"/>
          <w:sz w:val="18"/>
          <w:szCs w:val="18"/>
        </w:rPr>
        <w:t> </w:t>
      </w:r>
      <w:r>
        <w:rPr>
          <w:rFonts w:ascii="Calibri" w:hAnsi="Calibri" w:cs="Calibri" w:eastAsia="Calibri" w:hint="default"/>
          <w:sz w:val="18"/>
          <w:szCs w:val="18"/>
        </w:rPr>
        <w:t>420,000.00</w:t>
      </w:r>
      <w:r>
        <w:rPr>
          <w:rFonts w:ascii="Calibri" w:hAnsi="Calibri" w:cs="Calibri" w:eastAsia="Calibri" w:hint="default"/>
          <w:spacing w:val="3"/>
          <w:sz w:val="18"/>
          <w:szCs w:val="18"/>
        </w:rPr>
        <w:t> </w:t>
      </w:r>
      <w:r>
        <w:rPr>
          <w:rFonts w:ascii="宋体" w:hAnsi="宋体" w:cs="宋体" w:eastAsia="宋体" w:hint="default"/>
          <w:sz w:val="18"/>
          <w:szCs w:val="18"/>
        </w:rPr>
        <w:t>元。</w:t>
      </w:r>
    </w:p>
    <w:p>
      <w:pPr>
        <w:spacing w:line="362" w:lineRule="auto" w:before="0"/>
        <w:ind w:left="560" w:right="192" w:firstLine="196"/>
        <w:jc w:val="both"/>
        <w:rPr>
          <w:rFonts w:ascii="Calibri" w:hAnsi="Calibri" w:cs="Calibri" w:eastAsia="Calibri" w:hint="default"/>
          <w:sz w:val="18"/>
          <w:szCs w:val="18"/>
        </w:rPr>
      </w:pPr>
      <w:r>
        <w:rPr>
          <w:rFonts w:ascii="宋体" w:hAnsi="宋体" w:cs="宋体" w:eastAsia="宋体" w:hint="default"/>
          <w:sz w:val="21"/>
          <w:szCs w:val="21"/>
        </w:rPr>
        <w:t>（</w:t>
      </w:r>
      <w:r>
        <w:rPr>
          <w:rFonts w:ascii="Calibri" w:hAnsi="Calibri" w:cs="Calibri" w:eastAsia="Calibri" w:hint="default"/>
          <w:sz w:val="21"/>
          <w:szCs w:val="21"/>
        </w:rPr>
        <w:t>3</w:t>
      </w:r>
      <w:r>
        <w:rPr>
          <w:rFonts w:ascii="宋体" w:hAnsi="宋体" w:cs="宋体" w:eastAsia="宋体" w:hint="default"/>
          <w:sz w:val="21"/>
          <w:szCs w:val="21"/>
        </w:rPr>
        <w:t>）</w:t>
      </w:r>
      <w:r>
        <w:rPr>
          <w:rFonts w:ascii="宋体" w:hAnsi="宋体" w:cs="宋体" w:eastAsia="宋体" w:hint="default"/>
          <w:spacing w:val="40"/>
          <w:sz w:val="21"/>
          <w:szCs w:val="21"/>
        </w:rPr>
        <w:t> </w:t>
      </w:r>
      <w:r>
        <w:rPr>
          <w:rFonts w:ascii="宋体" w:hAnsi="宋体" w:cs="宋体" w:eastAsia="宋体" w:hint="default"/>
          <w:spacing w:val="4"/>
          <w:sz w:val="18"/>
          <w:szCs w:val="18"/>
        </w:rPr>
        <w:t>广州市扶持企业发展专项资金是根据广州市经济贸易委员会和广州市财政局根据广州市</w:t>
      </w:r>
      <w:r>
        <w:rPr>
          <w:rFonts w:ascii="宋体" w:hAnsi="宋体" w:cs="宋体" w:eastAsia="宋体" w:hint="default"/>
          <w:spacing w:val="4"/>
          <w:sz w:val="18"/>
          <w:szCs w:val="18"/>
        </w:rPr>
        <w:t> </w:t>
      </w:r>
      <w:r>
        <w:rPr>
          <w:rFonts w:ascii="宋体" w:hAnsi="宋体" w:cs="宋体" w:eastAsia="宋体" w:hint="default"/>
          <w:spacing w:val="-5"/>
          <w:sz w:val="18"/>
          <w:szCs w:val="18"/>
        </w:rPr>
        <w:t>经济贸易委员会和广州市财政局《关于下达</w:t>
      </w:r>
      <w:r>
        <w:rPr>
          <w:rFonts w:ascii="宋体" w:hAnsi="宋体" w:cs="宋体" w:eastAsia="宋体" w:hint="default"/>
          <w:spacing w:val="-42"/>
          <w:sz w:val="18"/>
          <w:szCs w:val="18"/>
        </w:rPr>
        <w:t> </w:t>
      </w:r>
      <w:r>
        <w:rPr>
          <w:rFonts w:ascii="Calibri" w:hAnsi="Calibri" w:cs="Calibri" w:eastAsia="Calibri" w:hint="default"/>
          <w:spacing w:val="-1"/>
          <w:sz w:val="18"/>
          <w:szCs w:val="18"/>
        </w:rPr>
        <w:t>2011</w:t>
      </w:r>
      <w:r>
        <w:rPr>
          <w:rFonts w:ascii="Calibri" w:hAnsi="Calibri" w:cs="Calibri" w:eastAsia="Calibri" w:hint="default"/>
          <w:spacing w:val="7"/>
          <w:sz w:val="18"/>
          <w:szCs w:val="18"/>
        </w:rPr>
        <w:t> </w:t>
      </w:r>
      <w:r>
        <w:rPr>
          <w:rFonts w:ascii="宋体" w:hAnsi="宋体" w:cs="宋体" w:eastAsia="宋体" w:hint="default"/>
          <w:spacing w:val="-4"/>
          <w:sz w:val="18"/>
          <w:szCs w:val="18"/>
        </w:rPr>
        <w:t>年广州市扶持企业发展专项资金项目计划的通知》</w:t>
      </w:r>
      <w:r>
        <w:rPr>
          <w:rFonts w:ascii="Calibri" w:hAnsi="Calibri" w:cs="Calibri" w:eastAsia="Calibri" w:hint="default"/>
          <w:spacing w:val="-4"/>
          <w:sz w:val="18"/>
          <w:szCs w:val="18"/>
        </w:rPr>
        <w:t>(</w:t>
      </w:r>
      <w:r>
        <w:rPr>
          <w:rFonts w:ascii="宋体" w:hAnsi="宋体" w:cs="宋体" w:eastAsia="宋体" w:hint="default"/>
          <w:spacing w:val="-4"/>
          <w:sz w:val="18"/>
          <w:szCs w:val="18"/>
        </w:rPr>
        <w:t>穗</w:t>
      </w:r>
      <w:r>
        <w:rPr>
          <w:rFonts w:ascii="宋体" w:hAnsi="宋体" w:cs="宋体" w:eastAsia="宋体" w:hint="default"/>
          <w:sz w:val="18"/>
          <w:szCs w:val="18"/>
        </w:rPr>
        <w:t> 经贸函</w:t>
      </w:r>
      <w:r>
        <w:rPr>
          <w:rFonts w:ascii="Calibri" w:hAnsi="Calibri" w:cs="Calibri" w:eastAsia="Calibri" w:hint="default"/>
          <w:sz w:val="18"/>
          <w:szCs w:val="18"/>
        </w:rPr>
        <w:t>[2011]1169 </w:t>
      </w:r>
      <w:r>
        <w:rPr>
          <w:rFonts w:ascii="宋体" w:hAnsi="宋体" w:cs="宋体" w:eastAsia="宋体" w:hint="default"/>
          <w:sz w:val="18"/>
          <w:szCs w:val="18"/>
        </w:rPr>
        <w:t>号</w:t>
      </w:r>
      <w:r>
        <w:rPr>
          <w:rFonts w:ascii="Calibri" w:hAnsi="Calibri" w:cs="Calibri" w:eastAsia="Calibri" w:hint="default"/>
          <w:sz w:val="18"/>
          <w:szCs w:val="18"/>
        </w:rPr>
        <w:t>)</w:t>
      </w:r>
      <w:r>
        <w:rPr>
          <w:rFonts w:ascii="宋体" w:hAnsi="宋体" w:cs="宋体" w:eastAsia="宋体" w:hint="default"/>
          <w:sz w:val="18"/>
          <w:szCs w:val="18"/>
        </w:rPr>
        <w:t>文件，认定本公司扩产至 </w:t>
      </w:r>
      <w:r>
        <w:rPr>
          <w:rFonts w:ascii="Calibri" w:hAnsi="Calibri" w:cs="Calibri" w:eastAsia="Calibri" w:hint="default"/>
          <w:sz w:val="18"/>
          <w:szCs w:val="18"/>
        </w:rPr>
        <w:t>122</w:t>
      </w:r>
      <w:r>
        <w:rPr>
          <w:rFonts w:ascii="Calibri" w:hAnsi="Calibri" w:cs="Calibri" w:eastAsia="Calibri" w:hint="default"/>
          <w:spacing w:val="7"/>
          <w:sz w:val="18"/>
          <w:szCs w:val="18"/>
        </w:rPr>
        <w:t> </w:t>
      </w:r>
      <w:r>
        <w:rPr>
          <w:rFonts w:ascii="宋体" w:hAnsi="宋体" w:cs="宋体" w:eastAsia="宋体" w:hint="default"/>
          <w:sz w:val="18"/>
          <w:szCs w:val="18"/>
        </w:rPr>
        <w:t>万台数字化安防产品项目</w:t>
      </w:r>
      <w:r>
        <w:rPr>
          <w:rFonts w:ascii="Calibri" w:hAnsi="Calibri" w:cs="Calibri" w:eastAsia="Calibri" w:hint="default"/>
          <w:sz w:val="18"/>
          <w:szCs w:val="18"/>
        </w:rPr>
        <w:t>(</w:t>
      </w:r>
      <w:r>
        <w:rPr>
          <w:rFonts w:ascii="宋体" w:hAnsi="宋体" w:cs="宋体" w:eastAsia="宋体" w:hint="default"/>
          <w:sz w:val="18"/>
          <w:szCs w:val="18"/>
        </w:rPr>
        <w:t>含企业技术中心创新能 力建设</w:t>
      </w:r>
      <w:r>
        <w:rPr>
          <w:rFonts w:ascii="Calibri" w:hAnsi="Calibri" w:cs="Calibri" w:eastAsia="Calibri" w:hint="default"/>
          <w:sz w:val="18"/>
          <w:szCs w:val="18"/>
        </w:rPr>
        <w:t>)</w:t>
      </w:r>
      <w:r>
        <w:rPr>
          <w:rFonts w:ascii="宋体" w:hAnsi="宋体" w:cs="宋体" w:eastAsia="宋体" w:hint="default"/>
          <w:sz w:val="18"/>
          <w:szCs w:val="18"/>
        </w:rPr>
        <w:t>为战略性主导产业项目，给予发放专项扶持基金</w:t>
      </w:r>
      <w:r>
        <w:rPr>
          <w:rFonts w:ascii="宋体" w:hAnsi="宋体" w:cs="宋体" w:eastAsia="宋体" w:hint="default"/>
          <w:spacing w:val="-35"/>
          <w:sz w:val="18"/>
          <w:szCs w:val="18"/>
        </w:rPr>
        <w:t> </w:t>
      </w:r>
      <w:r>
        <w:rPr>
          <w:rFonts w:ascii="Calibri" w:hAnsi="Calibri" w:cs="Calibri" w:eastAsia="Calibri" w:hint="default"/>
          <w:sz w:val="18"/>
          <w:szCs w:val="18"/>
        </w:rPr>
        <w:t>2,000,000.00</w:t>
      </w:r>
      <w:r>
        <w:rPr>
          <w:rFonts w:ascii="Calibri" w:hAnsi="Calibri" w:cs="Calibri" w:eastAsia="Calibri" w:hint="default"/>
          <w:spacing w:val="13"/>
          <w:sz w:val="18"/>
          <w:szCs w:val="18"/>
        </w:rPr>
        <w:t> </w:t>
      </w:r>
      <w:r>
        <w:rPr>
          <w:rFonts w:ascii="宋体" w:hAnsi="宋体" w:cs="宋体" w:eastAsia="宋体" w:hint="default"/>
          <w:sz w:val="18"/>
          <w:szCs w:val="18"/>
        </w:rPr>
        <w:t>元，本公司在</w:t>
      </w:r>
      <w:r>
        <w:rPr>
          <w:rFonts w:ascii="宋体" w:hAnsi="宋体" w:cs="宋体" w:eastAsia="宋体" w:hint="default"/>
          <w:spacing w:val="-36"/>
          <w:sz w:val="18"/>
          <w:szCs w:val="18"/>
        </w:rPr>
        <w:t> </w:t>
      </w:r>
      <w:r>
        <w:rPr>
          <w:rFonts w:ascii="Calibri" w:hAnsi="Calibri" w:cs="Calibri" w:eastAsia="Calibri" w:hint="default"/>
          <w:sz w:val="18"/>
          <w:szCs w:val="18"/>
        </w:rPr>
        <w:t>2011</w:t>
      </w:r>
      <w:r>
        <w:rPr>
          <w:rFonts w:ascii="Calibri" w:hAnsi="Calibri" w:cs="Calibri" w:eastAsia="Calibri"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39"/>
          <w:sz w:val="18"/>
          <w:szCs w:val="18"/>
        </w:rPr>
        <w:t> </w:t>
      </w:r>
      <w:r>
        <w:rPr>
          <w:rFonts w:ascii="Calibri" w:hAnsi="Calibri" w:cs="Calibri" w:eastAsia="Calibri" w:hint="default"/>
          <w:sz w:val="18"/>
          <w:szCs w:val="18"/>
        </w:rPr>
        <w:t>12</w:t>
      </w:r>
      <w:r>
        <w:rPr>
          <w:rFonts w:ascii="Calibri" w:hAnsi="Calibri" w:cs="Calibri" w:eastAsia="Calibri"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Calibri" w:hAnsi="Calibri" w:cs="Calibri" w:eastAsia="Calibri" w:hint="default"/>
          <w:sz w:val="18"/>
          <w:szCs w:val="18"/>
        </w:rPr>
        <w:t>30</w:t>
      </w:r>
    </w:p>
    <w:p>
      <w:pPr>
        <w:spacing w:before="30"/>
        <w:ind w:left="560" w:right="0" w:firstLine="0"/>
        <w:jc w:val="both"/>
        <w:rPr>
          <w:rFonts w:ascii="宋体" w:hAnsi="宋体" w:cs="宋体" w:eastAsia="宋体" w:hint="default"/>
          <w:sz w:val="18"/>
          <w:szCs w:val="18"/>
        </w:rPr>
      </w:pPr>
      <w:r>
        <w:rPr>
          <w:rFonts w:ascii="宋体" w:hAnsi="宋体" w:cs="宋体" w:eastAsia="宋体" w:hint="default"/>
          <w:sz w:val="18"/>
          <w:szCs w:val="18"/>
        </w:rPr>
        <w:t>日收到扶持基金</w:t>
      </w:r>
      <w:r>
        <w:rPr>
          <w:rFonts w:ascii="宋体" w:hAnsi="宋体" w:cs="宋体" w:eastAsia="宋体" w:hint="default"/>
          <w:spacing w:val="-45"/>
          <w:sz w:val="18"/>
          <w:szCs w:val="18"/>
        </w:rPr>
        <w:t> </w:t>
      </w:r>
      <w:r>
        <w:rPr>
          <w:rFonts w:ascii="Calibri" w:hAnsi="Calibri" w:cs="Calibri" w:eastAsia="Calibri" w:hint="default"/>
          <w:sz w:val="18"/>
          <w:szCs w:val="18"/>
        </w:rPr>
        <w:t>2,000,000.00</w:t>
      </w:r>
      <w:r>
        <w:rPr>
          <w:rFonts w:ascii="Calibri" w:hAnsi="Calibri" w:cs="Calibri" w:eastAsia="Calibri" w:hint="default"/>
          <w:spacing w:val="3"/>
          <w:sz w:val="18"/>
          <w:szCs w:val="18"/>
        </w:rPr>
        <w:t> </w:t>
      </w:r>
      <w:r>
        <w:rPr>
          <w:rFonts w:ascii="宋体" w:hAnsi="宋体" w:cs="宋体" w:eastAsia="宋体" w:hint="default"/>
          <w:sz w:val="18"/>
          <w:szCs w:val="18"/>
        </w:rPr>
        <w:t>元。</w:t>
      </w:r>
    </w:p>
    <w:p>
      <w:pPr>
        <w:spacing w:before="107"/>
        <w:ind w:left="757" w:right="88" w:firstLine="0"/>
        <w:jc w:val="left"/>
        <w:rPr>
          <w:rFonts w:ascii="宋体" w:hAnsi="宋体" w:cs="宋体" w:eastAsia="宋体" w:hint="default"/>
          <w:sz w:val="18"/>
          <w:szCs w:val="18"/>
        </w:rPr>
      </w:pPr>
      <w:r>
        <w:rPr>
          <w:rFonts w:ascii="宋体" w:hAnsi="宋体" w:cs="宋体" w:eastAsia="宋体" w:hint="default"/>
          <w:sz w:val="21"/>
          <w:szCs w:val="21"/>
        </w:rPr>
        <w:t>（</w:t>
      </w:r>
      <w:r>
        <w:rPr>
          <w:rFonts w:ascii="Calibri" w:hAnsi="Calibri" w:cs="Calibri" w:eastAsia="Calibri" w:hint="default"/>
          <w:sz w:val="21"/>
          <w:szCs w:val="21"/>
        </w:rPr>
        <w:t>4</w:t>
      </w:r>
      <w:r>
        <w:rPr>
          <w:rFonts w:ascii="宋体" w:hAnsi="宋体" w:cs="宋体" w:eastAsia="宋体" w:hint="default"/>
          <w:sz w:val="21"/>
          <w:szCs w:val="21"/>
        </w:rPr>
        <w:t>）  </w:t>
      </w:r>
      <w:r>
        <w:rPr>
          <w:rFonts w:ascii="Calibri" w:hAnsi="Calibri" w:cs="Calibri" w:eastAsia="Calibri" w:hint="default"/>
          <w:sz w:val="18"/>
          <w:szCs w:val="18"/>
        </w:rPr>
        <w:t>2011 </w:t>
      </w:r>
      <w:r>
        <w:rPr>
          <w:rFonts w:ascii="Calibri" w:hAnsi="Calibri" w:cs="Calibri" w:eastAsia="Calibri" w:hint="default"/>
          <w:spacing w:val="12"/>
          <w:sz w:val="18"/>
          <w:szCs w:val="18"/>
        </w:rPr>
        <w:t> </w:t>
      </w:r>
      <w:r>
        <w:rPr>
          <w:rFonts w:ascii="宋体" w:hAnsi="宋体" w:cs="宋体" w:eastAsia="宋体" w:hint="default"/>
          <w:sz w:val="18"/>
          <w:szCs w:val="18"/>
        </w:rPr>
        <w:t>年广东省现代信息服务业发展专项资金是根据广东省经济和信息化委员会和广东省</w:t>
      </w:r>
    </w:p>
    <w:p>
      <w:pPr>
        <w:spacing w:line="372" w:lineRule="auto" w:before="131"/>
        <w:ind w:left="560" w:right="193" w:firstLine="0"/>
        <w:jc w:val="both"/>
        <w:rPr>
          <w:rFonts w:ascii="宋体" w:hAnsi="宋体" w:cs="宋体" w:eastAsia="宋体" w:hint="default"/>
          <w:sz w:val="18"/>
          <w:szCs w:val="18"/>
        </w:rPr>
      </w:pPr>
      <w:r>
        <w:rPr>
          <w:rFonts w:ascii="宋体" w:hAnsi="宋体" w:cs="宋体" w:eastAsia="宋体" w:hint="default"/>
          <w:sz w:val="18"/>
          <w:szCs w:val="18"/>
        </w:rPr>
        <w:t>财政厅下发的《关于下达</w:t>
      </w:r>
      <w:r>
        <w:rPr>
          <w:rFonts w:ascii="宋体" w:hAnsi="宋体" w:cs="宋体" w:eastAsia="宋体" w:hint="default"/>
          <w:spacing w:val="-48"/>
          <w:sz w:val="18"/>
          <w:szCs w:val="18"/>
        </w:rPr>
        <w:t> </w:t>
      </w:r>
      <w:r>
        <w:rPr>
          <w:rFonts w:ascii="Calibri" w:hAnsi="Calibri" w:cs="Calibri" w:eastAsia="Calibri" w:hint="default"/>
          <w:sz w:val="18"/>
          <w:szCs w:val="18"/>
        </w:rPr>
        <w:t>2011 </w:t>
      </w:r>
      <w:r>
        <w:rPr>
          <w:rFonts w:ascii="宋体" w:hAnsi="宋体" w:cs="宋体" w:eastAsia="宋体" w:hint="default"/>
          <w:sz w:val="18"/>
          <w:szCs w:val="18"/>
        </w:rPr>
        <w:t>年广东省现代信息服务业发展专项资金项目计划的通知》</w:t>
      </w:r>
      <w:r>
        <w:rPr>
          <w:rFonts w:ascii="Calibri" w:hAnsi="Calibri" w:cs="Calibri" w:eastAsia="Calibri" w:hint="default"/>
          <w:sz w:val="18"/>
          <w:szCs w:val="18"/>
        </w:rPr>
        <w:t>(</w:t>
      </w:r>
      <w:r>
        <w:rPr>
          <w:rFonts w:ascii="宋体" w:hAnsi="宋体" w:cs="宋体" w:eastAsia="宋体" w:hint="default"/>
          <w:sz w:val="18"/>
          <w:szCs w:val="18"/>
        </w:rPr>
        <w:t>粤经信软信 </w:t>
      </w:r>
      <w:r>
        <w:rPr>
          <w:rFonts w:ascii="Calibri" w:hAnsi="Calibri" w:cs="Calibri" w:eastAsia="Calibri" w:hint="default"/>
          <w:sz w:val="18"/>
          <w:szCs w:val="18"/>
        </w:rPr>
        <w:t>[2011]856</w:t>
      </w:r>
      <w:r>
        <w:rPr>
          <w:rFonts w:ascii="Calibri" w:hAnsi="Calibri" w:cs="Calibri" w:eastAsia="Calibri" w:hint="default"/>
          <w:spacing w:val="-3"/>
          <w:sz w:val="18"/>
          <w:szCs w:val="18"/>
        </w:rPr>
        <w:t> </w:t>
      </w:r>
      <w:r>
        <w:rPr>
          <w:rFonts w:ascii="宋体" w:hAnsi="宋体" w:cs="宋体" w:eastAsia="宋体" w:hint="default"/>
          <w:sz w:val="18"/>
          <w:szCs w:val="18"/>
        </w:rPr>
        <w:t>号</w:t>
      </w:r>
      <w:r>
        <w:rPr>
          <w:rFonts w:ascii="Calibri" w:hAnsi="Calibri" w:cs="Calibri" w:eastAsia="Calibri" w:hint="default"/>
          <w:sz w:val="18"/>
          <w:szCs w:val="18"/>
        </w:rPr>
        <w:t>)</w:t>
      </w:r>
      <w:r>
        <w:rPr>
          <w:rFonts w:ascii="宋体" w:hAnsi="宋体" w:cs="宋体" w:eastAsia="宋体" w:hint="default"/>
          <w:sz w:val="18"/>
          <w:szCs w:val="18"/>
        </w:rPr>
        <w:t>文件，认定本公司基于</w:t>
      </w:r>
      <w:r>
        <w:rPr>
          <w:rFonts w:ascii="宋体" w:hAnsi="宋体" w:cs="宋体" w:eastAsia="宋体" w:hint="default"/>
          <w:spacing w:val="-51"/>
          <w:sz w:val="18"/>
          <w:szCs w:val="18"/>
        </w:rPr>
        <w:t> </w:t>
      </w:r>
      <w:r>
        <w:rPr>
          <w:rFonts w:ascii="Calibri" w:hAnsi="Calibri" w:cs="Calibri" w:eastAsia="Calibri" w:hint="default"/>
          <w:sz w:val="18"/>
          <w:szCs w:val="18"/>
        </w:rPr>
        <w:t>SOA</w:t>
      </w:r>
      <w:r>
        <w:rPr>
          <w:rFonts w:ascii="Calibri" w:hAnsi="Calibri" w:cs="Calibri" w:eastAsia="Calibri" w:hint="default"/>
          <w:spacing w:val="-3"/>
          <w:sz w:val="18"/>
          <w:szCs w:val="18"/>
        </w:rPr>
        <w:t> </w:t>
      </w:r>
      <w:r>
        <w:rPr>
          <w:rFonts w:ascii="宋体" w:hAnsi="宋体" w:cs="宋体" w:eastAsia="宋体" w:hint="default"/>
          <w:sz w:val="18"/>
          <w:szCs w:val="18"/>
        </w:rPr>
        <w:t>架构的智慧社区综合管理平台符合广东省现代信息服务业发 展专项资金项目计划的要求，给予发放专项发展基金</w:t>
      </w:r>
      <w:r>
        <w:rPr>
          <w:rFonts w:ascii="宋体" w:hAnsi="宋体" w:cs="宋体" w:eastAsia="宋体" w:hint="default"/>
          <w:spacing w:val="-35"/>
          <w:sz w:val="18"/>
          <w:szCs w:val="18"/>
        </w:rPr>
        <w:t> </w:t>
      </w:r>
      <w:r>
        <w:rPr>
          <w:rFonts w:ascii="Calibri" w:hAnsi="Calibri" w:cs="Calibri" w:eastAsia="Calibri" w:hint="default"/>
          <w:sz w:val="18"/>
          <w:szCs w:val="18"/>
        </w:rPr>
        <w:t>2,000,000.00</w:t>
      </w:r>
      <w:r>
        <w:rPr>
          <w:rFonts w:ascii="Calibri" w:hAnsi="Calibri" w:cs="Calibri" w:eastAsia="Calibri" w:hint="default"/>
          <w:spacing w:val="13"/>
          <w:sz w:val="18"/>
          <w:szCs w:val="18"/>
        </w:rPr>
        <w:t> </w:t>
      </w:r>
      <w:r>
        <w:rPr>
          <w:rFonts w:ascii="宋体" w:hAnsi="宋体" w:cs="宋体" w:eastAsia="宋体" w:hint="default"/>
          <w:sz w:val="18"/>
          <w:szCs w:val="18"/>
        </w:rPr>
        <w:t>元，本公司在</w:t>
      </w:r>
      <w:r>
        <w:rPr>
          <w:rFonts w:ascii="宋体" w:hAnsi="宋体" w:cs="宋体" w:eastAsia="宋体" w:hint="default"/>
          <w:spacing w:val="-36"/>
          <w:sz w:val="18"/>
          <w:szCs w:val="18"/>
        </w:rPr>
        <w:t> </w:t>
      </w:r>
      <w:r>
        <w:rPr>
          <w:rFonts w:ascii="Calibri" w:hAnsi="Calibri" w:cs="Calibri" w:eastAsia="Calibri" w:hint="default"/>
          <w:sz w:val="18"/>
          <w:szCs w:val="18"/>
        </w:rPr>
        <w:t>2011</w:t>
      </w:r>
      <w:r>
        <w:rPr>
          <w:rFonts w:ascii="Calibri" w:hAnsi="Calibri" w:cs="Calibri" w:eastAsia="Calibri"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36"/>
          <w:sz w:val="18"/>
          <w:szCs w:val="18"/>
        </w:rPr>
        <w:t> </w:t>
      </w:r>
      <w:r>
        <w:rPr>
          <w:rFonts w:ascii="Calibri" w:hAnsi="Calibri" w:cs="Calibri" w:eastAsia="Calibri" w:hint="default"/>
          <w:sz w:val="18"/>
          <w:szCs w:val="18"/>
        </w:rPr>
        <w:t>12</w:t>
      </w:r>
      <w:r>
        <w:rPr>
          <w:rFonts w:ascii="Calibri" w:hAnsi="Calibri" w:cs="Calibri" w:eastAsia="Calibri" w:hint="default"/>
          <w:spacing w:val="13"/>
          <w:sz w:val="18"/>
          <w:szCs w:val="18"/>
        </w:rPr>
        <w:t> </w:t>
      </w:r>
      <w:r>
        <w:rPr>
          <w:rFonts w:ascii="宋体" w:hAnsi="宋体" w:cs="宋体" w:eastAsia="宋体" w:hint="default"/>
          <w:sz w:val="18"/>
          <w:szCs w:val="18"/>
        </w:rPr>
        <w:t>月</w:t>
      </w:r>
      <w:r>
        <w:rPr>
          <w:rFonts w:ascii="宋体" w:hAnsi="宋体" w:cs="宋体" w:eastAsia="宋体" w:hint="default"/>
          <w:spacing w:val="-36"/>
          <w:sz w:val="18"/>
          <w:szCs w:val="18"/>
        </w:rPr>
        <w:t> </w:t>
      </w:r>
      <w:r>
        <w:rPr>
          <w:rFonts w:ascii="Calibri" w:hAnsi="Calibri" w:cs="Calibri" w:eastAsia="Calibri" w:hint="default"/>
          <w:sz w:val="18"/>
          <w:szCs w:val="18"/>
        </w:rPr>
        <w:t>20</w:t>
      </w:r>
      <w:r>
        <w:rPr>
          <w:rFonts w:ascii="Calibri" w:hAnsi="Calibri" w:cs="Calibri" w:eastAsia="Calibri" w:hint="default"/>
          <w:spacing w:val="13"/>
          <w:sz w:val="18"/>
          <w:szCs w:val="18"/>
        </w:rPr>
        <w:t> </w:t>
      </w:r>
      <w:r>
        <w:rPr>
          <w:rFonts w:ascii="宋体" w:hAnsi="宋体" w:cs="宋体" w:eastAsia="宋体" w:hint="default"/>
          <w:sz w:val="18"/>
          <w:szCs w:val="18"/>
        </w:rPr>
        <w:t>日</w:t>
      </w:r>
    </w:p>
    <w:p>
      <w:pPr>
        <w:spacing w:before="19"/>
        <w:ind w:left="560" w:right="0" w:firstLine="0"/>
        <w:jc w:val="both"/>
        <w:rPr>
          <w:rFonts w:ascii="宋体" w:hAnsi="宋体" w:cs="宋体" w:eastAsia="宋体" w:hint="default"/>
          <w:sz w:val="18"/>
          <w:szCs w:val="18"/>
        </w:rPr>
      </w:pPr>
      <w:r>
        <w:rPr>
          <w:rFonts w:ascii="宋体" w:hAnsi="宋体" w:cs="宋体" w:eastAsia="宋体" w:hint="default"/>
          <w:sz w:val="18"/>
          <w:szCs w:val="18"/>
        </w:rPr>
        <w:t>收到专项发展基金</w:t>
      </w:r>
      <w:r>
        <w:rPr>
          <w:rFonts w:ascii="宋体" w:hAnsi="宋体" w:cs="宋体" w:eastAsia="宋体" w:hint="default"/>
          <w:spacing w:val="-47"/>
          <w:sz w:val="18"/>
          <w:szCs w:val="18"/>
        </w:rPr>
        <w:t> </w:t>
      </w:r>
      <w:r>
        <w:rPr>
          <w:rFonts w:ascii="Calibri" w:hAnsi="Calibri" w:cs="Calibri" w:eastAsia="Calibri" w:hint="default"/>
          <w:sz w:val="18"/>
          <w:szCs w:val="18"/>
        </w:rPr>
        <w:t>2,000,000.00</w:t>
      </w:r>
      <w:r>
        <w:rPr>
          <w:rFonts w:ascii="Calibri" w:hAnsi="Calibri" w:cs="Calibri" w:eastAsia="Calibri" w:hint="default"/>
          <w:spacing w:val="3"/>
          <w:sz w:val="18"/>
          <w:szCs w:val="18"/>
        </w:rPr>
        <w:t> </w:t>
      </w:r>
      <w:r>
        <w:rPr>
          <w:rFonts w:ascii="宋体" w:hAnsi="宋体" w:cs="宋体" w:eastAsia="宋体" w:hint="default"/>
          <w:sz w:val="18"/>
          <w:szCs w:val="18"/>
        </w:rPr>
        <w:t>元，其中计入营业外收入</w:t>
      </w:r>
      <w:r>
        <w:rPr>
          <w:rFonts w:ascii="宋体" w:hAnsi="宋体" w:cs="宋体" w:eastAsia="宋体" w:hint="default"/>
          <w:spacing w:val="-46"/>
          <w:sz w:val="18"/>
          <w:szCs w:val="18"/>
        </w:rPr>
        <w:t> </w:t>
      </w:r>
      <w:r>
        <w:rPr>
          <w:rFonts w:ascii="Calibri" w:hAnsi="Calibri" w:cs="Calibri" w:eastAsia="Calibri" w:hint="default"/>
          <w:sz w:val="18"/>
          <w:szCs w:val="18"/>
        </w:rPr>
        <w:t>1,293,405.00</w:t>
      </w:r>
      <w:r>
        <w:rPr>
          <w:rFonts w:ascii="Calibri" w:hAnsi="Calibri" w:cs="Calibri" w:eastAsia="Calibri" w:hint="default"/>
          <w:spacing w:val="3"/>
          <w:sz w:val="18"/>
          <w:szCs w:val="18"/>
        </w:rPr>
        <w:t> </w:t>
      </w:r>
      <w:r>
        <w:rPr>
          <w:rFonts w:ascii="宋体" w:hAnsi="宋体" w:cs="宋体" w:eastAsia="宋体" w:hint="default"/>
          <w:sz w:val="18"/>
          <w:szCs w:val="18"/>
        </w:rPr>
        <w:t>元，递延收益</w:t>
      </w:r>
      <w:r>
        <w:rPr>
          <w:rFonts w:ascii="宋体" w:hAnsi="宋体" w:cs="宋体" w:eastAsia="宋体" w:hint="default"/>
          <w:spacing w:val="-47"/>
          <w:sz w:val="18"/>
          <w:szCs w:val="18"/>
        </w:rPr>
        <w:t> </w:t>
      </w:r>
      <w:r>
        <w:rPr>
          <w:rFonts w:ascii="Calibri" w:hAnsi="Calibri" w:cs="Calibri" w:eastAsia="Calibri" w:hint="default"/>
          <w:sz w:val="18"/>
          <w:szCs w:val="18"/>
        </w:rPr>
        <w:t>706,595.00</w:t>
      </w:r>
      <w:r>
        <w:rPr>
          <w:rFonts w:ascii="Calibri" w:hAnsi="Calibri" w:cs="Calibri" w:eastAsia="Calibri" w:hint="default"/>
          <w:spacing w:val="3"/>
          <w:sz w:val="18"/>
          <w:szCs w:val="18"/>
        </w:rPr>
        <w:t> </w:t>
      </w:r>
      <w:r>
        <w:rPr>
          <w:rFonts w:ascii="宋体" w:hAnsi="宋体" w:cs="宋体" w:eastAsia="宋体" w:hint="default"/>
          <w:sz w:val="18"/>
          <w:szCs w:val="18"/>
        </w:rPr>
        <w:t>元。</w:t>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8"/>
          <w:szCs w:val="18"/>
        </w:rPr>
      </w:pPr>
    </w:p>
    <w:p>
      <w:pPr>
        <w:tabs>
          <w:tab w:pos="1400" w:val="left" w:leader="none"/>
        </w:tabs>
        <w:spacing w:before="0"/>
        <w:ind w:left="126" w:right="88" w:firstLine="0"/>
        <w:jc w:val="left"/>
        <w:rPr>
          <w:rFonts w:ascii="宋体" w:hAnsi="宋体" w:cs="宋体" w:eastAsia="宋体" w:hint="default"/>
          <w:sz w:val="21"/>
          <w:szCs w:val="21"/>
        </w:rPr>
      </w:pPr>
      <w:r>
        <w:rPr/>
        <w:pict>
          <v:group style="position:absolute;margin-left:117.260002pt;margin-top:15.263676pt;width:392.35pt;height:2.550pt;mso-position-horizontal-relative:page;mso-position-vertical-relative:paragraph;z-index:-1191064" coordorigin="2345,305" coordsize="7847,51">
            <v:group style="position:absolute;left:2360;top:320;width:2667;height:2" coordorigin="2360,320" coordsize="2667,2">
              <v:shape style="position:absolute;left:2360;top:320;width:2667;height:2" coordorigin="2360,320" coordsize="2667,0" path="m2360,320l5026,320e" filled="false" stroked="true" strokeweight="1.44pt" strokecolor="#000000">
                <v:path arrowok="t"/>
              </v:shape>
              <v:shape style="position:absolute;left:5027;top:334;width:10;height:2" type="#_x0000_t75" stroked="false">
                <v:imagedata r:id="rId532" o:title=""/>
              </v:shape>
            </v:group>
            <v:group style="position:absolute;left:5027;top:320;width:29;height:2" coordorigin="5027,320" coordsize="29,2">
              <v:shape style="position:absolute;left:5027;top:320;width:29;height:2" coordorigin="5027,320" coordsize="29,0" path="m5027,320l5055,320e" filled="false" stroked="true" strokeweight="1.44pt" strokecolor="#000000">
                <v:path arrowok="t"/>
              </v:shape>
            </v:group>
            <v:group style="position:absolute;left:5055;top:320;width:1652;height:2" coordorigin="5055,320" coordsize="1652,2">
              <v:shape style="position:absolute;left:5055;top:320;width:1652;height:2" coordorigin="5055,320" coordsize="1652,0" path="m5055,320l6707,320e" filled="false" stroked="true" strokeweight="1.44pt" strokecolor="#000000">
                <v:path arrowok="t"/>
              </v:shape>
              <v:shape style="position:absolute;left:6707;top:334;width:10;height:2" type="#_x0000_t75" stroked="false">
                <v:imagedata r:id="rId532" o:title=""/>
              </v:shape>
            </v:group>
            <v:group style="position:absolute;left:6707;top:320;width:29;height:2" coordorigin="6707,320" coordsize="29,2">
              <v:shape style="position:absolute;left:6707;top:320;width:29;height:2" coordorigin="6707,320" coordsize="29,0" path="m6707,320l6736,320e" filled="false" stroked="true" strokeweight="1.44pt" strokecolor="#000000">
                <v:path arrowok="t"/>
              </v:shape>
            </v:group>
            <v:group style="position:absolute;left:6736;top:320;width:1299;height:2" coordorigin="6736,320" coordsize="1299,2">
              <v:shape style="position:absolute;left:6736;top:320;width:1299;height:2" coordorigin="6736,320" coordsize="1299,0" path="m6736,320l8034,320e" filled="false" stroked="true" strokeweight="1.44pt" strokecolor="#000000">
                <v:path arrowok="t"/>
              </v:shape>
              <v:shape style="position:absolute;left:8034;top:334;width:10;height:2" type="#_x0000_t75" stroked="false">
                <v:imagedata r:id="rId532" o:title=""/>
              </v:shape>
            </v:group>
            <v:group style="position:absolute;left:8034;top:320;width:29;height:2" coordorigin="8034,320" coordsize="29,2">
              <v:shape style="position:absolute;left:8034;top:320;width:29;height:2" coordorigin="8034,320" coordsize="29,0" path="m8034,320l8063,320e" filled="false" stroked="true" strokeweight="1.44pt" strokecolor="#000000">
                <v:path arrowok="t"/>
              </v:shape>
            </v:group>
            <v:group style="position:absolute;left:8063;top:320;width:2115;height:2" coordorigin="8063,320" coordsize="2115,2">
              <v:shape style="position:absolute;left:8063;top:320;width:2115;height:2" coordorigin="8063,320" coordsize="2115,0" path="m8063,320l10178,320e" filled="false" stroked="true" strokeweight="1.44pt" strokecolor="#000000">
                <v:path arrowok="t"/>
              </v:shape>
            </v:group>
            <v:group style="position:absolute;left:5027;top:336;width:10;height:20" coordorigin="5027,336" coordsize="10,20">
              <v:shape style="position:absolute;left:5027;top:336;width:10;height:20" coordorigin="5027,336" coordsize="10,20" path="m5027,356l5036,356,5036,336,5027,336,5027,356xe" filled="true" fillcolor="#000000" stroked="false">
                <v:path arrowok="t"/>
                <v:fill type="solid"/>
              </v:shape>
            </v:group>
            <v:group style="position:absolute;left:6707;top:336;width:10;height:20" coordorigin="6707,336" coordsize="10,20">
              <v:shape style="position:absolute;left:6707;top:336;width:10;height:20" coordorigin="6707,336" coordsize="10,20" path="m6707,356l6717,356,6717,336,6707,336,6707,356xe" filled="true" fillcolor="#000000" stroked="false">
                <v:path arrowok="t"/>
                <v:fill type="solid"/>
              </v:shape>
            </v:group>
            <v:group style="position:absolute;left:8034;top:336;width:10;height:20" coordorigin="8034,336" coordsize="10,20">
              <v:shape style="position:absolute;left:8034;top:336;width:10;height:20" coordorigin="8034,336" coordsize="10,20" path="m8034,356l8044,356,8044,336,8034,336,8034,356xe" filled="true" fillcolor="#000000" stroked="false">
                <v:path arrowok="t"/>
                <v:fill type="solid"/>
              </v:shape>
            </v:group>
            <w10:wrap type="none"/>
          </v:group>
        </w:pict>
      </w:r>
      <w:r>
        <w:rPr/>
        <w:pict>
          <v:group style="position:absolute;margin-left:116.540001pt;margin-top:53.299717pt;width:393.1pt;height:2.4pt;mso-position-horizontal-relative:page;mso-position-vertical-relative:paragraph;z-index:-1191040" coordorigin="2331,1066" coordsize="7862,48">
            <v:group style="position:absolute;left:2345;top:1100;width:2682;height:2" coordorigin="2345,1100" coordsize="2682,2">
              <v:shape style="position:absolute;left:2345;top:1100;width:2682;height:2" coordorigin="2345,1100" coordsize="2682,0" path="m2345,1100l5026,1100e" filled="false" stroked="true" strokeweight="1.44pt" strokecolor="#000000">
                <v:path arrowok="t"/>
              </v:shape>
            </v:group>
            <v:group style="position:absolute;left:5027;top:1066;width:10;height:20" coordorigin="5027,1066" coordsize="10,20">
              <v:shape style="position:absolute;left:5027;top:1066;width:10;height:20" coordorigin="5027,1066" coordsize="10,20" path="m5027,1085l5036,1085,5036,1066,5027,1066,5027,1085xe" filled="true" fillcolor="#000000" stroked="false">
                <v:path arrowok="t"/>
                <v:fill type="solid"/>
              </v:shape>
            </v:group>
            <v:group style="position:absolute;left:5027;top:1100;width:29;height:2" coordorigin="5027,1100" coordsize="29,2">
              <v:shape style="position:absolute;left:5027;top:1100;width:29;height:2" coordorigin="5027,1100" coordsize="29,0" path="m5027,1100l5055,1100e" filled="false" stroked="true" strokeweight="1.44pt" strokecolor="#000000">
                <v:path arrowok="t"/>
              </v:shape>
            </v:group>
            <v:group style="position:absolute;left:5055;top:1100;width:1652;height:2" coordorigin="5055,1100" coordsize="1652,2">
              <v:shape style="position:absolute;left:5055;top:1100;width:1652;height:2" coordorigin="5055,1100" coordsize="1652,0" path="m5055,1100l6707,1100e" filled="false" stroked="true" strokeweight="1.44pt" strokecolor="#000000">
                <v:path arrowok="t"/>
              </v:shape>
            </v:group>
            <v:group style="position:absolute;left:6707;top:1066;width:10;height:20" coordorigin="6707,1066" coordsize="10,20">
              <v:shape style="position:absolute;left:6707;top:1066;width:10;height:20" coordorigin="6707,1066" coordsize="10,20" path="m6707,1085l6717,1085,6717,1066,6707,1066,6707,1085xe" filled="true" fillcolor="#000000" stroked="false">
                <v:path arrowok="t"/>
                <v:fill type="solid"/>
              </v:shape>
            </v:group>
            <v:group style="position:absolute;left:6707;top:1100;width:29;height:2" coordorigin="6707,1100" coordsize="29,2">
              <v:shape style="position:absolute;left:6707;top:1100;width:29;height:2" coordorigin="6707,1100" coordsize="29,0" path="m6707,1100l6736,1100e" filled="false" stroked="true" strokeweight="1.44pt" strokecolor="#000000">
                <v:path arrowok="t"/>
              </v:shape>
            </v:group>
            <v:group style="position:absolute;left:6736;top:1100;width:1299;height:2" coordorigin="6736,1100" coordsize="1299,2">
              <v:shape style="position:absolute;left:6736;top:1100;width:1299;height:2" coordorigin="6736,1100" coordsize="1299,0" path="m6736,1100l8034,1100e" filled="false" stroked="true" strokeweight="1.44pt" strokecolor="#000000">
                <v:path arrowok="t"/>
              </v:shape>
            </v:group>
            <v:group style="position:absolute;left:8034;top:1066;width:10;height:20" coordorigin="8034,1066" coordsize="10,20">
              <v:shape style="position:absolute;left:8034;top:1066;width:10;height:20" coordorigin="8034,1066" coordsize="10,20" path="m8034,1085l8044,1085,8044,1066,8034,1066,8034,1085xe" filled="true" fillcolor="#000000" stroked="false">
                <v:path arrowok="t"/>
                <v:fill type="solid"/>
              </v:shape>
            </v:group>
            <v:group style="position:absolute;left:8034;top:1100;width:29;height:2" coordorigin="8034,1100" coordsize="29,2">
              <v:shape style="position:absolute;left:8034;top:1100;width:29;height:2" coordorigin="8034,1100" coordsize="29,0" path="m8034,1100l8063,1100e" filled="false" stroked="true" strokeweight="1.44pt" strokecolor="#000000">
                <v:path arrowok="t"/>
              </v:shape>
            </v:group>
            <v:group style="position:absolute;left:8063;top:1100;width:2115;height:2" coordorigin="8063,1100" coordsize="2115,2">
              <v:shape style="position:absolute;left:8063;top:1100;width:2115;height:2" coordorigin="8063,1100" coordsize="2115,0" path="m8063,1100l10178,1100e" filled="false" stroked="true" strokeweight="1.44pt" strokecolor="#000000">
                <v:path arrowok="t"/>
              </v:shape>
            </v:group>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三十四</w:t>
      </w:r>
      <w:r>
        <w:rPr>
          <w:rFonts w:ascii="宋体" w:hAnsi="宋体" w:cs="宋体" w:eastAsia="宋体" w:hint="default"/>
          <w:b/>
          <w:bCs/>
          <w:spacing w:val="-1"/>
          <w:sz w:val="21"/>
          <w:szCs w:val="21"/>
        </w:rPr>
        <w:t>)</w:t>
        <w:tab/>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6"/>
        <w:rPr>
          <w:rFonts w:ascii="宋体" w:hAnsi="宋体" w:cs="宋体" w:eastAsia="宋体" w:hint="default"/>
          <w:b/>
          <w:bCs/>
          <w:sz w:val="3"/>
          <w:szCs w:val="3"/>
        </w:rPr>
      </w:pPr>
    </w:p>
    <w:tbl>
      <w:tblPr>
        <w:tblW w:w="0" w:type="auto"/>
        <w:jc w:val="left"/>
        <w:tblInd w:w="1622" w:type="dxa"/>
        <w:tblLayout w:type="fixed"/>
        <w:tblCellMar>
          <w:top w:w="0" w:type="dxa"/>
          <w:left w:w="0" w:type="dxa"/>
          <w:bottom w:w="0" w:type="dxa"/>
          <w:right w:w="0" w:type="dxa"/>
        </w:tblCellMar>
        <w:tblLook w:val="01E0"/>
      </w:tblPr>
      <w:tblGrid>
        <w:gridCol w:w="1749"/>
        <w:gridCol w:w="1680"/>
        <w:gridCol w:w="1327"/>
        <w:gridCol w:w="2139"/>
      </w:tblGrid>
      <w:tr>
        <w:trPr>
          <w:trHeight w:val="780" w:hRule="exact"/>
        </w:trPr>
        <w:tc>
          <w:tcPr>
            <w:tcW w:w="1749" w:type="dxa"/>
            <w:tcBorders>
              <w:top w:val="nil" w:sz="6" w:space="0" w:color="auto"/>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7"/>
                <w:szCs w:val="17"/>
              </w:rPr>
            </w:pPr>
          </w:p>
          <w:p>
            <w:pPr>
              <w:pStyle w:val="TableParagraph"/>
              <w:spacing w:line="240" w:lineRule="auto"/>
              <w:ind w:left="200"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7"/>
                <w:szCs w:val="17"/>
              </w:rPr>
            </w:pPr>
          </w:p>
          <w:p>
            <w:pPr>
              <w:pStyle w:val="TableParagraph"/>
              <w:spacing w:line="240" w:lineRule="auto"/>
              <w:ind w:left="415"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7"/>
                <w:szCs w:val="17"/>
              </w:rPr>
            </w:pPr>
          </w:p>
          <w:p>
            <w:pPr>
              <w:pStyle w:val="TableParagraph"/>
              <w:spacing w:line="240" w:lineRule="auto"/>
              <w:ind w:left="237" w:right="0"/>
              <w:jc w:val="left"/>
              <w:rPr>
                <w:rFonts w:ascii="宋体" w:hAnsi="宋体" w:cs="宋体" w:eastAsia="宋体" w:hint="default"/>
                <w:sz w:val="21"/>
                <w:szCs w:val="21"/>
              </w:rPr>
            </w:pPr>
            <w:r>
              <w:rPr>
                <w:rFonts w:ascii="宋体" w:hAnsi="宋体" w:cs="宋体" w:eastAsia="宋体" w:hint="default"/>
                <w:sz w:val="21"/>
                <w:szCs w:val="21"/>
              </w:rPr>
              <w:t>上年金额</w:t>
            </w:r>
          </w:p>
        </w:tc>
        <w:tc>
          <w:tcPr>
            <w:tcW w:w="2139" w:type="dxa"/>
            <w:tcBorders>
              <w:top w:val="nil" w:sz="6" w:space="0" w:color="auto"/>
              <w:left w:val="single" w:sz="4" w:space="0" w:color="000000"/>
              <w:bottom w:val="nil" w:sz="6" w:space="0" w:color="auto"/>
              <w:right w:val="nil" w:sz="6" w:space="0" w:color="auto"/>
            </w:tcBorders>
          </w:tcPr>
          <w:p>
            <w:pPr>
              <w:pStyle w:val="TableParagraph"/>
              <w:spacing w:line="326" w:lineRule="auto" w:before="35"/>
              <w:ind w:left="643" w:right="120" w:hanging="526"/>
              <w:jc w:val="left"/>
              <w:rPr>
                <w:rFonts w:ascii="宋体" w:hAnsi="宋体" w:cs="宋体" w:eastAsia="宋体" w:hint="default"/>
                <w:sz w:val="21"/>
                <w:szCs w:val="21"/>
              </w:rPr>
            </w:pPr>
            <w:r>
              <w:rPr>
                <w:rFonts w:ascii="宋体" w:hAnsi="宋体" w:cs="宋体" w:eastAsia="宋体" w:hint="default"/>
                <w:spacing w:val="-1"/>
                <w:sz w:val="21"/>
                <w:szCs w:val="21"/>
              </w:rPr>
              <w:t>计入本期非经常性损</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z w:val="21"/>
                <w:szCs w:val="21"/>
              </w:rPr>
              <w:t>益的金额</w:t>
            </w:r>
          </w:p>
        </w:tc>
      </w:tr>
    </w:tbl>
    <w:p>
      <w:pPr>
        <w:spacing w:after="0" w:line="326" w:lineRule="auto"/>
        <w:jc w:val="left"/>
        <w:rPr>
          <w:rFonts w:ascii="宋体" w:hAnsi="宋体" w:cs="宋体" w:eastAsia="宋体" w:hint="default"/>
          <w:sz w:val="21"/>
          <w:szCs w:val="21"/>
        </w:rPr>
        <w:sectPr>
          <w:footerReference w:type="default" r:id="rId525"/>
          <w:pgSz w:w="11910" w:h="16840"/>
          <w:pgMar w:footer="1195" w:header="885" w:top="1540" w:bottom="1380" w:left="1660" w:right="1600"/>
        </w:sectPr>
      </w:pPr>
    </w:p>
    <w:p>
      <w:pPr>
        <w:spacing w:line="240" w:lineRule="auto" w:before="2"/>
        <w:rPr>
          <w:rFonts w:ascii="宋体" w:hAnsi="宋体" w:cs="宋体" w:eastAsia="宋体" w:hint="default"/>
          <w:b/>
          <w:bCs/>
          <w:sz w:val="8"/>
          <w:szCs w:val="8"/>
        </w:rPr>
      </w:pPr>
      <w:r>
        <w:rPr/>
        <w:pict>
          <v:group style="position:absolute;margin-left:88.344002pt;margin-top:79.559982pt;width:421.3pt;height:3pt;mso-position-horizontal-relative:page;mso-position-vertical-relative:page;z-index:-1191016" coordorigin="1767,1591" coordsize="8426,60">
            <v:group style="position:absolute;left:1772;top:1596;width:8366;height:2" coordorigin="1772,1596" coordsize="8366,2">
              <v:shape style="position:absolute;left:1772;top:1596;width:8366;height:2" coordorigin="1772,1596" coordsize="8366,0" path="m1772,1596l10137,1596e" filled="false" stroked="true" strokeweight=".48pt" strokecolor="#000000">
                <v:path arrowok="t"/>
              </v:shape>
            </v:group>
            <v:group style="position:absolute;left:2360;top:1615;width:2667;height:2" coordorigin="2360,1615" coordsize="2667,2">
              <v:shape style="position:absolute;left:2360;top:1615;width:2667;height:2" coordorigin="2360,1615" coordsize="2667,0" path="m2360,1615l5026,1615e" filled="false" stroked="true" strokeweight="1.44pt" strokecolor="#000000">
                <v:path arrowok="t"/>
              </v:shape>
              <v:shape style="position:absolute;left:5027;top:1630;width:10;height:2" type="#_x0000_t75" stroked="false">
                <v:imagedata r:id="rId534" o:title=""/>
              </v:shape>
            </v:group>
            <v:group style="position:absolute;left:5027;top:1615;width:29;height:2" coordorigin="5027,1615" coordsize="29,2">
              <v:shape style="position:absolute;left:5027;top:1615;width:29;height:2" coordorigin="5027,1615" coordsize="29,0" path="m5027,1615l5055,1615e" filled="false" stroked="true" strokeweight="1.44pt" strokecolor="#000000">
                <v:path arrowok="t"/>
              </v:shape>
            </v:group>
            <v:group style="position:absolute;left:5055;top:1615;width:1652;height:2" coordorigin="5055,1615" coordsize="1652,2">
              <v:shape style="position:absolute;left:5055;top:1615;width:1652;height:2" coordorigin="5055,1615" coordsize="1652,0" path="m5055,1615l6707,1615e" filled="false" stroked="true" strokeweight="1.44pt" strokecolor="#000000">
                <v:path arrowok="t"/>
              </v:shape>
              <v:shape style="position:absolute;left:6707;top:1630;width:10;height:2" type="#_x0000_t75" stroked="false">
                <v:imagedata r:id="rId534" o:title=""/>
              </v:shape>
            </v:group>
            <v:group style="position:absolute;left:6707;top:1615;width:29;height:2" coordorigin="6707,1615" coordsize="29,2">
              <v:shape style="position:absolute;left:6707;top:1615;width:29;height:2" coordorigin="6707,1615" coordsize="29,0" path="m6707,1615l6736,1615e" filled="false" stroked="true" strokeweight="1.44pt" strokecolor="#000000">
                <v:path arrowok="t"/>
              </v:shape>
            </v:group>
            <v:group style="position:absolute;left:6736;top:1615;width:1299;height:2" coordorigin="6736,1615" coordsize="1299,2">
              <v:shape style="position:absolute;left:6736;top:1615;width:1299;height:2" coordorigin="6736,1615" coordsize="1299,0" path="m6736,1615l8034,1615e" filled="false" stroked="true" strokeweight="1.44pt" strokecolor="#000000">
                <v:path arrowok="t"/>
              </v:shape>
              <v:shape style="position:absolute;left:8034;top:1630;width:10;height:2" type="#_x0000_t75" stroked="false">
                <v:imagedata r:id="rId534" o:title=""/>
              </v:shape>
            </v:group>
            <v:group style="position:absolute;left:8034;top:1615;width:29;height:2" coordorigin="8034,1615" coordsize="29,2">
              <v:shape style="position:absolute;left:8034;top:1615;width:29;height:2" coordorigin="8034,1615" coordsize="29,0" path="m8034,1615l8063,1615e" filled="false" stroked="true" strokeweight="1.44pt" strokecolor="#000000">
                <v:path arrowok="t"/>
              </v:shape>
            </v:group>
            <v:group style="position:absolute;left:8063;top:1615;width:2115;height:2" coordorigin="8063,1615" coordsize="2115,2">
              <v:shape style="position:absolute;left:8063;top:1615;width:2115;height:2" coordorigin="8063,1615" coordsize="2115,0" path="m8063,1615l10178,1615e" filled="false" stroked="true" strokeweight="1.44pt" strokecolor="#000000">
                <v:path arrowok="t"/>
              </v:shape>
            </v:group>
            <v:group style="position:absolute;left:5027;top:1632;width:10;height:20" coordorigin="5027,1632" coordsize="10,20">
              <v:shape style="position:absolute;left:5027;top:1632;width:10;height:20" coordorigin="5027,1632" coordsize="10,20" path="m5027,1651l5036,1651,5036,1632,5027,1632,5027,1651xe" filled="true" fillcolor="#000000" stroked="false">
                <v:path arrowok="t"/>
                <v:fill type="solid"/>
              </v:shape>
            </v:group>
            <v:group style="position:absolute;left:6707;top:1632;width:10;height:20" coordorigin="6707,1632" coordsize="10,20">
              <v:shape style="position:absolute;left:6707;top:1632;width:10;height:20" coordorigin="6707,1632" coordsize="10,20" path="m6707,1651l6717,1651,6717,1632,6707,1632,6707,1651xe" filled="true" fillcolor="#000000" stroked="false">
                <v:path arrowok="t"/>
                <v:fill type="solid"/>
              </v:shape>
            </v:group>
            <v:group style="position:absolute;left:8034;top:1632;width:10;height:20" coordorigin="8034,1632" coordsize="10,20">
              <v:shape style="position:absolute;left:8034;top:1632;width:10;height:20" coordorigin="8034,1632" coordsize="10,20" path="m8034,1651l8044,1651,8044,1632,8034,1632,8034,1651xe" filled="true" fillcolor="#000000" stroked="false">
                <v:path arrowok="t"/>
                <v:fill type="solid"/>
              </v:shape>
            </v:group>
            <w10:wrap type="none"/>
          </v:group>
        </w:pict>
      </w:r>
      <w:r>
        <w:rPr/>
        <w:pict>
          <v:group style="position:absolute;margin-left:117.980003pt;margin-top:100.340004pt;width:390.95pt;height:.5pt;mso-position-horizontal-relative:page;mso-position-vertical-relative:page;z-index:-1190992" coordorigin="2360,2007" coordsize="7819,10">
            <v:shape style="position:absolute;left:2360;top:2007;width:2667;height:10" type="#_x0000_t75" stroked="false">
              <v:imagedata r:id="rId535" o:title=""/>
            </v:shape>
            <v:shape style="position:absolute;left:5022;top:2007;width:3012;height:10" type="#_x0000_t75" stroked="false">
              <v:imagedata r:id="rId536" o:title=""/>
            </v:shape>
            <v:shape style="position:absolute;left:8029;top:2007;width:2149;height:10" type="#_x0000_t75" stroked="false">
              <v:imagedata r:id="rId537" o:title=""/>
            </v:shape>
            <w10:wrap type="none"/>
          </v:group>
        </w:pict>
      </w:r>
      <w:r>
        <w:rPr/>
        <w:pict>
          <v:group style="position:absolute;margin-left:117.980003pt;margin-top:119.540001pt;width:390.95pt;height:.5pt;mso-position-horizontal-relative:page;mso-position-vertical-relative:page;z-index:-1190968" coordorigin="2360,2391" coordsize="7819,10">
            <v:shape style="position:absolute;left:2360;top:2391;width:2667;height:10" type="#_x0000_t75" stroked="false">
              <v:imagedata r:id="rId535" o:title=""/>
            </v:shape>
            <v:shape style="position:absolute;left:5022;top:2391;width:3012;height:10" type="#_x0000_t75" stroked="false">
              <v:imagedata r:id="rId538" o:title=""/>
            </v:shape>
            <v:shape style="position:absolute;left:8029;top:2391;width:2149;height:10" type="#_x0000_t75" stroked="false">
              <v:imagedata r:id="rId539" o:title=""/>
            </v:shape>
            <w10:wrap type="none"/>
          </v:group>
        </w:pict>
      </w:r>
      <w:r>
        <w:rPr/>
        <w:pict>
          <v:group style="position:absolute;margin-left:117.980003pt;margin-top:138.740005pt;width:390.95pt;height:.5pt;mso-position-horizontal-relative:page;mso-position-vertical-relative:page;z-index:-1190944" coordorigin="2360,2775" coordsize="7819,10">
            <v:shape style="position:absolute;left:2360;top:2775;width:2667;height:10" type="#_x0000_t75" stroked="false">
              <v:imagedata r:id="rId535" o:title=""/>
            </v:shape>
            <v:shape style="position:absolute;left:5022;top:2775;width:3012;height:10" type="#_x0000_t75" stroked="false">
              <v:imagedata r:id="rId538" o:title=""/>
            </v:shape>
            <v:shape style="position:absolute;left:8029;top:2775;width:2149;height:10" type="#_x0000_t75" stroked="false">
              <v:imagedata r:id="rId539" o:title=""/>
            </v:shape>
            <w10:wrap type="none"/>
          </v:group>
        </w:pict>
      </w:r>
      <w:r>
        <w:rPr/>
        <w:pict>
          <v:group style="position:absolute;margin-left:117.980003pt;margin-top:157.940002pt;width:390.95pt;height:.5pt;mso-position-horizontal-relative:page;mso-position-vertical-relative:page;z-index:-1190920" coordorigin="2360,3159" coordsize="7819,10">
            <v:shape style="position:absolute;left:2360;top:3159;width:2667;height:10" type="#_x0000_t75" stroked="false">
              <v:imagedata r:id="rId535" o:title=""/>
            </v:shape>
            <v:shape style="position:absolute;left:5022;top:3159;width:3012;height:10" type="#_x0000_t75" stroked="false">
              <v:imagedata r:id="rId538" o:title=""/>
            </v:shape>
            <v:shape style="position:absolute;left:8029;top:3159;width:2149;height:10" type="#_x0000_t75" stroked="false">
              <v:imagedata r:id="rId539" o:title=""/>
            </v:shape>
            <w10:wrap type="none"/>
          </v:group>
        </w:pict>
      </w:r>
      <w:r>
        <w:rPr/>
        <w:pict>
          <v:group style="position:absolute;margin-left:117.980003pt;margin-top:177.139999pt;width:390.95pt;height:.5pt;mso-position-horizontal-relative:page;mso-position-vertical-relative:page;z-index:-1190896" coordorigin="2360,3543" coordsize="7819,10">
            <v:shape style="position:absolute;left:2360;top:3543;width:2667;height:10" type="#_x0000_t75" stroked="false">
              <v:imagedata r:id="rId535" o:title=""/>
            </v:shape>
            <v:shape style="position:absolute;left:5022;top:3543;width:3012;height:10" type="#_x0000_t75" stroked="false">
              <v:imagedata r:id="rId536" o:title=""/>
            </v:shape>
            <v:shape style="position:absolute;left:8029;top:3543;width:2149;height:10" type="#_x0000_t75" stroked="false">
              <v:imagedata r:id="rId537" o:title=""/>
            </v:shape>
            <w10:wrap type="none"/>
          </v:group>
        </w:pict>
      </w:r>
      <w:r>
        <w:rPr/>
        <w:pict>
          <v:group style="position:absolute;margin-left:117.980003pt;margin-top:196.339935pt;width:390.95pt;height:.5pt;mso-position-horizontal-relative:page;mso-position-vertical-relative:page;z-index:-1190872" coordorigin="2360,3927" coordsize="7819,10">
            <v:shape style="position:absolute;left:2360;top:3927;width:2667;height:10" type="#_x0000_t75" stroked="false">
              <v:imagedata r:id="rId535" o:title=""/>
            </v:shape>
            <v:shape style="position:absolute;left:5022;top:3927;width:3012;height:10" type="#_x0000_t75" stroked="false">
              <v:imagedata r:id="rId536" o:title=""/>
            </v:shape>
            <v:shape style="position:absolute;left:8029;top:3927;width:2149;height:10" type="#_x0000_t75" stroked="false">
              <v:imagedata r:id="rId537" o:title=""/>
            </v:shape>
            <w10:wrap type="none"/>
          </v:group>
        </w:pict>
      </w:r>
      <w:r>
        <w:rPr/>
        <w:pict>
          <v:group style="position:absolute;margin-left:97.103996pt;margin-top:550.51001pt;width:409.2pt;height:.5pt;mso-position-horizontal-relative:page;mso-position-vertical-relative:page;z-index:-1190584" coordorigin="1942,11010" coordsize="8184,10">
            <v:shape style="position:absolute;left:1942;top:11010;width:4957;height:10" type="#_x0000_t75" stroked="false">
              <v:imagedata r:id="rId540" o:title=""/>
            </v:shape>
            <v:shape style="position:absolute;left:6894;top:11010;width:1622;height:10" type="#_x0000_t75" stroked="false">
              <v:imagedata r:id="rId541" o:title=""/>
            </v:shape>
            <v:shape style="position:absolute;left:8512;top:11010;width:1613;height:10" type="#_x0000_t75" stroked="false">
              <v:imagedata r:id="rId542" o:title=""/>
            </v:shape>
            <w10:wrap type="none"/>
          </v:group>
        </w:pict>
      </w:r>
      <w:r>
        <w:rPr/>
        <w:pict>
          <v:group style="position:absolute;margin-left:97.103996pt;margin-top:569.709961pt;width:409.2pt;height:.5pt;mso-position-horizontal-relative:page;mso-position-vertical-relative:page;z-index:-1190560" coordorigin="1942,11394" coordsize="8184,10">
            <v:shape style="position:absolute;left:1942;top:11394;width:4957;height:10" type="#_x0000_t75" stroked="false">
              <v:imagedata r:id="rId540" o:title=""/>
            </v:shape>
            <v:shape style="position:absolute;left:6894;top:11394;width:1622;height:10" type="#_x0000_t75" stroked="false">
              <v:imagedata r:id="rId541" o:title=""/>
            </v:shape>
            <v:shape style="position:absolute;left:8512;top:11394;width:1613;height:10" type="#_x0000_t75" stroked="false">
              <v:imagedata r:id="rId542" o:title=""/>
            </v:shape>
            <w10:wrap type="none"/>
          </v:group>
        </w:pict>
      </w:r>
      <w:r>
        <w:rPr/>
        <w:pict>
          <v:group style="position:absolute;margin-left:97.103996pt;margin-top:588.909973pt;width:409.2pt;height:.5pt;mso-position-horizontal-relative:page;mso-position-vertical-relative:page;z-index:-1190536" coordorigin="1942,11778" coordsize="8184,10">
            <v:shape style="position:absolute;left:1942;top:11778;width:4957;height:10" type="#_x0000_t75" stroked="false">
              <v:imagedata r:id="rId540" o:title=""/>
            </v:shape>
            <v:shape style="position:absolute;left:6894;top:11778;width:1622;height:10" type="#_x0000_t75" stroked="false">
              <v:imagedata r:id="rId543" o:title=""/>
            </v:shape>
            <v:shape style="position:absolute;left:8512;top:11778;width:1613;height:10" type="#_x0000_t75" stroked="false">
              <v:imagedata r:id="rId544" o:title=""/>
            </v:shape>
            <w10:wrap type="none"/>
          </v:group>
        </w:pict>
      </w:r>
    </w:p>
    <w:tbl>
      <w:tblPr>
        <w:tblW w:w="0" w:type="auto"/>
        <w:jc w:val="left"/>
        <w:tblInd w:w="685" w:type="dxa"/>
        <w:tblLayout w:type="fixed"/>
        <w:tblCellMar>
          <w:top w:w="0" w:type="dxa"/>
          <w:left w:w="0" w:type="dxa"/>
          <w:bottom w:w="0" w:type="dxa"/>
          <w:right w:w="0" w:type="dxa"/>
        </w:tblCellMar>
        <w:tblLook w:val="01E0"/>
      </w:tblPr>
      <w:tblGrid>
        <w:gridCol w:w="2686"/>
        <w:gridCol w:w="1680"/>
        <w:gridCol w:w="1327"/>
        <w:gridCol w:w="2139"/>
      </w:tblGrid>
      <w:tr>
        <w:trPr>
          <w:trHeight w:val="370"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非流动资产处置损失合计</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1"/>
              <w:jc w:val="right"/>
              <w:rPr>
                <w:rFonts w:ascii="Calibri" w:hAnsi="Calibri" w:cs="Calibri" w:eastAsia="Calibri" w:hint="default"/>
                <w:sz w:val="21"/>
                <w:szCs w:val="21"/>
              </w:rPr>
            </w:pPr>
            <w:r>
              <w:rPr>
                <w:rFonts w:ascii="Calibri"/>
                <w:spacing w:val="-2"/>
                <w:sz w:val="21"/>
              </w:rPr>
              <w:t>43,327.45</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40"/>
              <w:ind w:right="102"/>
              <w:jc w:val="right"/>
              <w:rPr>
                <w:rFonts w:ascii="Calibri" w:hAnsi="Calibri" w:cs="Calibri" w:eastAsia="Calibri" w:hint="default"/>
                <w:sz w:val="21"/>
                <w:szCs w:val="21"/>
              </w:rPr>
            </w:pPr>
            <w:r>
              <w:rPr>
                <w:rFonts w:ascii="Calibri"/>
                <w:spacing w:val="-1"/>
                <w:sz w:val="21"/>
              </w:rPr>
              <w:t>0.00</w:t>
            </w:r>
          </w:p>
        </w:tc>
        <w:tc>
          <w:tcPr>
            <w:tcW w:w="2139" w:type="dxa"/>
            <w:tcBorders>
              <w:top w:val="nil" w:sz="6" w:space="0" w:color="auto"/>
              <w:left w:val="single" w:sz="4" w:space="0" w:color="000000"/>
              <w:bottom w:val="nil" w:sz="6" w:space="0" w:color="auto"/>
              <w:right w:val="nil" w:sz="6" w:space="0" w:color="auto"/>
            </w:tcBorders>
          </w:tcPr>
          <w:p>
            <w:pPr>
              <w:pStyle w:val="TableParagraph"/>
              <w:spacing w:line="240" w:lineRule="auto" w:before="40"/>
              <w:ind w:right="105"/>
              <w:jc w:val="right"/>
              <w:rPr>
                <w:rFonts w:ascii="Calibri" w:hAnsi="Calibri" w:cs="Calibri" w:eastAsia="Calibri" w:hint="default"/>
                <w:sz w:val="21"/>
                <w:szCs w:val="21"/>
              </w:rPr>
            </w:pPr>
            <w:r>
              <w:rPr>
                <w:rFonts w:ascii="Calibri"/>
                <w:spacing w:val="-2"/>
                <w:sz w:val="21"/>
              </w:rPr>
              <w:t>43,327.45</w:t>
            </w:r>
          </w:p>
        </w:tc>
      </w:tr>
      <w:tr>
        <w:trPr>
          <w:trHeight w:val="384"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其中：固定资产处置损失</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Calibri" w:hAnsi="Calibri" w:cs="Calibri" w:eastAsia="Calibri" w:hint="default"/>
                <w:sz w:val="21"/>
                <w:szCs w:val="21"/>
              </w:rPr>
            </w:pPr>
            <w:r>
              <w:rPr>
                <w:rFonts w:ascii="Calibri"/>
                <w:spacing w:val="-2"/>
                <w:sz w:val="21"/>
              </w:rPr>
              <w:t>43,327.45</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2"/>
              <w:jc w:val="right"/>
              <w:rPr>
                <w:rFonts w:ascii="Calibri" w:hAnsi="Calibri" w:cs="Calibri" w:eastAsia="Calibri" w:hint="default"/>
                <w:sz w:val="21"/>
                <w:szCs w:val="21"/>
              </w:rPr>
            </w:pPr>
            <w:r>
              <w:rPr>
                <w:rFonts w:ascii="Calibri"/>
                <w:spacing w:val="-1"/>
                <w:sz w:val="21"/>
              </w:rPr>
              <w:t>0.00</w:t>
            </w:r>
          </w:p>
        </w:tc>
        <w:tc>
          <w:tcPr>
            <w:tcW w:w="2139"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2"/>
                <w:sz w:val="21"/>
              </w:rPr>
              <w:t>43,327.45</w:t>
            </w:r>
          </w:p>
        </w:tc>
      </w:tr>
      <w:tr>
        <w:trPr>
          <w:trHeight w:val="384"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无形资产处置损失</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2"/>
              <w:jc w:val="right"/>
              <w:rPr>
                <w:rFonts w:ascii="Calibri" w:hAnsi="Calibri" w:cs="Calibri" w:eastAsia="Calibri" w:hint="default"/>
                <w:sz w:val="21"/>
                <w:szCs w:val="21"/>
              </w:rPr>
            </w:pPr>
            <w:r>
              <w:rPr>
                <w:rFonts w:ascii="Calibri"/>
                <w:spacing w:val="-1"/>
                <w:sz w:val="21"/>
              </w:rPr>
              <w:t>0.00</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2"/>
              <w:jc w:val="right"/>
              <w:rPr>
                <w:rFonts w:ascii="Calibri" w:hAnsi="Calibri" w:cs="Calibri" w:eastAsia="Calibri" w:hint="default"/>
                <w:sz w:val="21"/>
                <w:szCs w:val="21"/>
              </w:rPr>
            </w:pPr>
            <w:r>
              <w:rPr>
                <w:rFonts w:ascii="Calibri"/>
                <w:spacing w:val="-1"/>
                <w:sz w:val="21"/>
              </w:rPr>
              <w:t>0.00</w:t>
            </w:r>
          </w:p>
        </w:tc>
        <w:tc>
          <w:tcPr>
            <w:tcW w:w="2139"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7"/>
              <w:jc w:val="right"/>
              <w:rPr>
                <w:rFonts w:ascii="Calibri" w:hAnsi="Calibri" w:cs="Calibri" w:eastAsia="Calibri" w:hint="default"/>
                <w:sz w:val="21"/>
                <w:szCs w:val="21"/>
              </w:rPr>
            </w:pPr>
            <w:r>
              <w:rPr>
                <w:rFonts w:ascii="Calibri"/>
                <w:spacing w:val="-1"/>
                <w:sz w:val="21"/>
              </w:rPr>
              <w:t>0.00</w:t>
            </w:r>
          </w:p>
        </w:tc>
      </w:tr>
      <w:tr>
        <w:trPr>
          <w:trHeight w:val="384"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对外捐赠</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Calibri" w:hAnsi="Calibri" w:cs="Calibri" w:eastAsia="Calibri" w:hint="default"/>
                <w:sz w:val="21"/>
                <w:szCs w:val="21"/>
              </w:rPr>
            </w:pPr>
            <w:r>
              <w:rPr>
                <w:rFonts w:ascii="Calibri"/>
                <w:spacing w:val="-2"/>
                <w:sz w:val="21"/>
              </w:rPr>
              <w:t>50,000.00</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2"/>
              <w:jc w:val="right"/>
              <w:rPr>
                <w:rFonts w:ascii="Calibri" w:hAnsi="Calibri" w:cs="Calibri" w:eastAsia="Calibri" w:hint="default"/>
                <w:sz w:val="21"/>
                <w:szCs w:val="21"/>
              </w:rPr>
            </w:pPr>
            <w:r>
              <w:rPr>
                <w:rFonts w:ascii="Calibri"/>
                <w:spacing w:val="-1"/>
                <w:sz w:val="21"/>
              </w:rPr>
              <w:t>3,000.00</w:t>
            </w:r>
          </w:p>
        </w:tc>
        <w:tc>
          <w:tcPr>
            <w:tcW w:w="2139"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2"/>
                <w:sz w:val="21"/>
              </w:rPr>
              <w:t>50,000.00</w:t>
            </w:r>
          </w:p>
        </w:tc>
      </w:tr>
      <w:tr>
        <w:trPr>
          <w:trHeight w:val="384"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其中：公益性捐赠支出</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Calibri" w:hAnsi="Calibri" w:cs="Calibri" w:eastAsia="Calibri" w:hint="default"/>
                <w:sz w:val="21"/>
                <w:szCs w:val="21"/>
              </w:rPr>
            </w:pPr>
            <w:r>
              <w:rPr>
                <w:rFonts w:ascii="Calibri"/>
                <w:spacing w:val="-2"/>
                <w:sz w:val="21"/>
              </w:rPr>
              <w:t>50,000.00</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2"/>
              <w:jc w:val="right"/>
              <w:rPr>
                <w:rFonts w:ascii="Calibri" w:hAnsi="Calibri" w:cs="Calibri" w:eastAsia="Calibri" w:hint="default"/>
                <w:sz w:val="21"/>
                <w:szCs w:val="21"/>
              </w:rPr>
            </w:pPr>
            <w:r>
              <w:rPr>
                <w:rFonts w:ascii="Calibri"/>
                <w:spacing w:val="-1"/>
                <w:sz w:val="21"/>
              </w:rPr>
              <w:t>3,000.00</w:t>
            </w:r>
          </w:p>
        </w:tc>
        <w:tc>
          <w:tcPr>
            <w:tcW w:w="2139"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2"/>
                <w:sz w:val="21"/>
              </w:rPr>
              <w:t>50,000.00</w:t>
            </w:r>
          </w:p>
        </w:tc>
      </w:tr>
      <w:tr>
        <w:trPr>
          <w:trHeight w:val="385"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赞助费</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1"/>
              <w:jc w:val="right"/>
              <w:rPr>
                <w:rFonts w:ascii="Calibri" w:hAnsi="Calibri" w:cs="Calibri" w:eastAsia="Calibri" w:hint="default"/>
                <w:sz w:val="21"/>
                <w:szCs w:val="21"/>
              </w:rPr>
            </w:pPr>
            <w:r>
              <w:rPr>
                <w:rFonts w:ascii="Calibri"/>
                <w:spacing w:val="-1"/>
                <w:sz w:val="21"/>
              </w:rPr>
              <w:t>100,000.00</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0.00</w:t>
            </w:r>
          </w:p>
        </w:tc>
        <w:tc>
          <w:tcPr>
            <w:tcW w:w="2139"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1"/>
                <w:sz w:val="21"/>
              </w:rPr>
              <w:t>100,000.00</w:t>
            </w:r>
          </w:p>
        </w:tc>
      </w:tr>
      <w:tr>
        <w:trPr>
          <w:trHeight w:val="385"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sz w:val="21"/>
                <w:szCs w:val="21"/>
              </w:rPr>
              <w:t>捐赠产品</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1"/>
              <w:jc w:val="right"/>
              <w:rPr>
                <w:rFonts w:ascii="Calibri" w:hAnsi="Calibri" w:cs="Calibri" w:eastAsia="Calibri" w:hint="default"/>
                <w:sz w:val="21"/>
                <w:szCs w:val="21"/>
              </w:rPr>
            </w:pPr>
            <w:r>
              <w:rPr>
                <w:rFonts w:ascii="Calibri"/>
                <w:spacing w:val="-2"/>
                <w:sz w:val="21"/>
              </w:rPr>
              <w:t>11,139.22</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99"/>
              <w:jc w:val="right"/>
              <w:rPr>
                <w:rFonts w:ascii="Calibri" w:hAnsi="Calibri" w:cs="Calibri" w:eastAsia="Calibri" w:hint="default"/>
                <w:sz w:val="21"/>
                <w:szCs w:val="21"/>
              </w:rPr>
            </w:pPr>
            <w:r>
              <w:rPr>
                <w:rFonts w:ascii="Calibri"/>
                <w:spacing w:val="-1"/>
                <w:sz w:val="21"/>
              </w:rPr>
              <w:t>0.00</w:t>
            </w:r>
          </w:p>
        </w:tc>
        <w:tc>
          <w:tcPr>
            <w:tcW w:w="2139"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5"/>
              <w:jc w:val="right"/>
              <w:rPr>
                <w:rFonts w:ascii="Calibri" w:hAnsi="Calibri" w:cs="Calibri" w:eastAsia="Calibri" w:hint="default"/>
                <w:sz w:val="21"/>
                <w:szCs w:val="21"/>
              </w:rPr>
            </w:pPr>
            <w:r>
              <w:rPr>
                <w:rFonts w:ascii="Calibri"/>
                <w:spacing w:val="-2"/>
                <w:sz w:val="21"/>
              </w:rPr>
              <w:t>11,139.22</w:t>
            </w:r>
          </w:p>
        </w:tc>
      </w:tr>
      <w:tr>
        <w:trPr>
          <w:trHeight w:val="384"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产品问题赔款</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4,900.00</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6,000.00</w:t>
            </w:r>
          </w:p>
        </w:tc>
        <w:tc>
          <w:tcPr>
            <w:tcW w:w="2139"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1"/>
                <w:sz w:val="21"/>
              </w:rPr>
              <w:t>4,900.00</w:t>
            </w:r>
          </w:p>
        </w:tc>
      </w:tr>
      <w:tr>
        <w:trPr>
          <w:trHeight w:val="384" w:hRule="exact"/>
        </w:trPr>
        <w:tc>
          <w:tcPr>
            <w:tcW w:w="268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80"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4,499.00</w:t>
            </w:r>
          </w:p>
        </w:tc>
        <w:tc>
          <w:tcPr>
            <w:tcW w:w="1327"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0.00</w:t>
            </w:r>
          </w:p>
        </w:tc>
        <w:tc>
          <w:tcPr>
            <w:tcW w:w="2139"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1"/>
                <w:sz w:val="21"/>
              </w:rPr>
              <w:t>4,499.00</w:t>
            </w:r>
          </w:p>
        </w:tc>
      </w:tr>
      <w:tr>
        <w:trPr>
          <w:trHeight w:val="386" w:hRule="exact"/>
        </w:trPr>
        <w:tc>
          <w:tcPr>
            <w:tcW w:w="2686"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16"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1"/>
              <w:jc w:val="right"/>
              <w:rPr>
                <w:rFonts w:ascii="Calibri" w:hAnsi="Calibri" w:cs="Calibri" w:eastAsia="Calibri" w:hint="default"/>
                <w:sz w:val="21"/>
                <w:szCs w:val="21"/>
              </w:rPr>
            </w:pPr>
            <w:r>
              <w:rPr>
                <w:rFonts w:ascii="Calibri"/>
                <w:spacing w:val="-2"/>
                <w:sz w:val="21"/>
              </w:rPr>
              <w:t>213,865.67</w:t>
            </w:r>
          </w:p>
        </w:tc>
        <w:tc>
          <w:tcPr>
            <w:tcW w:w="13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2"/>
              <w:jc w:val="right"/>
              <w:rPr>
                <w:rFonts w:ascii="Calibri" w:hAnsi="Calibri" w:cs="Calibri" w:eastAsia="Calibri" w:hint="default"/>
                <w:sz w:val="21"/>
                <w:szCs w:val="21"/>
              </w:rPr>
            </w:pPr>
            <w:r>
              <w:rPr>
                <w:rFonts w:ascii="Calibri"/>
                <w:spacing w:val="-1"/>
                <w:sz w:val="21"/>
              </w:rPr>
              <w:t>9,000.00</w:t>
            </w:r>
          </w:p>
        </w:tc>
        <w:tc>
          <w:tcPr>
            <w:tcW w:w="2139"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2"/>
                <w:sz w:val="21"/>
              </w:rPr>
              <w:t>213,865.67</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tabs>
          <w:tab w:pos="1400" w:val="left" w:leader="none"/>
        </w:tabs>
        <w:spacing w:before="36"/>
        <w:ind w:left="126" w:right="88" w:firstLine="0"/>
        <w:jc w:val="left"/>
        <w:rPr>
          <w:rFonts w:ascii="宋体" w:hAnsi="宋体" w:cs="宋体" w:eastAsia="宋体" w:hint="default"/>
          <w:sz w:val="21"/>
          <w:szCs w:val="21"/>
        </w:rPr>
      </w:pPr>
      <w:r>
        <w:rPr/>
        <w:pict>
          <v:group style="position:absolute;margin-left:117.980003pt;margin-top:-81.966324pt;width:390.95pt;height:.5pt;mso-position-horizontal-relative:page;mso-position-vertical-relative:paragraph;z-index:-1190848" coordorigin="2360,-1639" coordsize="7819,10">
            <v:shape style="position:absolute;left:2360;top:-1639;width:2667;height:10" type="#_x0000_t75" stroked="false">
              <v:imagedata r:id="rId535" o:title=""/>
            </v:shape>
            <v:shape style="position:absolute;left:5022;top:-1639;width:3012;height:10" type="#_x0000_t75" stroked="false">
              <v:imagedata r:id="rId538" o:title=""/>
            </v:shape>
            <v:shape style="position:absolute;left:8029;top:-1639;width:2149;height:10" type="#_x0000_t75" stroked="false">
              <v:imagedata r:id="rId539" o:title=""/>
            </v:shape>
            <w10:wrap type="none"/>
          </v:group>
        </w:pict>
      </w:r>
      <w:r>
        <w:rPr/>
        <w:pict>
          <v:group style="position:absolute;margin-left:117.980003pt;margin-top:-62.766327pt;width:390.95pt;height:.5pt;mso-position-horizontal-relative:page;mso-position-vertical-relative:paragraph;z-index:-1190824" coordorigin="2360,-1255" coordsize="7819,10">
            <v:shape style="position:absolute;left:2360;top:-1255;width:2667;height:10" type="#_x0000_t75" stroked="false">
              <v:imagedata r:id="rId535" o:title=""/>
            </v:shape>
            <v:shape style="position:absolute;left:5022;top:-1255;width:3012;height:10" type="#_x0000_t75" stroked="false">
              <v:imagedata r:id="rId538" o:title=""/>
            </v:shape>
            <v:shape style="position:absolute;left:8029;top:-1255;width:2149;height:10" type="#_x0000_t75" stroked="false">
              <v:imagedata r:id="rId539" o:title=""/>
            </v:shape>
            <w10:wrap type="none"/>
          </v:group>
        </w:pict>
      </w:r>
      <w:r>
        <w:rPr/>
        <w:pict>
          <v:group style="position:absolute;margin-left:117.980003pt;margin-top:-43.566326pt;width:390.95pt;height:.5pt;mso-position-horizontal-relative:page;mso-position-vertical-relative:paragraph;z-index:-1190800" coordorigin="2360,-871" coordsize="7819,10">
            <v:shape style="position:absolute;left:2360;top:-871;width:2667;height:10" type="#_x0000_t75" stroked="false">
              <v:imagedata r:id="rId535" o:title=""/>
            </v:shape>
            <v:shape style="position:absolute;left:5022;top:-871;width:3012;height:10" type="#_x0000_t75" stroked="false">
              <v:imagedata r:id="rId536" o:title=""/>
            </v:shape>
            <v:shape style="position:absolute;left:8029;top:-871;width:2149;height:10" type="#_x0000_t75" stroked="false">
              <v:imagedata r:id="rId537" o:title=""/>
            </v:shape>
            <w10:wrap type="none"/>
          </v:group>
        </w:pict>
      </w:r>
      <w:r>
        <w:rPr/>
        <w:pict>
          <v:group style="position:absolute;margin-left:118.580002pt;margin-top:37.343643pt;width:386.15pt;height:.5pt;mso-position-horizontal-relative:page;mso-position-vertical-relative:paragraph;z-index:-1190776" coordorigin="2372,747" coordsize="7723,10">
            <v:shape style="position:absolute;left:2372;top:747;width:5749;height:10" type="#_x0000_t75" stroked="false">
              <v:imagedata r:id="rId545" o:title=""/>
            </v:shape>
            <v:shape style="position:absolute;left:8116;top:747;width:1978;height:10" type="#_x0000_t75" stroked="false">
              <v:imagedata r:id="rId546" o:title=""/>
            </v:shape>
            <w10:wrap type="none"/>
          </v:group>
        </w:pict>
      </w:r>
      <w:r>
        <w:rPr/>
        <w:pict>
          <v:group style="position:absolute;margin-left:118.580002pt;margin-top:56.663643pt;width:386.15pt;height:.5pt;mso-position-horizontal-relative:page;mso-position-vertical-relative:paragraph;z-index:-1190752" coordorigin="2372,1133" coordsize="7723,10">
            <v:shape style="position:absolute;left:2372;top:1133;width:5749;height:10" type="#_x0000_t75" stroked="false">
              <v:imagedata r:id="rId545" o:title=""/>
            </v:shape>
            <v:shape style="position:absolute;left:8116;top:1133;width:1978;height:10" type="#_x0000_t75" stroked="false">
              <v:imagedata r:id="rId546"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三十五</w:t>
      </w:r>
      <w:r>
        <w:rPr>
          <w:rFonts w:ascii="宋体" w:hAnsi="宋体" w:cs="宋体" w:eastAsia="宋体" w:hint="default"/>
          <w:b/>
          <w:bCs/>
          <w:spacing w:val="-1"/>
          <w:sz w:val="21"/>
          <w:szCs w:val="21"/>
        </w:rPr>
        <w:t>)</w:t>
        <w:tab/>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3800"/>
        <w:gridCol w:w="1968"/>
        <w:gridCol w:w="1968"/>
      </w:tblGrid>
      <w:tr>
        <w:trPr>
          <w:trHeight w:val="396" w:hRule="exact"/>
        </w:trPr>
        <w:tc>
          <w:tcPr>
            <w:tcW w:w="3800"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7"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559"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968"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559"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94" w:hRule="exact"/>
        </w:trPr>
        <w:tc>
          <w:tcPr>
            <w:tcW w:w="3800"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0" w:right="0"/>
              <w:jc w:val="left"/>
              <w:rPr>
                <w:rFonts w:ascii="宋体" w:hAnsi="宋体" w:cs="宋体" w:eastAsia="宋体" w:hint="default"/>
                <w:sz w:val="21"/>
                <w:szCs w:val="21"/>
              </w:rPr>
            </w:pPr>
            <w:r>
              <w:rPr>
                <w:rFonts w:ascii="宋体" w:hAnsi="宋体" w:cs="宋体" w:eastAsia="宋体" w:hint="default"/>
                <w:sz w:val="21"/>
                <w:szCs w:val="21"/>
              </w:rPr>
              <w:t>按税法及相关规定计算的当期所得税</w:t>
            </w:r>
          </w:p>
        </w:tc>
        <w:tc>
          <w:tcPr>
            <w:tcW w:w="1968"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0"/>
              <w:jc w:val="right"/>
              <w:rPr>
                <w:rFonts w:ascii="Calibri" w:hAnsi="Calibri" w:cs="Calibri" w:eastAsia="Calibri" w:hint="default"/>
                <w:sz w:val="21"/>
                <w:szCs w:val="21"/>
              </w:rPr>
            </w:pPr>
            <w:r>
              <w:rPr>
                <w:rFonts w:ascii="Calibri"/>
                <w:spacing w:val="-2"/>
                <w:sz w:val="21"/>
              </w:rPr>
              <w:t>6,819,559.83</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6"/>
              <w:jc w:val="right"/>
              <w:rPr>
                <w:rFonts w:ascii="Calibri" w:hAnsi="Calibri" w:cs="Calibri" w:eastAsia="Calibri" w:hint="default"/>
                <w:sz w:val="21"/>
                <w:szCs w:val="21"/>
              </w:rPr>
            </w:pPr>
            <w:r>
              <w:rPr>
                <w:rFonts w:ascii="Calibri"/>
                <w:spacing w:val="-2"/>
                <w:sz w:val="21"/>
              </w:rPr>
              <w:t>8,105,377.26</w:t>
            </w:r>
          </w:p>
        </w:tc>
      </w:tr>
      <w:tr>
        <w:trPr>
          <w:trHeight w:val="384" w:hRule="exact"/>
        </w:trPr>
        <w:tc>
          <w:tcPr>
            <w:tcW w:w="3800"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0" w:right="0"/>
              <w:jc w:val="left"/>
              <w:rPr>
                <w:rFonts w:ascii="宋体" w:hAnsi="宋体" w:cs="宋体" w:eastAsia="宋体" w:hint="default"/>
                <w:sz w:val="21"/>
                <w:szCs w:val="21"/>
              </w:rPr>
            </w:pPr>
            <w:r>
              <w:rPr>
                <w:rFonts w:ascii="宋体" w:hAnsi="宋体" w:cs="宋体" w:eastAsia="宋体" w:hint="default"/>
                <w:sz w:val="21"/>
                <w:szCs w:val="21"/>
              </w:rPr>
              <w:t>递延所得税调整</w:t>
            </w:r>
          </w:p>
        </w:tc>
        <w:tc>
          <w:tcPr>
            <w:tcW w:w="196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-746,336.04</w:t>
            </w:r>
          </w:p>
        </w:tc>
        <w:tc>
          <w:tcPr>
            <w:tcW w:w="1968"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2"/>
                <w:sz w:val="21"/>
              </w:rPr>
              <w:t>-1,203,130.03</w:t>
            </w:r>
            <w:r>
              <w:rPr>
                <w:rFonts w:ascii="Calibri"/>
                <w:sz w:val="21"/>
              </w:rPr>
            </w:r>
          </w:p>
        </w:tc>
      </w:tr>
      <w:tr>
        <w:trPr>
          <w:trHeight w:val="384" w:hRule="exact"/>
        </w:trPr>
        <w:tc>
          <w:tcPr>
            <w:tcW w:w="3800"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17"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4"/>
              <w:ind w:right="102"/>
              <w:jc w:val="right"/>
              <w:rPr>
                <w:rFonts w:ascii="Calibri" w:hAnsi="Calibri" w:cs="Calibri" w:eastAsia="Calibri" w:hint="default"/>
                <w:sz w:val="21"/>
                <w:szCs w:val="21"/>
              </w:rPr>
            </w:pPr>
            <w:r>
              <w:rPr>
                <w:rFonts w:ascii="Calibri"/>
                <w:spacing w:val="-2"/>
                <w:sz w:val="21"/>
              </w:rPr>
              <w:t>6,073,223.79</w:t>
            </w:r>
          </w:p>
        </w:tc>
        <w:tc>
          <w:tcPr>
            <w:tcW w:w="1968" w:type="dxa"/>
            <w:tcBorders>
              <w:top w:val="nil" w:sz="6" w:space="0" w:color="auto"/>
              <w:left w:val="single" w:sz="4" w:space="0" w:color="000000"/>
              <w:bottom w:val="single" w:sz="12" w:space="0" w:color="000000"/>
              <w:right w:val="nil" w:sz="6" w:space="0" w:color="auto"/>
            </w:tcBorders>
          </w:tcPr>
          <w:p>
            <w:pPr>
              <w:pStyle w:val="TableParagraph"/>
              <w:spacing w:line="240" w:lineRule="auto" w:before="54"/>
              <w:ind w:right="105"/>
              <w:jc w:val="right"/>
              <w:rPr>
                <w:rFonts w:ascii="Calibri" w:hAnsi="Calibri" w:cs="Calibri" w:eastAsia="Calibri" w:hint="default"/>
                <w:sz w:val="21"/>
                <w:szCs w:val="21"/>
              </w:rPr>
            </w:pPr>
            <w:r>
              <w:rPr>
                <w:rFonts w:ascii="Calibri"/>
                <w:spacing w:val="-2"/>
                <w:sz w:val="21"/>
              </w:rPr>
              <w:t>6,902,247.23</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spacing w:before="36"/>
        <w:ind w:left="858" w:right="88" w:firstLine="0"/>
        <w:jc w:val="left"/>
        <w:rPr>
          <w:rFonts w:ascii="宋体" w:hAnsi="宋体" w:cs="宋体" w:eastAsia="宋体" w:hint="default"/>
          <w:sz w:val="21"/>
          <w:szCs w:val="21"/>
        </w:rPr>
      </w:pPr>
      <w:r>
        <w:rPr/>
        <w:pict>
          <v:group style="position:absolute;margin-left:118.580002pt;margin-top:-43.53632pt;width:386.15pt;height:.5pt;mso-position-horizontal-relative:page;mso-position-vertical-relative:paragraph;z-index:-1190728" coordorigin="2372,-871" coordsize="7723,10">
            <v:shape style="position:absolute;left:2372;top:-871;width:5749;height:10" type="#_x0000_t75" stroked="false">
              <v:imagedata r:id="rId545" o:title=""/>
            </v:shape>
            <v:shape style="position:absolute;left:8116;top:-871;width:1978;height:10" type="#_x0000_t75" stroked="false">
              <v:imagedata r:id="rId546" o:title=""/>
            </v:shape>
            <w10:wrap type="none"/>
          </v:group>
        </w:pict>
      </w:r>
      <w:r>
        <w:rPr/>
        <w:pict>
          <v:group style="position:absolute;margin-left:97.103996pt;margin-top:37.343678pt;width:409.2pt;height:.5pt;mso-position-horizontal-relative:page;mso-position-vertical-relative:paragraph;z-index:-1190704" coordorigin="1942,747" coordsize="8184,10">
            <v:shape style="position:absolute;left:1942;top:747;width:4957;height:10" type="#_x0000_t75" stroked="false">
              <v:imagedata r:id="rId540" o:title=""/>
            </v:shape>
            <v:shape style="position:absolute;left:6894;top:747;width:1622;height:10" type="#_x0000_t75" stroked="false">
              <v:imagedata r:id="rId541" o:title=""/>
            </v:shape>
            <v:shape style="position:absolute;left:8512;top:747;width:1613;height:10" type="#_x0000_t75" stroked="false">
              <v:imagedata r:id="rId542" o:title=""/>
            </v:shape>
            <w10:wrap type="none"/>
          </v:group>
        </w:pict>
      </w:r>
      <w:r>
        <w:rPr/>
        <w:pict>
          <v:group style="position:absolute;margin-left:97.103996pt;margin-top:56.563679pt;width:409.2pt;height:.5pt;mso-position-horizontal-relative:page;mso-position-vertical-relative:paragraph;z-index:-1190680" coordorigin="1942,1131" coordsize="8184,10">
            <v:shape style="position:absolute;left:1942;top:1131;width:4957;height:10" type="#_x0000_t75" stroked="false">
              <v:imagedata r:id="rId540" o:title=""/>
            </v:shape>
            <v:shape style="position:absolute;left:6894;top:1131;width:1622;height:10" type="#_x0000_t75" stroked="false">
              <v:imagedata r:id="rId541" o:title=""/>
            </v:shape>
            <v:shape style="position:absolute;left:8512;top:1131;width:1613;height:10" type="#_x0000_t75" stroked="false">
              <v:imagedata r:id="rId542" o:title=""/>
            </v:shape>
            <w10:wrap type="none"/>
          </v:group>
        </w:pict>
      </w:r>
      <w:r>
        <w:rPr/>
        <w:pict>
          <v:group style="position:absolute;margin-left:97.103996pt;margin-top:75.883652pt;width:409.2pt;height:.5pt;mso-position-horizontal-relative:page;mso-position-vertical-relative:paragraph;z-index:-1190656" coordorigin="1942,1518" coordsize="8184,10">
            <v:shape style="position:absolute;left:1942;top:1518;width:4957;height:10" type="#_x0000_t75" stroked="false">
              <v:imagedata r:id="rId540" o:title=""/>
            </v:shape>
            <v:shape style="position:absolute;left:6894;top:1518;width:1622;height:10" type="#_x0000_t75" stroked="false">
              <v:imagedata r:id="rId543" o:title=""/>
            </v:shape>
            <v:shape style="position:absolute;left:8512;top:1518;width:1613;height:10" type="#_x0000_t75" stroked="false">
              <v:imagedata r:id="rId544" o:title=""/>
            </v:shape>
            <w10:wrap type="none"/>
          </v:group>
        </w:pict>
      </w:r>
      <w:r>
        <w:rPr/>
        <w:pict>
          <v:group style="position:absolute;margin-left:97.103996pt;margin-top:95.083679pt;width:409.2pt;height:.5pt;mso-position-horizontal-relative:page;mso-position-vertical-relative:paragraph;z-index:-1190632" coordorigin="1942,1902" coordsize="8184,10">
            <v:shape style="position:absolute;left:1942;top:1902;width:4957;height:10" type="#_x0000_t75" stroked="false">
              <v:imagedata r:id="rId540" o:title=""/>
            </v:shape>
            <v:shape style="position:absolute;left:6894;top:1902;width:1622;height:10" type="#_x0000_t75" stroked="false">
              <v:imagedata r:id="rId541" o:title=""/>
            </v:shape>
            <v:shape style="position:absolute;left:8512;top:1902;width:1613;height:10" type="#_x0000_t75" stroked="false">
              <v:imagedata r:id="rId542" o:title=""/>
            </v:shape>
            <w10:wrap type="none"/>
          </v:group>
        </w:pict>
      </w:r>
      <w:r>
        <w:rPr/>
        <w:pict>
          <v:group style="position:absolute;margin-left:97.103996pt;margin-top:114.283676pt;width:409.2pt;height:.5pt;mso-position-horizontal-relative:page;mso-position-vertical-relative:paragraph;z-index:-1190608" coordorigin="1942,2286" coordsize="8184,10">
            <v:shape style="position:absolute;left:1942;top:2286;width:4957;height:10" type="#_x0000_t75" stroked="false">
              <v:imagedata r:id="rId540" o:title=""/>
            </v:shape>
            <v:shape style="position:absolute;left:6894;top:2286;width:1622;height:10" type="#_x0000_t75" stroked="false">
              <v:imagedata r:id="rId541" o:title=""/>
            </v:shape>
            <v:shape style="position:absolute;left:8512;top:2286;width:1613;height:10" type="#_x0000_t75" stroked="false">
              <v:imagedata r:id="rId542" o:title=""/>
            </v:shape>
            <w10:wrap type="none"/>
          </v:group>
        </w:pict>
      </w:r>
      <w:r>
        <w:rPr>
          <w:rFonts w:ascii="宋体" w:hAnsi="宋体" w:cs="宋体" w:eastAsia="宋体" w:hint="default"/>
          <w:sz w:val="21"/>
          <w:szCs w:val="21"/>
        </w:rPr>
        <w:t>所得税费用（收益）与会计利润关系的说明：</w:t>
      </w:r>
    </w:p>
    <w:p>
      <w:pPr>
        <w:spacing w:line="240" w:lineRule="auto" w:before="7"/>
        <w:rPr>
          <w:rFonts w:ascii="宋体" w:hAnsi="宋体" w:cs="宋体" w:eastAsia="宋体" w:hint="default"/>
          <w:sz w:val="2"/>
          <w:szCs w:val="2"/>
        </w:rPr>
      </w:pPr>
    </w:p>
    <w:tbl>
      <w:tblPr>
        <w:tblW w:w="0" w:type="auto"/>
        <w:jc w:val="left"/>
        <w:tblInd w:w="267" w:type="dxa"/>
        <w:tblLayout w:type="fixed"/>
        <w:tblCellMar>
          <w:top w:w="0" w:type="dxa"/>
          <w:left w:w="0" w:type="dxa"/>
          <w:bottom w:w="0" w:type="dxa"/>
          <w:right w:w="0" w:type="dxa"/>
        </w:tblCellMar>
        <w:tblLook w:val="01E0"/>
      </w:tblPr>
      <w:tblGrid>
        <w:gridCol w:w="4976"/>
        <w:gridCol w:w="1618"/>
        <w:gridCol w:w="1604"/>
      </w:tblGrid>
      <w:tr>
        <w:trPr>
          <w:trHeight w:val="395" w:hRule="exact"/>
        </w:trPr>
        <w:tc>
          <w:tcPr>
            <w:tcW w:w="4976" w:type="dxa"/>
            <w:tcBorders>
              <w:top w:val="single" w:sz="12" w:space="0" w:color="000000"/>
              <w:left w:val="nil" w:sz="6" w:space="0" w:color="auto"/>
              <w:bottom w:val="nil" w:sz="6" w:space="0" w:color="auto"/>
              <w:right w:val="single" w:sz="4" w:space="0" w:color="000000"/>
            </w:tcBorders>
          </w:tcPr>
          <w:p>
            <w:pPr>
              <w:pStyle w:val="TableParagraph"/>
              <w:tabs>
                <w:tab w:pos="650" w:val="left" w:leader="none"/>
              </w:tabs>
              <w:spacing w:line="240" w:lineRule="auto" w:before="18"/>
              <w:ind w:left="19"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16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383"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604"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377"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395" w:hRule="exact"/>
        </w:trPr>
        <w:tc>
          <w:tcPr>
            <w:tcW w:w="4976"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0"/>
              <w:jc w:val="right"/>
              <w:rPr>
                <w:rFonts w:ascii="Calibri" w:hAnsi="Calibri" w:cs="Calibri" w:eastAsia="Calibri" w:hint="default"/>
                <w:sz w:val="21"/>
                <w:szCs w:val="21"/>
              </w:rPr>
            </w:pPr>
            <w:r>
              <w:rPr>
                <w:rFonts w:ascii="Calibri"/>
                <w:spacing w:val="-2"/>
                <w:sz w:val="21"/>
              </w:rPr>
              <w:t>65,204,596.58</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5"/>
              <w:jc w:val="right"/>
              <w:rPr>
                <w:rFonts w:ascii="Calibri" w:hAnsi="Calibri" w:cs="Calibri" w:eastAsia="Calibri" w:hint="default"/>
                <w:sz w:val="21"/>
                <w:szCs w:val="21"/>
              </w:rPr>
            </w:pPr>
            <w:r>
              <w:rPr>
                <w:rFonts w:ascii="Calibri"/>
                <w:spacing w:val="-2"/>
                <w:sz w:val="21"/>
              </w:rPr>
              <w:t>70,153,184.25</w:t>
            </w:r>
          </w:p>
        </w:tc>
      </w:tr>
      <w:tr>
        <w:trPr>
          <w:trHeight w:val="388" w:hRule="exact"/>
        </w:trPr>
        <w:tc>
          <w:tcPr>
            <w:tcW w:w="4976" w:type="dxa"/>
            <w:tcBorders>
              <w:top w:val="nil" w:sz="6" w:space="0" w:color="auto"/>
              <w:left w:val="nil" w:sz="6" w:space="0" w:color="auto"/>
              <w:bottom w:val="nil" w:sz="6" w:space="0" w:color="auto"/>
              <w:right w:val="single" w:sz="4" w:space="0" w:color="000000"/>
            </w:tcBorders>
          </w:tcPr>
          <w:p>
            <w:pPr>
              <w:pStyle w:val="TableParagraph"/>
              <w:spacing w:line="240" w:lineRule="auto" w:before="15"/>
              <w:ind w:left="122" w:right="0"/>
              <w:jc w:val="left"/>
              <w:rPr>
                <w:rFonts w:ascii="宋体" w:hAnsi="宋体" w:cs="宋体" w:eastAsia="宋体" w:hint="default"/>
                <w:sz w:val="21"/>
                <w:szCs w:val="21"/>
              </w:rPr>
            </w:pPr>
            <w:r>
              <w:rPr>
                <w:rFonts w:ascii="宋体" w:hAnsi="宋体" w:cs="宋体" w:eastAsia="宋体" w:hint="default"/>
                <w:sz w:val="21"/>
                <w:szCs w:val="21"/>
              </w:rPr>
              <w:t>按适用税率计算的所得税费用（</w:t>
            </w:r>
            <w:r>
              <w:rPr>
                <w:rFonts w:ascii="Calibri" w:hAnsi="Calibri" w:cs="Calibri" w:eastAsia="Calibri" w:hint="default"/>
                <w:sz w:val="21"/>
                <w:szCs w:val="21"/>
              </w:rPr>
              <w:t>12.5%</w:t>
            </w:r>
            <w:r>
              <w:rPr>
                <w:rFonts w:ascii="宋体" w:hAnsi="宋体" w:cs="宋体" w:eastAsia="宋体" w:hint="default"/>
                <w:sz w:val="21"/>
                <w:szCs w:val="21"/>
              </w:rPr>
              <w:t>）</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Calibri" w:hAnsi="Calibri" w:cs="Calibri" w:eastAsia="Calibri" w:hint="default"/>
                <w:sz w:val="21"/>
                <w:szCs w:val="21"/>
              </w:rPr>
            </w:pPr>
            <w:r>
              <w:rPr>
                <w:rFonts w:ascii="Calibri"/>
                <w:spacing w:val="-3"/>
                <w:sz w:val="21"/>
              </w:rPr>
              <w:t>8,150,574.57</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4"/>
              <w:jc w:val="right"/>
              <w:rPr>
                <w:rFonts w:ascii="Calibri" w:hAnsi="Calibri" w:cs="Calibri" w:eastAsia="Calibri" w:hint="default"/>
                <w:sz w:val="21"/>
                <w:szCs w:val="21"/>
              </w:rPr>
            </w:pPr>
            <w:r>
              <w:rPr>
                <w:rFonts w:ascii="Calibri"/>
                <w:spacing w:val="-2"/>
                <w:sz w:val="21"/>
              </w:rPr>
              <w:t>8,769,148.031</w:t>
            </w:r>
          </w:p>
        </w:tc>
      </w:tr>
      <w:tr>
        <w:trPr>
          <w:trHeight w:val="382" w:hRule="exact"/>
        </w:trPr>
        <w:tc>
          <w:tcPr>
            <w:tcW w:w="4976"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2" w:right="0"/>
              <w:jc w:val="left"/>
              <w:rPr>
                <w:rFonts w:ascii="宋体" w:hAnsi="宋体" w:cs="宋体" w:eastAsia="宋体" w:hint="default"/>
                <w:sz w:val="21"/>
                <w:szCs w:val="21"/>
              </w:rPr>
            </w:pPr>
            <w:r>
              <w:rPr>
                <w:rFonts w:ascii="宋体" w:hAnsi="宋体" w:cs="宋体" w:eastAsia="宋体" w:hint="default"/>
                <w:sz w:val="21"/>
                <w:szCs w:val="21"/>
              </w:rPr>
              <w:t>子公司适用不同税率的影响</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1"/>
              <w:ind w:right="100"/>
              <w:jc w:val="right"/>
              <w:rPr>
                <w:rFonts w:ascii="Calibri" w:hAnsi="Calibri" w:cs="Calibri" w:eastAsia="Calibri" w:hint="default"/>
                <w:sz w:val="21"/>
                <w:szCs w:val="21"/>
              </w:rPr>
            </w:pPr>
            <w:r>
              <w:rPr>
                <w:rFonts w:ascii="Calibri"/>
                <w:spacing w:val="-1"/>
                <w:sz w:val="21"/>
              </w:rPr>
              <w:t>-3,193.42</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51"/>
              <w:ind w:right="107"/>
              <w:jc w:val="right"/>
              <w:rPr>
                <w:rFonts w:ascii="Calibri" w:hAnsi="Calibri" w:cs="Calibri" w:eastAsia="Calibri" w:hint="default"/>
                <w:sz w:val="21"/>
                <w:szCs w:val="21"/>
              </w:rPr>
            </w:pPr>
            <w:r>
              <w:rPr>
                <w:rFonts w:ascii="Calibri"/>
                <w:spacing w:val="-1"/>
                <w:sz w:val="21"/>
              </w:rPr>
              <w:t>0.00</w:t>
            </w:r>
          </w:p>
        </w:tc>
      </w:tr>
      <w:tr>
        <w:trPr>
          <w:trHeight w:val="384" w:hRule="exact"/>
        </w:trPr>
        <w:tc>
          <w:tcPr>
            <w:tcW w:w="497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对以前期间所得税的调整影响</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-656,613.05</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1"/>
                <w:sz w:val="21"/>
              </w:rPr>
              <w:t>-245,345.86</w:t>
            </w:r>
          </w:p>
        </w:tc>
      </w:tr>
      <w:tr>
        <w:trPr>
          <w:trHeight w:val="384" w:hRule="exact"/>
        </w:trPr>
        <w:tc>
          <w:tcPr>
            <w:tcW w:w="497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归属于合营企业和联营企业的损益</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2"/>
              <w:jc w:val="right"/>
              <w:rPr>
                <w:rFonts w:ascii="Calibri" w:hAnsi="Calibri" w:cs="Calibri" w:eastAsia="Calibri" w:hint="default"/>
                <w:sz w:val="21"/>
                <w:szCs w:val="21"/>
              </w:rPr>
            </w:pPr>
            <w:r>
              <w:rPr>
                <w:rFonts w:ascii="Calibri"/>
                <w:spacing w:val="-1"/>
                <w:sz w:val="21"/>
              </w:rPr>
              <w:t>0.00</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7"/>
              <w:jc w:val="right"/>
              <w:rPr>
                <w:rFonts w:ascii="Calibri" w:hAnsi="Calibri" w:cs="Calibri" w:eastAsia="Calibri" w:hint="default"/>
                <w:sz w:val="21"/>
                <w:szCs w:val="21"/>
              </w:rPr>
            </w:pPr>
            <w:r>
              <w:rPr>
                <w:rFonts w:ascii="Calibri"/>
                <w:spacing w:val="-1"/>
                <w:sz w:val="21"/>
              </w:rPr>
              <w:t>0.00</w:t>
            </w:r>
          </w:p>
        </w:tc>
      </w:tr>
      <w:tr>
        <w:trPr>
          <w:trHeight w:val="384" w:hRule="exact"/>
        </w:trPr>
        <w:tc>
          <w:tcPr>
            <w:tcW w:w="497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不征税、减免税收入</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-1,506,713.39</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2"/>
                <w:sz w:val="21"/>
              </w:rPr>
              <w:t>-2,331,199.87</w:t>
            </w:r>
          </w:p>
        </w:tc>
      </w:tr>
      <w:tr>
        <w:trPr>
          <w:trHeight w:val="385" w:hRule="exact"/>
        </w:trPr>
        <w:tc>
          <w:tcPr>
            <w:tcW w:w="497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不得扣除的成本、费用和损失</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2"/>
                <w:sz w:val="21"/>
              </w:rPr>
              <w:t>662,458.78</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2"/>
                <w:sz w:val="21"/>
              </w:rPr>
              <w:t>475,793.82</w:t>
            </w:r>
          </w:p>
        </w:tc>
      </w:tr>
      <w:tr>
        <w:trPr>
          <w:trHeight w:val="385" w:hRule="exact"/>
        </w:trPr>
        <w:tc>
          <w:tcPr>
            <w:tcW w:w="4976"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sz w:val="21"/>
                <w:szCs w:val="21"/>
              </w:rPr>
              <w:t>未确认的可抵扣暂时性差异和可抵扣亏损的影响</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Calibri" w:hAnsi="Calibri" w:cs="Calibri" w:eastAsia="Calibri" w:hint="default"/>
                <w:sz w:val="21"/>
                <w:szCs w:val="21"/>
              </w:rPr>
            </w:pPr>
            <w:r>
              <w:rPr>
                <w:rFonts w:ascii="Calibri"/>
                <w:spacing w:val="-2"/>
                <w:sz w:val="21"/>
              </w:rPr>
              <w:t>23,085.78</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74"/>
              <w:jc w:val="right"/>
              <w:rPr>
                <w:rFonts w:ascii="Calibri" w:hAnsi="Calibri" w:cs="Calibri" w:eastAsia="Calibri" w:hint="default"/>
                <w:sz w:val="21"/>
                <w:szCs w:val="21"/>
              </w:rPr>
            </w:pPr>
            <w:r>
              <w:rPr>
                <w:rFonts w:ascii="Calibri"/>
                <w:spacing w:val="-1"/>
                <w:sz w:val="21"/>
              </w:rPr>
              <w:t>0.00</w:t>
            </w:r>
          </w:p>
        </w:tc>
      </w:tr>
      <w:tr>
        <w:trPr>
          <w:trHeight w:val="384" w:hRule="exact"/>
        </w:trPr>
        <w:tc>
          <w:tcPr>
            <w:tcW w:w="497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分公司与总公司税率差影响数</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99"/>
              <w:jc w:val="right"/>
              <w:rPr>
                <w:rFonts w:ascii="Calibri" w:hAnsi="Calibri" w:cs="Calibri" w:eastAsia="Calibri" w:hint="default"/>
                <w:sz w:val="21"/>
                <w:szCs w:val="21"/>
              </w:rPr>
            </w:pPr>
            <w:r>
              <w:rPr>
                <w:rFonts w:ascii="Calibri"/>
                <w:spacing w:val="-2"/>
                <w:sz w:val="21"/>
              </w:rPr>
              <w:t>141,976.18</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left="314" w:right="0"/>
              <w:jc w:val="left"/>
              <w:rPr>
                <w:rFonts w:ascii="Calibri" w:hAnsi="Calibri" w:cs="Calibri" w:eastAsia="Calibri" w:hint="default"/>
                <w:sz w:val="21"/>
                <w:szCs w:val="21"/>
              </w:rPr>
            </w:pPr>
            <w:r>
              <w:rPr>
                <w:rFonts w:ascii="Calibri"/>
                <w:sz w:val="21"/>
              </w:rPr>
              <w:t>233,851.11</w:t>
            </w:r>
          </w:p>
        </w:tc>
      </w:tr>
      <w:tr>
        <w:trPr>
          <w:trHeight w:val="384" w:hRule="exact"/>
        </w:trPr>
        <w:tc>
          <w:tcPr>
            <w:tcW w:w="4976"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加计扣除研发费</w:t>
            </w:r>
          </w:p>
        </w:tc>
        <w:tc>
          <w:tcPr>
            <w:tcW w:w="1618" w:type="dxa"/>
            <w:tcBorders>
              <w:top w:val="nil" w:sz="6" w:space="0" w:color="auto"/>
              <w:left w:val="single" w:sz="4" w:space="0" w:color="000000"/>
              <w:bottom w:val="nil" w:sz="6" w:space="0" w:color="auto"/>
              <w:right w:val="single" w:sz="4" w:space="0" w:color="000000"/>
            </w:tcBorders>
          </w:tcPr>
          <w:p>
            <w:pPr>
              <w:pStyle w:val="TableParagraph"/>
              <w:spacing w:line="240" w:lineRule="auto" w:before="54"/>
              <w:ind w:right="100"/>
              <w:jc w:val="right"/>
              <w:rPr>
                <w:rFonts w:ascii="Calibri" w:hAnsi="Calibri" w:cs="Calibri" w:eastAsia="Calibri" w:hint="default"/>
                <w:sz w:val="21"/>
                <w:szCs w:val="21"/>
              </w:rPr>
            </w:pPr>
            <w:r>
              <w:rPr>
                <w:rFonts w:ascii="Calibri"/>
                <w:spacing w:val="-1"/>
                <w:sz w:val="21"/>
              </w:rPr>
              <w:t>-738,351.66</w:t>
            </w:r>
          </w:p>
        </w:tc>
        <w:tc>
          <w:tcPr>
            <w:tcW w:w="1604" w:type="dxa"/>
            <w:tcBorders>
              <w:top w:val="nil" w:sz="6" w:space="0" w:color="auto"/>
              <w:left w:val="single" w:sz="4" w:space="0" w:color="000000"/>
              <w:bottom w:val="nil" w:sz="6" w:space="0" w:color="auto"/>
              <w:right w:val="nil" w:sz="6" w:space="0" w:color="auto"/>
            </w:tcBorders>
          </w:tcPr>
          <w:p>
            <w:pPr>
              <w:pStyle w:val="TableParagraph"/>
              <w:spacing w:line="240" w:lineRule="auto" w:before="54"/>
              <w:ind w:right="104"/>
              <w:jc w:val="right"/>
              <w:rPr>
                <w:rFonts w:ascii="Calibri" w:hAnsi="Calibri" w:cs="Calibri" w:eastAsia="Calibri" w:hint="default"/>
                <w:sz w:val="21"/>
                <w:szCs w:val="21"/>
              </w:rPr>
            </w:pPr>
            <w:r>
              <w:rPr>
                <w:rFonts w:ascii="Calibri"/>
                <w:spacing w:val="-1"/>
                <w:sz w:val="21"/>
              </w:rPr>
              <w:t>0.00</w:t>
            </w:r>
          </w:p>
        </w:tc>
      </w:tr>
      <w:tr>
        <w:trPr>
          <w:trHeight w:val="387" w:hRule="exact"/>
        </w:trPr>
        <w:tc>
          <w:tcPr>
            <w:tcW w:w="4976" w:type="dxa"/>
            <w:tcBorders>
              <w:top w:val="nil" w:sz="6" w:space="0" w:color="auto"/>
              <w:left w:val="nil" w:sz="6" w:space="0" w:color="auto"/>
              <w:bottom w:val="single" w:sz="12" w:space="0" w:color="000000"/>
              <w:right w:val="single" w:sz="4" w:space="0" w:color="000000"/>
            </w:tcBorders>
          </w:tcPr>
          <w:p>
            <w:pPr>
              <w:pStyle w:val="TableParagraph"/>
              <w:spacing w:line="240" w:lineRule="auto" w:before="13"/>
              <w:ind w:left="122" w:right="0"/>
              <w:jc w:val="left"/>
              <w:rPr>
                <w:rFonts w:ascii="宋体" w:hAnsi="宋体" w:cs="宋体" w:eastAsia="宋体" w:hint="default"/>
                <w:sz w:val="21"/>
                <w:szCs w:val="21"/>
              </w:rPr>
            </w:pPr>
            <w:r>
              <w:rPr>
                <w:rFonts w:ascii="宋体" w:hAnsi="宋体" w:cs="宋体" w:eastAsia="宋体" w:hint="default"/>
                <w:sz w:val="21"/>
                <w:szCs w:val="21"/>
              </w:rPr>
              <w:t>所得税费用</w:t>
            </w:r>
          </w:p>
        </w:tc>
        <w:tc>
          <w:tcPr>
            <w:tcW w:w="16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8"/>
              <w:ind w:right="100"/>
              <w:jc w:val="right"/>
              <w:rPr>
                <w:rFonts w:ascii="Calibri" w:hAnsi="Calibri" w:cs="Calibri" w:eastAsia="Calibri" w:hint="default"/>
                <w:sz w:val="20"/>
                <w:szCs w:val="20"/>
              </w:rPr>
            </w:pPr>
            <w:r>
              <w:rPr>
                <w:rFonts w:ascii="Calibri"/>
                <w:spacing w:val="-1"/>
                <w:sz w:val="20"/>
              </w:rPr>
              <w:t>6,073,223.79</w:t>
            </w:r>
          </w:p>
        </w:tc>
        <w:tc>
          <w:tcPr>
            <w:tcW w:w="1604" w:type="dxa"/>
            <w:tcBorders>
              <w:top w:val="nil" w:sz="6" w:space="0" w:color="auto"/>
              <w:left w:val="single" w:sz="4" w:space="0" w:color="000000"/>
              <w:bottom w:val="single" w:sz="12" w:space="0" w:color="000000"/>
              <w:right w:val="nil" w:sz="6" w:space="0" w:color="auto"/>
            </w:tcBorders>
          </w:tcPr>
          <w:p>
            <w:pPr>
              <w:pStyle w:val="TableParagraph"/>
              <w:spacing w:line="240" w:lineRule="auto" w:before="58"/>
              <w:ind w:right="108"/>
              <w:jc w:val="right"/>
              <w:rPr>
                <w:rFonts w:ascii="Calibri" w:hAnsi="Calibri" w:cs="Calibri" w:eastAsia="Calibri" w:hint="default"/>
                <w:sz w:val="20"/>
                <w:szCs w:val="20"/>
              </w:rPr>
            </w:pPr>
            <w:r>
              <w:rPr>
                <w:rFonts w:ascii="Calibri"/>
                <w:spacing w:val="-1"/>
                <w:sz w:val="20"/>
              </w:rPr>
              <w:t>6,902,247.23</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4"/>
          <w:szCs w:val="14"/>
        </w:rPr>
      </w:pPr>
    </w:p>
    <w:p>
      <w:pPr>
        <w:tabs>
          <w:tab w:pos="1274" w:val="left" w:leader="none"/>
        </w:tabs>
        <w:spacing w:before="36"/>
        <w:ind w:left="0" w:right="3320" w:firstLine="0"/>
        <w:jc w:val="center"/>
        <w:rPr>
          <w:rFonts w:ascii="宋体" w:hAnsi="宋体" w:cs="宋体" w:eastAsia="宋体" w:hint="default"/>
          <w:sz w:val="21"/>
          <w:szCs w:val="21"/>
        </w:rPr>
      </w:pPr>
      <w:r>
        <w:rPr/>
        <w:pict>
          <v:group style="position:absolute;margin-left:97.103996pt;margin-top:-81.966301pt;width:409.2pt;height:.5pt;mso-position-horizontal-relative:page;mso-position-vertical-relative:paragraph;z-index:-1190512" coordorigin="1942,-1639" coordsize="8184,10">
            <v:shape style="position:absolute;left:1942;top:-1639;width:4957;height:10" type="#_x0000_t75" stroked="false">
              <v:imagedata r:id="rId540" o:title=""/>
            </v:shape>
            <v:shape style="position:absolute;left:6894;top:-1639;width:1622;height:10" type="#_x0000_t75" stroked="false">
              <v:imagedata r:id="rId541" o:title=""/>
            </v:shape>
            <v:shape style="position:absolute;left:8512;top:-1639;width:1613;height:10" type="#_x0000_t75" stroked="false">
              <v:imagedata r:id="rId542" o:title=""/>
            </v:shape>
            <w10:wrap type="none"/>
          </v:group>
        </w:pict>
      </w:r>
      <w:r>
        <w:rPr/>
        <w:pict>
          <v:group style="position:absolute;margin-left:97.103996pt;margin-top:-62.766304pt;width:409.2pt;height:.5pt;mso-position-horizontal-relative:page;mso-position-vertical-relative:paragraph;z-index:-1190488" coordorigin="1942,-1255" coordsize="8184,10">
            <v:shape style="position:absolute;left:1942;top:-1255;width:4957;height:10" type="#_x0000_t75" stroked="false">
              <v:imagedata r:id="rId540" o:title=""/>
            </v:shape>
            <v:shape style="position:absolute;left:6894;top:-1255;width:1622;height:10" type="#_x0000_t75" stroked="false">
              <v:imagedata r:id="rId541" o:title=""/>
            </v:shape>
            <v:shape style="position:absolute;left:8512;top:-1255;width:1613;height:10" type="#_x0000_t75" stroked="false">
              <v:imagedata r:id="rId542" o:title=""/>
            </v:shape>
            <w10:wrap type="none"/>
          </v:group>
        </w:pict>
      </w:r>
      <w:r>
        <w:rPr/>
        <w:pict>
          <v:group style="position:absolute;margin-left:97.103996pt;margin-top:-43.566303pt;width:409.2pt;height:.5pt;mso-position-horizontal-relative:page;mso-position-vertical-relative:paragraph;z-index:-1190464" coordorigin="1942,-871" coordsize="8184,10">
            <v:shape style="position:absolute;left:1942;top:-871;width:4957;height:10" type="#_x0000_t75" stroked="false">
              <v:imagedata r:id="rId540" o:title=""/>
            </v:shape>
            <v:shape style="position:absolute;left:6894;top:-871;width:1622;height:10" type="#_x0000_t75" stroked="false">
              <v:imagedata r:id="rId543" o:title=""/>
            </v:shape>
            <v:shape style="position:absolute;left:8512;top:-871;width:1613;height:10" type="#_x0000_t75" stroked="false">
              <v:imagedata r:id="rId544"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三十六</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基本每股收益和稀释每股收益的计算过程</w:t>
      </w:r>
      <w:r>
        <w:rPr>
          <w:rFonts w:ascii="宋体" w:hAnsi="宋体" w:cs="宋体" w:eastAsia="宋体" w:hint="default"/>
          <w:sz w:val="21"/>
          <w:szCs w:val="21"/>
        </w:rPr>
      </w:r>
    </w:p>
    <w:p>
      <w:pPr>
        <w:spacing w:line="331" w:lineRule="auto" w:before="110"/>
        <w:ind w:left="858" w:right="5947"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、基本每股收益</w:t>
      </w:r>
      <w:r>
        <w:rPr>
          <w:rFonts w:ascii="宋体" w:hAnsi="宋体" w:cs="宋体" w:eastAsia="宋体" w:hint="default"/>
          <w:w w:val="100"/>
          <w:sz w:val="21"/>
          <w:szCs w:val="21"/>
        </w:rPr>
        <w:t> </w:t>
      </w:r>
      <w:r>
        <w:rPr>
          <w:rFonts w:ascii="宋体" w:hAnsi="宋体" w:cs="宋体" w:eastAsia="宋体" w:hint="default"/>
          <w:spacing w:val="-1"/>
          <w:sz w:val="21"/>
          <w:szCs w:val="21"/>
        </w:rPr>
        <w:t>基本每股收益</w:t>
      </w:r>
      <w:r>
        <w:rPr>
          <w:rFonts w:ascii="Times New Roman" w:hAnsi="Times New Roman" w:cs="Times New Roman" w:eastAsia="Times New Roman" w:hint="default"/>
          <w:spacing w:val="-1"/>
          <w:sz w:val="21"/>
          <w:szCs w:val="21"/>
        </w:rPr>
        <w:t>=P0÷S</w:t>
      </w:r>
    </w:p>
    <w:p>
      <w:pPr>
        <w:spacing w:before="19"/>
        <w:ind w:left="858" w:right="88"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S=</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S0</w:t>
      </w:r>
      <w:r>
        <w:rPr>
          <w:rFonts w:ascii="宋体" w:hAnsi="宋体" w:cs="宋体" w:eastAsia="宋体" w:hint="default"/>
          <w:sz w:val="21"/>
          <w:szCs w:val="21"/>
        </w:rPr>
        <w:t>＋</w:t>
      </w:r>
      <w:r>
        <w:rPr>
          <w:rFonts w:ascii="Times New Roman" w:hAnsi="Times New Roman" w:cs="Times New Roman" w:eastAsia="Times New Roman" w:hint="default"/>
          <w:sz w:val="21"/>
          <w:szCs w:val="21"/>
        </w:rPr>
        <w:t>S1</w:t>
      </w:r>
      <w:r>
        <w:rPr>
          <w:rFonts w:ascii="宋体" w:hAnsi="宋体" w:cs="宋体" w:eastAsia="宋体" w:hint="default"/>
          <w:sz w:val="21"/>
          <w:szCs w:val="21"/>
        </w:rPr>
        <w:t>＋</w:t>
      </w:r>
      <w:r>
        <w:rPr>
          <w:rFonts w:ascii="Times New Roman" w:hAnsi="Times New Roman" w:cs="Times New Roman" w:eastAsia="Times New Roman" w:hint="default"/>
          <w:sz w:val="21"/>
          <w:szCs w:val="21"/>
        </w:rPr>
        <w:t>Si×Mi÷M0</w:t>
      </w:r>
      <w:r>
        <w:rPr>
          <w:rFonts w:ascii="Times New Roman" w:hAnsi="Times New Roman" w:cs="Times New Roman" w:eastAsia="Times New Roman" w:hint="default"/>
          <w:sz w:val="21"/>
          <w:szCs w:val="21"/>
        </w:rPr>
        <w:t>–</w:t>
      </w:r>
      <w:r>
        <w:rPr>
          <w:rFonts w:ascii="Times New Roman" w:hAnsi="Times New Roman" w:cs="Times New Roman" w:eastAsia="Times New Roman" w:hint="default"/>
          <w:sz w:val="21"/>
          <w:szCs w:val="21"/>
        </w:rPr>
        <w:t>Sj×Mj÷M0</w:t>
      </w:r>
      <w:r>
        <w:rPr>
          <w:rFonts w:ascii="Times New Roman" w:hAnsi="Times New Roman" w:cs="Times New Roman" w:eastAsia="Times New Roman" w:hint="default"/>
          <w:sz w:val="21"/>
          <w:szCs w:val="21"/>
        </w:rPr>
        <w:t>–</w:t>
      </w:r>
      <w:r>
        <w:rPr>
          <w:rFonts w:ascii="Times New Roman" w:hAnsi="Times New Roman" w:cs="Times New Roman" w:eastAsia="Times New Roman" w:hint="default"/>
          <w:sz w:val="21"/>
          <w:szCs w:val="21"/>
        </w:rPr>
        <w:t>Sk</w:t>
      </w:r>
    </w:p>
    <w:p>
      <w:pPr>
        <w:spacing w:after="0"/>
        <w:jc w:val="left"/>
        <w:rPr>
          <w:rFonts w:ascii="Times New Roman" w:hAnsi="Times New Roman" w:cs="Times New Roman" w:eastAsia="Times New Roman" w:hint="default"/>
          <w:sz w:val="21"/>
          <w:szCs w:val="21"/>
        </w:rPr>
        <w:sectPr>
          <w:footerReference w:type="default" r:id="rId533"/>
          <w:pgSz w:w="11910" w:h="16840"/>
          <w:pgMar w:footer="1195" w:header="885" w:top="1540" w:bottom="1380" w:left="1660" w:right="1600"/>
        </w:sectPr>
      </w:pPr>
    </w:p>
    <w:p>
      <w:pPr>
        <w:spacing w:line="240" w:lineRule="auto" w:before="1"/>
        <w:rPr>
          <w:rFonts w:ascii="Times New Roman" w:hAnsi="Times New Roman" w:cs="Times New Roman" w:eastAsia="Times New Roman" w:hint="default"/>
          <w:sz w:val="4"/>
          <w:szCs w:val="4"/>
        </w:rPr>
      </w:pPr>
    </w:p>
    <w:p>
      <w:pPr>
        <w:spacing w:line="20" w:lineRule="exact"/>
        <w:ind w:left="106"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18.75pt;height:.5pt;mso-position-horizontal-relative:char;mso-position-vertical-relative:line" coordorigin="0,0" coordsize="8375,10">
            <v:group style="position:absolute;left:5;top:5;width:8366;height:2" coordorigin="5,5" coordsize="8366,2">
              <v:shape style="position:absolute;left:5;top:5;width:8366;height:2" coordorigin="5,5" coordsize="8366,0" path="m5,5l8370,5e" filled="false" stroked="true" strokeweight=".48pt" strokecolor="#000000">
                <v:path arrowok="t"/>
              </v:shape>
            </v:group>
          </v:group>
        </w:pict>
      </w:r>
      <w:r>
        <w:rPr>
          <w:rFonts w:ascii="Times New Roman" w:hAnsi="Times New Roman" w:cs="Times New Roman" w:eastAsia="Times New Roman" w:hint="default"/>
          <w:sz w:val="2"/>
          <w:szCs w:val="2"/>
        </w:rPr>
      </w:r>
    </w:p>
    <w:p>
      <w:pPr>
        <w:spacing w:line="331" w:lineRule="auto" w:before="83"/>
        <w:ind w:left="858" w:right="171" w:firstLine="0"/>
        <w:jc w:val="both"/>
        <w:rPr>
          <w:rFonts w:ascii="宋体" w:hAnsi="宋体" w:cs="宋体" w:eastAsia="宋体" w:hint="default"/>
          <w:sz w:val="21"/>
          <w:szCs w:val="21"/>
        </w:rPr>
      </w:pPr>
      <w:r>
        <w:rPr>
          <w:rFonts w:ascii="宋体" w:hAnsi="宋体" w:cs="宋体" w:eastAsia="宋体" w:hint="default"/>
          <w:spacing w:val="-8"/>
          <w:sz w:val="21"/>
          <w:szCs w:val="21"/>
        </w:rPr>
        <w:t>其中：</w:t>
      </w:r>
      <w:r>
        <w:rPr>
          <w:rFonts w:ascii="Times New Roman" w:hAnsi="Times New Roman" w:cs="Times New Roman" w:eastAsia="Times New Roman" w:hint="default"/>
          <w:spacing w:val="-8"/>
          <w:sz w:val="21"/>
          <w:szCs w:val="21"/>
        </w:rPr>
        <w:t>P0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为归属于公司普通股股东的净利润或扣除非经常性损益后归属于普通股股</w:t>
      </w:r>
      <w:r>
        <w:rPr>
          <w:rFonts w:ascii="宋体" w:hAnsi="宋体" w:cs="宋体" w:eastAsia="宋体" w:hint="default"/>
          <w:w w:val="100"/>
          <w:sz w:val="21"/>
          <w:szCs w:val="21"/>
        </w:rPr>
        <w:t> </w:t>
      </w:r>
      <w:r>
        <w:rPr>
          <w:rFonts w:ascii="宋体" w:hAnsi="宋体" w:cs="宋体" w:eastAsia="宋体" w:hint="default"/>
          <w:spacing w:val="-4"/>
          <w:sz w:val="21"/>
          <w:szCs w:val="21"/>
        </w:rPr>
        <w:t>东的净利润；</w:t>
      </w:r>
      <w:r>
        <w:rPr>
          <w:rFonts w:ascii="Times New Roman" w:hAnsi="Times New Roman" w:cs="Times New Roman" w:eastAsia="Times New Roman" w:hint="default"/>
          <w:spacing w:val="-4"/>
          <w:sz w:val="21"/>
          <w:szCs w:val="21"/>
        </w:rPr>
        <w:t>S</w:t>
      </w:r>
      <w:r>
        <w:rPr>
          <w:rFonts w:ascii="Times New Roman" w:hAnsi="Times New Roman" w:cs="Times New Roman" w:eastAsia="Times New Roman" w:hint="default"/>
          <w:spacing w:val="17"/>
          <w:sz w:val="21"/>
          <w:szCs w:val="21"/>
        </w:rPr>
        <w:t> </w:t>
      </w:r>
      <w:r>
        <w:rPr>
          <w:rFonts w:ascii="宋体" w:hAnsi="宋体" w:cs="宋体" w:eastAsia="宋体" w:hint="default"/>
          <w:spacing w:val="-3"/>
          <w:sz w:val="21"/>
          <w:szCs w:val="21"/>
        </w:rPr>
        <w:t>为发行在外的普通股加权平均数；</w:t>
      </w:r>
      <w:r>
        <w:rPr>
          <w:rFonts w:ascii="Times New Roman" w:hAnsi="Times New Roman" w:cs="Times New Roman" w:eastAsia="Times New Roman" w:hint="default"/>
          <w:spacing w:val="-3"/>
          <w:sz w:val="21"/>
          <w:szCs w:val="21"/>
        </w:rPr>
        <w:t>S0</w:t>
      </w:r>
      <w:r>
        <w:rPr>
          <w:rFonts w:ascii="Times New Roman" w:hAnsi="Times New Roman" w:cs="Times New Roman" w:eastAsia="Times New Roman" w:hint="default"/>
          <w:spacing w:val="15"/>
          <w:sz w:val="21"/>
          <w:szCs w:val="21"/>
        </w:rPr>
        <w:t> </w:t>
      </w:r>
      <w:r>
        <w:rPr>
          <w:rFonts w:ascii="宋体" w:hAnsi="宋体" w:cs="宋体" w:eastAsia="宋体" w:hint="default"/>
          <w:spacing w:val="-4"/>
          <w:sz w:val="21"/>
          <w:szCs w:val="21"/>
        </w:rPr>
        <w:t>为期初股份总数；</w:t>
      </w:r>
      <w:r>
        <w:rPr>
          <w:rFonts w:ascii="Times New Roman" w:hAnsi="Times New Roman" w:cs="Times New Roman" w:eastAsia="Times New Roman" w:hint="default"/>
          <w:spacing w:val="-4"/>
          <w:sz w:val="21"/>
          <w:szCs w:val="21"/>
        </w:rPr>
        <w:t>S1</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为报告期</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因公积金转增股本或股票股利分配等增加股份数；</w:t>
      </w:r>
      <w:r>
        <w:rPr>
          <w:rFonts w:ascii="Times New Roman" w:hAnsi="Times New Roman" w:cs="Times New Roman" w:eastAsia="Times New Roman" w:hint="default"/>
          <w:sz w:val="21"/>
          <w:szCs w:val="21"/>
        </w:rPr>
        <w:t>Si</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为报告期因发行新股或债转股</w:t>
      </w:r>
      <w:r>
        <w:rPr>
          <w:rFonts w:ascii="宋体" w:hAnsi="宋体" w:cs="宋体" w:eastAsia="宋体" w:hint="default"/>
          <w:w w:val="100"/>
          <w:sz w:val="21"/>
          <w:szCs w:val="21"/>
        </w:rPr>
        <w:t> </w:t>
      </w:r>
      <w:r>
        <w:rPr>
          <w:rFonts w:ascii="宋体" w:hAnsi="宋体" w:cs="宋体" w:eastAsia="宋体" w:hint="default"/>
          <w:sz w:val="21"/>
          <w:szCs w:val="21"/>
        </w:rPr>
        <w:t>等增加股份数；</w:t>
      </w:r>
      <w:r>
        <w:rPr>
          <w:rFonts w:ascii="Times New Roman" w:hAnsi="Times New Roman" w:cs="Times New Roman" w:eastAsia="Times New Roman" w:hint="default"/>
          <w:sz w:val="21"/>
          <w:szCs w:val="21"/>
        </w:rPr>
        <w:t>Sj </w:t>
      </w:r>
      <w:r>
        <w:rPr>
          <w:rFonts w:ascii="宋体" w:hAnsi="宋体" w:cs="宋体" w:eastAsia="宋体" w:hint="default"/>
          <w:sz w:val="21"/>
          <w:szCs w:val="21"/>
        </w:rPr>
        <w:t>为报告期因回购等减少股份数；</w:t>
      </w:r>
      <w:r>
        <w:rPr>
          <w:rFonts w:ascii="Times New Roman" w:hAnsi="Times New Roman" w:cs="Times New Roman" w:eastAsia="Times New Roman" w:hint="default"/>
          <w:sz w:val="21"/>
          <w:szCs w:val="21"/>
        </w:rPr>
        <w:t>Sk </w:t>
      </w:r>
      <w:r>
        <w:rPr>
          <w:rFonts w:ascii="宋体" w:hAnsi="宋体" w:cs="宋体" w:eastAsia="宋体" w:hint="default"/>
          <w:sz w:val="21"/>
          <w:szCs w:val="21"/>
        </w:rPr>
        <w:t>为报告期缩股数；</w:t>
      </w:r>
      <w:r>
        <w:rPr>
          <w:rFonts w:ascii="Times New Roman" w:hAnsi="Times New Roman" w:cs="Times New Roman" w:eastAsia="Times New Roman" w:hint="default"/>
          <w:sz w:val="21"/>
          <w:szCs w:val="21"/>
        </w:rPr>
        <w:t>M0</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报告期</w:t>
      </w:r>
      <w:r>
        <w:rPr>
          <w:rFonts w:ascii="宋体" w:hAnsi="宋体" w:cs="宋体" w:eastAsia="宋体" w:hint="default"/>
          <w:w w:val="100"/>
          <w:sz w:val="21"/>
          <w:szCs w:val="21"/>
        </w:rPr>
        <w:t> </w:t>
      </w:r>
      <w:r>
        <w:rPr>
          <w:rFonts w:ascii="宋体" w:hAnsi="宋体" w:cs="宋体" w:eastAsia="宋体" w:hint="default"/>
          <w:sz w:val="21"/>
          <w:szCs w:val="21"/>
        </w:rPr>
        <w:t>月份数；</w:t>
      </w:r>
      <w:r>
        <w:rPr>
          <w:rFonts w:ascii="Times New Roman" w:hAnsi="Times New Roman" w:cs="Times New Roman" w:eastAsia="Times New Roman" w:hint="default"/>
          <w:sz w:val="21"/>
          <w:szCs w:val="21"/>
        </w:rPr>
        <w:t>Mi </w:t>
      </w:r>
      <w:r>
        <w:rPr>
          <w:rFonts w:ascii="宋体" w:hAnsi="宋体" w:cs="宋体" w:eastAsia="宋体" w:hint="default"/>
          <w:sz w:val="21"/>
          <w:szCs w:val="21"/>
        </w:rPr>
        <w:t>为增加股份次月起至报告期期末的累计月数；</w:t>
      </w:r>
      <w:r>
        <w:rPr>
          <w:rFonts w:ascii="Times New Roman" w:hAnsi="Times New Roman" w:cs="Times New Roman" w:eastAsia="Times New Roman" w:hint="default"/>
          <w:sz w:val="21"/>
          <w:szCs w:val="21"/>
        </w:rPr>
        <w:t>Mj</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为减少股份次月起至</w:t>
      </w:r>
      <w:r>
        <w:rPr>
          <w:rFonts w:ascii="宋体" w:hAnsi="宋体" w:cs="宋体" w:eastAsia="宋体" w:hint="default"/>
          <w:w w:val="100"/>
          <w:sz w:val="21"/>
          <w:szCs w:val="21"/>
        </w:rPr>
        <w:t> </w:t>
      </w:r>
      <w:r>
        <w:rPr>
          <w:rFonts w:ascii="宋体" w:hAnsi="宋体" w:cs="宋体" w:eastAsia="宋体" w:hint="default"/>
          <w:sz w:val="21"/>
          <w:szCs w:val="21"/>
        </w:rPr>
        <w:t>报告期期末的累计月数。</w:t>
      </w:r>
    </w:p>
    <w:p>
      <w:pPr>
        <w:spacing w:line="328" w:lineRule="auto" w:before="46"/>
        <w:ind w:left="858" w:right="88"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、稀释每股收益</w:t>
      </w:r>
      <w:r>
        <w:rPr>
          <w:rFonts w:ascii="宋体" w:hAnsi="宋体" w:cs="宋体" w:eastAsia="宋体" w:hint="default"/>
          <w:w w:val="100"/>
          <w:sz w:val="21"/>
          <w:szCs w:val="21"/>
        </w:rPr>
        <w:t> </w:t>
      </w:r>
      <w:r>
        <w:rPr>
          <w:rFonts w:ascii="宋体" w:hAnsi="宋体" w:cs="宋体" w:eastAsia="宋体" w:hint="default"/>
          <w:spacing w:val="-1"/>
          <w:sz w:val="21"/>
          <w:szCs w:val="21"/>
        </w:rPr>
        <w:t>稀释每股收益</w:t>
      </w:r>
      <w:r>
        <w:rPr>
          <w:rFonts w:ascii="Times New Roman" w:hAnsi="Times New Roman" w:cs="Times New Roman" w:eastAsia="Times New Roman" w:hint="default"/>
          <w:spacing w:val="-1"/>
          <w:sz w:val="21"/>
          <w:szCs w:val="21"/>
        </w:rPr>
        <w:t>=P1/(S0</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S1</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Si×Mi÷M0</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pacing w:val="-1"/>
          <w:sz w:val="21"/>
          <w:szCs w:val="21"/>
        </w:rPr>
        <w:t>Sj×Mj÷M0</w:t>
      </w:r>
      <w:r>
        <w:rPr>
          <w:rFonts w:ascii="Times New Roman" w:hAnsi="Times New Roman" w:cs="Times New Roman" w:eastAsia="Times New Roman" w:hint="default"/>
          <w:spacing w:val="-1"/>
          <w:sz w:val="21"/>
          <w:szCs w:val="21"/>
        </w:rPr>
        <w:t>–</w:t>
      </w:r>
      <w:r>
        <w:rPr>
          <w:rFonts w:ascii="Times New Roman" w:hAnsi="Times New Roman" w:cs="Times New Roman" w:eastAsia="Times New Roman" w:hint="default"/>
          <w:spacing w:val="-1"/>
          <w:sz w:val="21"/>
          <w:szCs w:val="21"/>
        </w:rPr>
        <w:t>Sk+</w:t>
      </w:r>
      <w:r>
        <w:rPr>
          <w:rFonts w:ascii="宋体" w:hAnsi="宋体" w:cs="宋体" w:eastAsia="宋体" w:hint="default"/>
          <w:spacing w:val="-1"/>
          <w:sz w:val="21"/>
          <w:szCs w:val="21"/>
        </w:rPr>
        <w:t>认股权证、股份期权、可转</w:t>
      </w:r>
      <w:r>
        <w:rPr>
          <w:rFonts w:ascii="宋体" w:hAnsi="宋体" w:cs="宋体" w:eastAsia="宋体" w:hint="default"/>
          <w:spacing w:val="-34"/>
          <w:sz w:val="21"/>
          <w:szCs w:val="21"/>
        </w:rPr>
        <w:t> </w:t>
      </w:r>
      <w:r>
        <w:rPr>
          <w:rFonts w:ascii="宋体" w:hAnsi="宋体" w:cs="宋体" w:eastAsia="宋体" w:hint="default"/>
          <w:spacing w:val="-34"/>
          <w:sz w:val="21"/>
          <w:szCs w:val="21"/>
        </w:rPr>
      </w:r>
      <w:r>
        <w:rPr>
          <w:rFonts w:ascii="宋体" w:hAnsi="宋体" w:cs="宋体" w:eastAsia="宋体" w:hint="default"/>
          <w:sz w:val="21"/>
          <w:szCs w:val="21"/>
        </w:rPr>
        <w:t>换债券等增加的普通股加权平均数</w:t>
      </w:r>
      <w:r>
        <w:rPr>
          <w:rFonts w:ascii="Times New Roman" w:hAnsi="Times New Roman" w:cs="Times New Roman" w:eastAsia="Times New Roman" w:hint="default"/>
          <w:sz w:val="21"/>
          <w:szCs w:val="21"/>
        </w:rPr>
        <w:t>)</w:t>
      </w:r>
    </w:p>
    <w:p>
      <w:pPr>
        <w:spacing w:line="240" w:lineRule="auto" w:before="0"/>
        <w:rPr>
          <w:rFonts w:ascii="Times New Roman" w:hAnsi="Times New Roman" w:cs="Times New Roman" w:eastAsia="Times New Roman" w:hint="default"/>
          <w:sz w:val="22"/>
          <w:szCs w:val="22"/>
        </w:rPr>
      </w:pPr>
    </w:p>
    <w:p>
      <w:pPr>
        <w:spacing w:line="345" w:lineRule="auto" w:before="172"/>
        <w:ind w:left="858" w:right="171" w:firstLine="0"/>
        <w:jc w:val="both"/>
        <w:rPr>
          <w:rFonts w:ascii="宋体" w:hAnsi="宋体" w:cs="宋体" w:eastAsia="宋体" w:hint="default"/>
          <w:sz w:val="21"/>
          <w:szCs w:val="21"/>
        </w:rPr>
      </w:pPr>
      <w:r>
        <w:rPr>
          <w:rFonts w:ascii="宋体" w:hAnsi="宋体" w:cs="宋体" w:eastAsia="宋体" w:hint="default"/>
          <w:spacing w:val="-8"/>
          <w:sz w:val="21"/>
          <w:szCs w:val="21"/>
        </w:rPr>
        <w:t>其中，</w:t>
      </w:r>
      <w:r>
        <w:rPr>
          <w:rFonts w:ascii="Times New Roman" w:hAnsi="Times New Roman" w:cs="Times New Roman" w:eastAsia="Times New Roman" w:hint="default"/>
          <w:spacing w:val="-8"/>
          <w:sz w:val="21"/>
          <w:szCs w:val="21"/>
        </w:rPr>
        <w:t>P1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为归属于公司普通股股东的净利润或扣除非经常性损益后归属于公司普通</w:t>
      </w:r>
      <w:r>
        <w:rPr>
          <w:rFonts w:ascii="宋体" w:hAnsi="宋体" w:cs="宋体" w:eastAsia="宋体" w:hint="default"/>
          <w:w w:val="100"/>
          <w:sz w:val="21"/>
          <w:szCs w:val="21"/>
        </w:rPr>
        <w:t> </w:t>
      </w:r>
      <w:r>
        <w:rPr>
          <w:rFonts w:ascii="宋体" w:hAnsi="宋体" w:cs="宋体" w:eastAsia="宋体" w:hint="default"/>
          <w:spacing w:val="-1"/>
          <w:sz w:val="21"/>
          <w:szCs w:val="21"/>
        </w:rPr>
        <w:t>股股东的净利润，并考虑稀释性潜在普通股对其影响，按《企业会计准则》及有关</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规定进行调整。公司在计算稀释每股收益时，应考虑所有稀释性潜在普通股对归属</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于公司普通股股东的净利润或扣除非经常性损益后归属于公司普通股股东的净利润</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1"/>
          <w:sz w:val="21"/>
          <w:szCs w:val="21"/>
        </w:rPr>
        <w:t>和加权平均股数的影响，按照其稀释程度从大到小的顺序计入稀释每股收益，直至</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稀释每股收益达到最小值。</w:t>
      </w:r>
    </w:p>
    <w:p>
      <w:pPr>
        <w:spacing w:line="240" w:lineRule="auto" w:before="0"/>
        <w:rPr>
          <w:rFonts w:ascii="宋体" w:hAnsi="宋体" w:cs="宋体" w:eastAsia="宋体" w:hint="default"/>
          <w:sz w:val="20"/>
          <w:szCs w:val="20"/>
        </w:rPr>
      </w:pPr>
    </w:p>
    <w:p>
      <w:pPr>
        <w:spacing w:line="340" w:lineRule="auto" w:before="170"/>
        <w:ind w:left="858" w:right="88" w:firstLine="0"/>
        <w:jc w:val="left"/>
        <w:rPr>
          <w:rFonts w:ascii="宋体" w:hAnsi="宋体" w:cs="宋体" w:eastAsia="宋体" w:hint="default"/>
          <w:sz w:val="21"/>
          <w:szCs w:val="21"/>
        </w:rPr>
      </w:pPr>
      <w:r>
        <w:rPr/>
        <w:pict>
          <v:shape style="position:absolute;margin-left:118.339996pt;margin-top:63.863686pt;width:390.2pt;height:91.95pt;mso-position-horizontal-relative:page;mso-position-vertical-relative:paragraph;z-index:177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112"/>
                    <w:gridCol w:w="1970"/>
                    <w:gridCol w:w="1721"/>
                  </w:tblGrid>
                  <w:tr>
                    <w:trPr>
                      <w:trHeight w:val="397" w:hRule="exact"/>
                    </w:trPr>
                    <w:tc>
                      <w:tcPr>
                        <w:tcW w:w="4112"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21"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97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559"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21"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434"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71" w:hRule="exact"/>
                    </w:trPr>
                    <w:tc>
                      <w:tcPr>
                        <w:tcW w:w="4112"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归属于本公司普通股股东的合并净利润</w:t>
                        </w:r>
                      </w:p>
                    </w:tc>
                    <w:tc>
                      <w:tcPr>
                        <w:tcW w:w="1970"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0"/>
                          <w:jc w:val="right"/>
                          <w:rPr>
                            <w:rFonts w:ascii="Calibri" w:hAnsi="Calibri" w:cs="Calibri" w:eastAsia="Calibri" w:hint="default"/>
                            <w:sz w:val="21"/>
                            <w:szCs w:val="21"/>
                          </w:rPr>
                        </w:pPr>
                        <w:r>
                          <w:rPr>
                            <w:rFonts w:ascii="Calibri"/>
                            <w:spacing w:val="-2"/>
                            <w:sz w:val="21"/>
                          </w:rPr>
                          <w:t>59,185,820.63</w:t>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94"/>
                          <w:ind w:right="105"/>
                          <w:jc w:val="right"/>
                          <w:rPr>
                            <w:rFonts w:ascii="Calibri" w:hAnsi="Calibri" w:cs="Calibri" w:eastAsia="Calibri" w:hint="default"/>
                            <w:sz w:val="21"/>
                            <w:szCs w:val="21"/>
                          </w:rPr>
                        </w:pPr>
                        <w:r>
                          <w:rPr>
                            <w:rFonts w:ascii="Calibri"/>
                            <w:spacing w:val="-2"/>
                            <w:sz w:val="21"/>
                          </w:rPr>
                          <w:t>63,250,937.02</w:t>
                        </w:r>
                      </w:p>
                    </w:tc>
                  </w:tr>
                  <w:tr>
                    <w:trPr>
                      <w:trHeight w:val="571" w:hRule="exact"/>
                    </w:trPr>
                    <w:tc>
                      <w:tcPr>
                        <w:tcW w:w="4112" w:type="dxa"/>
                        <w:tcBorders>
                          <w:top w:val="nil" w:sz="6" w:space="0" w:color="auto"/>
                          <w:left w:val="nil" w:sz="6" w:space="0" w:color="auto"/>
                          <w:bottom w:val="nil" w:sz="6" w:space="0" w:color="auto"/>
                          <w:right w:val="single" w:sz="4" w:space="0" w:color="000000"/>
                        </w:tcBorders>
                      </w:tcPr>
                      <w:p>
                        <w:pPr>
                          <w:pStyle w:val="TableParagraph"/>
                          <w:spacing w:line="240" w:lineRule="auto" w:before="60"/>
                          <w:ind w:left="122" w:right="0"/>
                          <w:jc w:val="left"/>
                          <w:rPr>
                            <w:rFonts w:ascii="宋体" w:hAnsi="宋体" w:cs="宋体" w:eastAsia="宋体" w:hint="default"/>
                            <w:sz w:val="21"/>
                            <w:szCs w:val="21"/>
                          </w:rPr>
                        </w:pPr>
                        <w:r>
                          <w:rPr>
                            <w:rFonts w:ascii="宋体" w:hAnsi="宋体" w:cs="宋体" w:eastAsia="宋体" w:hint="default"/>
                            <w:sz w:val="21"/>
                            <w:szCs w:val="21"/>
                          </w:rPr>
                          <w:t>本公司发行在外普通股的加权平均数</w:t>
                        </w:r>
                      </w:p>
                    </w:tc>
                    <w:tc>
                      <w:tcPr>
                        <w:tcW w:w="1970"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0"/>
                          <w:jc w:val="right"/>
                          <w:rPr>
                            <w:rFonts w:ascii="Calibri" w:hAnsi="Calibri" w:cs="Calibri" w:eastAsia="Calibri" w:hint="default"/>
                            <w:sz w:val="21"/>
                            <w:szCs w:val="21"/>
                          </w:rPr>
                        </w:pPr>
                        <w:r>
                          <w:rPr>
                            <w:rFonts w:ascii="Calibri"/>
                            <w:spacing w:val="-2"/>
                            <w:sz w:val="21"/>
                          </w:rPr>
                          <w:t>180,000,000.00</w:t>
                        </w:r>
                      </w:p>
                    </w:tc>
                    <w:tc>
                      <w:tcPr>
                        <w:tcW w:w="1721"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06"/>
                          <w:jc w:val="right"/>
                          <w:rPr>
                            <w:rFonts w:ascii="Calibri" w:hAnsi="Calibri" w:cs="Calibri" w:eastAsia="Calibri" w:hint="default"/>
                            <w:sz w:val="21"/>
                            <w:szCs w:val="21"/>
                          </w:rPr>
                        </w:pPr>
                        <w:r>
                          <w:rPr>
                            <w:rFonts w:ascii="Calibri"/>
                            <w:spacing w:val="-2"/>
                            <w:sz w:val="21"/>
                          </w:rPr>
                          <w:t>135,000,000.00</w:t>
                        </w:r>
                      </w:p>
                    </w:tc>
                  </w:tr>
                  <w:tr>
                    <w:trPr>
                      <w:trHeight w:val="370" w:hRule="exact"/>
                    </w:trPr>
                    <w:tc>
                      <w:tcPr>
                        <w:tcW w:w="4112" w:type="dxa"/>
                        <w:tcBorders>
                          <w:top w:val="nil" w:sz="6" w:space="0" w:color="auto"/>
                          <w:left w:val="nil" w:sz="6" w:space="0" w:color="auto"/>
                          <w:bottom w:val="single" w:sz="12" w:space="0" w:color="000000"/>
                          <w:right w:val="single" w:sz="4" w:space="0" w:color="000000"/>
                        </w:tcBorders>
                      </w:tcPr>
                      <w:p>
                        <w:pPr>
                          <w:pStyle w:val="TableParagraph"/>
                          <w:spacing w:line="300" w:lineRule="exact"/>
                          <w:ind w:left="122" w:right="0"/>
                          <w:jc w:val="left"/>
                          <w:rPr>
                            <w:rFonts w:ascii="宋体" w:hAnsi="宋体" w:cs="宋体" w:eastAsia="宋体" w:hint="default"/>
                            <w:sz w:val="21"/>
                            <w:szCs w:val="21"/>
                          </w:rPr>
                        </w:pPr>
                        <w:r>
                          <w:rPr>
                            <w:rFonts w:ascii="宋体" w:hAnsi="宋体" w:cs="宋体" w:eastAsia="宋体" w:hint="default"/>
                            <w:sz w:val="21"/>
                            <w:szCs w:val="21"/>
                          </w:rPr>
                          <w:t>基本每股收益（元</w:t>
                        </w:r>
                        <w:r>
                          <w:rPr>
                            <w:rFonts w:ascii="Calibri" w:hAnsi="Calibri" w:cs="Calibri" w:eastAsia="Calibri" w:hint="default"/>
                            <w:sz w:val="21"/>
                            <w:szCs w:val="21"/>
                          </w:rPr>
                          <w:t>/</w:t>
                        </w:r>
                        <w:r>
                          <w:rPr>
                            <w:rFonts w:ascii="宋体" w:hAnsi="宋体" w:cs="宋体" w:eastAsia="宋体" w:hint="default"/>
                            <w:sz w:val="21"/>
                            <w:szCs w:val="21"/>
                          </w:rPr>
                          <w:t>股）</w:t>
                        </w:r>
                      </w:p>
                    </w:tc>
                    <w:tc>
                      <w:tcPr>
                        <w:tcW w:w="19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8"/>
                          <w:ind w:right="100"/>
                          <w:jc w:val="right"/>
                          <w:rPr>
                            <w:rFonts w:ascii="Calibri" w:hAnsi="Calibri" w:cs="Calibri" w:eastAsia="Calibri" w:hint="default"/>
                            <w:sz w:val="21"/>
                            <w:szCs w:val="21"/>
                          </w:rPr>
                        </w:pPr>
                        <w:r>
                          <w:rPr>
                            <w:rFonts w:ascii="Calibri"/>
                            <w:spacing w:val="-1"/>
                            <w:sz w:val="21"/>
                          </w:rPr>
                          <w:t>0.33</w:t>
                        </w:r>
                      </w:p>
                    </w:tc>
                    <w:tc>
                      <w:tcPr>
                        <w:tcW w:w="1721" w:type="dxa"/>
                        <w:tcBorders>
                          <w:top w:val="nil" w:sz="6" w:space="0" w:color="auto"/>
                          <w:left w:val="single" w:sz="4" w:space="0" w:color="000000"/>
                          <w:bottom w:val="single" w:sz="12" w:space="0" w:color="000000"/>
                          <w:right w:val="nil" w:sz="6" w:space="0" w:color="auto"/>
                        </w:tcBorders>
                      </w:tcPr>
                      <w:p>
                        <w:pPr>
                          <w:pStyle w:val="TableParagraph"/>
                          <w:spacing w:line="240" w:lineRule="auto" w:before="38"/>
                          <w:ind w:right="104"/>
                          <w:jc w:val="right"/>
                          <w:rPr>
                            <w:rFonts w:ascii="Calibri" w:hAnsi="Calibri" w:cs="Calibri" w:eastAsia="Calibri" w:hint="default"/>
                            <w:sz w:val="21"/>
                            <w:szCs w:val="21"/>
                          </w:rPr>
                        </w:pPr>
                        <w:r>
                          <w:rPr>
                            <w:rFonts w:ascii="Calibri"/>
                            <w:spacing w:val="-2"/>
                            <w:sz w:val="21"/>
                          </w:rPr>
                          <w:t>0.47</w:t>
                        </w:r>
                      </w:p>
                    </w:tc>
                  </w:tr>
                </w:tbl>
                <w:p>
                  <w:pPr/>
                </w:p>
              </w:txbxContent>
            </v:textbox>
            <w10:wrap type="none"/>
          </v:shape>
        </w:pict>
      </w: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）基本每股收益</w:t>
      </w:r>
      <w:r>
        <w:rPr>
          <w:rFonts w:ascii="宋体" w:hAnsi="宋体" w:cs="宋体" w:eastAsia="宋体" w:hint="default"/>
          <w:w w:val="100"/>
          <w:sz w:val="21"/>
          <w:szCs w:val="21"/>
        </w:rPr>
        <w:t> </w:t>
      </w:r>
      <w:r>
        <w:rPr>
          <w:rFonts w:ascii="宋体" w:hAnsi="宋体" w:cs="宋体" w:eastAsia="宋体" w:hint="default"/>
          <w:spacing w:val="-1"/>
          <w:sz w:val="21"/>
          <w:szCs w:val="21"/>
        </w:rPr>
        <w:t>基本每股收益以归属于本公司普通股股东的合并净利润除以本公司发行在外普通股</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的加权平均数计算：</w:t>
      </w:r>
    </w:p>
    <w:p>
      <w:pPr>
        <w:spacing w:line="240" w:lineRule="auto" w:before="8"/>
        <w:rPr>
          <w:rFonts w:ascii="宋体" w:hAnsi="宋体" w:cs="宋体" w:eastAsia="宋体" w:hint="default"/>
          <w:sz w:val="26"/>
          <w:szCs w:val="26"/>
        </w:rPr>
      </w:pPr>
    </w:p>
    <w:p>
      <w:pPr>
        <w:spacing w:line="20" w:lineRule="exact"/>
        <w:ind w:left="721" w:right="0" w:firstLine="0"/>
        <w:rPr>
          <w:rFonts w:ascii="宋体" w:hAnsi="宋体" w:cs="宋体" w:eastAsia="宋体" w:hint="default"/>
          <w:sz w:val="2"/>
          <w:szCs w:val="2"/>
        </w:rPr>
      </w:pPr>
      <w:r>
        <w:rPr>
          <w:rFonts w:ascii="宋体" w:hAnsi="宋体" w:cs="宋体" w:eastAsia="宋体" w:hint="default"/>
          <w:sz w:val="2"/>
          <w:szCs w:val="2"/>
        </w:rPr>
        <w:pict>
          <v:group style="width:389.5pt;height:.5pt;mso-position-horizontal-relative:char;mso-position-vertical-relative:line" coordorigin="0,0" coordsize="7790,10">
            <v:shape style="position:absolute;left:0;top:0;width:4093;height:10" type="#_x0000_t75" stroked="false">
              <v:imagedata r:id="rId548" o:title=""/>
            </v:shape>
            <v:shape style="position:absolute;left:4088;top:0;width:1975;height:10" type="#_x0000_t75" stroked="false">
              <v:imagedata r:id="rId549" o:title=""/>
            </v:shape>
            <v:shape style="position:absolute;left:6059;top:0;width:1731;height:10" type="#_x0000_t75" stroked="false">
              <v:imagedata r:id="rId550"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spacing w:line="20" w:lineRule="exact"/>
        <w:ind w:left="721" w:right="0" w:firstLine="0"/>
        <w:rPr>
          <w:rFonts w:ascii="宋体" w:hAnsi="宋体" w:cs="宋体" w:eastAsia="宋体" w:hint="default"/>
          <w:sz w:val="2"/>
          <w:szCs w:val="2"/>
        </w:rPr>
      </w:pPr>
      <w:r>
        <w:rPr>
          <w:rFonts w:ascii="宋体" w:hAnsi="宋体" w:cs="宋体" w:eastAsia="宋体" w:hint="default"/>
          <w:sz w:val="2"/>
          <w:szCs w:val="2"/>
        </w:rPr>
        <w:pict>
          <v:group style="width:389.5pt;height:.5pt;mso-position-horizontal-relative:char;mso-position-vertical-relative:line" coordorigin="0,0" coordsize="7790,10">
            <v:shape style="position:absolute;left:0;top:0;width:4093;height:10" type="#_x0000_t75" stroked="false">
              <v:imagedata r:id="rId548" o:title=""/>
            </v:shape>
            <v:shape style="position:absolute;left:4088;top:0;width:1975;height:10" type="#_x0000_t75" stroked="false">
              <v:imagedata r:id="rId551" o:title=""/>
            </v:shape>
            <v:shape style="position:absolute;left:6059;top:0;width:1731;height:10" type="#_x0000_t75" stroked="false">
              <v:imagedata r:id="rId552"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line="20" w:lineRule="exact"/>
        <w:ind w:left="721" w:right="0" w:firstLine="0"/>
        <w:rPr>
          <w:rFonts w:ascii="宋体" w:hAnsi="宋体" w:cs="宋体" w:eastAsia="宋体" w:hint="default"/>
          <w:sz w:val="2"/>
          <w:szCs w:val="2"/>
        </w:rPr>
      </w:pPr>
      <w:r>
        <w:rPr>
          <w:rFonts w:ascii="宋体" w:hAnsi="宋体" w:cs="宋体" w:eastAsia="宋体" w:hint="default"/>
          <w:sz w:val="2"/>
          <w:szCs w:val="2"/>
        </w:rPr>
        <w:pict>
          <v:group style="width:389.5pt;height:.5pt;mso-position-horizontal-relative:char;mso-position-vertical-relative:line" coordorigin="0,0" coordsize="7790,10">
            <v:shape style="position:absolute;left:0;top:0;width:4093;height:10" type="#_x0000_t75" stroked="false">
              <v:imagedata r:id="rId548" o:title=""/>
            </v:shape>
            <v:shape style="position:absolute;left:4088;top:0;width:1975;height:10" type="#_x0000_t75" stroked="false">
              <v:imagedata r:id="rId549" o:title=""/>
            </v:shape>
            <v:shape style="position:absolute;left:6059;top:0;width:1731;height:10" type="#_x0000_t75" stroked="false">
              <v:imagedata r:id="rId550"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9"/>
          <w:szCs w:val="29"/>
        </w:rPr>
      </w:pPr>
    </w:p>
    <w:p>
      <w:pPr>
        <w:spacing w:before="36"/>
        <w:ind w:left="874" w:right="88" w:firstLine="0"/>
        <w:jc w:val="left"/>
        <w:rPr>
          <w:rFonts w:ascii="宋体" w:hAnsi="宋体" w:cs="宋体" w:eastAsia="宋体" w:hint="default"/>
          <w:sz w:val="21"/>
          <w:szCs w:val="21"/>
        </w:rPr>
      </w:pPr>
      <w:r>
        <w:rPr/>
        <w:pict>
          <v:group style="position:absolute;margin-left:118.82pt;margin-top:39.143639pt;width:387pt;height:.5pt;mso-position-horizontal-relative:page;mso-position-vertical-relative:paragraph;z-index:-1190344" coordorigin="2376,783" coordsize="7740,10">
            <v:shape style="position:absolute;left:2376;top:783;width:5658;height:10" type="#_x0000_t75" stroked="false">
              <v:imagedata r:id="rId553" o:title=""/>
            </v:shape>
            <v:shape style="position:absolute;left:8029;top:783;width:2086;height:10" type="#_x0000_t75" stroked="false">
              <v:imagedata r:id="rId554" o:title=""/>
            </v:shape>
            <w10:wrap type="none"/>
          </v:group>
        </w:pict>
      </w:r>
      <w:r>
        <w:rPr/>
        <w:pict>
          <v:group style="position:absolute;margin-left:118.82pt;margin-top:58.463638pt;width:387pt;height:.5pt;mso-position-horizontal-relative:page;mso-position-vertical-relative:paragraph;z-index:-1190320" coordorigin="2376,1169" coordsize="7740,10">
            <v:shape style="position:absolute;left:2376;top:1169;width:5658;height:10" type="#_x0000_t75" stroked="false">
              <v:imagedata r:id="rId553" o:title=""/>
            </v:shape>
            <v:shape style="position:absolute;left:8029;top:1169;width:2086;height:10" type="#_x0000_t75" stroked="false">
              <v:imagedata r:id="rId334" o:title=""/>
            </v:shape>
            <w10:wrap type="none"/>
          </v:group>
        </w:pict>
      </w:r>
      <w:r>
        <w:rPr/>
        <w:pict>
          <v:group style="position:absolute;margin-left:118.82pt;margin-top:77.693642pt;width:387pt;height:.5pt;mso-position-horizontal-relative:page;mso-position-vertical-relative:paragraph;z-index:-1190296" coordorigin="2376,1554" coordsize="7740,10">
            <v:shape style="position:absolute;left:2376;top:1554;width:5658;height:10" type="#_x0000_t75" stroked="false">
              <v:imagedata r:id="rId553" o:title=""/>
            </v:shape>
            <v:shape style="position:absolute;left:8029;top:1554;width:2086;height:10" type="#_x0000_t75" stroked="false">
              <v:imagedata r:id="rId554" o:title=""/>
            </v:shape>
            <w10:wrap type="none"/>
          </v:group>
        </w:pict>
      </w:r>
      <w:r>
        <w:rPr/>
        <w:pict>
          <v:group style="position:absolute;margin-left:118.82pt;margin-top:96.8937pt;width:387pt;height:.5pt;mso-position-horizontal-relative:page;mso-position-vertical-relative:paragraph;z-index:-1190272" coordorigin="2376,1938" coordsize="7740,10">
            <v:shape style="position:absolute;left:2376;top:1938;width:5658;height:10" type="#_x0000_t75" stroked="false">
              <v:imagedata r:id="rId553" o:title=""/>
            </v:shape>
            <v:shape style="position:absolute;left:8029;top:1938;width:2086;height:10" type="#_x0000_t75" stroked="false">
              <v:imagedata r:id="rId554" o:title=""/>
            </v:shape>
            <w10:wrap type="none"/>
          </v:group>
        </w:pict>
      </w:r>
      <w:r>
        <w:rPr>
          <w:rFonts w:ascii="宋体" w:hAnsi="宋体" w:cs="宋体" w:eastAsia="宋体" w:hint="default"/>
          <w:sz w:val="21"/>
          <w:szCs w:val="21"/>
        </w:rPr>
        <w:t>普通股的加权平均数计算过程如下：</w:t>
      </w:r>
    </w:p>
    <w:p>
      <w:pPr>
        <w:spacing w:line="240" w:lineRule="auto" w:before="3"/>
        <w:rPr>
          <w:rFonts w:ascii="宋体" w:hAnsi="宋体" w:cs="宋体" w:eastAsia="宋体" w:hint="default"/>
          <w:sz w:val="5"/>
          <w:szCs w:val="5"/>
        </w:rPr>
      </w:pPr>
    </w:p>
    <w:tbl>
      <w:tblPr>
        <w:tblW w:w="0" w:type="auto"/>
        <w:jc w:val="left"/>
        <w:tblInd w:w="701" w:type="dxa"/>
        <w:tblLayout w:type="fixed"/>
        <w:tblCellMar>
          <w:top w:w="0" w:type="dxa"/>
          <w:left w:w="0" w:type="dxa"/>
          <w:bottom w:w="0" w:type="dxa"/>
          <w:right w:w="0" w:type="dxa"/>
        </w:tblCellMar>
        <w:tblLook w:val="01E0"/>
      </w:tblPr>
      <w:tblGrid>
        <w:gridCol w:w="3550"/>
        <w:gridCol w:w="2127"/>
        <w:gridCol w:w="2076"/>
      </w:tblGrid>
      <w:tr>
        <w:trPr>
          <w:trHeight w:val="396" w:hRule="exact"/>
        </w:trPr>
        <w:tc>
          <w:tcPr>
            <w:tcW w:w="3550"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7"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638"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076"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612"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10" w:hRule="exact"/>
        </w:trPr>
        <w:tc>
          <w:tcPr>
            <w:tcW w:w="3550" w:type="dxa"/>
            <w:tcBorders>
              <w:top w:val="nil" w:sz="6" w:space="0" w:color="auto"/>
              <w:left w:val="nil" w:sz="6" w:space="0" w:color="auto"/>
              <w:bottom w:val="nil" w:sz="6" w:space="0" w:color="auto"/>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年初已发行普通股股数</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95"/>
              <w:ind w:right="101"/>
              <w:jc w:val="right"/>
              <w:rPr>
                <w:rFonts w:ascii="Calibri" w:hAnsi="Calibri" w:cs="Calibri" w:eastAsia="Calibri" w:hint="default"/>
                <w:sz w:val="21"/>
                <w:szCs w:val="21"/>
              </w:rPr>
            </w:pPr>
            <w:r>
              <w:rPr>
                <w:rFonts w:ascii="Calibri"/>
                <w:spacing w:val="-2"/>
                <w:sz w:val="21"/>
              </w:rPr>
              <w:t>72,000,000.00</w:t>
            </w:r>
          </w:p>
        </w:tc>
        <w:tc>
          <w:tcPr>
            <w:tcW w:w="2076" w:type="dxa"/>
            <w:tcBorders>
              <w:top w:val="nil" w:sz="6" w:space="0" w:color="auto"/>
              <w:left w:val="single" w:sz="4" w:space="0" w:color="000000"/>
              <w:bottom w:val="nil" w:sz="6" w:space="0" w:color="auto"/>
              <w:right w:val="nil" w:sz="6" w:space="0" w:color="auto"/>
            </w:tcBorders>
          </w:tcPr>
          <w:p>
            <w:pPr>
              <w:pStyle w:val="TableParagraph"/>
              <w:spacing w:line="240" w:lineRule="auto" w:before="95"/>
              <w:ind w:right="106"/>
              <w:jc w:val="right"/>
              <w:rPr>
                <w:rFonts w:ascii="Calibri" w:hAnsi="Calibri" w:cs="Calibri" w:eastAsia="Calibri" w:hint="default"/>
                <w:sz w:val="21"/>
                <w:szCs w:val="21"/>
              </w:rPr>
            </w:pPr>
            <w:r>
              <w:rPr>
                <w:rFonts w:ascii="Calibri"/>
                <w:spacing w:val="-2"/>
                <w:sz w:val="21"/>
              </w:rPr>
              <w:t>54,000,000.00</w:t>
            </w:r>
          </w:p>
        </w:tc>
      </w:tr>
      <w:tr>
        <w:trPr>
          <w:trHeight w:val="384" w:hRule="exact"/>
        </w:trPr>
        <w:tc>
          <w:tcPr>
            <w:tcW w:w="3550" w:type="dxa"/>
            <w:tcBorders>
              <w:top w:val="nil" w:sz="6" w:space="0" w:color="auto"/>
              <w:left w:val="nil" w:sz="6" w:space="0" w:color="auto"/>
              <w:bottom w:val="nil" w:sz="6" w:space="0" w:color="auto"/>
              <w:right w:val="single" w:sz="4" w:space="0" w:color="000000"/>
            </w:tcBorders>
          </w:tcPr>
          <w:p>
            <w:pPr>
              <w:pStyle w:val="TableParagraph"/>
              <w:spacing w:line="273" w:lineRule="exact"/>
              <w:ind w:left="122" w:right="0"/>
              <w:jc w:val="left"/>
              <w:rPr>
                <w:rFonts w:ascii="宋体" w:hAnsi="宋体" w:cs="宋体" w:eastAsia="宋体" w:hint="default"/>
                <w:sz w:val="21"/>
                <w:szCs w:val="21"/>
              </w:rPr>
            </w:pPr>
            <w:r>
              <w:rPr>
                <w:rFonts w:ascii="宋体" w:hAnsi="宋体" w:cs="宋体" w:eastAsia="宋体" w:hint="default"/>
                <w:sz w:val="21"/>
                <w:szCs w:val="21"/>
              </w:rPr>
              <w:t>加：本期发行的普通股加权数</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Calibri" w:hAnsi="Calibri" w:cs="Calibri" w:eastAsia="Calibri" w:hint="default"/>
                <w:sz w:val="21"/>
                <w:szCs w:val="21"/>
              </w:rPr>
            </w:pPr>
            <w:r>
              <w:rPr>
                <w:rFonts w:ascii="Calibri"/>
                <w:spacing w:val="-2"/>
                <w:sz w:val="21"/>
              </w:rPr>
              <w:t>108,000,000.00</w:t>
            </w:r>
          </w:p>
        </w:tc>
        <w:tc>
          <w:tcPr>
            <w:tcW w:w="2076"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8"/>
              <w:jc w:val="right"/>
              <w:rPr>
                <w:rFonts w:ascii="Calibri" w:hAnsi="Calibri" w:cs="Calibri" w:eastAsia="Calibri" w:hint="default"/>
                <w:sz w:val="21"/>
                <w:szCs w:val="21"/>
              </w:rPr>
            </w:pPr>
            <w:r>
              <w:rPr>
                <w:rFonts w:ascii="Calibri"/>
                <w:spacing w:val="-2"/>
                <w:sz w:val="21"/>
              </w:rPr>
              <w:t>81,000,000.00</w:t>
            </w:r>
          </w:p>
        </w:tc>
      </w:tr>
      <w:tr>
        <w:trPr>
          <w:trHeight w:val="379" w:hRule="exact"/>
        </w:trPr>
        <w:tc>
          <w:tcPr>
            <w:tcW w:w="3550" w:type="dxa"/>
            <w:tcBorders>
              <w:top w:val="nil" w:sz="6" w:space="0" w:color="auto"/>
              <w:left w:val="nil" w:sz="6" w:space="0" w:color="auto"/>
              <w:bottom w:val="nil" w:sz="6" w:space="0" w:color="auto"/>
              <w:right w:val="single" w:sz="4" w:space="0" w:color="000000"/>
            </w:tcBorders>
          </w:tcPr>
          <w:p>
            <w:pPr>
              <w:pStyle w:val="TableParagraph"/>
              <w:spacing w:line="273" w:lineRule="exact"/>
              <w:ind w:left="122" w:right="0"/>
              <w:jc w:val="left"/>
              <w:rPr>
                <w:rFonts w:ascii="宋体" w:hAnsi="宋体" w:cs="宋体" w:eastAsia="宋体" w:hint="default"/>
                <w:sz w:val="21"/>
                <w:szCs w:val="21"/>
              </w:rPr>
            </w:pPr>
            <w:r>
              <w:rPr>
                <w:rFonts w:ascii="宋体" w:hAnsi="宋体" w:cs="宋体" w:eastAsia="宋体" w:hint="default"/>
                <w:sz w:val="21"/>
                <w:szCs w:val="21"/>
              </w:rPr>
              <w:t>减：本期回购的普通股加权数</w:t>
            </w:r>
          </w:p>
        </w:tc>
        <w:tc>
          <w:tcPr>
            <w:tcW w:w="2127"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00"/>
              <w:jc w:val="right"/>
              <w:rPr>
                <w:rFonts w:ascii="Calibri" w:hAnsi="Calibri" w:cs="Calibri" w:eastAsia="Calibri" w:hint="default"/>
                <w:sz w:val="21"/>
                <w:szCs w:val="21"/>
              </w:rPr>
            </w:pPr>
            <w:r>
              <w:rPr>
                <w:rFonts w:ascii="Calibri"/>
                <w:spacing w:val="-1"/>
                <w:sz w:val="21"/>
              </w:rPr>
              <w:t>0.00</w:t>
            </w:r>
          </w:p>
        </w:tc>
        <w:tc>
          <w:tcPr>
            <w:tcW w:w="2076"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104"/>
              <w:jc w:val="right"/>
              <w:rPr>
                <w:rFonts w:ascii="Calibri" w:hAnsi="Calibri" w:cs="Calibri" w:eastAsia="Calibri" w:hint="default"/>
                <w:sz w:val="21"/>
                <w:szCs w:val="21"/>
              </w:rPr>
            </w:pPr>
            <w:r>
              <w:rPr>
                <w:rFonts w:ascii="Calibri"/>
                <w:spacing w:val="-1"/>
                <w:sz w:val="21"/>
              </w:rPr>
              <w:t>0.00</w:t>
            </w:r>
          </w:p>
        </w:tc>
      </w:tr>
      <w:tr>
        <w:trPr>
          <w:trHeight w:val="397" w:hRule="exact"/>
        </w:trPr>
        <w:tc>
          <w:tcPr>
            <w:tcW w:w="3550" w:type="dxa"/>
            <w:tcBorders>
              <w:top w:val="nil" w:sz="6" w:space="0" w:color="auto"/>
              <w:left w:val="nil" w:sz="6" w:space="0" w:color="auto"/>
              <w:bottom w:val="single" w:sz="12" w:space="0" w:color="000000"/>
              <w:right w:val="single" w:sz="4" w:space="0" w:color="000000"/>
            </w:tcBorders>
          </w:tcPr>
          <w:p>
            <w:pPr>
              <w:pStyle w:val="TableParagraph"/>
              <w:spacing w:line="240" w:lineRule="auto" w:before="24"/>
              <w:ind w:left="122" w:right="0"/>
              <w:jc w:val="left"/>
              <w:rPr>
                <w:rFonts w:ascii="宋体" w:hAnsi="宋体" w:cs="宋体" w:eastAsia="宋体" w:hint="default"/>
                <w:sz w:val="21"/>
                <w:szCs w:val="21"/>
              </w:rPr>
            </w:pPr>
            <w:r>
              <w:rPr>
                <w:rFonts w:ascii="宋体" w:hAnsi="宋体" w:cs="宋体" w:eastAsia="宋体" w:hint="default"/>
                <w:sz w:val="21"/>
                <w:szCs w:val="21"/>
              </w:rPr>
              <w:t>年末发行在外的普通股加权数</w:t>
            </w:r>
          </w:p>
        </w:tc>
        <w:tc>
          <w:tcPr>
            <w:tcW w:w="21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4"/>
              <w:ind w:right="100"/>
              <w:jc w:val="right"/>
              <w:rPr>
                <w:rFonts w:ascii="Calibri" w:hAnsi="Calibri" w:cs="Calibri" w:eastAsia="Calibri" w:hint="default"/>
                <w:sz w:val="21"/>
                <w:szCs w:val="21"/>
              </w:rPr>
            </w:pPr>
            <w:r>
              <w:rPr>
                <w:rFonts w:ascii="Calibri"/>
                <w:spacing w:val="-2"/>
                <w:sz w:val="21"/>
              </w:rPr>
              <w:t>180,000,000.00</w:t>
            </w:r>
          </w:p>
        </w:tc>
        <w:tc>
          <w:tcPr>
            <w:tcW w:w="2076" w:type="dxa"/>
            <w:tcBorders>
              <w:top w:val="nil" w:sz="6" w:space="0" w:color="auto"/>
              <w:left w:val="single" w:sz="4" w:space="0" w:color="000000"/>
              <w:bottom w:val="single" w:sz="12" w:space="0" w:color="000000"/>
              <w:right w:val="nil" w:sz="6" w:space="0" w:color="auto"/>
            </w:tcBorders>
          </w:tcPr>
          <w:p>
            <w:pPr>
              <w:pStyle w:val="TableParagraph"/>
              <w:spacing w:line="240" w:lineRule="auto" w:before="64"/>
              <w:ind w:right="105"/>
              <w:jc w:val="right"/>
              <w:rPr>
                <w:rFonts w:ascii="Calibri" w:hAnsi="Calibri" w:cs="Calibri" w:eastAsia="Calibri" w:hint="default"/>
                <w:sz w:val="21"/>
                <w:szCs w:val="21"/>
              </w:rPr>
            </w:pPr>
            <w:r>
              <w:rPr>
                <w:rFonts w:ascii="Calibri"/>
                <w:sz w:val="21"/>
              </w:rPr>
              <w:t>135,000,000.</w:t>
            </w:r>
            <w:r>
              <w:rPr>
                <w:rFonts w:ascii="Calibri"/>
                <w:spacing w:val="-7"/>
                <w:sz w:val="21"/>
              </w:rPr>
              <w:t> </w:t>
            </w:r>
            <w:r>
              <w:rPr>
                <w:rFonts w:ascii="Calibri"/>
                <w:sz w:val="21"/>
              </w:rPr>
              <w:t>00</w:t>
            </w:r>
          </w:p>
        </w:tc>
      </w:tr>
    </w:tbl>
    <w:p>
      <w:pPr>
        <w:spacing w:after="0" w:line="240" w:lineRule="auto"/>
        <w:jc w:val="right"/>
        <w:rPr>
          <w:rFonts w:ascii="Calibri" w:hAnsi="Calibri" w:cs="Calibri" w:eastAsia="Calibri" w:hint="default"/>
          <w:sz w:val="21"/>
          <w:szCs w:val="21"/>
        </w:rPr>
        <w:sectPr>
          <w:footerReference w:type="default" r:id="rId547"/>
          <w:pgSz w:w="11910" w:h="16840"/>
          <w:pgMar w:footer="1585" w:header="885" w:top="1540" w:bottom="1780" w:left="1660" w:right="1620"/>
          <w:pgNumType w:start="142"/>
        </w:sectPr>
      </w:pPr>
    </w:p>
    <w:p>
      <w:pPr>
        <w:spacing w:line="240" w:lineRule="auto" w:before="9"/>
        <w:rPr>
          <w:rFonts w:ascii="宋体" w:hAnsi="宋体" w:cs="宋体" w:eastAsia="宋体" w:hint="default"/>
          <w:sz w:val="8"/>
          <w:szCs w:val="8"/>
        </w:rPr>
      </w:pPr>
    </w:p>
    <w:p>
      <w:pPr>
        <w:spacing w:line="350" w:lineRule="auto" w:before="36"/>
        <w:ind w:left="858" w:right="0" w:firstLine="0"/>
        <w:jc w:val="left"/>
        <w:rPr>
          <w:rFonts w:ascii="宋体" w:hAnsi="宋体" w:cs="宋体" w:eastAsia="宋体" w:hint="default"/>
          <w:sz w:val="21"/>
          <w:szCs w:val="21"/>
        </w:rPr>
      </w:pPr>
      <w:r>
        <w:rPr/>
        <w:pict>
          <v:shape style="position:absolute;margin-left:344.950012pt;margin-top:38.543674pt;width:.48001pt;height:.12pt;mso-position-horizontal-relative:page;mso-position-vertical-relative:paragraph;z-index:-1190152" type="#_x0000_t75" stroked="false">
            <v:imagedata r:id="rId556" o:title=""/>
          </v:shape>
        </w:pict>
      </w:r>
      <w:r>
        <w:rPr/>
        <w:pict>
          <v:shape style="position:absolute;margin-left:430.029999pt;margin-top:38.543674pt;width:.47998pt;height:.12pt;mso-position-horizontal-relative:page;mso-position-vertical-relative:paragraph;z-index:-1190128" type="#_x0000_t75" stroked="false">
            <v:imagedata r:id="rId556" o:title=""/>
          </v:shape>
        </w:pict>
      </w:r>
      <w:r>
        <w:rPr/>
        <w:pict>
          <v:shape style="position:absolute;margin-left:118.099998pt;margin-top:37.103676pt;width:390.2pt;height:91.95pt;mso-position-horizontal-relative:page;mso-position-vertical-relative:paragraph;z-index:180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542"/>
                    <w:gridCol w:w="1702"/>
                    <w:gridCol w:w="1560"/>
                  </w:tblGrid>
                  <w:tr>
                    <w:trPr>
                      <w:trHeight w:val="522" w:hRule="exact"/>
                    </w:trPr>
                    <w:tc>
                      <w:tcPr>
                        <w:tcW w:w="4542"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424"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560"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355"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534" w:hRule="exact"/>
                    </w:trPr>
                    <w:tc>
                      <w:tcPr>
                        <w:tcW w:w="4542"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2" w:right="0"/>
                          <w:jc w:val="left"/>
                          <w:rPr>
                            <w:rFonts w:ascii="宋体" w:hAnsi="宋体" w:cs="宋体" w:eastAsia="宋体" w:hint="default"/>
                            <w:sz w:val="21"/>
                            <w:szCs w:val="21"/>
                          </w:rPr>
                        </w:pPr>
                        <w:r>
                          <w:rPr>
                            <w:rFonts w:ascii="宋体" w:hAnsi="宋体" w:cs="宋体" w:eastAsia="宋体" w:hint="default"/>
                            <w:spacing w:val="-2"/>
                            <w:sz w:val="21"/>
                            <w:szCs w:val="21"/>
                          </w:rPr>
                          <w:t>归属于本公司普通股股东的合并净利润（稀释）</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3"/>
                          <w:jc w:val="right"/>
                          <w:rPr>
                            <w:rFonts w:ascii="Calibri" w:hAnsi="Calibri" w:cs="Calibri" w:eastAsia="Calibri" w:hint="default"/>
                            <w:sz w:val="21"/>
                            <w:szCs w:val="21"/>
                          </w:rPr>
                        </w:pPr>
                        <w:r>
                          <w:rPr>
                            <w:rFonts w:ascii="Calibri"/>
                            <w:spacing w:val="-2"/>
                            <w:sz w:val="21"/>
                          </w:rPr>
                          <w:t>59,185,820.63</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6"/>
                            <w:szCs w:val="16"/>
                          </w:rPr>
                        </w:pPr>
                      </w:p>
                      <w:p>
                        <w:pPr>
                          <w:pStyle w:val="TableParagraph"/>
                          <w:spacing w:line="240" w:lineRule="auto"/>
                          <w:ind w:right="106"/>
                          <w:jc w:val="right"/>
                          <w:rPr>
                            <w:rFonts w:ascii="Calibri" w:hAnsi="Calibri" w:cs="Calibri" w:eastAsia="Calibri" w:hint="default"/>
                            <w:sz w:val="21"/>
                            <w:szCs w:val="21"/>
                          </w:rPr>
                        </w:pPr>
                        <w:r>
                          <w:rPr>
                            <w:rFonts w:ascii="Calibri"/>
                            <w:spacing w:val="-2"/>
                            <w:sz w:val="21"/>
                          </w:rPr>
                          <w:t>63,250,937.02</w:t>
                        </w:r>
                      </w:p>
                    </w:tc>
                  </w:tr>
                  <w:tr>
                    <w:trPr>
                      <w:trHeight w:val="384" w:hRule="exact"/>
                    </w:trPr>
                    <w:tc>
                      <w:tcPr>
                        <w:tcW w:w="4542" w:type="dxa"/>
                        <w:tcBorders>
                          <w:top w:val="nil" w:sz="6" w:space="0" w:color="auto"/>
                          <w:left w:val="nil" w:sz="6" w:space="0" w:color="auto"/>
                          <w:bottom w:val="nil" w:sz="6" w:space="0" w:color="auto"/>
                          <w:right w:val="single" w:sz="4" w:space="0" w:color="000000"/>
                        </w:tcBorders>
                      </w:tcPr>
                      <w:p>
                        <w:pPr>
                          <w:pStyle w:val="TableParagraph"/>
                          <w:spacing w:line="273" w:lineRule="exact"/>
                          <w:ind w:left="122" w:right="0"/>
                          <w:jc w:val="left"/>
                          <w:rPr>
                            <w:rFonts w:ascii="宋体" w:hAnsi="宋体" w:cs="宋体" w:eastAsia="宋体" w:hint="default"/>
                            <w:sz w:val="21"/>
                            <w:szCs w:val="21"/>
                          </w:rPr>
                        </w:pPr>
                        <w:r>
                          <w:rPr>
                            <w:rFonts w:ascii="宋体" w:hAnsi="宋体" w:cs="宋体" w:eastAsia="宋体" w:hint="default"/>
                            <w:sz w:val="21"/>
                            <w:szCs w:val="21"/>
                          </w:rPr>
                          <w:t>本公司发行在外普通股的加权平均数（稀释）</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69"/>
                          <w:ind w:right="101"/>
                          <w:jc w:val="right"/>
                          <w:rPr>
                            <w:rFonts w:ascii="Calibri" w:hAnsi="Calibri" w:cs="Calibri" w:eastAsia="Calibri" w:hint="default"/>
                            <w:sz w:val="21"/>
                            <w:szCs w:val="21"/>
                          </w:rPr>
                        </w:pPr>
                        <w:r>
                          <w:rPr>
                            <w:rFonts w:ascii="Calibri"/>
                            <w:spacing w:val="-2"/>
                            <w:sz w:val="21"/>
                          </w:rPr>
                          <w:t>180,000,000.00</w:t>
                        </w:r>
                      </w:p>
                    </w:tc>
                    <w:tc>
                      <w:tcPr>
                        <w:tcW w:w="1560" w:type="dxa"/>
                        <w:tcBorders>
                          <w:top w:val="nil" w:sz="6" w:space="0" w:color="auto"/>
                          <w:left w:val="single" w:sz="4" w:space="0" w:color="000000"/>
                          <w:bottom w:val="nil" w:sz="6" w:space="0" w:color="auto"/>
                          <w:right w:val="nil" w:sz="6" w:space="0" w:color="auto"/>
                        </w:tcBorders>
                      </w:tcPr>
                      <w:p>
                        <w:pPr>
                          <w:pStyle w:val="TableParagraph"/>
                          <w:spacing w:line="240" w:lineRule="auto" w:before="69"/>
                          <w:ind w:right="106"/>
                          <w:jc w:val="right"/>
                          <w:rPr>
                            <w:rFonts w:ascii="Calibri" w:hAnsi="Calibri" w:cs="Calibri" w:eastAsia="Calibri" w:hint="default"/>
                            <w:sz w:val="21"/>
                            <w:szCs w:val="21"/>
                          </w:rPr>
                        </w:pPr>
                        <w:r>
                          <w:rPr>
                            <w:rFonts w:ascii="Calibri"/>
                            <w:spacing w:val="-2"/>
                            <w:sz w:val="21"/>
                          </w:rPr>
                          <w:t>135,000,000.00</w:t>
                        </w:r>
                      </w:p>
                    </w:tc>
                  </w:tr>
                  <w:tr>
                    <w:trPr>
                      <w:trHeight w:val="370" w:hRule="exact"/>
                    </w:trPr>
                    <w:tc>
                      <w:tcPr>
                        <w:tcW w:w="4542" w:type="dxa"/>
                        <w:tcBorders>
                          <w:top w:val="nil" w:sz="6" w:space="0" w:color="auto"/>
                          <w:left w:val="nil" w:sz="6" w:space="0" w:color="auto"/>
                          <w:bottom w:val="single" w:sz="12" w:space="0" w:color="000000"/>
                          <w:right w:val="single" w:sz="4" w:space="0" w:color="000000"/>
                        </w:tcBorders>
                      </w:tcPr>
                      <w:p>
                        <w:pPr>
                          <w:pStyle w:val="TableParagraph"/>
                          <w:spacing w:line="300" w:lineRule="exact"/>
                          <w:ind w:left="122" w:right="0"/>
                          <w:jc w:val="left"/>
                          <w:rPr>
                            <w:rFonts w:ascii="宋体" w:hAnsi="宋体" w:cs="宋体" w:eastAsia="宋体" w:hint="default"/>
                            <w:sz w:val="21"/>
                            <w:szCs w:val="21"/>
                          </w:rPr>
                        </w:pPr>
                        <w:r>
                          <w:rPr>
                            <w:rFonts w:ascii="宋体" w:hAnsi="宋体" w:cs="宋体" w:eastAsia="宋体" w:hint="default"/>
                            <w:sz w:val="21"/>
                            <w:szCs w:val="21"/>
                          </w:rPr>
                          <w:t>稀释每股收益（元</w:t>
                        </w:r>
                        <w:r>
                          <w:rPr>
                            <w:rFonts w:ascii="Calibri" w:hAnsi="Calibri" w:cs="Calibri" w:eastAsia="Calibri" w:hint="default"/>
                            <w:sz w:val="21"/>
                            <w:szCs w:val="21"/>
                          </w:rPr>
                          <w:t>/</w:t>
                        </w:r>
                        <w:r>
                          <w:rPr>
                            <w:rFonts w:ascii="宋体" w:hAnsi="宋体" w:cs="宋体" w:eastAsia="宋体" w:hint="default"/>
                            <w:sz w:val="21"/>
                            <w:szCs w:val="21"/>
                          </w:rPr>
                          <w:t>股）</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9"/>
                          <w:ind w:right="102"/>
                          <w:jc w:val="right"/>
                          <w:rPr>
                            <w:rFonts w:ascii="Calibri" w:hAnsi="Calibri" w:cs="Calibri" w:eastAsia="Calibri" w:hint="default"/>
                            <w:sz w:val="21"/>
                            <w:szCs w:val="21"/>
                          </w:rPr>
                        </w:pPr>
                        <w:r>
                          <w:rPr>
                            <w:rFonts w:ascii="Calibri"/>
                            <w:spacing w:val="-1"/>
                            <w:sz w:val="21"/>
                          </w:rPr>
                          <w:t>0.33</w:t>
                        </w:r>
                      </w:p>
                    </w:tc>
                    <w:tc>
                      <w:tcPr>
                        <w:tcW w:w="1560" w:type="dxa"/>
                        <w:tcBorders>
                          <w:top w:val="nil" w:sz="6" w:space="0" w:color="auto"/>
                          <w:left w:val="single" w:sz="4" w:space="0" w:color="000000"/>
                          <w:bottom w:val="single" w:sz="12" w:space="0" w:color="000000"/>
                          <w:right w:val="nil" w:sz="6" w:space="0" w:color="auto"/>
                        </w:tcBorders>
                      </w:tcPr>
                      <w:p>
                        <w:pPr>
                          <w:pStyle w:val="TableParagraph"/>
                          <w:spacing w:line="240" w:lineRule="auto" w:before="69"/>
                          <w:ind w:right="104"/>
                          <w:jc w:val="right"/>
                          <w:rPr>
                            <w:rFonts w:ascii="Calibri" w:hAnsi="Calibri" w:cs="Calibri" w:eastAsia="Calibri" w:hint="default"/>
                            <w:sz w:val="21"/>
                            <w:szCs w:val="21"/>
                          </w:rPr>
                        </w:pPr>
                        <w:r>
                          <w:rPr>
                            <w:rFonts w:ascii="Calibri"/>
                            <w:spacing w:val="-2"/>
                            <w:sz w:val="21"/>
                          </w:rPr>
                          <w:t>0.47</w:t>
                        </w:r>
                      </w:p>
                    </w:tc>
                  </w:tr>
                </w:tbl>
                <w:p>
                  <w:pPr/>
                </w:p>
              </w:txbxContent>
            </v:textbox>
            <w10:wrap type="none"/>
          </v:shape>
        </w:pict>
      </w:r>
      <w:r>
        <w:rPr>
          <w:rFonts w:ascii="宋体" w:hAnsi="宋体" w:cs="宋体" w:eastAsia="宋体" w:hint="default"/>
          <w:spacing w:val="-1"/>
          <w:sz w:val="21"/>
          <w:szCs w:val="21"/>
        </w:rPr>
        <w:t>稀释每股收益以调整后的归属于本公司普通股股东的合并净利润除以调整后的本公</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z w:val="21"/>
          <w:szCs w:val="21"/>
        </w:rPr>
        <w:t>司发行在外普通股的加权平均数计算：</w:t>
      </w:r>
    </w:p>
    <w:p>
      <w:pPr>
        <w:spacing w:line="240" w:lineRule="auto" w:before="12"/>
        <w:rPr>
          <w:rFonts w:ascii="宋体" w:hAnsi="宋体" w:cs="宋体" w:eastAsia="宋体" w:hint="default"/>
          <w:sz w:val="25"/>
          <w:szCs w:val="25"/>
        </w:rPr>
      </w:pPr>
    </w:p>
    <w:p>
      <w:pPr>
        <w:spacing w:line="20" w:lineRule="exact"/>
        <w:ind w:left="716" w:right="0" w:firstLine="0"/>
        <w:rPr>
          <w:rFonts w:ascii="宋体" w:hAnsi="宋体" w:cs="宋体" w:eastAsia="宋体" w:hint="default"/>
          <w:sz w:val="2"/>
          <w:szCs w:val="2"/>
        </w:rPr>
      </w:pPr>
      <w:r>
        <w:rPr>
          <w:rFonts w:ascii="宋体" w:hAnsi="宋体" w:cs="宋体" w:eastAsia="宋体" w:hint="default"/>
          <w:sz w:val="2"/>
          <w:szCs w:val="2"/>
        </w:rPr>
        <w:pict>
          <v:group style="width:389.5pt;height:.5pt;mso-position-horizontal-relative:char;mso-position-vertical-relative:line" coordorigin="0,0" coordsize="7790,10">
            <v:shape style="position:absolute;left:0;top:0;width:4523;height:10" type="#_x0000_t75" stroked="false">
              <v:imagedata r:id="rId557" o:title=""/>
            </v:shape>
            <v:shape style="position:absolute;left:4518;top:0;width:1706;height:10" type="#_x0000_t75" stroked="false">
              <v:imagedata r:id="rId558" o:title=""/>
            </v:shape>
            <v:shape style="position:absolute;left:6219;top:0;width:1570;height:10" type="#_x0000_t75" stroked="false">
              <v:imagedata r:id="rId246"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6"/>
          <w:szCs w:val="26"/>
        </w:rPr>
      </w:pPr>
    </w:p>
    <w:p>
      <w:pPr>
        <w:spacing w:line="20" w:lineRule="exact"/>
        <w:ind w:left="716" w:right="0" w:firstLine="0"/>
        <w:rPr>
          <w:rFonts w:ascii="宋体" w:hAnsi="宋体" w:cs="宋体" w:eastAsia="宋体" w:hint="default"/>
          <w:sz w:val="2"/>
          <w:szCs w:val="2"/>
        </w:rPr>
      </w:pPr>
      <w:r>
        <w:rPr>
          <w:rFonts w:ascii="宋体" w:hAnsi="宋体" w:cs="宋体" w:eastAsia="宋体" w:hint="default"/>
          <w:sz w:val="2"/>
          <w:szCs w:val="2"/>
        </w:rPr>
        <w:pict>
          <v:group style="width:389.5pt;height:.5pt;mso-position-horizontal-relative:char;mso-position-vertical-relative:line" coordorigin="0,0" coordsize="7790,10">
            <v:shape style="position:absolute;left:0;top:0;width:4523;height:10" type="#_x0000_t75" stroked="false">
              <v:imagedata r:id="rId557" o:title=""/>
            </v:shape>
            <v:shape style="position:absolute;left:4518;top:0;width:1706;height:10" type="#_x0000_t75" stroked="false">
              <v:imagedata r:id="rId559" o:title=""/>
            </v:shape>
            <v:shape style="position:absolute;left:6219;top:0;width:1570;height:10" type="#_x0000_t75" stroked="false">
              <v:imagedata r:id="rId362"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spacing w:line="20" w:lineRule="exact"/>
        <w:ind w:left="716" w:right="0" w:firstLine="0"/>
        <w:rPr>
          <w:rFonts w:ascii="宋体" w:hAnsi="宋体" w:cs="宋体" w:eastAsia="宋体" w:hint="default"/>
          <w:sz w:val="2"/>
          <w:szCs w:val="2"/>
        </w:rPr>
      </w:pPr>
      <w:r>
        <w:rPr>
          <w:rFonts w:ascii="宋体" w:hAnsi="宋体" w:cs="宋体" w:eastAsia="宋体" w:hint="default"/>
          <w:sz w:val="2"/>
          <w:szCs w:val="2"/>
        </w:rPr>
        <w:pict>
          <v:group style="width:389.5pt;height:.5pt;mso-position-horizontal-relative:char;mso-position-vertical-relative:line" coordorigin="0,0" coordsize="7790,10">
            <v:shape style="position:absolute;left:0;top:0;width:4523;height:10" type="#_x0000_t75" stroked="false">
              <v:imagedata r:id="rId557" o:title=""/>
            </v:shape>
            <v:shape style="position:absolute;left:4518;top:0;width:1706;height:10" type="#_x0000_t75" stroked="false">
              <v:imagedata r:id="rId558" o:title=""/>
            </v:shape>
            <v:shape style="position:absolute;left:6219;top:0;width:1570;height:10" type="#_x0000_t75" stroked="false">
              <v:imagedata r:id="rId246"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7"/>
          <w:szCs w:val="17"/>
        </w:rPr>
      </w:pPr>
    </w:p>
    <w:p>
      <w:pPr>
        <w:spacing w:before="0"/>
        <w:ind w:left="858" w:right="0" w:firstLine="0"/>
        <w:jc w:val="left"/>
        <w:rPr>
          <w:rFonts w:ascii="宋体" w:hAnsi="宋体" w:cs="宋体" w:eastAsia="宋体" w:hint="default"/>
          <w:sz w:val="21"/>
          <w:szCs w:val="21"/>
        </w:rPr>
      </w:pPr>
      <w:r>
        <w:rPr/>
        <w:pict>
          <v:shape style="position:absolute;margin-left:337.98999pt;margin-top:16.823669pt;width:.47998pt;height:.12pt;mso-position-horizontal-relative:page;mso-position-vertical-relative:paragraph;z-index:-1190104" type="#_x0000_t75" stroked="false">
            <v:imagedata r:id="rId556" o:title=""/>
          </v:shape>
        </w:pict>
      </w:r>
      <w:r>
        <w:rPr/>
        <w:pict>
          <v:shape style="position:absolute;margin-left:419.470001pt;margin-top:16.823669pt;width:.48001pt;height:.12pt;mso-position-horizontal-relative:page;mso-position-vertical-relative:paragraph;z-index:-1190080" type="#_x0000_t75" stroked="false">
            <v:imagedata r:id="rId556" o:title=""/>
          </v:shape>
        </w:pict>
      </w:r>
      <w:r>
        <w:rPr/>
        <w:pict>
          <v:shape style="position:absolute;margin-left:111.379997pt;margin-top:35.54369pt;width:393.696414pt;height:.48pt;mso-position-horizontal-relative:page;mso-position-vertical-relative:paragraph;z-index:-1190056" type="#_x0000_t75" stroked="false">
            <v:imagedata r:id="rId560" o:title=""/>
          </v:shape>
        </w:pict>
      </w:r>
      <w:r>
        <w:rPr>
          <w:rFonts w:ascii="宋体" w:hAnsi="宋体" w:cs="宋体" w:eastAsia="宋体" w:hint="default"/>
          <w:sz w:val="21"/>
          <w:szCs w:val="21"/>
        </w:rPr>
        <w:t>普通股的加权平均数（稀释）计算过程如下：</w:t>
      </w:r>
    </w:p>
    <w:p>
      <w:pPr>
        <w:spacing w:line="240" w:lineRule="auto" w:before="7"/>
        <w:rPr>
          <w:rFonts w:ascii="宋体" w:hAnsi="宋体" w:cs="宋体" w:eastAsia="宋体" w:hint="default"/>
          <w:sz w:val="2"/>
          <w:szCs w:val="2"/>
        </w:rPr>
      </w:pPr>
    </w:p>
    <w:tbl>
      <w:tblPr>
        <w:tblW w:w="0" w:type="auto"/>
        <w:jc w:val="left"/>
        <w:tblInd w:w="553" w:type="dxa"/>
        <w:tblLayout w:type="fixed"/>
        <w:tblCellMar>
          <w:top w:w="0" w:type="dxa"/>
          <w:left w:w="0" w:type="dxa"/>
          <w:bottom w:w="0" w:type="dxa"/>
          <w:right w:w="0" w:type="dxa"/>
        </w:tblCellMar>
        <w:tblLook w:val="01E0"/>
      </w:tblPr>
      <w:tblGrid>
        <w:gridCol w:w="4551"/>
        <w:gridCol w:w="1630"/>
        <w:gridCol w:w="1707"/>
      </w:tblGrid>
      <w:tr>
        <w:trPr>
          <w:trHeight w:val="395" w:hRule="exact"/>
        </w:trPr>
        <w:tc>
          <w:tcPr>
            <w:tcW w:w="4551"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14"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6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388"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1707"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427"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758" w:hRule="exact"/>
        </w:trPr>
        <w:tc>
          <w:tcPr>
            <w:tcW w:w="4551" w:type="dxa"/>
            <w:tcBorders>
              <w:top w:val="nil" w:sz="6" w:space="0" w:color="auto"/>
              <w:left w:val="nil" w:sz="6" w:space="0" w:color="auto"/>
              <w:bottom w:val="single" w:sz="4" w:space="0" w:color="000000"/>
              <w:right w:val="single" w:sz="4" w:space="0" w:color="000000"/>
            </w:tcBorders>
          </w:tcPr>
          <w:p>
            <w:pPr>
              <w:pStyle w:val="TableParagraph"/>
              <w:spacing w:line="326" w:lineRule="auto" w:before="22"/>
              <w:ind w:left="120" w:right="103"/>
              <w:jc w:val="left"/>
              <w:rPr>
                <w:rFonts w:ascii="宋体" w:hAnsi="宋体" w:cs="宋体" w:eastAsia="宋体" w:hint="default"/>
                <w:sz w:val="21"/>
                <w:szCs w:val="21"/>
              </w:rPr>
            </w:pPr>
            <w:r>
              <w:rPr>
                <w:rFonts w:ascii="宋体" w:hAnsi="宋体" w:cs="宋体" w:eastAsia="宋体" w:hint="default"/>
                <w:spacing w:val="3"/>
                <w:sz w:val="21"/>
                <w:szCs w:val="21"/>
              </w:rPr>
              <w:t>计算基本每股收益时年末发行在外的普通股加</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权平均数</w:t>
            </w:r>
          </w:p>
        </w:tc>
        <w:tc>
          <w:tcPr>
            <w:tcW w:w="163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1"/>
              <w:jc w:val="right"/>
              <w:rPr>
                <w:rFonts w:ascii="Calibri" w:hAnsi="Calibri" w:cs="Calibri" w:eastAsia="Calibri" w:hint="default"/>
                <w:sz w:val="21"/>
                <w:szCs w:val="21"/>
              </w:rPr>
            </w:pPr>
            <w:r>
              <w:rPr>
                <w:rFonts w:ascii="Calibri"/>
                <w:spacing w:val="-2"/>
                <w:sz w:val="21"/>
              </w:rPr>
              <w:t>180,000,000.00</w:t>
            </w:r>
          </w:p>
        </w:tc>
        <w:tc>
          <w:tcPr>
            <w:tcW w:w="1707" w:type="dxa"/>
            <w:tcBorders>
              <w:top w:val="nil" w:sz="6" w:space="0" w:color="auto"/>
              <w:left w:val="single" w:sz="4" w:space="0" w:color="000000"/>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240" w:lineRule="auto"/>
              <w:ind w:right="106"/>
              <w:jc w:val="right"/>
              <w:rPr>
                <w:rFonts w:ascii="Calibri" w:hAnsi="Calibri" w:cs="Calibri" w:eastAsia="Calibri" w:hint="default"/>
                <w:sz w:val="21"/>
                <w:szCs w:val="21"/>
              </w:rPr>
            </w:pPr>
            <w:r>
              <w:rPr>
                <w:rFonts w:ascii="Calibri"/>
                <w:spacing w:val="-2"/>
                <w:sz w:val="21"/>
              </w:rPr>
              <w:t>135,000,000.00</w:t>
            </w:r>
          </w:p>
        </w:tc>
      </w:tr>
      <w:tr>
        <w:trPr>
          <w:trHeight w:val="398" w:hRule="exact"/>
        </w:trPr>
        <w:tc>
          <w:tcPr>
            <w:tcW w:w="4551" w:type="dxa"/>
            <w:tcBorders>
              <w:top w:val="single" w:sz="4" w:space="0" w:color="000000"/>
              <w:left w:val="nil" w:sz="6" w:space="0" w:color="auto"/>
              <w:bottom w:val="nil" w:sz="6" w:space="0" w:color="auto"/>
              <w:right w:val="single" w:sz="4" w:space="0" w:color="000000"/>
            </w:tcBorders>
          </w:tcPr>
          <w:p>
            <w:pPr>
              <w:pStyle w:val="TableParagraph"/>
              <w:spacing w:line="240" w:lineRule="auto" w:before="18"/>
              <w:ind w:left="120" w:right="0"/>
              <w:jc w:val="left"/>
              <w:rPr>
                <w:rFonts w:ascii="Calibri" w:hAnsi="Calibri" w:cs="Calibri" w:eastAsia="Calibri" w:hint="default"/>
                <w:sz w:val="21"/>
                <w:szCs w:val="21"/>
              </w:rPr>
            </w:pPr>
            <w:r>
              <w:rPr>
                <w:rFonts w:ascii="Calibri" w:hAnsi="Calibri" w:cs="Calibri" w:eastAsia="Calibri" w:hint="default"/>
                <w:sz w:val="21"/>
                <w:szCs w:val="21"/>
              </w:rPr>
              <w:t>[</w:t>
            </w:r>
            <w:r>
              <w:rPr>
                <w:rFonts w:ascii="宋体" w:hAnsi="宋体" w:cs="宋体" w:eastAsia="宋体" w:hint="default"/>
                <w:sz w:val="21"/>
                <w:szCs w:val="21"/>
              </w:rPr>
              <w:t>可转换债券的影响</w:t>
            </w:r>
            <w:r>
              <w:rPr>
                <w:rFonts w:ascii="Calibri" w:hAnsi="Calibri" w:cs="Calibri" w:eastAsia="Calibri" w:hint="default"/>
                <w:sz w:val="21"/>
                <w:szCs w:val="21"/>
              </w:rPr>
              <w:t>]</w:t>
            </w:r>
          </w:p>
        </w:tc>
        <w:tc>
          <w:tcPr>
            <w:tcW w:w="163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59"/>
              <w:ind w:right="100"/>
              <w:jc w:val="right"/>
              <w:rPr>
                <w:rFonts w:ascii="Calibri" w:hAnsi="Calibri" w:cs="Calibri" w:eastAsia="Calibri" w:hint="default"/>
                <w:sz w:val="21"/>
                <w:szCs w:val="21"/>
              </w:rPr>
            </w:pPr>
            <w:r>
              <w:rPr>
                <w:rFonts w:ascii="Calibri"/>
                <w:spacing w:val="-1"/>
                <w:sz w:val="21"/>
              </w:rPr>
              <w:t>0.00</w:t>
            </w:r>
          </w:p>
        </w:tc>
        <w:tc>
          <w:tcPr>
            <w:tcW w:w="1707" w:type="dxa"/>
            <w:tcBorders>
              <w:top w:val="single" w:sz="4" w:space="0" w:color="000000"/>
              <w:left w:val="single" w:sz="4" w:space="0" w:color="000000"/>
              <w:bottom w:val="nil" w:sz="6" w:space="0" w:color="auto"/>
              <w:right w:val="nil" w:sz="6" w:space="0" w:color="auto"/>
            </w:tcBorders>
          </w:tcPr>
          <w:p>
            <w:pPr>
              <w:pStyle w:val="TableParagraph"/>
              <w:spacing w:line="240" w:lineRule="auto" w:before="59"/>
              <w:ind w:right="105"/>
              <w:jc w:val="right"/>
              <w:rPr>
                <w:rFonts w:ascii="Calibri" w:hAnsi="Calibri" w:cs="Calibri" w:eastAsia="Calibri" w:hint="default"/>
                <w:sz w:val="21"/>
                <w:szCs w:val="21"/>
              </w:rPr>
            </w:pPr>
            <w:r>
              <w:rPr>
                <w:rFonts w:ascii="Calibri"/>
                <w:spacing w:val="-1"/>
                <w:sz w:val="21"/>
              </w:rPr>
              <w:t>0.00</w:t>
            </w:r>
          </w:p>
        </w:tc>
      </w:tr>
      <w:tr>
        <w:trPr>
          <w:trHeight w:val="385" w:hRule="exact"/>
        </w:trPr>
        <w:tc>
          <w:tcPr>
            <w:tcW w:w="4551"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0" w:right="0"/>
              <w:jc w:val="left"/>
              <w:rPr>
                <w:rFonts w:ascii="Calibri" w:hAnsi="Calibri" w:cs="Calibri" w:eastAsia="Calibri" w:hint="default"/>
                <w:sz w:val="21"/>
                <w:szCs w:val="21"/>
              </w:rPr>
            </w:pPr>
            <w:r>
              <w:rPr>
                <w:rFonts w:ascii="Calibri" w:hAnsi="Calibri" w:cs="Calibri" w:eastAsia="Calibri" w:hint="default"/>
                <w:sz w:val="21"/>
                <w:szCs w:val="21"/>
              </w:rPr>
              <w:t>[</w:t>
            </w:r>
            <w:r>
              <w:rPr>
                <w:rFonts w:ascii="宋体" w:hAnsi="宋体" w:cs="宋体" w:eastAsia="宋体" w:hint="default"/>
                <w:sz w:val="21"/>
                <w:szCs w:val="21"/>
              </w:rPr>
              <w:t>股份期权的影响</w:t>
            </w:r>
            <w:r>
              <w:rPr>
                <w:rFonts w:ascii="Calibri" w:hAnsi="Calibri" w:cs="Calibri" w:eastAsia="Calibri" w:hint="default"/>
                <w:sz w:val="21"/>
                <w:szCs w:val="21"/>
              </w:rPr>
              <w:t>]</w:t>
            </w:r>
          </w:p>
        </w:tc>
        <w:tc>
          <w:tcPr>
            <w:tcW w:w="163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00"/>
              <w:jc w:val="right"/>
              <w:rPr>
                <w:rFonts w:ascii="Calibri" w:hAnsi="Calibri" w:cs="Calibri" w:eastAsia="Calibri" w:hint="default"/>
                <w:sz w:val="21"/>
                <w:szCs w:val="21"/>
              </w:rPr>
            </w:pPr>
            <w:r>
              <w:rPr>
                <w:rFonts w:ascii="Calibri"/>
                <w:spacing w:val="-1"/>
                <w:sz w:val="21"/>
              </w:rPr>
              <w:t>0.00</w:t>
            </w:r>
          </w:p>
        </w:tc>
        <w:tc>
          <w:tcPr>
            <w:tcW w:w="170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right="105"/>
              <w:jc w:val="right"/>
              <w:rPr>
                <w:rFonts w:ascii="Calibri" w:hAnsi="Calibri" w:cs="Calibri" w:eastAsia="Calibri" w:hint="default"/>
                <w:sz w:val="21"/>
                <w:szCs w:val="21"/>
              </w:rPr>
            </w:pPr>
            <w:r>
              <w:rPr>
                <w:rFonts w:ascii="Calibri"/>
                <w:spacing w:val="-1"/>
                <w:sz w:val="21"/>
              </w:rPr>
              <w:t>0.00</w:t>
            </w:r>
          </w:p>
        </w:tc>
      </w:tr>
      <w:tr>
        <w:trPr>
          <w:trHeight w:val="381" w:hRule="exact"/>
        </w:trPr>
        <w:tc>
          <w:tcPr>
            <w:tcW w:w="4551"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left="120" w:right="0"/>
              <w:jc w:val="left"/>
              <w:rPr>
                <w:rFonts w:ascii="宋体" w:hAnsi="宋体" w:cs="宋体" w:eastAsia="宋体" w:hint="default"/>
                <w:sz w:val="21"/>
                <w:szCs w:val="21"/>
              </w:rPr>
            </w:pPr>
            <w:r>
              <w:rPr>
                <w:rFonts w:ascii="宋体" w:hAnsi="宋体" w:cs="宋体" w:eastAsia="宋体" w:hint="default"/>
                <w:sz w:val="21"/>
                <w:szCs w:val="21"/>
              </w:rPr>
              <w:t>年末普通股的加权平均数（稀释）</w:t>
            </w:r>
          </w:p>
        </w:tc>
        <w:tc>
          <w:tcPr>
            <w:tcW w:w="16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1"/>
              <w:ind w:right="101"/>
              <w:jc w:val="right"/>
              <w:rPr>
                <w:rFonts w:ascii="Calibri" w:hAnsi="Calibri" w:cs="Calibri" w:eastAsia="Calibri" w:hint="default"/>
                <w:sz w:val="21"/>
                <w:szCs w:val="21"/>
              </w:rPr>
            </w:pPr>
            <w:r>
              <w:rPr>
                <w:rFonts w:ascii="Calibri"/>
                <w:spacing w:val="-2"/>
                <w:sz w:val="21"/>
              </w:rPr>
              <w:t>180,000,000.00</w:t>
            </w:r>
          </w:p>
        </w:tc>
        <w:tc>
          <w:tcPr>
            <w:tcW w:w="1707" w:type="dxa"/>
            <w:tcBorders>
              <w:top w:val="nil" w:sz="6" w:space="0" w:color="auto"/>
              <w:left w:val="single" w:sz="4" w:space="0" w:color="000000"/>
              <w:bottom w:val="single" w:sz="12" w:space="0" w:color="000000"/>
              <w:right w:val="nil" w:sz="6" w:space="0" w:color="auto"/>
            </w:tcBorders>
          </w:tcPr>
          <w:p>
            <w:pPr>
              <w:pStyle w:val="TableParagraph"/>
              <w:spacing w:line="240" w:lineRule="auto" w:before="51"/>
              <w:ind w:right="106"/>
              <w:jc w:val="right"/>
              <w:rPr>
                <w:rFonts w:ascii="Calibri" w:hAnsi="Calibri" w:cs="Calibri" w:eastAsia="Calibri" w:hint="default"/>
                <w:sz w:val="21"/>
                <w:szCs w:val="21"/>
              </w:rPr>
            </w:pPr>
            <w:r>
              <w:rPr>
                <w:rFonts w:ascii="Calibri"/>
                <w:spacing w:val="-2"/>
                <w:sz w:val="21"/>
              </w:rPr>
              <w:t>135,000,000.00</w:t>
            </w:r>
          </w:p>
        </w:tc>
      </w:tr>
    </w:tbl>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17"/>
          <w:szCs w:val="17"/>
        </w:rPr>
      </w:pPr>
    </w:p>
    <w:p>
      <w:pPr>
        <w:tabs>
          <w:tab w:pos="1400" w:val="left" w:leader="none"/>
        </w:tabs>
        <w:spacing w:before="0"/>
        <w:ind w:left="126" w:right="0" w:firstLine="0"/>
        <w:jc w:val="left"/>
        <w:rPr>
          <w:rFonts w:ascii="宋体" w:hAnsi="宋体" w:cs="宋体" w:eastAsia="宋体" w:hint="default"/>
          <w:sz w:val="21"/>
          <w:szCs w:val="21"/>
        </w:rPr>
      </w:pPr>
      <w:r>
        <w:rPr/>
        <w:pict>
          <v:shape style="position:absolute;margin-left:111.379997pt;margin-top:-64.656319pt;width:393.696414pt;height:.48pt;mso-position-horizontal-relative:page;mso-position-vertical-relative:paragraph;z-index:-1190032" type="#_x0000_t75" stroked="false">
            <v:imagedata r:id="rId560" o:title=""/>
          </v:shape>
        </w:pict>
      </w:r>
      <w:r>
        <w:rPr/>
        <w:pict>
          <v:shape style="position:absolute;margin-left:111.379997pt;margin-top:-45.336376pt;width:393.647206pt;height:.48pt;mso-position-horizontal-relative:page;mso-position-vertical-relative:paragraph;z-index:-1190008" type="#_x0000_t75" stroked="false">
            <v:imagedata r:id="rId560" o:titl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三十七</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现金流量表项目注释</w:t>
      </w:r>
      <w:r>
        <w:rPr>
          <w:rFonts w:ascii="宋体" w:hAnsi="宋体" w:cs="宋体" w:eastAsia="宋体" w:hint="default"/>
          <w:sz w:val="21"/>
          <w:szCs w:val="21"/>
        </w:rPr>
      </w:r>
    </w:p>
    <w:p>
      <w:pPr>
        <w:tabs>
          <w:tab w:pos="1395" w:val="left" w:leader="none"/>
        </w:tabs>
        <w:spacing w:before="110"/>
        <w:ind w:left="858" w:right="0" w:firstLine="0"/>
        <w:jc w:val="left"/>
        <w:rPr>
          <w:rFonts w:ascii="宋体" w:hAnsi="宋体" w:cs="宋体" w:eastAsia="宋体" w:hint="default"/>
          <w:sz w:val="21"/>
          <w:szCs w:val="21"/>
        </w:rPr>
      </w:pPr>
      <w:r>
        <w:rPr/>
        <w:pict>
          <v:group style="position:absolute;margin-left:385.98999pt;margin-top:22.203655pt;width:.6pt;height:114.4pt;mso-position-horizontal-relative:page;mso-position-vertical-relative:paragraph;z-index:-1189984" coordorigin="7720,444" coordsize="12,2288">
            <v:shape style="position:absolute;left:7722;top:444;width:10;height:2" type="#_x0000_t75" stroked="false">
              <v:imagedata r:id="rId561" o:title=""/>
            </v:shape>
            <v:group style="position:absolute;left:7722;top:466;width:10;height:20" coordorigin="7722,466" coordsize="10,20">
              <v:shape style="position:absolute;left:7722;top:466;width:10;height:20" coordorigin="7722,466" coordsize="10,20" path="m7722,485l7732,485,7732,466,7722,466,7722,485xe" filled="true" fillcolor="#000000" stroked="false">
                <v:path arrowok="t"/>
                <v:fill type="solid"/>
              </v:shape>
            </v:group>
            <v:group style="position:absolute;left:7722;top:485;width:10;height:20" coordorigin="7722,485" coordsize="10,20">
              <v:shape style="position:absolute;left:7722;top:485;width:10;height:20" coordorigin="7722,485" coordsize="10,20" path="m7722,504l7732,504,7732,485,7722,485,7722,504xe" filled="true" fillcolor="#000000" stroked="false">
                <v:path arrowok="t"/>
                <v:fill type="solid"/>
              </v:shape>
            </v:group>
            <v:group style="position:absolute;left:7722;top:504;width:10;height:20" coordorigin="7722,504" coordsize="10,20">
              <v:shape style="position:absolute;left:7722;top:504;width:10;height:20" coordorigin="7722,504" coordsize="10,20" path="m7722,523l7732,523,7732,504,7722,504,7722,523xe" filled="true" fillcolor="#000000" stroked="false">
                <v:path arrowok="t"/>
                <v:fill type="solid"/>
              </v:shape>
            </v:group>
            <v:group style="position:absolute;left:7722;top:523;width:10;height:20" coordorigin="7722,523" coordsize="10,20">
              <v:shape style="position:absolute;left:7722;top:523;width:10;height:20" coordorigin="7722,523" coordsize="10,20" path="m7722,542l7732,542,7732,523,7722,523,7722,542xe" filled="true" fillcolor="#000000" stroked="false">
                <v:path arrowok="t"/>
                <v:fill type="solid"/>
              </v:shape>
            </v:group>
            <v:group style="position:absolute;left:7722;top:542;width:10;height:20" coordorigin="7722,542" coordsize="10,20">
              <v:shape style="position:absolute;left:7722;top:542;width:10;height:20" coordorigin="7722,542" coordsize="10,20" path="m7722,562l7732,562,7732,542,7722,542,7722,562xe" filled="true" fillcolor="#000000" stroked="false">
                <v:path arrowok="t"/>
                <v:fill type="solid"/>
              </v:shape>
            </v:group>
            <v:group style="position:absolute;left:7722;top:562;width:10;height:20" coordorigin="7722,562" coordsize="10,20">
              <v:shape style="position:absolute;left:7722;top:562;width:10;height:20" coordorigin="7722,562" coordsize="10,20" path="m7722,581l7732,581,7732,562,7722,562,7722,581xe" filled="true" fillcolor="#000000" stroked="false">
                <v:path arrowok="t"/>
                <v:fill type="solid"/>
              </v:shape>
            </v:group>
            <v:group style="position:absolute;left:7722;top:581;width:10;height:20" coordorigin="7722,581" coordsize="10,20">
              <v:shape style="position:absolute;left:7722;top:581;width:10;height:20" coordorigin="7722,581" coordsize="10,20" path="m7722,600l7732,600,7732,581,7722,581,7722,600xe" filled="true" fillcolor="#000000" stroked="false">
                <v:path arrowok="t"/>
                <v:fill type="solid"/>
              </v:shape>
            </v:group>
            <v:group style="position:absolute;left:7722;top:600;width:10;height:20" coordorigin="7722,600" coordsize="10,20">
              <v:shape style="position:absolute;left:7722;top:600;width:10;height:20" coordorigin="7722,600" coordsize="10,20" path="m7722,619l7732,619,7732,600,7722,600,7722,619xe" filled="true" fillcolor="#000000" stroked="false">
                <v:path arrowok="t"/>
                <v:fill type="solid"/>
              </v:shape>
            </v:group>
            <v:group style="position:absolute;left:7722;top:619;width:10;height:20" coordorigin="7722,619" coordsize="10,20">
              <v:shape style="position:absolute;left:7722;top:619;width:10;height:20" coordorigin="7722,619" coordsize="10,20" path="m7722,638l7732,638,7732,619,7722,619,7722,638xe" filled="true" fillcolor="#000000" stroked="false">
                <v:path arrowok="t"/>
                <v:fill type="solid"/>
              </v:shape>
            </v:group>
            <v:group style="position:absolute;left:7722;top:638;width:10;height:20" coordorigin="7722,638" coordsize="10,20">
              <v:shape style="position:absolute;left:7722;top:638;width:10;height:20" coordorigin="7722,638" coordsize="10,20" path="m7722,658l7732,658,7732,638,7722,638,7722,658xe" filled="true" fillcolor="#000000" stroked="false">
                <v:path arrowok="t"/>
                <v:fill type="solid"/>
              </v:shape>
            </v:group>
            <v:group style="position:absolute;left:7722;top:658;width:10;height:20" coordorigin="7722,658" coordsize="10,20">
              <v:shape style="position:absolute;left:7722;top:658;width:10;height:20" coordorigin="7722,658" coordsize="10,20" path="m7722,677l7732,677,7732,658,7722,658,7722,677xe" filled="true" fillcolor="#000000" stroked="false">
                <v:path arrowok="t"/>
                <v:fill type="solid"/>
              </v:shape>
            </v:group>
            <v:group style="position:absolute;left:7722;top:677;width:10;height:20" coordorigin="7722,677" coordsize="10,20">
              <v:shape style="position:absolute;left:7722;top:677;width:10;height:20" coordorigin="7722,677" coordsize="10,20" path="m7722,696l7732,696,7732,677,7722,677,7722,696xe" filled="true" fillcolor="#000000" stroked="false">
                <v:path arrowok="t"/>
                <v:fill type="solid"/>
              </v:shape>
            </v:group>
            <v:group style="position:absolute;left:7722;top:696;width:10;height:20" coordorigin="7722,696" coordsize="10,20">
              <v:shape style="position:absolute;left:7722;top:696;width:10;height:20" coordorigin="7722,696" coordsize="10,20" path="m7722,715l7732,715,7732,696,7722,696,7722,715xe" filled="true" fillcolor="#000000" stroked="false">
                <v:path arrowok="t"/>
                <v:fill type="solid"/>
              </v:shape>
            </v:group>
            <v:group style="position:absolute;left:7722;top:715;width:10;height:20" coordorigin="7722,715" coordsize="10,20">
              <v:shape style="position:absolute;left:7722;top:715;width:10;height:20" coordorigin="7722,715" coordsize="10,20" path="m7722,734l7732,734,7732,715,7722,715,7722,734xe" filled="true" fillcolor="#000000" stroked="false">
                <v:path arrowok="t"/>
                <v:fill type="solid"/>
              </v:shape>
            </v:group>
            <v:group style="position:absolute;left:7722;top:734;width:10;height:20" coordorigin="7722,734" coordsize="10,20">
              <v:shape style="position:absolute;left:7722;top:734;width:10;height:20" coordorigin="7722,734" coordsize="10,20" path="m7722,754l7732,754,7732,734,7722,734,7722,754xe" filled="true" fillcolor="#000000" stroked="false">
                <v:path arrowok="t"/>
                <v:fill type="solid"/>
              </v:shape>
            </v:group>
            <v:group style="position:absolute;left:7722;top:754;width:10;height:20" coordorigin="7722,754" coordsize="10,20">
              <v:shape style="position:absolute;left:7722;top:754;width:10;height:20" coordorigin="7722,754" coordsize="10,20" path="m7722,773l7732,773,7732,754,7722,754,7722,773xe" filled="true" fillcolor="#000000" stroked="false">
                <v:path arrowok="t"/>
                <v:fill type="solid"/>
              </v:shape>
            </v:group>
            <v:group style="position:absolute;left:7722;top:773;width:10;height:20" coordorigin="7722,773" coordsize="10,20">
              <v:shape style="position:absolute;left:7722;top:773;width:10;height:20" coordorigin="7722,773" coordsize="10,20" path="m7722,792l7732,792,7732,773,7722,773,7722,792xe" filled="true" fillcolor="#000000" stroked="false">
                <v:path arrowok="t"/>
                <v:fill type="solid"/>
              </v:shape>
              <v:shape style="position:absolute;left:7720;top:821;width:2;height:10" type="#_x0000_t75" stroked="false">
                <v:imagedata r:id="rId562" o:title=""/>
              </v:shape>
            </v:group>
            <v:group style="position:absolute;left:7722;top:850;width:10;height:20" coordorigin="7722,850" coordsize="10,20">
              <v:shape style="position:absolute;left:7722;top:850;width:10;height:20" coordorigin="7722,850" coordsize="10,20" path="m7722,869l7732,869,7732,850,7722,850,7722,869xe" filled="true" fillcolor="#000000" stroked="false">
                <v:path arrowok="t"/>
                <v:fill type="solid"/>
              </v:shape>
            </v:group>
            <v:group style="position:absolute;left:7722;top:869;width:10;height:20" coordorigin="7722,869" coordsize="10,20">
              <v:shape style="position:absolute;left:7722;top:869;width:10;height:20" coordorigin="7722,869" coordsize="10,20" path="m7722,888l7732,888,7732,869,7722,869,7722,888xe" filled="true" fillcolor="#000000" stroked="false">
                <v:path arrowok="t"/>
                <v:fill type="solid"/>
              </v:shape>
            </v:group>
            <v:group style="position:absolute;left:7722;top:888;width:10;height:20" coordorigin="7722,888" coordsize="10,20">
              <v:shape style="position:absolute;left:7722;top:888;width:10;height:20" coordorigin="7722,888" coordsize="10,20" path="m7722,907l7732,907,7732,888,7722,888,7722,907xe" filled="true" fillcolor="#000000" stroked="false">
                <v:path arrowok="t"/>
                <v:fill type="solid"/>
              </v:shape>
            </v:group>
            <v:group style="position:absolute;left:7722;top:907;width:10;height:20" coordorigin="7722,907" coordsize="10,20">
              <v:shape style="position:absolute;left:7722;top:907;width:10;height:20" coordorigin="7722,907" coordsize="10,20" path="m7722,926l7732,926,7732,907,7722,907,7722,926xe" filled="true" fillcolor="#000000" stroked="false">
                <v:path arrowok="t"/>
                <v:fill type="solid"/>
              </v:shape>
            </v:group>
            <v:group style="position:absolute;left:7722;top:926;width:10;height:20" coordorigin="7722,926" coordsize="10,20">
              <v:shape style="position:absolute;left:7722;top:926;width:10;height:20" coordorigin="7722,926" coordsize="10,20" path="m7722,946l7732,946,7732,926,7722,926,7722,946xe" filled="true" fillcolor="#000000" stroked="false">
                <v:path arrowok="t"/>
                <v:fill type="solid"/>
              </v:shape>
            </v:group>
            <v:group style="position:absolute;left:7722;top:946;width:10;height:20" coordorigin="7722,946" coordsize="10,20">
              <v:shape style="position:absolute;left:7722;top:946;width:10;height:20" coordorigin="7722,946" coordsize="10,20" path="m7722,965l7732,965,7732,946,7722,946,7722,965xe" filled="true" fillcolor="#000000" stroked="false">
                <v:path arrowok="t"/>
                <v:fill type="solid"/>
              </v:shape>
            </v:group>
            <v:group style="position:absolute;left:7722;top:965;width:10;height:20" coordorigin="7722,965" coordsize="10,20">
              <v:shape style="position:absolute;left:7722;top:965;width:10;height:20" coordorigin="7722,965" coordsize="10,20" path="m7722,984l7732,984,7732,965,7722,965,7722,984xe" filled="true" fillcolor="#000000" stroked="false">
                <v:path arrowok="t"/>
                <v:fill type="solid"/>
              </v:shape>
            </v:group>
            <v:group style="position:absolute;left:7722;top:984;width:10;height:20" coordorigin="7722,984" coordsize="10,20">
              <v:shape style="position:absolute;left:7722;top:984;width:10;height:20" coordorigin="7722,984" coordsize="10,20" path="m7722,1003l7732,1003,7732,984,7722,984,7722,1003xe" filled="true" fillcolor="#000000" stroked="false">
                <v:path arrowok="t"/>
                <v:fill type="solid"/>
              </v:shape>
            </v:group>
            <v:group style="position:absolute;left:7722;top:1003;width:10;height:20" coordorigin="7722,1003" coordsize="10,20">
              <v:shape style="position:absolute;left:7722;top:1003;width:10;height:20" coordorigin="7722,1003" coordsize="10,20" path="m7722,1022l7732,1022,7732,1003,7722,1003,7722,1022xe" filled="true" fillcolor="#000000" stroked="false">
                <v:path arrowok="t"/>
                <v:fill type="solid"/>
              </v:shape>
            </v:group>
            <v:group style="position:absolute;left:7722;top:1022;width:10;height:20" coordorigin="7722,1022" coordsize="10,20">
              <v:shape style="position:absolute;left:7722;top:1022;width:10;height:20" coordorigin="7722,1022" coordsize="10,20" path="m7722,1042l7732,1042,7732,1022,7722,1022,7722,1042xe" filled="true" fillcolor="#000000" stroked="false">
                <v:path arrowok="t"/>
                <v:fill type="solid"/>
              </v:shape>
            </v:group>
            <v:group style="position:absolute;left:7722;top:1042;width:10;height:20" coordorigin="7722,1042" coordsize="10,20">
              <v:shape style="position:absolute;left:7722;top:1042;width:10;height:20" coordorigin="7722,1042" coordsize="10,20" path="m7722,1061l7732,1061,7732,1042,7722,1042,7722,1061xe" filled="true" fillcolor="#000000" stroked="false">
                <v:path arrowok="t"/>
                <v:fill type="solid"/>
              </v:shape>
            </v:group>
            <v:group style="position:absolute;left:7722;top:1061;width:10;height:20" coordorigin="7722,1061" coordsize="10,20">
              <v:shape style="position:absolute;left:7722;top:1061;width:10;height:20" coordorigin="7722,1061" coordsize="10,20" path="m7722,1080l7732,1080,7732,1061,7722,1061,7722,1080xe" filled="true" fillcolor="#000000" stroked="false">
                <v:path arrowok="t"/>
                <v:fill type="solid"/>
              </v:shape>
            </v:group>
            <v:group style="position:absolute;left:7722;top:1080;width:10;height:20" coordorigin="7722,1080" coordsize="10,20">
              <v:shape style="position:absolute;left:7722;top:1080;width:10;height:20" coordorigin="7722,1080" coordsize="10,20" path="m7722,1099l7732,1099,7732,1080,7722,1080,7722,1099xe" filled="true" fillcolor="#000000" stroked="false">
                <v:path arrowok="t"/>
                <v:fill type="solid"/>
              </v:shape>
            </v:group>
            <v:group style="position:absolute;left:7722;top:1099;width:10;height:20" coordorigin="7722,1099" coordsize="10,20">
              <v:shape style="position:absolute;left:7722;top:1099;width:10;height:20" coordorigin="7722,1099" coordsize="10,20" path="m7722,1118l7732,1118,7732,1099,7722,1099,7722,1118xe" filled="true" fillcolor="#000000" stroked="false">
                <v:path arrowok="t"/>
                <v:fill type="solid"/>
              </v:shape>
            </v:group>
            <v:group style="position:absolute;left:7722;top:1118;width:10;height:20" coordorigin="7722,1118" coordsize="10,20">
              <v:shape style="position:absolute;left:7722;top:1118;width:10;height:20" coordorigin="7722,1118" coordsize="10,20" path="m7722,1138l7732,1138,7732,1118,7722,1118,7722,1138xe" filled="true" fillcolor="#000000" stroked="false">
                <v:path arrowok="t"/>
                <v:fill type="solid"/>
              </v:shape>
            </v:group>
            <v:group style="position:absolute;left:7722;top:1138;width:10;height:20" coordorigin="7722,1138" coordsize="10,20">
              <v:shape style="position:absolute;left:7722;top:1138;width:10;height:20" coordorigin="7722,1138" coordsize="10,20" path="m7722,1157l7732,1157,7732,1138,7722,1138,7722,1157xe" filled="true" fillcolor="#000000" stroked="false">
                <v:path arrowok="t"/>
                <v:fill type="solid"/>
              </v:shape>
            </v:group>
            <v:group style="position:absolute;left:7722;top:1157;width:10;height:20" coordorigin="7722,1157" coordsize="10,20">
              <v:shape style="position:absolute;left:7722;top:1157;width:10;height:20" coordorigin="7722,1157" coordsize="10,20" path="m7722,1176l7732,1176,7732,1157,7722,1157,7722,1176xe" filled="true" fillcolor="#000000" stroked="false">
                <v:path arrowok="t"/>
                <v:fill type="solid"/>
              </v:shape>
              <v:shape style="position:absolute;left:7720;top:1205;width:2;height:10" type="#_x0000_t75" stroked="false">
                <v:imagedata r:id="rId562" o:title=""/>
              </v:shape>
            </v:group>
            <v:group style="position:absolute;left:7722;top:1234;width:10;height:20" coordorigin="7722,1234" coordsize="10,20">
              <v:shape style="position:absolute;left:7722;top:1234;width:10;height:20" coordorigin="7722,1234" coordsize="10,20" path="m7722,1253l7732,1253,7732,1234,7722,1234,7722,1253xe" filled="true" fillcolor="#000000" stroked="false">
                <v:path arrowok="t"/>
                <v:fill type="solid"/>
              </v:shape>
            </v:group>
            <v:group style="position:absolute;left:7722;top:1253;width:10;height:20" coordorigin="7722,1253" coordsize="10,20">
              <v:shape style="position:absolute;left:7722;top:1253;width:10;height:20" coordorigin="7722,1253" coordsize="10,20" path="m7722,1272l7732,1272,7732,1253,7722,1253,7722,1272xe" filled="true" fillcolor="#000000" stroked="false">
                <v:path arrowok="t"/>
                <v:fill type="solid"/>
              </v:shape>
            </v:group>
            <v:group style="position:absolute;left:7722;top:1272;width:10;height:20" coordorigin="7722,1272" coordsize="10,20">
              <v:shape style="position:absolute;left:7722;top:1272;width:10;height:20" coordorigin="7722,1272" coordsize="10,20" path="m7722,1291l7732,1291,7732,1272,7722,1272,7722,1291xe" filled="true" fillcolor="#000000" stroked="false">
                <v:path arrowok="t"/>
                <v:fill type="solid"/>
              </v:shape>
            </v:group>
            <v:group style="position:absolute;left:7722;top:1291;width:10;height:20" coordorigin="7722,1291" coordsize="10,20">
              <v:shape style="position:absolute;left:7722;top:1291;width:10;height:20" coordorigin="7722,1291" coordsize="10,20" path="m7722,1310l7732,1310,7732,1291,7722,1291,7722,1310xe" filled="true" fillcolor="#000000" stroked="false">
                <v:path arrowok="t"/>
                <v:fill type="solid"/>
              </v:shape>
            </v:group>
            <v:group style="position:absolute;left:7722;top:1310;width:10;height:20" coordorigin="7722,1310" coordsize="10,20">
              <v:shape style="position:absolute;left:7722;top:1310;width:10;height:20" coordorigin="7722,1310" coordsize="10,20" path="m7722,1330l7732,1330,7732,1310,7722,1310,7722,1330xe" filled="true" fillcolor="#000000" stroked="false">
                <v:path arrowok="t"/>
                <v:fill type="solid"/>
              </v:shape>
            </v:group>
            <v:group style="position:absolute;left:7722;top:1330;width:10;height:20" coordorigin="7722,1330" coordsize="10,20">
              <v:shape style="position:absolute;left:7722;top:1330;width:10;height:20" coordorigin="7722,1330" coordsize="10,20" path="m7722,1349l7732,1349,7732,1330,7722,1330,7722,1349xe" filled="true" fillcolor="#000000" stroked="false">
                <v:path arrowok="t"/>
                <v:fill type="solid"/>
              </v:shape>
            </v:group>
            <v:group style="position:absolute;left:7722;top:1349;width:10;height:20" coordorigin="7722,1349" coordsize="10,20">
              <v:shape style="position:absolute;left:7722;top:1349;width:10;height:20" coordorigin="7722,1349" coordsize="10,20" path="m7722,1368l7732,1368,7732,1349,7722,1349,7722,1368xe" filled="true" fillcolor="#000000" stroked="false">
                <v:path arrowok="t"/>
                <v:fill type="solid"/>
              </v:shape>
            </v:group>
            <v:group style="position:absolute;left:7722;top:1368;width:10;height:20" coordorigin="7722,1368" coordsize="10,20">
              <v:shape style="position:absolute;left:7722;top:1368;width:10;height:20" coordorigin="7722,1368" coordsize="10,20" path="m7722,1387l7732,1387,7732,1368,7722,1368,7722,1387xe" filled="true" fillcolor="#000000" stroked="false">
                <v:path arrowok="t"/>
                <v:fill type="solid"/>
              </v:shape>
            </v:group>
            <v:group style="position:absolute;left:7722;top:1387;width:10;height:20" coordorigin="7722,1387" coordsize="10,20">
              <v:shape style="position:absolute;left:7722;top:1387;width:10;height:20" coordorigin="7722,1387" coordsize="10,20" path="m7722,1406l7732,1406,7732,1387,7722,1387,7722,1406xe" filled="true" fillcolor="#000000" stroked="false">
                <v:path arrowok="t"/>
                <v:fill type="solid"/>
              </v:shape>
            </v:group>
            <v:group style="position:absolute;left:7722;top:1406;width:10;height:20" coordorigin="7722,1406" coordsize="10,20">
              <v:shape style="position:absolute;left:7722;top:1406;width:10;height:20" coordorigin="7722,1406" coordsize="10,20" path="m7722,1426l7732,1426,7732,1406,7722,1406,7722,1426xe" filled="true" fillcolor="#000000" stroked="false">
                <v:path arrowok="t"/>
                <v:fill type="solid"/>
              </v:shape>
            </v:group>
            <v:group style="position:absolute;left:7722;top:1426;width:10;height:20" coordorigin="7722,1426" coordsize="10,20">
              <v:shape style="position:absolute;left:7722;top:1426;width:10;height:20" coordorigin="7722,1426" coordsize="10,20" path="m7722,1445l7732,1445,7732,1426,7722,1426,7722,1445xe" filled="true" fillcolor="#000000" stroked="false">
                <v:path arrowok="t"/>
                <v:fill type="solid"/>
              </v:shape>
            </v:group>
            <v:group style="position:absolute;left:7722;top:1445;width:10;height:20" coordorigin="7722,1445" coordsize="10,20">
              <v:shape style="position:absolute;left:7722;top:1445;width:10;height:20" coordorigin="7722,1445" coordsize="10,20" path="m7722,1464l7732,1464,7732,1445,7722,1445,7722,1464xe" filled="true" fillcolor="#000000" stroked="false">
                <v:path arrowok="t"/>
                <v:fill type="solid"/>
              </v:shape>
            </v:group>
            <v:group style="position:absolute;left:7722;top:1464;width:10;height:20" coordorigin="7722,1464" coordsize="10,20">
              <v:shape style="position:absolute;left:7722;top:1464;width:10;height:20" coordorigin="7722,1464" coordsize="10,20" path="m7722,1483l7732,1483,7732,1464,7722,1464,7722,1483xe" filled="true" fillcolor="#000000" stroked="false">
                <v:path arrowok="t"/>
                <v:fill type="solid"/>
              </v:shape>
            </v:group>
            <v:group style="position:absolute;left:7722;top:1483;width:10;height:20" coordorigin="7722,1483" coordsize="10,20">
              <v:shape style="position:absolute;left:7722;top:1483;width:10;height:20" coordorigin="7722,1483" coordsize="10,20" path="m7722,1502l7732,1502,7732,1483,7722,1483,7722,1502xe" filled="true" fillcolor="#000000" stroked="false">
                <v:path arrowok="t"/>
                <v:fill type="solid"/>
              </v:shape>
            </v:group>
            <v:group style="position:absolute;left:7722;top:1502;width:10;height:20" coordorigin="7722,1502" coordsize="10,20">
              <v:shape style="position:absolute;left:7722;top:1502;width:10;height:20" coordorigin="7722,1502" coordsize="10,20" path="m7722,1522l7732,1522,7732,1502,7722,1502,7722,1522xe" filled="true" fillcolor="#000000" stroked="false">
                <v:path arrowok="t"/>
                <v:fill type="solid"/>
              </v:shape>
            </v:group>
            <v:group style="position:absolute;left:7722;top:1522;width:10;height:20" coordorigin="7722,1522" coordsize="10,20">
              <v:shape style="position:absolute;left:7722;top:1522;width:10;height:20" coordorigin="7722,1522" coordsize="10,20" path="m7722,1541l7732,1541,7732,1522,7722,1522,7722,1541xe" filled="true" fillcolor="#000000" stroked="false">
                <v:path arrowok="t"/>
                <v:fill type="solid"/>
              </v:shape>
            </v:group>
            <v:group style="position:absolute;left:7722;top:1541;width:10;height:20" coordorigin="7722,1541" coordsize="10,20">
              <v:shape style="position:absolute;left:7722;top:1541;width:10;height:20" coordorigin="7722,1541" coordsize="10,20" path="m7722,1560l7732,1560,7732,1541,7722,1541,7722,1560xe" filled="true" fillcolor="#000000" stroked="false">
                <v:path arrowok="t"/>
                <v:fill type="solid"/>
              </v:shape>
              <v:shape style="position:absolute;left:7720;top:1589;width:2;height:10" type="#_x0000_t75" stroked="false">
                <v:imagedata r:id="rId562" o:title=""/>
              </v:shape>
            </v:group>
            <v:group style="position:absolute;left:7722;top:1618;width:10;height:20" coordorigin="7722,1618" coordsize="10,20">
              <v:shape style="position:absolute;left:7722;top:1618;width:10;height:20" coordorigin="7722,1618" coordsize="10,20" path="m7722,1637l7732,1637,7732,1618,7722,1618,7722,1637xe" filled="true" fillcolor="#000000" stroked="false">
                <v:path arrowok="t"/>
                <v:fill type="solid"/>
              </v:shape>
            </v:group>
            <v:group style="position:absolute;left:7722;top:1637;width:10;height:20" coordorigin="7722,1637" coordsize="10,20">
              <v:shape style="position:absolute;left:7722;top:1637;width:10;height:20" coordorigin="7722,1637" coordsize="10,20" path="m7722,1656l7732,1656,7732,1637,7722,1637,7722,1656xe" filled="true" fillcolor="#000000" stroked="false">
                <v:path arrowok="t"/>
                <v:fill type="solid"/>
              </v:shape>
            </v:group>
            <v:group style="position:absolute;left:7722;top:1656;width:10;height:20" coordorigin="7722,1656" coordsize="10,20">
              <v:shape style="position:absolute;left:7722;top:1656;width:10;height:20" coordorigin="7722,1656" coordsize="10,20" path="m7722,1676l7732,1676,7732,1656,7722,1656,7722,1676xe" filled="true" fillcolor="#000000" stroked="false">
                <v:path arrowok="t"/>
                <v:fill type="solid"/>
              </v:shape>
            </v:group>
            <v:group style="position:absolute;left:7722;top:1676;width:10;height:20" coordorigin="7722,1676" coordsize="10,20">
              <v:shape style="position:absolute;left:7722;top:1676;width:10;height:20" coordorigin="7722,1676" coordsize="10,20" path="m7722,1695l7732,1695,7732,1676,7722,1676,7722,1695xe" filled="true" fillcolor="#000000" stroked="false">
                <v:path arrowok="t"/>
                <v:fill type="solid"/>
              </v:shape>
            </v:group>
            <v:group style="position:absolute;left:7722;top:1695;width:10;height:20" coordorigin="7722,1695" coordsize="10,20">
              <v:shape style="position:absolute;left:7722;top:1695;width:10;height:20" coordorigin="7722,1695" coordsize="10,20" path="m7722,1714l7732,1714,7732,1695,7722,1695,7722,1714xe" filled="true" fillcolor="#000000" stroked="false">
                <v:path arrowok="t"/>
                <v:fill type="solid"/>
              </v:shape>
            </v:group>
            <v:group style="position:absolute;left:7722;top:1714;width:10;height:20" coordorigin="7722,1714" coordsize="10,20">
              <v:shape style="position:absolute;left:7722;top:1714;width:10;height:20" coordorigin="7722,1714" coordsize="10,20" path="m7722,1733l7732,1733,7732,1714,7722,1714,7722,1733xe" filled="true" fillcolor="#000000" stroked="false">
                <v:path arrowok="t"/>
                <v:fill type="solid"/>
              </v:shape>
            </v:group>
            <v:group style="position:absolute;left:7722;top:1733;width:10;height:20" coordorigin="7722,1733" coordsize="10,20">
              <v:shape style="position:absolute;left:7722;top:1733;width:10;height:20" coordorigin="7722,1733" coordsize="10,20" path="m7722,1752l7732,1752,7732,1733,7722,1733,7722,1752xe" filled="true" fillcolor="#000000" stroked="false">
                <v:path arrowok="t"/>
                <v:fill type="solid"/>
              </v:shape>
            </v:group>
            <v:group style="position:absolute;left:7722;top:1752;width:10;height:20" coordorigin="7722,1752" coordsize="10,20">
              <v:shape style="position:absolute;left:7722;top:1752;width:10;height:20" coordorigin="7722,1752" coordsize="10,20" path="m7722,1772l7732,1772,7732,1752,7722,1752,7722,1772xe" filled="true" fillcolor="#000000" stroked="false">
                <v:path arrowok="t"/>
                <v:fill type="solid"/>
              </v:shape>
            </v:group>
            <v:group style="position:absolute;left:7722;top:1772;width:10;height:20" coordorigin="7722,1772" coordsize="10,20">
              <v:shape style="position:absolute;left:7722;top:1772;width:10;height:20" coordorigin="7722,1772" coordsize="10,20" path="m7722,1791l7732,1791,7732,1772,7722,1772,7722,1791xe" filled="true" fillcolor="#000000" stroked="false">
                <v:path arrowok="t"/>
                <v:fill type="solid"/>
              </v:shape>
            </v:group>
            <v:group style="position:absolute;left:7722;top:1791;width:10;height:20" coordorigin="7722,1791" coordsize="10,20">
              <v:shape style="position:absolute;left:7722;top:1791;width:10;height:20" coordorigin="7722,1791" coordsize="10,20" path="m7722,1810l7732,1810,7732,1791,7722,1791,7722,1810xe" filled="true" fillcolor="#000000" stroked="false">
                <v:path arrowok="t"/>
                <v:fill type="solid"/>
              </v:shape>
            </v:group>
            <v:group style="position:absolute;left:7722;top:1810;width:10;height:20" coordorigin="7722,1810" coordsize="10,20">
              <v:shape style="position:absolute;left:7722;top:1810;width:10;height:20" coordorigin="7722,1810" coordsize="10,20" path="m7722,1829l7732,1829,7732,1810,7722,1810,7722,1829xe" filled="true" fillcolor="#000000" stroked="false">
                <v:path arrowok="t"/>
                <v:fill type="solid"/>
              </v:shape>
            </v:group>
            <v:group style="position:absolute;left:7722;top:1829;width:10;height:20" coordorigin="7722,1829" coordsize="10,20">
              <v:shape style="position:absolute;left:7722;top:1829;width:10;height:20" coordorigin="7722,1829" coordsize="10,20" path="m7722,1848l7732,1848,7732,1829,7722,1829,7722,1848xe" filled="true" fillcolor="#000000" stroked="false">
                <v:path arrowok="t"/>
                <v:fill type="solid"/>
              </v:shape>
            </v:group>
            <v:group style="position:absolute;left:7722;top:1848;width:10;height:20" coordorigin="7722,1848" coordsize="10,20">
              <v:shape style="position:absolute;left:7722;top:1848;width:10;height:20" coordorigin="7722,1848" coordsize="10,20" path="m7722,1868l7732,1868,7732,1848,7722,1848,7722,1868xe" filled="true" fillcolor="#000000" stroked="false">
                <v:path arrowok="t"/>
                <v:fill type="solid"/>
              </v:shape>
            </v:group>
            <v:group style="position:absolute;left:7722;top:1868;width:10;height:20" coordorigin="7722,1868" coordsize="10,20">
              <v:shape style="position:absolute;left:7722;top:1868;width:10;height:20" coordorigin="7722,1868" coordsize="10,20" path="m7722,1887l7732,1887,7732,1868,7722,1868,7722,1887xe" filled="true" fillcolor="#000000" stroked="false">
                <v:path arrowok="t"/>
                <v:fill type="solid"/>
              </v:shape>
            </v:group>
            <v:group style="position:absolute;left:7722;top:1887;width:10;height:20" coordorigin="7722,1887" coordsize="10,20">
              <v:shape style="position:absolute;left:7722;top:1887;width:10;height:20" coordorigin="7722,1887" coordsize="10,20" path="m7722,1906l7732,1906,7732,1887,7722,1887,7722,1906xe" filled="true" fillcolor="#000000" stroked="false">
                <v:path arrowok="t"/>
                <v:fill type="solid"/>
              </v:shape>
            </v:group>
            <v:group style="position:absolute;left:7722;top:1906;width:10;height:20" coordorigin="7722,1906" coordsize="10,20">
              <v:shape style="position:absolute;left:7722;top:1906;width:10;height:20" coordorigin="7722,1906" coordsize="10,20" path="m7722,1925l7732,1925,7732,1906,7722,1906,7722,1925xe" filled="true" fillcolor="#000000" stroked="false">
                <v:path arrowok="t"/>
                <v:fill type="solid"/>
              </v:shape>
            </v:group>
            <v:group style="position:absolute;left:7722;top:1925;width:10;height:20" coordorigin="7722,1925" coordsize="10,20">
              <v:shape style="position:absolute;left:7722;top:1925;width:10;height:20" coordorigin="7722,1925" coordsize="10,20" path="m7722,1944l7732,1944,7732,1925,7722,1925,7722,1944xe" filled="true" fillcolor="#000000" stroked="false">
                <v:path arrowok="t"/>
                <v:fill type="solid"/>
              </v:shape>
              <v:shape style="position:absolute;left:7720;top:1973;width:2;height:10" type="#_x0000_t75" stroked="false">
                <v:imagedata r:id="rId562" o:title=""/>
              </v:shape>
            </v:group>
            <v:group style="position:absolute;left:7722;top:2002;width:10;height:20" coordorigin="7722,2002" coordsize="10,20">
              <v:shape style="position:absolute;left:7722;top:2002;width:10;height:20" coordorigin="7722,2002" coordsize="10,20" path="m7722,2021l7732,2021,7732,2002,7722,2002,7722,2021xe" filled="true" fillcolor="#000000" stroked="false">
                <v:path arrowok="t"/>
                <v:fill type="solid"/>
              </v:shape>
            </v:group>
            <v:group style="position:absolute;left:7722;top:2021;width:10;height:20" coordorigin="7722,2021" coordsize="10,20">
              <v:shape style="position:absolute;left:7722;top:2021;width:10;height:20" coordorigin="7722,2021" coordsize="10,20" path="m7722,2040l7732,2040,7732,2021,7722,2021,7722,2040xe" filled="true" fillcolor="#000000" stroked="false">
                <v:path arrowok="t"/>
                <v:fill type="solid"/>
              </v:shape>
            </v:group>
            <v:group style="position:absolute;left:7722;top:2040;width:10;height:20" coordorigin="7722,2040" coordsize="10,20">
              <v:shape style="position:absolute;left:7722;top:2040;width:10;height:20" coordorigin="7722,2040" coordsize="10,20" path="m7722,2060l7732,2060,7732,2040,7722,2040,7722,2060xe" filled="true" fillcolor="#000000" stroked="false">
                <v:path arrowok="t"/>
                <v:fill type="solid"/>
              </v:shape>
            </v:group>
            <v:group style="position:absolute;left:7722;top:2060;width:10;height:20" coordorigin="7722,2060" coordsize="10,20">
              <v:shape style="position:absolute;left:7722;top:2060;width:10;height:20" coordorigin="7722,2060" coordsize="10,20" path="m7722,2079l7732,2079,7732,2060,7722,2060,7722,2079xe" filled="true" fillcolor="#000000" stroked="false">
                <v:path arrowok="t"/>
                <v:fill type="solid"/>
              </v:shape>
            </v:group>
            <v:group style="position:absolute;left:7722;top:2079;width:10;height:20" coordorigin="7722,2079" coordsize="10,20">
              <v:shape style="position:absolute;left:7722;top:2079;width:10;height:20" coordorigin="7722,2079" coordsize="10,20" path="m7722,2098l7732,2098,7732,2079,7722,2079,7722,2098xe" filled="true" fillcolor="#000000" stroked="false">
                <v:path arrowok="t"/>
                <v:fill type="solid"/>
              </v:shape>
            </v:group>
            <v:group style="position:absolute;left:7722;top:2098;width:10;height:20" coordorigin="7722,2098" coordsize="10,20">
              <v:shape style="position:absolute;left:7722;top:2098;width:10;height:20" coordorigin="7722,2098" coordsize="10,20" path="m7722,2117l7732,2117,7732,2098,7722,2098,7722,2117xe" filled="true" fillcolor="#000000" stroked="false">
                <v:path arrowok="t"/>
                <v:fill type="solid"/>
              </v:shape>
            </v:group>
            <v:group style="position:absolute;left:7722;top:2117;width:10;height:20" coordorigin="7722,2117" coordsize="10,20">
              <v:shape style="position:absolute;left:7722;top:2117;width:10;height:20" coordorigin="7722,2117" coordsize="10,20" path="m7722,2136l7732,2136,7732,2117,7722,2117,7722,2136xe" filled="true" fillcolor="#000000" stroked="false">
                <v:path arrowok="t"/>
                <v:fill type="solid"/>
              </v:shape>
            </v:group>
            <v:group style="position:absolute;left:7722;top:2136;width:10;height:20" coordorigin="7722,2136" coordsize="10,20">
              <v:shape style="position:absolute;left:7722;top:2136;width:10;height:20" coordorigin="7722,2136" coordsize="10,20" path="m7722,2156l7732,2156,7732,2136,7722,2136,7722,2156xe" filled="true" fillcolor="#000000" stroked="false">
                <v:path arrowok="t"/>
                <v:fill type="solid"/>
              </v:shape>
            </v:group>
            <v:group style="position:absolute;left:7722;top:2156;width:10;height:20" coordorigin="7722,2156" coordsize="10,20">
              <v:shape style="position:absolute;left:7722;top:2156;width:10;height:20" coordorigin="7722,2156" coordsize="10,20" path="m7722,2175l7732,2175,7732,2156,7722,2156,7722,2175xe" filled="true" fillcolor="#000000" stroked="false">
                <v:path arrowok="t"/>
                <v:fill type="solid"/>
              </v:shape>
            </v:group>
            <v:group style="position:absolute;left:7722;top:2175;width:10;height:20" coordorigin="7722,2175" coordsize="10,20">
              <v:shape style="position:absolute;left:7722;top:2175;width:10;height:20" coordorigin="7722,2175" coordsize="10,20" path="m7722,2194l7732,2194,7732,2175,7722,2175,7722,2194xe" filled="true" fillcolor="#000000" stroked="false">
                <v:path arrowok="t"/>
                <v:fill type="solid"/>
              </v:shape>
            </v:group>
            <v:group style="position:absolute;left:7722;top:2194;width:10;height:20" coordorigin="7722,2194" coordsize="10,20">
              <v:shape style="position:absolute;left:7722;top:2194;width:10;height:20" coordorigin="7722,2194" coordsize="10,20" path="m7722,2213l7732,2213,7732,2194,7722,2194,7722,2213xe" filled="true" fillcolor="#000000" stroked="false">
                <v:path arrowok="t"/>
                <v:fill type="solid"/>
              </v:shape>
            </v:group>
            <v:group style="position:absolute;left:7722;top:2213;width:10;height:20" coordorigin="7722,2213" coordsize="10,20">
              <v:shape style="position:absolute;left:7722;top:2213;width:10;height:20" coordorigin="7722,2213" coordsize="10,20" path="m7722,2232l7732,2232,7732,2213,7722,2213,7722,2232xe" filled="true" fillcolor="#000000" stroked="false">
                <v:path arrowok="t"/>
                <v:fill type="solid"/>
              </v:shape>
            </v:group>
            <v:group style="position:absolute;left:7722;top:2232;width:10;height:20" coordorigin="7722,2232" coordsize="10,20">
              <v:shape style="position:absolute;left:7722;top:2232;width:10;height:20" coordorigin="7722,2232" coordsize="10,20" path="m7722,2252l7732,2252,7732,2232,7722,2232,7722,2252xe" filled="true" fillcolor="#000000" stroked="false">
                <v:path arrowok="t"/>
                <v:fill type="solid"/>
              </v:shape>
            </v:group>
            <v:group style="position:absolute;left:7722;top:2252;width:10;height:20" coordorigin="7722,2252" coordsize="10,20">
              <v:shape style="position:absolute;left:7722;top:2252;width:10;height:20" coordorigin="7722,2252" coordsize="10,20" path="m7722,2271l7732,2271,7732,2252,7722,2252,7722,2271xe" filled="true" fillcolor="#000000" stroked="false">
                <v:path arrowok="t"/>
                <v:fill type="solid"/>
              </v:shape>
            </v:group>
            <v:group style="position:absolute;left:7722;top:2271;width:10;height:20" coordorigin="7722,2271" coordsize="10,20">
              <v:shape style="position:absolute;left:7722;top:2271;width:10;height:20" coordorigin="7722,2271" coordsize="10,20" path="m7722,2290l7732,2290,7732,2271,7722,2271,7722,2290xe" filled="true" fillcolor="#000000" stroked="false">
                <v:path arrowok="t"/>
                <v:fill type="solid"/>
              </v:shape>
            </v:group>
            <v:group style="position:absolute;left:7722;top:2290;width:10;height:20" coordorigin="7722,2290" coordsize="10,20">
              <v:shape style="position:absolute;left:7722;top:2290;width:10;height:20" coordorigin="7722,2290" coordsize="10,20" path="m7722,2309l7732,2309,7732,2290,7722,2290,7722,2309xe" filled="true" fillcolor="#000000" stroked="false">
                <v:path arrowok="t"/>
                <v:fill type="solid"/>
              </v:shape>
            </v:group>
            <v:group style="position:absolute;left:7722;top:2309;width:10;height:20" coordorigin="7722,2309" coordsize="10,20">
              <v:shape style="position:absolute;left:7722;top:2309;width:10;height:20" coordorigin="7722,2309" coordsize="10,20" path="m7722,2328l7732,2328,7732,2309,7722,2309,7722,2328xe" filled="true" fillcolor="#000000" stroked="false">
                <v:path arrowok="t"/>
                <v:fill type="solid"/>
              </v:shape>
              <v:shape style="position:absolute;left:7720;top:2357;width:2;height:10" type="#_x0000_t75" stroked="false">
                <v:imagedata r:id="rId562" o:title=""/>
              </v:shape>
            </v:group>
            <v:group style="position:absolute;left:7722;top:2386;width:10;height:20" coordorigin="7722,2386" coordsize="10,20">
              <v:shape style="position:absolute;left:7722;top:2386;width:10;height:20" coordorigin="7722,2386" coordsize="10,20" path="m7722,2405l7732,2405,7732,2386,7722,2386,7722,2405xe" filled="true" fillcolor="#000000" stroked="false">
                <v:path arrowok="t"/>
                <v:fill type="solid"/>
              </v:shape>
            </v:group>
            <v:group style="position:absolute;left:7722;top:2405;width:10;height:20" coordorigin="7722,2405" coordsize="10,20">
              <v:shape style="position:absolute;left:7722;top:2405;width:10;height:20" coordorigin="7722,2405" coordsize="10,20" path="m7722,2424l7732,2424,7732,2405,7722,2405,7722,2424xe" filled="true" fillcolor="#000000" stroked="false">
                <v:path arrowok="t"/>
                <v:fill type="solid"/>
              </v:shape>
            </v:group>
            <v:group style="position:absolute;left:7722;top:2424;width:10;height:20" coordorigin="7722,2424" coordsize="10,20">
              <v:shape style="position:absolute;left:7722;top:2424;width:10;height:20" coordorigin="7722,2424" coordsize="10,20" path="m7722,2444l7732,2444,7732,2424,7722,2424,7722,2444xe" filled="true" fillcolor="#000000" stroked="false">
                <v:path arrowok="t"/>
                <v:fill type="solid"/>
              </v:shape>
            </v:group>
            <v:group style="position:absolute;left:7722;top:2444;width:10;height:20" coordorigin="7722,2444" coordsize="10,20">
              <v:shape style="position:absolute;left:7722;top:2444;width:10;height:20" coordorigin="7722,2444" coordsize="10,20" path="m7722,2463l7732,2463,7732,2444,7722,2444,7722,2463xe" filled="true" fillcolor="#000000" stroked="false">
                <v:path arrowok="t"/>
                <v:fill type="solid"/>
              </v:shape>
            </v:group>
            <v:group style="position:absolute;left:7722;top:2463;width:10;height:20" coordorigin="7722,2463" coordsize="10,20">
              <v:shape style="position:absolute;left:7722;top:2463;width:10;height:20" coordorigin="7722,2463" coordsize="10,20" path="m7722,2482l7732,2482,7732,2463,7722,2463,7722,2482xe" filled="true" fillcolor="#000000" stroked="false">
                <v:path arrowok="t"/>
                <v:fill type="solid"/>
              </v:shape>
            </v:group>
            <v:group style="position:absolute;left:7722;top:2482;width:10;height:20" coordorigin="7722,2482" coordsize="10,20">
              <v:shape style="position:absolute;left:7722;top:2482;width:10;height:20" coordorigin="7722,2482" coordsize="10,20" path="m7722,2501l7732,2501,7732,2482,7722,2482,7722,2501xe" filled="true" fillcolor="#000000" stroked="false">
                <v:path arrowok="t"/>
                <v:fill type="solid"/>
              </v:shape>
            </v:group>
            <v:group style="position:absolute;left:7722;top:2501;width:10;height:20" coordorigin="7722,2501" coordsize="10,20">
              <v:shape style="position:absolute;left:7722;top:2501;width:10;height:20" coordorigin="7722,2501" coordsize="10,20" path="m7722,2520l7732,2520,7732,2501,7722,2501,7722,2520xe" filled="true" fillcolor="#000000" stroked="false">
                <v:path arrowok="t"/>
                <v:fill type="solid"/>
              </v:shape>
            </v:group>
            <v:group style="position:absolute;left:7722;top:2520;width:10;height:20" coordorigin="7722,2520" coordsize="10,20">
              <v:shape style="position:absolute;left:7722;top:2520;width:10;height:20" coordorigin="7722,2520" coordsize="10,20" path="m7722,2540l7732,2540,7732,2520,7722,2520,7722,2540xe" filled="true" fillcolor="#000000" stroked="false">
                <v:path arrowok="t"/>
                <v:fill type="solid"/>
              </v:shape>
            </v:group>
            <v:group style="position:absolute;left:7722;top:2540;width:10;height:20" coordorigin="7722,2540" coordsize="10,20">
              <v:shape style="position:absolute;left:7722;top:2540;width:10;height:20" coordorigin="7722,2540" coordsize="10,20" path="m7722,2559l7732,2559,7732,2540,7722,2540,7722,2559xe" filled="true" fillcolor="#000000" stroked="false">
                <v:path arrowok="t"/>
                <v:fill type="solid"/>
              </v:shape>
            </v:group>
            <v:group style="position:absolute;left:7722;top:2559;width:10;height:20" coordorigin="7722,2559" coordsize="10,20">
              <v:shape style="position:absolute;left:7722;top:2559;width:10;height:20" coordorigin="7722,2559" coordsize="10,20" path="m7722,2578l7732,2578,7732,2559,7722,2559,7722,2578xe" filled="true" fillcolor="#000000" stroked="false">
                <v:path arrowok="t"/>
                <v:fill type="solid"/>
              </v:shape>
            </v:group>
            <v:group style="position:absolute;left:7722;top:2578;width:10;height:20" coordorigin="7722,2578" coordsize="10,20">
              <v:shape style="position:absolute;left:7722;top:2578;width:10;height:20" coordorigin="7722,2578" coordsize="10,20" path="m7722,2597l7732,2597,7732,2578,7722,2578,7722,2597xe" filled="true" fillcolor="#000000" stroked="false">
                <v:path arrowok="t"/>
                <v:fill type="solid"/>
              </v:shape>
            </v:group>
            <v:group style="position:absolute;left:7722;top:2597;width:10;height:20" coordorigin="7722,2597" coordsize="10,20">
              <v:shape style="position:absolute;left:7722;top:2597;width:10;height:20" coordorigin="7722,2597" coordsize="10,20" path="m7722,2616l7732,2616,7732,2597,7722,2597,7722,2616xe" filled="true" fillcolor="#000000" stroked="false">
                <v:path arrowok="t"/>
                <v:fill type="solid"/>
              </v:shape>
            </v:group>
            <v:group style="position:absolute;left:7722;top:2616;width:10;height:20" coordorigin="7722,2616" coordsize="10,20">
              <v:shape style="position:absolute;left:7722;top:2616;width:10;height:20" coordorigin="7722,2616" coordsize="10,20" path="m7722,2636l7732,2636,7732,2616,7722,2616,7722,2636xe" filled="true" fillcolor="#000000" stroked="false">
                <v:path arrowok="t"/>
                <v:fill type="solid"/>
              </v:shape>
            </v:group>
            <v:group style="position:absolute;left:7722;top:2636;width:10;height:20" coordorigin="7722,2636" coordsize="10,20">
              <v:shape style="position:absolute;left:7722;top:2636;width:10;height:20" coordorigin="7722,2636" coordsize="10,20" path="m7722,2655l7732,2655,7732,2636,7722,2636,7722,2655xe" filled="true" fillcolor="#000000" stroked="false">
                <v:path arrowok="t"/>
                <v:fill type="solid"/>
              </v:shape>
            </v:group>
            <v:group style="position:absolute;left:7722;top:2655;width:10;height:20" coordorigin="7722,2655" coordsize="10,20">
              <v:shape style="position:absolute;left:7722;top:2655;width:10;height:20" coordorigin="7722,2655" coordsize="10,20" path="m7722,2674l7732,2674,7732,2655,7722,2655,7722,2674xe" filled="true" fillcolor="#000000" stroked="false">
                <v:path arrowok="t"/>
                <v:fill type="solid"/>
              </v:shape>
            </v:group>
            <v:group style="position:absolute;left:7722;top:2674;width:10;height:20" coordorigin="7722,2674" coordsize="10,20">
              <v:shape style="position:absolute;left:7722;top:2674;width:10;height:20" coordorigin="7722,2674" coordsize="10,20" path="m7722,2693l7732,2693,7732,2674,7722,2674,7722,2693xe" filled="true" fillcolor="#000000" stroked="false">
                <v:path arrowok="t"/>
                <v:fill type="solid"/>
              </v:shape>
            </v:group>
            <v:group style="position:absolute;left:7722;top:2693;width:10;height:20" coordorigin="7722,2693" coordsize="10,20">
              <v:shape style="position:absolute;left:7722;top:2693;width:10;height:20" coordorigin="7722,2693" coordsize="10,20" path="m7722,2712l7732,2712,7732,2693,7722,2693,7722,2712xe" filled="true" fillcolor="#000000" stroked="false">
                <v:path arrowok="t"/>
                <v:fill type="solid"/>
              </v:shape>
            </v:group>
            <v:group style="position:absolute;left:7722;top:2712;width:10;height:20" coordorigin="7722,2712" coordsize="10,20">
              <v:shape style="position:absolute;left:7722;top:2712;width:10;height:20" coordorigin="7722,2712" coordsize="10,20" path="m7722,2732l7732,2732,7732,2712,7722,2712,7722,2732xe" filled="true" fillcolor="#000000" stroked="false">
                <v:path arrowok="t"/>
                <v:fill type="solid"/>
              </v:shape>
            </v:group>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收到的其他与经营活动有关的现金</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721" w:type="dxa"/>
        <w:tblLayout w:type="fixed"/>
        <w:tblCellMar>
          <w:top w:w="0" w:type="dxa"/>
          <w:left w:w="0" w:type="dxa"/>
          <w:bottom w:w="0" w:type="dxa"/>
          <w:right w:w="0" w:type="dxa"/>
        </w:tblCellMar>
        <w:tblLook w:val="01E0"/>
      </w:tblPr>
      <w:tblGrid>
        <w:gridCol w:w="4611"/>
        <w:gridCol w:w="3142"/>
      </w:tblGrid>
      <w:tr>
        <w:trPr>
          <w:trHeight w:val="396" w:hRule="exact"/>
        </w:trPr>
        <w:tc>
          <w:tcPr>
            <w:tcW w:w="4611" w:type="dxa"/>
            <w:tcBorders>
              <w:top w:val="single" w:sz="12" w:space="0" w:color="000000"/>
              <w:left w:val="nil" w:sz="6" w:space="0" w:color="auto"/>
              <w:bottom w:val="single" w:sz="4" w:space="0" w:color="000000"/>
              <w:right w:val="nil" w:sz="6" w:space="0" w:color="auto"/>
            </w:tcBorders>
          </w:tcPr>
          <w:p>
            <w:pPr>
              <w:pStyle w:val="TableParagraph"/>
              <w:tabs>
                <w:tab w:pos="631" w:val="left" w:leader="none"/>
              </w:tabs>
              <w:spacing w:line="240" w:lineRule="auto" w:before="21"/>
              <w:ind w:right="1516"/>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142" w:type="dxa"/>
            <w:tcBorders>
              <w:top w:val="single" w:sz="12" w:space="0" w:color="000000"/>
              <w:left w:val="nil" w:sz="6" w:space="0" w:color="auto"/>
              <w:bottom w:val="single" w:sz="8" w:space="0" w:color="000000"/>
              <w:right w:val="nil" w:sz="6" w:space="0" w:color="auto"/>
            </w:tcBorders>
          </w:tcPr>
          <w:p>
            <w:pPr>
              <w:pStyle w:val="TableParagraph"/>
              <w:spacing w:line="240" w:lineRule="auto" w:before="21"/>
              <w:ind w:left="1516" w:right="0"/>
              <w:jc w:val="left"/>
              <w:rPr>
                <w:rFonts w:ascii="宋体" w:hAnsi="宋体" w:cs="宋体" w:eastAsia="宋体" w:hint="default"/>
                <w:sz w:val="21"/>
                <w:szCs w:val="21"/>
              </w:rPr>
            </w:pPr>
            <w:r>
              <w:rPr>
                <w:rFonts w:ascii="宋体" w:hAnsi="宋体" w:cs="宋体" w:eastAsia="宋体" w:hint="default"/>
                <w:sz w:val="21"/>
                <w:szCs w:val="21"/>
              </w:rPr>
              <w:t>本年金额</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319" w:right="0"/>
              <w:jc w:val="left"/>
              <w:rPr>
                <w:rFonts w:ascii="宋体" w:hAnsi="宋体" w:cs="宋体" w:eastAsia="宋体" w:hint="default"/>
                <w:sz w:val="21"/>
                <w:szCs w:val="21"/>
              </w:rPr>
            </w:pPr>
            <w:r>
              <w:rPr>
                <w:rFonts w:ascii="宋体" w:hAnsi="宋体" w:cs="宋体" w:eastAsia="宋体" w:hint="default"/>
                <w:sz w:val="21"/>
                <w:szCs w:val="21"/>
              </w:rPr>
              <w:t>赔款</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69" name="image475.png" descr=""/>
                  <wp:cNvGraphicFramePr>
                    <a:graphicFrameLocks noChangeAspect="1"/>
                  </wp:cNvGraphicFramePr>
                  <a:graphic>
                    <a:graphicData uri="http://schemas.openxmlformats.org/drawingml/2006/picture">
                      <pic:pic>
                        <pic:nvPicPr>
                          <pic:cNvPr id="70" name="image475.png"/>
                          <pic:cNvPicPr/>
                        </pic:nvPicPr>
                        <pic:blipFill>
                          <a:blip r:embed="rId563"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9"/>
              <w:ind w:right="104"/>
              <w:jc w:val="right"/>
              <w:rPr>
                <w:rFonts w:ascii="Calibri" w:hAnsi="Calibri" w:cs="Calibri" w:eastAsia="Calibri" w:hint="default"/>
                <w:sz w:val="21"/>
                <w:szCs w:val="21"/>
              </w:rPr>
            </w:pPr>
            <w:r>
              <w:rPr>
                <w:rFonts w:ascii="Calibri"/>
                <w:spacing w:val="-2"/>
                <w:sz w:val="21"/>
              </w:rPr>
              <w:t>500.00</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319" w:right="0"/>
              <w:jc w:val="left"/>
              <w:rPr>
                <w:rFonts w:ascii="宋体" w:hAnsi="宋体" w:cs="宋体" w:eastAsia="宋体" w:hint="default"/>
                <w:sz w:val="21"/>
                <w:szCs w:val="21"/>
              </w:rPr>
            </w:pPr>
            <w:r>
              <w:rPr>
                <w:rFonts w:ascii="宋体" w:hAnsi="宋体" w:cs="宋体" w:eastAsia="宋体" w:hint="default"/>
                <w:sz w:val="21"/>
                <w:szCs w:val="21"/>
              </w:rPr>
              <w:t>政府补助</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71" name="image475.png" descr=""/>
                  <wp:cNvGraphicFramePr>
                    <a:graphicFrameLocks noChangeAspect="1"/>
                  </wp:cNvGraphicFramePr>
                  <a:graphic>
                    <a:graphicData uri="http://schemas.openxmlformats.org/drawingml/2006/picture">
                      <pic:pic>
                        <pic:nvPicPr>
                          <pic:cNvPr id="72" name="image475.png"/>
                          <pic:cNvPicPr/>
                        </pic:nvPicPr>
                        <pic:blipFill>
                          <a:blip r:embed="rId563"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9"/>
              <w:ind w:right="105"/>
              <w:jc w:val="right"/>
              <w:rPr>
                <w:rFonts w:ascii="Calibri" w:hAnsi="Calibri" w:cs="Calibri" w:eastAsia="Calibri" w:hint="default"/>
                <w:sz w:val="21"/>
                <w:szCs w:val="21"/>
              </w:rPr>
            </w:pPr>
            <w:r>
              <w:rPr>
                <w:rFonts w:ascii="Calibri"/>
                <w:spacing w:val="-2"/>
                <w:sz w:val="21"/>
              </w:rPr>
              <w:t>4,958,300.00</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9"/>
              <w:ind w:left="319" w:right="0"/>
              <w:jc w:val="left"/>
              <w:rPr>
                <w:rFonts w:ascii="宋体" w:hAnsi="宋体" w:cs="宋体" w:eastAsia="宋体" w:hint="default"/>
                <w:sz w:val="21"/>
                <w:szCs w:val="21"/>
              </w:rPr>
            </w:pPr>
            <w:r>
              <w:rPr>
                <w:rFonts w:ascii="宋体" w:hAnsi="宋体" w:cs="宋体" w:eastAsia="宋体" w:hint="default"/>
                <w:sz w:val="21"/>
                <w:szCs w:val="21"/>
              </w:rPr>
              <w:t>利息收入</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73" name="image475.png" descr=""/>
                  <wp:cNvGraphicFramePr>
                    <a:graphicFrameLocks noChangeAspect="1"/>
                  </wp:cNvGraphicFramePr>
                  <a:graphic>
                    <a:graphicData uri="http://schemas.openxmlformats.org/drawingml/2006/picture">
                      <pic:pic>
                        <pic:nvPicPr>
                          <pic:cNvPr id="74" name="image475.png"/>
                          <pic:cNvPicPr/>
                        </pic:nvPicPr>
                        <pic:blipFill>
                          <a:blip r:embed="rId563"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9"/>
              <w:ind w:right="105"/>
              <w:jc w:val="right"/>
              <w:rPr>
                <w:rFonts w:ascii="Calibri" w:hAnsi="Calibri" w:cs="Calibri" w:eastAsia="Calibri" w:hint="default"/>
                <w:sz w:val="21"/>
                <w:szCs w:val="21"/>
              </w:rPr>
            </w:pPr>
            <w:r>
              <w:rPr>
                <w:rFonts w:ascii="Calibri"/>
                <w:spacing w:val="-3"/>
                <w:sz w:val="21"/>
              </w:rPr>
              <w:t>3,676,174.97</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107" w:right="0"/>
              <w:jc w:val="left"/>
              <w:rPr>
                <w:rFonts w:ascii="宋体" w:hAnsi="宋体" w:cs="宋体" w:eastAsia="宋体" w:hint="default"/>
                <w:sz w:val="21"/>
                <w:szCs w:val="21"/>
              </w:rPr>
            </w:pPr>
            <w:r>
              <w:rPr>
                <w:rFonts w:ascii="宋体" w:hAnsi="宋体" w:cs="宋体" w:eastAsia="宋体" w:hint="default"/>
                <w:sz w:val="21"/>
                <w:szCs w:val="21"/>
              </w:rPr>
              <w:t>收回投标保证金及押金</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75" name="image475.png" descr=""/>
                  <wp:cNvGraphicFramePr>
                    <a:graphicFrameLocks noChangeAspect="1"/>
                  </wp:cNvGraphicFramePr>
                  <a:graphic>
                    <a:graphicData uri="http://schemas.openxmlformats.org/drawingml/2006/picture">
                      <pic:pic>
                        <pic:nvPicPr>
                          <pic:cNvPr id="76" name="image475.png"/>
                          <pic:cNvPicPr/>
                        </pic:nvPicPr>
                        <pic:blipFill>
                          <a:blip r:embed="rId563"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9"/>
              <w:ind w:right="105"/>
              <w:jc w:val="right"/>
              <w:rPr>
                <w:rFonts w:ascii="Calibri" w:hAnsi="Calibri" w:cs="Calibri" w:eastAsia="Calibri" w:hint="default"/>
                <w:sz w:val="21"/>
                <w:szCs w:val="21"/>
              </w:rPr>
            </w:pPr>
            <w:r>
              <w:rPr>
                <w:rFonts w:ascii="Calibri"/>
                <w:spacing w:val="-2"/>
                <w:sz w:val="21"/>
              </w:rPr>
              <w:t>3,320,014.58</w:t>
            </w:r>
          </w:p>
        </w:tc>
      </w:tr>
      <w:tr>
        <w:trPr>
          <w:trHeight w:val="396" w:hRule="exact"/>
        </w:trPr>
        <w:tc>
          <w:tcPr>
            <w:tcW w:w="4611" w:type="dxa"/>
            <w:tcBorders>
              <w:top w:val="single" w:sz="4" w:space="0" w:color="000000"/>
              <w:left w:val="nil" w:sz="6" w:space="0" w:color="auto"/>
              <w:bottom w:val="single" w:sz="12" w:space="0" w:color="000000"/>
              <w:right w:val="nil" w:sz="6" w:space="0" w:color="auto"/>
            </w:tcBorders>
          </w:tcPr>
          <w:p>
            <w:pPr>
              <w:pStyle w:val="TableParagraph"/>
              <w:tabs>
                <w:tab w:pos="422" w:val="left" w:leader="none"/>
              </w:tabs>
              <w:spacing w:line="240" w:lineRule="auto" w:before="21"/>
              <w:ind w:right="1618"/>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142" w:type="dxa"/>
            <w:tcBorders>
              <w:top w:val="single" w:sz="8" w:space="0" w:color="000000"/>
              <w:left w:val="nil" w:sz="6" w:space="0" w:color="auto"/>
              <w:bottom w:val="single" w:sz="12" w:space="0" w:color="000000"/>
              <w:right w:val="nil" w:sz="6" w:space="0" w:color="auto"/>
            </w:tcBorders>
          </w:tcPr>
          <w:p>
            <w:pPr>
              <w:pStyle w:val="TableParagraph"/>
              <w:spacing w:line="20" w:lineRule="exact"/>
              <w:ind w:left="31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77" name="image475.png" descr=""/>
                  <wp:cNvGraphicFramePr>
                    <a:graphicFrameLocks noChangeAspect="1"/>
                  </wp:cNvGraphicFramePr>
                  <a:graphic>
                    <a:graphicData uri="http://schemas.openxmlformats.org/drawingml/2006/picture">
                      <pic:pic>
                        <pic:nvPicPr>
                          <pic:cNvPr id="78" name="image475.png"/>
                          <pic:cNvPicPr/>
                        </pic:nvPicPr>
                        <pic:blipFill>
                          <a:blip r:embed="rId563"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1"/>
              <w:ind w:right="105"/>
              <w:jc w:val="right"/>
              <w:rPr>
                <w:rFonts w:ascii="Calibri" w:hAnsi="Calibri" w:cs="Calibri" w:eastAsia="Calibri" w:hint="default"/>
                <w:sz w:val="21"/>
                <w:szCs w:val="21"/>
              </w:rPr>
            </w:pPr>
            <w:r>
              <w:rPr>
                <w:rFonts w:ascii="Calibri"/>
                <w:spacing w:val="-2"/>
                <w:sz w:val="21"/>
              </w:rPr>
              <w:t>11,954,989.55</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22"/>
          <w:szCs w:val="22"/>
        </w:rPr>
      </w:pPr>
    </w:p>
    <w:p>
      <w:pPr>
        <w:tabs>
          <w:tab w:pos="1395" w:val="left" w:leader="none"/>
        </w:tabs>
        <w:spacing w:before="36"/>
        <w:ind w:left="858" w:right="0" w:firstLine="0"/>
        <w:jc w:val="left"/>
        <w:rPr>
          <w:rFonts w:ascii="宋体" w:hAnsi="宋体" w:cs="宋体" w:eastAsia="宋体" w:hint="default"/>
          <w:sz w:val="21"/>
          <w:szCs w:val="21"/>
        </w:rPr>
      </w:pPr>
      <w:r>
        <w:rPr/>
        <w:pict>
          <v:group style="position:absolute;margin-left:385.98999pt;margin-top:18.623665pt;width:.5pt;height:152.950pt;mso-position-horizontal-relative:page;mso-position-vertical-relative:paragraph;z-index:-1189960" coordorigin="7720,372" coordsize="10,3059">
            <v:shape style="position:absolute;left:7720;top:372;width:10;height:2" type="#_x0000_t75" stroked="false">
              <v:imagedata r:id="rId564" o:title=""/>
            </v:shape>
            <v:group style="position:absolute;left:7720;top:394;width:10;height:20" coordorigin="7720,394" coordsize="10,20">
              <v:shape style="position:absolute;left:7720;top:394;width:10;height:20" coordorigin="7720,394" coordsize="10,20" path="m7720,413l7729,413,7729,394,7720,394,7720,413xe" filled="true" fillcolor="#000000" stroked="false">
                <v:path arrowok="t"/>
                <v:fill type="solid"/>
              </v:shape>
            </v:group>
            <v:group style="position:absolute;left:7720;top:413;width:10;height:20" coordorigin="7720,413" coordsize="10,20">
              <v:shape style="position:absolute;left:7720;top:413;width:10;height:20" coordorigin="7720,413" coordsize="10,20" path="m7720,432l7729,432,7729,413,7720,413,7720,432xe" filled="true" fillcolor="#000000" stroked="false">
                <v:path arrowok="t"/>
                <v:fill type="solid"/>
              </v:shape>
            </v:group>
            <v:group style="position:absolute;left:7720;top:432;width:10;height:20" coordorigin="7720,432" coordsize="10,20">
              <v:shape style="position:absolute;left:7720;top:432;width:10;height:20" coordorigin="7720,432" coordsize="10,20" path="m7720,452l7729,452,7729,432,7720,432,7720,452xe" filled="true" fillcolor="#000000" stroked="false">
                <v:path arrowok="t"/>
                <v:fill type="solid"/>
              </v:shape>
            </v:group>
            <v:group style="position:absolute;left:7720;top:452;width:10;height:20" coordorigin="7720,452" coordsize="10,20">
              <v:shape style="position:absolute;left:7720;top:452;width:10;height:20" coordorigin="7720,452" coordsize="10,20" path="m7720,471l7729,471,7729,452,7720,452,7720,471xe" filled="true" fillcolor="#000000" stroked="false">
                <v:path arrowok="t"/>
                <v:fill type="solid"/>
              </v:shape>
            </v:group>
            <v:group style="position:absolute;left:7720;top:471;width:10;height:20" coordorigin="7720,471" coordsize="10,20">
              <v:shape style="position:absolute;left:7720;top:471;width:10;height:20" coordorigin="7720,471" coordsize="10,20" path="m7720,490l7729,490,7729,471,7720,471,7720,490xe" filled="true" fillcolor="#000000" stroked="false">
                <v:path arrowok="t"/>
                <v:fill type="solid"/>
              </v:shape>
            </v:group>
            <v:group style="position:absolute;left:7720;top:490;width:10;height:20" coordorigin="7720,490" coordsize="10,20">
              <v:shape style="position:absolute;left:7720;top:490;width:10;height:20" coordorigin="7720,490" coordsize="10,20" path="m7720,509l7729,509,7729,490,7720,490,7720,509xe" filled="true" fillcolor="#000000" stroked="false">
                <v:path arrowok="t"/>
                <v:fill type="solid"/>
              </v:shape>
            </v:group>
            <v:group style="position:absolute;left:7720;top:509;width:10;height:20" coordorigin="7720,509" coordsize="10,20">
              <v:shape style="position:absolute;left:7720;top:509;width:10;height:20" coordorigin="7720,509" coordsize="10,20" path="m7720,528l7729,528,7729,509,7720,509,7720,528xe" filled="true" fillcolor="#000000" stroked="false">
                <v:path arrowok="t"/>
                <v:fill type="solid"/>
              </v:shape>
            </v:group>
            <v:group style="position:absolute;left:7720;top:528;width:10;height:20" coordorigin="7720,528" coordsize="10,20">
              <v:shape style="position:absolute;left:7720;top:528;width:10;height:20" coordorigin="7720,528" coordsize="10,20" path="m7720,548l7729,548,7729,528,7720,528,7720,548xe" filled="true" fillcolor="#000000" stroked="false">
                <v:path arrowok="t"/>
                <v:fill type="solid"/>
              </v:shape>
            </v:group>
            <v:group style="position:absolute;left:7720;top:548;width:10;height:20" coordorigin="7720,548" coordsize="10,20">
              <v:shape style="position:absolute;left:7720;top:548;width:10;height:20" coordorigin="7720,548" coordsize="10,20" path="m7720,567l7729,567,7729,548,7720,548,7720,567xe" filled="true" fillcolor="#000000" stroked="false">
                <v:path arrowok="t"/>
                <v:fill type="solid"/>
              </v:shape>
            </v:group>
            <v:group style="position:absolute;left:7720;top:567;width:10;height:20" coordorigin="7720,567" coordsize="10,20">
              <v:shape style="position:absolute;left:7720;top:567;width:10;height:20" coordorigin="7720,567" coordsize="10,20" path="m7720,586l7729,586,7729,567,7720,567,7720,586xe" filled="true" fillcolor="#000000" stroked="false">
                <v:path arrowok="t"/>
                <v:fill type="solid"/>
              </v:shape>
            </v:group>
            <v:group style="position:absolute;left:7720;top:586;width:10;height:20" coordorigin="7720,586" coordsize="10,20">
              <v:shape style="position:absolute;left:7720;top:586;width:10;height:20" coordorigin="7720,586" coordsize="10,20" path="m7720,605l7729,605,7729,586,7720,586,7720,605xe" filled="true" fillcolor="#000000" stroked="false">
                <v:path arrowok="t"/>
                <v:fill type="solid"/>
              </v:shape>
            </v:group>
            <v:group style="position:absolute;left:7720;top:605;width:10;height:20" coordorigin="7720,605" coordsize="10,20">
              <v:shape style="position:absolute;left:7720;top:605;width:10;height:20" coordorigin="7720,605" coordsize="10,20" path="m7720,624l7729,624,7729,605,7720,605,7720,624xe" filled="true" fillcolor="#000000" stroked="false">
                <v:path arrowok="t"/>
                <v:fill type="solid"/>
              </v:shape>
            </v:group>
            <v:group style="position:absolute;left:7720;top:624;width:10;height:20" coordorigin="7720,624" coordsize="10,20">
              <v:shape style="position:absolute;left:7720;top:624;width:10;height:20" coordorigin="7720,624" coordsize="10,20" path="m7720,644l7729,644,7729,624,7720,624,7720,644xe" filled="true" fillcolor="#000000" stroked="false">
                <v:path arrowok="t"/>
                <v:fill type="solid"/>
              </v:shape>
            </v:group>
            <v:group style="position:absolute;left:7720;top:644;width:10;height:20" coordorigin="7720,644" coordsize="10,20">
              <v:shape style="position:absolute;left:7720;top:644;width:10;height:20" coordorigin="7720,644" coordsize="10,20" path="m7720,663l7729,663,7729,644,7720,644,7720,663xe" filled="true" fillcolor="#000000" stroked="false">
                <v:path arrowok="t"/>
                <v:fill type="solid"/>
              </v:shape>
            </v:group>
            <v:group style="position:absolute;left:7720;top:663;width:10;height:20" coordorigin="7720,663" coordsize="10,20">
              <v:shape style="position:absolute;left:7720;top:663;width:10;height:20" coordorigin="7720,663" coordsize="10,20" path="m7720,682l7729,682,7729,663,7720,663,7720,682xe" filled="true" fillcolor="#000000" stroked="false">
                <v:path arrowok="t"/>
                <v:fill type="solid"/>
              </v:shape>
            </v:group>
            <v:group style="position:absolute;left:7720;top:682;width:10;height:20" coordorigin="7720,682" coordsize="10,20">
              <v:shape style="position:absolute;left:7720;top:682;width:10;height:20" coordorigin="7720,682" coordsize="10,20" path="m7720,701l7729,701,7729,682,7720,682,7720,701xe" filled="true" fillcolor="#000000" stroked="false">
                <v:path arrowok="t"/>
                <v:fill type="solid"/>
              </v:shape>
            </v:group>
            <v:group style="position:absolute;left:7720;top:701;width:10;height:20" coordorigin="7720,701" coordsize="10,20">
              <v:shape style="position:absolute;left:7720;top:701;width:10;height:20" coordorigin="7720,701" coordsize="10,20" path="m7720,720l7729,720,7729,701,7720,701,7720,720xe" filled="true" fillcolor="#000000" stroked="false">
                <v:path arrowok="t"/>
                <v:fill type="solid"/>
              </v:shape>
            </v:group>
            <v:group style="position:absolute;left:7720;top:778;width:10;height:20" coordorigin="7720,778" coordsize="10,20">
              <v:shape style="position:absolute;left:7720;top:778;width:10;height:20" coordorigin="7720,778" coordsize="10,20" path="m7720,797l7729,797,7729,778,7720,778,7720,797xe" filled="true" fillcolor="#000000" stroked="false">
                <v:path arrowok="t"/>
                <v:fill type="solid"/>
              </v:shape>
            </v:group>
            <v:group style="position:absolute;left:7720;top:797;width:10;height:20" coordorigin="7720,797" coordsize="10,20">
              <v:shape style="position:absolute;left:7720;top:797;width:10;height:20" coordorigin="7720,797" coordsize="10,20" path="m7720,816l7729,816,7729,797,7720,797,7720,816xe" filled="true" fillcolor="#000000" stroked="false">
                <v:path arrowok="t"/>
                <v:fill type="solid"/>
              </v:shape>
            </v:group>
            <v:group style="position:absolute;left:7720;top:816;width:10;height:20" coordorigin="7720,816" coordsize="10,20">
              <v:shape style="position:absolute;left:7720;top:816;width:10;height:20" coordorigin="7720,816" coordsize="10,20" path="m7720,836l7729,836,7729,816,7720,816,7720,836xe" filled="true" fillcolor="#000000" stroked="false">
                <v:path arrowok="t"/>
                <v:fill type="solid"/>
              </v:shape>
            </v:group>
            <v:group style="position:absolute;left:7720;top:836;width:10;height:20" coordorigin="7720,836" coordsize="10,20">
              <v:shape style="position:absolute;left:7720;top:836;width:10;height:20" coordorigin="7720,836" coordsize="10,20" path="m7720,855l7729,855,7729,836,7720,836,7720,855xe" filled="true" fillcolor="#000000" stroked="false">
                <v:path arrowok="t"/>
                <v:fill type="solid"/>
              </v:shape>
            </v:group>
            <v:group style="position:absolute;left:7720;top:855;width:10;height:20" coordorigin="7720,855" coordsize="10,20">
              <v:shape style="position:absolute;left:7720;top:855;width:10;height:20" coordorigin="7720,855" coordsize="10,20" path="m7720,874l7729,874,7729,855,7720,855,7720,874xe" filled="true" fillcolor="#000000" stroked="false">
                <v:path arrowok="t"/>
                <v:fill type="solid"/>
              </v:shape>
            </v:group>
            <v:group style="position:absolute;left:7720;top:874;width:10;height:20" coordorigin="7720,874" coordsize="10,20">
              <v:shape style="position:absolute;left:7720;top:874;width:10;height:20" coordorigin="7720,874" coordsize="10,20" path="m7720,893l7729,893,7729,874,7720,874,7720,893xe" filled="true" fillcolor="#000000" stroked="false">
                <v:path arrowok="t"/>
                <v:fill type="solid"/>
              </v:shape>
            </v:group>
            <v:group style="position:absolute;left:7720;top:893;width:10;height:20" coordorigin="7720,893" coordsize="10,20">
              <v:shape style="position:absolute;left:7720;top:893;width:10;height:20" coordorigin="7720,893" coordsize="10,20" path="m7720,912l7729,912,7729,893,7720,893,7720,912xe" filled="true" fillcolor="#000000" stroked="false">
                <v:path arrowok="t"/>
                <v:fill type="solid"/>
              </v:shape>
            </v:group>
            <v:group style="position:absolute;left:7720;top:912;width:10;height:20" coordorigin="7720,912" coordsize="10,20">
              <v:shape style="position:absolute;left:7720;top:912;width:10;height:20" coordorigin="7720,912" coordsize="10,20" path="m7720,932l7729,932,7729,912,7720,912,7720,932xe" filled="true" fillcolor="#000000" stroked="false">
                <v:path arrowok="t"/>
                <v:fill type="solid"/>
              </v:shape>
            </v:group>
            <v:group style="position:absolute;left:7720;top:932;width:10;height:20" coordorigin="7720,932" coordsize="10,20">
              <v:shape style="position:absolute;left:7720;top:932;width:10;height:20" coordorigin="7720,932" coordsize="10,20" path="m7720,951l7729,951,7729,932,7720,932,7720,951xe" filled="true" fillcolor="#000000" stroked="false">
                <v:path arrowok="t"/>
                <v:fill type="solid"/>
              </v:shape>
            </v:group>
            <v:group style="position:absolute;left:7720;top:951;width:10;height:20" coordorigin="7720,951" coordsize="10,20">
              <v:shape style="position:absolute;left:7720;top:951;width:10;height:20" coordorigin="7720,951" coordsize="10,20" path="m7720,970l7729,970,7729,951,7720,951,7720,970xe" filled="true" fillcolor="#000000" stroked="false">
                <v:path arrowok="t"/>
                <v:fill type="solid"/>
              </v:shape>
            </v:group>
            <v:group style="position:absolute;left:7720;top:970;width:10;height:20" coordorigin="7720,970" coordsize="10,20">
              <v:shape style="position:absolute;left:7720;top:970;width:10;height:20" coordorigin="7720,970" coordsize="10,20" path="m7720,989l7729,989,7729,970,7720,970,7720,989xe" filled="true" fillcolor="#000000" stroked="false">
                <v:path arrowok="t"/>
                <v:fill type="solid"/>
              </v:shape>
            </v:group>
            <v:group style="position:absolute;left:7720;top:989;width:10;height:20" coordorigin="7720,989" coordsize="10,20">
              <v:shape style="position:absolute;left:7720;top:989;width:10;height:20" coordorigin="7720,989" coordsize="10,20" path="m7720,1008l7729,1008,7729,989,7720,989,7720,1008xe" filled="true" fillcolor="#000000" stroked="false">
                <v:path arrowok="t"/>
                <v:fill type="solid"/>
              </v:shape>
            </v:group>
            <v:group style="position:absolute;left:7720;top:1008;width:10;height:20" coordorigin="7720,1008" coordsize="10,20">
              <v:shape style="position:absolute;left:7720;top:1008;width:10;height:20" coordorigin="7720,1008" coordsize="10,20" path="m7720,1028l7729,1028,7729,1008,7720,1008,7720,1028xe" filled="true" fillcolor="#000000" stroked="false">
                <v:path arrowok="t"/>
                <v:fill type="solid"/>
              </v:shape>
            </v:group>
            <v:group style="position:absolute;left:7720;top:1028;width:10;height:20" coordorigin="7720,1028" coordsize="10,20">
              <v:shape style="position:absolute;left:7720;top:1028;width:10;height:20" coordorigin="7720,1028" coordsize="10,20" path="m7720,1047l7729,1047,7729,1028,7720,1028,7720,1047xe" filled="true" fillcolor="#000000" stroked="false">
                <v:path arrowok="t"/>
                <v:fill type="solid"/>
              </v:shape>
            </v:group>
            <v:group style="position:absolute;left:7720;top:1047;width:10;height:20" coordorigin="7720,1047" coordsize="10,20">
              <v:shape style="position:absolute;left:7720;top:1047;width:10;height:20" coordorigin="7720,1047" coordsize="10,20" path="m7720,1066l7729,1066,7729,1047,7720,1047,7720,1066xe" filled="true" fillcolor="#000000" stroked="false">
                <v:path arrowok="t"/>
                <v:fill type="solid"/>
              </v:shape>
            </v:group>
            <v:group style="position:absolute;left:7720;top:1066;width:10;height:20" coordorigin="7720,1066" coordsize="10,20">
              <v:shape style="position:absolute;left:7720;top:1066;width:10;height:20" coordorigin="7720,1066" coordsize="10,20" path="m7720,1085l7729,1085,7729,1066,7720,1066,7720,1085xe" filled="true" fillcolor="#000000" stroked="false">
                <v:path arrowok="t"/>
                <v:fill type="solid"/>
              </v:shape>
            </v:group>
            <v:group style="position:absolute;left:7720;top:1085;width:10;height:20" coordorigin="7720,1085" coordsize="10,20">
              <v:shape style="position:absolute;left:7720;top:1085;width:10;height:20" coordorigin="7720,1085" coordsize="10,20" path="m7720,1104l7729,1104,7729,1085,7720,1085,7720,1104xe" filled="true" fillcolor="#000000" stroked="false">
                <v:path arrowok="t"/>
                <v:fill type="solid"/>
              </v:shape>
            </v:group>
            <v:group style="position:absolute;left:7720;top:1162;width:10;height:20" coordorigin="7720,1162" coordsize="10,20">
              <v:shape style="position:absolute;left:7720;top:1162;width:10;height:20" coordorigin="7720,1162" coordsize="10,20" path="m7720,1181l7729,1181,7729,1162,7720,1162,7720,1181xe" filled="true" fillcolor="#000000" stroked="false">
                <v:path arrowok="t"/>
                <v:fill type="solid"/>
              </v:shape>
            </v:group>
            <v:group style="position:absolute;left:7720;top:1181;width:10;height:20" coordorigin="7720,1181" coordsize="10,20">
              <v:shape style="position:absolute;left:7720;top:1181;width:10;height:20" coordorigin="7720,1181" coordsize="10,20" path="m7720,1200l7729,1200,7729,1181,7720,1181,7720,1200xe" filled="true" fillcolor="#000000" stroked="false">
                <v:path arrowok="t"/>
                <v:fill type="solid"/>
              </v:shape>
            </v:group>
            <v:group style="position:absolute;left:7720;top:1200;width:10;height:20" coordorigin="7720,1200" coordsize="10,20">
              <v:shape style="position:absolute;left:7720;top:1200;width:10;height:20" coordorigin="7720,1200" coordsize="10,20" path="m7720,1220l7729,1220,7729,1200,7720,1200,7720,1220xe" filled="true" fillcolor="#000000" stroked="false">
                <v:path arrowok="t"/>
                <v:fill type="solid"/>
              </v:shape>
            </v:group>
            <v:group style="position:absolute;left:7720;top:1220;width:10;height:20" coordorigin="7720,1220" coordsize="10,20">
              <v:shape style="position:absolute;left:7720;top:1220;width:10;height:20" coordorigin="7720,1220" coordsize="10,20" path="m7720,1239l7729,1239,7729,1220,7720,1220,7720,1239xe" filled="true" fillcolor="#000000" stroked="false">
                <v:path arrowok="t"/>
                <v:fill type="solid"/>
              </v:shape>
            </v:group>
            <v:group style="position:absolute;left:7720;top:1239;width:10;height:20" coordorigin="7720,1239" coordsize="10,20">
              <v:shape style="position:absolute;left:7720;top:1239;width:10;height:20" coordorigin="7720,1239" coordsize="10,20" path="m7720,1258l7729,1258,7729,1239,7720,1239,7720,1258xe" filled="true" fillcolor="#000000" stroked="false">
                <v:path arrowok="t"/>
                <v:fill type="solid"/>
              </v:shape>
            </v:group>
            <v:group style="position:absolute;left:7720;top:1258;width:10;height:20" coordorigin="7720,1258" coordsize="10,20">
              <v:shape style="position:absolute;left:7720;top:1258;width:10;height:20" coordorigin="7720,1258" coordsize="10,20" path="m7720,1277l7729,1277,7729,1258,7720,1258,7720,1277xe" filled="true" fillcolor="#000000" stroked="false">
                <v:path arrowok="t"/>
                <v:fill type="solid"/>
              </v:shape>
            </v:group>
            <v:group style="position:absolute;left:7720;top:1277;width:10;height:20" coordorigin="7720,1277" coordsize="10,20">
              <v:shape style="position:absolute;left:7720;top:1277;width:10;height:20" coordorigin="7720,1277" coordsize="10,20" path="m7720,1296l7729,1296,7729,1277,7720,1277,7720,1296xe" filled="true" fillcolor="#000000" stroked="false">
                <v:path arrowok="t"/>
                <v:fill type="solid"/>
              </v:shape>
            </v:group>
            <v:group style="position:absolute;left:7720;top:1296;width:10;height:20" coordorigin="7720,1296" coordsize="10,20">
              <v:shape style="position:absolute;left:7720;top:1296;width:10;height:20" coordorigin="7720,1296" coordsize="10,20" path="m7720,1316l7729,1316,7729,1296,7720,1296,7720,1316xe" filled="true" fillcolor="#000000" stroked="false">
                <v:path arrowok="t"/>
                <v:fill type="solid"/>
              </v:shape>
            </v:group>
            <v:group style="position:absolute;left:7720;top:1316;width:10;height:20" coordorigin="7720,1316" coordsize="10,20">
              <v:shape style="position:absolute;left:7720;top:1316;width:10;height:20" coordorigin="7720,1316" coordsize="10,20" path="m7720,1335l7729,1335,7729,1316,7720,1316,7720,1335xe" filled="true" fillcolor="#000000" stroked="false">
                <v:path arrowok="t"/>
                <v:fill type="solid"/>
              </v:shape>
            </v:group>
            <v:group style="position:absolute;left:7720;top:1335;width:10;height:20" coordorigin="7720,1335" coordsize="10,20">
              <v:shape style="position:absolute;left:7720;top:1335;width:10;height:20" coordorigin="7720,1335" coordsize="10,20" path="m7720,1354l7729,1354,7729,1335,7720,1335,7720,1354xe" filled="true" fillcolor="#000000" stroked="false">
                <v:path arrowok="t"/>
                <v:fill type="solid"/>
              </v:shape>
            </v:group>
            <v:group style="position:absolute;left:7720;top:1354;width:10;height:20" coordorigin="7720,1354" coordsize="10,20">
              <v:shape style="position:absolute;left:7720;top:1354;width:10;height:20" coordorigin="7720,1354" coordsize="10,20" path="m7720,1373l7729,1373,7729,1354,7720,1354,7720,1373xe" filled="true" fillcolor="#000000" stroked="false">
                <v:path arrowok="t"/>
                <v:fill type="solid"/>
              </v:shape>
            </v:group>
            <v:group style="position:absolute;left:7720;top:1373;width:10;height:20" coordorigin="7720,1373" coordsize="10,20">
              <v:shape style="position:absolute;left:7720;top:1373;width:10;height:20" coordorigin="7720,1373" coordsize="10,20" path="m7720,1392l7729,1392,7729,1373,7720,1373,7720,1392xe" filled="true" fillcolor="#000000" stroked="false">
                <v:path arrowok="t"/>
                <v:fill type="solid"/>
              </v:shape>
            </v:group>
            <v:group style="position:absolute;left:7720;top:1392;width:10;height:20" coordorigin="7720,1392" coordsize="10,20">
              <v:shape style="position:absolute;left:7720;top:1392;width:10;height:20" coordorigin="7720,1392" coordsize="10,20" path="m7720,1412l7729,1412,7729,1392,7720,1392,7720,1412xe" filled="true" fillcolor="#000000" stroked="false">
                <v:path arrowok="t"/>
                <v:fill type="solid"/>
              </v:shape>
            </v:group>
            <v:group style="position:absolute;left:7720;top:1412;width:10;height:20" coordorigin="7720,1412" coordsize="10,20">
              <v:shape style="position:absolute;left:7720;top:1412;width:10;height:20" coordorigin="7720,1412" coordsize="10,20" path="m7720,1431l7729,1431,7729,1412,7720,1412,7720,1431xe" filled="true" fillcolor="#000000" stroked="false">
                <v:path arrowok="t"/>
                <v:fill type="solid"/>
              </v:shape>
            </v:group>
            <v:group style="position:absolute;left:7720;top:1431;width:10;height:20" coordorigin="7720,1431" coordsize="10,20">
              <v:shape style="position:absolute;left:7720;top:1431;width:10;height:20" coordorigin="7720,1431" coordsize="10,20" path="m7720,1450l7729,1450,7729,1431,7720,1431,7720,1450xe" filled="true" fillcolor="#000000" stroked="false">
                <v:path arrowok="t"/>
                <v:fill type="solid"/>
              </v:shape>
            </v:group>
            <v:group style="position:absolute;left:7720;top:1450;width:10;height:20" coordorigin="7720,1450" coordsize="10,20">
              <v:shape style="position:absolute;left:7720;top:1450;width:10;height:20" coordorigin="7720,1450" coordsize="10,20" path="m7720,1469l7729,1469,7729,1450,7720,1450,7720,1469xe" filled="true" fillcolor="#000000" stroked="false">
                <v:path arrowok="t"/>
                <v:fill type="solid"/>
              </v:shape>
            </v:group>
            <v:group style="position:absolute;left:7720;top:1469;width:10;height:20" coordorigin="7720,1469" coordsize="10,20">
              <v:shape style="position:absolute;left:7720;top:1469;width:10;height:20" coordorigin="7720,1469" coordsize="10,20" path="m7720,1488l7729,1488,7729,1469,7720,1469,7720,1488xe" filled="true" fillcolor="#000000" stroked="false">
                <v:path arrowok="t"/>
                <v:fill type="solid"/>
              </v:shape>
            </v:group>
            <v:group style="position:absolute;left:7720;top:1546;width:10;height:20" coordorigin="7720,1546" coordsize="10,20">
              <v:shape style="position:absolute;left:7720;top:1546;width:10;height:20" coordorigin="7720,1546" coordsize="10,20" path="m7720,1565l7729,1565,7729,1546,7720,1546,7720,1565xe" filled="true" fillcolor="#000000" stroked="false">
                <v:path arrowok="t"/>
                <v:fill type="solid"/>
              </v:shape>
            </v:group>
            <v:group style="position:absolute;left:7720;top:1565;width:10;height:20" coordorigin="7720,1565" coordsize="10,20">
              <v:shape style="position:absolute;left:7720;top:1565;width:10;height:20" coordorigin="7720,1565" coordsize="10,20" path="m7720,1584l7729,1584,7729,1565,7720,1565,7720,1584xe" filled="true" fillcolor="#000000" stroked="false">
                <v:path arrowok="t"/>
                <v:fill type="solid"/>
              </v:shape>
            </v:group>
            <v:group style="position:absolute;left:7720;top:1584;width:10;height:20" coordorigin="7720,1584" coordsize="10,20">
              <v:shape style="position:absolute;left:7720;top:1584;width:10;height:20" coordorigin="7720,1584" coordsize="10,20" path="m7720,1604l7729,1604,7729,1584,7720,1584,7720,1604xe" filled="true" fillcolor="#000000" stroked="false">
                <v:path arrowok="t"/>
                <v:fill type="solid"/>
              </v:shape>
            </v:group>
            <v:group style="position:absolute;left:7720;top:1604;width:10;height:20" coordorigin="7720,1604" coordsize="10,20">
              <v:shape style="position:absolute;left:7720;top:1604;width:10;height:20" coordorigin="7720,1604" coordsize="10,20" path="m7720,1623l7729,1623,7729,1604,7720,1604,7720,1623xe" filled="true" fillcolor="#000000" stroked="false">
                <v:path arrowok="t"/>
                <v:fill type="solid"/>
              </v:shape>
            </v:group>
            <v:group style="position:absolute;left:7720;top:1623;width:10;height:20" coordorigin="7720,1623" coordsize="10,20">
              <v:shape style="position:absolute;left:7720;top:1623;width:10;height:20" coordorigin="7720,1623" coordsize="10,20" path="m7720,1642l7729,1642,7729,1623,7720,1623,7720,1642xe" filled="true" fillcolor="#000000" stroked="false">
                <v:path arrowok="t"/>
                <v:fill type="solid"/>
              </v:shape>
            </v:group>
            <v:group style="position:absolute;left:7720;top:1642;width:10;height:20" coordorigin="7720,1642" coordsize="10,20">
              <v:shape style="position:absolute;left:7720;top:1642;width:10;height:20" coordorigin="7720,1642" coordsize="10,20" path="m7720,1661l7729,1661,7729,1642,7720,1642,7720,1661xe" filled="true" fillcolor="#000000" stroked="false">
                <v:path arrowok="t"/>
                <v:fill type="solid"/>
              </v:shape>
            </v:group>
            <v:group style="position:absolute;left:7720;top:1661;width:10;height:20" coordorigin="7720,1661" coordsize="10,20">
              <v:shape style="position:absolute;left:7720;top:1661;width:10;height:20" coordorigin="7720,1661" coordsize="10,20" path="m7720,1680l7729,1680,7729,1661,7720,1661,7720,1680xe" filled="true" fillcolor="#000000" stroked="false">
                <v:path arrowok="t"/>
                <v:fill type="solid"/>
              </v:shape>
            </v:group>
            <v:group style="position:absolute;left:7720;top:1680;width:10;height:20" coordorigin="7720,1680" coordsize="10,20">
              <v:shape style="position:absolute;left:7720;top:1680;width:10;height:20" coordorigin="7720,1680" coordsize="10,20" path="m7720,1700l7729,1700,7729,1680,7720,1680,7720,1700xe" filled="true" fillcolor="#000000" stroked="false">
                <v:path arrowok="t"/>
                <v:fill type="solid"/>
              </v:shape>
            </v:group>
            <v:group style="position:absolute;left:7720;top:1700;width:10;height:20" coordorigin="7720,1700" coordsize="10,20">
              <v:shape style="position:absolute;left:7720;top:1700;width:10;height:20" coordorigin="7720,1700" coordsize="10,20" path="m7720,1719l7729,1719,7729,1700,7720,1700,7720,1719xe" filled="true" fillcolor="#000000" stroked="false">
                <v:path arrowok="t"/>
                <v:fill type="solid"/>
              </v:shape>
            </v:group>
            <v:group style="position:absolute;left:7720;top:1719;width:10;height:20" coordorigin="7720,1719" coordsize="10,20">
              <v:shape style="position:absolute;left:7720;top:1719;width:10;height:20" coordorigin="7720,1719" coordsize="10,20" path="m7720,1738l7729,1738,7729,1719,7720,1719,7720,1738xe" filled="true" fillcolor="#000000" stroked="false">
                <v:path arrowok="t"/>
                <v:fill type="solid"/>
              </v:shape>
            </v:group>
            <v:group style="position:absolute;left:7720;top:1738;width:10;height:20" coordorigin="7720,1738" coordsize="10,20">
              <v:shape style="position:absolute;left:7720;top:1738;width:10;height:20" coordorigin="7720,1738" coordsize="10,20" path="m7720,1757l7729,1757,7729,1738,7720,1738,7720,1757xe" filled="true" fillcolor="#000000" stroked="false">
                <v:path arrowok="t"/>
                <v:fill type="solid"/>
              </v:shape>
            </v:group>
            <v:group style="position:absolute;left:7720;top:1757;width:10;height:20" coordorigin="7720,1757" coordsize="10,20">
              <v:shape style="position:absolute;left:7720;top:1757;width:10;height:20" coordorigin="7720,1757" coordsize="10,20" path="m7720,1776l7729,1776,7729,1757,7720,1757,7720,1776xe" filled="true" fillcolor="#000000" stroked="false">
                <v:path arrowok="t"/>
                <v:fill type="solid"/>
              </v:shape>
            </v:group>
            <v:group style="position:absolute;left:7720;top:1776;width:10;height:20" coordorigin="7720,1776" coordsize="10,20">
              <v:shape style="position:absolute;left:7720;top:1776;width:10;height:20" coordorigin="7720,1776" coordsize="10,20" path="m7720,1796l7729,1796,7729,1776,7720,1776,7720,1796xe" filled="true" fillcolor="#000000" stroked="false">
                <v:path arrowok="t"/>
                <v:fill type="solid"/>
              </v:shape>
            </v:group>
            <v:group style="position:absolute;left:7720;top:1796;width:10;height:20" coordorigin="7720,1796" coordsize="10,20">
              <v:shape style="position:absolute;left:7720;top:1796;width:10;height:20" coordorigin="7720,1796" coordsize="10,20" path="m7720,1815l7729,1815,7729,1796,7720,1796,7720,1815xe" filled="true" fillcolor="#000000" stroked="false">
                <v:path arrowok="t"/>
                <v:fill type="solid"/>
              </v:shape>
            </v:group>
            <v:group style="position:absolute;left:7720;top:1815;width:10;height:20" coordorigin="7720,1815" coordsize="10,20">
              <v:shape style="position:absolute;left:7720;top:1815;width:10;height:20" coordorigin="7720,1815" coordsize="10,20" path="m7720,1834l7729,1834,7729,1815,7720,1815,7720,1834xe" filled="true" fillcolor="#000000" stroked="false">
                <v:path arrowok="t"/>
                <v:fill type="solid"/>
              </v:shape>
            </v:group>
            <v:group style="position:absolute;left:7720;top:1834;width:10;height:20" coordorigin="7720,1834" coordsize="10,20">
              <v:shape style="position:absolute;left:7720;top:1834;width:10;height:20" coordorigin="7720,1834" coordsize="10,20" path="m7720,1853l7729,1853,7729,1834,7720,1834,7720,1853xe" filled="true" fillcolor="#000000" stroked="false">
                <v:path arrowok="t"/>
                <v:fill type="solid"/>
              </v:shape>
            </v:group>
            <v:group style="position:absolute;left:7720;top:1853;width:10;height:20" coordorigin="7720,1853" coordsize="10,20">
              <v:shape style="position:absolute;left:7720;top:1853;width:10;height:20" coordorigin="7720,1853" coordsize="10,20" path="m7720,1872l7729,1872,7729,1853,7720,1853,7720,1872xe" filled="true" fillcolor="#000000" stroked="false">
                <v:path arrowok="t"/>
                <v:fill type="solid"/>
              </v:shape>
            </v:group>
            <v:group style="position:absolute;left:7720;top:1930;width:10;height:20" coordorigin="7720,1930" coordsize="10,20">
              <v:shape style="position:absolute;left:7720;top:1930;width:10;height:20" coordorigin="7720,1930" coordsize="10,20" path="m7720,1949l7729,1949,7729,1930,7720,1930,7720,1949xe" filled="true" fillcolor="#000000" stroked="false">
                <v:path arrowok="t"/>
                <v:fill type="solid"/>
              </v:shape>
            </v:group>
            <v:group style="position:absolute;left:7720;top:1949;width:10;height:20" coordorigin="7720,1949" coordsize="10,20">
              <v:shape style="position:absolute;left:7720;top:1949;width:10;height:20" coordorigin="7720,1949" coordsize="10,20" path="m7720,1968l7729,1968,7729,1949,7720,1949,7720,1968xe" filled="true" fillcolor="#000000" stroked="false">
                <v:path arrowok="t"/>
                <v:fill type="solid"/>
              </v:shape>
            </v:group>
            <v:group style="position:absolute;left:7720;top:1968;width:10;height:20" coordorigin="7720,1968" coordsize="10,20">
              <v:shape style="position:absolute;left:7720;top:1968;width:10;height:20" coordorigin="7720,1968" coordsize="10,20" path="m7720,1988l7729,1988,7729,1968,7720,1968,7720,1988xe" filled="true" fillcolor="#000000" stroked="false">
                <v:path arrowok="t"/>
                <v:fill type="solid"/>
              </v:shape>
            </v:group>
            <v:group style="position:absolute;left:7720;top:1988;width:10;height:20" coordorigin="7720,1988" coordsize="10,20">
              <v:shape style="position:absolute;left:7720;top:1988;width:10;height:20" coordorigin="7720,1988" coordsize="10,20" path="m7720,2007l7729,2007,7729,1988,7720,1988,7720,2007xe" filled="true" fillcolor="#000000" stroked="false">
                <v:path arrowok="t"/>
                <v:fill type="solid"/>
              </v:shape>
            </v:group>
            <v:group style="position:absolute;left:7720;top:2007;width:10;height:20" coordorigin="7720,2007" coordsize="10,20">
              <v:shape style="position:absolute;left:7720;top:2007;width:10;height:20" coordorigin="7720,2007" coordsize="10,20" path="m7720,2026l7729,2026,7729,2007,7720,2007,7720,2026xe" filled="true" fillcolor="#000000" stroked="false">
                <v:path arrowok="t"/>
                <v:fill type="solid"/>
              </v:shape>
            </v:group>
            <v:group style="position:absolute;left:7720;top:2026;width:10;height:20" coordorigin="7720,2026" coordsize="10,20">
              <v:shape style="position:absolute;left:7720;top:2026;width:10;height:20" coordorigin="7720,2026" coordsize="10,20" path="m7720,2045l7729,2045,7729,2026,7720,2026,7720,2045xe" filled="true" fillcolor="#000000" stroked="false">
                <v:path arrowok="t"/>
                <v:fill type="solid"/>
              </v:shape>
            </v:group>
            <v:group style="position:absolute;left:7720;top:2045;width:10;height:20" coordorigin="7720,2045" coordsize="10,20">
              <v:shape style="position:absolute;left:7720;top:2045;width:10;height:20" coordorigin="7720,2045" coordsize="10,20" path="m7720,2064l7729,2064,7729,2045,7720,2045,7720,2064xe" filled="true" fillcolor="#000000" stroked="false">
                <v:path arrowok="t"/>
                <v:fill type="solid"/>
              </v:shape>
            </v:group>
            <v:group style="position:absolute;left:7720;top:2064;width:10;height:20" coordorigin="7720,2064" coordsize="10,20">
              <v:shape style="position:absolute;left:7720;top:2064;width:10;height:20" coordorigin="7720,2064" coordsize="10,20" path="m7720,2084l7729,2084,7729,2064,7720,2064,7720,2084xe" filled="true" fillcolor="#000000" stroked="false">
                <v:path arrowok="t"/>
                <v:fill type="solid"/>
              </v:shape>
            </v:group>
            <v:group style="position:absolute;left:7720;top:2084;width:10;height:20" coordorigin="7720,2084" coordsize="10,20">
              <v:shape style="position:absolute;left:7720;top:2084;width:10;height:20" coordorigin="7720,2084" coordsize="10,20" path="m7720,2103l7729,2103,7729,2084,7720,2084,7720,2103xe" filled="true" fillcolor="#000000" stroked="false">
                <v:path arrowok="t"/>
                <v:fill type="solid"/>
              </v:shape>
            </v:group>
            <v:group style="position:absolute;left:7720;top:2103;width:10;height:20" coordorigin="7720,2103" coordsize="10,20">
              <v:shape style="position:absolute;left:7720;top:2103;width:10;height:20" coordorigin="7720,2103" coordsize="10,20" path="m7720,2123l7729,2123,7729,2103,7720,2103,7720,2123xe" filled="true" fillcolor="#000000" stroked="false">
                <v:path arrowok="t"/>
                <v:fill type="solid"/>
              </v:shape>
            </v:group>
            <v:group style="position:absolute;left:7720;top:2123;width:10;height:20" coordorigin="7720,2123" coordsize="10,20">
              <v:shape style="position:absolute;left:7720;top:2123;width:10;height:20" coordorigin="7720,2123" coordsize="10,20" path="m7720,2142l7729,2142,7729,2123,7720,2123,7720,2142xe" filled="true" fillcolor="#000000" stroked="false">
                <v:path arrowok="t"/>
                <v:fill type="solid"/>
              </v:shape>
            </v:group>
            <v:group style="position:absolute;left:7720;top:2142;width:10;height:20" coordorigin="7720,2142" coordsize="10,20">
              <v:shape style="position:absolute;left:7720;top:2142;width:10;height:20" coordorigin="7720,2142" coordsize="10,20" path="m7720,2161l7729,2161,7729,2142,7720,2142,7720,2161xe" filled="true" fillcolor="#000000" stroked="false">
                <v:path arrowok="t"/>
                <v:fill type="solid"/>
              </v:shape>
            </v:group>
            <v:group style="position:absolute;left:7720;top:2161;width:10;height:20" coordorigin="7720,2161" coordsize="10,20">
              <v:shape style="position:absolute;left:7720;top:2161;width:10;height:20" coordorigin="7720,2161" coordsize="10,20" path="m7720,2180l7729,2180,7729,2161,7720,2161,7720,2180xe" filled="true" fillcolor="#000000" stroked="false">
                <v:path arrowok="t"/>
                <v:fill type="solid"/>
              </v:shape>
            </v:group>
            <v:group style="position:absolute;left:7720;top:2180;width:10;height:20" coordorigin="7720,2180" coordsize="10,20">
              <v:shape style="position:absolute;left:7720;top:2180;width:10;height:20" coordorigin="7720,2180" coordsize="10,20" path="m7720,2199l7729,2199,7729,2180,7720,2180,7720,2199xe" filled="true" fillcolor="#000000" stroked="false">
                <v:path arrowok="t"/>
                <v:fill type="solid"/>
              </v:shape>
            </v:group>
            <v:group style="position:absolute;left:7720;top:2199;width:10;height:20" coordorigin="7720,2199" coordsize="10,20">
              <v:shape style="position:absolute;left:7720;top:2199;width:10;height:20" coordorigin="7720,2199" coordsize="10,20" path="m7720,2219l7729,2219,7729,2199,7720,2199,7720,2219xe" filled="true" fillcolor="#000000" stroked="false">
                <v:path arrowok="t"/>
                <v:fill type="solid"/>
              </v:shape>
            </v:group>
            <v:group style="position:absolute;left:7720;top:2219;width:10;height:20" coordorigin="7720,2219" coordsize="10,20">
              <v:shape style="position:absolute;left:7720;top:2219;width:10;height:20" coordorigin="7720,2219" coordsize="10,20" path="m7720,2238l7729,2238,7729,2219,7720,2219,7720,2238xe" filled="true" fillcolor="#000000" stroked="false">
                <v:path arrowok="t"/>
                <v:fill type="solid"/>
              </v:shape>
            </v:group>
            <v:group style="position:absolute;left:7720;top:2238;width:10;height:20" coordorigin="7720,2238" coordsize="10,20">
              <v:shape style="position:absolute;left:7720;top:2238;width:10;height:20" coordorigin="7720,2238" coordsize="10,20" path="m7720,2257l7729,2257,7729,2238,7720,2238,7720,2257xe" filled="true" fillcolor="#000000" stroked="false">
                <v:path arrowok="t"/>
                <v:fill type="solid"/>
              </v:shape>
            </v:group>
            <v:group style="position:absolute;left:7720;top:2315;width:10;height:20" coordorigin="7720,2315" coordsize="10,20">
              <v:shape style="position:absolute;left:7720;top:2315;width:10;height:20" coordorigin="7720,2315" coordsize="10,20" path="m7720,2334l7729,2334,7729,2315,7720,2315,7720,2334xe" filled="true" fillcolor="#000000" stroked="false">
                <v:path arrowok="t"/>
                <v:fill type="solid"/>
              </v:shape>
            </v:group>
            <v:group style="position:absolute;left:7720;top:2334;width:10;height:20" coordorigin="7720,2334" coordsize="10,20">
              <v:shape style="position:absolute;left:7720;top:2334;width:10;height:20" coordorigin="7720,2334" coordsize="10,20" path="m7720,2353l7729,2353,7729,2334,7720,2334,7720,2353xe" filled="true" fillcolor="#000000" stroked="false">
                <v:path arrowok="t"/>
                <v:fill type="solid"/>
              </v:shape>
            </v:group>
            <v:group style="position:absolute;left:7720;top:2353;width:10;height:20" coordorigin="7720,2353" coordsize="10,20">
              <v:shape style="position:absolute;left:7720;top:2353;width:10;height:20" coordorigin="7720,2353" coordsize="10,20" path="m7720,2372l7729,2372,7729,2353,7720,2353,7720,2372xe" filled="true" fillcolor="#000000" stroked="false">
                <v:path arrowok="t"/>
                <v:fill type="solid"/>
              </v:shape>
            </v:group>
            <v:group style="position:absolute;left:7720;top:2372;width:10;height:20" coordorigin="7720,2372" coordsize="10,20">
              <v:shape style="position:absolute;left:7720;top:2372;width:10;height:20" coordorigin="7720,2372" coordsize="10,20" path="m7720,2391l7729,2391,7729,2372,7720,2372,7720,2391xe" filled="true" fillcolor="#000000" stroked="false">
                <v:path arrowok="t"/>
                <v:fill type="solid"/>
              </v:shape>
            </v:group>
            <v:group style="position:absolute;left:7720;top:2391;width:10;height:20" coordorigin="7720,2391" coordsize="10,20">
              <v:shape style="position:absolute;left:7720;top:2391;width:10;height:20" coordorigin="7720,2391" coordsize="10,20" path="m7720,2411l7729,2411,7729,2391,7720,2391,7720,2411xe" filled="true" fillcolor="#000000" stroked="false">
                <v:path arrowok="t"/>
                <v:fill type="solid"/>
              </v:shape>
            </v:group>
            <v:group style="position:absolute;left:7720;top:2411;width:10;height:20" coordorigin="7720,2411" coordsize="10,20">
              <v:shape style="position:absolute;left:7720;top:2411;width:10;height:20" coordorigin="7720,2411" coordsize="10,20" path="m7720,2430l7729,2430,7729,2411,7720,2411,7720,2430xe" filled="true" fillcolor="#000000" stroked="false">
                <v:path arrowok="t"/>
                <v:fill type="solid"/>
              </v:shape>
            </v:group>
            <v:group style="position:absolute;left:7720;top:2430;width:10;height:20" coordorigin="7720,2430" coordsize="10,20">
              <v:shape style="position:absolute;left:7720;top:2430;width:10;height:20" coordorigin="7720,2430" coordsize="10,20" path="m7720,2449l7729,2449,7729,2430,7720,2430,7720,2449xe" filled="true" fillcolor="#000000" stroked="false">
                <v:path arrowok="t"/>
                <v:fill type="solid"/>
              </v:shape>
            </v:group>
            <v:group style="position:absolute;left:7720;top:2449;width:10;height:20" coordorigin="7720,2449" coordsize="10,20">
              <v:shape style="position:absolute;left:7720;top:2449;width:10;height:20" coordorigin="7720,2449" coordsize="10,20" path="m7720,2468l7729,2468,7729,2449,7720,2449,7720,2468xe" filled="true" fillcolor="#000000" stroked="false">
                <v:path arrowok="t"/>
                <v:fill type="solid"/>
              </v:shape>
            </v:group>
            <v:group style="position:absolute;left:7720;top:2468;width:10;height:20" coordorigin="7720,2468" coordsize="10,20">
              <v:shape style="position:absolute;left:7720;top:2468;width:10;height:20" coordorigin="7720,2468" coordsize="10,20" path="m7720,2487l7729,2487,7729,2468,7720,2468,7720,2487xe" filled="true" fillcolor="#000000" stroked="false">
                <v:path arrowok="t"/>
                <v:fill type="solid"/>
              </v:shape>
            </v:group>
            <v:group style="position:absolute;left:7720;top:2487;width:10;height:20" coordorigin="7720,2487" coordsize="10,20">
              <v:shape style="position:absolute;left:7720;top:2487;width:10;height:20" coordorigin="7720,2487" coordsize="10,20" path="m7720,2507l7729,2507,7729,2487,7720,2487,7720,2507xe" filled="true" fillcolor="#000000" stroked="false">
                <v:path arrowok="t"/>
                <v:fill type="solid"/>
              </v:shape>
            </v:group>
            <v:group style="position:absolute;left:7720;top:2507;width:10;height:20" coordorigin="7720,2507" coordsize="10,20">
              <v:shape style="position:absolute;left:7720;top:2507;width:10;height:20" coordorigin="7720,2507" coordsize="10,20" path="m7720,2526l7729,2526,7729,2507,7720,2507,7720,2526xe" filled="true" fillcolor="#000000" stroked="false">
                <v:path arrowok="t"/>
                <v:fill type="solid"/>
              </v:shape>
            </v:group>
            <v:group style="position:absolute;left:7720;top:2526;width:10;height:20" coordorigin="7720,2526" coordsize="10,20">
              <v:shape style="position:absolute;left:7720;top:2526;width:10;height:20" coordorigin="7720,2526" coordsize="10,20" path="m7720,2545l7729,2545,7729,2526,7720,2526,7720,2545xe" filled="true" fillcolor="#000000" stroked="false">
                <v:path arrowok="t"/>
                <v:fill type="solid"/>
              </v:shape>
            </v:group>
            <v:group style="position:absolute;left:7720;top:2545;width:10;height:20" coordorigin="7720,2545" coordsize="10,20">
              <v:shape style="position:absolute;left:7720;top:2545;width:10;height:20" coordorigin="7720,2545" coordsize="10,20" path="m7720,2564l7729,2564,7729,2545,7720,2545,7720,2564xe" filled="true" fillcolor="#000000" stroked="false">
                <v:path arrowok="t"/>
                <v:fill type="solid"/>
              </v:shape>
            </v:group>
            <v:group style="position:absolute;left:7720;top:2564;width:10;height:20" coordorigin="7720,2564" coordsize="10,20">
              <v:shape style="position:absolute;left:7720;top:2564;width:10;height:20" coordorigin="7720,2564" coordsize="10,20" path="m7720,2583l7729,2583,7729,2564,7720,2564,7720,2583xe" filled="true" fillcolor="#000000" stroked="false">
                <v:path arrowok="t"/>
                <v:fill type="solid"/>
              </v:shape>
            </v:group>
            <v:group style="position:absolute;left:7720;top:2583;width:10;height:20" coordorigin="7720,2583" coordsize="10,20">
              <v:shape style="position:absolute;left:7720;top:2583;width:10;height:20" coordorigin="7720,2583" coordsize="10,20" path="m7720,2603l7729,2603,7729,2583,7720,2583,7720,2603xe" filled="true" fillcolor="#000000" stroked="false">
                <v:path arrowok="t"/>
                <v:fill type="solid"/>
              </v:shape>
            </v:group>
            <v:group style="position:absolute;left:7720;top:2603;width:10;height:20" coordorigin="7720,2603" coordsize="10,20">
              <v:shape style="position:absolute;left:7720;top:2603;width:10;height:20" coordorigin="7720,2603" coordsize="10,20" path="m7720,2622l7729,2622,7729,2603,7720,2603,7720,2622xe" filled="true" fillcolor="#000000" stroked="false">
                <v:path arrowok="t"/>
                <v:fill type="solid"/>
              </v:shape>
            </v:group>
            <v:group style="position:absolute;left:7720;top:2622;width:10;height:20" coordorigin="7720,2622" coordsize="10,20">
              <v:shape style="position:absolute;left:7720;top:2622;width:10;height:20" coordorigin="7720,2622" coordsize="10,20" path="m7720,2641l7729,2641,7729,2622,7720,2622,7720,2641xe" filled="true" fillcolor="#000000" stroked="false">
                <v:path arrowok="t"/>
                <v:fill type="solid"/>
              </v:shape>
            </v:group>
            <v:group style="position:absolute;left:7720;top:2699;width:10;height:20" coordorigin="7720,2699" coordsize="10,20">
              <v:shape style="position:absolute;left:7720;top:2699;width:10;height:20" coordorigin="7720,2699" coordsize="10,20" path="m7720,2718l7729,2718,7729,2699,7720,2699,7720,2718xe" filled="true" fillcolor="#000000" stroked="false">
                <v:path arrowok="t"/>
                <v:fill type="solid"/>
              </v:shape>
            </v:group>
            <v:group style="position:absolute;left:7720;top:2718;width:10;height:20" coordorigin="7720,2718" coordsize="10,20">
              <v:shape style="position:absolute;left:7720;top:2718;width:10;height:20" coordorigin="7720,2718" coordsize="10,20" path="m7720,2737l7729,2737,7729,2718,7720,2718,7720,2737xe" filled="true" fillcolor="#000000" stroked="false">
                <v:path arrowok="t"/>
                <v:fill type="solid"/>
              </v:shape>
            </v:group>
            <v:group style="position:absolute;left:7720;top:2737;width:10;height:20" coordorigin="7720,2737" coordsize="10,20">
              <v:shape style="position:absolute;left:7720;top:2737;width:10;height:20" coordorigin="7720,2737" coordsize="10,20" path="m7720,2756l7729,2756,7729,2737,7720,2737,7720,2756xe" filled="true" fillcolor="#000000" stroked="false">
                <v:path arrowok="t"/>
                <v:fill type="solid"/>
              </v:shape>
            </v:group>
            <v:group style="position:absolute;left:7720;top:2756;width:10;height:20" coordorigin="7720,2756" coordsize="10,20">
              <v:shape style="position:absolute;left:7720;top:2756;width:10;height:20" coordorigin="7720,2756" coordsize="10,20" path="m7720,2775l7729,2775,7729,2756,7720,2756,7720,2775xe" filled="true" fillcolor="#000000" stroked="false">
                <v:path arrowok="t"/>
                <v:fill type="solid"/>
              </v:shape>
            </v:group>
            <v:group style="position:absolute;left:7720;top:2775;width:10;height:20" coordorigin="7720,2775" coordsize="10,20">
              <v:shape style="position:absolute;left:7720;top:2775;width:10;height:20" coordorigin="7720,2775" coordsize="10,20" path="m7720,2795l7729,2795,7729,2775,7720,2775,7720,2795xe" filled="true" fillcolor="#000000" stroked="false">
                <v:path arrowok="t"/>
                <v:fill type="solid"/>
              </v:shape>
            </v:group>
            <v:group style="position:absolute;left:7720;top:2795;width:10;height:20" coordorigin="7720,2795" coordsize="10,20">
              <v:shape style="position:absolute;left:7720;top:2795;width:10;height:20" coordorigin="7720,2795" coordsize="10,20" path="m7720,2814l7729,2814,7729,2795,7720,2795,7720,2814xe" filled="true" fillcolor="#000000" stroked="false">
                <v:path arrowok="t"/>
                <v:fill type="solid"/>
              </v:shape>
            </v:group>
            <v:group style="position:absolute;left:7720;top:2814;width:10;height:20" coordorigin="7720,2814" coordsize="10,20">
              <v:shape style="position:absolute;left:7720;top:2814;width:10;height:20" coordorigin="7720,2814" coordsize="10,20" path="m7720,2833l7729,2833,7729,2814,7720,2814,7720,2833xe" filled="true" fillcolor="#000000" stroked="false">
                <v:path arrowok="t"/>
                <v:fill type="solid"/>
              </v:shape>
            </v:group>
            <v:group style="position:absolute;left:7720;top:2833;width:10;height:20" coordorigin="7720,2833" coordsize="10,20">
              <v:shape style="position:absolute;left:7720;top:2833;width:10;height:20" coordorigin="7720,2833" coordsize="10,20" path="m7720,2852l7729,2852,7729,2833,7720,2833,7720,2852xe" filled="true" fillcolor="#000000" stroked="false">
                <v:path arrowok="t"/>
                <v:fill type="solid"/>
              </v:shape>
            </v:group>
            <v:group style="position:absolute;left:7720;top:2852;width:10;height:20" coordorigin="7720,2852" coordsize="10,20">
              <v:shape style="position:absolute;left:7720;top:2852;width:10;height:20" coordorigin="7720,2852" coordsize="10,20" path="m7720,2871l7729,2871,7729,2852,7720,2852,7720,2871xe" filled="true" fillcolor="#000000" stroked="false">
                <v:path arrowok="t"/>
                <v:fill type="solid"/>
              </v:shape>
            </v:group>
            <v:group style="position:absolute;left:7720;top:2871;width:10;height:20" coordorigin="7720,2871" coordsize="10,20">
              <v:shape style="position:absolute;left:7720;top:2871;width:10;height:20" coordorigin="7720,2871" coordsize="10,20" path="m7720,2891l7729,2891,7729,2871,7720,2871,7720,2891xe" filled="true" fillcolor="#000000" stroked="false">
                <v:path arrowok="t"/>
                <v:fill type="solid"/>
              </v:shape>
            </v:group>
            <v:group style="position:absolute;left:7720;top:2891;width:10;height:20" coordorigin="7720,2891" coordsize="10,20">
              <v:shape style="position:absolute;left:7720;top:2891;width:10;height:20" coordorigin="7720,2891" coordsize="10,20" path="m7720,2910l7729,2910,7729,2891,7720,2891,7720,2910xe" filled="true" fillcolor="#000000" stroked="false">
                <v:path arrowok="t"/>
                <v:fill type="solid"/>
              </v:shape>
            </v:group>
            <v:group style="position:absolute;left:7720;top:2910;width:10;height:20" coordorigin="7720,2910" coordsize="10,20">
              <v:shape style="position:absolute;left:7720;top:2910;width:10;height:20" coordorigin="7720,2910" coordsize="10,20" path="m7720,2929l7729,2929,7729,2910,7720,2910,7720,2929xe" filled="true" fillcolor="#000000" stroked="false">
                <v:path arrowok="t"/>
                <v:fill type="solid"/>
              </v:shape>
            </v:group>
            <v:group style="position:absolute;left:7720;top:2929;width:10;height:20" coordorigin="7720,2929" coordsize="10,20">
              <v:shape style="position:absolute;left:7720;top:2929;width:10;height:20" coordorigin="7720,2929" coordsize="10,20" path="m7720,2948l7729,2948,7729,2929,7720,2929,7720,2948xe" filled="true" fillcolor="#000000" stroked="false">
                <v:path arrowok="t"/>
                <v:fill type="solid"/>
              </v:shape>
            </v:group>
            <v:group style="position:absolute;left:7720;top:2948;width:10;height:20" coordorigin="7720,2948" coordsize="10,20">
              <v:shape style="position:absolute;left:7720;top:2948;width:10;height:20" coordorigin="7720,2948" coordsize="10,20" path="m7720,2967l7729,2967,7729,2948,7720,2948,7720,2967xe" filled="true" fillcolor="#000000" stroked="false">
                <v:path arrowok="t"/>
                <v:fill type="solid"/>
              </v:shape>
            </v:group>
            <v:group style="position:absolute;left:7720;top:2967;width:10;height:20" coordorigin="7720,2967" coordsize="10,20">
              <v:shape style="position:absolute;left:7720;top:2967;width:10;height:20" coordorigin="7720,2967" coordsize="10,20" path="m7720,2987l7729,2987,7729,2967,7720,2967,7720,2987xe" filled="true" fillcolor="#000000" stroked="false">
                <v:path arrowok="t"/>
                <v:fill type="solid"/>
              </v:shape>
            </v:group>
            <v:group style="position:absolute;left:7720;top:2987;width:10;height:20" coordorigin="7720,2987" coordsize="10,20">
              <v:shape style="position:absolute;left:7720;top:2987;width:10;height:20" coordorigin="7720,2987" coordsize="10,20" path="m7720,3006l7729,3006,7729,2987,7720,2987,7720,3006xe" filled="true" fillcolor="#000000" stroked="false">
                <v:path arrowok="t"/>
                <v:fill type="solid"/>
              </v:shape>
            </v:group>
            <v:group style="position:absolute;left:7720;top:3006;width:10;height:20" coordorigin="7720,3006" coordsize="10,20">
              <v:shape style="position:absolute;left:7720;top:3006;width:10;height:20" coordorigin="7720,3006" coordsize="10,20" path="m7720,3025l7729,3025,7729,3006,7720,3006,7720,3025xe" filled="true" fillcolor="#000000" stroked="false">
                <v:path arrowok="t"/>
                <v:fill type="solid"/>
              </v:shape>
            </v:group>
            <v:group style="position:absolute;left:7720;top:3085;width:10;height:20" coordorigin="7720,3085" coordsize="10,20">
              <v:shape style="position:absolute;left:7720;top:3085;width:10;height:20" coordorigin="7720,3085" coordsize="10,20" path="m7720,3104l7729,3104,7729,3085,7720,3085,7720,3104xe" filled="true" fillcolor="#000000" stroked="false">
                <v:path arrowok="t"/>
                <v:fill type="solid"/>
              </v:shape>
            </v:group>
            <v:group style="position:absolute;left:7720;top:3104;width:10;height:20" coordorigin="7720,3104" coordsize="10,20">
              <v:shape style="position:absolute;left:7720;top:3104;width:10;height:20" coordorigin="7720,3104" coordsize="10,20" path="m7720,3123l7729,3123,7729,3104,7720,3104,7720,3123xe" filled="true" fillcolor="#000000" stroked="false">
                <v:path arrowok="t"/>
                <v:fill type="solid"/>
              </v:shape>
            </v:group>
            <v:group style="position:absolute;left:7720;top:3123;width:10;height:20" coordorigin="7720,3123" coordsize="10,20">
              <v:shape style="position:absolute;left:7720;top:3123;width:10;height:20" coordorigin="7720,3123" coordsize="10,20" path="m7720,3143l7729,3143,7729,3123,7720,3123,7720,3143xe" filled="true" fillcolor="#000000" stroked="false">
                <v:path arrowok="t"/>
                <v:fill type="solid"/>
              </v:shape>
            </v:group>
            <v:group style="position:absolute;left:7720;top:3143;width:10;height:20" coordorigin="7720,3143" coordsize="10,20">
              <v:shape style="position:absolute;left:7720;top:3143;width:10;height:20" coordorigin="7720,3143" coordsize="10,20" path="m7720,3162l7729,3162,7729,3143,7720,3143,7720,3162xe" filled="true" fillcolor="#000000" stroked="false">
                <v:path arrowok="t"/>
                <v:fill type="solid"/>
              </v:shape>
            </v:group>
            <v:group style="position:absolute;left:7720;top:3162;width:10;height:20" coordorigin="7720,3162" coordsize="10,20">
              <v:shape style="position:absolute;left:7720;top:3162;width:10;height:20" coordorigin="7720,3162" coordsize="10,20" path="m7720,3181l7729,3181,7729,3162,7720,3162,7720,3181xe" filled="true" fillcolor="#000000" stroked="false">
                <v:path arrowok="t"/>
                <v:fill type="solid"/>
              </v:shape>
            </v:group>
            <v:group style="position:absolute;left:7720;top:3181;width:10;height:20" coordorigin="7720,3181" coordsize="10,20">
              <v:shape style="position:absolute;left:7720;top:3181;width:10;height:20" coordorigin="7720,3181" coordsize="10,20" path="m7720,3200l7729,3200,7729,3181,7720,3181,7720,3200xe" filled="true" fillcolor="#000000" stroked="false">
                <v:path arrowok="t"/>
                <v:fill type="solid"/>
              </v:shape>
            </v:group>
            <v:group style="position:absolute;left:7720;top:3200;width:10;height:20" coordorigin="7720,3200" coordsize="10,20">
              <v:shape style="position:absolute;left:7720;top:3200;width:10;height:20" coordorigin="7720,3200" coordsize="10,20" path="m7720,3219l7729,3219,7729,3200,7720,3200,7720,3219xe" filled="true" fillcolor="#000000" stroked="false">
                <v:path arrowok="t"/>
                <v:fill type="solid"/>
              </v:shape>
            </v:group>
            <v:group style="position:absolute;left:7720;top:3219;width:10;height:20" coordorigin="7720,3219" coordsize="10,20">
              <v:shape style="position:absolute;left:7720;top:3219;width:10;height:20" coordorigin="7720,3219" coordsize="10,20" path="m7720,3239l7729,3239,7729,3219,7720,3219,7720,3239xe" filled="true" fillcolor="#000000" stroked="false">
                <v:path arrowok="t"/>
                <v:fill type="solid"/>
              </v:shape>
            </v:group>
            <v:group style="position:absolute;left:7720;top:3239;width:10;height:20" coordorigin="7720,3239" coordsize="10,20">
              <v:shape style="position:absolute;left:7720;top:3239;width:10;height:20" coordorigin="7720,3239" coordsize="10,20" path="m7720,3258l7729,3258,7729,3239,7720,3239,7720,3258xe" filled="true" fillcolor="#000000" stroked="false">
                <v:path arrowok="t"/>
                <v:fill type="solid"/>
              </v:shape>
            </v:group>
            <v:group style="position:absolute;left:7720;top:3258;width:10;height:20" coordorigin="7720,3258" coordsize="10,20">
              <v:shape style="position:absolute;left:7720;top:3258;width:10;height:20" coordorigin="7720,3258" coordsize="10,20" path="m7720,3277l7729,3277,7729,3258,7720,3258,7720,3277xe" filled="true" fillcolor="#000000" stroked="false">
                <v:path arrowok="t"/>
                <v:fill type="solid"/>
              </v:shape>
            </v:group>
            <v:group style="position:absolute;left:7720;top:3277;width:10;height:20" coordorigin="7720,3277" coordsize="10,20">
              <v:shape style="position:absolute;left:7720;top:3277;width:10;height:20" coordorigin="7720,3277" coordsize="10,20" path="m7720,3296l7729,3296,7729,3277,7720,3277,7720,3296xe" filled="true" fillcolor="#000000" stroked="false">
                <v:path arrowok="t"/>
                <v:fill type="solid"/>
              </v:shape>
            </v:group>
            <v:group style="position:absolute;left:7720;top:3296;width:10;height:20" coordorigin="7720,3296" coordsize="10,20">
              <v:shape style="position:absolute;left:7720;top:3296;width:10;height:20" coordorigin="7720,3296" coordsize="10,20" path="m7720,3315l7729,3315,7729,3296,7720,3296,7720,3315xe" filled="true" fillcolor="#000000" stroked="false">
                <v:path arrowok="t"/>
                <v:fill type="solid"/>
              </v:shape>
            </v:group>
            <v:group style="position:absolute;left:7720;top:3315;width:10;height:20" coordorigin="7720,3315" coordsize="10,20">
              <v:shape style="position:absolute;left:7720;top:3315;width:10;height:20" coordorigin="7720,3315" coordsize="10,20" path="m7720,3335l7729,3335,7729,3315,7720,3315,7720,3335xe" filled="true" fillcolor="#000000" stroked="false">
                <v:path arrowok="t"/>
                <v:fill type="solid"/>
              </v:shape>
            </v:group>
            <v:group style="position:absolute;left:7720;top:3335;width:10;height:20" coordorigin="7720,3335" coordsize="10,20">
              <v:shape style="position:absolute;left:7720;top:3335;width:10;height:20" coordorigin="7720,3335" coordsize="10,20" path="m7720,3354l7729,3354,7729,3335,7720,3335,7720,3354xe" filled="true" fillcolor="#000000" stroked="false">
                <v:path arrowok="t"/>
                <v:fill type="solid"/>
              </v:shape>
            </v:group>
            <v:group style="position:absolute;left:7720;top:3354;width:10;height:20" coordorigin="7720,3354" coordsize="10,20">
              <v:shape style="position:absolute;left:7720;top:3354;width:10;height:20" coordorigin="7720,3354" coordsize="10,20" path="m7720,3373l7729,3373,7729,3354,7720,3354,7720,3373xe" filled="true" fillcolor="#000000" stroked="false">
                <v:path arrowok="t"/>
                <v:fill type="solid"/>
              </v:shape>
            </v:group>
            <v:group style="position:absolute;left:7720;top:3373;width:10;height:20" coordorigin="7720,3373" coordsize="10,20">
              <v:shape style="position:absolute;left:7720;top:3373;width:10;height:20" coordorigin="7720,3373" coordsize="10,20" path="m7720,3392l7729,3392,7729,3373,7720,3373,7720,3392xe" filled="true" fillcolor="#000000" stroked="false">
                <v:path arrowok="t"/>
                <v:fill type="solid"/>
              </v:shape>
            </v:group>
            <v:group style="position:absolute;left:7720;top:3392;width:10;height:20" coordorigin="7720,3392" coordsize="10,20">
              <v:shape style="position:absolute;left:7720;top:3392;width:10;height:20" coordorigin="7720,3392" coordsize="10,20" path="m7720,3411l7729,3411,7729,3392,7720,3392,7720,3411xe" filled="true" fillcolor="#000000" stroked="false">
                <v:path arrowok="t"/>
                <v:fill type="solid"/>
              </v:shape>
            </v:group>
            <v:group style="position:absolute;left:7720;top:3411;width:10;height:20" coordorigin="7720,3411" coordsize="10,20">
              <v:shape style="position:absolute;left:7720;top:3411;width:10;height:20" coordorigin="7720,3411" coordsize="10,20" path="m7720,3431l7729,3431,7729,3411,7720,3411,7720,3431xe" filled="true" fillcolor="#000000" stroked="false">
                <v:path arrowok="t"/>
                <v:fill type="solid"/>
              </v:shape>
            </v:group>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支付的其他与经营活动有关的现金</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721" w:type="dxa"/>
        <w:tblLayout w:type="fixed"/>
        <w:tblCellMar>
          <w:top w:w="0" w:type="dxa"/>
          <w:left w:w="0" w:type="dxa"/>
          <w:bottom w:w="0" w:type="dxa"/>
          <w:right w:w="0" w:type="dxa"/>
        </w:tblCellMar>
        <w:tblLook w:val="01E0"/>
      </w:tblPr>
      <w:tblGrid>
        <w:gridCol w:w="4611"/>
        <w:gridCol w:w="3142"/>
      </w:tblGrid>
      <w:tr>
        <w:trPr>
          <w:trHeight w:val="396" w:hRule="exact"/>
        </w:trPr>
        <w:tc>
          <w:tcPr>
            <w:tcW w:w="4611" w:type="dxa"/>
            <w:tcBorders>
              <w:top w:val="single" w:sz="12" w:space="0" w:color="000000"/>
              <w:left w:val="nil" w:sz="6" w:space="0" w:color="auto"/>
              <w:bottom w:val="single" w:sz="4" w:space="0" w:color="000000"/>
              <w:right w:val="nil" w:sz="6" w:space="0" w:color="auto"/>
            </w:tcBorders>
          </w:tcPr>
          <w:p>
            <w:pPr>
              <w:pStyle w:val="TableParagraph"/>
              <w:tabs>
                <w:tab w:pos="631" w:val="left" w:leader="none"/>
              </w:tabs>
              <w:spacing w:line="240" w:lineRule="auto" w:before="21"/>
              <w:ind w:right="1516"/>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142" w:type="dxa"/>
            <w:tcBorders>
              <w:top w:val="single" w:sz="12" w:space="0" w:color="000000"/>
              <w:left w:val="nil" w:sz="6" w:space="0" w:color="auto"/>
              <w:bottom w:val="single" w:sz="8" w:space="0" w:color="000000"/>
              <w:right w:val="nil" w:sz="6" w:space="0" w:color="auto"/>
            </w:tcBorders>
          </w:tcPr>
          <w:p>
            <w:pPr>
              <w:pStyle w:val="TableParagraph"/>
              <w:spacing w:line="240" w:lineRule="auto" w:before="21"/>
              <w:ind w:left="1516" w:right="0"/>
              <w:jc w:val="left"/>
              <w:rPr>
                <w:rFonts w:ascii="宋体" w:hAnsi="宋体" w:cs="宋体" w:eastAsia="宋体" w:hint="default"/>
                <w:sz w:val="21"/>
                <w:szCs w:val="21"/>
              </w:rPr>
            </w:pPr>
            <w:r>
              <w:rPr>
                <w:rFonts w:ascii="宋体" w:hAnsi="宋体" w:cs="宋体" w:eastAsia="宋体" w:hint="default"/>
                <w:sz w:val="21"/>
                <w:szCs w:val="21"/>
              </w:rPr>
              <w:t>本年金额</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319" w:right="0"/>
              <w:jc w:val="left"/>
              <w:rPr>
                <w:rFonts w:ascii="宋体" w:hAnsi="宋体" w:cs="宋体" w:eastAsia="宋体" w:hint="default"/>
                <w:sz w:val="21"/>
                <w:szCs w:val="21"/>
              </w:rPr>
            </w:pPr>
            <w:r>
              <w:rPr>
                <w:rFonts w:ascii="宋体" w:hAnsi="宋体" w:cs="宋体" w:eastAsia="宋体" w:hint="default"/>
                <w:sz w:val="21"/>
                <w:szCs w:val="21"/>
              </w:rPr>
              <w:t>支付的管理费用</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3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79" name="image477.png" descr=""/>
                  <wp:cNvGraphicFramePr>
                    <a:graphicFrameLocks noChangeAspect="1"/>
                  </wp:cNvGraphicFramePr>
                  <a:graphic>
                    <a:graphicData uri="http://schemas.openxmlformats.org/drawingml/2006/picture">
                      <pic:pic>
                        <pic:nvPicPr>
                          <pic:cNvPr id="80" name="image477.png"/>
                          <pic:cNvPicPr/>
                        </pic:nvPicPr>
                        <pic:blipFill>
                          <a:blip r:embed="rId565"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9"/>
              <w:ind w:right="106"/>
              <w:jc w:val="right"/>
              <w:rPr>
                <w:rFonts w:ascii="Calibri" w:hAnsi="Calibri" w:cs="Calibri" w:eastAsia="Calibri" w:hint="default"/>
                <w:sz w:val="21"/>
                <w:szCs w:val="21"/>
              </w:rPr>
            </w:pPr>
            <w:r>
              <w:rPr>
                <w:rFonts w:ascii="Calibri"/>
                <w:spacing w:val="-2"/>
                <w:sz w:val="21"/>
              </w:rPr>
              <w:t>10,269,769.14</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319" w:right="0"/>
              <w:jc w:val="left"/>
              <w:rPr>
                <w:rFonts w:ascii="宋体" w:hAnsi="宋体" w:cs="宋体" w:eastAsia="宋体" w:hint="default"/>
                <w:sz w:val="21"/>
                <w:szCs w:val="21"/>
              </w:rPr>
            </w:pPr>
            <w:r>
              <w:rPr>
                <w:rFonts w:ascii="宋体" w:hAnsi="宋体" w:cs="宋体" w:eastAsia="宋体" w:hint="default"/>
                <w:sz w:val="21"/>
                <w:szCs w:val="21"/>
              </w:rPr>
              <w:t>支付的营业费用</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3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81" name="image477.png" descr=""/>
                  <wp:cNvGraphicFramePr>
                    <a:graphicFrameLocks noChangeAspect="1"/>
                  </wp:cNvGraphicFramePr>
                  <a:graphic>
                    <a:graphicData uri="http://schemas.openxmlformats.org/drawingml/2006/picture">
                      <pic:pic>
                        <pic:nvPicPr>
                          <pic:cNvPr id="82" name="image477.png"/>
                          <pic:cNvPicPr/>
                        </pic:nvPicPr>
                        <pic:blipFill>
                          <a:blip r:embed="rId565"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9"/>
              <w:ind w:right="106"/>
              <w:jc w:val="right"/>
              <w:rPr>
                <w:rFonts w:ascii="Calibri" w:hAnsi="Calibri" w:cs="Calibri" w:eastAsia="Calibri" w:hint="default"/>
                <w:sz w:val="21"/>
                <w:szCs w:val="21"/>
              </w:rPr>
            </w:pPr>
            <w:r>
              <w:rPr>
                <w:rFonts w:ascii="Calibri"/>
                <w:spacing w:val="-2"/>
                <w:sz w:val="21"/>
              </w:rPr>
              <w:t>28,039,385.83</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319" w:right="0"/>
              <w:jc w:val="left"/>
              <w:rPr>
                <w:rFonts w:ascii="宋体" w:hAnsi="宋体" w:cs="宋体" w:eastAsia="宋体" w:hint="default"/>
                <w:sz w:val="21"/>
                <w:szCs w:val="21"/>
              </w:rPr>
            </w:pPr>
            <w:r>
              <w:rPr>
                <w:rFonts w:ascii="宋体" w:hAnsi="宋体" w:cs="宋体" w:eastAsia="宋体" w:hint="default"/>
                <w:sz w:val="21"/>
                <w:szCs w:val="21"/>
              </w:rPr>
              <w:t>银行手续费</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3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83" name="image477.png" descr=""/>
                  <wp:cNvGraphicFramePr>
                    <a:graphicFrameLocks noChangeAspect="1"/>
                  </wp:cNvGraphicFramePr>
                  <a:graphic>
                    <a:graphicData uri="http://schemas.openxmlformats.org/drawingml/2006/picture">
                      <pic:pic>
                        <pic:nvPicPr>
                          <pic:cNvPr id="84" name="image477.png"/>
                          <pic:cNvPicPr/>
                        </pic:nvPicPr>
                        <pic:blipFill>
                          <a:blip r:embed="rId565"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9"/>
              <w:ind w:right="105"/>
              <w:jc w:val="right"/>
              <w:rPr>
                <w:rFonts w:ascii="Calibri" w:hAnsi="Calibri" w:cs="Calibri" w:eastAsia="Calibri" w:hint="default"/>
                <w:sz w:val="21"/>
                <w:szCs w:val="21"/>
              </w:rPr>
            </w:pPr>
            <w:r>
              <w:rPr>
                <w:rFonts w:ascii="Calibri"/>
                <w:spacing w:val="-2"/>
                <w:sz w:val="21"/>
              </w:rPr>
              <w:t>56,183.94</w:t>
            </w:r>
          </w:p>
        </w:tc>
      </w:tr>
      <w:tr>
        <w:trPr>
          <w:trHeight w:val="385"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9"/>
              <w:ind w:left="319" w:right="0"/>
              <w:jc w:val="left"/>
              <w:rPr>
                <w:rFonts w:ascii="宋体" w:hAnsi="宋体" w:cs="宋体" w:eastAsia="宋体" w:hint="default"/>
                <w:sz w:val="21"/>
                <w:szCs w:val="21"/>
              </w:rPr>
            </w:pPr>
            <w:r>
              <w:rPr>
                <w:rFonts w:ascii="宋体" w:hAnsi="宋体" w:cs="宋体" w:eastAsia="宋体" w:hint="default"/>
                <w:sz w:val="21"/>
                <w:szCs w:val="21"/>
              </w:rPr>
              <w:t>账户管理费</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3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85" name="image477.png" descr=""/>
                  <wp:cNvGraphicFramePr>
                    <a:graphicFrameLocks noChangeAspect="1"/>
                  </wp:cNvGraphicFramePr>
                  <a:graphic>
                    <a:graphicData uri="http://schemas.openxmlformats.org/drawingml/2006/picture">
                      <pic:pic>
                        <pic:nvPicPr>
                          <pic:cNvPr id="86" name="image477.png"/>
                          <pic:cNvPicPr/>
                        </pic:nvPicPr>
                        <pic:blipFill>
                          <a:blip r:embed="rId565"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9"/>
              <w:ind w:right="106"/>
              <w:jc w:val="right"/>
              <w:rPr>
                <w:rFonts w:ascii="Calibri" w:hAnsi="Calibri" w:cs="Calibri" w:eastAsia="Calibri" w:hint="default"/>
                <w:sz w:val="21"/>
                <w:szCs w:val="21"/>
              </w:rPr>
            </w:pPr>
            <w:r>
              <w:rPr>
                <w:rFonts w:ascii="Calibri"/>
                <w:spacing w:val="-2"/>
                <w:sz w:val="21"/>
              </w:rPr>
              <w:t>7,137.26</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319" w:right="0"/>
              <w:jc w:val="left"/>
              <w:rPr>
                <w:rFonts w:ascii="宋体" w:hAnsi="宋体" w:cs="宋体" w:eastAsia="宋体" w:hint="default"/>
                <w:sz w:val="21"/>
                <w:szCs w:val="21"/>
              </w:rPr>
            </w:pPr>
            <w:r>
              <w:rPr>
                <w:rFonts w:ascii="宋体" w:hAnsi="宋体" w:cs="宋体" w:eastAsia="宋体" w:hint="default"/>
                <w:sz w:val="21"/>
                <w:szCs w:val="21"/>
              </w:rPr>
              <w:t>支付的投标保证金及押金</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3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87" name="image477.png" descr=""/>
                  <wp:cNvGraphicFramePr>
                    <a:graphicFrameLocks noChangeAspect="1"/>
                  </wp:cNvGraphicFramePr>
                  <a:graphic>
                    <a:graphicData uri="http://schemas.openxmlformats.org/drawingml/2006/picture">
                      <pic:pic>
                        <pic:nvPicPr>
                          <pic:cNvPr id="88" name="image477.png"/>
                          <pic:cNvPicPr/>
                        </pic:nvPicPr>
                        <pic:blipFill>
                          <a:blip r:embed="rId565"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9"/>
              <w:ind w:right="105"/>
              <w:jc w:val="right"/>
              <w:rPr>
                <w:rFonts w:ascii="Calibri" w:hAnsi="Calibri" w:cs="Calibri" w:eastAsia="Calibri" w:hint="default"/>
                <w:sz w:val="21"/>
                <w:szCs w:val="21"/>
              </w:rPr>
            </w:pPr>
            <w:r>
              <w:rPr>
                <w:rFonts w:ascii="Calibri"/>
                <w:spacing w:val="-1"/>
                <w:sz w:val="21"/>
              </w:rPr>
              <w:t>3,120,043.58</w:t>
            </w:r>
          </w:p>
        </w:tc>
      </w:tr>
      <w:tr>
        <w:trPr>
          <w:trHeight w:val="386"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21"/>
              <w:ind w:left="319" w:right="0"/>
              <w:jc w:val="left"/>
              <w:rPr>
                <w:rFonts w:ascii="宋体" w:hAnsi="宋体" w:cs="宋体" w:eastAsia="宋体" w:hint="default"/>
                <w:sz w:val="21"/>
                <w:szCs w:val="21"/>
              </w:rPr>
            </w:pPr>
            <w:r>
              <w:rPr>
                <w:rFonts w:ascii="宋体" w:hAnsi="宋体" w:cs="宋体" w:eastAsia="宋体" w:hint="default"/>
                <w:sz w:val="21"/>
                <w:szCs w:val="21"/>
              </w:rPr>
              <w:t>营业外支出</w:t>
            </w:r>
          </w:p>
        </w:tc>
        <w:tc>
          <w:tcPr>
            <w:tcW w:w="3142" w:type="dxa"/>
            <w:tcBorders>
              <w:top w:val="single" w:sz="8" w:space="0" w:color="000000"/>
              <w:left w:val="nil" w:sz="6" w:space="0" w:color="auto"/>
              <w:bottom w:val="single" w:sz="8" w:space="0" w:color="000000"/>
              <w:right w:val="nil" w:sz="6" w:space="0" w:color="auto"/>
            </w:tcBorders>
          </w:tcPr>
          <w:p>
            <w:pPr>
              <w:pStyle w:val="TableParagraph"/>
              <w:spacing w:line="20" w:lineRule="exact"/>
              <w:ind w:left="313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89" name="image477.png" descr=""/>
                  <wp:cNvGraphicFramePr>
                    <a:graphicFrameLocks noChangeAspect="1"/>
                  </wp:cNvGraphicFramePr>
                  <a:graphic>
                    <a:graphicData uri="http://schemas.openxmlformats.org/drawingml/2006/picture">
                      <pic:pic>
                        <pic:nvPicPr>
                          <pic:cNvPr id="90" name="image477.png"/>
                          <pic:cNvPicPr/>
                        </pic:nvPicPr>
                        <pic:blipFill>
                          <a:blip r:embed="rId565"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51"/>
              <w:ind w:right="104"/>
              <w:jc w:val="right"/>
              <w:rPr>
                <w:rFonts w:ascii="Calibri" w:hAnsi="Calibri" w:cs="Calibri" w:eastAsia="Calibri" w:hint="default"/>
                <w:sz w:val="21"/>
                <w:szCs w:val="21"/>
              </w:rPr>
            </w:pPr>
            <w:r>
              <w:rPr>
                <w:rFonts w:ascii="Calibri"/>
                <w:spacing w:val="-2"/>
                <w:sz w:val="21"/>
              </w:rPr>
              <w:t>170,538.22</w:t>
            </w:r>
          </w:p>
        </w:tc>
      </w:tr>
      <w:tr>
        <w:trPr>
          <w:trHeight w:val="394" w:hRule="exact"/>
        </w:trPr>
        <w:tc>
          <w:tcPr>
            <w:tcW w:w="4611" w:type="dxa"/>
            <w:tcBorders>
              <w:top w:val="single" w:sz="4" w:space="0" w:color="000000"/>
              <w:left w:val="nil" w:sz="6" w:space="0" w:color="auto"/>
              <w:bottom w:val="single" w:sz="12" w:space="0" w:color="000000"/>
              <w:right w:val="nil" w:sz="6" w:space="0" w:color="auto"/>
            </w:tcBorders>
          </w:tcPr>
          <w:p>
            <w:pPr>
              <w:pStyle w:val="TableParagraph"/>
              <w:tabs>
                <w:tab w:pos="631" w:val="left" w:leader="none"/>
              </w:tabs>
              <w:spacing w:line="240" w:lineRule="auto" w:before="18"/>
              <w:ind w:right="1516"/>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142" w:type="dxa"/>
            <w:tcBorders>
              <w:top w:val="single" w:sz="8" w:space="0" w:color="000000"/>
              <w:left w:val="nil" w:sz="6" w:space="0" w:color="auto"/>
              <w:bottom w:val="single" w:sz="12" w:space="0" w:color="000000"/>
              <w:right w:val="nil" w:sz="6" w:space="0" w:color="auto"/>
            </w:tcBorders>
          </w:tcPr>
          <w:p>
            <w:pPr>
              <w:pStyle w:val="TableParagraph"/>
              <w:spacing w:line="20" w:lineRule="exact"/>
              <w:ind w:left="313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91" name="image477.png" descr=""/>
                  <wp:cNvGraphicFramePr>
                    <a:graphicFrameLocks noChangeAspect="1"/>
                  </wp:cNvGraphicFramePr>
                  <a:graphic>
                    <a:graphicData uri="http://schemas.openxmlformats.org/drawingml/2006/picture">
                      <pic:pic>
                        <pic:nvPicPr>
                          <pic:cNvPr id="92" name="image477.png"/>
                          <pic:cNvPicPr/>
                        </pic:nvPicPr>
                        <pic:blipFill>
                          <a:blip r:embed="rId565"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9"/>
              <w:ind w:right="106"/>
              <w:jc w:val="right"/>
              <w:rPr>
                <w:rFonts w:ascii="Calibri" w:hAnsi="Calibri" w:cs="Calibri" w:eastAsia="Calibri" w:hint="default"/>
                <w:sz w:val="21"/>
                <w:szCs w:val="21"/>
              </w:rPr>
            </w:pPr>
            <w:r>
              <w:rPr>
                <w:rFonts w:ascii="Calibri"/>
                <w:spacing w:val="-2"/>
                <w:sz w:val="21"/>
              </w:rPr>
              <w:t>41,663,057.97</w:t>
            </w:r>
          </w:p>
        </w:tc>
      </w:tr>
    </w:tbl>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4"/>
          <w:szCs w:val="14"/>
        </w:rPr>
      </w:pPr>
    </w:p>
    <w:p>
      <w:pPr>
        <w:tabs>
          <w:tab w:pos="1395" w:val="left" w:leader="none"/>
        </w:tabs>
        <w:spacing w:before="36"/>
        <w:ind w:left="858" w:right="0" w:firstLine="0"/>
        <w:jc w:val="left"/>
        <w:rPr>
          <w:rFonts w:ascii="宋体" w:hAnsi="宋体" w:cs="宋体" w:eastAsia="宋体" w:hint="default"/>
          <w:sz w:val="21"/>
          <w:szCs w:val="21"/>
        </w:rPr>
      </w:pPr>
      <w:r>
        <w:rPr>
          <w:rFonts w:ascii="宋体" w:hAnsi="宋体" w:cs="宋体" w:eastAsia="宋体" w:hint="default"/>
          <w:b/>
          <w:bCs/>
          <w:w w:val="95"/>
          <w:sz w:val="21"/>
          <w:szCs w:val="21"/>
        </w:rPr>
        <w:t>3</w:t>
        <w:tab/>
      </w:r>
      <w:r>
        <w:rPr>
          <w:rFonts w:ascii="宋体" w:hAnsi="宋体" w:cs="宋体" w:eastAsia="宋体" w:hint="default"/>
          <w:b/>
          <w:bCs/>
          <w:sz w:val="21"/>
          <w:szCs w:val="21"/>
        </w:rPr>
        <w:t>支付的其他与筹资活动有关的现金</w:t>
      </w:r>
      <w:r>
        <w:rPr>
          <w:rFonts w:ascii="宋体" w:hAnsi="宋体" w:cs="宋体" w:eastAsia="宋体" w:hint="default"/>
          <w:sz w:val="21"/>
          <w:szCs w:val="21"/>
        </w:rPr>
      </w:r>
    </w:p>
    <w:p>
      <w:pPr>
        <w:spacing w:after="0"/>
        <w:jc w:val="left"/>
        <w:rPr>
          <w:rFonts w:ascii="宋体" w:hAnsi="宋体" w:cs="宋体" w:eastAsia="宋体" w:hint="default"/>
          <w:sz w:val="21"/>
          <w:szCs w:val="21"/>
        </w:rPr>
        <w:sectPr>
          <w:footerReference w:type="default" r:id="rId555"/>
          <w:pgSz w:w="11910" w:h="16840"/>
          <w:pgMar w:footer="1195" w:header="885" w:top="1540" w:bottom="1380" w:left="1660" w:right="1640"/>
          <w:pgNumType w:start="143"/>
        </w:sectPr>
      </w:pPr>
    </w:p>
    <w:p>
      <w:pPr>
        <w:spacing w:line="240" w:lineRule="auto" w:before="0"/>
        <w:rPr>
          <w:rFonts w:ascii="宋体" w:hAnsi="宋体" w:cs="宋体" w:eastAsia="宋体" w:hint="default"/>
          <w:b/>
          <w:bCs/>
          <w:sz w:val="5"/>
          <w:szCs w:val="5"/>
        </w:rPr>
      </w:pPr>
    </w:p>
    <w:tbl>
      <w:tblPr>
        <w:tblW w:w="0" w:type="auto"/>
        <w:jc w:val="left"/>
        <w:tblInd w:w="721" w:type="dxa"/>
        <w:tblLayout w:type="fixed"/>
        <w:tblCellMar>
          <w:top w:w="0" w:type="dxa"/>
          <w:left w:w="0" w:type="dxa"/>
          <w:bottom w:w="0" w:type="dxa"/>
          <w:right w:w="0" w:type="dxa"/>
        </w:tblCellMar>
        <w:tblLook w:val="01E0"/>
      </w:tblPr>
      <w:tblGrid>
        <w:gridCol w:w="4611"/>
        <w:gridCol w:w="3145"/>
      </w:tblGrid>
      <w:tr>
        <w:trPr>
          <w:trHeight w:val="401" w:hRule="exact"/>
        </w:trPr>
        <w:tc>
          <w:tcPr>
            <w:tcW w:w="4611" w:type="dxa"/>
            <w:tcBorders>
              <w:top w:val="nil" w:sz="6" w:space="0" w:color="auto"/>
              <w:left w:val="nil" w:sz="6" w:space="0" w:color="auto"/>
              <w:bottom w:val="single" w:sz="4" w:space="0" w:color="000000"/>
              <w:right w:val="nil" w:sz="6" w:space="0" w:color="auto"/>
            </w:tcBorders>
          </w:tcPr>
          <w:p>
            <w:pPr>
              <w:pStyle w:val="TableParagraph"/>
              <w:tabs>
                <w:tab w:pos="631" w:val="left" w:leader="none"/>
              </w:tabs>
              <w:spacing w:line="240" w:lineRule="auto" w:before="40"/>
              <w:ind w:right="1516"/>
              <w:jc w:val="right"/>
              <w:rPr>
                <w:rFonts w:ascii="宋体" w:hAnsi="宋体" w:cs="宋体" w:eastAsia="宋体" w:hint="default"/>
                <w:sz w:val="21"/>
                <w:szCs w:val="21"/>
              </w:rPr>
            </w:pPr>
            <w:r>
              <w:rPr>
                <w:rFonts w:ascii="宋体" w:hAnsi="宋体" w:cs="宋体" w:eastAsia="宋体" w:hint="default"/>
                <w:sz w:val="21"/>
                <w:szCs w:val="21"/>
              </w:rPr>
              <w:t>项</w:t>
              <w:tab/>
              <w:t>目</w:t>
            </w:r>
          </w:p>
        </w:tc>
        <w:tc>
          <w:tcPr>
            <w:tcW w:w="3145" w:type="dxa"/>
            <w:tcBorders>
              <w:top w:val="nil" w:sz="6" w:space="0" w:color="auto"/>
              <w:left w:val="nil" w:sz="6" w:space="0" w:color="auto"/>
              <w:bottom w:val="single" w:sz="8" w:space="0" w:color="000000"/>
              <w:right w:val="nil" w:sz="6" w:space="0" w:color="auto"/>
            </w:tcBorders>
          </w:tcPr>
          <w:p>
            <w:pPr>
              <w:pStyle w:val="TableParagraph"/>
              <w:spacing w:line="240" w:lineRule="auto" w:before="40"/>
              <w:ind w:left="1516" w:right="0"/>
              <w:jc w:val="left"/>
              <w:rPr>
                <w:rFonts w:ascii="宋体" w:hAnsi="宋体" w:cs="宋体" w:eastAsia="宋体" w:hint="default"/>
                <w:sz w:val="21"/>
                <w:szCs w:val="21"/>
              </w:rPr>
            </w:pPr>
            <w:r>
              <w:rPr>
                <w:rFonts w:ascii="宋体" w:hAnsi="宋体" w:cs="宋体" w:eastAsia="宋体" w:hint="default"/>
                <w:sz w:val="21"/>
                <w:szCs w:val="21"/>
              </w:rPr>
              <w:t>本年金额</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319" w:right="0"/>
              <w:jc w:val="left"/>
              <w:rPr>
                <w:rFonts w:ascii="宋体" w:hAnsi="宋体" w:cs="宋体" w:eastAsia="宋体" w:hint="default"/>
                <w:sz w:val="21"/>
                <w:szCs w:val="21"/>
              </w:rPr>
            </w:pPr>
            <w:r>
              <w:rPr>
                <w:rFonts w:ascii="宋体" w:hAnsi="宋体" w:cs="宋体" w:eastAsia="宋体" w:hint="default"/>
                <w:sz w:val="21"/>
                <w:szCs w:val="21"/>
              </w:rPr>
              <w:t>支付的股票发行费用</w:t>
            </w:r>
          </w:p>
        </w:tc>
        <w:tc>
          <w:tcPr>
            <w:tcW w:w="3145" w:type="dxa"/>
            <w:tcBorders>
              <w:top w:val="single" w:sz="8" w:space="0" w:color="000000"/>
              <w:left w:val="nil" w:sz="6" w:space="0" w:color="auto"/>
              <w:bottom w:val="single" w:sz="8" w:space="0" w:color="000000"/>
              <w:right w:val="nil" w:sz="6" w:space="0" w:color="auto"/>
            </w:tcBorders>
          </w:tcPr>
          <w:p>
            <w:pPr>
              <w:pStyle w:val="TableParagraph"/>
              <w:spacing w:line="240" w:lineRule="auto" w:before="54"/>
              <w:ind w:right="107"/>
              <w:jc w:val="right"/>
              <w:rPr>
                <w:rFonts w:ascii="Calibri" w:hAnsi="Calibri" w:cs="Calibri" w:eastAsia="Calibri" w:hint="default"/>
                <w:sz w:val="21"/>
                <w:szCs w:val="21"/>
              </w:rPr>
            </w:pPr>
            <w:r>
              <w:rPr>
                <w:rFonts w:ascii="Calibri"/>
                <w:spacing w:val="-2"/>
                <w:sz w:val="21"/>
              </w:rPr>
              <w:t>2,829,000.00</w:t>
            </w:r>
          </w:p>
        </w:tc>
      </w:tr>
      <w:tr>
        <w:trPr>
          <w:trHeight w:val="384" w:hRule="exact"/>
        </w:trPr>
        <w:tc>
          <w:tcPr>
            <w:tcW w:w="4611" w:type="dxa"/>
            <w:tcBorders>
              <w:top w:val="single" w:sz="4" w:space="0" w:color="000000"/>
              <w:left w:val="nil" w:sz="6" w:space="0" w:color="auto"/>
              <w:bottom w:val="single" w:sz="4" w:space="0" w:color="000000"/>
              <w:right w:val="nil" w:sz="6" w:space="0" w:color="auto"/>
            </w:tcBorders>
          </w:tcPr>
          <w:p>
            <w:pPr>
              <w:pStyle w:val="TableParagraph"/>
              <w:spacing w:line="240" w:lineRule="auto" w:before="18"/>
              <w:ind w:left="319" w:right="0"/>
              <w:jc w:val="left"/>
              <w:rPr>
                <w:rFonts w:ascii="宋体" w:hAnsi="宋体" w:cs="宋体" w:eastAsia="宋体" w:hint="default"/>
                <w:sz w:val="21"/>
                <w:szCs w:val="21"/>
              </w:rPr>
            </w:pPr>
            <w:r>
              <w:rPr>
                <w:rFonts w:ascii="宋体" w:hAnsi="宋体" w:cs="宋体" w:eastAsia="宋体" w:hint="default"/>
                <w:sz w:val="21"/>
                <w:szCs w:val="21"/>
              </w:rPr>
              <w:t>各类银行保证金</w:t>
            </w:r>
          </w:p>
        </w:tc>
        <w:tc>
          <w:tcPr>
            <w:tcW w:w="3145" w:type="dxa"/>
            <w:tcBorders>
              <w:top w:val="single" w:sz="8" w:space="0" w:color="000000"/>
              <w:left w:val="nil" w:sz="6" w:space="0" w:color="auto"/>
              <w:bottom w:val="single" w:sz="8" w:space="0" w:color="000000"/>
              <w:right w:val="nil" w:sz="6" w:space="0" w:color="auto"/>
            </w:tcBorders>
          </w:tcPr>
          <w:p>
            <w:pPr>
              <w:pStyle w:val="TableParagraph"/>
              <w:spacing w:line="240" w:lineRule="auto" w:before="54"/>
              <w:ind w:right="108"/>
              <w:jc w:val="right"/>
              <w:rPr>
                <w:rFonts w:ascii="Calibri" w:hAnsi="Calibri" w:cs="Calibri" w:eastAsia="Calibri" w:hint="default"/>
                <w:sz w:val="21"/>
                <w:szCs w:val="21"/>
              </w:rPr>
            </w:pPr>
            <w:r>
              <w:rPr>
                <w:rFonts w:ascii="Calibri"/>
                <w:spacing w:val="-2"/>
                <w:sz w:val="21"/>
              </w:rPr>
              <w:t>1,168,860.09</w:t>
            </w:r>
          </w:p>
        </w:tc>
      </w:tr>
      <w:tr>
        <w:trPr>
          <w:trHeight w:val="396" w:hRule="exact"/>
        </w:trPr>
        <w:tc>
          <w:tcPr>
            <w:tcW w:w="4611" w:type="dxa"/>
            <w:tcBorders>
              <w:top w:val="single" w:sz="4" w:space="0" w:color="000000"/>
              <w:left w:val="nil" w:sz="6" w:space="0" w:color="auto"/>
              <w:bottom w:val="single" w:sz="12" w:space="0" w:color="000000"/>
              <w:right w:val="nil" w:sz="6" w:space="0" w:color="auto"/>
            </w:tcBorders>
          </w:tcPr>
          <w:p>
            <w:pPr>
              <w:pStyle w:val="TableParagraph"/>
              <w:tabs>
                <w:tab w:pos="422" w:val="left" w:leader="none"/>
              </w:tabs>
              <w:spacing w:line="240" w:lineRule="auto" w:before="18"/>
              <w:ind w:right="1620"/>
              <w:jc w:val="right"/>
              <w:rPr>
                <w:rFonts w:ascii="宋体" w:hAnsi="宋体" w:cs="宋体" w:eastAsia="宋体" w:hint="default"/>
                <w:sz w:val="21"/>
                <w:szCs w:val="21"/>
              </w:rPr>
            </w:pPr>
            <w:r>
              <w:rPr>
                <w:rFonts w:ascii="宋体" w:hAnsi="宋体" w:cs="宋体" w:eastAsia="宋体" w:hint="default"/>
                <w:sz w:val="21"/>
                <w:szCs w:val="21"/>
              </w:rPr>
              <w:t>合</w:t>
              <w:tab/>
              <w:t>计</w:t>
            </w:r>
          </w:p>
        </w:tc>
        <w:tc>
          <w:tcPr>
            <w:tcW w:w="3145" w:type="dxa"/>
            <w:tcBorders>
              <w:top w:val="single" w:sz="8" w:space="0" w:color="000000"/>
              <w:left w:val="nil" w:sz="6" w:space="0" w:color="auto"/>
              <w:bottom w:val="single" w:sz="12" w:space="0" w:color="000000"/>
              <w:right w:val="nil" w:sz="6" w:space="0" w:color="auto"/>
            </w:tcBorders>
          </w:tcPr>
          <w:p>
            <w:pPr>
              <w:pStyle w:val="TableParagraph"/>
              <w:spacing w:line="240" w:lineRule="auto" w:before="54"/>
              <w:ind w:right="108"/>
              <w:jc w:val="right"/>
              <w:rPr>
                <w:rFonts w:ascii="Calibri" w:hAnsi="Calibri" w:cs="Calibri" w:eastAsia="Calibri" w:hint="default"/>
                <w:sz w:val="21"/>
                <w:szCs w:val="21"/>
              </w:rPr>
            </w:pPr>
            <w:r>
              <w:rPr>
                <w:rFonts w:ascii="Calibri"/>
                <w:spacing w:val="-2"/>
                <w:sz w:val="21"/>
              </w:rPr>
              <w:t>3,997,860.09</w:t>
            </w:r>
          </w:p>
        </w:tc>
      </w:tr>
    </w:tbl>
    <w:p>
      <w:pPr>
        <w:spacing w:line="240" w:lineRule="auto" w:before="1"/>
        <w:rPr>
          <w:rFonts w:ascii="宋体" w:hAnsi="宋体" w:cs="宋体" w:eastAsia="宋体" w:hint="default"/>
          <w:b/>
          <w:bCs/>
          <w:sz w:val="27"/>
          <w:szCs w:val="27"/>
        </w:rPr>
      </w:pPr>
    </w:p>
    <w:p>
      <w:pPr>
        <w:tabs>
          <w:tab w:pos="1370" w:val="left" w:leader="none"/>
          <w:tab w:pos="1400" w:val="left" w:leader="none"/>
        </w:tabs>
        <w:spacing w:line="331" w:lineRule="auto" w:before="36"/>
        <w:ind w:left="858" w:right="5303" w:hanging="732"/>
        <w:jc w:val="left"/>
        <w:rPr>
          <w:rFonts w:ascii="宋体" w:hAnsi="宋体" w:cs="宋体" w:eastAsia="宋体" w:hint="default"/>
          <w:sz w:val="21"/>
          <w:szCs w:val="21"/>
        </w:rPr>
      </w:pPr>
      <w:r>
        <w:rPr/>
        <w:pict>
          <v:group style="position:absolute;margin-left:88.344002pt;margin-top:-97.676331pt;width:419.15pt;height:77.9pt;mso-position-horizontal-relative:page;mso-position-vertical-relative:paragraph;z-index:-1189288" coordorigin="1767,-1954" coordsize="8383,1558">
            <v:group style="position:absolute;left:1772;top:-1949;width:8366;height:2" coordorigin="1772,-1949" coordsize="8366,2">
              <v:shape style="position:absolute;left:1772;top:-1949;width:8366;height:2" coordorigin="1772,-1949" coordsize="8366,0" path="m1772,-1949l10137,-1949e" filled="false" stroked="true" strokeweight=".48pt" strokecolor="#000000">
                <v:path arrowok="t"/>
              </v:shape>
            </v:group>
            <v:group style="position:absolute;left:2381;top:-1930;width:5339;height:2" coordorigin="2381,-1930" coordsize="5339,2">
              <v:shape style="position:absolute;left:2381;top:-1930;width:5339;height:2" coordorigin="2381,-1930" coordsize="5339,0" path="m2381,-1930l7720,-1930e" filled="false" stroked="true" strokeweight="1.44pt" strokecolor="#000000">
                <v:path arrowok="t"/>
              </v:shape>
              <v:shape style="position:absolute;left:7720;top:-1915;width:10;height:2" type="#_x0000_t75" stroked="false">
                <v:imagedata r:id="rId565" o:title=""/>
              </v:shape>
            </v:group>
            <v:group style="position:absolute;left:7720;top:-1930;width:29;height:2" coordorigin="7720,-1930" coordsize="29,2">
              <v:shape style="position:absolute;left:7720;top:-1930;width:29;height:2" coordorigin="7720,-1930" coordsize="29,0" path="m7720,-1930l7749,-1930e" filled="false" stroked="true" strokeweight="1.44pt" strokecolor="#000000">
                <v:path arrowok="t"/>
              </v:shape>
            </v:group>
            <v:group style="position:absolute;left:7749;top:-1930;width:2386;height:2" coordorigin="7749,-1930" coordsize="2386,2">
              <v:shape style="position:absolute;left:7749;top:-1930;width:2386;height:2" coordorigin="7749,-1930" coordsize="2386,0" path="m7749,-1930l10135,-1930e" filled="false" stroked="true" strokeweight="1.44pt" strokecolor="#000000">
                <v:path arrowok="t"/>
              </v:shape>
            </v:group>
            <v:group style="position:absolute;left:7720;top:-1913;width:10;height:20" coordorigin="7720,-1913" coordsize="10,20">
              <v:shape style="position:absolute;left:7720;top:-1913;width:10;height:20" coordorigin="7720,-1913" coordsize="10,20" path="m7720,-1894l7729,-1894,7729,-1913,7720,-1913,7720,-1894xe" filled="true" fillcolor="#000000" stroked="false">
                <v:path arrowok="t"/>
                <v:fill type="solid"/>
              </v:shape>
            </v:group>
            <v:group style="position:absolute;left:7720;top:-1894;width:10;height:20" coordorigin="7720,-1894" coordsize="10,20">
              <v:shape style="position:absolute;left:7720;top:-1894;width:10;height:20" coordorigin="7720,-1894" coordsize="10,20" path="m7720,-1874l7729,-1874,7729,-1894,7720,-1894,7720,-1874xe" filled="true" fillcolor="#000000" stroked="false">
                <v:path arrowok="t"/>
                <v:fill type="solid"/>
              </v:shape>
            </v:group>
            <v:group style="position:absolute;left:7720;top:-1874;width:10;height:20" coordorigin="7720,-1874" coordsize="10,20">
              <v:shape style="position:absolute;left:7720;top:-1874;width:10;height:20" coordorigin="7720,-1874" coordsize="10,20" path="m7720,-1855l7729,-1855,7729,-1874,7720,-1874,7720,-1855xe" filled="true" fillcolor="#000000" stroked="false">
                <v:path arrowok="t"/>
                <v:fill type="solid"/>
              </v:shape>
            </v:group>
            <v:group style="position:absolute;left:7720;top:-1855;width:10;height:20" coordorigin="7720,-1855" coordsize="10,20">
              <v:shape style="position:absolute;left:7720;top:-1855;width:10;height:20" coordorigin="7720,-1855" coordsize="10,20" path="m7720,-1836l7729,-1836,7729,-1855,7720,-1855,7720,-1836xe" filled="true" fillcolor="#000000" stroked="false">
                <v:path arrowok="t"/>
                <v:fill type="solid"/>
              </v:shape>
            </v:group>
            <v:group style="position:absolute;left:7720;top:-1836;width:10;height:20" coordorigin="7720,-1836" coordsize="10,20">
              <v:shape style="position:absolute;left:7720;top:-1836;width:10;height:20" coordorigin="7720,-1836" coordsize="10,20" path="m7720,-1817l7729,-1817,7729,-1836,7720,-1836,7720,-1817xe" filled="true" fillcolor="#000000" stroked="false">
                <v:path arrowok="t"/>
                <v:fill type="solid"/>
              </v:shape>
            </v:group>
            <v:group style="position:absolute;left:7720;top:-1817;width:10;height:20" coordorigin="7720,-1817" coordsize="10,20">
              <v:shape style="position:absolute;left:7720;top:-1817;width:10;height:20" coordorigin="7720,-1817" coordsize="10,20" path="m7720,-1798l7729,-1798,7729,-1817,7720,-1817,7720,-1798xe" filled="true" fillcolor="#000000" stroked="false">
                <v:path arrowok="t"/>
                <v:fill type="solid"/>
              </v:shape>
            </v:group>
            <v:group style="position:absolute;left:7720;top:-1798;width:10;height:20" coordorigin="7720,-1798" coordsize="10,20">
              <v:shape style="position:absolute;left:7720;top:-1798;width:10;height:20" coordorigin="7720,-1798" coordsize="10,20" path="m7720,-1778l7729,-1778,7729,-1798,7720,-1798,7720,-1778xe" filled="true" fillcolor="#000000" stroked="false">
                <v:path arrowok="t"/>
                <v:fill type="solid"/>
              </v:shape>
            </v:group>
            <v:group style="position:absolute;left:7720;top:-1778;width:10;height:20" coordorigin="7720,-1778" coordsize="10,20">
              <v:shape style="position:absolute;left:7720;top:-1778;width:10;height:20" coordorigin="7720,-1778" coordsize="10,20" path="m7720,-1759l7729,-1759,7729,-1778,7720,-1778,7720,-1759xe" filled="true" fillcolor="#000000" stroked="false">
                <v:path arrowok="t"/>
                <v:fill type="solid"/>
              </v:shape>
            </v:group>
            <v:group style="position:absolute;left:7720;top:-1759;width:10;height:20" coordorigin="7720,-1759" coordsize="10,20">
              <v:shape style="position:absolute;left:7720;top:-1759;width:10;height:20" coordorigin="7720,-1759" coordsize="10,20" path="m7720,-1740l7729,-1740,7729,-1759,7720,-1759,7720,-1740xe" filled="true" fillcolor="#000000" stroked="false">
                <v:path arrowok="t"/>
                <v:fill type="solid"/>
              </v:shape>
            </v:group>
            <v:group style="position:absolute;left:7720;top:-1740;width:10;height:20" coordorigin="7720,-1740" coordsize="10,20">
              <v:shape style="position:absolute;left:7720;top:-1740;width:10;height:20" coordorigin="7720,-1740" coordsize="10,20" path="m7720,-1721l7729,-1721,7729,-1740,7720,-1740,7720,-1721xe" filled="true" fillcolor="#000000" stroked="false">
                <v:path arrowok="t"/>
                <v:fill type="solid"/>
              </v:shape>
            </v:group>
            <v:group style="position:absolute;left:7720;top:-1721;width:10;height:20" coordorigin="7720,-1721" coordsize="10,20">
              <v:shape style="position:absolute;left:7720;top:-1721;width:10;height:20" coordorigin="7720,-1721" coordsize="10,20" path="m7720,-1702l7729,-1702,7729,-1721,7720,-1721,7720,-1702xe" filled="true" fillcolor="#000000" stroked="false">
                <v:path arrowok="t"/>
                <v:fill type="solid"/>
              </v:shape>
            </v:group>
            <v:group style="position:absolute;left:7720;top:-1702;width:10;height:20" coordorigin="7720,-1702" coordsize="10,20">
              <v:shape style="position:absolute;left:7720;top:-1702;width:10;height:20" coordorigin="7720,-1702" coordsize="10,20" path="m7720,-1682l7729,-1682,7729,-1702,7720,-1702,7720,-1682xe" filled="true" fillcolor="#000000" stroked="false">
                <v:path arrowok="t"/>
                <v:fill type="solid"/>
              </v:shape>
            </v:group>
            <v:group style="position:absolute;left:7720;top:-1682;width:10;height:20" coordorigin="7720,-1682" coordsize="10,20">
              <v:shape style="position:absolute;left:7720;top:-1682;width:10;height:20" coordorigin="7720,-1682" coordsize="10,20" path="m7720,-1663l7729,-1663,7729,-1682,7720,-1682,7720,-1663xe" filled="true" fillcolor="#000000" stroked="false">
                <v:path arrowok="t"/>
                <v:fill type="solid"/>
              </v:shape>
            </v:group>
            <v:group style="position:absolute;left:7720;top:-1663;width:10;height:20" coordorigin="7720,-1663" coordsize="10,20">
              <v:shape style="position:absolute;left:7720;top:-1663;width:10;height:20" coordorigin="7720,-1663" coordsize="10,20" path="m7720,-1644l7729,-1644,7729,-1663,7720,-1663,7720,-1644xe" filled="true" fillcolor="#000000" stroked="false">
                <v:path arrowok="t"/>
                <v:fill type="solid"/>
              </v:shape>
            </v:group>
            <v:group style="position:absolute;left:7720;top:-1644;width:10;height:20" coordorigin="7720,-1644" coordsize="10,20">
              <v:shape style="position:absolute;left:7720;top:-1644;width:10;height:20" coordorigin="7720,-1644" coordsize="10,20" path="m7720,-1624l7729,-1624,7729,-1644,7720,-1644,7720,-1624xe" filled="true" fillcolor="#000000" stroked="false">
                <v:path arrowok="t"/>
                <v:fill type="solid"/>
              </v:shape>
            </v:group>
            <v:group style="position:absolute;left:7720;top:-1624;width:10;height:20" coordorigin="7720,-1624" coordsize="10,20">
              <v:shape style="position:absolute;left:7720;top:-1624;width:10;height:20" coordorigin="7720,-1624" coordsize="10,20" path="m7720,-1605l7729,-1605,7729,-1624,7720,-1624,7720,-1605xe" filled="true" fillcolor="#000000" stroked="false">
                <v:path arrowok="t"/>
                <v:fill type="solid"/>
              </v:shape>
            </v:group>
            <v:group style="position:absolute;left:7720;top:-1605;width:10;height:20" coordorigin="7720,-1605" coordsize="10,20">
              <v:shape style="position:absolute;left:7720;top:-1605;width:10;height:20" coordorigin="7720,-1605" coordsize="10,20" path="m7720,-1586l7729,-1586,7729,-1605,7720,-1605,7720,-1586xe" filled="true" fillcolor="#000000" stroked="false">
                <v:path arrowok="t"/>
                <v:fill type="solid"/>
              </v:shape>
            </v:group>
            <v:group style="position:absolute;left:7720;top:-1586;width:10;height:20" coordorigin="7720,-1586" coordsize="10,20">
              <v:shape style="position:absolute;left:7720;top:-1586;width:10;height:20" coordorigin="7720,-1586" coordsize="10,20" path="m7720,-1567l7729,-1567,7729,-1586,7720,-1586,7720,-1567xe" filled="true" fillcolor="#000000" stroked="false">
                <v:path arrowok="t"/>
                <v:fill type="solid"/>
              </v:shape>
            </v:group>
            <v:group style="position:absolute;left:7720;top:-1509;width:10;height:20" coordorigin="7720,-1509" coordsize="10,20">
              <v:shape style="position:absolute;left:7720;top:-1509;width:10;height:20" coordorigin="7720,-1509" coordsize="10,20" path="m7720,-1490l7729,-1490,7729,-1509,7720,-1509,7720,-1490xe" filled="true" fillcolor="#000000" stroked="false">
                <v:path arrowok="t"/>
                <v:fill type="solid"/>
              </v:shape>
            </v:group>
            <v:group style="position:absolute;left:7720;top:-1490;width:10;height:20" coordorigin="7720,-1490" coordsize="10,20">
              <v:shape style="position:absolute;left:7720;top:-1490;width:10;height:20" coordorigin="7720,-1490" coordsize="10,20" path="m7720,-1471l7729,-1471,7729,-1490,7720,-1490,7720,-1471xe" filled="true" fillcolor="#000000" stroked="false">
                <v:path arrowok="t"/>
                <v:fill type="solid"/>
              </v:shape>
            </v:group>
            <v:group style="position:absolute;left:7720;top:-1471;width:10;height:20" coordorigin="7720,-1471" coordsize="10,20">
              <v:shape style="position:absolute;left:7720;top:-1471;width:10;height:20" coordorigin="7720,-1471" coordsize="10,20" path="m7720,-1452l7729,-1452,7729,-1471,7720,-1471,7720,-1452xe" filled="true" fillcolor="#000000" stroked="false">
                <v:path arrowok="t"/>
                <v:fill type="solid"/>
              </v:shape>
            </v:group>
            <v:group style="position:absolute;left:7720;top:-1452;width:10;height:20" coordorigin="7720,-1452" coordsize="10,20">
              <v:shape style="position:absolute;left:7720;top:-1452;width:10;height:20" coordorigin="7720,-1452" coordsize="10,20" path="m7720,-1432l7729,-1432,7729,-1452,7720,-1452,7720,-1432xe" filled="true" fillcolor="#000000" stroked="false">
                <v:path arrowok="t"/>
                <v:fill type="solid"/>
              </v:shape>
            </v:group>
            <v:group style="position:absolute;left:7720;top:-1432;width:10;height:20" coordorigin="7720,-1432" coordsize="10,20">
              <v:shape style="position:absolute;left:7720;top:-1432;width:10;height:20" coordorigin="7720,-1432" coordsize="10,20" path="m7720,-1413l7729,-1413,7729,-1432,7720,-1432,7720,-1413xe" filled="true" fillcolor="#000000" stroked="false">
                <v:path arrowok="t"/>
                <v:fill type="solid"/>
              </v:shape>
            </v:group>
            <v:group style="position:absolute;left:7720;top:-1413;width:10;height:20" coordorigin="7720,-1413" coordsize="10,20">
              <v:shape style="position:absolute;left:7720;top:-1413;width:10;height:20" coordorigin="7720,-1413" coordsize="10,20" path="m7720,-1394l7729,-1394,7729,-1413,7720,-1413,7720,-1394xe" filled="true" fillcolor="#000000" stroked="false">
                <v:path arrowok="t"/>
                <v:fill type="solid"/>
              </v:shape>
            </v:group>
            <v:group style="position:absolute;left:7720;top:-1394;width:10;height:20" coordorigin="7720,-1394" coordsize="10,20">
              <v:shape style="position:absolute;left:7720;top:-1394;width:10;height:20" coordorigin="7720,-1394" coordsize="10,20" path="m7720,-1375l7729,-1375,7729,-1394,7720,-1394,7720,-1375xe" filled="true" fillcolor="#000000" stroked="false">
                <v:path arrowok="t"/>
                <v:fill type="solid"/>
              </v:shape>
            </v:group>
            <v:group style="position:absolute;left:7720;top:-1375;width:10;height:20" coordorigin="7720,-1375" coordsize="10,20">
              <v:shape style="position:absolute;left:7720;top:-1375;width:10;height:20" coordorigin="7720,-1375" coordsize="10,20" path="m7720,-1356l7729,-1356,7729,-1375,7720,-1375,7720,-1356xe" filled="true" fillcolor="#000000" stroked="false">
                <v:path arrowok="t"/>
                <v:fill type="solid"/>
              </v:shape>
            </v:group>
            <v:group style="position:absolute;left:7720;top:-1356;width:10;height:20" coordorigin="7720,-1356" coordsize="10,20">
              <v:shape style="position:absolute;left:7720;top:-1356;width:10;height:20" coordorigin="7720,-1356" coordsize="10,20" path="m7720,-1336l7729,-1336,7729,-1356,7720,-1356,7720,-1336xe" filled="true" fillcolor="#000000" stroked="false">
                <v:path arrowok="t"/>
                <v:fill type="solid"/>
              </v:shape>
            </v:group>
            <v:group style="position:absolute;left:7720;top:-1336;width:10;height:20" coordorigin="7720,-1336" coordsize="10,20">
              <v:shape style="position:absolute;left:7720;top:-1336;width:10;height:20" coordorigin="7720,-1336" coordsize="10,20" path="m7720,-1317l7729,-1317,7729,-1336,7720,-1336,7720,-1317xe" filled="true" fillcolor="#000000" stroked="false">
                <v:path arrowok="t"/>
                <v:fill type="solid"/>
              </v:shape>
            </v:group>
            <v:group style="position:absolute;left:7720;top:-1317;width:10;height:20" coordorigin="7720,-1317" coordsize="10,20">
              <v:shape style="position:absolute;left:7720;top:-1317;width:10;height:20" coordorigin="7720,-1317" coordsize="10,20" path="m7720,-1298l7729,-1298,7729,-1317,7720,-1317,7720,-1298xe" filled="true" fillcolor="#000000" stroked="false">
                <v:path arrowok="t"/>
                <v:fill type="solid"/>
              </v:shape>
            </v:group>
            <v:group style="position:absolute;left:7720;top:-1298;width:10;height:20" coordorigin="7720,-1298" coordsize="10,20">
              <v:shape style="position:absolute;left:7720;top:-1298;width:10;height:20" coordorigin="7720,-1298" coordsize="10,20" path="m7720,-1279l7729,-1279,7729,-1298,7720,-1298,7720,-1279xe" filled="true" fillcolor="#000000" stroked="false">
                <v:path arrowok="t"/>
                <v:fill type="solid"/>
              </v:shape>
            </v:group>
            <v:group style="position:absolute;left:7720;top:-1279;width:10;height:20" coordorigin="7720,-1279" coordsize="10,20">
              <v:shape style="position:absolute;left:7720;top:-1279;width:10;height:20" coordorigin="7720,-1279" coordsize="10,20" path="m7720,-1260l7729,-1260,7729,-1279,7720,-1279,7720,-1260xe" filled="true" fillcolor="#000000" stroked="false">
                <v:path arrowok="t"/>
                <v:fill type="solid"/>
              </v:shape>
            </v:group>
            <v:group style="position:absolute;left:7720;top:-1260;width:10;height:20" coordorigin="7720,-1260" coordsize="10,20">
              <v:shape style="position:absolute;left:7720;top:-1260;width:10;height:20" coordorigin="7720,-1260" coordsize="10,20" path="m7720,-1240l7729,-1240,7729,-1260,7720,-1260,7720,-1240xe" filled="true" fillcolor="#000000" stroked="false">
                <v:path arrowok="t"/>
                <v:fill type="solid"/>
              </v:shape>
            </v:group>
            <v:group style="position:absolute;left:7720;top:-1240;width:10;height:20" coordorigin="7720,-1240" coordsize="10,20">
              <v:shape style="position:absolute;left:7720;top:-1240;width:10;height:20" coordorigin="7720,-1240" coordsize="10,20" path="m7720,-1221l7729,-1221,7729,-1240,7720,-1240,7720,-1221xe" filled="true" fillcolor="#000000" stroked="false">
                <v:path arrowok="t"/>
                <v:fill type="solid"/>
              </v:shape>
            </v:group>
            <v:group style="position:absolute;left:7720;top:-1221;width:10;height:20" coordorigin="7720,-1221" coordsize="10,20">
              <v:shape style="position:absolute;left:7720;top:-1221;width:10;height:20" coordorigin="7720,-1221" coordsize="10,20" path="m7720,-1202l7729,-1202,7729,-1221,7720,-1221,7720,-1202xe" filled="true" fillcolor="#000000" stroked="false">
                <v:path arrowok="t"/>
                <v:fill type="solid"/>
              </v:shape>
            </v:group>
            <v:group style="position:absolute;left:7720;top:-1202;width:10;height:20" coordorigin="7720,-1202" coordsize="10,20">
              <v:shape style="position:absolute;left:7720;top:-1202;width:10;height:20" coordorigin="7720,-1202" coordsize="10,20" path="m7720,-1183l7729,-1183,7729,-1202,7720,-1202,7720,-1183xe" filled="true" fillcolor="#000000" stroked="false">
                <v:path arrowok="t"/>
                <v:fill type="solid"/>
              </v:shape>
            </v:group>
            <v:group style="position:absolute;left:7720;top:-1125;width:10;height:20" coordorigin="7720,-1125" coordsize="10,20">
              <v:shape style="position:absolute;left:7720;top:-1125;width:10;height:20" coordorigin="7720,-1125" coordsize="10,20" path="m7720,-1106l7729,-1106,7729,-1125,7720,-1125,7720,-1106xe" filled="true" fillcolor="#000000" stroked="false">
                <v:path arrowok="t"/>
                <v:fill type="solid"/>
              </v:shape>
            </v:group>
            <v:group style="position:absolute;left:7720;top:-1106;width:10;height:20" coordorigin="7720,-1106" coordsize="10,20">
              <v:shape style="position:absolute;left:7720;top:-1106;width:10;height:20" coordorigin="7720,-1106" coordsize="10,20" path="m7720,-1087l7729,-1087,7729,-1106,7720,-1106,7720,-1087xe" filled="true" fillcolor="#000000" stroked="false">
                <v:path arrowok="t"/>
                <v:fill type="solid"/>
              </v:shape>
            </v:group>
            <v:group style="position:absolute;left:7720;top:-1087;width:10;height:20" coordorigin="7720,-1087" coordsize="10,20">
              <v:shape style="position:absolute;left:7720;top:-1087;width:10;height:20" coordorigin="7720,-1087" coordsize="10,20" path="m7720,-1068l7729,-1068,7729,-1087,7720,-1087,7720,-1068xe" filled="true" fillcolor="#000000" stroked="false">
                <v:path arrowok="t"/>
                <v:fill type="solid"/>
              </v:shape>
            </v:group>
            <v:group style="position:absolute;left:7720;top:-1068;width:10;height:20" coordorigin="7720,-1068" coordsize="10,20">
              <v:shape style="position:absolute;left:7720;top:-1068;width:10;height:20" coordorigin="7720,-1068" coordsize="10,20" path="m7720,-1048l7729,-1048,7729,-1068,7720,-1068,7720,-1048xe" filled="true" fillcolor="#000000" stroked="false">
                <v:path arrowok="t"/>
                <v:fill type="solid"/>
              </v:shape>
            </v:group>
            <v:group style="position:absolute;left:7720;top:-1048;width:10;height:20" coordorigin="7720,-1048" coordsize="10,20">
              <v:shape style="position:absolute;left:7720;top:-1048;width:10;height:20" coordorigin="7720,-1048" coordsize="10,20" path="m7720,-1029l7729,-1029,7729,-1048,7720,-1048,7720,-1029xe" filled="true" fillcolor="#000000" stroked="false">
                <v:path arrowok="t"/>
                <v:fill type="solid"/>
              </v:shape>
            </v:group>
            <v:group style="position:absolute;left:7720;top:-1029;width:10;height:20" coordorigin="7720,-1029" coordsize="10,20">
              <v:shape style="position:absolute;left:7720;top:-1029;width:10;height:20" coordorigin="7720,-1029" coordsize="10,20" path="m7720,-1010l7729,-1010,7729,-1029,7720,-1029,7720,-1010xe" filled="true" fillcolor="#000000" stroked="false">
                <v:path arrowok="t"/>
                <v:fill type="solid"/>
              </v:shape>
            </v:group>
            <v:group style="position:absolute;left:7720;top:-1010;width:10;height:20" coordorigin="7720,-1010" coordsize="10,20">
              <v:shape style="position:absolute;left:7720;top:-1010;width:10;height:20" coordorigin="7720,-1010" coordsize="10,20" path="m7720,-991l7729,-991,7729,-1010,7720,-1010,7720,-991xe" filled="true" fillcolor="#000000" stroked="false">
                <v:path arrowok="t"/>
                <v:fill type="solid"/>
              </v:shape>
            </v:group>
            <v:group style="position:absolute;left:7720;top:-991;width:10;height:20" coordorigin="7720,-991" coordsize="10,20">
              <v:shape style="position:absolute;left:7720;top:-991;width:10;height:20" coordorigin="7720,-991" coordsize="10,20" path="m7720,-972l7729,-972,7729,-991,7720,-991,7720,-972xe" filled="true" fillcolor="#000000" stroked="false">
                <v:path arrowok="t"/>
                <v:fill type="solid"/>
              </v:shape>
            </v:group>
            <v:group style="position:absolute;left:7720;top:-972;width:10;height:20" coordorigin="7720,-972" coordsize="10,20">
              <v:shape style="position:absolute;left:7720;top:-972;width:10;height:20" coordorigin="7720,-972" coordsize="10,20" path="m7720,-952l7729,-952,7729,-972,7720,-972,7720,-952xe" filled="true" fillcolor="#000000" stroked="false">
                <v:path arrowok="t"/>
                <v:fill type="solid"/>
              </v:shape>
            </v:group>
            <v:group style="position:absolute;left:7720;top:-952;width:10;height:20" coordorigin="7720,-952" coordsize="10,20">
              <v:shape style="position:absolute;left:7720;top:-952;width:10;height:20" coordorigin="7720,-952" coordsize="10,20" path="m7720,-933l7729,-933,7729,-952,7720,-952,7720,-933xe" filled="true" fillcolor="#000000" stroked="false">
                <v:path arrowok="t"/>
                <v:fill type="solid"/>
              </v:shape>
            </v:group>
            <v:group style="position:absolute;left:7720;top:-933;width:10;height:20" coordorigin="7720,-933" coordsize="10,20">
              <v:shape style="position:absolute;left:7720;top:-933;width:10;height:20" coordorigin="7720,-933" coordsize="10,20" path="m7720,-914l7729,-914,7729,-933,7720,-933,7720,-914xe" filled="true" fillcolor="#000000" stroked="false">
                <v:path arrowok="t"/>
                <v:fill type="solid"/>
              </v:shape>
            </v:group>
            <v:group style="position:absolute;left:7720;top:-914;width:10;height:20" coordorigin="7720,-914" coordsize="10,20">
              <v:shape style="position:absolute;left:7720;top:-914;width:10;height:20" coordorigin="7720,-914" coordsize="10,20" path="m7720,-895l7729,-895,7729,-914,7720,-914,7720,-895xe" filled="true" fillcolor="#000000" stroked="false">
                <v:path arrowok="t"/>
                <v:fill type="solid"/>
              </v:shape>
            </v:group>
            <v:group style="position:absolute;left:7720;top:-895;width:10;height:20" coordorigin="7720,-895" coordsize="10,20">
              <v:shape style="position:absolute;left:7720;top:-895;width:10;height:20" coordorigin="7720,-895" coordsize="10,20" path="m7720,-876l7729,-876,7729,-895,7720,-895,7720,-876xe" filled="true" fillcolor="#000000" stroked="false">
                <v:path arrowok="t"/>
                <v:fill type="solid"/>
              </v:shape>
            </v:group>
            <v:group style="position:absolute;left:7720;top:-876;width:10;height:20" coordorigin="7720,-876" coordsize="10,20">
              <v:shape style="position:absolute;left:7720;top:-876;width:10;height:20" coordorigin="7720,-876" coordsize="10,20" path="m7720,-856l7729,-856,7729,-876,7720,-876,7720,-856xe" filled="true" fillcolor="#000000" stroked="false">
                <v:path arrowok="t"/>
                <v:fill type="solid"/>
              </v:shape>
            </v:group>
            <v:group style="position:absolute;left:7720;top:-856;width:10;height:20" coordorigin="7720,-856" coordsize="10,20">
              <v:shape style="position:absolute;left:7720;top:-856;width:10;height:20" coordorigin="7720,-856" coordsize="10,20" path="m7720,-837l7729,-837,7729,-856,7720,-856,7720,-837xe" filled="true" fillcolor="#000000" stroked="false">
                <v:path arrowok="t"/>
                <v:fill type="solid"/>
              </v:shape>
            </v:group>
            <v:group style="position:absolute;left:7720;top:-837;width:10;height:20" coordorigin="7720,-837" coordsize="10,20">
              <v:shape style="position:absolute;left:7720;top:-837;width:10;height:20" coordorigin="7720,-837" coordsize="10,20" path="m7720,-818l7729,-818,7729,-837,7720,-837,7720,-818xe" filled="true" fillcolor="#000000" stroked="false">
                <v:path arrowok="t"/>
                <v:fill type="solid"/>
              </v:shape>
            </v:group>
            <v:group style="position:absolute;left:7720;top:-818;width:10;height:20" coordorigin="7720,-818" coordsize="10,20">
              <v:shape style="position:absolute;left:7720;top:-818;width:10;height:20" coordorigin="7720,-818" coordsize="10,20" path="m7720,-799l7729,-799,7729,-818,7720,-818,7720,-799xe" filled="true" fillcolor="#000000" stroked="false">
                <v:path arrowok="t"/>
                <v:fill type="solid"/>
              </v:shape>
            </v:group>
            <v:group style="position:absolute;left:7720;top:-741;width:10;height:20" coordorigin="7720,-741" coordsize="10,20">
              <v:shape style="position:absolute;left:7720;top:-741;width:10;height:20" coordorigin="7720,-741" coordsize="10,20" path="m7720,-722l7729,-722,7729,-741,7720,-741,7720,-722xe" filled="true" fillcolor="#000000" stroked="false">
                <v:path arrowok="t"/>
                <v:fill type="solid"/>
              </v:shape>
            </v:group>
            <v:group style="position:absolute;left:7720;top:-722;width:10;height:20" coordorigin="7720,-722" coordsize="10,20">
              <v:shape style="position:absolute;left:7720;top:-722;width:10;height:20" coordorigin="7720,-722" coordsize="10,20" path="m7720,-703l7729,-703,7729,-722,7720,-722,7720,-703xe" filled="true" fillcolor="#000000" stroked="false">
                <v:path arrowok="t"/>
                <v:fill type="solid"/>
              </v:shape>
            </v:group>
            <v:group style="position:absolute;left:7720;top:-703;width:10;height:20" coordorigin="7720,-703" coordsize="10,20">
              <v:shape style="position:absolute;left:7720;top:-703;width:10;height:20" coordorigin="7720,-703" coordsize="10,20" path="m7720,-684l7729,-684,7729,-703,7720,-703,7720,-684xe" filled="true" fillcolor="#000000" stroked="false">
                <v:path arrowok="t"/>
                <v:fill type="solid"/>
              </v:shape>
            </v:group>
            <v:group style="position:absolute;left:7720;top:-684;width:10;height:20" coordorigin="7720,-684" coordsize="10,20">
              <v:shape style="position:absolute;left:7720;top:-684;width:10;height:20" coordorigin="7720,-684" coordsize="10,20" path="m7720,-664l7729,-664,7729,-684,7720,-684,7720,-664xe" filled="true" fillcolor="#000000" stroked="false">
                <v:path arrowok="t"/>
                <v:fill type="solid"/>
              </v:shape>
            </v:group>
            <v:group style="position:absolute;left:7720;top:-664;width:10;height:20" coordorigin="7720,-664" coordsize="10,20">
              <v:shape style="position:absolute;left:7720;top:-664;width:10;height:20" coordorigin="7720,-664" coordsize="10,20" path="m7720,-645l7729,-645,7729,-664,7720,-664,7720,-645xe" filled="true" fillcolor="#000000" stroked="false">
                <v:path arrowok="t"/>
                <v:fill type="solid"/>
              </v:shape>
            </v:group>
            <v:group style="position:absolute;left:7720;top:-645;width:10;height:20" coordorigin="7720,-645" coordsize="10,20">
              <v:shape style="position:absolute;left:7720;top:-645;width:10;height:20" coordorigin="7720,-645" coordsize="10,20" path="m7720,-626l7729,-626,7729,-645,7720,-645,7720,-626xe" filled="true" fillcolor="#000000" stroked="false">
                <v:path arrowok="t"/>
                <v:fill type="solid"/>
              </v:shape>
            </v:group>
            <v:group style="position:absolute;left:7720;top:-626;width:10;height:20" coordorigin="7720,-626" coordsize="10,20">
              <v:shape style="position:absolute;left:7720;top:-626;width:10;height:20" coordorigin="7720,-626" coordsize="10,20" path="m7720,-607l7729,-607,7729,-626,7720,-626,7720,-607xe" filled="true" fillcolor="#000000" stroked="false">
                <v:path arrowok="t"/>
                <v:fill type="solid"/>
              </v:shape>
            </v:group>
            <v:group style="position:absolute;left:7720;top:-607;width:10;height:20" coordorigin="7720,-607" coordsize="10,20">
              <v:shape style="position:absolute;left:7720;top:-607;width:10;height:20" coordorigin="7720,-607" coordsize="10,20" path="m7720,-588l7729,-588,7729,-607,7720,-607,7720,-588xe" filled="true" fillcolor="#000000" stroked="false">
                <v:path arrowok="t"/>
                <v:fill type="solid"/>
              </v:shape>
            </v:group>
            <v:group style="position:absolute;left:7720;top:-588;width:10;height:20" coordorigin="7720,-588" coordsize="10,20">
              <v:shape style="position:absolute;left:7720;top:-588;width:10;height:20" coordorigin="7720,-588" coordsize="10,20" path="m7720,-568l7729,-568,7729,-588,7720,-588,7720,-568xe" filled="true" fillcolor="#000000" stroked="false">
                <v:path arrowok="t"/>
                <v:fill type="solid"/>
              </v:shape>
            </v:group>
            <v:group style="position:absolute;left:7720;top:-568;width:10;height:20" coordorigin="7720,-568" coordsize="10,20">
              <v:shape style="position:absolute;left:7720;top:-568;width:10;height:20" coordorigin="7720,-568" coordsize="10,20" path="m7720,-549l7729,-549,7729,-568,7720,-568,7720,-549xe" filled="true" fillcolor="#000000" stroked="false">
                <v:path arrowok="t"/>
                <v:fill type="solid"/>
              </v:shape>
            </v:group>
            <v:group style="position:absolute;left:7720;top:-549;width:10;height:20" coordorigin="7720,-549" coordsize="10,20">
              <v:shape style="position:absolute;left:7720;top:-549;width:10;height:20" coordorigin="7720,-549" coordsize="10,20" path="m7720,-530l7729,-530,7729,-549,7720,-549,7720,-530xe" filled="true" fillcolor="#000000" stroked="false">
                <v:path arrowok="t"/>
                <v:fill type="solid"/>
              </v:shape>
            </v:group>
            <v:group style="position:absolute;left:7720;top:-530;width:10;height:20" coordorigin="7720,-530" coordsize="10,20">
              <v:shape style="position:absolute;left:7720;top:-530;width:10;height:20" coordorigin="7720,-530" coordsize="10,20" path="m7720,-511l7729,-511,7729,-530,7720,-530,7720,-511xe" filled="true" fillcolor="#000000" stroked="false">
                <v:path arrowok="t"/>
                <v:fill type="solid"/>
              </v:shape>
            </v:group>
            <v:group style="position:absolute;left:7720;top:-511;width:10;height:20" coordorigin="7720,-511" coordsize="10,20">
              <v:shape style="position:absolute;left:7720;top:-511;width:10;height:20" coordorigin="7720,-511" coordsize="10,20" path="m7720,-492l7729,-492,7729,-511,7720,-511,7720,-492xe" filled="true" fillcolor="#000000" stroked="false">
                <v:path arrowok="t"/>
                <v:fill type="solid"/>
              </v:shape>
            </v:group>
            <v:group style="position:absolute;left:7720;top:-492;width:10;height:20" coordorigin="7720,-492" coordsize="10,20">
              <v:shape style="position:absolute;left:7720;top:-492;width:10;height:20" coordorigin="7720,-492" coordsize="10,20" path="m7720,-472l7729,-472,7729,-492,7720,-492,7720,-472xe" filled="true" fillcolor="#000000" stroked="false">
                <v:path arrowok="t"/>
                <v:fill type="solid"/>
              </v:shape>
            </v:group>
            <v:group style="position:absolute;left:7720;top:-472;width:10;height:20" coordorigin="7720,-472" coordsize="10,20">
              <v:shape style="position:absolute;left:7720;top:-472;width:10;height:20" coordorigin="7720,-472" coordsize="10,20" path="m7720,-453l7729,-453,7729,-472,7720,-472,7720,-453xe" filled="true" fillcolor="#000000" stroked="false">
                <v:path arrowok="t"/>
                <v:fill type="solid"/>
              </v:shape>
            </v:group>
            <v:group style="position:absolute;left:7720;top:-453;width:10;height:20" coordorigin="7720,-453" coordsize="10,20">
              <v:shape style="position:absolute;left:7720;top:-453;width:10;height:20" coordorigin="7720,-453" coordsize="10,20" path="m7720,-434l7729,-434,7729,-453,7720,-453,7720,-434xe" filled="true" fillcolor="#000000" stroked="false">
                <v:path arrowok="t"/>
                <v:fill type="solid"/>
              </v:shape>
            </v:group>
            <v:group style="position:absolute;left:7720;top:-434;width:10;height:20" coordorigin="7720,-434" coordsize="10,20">
              <v:shape style="position:absolute;left:7720;top:-434;width:10;height:20" coordorigin="7720,-434" coordsize="10,20" path="m7720,-415l7729,-415,7729,-434,7720,-434,7720,-415xe" filled="true" fillcolor="#000000" stroked="false">
                <v:path arrowok="t"/>
                <v:fill type="solid"/>
              </v:shape>
            </v:group>
            <v:group style="position:absolute;left:7720;top:-415;width:10;height:20" coordorigin="7720,-415" coordsize="10,20">
              <v:shape style="position:absolute;left:7720;top:-415;width:10;height:20" coordorigin="7720,-415" coordsize="10,20" path="m7720,-396l7729,-396,7729,-415,7720,-415,7720,-396xe" filled="true" fillcolor="#000000" stroked="false">
                <v:path arrowok="t"/>
                <v:fill type="solid"/>
              </v:shape>
            </v:group>
            <w10:wrap type="none"/>
          </v:group>
        </w:pict>
      </w:r>
      <w:r>
        <w:rPr/>
        <w:pict>
          <v:shape style="position:absolute;margin-left:117.860001pt;margin-top:37.223667pt;width:388.4pt;height:540.2pt;mso-position-horizontal-relative:page;mso-position-vertical-relative:paragraph;z-index:187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367"/>
                    <w:gridCol w:w="1702"/>
                    <w:gridCol w:w="1700"/>
                  </w:tblGrid>
                  <w:tr>
                    <w:trPr>
                      <w:trHeight w:val="393" w:hRule="exact"/>
                    </w:trPr>
                    <w:tc>
                      <w:tcPr>
                        <w:tcW w:w="4367" w:type="dxa"/>
                        <w:tcBorders>
                          <w:top w:val="single" w:sz="12" w:space="0" w:color="000000"/>
                          <w:left w:val="nil" w:sz="6" w:space="0" w:color="auto"/>
                          <w:bottom w:val="nil" w:sz="6" w:space="0" w:color="auto"/>
                          <w:right w:val="single" w:sz="4" w:space="0" w:color="000000"/>
                        </w:tcBorders>
                      </w:tcPr>
                      <w:p>
                        <w:pPr>
                          <w:pStyle w:val="TableParagraph"/>
                          <w:tabs>
                            <w:tab w:pos="552" w:val="left" w:leader="none"/>
                          </w:tabs>
                          <w:spacing w:line="240" w:lineRule="auto" w:before="39"/>
                          <w:ind w:left="12"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484"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700"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485"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3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0"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、将净利润调节为经营活动现金流量</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83"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0"/>
                          <w:jc w:val="right"/>
                          <w:rPr>
                            <w:rFonts w:ascii="Calibri" w:hAnsi="Calibri" w:cs="Calibri" w:eastAsia="Calibri" w:hint="default"/>
                            <w:sz w:val="18"/>
                            <w:szCs w:val="18"/>
                          </w:rPr>
                        </w:pPr>
                        <w:r>
                          <w:rPr>
                            <w:rFonts w:ascii="Calibri"/>
                            <w:spacing w:val="-1"/>
                            <w:sz w:val="18"/>
                          </w:rPr>
                          <w:t>59,131,372.79</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pacing w:val="-1"/>
                            <w:sz w:val="18"/>
                          </w:rPr>
                          <w:t>63,250,937.02</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z w:val="18"/>
                          </w:rPr>
                          <w:t>4,338,846.65</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699,759.11</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z w:val="18"/>
                          </w:rPr>
                          <w:t>2,421,630.66</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1,804,916.09</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390,194.03</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208,157.52</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r>
                  <w:tr>
                    <w:trPr>
                      <w:trHeight w:val="650"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w:t>
                        </w:r>
                      </w:p>
                      <w:p>
                        <w:pPr>
                          <w:pStyle w:val="TableParagraph"/>
                          <w:spacing w:line="240" w:lineRule="auto" w:before="139"/>
                          <w:ind w:left="120" w:right="0"/>
                          <w:jc w:val="left"/>
                          <w:rPr>
                            <w:rFonts w:ascii="宋体" w:hAnsi="宋体" w:cs="宋体" w:eastAsia="宋体" w:hint="default"/>
                            <w:sz w:val="18"/>
                            <w:szCs w:val="18"/>
                          </w:rPr>
                        </w:pPr>
                        <w:r>
                          <w:rPr>
                            <w:rFonts w:ascii="宋体" w:hAnsi="宋体" w:cs="宋体" w:eastAsia="宋体" w:hint="default"/>
                            <w:sz w:val="18"/>
                            <w:szCs w:val="18"/>
                          </w:rPr>
                          <w:t>（收益以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43,327.45</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03"/>
                          <w:jc w:val="right"/>
                          <w:rPr>
                            <w:rFonts w:ascii="Calibri" w:hAnsi="Calibri" w:cs="Calibri" w:eastAsia="Calibri" w:hint="default"/>
                            <w:sz w:val="18"/>
                            <w:szCs w:val="18"/>
                          </w:rPr>
                        </w:pPr>
                        <w:r>
                          <w:rPr>
                            <w:rFonts w:ascii="Calibri"/>
                            <w:sz w:val="18"/>
                          </w:rPr>
                          <w:t>0.00</w:t>
                        </w:r>
                      </w:p>
                    </w:tc>
                  </w:tr>
                  <w:tr>
                    <w:trPr>
                      <w:trHeight w:val="49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47"/>
                          <w:ind w:left="120"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14"/>
                            <w:szCs w:val="14"/>
                          </w:rPr>
                        </w:pPr>
                      </w:p>
                      <w:p>
                        <w:pPr>
                          <w:pStyle w:val="TableParagraph"/>
                          <w:spacing w:line="240" w:lineRule="auto"/>
                          <w:ind w:right="103"/>
                          <w:jc w:val="right"/>
                          <w:rPr>
                            <w:rFonts w:ascii="Calibri" w:hAnsi="Calibri" w:cs="Calibri" w:eastAsia="Calibri" w:hint="default"/>
                            <w:sz w:val="18"/>
                            <w:szCs w:val="18"/>
                          </w:rPr>
                        </w:pPr>
                        <w:r>
                          <w:rPr>
                            <w:rFonts w:ascii="Calibri"/>
                            <w:sz w:val="18"/>
                          </w:rPr>
                          <w:t>0.00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0.00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59,000.00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pacing w:val="-1"/>
                            <w:sz w:val="18"/>
                          </w:rPr>
                          <w:t>856,641.74</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0.00</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0"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-746,336.04</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-1,203,130.03</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8"/>
                          <w:jc w:val="right"/>
                          <w:rPr>
                            <w:rFonts w:ascii="Calibri" w:hAnsi="Calibri" w:cs="Calibri" w:eastAsia="Calibri" w:hint="default"/>
                            <w:sz w:val="18"/>
                            <w:szCs w:val="18"/>
                          </w:rPr>
                        </w:pPr>
                        <w:r>
                          <w:rPr>
                            <w:rFonts w:ascii="Calibri"/>
                            <w:sz w:val="18"/>
                          </w:rPr>
                          <w:t>-14,801,115.68</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-1,422,349.21</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-25,167,624.44</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-41,428,731.19</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21,808,921.67</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pacing w:val="-1"/>
                            <w:sz w:val="18"/>
                          </w:rPr>
                          <w:t>15,919,051.57</w:t>
                        </w:r>
                      </w:p>
                    </w:tc>
                  </w:tr>
                  <w:tr>
                    <w:trPr>
                      <w:trHeight w:val="383"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0.00</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63"/>
                          <w:jc w:val="right"/>
                          <w:rPr>
                            <w:rFonts w:ascii="Calibri" w:hAnsi="Calibri" w:cs="Calibri" w:eastAsia="Calibri" w:hint="default"/>
                            <w:sz w:val="18"/>
                            <w:szCs w:val="18"/>
                          </w:rPr>
                        </w:pPr>
                        <w:r>
                          <w:rPr>
                            <w:rFonts w:ascii="Calibri"/>
                            <w:spacing w:val="-2"/>
                            <w:sz w:val="18"/>
                          </w:rPr>
                          <w:t>47,478,217.09</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38,685,252.62</w:t>
                        </w:r>
                      </w:p>
                    </w:tc>
                  </w:tr>
                  <w:tr>
                    <w:trPr>
                      <w:trHeight w:val="386"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、不涉及现金收支的重大投资和筹资活动</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83"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0.00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、现金及现金等价物净变动情况</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8"/>
                          <w:jc w:val="right"/>
                          <w:rPr>
                            <w:rFonts w:ascii="Calibri" w:hAnsi="Calibri" w:cs="Calibri" w:eastAsia="Calibri" w:hint="default"/>
                            <w:sz w:val="18"/>
                            <w:szCs w:val="18"/>
                          </w:rPr>
                        </w:pPr>
                        <w:r>
                          <w:rPr>
                            <w:rFonts w:ascii="Calibri"/>
                            <w:spacing w:val="-1"/>
                            <w:sz w:val="18"/>
                          </w:rPr>
                          <w:t>856,930,791.70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0"/>
                          <w:jc w:val="right"/>
                          <w:rPr>
                            <w:rFonts w:ascii="Calibri" w:hAnsi="Calibri" w:cs="Calibri" w:eastAsia="Calibri" w:hint="default"/>
                            <w:sz w:val="18"/>
                            <w:szCs w:val="18"/>
                          </w:rPr>
                        </w:pPr>
                        <w:r>
                          <w:rPr>
                            <w:rFonts w:ascii="Calibri"/>
                            <w:spacing w:val="-1"/>
                            <w:sz w:val="18"/>
                          </w:rPr>
                          <w:t>917,259,083.50</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8"/>
                          <w:jc w:val="right"/>
                          <w:rPr>
                            <w:rFonts w:ascii="Calibri" w:hAnsi="Calibri" w:cs="Calibri" w:eastAsia="Calibri" w:hint="default"/>
                            <w:sz w:val="18"/>
                            <w:szCs w:val="18"/>
                          </w:rPr>
                        </w:pPr>
                        <w:r>
                          <w:rPr>
                            <w:rFonts w:ascii="Calibri"/>
                            <w:spacing w:val="-1"/>
                            <w:sz w:val="18"/>
                          </w:rPr>
                          <w:t>917,259,083.50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3"/>
                          <w:jc w:val="right"/>
                          <w:rPr>
                            <w:rFonts w:ascii="Calibri" w:hAnsi="Calibri" w:cs="Calibri" w:eastAsia="Calibri" w:hint="default"/>
                            <w:sz w:val="18"/>
                            <w:szCs w:val="18"/>
                          </w:rPr>
                        </w:pPr>
                        <w:r>
                          <w:rPr>
                            <w:rFonts w:ascii="Calibri"/>
                            <w:spacing w:val="-1"/>
                            <w:sz w:val="18"/>
                          </w:rPr>
                          <w:t>83,394,374.06</w:t>
                        </w:r>
                      </w:p>
                    </w:tc>
                  </w:tr>
                  <w:tr>
                    <w:trPr>
                      <w:trHeight w:val="387" w:hRule="exact"/>
                    </w:trPr>
                    <w:tc>
                      <w:tcPr>
                        <w:tcW w:w="4367" w:type="dxa"/>
                        <w:tcBorders>
                          <w:top w:val="nil" w:sz="6" w:space="0" w:color="auto"/>
                          <w:left w:val="nil" w:sz="6" w:space="0" w:color="auto"/>
                          <w:bottom w:val="single" w:sz="12" w:space="0" w:color="000000"/>
                          <w:right w:val="single" w:sz="4" w:space="0" w:color="000000"/>
                        </w:tcBorders>
                      </w:tcPr>
                      <w:p>
                        <w:pPr>
                          <w:pStyle w:val="TableParagraph"/>
                          <w:spacing w:line="240" w:lineRule="auto" w:before="37"/>
                          <w:ind w:left="120" w:right="0"/>
                          <w:jc w:val="left"/>
                          <w:rPr>
                            <w:rFonts w:ascii="宋体" w:hAnsi="宋体" w:cs="宋体" w:eastAsia="宋体" w:hint="default"/>
                            <w:sz w:val="18"/>
                            <w:szCs w:val="18"/>
                          </w:rPr>
                        </w:pPr>
                        <w:r>
                          <w:rPr>
                            <w:rFonts w:ascii="宋体" w:hAnsi="宋体" w:cs="宋体" w:eastAsia="宋体" w:hint="default"/>
                            <w:sz w:val="18"/>
                            <w:szCs w:val="18"/>
                          </w:rPr>
                          <w:t>加：现金等价物的年末余额</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r>
                </w:tbl>
                <w:p>
                  <w:pPr/>
                </w:p>
              </w:txbxContent>
            </v:textbox>
            <w10:wrap type="non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三十八</w:t>
      </w:r>
      <w:r>
        <w:rPr>
          <w:rFonts w:ascii="Times New Roman" w:hAnsi="Times New Roman" w:cs="Times New Roman" w:eastAsia="Times New Roman" w:hint="default"/>
          <w:b/>
          <w:bCs/>
          <w:sz w:val="21"/>
          <w:szCs w:val="21"/>
        </w:rPr>
        <w:t>)</w:t>
        <w:tab/>
        <w:tab/>
      </w:r>
      <w:r>
        <w:rPr>
          <w:rFonts w:ascii="宋体" w:hAnsi="宋体" w:cs="宋体" w:eastAsia="宋体" w:hint="default"/>
          <w:b/>
          <w:bCs/>
          <w:sz w:val="21"/>
          <w:szCs w:val="21"/>
        </w:rPr>
        <w:t>现金流量表补充资料</w:t>
      </w:r>
      <w:r>
        <w:rPr>
          <w:rFonts w:ascii="宋体" w:hAnsi="宋体" w:cs="宋体" w:eastAsia="宋体" w:hint="default"/>
          <w:b/>
          <w:bCs/>
          <w:spacing w:val="-103"/>
          <w:sz w:val="21"/>
          <w:szCs w:val="21"/>
        </w:rPr>
        <w:t> </w:t>
      </w:r>
      <w:r>
        <w:rPr>
          <w:rFonts w:ascii="宋体" w:hAnsi="宋体" w:cs="宋体" w:eastAsia="宋体" w:hint="default"/>
          <w:b/>
          <w:bCs/>
          <w:sz w:val="21"/>
          <w:szCs w:val="21"/>
        </w:rPr>
        <w:t>1</w:t>
      </w:r>
      <w:r>
        <w:rPr>
          <w:rFonts w:ascii="宋体" w:hAnsi="宋体" w:cs="宋体" w:eastAsia="宋体" w:hint="default"/>
          <w:b/>
          <w:bCs/>
          <w:sz w:val="21"/>
          <w:szCs w:val="21"/>
        </w:rPr>
        <w:t>、</w:t>
        <w:tab/>
        <w:t>现金流量表补充资料</w:t>
      </w:r>
      <w:r>
        <w:rPr>
          <w:rFonts w:ascii="宋体" w:hAnsi="宋体" w:cs="宋体" w:eastAsia="宋体" w:hint="default"/>
          <w:sz w:val="21"/>
          <w:szCs w:val="21"/>
        </w:rPr>
      </w:r>
    </w:p>
    <w:p>
      <w:pPr>
        <w:tabs>
          <w:tab w:pos="6760" w:val="left" w:leader="none"/>
        </w:tabs>
        <w:spacing w:line="20" w:lineRule="exact"/>
        <w:ind w:left="5059"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93" name="image477.png" descr=""/>
            <wp:cNvGraphicFramePr>
              <a:graphicFrameLocks noChangeAspect="1"/>
            </wp:cNvGraphicFramePr>
            <a:graphic>
              <a:graphicData uri="http://schemas.openxmlformats.org/drawingml/2006/picture">
                <pic:pic>
                  <pic:nvPicPr>
                    <pic:cNvPr id="94" name="image477.png"/>
                    <pic:cNvPicPr/>
                  </pic:nvPicPr>
                  <pic:blipFill>
                    <a:blip r:embed="rId565"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95" name="image477.png" descr=""/>
            <wp:cNvGraphicFramePr>
              <a:graphicFrameLocks noChangeAspect="1"/>
            </wp:cNvGraphicFramePr>
            <a:graphic>
              <a:graphicData uri="http://schemas.openxmlformats.org/drawingml/2006/picture">
                <pic:pic>
                  <pic:nvPicPr>
                    <pic:cNvPr id="96" name="image477.png"/>
                    <pic:cNvPicPr/>
                  </pic:nvPicPr>
                  <pic:blipFill>
                    <a:blip r:embed="rId565"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9"/>
          <w:szCs w:val="29"/>
        </w:rPr>
      </w:pPr>
    </w:p>
    <w:p>
      <w:pPr>
        <w:spacing w:line="108" w:lineRule="exact"/>
        <w:ind w:left="711"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4pt;mso-position-horizontal-relative:char;mso-position-vertical-relative:line" coordorigin="0,0" coordsize="7754,108">
            <v:shape style="position:absolute;left:0;top:0;width:4367;height:108" type="#_x0000_t75" stroked="false">
              <v:imagedata r:id="rId569" o:title=""/>
            </v:shape>
            <v:shape style="position:absolute;left:4343;top:96;width:1716;height:12" type="#_x0000_t75" stroked="false">
              <v:imagedata r:id="rId570" o:title=""/>
            </v:shape>
            <v:shape style="position:absolute;left:6044;top:98;width:1709;height:10" type="#_x0000_t75" stroked="false">
              <v:imagedata r:id="rId567" o:title=""/>
            </v:shape>
          </v:group>
        </w:pict>
      </w:r>
      <w:r>
        <w:rPr>
          <w:rFonts w:ascii="宋体" w:hAnsi="宋体" w:cs="宋体" w:eastAsia="宋体" w:hint="default"/>
          <w:position w:val="-1"/>
          <w:sz w:val="10"/>
          <w:szCs w:val="10"/>
        </w:rPr>
      </w:r>
    </w:p>
    <w:p>
      <w:pPr>
        <w:spacing w:line="240" w:lineRule="auto" w:before="8"/>
        <w:rPr>
          <w:rFonts w:ascii="宋体" w:hAnsi="宋体" w:cs="宋体" w:eastAsia="宋体" w:hint="default"/>
          <w:b/>
          <w:bCs/>
          <w:sz w:val="28"/>
          <w:szCs w:val="28"/>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8"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7"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6049;height:10" type="#_x0000_t75" stroked="false">
              <v:imagedata r:id="rId566" o:title=""/>
            </v:shape>
            <v:shape style="position:absolute;left:6044;top:0;width:1709;height:10" type="#_x0000_t75" stroked="false">
              <v:imagedata r:id="rId568" o:title=""/>
            </v:shape>
          </v:group>
        </w:pict>
      </w:r>
      <w:r>
        <w:rPr>
          <w:rFonts w:ascii="宋体" w:hAnsi="宋体" w:cs="宋体" w:eastAsia="宋体" w:hint="default"/>
          <w:sz w:val="2"/>
          <w:szCs w:val="2"/>
        </w:rPr>
      </w:r>
    </w:p>
    <w:p>
      <w:pPr>
        <w:spacing w:after="0" w:line="20" w:lineRule="exact"/>
        <w:rPr>
          <w:rFonts w:ascii="宋体" w:hAnsi="宋体" w:cs="宋体" w:eastAsia="宋体" w:hint="default"/>
          <w:sz w:val="2"/>
          <w:szCs w:val="2"/>
        </w:rPr>
        <w:sectPr>
          <w:pgSz w:w="11910" w:h="16840"/>
          <w:pgMar w:header="885" w:footer="1195" w:top="1540" w:bottom="1380" w:left="1660" w:right="1640"/>
        </w:sectPr>
      </w:pPr>
    </w:p>
    <w:p>
      <w:pPr>
        <w:spacing w:line="240" w:lineRule="auto" w:before="12"/>
        <w:rPr>
          <w:rFonts w:ascii="宋体" w:hAnsi="宋体" w:cs="宋体" w:eastAsia="宋体" w:hint="default"/>
          <w:b/>
          <w:bCs/>
          <w:sz w:val="3"/>
          <w:szCs w:val="3"/>
        </w:rPr>
      </w:pPr>
      <w:r>
        <w:rPr/>
        <w:pict>
          <v:group style="position:absolute;margin-left:118.580002pt;margin-top:277.339935pt;width:390.6pt;height:.5pt;mso-position-horizontal-relative:page;mso-position-vertical-relative:page;z-index:-1189024" coordorigin="2372,5547" coordsize="7812,10">
            <v:shape style="position:absolute;left:2372;top:5547;width:4206;height:10" type="#_x0000_t75" stroked="false">
              <v:imagedata r:id="rId571" o:title=""/>
            </v:shape>
            <v:shape style="position:absolute;left:6573;top:5547;width:1805;height:10" type="#_x0000_t75" stroked="false">
              <v:imagedata r:id="rId572" o:title=""/>
            </v:shape>
            <v:shape style="position:absolute;left:8373;top:5547;width:1810;height:10" type="#_x0000_t75" stroked="false">
              <v:imagedata r:id="rId573" o:title=""/>
            </v:shape>
            <w10:wrap type="none"/>
          </v:group>
        </w:pict>
      </w:r>
      <w:r>
        <w:rPr/>
        <w:pict>
          <v:group style="position:absolute;margin-left:118.580002pt;margin-top:296.569946pt;width:390.6pt;height:.5pt;mso-position-horizontal-relative:page;mso-position-vertical-relative:page;z-index:-1189000" coordorigin="2372,5931" coordsize="7812,10">
            <v:shape style="position:absolute;left:2372;top:5931;width:4206;height:10" type="#_x0000_t75" stroked="false">
              <v:imagedata r:id="rId571" o:title=""/>
            </v:shape>
            <v:shape style="position:absolute;left:6573;top:5931;width:1805;height:10" type="#_x0000_t75" stroked="false">
              <v:imagedata r:id="rId574" o:title=""/>
            </v:shape>
            <v:shape style="position:absolute;left:8373;top:5931;width:1810;height:10" type="#_x0000_t75" stroked="false">
              <v:imagedata r:id="rId575" o:title=""/>
            </v:shape>
            <w10:wrap type="none"/>
          </v:group>
        </w:pict>
      </w:r>
      <w:r>
        <w:rPr/>
        <w:pict>
          <v:group style="position:absolute;margin-left:118.580002pt;margin-top:315.769989pt;width:390.6pt;height:.5pt;mso-position-horizontal-relative:page;mso-position-vertical-relative:page;z-index:-1188976" coordorigin="2372,6315" coordsize="7812,10">
            <v:shape style="position:absolute;left:2372;top:6315;width:4206;height:10" type="#_x0000_t75" stroked="false">
              <v:imagedata r:id="rId571" o:title=""/>
            </v:shape>
            <v:shape style="position:absolute;left:6573;top:6315;width:1805;height:10" type="#_x0000_t75" stroked="false">
              <v:imagedata r:id="rId574" o:title=""/>
            </v:shape>
            <v:shape style="position:absolute;left:8373;top:6315;width:1810;height:10" type="#_x0000_t75" stroked="false">
              <v:imagedata r:id="rId575" o:title=""/>
            </v:shape>
            <w10:wrap type="none"/>
          </v:group>
        </w:pict>
      </w:r>
      <w:r>
        <w:rPr/>
        <w:pict>
          <v:group style="position:absolute;margin-left:118.580002pt;margin-top:334.969971pt;width:390.6pt;height:.5pt;mso-position-horizontal-relative:page;mso-position-vertical-relative:page;z-index:-1188952" coordorigin="2372,6699" coordsize="7812,10">
            <v:shape style="position:absolute;left:2372;top:6699;width:4206;height:10" type="#_x0000_t75" stroked="false">
              <v:imagedata r:id="rId571" o:title=""/>
            </v:shape>
            <v:shape style="position:absolute;left:6573;top:6699;width:1805;height:10" type="#_x0000_t75" stroked="false">
              <v:imagedata r:id="rId574" o:title=""/>
            </v:shape>
            <v:shape style="position:absolute;left:8373;top:6699;width:1810;height:10" type="#_x0000_t75" stroked="false">
              <v:imagedata r:id="rId575" o:title=""/>
            </v:shape>
            <w10:wrap type="none"/>
          </v:group>
        </w:pict>
      </w:r>
      <w:r>
        <w:rPr/>
        <w:pict>
          <v:group style="position:absolute;margin-left:118.580002pt;margin-top:354.289978pt;width:390.6pt;height:.5pt;mso-position-horizontal-relative:page;mso-position-vertical-relative:page;z-index:-1188928" coordorigin="2372,7086" coordsize="7812,10">
            <v:shape style="position:absolute;left:2372;top:7086;width:4206;height:10" type="#_x0000_t75" stroked="false">
              <v:imagedata r:id="rId571" o:title=""/>
            </v:shape>
            <v:shape style="position:absolute;left:6573;top:7086;width:1805;height:10" type="#_x0000_t75" stroked="false">
              <v:imagedata r:id="rId574" o:title=""/>
            </v:shape>
            <v:shape style="position:absolute;left:8373;top:7086;width:1810;height:10" type="#_x0000_t75" stroked="false">
              <v:imagedata r:id="rId575" o:title=""/>
            </v:shape>
            <w10:wrap type="none"/>
          </v:group>
        </w:pict>
      </w:r>
    </w:p>
    <w:tbl>
      <w:tblPr>
        <w:tblW w:w="0" w:type="auto"/>
        <w:jc w:val="left"/>
        <w:tblInd w:w="697" w:type="dxa"/>
        <w:tblLayout w:type="fixed"/>
        <w:tblCellMar>
          <w:top w:w="0" w:type="dxa"/>
          <w:left w:w="0" w:type="dxa"/>
          <w:bottom w:w="0" w:type="dxa"/>
          <w:right w:w="0" w:type="dxa"/>
        </w:tblCellMar>
        <w:tblLook w:val="01E0"/>
      </w:tblPr>
      <w:tblGrid>
        <w:gridCol w:w="4367"/>
        <w:gridCol w:w="1702"/>
        <w:gridCol w:w="1712"/>
      </w:tblGrid>
      <w:tr>
        <w:trPr>
          <w:trHeight w:val="422"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75"/>
              <w:ind w:left="120"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12"/>
              <w:ind w:right="101"/>
              <w:jc w:val="right"/>
              <w:rPr>
                <w:rFonts w:ascii="Calibri" w:hAnsi="Calibri" w:cs="Calibri" w:eastAsia="Calibri" w:hint="default"/>
                <w:sz w:val="18"/>
                <w:szCs w:val="18"/>
              </w:rPr>
            </w:pPr>
            <w:r>
              <w:rPr>
                <w:rFonts w:ascii="Calibri"/>
                <w:sz w:val="18"/>
              </w:rPr>
              <w:t>0.00</w:t>
            </w:r>
          </w:p>
        </w:tc>
        <w:tc>
          <w:tcPr>
            <w:tcW w:w="1712" w:type="dxa"/>
            <w:tcBorders>
              <w:top w:val="nil" w:sz="6" w:space="0" w:color="auto"/>
              <w:left w:val="single" w:sz="4" w:space="0" w:color="000000"/>
              <w:bottom w:val="nil" w:sz="6" w:space="0" w:color="auto"/>
              <w:right w:val="nil" w:sz="6" w:space="0" w:color="auto"/>
            </w:tcBorders>
          </w:tcPr>
          <w:p>
            <w:pPr>
              <w:pStyle w:val="TableParagraph"/>
              <w:spacing w:line="240" w:lineRule="auto" w:before="112"/>
              <w:ind w:right="115"/>
              <w:jc w:val="right"/>
              <w:rPr>
                <w:rFonts w:ascii="Calibri" w:hAnsi="Calibri" w:cs="Calibri" w:eastAsia="Calibri" w:hint="default"/>
                <w:sz w:val="18"/>
                <w:szCs w:val="18"/>
              </w:rPr>
            </w:pPr>
            <w:r>
              <w:rPr>
                <w:rFonts w:ascii="Calibri"/>
                <w:sz w:val="18"/>
              </w:rPr>
              <w:t>0.00</w:t>
            </w:r>
          </w:p>
        </w:tc>
      </w:tr>
      <w:tr>
        <w:trPr>
          <w:trHeight w:val="387" w:hRule="exact"/>
        </w:trPr>
        <w:tc>
          <w:tcPr>
            <w:tcW w:w="4367"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-60,328,291.80</w:t>
            </w:r>
          </w:p>
        </w:tc>
        <w:tc>
          <w:tcPr>
            <w:tcW w:w="1712"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13"/>
              <w:jc w:val="right"/>
              <w:rPr>
                <w:rFonts w:ascii="Calibri" w:hAnsi="Calibri" w:cs="Calibri" w:eastAsia="Calibri" w:hint="default"/>
                <w:sz w:val="18"/>
                <w:szCs w:val="18"/>
              </w:rPr>
            </w:pPr>
            <w:r>
              <w:rPr>
                <w:rFonts w:ascii="Calibri"/>
                <w:spacing w:val="-1"/>
                <w:sz w:val="18"/>
              </w:rPr>
              <w:t>833,864,707.44</w:t>
            </w:r>
          </w:p>
        </w:tc>
      </w:tr>
    </w:tbl>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3"/>
          <w:szCs w:val="13"/>
        </w:rPr>
      </w:pPr>
    </w:p>
    <w:p>
      <w:pPr>
        <w:tabs>
          <w:tab w:pos="1395" w:val="left" w:leader="none"/>
        </w:tabs>
        <w:spacing w:before="36"/>
        <w:ind w:left="858" w:right="88" w:firstLine="0"/>
        <w:jc w:val="left"/>
        <w:rPr>
          <w:rFonts w:ascii="宋体" w:hAnsi="宋体" w:cs="宋体" w:eastAsia="宋体" w:hint="default"/>
          <w:sz w:val="21"/>
          <w:szCs w:val="21"/>
        </w:rPr>
      </w:pPr>
      <w:r>
        <w:rPr/>
        <w:pict>
          <v:group style="position:absolute;margin-left:88.344002pt;margin-top:-64.316345pt;width:418.75pt;height:3pt;mso-position-horizontal-relative:page;mso-position-vertical-relative:paragraph;z-index:-1189240" coordorigin="1767,-1286" coordsize="8375,60">
            <v:group style="position:absolute;left:1772;top:-1282;width:8366;height:2" coordorigin="1772,-1282" coordsize="8366,2">
              <v:shape style="position:absolute;left:1772;top:-1282;width:8366;height:2" coordorigin="1772,-1282" coordsize="8366,0" path="m1772,-1282l10137,-1282e" filled="false" stroked="true" strokeweight=".48pt" strokecolor="#000000">
                <v:path arrowok="t"/>
              </v:shape>
            </v:group>
            <v:group style="position:absolute;left:2372;top:-1262;width:4348;height:2" coordorigin="2372,-1262" coordsize="4348,2">
              <v:shape style="position:absolute;left:2372;top:-1262;width:4348;height:2" coordorigin="2372,-1262" coordsize="4348,0" path="m2372,-1262l6719,-1262e" filled="false" stroked="true" strokeweight="1.44pt" strokecolor="#000000">
                <v:path arrowok="t"/>
              </v:shape>
              <v:shape style="position:absolute;left:6719;top:-1248;width:10;height:2" type="#_x0000_t75" stroked="false">
                <v:imagedata r:id="rId565" o:title=""/>
              </v:shape>
            </v:group>
            <v:group style="position:absolute;left:6719;top:-1262;width:29;height:2" coordorigin="6719,-1262" coordsize="29,2">
              <v:shape style="position:absolute;left:6719;top:-1262;width:29;height:2" coordorigin="6719,-1262" coordsize="29,0" path="m6719,-1262l6748,-1262e" filled="false" stroked="true" strokeweight="1.44pt" strokecolor="#000000">
                <v:path arrowok="t"/>
              </v:shape>
            </v:group>
            <v:group style="position:absolute;left:6748;top:-1262;width:1673;height:2" coordorigin="6748,-1262" coordsize="1673,2">
              <v:shape style="position:absolute;left:6748;top:-1262;width:1673;height:2" coordorigin="6748,-1262" coordsize="1673,0" path="m6748,-1262l8421,-1262e" filled="false" stroked="true" strokeweight="1.44pt" strokecolor="#000000">
                <v:path arrowok="t"/>
              </v:shape>
              <v:shape style="position:absolute;left:8421;top:-1248;width:10;height:2" type="#_x0000_t75" stroked="false">
                <v:imagedata r:id="rId565" o:title=""/>
              </v:shape>
            </v:group>
            <v:group style="position:absolute;left:8421;top:-1262;width:29;height:2" coordorigin="8421,-1262" coordsize="29,2">
              <v:shape style="position:absolute;left:8421;top:-1262;width:29;height:2" coordorigin="8421,-1262" coordsize="29,0" path="m8421,-1262l8449,-1262e" filled="false" stroked="true" strokeweight="1.44pt" strokecolor="#000000">
                <v:path arrowok="t"/>
              </v:shape>
            </v:group>
            <v:group style="position:absolute;left:8449;top:-1262;width:1676;height:2" coordorigin="8449,-1262" coordsize="1676,2">
              <v:shape style="position:absolute;left:8449;top:-1262;width:1676;height:2" coordorigin="8449,-1262" coordsize="1676,0" path="m8449,-1262l10125,-1262e" filled="false" stroked="true" strokeweight="1.44pt" strokecolor="#000000">
                <v:path arrowok="t"/>
              </v:shape>
            </v:group>
            <v:group style="position:absolute;left:6719;top:-1246;width:10;height:20" coordorigin="6719,-1246" coordsize="10,20">
              <v:shape style="position:absolute;left:6719;top:-1246;width:10;height:20" coordorigin="6719,-1246" coordsize="10,20" path="m6719,-1226l6729,-1226,6729,-1246,6719,-1246,6719,-1226xe" filled="true" fillcolor="#000000" stroked="false">
                <v:path arrowok="t"/>
                <v:fill type="solid"/>
              </v:shape>
            </v:group>
            <v:group style="position:absolute;left:8421;top:-1246;width:10;height:20" coordorigin="8421,-1246" coordsize="10,20">
              <v:shape style="position:absolute;left:8421;top:-1246;width:10;height:20" coordorigin="8421,-1246" coordsize="10,20" path="m8421,-1226l8430,-1226,8430,-1246,8421,-1246,8421,-1226xe" filled="true" fillcolor="#000000" stroked="false">
                <v:path arrowok="t"/>
                <v:fill type="solid"/>
              </v:shape>
            </v:group>
            <w10:wrap type="none"/>
          </v:group>
        </w:pict>
      </w:r>
      <w:r>
        <w:rPr/>
        <w:pict>
          <v:group style="position:absolute;margin-left:118.580002pt;margin-top:-43.536327pt;width:387.7pt;height:.5pt;mso-position-horizontal-relative:page;mso-position-vertical-relative:paragraph;z-index:-1189216" coordorigin="2372,-871" coordsize="7754,10">
            <v:shape style="position:absolute;left:2372;top:-871;width:6049;height:10" type="#_x0000_t75" stroked="false">
              <v:imagedata r:id="rId566" o:title=""/>
            </v:shape>
            <v:shape style="position:absolute;left:8416;top:-871;width:1709;height:10" type="#_x0000_t75" stroked="false">
              <v:imagedata r:id="rId568" o:title=""/>
            </v:shape>
            <w10:wrap type="none"/>
          </v:group>
        </w:pict>
      </w:r>
      <w:r>
        <w:rPr/>
        <w:pict>
          <v:shape style="position:absolute;margin-left:328.869995pt;margin-top:18.623652pt;width:.47998pt;height:.12pt;mso-position-horizontal-relative:page;mso-position-vertical-relative:paragraph;z-index:-1189192" type="#_x0000_t75" stroked="false">
            <v:imagedata r:id="rId576" o:title=""/>
          </v:shape>
        </w:pict>
      </w:r>
      <w:r>
        <w:rPr/>
        <w:pict>
          <v:shape style="position:absolute;margin-left:418.869995pt;margin-top:18.623652pt;width:.47998pt;height:.12pt;mso-position-horizontal-relative:page;mso-position-vertical-relative:paragraph;z-index:-1189168" type="#_x0000_t75" stroked="false">
            <v:imagedata r:id="rId576" o:title=""/>
          </v:shape>
        </w:pict>
      </w:r>
      <w:r>
        <w:rPr/>
        <w:pict>
          <v:group style="position:absolute;margin-left:118.580002pt;margin-top:37.343674pt;width:390.6pt;height:.5pt;mso-position-horizontal-relative:page;mso-position-vertical-relative:paragraph;z-index:-1189144" coordorigin="2372,747" coordsize="7812,10">
            <v:shape style="position:absolute;left:2372;top:747;width:4206;height:10" type="#_x0000_t75" stroked="false">
              <v:imagedata r:id="rId571" o:title=""/>
            </v:shape>
            <v:shape style="position:absolute;left:6573;top:747;width:1805;height:10" type="#_x0000_t75" stroked="false">
              <v:imagedata r:id="rId574" o:title=""/>
            </v:shape>
            <v:shape style="position:absolute;left:8373;top:747;width:1810;height:10" type="#_x0000_t75" stroked="false">
              <v:imagedata r:id="rId575" o:title=""/>
            </v:shape>
            <w10:wrap type="none"/>
          </v:group>
        </w:pict>
      </w:r>
      <w:r>
        <w:rPr/>
        <w:pict>
          <v:group style="position:absolute;margin-left:118.580002pt;margin-top:56.543671pt;width:390.6pt;height:.5pt;mso-position-horizontal-relative:page;mso-position-vertical-relative:paragraph;z-index:-1189120" coordorigin="2372,1131" coordsize="7812,10">
            <v:shape style="position:absolute;left:2372;top:1131;width:4206;height:10" type="#_x0000_t75" stroked="false">
              <v:imagedata r:id="rId571" o:title=""/>
            </v:shape>
            <v:shape style="position:absolute;left:6573;top:1131;width:1805;height:10" type="#_x0000_t75" stroked="false">
              <v:imagedata r:id="rId572" o:title=""/>
            </v:shape>
            <v:shape style="position:absolute;left:8373;top:1131;width:1810;height:10" type="#_x0000_t75" stroked="false">
              <v:imagedata r:id="rId573" o:title=""/>
            </v:shape>
            <w10:wrap type="none"/>
          </v:group>
        </w:pict>
      </w:r>
      <w:r>
        <w:rPr/>
        <w:pict>
          <v:group style="position:absolute;margin-left:118.580002pt;margin-top:75.743614pt;width:390.6pt;height:.5pt;mso-position-horizontal-relative:page;mso-position-vertical-relative:paragraph;z-index:-1189096" coordorigin="2372,1515" coordsize="7812,10">
            <v:shape style="position:absolute;left:2372;top:1515;width:4206;height:10" type="#_x0000_t75" stroked="false">
              <v:imagedata r:id="rId571" o:title=""/>
            </v:shape>
            <v:shape style="position:absolute;left:6573;top:1515;width:1805;height:10" type="#_x0000_t75" stroked="false">
              <v:imagedata r:id="rId574" o:title=""/>
            </v:shape>
            <v:shape style="position:absolute;left:8373;top:1515;width:1810;height:10" type="#_x0000_t75" stroked="false">
              <v:imagedata r:id="rId575" o:title=""/>
            </v:shape>
            <w10:wrap type="none"/>
          </v:group>
        </w:pict>
      </w:r>
      <w:r>
        <w:rPr/>
        <w:pict>
          <v:group style="position:absolute;margin-left:118.580002pt;margin-top:95.063675pt;width:390.6pt;height:.5pt;mso-position-horizontal-relative:page;mso-position-vertical-relative:paragraph;z-index:-1189072" coordorigin="2372,1901" coordsize="7812,10">
            <v:shape style="position:absolute;left:2372;top:1901;width:4206;height:10" type="#_x0000_t75" stroked="false">
              <v:imagedata r:id="rId571" o:title=""/>
            </v:shape>
            <v:shape style="position:absolute;left:6573;top:1901;width:1805;height:10" type="#_x0000_t75" stroked="false">
              <v:imagedata r:id="rId574" o:title=""/>
            </v:shape>
            <v:shape style="position:absolute;left:8373;top:1901;width:1810;height:10" type="#_x0000_t75" stroked="false">
              <v:imagedata r:id="rId575" o:title=""/>
            </v:shape>
            <w10:wrap type="none"/>
          </v:group>
        </w:pict>
      </w:r>
      <w:r>
        <w:rPr/>
        <w:pict>
          <v:group style="position:absolute;margin-left:118.580002pt;margin-top:114.263672pt;width:390.6pt;height:.5pt;mso-position-horizontal-relative:page;mso-position-vertical-relative:paragraph;z-index:-1189048" coordorigin="2372,2285" coordsize="7812,10">
            <v:shape style="position:absolute;left:2372;top:2285;width:4206;height:10" type="#_x0000_t75" stroked="false">
              <v:imagedata r:id="rId571" o:title=""/>
            </v:shape>
            <v:shape style="position:absolute;left:6573;top:2285;width:1805;height:10" type="#_x0000_t75" stroked="false">
              <v:imagedata r:id="rId572" o:title=""/>
            </v:shape>
            <v:shape style="position:absolute;left:8373;top:2285;width:1810;height:10" type="#_x0000_t75" stroked="false">
              <v:imagedata r:id="rId573"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现金和现金等价物的构成：</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4225"/>
        <w:gridCol w:w="1800"/>
        <w:gridCol w:w="1800"/>
      </w:tblGrid>
      <w:tr>
        <w:trPr>
          <w:trHeight w:val="391" w:hRule="exact"/>
        </w:trPr>
        <w:tc>
          <w:tcPr>
            <w:tcW w:w="4225" w:type="dxa"/>
            <w:tcBorders>
              <w:top w:val="single" w:sz="12" w:space="0" w:color="000000"/>
              <w:left w:val="nil" w:sz="6" w:space="0" w:color="auto"/>
              <w:bottom w:val="nil" w:sz="6" w:space="0" w:color="auto"/>
              <w:right w:val="single" w:sz="4" w:space="0" w:color="000000"/>
            </w:tcBorders>
          </w:tcPr>
          <w:p>
            <w:pPr>
              <w:pStyle w:val="TableParagraph"/>
              <w:tabs>
                <w:tab w:pos="554" w:val="left" w:leader="none"/>
              </w:tabs>
              <w:spacing w:line="240" w:lineRule="auto" w:before="39"/>
              <w:ind w:left="1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8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left="535"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800" w:type="dxa"/>
            <w:tcBorders>
              <w:top w:val="single" w:sz="12" w:space="0" w:color="000000"/>
              <w:left w:val="single" w:sz="4" w:space="0" w:color="000000"/>
              <w:bottom w:val="nil" w:sz="6" w:space="0" w:color="auto"/>
              <w:right w:val="nil" w:sz="6" w:space="0" w:color="auto"/>
            </w:tcBorders>
          </w:tcPr>
          <w:p>
            <w:pPr>
              <w:pStyle w:val="TableParagraph"/>
              <w:spacing w:line="240" w:lineRule="auto" w:before="39"/>
              <w:ind w:left="535" w:right="0"/>
              <w:jc w:val="left"/>
              <w:rPr>
                <w:rFonts w:ascii="宋体" w:hAnsi="宋体" w:cs="宋体" w:eastAsia="宋体" w:hint="default"/>
                <w:sz w:val="18"/>
                <w:szCs w:val="18"/>
              </w:rPr>
            </w:pPr>
            <w:r>
              <w:rPr>
                <w:rFonts w:ascii="宋体" w:hAnsi="宋体" w:cs="宋体" w:eastAsia="宋体" w:hint="default"/>
                <w:sz w:val="18"/>
                <w:szCs w:val="18"/>
              </w:rPr>
              <w:t>年初余额</w:t>
            </w:r>
          </w:p>
        </w:tc>
      </w:tr>
      <w:tr>
        <w:trPr>
          <w:trHeight w:val="393" w:hRule="exact"/>
        </w:trPr>
        <w:tc>
          <w:tcPr>
            <w:tcW w:w="4225" w:type="dxa"/>
            <w:tcBorders>
              <w:top w:val="nil" w:sz="6" w:space="0" w:color="auto"/>
              <w:left w:val="nil" w:sz="6" w:space="0" w:color="auto"/>
              <w:bottom w:val="nil" w:sz="6" w:space="0" w:color="auto"/>
              <w:right w:val="single" w:sz="4" w:space="0" w:color="000000"/>
            </w:tcBorders>
          </w:tcPr>
          <w:p>
            <w:pPr>
              <w:pStyle w:val="TableParagraph"/>
              <w:tabs>
                <w:tab w:pos="1019" w:val="left" w:leader="none"/>
              </w:tabs>
              <w:spacing w:line="240" w:lineRule="auto" w:before="46"/>
              <w:ind w:left="120" w:right="0"/>
              <w:jc w:val="left"/>
              <w:rPr>
                <w:rFonts w:ascii="宋体" w:hAnsi="宋体" w:cs="宋体" w:eastAsia="宋体" w:hint="default"/>
                <w:sz w:val="18"/>
                <w:szCs w:val="18"/>
              </w:rPr>
            </w:pPr>
            <w:r>
              <w:rPr>
                <w:rFonts w:ascii="宋体" w:hAnsi="宋体" w:cs="宋体" w:eastAsia="宋体" w:hint="default"/>
                <w:sz w:val="18"/>
                <w:szCs w:val="18"/>
              </w:rPr>
              <w:t>一、现</w:t>
              <w:tab/>
              <w:t>金</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98"/>
              <w:jc w:val="right"/>
              <w:rPr>
                <w:rFonts w:ascii="Calibri" w:hAnsi="Calibri" w:cs="Calibri" w:eastAsia="Calibri" w:hint="default"/>
                <w:sz w:val="18"/>
                <w:szCs w:val="18"/>
              </w:rPr>
            </w:pPr>
            <w:r>
              <w:rPr>
                <w:rFonts w:ascii="Calibri"/>
                <w:spacing w:val="-1"/>
                <w:sz w:val="18"/>
              </w:rPr>
              <w:t>856,930,791.70</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3"/>
              <w:jc w:val="right"/>
              <w:rPr>
                <w:rFonts w:ascii="Calibri" w:hAnsi="Calibri" w:cs="Calibri" w:eastAsia="Calibri" w:hint="default"/>
                <w:sz w:val="18"/>
                <w:szCs w:val="18"/>
              </w:rPr>
            </w:pPr>
            <w:r>
              <w:rPr>
                <w:rFonts w:ascii="Calibri"/>
                <w:spacing w:val="-1"/>
                <w:sz w:val="18"/>
              </w:rPr>
              <w:t>917,259,083.50</w:t>
            </w:r>
          </w:p>
        </w:tc>
      </w:tr>
      <w:tr>
        <w:trPr>
          <w:trHeight w:val="385"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z w:val="18"/>
              </w:rPr>
              <w:t>32,569.53</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7"/>
              <w:jc w:val="right"/>
              <w:rPr>
                <w:rFonts w:ascii="Calibri" w:hAnsi="Calibri" w:cs="Calibri" w:eastAsia="Calibri" w:hint="default"/>
                <w:sz w:val="18"/>
                <w:szCs w:val="18"/>
              </w:rPr>
            </w:pPr>
            <w:r>
              <w:rPr>
                <w:rFonts w:ascii="Calibri"/>
                <w:sz w:val="18"/>
              </w:rPr>
              <w:t>10,610.20</w:t>
            </w:r>
          </w:p>
        </w:tc>
      </w:tr>
      <w:tr>
        <w:trPr>
          <w:trHeight w:val="385"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480"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pacing w:val="-1"/>
                <w:sz w:val="18"/>
              </w:rPr>
              <w:t>856,898,222.17</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5"/>
              <w:jc w:val="right"/>
              <w:rPr>
                <w:rFonts w:ascii="Calibri" w:hAnsi="Calibri" w:cs="Calibri" w:eastAsia="Calibri" w:hint="default"/>
                <w:sz w:val="18"/>
                <w:szCs w:val="18"/>
              </w:rPr>
            </w:pPr>
            <w:r>
              <w:rPr>
                <w:rFonts w:ascii="Calibri"/>
                <w:spacing w:val="-1"/>
                <w:sz w:val="18"/>
              </w:rPr>
              <w:t>917,248,473.30</w:t>
            </w:r>
          </w:p>
        </w:tc>
      </w:tr>
      <w:tr>
        <w:trPr>
          <w:trHeight w:val="377"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right="1218"/>
              <w:jc w:val="righ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5"/>
              <w:jc w:val="right"/>
              <w:rPr>
                <w:rFonts w:ascii="Calibri" w:hAnsi="Calibri" w:cs="Calibri" w:eastAsia="Calibri" w:hint="default"/>
                <w:sz w:val="18"/>
                <w:szCs w:val="18"/>
              </w:rPr>
            </w:pPr>
            <w:r>
              <w:rPr>
                <w:rFonts w:ascii="Calibri"/>
                <w:sz w:val="18"/>
              </w:rPr>
              <w:t>0.00</w:t>
            </w:r>
          </w:p>
        </w:tc>
      </w:tr>
      <w:tr>
        <w:trPr>
          <w:trHeight w:val="376"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44"/>
              <w:ind w:right="1218"/>
              <w:jc w:val="right"/>
              <w:rPr>
                <w:rFonts w:ascii="宋体" w:hAnsi="宋体" w:cs="宋体" w:eastAsia="宋体" w:hint="default"/>
                <w:sz w:val="18"/>
                <w:szCs w:val="18"/>
              </w:rPr>
            </w:pPr>
            <w:r>
              <w:rPr>
                <w:rFonts w:ascii="宋体" w:hAnsi="宋体" w:cs="宋体" w:eastAsia="宋体" w:hint="default"/>
                <w:sz w:val="18"/>
                <w:szCs w:val="18"/>
              </w:rPr>
              <w:t>可用于支付的存放中央银行款项</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50"/>
              <w:ind w:right="101"/>
              <w:jc w:val="right"/>
              <w:rPr>
                <w:rFonts w:ascii="Calibri" w:hAnsi="Calibri" w:cs="Calibri" w:eastAsia="Calibri" w:hint="default"/>
                <w:sz w:val="18"/>
                <w:szCs w:val="18"/>
              </w:rPr>
            </w:pPr>
            <w:r>
              <w:rPr>
                <w:rFonts w:ascii="Calibri"/>
                <w:sz w:val="18"/>
              </w:rPr>
              <w:t>0.00</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50"/>
              <w:ind w:right="105"/>
              <w:jc w:val="right"/>
              <w:rPr>
                <w:rFonts w:ascii="Calibri" w:hAnsi="Calibri" w:cs="Calibri" w:eastAsia="Calibri" w:hint="default"/>
                <w:sz w:val="18"/>
                <w:szCs w:val="18"/>
              </w:rPr>
            </w:pPr>
            <w:r>
              <w:rPr>
                <w:rFonts w:ascii="Calibri"/>
                <w:sz w:val="18"/>
              </w:rPr>
              <w:t>0.00</w:t>
            </w:r>
          </w:p>
        </w:tc>
      </w:tr>
      <w:tr>
        <w:trPr>
          <w:trHeight w:val="384"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80" w:right="0"/>
              <w:jc w:val="left"/>
              <w:rPr>
                <w:rFonts w:ascii="宋体" w:hAnsi="宋体" w:cs="宋体" w:eastAsia="宋体" w:hint="default"/>
                <w:sz w:val="18"/>
                <w:szCs w:val="18"/>
              </w:rPr>
            </w:pPr>
            <w:r>
              <w:rPr>
                <w:rFonts w:ascii="宋体" w:hAnsi="宋体" w:cs="宋体" w:eastAsia="宋体" w:hint="default"/>
                <w:sz w:val="18"/>
                <w:szCs w:val="18"/>
              </w:rPr>
              <w:t>存放同业款项</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59"/>
              <w:ind w:right="101"/>
              <w:jc w:val="right"/>
              <w:rPr>
                <w:rFonts w:ascii="Calibri" w:hAnsi="Calibri" w:cs="Calibri" w:eastAsia="Calibri" w:hint="default"/>
                <w:sz w:val="18"/>
                <w:szCs w:val="18"/>
              </w:rPr>
            </w:pPr>
            <w:r>
              <w:rPr>
                <w:rFonts w:ascii="Calibri"/>
                <w:sz w:val="18"/>
              </w:rPr>
              <w:t>0.00</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59"/>
              <w:ind w:right="105"/>
              <w:jc w:val="right"/>
              <w:rPr>
                <w:rFonts w:ascii="Calibri" w:hAnsi="Calibri" w:cs="Calibri" w:eastAsia="Calibri" w:hint="default"/>
                <w:sz w:val="18"/>
                <w:szCs w:val="18"/>
              </w:rPr>
            </w:pPr>
            <w:r>
              <w:rPr>
                <w:rFonts w:ascii="Calibri"/>
                <w:sz w:val="18"/>
              </w:rPr>
              <w:t>0.00</w:t>
            </w:r>
          </w:p>
        </w:tc>
      </w:tr>
      <w:tr>
        <w:trPr>
          <w:trHeight w:val="391"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480" w:right="0"/>
              <w:jc w:val="left"/>
              <w:rPr>
                <w:rFonts w:ascii="宋体" w:hAnsi="宋体" w:cs="宋体" w:eastAsia="宋体" w:hint="default"/>
                <w:sz w:val="18"/>
                <w:szCs w:val="18"/>
              </w:rPr>
            </w:pPr>
            <w:r>
              <w:rPr>
                <w:rFonts w:ascii="宋体" w:hAnsi="宋体" w:cs="宋体" w:eastAsia="宋体" w:hint="default"/>
                <w:sz w:val="18"/>
                <w:szCs w:val="18"/>
              </w:rPr>
              <w:t>拆放同业款项</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58"/>
              <w:ind w:right="101"/>
              <w:jc w:val="right"/>
              <w:rPr>
                <w:rFonts w:ascii="Calibri" w:hAnsi="Calibri" w:cs="Calibri" w:eastAsia="Calibri" w:hint="default"/>
                <w:sz w:val="18"/>
                <w:szCs w:val="18"/>
              </w:rPr>
            </w:pPr>
            <w:r>
              <w:rPr>
                <w:rFonts w:ascii="Calibri"/>
                <w:sz w:val="18"/>
              </w:rPr>
              <w:t>0.00</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58"/>
              <w:ind w:right="105"/>
              <w:jc w:val="right"/>
              <w:rPr>
                <w:rFonts w:ascii="Calibri" w:hAnsi="Calibri" w:cs="Calibri" w:eastAsia="Calibri" w:hint="default"/>
                <w:sz w:val="18"/>
                <w:szCs w:val="18"/>
              </w:rPr>
            </w:pPr>
            <w:r>
              <w:rPr>
                <w:rFonts w:ascii="Calibri"/>
                <w:sz w:val="18"/>
              </w:rPr>
              <w:t>0.00</w:t>
            </w:r>
          </w:p>
        </w:tc>
      </w:tr>
      <w:tr>
        <w:trPr>
          <w:trHeight w:val="385"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0" w:right="0"/>
              <w:jc w:val="left"/>
              <w:rPr>
                <w:rFonts w:ascii="宋体" w:hAnsi="宋体" w:cs="宋体" w:eastAsia="宋体" w:hint="default"/>
                <w:sz w:val="18"/>
                <w:szCs w:val="18"/>
              </w:rPr>
            </w:pPr>
            <w:r>
              <w:rPr>
                <w:rFonts w:ascii="宋体" w:hAnsi="宋体" w:cs="宋体" w:eastAsia="宋体" w:hint="default"/>
                <w:sz w:val="18"/>
                <w:szCs w:val="18"/>
              </w:rPr>
              <w:t>二、现金等价物</w:t>
            </w:r>
          </w:p>
        </w:tc>
        <w:tc>
          <w:tcPr>
            <w:tcW w:w="1800"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94" w:hRule="exact"/>
        </w:trPr>
        <w:tc>
          <w:tcPr>
            <w:tcW w:w="4225"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20"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84"/>
              <w:ind w:right="101"/>
              <w:jc w:val="right"/>
              <w:rPr>
                <w:rFonts w:ascii="Calibri" w:hAnsi="Calibri" w:cs="Calibri" w:eastAsia="Calibri" w:hint="default"/>
                <w:sz w:val="18"/>
                <w:szCs w:val="18"/>
              </w:rPr>
            </w:pPr>
            <w:r>
              <w:rPr>
                <w:rFonts w:ascii="Calibri"/>
                <w:sz w:val="18"/>
              </w:rPr>
              <w:t>0.00</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before="84"/>
              <w:ind w:right="105"/>
              <w:jc w:val="right"/>
              <w:rPr>
                <w:rFonts w:ascii="Calibri" w:hAnsi="Calibri" w:cs="Calibri" w:eastAsia="Calibri" w:hint="default"/>
                <w:sz w:val="18"/>
                <w:szCs w:val="18"/>
              </w:rPr>
            </w:pPr>
            <w:r>
              <w:rPr>
                <w:rFonts w:ascii="Calibri"/>
                <w:sz w:val="18"/>
              </w:rPr>
              <w:t>0.00</w:t>
            </w:r>
          </w:p>
        </w:tc>
      </w:tr>
      <w:tr>
        <w:trPr>
          <w:trHeight w:val="387" w:hRule="exact"/>
        </w:trPr>
        <w:tc>
          <w:tcPr>
            <w:tcW w:w="4225"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三、年末现金及现金等价物余额</w:t>
            </w:r>
          </w:p>
        </w:tc>
        <w:tc>
          <w:tcPr>
            <w:tcW w:w="18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pacing w:val="-1"/>
                <w:sz w:val="18"/>
              </w:rPr>
              <w:t>856,930,791.70</w:t>
            </w:r>
          </w:p>
        </w:tc>
        <w:tc>
          <w:tcPr>
            <w:tcW w:w="1800"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917,259,083.50</w:t>
            </w:r>
          </w:p>
        </w:tc>
      </w:tr>
    </w:tbl>
    <w:p>
      <w:pPr>
        <w:spacing w:after="0" w:line="240" w:lineRule="auto"/>
        <w:jc w:val="right"/>
        <w:rPr>
          <w:rFonts w:ascii="Calibri" w:hAnsi="Calibri" w:cs="Calibri" w:eastAsia="Calibri" w:hint="default"/>
          <w:sz w:val="18"/>
          <w:szCs w:val="18"/>
        </w:rPr>
        <w:sectPr>
          <w:pgSz w:w="11910" w:h="16840"/>
          <w:pgMar w:header="885" w:footer="1195" w:top="1540" w:bottom="1380" w:left="1660" w:right="1620"/>
        </w:sectPr>
      </w:pPr>
    </w:p>
    <w:p>
      <w:pPr>
        <w:spacing w:before="22"/>
        <w:ind w:left="140" w:right="0" w:firstLine="0"/>
        <w:jc w:val="left"/>
        <w:rPr>
          <w:rFonts w:ascii="宋体" w:hAnsi="宋体" w:cs="宋体" w:eastAsia="宋体" w:hint="default"/>
          <w:sz w:val="18"/>
          <w:szCs w:val="18"/>
        </w:rPr>
      </w:pPr>
      <w:r>
        <w:rPr>
          <w:rFonts w:ascii="宋体" w:hAnsi="宋体" w:cs="宋体" w:eastAsia="宋体" w:hint="default"/>
          <w:sz w:val="18"/>
          <w:szCs w:val="18"/>
        </w:rPr>
        <w:t>广东安居宝数码科技股份有限公司</w:t>
      </w:r>
    </w:p>
    <w:p>
      <w:pPr>
        <w:spacing w:line="240" w:lineRule="exact" w:before="23"/>
        <w:ind w:left="140" w:right="12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p>
      <w:pPr>
        <w:spacing w:line="240" w:lineRule="auto" w:before="0"/>
        <w:rPr>
          <w:rFonts w:ascii="宋体" w:hAnsi="宋体" w:cs="宋体" w:eastAsia="宋体" w:hint="default"/>
          <w:sz w:val="2"/>
          <w:szCs w:val="2"/>
        </w:rPr>
      </w:pPr>
    </w:p>
    <w:p>
      <w:pPr>
        <w:spacing w:line="20" w:lineRule="exact"/>
        <w:ind w:left="106"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8;height:2" coordorigin="5,5" coordsize="14018,2">
              <v:shape style="position:absolute;left:5;top:5;width:14018;height:2" coordorigin="5,5" coordsize="14018,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7"/>
        <w:rPr>
          <w:rFonts w:ascii="宋体" w:hAnsi="宋体" w:cs="宋体" w:eastAsia="宋体" w:hint="default"/>
          <w:sz w:val="13"/>
          <w:szCs w:val="13"/>
        </w:rPr>
      </w:pPr>
    </w:p>
    <w:p>
      <w:pPr>
        <w:pStyle w:val="Heading4"/>
        <w:spacing w:line="240" w:lineRule="auto"/>
        <w:ind w:left="125" w:right="0"/>
        <w:jc w:val="left"/>
      </w:pPr>
      <w:r>
        <w:rPr/>
        <w:t>六、</w:t>
      </w:r>
      <w:r>
        <w:rPr>
          <w:spacing w:val="-23"/>
        </w:rPr>
        <w:t> </w:t>
      </w:r>
      <w:r>
        <w:rPr/>
        <w:t>关联方及关联交易</w:t>
      </w:r>
    </w:p>
    <w:p>
      <w:pPr>
        <w:spacing w:before="180"/>
        <w:ind w:left="858" w:right="0"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853" w:val="left" w:leader="none"/>
        </w:tabs>
        <w:spacing w:before="164"/>
        <w:ind w:left="125"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本公司的控股股东情况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1"/>
          <w:szCs w:val="21"/>
        </w:rPr>
      </w:pPr>
    </w:p>
    <w:tbl>
      <w:tblPr>
        <w:tblW w:w="0" w:type="auto"/>
        <w:jc w:val="left"/>
        <w:tblInd w:w="588" w:type="dxa"/>
        <w:tblLayout w:type="fixed"/>
        <w:tblCellMar>
          <w:top w:w="0" w:type="dxa"/>
          <w:left w:w="0" w:type="dxa"/>
          <w:bottom w:w="0" w:type="dxa"/>
          <w:right w:w="0" w:type="dxa"/>
        </w:tblCellMar>
        <w:tblLook w:val="01E0"/>
      </w:tblPr>
      <w:tblGrid>
        <w:gridCol w:w="1471"/>
        <w:gridCol w:w="2520"/>
      </w:tblGrid>
      <w:tr>
        <w:trPr>
          <w:trHeight w:val="337" w:hRule="exact"/>
        </w:trPr>
        <w:tc>
          <w:tcPr>
            <w:tcW w:w="1471" w:type="dxa"/>
            <w:tcBorders>
              <w:top w:val="nil" w:sz="6" w:space="0" w:color="auto"/>
              <w:left w:val="nil" w:sz="6" w:space="0" w:color="auto"/>
              <w:bottom w:val="nil" w:sz="6" w:space="0" w:color="auto"/>
              <w:right w:val="nil" w:sz="6" w:space="0" w:color="auto"/>
            </w:tcBorders>
          </w:tcPr>
          <w:p>
            <w:pPr>
              <w:pStyle w:val="TableParagraph"/>
              <w:spacing w:line="211" w:lineRule="exact"/>
              <w:ind w:left="200" w:right="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spacing w:val="-53"/>
                <w:w w:val="100"/>
                <w:sz w:val="21"/>
                <w:szCs w:val="21"/>
                <w:u w:val="single" w:color="000000"/>
              </w:rPr>
              <w:t> </w:t>
            </w:r>
            <w:r>
              <w:rPr>
                <w:rFonts w:ascii="宋体" w:hAnsi="宋体" w:cs="宋体" w:eastAsia="宋体" w:hint="default"/>
                <w:sz w:val="21"/>
                <w:szCs w:val="21"/>
                <w:u w:val="single" w:color="000000"/>
              </w:rPr>
              <w:t>关联方名称</w:t>
            </w:r>
            <w:r>
              <w:rPr>
                <w:rFonts w:ascii="宋体" w:hAnsi="宋体" w:cs="宋体" w:eastAsia="宋体" w:hint="default"/>
                <w:sz w:val="21"/>
                <w:szCs w:val="21"/>
              </w:rPr>
            </w:r>
          </w:p>
        </w:tc>
        <w:tc>
          <w:tcPr>
            <w:tcW w:w="2520" w:type="dxa"/>
            <w:tcBorders>
              <w:top w:val="nil" w:sz="6" w:space="0" w:color="auto"/>
              <w:left w:val="nil" w:sz="6" w:space="0" w:color="auto"/>
              <w:bottom w:val="nil" w:sz="6" w:space="0" w:color="auto"/>
              <w:right w:val="nil" w:sz="6" w:space="0" w:color="auto"/>
            </w:tcBorders>
          </w:tcPr>
          <w:p>
            <w:pPr>
              <w:pStyle w:val="TableParagraph"/>
              <w:spacing w:line="211" w:lineRule="exact"/>
              <w:ind w:left="17" w:right="0"/>
              <w:jc w:val="center"/>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spacing w:val="-53"/>
                <w:w w:val="100"/>
                <w:sz w:val="21"/>
                <w:szCs w:val="21"/>
                <w:u w:val="single" w:color="000000"/>
              </w:rPr>
              <w:t> </w:t>
            </w:r>
            <w:r>
              <w:rPr>
                <w:rFonts w:ascii="宋体" w:hAnsi="宋体" w:cs="宋体" w:eastAsia="宋体" w:hint="default"/>
                <w:sz w:val="21"/>
                <w:szCs w:val="21"/>
                <w:u w:val="single" w:color="000000"/>
              </w:rPr>
              <w:t>与本公司关系</w:t>
            </w:r>
            <w:r>
              <w:rPr>
                <w:rFonts w:ascii="宋体" w:hAnsi="宋体" w:cs="宋体" w:eastAsia="宋体" w:hint="default"/>
                <w:sz w:val="21"/>
                <w:szCs w:val="21"/>
              </w:rPr>
            </w:r>
          </w:p>
        </w:tc>
      </w:tr>
      <w:tr>
        <w:trPr>
          <w:trHeight w:val="337" w:hRule="exact"/>
        </w:trPr>
        <w:tc>
          <w:tcPr>
            <w:tcW w:w="1471" w:type="dxa"/>
            <w:tcBorders>
              <w:top w:val="nil" w:sz="6" w:space="0" w:color="auto"/>
              <w:left w:val="nil" w:sz="6" w:space="0" w:color="auto"/>
              <w:bottom w:val="nil" w:sz="6" w:space="0" w:color="auto"/>
              <w:right w:val="nil" w:sz="6" w:space="0" w:color="auto"/>
            </w:tcBorders>
          </w:tcPr>
          <w:p>
            <w:pPr>
              <w:pStyle w:val="TableParagraph"/>
              <w:tabs>
                <w:tab w:pos="622" w:val="left" w:leader="none"/>
              </w:tabs>
              <w:spacing w:line="240" w:lineRule="auto" w:before="62"/>
              <w:ind w:left="200" w:right="0"/>
              <w:jc w:val="left"/>
              <w:rPr>
                <w:rFonts w:ascii="宋体" w:hAnsi="宋体" w:cs="宋体" w:eastAsia="宋体" w:hint="default"/>
                <w:sz w:val="21"/>
                <w:szCs w:val="21"/>
              </w:rPr>
            </w:pPr>
            <w:r>
              <w:rPr>
                <w:rFonts w:ascii="宋体" w:hAnsi="宋体" w:cs="宋体" w:eastAsia="宋体" w:hint="default"/>
                <w:sz w:val="21"/>
                <w:szCs w:val="21"/>
              </w:rPr>
              <w:t>张</w:t>
              <w:tab/>
              <w:t>波</w:t>
            </w:r>
          </w:p>
        </w:tc>
        <w:tc>
          <w:tcPr>
            <w:tcW w:w="2520" w:type="dxa"/>
            <w:tcBorders>
              <w:top w:val="nil" w:sz="6" w:space="0" w:color="auto"/>
              <w:left w:val="nil" w:sz="6" w:space="0" w:color="auto"/>
              <w:bottom w:val="nil" w:sz="6" w:space="0" w:color="auto"/>
              <w:right w:val="nil" w:sz="6" w:space="0" w:color="auto"/>
            </w:tcBorders>
          </w:tcPr>
          <w:p>
            <w:pPr>
              <w:pStyle w:val="TableParagraph"/>
              <w:spacing w:line="240" w:lineRule="auto" w:before="62"/>
              <w:ind w:left="17" w:right="0"/>
              <w:jc w:val="center"/>
              <w:rPr>
                <w:rFonts w:ascii="宋体" w:hAnsi="宋体" w:cs="宋体" w:eastAsia="宋体" w:hint="default"/>
                <w:sz w:val="21"/>
                <w:szCs w:val="21"/>
              </w:rPr>
            </w:pPr>
            <w:r>
              <w:rPr>
                <w:rFonts w:ascii="宋体" w:hAnsi="宋体" w:cs="宋体" w:eastAsia="宋体" w:hint="default"/>
                <w:sz w:val="21"/>
                <w:szCs w:val="21"/>
              </w:rPr>
              <w:t>控股股东及最终控制方</w:t>
            </w:r>
          </w:p>
        </w:tc>
      </w:tr>
    </w:tbl>
    <w:p>
      <w:pPr>
        <w:spacing w:line="240" w:lineRule="auto" w:before="8"/>
        <w:rPr>
          <w:rFonts w:ascii="宋体" w:hAnsi="宋体" w:cs="宋体" w:eastAsia="宋体" w:hint="default"/>
          <w:b/>
          <w:bCs/>
          <w:sz w:val="4"/>
          <w:szCs w:val="4"/>
        </w:rPr>
      </w:pPr>
    </w:p>
    <w:p>
      <w:pPr>
        <w:spacing w:before="36"/>
        <w:ind w:left="666" w:right="0" w:firstLine="0"/>
        <w:jc w:val="left"/>
        <w:rPr>
          <w:rFonts w:ascii="宋体" w:hAnsi="宋体" w:cs="宋体" w:eastAsia="宋体" w:hint="default"/>
          <w:sz w:val="21"/>
          <w:szCs w:val="21"/>
        </w:rPr>
      </w:pPr>
      <w:r>
        <w:rPr>
          <w:rFonts w:ascii="宋体" w:hAnsi="宋体" w:cs="宋体" w:eastAsia="宋体" w:hint="default"/>
          <w:sz w:val="21"/>
          <w:szCs w:val="21"/>
        </w:rPr>
        <w:t>张波对本公司的持股比例和表决权比例均为</w:t>
      </w:r>
      <w:r>
        <w:rPr>
          <w:rFonts w:ascii="宋体" w:hAnsi="宋体" w:cs="宋体" w:eastAsia="宋体" w:hint="default"/>
          <w:spacing w:val="-59"/>
          <w:sz w:val="21"/>
          <w:szCs w:val="21"/>
        </w:rPr>
        <w:t> </w:t>
      </w:r>
      <w:r>
        <w:rPr>
          <w:rFonts w:ascii="宋体" w:hAnsi="宋体" w:cs="宋体" w:eastAsia="宋体" w:hint="default"/>
          <w:sz w:val="21"/>
          <w:szCs w:val="21"/>
        </w:rPr>
        <w:t>39.03%</w:t>
      </w: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4"/>
          <w:szCs w:val="24"/>
        </w:rPr>
      </w:pPr>
    </w:p>
    <w:p>
      <w:pPr>
        <w:tabs>
          <w:tab w:pos="853" w:val="left" w:leader="none"/>
        </w:tabs>
        <w:spacing w:before="0"/>
        <w:ind w:left="125" w:right="0" w:firstLine="0"/>
        <w:jc w:val="left"/>
        <w:rPr>
          <w:rFonts w:ascii="宋体" w:hAnsi="宋体" w:cs="宋体" w:eastAsia="宋体" w:hint="default"/>
          <w:sz w:val="21"/>
          <w:szCs w:val="21"/>
        </w:rPr>
      </w:pPr>
      <w:r>
        <w:rPr>
          <w:rFonts w:ascii="宋体" w:hAnsi="宋体" w:cs="宋体" w:eastAsia="宋体" w:hint="default"/>
          <w:b/>
          <w:bCs/>
          <w:w w:val="95"/>
          <w:sz w:val="21"/>
          <w:szCs w:val="21"/>
        </w:rPr>
        <w:t>(</w:t>
      </w:r>
      <w:r>
        <w:rPr>
          <w:rFonts w:ascii="宋体" w:hAnsi="宋体" w:cs="宋体" w:eastAsia="宋体" w:hint="default"/>
          <w:b/>
          <w:bCs/>
          <w:w w:val="95"/>
          <w:sz w:val="21"/>
          <w:szCs w:val="21"/>
        </w:rPr>
        <w:t>二</w:t>
      </w:r>
      <w:r>
        <w:rPr>
          <w:rFonts w:ascii="宋体" w:hAnsi="宋体" w:cs="宋体" w:eastAsia="宋体" w:hint="default"/>
          <w:b/>
          <w:bCs/>
          <w:w w:val="95"/>
          <w:sz w:val="21"/>
          <w:szCs w:val="21"/>
        </w:rPr>
        <w:t>)</w:t>
        <w:tab/>
      </w:r>
      <w:r>
        <w:rPr>
          <w:rFonts w:ascii="宋体" w:hAnsi="宋体" w:cs="宋体" w:eastAsia="宋体" w:hint="default"/>
          <w:b/>
          <w:bCs/>
          <w:sz w:val="21"/>
          <w:szCs w:val="21"/>
        </w:rPr>
        <w:t>本公司的子公司情况：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1567" w:lineRule="exact"/>
        <w:ind w:left="610" w:right="0" w:firstLine="0"/>
        <w:rPr>
          <w:rFonts w:ascii="宋体" w:hAnsi="宋体" w:cs="宋体" w:eastAsia="宋体" w:hint="default"/>
          <w:sz w:val="20"/>
          <w:szCs w:val="20"/>
        </w:rPr>
      </w:pPr>
      <w:r>
        <w:rPr>
          <w:rFonts w:ascii="宋体" w:hAnsi="宋体" w:cs="宋体" w:eastAsia="宋体" w:hint="default"/>
          <w:position w:val="-30"/>
          <w:sz w:val="20"/>
          <w:szCs w:val="20"/>
        </w:rPr>
        <w:pict>
          <v:group style="width:674.5pt;height:78.4pt;mso-position-horizontal-relative:char;mso-position-vertical-relative:line" coordorigin="0,0" coordsize="13490,1568">
            <v:group style="position:absolute;left:29;top:14;width:2220;height:2" coordorigin="29,14" coordsize="2220,2">
              <v:shape style="position:absolute;left:29;top:14;width:2220;height:2" coordorigin="29,14" coordsize="2220,0" path="m29,14l2249,14e" filled="false" stroked="true" strokeweight="1.44pt" strokecolor="#000000">
                <v:path arrowok="t"/>
              </v:shape>
              <v:shape style="position:absolute;left:2249;top:29;width:10;height:2" type="#_x0000_t75" stroked="false">
                <v:imagedata r:id="rId576" o:title=""/>
              </v:shape>
            </v:group>
            <v:group style="position:absolute;left:2249;top:14;width:29;height:2" coordorigin="2249,14" coordsize="29,2">
              <v:shape style="position:absolute;left:2249;top:14;width:29;height:2" coordorigin="2249,14" coordsize="29,0" path="m2249,14l2278,14e" filled="false" stroked="true" strokeweight="1.44pt" strokecolor="#000000">
                <v:path arrowok="t"/>
              </v:shape>
            </v:group>
            <v:group style="position:absolute;left:2278;top:14;width:1138;height:2" coordorigin="2278,14" coordsize="1138,2">
              <v:shape style="position:absolute;left:2278;top:14;width:1138;height:2" coordorigin="2278,14" coordsize="1138,0" path="m2278,14l3415,14e" filled="false" stroked="true" strokeweight="1.44pt" strokecolor="#000000">
                <v:path arrowok="t"/>
              </v:shape>
              <v:shape style="position:absolute;left:3415;top:29;width:10;height:2" type="#_x0000_t75" stroked="false">
                <v:imagedata r:id="rId576" o:title=""/>
              </v:shape>
            </v:group>
            <v:group style="position:absolute;left:3415;top:14;width:29;height:2" coordorigin="3415,14" coordsize="29,2">
              <v:shape style="position:absolute;left:3415;top:14;width:29;height:2" coordorigin="3415,14" coordsize="29,0" path="m3415,14l3444,14e" filled="false" stroked="true" strokeweight="1.44pt" strokecolor="#000000">
                <v:path arrowok="t"/>
              </v:shape>
            </v:group>
            <v:group style="position:absolute;left:3444;top:14;width:1139;height:2" coordorigin="3444,14" coordsize="1139,2">
              <v:shape style="position:absolute;left:3444;top:14;width:1139;height:2" coordorigin="3444,14" coordsize="1139,0" path="m3444,14l4582,14e" filled="false" stroked="true" strokeweight="1.44pt" strokecolor="#000000">
                <v:path arrowok="t"/>
              </v:shape>
              <v:shape style="position:absolute;left:4582;top:29;width:10;height:2" type="#_x0000_t75" stroked="false">
                <v:imagedata r:id="rId576" o:title=""/>
              </v:shape>
            </v:group>
            <v:group style="position:absolute;left:4582;top:14;width:29;height:2" coordorigin="4582,14" coordsize="29,2">
              <v:shape style="position:absolute;left:4582;top:14;width:29;height:2" coordorigin="4582,14" coordsize="29,0" path="m4582,14l4611,14e" filled="false" stroked="true" strokeweight="1.44pt" strokecolor="#000000">
                <v:path arrowok="t"/>
              </v:shape>
            </v:group>
            <v:group style="position:absolute;left:4611;top:14;width:1138;height:2" coordorigin="4611,14" coordsize="1138,2">
              <v:shape style="position:absolute;left:4611;top:14;width:1138;height:2" coordorigin="4611,14" coordsize="1138,0" path="m4611,14l5749,14e" filled="false" stroked="true" strokeweight="1.44pt" strokecolor="#000000">
                <v:path arrowok="t"/>
              </v:shape>
              <v:shape style="position:absolute;left:5749;top:29;width:10;height:2" type="#_x0000_t75" stroked="false">
                <v:imagedata r:id="rId576" o:title=""/>
              </v:shape>
            </v:group>
            <v:group style="position:absolute;left:5749;top:14;width:29;height:2" coordorigin="5749,14" coordsize="29,2">
              <v:shape style="position:absolute;left:5749;top:14;width:29;height:2" coordorigin="5749,14" coordsize="29,0" path="m5749,14l5777,14e" filled="false" stroked="true" strokeweight="1.44pt" strokecolor="#000000">
                <v:path arrowok="t"/>
              </v:shape>
            </v:group>
            <v:group style="position:absolute;left:5777;top:14;width:1138;height:2" coordorigin="5777,14" coordsize="1138,2">
              <v:shape style="position:absolute;left:5777;top:14;width:1138;height:2" coordorigin="5777,14" coordsize="1138,0" path="m5777,14l6915,14e" filled="false" stroked="true" strokeweight="1.44pt" strokecolor="#000000">
                <v:path arrowok="t"/>
              </v:shape>
              <v:shape style="position:absolute;left:6915;top:29;width:10;height:2" type="#_x0000_t75" stroked="false">
                <v:imagedata r:id="rId576" o:title=""/>
              </v:shape>
            </v:group>
            <v:group style="position:absolute;left:6915;top:14;width:29;height:2" coordorigin="6915,14" coordsize="29,2">
              <v:shape style="position:absolute;left:6915;top:14;width:29;height:2" coordorigin="6915,14" coordsize="29,0" path="m6915,14l6944,14e" filled="false" stroked="true" strokeweight="1.44pt" strokecolor="#000000">
                <v:path arrowok="t"/>
              </v:shape>
            </v:group>
            <v:group style="position:absolute;left:6944;top:14;width:1259;height:2" coordorigin="6944,14" coordsize="1259,2">
              <v:shape style="position:absolute;left:6944;top:14;width:1259;height:2" coordorigin="6944,14" coordsize="1259,0" path="m6944,14l8202,14e" filled="false" stroked="true" strokeweight="1.44pt" strokecolor="#000000">
                <v:path arrowok="t"/>
              </v:shape>
              <v:shape style="position:absolute;left:8202;top:29;width:10;height:2" type="#_x0000_t75" stroked="false">
                <v:imagedata r:id="rId576" o:title=""/>
              </v:shape>
            </v:group>
            <v:group style="position:absolute;left:8202;top:14;width:29;height:2" coordorigin="8202,14" coordsize="29,2">
              <v:shape style="position:absolute;left:8202;top:14;width:29;height:2" coordorigin="8202,14" coordsize="29,0" path="m8202,14l8231,14e" filled="false" stroked="true" strokeweight="1.44pt" strokecolor="#000000">
                <v:path arrowok="t"/>
              </v:shape>
            </v:group>
            <v:group style="position:absolute;left:8231;top:14;width:1140;height:2" coordorigin="8231,14" coordsize="1140,2">
              <v:shape style="position:absolute;left:8231;top:14;width:1140;height:2" coordorigin="8231,14" coordsize="1140,0" path="m8231,14l9371,14e" filled="false" stroked="true" strokeweight="1.44pt" strokecolor="#000000">
                <v:path arrowok="t"/>
              </v:shape>
              <v:shape style="position:absolute;left:9371;top:29;width:10;height:2" type="#_x0000_t75" stroked="false">
                <v:imagedata r:id="rId576" o:title=""/>
              </v:shape>
            </v:group>
            <v:group style="position:absolute;left:9371;top:14;width:29;height:2" coordorigin="9371,14" coordsize="29,2">
              <v:shape style="position:absolute;left:9371;top:14;width:29;height:2" coordorigin="9371,14" coordsize="29,0" path="m9371,14l9399,14e" filled="false" stroked="true" strokeweight="1.44pt" strokecolor="#000000">
                <v:path arrowok="t"/>
              </v:shape>
            </v:group>
            <v:group style="position:absolute;left:9399;top:14;width:1277;height:2" coordorigin="9399,14" coordsize="1277,2">
              <v:shape style="position:absolute;left:9399;top:14;width:1277;height:2" coordorigin="9399,14" coordsize="1277,0" path="m9399,14l10676,14e" filled="false" stroked="true" strokeweight="1.44pt" strokecolor="#000000">
                <v:path arrowok="t"/>
              </v:shape>
              <v:shape style="position:absolute;left:10676;top:29;width:10;height:2" type="#_x0000_t75" stroked="false">
                <v:imagedata r:id="rId576" o:title=""/>
              </v:shape>
            </v:group>
            <v:group style="position:absolute;left:10676;top:14;width:29;height:2" coordorigin="10676,14" coordsize="29,2">
              <v:shape style="position:absolute;left:10676;top:14;width:29;height:2" coordorigin="10676,14" coordsize="29,0" path="m10676,14l10705,14e" filled="false" stroked="true" strokeweight="1.44pt" strokecolor="#000000">
                <v:path arrowok="t"/>
              </v:shape>
            </v:group>
            <v:group style="position:absolute;left:10705;top:14;width:1470;height:2" coordorigin="10705,14" coordsize="1470,2">
              <v:shape style="position:absolute;left:10705;top:14;width:1470;height:2" coordorigin="10705,14" coordsize="1470,0" path="m10705,14l12174,14e" filled="false" stroked="true" strokeweight="1.44pt" strokecolor="#000000">
                <v:path arrowok="t"/>
              </v:shape>
              <v:shape style="position:absolute;left:12174;top:29;width:10;height:2" type="#_x0000_t75" stroked="false">
                <v:imagedata r:id="rId576" o:title=""/>
              </v:shape>
            </v:group>
            <v:group style="position:absolute;left:12174;top:14;width:29;height:2" coordorigin="12174,14" coordsize="29,2">
              <v:shape style="position:absolute;left:12174;top:14;width:29;height:2" coordorigin="12174,14" coordsize="29,0" path="m12174,14l12203,14e" filled="false" stroked="true" strokeweight="1.44pt" strokecolor="#000000">
                <v:path arrowok="t"/>
              </v:shape>
            </v:group>
            <v:group style="position:absolute;left:12203;top:14;width:1272;height:2" coordorigin="12203,14" coordsize="1272,2">
              <v:shape style="position:absolute;left:12203;top:14;width:1272;height:2" coordorigin="12203,14" coordsize="1272,0" path="m12203,14l13475,14e" filled="false" stroked="true" strokeweight="1.44pt" strokecolor="#000000">
                <v:path arrowok="t"/>
              </v:shape>
            </v:group>
            <v:group style="position:absolute;left:2249;top:31;width:10;height:20" coordorigin="2249,31" coordsize="10,20">
              <v:shape style="position:absolute;left:2249;top:31;width:10;height:20" coordorigin="2249,31" coordsize="10,20" path="m2249,50l2258,50,2258,31,2249,31,2249,50xe" filled="true" fillcolor="#000000" stroked="false">
                <v:path arrowok="t"/>
                <v:fill type="solid"/>
              </v:shape>
            </v:group>
            <v:group style="position:absolute;left:2249;top:50;width:10;height:20" coordorigin="2249,50" coordsize="10,20">
              <v:shape style="position:absolute;left:2249;top:50;width:10;height:20" coordorigin="2249,50" coordsize="10,20" path="m2249,70l2258,70,2258,50,2249,50,2249,70xe" filled="true" fillcolor="#000000" stroked="false">
                <v:path arrowok="t"/>
                <v:fill type="solid"/>
              </v:shape>
            </v:group>
            <v:group style="position:absolute;left:2249;top:70;width:10;height:20" coordorigin="2249,70" coordsize="10,20">
              <v:shape style="position:absolute;left:2249;top:70;width:10;height:20" coordorigin="2249,70" coordsize="10,20" path="m2249,89l2258,89,2258,70,2249,70,2249,89xe" filled="true" fillcolor="#000000" stroked="false">
                <v:path arrowok="t"/>
                <v:fill type="solid"/>
              </v:shape>
            </v:group>
            <v:group style="position:absolute;left:2249;top:89;width:10;height:20" coordorigin="2249,89" coordsize="10,20">
              <v:shape style="position:absolute;left:2249;top:89;width:10;height:20" coordorigin="2249,89" coordsize="10,20" path="m2249,108l2258,108,2258,89,2249,89,2249,108xe" filled="true" fillcolor="#000000" stroked="false">
                <v:path arrowok="t"/>
                <v:fill type="solid"/>
              </v:shape>
            </v:group>
            <v:group style="position:absolute;left:2249;top:108;width:10;height:20" coordorigin="2249,108" coordsize="10,20">
              <v:shape style="position:absolute;left:2249;top:108;width:10;height:20" coordorigin="2249,108" coordsize="10,20" path="m2249,127l2258,127,2258,108,2249,108,2249,127xe" filled="true" fillcolor="#000000" stroked="false">
                <v:path arrowok="t"/>
                <v:fill type="solid"/>
              </v:shape>
            </v:group>
            <v:group style="position:absolute;left:2249;top:127;width:10;height:20" coordorigin="2249,127" coordsize="10,20">
              <v:shape style="position:absolute;left:2249;top:127;width:10;height:20" coordorigin="2249,127" coordsize="10,20" path="m2249,146l2258,146,2258,127,2249,127,2249,146xe" filled="true" fillcolor="#000000" stroked="false">
                <v:path arrowok="t"/>
                <v:fill type="solid"/>
              </v:shape>
            </v:group>
            <v:group style="position:absolute;left:2249;top:146;width:10;height:20" coordorigin="2249,146" coordsize="10,20">
              <v:shape style="position:absolute;left:2249;top:146;width:10;height:20" coordorigin="2249,146" coordsize="10,20" path="m2249,166l2258,166,2258,146,2249,146,2249,166xe" filled="true" fillcolor="#000000" stroked="false">
                <v:path arrowok="t"/>
                <v:fill type="solid"/>
              </v:shape>
            </v:group>
            <v:group style="position:absolute;left:2249;top:166;width:10;height:20" coordorigin="2249,166" coordsize="10,20">
              <v:shape style="position:absolute;left:2249;top:166;width:10;height:20" coordorigin="2249,166" coordsize="10,20" path="m2249,185l2258,185,2258,166,2249,166,2249,185xe" filled="true" fillcolor="#000000" stroked="false">
                <v:path arrowok="t"/>
                <v:fill type="solid"/>
              </v:shape>
            </v:group>
            <v:group style="position:absolute;left:2249;top:185;width:10;height:20" coordorigin="2249,185" coordsize="10,20">
              <v:shape style="position:absolute;left:2249;top:185;width:10;height:20" coordorigin="2249,185" coordsize="10,20" path="m2249,204l2258,204,2258,185,2249,185,2249,204xe" filled="true" fillcolor="#000000" stroked="false">
                <v:path arrowok="t"/>
                <v:fill type="solid"/>
              </v:shape>
            </v:group>
            <v:group style="position:absolute;left:2249;top:204;width:10;height:20" coordorigin="2249,204" coordsize="10,20">
              <v:shape style="position:absolute;left:2249;top:204;width:10;height:20" coordorigin="2249,204" coordsize="10,20" path="m2249,223l2258,223,2258,204,2249,204,2249,223xe" filled="true" fillcolor="#000000" stroked="false">
                <v:path arrowok="t"/>
                <v:fill type="solid"/>
              </v:shape>
            </v:group>
            <v:group style="position:absolute;left:2249;top:223;width:10;height:20" coordorigin="2249,223" coordsize="10,20">
              <v:shape style="position:absolute;left:2249;top:223;width:10;height:20" coordorigin="2249,223" coordsize="10,20" path="m2249,243l2258,243,2258,223,2249,223,2249,243xe" filled="true" fillcolor="#000000" stroked="false">
                <v:path arrowok="t"/>
                <v:fill type="solid"/>
              </v:shape>
            </v:group>
            <v:group style="position:absolute;left:2249;top:243;width:10;height:20" coordorigin="2249,243" coordsize="10,20">
              <v:shape style="position:absolute;left:2249;top:243;width:10;height:20" coordorigin="2249,243" coordsize="10,20" path="m2249,262l2258,262,2258,243,2249,243,2249,262xe" filled="true" fillcolor="#000000" stroked="false">
                <v:path arrowok="t"/>
                <v:fill type="solid"/>
              </v:shape>
            </v:group>
            <v:group style="position:absolute;left:2249;top:262;width:10;height:20" coordorigin="2249,262" coordsize="10,20">
              <v:shape style="position:absolute;left:2249;top:262;width:10;height:20" coordorigin="2249,262" coordsize="10,20" path="m2249,281l2258,281,2258,262,2249,262,2249,281xe" filled="true" fillcolor="#000000" stroked="false">
                <v:path arrowok="t"/>
                <v:fill type="solid"/>
              </v:shape>
            </v:group>
            <v:group style="position:absolute;left:2249;top:281;width:10;height:20" coordorigin="2249,281" coordsize="10,20">
              <v:shape style="position:absolute;left:2249;top:281;width:10;height:20" coordorigin="2249,281" coordsize="10,20" path="m2249,300l2258,300,2258,281,2249,281,2249,300xe" filled="true" fillcolor="#000000" stroked="false">
                <v:path arrowok="t"/>
                <v:fill type="solid"/>
              </v:shape>
            </v:group>
            <v:group style="position:absolute;left:2249;top:300;width:10;height:20" coordorigin="2249,300" coordsize="10,20">
              <v:shape style="position:absolute;left:2249;top:300;width:10;height:20" coordorigin="2249,300" coordsize="10,20" path="m2249,320l2258,320,2258,300,2249,300,2249,320xe" filled="true" fillcolor="#000000" stroked="false">
                <v:path arrowok="t"/>
                <v:fill type="solid"/>
              </v:shape>
            </v:group>
            <v:group style="position:absolute;left:2249;top:320;width:10;height:20" coordorigin="2249,320" coordsize="10,20">
              <v:shape style="position:absolute;left:2249;top:320;width:10;height:20" coordorigin="2249,320" coordsize="10,20" path="m2249,339l2258,339,2258,320,2249,320,2249,339xe" filled="true" fillcolor="#000000" stroked="false">
                <v:path arrowok="t"/>
                <v:fill type="solid"/>
              </v:shape>
            </v:group>
            <v:group style="position:absolute;left:2249;top:339;width:10;height:20" coordorigin="2249,339" coordsize="10,20">
              <v:shape style="position:absolute;left:2249;top:339;width:10;height:20" coordorigin="2249,339" coordsize="10,20" path="m2249,358l2258,358,2258,339,2249,339,2249,358xe" filled="true" fillcolor="#000000" stroked="false">
                <v:path arrowok="t"/>
                <v:fill type="solid"/>
              </v:shape>
            </v:group>
            <v:group style="position:absolute;left:2249;top:358;width:10;height:20" coordorigin="2249,358" coordsize="10,20">
              <v:shape style="position:absolute;left:2249;top:358;width:10;height:20" coordorigin="2249,358" coordsize="10,20" path="m2249,377l2258,377,2258,358,2249,358,2249,377xe" filled="true" fillcolor="#000000" stroked="false">
                <v:path arrowok="t"/>
                <v:fill type="solid"/>
              </v:shape>
            </v:group>
            <v:group style="position:absolute;left:2249;top:377;width:10;height:20" coordorigin="2249,377" coordsize="10,20">
              <v:shape style="position:absolute;left:2249;top:377;width:10;height:20" coordorigin="2249,377" coordsize="10,20" path="m2249,396l2258,396,2258,377,2249,377,2249,396xe" filled="true" fillcolor="#000000" stroked="false">
                <v:path arrowok="t"/>
                <v:fill type="solid"/>
              </v:shape>
            </v:group>
            <v:group style="position:absolute;left:2249;top:400;width:10;height:2" coordorigin="2249,400" coordsize="10,2">
              <v:shape style="position:absolute;left:2249;top:400;width:10;height:2" coordorigin="2249,400" coordsize="10,0" path="m2249,400l2258,400e" filled="false" stroked="true" strokeweight=".35999pt" strokecolor="#000000">
                <v:path arrowok="t"/>
              </v:shape>
            </v:group>
            <v:group style="position:absolute;left:3415;top:31;width:10;height:20" coordorigin="3415,31" coordsize="10,20">
              <v:shape style="position:absolute;left:3415;top:31;width:10;height:20" coordorigin="3415,31" coordsize="10,20" path="m3415,50l3425,50,3425,31,3415,31,3415,50xe" filled="true" fillcolor="#000000" stroked="false">
                <v:path arrowok="t"/>
                <v:fill type="solid"/>
              </v:shape>
            </v:group>
            <v:group style="position:absolute;left:3415;top:50;width:10;height:20" coordorigin="3415,50" coordsize="10,20">
              <v:shape style="position:absolute;left:3415;top:50;width:10;height:20" coordorigin="3415,50" coordsize="10,20" path="m3415,70l3425,70,3425,50,3415,50,3415,70xe" filled="true" fillcolor="#000000" stroked="false">
                <v:path arrowok="t"/>
                <v:fill type="solid"/>
              </v:shape>
            </v:group>
            <v:group style="position:absolute;left:3415;top:70;width:10;height:20" coordorigin="3415,70" coordsize="10,20">
              <v:shape style="position:absolute;left:3415;top:70;width:10;height:20" coordorigin="3415,70" coordsize="10,20" path="m3415,89l3425,89,3425,70,3415,70,3415,89xe" filled="true" fillcolor="#000000" stroked="false">
                <v:path arrowok="t"/>
                <v:fill type="solid"/>
              </v:shape>
            </v:group>
            <v:group style="position:absolute;left:3415;top:89;width:10;height:20" coordorigin="3415,89" coordsize="10,20">
              <v:shape style="position:absolute;left:3415;top:89;width:10;height:20" coordorigin="3415,89" coordsize="10,20" path="m3415,108l3425,108,3425,89,3415,89,3415,108xe" filled="true" fillcolor="#000000" stroked="false">
                <v:path arrowok="t"/>
                <v:fill type="solid"/>
              </v:shape>
            </v:group>
            <v:group style="position:absolute;left:3415;top:108;width:10;height:20" coordorigin="3415,108" coordsize="10,20">
              <v:shape style="position:absolute;left:3415;top:108;width:10;height:20" coordorigin="3415,108" coordsize="10,20" path="m3415,127l3425,127,3425,108,3415,108,3415,127xe" filled="true" fillcolor="#000000" stroked="false">
                <v:path arrowok="t"/>
                <v:fill type="solid"/>
              </v:shape>
            </v:group>
            <v:group style="position:absolute;left:3415;top:127;width:10;height:20" coordorigin="3415,127" coordsize="10,20">
              <v:shape style="position:absolute;left:3415;top:127;width:10;height:20" coordorigin="3415,127" coordsize="10,20" path="m3415,146l3425,146,3425,127,3415,127,3415,146xe" filled="true" fillcolor="#000000" stroked="false">
                <v:path arrowok="t"/>
                <v:fill type="solid"/>
              </v:shape>
            </v:group>
            <v:group style="position:absolute;left:3415;top:146;width:10;height:20" coordorigin="3415,146" coordsize="10,20">
              <v:shape style="position:absolute;left:3415;top:146;width:10;height:20" coordorigin="3415,146" coordsize="10,20" path="m3415,166l3425,166,3425,146,3415,146,3415,166xe" filled="true" fillcolor="#000000" stroked="false">
                <v:path arrowok="t"/>
                <v:fill type="solid"/>
              </v:shape>
            </v:group>
            <v:group style="position:absolute;left:3415;top:166;width:10;height:20" coordorigin="3415,166" coordsize="10,20">
              <v:shape style="position:absolute;left:3415;top:166;width:10;height:20" coordorigin="3415,166" coordsize="10,20" path="m3415,185l3425,185,3425,166,3415,166,3415,185xe" filled="true" fillcolor="#000000" stroked="false">
                <v:path arrowok="t"/>
                <v:fill type="solid"/>
              </v:shape>
            </v:group>
            <v:group style="position:absolute;left:3415;top:185;width:10;height:20" coordorigin="3415,185" coordsize="10,20">
              <v:shape style="position:absolute;left:3415;top:185;width:10;height:20" coordorigin="3415,185" coordsize="10,20" path="m3415,204l3425,204,3425,185,3415,185,3415,204xe" filled="true" fillcolor="#000000" stroked="false">
                <v:path arrowok="t"/>
                <v:fill type="solid"/>
              </v:shape>
            </v:group>
            <v:group style="position:absolute;left:3415;top:204;width:10;height:20" coordorigin="3415,204" coordsize="10,20">
              <v:shape style="position:absolute;left:3415;top:204;width:10;height:20" coordorigin="3415,204" coordsize="10,20" path="m3415,223l3425,223,3425,204,3415,204,3415,223xe" filled="true" fillcolor="#000000" stroked="false">
                <v:path arrowok="t"/>
                <v:fill type="solid"/>
              </v:shape>
            </v:group>
            <v:group style="position:absolute;left:3415;top:223;width:10;height:20" coordorigin="3415,223" coordsize="10,20">
              <v:shape style="position:absolute;left:3415;top:223;width:10;height:20" coordorigin="3415,223" coordsize="10,20" path="m3415,243l3425,243,3425,223,3415,223,3415,243xe" filled="true" fillcolor="#000000" stroked="false">
                <v:path arrowok="t"/>
                <v:fill type="solid"/>
              </v:shape>
            </v:group>
            <v:group style="position:absolute;left:3415;top:243;width:10;height:20" coordorigin="3415,243" coordsize="10,20">
              <v:shape style="position:absolute;left:3415;top:243;width:10;height:20" coordorigin="3415,243" coordsize="10,20" path="m3415,262l3425,262,3425,243,3415,243,3415,262xe" filled="true" fillcolor="#000000" stroked="false">
                <v:path arrowok="t"/>
                <v:fill type="solid"/>
              </v:shape>
            </v:group>
            <v:group style="position:absolute;left:3415;top:262;width:10;height:20" coordorigin="3415,262" coordsize="10,20">
              <v:shape style="position:absolute;left:3415;top:262;width:10;height:20" coordorigin="3415,262" coordsize="10,20" path="m3415,281l3425,281,3425,262,3415,262,3415,281xe" filled="true" fillcolor="#000000" stroked="false">
                <v:path arrowok="t"/>
                <v:fill type="solid"/>
              </v:shape>
            </v:group>
            <v:group style="position:absolute;left:3415;top:281;width:10;height:20" coordorigin="3415,281" coordsize="10,20">
              <v:shape style="position:absolute;left:3415;top:281;width:10;height:20" coordorigin="3415,281" coordsize="10,20" path="m3415,300l3425,300,3425,281,3415,281,3415,300xe" filled="true" fillcolor="#000000" stroked="false">
                <v:path arrowok="t"/>
                <v:fill type="solid"/>
              </v:shape>
            </v:group>
            <v:group style="position:absolute;left:3415;top:300;width:10;height:20" coordorigin="3415,300" coordsize="10,20">
              <v:shape style="position:absolute;left:3415;top:300;width:10;height:20" coordorigin="3415,300" coordsize="10,20" path="m3415,320l3425,320,3425,300,3415,300,3415,320xe" filled="true" fillcolor="#000000" stroked="false">
                <v:path arrowok="t"/>
                <v:fill type="solid"/>
              </v:shape>
            </v:group>
            <v:group style="position:absolute;left:3415;top:320;width:10;height:20" coordorigin="3415,320" coordsize="10,20">
              <v:shape style="position:absolute;left:3415;top:320;width:10;height:20" coordorigin="3415,320" coordsize="10,20" path="m3415,339l3425,339,3425,320,3415,320,3415,339xe" filled="true" fillcolor="#000000" stroked="false">
                <v:path arrowok="t"/>
                <v:fill type="solid"/>
              </v:shape>
            </v:group>
            <v:group style="position:absolute;left:3415;top:339;width:10;height:20" coordorigin="3415,339" coordsize="10,20">
              <v:shape style="position:absolute;left:3415;top:339;width:10;height:20" coordorigin="3415,339" coordsize="10,20" path="m3415,358l3425,358,3425,339,3415,339,3415,358xe" filled="true" fillcolor="#000000" stroked="false">
                <v:path arrowok="t"/>
                <v:fill type="solid"/>
              </v:shape>
            </v:group>
            <v:group style="position:absolute;left:3415;top:358;width:10;height:20" coordorigin="3415,358" coordsize="10,20">
              <v:shape style="position:absolute;left:3415;top:358;width:10;height:20" coordorigin="3415,358" coordsize="10,20" path="m3415,377l3425,377,3425,358,3415,358,3415,377xe" filled="true" fillcolor="#000000" stroked="false">
                <v:path arrowok="t"/>
                <v:fill type="solid"/>
              </v:shape>
            </v:group>
            <v:group style="position:absolute;left:3415;top:377;width:10;height:20" coordorigin="3415,377" coordsize="10,20">
              <v:shape style="position:absolute;left:3415;top:377;width:10;height:20" coordorigin="3415,377" coordsize="10,20" path="m3415,396l3425,396,3425,377,3415,377,3415,396xe" filled="true" fillcolor="#000000" stroked="false">
                <v:path arrowok="t"/>
                <v:fill type="solid"/>
              </v:shape>
            </v:group>
            <v:group style="position:absolute;left:3415;top:400;width:10;height:2" coordorigin="3415,400" coordsize="10,2">
              <v:shape style="position:absolute;left:3415;top:400;width:10;height:2" coordorigin="3415,400" coordsize="10,0" path="m3415,400l3425,400e" filled="false" stroked="true" strokeweight=".35999pt" strokecolor="#000000">
                <v:path arrowok="t"/>
              </v:shape>
            </v:group>
            <v:group style="position:absolute;left:4582;top:31;width:10;height:20" coordorigin="4582,31" coordsize="10,20">
              <v:shape style="position:absolute;left:4582;top:31;width:10;height:20" coordorigin="4582,31" coordsize="10,20" path="m4582,50l4592,50,4592,31,4582,31,4582,50xe" filled="true" fillcolor="#000000" stroked="false">
                <v:path arrowok="t"/>
                <v:fill type="solid"/>
              </v:shape>
            </v:group>
            <v:group style="position:absolute;left:4582;top:50;width:10;height:20" coordorigin="4582,50" coordsize="10,20">
              <v:shape style="position:absolute;left:4582;top:50;width:10;height:20" coordorigin="4582,50" coordsize="10,20" path="m4582,70l4592,70,4592,50,4582,50,4582,70xe" filled="true" fillcolor="#000000" stroked="false">
                <v:path arrowok="t"/>
                <v:fill type="solid"/>
              </v:shape>
            </v:group>
            <v:group style="position:absolute;left:4582;top:70;width:10;height:20" coordorigin="4582,70" coordsize="10,20">
              <v:shape style="position:absolute;left:4582;top:70;width:10;height:20" coordorigin="4582,70" coordsize="10,20" path="m4582,89l4592,89,4592,70,4582,70,4582,89xe" filled="true" fillcolor="#000000" stroked="false">
                <v:path arrowok="t"/>
                <v:fill type="solid"/>
              </v:shape>
            </v:group>
            <v:group style="position:absolute;left:4582;top:89;width:10;height:20" coordorigin="4582,89" coordsize="10,20">
              <v:shape style="position:absolute;left:4582;top:89;width:10;height:20" coordorigin="4582,89" coordsize="10,20" path="m4582,108l4592,108,4592,89,4582,89,4582,108xe" filled="true" fillcolor="#000000" stroked="false">
                <v:path arrowok="t"/>
                <v:fill type="solid"/>
              </v:shape>
            </v:group>
            <v:group style="position:absolute;left:4582;top:108;width:10;height:20" coordorigin="4582,108" coordsize="10,20">
              <v:shape style="position:absolute;left:4582;top:108;width:10;height:20" coordorigin="4582,108" coordsize="10,20" path="m4582,127l4592,127,4592,108,4582,108,4582,127xe" filled="true" fillcolor="#000000" stroked="false">
                <v:path arrowok="t"/>
                <v:fill type="solid"/>
              </v:shape>
            </v:group>
            <v:group style="position:absolute;left:4582;top:127;width:10;height:20" coordorigin="4582,127" coordsize="10,20">
              <v:shape style="position:absolute;left:4582;top:127;width:10;height:20" coordorigin="4582,127" coordsize="10,20" path="m4582,146l4592,146,4592,127,4582,127,4582,146xe" filled="true" fillcolor="#000000" stroked="false">
                <v:path arrowok="t"/>
                <v:fill type="solid"/>
              </v:shape>
            </v:group>
            <v:group style="position:absolute;left:4582;top:146;width:10;height:20" coordorigin="4582,146" coordsize="10,20">
              <v:shape style="position:absolute;left:4582;top:146;width:10;height:20" coordorigin="4582,146" coordsize="10,20" path="m4582,166l4592,166,4592,146,4582,146,4582,166xe" filled="true" fillcolor="#000000" stroked="false">
                <v:path arrowok="t"/>
                <v:fill type="solid"/>
              </v:shape>
            </v:group>
            <v:group style="position:absolute;left:4582;top:166;width:10;height:20" coordorigin="4582,166" coordsize="10,20">
              <v:shape style="position:absolute;left:4582;top:166;width:10;height:20" coordorigin="4582,166" coordsize="10,20" path="m4582,185l4592,185,4592,166,4582,166,4582,185xe" filled="true" fillcolor="#000000" stroked="false">
                <v:path arrowok="t"/>
                <v:fill type="solid"/>
              </v:shape>
            </v:group>
            <v:group style="position:absolute;left:4582;top:185;width:10;height:20" coordorigin="4582,185" coordsize="10,20">
              <v:shape style="position:absolute;left:4582;top:185;width:10;height:20" coordorigin="4582,185" coordsize="10,20" path="m4582,204l4592,204,4592,185,4582,185,4582,204xe" filled="true" fillcolor="#000000" stroked="false">
                <v:path arrowok="t"/>
                <v:fill type="solid"/>
              </v:shape>
            </v:group>
            <v:group style="position:absolute;left:4582;top:204;width:10;height:20" coordorigin="4582,204" coordsize="10,20">
              <v:shape style="position:absolute;left:4582;top:204;width:10;height:20" coordorigin="4582,204" coordsize="10,20" path="m4582,223l4592,223,4592,204,4582,204,4582,223xe" filled="true" fillcolor="#000000" stroked="false">
                <v:path arrowok="t"/>
                <v:fill type="solid"/>
              </v:shape>
            </v:group>
            <v:group style="position:absolute;left:4582;top:223;width:10;height:20" coordorigin="4582,223" coordsize="10,20">
              <v:shape style="position:absolute;left:4582;top:223;width:10;height:20" coordorigin="4582,223" coordsize="10,20" path="m4582,243l4592,243,4592,223,4582,223,4582,243xe" filled="true" fillcolor="#000000" stroked="false">
                <v:path arrowok="t"/>
                <v:fill type="solid"/>
              </v:shape>
            </v:group>
            <v:group style="position:absolute;left:4582;top:243;width:10;height:20" coordorigin="4582,243" coordsize="10,20">
              <v:shape style="position:absolute;left:4582;top:243;width:10;height:20" coordorigin="4582,243" coordsize="10,20" path="m4582,262l4592,262,4592,243,4582,243,4582,262xe" filled="true" fillcolor="#000000" stroked="false">
                <v:path arrowok="t"/>
                <v:fill type="solid"/>
              </v:shape>
            </v:group>
            <v:group style="position:absolute;left:4582;top:262;width:10;height:20" coordorigin="4582,262" coordsize="10,20">
              <v:shape style="position:absolute;left:4582;top:262;width:10;height:20" coordorigin="4582,262" coordsize="10,20" path="m4582,281l4592,281,4592,262,4582,262,4582,281xe" filled="true" fillcolor="#000000" stroked="false">
                <v:path arrowok="t"/>
                <v:fill type="solid"/>
              </v:shape>
            </v:group>
            <v:group style="position:absolute;left:4582;top:281;width:10;height:20" coordorigin="4582,281" coordsize="10,20">
              <v:shape style="position:absolute;left:4582;top:281;width:10;height:20" coordorigin="4582,281" coordsize="10,20" path="m4582,300l4592,300,4592,281,4582,281,4582,300xe" filled="true" fillcolor="#000000" stroked="false">
                <v:path arrowok="t"/>
                <v:fill type="solid"/>
              </v:shape>
            </v:group>
            <v:group style="position:absolute;left:4582;top:300;width:10;height:20" coordorigin="4582,300" coordsize="10,20">
              <v:shape style="position:absolute;left:4582;top:300;width:10;height:20" coordorigin="4582,300" coordsize="10,20" path="m4582,320l4592,320,4592,300,4582,300,4582,320xe" filled="true" fillcolor="#000000" stroked="false">
                <v:path arrowok="t"/>
                <v:fill type="solid"/>
              </v:shape>
            </v:group>
            <v:group style="position:absolute;left:4582;top:320;width:10;height:20" coordorigin="4582,320" coordsize="10,20">
              <v:shape style="position:absolute;left:4582;top:320;width:10;height:20" coordorigin="4582,320" coordsize="10,20" path="m4582,339l4592,339,4592,320,4582,320,4582,339xe" filled="true" fillcolor="#000000" stroked="false">
                <v:path arrowok="t"/>
                <v:fill type="solid"/>
              </v:shape>
            </v:group>
            <v:group style="position:absolute;left:4582;top:339;width:10;height:20" coordorigin="4582,339" coordsize="10,20">
              <v:shape style="position:absolute;left:4582;top:339;width:10;height:20" coordorigin="4582,339" coordsize="10,20" path="m4582,358l4592,358,4592,339,4582,339,4582,358xe" filled="true" fillcolor="#000000" stroked="false">
                <v:path arrowok="t"/>
                <v:fill type="solid"/>
              </v:shape>
            </v:group>
            <v:group style="position:absolute;left:4582;top:358;width:10;height:20" coordorigin="4582,358" coordsize="10,20">
              <v:shape style="position:absolute;left:4582;top:358;width:10;height:20" coordorigin="4582,358" coordsize="10,20" path="m4582,377l4592,377,4592,358,4582,358,4582,377xe" filled="true" fillcolor="#000000" stroked="false">
                <v:path arrowok="t"/>
                <v:fill type="solid"/>
              </v:shape>
            </v:group>
            <v:group style="position:absolute;left:4582;top:377;width:10;height:20" coordorigin="4582,377" coordsize="10,20">
              <v:shape style="position:absolute;left:4582;top:377;width:10;height:20" coordorigin="4582,377" coordsize="10,20" path="m4582,396l4592,396,4592,377,4582,377,4582,396xe" filled="true" fillcolor="#000000" stroked="false">
                <v:path arrowok="t"/>
                <v:fill type="solid"/>
              </v:shape>
            </v:group>
            <v:group style="position:absolute;left:4582;top:400;width:10;height:2" coordorigin="4582,400" coordsize="10,2">
              <v:shape style="position:absolute;left:4582;top:400;width:10;height:2" coordorigin="4582,400" coordsize="10,0" path="m4582,400l4592,400e" filled="false" stroked="true" strokeweight=".35999pt" strokecolor="#000000">
                <v:path arrowok="t"/>
              </v:shape>
            </v:group>
            <v:group style="position:absolute;left:5749;top:31;width:10;height:20" coordorigin="5749,31" coordsize="10,20">
              <v:shape style="position:absolute;left:5749;top:31;width:10;height:20" coordorigin="5749,31" coordsize="10,20" path="m5749,50l5758,50,5758,31,5749,31,5749,50xe" filled="true" fillcolor="#000000" stroked="false">
                <v:path arrowok="t"/>
                <v:fill type="solid"/>
              </v:shape>
            </v:group>
            <v:group style="position:absolute;left:5749;top:50;width:10;height:20" coordorigin="5749,50" coordsize="10,20">
              <v:shape style="position:absolute;left:5749;top:50;width:10;height:20" coordorigin="5749,50" coordsize="10,20" path="m5749,70l5758,70,5758,50,5749,50,5749,70xe" filled="true" fillcolor="#000000" stroked="false">
                <v:path arrowok="t"/>
                <v:fill type="solid"/>
              </v:shape>
            </v:group>
            <v:group style="position:absolute;left:5749;top:70;width:10;height:20" coordorigin="5749,70" coordsize="10,20">
              <v:shape style="position:absolute;left:5749;top:70;width:10;height:20" coordorigin="5749,70" coordsize="10,20" path="m5749,89l5758,89,5758,70,5749,70,5749,89xe" filled="true" fillcolor="#000000" stroked="false">
                <v:path arrowok="t"/>
                <v:fill type="solid"/>
              </v:shape>
            </v:group>
            <v:group style="position:absolute;left:5749;top:89;width:10;height:20" coordorigin="5749,89" coordsize="10,20">
              <v:shape style="position:absolute;left:5749;top:89;width:10;height:20" coordorigin="5749,89" coordsize="10,20" path="m5749,108l5758,108,5758,89,5749,89,5749,108xe" filled="true" fillcolor="#000000" stroked="false">
                <v:path arrowok="t"/>
                <v:fill type="solid"/>
              </v:shape>
            </v:group>
            <v:group style="position:absolute;left:5749;top:108;width:10;height:20" coordorigin="5749,108" coordsize="10,20">
              <v:shape style="position:absolute;left:5749;top:108;width:10;height:20" coordorigin="5749,108" coordsize="10,20" path="m5749,127l5758,127,5758,108,5749,108,5749,127xe" filled="true" fillcolor="#000000" stroked="false">
                <v:path arrowok="t"/>
                <v:fill type="solid"/>
              </v:shape>
            </v:group>
            <v:group style="position:absolute;left:5749;top:127;width:10;height:20" coordorigin="5749,127" coordsize="10,20">
              <v:shape style="position:absolute;left:5749;top:127;width:10;height:20" coordorigin="5749,127" coordsize="10,20" path="m5749,146l5758,146,5758,127,5749,127,5749,146xe" filled="true" fillcolor="#000000" stroked="false">
                <v:path arrowok="t"/>
                <v:fill type="solid"/>
              </v:shape>
            </v:group>
            <v:group style="position:absolute;left:5749;top:146;width:10;height:20" coordorigin="5749,146" coordsize="10,20">
              <v:shape style="position:absolute;left:5749;top:146;width:10;height:20" coordorigin="5749,146" coordsize="10,20" path="m5749,166l5758,166,5758,146,5749,146,5749,166xe" filled="true" fillcolor="#000000" stroked="false">
                <v:path arrowok="t"/>
                <v:fill type="solid"/>
              </v:shape>
            </v:group>
            <v:group style="position:absolute;left:5749;top:166;width:10;height:20" coordorigin="5749,166" coordsize="10,20">
              <v:shape style="position:absolute;left:5749;top:166;width:10;height:20" coordorigin="5749,166" coordsize="10,20" path="m5749,185l5758,185,5758,166,5749,166,5749,185xe" filled="true" fillcolor="#000000" stroked="false">
                <v:path arrowok="t"/>
                <v:fill type="solid"/>
              </v:shape>
            </v:group>
            <v:group style="position:absolute;left:5749;top:185;width:10;height:20" coordorigin="5749,185" coordsize="10,20">
              <v:shape style="position:absolute;left:5749;top:185;width:10;height:20" coordorigin="5749,185" coordsize="10,20" path="m5749,204l5758,204,5758,185,5749,185,5749,204xe" filled="true" fillcolor="#000000" stroked="false">
                <v:path arrowok="t"/>
                <v:fill type="solid"/>
              </v:shape>
            </v:group>
            <v:group style="position:absolute;left:5749;top:204;width:10;height:20" coordorigin="5749,204" coordsize="10,20">
              <v:shape style="position:absolute;left:5749;top:204;width:10;height:20" coordorigin="5749,204" coordsize="10,20" path="m5749,223l5758,223,5758,204,5749,204,5749,223xe" filled="true" fillcolor="#000000" stroked="false">
                <v:path arrowok="t"/>
                <v:fill type="solid"/>
              </v:shape>
            </v:group>
            <v:group style="position:absolute;left:5749;top:223;width:10;height:20" coordorigin="5749,223" coordsize="10,20">
              <v:shape style="position:absolute;left:5749;top:223;width:10;height:20" coordorigin="5749,223" coordsize="10,20" path="m5749,243l5758,243,5758,223,5749,223,5749,243xe" filled="true" fillcolor="#000000" stroked="false">
                <v:path arrowok="t"/>
                <v:fill type="solid"/>
              </v:shape>
            </v:group>
            <v:group style="position:absolute;left:5749;top:243;width:10;height:20" coordorigin="5749,243" coordsize="10,20">
              <v:shape style="position:absolute;left:5749;top:243;width:10;height:20" coordorigin="5749,243" coordsize="10,20" path="m5749,262l5758,262,5758,243,5749,243,5749,262xe" filled="true" fillcolor="#000000" stroked="false">
                <v:path arrowok="t"/>
                <v:fill type="solid"/>
              </v:shape>
            </v:group>
            <v:group style="position:absolute;left:5749;top:262;width:10;height:20" coordorigin="5749,262" coordsize="10,20">
              <v:shape style="position:absolute;left:5749;top:262;width:10;height:20" coordorigin="5749,262" coordsize="10,20" path="m5749,281l5758,281,5758,262,5749,262,5749,281xe" filled="true" fillcolor="#000000" stroked="false">
                <v:path arrowok="t"/>
                <v:fill type="solid"/>
              </v:shape>
            </v:group>
            <v:group style="position:absolute;left:5749;top:281;width:10;height:20" coordorigin="5749,281" coordsize="10,20">
              <v:shape style="position:absolute;left:5749;top:281;width:10;height:20" coordorigin="5749,281" coordsize="10,20" path="m5749,300l5758,300,5758,281,5749,281,5749,300xe" filled="true" fillcolor="#000000" stroked="false">
                <v:path arrowok="t"/>
                <v:fill type="solid"/>
              </v:shape>
            </v:group>
            <v:group style="position:absolute;left:5749;top:300;width:10;height:20" coordorigin="5749,300" coordsize="10,20">
              <v:shape style="position:absolute;left:5749;top:300;width:10;height:20" coordorigin="5749,300" coordsize="10,20" path="m5749,320l5758,320,5758,300,5749,300,5749,320xe" filled="true" fillcolor="#000000" stroked="false">
                <v:path arrowok="t"/>
                <v:fill type="solid"/>
              </v:shape>
            </v:group>
            <v:group style="position:absolute;left:5749;top:320;width:10;height:20" coordorigin="5749,320" coordsize="10,20">
              <v:shape style="position:absolute;left:5749;top:320;width:10;height:20" coordorigin="5749,320" coordsize="10,20" path="m5749,339l5758,339,5758,320,5749,320,5749,339xe" filled="true" fillcolor="#000000" stroked="false">
                <v:path arrowok="t"/>
                <v:fill type="solid"/>
              </v:shape>
            </v:group>
            <v:group style="position:absolute;left:5749;top:339;width:10;height:20" coordorigin="5749,339" coordsize="10,20">
              <v:shape style="position:absolute;left:5749;top:339;width:10;height:20" coordorigin="5749,339" coordsize="10,20" path="m5749,358l5758,358,5758,339,5749,339,5749,358xe" filled="true" fillcolor="#000000" stroked="false">
                <v:path arrowok="t"/>
                <v:fill type="solid"/>
              </v:shape>
            </v:group>
            <v:group style="position:absolute;left:5749;top:358;width:10;height:20" coordorigin="5749,358" coordsize="10,20">
              <v:shape style="position:absolute;left:5749;top:358;width:10;height:20" coordorigin="5749,358" coordsize="10,20" path="m5749,377l5758,377,5758,358,5749,358,5749,377xe" filled="true" fillcolor="#000000" stroked="false">
                <v:path arrowok="t"/>
                <v:fill type="solid"/>
              </v:shape>
            </v:group>
            <v:group style="position:absolute;left:5749;top:377;width:10;height:20" coordorigin="5749,377" coordsize="10,20">
              <v:shape style="position:absolute;left:5749;top:377;width:10;height:20" coordorigin="5749,377" coordsize="10,20" path="m5749,396l5758,396,5758,377,5749,377,5749,396xe" filled="true" fillcolor="#000000" stroked="false">
                <v:path arrowok="t"/>
                <v:fill type="solid"/>
              </v:shape>
            </v:group>
            <v:group style="position:absolute;left:5749;top:400;width:10;height:2" coordorigin="5749,400" coordsize="10,2">
              <v:shape style="position:absolute;left:5749;top:400;width:10;height:2" coordorigin="5749,400" coordsize="10,0" path="m5749,400l5758,400e" filled="false" stroked="true" strokeweight=".35999pt" strokecolor="#000000">
                <v:path arrowok="t"/>
              </v:shape>
            </v:group>
            <v:group style="position:absolute;left:6915;top:31;width:10;height:20" coordorigin="6915,31" coordsize="10,20">
              <v:shape style="position:absolute;left:6915;top:31;width:10;height:20" coordorigin="6915,31" coordsize="10,20" path="m6915,50l6925,50,6925,31,6915,31,6915,50xe" filled="true" fillcolor="#000000" stroked="false">
                <v:path arrowok="t"/>
                <v:fill type="solid"/>
              </v:shape>
            </v:group>
            <v:group style="position:absolute;left:6915;top:50;width:10;height:20" coordorigin="6915,50" coordsize="10,20">
              <v:shape style="position:absolute;left:6915;top:50;width:10;height:20" coordorigin="6915,50" coordsize="10,20" path="m6915,70l6925,70,6925,50,6915,50,6915,70xe" filled="true" fillcolor="#000000" stroked="false">
                <v:path arrowok="t"/>
                <v:fill type="solid"/>
              </v:shape>
            </v:group>
            <v:group style="position:absolute;left:6915;top:70;width:10;height:20" coordorigin="6915,70" coordsize="10,20">
              <v:shape style="position:absolute;left:6915;top:70;width:10;height:20" coordorigin="6915,70" coordsize="10,20" path="m6915,89l6925,89,6925,70,6915,70,6915,89xe" filled="true" fillcolor="#000000" stroked="false">
                <v:path arrowok="t"/>
                <v:fill type="solid"/>
              </v:shape>
            </v:group>
            <v:group style="position:absolute;left:6915;top:89;width:10;height:20" coordorigin="6915,89" coordsize="10,20">
              <v:shape style="position:absolute;left:6915;top:89;width:10;height:20" coordorigin="6915,89" coordsize="10,20" path="m6915,108l6925,108,6925,89,6915,89,6915,108xe" filled="true" fillcolor="#000000" stroked="false">
                <v:path arrowok="t"/>
                <v:fill type="solid"/>
              </v:shape>
            </v:group>
            <v:group style="position:absolute;left:6915;top:108;width:10;height:20" coordorigin="6915,108" coordsize="10,20">
              <v:shape style="position:absolute;left:6915;top:108;width:10;height:20" coordorigin="6915,108" coordsize="10,20" path="m6915,127l6925,127,6925,108,6915,108,6915,127xe" filled="true" fillcolor="#000000" stroked="false">
                <v:path arrowok="t"/>
                <v:fill type="solid"/>
              </v:shape>
            </v:group>
            <v:group style="position:absolute;left:6915;top:127;width:10;height:20" coordorigin="6915,127" coordsize="10,20">
              <v:shape style="position:absolute;left:6915;top:127;width:10;height:20" coordorigin="6915,127" coordsize="10,20" path="m6915,146l6925,146,6925,127,6915,127,6915,146xe" filled="true" fillcolor="#000000" stroked="false">
                <v:path arrowok="t"/>
                <v:fill type="solid"/>
              </v:shape>
            </v:group>
            <v:group style="position:absolute;left:6915;top:146;width:10;height:20" coordorigin="6915,146" coordsize="10,20">
              <v:shape style="position:absolute;left:6915;top:146;width:10;height:20" coordorigin="6915,146" coordsize="10,20" path="m6915,166l6925,166,6925,146,6915,146,6915,166xe" filled="true" fillcolor="#000000" stroked="false">
                <v:path arrowok="t"/>
                <v:fill type="solid"/>
              </v:shape>
            </v:group>
            <v:group style="position:absolute;left:6915;top:166;width:10;height:20" coordorigin="6915,166" coordsize="10,20">
              <v:shape style="position:absolute;left:6915;top:166;width:10;height:20" coordorigin="6915,166" coordsize="10,20" path="m6915,185l6925,185,6925,166,6915,166,6915,185xe" filled="true" fillcolor="#000000" stroked="false">
                <v:path arrowok="t"/>
                <v:fill type="solid"/>
              </v:shape>
            </v:group>
            <v:group style="position:absolute;left:6915;top:185;width:10;height:20" coordorigin="6915,185" coordsize="10,20">
              <v:shape style="position:absolute;left:6915;top:185;width:10;height:20" coordorigin="6915,185" coordsize="10,20" path="m6915,204l6925,204,6925,185,6915,185,6915,204xe" filled="true" fillcolor="#000000" stroked="false">
                <v:path arrowok="t"/>
                <v:fill type="solid"/>
              </v:shape>
            </v:group>
            <v:group style="position:absolute;left:6915;top:204;width:10;height:20" coordorigin="6915,204" coordsize="10,20">
              <v:shape style="position:absolute;left:6915;top:204;width:10;height:20" coordorigin="6915,204" coordsize="10,20" path="m6915,223l6925,223,6925,204,6915,204,6915,223xe" filled="true" fillcolor="#000000" stroked="false">
                <v:path arrowok="t"/>
                <v:fill type="solid"/>
              </v:shape>
            </v:group>
            <v:group style="position:absolute;left:6915;top:223;width:10;height:20" coordorigin="6915,223" coordsize="10,20">
              <v:shape style="position:absolute;left:6915;top:223;width:10;height:20" coordorigin="6915,223" coordsize="10,20" path="m6915,243l6925,243,6925,223,6915,223,6915,243xe" filled="true" fillcolor="#000000" stroked="false">
                <v:path arrowok="t"/>
                <v:fill type="solid"/>
              </v:shape>
            </v:group>
            <v:group style="position:absolute;left:6915;top:243;width:10;height:20" coordorigin="6915,243" coordsize="10,20">
              <v:shape style="position:absolute;left:6915;top:243;width:10;height:20" coordorigin="6915,243" coordsize="10,20" path="m6915,262l6925,262,6925,243,6915,243,6915,262xe" filled="true" fillcolor="#000000" stroked="false">
                <v:path arrowok="t"/>
                <v:fill type="solid"/>
              </v:shape>
            </v:group>
            <v:group style="position:absolute;left:6915;top:262;width:10;height:20" coordorigin="6915,262" coordsize="10,20">
              <v:shape style="position:absolute;left:6915;top:262;width:10;height:20" coordorigin="6915,262" coordsize="10,20" path="m6915,281l6925,281,6925,262,6915,262,6915,281xe" filled="true" fillcolor="#000000" stroked="false">
                <v:path arrowok="t"/>
                <v:fill type="solid"/>
              </v:shape>
            </v:group>
            <v:group style="position:absolute;left:6915;top:281;width:10;height:20" coordorigin="6915,281" coordsize="10,20">
              <v:shape style="position:absolute;left:6915;top:281;width:10;height:20" coordorigin="6915,281" coordsize="10,20" path="m6915,300l6925,300,6925,281,6915,281,6915,300xe" filled="true" fillcolor="#000000" stroked="false">
                <v:path arrowok="t"/>
                <v:fill type="solid"/>
              </v:shape>
            </v:group>
            <v:group style="position:absolute;left:6915;top:300;width:10;height:20" coordorigin="6915,300" coordsize="10,20">
              <v:shape style="position:absolute;left:6915;top:300;width:10;height:20" coordorigin="6915,300" coordsize="10,20" path="m6915,320l6925,320,6925,300,6915,300,6915,320xe" filled="true" fillcolor="#000000" stroked="false">
                <v:path arrowok="t"/>
                <v:fill type="solid"/>
              </v:shape>
            </v:group>
            <v:group style="position:absolute;left:6915;top:320;width:10;height:20" coordorigin="6915,320" coordsize="10,20">
              <v:shape style="position:absolute;left:6915;top:320;width:10;height:20" coordorigin="6915,320" coordsize="10,20" path="m6915,339l6925,339,6925,320,6915,320,6915,339xe" filled="true" fillcolor="#000000" stroked="false">
                <v:path arrowok="t"/>
                <v:fill type="solid"/>
              </v:shape>
            </v:group>
            <v:group style="position:absolute;left:6915;top:339;width:10;height:20" coordorigin="6915,339" coordsize="10,20">
              <v:shape style="position:absolute;left:6915;top:339;width:10;height:20" coordorigin="6915,339" coordsize="10,20" path="m6915,358l6925,358,6925,339,6915,339,6915,358xe" filled="true" fillcolor="#000000" stroked="false">
                <v:path arrowok="t"/>
                <v:fill type="solid"/>
              </v:shape>
            </v:group>
            <v:group style="position:absolute;left:6915;top:358;width:10;height:20" coordorigin="6915,358" coordsize="10,20">
              <v:shape style="position:absolute;left:6915;top:358;width:10;height:20" coordorigin="6915,358" coordsize="10,20" path="m6915,377l6925,377,6925,358,6915,358,6915,377xe" filled="true" fillcolor="#000000" stroked="false">
                <v:path arrowok="t"/>
                <v:fill type="solid"/>
              </v:shape>
            </v:group>
            <v:group style="position:absolute;left:6915;top:377;width:10;height:20" coordorigin="6915,377" coordsize="10,20">
              <v:shape style="position:absolute;left:6915;top:377;width:10;height:20" coordorigin="6915,377" coordsize="10,20" path="m6915,396l6925,396,6925,377,6915,377,6915,396xe" filled="true" fillcolor="#000000" stroked="false">
                <v:path arrowok="t"/>
                <v:fill type="solid"/>
              </v:shape>
            </v:group>
            <v:group style="position:absolute;left:6915;top:400;width:10;height:2" coordorigin="6915,400" coordsize="10,2">
              <v:shape style="position:absolute;left:6915;top:400;width:10;height:2" coordorigin="6915,400" coordsize="10,0" path="m6915,400l6925,400e" filled="false" stroked="true" strokeweight=".35999pt" strokecolor="#000000">
                <v:path arrowok="t"/>
              </v:shape>
            </v:group>
            <v:group style="position:absolute;left:8202;top:31;width:10;height:20" coordorigin="8202,31" coordsize="10,20">
              <v:shape style="position:absolute;left:8202;top:31;width:10;height:20" coordorigin="8202,31" coordsize="10,20" path="m8202,50l8211,50,8211,31,8202,31,8202,50xe" filled="true" fillcolor="#000000" stroked="false">
                <v:path arrowok="t"/>
                <v:fill type="solid"/>
              </v:shape>
            </v:group>
            <v:group style="position:absolute;left:8202;top:50;width:10;height:20" coordorigin="8202,50" coordsize="10,20">
              <v:shape style="position:absolute;left:8202;top:50;width:10;height:20" coordorigin="8202,50" coordsize="10,20" path="m8202,70l8211,70,8211,50,8202,50,8202,70xe" filled="true" fillcolor="#000000" stroked="false">
                <v:path arrowok="t"/>
                <v:fill type="solid"/>
              </v:shape>
            </v:group>
            <v:group style="position:absolute;left:8202;top:70;width:10;height:20" coordorigin="8202,70" coordsize="10,20">
              <v:shape style="position:absolute;left:8202;top:70;width:10;height:20" coordorigin="8202,70" coordsize="10,20" path="m8202,89l8211,89,8211,70,8202,70,8202,89xe" filled="true" fillcolor="#000000" stroked="false">
                <v:path arrowok="t"/>
                <v:fill type="solid"/>
              </v:shape>
            </v:group>
            <v:group style="position:absolute;left:8202;top:89;width:10;height:20" coordorigin="8202,89" coordsize="10,20">
              <v:shape style="position:absolute;left:8202;top:89;width:10;height:20" coordorigin="8202,89" coordsize="10,20" path="m8202,108l8211,108,8211,89,8202,89,8202,108xe" filled="true" fillcolor="#000000" stroked="false">
                <v:path arrowok="t"/>
                <v:fill type="solid"/>
              </v:shape>
            </v:group>
            <v:group style="position:absolute;left:8202;top:108;width:10;height:20" coordorigin="8202,108" coordsize="10,20">
              <v:shape style="position:absolute;left:8202;top:108;width:10;height:20" coordorigin="8202,108" coordsize="10,20" path="m8202,127l8211,127,8211,108,8202,108,8202,127xe" filled="true" fillcolor="#000000" stroked="false">
                <v:path arrowok="t"/>
                <v:fill type="solid"/>
              </v:shape>
            </v:group>
            <v:group style="position:absolute;left:8202;top:127;width:10;height:20" coordorigin="8202,127" coordsize="10,20">
              <v:shape style="position:absolute;left:8202;top:127;width:10;height:20" coordorigin="8202,127" coordsize="10,20" path="m8202,146l8211,146,8211,127,8202,127,8202,146xe" filled="true" fillcolor="#000000" stroked="false">
                <v:path arrowok="t"/>
                <v:fill type="solid"/>
              </v:shape>
            </v:group>
            <v:group style="position:absolute;left:8202;top:146;width:10;height:20" coordorigin="8202,146" coordsize="10,20">
              <v:shape style="position:absolute;left:8202;top:146;width:10;height:20" coordorigin="8202,146" coordsize="10,20" path="m8202,166l8211,166,8211,146,8202,146,8202,166xe" filled="true" fillcolor="#000000" stroked="false">
                <v:path arrowok="t"/>
                <v:fill type="solid"/>
              </v:shape>
            </v:group>
            <v:group style="position:absolute;left:8202;top:166;width:10;height:20" coordorigin="8202,166" coordsize="10,20">
              <v:shape style="position:absolute;left:8202;top:166;width:10;height:20" coordorigin="8202,166" coordsize="10,20" path="m8202,185l8211,185,8211,166,8202,166,8202,185xe" filled="true" fillcolor="#000000" stroked="false">
                <v:path arrowok="t"/>
                <v:fill type="solid"/>
              </v:shape>
            </v:group>
            <v:group style="position:absolute;left:8202;top:185;width:10;height:20" coordorigin="8202,185" coordsize="10,20">
              <v:shape style="position:absolute;left:8202;top:185;width:10;height:20" coordorigin="8202,185" coordsize="10,20" path="m8202,204l8211,204,8211,185,8202,185,8202,204xe" filled="true" fillcolor="#000000" stroked="false">
                <v:path arrowok="t"/>
                <v:fill type="solid"/>
              </v:shape>
            </v:group>
            <v:group style="position:absolute;left:8202;top:204;width:10;height:20" coordorigin="8202,204" coordsize="10,20">
              <v:shape style="position:absolute;left:8202;top:204;width:10;height:20" coordorigin="8202,204" coordsize="10,20" path="m8202,223l8211,223,8211,204,8202,204,8202,223xe" filled="true" fillcolor="#000000" stroked="false">
                <v:path arrowok="t"/>
                <v:fill type="solid"/>
              </v:shape>
            </v:group>
            <v:group style="position:absolute;left:8202;top:223;width:10;height:20" coordorigin="8202,223" coordsize="10,20">
              <v:shape style="position:absolute;left:8202;top:223;width:10;height:20" coordorigin="8202,223" coordsize="10,20" path="m8202,243l8211,243,8211,223,8202,223,8202,243xe" filled="true" fillcolor="#000000" stroked="false">
                <v:path arrowok="t"/>
                <v:fill type="solid"/>
              </v:shape>
            </v:group>
            <v:group style="position:absolute;left:8202;top:243;width:10;height:20" coordorigin="8202,243" coordsize="10,20">
              <v:shape style="position:absolute;left:8202;top:243;width:10;height:20" coordorigin="8202,243" coordsize="10,20" path="m8202,262l8211,262,8211,243,8202,243,8202,262xe" filled="true" fillcolor="#000000" stroked="false">
                <v:path arrowok="t"/>
                <v:fill type="solid"/>
              </v:shape>
            </v:group>
            <v:group style="position:absolute;left:8202;top:262;width:10;height:20" coordorigin="8202,262" coordsize="10,20">
              <v:shape style="position:absolute;left:8202;top:262;width:10;height:20" coordorigin="8202,262" coordsize="10,20" path="m8202,281l8211,281,8211,262,8202,262,8202,281xe" filled="true" fillcolor="#000000" stroked="false">
                <v:path arrowok="t"/>
                <v:fill type="solid"/>
              </v:shape>
            </v:group>
            <v:group style="position:absolute;left:8202;top:281;width:10;height:20" coordorigin="8202,281" coordsize="10,20">
              <v:shape style="position:absolute;left:8202;top:281;width:10;height:20" coordorigin="8202,281" coordsize="10,20" path="m8202,300l8211,300,8211,281,8202,281,8202,300xe" filled="true" fillcolor="#000000" stroked="false">
                <v:path arrowok="t"/>
                <v:fill type="solid"/>
              </v:shape>
            </v:group>
            <v:group style="position:absolute;left:8202;top:300;width:10;height:20" coordorigin="8202,300" coordsize="10,20">
              <v:shape style="position:absolute;left:8202;top:300;width:10;height:20" coordorigin="8202,300" coordsize="10,20" path="m8202,320l8211,320,8211,300,8202,300,8202,320xe" filled="true" fillcolor="#000000" stroked="false">
                <v:path arrowok="t"/>
                <v:fill type="solid"/>
              </v:shape>
            </v:group>
            <v:group style="position:absolute;left:8202;top:320;width:10;height:20" coordorigin="8202,320" coordsize="10,20">
              <v:shape style="position:absolute;left:8202;top:320;width:10;height:20" coordorigin="8202,320" coordsize="10,20" path="m8202,339l8211,339,8211,320,8202,320,8202,339xe" filled="true" fillcolor="#000000" stroked="false">
                <v:path arrowok="t"/>
                <v:fill type="solid"/>
              </v:shape>
            </v:group>
            <v:group style="position:absolute;left:8202;top:339;width:10;height:20" coordorigin="8202,339" coordsize="10,20">
              <v:shape style="position:absolute;left:8202;top:339;width:10;height:20" coordorigin="8202,339" coordsize="10,20" path="m8202,358l8211,358,8211,339,8202,339,8202,358xe" filled="true" fillcolor="#000000" stroked="false">
                <v:path arrowok="t"/>
                <v:fill type="solid"/>
              </v:shape>
            </v:group>
            <v:group style="position:absolute;left:8202;top:358;width:10;height:20" coordorigin="8202,358" coordsize="10,20">
              <v:shape style="position:absolute;left:8202;top:358;width:10;height:20" coordorigin="8202,358" coordsize="10,20" path="m8202,377l8211,377,8211,358,8202,358,8202,377xe" filled="true" fillcolor="#000000" stroked="false">
                <v:path arrowok="t"/>
                <v:fill type="solid"/>
              </v:shape>
            </v:group>
            <v:group style="position:absolute;left:8202;top:377;width:10;height:20" coordorigin="8202,377" coordsize="10,20">
              <v:shape style="position:absolute;left:8202;top:377;width:10;height:20" coordorigin="8202,377" coordsize="10,20" path="m8202,396l8211,396,8211,377,8202,377,8202,396xe" filled="true" fillcolor="#000000" stroked="false">
                <v:path arrowok="t"/>
                <v:fill type="solid"/>
              </v:shape>
            </v:group>
            <v:group style="position:absolute;left:8202;top:400;width:10;height:2" coordorigin="8202,400" coordsize="10,2">
              <v:shape style="position:absolute;left:8202;top:400;width:10;height:2" coordorigin="8202,400" coordsize="10,0" path="m8202,400l8211,400e" filled="false" stroked="true" strokeweight=".35999pt" strokecolor="#000000">
                <v:path arrowok="t"/>
              </v:shape>
            </v:group>
            <v:group style="position:absolute;left:9371;top:31;width:10;height:20" coordorigin="9371,31" coordsize="10,20">
              <v:shape style="position:absolute;left:9371;top:31;width:10;height:20" coordorigin="9371,31" coordsize="10,20" path="m9371,50l9380,50,9380,31,9371,31,9371,50xe" filled="true" fillcolor="#000000" stroked="false">
                <v:path arrowok="t"/>
                <v:fill type="solid"/>
              </v:shape>
            </v:group>
            <v:group style="position:absolute;left:9371;top:50;width:10;height:20" coordorigin="9371,50" coordsize="10,20">
              <v:shape style="position:absolute;left:9371;top:50;width:10;height:20" coordorigin="9371,50" coordsize="10,20" path="m9371,70l9380,70,9380,50,9371,50,9371,70xe" filled="true" fillcolor="#000000" stroked="false">
                <v:path arrowok="t"/>
                <v:fill type="solid"/>
              </v:shape>
            </v:group>
            <v:group style="position:absolute;left:9371;top:70;width:10;height:20" coordorigin="9371,70" coordsize="10,20">
              <v:shape style="position:absolute;left:9371;top:70;width:10;height:20" coordorigin="9371,70" coordsize="10,20" path="m9371,89l9380,89,9380,70,9371,70,9371,89xe" filled="true" fillcolor="#000000" stroked="false">
                <v:path arrowok="t"/>
                <v:fill type="solid"/>
              </v:shape>
            </v:group>
            <v:group style="position:absolute;left:9371;top:89;width:10;height:20" coordorigin="9371,89" coordsize="10,20">
              <v:shape style="position:absolute;left:9371;top:89;width:10;height:20" coordorigin="9371,89" coordsize="10,20" path="m9371,108l9380,108,9380,89,9371,89,9371,108xe" filled="true" fillcolor="#000000" stroked="false">
                <v:path arrowok="t"/>
                <v:fill type="solid"/>
              </v:shape>
            </v:group>
            <v:group style="position:absolute;left:9371;top:108;width:10;height:20" coordorigin="9371,108" coordsize="10,20">
              <v:shape style="position:absolute;left:9371;top:108;width:10;height:20" coordorigin="9371,108" coordsize="10,20" path="m9371,127l9380,127,9380,108,9371,108,9371,127xe" filled="true" fillcolor="#000000" stroked="false">
                <v:path arrowok="t"/>
                <v:fill type="solid"/>
              </v:shape>
            </v:group>
            <v:group style="position:absolute;left:9371;top:127;width:10;height:20" coordorigin="9371,127" coordsize="10,20">
              <v:shape style="position:absolute;left:9371;top:127;width:10;height:20" coordorigin="9371,127" coordsize="10,20" path="m9371,146l9380,146,9380,127,9371,127,9371,146xe" filled="true" fillcolor="#000000" stroked="false">
                <v:path arrowok="t"/>
                <v:fill type="solid"/>
              </v:shape>
            </v:group>
            <v:group style="position:absolute;left:9371;top:146;width:10;height:20" coordorigin="9371,146" coordsize="10,20">
              <v:shape style="position:absolute;left:9371;top:146;width:10;height:20" coordorigin="9371,146" coordsize="10,20" path="m9371,166l9380,166,9380,146,9371,146,9371,166xe" filled="true" fillcolor="#000000" stroked="false">
                <v:path arrowok="t"/>
                <v:fill type="solid"/>
              </v:shape>
            </v:group>
            <v:group style="position:absolute;left:9371;top:166;width:10;height:20" coordorigin="9371,166" coordsize="10,20">
              <v:shape style="position:absolute;left:9371;top:166;width:10;height:20" coordorigin="9371,166" coordsize="10,20" path="m9371,185l9380,185,9380,166,9371,166,9371,185xe" filled="true" fillcolor="#000000" stroked="false">
                <v:path arrowok="t"/>
                <v:fill type="solid"/>
              </v:shape>
            </v:group>
            <v:group style="position:absolute;left:9371;top:185;width:10;height:20" coordorigin="9371,185" coordsize="10,20">
              <v:shape style="position:absolute;left:9371;top:185;width:10;height:20" coordorigin="9371,185" coordsize="10,20" path="m9371,204l9380,204,9380,185,9371,185,9371,204xe" filled="true" fillcolor="#000000" stroked="false">
                <v:path arrowok="t"/>
                <v:fill type="solid"/>
              </v:shape>
            </v:group>
            <v:group style="position:absolute;left:9371;top:204;width:10;height:20" coordorigin="9371,204" coordsize="10,20">
              <v:shape style="position:absolute;left:9371;top:204;width:10;height:20" coordorigin="9371,204" coordsize="10,20" path="m9371,223l9380,223,9380,204,9371,204,9371,223xe" filled="true" fillcolor="#000000" stroked="false">
                <v:path arrowok="t"/>
                <v:fill type="solid"/>
              </v:shape>
            </v:group>
            <v:group style="position:absolute;left:9371;top:223;width:10;height:20" coordorigin="9371,223" coordsize="10,20">
              <v:shape style="position:absolute;left:9371;top:223;width:10;height:20" coordorigin="9371,223" coordsize="10,20" path="m9371,243l9380,243,9380,223,9371,223,9371,243xe" filled="true" fillcolor="#000000" stroked="false">
                <v:path arrowok="t"/>
                <v:fill type="solid"/>
              </v:shape>
            </v:group>
            <v:group style="position:absolute;left:9371;top:243;width:10;height:20" coordorigin="9371,243" coordsize="10,20">
              <v:shape style="position:absolute;left:9371;top:243;width:10;height:20" coordorigin="9371,243" coordsize="10,20" path="m9371,262l9380,262,9380,243,9371,243,9371,262xe" filled="true" fillcolor="#000000" stroked="false">
                <v:path arrowok="t"/>
                <v:fill type="solid"/>
              </v:shape>
            </v:group>
            <v:group style="position:absolute;left:9371;top:262;width:10;height:20" coordorigin="9371,262" coordsize="10,20">
              <v:shape style="position:absolute;left:9371;top:262;width:10;height:20" coordorigin="9371,262" coordsize="10,20" path="m9371,281l9380,281,9380,262,9371,262,9371,281xe" filled="true" fillcolor="#000000" stroked="false">
                <v:path arrowok="t"/>
                <v:fill type="solid"/>
              </v:shape>
            </v:group>
            <v:group style="position:absolute;left:9371;top:281;width:10;height:20" coordorigin="9371,281" coordsize="10,20">
              <v:shape style="position:absolute;left:9371;top:281;width:10;height:20" coordorigin="9371,281" coordsize="10,20" path="m9371,300l9380,300,9380,281,9371,281,9371,300xe" filled="true" fillcolor="#000000" stroked="false">
                <v:path arrowok="t"/>
                <v:fill type="solid"/>
              </v:shape>
            </v:group>
            <v:group style="position:absolute;left:9371;top:300;width:10;height:20" coordorigin="9371,300" coordsize="10,20">
              <v:shape style="position:absolute;left:9371;top:300;width:10;height:20" coordorigin="9371,300" coordsize="10,20" path="m9371,320l9380,320,9380,300,9371,300,9371,320xe" filled="true" fillcolor="#000000" stroked="false">
                <v:path arrowok="t"/>
                <v:fill type="solid"/>
              </v:shape>
            </v:group>
            <v:group style="position:absolute;left:9371;top:320;width:10;height:20" coordorigin="9371,320" coordsize="10,20">
              <v:shape style="position:absolute;left:9371;top:320;width:10;height:20" coordorigin="9371,320" coordsize="10,20" path="m9371,339l9380,339,9380,320,9371,320,9371,339xe" filled="true" fillcolor="#000000" stroked="false">
                <v:path arrowok="t"/>
                <v:fill type="solid"/>
              </v:shape>
            </v:group>
            <v:group style="position:absolute;left:9371;top:339;width:10;height:20" coordorigin="9371,339" coordsize="10,20">
              <v:shape style="position:absolute;left:9371;top:339;width:10;height:20" coordorigin="9371,339" coordsize="10,20" path="m9371,358l9380,358,9380,339,9371,339,9371,358xe" filled="true" fillcolor="#000000" stroked="false">
                <v:path arrowok="t"/>
                <v:fill type="solid"/>
              </v:shape>
            </v:group>
            <v:group style="position:absolute;left:9371;top:358;width:10;height:20" coordorigin="9371,358" coordsize="10,20">
              <v:shape style="position:absolute;left:9371;top:358;width:10;height:20" coordorigin="9371,358" coordsize="10,20" path="m9371,377l9380,377,9380,358,9371,358,9371,377xe" filled="true" fillcolor="#000000" stroked="false">
                <v:path arrowok="t"/>
                <v:fill type="solid"/>
              </v:shape>
            </v:group>
            <v:group style="position:absolute;left:9371;top:377;width:10;height:20" coordorigin="9371,377" coordsize="10,20">
              <v:shape style="position:absolute;left:9371;top:377;width:10;height:20" coordorigin="9371,377" coordsize="10,20" path="m9371,396l9380,396,9380,377,9371,377,9371,396xe" filled="true" fillcolor="#000000" stroked="false">
                <v:path arrowok="t"/>
                <v:fill type="solid"/>
              </v:shape>
            </v:group>
            <v:group style="position:absolute;left:9371;top:400;width:10;height:2" coordorigin="9371,400" coordsize="10,2">
              <v:shape style="position:absolute;left:9371;top:400;width:10;height:2" coordorigin="9371,400" coordsize="10,0" path="m9371,400l9380,400e" filled="false" stroked="true" strokeweight=".35999pt" strokecolor="#000000">
                <v:path arrowok="t"/>
              </v:shape>
            </v:group>
            <v:group style="position:absolute;left:10676;top:31;width:10;height:20" coordorigin="10676,31" coordsize="10,20">
              <v:shape style="position:absolute;left:10676;top:31;width:10;height:20" coordorigin="10676,31" coordsize="10,20" path="m10676,50l10686,50,10686,31,10676,31,10676,50xe" filled="true" fillcolor="#000000" stroked="false">
                <v:path arrowok="t"/>
                <v:fill type="solid"/>
              </v:shape>
            </v:group>
            <v:group style="position:absolute;left:10676;top:50;width:10;height:20" coordorigin="10676,50" coordsize="10,20">
              <v:shape style="position:absolute;left:10676;top:50;width:10;height:20" coordorigin="10676,50" coordsize="10,20" path="m10676,70l10686,70,10686,50,10676,50,10676,70xe" filled="true" fillcolor="#000000" stroked="false">
                <v:path arrowok="t"/>
                <v:fill type="solid"/>
              </v:shape>
            </v:group>
            <v:group style="position:absolute;left:10676;top:70;width:10;height:20" coordorigin="10676,70" coordsize="10,20">
              <v:shape style="position:absolute;left:10676;top:70;width:10;height:20" coordorigin="10676,70" coordsize="10,20" path="m10676,89l10686,89,10686,70,10676,70,10676,89xe" filled="true" fillcolor="#000000" stroked="false">
                <v:path arrowok="t"/>
                <v:fill type="solid"/>
              </v:shape>
            </v:group>
            <v:group style="position:absolute;left:10676;top:89;width:10;height:20" coordorigin="10676,89" coordsize="10,20">
              <v:shape style="position:absolute;left:10676;top:89;width:10;height:20" coordorigin="10676,89" coordsize="10,20" path="m10676,108l10686,108,10686,89,10676,89,10676,108xe" filled="true" fillcolor="#000000" stroked="false">
                <v:path arrowok="t"/>
                <v:fill type="solid"/>
              </v:shape>
            </v:group>
            <v:group style="position:absolute;left:10676;top:108;width:10;height:20" coordorigin="10676,108" coordsize="10,20">
              <v:shape style="position:absolute;left:10676;top:108;width:10;height:20" coordorigin="10676,108" coordsize="10,20" path="m10676,127l10686,127,10686,108,10676,108,10676,127xe" filled="true" fillcolor="#000000" stroked="false">
                <v:path arrowok="t"/>
                <v:fill type="solid"/>
              </v:shape>
            </v:group>
            <v:group style="position:absolute;left:10676;top:127;width:10;height:20" coordorigin="10676,127" coordsize="10,20">
              <v:shape style="position:absolute;left:10676;top:127;width:10;height:20" coordorigin="10676,127" coordsize="10,20" path="m10676,146l10686,146,10686,127,10676,127,10676,146xe" filled="true" fillcolor="#000000" stroked="false">
                <v:path arrowok="t"/>
                <v:fill type="solid"/>
              </v:shape>
            </v:group>
            <v:group style="position:absolute;left:10676;top:146;width:10;height:20" coordorigin="10676,146" coordsize="10,20">
              <v:shape style="position:absolute;left:10676;top:146;width:10;height:20" coordorigin="10676,146" coordsize="10,20" path="m10676,166l10686,166,10686,146,10676,146,10676,166xe" filled="true" fillcolor="#000000" stroked="false">
                <v:path arrowok="t"/>
                <v:fill type="solid"/>
              </v:shape>
            </v:group>
            <v:group style="position:absolute;left:10676;top:166;width:10;height:20" coordorigin="10676,166" coordsize="10,20">
              <v:shape style="position:absolute;left:10676;top:166;width:10;height:20" coordorigin="10676,166" coordsize="10,20" path="m10676,185l10686,185,10686,166,10676,166,10676,185xe" filled="true" fillcolor="#000000" stroked="false">
                <v:path arrowok="t"/>
                <v:fill type="solid"/>
              </v:shape>
            </v:group>
            <v:group style="position:absolute;left:10676;top:185;width:10;height:20" coordorigin="10676,185" coordsize="10,20">
              <v:shape style="position:absolute;left:10676;top:185;width:10;height:20" coordorigin="10676,185" coordsize="10,20" path="m10676,204l10686,204,10686,185,10676,185,10676,204xe" filled="true" fillcolor="#000000" stroked="false">
                <v:path arrowok="t"/>
                <v:fill type="solid"/>
              </v:shape>
            </v:group>
            <v:group style="position:absolute;left:10676;top:204;width:10;height:20" coordorigin="10676,204" coordsize="10,20">
              <v:shape style="position:absolute;left:10676;top:204;width:10;height:20" coordorigin="10676,204" coordsize="10,20" path="m10676,223l10686,223,10686,204,10676,204,10676,223xe" filled="true" fillcolor="#000000" stroked="false">
                <v:path arrowok="t"/>
                <v:fill type="solid"/>
              </v:shape>
            </v:group>
            <v:group style="position:absolute;left:10676;top:223;width:10;height:20" coordorigin="10676,223" coordsize="10,20">
              <v:shape style="position:absolute;left:10676;top:223;width:10;height:20" coordorigin="10676,223" coordsize="10,20" path="m10676,243l10686,243,10686,223,10676,223,10676,243xe" filled="true" fillcolor="#000000" stroked="false">
                <v:path arrowok="t"/>
                <v:fill type="solid"/>
              </v:shape>
            </v:group>
            <v:group style="position:absolute;left:10676;top:243;width:10;height:20" coordorigin="10676,243" coordsize="10,20">
              <v:shape style="position:absolute;left:10676;top:243;width:10;height:20" coordorigin="10676,243" coordsize="10,20" path="m10676,262l10686,262,10686,243,10676,243,10676,262xe" filled="true" fillcolor="#000000" stroked="false">
                <v:path arrowok="t"/>
                <v:fill type="solid"/>
              </v:shape>
            </v:group>
            <v:group style="position:absolute;left:10676;top:262;width:10;height:20" coordorigin="10676,262" coordsize="10,20">
              <v:shape style="position:absolute;left:10676;top:262;width:10;height:20" coordorigin="10676,262" coordsize="10,20" path="m10676,281l10686,281,10686,262,10676,262,10676,281xe" filled="true" fillcolor="#000000" stroked="false">
                <v:path arrowok="t"/>
                <v:fill type="solid"/>
              </v:shape>
            </v:group>
            <v:group style="position:absolute;left:10676;top:281;width:10;height:20" coordorigin="10676,281" coordsize="10,20">
              <v:shape style="position:absolute;left:10676;top:281;width:10;height:20" coordorigin="10676,281" coordsize="10,20" path="m10676,300l10686,300,10686,281,10676,281,10676,300xe" filled="true" fillcolor="#000000" stroked="false">
                <v:path arrowok="t"/>
                <v:fill type="solid"/>
              </v:shape>
            </v:group>
            <v:group style="position:absolute;left:10676;top:300;width:10;height:20" coordorigin="10676,300" coordsize="10,20">
              <v:shape style="position:absolute;left:10676;top:300;width:10;height:20" coordorigin="10676,300" coordsize="10,20" path="m10676,320l10686,320,10686,300,10676,300,10676,320xe" filled="true" fillcolor="#000000" stroked="false">
                <v:path arrowok="t"/>
                <v:fill type="solid"/>
              </v:shape>
            </v:group>
            <v:group style="position:absolute;left:10676;top:320;width:10;height:20" coordorigin="10676,320" coordsize="10,20">
              <v:shape style="position:absolute;left:10676;top:320;width:10;height:20" coordorigin="10676,320" coordsize="10,20" path="m10676,339l10686,339,10686,320,10676,320,10676,339xe" filled="true" fillcolor="#000000" stroked="false">
                <v:path arrowok="t"/>
                <v:fill type="solid"/>
              </v:shape>
            </v:group>
            <v:group style="position:absolute;left:10676;top:339;width:10;height:20" coordorigin="10676,339" coordsize="10,20">
              <v:shape style="position:absolute;left:10676;top:339;width:10;height:20" coordorigin="10676,339" coordsize="10,20" path="m10676,358l10686,358,10686,339,10676,339,10676,358xe" filled="true" fillcolor="#000000" stroked="false">
                <v:path arrowok="t"/>
                <v:fill type="solid"/>
              </v:shape>
            </v:group>
            <v:group style="position:absolute;left:10676;top:358;width:10;height:20" coordorigin="10676,358" coordsize="10,20">
              <v:shape style="position:absolute;left:10676;top:358;width:10;height:20" coordorigin="10676,358" coordsize="10,20" path="m10676,377l10686,377,10686,358,10676,358,10676,377xe" filled="true" fillcolor="#000000" stroked="false">
                <v:path arrowok="t"/>
                <v:fill type="solid"/>
              </v:shape>
            </v:group>
            <v:group style="position:absolute;left:10676;top:377;width:10;height:20" coordorigin="10676,377" coordsize="10,20">
              <v:shape style="position:absolute;left:10676;top:377;width:10;height:20" coordorigin="10676,377" coordsize="10,20" path="m10676,396l10686,396,10686,377,10676,377,10676,396xe" filled="true" fillcolor="#000000" stroked="false">
                <v:path arrowok="t"/>
                <v:fill type="solid"/>
              </v:shape>
            </v:group>
            <v:group style="position:absolute;left:10676;top:400;width:10;height:2" coordorigin="10676,400" coordsize="10,2">
              <v:shape style="position:absolute;left:10676;top:400;width:10;height:2" coordorigin="10676,400" coordsize="10,0" path="m10676,400l10686,400e" filled="false" stroked="true" strokeweight=".35999pt" strokecolor="#000000">
                <v:path arrowok="t"/>
              </v:shape>
            </v:group>
            <v:group style="position:absolute;left:12174;top:31;width:10;height:20" coordorigin="12174,31" coordsize="10,20">
              <v:shape style="position:absolute;left:12174;top:31;width:10;height:20" coordorigin="12174,31" coordsize="10,20" path="m12174,50l12184,50,12184,31,12174,31,12174,50xe" filled="true" fillcolor="#000000" stroked="false">
                <v:path arrowok="t"/>
                <v:fill type="solid"/>
              </v:shape>
            </v:group>
            <v:group style="position:absolute;left:12174;top:50;width:10;height:20" coordorigin="12174,50" coordsize="10,20">
              <v:shape style="position:absolute;left:12174;top:50;width:10;height:20" coordorigin="12174,50" coordsize="10,20" path="m12174,70l12184,70,12184,50,12174,50,12174,70xe" filled="true" fillcolor="#000000" stroked="false">
                <v:path arrowok="t"/>
                <v:fill type="solid"/>
              </v:shape>
            </v:group>
            <v:group style="position:absolute;left:12174;top:70;width:10;height:20" coordorigin="12174,70" coordsize="10,20">
              <v:shape style="position:absolute;left:12174;top:70;width:10;height:20" coordorigin="12174,70" coordsize="10,20" path="m12174,89l12184,89,12184,70,12174,70,12174,89xe" filled="true" fillcolor="#000000" stroked="false">
                <v:path arrowok="t"/>
                <v:fill type="solid"/>
              </v:shape>
            </v:group>
            <v:group style="position:absolute;left:12174;top:89;width:10;height:20" coordorigin="12174,89" coordsize="10,20">
              <v:shape style="position:absolute;left:12174;top:89;width:10;height:20" coordorigin="12174,89" coordsize="10,20" path="m12174,108l12184,108,12184,89,12174,89,12174,108xe" filled="true" fillcolor="#000000" stroked="false">
                <v:path arrowok="t"/>
                <v:fill type="solid"/>
              </v:shape>
            </v:group>
            <v:group style="position:absolute;left:12174;top:108;width:10;height:20" coordorigin="12174,108" coordsize="10,20">
              <v:shape style="position:absolute;left:12174;top:108;width:10;height:20" coordorigin="12174,108" coordsize="10,20" path="m12174,127l12184,127,12184,108,12174,108,12174,127xe" filled="true" fillcolor="#000000" stroked="false">
                <v:path arrowok="t"/>
                <v:fill type="solid"/>
              </v:shape>
            </v:group>
            <v:group style="position:absolute;left:12174;top:127;width:10;height:20" coordorigin="12174,127" coordsize="10,20">
              <v:shape style="position:absolute;left:12174;top:127;width:10;height:20" coordorigin="12174,127" coordsize="10,20" path="m12174,146l12184,146,12184,127,12174,127,12174,146xe" filled="true" fillcolor="#000000" stroked="false">
                <v:path arrowok="t"/>
                <v:fill type="solid"/>
              </v:shape>
            </v:group>
            <v:group style="position:absolute;left:12174;top:146;width:10;height:20" coordorigin="12174,146" coordsize="10,20">
              <v:shape style="position:absolute;left:12174;top:146;width:10;height:20" coordorigin="12174,146" coordsize="10,20" path="m12174,166l12184,166,12184,146,12174,146,12174,166xe" filled="true" fillcolor="#000000" stroked="false">
                <v:path arrowok="t"/>
                <v:fill type="solid"/>
              </v:shape>
            </v:group>
            <v:group style="position:absolute;left:12174;top:166;width:10;height:20" coordorigin="12174,166" coordsize="10,20">
              <v:shape style="position:absolute;left:12174;top:166;width:10;height:20" coordorigin="12174,166" coordsize="10,20" path="m12174,185l12184,185,12184,166,12174,166,12174,185xe" filled="true" fillcolor="#000000" stroked="false">
                <v:path arrowok="t"/>
                <v:fill type="solid"/>
              </v:shape>
            </v:group>
            <v:group style="position:absolute;left:12174;top:185;width:10;height:20" coordorigin="12174,185" coordsize="10,20">
              <v:shape style="position:absolute;left:12174;top:185;width:10;height:20" coordorigin="12174,185" coordsize="10,20" path="m12174,204l12184,204,12184,185,12174,185,12174,204xe" filled="true" fillcolor="#000000" stroked="false">
                <v:path arrowok="t"/>
                <v:fill type="solid"/>
              </v:shape>
            </v:group>
            <v:group style="position:absolute;left:12174;top:204;width:10;height:20" coordorigin="12174,204" coordsize="10,20">
              <v:shape style="position:absolute;left:12174;top:204;width:10;height:20" coordorigin="12174,204" coordsize="10,20" path="m12174,223l12184,223,12184,204,12174,204,12174,223xe" filled="true" fillcolor="#000000" stroked="false">
                <v:path arrowok="t"/>
                <v:fill type="solid"/>
              </v:shape>
            </v:group>
            <v:group style="position:absolute;left:12174;top:223;width:10;height:20" coordorigin="12174,223" coordsize="10,20">
              <v:shape style="position:absolute;left:12174;top:223;width:10;height:20" coordorigin="12174,223" coordsize="10,20" path="m12174,243l12184,243,12184,223,12174,223,12174,243xe" filled="true" fillcolor="#000000" stroked="false">
                <v:path arrowok="t"/>
                <v:fill type="solid"/>
              </v:shape>
            </v:group>
            <v:group style="position:absolute;left:12174;top:243;width:10;height:20" coordorigin="12174,243" coordsize="10,20">
              <v:shape style="position:absolute;left:12174;top:243;width:10;height:20" coordorigin="12174,243" coordsize="10,20" path="m12174,262l12184,262,12184,243,12174,243,12174,262xe" filled="true" fillcolor="#000000" stroked="false">
                <v:path arrowok="t"/>
                <v:fill type="solid"/>
              </v:shape>
            </v:group>
            <v:group style="position:absolute;left:12174;top:262;width:10;height:20" coordorigin="12174,262" coordsize="10,20">
              <v:shape style="position:absolute;left:12174;top:262;width:10;height:20" coordorigin="12174,262" coordsize="10,20" path="m12174,281l12184,281,12184,262,12174,262,12174,281xe" filled="true" fillcolor="#000000" stroked="false">
                <v:path arrowok="t"/>
                <v:fill type="solid"/>
              </v:shape>
            </v:group>
            <v:group style="position:absolute;left:12174;top:281;width:10;height:20" coordorigin="12174,281" coordsize="10,20">
              <v:shape style="position:absolute;left:12174;top:281;width:10;height:20" coordorigin="12174,281" coordsize="10,20" path="m12174,300l12184,300,12184,281,12174,281,12174,300xe" filled="true" fillcolor="#000000" stroked="false">
                <v:path arrowok="t"/>
                <v:fill type="solid"/>
              </v:shape>
            </v:group>
            <v:group style="position:absolute;left:12174;top:300;width:10;height:20" coordorigin="12174,300" coordsize="10,20">
              <v:shape style="position:absolute;left:12174;top:300;width:10;height:20" coordorigin="12174,300" coordsize="10,20" path="m12174,320l12184,320,12184,300,12174,300,12174,320xe" filled="true" fillcolor="#000000" stroked="false">
                <v:path arrowok="t"/>
                <v:fill type="solid"/>
              </v:shape>
            </v:group>
            <v:group style="position:absolute;left:12174;top:320;width:10;height:20" coordorigin="12174,320" coordsize="10,20">
              <v:shape style="position:absolute;left:12174;top:320;width:10;height:20" coordorigin="12174,320" coordsize="10,20" path="m12174,339l12184,339,12184,320,12174,320,12174,339xe" filled="true" fillcolor="#000000" stroked="false">
                <v:path arrowok="t"/>
                <v:fill type="solid"/>
              </v:shape>
            </v:group>
            <v:group style="position:absolute;left:12174;top:339;width:10;height:20" coordorigin="12174,339" coordsize="10,20">
              <v:shape style="position:absolute;left:12174;top:339;width:10;height:20" coordorigin="12174,339" coordsize="10,20" path="m12174,358l12184,358,12184,339,12174,339,12174,358xe" filled="true" fillcolor="#000000" stroked="false">
                <v:path arrowok="t"/>
                <v:fill type="solid"/>
              </v:shape>
            </v:group>
            <v:group style="position:absolute;left:12174;top:358;width:10;height:20" coordorigin="12174,358" coordsize="10,20">
              <v:shape style="position:absolute;left:12174;top:358;width:10;height:20" coordorigin="12174,358" coordsize="10,20" path="m12174,377l12184,377,12184,358,12174,358,12174,377xe" filled="true" fillcolor="#000000" stroked="false">
                <v:path arrowok="t"/>
                <v:fill type="solid"/>
              </v:shape>
            </v:group>
            <v:group style="position:absolute;left:12174;top:377;width:10;height:20" coordorigin="12174,377" coordsize="10,20">
              <v:shape style="position:absolute;left:12174;top:377;width:10;height:20" coordorigin="12174,377" coordsize="10,20" path="m12174,396l12184,396,12184,377,12174,377,12174,396xe" filled="true" fillcolor="#000000" stroked="false">
                <v:path arrowok="t"/>
                <v:fill type="solid"/>
              </v:shape>
            </v:group>
            <v:group style="position:absolute;left:12174;top:400;width:10;height:2" coordorigin="12174,400" coordsize="10,2">
              <v:shape style="position:absolute;left:12174;top:400;width:10;height:2" coordorigin="12174,400" coordsize="10,0" path="m12174,400l12184,400e" filled="false" stroked="true" strokeweight=".35999pt" strokecolor="#000000">
                <v:path arrowok="t"/>
              </v:shape>
            </v:group>
            <v:group style="position:absolute;left:2249;top:408;width:10;height:2" coordorigin="2249,408" coordsize="10,2">
              <v:shape style="position:absolute;left:2249;top:408;width:10;height:2" coordorigin="2249,408" coordsize="10,0" path="m2249,408l2258,408e" filled="false" stroked="true" strokeweight=".48001pt" strokecolor="#000000">
                <v:path arrowok="t"/>
              </v:shape>
            </v:group>
            <v:group style="position:absolute;left:3415;top:408;width:10;height:2" coordorigin="3415,408" coordsize="10,2">
              <v:shape style="position:absolute;left:3415;top:408;width:10;height:2" coordorigin="3415,408" coordsize="10,0" path="m3415,408l3425,408e" filled="false" stroked="true" strokeweight=".48001pt" strokecolor="#000000">
                <v:path arrowok="t"/>
              </v:shape>
              <v:shape style="position:absolute;left:29;top:404;width:4553;height:10" type="#_x0000_t75" stroked="false">
                <v:imagedata r:id="rId579" o:title=""/>
              </v:shape>
              <v:shape style="position:absolute;left:4577;top:404;width:4793;height:10" type="#_x0000_t75" stroked="false">
                <v:imagedata r:id="rId580" o:title=""/>
              </v:shape>
              <v:shape style="position:absolute;left:9366;top:404;width:4109;height:10" type="#_x0000_t75" stroked="false">
                <v:imagedata r:id="rId581" o:title=""/>
              </v:shape>
            </v:group>
            <v:group style="position:absolute;left:2249;top:413;width:10;height:20" coordorigin="2249,413" coordsize="10,20">
              <v:shape style="position:absolute;left:2249;top:413;width:10;height:20" coordorigin="2249,413" coordsize="10,20" path="m2249,432l2258,432,2258,413,2249,413,2249,432xe" filled="true" fillcolor="#000000" stroked="false">
                <v:path arrowok="t"/>
                <v:fill type="solid"/>
              </v:shape>
            </v:group>
            <v:group style="position:absolute;left:2249;top:432;width:10;height:20" coordorigin="2249,432" coordsize="10,20">
              <v:shape style="position:absolute;left:2249;top:432;width:10;height:20" coordorigin="2249,432" coordsize="10,20" path="m2249,452l2258,452,2258,432,2249,432,2249,452xe" filled="true" fillcolor="#000000" stroked="false">
                <v:path arrowok="t"/>
                <v:fill type="solid"/>
              </v:shape>
            </v:group>
            <v:group style="position:absolute;left:2249;top:452;width:10;height:20" coordorigin="2249,452" coordsize="10,20">
              <v:shape style="position:absolute;left:2249;top:452;width:10;height:20" coordorigin="2249,452" coordsize="10,20" path="m2249,471l2258,471,2258,452,2249,452,2249,471xe" filled="true" fillcolor="#000000" stroked="false">
                <v:path arrowok="t"/>
                <v:fill type="solid"/>
              </v:shape>
            </v:group>
            <v:group style="position:absolute;left:2249;top:471;width:10;height:20" coordorigin="2249,471" coordsize="10,20">
              <v:shape style="position:absolute;left:2249;top:471;width:10;height:20" coordorigin="2249,471" coordsize="10,20" path="m2249,490l2258,490,2258,471,2249,471,2249,490xe" filled="true" fillcolor="#000000" stroked="false">
                <v:path arrowok="t"/>
                <v:fill type="solid"/>
              </v:shape>
            </v:group>
            <v:group style="position:absolute;left:2249;top:490;width:10;height:20" coordorigin="2249,490" coordsize="10,20">
              <v:shape style="position:absolute;left:2249;top:490;width:10;height:20" coordorigin="2249,490" coordsize="10,20" path="m2249,509l2258,509,2258,490,2249,490,2249,509xe" filled="true" fillcolor="#000000" stroked="false">
                <v:path arrowok="t"/>
                <v:fill type="solid"/>
              </v:shape>
            </v:group>
            <v:group style="position:absolute;left:2249;top:509;width:10;height:20" coordorigin="2249,509" coordsize="10,20">
              <v:shape style="position:absolute;left:2249;top:509;width:10;height:20" coordorigin="2249,509" coordsize="10,20" path="m2249,528l2258,528,2258,509,2249,509,2249,528xe" filled="true" fillcolor="#000000" stroked="false">
                <v:path arrowok="t"/>
                <v:fill type="solid"/>
              </v:shape>
            </v:group>
            <v:group style="position:absolute;left:2249;top:528;width:10;height:20" coordorigin="2249,528" coordsize="10,20">
              <v:shape style="position:absolute;left:2249;top:528;width:10;height:20" coordorigin="2249,528" coordsize="10,20" path="m2249,548l2258,548,2258,528,2249,528,2249,548xe" filled="true" fillcolor="#000000" stroked="false">
                <v:path arrowok="t"/>
                <v:fill type="solid"/>
              </v:shape>
            </v:group>
            <v:group style="position:absolute;left:2249;top:548;width:10;height:20" coordorigin="2249,548" coordsize="10,20">
              <v:shape style="position:absolute;left:2249;top:548;width:10;height:20" coordorigin="2249,548" coordsize="10,20" path="m2249,567l2258,567,2258,548,2249,548,2249,567xe" filled="true" fillcolor="#000000" stroked="false">
                <v:path arrowok="t"/>
                <v:fill type="solid"/>
              </v:shape>
            </v:group>
            <v:group style="position:absolute;left:2249;top:567;width:10;height:20" coordorigin="2249,567" coordsize="10,20">
              <v:shape style="position:absolute;left:2249;top:567;width:10;height:20" coordorigin="2249,567" coordsize="10,20" path="m2249,586l2258,586,2258,567,2249,567,2249,586xe" filled="true" fillcolor="#000000" stroked="false">
                <v:path arrowok="t"/>
                <v:fill type="solid"/>
              </v:shape>
            </v:group>
            <v:group style="position:absolute;left:2249;top:586;width:10;height:20" coordorigin="2249,586" coordsize="10,20">
              <v:shape style="position:absolute;left:2249;top:586;width:10;height:20" coordorigin="2249,586" coordsize="10,20" path="m2249,605l2258,605,2258,586,2249,586,2249,605xe" filled="true" fillcolor="#000000" stroked="false">
                <v:path arrowok="t"/>
                <v:fill type="solid"/>
              </v:shape>
            </v:group>
            <v:group style="position:absolute;left:2249;top:605;width:10;height:20" coordorigin="2249,605" coordsize="10,20">
              <v:shape style="position:absolute;left:2249;top:605;width:10;height:20" coordorigin="2249,605" coordsize="10,20" path="m2249,624l2258,624,2258,605,2249,605,2249,624xe" filled="true" fillcolor="#000000" stroked="false">
                <v:path arrowok="t"/>
                <v:fill type="solid"/>
              </v:shape>
            </v:group>
            <v:group style="position:absolute;left:2249;top:624;width:10;height:20" coordorigin="2249,624" coordsize="10,20">
              <v:shape style="position:absolute;left:2249;top:624;width:10;height:20" coordorigin="2249,624" coordsize="10,20" path="m2249,644l2258,644,2258,624,2249,624,2249,644xe" filled="true" fillcolor="#000000" stroked="false">
                <v:path arrowok="t"/>
                <v:fill type="solid"/>
              </v:shape>
            </v:group>
            <v:group style="position:absolute;left:2249;top:644;width:10;height:20" coordorigin="2249,644" coordsize="10,20">
              <v:shape style="position:absolute;left:2249;top:644;width:10;height:20" coordorigin="2249,644" coordsize="10,20" path="m2249,663l2258,663,2258,644,2249,644,2249,663xe" filled="true" fillcolor="#000000" stroked="false">
                <v:path arrowok="t"/>
                <v:fill type="solid"/>
              </v:shape>
            </v:group>
            <v:group style="position:absolute;left:2249;top:663;width:10;height:20" coordorigin="2249,663" coordsize="10,20">
              <v:shape style="position:absolute;left:2249;top:663;width:10;height:20" coordorigin="2249,663" coordsize="10,20" path="m2249,682l2258,682,2258,663,2249,663,2249,682xe" filled="true" fillcolor="#000000" stroked="false">
                <v:path arrowok="t"/>
                <v:fill type="solid"/>
              </v:shape>
            </v:group>
            <v:group style="position:absolute;left:2249;top:682;width:10;height:20" coordorigin="2249,682" coordsize="10,20">
              <v:shape style="position:absolute;left:2249;top:682;width:10;height:20" coordorigin="2249,682" coordsize="10,20" path="m2249,701l2258,701,2258,682,2249,682,2249,701xe" filled="true" fillcolor="#000000" stroked="false">
                <v:path arrowok="t"/>
                <v:fill type="solid"/>
              </v:shape>
            </v:group>
            <v:group style="position:absolute;left:2249;top:701;width:10;height:20" coordorigin="2249,701" coordsize="10,20">
              <v:shape style="position:absolute;left:2249;top:701;width:10;height:20" coordorigin="2249,701" coordsize="10,20" path="m2249,720l2258,720,2258,701,2249,701,2249,720xe" filled="true" fillcolor="#000000" stroked="false">
                <v:path arrowok="t"/>
                <v:fill type="solid"/>
              </v:shape>
            </v:group>
            <v:group style="position:absolute;left:2249;top:720;width:10;height:20" coordorigin="2249,720" coordsize="10,20">
              <v:shape style="position:absolute;left:2249;top:720;width:10;height:20" coordorigin="2249,720" coordsize="10,20" path="m2249,740l2258,740,2258,720,2249,720,2249,740xe" filled="true" fillcolor="#000000" stroked="false">
                <v:path arrowok="t"/>
                <v:fill type="solid"/>
              </v:shape>
            </v:group>
            <v:group style="position:absolute;left:2249;top:740;width:10;height:20" coordorigin="2249,740" coordsize="10,20">
              <v:shape style="position:absolute;left:2249;top:740;width:10;height:20" coordorigin="2249,740" coordsize="10,20" path="m2249,759l2258,759,2258,740,2249,740,2249,759xe" filled="true" fillcolor="#000000" stroked="false">
                <v:path arrowok="t"/>
                <v:fill type="solid"/>
              </v:shape>
            </v:group>
            <v:group style="position:absolute;left:2249;top:759;width:10;height:20" coordorigin="2249,759" coordsize="10,20">
              <v:shape style="position:absolute;left:2249;top:759;width:10;height:20" coordorigin="2249,759" coordsize="10,20" path="m2249,778l2258,778,2258,759,2249,759,2249,778xe" filled="true" fillcolor="#000000" stroked="false">
                <v:path arrowok="t"/>
                <v:fill type="solid"/>
              </v:shape>
            </v:group>
            <v:group style="position:absolute;left:2249;top:778;width:10;height:20" coordorigin="2249,778" coordsize="10,20">
              <v:shape style="position:absolute;left:2249;top:778;width:10;height:20" coordorigin="2249,778" coordsize="10,20" path="m2249,797l2258,797,2258,778,2249,778,2249,797xe" filled="true" fillcolor="#000000" stroked="false">
                <v:path arrowok="t"/>
                <v:fill type="solid"/>
              </v:shape>
            </v:group>
            <v:group style="position:absolute;left:2249;top:797;width:10;height:20" coordorigin="2249,797" coordsize="10,20">
              <v:shape style="position:absolute;left:2249;top:797;width:10;height:20" coordorigin="2249,797" coordsize="10,20" path="m2249,816l2258,816,2258,797,2249,797,2249,816xe" filled="true" fillcolor="#000000" stroked="false">
                <v:path arrowok="t"/>
                <v:fill type="solid"/>
              </v:shape>
            </v:group>
            <v:group style="position:absolute;left:2249;top:816;width:10;height:20" coordorigin="2249,816" coordsize="10,20">
              <v:shape style="position:absolute;left:2249;top:816;width:10;height:20" coordorigin="2249,816" coordsize="10,20" path="m2249,836l2258,836,2258,816,2249,816,2249,836xe" filled="true" fillcolor="#000000" stroked="false">
                <v:path arrowok="t"/>
                <v:fill type="solid"/>
              </v:shape>
            </v:group>
            <v:group style="position:absolute;left:2249;top:836;width:10;height:20" coordorigin="2249,836" coordsize="10,20">
              <v:shape style="position:absolute;left:2249;top:836;width:10;height:20" coordorigin="2249,836" coordsize="10,20" path="m2249,855l2258,855,2258,836,2249,836,2249,855xe" filled="true" fillcolor="#000000" stroked="false">
                <v:path arrowok="t"/>
                <v:fill type="solid"/>
              </v:shape>
            </v:group>
            <v:group style="position:absolute;left:2249;top:855;width:10;height:20" coordorigin="2249,855" coordsize="10,20">
              <v:shape style="position:absolute;left:2249;top:855;width:10;height:20" coordorigin="2249,855" coordsize="10,20" path="m2249,874l2258,874,2258,855,2249,855,2249,874xe" filled="true" fillcolor="#000000" stroked="false">
                <v:path arrowok="t"/>
                <v:fill type="solid"/>
              </v:shape>
            </v:group>
            <v:group style="position:absolute;left:2249;top:874;width:10;height:20" coordorigin="2249,874" coordsize="10,20">
              <v:shape style="position:absolute;left:2249;top:874;width:10;height:20" coordorigin="2249,874" coordsize="10,20" path="m2249,893l2258,893,2258,874,2249,874,2249,893xe" filled="true" fillcolor="#000000" stroked="false">
                <v:path arrowok="t"/>
                <v:fill type="solid"/>
              </v:shape>
            </v:group>
            <v:group style="position:absolute;left:2249;top:893;width:10;height:20" coordorigin="2249,893" coordsize="10,20">
              <v:shape style="position:absolute;left:2249;top:893;width:10;height:20" coordorigin="2249,893" coordsize="10,20" path="m2249,912l2258,912,2258,893,2249,893,2249,912xe" filled="true" fillcolor="#000000" stroked="false">
                <v:path arrowok="t"/>
                <v:fill type="solid"/>
              </v:shape>
            </v:group>
            <v:group style="position:absolute;left:2249;top:912;width:10;height:20" coordorigin="2249,912" coordsize="10,20">
              <v:shape style="position:absolute;left:2249;top:912;width:10;height:20" coordorigin="2249,912" coordsize="10,20" path="m2249,932l2258,932,2258,912,2249,912,2249,932xe" filled="true" fillcolor="#000000" stroked="false">
                <v:path arrowok="t"/>
                <v:fill type="solid"/>
              </v:shape>
            </v:group>
            <v:group style="position:absolute;left:2249;top:932;width:10;height:20" coordorigin="2249,932" coordsize="10,20">
              <v:shape style="position:absolute;left:2249;top:932;width:10;height:20" coordorigin="2249,932" coordsize="10,20" path="m2249,951l2258,951,2258,932,2249,932,2249,951xe" filled="true" fillcolor="#000000" stroked="false">
                <v:path arrowok="t"/>
                <v:fill type="solid"/>
              </v:shape>
            </v:group>
            <v:group style="position:absolute;left:2249;top:951;width:10;height:20" coordorigin="2249,951" coordsize="10,20">
              <v:shape style="position:absolute;left:2249;top:951;width:10;height:20" coordorigin="2249,951" coordsize="10,20" path="m2249,970l2258,970,2258,951,2249,951,2249,970xe" filled="true" fillcolor="#000000" stroked="false">
                <v:path arrowok="t"/>
                <v:fill type="solid"/>
              </v:shape>
            </v:group>
            <v:group style="position:absolute;left:2249;top:970;width:10;height:20" coordorigin="2249,970" coordsize="10,20">
              <v:shape style="position:absolute;left:2249;top:970;width:10;height:20" coordorigin="2249,970" coordsize="10,20" path="m2249,989l2258,989,2258,970,2249,970,2249,989xe" filled="true" fillcolor="#000000" stroked="false">
                <v:path arrowok="t"/>
                <v:fill type="solid"/>
              </v:shape>
            </v:group>
            <v:group style="position:absolute;left:2249;top:989;width:10;height:20" coordorigin="2249,989" coordsize="10,20">
              <v:shape style="position:absolute;left:2249;top:989;width:10;height:20" coordorigin="2249,989" coordsize="10,20" path="m2249,1008l2258,1008,2258,989,2249,989,2249,1008xe" filled="true" fillcolor="#000000" stroked="false">
                <v:path arrowok="t"/>
                <v:fill type="solid"/>
              </v:shape>
            </v:group>
            <v:group style="position:absolute;left:2249;top:1008;width:10;height:20" coordorigin="2249,1008" coordsize="10,20">
              <v:shape style="position:absolute;left:2249;top:1008;width:10;height:20" coordorigin="2249,1008" coordsize="10,20" path="m2249,1028l2258,1028,2258,1008,2249,1008,2249,1028xe" filled="true" fillcolor="#000000" stroked="false">
                <v:path arrowok="t"/>
                <v:fill type="solid"/>
              </v:shape>
            </v:group>
            <v:group style="position:absolute;left:2249;top:1028;width:10;height:20" coordorigin="2249,1028" coordsize="10,20">
              <v:shape style="position:absolute;left:2249;top:1028;width:10;height:20" coordorigin="2249,1028" coordsize="10,20" path="m2249,1047l2258,1047,2258,1028,2249,1028,2249,1047xe" filled="true" fillcolor="#000000" stroked="false">
                <v:path arrowok="t"/>
                <v:fill type="solid"/>
              </v:shape>
            </v:group>
            <v:group style="position:absolute;left:2249;top:1047;width:10;height:20" coordorigin="2249,1047" coordsize="10,20">
              <v:shape style="position:absolute;left:2249;top:1047;width:10;height:20" coordorigin="2249,1047" coordsize="10,20" path="m2249,1066l2258,1066,2258,1047,2249,1047,2249,1066xe" filled="true" fillcolor="#000000" stroked="false">
                <v:path arrowok="t"/>
                <v:fill type="solid"/>
              </v:shape>
            </v:group>
            <v:group style="position:absolute;left:2249;top:1066;width:10;height:20" coordorigin="2249,1066" coordsize="10,20">
              <v:shape style="position:absolute;left:2249;top:1066;width:10;height:20" coordorigin="2249,1066" coordsize="10,20" path="m2249,1085l2258,1085,2258,1066,2249,1066,2249,1085xe" filled="true" fillcolor="#000000" stroked="false">
                <v:path arrowok="t"/>
                <v:fill type="solid"/>
              </v:shape>
            </v:group>
            <v:group style="position:absolute;left:2249;top:1085;width:10;height:20" coordorigin="2249,1085" coordsize="10,20">
              <v:shape style="position:absolute;left:2249;top:1085;width:10;height:20" coordorigin="2249,1085" coordsize="10,20" path="m2249,1104l2258,1104,2258,1085,2249,1085,2249,1104xe" filled="true" fillcolor="#000000" stroked="false">
                <v:path arrowok="t"/>
                <v:fill type="solid"/>
              </v:shape>
            </v:group>
            <v:group style="position:absolute;left:2249;top:1104;width:10;height:20" coordorigin="2249,1104" coordsize="10,20">
              <v:shape style="position:absolute;left:2249;top:1104;width:10;height:20" coordorigin="2249,1104" coordsize="10,20" path="m2249,1124l2258,1124,2258,1104,2249,1104,2249,1124xe" filled="true" fillcolor="#000000" stroked="false">
                <v:path arrowok="t"/>
                <v:fill type="solid"/>
              </v:shape>
            </v:group>
            <v:group style="position:absolute;left:2249;top:1124;width:10;height:20" coordorigin="2249,1124" coordsize="10,20">
              <v:shape style="position:absolute;left:2249;top:1124;width:10;height:20" coordorigin="2249,1124" coordsize="10,20" path="m2249,1143l2258,1143,2258,1124,2249,1124,2249,1143xe" filled="true" fillcolor="#000000" stroked="false">
                <v:path arrowok="t"/>
                <v:fill type="solid"/>
              </v:shape>
            </v:group>
            <v:group style="position:absolute;left:2249;top:1143;width:10;height:20" coordorigin="2249,1143" coordsize="10,20">
              <v:shape style="position:absolute;left:2249;top:1143;width:10;height:20" coordorigin="2249,1143" coordsize="10,20" path="m2249,1162l2258,1162,2258,1143,2249,1143,2249,1162xe" filled="true" fillcolor="#000000" stroked="false">
                <v:path arrowok="t"/>
                <v:fill type="solid"/>
              </v:shape>
            </v:group>
            <v:group style="position:absolute;left:2249;top:1162;width:10;height:20" coordorigin="2249,1162" coordsize="10,20">
              <v:shape style="position:absolute;left:2249;top:1162;width:10;height:20" coordorigin="2249,1162" coordsize="10,20" path="m2249,1181l2258,1181,2258,1162,2249,1162,2249,1181xe" filled="true" fillcolor="#000000" stroked="false">
                <v:path arrowok="t"/>
                <v:fill type="solid"/>
              </v:shape>
            </v:group>
            <v:group style="position:absolute;left:2249;top:1181;width:10;height:20" coordorigin="2249,1181" coordsize="10,20">
              <v:shape style="position:absolute;left:2249;top:1181;width:10;height:20" coordorigin="2249,1181" coordsize="10,20" path="m2249,1200l2258,1200,2258,1181,2249,1181,2249,1200xe" filled="true" fillcolor="#000000" stroked="false">
                <v:path arrowok="t"/>
                <v:fill type="solid"/>
              </v:shape>
            </v:group>
            <v:group style="position:absolute;left:2249;top:1200;width:10;height:20" coordorigin="2249,1200" coordsize="10,20">
              <v:shape style="position:absolute;left:2249;top:1200;width:10;height:20" coordorigin="2249,1200" coordsize="10,20" path="m2249,1220l2258,1220,2258,1200,2249,1200,2249,1220xe" filled="true" fillcolor="#000000" stroked="false">
                <v:path arrowok="t"/>
                <v:fill type="solid"/>
              </v:shape>
            </v:group>
            <v:group style="position:absolute;left:2249;top:1220;width:10;height:20" coordorigin="2249,1220" coordsize="10,20">
              <v:shape style="position:absolute;left:2249;top:1220;width:10;height:20" coordorigin="2249,1220" coordsize="10,20" path="m2249,1239l2258,1239,2258,1220,2249,1220,2249,1239xe" filled="true" fillcolor="#000000" stroked="false">
                <v:path arrowok="t"/>
                <v:fill type="solid"/>
              </v:shape>
            </v:group>
            <v:group style="position:absolute;left:2249;top:1239;width:10;height:20" coordorigin="2249,1239" coordsize="10,20">
              <v:shape style="position:absolute;left:2249;top:1239;width:10;height:20" coordorigin="2249,1239" coordsize="10,20" path="m2249,1258l2258,1258,2258,1239,2249,1239,2249,1258xe" filled="true" fillcolor="#000000" stroked="false">
                <v:path arrowok="t"/>
                <v:fill type="solid"/>
              </v:shape>
            </v:group>
            <v:group style="position:absolute;left:2249;top:1258;width:10;height:20" coordorigin="2249,1258" coordsize="10,20">
              <v:shape style="position:absolute;left:2249;top:1258;width:10;height:20" coordorigin="2249,1258" coordsize="10,20" path="m2249,1277l2258,1277,2258,1258,2249,1258,2249,1277xe" filled="true" fillcolor="#000000" stroked="false">
                <v:path arrowok="t"/>
                <v:fill type="solid"/>
              </v:shape>
            </v:group>
            <v:group style="position:absolute;left:2249;top:1277;width:10;height:20" coordorigin="2249,1277" coordsize="10,20">
              <v:shape style="position:absolute;left:2249;top:1277;width:10;height:20" coordorigin="2249,1277" coordsize="10,20" path="m2249,1296l2258,1296,2258,1277,2249,1277,2249,1296xe" filled="true" fillcolor="#000000" stroked="false">
                <v:path arrowok="t"/>
                <v:fill type="solid"/>
              </v:shape>
            </v:group>
            <v:group style="position:absolute;left:2249;top:1296;width:10;height:20" coordorigin="2249,1296" coordsize="10,20">
              <v:shape style="position:absolute;left:2249;top:1296;width:10;height:20" coordorigin="2249,1296" coordsize="10,20" path="m2249,1316l2258,1316,2258,1296,2249,1296,2249,1316xe" filled="true" fillcolor="#000000" stroked="false">
                <v:path arrowok="t"/>
                <v:fill type="solid"/>
              </v:shape>
            </v:group>
            <v:group style="position:absolute;left:2249;top:1316;width:10;height:20" coordorigin="2249,1316" coordsize="10,20">
              <v:shape style="position:absolute;left:2249;top:1316;width:10;height:20" coordorigin="2249,1316" coordsize="10,20" path="m2249,1335l2258,1335,2258,1316,2249,1316,2249,1335xe" filled="true" fillcolor="#000000" stroked="false">
                <v:path arrowok="t"/>
                <v:fill type="solid"/>
              </v:shape>
            </v:group>
            <v:group style="position:absolute;left:2249;top:1335;width:10;height:20" coordorigin="2249,1335" coordsize="10,20">
              <v:shape style="position:absolute;left:2249;top:1335;width:10;height:20" coordorigin="2249,1335" coordsize="10,20" path="m2249,1354l2258,1354,2258,1335,2249,1335,2249,1354xe" filled="true" fillcolor="#000000" stroked="false">
                <v:path arrowok="t"/>
                <v:fill type="solid"/>
              </v:shape>
            </v:group>
            <v:group style="position:absolute;left:2249;top:1354;width:10;height:20" coordorigin="2249,1354" coordsize="10,20">
              <v:shape style="position:absolute;left:2249;top:1354;width:10;height:20" coordorigin="2249,1354" coordsize="10,20" path="m2249,1373l2258,1373,2258,1354,2249,1354,2249,1373xe" filled="true" fillcolor="#000000" stroked="false">
                <v:path arrowok="t"/>
                <v:fill type="solid"/>
              </v:shape>
            </v:group>
            <v:group style="position:absolute;left:2249;top:1373;width:10;height:20" coordorigin="2249,1373" coordsize="10,20">
              <v:shape style="position:absolute;left:2249;top:1373;width:10;height:20" coordorigin="2249,1373" coordsize="10,20" path="m2249,1392l2258,1392,2258,1373,2249,1373,2249,1392xe" filled="true" fillcolor="#000000" stroked="false">
                <v:path arrowok="t"/>
                <v:fill type="solid"/>
              </v:shape>
            </v:group>
            <v:group style="position:absolute;left:2249;top:1392;width:10;height:20" coordorigin="2249,1392" coordsize="10,20">
              <v:shape style="position:absolute;left:2249;top:1392;width:10;height:20" coordorigin="2249,1392" coordsize="10,20" path="m2249,1412l2258,1412,2258,1392,2249,1392,2249,1412xe" filled="true" fillcolor="#000000" stroked="false">
                <v:path arrowok="t"/>
                <v:fill type="solid"/>
              </v:shape>
            </v:group>
            <v:group style="position:absolute;left:2249;top:1412;width:10;height:20" coordorigin="2249,1412" coordsize="10,20">
              <v:shape style="position:absolute;left:2249;top:1412;width:10;height:20" coordorigin="2249,1412" coordsize="10,20" path="m2249,1431l2258,1431,2258,1412,2249,1412,2249,1431xe" filled="true" fillcolor="#000000" stroked="false">
                <v:path arrowok="t"/>
                <v:fill type="solid"/>
              </v:shape>
            </v:group>
            <v:group style="position:absolute;left:2249;top:1431;width:10;height:20" coordorigin="2249,1431" coordsize="10,20">
              <v:shape style="position:absolute;left:2249;top:1431;width:10;height:20" coordorigin="2249,1431" coordsize="10,20" path="m2249,1450l2258,1450,2258,1431,2249,1431,2249,1450xe" filled="true" fillcolor="#000000" stroked="false">
                <v:path arrowok="t"/>
                <v:fill type="solid"/>
              </v:shape>
            </v:group>
            <v:group style="position:absolute;left:14;top:1553;width:2235;height:2" coordorigin="14,1553" coordsize="2235,2">
              <v:shape style="position:absolute;left:14;top:1553;width:2235;height:2" coordorigin="14,1553" coordsize="2235,0" path="m14,1553l2249,1553e" filled="false" stroked="true" strokeweight="1.44pt" strokecolor="#000000">
                <v:path arrowok="t"/>
              </v:shape>
            </v:group>
            <v:group style="position:absolute;left:2249;top:1450;width:10;height:20" coordorigin="2249,1450" coordsize="10,20">
              <v:shape style="position:absolute;left:2249;top:1450;width:10;height:20" coordorigin="2249,1450" coordsize="10,20" path="m2249,1469l2258,1469,2258,1450,2249,1450,2249,1469xe" filled="true" fillcolor="#000000" stroked="false">
                <v:path arrowok="t"/>
                <v:fill type="solid"/>
              </v:shape>
            </v:group>
            <v:group style="position:absolute;left:2249;top:1469;width:10;height:20" coordorigin="2249,1469" coordsize="10,20">
              <v:shape style="position:absolute;left:2249;top:1469;width:10;height:20" coordorigin="2249,1469" coordsize="10,20" path="m2249,1488l2258,1488,2258,1469,2249,1469,2249,1488xe" filled="true" fillcolor="#000000" stroked="false">
                <v:path arrowok="t"/>
                <v:fill type="solid"/>
              </v:shape>
            </v:group>
            <v:group style="position:absolute;left:2249;top:1488;width:10;height:20" coordorigin="2249,1488" coordsize="10,20">
              <v:shape style="position:absolute;left:2249;top:1488;width:10;height:20" coordorigin="2249,1488" coordsize="10,20" path="m2249,1508l2258,1508,2258,1488,2249,1488,2249,1508xe" filled="true" fillcolor="#000000" stroked="false">
                <v:path arrowok="t"/>
                <v:fill type="solid"/>
              </v:shape>
            </v:group>
            <v:group style="position:absolute;left:2249;top:1508;width:10;height:20" coordorigin="2249,1508" coordsize="10,20">
              <v:shape style="position:absolute;left:2249;top:1508;width:10;height:20" coordorigin="2249,1508" coordsize="10,20" path="m2249,1527l2258,1527,2258,1508,2249,1508,2249,1527xe" filled="true" fillcolor="#000000" stroked="false">
                <v:path arrowok="t"/>
                <v:fill type="solid"/>
              </v:shape>
            </v:group>
            <v:group style="position:absolute;left:2249;top:1533;width:10;height:2" coordorigin="2249,1533" coordsize="10,2">
              <v:shape style="position:absolute;left:2249;top:1533;width:10;height:2" coordorigin="2249,1533" coordsize="10,0" path="m2249,1533l2258,1533e" filled="false" stroked="true" strokeweight=".600010pt" strokecolor="#000000">
                <v:path arrowok="t"/>
              </v:shape>
            </v:group>
            <v:group style="position:absolute;left:2249;top:1553;width:29;height:2" coordorigin="2249,1553" coordsize="29,2">
              <v:shape style="position:absolute;left:2249;top:1553;width:29;height:2" coordorigin="2249,1553" coordsize="29,0" path="m2249,1553l2278,1553e" filled="false" stroked="true" strokeweight="1.44pt" strokecolor="#000000">
                <v:path arrowok="t"/>
              </v:shape>
            </v:group>
            <v:group style="position:absolute;left:2278;top:1553;width:1138;height:2" coordorigin="2278,1553" coordsize="1138,2">
              <v:shape style="position:absolute;left:2278;top:1553;width:1138;height:2" coordorigin="2278,1553" coordsize="1138,0" path="m2278,1553l3415,1553e" filled="false" stroked="true" strokeweight="1.44pt" strokecolor="#000000">
                <v:path arrowok="t"/>
              </v:shape>
            </v:group>
            <v:group style="position:absolute;left:3415;top:413;width:10;height:20" coordorigin="3415,413" coordsize="10,20">
              <v:shape style="position:absolute;left:3415;top:413;width:10;height:20" coordorigin="3415,413" coordsize="10,20" path="m3415,432l3425,432,3425,413,3415,413,3415,432xe" filled="true" fillcolor="#000000" stroked="false">
                <v:path arrowok="t"/>
                <v:fill type="solid"/>
              </v:shape>
            </v:group>
            <v:group style="position:absolute;left:3415;top:432;width:10;height:20" coordorigin="3415,432" coordsize="10,20">
              <v:shape style="position:absolute;left:3415;top:432;width:10;height:20" coordorigin="3415,432" coordsize="10,20" path="m3415,452l3425,452,3425,432,3415,432,3415,452xe" filled="true" fillcolor="#000000" stroked="false">
                <v:path arrowok="t"/>
                <v:fill type="solid"/>
              </v:shape>
            </v:group>
            <v:group style="position:absolute;left:3415;top:452;width:10;height:20" coordorigin="3415,452" coordsize="10,20">
              <v:shape style="position:absolute;left:3415;top:452;width:10;height:20" coordorigin="3415,452" coordsize="10,20" path="m3415,471l3425,471,3425,452,3415,452,3415,471xe" filled="true" fillcolor="#000000" stroked="false">
                <v:path arrowok="t"/>
                <v:fill type="solid"/>
              </v:shape>
            </v:group>
            <v:group style="position:absolute;left:3415;top:471;width:10;height:20" coordorigin="3415,471" coordsize="10,20">
              <v:shape style="position:absolute;left:3415;top:471;width:10;height:20" coordorigin="3415,471" coordsize="10,20" path="m3415,490l3425,490,3425,471,3415,471,3415,490xe" filled="true" fillcolor="#000000" stroked="false">
                <v:path arrowok="t"/>
                <v:fill type="solid"/>
              </v:shape>
            </v:group>
            <v:group style="position:absolute;left:3415;top:490;width:10;height:20" coordorigin="3415,490" coordsize="10,20">
              <v:shape style="position:absolute;left:3415;top:490;width:10;height:20" coordorigin="3415,490" coordsize="10,20" path="m3415,509l3425,509,3425,490,3415,490,3415,509xe" filled="true" fillcolor="#000000" stroked="false">
                <v:path arrowok="t"/>
                <v:fill type="solid"/>
              </v:shape>
            </v:group>
            <v:group style="position:absolute;left:3415;top:509;width:10;height:20" coordorigin="3415,509" coordsize="10,20">
              <v:shape style="position:absolute;left:3415;top:509;width:10;height:20" coordorigin="3415,509" coordsize="10,20" path="m3415,528l3425,528,3425,509,3415,509,3415,528xe" filled="true" fillcolor="#000000" stroked="false">
                <v:path arrowok="t"/>
                <v:fill type="solid"/>
              </v:shape>
            </v:group>
            <v:group style="position:absolute;left:3415;top:528;width:10;height:20" coordorigin="3415,528" coordsize="10,20">
              <v:shape style="position:absolute;left:3415;top:528;width:10;height:20" coordorigin="3415,528" coordsize="10,20" path="m3415,548l3425,548,3425,528,3415,528,3415,548xe" filled="true" fillcolor="#000000" stroked="false">
                <v:path arrowok="t"/>
                <v:fill type="solid"/>
              </v:shape>
            </v:group>
            <v:group style="position:absolute;left:3415;top:548;width:10;height:20" coordorigin="3415,548" coordsize="10,20">
              <v:shape style="position:absolute;left:3415;top:548;width:10;height:20" coordorigin="3415,548" coordsize="10,20" path="m3415,567l3425,567,3425,548,3415,548,3415,567xe" filled="true" fillcolor="#000000" stroked="false">
                <v:path arrowok="t"/>
                <v:fill type="solid"/>
              </v:shape>
            </v:group>
            <v:group style="position:absolute;left:3415;top:567;width:10;height:20" coordorigin="3415,567" coordsize="10,20">
              <v:shape style="position:absolute;left:3415;top:567;width:10;height:20" coordorigin="3415,567" coordsize="10,20" path="m3415,586l3425,586,3425,567,3415,567,3415,586xe" filled="true" fillcolor="#000000" stroked="false">
                <v:path arrowok="t"/>
                <v:fill type="solid"/>
              </v:shape>
            </v:group>
            <v:group style="position:absolute;left:3415;top:586;width:10;height:20" coordorigin="3415,586" coordsize="10,20">
              <v:shape style="position:absolute;left:3415;top:586;width:10;height:20" coordorigin="3415,586" coordsize="10,20" path="m3415,605l3425,605,3425,586,3415,586,3415,605xe" filled="true" fillcolor="#000000" stroked="false">
                <v:path arrowok="t"/>
                <v:fill type="solid"/>
              </v:shape>
            </v:group>
            <v:group style="position:absolute;left:3415;top:605;width:10;height:20" coordorigin="3415,605" coordsize="10,20">
              <v:shape style="position:absolute;left:3415;top:605;width:10;height:20" coordorigin="3415,605" coordsize="10,20" path="m3415,624l3425,624,3425,605,3415,605,3415,624xe" filled="true" fillcolor="#000000" stroked="false">
                <v:path arrowok="t"/>
                <v:fill type="solid"/>
              </v:shape>
            </v:group>
            <v:group style="position:absolute;left:3415;top:624;width:10;height:20" coordorigin="3415,624" coordsize="10,20">
              <v:shape style="position:absolute;left:3415;top:624;width:10;height:20" coordorigin="3415,624" coordsize="10,20" path="m3415,644l3425,644,3425,624,3415,624,3415,644xe" filled="true" fillcolor="#000000" stroked="false">
                <v:path arrowok="t"/>
                <v:fill type="solid"/>
              </v:shape>
            </v:group>
            <v:group style="position:absolute;left:3415;top:644;width:10;height:20" coordorigin="3415,644" coordsize="10,20">
              <v:shape style="position:absolute;left:3415;top:644;width:10;height:20" coordorigin="3415,644" coordsize="10,20" path="m3415,663l3425,663,3425,644,3415,644,3415,663xe" filled="true" fillcolor="#000000" stroked="false">
                <v:path arrowok="t"/>
                <v:fill type="solid"/>
              </v:shape>
            </v:group>
            <v:group style="position:absolute;left:3415;top:663;width:10;height:20" coordorigin="3415,663" coordsize="10,20">
              <v:shape style="position:absolute;left:3415;top:663;width:10;height:20" coordorigin="3415,663" coordsize="10,20" path="m3415,682l3425,682,3425,663,3415,663,3415,682xe" filled="true" fillcolor="#000000" stroked="false">
                <v:path arrowok="t"/>
                <v:fill type="solid"/>
              </v:shape>
            </v:group>
            <v:group style="position:absolute;left:3415;top:682;width:10;height:20" coordorigin="3415,682" coordsize="10,20">
              <v:shape style="position:absolute;left:3415;top:682;width:10;height:20" coordorigin="3415,682" coordsize="10,20" path="m3415,701l3425,701,3425,682,3415,682,3415,701xe" filled="true" fillcolor="#000000" stroked="false">
                <v:path arrowok="t"/>
                <v:fill type="solid"/>
              </v:shape>
            </v:group>
            <v:group style="position:absolute;left:3415;top:701;width:10;height:20" coordorigin="3415,701" coordsize="10,20">
              <v:shape style="position:absolute;left:3415;top:701;width:10;height:20" coordorigin="3415,701" coordsize="10,20" path="m3415,720l3425,720,3425,701,3415,701,3415,720xe" filled="true" fillcolor="#000000" stroked="false">
                <v:path arrowok="t"/>
                <v:fill type="solid"/>
              </v:shape>
            </v:group>
            <v:group style="position:absolute;left:3415;top:720;width:10;height:20" coordorigin="3415,720" coordsize="10,20">
              <v:shape style="position:absolute;left:3415;top:720;width:10;height:20" coordorigin="3415,720" coordsize="10,20" path="m3415,740l3425,740,3425,720,3415,720,3415,740xe" filled="true" fillcolor="#000000" stroked="false">
                <v:path arrowok="t"/>
                <v:fill type="solid"/>
              </v:shape>
            </v:group>
            <v:group style="position:absolute;left:3415;top:740;width:10;height:20" coordorigin="3415,740" coordsize="10,20">
              <v:shape style="position:absolute;left:3415;top:740;width:10;height:20" coordorigin="3415,740" coordsize="10,20" path="m3415,759l3425,759,3425,740,3415,740,3415,759xe" filled="true" fillcolor="#000000" stroked="false">
                <v:path arrowok="t"/>
                <v:fill type="solid"/>
              </v:shape>
            </v:group>
            <v:group style="position:absolute;left:3415;top:759;width:10;height:20" coordorigin="3415,759" coordsize="10,20">
              <v:shape style="position:absolute;left:3415;top:759;width:10;height:20" coordorigin="3415,759" coordsize="10,20" path="m3415,778l3425,778,3425,759,3415,759,3415,778xe" filled="true" fillcolor="#000000" stroked="false">
                <v:path arrowok="t"/>
                <v:fill type="solid"/>
              </v:shape>
            </v:group>
            <v:group style="position:absolute;left:3415;top:778;width:10;height:20" coordorigin="3415,778" coordsize="10,20">
              <v:shape style="position:absolute;left:3415;top:778;width:10;height:20" coordorigin="3415,778" coordsize="10,20" path="m3415,797l3425,797,3425,778,3415,778,3415,797xe" filled="true" fillcolor="#000000" stroked="false">
                <v:path arrowok="t"/>
                <v:fill type="solid"/>
              </v:shape>
            </v:group>
            <v:group style="position:absolute;left:3415;top:797;width:10;height:20" coordorigin="3415,797" coordsize="10,20">
              <v:shape style="position:absolute;left:3415;top:797;width:10;height:20" coordorigin="3415,797" coordsize="10,20" path="m3415,816l3425,816,3425,797,3415,797,3415,816xe" filled="true" fillcolor="#000000" stroked="false">
                <v:path arrowok="t"/>
                <v:fill type="solid"/>
              </v:shape>
            </v:group>
            <v:group style="position:absolute;left:3415;top:816;width:10;height:20" coordorigin="3415,816" coordsize="10,20">
              <v:shape style="position:absolute;left:3415;top:816;width:10;height:20" coordorigin="3415,816" coordsize="10,20" path="m3415,836l3425,836,3425,816,3415,816,3415,836xe" filled="true" fillcolor="#000000" stroked="false">
                <v:path arrowok="t"/>
                <v:fill type="solid"/>
              </v:shape>
            </v:group>
            <v:group style="position:absolute;left:3415;top:836;width:10;height:20" coordorigin="3415,836" coordsize="10,20">
              <v:shape style="position:absolute;left:3415;top:836;width:10;height:20" coordorigin="3415,836" coordsize="10,20" path="m3415,855l3425,855,3425,836,3415,836,3415,855xe" filled="true" fillcolor="#000000" stroked="false">
                <v:path arrowok="t"/>
                <v:fill type="solid"/>
              </v:shape>
            </v:group>
            <v:group style="position:absolute;left:3415;top:855;width:10;height:20" coordorigin="3415,855" coordsize="10,20">
              <v:shape style="position:absolute;left:3415;top:855;width:10;height:20" coordorigin="3415,855" coordsize="10,20" path="m3415,874l3425,874,3425,855,3415,855,3415,874xe" filled="true" fillcolor="#000000" stroked="false">
                <v:path arrowok="t"/>
                <v:fill type="solid"/>
              </v:shape>
            </v:group>
            <v:group style="position:absolute;left:3415;top:874;width:10;height:20" coordorigin="3415,874" coordsize="10,20">
              <v:shape style="position:absolute;left:3415;top:874;width:10;height:20" coordorigin="3415,874" coordsize="10,20" path="m3415,893l3425,893,3425,874,3415,874,3415,893xe" filled="true" fillcolor="#000000" stroked="false">
                <v:path arrowok="t"/>
                <v:fill type="solid"/>
              </v:shape>
            </v:group>
            <v:group style="position:absolute;left:3415;top:893;width:10;height:20" coordorigin="3415,893" coordsize="10,20">
              <v:shape style="position:absolute;left:3415;top:893;width:10;height:20" coordorigin="3415,893" coordsize="10,20" path="m3415,912l3425,912,3425,893,3415,893,3415,912xe" filled="true" fillcolor="#000000" stroked="false">
                <v:path arrowok="t"/>
                <v:fill type="solid"/>
              </v:shape>
            </v:group>
            <v:group style="position:absolute;left:3415;top:912;width:10;height:20" coordorigin="3415,912" coordsize="10,20">
              <v:shape style="position:absolute;left:3415;top:912;width:10;height:20" coordorigin="3415,912" coordsize="10,20" path="m3415,932l3425,932,3425,912,3415,912,3415,932xe" filled="true" fillcolor="#000000" stroked="false">
                <v:path arrowok="t"/>
                <v:fill type="solid"/>
              </v:shape>
            </v:group>
            <v:group style="position:absolute;left:3415;top:932;width:10;height:20" coordorigin="3415,932" coordsize="10,20">
              <v:shape style="position:absolute;left:3415;top:932;width:10;height:20" coordorigin="3415,932" coordsize="10,20" path="m3415,951l3425,951,3425,932,3415,932,3415,951xe" filled="true" fillcolor="#000000" stroked="false">
                <v:path arrowok="t"/>
                <v:fill type="solid"/>
              </v:shape>
            </v:group>
            <v:group style="position:absolute;left:3415;top:951;width:10;height:20" coordorigin="3415,951" coordsize="10,20">
              <v:shape style="position:absolute;left:3415;top:951;width:10;height:20" coordorigin="3415,951" coordsize="10,20" path="m3415,970l3425,970,3425,951,3415,951,3415,970xe" filled="true" fillcolor="#000000" stroked="false">
                <v:path arrowok="t"/>
                <v:fill type="solid"/>
              </v:shape>
            </v:group>
            <v:group style="position:absolute;left:3415;top:970;width:10;height:20" coordorigin="3415,970" coordsize="10,20">
              <v:shape style="position:absolute;left:3415;top:970;width:10;height:20" coordorigin="3415,970" coordsize="10,20" path="m3415,989l3425,989,3425,970,3415,970,3415,989xe" filled="true" fillcolor="#000000" stroked="false">
                <v:path arrowok="t"/>
                <v:fill type="solid"/>
              </v:shape>
            </v:group>
            <v:group style="position:absolute;left:3415;top:989;width:10;height:20" coordorigin="3415,989" coordsize="10,20">
              <v:shape style="position:absolute;left:3415;top:989;width:10;height:20" coordorigin="3415,989" coordsize="10,20" path="m3415,1008l3425,1008,3425,989,3415,989,3415,1008xe" filled="true" fillcolor="#000000" stroked="false">
                <v:path arrowok="t"/>
                <v:fill type="solid"/>
              </v:shape>
            </v:group>
            <v:group style="position:absolute;left:3415;top:1008;width:10;height:20" coordorigin="3415,1008" coordsize="10,20">
              <v:shape style="position:absolute;left:3415;top:1008;width:10;height:20" coordorigin="3415,1008" coordsize="10,20" path="m3415,1028l3425,1028,3425,1008,3415,1008,3415,1028xe" filled="true" fillcolor="#000000" stroked="false">
                <v:path arrowok="t"/>
                <v:fill type="solid"/>
              </v:shape>
            </v:group>
            <v:group style="position:absolute;left:3415;top:1028;width:10;height:20" coordorigin="3415,1028" coordsize="10,20">
              <v:shape style="position:absolute;left:3415;top:1028;width:10;height:20" coordorigin="3415,1028" coordsize="10,20" path="m3415,1047l3425,1047,3425,1028,3415,1028,3415,1047xe" filled="true" fillcolor="#000000" stroked="false">
                <v:path arrowok="t"/>
                <v:fill type="solid"/>
              </v:shape>
            </v:group>
            <v:group style="position:absolute;left:3415;top:1047;width:10;height:20" coordorigin="3415,1047" coordsize="10,20">
              <v:shape style="position:absolute;left:3415;top:1047;width:10;height:20" coordorigin="3415,1047" coordsize="10,20" path="m3415,1066l3425,1066,3425,1047,3415,1047,3415,1066xe" filled="true" fillcolor="#000000" stroked="false">
                <v:path arrowok="t"/>
                <v:fill type="solid"/>
              </v:shape>
            </v:group>
            <v:group style="position:absolute;left:3415;top:1066;width:10;height:20" coordorigin="3415,1066" coordsize="10,20">
              <v:shape style="position:absolute;left:3415;top:1066;width:10;height:20" coordorigin="3415,1066" coordsize="10,20" path="m3415,1085l3425,1085,3425,1066,3415,1066,3415,1085xe" filled="true" fillcolor="#000000" stroked="false">
                <v:path arrowok="t"/>
                <v:fill type="solid"/>
              </v:shape>
            </v:group>
            <v:group style="position:absolute;left:3415;top:1085;width:10;height:20" coordorigin="3415,1085" coordsize="10,20">
              <v:shape style="position:absolute;left:3415;top:1085;width:10;height:20" coordorigin="3415,1085" coordsize="10,20" path="m3415,1104l3425,1104,3425,1085,3415,1085,3415,1104xe" filled="true" fillcolor="#000000" stroked="false">
                <v:path arrowok="t"/>
                <v:fill type="solid"/>
              </v:shape>
            </v:group>
            <v:group style="position:absolute;left:3415;top:1104;width:10;height:20" coordorigin="3415,1104" coordsize="10,20">
              <v:shape style="position:absolute;left:3415;top:1104;width:10;height:20" coordorigin="3415,1104" coordsize="10,20" path="m3415,1124l3425,1124,3425,1104,3415,1104,3415,1124xe" filled="true" fillcolor="#000000" stroked="false">
                <v:path arrowok="t"/>
                <v:fill type="solid"/>
              </v:shape>
            </v:group>
            <v:group style="position:absolute;left:3415;top:1124;width:10;height:20" coordorigin="3415,1124" coordsize="10,20">
              <v:shape style="position:absolute;left:3415;top:1124;width:10;height:20" coordorigin="3415,1124" coordsize="10,20" path="m3415,1143l3425,1143,3425,1124,3415,1124,3415,1143xe" filled="true" fillcolor="#000000" stroked="false">
                <v:path arrowok="t"/>
                <v:fill type="solid"/>
              </v:shape>
            </v:group>
            <v:group style="position:absolute;left:3415;top:1143;width:10;height:20" coordorigin="3415,1143" coordsize="10,20">
              <v:shape style="position:absolute;left:3415;top:1143;width:10;height:20" coordorigin="3415,1143" coordsize="10,20" path="m3415,1162l3425,1162,3425,1143,3415,1143,3415,1162xe" filled="true" fillcolor="#000000" stroked="false">
                <v:path arrowok="t"/>
                <v:fill type="solid"/>
              </v:shape>
            </v:group>
            <v:group style="position:absolute;left:3415;top:1162;width:10;height:20" coordorigin="3415,1162" coordsize="10,20">
              <v:shape style="position:absolute;left:3415;top:1162;width:10;height:20" coordorigin="3415,1162" coordsize="10,20" path="m3415,1181l3425,1181,3425,1162,3415,1162,3415,1181xe" filled="true" fillcolor="#000000" stroked="false">
                <v:path arrowok="t"/>
                <v:fill type="solid"/>
              </v:shape>
            </v:group>
            <v:group style="position:absolute;left:3415;top:1181;width:10;height:20" coordorigin="3415,1181" coordsize="10,20">
              <v:shape style="position:absolute;left:3415;top:1181;width:10;height:20" coordorigin="3415,1181" coordsize="10,20" path="m3415,1200l3425,1200,3425,1181,3415,1181,3415,1200xe" filled="true" fillcolor="#000000" stroked="false">
                <v:path arrowok="t"/>
                <v:fill type="solid"/>
              </v:shape>
            </v:group>
            <v:group style="position:absolute;left:3415;top:1200;width:10;height:20" coordorigin="3415,1200" coordsize="10,20">
              <v:shape style="position:absolute;left:3415;top:1200;width:10;height:20" coordorigin="3415,1200" coordsize="10,20" path="m3415,1220l3425,1220,3425,1200,3415,1200,3415,1220xe" filled="true" fillcolor="#000000" stroked="false">
                <v:path arrowok="t"/>
                <v:fill type="solid"/>
              </v:shape>
            </v:group>
            <v:group style="position:absolute;left:3415;top:1220;width:10;height:20" coordorigin="3415,1220" coordsize="10,20">
              <v:shape style="position:absolute;left:3415;top:1220;width:10;height:20" coordorigin="3415,1220" coordsize="10,20" path="m3415,1239l3425,1239,3425,1220,3415,1220,3415,1239xe" filled="true" fillcolor="#000000" stroked="false">
                <v:path arrowok="t"/>
                <v:fill type="solid"/>
              </v:shape>
            </v:group>
            <v:group style="position:absolute;left:3415;top:1239;width:10;height:20" coordorigin="3415,1239" coordsize="10,20">
              <v:shape style="position:absolute;left:3415;top:1239;width:10;height:20" coordorigin="3415,1239" coordsize="10,20" path="m3415,1258l3425,1258,3425,1239,3415,1239,3415,1258xe" filled="true" fillcolor="#000000" stroked="false">
                <v:path arrowok="t"/>
                <v:fill type="solid"/>
              </v:shape>
            </v:group>
            <v:group style="position:absolute;left:3415;top:1258;width:10;height:20" coordorigin="3415,1258" coordsize="10,20">
              <v:shape style="position:absolute;left:3415;top:1258;width:10;height:20" coordorigin="3415,1258" coordsize="10,20" path="m3415,1277l3425,1277,3425,1258,3415,1258,3415,1277xe" filled="true" fillcolor="#000000" stroked="false">
                <v:path arrowok="t"/>
                <v:fill type="solid"/>
              </v:shape>
            </v:group>
            <v:group style="position:absolute;left:3415;top:1277;width:10;height:20" coordorigin="3415,1277" coordsize="10,20">
              <v:shape style="position:absolute;left:3415;top:1277;width:10;height:20" coordorigin="3415,1277" coordsize="10,20" path="m3415,1296l3425,1296,3425,1277,3415,1277,3415,1296xe" filled="true" fillcolor="#000000" stroked="false">
                <v:path arrowok="t"/>
                <v:fill type="solid"/>
              </v:shape>
            </v:group>
            <v:group style="position:absolute;left:3415;top:1296;width:10;height:20" coordorigin="3415,1296" coordsize="10,20">
              <v:shape style="position:absolute;left:3415;top:1296;width:10;height:20" coordorigin="3415,1296" coordsize="10,20" path="m3415,1316l3425,1316,3425,1296,3415,1296,3415,1316xe" filled="true" fillcolor="#000000" stroked="false">
                <v:path arrowok="t"/>
                <v:fill type="solid"/>
              </v:shape>
            </v:group>
            <v:group style="position:absolute;left:3415;top:1316;width:10;height:20" coordorigin="3415,1316" coordsize="10,20">
              <v:shape style="position:absolute;left:3415;top:1316;width:10;height:20" coordorigin="3415,1316" coordsize="10,20" path="m3415,1335l3425,1335,3425,1316,3415,1316,3415,1335xe" filled="true" fillcolor="#000000" stroked="false">
                <v:path arrowok="t"/>
                <v:fill type="solid"/>
              </v:shape>
            </v:group>
            <v:group style="position:absolute;left:3415;top:1335;width:10;height:20" coordorigin="3415,1335" coordsize="10,20">
              <v:shape style="position:absolute;left:3415;top:1335;width:10;height:20" coordorigin="3415,1335" coordsize="10,20" path="m3415,1354l3425,1354,3425,1335,3415,1335,3415,1354xe" filled="true" fillcolor="#000000" stroked="false">
                <v:path arrowok="t"/>
                <v:fill type="solid"/>
              </v:shape>
            </v:group>
            <v:group style="position:absolute;left:3415;top:1354;width:10;height:20" coordorigin="3415,1354" coordsize="10,20">
              <v:shape style="position:absolute;left:3415;top:1354;width:10;height:20" coordorigin="3415,1354" coordsize="10,20" path="m3415,1373l3425,1373,3425,1354,3415,1354,3415,1373xe" filled="true" fillcolor="#000000" stroked="false">
                <v:path arrowok="t"/>
                <v:fill type="solid"/>
              </v:shape>
            </v:group>
            <v:group style="position:absolute;left:3415;top:1373;width:10;height:20" coordorigin="3415,1373" coordsize="10,20">
              <v:shape style="position:absolute;left:3415;top:1373;width:10;height:20" coordorigin="3415,1373" coordsize="10,20" path="m3415,1392l3425,1392,3425,1373,3415,1373,3415,1392xe" filled="true" fillcolor="#000000" stroked="false">
                <v:path arrowok="t"/>
                <v:fill type="solid"/>
              </v:shape>
            </v:group>
            <v:group style="position:absolute;left:3415;top:1392;width:10;height:20" coordorigin="3415,1392" coordsize="10,20">
              <v:shape style="position:absolute;left:3415;top:1392;width:10;height:20" coordorigin="3415,1392" coordsize="10,20" path="m3415,1412l3425,1412,3425,1392,3415,1392,3415,1412xe" filled="true" fillcolor="#000000" stroked="false">
                <v:path arrowok="t"/>
                <v:fill type="solid"/>
              </v:shape>
            </v:group>
            <v:group style="position:absolute;left:3415;top:1412;width:10;height:20" coordorigin="3415,1412" coordsize="10,20">
              <v:shape style="position:absolute;left:3415;top:1412;width:10;height:20" coordorigin="3415,1412" coordsize="10,20" path="m3415,1431l3425,1431,3425,1412,3415,1412,3415,1431xe" filled="true" fillcolor="#000000" stroked="false">
                <v:path arrowok="t"/>
                <v:fill type="solid"/>
              </v:shape>
            </v:group>
            <v:group style="position:absolute;left:3415;top:1431;width:10;height:20" coordorigin="3415,1431" coordsize="10,20">
              <v:shape style="position:absolute;left:3415;top:1431;width:10;height:20" coordorigin="3415,1431" coordsize="10,20" path="m3415,1450l3425,1450,3425,1431,3415,1431,3415,1450xe" filled="true" fillcolor="#000000" stroked="false">
                <v:path arrowok="t"/>
                <v:fill type="solid"/>
              </v:shape>
            </v:group>
            <v:group style="position:absolute;left:3415;top:1450;width:10;height:20" coordorigin="3415,1450" coordsize="10,20">
              <v:shape style="position:absolute;left:3415;top:1450;width:10;height:20" coordorigin="3415,1450" coordsize="10,20" path="m3415,1469l3425,1469,3425,1450,3415,1450,3415,1469xe" filled="true" fillcolor="#000000" stroked="false">
                <v:path arrowok="t"/>
                <v:fill type="solid"/>
              </v:shape>
            </v:group>
            <v:group style="position:absolute;left:3415;top:1469;width:10;height:20" coordorigin="3415,1469" coordsize="10,20">
              <v:shape style="position:absolute;left:3415;top:1469;width:10;height:20" coordorigin="3415,1469" coordsize="10,20" path="m3415,1488l3425,1488,3425,1469,3415,1469,3415,1488xe" filled="true" fillcolor="#000000" stroked="false">
                <v:path arrowok="t"/>
                <v:fill type="solid"/>
              </v:shape>
            </v:group>
            <v:group style="position:absolute;left:3415;top:1488;width:10;height:20" coordorigin="3415,1488" coordsize="10,20">
              <v:shape style="position:absolute;left:3415;top:1488;width:10;height:20" coordorigin="3415,1488" coordsize="10,20" path="m3415,1508l3425,1508,3425,1488,3415,1488,3415,1508xe" filled="true" fillcolor="#000000" stroked="false">
                <v:path arrowok="t"/>
                <v:fill type="solid"/>
              </v:shape>
            </v:group>
            <v:group style="position:absolute;left:3415;top:1508;width:10;height:20" coordorigin="3415,1508" coordsize="10,20">
              <v:shape style="position:absolute;left:3415;top:1508;width:10;height:20" coordorigin="3415,1508" coordsize="10,20" path="m3415,1527l3425,1527,3425,1508,3415,1508,3415,1527xe" filled="true" fillcolor="#000000" stroked="false">
                <v:path arrowok="t"/>
                <v:fill type="solid"/>
              </v:shape>
            </v:group>
            <v:group style="position:absolute;left:3415;top:1533;width:10;height:2" coordorigin="3415,1533" coordsize="10,2">
              <v:shape style="position:absolute;left:3415;top:1533;width:10;height:2" coordorigin="3415,1533" coordsize="10,0" path="m3415,1533l3425,1533e" filled="false" stroked="true" strokeweight=".600010pt" strokecolor="#000000">
                <v:path arrowok="t"/>
              </v:shape>
            </v:group>
            <v:group style="position:absolute;left:3415;top:1553;width:29;height:2" coordorigin="3415,1553" coordsize="29,2">
              <v:shape style="position:absolute;left:3415;top:1553;width:29;height:2" coordorigin="3415,1553" coordsize="29,0" path="m3415,1553l3444,1553e" filled="false" stroked="true" strokeweight="1.44pt" strokecolor="#000000">
                <v:path arrowok="t"/>
              </v:shape>
            </v:group>
            <v:group style="position:absolute;left:3444;top:1553;width:1139;height:2" coordorigin="3444,1553" coordsize="1139,2">
              <v:shape style="position:absolute;left:3444;top:1553;width:1139;height:2" coordorigin="3444,1553" coordsize="1139,0" path="m3444,1553l4582,1553e" filled="false" stroked="true" strokeweight="1.44pt" strokecolor="#000000">
                <v:path arrowok="t"/>
              </v:shape>
            </v:group>
            <v:group style="position:absolute;left:4582;top:413;width:10;height:20" coordorigin="4582,413" coordsize="10,20">
              <v:shape style="position:absolute;left:4582;top:413;width:10;height:20" coordorigin="4582,413" coordsize="10,20" path="m4582,432l4592,432,4592,413,4582,413,4582,432xe" filled="true" fillcolor="#000000" stroked="false">
                <v:path arrowok="t"/>
                <v:fill type="solid"/>
              </v:shape>
            </v:group>
            <v:group style="position:absolute;left:4582;top:432;width:10;height:20" coordorigin="4582,432" coordsize="10,20">
              <v:shape style="position:absolute;left:4582;top:432;width:10;height:20" coordorigin="4582,432" coordsize="10,20" path="m4582,452l4592,452,4592,432,4582,432,4582,452xe" filled="true" fillcolor="#000000" stroked="false">
                <v:path arrowok="t"/>
                <v:fill type="solid"/>
              </v:shape>
            </v:group>
            <v:group style="position:absolute;left:4582;top:452;width:10;height:20" coordorigin="4582,452" coordsize="10,20">
              <v:shape style="position:absolute;left:4582;top:452;width:10;height:20" coordorigin="4582,452" coordsize="10,20" path="m4582,471l4592,471,4592,452,4582,452,4582,471xe" filled="true" fillcolor="#000000" stroked="false">
                <v:path arrowok="t"/>
                <v:fill type="solid"/>
              </v:shape>
            </v:group>
            <v:group style="position:absolute;left:4582;top:471;width:10;height:20" coordorigin="4582,471" coordsize="10,20">
              <v:shape style="position:absolute;left:4582;top:471;width:10;height:20" coordorigin="4582,471" coordsize="10,20" path="m4582,490l4592,490,4592,471,4582,471,4582,490xe" filled="true" fillcolor="#000000" stroked="false">
                <v:path arrowok="t"/>
                <v:fill type="solid"/>
              </v:shape>
            </v:group>
            <v:group style="position:absolute;left:4582;top:490;width:10;height:20" coordorigin="4582,490" coordsize="10,20">
              <v:shape style="position:absolute;left:4582;top:490;width:10;height:20" coordorigin="4582,490" coordsize="10,20" path="m4582,509l4592,509,4592,490,4582,490,4582,509xe" filled="true" fillcolor="#000000" stroked="false">
                <v:path arrowok="t"/>
                <v:fill type="solid"/>
              </v:shape>
            </v:group>
            <v:group style="position:absolute;left:4582;top:509;width:10;height:20" coordorigin="4582,509" coordsize="10,20">
              <v:shape style="position:absolute;left:4582;top:509;width:10;height:20" coordorigin="4582,509" coordsize="10,20" path="m4582,528l4592,528,4592,509,4582,509,4582,528xe" filled="true" fillcolor="#000000" stroked="false">
                <v:path arrowok="t"/>
                <v:fill type="solid"/>
              </v:shape>
            </v:group>
            <v:group style="position:absolute;left:4582;top:528;width:10;height:20" coordorigin="4582,528" coordsize="10,20">
              <v:shape style="position:absolute;left:4582;top:528;width:10;height:20" coordorigin="4582,528" coordsize="10,20" path="m4582,548l4592,548,4592,528,4582,528,4582,548xe" filled="true" fillcolor="#000000" stroked="false">
                <v:path arrowok="t"/>
                <v:fill type="solid"/>
              </v:shape>
            </v:group>
            <v:group style="position:absolute;left:4582;top:548;width:10;height:20" coordorigin="4582,548" coordsize="10,20">
              <v:shape style="position:absolute;left:4582;top:548;width:10;height:20" coordorigin="4582,548" coordsize="10,20" path="m4582,567l4592,567,4592,548,4582,548,4582,567xe" filled="true" fillcolor="#000000" stroked="false">
                <v:path arrowok="t"/>
                <v:fill type="solid"/>
              </v:shape>
            </v:group>
            <v:group style="position:absolute;left:4582;top:567;width:10;height:20" coordorigin="4582,567" coordsize="10,20">
              <v:shape style="position:absolute;left:4582;top:567;width:10;height:20" coordorigin="4582,567" coordsize="10,20" path="m4582,586l4592,586,4592,567,4582,567,4582,586xe" filled="true" fillcolor="#000000" stroked="false">
                <v:path arrowok="t"/>
                <v:fill type="solid"/>
              </v:shape>
            </v:group>
            <v:group style="position:absolute;left:4582;top:586;width:10;height:20" coordorigin="4582,586" coordsize="10,20">
              <v:shape style="position:absolute;left:4582;top:586;width:10;height:20" coordorigin="4582,586" coordsize="10,20" path="m4582,605l4592,605,4592,586,4582,586,4582,605xe" filled="true" fillcolor="#000000" stroked="false">
                <v:path arrowok="t"/>
                <v:fill type="solid"/>
              </v:shape>
            </v:group>
            <v:group style="position:absolute;left:4582;top:605;width:10;height:20" coordorigin="4582,605" coordsize="10,20">
              <v:shape style="position:absolute;left:4582;top:605;width:10;height:20" coordorigin="4582,605" coordsize="10,20" path="m4582,624l4592,624,4592,605,4582,605,4582,624xe" filled="true" fillcolor="#000000" stroked="false">
                <v:path arrowok="t"/>
                <v:fill type="solid"/>
              </v:shape>
            </v:group>
            <v:group style="position:absolute;left:4582;top:624;width:10;height:20" coordorigin="4582,624" coordsize="10,20">
              <v:shape style="position:absolute;left:4582;top:624;width:10;height:20" coordorigin="4582,624" coordsize="10,20" path="m4582,644l4592,644,4592,624,4582,624,4582,644xe" filled="true" fillcolor="#000000" stroked="false">
                <v:path arrowok="t"/>
                <v:fill type="solid"/>
              </v:shape>
            </v:group>
            <v:group style="position:absolute;left:4582;top:644;width:10;height:20" coordorigin="4582,644" coordsize="10,20">
              <v:shape style="position:absolute;left:4582;top:644;width:10;height:20" coordorigin="4582,644" coordsize="10,20" path="m4582,663l4592,663,4592,644,4582,644,4582,663xe" filled="true" fillcolor="#000000" stroked="false">
                <v:path arrowok="t"/>
                <v:fill type="solid"/>
              </v:shape>
            </v:group>
            <v:group style="position:absolute;left:4582;top:663;width:10;height:20" coordorigin="4582,663" coordsize="10,20">
              <v:shape style="position:absolute;left:4582;top:663;width:10;height:20" coordorigin="4582,663" coordsize="10,20" path="m4582,682l4592,682,4592,663,4582,663,4582,682xe" filled="true" fillcolor="#000000" stroked="false">
                <v:path arrowok="t"/>
                <v:fill type="solid"/>
              </v:shape>
            </v:group>
            <v:group style="position:absolute;left:4582;top:682;width:10;height:20" coordorigin="4582,682" coordsize="10,20">
              <v:shape style="position:absolute;left:4582;top:682;width:10;height:20" coordorigin="4582,682" coordsize="10,20" path="m4582,701l4592,701,4592,682,4582,682,4582,701xe" filled="true" fillcolor="#000000" stroked="false">
                <v:path arrowok="t"/>
                <v:fill type="solid"/>
              </v:shape>
            </v:group>
            <v:group style="position:absolute;left:4582;top:701;width:10;height:20" coordorigin="4582,701" coordsize="10,20">
              <v:shape style="position:absolute;left:4582;top:701;width:10;height:20" coordorigin="4582,701" coordsize="10,20" path="m4582,720l4592,720,4592,701,4582,701,4582,720xe" filled="true" fillcolor="#000000" stroked="false">
                <v:path arrowok="t"/>
                <v:fill type="solid"/>
              </v:shape>
            </v:group>
            <v:group style="position:absolute;left:4582;top:720;width:10;height:20" coordorigin="4582,720" coordsize="10,20">
              <v:shape style="position:absolute;left:4582;top:720;width:10;height:20" coordorigin="4582,720" coordsize="10,20" path="m4582,740l4592,740,4592,720,4582,720,4582,740xe" filled="true" fillcolor="#000000" stroked="false">
                <v:path arrowok="t"/>
                <v:fill type="solid"/>
              </v:shape>
            </v:group>
            <v:group style="position:absolute;left:4582;top:740;width:10;height:20" coordorigin="4582,740" coordsize="10,20">
              <v:shape style="position:absolute;left:4582;top:740;width:10;height:20" coordorigin="4582,740" coordsize="10,20" path="m4582,759l4592,759,4592,740,4582,740,4582,759xe" filled="true" fillcolor="#000000" stroked="false">
                <v:path arrowok="t"/>
                <v:fill type="solid"/>
              </v:shape>
            </v:group>
            <v:group style="position:absolute;left:4582;top:759;width:10;height:20" coordorigin="4582,759" coordsize="10,20">
              <v:shape style="position:absolute;left:4582;top:759;width:10;height:20" coordorigin="4582,759" coordsize="10,20" path="m4582,778l4592,778,4592,759,4582,759,4582,778xe" filled="true" fillcolor="#000000" stroked="false">
                <v:path arrowok="t"/>
                <v:fill type="solid"/>
              </v:shape>
            </v:group>
            <v:group style="position:absolute;left:4582;top:778;width:10;height:20" coordorigin="4582,778" coordsize="10,20">
              <v:shape style="position:absolute;left:4582;top:778;width:10;height:20" coordorigin="4582,778" coordsize="10,20" path="m4582,797l4592,797,4592,778,4582,778,4582,797xe" filled="true" fillcolor="#000000" stroked="false">
                <v:path arrowok="t"/>
                <v:fill type="solid"/>
              </v:shape>
            </v:group>
            <v:group style="position:absolute;left:4582;top:797;width:10;height:20" coordorigin="4582,797" coordsize="10,20">
              <v:shape style="position:absolute;left:4582;top:797;width:10;height:20" coordorigin="4582,797" coordsize="10,20" path="m4582,816l4592,816,4592,797,4582,797,4582,816xe" filled="true" fillcolor="#000000" stroked="false">
                <v:path arrowok="t"/>
                <v:fill type="solid"/>
              </v:shape>
            </v:group>
            <v:group style="position:absolute;left:4582;top:816;width:10;height:20" coordorigin="4582,816" coordsize="10,20">
              <v:shape style="position:absolute;left:4582;top:816;width:10;height:20" coordorigin="4582,816" coordsize="10,20" path="m4582,836l4592,836,4592,816,4582,816,4582,836xe" filled="true" fillcolor="#000000" stroked="false">
                <v:path arrowok="t"/>
                <v:fill type="solid"/>
              </v:shape>
            </v:group>
            <v:group style="position:absolute;left:4582;top:836;width:10;height:20" coordorigin="4582,836" coordsize="10,20">
              <v:shape style="position:absolute;left:4582;top:836;width:10;height:20" coordorigin="4582,836" coordsize="10,20" path="m4582,855l4592,855,4592,836,4582,836,4582,855xe" filled="true" fillcolor="#000000" stroked="false">
                <v:path arrowok="t"/>
                <v:fill type="solid"/>
              </v:shape>
            </v:group>
            <v:group style="position:absolute;left:4582;top:855;width:10;height:20" coordorigin="4582,855" coordsize="10,20">
              <v:shape style="position:absolute;left:4582;top:855;width:10;height:20" coordorigin="4582,855" coordsize="10,20" path="m4582,874l4592,874,4592,855,4582,855,4582,874xe" filled="true" fillcolor="#000000" stroked="false">
                <v:path arrowok="t"/>
                <v:fill type="solid"/>
              </v:shape>
            </v:group>
            <v:group style="position:absolute;left:4582;top:874;width:10;height:20" coordorigin="4582,874" coordsize="10,20">
              <v:shape style="position:absolute;left:4582;top:874;width:10;height:20" coordorigin="4582,874" coordsize="10,20" path="m4582,893l4592,893,4592,874,4582,874,4582,893xe" filled="true" fillcolor="#000000" stroked="false">
                <v:path arrowok="t"/>
                <v:fill type="solid"/>
              </v:shape>
            </v:group>
            <v:group style="position:absolute;left:4582;top:893;width:10;height:20" coordorigin="4582,893" coordsize="10,20">
              <v:shape style="position:absolute;left:4582;top:893;width:10;height:20" coordorigin="4582,893" coordsize="10,20" path="m4582,912l4592,912,4592,893,4582,893,4582,912xe" filled="true" fillcolor="#000000" stroked="false">
                <v:path arrowok="t"/>
                <v:fill type="solid"/>
              </v:shape>
            </v:group>
            <v:group style="position:absolute;left:4582;top:912;width:10;height:20" coordorigin="4582,912" coordsize="10,20">
              <v:shape style="position:absolute;left:4582;top:912;width:10;height:20" coordorigin="4582,912" coordsize="10,20" path="m4582,932l4592,932,4592,912,4582,912,4582,932xe" filled="true" fillcolor="#000000" stroked="false">
                <v:path arrowok="t"/>
                <v:fill type="solid"/>
              </v:shape>
            </v:group>
            <v:group style="position:absolute;left:4582;top:932;width:10;height:20" coordorigin="4582,932" coordsize="10,20">
              <v:shape style="position:absolute;left:4582;top:932;width:10;height:20" coordorigin="4582,932" coordsize="10,20" path="m4582,951l4592,951,4592,932,4582,932,4582,951xe" filled="true" fillcolor="#000000" stroked="false">
                <v:path arrowok="t"/>
                <v:fill type="solid"/>
              </v:shape>
            </v:group>
            <v:group style="position:absolute;left:4582;top:951;width:10;height:20" coordorigin="4582,951" coordsize="10,20">
              <v:shape style="position:absolute;left:4582;top:951;width:10;height:20" coordorigin="4582,951" coordsize="10,20" path="m4582,970l4592,970,4592,951,4582,951,4582,970xe" filled="true" fillcolor="#000000" stroked="false">
                <v:path arrowok="t"/>
                <v:fill type="solid"/>
              </v:shape>
            </v:group>
            <v:group style="position:absolute;left:4582;top:970;width:10;height:20" coordorigin="4582,970" coordsize="10,20">
              <v:shape style="position:absolute;left:4582;top:970;width:10;height:20" coordorigin="4582,970" coordsize="10,20" path="m4582,989l4592,989,4592,970,4582,970,4582,989xe" filled="true" fillcolor="#000000" stroked="false">
                <v:path arrowok="t"/>
                <v:fill type="solid"/>
              </v:shape>
            </v:group>
            <v:group style="position:absolute;left:4582;top:989;width:10;height:20" coordorigin="4582,989" coordsize="10,20">
              <v:shape style="position:absolute;left:4582;top:989;width:10;height:20" coordorigin="4582,989" coordsize="10,20" path="m4582,1008l4592,1008,4592,989,4582,989,4582,1008xe" filled="true" fillcolor="#000000" stroked="false">
                <v:path arrowok="t"/>
                <v:fill type="solid"/>
              </v:shape>
            </v:group>
            <v:group style="position:absolute;left:4582;top:1008;width:10;height:20" coordorigin="4582,1008" coordsize="10,20">
              <v:shape style="position:absolute;left:4582;top:1008;width:10;height:20" coordorigin="4582,1008" coordsize="10,20" path="m4582,1028l4592,1028,4592,1008,4582,1008,4582,1028xe" filled="true" fillcolor="#000000" stroked="false">
                <v:path arrowok="t"/>
                <v:fill type="solid"/>
              </v:shape>
            </v:group>
            <v:group style="position:absolute;left:4582;top:1028;width:10;height:20" coordorigin="4582,1028" coordsize="10,20">
              <v:shape style="position:absolute;left:4582;top:1028;width:10;height:20" coordorigin="4582,1028" coordsize="10,20" path="m4582,1047l4592,1047,4592,1028,4582,1028,4582,1047xe" filled="true" fillcolor="#000000" stroked="false">
                <v:path arrowok="t"/>
                <v:fill type="solid"/>
              </v:shape>
            </v:group>
            <v:group style="position:absolute;left:4582;top:1047;width:10;height:20" coordorigin="4582,1047" coordsize="10,20">
              <v:shape style="position:absolute;left:4582;top:1047;width:10;height:20" coordorigin="4582,1047" coordsize="10,20" path="m4582,1066l4592,1066,4592,1047,4582,1047,4582,1066xe" filled="true" fillcolor="#000000" stroked="false">
                <v:path arrowok="t"/>
                <v:fill type="solid"/>
              </v:shape>
            </v:group>
            <v:group style="position:absolute;left:4582;top:1066;width:10;height:20" coordorigin="4582,1066" coordsize="10,20">
              <v:shape style="position:absolute;left:4582;top:1066;width:10;height:20" coordorigin="4582,1066" coordsize="10,20" path="m4582,1085l4592,1085,4592,1066,4582,1066,4582,1085xe" filled="true" fillcolor="#000000" stroked="false">
                <v:path arrowok="t"/>
                <v:fill type="solid"/>
              </v:shape>
            </v:group>
            <v:group style="position:absolute;left:4582;top:1085;width:10;height:20" coordorigin="4582,1085" coordsize="10,20">
              <v:shape style="position:absolute;left:4582;top:1085;width:10;height:20" coordorigin="4582,1085" coordsize="10,20" path="m4582,1104l4592,1104,4592,1085,4582,1085,4582,1104xe" filled="true" fillcolor="#000000" stroked="false">
                <v:path arrowok="t"/>
                <v:fill type="solid"/>
              </v:shape>
            </v:group>
            <v:group style="position:absolute;left:4582;top:1104;width:10;height:20" coordorigin="4582,1104" coordsize="10,20">
              <v:shape style="position:absolute;left:4582;top:1104;width:10;height:20" coordorigin="4582,1104" coordsize="10,20" path="m4582,1124l4592,1124,4592,1104,4582,1104,4582,1124xe" filled="true" fillcolor="#000000" stroked="false">
                <v:path arrowok="t"/>
                <v:fill type="solid"/>
              </v:shape>
            </v:group>
            <v:group style="position:absolute;left:4582;top:1124;width:10;height:20" coordorigin="4582,1124" coordsize="10,20">
              <v:shape style="position:absolute;left:4582;top:1124;width:10;height:20" coordorigin="4582,1124" coordsize="10,20" path="m4582,1143l4592,1143,4592,1124,4582,1124,4582,1143xe" filled="true" fillcolor="#000000" stroked="false">
                <v:path arrowok="t"/>
                <v:fill type="solid"/>
              </v:shape>
            </v:group>
            <v:group style="position:absolute;left:4582;top:1143;width:10;height:20" coordorigin="4582,1143" coordsize="10,20">
              <v:shape style="position:absolute;left:4582;top:1143;width:10;height:20" coordorigin="4582,1143" coordsize="10,20" path="m4582,1162l4592,1162,4592,1143,4582,1143,4582,1162xe" filled="true" fillcolor="#000000" stroked="false">
                <v:path arrowok="t"/>
                <v:fill type="solid"/>
              </v:shape>
            </v:group>
            <v:group style="position:absolute;left:4582;top:1162;width:10;height:20" coordorigin="4582,1162" coordsize="10,20">
              <v:shape style="position:absolute;left:4582;top:1162;width:10;height:20" coordorigin="4582,1162" coordsize="10,20" path="m4582,1181l4592,1181,4592,1162,4582,1162,4582,1181xe" filled="true" fillcolor="#000000" stroked="false">
                <v:path arrowok="t"/>
                <v:fill type="solid"/>
              </v:shape>
            </v:group>
            <v:group style="position:absolute;left:4582;top:1181;width:10;height:20" coordorigin="4582,1181" coordsize="10,20">
              <v:shape style="position:absolute;left:4582;top:1181;width:10;height:20" coordorigin="4582,1181" coordsize="10,20" path="m4582,1200l4592,1200,4592,1181,4582,1181,4582,1200xe" filled="true" fillcolor="#000000" stroked="false">
                <v:path arrowok="t"/>
                <v:fill type="solid"/>
              </v:shape>
            </v:group>
            <v:group style="position:absolute;left:4582;top:1200;width:10;height:20" coordorigin="4582,1200" coordsize="10,20">
              <v:shape style="position:absolute;left:4582;top:1200;width:10;height:20" coordorigin="4582,1200" coordsize="10,20" path="m4582,1220l4592,1220,4592,1200,4582,1200,4582,1220xe" filled="true" fillcolor="#000000" stroked="false">
                <v:path arrowok="t"/>
                <v:fill type="solid"/>
              </v:shape>
            </v:group>
            <v:group style="position:absolute;left:4582;top:1220;width:10;height:20" coordorigin="4582,1220" coordsize="10,20">
              <v:shape style="position:absolute;left:4582;top:1220;width:10;height:20" coordorigin="4582,1220" coordsize="10,20" path="m4582,1239l4592,1239,4592,1220,4582,1220,4582,1239xe" filled="true" fillcolor="#000000" stroked="false">
                <v:path arrowok="t"/>
                <v:fill type="solid"/>
              </v:shape>
            </v:group>
            <v:group style="position:absolute;left:4582;top:1239;width:10;height:20" coordorigin="4582,1239" coordsize="10,20">
              <v:shape style="position:absolute;left:4582;top:1239;width:10;height:20" coordorigin="4582,1239" coordsize="10,20" path="m4582,1258l4592,1258,4592,1239,4582,1239,4582,1258xe" filled="true" fillcolor="#000000" stroked="false">
                <v:path arrowok="t"/>
                <v:fill type="solid"/>
              </v:shape>
            </v:group>
            <v:group style="position:absolute;left:4582;top:1258;width:10;height:20" coordorigin="4582,1258" coordsize="10,20">
              <v:shape style="position:absolute;left:4582;top:1258;width:10;height:20" coordorigin="4582,1258" coordsize="10,20" path="m4582,1277l4592,1277,4592,1258,4582,1258,4582,1277xe" filled="true" fillcolor="#000000" stroked="false">
                <v:path arrowok="t"/>
                <v:fill type="solid"/>
              </v:shape>
            </v:group>
            <v:group style="position:absolute;left:4582;top:1277;width:10;height:20" coordorigin="4582,1277" coordsize="10,20">
              <v:shape style="position:absolute;left:4582;top:1277;width:10;height:20" coordorigin="4582,1277" coordsize="10,20" path="m4582,1296l4592,1296,4592,1277,4582,1277,4582,1296xe" filled="true" fillcolor="#000000" stroked="false">
                <v:path arrowok="t"/>
                <v:fill type="solid"/>
              </v:shape>
            </v:group>
            <v:group style="position:absolute;left:4582;top:1296;width:10;height:20" coordorigin="4582,1296" coordsize="10,20">
              <v:shape style="position:absolute;left:4582;top:1296;width:10;height:20" coordorigin="4582,1296" coordsize="10,20" path="m4582,1316l4592,1316,4592,1296,4582,1296,4582,1316xe" filled="true" fillcolor="#000000" stroked="false">
                <v:path arrowok="t"/>
                <v:fill type="solid"/>
              </v:shape>
            </v:group>
            <v:group style="position:absolute;left:4582;top:1316;width:10;height:20" coordorigin="4582,1316" coordsize="10,20">
              <v:shape style="position:absolute;left:4582;top:1316;width:10;height:20" coordorigin="4582,1316" coordsize="10,20" path="m4582,1335l4592,1335,4592,1316,4582,1316,4582,1335xe" filled="true" fillcolor="#000000" stroked="false">
                <v:path arrowok="t"/>
                <v:fill type="solid"/>
              </v:shape>
            </v:group>
            <v:group style="position:absolute;left:4582;top:1335;width:10;height:20" coordorigin="4582,1335" coordsize="10,20">
              <v:shape style="position:absolute;left:4582;top:1335;width:10;height:20" coordorigin="4582,1335" coordsize="10,20" path="m4582,1354l4592,1354,4592,1335,4582,1335,4582,1354xe" filled="true" fillcolor="#000000" stroked="false">
                <v:path arrowok="t"/>
                <v:fill type="solid"/>
              </v:shape>
            </v:group>
            <v:group style="position:absolute;left:4582;top:1354;width:10;height:20" coordorigin="4582,1354" coordsize="10,20">
              <v:shape style="position:absolute;left:4582;top:1354;width:10;height:20" coordorigin="4582,1354" coordsize="10,20" path="m4582,1373l4592,1373,4592,1354,4582,1354,4582,1373xe" filled="true" fillcolor="#000000" stroked="false">
                <v:path arrowok="t"/>
                <v:fill type="solid"/>
              </v:shape>
            </v:group>
            <v:group style="position:absolute;left:4582;top:1373;width:10;height:20" coordorigin="4582,1373" coordsize="10,20">
              <v:shape style="position:absolute;left:4582;top:1373;width:10;height:20" coordorigin="4582,1373" coordsize="10,20" path="m4582,1392l4592,1392,4592,1373,4582,1373,4582,1392xe" filled="true" fillcolor="#000000" stroked="false">
                <v:path arrowok="t"/>
                <v:fill type="solid"/>
              </v:shape>
            </v:group>
            <v:group style="position:absolute;left:4582;top:1392;width:10;height:20" coordorigin="4582,1392" coordsize="10,20">
              <v:shape style="position:absolute;left:4582;top:1392;width:10;height:20" coordorigin="4582,1392" coordsize="10,20" path="m4582,1412l4592,1412,4592,1392,4582,1392,4582,1412xe" filled="true" fillcolor="#000000" stroked="false">
                <v:path arrowok="t"/>
                <v:fill type="solid"/>
              </v:shape>
            </v:group>
            <v:group style="position:absolute;left:4582;top:1412;width:10;height:20" coordorigin="4582,1412" coordsize="10,20">
              <v:shape style="position:absolute;left:4582;top:1412;width:10;height:20" coordorigin="4582,1412" coordsize="10,20" path="m4582,1431l4592,1431,4592,1412,4582,1412,4582,1431xe" filled="true" fillcolor="#000000" stroked="false">
                <v:path arrowok="t"/>
                <v:fill type="solid"/>
              </v:shape>
            </v:group>
            <v:group style="position:absolute;left:4582;top:1431;width:10;height:20" coordorigin="4582,1431" coordsize="10,20">
              <v:shape style="position:absolute;left:4582;top:1431;width:10;height:20" coordorigin="4582,1431" coordsize="10,20" path="m4582,1450l4592,1450,4592,1431,4582,1431,4582,1450xe" filled="true" fillcolor="#000000" stroked="false">
                <v:path arrowok="t"/>
                <v:fill type="solid"/>
              </v:shape>
            </v:group>
            <v:group style="position:absolute;left:4582;top:1450;width:10;height:20" coordorigin="4582,1450" coordsize="10,20">
              <v:shape style="position:absolute;left:4582;top:1450;width:10;height:20" coordorigin="4582,1450" coordsize="10,20" path="m4582,1469l4592,1469,4592,1450,4582,1450,4582,1469xe" filled="true" fillcolor="#000000" stroked="false">
                <v:path arrowok="t"/>
                <v:fill type="solid"/>
              </v:shape>
            </v:group>
            <v:group style="position:absolute;left:4582;top:1469;width:10;height:20" coordorigin="4582,1469" coordsize="10,20">
              <v:shape style="position:absolute;left:4582;top:1469;width:10;height:20" coordorigin="4582,1469" coordsize="10,20" path="m4582,1488l4592,1488,4592,1469,4582,1469,4582,1488xe" filled="true" fillcolor="#000000" stroked="false">
                <v:path arrowok="t"/>
                <v:fill type="solid"/>
              </v:shape>
            </v:group>
            <v:group style="position:absolute;left:4582;top:1488;width:10;height:20" coordorigin="4582,1488" coordsize="10,20">
              <v:shape style="position:absolute;left:4582;top:1488;width:10;height:20" coordorigin="4582,1488" coordsize="10,20" path="m4582,1508l4592,1508,4592,1488,4582,1488,4582,1508xe" filled="true" fillcolor="#000000" stroked="false">
                <v:path arrowok="t"/>
                <v:fill type="solid"/>
              </v:shape>
            </v:group>
            <v:group style="position:absolute;left:4582;top:1508;width:10;height:20" coordorigin="4582,1508" coordsize="10,20">
              <v:shape style="position:absolute;left:4582;top:1508;width:10;height:20" coordorigin="4582,1508" coordsize="10,20" path="m4582,1527l4592,1527,4592,1508,4582,1508,4582,1527xe" filled="true" fillcolor="#000000" stroked="false">
                <v:path arrowok="t"/>
                <v:fill type="solid"/>
              </v:shape>
            </v:group>
            <v:group style="position:absolute;left:4582;top:1533;width:10;height:2" coordorigin="4582,1533" coordsize="10,2">
              <v:shape style="position:absolute;left:4582;top:1533;width:10;height:2" coordorigin="4582,1533" coordsize="10,0" path="m4582,1533l4592,1533e" filled="false" stroked="true" strokeweight=".600010pt" strokecolor="#000000">
                <v:path arrowok="t"/>
              </v:shape>
            </v:group>
            <v:group style="position:absolute;left:4582;top:1553;width:29;height:2" coordorigin="4582,1553" coordsize="29,2">
              <v:shape style="position:absolute;left:4582;top:1553;width:29;height:2" coordorigin="4582,1553" coordsize="29,0" path="m4582,1553l4611,1553e" filled="false" stroked="true" strokeweight="1.44pt" strokecolor="#000000">
                <v:path arrowok="t"/>
              </v:shape>
            </v:group>
            <v:group style="position:absolute;left:4611;top:1553;width:1138;height:2" coordorigin="4611,1553" coordsize="1138,2">
              <v:shape style="position:absolute;left:4611;top:1553;width:1138;height:2" coordorigin="4611,1553" coordsize="1138,0" path="m4611,1553l5749,1553e" filled="false" stroked="true" strokeweight="1.44pt" strokecolor="#000000">
                <v:path arrowok="t"/>
              </v:shape>
            </v:group>
            <v:group style="position:absolute;left:5749;top:413;width:10;height:20" coordorigin="5749,413" coordsize="10,20">
              <v:shape style="position:absolute;left:5749;top:413;width:10;height:20" coordorigin="5749,413" coordsize="10,20" path="m5749,432l5758,432,5758,413,5749,413,5749,432xe" filled="true" fillcolor="#000000" stroked="false">
                <v:path arrowok="t"/>
                <v:fill type="solid"/>
              </v:shape>
            </v:group>
            <v:group style="position:absolute;left:5749;top:432;width:10;height:20" coordorigin="5749,432" coordsize="10,20">
              <v:shape style="position:absolute;left:5749;top:432;width:10;height:20" coordorigin="5749,432" coordsize="10,20" path="m5749,452l5758,452,5758,432,5749,432,5749,452xe" filled="true" fillcolor="#000000" stroked="false">
                <v:path arrowok="t"/>
                <v:fill type="solid"/>
              </v:shape>
            </v:group>
            <v:group style="position:absolute;left:5749;top:452;width:10;height:20" coordorigin="5749,452" coordsize="10,20">
              <v:shape style="position:absolute;left:5749;top:452;width:10;height:20" coordorigin="5749,452" coordsize="10,20" path="m5749,471l5758,471,5758,452,5749,452,5749,471xe" filled="true" fillcolor="#000000" stroked="false">
                <v:path arrowok="t"/>
                <v:fill type="solid"/>
              </v:shape>
            </v:group>
            <v:group style="position:absolute;left:5749;top:471;width:10;height:20" coordorigin="5749,471" coordsize="10,20">
              <v:shape style="position:absolute;left:5749;top:471;width:10;height:20" coordorigin="5749,471" coordsize="10,20" path="m5749,490l5758,490,5758,471,5749,471,5749,490xe" filled="true" fillcolor="#000000" stroked="false">
                <v:path arrowok="t"/>
                <v:fill type="solid"/>
              </v:shape>
            </v:group>
            <v:group style="position:absolute;left:5749;top:490;width:10;height:20" coordorigin="5749,490" coordsize="10,20">
              <v:shape style="position:absolute;left:5749;top:490;width:10;height:20" coordorigin="5749,490" coordsize="10,20" path="m5749,509l5758,509,5758,490,5749,490,5749,509xe" filled="true" fillcolor="#000000" stroked="false">
                <v:path arrowok="t"/>
                <v:fill type="solid"/>
              </v:shape>
            </v:group>
            <v:group style="position:absolute;left:5749;top:509;width:10;height:20" coordorigin="5749,509" coordsize="10,20">
              <v:shape style="position:absolute;left:5749;top:509;width:10;height:20" coordorigin="5749,509" coordsize="10,20" path="m5749,528l5758,528,5758,509,5749,509,5749,528xe" filled="true" fillcolor="#000000" stroked="false">
                <v:path arrowok="t"/>
                <v:fill type="solid"/>
              </v:shape>
            </v:group>
            <v:group style="position:absolute;left:5749;top:528;width:10;height:20" coordorigin="5749,528" coordsize="10,20">
              <v:shape style="position:absolute;left:5749;top:528;width:10;height:20" coordorigin="5749,528" coordsize="10,20" path="m5749,548l5758,548,5758,528,5749,528,5749,548xe" filled="true" fillcolor="#000000" stroked="false">
                <v:path arrowok="t"/>
                <v:fill type="solid"/>
              </v:shape>
            </v:group>
            <v:group style="position:absolute;left:5749;top:548;width:10;height:20" coordorigin="5749,548" coordsize="10,20">
              <v:shape style="position:absolute;left:5749;top:548;width:10;height:20" coordorigin="5749,548" coordsize="10,20" path="m5749,567l5758,567,5758,548,5749,548,5749,567xe" filled="true" fillcolor="#000000" stroked="false">
                <v:path arrowok="t"/>
                <v:fill type="solid"/>
              </v:shape>
            </v:group>
            <v:group style="position:absolute;left:5749;top:567;width:10;height:20" coordorigin="5749,567" coordsize="10,20">
              <v:shape style="position:absolute;left:5749;top:567;width:10;height:20" coordorigin="5749,567" coordsize="10,20" path="m5749,586l5758,586,5758,567,5749,567,5749,586xe" filled="true" fillcolor="#000000" stroked="false">
                <v:path arrowok="t"/>
                <v:fill type="solid"/>
              </v:shape>
            </v:group>
            <v:group style="position:absolute;left:5749;top:586;width:10;height:20" coordorigin="5749,586" coordsize="10,20">
              <v:shape style="position:absolute;left:5749;top:586;width:10;height:20" coordorigin="5749,586" coordsize="10,20" path="m5749,605l5758,605,5758,586,5749,586,5749,605xe" filled="true" fillcolor="#000000" stroked="false">
                <v:path arrowok="t"/>
                <v:fill type="solid"/>
              </v:shape>
            </v:group>
            <v:group style="position:absolute;left:5749;top:605;width:10;height:20" coordorigin="5749,605" coordsize="10,20">
              <v:shape style="position:absolute;left:5749;top:605;width:10;height:20" coordorigin="5749,605" coordsize="10,20" path="m5749,624l5758,624,5758,605,5749,605,5749,624xe" filled="true" fillcolor="#000000" stroked="false">
                <v:path arrowok="t"/>
                <v:fill type="solid"/>
              </v:shape>
            </v:group>
            <v:group style="position:absolute;left:5749;top:624;width:10;height:20" coordorigin="5749,624" coordsize="10,20">
              <v:shape style="position:absolute;left:5749;top:624;width:10;height:20" coordorigin="5749,624" coordsize="10,20" path="m5749,644l5758,644,5758,624,5749,624,5749,644xe" filled="true" fillcolor="#000000" stroked="false">
                <v:path arrowok="t"/>
                <v:fill type="solid"/>
              </v:shape>
            </v:group>
            <v:group style="position:absolute;left:5749;top:644;width:10;height:20" coordorigin="5749,644" coordsize="10,20">
              <v:shape style="position:absolute;left:5749;top:644;width:10;height:20" coordorigin="5749,644" coordsize="10,20" path="m5749,663l5758,663,5758,644,5749,644,5749,663xe" filled="true" fillcolor="#000000" stroked="false">
                <v:path arrowok="t"/>
                <v:fill type="solid"/>
              </v:shape>
            </v:group>
            <v:group style="position:absolute;left:5749;top:663;width:10;height:20" coordorigin="5749,663" coordsize="10,20">
              <v:shape style="position:absolute;left:5749;top:663;width:10;height:20" coordorigin="5749,663" coordsize="10,20" path="m5749,682l5758,682,5758,663,5749,663,5749,682xe" filled="true" fillcolor="#000000" stroked="false">
                <v:path arrowok="t"/>
                <v:fill type="solid"/>
              </v:shape>
            </v:group>
            <v:group style="position:absolute;left:5749;top:682;width:10;height:20" coordorigin="5749,682" coordsize="10,20">
              <v:shape style="position:absolute;left:5749;top:682;width:10;height:20" coordorigin="5749,682" coordsize="10,20" path="m5749,701l5758,701,5758,682,5749,682,5749,701xe" filled="true" fillcolor="#000000" stroked="false">
                <v:path arrowok="t"/>
                <v:fill type="solid"/>
              </v:shape>
            </v:group>
            <v:group style="position:absolute;left:5749;top:701;width:10;height:20" coordorigin="5749,701" coordsize="10,20">
              <v:shape style="position:absolute;left:5749;top:701;width:10;height:20" coordorigin="5749,701" coordsize="10,20" path="m5749,720l5758,720,5758,701,5749,701,5749,720xe" filled="true" fillcolor="#000000" stroked="false">
                <v:path arrowok="t"/>
                <v:fill type="solid"/>
              </v:shape>
            </v:group>
            <v:group style="position:absolute;left:5749;top:720;width:10;height:20" coordorigin="5749,720" coordsize="10,20">
              <v:shape style="position:absolute;left:5749;top:720;width:10;height:20" coordorigin="5749,720" coordsize="10,20" path="m5749,740l5758,740,5758,720,5749,720,5749,740xe" filled="true" fillcolor="#000000" stroked="false">
                <v:path arrowok="t"/>
                <v:fill type="solid"/>
              </v:shape>
            </v:group>
            <v:group style="position:absolute;left:5749;top:740;width:10;height:20" coordorigin="5749,740" coordsize="10,20">
              <v:shape style="position:absolute;left:5749;top:740;width:10;height:20" coordorigin="5749,740" coordsize="10,20" path="m5749,759l5758,759,5758,740,5749,740,5749,759xe" filled="true" fillcolor="#000000" stroked="false">
                <v:path arrowok="t"/>
                <v:fill type="solid"/>
              </v:shape>
            </v:group>
            <v:group style="position:absolute;left:5749;top:759;width:10;height:20" coordorigin="5749,759" coordsize="10,20">
              <v:shape style="position:absolute;left:5749;top:759;width:10;height:20" coordorigin="5749,759" coordsize="10,20" path="m5749,778l5758,778,5758,759,5749,759,5749,778xe" filled="true" fillcolor="#000000" stroked="false">
                <v:path arrowok="t"/>
                <v:fill type="solid"/>
              </v:shape>
            </v:group>
            <v:group style="position:absolute;left:5749;top:778;width:10;height:20" coordorigin="5749,778" coordsize="10,20">
              <v:shape style="position:absolute;left:5749;top:778;width:10;height:20" coordorigin="5749,778" coordsize="10,20" path="m5749,797l5758,797,5758,778,5749,778,5749,797xe" filled="true" fillcolor="#000000" stroked="false">
                <v:path arrowok="t"/>
                <v:fill type="solid"/>
              </v:shape>
            </v:group>
            <v:group style="position:absolute;left:5749;top:797;width:10;height:20" coordorigin="5749,797" coordsize="10,20">
              <v:shape style="position:absolute;left:5749;top:797;width:10;height:20" coordorigin="5749,797" coordsize="10,20" path="m5749,816l5758,816,5758,797,5749,797,5749,816xe" filled="true" fillcolor="#000000" stroked="false">
                <v:path arrowok="t"/>
                <v:fill type="solid"/>
              </v:shape>
            </v:group>
            <v:group style="position:absolute;left:5749;top:816;width:10;height:20" coordorigin="5749,816" coordsize="10,20">
              <v:shape style="position:absolute;left:5749;top:816;width:10;height:20" coordorigin="5749,816" coordsize="10,20" path="m5749,836l5758,836,5758,816,5749,816,5749,836xe" filled="true" fillcolor="#000000" stroked="false">
                <v:path arrowok="t"/>
                <v:fill type="solid"/>
              </v:shape>
            </v:group>
            <v:group style="position:absolute;left:5749;top:836;width:10;height:20" coordorigin="5749,836" coordsize="10,20">
              <v:shape style="position:absolute;left:5749;top:836;width:10;height:20" coordorigin="5749,836" coordsize="10,20" path="m5749,855l5758,855,5758,836,5749,836,5749,855xe" filled="true" fillcolor="#000000" stroked="false">
                <v:path arrowok="t"/>
                <v:fill type="solid"/>
              </v:shape>
            </v:group>
            <v:group style="position:absolute;left:5749;top:855;width:10;height:20" coordorigin="5749,855" coordsize="10,20">
              <v:shape style="position:absolute;left:5749;top:855;width:10;height:20" coordorigin="5749,855" coordsize="10,20" path="m5749,874l5758,874,5758,855,5749,855,5749,874xe" filled="true" fillcolor="#000000" stroked="false">
                <v:path arrowok="t"/>
                <v:fill type="solid"/>
              </v:shape>
            </v:group>
            <v:group style="position:absolute;left:5749;top:874;width:10;height:20" coordorigin="5749,874" coordsize="10,20">
              <v:shape style="position:absolute;left:5749;top:874;width:10;height:20" coordorigin="5749,874" coordsize="10,20" path="m5749,893l5758,893,5758,874,5749,874,5749,893xe" filled="true" fillcolor="#000000" stroked="false">
                <v:path arrowok="t"/>
                <v:fill type="solid"/>
              </v:shape>
            </v:group>
            <v:group style="position:absolute;left:5749;top:893;width:10;height:20" coordorigin="5749,893" coordsize="10,20">
              <v:shape style="position:absolute;left:5749;top:893;width:10;height:20" coordorigin="5749,893" coordsize="10,20" path="m5749,912l5758,912,5758,893,5749,893,5749,912xe" filled="true" fillcolor="#000000" stroked="false">
                <v:path arrowok="t"/>
                <v:fill type="solid"/>
              </v:shape>
            </v:group>
            <v:group style="position:absolute;left:5749;top:912;width:10;height:20" coordorigin="5749,912" coordsize="10,20">
              <v:shape style="position:absolute;left:5749;top:912;width:10;height:20" coordorigin="5749,912" coordsize="10,20" path="m5749,932l5758,932,5758,912,5749,912,5749,932xe" filled="true" fillcolor="#000000" stroked="false">
                <v:path arrowok="t"/>
                <v:fill type="solid"/>
              </v:shape>
            </v:group>
            <v:group style="position:absolute;left:5749;top:932;width:10;height:20" coordorigin="5749,932" coordsize="10,20">
              <v:shape style="position:absolute;left:5749;top:932;width:10;height:20" coordorigin="5749,932" coordsize="10,20" path="m5749,951l5758,951,5758,932,5749,932,5749,951xe" filled="true" fillcolor="#000000" stroked="false">
                <v:path arrowok="t"/>
                <v:fill type="solid"/>
              </v:shape>
            </v:group>
            <v:group style="position:absolute;left:5749;top:951;width:10;height:20" coordorigin="5749,951" coordsize="10,20">
              <v:shape style="position:absolute;left:5749;top:951;width:10;height:20" coordorigin="5749,951" coordsize="10,20" path="m5749,970l5758,970,5758,951,5749,951,5749,970xe" filled="true" fillcolor="#000000" stroked="false">
                <v:path arrowok="t"/>
                <v:fill type="solid"/>
              </v:shape>
            </v:group>
            <v:group style="position:absolute;left:5749;top:970;width:10;height:20" coordorigin="5749,970" coordsize="10,20">
              <v:shape style="position:absolute;left:5749;top:970;width:10;height:20" coordorigin="5749,970" coordsize="10,20" path="m5749,989l5758,989,5758,970,5749,970,5749,989xe" filled="true" fillcolor="#000000" stroked="false">
                <v:path arrowok="t"/>
                <v:fill type="solid"/>
              </v:shape>
            </v:group>
            <v:group style="position:absolute;left:5749;top:989;width:10;height:20" coordorigin="5749,989" coordsize="10,20">
              <v:shape style="position:absolute;left:5749;top:989;width:10;height:20" coordorigin="5749,989" coordsize="10,20" path="m5749,1008l5758,1008,5758,989,5749,989,5749,1008xe" filled="true" fillcolor="#000000" stroked="false">
                <v:path arrowok="t"/>
                <v:fill type="solid"/>
              </v:shape>
            </v:group>
            <v:group style="position:absolute;left:5749;top:1008;width:10;height:20" coordorigin="5749,1008" coordsize="10,20">
              <v:shape style="position:absolute;left:5749;top:1008;width:10;height:20" coordorigin="5749,1008" coordsize="10,20" path="m5749,1028l5758,1028,5758,1008,5749,1008,5749,1028xe" filled="true" fillcolor="#000000" stroked="false">
                <v:path arrowok="t"/>
                <v:fill type="solid"/>
              </v:shape>
            </v:group>
            <v:group style="position:absolute;left:5749;top:1028;width:10;height:20" coordorigin="5749,1028" coordsize="10,20">
              <v:shape style="position:absolute;left:5749;top:1028;width:10;height:20" coordorigin="5749,1028" coordsize="10,20" path="m5749,1047l5758,1047,5758,1028,5749,1028,5749,1047xe" filled="true" fillcolor="#000000" stroked="false">
                <v:path arrowok="t"/>
                <v:fill type="solid"/>
              </v:shape>
            </v:group>
            <v:group style="position:absolute;left:5749;top:1047;width:10;height:20" coordorigin="5749,1047" coordsize="10,20">
              <v:shape style="position:absolute;left:5749;top:1047;width:10;height:20" coordorigin="5749,1047" coordsize="10,20" path="m5749,1066l5758,1066,5758,1047,5749,1047,5749,1066xe" filled="true" fillcolor="#000000" stroked="false">
                <v:path arrowok="t"/>
                <v:fill type="solid"/>
              </v:shape>
            </v:group>
            <v:group style="position:absolute;left:5749;top:1066;width:10;height:20" coordorigin="5749,1066" coordsize="10,20">
              <v:shape style="position:absolute;left:5749;top:1066;width:10;height:20" coordorigin="5749,1066" coordsize="10,20" path="m5749,1085l5758,1085,5758,1066,5749,1066,5749,1085xe" filled="true" fillcolor="#000000" stroked="false">
                <v:path arrowok="t"/>
                <v:fill type="solid"/>
              </v:shape>
            </v:group>
            <v:group style="position:absolute;left:5749;top:1085;width:10;height:20" coordorigin="5749,1085" coordsize="10,20">
              <v:shape style="position:absolute;left:5749;top:1085;width:10;height:20" coordorigin="5749,1085" coordsize="10,20" path="m5749,1104l5758,1104,5758,1085,5749,1085,5749,1104xe" filled="true" fillcolor="#000000" stroked="false">
                <v:path arrowok="t"/>
                <v:fill type="solid"/>
              </v:shape>
            </v:group>
            <v:group style="position:absolute;left:5749;top:1104;width:10;height:20" coordorigin="5749,1104" coordsize="10,20">
              <v:shape style="position:absolute;left:5749;top:1104;width:10;height:20" coordorigin="5749,1104" coordsize="10,20" path="m5749,1124l5758,1124,5758,1104,5749,1104,5749,1124xe" filled="true" fillcolor="#000000" stroked="false">
                <v:path arrowok="t"/>
                <v:fill type="solid"/>
              </v:shape>
            </v:group>
            <v:group style="position:absolute;left:5749;top:1124;width:10;height:20" coordorigin="5749,1124" coordsize="10,20">
              <v:shape style="position:absolute;left:5749;top:1124;width:10;height:20" coordorigin="5749,1124" coordsize="10,20" path="m5749,1143l5758,1143,5758,1124,5749,1124,5749,1143xe" filled="true" fillcolor="#000000" stroked="false">
                <v:path arrowok="t"/>
                <v:fill type="solid"/>
              </v:shape>
            </v:group>
            <v:group style="position:absolute;left:5749;top:1143;width:10;height:20" coordorigin="5749,1143" coordsize="10,20">
              <v:shape style="position:absolute;left:5749;top:1143;width:10;height:20" coordorigin="5749,1143" coordsize="10,20" path="m5749,1162l5758,1162,5758,1143,5749,1143,5749,1162xe" filled="true" fillcolor="#000000" stroked="false">
                <v:path arrowok="t"/>
                <v:fill type="solid"/>
              </v:shape>
            </v:group>
            <v:group style="position:absolute;left:5749;top:1162;width:10;height:20" coordorigin="5749,1162" coordsize="10,20">
              <v:shape style="position:absolute;left:5749;top:1162;width:10;height:20" coordorigin="5749,1162" coordsize="10,20" path="m5749,1181l5758,1181,5758,1162,5749,1162,5749,1181xe" filled="true" fillcolor="#000000" stroked="false">
                <v:path arrowok="t"/>
                <v:fill type="solid"/>
              </v:shape>
            </v:group>
            <v:group style="position:absolute;left:5749;top:1181;width:10;height:20" coordorigin="5749,1181" coordsize="10,20">
              <v:shape style="position:absolute;left:5749;top:1181;width:10;height:20" coordorigin="5749,1181" coordsize="10,20" path="m5749,1200l5758,1200,5758,1181,5749,1181,5749,1200xe" filled="true" fillcolor="#000000" stroked="false">
                <v:path arrowok="t"/>
                <v:fill type="solid"/>
              </v:shape>
            </v:group>
            <v:group style="position:absolute;left:5749;top:1200;width:10;height:20" coordorigin="5749,1200" coordsize="10,20">
              <v:shape style="position:absolute;left:5749;top:1200;width:10;height:20" coordorigin="5749,1200" coordsize="10,20" path="m5749,1220l5758,1220,5758,1200,5749,1200,5749,1220xe" filled="true" fillcolor="#000000" stroked="false">
                <v:path arrowok="t"/>
                <v:fill type="solid"/>
              </v:shape>
            </v:group>
            <v:group style="position:absolute;left:5749;top:1220;width:10;height:20" coordorigin="5749,1220" coordsize="10,20">
              <v:shape style="position:absolute;left:5749;top:1220;width:10;height:20" coordorigin="5749,1220" coordsize="10,20" path="m5749,1239l5758,1239,5758,1220,5749,1220,5749,1239xe" filled="true" fillcolor="#000000" stroked="false">
                <v:path arrowok="t"/>
                <v:fill type="solid"/>
              </v:shape>
            </v:group>
            <v:group style="position:absolute;left:5749;top:1239;width:10;height:20" coordorigin="5749,1239" coordsize="10,20">
              <v:shape style="position:absolute;left:5749;top:1239;width:10;height:20" coordorigin="5749,1239" coordsize="10,20" path="m5749,1258l5758,1258,5758,1239,5749,1239,5749,1258xe" filled="true" fillcolor="#000000" stroked="false">
                <v:path arrowok="t"/>
                <v:fill type="solid"/>
              </v:shape>
            </v:group>
            <v:group style="position:absolute;left:5749;top:1258;width:10;height:20" coordorigin="5749,1258" coordsize="10,20">
              <v:shape style="position:absolute;left:5749;top:1258;width:10;height:20" coordorigin="5749,1258" coordsize="10,20" path="m5749,1277l5758,1277,5758,1258,5749,1258,5749,1277xe" filled="true" fillcolor="#000000" stroked="false">
                <v:path arrowok="t"/>
                <v:fill type="solid"/>
              </v:shape>
            </v:group>
            <v:group style="position:absolute;left:5749;top:1277;width:10;height:20" coordorigin="5749,1277" coordsize="10,20">
              <v:shape style="position:absolute;left:5749;top:1277;width:10;height:20" coordorigin="5749,1277" coordsize="10,20" path="m5749,1296l5758,1296,5758,1277,5749,1277,5749,1296xe" filled="true" fillcolor="#000000" stroked="false">
                <v:path arrowok="t"/>
                <v:fill type="solid"/>
              </v:shape>
            </v:group>
            <v:group style="position:absolute;left:5749;top:1296;width:10;height:20" coordorigin="5749,1296" coordsize="10,20">
              <v:shape style="position:absolute;left:5749;top:1296;width:10;height:20" coordorigin="5749,1296" coordsize="10,20" path="m5749,1316l5758,1316,5758,1296,5749,1296,5749,1316xe" filled="true" fillcolor="#000000" stroked="false">
                <v:path arrowok="t"/>
                <v:fill type="solid"/>
              </v:shape>
            </v:group>
            <v:group style="position:absolute;left:5749;top:1316;width:10;height:20" coordorigin="5749,1316" coordsize="10,20">
              <v:shape style="position:absolute;left:5749;top:1316;width:10;height:20" coordorigin="5749,1316" coordsize="10,20" path="m5749,1335l5758,1335,5758,1316,5749,1316,5749,1335xe" filled="true" fillcolor="#000000" stroked="false">
                <v:path arrowok="t"/>
                <v:fill type="solid"/>
              </v:shape>
            </v:group>
            <v:group style="position:absolute;left:5749;top:1335;width:10;height:20" coordorigin="5749,1335" coordsize="10,20">
              <v:shape style="position:absolute;left:5749;top:1335;width:10;height:20" coordorigin="5749,1335" coordsize="10,20" path="m5749,1354l5758,1354,5758,1335,5749,1335,5749,1354xe" filled="true" fillcolor="#000000" stroked="false">
                <v:path arrowok="t"/>
                <v:fill type="solid"/>
              </v:shape>
            </v:group>
            <v:group style="position:absolute;left:5749;top:1354;width:10;height:20" coordorigin="5749,1354" coordsize="10,20">
              <v:shape style="position:absolute;left:5749;top:1354;width:10;height:20" coordorigin="5749,1354" coordsize="10,20" path="m5749,1373l5758,1373,5758,1354,5749,1354,5749,1373xe" filled="true" fillcolor="#000000" stroked="false">
                <v:path arrowok="t"/>
                <v:fill type="solid"/>
              </v:shape>
            </v:group>
            <v:group style="position:absolute;left:5749;top:1373;width:10;height:20" coordorigin="5749,1373" coordsize="10,20">
              <v:shape style="position:absolute;left:5749;top:1373;width:10;height:20" coordorigin="5749,1373" coordsize="10,20" path="m5749,1392l5758,1392,5758,1373,5749,1373,5749,1392xe" filled="true" fillcolor="#000000" stroked="false">
                <v:path arrowok="t"/>
                <v:fill type="solid"/>
              </v:shape>
            </v:group>
            <v:group style="position:absolute;left:5749;top:1392;width:10;height:20" coordorigin="5749,1392" coordsize="10,20">
              <v:shape style="position:absolute;left:5749;top:1392;width:10;height:20" coordorigin="5749,1392" coordsize="10,20" path="m5749,1412l5758,1412,5758,1392,5749,1392,5749,1412xe" filled="true" fillcolor="#000000" stroked="false">
                <v:path arrowok="t"/>
                <v:fill type="solid"/>
              </v:shape>
            </v:group>
            <v:group style="position:absolute;left:5749;top:1412;width:10;height:20" coordorigin="5749,1412" coordsize="10,20">
              <v:shape style="position:absolute;left:5749;top:1412;width:10;height:20" coordorigin="5749,1412" coordsize="10,20" path="m5749,1431l5758,1431,5758,1412,5749,1412,5749,1431xe" filled="true" fillcolor="#000000" stroked="false">
                <v:path arrowok="t"/>
                <v:fill type="solid"/>
              </v:shape>
            </v:group>
            <v:group style="position:absolute;left:5749;top:1431;width:10;height:20" coordorigin="5749,1431" coordsize="10,20">
              <v:shape style="position:absolute;left:5749;top:1431;width:10;height:20" coordorigin="5749,1431" coordsize="10,20" path="m5749,1450l5758,1450,5758,1431,5749,1431,5749,1450xe" filled="true" fillcolor="#000000" stroked="false">
                <v:path arrowok="t"/>
                <v:fill type="solid"/>
              </v:shape>
            </v:group>
            <v:group style="position:absolute;left:5749;top:1450;width:10;height:20" coordorigin="5749,1450" coordsize="10,20">
              <v:shape style="position:absolute;left:5749;top:1450;width:10;height:20" coordorigin="5749,1450" coordsize="10,20" path="m5749,1469l5758,1469,5758,1450,5749,1450,5749,1469xe" filled="true" fillcolor="#000000" stroked="false">
                <v:path arrowok="t"/>
                <v:fill type="solid"/>
              </v:shape>
            </v:group>
            <v:group style="position:absolute;left:5749;top:1469;width:10;height:20" coordorigin="5749,1469" coordsize="10,20">
              <v:shape style="position:absolute;left:5749;top:1469;width:10;height:20" coordorigin="5749,1469" coordsize="10,20" path="m5749,1488l5758,1488,5758,1469,5749,1469,5749,1488xe" filled="true" fillcolor="#000000" stroked="false">
                <v:path arrowok="t"/>
                <v:fill type="solid"/>
              </v:shape>
            </v:group>
            <v:group style="position:absolute;left:5749;top:1488;width:10;height:20" coordorigin="5749,1488" coordsize="10,20">
              <v:shape style="position:absolute;left:5749;top:1488;width:10;height:20" coordorigin="5749,1488" coordsize="10,20" path="m5749,1508l5758,1508,5758,1488,5749,1488,5749,1508xe" filled="true" fillcolor="#000000" stroked="false">
                <v:path arrowok="t"/>
                <v:fill type="solid"/>
              </v:shape>
            </v:group>
            <v:group style="position:absolute;left:5749;top:1508;width:10;height:20" coordorigin="5749,1508" coordsize="10,20">
              <v:shape style="position:absolute;left:5749;top:1508;width:10;height:20" coordorigin="5749,1508" coordsize="10,20" path="m5749,1527l5758,1527,5758,1508,5749,1508,5749,1527xe" filled="true" fillcolor="#000000" stroked="false">
                <v:path arrowok="t"/>
                <v:fill type="solid"/>
              </v:shape>
            </v:group>
            <v:group style="position:absolute;left:5749;top:1533;width:10;height:2" coordorigin="5749,1533" coordsize="10,2">
              <v:shape style="position:absolute;left:5749;top:1533;width:10;height:2" coordorigin="5749,1533" coordsize="10,0" path="m5749,1533l5758,1533e" filled="false" stroked="true" strokeweight=".600010pt" strokecolor="#000000">
                <v:path arrowok="t"/>
              </v:shape>
            </v:group>
            <v:group style="position:absolute;left:5749;top:1553;width:29;height:2" coordorigin="5749,1553" coordsize="29,2">
              <v:shape style="position:absolute;left:5749;top:1553;width:29;height:2" coordorigin="5749,1553" coordsize="29,0" path="m5749,1553l5777,1553e" filled="false" stroked="true" strokeweight="1.44pt" strokecolor="#000000">
                <v:path arrowok="t"/>
              </v:shape>
            </v:group>
            <v:group style="position:absolute;left:5777;top:1553;width:1138;height:2" coordorigin="5777,1553" coordsize="1138,2">
              <v:shape style="position:absolute;left:5777;top:1553;width:1138;height:2" coordorigin="5777,1553" coordsize="1138,0" path="m5777,1553l6915,1553e" filled="false" stroked="true" strokeweight="1.44pt" strokecolor="#000000">
                <v:path arrowok="t"/>
              </v:shape>
            </v:group>
            <v:group style="position:absolute;left:6915;top:413;width:10;height:20" coordorigin="6915,413" coordsize="10,20">
              <v:shape style="position:absolute;left:6915;top:413;width:10;height:20" coordorigin="6915,413" coordsize="10,20" path="m6915,432l6925,432,6925,413,6915,413,6915,432xe" filled="true" fillcolor="#000000" stroked="false">
                <v:path arrowok="t"/>
                <v:fill type="solid"/>
              </v:shape>
            </v:group>
            <v:group style="position:absolute;left:6915;top:432;width:10;height:20" coordorigin="6915,432" coordsize="10,20">
              <v:shape style="position:absolute;left:6915;top:432;width:10;height:20" coordorigin="6915,432" coordsize="10,20" path="m6915,452l6925,452,6925,432,6915,432,6915,452xe" filled="true" fillcolor="#000000" stroked="false">
                <v:path arrowok="t"/>
                <v:fill type="solid"/>
              </v:shape>
            </v:group>
            <v:group style="position:absolute;left:6915;top:452;width:10;height:20" coordorigin="6915,452" coordsize="10,20">
              <v:shape style="position:absolute;left:6915;top:452;width:10;height:20" coordorigin="6915,452" coordsize="10,20" path="m6915,471l6925,471,6925,452,6915,452,6915,471xe" filled="true" fillcolor="#000000" stroked="false">
                <v:path arrowok="t"/>
                <v:fill type="solid"/>
              </v:shape>
            </v:group>
            <v:group style="position:absolute;left:6915;top:471;width:10;height:20" coordorigin="6915,471" coordsize="10,20">
              <v:shape style="position:absolute;left:6915;top:471;width:10;height:20" coordorigin="6915,471" coordsize="10,20" path="m6915,490l6925,490,6925,471,6915,471,6915,490xe" filled="true" fillcolor="#000000" stroked="false">
                <v:path arrowok="t"/>
                <v:fill type="solid"/>
              </v:shape>
            </v:group>
            <v:group style="position:absolute;left:6915;top:490;width:10;height:20" coordorigin="6915,490" coordsize="10,20">
              <v:shape style="position:absolute;left:6915;top:490;width:10;height:20" coordorigin="6915,490" coordsize="10,20" path="m6915,509l6925,509,6925,490,6915,490,6915,509xe" filled="true" fillcolor="#000000" stroked="false">
                <v:path arrowok="t"/>
                <v:fill type="solid"/>
              </v:shape>
            </v:group>
            <v:group style="position:absolute;left:6915;top:509;width:10;height:20" coordorigin="6915,509" coordsize="10,20">
              <v:shape style="position:absolute;left:6915;top:509;width:10;height:20" coordorigin="6915,509" coordsize="10,20" path="m6915,528l6925,528,6925,509,6915,509,6915,528xe" filled="true" fillcolor="#000000" stroked="false">
                <v:path arrowok="t"/>
                <v:fill type="solid"/>
              </v:shape>
            </v:group>
            <v:group style="position:absolute;left:6915;top:528;width:10;height:20" coordorigin="6915,528" coordsize="10,20">
              <v:shape style="position:absolute;left:6915;top:528;width:10;height:20" coordorigin="6915,528" coordsize="10,20" path="m6915,548l6925,548,6925,528,6915,528,6915,548xe" filled="true" fillcolor="#000000" stroked="false">
                <v:path arrowok="t"/>
                <v:fill type="solid"/>
              </v:shape>
            </v:group>
            <v:group style="position:absolute;left:6915;top:548;width:10;height:20" coordorigin="6915,548" coordsize="10,20">
              <v:shape style="position:absolute;left:6915;top:548;width:10;height:20" coordorigin="6915,548" coordsize="10,20" path="m6915,567l6925,567,6925,548,6915,548,6915,567xe" filled="true" fillcolor="#000000" stroked="false">
                <v:path arrowok="t"/>
                <v:fill type="solid"/>
              </v:shape>
            </v:group>
            <v:group style="position:absolute;left:6915;top:567;width:10;height:20" coordorigin="6915,567" coordsize="10,20">
              <v:shape style="position:absolute;left:6915;top:567;width:10;height:20" coordorigin="6915,567" coordsize="10,20" path="m6915,586l6925,586,6925,567,6915,567,6915,586xe" filled="true" fillcolor="#000000" stroked="false">
                <v:path arrowok="t"/>
                <v:fill type="solid"/>
              </v:shape>
            </v:group>
            <v:group style="position:absolute;left:6915;top:586;width:10;height:20" coordorigin="6915,586" coordsize="10,20">
              <v:shape style="position:absolute;left:6915;top:586;width:10;height:20" coordorigin="6915,586" coordsize="10,20" path="m6915,605l6925,605,6925,586,6915,586,6915,605xe" filled="true" fillcolor="#000000" stroked="false">
                <v:path arrowok="t"/>
                <v:fill type="solid"/>
              </v:shape>
            </v:group>
            <v:group style="position:absolute;left:6915;top:605;width:10;height:20" coordorigin="6915,605" coordsize="10,20">
              <v:shape style="position:absolute;left:6915;top:605;width:10;height:20" coordorigin="6915,605" coordsize="10,20" path="m6915,624l6925,624,6925,605,6915,605,6915,624xe" filled="true" fillcolor="#000000" stroked="false">
                <v:path arrowok="t"/>
                <v:fill type="solid"/>
              </v:shape>
            </v:group>
            <v:group style="position:absolute;left:6915;top:624;width:10;height:20" coordorigin="6915,624" coordsize="10,20">
              <v:shape style="position:absolute;left:6915;top:624;width:10;height:20" coordorigin="6915,624" coordsize="10,20" path="m6915,644l6925,644,6925,624,6915,624,6915,644xe" filled="true" fillcolor="#000000" stroked="false">
                <v:path arrowok="t"/>
                <v:fill type="solid"/>
              </v:shape>
            </v:group>
            <v:group style="position:absolute;left:6915;top:644;width:10;height:20" coordorigin="6915,644" coordsize="10,20">
              <v:shape style="position:absolute;left:6915;top:644;width:10;height:20" coordorigin="6915,644" coordsize="10,20" path="m6915,663l6925,663,6925,644,6915,644,6915,663xe" filled="true" fillcolor="#000000" stroked="false">
                <v:path arrowok="t"/>
                <v:fill type="solid"/>
              </v:shape>
            </v:group>
            <v:group style="position:absolute;left:6915;top:663;width:10;height:20" coordorigin="6915,663" coordsize="10,20">
              <v:shape style="position:absolute;left:6915;top:663;width:10;height:20" coordorigin="6915,663" coordsize="10,20" path="m6915,682l6925,682,6925,663,6915,663,6915,682xe" filled="true" fillcolor="#000000" stroked="false">
                <v:path arrowok="t"/>
                <v:fill type="solid"/>
              </v:shape>
            </v:group>
            <v:group style="position:absolute;left:6915;top:682;width:10;height:20" coordorigin="6915,682" coordsize="10,20">
              <v:shape style="position:absolute;left:6915;top:682;width:10;height:20" coordorigin="6915,682" coordsize="10,20" path="m6915,701l6925,701,6925,682,6915,682,6915,701xe" filled="true" fillcolor="#000000" stroked="false">
                <v:path arrowok="t"/>
                <v:fill type="solid"/>
              </v:shape>
            </v:group>
            <v:group style="position:absolute;left:6915;top:701;width:10;height:20" coordorigin="6915,701" coordsize="10,20">
              <v:shape style="position:absolute;left:6915;top:701;width:10;height:20" coordorigin="6915,701" coordsize="10,20" path="m6915,720l6925,720,6925,701,6915,701,6915,720xe" filled="true" fillcolor="#000000" stroked="false">
                <v:path arrowok="t"/>
                <v:fill type="solid"/>
              </v:shape>
            </v:group>
            <v:group style="position:absolute;left:6915;top:720;width:10;height:20" coordorigin="6915,720" coordsize="10,20">
              <v:shape style="position:absolute;left:6915;top:720;width:10;height:20" coordorigin="6915,720" coordsize="10,20" path="m6915,740l6925,740,6925,720,6915,720,6915,740xe" filled="true" fillcolor="#000000" stroked="false">
                <v:path arrowok="t"/>
                <v:fill type="solid"/>
              </v:shape>
            </v:group>
            <v:group style="position:absolute;left:6915;top:740;width:10;height:20" coordorigin="6915,740" coordsize="10,20">
              <v:shape style="position:absolute;left:6915;top:740;width:10;height:20" coordorigin="6915,740" coordsize="10,20" path="m6915,759l6925,759,6925,740,6915,740,6915,759xe" filled="true" fillcolor="#000000" stroked="false">
                <v:path arrowok="t"/>
                <v:fill type="solid"/>
              </v:shape>
            </v:group>
            <v:group style="position:absolute;left:6915;top:759;width:10;height:20" coordorigin="6915,759" coordsize="10,20">
              <v:shape style="position:absolute;left:6915;top:759;width:10;height:20" coordorigin="6915,759" coordsize="10,20" path="m6915,778l6925,778,6925,759,6915,759,6915,778xe" filled="true" fillcolor="#000000" stroked="false">
                <v:path arrowok="t"/>
                <v:fill type="solid"/>
              </v:shape>
            </v:group>
            <v:group style="position:absolute;left:6915;top:778;width:10;height:20" coordorigin="6915,778" coordsize="10,20">
              <v:shape style="position:absolute;left:6915;top:778;width:10;height:20" coordorigin="6915,778" coordsize="10,20" path="m6915,797l6925,797,6925,778,6915,778,6915,797xe" filled="true" fillcolor="#000000" stroked="false">
                <v:path arrowok="t"/>
                <v:fill type="solid"/>
              </v:shape>
            </v:group>
            <v:group style="position:absolute;left:6915;top:797;width:10;height:20" coordorigin="6915,797" coordsize="10,20">
              <v:shape style="position:absolute;left:6915;top:797;width:10;height:20" coordorigin="6915,797" coordsize="10,20" path="m6915,816l6925,816,6925,797,6915,797,6915,816xe" filled="true" fillcolor="#000000" stroked="false">
                <v:path arrowok="t"/>
                <v:fill type="solid"/>
              </v:shape>
            </v:group>
            <v:group style="position:absolute;left:6915;top:816;width:10;height:20" coordorigin="6915,816" coordsize="10,20">
              <v:shape style="position:absolute;left:6915;top:816;width:10;height:20" coordorigin="6915,816" coordsize="10,20" path="m6915,836l6925,836,6925,816,6915,816,6915,836xe" filled="true" fillcolor="#000000" stroked="false">
                <v:path arrowok="t"/>
                <v:fill type="solid"/>
              </v:shape>
            </v:group>
            <v:group style="position:absolute;left:6915;top:836;width:10;height:20" coordorigin="6915,836" coordsize="10,20">
              <v:shape style="position:absolute;left:6915;top:836;width:10;height:20" coordorigin="6915,836" coordsize="10,20" path="m6915,855l6925,855,6925,836,6915,836,6915,855xe" filled="true" fillcolor="#000000" stroked="false">
                <v:path arrowok="t"/>
                <v:fill type="solid"/>
              </v:shape>
            </v:group>
            <v:group style="position:absolute;left:6915;top:855;width:10;height:20" coordorigin="6915,855" coordsize="10,20">
              <v:shape style="position:absolute;left:6915;top:855;width:10;height:20" coordorigin="6915,855" coordsize="10,20" path="m6915,874l6925,874,6925,855,6915,855,6915,874xe" filled="true" fillcolor="#000000" stroked="false">
                <v:path arrowok="t"/>
                <v:fill type="solid"/>
              </v:shape>
            </v:group>
            <v:group style="position:absolute;left:6915;top:874;width:10;height:20" coordorigin="6915,874" coordsize="10,20">
              <v:shape style="position:absolute;left:6915;top:874;width:10;height:20" coordorigin="6915,874" coordsize="10,20" path="m6915,893l6925,893,6925,874,6915,874,6915,893xe" filled="true" fillcolor="#000000" stroked="false">
                <v:path arrowok="t"/>
                <v:fill type="solid"/>
              </v:shape>
            </v:group>
            <v:group style="position:absolute;left:6915;top:893;width:10;height:20" coordorigin="6915,893" coordsize="10,20">
              <v:shape style="position:absolute;left:6915;top:893;width:10;height:20" coordorigin="6915,893" coordsize="10,20" path="m6915,912l6925,912,6925,893,6915,893,6915,912xe" filled="true" fillcolor="#000000" stroked="false">
                <v:path arrowok="t"/>
                <v:fill type="solid"/>
              </v:shape>
            </v:group>
            <v:group style="position:absolute;left:6915;top:912;width:10;height:20" coordorigin="6915,912" coordsize="10,20">
              <v:shape style="position:absolute;left:6915;top:912;width:10;height:20" coordorigin="6915,912" coordsize="10,20" path="m6915,932l6925,932,6925,912,6915,912,6915,932xe" filled="true" fillcolor="#000000" stroked="false">
                <v:path arrowok="t"/>
                <v:fill type="solid"/>
              </v:shape>
            </v:group>
            <v:group style="position:absolute;left:6915;top:932;width:10;height:20" coordorigin="6915,932" coordsize="10,20">
              <v:shape style="position:absolute;left:6915;top:932;width:10;height:20" coordorigin="6915,932" coordsize="10,20" path="m6915,951l6925,951,6925,932,6915,932,6915,951xe" filled="true" fillcolor="#000000" stroked="false">
                <v:path arrowok="t"/>
                <v:fill type="solid"/>
              </v:shape>
            </v:group>
            <v:group style="position:absolute;left:6915;top:951;width:10;height:20" coordorigin="6915,951" coordsize="10,20">
              <v:shape style="position:absolute;left:6915;top:951;width:10;height:20" coordorigin="6915,951" coordsize="10,20" path="m6915,970l6925,970,6925,951,6915,951,6915,970xe" filled="true" fillcolor="#000000" stroked="false">
                <v:path arrowok="t"/>
                <v:fill type="solid"/>
              </v:shape>
            </v:group>
            <v:group style="position:absolute;left:6915;top:970;width:10;height:20" coordorigin="6915,970" coordsize="10,20">
              <v:shape style="position:absolute;left:6915;top:970;width:10;height:20" coordorigin="6915,970" coordsize="10,20" path="m6915,989l6925,989,6925,970,6915,970,6915,989xe" filled="true" fillcolor="#000000" stroked="false">
                <v:path arrowok="t"/>
                <v:fill type="solid"/>
              </v:shape>
            </v:group>
            <v:group style="position:absolute;left:6915;top:989;width:10;height:20" coordorigin="6915,989" coordsize="10,20">
              <v:shape style="position:absolute;left:6915;top:989;width:10;height:20" coordorigin="6915,989" coordsize="10,20" path="m6915,1008l6925,1008,6925,989,6915,989,6915,1008xe" filled="true" fillcolor="#000000" stroked="false">
                <v:path arrowok="t"/>
                <v:fill type="solid"/>
              </v:shape>
            </v:group>
            <v:group style="position:absolute;left:6915;top:1008;width:10;height:20" coordorigin="6915,1008" coordsize="10,20">
              <v:shape style="position:absolute;left:6915;top:1008;width:10;height:20" coordorigin="6915,1008" coordsize="10,20" path="m6915,1028l6925,1028,6925,1008,6915,1008,6915,1028xe" filled="true" fillcolor="#000000" stroked="false">
                <v:path arrowok="t"/>
                <v:fill type="solid"/>
              </v:shape>
            </v:group>
            <v:group style="position:absolute;left:6915;top:1028;width:10;height:20" coordorigin="6915,1028" coordsize="10,20">
              <v:shape style="position:absolute;left:6915;top:1028;width:10;height:20" coordorigin="6915,1028" coordsize="10,20" path="m6915,1047l6925,1047,6925,1028,6915,1028,6915,1047xe" filled="true" fillcolor="#000000" stroked="false">
                <v:path arrowok="t"/>
                <v:fill type="solid"/>
              </v:shape>
            </v:group>
            <v:group style="position:absolute;left:6915;top:1047;width:10;height:20" coordorigin="6915,1047" coordsize="10,20">
              <v:shape style="position:absolute;left:6915;top:1047;width:10;height:20" coordorigin="6915,1047" coordsize="10,20" path="m6915,1066l6925,1066,6925,1047,6915,1047,6915,1066xe" filled="true" fillcolor="#000000" stroked="false">
                <v:path arrowok="t"/>
                <v:fill type="solid"/>
              </v:shape>
            </v:group>
            <v:group style="position:absolute;left:6915;top:1066;width:10;height:20" coordorigin="6915,1066" coordsize="10,20">
              <v:shape style="position:absolute;left:6915;top:1066;width:10;height:20" coordorigin="6915,1066" coordsize="10,20" path="m6915,1085l6925,1085,6925,1066,6915,1066,6915,1085xe" filled="true" fillcolor="#000000" stroked="false">
                <v:path arrowok="t"/>
                <v:fill type="solid"/>
              </v:shape>
            </v:group>
            <v:group style="position:absolute;left:6915;top:1085;width:10;height:20" coordorigin="6915,1085" coordsize="10,20">
              <v:shape style="position:absolute;left:6915;top:1085;width:10;height:20" coordorigin="6915,1085" coordsize="10,20" path="m6915,1104l6925,1104,6925,1085,6915,1085,6915,1104xe" filled="true" fillcolor="#000000" stroked="false">
                <v:path arrowok="t"/>
                <v:fill type="solid"/>
              </v:shape>
            </v:group>
            <v:group style="position:absolute;left:6915;top:1104;width:10;height:20" coordorigin="6915,1104" coordsize="10,20">
              <v:shape style="position:absolute;left:6915;top:1104;width:10;height:20" coordorigin="6915,1104" coordsize="10,20" path="m6915,1124l6925,1124,6925,1104,6915,1104,6915,1124xe" filled="true" fillcolor="#000000" stroked="false">
                <v:path arrowok="t"/>
                <v:fill type="solid"/>
              </v:shape>
            </v:group>
            <v:group style="position:absolute;left:6915;top:1124;width:10;height:20" coordorigin="6915,1124" coordsize="10,20">
              <v:shape style="position:absolute;left:6915;top:1124;width:10;height:20" coordorigin="6915,1124" coordsize="10,20" path="m6915,1143l6925,1143,6925,1124,6915,1124,6915,1143xe" filled="true" fillcolor="#000000" stroked="false">
                <v:path arrowok="t"/>
                <v:fill type="solid"/>
              </v:shape>
            </v:group>
            <v:group style="position:absolute;left:6915;top:1143;width:10;height:20" coordorigin="6915,1143" coordsize="10,20">
              <v:shape style="position:absolute;left:6915;top:1143;width:10;height:20" coordorigin="6915,1143" coordsize="10,20" path="m6915,1162l6925,1162,6925,1143,6915,1143,6915,1162xe" filled="true" fillcolor="#000000" stroked="false">
                <v:path arrowok="t"/>
                <v:fill type="solid"/>
              </v:shape>
            </v:group>
            <v:group style="position:absolute;left:6915;top:1162;width:10;height:20" coordorigin="6915,1162" coordsize="10,20">
              <v:shape style="position:absolute;left:6915;top:1162;width:10;height:20" coordorigin="6915,1162" coordsize="10,20" path="m6915,1181l6925,1181,6925,1162,6915,1162,6915,1181xe" filled="true" fillcolor="#000000" stroked="false">
                <v:path arrowok="t"/>
                <v:fill type="solid"/>
              </v:shape>
            </v:group>
            <v:group style="position:absolute;left:6915;top:1181;width:10;height:20" coordorigin="6915,1181" coordsize="10,20">
              <v:shape style="position:absolute;left:6915;top:1181;width:10;height:20" coordorigin="6915,1181" coordsize="10,20" path="m6915,1200l6925,1200,6925,1181,6915,1181,6915,1200xe" filled="true" fillcolor="#000000" stroked="false">
                <v:path arrowok="t"/>
                <v:fill type="solid"/>
              </v:shape>
            </v:group>
            <v:group style="position:absolute;left:6915;top:1200;width:10;height:20" coordorigin="6915,1200" coordsize="10,20">
              <v:shape style="position:absolute;left:6915;top:1200;width:10;height:20" coordorigin="6915,1200" coordsize="10,20" path="m6915,1220l6925,1220,6925,1200,6915,1200,6915,1220xe" filled="true" fillcolor="#000000" stroked="false">
                <v:path arrowok="t"/>
                <v:fill type="solid"/>
              </v:shape>
            </v:group>
            <v:group style="position:absolute;left:6915;top:1220;width:10;height:20" coordorigin="6915,1220" coordsize="10,20">
              <v:shape style="position:absolute;left:6915;top:1220;width:10;height:20" coordorigin="6915,1220" coordsize="10,20" path="m6915,1239l6925,1239,6925,1220,6915,1220,6915,1239xe" filled="true" fillcolor="#000000" stroked="false">
                <v:path arrowok="t"/>
                <v:fill type="solid"/>
              </v:shape>
            </v:group>
            <v:group style="position:absolute;left:6915;top:1239;width:10;height:20" coordorigin="6915,1239" coordsize="10,20">
              <v:shape style="position:absolute;left:6915;top:1239;width:10;height:20" coordorigin="6915,1239" coordsize="10,20" path="m6915,1258l6925,1258,6925,1239,6915,1239,6915,1258xe" filled="true" fillcolor="#000000" stroked="false">
                <v:path arrowok="t"/>
                <v:fill type="solid"/>
              </v:shape>
            </v:group>
            <v:group style="position:absolute;left:6915;top:1258;width:10;height:20" coordorigin="6915,1258" coordsize="10,20">
              <v:shape style="position:absolute;left:6915;top:1258;width:10;height:20" coordorigin="6915,1258" coordsize="10,20" path="m6915,1277l6925,1277,6925,1258,6915,1258,6915,1277xe" filled="true" fillcolor="#000000" stroked="false">
                <v:path arrowok="t"/>
                <v:fill type="solid"/>
              </v:shape>
            </v:group>
            <v:group style="position:absolute;left:6915;top:1277;width:10;height:20" coordorigin="6915,1277" coordsize="10,20">
              <v:shape style="position:absolute;left:6915;top:1277;width:10;height:20" coordorigin="6915,1277" coordsize="10,20" path="m6915,1296l6925,1296,6925,1277,6915,1277,6915,1296xe" filled="true" fillcolor="#000000" stroked="false">
                <v:path arrowok="t"/>
                <v:fill type="solid"/>
              </v:shape>
            </v:group>
            <v:group style="position:absolute;left:6915;top:1296;width:10;height:20" coordorigin="6915,1296" coordsize="10,20">
              <v:shape style="position:absolute;left:6915;top:1296;width:10;height:20" coordorigin="6915,1296" coordsize="10,20" path="m6915,1316l6925,1316,6925,1296,6915,1296,6915,1316xe" filled="true" fillcolor="#000000" stroked="false">
                <v:path arrowok="t"/>
                <v:fill type="solid"/>
              </v:shape>
            </v:group>
            <v:group style="position:absolute;left:6915;top:1316;width:10;height:20" coordorigin="6915,1316" coordsize="10,20">
              <v:shape style="position:absolute;left:6915;top:1316;width:10;height:20" coordorigin="6915,1316" coordsize="10,20" path="m6915,1335l6925,1335,6925,1316,6915,1316,6915,1335xe" filled="true" fillcolor="#000000" stroked="false">
                <v:path arrowok="t"/>
                <v:fill type="solid"/>
              </v:shape>
            </v:group>
            <v:group style="position:absolute;left:6915;top:1335;width:10;height:20" coordorigin="6915,1335" coordsize="10,20">
              <v:shape style="position:absolute;left:6915;top:1335;width:10;height:20" coordorigin="6915,1335" coordsize="10,20" path="m6915,1354l6925,1354,6925,1335,6915,1335,6915,1354xe" filled="true" fillcolor="#000000" stroked="false">
                <v:path arrowok="t"/>
                <v:fill type="solid"/>
              </v:shape>
            </v:group>
            <v:group style="position:absolute;left:6915;top:1354;width:10;height:20" coordorigin="6915,1354" coordsize="10,20">
              <v:shape style="position:absolute;left:6915;top:1354;width:10;height:20" coordorigin="6915,1354" coordsize="10,20" path="m6915,1373l6925,1373,6925,1354,6915,1354,6915,1373xe" filled="true" fillcolor="#000000" stroked="false">
                <v:path arrowok="t"/>
                <v:fill type="solid"/>
              </v:shape>
            </v:group>
            <v:group style="position:absolute;left:6915;top:1373;width:10;height:20" coordorigin="6915,1373" coordsize="10,20">
              <v:shape style="position:absolute;left:6915;top:1373;width:10;height:20" coordorigin="6915,1373" coordsize="10,20" path="m6915,1392l6925,1392,6925,1373,6915,1373,6915,1392xe" filled="true" fillcolor="#000000" stroked="false">
                <v:path arrowok="t"/>
                <v:fill type="solid"/>
              </v:shape>
            </v:group>
            <v:group style="position:absolute;left:6915;top:1392;width:10;height:20" coordorigin="6915,1392" coordsize="10,20">
              <v:shape style="position:absolute;left:6915;top:1392;width:10;height:20" coordorigin="6915,1392" coordsize="10,20" path="m6915,1412l6925,1412,6925,1392,6915,1392,6915,1412xe" filled="true" fillcolor="#000000" stroked="false">
                <v:path arrowok="t"/>
                <v:fill type="solid"/>
              </v:shape>
            </v:group>
            <v:group style="position:absolute;left:6915;top:1412;width:10;height:20" coordorigin="6915,1412" coordsize="10,20">
              <v:shape style="position:absolute;left:6915;top:1412;width:10;height:20" coordorigin="6915,1412" coordsize="10,20" path="m6915,1431l6925,1431,6925,1412,6915,1412,6915,1431xe" filled="true" fillcolor="#000000" stroked="false">
                <v:path arrowok="t"/>
                <v:fill type="solid"/>
              </v:shape>
            </v:group>
            <v:group style="position:absolute;left:6915;top:1431;width:10;height:20" coordorigin="6915,1431" coordsize="10,20">
              <v:shape style="position:absolute;left:6915;top:1431;width:10;height:20" coordorigin="6915,1431" coordsize="10,20" path="m6915,1450l6925,1450,6925,1431,6915,1431,6915,1450xe" filled="true" fillcolor="#000000" stroked="false">
                <v:path arrowok="t"/>
                <v:fill type="solid"/>
              </v:shape>
            </v:group>
            <v:group style="position:absolute;left:6915;top:1450;width:10;height:20" coordorigin="6915,1450" coordsize="10,20">
              <v:shape style="position:absolute;left:6915;top:1450;width:10;height:20" coordorigin="6915,1450" coordsize="10,20" path="m6915,1469l6925,1469,6925,1450,6915,1450,6915,1469xe" filled="true" fillcolor="#000000" stroked="false">
                <v:path arrowok="t"/>
                <v:fill type="solid"/>
              </v:shape>
            </v:group>
            <v:group style="position:absolute;left:6915;top:1469;width:10;height:20" coordorigin="6915,1469" coordsize="10,20">
              <v:shape style="position:absolute;left:6915;top:1469;width:10;height:20" coordorigin="6915,1469" coordsize="10,20" path="m6915,1488l6925,1488,6925,1469,6915,1469,6915,1488xe" filled="true" fillcolor="#000000" stroked="false">
                <v:path arrowok="t"/>
                <v:fill type="solid"/>
              </v:shape>
            </v:group>
            <v:group style="position:absolute;left:6915;top:1488;width:10;height:20" coordorigin="6915,1488" coordsize="10,20">
              <v:shape style="position:absolute;left:6915;top:1488;width:10;height:20" coordorigin="6915,1488" coordsize="10,20" path="m6915,1508l6925,1508,6925,1488,6915,1488,6915,1508xe" filled="true" fillcolor="#000000" stroked="false">
                <v:path arrowok="t"/>
                <v:fill type="solid"/>
              </v:shape>
            </v:group>
            <v:group style="position:absolute;left:6915;top:1508;width:10;height:20" coordorigin="6915,1508" coordsize="10,20">
              <v:shape style="position:absolute;left:6915;top:1508;width:10;height:20" coordorigin="6915,1508" coordsize="10,20" path="m6915,1527l6925,1527,6925,1508,6915,1508,6915,1527xe" filled="true" fillcolor="#000000" stroked="false">
                <v:path arrowok="t"/>
                <v:fill type="solid"/>
              </v:shape>
            </v:group>
            <v:group style="position:absolute;left:6915;top:1533;width:10;height:2" coordorigin="6915,1533" coordsize="10,2">
              <v:shape style="position:absolute;left:6915;top:1533;width:10;height:2" coordorigin="6915,1533" coordsize="10,0" path="m6915,1533l6925,1533e" filled="false" stroked="true" strokeweight=".600010pt" strokecolor="#000000">
                <v:path arrowok="t"/>
              </v:shape>
            </v:group>
            <v:group style="position:absolute;left:6915;top:1553;width:29;height:2" coordorigin="6915,1553" coordsize="29,2">
              <v:shape style="position:absolute;left:6915;top:1553;width:29;height:2" coordorigin="6915,1553" coordsize="29,0" path="m6915,1553l6944,1553e" filled="false" stroked="true" strokeweight="1.44pt" strokecolor="#000000">
                <v:path arrowok="t"/>
              </v:shape>
            </v:group>
            <v:group style="position:absolute;left:6944;top:1553;width:1259;height:2" coordorigin="6944,1553" coordsize="1259,2">
              <v:shape style="position:absolute;left:6944;top:1553;width:1259;height:2" coordorigin="6944,1553" coordsize="1259,0" path="m6944,1553l8202,1553e" filled="false" stroked="true" strokeweight="1.44pt" strokecolor="#000000">
                <v:path arrowok="t"/>
              </v:shape>
            </v:group>
            <v:group style="position:absolute;left:8202;top:413;width:10;height:20" coordorigin="8202,413" coordsize="10,20">
              <v:shape style="position:absolute;left:8202;top:413;width:10;height:20" coordorigin="8202,413" coordsize="10,20" path="m8202,432l8211,432,8211,413,8202,413,8202,432xe" filled="true" fillcolor="#000000" stroked="false">
                <v:path arrowok="t"/>
                <v:fill type="solid"/>
              </v:shape>
            </v:group>
            <v:group style="position:absolute;left:8202;top:432;width:10;height:20" coordorigin="8202,432" coordsize="10,20">
              <v:shape style="position:absolute;left:8202;top:432;width:10;height:20" coordorigin="8202,432" coordsize="10,20" path="m8202,452l8211,452,8211,432,8202,432,8202,452xe" filled="true" fillcolor="#000000" stroked="false">
                <v:path arrowok="t"/>
                <v:fill type="solid"/>
              </v:shape>
            </v:group>
            <v:group style="position:absolute;left:8202;top:452;width:10;height:20" coordorigin="8202,452" coordsize="10,20">
              <v:shape style="position:absolute;left:8202;top:452;width:10;height:20" coordorigin="8202,452" coordsize="10,20" path="m8202,471l8211,471,8211,452,8202,452,8202,471xe" filled="true" fillcolor="#000000" stroked="false">
                <v:path arrowok="t"/>
                <v:fill type="solid"/>
              </v:shape>
            </v:group>
            <v:group style="position:absolute;left:8202;top:471;width:10;height:20" coordorigin="8202,471" coordsize="10,20">
              <v:shape style="position:absolute;left:8202;top:471;width:10;height:20" coordorigin="8202,471" coordsize="10,20" path="m8202,490l8211,490,8211,471,8202,471,8202,490xe" filled="true" fillcolor="#000000" stroked="false">
                <v:path arrowok="t"/>
                <v:fill type="solid"/>
              </v:shape>
            </v:group>
            <v:group style="position:absolute;left:8202;top:490;width:10;height:20" coordorigin="8202,490" coordsize="10,20">
              <v:shape style="position:absolute;left:8202;top:490;width:10;height:20" coordorigin="8202,490" coordsize="10,20" path="m8202,509l8211,509,8211,490,8202,490,8202,509xe" filled="true" fillcolor="#000000" stroked="false">
                <v:path arrowok="t"/>
                <v:fill type="solid"/>
              </v:shape>
            </v:group>
            <v:group style="position:absolute;left:8202;top:509;width:10;height:20" coordorigin="8202,509" coordsize="10,20">
              <v:shape style="position:absolute;left:8202;top:509;width:10;height:20" coordorigin="8202,509" coordsize="10,20" path="m8202,528l8211,528,8211,509,8202,509,8202,528xe" filled="true" fillcolor="#000000" stroked="false">
                <v:path arrowok="t"/>
                <v:fill type="solid"/>
              </v:shape>
            </v:group>
            <v:group style="position:absolute;left:8202;top:528;width:10;height:20" coordorigin="8202,528" coordsize="10,20">
              <v:shape style="position:absolute;left:8202;top:528;width:10;height:20" coordorigin="8202,528" coordsize="10,20" path="m8202,548l8211,548,8211,528,8202,528,8202,548xe" filled="true" fillcolor="#000000" stroked="false">
                <v:path arrowok="t"/>
                <v:fill type="solid"/>
              </v:shape>
            </v:group>
            <v:group style="position:absolute;left:8202;top:548;width:10;height:20" coordorigin="8202,548" coordsize="10,20">
              <v:shape style="position:absolute;left:8202;top:548;width:10;height:20" coordorigin="8202,548" coordsize="10,20" path="m8202,567l8211,567,8211,548,8202,548,8202,567xe" filled="true" fillcolor="#000000" stroked="false">
                <v:path arrowok="t"/>
                <v:fill type="solid"/>
              </v:shape>
            </v:group>
            <v:group style="position:absolute;left:8202;top:567;width:10;height:20" coordorigin="8202,567" coordsize="10,20">
              <v:shape style="position:absolute;left:8202;top:567;width:10;height:20" coordorigin="8202,567" coordsize="10,20" path="m8202,586l8211,586,8211,567,8202,567,8202,586xe" filled="true" fillcolor="#000000" stroked="false">
                <v:path arrowok="t"/>
                <v:fill type="solid"/>
              </v:shape>
            </v:group>
            <v:group style="position:absolute;left:8202;top:586;width:10;height:20" coordorigin="8202,586" coordsize="10,20">
              <v:shape style="position:absolute;left:8202;top:586;width:10;height:20" coordorigin="8202,586" coordsize="10,20" path="m8202,605l8211,605,8211,586,8202,586,8202,605xe" filled="true" fillcolor="#000000" stroked="false">
                <v:path arrowok="t"/>
                <v:fill type="solid"/>
              </v:shape>
            </v:group>
            <v:group style="position:absolute;left:8202;top:605;width:10;height:20" coordorigin="8202,605" coordsize="10,20">
              <v:shape style="position:absolute;left:8202;top:605;width:10;height:20" coordorigin="8202,605" coordsize="10,20" path="m8202,624l8211,624,8211,605,8202,605,8202,624xe" filled="true" fillcolor="#000000" stroked="false">
                <v:path arrowok="t"/>
                <v:fill type="solid"/>
              </v:shape>
            </v:group>
            <v:group style="position:absolute;left:8202;top:624;width:10;height:20" coordorigin="8202,624" coordsize="10,20">
              <v:shape style="position:absolute;left:8202;top:624;width:10;height:20" coordorigin="8202,624" coordsize="10,20" path="m8202,644l8211,644,8211,624,8202,624,8202,644xe" filled="true" fillcolor="#000000" stroked="false">
                <v:path arrowok="t"/>
                <v:fill type="solid"/>
              </v:shape>
            </v:group>
            <v:group style="position:absolute;left:8202;top:644;width:10;height:20" coordorigin="8202,644" coordsize="10,20">
              <v:shape style="position:absolute;left:8202;top:644;width:10;height:20" coordorigin="8202,644" coordsize="10,20" path="m8202,663l8211,663,8211,644,8202,644,8202,663xe" filled="true" fillcolor="#000000" stroked="false">
                <v:path arrowok="t"/>
                <v:fill type="solid"/>
              </v:shape>
            </v:group>
            <v:group style="position:absolute;left:8202;top:663;width:10;height:20" coordorigin="8202,663" coordsize="10,20">
              <v:shape style="position:absolute;left:8202;top:663;width:10;height:20" coordorigin="8202,663" coordsize="10,20" path="m8202,682l8211,682,8211,663,8202,663,8202,682xe" filled="true" fillcolor="#000000" stroked="false">
                <v:path arrowok="t"/>
                <v:fill type="solid"/>
              </v:shape>
            </v:group>
            <v:group style="position:absolute;left:8202;top:682;width:10;height:20" coordorigin="8202,682" coordsize="10,20">
              <v:shape style="position:absolute;left:8202;top:682;width:10;height:20" coordorigin="8202,682" coordsize="10,20" path="m8202,701l8211,701,8211,682,8202,682,8202,701xe" filled="true" fillcolor="#000000" stroked="false">
                <v:path arrowok="t"/>
                <v:fill type="solid"/>
              </v:shape>
            </v:group>
            <v:group style="position:absolute;left:8202;top:701;width:10;height:20" coordorigin="8202,701" coordsize="10,20">
              <v:shape style="position:absolute;left:8202;top:701;width:10;height:20" coordorigin="8202,701" coordsize="10,20" path="m8202,720l8211,720,8211,701,8202,701,8202,720xe" filled="true" fillcolor="#000000" stroked="false">
                <v:path arrowok="t"/>
                <v:fill type="solid"/>
              </v:shape>
            </v:group>
            <v:group style="position:absolute;left:8202;top:720;width:10;height:20" coordorigin="8202,720" coordsize="10,20">
              <v:shape style="position:absolute;left:8202;top:720;width:10;height:20" coordorigin="8202,720" coordsize="10,20" path="m8202,740l8211,740,8211,720,8202,720,8202,740xe" filled="true" fillcolor="#000000" stroked="false">
                <v:path arrowok="t"/>
                <v:fill type="solid"/>
              </v:shape>
            </v:group>
            <v:group style="position:absolute;left:8202;top:740;width:10;height:20" coordorigin="8202,740" coordsize="10,20">
              <v:shape style="position:absolute;left:8202;top:740;width:10;height:20" coordorigin="8202,740" coordsize="10,20" path="m8202,759l8211,759,8211,740,8202,740,8202,759xe" filled="true" fillcolor="#000000" stroked="false">
                <v:path arrowok="t"/>
                <v:fill type="solid"/>
              </v:shape>
            </v:group>
            <v:group style="position:absolute;left:8202;top:759;width:10;height:20" coordorigin="8202,759" coordsize="10,20">
              <v:shape style="position:absolute;left:8202;top:759;width:10;height:20" coordorigin="8202,759" coordsize="10,20" path="m8202,778l8211,778,8211,759,8202,759,8202,778xe" filled="true" fillcolor="#000000" stroked="false">
                <v:path arrowok="t"/>
                <v:fill type="solid"/>
              </v:shape>
            </v:group>
            <v:group style="position:absolute;left:8202;top:778;width:10;height:20" coordorigin="8202,778" coordsize="10,20">
              <v:shape style="position:absolute;left:8202;top:778;width:10;height:20" coordorigin="8202,778" coordsize="10,20" path="m8202,797l8211,797,8211,778,8202,778,8202,797xe" filled="true" fillcolor="#000000" stroked="false">
                <v:path arrowok="t"/>
                <v:fill type="solid"/>
              </v:shape>
            </v:group>
            <v:group style="position:absolute;left:8202;top:797;width:10;height:20" coordorigin="8202,797" coordsize="10,20">
              <v:shape style="position:absolute;left:8202;top:797;width:10;height:20" coordorigin="8202,797" coordsize="10,20" path="m8202,816l8211,816,8211,797,8202,797,8202,816xe" filled="true" fillcolor="#000000" stroked="false">
                <v:path arrowok="t"/>
                <v:fill type="solid"/>
              </v:shape>
            </v:group>
            <v:group style="position:absolute;left:8202;top:816;width:10;height:20" coordorigin="8202,816" coordsize="10,20">
              <v:shape style="position:absolute;left:8202;top:816;width:10;height:20" coordorigin="8202,816" coordsize="10,20" path="m8202,836l8211,836,8211,816,8202,816,8202,836xe" filled="true" fillcolor="#000000" stroked="false">
                <v:path arrowok="t"/>
                <v:fill type="solid"/>
              </v:shape>
            </v:group>
            <v:group style="position:absolute;left:8202;top:836;width:10;height:20" coordorigin="8202,836" coordsize="10,20">
              <v:shape style="position:absolute;left:8202;top:836;width:10;height:20" coordorigin="8202,836" coordsize="10,20" path="m8202,855l8211,855,8211,836,8202,836,8202,855xe" filled="true" fillcolor="#000000" stroked="false">
                <v:path arrowok="t"/>
                <v:fill type="solid"/>
              </v:shape>
            </v:group>
            <v:group style="position:absolute;left:8202;top:855;width:10;height:20" coordorigin="8202,855" coordsize="10,20">
              <v:shape style="position:absolute;left:8202;top:855;width:10;height:20" coordorigin="8202,855" coordsize="10,20" path="m8202,874l8211,874,8211,855,8202,855,8202,874xe" filled="true" fillcolor="#000000" stroked="false">
                <v:path arrowok="t"/>
                <v:fill type="solid"/>
              </v:shape>
            </v:group>
            <v:group style="position:absolute;left:8202;top:874;width:10;height:20" coordorigin="8202,874" coordsize="10,20">
              <v:shape style="position:absolute;left:8202;top:874;width:10;height:20" coordorigin="8202,874" coordsize="10,20" path="m8202,893l8211,893,8211,874,8202,874,8202,893xe" filled="true" fillcolor="#000000" stroked="false">
                <v:path arrowok="t"/>
                <v:fill type="solid"/>
              </v:shape>
            </v:group>
            <v:group style="position:absolute;left:8202;top:893;width:10;height:20" coordorigin="8202,893" coordsize="10,20">
              <v:shape style="position:absolute;left:8202;top:893;width:10;height:20" coordorigin="8202,893" coordsize="10,20" path="m8202,912l8211,912,8211,893,8202,893,8202,912xe" filled="true" fillcolor="#000000" stroked="false">
                <v:path arrowok="t"/>
                <v:fill type="solid"/>
              </v:shape>
            </v:group>
            <v:group style="position:absolute;left:8202;top:912;width:10;height:20" coordorigin="8202,912" coordsize="10,20">
              <v:shape style="position:absolute;left:8202;top:912;width:10;height:20" coordorigin="8202,912" coordsize="10,20" path="m8202,932l8211,932,8211,912,8202,912,8202,932xe" filled="true" fillcolor="#000000" stroked="false">
                <v:path arrowok="t"/>
                <v:fill type="solid"/>
              </v:shape>
            </v:group>
            <v:group style="position:absolute;left:8202;top:932;width:10;height:20" coordorigin="8202,932" coordsize="10,20">
              <v:shape style="position:absolute;left:8202;top:932;width:10;height:20" coordorigin="8202,932" coordsize="10,20" path="m8202,951l8211,951,8211,932,8202,932,8202,951xe" filled="true" fillcolor="#000000" stroked="false">
                <v:path arrowok="t"/>
                <v:fill type="solid"/>
              </v:shape>
            </v:group>
            <v:group style="position:absolute;left:8202;top:951;width:10;height:20" coordorigin="8202,951" coordsize="10,20">
              <v:shape style="position:absolute;left:8202;top:951;width:10;height:20" coordorigin="8202,951" coordsize="10,20" path="m8202,970l8211,970,8211,951,8202,951,8202,970xe" filled="true" fillcolor="#000000" stroked="false">
                <v:path arrowok="t"/>
                <v:fill type="solid"/>
              </v:shape>
            </v:group>
            <v:group style="position:absolute;left:8202;top:970;width:10;height:20" coordorigin="8202,970" coordsize="10,20">
              <v:shape style="position:absolute;left:8202;top:970;width:10;height:20" coordorigin="8202,970" coordsize="10,20" path="m8202,989l8211,989,8211,970,8202,970,8202,989xe" filled="true" fillcolor="#000000" stroked="false">
                <v:path arrowok="t"/>
                <v:fill type="solid"/>
              </v:shape>
            </v:group>
            <v:group style="position:absolute;left:8202;top:989;width:10;height:20" coordorigin="8202,989" coordsize="10,20">
              <v:shape style="position:absolute;left:8202;top:989;width:10;height:20" coordorigin="8202,989" coordsize="10,20" path="m8202,1008l8211,1008,8211,989,8202,989,8202,1008xe" filled="true" fillcolor="#000000" stroked="false">
                <v:path arrowok="t"/>
                <v:fill type="solid"/>
              </v:shape>
            </v:group>
            <v:group style="position:absolute;left:8202;top:1008;width:10;height:20" coordorigin="8202,1008" coordsize="10,20">
              <v:shape style="position:absolute;left:8202;top:1008;width:10;height:20" coordorigin="8202,1008" coordsize="10,20" path="m8202,1028l8211,1028,8211,1008,8202,1008,8202,1028xe" filled="true" fillcolor="#000000" stroked="false">
                <v:path arrowok="t"/>
                <v:fill type="solid"/>
              </v:shape>
            </v:group>
            <v:group style="position:absolute;left:8202;top:1028;width:10;height:20" coordorigin="8202,1028" coordsize="10,20">
              <v:shape style="position:absolute;left:8202;top:1028;width:10;height:20" coordorigin="8202,1028" coordsize="10,20" path="m8202,1047l8211,1047,8211,1028,8202,1028,8202,1047xe" filled="true" fillcolor="#000000" stroked="false">
                <v:path arrowok="t"/>
                <v:fill type="solid"/>
              </v:shape>
            </v:group>
            <v:group style="position:absolute;left:8202;top:1047;width:10;height:20" coordorigin="8202,1047" coordsize="10,20">
              <v:shape style="position:absolute;left:8202;top:1047;width:10;height:20" coordorigin="8202,1047" coordsize="10,20" path="m8202,1066l8211,1066,8211,1047,8202,1047,8202,1066xe" filled="true" fillcolor="#000000" stroked="false">
                <v:path arrowok="t"/>
                <v:fill type="solid"/>
              </v:shape>
            </v:group>
            <v:group style="position:absolute;left:8202;top:1066;width:10;height:20" coordorigin="8202,1066" coordsize="10,20">
              <v:shape style="position:absolute;left:8202;top:1066;width:10;height:20" coordorigin="8202,1066" coordsize="10,20" path="m8202,1085l8211,1085,8211,1066,8202,1066,8202,1085xe" filled="true" fillcolor="#000000" stroked="false">
                <v:path arrowok="t"/>
                <v:fill type="solid"/>
              </v:shape>
            </v:group>
            <v:group style="position:absolute;left:8202;top:1085;width:10;height:20" coordorigin="8202,1085" coordsize="10,20">
              <v:shape style="position:absolute;left:8202;top:1085;width:10;height:20" coordorigin="8202,1085" coordsize="10,20" path="m8202,1104l8211,1104,8211,1085,8202,1085,8202,1104xe" filled="true" fillcolor="#000000" stroked="false">
                <v:path arrowok="t"/>
                <v:fill type="solid"/>
              </v:shape>
            </v:group>
            <v:group style="position:absolute;left:8202;top:1104;width:10;height:20" coordorigin="8202,1104" coordsize="10,20">
              <v:shape style="position:absolute;left:8202;top:1104;width:10;height:20" coordorigin="8202,1104" coordsize="10,20" path="m8202,1124l8211,1124,8211,1104,8202,1104,8202,1124xe" filled="true" fillcolor="#000000" stroked="false">
                <v:path arrowok="t"/>
                <v:fill type="solid"/>
              </v:shape>
            </v:group>
            <v:group style="position:absolute;left:8202;top:1124;width:10;height:20" coordorigin="8202,1124" coordsize="10,20">
              <v:shape style="position:absolute;left:8202;top:1124;width:10;height:20" coordorigin="8202,1124" coordsize="10,20" path="m8202,1143l8211,1143,8211,1124,8202,1124,8202,1143xe" filled="true" fillcolor="#000000" stroked="false">
                <v:path arrowok="t"/>
                <v:fill type="solid"/>
              </v:shape>
            </v:group>
            <v:group style="position:absolute;left:8202;top:1143;width:10;height:20" coordorigin="8202,1143" coordsize="10,20">
              <v:shape style="position:absolute;left:8202;top:1143;width:10;height:20" coordorigin="8202,1143" coordsize="10,20" path="m8202,1162l8211,1162,8211,1143,8202,1143,8202,1162xe" filled="true" fillcolor="#000000" stroked="false">
                <v:path arrowok="t"/>
                <v:fill type="solid"/>
              </v:shape>
            </v:group>
            <v:group style="position:absolute;left:8202;top:1162;width:10;height:20" coordorigin="8202,1162" coordsize="10,20">
              <v:shape style="position:absolute;left:8202;top:1162;width:10;height:20" coordorigin="8202,1162" coordsize="10,20" path="m8202,1181l8211,1181,8211,1162,8202,1162,8202,1181xe" filled="true" fillcolor="#000000" stroked="false">
                <v:path arrowok="t"/>
                <v:fill type="solid"/>
              </v:shape>
            </v:group>
            <v:group style="position:absolute;left:8202;top:1181;width:10;height:20" coordorigin="8202,1181" coordsize="10,20">
              <v:shape style="position:absolute;left:8202;top:1181;width:10;height:20" coordorigin="8202,1181" coordsize="10,20" path="m8202,1200l8211,1200,8211,1181,8202,1181,8202,1200xe" filled="true" fillcolor="#000000" stroked="false">
                <v:path arrowok="t"/>
                <v:fill type="solid"/>
              </v:shape>
            </v:group>
            <v:group style="position:absolute;left:8202;top:1200;width:10;height:20" coordorigin="8202,1200" coordsize="10,20">
              <v:shape style="position:absolute;left:8202;top:1200;width:10;height:20" coordorigin="8202,1200" coordsize="10,20" path="m8202,1220l8211,1220,8211,1200,8202,1200,8202,1220xe" filled="true" fillcolor="#000000" stroked="false">
                <v:path arrowok="t"/>
                <v:fill type="solid"/>
              </v:shape>
            </v:group>
            <v:group style="position:absolute;left:8202;top:1220;width:10;height:20" coordorigin="8202,1220" coordsize="10,20">
              <v:shape style="position:absolute;left:8202;top:1220;width:10;height:20" coordorigin="8202,1220" coordsize="10,20" path="m8202,1239l8211,1239,8211,1220,8202,1220,8202,1239xe" filled="true" fillcolor="#000000" stroked="false">
                <v:path arrowok="t"/>
                <v:fill type="solid"/>
              </v:shape>
            </v:group>
            <v:group style="position:absolute;left:8202;top:1239;width:10;height:20" coordorigin="8202,1239" coordsize="10,20">
              <v:shape style="position:absolute;left:8202;top:1239;width:10;height:20" coordorigin="8202,1239" coordsize="10,20" path="m8202,1258l8211,1258,8211,1239,8202,1239,8202,1258xe" filled="true" fillcolor="#000000" stroked="false">
                <v:path arrowok="t"/>
                <v:fill type="solid"/>
              </v:shape>
            </v:group>
            <v:group style="position:absolute;left:8202;top:1258;width:10;height:20" coordorigin="8202,1258" coordsize="10,20">
              <v:shape style="position:absolute;left:8202;top:1258;width:10;height:20" coordorigin="8202,1258" coordsize="10,20" path="m8202,1277l8211,1277,8211,1258,8202,1258,8202,1277xe" filled="true" fillcolor="#000000" stroked="false">
                <v:path arrowok="t"/>
                <v:fill type="solid"/>
              </v:shape>
            </v:group>
            <v:group style="position:absolute;left:8202;top:1277;width:10;height:20" coordorigin="8202,1277" coordsize="10,20">
              <v:shape style="position:absolute;left:8202;top:1277;width:10;height:20" coordorigin="8202,1277" coordsize="10,20" path="m8202,1296l8211,1296,8211,1277,8202,1277,8202,1296xe" filled="true" fillcolor="#000000" stroked="false">
                <v:path arrowok="t"/>
                <v:fill type="solid"/>
              </v:shape>
            </v:group>
            <v:group style="position:absolute;left:8202;top:1296;width:10;height:20" coordorigin="8202,1296" coordsize="10,20">
              <v:shape style="position:absolute;left:8202;top:1296;width:10;height:20" coordorigin="8202,1296" coordsize="10,20" path="m8202,1316l8211,1316,8211,1296,8202,1296,8202,1316xe" filled="true" fillcolor="#000000" stroked="false">
                <v:path arrowok="t"/>
                <v:fill type="solid"/>
              </v:shape>
            </v:group>
            <v:group style="position:absolute;left:8202;top:1316;width:10;height:20" coordorigin="8202,1316" coordsize="10,20">
              <v:shape style="position:absolute;left:8202;top:1316;width:10;height:20" coordorigin="8202,1316" coordsize="10,20" path="m8202,1335l8211,1335,8211,1316,8202,1316,8202,1335xe" filled="true" fillcolor="#000000" stroked="false">
                <v:path arrowok="t"/>
                <v:fill type="solid"/>
              </v:shape>
            </v:group>
            <v:group style="position:absolute;left:8202;top:1335;width:10;height:20" coordorigin="8202,1335" coordsize="10,20">
              <v:shape style="position:absolute;left:8202;top:1335;width:10;height:20" coordorigin="8202,1335" coordsize="10,20" path="m8202,1354l8211,1354,8211,1335,8202,1335,8202,1354xe" filled="true" fillcolor="#000000" stroked="false">
                <v:path arrowok="t"/>
                <v:fill type="solid"/>
              </v:shape>
            </v:group>
            <v:group style="position:absolute;left:8202;top:1354;width:10;height:20" coordorigin="8202,1354" coordsize="10,20">
              <v:shape style="position:absolute;left:8202;top:1354;width:10;height:20" coordorigin="8202,1354" coordsize="10,20" path="m8202,1373l8211,1373,8211,1354,8202,1354,8202,1373xe" filled="true" fillcolor="#000000" stroked="false">
                <v:path arrowok="t"/>
                <v:fill type="solid"/>
              </v:shape>
            </v:group>
            <v:group style="position:absolute;left:8202;top:1373;width:10;height:20" coordorigin="8202,1373" coordsize="10,20">
              <v:shape style="position:absolute;left:8202;top:1373;width:10;height:20" coordorigin="8202,1373" coordsize="10,20" path="m8202,1392l8211,1392,8211,1373,8202,1373,8202,1392xe" filled="true" fillcolor="#000000" stroked="false">
                <v:path arrowok="t"/>
                <v:fill type="solid"/>
              </v:shape>
            </v:group>
            <v:group style="position:absolute;left:8202;top:1392;width:10;height:20" coordorigin="8202,1392" coordsize="10,20">
              <v:shape style="position:absolute;left:8202;top:1392;width:10;height:20" coordorigin="8202,1392" coordsize="10,20" path="m8202,1412l8211,1412,8211,1392,8202,1392,8202,1412xe" filled="true" fillcolor="#000000" stroked="false">
                <v:path arrowok="t"/>
                <v:fill type="solid"/>
              </v:shape>
            </v:group>
            <v:group style="position:absolute;left:8202;top:1412;width:10;height:20" coordorigin="8202,1412" coordsize="10,20">
              <v:shape style="position:absolute;left:8202;top:1412;width:10;height:20" coordorigin="8202,1412" coordsize="10,20" path="m8202,1431l8211,1431,8211,1412,8202,1412,8202,1431xe" filled="true" fillcolor="#000000" stroked="false">
                <v:path arrowok="t"/>
                <v:fill type="solid"/>
              </v:shape>
            </v:group>
            <v:group style="position:absolute;left:8202;top:1431;width:10;height:20" coordorigin="8202,1431" coordsize="10,20">
              <v:shape style="position:absolute;left:8202;top:1431;width:10;height:20" coordorigin="8202,1431" coordsize="10,20" path="m8202,1450l8211,1450,8211,1431,8202,1431,8202,1450xe" filled="true" fillcolor="#000000" stroked="false">
                <v:path arrowok="t"/>
                <v:fill type="solid"/>
              </v:shape>
            </v:group>
            <v:group style="position:absolute;left:8202;top:1450;width:10;height:20" coordorigin="8202,1450" coordsize="10,20">
              <v:shape style="position:absolute;left:8202;top:1450;width:10;height:20" coordorigin="8202,1450" coordsize="10,20" path="m8202,1469l8211,1469,8211,1450,8202,1450,8202,1469xe" filled="true" fillcolor="#000000" stroked="false">
                <v:path arrowok="t"/>
                <v:fill type="solid"/>
              </v:shape>
            </v:group>
            <v:group style="position:absolute;left:8202;top:1469;width:10;height:20" coordorigin="8202,1469" coordsize="10,20">
              <v:shape style="position:absolute;left:8202;top:1469;width:10;height:20" coordorigin="8202,1469" coordsize="10,20" path="m8202,1488l8211,1488,8211,1469,8202,1469,8202,1488xe" filled="true" fillcolor="#000000" stroked="false">
                <v:path arrowok="t"/>
                <v:fill type="solid"/>
              </v:shape>
            </v:group>
            <v:group style="position:absolute;left:8202;top:1488;width:10;height:20" coordorigin="8202,1488" coordsize="10,20">
              <v:shape style="position:absolute;left:8202;top:1488;width:10;height:20" coordorigin="8202,1488" coordsize="10,20" path="m8202,1508l8211,1508,8211,1488,8202,1488,8202,1508xe" filled="true" fillcolor="#000000" stroked="false">
                <v:path arrowok="t"/>
                <v:fill type="solid"/>
              </v:shape>
            </v:group>
            <v:group style="position:absolute;left:8202;top:1508;width:10;height:20" coordorigin="8202,1508" coordsize="10,20">
              <v:shape style="position:absolute;left:8202;top:1508;width:10;height:20" coordorigin="8202,1508" coordsize="10,20" path="m8202,1527l8211,1527,8211,1508,8202,1508,8202,1527xe" filled="true" fillcolor="#000000" stroked="false">
                <v:path arrowok="t"/>
                <v:fill type="solid"/>
              </v:shape>
            </v:group>
            <v:group style="position:absolute;left:8202;top:1533;width:10;height:2" coordorigin="8202,1533" coordsize="10,2">
              <v:shape style="position:absolute;left:8202;top:1533;width:10;height:2" coordorigin="8202,1533" coordsize="10,0" path="m8202,1533l8211,1533e" filled="false" stroked="true" strokeweight=".600010pt" strokecolor="#000000">
                <v:path arrowok="t"/>
              </v:shape>
            </v:group>
            <v:group style="position:absolute;left:8202;top:1553;width:29;height:2" coordorigin="8202,1553" coordsize="29,2">
              <v:shape style="position:absolute;left:8202;top:1553;width:29;height:2" coordorigin="8202,1553" coordsize="29,0" path="m8202,1553l8231,1553e" filled="false" stroked="true" strokeweight="1.44pt" strokecolor="#000000">
                <v:path arrowok="t"/>
              </v:shape>
            </v:group>
            <v:group style="position:absolute;left:8231;top:1553;width:1140;height:2" coordorigin="8231,1553" coordsize="1140,2">
              <v:shape style="position:absolute;left:8231;top:1553;width:1140;height:2" coordorigin="8231,1553" coordsize="1140,0" path="m8231,1553l9371,1553e" filled="false" stroked="true" strokeweight="1.44pt" strokecolor="#000000">
                <v:path arrowok="t"/>
              </v:shape>
            </v:group>
            <v:group style="position:absolute;left:9371;top:413;width:10;height:20" coordorigin="9371,413" coordsize="10,20">
              <v:shape style="position:absolute;left:9371;top:413;width:10;height:20" coordorigin="9371,413" coordsize="10,20" path="m9371,432l9380,432,9380,413,9371,413,9371,432xe" filled="true" fillcolor="#000000" stroked="false">
                <v:path arrowok="t"/>
                <v:fill type="solid"/>
              </v:shape>
            </v:group>
            <v:group style="position:absolute;left:9371;top:432;width:10;height:20" coordorigin="9371,432" coordsize="10,20">
              <v:shape style="position:absolute;left:9371;top:432;width:10;height:20" coordorigin="9371,432" coordsize="10,20" path="m9371,452l9380,452,9380,432,9371,432,9371,452xe" filled="true" fillcolor="#000000" stroked="false">
                <v:path arrowok="t"/>
                <v:fill type="solid"/>
              </v:shape>
            </v:group>
            <v:group style="position:absolute;left:9371;top:452;width:10;height:20" coordorigin="9371,452" coordsize="10,20">
              <v:shape style="position:absolute;left:9371;top:452;width:10;height:20" coordorigin="9371,452" coordsize="10,20" path="m9371,471l9380,471,9380,452,9371,452,9371,471xe" filled="true" fillcolor="#000000" stroked="false">
                <v:path arrowok="t"/>
                <v:fill type="solid"/>
              </v:shape>
            </v:group>
            <v:group style="position:absolute;left:9371;top:471;width:10;height:20" coordorigin="9371,471" coordsize="10,20">
              <v:shape style="position:absolute;left:9371;top:471;width:10;height:20" coordorigin="9371,471" coordsize="10,20" path="m9371,490l9380,490,9380,471,9371,471,9371,490xe" filled="true" fillcolor="#000000" stroked="false">
                <v:path arrowok="t"/>
                <v:fill type="solid"/>
              </v:shape>
            </v:group>
            <v:group style="position:absolute;left:9371;top:490;width:10;height:20" coordorigin="9371,490" coordsize="10,20">
              <v:shape style="position:absolute;left:9371;top:490;width:10;height:20" coordorigin="9371,490" coordsize="10,20" path="m9371,509l9380,509,9380,490,9371,490,9371,509xe" filled="true" fillcolor="#000000" stroked="false">
                <v:path arrowok="t"/>
                <v:fill type="solid"/>
              </v:shape>
            </v:group>
            <v:group style="position:absolute;left:9371;top:509;width:10;height:20" coordorigin="9371,509" coordsize="10,20">
              <v:shape style="position:absolute;left:9371;top:509;width:10;height:20" coordorigin="9371,509" coordsize="10,20" path="m9371,528l9380,528,9380,509,9371,509,9371,528xe" filled="true" fillcolor="#000000" stroked="false">
                <v:path arrowok="t"/>
                <v:fill type="solid"/>
              </v:shape>
            </v:group>
            <v:group style="position:absolute;left:9371;top:528;width:10;height:20" coordorigin="9371,528" coordsize="10,20">
              <v:shape style="position:absolute;left:9371;top:528;width:10;height:20" coordorigin="9371,528" coordsize="10,20" path="m9371,548l9380,548,9380,528,9371,528,9371,548xe" filled="true" fillcolor="#000000" stroked="false">
                <v:path arrowok="t"/>
                <v:fill type="solid"/>
              </v:shape>
            </v:group>
            <v:group style="position:absolute;left:9371;top:548;width:10;height:20" coordorigin="9371,548" coordsize="10,20">
              <v:shape style="position:absolute;left:9371;top:548;width:10;height:20" coordorigin="9371,548" coordsize="10,20" path="m9371,567l9380,567,9380,548,9371,548,9371,567xe" filled="true" fillcolor="#000000" stroked="false">
                <v:path arrowok="t"/>
                <v:fill type="solid"/>
              </v:shape>
            </v:group>
            <v:group style="position:absolute;left:9371;top:567;width:10;height:20" coordorigin="9371,567" coordsize="10,20">
              <v:shape style="position:absolute;left:9371;top:567;width:10;height:20" coordorigin="9371,567" coordsize="10,20" path="m9371,586l9380,586,9380,567,9371,567,9371,586xe" filled="true" fillcolor="#000000" stroked="false">
                <v:path arrowok="t"/>
                <v:fill type="solid"/>
              </v:shape>
            </v:group>
            <v:group style="position:absolute;left:9371;top:586;width:10;height:20" coordorigin="9371,586" coordsize="10,20">
              <v:shape style="position:absolute;left:9371;top:586;width:10;height:20" coordorigin="9371,586" coordsize="10,20" path="m9371,605l9380,605,9380,586,9371,586,9371,605xe" filled="true" fillcolor="#000000" stroked="false">
                <v:path arrowok="t"/>
                <v:fill type="solid"/>
              </v:shape>
            </v:group>
            <v:group style="position:absolute;left:9371;top:605;width:10;height:20" coordorigin="9371,605" coordsize="10,20">
              <v:shape style="position:absolute;left:9371;top:605;width:10;height:20" coordorigin="9371,605" coordsize="10,20" path="m9371,624l9380,624,9380,605,9371,605,9371,624xe" filled="true" fillcolor="#000000" stroked="false">
                <v:path arrowok="t"/>
                <v:fill type="solid"/>
              </v:shape>
            </v:group>
            <v:group style="position:absolute;left:9371;top:624;width:10;height:20" coordorigin="9371,624" coordsize="10,20">
              <v:shape style="position:absolute;left:9371;top:624;width:10;height:20" coordorigin="9371,624" coordsize="10,20" path="m9371,644l9380,644,9380,624,9371,624,9371,644xe" filled="true" fillcolor="#000000" stroked="false">
                <v:path arrowok="t"/>
                <v:fill type="solid"/>
              </v:shape>
            </v:group>
            <v:group style="position:absolute;left:9371;top:644;width:10;height:20" coordorigin="9371,644" coordsize="10,20">
              <v:shape style="position:absolute;left:9371;top:644;width:10;height:20" coordorigin="9371,644" coordsize="10,20" path="m9371,663l9380,663,9380,644,9371,644,9371,663xe" filled="true" fillcolor="#000000" stroked="false">
                <v:path arrowok="t"/>
                <v:fill type="solid"/>
              </v:shape>
            </v:group>
            <v:group style="position:absolute;left:9371;top:663;width:10;height:20" coordorigin="9371,663" coordsize="10,20">
              <v:shape style="position:absolute;left:9371;top:663;width:10;height:20" coordorigin="9371,663" coordsize="10,20" path="m9371,682l9380,682,9380,663,9371,663,9371,682xe" filled="true" fillcolor="#000000" stroked="false">
                <v:path arrowok="t"/>
                <v:fill type="solid"/>
              </v:shape>
            </v:group>
            <v:group style="position:absolute;left:9371;top:682;width:10;height:20" coordorigin="9371,682" coordsize="10,20">
              <v:shape style="position:absolute;left:9371;top:682;width:10;height:20" coordorigin="9371,682" coordsize="10,20" path="m9371,701l9380,701,9380,682,9371,682,9371,701xe" filled="true" fillcolor="#000000" stroked="false">
                <v:path arrowok="t"/>
                <v:fill type="solid"/>
              </v:shape>
            </v:group>
            <v:group style="position:absolute;left:9371;top:701;width:10;height:20" coordorigin="9371,701" coordsize="10,20">
              <v:shape style="position:absolute;left:9371;top:701;width:10;height:20" coordorigin="9371,701" coordsize="10,20" path="m9371,720l9380,720,9380,701,9371,701,9371,720xe" filled="true" fillcolor="#000000" stroked="false">
                <v:path arrowok="t"/>
                <v:fill type="solid"/>
              </v:shape>
            </v:group>
            <v:group style="position:absolute;left:9371;top:720;width:10;height:20" coordorigin="9371,720" coordsize="10,20">
              <v:shape style="position:absolute;left:9371;top:720;width:10;height:20" coordorigin="9371,720" coordsize="10,20" path="m9371,740l9380,740,9380,720,9371,720,9371,740xe" filled="true" fillcolor="#000000" stroked="false">
                <v:path arrowok="t"/>
                <v:fill type="solid"/>
              </v:shape>
            </v:group>
            <v:group style="position:absolute;left:9371;top:740;width:10;height:20" coordorigin="9371,740" coordsize="10,20">
              <v:shape style="position:absolute;left:9371;top:740;width:10;height:20" coordorigin="9371,740" coordsize="10,20" path="m9371,759l9380,759,9380,740,9371,740,9371,759xe" filled="true" fillcolor="#000000" stroked="false">
                <v:path arrowok="t"/>
                <v:fill type="solid"/>
              </v:shape>
            </v:group>
            <v:group style="position:absolute;left:9371;top:759;width:10;height:20" coordorigin="9371,759" coordsize="10,20">
              <v:shape style="position:absolute;left:9371;top:759;width:10;height:20" coordorigin="9371,759" coordsize="10,20" path="m9371,778l9380,778,9380,759,9371,759,9371,778xe" filled="true" fillcolor="#000000" stroked="false">
                <v:path arrowok="t"/>
                <v:fill type="solid"/>
              </v:shape>
            </v:group>
            <v:group style="position:absolute;left:9371;top:778;width:10;height:20" coordorigin="9371,778" coordsize="10,20">
              <v:shape style="position:absolute;left:9371;top:778;width:10;height:20" coordorigin="9371,778" coordsize="10,20" path="m9371,797l9380,797,9380,778,9371,778,9371,797xe" filled="true" fillcolor="#000000" stroked="false">
                <v:path arrowok="t"/>
                <v:fill type="solid"/>
              </v:shape>
            </v:group>
            <v:group style="position:absolute;left:9371;top:797;width:10;height:20" coordorigin="9371,797" coordsize="10,20">
              <v:shape style="position:absolute;left:9371;top:797;width:10;height:20" coordorigin="9371,797" coordsize="10,20" path="m9371,816l9380,816,9380,797,9371,797,9371,816xe" filled="true" fillcolor="#000000" stroked="false">
                <v:path arrowok="t"/>
                <v:fill type="solid"/>
              </v:shape>
            </v:group>
            <v:group style="position:absolute;left:9371;top:816;width:10;height:20" coordorigin="9371,816" coordsize="10,20">
              <v:shape style="position:absolute;left:9371;top:816;width:10;height:20" coordorigin="9371,816" coordsize="10,20" path="m9371,836l9380,836,9380,816,9371,816,9371,836xe" filled="true" fillcolor="#000000" stroked="false">
                <v:path arrowok="t"/>
                <v:fill type="solid"/>
              </v:shape>
            </v:group>
            <v:group style="position:absolute;left:9371;top:836;width:10;height:20" coordorigin="9371,836" coordsize="10,20">
              <v:shape style="position:absolute;left:9371;top:836;width:10;height:20" coordorigin="9371,836" coordsize="10,20" path="m9371,855l9380,855,9380,836,9371,836,9371,855xe" filled="true" fillcolor="#000000" stroked="false">
                <v:path arrowok="t"/>
                <v:fill type="solid"/>
              </v:shape>
            </v:group>
            <v:group style="position:absolute;left:9371;top:855;width:10;height:20" coordorigin="9371,855" coordsize="10,20">
              <v:shape style="position:absolute;left:9371;top:855;width:10;height:20" coordorigin="9371,855" coordsize="10,20" path="m9371,874l9380,874,9380,855,9371,855,9371,874xe" filled="true" fillcolor="#000000" stroked="false">
                <v:path arrowok="t"/>
                <v:fill type="solid"/>
              </v:shape>
            </v:group>
            <v:group style="position:absolute;left:9371;top:874;width:10;height:20" coordorigin="9371,874" coordsize="10,20">
              <v:shape style="position:absolute;left:9371;top:874;width:10;height:20" coordorigin="9371,874" coordsize="10,20" path="m9371,893l9380,893,9380,874,9371,874,9371,893xe" filled="true" fillcolor="#000000" stroked="false">
                <v:path arrowok="t"/>
                <v:fill type="solid"/>
              </v:shape>
            </v:group>
            <v:group style="position:absolute;left:9371;top:893;width:10;height:20" coordorigin="9371,893" coordsize="10,20">
              <v:shape style="position:absolute;left:9371;top:893;width:10;height:20" coordorigin="9371,893" coordsize="10,20" path="m9371,912l9380,912,9380,893,9371,893,9371,912xe" filled="true" fillcolor="#000000" stroked="false">
                <v:path arrowok="t"/>
                <v:fill type="solid"/>
              </v:shape>
            </v:group>
            <v:group style="position:absolute;left:9371;top:912;width:10;height:20" coordorigin="9371,912" coordsize="10,20">
              <v:shape style="position:absolute;left:9371;top:912;width:10;height:20" coordorigin="9371,912" coordsize="10,20" path="m9371,932l9380,932,9380,912,9371,912,9371,932xe" filled="true" fillcolor="#000000" stroked="false">
                <v:path arrowok="t"/>
                <v:fill type="solid"/>
              </v:shape>
            </v:group>
            <v:group style="position:absolute;left:9371;top:932;width:10;height:20" coordorigin="9371,932" coordsize="10,20">
              <v:shape style="position:absolute;left:9371;top:932;width:10;height:20" coordorigin="9371,932" coordsize="10,20" path="m9371,951l9380,951,9380,932,9371,932,9371,951xe" filled="true" fillcolor="#000000" stroked="false">
                <v:path arrowok="t"/>
                <v:fill type="solid"/>
              </v:shape>
            </v:group>
            <v:group style="position:absolute;left:9371;top:951;width:10;height:20" coordorigin="9371,951" coordsize="10,20">
              <v:shape style="position:absolute;left:9371;top:951;width:10;height:20" coordorigin="9371,951" coordsize="10,20" path="m9371,970l9380,970,9380,951,9371,951,9371,970xe" filled="true" fillcolor="#000000" stroked="false">
                <v:path arrowok="t"/>
                <v:fill type="solid"/>
              </v:shape>
            </v:group>
            <v:group style="position:absolute;left:9371;top:970;width:10;height:20" coordorigin="9371,970" coordsize="10,20">
              <v:shape style="position:absolute;left:9371;top:970;width:10;height:20" coordorigin="9371,970" coordsize="10,20" path="m9371,989l9380,989,9380,970,9371,970,9371,989xe" filled="true" fillcolor="#000000" stroked="false">
                <v:path arrowok="t"/>
                <v:fill type="solid"/>
              </v:shape>
            </v:group>
            <v:group style="position:absolute;left:9371;top:989;width:10;height:20" coordorigin="9371,989" coordsize="10,20">
              <v:shape style="position:absolute;left:9371;top:989;width:10;height:20" coordorigin="9371,989" coordsize="10,20" path="m9371,1008l9380,1008,9380,989,9371,989,9371,1008xe" filled="true" fillcolor="#000000" stroked="false">
                <v:path arrowok="t"/>
                <v:fill type="solid"/>
              </v:shape>
            </v:group>
            <v:group style="position:absolute;left:9371;top:1008;width:10;height:20" coordorigin="9371,1008" coordsize="10,20">
              <v:shape style="position:absolute;left:9371;top:1008;width:10;height:20" coordorigin="9371,1008" coordsize="10,20" path="m9371,1028l9380,1028,9380,1008,9371,1008,9371,1028xe" filled="true" fillcolor="#000000" stroked="false">
                <v:path arrowok="t"/>
                <v:fill type="solid"/>
              </v:shape>
            </v:group>
            <v:group style="position:absolute;left:9371;top:1028;width:10;height:20" coordorigin="9371,1028" coordsize="10,20">
              <v:shape style="position:absolute;left:9371;top:1028;width:10;height:20" coordorigin="9371,1028" coordsize="10,20" path="m9371,1047l9380,1047,9380,1028,9371,1028,9371,1047xe" filled="true" fillcolor="#000000" stroked="false">
                <v:path arrowok="t"/>
                <v:fill type="solid"/>
              </v:shape>
            </v:group>
            <v:group style="position:absolute;left:9371;top:1047;width:10;height:20" coordorigin="9371,1047" coordsize="10,20">
              <v:shape style="position:absolute;left:9371;top:1047;width:10;height:20" coordorigin="9371,1047" coordsize="10,20" path="m9371,1066l9380,1066,9380,1047,9371,1047,9371,1066xe" filled="true" fillcolor="#000000" stroked="false">
                <v:path arrowok="t"/>
                <v:fill type="solid"/>
              </v:shape>
            </v:group>
            <v:group style="position:absolute;left:9371;top:1066;width:10;height:20" coordorigin="9371,1066" coordsize="10,20">
              <v:shape style="position:absolute;left:9371;top:1066;width:10;height:20" coordorigin="9371,1066" coordsize="10,20" path="m9371,1085l9380,1085,9380,1066,9371,1066,9371,1085xe" filled="true" fillcolor="#000000" stroked="false">
                <v:path arrowok="t"/>
                <v:fill type="solid"/>
              </v:shape>
            </v:group>
            <v:group style="position:absolute;left:9371;top:1085;width:10;height:20" coordorigin="9371,1085" coordsize="10,20">
              <v:shape style="position:absolute;left:9371;top:1085;width:10;height:20" coordorigin="9371,1085" coordsize="10,20" path="m9371,1104l9380,1104,9380,1085,9371,1085,9371,1104xe" filled="true" fillcolor="#000000" stroked="false">
                <v:path arrowok="t"/>
                <v:fill type="solid"/>
              </v:shape>
            </v:group>
            <v:group style="position:absolute;left:9371;top:1104;width:10;height:20" coordorigin="9371,1104" coordsize="10,20">
              <v:shape style="position:absolute;left:9371;top:1104;width:10;height:20" coordorigin="9371,1104" coordsize="10,20" path="m9371,1124l9380,1124,9380,1104,9371,1104,9371,1124xe" filled="true" fillcolor="#000000" stroked="false">
                <v:path arrowok="t"/>
                <v:fill type="solid"/>
              </v:shape>
            </v:group>
            <v:group style="position:absolute;left:9371;top:1124;width:10;height:20" coordorigin="9371,1124" coordsize="10,20">
              <v:shape style="position:absolute;left:9371;top:1124;width:10;height:20" coordorigin="9371,1124" coordsize="10,20" path="m9371,1143l9380,1143,9380,1124,9371,1124,9371,1143xe" filled="true" fillcolor="#000000" stroked="false">
                <v:path arrowok="t"/>
                <v:fill type="solid"/>
              </v:shape>
            </v:group>
            <v:group style="position:absolute;left:9371;top:1143;width:10;height:20" coordorigin="9371,1143" coordsize="10,20">
              <v:shape style="position:absolute;left:9371;top:1143;width:10;height:20" coordorigin="9371,1143" coordsize="10,20" path="m9371,1162l9380,1162,9380,1143,9371,1143,9371,1162xe" filled="true" fillcolor="#000000" stroked="false">
                <v:path arrowok="t"/>
                <v:fill type="solid"/>
              </v:shape>
            </v:group>
            <v:group style="position:absolute;left:9371;top:1162;width:10;height:20" coordorigin="9371,1162" coordsize="10,20">
              <v:shape style="position:absolute;left:9371;top:1162;width:10;height:20" coordorigin="9371,1162" coordsize="10,20" path="m9371,1181l9380,1181,9380,1162,9371,1162,9371,1181xe" filled="true" fillcolor="#000000" stroked="false">
                <v:path arrowok="t"/>
                <v:fill type="solid"/>
              </v:shape>
            </v:group>
            <v:group style="position:absolute;left:9371;top:1181;width:10;height:20" coordorigin="9371,1181" coordsize="10,20">
              <v:shape style="position:absolute;left:9371;top:1181;width:10;height:20" coordorigin="9371,1181" coordsize="10,20" path="m9371,1200l9380,1200,9380,1181,9371,1181,9371,1200xe" filled="true" fillcolor="#000000" stroked="false">
                <v:path arrowok="t"/>
                <v:fill type="solid"/>
              </v:shape>
            </v:group>
            <v:group style="position:absolute;left:9371;top:1200;width:10;height:20" coordorigin="9371,1200" coordsize="10,20">
              <v:shape style="position:absolute;left:9371;top:1200;width:10;height:20" coordorigin="9371,1200" coordsize="10,20" path="m9371,1220l9380,1220,9380,1200,9371,1200,9371,1220xe" filled="true" fillcolor="#000000" stroked="false">
                <v:path arrowok="t"/>
                <v:fill type="solid"/>
              </v:shape>
            </v:group>
            <v:group style="position:absolute;left:9371;top:1220;width:10;height:20" coordorigin="9371,1220" coordsize="10,20">
              <v:shape style="position:absolute;left:9371;top:1220;width:10;height:20" coordorigin="9371,1220" coordsize="10,20" path="m9371,1239l9380,1239,9380,1220,9371,1220,9371,1239xe" filled="true" fillcolor="#000000" stroked="false">
                <v:path arrowok="t"/>
                <v:fill type="solid"/>
              </v:shape>
            </v:group>
            <v:group style="position:absolute;left:9371;top:1239;width:10;height:20" coordorigin="9371,1239" coordsize="10,20">
              <v:shape style="position:absolute;left:9371;top:1239;width:10;height:20" coordorigin="9371,1239" coordsize="10,20" path="m9371,1258l9380,1258,9380,1239,9371,1239,9371,1258xe" filled="true" fillcolor="#000000" stroked="false">
                <v:path arrowok="t"/>
                <v:fill type="solid"/>
              </v:shape>
            </v:group>
            <v:group style="position:absolute;left:9371;top:1258;width:10;height:20" coordorigin="9371,1258" coordsize="10,20">
              <v:shape style="position:absolute;left:9371;top:1258;width:10;height:20" coordorigin="9371,1258" coordsize="10,20" path="m9371,1277l9380,1277,9380,1258,9371,1258,9371,1277xe" filled="true" fillcolor="#000000" stroked="false">
                <v:path arrowok="t"/>
                <v:fill type="solid"/>
              </v:shape>
            </v:group>
            <v:group style="position:absolute;left:9371;top:1277;width:10;height:20" coordorigin="9371,1277" coordsize="10,20">
              <v:shape style="position:absolute;left:9371;top:1277;width:10;height:20" coordorigin="9371,1277" coordsize="10,20" path="m9371,1296l9380,1296,9380,1277,9371,1277,9371,1296xe" filled="true" fillcolor="#000000" stroked="false">
                <v:path arrowok="t"/>
                <v:fill type="solid"/>
              </v:shape>
            </v:group>
            <v:group style="position:absolute;left:9371;top:1296;width:10;height:20" coordorigin="9371,1296" coordsize="10,20">
              <v:shape style="position:absolute;left:9371;top:1296;width:10;height:20" coordorigin="9371,1296" coordsize="10,20" path="m9371,1316l9380,1316,9380,1296,9371,1296,9371,1316xe" filled="true" fillcolor="#000000" stroked="false">
                <v:path arrowok="t"/>
                <v:fill type="solid"/>
              </v:shape>
            </v:group>
            <v:group style="position:absolute;left:9371;top:1316;width:10;height:20" coordorigin="9371,1316" coordsize="10,20">
              <v:shape style="position:absolute;left:9371;top:1316;width:10;height:20" coordorigin="9371,1316" coordsize="10,20" path="m9371,1335l9380,1335,9380,1316,9371,1316,9371,1335xe" filled="true" fillcolor="#000000" stroked="false">
                <v:path arrowok="t"/>
                <v:fill type="solid"/>
              </v:shape>
            </v:group>
            <v:group style="position:absolute;left:9371;top:1335;width:10;height:20" coordorigin="9371,1335" coordsize="10,20">
              <v:shape style="position:absolute;left:9371;top:1335;width:10;height:20" coordorigin="9371,1335" coordsize="10,20" path="m9371,1354l9380,1354,9380,1335,9371,1335,9371,1354xe" filled="true" fillcolor="#000000" stroked="false">
                <v:path arrowok="t"/>
                <v:fill type="solid"/>
              </v:shape>
            </v:group>
            <v:group style="position:absolute;left:9371;top:1354;width:10;height:20" coordorigin="9371,1354" coordsize="10,20">
              <v:shape style="position:absolute;left:9371;top:1354;width:10;height:20" coordorigin="9371,1354" coordsize="10,20" path="m9371,1373l9380,1373,9380,1354,9371,1354,9371,1373xe" filled="true" fillcolor="#000000" stroked="false">
                <v:path arrowok="t"/>
                <v:fill type="solid"/>
              </v:shape>
            </v:group>
            <v:group style="position:absolute;left:9371;top:1373;width:10;height:20" coordorigin="9371,1373" coordsize="10,20">
              <v:shape style="position:absolute;left:9371;top:1373;width:10;height:20" coordorigin="9371,1373" coordsize="10,20" path="m9371,1392l9380,1392,9380,1373,9371,1373,9371,1392xe" filled="true" fillcolor="#000000" stroked="false">
                <v:path arrowok="t"/>
                <v:fill type="solid"/>
              </v:shape>
            </v:group>
            <v:group style="position:absolute;left:9371;top:1392;width:10;height:20" coordorigin="9371,1392" coordsize="10,20">
              <v:shape style="position:absolute;left:9371;top:1392;width:10;height:20" coordorigin="9371,1392" coordsize="10,20" path="m9371,1412l9380,1412,9380,1392,9371,1392,9371,1412xe" filled="true" fillcolor="#000000" stroked="false">
                <v:path arrowok="t"/>
                <v:fill type="solid"/>
              </v:shape>
            </v:group>
            <v:group style="position:absolute;left:9371;top:1412;width:10;height:20" coordorigin="9371,1412" coordsize="10,20">
              <v:shape style="position:absolute;left:9371;top:1412;width:10;height:20" coordorigin="9371,1412" coordsize="10,20" path="m9371,1431l9380,1431,9380,1412,9371,1412,9371,1431xe" filled="true" fillcolor="#000000" stroked="false">
                <v:path arrowok="t"/>
                <v:fill type="solid"/>
              </v:shape>
            </v:group>
            <v:group style="position:absolute;left:9371;top:1431;width:10;height:20" coordorigin="9371,1431" coordsize="10,20">
              <v:shape style="position:absolute;left:9371;top:1431;width:10;height:20" coordorigin="9371,1431" coordsize="10,20" path="m9371,1450l9380,1450,9380,1431,9371,1431,9371,1450xe" filled="true" fillcolor="#000000" stroked="false">
                <v:path arrowok="t"/>
                <v:fill type="solid"/>
              </v:shape>
            </v:group>
            <v:group style="position:absolute;left:9371;top:1450;width:10;height:20" coordorigin="9371,1450" coordsize="10,20">
              <v:shape style="position:absolute;left:9371;top:1450;width:10;height:20" coordorigin="9371,1450" coordsize="10,20" path="m9371,1469l9380,1469,9380,1450,9371,1450,9371,1469xe" filled="true" fillcolor="#000000" stroked="false">
                <v:path arrowok="t"/>
                <v:fill type="solid"/>
              </v:shape>
            </v:group>
            <v:group style="position:absolute;left:9371;top:1469;width:10;height:20" coordorigin="9371,1469" coordsize="10,20">
              <v:shape style="position:absolute;left:9371;top:1469;width:10;height:20" coordorigin="9371,1469" coordsize="10,20" path="m9371,1488l9380,1488,9380,1469,9371,1469,9371,1488xe" filled="true" fillcolor="#000000" stroked="false">
                <v:path arrowok="t"/>
                <v:fill type="solid"/>
              </v:shape>
            </v:group>
            <v:group style="position:absolute;left:9371;top:1488;width:10;height:20" coordorigin="9371,1488" coordsize="10,20">
              <v:shape style="position:absolute;left:9371;top:1488;width:10;height:20" coordorigin="9371,1488" coordsize="10,20" path="m9371,1508l9380,1508,9380,1488,9371,1488,9371,1508xe" filled="true" fillcolor="#000000" stroked="false">
                <v:path arrowok="t"/>
                <v:fill type="solid"/>
              </v:shape>
            </v:group>
            <v:group style="position:absolute;left:9371;top:1508;width:10;height:20" coordorigin="9371,1508" coordsize="10,20">
              <v:shape style="position:absolute;left:9371;top:1508;width:10;height:20" coordorigin="9371,1508" coordsize="10,20" path="m9371,1527l9380,1527,9380,1508,9371,1508,9371,1527xe" filled="true" fillcolor="#000000" stroked="false">
                <v:path arrowok="t"/>
                <v:fill type="solid"/>
              </v:shape>
            </v:group>
            <v:group style="position:absolute;left:9371;top:1533;width:10;height:2" coordorigin="9371,1533" coordsize="10,2">
              <v:shape style="position:absolute;left:9371;top:1533;width:10;height:2" coordorigin="9371,1533" coordsize="10,0" path="m9371,1533l9380,1533e" filled="false" stroked="true" strokeweight=".600010pt" strokecolor="#000000">
                <v:path arrowok="t"/>
              </v:shape>
            </v:group>
            <v:group style="position:absolute;left:9371;top:1553;width:29;height:2" coordorigin="9371,1553" coordsize="29,2">
              <v:shape style="position:absolute;left:9371;top:1553;width:29;height:2" coordorigin="9371,1553" coordsize="29,0" path="m9371,1553l9399,1553e" filled="false" stroked="true" strokeweight="1.44pt" strokecolor="#000000">
                <v:path arrowok="t"/>
              </v:shape>
            </v:group>
            <v:group style="position:absolute;left:9399;top:1553;width:1277;height:2" coordorigin="9399,1553" coordsize="1277,2">
              <v:shape style="position:absolute;left:9399;top:1553;width:1277;height:2" coordorigin="9399,1553" coordsize="1277,0" path="m9399,1553l10676,1553e" filled="false" stroked="true" strokeweight="1.44pt" strokecolor="#000000">
                <v:path arrowok="t"/>
              </v:shape>
            </v:group>
            <v:group style="position:absolute;left:10676;top:413;width:10;height:20" coordorigin="10676,413" coordsize="10,20">
              <v:shape style="position:absolute;left:10676;top:413;width:10;height:20" coordorigin="10676,413" coordsize="10,20" path="m10676,432l10686,432,10686,413,10676,413,10676,432xe" filled="true" fillcolor="#000000" stroked="false">
                <v:path arrowok="t"/>
                <v:fill type="solid"/>
              </v:shape>
            </v:group>
            <v:group style="position:absolute;left:10676;top:432;width:10;height:20" coordorigin="10676,432" coordsize="10,20">
              <v:shape style="position:absolute;left:10676;top:432;width:10;height:20" coordorigin="10676,432" coordsize="10,20" path="m10676,452l10686,452,10686,432,10676,432,10676,452xe" filled="true" fillcolor="#000000" stroked="false">
                <v:path arrowok="t"/>
                <v:fill type="solid"/>
              </v:shape>
            </v:group>
            <v:group style="position:absolute;left:10676;top:452;width:10;height:20" coordorigin="10676,452" coordsize="10,20">
              <v:shape style="position:absolute;left:10676;top:452;width:10;height:20" coordorigin="10676,452" coordsize="10,20" path="m10676,471l10686,471,10686,452,10676,452,10676,471xe" filled="true" fillcolor="#000000" stroked="false">
                <v:path arrowok="t"/>
                <v:fill type="solid"/>
              </v:shape>
            </v:group>
            <v:group style="position:absolute;left:10676;top:471;width:10;height:20" coordorigin="10676,471" coordsize="10,20">
              <v:shape style="position:absolute;left:10676;top:471;width:10;height:20" coordorigin="10676,471" coordsize="10,20" path="m10676,490l10686,490,10686,471,10676,471,10676,490xe" filled="true" fillcolor="#000000" stroked="false">
                <v:path arrowok="t"/>
                <v:fill type="solid"/>
              </v:shape>
            </v:group>
            <v:group style="position:absolute;left:10676;top:490;width:10;height:20" coordorigin="10676,490" coordsize="10,20">
              <v:shape style="position:absolute;left:10676;top:490;width:10;height:20" coordorigin="10676,490" coordsize="10,20" path="m10676,509l10686,509,10686,490,10676,490,10676,509xe" filled="true" fillcolor="#000000" stroked="false">
                <v:path arrowok="t"/>
                <v:fill type="solid"/>
              </v:shape>
            </v:group>
            <v:group style="position:absolute;left:10676;top:509;width:10;height:20" coordorigin="10676,509" coordsize="10,20">
              <v:shape style="position:absolute;left:10676;top:509;width:10;height:20" coordorigin="10676,509" coordsize="10,20" path="m10676,528l10686,528,10686,509,10676,509,10676,528xe" filled="true" fillcolor="#000000" stroked="false">
                <v:path arrowok="t"/>
                <v:fill type="solid"/>
              </v:shape>
            </v:group>
            <v:group style="position:absolute;left:10676;top:528;width:10;height:20" coordorigin="10676,528" coordsize="10,20">
              <v:shape style="position:absolute;left:10676;top:528;width:10;height:20" coordorigin="10676,528" coordsize="10,20" path="m10676,548l10686,548,10686,528,10676,528,10676,548xe" filled="true" fillcolor="#000000" stroked="false">
                <v:path arrowok="t"/>
                <v:fill type="solid"/>
              </v:shape>
            </v:group>
            <v:group style="position:absolute;left:10676;top:548;width:10;height:20" coordorigin="10676,548" coordsize="10,20">
              <v:shape style="position:absolute;left:10676;top:548;width:10;height:20" coordorigin="10676,548" coordsize="10,20" path="m10676,567l10686,567,10686,548,10676,548,10676,567xe" filled="true" fillcolor="#000000" stroked="false">
                <v:path arrowok="t"/>
                <v:fill type="solid"/>
              </v:shape>
            </v:group>
            <v:group style="position:absolute;left:10676;top:567;width:10;height:20" coordorigin="10676,567" coordsize="10,20">
              <v:shape style="position:absolute;left:10676;top:567;width:10;height:20" coordorigin="10676,567" coordsize="10,20" path="m10676,586l10686,586,10686,567,10676,567,10676,586xe" filled="true" fillcolor="#000000" stroked="false">
                <v:path arrowok="t"/>
                <v:fill type="solid"/>
              </v:shape>
            </v:group>
            <v:group style="position:absolute;left:10676;top:586;width:10;height:20" coordorigin="10676,586" coordsize="10,20">
              <v:shape style="position:absolute;left:10676;top:586;width:10;height:20" coordorigin="10676,586" coordsize="10,20" path="m10676,605l10686,605,10686,586,10676,586,10676,605xe" filled="true" fillcolor="#000000" stroked="false">
                <v:path arrowok="t"/>
                <v:fill type="solid"/>
              </v:shape>
            </v:group>
            <v:group style="position:absolute;left:10676;top:605;width:10;height:20" coordorigin="10676,605" coordsize="10,20">
              <v:shape style="position:absolute;left:10676;top:605;width:10;height:20" coordorigin="10676,605" coordsize="10,20" path="m10676,624l10686,624,10686,605,10676,605,10676,624xe" filled="true" fillcolor="#000000" stroked="false">
                <v:path arrowok="t"/>
                <v:fill type="solid"/>
              </v:shape>
            </v:group>
            <v:group style="position:absolute;left:10676;top:624;width:10;height:20" coordorigin="10676,624" coordsize="10,20">
              <v:shape style="position:absolute;left:10676;top:624;width:10;height:20" coordorigin="10676,624" coordsize="10,20" path="m10676,644l10686,644,10686,624,10676,624,10676,644xe" filled="true" fillcolor="#000000" stroked="false">
                <v:path arrowok="t"/>
                <v:fill type="solid"/>
              </v:shape>
            </v:group>
            <v:group style="position:absolute;left:10676;top:644;width:10;height:20" coordorigin="10676,644" coordsize="10,20">
              <v:shape style="position:absolute;left:10676;top:644;width:10;height:20" coordorigin="10676,644" coordsize="10,20" path="m10676,663l10686,663,10686,644,10676,644,10676,663xe" filled="true" fillcolor="#000000" stroked="false">
                <v:path arrowok="t"/>
                <v:fill type="solid"/>
              </v:shape>
            </v:group>
            <v:group style="position:absolute;left:10676;top:663;width:10;height:20" coordorigin="10676,663" coordsize="10,20">
              <v:shape style="position:absolute;left:10676;top:663;width:10;height:20" coordorigin="10676,663" coordsize="10,20" path="m10676,682l10686,682,10686,663,10676,663,10676,682xe" filled="true" fillcolor="#000000" stroked="false">
                <v:path arrowok="t"/>
                <v:fill type="solid"/>
              </v:shape>
            </v:group>
            <v:group style="position:absolute;left:10676;top:682;width:10;height:20" coordorigin="10676,682" coordsize="10,20">
              <v:shape style="position:absolute;left:10676;top:682;width:10;height:20" coordorigin="10676,682" coordsize="10,20" path="m10676,701l10686,701,10686,682,10676,682,10676,701xe" filled="true" fillcolor="#000000" stroked="false">
                <v:path arrowok="t"/>
                <v:fill type="solid"/>
              </v:shape>
            </v:group>
            <v:group style="position:absolute;left:10676;top:701;width:10;height:20" coordorigin="10676,701" coordsize="10,20">
              <v:shape style="position:absolute;left:10676;top:701;width:10;height:20" coordorigin="10676,701" coordsize="10,20" path="m10676,720l10686,720,10686,701,10676,701,10676,720xe" filled="true" fillcolor="#000000" stroked="false">
                <v:path arrowok="t"/>
                <v:fill type="solid"/>
              </v:shape>
            </v:group>
            <v:group style="position:absolute;left:10676;top:720;width:10;height:20" coordorigin="10676,720" coordsize="10,20">
              <v:shape style="position:absolute;left:10676;top:720;width:10;height:20" coordorigin="10676,720" coordsize="10,20" path="m10676,740l10686,740,10686,720,10676,720,10676,740xe" filled="true" fillcolor="#000000" stroked="false">
                <v:path arrowok="t"/>
                <v:fill type="solid"/>
              </v:shape>
            </v:group>
            <v:group style="position:absolute;left:10676;top:740;width:10;height:20" coordorigin="10676,740" coordsize="10,20">
              <v:shape style="position:absolute;left:10676;top:740;width:10;height:20" coordorigin="10676,740" coordsize="10,20" path="m10676,759l10686,759,10686,740,10676,740,10676,759xe" filled="true" fillcolor="#000000" stroked="false">
                <v:path arrowok="t"/>
                <v:fill type="solid"/>
              </v:shape>
            </v:group>
            <v:group style="position:absolute;left:10676;top:759;width:10;height:20" coordorigin="10676,759" coordsize="10,20">
              <v:shape style="position:absolute;left:10676;top:759;width:10;height:20" coordorigin="10676,759" coordsize="10,20" path="m10676,778l10686,778,10686,759,10676,759,10676,778xe" filled="true" fillcolor="#000000" stroked="false">
                <v:path arrowok="t"/>
                <v:fill type="solid"/>
              </v:shape>
            </v:group>
            <v:group style="position:absolute;left:10676;top:778;width:10;height:20" coordorigin="10676,778" coordsize="10,20">
              <v:shape style="position:absolute;left:10676;top:778;width:10;height:20" coordorigin="10676,778" coordsize="10,20" path="m10676,797l10686,797,10686,778,10676,778,10676,797xe" filled="true" fillcolor="#000000" stroked="false">
                <v:path arrowok="t"/>
                <v:fill type="solid"/>
              </v:shape>
            </v:group>
            <v:group style="position:absolute;left:10676;top:797;width:10;height:20" coordorigin="10676,797" coordsize="10,20">
              <v:shape style="position:absolute;left:10676;top:797;width:10;height:20" coordorigin="10676,797" coordsize="10,20" path="m10676,816l10686,816,10686,797,10676,797,10676,816xe" filled="true" fillcolor="#000000" stroked="false">
                <v:path arrowok="t"/>
                <v:fill type="solid"/>
              </v:shape>
            </v:group>
            <v:group style="position:absolute;left:10676;top:816;width:10;height:20" coordorigin="10676,816" coordsize="10,20">
              <v:shape style="position:absolute;left:10676;top:816;width:10;height:20" coordorigin="10676,816" coordsize="10,20" path="m10676,836l10686,836,10686,816,10676,816,10676,836xe" filled="true" fillcolor="#000000" stroked="false">
                <v:path arrowok="t"/>
                <v:fill type="solid"/>
              </v:shape>
            </v:group>
            <v:group style="position:absolute;left:10676;top:836;width:10;height:20" coordorigin="10676,836" coordsize="10,20">
              <v:shape style="position:absolute;left:10676;top:836;width:10;height:20" coordorigin="10676,836" coordsize="10,20" path="m10676,855l10686,855,10686,836,10676,836,10676,855xe" filled="true" fillcolor="#000000" stroked="false">
                <v:path arrowok="t"/>
                <v:fill type="solid"/>
              </v:shape>
            </v:group>
            <v:group style="position:absolute;left:10676;top:855;width:10;height:20" coordorigin="10676,855" coordsize="10,20">
              <v:shape style="position:absolute;left:10676;top:855;width:10;height:20" coordorigin="10676,855" coordsize="10,20" path="m10676,874l10686,874,10686,855,10676,855,10676,874xe" filled="true" fillcolor="#000000" stroked="false">
                <v:path arrowok="t"/>
                <v:fill type="solid"/>
              </v:shape>
            </v:group>
            <v:group style="position:absolute;left:10676;top:874;width:10;height:20" coordorigin="10676,874" coordsize="10,20">
              <v:shape style="position:absolute;left:10676;top:874;width:10;height:20" coordorigin="10676,874" coordsize="10,20" path="m10676,893l10686,893,10686,874,10676,874,10676,893xe" filled="true" fillcolor="#000000" stroked="false">
                <v:path arrowok="t"/>
                <v:fill type="solid"/>
              </v:shape>
            </v:group>
            <v:group style="position:absolute;left:10676;top:893;width:10;height:20" coordorigin="10676,893" coordsize="10,20">
              <v:shape style="position:absolute;left:10676;top:893;width:10;height:20" coordorigin="10676,893" coordsize="10,20" path="m10676,912l10686,912,10686,893,10676,893,10676,912xe" filled="true" fillcolor="#000000" stroked="false">
                <v:path arrowok="t"/>
                <v:fill type="solid"/>
              </v:shape>
            </v:group>
            <v:group style="position:absolute;left:10676;top:912;width:10;height:20" coordorigin="10676,912" coordsize="10,20">
              <v:shape style="position:absolute;left:10676;top:912;width:10;height:20" coordorigin="10676,912" coordsize="10,20" path="m10676,932l10686,932,10686,912,10676,912,10676,932xe" filled="true" fillcolor="#000000" stroked="false">
                <v:path arrowok="t"/>
                <v:fill type="solid"/>
              </v:shape>
            </v:group>
            <v:group style="position:absolute;left:10676;top:932;width:10;height:20" coordorigin="10676,932" coordsize="10,20">
              <v:shape style="position:absolute;left:10676;top:932;width:10;height:20" coordorigin="10676,932" coordsize="10,20" path="m10676,951l10686,951,10686,932,10676,932,10676,951xe" filled="true" fillcolor="#000000" stroked="false">
                <v:path arrowok="t"/>
                <v:fill type="solid"/>
              </v:shape>
            </v:group>
            <v:group style="position:absolute;left:10676;top:951;width:10;height:20" coordorigin="10676,951" coordsize="10,20">
              <v:shape style="position:absolute;left:10676;top:951;width:10;height:20" coordorigin="10676,951" coordsize="10,20" path="m10676,970l10686,970,10686,951,10676,951,10676,970xe" filled="true" fillcolor="#000000" stroked="false">
                <v:path arrowok="t"/>
                <v:fill type="solid"/>
              </v:shape>
            </v:group>
            <v:group style="position:absolute;left:10676;top:970;width:10;height:20" coordorigin="10676,970" coordsize="10,20">
              <v:shape style="position:absolute;left:10676;top:970;width:10;height:20" coordorigin="10676,970" coordsize="10,20" path="m10676,989l10686,989,10686,970,10676,970,10676,989xe" filled="true" fillcolor="#000000" stroked="false">
                <v:path arrowok="t"/>
                <v:fill type="solid"/>
              </v:shape>
            </v:group>
            <v:group style="position:absolute;left:10676;top:989;width:10;height:20" coordorigin="10676,989" coordsize="10,20">
              <v:shape style="position:absolute;left:10676;top:989;width:10;height:20" coordorigin="10676,989" coordsize="10,20" path="m10676,1008l10686,1008,10686,989,10676,989,10676,1008xe" filled="true" fillcolor="#000000" stroked="false">
                <v:path arrowok="t"/>
                <v:fill type="solid"/>
              </v:shape>
            </v:group>
            <v:group style="position:absolute;left:10676;top:1008;width:10;height:20" coordorigin="10676,1008" coordsize="10,20">
              <v:shape style="position:absolute;left:10676;top:1008;width:10;height:20" coordorigin="10676,1008" coordsize="10,20" path="m10676,1028l10686,1028,10686,1008,10676,1008,10676,1028xe" filled="true" fillcolor="#000000" stroked="false">
                <v:path arrowok="t"/>
                <v:fill type="solid"/>
              </v:shape>
            </v:group>
            <v:group style="position:absolute;left:10676;top:1028;width:10;height:20" coordorigin="10676,1028" coordsize="10,20">
              <v:shape style="position:absolute;left:10676;top:1028;width:10;height:20" coordorigin="10676,1028" coordsize="10,20" path="m10676,1047l10686,1047,10686,1028,10676,1028,10676,1047xe" filled="true" fillcolor="#000000" stroked="false">
                <v:path arrowok="t"/>
                <v:fill type="solid"/>
              </v:shape>
            </v:group>
            <v:group style="position:absolute;left:10676;top:1047;width:10;height:20" coordorigin="10676,1047" coordsize="10,20">
              <v:shape style="position:absolute;left:10676;top:1047;width:10;height:20" coordorigin="10676,1047" coordsize="10,20" path="m10676,1066l10686,1066,10686,1047,10676,1047,10676,1066xe" filled="true" fillcolor="#000000" stroked="false">
                <v:path arrowok="t"/>
                <v:fill type="solid"/>
              </v:shape>
            </v:group>
            <v:group style="position:absolute;left:10676;top:1066;width:10;height:20" coordorigin="10676,1066" coordsize="10,20">
              <v:shape style="position:absolute;left:10676;top:1066;width:10;height:20" coordorigin="10676,1066" coordsize="10,20" path="m10676,1085l10686,1085,10686,1066,10676,1066,10676,1085xe" filled="true" fillcolor="#000000" stroked="false">
                <v:path arrowok="t"/>
                <v:fill type="solid"/>
              </v:shape>
            </v:group>
            <v:group style="position:absolute;left:10676;top:1085;width:10;height:20" coordorigin="10676,1085" coordsize="10,20">
              <v:shape style="position:absolute;left:10676;top:1085;width:10;height:20" coordorigin="10676,1085" coordsize="10,20" path="m10676,1104l10686,1104,10686,1085,10676,1085,10676,1104xe" filled="true" fillcolor="#000000" stroked="false">
                <v:path arrowok="t"/>
                <v:fill type="solid"/>
              </v:shape>
            </v:group>
            <v:group style="position:absolute;left:10676;top:1104;width:10;height:20" coordorigin="10676,1104" coordsize="10,20">
              <v:shape style="position:absolute;left:10676;top:1104;width:10;height:20" coordorigin="10676,1104" coordsize="10,20" path="m10676,1124l10686,1124,10686,1104,10676,1104,10676,1124xe" filled="true" fillcolor="#000000" stroked="false">
                <v:path arrowok="t"/>
                <v:fill type="solid"/>
              </v:shape>
            </v:group>
            <v:group style="position:absolute;left:10676;top:1124;width:10;height:20" coordorigin="10676,1124" coordsize="10,20">
              <v:shape style="position:absolute;left:10676;top:1124;width:10;height:20" coordorigin="10676,1124" coordsize="10,20" path="m10676,1143l10686,1143,10686,1124,10676,1124,10676,1143xe" filled="true" fillcolor="#000000" stroked="false">
                <v:path arrowok="t"/>
                <v:fill type="solid"/>
              </v:shape>
            </v:group>
            <v:group style="position:absolute;left:10676;top:1143;width:10;height:20" coordorigin="10676,1143" coordsize="10,20">
              <v:shape style="position:absolute;left:10676;top:1143;width:10;height:20" coordorigin="10676,1143" coordsize="10,20" path="m10676,1162l10686,1162,10686,1143,10676,1143,10676,1162xe" filled="true" fillcolor="#000000" stroked="false">
                <v:path arrowok="t"/>
                <v:fill type="solid"/>
              </v:shape>
            </v:group>
            <v:group style="position:absolute;left:10676;top:1162;width:10;height:20" coordorigin="10676,1162" coordsize="10,20">
              <v:shape style="position:absolute;left:10676;top:1162;width:10;height:20" coordorigin="10676,1162" coordsize="10,20" path="m10676,1181l10686,1181,10686,1162,10676,1162,10676,1181xe" filled="true" fillcolor="#000000" stroked="false">
                <v:path arrowok="t"/>
                <v:fill type="solid"/>
              </v:shape>
            </v:group>
            <v:group style="position:absolute;left:10676;top:1181;width:10;height:20" coordorigin="10676,1181" coordsize="10,20">
              <v:shape style="position:absolute;left:10676;top:1181;width:10;height:20" coordorigin="10676,1181" coordsize="10,20" path="m10676,1200l10686,1200,10686,1181,10676,1181,10676,1200xe" filled="true" fillcolor="#000000" stroked="false">
                <v:path arrowok="t"/>
                <v:fill type="solid"/>
              </v:shape>
            </v:group>
            <v:group style="position:absolute;left:10676;top:1200;width:10;height:20" coordorigin="10676,1200" coordsize="10,20">
              <v:shape style="position:absolute;left:10676;top:1200;width:10;height:20" coordorigin="10676,1200" coordsize="10,20" path="m10676,1220l10686,1220,10686,1200,10676,1200,10676,1220xe" filled="true" fillcolor="#000000" stroked="false">
                <v:path arrowok="t"/>
                <v:fill type="solid"/>
              </v:shape>
            </v:group>
            <v:group style="position:absolute;left:10676;top:1220;width:10;height:20" coordorigin="10676,1220" coordsize="10,20">
              <v:shape style="position:absolute;left:10676;top:1220;width:10;height:20" coordorigin="10676,1220" coordsize="10,20" path="m10676,1239l10686,1239,10686,1220,10676,1220,10676,1239xe" filled="true" fillcolor="#000000" stroked="false">
                <v:path arrowok="t"/>
                <v:fill type="solid"/>
              </v:shape>
            </v:group>
            <v:group style="position:absolute;left:10676;top:1239;width:10;height:20" coordorigin="10676,1239" coordsize="10,20">
              <v:shape style="position:absolute;left:10676;top:1239;width:10;height:20" coordorigin="10676,1239" coordsize="10,20" path="m10676,1258l10686,1258,10686,1239,10676,1239,10676,1258xe" filled="true" fillcolor="#000000" stroked="false">
                <v:path arrowok="t"/>
                <v:fill type="solid"/>
              </v:shape>
            </v:group>
            <v:group style="position:absolute;left:10676;top:1258;width:10;height:20" coordorigin="10676,1258" coordsize="10,20">
              <v:shape style="position:absolute;left:10676;top:1258;width:10;height:20" coordorigin="10676,1258" coordsize="10,20" path="m10676,1277l10686,1277,10686,1258,10676,1258,10676,1277xe" filled="true" fillcolor="#000000" stroked="false">
                <v:path arrowok="t"/>
                <v:fill type="solid"/>
              </v:shape>
            </v:group>
            <v:group style="position:absolute;left:10676;top:1277;width:10;height:20" coordorigin="10676,1277" coordsize="10,20">
              <v:shape style="position:absolute;left:10676;top:1277;width:10;height:20" coordorigin="10676,1277" coordsize="10,20" path="m10676,1296l10686,1296,10686,1277,10676,1277,10676,1296xe" filled="true" fillcolor="#000000" stroked="false">
                <v:path arrowok="t"/>
                <v:fill type="solid"/>
              </v:shape>
            </v:group>
            <v:group style="position:absolute;left:10676;top:1296;width:10;height:20" coordorigin="10676,1296" coordsize="10,20">
              <v:shape style="position:absolute;left:10676;top:1296;width:10;height:20" coordorigin="10676,1296" coordsize="10,20" path="m10676,1316l10686,1316,10686,1296,10676,1296,10676,1316xe" filled="true" fillcolor="#000000" stroked="false">
                <v:path arrowok="t"/>
                <v:fill type="solid"/>
              </v:shape>
            </v:group>
            <v:group style="position:absolute;left:10676;top:1316;width:10;height:20" coordorigin="10676,1316" coordsize="10,20">
              <v:shape style="position:absolute;left:10676;top:1316;width:10;height:20" coordorigin="10676,1316" coordsize="10,20" path="m10676,1335l10686,1335,10686,1316,10676,1316,10676,1335xe" filled="true" fillcolor="#000000" stroked="false">
                <v:path arrowok="t"/>
                <v:fill type="solid"/>
              </v:shape>
            </v:group>
            <v:group style="position:absolute;left:10676;top:1335;width:10;height:20" coordorigin="10676,1335" coordsize="10,20">
              <v:shape style="position:absolute;left:10676;top:1335;width:10;height:20" coordorigin="10676,1335" coordsize="10,20" path="m10676,1354l10686,1354,10686,1335,10676,1335,10676,1354xe" filled="true" fillcolor="#000000" stroked="false">
                <v:path arrowok="t"/>
                <v:fill type="solid"/>
              </v:shape>
            </v:group>
            <v:group style="position:absolute;left:10676;top:1354;width:10;height:20" coordorigin="10676,1354" coordsize="10,20">
              <v:shape style="position:absolute;left:10676;top:1354;width:10;height:20" coordorigin="10676,1354" coordsize="10,20" path="m10676,1373l10686,1373,10686,1354,10676,1354,10676,1373xe" filled="true" fillcolor="#000000" stroked="false">
                <v:path arrowok="t"/>
                <v:fill type="solid"/>
              </v:shape>
            </v:group>
            <v:group style="position:absolute;left:10676;top:1373;width:10;height:20" coordorigin="10676,1373" coordsize="10,20">
              <v:shape style="position:absolute;left:10676;top:1373;width:10;height:20" coordorigin="10676,1373" coordsize="10,20" path="m10676,1392l10686,1392,10686,1373,10676,1373,10676,1392xe" filled="true" fillcolor="#000000" stroked="false">
                <v:path arrowok="t"/>
                <v:fill type="solid"/>
              </v:shape>
            </v:group>
            <v:group style="position:absolute;left:10676;top:1392;width:10;height:20" coordorigin="10676,1392" coordsize="10,20">
              <v:shape style="position:absolute;left:10676;top:1392;width:10;height:20" coordorigin="10676,1392" coordsize="10,20" path="m10676,1412l10686,1412,10686,1392,10676,1392,10676,1412xe" filled="true" fillcolor="#000000" stroked="false">
                <v:path arrowok="t"/>
                <v:fill type="solid"/>
              </v:shape>
            </v:group>
            <v:group style="position:absolute;left:10676;top:1412;width:10;height:20" coordorigin="10676,1412" coordsize="10,20">
              <v:shape style="position:absolute;left:10676;top:1412;width:10;height:20" coordorigin="10676,1412" coordsize="10,20" path="m10676,1431l10686,1431,10686,1412,10676,1412,10676,1431xe" filled="true" fillcolor="#000000" stroked="false">
                <v:path arrowok="t"/>
                <v:fill type="solid"/>
              </v:shape>
            </v:group>
            <v:group style="position:absolute;left:10676;top:1431;width:10;height:20" coordorigin="10676,1431" coordsize="10,20">
              <v:shape style="position:absolute;left:10676;top:1431;width:10;height:20" coordorigin="10676,1431" coordsize="10,20" path="m10676,1450l10686,1450,10686,1431,10676,1431,10676,1450xe" filled="true" fillcolor="#000000" stroked="false">
                <v:path arrowok="t"/>
                <v:fill type="solid"/>
              </v:shape>
            </v:group>
            <v:group style="position:absolute;left:10676;top:1450;width:10;height:20" coordorigin="10676,1450" coordsize="10,20">
              <v:shape style="position:absolute;left:10676;top:1450;width:10;height:20" coordorigin="10676,1450" coordsize="10,20" path="m10676,1469l10686,1469,10686,1450,10676,1450,10676,1469xe" filled="true" fillcolor="#000000" stroked="false">
                <v:path arrowok="t"/>
                <v:fill type="solid"/>
              </v:shape>
            </v:group>
            <v:group style="position:absolute;left:10676;top:1469;width:10;height:20" coordorigin="10676,1469" coordsize="10,20">
              <v:shape style="position:absolute;left:10676;top:1469;width:10;height:20" coordorigin="10676,1469" coordsize="10,20" path="m10676,1488l10686,1488,10686,1469,10676,1469,10676,1488xe" filled="true" fillcolor="#000000" stroked="false">
                <v:path arrowok="t"/>
                <v:fill type="solid"/>
              </v:shape>
            </v:group>
            <v:group style="position:absolute;left:10676;top:1488;width:10;height:20" coordorigin="10676,1488" coordsize="10,20">
              <v:shape style="position:absolute;left:10676;top:1488;width:10;height:20" coordorigin="10676,1488" coordsize="10,20" path="m10676,1508l10686,1508,10686,1488,10676,1488,10676,1508xe" filled="true" fillcolor="#000000" stroked="false">
                <v:path arrowok="t"/>
                <v:fill type="solid"/>
              </v:shape>
            </v:group>
            <v:group style="position:absolute;left:10676;top:1508;width:10;height:20" coordorigin="10676,1508" coordsize="10,20">
              <v:shape style="position:absolute;left:10676;top:1508;width:10;height:20" coordorigin="10676,1508" coordsize="10,20" path="m10676,1527l10686,1527,10686,1508,10676,1508,10676,1527xe" filled="true" fillcolor="#000000" stroked="false">
                <v:path arrowok="t"/>
                <v:fill type="solid"/>
              </v:shape>
            </v:group>
            <v:group style="position:absolute;left:10676;top:1533;width:10;height:2" coordorigin="10676,1533" coordsize="10,2">
              <v:shape style="position:absolute;left:10676;top:1533;width:10;height:2" coordorigin="10676,1533" coordsize="10,0" path="m10676,1533l10686,1533e" filled="false" stroked="true" strokeweight=".600010pt" strokecolor="#000000">
                <v:path arrowok="t"/>
              </v:shape>
            </v:group>
            <v:group style="position:absolute;left:10676;top:1553;width:29;height:2" coordorigin="10676,1553" coordsize="29,2">
              <v:shape style="position:absolute;left:10676;top:1553;width:29;height:2" coordorigin="10676,1553" coordsize="29,0" path="m10676,1553l10705,1553e" filled="false" stroked="true" strokeweight="1.44pt" strokecolor="#000000">
                <v:path arrowok="t"/>
              </v:shape>
            </v:group>
            <v:group style="position:absolute;left:10705;top:1553;width:1470;height:2" coordorigin="10705,1553" coordsize="1470,2">
              <v:shape style="position:absolute;left:10705;top:1553;width:1470;height:2" coordorigin="10705,1553" coordsize="1470,0" path="m10705,1553l12174,1553e" filled="false" stroked="true" strokeweight="1.44pt" strokecolor="#000000">
                <v:path arrowok="t"/>
              </v:shape>
            </v:group>
            <v:group style="position:absolute;left:12174;top:413;width:10;height:20" coordorigin="12174,413" coordsize="10,20">
              <v:shape style="position:absolute;left:12174;top:413;width:10;height:20" coordorigin="12174,413" coordsize="10,20" path="m12174,432l12184,432,12184,413,12174,413,12174,432xe" filled="true" fillcolor="#000000" stroked="false">
                <v:path arrowok="t"/>
                <v:fill type="solid"/>
              </v:shape>
            </v:group>
            <v:group style="position:absolute;left:12174;top:432;width:10;height:20" coordorigin="12174,432" coordsize="10,20">
              <v:shape style="position:absolute;left:12174;top:432;width:10;height:20" coordorigin="12174,432" coordsize="10,20" path="m12174,452l12184,452,12184,432,12174,432,12174,452xe" filled="true" fillcolor="#000000" stroked="false">
                <v:path arrowok="t"/>
                <v:fill type="solid"/>
              </v:shape>
            </v:group>
            <v:group style="position:absolute;left:12174;top:452;width:10;height:20" coordorigin="12174,452" coordsize="10,20">
              <v:shape style="position:absolute;left:12174;top:452;width:10;height:20" coordorigin="12174,452" coordsize="10,20" path="m12174,471l12184,471,12184,452,12174,452,12174,471xe" filled="true" fillcolor="#000000" stroked="false">
                <v:path arrowok="t"/>
                <v:fill type="solid"/>
              </v:shape>
            </v:group>
            <v:group style="position:absolute;left:12174;top:471;width:10;height:20" coordorigin="12174,471" coordsize="10,20">
              <v:shape style="position:absolute;left:12174;top:471;width:10;height:20" coordorigin="12174,471" coordsize="10,20" path="m12174,490l12184,490,12184,471,12174,471,12174,490xe" filled="true" fillcolor="#000000" stroked="false">
                <v:path arrowok="t"/>
                <v:fill type="solid"/>
              </v:shape>
            </v:group>
            <v:group style="position:absolute;left:12174;top:490;width:10;height:20" coordorigin="12174,490" coordsize="10,20">
              <v:shape style="position:absolute;left:12174;top:490;width:10;height:20" coordorigin="12174,490" coordsize="10,20" path="m12174,509l12184,509,12184,490,12174,490,12174,509xe" filled="true" fillcolor="#000000" stroked="false">
                <v:path arrowok="t"/>
                <v:fill type="solid"/>
              </v:shape>
            </v:group>
            <v:group style="position:absolute;left:12174;top:509;width:10;height:20" coordorigin="12174,509" coordsize="10,20">
              <v:shape style="position:absolute;left:12174;top:509;width:10;height:20" coordorigin="12174,509" coordsize="10,20" path="m12174,528l12184,528,12184,509,12174,509,12174,528xe" filled="true" fillcolor="#000000" stroked="false">
                <v:path arrowok="t"/>
                <v:fill type="solid"/>
              </v:shape>
            </v:group>
            <v:group style="position:absolute;left:12174;top:528;width:10;height:20" coordorigin="12174,528" coordsize="10,20">
              <v:shape style="position:absolute;left:12174;top:528;width:10;height:20" coordorigin="12174,528" coordsize="10,20" path="m12174,548l12184,548,12184,528,12174,528,12174,548xe" filled="true" fillcolor="#000000" stroked="false">
                <v:path arrowok="t"/>
                <v:fill type="solid"/>
              </v:shape>
            </v:group>
            <v:group style="position:absolute;left:12174;top:548;width:10;height:20" coordorigin="12174,548" coordsize="10,20">
              <v:shape style="position:absolute;left:12174;top:548;width:10;height:20" coordorigin="12174,548" coordsize="10,20" path="m12174,567l12184,567,12184,548,12174,548,12174,567xe" filled="true" fillcolor="#000000" stroked="false">
                <v:path arrowok="t"/>
                <v:fill type="solid"/>
              </v:shape>
            </v:group>
            <v:group style="position:absolute;left:12174;top:567;width:10;height:20" coordorigin="12174,567" coordsize="10,20">
              <v:shape style="position:absolute;left:12174;top:567;width:10;height:20" coordorigin="12174,567" coordsize="10,20" path="m12174,586l12184,586,12184,567,12174,567,12174,586xe" filled="true" fillcolor="#000000" stroked="false">
                <v:path arrowok="t"/>
                <v:fill type="solid"/>
              </v:shape>
            </v:group>
            <v:group style="position:absolute;left:12174;top:586;width:10;height:20" coordorigin="12174,586" coordsize="10,20">
              <v:shape style="position:absolute;left:12174;top:586;width:10;height:20" coordorigin="12174,586" coordsize="10,20" path="m12174,605l12184,605,12184,586,12174,586,12174,605xe" filled="true" fillcolor="#000000" stroked="false">
                <v:path arrowok="t"/>
                <v:fill type="solid"/>
              </v:shape>
            </v:group>
            <v:group style="position:absolute;left:12174;top:605;width:10;height:20" coordorigin="12174,605" coordsize="10,20">
              <v:shape style="position:absolute;left:12174;top:605;width:10;height:20" coordorigin="12174,605" coordsize="10,20" path="m12174,624l12184,624,12184,605,12174,605,12174,624xe" filled="true" fillcolor="#000000" stroked="false">
                <v:path arrowok="t"/>
                <v:fill type="solid"/>
              </v:shape>
            </v:group>
            <v:group style="position:absolute;left:12174;top:624;width:10;height:20" coordorigin="12174,624" coordsize="10,20">
              <v:shape style="position:absolute;left:12174;top:624;width:10;height:20" coordorigin="12174,624" coordsize="10,20" path="m12174,644l12184,644,12184,624,12174,624,12174,644xe" filled="true" fillcolor="#000000" stroked="false">
                <v:path arrowok="t"/>
                <v:fill type="solid"/>
              </v:shape>
            </v:group>
            <v:group style="position:absolute;left:12174;top:644;width:10;height:20" coordorigin="12174,644" coordsize="10,20">
              <v:shape style="position:absolute;left:12174;top:644;width:10;height:20" coordorigin="12174,644" coordsize="10,20" path="m12174,663l12184,663,12184,644,12174,644,12174,663xe" filled="true" fillcolor="#000000" stroked="false">
                <v:path arrowok="t"/>
                <v:fill type="solid"/>
              </v:shape>
            </v:group>
            <v:group style="position:absolute;left:12174;top:663;width:10;height:20" coordorigin="12174,663" coordsize="10,20">
              <v:shape style="position:absolute;left:12174;top:663;width:10;height:20" coordorigin="12174,663" coordsize="10,20" path="m12174,682l12184,682,12184,663,12174,663,12174,682xe" filled="true" fillcolor="#000000" stroked="false">
                <v:path arrowok="t"/>
                <v:fill type="solid"/>
              </v:shape>
            </v:group>
            <v:group style="position:absolute;left:12174;top:682;width:10;height:20" coordorigin="12174,682" coordsize="10,20">
              <v:shape style="position:absolute;left:12174;top:682;width:10;height:20" coordorigin="12174,682" coordsize="10,20" path="m12174,701l12184,701,12184,682,12174,682,12174,701xe" filled="true" fillcolor="#000000" stroked="false">
                <v:path arrowok="t"/>
                <v:fill type="solid"/>
              </v:shape>
            </v:group>
            <v:group style="position:absolute;left:12174;top:701;width:10;height:20" coordorigin="12174,701" coordsize="10,20">
              <v:shape style="position:absolute;left:12174;top:701;width:10;height:20" coordorigin="12174,701" coordsize="10,20" path="m12174,720l12184,720,12184,701,12174,701,12174,720xe" filled="true" fillcolor="#000000" stroked="false">
                <v:path arrowok="t"/>
                <v:fill type="solid"/>
              </v:shape>
            </v:group>
            <v:group style="position:absolute;left:12174;top:720;width:10;height:20" coordorigin="12174,720" coordsize="10,20">
              <v:shape style="position:absolute;left:12174;top:720;width:10;height:20" coordorigin="12174,720" coordsize="10,20" path="m12174,740l12184,740,12184,720,12174,720,12174,740xe" filled="true" fillcolor="#000000" stroked="false">
                <v:path arrowok="t"/>
                <v:fill type="solid"/>
              </v:shape>
            </v:group>
            <v:group style="position:absolute;left:12174;top:740;width:10;height:20" coordorigin="12174,740" coordsize="10,20">
              <v:shape style="position:absolute;left:12174;top:740;width:10;height:20" coordorigin="12174,740" coordsize="10,20" path="m12174,759l12184,759,12184,740,12174,740,12174,759xe" filled="true" fillcolor="#000000" stroked="false">
                <v:path arrowok="t"/>
                <v:fill type="solid"/>
              </v:shape>
            </v:group>
            <v:group style="position:absolute;left:12174;top:759;width:10;height:20" coordorigin="12174,759" coordsize="10,20">
              <v:shape style="position:absolute;left:12174;top:759;width:10;height:20" coordorigin="12174,759" coordsize="10,20" path="m12174,778l12184,778,12184,759,12174,759,12174,778xe" filled="true" fillcolor="#000000" stroked="false">
                <v:path arrowok="t"/>
                <v:fill type="solid"/>
              </v:shape>
            </v:group>
            <v:group style="position:absolute;left:12174;top:778;width:10;height:20" coordorigin="12174,778" coordsize="10,20">
              <v:shape style="position:absolute;left:12174;top:778;width:10;height:20" coordorigin="12174,778" coordsize="10,20" path="m12174,797l12184,797,12184,778,12174,778,12174,797xe" filled="true" fillcolor="#000000" stroked="false">
                <v:path arrowok="t"/>
                <v:fill type="solid"/>
              </v:shape>
            </v:group>
            <v:group style="position:absolute;left:12174;top:797;width:10;height:20" coordorigin="12174,797" coordsize="10,20">
              <v:shape style="position:absolute;left:12174;top:797;width:10;height:20" coordorigin="12174,797" coordsize="10,20" path="m12174,816l12184,816,12184,797,12174,797,12174,816xe" filled="true" fillcolor="#000000" stroked="false">
                <v:path arrowok="t"/>
                <v:fill type="solid"/>
              </v:shape>
            </v:group>
            <v:group style="position:absolute;left:12174;top:816;width:10;height:20" coordorigin="12174,816" coordsize="10,20">
              <v:shape style="position:absolute;left:12174;top:816;width:10;height:20" coordorigin="12174,816" coordsize="10,20" path="m12174,836l12184,836,12184,816,12174,816,12174,836xe" filled="true" fillcolor="#000000" stroked="false">
                <v:path arrowok="t"/>
                <v:fill type="solid"/>
              </v:shape>
            </v:group>
            <v:group style="position:absolute;left:12174;top:836;width:10;height:20" coordorigin="12174,836" coordsize="10,20">
              <v:shape style="position:absolute;left:12174;top:836;width:10;height:20" coordorigin="12174,836" coordsize="10,20" path="m12174,855l12184,855,12184,836,12174,836,12174,855xe" filled="true" fillcolor="#000000" stroked="false">
                <v:path arrowok="t"/>
                <v:fill type="solid"/>
              </v:shape>
            </v:group>
            <v:group style="position:absolute;left:12174;top:855;width:10;height:20" coordorigin="12174,855" coordsize="10,20">
              <v:shape style="position:absolute;left:12174;top:855;width:10;height:20" coordorigin="12174,855" coordsize="10,20" path="m12174,874l12184,874,12184,855,12174,855,12174,874xe" filled="true" fillcolor="#000000" stroked="false">
                <v:path arrowok="t"/>
                <v:fill type="solid"/>
              </v:shape>
            </v:group>
            <v:group style="position:absolute;left:12174;top:874;width:10;height:20" coordorigin="12174,874" coordsize="10,20">
              <v:shape style="position:absolute;left:12174;top:874;width:10;height:20" coordorigin="12174,874" coordsize="10,20" path="m12174,893l12184,893,12184,874,12174,874,12174,893xe" filled="true" fillcolor="#000000" stroked="false">
                <v:path arrowok="t"/>
                <v:fill type="solid"/>
              </v:shape>
            </v:group>
            <v:group style="position:absolute;left:12174;top:893;width:10;height:20" coordorigin="12174,893" coordsize="10,20">
              <v:shape style="position:absolute;left:12174;top:893;width:10;height:20" coordorigin="12174,893" coordsize="10,20" path="m12174,912l12184,912,12184,893,12174,893,12174,912xe" filled="true" fillcolor="#000000" stroked="false">
                <v:path arrowok="t"/>
                <v:fill type="solid"/>
              </v:shape>
            </v:group>
            <v:group style="position:absolute;left:12174;top:912;width:10;height:20" coordorigin="12174,912" coordsize="10,20">
              <v:shape style="position:absolute;left:12174;top:912;width:10;height:20" coordorigin="12174,912" coordsize="10,20" path="m12174,932l12184,932,12184,912,12174,912,12174,932xe" filled="true" fillcolor="#000000" stroked="false">
                <v:path arrowok="t"/>
                <v:fill type="solid"/>
              </v:shape>
            </v:group>
            <v:group style="position:absolute;left:12174;top:932;width:10;height:20" coordorigin="12174,932" coordsize="10,20">
              <v:shape style="position:absolute;left:12174;top:932;width:10;height:20" coordorigin="12174,932" coordsize="10,20" path="m12174,951l12184,951,12184,932,12174,932,12174,951xe" filled="true" fillcolor="#000000" stroked="false">
                <v:path arrowok="t"/>
                <v:fill type="solid"/>
              </v:shape>
            </v:group>
            <v:group style="position:absolute;left:12174;top:951;width:10;height:20" coordorigin="12174,951" coordsize="10,20">
              <v:shape style="position:absolute;left:12174;top:951;width:10;height:20" coordorigin="12174,951" coordsize="10,20" path="m12174,970l12184,970,12184,951,12174,951,12174,970xe" filled="true" fillcolor="#000000" stroked="false">
                <v:path arrowok="t"/>
                <v:fill type="solid"/>
              </v:shape>
            </v:group>
            <v:group style="position:absolute;left:12174;top:970;width:10;height:20" coordorigin="12174,970" coordsize="10,20">
              <v:shape style="position:absolute;left:12174;top:970;width:10;height:20" coordorigin="12174,970" coordsize="10,20" path="m12174,989l12184,989,12184,970,12174,970,12174,989xe" filled="true" fillcolor="#000000" stroked="false">
                <v:path arrowok="t"/>
                <v:fill type="solid"/>
              </v:shape>
            </v:group>
            <v:group style="position:absolute;left:12174;top:989;width:10;height:20" coordorigin="12174,989" coordsize="10,20">
              <v:shape style="position:absolute;left:12174;top:989;width:10;height:20" coordorigin="12174,989" coordsize="10,20" path="m12174,1008l12184,1008,12184,989,12174,989,12174,1008xe" filled="true" fillcolor="#000000" stroked="false">
                <v:path arrowok="t"/>
                <v:fill type="solid"/>
              </v:shape>
            </v:group>
            <v:group style="position:absolute;left:12174;top:1008;width:10;height:20" coordorigin="12174,1008" coordsize="10,20">
              <v:shape style="position:absolute;left:12174;top:1008;width:10;height:20" coordorigin="12174,1008" coordsize="10,20" path="m12174,1028l12184,1028,12184,1008,12174,1008,12174,1028xe" filled="true" fillcolor="#000000" stroked="false">
                <v:path arrowok="t"/>
                <v:fill type="solid"/>
              </v:shape>
            </v:group>
            <v:group style="position:absolute;left:12174;top:1028;width:10;height:20" coordorigin="12174,1028" coordsize="10,20">
              <v:shape style="position:absolute;left:12174;top:1028;width:10;height:20" coordorigin="12174,1028" coordsize="10,20" path="m12174,1047l12184,1047,12184,1028,12174,1028,12174,1047xe" filled="true" fillcolor="#000000" stroked="false">
                <v:path arrowok="t"/>
                <v:fill type="solid"/>
              </v:shape>
            </v:group>
            <v:group style="position:absolute;left:12174;top:1047;width:10;height:20" coordorigin="12174,1047" coordsize="10,20">
              <v:shape style="position:absolute;left:12174;top:1047;width:10;height:20" coordorigin="12174,1047" coordsize="10,20" path="m12174,1066l12184,1066,12184,1047,12174,1047,12174,1066xe" filled="true" fillcolor="#000000" stroked="false">
                <v:path arrowok="t"/>
                <v:fill type="solid"/>
              </v:shape>
            </v:group>
            <v:group style="position:absolute;left:12174;top:1066;width:10;height:20" coordorigin="12174,1066" coordsize="10,20">
              <v:shape style="position:absolute;left:12174;top:1066;width:10;height:20" coordorigin="12174,1066" coordsize="10,20" path="m12174,1085l12184,1085,12184,1066,12174,1066,12174,1085xe" filled="true" fillcolor="#000000" stroked="false">
                <v:path arrowok="t"/>
                <v:fill type="solid"/>
              </v:shape>
            </v:group>
            <v:group style="position:absolute;left:12174;top:1085;width:10;height:20" coordorigin="12174,1085" coordsize="10,20">
              <v:shape style="position:absolute;left:12174;top:1085;width:10;height:20" coordorigin="12174,1085" coordsize="10,20" path="m12174,1104l12184,1104,12184,1085,12174,1085,12174,1104xe" filled="true" fillcolor="#000000" stroked="false">
                <v:path arrowok="t"/>
                <v:fill type="solid"/>
              </v:shape>
            </v:group>
            <v:group style="position:absolute;left:12174;top:1104;width:10;height:20" coordorigin="12174,1104" coordsize="10,20">
              <v:shape style="position:absolute;left:12174;top:1104;width:10;height:20" coordorigin="12174,1104" coordsize="10,20" path="m12174,1124l12184,1124,12184,1104,12174,1104,12174,1124xe" filled="true" fillcolor="#000000" stroked="false">
                <v:path arrowok="t"/>
                <v:fill type="solid"/>
              </v:shape>
            </v:group>
            <v:group style="position:absolute;left:12174;top:1124;width:10;height:20" coordorigin="12174,1124" coordsize="10,20">
              <v:shape style="position:absolute;left:12174;top:1124;width:10;height:20" coordorigin="12174,1124" coordsize="10,20" path="m12174,1143l12184,1143,12184,1124,12174,1124,12174,1143xe" filled="true" fillcolor="#000000" stroked="false">
                <v:path arrowok="t"/>
                <v:fill type="solid"/>
              </v:shape>
            </v:group>
            <v:group style="position:absolute;left:12174;top:1143;width:10;height:20" coordorigin="12174,1143" coordsize="10,20">
              <v:shape style="position:absolute;left:12174;top:1143;width:10;height:20" coordorigin="12174,1143" coordsize="10,20" path="m12174,1162l12184,1162,12184,1143,12174,1143,12174,1162xe" filled="true" fillcolor="#000000" stroked="false">
                <v:path arrowok="t"/>
                <v:fill type="solid"/>
              </v:shape>
            </v:group>
            <v:group style="position:absolute;left:12174;top:1162;width:10;height:20" coordorigin="12174,1162" coordsize="10,20">
              <v:shape style="position:absolute;left:12174;top:1162;width:10;height:20" coordorigin="12174,1162" coordsize="10,20" path="m12174,1181l12184,1181,12184,1162,12174,1162,12174,1181xe" filled="true" fillcolor="#000000" stroked="false">
                <v:path arrowok="t"/>
                <v:fill type="solid"/>
              </v:shape>
            </v:group>
            <v:group style="position:absolute;left:12174;top:1181;width:10;height:20" coordorigin="12174,1181" coordsize="10,20">
              <v:shape style="position:absolute;left:12174;top:1181;width:10;height:20" coordorigin="12174,1181" coordsize="10,20" path="m12174,1200l12184,1200,12184,1181,12174,1181,12174,1200xe" filled="true" fillcolor="#000000" stroked="false">
                <v:path arrowok="t"/>
                <v:fill type="solid"/>
              </v:shape>
            </v:group>
            <v:group style="position:absolute;left:12174;top:1200;width:10;height:20" coordorigin="12174,1200" coordsize="10,20">
              <v:shape style="position:absolute;left:12174;top:1200;width:10;height:20" coordorigin="12174,1200" coordsize="10,20" path="m12174,1220l12184,1220,12184,1200,12174,1200,12174,1220xe" filled="true" fillcolor="#000000" stroked="false">
                <v:path arrowok="t"/>
                <v:fill type="solid"/>
              </v:shape>
            </v:group>
            <v:group style="position:absolute;left:12174;top:1220;width:10;height:20" coordorigin="12174,1220" coordsize="10,20">
              <v:shape style="position:absolute;left:12174;top:1220;width:10;height:20" coordorigin="12174,1220" coordsize="10,20" path="m12174,1239l12184,1239,12184,1220,12174,1220,12174,1239xe" filled="true" fillcolor="#000000" stroked="false">
                <v:path arrowok="t"/>
                <v:fill type="solid"/>
              </v:shape>
            </v:group>
            <v:group style="position:absolute;left:12174;top:1239;width:10;height:20" coordorigin="12174,1239" coordsize="10,20">
              <v:shape style="position:absolute;left:12174;top:1239;width:10;height:20" coordorigin="12174,1239" coordsize="10,20" path="m12174,1258l12184,1258,12184,1239,12174,1239,12174,1258xe" filled="true" fillcolor="#000000" stroked="false">
                <v:path arrowok="t"/>
                <v:fill type="solid"/>
              </v:shape>
            </v:group>
            <v:group style="position:absolute;left:12174;top:1258;width:10;height:20" coordorigin="12174,1258" coordsize="10,20">
              <v:shape style="position:absolute;left:12174;top:1258;width:10;height:20" coordorigin="12174,1258" coordsize="10,20" path="m12174,1277l12184,1277,12184,1258,12174,1258,12174,1277xe" filled="true" fillcolor="#000000" stroked="false">
                <v:path arrowok="t"/>
                <v:fill type="solid"/>
              </v:shape>
            </v:group>
            <v:group style="position:absolute;left:12174;top:1277;width:10;height:20" coordorigin="12174,1277" coordsize="10,20">
              <v:shape style="position:absolute;left:12174;top:1277;width:10;height:20" coordorigin="12174,1277" coordsize="10,20" path="m12174,1296l12184,1296,12184,1277,12174,1277,12174,1296xe" filled="true" fillcolor="#000000" stroked="false">
                <v:path arrowok="t"/>
                <v:fill type="solid"/>
              </v:shape>
            </v:group>
            <v:group style="position:absolute;left:12174;top:1296;width:10;height:20" coordorigin="12174,1296" coordsize="10,20">
              <v:shape style="position:absolute;left:12174;top:1296;width:10;height:20" coordorigin="12174,1296" coordsize="10,20" path="m12174,1316l12184,1316,12184,1296,12174,1296,12174,1316xe" filled="true" fillcolor="#000000" stroked="false">
                <v:path arrowok="t"/>
                <v:fill type="solid"/>
              </v:shape>
            </v:group>
            <v:group style="position:absolute;left:12174;top:1316;width:10;height:20" coordorigin="12174,1316" coordsize="10,20">
              <v:shape style="position:absolute;left:12174;top:1316;width:10;height:20" coordorigin="12174,1316" coordsize="10,20" path="m12174,1335l12184,1335,12184,1316,12174,1316,12174,1335xe" filled="true" fillcolor="#000000" stroked="false">
                <v:path arrowok="t"/>
                <v:fill type="solid"/>
              </v:shape>
            </v:group>
            <v:group style="position:absolute;left:12174;top:1335;width:10;height:20" coordorigin="12174,1335" coordsize="10,20">
              <v:shape style="position:absolute;left:12174;top:1335;width:10;height:20" coordorigin="12174,1335" coordsize="10,20" path="m12174,1354l12184,1354,12184,1335,12174,1335,12174,1354xe" filled="true" fillcolor="#000000" stroked="false">
                <v:path arrowok="t"/>
                <v:fill type="solid"/>
              </v:shape>
            </v:group>
            <v:group style="position:absolute;left:12174;top:1354;width:10;height:20" coordorigin="12174,1354" coordsize="10,20">
              <v:shape style="position:absolute;left:12174;top:1354;width:10;height:20" coordorigin="12174,1354" coordsize="10,20" path="m12174,1373l12184,1373,12184,1354,12174,1354,12174,1373xe" filled="true" fillcolor="#000000" stroked="false">
                <v:path arrowok="t"/>
                <v:fill type="solid"/>
              </v:shape>
            </v:group>
            <v:group style="position:absolute;left:12174;top:1373;width:10;height:20" coordorigin="12174,1373" coordsize="10,20">
              <v:shape style="position:absolute;left:12174;top:1373;width:10;height:20" coordorigin="12174,1373" coordsize="10,20" path="m12174,1392l12184,1392,12184,1373,12174,1373,12174,1392xe" filled="true" fillcolor="#000000" stroked="false">
                <v:path arrowok="t"/>
                <v:fill type="solid"/>
              </v:shape>
            </v:group>
            <v:group style="position:absolute;left:12174;top:1392;width:10;height:20" coordorigin="12174,1392" coordsize="10,20">
              <v:shape style="position:absolute;left:12174;top:1392;width:10;height:20" coordorigin="12174,1392" coordsize="10,20" path="m12174,1412l12184,1412,12184,1392,12174,1392,12174,1412xe" filled="true" fillcolor="#000000" stroked="false">
                <v:path arrowok="t"/>
                <v:fill type="solid"/>
              </v:shape>
            </v:group>
            <v:group style="position:absolute;left:12174;top:1412;width:10;height:20" coordorigin="12174,1412" coordsize="10,20">
              <v:shape style="position:absolute;left:12174;top:1412;width:10;height:20" coordorigin="12174,1412" coordsize="10,20" path="m12174,1431l12184,1431,12184,1412,12174,1412,12174,1431xe" filled="true" fillcolor="#000000" stroked="false">
                <v:path arrowok="t"/>
                <v:fill type="solid"/>
              </v:shape>
            </v:group>
            <v:group style="position:absolute;left:12174;top:1431;width:10;height:20" coordorigin="12174,1431" coordsize="10,20">
              <v:shape style="position:absolute;left:12174;top:1431;width:10;height:20" coordorigin="12174,1431" coordsize="10,20" path="m12174,1450l12184,1450,12184,1431,12174,1431,12174,1450xe" filled="true" fillcolor="#000000" stroked="false">
                <v:path arrowok="t"/>
                <v:fill type="solid"/>
              </v:shape>
            </v:group>
            <v:group style="position:absolute;left:12174;top:1450;width:10;height:20" coordorigin="12174,1450" coordsize="10,20">
              <v:shape style="position:absolute;left:12174;top:1450;width:10;height:20" coordorigin="12174,1450" coordsize="10,20" path="m12174,1469l12184,1469,12184,1450,12174,1450,12174,1469xe" filled="true" fillcolor="#000000" stroked="false">
                <v:path arrowok="t"/>
                <v:fill type="solid"/>
              </v:shape>
            </v:group>
            <v:group style="position:absolute;left:12174;top:1469;width:10;height:20" coordorigin="12174,1469" coordsize="10,20">
              <v:shape style="position:absolute;left:12174;top:1469;width:10;height:20" coordorigin="12174,1469" coordsize="10,20" path="m12174,1488l12184,1488,12184,1469,12174,1469,12174,1488xe" filled="true" fillcolor="#000000" stroked="false">
                <v:path arrowok="t"/>
                <v:fill type="solid"/>
              </v:shape>
            </v:group>
            <v:group style="position:absolute;left:12174;top:1488;width:10;height:20" coordorigin="12174,1488" coordsize="10,20">
              <v:shape style="position:absolute;left:12174;top:1488;width:10;height:20" coordorigin="12174,1488" coordsize="10,20" path="m12174,1508l12184,1508,12184,1488,12174,1488,12174,1508xe" filled="true" fillcolor="#000000" stroked="false">
                <v:path arrowok="t"/>
                <v:fill type="solid"/>
              </v:shape>
            </v:group>
            <v:group style="position:absolute;left:12174;top:1508;width:10;height:20" coordorigin="12174,1508" coordsize="10,20">
              <v:shape style="position:absolute;left:12174;top:1508;width:10;height:20" coordorigin="12174,1508" coordsize="10,20" path="m12174,1527l12184,1527,12184,1508,12174,1508,12174,1527xe" filled="true" fillcolor="#000000" stroked="false">
                <v:path arrowok="t"/>
                <v:fill type="solid"/>
              </v:shape>
            </v:group>
            <v:group style="position:absolute;left:12174;top:1533;width:10;height:2" coordorigin="12174,1533" coordsize="10,2">
              <v:shape style="position:absolute;left:12174;top:1533;width:10;height:2" coordorigin="12174,1533" coordsize="10,0" path="m12174,1533l12184,1533e" filled="false" stroked="true" strokeweight=".600010pt" strokecolor="#000000">
                <v:path arrowok="t"/>
              </v:shape>
            </v:group>
            <v:group style="position:absolute;left:12174;top:1553;width:29;height:2" coordorigin="12174,1553" coordsize="29,2">
              <v:shape style="position:absolute;left:12174;top:1553;width:29;height:2" coordorigin="12174,1553" coordsize="29,0" path="m12174,1553l12203,1553e" filled="false" stroked="true" strokeweight="1.44pt" strokecolor="#000000">
                <v:path arrowok="t"/>
              </v:shape>
            </v:group>
            <v:group style="position:absolute;left:12203;top:1553;width:1272;height:2" coordorigin="12203,1553" coordsize="1272,2">
              <v:shape style="position:absolute;left:12203;top:1553;width:1272;height:2" coordorigin="12203,1553" coordsize="1272,0" path="m12203,1553l13475,1553e" filled="false" stroked="true" strokeweight="1.44pt" strokecolor="#000000">
                <v:path arrowok="t"/>
              </v:shape>
              <v:shape style="position:absolute;left:691;top:12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2386;top:124;width:1978;height:180" type="#_x0000_t202" filled="false" stroked="false">
                <v:textbox inset="0,0,0,0">
                  <w:txbxContent>
                    <w:p>
                      <w:pPr>
                        <w:tabs>
                          <w:tab w:pos="1257"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子公司类型</w:t>
                        <w:tab/>
                        <w:t>企业类型</w:t>
                      </w:r>
                    </w:p>
                  </w:txbxContent>
                </v:textbox>
                <w10:wrap type="none"/>
              </v:shape>
              <v:shape style="position:absolute;left:4899;top:124;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v:shape style="position:absolute;left:5885;top:124;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法定代表人</w:t>
                      </w:r>
                    </w:p>
                  </w:txbxContent>
                </v:textbox>
                <w10:wrap type="none"/>
              </v:shape>
              <v:shape style="position:absolute;left:7203;top:12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业务性质</w:t>
                      </w:r>
                    </w:p>
                  </w:txbxContent>
                </v:textbox>
                <w10:wrap type="none"/>
              </v:shape>
              <v:shape style="position:absolute;left:8430;top:124;width:4938;height:200" type="#_x0000_t202" filled="false" stroked="false">
                <v:textbox inset="0,0,0,0">
                  <w:txbxContent>
                    <w:p>
                      <w:pPr>
                        <w:tabs>
                          <w:tab w:pos="1118" w:val="left" w:leader="none"/>
                          <w:tab w:pos="2431" w:val="left" w:leader="none"/>
                          <w:tab w:pos="3857" w:val="left" w:leader="none"/>
                        </w:tabs>
                        <w:spacing w:line="20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注册资本</w:t>
                        <w:tab/>
                        <w:t>持股比例</w:t>
                      </w:r>
                      <w:r>
                        <w:rPr>
                          <w:rFonts w:ascii="Calibri" w:hAnsi="Calibri" w:cs="Calibri" w:eastAsia="Calibri" w:hint="default"/>
                          <w:sz w:val="18"/>
                          <w:szCs w:val="18"/>
                        </w:rPr>
                        <w:t>(%)</w:t>
                        <w:tab/>
                      </w:r>
                      <w:r>
                        <w:rPr>
                          <w:rFonts w:ascii="宋体" w:hAnsi="宋体" w:cs="宋体" w:eastAsia="宋体" w:hint="default"/>
                          <w:sz w:val="18"/>
                          <w:szCs w:val="18"/>
                        </w:rPr>
                        <w:t>表决权比例</w:t>
                      </w:r>
                      <w:r>
                        <w:rPr>
                          <w:rFonts w:ascii="Calibri" w:hAnsi="Calibri" w:cs="Calibri" w:eastAsia="Calibri" w:hint="default"/>
                          <w:sz w:val="18"/>
                          <w:szCs w:val="18"/>
                        </w:rPr>
                        <w:t>(%)</w:t>
                        <w:tab/>
                      </w:r>
                      <w:r>
                        <w:rPr>
                          <w:rFonts w:ascii="宋体" w:hAnsi="宋体" w:cs="宋体" w:eastAsia="宋体" w:hint="default"/>
                          <w:sz w:val="18"/>
                          <w:szCs w:val="18"/>
                        </w:rPr>
                        <w:t>组织机构代码</w:t>
                      </w:r>
                    </w:p>
                  </w:txbxContent>
                </v:textbox>
                <w10:wrap type="none"/>
              </v:shape>
              <v:shape style="position:absolute;left:4887;top:511;width:76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广州市经</w:t>
                      </w:r>
                      <w:r>
                        <w:rPr>
                          <w:rFonts w:ascii="宋体" w:hAnsi="宋体" w:cs="宋体" w:eastAsia="宋体" w:hint="default"/>
                          <w:sz w:val="18"/>
                          <w:szCs w:val="18"/>
                        </w:rPr>
                      </w:r>
                    </w:p>
                  </w:txbxContent>
                </v:textbox>
                <w10:wrap type="none"/>
              </v:shape>
              <v:shape style="position:absolute;left:7251;top:511;width:89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2"/>
                          <w:sz w:val="18"/>
                          <w:szCs w:val="18"/>
                        </w:rPr>
                        <w:t>其他电子</w:t>
                      </w:r>
                      <w:r>
                        <w:rPr>
                          <w:rFonts w:ascii="宋体" w:hAnsi="宋体" w:cs="宋体" w:eastAsia="宋体" w:hint="default"/>
                          <w:spacing w:val="-47"/>
                          <w:sz w:val="18"/>
                          <w:szCs w:val="18"/>
                        </w:rPr>
                        <w:t> </w:t>
                      </w:r>
                      <w:r>
                        <w:rPr>
                          <w:rFonts w:ascii="宋体" w:hAnsi="宋体" w:cs="宋体" w:eastAsia="宋体" w:hint="default"/>
                          <w:sz w:val="18"/>
                          <w:szCs w:val="18"/>
                        </w:rPr>
                      </w:r>
                    </w:p>
                  </w:txbxContent>
                </v:textbox>
                <w10:wrap type="none"/>
              </v:shape>
              <v:shape style="position:absolute;left:137;top:698;width:2005;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广东安居宝智能控制系统</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362;top:88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控股子公司</w:t>
                      </w:r>
                    </w:p>
                  </w:txbxContent>
                </v:textbox>
                <w10:wrap type="none"/>
              </v:shape>
              <v:shape style="position:absolute;left:3528;top:88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内资企业</w:t>
                      </w:r>
                    </w:p>
                  </w:txbxContent>
                </v:textbox>
                <w10:wrap type="none"/>
              </v:shape>
              <v:shape style="position:absolute;left:4695;top:885;width:1707;height:180" type="#_x0000_t202" filled="false" stroked="false">
                <v:textbox inset="0,0,0,0">
                  <w:txbxContent>
                    <w:p>
                      <w:pPr>
                        <w:tabs>
                          <w:tab w:pos="1346"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9"/>
                          <w:w w:val="95"/>
                          <w:sz w:val="18"/>
                          <w:szCs w:val="18"/>
                        </w:rPr>
                        <w:t>济技术开发</w:t>
                        <w:tab/>
                      </w:r>
                      <w:r>
                        <w:rPr>
                          <w:rFonts w:ascii="宋体" w:hAnsi="宋体" w:cs="宋体" w:eastAsia="宋体" w:hint="default"/>
                          <w:sz w:val="18"/>
                          <w:szCs w:val="18"/>
                        </w:rPr>
                        <w:t>张波</w:t>
                      </w:r>
                    </w:p>
                  </w:txbxContent>
                </v:textbox>
                <w10:wrap type="none"/>
              </v:shape>
              <v:shape style="position:absolute;left:7028;top:885;width:2149;height:200" type="#_x0000_t202" filled="false" stroked="false">
                <v:textbox inset="0,0,0,0">
                  <w:txbxContent>
                    <w:p>
                      <w:pPr>
                        <w:tabs>
                          <w:tab w:pos="1466" w:val="left" w:leader="none"/>
                        </w:tabs>
                        <w:spacing w:line="200" w:lineRule="exact" w:before="0"/>
                        <w:ind w:left="0" w:right="0" w:firstLine="0"/>
                        <w:jc w:val="left"/>
                        <w:rPr>
                          <w:rFonts w:ascii="宋体" w:hAnsi="宋体" w:cs="宋体" w:eastAsia="宋体" w:hint="default"/>
                          <w:sz w:val="18"/>
                          <w:szCs w:val="18"/>
                        </w:rPr>
                      </w:pPr>
                      <w:r>
                        <w:rPr>
                          <w:rFonts w:ascii="宋体" w:hAnsi="宋体" w:cs="宋体" w:eastAsia="宋体" w:hint="default"/>
                          <w:spacing w:val="34"/>
                          <w:w w:val="95"/>
                          <w:sz w:val="18"/>
                          <w:szCs w:val="18"/>
                        </w:rPr>
                        <w:t>设备制造业</w:t>
                        <w:tab/>
                      </w:r>
                      <w:r>
                        <w:rPr>
                          <w:rFonts w:ascii="Calibri" w:hAnsi="Calibri" w:cs="Calibri" w:eastAsia="Calibri" w:hint="default"/>
                          <w:sz w:val="18"/>
                          <w:szCs w:val="18"/>
                        </w:rPr>
                        <w:t>1,050 </w:t>
                      </w:r>
                      <w:r>
                        <w:rPr>
                          <w:rFonts w:ascii="Calibri" w:hAnsi="Calibri" w:cs="Calibri" w:eastAsia="Calibri" w:hint="default"/>
                          <w:spacing w:val="10"/>
                          <w:sz w:val="18"/>
                          <w:szCs w:val="18"/>
                        </w:rPr>
                        <w:t> </w:t>
                      </w:r>
                      <w:r>
                        <w:rPr>
                          <w:rFonts w:ascii="宋体" w:hAnsi="宋体" w:cs="宋体" w:eastAsia="宋体" w:hint="default"/>
                          <w:sz w:val="18"/>
                          <w:szCs w:val="18"/>
                        </w:rPr>
                        <w:t>万</w:t>
                      </w:r>
                    </w:p>
                  </w:txbxContent>
                </v:textbox>
                <w10:wrap type="none"/>
              </v:shape>
              <v:shape style="position:absolute;left:9663;top:902;width:309;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70%</w:t>
                      </w:r>
                    </w:p>
                  </w:txbxContent>
                </v:textbox>
                <w10:wrap type="none"/>
              </v:shape>
              <v:shape style="position:absolute;left:10969;top:902;width:309;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70%</w:t>
                      </w:r>
                    </w:p>
                  </w:txbxContent>
                </v:textbox>
                <w10:wrap type="none"/>
              </v:shape>
              <v:shape style="position:absolute;left:12467;top:902;width:869;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2"/>
                          <w:sz w:val="18"/>
                        </w:rPr>
                        <w:t>58566272-X</w:t>
                      </w:r>
                    </w:p>
                  </w:txbxContent>
                </v:textbox>
                <w10:wrap type="none"/>
              </v:shape>
              <v:shape style="position:absolute;left:4695;top:1259;width:2513;height:180" type="#_x0000_t202" filled="false" stroked="false">
                <v:textbox inset="0,0,0,0">
                  <w:txbxContent>
                    <w:p>
                      <w:pPr>
                        <w:tabs>
                          <w:tab w:pos="233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区科学城</w:t>
                        <w:tab/>
                        <w:t>类</w:t>
                      </w:r>
                    </w:p>
                  </w:txbxContent>
                </v:textbox>
                <w10:wrap type="none"/>
              </v:shape>
            </v:group>
          </v:group>
        </w:pict>
      </w:r>
      <w:r>
        <w:rPr>
          <w:rFonts w:ascii="宋体" w:hAnsi="宋体" w:cs="宋体" w:eastAsia="宋体" w:hint="default"/>
          <w:position w:val="-30"/>
          <w:sz w:val="20"/>
          <w:szCs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5"/>
        <w:rPr>
          <w:rFonts w:ascii="宋体" w:hAnsi="宋体" w:cs="宋体" w:eastAsia="宋体" w:hint="default"/>
          <w:b/>
          <w:bCs/>
          <w:sz w:val="29"/>
          <w:szCs w:val="29"/>
        </w:rPr>
      </w:pPr>
    </w:p>
    <w:p>
      <w:pPr>
        <w:spacing w:before="63"/>
        <w:ind w:left="6800" w:right="6705" w:firstLine="0"/>
        <w:jc w:val="center"/>
        <w:rPr>
          <w:rFonts w:ascii="Calibri" w:hAnsi="Calibri" w:cs="Calibri" w:eastAsia="Calibri" w:hint="default"/>
          <w:sz w:val="18"/>
          <w:szCs w:val="18"/>
        </w:rPr>
      </w:pPr>
      <w:r>
        <w:rPr>
          <w:rFonts w:ascii="Calibri"/>
          <w:b/>
          <w:sz w:val="18"/>
        </w:rPr>
        <w:t>146 </w:t>
      </w:r>
      <w:r>
        <w:rPr>
          <w:rFonts w:ascii="Calibri"/>
          <w:sz w:val="18"/>
        </w:rPr>
        <w:t>/</w:t>
      </w:r>
      <w:r>
        <w:rPr>
          <w:rFonts w:ascii="Calibri"/>
          <w:spacing w:val="-5"/>
          <w:sz w:val="18"/>
        </w:rPr>
        <w:t> </w:t>
      </w:r>
      <w:r>
        <w:rPr>
          <w:rFonts w:ascii="Calibri"/>
          <w:b/>
          <w:sz w:val="18"/>
        </w:rPr>
        <w:t>159</w:t>
      </w:r>
      <w:r>
        <w:rPr>
          <w:rFonts w:ascii="Calibri"/>
          <w:sz w:val="18"/>
        </w:rPr>
      </w:r>
    </w:p>
    <w:p>
      <w:pPr>
        <w:spacing w:after="0"/>
        <w:jc w:val="center"/>
        <w:rPr>
          <w:rFonts w:ascii="Calibri" w:hAnsi="Calibri" w:cs="Calibri" w:eastAsia="Calibri" w:hint="default"/>
          <w:sz w:val="18"/>
          <w:szCs w:val="18"/>
        </w:rPr>
        <w:sectPr>
          <w:headerReference w:type="default" r:id="rId577"/>
          <w:footerReference w:type="default" r:id="rId578"/>
          <w:pgSz w:w="16840" w:h="11910" w:orient="landscape"/>
          <w:pgMar w:header="0" w:footer="0" w:top="800" w:bottom="280" w:left="1300" w:right="1300"/>
        </w:sectPr>
      </w:pPr>
    </w:p>
    <w:p>
      <w:pPr>
        <w:spacing w:line="240" w:lineRule="auto" w:before="10"/>
        <w:rPr>
          <w:rFonts w:ascii="Calibri" w:hAnsi="Calibri" w:cs="Calibri" w:eastAsia="Calibri" w:hint="default"/>
          <w:b/>
          <w:bCs/>
          <w:sz w:val="3"/>
          <w:szCs w:val="3"/>
        </w:rPr>
      </w:pPr>
    </w:p>
    <w:p>
      <w:pPr>
        <w:spacing w:line="20" w:lineRule="exact"/>
        <w:ind w:left="106" w:right="0" w:firstLine="0"/>
        <w:rPr>
          <w:rFonts w:ascii="Calibri" w:hAnsi="Calibri" w:cs="Calibri" w:eastAsia="Calibri" w:hint="default"/>
          <w:sz w:val="2"/>
          <w:szCs w:val="2"/>
        </w:rPr>
      </w:pPr>
      <w:r>
        <w:rPr>
          <w:rFonts w:ascii="Calibri" w:hAnsi="Calibri" w:cs="Calibri" w:eastAsia="Calibri" w:hint="default"/>
          <w:sz w:val="2"/>
          <w:szCs w:val="2"/>
        </w:rPr>
        <w:pict>
          <v:group style="width:418.75pt;height:.5pt;mso-position-horizontal-relative:char;mso-position-vertical-relative:line" coordorigin="0,0" coordsize="8375,10">
            <v:group style="position:absolute;left:5;top:5;width:8366;height:2" coordorigin="5,5" coordsize="8366,2">
              <v:shape style="position:absolute;left:5;top:5;width:8366;height:2" coordorigin="5,5" coordsize="8366,0" path="m5,5l8370,5e" filled="false" stroked="true" strokeweight=".48pt" strokecolor="#000000">
                <v:path arrowok="t"/>
              </v:shape>
            </v:group>
          </v:group>
        </w:pict>
      </w:r>
      <w:r>
        <w:rPr>
          <w:rFonts w:ascii="Calibri" w:hAnsi="Calibri" w:cs="Calibri" w:eastAsia="Calibri" w:hint="default"/>
          <w:sz w:val="2"/>
          <w:szCs w:val="2"/>
        </w:rPr>
      </w:r>
    </w:p>
    <w:p>
      <w:pPr>
        <w:tabs>
          <w:tab w:pos="853" w:val="left" w:leader="none"/>
        </w:tabs>
        <w:spacing w:before="83"/>
        <w:ind w:left="126" w:right="0" w:firstLine="0"/>
        <w:jc w:val="left"/>
        <w:rPr>
          <w:rFonts w:ascii="宋体" w:hAnsi="宋体" w:cs="宋体" w:eastAsia="宋体" w:hint="default"/>
          <w:sz w:val="21"/>
          <w:szCs w:val="21"/>
        </w:rPr>
      </w:pPr>
      <w:r>
        <w:rPr/>
        <w:pict>
          <v:shape style="position:absolute;margin-left:288.290009pt;margin-top:20.973675pt;width:.48001pt;height:.12pt;mso-position-horizontal-relative:page;mso-position-vertical-relative:paragraph;z-index:-1188400" type="#_x0000_t75" stroked="false">
            <v:imagedata r:id="rId583" o:title=""/>
          </v:shape>
        </w:pict>
      </w:r>
      <w:r>
        <w:rPr/>
        <w:pict>
          <v:shape style="position:absolute;margin-left:401.709991pt;margin-top:20.973675pt;width:.47998pt;height:.12pt;mso-position-horizontal-relative:page;mso-position-vertical-relative:paragraph;z-index:-1188376" type="#_x0000_t75" stroked="false">
            <v:imagedata r:id="rId583" o:title=""/>
          </v:shape>
        </w:pict>
      </w:r>
      <w:r>
        <w:rPr/>
        <w:pict>
          <v:group style="position:absolute;margin-left:118.580002pt;margin-top:53.733715pt;width:386.75pt;height:5.2pt;mso-position-horizontal-relative:page;mso-position-vertical-relative:paragraph;z-index:-1188352" coordorigin="2372,1075" coordsize="7735,104">
            <v:shape style="position:absolute;left:2372;top:1075;width:3413;height:103" type="#_x0000_t75" stroked="false">
              <v:imagedata r:id="rId584" o:title=""/>
            </v:shape>
            <v:shape style="position:absolute;left:5761;top:1168;width:2273;height:10" type="#_x0000_t75" stroked="false">
              <v:imagedata r:id="rId499" o:title=""/>
            </v:shape>
            <v:shape style="position:absolute;left:8029;top:1168;width:2077;height:10" type="#_x0000_t75" stroked="false">
              <v:imagedata r:id="rId585"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三</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本公司的其他关联方情况</w:t>
      </w:r>
      <w:r>
        <w:rPr>
          <w:rFonts w:ascii="宋体" w:hAnsi="宋体" w:cs="宋体" w:eastAsia="宋体" w:hint="default"/>
          <w:spacing w:val="-1"/>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3413"/>
        <w:gridCol w:w="2268"/>
        <w:gridCol w:w="2067"/>
      </w:tblGrid>
      <w:tr>
        <w:trPr>
          <w:trHeight w:val="670" w:hRule="exact"/>
        </w:trPr>
        <w:tc>
          <w:tcPr>
            <w:tcW w:w="3413"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13" w:right="0"/>
              <w:jc w:val="center"/>
              <w:rPr>
                <w:rFonts w:ascii="宋体" w:hAnsi="宋体" w:cs="宋体" w:eastAsia="宋体" w:hint="default"/>
                <w:sz w:val="21"/>
                <w:szCs w:val="21"/>
              </w:rPr>
            </w:pPr>
            <w:r>
              <w:rPr>
                <w:rFonts w:ascii="宋体" w:hAnsi="宋体" w:cs="宋体" w:eastAsia="宋体" w:hint="default"/>
                <w:sz w:val="21"/>
                <w:szCs w:val="21"/>
              </w:rPr>
              <w:t>其他关联方名称</w:t>
            </w:r>
          </w:p>
        </w:tc>
        <w:tc>
          <w:tcPr>
            <w:tcW w:w="2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right="0"/>
              <w:jc w:val="center"/>
              <w:rPr>
                <w:rFonts w:ascii="宋体" w:hAnsi="宋体" w:cs="宋体" w:eastAsia="宋体" w:hint="default"/>
                <w:sz w:val="21"/>
                <w:szCs w:val="21"/>
              </w:rPr>
            </w:pPr>
            <w:r>
              <w:rPr>
                <w:rFonts w:ascii="宋体" w:hAnsi="宋体" w:cs="宋体" w:eastAsia="宋体" w:hint="default"/>
                <w:sz w:val="21"/>
                <w:szCs w:val="21"/>
              </w:rPr>
              <w:t>其他关联方与本公司</w:t>
            </w:r>
          </w:p>
          <w:p>
            <w:pPr>
              <w:pStyle w:val="TableParagraph"/>
              <w:spacing w:line="240" w:lineRule="auto" w:before="99"/>
              <w:ind w:left="2" w:right="0"/>
              <w:jc w:val="center"/>
              <w:rPr>
                <w:rFonts w:ascii="宋体" w:hAnsi="宋体" w:cs="宋体" w:eastAsia="宋体" w:hint="default"/>
                <w:sz w:val="21"/>
                <w:szCs w:val="21"/>
              </w:rPr>
            </w:pPr>
            <w:r>
              <w:rPr>
                <w:rFonts w:ascii="宋体" w:hAnsi="宋体" w:cs="宋体" w:eastAsia="宋体" w:hint="default"/>
                <w:sz w:val="21"/>
                <w:szCs w:val="21"/>
              </w:rPr>
              <w:t>的关系</w:t>
            </w:r>
          </w:p>
        </w:tc>
        <w:tc>
          <w:tcPr>
            <w:tcW w:w="2067"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15"/>
                <w:szCs w:val="15"/>
              </w:rPr>
            </w:pPr>
          </w:p>
          <w:p>
            <w:pPr>
              <w:pStyle w:val="TableParagraph"/>
              <w:spacing w:line="240" w:lineRule="auto"/>
              <w:ind w:left="398" w:right="0"/>
              <w:jc w:val="left"/>
              <w:rPr>
                <w:rFonts w:ascii="宋体" w:hAnsi="宋体" w:cs="宋体" w:eastAsia="宋体" w:hint="default"/>
                <w:sz w:val="21"/>
                <w:szCs w:val="21"/>
              </w:rPr>
            </w:pPr>
            <w:r>
              <w:rPr>
                <w:rFonts w:ascii="宋体" w:hAnsi="宋体" w:cs="宋体" w:eastAsia="宋体" w:hint="default"/>
                <w:sz w:val="21"/>
                <w:szCs w:val="21"/>
              </w:rPr>
              <w:t>组织机构代码</w:t>
            </w:r>
          </w:p>
        </w:tc>
      </w:tr>
      <w:tr>
        <w:trPr>
          <w:trHeight w:val="494" w:hRule="exact"/>
        </w:trPr>
        <w:tc>
          <w:tcPr>
            <w:tcW w:w="3413" w:type="dxa"/>
            <w:tcBorders>
              <w:top w:val="nil" w:sz="6" w:space="0" w:color="auto"/>
              <w:left w:val="nil" w:sz="6" w:space="0" w:color="auto"/>
              <w:bottom w:val="single" w:sz="12" w:space="0" w:color="000000"/>
              <w:right w:val="single" w:sz="4" w:space="0" w:color="000000"/>
            </w:tcBorders>
          </w:tcPr>
          <w:p>
            <w:pPr>
              <w:pStyle w:val="TableParagraph"/>
              <w:spacing w:line="240" w:lineRule="auto" w:before="122"/>
              <w:ind w:right="12"/>
              <w:jc w:val="center"/>
              <w:rPr>
                <w:rFonts w:ascii="宋体" w:hAnsi="宋体" w:cs="宋体" w:eastAsia="宋体" w:hint="default"/>
                <w:sz w:val="21"/>
                <w:szCs w:val="21"/>
              </w:rPr>
            </w:pPr>
            <w:r>
              <w:rPr>
                <w:rFonts w:ascii="宋体" w:hAnsi="宋体" w:cs="宋体" w:eastAsia="宋体" w:hint="default"/>
                <w:sz w:val="21"/>
                <w:szCs w:val="21"/>
              </w:rPr>
              <w:t>德居安（广州）电子科技有限公司</w:t>
            </w:r>
          </w:p>
        </w:tc>
        <w:tc>
          <w:tcPr>
            <w:tcW w:w="22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2"/>
              <w:ind w:left="314" w:right="0"/>
              <w:jc w:val="left"/>
              <w:rPr>
                <w:rFonts w:ascii="宋体" w:hAnsi="宋体" w:cs="宋体" w:eastAsia="宋体" w:hint="default"/>
                <w:sz w:val="21"/>
                <w:szCs w:val="21"/>
              </w:rPr>
            </w:pPr>
            <w:r>
              <w:rPr>
                <w:rFonts w:ascii="宋体" w:hAnsi="宋体" w:cs="宋体" w:eastAsia="宋体" w:hint="default"/>
                <w:sz w:val="21"/>
                <w:szCs w:val="21"/>
              </w:rPr>
              <w:t>同一最终控制方</w:t>
            </w:r>
          </w:p>
        </w:tc>
        <w:tc>
          <w:tcPr>
            <w:tcW w:w="2067" w:type="dxa"/>
            <w:tcBorders>
              <w:top w:val="nil" w:sz="6" w:space="0" w:color="auto"/>
              <w:left w:val="single" w:sz="4" w:space="0" w:color="000000"/>
              <w:bottom w:val="single" w:sz="12" w:space="0" w:color="000000"/>
              <w:right w:val="nil" w:sz="6" w:space="0" w:color="auto"/>
            </w:tcBorders>
          </w:tcPr>
          <w:p>
            <w:pPr>
              <w:pStyle w:val="TableParagraph"/>
              <w:spacing w:line="240" w:lineRule="auto" w:before="162"/>
              <w:ind w:left="314" w:right="0"/>
              <w:jc w:val="left"/>
              <w:rPr>
                <w:rFonts w:ascii="Calibri" w:hAnsi="Calibri" w:cs="Calibri" w:eastAsia="Calibri" w:hint="default"/>
                <w:sz w:val="21"/>
                <w:szCs w:val="21"/>
              </w:rPr>
            </w:pPr>
            <w:r>
              <w:rPr>
                <w:rFonts w:ascii="Calibri"/>
                <w:sz w:val="21"/>
              </w:rPr>
              <w:t>440101400008632</w:t>
            </w:r>
          </w:p>
        </w:tc>
      </w:tr>
    </w:tbl>
    <w:p>
      <w:pPr>
        <w:spacing w:line="240" w:lineRule="auto" w:before="0"/>
        <w:rPr>
          <w:rFonts w:ascii="宋体" w:hAnsi="宋体" w:cs="宋体" w:eastAsia="宋体" w:hint="default"/>
          <w:b/>
          <w:bCs/>
          <w:sz w:val="20"/>
          <w:szCs w:val="20"/>
        </w:rPr>
      </w:pPr>
    </w:p>
    <w:p>
      <w:pPr>
        <w:tabs>
          <w:tab w:pos="896" w:val="left" w:leader="none"/>
        </w:tabs>
        <w:spacing w:before="131"/>
        <w:ind w:left="126"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关联交易情况</w:t>
      </w:r>
      <w:r>
        <w:rPr>
          <w:rFonts w:ascii="宋体" w:hAnsi="宋体" w:cs="宋体" w:eastAsia="宋体" w:hint="default"/>
          <w:sz w:val="21"/>
          <w:szCs w:val="21"/>
        </w:rPr>
      </w:r>
    </w:p>
    <w:p>
      <w:pPr>
        <w:tabs>
          <w:tab w:pos="1395" w:val="left" w:leader="none"/>
        </w:tabs>
        <w:spacing w:line="288" w:lineRule="auto" w:before="59"/>
        <w:ind w:left="1395" w:right="213"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r>
      <w:r>
        <w:rPr>
          <w:rFonts w:ascii="宋体" w:hAnsi="宋体" w:cs="宋体" w:eastAsia="宋体" w:hint="default"/>
          <w:b/>
          <w:bCs/>
          <w:spacing w:val="2"/>
          <w:sz w:val="21"/>
          <w:szCs w:val="21"/>
        </w:rPr>
        <w:t>存在控制关系且已纳入本公司合并报表范围的子公司，其相互间交易及母子</w:t>
      </w:r>
      <w:r>
        <w:rPr>
          <w:rFonts w:ascii="宋体" w:hAnsi="宋体" w:cs="宋体" w:eastAsia="宋体" w:hint="default"/>
          <w:b/>
          <w:bCs/>
          <w:spacing w:val="-88"/>
          <w:sz w:val="21"/>
          <w:szCs w:val="21"/>
        </w:rPr>
        <w:t> </w:t>
      </w:r>
      <w:r>
        <w:rPr>
          <w:rFonts w:ascii="宋体" w:hAnsi="宋体" w:cs="宋体" w:eastAsia="宋体" w:hint="default"/>
          <w:b/>
          <w:bCs/>
          <w:spacing w:val="-88"/>
          <w:sz w:val="21"/>
          <w:szCs w:val="21"/>
        </w:rPr>
      </w:r>
      <w:r>
        <w:rPr>
          <w:rFonts w:ascii="宋体" w:hAnsi="宋体" w:cs="宋体" w:eastAsia="宋体" w:hint="default"/>
          <w:b/>
          <w:bCs/>
          <w:sz w:val="21"/>
          <w:szCs w:val="21"/>
        </w:rPr>
        <w:t>公司交易已作抵销。</w:t>
      </w:r>
      <w:r>
        <w:rPr>
          <w:rFonts w:ascii="宋体" w:hAnsi="宋体" w:cs="宋体" w:eastAsia="宋体" w:hint="default"/>
          <w:sz w:val="21"/>
          <w:szCs w:val="21"/>
        </w:rPr>
      </w:r>
    </w:p>
    <w:p>
      <w:pPr>
        <w:tabs>
          <w:tab w:pos="1395" w:val="left" w:leader="none"/>
        </w:tabs>
        <w:spacing w:before="33"/>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t>关联交易</w:t>
      </w:r>
      <w:r>
        <w:rPr>
          <w:rFonts w:ascii="宋体" w:hAnsi="宋体" w:cs="宋体" w:eastAsia="宋体" w:hint="default"/>
          <w:sz w:val="21"/>
          <w:szCs w:val="21"/>
        </w:rPr>
      </w:r>
    </w:p>
    <w:p>
      <w:pPr>
        <w:spacing w:line="340" w:lineRule="auto" w:before="110"/>
        <w:ind w:left="848" w:right="5351" w:firstLine="535"/>
        <w:jc w:val="both"/>
        <w:rPr>
          <w:rFonts w:ascii="宋体" w:hAnsi="宋体" w:cs="宋体" w:eastAsia="宋体" w:hint="default"/>
          <w:sz w:val="21"/>
          <w:szCs w:val="21"/>
        </w:rPr>
      </w:pPr>
      <w:r>
        <w:rPr/>
        <w:pict>
          <v:shape style="position:absolute;margin-left:174.860001pt;margin-top:62.313641pt;width:.48pt;height:.12006pt;mso-position-horizontal-relative:page;mso-position-vertical-relative:paragraph;z-index:-1188328" type="#_x0000_t75" stroked="false">
            <v:imagedata r:id="rId586" o:title=""/>
          </v:shape>
        </w:pict>
      </w:r>
      <w:r>
        <w:rPr/>
        <w:pict>
          <v:shape style="position:absolute;margin-left:330.790009pt;margin-top:62.313641pt;width:.48001pt;height:.12006pt;mso-position-horizontal-relative:page;mso-position-vertical-relative:paragraph;z-index:19696" type="#_x0000_t75" stroked="false">
            <v:imagedata r:id="rId586" o:title=""/>
          </v:shape>
        </w:pict>
      </w:r>
      <w:r>
        <w:rPr/>
        <w:pict>
          <v:shape style="position:absolute;margin-left:415.75pt;margin-top:62.313641pt;width:.47998pt;height:.12006pt;mso-position-horizontal-relative:page;mso-position-vertical-relative:paragraph;z-index:19720" type="#_x0000_t75" stroked="false">
            <v:imagedata r:id="rId586" o:title=""/>
          </v:shape>
        </w:pict>
      </w:r>
      <w:r>
        <w:rPr/>
        <w:pict>
          <v:shape style="position:absolute;margin-left:117.260002pt;margin-top:60.873703pt;width:393.2pt;height:40.950pt;mso-position-horizontal-relative:page;mso-position-vertical-relative:paragraph;z-index:1981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157"/>
                    <w:gridCol w:w="3119"/>
                    <w:gridCol w:w="1699"/>
                    <w:gridCol w:w="1889"/>
                  </w:tblGrid>
                  <w:tr>
                    <w:trPr>
                      <w:trHeight w:val="397" w:hRule="exact"/>
                    </w:trPr>
                    <w:tc>
                      <w:tcPr>
                        <w:tcW w:w="1157" w:type="dxa"/>
                        <w:tcBorders>
                          <w:top w:val="single" w:sz="12" w:space="0" w:color="000000"/>
                          <w:left w:val="nil" w:sz="6" w:space="0" w:color="auto"/>
                          <w:bottom w:val="nil" w:sz="6" w:space="0" w:color="auto"/>
                          <w:right w:val="single" w:sz="4" w:space="0" w:color="000000"/>
                        </w:tcBorders>
                      </w:tcPr>
                      <w:p>
                        <w:pPr>
                          <w:pStyle w:val="TableParagraph"/>
                          <w:spacing w:line="240" w:lineRule="auto" w:before="21"/>
                          <w:ind w:left="163" w:right="0"/>
                          <w:jc w:val="left"/>
                          <w:rPr>
                            <w:rFonts w:ascii="宋体" w:hAnsi="宋体" w:cs="宋体" w:eastAsia="宋体" w:hint="default"/>
                            <w:sz w:val="21"/>
                            <w:szCs w:val="21"/>
                          </w:rPr>
                        </w:pPr>
                        <w:r>
                          <w:rPr>
                            <w:rFonts w:ascii="宋体" w:hAnsi="宋体" w:cs="宋体" w:eastAsia="宋体" w:hint="default"/>
                            <w:sz w:val="21"/>
                            <w:szCs w:val="21"/>
                          </w:rPr>
                          <w:t>项目名称</w:t>
                        </w:r>
                      </w:p>
                    </w:tc>
                    <w:tc>
                      <w:tcPr>
                        <w:tcW w:w="31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2" w:right="0"/>
                          <w:jc w:val="center"/>
                          <w:rPr>
                            <w:rFonts w:ascii="宋体" w:hAnsi="宋体" w:cs="宋体" w:eastAsia="宋体" w:hint="default"/>
                            <w:sz w:val="21"/>
                            <w:szCs w:val="21"/>
                          </w:rPr>
                        </w:pPr>
                        <w:r>
                          <w:rPr>
                            <w:rFonts w:ascii="宋体" w:hAnsi="宋体" w:cs="宋体" w:eastAsia="宋体" w:hint="default"/>
                            <w:sz w:val="21"/>
                            <w:szCs w:val="21"/>
                          </w:rPr>
                          <w:t>关联方</w:t>
                        </w:r>
                      </w:p>
                    </w:tc>
                    <w:tc>
                      <w:tcPr>
                        <w:tcW w:w="169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21"/>
                          <w:ind w:left="424" w:right="0"/>
                          <w:jc w:val="left"/>
                          <w:rPr>
                            <w:rFonts w:ascii="宋体" w:hAnsi="宋体" w:cs="宋体" w:eastAsia="宋体" w:hint="default"/>
                            <w:sz w:val="21"/>
                            <w:szCs w:val="21"/>
                          </w:rPr>
                        </w:pPr>
                        <w:r>
                          <w:rPr>
                            <w:rFonts w:ascii="宋体" w:hAnsi="宋体" w:cs="宋体" w:eastAsia="宋体" w:hint="default"/>
                            <w:sz w:val="21"/>
                            <w:szCs w:val="21"/>
                          </w:rPr>
                          <w:t>年末余额</w:t>
                        </w:r>
                      </w:p>
                    </w:tc>
                    <w:tc>
                      <w:tcPr>
                        <w:tcW w:w="1889" w:type="dxa"/>
                        <w:tcBorders>
                          <w:top w:val="single" w:sz="12" w:space="0" w:color="000000"/>
                          <w:left w:val="single" w:sz="4" w:space="0" w:color="000000"/>
                          <w:bottom w:val="nil" w:sz="6" w:space="0" w:color="auto"/>
                          <w:right w:val="nil" w:sz="6" w:space="0" w:color="auto"/>
                        </w:tcBorders>
                      </w:tcPr>
                      <w:p>
                        <w:pPr>
                          <w:pStyle w:val="TableParagraph"/>
                          <w:spacing w:line="240" w:lineRule="auto" w:before="21"/>
                          <w:ind w:left="518"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93" w:hRule="exact"/>
                    </w:trPr>
                    <w:tc>
                      <w:tcPr>
                        <w:tcW w:w="1157" w:type="dxa"/>
                        <w:tcBorders>
                          <w:top w:val="nil" w:sz="6" w:space="0" w:color="auto"/>
                          <w:left w:val="nil" w:sz="6" w:space="0" w:color="auto"/>
                          <w:bottom w:val="single" w:sz="12" w:space="0" w:color="000000"/>
                          <w:right w:val="single" w:sz="4" w:space="0" w:color="000000"/>
                        </w:tcBorders>
                      </w:tcPr>
                      <w:p>
                        <w:pPr>
                          <w:pStyle w:val="TableParagraph"/>
                          <w:spacing w:line="240" w:lineRule="auto" w:before="22"/>
                          <w:ind w:left="122" w:right="0"/>
                          <w:jc w:val="left"/>
                          <w:rPr>
                            <w:rFonts w:ascii="宋体" w:hAnsi="宋体" w:cs="宋体" w:eastAsia="宋体" w:hint="default"/>
                            <w:sz w:val="21"/>
                            <w:szCs w:val="21"/>
                          </w:rPr>
                        </w:pPr>
                        <w:r>
                          <w:rPr>
                            <w:rFonts w:ascii="宋体" w:hAnsi="宋体" w:cs="宋体" w:eastAsia="宋体" w:hint="default"/>
                            <w:sz w:val="21"/>
                            <w:szCs w:val="21"/>
                          </w:rPr>
                          <w:t>应付帐款</w:t>
                        </w:r>
                      </w:p>
                    </w:tc>
                    <w:tc>
                      <w:tcPr>
                        <w:tcW w:w="31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22"/>
                          <w:ind w:right="39"/>
                          <w:jc w:val="center"/>
                          <w:rPr>
                            <w:rFonts w:ascii="宋体" w:hAnsi="宋体" w:cs="宋体" w:eastAsia="宋体" w:hint="default"/>
                            <w:sz w:val="21"/>
                            <w:szCs w:val="21"/>
                          </w:rPr>
                        </w:pPr>
                        <w:r>
                          <w:rPr>
                            <w:rFonts w:ascii="宋体" w:hAnsi="宋体" w:cs="宋体" w:eastAsia="宋体" w:hint="default"/>
                            <w:sz w:val="21"/>
                            <w:szCs w:val="21"/>
                          </w:rPr>
                          <w:t>德居安</w:t>
                        </w:r>
                        <w:r>
                          <w:rPr>
                            <w:rFonts w:ascii="Calibri" w:hAnsi="Calibri" w:cs="Calibri" w:eastAsia="Calibri" w:hint="default"/>
                            <w:sz w:val="21"/>
                            <w:szCs w:val="21"/>
                          </w:rPr>
                          <w:t>(</w:t>
                        </w:r>
                        <w:r>
                          <w:rPr>
                            <w:rFonts w:ascii="宋体" w:hAnsi="宋体" w:cs="宋体" w:eastAsia="宋体" w:hint="default"/>
                            <w:sz w:val="21"/>
                            <w:szCs w:val="21"/>
                          </w:rPr>
                          <w:t>广州</w:t>
                        </w:r>
                        <w:r>
                          <w:rPr>
                            <w:rFonts w:ascii="Calibri" w:hAnsi="Calibri" w:cs="Calibri" w:eastAsia="Calibri" w:hint="default"/>
                            <w:sz w:val="21"/>
                            <w:szCs w:val="21"/>
                          </w:rPr>
                          <w:t>)</w:t>
                        </w:r>
                        <w:r>
                          <w:rPr>
                            <w:rFonts w:ascii="宋体" w:hAnsi="宋体" w:cs="宋体" w:eastAsia="宋体" w:hint="default"/>
                            <w:sz w:val="21"/>
                            <w:szCs w:val="21"/>
                          </w:rPr>
                          <w:t>电子科技有限公司</w:t>
                        </w:r>
                      </w:p>
                    </w:tc>
                    <w:tc>
                      <w:tcPr>
                        <w:tcW w:w="169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3"/>
                          <w:ind w:right="102"/>
                          <w:jc w:val="right"/>
                          <w:rPr>
                            <w:rFonts w:ascii="Calibri" w:hAnsi="Calibri" w:cs="Calibri" w:eastAsia="Calibri" w:hint="default"/>
                            <w:sz w:val="21"/>
                            <w:szCs w:val="21"/>
                          </w:rPr>
                        </w:pPr>
                        <w:r>
                          <w:rPr>
                            <w:rFonts w:ascii="Calibri"/>
                            <w:spacing w:val="-1"/>
                            <w:sz w:val="21"/>
                          </w:rPr>
                          <w:t>0.00</w:t>
                        </w:r>
                      </w:p>
                    </w:tc>
                    <w:tc>
                      <w:tcPr>
                        <w:tcW w:w="1889" w:type="dxa"/>
                        <w:tcBorders>
                          <w:top w:val="nil" w:sz="6" w:space="0" w:color="auto"/>
                          <w:left w:val="single" w:sz="4" w:space="0" w:color="000000"/>
                          <w:bottom w:val="single" w:sz="12" w:space="0" w:color="000000"/>
                          <w:right w:val="nil" w:sz="6" w:space="0" w:color="auto"/>
                        </w:tcBorders>
                      </w:tcPr>
                      <w:p>
                        <w:pPr>
                          <w:pStyle w:val="TableParagraph"/>
                          <w:spacing w:line="240" w:lineRule="auto" w:before="63"/>
                          <w:ind w:left="660" w:right="0"/>
                          <w:jc w:val="left"/>
                          <w:rPr>
                            <w:rFonts w:ascii="Calibri" w:hAnsi="Calibri" w:cs="Calibri" w:eastAsia="Calibri" w:hint="default"/>
                            <w:sz w:val="21"/>
                            <w:szCs w:val="21"/>
                          </w:rPr>
                        </w:pPr>
                        <w:r>
                          <w:rPr>
                            <w:rFonts w:ascii="Calibri"/>
                            <w:sz w:val="21"/>
                          </w:rPr>
                          <w:t>4,500,900.00</w:t>
                        </w:r>
                      </w:p>
                    </w:tc>
                  </w:tr>
                </w:tbl>
                <w:p>
                  <w:pPr/>
                </w:p>
              </w:txbxContent>
            </v:textbox>
            <w10:wrap type="none"/>
          </v:shape>
        </w:pict>
      </w:r>
      <w:r>
        <w:rPr>
          <w:rFonts w:ascii="宋体" w:hAnsi="宋体" w:cs="宋体" w:eastAsia="宋体" w:hint="default"/>
          <w:sz w:val="21"/>
          <w:szCs w:val="21"/>
        </w:rPr>
        <w:t>本公司无关联交易。</w:t>
      </w:r>
      <w:r>
        <w:rPr>
          <w:rFonts w:ascii="宋体" w:hAnsi="宋体" w:cs="宋体" w:eastAsia="宋体" w:hint="default"/>
          <w:w w:val="100"/>
          <w:sz w:val="21"/>
          <w:szCs w:val="21"/>
        </w:rPr>
        <w:t> </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29"/>
          <w:sz w:val="21"/>
          <w:szCs w:val="21"/>
        </w:rPr>
        <w:t> </w:t>
      </w:r>
      <w:r>
        <w:rPr>
          <w:rFonts w:ascii="宋体" w:hAnsi="宋体" w:cs="宋体" w:eastAsia="宋体" w:hint="default"/>
          <w:b/>
          <w:bCs/>
          <w:sz w:val="21"/>
          <w:szCs w:val="21"/>
        </w:rPr>
        <w:t>关联方应收应付款项</w:t>
      </w:r>
      <w:r>
        <w:rPr>
          <w:rFonts w:ascii="宋体" w:hAnsi="宋体" w:cs="宋体" w:eastAsia="宋体" w:hint="default"/>
          <w:b/>
          <w:bCs/>
          <w:w w:val="100"/>
          <w:sz w:val="21"/>
          <w:szCs w:val="21"/>
        </w:rPr>
        <w:t> </w:t>
      </w:r>
      <w:r>
        <w:rPr>
          <w:rFonts w:ascii="宋体" w:hAnsi="宋体" w:cs="宋体" w:eastAsia="宋体" w:hint="default"/>
          <w:sz w:val="21"/>
          <w:szCs w:val="21"/>
        </w:rPr>
        <w:t>应付关联方款项</w:t>
      </w:r>
    </w:p>
    <w:p>
      <w:pPr>
        <w:spacing w:line="240" w:lineRule="auto" w:before="10"/>
        <w:rPr>
          <w:rFonts w:ascii="宋体" w:hAnsi="宋体" w:cs="宋体" w:eastAsia="宋体" w:hint="default"/>
          <w:sz w:val="26"/>
          <w:szCs w:val="26"/>
        </w:rPr>
      </w:pPr>
    </w:p>
    <w:p>
      <w:pPr>
        <w:spacing w:line="20" w:lineRule="exact"/>
        <w:ind w:left="699" w:right="0" w:firstLine="0"/>
        <w:rPr>
          <w:rFonts w:ascii="宋体" w:hAnsi="宋体" w:cs="宋体" w:eastAsia="宋体" w:hint="default"/>
          <w:sz w:val="2"/>
          <w:szCs w:val="2"/>
        </w:rPr>
      </w:pPr>
      <w:r>
        <w:rPr>
          <w:rFonts w:ascii="宋体" w:hAnsi="宋体" w:cs="宋体" w:eastAsia="宋体" w:hint="default"/>
          <w:sz w:val="2"/>
          <w:szCs w:val="2"/>
        </w:rPr>
        <w:pict>
          <v:group style="width:392.5pt;height:.5pt;mso-position-horizontal-relative:char;mso-position-vertical-relative:line" coordorigin="0,0" coordsize="7850,10">
            <v:shape style="position:absolute;left:0;top:0;width:1138;height:10" type="#_x0000_t75" stroked="false">
              <v:imagedata r:id="rId587" o:title=""/>
            </v:shape>
            <v:shape style="position:absolute;left:1133;top:0;width:4823;height:10" type="#_x0000_t75" stroked="false">
              <v:imagedata r:id="rId588" o:title=""/>
            </v:shape>
            <v:shape style="position:absolute;left:5951;top:0;width:1899;height:10" type="#_x0000_t75" stroked="false">
              <v:imagedata r:id="rId589"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tabs>
          <w:tab w:pos="1412" w:val="left" w:leader="none"/>
        </w:tabs>
        <w:spacing w:before="0"/>
        <w:ind w:left="858" w:right="0" w:firstLine="0"/>
        <w:jc w:val="left"/>
        <w:rPr>
          <w:rFonts w:ascii="宋体" w:hAnsi="宋体" w:cs="宋体" w:eastAsia="宋体" w:hint="default"/>
          <w:sz w:val="21"/>
          <w:szCs w:val="21"/>
        </w:rPr>
      </w:pPr>
      <w:r>
        <w:rPr/>
        <w:pict>
          <v:shape style="position:absolute;margin-left:302.450012pt;margin-top:16.82365pt;width:.47989pt;height:.12pt;mso-position-horizontal-relative:page;mso-position-vertical-relative:paragraph;z-index:-1188256" type="#_x0000_t75" stroked="false">
            <v:imagedata r:id="rId590" o:title=""/>
          </v:shape>
        </w:pict>
      </w:r>
      <w:r>
        <w:rPr/>
        <w:pict>
          <v:shape style="position:absolute;margin-left:408.790009pt;margin-top:16.82365pt;width:.47989pt;height:.12pt;mso-position-horizontal-relative:page;mso-position-vertical-relative:paragraph;z-index:-1188232" type="#_x0000_t75" stroked="false">
            <v:imagedata r:id="rId590" o:title=""/>
          </v:shape>
        </w:pict>
      </w:r>
      <w:r>
        <w:rPr/>
        <w:pict>
          <v:group style="position:absolute;margin-left:120.5pt;margin-top:40.223701pt;width:387.8pt;height:.5pt;mso-position-horizontal-relative:page;mso-position-vertical-relative:paragraph;z-index:-1188208" coordorigin="2410,804" coordsize="7756,10">
            <v:shape style="position:absolute;left:2410;top:804;width:3639;height:10" type="#_x0000_t75" stroked="false">
              <v:imagedata r:id="rId436" o:title=""/>
            </v:shape>
            <v:shape style="position:absolute;left:6044;top:804;width:4122;height:10" type="#_x0000_t75" stroked="false">
              <v:imagedata r:id="rId591" o:title=""/>
            </v:shape>
            <w10:wrap type="none"/>
          </v:group>
        </w:pic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t>其他关联交易</w:t>
      </w:r>
      <w:r>
        <w:rPr>
          <w:rFonts w:ascii="宋体" w:hAnsi="宋体" w:cs="宋体" w:eastAsia="宋体" w:hint="default"/>
          <w:sz w:val="21"/>
          <w:szCs w:val="21"/>
        </w:rPr>
      </w:r>
    </w:p>
    <w:tbl>
      <w:tblPr>
        <w:tblW w:w="0" w:type="auto"/>
        <w:jc w:val="left"/>
        <w:tblInd w:w="735" w:type="dxa"/>
        <w:tblLayout w:type="fixed"/>
        <w:tblCellMar>
          <w:top w:w="0" w:type="dxa"/>
          <w:left w:w="0" w:type="dxa"/>
          <w:bottom w:w="0" w:type="dxa"/>
          <w:right w:w="0" w:type="dxa"/>
        </w:tblCellMar>
        <w:tblLook w:val="01E0"/>
      </w:tblPr>
      <w:tblGrid>
        <w:gridCol w:w="3658"/>
        <w:gridCol w:w="2127"/>
        <w:gridCol w:w="1985"/>
      </w:tblGrid>
      <w:tr>
        <w:trPr>
          <w:trHeight w:val="464" w:hRule="exact"/>
        </w:trPr>
        <w:tc>
          <w:tcPr>
            <w:tcW w:w="3658" w:type="dxa"/>
            <w:tcBorders>
              <w:top w:val="single" w:sz="12" w:space="0" w:color="000000"/>
              <w:left w:val="nil" w:sz="6" w:space="0" w:color="auto"/>
              <w:bottom w:val="nil" w:sz="6" w:space="0" w:color="auto"/>
              <w:right w:val="single" w:sz="4" w:space="0" w:color="000000"/>
            </w:tcBorders>
          </w:tcPr>
          <w:p>
            <w:pPr>
              <w:pStyle w:val="TableParagraph"/>
              <w:spacing w:line="240" w:lineRule="auto" w:before="64"/>
              <w:ind w:left="22" w:right="0"/>
              <w:jc w:val="center"/>
              <w:rPr>
                <w:rFonts w:ascii="宋体" w:hAnsi="宋体" w:cs="宋体" w:eastAsia="宋体" w:hint="default"/>
                <w:sz w:val="21"/>
                <w:szCs w:val="21"/>
              </w:rPr>
            </w:pPr>
            <w:r>
              <w:rPr>
                <w:rFonts w:ascii="宋体" w:hAnsi="宋体" w:cs="宋体" w:eastAsia="宋体" w:hint="default"/>
                <w:sz w:val="21"/>
                <w:szCs w:val="21"/>
              </w:rPr>
              <w:t>项目名称</w:t>
            </w:r>
          </w:p>
        </w:tc>
        <w:tc>
          <w:tcPr>
            <w:tcW w:w="21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4"/>
              <w:ind w:left="533" w:right="0"/>
              <w:jc w:val="left"/>
              <w:rPr>
                <w:rFonts w:ascii="宋体" w:hAnsi="宋体" w:cs="宋体" w:eastAsia="宋体" w:hint="default"/>
                <w:sz w:val="21"/>
                <w:szCs w:val="21"/>
              </w:rPr>
            </w:pPr>
            <w:r>
              <w:rPr>
                <w:rFonts w:ascii="宋体" w:hAnsi="宋体" w:cs="宋体" w:eastAsia="宋体" w:hint="default"/>
                <w:sz w:val="21"/>
                <w:szCs w:val="21"/>
              </w:rPr>
              <w:t>本年发生额</w:t>
            </w:r>
          </w:p>
        </w:tc>
        <w:tc>
          <w:tcPr>
            <w:tcW w:w="1985" w:type="dxa"/>
            <w:tcBorders>
              <w:top w:val="single" w:sz="12" w:space="0" w:color="000000"/>
              <w:left w:val="single" w:sz="4" w:space="0" w:color="000000"/>
              <w:bottom w:val="nil" w:sz="6" w:space="0" w:color="auto"/>
              <w:right w:val="nil" w:sz="6" w:space="0" w:color="auto"/>
            </w:tcBorders>
          </w:tcPr>
          <w:p>
            <w:pPr>
              <w:pStyle w:val="TableParagraph"/>
              <w:spacing w:line="240" w:lineRule="auto" w:before="64"/>
              <w:ind w:left="460" w:right="0"/>
              <w:jc w:val="left"/>
              <w:rPr>
                <w:rFonts w:ascii="宋体" w:hAnsi="宋体" w:cs="宋体" w:eastAsia="宋体" w:hint="default"/>
                <w:sz w:val="21"/>
                <w:szCs w:val="21"/>
              </w:rPr>
            </w:pPr>
            <w:r>
              <w:rPr>
                <w:rFonts w:ascii="宋体" w:hAnsi="宋体" w:cs="宋体" w:eastAsia="宋体" w:hint="default"/>
                <w:sz w:val="21"/>
                <w:szCs w:val="21"/>
              </w:rPr>
              <w:t>上年发生额</w:t>
            </w:r>
          </w:p>
        </w:tc>
      </w:tr>
      <w:tr>
        <w:trPr>
          <w:trHeight w:val="419" w:hRule="exact"/>
        </w:trPr>
        <w:tc>
          <w:tcPr>
            <w:tcW w:w="3658" w:type="dxa"/>
            <w:tcBorders>
              <w:top w:val="nil" w:sz="6" w:space="0" w:color="auto"/>
              <w:left w:val="nil" w:sz="6" w:space="0" w:color="auto"/>
              <w:bottom w:val="single" w:sz="12" w:space="0" w:color="000000"/>
              <w:right w:val="single" w:sz="4" w:space="0" w:color="000000"/>
            </w:tcBorders>
          </w:tcPr>
          <w:p>
            <w:pPr>
              <w:pStyle w:val="TableParagraph"/>
              <w:spacing w:line="240" w:lineRule="auto" w:before="46"/>
              <w:ind w:left="333" w:right="0"/>
              <w:jc w:val="left"/>
              <w:rPr>
                <w:rFonts w:ascii="宋体" w:hAnsi="宋体" w:cs="宋体" w:eastAsia="宋体" w:hint="default"/>
                <w:sz w:val="21"/>
                <w:szCs w:val="21"/>
              </w:rPr>
            </w:pPr>
            <w:r>
              <w:rPr>
                <w:rFonts w:ascii="宋体" w:hAnsi="宋体" w:cs="宋体" w:eastAsia="宋体" w:hint="default"/>
                <w:sz w:val="21"/>
                <w:szCs w:val="21"/>
              </w:rPr>
              <w:t>关键管理人员报酬</w:t>
            </w:r>
          </w:p>
        </w:tc>
        <w:tc>
          <w:tcPr>
            <w:tcW w:w="212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7"/>
              <w:ind w:left="900" w:right="0"/>
              <w:jc w:val="left"/>
              <w:rPr>
                <w:rFonts w:ascii="Calibri" w:hAnsi="Calibri" w:cs="Calibri" w:eastAsia="Calibri" w:hint="default"/>
                <w:sz w:val="21"/>
                <w:szCs w:val="21"/>
              </w:rPr>
            </w:pPr>
            <w:r>
              <w:rPr>
                <w:rFonts w:ascii="Calibri"/>
                <w:sz w:val="21"/>
              </w:rPr>
              <w:t>1,641,838.22</w:t>
            </w:r>
          </w:p>
        </w:tc>
        <w:tc>
          <w:tcPr>
            <w:tcW w:w="1985" w:type="dxa"/>
            <w:tcBorders>
              <w:top w:val="nil" w:sz="6" w:space="0" w:color="auto"/>
              <w:left w:val="single" w:sz="4" w:space="0" w:color="000000"/>
              <w:bottom w:val="single" w:sz="12" w:space="0" w:color="000000"/>
              <w:right w:val="nil" w:sz="6" w:space="0" w:color="auto"/>
            </w:tcBorders>
          </w:tcPr>
          <w:p>
            <w:pPr>
              <w:pStyle w:val="TableParagraph"/>
              <w:spacing w:line="240" w:lineRule="auto" w:before="87"/>
              <w:ind w:left="758" w:right="0"/>
              <w:jc w:val="left"/>
              <w:rPr>
                <w:rFonts w:ascii="Calibri" w:hAnsi="Calibri" w:cs="Calibri" w:eastAsia="Calibri" w:hint="default"/>
                <w:sz w:val="21"/>
                <w:szCs w:val="21"/>
              </w:rPr>
            </w:pPr>
            <w:r>
              <w:rPr>
                <w:rFonts w:ascii="Calibri"/>
                <w:sz w:val="21"/>
              </w:rPr>
              <w:t>2,235,232.81</w:t>
            </w:r>
          </w:p>
        </w:tc>
      </w:tr>
    </w:tbl>
    <w:p>
      <w:pPr>
        <w:spacing w:line="240" w:lineRule="auto" w:before="0"/>
        <w:rPr>
          <w:rFonts w:ascii="宋体" w:hAnsi="宋体" w:cs="宋体" w:eastAsia="宋体" w:hint="default"/>
          <w:b/>
          <w:bCs/>
          <w:sz w:val="22"/>
          <w:szCs w:val="22"/>
        </w:rPr>
      </w:pPr>
    </w:p>
    <w:p>
      <w:pPr>
        <w:pStyle w:val="Heading4"/>
        <w:tabs>
          <w:tab w:pos="853" w:val="left" w:leader="none"/>
        </w:tabs>
        <w:spacing w:line="240" w:lineRule="auto" w:before="185"/>
        <w:ind w:right="0"/>
        <w:jc w:val="left"/>
      </w:pPr>
      <w:r>
        <w:rPr/>
        <w:t>七</w:t>
        <w:tab/>
        <w:t>或有事项</w:t>
      </w:r>
    </w:p>
    <w:p>
      <w:pPr>
        <w:spacing w:before="139"/>
        <w:ind w:left="858" w:right="0" w:firstLine="0"/>
        <w:jc w:val="left"/>
        <w:rPr>
          <w:rFonts w:ascii="宋体" w:hAnsi="宋体" w:cs="宋体" w:eastAsia="宋体" w:hint="default"/>
          <w:sz w:val="21"/>
          <w:szCs w:val="21"/>
        </w:rPr>
      </w:pPr>
      <w:r>
        <w:rPr>
          <w:rFonts w:ascii="宋体" w:hAnsi="宋体" w:cs="宋体" w:eastAsia="宋体" w:hint="default"/>
          <w:sz w:val="21"/>
          <w:szCs w:val="21"/>
        </w:rPr>
        <w:t>本公司无需要披露的其他或有事项。</w:t>
      </w:r>
    </w:p>
    <w:p>
      <w:pPr>
        <w:spacing w:line="240" w:lineRule="auto" w:before="11"/>
        <w:rPr>
          <w:rFonts w:ascii="宋体" w:hAnsi="宋体" w:cs="宋体" w:eastAsia="宋体" w:hint="default"/>
          <w:sz w:val="29"/>
          <w:szCs w:val="29"/>
        </w:rPr>
      </w:pPr>
    </w:p>
    <w:p>
      <w:pPr>
        <w:pStyle w:val="Heading4"/>
        <w:spacing w:line="240" w:lineRule="auto" w:before="0"/>
        <w:ind w:right="0"/>
        <w:jc w:val="left"/>
      </w:pPr>
      <w:r>
        <w:rPr/>
        <w:t>八、</w:t>
      </w:r>
      <w:r>
        <w:rPr>
          <w:spacing w:val="-23"/>
        </w:rPr>
        <w:t> </w:t>
      </w:r>
      <w:r>
        <w:rPr/>
        <w:t>承诺事项</w:t>
      </w:r>
    </w:p>
    <w:p>
      <w:pPr>
        <w:spacing w:before="142"/>
        <w:ind w:left="858" w:right="0" w:firstLine="0"/>
        <w:jc w:val="left"/>
        <w:rPr>
          <w:rFonts w:ascii="宋体" w:hAnsi="宋体" w:cs="宋体" w:eastAsia="宋体" w:hint="default"/>
          <w:sz w:val="21"/>
          <w:szCs w:val="21"/>
        </w:rPr>
      </w:pPr>
      <w:r>
        <w:rPr>
          <w:rFonts w:ascii="宋体" w:hAnsi="宋体" w:cs="宋体" w:eastAsia="宋体" w:hint="default"/>
          <w:sz w:val="21"/>
          <w:szCs w:val="21"/>
        </w:rPr>
        <w:t>本公司无需要披露的重大承诺事项。</w:t>
      </w:r>
    </w:p>
    <w:p>
      <w:pPr>
        <w:spacing w:line="240" w:lineRule="auto" w:before="11"/>
        <w:rPr>
          <w:rFonts w:ascii="宋体" w:hAnsi="宋体" w:cs="宋体" w:eastAsia="宋体" w:hint="default"/>
          <w:sz w:val="29"/>
          <w:szCs w:val="29"/>
        </w:rPr>
      </w:pPr>
    </w:p>
    <w:p>
      <w:pPr>
        <w:pStyle w:val="Heading4"/>
        <w:spacing w:line="240" w:lineRule="auto" w:before="0"/>
        <w:ind w:right="0"/>
        <w:jc w:val="left"/>
      </w:pPr>
      <w:r>
        <w:rPr/>
        <w:t>九、</w:t>
      </w:r>
      <w:r>
        <w:rPr>
          <w:spacing w:val="-23"/>
        </w:rPr>
        <w:t> </w:t>
      </w:r>
      <w:r>
        <w:rPr/>
        <w:t>资产负债表日后事项</w:t>
      </w:r>
    </w:p>
    <w:p>
      <w:pPr>
        <w:spacing w:before="72"/>
        <w:ind w:left="858" w:right="0" w:firstLine="0"/>
        <w:jc w:val="left"/>
        <w:rPr>
          <w:rFonts w:ascii="宋体" w:hAnsi="宋体" w:cs="宋体" w:eastAsia="宋体" w:hint="default"/>
          <w:sz w:val="21"/>
          <w:szCs w:val="21"/>
        </w:rPr>
      </w:pPr>
      <w:r>
        <w:rPr>
          <w:rFonts w:ascii="宋体" w:hAnsi="宋体" w:cs="宋体" w:eastAsia="宋体" w:hint="default"/>
          <w:sz w:val="21"/>
          <w:szCs w:val="21"/>
        </w:rPr>
        <w:t>根据本公司于 </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年通过的董事会决议，公司拟以 </w:t>
      </w:r>
      <w:r>
        <w:rPr>
          <w:rFonts w:ascii="Times New Roman" w:hAnsi="Times New Roman" w:cs="Times New Roman" w:eastAsia="Times New Roman" w:hint="default"/>
          <w:spacing w:val="-3"/>
          <w:sz w:val="21"/>
          <w:szCs w:val="21"/>
        </w:rPr>
        <w:t>2011  </w:t>
      </w:r>
      <w:r>
        <w:rPr>
          <w:rFonts w:ascii="宋体" w:hAnsi="宋体" w:cs="宋体" w:eastAsia="宋体" w:hint="default"/>
          <w:sz w:val="21"/>
          <w:szCs w:val="21"/>
        </w:rPr>
        <w:t>年 </w:t>
      </w:r>
      <w:r>
        <w:rPr>
          <w:rFonts w:ascii="Times New Roman" w:hAnsi="Times New Roman" w:cs="Times New Roman" w:eastAsia="Times New Roman" w:hint="default"/>
          <w:sz w:val="21"/>
          <w:szCs w:val="21"/>
        </w:rPr>
        <w:t>12 </w:t>
      </w:r>
      <w:r>
        <w:rPr>
          <w:rFonts w:ascii="宋体" w:hAnsi="宋体" w:cs="宋体" w:eastAsia="宋体" w:hint="default"/>
          <w:sz w:val="21"/>
          <w:szCs w:val="21"/>
        </w:rPr>
        <w:t>月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日的总股本</w:t>
      </w:r>
    </w:p>
    <w:p>
      <w:pPr>
        <w:spacing w:before="38"/>
        <w:ind w:left="858" w:right="0" w:firstLine="0"/>
        <w:jc w:val="left"/>
        <w:rPr>
          <w:rFonts w:ascii="Times New Roman" w:hAnsi="Times New Roman" w:cs="Times New Roman" w:eastAsia="Times New Roman" w:hint="default"/>
          <w:sz w:val="21"/>
          <w:szCs w:val="21"/>
        </w:rPr>
      </w:pPr>
      <w:r>
        <w:rPr>
          <w:rFonts w:ascii="Times New Roman" w:hAnsi="Times New Roman" w:cs="Times New Roman" w:eastAsia="Times New Roman" w:hint="default"/>
          <w:w w:val="100"/>
          <w:sz w:val="21"/>
          <w:szCs w:val="21"/>
        </w:rPr>
        <w:t>18,000</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万</w:t>
      </w:r>
      <w:r>
        <w:rPr>
          <w:rFonts w:ascii="宋体" w:hAnsi="宋体" w:cs="宋体" w:eastAsia="宋体" w:hint="default"/>
          <w:spacing w:val="-3"/>
          <w:w w:val="100"/>
          <w:sz w:val="21"/>
          <w:szCs w:val="21"/>
        </w:rPr>
        <w:t>股</w:t>
      </w:r>
      <w:r>
        <w:rPr>
          <w:rFonts w:ascii="宋体" w:hAnsi="宋体" w:cs="宋体" w:eastAsia="宋体" w:hint="default"/>
          <w:w w:val="100"/>
          <w:sz w:val="21"/>
          <w:szCs w:val="21"/>
        </w:rPr>
        <w:t>为</w:t>
      </w:r>
      <w:r>
        <w:rPr>
          <w:rFonts w:ascii="宋体" w:hAnsi="宋体" w:cs="宋体" w:eastAsia="宋体" w:hint="default"/>
          <w:spacing w:val="-3"/>
          <w:w w:val="100"/>
          <w:sz w:val="21"/>
          <w:szCs w:val="21"/>
        </w:rPr>
        <w:t>基</w:t>
      </w:r>
      <w:r>
        <w:rPr>
          <w:rFonts w:ascii="宋体" w:hAnsi="宋体" w:cs="宋体" w:eastAsia="宋体" w:hint="default"/>
          <w:w w:val="100"/>
          <w:sz w:val="21"/>
          <w:szCs w:val="21"/>
        </w:rPr>
        <w:t>数</w:t>
      </w:r>
      <w:r>
        <w:rPr>
          <w:rFonts w:ascii="宋体" w:hAnsi="宋体" w:cs="宋体" w:eastAsia="宋体" w:hint="default"/>
          <w:spacing w:val="-82"/>
          <w:w w:val="100"/>
          <w:sz w:val="21"/>
          <w:szCs w:val="21"/>
        </w:rPr>
        <w:t>，</w:t>
      </w:r>
      <w:r>
        <w:rPr>
          <w:rFonts w:ascii="宋体" w:hAnsi="宋体" w:cs="宋体" w:eastAsia="宋体" w:hint="default"/>
          <w:w w:val="100"/>
          <w:sz w:val="21"/>
          <w:szCs w:val="21"/>
        </w:rPr>
        <w:t>每</w:t>
      </w:r>
      <w:r>
        <w:rPr>
          <w:rFonts w:ascii="宋体" w:hAnsi="宋体" w:cs="宋体" w:eastAsia="宋体" w:hint="default"/>
          <w:spacing w:val="-52"/>
          <w:sz w:val="21"/>
          <w:szCs w:val="21"/>
        </w:rPr>
        <w:t> </w:t>
      </w:r>
      <w:r>
        <w:rPr>
          <w:rFonts w:ascii="Times New Roman" w:hAnsi="Times New Roman" w:cs="Times New Roman" w:eastAsia="Times New Roman" w:hint="default"/>
          <w:w w:val="100"/>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股派</w:t>
      </w:r>
      <w:r>
        <w:rPr>
          <w:rFonts w:ascii="宋体" w:hAnsi="宋体" w:cs="宋体" w:eastAsia="宋体" w:hint="default"/>
          <w:spacing w:val="-3"/>
          <w:w w:val="100"/>
          <w:sz w:val="21"/>
          <w:szCs w:val="21"/>
        </w:rPr>
        <w:t>发</w:t>
      </w:r>
      <w:r>
        <w:rPr>
          <w:rFonts w:ascii="宋体" w:hAnsi="宋体" w:cs="宋体" w:eastAsia="宋体" w:hint="default"/>
          <w:w w:val="100"/>
          <w:sz w:val="21"/>
          <w:szCs w:val="21"/>
        </w:rPr>
        <w:t>现</w:t>
      </w:r>
      <w:r>
        <w:rPr>
          <w:rFonts w:ascii="宋体" w:hAnsi="宋体" w:cs="宋体" w:eastAsia="宋体" w:hint="default"/>
          <w:spacing w:val="-3"/>
          <w:w w:val="100"/>
          <w:sz w:val="21"/>
          <w:szCs w:val="21"/>
        </w:rPr>
        <w:t>金红</w:t>
      </w:r>
      <w:r>
        <w:rPr>
          <w:rFonts w:ascii="宋体" w:hAnsi="宋体" w:cs="宋体" w:eastAsia="宋体" w:hint="default"/>
          <w:w w:val="100"/>
          <w:sz w:val="21"/>
          <w:szCs w:val="21"/>
        </w:rPr>
        <w:t>利</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2.8</w:t>
      </w:r>
      <w:r>
        <w:rPr>
          <w:rFonts w:ascii="Times New Roman" w:hAnsi="Times New Roman" w:cs="Times New Roman" w:eastAsia="Times New Roman" w:hint="default"/>
          <w:spacing w:val="-3"/>
          <w:sz w:val="21"/>
          <w:szCs w:val="21"/>
        </w:rPr>
        <w:t> </w:t>
      </w:r>
      <w:r>
        <w:rPr>
          <w:rFonts w:ascii="宋体" w:hAnsi="宋体" w:cs="宋体" w:eastAsia="宋体" w:hint="default"/>
          <w:spacing w:val="-80"/>
          <w:w w:val="100"/>
          <w:sz w:val="21"/>
          <w:szCs w:val="21"/>
        </w:rPr>
        <w:t>元</w:t>
      </w:r>
      <w:r>
        <w:rPr>
          <w:rFonts w:ascii="宋体" w:hAnsi="宋体" w:cs="宋体" w:eastAsia="宋体" w:hint="default"/>
          <w:w w:val="100"/>
          <w:sz w:val="21"/>
          <w:szCs w:val="21"/>
        </w:rPr>
        <w:t>（</w:t>
      </w:r>
      <w:r>
        <w:rPr>
          <w:rFonts w:ascii="宋体" w:hAnsi="宋体" w:cs="宋体" w:eastAsia="宋体" w:hint="default"/>
          <w:spacing w:val="-3"/>
          <w:w w:val="100"/>
          <w:sz w:val="21"/>
          <w:szCs w:val="21"/>
        </w:rPr>
        <w:t>含</w:t>
      </w:r>
      <w:r>
        <w:rPr>
          <w:rFonts w:ascii="宋体" w:hAnsi="宋体" w:cs="宋体" w:eastAsia="宋体" w:hint="default"/>
          <w:w w:val="100"/>
          <w:sz w:val="21"/>
          <w:szCs w:val="21"/>
        </w:rPr>
        <w:t>税</w:t>
      </w:r>
      <w:r>
        <w:rPr>
          <w:rFonts w:ascii="宋体" w:hAnsi="宋体" w:cs="宋体" w:eastAsia="宋体" w:hint="default"/>
          <w:spacing w:val="-106"/>
          <w:w w:val="100"/>
          <w:sz w:val="21"/>
          <w:szCs w:val="21"/>
        </w:rPr>
        <w:t>）</w:t>
      </w:r>
      <w:r>
        <w:rPr>
          <w:rFonts w:ascii="宋体" w:hAnsi="宋体" w:cs="宋体" w:eastAsia="宋体" w:hint="default"/>
          <w:spacing w:val="-80"/>
          <w:w w:val="100"/>
          <w:sz w:val="21"/>
          <w:szCs w:val="21"/>
        </w:rPr>
        <w:t>，</w:t>
      </w:r>
      <w:r>
        <w:rPr>
          <w:rFonts w:ascii="宋体" w:hAnsi="宋体" w:cs="宋体" w:eastAsia="宋体" w:hint="default"/>
          <w:spacing w:val="-3"/>
          <w:w w:val="100"/>
          <w:sz w:val="21"/>
          <w:szCs w:val="21"/>
        </w:rPr>
        <w:t>共</w:t>
      </w:r>
      <w:r>
        <w:rPr>
          <w:rFonts w:ascii="宋体" w:hAnsi="宋体" w:cs="宋体" w:eastAsia="宋体" w:hint="default"/>
          <w:w w:val="100"/>
          <w:sz w:val="21"/>
          <w:szCs w:val="21"/>
        </w:rPr>
        <w:t>计</w:t>
      </w:r>
      <w:r>
        <w:rPr>
          <w:rFonts w:ascii="宋体" w:hAnsi="宋体" w:cs="宋体" w:eastAsia="宋体" w:hint="default"/>
          <w:spacing w:val="-3"/>
          <w:w w:val="100"/>
          <w:sz w:val="21"/>
          <w:szCs w:val="21"/>
        </w:rPr>
        <w:t>派</w:t>
      </w:r>
      <w:r>
        <w:rPr>
          <w:rFonts w:ascii="宋体" w:hAnsi="宋体" w:cs="宋体" w:eastAsia="宋体" w:hint="default"/>
          <w:w w:val="100"/>
          <w:sz w:val="21"/>
          <w:szCs w:val="21"/>
        </w:rPr>
        <w:t>发</w:t>
      </w:r>
      <w:r>
        <w:rPr>
          <w:rFonts w:ascii="宋体" w:hAnsi="宋体" w:cs="宋体" w:eastAsia="宋体" w:hint="default"/>
          <w:spacing w:val="-3"/>
          <w:w w:val="100"/>
          <w:sz w:val="21"/>
          <w:szCs w:val="21"/>
        </w:rPr>
        <w:t>现</w:t>
      </w:r>
      <w:r>
        <w:rPr>
          <w:rFonts w:ascii="宋体" w:hAnsi="宋体" w:cs="宋体" w:eastAsia="宋体" w:hint="default"/>
          <w:w w:val="100"/>
          <w:sz w:val="21"/>
          <w:szCs w:val="21"/>
        </w:rPr>
        <w:t>金</w:t>
      </w:r>
      <w:r>
        <w:rPr>
          <w:rFonts w:ascii="宋体" w:hAnsi="宋体" w:cs="宋体" w:eastAsia="宋体" w:hint="default"/>
          <w:spacing w:val="-52"/>
          <w:sz w:val="21"/>
          <w:szCs w:val="21"/>
        </w:rPr>
        <w:t> </w:t>
      </w:r>
      <w:r>
        <w:rPr>
          <w:rFonts w:ascii="Times New Roman" w:hAnsi="Times New Roman" w:cs="Times New Roman" w:eastAsia="Times New Roman" w:hint="default"/>
          <w:w w:val="100"/>
          <w:sz w:val="21"/>
          <w:szCs w:val="21"/>
        </w:rPr>
        <w:t>5</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040,</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00.00</w:t>
      </w:r>
    </w:p>
    <w:p>
      <w:pPr>
        <w:spacing w:before="40"/>
        <w:ind w:left="858" w:right="0" w:firstLine="0"/>
        <w:jc w:val="left"/>
        <w:rPr>
          <w:rFonts w:ascii="宋体" w:hAnsi="宋体" w:cs="宋体" w:eastAsia="宋体" w:hint="default"/>
          <w:sz w:val="21"/>
          <w:szCs w:val="21"/>
        </w:rPr>
      </w:pPr>
      <w:r>
        <w:rPr>
          <w:rFonts w:ascii="宋体" w:hAnsi="宋体" w:cs="宋体" w:eastAsia="宋体" w:hint="default"/>
          <w:sz w:val="21"/>
          <w:szCs w:val="21"/>
        </w:rPr>
        <w:t>元。上述分配方案尚待股东大会批准。</w:t>
      </w:r>
    </w:p>
    <w:p>
      <w:pPr>
        <w:spacing w:line="240" w:lineRule="auto" w:before="7"/>
        <w:rPr>
          <w:rFonts w:ascii="宋体" w:hAnsi="宋体" w:cs="宋体" w:eastAsia="宋体" w:hint="default"/>
          <w:sz w:val="24"/>
          <w:szCs w:val="24"/>
        </w:rPr>
      </w:pPr>
    </w:p>
    <w:p>
      <w:pPr>
        <w:pStyle w:val="Heading4"/>
        <w:spacing w:line="240" w:lineRule="auto" w:before="0"/>
        <w:ind w:right="0"/>
        <w:jc w:val="left"/>
      </w:pPr>
      <w:r>
        <w:rPr/>
        <w:t>十、</w:t>
      </w:r>
      <w:r>
        <w:rPr>
          <w:spacing w:val="-23"/>
        </w:rPr>
        <w:t> </w:t>
      </w:r>
      <w:r>
        <w:rPr/>
        <w:t>其他重要事项说明</w:t>
      </w:r>
    </w:p>
    <w:p>
      <w:pPr>
        <w:spacing w:before="139"/>
        <w:ind w:left="858" w:right="0" w:firstLine="0"/>
        <w:jc w:val="left"/>
        <w:rPr>
          <w:rFonts w:ascii="宋体" w:hAnsi="宋体" w:cs="宋体" w:eastAsia="宋体" w:hint="default"/>
          <w:sz w:val="21"/>
          <w:szCs w:val="21"/>
        </w:rPr>
      </w:pPr>
      <w:r>
        <w:rPr>
          <w:rFonts w:ascii="宋体" w:hAnsi="宋体" w:cs="宋体" w:eastAsia="宋体" w:hint="default"/>
          <w:sz w:val="21"/>
          <w:szCs w:val="21"/>
        </w:rPr>
        <w:t>截至报告日，本公司无需要披露的其他重要事项说明。</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0"/>
          <w:szCs w:val="20"/>
        </w:rPr>
      </w:pPr>
    </w:p>
    <w:p>
      <w:pPr>
        <w:pStyle w:val="Heading4"/>
        <w:tabs>
          <w:tab w:pos="1400" w:val="left" w:leader="none"/>
        </w:tabs>
        <w:spacing w:line="240" w:lineRule="auto" w:before="0"/>
        <w:ind w:left="140" w:right="0"/>
        <w:jc w:val="left"/>
      </w:pPr>
      <w:r>
        <w:rPr/>
        <w:t>十一、</w:t>
        <w:tab/>
        <w:t>母公司财务报表主要项目注释</w:t>
      </w:r>
    </w:p>
    <w:p>
      <w:pPr>
        <w:spacing w:after="0" w:line="240" w:lineRule="auto"/>
        <w:jc w:val="left"/>
        <w:sectPr>
          <w:footerReference w:type="default" r:id="rId582"/>
          <w:pgSz w:w="11910" w:h="16840"/>
          <w:pgMar w:footer="1195" w:header="0" w:top="1540" w:bottom="1380" w:left="1660" w:right="1580"/>
          <w:pgNumType w:start="147"/>
        </w:sectPr>
      </w:pPr>
    </w:p>
    <w:p>
      <w:pPr>
        <w:spacing w:line="240" w:lineRule="auto" w:before="9"/>
        <w:rPr>
          <w:rFonts w:ascii="宋体" w:hAnsi="宋体" w:cs="宋体" w:eastAsia="宋体" w:hint="default"/>
          <w:sz w:val="8"/>
          <w:szCs w:val="8"/>
        </w:rPr>
      </w:pPr>
    </w:p>
    <w:p>
      <w:pPr>
        <w:spacing w:before="36"/>
        <w:ind w:left="958" w:right="403" w:firstLine="0"/>
        <w:jc w:val="left"/>
        <w:rPr>
          <w:rFonts w:ascii="宋体" w:hAnsi="宋体" w:cs="宋体" w:eastAsia="宋体" w:hint="default"/>
          <w:sz w:val="21"/>
          <w:szCs w:val="21"/>
        </w:rPr>
      </w:pPr>
      <w:r>
        <w:rPr>
          <w:rFonts w:ascii="宋体" w:hAnsi="宋体" w:cs="宋体" w:eastAsia="宋体" w:hint="default"/>
          <w:sz w:val="21"/>
          <w:szCs w:val="21"/>
        </w:rPr>
        <w:t>（以下金额单位若未特别注明者均为人民币元）</w:t>
      </w:r>
    </w:p>
    <w:p>
      <w:pPr>
        <w:tabs>
          <w:tab w:pos="953" w:val="left" w:leader="none"/>
        </w:tabs>
        <w:spacing w:before="126"/>
        <w:ind w:left="226" w:right="40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一</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应收账款</w:t>
      </w:r>
      <w:r>
        <w:rPr>
          <w:rFonts w:ascii="宋体" w:hAnsi="宋体" w:cs="宋体" w:eastAsia="宋体" w:hint="default"/>
          <w:sz w:val="21"/>
          <w:szCs w:val="21"/>
        </w:rPr>
      </w:r>
    </w:p>
    <w:p>
      <w:pPr>
        <w:tabs>
          <w:tab w:pos="1495" w:val="left" w:leader="none"/>
        </w:tabs>
        <w:spacing w:before="107"/>
        <w:ind w:left="958" w:right="403" w:firstLine="0"/>
        <w:jc w:val="left"/>
        <w:rPr>
          <w:rFonts w:ascii="宋体" w:hAnsi="宋体" w:cs="宋体" w:eastAsia="宋体" w:hint="default"/>
          <w:sz w:val="21"/>
          <w:szCs w:val="21"/>
        </w:rPr>
      </w:pPr>
      <w:r>
        <w:rPr/>
        <w:pict>
          <v:shape style="position:absolute;margin-left:332.709991pt;margin-top:22.173653pt;width:.47998pt;height:.12pt;mso-position-horizontal-relative:page;mso-position-vertical-relative:paragraph;z-index:-1187704" type="#_x0000_t75" stroked="false">
            <v:imagedata r:id="rId592" o:title=""/>
          </v:shape>
        </w:pict>
      </w:r>
      <w:r>
        <w:rPr/>
        <w:pict>
          <v:group style="position:absolute;margin-left:146.059998pt;margin-top:41.013611pt;width:374.15pt;height:.5pt;mso-position-horizontal-relative:page;mso-position-vertical-relative:paragraph;z-index:-1187680" coordorigin="2921,820" coordsize="7483,10">
            <v:shape style="position:absolute;left:2921;top:820;width:1882;height:10" type="#_x0000_t75" stroked="false">
              <v:imagedata r:id="rId163" o:title=""/>
            </v:shape>
            <v:shape style="position:absolute;left:4799;top:820;width:1856;height:10" type="#_x0000_t75" stroked="false">
              <v:imagedata r:id="rId107" o:title=""/>
            </v:shape>
            <v:shape style="position:absolute;left:6649;top:820;width:1932;height:10" type="#_x0000_t75" stroked="false">
              <v:imagedata r:id="rId593" o:title=""/>
            </v:shape>
            <v:shape style="position:absolute;left:8577;top:820;width:1827;height:10" type="#_x0000_t75" stroked="false">
              <v:imagedata r:id="rId594" o:title=""/>
            </v:shape>
            <w10:wrap type="none"/>
          </v:group>
        </w:pict>
      </w:r>
      <w:r>
        <w:rPr/>
        <w:pict>
          <v:group style="position:absolute;margin-left:146.059998pt;margin-top:60.213673pt;width:374.15pt;height:.5pt;mso-position-horizontal-relative:page;mso-position-vertical-relative:paragraph;z-index:-1187656" coordorigin="2921,1204" coordsize="7483,10">
            <v:shape style="position:absolute;left:2921;top:1204;width:1078;height:10" type="#_x0000_t75" stroked="false">
              <v:imagedata r:id="rId166" o:title=""/>
            </v:shape>
            <v:shape style="position:absolute;left:3995;top:1204;width:809;height:10" type="#_x0000_t75" stroked="false">
              <v:imagedata r:id="rId167" o:title=""/>
            </v:shape>
            <v:shape style="position:absolute;left:4799;top:1204;width:1015;height:10" type="#_x0000_t75" stroked="false">
              <v:imagedata r:id="rId168" o:title=""/>
            </v:shape>
            <v:shape style="position:absolute;left:5809;top:1204;width:845;height:10" type="#_x0000_t75" stroked="false">
              <v:imagedata r:id="rId179" o:title=""/>
            </v:shape>
            <v:shape style="position:absolute;left:6649;top:1204;width:1932;height:10" type="#_x0000_t75" stroked="false">
              <v:imagedata r:id="rId170" o:title=""/>
            </v:shape>
            <v:shape style="position:absolute;left:8577;top:1204;width:1827;height:10" type="#_x0000_t75" stroked="false">
              <v:imagedata r:id="rId171" o:title=""/>
            </v:shape>
            <w10:wrap type="none"/>
          </v:group>
        </w:pict>
      </w:r>
      <w:r>
        <w:rPr/>
        <w:pict>
          <v:group style="position:absolute;margin-left:84.624001pt;margin-top:79.413673pt;width:435.6pt;height:.5pt;mso-position-horizontal-relative:page;mso-position-vertical-relative:paragraph;z-index:-1187632" coordorigin="1692,1588" coordsize="8712,10">
            <v:shape style="position:absolute;left:1692;top:1588;width:2307;height:10" type="#_x0000_t75" stroked="false">
              <v:imagedata r:id="rId172" o:title=""/>
            </v:shape>
            <v:shape style="position:absolute;left:3995;top:1588;width:809;height:10" type="#_x0000_t75" stroked="false">
              <v:imagedata r:id="rId167" o:title=""/>
            </v:shape>
            <v:shape style="position:absolute;left:4799;top:1588;width:1015;height:10" type="#_x0000_t75" stroked="false">
              <v:imagedata r:id="rId168" o:title=""/>
            </v:shape>
            <v:shape style="position:absolute;left:5809;top:1588;width:845;height:10" type="#_x0000_t75" stroked="false">
              <v:imagedata r:id="rId179" o:title=""/>
            </v:shape>
            <v:shape style="position:absolute;left:6649;top:1588;width:1932;height:10" type="#_x0000_t75" stroked="false">
              <v:imagedata r:id="rId170" o:title=""/>
            </v:shape>
            <v:shape style="position:absolute;left:8577;top:1588;width:1827;height:10" type="#_x0000_t75" stroked="false">
              <v:imagedata r:id="rId171" o:title=""/>
            </v:shape>
            <w10:wrap type="none"/>
          </v:group>
        </w:pict>
      </w:r>
      <w:r>
        <w:rPr/>
        <w:pict>
          <v:group style="position:absolute;margin-left:84.624001pt;margin-top:112.53363pt;width:435.6pt;height:5.3pt;mso-position-horizontal-relative:page;mso-position-vertical-relative:paragraph;z-index:-1187608" coordorigin="1692,2251" coordsize="8712,106">
            <v:shape style="position:absolute;left:1692;top:2251;width:2326;height:106" type="#_x0000_t75" stroked="false">
              <v:imagedata r:id="rId595" o:title=""/>
            </v:shape>
            <v:shape style="position:absolute;left:3995;top:2347;width:809;height:10" type="#_x0000_t75" stroked="false">
              <v:imagedata r:id="rId167" o:title=""/>
            </v:shape>
            <v:shape style="position:absolute;left:4799;top:2347;width:1015;height:10" type="#_x0000_t75" stroked="false">
              <v:imagedata r:id="rId168" o:title=""/>
            </v:shape>
            <v:shape style="position:absolute;left:5809;top:2347;width:845;height:10" type="#_x0000_t75" stroked="false">
              <v:imagedata r:id="rId179" o:title=""/>
            </v:shape>
            <v:shape style="position:absolute;left:6649;top:2347;width:1932;height:10" type="#_x0000_t75" stroked="false">
              <v:imagedata r:id="rId170" o:title=""/>
            </v:shape>
            <v:shape style="position:absolute;left:8577;top:2347;width:1827;height:10" type="#_x0000_t75" stroked="false">
              <v:imagedata r:id="rId171" o:title=""/>
            </v:shape>
            <w10:wrap type="none"/>
          </v:group>
        </w:pict>
      </w:r>
      <w:r>
        <w:rPr>
          <w:rFonts w:ascii="宋体" w:hAnsi="宋体" w:cs="宋体" w:eastAsia="宋体" w:hint="default"/>
          <w:b/>
          <w:bCs/>
          <w:sz w:val="21"/>
          <w:szCs w:val="21"/>
        </w:rPr>
        <w:t>1</w:t>
      </w:r>
      <w:r>
        <w:rPr>
          <w:rFonts w:ascii="宋体" w:hAnsi="宋体" w:cs="宋体" w:eastAsia="宋体" w:hint="default"/>
          <w:b/>
          <w:bCs/>
          <w:sz w:val="21"/>
          <w:szCs w:val="21"/>
        </w:rPr>
        <w:t>、</w:t>
        <w:tab/>
        <w:t>应收账款账龄分析</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118" w:type="dxa"/>
        <w:tblLayout w:type="fixed"/>
        <w:tblCellMar>
          <w:top w:w="0" w:type="dxa"/>
          <w:left w:w="0" w:type="dxa"/>
          <w:bottom w:w="0" w:type="dxa"/>
          <w:right w:w="0" w:type="dxa"/>
        </w:tblCellMar>
        <w:tblLook w:val="01E0"/>
      </w:tblPr>
      <w:tblGrid>
        <w:gridCol w:w="1238"/>
        <w:gridCol w:w="1088"/>
        <w:gridCol w:w="804"/>
        <w:gridCol w:w="1010"/>
        <w:gridCol w:w="840"/>
        <w:gridCol w:w="1090"/>
        <w:gridCol w:w="228"/>
        <w:gridCol w:w="610"/>
        <w:gridCol w:w="1013"/>
        <w:gridCol w:w="804"/>
      </w:tblGrid>
      <w:tr>
        <w:trPr>
          <w:trHeight w:val="401" w:hRule="exact"/>
        </w:trPr>
        <w:tc>
          <w:tcPr>
            <w:tcW w:w="4141" w:type="dxa"/>
            <w:gridSpan w:val="4"/>
            <w:tcBorders>
              <w:top w:val="single" w:sz="12" w:space="0" w:color="000000"/>
              <w:left w:val="nil" w:sz="6" w:space="0" w:color="auto"/>
              <w:bottom w:val="nil" w:sz="6" w:space="0" w:color="auto"/>
              <w:right w:val="nil" w:sz="6" w:space="0" w:color="auto"/>
            </w:tcBorders>
          </w:tcPr>
          <w:p>
            <w:pPr>
              <w:pStyle w:val="TableParagraph"/>
              <w:spacing w:line="20" w:lineRule="exact"/>
              <w:ind w:left="123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5" cy="1524"/>
                  <wp:effectExtent l="0" t="0" r="0" b="0"/>
                  <wp:docPr id="97" name="image501.png" descr=""/>
                  <wp:cNvGraphicFramePr>
                    <a:graphicFrameLocks noChangeAspect="1"/>
                  </wp:cNvGraphicFramePr>
                  <a:graphic>
                    <a:graphicData uri="http://schemas.openxmlformats.org/drawingml/2006/picture">
                      <pic:pic>
                        <pic:nvPicPr>
                          <pic:cNvPr id="98" name="image501.png"/>
                          <pic:cNvPicPr/>
                        </pic:nvPicPr>
                        <pic:blipFill>
                          <a:blip r:embed="rId592" cstate="print"/>
                          <a:stretch>
                            <a:fillRect/>
                          </a:stretch>
                        </pic:blipFill>
                        <pic:spPr>
                          <a:xfrm>
                            <a:off x="0" y="0"/>
                            <a:ext cx="6095"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47"/>
              <w:ind w:right="727"/>
              <w:jc w:val="right"/>
              <w:rPr>
                <w:rFonts w:ascii="宋体" w:hAnsi="宋体" w:cs="宋体" w:eastAsia="宋体" w:hint="default"/>
                <w:sz w:val="15"/>
                <w:szCs w:val="15"/>
              </w:rPr>
            </w:pPr>
            <w:r>
              <w:rPr>
                <w:rFonts w:ascii="宋体" w:hAnsi="宋体" w:cs="宋体" w:eastAsia="宋体" w:hint="default"/>
                <w:spacing w:val="-1"/>
                <w:sz w:val="15"/>
                <w:szCs w:val="15"/>
              </w:rPr>
              <w:t>年末余额</w:t>
            </w:r>
          </w:p>
        </w:tc>
        <w:tc>
          <w:tcPr>
            <w:tcW w:w="840"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29"/>
                <w:szCs w:val="29"/>
              </w:rPr>
            </w:pPr>
          </w:p>
        </w:tc>
        <w:tc>
          <w:tcPr>
            <w:tcW w:w="1090"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29"/>
                <w:szCs w:val="29"/>
              </w:rPr>
            </w:pPr>
          </w:p>
        </w:tc>
        <w:tc>
          <w:tcPr>
            <w:tcW w:w="228" w:type="dxa"/>
            <w:tcBorders>
              <w:top w:val="single" w:sz="12" w:space="0" w:color="000000"/>
              <w:left w:val="nil" w:sz="6" w:space="0" w:color="auto"/>
              <w:bottom w:val="nil" w:sz="6" w:space="0" w:color="auto"/>
              <w:right w:val="nil" w:sz="6" w:space="0" w:color="auto"/>
            </w:tcBorders>
          </w:tcPr>
          <w:p>
            <w:pPr/>
          </w:p>
        </w:tc>
        <w:tc>
          <w:tcPr>
            <w:tcW w:w="1623"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67"/>
              <w:ind w:left="254"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804" w:type="dxa"/>
            <w:tcBorders>
              <w:top w:val="single" w:sz="12" w:space="0" w:color="000000"/>
              <w:left w:val="nil" w:sz="6" w:space="0" w:color="auto"/>
              <w:bottom w:val="nil" w:sz="6" w:space="0" w:color="auto"/>
              <w:right w:val="nil" w:sz="6" w:space="0" w:color="auto"/>
            </w:tcBorders>
          </w:tcPr>
          <w:p>
            <w:pPr/>
          </w:p>
        </w:tc>
      </w:tr>
      <w:tr>
        <w:trPr>
          <w:trHeight w:val="384" w:hRule="exact"/>
        </w:trPr>
        <w:tc>
          <w:tcPr>
            <w:tcW w:w="1238" w:type="dxa"/>
            <w:tcBorders>
              <w:top w:val="nil" w:sz="6" w:space="0" w:color="auto"/>
              <w:left w:val="nil" w:sz="6" w:space="0" w:color="auto"/>
              <w:bottom w:val="nil" w:sz="6" w:space="0" w:color="auto"/>
              <w:right w:val="single" w:sz="4" w:space="0" w:color="000000"/>
            </w:tcBorders>
          </w:tcPr>
          <w:p>
            <w:pPr>
              <w:pStyle w:val="TableParagraph"/>
              <w:spacing w:line="240" w:lineRule="auto" w:before="65"/>
              <w:ind w:right="455"/>
              <w:jc w:val="right"/>
              <w:rPr>
                <w:rFonts w:ascii="宋体" w:hAnsi="宋体" w:cs="宋体" w:eastAsia="宋体" w:hint="default"/>
                <w:sz w:val="15"/>
                <w:szCs w:val="15"/>
              </w:rPr>
            </w:pPr>
            <w:r>
              <w:rPr>
                <w:rFonts w:ascii="宋体" w:hAnsi="宋体" w:cs="宋体" w:eastAsia="宋体" w:hint="default"/>
                <w:sz w:val="15"/>
                <w:szCs w:val="15"/>
              </w:rPr>
              <w:t>账龄</w:t>
            </w:r>
          </w:p>
        </w:tc>
        <w:tc>
          <w:tcPr>
            <w:tcW w:w="189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 w:right="0"/>
              <w:jc w:val="center"/>
              <w:rPr>
                <w:rFonts w:ascii="宋体" w:hAnsi="宋体" w:cs="宋体" w:eastAsia="宋体" w:hint="default"/>
                <w:sz w:val="15"/>
                <w:szCs w:val="15"/>
              </w:rPr>
            </w:pPr>
            <w:r>
              <w:rPr>
                <w:rFonts w:ascii="宋体" w:hAnsi="宋体" w:cs="宋体" w:eastAsia="宋体" w:hint="default"/>
                <w:sz w:val="15"/>
                <w:szCs w:val="15"/>
              </w:rPr>
              <w:t>账面余额</w:t>
            </w:r>
          </w:p>
        </w:tc>
        <w:tc>
          <w:tcPr>
            <w:tcW w:w="185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3"/>
              <w:jc w:val="center"/>
              <w:rPr>
                <w:rFonts w:ascii="宋体" w:hAnsi="宋体" w:cs="宋体" w:eastAsia="宋体" w:hint="default"/>
                <w:sz w:val="15"/>
                <w:szCs w:val="15"/>
              </w:rPr>
            </w:pPr>
            <w:r>
              <w:rPr>
                <w:rFonts w:ascii="宋体" w:hAnsi="宋体" w:cs="宋体" w:eastAsia="宋体" w:hint="default"/>
                <w:sz w:val="15"/>
                <w:szCs w:val="15"/>
              </w:rPr>
              <w:t>坏账准备</w:t>
            </w:r>
          </w:p>
        </w:tc>
        <w:tc>
          <w:tcPr>
            <w:tcW w:w="1318"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65"/>
              <w:ind w:left="657"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610" w:type="dxa"/>
            <w:tcBorders>
              <w:top w:val="nil" w:sz="6" w:space="0" w:color="auto"/>
              <w:left w:val="nil" w:sz="6" w:space="0" w:color="auto"/>
              <w:bottom w:val="nil" w:sz="6" w:space="0" w:color="auto"/>
              <w:right w:val="single" w:sz="4" w:space="0" w:color="000000"/>
            </w:tcBorders>
          </w:tcPr>
          <w:p>
            <w:pPr/>
          </w:p>
        </w:tc>
        <w:tc>
          <w:tcPr>
            <w:tcW w:w="1817"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65"/>
              <w:ind w:left="602"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378" w:hRule="exact"/>
        </w:trPr>
        <w:tc>
          <w:tcPr>
            <w:tcW w:w="1238" w:type="dxa"/>
            <w:tcBorders>
              <w:top w:val="nil" w:sz="6" w:space="0" w:color="auto"/>
              <w:left w:val="nil" w:sz="6" w:space="0" w:color="auto"/>
              <w:bottom w:val="nil" w:sz="6" w:space="0" w:color="auto"/>
              <w:right w:val="single" w:sz="4" w:space="0" w:color="000000"/>
            </w:tcBorders>
          </w:tcPr>
          <w:p>
            <w:pPr/>
          </w:p>
        </w:tc>
        <w:tc>
          <w:tcPr>
            <w:tcW w:w="1088"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76" w:right="0"/>
              <w:jc w:val="center"/>
              <w:rPr>
                <w:rFonts w:ascii="宋体" w:hAnsi="宋体" w:cs="宋体" w:eastAsia="宋体" w:hint="default"/>
                <w:sz w:val="15"/>
                <w:szCs w:val="15"/>
              </w:rPr>
            </w:pPr>
            <w:r>
              <w:rPr>
                <w:rFonts w:ascii="宋体" w:hAnsi="宋体" w:cs="宋体" w:eastAsia="宋体" w:hint="default"/>
                <w:spacing w:val="-10"/>
                <w:sz w:val="15"/>
                <w:szCs w:val="15"/>
              </w:rPr>
              <w:t>比例（</w:t>
            </w:r>
            <w:r>
              <w:rPr>
                <w:rFonts w:ascii="Calibri" w:hAnsi="Calibri" w:cs="Calibri" w:eastAsia="Calibri" w:hint="default"/>
                <w:spacing w:val="-10"/>
                <w:sz w:val="15"/>
                <w:szCs w:val="15"/>
              </w:rPr>
              <w:t>%</w:t>
            </w:r>
            <w:r>
              <w:rPr>
                <w:rFonts w:ascii="宋体" w:hAnsi="宋体" w:cs="宋体" w:eastAsia="宋体" w:hint="default"/>
                <w:spacing w:val="-10"/>
                <w:sz w:val="15"/>
                <w:szCs w:val="15"/>
              </w:rPr>
              <w:t>）</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03" w:right="0"/>
              <w:jc w:val="left"/>
              <w:rPr>
                <w:rFonts w:ascii="宋体" w:hAnsi="宋体" w:cs="宋体" w:eastAsia="宋体" w:hint="default"/>
                <w:sz w:val="15"/>
                <w:szCs w:val="15"/>
              </w:rPr>
            </w:pPr>
            <w:r>
              <w:rPr>
                <w:rFonts w:ascii="宋体" w:hAnsi="宋体" w:cs="宋体" w:eastAsia="宋体" w:hint="default"/>
                <w:spacing w:val="-3"/>
                <w:sz w:val="15"/>
                <w:szCs w:val="15"/>
              </w:rPr>
              <w:t>比例（</w:t>
            </w:r>
            <w:r>
              <w:rPr>
                <w:rFonts w:ascii="Calibri" w:hAnsi="Calibri" w:cs="Calibri" w:eastAsia="Calibri" w:hint="default"/>
                <w:spacing w:val="-3"/>
                <w:sz w:val="15"/>
                <w:szCs w:val="15"/>
              </w:rPr>
              <w:t>%</w:t>
            </w:r>
            <w:r>
              <w:rPr>
                <w:rFonts w:ascii="宋体" w:hAnsi="宋体" w:cs="宋体" w:eastAsia="宋体" w:hint="default"/>
                <w:spacing w:val="-3"/>
                <w:sz w:val="15"/>
                <w:szCs w:val="15"/>
              </w:rPr>
              <w:t>）</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38"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5"/>
              <w:ind w:left="100" w:right="0"/>
              <w:jc w:val="left"/>
              <w:rPr>
                <w:rFonts w:ascii="宋体" w:hAnsi="宋体" w:cs="宋体" w:eastAsia="宋体" w:hint="default"/>
                <w:sz w:val="15"/>
                <w:szCs w:val="15"/>
              </w:rPr>
            </w:pPr>
            <w:r>
              <w:rPr>
                <w:rFonts w:ascii="宋体" w:hAnsi="宋体" w:cs="宋体" w:eastAsia="宋体" w:hint="default"/>
                <w:spacing w:val="-3"/>
                <w:sz w:val="15"/>
                <w:szCs w:val="15"/>
              </w:rPr>
              <w:t>比例（</w:t>
            </w:r>
            <w:r>
              <w:rPr>
                <w:rFonts w:ascii="Calibri" w:hAnsi="Calibri" w:cs="Calibri" w:eastAsia="Calibri" w:hint="default"/>
                <w:spacing w:val="-3"/>
                <w:sz w:val="15"/>
                <w:szCs w:val="15"/>
              </w:rPr>
              <w:t>%</w:t>
            </w:r>
            <w:r>
              <w:rPr>
                <w:rFonts w:ascii="宋体" w:hAnsi="宋体" w:cs="宋体" w:eastAsia="宋体" w:hint="default"/>
                <w:spacing w:val="-3"/>
                <w:sz w:val="15"/>
                <w:szCs w:val="15"/>
              </w:rPr>
              <w:t>）</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before="65"/>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04" w:type="dxa"/>
            <w:tcBorders>
              <w:top w:val="nil" w:sz="6" w:space="0" w:color="auto"/>
              <w:left w:val="single" w:sz="4" w:space="0" w:color="000000"/>
              <w:bottom w:val="nil" w:sz="6" w:space="0" w:color="auto"/>
              <w:right w:val="nil" w:sz="6" w:space="0" w:color="auto"/>
            </w:tcBorders>
          </w:tcPr>
          <w:p>
            <w:pPr>
              <w:pStyle w:val="TableParagraph"/>
              <w:spacing w:line="240" w:lineRule="auto" w:before="65"/>
              <w:ind w:left="71" w:right="0"/>
              <w:jc w:val="center"/>
              <w:rPr>
                <w:rFonts w:ascii="宋体" w:hAnsi="宋体" w:cs="宋体" w:eastAsia="宋体" w:hint="default"/>
                <w:sz w:val="15"/>
                <w:szCs w:val="15"/>
              </w:rPr>
            </w:pPr>
            <w:r>
              <w:rPr>
                <w:rFonts w:ascii="宋体" w:hAnsi="宋体" w:cs="宋体" w:eastAsia="宋体" w:hint="default"/>
                <w:spacing w:val="-10"/>
                <w:sz w:val="15"/>
                <w:szCs w:val="15"/>
              </w:rPr>
              <w:t>比例（</w:t>
            </w:r>
            <w:r>
              <w:rPr>
                <w:rFonts w:ascii="Calibri" w:hAnsi="Calibri" w:cs="Calibri" w:eastAsia="Calibri" w:hint="default"/>
                <w:spacing w:val="-10"/>
                <w:sz w:val="15"/>
                <w:szCs w:val="15"/>
              </w:rPr>
              <w:t>%</w:t>
            </w:r>
            <w:r>
              <w:rPr>
                <w:rFonts w:ascii="宋体" w:hAnsi="宋体" w:cs="宋体" w:eastAsia="宋体" w:hint="default"/>
                <w:spacing w:val="-10"/>
                <w:sz w:val="15"/>
                <w:szCs w:val="15"/>
              </w:rPr>
              <w:t>）</w:t>
            </w:r>
          </w:p>
        </w:tc>
      </w:tr>
      <w:tr>
        <w:trPr>
          <w:trHeight w:val="675" w:hRule="exact"/>
        </w:trPr>
        <w:tc>
          <w:tcPr>
            <w:tcW w:w="1238" w:type="dxa"/>
            <w:tcBorders>
              <w:top w:val="nil" w:sz="6" w:space="0" w:color="auto"/>
              <w:left w:val="nil" w:sz="6" w:space="0" w:color="auto"/>
              <w:bottom w:val="nil" w:sz="6" w:space="0" w:color="auto"/>
              <w:right w:val="single" w:sz="4" w:space="0" w:color="000000"/>
            </w:tcBorders>
          </w:tcPr>
          <w:p>
            <w:pPr>
              <w:pStyle w:val="TableParagraph"/>
              <w:spacing w:line="240" w:lineRule="auto" w:before="45"/>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5"/>
                <w:sz w:val="18"/>
                <w:szCs w:val="18"/>
              </w:rPr>
              <w:t> </w:t>
            </w:r>
            <w:r>
              <w:rPr>
                <w:rFonts w:ascii="宋体" w:hAnsi="宋体" w:cs="宋体" w:eastAsia="宋体" w:hint="default"/>
                <w:spacing w:val="-6"/>
                <w:sz w:val="18"/>
                <w:szCs w:val="18"/>
              </w:rPr>
              <w:t>年以内（含</w:t>
            </w:r>
          </w:p>
          <w:p>
            <w:pPr>
              <w:pStyle w:val="TableParagraph"/>
              <w:spacing w:line="240" w:lineRule="auto" w:before="116"/>
              <w:ind w:left="122"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w:t>
            </w:r>
          </w:p>
        </w:tc>
        <w:tc>
          <w:tcPr>
            <w:tcW w:w="108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4"/>
              <w:ind w:right="102"/>
              <w:jc w:val="right"/>
              <w:rPr>
                <w:rFonts w:ascii="Calibri" w:hAnsi="Calibri" w:cs="Calibri" w:eastAsia="Calibri" w:hint="default"/>
                <w:sz w:val="15"/>
                <w:szCs w:val="15"/>
              </w:rPr>
            </w:pPr>
            <w:r>
              <w:rPr>
                <w:rFonts w:ascii="Calibri"/>
                <w:spacing w:val="-1"/>
                <w:sz w:val="15"/>
              </w:rPr>
              <w:t>40,162,234.87</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4"/>
              <w:ind w:left="143" w:right="0"/>
              <w:jc w:val="center"/>
              <w:rPr>
                <w:rFonts w:ascii="Calibri" w:hAnsi="Calibri" w:cs="Calibri" w:eastAsia="Calibri" w:hint="default"/>
                <w:sz w:val="15"/>
                <w:szCs w:val="15"/>
              </w:rPr>
            </w:pPr>
            <w:r>
              <w:rPr>
                <w:rFonts w:ascii="Calibri"/>
                <w:sz w:val="15"/>
              </w:rPr>
              <w:t>74.40%</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4"/>
              <w:ind w:right="99"/>
              <w:jc w:val="right"/>
              <w:rPr>
                <w:rFonts w:ascii="Calibri" w:hAnsi="Calibri" w:cs="Calibri" w:eastAsia="Calibri" w:hint="default"/>
                <w:sz w:val="15"/>
                <w:szCs w:val="15"/>
              </w:rPr>
            </w:pPr>
            <w:r>
              <w:rPr>
                <w:rFonts w:ascii="Calibri"/>
                <w:spacing w:val="-1"/>
                <w:sz w:val="15"/>
              </w:rPr>
              <w:t>401,622.35</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4"/>
              <w:ind w:left="355" w:right="0"/>
              <w:jc w:val="left"/>
              <w:rPr>
                <w:rFonts w:ascii="Calibri" w:hAnsi="Calibri" w:cs="Calibri" w:eastAsia="Calibri" w:hint="default"/>
                <w:sz w:val="15"/>
                <w:szCs w:val="15"/>
              </w:rPr>
            </w:pPr>
            <w:r>
              <w:rPr>
                <w:rFonts w:ascii="Calibri"/>
                <w:sz w:val="15"/>
              </w:rPr>
              <w:t>1.00%</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4"/>
              <w:ind w:right="99"/>
              <w:jc w:val="right"/>
              <w:rPr>
                <w:rFonts w:ascii="Calibri" w:hAnsi="Calibri" w:cs="Calibri" w:eastAsia="Calibri" w:hint="default"/>
                <w:sz w:val="15"/>
                <w:szCs w:val="15"/>
              </w:rPr>
            </w:pPr>
            <w:r>
              <w:rPr>
                <w:rFonts w:ascii="Calibri"/>
                <w:spacing w:val="-1"/>
                <w:sz w:val="15"/>
              </w:rPr>
              <w:t>34,851,088.81</w:t>
            </w:r>
          </w:p>
        </w:tc>
        <w:tc>
          <w:tcPr>
            <w:tcW w:w="228" w:type="dxa"/>
            <w:tcBorders>
              <w:top w:val="nil" w:sz="6" w:space="0" w:color="auto"/>
              <w:left w:val="single" w:sz="4" w:space="0" w:color="000000"/>
              <w:bottom w:val="nil" w:sz="6" w:space="0" w:color="auto"/>
              <w:right w:val="nil" w:sz="6" w:space="0" w:color="auto"/>
            </w:tcBorders>
          </w:tcPr>
          <w:p>
            <w:pPr/>
          </w:p>
        </w:tc>
        <w:tc>
          <w:tcPr>
            <w:tcW w:w="61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4"/>
              <w:ind w:right="98"/>
              <w:jc w:val="right"/>
              <w:rPr>
                <w:rFonts w:ascii="Calibri" w:hAnsi="Calibri" w:cs="Calibri" w:eastAsia="Calibri" w:hint="default"/>
                <w:sz w:val="15"/>
                <w:szCs w:val="15"/>
              </w:rPr>
            </w:pPr>
            <w:r>
              <w:rPr>
                <w:rFonts w:ascii="Calibri"/>
                <w:spacing w:val="-1"/>
                <w:sz w:val="15"/>
              </w:rPr>
              <w:t>85.52%</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4"/>
              <w:ind w:right="99"/>
              <w:jc w:val="right"/>
              <w:rPr>
                <w:rFonts w:ascii="Calibri" w:hAnsi="Calibri" w:cs="Calibri" w:eastAsia="Calibri" w:hint="default"/>
                <w:sz w:val="15"/>
                <w:szCs w:val="15"/>
              </w:rPr>
            </w:pPr>
            <w:r>
              <w:rPr>
                <w:rFonts w:ascii="Calibri"/>
                <w:spacing w:val="-1"/>
                <w:sz w:val="15"/>
              </w:rPr>
              <w:t>348,510.89</w:t>
            </w:r>
          </w:p>
        </w:tc>
        <w:tc>
          <w:tcPr>
            <w:tcW w:w="80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104"/>
              <w:ind w:left="213" w:right="0"/>
              <w:jc w:val="center"/>
              <w:rPr>
                <w:rFonts w:ascii="Calibri" w:hAnsi="Calibri" w:cs="Calibri" w:eastAsia="Calibri" w:hint="default"/>
                <w:sz w:val="15"/>
                <w:szCs w:val="15"/>
              </w:rPr>
            </w:pPr>
            <w:r>
              <w:rPr>
                <w:rFonts w:ascii="Calibri"/>
                <w:sz w:val="15"/>
              </w:rPr>
              <w:t>1.00%</w:t>
            </w:r>
          </w:p>
        </w:tc>
      </w:tr>
      <w:tr>
        <w:trPr>
          <w:trHeight w:val="89" w:hRule="exact"/>
        </w:trPr>
        <w:tc>
          <w:tcPr>
            <w:tcW w:w="1238" w:type="dxa"/>
            <w:tcBorders>
              <w:top w:val="nil" w:sz="6" w:space="0" w:color="auto"/>
              <w:left w:val="nil" w:sz="6" w:space="0" w:color="auto"/>
              <w:bottom w:val="nil" w:sz="6" w:space="0" w:color="auto"/>
              <w:right w:val="single" w:sz="4" w:space="0" w:color="000000"/>
            </w:tcBorders>
          </w:tcPr>
          <w:p>
            <w:pPr/>
          </w:p>
        </w:tc>
        <w:tc>
          <w:tcPr>
            <w:tcW w:w="1088" w:type="dxa"/>
            <w:tcBorders>
              <w:top w:val="nil" w:sz="6" w:space="0" w:color="auto"/>
              <w:left w:val="single" w:sz="4" w:space="0" w:color="000000"/>
              <w:bottom w:val="nil" w:sz="6" w:space="0" w:color="auto"/>
              <w:right w:val="nil" w:sz="6" w:space="0" w:color="auto"/>
            </w:tcBorders>
          </w:tcPr>
          <w:p>
            <w:pPr/>
          </w:p>
        </w:tc>
        <w:tc>
          <w:tcPr>
            <w:tcW w:w="804" w:type="dxa"/>
            <w:tcBorders>
              <w:top w:val="nil" w:sz="6" w:space="0" w:color="auto"/>
              <w:left w:val="nil" w:sz="6" w:space="0" w:color="auto"/>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228" w:type="dxa"/>
            <w:tcBorders>
              <w:top w:val="nil" w:sz="6" w:space="0" w:color="auto"/>
              <w:left w:val="single" w:sz="4" w:space="0" w:color="000000"/>
              <w:bottom w:val="nil" w:sz="6" w:space="0" w:color="auto"/>
              <w:right w:val="nil" w:sz="6" w:space="0" w:color="auto"/>
            </w:tcBorders>
          </w:tcPr>
          <w:p>
            <w:pPr/>
          </w:p>
        </w:tc>
        <w:tc>
          <w:tcPr>
            <w:tcW w:w="610" w:type="dxa"/>
            <w:tcBorders>
              <w:top w:val="nil" w:sz="6" w:space="0" w:color="auto"/>
              <w:left w:val="nil" w:sz="6" w:space="0" w:color="auto"/>
              <w:bottom w:val="nil" w:sz="6" w:space="0" w:color="auto"/>
              <w:right w:val="single" w:sz="4" w:space="0" w:color="000000"/>
            </w:tcBorders>
          </w:tcPr>
          <w:p>
            <w:pPr/>
          </w:p>
        </w:tc>
        <w:tc>
          <w:tcPr>
            <w:tcW w:w="1013"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nil" w:sz="6" w:space="0" w:color="auto"/>
            </w:tcBorders>
          </w:tcPr>
          <w:p>
            <w:pPr/>
          </w:p>
        </w:tc>
      </w:tr>
      <w:tr>
        <w:trPr>
          <w:trHeight w:val="653" w:hRule="exact"/>
        </w:trPr>
        <w:tc>
          <w:tcPr>
            <w:tcW w:w="1238"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2" w:right="0"/>
              <w:jc w:val="left"/>
              <w:rPr>
                <w:rFonts w:ascii="Calibri" w:hAnsi="Calibri" w:cs="Calibri" w:eastAsia="Calibri" w:hint="default"/>
                <w:sz w:val="18"/>
                <w:szCs w:val="18"/>
              </w:rPr>
            </w:pPr>
            <w:r>
              <w:rPr>
                <w:rFonts w:ascii="Calibri" w:hAnsi="Calibri" w:cs="Calibri" w:eastAsia="Calibri" w:hint="default"/>
                <w:sz w:val="18"/>
                <w:szCs w:val="18"/>
              </w:rPr>
              <w:t>1-2  </w:t>
            </w:r>
            <w:r>
              <w:rPr>
                <w:rFonts w:ascii="宋体" w:hAnsi="宋体" w:cs="宋体" w:eastAsia="宋体" w:hint="default"/>
                <w:sz w:val="18"/>
                <w:szCs w:val="18"/>
              </w:rPr>
              <w:t>年（含</w:t>
            </w:r>
            <w:r>
              <w:rPr>
                <w:rFonts w:ascii="宋体" w:hAnsi="宋体" w:cs="宋体" w:eastAsia="宋体" w:hint="default"/>
                <w:spacing w:val="-34"/>
                <w:sz w:val="18"/>
                <w:szCs w:val="18"/>
              </w:rPr>
              <w:t> </w:t>
            </w:r>
            <w:r>
              <w:rPr>
                <w:rFonts w:ascii="Calibri" w:hAnsi="Calibri" w:cs="Calibri" w:eastAsia="Calibri" w:hint="default"/>
                <w:sz w:val="18"/>
                <w:szCs w:val="18"/>
              </w:rPr>
              <w:t>2</w:t>
            </w:r>
          </w:p>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年）</w:t>
            </w:r>
          </w:p>
        </w:tc>
        <w:tc>
          <w:tcPr>
            <w:tcW w:w="108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right="99"/>
              <w:jc w:val="right"/>
              <w:rPr>
                <w:rFonts w:ascii="Calibri" w:hAnsi="Calibri" w:cs="Calibri" w:eastAsia="Calibri" w:hint="default"/>
                <w:sz w:val="15"/>
                <w:szCs w:val="15"/>
              </w:rPr>
            </w:pPr>
            <w:r>
              <w:rPr>
                <w:rFonts w:ascii="Calibri"/>
                <w:spacing w:val="-1"/>
                <w:sz w:val="15"/>
              </w:rPr>
              <w:t>8,444,491.77</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left="136" w:right="0"/>
              <w:jc w:val="center"/>
              <w:rPr>
                <w:rFonts w:ascii="Calibri" w:hAnsi="Calibri" w:cs="Calibri" w:eastAsia="Calibri" w:hint="default"/>
                <w:sz w:val="15"/>
                <w:szCs w:val="15"/>
              </w:rPr>
            </w:pPr>
            <w:r>
              <w:rPr>
                <w:rFonts w:ascii="Calibri"/>
                <w:sz w:val="15"/>
              </w:rPr>
              <w:t>15.64%</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right="99"/>
              <w:jc w:val="right"/>
              <w:rPr>
                <w:rFonts w:ascii="Calibri" w:hAnsi="Calibri" w:cs="Calibri" w:eastAsia="Calibri" w:hint="default"/>
                <w:sz w:val="15"/>
                <w:szCs w:val="15"/>
              </w:rPr>
            </w:pPr>
            <w:r>
              <w:rPr>
                <w:rFonts w:ascii="Calibri"/>
                <w:spacing w:val="-1"/>
                <w:sz w:val="15"/>
              </w:rPr>
              <w:t>844,449.18</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left="278" w:right="0"/>
              <w:jc w:val="left"/>
              <w:rPr>
                <w:rFonts w:ascii="Calibri" w:hAnsi="Calibri" w:cs="Calibri" w:eastAsia="Calibri" w:hint="default"/>
                <w:sz w:val="15"/>
                <w:szCs w:val="15"/>
              </w:rPr>
            </w:pPr>
            <w:r>
              <w:rPr>
                <w:rFonts w:ascii="Calibri"/>
                <w:sz w:val="15"/>
              </w:rPr>
              <w:t>10.00%</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right="99"/>
              <w:jc w:val="right"/>
              <w:rPr>
                <w:rFonts w:ascii="Calibri" w:hAnsi="Calibri" w:cs="Calibri" w:eastAsia="Calibri" w:hint="default"/>
                <w:sz w:val="15"/>
                <w:szCs w:val="15"/>
              </w:rPr>
            </w:pPr>
            <w:r>
              <w:rPr>
                <w:rFonts w:ascii="Calibri"/>
                <w:spacing w:val="-2"/>
                <w:sz w:val="15"/>
              </w:rPr>
              <w:t>5,297,657.54</w:t>
            </w:r>
          </w:p>
        </w:tc>
        <w:tc>
          <w:tcPr>
            <w:tcW w:w="228" w:type="dxa"/>
            <w:tcBorders>
              <w:top w:val="nil" w:sz="6" w:space="0" w:color="auto"/>
              <w:left w:val="single" w:sz="4" w:space="0" w:color="000000"/>
              <w:bottom w:val="nil" w:sz="6" w:space="0" w:color="auto"/>
              <w:right w:val="nil" w:sz="6" w:space="0" w:color="auto"/>
            </w:tcBorders>
          </w:tcPr>
          <w:p>
            <w:pPr/>
          </w:p>
        </w:tc>
        <w:tc>
          <w:tcPr>
            <w:tcW w:w="61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right="98"/>
              <w:jc w:val="right"/>
              <w:rPr>
                <w:rFonts w:ascii="Calibri" w:hAnsi="Calibri" w:cs="Calibri" w:eastAsia="Calibri" w:hint="default"/>
                <w:sz w:val="15"/>
                <w:szCs w:val="15"/>
              </w:rPr>
            </w:pPr>
            <w:r>
              <w:rPr>
                <w:rFonts w:ascii="Calibri"/>
                <w:spacing w:val="-1"/>
                <w:sz w:val="15"/>
              </w:rPr>
              <w:t>13.00%</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right="99"/>
              <w:jc w:val="right"/>
              <w:rPr>
                <w:rFonts w:ascii="Calibri" w:hAnsi="Calibri" w:cs="Calibri" w:eastAsia="Calibri" w:hint="default"/>
                <w:sz w:val="15"/>
                <w:szCs w:val="15"/>
              </w:rPr>
            </w:pPr>
            <w:r>
              <w:rPr>
                <w:rFonts w:ascii="Calibri"/>
                <w:spacing w:val="-1"/>
                <w:sz w:val="15"/>
              </w:rPr>
              <w:t>529,765.75</w:t>
            </w:r>
          </w:p>
        </w:tc>
        <w:tc>
          <w:tcPr>
            <w:tcW w:w="80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8"/>
              <w:ind w:left="136" w:right="0"/>
              <w:jc w:val="center"/>
              <w:rPr>
                <w:rFonts w:ascii="Calibri" w:hAnsi="Calibri" w:cs="Calibri" w:eastAsia="Calibri" w:hint="default"/>
                <w:sz w:val="15"/>
                <w:szCs w:val="15"/>
              </w:rPr>
            </w:pPr>
            <w:r>
              <w:rPr>
                <w:rFonts w:ascii="Calibri"/>
                <w:sz w:val="15"/>
              </w:rPr>
              <w:t>10.00%</w:t>
            </w:r>
          </w:p>
        </w:tc>
      </w:tr>
      <w:tr>
        <w:trPr>
          <w:trHeight w:val="106" w:hRule="exact"/>
        </w:trPr>
        <w:tc>
          <w:tcPr>
            <w:tcW w:w="1238" w:type="dxa"/>
            <w:tcBorders>
              <w:top w:val="nil" w:sz="6" w:space="0" w:color="auto"/>
              <w:left w:val="nil" w:sz="6" w:space="0" w:color="auto"/>
              <w:bottom w:val="nil" w:sz="6" w:space="0" w:color="auto"/>
              <w:right w:val="single" w:sz="4" w:space="0" w:color="000000"/>
            </w:tcBorders>
          </w:tcPr>
          <w:p>
            <w:pPr/>
          </w:p>
        </w:tc>
        <w:tc>
          <w:tcPr>
            <w:tcW w:w="1088" w:type="dxa"/>
            <w:tcBorders>
              <w:top w:val="nil" w:sz="6" w:space="0" w:color="auto"/>
              <w:left w:val="single" w:sz="4" w:space="0" w:color="000000"/>
              <w:bottom w:val="nil" w:sz="6" w:space="0" w:color="auto"/>
              <w:right w:val="nil" w:sz="6" w:space="0" w:color="auto"/>
            </w:tcBorders>
          </w:tcPr>
          <w:p>
            <w:pPr/>
          </w:p>
        </w:tc>
        <w:tc>
          <w:tcPr>
            <w:tcW w:w="804" w:type="dxa"/>
            <w:tcBorders>
              <w:top w:val="nil" w:sz="6" w:space="0" w:color="auto"/>
              <w:left w:val="nil" w:sz="6" w:space="0" w:color="auto"/>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228" w:type="dxa"/>
            <w:tcBorders>
              <w:top w:val="nil" w:sz="6" w:space="0" w:color="auto"/>
              <w:left w:val="single" w:sz="4" w:space="0" w:color="000000"/>
              <w:bottom w:val="nil" w:sz="6" w:space="0" w:color="auto"/>
              <w:right w:val="nil" w:sz="6" w:space="0" w:color="auto"/>
            </w:tcBorders>
          </w:tcPr>
          <w:p>
            <w:pPr/>
          </w:p>
        </w:tc>
        <w:tc>
          <w:tcPr>
            <w:tcW w:w="610" w:type="dxa"/>
            <w:tcBorders>
              <w:top w:val="nil" w:sz="6" w:space="0" w:color="auto"/>
              <w:left w:val="nil" w:sz="6" w:space="0" w:color="auto"/>
              <w:bottom w:val="nil" w:sz="6" w:space="0" w:color="auto"/>
              <w:right w:val="single" w:sz="4" w:space="0" w:color="000000"/>
            </w:tcBorders>
          </w:tcPr>
          <w:p>
            <w:pPr/>
          </w:p>
        </w:tc>
        <w:tc>
          <w:tcPr>
            <w:tcW w:w="1013"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nil" w:sz="6" w:space="0" w:color="auto"/>
            </w:tcBorders>
          </w:tcPr>
          <w:p>
            <w:pPr/>
          </w:p>
        </w:tc>
      </w:tr>
      <w:tr>
        <w:trPr>
          <w:trHeight w:val="653" w:hRule="exact"/>
        </w:trPr>
        <w:tc>
          <w:tcPr>
            <w:tcW w:w="1238" w:type="dxa"/>
            <w:tcBorders>
              <w:top w:val="nil" w:sz="6" w:space="0" w:color="auto"/>
              <w:left w:val="nil" w:sz="6" w:space="0" w:color="auto"/>
              <w:bottom w:val="nil" w:sz="6" w:space="0" w:color="auto"/>
              <w:right w:val="single" w:sz="4" w:space="0" w:color="000000"/>
            </w:tcBorders>
          </w:tcPr>
          <w:p>
            <w:pPr>
              <w:pStyle w:val="TableParagraph"/>
              <w:spacing w:line="240" w:lineRule="auto" w:before="40"/>
              <w:ind w:left="122" w:right="0"/>
              <w:jc w:val="left"/>
              <w:rPr>
                <w:rFonts w:ascii="Calibri" w:hAnsi="Calibri" w:cs="Calibri" w:eastAsia="Calibri" w:hint="default"/>
                <w:sz w:val="18"/>
                <w:szCs w:val="18"/>
              </w:rPr>
            </w:pPr>
            <w:r>
              <w:rPr>
                <w:rFonts w:ascii="Calibri" w:hAnsi="Calibri" w:cs="Calibri" w:eastAsia="Calibri" w:hint="default"/>
                <w:sz w:val="18"/>
                <w:szCs w:val="18"/>
              </w:rPr>
              <w:t>2-3  </w:t>
            </w:r>
            <w:r>
              <w:rPr>
                <w:rFonts w:ascii="宋体" w:hAnsi="宋体" w:cs="宋体" w:eastAsia="宋体" w:hint="default"/>
                <w:sz w:val="18"/>
                <w:szCs w:val="18"/>
              </w:rPr>
              <w:t>年（含</w:t>
            </w:r>
            <w:r>
              <w:rPr>
                <w:rFonts w:ascii="宋体" w:hAnsi="宋体" w:cs="宋体" w:eastAsia="宋体" w:hint="default"/>
                <w:spacing w:val="-34"/>
                <w:sz w:val="18"/>
                <w:szCs w:val="18"/>
              </w:rPr>
              <w:t> </w:t>
            </w:r>
            <w:r>
              <w:rPr>
                <w:rFonts w:ascii="Calibri" w:hAnsi="Calibri" w:cs="Calibri" w:eastAsia="Calibri" w:hint="default"/>
                <w:sz w:val="18"/>
                <w:szCs w:val="18"/>
              </w:rPr>
              <w:t>3</w:t>
            </w:r>
          </w:p>
          <w:p>
            <w:pPr>
              <w:pStyle w:val="TableParagraph"/>
              <w:spacing w:line="240" w:lineRule="auto" w:before="116"/>
              <w:ind w:left="122" w:right="0"/>
              <w:jc w:val="left"/>
              <w:rPr>
                <w:rFonts w:ascii="宋体" w:hAnsi="宋体" w:cs="宋体" w:eastAsia="宋体" w:hint="default"/>
                <w:sz w:val="18"/>
                <w:szCs w:val="18"/>
              </w:rPr>
            </w:pPr>
            <w:r>
              <w:rPr>
                <w:rFonts w:ascii="宋体" w:hAnsi="宋体" w:cs="宋体" w:eastAsia="宋体" w:hint="default"/>
                <w:sz w:val="18"/>
                <w:szCs w:val="18"/>
              </w:rPr>
              <w:t>年）</w:t>
            </w:r>
          </w:p>
        </w:tc>
        <w:tc>
          <w:tcPr>
            <w:tcW w:w="108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9"/>
              <w:ind w:right="102"/>
              <w:jc w:val="right"/>
              <w:rPr>
                <w:rFonts w:ascii="Calibri" w:hAnsi="Calibri" w:cs="Calibri" w:eastAsia="Calibri" w:hint="default"/>
                <w:sz w:val="15"/>
                <w:szCs w:val="15"/>
              </w:rPr>
            </w:pPr>
            <w:r>
              <w:rPr>
                <w:rFonts w:ascii="Calibri"/>
                <w:spacing w:val="-1"/>
                <w:sz w:val="15"/>
              </w:rPr>
              <w:t>5,132,965.98</w:t>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9"/>
              <w:ind w:left="213" w:right="0"/>
              <w:jc w:val="center"/>
              <w:rPr>
                <w:rFonts w:ascii="Calibri" w:hAnsi="Calibri" w:cs="Calibri" w:eastAsia="Calibri" w:hint="default"/>
                <w:sz w:val="15"/>
                <w:szCs w:val="15"/>
              </w:rPr>
            </w:pPr>
            <w:r>
              <w:rPr>
                <w:rFonts w:ascii="Calibri"/>
                <w:sz w:val="15"/>
              </w:rPr>
              <w:t>9.51%</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9"/>
              <w:ind w:left="100" w:right="0"/>
              <w:jc w:val="left"/>
              <w:rPr>
                <w:rFonts w:ascii="Calibri" w:hAnsi="Calibri" w:cs="Calibri" w:eastAsia="Calibri" w:hint="default"/>
                <w:sz w:val="15"/>
                <w:szCs w:val="15"/>
              </w:rPr>
            </w:pPr>
            <w:r>
              <w:rPr>
                <w:rFonts w:ascii="Calibri"/>
                <w:sz w:val="15"/>
              </w:rPr>
              <w:t>1,539,889.79</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9"/>
              <w:ind w:left="278" w:right="0"/>
              <w:jc w:val="left"/>
              <w:rPr>
                <w:rFonts w:ascii="Calibri" w:hAnsi="Calibri" w:cs="Calibri" w:eastAsia="Calibri" w:hint="default"/>
                <w:sz w:val="15"/>
                <w:szCs w:val="15"/>
              </w:rPr>
            </w:pPr>
            <w:r>
              <w:rPr>
                <w:rFonts w:ascii="Calibri"/>
                <w:sz w:val="15"/>
              </w:rPr>
              <w:t>30.00%</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9"/>
              <w:ind w:right="98"/>
              <w:jc w:val="right"/>
              <w:rPr>
                <w:rFonts w:ascii="Calibri" w:hAnsi="Calibri" w:cs="Calibri" w:eastAsia="Calibri" w:hint="default"/>
                <w:sz w:val="15"/>
                <w:szCs w:val="15"/>
              </w:rPr>
            </w:pPr>
            <w:r>
              <w:rPr>
                <w:rFonts w:ascii="Calibri"/>
                <w:spacing w:val="-1"/>
                <w:sz w:val="15"/>
              </w:rPr>
              <w:t>601,532.80</w:t>
            </w:r>
          </w:p>
        </w:tc>
        <w:tc>
          <w:tcPr>
            <w:tcW w:w="228" w:type="dxa"/>
            <w:tcBorders>
              <w:top w:val="nil" w:sz="6" w:space="0" w:color="auto"/>
              <w:left w:val="single" w:sz="4" w:space="0" w:color="000000"/>
              <w:bottom w:val="nil" w:sz="6" w:space="0" w:color="auto"/>
              <w:right w:val="nil" w:sz="6" w:space="0" w:color="auto"/>
            </w:tcBorders>
          </w:tcPr>
          <w:p>
            <w:pPr/>
          </w:p>
        </w:tc>
        <w:tc>
          <w:tcPr>
            <w:tcW w:w="61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9"/>
              <w:ind w:right="98"/>
              <w:jc w:val="right"/>
              <w:rPr>
                <w:rFonts w:ascii="Calibri" w:hAnsi="Calibri" w:cs="Calibri" w:eastAsia="Calibri" w:hint="default"/>
                <w:sz w:val="15"/>
                <w:szCs w:val="15"/>
              </w:rPr>
            </w:pPr>
            <w:r>
              <w:rPr>
                <w:rFonts w:ascii="Calibri"/>
                <w:spacing w:val="-1"/>
                <w:sz w:val="15"/>
              </w:rPr>
              <w:t>1.48%</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9"/>
              <w:ind w:right="99"/>
              <w:jc w:val="right"/>
              <w:rPr>
                <w:rFonts w:ascii="Calibri" w:hAnsi="Calibri" w:cs="Calibri" w:eastAsia="Calibri" w:hint="default"/>
                <w:sz w:val="15"/>
                <w:szCs w:val="15"/>
              </w:rPr>
            </w:pPr>
            <w:r>
              <w:rPr>
                <w:rFonts w:ascii="Calibri"/>
                <w:spacing w:val="-1"/>
                <w:sz w:val="15"/>
              </w:rPr>
              <w:t>180,459.84</w:t>
            </w:r>
          </w:p>
        </w:tc>
        <w:tc>
          <w:tcPr>
            <w:tcW w:w="80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4"/>
                <w:szCs w:val="14"/>
              </w:rPr>
            </w:pPr>
          </w:p>
          <w:p>
            <w:pPr>
              <w:pStyle w:val="TableParagraph"/>
              <w:spacing w:line="240" w:lineRule="auto" w:before="99"/>
              <w:ind w:left="136" w:right="0"/>
              <w:jc w:val="center"/>
              <w:rPr>
                <w:rFonts w:ascii="Calibri" w:hAnsi="Calibri" w:cs="Calibri" w:eastAsia="Calibri" w:hint="default"/>
                <w:sz w:val="15"/>
                <w:szCs w:val="15"/>
              </w:rPr>
            </w:pPr>
            <w:r>
              <w:rPr>
                <w:rFonts w:ascii="Calibri"/>
                <w:sz w:val="15"/>
              </w:rPr>
              <w:t>30.00%</w:t>
            </w:r>
          </w:p>
        </w:tc>
      </w:tr>
      <w:tr>
        <w:trPr>
          <w:trHeight w:val="106" w:hRule="exact"/>
        </w:trPr>
        <w:tc>
          <w:tcPr>
            <w:tcW w:w="1238" w:type="dxa"/>
            <w:tcBorders>
              <w:top w:val="nil" w:sz="6" w:space="0" w:color="auto"/>
              <w:left w:val="nil" w:sz="6" w:space="0" w:color="auto"/>
              <w:bottom w:val="nil" w:sz="6" w:space="0" w:color="auto"/>
              <w:right w:val="single" w:sz="4" w:space="0" w:color="000000"/>
            </w:tcBorders>
          </w:tcPr>
          <w:p>
            <w:pPr/>
          </w:p>
        </w:tc>
        <w:tc>
          <w:tcPr>
            <w:tcW w:w="1088" w:type="dxa"/>
            <w:tcBorders>
              <w:top w:val="nil" w:sz="6" w:space="0" w:color="auto"/>
              <w:left w:val="single" w:sz="4" w:space="0" w:color="000000"/>
              <w:bottom w:val="nil" w:sz="6" w:space="0" w:color="auto"/>
              <w:right w:val="nil" w:sz="6" w:space="0" w:color="auto"/>
            </w:tcBorders>
          </w:tcPr>
          <w:p>
            <w:pPr/>
          </w:p>
        </w:tc>
        <w:tc>
          <w:tcPr>
            <w:tcW w:w="804" w:type="dxa"/>
            <w:tcBorders>
              <w:top w:val="nil" w:sz="6" w:space="0" w:color="auto"/>
              <w:left w:val="nil" w:sz="6" w:space="0" w:color="auto"/>
              <w:bottom w:val="nil" w:sz="6" w:space="0" w:color="auto"/>
              <w:right w:val="single" w:sz="4" w:space="0" w:color="000000"/>
            </w:tcBorders>
          </w:tcPr>
          <w:p>
            <w:pPr/>
          </w:p>
        </w:tc>
        <w:tc>
          <w:tcPr>
            <w:tcW w:w="1010" w:type="dxa"/>
            <w:tcBorders>
              <w:top w:val="nil" w:sz="6" w:space="0" w:color="auto"/>
              <w:left w:val="single" w:sz="4" w:space="0" w:color="000000"/>
              <w:bottom w:val="nil" w:sz="6" w:space="0" w:color="auto"/>
              <w:right w:val="single" w:sz="4" w:space="0" w:color="000000"/>
            </w:tcBorders>
          </w:tcPr>
          <w:p>
            <w:pPr/>
          </w:p>
        </w:tc>
        <w:tc>
          <w:tcPr>
            <w:tcW w:w="840" w:type="dxa"/>
            <w:tcBorders>
              <w:top w:val="nil" w:sz="6" w:space="0" w:color="auto"/>
              <w:left w:val="single" w:sz="4" w:space="0" w:color="000000"/>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228" w:type="dxa"/>
            <w:tcBorders>
              <w:top w:val="nil" w:sz="6" w:space="0" w:color="auto"/>
              <w:left w:val="single" w:sz="4" w:space="0" w:color="000000"/>
              <w:bottom w:val="nil" w:sz="6" w:space="0" w:color="auto"/>
              <w:right w:val="nil" w:sz="6" w:space="0" w:color="auto"/>
            </w:tcBorders>
          </w:tcPr>
          <w:p>
            <w:pPr/>
          </w:p>
        </w:tc>
        <w:tc>
          <w:tcPr>
            <w:tcW w:w="610" w:type="dxa"/>
            <w:tcBorders>
              <w:top w:val="nil" w:sz="6" w:space="0" w:color="auto"/>
              <w:left w:val="nil" w:sz="6" w:space="0" w:color="auto"/>
              <w:bottom w:val="nil" w:sz="6" w:space="0" w:color="auto"/>
              <w:right w:val="single" w:sz="4" w:space="0" w:color="000000"/>
            </w:tcBorders>
          </w:tcPr>
          <w:p>
            <w:pPr/>
          </w:p>
        </w:tc>
        <w:tc>
          <w:tcPr>
            <w:tcW w:w="1013" w:type="dxa"/>
            <w:tcBorders>
              <w:top w:val="nil" w:sz="6" w:space="0" w:color="auto"/>
              <w:left w:val="single" w:sz="4" w:space="0" w:color="000000"/>
              <w:bottom w:val="nil" w:sz="6" w:space="0" w:color="auto"/>
              <w:right w:val="single" w:sz="4" w:space="0" w:color="000000"/>
            </w:tcBorders>
          </w:tcPr>
          <w:p>
            <w:pPr/>
          </w:p>
        </w:tc>
        <w:tc>
          <w:tcPr>
            <w:tcW w:w="804" w:type="dxa"/>
            <w:tcBorders>
              <w:top w:val="nil" w:sz="6" w:space="0" w:color="auto"/>
              <w:left w:val="single" w:sz="4" w:space="0" w:color="000000"/>
              <w:bottom w:val="nil" w:sz="6" w:space="0" w:color="auto"/>
              <w:right w:val="nil" w:sz="6" w:space="0" w:color="auto"/>
            </w:tcBorders>
          </w:tcPr>
          <w:p>
            <w:pPr/>
          </w:p>
        </w:tc>
      </w:tr>
      <w:tr>
        <w:trPr>
          <w:trHeight w:val="389" w:hRule="exact"/>
        </w:trPr>
        <w:tc>
          <w:tcPr>
            <w:tcW w:w="123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right="432"/>
              <w:jc w:val="righ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年以上</w:t>
            </w:r>
          </w:p>
        </w:tc>
        <w:tc>
          <w:tcPr>
            <w:tcW w:w="1088"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100"/>
              <w:jc w:val="right"/>
              <w:rPr>
                <w:rFonts w:ascii="Calibri" w:hAnsi="Calibri" w:cs="Calibri" w:eastAsia="Calibri" w:hint="default"/>
                <w:sz w:val="15"/>
                <w:szCs w:val="15"/>
              </w:rPr>
            </w:pPr>
            <w:r>
              <w:rPr>
                <w:rFonts w:ascii="Calibri"/>
                <w:spacing w:val="-1"/>
                <w:sz w:val="15"/>
              </w:rPr>
              <w:t>240,963.59</w:t>
            </w:r>
            <w:r>
              <w:rPr>
                <w:rFonts w:ascii="Calibri"/>
                <w:sz w:val="15"/>
              </w:rPr>
            </w:r>
          </w:p>
        </w:tc>
        <w:tc>
          <w:tcPr>
            <w:tcW w:w="804"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213" w:right="0"/>
              <w:jc w:val="center"/>
              <w:rPr>
                <w:rFonts w:ascii="Calibri" w:hAnsi="Calibri" w:cs="Calibri" w:eastAsia="Calibri" w:hint="default"/>
                <w:sz w:val="15"/>
                <w:szCs w:val="15"/>
              </w:rPr>
            </w:pPr>
            <w:r>
              <w:rPr>
                <w:rFonts w:ascii="Calibri"/>
                <w:sz w:val="15"/>
              </w:rPr>
              <w:t>0.45%</w:t>
            </w:r>
          </w:p>
        </w:tc>
        <w:tc>
          <w:tcPr>
            <w:tcW w:w="1010"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122" w:right="0"/>
              <w:jc w:val="left"/>
              <w:rPr>
                <w:rFonts w:ascii="Calibri" w:hAnsi="Calibri" w:cs="Calibri" w:eastAsia="Calibri" w:hint="default"/>
                <w:sz w:val="15"/>
                <w:szCs w:val="15"/>
              </w:rPr>
            </w:pPr>
            <w:r>
              <w:rPr>
                <w:rFonts w:ascii="Calibri"/>
                <w:sz w:val="15"/>
              </w:rPr>
              <w:t>240,963.59</w:t>
            </w:r>
          </w:p>
        </w:tc>
        <w:tc>
          <w:tcPr>
            <w:tcW w:w="840"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left="201" w:right="0"/>
              <w:jc w:val="left"/>
              <w:rPr>
                <w:rFonts w:ascii="Calibri" w:hAnsi="Calibri" w:cs="Calibri" w:eastAsia="Calibri" w:hint="default"/>
                <w:sz w:val="15"/>
                <w:szCs w:val="15"/>
              </w:rPr>
            </w:pPr>
            <w:r>
              <w:rPr>
                <w:rFonts w:ascii="Calibri"/>
                <w:sz w:val="15"/>
              </w:rPr>
              <w:t>100.00%</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98"/>
              <w:jc w:val="right"/>
              <w:rPr>
                <w:rFonts w:ascii="Calibri" w:hAnsi="Calibri" w:cs="Calibri" w:eastAsia="Calibri" w:hint="default"/>
                <w:sz w:val="15"/>
                <w:szCs w:val="15"/>
              </w:rPr>
            </w:pPr>
            <w:r>
              <w:rPr>
                <w:rFonts w:ascii="Calibri"/>
                <w:sz w:val="15"/>
              </w:rPr>
              <w:t>0.00</w:t>
            </w:r>
          </w:p>
        </w:tc>
        <w:tc>
          <w:tcPr>
            <w:tcW w:w="228" w:type="dxa"/>
            <w:tcBorders>
              <w:top w:val="nil" w:sz="6" w:space="0" w:color="auto"/>
              <w:left w:val="single" w:sz="4" w:space="0" w:color="000000"/>
              <w:bottom w:val="nil" w:sz="6" w:space="0" w:color="auto"/>
              <w:right w:val="nil" w:sz="6" w:space="0" w:color="auto"/>
            </w:tcBorders>
          </w:tcPr>
          <w:p>
            <w:pPr/>
          </w:p>
        </w:tc>
        <w:tc>
          <w:tcPr>
            <w:tcW w:w="610" w:type="dxa"/>
            <w:tcBorders>
              <w:top w:val="nil" w:sz="6" w:space="0" w:color="auto"/>
              <w:left w:val="nil" w:sz="6" w:space="0" w:color="auto"/>
              <w:bottom w:val="nil" w:sz="6" w:space="0" w:color="auto"/>
              <w:right w:val="single" w:sz="4" w:space="0" w:color="000000"/>
            </w:tcBorders>
          </w:tcPr>
          <w:p>
            <w:pPr>
              <w:pStyle w:val="TableParagraph"/>
              <w:spacing w:line="240" w:lineRule="auto" w:before="97"/>
              <w:ind w:right="101"/>
              <w:jc w:val="right"/>
              <w:rPr>
                <w:rFonts w:ascii="Calibri" w:hAnsi="Calibri" w:cs="Calibri" w:eastAsia="Calibri" w:hint="default"/>
                <w:sz w:val="15"/>
                <w:szCs w:val="15"/>
              </w:rPr>
            </w:pPr>
            <w:r>
              <w:rPr>
                <w:rFonts w:ascii="Calibri"/>
                <w:spacing w:val="-1"/>
                <w:sz w:val="15"/>
              </w:rPr>
              <w:t>0.00%</w:t>
            </w:r>
          </w:p>
        </w:tc>
        <w:tc>
          <w:tcPr>
            <w:tcW w:w="1013" w:type="dxa"/>
            <w:tcBorders>
              <w:top w:val="nil" w:sz="6" w:space="0" w:color="auto"/>
              <w:left w:val="single" w:sz="4" w:space="0" w:color="000000"/>
              <w:bottom w:val="nil" w:sz="6" w:space="0" w:color="auto"/>
              <w:right w:val="single" w:sz="4" w:space="0" w:color="000000"/>
            </w:tcBorders>
          </w:tcPr>
          <w:p>
            <w:pPr>
              <w:pStyle w:val="TableParagraph"/>
              <w:spacing w:line="240" w:lineRule="auto" w:before="97"/>
              <w:ind w:right="98"/>
              <w:jc w:val="right"/>
              <w:rPr>
                <w:rFonts w:ascii="Calibri" w:hAnsi="Calibri" w:cs="Calibri" w:eastAsia="Calibri" w:hint="default"/>
                <w:sz w:val="15"/>
                <w:szCs w:val="15"/>
              </w:rPr>
            </w:pPr>
            <w:r>
              <w:rPr>
                <w:rFonts w:ascii="Calibri"/>
                <w:sz w:val="15"/>
              </w:rPr>
              <w:t>0.00</w:t>
            </w:r>
          </w:p>
        </w:tc>
        <w:tc>
          <w:tcPr>
            <w:tcW w:w="804"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left="208" w:right="0"/>
              <w:jc w:val="center"/>
              <w:rPr>
                <w:rFonts w:ascii="Calibri" w:hAnsi="Calibri" w:cs="Calibri" w:eastAsia="Calibri" w:hint="default"/>
                <w:sz w:val="15"/>
                <w:szCs w:val="15"/>
              </w:rPr>
            </w:pPr>
            <w:r>
              <w:rPr>
                <w:rFonts w:ascii="Calibri"/>
                <w:sz w:val="15"/>
              </w:rPr>
              <w:t>0.00%</w:t>
            </w:r>
          </w:p>
        </w:tc>
      </w:tr>
      <w:tr>
        <w:trPr>
          <w:trHeight w:val="386" w:hRule="exact"/>
        </w:trPr>
        <w:tc>
          <w:tcPr>
            <w:tcW w:w="1238"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right="425"/>
              <w:jc w:val="right"/>
              <w:rPr>
                <w:rFonts w:ascii="宋体" w:hAnsi="宋体" w:cs="宋体" w:eastAsia="宋体" w:hint="default"/>
                <w:sz w:val="18"/>
                <w:szCs w:val="18"/>
              </w:rPr>
            </w:pPr>
            <w:r>
              <w:rPr>
                <w:rFonts w:ascii="宋体" w:hAnsi="宋体" w:cs="宋体" w:eastAsia="宋体" w:hint="default"/>
                <w:sz w:val="18"/>
                <w:szCs w:val="18"/>
              </w:rPr>
              <w:t>合计</w:t>
            </w:r>
          </w:p>
        </w:tc>
        <w:tc>
          <w:tcPr>
            <w:tcW w:w="10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right="99"/>
              <w:jc w:val="right"/>
              <w:rPr>
                <w:rFonts w:ascii="Calibri" w:hAnsi="Calibri" w:cs="Calibri" w:eastAsia="Calibri" w:hint="default"/>
                <w:sz w:val="15"/>
                <w:szCs w:val="15"/>
              </w:rPr>
            </w:pPr>
            <w:r>
              <w:rPr>
                <w:rFonts w:ascii="Calibri"/>
                <w:spacing w:val="-1"/>
                <w:sz w:val="15"/>
              </w:rPr>
              <w:t>53,980,656.21</w:t>
            </w:r>
          </w:p>
        </w:tc>
        <w:tc>
          <w:tcPr>
            <w:tcW w:w="80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left="254" w:right="0"/>
              <w:jc w:val="center"/>
              <w:rPr>
                <w:rFonts w:ascii="Calibri" w:hAnsi="Calibri" w:cs="Calibri" w:eastAsia="Calibri" w:hint="default"/>
                <w:sz w:val="15"/>
                <w:szCs w:val="15"/>
              </w:rPr>
            </w:pPr>
            <w:r>
              <w:rPr>
                <w:rFonts w:ascii="Calibri"/>
                <w:sz w:val="15"/>
              </w:rPr>
              <w:t>100%</w:t>
            </w:r>
          </w:p>
        </w:tc>
        <w:tc>
          <w:tcPr>
            <w:tcW w:w="10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left="105" w:right="0"/>
              <w:jc w:val="left"/>
              <w:rPr>
                <w:rFonts w:ascii="Calibri" w:hAnsi="Calibri" w:cs="Calibri" w:eastAsia="Calibri" w:hint="default"/>
                <w:sz w:val="15"/>
                <w:szCs w:val="15"/>
              </w:rPr>
            </w:pPr>
            <w:r>
              <w:rPr>
                <w:rFonts w:ascii="Calibri"/>
                <w:sz w:val="15"/>
              </w:rPr>
              <w:t>3,026,924.91</w:t>
            </w:r>
          </w:p>
        </w:tc>
        <w:tc>
          <w:tcPr>
            <w:tcW w:w="84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2"/>
              <w:ind w:left="352" w:right="0"/>
              <w:jc w:val="left"/>
              <w:rPr>
                <w:rFonts w:ascii="Calibri" w:hAnsi="Calibri" w:cs="Calibri" w:eastAsia="Calibri" w:hint="default"/>
                <w:sz w:val="15"/>
                <w:szCs w:val="15"/>
              </w:rPr>
            </w:pPr>
            <w:r>
              <w:rPr>
                <w:rFonts w:ascii="Calibri"/>
                <w:sz w:val="15"/>
              </w:rPr>
              <w:t>5.61%</w:t>
            </w:r>
          </w:p>
        </w:tc>
        <w:tc>
          <w:tcPr>
            <w:tcW w:w="10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right="99"/>
              <w:jc w:val="right"/>
              <w:rPr>
                <w:rFonts w:ascii="Calibri" w:hAnsi="Calibri" w:cs="Calibri" w:eastAsia="Calibri" w:hint="default"/>
                <w:sz w:val="15"/>
                <w:szCs w:val="15"/>
              </w:rPr>
            </w:pPr>
            <w:r>
              <w:rPr>
                <w:rFonts w:ascii="Calibri"/>
                <w:spacing w:val="-1"/>
                <w:sz w:val="15"/>
              </w:rPr>
              <w:t>40,750,279.15</w:t>
            </w:r>
          </w:p>
        </w:tc>
        <w:tc>
          <w:tcPr>
            <w:tcW w:w="228" w:type="dxa"/>
            <w:tcBorders>
              <w:top w:val="nil" w:sz="6" w:space="0" w:color="auto"/>
              <w:left w:val="single" w:sz="4" w:space="0" w:color="000000"/>
              <w:bottom w:val="single" w:sz="12" w:space="0" w:color="000000"/>
              <w:right w:val="nil" w:sz="6" w:space="0" w:color="auto"/>
            </w:tcBorders>
          </w:tcPr>
          <w:p>
            <w:pPr/>
          </w:p>
        </w:tc>
        <w:tc>
          <w:tcPr>
            <w:tcW w:w="610" w:type="dxa"/>
            <w:tcBorders>
              <w:top w:val="nil" w:sz="6" w:space="0" w:color="auto"/>
              <w:left w:val="nil" w:sz="6" w:space="0" w:color="auto"/>
              <w:bottom w:val="single" w:sz="12" w:space="0" w:color="000000"/>
              <w:right w:val="single" w:sz="4" w:space="0" w:color="000000"/>
            </w:tcBorders>
          </w:tcPr>
          <w:p>
            <w:pPr>
              <w:pStyle w:val="TableParagraph"/>
              <w:spacing w:line="240" w:lineRule="auto" w:before="123"/>
              <w:ind w:left="-24" w:right="98"/>
              <w:jc w:val="right"/>
              <w:rPr>
                <w:rFonts w:ascii="Calibri" w:hAnsi="Calibri" w:cs="Calibri" w:eastAsia="Calibri" w:hint="default"/>
                <w:sz w:val="15"/>
                <w:szCs w:val="15"/>
              </w:rPr>
            </w:pPr>
            <w:r>
              <w:rPr>
                <w:rFonts w:ascii="Calibri"/>
                <w:spacing w:val="-1"/>
                <w:sz w:val="15"/>
              </w:rPr>
              <w:t>100.00%</w:t>
            </w:r>
          </w:p>
        </w:tc>
        <w:tc>
          <w:tcPr>
            <w:tcW w:w="10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3"/>
              <w:ind w:right="100"/>
              <w:jc w:val="right"/>
              <w:rPr>
                <w:rFonts w:ascii="Calibri" w:hAnsi="Calibri" w:cs="Calibri" w:eastAsia="Calibri" w:hint="default"/>
                <w:sz w:val="15"/>
                <w:szCs w:val="15"/>
              </w:rPr>
            </w:pPr>
            <w:r>
              <w:rPr>
                <w:rFonts w:ascii="Calibri"/>
                <w:spacing w:val="-1"/>
                <w:sz w:val="15"/>
              </w:rPr>
              <w:t>1,058,736.48</w:t>
            </w:r>
            <w:r>
              <w:rPr>
                <w:rFonts w:ascii="Calibri"/>
                <w:sz w:val="15"/>
              </w:rPr>
            </w:r>
          </w:p>
        </w:tc>
        <w:tc>
          <w:tcPr>
            <w:tcW w:w="804" w:type="dxa"/>
            <w:tcBorders>
              <w:top w:val="nil" w:sz="6" w:space="0" w:color="auto"/>
              <w:left w:val="single" w:sz="4" w:space="0" w:color="000000"/>
              <w:bottom w:val="single" w:sz="12" w:space="0" w:color="000000"/>
              <w:right w:val="nil" w:sz="6" w:space="0" w:color="auto"/>
            </w:tcBorders>
          </w:tcPr>
          <w:p>
            <w:pPr>
              <w:pStyle w:val="TableParagraph"/>
              <w:spacing w:line="240" w:lineRule="auto" w:before="123"/>
              <w:ind w:left="211" w:right="0"/>
              <w:jc w:val="center"/>
              <w:rPr>
                <w:rFonts w:ascii="Calibri" w:hAnsi="Calibri" w:cs="Calibri" w:eastAsia="Calibri" w:hint="default"/>
                <w:sz w:val="15"/>
                <w:szCs w:val="15"/>
              </w:rPr>
            </w:pPr>
            <w:r>
              <w:rPr>
                <w:rFonts w:ascii="Calibri"/>
                <w:sz w:val="15"/>
              </w:rPr>
              <w:t>2.60%</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495" w:val="left" w:leader="none"/>
        </w:tabs>
        <w:spacing w:before="0"/>
        <w:ind w:left="958" w:right="403" w:firstLine="0"/>
        <w:jc w:val="left"/>
        <w:rPr>
          <w:rFonts w:ascii="宋体" w:hAnsi="宋体" w:cs="宋体" w:eastAsia="宋体" w:hint="default"/>
          <w:sz w:val="21"/>
          <w:szCs w:val="21"/>
        </w:rPr>
      </w:pPr>
      <w:r>
        <w:rPr/>
        <w:pict>
          <v:group style="position:absolute;margin-left:84.624001pt;margin-top:-107.406288pt;width:435.6pt;height:5.3pt;mso-position-horizontal-relative:page;mso-position-vertical-relative:paragraph;z-index:-1187584" coordorigin="1692,-2148" coordsize="8712,106">
            <v:shape style="position:absolute;left:1692;top:-2148;width:2326;height:106" type="#_x0000_t75" stroked="false">
              <v:imagedata r:id="rId596" o:title=""/>
            </v:shape>
            <v:shape style="position:absolute;left:3995;top:-2052;width:809;height:10" type="#_x0000_t75" stroked="false">
              <v:imagedata r:id="rId167" o:title=""/>
            </v:shape>
            <v:shape style="position:absolute;left:4799;top:-2052;width:1015;height:10" type="#_x0000_t75" stroked="false">
              <v:imagedata r:id="rId168" o:title=""/>
            </v:shape>
            <v:shape style="position:absolute;left:5809;top:-2052;width:845;height:10" type="#_x0000_t75" stroked="false">
              <v:imagedata r:id="rId179" o:title=""/>
            </v:shape>
            <v:shape style="position:absolute;left:6649;top:-2052;width:1932;height:10" type="#_x0000_t75" stroked="false">
              <v:imagedata r:id="rId170" o:title=""/>
            </v:shape>
            <v:shape style="position:absolute;left:8577;top:-2052;width:1827;height:10" type="#_x0000_t75" stroked="false">
              <v:imagedata r:id="rId171" o:title=""/>
            </v:shape>
            <w10:wrap type="none"/>
          </v:group>
        </w:pict>
      </w:r>
      <w:r>
        <w:rPr/>
        <w:pict>
          <v:group style="position:absolute;margin-left:84.624001pt;margin-top:-69.456345pt;width:435.6pt;height:5.3pt;mso-position-horizontal-relative:page;mso-position-vertical-relative:paragraph;z-index:-1187560" coordorigin="1692,-1389" coordsize="8712,106">
            <v:shape style="position:absolute;left:1692;top:-1389;width:2326;height:106" type="#_x0000_t75" stroked="false">
              <v:imagedata r:id="rId597" o:title=""/>
            </v:shape>
            <v:shape style="position:absolute;left:3995;top:-1293;width:809;height:10" type="#_x0000_t75" stroked="false">
              <v:imagedata r:id="rId173" o:title=""/>
            </v:shape>
            <v:shape style="position:absolute;left:4799;top:-1293;width:1015;height:10" type="#_x0000_t75" stroked="false">
              <v:imagedata r:id="rId174" o:title=""/>
            </v:shape>
            <v:shape style="position:absolute;left:5809;top:-1293;width:845;height:10" type="#_x0000_t75" stroked="false">
              <v:imagedata r:id="rId186" o:title=""/>
            </v:shape>
            <v:shape style="position:absolute;left:6649;top:-1293;width:1932;height:10" type="#_x0000_t75" stroked="false">
              <v:imagedata r:id="rId176" o:title=""/>
            </v:shape>
            <v:shape style="position:absolute;left:8577;top:-1293;width:1827;height:10" type="#_x0000_t75" stroked="false">
              <v:imagedata r:id="rId177" o:title=""/>
            </v:shape>
            <w10:wrap type="none"/>
          </v:group>
        </w:pict>
      </w:r>
      <w:r>
        <w:rPr/>
        <w:pict>
          <v:group style="position:absolute;margin-left:84.624001pt;margin-top:-45.336338pt;width:435.6pt;height:.5pt;mso-position-horizontal-relative:page;mso-position-vertical-relative:paragraph;z-index:-1187536" coordorigin="1692,-907" coordsize="8712,10">
            <v:shape style="position:absolute;left:1692;top:-907;width:2307;height:10" type="#_x0000_t75" stroked="false">
              <v:imagedata r:id="rId172" o:title=""/>
            </v:shape>
            <v:shape style="position:absolute;left:3995;top:-907;width:809;height:10" type="#_x0000_t75" stroked="false">
              <v:imagedata r:id="rId167" o:title=""/>
            </v:shape>
            <v:shape style="position:absolute;left:4799;top:-907;width:1015;height:10" type="#_x0000_t75" stroked="false">
              <v:imagedata r:id="rId168" o:title=""/>
            </v:shape>
            <v:shape style="position:absolute;left:5809;top:-907;width:845;height:10" type="#_x0000_t75" stroked="false">
              <v:imagedata r:id="rId169" o:title=""/>
            </v:shape>
            <v:shape style="position:absolute;left:6649;top:-907;width:1932;height:10" type="#_x0000_t75" stroked="false">
              <v:imagedata r:id="rId170" o:title=""/>
            </v:shape>
            <v:shape style="position:absolute;left:8577;top:-907;width:1827;height:10" type="#_x0000_t75" stroked="false">
              <v:imagedata r:id="rId171"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应收账款按种类披露</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p>
      <w:pPr>
        <w:spacing w:line="7234" w:lineRule="exact"/>
        <w:ind w:left="103" w:right="0" w:firstLine="0"/>
        <w:rPr>
          <w:rFonts w:ascii="宋体" w:hAnsi="宋体" w:cs="宋体" w:eastAsia="宋体" w:hint="default"/>
          <w:sz w:val="20"/>
          <w:szCs w:val="20"/>
        </w:rPr>
      </w:pPr>
      <w:r>
        <w:rPr>
          <w:rFonts w:ascii="宋体" w:hAnsi="宋体" w:cs="宋体" w:eastAsia="宋体" w:hint="default"/>
          <w:position w:val="-144"/>
          <w:sz w:val="20"/>
          <w:szCs w:val="20"/>
        </w:rPr>
        <w:pict>
          <v:group style="width:428.4pt;height:361.75pt;mso-position-horizontal-relative:char;mso-position-vertical-relative:line" coordorigin="0,0" coordsize="8568,7235">
            <v:group style="position:absolute;left:29;top:14;width:1395;height:2" coordorigin="29,14" coordsize="1395,2">
              <v:shape style="position:absolute;left:29;top:14;width:1395;height:2" coordorigin="29,14" coordsize="1395,0" path="m29,14l1423,14e" filled="false" stroked="true" strokeweight="1.44pt" strokecolor="#000000">
                <v:path arrowok="t"/>
              </v:shape>
              <v:shape style="position:absolute;left:1423;top:29;width:10;height:2" type="#_x0000_t75" stroked="false">
                <v:imagedata r:id="rId592" o:title=""/>
              </v:shape>
            </v:group>
            <v:group style="position:absolute;left:1423;top:14;width:29;height:2" coordorigin="1423,14" coordsize="29,2">
              <v:shape style="position:absolute;left:1423;top:14;width:29;height:2" coordorigin="1423,14" coordsize="29,0" path="m1423,14l1452,14e" filled="false" stroked="true" strokeweight="1.44pt" strokecolor="#000000">
                <v:path arrowok="t"/>
              </v:shape>
            </v:group>
            <v:group style="position:absolute;left:1452;top:14;width:3534;height:2" coordorigin="1452,14" coordsize="3534,2">
              <v:shape style="position:absolute;left:1452;top:14;width:3534;height:2" coordorigin="1452,14" coordsize="3534,0" path="m1452,14l4986,14e" filled="false" stroked="true" strokeweight="1.44pt" strokecolor="#000000">
                <v:path arrowok="t"/>
              </v:shape>
              <v:shape style="position:absolute;left:4986;top:29;width:10;height:2" type="#_x0000_t75" stroked="false">
                <v:imagedata r:id="rId592" o:title=""/>
              </v:shape>
            </v:group>
            <v:group style="position:absolute;left:4986;top:14;width:29;height:2" coordorigin="4986,14" coordsize="29,2">
              <v:shape style="position:absolute;left:4986;top:14;width:29;height:2" coordorigin="4986,14" coordsize="29,0" path="m4986,14l5015,14e" filled="false" stroked="true" strokeweight="1.44pt" strokecolor="#000000">
                <v:path arrowok="t"/>
              </v:shape>
            </v:group>
            <v:group style="position:absolute;left:5015;top:14;width:3538;height:2" coordorigin="5015,14" coordsize="3538,2">
              <v:shape style="position:absolute;left:5015;top:14;width:3538;height:2" coordorigin="5015,14" coordsize="3538,0" path="m5015,14l8553,14e" filled="false" stroked="true" strokeweight="1.44pt" strokecolor="#000000">
                <v:path arrowok="t"/>
              </v:shape>
            </v:group>
            <v:group style="position:absolute;left:1423;top:31;width:10;height:20" coordorigin="1423,31" coordsize="10,20">
              <v:shape style="position:absolute;left:1423;top:31;width:10;height:20" coordorigin="1423,31" coordsize="10,20" path="m1423,50l1433,50,1433,31,1423,31,1423,50xe" filled="true" fillcolor="#000000" stroked="false">
                <v:path arrowok="t"/>
                <v:fill type="solid"/>
              </v:shape>
            </v:group>
            <v:group style="position:absolute;left:1423;top:50;width:10;height:20" coordorigin="1423,50" coordsize="10,20">
              <v:shape style="position:absolute;left:1423;top:50;width:10;height:20" coordorigin="1423,50" coordsize="10,20" path="m1423,70l1433,70,1433,50,1423,50,1423,70xe" filled="true" fillcolor="#000000" stroked="false">
                <v:path arrowok="t"/>
                <v:fill type="solid"/>
              </v:shape>
            </v:group>
            <v:group style="position:absolute;left:1423;top:70;width:10;height:20" coordorigin="1423,70" coordsize="10,20">
              <v:shape style="position:absolute;left:1423;top:70;width:10;height:20" coordorigin="1423,70" coordsize="10,20" path="m1423,89l1433,89,1433,70,1423,70,1423,89xe" filled="true" fillcolor="#000000" stroked="false">
                <v:path arrowok="t"/>
                <v:fill type="solid"/>
              </v:shape>
            </v:group>
            <v:group style="position:absolute;left:1423;top:89;width:10;height:20" coordorigin="1423,89" coordsize="10,20">
              <v:shape style="position:absolute;left:1423;top:89;width:10;height:20" coordorigin="1423,89" coordsize="10,20" path="m1423,108l1433,108,1433,89,1423,89,1423,108xe" filled="true" fillcolor="#000000" stroked="false">
                <v:path arrowok="t"/>
                <v:fill type="solid"/>
              </v:shape>
            </v:group>
            <v:group style="position:absolute;left:1423;top:108;width:10;height:20" coordorigin="1423,108" coordsize="10,20">
              <v:shape style="position:absolute;left:1423;top:108;width:10;height:20" coordorigin="1423,108" coordsize="10,20" path="m1423,127l1433,127,1433,108,1423,108,1423,127xe" filled="true" fillcolor="#000000" stroked="false">
                <v:path arrowok="t"/>
                <v:fill type="solid"/>
              </v:shape>
            </v:group>
            <v:group style="position:absolute;left:1423;top:127;width:10;height:20" coordorigin="1423,127" coordsize="10,20">
              <v:shape style="position:absolute;left:1423;top:127;width:10;height:20" coordorigin="1423,127" coordsize="10,20" path="m1423,146l1433,146,1433,127,1423,127,1423,146xe" filled="true" fillcolor="#000000" stroked="false">
                <v:path arrowok="t"/>
                <v:fill type="solid"/>
              </v:shape>
            </v:group>
            <v:group style="position:absolute;left:1423;top:146;width:10;height:20" coordorigin="1423,146" coordsize="10,20">
              <v:shape style="position:absolute;left:1423;top:146;width:10;height:20" coordorigin="1423,146" coordsize="10,20" path="m1423,166l1433,166,1433,146,1423,146,1423,166xe" filled="true" fillcolor="#000000" stroked="false">
                <v:path arrowok="t"/>
                <v:fill type="solid"/>
              </v:shape>
            </v:group>
            <v:group style="position:absolute;left:1423;top:166;width:10;height:20" coordorigin="1423,166" coordsize="10,20">
              <v:shape style="position:absolute;left:1423;top:166;width:10;height:20" coordorigin="1423,166" coordsize="10,20" path="m1423,185l1433,185,1433,166,1423,166,1423,185xe" filled="true" fillcolor="#000000" stroked="false">
                <v:path arrowok="t"/>
                <v:fill type="solid"/>
              </v:shape>
            </v:group>
            <v:group style="position:absolute;left:1423;top:185;width:10;height:20" coordorigin="1423,185" coordsize="10,20">
              <v:shape style="position:absolute;left:1423;top:185;width:10;height:20" coordorigin="1423,185" coordsize="10,20" path="m1423,204l1433,204,1433,185,1423,185,1423,204xe" filled="true" fillcolor="#000000" stroked="false">
                <v:path arrowok="t"/>
                <v:fill type="solid"/>
              </v:shape>
            </v:group>
            <v:group style="position:absolute;left:1423;top:204;width:10;height:20" coordorigin="1423,204" coordsize="10,20">
              <v:shape style="position:absolute;left:1423;top:204;width:10;height:20" coordorigin="1423,204" coordsize="10,20" path="m1423,223l1433,223,1433,204,1423,204,1423,223xe" filled="true" fillcolor="#000000" stroked="false">
                <v:path arrowok="t"/>
                <v:fill type="solid"/>
              </v:shape>
            </v:group>
            <v:group style="position:absolute;left:1423;top:223;width:10;height:20" coordorigin="1423,223" coordsize="10,20">
              <v:shape style="position:absolute;left:1423;top:223;width:10;height:20" coordorigin="1423,223" coordsize="10,20" path="m1423,242l1433,242,1433,223,1423,223,1423,242xe" filled="true" fillcolor="#000000" stroked="false">
                <v:path arrowok="t"/>
                <v:fill type="solid"/>
              </v:shape>
            </v:group>
            <v:group style="position:absolute;left:1423;top:242;width:10;height:20" coordorigin="1423,242" coordsize="10,20">
              <v:shape style="position:absolute;left:1423;top:242;width:10;height:20" coordorigin="1423,242" coordsize="10,20" path="m1423,262l1433,262,1433,242,1423,242,1423,262xe" filled="true" fillcolor="#000000" stroked="false">
                <v:path arrowok="t"/>
                <v:fill type="solid"/>
              </v:shape>
            </v:group>
            <v:group style="position:absolute;left:1423;top:262;width:10;height:20" coordorigin="1423,262" coordsize="10,20">
              <v:shape style="position:absolute;left:1423;top:262;width:10;height:20" coordorigin="1423,262" coordsize="10,20" path="m1423,281l1433,281,1433,262,1423,262,1423,281xe" filled="true" fillcolor="#000000" stroked="false">
                <v:path arrowok="t"/>
                <v:fill type="solid"/>
              </v:shape>
            </v:group>
            <v:group style="position:absolute;left:1423;top:281;width:10;height:20" coordorigin="1423,281" coordsize="10,20">
              <v:shape style="position:absolute;left:1423;top:281;width:10;height:20" coordorigin="1423,281" coordsize="10,20" path="m1423,300l1433,300,1433,281,1423,281,1423,300xe" filled="true" fillcolor="#000000" stroked="false">
                <v:path arrowok="t"/>
                <v:fill type="solid"/>
              </v:shape>
            </v:group>
            <v:group style="position:absolute;left:1423;top:300;width:10;height:20" coordorigin="1423,300" coordsize="10,20">
              <v:shape style="position:absolute;left:1423;top:300;width:10;height:20" coordorigin="1423,300" coordsize="10,20" path="m1423,319l1433,319,1433,300,1423,300,1423,319xe" filled="true" fillcolor="#000000" stroked="false">
                <v:path arrowok="t"/>
                <v:fill type="solid"/>
              </v:shape>
            </v:group>
            <v:group style="position:absolute;left:1423;top:319;width:10;height:20" coordorigin="1423,319" coordsize="10,20">
              <v:shape style="position:absolute;left:1423;top:319;width:10;height:20" coordorigin="1423,319" coordsize="10,20" path="m1423,338l1433,338,1433,319,1423,319,1423,338xe" filled="true" fillcolor="#000000" stroked="false">
                <v:path arrowok="t"/>
                <v:fill type="solid"/>
              </v:shape>
            </v:group>
            <v:group style="position:absolute;left:1423;top:338;width:10;height:20" coordorigin="1423,338" coordsize="10,20">
              <v:shape style="position:absolute;left:1423;top:338;width:10;height:20" coordorigin="1423,338" coordsize="10,20" path="m1423,358l1433,358,1433,338,1423,338,1423,358xe" filled="true" fillcolor="#000000" stroked="false">
                <v:path arrowok="t"/>
                <v:fill type="solid"/>
              </v:shape>
            </v:group>
            <v:group style="position:absolute;left:1423;top:358;width:10;height:20" coordorigin="1423,358" coordsize="10,20">
              <v:shape style="position:absolute;left:1423;top:358;width:10;height:20" coordorigin="1423,358" coordsize="10,20" path="m1423,377l1433,377,1433,358,1423,358,1423,377xe" filled="true" fillcolor="#000000" stroked="false">
                <v:path arrowok="t"/>
                <v:fill type="solid"/>
              </v:shape>
            </v:group>
            <v:group style="position:absolute;left:1423;top:377;width:10;height:20" coordorigin="1423,377" coordsize="10,20">
              <v:shape style="position:absolute;left:1423;top:377;width:10;height:20" coordorigin="1423,377" coordsize="10,20" path="m1423,396l1433,396,1433,377,1423,377,1423,396xe" filled="true" fillcolor="#000000" stroked="false">
                <v:path arrowok="t"/>
                <v:fill type="solid"/>
              </v:shape>
            </v:group>
            <v:group style="position:absolute;left:1423;top:400;width:10;height:2" coordorigin="1423,400" coordsize="10,2">
              <v:shape style="position:absolute;left:1423;top:400;width:10;height:2" coordorigin="1423,400" coordsize="10,0" path="m1423,400l1433,400e" filled="false" stroked="true" strokeweight=".35999pt" strokecolor="#000000">
                <v:path arrowok="t"/>
              </v:shape>
            </v:group>
            <v:group style="position:absolute;left:4986;top:31;width:10;height:20" coordorigin="4986,31" coordsize="10,20">
              <v:shape style="position:absolute;left:4986;top:31;width:10;height:20" coordorigin="4986,31" coordsize="10,20" path="m4986,50l4995,50,4995,31,4986,31,4986,50xe" filled="true" fillcolor="#000000" stroked="false">
                <v:path arrowok="t"/>
                <v:fill type="solid"/>
              </v:shape>
            </v:group>
            <v:group style="position:absolute;left:4986;top:50;width:10;height:20" coordorigin="4986,50" coordsize="10,20">
              <v:shape style="position:absolute;left:4986;top:50;width:10;height:20" coordorigin="4986,50" coordsize="10,20" path="m4986,70l4995,70,4995,50,4986,50,4986,70xe" filled="true" fillcolor="#000000" stroked="false">
                <v:path arrowok="t"/>
                <v:fill type="solid"/>
              </v:shape>
            </v:group>
            <v:group style="position:absolute;left:4986;top:70;width:10;height:20" coordorigin="4986,70" coordsize="10,20">
              <v:shape style="position:absolute;left:4986;top:70;width:10;height:20" coordorigin="4986,70" coordsize="10,20" path="m4986,89l4995,89,4995,70,4986,70,4986,89xe" filled="true" fillcolor="#000000" stroked="false">
                <v:path arrowok="t"/>
                <v:fill type="solid"/>
              </v:shape>
            </v:group>
            <v:group style="position:absolute;left:4986;top:89;width:10;height:20" coordorigin="4986,89" coordsize="10,20">
              <v:shape style="position:absolute;left:4986;top:89;width:10;height:20" coordorigin="4986,89" coordsize="10,20" path="m4986,108l4995,108,4995,89,4986,89,4986,108xe" filled="true" fillcolor="#000000" stroked="false">
                <v:path arrowok="t"/>
                <v:fill type="solid"/>
              </v:shape>
            </v:group>
            <v:group style="position:absolute;left:4986;top:108;width:10;height:20" coordorigin="4986,108" coordsize="10,20">
              <v:shape style="position:absolute;left:4986;top:108;width:10;height:20" coordorigin="4986,108" coordsize="10,20" path="m4986,127l4995,127,4995,108,4986,108,4986,127xe" filled="true" fillcolor="#000000" stroked="false">
                <v:path arrowok="t"/>
                <v:fill type="solid"/>
              </v:shape>
            </v:group>
            <v:group style="position:absolute;left:4986;top:127;width:10;height:20" coordorigin="4986,127" coordsize="10,20">
              <v:shape style="position:absolute;left:4986;top:127;width:10;height:20" coordorigin="4986,127" coordsize="10,20" path="m4986,146l4995,146,4995,127,4986,127,4986,146xe" filled="true" fillcolor="#000000" stroked="false">
                <v:path arrowok="t"/>
                <v:fill type="solid"/>
              </v:shape>
            </v:group>
            <v:group style="position:absolute;left:4986;top:146;width:10;height:20" coordorigin="4986,146" coordsize="10,20">
              <v:shape style="position:absolute;left:4986;top:146;width:10;height:20" coordorigin="4986,146" coordsize="10,20" path="m4986,166l4995,166,4995,146,4986,146,4986,166xe" filled="true" fillcolor="#000000" stroked="false">
                <v:path arrowok="t"/>
                <v:fill type="solid"/>
              </v:shape>
            </v:group>
            <v:group style="position:absolute;left:4986;top:166;width:10;height:20" coordorigin="4986,166" coordsize="10,20">
              <v:shape style="position:absolute;left:4986;top:166;width:10;height:20" coordorigin="4986,166" coordsize="10,20" path="m4986,185l4995,185,4995,166,4986,166,4986,185xe" filled="true" fillcolor="#000000" stroked="false">
                <v:path arrowok="t"/>
                <v:fill type="solid"/>
              </v:shape>
            </v:group>
            <v:group style="position:absolute;left:4986;top:185;width:10;height:20" coordorigin="4986,185" coordsize="10,20">
              <v:shape style="position:absolute;left:4986;top:185;width:10;height:20" coordorigin="4986,185" coordsize="10,20" path="m4986,204l4995,204,4995,185,4986,185,4986,204xe" filled="true" fillcolor="#000000" stroked="false">
                <v:path arrowok="t"/>
                <v:fill type="solid"/>
              </v:shape>
            </v:group>
            <v:group style="position:absolute;left:4986;top:204;width:10;height:20" coordorigin="4986,204" coordsize="10,20">
              <v:shape style="position:absolute;left:4986;top:204;width:10;height:20" coordorigin="4986,204" coordsize="10,20" path="m4986,223l4995,223,4995,204,4986,204,4986,223xe" filled="true" fillcolor="#000000" stroked="false">
                <v:path arrowok="t"/>
                <v:fill type="solid"/>
              </v:shape>
            </v:group>
            <v:group style="position:absolute;left:4986;top:223;width:10;height:20" coordorigin="4986,223" coordsize="10,20">
              <v:shape style="position:absolute;left:4986;top:223;width:10;height:20" coordorigin="4986,223" coordsize="10,20" path="m4986,242l4995,242,4995,223,4986,223,4986,242xe" filled="true" fillcolor="#000000" stroked="false">
                <v:path arrowok="t"/>
                <v:fill type="solid"/>
              </v:shape>
            </v:group>
            <v:group style="position:absolute;left:4986;top:242;width:10;height:20" coordorigin="4986,242" coordsize="10,20">
              <v:shape style="position:absolute;left:4986;top:242;width:10;height:20" coordorigin="4986,242" coordsize="10,20" path="m4986,262l4995,262,4995,242,4986,242,4986,262xe" filled="true" fillcolor="#000000" stroked="false">
                <v:path arrowok="t"/>
                <v:fill type="solid"/>
              </v:shape>
            </v:group>
            <v:group style="position:absolute;left:4986;top:262;width:10;height:20" coordorigin="4986,262" coordsize="10,20">
              <v:shape style="position:absolute;left:4986;top:262;width:10;height:20" coordorigin="4986,262" coordsize="10,20" path="m4986,281l4995,281,4995,262,4986,262,4986,281xe" filled="true" fillcolor="#000000" stroked="false">
                <v:path arrowok="t"/>
                <v:fill type="solid"/>
              </v:shape>
            </v:group>
            <v:group style="position:absolute;left:4986;top:281;width:10;height:20" coordorigin="4986,281" coordsize="10,20">
              <v:shape style="position:absolute;left:4986;top:281;width:10;height:20" coordorigin="4986,281" coordsize="10,20" path="m4986,300l4995,300,4995,281,4986,281,4986,300xe" filled="true" fillcolor="#000000" stroked="false">
                <v:path arrowok="t"/>
                <v:fill type="solid"/>
              </v:shape>
            </v:group>
            <v:group style="position:absolute;left:4986;top:300;width:10;height:20" coordorigin="4986,300" coordsize="10,20">
              <v:shape style="position:absolute;left:4986;top:300;width:10;height:20" coordorigin="4986,300" coordsize="10,20" path="m4986,319l4995,319,4995,300,4986,300,4986,319xe" filled="true" fillcolor="#000000" stroked="false">
                <v:path arrowok="t"/>
                <v:fill type="solid"/>
              </v:shape>
            </v:group>
            <v:group style="position:absolute;left:4986;top:319;width:10;height:20" coordorigin="4986,319" coordsize="10,20">
              <v:shape style="position:absolute;left:4986;top:319;width:10;height:20" coordorigin="4986,319" coordsize="10,20" path="m4986,338l4995,338,4995,319,4986,319,4986,338xe" filled="true" fillcolor="#000000" stroked="false">
                <v:path arrowok="t"/>
                <v:fill type="solid"/>
              </v:shape>
            </v:group>
            <v:group style="position:absolute;left:4986;top:338;width:10;height:20" coordorigin="4986,338" coordsize="10,20">
              <v:shape style="position:absolute;left:4986;top:338;width:10;height:20" coordorigin="4986,338" coordsize="10,20" path="m4986,358l4995,358,4995,338,4986,338,4986,358xe" filled="true" fillcolor="#000000" stroked="false">
                <v:path arrowok="t"/>
                <v:fill type="solid"/>
              </v:shape>
            </v:group>
            <v:group style="position:absolute;left:4986;top:358;width:10;height:20" coordorigin="4986,358" coordsize="10,20">
              <v:shape style="position:absolute;left:4986;top:358;width:10;height:20" coordorigin="4986,358" coordsize="10,20" path="m4986,377l4995,377,4995,358,4986,358,4986,377xe" filled="true" fillcolor="#000000" stroked="false">
                <v:path arrowok="t"/>
                <v:fill type="solid"/>
              </v:shape>
            </v:group>
            <v:group style="position:absolute;left:4986;top:377;width:10;height:20" coordorigin="4986,377" coordsize="10,20">
              <v:shape style="position:absolute;left:4986;top:377;width:10;height:20" coordorigin="4986,377" coordsize="10,20" path="m4986,396l4995,396,4995,377,4986,377,4986,396xe" filled="true" fillcolor="#000000" stroked="false">
                <v:path arrowok="t"/>
                <v:fill type="solid"/>
              </v:shape>
            </v:group>
            <v:group style="position:absolute;left:4986;top:400;width:10;height:2" coordorigin="4986,400" coordsize="10,2">
              <v:shape style="position:absolute;left:4986;top:400;width:10;height:2" coordorigin="4986,400" coordsize="10,0" path="m4986,400l4995,400e" filled="false" stroked="true" strokeweight=".35999pt" strokecolor="#000000">
                <v:path arrowok="t"/>
              </v:shape>
            </v:group>
            <v:group style="position:absolute;left:1423;top:408;width:10;height:2" coordorigin="1423,408" coordsize="10,2">
              <v:shape style="position:absolute;left:1423;top:408;width:10;height:2" coordorigin="1423,408" coordsize="10,0" path="m1423,408l1433,408e" filled="false" stroked="true" strokeweight=".48001pt" strokecolor="#000000">
                <v:path arrowok="t"/>
              </v:shape>
              <v:shape style="position:absolute;left:1433;top:403;width:1810;height:10" type="#_x0000_t75" stroked="false">
                <v:imagedata r:id="rId188" o:title=""/>
              </v:shape>
              <v:shape style="position:absolute;left:3238;top:403;width:3564;height:10" type="#_x0000_t75" stroked="false">
                <v:imagedata r:id="rId598" o:title=""/>
              </v:shape>
              <v:shape style="position:absolute;left:6798;top:403;width:1755;height:10" type="#_x0000_t75" stroked="false">
                <v:imagedata r:id="rId599" o:title=""/>
              </v:shape>
            </v:group>
            <v:group style="position:absolute;left:1423;top:413;width:10;height:20" coordorigin="1423,413" coordsize="10,20">
              <v:shape style="position:absolute;left:1423;top:413;width:10;height:20" coordorigin="1423,413" coordsize="10,20" path="m1423,432l1433,432,1433,413,1423,413,1423,432xe" filled="true" fillcolor="#000000" stroked="false">
                <v:path arrowok="t"/>
                <v:fill type="solid"/>
              </v:shape>
            </v:group>
            <v:group style="position:absolute;left:1423;top:432;width:10;height:20" coordorigin="1423,432" coordsize="10,20">
              <v:shape style="position:absolute;left:1423;top:432;width:10;height:20" coordorigin="1423,432" coordsize="10,20" path="m1423,451l1433,451,1433,432,1423,432,1423,451xe" filled="true" fillcolor="#000000" stroked="false">
                <v:path arrowok="t"/>
                <v:fill type="solid"/>
              </v:shape>
            </v:group>
            <v:group style="position:absolute;left:1423;top:451;width:10;height:20" coordorigin="1423,451" coordsize="10,20">
              <v:shape style="position:absolute;left:1423;top:451;width:10;height:20" coordorigin="1423,451" coordsize="10,20" path="m1423,470l1433,470,1433,451,1423,451,1423,470xe" filled="true" fillcolor="#000000" stroked="false">
                <v:path arrowok="t"/>
                <v:fill type="solid"/>
              </v:shape>
            </v:group>
            <v:group style="position:absolute;left:1423;top:470;width:10;height:20" coordorigin="1423,470" coordsize="10,20">
              <v:shape style="position:absolute;left:1423;top:470;width:10;height:20" coordorigin="1423,470" coordsize="10,20" path="m1423,490l1433,490,1433,470,1423,470,1423,490xe" filled="true" fillcolor="#000000" stroked="false">
                <v:path arrowok="t"/>
                <v:fill type="solid"/>
              </v:shape>
            </v:group>
            <v:group style="position:absolute;left:1423;top:490;width:10;height:20" coordorigin="1423,490" coordsize="10,20">
              <v:shape style="position:absolute;left:1423;top:490;width:10;height:20" coordorigin="1423,490" coordsize="10,20" path="m1423,509l1433,509,1433,490,1423,490,1423,509xe" filled="true" fillcolor="#000000" stroked="false">
                <v:path arrowok="t"/>
                <v:fill type="solid"/>
              </v:shape>
            </v:group>
            <v:group style="position:absolute;left:1423;top:509;width:10;height:20" coordorigin="1423,509" coordsize="10,20">
              <v:shape style="position:absolute;left:1423;top:509;width:10;height:20" coordorigin="1423,509" coordsize="10,20" path="m1423,528l1433,528,1433,509,1423,509,1423,528xe" filled="true" fillcolor="#000000" stroked="false">
                <v:path arrowok="t"/>
                <v:fill type="solid"/>
              </v:shape>
            </v:group>
            <v:group style="position:absolute;left:1423;top:528;width:10;height:20" coordorigin="1423,528" coordsize="10,20">
              <v:shape style="position:absolute;left:1423;top:528;width:10;height:20" coordorigin="1423,528" coordsize="10,20" path="m1423,547l1433,547,1433,528,1423,528,1423,547xe" filled="true" fillcolor="#000000" stroked="false">
                <v:path arrowok="t"/>
                <v:fill type="solid"/>
              </v:shape>
            </v:group>
            <v:group style="position:absolute;left:1423;top:547;width:10;height:20" coordorigin="1423,547" coordsize="10,20">
              <v:shape style="position:absolute;left:1423;top:547;width:10;height:20" coordorigin="1423,547" coordsize="10,20" path="m1423,566l1433,566,1433,547,1423,547,1423,566xe" filled="true" fillcolor="#000000" stroked="false">
                <v:path arrowok="t"/>
                <v:fill type="solid"/>
              </v:shape>
            </v:group>
            <v:group style="position:absolute;left:1423;top:566;width:10;height:20" coordorigin="1423,566" coordsize="10,20">
              <v:shape style="position:absolute;left:1423;top:566;width:10;height:20" coordorigin="1423,566" coordsize="10,20" path="m1423,586l1433,586,1433,566,1423,566,1423,586xe" filled="true" fillcolor="#000000" stroked="false">
                <v:path arrowok="t"/>
                <v:fill type="solid"/>
              </v:shape>
            </v:group>
            <v:group style="position:absolute;left:1423;top:586;width:10;height:20" coordorigin="1423,586" coordsize="10,20">
              <v:shape style="position:absolute;left:1423;top:586;width:10;height:20" coordorigin="1423,586" coordsize="10,20" path="m1423,605l1433,605,1433,586,1423,586,1423,605xe" filled="true" fillcolor="#000000" stroked="false">
                <v:path arrowok="t"/>
                <v:fill type="solid"/>
              </v:shape>
            </v:group>
            <v:group style="position:absolute;left:1423;top:605;width:10;height:20" coordorigin="1423,605" coordsize="10,20">
              <v:shape style="position:absolute;left:1423;top:605;width:10;height:20" coordorigin="1423,605" coordsize="10,20" path="m1423,624l1433,624,1433,605,1423,605,1423,624xe" filled="true" fillcolor="#000000" stroked="false">
                <v:path arrowok="t"/>
                <v:fill type="solid"/>
              </v:shape>
            </v:group>
            <v:group style="position:absolute;left:1423;top:624;width:10;height:20" coordorigin="1423,624" coordsize="10,20">
              <v:shape style="position:absolute;left:1423;top:624;width:10;height:20" coordorigin="1423,624" coordsize="10,20" path="m1423,643l1433,643,1433,624,1423,624,1423,643xe" filled="true" fillcolor="#000000" stroked="false">
                <v:path arrowok="t"/>
                <v:fill type="solid"/>
              </v:shape>
            </v:group>
            <v:group style="position:absolute;left:1423;top:643;width:10;height:20" coordorigin="1423,643" coordsize="10,20">
              <v:shape style="position:absolute;left:1423;top:643;width:10;height:20" coordorigin="1423,643" coordsize="10,20" path="m1423,662l1433,662,1433,643,1423,643,1423,662xe" filled="true" fillcolor="#000000" stroked="false">
                <v:path arrowok="t"/>
                <v:fill type="solid"/>
              </v:shape>
            </v:group>
            <v:group style="position:absolute;left:1423;top:662;width:10;height:20" coordorigin="1423,662" coordsize="10,20">
              <v:shape style="position:absolute;left:1423;top:662;width:10;height:20" coordorigin="1423,662" coordsize="10,20" path="m1423,682l1433,682,1433,662,1423,662,1423,682xe" filled="true" fillcolor="#000000" stroked="false">
                <v:path arrowok="t"/>
                <v:fill type="solid"/>
              </v:shape>
            </v:group>
            <v:group style="position:absolute;left:1423;top:682;width:10;height:20" coordorigin="1423,682" coordsize="10,20">
              <v:shape style="position:absolute;left:1423;top:682;width:10;height:20" coordorigin="1423,682" coordsize="10,20" path="m1423,701l1433,701,1433,682,1423,682,1423,701xe" filled="true" fillcolor="#000000" stroked="false">
                <v:path arrowok="t"/>
                <v:fill type="solid"/>
              </v:shape>
            </v:group>
            <v:group style="position:absolute;left:1423;top:701;width:10;height:20" coordorigin="1423,701" coordsize="10,20">
              <v:shape style="position:absolute;left:1423;top:701;width:10;height:20" coordorigin="1423,701" coordsize="10,20" path="m1423,720l1433,720,1433,701,1423,701,1423,720xe" filled="true" fillcolor="#000000" stroked="false">
                <v:path arrowok="t"/>
                <v:fill type="solid"/>
              </v:shape>
            </v:group>
            <v:group style="position:absolute;left:1423;top:720;width:10;height:20" coordorigin="1423,720" coordsize="10,20">
              <v:shape style="position:absolute;left:1423;top:720;width:10;height:20" coordorigin="1423,720" coordsize="10,20" path="m1423,739l1433,739,1433,720,1423,720,1423,739xe" filled="true" fillcolor="#000000" stroked="false">
                <v:path arrowok="t"/>
                <v:fill type="solid"/>
              </v:shape>
            </v:group>
            <v:group style="position:absolute;left:1423;top:739;width:10;height:20" coordorigin="1423,739" coordsize="10,20">
              <v:shape style="position:absolute;left:1423;top:739;width:10;height:20" coordorigin="1423,739" coordsize="10,20" path="m1423,758l1433,758,1433,739,1423,739,1423,758xe" filled="true" fillcolor="#000000" stroked="false">
                <v:path arrowok="t"/>
                <v:fill type="solid"/>
              </v:shape>
            </v:group>
            <v:group style="position:absolute;left:1423;top:758;width:10;height:20" coordorigin="1423,758" coordsize="10,20">
              <v:shape style="position:absolute;left:1423;top:758;width:10;height:20" coordorigin="1423,758" coordsize="10,20" path="m1423,778l1433,778,1433,758,1423,758,1423,778xe" filled="true" fillcolor="#000000" stroked="false">
                <v:path arrowok="t"/>
                <v:fill type="solid"/>
              </v:shape>
            </v:group>
            <v:group style="position:absolute;left:1423;top:782;width:10;height:2" coordorigin="1423,782" coordsize="10,2">
              <v:shape style="position:absolute;left:1423;top:782;width:10;height:2" coordorigin="1423,782" coordsize="10,0" path="m1423,782l1433,782e" filled="false" stroked="true" strokeweight=".48001pt" strokecolor="#000000">
                <v:path arrowok="t"/>
              </v:shape>
            </v:group>
            <v:group style="position:absolute;left:3243;top:413;width:10;height:20" coordorigin="3243,413" coordsize="10,20">
              <v:shape style="position:absolute;left:3243;top:413;width:10;height:20" coordorigin="3243,413" coordsize="10,20" path="m3243,432l3253,432,3253,413,3243,413,3243,432xe" filled="true" fillcolor="#000000" stroked="false">
                <v:path arrowok="t"/>
                <v:fill type="solid"/>
              </v:shape>
            </v:group>
            <v:group style="position:absolute;left:3243;top:432;width:10;height:20" coordorigin="3243,432" coordsize="10,20">
              <v:shape style="position:absolute;left:3243;top:432;width:10;height:20" coordorigin="3243,432" coordsize="10,20" path="m3243,451l3253,451,3253,432,3243,432,3243,451xe" filled="true" fillcolor="#000000" stroked="false">
                <v:path arrowok="t"/>
                <v:fill type="solid"/>
              </v:shape>
            </v:group>
            <v:group style="position:absolute;left:3243;top:451;width:10;height:20" coordorigin="3243,451" coordsize="10,20">
              <v:shape style="position:absolute;left:3243;top:451;width:10;height:20" coordorigin="3243,451" coordsize="10,20" path="m3243,470l3253,470,3253,451,3243,451,3243,470xe" filled="true" fillcolor="#000000" stroked="false">
                <v:path arrowok="t"/>
                <v:fill type="solid"/>
              </v:shape>
            </v:group>
            <v:group style="position:absolute;left:3243;top:470;width:10;height:20" coordorigin="3243,470" coordsize="10,20">
              <v:shape style="position:absolute;left:3243;top:470;width:10;height:20" coordorigin="3243,470" coordsize="10,20" path="m3243,490l3253,490,3253,470,3243,470,3243,490xe" filled="true" fillcolor="#000000" stroked="false">
                <v:path arrowok="t"/>
                <v:fill type="solid"/>
              </v:shape>
            </v:group>
            <v:group style="position:absolute;left:3243;top:490;width:10;height:20" coordorigin="3243,490" coordsize="10,20">
              <v:shape style="position:absolute;left:3243;top:490;width:10;height:20" coordorigin="3243,490" coordsize="10,20" path="m3243,509l3253,509,3253,490,3243,490,3243,509xe" filled="true" fillcolor="#000000" stroked="false">
                <v:path arrowok="t"/>
                <v:fill type="solid"/>
              </v:shape>
            </v:group>
            <v:group style="position:absolute;left:3243;top:509;width:10;height:20" coordorigin="3243,509" coordsize="10,20">
              <v:shape style="position:absolute;left:3243;top:509;width:10;height:20" coordorigin="3243,509" coordsize="10,20" path="m3243,528l3253,528,3253,509,3243,509,3243,528xe" filled="true" fillcolor="#000000" stroked="false">
                <v:path arrowok="t"/>
                <v:fill type="solid"/>
              </v:shape>
            </v:group>
            <v:group style="position:absolute;left:3243;top:528;width:10;height:20" coordorigin="3243,528" coordsize="10,20">
              <v:shape style="position:absolute;left:3243;top:528;width:10;height:20" coordorigin="3243,528" coordsize="10,20" path="m3243,547l3253,547,3253,528,3243,528,3243,547xe" filled="true" fillcolor="#000000" stroked="false">
                <v:path arrowok="t"/>
                <v:fill type="solid"/>
              </v:shape>
            </v:group>
            <v:group style="position:absolute;left:3243;top:547;width:10;height:20" coordorigin="3243,547" coordsize="10,20">
              <v:shape style="position:absolute;left:3243;top:547;width:10;height:20" coordorigin="3243,547" coordsize="10,20" path="m3243,566l3253,566,3253,547,3243,547,3243,566xe" filled="true" fillcolor="#000000" stroked="false">
                <v:path arrowok="t"/>
                <v:fill type="solid"/>
              </v:shape>
            </v:group>
            <v:group style="position:absolute;left:3243;top:566;width:10;height:20" coordorigin="3243,566" coordsize="10,20">
              <v:shape style="position:absolute;left:3243;top:566;width:10;height:20" coordorigin="3243,566" coordsize="10,20" path="m3243,586l3253,586,3253,566,3243,566,3243,586xe" filled="true" fillcolor="#000000" stroked="false">
                <v:path arrowok="t"/>
                <v:fill type="solid"/>
              </v:shape>
            </v:group>
            <v:group style="position:absolute;left:3243;top:586;width:10;height:20" coordorigin="3243,586" coordsize="10,20">
              <v:shape style="position:absolute;left:3243;top:586;width:10;height:20" coordorigin="3243,586" coordsize="10,20" path="m3243,605l3253,605,3253,586,3243,586,3243,605xe" filled="true" fillcolor="#000000" stroked="false">
                <v:path arrowok="t"/>
                <v:fill type="solid"/>
              </v:shape>
            </v:group>
            <v:group style="position:absolute;left:3243;top:605;width:10;height:20" coordorigin="3243,605" coordsize="10,20">
              <v:shape style="position:absolute;left:3243;top:605;width:10;height:20" coordorigin="3243,605" coordsize="10,20" path="m3243,624l3253,624,3253,605,3243,605,3243,624xe" filled="true" fillcolor="#000000" stroked="false">
                <v:path arrowok="t"/>
                <v:fill type="solid"/>
              </v:shape>
            </v:group>
            <v:group style="position:absolute;left:3243;top:624;width:10;height:20" coordorigin="3243,624" coordsize="10,20">
              <v:shape style="position:absolute;left:3243;top:624;width:10;height:20" coordorigin="3243,624" coordsize="10,20" path="m3243,643l3253,643,3253,624,3243,624,3243,643xe" filled="true" fillcolor="#000000" stroked="false">
                <v:path arrowok="t"/>
                <v:fill type="solid"/>
              </v:shape>
            </v:group>
            <v:group style="position:absolute;left:3243;top:643;width:10;height:20" coordorigin="3243,643" coordsize="10,20">
              <v:shape style="position:absolute;left:3243;top:643;width:10;height:20" coordorigin="3243,643" coordsize="10,20" path="m3243,662l3253,662,3253,643,3243,643,3243,662xe" filled="true" fillcolor="#000000" stroked="false">
                <v:path arrowok="t"/>
                <v:fill type="solid"/>
              </v:shape>
            </v:group>
            <v:group style="position:absolute;left:3243;top:662;width:10;height:20" coordorigin="3243,662" coordsize="10,20">
              <v:shape style="position:absolute;left:3243;top:662;width:10;height:20" coordorigin="3243,662" coordsize="10,20" path="m3243,682l3253,682,3253,662,3243,662,3243,682xe" filled="true" fillcolor="#000000" stroked="false">
                <v:path arrowok="t"/>
                <v:fill type="solid"/>
              </v:shape>
            </v:group>
            <v:group style="position:absolute;left:3243;top:682;width:10;height:20" coordorigin="3243,682" coordsize="10,20">
              <v:shape style="position:absolute;left:3243;top:682;width:10;height:20" coordorigin="3243,682" coordsize="10,20" path="m3243,701l3253,701,3253,682,3243,682,3243,701xe" filled="true" fillcolor="#000000" stroked="false">
                <v:path arrowok="t"/>
                <v:fill type="solid"/>
              </v:shape>
            </v:group>
            <v:group style="position:absolute;left:3243;top:701;width:10;height:20" coordorigin="3243,701" coordsize="10,20">
              <v:shape style="position:absolute;left:3243;top:701;width:10;height:20" coordorigin="3243,701" coordsize="10,20" path="m3243,720l3253,720,3253,701,3243,701,3243,720xe" filled="true" fillcolor="#000000" stroked="false">
                <v:path arrowok="t"/>
                <v:fill type="solid"/>
              </v:shape>
            </v:group>
            <v:group style="position:absolute;left:3243;top:720;width:10;height:20" coordorigin="3243,720" coordsize="10,20">
              <v:shape style="position:absolute;left:3243;top:720;width:10;height:20" coordorigin="3243,720" coordsize="10,20" path="m3243,739l3253,739,3253,720,3243,720,3243,739xe" filled="true" fillcolor="#000000" stroked="false">
                <v:path arrowok="t"/>
                <v:fill type="solid"/>
              </v:shape>
            </v:group>
            <v:group style="position:absolute;left:3243;top:739;width:10;height:20" coordorigin="3243,739" coordsize="10,20">
              <v:shape style="position:absolute;left:3243;top:739;width:10;height:20" coordorigin="3243,739" coordsize="10,20" path="m3243,758l3253,758,3253,739,3243,739,3243,758xe" filled="true" fillcolor="#000000" stroked="false">
                <v:path arrowok="t"/>
                <v:fill type="solid"/>
              </v:shape>
            </v:group>
            <v:group style="position:absolute;left:3243;top:758;width:10;height:20" coordorigin="3243,758" coordsize="10,20">
              <v:shape style="position:absolute;left:3243;top:758;width:10;height:20" coordorigin="3243,758" coordsize="10,20" path="m3243,778l3253,778,3253,758,3243,758,3243,778xe" filled="true" fillcolor="#000000" stroked="false">
                <v:path arrowok="t"/>
                <v:fill type="solid"/>
              </v:shape>
            </v:group>
            <v:group style="position:absolute;left:3243;top:782;width:10;height:2" coordorigin="3243,782" coordsize="10,2">
              <v:shape style="position:absolute;left:3243;top:782;width:10;height:2" coordorigin="3243,782" coordsize="10,0" path="m3243,782l3253,782e" filled="false" stroked="true" strokeweight=".48001pt" strokecolor="#000000">
                <v:path arrowok="t"/>
              </v:shape>
            </v:group>
            <v:group style="position:absolute;left:4986;top:413;width:10;height:20" coordorigin="4986,413" coordsize="10,20">
              <v:shape style="position:absolute;left:4986;top:413;width:10;height:20" coordorigin="4986,413" coordsize="10,20" path="m4986,432l4995,432,4995,413,4986,413,4986,432xe" filled="true" fillcolor="#000000" stroked="false">
                <v:path arrowok="t"/>
                <v:fill type="solid"/>
              </v:shape>
            </v:group>
            <v:group style="position:absolute;left:4986;top:432;width:10;height:20" coordorigin="4986,432" coordsize="10,20">
              <v:shape style="position:absolute;left:4986;top:432;width:10;height:20" coordorigin="4986,432" coordsize="10,20" path="m4986,451l4995,451,4995,432,4986,432,4986,451xe" filled="true" fillcolor="#000000" stroked="false">
                <v:path arrowok="t"/>
                <v:fill type="solid"/>
              </v:shape>
            </v:group>
            <v:group style="position:absolute;left:4986;top:451;width:10;height:20" coordorigin="4986,451" coordsize="10,20">
              <v:shape style="position:absolute;left:4986;top:451;width:10;height:20" coordorigin="4986,451" coordsize="10,20" path="m4986,470l4995,470,4995,451,4986,451,4986,470xe" filled="true" fillcolor="#000000" stroked="false">
                <v:path arrowok="t"/>
                <v:fill type="solid"/>
              </v:shape>
            </v:group>
            <v:group style="position:absolute;left:4986;top:470;width:10;height:20" coordorigin="4986,470" coordsize="10,20">
              <v:shape style="position:absolute;left:4986;top:470;width:10;height:20" coordorigin="4986,470" coordsize="10,20" path="m4986,490l4995,490,4995,470,4986,470,4986,490xe" filled="true" fillcolor="#000000" stroked="false">
                <v:path arrowok="t"/>
                <v:fill type="solid"/>
              </v:shape>
            </v:group>
            <v:group style="position:absolute;left:4986;top:490;width:10;height:20" coordorigin="4986,490" coordsize="10,20">
              <v:shape style="position:absolute;left:4986;top:490;width:10;height:20" coordorigin="4986,490" coordsize="10,20" path="m4986,509l4995,509,4995,490,4986,490,4986,509xe" filled="true" fillcolor="#000000" stroked="false">
                <v:path arrowok="t"/>
                <v:fill type="solid"/>
              </v:shape>
            </v:group>
            <v:group style="position:absolute;left:4986;top:509;width:10;height:20" coordorigin="4986,509" coordsize="10,20">
              <v:shape style="position:absolute;left:4986;top:509;width:10;height:20" coordorigin="4986,509" coordsize="10,20" path="m4986,528l4995,528,4995,509,4986,509,4986,528xe" filled="true" fillcolor="#000000" stroked="false">
                <v:path arrowok="t"/>
                <v:fill type="solid"/>
              </v:shape>
            </v:group>
            <v:group style="position:absolute;left:4986;top:528;width:10;height:20" coordorigin="4986,528" coordsize="10,20">
              <v:shape style="position:absolute;left:4986;top:528;width:10;height:20" coordorigin="4986,528" coordsize="10,20" path="m4986,547l4995,547,4995,528,4986,528,4986,547xe" filled="true" fillcolor="#000000" stroked="false">
                <v:path arrowok="t"/>
                <v:fill type="solid"/>
              </v:shape>
            </v:group>
            <v:group style="position:absolute;left:4986;top:547;width:10;height:20" coordorigin="4986,547" coordsize="10,20">
              <v:shape style="position:absolute;left:4986;top:547;width:10;height:20" coordorigin="4986,547" coordsize="10,20" path="m4986,566l4995,566,4995,547,4986,547,4986,566xe" filled="true" fillcolor="#000000" stroked="false">
                <v:path arrowok="t"/>
                <v:fill type="solid"/>
              </v:shape>
            </v:group>
            <v:group style="position:absolute;left:4986;top:566;width:10;height:20" coordorigin="4986,566" coordsize="10,20">
              <v:shape style="position:absolute;left:4986;top:566;width:10;height:20" coordorigin="4986,566" coordsize="10,20" path="m4986,586l4995,586,4995,566,4986,566,4986,586xe" filled="true" fillcolor="#000000" stroked="false">
                <v:path arrowok="t"/>
                <v:fill type="solid"/>
              </v:shape>
            </v:group>
            <v:group style="position:absolute;left:4986;top:586;width:10;height:20" coordorigin="4986,586" coordsize="10,20">
              <v:shape style="position:absolute;left:4986;top:586;width:10;height:20" coordorigin="4986,586" coordsize="10,20" path="m4986,605l4995,605,4995,586,4986,586,4986,605xe" filled="true" fillcolor="#000000" stroked="false">
                <v:path arrowok="t"/>
                <v:fill type="solid"/>
              </v:shape>
            </v:group>
            <v:group style="position:absolute;left:4986;top:605;width:10;height:20" coordorigin="4986,605" coordsize="10,20">
              <v:shape style="position:absolute;left:4986;top:605;width:10;height:20" coordorigin="4986,605" coordsize="10,20" path="m4986,624l4995,624,4995,605,4986,605,4986,624xe" filled="true" fillcolor="#000000" stroked="false">
                <v:path arrowok="t"/>
                <v:fill type="solid"/>
              </v:shape>
            </v:group>
            <v:group style="position:absolute;left:4986;top:624;width:10;height:20" coordorigin="4986,624" coordsize="10,20">
              <v:shape style="position:absolute;left:4986;top:624;width:10;height:20" coordorigin="4986,624" coordsize="10,20" path="m4986,643l4995,643,4995,624,4986,624,4986,643xe" filled="true" fillcolor="#000000" stroked="false">
                <v:path arrowok="t"/>
                <v:fill type="solid"/>
              </v:shape>
            </v:group>
            <v:group style="position:absolute;left:4986;top:643;width:10;height:20" coordorigin="4986,643" coordsize="10,20">
              <v:shape style="position:absolute;left:4986;top:643;width:10;height:20" coordorigin="4986,643" coordsize="10,20" path="m4986,662l4995,662,4995,643,4986,643,4986,662xe" filled="true" fillcolor="#000000" stroked="false">
                <v:path arrowok="t"/>
                <v:fill type="solid"/>
              </v:shape>
            </v:group>
            <v:group style="position:absolute;left:4986;top:662;width:10;height:20" coordorigin="4986,662" coordsize="10,20">
              <v:shape style="position:absolute;left:4986;top:662;width:10;height:20" coordorigin="4986,662" coordsize="10,20" path="m4986,682l4995,682,4995,662,4986,662,4986,682xe" filled="true" fillcolor="#000000" stroked="false">
                <v:path arrowok="t"/>
                <v:fill type="solid"/>
              </v:shape>
            </v:group>
            <v:group style="position:absolute;left:4986;top:682;width:10;height:20" coordorigin="4986,682" coordsize="10,20">
              <v:shape style="position:absolute;left:4986;top:682;width:10;height:20" coordorigin="4986,682" coordsize="10,20" path="m4986,701l4995,701,4995,682,4986,682,4986,701xe" filled="true" fillcolor="#000000" stroked="false">
                <v:path arrowok="t"/>
                <v:fill type="solid"/>
              </v:shape>
            </v:group>
            <v:group style="position:absolute;left:4986;top:701;width:10;height:20" coordorigin="4986,701" coordsize="10,20">
              <v:shape style="position:absolute;left:4986;top:701;width:10;height:20" coordorigin="4986,701" coordsize="10,20" path="m4986,720l4995,720,4995,701,4986,701,4986,720xe" filled="true" fillcolor="#000000" stroked="false">
                <v:path arrowok="t"/>
                <v:fill type="solid"/>
              </v:shape>
            </v:group>
            <v:group style="position:absolute;left:4986;top:720;width:10;height:20" coordorigin="4986,720" coordsize="10,20">
              <v:shape style="position:absolute;left:4986;top:720;width:10;height:20" coordorigin="4986,720" coordsize="10,20" path="m4986,739l4995,739,4995,720,4986,720,4986,739xe" filled="true" fillcolor="#000000" stroked="false">
                <v:path arrowok="t"/>
                <v:fill type="solid"/>
              </v:shape>
            </v:group>
            <v:group style="position:absolute;left:4986;top:739;width:10;height:20" coordorigin="4986,739" coordsize="10,20">
              <v:shape style="position:absolute;left:4986;top:739;width:10;height:20" coordorigin="4986,739" coordsize="10,20" path="m4986,758l4995,758,4995,739,4986,739,4986,758xe" filled="true" fillcolor="#000000" stroked="false">
                <v:path arrowok="t"/>
                <v:fill type="solid"/>
              </v:shape>
            </v:group>
            <v:group style="position:absolute;left:4986;top:758;width:10;height:20" coordorigin="4986,758" coordsize="10,20">
              <v:shape style="position:absolute;left:4986;top:758;width:10;height:20" coordorigin="4986,758" coordsize="10,20" path="m4986,778l4995,778,4995,758,4986,758,4986,778xe" filled="true" fillcolor="#000000" stroked="false">
                <v:path arrowok="t"/>
                <v:fill type="solid"/>
              </v:shape>
            </v:group>
            <v:group style="position:absolute;left:4986;top:782;width:10;height:2" coordorigin="4986,782" coordsize="10,2">
              <v:shape style="position:absolute;left:4986;top:782;width:10;height:2" coordorigin="4986,782" coordsize="10,0" path="m4986,782l4995,782e" filled="false" stroked="true" strokeweight=".48001pt" strokecolor="#000000">
                <v:path arrowok="t"/>
              </v:shape>
            </v:group>
            <v:group style="position:absolute;left:6803;top:413;width:10;height:20" coordorigin="6803,413" coordsize="10,20">
              <v:shape style="position:absolute;left:6803;top:413;width:10;height:20" coordorigin="6803,413" coordsize="10,20" path="m6803,432l6812,432,6812,413,6803,413,6803,432xe" filled="true" fillcolor="#000000" stroked="false">
                <v:path arrowok="t"/>
                <v:fill type="solid"/>
              </v:shape>
            </v:group>
            <v:group style="position:absolute;left:6803;top:432;width:10;height:20" coordorigin="6803,432" coordsize="10,20">
              <v:shape style="position:absolute;left:6803;top:432;width:10;height:20" coordorigin="6803,432" coordsize="10,20" path="m6803,451l6812,451,6812,432,6803,432,6803,451xe" filled="true" fillcolor="#000000" stroked="false">
                <v:path arrowok="t"/>
                <v:fill type="solid"/>
              </v:shape>
            </v:group>
            <v:group style="position:absolute;left:6803;top:451;width:10;height:20" coordorigin="6803,451" coordsize="10,20">
              <v:shape style="position:absolute;left:6803;top:451;width:10;height:20" coordorigin="6803,451" coordsize="10,20" path="m6803,470l6812,470,6812,451,6803,451,6803,470xe" filled="true" fillcolor="#000000" stroked="false">
                <v:path arrowok="t"/>
                <v:fill type="solid"/>
              </v:shape>
            </v:group>
            <v:group style="position:absolute;left:6803;top:470;width:10;height:20" coordorigin="6803,470" coordsize="10,20">
              <v:shape style="position:absolute;left:6803;top:470;width:10;height:20" coordorigin="6803,470" coordsize="10,20" path="m6803,490l6812,490,6812,470,6803,470,6803,490xe" filled="true" fillcolor="#000000" stroked="false">
                <v:path arrowok="t"/>
                <v:fill type="solid"/>
              </v:shape>
            </v:group>
            <v:group style="position:absolute;left:6803;top:490;width:10;height:20" coordorigin="6803,490" coordsize="10,20">
              <v:shape style="position:absolute;left:6803;top:490;width:10;height:20" coordorigin="6803,490" coordsize="10,20" path="m6803,509l6812,509,6812,490,6803,490,6803,509xe" filled="true" fillcolor="#000000" stroked="false">
                <v:path arrowok="t"/>
                <v:fill type="solid"/>
              </v:shape>
            </v:group>
            <v:group style="position:absolute;left:6803;top:509;width:10;height:20" coordorigin="6803,509" coordsize="10,20">
              <v:shape style="position:absolute;left:6803;top:509;width:10;height:20" coordorigin="6803,509" coordsize="10,20" path="m6803,528l6812,528,6812,509,6803,509,6803,528xe" filled="true" fillcolor="#000000" stroked="false">
                <v:path arrowok="t"/>
                <v:fill type="solid"/>
              </v:shape>
            </v:group>
            <v:group style="position:absolute;left:6803;top:528;width:10;height:20" coordorigin="6803,528" coordsize="10,20">
              <v:shape style="position:absolute;left:6803;top:528;width:10;height:20" coordorigin="6803,528" coordsize="10,20" path="m6803,547l6812,547,6812,528,6803,528,6803,547xe" filled="true" fillcolor="#000000" stroked="false">
                <v:path arrowok="t"/>
                <v:fill type="solid"/>
              </v:shape>
            </v:group>
            <v:group style="position:absolute;left:6803;top:547;width:10;height:20" coordorigin="6803,547" coordsize="10,20">
              <v:shape style="position:absolute;left:6803;top:547;width:10;height:20" coordorigin="6803,547" coordsize="10,20" path="m6803,566l6812,566,6812,547,6803,547,6803,566xe" filled="true" fillcolor="#000000" stroked="false">
                <v:path arrowok="t"/>
                <v:fill type="solid"/>
              </v:shape>
            </v:group>
            <v:group style="position:absolute;left:6803;top:566;width:10;height:20" coordorigin="6803,566" coordsize="10,20">
              <v:shape style="position:absolute;left:6803;top:566;width:10;height:20" coordorigin="6803,566" coordsize="10,20" path="m6803,586l6812,586,6812,566,6803,566,6803,586xe" filled="true" fillcolor="#000000" stroked="false">
                <v:path arrowok="t"/>
                <v:fill type="solid"/>
              </v:shape>
            </v:group>
            <v:group style="position:absolute;left:6803;top:586;width:10;height:20" coordorigin="6803,586" coordsize="10,20">
              <v:shape style="position:absolute;left:6803;top:586;width:10;height:20" coordorigin="6803,586" coordsize="10,20" path="m6803,605l6812,605,6812,586,6803,586,6803,605xe" filled="true" fillcolor="#000000" stroked="false">
                <v:path arrowok="t"/>
                <v:fill type="solid"/>
              </v:shape>
            </v:group>
            <v:group style="position:absolute;left:6803;top:605;width:10;height:20" coordorigin="6803,605" coordsize="10,20">
              <v:shape style="position:absolute;left:6803;top:605;width:10;height:20" coordorigin="6803,605" coordsize="10,20" path="m6803,624l6812,624,6812,605,6803,605,6803,624xe" filled="true" fillcolor="#000000" stroked="false">
                <v:path arrowok="t"/>
                <v:fill type="solid"/>
              </v:shape>
            </v:group>
            <v:group style="position:absolute;left:6803;top:624;width:10;height:20" coordorigin="6803,624" coordsize="10,20">
              <v:shape style="position:absolute;left:6803;top:624;width:10;height:20" coordorigin="6803,624" coordsize="10,20" path="m6803,643l6812,643,6812,624,6803,624,6803,643xe" filled="true" fillcolor="#000000" stroked="false">
                <v:path arrowok="t"/>
                <v:fill type="solid"/>
              </v:shape>
            </v:group>
            <v:group style="position:absolute;left:6803;top:643;width:10;height:20" coordorigin="6803,643" coordsize="10,20">
              <v:shape style="position:absolute;left:6803;top:643;width:10;height:20" coordorigin="6803,643" coordsize="10,20" path="m6803,662l6812,662,6812,643,6803,643,6803,662xe" filled="true" fillcolor="#000000" stroked="false">
                <v:path arrowok="t"/>
                <v:fill type="solid"/>
              </v:shape>
            </v:group>
            <v:group style="position:absolute;left:6803;top:662;width:10;height:20" coordorigin="6803,662" coordsize="10,20">
              <v:shape style="position:absolute;left:6803;top:662;width:10;height:20" coordorigin="6803,662" coordsize="10,20" path="m6803,682l6812,682,6812,662,6803,662,6803,682xe" filled="true" fillcolor="#000000" stroked="false">
                <v:path arrowok="t"/>
                <v:fill type="solid"/>
              </v:shape>
            </v:group>
            <v:group style="position:absolute;left:6803;top:682;width:10;height:20" coordorigin="6803,682" coordsize="10,20">
              <v:shape style="position:absolute;left:6803;top:682;width:10;height:20" coordorigin="6803,682" coordsize="10,20" path="m6803,701l6812,701,6812,682,6803,682,6803,701xe" filled="true" fillcolor="#000000" stroked="false">
                <v:path arrowok="t"/>
                <v:fill type="solid"/>
              </v:shape>
            </v:group>
            <v:group style="position:absolute;left:6803;top:701;width:10;height:20" coordorigin="6803,701" coordsize="10,20">
              <v:shape style="position:absolute;left:6803;top:701;width:10;height:20" coordorigin="6803,701" coordsize="10,20" path="m6803,720l6812,720,6812,701,6803,701,6803,720xe" filled="true" fillcolor="#000000" stroked="false">
                <v:path arrowok="t"/>
                <v:fill type="solid"/>
              </v:shape>
            </v:group>
            <v:group style="position:absolute;left:6803;top:720;width:10;height:20" coordorigin="6803,720" coordsize="10,20">
              <v:shape style="position:absolute;left:6803;top:720;width:10;height:20" coordorigin="6803,720" coordsize="10,20" path="m6803,739l6812,739,6812,720,6803,720,6803,739xe" filled="true" fillcolor="#000000" stroked="false">
                <v:path arrowok="t"/>
                <v:fill type="solid"/>
              </v:shape>
            </v:group>
            <v:group style="position:absolute;left:6803;top:739;width:10;height:20" coordorigin="6803,739" coordsize="10,20">
              <v:shape style="position:absolute;left:6803;top:739;width:10;height:20" coordorigin="6803,739" coordsize="10,20" path="m6803,758l6812,758,6812,739,6803,739,6803,758xe" filled="true" fillcolor="#000000" stroked="false">
                <v:path arrowok="t"/>
                <v:fill type="solid"/>
              </v:shape>
            </v:group>
            <v:group style="position:absolute;left:6803;top:758;width:10;height:20" coordorigin="6803,758" coordsize="10,20">
              <v:shape style="position:absolute;left:6803;top:758;width:10;height:20" coordorigin="6803,758" coordsize="10,20" path="m6803,778l6812,778,6812,758,6803,758,6803,778xe" filled="true" fillcolor="#000000" stroked="false">
                <v:path arrowok="t"/>
                <v:fill type="solid"/>
              </v:shape>
            </v:group>
            <v:group style="position:absolute;left:6803;top:782;width:10;height:2" coordorigin="6803,782" coordsize="10,2">
              <v:shape style="position:absolute;left:6803;top:782;width:10;height:2" coordorigin="6803,782" coordsize="10,0" path="m6803,782l6812,782e" filled="false" stroked="true" strokeweight=".48001pt" strokecolor="#000000">
                <v:path arrowok="t"/>
              </v:shape>
            </v:group>
            <v:group style="position:absolute;left:1423;top:792;width:10;height:2" coordorigin="1423,792" coordsize="10,2">
              <v:shape style="position:absolute;left:1423;top:792;width:10;height:2" coordorigin="1423,792" coordsize="10,0" path="m1423,792l1433,792e" filled="false" stroked="true" strokeweight=".47998pt" strokecolor="#000000">
                <v:path arrowok="t"/>
              </v:shape>
              <v:shape style="position:absolute;left:1433;top:787;width:1078;height:10" type="#_x0000_t75" stroked="false">
                <v:imagedata r:id="rId166" o:title=""/>
              </v:shape>
              <v:shape style="position:absolute;left:2506;top:787;width:737;height:10" type="#_x0000_t75" stroked="false">
                <v:imagedata r:id="rId191" o:title=""/>
              </v:shape>
              <v:shape style="position:absolute;left:3238;top:787;width:1015;height:10" type="#_x0000_t75" stroked="false">
                <v:imagedata r:id="rId168" o:title=""/>
              </v:shape>
              <v:shape style="position:absolute;left:4249;top:787;width:2554;height:10" type="#_x0000_t75" stroked="false">
                <v:imagedata r:id="rId192" o:title=""/>
              </v:shape>
              <v:shape style="position:absolute;left:6798;top:787;width:1018;height:10" type="#_x0000_t75" stroked="false">
                <v:imagedata r:id="rId193" o:title=""/>
              </v:shape>
              <v:shape style="position:absolute;left:7811;top:787;width:742;height:10" type="#_x0000_t75" stroked="false">
                <v:imagedata r:id="rId194" o:title=""/>
              </v:shape>
            </v:group>
            <v:group style="position:absolute;left:1423;top:797;width:10;height:20" coordorigin="1423,797" coordsize="10,20">
              <v:shape style="position:absolute;left:1423;top:797;width:10;height:20" coordorigin="1423,797" coordsize="10,20" path="m1423,816l1433,816,1433,797,1423,797,1423,816xe" filled="true" fillcolor="#000000" stroked="false">
                <v:path arrowok="t"/>
                <v:fill type="solid"/>
              </v:shape>
            </v:group>
            <v:group style="position:absolute;left:1423;top:816;width:10;height:20" coordorigin="1423,816" coordsize="10,20">
              <v:shape style="position:absolute;left:1423;top:816;width:10;height:20" coordorigin="1423,816" coordsize="10,20" path="m1423,835l1433,835,1433,816,1423,816,1423,835xe" filled="true" fillcolor="#000000" stroked="false">
                <v:path arrowok="t"/>
                <v:fill type="solid"/>
              </v:shape>
            </v:group>
            <v:group style="position:absolute;left:1423;top:835;width:10;height:20" coordorigin="1423,835" coordsize="10,20">
              <v:shape style="position:absolute;left:1423;top:835;width:10;height:20" coordorigin="1423,835" coordsize="10,20" path="m1423,854l1433,854,1433,835,1423,835,1423,854xe" filled="true" fillcolor="#000000" stroked="false">
                <v:path arrowok="t"/>
                <v:fill type="solid"/>
              </v:shape>
            </v:group>
            <v:group style="position:absolute;left:1423;top:854;width:10;height:20" coordorigin="1423,854" coordsize="10,20">
              <v:shape style="position:absolute;left:1423;top:854;width:10;height:20" coordorigin="1423,854" coordsize="10,20" path="m1423,874l1433,874,1433,854,1423,854,1423,874xe" filled="true" fillcolor="#000000" stroked="false">
                <v:path arrowok="t"/>
                <v:fill type="solid"/>
              </v:shape>
            </v:group>
            <v:group style="position:absolute;left:1423;top:874;width:10;height:20" coordorigin="1423,874" coordsize="10,20">
              <v:shape style="position:absolute;left:1423;top:874;width:10;height:20" coordorigin="1423,874" coordsize="10,20" path="m1423,893l1433,893,1433,874,1423,874,1423,893xe" filled="true" fillcolor="#000000" stroked="false">
                <v:path arrowok="t"/>
                <v:fill type="solid"/>
              </v:shape>
            </v:group>
            <v:group style="position:absolute;left:1423;top:893;width:10;height:20" coordorigin="1423,893" coordsize="10,20">
              <v:shape style="position:absolute;left:1423;top:893;width:10;height:20" coordorigin="1423,893" coordsize="10,20" path="m1423,912l1433,912,1433,893,1423,893,1423,912xe" filled="true" fillcolor="#000000" stroked="false">
                <v:path arrowok="t"/>
                <v:fill type="solid"/>
              </v:shape>
            </v:group>
            <v:group style="position:absolute;left:1423;top:912;width:10;height:20" coordorigin="1423,912" coordsize="10,20">
              <v:shape style="position:absolute;left:1423;top:912;width:10;height:20" coordorigin="1423,912" coordsize="10,20" path="m1423,931l1433,931,1433,912,1423,912,1423,931xe" filled="true" fillcolor="#000000" stroked="false">
                <v:path arrowok="t"/>
                <v:fill type="solid"/>
              </v:shape>
            </v:group>
            <v:group style="position:absolute;left:1423;top:931;width:10;height:20" coordorigin="1423,931" coordsize="10,20">
              <v:shape style="position:absolute;left:1423;top:931;width:10;height:20" coordorigin="1423,931" coordsize="10,20" path="m1423,950l1433,950,1433,931,1423,931,1423,950xe" filled="true" fillcolor="#000000" stroked="false">
                <v:path arrowok="t"/>
                <v:fill type="solid"/>
              </v:shape>
            </v:group>
            <v:group style="position:absolute;left:1423;top:950;width:10;height:20" coordorigin="1423,950" coordsize="10,20">
              <v:shape style="position:absolute;left:1423;top:950;width:10;height:20" coordorigin="1423,950" coordsize="10,20" path="m1423,970l1433,970,1433,950,1423,950,1423,970xe" filled="true" fillcolor="#000000" stroked="false">
                <v:path arrowok="t"/>
                <v:fill type="solid"/>
              </v:shape>
            </v:group>
            <v:group style="position:absolute;left:1423;top:970;width:10;height:20" coordorigin="1423,970" coordsize="10,20">
              <v:shape style="position:absolute;left:1423;top:970;width:10;height:20" coordorigin="1423,970" coordsize="10,20" path="m1423,989l1433,989,1433,970,1423,970,1423,989xe" filled="true" fillcolor="#000000" stroked="false">
                <v:path arrowok="t"/>
                <v:fill type="solid"/>
              </v:shape>
            </v:group>
            <v:group style="position:absolute;left:1423;top:989;width:10;height:20" coordorigin="1423,989" coordsize="10,20">
              <v:shape style="position:absolute;left:1423;top:989;width:10;height:20" coordorigin="1423,989" coordsize="10,20" path="m1423,1008l1433,1008,1433,989,1423,989,1423,1008xe" filled="true" fillcolor="#000000" stroked="false">
                <v:path arrowok="t"/>
                <v:fill type="solid"/>
              </v:shape>
            </v:group>
            <v:group style="position:absolute;left:1423;top:1008;width:10;height:20" coordorigin="1423,1008" coordsize="10,20">
              <v:shape style="position:absolute;left:1423;top:1008;width:10;height:20" coordorigin="1423,1008" coordsize="10,20" path="m1423,1027l1433,1027,1433,1008,1423,1008,1423,1027xe" filled="true" fillcolor="#000000" stroked="false">
                <v:path arrowok="t"/>
                <v:fill type="solid"/>
              </v:shape>
            </v:group>
            <v:group style="position:absolute;left:1423;top:1027;width:10;height:20" coordorigin="1423,1027" coordsize="10,20">
              <v:shape style="position:absolute;left:1423;top:1027;width:10;height:20" coordorigin="1423,1027" coordsize="10,20" path="m1423,1046l1433,1046,1433,1027,1423,1027,1423,1046xe" filled="true" fillcolor="#000000" stroked="false">
                <v:path arrowok="t"/>
                <v:fill type="solid"/>
              </v:shape>
            </v:group>
            <v:group style="position:absolute;left:1423;top:1046;width:10;height:20" coordorigin="1423,1046" coordsize="10,20">
              <v:shape style="position:absolute;left:1423;top:1046;width:10;height:20" coordorigin="1423,1046" coordsize="10,20" path="m1423,1066l1433,1066,1433,1046,1423,1046,1423,1066xe" filled="true" fillcolor="#000000" stroked="false">
                <v:path arrowok="t"/>
                <v:fill type="solid"/>
              </v:shape>
            </v:group>
            <v:group style="position:absolute;left:1423;top:1066;width:10;height:20" coordorigin="1423,1066" coordsize="10,20">
              <v:shape style="position:absolute;left:1423;top:1066;width:10;height:20" coordorigin="1423,1066" coordsize="10,20" path="m1423,1085l1433,1085,1433,1066,1423,1066,1423,1085xe" filled="true" fillcolor="#000000" stroked="false">
                <v:path arrowok="t"/>
                <v:fill type="solid"/>
              </v:shape>
            </v:group>
            <v:group style="position:absolute;left:1423;top:1085;width:10;height:20" coordorigin="1423,1085" coordsize="10,20">
              <v:shape style="position:absolute;left:1423;top:1085;width:10;height:20" coordorigin="1423,1085" coordsize="10,20" path="m1423,1104l1433,1104,1433,1085,1423,1085,1423,1104xe" filled="true" fillcolor="#000000" stroked="false">
                <v:path arrowok="t"/>
                <v:fill type="solid"/>
              </v:shape>
            </v:group>
            <v:group style="position:absolute;left:1423;top:1104;width:10;height:20" coordorigin="1423,1104" coordsize="10,20">
              <v:shape style="position:absolute;left:1423;top:1104;width:10;height:20" coordorigin="1423,1104" coordsize="10,20" path="m1423,1123l1433,1123,1433,1104,1423,1104,1423,1123xe" filled="true" fillcolor="#000000" stroked="false">
                <v:path arrowok="t"/>
                <v:fill type="solid"/>
              </v:shape>
            </v:group>
            <v:group style="position:absolute;left:1423;top:1123;width:10;height:20" coordorigin="1423,1123" coordsize="10,20">
              <v:shape style="position:absolute;left:1423;top:1123;width:10;height:20" coordorigin="1423,1123" coordsize="10,20" path="m1423,1142l1433,1142,1433,1123,1423,1123,1423,1142xe" filled="true" fillcolor="#000000" stroked="false">
                <v:path arrowok="t"/>
                <v:fill type="solid"/>
              </v:shape>
            </v:group>
            <v:group style="position:absolute;left:1423;top:1142;width:10;height:20" coordorigin="1423,1142" coordsize="10,20">
              <v:shape style="position:absolute;left:1423;top:1142;width:10;height:20" coordorigin="1423,1142" coordsize="10,20" path="m1423,1162l1433,1162,1433,1142,1423,1142,1423,1162xe" filled="true" fillcolor="#000000" stroked="false">
                <v:path arrowok="t"/>
                <v:fill type="solid"/>
              </v:shape>
            </v:group>
            <v:group style="position:absolute;left:1423;top:1162;width:10;height:20" coordorigin="1423,1162" coordsize="10,20">
              <v:shape style="position:absolute;left:1423;top:1162;width:10;height:20" coordorigin="1423,1162" coordsize="10,20" path="m1423,1181l1433,1181,1433,1162,1423,1162,1423,1181xe" filled="true" fillcolor="#000000" stroked="false">
                <v:path arrowok="t"/>
                <v:fill type="solid"/>
              </v:shape>
            </v:group>
            <v:group style="position:absolute;left:1423;top:1181;width:10;height:20" coordorigin="1423,1181" coordsize="10,20">
              <v:shape style="position:absolute;left:1423;top:1181;width:10;height:20" coordorigin="1423,1181" coordsize="10,20" path="m1423,1200l1433,1200,1433,1181,1423,1181,1423,1200xe" filled="true" fillcolor="#000000" stroked="false">
                <v:path arrowok="t"/>
                <v:fill type="solid"/>
              </v:shape>
            </v:group>
            <v:group style="position:absolute;left:1423;top:1200;width:10;height:20" coordorigin="1423,1200" coordsize="10,20">
              <v:shape style="position:absolute;left:1423;top:1200;width:10;height:20" coordorigin="1423,1200" coordsize="10,20" path="m1423,1219l1433,1219,1433,1200,1423,1200,1423,1219xe" filled="true" fillcolor="#000000" stroked="false">
                <v:path arrowok="t"/>
                <v:fill type="solid"/>
              </v:shape>
            </v:group>
            <v:group style="position:absolute;left:1423;top:1219;width:10;height:20" coordorigin="1423,1219" coordsize="10,20">
              <v:shape style="position:absolute;left:1423;top:1219;width:10;height:20" coordorigin="1423,1219" coordsize="10,20" path="m1423,1238l1433,1238,1433,1219,1423,1219,1423,1238xe" filled="true" fillcolor="#000000" stroked="false">
                <v:path arrowok="t"/>
                <v:fill type="solid"/>
              </v:shape>
            </v:group>
            <v:group style="position:absolute;left:1423;top:1238;width:10;height:20" coordorigin="1423,1238" coordsize="10,20">
              <v:shape style="position:absolute;left:1423;top:1238;width:10;height:20" coordorigin="1423,1238" coordsize="10,20" path="m1423,1258l1433,1258,1433,1238,1423,1238,1423,1258xe" filled="true" fillcolor="#000000" stroked="false">
                <v:path arrowok="t"/>
                <v:fill type="solid"/>
              </v:shape>
            </v:group>
            <v:group style="position:absolute;left:1423;top:1258;width:10;height:20" coordorigin="1423,1258" coordsize="10,20">
              <v:shape style="position:absolute;left:1423;top:1258;width:10;height:20" coordorigin="1423,1258" coordsize="10,20" path="m1423,1277l1433,1277,1433,1258,1423,1258,1423,1277xe" filled="true" fillcolor="#000000" stroked="false">
                <v:path arrowok="t"/>
                <v:fill type="solid"/>
              </v:shape>
            </v:group>
            <v:group style="position:absolute;left:1423;top:1277;width:10;height:20" coordorigin="1423,1277" coordsize="10,20">
              <v:shape style="position:absolute;left:1423;top:1277;width:10;height:20" coordorigin="1423,1277" coordsize="10,20" path="m1423,1296l1433,1296,1433,1277,1423,1277,1423,1296xe" filled="true" fillcolor="#000000" stroked="false">
                <v:path arrowok="t"/>
                <v:fill type="solid"/>
              </v:shape>
            </v:group>
            <v:group style="position:absolute;left:1423;top:1296;width:10;height:20" coordorigin="1423,1296" coordsize="10,20">
              <v:shape style="position:absolute;left:1423;top:1296;width:10;height:20" coordorigin="1423,1296" coordsize="10,20" path="m1423,1315l1433,1315,1433,1296,1423,1296,1423,1315xe" filled="true" fillcolor="#000000" stroked="false">
                <v:path arrowok="t"/>
                <v:fill type="solid"/>
              </v:shape>
            </v:group>
            <v:group style="position:absolute;left:1423;top:1315;width:10;height:20" coordorigin="1423,1315" coordsize="10,20">
              <v:shape style="position:absolute;left:1423;top:1315;width:10;height:20" coordorigin="1423,1315" coordsize="10,20" path="m1423,1334l1433,1334,1433,1315,1423,1315,1423,1334xe" filled="true" fillcolor="#000000" stroked="false">
                <v:path arrowok="t"/>
                <v:fill type="solid"/>
              </v:shape>
            </v:group>
            <v:group style="position:absolute;left:1423;top:1334;width:10;height:20" coordorigin="1423,1334" coordsize="10,20">
              <v:shape style="position:absolute;left:1423;top:1334;width:10;height:20" coordorigin="1423,1334" coordsize="10,20" path="m1423,1354l1433,1354,1433,1334,1423,1334,1423,1354xe" filled="true" fillcolor="#000000" stroked="false">
                <v:path arrowok="t"/>
                <v:fill type="solid"/>
              </v:shape>
            </v:group>
            <v:group style="position:absolute;left:1423;top:1354;width:10;height:20" coordorigin="1423,1354" coordsize="10,20">
              <v:shape style="position:absolute;left:1423;top:1354;width:10;height:20" coordorigin="1423,1354" coordsize="10,20" path="m1423,1373l1433,1373,1433,1354,1423,1354,1423,1373xe" filled="true" fillcolor="#000000" stroked="false">
                <v:path arrowok="t"/>
                <v:fill type="solid"/>
              </v:shape>
            </v:group>
            <v:group style="position:absolute;left:1423;top:1373;width:10;height:20" coordorigin="1423,1373" coordsize="10,20">
              <v:shape style="position:absolute;left:1423;top:1373;width:10;height:20" coordorigin="1423,1373" coordsize="10,20" path="m1423,1392l1433,1392,1433,1373,1423,1373,1423,1392xe" filled="true" fillcolor="#000000" stroked="false">
                <v:path arrowok="t"/>
                <v:fill type="solid"/>
              </v:shape>
            </v:group>
            <v:group style="position:absolute;left:1423;top:1392;width:10;height:20" coordorigin="1423,1392" coordsize="10,20">
              <v:shape style="position:absolute;left:1423;top:1392;width:10;height:20" coordorigin="1423,1392" coordsize="10,20" path="m1423,1411l1433,1411,1433,1392,1423,1392,1423,1411xe" filled="true" fillcolor="#000000" stroked="false">
                <v:path arrowok="t"/>
                <v:fill type="solid"/>
              </v:shape>
            </v:group>
            <v:group style="position:absolute;left:1423;top:1411;width:10;height:20" coordorigin="1423,1411" coordsize="10,20">
              <v:shape style="position:absolute;left:1423;top:1411;width:10;height:20" coordorigin="1423,1411" coordsize="10,20" path="m1423,1430l1433,1430,1433,1411,1423,1411,1423,1430xe" filled="true" fillcolor="#000000" stroked="false">
                <v:path arrowok="t"/>
                <v:fill type="solid"/>
              </v:shape>
            </v:group>
            <v:group style="position:absolute;left:1423;top:1430;width:10;height:20" coordorigin="1423,1430" coordsize="10,20">
              <v:shape style="position:absolute;left:1423;top:1430;width:10;height:20" coordorigin="1423,1430" coordsize="10,20" path="m1423,1450l1433,1450,1433,1430,1423,1430,1423,1450xe" filled="true" fillcolor="#000000" stroked="false">
                <v:path arrowok="t"/>
                <v:fill type="solid"/>
              </v:shape>
            </v:group>
            <v:group style="position:absolute;left:1423;top:1450;width:10;height:20" coordorigin="1423,1450" coordsize="10,20">
              <v:shape style="position:absolute;left:1423;top:1450;width:10;height:20" coordorigin="1423,1450" coordsize="10,20" path="m1423,1469l1433,1469,1433,1450,1423,1450,1423,1469xe" filled="true" fillcolor="#000000" stroked="false">
                <v:path arrowok="t"/>
                <v:fill type="solid"/>
              </v:shape>
            </v:group>
            <v:group style="position:absolute;left:1423;top:1469;width:10;height:20" coordorigin="1423,1469" coordsize="10,20">
              <v:shape style="position:absolute;left:1423;top:1469;width:10;height:20" coordorigin="1423,1469" coordsize="10,20" path="m1423,1488l1433,1488,1433,1469,1423,1469,1423,1488xe" filled="true" fillcolor="#000000" stroked="false">
                <v:path arrowok="t"/>
                <v:fill type="solid"/>
              </v:shape>
            </v:group>
            <v:group style="position:absolute;left:1423;top:1488;width:10;height:20" coordorigin="1423,1488" coordsize="10,20">
              <v:shape style="position:absolute;left:1423;top:1488;width:10;height:20" coordorigin="1423,1488" coordsize="10,20" path="m1423,1507l1433,1507,1433,1488,1423,1488,1423,1507xe" filled="true" fillcolor="#000000" stroked="false">
                <v:path arrowok="t"/>
                <v:fill type="solid"/>
              </v:shape>
            </v:group>
            <v:group style="position:absolute;left:1423;top:1507;width:10;height:20" coordorigin="1423,1507" coordsize="10,20">
              <v:shape style="position:absolute;left:1423;top:1507;width:10;height:20" coordorigin="1423,1507" coordsize="10,20" path="m1423,1526l1433,1526,1433,1507,1423,1507,1423,1526xe" filled="true" fillcolor="#000000" stroked="false">
                <v:path arrowok="t"/>
                <v:fill type="solid"/>
              </v:shape>
            </v:group>
            <v:group style="position:absolute;left:1423;top:1526;width:10;height:20" coordorigin="1423,1526" coordsize="10,20">
              <v:shape style="position:absolute;left:1423;top:1526;width:10;height:20" coordorigin="1423,1526" coordsize="10,20" path="m1423,1546l1433,1546,1433,1526,1423,1526,1423,1546xe" filled="true" fillcolor="#000000" stroked="false">
                <v:path arrowok="t"/>
                <v:fill type="solid"/>
              </v:shape>
            </v:group>
            <v:group style="position:absolute;left:2511;top:797;width:10;height:20" coordorigin="2511,797" coordsize="10,20">
              <v:shape style="position:absolute;left:2511;top:797;width:10;height:20" coordorigin="2511,797" coordsize="10,20" path="m2511,816l2521,816,2521,797,2511,797,2511,816xe" filled="true" fillcolor="#000000" stroked="false">
                <v:path arrowok="t"/>
                <v:fill type="solid"/>
              </v:shape>
            </v:group>
            <v:group style="position:absolute;left:2511;top:816;width:10;height:20" coordorigin="2511,816" coordsize="10,20">
              <v:shape style="position:absolute;left:2511;top:816;width:10;height:20" coordorigin="2511,816" coordsize="10,20" path="m2511,835l2521,835,2521,816,2511,816,2511,835xe" filled="true" fillcolor="#000000" stroked="false">
                <v:path arrowok="t"/>
                <v:fill type="solid"/>
              </v:shape>
            </v:group>
            <v:group style="position:absolute;left:2511;top:835;width:10;height:20" coordorigin="2511,835" coordsize="10,20">
              <v:shape style="position:absolute;left:2511;top:835;width:10;height:20" coordorigin="2511,835" coordsize="10,20" path="m2511,854l2521,854,2521,835,2511,835,2511,854xe" filled="true" fillcolor="#000000" stroked="false">
                <v:path arrowok="t"/>
                <v:fill type="solid"/>
              </v:shape>
            </v:group>
            <v:group style="position:absolute;left:2511;top:854;width:10;height:20" coordorigin="2511,854" coordsize="10,20">
              <v:shape style="position:absolute;left:2511;top:854;width:10;height:20" coordorigin="2511,854" coordsize="10,20" path="m2511,874l2521,874,2521,854,2511,854,2511,874xe" filled="true" fillcolor="#000000" stroked="false">
                <v:path arrowok="t"/>
                <v:fill type="solid"/>
              </v:shape>
            </v:group>
            <v:group style="position:absolute;left:2511;top:874;width:10;height:20" coordorigin="2511,874" coordsize="10,20">
              <v:shape style="position:absolute;left:2511;top:874;width:10;height:20" coordorigin="2511,874" coordsize="10,20" path="m2511,893l2521,893,2521,874,2511,874,2511,893xe" filled="true" fillcolor="#000000" stroked="false">
                <v:path arrowok="t"/>
                <v:fill type="solid"/>
              </v:shape>
            </v:group>
            <v:group style="position:absolute;left:2511;top:893;width:10;height:20" coordorigin="2511,893" coordsize="10,20">
              <v:shape style="position:absolute;left:2511;top:893;width:10;height:20" coordorigin="2511,893" coordsize="10,20" path="m2511,912l2521,912,2521,893,2511,893,2511,912xe" filled="true" fillcolor="#000000" stroked="false">
                <v:path arrowok="t"/>
                <v:fill type="solid"/>
              </v:shape>
            </v:group>
            <v:group style="position:absolute;left:2511;top:912;width:10;height:20" coordorigin="2511,912" coordsize="10,20">
              <v:shape style="position:absolute;left:2511;top:912;width:10;height:20" coordorigin="2511,912" coordsize="10,20" path="m2511,931l2521,931,2521,912,2511,912,2511,931xe" filled="true" fillcolor="#000000" stroked="false">
                <v:path arrowok="t"/>
                <v:fill type="solid"/>
              </v:shape>
            </v:group>
            <v:group style="position:absolute;left:2511;top:931;width:10;height:20" coordorigin="2511,931" coordsize="10,20">
              <v:shape style="position:absolute;left:2511;top:931;width:10;height:20" coordorigin="2511,931" coordsize="10,20" path="m2511,950l2521,950,2521,931,2511,931,2511,950xe" filled="true" fillcolor="#000000" stroked="false">
                <v:path arrowok="t"/>
                <v:fill type="solid"/>
              </v:shape>
            </v:group>
            <v:group style="position:absolute;left:2511;top:950;width:10;height:20" coordorigin="2511,950" coordsize="10,20">
              <v:shape style="position:absolute;left:2511;top:950;width:10;height:20" coordorigin="2511,950" coordsize="10,20" path="m2511,970l2521,970,2521,950,2511,950,2511,970xe" filled="true" fillcolor="#000000" stroked="false">
                <v:path arrowok="t"/>
                <v:fill type="solid"/>
              </v:shape>
            </v:group>
            <v:group style="position:absolute;left:2511;top:970;width:10;height:20" coordorigin="2511,970" coordsize="10,20">
              <v:shape style="position:absolute;left:2511;top:970;width:10;height:20" coordorigin="2511,970" coordsize="10,20" path="m2511,989l2521,989,2521,970,2511,970,2511,989xe" filled="true" fillcolor="#000000" stroked="false">
                <v:path arrowok="t"/>
                <v:fill type="solid"/>
              </v:shape>
            </v:group>
            <v:group style="position:absolute;left:2511;top:989;width:10;height:20" coordorigin="2511,989" coordsize="10,20">
              <v:shape style="position:absolute;left:2511;top:989;width:10;height:20" coordorigin="2511,989" coordsize="10,20" path="m2511,1008l2521,1008,2521,989,2511,989,2511,1008xe" filled="true" fillcolor="#000000" stroked="false">
                <v:path arrowok="t"/>
                <v:fill type="solid"/>
              </v:shape>
            </v:group>
            <v:group style="position:absolute;left:2511;top:1008;width:10;height:20" coordorigin="2511,1008" coordsize="10,20">
              <v:shape style="position:absolute;left:2511;top:1008;width:10;height:20" coordorigin="2511,1008" coordsize="10,20" path="m2511,1027l2521,1027,2521,1008,2511,1008,2511,1027xe" filled="true" fillcolor="#000000" stroked="false">
                <v:path arrowok="t"/>
                <v:fill type="solid"/>
              </v:shape>
            </v:group>
            <v:group style="position:absolute;left:2511;top:1027;width:10;height:20" coordorigin="2511,1027" coordsize="10,20">
              <v:shape style="position:absolute;left:2511;top:1027;width:10;height:20" coordorigin="2511,1027" coordsize="10,20" path="m2511,1046l2521,1046,2521,1027,2511,1027,2511,1046xe" filled="true" fillcolor="#000000" stroked="false">
                <v:path arrowok="t"/>
                <v:fill type="solid"/>
              </v:shape>
            </v:group>
            <v:group style="position:absolute;left:2511;top:1046;width:10;height:20" coordorigin="2511,1046" coordsize="10,20">
              <v:shape style="position:absolute;left:2511;top:1046;width:10;height:20" coordorigin="2511,1046" coordsize="10,20" path="m2511,1066l2521,1066,2521,1046,2511,1046,2511,1066xe" filled="true" fillcolor="#000000" stroked="false">
                <v:path arrowok="t"/>
                <v:fill type="solid"/>
              </v:shape>
            </v:group>
            <v:group style="position:absolute;left:2511;top:1066;width:10;height:20" coordorigin="2511,1066" coordsize="10,20">
              <v:shape style="position:absolute;left:2511;top:1066;width:10;height:20" coordorigin="2511,1066" coordsize="10,20" path="m2511,1085l2521,1085,2521,1066,2511,1066,2511,1085xe" filled="true" fillcolor="#000000" stroked="false">
                <v:path arrowok="t"/>
                <v:fill type="solid"/>
              </v:shape>
            </v:group>
            <v:group style="position:absolute;left:2511;top:1085;width:10;height:20" coordorigin="2511,1085" coordsize="10,20">
              <v:shape style="position:absolute;left:2511;top:1085;width:10;height:20" coordorigin="2511,1085" coordsize="10,20" path="m2511,1104l2521,1104,2521,1085,2511,1085,2511,1104xe" filled="true" fillcolor="#000000" stroked="false">
                <v:path arrowok="t"/>
                <v:fill type="solid"/>
              </v:shape>
            </v:group>
            <v:group style="position:absolute;left:2511;top:1104;width:10;height:20" coordorigin="2511,1104" coordsize="10,20">
              <v:shape style="position:absolute;left:2511;top:1104;width:10;height:20" coordorigin="2511,1104" coordsize="10,20" path="m2511,1123l2521,1123,2521,1104,2511,1104,2511,1123xe" filled="true" fillcolor="#000000" stroked="false">
                <v:path arrowok="t"/>
                <v:fill type="solid"/>
              </v:shape>
            </v:group>
            <v:group style="position:absolute;left:2511;top:1123;width:10;height:20" coordorigin="2511,1123" coordsize="10,20">
              <v:shape style="position:absolute;left:2511;top:1123;width:10;height:20" coordorigin="2511,1123" coordsize="10,20" path="m2511,1142l2521,1142,2521,1123,2511,1123,2511,1142xe" filled="true" fillcolor="#000000" stroked="false">
                <v:path arrowok="t"/>
                <v:fill type="solid"/>
              </v:shape>
            </v:group>
            <v:group style="position:absolute;left:2511;top:1142;width:10;height:20" coordorigin="2511,1142" coordsize="10,20">
              <v:shape style="position:absolute;left:2511;top:1142;width:10;height:20" coordorigin="2511,1142" coordsize="10,20" path="m2511,1162l2521,1162,2521,1142,2511,1142,2511,1162xe" filled="true" fillcolor="#000000" stroked="false">
                <v:path arrowok="t"/>
                <v:fill type="solid"/>
              </v:shape>
            </v:group>
            <v:group style="position:absolute;left:2511;top:1162;width:10;height:20" coordorigin="2511,1162" coordsize="10,20">
              <v:shape style="position:absolute;left:2511;top:1162;width:10;height:20" coordorigin="2511,1162" coordsize="10,20" path="m2511,1181l2521,1181,2521,1162,2511,1162,2511,1181xe" filled="true" fillcolor="#000000" stroked="false">
                <v:path arrowok="t"/>
                <v:fill type="solid"/>
              </v:shape>
            </v:group>
            <v:group style="position:absolute;left:2511;top:1181;width:10;height:20" coordorigin="2511,1181" coordsize="10,20">
              <v:shape style="position:absolute;left:2511;top:1181;width:10;height:20" coordorigin="2511,1181" coordsize="10,20" path="m2511,1200l2521,1200,2521,1181,2511,1181,2511,1200xe" filled="true" fillcolor="#000000" stroked="false">
                <v:path arrowok="t"/>
                <v:fill type="solid"/>
              </v:shape>
            </v:group>
            <v:group style="position:absolute;left:2511;top:1200;width:10;height:20" coordorigin="2511,1200" coordsize="10,20">
              <v:shape style="position:absolute;left:2511;top:1200;width:10;height:20" coordorigin="2511,1200" coordsize="10,20" path="m2511,1219l2521,1219,2521,1200,2511,1200,2511,1219xe" filled="true" fillcolor="#000000" stroked="false">
                <v:path arrowok="t"/>
                <v:fill type="solid"/>
              </v:shape>
            </v:group>
            <v:group style="position:absolute;left:2511;top:1219;width:10;height:20" coordorigin="2511,1219" coordsize="10,20">
              <v:shape style="position:absolute;left:2511;top:1219;width:10;height:20" coordorigin="2511,1219" coordsize="10,20" path="m2511,1238l2521,1238,2521,1219,2511,1219,2511,1238xe" filled="true" fillcolor="#000000" stroked="false">
                <v:path arrowok="t"/>
                <v:fill type="solid"/>
              </v:shape>
            </v:group>
            <v:group style="position:absolute;left:2511;top:1238;width:10;height:20" coordorigin="2511,1238" coordsize="10,20">
              <v:shape style="position:absolute;left:2511;top:1238;width:10;height:20" coordorigin="2511,1238" coordsize="10,20" path="m2511,1258l2521,1258,2521,1238,2511,1238,2511,1258xe" filled="true" fillcolor="#000000" stroked="false">
                <v:path arrowok="t"/>
                <v:fill type="solid"/>
              </v:shape>
            </v:group>
            <v:group style="position:absolute;left:2511;top:1258;width:10;height:20" coordorigin="2511,1258" coordsize="10,20">
              <v:shape style="position:absolute;left:2511;top:1258;width:10;height:20" coordorigin="2511,1258" coordsize="10,20" path="m2511,1277l2521,1277,2521,1258,2511,1258,2511,1277xe" filled="true" fillcolor="#000000" stroked="false">
                <v:path arrowok="t"/>
                <v:fill type="solid"/>
              </v:shape>
            </v:group>
            <v:group style="position:absolute;left:2511;top:1277;width:10;height:20" coordorigin="2511,1277" coordsize="10,20">
              <v:shape style="position:absolute;left:2511;top:1277;width:10;height:20" coordorigin="2511,1277" coordsize="10,20" path="m2511,1296l2521,1296,2521,1277,2511,1277,2511,1296xe" filled="true" fillcolor="#000000" stroked="false">
                <v:path arrowok="t"/>
                <v:fill type="solid"/>
              </v:shape>
            </v:group>
            <v:group style="position:absolute;left:2511;top:1296;width:10;height:20" coordorigin="2511,1296" coordsize="10,20">
              <v:shape style="position:absolute;left:2511;top:1296;width:10;height:20" coordorigin="2511,1296" coordsize="10,20" path="m2511,1315l2521,1315,2521,1296,2511,1296,2511,1315xe" filled="true" fillcolor="#000000" stroked="false">
                <v:path arrowok="t"/>
                <v:fill type="solid"/>
              </v:shape>
            </v:group>
            <v:group style="position:absolute;left:2511;top:1315;width:10;height:20" coordorigin="2511,1315" coordsize="10,20">
              <v:shape style="position:absolute;left:2511;top:1315;width:10;height:20" coordorigin="2511,1315" coordsize="10,20" path="m2511,1334l2521,1334,2521,1315,2511,1315,2511,1334xe" filled="true" fillcolor="#000000" stroked="false">
                <v:path arrowok="t"/>
                <v:fill type="solid"/>
              </v:shape>
            </v:group>
            <v:group style="position:absolute;left:2511;top:1334;width:10;height:20" coordorigin="2511,1334" coordsize="10,20">
              <v:shape style="position:absolute;left:2511;top:1334;width:10;height:20" coordorigin="2511,1334" coordsize="10,20" path="m2511,1354l2521,1354,2521,1334,2511,1334,2511,1354xe" filled="true" fillcolor="#000000" stroked="false">
                <v:path arrowok="t"/>
                <v:fill type="solid"/>
              </v:shape>
            </v:group>
            <v:group style="position:absolute;left:2511;top:1354;width:10;height:20" coordorigin="2511,1354" coordsize="10,20">
              <v:shape style="position:absolute;left:2511;top:1354;width:10;height:20" coordorigin="2511,1354" coordsize="10,20" path="m2511,1373l2521,1373,2521,1354,2511,1354,2511,1373xe" filled="true" fillcolor="#000000" stroked="false">
                <v:path arrowok="t"/>
                <v:fill type="solid"/>
              </v:shape>
            </v:group>
            <v:group style="position:absolute;left:2511;top:1373;width:10;height:20" coordorigin="2511,1373" coordsize="10,20">
              <v:shape style="position:absolute;left:2511;top:1373;width:10;height:20" coordorigin="2511,1373" coordsize="10,20" path="m2511,1392l2521,1392,2521,1373,2511,1373,2511,1392xe" filled="true" fillcolor="#000000" stroked="false">
                <v:path arrowok="t"/>
                <v:fill type="solid"/>
              </v:shape>
            </v:group>
            <v:group style="position:absolute;left:2511;top:1392;width:10;height:20" coordorigin="2511,1392" coordsize="10,20">
              <v:shape style="position:absolute;left:2511;top:1392;width:10;height:20" coordorigin="2511,1392" coordsize="10,20" path="m2511,1411l2521,1411,2521,1392,2511,1392,2511,1411xe" filled="true" fillcolor="#000000" stroked="false">
                <v:path arrowok="t"/>
                <v:fill type="solid"/>
              </v:shape>
            </v:group>
            <v:group style="position:absolute;left:2511;top:1411;width:10;height:20" coordorigin="2511,1411" coordsize="10,20">
              <v:shape style="position:absolute;left:2511;top:1411;width:10;height:20" coordorigin="2511,1411" coordsize="10,20" path="m2511,1430l2521,1430,2521,1411,2511,1411,2511,1430xe" filled="true" fillcolor="#000000" stroked="false">
                <v:path arrowok="t"/>
                <v:fill type="solid"/>
              </v:shape>
            </v:group>
            <v:group style="position:absolute;left:2511;top:1430;width:10;height:20" coordorigin="2511,1430" coordsize="10,20">
              <v:shape style="position:absolute;left:2511;top:1430;width:10;height:20" coordorigin="2511,1430" coordsize="10,20" path="m2511,1450l2521,1450,2521,1430,2511,1430,2511,1450xe" filled="true" fillcolor="#000000" stroked="false">
                <v:path arrowok="t"/>
                <v:fill type="solid"/>
              </v:shape>
            </v:group>
            <v:group style="position:absolute;left:3243;top:797;width:10;height:20" coordorigin="3243,797" coordsize="10,20">
              <v:shape style="position:absolute;left:3243;top:797;width:10;height:20" coordorigin="3243,797" coordsize="10,20" path="m3243,816l3253,816,3253,797,3243,797,3243,816xe" filled="true" fillcolor="#000000" stroked="false">
                <v:path arrowok="t"/>
                <v:fill type="solid"/>
              </v:shape>
            </v:group>
            <v:group style="position:absolute;left:3243;top:816;width:10;height:20" coordorigin="3243,816" coordsize="10,20">
              <v:shape style="position:absolute;left:3243;top:816;width:10;height:20" coordorigin="3243,816" coordsize="10,20" path="m3243,835l3253,835,3253,816,3243,816,3243,835xe" filled="true" fillcolor="#000000" stroked="false">
                <v:path arrowok="t"/>
                <v:fill type="solid"/>
              </v:shape>
            </v:group>
            <v:group style="position:absolute;left:3243;top:835;width:10;height:20" coordorigin="3243,835" coordsize="10,20">
              <v:shape style="position:absolute;left:3243;top:835;width:10;height:20" coordorigin="3243,835" coordsize="10,20" path="m3243,854l3253,854,3253,835,3243,835,3243,854xe" filled="true" fillcolor="#000000" stroked="false">
                <v:path arrowok="t"/>
                <v:fill type="solid"/>
              </v:shape>
            </v:group>
            <v:group style="position:absolute;left:3243;top:854;width:10;height:20" coordorigin="3243,854" coordsize="10,20">
              <v:shape style="position:absolute;left:3243;top:854;width:10;height:20" coordorigin="3243,854" coordsize="10,20" path="m3243,874l3253,874,3253,854,3243,854,3243,874xe" filled="true" fillcolor="#000000" stroked="false">
                <v:path arrowok="t"/>
                <v:fill type="solid"/>
              </v:shape>
            </v:group>
            <v:group style="position:absolute;left:3243;top:874;width:10;height:20" coordorigin="3243,874" coordsize="10,20">
              <v:shape style="position:absolute;left:3243;top:874;width:10;height:20" coordorigin="3243,874" coordsize="10,20" path="m3243,893l3253,893,3253,874,3243,874,3243,893xe" filled="true" fillcolor="#000000" stroked="false">
                <v:path arrowok="t"/>
                <v:fill type="solid"/>
              </v:shape>
            </v:group>
            <v:group style="position:absolute;left:3243;top:893;width:10;height:20" coordorigin="3243,893" coordsize="10,20">
              <v:shape style="position:absolute;left:3243;top:893;width:10;height:20" coordorigin="3243,893" coordsize="10,20" path="m3243,912l3253,912,3253,893,3243,893,3243,912xe" filled="true" fillcolor="#000000" stroked="false">
                <v:path arrowok="t"/>
                <v:fill type="solid"/>
              </v:shape>
            </v:group>
            <v:group style="position:absolute;left:3243;top:912;width:10;height:20" coordorigin="3243,912" coordsize="10,20">
              <v:shape style="position:absolute;left:3243;top:912;width:10;height:20" coordorigin="3243,912" coordsize="10,20" path="m3243,931l3253,931,3253,912,3243,912,3243,931xe" filled="true" fillcolor="#000000" stroked="false">
                <v:path arrowok="t"/>
                <v:fill type="solid"/>
              </v:shape>
            </v:group>
            <v:group style="position:absolute;left:3243;top:931;width:10;height:20" coordorigin="3243,931" coordsize="10,20">
              <v:shape style="position:absolute;left:3243;top:931;width:10;height:20" coordorigin="3243,931" coordsize="10,20" path="m3243,950l3253,950,3253,931,3243,931,3243,950xe" filled="true" fillcolor="#000000" stroked="false">
                <v:path arrowok="t"/>
                <v:fill type="solid"/>
              </v:shape>
            </v:group>
            <v:group style="position:absolute;left:3243;top:950;width:10;height:20" coordorigin="3243,950" coordsize="10,20">
              <v:shape style="position:absolute;left:3243;top:950;width:10;height:20" coordorigin="3243,950" coordsize="10,20" path="m3243,970l3253,970,3253,950,3243,950,3243,970xe" filled="true" fillcolor="#000000" stroked="false">
                <v:path arrowok="t"/>
                <v:fill type="solid"/>
              </v:shape>
            </v:group>
            <v:group style="position:absolute;left:3243;top:970;width:10;height:20" coordorigin="3243,970" coordsize="10,20">
              <v:shape style="position:absolute;left:3243;top:970;width:10;height:20" coordorigin="3243,970" coordsize="10,20" path="m3243,989l3253,989,3253,970,3243,970,3243,989xe" filled="true" fillcolor="#000000" stroked="false">
                <v:path arrowok="t"/>
                <v:fill type="solid"/>
              </v:shape>
            </v:group>
            <v:group style="position:absolute;left:3243;top:989;width:10;height:20" coordorigin="3243,989" coordsize="10,20">
              <v:shape style="position:absolute;left:3243;top:989;width:10;height:20" coordorigin="3243,989" coordsize="10,20" path="m3243,1008l3253,1008,3253,989,3243,989,3243,1008xe" filled="true" fillcolor="#000000" stroked="false">
                <v:path arrowok="t"/>
                <v:fill type="solid"/>
              </v:shape>
            </v:group>
            <v:group style="position:absolute;left:3243;top:1008;width:10;height:20" coordorigin="3243,1008" coordsize="10,20">
              <v:shape style="position:absolute;left:3243;top:1008;width:10;height:20" coordorigin="3243,1008" coordsize="10,20" path="m3243,1027l3253,1027,3253,1008,3243,1008,3243,1027xe" filled="true" fillcolor="#000000" stroked="false">
                <v:path arrowok="t"/>
                <v:fill type="solid"/>
              </v:shape>
            </v:group>
            <v:group style="position:absolute;left:3243;top:1027;width:10;height:20" coordorigin="3243,1027" coordsize="10,20">
              <v:shape style="position:absolute;left:3243;top:1027;width:10;height:20" coordorigin="3243,1027" coordsize="10,20" path="m3243,1046l3253,1046,3253,1027,3243,1027,3243,1046xe" filled="true" fillcolor="#000000" stroked="false">
                <v:path arrowok="t"/>
                <v:fill type="solid"/>
              </v:shape>
            </v:group>
            <v:group style="position:absolute;left:3243;top:1046;width:10;height:20" coordorigin="3243,1046" coordsize="10,20">
              <v:shape style="position:absolute;left:3243;top:1046;width:10;height:20" coordorigin="3243,1046" coordsize="10,20" path="m3243,1066l3253,1066,3253,1046,3243,1046,3243,1066xe" filled="true" fillcolor="#000000" stroked="false">
                <v:path arrowok="t"/>
                <v:fill type="solid"/>
              </v:shape>
            </v:group>
            <v:group style="position:absolute;left:3243;top:1066;width:10;height:20" coordorigin="3243,1066" coordsize="10,20">
              <v:shape style="position:absolute;left:3243;top:1066;width:10;height:20" coordorigin="3243,1066" coordsize="10,20" path="m3243,1085l3253,1085,3253,1066,3243,1066,3243,1085xe" filled="true" fillcolor="#000000" stroked="false">
                <v:path arrowok="t"/>
                <v:fill type="solid"/>
              </v:shape>
            </v:group>
            <v:group style="position:absolute;left:3243;top:1085;width:10;height:20" coordorigin="3243,1085" coordsize="10,20">
              <v:shape style="position:absolute;left:3243;top:1085;width:10;height:20" coordorigin="3243,1085" coordsize="10,20" path="m3243,1104l3253,1104,3253,1085,3243,1085,3243,1104xe" filled="true" fillcolor="#000000" stroked="false">
                <v:path arrowok="t"/>
                <v:fill type="solid"/>
              </v:shape>
            </v:group>
            <v:group style="position:absolute;left:3243;top:1104;width:10;height:20" coordorigin="3243,1104" coordsize="10,20">
              <v:shape style="position:absolute;left:3243;top:1104;width:10;height:20" coordorigin="3243,1104" coordsize="10,20" path="m3243,1123l3253,1123,3253,1104,3243,1104,3243,1123xe" filled="true" fillcolor="#000000" stroked="false">
                <v:path arrowok="t"/>
                <v:fill type="solid"/>
              </v:shape>
            </v:group>
            <v:group style="position:absolute;left:3243;top:1123;width:10;height:20" coordorigin="3243,1123" coordsize="10,20">
              <v:shape style="position:absolute;left:3243;top:1123;width:10;height:20" coordorigin="3243,1123" coordsize="10,20" path="m3243,1142l3253,1142,3253,1123,3243,1123,3243,1142xe" filled="true" fillcolor="#000000" stroked="false">
                <v:path arrowok="t"/>
                <v:fill type="solid"/>
              </v:shape>
            </v:group>
            <v:group style="position:absolute;left:3243;top:1142;width:10;height:20" coordorigin="3243,1142" coordsize="10,20">
              <v:shape style="position:absolute;left:3243;top:1142;width:10;height:20" coordorigin="3243,1142" coordsize="10,20" path="m3243,1162l3253,1162,3253,1142,3243,1142,3243,1162xe" filled="true" fillcolor="#000000" stroked="false">
                <v:path arrowok="t"/>
                <v:fill type="solid"/>
              </v:shape>
            </v:group>
            <v:group style="position:absolute;left:3243;top:1162;width:10;height:20" coordorigin="3243,1162" coordsize="10,20">
              <v:shape style="position:absolute;left:3243;top:1162;width:10;height:20" coordorigin="3243,1162" coordsize="10,20" path="m3243,1181l3253,1181,3253,1162,3243,1162,3243,1181xe" filled="true" fillcolor="#000000" stroked="false">
                <v:path arrowok="t"/>
                <v:fill type="solid"/>
              </v:shape>
            </v:group>
            <v:group style="position:absolute;left:3243;top:1181;width:10;height:20" coordorigin="3243,1181" coordsize="10,20">
              <v:shape style="position:absolute;left:3243;top:1181;width:10;height:20" coordorigin="3243,1181" coordsize="10,20" path="m3243,1200l3253,1200,3253,1181,3243,1181,3243,1200xe" filled="true" fillcolor="#000000" stroked="false">
                <v:path arrowok="t"/>
                <v:fill type="solid"/>
              </v:shape>
            </v:group>
            <v:group style="position:absolute;left:3243;top:1200;width:10;height:20" coordorigin="3243,1200" coordsize="10,20">
              <v:shape style="position:absolute;left:3243;top:1200;width:10;height:20" coordorigin="3243,1200" coordsize="10,20" path="m3243,1219l3253,1219,3253,1200,3243,1200,3243,1219xe" filled="true" fillcolor="#000000" stroked="false">
                <v:path arrowok="t"/>
                <v:fill type="solid"/>
              </v:shape>
            </v:group>
            <v:group style="position:absolute;left:3243;top:1219;width:10;height:20" coordorigin="3243,1219" coordsize="10,20">
              <v:shape style="position:absolute;left:3243;top:1219;width:10;height:20" coordorigin="3243,1219" coordsize="10,20" path="m3243,1238l3253,1238,3253,1219,3243,1219,3243,1238xe" filled="true" fillcolor="#000000" stroked="false">
                <v:path arrowok="t"/>
                <v:fill type="solid"/>
              </v:shape>
            </v:group>
            <v:group style="position:absolute;left:3243;top:1238;width:10;height:20" coordorigin="3243,1238" coordsize="10,20">
              <v:shape style="position:absolute;left:3243;top:1238;width:10;height:20" coordorigin="3243,1238" coordsize="10,20" path="m3243,1258l3253,1258,3253,1238,3243,1238,3243,1258xe" filled="true" fillcolor="#000000" stroked="false">
                <v:path arrowok="t"/>
                <v:fill type="solid"/>
              </v:shape>
            </v:group>
            <v:group style="position:absolute;left:3243;top:1258;width:10;height:20" coordorigin="3243,1258" coordsize="10,20">
              <v:shape style="position:absolute;left:3243;top:1258;width:10;height:20" coordorigin="3243,1258" coordsize="10,20" path="m3243,1277l3253,1277,3253,1258,3243,1258,3243,1277xe" filled="true" fillcolor="#000000" stroked="false">
                <v:path arrowok="t"/>
                <v:fill type="solid"/>
              </v:shape>
            </v:group>
            <v:group style="position:absolute;left:3243;top:1277;width:10;height:20" coordorigin="3243,1277" coordsize="10,20">
              <v:shape style="position:absolute;left:3243;top:1277;width:10;height:20" coordorigin="3243,1277" coordsize="10,20" path="m3243,1296l3253,1296,3253,1277,3243,1277,3243,1296xe" filled="true" fillcolor="#000000" stroked="false">
                <v:path arrowok="t"/>
                <v:fill type="solid"/>
              </v:shape>
            </v:group>
            <v:group style="position:absolute;left:3243;top:1296;width:10;height:20" coordorigin="3243,1296" coordsize="10,20">
              <v:shape style="position:absolute;left:3243;top:1296;width:10;height:20" coordorigin="3243,1296" coordsize="10,20" path="m3243,1315l3253,1315,3253,1296,3243,1296,3243,1315xe" filled="true" fillcolor="#000000" stroked="false">
                <v:path arrowok="t"/>
                <v:fill type="solid"/>
              </v:shape>
            </v:group>
            <v:group style="position:absolute;left:3243;top:1315;width:10;height:20" coordorigin="3243,1315" coordsize="10,20">
              <v:shape style="position:absolute;left:3243;top:1315;width:10;height:20" coordorigin="3243,1315" coordsize="10,20" path="m3243,1334l3253,1334,3253,1315,3243,1315,3243,1334xe" filled="true" fillcolor="#000000" stroked="false">
                <v:path arrowok="t"/>
                <v:fill type="solid"/>
              </v:shape>
            </v:group>
            <v:group style="position:absolute;left:3243;top:1334;width:10;height:20" coordorigin="3243,1334" coordsize="10,20">
              <v:shape style="position:absolute;left:3243;top:1334;width:10;height:20" coordorigin="3243,1334" coordsize="10,20" path="m3243,1354l3253,1354,3253,1334,3243,1334,3243,1354xe" filled="true" fillcolor="#000000" stroked="false">
                <v:path arrowok="t"/>
                <v:fill type="solid"/>
              </v:shape>
            </v:group>
            <v:group style="position:absolute;left:3243;top:1354;width:10;height:20" coordorigin="3243,1354" coordsize="10,20">
              <v:shape style="position:absolute;left:3243;top:1354;width:10;height:20" coordorigin="3243,1354" coordsize="10,20" path="m3243,1373l3253,1373,3253,1354,3243,1354,3243,1373xe" filled="true" fillcolor="#000000" stroked="false">
                <v:path arrowok="t"/>
                <v:fill type="solid"/>
              </v:shape>
            </v:group>
            <v:group style="position:absolute;left:3243;top:1373;width:10;height:20" coordorigin="3243,1373" coordsize="10,20">
              <v:shape style="position:absolute;left:3243;top:1373;width:10;height:20" coordorigin="3243,1373" coordsize="10,20" path="m3243,1392l3253,1392,3253,1373,3243,1373,3243,1392xe" filled="true" fillcolor="#000000" stroked="false">
                <v:path arrowok="t"/>
                <v:fill type="solid"/>
              </v:shape>
            </v:group>
            <v:group style="position:absolute;left:3243;top:1392;width:10;height:20" coordorigin="3243,1392" coordsize="10,20">
              <v:shape style="position:absolute;left:3243;top:1392;width:10;height:20" coordorigin="3243,1392" coordsize="10,20" path="m3243,1411l3253,1411,3253,1392,3243,1392,3243,1411xe" filled="true" fillcolor="#000000" stroked="false">
                <v:path arrowok="t"/>
                <v:fill type="solid"/>
              </v:shape>
            </v:group>
            <v:group style="position:absolute;left:3243;top:1411;width:10;height:20" coordorigin="3243,1411" coordsize="10,20">
              <v:shape style="position:absolute;left:3243;top:1411;width:10;height:20" coordorigin="3243,1411" coordsize="10,20" path="m3243,1430l3253,1430,3253,1411,3243,1411,3243,1430xe" filled="true" fillcolor="#000000" stroked="false">
                <v:path arrowok="t"/>
                <v:fill type="solid"/>
              </v:shape>
            </v:group>
            <v:group style="position:absolute;left:3243;top:1430;width:10;height:20" coordorigin="3243,1430" coordsize="10,20">
              <v:shape style="position:absolute;left:3243;top:1430;width:10;height:20" coordorigin="3243,1430" coordsize="10,20" path="m3243,1450l3253,1450,3253,1430,3243,1430,3243,1450xe" filled="true" fillcolor="#000000" stroked="false">
                <v:path arrowok="t"/>
                <v:fill type="solid"/>
              </v:shape>
            </v:group>
            <v:group style="position:absolute;left:3243;top:1450;width:10;height:20" coordorigin="3243,1450" coordsize="10,20">
              <v:shape style="position:absolute;left:3243;top:1450;width:10;height:20" coordorigin="3243,1450" coordsize="10,20" path="m3243,1469l3253,1469,3253,1450,3243,1450,3243,1469xe" filled="true" fillcolor="#000000" stroked="false">
                <v:path arrowok="t"/>
                <v:fill type="solid"/>
              </v:shape>
            </v:group>
            <v:group style="position:absolute;left:3243;top:1469;width:10;height:20" coordorigin="3243,1469" coordsize="10,20">
              <v:shape style="position:absolute;left:3243;top:1469;width:10;height:20" coordorigin="3243,1469" coordsize="10,20" path="m3243,1488l3253,1488,3253,1469,3243,1469,3243,1488xe" filled="true" fillcolor="#000000" stroked="false">
                <v:path arrowok="t"/>
                <v:fill type="solid"/>
              </v:shape>
            </v:group>
            <v:group style="position:absolute;left:3243;top:1488;width:10;height:20" coordorigin="3243,1488" coordsize="10,20">
              <v:shape style="position:absolute;left:3243;top:1488;width:10;height:20" coordorigin="3243,1488" coordsize="10,20" path="m3243,1507l3253,1507,3253,1488,3243,1488,3243,1507xe" filled="true" fillcolor="#000000" stroked="false">
                <v:path arrowok="t"/>
                <v:fill type="solid"/>
              </v:shape>
            </v:group>
            <v:group style="position:absolute;left:3243;top:1507;width:10;height:20" coordorigin="3243,1507" coordsize="10,20">
              <v:shape style="position:absolute;left:3243;top:1507;width:10;height:20" coordorigin="3243,1507" coordsize="10,20" path="m3243,1526l3253,1526,3253,1507,3243,1507,3243,1526xe" filled="true" fillcolor="#000000" stroked="false">
                <v:path arrowok="t"/>
                <v:fill type="solid"/>
              </v:shape>
            </v:group>
            <v:group style="position:absolute;left:3243;top:1526;width:10;height:20" coordorigin="3243,1526" coordsize="10,20">
              <v:shape style="position:absolute;left:3243;top:1526;width:10;height:20" coordorigin="3243,1526" coordsize="10,20" path="m3243,1546l3253,1546,3253,1526,3243,1526,3243,1546xe" filled="true" fillcolor="#000000" stroked="false">
                <v:path arrowok="t"/>
                <v:fill type="solid"/>
              </v:shape>
            </v:group>
            <v:group style="position:absolute;left:4253;top:797;width:10;height:20" coordorigin="4253,797" coordsize="10,20">
              <v:shape style="position:absolute;left:4253;top:797;width:10;height:20" coordorigin="4253,797" coordsize="10,20" path="m4253,816l4263,816,4263,797,4253,797,4253,816xe" filled="true" fillcolor="#000000" stroked="false">
                <v:path arrowok="t"/>
                <v:fill type="solid"/>
              </v:shape>
            </v:group>
            <v:group style="position:absolute;left:4253;top:816;width:10;height:20" coordorigin="4253,816" coordsize="10,20">
              <v:shape style="position:absolute;left:4253;top:816;width:10;height:20" coordorigin="4253,816" coordsize="10,20" path="m4253,835l4263,835,4263,816,4253,816,4253,835xe" filled="true" fillcolor="#000000" stroked="false">
                <v:path arrowok="t"/>
                <v:fill type="solid"/>
              </v:shape>
            </v:group>
            <v:group style="position:absolute;left:4253;top:835;width:10;height:20" coordorigin="4253,835" coordsize="10,20">
              <v:shape style="position:absolute;left:4253;top:835;width:10;height:20" coordorigin="4253,835" coordsize="10,20" path="m4253,854l4263,854,4263,835,4253,835,4253,854xe" filled="true" fillcolor="#000000" stroked="false">
                <v:path arrowok="t"/>
                <v:fill type="solid"/>
              </v:shape>
            </v:group>
            <v:group style="position:absolute;left:4253;top:854;width:10;height:20" coordorigin="4253,854" coordsize="10,20">
              <v:shape style="position:absolute;left:4253;top:854;width:10;height:20" coordorigin="4253,854" coordsize="10,20" path="m4253,874l4263,874,4263,854,4253,854,4253,874xe" filled="true" fillcolor="#000000" stroked="false">
                <v:path arrowok="t"/>
                <v:fill type="solid"/>
              </v:shape>
            </v:group>
            <v:group style="position:absolute;left:4253;top:874;width:10;height:20" coordorigin="4253,874" coordsize="10,20">
              <v:shape style="position:absolute;left:4253;top:874;width:10;height:20" coordorigin="4253,874" coordsize="10,20" path="m4253,893l4263,893,4263,874,4253,874,4253,893xe" filled="true" fillcolor="#000000" stroked="false">
                <v:path arrowok="t"/>
                <v:fill type="solid"/>
              </v:shape>
            </v:group>
            <v:group style="position:absolute;left:4253;top:893;width:10;height:20" coordorigin="4253,893" coordsize="10,20">
              <v:shape style="position:absolute;left:4253;top:893;width:10;height:20" coordorigin="4253,893" coordsize="10,20" path="m4253,912l4263,912,4263,893,4253,893,4253,912xe" filled="true" fillcolor="#000000" stroked="false">
                <v:path arrowok="t"/>
                <v:fill type="solid"/>
              </v:shape>
            </v:group>
            <v:group style="position:absolute;left:4253;top:912;width:10;height:20" coordorigin="4253,912" coordsize="10,20">
              <v:shape style="position:absolute;left:4253;top:912;width:10;height:20" coordorigin="4253,912" coordsize="10,20" path="m4253,931l4263,931,4263,912,4253,912,4253,931xe" filled="true" fillcolor="#000000" stroked="false">
                <v:path arrowok="t"/>
                <v:fill type="solid"/>
              </v:shape>
            </v:group>
            <v:group style="position:absolute;left:4253;top:931;width:10;height:20" coordorigin="4253,931" coordsize="10,20">
              <v:shape style="position:absolute;left:4253;top:931;width:10;height:20" coordorigin="4253,931" coordsize="10,20" path="m4253,950l4263,950,4263,931,4253,931,4253,950xe" filled="true" fillcolor="#000000" stroked="false">
                <v:path arrowok="t"/>
                <v:fill type="solid"/>
              </v:shape>
            </v:group>
            <v:group style="position:absolute;left:4253;top:950;width:10;height:20" coordorigin="4253,950" coordsize="10,20">
              <v:shape style="position:absolute;left:4253;top:950;width:10;height:20" coordorigin="4253,950" coordsize="10,20" path="m4253,970l4263,970,4263,950,4253,950,4253,970xe" filled="true" fillcolor="#000000" stroked="false">
                <v:path arrowok="t"/>
                <v:fill type="solid"/>
              </v:shape>
            </v:group>
            <v:group style="position:absolute;left:4253;top:970;width:10;height:20" coordorigin="4253,970" coordsize="10,20">
              <v:shape style="position:absolute;left:4253;top:970;width:10;height:20" coordorigin="4253,970" coordsize="10,20" path="m4253,989l4263,989,4263,970,4253,970,4253,989xe" filled="true" fillcolor="#000000" stroked="false">
                <v:path arrowok="t"/>
                <v:fill type="solid"/>
              </v:shape>
            </v:group>
            <v:group style="position:absolute;left:4253;top:989;width:10;height:20" coordorigin="4253,989" coordsize="10,20">
              <v:shape style="position:absolute;left:4253;top:989;width:10;height:20" coordorigin="4253,989" coordsize="10,20" path="m4253,1008l4263,1008,4263,989,4253,989,4253,1008xe" filled="true" fillcolor="#000000" stroked="false">
                <v:path arrowok="t"/>
                <v:fill type="solid"/>
              </v:shape>
            </v:group>
            <v:group style="position:absolute;left:4253;top:1008;width:10;height:20" coordorigin="4253,1008" coordsize="10,20">
              <v:shape style="position:absolute;left:4253;top:1008;width:10;height:20" coordorigin="4253,1008" coordsize="10,20" path="m4253,1027l4263,1027,4263,1008,4253,1008,4253,1027xe" filled="true" fillcolor="#000000" stroked="false">
                <v:path arrowok="t"/>
                <v:fill type="solid"/>
              </v:shape>
            </v:group>
            <v:group style="position:absolute;left:4253;top:1027;width:10;height:20" coordorigin="4253,1027" coordsize="10,20">
              <v:shape style="position:absolute;left:4253;top:1027;width:10;height:20" coordorigin="4253,1027" coordsize="10,20" path="m4253,1046l4263,1046,4263,1027,4253,1027,4253,1046xe" filled="true" fillcolor="#000000" stroked="false">
                <v:path arrowok="t"/>
                <v:fill type="solid"/>
              </v:shape>
            </v:group>
            <v:group style="position:absolute;left:4253;top:1046;width:10;height:20" coordorigin="4253,1046" coordsize="10,20">
              <v:shape style="position:absolute;left:4253;top:1046;width:10;height:20" coordorigin="4253,1046" coordsize="10,20" path="m4253,1066l4263,1066,4263,1046,4253,1046,4253,1066xe" filled="true" fillcolor="#000000" stroked="false">
                <v:path arrowok="t"/>
                <v:fill type="solid"/>
              </v:shape>
            </v:group>
            <v:group style="position:absolute;left:4253;top:1066;width:10;height:20" coordorigin="4253,1066" coordsize="10,20">
              <v:shape style="position:absolute;left:4253;top:1066;width:10;height:20" coordorigin="4253,1066" coordsize="10,20" path="m4253,1085l4263,1085,4263,1066,4253,1066,4253,1085xe" filled="true" fillcolor="#000000" stroked="false">
                <v:path arrowok="t"/>
                <v:fill type="solid"/>
              </v:shape>
            </v:group>
            <v:group style="position:absolute;left:4253;top:1085;width:10;height:20" coordorigin="4253,1085" coordsize="10,20">
              <v:shape style="position:absolute;left:4253;top:1085;width:10;height:20" coordorigin="4253,1085" coordsize="10,20" path="m4253,1104l4263,1104,4263,1085,4253,1085,4253,1104xe" filled="true" fillcolor="#000000" stroked="false">
                <v:path arrowok="t"/>
                <v:fill type="solid"/>
              </v:shape>
            </v:group>
            <v:group style="position:absolute;left:4253;top:1104;width:10;height:20" coordorigin="4253,1104" coordsize="10,20">
              <v:shape style="position:absolute;left:4253;top:1104;width:10;height:20" coordorigin="4253,1104" coordsize="10,20" path="m4253,1123l4263,1123,4263,1104,4253,1104,4253,1123xe" filled="true" fillcolor="#000000" stroked="false">
                <v:path arrowok="t"/>
                <v:fill type="solid"/>
              </v:shape>
            </v:group>
            <v:group style="position:absolute;left:4253;top:1123;width:10;height:20" coordorigin="4253,1123" coordsize="10,20">
              <v:shape style="position:absolute;left:4253;top:1123;width:10;height:20" coordorigin="4253,1123" coordsize="10,20" path="m4253,1142l4263,1142,4263,1123,4253,1123,4253,1142xe" filled="true" fillcolor="#000000" stroked="false">
                <v:path arrowok="t"/>
                <v:fill type="solid"/>
              </v:shape>
            </v:group>
            <v:group style="position:absolute;left:4253;top:1142;width:10;height:20" coordorigin="4253,1142" coordsize="10,20">
              <v:shape style="position:absolute;left:4253;top:1142;width:10;height:20" coordorigin="4253,1142" coordsize="10,20" path="m4253,1162l4263,1162,4263,1142,4253,1142,4253,1162xe" filled="true" fillcolor="#000000" stroked="false">
                <v:path arrowok="t"/>
                <v:fill type="solid"/>
              </v:shape>
            </v:group>
            <v:group style="position:absolute;left:4253;top:1162;width:10;height:20" coordorigin="4253,1162" coordsize="10,20">
              <v:shape style="position:absolute;left:4253;top:1162;width:10;height:20" coordorigin="4253,1162" coordsize="10,20" path="m4253,1181l4263,1181,4263,1162,4253,1162,4253,1181xe" filled="true" fillcolor="#000000" stroked="false">
                <v:path arrowok="t"/>
                <v:fill type="solid"/>
              </v:shape>
            </v:group>
            <v:group style="position:absolute;left:4253;top:1181;width:10;height:20" coordorigin="4253,1181" coordsize="10,20">
              <v:shape style="position:absolute;left:4253;top:1181;width:10;height:20" coordorigin="4253,1181" coordsize="10,20" path="m4253,1200l4263,1200,4263,1181,4253,1181,4253,1200xe" filled="true" fillcolor="#000000" stroked="false">
                <v:path arrowok="t"/>
                <v:fill type="solid"/>
              </v:shape>
            </v:group>
            <v:group style="position:absolute;left:4253;top:1200;width:10;height:20" coordorigin="4253,1200" coordsize="10,20">
              <v:shape style="position:absolute;left:4253;top:1200;width:10;height:20" coordorigin="4253,1200" coordsize="10,20" path="m4253,1219l4263,1219,4263,1200,4253,1200,4253,1219xe" filled="true" fillcolor="#000000" stroked="false">
                <v:path arrowok="t"/>
                <v:fill type="solid"/>
              </v:shape>
            </v:group>
            <v:group style="position:absolute;left:4253;top:1219;width:10;height:20" coordorigin="4253,1219" coordsize="10,20">
              <v:shape style="position:absolute;left:4253;top:1219;width:10;height:20" coordorigin="4253,1219" coordsize="10,20" path="m4253,1238l4263,1238,4263,1219,4253,1219,4253,1238xe" filled="true" fillcolor="#000000" stroked="false">
                <v:path arrowok="t"/>
                <v:fill type="solid"/>
              </v:shape>
            </v:group>
            <v:group style="position:absolute;left:4253;top:1238;width:10;height:20" coordorigin="4253,1238" coordsize="10,20">
              <v:shape style="position:absolute;left:4253;top:1238;width:10;height:20" coordorigin="4253,1238" coordsize="10,20" path="m4253,1258l4263,1258,4263,1238,4253,1238,4253,1258xe" filled="true" fillcolor="#000000" stroked="false">
                <v:path arrowok="t"/>
                <v:fill type="solid"/>
              </v:shape>
            </v:group>
            <v:group style="position:absolute;left:4253;top:1258;width:10;height:20" coordorigin="4253,1258" coordsize="10,20">
              <v:shape style="position:absolute;left:4253;top:1258;width:10;height:20" coordorigin="4253,1258" coordsize="10,20" path="m4253,1277l4263,1277,4263,1258,4253,1258,4253,1277xe" filled="true" fillcolor="#000000" stroked="false">
                <v:path arrowok="t"/>
                <v:fill type="solid"/>
              </v:shape>
            </v:group>
            <v:group style="position:absolute;left:4253;top:1277;width:10;height:20" coordorigin="4253,1277" coordsize="10,20">
              <v:shape style="position:absolute;left:4253;top:1277;width:10;height:20" coordorigin="4253,1277" coordsize="10,20" path="m4253,1296l4263,1296,4263,1277,4253,1277,4253,1296xe" filled="true" fillcolor="#000000" stroked="false">
                <v:path arrowok="t"/>
                <v:fill type="solid"/>
              </v:shape>
            </v:group>
            <v:group style="position:absolute;left:4253;top:1296;width:10;height:20" coordorigin="4253,1296" coordsize="10,20">
              <v:shape style="position:absolute;left:4253;top:1296;width:10;height:20" coordorigin="4253,1296" coordsize="10,20" path="m4253,1315l4263,1315,4263,1296,4253,1296,4253,1315xe" filled="true" fillcolor="#000000" stroked="false">
                <v:path arrowok="t"/>
                <v:fill type="solid"/>
              </v:shape>
            </v:group>
            <v:group style="position:absolute;left:4253;top:1315;width:10;height:20" coordorigin="4253,1315" coordsize="10,20">
              <v:shape style="position:absolute;left:4253;top:1315;width:10;height:20" coordorigin="4253,1315" coordsize="10,20" path="m4253,1334l4263,1334,4263,1315,4253,1315,4253,1334xe" filled="true" fillcolor="#000000" stroked="false">
                <v:path arrowok="t"/>
                <v:fill type="solid"/>
              </v:shape>
            </v:group>
            <v:group style="position:absolute;left:4253;top:1334;width:10;height:20" coordorigin="4253,1334" coordsize="10,20">
              <v:shape style="position:absolute;left:4253;top:1334;width:10;height:20" coordorigin="4253,1334" coordsize="10,20" path="m4253,1354l4263,1354,4263,1334,4253,1334,4253,1354xe" filled="true" fillcolor="#000000" stroked="false">
                <v:path arrowok="t"/>
                <v:fill type="solid"/>
              </v:shape>
            </v:group>
            <v:group style="position:absolute;left:4253;top:1354;width:10;height:20" coordorigin="4253,1354" coordsize="10,20">
              <v:shape style="position:absolute;left:4253;top:1354;width:10;height:20" coordorigin="4253,1354" coordsize="10,20" path="m4253,1373l4263,1373,4263,1354,4253,1354,4253,1373xe" filled="true" fillcolor="#000000" stroked="false">
                <v:path arrowok="t"/>
                <v:fill type="solid"/>
              </v:shape>
            </v:group>
            <v:group style="position:absolute;left:4253;top:1373;width:10;height:20" coordorigin="4253,1373" coordsize="10,20">
              <v:shape style="position:absolute;left:4253;top:1373;width:10;height:20" coordorigin="4253,1373" coordsize="10,20" path="m4253,1392l4263,1392,4263,1373,4253,1373,4253,1392xe" filled="true" fillcolor="#000000" stroked="false">
                <v:path arrowok="t"/>
                <v:fill type="solid"/>
              </v:shape>
            </v:group>
            <v:group style="position:absolute;left:4253;top:1392;width:10;height:20" coordorigin="4253,1392" coordsize="10,20">
              <v:shape style="position:absolute;left:4253;top:1392;width:10;height:20" coordorigin="4253,1392" coordsize="10,20" path="m4253,1411l4263,1411,4263,1392,4253,1392,4253,1411xe" filled="true" fillcolor="#000000" stroked="false">
                <v:path arrowok="t"/>
                <v:fill type="solid"/>
              </v:shape>
            </v:group>
            <v:group style="position:absolute;left:4253;top:1411;width:10;height:20" coordorigin="4253,1411" coordsize="10,20">
              <v:shape style="position:absolute;left:4253;top:1411;width:10;height:20" coordorigin="4253,1411" coordsize="10,20" path="m4253,1430l4263,1430,4263,1411,4253,1411,4253,1430xe" filled="true" fillcolor="#000000" stroked="false">
                <v:path arrowok="t"/>
                <v:fill type="solid"/>
              </v:shape>
            </v:group>
            <v:group style="position:absolute;left:4253;top:1430;width:10;height:20" coordorigin="4253,1430" coordsize="10,20">
              <v:shape style="position:absolute;left:4253;top:1430;width:10;height:20" coordorigin="4253,1430" coordsize="10,20" path="m4253,1450l4263,1450,4263,1430,4253,1430,4253,1450xe" filled="true" fillcolor="#000000" stroked="false">
                <v:path arrowok="t"/>
                <v:fill type="solid"/>
              </v:shape>
            </v:group>
            <v:group style="position:absolute;left:4253;top:1450;width:10;height:20" coordorigin="4253,1450" coordsize="10,20">
              <v:shape style="position:absolute;left:4253;top:1450;width:10;height:20" coordorigin="4253,1450" coordsize="10,20" path="m4253,1469l4263,1469,4263,1450,4253,1450,4253,1469xe" filled="true" fillcolor="#000000" stroked="false">
                <v:path arrowok="t"/>
                <v:fill type="solid"/>
              </v:shape>
            </v:group>
            <v:group style="position:absolute;left:4253;top:1469;width:10;height:20" coordorigin="4253,1469" coordsize="10,20">
              <v:shape style="position:absolute;left:4253;top:1469;width:10;height:20" coordorigin="4253,1469" coordsize="10,20" path="m4253,1488l4263,1488,4263,1469,4253,1469,4253,1488xe" filled="true" fillcolor="#000000" stroked="false">
                <v:path arrowok="t"/>
                <v:fill type="solid"/>
              </v:shape>
            </v:group>
            <v:group style="position:absolute;left:4253;top:1488;width:10;height:20" coordorigin="4253,1488" coordsize="10,20">
              <v:shape style="position:absolute;left:4253;top:1488;width:10;height:20" coordorigin="4253,1488" coordsize="10,20" path="m4253,1507l4263,1507,4263,1488,4253,1488,4253,1507xe" filled="true" fillcolor="#000000" stroked="false">
                <v:path arrowok="t"/>
                <v:fill type="solid"/>
              </v:shape>
            </v:group>
            <v:group style="position:absolute;left:4253;top:1507;width:10;height:20" coordorigin="4253,1507" coordsize="10,20">
              <v:shape style="position:absolute;left:4253;top:1507;width:10;height:20" coordorigin="4253,1507" coordsize="10,20" path="m4253,1526l4263,1526,4263,1507,4253,1507,4253,1526xe" filled="true" fillcolor="#000000" stroked="false">
                <v:path arrowok="t"/>
                <v:fill type="solid"/>
              </v:shape>
            </v:group>
            <v:group style="position:absolute;left:4253;top:1526;width:10;height:20" coordorigin="4253,1526" coordsize="10,20">
              <v:shape style="position:absolute;left:4253;top:1526;width:10;height:20" coordorigin="4253,1526" coordsize="10,20" path="m4253,1546l4263,1546,4263,1526,4253,1526,4253,1546xe" filled="true" fillcolor="#000000" stroked="false">
                <v:path arrowok="t"/>
                <v:fill type="solid"/>
              </v:shape>
            </v:group>
            <v:group style="position:absolute;left:4986;top:797;width:10;height:20" coordorigin="4986,797" coordsize="10,20">
              <v:shape style="position:absolute;left:4986;top:797;width:10;height:20" coordorigin="4986,797" coordsize="10,20" path="m4986,816l4995,816,4995,797,4986,797,4986,816xe" filled="true" fillcolor="#000000" stroked="false">
                <v:path arrowok="t"/>
                <v:fill type="solid"/>
              </v:shape>
            </v:group>
            <v:group style="position:absolute;left:4986;top:816;width:10;height:20" coordorigin="4986,816" coordsize="10,20">
              <v:shape style="position:absolute;left:4986;top:816;width:10;height:20" coordorigin="4986,816" coordsize="10,20" path="m4986,835l4995,835,4995,816,4986,816,4986,835xe" filled="true" fillcolor="#000000" stroked="false">
                <v:path arrowok="t"/>
                <v:fill type="solid"/>
              </v:shape>
            </v:group>
            <v:group style="position:absolute;left:4986;top:835;width:10;height:20" coordorigin="4986,835" coordsize="10,20">
              <v:shape style="position:absolute;left:4986;top:835;width:10;height:20" coordorigin="4986,835" coordsize="10,20" path="m4986,854l4995,854,4995,835,4986,835,4986,854xe" filled="true" fillcolor="#000000" stroked="false">
                <v:path arrowok="t"/>
                <v:fill type="solid"/>
              </v:shape>
            </v:group>
            <v:group style="position:absolute;left:4986;top:854;width:10;height:20" coordorigin="4986,854" coordsize="10,20">
              <v:shape style="position:absolute;left:4986;top:854;width:10;height:20" coordorigin="4986,854" coordsize="10,20" path="m4986,874l4995,874,4995,854,4986,854,4986,874xe" filled="true" fillcolor="#000000" stroked="false">
                <v:path arrowok="t"/>
                <v:fill type="solid"/>
              </v:shape>
            </v:group>
            <v:group style="position:absolute;left:4986;top:874;width:10;height:20" coordorigin="4986,874" coordsize="10,20">
              <v:shape style="position:absolute;left:4986;top:874;width:10;height:20" coordorigin="4986,874" coordsize="10,20" path="m4986,893l4995,893,4995,874,4986,874,4986,893xe" filled="true" fillcolor="#000000" stroked="false">
                <v:path arrowok="t"/>
                <v:fill type="solid"/>
              </v:shape>
            </v:group>
            <v:group style="position:absolute;left:4986;top:893;width:10;height:20" coordorigin="4986,893" coordsize="10,20">
              <v:shape style="position:absolute;left:4986;top:893;width:10;height:20" coordorigin="4986,893" coordsize="10,20" path="m4986,912l4995,912,4995,893,4986,893,4986,912xe" filled="true" fillcolor="#000000" stroked="false">
                <v:path arrowok="t"/>
                <v:fill type="solid"/>
              </v:shape>
            </v:group>
            <v:group style="position:absolute;left:4986;top:912;width:10;height:20" coordorigin="4986,912" coordsize="10,20">
              <v:shape style="position:absolute;left:4986;top:912;width:10;height:20" coordorigin="4986,912" coordsize="10,20" path="m4986,931l4995,931,4995,912,4986,912,4986,931xe" filled="true" fillcolor="#000000" stroked="false">
                <v:path arrowok="t"/>
                <v:fill type="solid"/>
              </v:shape>
            </v:group>
            <v:group style="position:absolute;left:4986;top:931;width:10;height:20" coordorigin="4986,931" coordsize="10,20">
              <v:shape style="position:absolute;left:4986;top:931;width:10;height:20" coordorigin="4986,931" coordsize="10,20" path="m4986,950l4995,950,4995,931,4986,931,4986,950xe" filled="true" fillcolor="#000000" stroked="false">
                <v:path arrowok="t"/>
                <v:fill type="solid"/>
              </v:shape>
            </v:group>
            <v:group style="position:absolute;left:4986;top:950;width:10;height:20" coordorigin="4986,950" coordsize="10,20">
              <v:shape style="position:absolute;left:4986;top:950;width:10;height:20" coordorigin="4986,950" coordsize="10,20" path="m4986,970l4995,970,4995,950,4986,950,4986,970xe" filled="true" fillcolor="#000000" stroked="false">
                <v:path arrowok="t"/>
                <v:fill type="solid"/>
              </v:shape>
            </v:group>
            <v:group style="position:absolute;left:4986;top:970;width:10;height:20" coordorigin="4986,970" coordsize="10,20">
              <v:shape style="position:absolute;left:4986;top:970;width:10;height:20" coordorigin="4986,970" coordsize="10,20" path="m4986,989l4995,989,4995,970,4986,970,4986,989xe" filled="true" fillcolor="#000000" stroked="false">
                <v:path arrowok="t"/>
                <v:fill type="solid"/>
              </v:shape>
            </v:group>
            <v:group style="position:absolute;left:4986;top:989;width:10;height:20" coordorigin="4986,989" coordsize="10,20">
              <v:shape style="position:absolute;left:4986;top:989;width:10;height:20" coordorigin="4986,989" coordsize="10,20" path="m4986,1008l4995,1008,4995,989,4986,989,4986,1008xe" filled="true" fillcolor="#000000" stroked="false">
                <v:path arrowok="t"/>
                <v:fill type="solid"/>
              </v:shape>
            </v:group>
            <v:group style="position:absolute;left:4986;top:1008;width:10;height:20" coordorigin="4986,1008" coordsize="10,20">
              <v:shape style="position:absolute;left:4986;top:1008;width:10;height:20" coordorigin="4986,1008" coordsize="10,20" path="m4986,1027l4995,1027,4995,1008,4986,1008,4986,1027xe" filled="true" fillcolor="#000000" stroked="false">
                <v:path arrowok="t"/>
                <v:fill type="solid"/>
              </v:shape>
            </v:group>
            <v:group style="position:absolute;left:4986;top:1027;width:10;height:20" coordorigin="4986,1027" coordsize="10,20">
              <v:shape style="position:absolute;left:4986;top:1027;width:10;height:20" coordorigin="4986,1027" coordsize="10,20" path="m4986,1046l4995,1046,4995,1027,4986,1027,4986,1046xe" filled="true" fillcolor="#000000" stroked="false">
                <v:path arrowok="t"/>
                <v:fill type="solid"/>
              </v:shape>
            </v:group>
            <v:group style="position:absolute;left:4986;top:1046;width:10;height:20" coordorigin="4986,1046" coordsize="10,20">
              <v:shape style="position:absolute;left:4986;top:1046;width:10;height:20" coordorigin="4986,1046" coordsize="10,20" path="m4986,1066l4995,1066,4995,1046,4986,1046,4986,1066xe" filled="true" fillcolor="#000000" stroked="false">
                <v:path arrowok="t"/>
                <v:fill type="solid"/>
              </v:shape>
            </v:group>
            <v:group style="position:absolute;left:4986;top:1066;width:10;height:20" coordorigin="4986,1066" coordsize="10,20">
              <v:shape style="position:absolute;left:4986;top:1066;width:10;height:20" coordorigin="4986,1066" coordsize="10,20" path="m4986,1085l4995,1085,4995,1066,4986,1066,4986,1085xe" filled="true" fillcolor="#000000" stroked="false">
                <v:path arrowok="t"/>
                <v:fill type="solid"/>
              </v:shape>
            </v:group>
            <v:group style="position:absolute;left:4986;top:1085;width:10;height:20" coordorigin="4986,1085" coordsize="10,20">
              <v:shape style="position:absolute;left:4986;top:1085;width:10;height:20" coordorigin="4986,1085" coordsize="10,20" path="m4986,1104l4995,1104,4995,1085,4986,1085,4986,1104xe" filled="true" fillcolor="#000000" stroked="false">
                <v:path arrowok="t"/>
                <v:fill type="solid"/>
              </v:shape>
            </v:group>
            <v:group style="position:absolute;left:4986;top:1104;width:10;height:20" coordorigin="4986,1104" coordsize="10,20">
              <v:shape style="position:absolute;left:4986;top:1104;width:10;height:20" coordorigin="4986,1104" coordsize="10,20" path="m4986,1123l4995,1123,4995,1104,4986,1104,4986,1123xe" filled="true" fillcolor="#000000" stroked="false">
                <v:path arrowok="t"/>
                <v:fill type="solid"/>
              </v:shape>
            </v:group>
            <v:group style="position:absolute;left:4986;top:1123;width:10;height:20" coordorigin="4986,1123" coordsize="10,20">
              <v:shape style="position:absolute;left:4986;top:1123;width:10;height:20" coordorigin="4986,1123" coordsize="10,20" path="m4986,1142l4995,1142,4995,1123,4986,1123,4986,1142xe" filled="true" fillcolor="#000000" stroked="false">
                <v:path arrowok="t"/>
                <v:fill type="solid"/>
              </v:shape>
            </v:group>
            <v:group style="position:absolute;left:4986;top:1142;width:10;height:20" coordorigin="4986,1142" coordsize="10,20">
              <v:shape style="position:absolute;left:4986;top:1142;width:10;height:20" coordorigin="4986,1142" coordsize="10,20" path="m4986,1162l4995,1162,4995,1142,4986,1142,4986,1162xe" filled="true" fillcolor="#000000" stroked="false">
                <v:path arrowok="t"/>
                <v:fill type="solid"/>
              </v:shape>
            </v:group>
            <v:group style="position:absolute;left:4986;top:1162;width:10;height:20" coordorigin="4986,1162" coordsize="10,20">
              <v:shape style="position:absolute;left:4986;top:1162;width:10;height:20" coordorigin="4986,1162" coordsize="10,20" path="m4986,1181l4995,1181,4995,1162,4986,1162,4986,1181xe" filled="true" fillcolor="#000000" stroked="false">
                <v:path arrowok="t"/>
                <v:fill type="solid"/>
              </v:shape>
            </v:group>
            <v:group style="position:absolute;left:4986;top:1181;width:10;height:20" coordorigin="4986,1181" coordsize="10,20">
              <v:shape style="position:absolute;left:4986;top:1181;width:10;height:20" coordorigin="4986,1181" coordsize="10,20" path="m4986,1200l4995,1200,4995,1181,4986,1181,4986,1200xe" filled="true" fillcolor="#000000" stroked="false">
                <v:path arrowok="t"/>
                <v:fill type="solid"/>
              </v:shape>
            </v:group>
            <v:group style="position:absolute;left:4986;top:1200;width:10;height:20" coordorigin="4986,1200" coordsize="10,20">
              <v:shape style="position:absolute;left:4986;top:1200;width:10;height:20" coordorigin="4986,1200" coordsize="10,20" path="m4986,1219l4995,1219,4995,1200,4986,1200,4986,1219xe" filled="true" fillcolor="#000000" stroked="false">
                <v:path arrowok="t"/>
                <v:fill type="solid"/>
              </v:shape>
            </v:group>
            <v:group style="position:absolute;left:4986;top:1219;width:10;height:20" coordorigin="4986,1219" coordsize="10,20">
              <v:shape style="position:absolute;left:4986;top:1219;width:10;height:20" coordorigin="4986,1219" coordsize="10,20" path="m4986,1238l4995,1238,4995,1219,4986,1219,4986,1238xe" filled="true" fillcolor="#000000" stroked="false">
                <v:path arrowok="t"/>
                <v:fill type="solid"/>
              </v:shape>
            </v:group>
            <v:group style="position:absolute;left:4986;top:1238;width:10;height:20" coordorigin="4986,1238" coordsize="10,20">
              <v:shape style="position:absolute;left:4986;top:1238;width:10;height:20" coordorigin="4986,1238" coordsize="10,20" path="m4986,1258l4995,1258,4995,1238,4986,1238,4986,1258xe" filled="true" fillcolor="#000000" stroked="false">
                <v:path arrowok="t"/>
                <v:fill type="solid"/>
              </v:shape>
            </v:group>
            <v:group style="position:absolute;left:4986;top:1258;width:10;height:20" coordorigin="4986,1258" coordsize="10,20">
              <v:shape style="position:absolute;left:4986;top:1258;width:10;height:20" coordorigin="4986,1258" coordsize="10,20" path="m4986,1277l4995,1277,4995,1258,4986,1258,4986,1277xe" filled="true" fillcolor="#000000" stroked="false">
                <v:path arrowok="t"/>
                <v:fill type="solid"/>
              </v:shape>
            </v:group>
            <v:group style="position:absolute;left:4986;top:1277;width:10;height:20" coordorigin="4986,1277" coordsize="10,20">
              <v:shape style="position:absolute;left:4986;top:1277;width:10;height:20" coordorigin="4986,1277" coordsize="10,20" path="m4986,1296l4995,1296,4995,1277,4986,1277,4986,1296xe" filled="true" fillcolor="#000000" stroked="false">
                <v:path arrowok="t"/>
                <v:fill type="solid"/>
              </v:shape>
            </v:group>
            <v:group style="position:absolute;left:4986;top:1296;width:10;height:20" coordorigin="4986,1296" coordsize="10,20">
              <v:shape style="position:absolute;left:4986;top:1296;width:10;height:20" coordorigin="4986,1296" coordsize="10,20" path="m4986,1315l4995,1315,4995,1296,4986,1296,4986,1315xe" filled="true" fillcolor="#000000" stroked="false">
                <v:path arrowok="t"/>
                <v:fill type="solid"/>
              </v:shape>
            </v:group>
            <v:group style="position:absolute;left:4986;top:1315;width:10;height:20" coordorigin="4986,1315" coordsize="10,20">
              <v:shape style="position:absolute;left:4986;top:1315;width:10;height:20" coordorigin="4986,1315" coordsize="10,20" path="m4986,1334l4995,1334,4995,1315,4986,1315,4986,1334xe" filled="true" fillcolor="#000000" stroked="false">
                <v:path arrowok="t"/>
                <v:fill type="solid"/>
              </v:shape>
            </v:group>
            <v:group style="position:absolute;left:4986;top:1334;width:10;height:20" coordorigin="4986,1334" coordsize="10,20">
              <v:shape style="position:absolute;left:4986;top:1334;width:10;height:20" coordorigin="4986,1334" coordsize="10,20" path="m4986,1354l4995,1354,4995,1334,4986,1334,4986,1354xe" filled="true" fillcolor="#000000" stroked="false">
                <v:path arrowok="t"/>
                <v:fill type="solid"/>
              </v:shape>
            </v:group>
            <v:group style="position:absolute;left:4986;top:1354;width:10;height:20" coordorigin="4986,1354" coordsize="10,20">
              <v:shape style="position:absolute;left:4986;top:1354;width:10;height:20" coordorigin="4986,1354" coordsize="10,20" path="m4986,1373l4995,1373,4995,1354,4986,1354,4986,1373xe" filled="true" fillcolor="#000000" stroked="false">
                <v:path arrowok="t"/>
                <v:fill type="solid"/>
              </v:shape>
            </v:group>
            <v:group style="position:absolute;left:4986;top:1373;width:10;height:20" coordorigin="4986,1373" coordsize="10,20">
              <v:shape style="position:absolute;left:4986;top:1373;width:10;height:20" coordorigin="4986,1373" coordsize="10,20" path="m4986,1392l4995,1392,4995,1373,4986,1373,4986,1392xe" filled="true" fillcolor="#000000" stroked="false">
                <v:path arrowok="t"/>
                <v:fill type="solid"/>
              </v:shape>
            </v:group>
            <v:group style="position:absolute;left:4986;top:1392;width:10;height:20" coordorigin="4986,1392" coordsize="10,20">
              <v:shape style="position:absolute;left:4986;top:1392;width:10;height:20" coordorigin="4986,1392" coordsize="10,20" path="m4986,1411l4995,1411,4995,1392,4986,1392,4986,1411xe" filled="true" fillcolor="#000000" stroked="false">
                <v:path arrowok="t"/>
                <v:fill type="solid"/>
              </v:shape>
            </v:group>
            <v:group style="position:absolute;left:4986;top:1411;width:10;height:20" coordorigin="4986,1411" coordsize="10,20">
              <v:shape style="position:absolute;left:4986;top:1411;width:10;height:20" coordorigin="4986,1411" coordsize="10,20" path="m4986,1430l4995,1430,4995,1411,4986,1411,4986,1430xe" filled="true" fillcolor="#000000" stroked="false">
                <v:path arrowok="t"/>
                <v:fill type="solid"/>
              </v:shape>
            </v:group>
            <v:group style="position:absolute;left:4986;top:1430;width:10;height:20" coordorigin="4986,1430" coordsize="10,20">
              <v:shape style="position:absolute;left:4986;top:1430;width:10;height:20" coordorigin="4986,1430" coordsize="10,20" path="m4986,1450l4995,1450,4995,1430,4986,1430,4986,1450xe" filled="true" fillcolor="#000000" stroked="false">
                <v:path arrowok="t"/>
                <v:fill type="solid"/>
              </v:shape>
            </v:group>
            <v:group style="position:absolute;left:4986;top:1450;width:10;height:20" coordorigin="4986,1450" coordsize="10,20">
              <v:shape style="position:absolute;left:4986;top:1450;width:10;height:20" coordorigin="4986,1450" coordsize="10,20" path="m4986,1469l4995,1469,4995,1450,4986,1450,4986,1469xe" filled="true" fillcolor="#000000" stroked="false">
                <v:path arrowok="t"/>
                <v:fill type="solid"/>
              </v:shape>
            </v:group>
            <v:group style="position:absolute;left:4986;top:1469;width:10;height:20" coordorigin="4986,1469" coordsize="10,20">
              <v:shape style="position:absolute;left:4986;top:1469;width:10;height:20" coordorigin="4986,1469" coordsize="10,20" path="m4986,1488l4995,1488,4995,1469,4986,1469,4986,1488xe" filled="true" fillcolor="#000000" stroked="false">
                <v:path arrowok="t"/>
                <v:fill type="solid"/>
              </v:shape>
            </v:group>
            <v:group style="position:absolute;left:4986;top:1488;width:10;height:20" coordorigin="4986,1488" coordsize="10,20">
              <v:shape style="position:absolute;left:4986;top:1488;width:10;height:20" coordorigin="4986,1488" coordsize="10,20" path="m4986,1507l4995,1507,4995,1488,4986,1488,4986,1507xe" filled="true" fillcolor="#000000" stroked="false">
                <v:path arrowok="t"/>
                <v:fill type="solid"/>
              </v:shape>
            </v:group>
            <v:group style="position:absolute;left:4986;top:1507;width:10;height:20" coordorigin="4986,1507" coordsize="10,20">
              <v:shape style="position:absolute;left:4986;top:1507;width:10;height:20" coordorigin="4986,1507" coordsize="10,20" path="m4986,1526l4995,1526,4995,1507,4986,1507,4986,1526xe" filled="true" fillcolor="#000000" stroked="false">
                <v:path arrowok="t"/>
                <v:fill type="solid"/>
              </v:shape>
            </v:group>
            <v:group style="position:absolute;left:4986;top:1526;width:10;height:20" coordorigin="4986,1526" coordsize="10,20">
              <v:shape style="position:absolute;left:4986;top:1526;width:10;height:20" coordorigin="4986,1526" coordsize="10,20" path="m4986,1546l4995,1546,4995,1526,4986,1526,4986,1546xe" filled="true" fillcolor="#000000" stroked="false">
                <v:path arrowok="t"/>
                <v:fill type="solid"/>
              </v:shape>
            </v:group>
            <v:group style="position:absolute;left:6071;top:797;width:10;height:20" coordorigin="6071,797" coordsize="10,20">
              <v:shape style="position:absolute;left:6071;top:797;width:10;height:20" coordorigin="6071,797" coordsize="10,20" path="m6071,816l6080,816,6080,797,6071,797,6071,816xe" filled="true" fillcolor="#000000" stroked="false">
                <v:path arrowok="t"/>
                <v:fill type="solid"/>
              </v:shape>
            </v:group>
            <v:group style="position:absolute;left:6071;top:816;width:10;height:20" coordorigin="6071,816" coordsize="10,20">
              <v:shape style="position:absolute;left:6071;top:816;width:10;height:20" coordorigin="6071,816" coordsize="10,20" path="m6071,835l6080,835,6080,816,6071,816,6071,835xe" filled="true" fillcolor="#000000" stroked="false">
                <v:path arrowok="t"/>
                <v:fill type="solid"/>
              </v:shape>
            </v:group>
            <v:group style="position:absolute;left:6071;top:835;width:10;height:20" coordorigin="6071,835" coordsize="10,20">
              <v:shape style="position:absolute;left:6071;top:835;width:10;height:20" coordorigin="6071,835" coordsize="10,20" path="m6071,854l6080,854,6080,835,6071,835,6071,854xe" filled="true" fillcolor="#000000" stroked="false">
                <v:path arrowok="t"/>
                <v:fill type="solid"/>
              </v:shape>
            </v:group>
            <v:group style="position:absolute;left:6071;top:854;width:10;height:20" coordorigin="6071,854" coordsize="10,20">
              <v:shape style="position:absolute;left:6071;top:854;width:10;height:20" coordorigin="6071,854" coordsize="10,20" path="m6071,874l6080,874,6080,854,6071,854,6071,874xe" filled="true" fillcolor="#000000" stroked="false">
                <v:path arrowok="t"/>
                <v:fill type="solid"/>
              </v:shape>
            </v:group>
            <v:group style="position:absolute;left:6071;top:874;width:10;height:20" coordorigin="6071,874" coordsize="10,20">
              <v:shape style="position:absolute;left:6071;top:874;width:10;height:20" coordorigin="6071,874" coordsize="10,20" path="m6071,893l6080,893,6080,874,6071,874,6071,893xe" filled="true" fillcolor="#000000" stroked="false">
                <v:path arrowok="t"/>
                <v:fill type="solid"/>
              </v:shape>
            </v:group>
            <v:group style="position:absolute;left:6071;top:893;width:10;height:20" coordorigin="6071,893" coordsize="10,20">
              <v:shape style="position:absolute;left:6071;top:893;width:10;height:20" coordorigin="6071,893" coordsize="10,20" path="m6071,912l6080,912,6080,893,6071,893,6071,912xe" filled="true" fillcolor="#000000" stroked="false">
                <v:path arrowok="t"/>
                <v:fill type="solid"/>
              </v:shape>
            </v:group>
            <v:group style="position:absolute;left:6071;top:912;width:10;height:20" coordorigin="6071,912" coordsize="10,20">
              <v:shape style="position:absolute;left:6071;top:912;width:10;height:20" coordorigin="6071,912" coordsize="10,20" path="m6071,931l6080,931,6080,912,6071,912,6071,931xe" filled="true" fillcolor="#000000" stroked="false">
                <v:path arrowok="t"/>
                <v:fill type="solid"/>
              </v:shape>
            </v:group>
            <v:group style="position:absolute;left:6071;top:931;width:10;height:20" coordorigin="6071,931" coordsize="10,20">
              <v:shape style="position:absolute;left:6071;top:931;width:10;height:20" coordorigin="6071,931" coordsize="10,20" path="m6071,950l6080,950,6080,931,6071,931,6071,950xe" filled="true" fillcolor="#000000" stroked="false">
                <v:path arrowok="t"/>
                <v:fill type="solid"/>
              </v:shape>
            </v:group>
            <v:group style="position:absolute;left:6071;top:950;width:10;height:20" coordorigin="6071,950" coordsize="10,20">
              <v:shape style="position:absolute;left:6071;top:950;width:10;height:20" coordorigin="6071,950" coordsize="10,20" path="m6071,970l6080,970,6080,950,6071,950,6071,970xe" filled="true" fillcolor="#000000" stroked="false">
                <v:path arrowok="t"/>
                <v:fill type="solid"/>
              </v:shape>
            </v:group>
            <v:group style="position:absolute;left:6071;top:970;width:10;height:20" coordorigin="6071,970" coordsize="10,20">
              <v:shape style="position:absolute;left:6071;top:970;width:10;height:20" coordorigin="6071,970" coordsize="10,20" path="m6071,989l6080,989,6080,970,6071,970,6071,989xe" filled="true" fillcolor="#000000" stroked="false">
                <v:path arrowok="t"/>
                <v:fill type="solid"/>
              </v:shape>
            </v:group>
            <v:group style="position:absolute;left:6071;top:989;width:10;height:20" coordorigin="6071,989" coordsize="10,20">
              <v:shape style="position:absolute;left:6071;top:989;width:10;height:20" coordorigin="6071,989" coordsize="10,20" path="m6071,1008l6080,1008,6080,989,6071,989,6071,1008xe" filled="true" fillcolor="#000000" stroked="false">
                <v:path arrowok="t"/>
                <v:fill type="solid"/>
              </v:shape>
            </v:group>
            <v:group style="position:absolute;left:6071;top:1008;width:10;height:20" coordorigin="6071,1008" coordsize="10,20">
              <v:shape style="position:absolute;left:6071;top:1008;width:10;height:20" coordorigin="6071,1008" coordsize="10,20" path="m6071,1027l6080,1027,6080,1008,6071,1008,6071,1027xe" filled="true" fillcolor="#000000" stroked="false">
                <v:path arrowok="t"/>
                <v:fill type="solid"/>
              </v:shape>
            </v:group>
            <v:group style="position:absolute;left:6071;top:1027;width:10;height:20" coordorigin="6071,1027" coordsize="10,20">
              <v:shape style="position:absolute;left:6071;top:1027;width:10;height:20" coordorigin="6071,1027" coordsize="10,20" path="m6071,1046l6080,1046,6080,1027,6071,1027,6071,1046xe" filled="true" fillcolor="#000000" stroked="false">
                <v:path arrowok="t"/>
                <v:fill type="solid"/>
              </v:shape>
            </v:group>
            <v:group style="position:absolute;left:6071;top:1046;width:10;height:20" coordorigin="6071,1046" coordsize="10,20">
              <v:shape style="position:absolute;left:6071;top:1046;width:10;height:20" coordorigin="6071,1046" coordsize="10,20" path="m6071,1066l6080,1066,6080,1046,6071,1046,6071,1066xe" filled="true" fillcolor="#000000" stroked="false">
                <v:path arrowok="t"/>
                <v:fill type="solid"/>
              </v:shape>
            </v:group>
            <v:group style="position:absolute;left:6071;top:1066;width:10;height:20" coordorigin="6071,1066" coordsize="10,20">
              <v:shape style="position:absolute;left:6071;top:1066;width:10;height:20" coordorigin="6071,1066" coordsize="10,20" path="m6071,1085l6080,1085,6080,1066,6071,1066,6071,1085xe" filled="true" fillcolor="#000000" stroked="false">
                <v:path arrowok="t"/>
                <v:fill type="solid"/>
              </v:shape>
            </v:group>
            <v:group style="position:absolute;left:6071;top:1085;width:10;height:20" coordorigin="6071,1085" coordsize="10,20">
              <v:shape style="position:absolute;left:6071;top:1085;width:10;height:20" coordorigin="6071,1085" coordsize="10,20" path="m6071,1104l6080,1104,6080,1085,6071,1085,6071,1104xe" filled="true" fillcolor="#000000" stroked="false">
                <v:path arrowok="t"/>
                <v:fill type="solid"/>
              </v:shape>
            </v:group>
            <v:group style="position:absolute;left:6071;top:1104;width:10;height:20" coordorigin="6071,1104" coordsize="10,20">
              <v:shape style="position:absolute;left:6071;top:1104;width:10;height:20" coordorigin="6071,1104" coordsize="10,20" path="m6071,1123l6080,1123,6080,1104,6071,1104,6071,1123xe" filled="true" fillcolor="#000000" stroked="false">
                <v:path arrowok="t"/>
                <v:fill type="solid"/>
              </v:shape>
            </v:group>
            <v:group style="position:absolute;left:6071;top:1123;width:10;height:20" coordorigin="6071,1123" coordsize="10,20">
              <v:shape style="position:absolute;left:6071;top:1123;width:10;height:20" coordorigin="6071,1123" coordsize="10,20" path="m6071,1142l6080,1142,6080,1123,6071,1123,6071,1142xe" filled="true" fillcolor="#000000" stroked="false">
                <v:path arrowok="t"/>
                <v:fill type="solid"/>
              </v:shape>
            </v:group>
            <v:group style="position:absolute;left:6071;top:1142;width:10;height:20" coordorigin="6071,1142" coordsize="10,20">
              <v:shape style="position:absolute;left:6071;top:1142;width:10;height:20" coordorigin="6071,1142" coordsize="10,20" path="m6071,1162l6080,1162,6080,1142,6071,1142,6071,1162xe" filled="true" fillcolor="#000000" stroked="false">
                <v:path arrowok="t"/>
                <v:fill type="solid"/>
              </v:shape>
            </v:group>
            <v:group style="position:absolute;left:6071;top:1162;width:10;height:20" coordorigin="6071,1162" coordsize="10,20">
              <v:shape style="position:absolute;left:6071;top:1162;width:10;height:20" coordorigin="6071,1162" coordsize="10,20" path="m6071,1181l6080,1181,6080,1162,6071,1162,6071,1181xe" filled="true" fillcolor="#000000" stroked="false">
                <v:path arrowok="t"/>
                <v:fill type="solid"/>
              </v:shape>
            </v:group>
            <v:group style="position:absolute;left:6071;top:1181;width:10;height:20" coordorigin="6071,1181" coordsize="10,20">
              <v:shape style="position:absolute;left:6071;top:1181;width:10;height:20" coordorigin="6071,1181" coordsize="10,20" path="m6071,1200l6080,1200,6080,1181,6071,1181,6071,1200xe" filled="true" fillcolor="#000000" stroked="false">
                <v:path arrowok="t"/>
                <v:fill type="solid"/>
              </v:shape>
            </v:group>
            <v:group style="position:absolute;left:6071;top:1200;width:10;height:20" coordorigin="6071,1200" coordsize="10,20">
              <v:shape style="position:absolute;left:6071;top:1200;width:10;height:20" coordorigin="6071,1200" coordsize="10,20" path="m6071,1219l6080,1219,6080,1200,6071,1200,6071,1219xe" filled="true" fillcolor="#000000" stroked="false">
                <v:path arrowok="t"/>
                <v:fill type="solid"/>
              </v:shape>
            </v:group>
            <v:group style="position:absolute;left:6071;top:1219;width:10;height:20" coordorigin="6071,1219" coordsize="10,20">
              <v:shape style="position:absolute;left:6071;top:1219;width:10;height:20" coordorigin="6071,1219" coordsize="10,20" path="m6071,1238l6080,1238,6080,1219,6071,1219,6071,1238xe" filled="true" fillcolor="#000000" stroked="false">
                <v:path arrowok="t"/>
                <v:fill type="solid"/>
              </v:shape>
            </v:group>
            <v:group style="position:absolute;left:6071;top:1238;width:10;height:20" coordorigin="6071,1238" coordsize="10,20">
              <v:shape style="position:absolute;left:6071;top:1238;width:10;height:20" coordorigin="6071,1238" coordsize="10,20" path="m6071,1258l6080,1258,6080,1238,6071,1238,6071,1258xe" filled="true" fillcolor="#000000" stroked="false">
                <v:path arrowok="t"/>
                <v:fill type="solid"/>
              </v:shape>
            </v:group>
            <v:group style="position:absolute;left:6071;top:1258;width:10;height:20" coordorigin="6071,1258" coordsize="10,20">
              <v:shape style="position:absolute;left:6071;top:1258;width:10;height:20" coordorigin="6071,1258" coordsize="10,20" path="m6071,1277l6080,1277,6080,1258,6071,1258,6071,1277xe" filled="true" fillcolor="#000000" stroked="false">
                <v:path arrowok="t"/>
                <v:fill type="solid"/>
              </v:shape>
            </v:group>
            <v:group style="position:absolute;left:6071;top:1277;width:10;height:20" coordorigin="6071,1277" coordsize="10,20">
              <v:shape style="position:absolute;left:6071;top:1277;width:10;height:20" coordorigin="6071,1277" coordsize="10,20" path="m6071,1296l6080,1296,6080,1277,6071,1277,6071,1296xe" filled="true" fillcolor="#000000" stroked="false">
                <v:path arrowok="t"/>
                <v:fill type="solid"/>
              </v:shape>
            </v:group>
            <v:group style="position:absolute;left:6071;top:1296;width:10;height:20" coordorigin="6071,1296" coordsize="10,20">
              <v:shape style="position:absolute;left:6071;top:1296;width:10;height:20" coordorigin="6071,1296" coordsize="10,20" path="m6071,1315l6080,1315,6080,1296,6071,1296,6071,1315xe" filled="true" fillcolor="#000000" stroked="false">
                <v:path arrowok="t"/>
                <v:fill type="solid"/>
              </v:shape>
            </v:group>
            <v:group style="position:absolute;left:6071;top:1315;width:10;height:20" coordorigin="6071,1315" coordsize="10,20">
              <v:shape style="position:absolute;left:6071;top:1315;width:10;height:20" coordorigin="6071,1315" coordsize="10,20" path="m6071,1334l6080,1334,6080,1315,6071,1315,6071,1334xe" filled="true" fillcolor="#000000" stroked="false">
                <v:path arrowok="t"/>
                <v:fill type="solid"/>
              </v:shape>
            </v:group>
            <v:group style="position:absolute;left:6071;top:1334;width:10;height:20" coordorigin="6071,1334" coordsize="10,20">
              <v:shape style="position:absolute;left:6071;top:1334;width:10;height:20" coordorigin="6071,1334" coordsize="10,20" path="m6071,1354l6080,1354,6080,1334,6071,1334,6071,1354xe" filled="true" fillcolor="#000000" stroked="false">
                <v:path arrowok="t"/>
                <v:fill type="solid"/>
              </v:shape>
            </v:group>
            <v:group style="position:absolute;left:6071;top:1354;width:10;height:20" coordorigin="6071,1354" coordsize="10,20">
              <v:shape style="position:absolute;left:6071;top:1354;width:10;height:20" coordorigin="6071,1354" coordsize="10,20" path="m6071,1373l6080,1373,6080,1354,6071,1354,6071,1373xe" filled="true" fillcolor="#000000" stroked="false">
                <v:path arrowok="t"/>
                <v:fill type="solid"/>
              </v:shape>
            </v:group>
            <v:group style="position:absolute;left:6071;top:1373;width:10;height:20" coordorigin="6071,1373" coordsize="10,20">
              <v:shape style="position:absolute;left:6071;top:1373;width:10;height:20" coordorigin="6071,1373" coordsize="10,20" path="m6071,1392l6080,1392,6080,1373,6071,1373,6071,1392xe" filled="true" fillcolor="#000000" stroked="false">
                <v:path arrowok="t"/>
                <v:fill type="solid"/>
              </v:shape>
            </v:group>
            <v:group style="position:absolute;left:6071;top:1392;width:10;height:20" coordorigin="6071,1392" coordsize="10,20">
              <v:shape style="position:absolute;left:6071;top:1392;width:10;height:20" coordorigin="6071,1392" coordsize="10,20" path="m6071,1411l6080,1411,6080,1392,6071,1392,6071,1411xe" filled="true" fillcolor="#000000" stroked="false">
                <v:path arrowok="t"/>
                <v:fill type="solid"/>
              </v:shape>
            </v:group>
            <v:group style="position:absolute;left:6071;top:1411;width:10;height:20" coordorigin="6071,1411" coordsize="10,20">
              <v:shape style="position:absolute;left:6071;top:1411;width:10;height:20" coordorigin="6071,1411" coordsize="10,20" path="m6071,1430l6080,1430,6080,1411,6071,1411,6071,1430xe" filled="true" fillcolor="#000000" stroked="false">
                <v:path arrowok="t"/>
                <v:fill type="solid"/>
              </v:shape>
            </v:group>
            <v:group style="position:absolute;left:6071;top:1430;width:10;height:20" coordorigin="6071,1430" coordsize="10,20">
              <v:shape style="position:absolute;left:6071;top:1430;width:10;height:20" coordorigin="6071,1430" coordsize="10,20" path="m6071,1450l6080,1450,6080,1430,6071,1430,6071,1450xe" filled="true" fillcolor="#000000" stroked="false">
                <v:path arrowok="t"/>
                <v:fill type="solid"/>
              </v:shape>
            </v:group>
            <v:group style="position:absolute;left:6071;top:1450;width:10;height:20" coordorigin="6071,1450" coordsize="10,20">
              <v:shape style="position:absolute;left:6071;top:1450;width:10;height:20" coordorigin="6071,1450" coordsize="10,20" path="m6071,1469l6080,1469,6080,1450,6071,1450,6071,1469xe" filled="true" fillcolor="#000000" stroked="false">
                <v:path arrowok="t"/>
                <v:fill type="solid"/>
              </v:shape>
            </v:group>
            <v:group style="position:absolute;left:6071;top:1469;width:10;height:20" coordorigin="6071,1469" coordsize="10,20">
              <v:shape style="position:absolute;left:6071;top:1469;width:10;height:20" coordorigin="6071,1469" coordsize="10,20" path="m6071,1488l6080,1488,6080,1469,6071,1469,6071,1488xe" filled="true" fillcolor="#000000" stroked="false">
                <v:path arrowok="t"/>
                <v:fill type="solid"/>
              </v:shape>
            </v:group>
            <v:group style="position:absolute;left:6071;top:1488;width:10;height:20" coordorigin="6071,1488" coordsize="10,20">
              <v:shape style="position:absolute;left:6071;top:1488;width:10;height:20" coordorigin="6071,1488" coordsize="10,20" path="m6071,1507l6080,1507,6080,1488,6071,1488,6071,1507xe" filled="true" fillcolor="#000000" stroked="false">
                <v:path arrowok="t"/>
                <v:fill type="solid"/>
              </v:shape>
            </v:group>
            <v:group style="position:absolute;left:6071;top:1507;width:10;height:20" coordorigin="6071,1507" coordsize="10,20">
              <v:shape style="position:absolute;left:6071;top:1507;width:10;height:20" coordorigin="6071,1507" coordsize="10,20" path="m6071,1526l6080,1526,6080,1507,6071,1507,6071,1526xe" filled="true" fillcolor="#000000" stroked="false">
                <v:path arrowok="t"/>
                <v:fill type="solid"/>
              </v:shape>
            </v:group>
            <v:group style="position:absolute;left:6071;top:1526;width:10;height:20" coordorigin="6071,1526" coordsize="10,20">
              <v:shape style="position:absolute;left:6071;top:1526;width:10;height:20" coordorigin="6071,1526" coordsize="10,20" path="m6071,1546l6080,1546,6080,1526,6071,1526,6071,1546xe" filled="true" fillcolor="#000000" stroked="false">
                <v:path arrowok="t"/>
                <v:fill type="solid"/>
              </v:shape>
            </v:group>
            <v:group style="position:absolute;left:6803;top:797;width:10;height:20" coordorigin="6803,797" coordsize="10,20">
              <v:shape style="position:absolute;left:6803;top:797;width:10;height:20" coordorigin="6803,797" coordsize="10,20" path="m6803,816l6812,816,6812,797,6803,797,6803,816xe" filled="true" fillcolor="#000000" stroked="false">
                <v:path arrowok="t"/>
                <v:fill type="solid"/>
              </v:shape>
            </v:group>
            <v:group style="position:absolute;left:6803;top:816;width:10;height:20" coordorigin="6803,816" coordsize="10,20">
              <v:shape style="position:absolute;left:6803;top:816;width:10;height:20" coordorigin="6803,816" coordsize="10,20" path="m6803,835l6812,835,6812,816,6803,816,6803,835xe" filled="true" fillcolor="#000000" stroked="false">
                <v:path arrowok="t"/>
                <v:fill type="solid"/>
              </v:shape>
            </v:group>
            <v:group style="position:absolute;left:6803;top:835;width:10;height:20" coordorigin="6803,835" coordsize="10,20">
              <v:shape style="position:absolute;left:6803;top:835;width:10;height:20" coordorigin="6803,835" coordsize="10,20" path="m6803,854l6812,854,6812,835,6803,835,6803,854xe" filled="true" fillcolor="#000000" stroked="false">
                <v:path arrowok="t"/>
                <v:fill type="solid"/>
              </v:shape>
            </v:group>
            <v:group style="position:absolute;left:6803;top:854;width:10;height:20" coordorigin="6803,854" coordsize="10,20">
              <v:shape style="position:absolute;left:6803;top:854;width:10;height:20" coordorigin="6803,854" coordsize="10,20" path="m6803,874l6812,874,6812,854,6803,854,6803,874xe" filled="true" fillcolor="#000000" stroked="false">
                <v:path arrowok="t"/>
                <v:fill type="solid"/>
              </v:shape>
            </v:group>
            <v:group style="position:absolute;left:6803;top:874;width:10;height:20" coordorigin="6803,874" coordsize="10,20">
              <v:shape style="position:absolute;left:6803;top:874;width:10;height:20" coordorigin="6803,874" coordsize="10,20" path="m6803,893l6812,893,6812,874,6803,874,6803,893xe" filled="true" fillcolor="#000000" stroked="false">
                <v:path arrowok="t"/>
                <v:fill type="solid"/>
              </v:shape>
            </v:group>
            <v:group style="position:absolute;left:6803;top:893;width:10;height:20" coordorigin="6803,893" coordsize="10,20">
              <v:shape style="position:absolute;left:6803;top:893;width:10;height:20" coordorigin="6803,893" coordsize="10,20" path="m6803,912l6812,912,6812,893,6803,893,6803,912xe" filled="true" fillcolor="#000000" stroked="false">
                <v:path arrowok="t"/>
                <v:fill type="solid"/>
              </v:shape>
            </v:group>
            <v:group style="position:absolute;left:6803;top:912;width:10;height:20" coordorigin="6803,912" coordsize="10,20">
              <v:shape style="position:absolute;left:6803;top:912;width:10;height:20" coordorigin="6803,912" coordsize="10,20" path="m6803,931l6812,931,6812,912,6803,912,6803,931xe" filled="true" fillcolor="#000000" stroked="false">
                <v:path arrowok="t"/>
                <v:fill type="solid"/>
              </v:shape>
            </v:group>
            <v:group style="position:absolute;left:6803;top:931;width:10;height:20" coordorigin="6803,931" coordsize="10,20">
              <v:shape style="position:absolute;left:6803;top:931;width:10;height:20" coordorigin="6803,931" coordsize="10,20" path="m6803,950l6812,950,6812,931,6803,931,6803,950xe" filled="true" fillcolor="#000000" stroked="false">
                <v:path arrowok="t"/>
                <v:fill type="solid"/>
              </v:shape>
            </v:group>
            <v:group style="position:absolute;left:6803;top:950;width:10;height:20" coordorigin="6803,950" coordsize="10,20">
              <v:shape style="position:absolute;left:6803;top:950;width:10;height:20" coordorigin="6803,950" coordsize="10,20" path="m6803,970l6812,970,6812,950,6803,950,6803,970xe" filled="true" fillcolor="#000000" stroked="false">
                <v:path arrowok="t"/>
                <v:fill type="solid"/>
              </v:shape>
            </v:group>
            <v:group style="position:absolute;left:6803;top:970;width:10;height:20" coordorigin="6803,970" coordsize="10,20">
              <v:shape style="position:absolute;left:6803;top:970;width:10;height:20" coordorigin="6803,970" coordsize="10,20" path="m6803,989l6812,989,6812,970,6803,970,6803,989xe" filled="true" fillcolor="#000000" stroked="false">
                <v:path arrowok="t"/>
                <v:fill type="solid"/>
              </v:shape>
            </v:group>
            <v:group style="position:absolute;left:6803;top:989;width:10;height:20" coordorigin="6803,989" coordsize="10,20">
              <v:shape style="position:absolute;left:6803;top:989;width:10;height:20" coordorigin="6803,989" coordsize="10,20" path="m6803,1008l6812,1008,6812,989,6803,989,6803,1008xe" filled="true" fillcolor="#000000" stroked="false">
                <v:path arrowok="t"/>
                <v:fill type="solid"/>
              </v:shape>
            </v:group>
            <v:group style="position:absolute;left:6803;top:1008;width:10;height:20" coordorigin="6803,1008" coordsize="10,20">
              <v:shape style="position:absolute;left:6803;top:1008;width:10;height:20" coordorigin="6803,1008" coordsize="10,20" path="m6803,1027l6812,1027,6812,1008,6803,1008,6803,1027xe" filled="true" fillcolor="#000000" stroked="false">
                <v:path arrowok="t"/>
                <v:fill type="solid"/>
              </v:shape>
            </v:group>
            <v:group style="position:absolute;left:6803;top:1027;width:10;height:20" coordorigin="6803,1027" coordsize="10,20">
              <v:shape style="position:absolute;left:6803;top:1027;width:10;height:20" coordorigin="6803,1027" coordsize="10,20" path="m6803,1046l6812,1046,6812,1027,6803,1027,6803,1046xe" filled="true" fillcolor="#000000" stroked="false">
                <v:path arrowok="t"/>
                <v:fill type="solid"/>
              </v:shape>
            </v:group>
            <v:group style="position:absolute;left:6803;top:1046;width:10;height:20" coordorigin="6803,1046" coordsize="10,20">
              <v:shape style="position:absolute;left:6803;top:1046;width:10;height:20" coordorigin="6803,1046" coordsize="10,20" path="m6803,1066l6812,1066,6812,1046,6803,1046,6803,1066xe" filled="true" fillcolor="#000000" stroked="false">
                <v:path arrowok="t"/>
                <v:fill type="solid"/>
              </v:shape>
            </v:group>
            <v:group style="position:absolute;left:6803;top:1066;width:10;height:20" coordorigin="6803,1066" coordsize="10,20">
              <v:shape style="position:absolute;left:6803;top:1066;width:10;height:20" coordorigin="6803,1066" coordsize="10,20" path="m6803,1085l6812,1085,6812,1066,6803,1066,6803,1085xe" filled="true" fillcolor="#000000" stroked="false">
                <v:path arrowok="t"/>
                <v:fill type="solid"/>
              </v:shape>
            </v:group>
            <v:group style="position:absolute;left:6803;top:1085;width:10;height:20" coordorigin="6803,1085" coordsize="10,20">
              <v:shape style="position:absolute;left:6803;top:1085;width:10;height:20" coordorigin="6803,1085" coordsize="10,20" path="m6803,1104l6812,1104,6812,1085,6803,1085,6803,1104xe" filled="true" fillcolor="#000000" stroked="false">
                <v:path arrowok="t"/>
                <v:fill type="solid"/>
              </v:shape>
            </v:group>
            <v:group style="position:absolute;left:6803;top:1104;width:10;height:20" coordorigin="6803,1104" coordsize="10,20">
              <v:shape style="position:absolute;left:6803;top:1104;width:10;height:20" coordorigin="6803,1104" coordsize="10,20" path="m6803,1123l6812,1123,6812,1104,6803,1104,6803,1123xe" filled="true" fillcolor="#000000" stroked="false">
                <v:path arrowok="t"/>
                <v:fill type="solid"/>
              </v:shape>
            </v:group>
            <v:group style="position:absolute;left:6803;top:1123;width:10;height:20" coordorigin="6803,1123" coordsize="10,20">
              <v:shape style="position:absolute;left:6803;top:1123;width:10;height:20" coordorigin="6803,1123" coordsize="10,20" path="m6803,1142l6812,1142,6812,1123,6803,1123,6803,1142xe" filled="true" fillcolor="#000000" stroked="false">
                <v:path arrowok="t"/>
                <v:fill type="solid"/>
              </v:shape>
            </v:group>
            <v:group style="position:absolute;left:6803;top:1142;width:10;height:20" coordorigin="6803,1142" coordsize="10,20">
              <v:shape style="position:absolute;left:6803;top:1142;width:10;height:20" coordorigin="6803,1142" coordsize="10,20" path="m6803,1162l6812,1162,6812,1142,6803,1142,6803,1162xe" filled="true" fillcolor="#000000" stroked="false">
                <v:path arrowok="t"/>
                <v:fill type="solid"/>
              </v:shape>
            </v:group>
            <v:group style="position:absolute;left:6803;top:1162;width:10;height:20" coordorigin="6803,1162" coordsize="10,20">
              <v:shape style="position:absolute;left:6803;top:1162;width:10;height:20" coordorigin="6803,1162" coordsize="10,20" path="m6803,1181l6812,1181,6812,1162,6803,1162,6803,1181xe" filled="true" fillcolor="#000000" stroked="false">
                <v:path arrowok="t"/>
                <v:fill type="solid"/>
              </v:shape>
            </v:group>
            <v:group style="position:absolute;left:6803;top:1181;width:10;height:20" coordorigin="6803,1181" coordsize="10,20">
              <v:shape style="position:absolute;left:6803;top:1181;width:10;height:20" coordorigin="6803,1181" coordsize="10,20" path="m6803,1200l6812,1200,6812,1181,6803,1181,6803,1200xe" filled="true" fillcolor="#000000" stroked="false">
                <v:path arrowok="t"/>
                <v:fill type="solid"/>
              </v:shape>
            </v:group>
            <v:group style="position:absolute;left:6803;top:1200;width:10;height:20" coordorigin="6803,1200" coordsize="10,20">
              <v:shape style="position:absolute;left:6803;top:1200;width:10;height:20" coordorigin="6803,1200" coordsize="10,20" path="m6803,1219l6812,1219,6812,1200,6803,1200,6803,1219xe" filled="true" fillcolor="#000000" stroked="false">
                <v:path arrowok="t"/>
                <v:fill type="solid"/>
              </v:shape>
            </v:group>
            <v:group style="position:absolute;left:6803;top:1219;width:10;height:20" coordorigin="6803,1219" coordsize="10,20">
              <v:shape style="position:absolute;left:6803;top:1219;width:10;height:20" coordorigin="6803,1219" coordsize="10,20" path="m6803,1238l6812,1238,6812,1219,6803,1219,6803,1238xe" filled="true" fillcolor="#000000" stroked="false">
                <v:path arrowok="t"/>
                <v:fill type="solid"/>
              </v:shape>
            </v:group>
            <v:group style="position:absolute;left:6803;top:1238;width:10;height:20" coordorigin="6803,1238" coordsize="10,20">
              <v:shape style="position:absolute;left:6803;top:1238;width:10;height:20" coordorigin="6803,1238" coordsize="10,20" path="m6803,1258l6812,1258,6812,1238,6803,1238,6803,1258xe" filled="true" fillcolor="#000000" stroked="false">
                <v:path arrowok="t"/>
                <v:fill type="solid"/>
              </v:shape>
            </v:group>
            <v:group style="position:absolute;left:6803;top:1258;width:10;height:20" coordorigin="6803,1258" coordsize="10,20">
              <v:shape style="position:absolute;left:6803;top:1258;width:10;height:20" coordorigin="6803,1258" coordsize="10,20" path="m6803,1277l6812,1277,6812,1258,6803,1258,6803,1277xe" filled="true" fillcolor="#000000" stroked="false">
                <v:path arrowok="t"/>
                <v:fill type="solid"/>
              </v:shape>
            </v:group>
            <v:group style="position:absolute;left:6803;top:1277;width:10;height:20" coordorigin="6803,1277" coordsize="10,20">
              <v:shape style="position:absolute;left:6803;top:1277;width:10;height:20" coordorigin="6803,1277" coordsize="10,20" path="m6803,1296l6812,1296,6812,1277,6803,1277,6803,1296xe" filled="true" fillcolor="#000000" stroked="false">
                <v:path arrowok="t"/>
                <v:fill type="solid"/>
              </v:shape>
            </v:group>
            <v:group style="position:absolute;left:6803;top:1296;width:10;height:20" coordorigin="6803,1296" coordsize="10,20">
              <v:shape style="position:absolute;left:6803;top:1296;width:10;height:20" coordorigin="6803,1296" coordsize="10,20" path="m6803,1315l6812,1315,6812,1296,6803,1296,6803,1315xe" filled="true" fillcolor="#000000" stroked="false">
                <v:path arrowok="t"/>
                <v:fill type="solid"/>
              </v:shape>
            </v:group>
            <v:group style="position:absolute;left:6803;top:1315;width:10;height:20" coordorigin="6803,1315" coordsize="10,20">
              <v:shape style="position:absolute;left:6803;top:1315;width:10;height:20" coordorigin="6803,1315" coordsize="10,20" path="m6803,1334l6812,1334,6812,1315,6803,1315,6803,1334xe" filled="true" fillcolor="#000000" stroked="false">
                <v:path arrowok="t"/>
                <v:fill type="solid"/>
              </v:shape>
            </v:group>
            <v:group style="position:absolute;left:6803;top:1334;width:10;height:20" coordorigin="6803,1334" coordsize="10,20">
              <v:shape style="position:absolute;left:6803;top:1334;width:10;height:20" coordorigin="6803,1334" coordsize="10,20" path="m6803,1354l6812,1354,6812,1334,6803,1334,6803,1354xe" filled="true" fillcolor="#000000" stroked="false">
                <v:path arrowok="t"/>
                <v:fill type="solid"/>
              </v:shape>
            </v:group>
            <v:group style="position:absolute;left:6803;top:1354;width:10;height:20" coordorigin="6803,1354" coordsize="10,20">
              <v:shape style="position:absolute;left:6803;top:1354;width:10;height:20" coordorigin="6803,1354" coordsize="10,20" path="m6803,1373l6812,1373,6812,1354,6803,1354,6803,1373xe" filled="true" fillcolor="#000000" stroked="false">
                <v:path arrowok="t"/>
                <v:fill type="solid"/>
              </v:shape>
            </v:group>
            <v:group style="position:absolute;left:6803;top:1373;width:10;height:20" coordorigin="6803,1373" coordsize="10,20">
              <v:shape style="position:absolute;left:6803;top:1373;width:10;height:20" coordorigin="6803,1373" coordsize="10,20" path="m6803,1392l6812,1392,6812,1373,6803,1373,6803,1392xe" filled="true" fillcolor="#000000" stroked="false">
                <v:path arrowok="t"/>
                <v:fill type="solid"/>
              </v:shape>
            </v:group>
            <v:group style="position:absolute;left:6803;top:1392;width:10;height:20" coordorigin="6803,1392" coordsize="10,20">
              <v:shape style="position:absolute;left:6803;top:1392;width:10;height:20" coordorigin="6803,1392" coordsize="10,20" path="m6803,1411l6812,1411,6812,1392,6803,1392,6803,1411xe" filled="true" fillcolor="#000000" stroked="false">
                <v:path arrowok="t"/>
                <v:fill type="solid"/>
              </v:shape>
            </v:group>
            <v:group style="position:absolute;left:6803;top:1411;width:10;height:20" coordorigin="6803,1411" coordsize="10,20">
              <v:shape style="position:absolute;left:6803;top:1411;width:10;height:20" coordorigin="6803,1411" coordsize="10,20" path="m6803,1430l6812,1430,6812,1411,6803,1411,6803,1430xe" filled="true" fillcolor="#000000" stroked="false">
                <v:path arrowok="t"/>
                <v:fill type="solid"/>
              </v:shape>
            </v:group>
            <v:group style="position:absolute;left:6803;top:1430;width:10;height:20" coordorigin="6803,1430" coordsize="10,20">
              <v:shape style="position:absolute;left:6803;top:1430;width:10;height:20" coordorigin="6803,1430" coordsize="10,20" path="m6803,1450l6812,1450,6812,1430,6803,1430,6803,1450xe" filled="true" fillcolor="#000000" stroked="false">
                <v:path arrowok="t"/>
                <v:fill type="solid"/>
              </v:shape>
            </v:group>
            <v:group style="position:absolute;left:6803;top:1450;width:10;height:20" coordorigin="6803,1450" coordsize="10,20">
              <v:shape style="position:absolute;left:6803;top:1450;width:10;height:20" coordorigin="6803,1450" coordsize="10,20" path="m6803,1469l6812,1469,6812,1450,6803,1450,6803,1469xe" filled="true" fillcolor="#000000" stroked="false">
                <v:path arrowok="t"/>
                <v:fill type="solid"/>
              </v:shape>
            </v:group>
            <v:group style="position:absolute;left:6803;top:1469;width:10;height:20" coordorigin="6803,1469" coordsize="10,20">
              <v:shape style="position:absolute;left:6803;top:1469;width:10;height:20" coordorigin="6803,1469" coordsize="10,20" path="m6803,1488l6812,1488,6812,1469,6803,1469,6803,1488xe" filled="true" fillcolor="#000000" stroked="false">
                <v:path arrowok="t"/>
                <v:fill type="solid"/>
              </v:shape>
            </v:group>
            <v:group style="position:absolute;left:6803;top:1488;width:10;height:20" coordorigin="6803,1488" coordsize="10,20">
              <v:shape style="position:absolute;left:6803;top:1488;width:10;height:20" coordorigin="6803,1488" coordsize="10,20" path="m6803,1507l6812,1507,6812,1488,6803,1488,6803,1507xe" filled="true" fillcolor="#000000" stroked="false">
                <v:path arrowok="t"/>
                <v:fill type="solid"/>
              </v:shape>
            </v:group>
            <v:group style="position:absolute;left:6803;top:1507;width:10;height:20" coordorigin="6803,1507" coordsize="10,20">
              <v:shape style="position:absolute;left:6803;top:1507;width:10;height:20" coordorigin="6803,1507" coordsize="10,20" path="m6803,1526l6812,1526,6812,1507,6803,1507,6803,1526xe" filled="true" fillcolor="#000000" stroked="false">
                <v:path arrowok="t"/>
                <v:fill type="solid"/>
              </v:shape>
            </v:group>
            <v:group style="position:absolute;left:6803;top:1526;width:10;height:20" coordorigin="6803,1526" coordsize="10,20">
              <v:shape style="position:absolute;left:6803;top:1526;width:10;height:20" coordorigin="6803,1526" coordsize="10,20" path="m6803,1546l6812,1546,6812,1526,6803,1526,6803,1546xe" filled="true" fillcolor="#000000" stroked="false">
                <v:path arrowok="t"/>
                <v:fill type="solid"/>
              </v:shape>
            </v:group>
            <v:group style="position:absolute;left:7816;top:797;width:10;height:20" coordorigin="7816,797" coordsize="10,20">
              <v:shape style="position:absolute;left:7816;top:797;width:10;height:20" coordorigin="7816,797" coordsize="10,20" path="m7816,816l7826,816,7826,797,7816,797,7816,816xe" filled="true" fillcolor="#000000" stroked="false">
                <v:path arrowok="t"/>
                <v:fill type="solid"/>
              </v:shape>
            </v:group>
            <v:group style="position:absolute;left:7816;top:816;width:10;height:20" coordorigin="7816,816" coordsize="10,20">
              <v:shape style="position:absolute;left:7816;top:816;width:10;height:20" coordorigin="7816,816" coordsize="10,20" path="m7816,835l7826,835,7826,816,7816,816,7816,835xe" filled="true" fillcolor="#000000" stroked="false">
                <v:path arrowok="t"/>
                <v:fill type="solid"/>
              </v:shape>
            </v:group>
            <v:group style="position:absolute;left:7816;top:835;width:10;height:20" coordorigin="7816,835" coordsize="10,20">
              <v:shape style="position:absolute;left:7816;top:835;width:10;height:20" coordorigin="7816,835" coordsize="10,20" path="m7816,854l7826,854,7826,835,7816,835,7816,854xe" filled="true" fillcolor="#000000" stroked="false">
                <v:path arrowok="t"/>
                <v:fill type="solid"/>
              </v:shape>
            </v:group>
            <v:group style="position:absolute;left:7816;top:854;width:10;height:20" coordorigin="7816,854" coordsize="10,20">
              <v:shape style="position:absolute;left:7816;top:854;width:10;height:20" coordorigin="7816,854" coordsize="10,20" path="m7816,874l7826,874,7826,854,7816,854,7816,874xe" filled="true" fillcolor="#000000" stroked="false">
                <v:path arrowok="t"/>
                <v:fill type="solid"/>
              </v:shape>
            </v:group>
            <v:group style="position:absolute;left:7816;top:874;width:10;height:20" coordorigin="7816,874" coordsize="10,20">
              <v:shape style="position:absolute;left:7816;top:874;width:10;height:20" coordorigin="7816,874" coordsize="10,20" path="m7816,893l7826,893,7826,874,7816,874,7816,893xe" filled="true" fillcolor="#000000" stroked="false">
                <v:path arrowok="t"/>
                <v:fill type="solid"/>
              </v:shape>
            </v:group>
            <v:group style="position:absolute;left:7816;top:893;width:10;height:20" coordorigin="7816,893" coordsize="10,20">
              <v:shape style="position:absolute;left:7816;top:893;width:10;height:20" coordorigin="7816,893" coordsize="10,20" path="m7816,912l7826,912,7826,893,7816,893,7816,912xe" filled="true" fillcolor="#000000" stroked="false">
                <v:path arrowok="t"/>
                <v:fill type="solid"/>
              </v:shape>
            </v:group>
            <v:group style="position:absolute;left:7816;top:912;width:10;height:20" coordorigin="7816,912" coordsize="10,20">
              <v:shape style="position:absolute;left:7816;top:912;width:10;height:20" coordorigin="7816,912" coordsize="10,20" path="m7816,931l7826,931,7826,912,7816,912,7816,931xe" filled="true" fillcolor="#000000" stroked="false">
                <v:path arrowok="t"/>
                <v:fill type="solid"/>
              </v:shape>
            </v:group>
            <v:group style="position:absolute;left:7816;top:931;width:10;height:20" coordorigin="7816,931" coordsize="10,20">
              <v:shape style="position:absolute;left:7816;top:931;width:10;height:20" coordorigin="7816,931" coordsize="10,20" path="m7816,950l7826,950,7826,931,7816,931,7816,950xe" filled="true" fillcolor="#000000" stroked="false">
                <v:path arrowok="t"/>
                <v:fill type="solid"/>
              </v:shape>
            </v:group>
            <v:group style="position:absolute;left:7816;top:950;width:10;height:20" coordorigin="7816,950" coordsize="10,20">
              <v:shape style="position:absolute;left:7816;top:950;width:10;height:20" coordorigin="7816,950" coordsize="10,20" path="m7816,970l7826,970,7826,950,7816,950,7816,970xe" filled="true" fillcolor="#000000" stroked="false">
                <v:path arrowok="t"/>
                <v:fill type="solid"/>
              </v:shape>
            </v:group>
            <v:group style="position:absolute;left:7816;top:970;width:10;height:20" coordorigin="7816,970" coordsize="10,20">
              <v:shape style="position:absolute;left:7816;top:970;width:10;height:20" coordorigin="7816,970" coordsize="10,20" path="m7816,989l7826,989,7826,970,7816,970,7816,989xe" filled="true" fillcolor="#000000" stroked="false">
                <v:path arrowok="t"/>
                <v:fill type="solid"/>
              </v:shape>
            </v:group>
            <v:group style="position:absolute;left:7816;top:989;width:10;height:20" coordorigin="7816,989" coordsize="10,20">
              <v:shape style="position:absolute;left:7816;top:989;width:10;height:20" coordorigin="7816,989" coordsize="10,20" path="m7816,1008l7826,1008,7826,989,7816,989,7816,1008xe" filled="true" fillcolor="#000000" stroked="false">
                <v:path arrowok="t"/>
                <v:fill type="solid"/>
              </v:shape>
            </v:group>
            <v:group style="position:absolute;left:7816;top:1008;width:10;height:20" coordorigin="7816,1008" coordsize="10,20">
              <v:shape style="position:absolute;left:7816;top:1008;width:10;height:20" coordorigin="7816,1008" coordsize="10,20" path="m7816,1027l7826,1027,7826,1008,7816,1008,7816,1027xe" filled="true" fillcolor="#000000" stroked="false">
                <v:path arrowok="t"/>
                <v:fill type="solid"/>
              </v:shape>
            </v:group>
            <v:group style="position:absolute;left:7816;top:1027;width:10;height:20" coordorigin="7816,1027" coordsize="10,20">
              <v:shape style="position:absolute;left:7816;top:1027;width:10;height:20" coordorigin="7816,1027" coordsize="10,20" path="m7816,1046l7826,1046,7826,1027,7816,1027,7816,1046xe" filled="true" fillcolor="#000000" stroked="false">
                <v:path arrowok="t"/>
                <v:fill type="solid"/>
              </v:shape>
            </v:group>
            <v:group style="position:absolute;left:7816;top:1046;width:10;height:20" coordorigin="7816,1046" coordsize="10,20">
              <v:shape style="position:absolute;left:7816;top:1046;width:10;height:20" coordorigin="7816,1046" coordsize="10,20" path="m7816,1066l7826,1066,7826,1046,7816,1046,7816,1066xe" filled="true" fillcolor="#000000" stroked="false">
                <v:path arrowok="t"/>
                <v:fill type="solid"/>
              </v:shape>
            </v:group>
            <v:group style="position:absolute;left:7816;top:1066;width:10;height:20" coordorigin="7816,1066" coordsize="10,20">
              <v:shape style="position:absolute;left:7816;top:1066;width:10;height:20" coordorigin="7816,1066" coordsize="10,20" path="m7816,1085l7826,1085,7826,1066,7816,1066,7816,1085xe" filled="true" fillcolor="#000000" stroked="false">
                <v:path arrowok="t"/>
                <v:fill type="solid"/>
              </v:shape>
            </v:group>
            <v:group style="position:absolute;left:7816;top:1085;width:10;height:20" coordorigin="7816,1085" coordsize="10,20">
              <v:shape style="position:absolute;left:7816;top:1085;width:10;height:20" coordorigin="7816,1085" coordsize="10,20" path="m7816,1104l7826,1104,7826,1085,7816,1085,7816,1104xe" filled="true" fillcolor="#000000" stroked="false">
                <v:path arrowok="t"/>
                <v:fill type="solid"/>
              </v:shape>
            </v:group>
            <v:group style="position:absolute;left:7816;top:1104;width:10;height:20" coordorigin="7816,1104" coordsize="10,20">
              <v:shape style="position:absolute;left:7816;top:1104;width:10;height:20" coordorigin="7816,1104" coordsize="10,20" path="m7816,1123l7826,1123,7826,1104,7816,1104,7816,1123xe" filled="true" fillcolor="#000000" stroked="false">
                <v:path arrowok="t"/>
                <v:fill type="solid"/>
              </v:shape>
            </v:group>
            <v:group style="position:absolute;left:7816;top:1123;width:10;height:20" coordorigin="7816,1123" coordsize="10,20">
              <v:shape style="position:absolute;left:7816;top:1123;width:10;height:20" coordorigin="7816,1123" coordsize="10,20" path="m7816,1142l7826,1142,7826,1123,7816,1123,7816,1142xe" filled="true" fillcolor="#000000" stroked="false">
                <v:path arrowok="t"/>
                <v:fill type="solid"/>
              </v:shape>
            </v:group>
            <v:group style="position:absolute;left:7816;top:1142;width:10;height:20" coordorigin="7816,1142" coordsize="10,20">
              <v:shape style="position:absolute;left:7816;top:1142;width:10;height:20" coordorigin="7816,1142" coordsize="10,20" path="m7816,1162l7826,1162,7826,1142,7816,1142,7816,1162xe" filled="true" fillcolor="#000000" stroked="false">
                <v:path arrowok="t"/>
                <v:fill type="solid"/>
              </v:shape>
            </v:group>
            <v:group style="position:absolute;left:7816;top:1162;width:10;height:20" coordorigin="7816,1162" coordsize="10,20">
              <v:shape style="position:absolute;left:7816;top:1162;width:10;height:20" coordorigin="7816,1162" coordsize="10,20" path="m7816,1181l7826,1181,7826,1162,7816,1162,7816,1181xe" filled="true" fillcolor="#000000" stroked="false">
                <v:path arrowok="t"/>
                <v:fill type="solid"/>
              </v:shape>
            </v:group>
            <v:group style="position:absolute;left:7816;top:1181;width:10;height:20" coordorigin="7816,1181" coordsize="10,20">
              <v:shape style="position:absolute;left:7816;top:1181;width:10;height:20" coordorigin="7816,1181" coordsize="10,20" path="m7816,1200l7826,1200,7826,1181,7816,1181,7816,1200xe" filled="true" fillcolor="#000000" stroked="false">
                <v:path arrowok="t"/>
                <v:fill type="solid"/>
              </v:shape>
            </v:group>
            <v:group style="position:absolute;left:7816;top:1200;width:10;height:20" coordorigin="7816,1200" coordsize="10,20">
              <v:shape style="position:absolute;left:7816;top:1200;width:10;height:20" coordorigin="7816,1200" coordsize="10,20" path="m7816,1219l7826,1219,7826,1200,7816,1200,7816,1219xe" filled="true" fillcolor="#000000" stroked="false">
                <v:path arrowok="t"/>
                <v:fill type="solid"/>
              </v:shape>
            </v:group>
            <v:group style="position:absolute;left:7816;top:1219;width:10;height:20" coordorigin="7816,1219" coordsize="10,20">
              <v:shape style="position:absolute;left:7816;top:1219;width:10;height:20" coordorigin="7816,1219" coordsize="10,20" path="m7816,1238l7826,1238,7826,1219,7816,1219,7816,1238xe" filled="true" fillcolor="#000000" stroked="false">
                <v:path arrowok="t"/>
                <v:fill type="solid"/>
              </v:shape>
            </v:group>
            <v:group style="position:absolute;left:7816;top:1238;width:10;height:20" coordorigin="7816,1238" coordsize="10,20">
              <v:shape style="position:absolute;left:7816;top:1238;width:10;height:20" coordorigin="7816,1238" coordsize="10,20" path="m7816,1258l7826,1258,7826,1238,7816,1238,7816,1258xe" filled="true" fillcolor="#000000" stroked="false">
                <v:path arrowok="t"/>
                <v:fill type="solid"/>
              </v:shape>
            </v:group>
            <v:group style="position:absolute;left:7816;top:1258;width:10;height:20" coordorigin="7816,1258" coordsize="10,20">
              <v:shape style="position:absolute;left:7816;top:1258;width:10;height:20" coordorigin="7816,1258" coordsize="10,20" path="m7816,1277l7826,1277,7826,1258,7816,1258,7816,1277xe" filled="true" fillcolor="#000000" stroked="false">
                <v:path arrowok="t"/>
                <v:fill type="solid"/>
              </v:shape>
            </v:group>
            <v:group style="position:absolute;left:7816;top:1277;width:10;height:20" coordorigin="7816,1277" coordsize="10,20">
              <v:shape style="position:absolute;left:7816;top:1277;width:10;height:20" coordorigin="7816,1277" coordsize="10,20" path="m7816,1296l7826,1296,7826,1277,7816,1277,7816,1296xe" filled="true" fillcolor="#000000" stroked="false">
                <v:path arrowok="t"/>
                <v:fill type="solid"/>
              </v:shape>
            </v:group>
            <v:group style="position:absolute;left:7816;top:1296;width:10;height:20" coordorigin="7816,1296" coordsize="10,20">
              <v:shape style="position:absolute;left:7816;top:1296;width:10;height:20" coordorigin="7816,1296" coordsize="10,20" path="m7816,1315l7826,1315,7826,1296,7816,1296,7816,1315xe" filled="true" fillcolor="#000000" stroked="false">
                <v:path arrowok="t"/>
                <v:fill type="solid"/>
              </v:shape>
            </v:group>
            <v:group style="position:absolute;left:7816;top:1315;width:10;height:20" coordorigin="7816,1315" coordsize="10,20">
              <v:shape style="position:absolute;left:7816;top:1315;width:10;height:20" coordorigin="7816,1315" coordsize="10,20" path="m7816,1334l7826,1334,7826,1315,7816,1315,7816,1334xe" filled="true" fillcolor="#000000" stroked="false">
                <v:path arrowok="t"/>
                <v:fill type="solid"/>
              </v:shape>
            </v:group>
            <v:group style="position:absolute;left:7816;top:1334;width:10;height:20" coordorigin="7816,1334" coordsize="10,20">
              <v:shape style="position:absolute;left:7816;top:1334;width:10;height:20" coordorigin="7816,1334" coordsize="10,20" path="m7816,1354l7826,1354,7826,1334,7816,1334,7816,1354xe" filled="true" fillcolor="#000000" stroked="false">
                <v:path arrowok="t"/>
                <v:fill type="solid"/>
              </v:shape>
            </v:group>
            <v:group style="position:absolute;left:7816;top:1354;width:10;height:20" coordorigin="7816,1354" coordsize="10,20">
              <v:shape style="position:absolute;left:7816;top:1354;width:10;height:20" coordorigin="7816,1354" coordsize="10,20" path="m7816,1373l7826,1373,7826,1354,7816,1354,7816,1373xe" filled="true" fillcolor="#000000" stroked="false">
                <v:path arrowok="t"/>
                <v:fill type="solid"/>
              </v:shape>
            </v:group>
            <v:group style="position:absolute;left:7816;top:1373;width:10;height:20" coordorigin="7816,1373" coordsize="10,20">
              <v:shape style="position:absolute;left:7816;top:1373;width:10;height:20" coordorigin="7816,1373" coordsize="10,20" path="m7816,1392l7826,1392,7826,1373,7816,1373,7816,1392xe" filled="true" fillcolor="#000000" stroked="false">
                <v:path arrowok="t"/>
                <v:fill type="solid"/>
              </v:shape>
            </v:group>
            <v:group style="position:absolute;left:7816;top:1392;width:10;height:20" coordorigin="7816,1392" coordsize="10,20">
              <v:shape style="position:absolute;left:7816;top:1392;width:10;height:20" coordorigin="7816,1392" coordsize="10,20" path="m7816,1411l7826,1411,7826,1392,7816,1392,7816,1411xe" filled="true" fillcolor="#000000" stroked="false">
                <v:path arrowok="t"/>
                <v:fill type="solid"/>
              </v:shape>
            </v:group>
            <v:group style="position:absolute;left:7816;top:1411;width:10;height:20" coordorigin="7816,1411" coordsize="10,20">
              <v:shape style="position:absolute;left:7816;top:1411;width:10;height:20" coordorigin="7816,1411" coordsize="10,20" path="m7816,1430l7826,1430,7826,1411,7816,1411,7816,1430xe" filled="true" fillcolor="#000000" stroked="false">
                <v:path arrowok="t"/>
                <v:fill type="solid"/>
              </v:shape>
            </v:group>
            <v:group style="position:absolute;left:7816;top:1430;width:10;height:20" coordorigin="7816,1430" coordsize="10,20">
              <v:shape style="position:absolute;left:7816;top:1430;width:10;height:20" coordorigin="7816,1430" coordsize="10,20" path="m7816,1450l7826,1450,7826,1430,7816,1430,7816,1450xe" filled="true" fillcolor="#000000" stroked="false">
                <v:path arrowok="t"/>
                <v:fill type="solid"/>
              </v:shape>
            </v:group>
            <v:group style="position:absolute;left:7816;top:1450;width:10;height:20" coordorigin="7816,1450" coordsize="10,20">
              <v:shape style="position:absolute;left:7816;top:1450;width:10;height:20" coordorigin="7816,1450" coordsize="10,20" path="m7816,1469l7826,1469,7826,1450,7816,1450,7816,1469xe" filled="true" fillcolor="#000000" stroked="false">
                <v:path arrowok="t"/>
                <v:fill type="solid"/>
              </v:shape>
            </v:group>
            <v:group style="position:absolute;left:7816;top:1469;width:10;height:20" coordorigin="7816,1469" coordsize="10,20">
              <v:shape style="position:absolute;left:7816;top:1469;width:10;height:20" coordorigin="7816,1469" coordsize="10,20" path="m7816,1488l7826,1488,7826,1469,7816,1469,7816,1488xe" filled="true" fillcolor="#000000" stroked="false">
                <v:path arrowok="t"/>
                <v:fill type="solid"/>
              </v:shape>
            </v:group>
            <v:group style="position:absolute;left:7816;top:1488;width:10;height:20" coordorigin="7816,1488" coordsize="10,20">
              <v:shape style="position:absolute;left:7816;top:1488;width:10;height:20" coordorigin="7816,1488" coordsize="10,20" path="m7816,1507l7826,1507,7826,1488,7816,1488,7816,1507xe" filled="true" fillcolor="#000000" stroked="false">
                <v:path arrowok="t"/>
                <v:fill type="solid"/>
              </v:shape>
            </v:group>
            <v:group style="position:absolute;left:7816;top:1507;width:10;height:20" coordorigin="7816,1507" coordsize="10,20">
              <v:shape style="position:absolute;left:7816;top:1507;width:10;height:20" coordorigin="7816,1507" coordsize="10,20" path="m7816,1526l7826,1526,7826,1507,7816,1507,7816,1526xe" filled="true" fillcolor="#000000" stroked="false">
                <v:path arrowok="t"/>
                <v:fill type="solid"/>
              </v:shape>
            </v:group>
            <v:group style="position:absolute;left:7816;top:1526;width:10;height:20" coordorigin="7816,1526" coordsize="10,20">
              <v:shape style="position:absolute;left:7816;top:1526;width:10;height:20" coordorigin="7816,1526" coordsize="10,20" path="m7816,1546l7826,1546,7826,1526,7816,1526,7816,1546xe" filled="true" fillcolor="#000000" stroked="false">
                <v:path arrowok="t"/>
                <v:fill type="solid"/>
              </v:shape>
              <v:shape style="position:absolute;left:29;top:1450;width:2501;height:106" type="#_x0000_t75" stroked="false">
                <v:imagedata r:id="rId195" o:title=""/>
              </v:shape>
              <v:shape style="position:absolute;left:2506;top:1546;width:737;height:10" type="#_x0000_t75" stroked="false">
                <v:imagedata r:id="rId191" o:title=""/>
              </v:shape>
              <v:shape style="position:absolute;left:3238;top:1546;width:1015;height:10" type="#_x0000_t75" stroked="false">
                <v:imagedata r:id="rId168" o:title=""/>
              </v:shape>
              <v:shape style="position:absolute;left:4249;top:1546;width:2554;height:10" type="#_x0000_t75" stroked="false">
                <v:imagedata r:id="rId192" o:title=""/>
              </v:shape>
              <v:shape style="position:absolute;left:6798;top:1546;width:1018;height:10" type="#_x0000_t75" stroked="false">
                <v:imagedata r:id="rId193" o:title=""/>
              </v:shape>
              <v:shape style="position:absolute;left:7811;top:1546;width:742;height:10" type="#_x0000_t75" stroked="false">
                <v:imagedata r:id="rId194" o:title=""/>
              </v:shape>
            </v:group>
            <v:group style="position:absolute;left:1423;top:1555;width:10;height:20" coordorigin="1423,1555" coordsize="10,20">
              <v:shape style="position:absolute;left:1423;top:1555;width:10;height:20" coordorigin="1423,1555" coordsize="10,20" path="m1423,1574l1433,1574,1433,1555,1423,1555,1423,1574xe" filled="true" fillcolor="#000000" stroked="false">
                <v:path arrowok="t"/>
                <v:fill type="solid"/>
              </v:shape>
            </v:group>
            <v:group style="position:absolute;left:1423;top:1574;width:10;height:20" coordorigin="1423,1574" coordsize="10,20">
              <v:shape style="position:absolute;left:1423;top:1574;width:10;height:20" coordorigin="1423,1574" coordsize="10,20" path="m1423,1594l1433,1594,1433,1574,1423,1574,1423,1594xe" filled="true" fillcolor="#000000" stroked="false">
                <v:path arrowok="t"/>
                <v:fill type="solid"/>
              </v:shape>
            </v:group>
            <v:group style="position:absolute;left:1423;top:1594;width:10;height:20" coordorigin="1423,1594" coordsize="10,20">
              <v:shape style="position:absolute;left:1423;top:1594;width:10;height:20" coordorigin="1423,1594" coordsize="10,20" path="m1423,1613l1433,1613,1433,1594,1423,1594,1423,1613xe" filled="true" fillcolor="#000000" stroked="false">
                <v:path arrowok="t"/>
                <v:fill type="solid"/>
              </v:shape>
            </v:group>
            <v:group style="position:absolute;left:1423;top:1613;width:10;height:20" coordorigin="1423,1613" coordsize="10,20">
              <v:shape style="position:absolute;left:1423;top:1613;width:10;height:20" coordorigin="1423,1613" coordsize="10,20" path="m1423,1632l1433,1632,1433,1613,1423,1613,1423,1632xe" filled="true" fillcolor="#000000" stroked="false">
                <v:path arrowok="t"/>
                <v:fill type="solid"/>
              </v:shape>
            </v:group>
            <v:group style="position:absolute;left:1423;top:1632;width:10;height:20" coordorigin="1423,1632" coordsize="10,20">
              <v:shape style="position:absolute;left:1423;top:1632;width:10;height:20" coordorigin="1423,1632" coordsize="10,20" path="m1423,1652l1433,1652,1433,1632,1423,1632,1423,1652xe" filled="true" fillcolor="#000000" stroked="false">
                <v:path arrowok="t"/>
                <v:fill type="solid"/>
              </v:shape>
            </v:group>
            <v:group style="position:absolute;left:1423;top:1652;width:10;height:20" coordorigin="1423,1652" coordsize="10,20">
              <v:shape style="position:absolute;left:1423;top:1652;width:10;height:20" coordorigin="1423,1652" coordsize="10,20" path="m1423,1671l1433,1671,1433,1652,1423,1652,1423,1671xe" filled="true" fillcolor="#000000" stroked="false">
                <v:path arrowok="t"/>
                <v:fill type="solid"/>
              </v:shape>
            </v:group>
            <v:group style="position:absolute;left:1423;top:1671;width:10;height:20" coordorigin="1423,1671" coordsize="10,20">
              <v:shape style="position:absolute;left:1423;top:1671;width:10;height:20" coordorigin="1423,1671" coordsize="10,20" path="m1423,1690l1433,1690,1433,1671,1423,1671,1423,1690xe" filled="true" fillcolor="#000000" stroked="false">
                <v:path arrowok="t"/>
                <v:fill type="solid"/>
              </v:shape>
            </v:group>
            <v:group style="position:absolute;left:1423;top:1690;width:10;height:20" coordorigin="1423,1690" coordsize="10,20">
              <v:shape style="position:absolute;left:1423;top:1690;width:10;height:20" coordorigin="1423,1690" coordsize="10,20" path="m1423,1709l1433,1709,1433,1690,1423,1690,1423,1709xe" filled="true" fillcolor="#000000" stroked="false">
                <v:path arrowok="t"/>
                <v:fill type="solid"/>
              </v:shape>
            </v:group>
            <v:group style="position:absolute;left:1423;top:1709;width:10;height:20" coordorigin="1423,1709" coordsize="10,20">
              <v:shape style="position:absolute;left:1423;top:1709;width:10;height:20" coordorigin="1423,1709" coordsize="10,20" path="m1423,1728l1433,1728,1433,1709,1423,1709,1423,1728xe" filled="true" fillcolor="#000000" stroked="false">
                <v:path arrowok="t"/>
                <v:fill type="solid"/>
              </v:shape>
            </v:group>
            <v:group style="position:absolute;left:1423;top:1728;width:10;height:20" coordorigin="1423,1728" coordsize="10,20">
              <v:shape style="position:absolute;left:1423;top:1728;width:10;height:20" coordorigin="1423,1728" coordsize="10,20" path="m1423,1748l1433,1748,1433,1728,1423,1728,1423,1748xe" filled="true" fillcolor="#000000" stroked="false">
                <v:path arrowok="t"/>
                <v:fill type="solid"/>
              </v:shape>
            </v:group>
            <v:group style="position:absolute;left:1423;top:1748;width:10;height:20" coordorigin="1423,1748" coordsize="10,20">
              <v:shape style="position:absolute;left:1423;top:1748;width:10;height:20" coordorigin="1423,1748" coordsize="10,20" path="m1423,1767l1433,1767,1433,1748,1423,1748,1423,1767xe" filled="true" fillcolor="#000000" stroked="false">
                <v:path arrowok="t"/>
                <v:fill type="solid"/>
              </v:shape>
            </v:group>
            <v:group style="position:absolute;left:1423;top:1767;width:10;height:20" coordorigin="1423,1767" coordsize="10,20">
              <v:shape style="position:absolute;left:1423;top:1767;width:10;height:20" coordorigin="1423,1767" coordsize="10,20" path="m1423,1786l1433,1786,1433,1767,1423,1767,1423,1786xe" filled="true" fillcolor="#000000" stroked="false">
                <v:path arrowok="t"/>
                <v:fill type="solid"/>
              </v:shape>
            </v:group>
            <v:group style="position:absolute;left:1423;top:1786;width:10;height:20" coordorigin="1423,1786" coordsize="10,20">
              <v:shape style="position:absolute;left:1423;top:1786;width:10;height:20" coordorigin="1423,1786" coordsize="10,20" path="m1423,1805l1433,1805,1433,1786,1423,1786,1423,1805xe" filled="true" fillcolor="#000000" stroked="false">
                <v:path arrowok="t"/>
                <v:fill type="solid"/>
              </v:shape>
            </v:group>
            <v:group style="position:absolute;left:1423;top:1805;width:10;height:20" coordorigin="1423,1805" coordsize="10,20">
              <v:shape style="position:absolute;left:1423;top:1805;width:10;height:20" coordorigin="1423,1805" coordsize="10,20" path="m1423,1824l1433,1824,1433,1805,1423,1805,1423,1824xe" filled="true" fillcolor="#000000" stroked="false">
                <v:path arrowok="t"/>
                <v:fill type="solid"/>
              </v:shape>
            </v:group>
            <v:group style="position:absolute;left:1423;top:1824;width:10;height:20" coordorigin="1423,1824" coordsize="10,20">
              <v:shape style="position:absolute;left:1423;top:1824;width:10;height:20" coordorigin="1423,1824" coordsize="10,20" path="m1423,1844l1433,1844,1433,1824,1423,1824,1423,1844xe" filled="true" fillcolor="#000000" stroked="false">
                <v:path arrowok="t"/>
                <v:fill type="solid"/>
              </v:shape>
            </v:group>
            <v:group style="position:absolute;left:1423;top:1844;width:10;height:20" coordorigin="1423,1844" coordsize="10,20">
              <v:shape style="position:absolute;left:1423;top:1844;width:10;height:20" coordorigin="1423,1844" coordsize="10,20" path="m1423,1863l1433,1863,1433,1844,1423,1844,1423,1863xe" filled="true" fillcolor="#000000" stroked="false">
                <v:path arrowok="t"/>
                <v:fill type="solid"/>
              </v:shape>
            </v:group>
            <v:group style="position:absolute;left:1423;top:1863;width:10;height:20" coordorigin="1423,1863" coordsize="10,20">
              <v:shape style="position:absolute;left:1423;top:1863;width:10;height:20" coordorigin="1423,1863" coordsize="10,20" path="m1423,1882l1433,1882,1433,1863,1423,1863,1423,1882xe" filled="true" fillcolor="#000000" stroked="false">
                <v:path arrowok="t"/>
                <v:fill type="solid"/>
              </v:shape>
            </v:group>
            <v:group style="position:absolute;left:1423;top:1882;width:10;height:20" coordorigin="1423,1882" coordsize="10,20">
              <v:shape style="position:absolute;left:1423;top:1882;width:10;height:20" coordorigin="1423,1882" coordsize="10,20" path="m1423,1901l1433,1901,1433,1882,1423,1882,1423,1901xe" filled="true" fillcolor="#000000" stroked="false">
                <v:path arrowok="t"/>
                <v:fill type="solid"/>
              </v:shape>
            </v:group>
            <v:group style="position:absolute;left:1423;top:1901;width:10;height:20" coordorigin="1423,1901" coordsize="10,20">
              <v:shape style="position:absolute;left:1423;top:1901;width:10;height:20" coordorigin="1423,1901" coordsize="10,20" path="m1423,1920l1433,1920,1433,1901,1423,1901,1423,1920xe" filled="true" fillcolor="#000000" stroked="false">
                <v:path arrowok="t"/>
                <v:fill type="solid"/>
              </v:shape>
            </v:group>
            <v:group style="position:absolute;left:1423;top:1920;width:10;height:20" coordorigin="1423,1920" coordsize="10,20">
              <v:shape style="position:absolute;left:1423;top:1920;width:10;height:20" coordorigin="1423,1920" coordsize="10,20" path="m1423,1940l1433,1940,1433,1920,1423,1920,1423,1940xe" filled="true" fillcolor="#000000" stroked="false">
                <v:path arrowok="t"/>
                <v:fill type="solid"/>
              </v:shape>
            </v:group>
            <v:group style="position:absolute;left:1423;top:1940;width:10;height:20" coordorigin="1423,1940" coordsize="10,20">
              <v:shape style="position:absolute;left:1423;top:1940;width:10;height:20" coordorigin="1423,1940" coordsize="10,20" path="m1423,1959l1433,1959,1433,1940,1423,1940,1423,1959xe" filled="true" fillcolor="#000000" stroked="false">
                <v:path arrowok="t"/>
                <v:fill type="solid"/>
              </v:shape>
            </v:group>
            <v:group style="position:absolute;left:1423;top:1959;width:10;height:20" coordorigin="1423,1959" coordsize="10,20">
              <v:shape style="position:absolute;left:1423;top:1959;width:10;height:20" coordorigin="1423,1959" coordsize="10,20" path="m1423,1978l1433,1978,1433,1959,1423,1959,1423,1978xe" filled="true" fillcolor="#000000" stroked="false">
                <v:path arrowok="t"/>
                <v:fill type="solid"/>
              </v:shape>
            </v:group>
            <v:group style="position:absolute;left:1423;top:1978;width:10;height:20" coordorigin="1423,1978" coordsize="10,20">
              <v:shape style="position:absolute;left:1423;top:1978;width:10;height:20" coordorigin="1423,1978" coordsize="10,20" path="m1423,1997l1433,1997,1433,1978,1423,1978,1423,1997xe" filled="true" fillcolor="#000000" stroked="false">
                <v:path arrowok="t"/>
                <v:fill type="solid"/>
              </v:shape>
            </v:group>
            <v:group style="position:absolute;left:1423;top:1997;width:10;height:20" coordorigin="1423,1997" coordsize="10,20">
              <v:shape style="position:absolute;left:1423;top:1997;width:10;height:20" coordorigin="1423,1997" coordsize="10,20" path="m1423,2016l1433,2016,1433,1997,1423,1997,1423,2016xe" filled="true" fillcolor="#000000" stroked="false">
                <v:path arrowok="t"/>
                <v:fill type="solid"/>
              </v:shape>
            </v:group>
            <v:group style="position:absolute;left:1423;top:2016;width:10;height:20" coordorigin="1423,2016" coordsize="10,20">
              <v:shape style="position:absolute;left:1423;top:2016;width:10;height:20" coordorigin="1423,2016" coordsize="10,20" path="m1423,2036l1433,2036,1433,2016,1423,2016,1423,2036xe" filled="true" fillcolor="#000000" stroked="false">
                <v:path arrowok="t"/>
                <v:fill type="solid"/>
              </v:shape>
            </v:group>
            <v:group style="position:absolute;left:1423;top:2036;width:10;height:20" coordorigin="1423,2036" coordsize="10,20">
              <v:shape style="position:absolute;left:1423;top:2036;width:10;height:20" coordorigin="1423,2036" coordsize="10,20" path="m1423,2055l1433,2055,1433,2036,1423,2036,1423,2055xe" filled="true" fillcolor="#000000" stroked="false">
                <v:path arrowok="t"/>
                <v:fill type="solid"/>
              </v:shape>
            </v:group>
            <v:group style="position:absolute;left:1423;top:2055;width:10;height:20" coordorigin="1423,2055" coordsize="10,20">
              <v:shape style="position:absolute;left:1423;top:2055;width:10;height:20" coordorigin="1423,2055" coordsize="10,20" path="m1423,2074l1433,2074,1433,2055,1423,2055,1423,2074xe" filled="true" fillcolor="#000000" stroked="false">
                <v:path arrowok="t"/>
                <v:fill type="solid"/>
              </v:shape>
            </v:group>
            <v:group style="position:absolute;left:1423;top:2074;width:10;height:20" coordorigin="1423,2074" coordsize="10,20">
              <v:shape style="position:absolute;left:1423;top:2074;width:10;height:20" coordorigin="1423,2074" coordsize="10,20" path="m1423,2093l1433,2093,1433,2074,1423,2074,1423,2093xe" filled="true" fillcolor="#000000" stroked="false">
                <v:path arrowok="t"/>
                <v:fill type="solid"/>
              </v:shape>
            </v:group>
            <v:group style="position:absolute;left:1423;top:2093;width:10;height:20" coordorigin="1423,2093" coordsize="10,20">
              <v:shape style="position:absolute;left:1423;top:2093;width:10;height:20" coordorigin="1423,2093" coordsize="10,20" path="m1423,2112l1433,2112,1433,2093,1423,2093,1423,2112xe" filled="true" fillcolor="#000000" stroked="false">
                <v:path arrowok="t"/>
                <v:fill type="solid"/>
              </v:shape>
            </v:group>
            <v:group style="position:absolute;left:1423;top:2112;width:10;height:20" coordorigin="1423,2112" coordsize="10,20">
              <v:shape style="position:absolute;left:1423;top:2112;width:10;height:20" coordorigin="1423,2112" coordsize="10,20" path="m1423,2132l1433,2132,1433,2112,1423,2112,1423,2132xe" filled="true" fillcolor="#000000" stroked="false">
                <v:path arrowok="t"/>
                <v:fill type="solid"/>
              </v:shape>
            </v:group>
            <v:group style="position:absolute;left:1423;top:2132;width:10;height:20" coordorigin="1423,2132" coordsize="10,20">
              <v:shape style="position:absolute;left:1423;top:2132;width:10;height:20" coordorigin="1423,2132" coordsize="10,20" path="m1423,2151l1433,2151,1433,2132,1423,2132,1423,2151xe" filled="true" fillcolor="#000000" stroked="false">
                <v:path arrowok="t"/>
                <v:fill type="solid"/>
              </v:shape>
            </v:group>
            <v:group style="position:absolute;left:1423;top:2151;width:10;height:20" coordorigin="1423,2151" coordsize="10,20">
              <v:shape style="position:absolute;left:1423;top:2151;width:10;height:20" coordorigin="1423,2151" coordsize="10,20" path="m1423,2170l1433,2170,1433,2151,1423,2151,1423,2170xe" filled="true" fillcolor="#000000" stroked="false">
                <v:path arrowok="t"/>
                <v:fill type="solid"/>
              </v:shape>
            </v:group>
            <v:group style="position:absolute;left:1423;top:2170;width:10;height:20" coordorigin="1423,2170" coordsize="10,20">
              <v:shape style="position:absolute;left:1423;top:2170;width:10;height:20" coordorigin="1423,2170" coordsize="10,20" path="m1423,2189l1433,2189,1433,2170,1423,2170,1423,2189xe" filled="true" fillcolor="#000000" stroked="false">
                <v:path arrowok="t"/>
                <v:fill type="solid"/>
              </v:shape>
            </v:group>
            <v:group style="position:absolute;left:1423;top:2189;width:10;height:20" coordorigin="1423,2189" coordsize="10,20">
              <v:shape style="position:absolute;left:1423;top:2189;width:10;height:20" coordorigin="1423,2189" coordsize="10,20" path="m1423,2208l1433,2208,1433,2189,1423,2189,1423,2208xe" filled="true" fillcolor="#000000" stroked="false">
                <v:path arrowok="t"/>
                <v:fill type="solid"/>
              </v:shape>
            </v:group>
            <v:group style="position:absolute;left:1423;top:2208;width:10;height:20" coordorigin="1423,2208" coordsize="10,20">
              <v:shape style="position:absolute;left:1423;top:2208;width:10;height:20" coordorigin="1423,2208" coordsize="10,20" path="m1423,2228l1433,2228,1433,2208,1423,2208,1423,2228xe" filled="true" fillcolor="#000000" stroked="false">
                <v:path arrowok="t"/>
                <v:fill type="solid"/>
              </v:shape>
            </v:group>
            <v:group style="position:absolute;left:1423;top:2228;width:10;height:20" coordorigin="1423,2228" coordsize="10,20">
              <v:shape style="position:absolute;left:1423;top:2228;width:10;height:20" coordorigin="1423,2228" coordsize="10,20" path="m1423,2247l1433,2247,1433,2228,1423,2228,1423,2247xe" filled="true" fillcolor="#000000" stroked="false">
                <v:path arrowok="t"/>
                <v:fill type="solid"/>
              </v:shape>
            </v:group>
            <v:group style="position:absolute;left:1423;top:2247;width:10;height:20" coordorigin="1423,2247" coordsize="10,20">
              <v:shape style="position:absolute;left:1423;top:2247;width:10;height:20" coordorigin="1423,2247" coordsize="10,20" path="m1423,2266l1433,2266,1433,2247,1423,2247,1423,2266xe" filled="true" fillcolor="#000000" stroked="false">
                <v:path arrowok="t"/>
                <v:fill type="solid"/>
              </v:shape>
            </v:group>
            <v:group style="position:absolute;left:1423;top:2266;width:10;height:20" coordorigin="1423,2266" coordsize="10,20">
              <v:shape style="position:absolute;left:1423;top:2266;width:10;height:20" coordorigin="1423,2266" coordsize="10,20" path="m1423,2285l1433,2285,1433,2266,1423,2266,1423,2285xe" filled="true" fillcolor="#000000" stroked="false">
                <v:path arrowok="t"/>
                <v:fill type="solid"/>
              </v:shape>
            </v:group>
            <v:group style="position:absolute;left:1423;top:2285;width:10;height:20" coordorigin="1423,2285" coordsize="10,20">
              <v:shape style="position:absolute;left:1423;top:2285;width:10;height:20" coordorigin="1423,2285" coordsize="10,20" path="m1423,2304l1433,2304,1433,2285,1423,2285,1423,2304xe" filled="true" fillcolor="#000000" stroked="false">
                <v:path arrowok="t"/>
                <v:fill type="solid"/>
              </v:shape>
            </v:group>
            <v:group style="position:absolute;left:1423;top:2304;width:10;height:20" coordorigin="1423,2304" coordsize="10,20">
              <v:shape style="position:absolute;left:1423;top:2304;width:10;height:20" coordorigin="1423,2304" coordsize="10,20" path="m1423,2324l1433,2324,1433,2304,1423,2304,1423,2324xe" filled="true" fillcolor="#000000" stroked="false">
                <v:path arrowok="t"/>
                <v:fill type="solid"/>
              </v:shape>
            </v:group>
            <v:group style="position:absolute;left:1423;top:2324;width:10;height:20" coordorigin="1423,2324" coordsize="10,20">
              <v:shape style="position:absolute;left:1423;top:2324;width:10;height:20" coordorigin="1423,2324" coordsize="10,20" path="m1423,2343l1433,2343,1433,2324,1423,2324,1423,2343xe" filled="true" fillcolor="#000000" stroked="false">
                <v:path arrowok="t"/>
                <v:fill type="solid"/>
              </v:shape>
            </v:group>
            <v:group style="position:absolute;left:1423;top:2343;width:10;height:20" coordorigin="1423,2343" coordsize="10,20">
              <v:shape style="position:absolute;left:1423;top:2343;width:10;height:20" coordorigin="1423,2343" coordsize="10,20" path="m1423,2362l1433,2362,1433,2343,1423,2343,1423,2362xe" filled="true" fillcolor="#000000" stroked="false">
                <v:path arrowok="t"/>
                <v:fill type="solid"/>
              </v:shape>
            </v:group>
            <v:group style="position:absolute;left:1423;top:2362;width:10;height:20" coordorigin="1423,2362" coordsize="10,20">
              <v:shape style="position:absolute;left:1423;top:2362;width:10;height:20" coordorigin="1423,2362" coordsize="10,20" path="m1423,2381l1433,2381,1433,2362,1423,2362,1423,2381xe" filled="true" fillcolor="#000000" stroked="false">
                <v:path arrowok="t"/>
                <v:fill type="solid"/>
              </v:shape>
            </v:group>
            <v:group style="position:absolute;left:1423;top:2381;width:10;height:20" coordorigin="1423,2381" coordsize="10,20">
              <v:shape style="position:absolute;left:1423;top:2381;width:10;height:20" coordorigin="1423,2381" coordsize="10,20" path="m1423,2400l1433,2400,1433,2381,1423,2381,1423,2400xe" filled="true" fillcolor="#000000" stroked="false">
                <v:path arrowok="t"/>
                <v:fill type="solid"/>
              </v:shape>
            </v:group>
            <v:group style="position:absolute;left:1423;top:2400;width:10;height:20" coordorigin="1423,2400" coordsize="10,20">
              <v:shape style="position:absolute;left:1423;top:2400;width:10;height:20" coordorigin="1423,2400" coordsize="10,20" path="m1423,2420l1433,2420,1433,2400,1423,2400,1423,2420xe" filled="true" fillcolor="#000000" stroked="false">
                <v:path arrowok="t"/>
                <v:fill type="solid"/>
              </v:shape>
            </v:group>
            <v:group style="position:absolute;left:1423;top:2420;width:10;height:20" coordorigin="1423,2420" coordsize="10,20">
              <v:shape style="position:absolute;left:1423;top:2420;width:10;height:20" coordorigin="1423,2420" coordsize="10,20" path="m1423,2439l1433,2439,1433,2420,1423,2420,1423,2439xe" filled="true" fillcolor="#000000" stroked="false">
                <v:path arrowok="t"/>
                <v:fill type="solid"/>
              </v:shape>
            </v:group>
            <v:group style="position:absolute;left:1423;top:2439;width:10;height:20" coordorigin="1423,2439" coordsize="10,20">
              <v:shape style="position:absolute;left:1423;top:2439;width:10;height:20" coordorigin="1423,2439" coordsize="10,20" path="m1423,2458l1433,2458,1433,2439,1423,2439,1423,2458xe" filled="true" fillcolor="#000000" stroked="false">
                <v:path arrowok="t"/>
                <v:fill type="solid"/>
              </v:shape>
            </v:group>
            <v:group style="position:absolute;left:1423;top:2458;width:10;height:20" coordorigin="1423,2458" coordsize="10,20">
              <v:shape style="position:absolute;left:1423;top:2458;width:10;height:20" coordorigin="1423,2458" coordsize="10,20" path="m1423,2477l1433,2477,1433,2458,1423,2458,1423,2477xe" filled="true" fillcolor="#000000" stroked="false">
                <v:path arrowok="t"/>
                <v:fill type="solid"/>
              </v:shape>
            </v:group>
            <v:group style="position:absolute;left:1423;top:2477;width:10;height:20" coordorigin="1423,2477" coordsize="10,20">
              <v:shape style="position:absolute;left:1423;top:2477;width:10;height:20" coordorigin="1423,2477" coordsize="10,20" path="m1423,2496l1433,2496,1433,2477,1423,2477,1423,2496xe" filled="true" fillcolor="#000000" stroked="false">
                <v:path arrowok="t"/>
                <v:fill type="solid"/>
              </v:shape>
            </v:group>
            <v:group style="position:absolute;left:1423;top:2496;width:10;height:20" coordorigin="1423,2496" coordsize="10,20">
              <v:shape style="position:absolute;left:1423;top:2496;width:10;height:20" coordorigin="1423,2496" coordsize="10,20" path="m1423,2516l1433,2516,1433,2496,1423,2496,1423,2516xe" filled="true" fillcolor="#000000" stroked="false">
                <v:path arrowok="t"/>
                <v:fill type="solid"/>
              </v:shape>
            </v:group>
            <v:group style="position:absolute;left:1423;top:2516;width:10;height:20" coordorigin="1423,2516" coordsize="10,20">
              <v:shape style="position:absolute;left:1423;top:2516;width:10;height:20" coordorigin="1423,2516" coordsize="10,20" path="m1423,2535l1433,2535,1433,2516,1423,2516,1423,2535xe" filled="true" fillcolor="#000000" stroked="false">
                <v:path arrowok="t"/>
                <v:fill type="solid"/>
              </v:shape>
            </v:group>
            <v:group style="position:absolute;left:1423;top:2535;width:10;height:20" coordorigin="1423,2535" coordsize="10,20">
              <v:shape style="position:absolute;left:1423;top:2535;width:10;height:20" coordorigin="1423,2535" coordsize="10,20" path="m1423,2554l1433,2554,1433,2535,1423,2535,1423,2554xe" filled="true" fillcolor="#000000" stroked="false">
                <v:path arrowok="t"/>
                <v:fill type="solid"/>
              </v:shape>
            </v:group>
            <v:group style="position:absolute;left:1423;top:2554;width:10;height:20" coordorigin="1423,2554" coordsize="10,20">
              <v:shape style="position:absolute;left:1423;top:2554;width:10;height:20" coordorigin="1423,2554" coordsize="10,20" path="m1423,2573l1433,2573,1433,2554,1423,2554,1423,2573xe" filled="true" fillcolor="#000000" stroked="false">
                <v:path arrowok="t"/>
                <v:fill type="solid"/>
              </v:shape>
            </v:group>
            <v:group style="position:absolute;left:1423;top:2573;width:10;height:20" coordorigin="1423,2573" coordsize="10,20">
              <v:shape style="position:absolute;left:1423;top:2573;width:10;height:20" coordorigin="1423,2573" coordsize="10,20" path="m1423,2592l1433,2592,1433,2573,1423,2573,1423,2592xe" filled="true" fillcolor="#000000" stroked="false">
                <v:path arrowok="t"/>
                <v:fill type="solid"/>
              </v:shape>
            </v:group>
            <v:group style="position:absolute;left:1423;top:2592;width:10;height:20" coordorigin="1423,2592" coordsize="10,20">
              <v:shape style="position:absolute;left:1423;top:2592;width:10;height:20" coordorigin="1423,2592" coordsize="10,20" path="m1423,2612l1433,2612,1433,2592,1423,2592,1423,2612xe" filled="true" fillcolor="#000000" stroked="false">
                <v:path arrowok="t"/>
                <v:fill type="solid"/>
              </v:shape>
            </v:group>
            <v:group style="position:absolute;left:1423;top:2612;width:10;height:20" coordorigin="1423,2612" coordsize="10,20">
              <v:shape style="position:absolute;left:1423;top:2612;width:10;height:20" coordorigin="1423,2612" coordsize="10,20" path="m1423,2631l1433,2631,1433,2612,1423,2612,1423,2631xe" filled="true" fillcolor="#000000" stroked="false">
                <v:path arrowok="t"/>
                <v:fill type="solid"/>
              </v:shape>
            </v:group>
            <v:group style="position:absolute;left:1423;top:2631;width:10;height:20" coordorigin="1423,2631" coordsize="10,20">
              <v:shape style="position:absolute;left:1423;top:2631;width:10;height:20" coordorigin="1423,2631" coordsize="10,20" path="m1423,2650l1433,2650,1433,2631,1423,2631,1423,2650xe" filled="true" fillcolor="#000000" stroked="false">
                <v:path arrowok="t"/>
                <v:fill type="solid"/>
              </v:shape>
            </v:group>
            <v:group style="position:absolute;left:1423;top:2650;width:10;height:20" coordorigin="1423,2650" coordsize="10,20">
              <v:shape style="position:absolute;left:1423;top:2650;width:10;height:20" coordorigin="1423,2650" coordsize="10,20" path="m1423,2669l1433,2669,1433,2650,1423,2650,1423,2669xe" filled="true" fillcolor="#000000" stroked="false">
                <v:path arrowok="t"/>
                <v:fill type="solid"/>
              </v:shape>
            </v:group>
            <v:group style="position:absolute;left:1423;top:2669;width:10;height:20" coordorigin="1423,2669" coordsize="10,20">
              <v:shape style="position:absolute;left:1423;top:2669;width:10;height:20" coordorigin="1423,2669" coordsize="10,20" path="m1423,2688l1433,2688,1433,2669,1423,2669,1423,2688xe" filled="true" fillcolor="#000000" stroked="false">
                <v:path arrowok="t"/>
                <v:fill type="solid"/>
              </v:shape>
            </v:group>
            <v:group style="position:absolute;left:1423;top:2688;width:10;height:20" coordorigin="1423,2688" coordsize="10,20">
              <v:shape style="position:absolute;left:1423;top:2688;width:10;height:20" coordorigin="1423,2688" coordsize="10,20" path="m1423,2708l1433,2708,1433,2688,1423,2688,1423,2708xe" filled="true" fillcolor="#000000" stroked="false">
                <v:path arrowok="t"/>
                <v:fill type="solid"/>
              </v:shape>
            </v:group>
            <v:group style="position:absolute;left:1423;top:2708;width:10;height:20" coordorigin="1423,2708" coordsize="10,20">
              <v:shape style="position:absolute;left:1423;top:2708;width:10;height:20" coordorigin="1423,2708" coordsize="10,20" path="m1423,2727l1433,2727,1433,2708,1423,2708,1423,2727xe" filled="true" fillcolor="#000000" stroked="false">
                <v:path arrowok="t"/>
                <v:fill type="solid"/>
              </v:shape>
            </v:group>
            <v:group style="position:absolute;left:1423;top:2727;width:10;height:20" coordorigin="1423,2727" coordsize="10,20">
              <v:shape style="position:absolute;left:1423;top:2727;width:10;height:20" coordorigin="1423,2727" coordsize="10,20" path="m1423,2746l1433,2746,1433,2727,1423,2727,1423,2746xe" filled="true" fillcolor="#000000" stroked="false">
                <v:path arrowok="t"/>
                <v:fill type="solid"/>
              </v:shape>
            </v:group>
            <v:group style="position:absolute;left:1423;top:2746;width:10;height:20" coordorigin="1423,2746" coordsize="10,20">
              <v:shape style="position:absolute;left:1423;top:2746;width:10;height:20" coordorigin="1423,2746" coordsize="10,20" path="m1423,2765l1433,2765,1433,2746,1423,2746,1423,2765xe" filled="true" fillcolor="#000000" stroked="false">
                <v:path arrowok="t"/>
                <v:fill type="solid"/>
              </v:shape>
            </v:group>
            <v:group style="position:absolute;left:1423;top:2765;width:10;height:20" coordorigin="1423,2765" coordsize="10,20">
              <v:shape style="position:absolute;left:1423;top:2765;width:10;height:20" coordorigin="1423,2765" coordsize="10,20" path="m1423,2784l1433,2784,1433,2765,1423,2765,1423,2784xe" filled="true" fillcolor="#000000" stroked="false">
                <v:path arrowok="t"/>
                <v:fill type="solid"/>
              </v:shape>
            </v:group>
            <v:group style="position:absolute;left:1423;top:2784;width:10;height:20" coordorigin="1423,2784" coordsize="10,20">
              <v:shape style="position:absolute;left:1423;top:2784;width:10;height:20" coordorigin="1423,2784" coordsize="10,20" path="m1423,2804l1433,2804,1433,2784,1423,2784,1423,2804xe" filled="true" fillcolor="#000000" stroked="false">
                <v:path arrowok="t"/>
                <v:fill type="solid"/>
              </v:shape>
            </v:group>
            <v:group style="position:absolute;left:1423;top:2804;width:10;height:20" coordorigin="1423,2804" coordsize="10,20">
              <v:shape style="position:absolute;left:1423;top:2804;width:10;height:20" coordorigin="1423,2804" coordsize="10,20" path="m1423,2823l1433,2823,1433,2804,1423,2804,1423,2823xe" filled="true" fillcolor="#000000" stroked="false">
                <v:path arrowok="t"/>
                <v:fill type="solid"/>
              </v:shape>
            </v:group>
            <v:group style="position:absolute;left:1423;top:2823;width:10;height:20" coordorigin="1423,2823" coordsize="10,20">
              <v:shape style="position:absolute;left:1423;top:2823;width:10;height:20" coordorigin="1423,2823" coordsize="10,20" path="m1423,2842l1433,2842,1433,2823,1423,2823,1423,2842xe" filled="true" fillcolor="#000000" stroked="false">
                <v:path arrowok="t"/>
                <v:fill type="solid"/>
              </v:shape>
            </v:group>
            <v:group style="position:absolute;left:1423;top:2842;width:10;height:20" coordorigin="1423,2842" coordsize="10,20">
              <v:shape style="position:absolute;left:1423;top:2842;width:10;height:20" coordorigin="1423,2842" coordsize="10,20" path="m1423,2861l1433,2861,1433,2842,1423,2842,1423,2861xe" filled="true" fillcolor="#000000" stroked="false">
                <v:path arrowok="t"/>
                <v:fill type="solid"/>
              </v:shape>
            </v:group>
            <v:group style="position:absolute;left:1423;top:2861;width:10;height:20" coordorigin="1423,2861" coordsize="10,20">
              <v:shape style="position:absolute;left:1423;top:2861;width:10;height:20" coordorigin="1423,2861" coordsize="10,20" path="m1423,2880l1433,2880,1433,2861,1423,2861,1423,2880xe" filled="true" fillcolor="#000000" stroked="false">
                <v:path arrowok="t"/>
                <v:fill type="solid"/>
              </v:shape>
            </v:group>
            <v:group style="position:absolute;left:1423;top:2880;width:10;height:20" coordorigin="1423,2880" coordsize="10,20">
              <v:shape style="position:absolute;left:1423;top:2880;width:10;height:20" coordorigin="1423,2880" coordsize="10,20" path="m1423,2900l1433,2900,1433,2880,1423,2880,1423,2900xe" filled="true" fillcolor="#000000" stroked="false">
                <v:path arrowok="t"/>
                <v:fill type="solid"/>
              </v:shape>
            </v:group>
            <v:group style="position:absolute;left:1423;top:2900;width:10;height:20" coordorigin="1423,2900" coordsize="10,20">
              <v:shape style="position:absolute;left:1423;top:2900;width:10;height:20" coordorigin="1423,2900" coordsize="10,20" path="m1423,2919l1433,2919,1433,2900,1423,2900,1423,2919xe" filled="true" fillcolor="#000000" stroked="false">
                <v:path arrowok="t"/>
                <v:fill type="solid"/>
              </v:shape>
            </v:group>
            <v:group style="position:absolute;left:1423;top:2919;width:10;height:20" coordorigin="1423,2919" coordsize="10,20">
              <v:shape style="position:absolute;left:1423;top:2919;width:10;height:20" coordorigin="1423,2919" coordsize="10,20" path="m1423,2938l1433,2938,1433,2919,1423,2919,1423,2938xe" filled="true" fillcolor="#000000" stroked="false">
                <v:path arrowok="t"/>
                <v:fill type="solid"/>
              </v:shape>
            </v:group>
            <v:group style="position:absolute;left:1423;top:2938;width:10;height:20" coordorigin="1423,2938" coordsize="10,20">
              <v:shape style="position:absolute;left:1423;top:2938;width:10;height:20" coordorigin="1423,2938" coordsize="10,20" path="m1423,2957l1433,2957,1433,2938,1423,2938,1423,2957xe" filled="true" fillcolor="#000000" stroked="false">
                <v:path arrowok="t"/>
                <v:fill type="solid"/>
              </v:shape>
            </v:group>
            <v:group style="position:absolute;left:2511;top:1555;width:10;height:20" coordorigin="2511,1555" coordsize="10,20">
              <v:shape style="position:absolute;left:2511;top:1555;width:10;height:20" coordorigin="2511,1555" coordsize="10,20" path="m2511,1574l2521,1574,2521,1555,2511,1555,2511,1574xe" filled="true" fillcolor="#000000" stroked="false">
                <v:path arrowok="t"/>
                <v:fill type="solid"/>
              </v:shape>
            </v:group>
            <v:group style="position:absolute;left:2511;top:1574;width:10;height:20" coordorigin="2511,1574" coordsize="10,20">
              <v:shape style="position:absolute;left:2511;top:1574;width:10;height:20" coordorigin="2511,1574" coordsize="10,20" path="m2511,1594l2521,1594,2521,1574,2511,1574,2511,1594xe" filled="true" fillcolor="#000000" stroked="false">
                <v:path arrowok="t"/>
                <v:fill type="solid"/>
              </v:shape>
            </v:group>
            <v:group style="position:absolute;left:2511;top:1594;width:10;height:20" coordorigin="2511,1594" coordsize="10,20">
              <v:shape style="position:absolute;left:2511;top:1594;width:10;height:20" coordorigin="2511,1594" coordsize="10,20" path="m2511,1613l2521,1613,2521,1594,2511,1594,2511,1613xe" filled="true" fillcolor="#000000" stroked="false">
                <v:path arrowok="t"/>
                <v:fill type="solid"/>
              </v:shape>
            </v:group>
            <v:group style="position:absolute;left:2511;top:1613;width:10;height:20" coordorigin="2511,1613" coordsize="10,20">
              <v:shape style="position:absolute;left:2511;top:1613;width:10;height:20" coordorigin="2511,1613" coordsize="10,20" path="m2511,1632l2521,1632,2521,1613,2511,1613,2511,1632xe" filled="true" fillcolor="#000000" stroked="false">
                <v:path arrowok="t"/>
                <v:fill type="solid"/>
              </v:shape>
            </v:group>
            <v:group style="position:absolute;left:2511;top:1632;width:10;height:20" coordorigin="2511,1632" coordsize="10,20">
              <v:shape style="position:absolute;left:2511;top:1632;width:10;height:20" coordorigin="2511,1632" coordsize="10,20" path="m2511,1652l2521,1652,2521,1632,2511,1632,2511,1652xe" filled="true" fillcolor="#000000" stroked="false">
                <v:path arrowok="t"/>
                <v:fill type="solid"/>
              </v:shape>
            </v:group>
            <v:group style="position:absolute;left:2511;top:1652;width:10;height:20" coordorigin="2511,1652" coordsize="10,20">
              <v:shape style="position:absolute;left:2511;top:1652;width:10;height:20" coordorigin="2511,1652" coordsize="10,20" path="m2511,1671l2521,1671,2521,1652,2511,1652,2511,1671xe" filled="true" fillcolor="#000000" stroked="false">
                <v:path arrowok="t"/>
                <v:fill type="solid"/>
              </v:shape>
            </v:group>
            <v:group style="position:absolute;left:2511;top:1671;width:10;height:20" coordorigin="2511,1671" coordsize="10,20">
              <v:shape style="position:absolute;left:2511;top:1671;width:10;height:20" coordorigin="2511,1671" coordsize="10,20" path="m2511,1690l2521,1690,2521,1671,2511,1671,2511,1690xe" filled="true" fillcolor="#000000" stroked="false">
                <v:path arrowok="t"/>
                <v:fill type="solid"/>
              </v:shape>
            </v:group>
            <v:group style="position:absolute;left:2511;top:1690;width:10;height:20" coordorigin="2511,1690" coordsize="10,20">
              <v:shape style="position:absolute;left:2511;top:1690;width:10;height:20" coordorigin="2511,1690" coordsize="10,20" path="m2511,1709l2521,1709,2521,1690,2511,1690,2511,1709xe" filled="true" fillcolor="#000000" stroked="false">
                <v:path arrowok="t"/>
                <v:fill type="solid"/>
              </v:shape>
            </v:group>
            <v:group style="position:absolute;left:2511;top:1709;width:10;height:20" coordorigin="2511,1709" coordsize="10,20">
              <v:shape style="position:absolute;left:2511;top:1709;width:10;height:20" coordorigin="2511,1709" coordsize="10,20" path="m2511,1728l2521,1728,2521,1709,2511,1709,2511,1728xe" filled="true" fillcolor="#000000" stroked="false">
                <v:path arrowok="t"/>
                <v:fill type="solid"/>
              </v:shape>
            </v:group>
            <v:group style="position:absolute;left:2511;top:1728;width:10;height:20" coordorigin="2511,1728" coordsize="10,20">
              <v:shape style="position:absolute;left:2511;top:1728;width:10;height:20" coordorigin="2511,1728" coordsize="10,20" path="m2511,1748l2521,1748,2521,1728,2511,1728,2511,1748xe" filled="true" fillcolor="#000000" stroked="false">
                <v:path arrowok="t"/>
                <v:fill type="solid"/>
              </v:shape>
            </v:group>
            <v:group style="position:absolute;left:2511;top:1748;width:10;height:20" coordorigin="2511,1748" coordsize="10,20">
              <v:shape style="position:absolute;left:2511;top:1748;width:10;height:20" coordorigin="2511,1748" coordsize="10,20" path="m2511,1767l2521,1767,2521,1748,2511,1748,2511,1767xe" filled="true" fillcolor="#000000" stroked="false">
                <v:path arrowok="t"/>
                <v:fill type="solid"/>
              </v:shape>
            </v:group>
            <v:group style="position:absolute;left:2511;top:1767;width:10;height:20" coordorigin="2511,1767" coordsize="10,20">
              <v:shape style="position:absolute;left:2511;top:1767;width:10;height:20" coordorigin="2511,1767" coordsize="10,20" path="m2511,1786l2521,1786,2521,1767,2511,1767,2511,1786xe" filled="true" fillcolor="#000000" stroked="false">
                <v:path arrowok="t"/>
                <v:fill type="solid"/>
              </v:shape>
            </v:group>
            <v:group style="position:absolute;left:2511;top:1786;width:10;height:20" coordorigin="2511,1786" coordsize="10,20">
              <v:shape style="position:absolute;left:2511;top:1786;width:10;height:20" coordorigin="2511,1786" coordsize="10,20" path="m2511,1805l2521,1805,2521,1786,2511,1786,2511,1805xe" filled="true" fillcolor="#000000" stroked="false">
                <v:path arrowok="t"/>
                <v:fill type="solid"/>
              </v:shape>
            </v:group>
            <v:group style="position:absolute;left:2511;top:1805;width:10;height:20" coordorigin="2511,1805" coordsize="10,20">
              <v:shape style="position:absolute;left:2511;top:1805;width:10;height:20" coordorigin="2511,1805" coordsize="10,20" path="m2511,1824l2521,1824,2521,1805,2511,1805,2511,1824xe" filled="true" fillcolor="#000000" stroked="false">
                <v:path arrowok="t"/>
                <v:fill type="solid"/>
              </v:shape>
            </v:group>
            <v:group style="position:absolute;left:2511;top:1824;width:10;height:20" coordorigin="2511,1824" coordsize="10,20">
              <v:shape style="position:absolute;left:2511;top:1824;width:10;height:20" coordorigin="2511,1824" coordsize="10,20" path="m2511,1844l2521,1844,2521,1824,2511,1824,2511,1844xe" filled="true" fillcolor="#000000" stroked="false">
                <v:path arrowok="t"/>
                <v:fill type="solid"/>
              </v:shape>
            </v:group>
            <v:group style="position:absolute;left:2511;top:1844;width:10;height:20" coordorigin="2511,1844" coordsize="10,20">
              <v:shape style="position:absolute;left:2511;top:1844;width:10;height:20" coordorigin="2511,1844" coordsize="10,20" path="m2511,1863l2521,1863,2521,1844,2511,1844,2511,1863xe" filled="true" fillcolor="#000000" stroked="false">
                <v:path arrowok="t"/>
                <v:fill type="solid"/>
              </v:shape>
            </v:group>
            <v:group style="position:absolute;left:2511;top:1863;width:10;height:20" coordorigin="2511,1863" coordsize="10,20">
              <v:shape style="position:absolute;left:2511;top:1863;width:10;height:20" coordorigin="2511,1863" coordsize="10,20" path="m2511,1882l2521,1882,2521,1863,2511,1863,2511,1882xe" filled="true" fillcolor="#000000" stroked="false">
                <v:path arrowok="t"/>
                <v:fill type="solid"/>
              </v:shape>
            </v:group>
            <v:group style="position:absolute;left:2511;top:1882;width:10;height:20" coordorigin="2511,1882" coordsize="10,20">
              <v:shape style="position:absolute;left:2511;top:1882;width:10;height:20" coordorigin="2511,1882" coordsize="10,20" path="m2511,1901l2521,1901,2521,1882,2511,1882,2511,1901xe" filled="true" fillcolor="#000000" stroked="false">
                <v:path arrowok="t"/>
                <v:fill type="solid"/>
              </v:shape>
            </v:group>
            <v:group style="position:absolute;left:2511;top:1901;width:10;height:20" coordorigin="2511,1901" coordsize="10,20">
              <v:shape style="position:absolute;left:2511;top:1901;width:10;height:20" coordorigin="2511,1901" coordsize="10,20" path="m2511,1920l2521,1920,2521,1901,2511,1901,2511,1920xe" filled="true" fillcolor="#000000" stroked="false">
                <v:path arrowok="t"/>
                <v:fill type="solid"/>
              </v:shape>
            </v:group>
            <v:group style="position:absolute;left:2511;top:1920;width:10;height:20" coordorigin="2511,1920" coordsize="10,20">
              <v:shape style="position:absolute;left:2511;top:1920;width:10;height:20" coordorigin="2511,1920" coordsize="10,20" path="m2511,1940l2521,1940,2521,1920,2511,1920,2511,1940xe" filled="true" fillcolor="#000000" stroked="false">
                <v:path arrowok="t"/>
                <v:fill type="solid"/>
              </v:shape>
            </v:group>
            <v:group style="position:absolute;left:2511;top:1940;width:10;height:20" coordorigin="2511,1940" coordsize="10,20">
              <v:shape style="position:absolute;left:2511;top:1940;width:10;height:20" coordorigin="2511,1940" coordsize="10,20" path="m2511,1959l2521,1959,2521,1940,2511,1940,2511,1959xe" filled="true" fillcolor="#000000" stroked="false">
                <v:path arrowok="t"/>
                <v:fill type="solid"/>
              </v:shape>
            </v:group>
            <v:group style="position:absolute;left:2511;top:1959;width:10;height:20" coordorigin="2511,1959" coordsize="10,20">
              <v:shape style="position:absolute;left:2511;top:1959;width:10;height:20" coordorigin="2511,1959" coordsize="10,20" path="m2511,1978l2521,1978,2521,1959,2511,1959,2511,1978xe" filled="true" fillcolor="#000000" stroked="false">
                <v:path arrowok="t"/>
                <v:fill type="solid"/>
              </v:shape>
            </v:group>
            <v:group style="position:absolute;left:2511;top:1978;width:10;height:20" coordorigin="2511,1978" coordsize="10,20">
              <v:shape style="position:absolute;left:2511;top:1978;width:10;height:20" coordorigin="2511,1978" coordsize="10,20" path="m2511,1997l2521,1997,2521,1978,2511,1978,2511,1997xe" filled="true" fillcolor="#000000" stroked="false">
                <v:path arrowok="t"/>
                <v:fill type="solid"/>
              </v:shape>
            </v:group>
            <v:group style="position:absolute;left:2511;top:1997;width:10;height:20" coordorigin="2511,1997" coordsize="10,20">
              <v:shape style="position:absolute;left:2511;top:1997;width:10;height:20" coordorigin="2511,1997" coordsize="10,20" path="m2511,2016l2521,2016,2521,1997,2511,1997,2511,2016xe" filled="true" fillcolor="#000000" stroked="false">
                <v:path arrowok="t"/>
                <v:fill type="solid"/>
              </v:shape>
            </v:group>
            <v:group style="position:absolute;left:2511;top:2016;width:10;height:20" coordorigin="2511,2016" coordsize="10,20">
              <v:shape style="position:absolute;left:2511;top:2016;width:10;height:20" coordorigin="2511,2016" coordsize="10,20" path="m2511,2036l2521,2036,2521,2016,2511,2016,2511,2036xe" filled="true" fillcolor="#000000" stroked="false">
                <v:path arrowok="t"/>
                <v:fill type="solid"/>
              </v:shape>
            </v:group>
            <v:group style="position:absolute;left:2511;top:2036;width:10;height:20" coordorigin="2511,2036" coordsize="10,20">
              <v:shape style="position:absolute;left:2511;top:2036;width:10;height:20" coordorigin="2511,2036" coordsize="10,20" path="m2511,2055l2521,2055,2521,2036,2511,2036,2511,2055xe" filled="true" fillcolor="#000000" stroked="false">
                <v:path arrowok="t"/>
                <v:fill type="solid"/>
              </v:shape>
            </v:group>
            <v:group style="position:absolute;left:2511;top:2055;width:10;height:20" coordorigin="2511,2055" coordsize="10,20">
              <v:shape style="position:absolute;left:2511;top:2055;width:10;height:20" coordorigin="2511,2055" coordsize="10,20" path="m2511,2074l2521,2074,2521,2055,2511,2055,2511,2074xe" filled="true" fillcolor="#000000" stroked="false">
                <v:path arrowok="t"/>
                <v:fill type="solid"/>
              </v:shape>
            </v:group>
            <v:group style="position:absolute;left:2511;top:2074;width:10;height:20" coordorigin="2511,2074" coordsize="10,20">
              <v:shape style="position:absolute;left:2511;top:2074;width:10;height:20" coordorigin="2511,2074" coordsize="10,20" path="m2511,2093l2521,2093,2521,2074,2511,2074,2511,2093xe" filled="true" fillcolor="#000000" stroked="false">
                <v:path arrowok="t"/>
                <v:fill type="solid"/>
              </v:shape>
            </v:group>
            <v:group style="position:absolute;left:2511;top:2093;width:10;height:20" coordorigin="2511,2093" coordsize="10,20">
              <v:shape style="position:absolute;left:2511;top:2093;width:10;height:20" coordorigin="2511,2093" coordsize="10,20" path="m2511,2112l2521,2112,2521,2093,2511,2093,2511,2112xe" filled="true" fillcolor="#000000" stroked="false">
                <v:path arrowok="t"/>
                <v:fill type="solid"/>
              </v:shape>
            </v:group>
            <v:group style="position:absolute;left:2511;top:2112;width:10;height:20" coordorigin="2511,2112" coordsize="10,20">
              <v:shape style="position:absolute;left:2511;top:2112;width:10;height:20" coordorigin="2511,2112" coordsize="10,20" path="m2511,2132l2521,2132,2521,2112,2511,2112,2511,2132xe" filled="true" fillcolor="#000000" stroked="false">
                <v:path arrowok="t"/>
                <v:fill type="solid"/>
              </v:shape>
            </v:group>
            <v:group style="position:absolute;left:2511;top:2132;width:10;height:20" coordorigin="2511,2132" coordsize="10,20">
              <v:shape style="position:absolute;left:2511;top:2132;width:10;height:20" coordorigin="2511,2132" coordsize="10,20" path="m2511,2151l2521,2151,2521,2132,2511,2132,2511,2151xe" filled="true" fillcolor="#000000" stroked="false">
                <v:path arrowok="t"/>
                <v:fill type="solid"/>
              </v:shape>
            </v:group>
            <v:group style="position:absolute;left:2511;top:2151;width:10;height:20" coordorigin="2511,2151" coordsize="10,20">
              <v:shape style="position:absolute;left:2511;top:2151;width:10;height:20" coordorigin="2511,2151" coordsize="10,20" path="m2511,2170l2521,2170,2521,2151,2511,2151,2511,2170xe" filled="true" fillcolor="#000000" stroked="false">
                <v:path arrowok="t"/>
                <v:fill type="solid"/>
              </v:shape>
            </v:group>
            <v:group style="position:absolute;left:2511;top:2170;width:10;height:20" coordorigin="2511,2170" coordsize="10,20">
              <v:shape style="position:absolute;left:2511;top:2170;width:10;height:20" coordorigin="2511,2170" coordsize="10,20" path="m2511,2189l2521,2189,2521,2170,2511,2170,2511,2189xe" filled="true" fillcolor="#000000" stroked="false">
                <v:path arrowok="t"/>
                <v:fill type="solid"/>
              </v:shape>
            </v:group>
            <v:group style="position:absolute;left:2511;top:2189;width:10;height:20" coordorigin="2511,2189" coordsize="10,20">
              <v:shape style="position:absolute;left:2511;top:2189;width:10;height:20" coordorigin="2511,2189" coordsize="10,20" path="m2511,2208l2521,2208,2521,2189,2511,2189,2511,2208xe" filled="true" fillcolor="#000000" stroked="false">
                <v:path arrowok="t"/>
                <v:fill type="solid"/>
              </v:shape>
            </v:group>
            <v:group style="position:absolute;left:2511;top:2208;width:10;height:20" coordorigin="2511,2208" coordsize="10,20">
              <v:shape style="position:absolute;left:2511;top:2208;width:10;height:20" coordorigin="2511,2208" coordsize="10,20" path="m2511,2228l2521,2228,2521,2208,2511,2208,2511,2228xe" filled="true" fillcolor="#000000" stroked="false">
                <v:path arrowok="t"/>
                <v:fill type="solid"/>
              </v:shape>
            </v:group>
            <v:group style="position:absolute;left:2511;top:2228;width:10;height:20" coordorigin="2511,2228" coordsize="10,20">
              <v:shape style="position:absolute;left:2511;top:2228;width:10;height:20" coordorigin="2511,2228" coordsize="10,20" path="m2511,2247l2521,2247,2521,2228,2511,2228,2511,2247xe" filled="true" fillcolor="#000000" stroked="false">
                <v:path arrowok="t"/>
                <v:fill type="solid"/>
              </v:shape>
            </v:group>
            <v:group style="position:absolute;left:2511;top:2247;width:10;height:20" coordorigin="2511,2247" coordsize="10,20">
              <v:shape style="position:absolute;left:2511;top:2247;width:10;height:20" coordorigin="2511,2247" coordsize="10,20" path="m2511,2266l2521,2266,2521,2247,2511,2247,2511,2266xe" filled="true" fillcolor="#000000" stroked="false">
                <v:path arrowok="t"/>
                <v:fill type="solid"/>
              </v:shape>
            </v:group>
            <v:group style="position:absolute;left:2511;top:2266;width:10;height:20" coordorigin="2511,2266" coordsize="10,20">
              <v:shape style="position:absolute;left:2511;top:2266;width:10;height:20" coordorigin="2511,2266" coordsize="10,20" path="m2511,2285l2521,2285,2521,2266,2511,2266,2511,2285xe" filled="true" fillcolor="#000000" stroked="false">
                <v:path arrowok="t"/>
                <v:fill type="solid"/>
              </v:shape>
            </v:group>
            <v:group style="position:absolute;left:2511;top:2285;width:10;height:20" coordorigin="2511,2285" coordsize="10,20">
              <v:shape style="position:absolute;left:2511;top:2285;width:10;height:20" coordorigin="2511,2285" coordsize="10,20" path="m2511,2304l2521,2304,2521,2285,2511,2285,2511,2304xe" filled="true" fillcolor="#000000" stroked="false">
                <v:path arrowok="t"/>
                <v:fill type="solid"/>
              </v:shape>
            </v:group>
            <v:group style="position:absolute;left:2511;top:2304;width:10;height:20" coordorigin="2511,2304" coordsize="10,20">
              <v:shape style="position:absolute;left:2511;top:2304;width:10;height:20" coordorigin="2511,2304" coordsize="10,20" path="m2511,2324l2521,2324,2521,2304,2511,2304,2511,2324xe" filled="true" fillcolor="#000000" stroked="false">
                <v:path arrowok="t"/>
                <v:fill type="solid"/>
              </v:shape>
            </v:group>
            <v:group style="position:absolute;left:2511;top:2324;width:10;height:20" coordorigin="2511,2324" coordsize="10,20">
              <v:shape style="position:absolute;left:2511;top:2324;width:10;height:20" coordorigin="2511,2324" coordsize="10,20" path="m2511,2343l2521,2343,2521,2324,2511,2324,2511,2343xe" filled="true" fillcolor="#000000" stroked="false">
                <v:path arrowok="t"/>
                <v:fill type="solid"/>
              </v:shape>
            </v:group>
            <v:group style="position:absolute;left:2511;top:2343;width:10;height:20" coordorigin="2511,2343" coordsize="10,20">
              <v:shape style="position:absolute;left:2511;top:2343;width:10;height:20" coordorigin="2511,2343" coordsize="10,20" path="m2511,2362l2521,2362,2521,2343,2511,2343,2511,2362xe" filled="true" fillcolor="#000000" stroked="false">
                <v:path arrowok="t"/>
                <v:fill type="solid"/>
              </v:shape>
            </v:group>
            <v:group style="position:absolute;left:2511;top:2362;width:10;height:20" coordorigin="2511,2362" coordsize="10,20">
              <v:shape style="position:absolute;left:2511;top:2362;width:10;height:20" coordorigin="2511,2362" coordsize="10,20" path="m2511,2381l2521,2381,2521,2362,2511,2362,2511,2381xe" filled="true" fillcolor="#000000" stroked="false">
                <v:path arrowok="t"/>
                <v:fill type="solid"/>
              </v:shape>
            </v:group>
            <v:group style="position:absolute;left:2511;top:2381;width:10;height:20" coordorigin="2511,2381" coordsize="10,20">
              <v:shape style="position:absolute;left:2511;top:2381;width:10;height:20" coordorigin="2511,2381" coordsize="10,20" path="m2511,2400l2521,2400,2521,2381,2511,2381,2511,2400xe" filled="true" fillcolor="#000000" stroked="false">
                <v:path arrowok="t"/>
                <v:fill type="solid"/>
              </v:shape>
            </v:group>
            <v:group style="position:absolute;left:2511;top:2400;width:10;height:20" coordorigin="2511,2400" coordsize="10,20">
              <v:shape style="position:absolute;left:2511;top:2400;width:10;height:20" coordorigin="2511,2400" coordsize="10,20" path="m2511,2420l2521,2420,2521,2400,2511,2400,2511,2420xe" filled="true" fillcolor="#000000" stroked="false">
                <v:path arrowok="t"/>
                <v:fill type="solid"/>
              </v:shape>
            </v:group>
            <v:group style="position:absolute;left:2511;top:2420;width:10;height:20" coordorigin="2511,2420" coordsize="10,20">
              <v:shape style="position:absolute;left:2511;top:2420;width:10;height:20" coordorigin="2511,2420" coordsize="10,20" path="m2511,2439l2521,2439,2521,2420,2511,2420,2511,2439xe" filled="true" fillcolor="#000000" stroked="false">
                <v:path arrowok="t"/>
                <v:fill type="solid"/>
              </v:shape>
            </v:group>
            <v:group style="position:absolute;left:2511;top:2439;width:10;height:20" coordorigin="2511,2439" coordsize="10,20">
              <v:shape style="position:absolute;left:2511;top:2439;width:10;height:20" coordorigin="2511,2439" coordsize="10,20" path="m2511,2458l2521,2458,2521,2439,2511,2439,2511,2458xe" filled="true" fillcolor="#000000" stroked="false">
                <v:path arrowok="t"/>
                <v:fill type="solid"/>
              </v:shape>
            </v:group>
            <v:group style="position:absolute;left:2511;top:2458;width:10;height:20" coordorigin="2511,2458" coordsize="10,20">
              <v:shape style="position:absolute;left:2511;top:2458;width:10;height:20" coordorigin="2511,2458" coordsize="10,20" path="m2511,2477l2521,2477,2521,2458,2511,2458,2511,2477xe" filled="true" fillcolor="#000000" stroked="false">
                <v:path arrowok="t"/>
                <v:fill type="solid"/>
              </v:shape>
            </v:group>
            <v:group style="position:absolute;left:2511;top:2477;width:10;height:20" coordorigin="2511,2477" coordsize="10,20">
              <v:shape style="position:absolute;left:2511;top:2477;width:10;height:20" coordorigin="2511,2477" coordsize="10,20" path="m2511,2496l2521,2496,2521,2477,2511,2477,2511,2496xe" filled="true" fillcolor="#000000" stroked="false">
                <v:path arrowok="t"/>
                <v:fill type="solid"/>
              </v:shape>
            </v:group>
            <v:group style="position:absolute;left:2511;top:2496;width:10;height:20" coordorigin="2511,2496" coordsize="10,20">
              <v:shape style="position:absolute;left:2511;top:2496;width:10;height:20" coordorigin="2511,2496" coordsize="10,20" path="m2511,2516l2521,2516,2521,2496,2511,2496,2511,2516xe" filled="true" fillcolor="#000000" stroked="false">
                <v:path arrowok="t"/>
                <v:fill type="solid"/>
              </v:shape>
            </v:group>
            <v:group style="position:absolute;left:2511;top:2516;width:10;height:20" coordorigin="2511,2516" coordsize="10,20">
              <v:shape style="position:absolute;left:2511;top:2516;width:10;height:20" coordorigin="2511,2516" coordsize="10,20" path="m2511,2535l2521,2535,2521,2516,2511,2516,2511,2535xe" filled="true" fillcolor="#000000" stroked="false">
                <v:path arrowok="t"/>
                <v:fill type="solid"/>
              </v:shape>
            </v:group>
            <v:group style="position:absolute;left:2511;top:2535;width:10;height:20" coordorigin="2511,2535" coordsize="10,20">
              <v:shape style="position:absolute;left:2511;top:2535;width:10;height:20" coordorigin="2511,2535" coordsize="10,20" path="m2511,2554l2521,2554,2521,2535,2511,2535,2511,2554xe" filled="true" fillcolor="#000000" stroked="false">
                <v:path arrowok="t"/>
                <v:fill type="solid"/>
              </v:shape>
            </v:group>
            <v:group style="position:absolute;left:2511;top:2554;width:10;height:20" coordorigin="2511,2554" coordsize="10,20">
              <v:shape style="position:absolute;left:2511;top:2554;width:10;height:20" coordorigin="2511,2554" coordsize="10,20" path="m2511,2573l2521,2573,2521,2554,2511,2554,2511,2573xe" filled="true" fillcolor="#000000" stroked="false">
                <v:path arrowok="t"/>
                <v:fill type="solid"/>
              </v:shape>
            </v:group>
            <v:group style="position:absolute;left:2511;top:2573;width:10;height:20" coordorigin="2511,2573" coordsize="10,20">
              <v:shape style="position:absolute;left:2511;top:2573;width:10;height:20" coordorigin="2511,2573" coordsize="10,20" path="m2511,2592l2521,2592,2521,2573,2511,2573,2511,2592xe" filled="true" fillcolor="#000000" stroked="false">
                <v:path arrowok="t"/>
                <v:fill type="solid"/>
              </v:shape>
            </v:group>
            <v:group style="position:absolute;left:2511;top:2592;width:10;height:20" coordorigin="2511,2592" coordsize="10,20">
              <v:shape style="position:absolute;left:2511;top:2592;width:10;height:20" coordorigin="2511,2592" coordsize="10,20" path="m2511,2612l2521,2612,2521,2592,2511,2592,2511,2612xe" filled="true" fillcolor="#000000" stroked="false">
                <v:path arrowok="t"/>
                <v:fill type="solid"/>
              </v:shape>
            </v:group>
            <v:group style="position:absolute;left:2511;top:2612;width:10;height:20" coordorigin="2511,2612" coordsize="10,20">
              <v:shape style="position:absolute;left:2511;top:2612;width:10;height:20" coordorigin="2511,2612" coordsize="10,20" path="m2511,2631l2521,2631,2521,2612,2511,2612,2511,2631xe" filled="true" fillcolor="#000000" stroked="false">
                <v:path arrowok="t"/>
                <v:fill type="solid"/>
              </v:shape>
            </v:group>
            <v:group style="position:absolute;left:2511;top:2631;width:10;height:20" coordorigin="2511,2631" coordsize="10,20">
              <v:shape style="position:absolute;left:2511;top:2631;width:10;height:20" coordorigin="2511,2631" coordsize="10,20" path="m2511,2650l2521,2650,2521,2631,2511,2631,2511,2650xe" filled="true" fillcolor="#000000" stroked="false">
                <v:path arrowok="t"/>
                <v:fill type="solid"/>
              </v:shape>
            </v:group>
            <v:group style="position:absolute;left:2511;top:2650;width:10;height:20" coordorigin="2511,2650" coordsize="10,20">
              <v:shape style="position:absolute;left:2511;top:2650;width:10;height:20" coordorigin="2511,2650" coordsize="10,20" path="m2511,2669l2521,2669,2521,2650,2511,2650,2511,2669xe" filled="true" fillcolor="#000000" stroked="false">
                <v:path arrowok="t"/>
                <v:fill type="solid"/>
              </v:shape>
            </v:group>
            <v:group style="position:absolute;left:2511;top:2669;width:10;height:20" coordorigin="2511,2669" coordsize="10,20">
              <v:shape style="position:absolute;left:2511;top:2669;width:10;height:20" coordorigin="2511,2669" coordsize="10,20" path="m2511,2688l2521,2688,2521,2669,2511,2669,2511,2688xe" filled="true" fillcolor="#000000" stroked="false">
                <v:path arrowok="t"/>
                <v:fill type="solid"/>
              </v:shape>
            </v:group>
            <v:group style="position:absolute;left:2511;top:2688;width:10;height:20" coordorigin="2511,2688" coordsize="10,20">
              <v:shape style="position:absolute;left:2511;top:2688;width:10;height:20" coordorigin="2511,2688" coordsize="10,20" path="m2511,2708l2521,2708,2521,2688,2511,2688,2511,2708xe" filled="true" fillcolor="#000000" stroked="false">
                <v:path arrowok="t"/>
                <v:fill type="solid"/>
              </v:shape>
            </v:group>
            <v:group style="position:absolute;left:2511;top:2708;width:10;height:20" coordorigin="2511,2708" coordsize="10,20">
              <v:shape style="position:absolute;left:2511;top:2708;width:10;height:20" coordorigin="2511,2708" coordsize="10,20" path="m2511,2727l2521,2727,2521,2708,2511,2708,2511,2727xe" filled="true" fillcolor="#000000" stroked="false">
                <v:path arrowok="t"/>
                <v:fill type="solid"/>
              </v:shape>
            </v:group>
            <v:group style="position:absolute;left:2511;top:2727;width:10;height:20" coordorigin="2511,2727" coordsize="10,20">
              <v:shape style="position:absolute;left:2511;top:2727;width:10;height:20" coordorigin="2511,2727" coordsize="10,20" path="m2511,2746l2521,2746,2521,2727,2511,2727,2511,2746xe" filled="true" fillcolor="#000000" stroked="false">
                <v:path arrowok="t"/>
                <v:fill type="solid"/>
              </v:shape>
            </v:group>
            <v:group style="position:absolute;left:2511;top:2746;width:10;height:20" coordorigin="2511,2746" coordsize="10,20">
              <v:shape style="position:absolute;left:2511;top:2746;width:10;height:20" coordorigin="2511,2746" coordsize="10,20" path="m2511,2765l2521,2765,2521,2746,2511,2746,2511,2765xe" filled="true" fillcolor="#000000" stroked="false">
                <v:path arrowok="t"/>
                <v:fill type="solid"/>
              </v:shape>
            </v:group>
            <v:group style="position:absolute;left:2511;top:2765;width:10;height:20" coordorigin="2511,2765" coordsize="10,20">
              <v:shape style="position:absolute;left:2511;top:2765;width:10;height:20" coordorigin="2511,2765" coordsize="10,20" path="m2511,2784l2521,2784,2521,2765,2511,2765,2511,2784xe" filled="true" fillcolor="#000000" stroked="false">
                <v:path arrowok="t"/>
                <v:fill type="solid"/>
              </v:shape>
            </v:group>
            <v:group style="position:absolute;left:2511;top:2784;width:10;height:20" coordorigin="2511,2784" coordsize="10,20">
              <v:shape style="position:absolute;left:2511;top:2784;width:10;height:20" coordorigin="2511,2784" coordsize="10,20" path="m2511,2804l2521,2804,2521,2784,2511,2784,2511,2804xe" filled="true" fillcolor="#000000" stroked="false">
                <v:path arrowok="t"/>
                <v:fill type="solid"/>
              </v:shape>
            </v:group>
            <v:group style="position:absolute;left:2511;top:2804;width:10;height:20" coordorigin="2511,2804" coordsize="10,20">
              <v:shape style="position:absolute;left:2511;top:2804;width:10;height:20" coordorigin="2511,2804" coordsize="10,20" path="m2511,2823l2521,2823,2521,2804,2511,2804,2511,2823xe" filled="true" fillcolor="#000000" stroked="false">
                <v:path arrowok="t"/>
                <v:fill type="solid"/>
              </v:shape>
            </v:group>
            <v:group style="position:absolute;left:2511;top:2823;width:10;height:20" coordorigin="2511,2823" coordsize="10,20">
              <v:shape style="position:absolute;left:2511;top:2823;width:10;height:20" coordorigin="2511,2823" coordsize="10,20" path="m2511,2842l2521,2842,2521,2823,2511,2823,2511,2842xe" filled="true" fillcolor="#000000" stroked="false">
                <v:path arrowok="t"/>
                <v:fill type="solid"/>
              </v:shape>
            </v:group>
            <v:group style="position:absolute;left:2511;top:2842;width:10;height:20" coordorigin="2511,2842" coordsize="10,20">
              <v:shape style="position:absolute;left:2511;top:2842;width:10;height:20" coordorigin="2511,2842" coordsize="10,20" path="m2511,2861l2521,2861,2521,2842,2511,2842,2511,2861xe" filled="true" fillcolor="#000000" stroked="false">
                <v:path arrowok="t"/>
                <v:fill type="solid"/>
              </v:shape>
            </v:group>
            <v:group style="position:absolute;left:2511;top:2861;width:10;height:20" coordorigin="2511,2861" coordsize="10,20">
              <v:shape style="position:absolute;left:2511;top:2861;width:10;height:20" coordorigin="2511,2861" coordsize="10,20" path="m2511,2880l2521,2880,2521,2861,2511,2861,2511,2880xe" filled="true" fillcolor="#000000" stroked="false">
                <v:path arrowok="t"/>
                <v:fill type="solid"/>
              </v:shape>
            </v:group>
            <v:group style="position:absolute;left:2511;top:2880;width:10;height:20" coordorigin="2511,2880" coordsize="10,20">
              <v:shape style="position:absolute;left:2511;top:2880;width:10;height:20" coordorigin="2511,2880" coordsize="10,20" path="m2511,2900l2521,2900,2521,2880,2511,2880,2511,2900xe" filled="true" fillcolor="#000000" stroked="false">
                <v:path arrowok="t"/>
                <v:fill type="solid"/>
              </v:shape>
            </v:group>
            <v:group style="position:absolute;left:2511;top:2900;width:10;height:20" coordorigin="2511,2900" coordsize="10,20">
              <v:shape style="position:absolute;left:2511;top:2900;width:10;height:20" coordorigin="2511,2900" coordsize="10,20" path="m2511,2919l2521,2919,2521,2900,2511,2900,2511,2919xe" filled="true" fillcolor="#000000" stroked="false">
                <v:path arrowok="t"/>
                <v:fill type="solid"/>
              </v:shape>
            </v:group>
            <v:group style="position:absolute;left:2511;top:2919;width:10;height:20" coordorigin="2511,2919" coordsize="10,20">
              <v:shape style="position:absolute;left:2511;top:2919;width:10;height:20" coordorigin="2511,2919" coordsize="10,20" path="m2511,2938l2521,2938,2521,2919,2511,2919,2511,2938xe" filled="true" fillcolor="#000000" stroked="false">
                <v:path arrowok="t"/>
                <v:fill type="solid"/>
              </v:shape>
            </v:group>
            <v:group style="position:absolute;left:2511;top:2938;width:10;height:20" coordorigin="2511,2938" coordsize="10,20">
              <v:shape style="position:absolute;left:2511;top:2938;width:10;height:20" coordorigin="2511,2938" coordsize="10,20" path="m2511,2957l2521,2957,2521,2938,2511,2938,2511,2957xe" filled="true" fillcolor="#000000" stroked="false">
                <v:path arrowok="t"/>
                <v:fill type="solid"/>
              </v:shape>
            </v:group>
            <v:group style="position:absolute;left:2511;top:2957;width:10;height:20" coordorigin="2511,2957" coordsize="10,20">
              <v:shape style="position:absolute;left:2511;top:2957;width:10;height:20" coordorigin="2511,2957" coordsize="10,20" path="m2511,2976l2521,2976,2521,2957,2511,2957,2511,2976xe" filled="true" fillcolor="#000000" stroked="false">
                <v:path arrowok="t"/>
                <v:fill type="solid"/>
              </v:shape>
            </v:group>
            <v:group style="position:absolute;left:2511;top:2976;width:10;height:20" coordorigin="2511,2976" coordsize="10,20">
              <v:shape style="position:absolute;left:2511;top:2976;width:10;height:20" coordorigin="2511,2976" coordsize="10,20" path="m2511,2996l2521,2996,2521,2976,2511,2976,2511,2996xe" filled="true" fillcolor="#000000" stroked="false">
                <v:path arrowok="t"/>
                <v:fill type="solid"/>
              </v:shape>
            </v:group>
            <v:group style="position:absolute;left:2511;top:2996;width:10;height:20" coordorigin="2511,2996" coordsize="10,20">
              <v:shape style="position:absolute;left:2511;top:2996;width:10;height:20" coordorigin="2511,2996" coordsize="10,20" path="m2511,3015l2521,3015,2521,2996,2511,2996,2511,3015xe" filled="true" fillcolor="#000000" stroked="false">
                <v:path arrowok="t"/>
                <v:fill type="solid"/>
              </v:shape>
            </v:group>
            <v:group style="position:absolute;left:2511;top:3015;width:10;height:20" coordorigin="2511,3015" coordsize="10,20">
              <v:shape style="position:absolute;left:2511;top:3015;width:10;height:20" coordorigin="2511,3015" coordsize="10,20" path="m2511,3034l2521,3034,2521,3015,2511,3015,2511,3034xe" filled="true" fillcolor="#000000" stroked="false">
                <v:path arrowok="t"/>
                <v:fill type="solid"/>
              </v:shape>
            </v:group>
            <v:group style="position:absolute;left:2511;top:3034;width:10;height:20" coordorigin="2511,3034" coordsize="10,20">
              <v:shape style="position:absolute;left:2511;top:3034;width:10;height:20" coordorigin="2511,3034" coordsize="10,20" path="m2511,3053l2521,3053,2521,3034,2511,3034,2511,3053xe" filled="true" fillcolor="#000000" stroked="false">
                <v:path arrowok="t"/>
                <v:fill type="solid"/>
              </v:shape>
            </v:group>
            <v:group style="position:absolute;left:3243;top:1555;width:10;height:20" coordorigin="3243,1555" coordsize="10,20">
              <v:shape style="position:absolute;left:3243;top:1555;width:10;height:20" coordorigin="3243,1555" coordsize="10,20" path="m3243,1574l3253,1574,3253,1555,3243,1555,3243,1574xe" filled="true" fillcolor="#000000" stroked="false">
                <v:path arrowok="t"/>
                <v:fill type="solid"/>
              </v:shape>
            </v:group>
            <v:group style="position:absolute;left:3243;top:1574;width:10;height:20" coordorigin="3243,1574" coordsize="10,20">
              <v:shape style="position:absolute;left:3243;top:1574;width:10;height:20" coordorigin="3243,1574" coordsize="10,20" path="m3243,1594l3253,1594,3253,1574,3243,1574,3243,1594xe" filled="true" fillcolor="#000000" stroked="false">
                <v:path arrowok="t"/>
                <v:fill type="solid"/>
              </v:shape>
            </v:group>
            <v:group style="position:absolute;left:3243;top:1594;width:10;height:20" coordorigin="3243,1594" coordsize="10,20">
              <v:shape style="position:absolute;left:3243;top:1594;width:10;height:20" coordorigin="3243,1594" coordsize="10,20" path="m3243,1613l3253,1613,3253,1594,3243,1594,3243,1613xe" filled="true" fillcolor="#000000" stroked="false">
                <v:path arrowok="t"/>
                <v:fill type="solid"/>
              </v:shape>
            </v:group>
            <v:group style="position:absolute;left:3243;top:1613;width:10;height:20" coordorigin="3243,1613" coordsize="10,20">
              <v:shape style="position:absolute;left:3243;top:1613;width:10;height:20" coordorigin="3243,1613" coordsize="10,20" path="m3243,1632l3253,1632,3253,1613,3243,1613,3243,1632xe" filled="true" fillcolor="#000000" stroked="false">
                <v:path arrowok="t"/>
                <v:fill type="solid"/>
              </v:shape>
            </v:group>
            <v:group style="position:absolute;left:3243;top:1632;width:10;height:20" coordorigin="3243,1632" coordsize="10,20">
              <v:shape style="position:absolute;left:3243;top:1632;width:10;height:20" coordorigin="3243,1632" coordsize="10,20" path="m3243,1652l3253,1652,3253,1632,3243,1632,3243,1652xe" filled="true" fillcolor="#000000" stroked="false">
                <v:path arrowok="t"/>
                <v:fill type="solid"/>
              </v:shape>
            </v:group>
            <v:group style="position:absolute;left:3243;top:1652;width:10;height:20" coordorigin="3243,1652" coordsize="10,20">
              <v:shape style="position:absolute;left:3243;top:1652;width:10;height:20" coordorigin="3243,1652" coordsize="10,20" path="m3243,1671l3253,1671,3253,1652,3243,1652,3243,1671xe" filled="true" fillcolor="#000000" stroked="false">
                <v:path arrowok="t"/>
                <v:fill type="solid"/>
              </v:shape>
            </v:group>
            <v:group style="position:absolute;left:3243;top:1671;width:10;height:20" coordorigin="3243,1671" coordsize="10,20">
              <v:shape style="position:absolute;left:3243;top:1671;width:10;height:20" coordorigin="3243,1671" coordsize="10,20" path="m3243,1690l3253,1690,3253,1671,3243,1671,3243,1690xe" filled="true" fillcolor="#000000" stroked="false">
                <v:path arrowok="t"/>
                <v:fill type="solid"/>
              </v:shape>
            </v:group>
            <v:group style="position:absolute;left:3243;top:1690;width:10;height:20" coordorigin="3243,1690" coordsize="10,20">
              <v:shape style="position:absolute;left:3243;top:1690;width:10;height:20" coordorigin="3243,1690" coordsize="10,20" path="m3243,1709l3253,1709,3253,1690,3243,1690,3243,1709xe" filled="true" fillcolor="#000000" stroked="false">
                <v:path arrowok="t"/>
                <v:fill type="solid"/>
              </v:shape>
            </v:group>
            <v:group style="position:absolute;left:3243;top:1709;width:10;height:20" coordorigin="3243,1709" coordsize="10,20">
              <v:shape style="position:absolute;left:3243;top:1709;width:10;height:20" coordorigin="3243,1709" coordsize="10,20" path="m3243,1728l3253,1728,3253,1709,3243,1709,3243,1728xe" filled="true" fillcolor="#000000" stroked="false">
                <v:path arrowok="t"/>
                <v:fill type="solid"/>
              </v:shape>
            </v:group>
            <v:group style="position:absolute;left:3243;top:1728;width:10;height:20" coordorigin="3243,1728" coordsize="10,20">
              <v:shape style="position:absolute;left:3243;top:1728;width:10;height:20" coordorigin="3243,1728" coordsize="10,20" path="m3243,1748l3253,1748,3253,1728,3243,1728,3243,1748xe" filled="true" fillcolor="#000000" stroked="false">
                <v:path arrowok="t"/>
                <v:fill type="solid"/>
              </v:shape>
            </v:group>
            <v:group style="position:absolute;left:3243;top:1748;width:10;height:20" coordorigin="3243,1748" coordsize="10,20">
              <v:shape style="position:absolute;left:3243;top:1748;width:10;height:20" coordorigin="3243,1748" coordsize="10,20" path="m3243,1767l3253,1767,3253,1748,3243,1748,3243,1767xe" filled="true" fillcolor="#000000" stroked="false">
                <v:path arrowok="t"/>
                <v:fill type="solid"/>
              </v:shape>
            </v:group>
            <v:group style="position:absolute;left:3243;top:1767;width:10;height:20" coordorigin="3243,1767" coordsize="10,20">
              <v:shape style="position:absolute;left:3243;top:1767;width:10;height:20" coordorigin="3243,1767" coordsize="10,20" path="m3243,1786l3253,1786,3253,1767,3243,1767,3243,1786xe" filled="true" fillcolor="#000000" stroked="false">
                <v:path arrowok="t"/>
                <v:fill type="solid"/>
              </v:shape>
            </v:group>
            <v:group style="position:absolute;left:3243;top:1786;width:10;height:20" coordorigin="3243,1786" coordsize="10,20">
              <v:shape style="position:absolute;left:3243;top:1786;width:10;height:20" coordorigin="3243,1786" coordsize="10,20" path="m3243,1805l3253,1805,3253,1786,3243,1786,3243,1805xe" filled="true" fillcolor="#000000" stroked="false">
                <v:path arrowok="t"/>
                <v:fill type="solid"/>
              </v:shape>
            </v:group>
            <v:group style="position:absolute;left:3243;top:1805;width:10;height:20" coordorigin="3243,1805" coordsize="10,20">
              <v:shape style="position:absolute;left:3243;top:1805;width:10;height:20" coordorigin="3243,1805" coordsize="10,20" path="m3243,1824l3253,1824,3253,1805,3243,1805,3243,1824xe" filled="true" fillcolor="#000000" stroked="false">
                <v:path arrowok="t"/>
                <v:fill type="solid"/>
              </v:shape>
            </v:group>
            <v:group style="position:absolute;left:3243;top:1824;width:10;height:20" coordorigin="3243,1824" coordsize="10,20">
              <v:shape style="position:absolute;left:3243;top:1824;width:10;height:20" coordorigin="3243,1824" coordsize="10,20" path="m3243,1844l3253,1844,3253,1824,3243,1824,3243,1844xe" filled="true" fillcolor="#000000" stroked="false">
                <v:path arrowok="t"/>
                <v:fill type="solid"/>
              </v:shape>
            </v:group>
            <v:group style="position:absolute;left:3243;top:1844;width:10;height:20" coordorigin="3243,1844" coordsize="10,20">
              <v:shape style="position:absolute;left:3243;top:1844;width:10;height:20" coordorigin="3243,1844" coordsize="10,20" path="m3243,1863l3253,1863,3253,1844,3243,1844,3243,1863xe" filled="true" fillcolor="#000000" stroked="false">
                <v:path arrowok="t"/>
                <v:fill type="solid"/>
              </v:shape>
            </v:group>
            <v:group style="position:absolute;left:3243;top:1863;width:10;height:20" coordorigin="3243,1863" coordsize="10,20">
              <v:shape style="position:absolute;left:3243;top:1863;width:10;height:20" coordorigin="3243,1863" coordsize="10,20" path="m3243,1882l3253,1882,3253,1863,3243,1863,3243,1882xe" filled="true" fillcolor="#000000" stroked="false">
                <v:path arrowok="t"/>
                <v:fill type="solid"/>
              </v:shape>
            </v:group>
            <v:group style="position:absolute;left:3243;top:1882;width:10;height:20" coordorigin="3243,1882" coordsize="10,20">
              <v:shape style="position:absolute;left:3243;top:1882;width:10;height:20" coordorigin="3243,1882" coordsize="10,20" path="m3243,1901l3253,1901,3253,1882,3243,1882,3243,1901xe" filled="true" fillcolor="#000000" stroked="false">
                <v:path arrowok="t"/>
                <v:fill type="solid"/>
              </v:shape>
            </v:group>
            <v:group style="position:absolute;left:3243;top:1901;width:10;height:20" coordorigin="3243,1901" coordsize="10,20">
              <v:shape style="position:absolute;left:3243;top:1901;width:10;height:20" coordorigin="3243,1901" coordsize="10,20" path="m3243,1920l3253,1920,3253,1901,3243,1901,3243,1920xe" filled="true" fillcolor="#000000" stroked="false">
                <v:path arrowok="t"/>
                <v:fill type="solid"/>
              </v:shape>
            </v:group>
            <v:group style="position:absolute;left:3243;top:1920;width:10;height:20" coordorigin="3243,1920" coordsize="10,20">
              <v:shape style="position:absolute;left:3243;top:1920;width:10;height:20" coordorigin="3243,1920" coordsize="10,20" path="m3243,1940l3253,1940,3253,1920,3243,1920,3243,1940xe" filled="true" fillcolor="#000000" stroked="false">
                <v:path arrowok="t"/>
                <v:fill type="solid"/>
              </v:shape>
            </v:group>
            <v:group style="position:absolute;left:3243;top:1940;width:10;height:20" coordorigin="3243,1940" coordsize="10,20">
              <v:shape style="position:absolute;left:3243;top:1940;width:10;height:20" coordorigin="3243,1940" coordsize="10,20" path="m3243,1959l3253,1959,3253,1940,3243,1940,3243,1959xe" filled="true" fillcolor="#000000" stroked="false">
                <v:path arrowok="t"/>
                <v:fill type="solid"/>
              </v:shape>
            </v:group>
            <v:group style="position:absolute;left:3243;top:1959;width:10;height:20" coordorigin="3243,1959" coordsize="10,20">
              <v:shape style="position:absolute;left:3243;top:1959;width:10;height:20" coordorigin="3243,1959" coordsize="10,20" path="m3243,1978l3253,1978,3253,1959,3243,1959,3243,1978xe" filled="true" fillcolor="#000000" stroked="false">
                <v:path arrowok="t"/>
                <v:fill type="solid"/>
              </v:shape>
            </v:group>
            <v:group style="position:absolute;left:3243;top:1978;width:10;height:20" coordorigin="3243,1978" coordsize="10,20">
              <v:shape style="position:absolute;left:3243;top:1978;width:10;height:20" coordorigin="3243,1978" coordsize="10,20" path="m3243,1997l3253,1997,3253,1978,3243,1978,3243,1997xe" filled="true" fillcolor="#000000" stroked="false">
                <v:path arrowok="t"/>
                <v:fill type="solid"/>
              </v:shape>
            </v:group>
            <v:group style="position:absolute;left:3243;top:1997;width:10;height:20" coordorigin="3243,1997" coordsize="10,20">
              <v:shape style="position:absolute;left:3243;top:1997;width:10;height:20" coordorigin="3243,1997" coordsize="10,20" path="m3243,2016l3253,2016,3253,1997,3243,1997,3243,2016xe" filled="true" fillcolor="#000000" stroked="false">
                <v:path arrowok="t"/>
                <v:fill type="solid"/>
              </v:shape>
            </v:group>
            <v:group style="position:absolute;left:3243;top:2016;width:10;height:20" coordorigin="3243,2016" coordsize="10,20">
              <v:shape style="position:absolute;left:3243;top:2016;width:10;height:20" coordorigin="3243,2016" coordsize="10,20" path="m3243,2036l3253,2036,3253,2016,3243,2016,3243,2036xe" filled="true" fillcolor="#000000" stroked="false">
                <v:path arrowok="t"/>
                <v:fill type="solid"/>
              </v:shape>
            </v:group>
            <v:group style="position:absolute;left:3243;top:2036;width:10;height:20" coordorigin="3243,2036" coordsize="10,20">
              <v:shape style="position:absolute;left:3243;top:2036;width:10;height:20" coordorigin="3243,2036" coordsize="10,20" path="m3243,2055l3253,2055,3253,2036,3243,2036,3243,2055xe" filled="true" fillcolor="#000000" stroked="false">
                <v:path arrowok="t"/>
                <v:fill type="solid"/>
              </v:shape>
            </v:group>
            <v:group style="position:absolute;left:3243;top:2055;width:10;height:20" coordorigin="3243,2055" coordsize="10,20">
              <v:shape style="position:absolute;left:3243;top:2055;width:10;height:20" coordorigin="3243,2055" coordsize="10,20" path="m3243,2074l3253,2074,3253,2055,3243,2055,3243,2074xe" filled="true" fillcolor="#000000" stroked="false">
                <v:path arrowok="t"/>
                <v:fill type="solid"/>
              </v:shape>
            </v:group>
            <v:group style="position:absolute;left:3243;top:2074;width:10;height:20" coordorigin="3243,2074" coordsize="10,20">
              <v:shape style="position:absolute;left:3243;top:2074;width:10;height:20" coordorigin="3243,2074" coordsize="10,20" path="m3243,2093l3253,2093,3253,2074,3243,2074,3243,2093xe" filled="true" fillcolor="#000000" stroked="false">
                <v:path arrowok="t"/>
                <v:fill type="solid"/>
              </v:shape>
            </v:group>
            <v:group style="position:absolute;left:3243;top:2093;width:10;height:20" coordorigin="3243,2093" coordsize="10,20">
              <v:shape style="position:absolute;left:3243;top:2093;width:10;height:20" coordorigin="3243,2093" coordsize="10,20" path="m3243,2112l3253,2112,3253,2093,3243,2093,3243,2112xe" filled="true" fillcolor="#000000" stroked="false">
                <v:path arrowok="t"/>
                <v:fill type="solid"/>
              </v:shape>
            </v:group>
            <v:group style="position:absolute;left:3243;top:2112;width:10;height:20" coordorigin="3243,2112" coordsize="10,20">
              <v:shape style="position:absolute;left:3243;top:2112;width:10;height:20" coordorigin="3243,2112" coordsize="10,20" path="m3243,2132l3253,2132,3253,2112,3243,2112,3243,2132xe" filled="true" fillcolor="#000000" stroked="false">
                <v:path arrowok="t"/>
                <v:fill type="solid"/>
              </v:shape>
            </v:group>
            <v:group style="position:absolute;left:3243;top:2132;width:10;height:20" coordorigin="3243,2132" coordsize="10,20">
              <v:shape style="position:absolute;left:3243;top:2132;width:10;height:20" coordorigin="3243,2132" coordsize="10,20" path="m3243,2151l3253,2151,3253,2132,3243,2132,3243,2151xe" filled="true" fillcolor="#000000" stroked="false">
                <v:path arrowok="t"/>
                <v:fill type="solid"/>
              </v:shape>
            </v:group>
            <v:group style="position:absolute;left:3243;top:2151;width:10;height:20" coordorigin="3243,2151" coordsize="10,20">
              <v:shape style="position:absolute;left:3243;top:2151;width:10;height:20" coordorigin="3243,2151" coordsize="10,20" path="m3243,2170l3253,2170,3253,2151,3243,2151,3243,2170xe" filled="true" fillcolor="#000000" stroked="false">
                <v:path arrowok="t"/>
                <v:fill type="solid"/>
              </v:shape>
            </v:group>
            <v:group style="position:absolute;left:3243;top:2170;width:10;height:20" coordorigin="3243,2170" coordsize="10,20">
              <v:shape style="position:absolute;left:3243;top:2170;width:10;height:20" coordorigin="3243,2170" coordsize="10,20" path="m3243,2189l3253,2189,3253,2170,3243,2170,3243,2189xe" filled="true" fillcolor="#000000" stroked="false">
                <v:path arrowok="t"/>
                <v:fill type="solid"/>
              </v:shape>
            </v:group>
            <v:group style="position:absolute;left:3243;top:2189;width:10;height:20" coordorigin="3243,2189" coordsize="10,20">
              <v:shape style="position:absolute;left:3243;top:2189;width:10;height:20" coordorigin="3243,2189" coordsize="10,20" path="m3243,2208l3253,2208,3253,2189,3243,2189,3243,2208xe" filled="true" fillcolor="#000000" stroked="false">
                <v:path arrowok="t"/>
                <v:fill type="solid"/>
              </v:shape>
            </v:group>
            <v:group style="position:absolute;left:3243;top:2208;width:10;height:20" coordorigin="3243,2208" coordsize="10,20">
              <v:shape style="position:absolute;left:3243;top:2208;width:10;height:20" coordorigin="3243,2208" coordsize="10,20" path="m3243,2228l3253,2228,3253,2208,3243,2208,3243,2228xe" filled="true" fillcolor="#000000" stroked="false">
                <v:path arrowok="t"/>
                <v:fill type="solid"/>
              </v:shape>
            </v:group>
            <v:group style="position:absolute;left:3243;top:2228;width:10;height:20" coordorigin="3243,2228" coordsize="10,20">
              <v:shape style="position:absolute;left:3243;top:2228;width:10;height:20" coordorigin="3243,2228" coordsize="10,20" path="m3243,2247l3253,2247,3253,2228,3243,2228,3243,2247xe" filled="true" fillcolor="#000000" stroked="false">
                <v:path arrowok="t"/>
                <v:fill type="solid"/>
              </v:shape>
            </v:group>
            <v:group style="position:absolute;left:3243;top:2247;width:10;height:20" coordorigin="3243,2247" coordsize="10,20">
              <v:shape style="position:absolute;left:3243;top:2247;width:10;height:20" coordorigin="3243,2247" coordsize="10,20" path="m3243,2266l3253,2266,3253,2247,3243,2247,3243,2266xe" filled="true" fillcolor="#000000" stroked="false">
                <v:path arrowok="t"/>
                <v:fill type="solid"/>
              </v:shape>
            </v:group>
            <v:group style="position:absolute;left:3243;top:2266;width:10;height:20" coordorigin="3243,2266" coordsize="10,20">
              <v:shape style="position:absolute;left:3243;top:2266;width:10;height:20" coordorigin="3243,2266" coordsize="10,20" path="m3243,2285l3253,2285,3253,2266,3243,2266,3243,2285xe" filled="true" fillcolor="#000000" stroked="false">
                <v:path arrowok="t"/>
                <v:fill type="solid"/>
              </v:shape>
            </v:group>
            <v:group style="position:absolute;left:3243;top:2285;width:10;height:20" coordorigin="3243,2285" coordsize="10,20">
              <v:shape style="position:absolute;left:3243;top:2285;width:10;height:20" coordorigin="3243,2285" coordsize="10,20" path="m3243,2304l3253,2304,3253,2285,3243,2285,3243,2304xe" filled="true" fillcolor="#000000" stroked="false">
                <v:path arrowok="t"/>
                <v:fill type="solid"/>
              </v:shape>
            </v:group>
            <v:group style="position:absolute;left:3243;top:2304;width:10;height:20" coordorigin="3243,2304" coordsize="10,20">
              <v:shape style="position:absolute;left:3243;top:2304;width:10;height:20" coordorigin="3243,2304" coordsize="10,20" path="m3243,2324l3253,2324,3253,2304,3243,2304,3243,2324xe" filled="true" fillcolor="#000000" stroked="false">
                <v:path arrowok="t"/>
                <v:fill type="solid"/>
              </v:shape>
            </v:group>
            <v:group style="position:absolute;left:3243;top:2324;width:10;height:20" coordorigin="3243,2324" coordsize="10,20">
              <v:shape style="position:absolute;left:3243;top:2324;width:10;height:20" coordorigin="3243,2324" coordsize="10,20" path="m3243,2343l3253,2343,3253,2324,3243,2324,3243,2343xe" filled="true" fillcolor="#000000" stroked="false">
                <v:path arrowok="t"/>
                <v:fill type="solid"/>
              </v:shape>
            </v:group>
            <v:group style="position:absolute;left:3243;top:2343;width:10;height:20" coordorigin="3243,2343" coordsize="10,20">
              <v:shape style="position:absolute;left:3243;top:2343;width:10;height:20" coordorigin="3243,2343" coordsize="10,20" path="m3243,2362l3253,2362,3253,2343,3243,2343,3243,2362xe" filled="true" fillcolor="#000000" stroked="false">
                <v:path arrowok="t"/>
                <v:fill type="solid"/>
              </v:shape>
            </v:group>
            <v:group style="position:absolute;left:3243;top:2362;width:10;height:20" coordorigin="3243,2362" coordsize="10,20">
              <v:shape style="position:absolute;left:3243;top:2362;width:10;height:20" coordorigin="3243,2362" coordsize="10,20" path="m3243,2381l3253,2381,3253,2362,3243,2362,3243,2381xe" filled="true" fillcolor="#000000" stroked="false">
                <v:path arrowok="t"/>
                <v:fill type="solid"/>
              </v:shape>
            </v:group>
            <v:group style="position:absolute;left:3243;top:2381;width:10;height:20" coordorigin="3243,2381" coordsize="10,20">
              <v:shape style="position:absolute;left:3243;top:2381;width:10;height:20" coordorigin="3243,2381" coordsize="10,20" path="m3243,2400l3253,2400,3253,2381,3243,2381,3243,2400xe" filled="true" fillcolor="#000000" stroked="false">
                <v:path arrowok="t"/>
                <v:fill type="solid"/>
              </v:shape>
            </v:group>
            <v:group style="position:absolute;left:3243;top:2400;width:10;height:20" coordorigin="3243,2400" coordsize="10,20">
              <v:shape style="position:absolute;left:3243;top:2400;width:10;height:20" coordorigin="3243,2400" coordsize="10,20" path="m3243,2420l3253,2420,3253,2400,3243,2400,3243,2420xe" filled="true" fillcolor="#000000" stroked="false">
                <v:path arrowok="t"/>
                <v:fill type="solid"/>
              </v:shape>
            </v:group>
            <v:group style="position:absolute;left:3243;top:2420;width:10;height:20" coordorigin="3243,2420" coordsize="10,20">
              <v:shape style="position:absolute;left:3243;top:2420;width:10;height:20" coordorigin="3243,2420" coordsize="10,20" path="m3243,2439l3253,2439,3253,2420,3243,2420,3243,2439xe" filled="true" fillcolor="#000000" stroked="false">
                <v:path arrowok="t"/>
                <v:fill type="solid"/>
              </v:shape>
            </v:group>
            <v:group style="position:absolute;left:3243;top:2439;width:10;height:20" coordorigin="3243,2439" coordsize="10,20">
              <v:shape style="position:absolute;left:3243;top:2439;width:10;height:20" coordorigin="3243,2439" coordsize="10,20" path="m3243,2458l3253,2458,3253,2439,3243,2439,3243,2458xe" filled="true" fillcolor="#000000" stroked="false">
                <v:path arrowok="t"/>
                <v:fill type="solid"/>
              </v:shape>
            </v:group>
            <v:group style="position:absolute;left:3243;top:2458;width:10;height:20" coordorigin="3243,2458" coordsize="10,20">
              <v:shape style="position:absolute;left:3243;top:2458;width:10;height:20" coordorigin="3243,2458" coordsize="10,20" path="m3243,2477l3253,2477,3253,2458,3243,2458,3243,2477xe" filled="true" fillcolor="#000000" stroked="false">
                <v:path arrowok="t"/>
                <v:fill type="solid"/>
              </v:shape>
            </v:group>
            <v:group style="position:absolute;left:3243;top:2477;width:10;height:20" coordorigin="3243,2477" coordsize="10,20">
              <v:shape style="position:absolute;left:3243;top:2477;width:10;height:20" coordorigin="3243,2477" coordsize="10,20" path="m3243,2496l3253,2496,3253,2477,3243,2477,3243,2496xe" filled="true" fillcolor="#000000" stroked="false">
                <v:path arrowok="t"/>
                <v:fill type="solid"/>
              </v:shape>
            </v:group>
            <v:group style="position:absolute;left:3243;top:2496;width:10;height:20" coordorigin="3243,2496" coordsize="10,20">
              <v:shape style="position:absolute;left:3243;top:2496;width:10;height:20" coordorigin="3243,2496" coordsize="10,20" path="m3243,2516l3253,2516,3253,2496,3243,2496,3243,2516xe" filled="true" fillcolor="#000000" stroked="false">
                <v:path arrowok="t"/>
                <v:fill type="solid"/>
              </v:shape>
            </v:group>
            <v:group style="position:absolute;left:3243;top:2516;width:10;height:20" coordorigin="3243,2516" coordsize="10,20">
              <v:shape style="position:absolute;left:3243;top:2516;width:10;height:20" coordorigin="3243,2516" coordsize="10,20" path="m3243,2535l3253,2535,3253,2516,3243,2516,3243,2535xe" filled="true" fillcolor="#000000" stroked="false">
                <v:path arrowok="t"/>
                <v:fill type="solid"/>
              </v:shape>
            </v:group>
            <v:group style="position:absolute;left:3243;top:2535;width:10;height:20" coordorigin="3243,2535" coordsize="10,20">
              <v:shape style="position:absolute;left:3243;top:2535;width:10;height:20" coordorigin="3243,2535" coordsize="10,20" path="m3243,2554l3253,2554,3253,2535,3243,2535,3243,2554xe" filled="true" fillcolor="#000000" stroked="false">
                <v:path arrowok="t"/>
                <v:fill type="solid"/>
              </v:shape>
            </v:group>
            <v:group style="position:absolute;left:3243;top:2554;width:10;height:20" coordorigin="3243,2554" coordsize="10,20">
              <v:shape style="position:absolute;left:3243;top:2554;width:10;height:20" coordorigin="3243,2554" coordsize="10,20" path="m3243,2573l3253,2573,3253,2554,3243,2554,3243,2573xe" filled="true" fillcolor="#000000" stroked="false">
                <v:path arrowok="t"/>
                <v:fill type="solid"/>
              </v:shape>
            </v:group>
            <v:group style="position:absolute;left:3243;top:2573;width:10;height:20" coordorigin="3243,2573" coordsize="10,20">
              <v:shape style="position:absolute;left:3243;top:2573;width:10;height:20" coordorigin="3243,2573" coordsize="10,20" path="m3243,2592l3253,2592,3253,2573,3243,2573,3243,2592xe" filled="true" fillcolor="#000000" stroked="false">
                <v:path arrowok="t"/>
                <v:fill type="solid"/>
              </v:shape>
            </v:group>
            <v:group style="position:absolute;left:3243;top:2592;width:10;height:20" coordorigin="3243,2592" coordsize="10,20">
              <v:shape style="position:absolute;left:3243;top:2592;width:10;height:20" coordorigin="3243,2592" coordsize="10,20" path="m3243,2612l3253,2612,3253,2592,3243,2592,3243,2612xe" filled="true" fillcolor="#000000" stroked="false">
                <v:path arrowok="t"/>
                <v:fill type="solid"/>
              </v:shape>
            </v:group>
            <v:group style="position:absolute;left:3243;top:2612;width:10;height:20" coordorigin="3243,2612" coordsize="10,20">
              <v:shape style="position:absolute;left:3243;top:2612;width:10;height:20" coordorigin="3243,2612" coordsize="10,20" path="m3243,2631l3253,2631,3253,2612,3243,2612,3243,2631xe" filled="true" fillcolor="#000000" stroked="false">
                <v:path arrowok="t"/>
                <v:fill type="solid"/>
              </v:shape>
            </v:group>
            <v:group style="position:absolute;left:3243;top:2631;width:10;height:20" coordorigin="3243,2631" coordsize="10,20">
              <v:shape style="position:absolute;left:3243;top:2631;width:10;height:20" coordorigin="3243,2631" coordsize="10,20" path="m3243,2650l3253,2650,3253,2631,3243,2631,3243,2650xe" filled="true" fillcolor="#000000" stroked="false">
                <v:path arrowok="t"/>
                <v:fill type="solid"/>
              </v:shape>
            </v:group>
            <v:group style="position:absolute;left:3243;top:2650;width:10;height:20" coordorigin="3243,2650" coordsize="10,20">
              <v:shape style="position:absolute;left:3243;top:2650;width:10;height:20" coordorigin="3243,2650" coordsize="10,20" path="m3243,2669l3253,2669,3253,2650,3243,2650,3243,2669xe" filled="true" fillcolor="#000000" stroked="false">
                <v:path arrowok="t"/>
                <v:fill type="solid"/>
              </v:shape>
            </v:group>
            <v:group style="position:absolute;left:3243;top:2669;width:10;height:20" coordorigin="3243,2669" coordsize="10,20">
              <v:shape style="position:absolute;left:3243;top:2669;width:10;height:20" coordorigin="3243,2669" coordsize="10,20" path="m3243,2688l3253,2688,3253,2669,3243,2669,3243,2688xe" filled="true" fillcolor="#000000" stroked="false">
                <v:path arrowok="t"/>
                <v:fill type="solid"/>
              </v:shape>
            </v:group>
            <v:group style="position:absolute;left:3243;top:2688;width:10;height:20" coordorigin="3243,2688" coordsize="10,20">
              <v:shape style="position:absolute;left:3243;top:2688;width:10;height:20" coordorigin="3243,2688" coordsize="10,20" path="m3243,2708l3253,2708,3253,2688,3243,2688,3243,2708xe" filled="true" fillcolor="#000000" stroked="false">
                <v:path arrowok="t"/>
                <v:fill type="solid"/>
              </v:shape>
            </v:group>
            <v:group style="position:absolute;left:3243;top:2708;width:10;height:20" coordorigin="3243,2708" coordsize="10,20">
              <v:shape style="position:absolute;left:3243;top:2708;width:10;height:20" coordorigin="3243,2708" coordsize="10,20" path="m3243,2727l3253,2727,3253,2708,3243,2708,3243,2727xe" filled="true" fillcolor="#000000" stroked="false">
                <v:path arrowok="t"/>
                <v:fill type="solid"/>
              </v:shape>
            </v:group>
            <v:group style="position:absolute;left:3243;top:2727;width:10;height:20" coordorigin="3243,2727" coordsize="10,20">
              <v:shape style="position:absolute;left:3243;top:2727;width:10;height:20" coordorigin="3243,2727" coordsize="10,20" path="m3243,2746l3253,2746,3253,2727,3243,2727,3243,2746xe" filled="true" fillcolor="#000000" stroked="false">
                <v:path arrowok="t"/>
                <v:fill type="solid"/>
              </v:shape>
            </v:group>
            <v:group style="position:absolute;left:3243;top:2746;width:10;height:20" coordorigin="3243,2746" coordsize="10,20">
              <v:shape style="position:absolute;left:3243;top:2746;width:10;height:20" coordorigin="3243,2746" coordsize="10,20" path="m3243,2765l3253,2765,3253,2746,3243,2746,3243,2765xe" filled="true" fillcolor="#000000" stroked="false">
                <v:path arrowok="t"/>
                <v:fill type="solid"/>
              </v:shape>
            </v:group>
            <v:group style="position:absolute;left:3243;top:2765;width:10;height:20" coordorigin="3243,2765" coordsize="10,20">
              <v:shape style="position:absolute;left:3243;top:2765;width:10;height:20" coordorigin="3243,2765" coordsize="10,20" path="m3243,2784l3253,2784,3253,2765,3243,2765,3243,2784xe" filled="true" fillcolor="#000000" stroked="false">
                <v:path arrowok="t"/>
                <v:fill type="solid"/>
              </v:shape>
            </v:group>
            <v:group style="position:absolute;left:3243;top:2784;width:10;height:20" coordorigin="3243,2784" coordsize="10,20">
              <v:shape style="position:absolute;left:3243;top:2784;width:10;height:20" coordorigin="3243,2784" coordsize="10,20" path="m3243,2804l3253,2804,3253,2784,3243,2784,3243,2804xe" filled="true" fillcolor="#000000" stroked="false">
                <v:path arrowok="t"/>
                <v:fill type="solid"/>
              </v:shape>
            </v:group>
            <v:group style="position:absolute;left:3243;top:2804;width:10;height:20" coordorigin="3243,2804" coordsize="10,20">
              <v:shape style="position:absolute;left:3243;top:2804;width:10;height:20" coordorigin="3243,2804" coordsize="10,20" path="m3243,2823l3253,2823,3253,2804,3243,2804,3243,2823xe" filled="true" fillcolor="#000000" stroked="false">
                <v:path arrowok="t"/>
                <v:fill type="solid"/>
              </v:shape>
            </v:group>
            <v:group style="position:absolute;left:3243;top:2823;width:10;height:20" coordorigin="3243,2823" coordsize="10,20">
              <v:shape style="position:absolute;left:3243;top:2823;width:10;height:20" coordorigin="3243,2823" coordsize="10,20" path="m3243,2842l3253,2842,3253,2823,3243,2823,3243,2842xe" filled="true" fillcolor="#000000" stroked="false">
                <v:path arrowok="t"/>
                <v:fill type="solid"/>
              </v:shape>
            </v:group>
            <v:group style="position:absolute;left:3243;top:2842;width:10;height:20" coordorigin="3243,2842" coordsize="10,20">
              <v:shape style="position:absolute;left:3243;top:2842;width:10;height:20" coordorigin="3243,2842" coordsize="10,20" path="m3243,2861l3253,2861,3253,2842,3243,2842,3243,2861xe" filled="true" fillcolor="#000000" stroked="false">
                <v:path arrowok="t"/>
                <v:fill type="solid"/>
              </v:shape>
            </v:group>
            <v:group style="position:absolute;left:3243;top:2861;width:10;height:20" coordorigin="3243,2861" coordsize="10,20">
              <v:shape style="position:absolute;left:3243;top:2861;width:10;height:20" coordorigin="3243,2861" coordsize="10,20" path="m3243,2880l3253,2880,3253,2861,3243,2861,3243,2880xe" filled="true" fillcolor="#000000" stroked="false">
                <v:path arrowok="t"/>
                <v:fill type="solid"/>
              </v:shape>
            </v:group>
            <v:group style="position:absolute;left:3243;top:2880;width:10;height:20" coordorigin="3243,2880" coordsize="10,20">
              <v:shape style="position:absolute;left:3243;top:2880;width:10;height:20" coordorigin="3243,2880" coordsize="10,20" path="m3243,2900l3253,2900,3253,2880,3243,2880,3243,2900xe" filled="true" fillcolor="#000000" stroked="false">
                <v:path arrowok="t"/>
                <v:fill type="solid"/>
              </v:shape>
            </v:group>
            <v:group style="position:absolute;left:3243;top:2900;width:10;height:20" coordorigin="3243,2900" coordsize="10,20">
              <v:shape style="position:absolute;left:3243;top:2900;width:10;height:20" coordorigin="3243,2900" coordsize="10,20" path="m3243,2919l3253,2919,3253,2900,3243,2900,3243,2919xe" filled="true" fillcolor="#000000" stroked="false">
                <v:path arrowok="t"/>
                <v:fill type="solid"/>
              </v:shape>
            </v:group>
            <v:group style="position:absolute;left:3243;top:2919;width:10;height:20" coordorigin="3243,2919" coordsize="10,20">
              <v:shape style="position:absolute;left:3243;top:2919;width:10;height:20" coordorigin="3243,2919" coordsize="10,20" path="m3243,2938l3253,2938,3253,2919,3243,2919,3243,2938xe" filled="true" fillcolor="#000000" stroked="false">
                <v:path arrowok="t"/>
                <v:fill type="solid"/>
              </v:shape>
            </v:group>
            <v:group style="position:absolute;left:3243;top:2938;width:10;height:20" coordorigin="3243,2938" coordsize="10,20">
              <v:shape style="position:absolute;left:3243;top:2938;width:10;height:20" coordorigin="3243,2938" coordsize="10,20" path="m3243,2957l3253,2957,3253,2938,3243,2938,3243,2957xe" filled="true" fillcolor="#000000" stroked="false">
                <v:path arrowok="t"/>
                <v:fill type="solid"/>
              </v:shape>
            </v:group>
            <v:group style="position:absolute;left:3243;top:2957;width:10;height:20" coordorigin="3243,2957" coordsize="10,20">
              <v:shape style="position:absolute;left:3243;top:2957;width:10;height:20" coordorigin="3243,2957" coordsize="10,20" path="m3243,2976l3253,2976,3253,2957,3243,2957,3243,2976xe" filled="true" fillcolor="#000000" stroked="false">
                <v:path arrowok="t"/>
                <v:fill type="solid"/>
              </v:shape>
            </v:group>
            <v:group style="position:absolute;left:3243;top:2976;width:10;height:20" coordorigin="3243,2976" coordsize="10,20">
              <v:shape style="position:absolute;left:3243;top:2976;width:10;height:20" coordorigin="3243,2976" coordsize="10,20" path="m3243,2996l3253,2996,3253,2976,3243,2976,3243,2996xe" filled="true" fillcolor="#000000" stroked="false">
                <v:path arrowok="t"/>
                <v:fill type="solid"/>
              </v:shape>
            </v:group>
            <v:group style="position:absolute;left:3243;top:2996;width:10;height:20" coordorigin="3243,2996" coordsize="10,20">
              <v:shape style="position:absolute;left:3243;top:2996;width:10;height:20" coordorigin="3243,2996" coordsize="10,20" path="m3243,3015l3253,3015,3253,2996,3243,2996,3243,3015xe" filled="true" fillcolor="#000000" stroked="false">
                <v:path arrowok="t"/>
                <v:fill type="solid"/>
              </v:shape>
            </v:group>
            <v:group style="position:absolute;left:3243;top:3015;width:10;height:20" coordorigin="3243,3015" coordsize="10,20">
              <v:shape style="position:absolute;left:3243;top:3015;width:10;height:20" coordorigin="3243,3015" coordsize="10,20" path="m3243,3034l3253,3034,3253,3015,3243,3015,3243,3034xe" filled="true" fillcolor="#000000" stroked="false">
                <v:path arrowok="t"/>
                <v:fill type="solid"/>
              </v:shape>
            </v:group>
            <v:group style="position:absolute;left:3243;top:3034;width:10;height:20" coordorigin="3243,3034" coordsize="10,20">
              <v:shape style="position:absolute;left:3243;top:3034;width:10;height:20" coordorigin="3243,3034" coordsize="10,20" path="m3243,3053l3253,3053,3253,3034,3243,3034,3243,3053xe" filled="true" fillcolor="#000000" stroked="false">
                <v:path arrowok="t"/>
                <v:fill type="solid"/>
              </v:shape>
            </v:group>
            <v:group style="position:absolute;left:4253;top:1555;width:10;height:20" coordorigin="4253,1555" coordsize="10,20">
              <v:shape style="position:absolute;left:4253;top:1555;width:10;height:20" coordorigin="4253,1555" coordsize="10,20" path="m4253,1574l4263,1574,4263,1555,4253,1555,4253,1574xe" filled="true" fillcolor="#000000" stroked="false">
                <v:path arrowok="t"/>
                <v:fill type="solid"/>
              </v:shape>
            </v:group>
            <v:group style="position:absolute;left:4253;top:1574;width:10;height:20" coordorigin="4253,1574" coordsize="10,20">
              <v:shape style="position:absolute;left:4253;top:1574;width:10;height:20" coordorigin="4253,1574" coordsize="10,20" path="m4253,1594l4263,1594,4263,1574,4253,1574,4253,1594xe" filled="true" fillcolor="#000000" stroked="false">
                <v:path arrowok="t"/>
                <v:fill type="solid"/>
              </v:shape>
            </v:group>
            <v:group style="position:absolute;left:4253;top:1594;width:10;height:20" coordorigin="4253,1594" coordsize="10,20">
              <v:shape style="position:absolute;left:4253;top:1594;width:10;height:20" coordorigin="4253,1594" coordsize="10,20" path="m4253,1613l4263,1613,4263,1594,4253,1594,4253,1613xe" filled="true" fillcolor="#000000" stroked="false">
                <v:path arrowok="t"/>
                <v:fill type="solid"/>
              </v:shape>
            </v:group>
            <v:group style="position:absolute;left:4253;top:1613;width:10;height:20" coordorigin="4253,1613" coordsize="10,20">
              <v:shape style="position:absolute;left:4253;top:1613;width:10;height:20" coordorigin="4253,1613" coordsize="10,20" path="m4253,1632l4263,1632,4263,1613,4253,1613,4253,1632xe" filled="true" fillcolor="#000000" stroked="false">
                <v:path arrowok="t"/>
                <v:fill type="solid"/>
              </v:shape>
            </v:group>
            <v:group style="position:absolute;left:4253;top:1632;width:10;height:20" coordorigin="4253,1632" coordsize="10,20">
              <v:shape style="position:absolute;left:4253;top:1632;width:10;height:20" coordorigin="4253,1632" coordsize="10,20" path="m4253,1652l4263,1652,4263,1632,4253,1632,4253,1652xe" filled="true" fillcolor="#000000" stroked="false">
                <v:path arrowok="t"/>
                <v:fill type="solid"/>
              </v:shape>
            </v:group>
            <v:group style="position:absolute;left:4253;top:1652;width:10;height:20" coordorigin="4253,1652" coordsize="10,20">
              <v:shape style="position:absolute;left:4253;top:1652;width:10;height:20" coordorigin="4253,1652" coordsize="10,20" path="m4253,1671l4263,1671,4263,1652,4253,1652,4253,1671xe" filled="true" fillcolor="#000000" stroked="false">
                <v:path arrowok="t"/>
                <v:fill type="solid"/>
              </v:shape>
            </v:group>
            <v:group style="position:absolute;left:4253;top:1671;width:10;height:20" coordorigin="4253,1671" coordsize="10,20">
              <v:shape style="position:absolute;left:4253;top:1671;width:10;height:20" coordorigin="4253,1671" coordsize="10,20" path="m4253,1690l4263,1690,4263,1671,4253,1671,4253,1690xe" filled="true" fillcolor="#000000" stroked="false">
                <v:path arrowok="t"/>
                <v:fill type="solid"/>
              </v:shape>
            </v:group>
            <v:group style="position:absolute;left:4253;top:1690;width:10;height:20" coordorigin="4253,1690" coordsize="10,20">
              <v:shape style="position:absolute;left:4253;top:1690;width:10;height:20" coordorigin="4253,1690" coordsize="10,20" path="m4253,1709l4263,1709,4263,1690,4253,1690,4253,1709xe" filled="true" fillcolor="#000000" stroked="false">
                <v:path arrowok="t"/>
                <v:fill type="solid"/>
              </v:shape>
            </v:group>
            <v:group style="position:absolute;left:4253;top:1709;width:10;height:20" coordorigin="4253,1709" coordsize="10,20">
              <v:shape style="position:absolute;left:4253;top:1709;width:10;height:20" coordorigin="4253,1709" coordsize="10,20" path="m4253,1728l4263,1728,4263,1709,4253,1709,4253,1728xe" filled="true" fillcolor="#000000" stroked="false">
                <v:path arrowok="t"/>
                <v:fill type="solid"/>
              </v:shape>
            </v:group>
            <v:group style="position:absolute;left:4253;top:1728;width:10;height:20" coordorigin="4253,1728" coordsize="10,20">
              <v:shape style="position:absolute;left:4253;top:1728;width:10;height:20" coordorigin="4253,1728" coordsize="10,20" path="m4253,1748l4263,1748,4263,1728,4253,1728,4253,1748xe" filled="true" fillcolor="#000000" stroked="false">
                <v:path arrowok="t"/>
                <v:fill type="solid"/>
              </v:shape>
            </v:group>
            <v:group style="position:absolute;left:4253;top:1748;width:10;height:20" coordorigin="4253,1748" coordsize="10,20">
              <v:shape style="position:absolute;left:4253;top:1748;width:10;height:20" coordorigin="4253,1748" coordsize="10,20" path="m4253,1767l4263,1767,4263,1748,4253,1748,4253,1767xe" filled="true" fillcolor="#000000" stroked="false">
                <v:path arrowok="t"/>
                <v:fill type="solid"/>
              </v:shape>
            </v:group>
            <v:group style="position:absolute;left:4253;top:1767;width:10;height:20" coordorigin="4253,1767" coordsize="10,20">
              <v:shape style="position:absolute;left:4253;top:1767;width:10;height:20" coordorigin="4253,1767" coordsize="10,20" path="m4253,1786l4263,1786,4263,1767,4253,1767,4253,1786xe" filled="true" fillcolor="#000000" stroked="false">
                <v:path arrowok="t"/>
                <v:fill type="solid"/>
              </v:shape>
            </v:group>
            <v:group style="position:absolute;left:4253;top:1786;width:10;height:20" coordorigin="4253,1786" coordsize="10,20">
              <v:shape style="position:absolute;left:4253;top:1786;width:10;height:20" coordorigin="4253,1786" coordsize="10,20" path="m4253,1805l4263,1805,4263,1786,4253,1786,4253,1805xe" filled="true" fillcolor="#000000" stroked="false">
                <v:path arrowok="t"/>
                <v:fill type="solid"/>
              </v:shape>
            </v:group>
            <v:group style="position:absolute;left:4253;top:1805;width:10;height:20" coordorigin="4253,1805" coordsize="10,20">
              <v:shape style="position:absolute;left:4253;top:1805;width:10;height:20" coordorigin="4253,1805" coordsize="10,20" path="m4253,1824l4263,1824,4263,1805,4253,1805,4253,1824xe" filled="true" fillcolor="#000000" stroked="false">
                <v:path arrowok="t"/>
                <v:fill type="solid"/>
              </v:shape>
            </v:group>
            <v:group style="position:absolute;left:4253;top:1824;width:10;height:20" coordorigin="4253,1824" coordsize="10,20">
              <v:shape style="position:absolute;left:4253;top:1824;width:10;height:20" coordorigin="4253,1824" coordsize="10,20" path="m4253,1844l4263,1844,4263,1824,4253,1824,4253,1844xe" filled="true" fillcolor="#000000" stroked="false">
                <v:path arrowok="t"/>
                <v:fill type="solid"/>
              </v:shape>
            </v:group>
            <v:group style="position:absolute;left:4253;top:1844;width:10;height:20" coordorigin="4253,1844" coordsize="10,20">
              <v:shape style="position:absolute;left:4253;top:1844;width:10;height:20" coordorigin="4253,1844" coordsize="10,20" path="m4253,1863l4263,1863,4263,1844,4253,1844,4253,1863xe" filled="true" fillcolor="#000000" stroked="false">
                <v:path arrowok="t"/>
                <v:fill type="solid"/>
              </v:shape>
            </v:group>
            <v:group style="position:absolute;left:4253;top:1863;width:10;height:20" coordorigin="4253,1863" coordsize="10,20">
              <v:shape style="position:absolute;left:4253;top:1863;width:10;height:20" coordorigin="4253,1863" coordsize="10,20" path="m4253,1882l4263,1882,4263,1863,4253,1863,4253,1882xe" filled="true" fillcolor="#000000" stroked="false">
                <v:path arrowok="t"/>
                <v:fill type="solid"/>
              </v:shape>
            </v:group>
            <v:group style="position:absolute;left:4253;top:1882;width:10;height:20" coordorigin="4253,1882" coordsize="10,20">
              <v:shape style="position:absolute;left:4253;top:1882;width:10;height:20" coordorigin="4253,1882" coordsize="10,20" path="m4253,1901l4263,1901,4263,1882,4253,1882,4253,1901xe" filled="true" fillcolor="#000000" stroked="false">
                <v:path arrowok="t"/>
                <v:fill type="solid"/>
              </v:shape>
            </v:group>
            <v:group style="position:absolute;left:4253;top:1901;width:10;height:20" coordorigin="4253,1901" coordsize="10,20">
              <v:shape style="position:absolute;left:4253;top:1901;width:10;height:20" coordorigin="4253,1901" coordsize="10,20" path="m4253,1920l4263,1920,4263,1901,4253,1901,4253,1920xe" filled="true" fillcolor="#000000" stroked="false">
                <v:path arrowok="t"/>
                <v:fill type="solid"/>
              </v:shape>
            </v:group>
            <v:group style="position:absolute;left:4253;top:1920;width:10;height:20" coordorigin="4253,1920" coordsize="10,20">
              <v:shape style="position:absolute;left:4253;top:1920;width:10;height:20" coordorigin="4253,1920" coordsize="10,20" path="m4253,1940l4263,1940,4263,1920,4253,1920,4253,1940xe" filled="true" fillcolor="#000000" stroked="false">
                <v:path arrowok="t"/>
                <v:fill type="solid"/>
              </v:shape>
            </v:group>
            <v:group style="position:absolute;left:4253;top:1940;width:10;height:20" coordorigin="4253,1940" coordsize="10,20">
              <v:shape style="position:absolute;left:4253;top:1940;width:10;height:20" coordorigin="4253,1940" coordsize="10,20" path="m4253,1959l4263,1959,4263,1940,4253,1940,4253,1959xe" filled="true" fillcolor="#000000" stroked="false">
                <v:path arrowok="t"/>
                <v:fill type="solid"/>
              </v:shape>
            </v:group>
            <v:group style="position:absolute;left:4253;top:1959;width:10;height:20" coordorigin="4253,1959" coordsize="10,20">
              <v:shape style="position:absolute;left:4253;top:1959;width:10;height:20" coordorigin="4253,1959" coordsize="10,20" path="m4253,1978l4263,1978,4263,1959,4253,1959,4253,1978xe" filled="true" fillcolor="#000000" stroked="false">
                <v:path arrowok="t"/>
                <v:fill type="solid"/>
              </v:shape>
            </v:group>
            <v:group style="position:absolute;left:4253;top:1978;width:10;height:20" coordorigin="4253,1978" coordsize="10,20">
              <v:shape style="position:absolute;left:4253;top:1978;width:10;height:20" coordorigin="4253,1978" coordsize="10,20" path="m4253,1997l4263,1997,4263,1978,4253,1978,4253,1997xe" filled="true" fillcolor="#000000" stroked="false">
                <v:path arrowok="t"/>
                <v:fill type="solid"/>
              </v:shape>
            </v:group>
            <v:group style="position:absolute;left:4253;top:1997;width:10;height:20" coordorigin="4253,1997" coordsize="10,20">
              <v:shape style="position:absolute;left:4253;top:1997;width:10;height:20" coordorigin="4253,1997" coordsize="10,20" path="m4253,2016l4263,2016,4263,1997,4253,1997,4253,2016xe" filled="true" fillcolor="#000000" stroked="false">
                <v:path arrowok="t"/>
                <v:fill type="solid"/>
              </v:shape>
            </v:group>
            <v:group style="position:absolute;left:4253;top:2016;width:10;height:20" coordorigin="4253,2016" coordsize="10,20">
              <v:shape style="position:absolute;left:4253;top:2016;width:10;height:20" coordorigin="4253,2016" coordsize="10,20" path="m4253,2036l4263,2036,4263,2016,4253,2016,4253,2036xe" filled="true" fillcolor="#000000" stroked="false">
                <v:path arrowok="t"/>
                <v:fill type="solid"/>
              </v:shape>
            </v:group>
            <v:group style="position:absolute;left:4253;top:2036;width:10;height:20" coordorigin="4253,2036" coordsize="10,20">
              <v:shape style="position:absolute;left:4253;top:2036;width:10;height:20" coordorigin="4253,2036" coordsize="10,20" path="m4253,2055l4263,2055,4263,2036,4253,2036,4253,2055xe" filled="true" fillcolor="#000000" stroked="false">
                <v:path arrowok="t"/>
                <v:fill type="solid"/>
              </v:shape>
            </v:group>
            <v:group style="position:absolute;left:4253;top:2055;width:10;height:20" coordorigin="4253,2055" coordsize="10,20">
              <v:shape style="position:absolute;left:4253;top:2055;width:10;height:20" coordorigin="4253,2055" coordsize="10,20" path="m4253,2074l4263,2074,4263,2055,4253,2055,4253,2074xe" filled="true" fillcolor="#000000" stroked="false">
                <v:path arrowok="t"/>
                <v:fill type="solid"/>
              </v:shape>
            </v:group>
            <v:group style="position:absolute;left:4253;top:2074;width:10;height:20" coordorigin="4253,2074" coordsize="10,20">
              <v:shape style="position:absolute;left:4253;top:2074;width:10;height:20" coordorigin="4253,2074" coordsize="10,20" path="m4253,2093l4263,2093,4263,2074,4253,2074,4253,2093xe" filled="true" fillcolor="#000000" stroked="false">
                <v:path arrowok="t"/>
                <v:fill type="solid"/>
              </v:shape>
            </v:group>
            <v:group style="position:absolute;left:4253;top:2093;width:10;height:20" coordorigin="4253,2093" coordsize="10,20">
              <v:shape style="position:absolute;left:4253;top:2093;width:10;height:20" coordorigin="4253,2093" coordsize="10,20" path="m4253,2112l4263,2112,4263,2093,4253,2093,4253,2112xe" filled="true" fillcolor="#000000" stroked="false">
                <v:path arrowok="t"/>
                <v:fill type="solid"/>
              </v:shape>
            </v:group>
            <v:group style="position:absolute;left:4253;top:2112;width:10;height:20" coordorigin="4253,2112" coordsize="10,20">
              <v:shape style="position:absolute;left:4253;top:2112;width:10;height:20" coordorigin="4253,2112" coordsize="10,20" path="m4253,2132l4263,2132,4263,2112,4253,2112,4253,2132xe" filled="true" fillcolor="#000000" stroked="false">
                <v:path arrowok="t"/>
                <v:fill type="solid"/>
              </v:shape>
            </v:group>
            <v:group style="position:absolute;left:4253;top:2132;width:10;height:20" coordorigin="4253,2132" coordsize="10,20">
              <v:shape style="position:absolute;left:4253;top:2132;width:10;height:20" coordorigin="4253,2132" coordsize="10,20" path="m4253,2151l4263,2151,4263,2132,4253,2132,4253,2151xe" filled="true" fillcolor="#000000" stroked="false">
                <v:path arrowok="t"/>
                <v:fill type="solid"/>
              </v:shape>
            </v:group>
            <v:group style="position:absolute;left:4253;top:2151;width:10;height:20" coordorigin="4253,2151" coordsize="10,20">
              <v:shape style="position:absolute;left:4253;top:2151;width:10;height:20" coordorigin="4253,2151" coordsize="10,20" path="m4253,2170l4263,2170,4263,2151,4253,2151,4253,2170xe" filled="true" fillcolor="#000000" stroked="false">
                <v:path arrowok="t"/>
                <v:fill type="solid"/>
              </v:shape>
            </v:group>
            <v:group style="position:absolute;left:4253;top:2170;width:10;height:20" coordorigin="4253,2170" coordsize="10,20">
              <v:shape style="position:absolute;left:4253;top:2170;width:10;height:20" coordorigin="4253,2170" coordsize="10,20" path="m4253,2189l4263,2189,4263,2170,4253,2170,4253,2189xe" filled="true" fillcolor="#000000" stroked="false">
                <v:path arrowok="t"/>
                <v:fill type="solid"/>
              </v:shape>
            </v:group>
            <v:group style="position:absolute;left:4253;top:2189;width:10;height:20" coordorigin="4253,2189" coordsize="10,20">
              <v:shape style="position:absolute;left:4253;top:2189;width:10;height:20" coordorigin="4253,2189" coordsize="10,20" path="m4253,2208l4263,2208,4263,2189,4253,2189,4253,2208xe" filled="true" fillcolor="#000000" stroked="false">
                <v:path arrowok="t"/>
                <v:fill type="solid"/>
              </v:shape>
            </v:group>
            <v:group style="position:absolute;left:4253;top:2208;width:10;height:20" coordorigin="4253,2208" coordsize="10,20">
              <v:shape style="position:absolute;left:4253;top:2208;width:10;height:20" coordorigin="4253,2208" coordsize="10,20" path="m4253,2228l4263,2228,4263,2208,4253,2208,4253,2228xe" filled="true" fillcolor="#000000" stroked="false">
                <v:path arrowok="t"/>
                <v:fill type="solid"/>
              </v:shape>
            </v:group>
            <v:group style="position:absolute;left:4253;top:2228;width:10;height:20" coordorigin="4253,2228" coordsize="10,20">
              <v:shape style="position:absolute;left:4253;top:2228;width:10;height:20" coordorigin="4253,2228" coordsize="10,20" path="m4253,2247l4263,2247,4263,2228,4253,2228,4253,2247xe" filled="true" fillcolor="#000000" stroked="false">
                <v:path arrowok="t"/>
                <v:fill type="solid"/>
              </v:shape>
            </v:group>
            <v:group style="position:absolute;left:4253;top:2247;width:10;height:20" coordorigin="4253,2247" coordsize="10,20">
              <v:shape style="position:absolute;left:4253;top:2247;width:10;height:20" coordorigin="4253,2247" coordsize="10,20" path="m4253,2266l4263,2266,4263,2247,4253,2247,4253,2266xe" filled="true" fillcolor="#000000" stroked="false">
                <v:path arrowok="t"/>
                <v:fill type="solid"/>
              </v:shape>
            </v:group>
            <v:group style="position:absolute;left:4253;top:2266;width:10;height:20" coordorigin="4253,2266" coordsize="10,20">
              <v:shape style="position:absolute;left:4253;top:2266;width:10;height:20" coordorigin="4253,2266" coordsize="10,20" path="m4253,2285l4263,2285,4263,2266,4253,2266,4253,2285xe" filled="true" fillcolor="#000000" stroked="false">
                <v:path arrowok="t"/>
                <v:fill type="solid"/>
              </v:shape>
            </v:group>
            <v:group style="position:absolute;left:4253;top:2285;width:10;height:20" coordorigin="4253,2285" coordsize="10,20">
              <v:shape style="position:absolute;left:4253;top:2285;width:10;height:20" coordorigin="4253,2285" coordsize="10,20" path="m4253,2304l4263,2304,4263,2285,4253,2285,4253,2304xe" filled="true" fillcolor="#000000" stroked="false">
                <v:path arrowok="t"/>
                <v:fill type="solid"/>
              </v:shape>
            </v:group>
            <v:group style="position:absolute;left:4253;top:2304;width:10;height:20" coordorigin="4253,2304" coordsize="10,20">
              <v:shape style="position:absolute;left:4253;top:2304;width:10;height:20" coordorigin="4253,2304" coordsize="10,20" path="m4253,2324l4263,2324,4263,2304,4253,2304,4253,2324xe" filled="true" fillcolor="#000000" stroked="false">
                <v:path arrowok="t"/>
                <v:fill type="solid"/>
              </v:shape>
            </v:group>
            <v:group style="position:absolute;left:4253;top:2324;width:10;height:20" coordorigin="4253,2324" coordsize="10,20">
              <v:shape style="position:absolute;left:4253;top:2324;width:10;height:20" coordorigin="4253,2324" coordsize="10,20" path="m4253,2343l4263,2343,4263,2324,4253,2324,4253,2343xe" filled="true" fillcolor="#000000" stroked="false">
                <v:path arrowok="t"/>
                <v:fill type="solid"/>
              </v:shape>
            </v:group>
            <v:group style="position:absolute;left:4253;top:2343;width:10;height:20" coordorigin="4253,2343" coordsize="10,20">
              <v:shape style="position:absolute;left:4253;top:2343;width:10;height:20" coordorigin="4253,2343" coordsize="10,20" path="m4253,2362l4263,2362,4263,2343,4253,2343,4253,2362xe" filled="true" fillcolor="#000000" stroked="false">
                <v:path arrowok="t"/>
                <v:fill type="solid"/>
              </v:shape>
            </v:group>
            <v:group style="position:absolute;left:4253;top:2362;width:10;height:20" coordorigin="4253,2362" coordsize="10,20">
              <v:shape style="position:absolute;left:4253;top:2362;width:10;height:20" coordorigin="4253,2362" coordsize="10,20" path="m4253,2381l4263,2381,4263,2362,4253,2362,4253,2381xe" filled="true" fillcolor="#000000" stroked="false">
                <v:path arrowok="t"/>
                <v:fill type="solid"/>
              </v:shape>
            </v:group>
            <v:group style="position:absolute;left:4253;top:2381;width:10;height:20" coordorigin="4253,2381" coordsize="10,20">
              <v:shape style="position:absolute;left:4253;top:2381;width:10;height:20" coordorigin="4253,2381" coordsize="10,20" path="m4253,2400l4263,2400,4263,2381,4253,2381,4253,2400xe" filled="true" fillcolor="#000000" stroked="false">
                <v:path arrowok="t"/>
                <v:fill type="solid"/>
              </v:shape>
            </v:group>
            <v:group style="position:absolute;left:4253;top:2400;width:10;height:20" coordorigin="4253,2400" coordsize="10,20">
              <v:shape style="position:absolute;left:4253;top:2400;width:10;height:20" coordorigin="4253,2400" coordsize="10,20" path="m4253,2420l4263,2420,4263,2400,4253,2400,4253,2420xe" filled="true" fillcolor="#000000" stroked="false">
                <v:path arrowok="t"/>
                <v:fill type="solid"/>
              </v:shape>
            </v:group>
            <v:group style="position:absolute;left:4253;top:2420;width:10;height:20" coordorigin="4253,2420" coordsize="10,20">
              <v:shape style="position:absolute;left:4253;top:2420;width:10;height:20" coordorigin="4253,2420" coordsize="10,20" path="m4253,2439l4263,2439,4263,2420,4253,2420,4253,2439xe" filled="true" fillcolor="#000000" stroked="false">
                <v:path arrowok="t"/>
                <v:fill type="solid"/>
              </v:shape>
            </v:group>
            <v:group style="position:absolute;left:4253;top:2439;width:10;height:20" coordorigin="4253,2439" coordsize="10,20">
              <v:shape style="position:absolute;left:4253;top:2439;width:10;height:20" coordorigin="4253,2439" coordsize="10,20" path="m4253,2458l4263,2458,4263,2439,4253,2439,4253,2458xe" filled="true" fillcolor="#000000" stroked="false">
                <v:path arrowok="t"/>
                <v:fill type="solid"/>
              </v:shape>
            </v:group>
            <v:group style="position:absolute;left:4253;top:2458;width:10;height:20" coordorigin="4253,2458" coordsize="10,20">
              <v:shape style="position:absolute;left:4253;top:2458;width:10;height:20" coordorigin="4253,2458" coordsize="10,20" path="m4253,2477l4263,2477,4263,2458,4253,2458,4253,2477xe" filled="true" fillcolor="#000000" stroked="false">
                <v:path arrowok="t"/>
                <v:fill type="solid"/>
              </v:shape>
            </v:group>
            <v:group style="position:absolute;left:4253;top:2477;width:10;height:20" coordorigin="4253,2477" coordsize="10,20">
              <v:shape style="position:absolute;left:4253;top:2477;width:10;height:20" coordorigin="4253,2477" coordsize="10,20" path="m4253,2496l4263,2496,4263,2477,4253,2477,4253,2496xe" filled="true" fillcolor="#000000" stroked="false">
                <v:path arrowok="t"/>
                <v:fill type="solid"/>
              </v:shape>
            </v:group>
            <v:group style="position:absolute;left:4253;top:2496;width:10;height:20" coordorigin="4253,2496" coordsize="10,20">
              <v:shape style="position:absolute;left:4253;top:2496;width:10;height:20" coordorigin="4253,2496" coordsize="10,20" path="m4253,2516l4263,2516,4263,2496,4253,2496,4253,2516xe" filled="true" fillcolor="#000000" stroked="false">
                <v:path arrowok="t"/>
                <v:fill type="solid"/>
              </v:shape>
            </v:group>
            <v:group style="position:absolute;left:4253;top:2516;width:10;height:20" coordorigin="4253,2516" coordsize="10,20">
              <v:shape style="position:absolute;left:4253;top:2516;width:10;height:20" coordorigin="4253,2516" coordsize="10,20" path="m4253,2535l4263,2535,4263,2516,4253,2516,4253,2535xe" filled="true" fillcolor="#000000" stroked="false">
                <v:path arrowok="t"/>
                <v:fill type="solid"/>
              </v:shape>
            </v:group>
            <v:group style="position:absolute;left:4253;top:2535;width:10;height:20" coordorigin="4253,2535" coordsize="10,20">
              <v:shape style="position:absolute;left:4253;top:2535;width:10;height:20" coordorigin="4253,2535" coordsize="10,20" path="m4253,2554l4263,2554,4263,2535,4253,2535,4253,2554xe" filled="true" fillcolor="#000000" stroked="false">
                <v:path arrowok="t"/>
                <v:fill type="solid"/>
              </v:shape>
            </v:group>
            <v:group style="position:absolute;left:4253;top:2554;width:10;height:20" coordorigin="4253,2554" coordsize="10,20">
              <v:shape style="position:absolute;left:4253;top:2554;width:10;height:20" coordorigin="4253,2554" coordsize="10,20" path="m4253,2573l4263,2573,4263,2554,4253,2554,4253,2573xe" filled="true" fillcolor="#000000" stroked="false">
                <v:path arrowok="t"/>
                <v:fill type="solid"/>
              </v:shape>
            </v:group>
            <v:group style="position:absolute;left:4253;top:2573;width:10;height:20" coordorigin="4253,2573" coordsize="10,20">
              <v:shape style="position:absolute;left:4253;top:2573;width:10;height:20" coordorigin="4253,2573" coordsize="10,20" path="m4253,2592l4263,2592,4263,2573,4253,2573,4253,2592xe" filled="true" fillcolor="#000000" stroked="false">
                <v:path arrowok="t"/>
                <v:fill type="solid"/>
              </v:shape>
            </v:group>
            <v:group style="position:absolute;left:4253;top:2592;width:10;height:20" coordorigin="4253,2592" coordsize="10,20">
              <v:shape style="position:absolute;left:4253;top:2592;width:10;height:20" coordorigin="4253,2592" coordsize="10,20" path="m4253,2612l4263,2612,4263,2592,4253,2592,4253,2612xe" filled="true" fillcolor="#000000" stroked="false">
                <v:path arrowok="t"/>
                <v:fill type="solid"/>
              </v:shape>
            </v:group>
            <v:group style="position:absolute;left:4253;top:2612;width:10;height:20" coordorigin="4253,2612" coordsize="10,20">
              <v:shape style="position:absolute;left:4253;top:2612;width:10;height:20" coordorigin="4253,2612" coordsize="10,20" path="m4253,2631l4263,2631,4263,2612,4253,2612,4253,2631xe" filled="true" fillcolor="#000000" stroked="false">
                <v:path arrowok="t"/>
                <v:fill type="solid"/>
              </v:shape>
            </v:group>
            <v:group style="position:absolute;left:4253;top:2631;width:10;height:20" coordorigin="4253,2631" coordsize="10,20">
              <v:shape style="position:absolute;left:4253;top:2631;width:10;height:20" coordorigin="4253,2631" coordsize="10,20" path="m4253,2650l4263,2650,4263,2631,4253,2631,4253,2650xe" filled="true" fillcolor="#000000" stroked="false">
                <v:path arrowok="t"/>
                <v:fill type="solid"/>
              </v:shape>
            </v:group>
            <v:group style="position:absolute;left:4253;top:2650;width:10;height:20" coordorigin="4253,2650" coordsize="10,20">
              <v:shape style="position:absolute;left:4253;top:2650;width:10;height:20" coordorigin="4253,2650" coordsize="10,20" path="m4253,2669l4263,2669,4263,2650,4253,2650,4253,2669xe" filled="true" fillcolor="#000000" stroked="false">
                <v:path arrowok="t"/>
                <v:fill type="solid"/>
              </v:shape>
            </v:group>
            <v:group style="position:absolute;left:4253;top:2669;width:10;height:20" coordorigin="4253,2669" coordsize="10,20">
              <v:shape style="position:absolute;left:4253;top:2669;width:10;height:20" coordorigin="4253,2669" coordsize="10,20" path="m4253,2688l4263,2688,4263,2669,4253,2669,4253,2688xe" filled="true" fillcolor="#000000" stroked="false">
                <v:path arrowok="t"/>
                <v:fill type="solid"/>
              </v:shape>
            </v:group>
            <v:group style="position:absolute;left:4253;top:2688;width:10;height:20" coordorigin="4253,2688" coordsize="10,20">
              <v:shape style="position:absolute;left:4253;top:2688;width:10;height:20" coordorigin="4253,2688" coordsize="10,20" path="m4253,2708l4263,2708,4263,2688,4253,2688,4253,2708xe" filled="true" fillcolor="#000000" stroked="false">
                <v:path arrowok="t"/>
                <v:fill type="solid"/>
              </v:shape>
            </v:group>
            <v:group style="position:absolute;left:4253;top:2708;width:10;height:20" coordorigin="4253,2708" coordsize="10,20">
              <v:shape style="position:absolute;left:4253;top:2708;width:10;height:20" coordorigin="4253,2708" coordsize="10,20" path="m4253,2727l4263,2727,4263,2708,4253,2708,4253,2727xe" filled="true" fillcolor="#000000" stroked="false">
                <v:path arrowok="t"/>
                <v:fill type="solid"/>
              </v:shape>
            </v:group>
            <v:group style="position:absolute;left:4253;top:2727;width:10;height:20" coordorigin="4253,2727" coordsize="10,20">
              <v:shape style="position:absolute;left:4253;top:2727;width:10;height:20" coordorigin="4253,2727" coordsize="10,20" path="m4253,2746l4263,2746,4263,2727,4253,2727,4253,2746xe" filled="true" fillcolor="#000000" stroked="false">
                <v:path arrowok="t"/>
                <v:fill type="solid"/>
              </v:shape>
            </v:group>
            <v:group style="position:absolute;left:4253;top:2746;width:10;height:20" coordorigin="4253,2746" coordsize="10,20">
              <v:shape style="position:absolute;left:4253;top:2746;width:10;height:20" coordorigin="4253,2746" coordsize="10,20" path="m4253,2765l4263,2765,4263,2746,4253,2746,4253,2765xe" filled="true" fillcolor="#000000" stroked="false">
                <v:path arrowok="t"/>
                <v:fill type="solid"/>
              </v:shape>
            </v:group>
            <v:group style="position:absolute;left:4253;top:2765;width:10;height:20" coordorigin="4253,2765" coordsize="10,20">
              <v:shape style="position:absolute;left:4253;top:2765;width:10;height:20" coordorigin="4253,2765" coordsize="10,20" path="m4253,2784l4263,2784,4263,2765,4253,2765,4253,2784xe" filled="true" fillcolor="#000000" stroked="false">
                <v:path arrowok="t"/>
                <v:fill type="solid"/>
              </v:shape>
            </v:group>
            <v:group style="position:absolute;left:4253;top:2784;width:10;height:20" coordorigin="4253,2784" coordsize="10,20">
              <v:shape style="position:absolute;left:4253;top:2784;width:10;height:20" coordorigin="4253,2784" coordsize="10,20" path="m4253,2804l4263,2804,4263,2784,4253,2784,4253,2804xe" filled="true" fillcolor="#000000" stroked="false">
                <v:path arrowok="t"/>
                <v:fill type="solid"/>
              </v:shape>
            </v:group>
            <v:group style="position:absolute;left:4253;top:2804;width:10;height:20" coordorigin="4253,2804" coordsize="10,20">
              <v:shape style="position:absolute;left:4253;top:2804;width:10;height:20" coordorigin="4253,2804" coordsize="10,20" path="m4253,2823l4263,2823,4263,2804,4253,2804,4253,2823xe" filled="true" fillcolor="#000000" stroked="false">
                <v:path arrowok="t"/>
                <v:fill type="solid"/>
              </v:shape>
            </v:group>
            <v:group style="position:absolute;left:4253;top:2823;width:10;height:20" coordorigin="4253,2823" coordsize="10,20">
              <v:shape style="position:absolute;left:4253;top:2823;width:10;height:20" coordorigin="4253,2823" coordsize="10,20" path="m4253,2842l4263,2842,4263,2823,4253,2823,4253,2842xe" filled="true" fillcolor="#000000" stroked="false">
                <v:path arrowok="t"/>
                <v:fill type="solid"/>
              </v:shape>
            </v:group>
            <v:group style="position:absolute;left:4253;top:2842;width:10;height:20" coordorigin="4253,2842" coordsize="10,20">
              <v:shape style="position:absolute;left:4253;top:2842;width:10;height:20" coordorigin="4253,2842" coordsize="10,20" path="m4253,2861l4263,2861,4263,2842,4253,2842,4253,2861xe" filled="true" fillcolor="#000000" stroked="false">
                <v:path arrowok="t"/>
                <v:fill type="solid"/>
              </v:shape>
            </v:group>
            <v:group style="position:absolute;left:4253;top:2861;width:10;height:20" coordorigin="4253,2861" coordsize="10,20">
              <v:shape style="position:absolute;left:4253;top:2861;width:10;height:20" coordorigin="4253,2861" coordsize="10,20" path="m4253,2880l4263,2880,4263,2861,4253,2861,4253,2880xe" filled="true" fillcolor="#000000" stroked="false">
                <v:path arrowok="t"/>
                <v:fill type="solid"/>
              </v:shape>
            </v:group>
            <v:group style="position:absolute;left:4253;top:2880;width:10;height:20" coordorigin="4253,2880" coordsize="10,20">
              <v:shape style="position:absolute;left:4253;top:2880;width:10;height:20" coordorigin="4253,2880" coordsize="10,20" path="m4253,2900l4263,2900,4263,2880,4253,2880,4253,2900xe" filled="true" fillcolor="#000000" stroked="false">
                <v:path arrowok="t"/>
                <v:fill type="solid"/>
              </v:shape>
            </v:group>
            <v:group style="position:absolute;left:4253;top:2900;width:10;height:20" coordorigin="4253,2900" coordsize="10,20">
              <v:shape style="position:absolute;left:4253;top:2900;width:10;height:20" coordorigin="4253,2900" coordsize="10,20" path="m4253,2919l4263,2919,4263,2900,4253,2900,4253,2919xe" filled="true" fillcolor="#000000" stroked="false">
                <v:path arrowok="t"/>
                <v:fill type="solid"/>
              </v:shape>
            </v:group>
            <v:group style="position:absolute;left:4253;top:2919;width:10;height:20" coordorigin="4253,2919" coordsize="10,20">
              <v:shape style="position:absolute;left:4253;top:2919;width:10;height:20" coordorigin="4253,2919" coordsize="10,20" path="m4253,2938l4263,2938,4263,2919,4253,2919,4253,2938xe" filled="true" fillcolor="#000000" stroked="false">
                <v:path arrowok="t"/>
                <v:fill type="solid"/>
              </v:shape>
            </v:group>
            <v:group style="position:absolute;left:4253;top:2938;width:10;height:20" coordorigin="4253,2938" coordsize="10,20">
              <v:shape style="position:absolute;left:4253;top:2938;width:10;height:20" coordorigin="4253,2938" coordsize="10,20" path="m4253,2957l4263,2957,4263,2938,4253,2938,4253,2957xe" filled="true" fillcolor="#000000" stroked="false">
                <v:path arrowok="t"/>
                <v:fill type="solid"/>
              </v:shape>
            </v:group>
            <v:group style="position:absolute;left:4253;top:2957;width:10;height:20" coordorigin="4253,2957" coordsize="10,20">
              <v:shape style="position:absolute;left:4253;top:2957;width:10;height:20" coordorigin="4253,2957" coordsize="10,20" path="m4253,2976l4263,2976,4263,2957,4253,2957,4253,2976xe" filled="true" fillcolor="#000000" stroked="false">
                <v:path arrowok="t"/>
                <v:fill type="solid"/>
              </v:shape>
            </v:group>
            <v:group style="position:absolute;left:4253;top:2976;width:10;height:20" coordorigin="4253,2976" coordsize="10,20">
              <v:shape style="position:absolute;left:4253;top:2976;width:10;height:20" coordorigin="4253,2976" coordsize="10,20" path="m4253,2996l4263,2996,4263,2976,4253,2976,4253,2996xe" filled="true" fillcolor="#000000" stroked="false">
                <v:path arrowok="t"/>
                <v:fill type="solid"/>
              </v:shape>
            </v:group>
            <v:group style="position:absolute;left:4253;top:2996;width:10;height:20" coordorigin="4253,2996" coordsize="10,20">
              <v:shape style="position:absolute;left:4253;top:2996;width:10;height:20" coordorigin="4253,2996" coordsize="10,20" path="m4253,3015l4263,3015,4263,2996,4253,2996,4253,3015xe" filled="true" fillcolor="#000000" stroked="false">
                <v:path arrowok="t"/>
                <v:fill type="solid"/>
              </v:shape>
            </v:group>
            <v:group style="position:absolute;left:4253;top:3015;width:10;height:20" coordorigin="4253,3015" coordsize="10,20">
              <v:shape style="position:absolute;left:4253;top:3015;width:10;height:20" coordorigin="4253,3015" coordsize="10,20" path="m4253,3034l4263,3034,4263,3015,4253,3015,4253,3034xe" filled="true" fillcolor="#000000" stroked="false">
                <v:path arrowok="t"/>
                <v:fill type="solid"/>
              </v:shape>
            </v:group>
            <v:group style="position:absolute;left:4253;top:3034;width:10;height:20" coordorigin="4253,3034" coordsize="10,20">
              <v:shape style="position:absolute;left:4253;top:3034;width:10;height:20" coordorigin="4253,3034" coordsize="10,20" path="m4253,3053l4263,3053,4263,3034,4253,3034,4253,3053xe" filled="true" fillcolor="#000000" stroked="false">
                <v:path arrowok="t"/>
                <v:fill type="solid"/>
              </v:shape>
            </v:group>
            <v:group style="position:absolute;left:4986;top:1555;width:10;height:20" coordorigin="4986,1555" coordsize="10,20">
              <v:shape style="position:absolute;left:4986;top:1555;width:10;height:20" coordorigin="4986,1555" coordsize="10,20" path="m4986,1574l4995,1574,4995,1555,4986,1555,4986,1574xe" filled="true" fillcolor="#000000" stroked="false">
                <v:path arrowok="t"/>
                <v:fill type="solid"/>
              </v:shape>
            </v:group>
            <v:group style="position:absolute;left:4986;top:1574;width:10;height:20" coordorigin="4986,1574" coordsize="10,20">
              <v:shape style="position:absolute;left:4986;top:1574;width:10;height:20" coordorigin="4986,1574" coordsize="10,20" path="m4986,1594l4995,1594,4995,1574,4986,1574,4986,1594xe" filled="true" fillcolor="#000000" stroked="false">
                <v:path arrowok="t"/>
                <v:fill type="solid"/>
              </v:shape>
            </v:group>
            <v:group style="position:absolute;left:4986;top:1594;width:10;height:20" coordorigin="4986,1594" coordsize="10,20">
              <v:shape style="position:absolute;left:4986;top:1594;width:10;height:20" coordorigin="4986,1594" coordsize="10,20" path="m4986,1613l4995,1613,4995,1594,4986,1594,4986,1613xe" filled="true" fillcolor="#000000" stroked="false">
                <v:path arrowok="t"/>
                <v:fill type="solid"/>
              </v:shape>
            </v:group>
            <v:group style="position:absolute;left:4986;top:1613;width:10;height:20" coordorigin="4986,1613" coordsize="10,20">
              <v:shape style="position:absolute;left:4986;top:1613;width:10;height:20" coordorigin="4986,1613" coordsize="10,20" path="m4986,1632l4995,1632,4995,1613,4986,1613,4986,1632xe" filled="true" fillcolor="#000000" stroked="false">
                <v:path arrowok="t"/>
                <v:fill type="solid"/>
              </v:shape>
            </v:group>
            <v:group style="position:absolute;left:4986;top:1632;width:10;height:20" coordorigin="4986,1632" coordsize="10,20">
              <v:shape style="position:absolute;left:4986;top:1632;width:10;height:20" coordorigin="4986,1632" coordsize="10,20" path="m4986,1652l4995,1652,4995,1632,4986,1632,4986,1652xe" filled="true" fillcolor="#000000" stroked="false">
                <v:path arrowok="t"/>
                <v:fill type="solid"/>
              </v:shape>
            </v:group>
            <v:group style="position:absolute;left:4986;top:1652;width:10;height:20" coordorigin="4986,1652" coordsize="10,20">
              <v:shape style="position:absolute;left:4986;top:1652;width:10;height:20" coordorigin="4986,1652" coordsize="10,20" path="m4986,1671l4995,1671,4995,1652,4986,1652,4986,1671xe" filled="true" fillcolor="#000000" stroked="false">
                <v:path arrowok="t"/>
                <v:fill type="solid"/>
              </v:shape>
            </v:group>
            <v:group style="position:absolute;left:4986;top:1671;width:10;height:20" coordorigin="4986,1671" coordsize="10,20">
              <v:shape style="position:absolute;left:4986;top:1671;width:10;height:20" coordorigin="4986,1671" coordsize="10,20" path="m4986,1690l4995,1690,4995,1671,4986,1671,4986,1690xe" filled="true" fillcolor="#000000" stroked="false">
                <v:path arrowok="t"/>
                <v:fill type="solid"/>
              </v:shape>
            </v:group>
            <v:group style="position:absolute;left:4986;top:1690;width:10;height:20" coordorigin="4986,1690" coordsize="10,20">
              <v:shape style="position:absolute;left:4986;top:1690;width:10;height:20" coordorigin="4986,1690" coordsize="10,20" path="m4986,1709l4995,1709,4995,1690,4986,1690,4986,1709xe" filled="true" fillcolor="#000000" stroked="false">
                <v:path arrowok="t"/>
                <v:fill type="solid"/>
              </v:shape>
            </v:group>
            <v:group style="position:absolute;left:4986;top:1709;width:10;height:20" coordorigin="4986,1709" coordsize="10,20">
              <v:shape style="position:absolute;left:4986;top:1709;width:10;height:20" coordorigin="4986,1709" coordsize="10,20" path="m4986,1728l4995,1728,4995,1709,4986,1709,4986,1728xe" filled="true" fillcolor="#000000" stroked="false">
                <v:path arrowok="t"/>
                <v:fill type="solid"/>
              </v:shape>
            </v:group>
            <v:group style="position:absolute;left:4986;top:1728;width:10;height:20" coordorigin="4986,1728" coordsize="10,20">
              <v:shape style="position:absolute;left:4986;top:1728;width:10;height:20" coordorigin="4986,1728" coordsize="10,20" path="m4986,1748l4995,1748,4995,1728,4986,1728,4986,1748xe" filled="true" fillcolor="#000000" stroked="false">
                <v:path arrowok="t"/>
                <v:fill type="solid"/>
              </v:shape>
            </v:group>
            <v:group style="position:absolute;left:4986;top:1748;width:10;height:20" coordorigin="4986,1748" coordsize="10,20">
              <v:shape style="position:absolute;left:4986;top:1748;width:10;height:20" coordorigin="4986,1748" coordsize="10,20" path="m4986,1767l4995,1767,4995,1748,4986,1748,4986,1767xe" filled="true" fillcolor="#000000" stroked="false">
                <v:path arrowok="t"/>
                <v:fill type="solid"/>
              </v:shape>
            </v:group>
            <v:group style="position:absolute;left:4986;top:1767;width:10;height:20" coordorigin="4986,1767" coordsize="10,20">
              <v:shape style="position:absolute;left:4986;top:1767;width:10;height:20" coordorigin="4986,1767" coordsize="10,20" path="m4986,1786l4995,1786,4995,1767,4986,1767,4986,1786xe" filled="true" fillcolor="#000000" stroked="false">
                <v:path arrowok="t"/>
                <v:fill type="solid"/>
              </v:shape>
            </v:group>
            <v:group style="position:absolute;left:4986;top:1786;width:10;height:20" coordorigin="4986,1786" coordsize="10,20">
              <v:shape style="position:absolute;left:4986;top:1786;width:10;height:20" coordorigin="4986,1786" coordsize="10,20" path="m4986,1805l4995,1805,4995,1786,4986,1786,4986,1805xe" filled="true" fillcolor="#000000" stroked="false">
                <v:path arrowok="t"/>
                <v:fill type="solid"/>
              </v:shape>
            </v:group>
            <v:group style="position:absolute;left:4986;top:1805;width:10;height:20" coordorigin="4986,1805" coordsize="10,20">
              <v:shape style="position:absolute;left:4986;top:1805;width:10;height:20" coordorigin="4986,1805" coordsize="10,20" path="m4986,1824l4995,1824,4995,1805,4986,1805,4986,1824xe" filled="true" fillcolor="#000000" stroked="false">
                <v:path arrowok="t"/>
                <v:fill type="solid"/>
              </v:shape>
            </v:group>
            <v:group style="position:absolute;left:4986;top:1824;width:10;height:20" coordorigin="4986,1824" coordsize="10,20">
              <v:shape style="position:absolute;left:4986;top:1824;width:10;height:20" coordorigin="4986,1824" coordsize="10,20" path="m4986,1844l4995,1844,4995,1824,4986,1824,4986,1844xe" filled="true" fillcolor="#000000" stroked="false">
                <v:path arrowok="t"/>
                <v:fill type="solid"/>
              </v:shape>
            </v:group>
            <v:group style="position:absolute;left:4986;top:1844;width:10;height:20" coordorigin="4986,1844" coordsize="10,20">
              <v:shape style="position:absolute;left:4986;top:1844;width:10;height:20" coordorigin="4986,1844" coordsize="10,20" path="m4986,1863l4995,1863,4995,1844,4986,1844,4986,1863xe" filled="true" fillcolor="#000000" stroked="false">
                <v:path arrowok="t"/>
                <v:fill type="solid"/>
              </v:shape>
            </v:group>
            <v:group style="position:absolute;left:4986;top:1863;width:10;height:20" coordorigin="4986,1863" coordsize="10,20">
              <v:shape style="position:absolute;left:4986;top:1863;width:10;height:20" coordorigin="4986,1863" coordsize="10,20" path="m4986,1882l4995,1882,4995,1863,4986,1863,4986,1882xe" filled="true" fillcolor="#000000" stroked="false">
                <v:path arrowok="t"/>
                <v:fill type="solid"/>
              </v:shape>
            </v:group>
            <v:group style="position:absolute;left:4986;top:1882;width:10;height:20" coordorigin="4986,1882" coordsize="10,20">
              <v:shape style="position:absolute;left:4986;top:1882;width:10;height:20" coordorigin="4986,1882" coordsize="10,20" path="m4986,1901l4995,1901,4995,1882,4986,1882,4986,1901xe" filled="true" fillcolor="#000000" stroked="false">
                <v:path arrowok="t"/>
                <v:fill type="solid"/>
              </v:shape>
            </v:group>
            <v:group style="position:absolute;left:4986;top:1901;width:10;height:20" coordorigin="4986,1901" coordsize="10,20">
              <v:shape style="position:absolute;left:4986;top:1901;width:10;height:20" coordorigin="4986,1901" coordsize="10,20" path="m4986,1920l4995,1920,4995,1901,4986,1901,4986,1920xe" filled="true" fillcolor="#000000" stroked="false">
                <v:path arrowok="t"/>
                <v:fill type="solid"/>
              </v:shape>
            </v:group>
            <v:group style="position:absolute;left:4986;top:1920;width:10;height:20" coordorigin="4986,1920" coordsize="10,20">
              <v:shape style="position:absolute;left:4986;top:1920;width:10;height:20" coordorigin="4986,1920" coordsize="10,20" path="m4986,1940l4995,1940,4995,1920,4986,1920,4986,1940xe" filled="true" fillcolor="#000000" stroked="false">
                <v:path arrowok="t"/>
                <v:fill type="solid"/>
              </v:shape>
            </v:group>
            <v:group style="position:absolute;left:4986;top:1940;width:10;height:20" coordorigin="4986,1940" coordsize="10,20">
              <v:shape style="position:absolute;left:4986;top:1940;width:10;height:20" coordorigin="4986,1940" coordsize="10,20" path="m4986,1959l4995,1959,4995,1940,4986,1940,4986,1959xe" filled="true" fillcolor="#000000" stroked="false">
                <v:path arrowok="t"/>
                <v:fill type="solid"/>
              </v:shape>
            </v:group>
            <v:group style="position:absolute;left:4986;top:1959;width:10;height:20" coordorigin="4986,1959" coordsize="10,20">
              <v:shape style="position:absolute;left:4986;top:1959;width:10;height:20" coordorigin="4986,1959" coordsize="10,20" path="m4986,1978l4995,1978,4995,1959,4986,1959,4986,1978xe" filled="true" fillcolor="#000000" stroked="false">
                <v:path arrowok="t"/>
                <v:fill type="solid"/>
              </v:shape>
            </v:group>
            <v:group style="position:absolute;left:4986;top:1978;width:10;height:20" coordorigin="4986,1978" coordsize="10,20">
              <v:shape style="position:absolute;left:4986;top:1978;width:10;height:20" coordorigin="4986,1978" coordsize="10,20" path="m4986,1997l4995,1997,4995,1978,4986,1978,4986,1997xe" filled="true" fillcolor="#000000" stroked="false">
                <v:path arrowok="t"/>
                <v:fill type="solid"/>
              </v:shape>
            </v:group>
            <v:group style="position:absolute;left:4986;top:1997;width:10;height:20" coordorigin="4986,1997" coordsize="10,20">
              <v:shape style="position:absolute;left:4986;top:1997;width:10;height:20" coordorigin="4986,1997" coordsize="10,20" path="m4986,2016l4995,2016,4995,1997,4986,1997,4986,2016xe" filled="true" fillcolor="#000000" stroked="false">
                <v:path arrowok="t"/>
                <v:fill type="solid"/>
              </v:shape>
            </v:group>
            <v:group style="position:absolute;left:4986;top:2016;width:10;height:20" coordorigin="4986,2016" coordsize="10,20">
              <v:shape style="position:absolute;left:4986;top:2016;width:10;height:20" coordorigin="4986,2016" coordsize="10,20" path="m4986,2036l4995,2036,4995,2016,4986,2016,4986,2036xe" filled="true" fillcolor="#000000" stroked="false">
                <v:path arrowok="t"/>
                <v:fill type="solid"/>
              </v:shape>
            </v:group>
            <v:group style="position:absolute;left:4986;top:2036;width:10;height:20" coordorigin="4986,2036" coordsize="10,20">
              <v:shape style="position:absolute;left:4986;top:2036;width:10;height:20" coordorigin="4986,2036" coordsize="10,20" path="m4986,2055l4995,2055,4995,2036,4986,2036,4986,2055xe" filled="true" fillcolor="#000000" stroked="false">
                <v:path arrowok="t"/>
                <v:fill type="solid"/>
              </v:shape>
            </v:group>
            <v:group style="position:absolute;left:4986;top:2055;width:10;height:20" coordorigin="4986,2055" coordsize="10,20">
              <v:shape style="position:absolute;left:4986;top:2055;width:10;height:20" coordorigin="4986,2055" coordsize="10,20" path="m4986,2074l4995,2074,4995,2055,4986,2055,4986,2074xe" filled="true" fillcolor="#000000" stroked="false">
                <v:path arrowok="t"/>
                <v:fill type="solid"/>
              </v:shape>
            </v:group>
            <v:group style="position:absolute;left:4986;top:2074;width:10;height:20" coordorigin="4986,2074" coordsize="10,20">
              <v:shape style="position:absolute;left:4986;top:2074;width:10;height:20" coordorigin="4986,2074" coordsize="10,20" path="m4986,2093l4995,2093,4995,2074,4986,2074,4986,2093xe" filled="true" fillcolor="#000000" stroked="false">
                <v:path arrowok="t"/>
                <v:fill type="solid"/>
              </v:shape>
            </v:group>
            <v:group style="position:absolute;left:4986;top:2093;width:10;height:20" coordorigin="4986,2093" coordsize="10,20">
              <v:shape style="position:absolute;left:4986;top:2093;width:10;height:20" coordorigin="4986,2093" coordsize="10,20" path="m4986,2112l4995,2112,4995,2093,4986,2093,4986,2112xe" filled="true" fillcolor="#000000" stroked="false">
                <v:path arrowok="t"/>
                <v:fill type="solid"/>
              </v:shape>
            </v:group>
            <v:group style="position:absolute;left:4986;top:2112;width:10;height:20" coordorigin="4986,2112" coordsize="10,20">
              <v:shape style="position:absolute;left:4986;top:2112;width:10;height:20" coordorigin="4986,2112" coordsize="10,20" path="m4986,2132l4995,2132,4995,2112,4986,2112,4986,2132xe" filled="true" fillcolor="#000000" stroked="false">
                <v:path arrowok="t"/>
                <v:fill type="solid"/>
              </v:shape>
            </v:group>
            <v:group style="position:absolute;left:4986;top:2132;width:10;height:20" coordorigin="4986,2132" coordsize="10,20">
              <v:shape style="position:absolute;left:4986;top:2132;width:10;height:20" coordorigin="4986,2132" coordsize="10,20" path="m4986,2151l4995,2151,4995,2132,4986,2132,4986,2151xe" filled="true" fillcolor="#000000" stroked="false">
                <v:path arrowok="t"/>
                <v:fill type="solid"/>
              </v:shape>
            </v:group>
            <v:group style="position:absolute;left:4986;top:2151;width:10;height:20" coordorigin="4986,2151" coordsize="10,20">
              <v:shape style="position:absolute;left:4986;top:2151;width:10;height:20" coordorigin="4986,2151" coordsize="10,20" path="m4986,2170l4995,2170,4995,2151,4986,2151,4986,2170xe" filled="true" fillcolor="#000000" stroked="false">
                <v:path arrowok="t"/>
                <v:fill type="solid"/>
              </v:shape>
            </v:group>
            <v:group style="position:absolute;left:4986;top:2170;width:10;height:20" coordorigin="4986,2170" coordsize="10,20">
              <v:shape style="position:absolute;left:4986;top:2170;width:10;height:20" coordorigin="4986,2170" coordsize="10,20" path="m4986,2189l4995,2189,4995,2170,4986,2170,4986,2189xe" filled="true" fillcolor="#000000" stroked="false">
                <v:path arrowok="t"/>
                <v:fill type="solid"/>
              </v:shape>
            </v:group>
            <v:group style="position:absolute;left:4986;top:2189;width:10;height:20" coordorigin="4986,2189" coordsize="10,20">
              <v:shape style="position:absolute;left:4986;top:2189;width:10;height:20" coordorigin="4986,2189" coordsize="10,20" path="m4986,2208l4995,2208,4995,2189,4986,2189,4986,2208xe" filled="true" fillcolor="#000000" stroked="false">
                <v:path arrowok="t"/>
                <v:fill type="solid"/>
              </v:shape>
            </v:group>
            <v:group style="position:absolute;left:4986;top:2208;width:10;height:20" coordorigin="4986,2208" coordsize="10,20">
              <v:shape style="position:absolute;left:4986;top:2208;width:10;height:20" coordorigin="4986,2208" coordsize="10,20" path="m4986,2228l4995,2228,4995,2208,4986,2208,4986,2228xe" filled="true" fillcolor="#000000" stroked="false">
                <v:path arrowok="t"/>
                <v:fill type="solid"/>
              </v:shape>
            </v:group>
            <v:group style="position:absolute;left:4986;top:2228;width:10;height:20" coordorigin="4986,2228" coordsize="10,20">
              <v:shape style="position:absolute;left:4986;top:2228;width:10;height:20" coordorigin="4986,2228" coordsize="10,20" path="m4986,2247l4995,2247,4995,2228,4986,2228,4986,2247xe" filled="true" fillcolor="#000000" stroked="false">
                <v:path arrowok="t"/>
                <v:fill type="solid"/>
              </v:shape>
            </v:group>
            <v:group style="position:absolute;left:4986;top:2247;width:10;height:20" coordorigin="4986,2247" coordsize="10,20">
              <v:shape style="position:absolute;left:4986;top:2247;width:10;height:20" coordorigin="4986,2247" coordsize="10,20" path="m4986,2266l4995,2266,4995,2247,4986,2247,4986,2266xe" filled="true" fillcolor="#000000" stroked="false">
                <v:path arrowok="t"/>
                <v:fill type="solid"/>
              </v:shape>
            </v:group>
            <v:group style="position:absolute;left:4986;top:2266;width:10;height:20" coordorigin="4986,2266" coordsize="10,20">
              <v:shape style="position:absolute;left:4986;top:2266;width:10;height:20" coordorigin="4986,2266" coordsize="10,20" path="m4986,2285l4995,2285,4995,2266,4986,2266,4986,2285xe" filled="true" fillcolor="#000000" stroked="false">
                <v:path arrowok="t"/>
                <v:fill type="solid"/>
              </v:shape>
            </v:group>
            <v:group style="position:absolute;left:4986;top:2285;width:10;height:20" coordorigin="4986,2285" coordsize="10,20">
              <v:shape style="position:absolute;left:4986;top:2285;width:10;height:20" coordorigin="4986,2285" coordsize="10,20" path="m4986,2304l4995,2304,4995,2285,4986,2285,4986,2304xe" filled="true" fillcolor="#000000" stroked="false">
                <v:path arrowok="t"/>
                <v:fill type="solid"/>
              </v:shape>
            </v:group>
            <v:group style="position:absolute;left:4986;top:2304;width:10;height:20" coordorigin="4986,2304" coordsize="10,20">
              <v:shape style="position:absolute;left:4986;top:2304;width:10;height:20" coordorigin="4986,2304" coordsize="10,20" path="m4986,2324l4995,2324,4995,2304,4986,2304,4986,2324xe" filled="true" fillcolor="#000000" stroked="false">
                <v:path arrowok="t"/>
                <v:fill type="solid"/>
              </v:shape>
            </v:group>
            <v:group style="position:absolute;left:4986;top:2324;width:10;height:20" coordorigin="4986,2324" coordsize="10,20">
              <v:shape style="position:absolute;left:4986;top:2324;width:10;height:20" coordorigin="4986,2324" coordsize="10,20" path="m4986,2343l4995,2343,4995,2324,4986,2324,4986,2343xe" filled="true" fillcolor="#000000" stroked="false">
                <v:path arrowok="t"/>
                <v:fill type="solid"/>
              </v:shape>
            </v:group>
            <v:group style="position:absolute;left:4986;top:2343;width:10;height:20" coordorigin="4986,2343" coordsize="10,20">
              <v:shape style="position:absolute;left:4986;top:2343;width:10;height:20" coordorigin="4986,2343" coordsize="10,20" path="m4986,2362l4995,2362,4995,2343,4986,2343,4986,2362xe" filled="true" fillcolor="#000000" stroked="false">
                <v:path arrowok="t"/>
                <v:fill type="solid"/>
              </v:shape>
            </v:group>
            <v:group style="position:absolute;left:4986;top:2362;width:10;height:20" coordorigin="4986,2362" coordsize="10,20">
              <v:shape style="position:absolute;left:4986;top:2362;width:10;height:20" coordorigin="4986,2362" coordsize="10,20" path="m4986,2381l4995,2381,4995,2362,4986,2362,4986,2381xe" filled="true" fillcolor="#000000" stroked="false">
                <v:path arrowok="t"/>
                <v:fill type="solid"/>
              </v:shape>
            </v:group>
            <v:group style="position:absolute;left:4986;top:2381;width:10;height:20" coordorigin="4986,2381" coordsize="10,20">
              <v:shape style="position:absolute;left:4986;top:2381;width:10;height:20" coordorigin="4986,2381" coordsize="10,20" path="m4986,2400l4995,2400,4995,2381,4986,2381,4986,2400xe" filled="true" fillcolor="#000000" stroked="false">
                <v:path arrowok="t"/>
                <v:fill type="solid"/>
              </v:shape>
            </v:group>
            <v:group style="position:absolute;left:4986;top:2400;width:10;height:20" coordorigin="4986,2400" coordsize="10,20">
              <v:shape style="position:absolute;left:4986;top:2400;width:10;height:20" coordorigin="4986,2400" coordsize="10,20" path="m4986,2420l4995,2420,4995,2400,4986,2400,4986,2420xe" filled="true" fillcolor="#000000" stroked="false">
                <v:path arrowok="t"/>
                <v:fill type="solid"/>
              </v:shape>
            </v:group>
            <v:group style="position:absolute;left:4986;top:2420;width:10;height:20" coordorigin="4986,2420" coordsize="10,20">
              <v:shape style="position:absolute;left:4986;top:2420;width:10;height:20" coordorigin="4986,2420" coordsize="10,20" path="m4986,2439l4995,2439,4995,2420,4986,2420,4986,2439xe" filled="true" fillcolor="#000000" stroked="false">
                <v:path arrowok="t"/>
                <v:fill type="solid"/>
              </v:shape>
            </v:group>
            <v:group style="position:absolute;left:4986;top:2439;width:10;height:20" coordorigin="4986,2439" coordsize="10,20">
              <v:shape style="position:absolute;left:4986;top:2439;width:10;height:20" coordorigin="4986,2439" coordsize="10,20" path="m4986,2458l4995,2458,4995,2439,4986,2439,4986,2458xe" filled="true" fillcolor="#000000" stroked="false">
                <v:path arrowok="t"/>
                <v:fill type="solid"/>
              </v:shape>
            </v:group>
            <v:group style="position:absolute;left:4986;top:2458;width:10;height:20" coordorigin="4986,2458" coordsize="10,20">
              <v:shape style="position:absolute;left:4986;top:2458;width:10;height:20" coordorigin="4986,2458" coordsize="10,20" path="m4986,2477l4995,2477,4995,2458,4986,2458,4986,2477xe" filled="true" fillcolor="#000000" stroked="false">
                <v:path arrowok="t"/>
                <v:fill type="solid"/>
              </v:shape>
            </v:group>
            <v:group style="position:absolute;left:4986;top:2477;width:10;height:20" coordorigin="4986,2477" coordsize="10,20">
              <v:shape style="position:absolute;left:4986;top:2477;width:10;height:20" coordorigin="4986,2477" coordsize="10,20" path="m4986,2496l4995,2496,4995,2477,4986,2477,4986,2496xe" filled="true" fillcolor="#000000" stroked="false">
                <v:path arrowok="t"/>
                <v:fill type="solid"/>
              </v:shape>
            </v:group>
            <v:group style="position:absolute;left:4986;top:2496;width:10;height:20" coordorigin="4986,2496" coordsize="10,20">
              <v:shape style="position:absolute;left:4986;top:2496;width:10;height:20" coordorigin="4986,2496" coordsize="10,20" path="m4986,2516l4995,2516,4995,2496,4986,2496,4986,2516xe" filled="true" fillcolor="#000000" stroked="false">
                <v:path arrowok="t"/>
                <v:fill type="solid"/>
              </v:shape>
            </v:group>
            <v:group style="position:absolute;left:4986;top:2516;width:10;height:20" coordorigin="4986,2516" coordsize="10,20">
              <v:shape style="position:absolute;left:4986;top:2516;width:10;height:20" coordorigin="4986,2516" coordsize="10,20" path="m4986,2535l4995,2535,4995,2516,4986,2516,4986,2535xe" filled="true" fillcolor="#000000" stroked="false">
                <v:path arrowok="t"/>
                <v:fill type="solid"/>
              </v:shape>
            </v:group>
            <v:group style="position:absolute;left:4986;top:2535;width:10;height:20" coordorigin="4986,2535" coordsize="10,20">
              <v:shape style="position:absolute;left:4986;top:2535;width:10;height:20" coordorigin="4986,2535" coordsize="10,20" path="m4986,2554l4995,2554,4995,2535,4986,2535,4986,2554xe" filled="true" fillcolor="#000000" stroked="false">
                <v:path arrowok="t"/>
                <v:fill type="solid"/>
              </v:shape>
            </v:group>
            <v:group style="position:absolute;left:4986;top:2554;width:10;height:20" coordorigin="4986,2554" coordsize="10,20">
              <v:shape style="position:absolute;left:4986;top:2554;width:10;height:20" coordorigin="4986,2554" coordsize="10,20" path="m4986,2573l4995,2573,4995,2554,4986,2554,4986,2573xe" filled="true" fillcolor="#000000" stroked="false">
                <v:path arrowok="t"/>
                <v:fill type="solid"/>
              </v:shape>
            </v:group>
            <v:group style="position:absolute;left:4986;top:2573;width:10;height:20" coordorigin="4986,2573" coordsize="10,20">
              <v:shape style="position:absolute;left:4986;top:2573;width:10;height:20" coordorigin="4986,2573" coordsize="10,20" path="m4986,2592l4995,2592,4995,2573,4986,2573,4986,2592xe" filled="true" fillcolor="#000000" stroked="false">
                <v:path arrowok="t"/>
                <v:fill type="solid"/>
              </v:shape>
            </v:group>
            <v:group style="position:absolute;left:4986;top:2592;width:10;height:20" coordorigin="4986,2592" coordsize="10,20">
              <v:shape style="position:absolute;left:4986;top:2592;width:10;height:20" coordorigin="4986,2592" coordsize="10,20" path="m4986,2612l4995,2612,4995,2592,4986,2592,4986,2612xe" filled="true" fillcolor="#000000" stroked="false">
                <v:path arrowok="t"/>
                <v:fill type="solid"/>
              </v:shape>
            </v:group>
            <v:group style="position:absolute;left:4986;top:2612;width:10;height:20" coordorigin="4986,2612" coordsize="10,20">
              <v:shape style="position:absolute;left:4986;top:2612;width:10;height:20" coordorigin="4986,2612" coordsize="10,20" path="m4986,2631l4995,2631,4995,2612,4986,2612,4986,2631xe" filled="true" fillcolor="#000000" stroked="false">
                <v:path arrowok="t"/>
                <v:fill type="solid"/>
              </v:shape>
            </v:group>
            <v:group style="position:absolute;left:4986;top:2631;width:10;height:20" coordorigin="4986,2631" coordsize="10,20">
              <v:shape style="position:absolute;left:4986;top:2631;width:10;height:20" coordorigin="4986,2631" coordsize="10,20" path="m4986,2650l4995,2650,4995,2631,4986,2631,4986,2650xe" filled="true" fillcolor="#000000" stroked="false">
                <v:path arrowok="t"/>
                <v:fill type="solid"/>
              </v:shape>
            </v:group>
            <v:group style="position:absolute;left:4986;top:2650;width:10;height:20" coordorigin="4986,2650" coordsize="10,20">
              <v:shape style="position:absolute;left:4986;top:2650;width:10;height:20" coordorigin="4986,2650" coordsize="10,20" path="m4986,2669l4995,2669,4995,2650,4986,2650,4986,2669xe" filled="true" fillcolor="#000000" stroked="false">
                <v:path arrowok="t"/>
                <v:fill type="solid"/>
              </v:shape>
            </v:group>
            <v:group style="position:absolute;left:4986;top:2669;width:10;height:20" coordorigin="4986,2669" coordsize="10,20">
              <v:shape style="position:absolute;left:4986;top:2669;width:10;height:20" coordorigin="4986,2669" coordsize="10,20" path="m4986,2688l4995,2688,4995,2669,4986,2669,4986,2688xe" filled="true" fillcolor="#000000" stroked="false">
                <v:path arrowok="t"/>
                <v:fill type="solid"/>
              </v:shape>
            </v:group>
            <v:group style="position:absolute;left:4986;top:2688;width:10;height:20" coordorigin="4986,2688" coordsize="10,20">
              <v:shape style="position:absolute;left:4986;top:2688;width:10;height:20" coordorigin="4986,2688" coordsize="10,20" path="m4986,2708l4995,2708,4995,2688,4986,2688,4986,2708xe" filled="true" fillcolor="#000000" stroked="false">
                <v:path arrowok="t"/>
                <v:fill type="solid"/>
              </v:shape>
            </v:group>
            <v:group style="position:absolute;left:4986;top:2708;width:10;height:20" coordorigin="4986,2708" coordsize="10,20">
              <v:shape style="position:absolute;left:4986;top:2708;width:10;height:20" coordorigin="4986,2708" coordsize="10,20" path="m4986,2727l4995,2727,4995,2708,4986,2708,4986,2727xe" filled="true" fillcolor="#000000" stroked="false">
                <v:path arrowok="t"/>
                <v:fill type="solid"/>
              </v:shape>
            </v:group>
            <v:group style="position:absolute;left:4986;top:2727;width:10;height:20" coordorigin="4986,2727" coordsize="10,20">
              <v:shape style="position:absolute;left:4986;top:2727;width:10;height:20" coordorigin="4986,2727" coordsize="10,20" path="m4986,2746l4995,2746,4995,2727,4986,2727,4986,2746xe" filled="true" fillcolor="#000000" stroked="false">
                <v:path arrowok="t"/>
                <v:fill type="solid"/>
              </v:shape>
            </v:group>
            <v:group style="position:absolute;left:4986;top:2746;width:10;height:20" coordorigin="4986,2746" coordsize="10,20">
              <v:shape style="position:absolute;left:4986;top:2746;width:10;height:20" coordorigin="4986,2746" coordsize="10,20" path="m4986,2765l4995,2765,4995,2746,4986,2746,4986,2765xe" filled="true" fillcolor="#000000" stroked="false">
                <v:path arrowok="t"/>
                <v:fill type="solid"/>
              </v:shape>
            </v:group>
            <v:group style="position:absolute;left:4986;top:2765;width:10;height:20" coordorigin="4986,2765" coordsize="10,20">
              <v:shape style="position:absolute;left:4986;top:2765;width:10;height:20" coordorigin="4986,2765" coordsize="10,20" path="m4986,2784l4995,2784,4995,2765,4986,2765,4986,2784xe" filled="true" fillcolor="#000000" stroked="false">
                <v:path arrowok="t"/>
                <v:fill type="solid"/>
              </v:shape>
            </v:group>
            <v:group style="position:absolute;left:4986;top:2784;width:10;height:20" coordorigin="4986,2784" coordsize="10,20">
              <v:shape style="position:absolute;left:4986;top:2784;width:10;height:20" coordorigin="4986,2784" coordsize="10,20" path="m4986,2804l4995,2804,4995,2784,4986,2784,4986,2804xe" filled="true" fillcolor="#000000" stroked="false">
                <v:path arrowok="t"/>
                <v:fill type="solid"/>
              </v:shape>
            </v:group>
            <v:group style="position:absolute;left:4986;top:2804;width:10;height:20" coordorigin="4986,2804" coordsize="10,20">
              <v:shape style="position:absolute;left:4986;top:2804;width:10;height:20" coordorigin="4986,2804" coordsize="10,20" path="m4986,2823l4995,2823,4995,2804,4986,2804,4986,2823xe" filled="true" fillcolor="#000000" stroked="false">
                <v:path arrowok="t"/>
                <v:fill type="solid"/>
              </v:shape>
            </v:group>
            <v:group style="position:absolute;left:4986;top:2823;width:10;height:20" coordorigin="4986,2823" coordsize="10,20">
              <v:shape style="position:absolute;left:4986;top:2823;width:10;height:20" coordorigin="4986,2823" coordsize="10,20" path="m4986,2842l4995,2842,4995,2823,4986,2823,4986,2842xe" filled="true" fillcolor="#000000" stroked="false">
                <v:path arrowok="t"/>
                <v:fill type="solid"/>
              </v:shape>
            </v:group>
            <v:group style="position:absolute;left:4986;top:2842;width:10;height:20" coordorigin="4986,2842" coordsize="10,20">
              <v:shape style="position:absolute;left:4986;top:2842;width:10;height:20" coordorigin="4986,2842" coordsize="10,20" path="m4986,2861l4995,2861,4995,2842,4986,2842,4986,2861xe" filled="true" fillcolor="#000000" stroked="false">
                <v:path arrowok="t"/>
                <v:fill type="solid"/>
              </v:shape>
            </v:group>
            <v:group style="position:absolute;left:4986;top:2861;width:10;height:20" coordorigin="4986,2861" coordsize="10,20">
              <v:shape style="position:absolute;left:4986;top:2861;width:10;height:20" coordorigin="4986,2861" coordsize="10,20" path="m4986,2880l4995,2880,4995,2861,4986,2861,4986,2880xe" filled="true" fillcolor="#000000" stroked="false">
                <v:path arrowok="t"/>
                <v:fill type="solid"/>
              </v:shape>
            </v:group>
            <v:group style="position:absolute;left:4986;top:2880;width:10;height:20" coordorigin="4986,2880" coordsize="10,20">
              <v:shape style="position:absolute;left:4986;top:2880;width:10;height:20" coordorigin="4986,2880" coordsize="10,20" path="m4986,2900l4995,2900,4995,2880,4986,2880,4986,2900xe" filled="true" fillcolor="#000000" stroked="false">
                <v:path arrowok="t"/>
                <v:fill type="solid"/>
              </v:shape>
            </v:group>
            <v:group style="position:absolute;left:4986;top:2900;width:10;height:20" coordorigin="4986,2900" coordsize="10,20">
              <v:shape style="position:absolute;left:4986;top:2900;width:10;height:20" coordorigin="4986,2900" coordsize="10,20" path="m4986,2919l4995,2919,4995,2900,4986,2900,4986,2919xe" filled="true" fillcolor="#000000" stroked="false">
                <v:path arrowok="t"/>
                <v:fill type="solid"/>
              </v:shape>
            </v:group>
            <v:group style="position:absolute;left:4986;top:2919;width:10;height:20" coordorigin="4986,2919" coordsize="10,20">
              <v:shape style="position:absolute;left:4986;top:2919;width:10;height:20" coordorigin="4986,2919" coordsize="10,20" path="m4986,2938l4995,2938,4995,2919,4986,2919,4986,2938xe" filled="true" fillcolor="#000000" stroked="false">
                <v:path arrowok="t"/>
                <v:fill type="solid"/>
              </v:shape>
            </v:group>
            <v:group style="position:absolute;left:4986;top:2938;width:10;height:20" coordorigin="4986,2938" coordsize="10,20">
              <v:shape style="position:absolute;left:4986;top:2938;width:10;height:20" coordorigin="4986,2938" coordsize="10,20" path="m4986,2957l4995,2957,4995,2938,4986,2938,4986,2957xe" filled="true" fillcolor="#000000" stroked="false">
                <v:path arrowok="t"/>
                <v:fill type="solid"/>
              </v:shape>
            </v:group>
            <v:group style="position:absolute;left:4986;top:2957;width:10;height:20" coordorigin="4986,2957" coordsize="10,20">
              <v:shape style="position:absolute;left:4986;top:2957;width:10;height:20" coordorigin="4986,2957" coordsize="10,20" path="m4986,2976l4995,2976,4995,2957,4986,2957,4986,2976xe" filled="true" fillcolor="#000000" stroked="false">
                <v:path arrowok="t"/>
                <v:fill type="solid"/>
              </v:shape>
            </v:group>
            <v:group style="position:absolute;left:4986;top:2976;width:10;height:20" coordorigin="4986,2976" coordsize="10,20">
              <v:shape style="position:absolute;left:4986;top:2976;width:10;height:20" coordorigin="4986,2976" coordsize="10,20" path="m4986,2996l4995,2996,4995,2976,4986,2976,4986,2996xe" filled="true" fillcolor="#000000" stroked="false">
                <v:path arrowok="t"/>
                <v:fill type="solid"/>
              </v:shape>
            </v:group>
            <v:group style="position:absolute;left:4986;top:2996;width:10;height:20" coordorigin="4986,2996" coordsize="10,20">
              <v:shape style="position:absolute;left:4986;top:2996;width:10;height:20" coordorigin="4986,2996" coordsize="10,20" path="m4986,3015l4995,3015,4995,2996,4986,2996,4986,3015xe" filled="true" fillcolor="#000000" stroked="false">
                <v:path arrowok="t"/>
                <v:fill type="solid"/>
              </v:shape>
            </v:group>
            <v:group style="position:absolute;left:4986;top:3015;width:10;height:20" coordorigin="4986,3015" coordsize="10,20">
              <v:shape style="position:absolute;left:4986;top:3015;width:10;height:20" coordorigin="4986,3015" coordsize="10,20" path="m4986,3034l4995,3034,4995,3015,4986,3015,4986,3034xe" filled="true" fillcolor="#000000" stroked="false">
                <v:path arrowok="t"/>
                <v:fill type="solid"/>
              </v:shape>
            </v:group>
            <v:group style="position:absolute;left:4986;top:3034;width:10;height:20" coordorigin="4986,3034" coordsize="10,20">
              <v:shape style="position:absolute;left:4986;top:3034;width:10;height:20" coordorigin="4986,3034" coordsize="10,20" path="m4986,3053l4995,3053,4995,3034,4986,3034,4986,3053xe" filled="true" fillcolor="#000000" stroked="false">
                <v:path arrowok="t"/>
                <v:fill type="solid"/>
              </v:shape>
            </v:group>
            <v:group style="position:absolute;left:6071;top:1555;width:10;height:20" coordorigin="6071,1555" coordsize="10,20">
              <v:shape style="position:absolute;left:6071;top:1555;width:10;height:20" coordorigin="6071,1555" coordsize="10,20" path="m6071,1574l6080,1574,6080,1555,6071,1555,6071,1574xe" filled="true" fillcolor="#000000" stroked="false">
                <v:path arrowok="t"/>
                <v:fill type="solid"/>
              </v:shape>
            </v:group>
            <v:group style="position:absolute;left:6071;top:1574;width:10;height:20" coordorigin="6071,1574" coordsize="10,20">
              <v:shape style="position:absolute;left:6071;top:1574;width:10;height:20" coordorigin="6071,1574" coordsize="10,20" path="m6071,1594l6080,1594,6080,1574,6071,1574,6071,1594xe" filled="true" fillcolor="#000000" stroked="false">
                <v:path arrowok="t"/>
                <v:fill type="solid"/>
              </v:shape>
            </v:group>
            <v:group style="position:absolute;left:6071;top:1594;width:10;height:20" coordorigin="6071,1594" coordsize="10,20">
              <v:shape style="position:absolute;left:6071;top:1594;width:10;height:20" coordorigin="6071,1594" coordsize="10,20" path="m6071,1613l6080,1613,6080,1594,6071,1594,6071,1613xe" filled="true" fillcolor="#000000" stroked="false">
                <v:path arrowok="t"/>
                <v:fill type="solid"/>
              </v:shape>
            </v:group>
            <v:group style="position:absolute;left:6071;top:1613;width:10;height:20" coordorigin="6071,1613" coordsize="10,20">
              <v:shape style="position:absolute;left:6071;top:1613;width:10;height:20" coordorigin="6071,1613" coordsize="10,20" path="m6071,1632l6080,1632,6080,1613,6071,1613,6071,1632xe" filled="true" fillcolor="#000000" stroked="false">
                <v:path arrowok="t"/>
                <v:fill type="solid"/>
              </v:shape>
            </v:group>
            <v:group style="position:absolute;left:6071;top:1632;width:10;height:20" coordorigin="6071,1632" coordsize="10,20">
              <v:shape style="position:absolute;left:6071;top:1632;width:10;height:20" coordorigin="6071,1632" coordsize="10,20" path="m6071,1652l6080,1652,6080,1632,6071,1632,6071,1652xe" filled="true" fillcolor="#000000" stroked="false">
                <v:path arrowok="t"/>
                <v:fill type="solid"/>
              </v:shape>
            </v:group>
            <v:group style="position:absolute;left:6071;top:1652;width:10;height:20" coordorigin="6071,1652" coordsize="10,20">
              <v:shape style="position:absolute;left:6071;top:1652;width:10;height:20" coordorigin="6071,1652" coordsize="10,20" path="m6071,1671l6080,1671,6080,1652,6071,1652,6071,1671xe" filled="true" fillcolor="#000000" stroked="false">
                <v:path arrowok="t"/>
                <v:fill type="solid"/>
              </v:shape>
            </v:group>
            <v:group style="position:absolute;left:6071;top:1671;width:10;height:20" coordorigin="6071,1671" coordsize="10,20">
              <v:shape style="position:absolute;left:6071;top:1671;width:10;height:20" coordorigin="6071,1671" coordsize="10,20" path="m6071,1690l6080,1690,6080,1671,6071,1671,6071,1690xe" filled="true" fillcolor="#000000" stroked="false">
                <v:path arrowok="t"/>
                <v:fill type="solid"/>
              </v:shape>
            </v:group>
            <v:group style="position:absolute;left:6071;top:1690;width:10;height:20" coordorigin="6071,1690" coordsize="10,20">
              <v:shape style="position:absolute;left:6071;top:1690;width:10;height:20" coordorigin="6071,1690" coordsize="10,20" path="m6071,1709l6080,1709,6080,1690,6071,1690,6071,1709xe" filled="true" fillcolor="#000000" stroked="false">
                <v:path arrowok="t"/>
                <v:fill type="solid"/>
              </v:shape>
            </v:group>
            <v:group style="position:absolute;left:6071;top:1709;width:10;height:20" coordorigin="6071,1709" coordsize="10,20">
              <v:shape style="position:absolute;left:6071;top:1709;width:10;height:20" coordorigin="6071,1709" coordsize="10,20" path="m6071,1728l6080,1728,6080,1709,6071,1709,6071,1728xe" filled="true" fillcolor="#000000" stroked="false">
                <v:path arrowok="t"/>
                <v:fill type="solid"/>
              </v:shape>
            </v:group>
            <v:group style="position:absolute;left:6071;top:1728;width:10;height:20" coordorigin="6071,1728" coordsize="10,20">
              <v:shape style="position:absolute;left:6071;top:1728;width:10;height:20" coordorigin="6071,1728" coordsize="10,20" path="m6071,1748l6080,1748,6080,1728,6071,1728,6071,1748xe" filled="true" fillcolor="#000000" stroked="false">
                <v:path arrowok="t"/>
                <v:fill type="solid"/>
              </v:shape>
            </v:group>
            <v:group style="position:absolute;left:6071;top:1748;width:10;height:20" coordorigin="6071,1748" coordsize="10,20">
              <v:shape style="position:absolute;left:6071;top:1748;width:10;height:20" coordorigin="6071,1748" coordsize="10,20" path="m6071,1767l6080,1767,6080,1748,6071,1748,6071,1767xe" filled="true" fillcolor="#000000" stroked="false">
                <v:path arrowok="t"/>
                <v:fill type="solid"/>
              </v:shape>
            </v:group>
            <v:group style="position:absolute;left:6071;top:1767;width:10;height:20" coordorigin="6071,1767" coordsize="10,20">
              <v:shape style="position:absolute;left:6071;top:1767;width:10;height:20" coordorigin="6071,1767" coordsize="10,20" path="m6071,1786l6080,1786,6080,1767,6071,1767,6071,1786xe" filled="true" fillcolor="#000000" stroked="false">
                <v:path arrowok="t"/>
                <v:fill type="solid"/>
              </v:shape>
            </v:group>
            <v:group style="position:absolute;left:6071;top:1786;width:10;height:20" coordorigin="6071,1786" coordsize="10,20">
              <v:shape style="position:absolute;left:6071;top:1786;width:10;height:20" coordorigin="6071,1786" coordsize="10,20" path="m6071,1805l6080,1805,6080,1786,6071,1786,6071,1805xe" filled="true" fillcolor="#000000" stroked="false">
                <v:path arrowok="t"/>
                <v:fill type="solid"/>
              </v:shape>
            </v:group>
            <v:group style="position:absolute;left:6071;top:1805;width:10;height:20" coordorigin="6071,1805" coordsize="10,20">
              <v:shape style="position:absolute;left:6071;top:1805;width:10;height:20" coordorigin="6071,1805" coordsize="10,20" path="m6071,1824l6080,1824,6080,1805,6071,1805,6071,1824xe" filled="true" fillcolor="#000000" stroked="false">
                <v:path arrowok="t"/>
                <v:fill type="solid"/>
              </v:shape>
            </v:group>
            <v:group style="position:absolute;left:6071;top:1824;width:10;height:20" coordorigin="6071,1824" coordsize="10,20">
              <v:shape style="position:absolute;left:6071;top:1824;width:10;height:20" coordorigin="6071,1824" coordsize="10,20" path="m6071,1844l6080,1844,6080,1824,6071,1824,6071,1844xe" filled="true" fillcolor="#000000" stroked="false">
                <v:path arrowok="t"/>
                <v:fill type="solid"/>
              </v:shape>
            </v:group>
            <v:group style="position:absolute;left:6071;top:1844;width:10;height:20" coordorigin="6071,1844" coordsize="10,20">
              <v:shape style="position:absolute;left:6071;top:1844;width:10;height:20" coordorigin="6071,1844" coordsize="10,20" path="m6071,1863l6080,1863,6080,1844,6071,1844,6071,1863xe" filled="true" fillcolor="#000000" stroked="false">
                <v:path arrowok="t"/>
                <v:fill type="solid"/>
              </v:shape>
            </v:group>
            <v:group style="position:absolute;left:6071;top:1863;width:10;height:20" coordorigin="6071,1863" coordsize="10,20">
              <v:shape style="position:absolute;left:6071;top:1863;width:10;height:20" coordorigin="6071,1863" coordsize="10,20" path="m6071,1882l6080,1882,6080,1863,6071,1863,6071,1882xe" filled="true" fillcolor="#000000" stroked="false">
                <v:path arrowok="t"/>
                <v:fill type="solid"/>
              </v:shape>
            </v:group>
            <v:group style="position:absolute;left:6071;top:1882;width:10;height:20" coordorigin="6071,1882" coordsize="10,20">
              <v:shape style="position:absolute;left:6071;top:1882;width:10;height:20" coordorigin="6071,1882" coordsize="10,20" path="m6071,1901l6080,1901,6080,1882,6071,1882,6071,1901xe" filled="true" fillcolor="#000000" stroked="false">
                <v:path arrowok="t"/>
                <v:fill type="solid"/>
              </v:shape>
            </v:group>
            <v:group style="position:absolute;left:6071;top:1901;width:10;height:20" coordorigin="6071,1901" coordsize="10,20">
              <v:shape style="position:absolute;left:6071;top:1901;width:10;height:20" coordorigin="6071,1901" coordsize="10,20" path="m6071,1920l6080,1920,6080,1901,6071,1901,6071,1920xe" filled="true" fillcolor="#000000" stroked="false">
                <v:path arrowok="t"/>
                <v:fill type="solid"/>
              </v:shape>
            </v:group>
            <v:group style="position:absolute;left:6071;top:1920;width:10;height:20" coordorigin="6071,1920" coordsize="10,20">
              <v:shape style="position:absolute;left:6071;top:1920;width:10;height:20" coordorigin="6071,1920" coordsize="10,20" path="m6071,1940l6080,1940,6080,1920,6071,1920,6071,1940xe" filled="true" fillcolor="#000000" stroked="false">
                <v:path arrowok="t"/>
                <v:fill type="solid"/>
              </v:shape>
            </v:group>
            <v:group style="position:absolute;left:6071;top:1940;width:10;height:20" coordorigin="6071,1940" coordsize="10,20">
              <v:shape style="position:absolute;left:6071;top:1940;width:10;height:20" coordorigin="6071,1940" coordsize="10,20" path="m6071,1959l6080,1959,6080,1940,6071,1940,6071,1959xe" filled="true" fillcolor="#000000" stroked="false">
                <v:path arrowok="t"/>
                <v:fill type="solid"/>
              </v:shape>
            </v:group>
            <v:group style="position:absolute;left:6071;top:1959;width:10;height:20" coordorigin="6071,1959" coordsize="10,20">
              <v:shape style="position:absolute;left:6071;top:1959;width:10;height:20" coordorigin="6071,1959" coordsize="10,20" path="m6071,1978l6080,1978,6080,1959,6071,1959,6071,1978xe" filled="true" fillcolor="#000000" stroked="false">
                <v:path arrowok="t"/>
                <v:fill type="solid"/>
              </v:shape>
            </v:group>
            <v:group style="position:absolute;left:6071;top:1978;width:10;height:20" coordorigin="6071,1978" coordsize="10,20">
              <v:shape style="position:absolute;left:6071;top:1978;width:10;height:20" coordorigin="6071,1978" coordsize="10,20" path="m6071,1997l6080,1997,6080,1978,6071,1978,6071,1997xe" filled="true" fillcolor="#000000" stroked="false">
                <v:path arrowok="t"/>
                <v:fill type="solid"/>
              </v:shape>
            </v:group>
            <v:group style="position:absolute;left:6071;top:1997;width:10;height:20" coordorigin="6071,1997" coordsize="10,20">
              <v:shape style="position:absolute;left:6071;top:1997;width:10;height:20" coordorigin="6071,1997" coordsize="10,20" path="m6071,2016l6080,2016,6080,1997,6071,1997,6071,2016xe" filled="true" fillcolor="#000000" stroked="false">
                <v:path arrowok="t"/>
                <v:fill type="solid"/>
              </v:shape>
            </v:group>
            <v:group style="position:absolute;left:6071;top:2016;width:10;height:20" coordorigin="6071,2016" coordsize="10,20">
              <v:shape style="position:absolute;left:6071;top:2016;width:10;height:20" coordorigin="6071,2016" coordsize="10,20" path="m6071,2036l6080,2036,6080,2016,6071,2016,6071,2036xe" filled="true" fillcolor="#000000" stroked="false">
                <v:path arrowok="t"/>
                <v:fill type="solid"/>
              </v:shape>
            </v:group>
            <v:group style="position:absolute;left:6071;top:2036;width:10;height:20" coordorigin="6071,2036" coordsize="10,20">
              <v:shape style="position:absolute;left:6071;top:2036;width:10;height:20" coordorigin="6071,2036" coordsize="10,20" path="m6071,2055l6080,2055,6080,2036,6071,2036,6071,2055xe" filled="true" fillcolor="#000000" stroked="false">
                <v:path arrowok="t"/>
                <v:fill type="solid"/>
              </v:shape>
            </v:group>
            <v:group style="position:absolute;left:6071;top:2055;width:10;height:20" coordorigin="6071,2055" coordsize="10,20">
              <v:shape style="position:absolute;left:6071;top:2055;width:10;height:20" coordorigin="6071,2055" coordsize="10,20" path="m6071,2074l6080,2074,6080,2055,6071,2055,6071,2074xe" filled="true" fillcolor="#000000" stroked="false">
                <v:path arrowok="t"/>
                <v:fill type="solid"/>
              </v:shape>
            </v:group>
            <v:group style="position:absolute;left:6071;top:2074;width:10;height:20" coordorigin="6071,2074" coordsize="10,20">
              <v:shape style="position:absolute;left:6071;top:2074;width:10;height:20" coordorigin="6071,2074" coordsize="10,20" path="m6071,2093l6080,2093,6080,2074,6071,2074,6071,2093xe" filled="true" fillcolor="#000000" stroked="false">
                <v:path arrowok="t"/>
                <v:fill type="solid"/>
              </v:shape>
            </v:group>
            <v:group style="position:absolute;left:6071;top:2093;width:10;height:20" coordorigin="6071,2093" coordsize="10,20">
              <v:shape style="position:absolute;left:6071;top:2093;width:10;height:20" coordorigin="6071,2093" coordsize="10,20" path="m6071,2112l6080,2112,6080,2093,6071,2093,6071,2112xe" filled="true" fillcolor="#000000" stroked="false">
                <v:path arrowok="t"/>
                <v:fill type="solid"/>
              </v:shape>
            </v:group>
            <v:group style="position:absolute;left:6071;top:2112;width:10;height:20" coordorigin="6071,2112" coordsize="10,20">
              <v:shape style="position:absolute;left:6071;top:2112;width:10;height:20" coordorigin="6071,2112" coordsize="10,20" path="m6071,2132l6080,2132,6080,2112,6071,2112,6071,2132xe" filled="true" fillcolor="#000000" stroked="false">
                <v:path arrowok="t"/>
                <v:fill type="solid"/>
              </v:shape>
            </v:group>
            <v:group style="position:absolute;left:6071;top:2132;width:10;height:20" coordorigin="6071,2132" coordsize="10,20">
              <v:shape style="position:absolute;left:6071;top:2132;width:10;height:20" coordorigin="6071,2132" coordsize="10,20" path="m6071,2151l6080,2151,6080,2132,6071,2132,6071,2151xe" filled="true" fillcolor="#000000" stroked="false">
                <v:path arrowok="t"/>
                <v:fill type="solid"/>
              </v:shape>
            </v:group>
            <v:group style="position:absolute;left:6071;top:2151;width:10;height:20" coordorigin="6071,2151" coordsize="10,20">
              <v:shape style="position:absolute;left:6071;top:2151;width:10;height:20" coordorigin="6071,2151" coordsize="10,20" path="m6071,2170l6080,2170,6080,2151,6071,2151,6071,2170xe" filled="true" fillcolor="#000000" stroked="false">
                <v:path arrowok="t"/>
                <v:fill type="solid"/>
              </v:shape>
            </v:group>
            <v:group style="position:absolute;left:6071;top:2170;width:10;height:20" coordorigin="6071,2170" coordsize="10,20">
              <v:shape style="position:absolute;left:6071;top:2170;width:10;height:20" coordorigin="6071,2170" coordsize="10,20" path="m6071,2189l6080,2189,6080,2170,6071,2170,6071,2189xe" filled="true" fillcolor="#000000" stroked="false">
                <v:path arrowok="t"/>
                <v:fill type="solid"/>
              </v:shape>
            </v:group>
            <v:group style="position:absolute;left:6071;top:2189;width:10;height:20" coordorigin="6071,2189" coordsize="10,20">
              <v:shape style="position:absolute;left:6071;top:2189;width:10;height:20" coordorigin="6071,2189" coordsize="10,20" path="m6071,2208l6080,2208,6080,2189,6071,2189,6071,2208xe" filled="true" fillcolor="#000000" stroked="false">
                <v:path arrowok="t"/>
                <v:fill type="solid"/>
              </v:shape>
            </v:group>
            <v:group style="position:absolute;left:6071;top:2208;width:10;height:20" coordorigin="6071,2208" coordsize="10,20">
              <v:shape style="position:absolute;left:6071;top:2208;width:10;height:20" coordorigin="6071,2208" coordsize="10,20" path="m6071,2228l6080,2228,6080,2208,6071,2208,6071,2228xe" filled="true" fillcolor="#000000" stroked="false">
                <v:path arrowok="t"/>
                <v:fill type="solid"/>
              </v:shape>
            </v:group>
            <v:group style="position:absolute;left:6071;top:2228;width:10;height:20" coordorigin="6071,2228" coordsize="10,20">
              <v:shape style="position:absolute;left:6071;top:2228;width:10;height:20" coordorigin="6071,2228" coordsize="10,20" path="m6071,2247l6080,2247,6080,2228,6071,2228,6071,2247xe" filled="true" fillcolor="#000000" stroked="false">
                <v:path arrowok="t"/>
                <v:fill type="solid"/>
              </v:shape>
            </v:group>
            <v:group style="position:absolute;left:6071;top:2247;width:10;height:20" coordorigin="6071,2247" coordsize="10,20">
              <v:shape style="position:absolute;left:6071;top:2247;width:10;height:20" coordorigin="6071,2247" coordsize="10,20" path="m6071,2266l6080,2266,6080,2247,6071,2247,6071,2266xe" filled="true" fillcolor="#000000" stroked="false">
                <v:path arrowok="t"/>
                <v:fill type="solid"/>
              </v:shape>
            </v:group>
            <v:group style="position:absolute;left:6071;top:2266;width:10;height:20" coordorigin="6071,2266" coordsize="10,20">
              <v:shape style="position:absolute;left:6071;top:2266;width:10;height:20" coordorigin="6071,2266" coordsize="10,20" path="m6071,2285l6080,2285,6080,2266,6071,2266,6071,2285xe" filled="true" fillcolor="#000000" stroked="false">
                <v:path arrowok="t"/>
                <v:fill type="solid"/>
              </v:shape>
            </v:group>
            <v:group style="position:absolute;left:6071;top:2285;width:10;height:20" coordorigin="6071,2285" coordsize="10,20">
              <v:shape style="position:absolute;left:6071;top:2285;width:10;height:20" coordorigin="6071,2285" coordsize="10,20" path="m6071,2304l6080,2304,6080,2285,6071,2285,6071,2304xe" filled="true" fillcolor="#000000" stroked="false">
                <v:path arrowok="t"/>
                <v:fill type="solid"/>
              </v:shape>
            </v:group>
            <v:group style="position:absolute;left:6071;top:2304;width:10;height:20" coordorigin="6071,2304" coordsize="10,20">
              <v:shape style="position:absolute;left:6071;top:2304;width:10;height:20" coordorigin="6071,2304" coordsize="10,20" path="m6071,2324l6080,2324,6080,2304,6071,2304,6071,2324xe" filled="true" fillcolor="#000000" stroked="false">
                <v:path arrowok="t"/>
                <v:fill type="solid"/>
              </v:shape>
            </v:group>
            <v:group style="position:absolute;left:6071;top:2324;width:10;height:20" coordorigin="6071,2324" coordsize="10,20">
              <v:shape style="position:absolute;left:6071;top:2324;width:10;height:20" coordorigin="6071,2324" coordsize="10,20" path="m6071,2343l6080,2343,6080,2324,6071,2324,6071,2343xe" filled="true" fillcolor="#000000" stroked="false">
                <v:path arrowok="t"/>
                <v:fill type="solid"/>
              </v:shape>
            </v:group>
            <v:group style="position:absolute;left:6071;top:2343;width:10;height:20" coordorigin="6071,2343" coordsize="10,20">
              <v:shape style="position:absolute;left:6071;top:2343;width:10;height:20" coordorigin="6071,2343" coordsize="10,20" path="m6071,2362l6080,2362,6080,2343,6071,2343,6071,2362xe" filled="true" fillcolor="#000000" stroked="false">
                <v:path arrowok="t"/>
                <v:fill type="solid"/>
              </v:shape>
            </v:group>
            <v:group style="position:absolute;left:6071;top:2362;width:10;height:20" coordorigin="6071,2362" coordsize="10,20">
              <v:shape style="position:absolute;left:6071;top:2362;width:10;height:20" coordorigin="6071,2362" coordsize="10,20" path="m6071,2381l6080,2381,6080,2362,6071,2362,6071,2381xe" filled="true" fillcolor="#000000" stroked="false">
                <v:path arrowok="t"/>
                <v:fill type="solid"/>
              </v:shape>
            </v:group>
            <v:group style="position:absolute;left:6071;top:2381;width:10;height:20" coordorigin="6071,2381" coordsize="10,20">
              <v:shape style="position:absolute;left:6071;top:2381;width:10;height:20" coordorigin="6071,2381" coordsize="10,20" path="m6071,2400l6080,2400,6080,2381,6071,2381,6071,2400xe" filled="true" fillcolor="#000000" stroked="false">
                <v:path arrowok="t"/>
                <v:fill type="solid"/>
              </v:shape>
            </v:group>
            <v:group style="position:absolute;left:6071;top:2400;width:10;height:20" coordorigin="6071,2400" coordsize="10,20">
              <v:shape style="position:absolute;left:6071;top:2400;width:10;height:20" coordorigin="6071,2400" coordsize="10,20" path="m6071,2420l6080,2420,6080,2400,6071,2400,6071,2420xe" filled="true" fillcolor="#000000" stroked="false">
                <v:path arrowok="t"/>
                <v:fill type="solid"/>
              </v:shape>
            </v:group>
            <v:group style="position:absolute;left:6071;top:2420;width:10;height:20" coordorigin="6071,2420" coordsize="10,20">
              <v:shape style="position:absolute;left:6071;top:2420;width:10;height:20" coordorigin="6071,2420" coordsize="10,20" path="m6071,2439l6080,2439,6080,2420,6071,2420,6071,2439xe" filled="true" fillcolor="#000000" stroked="false">
                <v:path arrowok="t"/>
                <v:fill type="solid"/>
              </v:shape>
            </v:group>
            <v:group style="position:absolute;left:6071;top:2439;width:10;height:20" coordorigin="6071,2439" coordsize="10,20">
              <v:shape style="position:absolute;left:6071;top:2439;width:10;height:20" coordorigin="6071,2439" coordsize="10,20" path="m6071,2458l6080,2458,6080,2439,6071,2439,6071,2458xe" filled="true" fillcolor="#000000" stroked="false">
                <v:path arrowok="t"/>
                <v:fill type="solid"/>
              </v:shape>
            </v:group>
            <v:group style="position:absolute;left:6071;top:2458;width:10;height:20" coordorigin="6071,2458" coordsize="10,20">
              <v:shape style="position:absolute;left:6071;top:2458;width:10;height:20" coordorigin="6071,2458" coordsize="10,20" path="m6071,2477l6080,2477,6080,2458,6071,2458,6071,2477xe" filled="true" fillcolor="#000000" stroked="false">
                <v:path arrowok="t"/>
                <v:fill type="solid"/>
              </v:shape>
            </v:group>
            <v:group style="position:absolute;left:6071;top:2477;width:10;height:20" coordorigin="6071,2477" coordsize="10,20">
              <v:shape style="position:absolute;left:6071;top:2477;width:10;height:20" coordorigin="6071,2477" coordsize="10,20" path="m6071,2496l6080,2496,6080,2477,6071,2477,6071,2496xe" filled="true" fillcolor="#000000" stroked="false">
                <v:path arrowok="t"/>
                <v:fill type="solid"/>
              </v:shape>
            </v:group>
            <v:group style="position:absolute;left:6071;top:2496;width:10;height:20" coordorigin="6071,2496" coordsize="10,20">
              <v:shape style="position:absolute;left:6071;top:2496;width:10;height:20" coordorigin="6071,2496" coordsize="10,20" path="m6071,2516l6080,2516,6080,2496,6071,2496,6071,2516xe" filled="true" fillcolor="#000000" stroked="false">
                <v:path arrowok="t"/>
                <v:fill type="solid"/>
              </v:shape>
            </v:group>
            <v:group style="position:absolute;left:6071;top:2516;width:10;height:20" coordorigin="6071,2516" coordsize="10,20">
              <v:shape style="position:absolute;left:6071;top:2516;width:10;height:20" coordorigin="6071,2516" coordsize="10,20" path="m6071,2535l6080,2535,6080,2516,6071,2516,6071,2535xe" filled="true" fillcolor="#000000" stroked="false">
                <v:path arrowok="t"/>
                <v:fill type="solid"/>
              </v:shape>
            </v:group>
            <v:group style="position:absolute;left:6071;top:2535;width:10;height:20" coordorigin="6071,2535" coordsize="10,20">
              <v:shape style="position:absolute;left:6071;top:2535;width:10;height:20" coordorigin="6071,2535" coordsize="10,20" path="m6071,2554l6080,2554,6080,2535,6071,2535,6071,2554xe" filled="true" fillcolor="#000000" stroked="false">
                <v:path arrowok="t"/>
                <v:fill type="solid"/>
              </v:shape>
            </v:group>
            <v:group style="position:absolute;left:6071;top:2554;width:10;height:20" coordorigin="6071,2554" coordsize="10,20">
              <v:shape style="position:absolute;left:6071;top:2554;width:10;height:20" coordorigin="6071,2554" coordsize="10,20" path="m6071,2573l6080,2573,6080,2554,6071,2554,6071,2573xe" filled="true" fillcolor="#000000" stroked="false">
                <v:path arrowok="t"/>
                <v:fill type="solid"/>
              </v:shape>
            </v:group>
            <v:group style="position:absolute;left:6071;top:2573;width:10;height:20" coordorigin="6071,2573" coordsize="10,20">
              <v:shape style="position:absolute;left:6071;top:2573;width:10;height:20" coordorigin="6071,2573" coordsize="10,20" path="m6071,2592l6080,2592,6080,2573,6071,2573,6071,2592xe" filled="true" fillcolor="#000000" stroked="false">
                <v:path arrowok="t"/>
                <v:fill type="solid"/>
              </v:shape>
            </v:group>
            <v:group style="position:absolute;left:6071;top:2592;width:10;height:20" coordorigin="6071,2592" coordsize="10,20">
              <v:shape style="position:absolute;left:6071;top:2592;width:10;height:20" coordorigin="6071,2592" coordsize="10,20" path="m6071,2612l6080,2612,6080,2592,6071,2592,6071,2612xe" filled="true" fillcolor="#000000" stroked="false">
                <v:path arrowok="t"/>
                <v:fill type="solid"/>
              </v:shape>
            </v:group>
            <v:group style="position:absolute;left:6071;top:2612;width:10;height:20" coordorigin="6071,2612" coordsize="10,20">
              <v:shape style="position:absolute;left:6071;top:2612;width:10;height:20" coordorigin="6071,2612" coordsize="10,20" path="m6071,2631l6080,2631,6080,2612,6071,2612,6071,2631xe" filled="true" fillcolor="#000000" stroked="false">
                <v:path arrowok="t"/>
                <v:fill type="solid"/>
              </v:shape>
            </v:group>
            <v:group style="position:absolute;left:6071;top:2631;width:10;height:20" coordorigin="6071,2631" coordsize="10,20">
              <v:shape style="position:absolute;left:6071;top:2631;width:10;height:20" coordorigin="6071,2631" coordsize="10,20" path="m6071,2650l6080,2650,6080,2631,6071,2631,6071,2650xe" filled="true" fillcolor="#000000" stroked="false">
                <v:path arrowok="t"/>
                <v:fill type="solid"/>
              </v:shape>
            </v:group>
            <v:group style="position:absolute;left:6071;top:2650;width:10;height:20" coordorigin="6071,2650" coordsize="10,20">
              <v:shape style="position:absolute;left:6071;top:2650;width:10;height:20" coordorigin="6071,2650" coordsize="10,20" path="m6071,2669l6080,2669,6080,2650,6071,2650,6071,2669xe" filled="true" fillcolor="#000000" stroked="false">
                <v:path arrowok="t"/>
                <v:fill type="solid"/>
              </v:shape>
            </v:group>
            <v:group style="position:absolute;left:6071;top:2669;width:10;height:20" coordorigin="6071,2669" coordsize="10,20">
              <v:shape style="position:absolute;left:6071;top:2669;width:10;height:20" coordorigin="6071,2669" coordsize="10,20" path="m6071,2688l6080,2688,6080,2669,6071,2669,6071,2688xe" filled="true" fillcolor="#000000" stroked="false">
                <v:path arrowok="t"/>
                <v:fill type="solid"/>
              </v:shape>
            </v:group>
            <v:group style="position:absolute;left:6071;top:2688;width:10;height:20" coordorigin="6071,2688" coordsize="10,20">
              <v:shape style="position:absolute;left:6071;top:2688;width:10;height:20" coordorigin="6071,2688" coordsize="10,20" path="m6071,2708l6080,2708,6080,2688,6071,2688,6071,2708xe" filled="true" fillcolor="#000000" stroked="false">
                <v:path arrowok="t"/>
                <v:fill type="solid"/>
              </v:shape>
            </v:group>
            <v:group style="position:absolute;left:6071;top:2708;width:10;height:20" coordorigin="6071,2708" coordsize="10,20">
              <v:shape style="position:absolute;left:6071;top:2708;width:10;height:20" coordorigin="6071,2708" coordsize="10,20" path="m6071,2727l6080,2727,6080,2708,6071,2708,6071,2727xe" filled="true" fillcolor="#000000" stroked="false">
                <v:path arrowok="t"/>
                <v:fill type="solid"/>
              </v:shape>
            </v:group>
            <v:group style="position:absolute;left:6071;top:2727;width:10;height:20" coordorigin="6071,2727" coordsize="10,20">
              <v:shape style="position:absolute;left:6071;top:2727;width:10;height:20" coordorigin="6071,2727" coordsize="10,20" path="m6071,2746l6080,2746,6080,2727,6071,2727,6071,2746xe" filled="true" fillcolor="#000000" stroked="false">
                <v:path arrowok="t"/>
                <v:fill type="solid"/>
              </v:shape>
            </v:group>
            <v:group style="position:absolute;left:6071;top:2746;width:10;height:20" coordorigin="6071,2746" coordsize="10,20">
              <v:shape style="position:absolute;left:6071;top:2746;width:10;height:20" coordorigin="6071,2746" coordsize="10,20" path="m6071,2765l6080,2765,6080,2746,6071,2746,6071,2765xe" filled="true" fillcolor="#000000" stroked="false">
                <v:path arrowok="t"/>
                <v:fill type="solid"/>
              </v:shape>
            </v:group>
            <v:group style="position:absolute;left:6071;top:2765;width:10;height:20" coordorigin="6071,2765" coordsize="10,20">
              <v:shape style="position:absolute;left:6071;top:2765;width:10;height:20" coordorigin="6071,2765" coordsize="10,20" path="m6071,2784l6080,2784,6080,2765,6071,2765,6071,2784xe" filled="true" fillcolor="#000000" stroked="false">
                <v:path arrowok="t"/>
                <v:fill type="solid"/>
              </v:shape>
            </v:group>
            <v:group style="position:absolute;left:6071;top:2784;width:10;height:20" coordorigin="6071,2784" coordsize="10,20">
              <v:shape style="position:absolute;left:6071;top:2784;width:10;height:20" coordorigin="6071,2784" coordsize="10,20" path="m6071,2804l6080,2804,6080,2784,6071,2784,6071,2804xe" filled="true" fillcolor="#000000" stroked="false">
                <v:path arrowok="t"/>
                <v:fill type="solid"/>
              </v:shape>
            </v:group>
            <v:group style="position:absolute;left:6071;top:2804;width:10;height:20" coordorigin="6071,2804" coordsize="10,20">
              <v:shape style="position:absolute;left:6071;top:2804;width:10;height:20" coordorigin="6071,2804" coordsize="10,20" path="m6071,2823l6080,2823,6080,2804,6071,2804,6071,2823xe" filled="true" fillcolor="#000000" stroked="false">
                <v:path arrowok="t"/>
                <v:fill type="solid"/>
              </v:shape>
            </v:group>
            <v:group style="position:absolute;left:6071;top:2823;width:10;height:20" coordorigin="6071,2823" coordsize="10,20">
              <v:shape style="position:absolute;left:6071;top:2823;width:10;height:20" coordorigin="6071,2823" coordsize="10,20" path="m6071,2842l6080,2842,6080,2823,6071,2823,6071,2842xe" filled="true" fillcolor="#000000" stroked="false">
                <v:path arrowok="t"/>
                <v:fill type="solid"/>
              </v:shape>
            </v:group>
            <v:group style="position:absolute;left:6071;top:2842;width:10;height:20" coordorigin="6071,2842" coordsize="10,20">
              <v:shape style="position:absolute;left:6071;top:2842;width:10;height:20" coordorigin="6071,2842" coordsize="10,20" path="m6071,2861l6080,2861,6080,2842,6071,2842,6071,2861xe" filled="true" fillcolor="#000000" stroked="false">
                <v:path arrowok="t"/>
                <v:fill type="solid"/>
              </v:shape>
            </v:group>
            <v:group style="position:absolute;left:6071;top:2861;width:10;height:20" coordorigin="6071,2861" coordsize="10,20">
              <v:shape style="position:absolute;left:6071;top:2861;width:10;height:20" coordorigin="6071,2861" coordsize="10,20" path="m6071,2880l6080,2880,6080,2861,6071,2861,6071,2880xe" filled="true" fillcolor="#000000" stroked="false">
                <v:path arrowok="t"/>
                <v:fill type="solid"/>
              </v:shape>
            </v:group>
            <v:group style="position:absolute;left:6071;top:2880;width:10;height:20" coordorigin="6071,2880" coordsize="10,20">
              <v:shape style="position:absolute;left:6071;top:2880;width:10;height:20" coordorigin="6071,2880" coordsize="10,20" path="m6071,2900l6080,2900,6080,2880,6071,2880,6071,2900xe" filled="true" fillcolor="#000000" stroked="false">
                <v:path arrowok="t"/>
                <v:fill type="solid"/>
              </v:shape>
            </v:group>
            <v:group style="position:absolute;left:6071;top:2900;width:10;height:20" coordorigin="6071,2900" coordsize="10,20">
              <v:shape style="position:absolute;left:6071;top:2900;width:10;height:20" coordorigin="6071,2900" coordsize="10,20" path="m6071,2919l6080,2919,6080,2900,6071,2900,6071,2919xe" filled="true" fillcolor="#000000" stroked="false">
                <v:path arrowok="t"/>
                <v:fill type="solid"/>
              </v:shape>
            </v:group>
            <v:group style="position:absolute;left:6071;top:2919;width:10;height:20" coordorigin="6071,2919" coordsize="10,20">
              <v:shape style="position:absolute;left:6071;top:2919;width:10;height:20" coordorigin="6071,2919" coordsize="10,20" path="m6071,2938l6080,2938,6080,2919,6071,2919,6071,2938xe" filled="true" fillcolor="#000000" stroked="false">
                <v:path arrowok="t"/>
                <v:fill type="solid"/>
              </v:shape>
            </v:group>
            <v:group style="position:absolute;left:6071;top:2938;width:10;height:20" coordorigin="6071,2938" coordsize="10,20">
              <v:shape style="position:absolute;left:6071;top:2938;width:10;height:20" coordorigin="6071,2938" coordsize="10,20" path="m6071,2957l6080,2957,6080,2938,6071,2938,6071,2957xe" filled="true" fillcolor="#000000" stroked="false">
                <v:path arrowok="t"/>
                <v:fill type="solid"/>
              </v:shape>
            </v:group>
            <v:group style="position:absolute;left:6071;top:2957;width:10;height:20" coordorigin="6071,2957" coordsize="10,20">
              <v:shape style="position:absolute;left:6071;top:2957;width:10;height:20" coordorigin="6071,2957" coordsize="10,20" path="m6071,2976l6080,2976,6080,2957,6071,2957,6071,2976xe" filled="true" fillcolor="#000000" stroked="false">
                <v:path arrowok="t"/>
                <v:fill type="solid"/>
              </v:shape>
            </v:group>
            <v:group style="position:absolute;left:6071;top:2976;width:10;height:20" coordorigin="6071,2976" coordsize="10,20">
              <v:shape style="position:absolute;left:6071;top:2976;width:10;height:20" coordorigin="6071,2976" coordsize="10,20" path="m6071,2996l6080,2996,6080,2976,6071,2976,6071,2996xe" filled="true" fillcolor="#000000" stroked="false">
                <v:path arrowok="t"/>
                <v:fill type="solid"/>
              </v:shape>
            </v:group>
            <v:group style="position:absolute;left:6071;top:2996;width:10;height:20" coordorigin="6071,2996" coordsize="10,20">
              <v:shape style="position:absolute;left:6071;top:2996;width:10;height:20" coordorigin="6071,2996" coordsize="10,20" path="m6071,3015l6080,3015,6080,2996,6071,2996,6071,3015xe" filled="true" fillcolor="#000000" stroked="false">
                <v:path arrowok="t"/>
                <v:fill type="solid"/>
              </v:shape>
            </v:group>
            <v:group style="position:absolute;left:6071;top:3015;width:10;height:20" coordorigin="6071,3015" coordsize="10,20">
              <v:shape style="position:absolute;left:6071;top:3015;width:10;height:20" coordorigin="6071,3015" coordsize="10,20" path="m6071,3034l6080,3034,6080,3015,6071,3015,6071,3034xe" filled="true" fillcolor="#000000" stroked="false">
                <v:path arrowok="t"/>
                <v:fill type="solid"/>
              </v:shape>
            </v:group>
            <v:group style="position:absolute;left:6071;top:3034;width:10;height:20" coordorigin="6071,3034" coordsize="10,20">
              <v:shape style="position:absolute;left:6071;top:3034;width:10;height:20" coordorigin="6071,3034" coordsize="10,20" path="m6071,3053l6080,3053,6080,3034,6071,3034,6071,3053xe" filled="true" fillcolor="#000000" stroked="false">
                <v:path arrowok="t"/>
                <v:fill type="solid"/>
              </v:shape>
            </v:group>
            <v:group style="position:absolute;left:6803;top:1555;width:10;height:20" coordorigin="6803,1555" coordsize="10,20">
              <v:shape style="position:absolute;left:6803;top:1555;width:10;height:20" coordorigin="6803,1555" coordsize="10,20" path="m6803,1574l6812,1574,6812,1555,6803,1555,6803,1574xe" filled="true" fillcolor="#000000" stroked="false">
                <v:path arrowok="t"/>
                <v:fill type="solid"/>
              </v:shape>
            </v:group>
            <v:group style="position:absolute;left:6803;top:1574;width:10;height:20" coordorigin="6803,1574" coordsize="10,20">
              <v:shape style="position:absolute;left:6803;top:1574;width:10;height:20" coordorigin="6803,1574" coordsize="10,20" path="m6803,1594l6812,1594,6812,1574,6803,1574,6803,1594xe" filled="true" fillcolor="#000000" stroked="false">
                <v:path arrowok="t"/>
                <v:fill type="solid"/>
              </v:shape>
            </v:group>
            <v:group style="position:absolute;left:6803;top:1594;width:10;height:20" coordorigin="6803,1594" coordsize="10,20">
              <v:shape style="position:absolute;left:6803;top:1594;width:10;height:20" coordorigin="6803,1594" coordsize="10,20" path="m6803,1613l6812,1613,6812,1594,6803,1594,6803,1613xe" filled="true" fillcolor="#000000" stroked="false">
                <v:path arrowok="t"/>
                <v:fill type="solid"/>
              </v:shape>
            </v:group>
            <v:group style="position:absolute;left:6803;top:1613;width:10;height:20" coordorigin="6803,1613" coordsize="10,20">
              <v:shape style="position:absolute;left:6803;top:1613;width:10;height:20" coordorigin="6803,1613" coordsize="10,20" path="m6803,1632l6812,1632,6812,1613,6803,1613,6803,1632xe" filled="true" fillcolor="#000000" stroked="false">
                <v:path arrowok="t"/>
                <v:fill type="solid"/>
              </v:shape>
            </v:group>
            <v:group style="position:absolute;left:6803;top:1632;width:10;height:20" coordorigin="6803,1632" coordsize="10,20">
              <v:shape style="position:absolute;left:6803;top:1632;width:10;height:20" coordorigin="6803,1632" coordsize="10,20" path="m6803,1652l6812,1652,6812,1632,6803,1632,6803,1652xe" filled="true" fillcolor="#000000" stroked="false">
                <v:path arrowok="t"/>
                <v:fill type="solid"/>
              </v:shape>
            </v:group>
            <v:group style="position:absolute;left:6803;top:1652;width:10;height:20" coordorigin="6803,1652" coordsize="10,20">
              <v:shape style="position:absolute;left:6803;top:1652;width:10;height:20" coordorigin="6803,1652" coordsize="10,20" path="m6803,1671l6812,1671,6812,1652,6803,1652,6803,1671xe" filled="true" fillcolor="#000000" stroked="false">
                <v:path arrowok="t"/>
                <v:fill type="solid"/>
              </v:shape>
            </v:group>
            <v:group style="position:absolute;left:6803;top:1671;width:10;height:20" coordorigin="6803,1671" coordsize="10,20">
              <v:shape style="position:absolute;left:6803;top:1671;width:10;height:20" coordorigin="6803,1671" coordsize="10,20" path="m6803,1690l6812,1690,6812,1671,6803,1671,6803,1690xe" filled="true" fillcolor="#000000" stroked="false">
                <v:path arrowok="t"/>
                <v:fill type="solid"/>
              </v:shape>
            </v:group>
            <v:group style="position:absolute;left:6803;top:1690;width:10;height:20" coordorigin="6803,1690" coordsize="10,20">
              <v:shape style="position:absolute;left:6803;top:1690;width:10;height:20" coordorigin="6803,1690" coordsize="10,20" path="m6803,1709l6812,1709,6812,1690,6803,1690,6803,1709xe" filled="true" fillcolor="#000000" stroked="false">
                <v:path arrowok="t"/>
                <v:fill type="solid"/>
              </v:shape>
            </v:group>
            <v:group style="position:absolute;left:6803;top:1709;width:10;height:20" coordorigin="6803,1709" coordsize="10,20">
              <v:shape style="position:absolute;left:6803;top:1709;width:10;height:20" coordorigin="6803,1709" coordsize="10,20" path="m6803,1728l6812,1728,6812,1709,6803,1709,6803,1728xe" filled="true" fillcolor="#000000" stroked="false">
                <v:path arrowok="t"/>
                <v:fill type="solid"/>
              </v:shape>
            </v:group>
            <v:group style="position:absolute;left:6803;top:1728;width:10;height:20" coordorigin="6803,1728" coordsize="10,20">
              <v:shape style="position:absolute;left:6803;top:1728;width:10;height:20" coordorigin="6803,1728" coordsize="10,20" path="m6803,1748l6812,1748,6812,1728,6803,1728,6803,1748xe" filled="true" fillcolor="#000000" stroked="false">
                <v:path arrowok="t"/>
                <v:fill type="solid"/>
              </v:shape>
            </v:group>
            <v:group style="position:absolute;left:6803;top:1748;width:10;height:20" coordorigin="6803,1748" coordsize="10,20">
              <v:shape style="position:absolute;left:6803;top:1748;width:10;height:20" coordorigin="6803,1748" coordsize="10,20" path="m6803,1767l6812,1767,6812,1748,6803,1748,6803,1767xe" filled="true" fillcolor="#000000" stroked="false">
                <v:path arrowok="t"/>
                <v:fill type="solid"/>
              </v:shape>
            </v:group>
            <v:group style="position:absolute;left:6803;top:1767;width:10;height:20" coordorigin="6803,1767" coordsize="10,20">
              <v:shape style="position:absolute;left:6803;top:1767;width:10;height:20" coordorigin="6803,1767" coordsize="10,20" path="m6803,1786l6812,1786,6812,1767,6803,1767,6803,1786xe" filled="true" fillcolor="#000000" stroked="false">
                <v:path arrowok="t"/>
                <v:fill type="solid"/>
              </v:shape>
            </v:group>
            <v:group style="position:absolute;left:6803;top:1786;width:10;height:20" coordorigin="6803,1786" coordsize="10,20">
              <v:shape style="position:absolute;left:6803;top:1786;width:10;height:20" coordorigin="6803,1786" coordsize="10,20" path="m6803,1805l6812,1805,6812,1786,6803,1786,6803,1805xe" filled="true" fillcolor="#000000" stroked="false">
                <v:path arrowok="t"/>
                <v:fill type="solid"/>
              </v:shape>
            </v:group>
            <v:group style="position:absolute;left:6803;top:1805;width:10;height:20" coordorigin="6803,1805" coordsize="10,20">
              <v:shape style="position:absolute;left:6803;top:1805;width:10;height:20" coordorigin="6803,1805" coordsize="10,20" path="m6803,1824l6812,1824,6812,1805,6803,1805,6803,1824xe" filled="true" fillcolor="#000000" stroked="false">
                <v:path arrowok="t"/>
                <v:fill type="solid"/>
              </v:shape>
            </v:group>
            <v:group style="position:absolute;left:6803;top:1824;width:10;height:20" coordorigin="6803,1824" coordsize="10,20">
              <v:shape style="position:absolute;left:6803;top:1824;width:10;height:20" coordorigin="6803,1824" coordsize="10,20" path="m6803,1844l6812,1844,6812,1824,6803,1824,6803,1844xe" filled="true" fillcolor="#000000" stroked="false">
                <v:path arrowok="t"/>
                <v:fill type="solid"/>
              </v:shape>
            </v:group>
            <v:group style="position:absolute;left:6803;top:1844;width:10;height:20" coordorigin="6803,1844" coordsize="10,20">
              <v:shape style="position:absolute;left:6803;top:1844;width:10;height:20" coordorigin="6803,1844" coordsize="10,20" path="m6803,1863l6812,1863,6812,1844,6803,1844,6803,1863xe" filled="true" fillcolor="#000000" stroked="false">
                <v:path arrowok="t"/>
                <v:fill type="solid"/>
              </v:shape>
            </v:group>
            <v:group style="position:absolute;left:6803;top:1863;width:10;height:20" coordorigin="6803,1863" coordsize="10,20">
              <v:shape style="position:absolute;left:6803;top:1863;width:10;height:20" coordorigin="6803,1863" coordsize="10,20" path="m6803,1882l6812,1882,6812,1863,6803,1863,6803,1882xe" filled="true" fillcolor="#000000" stroked="false">
                <v:path arrowok="t"/>
                <v:fill type="solid"/>
              </v:shape>
            </v:group>
            <v:group style="position:absolute;left:6803;top:1882;width:10;height:20" coordorigin="6803,1882" coordsize="10,20">
              <v:shape style="position:absolute;left:6803;top:1882;width:10;height:20" coordorigin="6803,1882" coordsize="10,20" path="m6803,1901l6812,1901,6812,1882,6803,1882,6803,1901xe" filled="true" fillcolor="#000000" stroked="false">
                <v:path arrowok="t"/>
                <v:fill type="solid"/>
              </v:shape>
            </v:group>
            <v:group style="position:absolute;left:6803;top:1901;width:10;height:20" coordorigin="6803,1901" coordsize="10,20">
              <v:shape style="position:absolute;left:6803;top:1901;width:10;height:20" coordorigin="6803,1901" coordsize="10,20" path="m6803,1920l6812,1920,6812,1901,6803,1901,6803,1920xe" filled="true" fillcolor="#000000" stroked="false">
                <v:path arrowok="t"/>
                <v:fill type="solid"/>
              </v:shape>
            </v:group>
            <v:group style="position:absolute;left:6803;top:1920;width:10;height:20" coordorigin="6803,1920" coordsize="10,20">
              <v:shape style="position:absolute;left:6803;top:1920;width:10;height:20" coordorigin="6803,1920" coordsize="10,20" path="m6803,1940l6812,1940,6812,1920,6803,1920,6803,1940xe" filled="true" fillcolor="#000000" stroked="false">
                <v:path arrowok="t"/>
                <v:fill type="solid"/>
              </v:shape>
            </v:group>
            <v:group style="position:absolute;left:6803;top:1940;width:10;height:20" coordorigin="6803,1940" coordsize="10,20">
              <v:shape style="position:absolute;left:6803;top:1940;width:10;height:20" coordorigin="6803,1940" coordsize="10,20" path="m6803,1959l6812,1959,6812,1940,6803,1940,6803,1959xe" filled="true" fillcolor="#000000" stroked="false">
                <v:path arrowok="t"/>
                <v:fill type="solid"/>
              </v:shape>
            </v:group>
            <v:group style="position:absolute;left:6803;top:1959;width:10;height:20" coordorigin="6803,1959" coordsize="10,20">
              <v:shape style="position:absolute;left:6803;top:1959;width:10;height:20" coordorigin="6803,1959" coordsize="10,20" path="m6803,1978l6812,1978,6812,1959,6803,1959,6803,1978xe" filled="true" fillcolor="#000000" stroked="false">
                <v:path arrowok="t"/>
                <v:fill type="solid"/>
              </v:shape>
            </v:group>
            <v:group style="position:absolute;left:6803;top:1978;width:10;height:20" coordorigin="6803,1978" coordsize="10,20">
              <v:shape style="position:absolute;left:6803;top:1978;width:10;height:20" coordorigin="6803,1978" coordsize="10,20" path="m6803,1997l6812,1997,6812,1978,6803,1978,6803,1997xe" filled="true" fillcolor="#000000" stroked="false">
                <v:path arrowok="t"/>
                <v:fill type="solid"/>
              </v:shape>
            </v:group>
            <v:group style="position:absolute;left:6803;top:1997;width:10;height:20" coordorigin="6803,1997" coordsize="10,20">
              <v:shape style="position:absolute;left:6803;top:1997;width:10;height:20" coordorigin="6803,1997" coordsize="10,20" path="m6803,2016l6812,2016,6812,1997,6803,1997,6803,2016xe" filled="true" fillcolor="#000000" stroked="false">
                <v:path arrowok="t"/>
                <v:fill type="solid"/>
              </v:shape>
            </v:group>
            <v:group style="position:absolute;left:6803;top:2016;width:10;height:20" coordorigin="6803,2016" coordsize="10,20">
              <v:shape style="position:absolute;left:6803;top:2016;width:10;height:20" coordorigin="6803,2016" coordsize="10,20" path="m6803,2036l6812,2036,6812,2016,6803,2016,6803,2036xe" filled="true" fillcolor="#000000" stroked="false">
                <v:path arrowok="t"/>
                <v:fill type="solid"/>
              </v:shape>
            </v:group>
            <v:group style="position:absolute;left:6803;top:2036;width:10;height:20" coordorigin="6803,2036" coordsize="10,20">
              <v:shape style="position:absolute;left:6803;top:2036;width:10;height:20" coordorigin="6803,2036" coordsize="10,20" path="m6803,2055l6812,2055,6812,2036,6803,2036,6803,2055xe" filled="true" fillcolor="#000000" stroked="false">
                <v:path arrowok="t"/>
                <v:fill type="solid"/>
              </v:shape>
            </v:group>
            <v:group style="position:absolute;left:6803;top:2055;width:10;height:20" coordorigin="6803,2055" coordsize="10,20">
              <v:shape style="position:absolute;left:6803;top:2055;width:10;height:20" coordorigin="6803,2055" coordsize="10,20" path="m6803,2074l6812,2074,6812,2055,6803,2055,6803,2074xe" filled="true" fillcolor="#000000" stroked="false">
                <v:path arrowok="t"/>
                <v:fill type="solid"/>
              </v:shape>
            </v:group>
            <v:group style="position:absolute;left:6803;top:2074;width:10;height:20" coordorigin="6803,2074" coordsize="10,20">
              <v:shape style="position:absolute;left:6803;top:2074;width:10;height:20" coordorigin="6803,2074" coordsize="10,20" path="m6803,2093l6812,2093,6812,2074,6803,2074,6803,2093xe" filled="true" fillcolor="#000000" stroked="false">
                <v:path arrowok="t"/>
                <v:fill type="solid"/>
              </v:shape>
            </v:group>
            <v:group style="position:absolute;left:6803;top:2093;width:10;height:20" coordorigin="6803,2093" coordsize="10,20">
              <v:shape style="position:absolute;left:6803;top:2093;width:10;height:20" coordorigin="6803,2093" coordsize="10,20" path="m6803,2112l6812,2112,6812,2093,6803,2093,6803,2112xe" filled="true" fillcolor="#000000" stroked="false">
                <v:path arrowok="t"/>
                <v:fill type="solid"/>
              </v:shape>
            </v:group>
            <v:group style="position:absolute;left:6803;top:2112;width:10;height:20" coordorigin="6803,2112" coordsize="10,20">
              <v:shape style="position:absolute;left:6803;top:2112;width:10;height:20" coordorigin="6803,2112" coordsize="10,20" path="m6803,2132l6812,2132,6812,2112,6803,2112,6803,2132xe" filled="true" fillcolor="#000000" stroked="false">
                <v:path arrowok="t"/>
                <v:fill type="solid"/>
              </v:shape>
            </v:group>
            <v:group style="position:absolute;left:6803;top:2132;width:10;height:20" coordorigin="6803,2132" coordsize="10,20">
              <v:shape style="position:absolute;left:6803;top:2132;width:10;height:20" coordorigin="6803,2132" coordsize="10,20" path="m6803,2151l6812,2151,6812,2132,6803,2132,6803,2151xe" filled="true" fillcolor="#000000" stroked="false">
                <v:path arrowok="t"/>
                <v:fill type="solid"/>
              </v:shape>
            </v:group>
            <v:group style="position:absolute;left:6803;top:2151;width:10;height:20" coordorigin="6803,2151" coordsize="10,20">
              <v:shape style="position:absolute;left:6803;top:2151;width:10;height:20" coordorigin="6803,2151" coordsize="10,20" path="m6803,2170l6812,2170,6812,2151,6803,2151,6803,2170xe" filled="true" fillcolor="#000000" stroked="false">
                <v:path arrowok="t"/>
                <v:fill type="solid"/>
              </v:shape>
            </v:group>
            <v:group style="position:absolute;left:6803;top:2170;width:10;height:20" coordorigin="6803,2170" coordsize="10,20">
              <v:shape style="position:absolute;left:6803;top:2170;width:10;height:20" coordorigin="6803,2170" coordsize="10,20" path="m6803,2189l6812,2189,6812,2170,6803,2170,6803,2189xe" filled="true" fillcolor="#000000" stroked="false">
                <v:path arrowok="t"/>
                <v:fill type="solid"/>
              </v:shape>
            </v:group>
            <v:group style="position:absolute;left:6803;top:2189;width:10;height:20" coordorigin="6803,2189" coordsize="10,20">
              <v:shape style="position:absolute;left:6803;top:2189;width:10;height:20" coordorigin="6803,2189" coordsize="10,20" path="m6803,2208l6812,2208,6812,2189,6803,2189,6803,2208xe" filled="true" fillcolor="#000000" stroked="false">
                <v:path arrowok="t"/>
                <v:fill type="solid"/>
              </v:shape>
            </v:group>
            <v:group style="position:absolute;left:6803;top:2208;width:10;height:20" coordorigin="6803,2208" coordsize="10,20">
              <v:shape style="position:absolute;left:6803;top:2208;width:10;height:20" coordorigin="6803,2208" coordsize="10,20" path="m6803,2228l6812,2228,6812,2208,6803,2208,6803,2228xe" filled="true" fillcolor="#000000" stroked="false">
                <v:path arrowok="t"/>
                <v:fill type="solid"/>
              </v:shape>
            </v:group>
            <v:group style="position:absolute;left:6803;top:2228;width:10;height:20" coordorigin="6803,2228" coordsize="10,20">
              <v:shape style="position:absolute;left:6803;top:2228;width:10;height:20" coordorigin="6803,2228" coordsize="10,20" path="m6803,2247l6812,2247,6812,2228,6803,2228,6803,2247xe" filled="true" fillcolor="#000000" stroked="false">
                <v:path arrowok="t"/>
                <v:fill type="solid"/>
              </v:shape>
            </v:group>
            <v:group style="position:absolute;left:6803;top:2247;width:10;height:20" coordorigin="6803,2247" coordsize="10,20">
              <v:shape style="position:absolute;left:6803;top:2247;width:10;height:20" coordorigin="6803,2247" coordsize="10,20" path="m6803,2266l6812,2266,6812,2247,6803,2247,6803,2266xe" filled="true" fillcolor="#000000" stroked="false">
                <v:path arrowok="t"/>
                <v:fill type="solid"/>
              </v:shape>
            </v:group>
            <v:group style="position:absolute;left:6803;top:2266;width:10;height:20" coordorigin="6803,2266" coordsize="10,20">
              <v:shape style="position:absolute;left:6803;top:2266;width:10;height:20" coordorigin="6803,2266" coordsize="10,20" path="m6803,2285l6812,2285,6812,2266,6803,2266,6803,2285xe" filled="true" fillcolor="#000000" stroked="false">
                <v:path arrowok="t"/>
                <v:fill type="solid"/>
              </v:shape>
            </v:group>
            <v:group style="position:absolute;left:6803;top:2285;width:10;height:20" coordorigin="6803,2285" coordsize="10,20">
              <v:shape style="position:absolute;left:6803;top:2285;width:10;height:20" coordorigin="6803,2285" coordsize="10,20" path="m6803,2304l6812,2304,6812,2285,6803,2285,6803,2304xe" filled="true" fillcolor="#000000" stroked="false">
                <v:path arrowok="t"/>
                <v:fill type="solid"/>
              </v:shape>
            </v:group>
            <v:group style="position:absolute;left:6803;top:2304;width:10;height:20" coordorigin="6803,2304" coordsize="10,20">
              <v:shape style="position:absolute;left:6803;top:2304;width:10;height:20" coordorigin="6803,2304" coordsize="10,20" path="m6803,2324l6812,2324,6812,2304,6803,2304,6803,2324xe" filled="true" fillcolor="#000000" stroked="false">
                <v:path arrowok="t"/>
                <v:fill type="solid"/>
              </v:shape>
            </v:group>
            <v:group style="position:absolute;left:6803;top:2324;width:10;height:20" coordorigin="6803,2324" coordsize="10,20">
              <v:shape style="position:absolute;left:6803;top:2324;width:10;height:20" coordorigin="6803,2324" coordsize="10,20" path="m6803,2343l6812,2343,6812,2324,6803,2324,6803,2343xe" filled="true" fillcolor="#000000" stroked="false">
                <v:path arrowok="t"/>
                <v:fill type="solid"/>
              </v:shape>
            </v:group>
            <v:group style="position:absolute;left:6803;top:2343;width:10;height:20" coordorigin="6803,2343" coordsize="10,20">
              <v:shape style="position:absolute;left:6803;top:2343;width:10;height:20" coordorigin="6803,2343" coordsize="10,20" path="m6803,2362l6812,2362,6812,2343,6803,2343,6803,2362xe" filled="true" fillcolor="#000000" stroked="false">
                <v:path arrowok="t"/>
                <v:fill type="solid"/>
              </v:shape>
            </v:group>
            <v:group style="position:absolute;left:6803;top:2362;width:10;height:20" coordorigin="6803,2362" coordsize="10,20">
              <v:shape style="position:absolute;left:6803;top:2362;width:10;height:20" coordorigin="6803,2362" coordsize="10,20" path="m6803,2381l6812,2381,6812,2362,6803,2362,6803,2381xe" filled="true" fillcolor="#000000" stroked="false">
                <v:path arrowok="t"/>
                <v:fill type="solid"/>
              </v:shape>
            </v:group>
            <v:group style="position:absolute;left:6803;top:2381;width:10;height:20" coordorigin="6803,2381" coordsize="10,20">
              <v:shape style="position:absolute;left:6803;top:2381;width:10;height:20" coordorigin="6803,2381" coordsize="10,20" path="m6803,2400l6812,2400,6812,2381,6803,2381,6803,2400xe" filled="true" fillcolor="#000000" stroked="false">
                <v:path arrowok="t"/>
                <v:fill type="solid"/>
              </v:shape>
            </v:group>
            <v:group style="position:absolute;left:6803;top:2400;width:10;height:20" coordorigin="6803,2400" coordsize="10,20">
              <v:shape style="position:absolute;left:6803;top:2400;width:10;height:20" coordorigin="6803,2400" coordsize="10,20" path="m6803,2420l6812,2420,6812,2400,6803,2400,6803,2420xe" filled="true" fillcolor="#000000" stroked="false">
                <v:path arrowok="t"/>
                <v:fill type="solid"/>
              </v:shape>
            </v:group>
            <v:group style="position:absolute;left:6803;top:2420;width:10;height:20" coordorigin="6803,2420" coordsize="10,20">
              <v:shape style="position:absolute;left:6803;top:2420;width:10;height:20" coordorigin="6803,2420" coordsize="10,20" path="m6803,2439l6812,2439,6812,2420,6803,2420,6803,2439xe" filled="true" fillcolor="#000000" stroked="false">
                <v:path arrowok="t"/>
                <v:fill type="solid"/>
              </v:shape>
            </v:group>
            <v:group style="position:absolute;left:6803;top:2439;width:10;height:20" coordorigin="6803,2439" coordsize="10,20">
              <v:shape style="position:absolute;left:6803;top:2439;width:10;height:20" coordorigin="6803,2439" coordsize="10,20" path="m6803,2458l6812,2458,6812,2439,6803,2439,6803,2458xe" filled="true" fillcolor="#000000" stroked="false">
                <v:path arrowok="t"/>
                <v:fill type="solid"/>
              </v:shape>
            </v:group>
            <v:group style="position:absolute;left:6803;top:2458;width:10;height:20" coordorigin="6803,2458" coordsize="10,20">
              <v:shape style="position:absolute;left:6803;top:2458;width:10;height:20" coordorigin="6803,2458" coordsize="10,20" path="m6803,2477l6812,2477,6812,2458,6803,2458,6803,2477xe" filled="true" fillcolor="#000000" stroked="false">
                <v:path arrowok="t"/>
                <v:fill type="solid"/>
              </v:shape>
            </v:group>
            <v:group style="position:absolute;left:6803;top:2477;width:10;height:20" coordorigin="6803,2477" coordsize="10,20">
              <v:shape style="position:absolute;left:6803;top:2477;width:10;height:20" coordorigin="6803,2477" coordsize="10,20" path="m6803,2496l6812,2496,6812,2477,6803,2477,6803,2496xe" filled="true" fillcolor="#000000" stroked="false">
                <v:path arrowok="t"/>
                <v:fill type="solid"/>
              </v:shape>
            </v:group>
            <v:group style="position:absolute;left:6803;top:2496;width:10;height:20" coordorigin="6803,2496" coordsize="10,20">
              <v:shape style="position:absolute;left:6803;top:2496;width:10;height:20" coordorigin="6803,2496" coordsize="10,20" path="m6803,2516l6812,2516,6812,2496,6803,2496,6803,2516xe" filled="true" fillcolor="#000000" stroked="false">
                <v:path arrowok="t"/>
                <v:fill type="solid"/>
              </v:shape>
            </v:group>
            <v:group style="position:absolute;left:6803;top:2516;width:10;height:20" coordorigin="6803,2516" coordsize="10,20">
              <v:shape style="position:absolute;left:6803;top:2516;width:10;height:20" coordorigin="6803,2516" coordsize="10,20" path="m6803,2535l6812,2535,6812,2516,6803,2516,6803,2535xe" filled="true" fillcolor="#000000" stroked="false">
                <v:path arrowok="t"/>
                <v:fill type="solid"/>
              </v:shape>
            </v:group>
            <v:group style="position:absolute;left:6803;top:2535;width:10;height:20" coordorigin="6803,2535" coordsize="10,20">
              <v:shape style="position:absolute;left:6803;top:2535;width:10;height:20" coordorigin="6803,2535" coordsize="10,20" path="m6803,2554l6812,2554,6812,2535,6803,2535,6803,2554xe" filled="true" fillcolor="#000000" stroked="false">
                <v:path arrowok="t"/>
                <v:fill type="solid"/>
              </v:shape>
            </v:group>
            <v:group style="position:absolute;left:6803;top:2554;width:10;height:20" coordorigin="6803,2554" coordsize="10,20">
              <v:shape style="position:absolute;left:6803;top:2554;width:10;height:20" coordorigin="6803,2554" coordsize="10,20" path="m6803,2573l6812,2573,6812,2554,6803,2554,6803,2573xe" filled="true" fillcolor="#000000" stroked="false">
                <v:path arrowok="t"/>
                <v:fill type="solid"/>
              </v:shape>
            </v:group>
            <v:group style="position:absolute;left:6803;top:2573;width:10;height:20" coordorigin="6803,2573" coordsize="10,20">
              <v:shape style="position:absolute;left:6803;top:2573;width:10;height:20" coordorigin="6803,2573" coordsize="10,20" path="m6803,2592l6812,2592,6812,2573,6803,2573,6803,2592xe" filled="true" fillcolor="#000000" stroked="false">
                <v:path arrowok="t"/>
                <v:fill type="solid"/>
              </v:shape>
            </v:group>
            <v:group style="position:absolute;left:6803;top:2592;width:10;height:20" coordorigin="6803,2592" coordsize="10,20">
              <v:shape style="position:absolute;left:6803;top:2592;width:10;height:20" coordorigin="6803,2592" coordsize="10,20" path="m6803,2612l6812,2612,6812,2592,6803,2592,6803,2612xe" filled="true" fillcolor="#000000" stroked="false">
                <v:path arrowok="t"/>
                <v:fill type="solid"/>
              </v:shape>
            </v:group>
            <v:group style="position:absolute;left:6803;top:2612;width:10;height:20" coordorigin="6803,2612" coordsize="10,20">
              <v:shape style="position:absolute;left:6803;top:2612;width:10;height:20" coordorigin="6803,2612" coordsize="10,20" path="m6803,2631l6812,2631,6812,2612,6803,2612,6803,2631xe" filled="true" fillcolor="#000000" stroked="false">
                <v:path arrowok="t"/>
                <v:fill type="solid"/>
              </v:shape>
            </v:group>
            <v:group style="position:absolute;left:6803;top:2631;width:10;height:20" coordorigin="6803,2631" coordsize="10,20">
              <v:shape style="position:absolute;left:6803;top:2631;width:10;height:20" coordorigin="6803,2631" coordsize="10,20" path="m6803,2650l6812,2650,6812,2631,6803,2631,6803,2650xe" filled="true" fillcolor="#000000" stroked="false">
                <v:path arrowok="t"/>
                <v:fill type="solid"/>
              </v:shape>
            </v:group>
            <v:group style="position:absolute;left:6803;top:2650;width:10;height:20" coordorigin="6803,2650" coordsize="10,20">
              <v:shape style="position:absolute;left:6803;top:2650;width:10;height:20" coordorigin="6803,2650" coordsize="10,20" path="m6803,2669l6812,2669,6812,2650,6803,2650,6803,2669xe" filled="true" fillcolor="#000000" stroked="false">
                <v:path arrowok="t"/>
                <v:fill type="solid"/>
              </v:shape>
            </v:group>
            <v:group style="position:absolute;left:6803;top:2669;width:10;height:20" coordorigin="6803,2669" coordsize="10,20">
              <v:shape style="position:absolute;left:6803;top:2669;width:10;height:20" coordorigin="6803,2669" coordsize="10,20" path="m6803,2688l6812,2688,6812,2669,6803,2669,6803,2688xe" filled="true" fillcolor="#000000" stroked="false">
                <v:path arrowok="t"/>
                <v:fill type="solid"/>
              </v:shape>
            </v:group>
            <v:group style="position:absolute;left:6803;top:2688;width:10;height:20" coordorigin="6803,2688" coordsize="10,20">
              <v:shape style="position:absolute;left:6803;top:2688;width:10;height:20" coordorigin="6803,2688" coordsize="10,20" path="m6803,2708l6812,2708,6812,2688,6803,2688,6803,2708xe" filled="true" fillcolor="#000000" stroked="false">
                <v:path arrowok="t"/>
                <v:fill type="solid"/>
              </v:shape>
            </v:group>
            <v:group style="position:absolute;left:6803;top:2708;width:10;height:20" coordorigin="6803,2708" coordsize="10,20">
              <v:shape style="position:absolute;left:6803;top:2708;width:10;height:20" coordorigin="6803,2708" coordsize="10,20" path="m6803,2727l6812,2727,6812,2708,6803,2708,6803,2727xe" filled="true" fillcolor="#000000" stroked="false">
                <v:path arrowok="t"/>
                <v:fill type="solid"/>
              </v:shape>
            </v:group>
            <v:group style="position:absolute;left:6803;top:2727;width:10;height:20" coordorigin="6803,2727" coordsize="10,20">
              <v:shape style="position:absolute;left:6803;top:2727;width:10;height:20" coordorigin="6803,2727" coordsize="10,20" path="m6803,2746l6812,2746,6812,2727,6803,2727,6803,2746xe" filled="true" fillcolor="#000000" stroked="false">
                <v:path arrowok="t"/>
                <v:fill type="solid"/>
              </v:shape>
            </v:group>
            <v:group style="position:absolute;left:6803;top:2746;width:10;height:20" coordorigin="6803,2746" coordsize="10,20">
              <v:shape style="position:absolute;left:6803;top:2746;width:10;height:20" coordorigin="6803,2746" coordsize="10,20" path="m6803,2765l6812,2765,6812,2746,6803,2746,6803,2765xe" filled="true" fillcolor="#000000" stroked="false">
                <v:path arrowok="t"/>
                <v:fill type="solid"/>
              </v:shape>
            </v:group>
            <v:group style="position:absolute;left:6803;top:2765;width:10;height:20" coordorigin="6803,2765" coordsize="10,20">
              <v:shape style="position:absolute;left:6803;top:2765;width:10;height:20" coordorigin="6803,2765" coordsize="10,20" path="m6803,2784l6812,2784,6812,2765,6803,2765,6803,2784xe" filled="true" fillcolor="#000000" stroked="false">
                <v:path arrowok="t"/>
                <v:fill type="solid"/>
              </v:shape>
            </v:group>
            <v:group style="position:absolute;left:6803;top:2784;width:10;height:20" coordorigin="6803,2784" coordsize="10,20">
              <v:shape style="position:absolute;left:6803;top:2784;width:10;height:20" coordorigin="6803,2784" coordsize="10,20" path="m6803,2804l6812,2804,6812,2784,6803,2784,6803,2804xe" filled="true" fillcolor="#000000" stroked="false">
                <v:path arrowok="t"/>
                <v:fill type="solid"/>
              </v:shape>
            </v:group>
            <v:group style="position:absolute;left:6803;top:2804;width:10;height:20" coordorigin="6803,2804" coordsize="10,20">
              <v:shape style="position:absolute;left:6803;top:2804;width:10;height:20" coordorigin="6803,2804" coordsize="10,20" path="m6803,2823l6812,2823,6812,2804,6803,2804,6803,2823xe" filled="true" fillcolor="#000000" stroked="false">
                <v:path arrowok="t"/>
                <v:fill type="solid"/>
              </v:shape>
            </v:group>
            <v:group style="position:absolute;left:6803;top:2823;width:10;height:20" coordorigin="6803,2823" coordsize="10,20">
              <v:shape style="position:absolute;left:6803;top:2823;width:10;height:20" coordorigin="6803,2823" coordsize="10,20" path="m6803,2842l6812,2842,6812,2823,6803,2823,6803,2842xe" filled="true" fillcolor="#000000" stroked="false">
                <v:path arrowok="t"/>
                <v:fill type="solid"/>
              </v:shape>
            </v:group>
            <v:group style="position:absolute;left:6803;top:2842;width:10;height:20" coordorigin="6803,2842" coordsize="10,20">
              <v:shape style="position:absolute;left:6803;top:2842;width:10;height:20" coordorigin="6803,2842" coordsize="10,20" path="m6803,2861l6812,2861,6812,2842,6803,2842,6803,2861xe" filled="true" fillcolor="#000000" stroked="false">
                <v:path arrowok="t"/>
                <v:fill type="solid"/>
              </v:shape>
            </v:group>
            <v:group style="position:absolute;left:6803;top:2861;width:10;height:20" coordorigin="6803,2861" coordsize="10,20">
              <v:shape style="position:absolute;left:6803;top:2861;width:10;height:20" coordorigin="6803,2861" coordsize="10,20" path="m6803,2880l6812,2880,6812,2861,6803,2861,6803,2880xe" filled="true" fillcolor="#000000" stroked="false">
                <v:path arrowok="t"/>
                <v:fill type="solid"/>
              </v:shape>
            </v:group>
            <v:group style="position:absolute;left:6803;top:2880;width:10;height:20" coordorigin="6803,2880" coordsize="10,20">
              <v:shape style="position:absolute;left:6803;top:2880;width:10;height:20" coordorigin="6803,2880" coordsize="10,20" path="m6803,2900l6812,2900,6812,2880,6803,2880,6803,2900xe" filled="true" fillcolor="#000000" stroked="false">
                <v:path arrowok="t"/>
                <v:fill type="solid"/>
              </v:shape>
            </v:group>
            <v:group style="position:absolute;left:6803;top:2900;width:10;height:20" coordorigin="6803,2900" coordsize="10,20">
              <v:shape style="position:absolute;left:6803;top:2900;width:10;height:20" coordorigin="6803,2900" coordsize="10,20" path="m6803,2919l6812,2919,6812,2900,6803,2900,6803,2919xe" filled="true" fillcolor="#000000" stroked="false">
                <v:path arrowok="t"/>
                <v:fill type="solid"/>
              </v:shape>
            </v:group>
            <v:group style="position:absolute;left:6803;top:2919;width:10;height:20" coordorigin="6803,2919" coordsize="10,20">
              <v:shape style="position:absolute;left:6803;top:2919;width:10;height:20" coordorigin="6803,2919" coordsize="10,20" path="m6803,2938l6812,2938,6812,2919,6803,2919,6803,2938xe" filled="true" fillcolor="#000000" stroked="false">
                <v:path arrowok="t"/>
                <v:fill type="solid"/>
              </v:shape>
            </v:group>
            <v:group style="position:absolute;left:6803;top:2938;width:10;height:20" coordorigin="6803,2938" coordsize="10,20">
              <v:shape style="position:absolute;left:6803;top:2938;width:10;height:20" coordorigin="6803,2938" coordsize="10,20" path="m6803,2957l6812,2957,6812,2938,6803,2938,6803,2957xe" filled="true" fillcolor="#000000" stroked="false">
                <v:path arrowok="t"/>
                <v:fill type="solid"/>
              </v:shape>
            </v:group>
            <v:group style="position:absolute;left:6803;top:2957;width:10;height:20" coordorigin="6803,2957" coordsize="10,20">
              <v:shape style="position:absolute;left:6803;top:2957;width:10;height:20" coordorigin="6803,2957" coordsize="10,20" path="m6803,2976l6812,2976,6812,2957,6803,2957,6803,2976xe" filled="true" fillcolor="#000000" stroked="false">
                <v:path arrowok="t"/>
                <v:fill type="solid"/>
              </v:shape>
            </v:group>
            <v:group style="position:absolute;left:6803;top:2976;width:10;height:20" coordorigin="6803,2976" coordsize="10,20">
              <v:shape style="position:absolute;left:6803;top:2976;width:10;height:20" coordorigin="6803,2976" coordsize="10,20" path="m6803,2996l6812,2996,6812,2976,6803,2976,6803,2996xe" filled="true" fillcolor="#000000" stroked="false">
                <v:path arrowok="t"/>
                <v:fill type="solid"/>
              </v:shape>
            </v:group>
            <v:group style="position:absolute;left:6803;top:2996;width:10;height:20" coordorigin="6803,2996" coordsize="10,20">
              <v:shape style="position:absolute;left:6803;top:2996;width:10;height:20" coordorigin="6803,2996" coordsize="10,20" path="m6803,3015l6812,3015,6812,2996,6803,2996,6803,3015xe" filled="true" fillcolor="#000000" stroked="false">
                <v:path arrowok="t"/>
                <v:fill type="solid"/>
              </v:shape>
            </v:group>
            <v:group style="position:absolute;left:6803;top:3015;width:10;height:20" coordorigin="6803,3015" coordsize="10,20">
              <v:shape style="position:absolute;left:6803;top:3015;width:10;height:20" coordorigin="6803,3015" coordsize="10,20" path="m6803,3034l6812,3034,6812,3015,6803,3015,6803,3034xe" filled="true" fillcolor="#000000" stroked="false">
                <v:path arrowok="t"/>
                <v:fill type="solid"/>
              </v:shape>
            </v:group>
            <v:group style="position:absolute;left:6803;top:3034;width:10;height:20" coordorigin="6803,3034" coordsize="10,20">
              <v:shape style="position:absolute;left:6803;top:3034;width:10;height:20" coordorigin="6803,3034" coordsize="10,20" path="m6803,3053l6812,3053,6812,3034,6803,3034,6803,3053xe" filled="true" fillcolor="#000000" stroked="false">
                <v:path arrowok="t"/>
                <v:fill type="solid"/>
              </v:shape>
            </v:group>
            <v:group style="position:absolute;left:7816;top:1555;width:10;height:20" coordorigin="7816,1555" coordsize="10,20">
              <v:shape style="position:absolute;left:7816;top:1555;width:10;height:20" coordorigin="7816,1555" coordsize="10,20" path="m7816,1574l7826,1574,7826,1555,7816,1555,7816,1574xe" filled="true" fillcolor="#000000" stroked="false">
                <v:path arrowok="t"/>
                <v:fill type="solid"/>
              </v:shape>
            </v:group>
            <v:group style="position:absolute;left:7816;top:1574;width:10;height:20" coordorigin="7816,1574" coordsize="10,20">
              <v:shape style="position:absolute;left:7816;top:1574;width:10;height:20" coordorigin="7816,1574" coordsize="10,20" path="m7816,1594l7826,1594,7826,1574,7816,1574,7816,1594xe" filled="true" fillcolor="#000000" stroked="false">
                <v:path arrowok="t"/>
                <v:fill type="solid"/>
              </v:shape>
            </v:group>
            <v:group style="position:absolute;left:7816;top:1594;width:10;height:20" coordorigin="7816,1594" coordsize="10,20">
              <v:shape style="position:absolute;left:7816;top:1594;width:10;height:20" coordorigin="7816,1594" coordsize="10,20" path="m7816,1613l7826,1613,7826,1594,7816,1594,7816,1613xe" filled="true" fillcolor="#000000" stroked="false">
                <v:path arrowok="t"/>
                <v:fill type="solid"/>
              </v:shape>
            </v:group>
            <v:group style="position:absolute;left:7816;top:1613;width:10;height:20" coordorigin="7816,1613" coordsize="10,20">
              <v:shape style="position:absolute;left:7816;top:1613;width:10;height:20" coordorigin="7816,1613" coordsize="10,20" path="m7816,1632l7826,1632,7826,1613,7816,1613,7816,1632xe" filled="true" fillcolor="#000000" stroked="false">
                <v:path arrowok="t"/>
                <v:fill type="solid"/>
              </v:shape>
            </v:group>
            <v:group style="position:absolute;left:7816;top:1632;width:10;height:20" coordorigin="7816,1632" coordsize="10,20">
              <v:shape style="position:absolute;left:7816;top:1632;width:10;height:20" coordorigin="7816,1632" coordsize="10,20" path="m7816,1652l7826,1652,7826,1632,7816,1632,7816,1652xe" filled="true" fillcolor="#000000" stroked="false">
                <v:path arrowok="t"/>
                <v:fill type="solid"/>
              </v:shape>
            </v:group>
            <v:group style="position:absolute;left:7816;top:1652;width:10;height:20" coordorigin="7816,1652" coordsize="10,20">
              <v:shape style="position:absolute;left:7816;top:1652;width:10;height:20" coordorigin="7816,1652" coordsize="10,20" path="m7816,1671l7826,1671,7826,1652,7816,1652,7816,1671xe" filled="true" fillcolor="#000000" stroked="false">
                <v:path arrowok="t"/>
                <v:fill type="solid"/>
              </v:shape>
            </v:group>
            <v:group style="position:absolute;left:7816;top:1671;width:10;height:20" coordorigin="7816,1671" coordsize="10,20">
              <v:shape style="position:absolute;left:7816;top:1671;width:10;height:20" coordorigin="7816,1671" coordsize="10,20" path="m7816,1690l7826,1690,7826,1671,7816,1671,7816,1690xe" filled="true" fillcolor="#000000" stroked="false">
                <v:path arrowok="t"/>
                <v:fill type="solid"/>
              </v:shape>
            </v:group>
            <v:group style="position:absolute;left:7816;top:1690;width:10;height:20" coordorigin="7816,1690" coordsize="10,20">
              <v:shape style="position:absolute;left:7816;top:1690;width:10;height:20" coordorigin="7816,1690" coordsize="10,20" path="m7816,1709l7826,1709,7826,1690,7816,1690,7816,1709xe" filled="true" fillcolor="#000000" stroked="false">
                <v:path arrowok="t"/>
                <v:fill type="solid"/>
              </v:shape>
            </v:group>
            <v:group style="position:absolute;left:7816;top:1709;width:10;height:20" coordorigin="7816,1709" coordsize="10,20">
              <v:shape style="position:absolute;left:7816;top:1709;width:10;height:20" coordorigin="7816,1709" coordsize="10,20" path="m7816,1728l7826,1728,7826,1709,7816,1709,7816,1728xe" filled="true" fillcolor="#000000" stroked="false">
                <v:path arrowok="t"/>
                <v:fill type="solid"/>
              </v:shape>
            </v:group>
            <v:group style="position:absolute;left:7816;top:1728;width:10;height:20" coordorigin="7816,1728" coordsize="10,20">
              <v:shape style="position:absolute;left:7816;top:1728;width:10;height:20" coordorigin="7816,1728" coordsize="10,20" path="m7816,1748l7826,1748,7826,1728,7816,1728,7816,1748xe" filled="true" fillcolor="#000000" stroked="false">
                <v:path arrowok="t"/>
                <v:fill type="solid"/>
              </v:shape>
            </v:group>
            <v:group style="position:absolute;left:7816;top:1748;width:10;height:20" coordorigin="7816,1748" coordsize="10,20">
              <v:shape style="position:absolute;left:7816;top:1748;width:10;height:20" coordorigin="7816,1748" coordsize="10,20" path="m7816,1767l7826,1767,7826,1748,7816,1748,7816,1767xe" filled="true" fillcolor="#000000" stroked="false">
                <v:path arrowok="t"/>
                <v:fill type="solid"/>
              </v:shape>
            </v:group>
            <v:group style="position:absolute;left:7816;top:1767;width:10;height:20" coordorigin="7816,1767" coordsize="10,20">
              <v:shape style="position:absolute;left:7816;top:1767;width:10;height:20" coordorigin="7816,1767" coordsize="10,20" path="m7816,1786l7826,1786,7826,1767,7816,1767,7816,1786xe" filled="true" fillcolor="#000000" stroked="false">
                <v:path arrowok="t"/>
                <v:fill type="solid"/>
              </v:shape>
            </v:group>
            <v:group style="position:absolute;left:7816;top:1786;width:10;height:20" coordorigin="7816,1786" coordsize="10,20">
              <v:shape style="position:absolute;left:7816;top:1786;width:10;height:20" coordorigin="7816,1786" coordsize="10,20" path="m7816,1805l7826,1805,7826,1786,7816,1786,7816,1805xe" filled="true" fillcolor="#000000" stroked="false">
                <v:path arrowok="t"/>
                <v:fill type="solid"/>
              </v:shape>
            </v:group>
            <v:group style="position:absolute;left:7816;top:1805;width:10;height:20" coordorigin="7816,1805" coordsize="10,20">
              <v:shape style="position:absolute;left:7816;top:1805;width:10;height:20" coordorigin="7816,1805" coordsize="10,20" path="m7816,1824l7826,1824,7826,1805,7816,1805,7816,1824xe" filled="true" fillcolor="#000000" stroked="false">
                <v:path arrowok="t"/>
                <v:fill type="solid"/>
              </v:shape>
            </v:group>
            <v:group style="position:absolute;left:7816;top:1824;width:10;height:20" coordorigin="7816,1824" coordsize="10,20">
              <v:shape style="position:absolute;left:7816;top:1824;width:10;height:20" coordorigin="7816,1824" coordsize="10,20" path="m7816,1844l7826,1844,7826,1824,7816,1824,7816,1844xe" filled="true" fillcolor="#000000" stroked="false">
                <v:path arrowok="t"/>
                <v:fill type="solid"/>
              </v:shape>
            </v:group>
            <v:group style="position:absolute;left:7816;top:1844;width:10;height:20" coordorigin="7816,1844" coordsize="10,20">
              <v:shape style="position:absolute;left:7816;top:1844;width:10;height:20" coordorigin="7816,1844" coordsize="10,20" path="m7816,1863l7826,1863,7826,1844,7816,1844,7816,1863xe" filled="true" fillcolor="#000000" stroked="false">
                <v:path arrowok="t"/>
                <v:fill type="solid"/>
              </v:shape>
            </v:group>
            <v:group style="position:absolute;left:7816;top:1863;width:10;height:20" coordorigin="7816,1863" coordsize="10,20">
              <v:shape style="position:absolute;left:7816;top:1863;width:10;height:20" coordorigin="7816,1863" coordsize="10,20" path="m7816,1882l7826,1882,7826,1863,7816,1863,7816,1882xe" filled="true" fillcolor="#000000" stroked="false">
                <v:path arrowok="t"/>
                <v:fill type="solid"/>
              </v:shape>
            </v:group>
            <v:group style="position:absolute;left:7816;top:1882;width:10;height:20" coordorigin="7816,1882" coordsize="10,20">
              <v:shape style="position:absolute;left:7816;top:1882;width:10;height:20" coordorigin="7816,1882" coordsize="10,20" path="m7816,1901l7826,1901,7826,1882,7816,1882,7816,1901xe" filled="true" fillcolor="#000000" stroked="false">
                <v:path arrowok="t"/>
                <v:fill type="solid"/>
              </v:shape>
            </v:group>
            <v:group style="position:absolute;left:7816;top:1901;width:10;height:20" coordorigin="7816,1901" coordsize="10,20">
              <v:shape style="position:absolute;left:7816;top:1901;width:10;height:20" coordorigin="7816,1901" coordsize="10,20" path="m7816,1920l7826,1920,7826,1901,7816,1901,7816,1920xe" filled="true" fillcolor="#000000" stroked="false">
                <v:path arrowok="t"/>
                <v:fill type="solid"/>
              </v:shape>
            </v:group>
            <v:group style="position:absolute;left:7816;top:1920;width:10;height:20" coordorigin="7816,1920" coordsize="10,20">
              <v:shape style="position:absolute;left:7816;top:1920;width:10;height:20" coordorigin="7816,1920" coordsize="10,20" path="m7816,1940l7826,1940,7826,1920,7816,1920,7816,1940xe" filled="true" fillcolor="#000000" stroked="false">
                <v:path arrowok="t"/>
                <v:fill type="solid"/>
              </v:shape>
            </v:group>
            <v:group style="position:absolute;left:7816;top:1940;width:10;height:20" coordorigin="7816,1940" coordsize="10,20">
              <v:shape style="position:absolute;left:7816;top:1940;width:10;height:20" coordorigin="7816,1940" coordsize="10,20" path="m7816,1959l7826,1959,7826,1940,7816,1940,7816,1959xe" filled="true" fillcolor="#000000" stroked="false">
                <v:path arrowok="t"/>
                <v:fill type="solid"/>
              </v:shape>
            </v:group>
            <v:group style="position:absolute;left:7816;top:1959;width:10;height:20" coordorigin="7816,1959" coordsize="10,20">
              <v:shape style="position:absolute;left:7816;top:1959;width:10;height:20" coordorigin="7816,1959" coordsize="10,20" path="m7816,1978l7826,1978,7826,1959,7816,1959,7816,1978xe" filled="true" fillcolor="#000000" stroked="false">
                <v:path arrowok="t"/>
                <v:fill type="solid"/>
              </v:shape>
            </v:group>
            <v:group style="position:absolute;left:7816;top:1978;width:10;height:20" coordorigin="7816,1978" coordsize="10,20">
              <v:shape style="position:absolute;left:7816;top:1978;width:10;height:20" coordorigin="7816,1978" coordsize="10,20" path="m7816,1997l7826,1997,7826,1978,7816,1978,7816,1997xe" filled="true" fillcolor="#000000" stroked="false">
                <v:path arrowok="t"/>
                <v:fill type="solid"/>
              </v:shape>
            </v:group>
            <v:group style="position:absolute;left:7816;top:1997;width:10;height:20" coordorigin="7816,1997" coordsize="10,20">
              <v:shape style="position:absolute;left:7816;top:1997;width:10;height:20" coordorigin="7816,1997" coordsize="10,20" path="m7816,2016l7826,2016,7826,1997,7816,1997,7816,2016xe" filled="true" fillcolor="#000000" stroked="false">
                <v:path arrowok="t"/>
                <v:fill type="solid"/>
              </v:shape>
            </v:group>
            <v:group style="position:absolute;left:7816;top:2016;width:10;height:20" coordorigin="7816,2016" coordsize="10,20">
              <v:shape style="position:absolute;left:7816;top:2016;width:10;height:20" coordorigin="7816,2016" coordsize="10,20" path="m7816,2036l7826,2036,7826,2016,7816,2016,7816,2036xe" filled="true" fillcolor="#000000" stroked="false">
                <v:path arrowok="t"/>
                <v:fill type="solid"/>
              </v:shape>
            </v:group>
            <v:group style="position:absolute;left:7816;top:2036;width:10;height:20" coordorigin="7816,2036" coordsize="10,20">
              <v:shape style="position:absolute;left:7816;top:2036;width:10;height:20" coordorigin="7816,2036" coordsize="10,20" path="m7816,2055l7826,2055,7826,2036,7816,2036,7816,2055xe" filled="true" fillcolor="#000000" stroked="false">
                <v:path arrowok="t"/>
                <v:fill type="solid"/>
              </v:shape>
            </v:group>
            <v:group style="position:absolute;left:7816;top:2055;width:10;height:20" coordorigin="7816,2055" coordsize="10,20">
              <v:shape style="position:absolute;left:7816;top:2055;width:10;height:20" coordorigin="7816,2055" coordsize="10,20" path="m7816,2074l7826,2074,7826,2055,7816,2055,7816,2074xe" filled="true" fillcolor="#000000" stroked="false">
                <v:path arrowok="t"/>
                <v:fill type="solid"/>
              </v:shape>
            </v:group>
            <v:group style="position:absolute;left:7816;top:2074;width:10;height:20" coordorigin="7816,2074" coordsize="10,20">
              <v:shape style="position:absolute;left:7816;top:2074;width:10;height:20" coordorigin="7816,2074" coordsize="10,20" path="m7816,2093l7826,2093,7826,2074,7816,2074,7816,2093xe" filled="true" fillcolor="#000000" stroked="false">
                <v:path arrowok="t"/>
                <v:fill type="solid"/>
              </v:shape>
            </v:group>
            <v:group style="position:absolute;left:7816;top:2093;width:10;height:20" coordorigin="7816,2093" coordsize="10,20">
              <v:shape style="position:absolute;left:7816;top:2093;width:10;height:20" coordorigin="7816,2093" coordsize="10,20" path="m7816,2112l7826,2112,7826,2093,7816,2093,7816,2112xe" filled="true" fillcolor="#000000" stroked="false">
                <v:path arrowok="t"/>
                <v:fill type="solid"/>
              </v:shape>
            </v:group>
            <v:group style="position:absolute;left:7816;top:2112;width:10;height:20" coordorigin="7816,2112" coordsize="10,20">
              <v:shape style="position:absolute;left:7816;top:2112;width:10;height:20" coordorigin="7816,2112" coordsize="10,20" path="m7816,2132l7826,2132,7826,2112,7816,2112,7816,2132xe" filled="true" fillcolor="#000000" stroked="false">
                <v:path arrowok="t"/>
                <v:fill type="solid"/>
              </v:shape>
            </v:group>
            <v:group style="position:absolute;left:7816;top:2132;width:10;height:20" coordorigin="7816,2132" coordsize="10,20">
              <v:shape style="position:absolute;left:7816;top:2132;width:10;height:20" coordorigin="7816,2132" coordsize="10,20" path="m7816,2151l7826,2151,7826,2132,7816,2132,7816,2151xe" filled="true" fillcolor="#000000" stroked="false">
                <v:path arrowok="t"/>
                <v:fill type="solid"/>
              </v:shape>
            </v:group>
            <v:group style="position:absolute;left:7816;top:2151;width:10;height:20" coordorigin="7816,2151" coordsize="10,20">
              <v:shape style="position:absolute;left:7816;top:2151;width:10;height:20" coordorigin="7816,2151" coordsize="10,20" path="m7816,2170l7826,2170,7826,2151,7816,2151,7816,2170xe" filled="true" fillcolor="#000000" stroked="false">
                <v:path arrowok="t"/>
                <v:fill type="solid"/>
              </v:shape>
            </v:group>
            <v:group style="position:absolute;left:7816;top:2170;width:10;height:20" coordorigin="7816,2170" coordsize="10,20">
              <v:shape style="position:absolute;left:7816;top:2170;width:10;height:20" coordorigin="7816,2170" coordsize="10,20" path="m7816,2189l7826,2189,7826,2170,7816,2170,7816,2189xe" filled="true" fillcolor="#000000" stroked="false">
                <v:path arrowok="t"/>
                <v:fill type="solid"/>
              </v:shape>
            </v:group>
            <v:group style="position:absolute;left:7816;top:2189;width:10;height:20" coordorigin="7816,2189" coordsize="10,20">
              <v:shape style="position:absolute;left:7816;top:2189;width:10;height:20" coordorigin="7816,2189" coordsize="10,20" path="m7816,2208l7826,2208,7826,2189,7816,2189,7816,2208xe" filled="true" fillcolor="#000000" stroked="false">
                <v:path arrowok="t"/>
                <v:fill type="solid"/>
              </v:shape>
            </v:group>
            <v:group style="position:absolute;left:7816;top:2208;width:10;height:20" coordorigin="7816,2208" coordsize="10,20">
              <v:shape style="position:absolute;left:7816;top:2208;width:10;height:20" coordorigin="7816,2208" coordsize="10,20" path="m7816,2228l7826,2228,7826,2208,7816,2208,7816,2228xe" filled="true" fillcolor="#000000" stroked="false">
                <v:path arrowok="t"/>
                <v:fill type="solid"/>
              </v:shape>
            </v:group>
            <v:group style="position:absolute;left:7816;top:2228;width:10;height:20" coordorigin="7816,2228" coordsize="10,20">
              <v:shape style="position:absolute;left:7816;top:2228;width:10;height:20" coordorigin="7816,2228" coordsize="10,20" path="m7816,2247l7826,2247,7826,2228,7816,2228,7816,2247xe" filled="true" fillcolor="#000000" stroked="false">
                <v:path arrowok="t"/>
                <v:fill type="solid"/>
              </v:shape>
            </v:group>
            <v:group style="position:absolute;left:7816;top:2247;width:10;height:20" coordorigin="7816,2247" coordsize="10,20">
              <v:shape style="position:absolute;left:7816;top:2247;width:10;height:20" coordorigin="7816,2247" coordsize="10,20" path="m7816,2266l7826,2266,7826,2247,7816,2247,7816,2266xe" filled="true" fillcolor="#000000" stroked="false">
                <v:path arrowok="t"/>
                <v:fill type="solid"/>
              </v:shape>
            </v:group>
            <v:group style="position:absolute;left:7816;top:2266;width:10;height:20" coordorigin="7816,2266" coordsize="10,20">
              <v:shape style="position:absolute;left:7816;top:2266;width:10;height:20" coordorigin="7816,2266" coordsize="10,20" path="m7816,2285l7826,2285,7826,2266,7816,2266,7816,2285xe" filled="true" fillcolor="#000000" stroked="false">
                <v:path arrowok="t"/>
                <v:fill type="solid"/>
              </v:shape>
            </v:group>
            <v:group style="position:absolute;left:7816;top:2285;width:10;height:20" coordorigin="7816,2285" coordsize="10,20">
              <v:shape style="position:absolute;left:7816;top:2285;width:10;height:20" coordorigin="7816,2285" coordsize="10,20" path="m7816,2304l7826,2304,7826,2285,7816,2285,7816,2304xe" filled="true" fillcolor="#000000" stroked="false">
                <v:path arrowok="t"/>
                <v:fill type="solid"/>
              </v:shape>
            </v:group>
            <v:group style="position:absolute;left:7816;top:2304;width:10;height:20" coordorigin="7816,2304" coordsize="10,20">
              <v:shape style="position:absolute;left:7816;top:2304;width:10;height:20" coordorigin="7816,2304" coordsize="10,20" path="m7816,2324l7826,2324,7826,2304,7816,2304,7816,2324xe" filled="true" fillcolor="#000000" stroked="false">
                <v:path arrowok="t"/>
                <v:fill type="solid"/>
              </v:shape>
            </v:group>
            <v:group style="position:absolute;left:7816;top:2324;width:10;height:20" coordorigin="7816,2324" coordsize="10,20">
              <v:shape style="position:absolute;left:7816;top:2324;width:10;height:20" coordorigin="7816,2324" coordsize="10,20" path="m7816,2343l7826,2343,7826,2324,7816,2324,7816,2343xe" filled="true" fillcolor="#000000" stroked="false">
                <v:path arrowok="t"/>
                <v:fill type="solid"/>
              </v:shape>
            </v:group>
            <v:group style="position:absolute;left:7816;top:2343;width:10;height:20" coordorigin="7816,2343" coordsize="10,20">
              <v:shape style="position:absolute;left:7816;top:2343;width:10;height:20" coordorigin="7816,2343" coordsize="10,20" path="m7816,2362l7826,2362,7826,2343,7816,2343,7816,2362xe" filled="true" fillcolor="#000000" stroked="false">
                <v:path arrowok="t"/>
                <v:fill type="solid"/>
              </v:shape>
            </v:group>
            <v:group style="position:absolute;left:7816;top:2362;width:10;height:20" coordorigin="7816,2362" coordsize="10,20">
              <v:shape style="position:absolute;left:7816;top:2362;width:10;height:20" coordorigin="7816,2362" coordsize="10,20" path="m7816,2381l7826,2381,7826,2362,7816,2362,7816,2381xe" filled="true" fillcolor="#000000" stroked="false">
                <v:path arrowok="t"/>
                <v:fill type="solid"/>
              </v:shape>
            </v:group>
            <v:group style="position:absolute;left:7816;top:2381;width:10;height:20" coordorigin="7816,2381" coordsize="10,20">
              <v:shape style="position:absolute;left:7816;top:2381;width:10;height:20" coordorigin="7816,2381" coordsize="10,20" path="m7816,2400l7826,2400,7826,2381,7816,2381,7816,2400xe" filled="true" fillcolor="#000000" stroked="false">
                <v:path arrowok="t"/>
                <v:fill type="solid"/>
              </v:shape>
            </v:group>
            <v:group style="position:absolute;left:7816;top:2400;width:10;height:20" coordorigin="7816,2400" coordsize="10,20">
              <v:shape style="position:absolute;left:7816;top:2400;width:10;height:20" coordorigin="7816,2400" coordsize="10,20" path="m7816,2420l7826,2420,7826,2400,7816,2400,7816,2420xe" filled="true" fillcolor="#000000" stroked="false">
                <v:path arrowok="t"/>
                <v:fill type="solid"/>
              </v:shape>
            </v:group>
            <v:group style="position:absolute;left:7816;top:2420;width:10;height:20" coordorigin="7816,2420" coordsize="10,20">
              <v:shape style="position:absolute;left:7816;top:2420;width:10;height:20" coordorigin="7816,2420" coordsize="10,20" path="m7816,2439l7826,2439,7826,2420,7816,2420,7816,2439xe" filled="true" fillcolor="#000000" stroked="false">
                <v:path arrowok="t"/>
                <v:fill type="solid"/>
              </v:shape>
            </v:group>
            <v:group style="position:absolute;left:7816;top:2439;width:10;height:20" coordorigin="7816,2439" coordsize="10,20">
              <v:shape style="position:absolute;left:7816;top:2439;width:10;height:20" coordorigin="7816,2439" coordsize="10,20" path="m7816,2458l7826,2458,7826,2439,7816,2439,7816,2458xe" filled="true" fillcolor="#000000" stroked="false">
                <v:path arrowok="t"/>
                <v:fill type="solid"/>
              </v:shape>
            </v:group>
            <v:group style="position:absolute;left:7816;top:2458;width:10;height:20" coordorigin="7816,2458" coordsize="10,20">
              <v:shape style="position:absolute;left:7816;top:2458;width:10;height:20" coordorigin="7816,2458" coordsize="10,20" path="m7816,2477l7826,2477,7826,2458,7816,2458,7816,2477xe" filled="true" fillcolor="#000000" stroked="false">
                <v:path arrowok="t"/>
                <v:fill type="solid"/>
              </v:shape>
            </v:group>
            <v:group style="position:absolute;left:7816;top:2477;width:10;height:20" coordorigin="7816,2477" coordsize="10,20">
              <v:shape style="position:absolute;left:7816;top:2477;width:10;height:20" coordorigin="7816,2477" coordsize="10,20" path="m7816,2496l7826,2496,7826,2477,7816,2477,7816,2496xe" filled="true" fillcolor="#000000" stroked="false">
                <v:path arrowok="t"/>
                <v:fill type="solid"/>
              </v:shape>
            </v:group>
            <v:group style="position:absolute;left:7816;top:2496;width:10;height:20" coordorigin="7816,2496" coordsize="10,20">
              <v:shape style="position:absolute;left:7816;top:2496;width:10;height:20" coordorigin="7816,2496" coordsize="10,20" path="m7816,2516l7826,2516,7826,2496,7816,2496,7816,2516xe" filled="true" fillcolor="#000000" stroked="false">
                <v:path arrowok="t"/>
                <v:fill type="solid"/>
              </v:shape>
            </v:group>
            <v:group style="position:absolute;left:7816;top:2516;width:10;height:20" coordorigin="7816,2516" coordsize="10,20">
              <v:shape style="position:absolute;left:7816;top:2516;width:10;height:20" coordorigin="7816,2516" coordsize="10,20" path="m7816,2535l7826,2535,7826,2516,7816,2516,7816,2535xe" filled="true" fillcolor="#000000" stroked="false">
                <v:path arrowok="t"/>
                <v:fill type="solid"/>
              </v:shape>
            </v:group>
            <v:group style="position:absolute;left:7816;top:2535;width:10;height:20" coordorigin="7816,2535" coordsize="10,20">
              <v:shape style="position:absolute;left:7816;top:2535;width:10;height:20" coordorigin="7816,2535" coordsize="10,20" path="m7816,2554l7826,2554,7826,2535,7816,2535,7816,2554xe" filled="true" fillcolor="#000000" stroked="false">
                <v:path arrowok="t"/>
                <v:fill type="solid"/>
              </v:shape>
            </v:group>
            <v:group style="position:absolute;left:7816;top:2554;width:10;height:20" coordorigin="7816,2554" coordsize="10,20">
              <v:shape style="position:absolute;left:7816;top:2554;width:10;height:20" coordorigin="7816,2554" coordsize="10,20" path="m7816,2573l7826,2573,7826,2554,7816,2554,7816,2573xe" filled="true" fillcolor="#000000" stroked="false">
                <v:path arrowok="t"/>
                <v:fill type="solid"/>
              </v:shape>
            </v:group>
            <v:group style="position:absolute;left:7816;top:2573;width:10;height:20" coordorigin="7816,2573" coordsize="10,20">
              <v:shape style="position:absolute;left:7816;top:2573;width:10;height:20" coordorigin="7816,2573" coordsize="10,20" path="m7816,2592l7826,2592,7826,2573,7816,2573,7816,2592xe" filled="true" fillcolor="#000000" stroked="false">
                <v:path arrowok="t"/>
                <v:fill type="solid"/>
              </v:shape>
            </v:group>
            <v:group style="position:absolute;left:7816;top:2592;width:10;height:20" coordorigin="7816,2592" coordsize="10,20">
              <v:shape style="position:absolute;left:7816;top:2592;width:10;height:20" coordorigin="7816,2592" coordsize="10,20" path="m7816,2612l7826,2612,7826,2592,7816,2592,7816,2612xe" filled="true" fillcolor="#000000" stroked="false">
                <v:path arrowok="t"/>
                <v:fill type="solid"/>
              </v:shape>
            </v:group>
            <v:group style="position:absolute;left:7816;top:2612;width:10;height:20" coordorigin="7816,2612" coordsize="10,20">
              <v:shape style="position:absolute;left:7816;top:2612;width:10;height:20" coordorigin="7816,2612" coordsize="10,20" path="m7816,2631l7826,2631,7826,2612,7816,2612,7816,2631xe" filled="true" fillcolor="#000000" stroked="false">
                <v:path arrowok="t"/>
                <v:fill type="solid"/>
              </v:shape>
            </v:group>
            <v:group style="position:absolute;left:7816;top:2631;width:10;height:20" coordorigin="7816,2631" coordsize="10,20">
              <v:shape style="position:absolute;left:7816;top:2631;width:10;height:20" coordorigin="7816,2631" coordsize="10,20" path="m7816,2650l7826,2650,7826,2631,7816,2631,7816,2650xe" filled="true" fillcolor="#000000" stroked="false">
                <v:path arrowok="t"/>
                <v:fill type="solid"/>
              </v:shape>
            </v:group>
            <v:group style="position:absolute;left:7816;top:2650;width:10;height:20" coordorigin="7816,2650" coordsize="10,20">
              <v:shape style="position:absolute;left:7816;top:2650;width:10;height:20" coordorigin="7816,2650" coordsize="10,20" path="m7816,2669l7826,2669,7826,2650,7816,2650,7816,2669xe" filled="true" fillcolor="#000000" stroked="false">
                <v:path arrowok="t"/>
                <v:fill type="solid"/>
              </v:shape>
            </v:group>
            <v:group style="position:absolute;left:7816;top:2669;width:10;height:20" coordorigin="7816,2669" coordsize="10,20">
              <v:shape style="position:absolute;left:7816;top:2669;width:10;height:20" coordorigin="7816,2669" coordsize="10,20" path="m7816,2688l7826,2688,7826,2669,7816,2669,7816,2688xe" filled="true" fillcolor="#000000" stroked="false">
                <v:path arrowok="t"/>
                <v:fill type="solid"/>
              </v:shape>
            </v:group>
            <v:group style="position:absolute;left:7816;top:2688;width:10;height:20" coordorigin="7816,2688" coordsize="10,20">
              <v:shape style="position:absolute;left:7816;top:2688;width:10;height:20" coordorigin="7816,2688" coordsize="10,20" path="m7816,2708l7826,2708,7826,2688,7816,2688,7816,2708xe" filled="true" fillcolor="#000000" stroked="false">
                <v:path arrowok="t"/>
                <v:fill type="solid"/>
              </v:shape>
            </v:group>
            <v:group style="position:absolute;left:7816;top:2708;width:10;height:20" coordorigin="7816,2708" coordsize="10,20">
              <v:shape style="position:absolute;left:7816;top:2708;width:10;height:20" coordorigin="7816,2708" coordsize="10,20" path="m7816,2727l7826,2727,7826,2708,7816,2708,7816,2727xe" filled="true" fillcolor="#000000" stroked="false">
                <v:path arrowok="t"/>
                <v:fill type="solid"/>
              </v:shape>
            </v:group>
            <v:group style="position:absolute;left:7816;top:2727;width:10;height:20" coordorigin="7816,2727" coordsize="10,20">
              <v:shape style="position:absolute;left:7816;top:2727;width:10;height:20" coordorigin="7816,2727" coordsize="10,20" path="m7816,2746l7826,2746,7826,2727,7816,2727,7816,2746xe" filled="true" fillcolor="#000000" stroked="false">
                <v:path arrowok="t"/>
                <v:fill type="solid"/>
              </v:shape>
            </v:group>
            <v:group style="position:absolute;left:7816;top:2746;width:10;height:20" coordorigin="7816,2746" coordsize="10,20">
              <v:shape style="position:absolute;left:7816;top:2746;width:10;height:20" coordorigin="7816,2746" coordsize="10,20" path="m7816,2765l7826,2765,7826,2746,7816,2746,7816,2765xe" filled="true" fillcolor="#000000" stroked="false">
                <v:path arrowok="t"/>
                <v:fill type="solid"/>
              </v:shape>
            </v:group>
            <v:group style="position:absolute;left:7816;top:2765;width:10;height:20" coordorigin="7816,2765" coordsize="10,20">
              <v:shape style="position:absolute;left:7816;top:2765;width:10;height:20" coordorigin="7816,2765" coordsize="10,20" path="m7816,2784l7826,2784,7826,2765,7816,2765,7816,2784xe" filled="true" fillcolor="#000000" stroked="false">
                <v:path arrowok="t"/>
                <v:fill type="solid"/>
              </v:shape>
            </v:group>
            <v:group style="position:absolute;left:7816;top:2784;width:10;height:20" coordorigin="7816,2784" coordsize="10,20">
              <v:shape style="position:absolute;left:7816;top:2784;width:10;height:20" coordorigin="7816,2784" coordsize="10,20" path="m7816,2804l7826,2804,7826,2784,7816,2784,7816,2804xe" filled="true" fillcolor="#000000" stroked="false">
                <v:path arrowok="t"/>
                <v:fill type="solid"/>
              </v:shape>
            </v:group>
            <v:group style="position:absolute;left:7816;top:2804;width:10;height:20" coordorigin="7816,2804" coordsize="10,20">
              <v:shape style="position:absolute;left:7816;top:2804;width:10;height:20" coordorigin="7816,2804" coordsize="10,20" path="m7816,2823l7826,2823,7826,2804,7816,2804,7816,2823xe" filled="true" fillcolor="#000000" stroked="false">
                <v:path arrowok="t"/>
                <v:fill type="solid"/>
              </v:shape>
            </v:group>
            <v:group style="position:absolute;left:7816;top:2823;width:10;height:20" coordorigin="7816,2823" coordsize="10,20">
              <v:shape style="position:absolute;left:7816;top:2823;width:10;height:20" coordorigin="7816,2823" coordsize="10,20" path="m7816,2842l7826,2842,7826,2823,7816,2823,7816,2842xe" filled="true" fillcolor="#000000" stroked="false">
                <v:path arrowok="t"/>
                <v:fill type="solid"/>
              </v:shape>
            </v:group>
            <v:group style="position:absolute;left:7816;top:2842;width:10;height:20" coordorigin="7816,2842" coordsize="10,20">
              <v:shape style="position:absolute;left:7816;top:2842;width:10;height:20" coordorigin="7816,2842" coordsize="10,20" path="m7816,2861l7826,2861,7826,2842,7816,2842,7816,2861xe" filled="true" fillcolor="#000000" stroked="false">
                <v:path arrowok="t"/>
                <v:fill type="solid"/>
              </v:shape>
            </v:group>
            <v:group style="position:absolute;left:7816;top:2861;width:10;height:20" coordorigin="7816,2861" coordsize="10,20">
              <v:shape style="position:absolute;left:7816;top:2861;width:10;height:20" coordorigin="7816,2861" coordsize="10,20" path="m7816,2880l7826,2880,7826,2861,7816,2861,7816,2880xe" filled="true" fillcolor="#000000" stroked="false">
                <v:path arrowok="t"/>
                <v:fill type="solid"/>
              </v:shape>
            </v:group>
            <v:group style="position:absolute;left:7816;top:2880;width:10;height:20" coordorigin="7816,2880" coordsize="10,20">
              <v:shape style="position:absolute;left:7816;top:2880;width:10;height:20" coordorigin="7816,2880" coordsize="10,20" path="m7816,2900l7826,2900,7826,2880,7816,2880,7816,2900xe" filled="true" fillcolor="#000000" stroked="false">
                <v:path arrowok="t"/>
                <v:fill type="solid"/>
              </v:shape>
            </v:group>
            <v:group style="position:absolute;left:7816;top:2900;width:10;height:20" coordorigin="7816,2900" coordsize="10,20">
              <v:shape style="position:absolute;left:7816;top:2900;width:10;height:20" coordorigin="7816,2900" coordsize="10,20" path="m7816,2919l7826,2919,7826,2900,7816,2900,7816,2919xe" filled="true" fillcolor="#000000" stroked="false">
                <v:path arrowok="t"/>
                <v:fill type="solid"/>
              </v:shape>
            </v:group>
            <v:group style="position:absolute;left:7816;top:2919;width:10;height:20" coordorigin="7816,2919" coordsize="10,20">
              <v:shape style="position:absolute;left:7816;top:2919;width:10;height:20" coordorigin="7816,2919" coordsize="10,20" path="m7816,2938l7826,2938,7826,2919,7816,2919,7816,2938xe" filled="true" fillcolor="#000000" stroked="false">
                <v:path arrowok="t"/>
                <v:fill type="solid"/>
              </v:shape>
            </v:group>
            <v:group style="position:absolute;left:7816;top:2938;width:10;height:20" coordorigin="7816,2938" coordsize="10,20">
              <v:shape style="position:absolute;left:7816;top:2938;width:10;height:20" coordorigin="7816,2938" coordsize="10,20" path="m7816,2957l7826,2957,7826,2938,7816,2938,7816,2957xe" filled="true" fillcolor="#000000" stroked="false">
                <v:path arrowok="t"/>
                <v:fill type="solid"/>
              </v:shape>
            </v:group>
            <v:group style="position:absolute;left:7816;top:2957;width:10;height:20" coordorigin="7816,2957" coordsize="10,20">
              <v:shape style="position:absolute;left:7816;top:2957;width:10;height:20" coordorigin="7816,2957" coordsize="10,20" path="m7816,2976l7826,2976,7826,2957,7816,2957,7816,2976xe" filled="true" fillcolor="#000000" stroked="false">
                <v:path arrowok="t"/>
                <v:fill type="solid"/>
              </v:shape>
            </v:group>
            <v:group style="position:absolute;left:7816;top:2976;width:10;height:20" coordorigin="7816,2976" coordsize="10,20">
              <v:shape style="position:absolute;left:7816;top:2976;width:10;height:20" coordorigin="7816,2976" coordsize="10,20" path="m7816,2996l7826,2996,7826,2976,7816,2976,7816,2996xe" filled="true" fillcolor="#000000" stroked="false">
                <v:path arrowok="t"/>
                <v:fill type="solid"/>
              </v:shape>
            </v:group>
            <v:group style="position:absolute;left:7816;top:2996;width:10;height:20" coordorigin="7816,2996" coordsize="10,20">
              <v:shape style="position:absolute;left:7816;top:2996;width:10;height:20" coordorigin="7816,2996" coordsize="10,20" path="m7816,3015l7826,3015,7826,2996,7816,2996,7816,3015xe" filled="true" fillcolor="#000000" stroked="false">
                <v:path arrowok="t"/>
                <v:fill type="solid"/>
              </v:shape>
            </v:group>
            <v:group style="position:absolute;left:7816;top:3015;width:10;height:20" coordorigin="7816,3015" coordsize="10,20">
              <v:shape style="position:absolute;left:7816;top:3015;width:10;height:20" coordorigin="7816,3015" coordsize="10,20" path="m7816,3034l7826,3034,7826,3015,7816,3015,7816,3034xe" filled="true" fillcolor="#000000" stroked="false">
                <v:path arrowok="t"/>
                <v:fill type="solid"/>
              </v:shape>
            </v:group>
            <v:group style="position:absolute;left:7816;top:3034;width:10;height:20" coordorigin="7816,3034" coordsize="10,20">
              <v:shape style="position:absolute;left:7816;top:3034;width:10;height:20" coordorigin="7816,3034" coordsize="10,20" path="m7816,3053l7826,3053,7826,3034,7816,3034,7816,3053xe" filled="true" fillcolor="#000000" stroked="false">
                <v:path arrowok="t"/>
                <v:fill type="solid"/>
              </v:shape>
              <v:shape style="position:absolute;left:29;top:2957;width:1414;height:108" type="#_x0000_t75" stroked="false">
                <v:imagedata r:id="rId600" o:title=""/>
              </v:shape>
              <v:shape style="position:absolute;left:1418;top:3053;width:1102;height:12" type="#_x0000_t75" stroked="false">
                <v:imagedata r:id="rId601" o:title=""/>
              </v:shape>
              <v:shape style="position:absolute;left:2506;top:3053;width:746;height:12" type="#_x0000_t75" stroked="false">
                <v:imagedata r:id="rId602" o:title=""/>
              </v:shape>
              <v:shape style="position:absolute;left:3238;top:3053;width:1025;height:12" type="#_x0000_t75" stroked="false">
                <v:imagedata r:id="rId603" o:title=""/>
              </v:shape>
              <v:shape style="position:absolute;left:4249;top:3053;width:747;height:12" type="#_x0000_t75" stroked="false">
                <v:imagedata r:id="rId604" o:title=""/>
              </v:shape>
              <v:shape style="position:absolute;left:4981;top:3053;width:1099;height:12" type="#_x0000_t75" stroked="false">
                <v:imagedata r:id="rId605" o:title=""/>
              </v:shape>
              <v:shape style="position:absolute;left:6066;top:3053;width:746;height:12" type="#_x0000_t75" stroked="false">
                <v:imagedata r:id="rId602" o:title=""/>
              </v:shape>
              <v:shape style="position:absolute;left:6798;top:3053;width:1028;height:12" type="#_x0000_t75" stroked="false">
                <v:imagedata r:id="rId606" o:title=""/>
              </v:shape>
              <v:shape style="position:absolute;left:7811;top:3056;width:742;height:10" type="#_x0000_t75" stroked="false">
                <v:imagedata r:id="rId194" o:title=""/>
              </v:shape>
            </v:group>
            <v:group style="position:absolute;left:1423;top:3065;width:10;height:20" coordorigin="1423,3065" coordsize="10,20">
              <v:shape style="position:absolute;left:1423;top:3065;width:10;height:20" coordorigin="1423,3065" coordsize="10,20" path="m1423,3084l1433,3084,1433,3065,1423,3065,1423,3084xe" filled="true" fillcolor="#000000" stroked="false">
                <v:path arrowok="t"/>
                <v:fill type="solid"/>
              </v:shape>
            </v:group>
            <v:group style="position:absolute;left:1423;top:3084;width:10;height:20" coordorigin="1423,3084" coordsize="10,20">
              <v:shape style="position:absolute;left:1423;top:3084;width:10;height:20" coordorigin="1423,3084" coordsize="10,20" path="m1423,3104l1433,3104,1433,3084,1423,3084,1423,3104xe" filled="true" fillcolor="#000000" stroked="false">
                <v:path arrowok="t"/>
                <v:fill type="solid"/>
              </v:shape>
            </v:group>
            <v:group style="position:absolute;left:1423;top:3104;width:10;height:20" coordorigin="1423,3104" coordsize="10,20">
              <v:shape style="position:absolute;left:1423;top:3104;width:10;height:20" coordorigin="1423,3104" coordsize="10,20" path="m1423,3123l1433,3123,1433,3104,1423,3104,1423,3123xe" filled="true" fillcolor="#000000" stroked="false">
                <v:path arrowok="t"/>
                <v:fill type="solid"/>
              </v:shape>
            </v:group>
            <v:group style="position:absolute;left:1423;top:3123;width:10;height:20" coordorigin="1423,3123" coordsize="10,20">
              <v:shape style="position:absolute;left:1423;top:3123;width:10;height:20" coordorigin="1423,3123" coordsize="10,20" path="m1423,3142l1433,3142,1433,3123,1423,3123,1423,3142xe" filled="true" fillcolor="#000000" stroked="false">
                <v:path arrowok="t"/>
                <v:fill type="solid"/>
              </v:shape>
            </v:group>
            <v:group style="position:absolute;left:1423;top:3142;width:10;height:20" coordorigin="1423,3142" coordsize="10,20">
              <v:shape style="position:absolute;left:1423;top:3142;width:10;height:20" coordorigin="1423,3142" coordsize="10,20" path="m1423,3161l1433,3161,1433,3142,1423,3142,1423,3161xe" filled="true" fillcolor="#000000" stroked="false">
                <v:path arrowok="t"/>
                <v:fill type="solid"/>
              </v:shape>
            </v:group>
            <v:group style="position:absolute;left:1423;top:3161;width:10;height:20" coordorigin="1423,3161" coordsize="10,20">
              <v:shape style="position:absolute;left:1423;top:3161;width:10;height:20" coordorigin="1423,3161" coordsize="10,20" path="m1423,3180l1433,3180,1433,3161,1423,3161,1423,3180xe" filled="true" fillcolor="#000000" stroked="false">
                <v:path arrowok="t"/>
                <v:fill type="solid"/>
              </v:shape>
            </v:group>
            <v:group style="position:absolute;left:1423;top:3180;width:10;height:20" coordorigin="1423,3180" coordsize="10,20">
              <v:shape style="position:absolute;left:1423;top:3180;width:10;height:20" coordorigin="1423,3180" coordsize="10,20" path="m1423,3200l1433,3200,1433,3180,1423,3180,1423,3200xe" filled="true" fillcolor="#000000" stroked="false">
                <v:path arrowok="t"/>
                <v:fill type="solid"/>
              </v:shape>
            </v:group>
            <v:group style="position:absolute;left:1423;top:3200;width:10;height:20" coordorigin="1423,3200" coordsize="10,20">
              <v:shape style="position:absolute;left:1423;top:3200;width:10;height:20" coordorigin="1423,3200" coordsize="10,20" path="m1423,3219l1433,3219,1433,3200,1423,3200,1423,3219xe" filled="true" fillcolor="#000000" stroked="false">
                <v:path arrowok="t"/>
                <v:fill type="solid"/>
              </v:shape>
            </v:group>
            <v:group style="position:absolute;left:1423;top:3219;width:10;height:20" coordorigin="1423,3219" coordsize="10,20">
              <v:shape style="position:absolute;left:1423;top:3219;width:10;height:20" coordorigin="1423,3219" coordsize="10,20" path="m1423,3238l1433,3238,1433,3219,1423,3219,1423,3238xe" filled="true" fillcolor="#000000" stroked="false">
                <v:path arrowok="t"/>
                <v:fill type="solid"/>
              </v:shape>
            </v:group>
            <v:group style="position:absolute;left:1423;top:3238;width:10;height:20" coordorigin="1423,3238" coordsize="10,20">
              <v:shape style="position:absolute;left:1423;top:3238;width:10;height:20" coordorigin="1423,3238" coordsize="10,20" path="m1423,3257l1433,3257,1433,3238,1423,3238,1423,3257xe" filled="true" fillcolor="#000000" stroked="false">
                <v:path arrowok="t"/>
                <v:fill type="solid"/>
              </v:shape>
            </v:group>
            <v:group style="position:absolute;left:1423;top:3257;width:10;height:20" coordorigin="1423,3257" coordsize="10,20">
              <v:shape style="position:absolute;left:1423;top:3257;width:10;height:20" coordorigin="1423,3257" coordsize="10,20" path="m1423,3276l1433,3276,1433,3257,1423,3257,1423,3276xe" filled="true" fillcolor="#000000" stroked="false">
                <v:path arrowok="t"/>
                <v:fill type="solid"/>
              </v:shape>
            </v:group>
            <v:group style="position:absolute;left:1423;top:3276;width:10;height:20" coordorigin="1423,3276" coordsize="10,20">
              <v:shape style="position:absolute;left:1423;top:3276;width:10;height:20" coordorigin="1423,3276" coordsize="10,20" path="m1423,3296l1433,3296,1433,3276,1423,3276,1423,3296xe" filled="true" fillcolor="#000000" stroked="false">
                <v:path arrowok="t"/>
                <v:fill type="solid"/>
              </v:shape>
            </v:group>
            <v:group style="position:absolute;left:1423;top:3296;width:10;height:20" coordorigin="1423,3296" coordsize="10,20">
              <v:shape style="position:absolute;left:1423;top:3296;width:10;height:20" coordorigin="1423,3296" coordsize="10,20" path="m1423,3315l1433,3315,1433,3296,1423,3296,1423,3315xe" filled="true" fillcolor="#000000" stroked="false">
                <v:path arrowok="t"/>
                <v:fill type="solid"/>
              </v:shape>
            </v:group>
            <v:group style="position:absolute;left:1423;top:3315;width:10;height:20" coordorigin="1423,3315" coordsize="10,20">
              <v:shape style="position:absolute;left:1423;top:3315;width:10;height:20" coordorigin="1423,3315" coordsize="10,20" path="m1423,3334l1433,3334,1433,3315,1423,3315,1423,3334xe" filled="true" fillcolor="#000000" stroked="false">
                <v:path arrowok="t"/>
                <v:fill type="solid"/>
              </v:shape>
            </v:group>
            <v:group style="position:absolute;left:1423;top:3334;width:10;height:20" coordorigin="1423,3334" coordsize="10,20">
              <v:shape style="position:absolute;left:1423;top:3334;width:10;height:20" coordorigin="1423,3334" coordsize="10,20" path="m1423,3353l1433,3353,1433,3334,1423,3334,1423,3353xe" filled="true" fillcolor="#000000" stroked="false">
                <v:path arrowok="t"/>
                <v:fill type="solid"/>
              </v:shape>
            </v:group>
            <v:group style="position:absolute;left:1423;top:3353;width:10;height:20" coordorigin="1423,3353" coordsize="10,20">
              <v:shape style="position:absolute;left:1423;top:3353;width:10;height:20" coordorigin="1423,3353" coordsize="10,20" path="m1423,3372l1433,3372,1433,3353,1423,3353,1423,3372xe" filled="true" fillcolor="#000000" stroked="false">
                <v:path arrowok="t"/>
                <v:fill type="solid"/>
              </v:shape>
            </v:group>
            <v:group style="position:absolute;left:1423;top:3372;width:10;height:20" coordorigin="1423,3372" coordsize="10,20">
              <v:shape style="position:absolute;left:1423;top:3372;width:10;height:20" coordorigin="1423,3372" coordsize="10,20" path="m1423,3392l1433,3392,1433,3372,1423,3372,1423,3392xe" filled="true" fillcolor="#000000" stroked="false">
                <v:path arrowok="t"/>
                <v:fill type="solid"/>
              </v:shape>
            </v:group>
            <v:group style="position:absolute;left:1423;top:3392;width:10;height:20" coordorigin="1423,3392" coordsize="10,20">
              <v:shape style="position:absolute;left:1423;top:3392;width:10;height:20" coordorigin="1423,3392" coordsize="10,20" path="m1423,3411l1433,3411,1433,3392,1423,3392,1423,3411xe" filled="true" fillcolor="#000000" stroked="false">
                <v:path arrowok="t"/>
                <v:fill type="solid"/>
              </v:shape>
            </v:group>
            <v:group style="position:absolute;left:1423;top:3411;width:10;height:20" coordorigin="1423,3411" coordsize="10,20">
              <v:shape style="position:absolute;left:1423;top:3411;width:10;height:20" coordorigin="1423,3411" coordsize="10,20" path="m1423,3430l1433,3430,1433,3411,1423,3411,1423,3430xe" filled="true" fillcolor="#000000" stroked="false">
                <v:path arrowok="t"/>
                <v:fill type="solid"/>
              </v:shape>
            </v:group>
            <v:group style="position:absolute;left:1423;top:3430;width:10;height:20" coordorigin="1423,3430" coordsize="10,20">
              <v:shape style="position:absolute;left:1423;top:3430;width:10;height:20" coordorigin="1423,3430" coordsize="10,20" path="m1423,3449l1433,3449,1433,3430,1423,3430,1423,3449xe" filled="true" fillcolor="#000000" stroked="false">
                <v:path arrowok="t"/>
                <v:fill type="solid"/>
              </v:shape>
            </v:group>
            <v:group style="position:absolute;left:1423;top:3449;width:10;height:20" coordorigin="1423,3449" coordsize="10,20">
              <v:shape style="position:absolute;left:1423;top:3449;width:10;height:20" coordorigin="1423,3449" coordsize="10,20" path="m1423,3468l1433,3468,1433,3449,1423,3449,1423,3468xe" filled="true" fillcolor="#000000" stroked="false">
                <v:path arrowok="t"/>
                <v:fill type="solid"/>
              </v:shape>
            </v:group>
            <v:group style="position:absolute;left:1423;top:3468;width:10;height:20" coordorigin="1423,3468" coordsize="10,20">
              <v:shape style="position:absolute;left:1423;top:3468;width:10;height:20" coordorigin="1423,3468" coordsize="10,20" path="m1423,3488l1433,3488,1433,3468,1423,3468,1423,3488xe" filled="true" fillcolor="#000000" stroked="false">
                <v:path arrowok="t"/>
                <v:fill type="solid"/>
              </v:shape>
            </v:group>
            <v:group style="position:absolute;left:1423;top:3488;width:10;height:20" coordorigin="1423,3488" coordsize="10,20">
              <v:shape style="position:absolute;left:1423;top:3488;width:10;height:20" coordorigin="1423,3488" coordsize="10,20" path="m1423,3507l1433,3507,1433,3488,1423,3488,1423,3507xe" filled="true" fillcolor="#000000" stroked="false">
                <v:path arrowok="t"/>
                <v:fill type="solid"/>
              </v:shape>
            </v:group>
            <v:group style="position:absolute;left:1423;top:3507;width:10;height:20" coordorigin="1423,3507" coordsize="10,20">
              <v:shape style="position:absolute;left:1423;top:3507;width:10;height:20" coordorigin="1423,3507" coordsize="10,20" path="m1423,3526l1433,3526,1433,3507,1423,3507,1423,3526xe" filled="true" fillcolor="#000000" stroked="false">
                <v:path arrowok="t"/>
                <v:fill type="solid"/>
              </v:shape>
            </v:group>
            <v:group style="position:absolute;left:1423;top:3526;width:10;height:20" coordorigin="1423,3526" coordsize="10,20">
              <v:shape style="position:absolute;left:1423;top:3526;width:10;height:20" coordorigin="1423,3526" coordsize="10,20" path="m1423,3545l1433,3545,1433,3526,1423,3526,1423,3545xe" filled="true" fillcolor="#000000" stroked="false">
                <v:path arrowok="t"/>
                <v:fill type="solid"/>
              </v:shape>
            </v:group>
            <v:group style="position:absolute;left:1423;top:3545;width:10;height:20" coordorigin="1423,3545" coordsize="10,20">
              <v:shape style="position:absolute;left:1423;top:3545;width:10;height:20" coordorigin="1423,3545" coordsize="10,20" path="m1423,3564l1433,3564,1433,3545,1423,3545,1423,3564xe" filled="true" fillcolor="#000000" stroked="false">
                <v:path arrowok="t"/>
                <v:fill type="solid"/>
              </v:shape>
            </v:group>
            <v:group style="position:absolute;left:1423;top:3564;width:10;height:20" coordorigin="1423,3564" coordsize="10,20">
              <v:shape style="position:absolute;left:1423;top:3564;width:10;height:20" coordorigin="1423,3564" coordsize="10,20" path="m1423,3584l1433,3584,1433,3564,1423,3564,1423,3584xe" filled="true" fillcolor="#000000" stroked="false">
                <v:path arrowok="t"/>
                <v:fill type="solid"/>
              </v:shape>
            </v:group>
            <v:group style="position:absolute;left:1423;top:3584;width:10;height:20" coordorigin="1423,3584" coordsize="10,20">
              <v:shape style="position:absolute;left:1423;top:3584;width:10;height:20" coordorigin="1423,3584" coordsize="10,20" path="m1423,3603l1433,3603,1433,3584,1423,3584,1423,3603xe" filled="true" fillcolor="#000000" stroked="false">
                <v:path arrowok="t"/>
                <v:fill type="solid"/>
              </v:shape>
            </v:group>
            <v:group style="position:absolute;left:1423;top:3603;width:10;height:20" coordorigin="1423,3603" coordsize="10,20">
              <v:shape style="position:absolute;left:1423;top:3603;width:10;height:20" coordorigin="1423,3603" coordsize="10,20" path="m1423,3622l1433,3622,1433,3603,1423,3603,1423,3622xe" filled="true" fillcolor="#000000" stroked="false">
                <v:path arrowok="t"/>
                <v:fill type="solid"/>
              </v:shape>
            </v:group>
            <v:group style="position:absolute;left:1423;top:3622;width:10;height:20" coordorigin="1423,3622" coordsize="10,20">
              <v:shape style="position:absolute;left:1423;top:3622;width:10;height:20" coordorigin="1423,3622" coordsize="10,20" path="m1423,3641l1433,3641,1433,3622,1423,3622,1423,3641xe" filled="true" fillcolor="#000000" stroked="false">
                <v:path arrowok="t"/>
                <v:fill type="solid"/>
              </v:shape>
            </v:group>
            <v:group style="position:absolute;left:1423;top:3641;width:10;height:20" coordorigin="1423,3641" coordsize="10,20">
              <v:shape style="position:absolute;left:1423;top:3641;width:10;height:20" coordorigin="1423,3641" coordsize="10,20" path="m1423,3660l1433,3660,1433,3641,1423,3641,1423,3660xe" filled="true" fillcolor="#000000" stroked="false">
                <v:path arrowok="t"/>
                <v:fill type="solid"/>
              </v:shape>
            </v:group>
            <v:group style="position:absolute;left:1423;top:3660;width:10;height:20" coordorigin="1423,3660" coordsize="10,20">
              <v:shape style="position:absolute;left:1423;top:3660;width:10;height:20" coordorigin="1423,3660" coordsize="10,20" path="m1423,3680l1433,3680,1433,3660,1423,3660,1423,3680xe" filled="true" fillcolor="#000000" stroked="false">
                <v:path arrowok="t"/>
                <v:fill type="solid"/>
              </v:shape>
            </v:group>
            <v:group style="position:absolute;left:1423;top:3680;width:10;height:20" coordorigin="1423,3680" coordsize="10,20">
              <v:shape style="position:absolute;left:1423;top:3680;width:10;height:20" coordorigin="1423,3680" coordsize="10,20" path="m1423,3699l1433,3699,1433,3680,1423,3680,1423,3699xe" filled="true" fillcolor="#000000" stroked="false">
                <v:path arrowok="t"/>
                <v:fill type="solid"/>
              </v:shape>
            </v:group>
            <v:group style="position:absolute;left:1423;top:3699;width:10;height:20" coordorigin="1423,3699" coordsize="10,20">
              <v:shape style="position:absolute;left:1423;top:3699;width:10;height:20" coordorigin="1423,3699" coordsize="10,20" path="m1423,3718l1433,3718,1433,3699,1423,3699,1423,3718xe" filled="true" fillcolor="#000000" stroked="false">
                <v:path arrowok="t"/>
                <v:fill type="solid"/>
              </v:shape>
            </v:group>
            <v:group style="position:absolute;left:1423;top:3718;width:10;height:20" coordorigin="1423,3718" coordsize="10,20">
              <v:shape style="position:absolute;left:1423;top:3718;width:10;height:20" coordorigin="1423,3718" coordsize="10,20" path="m1423,3737l1433,3737,1433,3718,1423,3718,1423,3737xe" filled="true" fillcolor="#000000" stroked="false">
                <v:path arrowok="t"/>
                <v:fill type="solid"/>
              </v:shape>
            </v:group>
            <v:group style="position:absolute;left:1423;top:3737;width:10;height:20" coordorigin="1423,3737" coordsize="10,20">
              <v:shape style="position:absolute;left:1423;top:3737;width:10;height:20" coordorigin="1423,3737" coordsize="10,20" path="m1423,3756l1433,3756,1433,3737,1423,3737,1423,3756xe" filled="true" fillcolor="#000000" stroked="false">
                <v:path arrowok="t"/>
                <v:fill type="solid"/>
              </v:shape>
            </v:group>
            <v:group style="position:absolute;left:1423;top:3756;width:10;height:20" coordorigin="1423,3756" coordsize="10,20">
              <v:shape style="position:absolute;left:1423;top:3756;width:10;height:20" coordorigin="1423,3756" coordsize="10,20" path="m1423,3776l1433,3776,1433,3756,1423,3756,1423,3776xe" filled="true" fillcolor="#000000" stroked="false">
                <v:path arrowok="t"/>
                <v:fill type="solid"/>
              </v:shape>
            </v:group>
            <v:group style="position:absolute;left:1423;top:3776;width:10;height:20" coordorigin="1423,3776" coordsize="10,20">
              <v:shape style="position:absolute;left:1423;top:3776;width:10;height:20" coordorigin="1423,3776" coordsize="10,20" path="m1423,3795l1433,3795,1433,3776,1423,3776,1423,3795xe" filled="true" fillcolor="#000000" stroked="false">
                <v:path arrowok="t"/>
                <v:fill type="solid"/>
              </v:shape>
            </v:group>
            <v:group style="position:absolute;left:1423;top:3795;width:10;height:20" coordorigin="1423,3795" coordsize="10,20">
              <v:shape style="position:absolute;left:1423;top:3795;width:10;height:20" coordorigin="1423,3795" coordsize="10,20" path="m1423,3814l1433,3814,1433,3795,1423,3795,1423,3814xe" filled="true" fillcolor="#000000" stroked="false">
                <v:path arrowok="t"/>
                <v:fill type="solid"/>
              </v:shape>
            </v:group>
            <v:group style="position:absolute;left:1423;top:3814;width:10;height:20" coordorigin="1423,3814" coordsize="10,20">
              <v:shape style="position:absolute;left:1423;top:3814;width:10;height:20" coordorigin="1423,3814" coordsize="10,20" path="m1423,3833l1433,3833,1433,3814,1423,3814,1423,3833xe" filled="true" fillcolor="#000000" stroked="false">
                <v:path arrowok="t"/>
                <v:fill type="solid"/>
              </v:shape>
            </v:group>
            <v:group style="position:absolute;left:1423;top:3833;width:10;height:20" coordorigin="1423,3833" coordsize="10,20">
              <v:shape style="position:absolute;left:1423;top:3833;width:10;height:20" coordorigin="1423,3833" coordsize="10,20" path="m1423,3852l1433,3852,1433,3833,1423,3833,1423,3852xe" filled="true" fillcolor="#000000" stroked="false">
                <v:path arrowok="t"/>
                <v:fill type="solid"/>
              </v:shape>
            </v:group>
            <v:group style="position:absolute;left:1423;top:3852;width:10;height:20" coordorigin="1423,3852" coordsize="10,20">
              <v:shape style="position:absolute;left:1423;top:3852;width:10;height:20" coordorigin="1423,3852" coordsize="10,20" path="m1423,3872l1433,3872,1433,3852,1423,3852,1423,3872xe" filled="true" fillcolor="#000000" stroked="false">
                <v:path arrowok="t"/>
                <v:fill type="solid"/>
              </v:shape>
            </v:group>
            <v:group style="position:absolute;left:1423;top:3872;width:10;height:20" coordorigin="1423,3872" coordsize="10,20">
              <v:shape style="position:absolute;left:1423;top:3872;width:10;height:20" coordorigin="1423,3872" coordsize="10,20" path="m1423,3891l1433,3891,1433,3872,1423,3872,1423,3891xe" filled="true" fillcolor="#000000" stroked="false">
                <v:path arrowok="t"/>
                <v:fill type="solid"/>
              </v:shape>
            </v:group>
            <v:group style="position:absolute;left:1423;top:3891;width:10;height:20" coordorigin="1423,3891" coordsize="10,20">
              <v:shape style="position:absolute;left:1423;top:3891;width:10;height:20" coordorigin="1423,3891" coordsize="10,20" path="m1423,3910l1433,3910,1433,3891,1423,3891,1423,3910xe" filled="true" fillcolor="#000000" stroked="false">
                <v:path arrowok="t"/>
                <v:fill type="solid"/>
              </v:shape>
            </v:group>
            <v:group style="position:absolute;left:1423;top:3910;width:10;height:20" coordorigin="1423,3910" coordsize="10,20">
              <v:shape style="position:absolute;left:1423;top:3910;width:10;height:20" coordorigin="1423,3910" coordsize="10,20" path="m1423,3929l1433,3929,1433,3910,1423,3910,1423,3929xe" filled="true" fillcolor="#000000" stroked="false">
                <v:path arrowok="t"/>
                <v:fill type="solid"/>
              </v:shape>
            </v:group>
            <v:group style="position:absolute;left:1423;top:3929;width:10;height:20" coordorigin="1423,3929" coordsize="10,20">
              <v:shape style="position:absolute;left:1423;top:3929;width:10;height:20" coordorigin="1423,3929" coordsize="10,20" path="m1423,3948l1433,3948,1433,3929,1423,3929,1423,3948xe" filled="true" fillcolor="#000000" stroked="false">
                <v:path arrowok="t"/>
                <v:fill type="solid"/>
              </v:shape>
            </v:group>
            <v:group style="position:absolute;left:1423;top:3948;width:10;height:20" coordorigin="1423,3948" coordsize="10,20">
              <v:shape style="position:absolute;left:1423;top:3948;width:10;height:20" coordorigin="1423,3948" coordsize="10,20" path="m1423,3968l1433,3968,1433,3948,1423,3948,1423,3968xe" filled="true" fillcolor="#000000" stroked="false">
                <v:path arrowok="t"/>
                <v:fill type="solid"/>
              </v:shape>
            </v:group>
            <v:group style="position:absolute;left:1423;top:3968;width:10;height:20" coordorigin="1423,3968" coordsize="10,20">
              <v:shape style="position:absolute;left:1423;top:3968;width:10;height:20" coordorigin="1423,3968" coordsize="10,20" path="m1423,3987l1433,3987,1433,3968,1423,3968,1423,3987xe" filled="true" fillcolor="#000000" stroked="false">
                <v:path arrowok="t"/>
                <v:fill type="solid"/>
              </v:shape>
            </v:group>
            <v:group style="position:absolute;left:1423;top:3987;width:10;height:20" coordorigin="1423,3987" coordsize="10,20">
              <v:shape style="position:absolute;left:1423;top:3987;width:10;height:20" coordorigin="1423,3987" coordsize="10,20" path="m1423,4006l1433,4006,1433,3987,1423,3987,1423,4006xe" filled="true" fillcolor="#000000" stroked="false">
                <v:path arrowok="t"/>
                <v:fill type="solid"/>
              </v:shape>
            </v:group>
            <v:group style="position:absolute;left:1423;top:4006;width:10;height:20" coordorigin="1423,4006" coordsize="10,20">
              <v:shape style="position:absolute;left:1423;top:4006;width:10;height:20" coordorigin="1423,4006" coordsize="10,20" path="m1423,4025l1433,4025,1433,4006,1423,4006,1423,4025xe" filled="true" fillcolor="#000000" stroked="false">
                <v:path arrowok="t"/>
                <v:fill type="solid"/>
              </v:shape>
            </v:group>
            <v:group style="position:absolute;left:1423;top:4025;width:10;height:20" coordorigin="1423,4025" coordsize="10,20">
              <v:shape style="position:absolute;left:1423;top:4025;width:10;height:20" coordorigin="1423,4025" coordsize="10,20" path="m1423,4044l1433,4044,1433,4025,1423,4025,1423,4044xe" filled="true" fillcolor="#000000" stroked="false">
                <v:path arrowok="t"/>
                <v:fill type="solid"/>
              </v:shape>
            </v:group>
            <v:group style="position:absolute;left:1423;top:4044;width:10;height:20" coordorigin="1423,4044" coordsize="10,20">
              <v:shape style="position:absolute;left:1423;top:4044;width:10;height:20" coordorigin="1423,4044" coordsize="10,20" path="m1423,4064l1433,4064,1433,4044,1423,4044,1423,4064xe" filled="true" fillcolor="#000000" stroked="false">
                <v:path arrowok="t"/>
                <v:fill type="solid"/>
              </v:shape>
            </v:group>
            <v:group style="position:absolute;left:1423;top:4064;width:10;height:20" coordorigin="1423,4064" coordsize="10,20">
              <v:shape style="position:absolute;left:1423;top:4064;width:10;height:20" coordorigin="1423,4064" coordsize="10,20" path="m1423,4083l1433,4083,1433,4064,1423,4064,1423,4083xe" filled="true" fillcolor="#000000" stroked="false">
                <v:path arrowok="t"/>
                <v:fill type="solid"/>
              </v:shape>
            </v:group>
            <v:group style="position:absolute;left:1423;top:4083;width:10;height:20" coordorigin="1423,4083" coordsize="10,20">
              <v:shape style="position:absolute;left:1423;top:4083;width:10;height:20" coordorigin="1423,4083" coordsize="10,20" path="m1423,4102l1433,4102,1433,4083,1423,4083,1423,4102xe" filled="true" fillcolor="#000000" stroked="false">
                <v:path arrowok="t"/>
                <v:fill type="solid"/>
              </v:shape>
            </v:group>
            <v:group style="position:absolute;left:1423;top:4102;width:10;height:20" coordorigin="1423,4102" coordsize="10,20">
              <v:shape style="position:absolute;left:1423;top:4102;width:10;height:20" coordorigin="1423,4102" coordsize="10,20" path="m1423,4121l1433,4121,1433,4102,1423,4102,1423,4121xe" filled="true" fillcolor="#000000" stroked="false">
                <v:path arrowok="t"/>
                <v:fill type="solid"/>
              </v:shape>
            </v:group>
            <v:group style="position:absolute;left:1423;top:4121;width:10;height:20" coordorigin="1423,4121" coordsize="10,20">
              <v:shape style="position:absolute;left:1423;top:4121;width:10;height:20" coordorigin="1423,4121" coordsize="10,20" path="m1423,4140l1433,4140,1433,4121,1423,4121,1423,4140xe" filled="true" fillcolor="#000000" stroked="false">
                <v:path arrowok="t"/>
                <v:fill type="solid"/>
              </v:shape>
            </v:group>
            <v:group style="position:absolute;left:1423;top:4140;width:10;height:20" coordorigin="1423,4140" coordsize="10,20">
              <v:shape style="position:absolute;left:1423;top:4140;width:10;height:20" coordorigin="1423,4140" coordsize="10,20" path="m1423,4160l1433,4160,1433,4140,1423,4140,1423,4160xe" filled="true" fillcolor="#000000" stroked="false">
                <v:path arrowok="t"/>
                <v:fill type="solid"/>
              </v:shape>
            </v:group>
            <v:group style="position:absolute;left:1423;top:4160;width:10;height:20" coordorigin="1423,4160" coordsize="10,20">
              <v:shape style="position:absolute;left:1423;top:4160;width:10;height:20" coordorigin="1423,4160" coordsize="10,20" path="m1423,4179l1433,4179,1433,4160,1423,4160,1423,4179xe" filled="true" fillcolor="#000000" stroked="false">
                <v:path arrowok="t"/>
                <v:fill type="solid"/>
              </v:shape>
            </v:group>
            <v:group style="position:absolute;left:1423;top:4184;width:10;height:2" coordorigin="1423,4184" coordsize="10,2">
              <v:shape style="position:absolute;left:1423;top:4184;width:10;height:2" coordorigin="1423,4184" coordsize="10,0" path="m1423,4184l1433,4184e" filled="false" stroked="true" strokeweight=".47998pt" strokecolor="#000000">
                <v:path arrowok="t"/>
              </v:shape>
            </v:group>
            <v:group style="position:absolute;left:2511;top:3065;width:10;height:20" coordorigin="2511,3065" coordsize="10,20">
              <v:shape style="position:absolute;left:2511;top:3065;width:10;height:20" coordorigin="2511,3065" coordsize="10,20" path="m2511,3084l2521,3084,2521,3065,2511,3065,2511,3084xe" filled="true" fillcolor="#000000" stroked="false">
                <v:path arrowok="t"/>
                <v:fill type="solid"/>
              </v:shape>
            </v:group>
            <v:group style="position:absolute;left:2511;top:3084;width:10;height:20" coordorigin="2511,3084" coordsize="10,20">
              <v:shape style="position:absolute;left:2511;top:3084;width:10;height:20" coordorigin="2511,3084" coordsize="10,20" path="m2511,3104l2521,3104,2521,3084,2511,3084,2511,3104xe" filled="true" fillcolor="#000000" stroked="false">
                <v:path arrowok="t"/>
                <v:fill type="solid"/>
              </v:shape>
            </v:group>
            <v:group style="position:absolute;left:2511;top:3104;width:10;height:20" coordorigin="2511,3104" coordsize="10,20">
              <v:shape style="position:absolute;left:2511;top:3104;width:10;height:20" coordorigin="2511,3104" coordsize="10,20" path="m2511,3123l2521,3123,2521,3104,2511,3104,2511,3123xe" filled="true" fillcolor="#000000" stroked="false">
                <v:path arrowok="t"/>
                <v:fill type="solid"/>
              </v:shape>
            </v:group>
            <v:group style="position:absolute;left:2511;top:3123;width:10;height:20" coordorigin="2511,3123" coordsize="10,20">
              <v:shape style="position:absolute;left:2511;top:3123;width:10;height:20" coordorigin="2511,3123" coordsize="10,20" path="m2511,3142l2521,3142,2521,3123,2511,3123,2511,3142xe" filled="true" fillcolor="#000000" stroked="false">
                <v:path arrowok="t"/>
                <v:fill type="solid"/>
              </v:shape>
            </v:group>
            <v:group style="position:absolute;left:2511;top:3142;width:10;height:20" coordorigin="2511,3142" coordsize="10,20">
              <v:shape style="position:absolute;left:2511;top:3142;width:10;height:20" coordorigin="2511,3142" coordsize="10,20" path="m2511,3161l2521,3161,2521,3142,2511,3142,2511,3161xe" filled="true" fillcolor="#000000" stroked="false">
                <v:path arrowok="t"/>
                <v:fill type="solid"/>
              </v:shape>
            </v:group>
            <v:group style="position:absolute;left:2511;top:3161;width:10;height:20" coordorigin="2511,3161" coordsize="10,20">
              <v:shape style="position:absolute;left:2511;top:3161;width:10;height:20" coordorigin="2511,3161" coordsize="10,20" path="m2511,3180l2521,3180,2521,3161,2511,3161,2511,3180xe" filled="true" fillcolor="#000000" stroked="false">
                <v:path arrowok="t"/>
                <v:fill type="solid"/>
              </v:shape>
            </v:group>
            <v:group style="position:absolute;left:2511;top:3180;width:10;height:20" coordorigin="2511,3180" coordsize="10,20">
              <v:shape style="position:absolute;left:2511;top:3180;width:10;height:20" coordorigin="2511,3180" coordsize="10,20" path="m2511,3200l2521,3200,2521,3180,2511,3180,2511,3200xe" filled="true" fillcolor="#000000" stroked="false">
                <v:path arrowok="t"/>
                <v:fill type="solid"/>
              </v:shape>
            </v:group>
            <v:group style="position:absolute;left:2511;top:3200;width:10;height:20" coordorigin="2511,3200" coordsize="10,20">
              <v:shape style="position:absolute;left:2511;top:3200;width:10;height:20" coordorigin="2511,3200" coordsize="10,20" path="m2511,3219l2521,3219,2521,3200,2511,3200,2511,3219xe" filled="true" fillcolor="#000000" stroked="false">
                <v:path arrowok="t"/>
                <v:fill type="solid"/>
              </v:shape>
            </v:group>
            <v:group style="position:absolute;left:2511;top:3219;width:10;height:20" coordorigin="2511,3219" coordsize="10,20">
              <v:shape style="position:absolute;left:2511;top:3219;width:10;height:20" coordorigin="2511,3219" coordsize="10,20" path="m2511,3238l2521,3238,2521,3219,2511,3219,2511,3238xe" filled="true" fillcolor="#000000" stroked="false">
                <v:path arrowok="t"/>
                <v:fill type="solid"/>
              </v:shape>
            </v:group>
            <v:group style="position:absolute;left:2511;top:3238;width:10;height:20" coordorigin="2511,3238" coordsize="10,20">
              <v:shape style="position:absolute;left:2511;top:3238;width:10;height:20" coordorigin="2511,3238" coordsize="10,20" path="m2511,3257l2521,3257,2521,3238,2511,3238,2511,3257xe" filled="true" fillcolor="#000000" stroked="false">
                <v:path arrowok="t"/>
                <v:fill type="solid"/>
              </v:shape>
            </v:group>
            <v:group style="position:absolute;left:2511;top:3257;width:10;height:20" coordorigin="2511,3257" coordsize="10,20">
              <v:shape style="position:absolute;left:2511;top:3257;width:10;height:20" coordorigin="2511,3257" coordsize="10,20" path="m2511,3276l2521,3276,2521,3257,2511,3257,2511,3276xe" filled="true" fillcolor="#000000" stroked="false">
                <v:path arrowok="t"/>
                <v:fill type="solid"/>
              </v:shape>
            </v:group>
            <v:group style="position:absolute;left:2511;top:3276;width:10;height:20" coordorigin="2511,3276" coordsize="10,20">
              <v:shape style="position:absolute;left:2511;top:3276;width:10;height:20" coordorigin="2511,3276" coordsize="10,20" path="m2511,3296l2521,3296,2521,3276,2511,3276,2511,3296xe" filled="true" fillcolor="#000000" stroked="false">
                <v:path arrowok="t"/>
                <v:fill type="solid"/>
              </v:shape>
            </v:group>
            <v:group style="position:absolute;left:2511;top:3296;width:10;height:20" coordorigin="2511,3296" coordsize="10,20">
              <v:shape style="position:absolute;left:2511;top:3296;width:10;height:20" coordorigin="2511,3296" coordsize="10,20" path="m2511,3315l2521,3315,2521,3296,2511,3296,2511,3315xe" filled="true" fillcolor="#000000" stroked="false">
                <v:path arrowok="t"/>
                <v:fill type="solid"/>
              </v:shape>
            </v:group>
            <v:group style="position:absolute;left:2511;top:3315;width:10;height:20" coordorigin="2511,3315" coordsize="10,20">
              <v:shape style="position:absolute;left:2511;top:3315;width:10;height:20" coordorigin="2511,3315" coordsize="10,20" path="m2511,3334l2521,3334,2521,3315,2511,3315,2511,3334xe" filled="true" fillcolor="#000000" stroked="false">
                <v:path arrowok="t"/>
                <v:fill type="solid"/>
              </v:shape>
            </v:group>
            <v:group style="position:absolute;left:2511;top:3334;width:10;height:20" coordorigin="2511,3334" coordsize="10,20">
              <v:shape style="position:absolute;left:2511;top:3334;width:10;height:20" coordorigin="2511,3334" coordsize="10,20" path="m2511,3353l2521,3353,2521,3334,2511,3334,2511,3353xe" filled="true" fillcolor="#000000" stroked="false">
                <v:path arrowok="t"/>
                <v:fill type="solid"/>
              </v:shape>
            </v:group>
            <v:group style="position:absolute;left:2511;top:3353;width:10;height:20" coordorigin="2511,3353" coordsize="10,20">
              <v:shape style="position:absolute;left:2511;top:3353;width:10;height:20" coordorigin="2511,3353" coordsize="10,20" path="m2511,3372l2521,3372,2521,3353,2511,3353,2511,3372xe" filled="true" fillcolor="#000000" stroked="false">
                <v:path arrowok="t"/>
                <v:fill type="solid"/>
              </v:shape>
            </v:group>
            <v:group style="position:absolute;left:2511;top:3372;width:10;height:20" coordorigin="2511,3372" coordsize="10,20">
              <v:shape style="position:absolute;left:2511;top:3372;width:10;height:20" coordorigin="2511,3372" coordsize="10,20" path="m2511,3392l2521,3392,2521,3372,2511,3372,2511,3392xe" filled="true" fillcolor="#000000" stroked="false">
                <v:path arrowok="t"/>
                <v:fill type="solid"/>
              </v:shape>
            </v:group>
            <v:group style="position:absolute;left:2511;top:3392;width:10;height:20" coordorigin="2511,3392" coordsize="10,20">
              <v:shape style="position:absolute;left:2511;top:3392;width:10;height:20" coordorigin="2511,3392" coordsize="10,20" path="m2511,3411l2521,3411,2521,3392,2511,3392,2511,3411xe" filled="true" fillcolor="#000000" stroked="false">
                <v:path arrowok="t"/>
                <v:fill type="solid"/>
              </v:shape>
            </v:group>
            <v:group style="position:absolute;left:2511;top:3411;width:10;height:20" coordorigin="2511,3411" coordsize="10,20">
              <v:shape style="position:absolute;left:2511;top:3411;width:10;height:20" coordorigin="2511,3411" coordsize="10,20" path="m2511,3430l2521,3430,2521,3411,2511,3411,2511,3430xe" filled="true" fillcolor="#000000" stroked="false">
                <v:path arrowok="t"/>
                <v:fill type="solid"/>
              </v:shape>
            </v:group>
            <v:group style="position:absolute;left:2511;top:3430;width:10;height:20" coordorigin="2511,3430" coordsize="10,20">
              <v:shape style="position:absolute;left:2511;top:3430;width:10;height:20" coordorigin="2511,3430" coordsize="10,20" path="m2511,3449l2521,3449,2521,3430,2511,3430,2511,3449xe" filled="true" fillcolor="#000000" stroked="false">
                <v:path arrowok="t"/>
                <v:fill type="solid"/>
              </v:shape>
            </v:group>
            <v:group style="position:absolute;left:2511;top:3449;width:10;height:20" coordorigin="2511,3449" coordsize="10,20">
              <v:shape style="position:absolute;left:2511;top:3449;width:10;height:20" coordorigin="2511,3449" coordsize="10,20" path="m2511,3468l2521,3468,2521,3449,2511,3449,2511,3468xe" filled="true" fillcolor="#000000" stroked="false">
                <v:path arrowok="t"/>
                <v:fill type="solid"/>
              </v:shape>
            </v:group>
            <v:group style="position:absolute;left:2511;top:3468;width:10;height:20" coordorigin="2511,3468" coordsize="10,20">
              <v:shape style="position:absolute;left:2511;top:3468;width:10;height:20" coordorigin="2511,3468" coordsize="10,20" path="m2511,3488l2521,3488,2521,3468,2511,3468,2511,3488xe" filled="true" fillcolor="#000000" stroked="false">
                <v:path arrowok="t"/>
                <v:fill type="solid"/>
              </v:shape>
            </v:group>
            <v:group style="position:absolute;left:2511;top:3488;width:10;height:20" coordorigin="2511,3488" coordsize="10,20">
              <v:shape style="position:absolute;left:2511;top:3488;width:10;height:20" coordorigin="2511,3488" coordsize="10,20" path="m2511,3507l2521,3507,2521,3488,2511,3488,2511,3507xe" filled="true" fillcolor="#000000" stroked="false">
                <v:path arrowok="t"/>
                <v:fill type="solid"/>
              </v:shape>
            </v:group>
            <v:group style="position:absolute;left:2511;top:3507;width:10;height:20" coordorigin="2511,3507" coordsize="10,20">
              <v:shape style="position:absolute;left:2511;top:3507;width:10;height:20" coordorigin="2511,3507" coordsize="10,20" path="m2511,3526l2521,3526,2521,3507,2511,3507,2511,3526xe" filled="true" fillcolor="#000000" stroked="false">
                <v:path arrowok="t"/>
                <v:fill type="solid"/>
              </v:shape>
            </v:group>
            <v:group style="position:absolute;left:2511;top:3526;width:10;height:20" coordorigin="2511,3526" coordsize="10,20">
              <v:shape style="position:absolute;left:2511;top:3526;width:10;height:20" coordorigin="2511,3526" coordsize="10,20" path="m2511,3545l2521,3545,2521,3526,2511,3526,2511,3545xe" filled="true" fillcolor="#000000" stroked="false">
                <v:path arrowok="t"/>
                <v:fill type="solid"/>
              </v:shape>
            </v:group>
            <v:group style="position:absolute;left:2511;top:3545;width:10;height:20" coordorigin="2511,3545" coordsize="10,20">
              <v:shape style="position:absolute;left:2511;top:3545;width:10;height:20" coordorigin="2511,3545" coordsize="10,20" path="m2511,3564l2521,3564,2521,3545,2511,3545,2511,3564xe" filled="true" fillcolor="#000000" stroked="false">
                <v:path arrowok="t"/>
                <v:fill type="solid"/>
              </v:shape>
            </v:group>
            <v:group style="position:absolute;left:2511;top:3564;width:10;height:20" coordorigin="2511,3564" coordsize="10,20">
              <v:shape style="position:absolute;left:2511;top:3564;width:10;height:20" coordorigin="2511,3564" coordsize="10,20" path="m2511,3584l2521,3584,2521,3564,2511,3564,2511,3584xe" filled="true" fillcolor="#000000" stroked="false">
                <v:path arrowok="t"/>
                <v:fill type="solid"/>
              </v:shape>
            </v:group>
            <v:group style="position:absolute;left:2511;top:3584;width:10;height:20" coordorigin="2511,3584" coordsize="10,20">
              <v:shape style="position:absolute;left:2511;top:3584;width:10;height:20" coordorigin="2511,3584" coordsize="10,20" path="m2511,3603l2521,3603,2521,3584,2511,3584,2511,3603xe" filled="true" fillcolor="#000000" stroked="false">
                <v:path arrowok="t"/>
                <v:fill type="solid"/>
              </v:shape>
            </v:group>
            <v:group style="position:absolute;left:2511;top:3603;width:10;height:20" coordorigin="2511,3603" coordsize="10,20">
              <v:shape style="position:absolute;left:2511;top:3603;width:10;height:20" coordorigin="2511,3603" coordsize="10,20" path="m2511,3622l2521,3622,2521,3603,2511,3603,2511,3622xe" filled="true" fillcolor="#000000" stroked="false">
                <v:path arrowok="t"/>
                <v:fill type="solid"/>
              </v:shape>
            </v:group>
            <v:group style="position:absolute;left:2511;top:3622;width:10;height:20" coordorigin="2511,3622" coordsize="10,20">
              <v:shape style="position:absolute;left:2511;top:3622;width:10;height:20" coordorigin="2511,3622" coordsize="10,20" path="m2511,3641l2521,3641,2521,3622,2511,3622,2511,3641xe" filled="true" fillcolor="#000000" stroked="false">
                <v:path arrowok="t"/>
                <v:fill type="solid"/>
              </v:shape>
            </v:group>
            <v:group style="position:absolute;left:2511;top:3641;width:10;height:20" coordorigin="2511,3641" coordsize="10,20">
              <v:shape style="position:absolute;left:2511;top:3641;width:10;height:20" coordorigin="2511,3641" coordsize="10,20" path="m2511,3660l2521,3660,2521,3641,2511,3641,2511,3660xe" filled="true" fillcolor="#000000" stroked="false">
                <v:path arrowok="t"/>
                <v:fill type="solid"/>
              </v:shape>
            </v:group>
            <v:group style="position:absolute;left:2511;top:3660;width:10;height:20" coordorigin="2511,3660" coordsize="10,20">
              <v:shape style="position:absolute;left:2511;top:3660;width:10;height:20" coordorigin="2511,3660" coordsize="10,20" path="m2511,3680l2521,3680,2521,3660,2511,3660,2511,3680xe" filled="true" fillcolor="#000000" stroked="false">
                <v:path arrowok="t"/>
                <v:fill type="solid"/>
              </v:shape>
            </v:group>
            <v:group style="position:absolute;left:2511;top:3680;width:10;height:20" coordorigin="2511,3680" coordsize="10,20">
              <v:shape style="position:absolute;left:2511;top:3680;width:10;height:20" coordorigin="2511,3680" coordsize="10,20" path="m2511,3699l2521,3699,2521,3680,2511,3680,2511,3699xe" filled="true" fillcolor="#000000" stroked="false">
                <v:path arrowok="t"/>
                <v:fill type="solid"/>
              </v:shape>
            </v:group>
            <v:group style="position:absolute;left:2511;top:3699;width:10;height:20" coordorigin="2511,3699" coordsize="10,20">
              <v:shape style="position:absolute;left:2511;top:3699;width:10;height:20" coordorigin="2511,3699" coordsize="10,20" path="m2511,3718l2521,3718,2521,3699,2511,3699,2511,3718xe" filled="true" fillcolor="#000000" stroked="false">
                <v:path arrowok="t"/>
                <v:fill type="solid"/>
              </v:shape>
            </v:group>
            <v:group style="position:absolute;left:2511;top:3718;width:10;height:20" coordorigin="2511,3718" coordsize="10,20">
              <v:shape style="position:absolute;left:2511;top:3718;width:10;height:20" coordorigin="2511,3718" coordsize="10,20" path="m2511,3737l2521,3737,2521,3718,2511,3718,2511,3737xe" filled="true" fillcolor="#000000" stroked="false">
                <v:path arrowok="t"/>
                <v:fill type="solid"/>
              </v:shape>
            </v:group>
            <v:group style="position:absolute;left:2511;top:3737;width:10;height:20" coordorigin="2511,3737" coordsize="10,20">
              <v:shape style="position:absolute;left:2511;top:3737;width:10;height:20" coordorigin="2511,3737" coordsize="10,20" path="m2511,3756l2521,3756,2521,3737,2511,3737,2511,3756xe" filled="true" fillcolor="#000000" stroked="false">
                <v:path arrowok="t"/>
                <v:fill type="solid"/>
              </v:shape>
            </v:group>
            <v:group style="position:absolute;left:2511;top:3756;width:10;height:20" coordorigin="2511,3756" coordsize="10,20">
              <v:shape style="position:absolute;left:2511;top:3756;width:10;height:20" coordorigin="2511,3756" coordsize="10,20" path="m2511,3776l2521,3776,2521,3756,2511,3756,2511,3776xe" filled="true" fillcolor="#000000" stroked="false">
                <v:path arrowok="t"/>
                <v:fill type="solid"/>
              </v:shape>
            </v:group>
            <v:group style="position:absolute;left:2511;top:3776;width:10;height:20" coordorigin="2511,3776" coordsize="10,20">
              <v:shape style="position:absolute;left:2511;top:3776;width:10;height:20" coordorigin="2511,3776" coordsize="10,20" path="m2511,3795l2521,3795,2521,3776,2511,3776,2511,3795xe" filled="true" fillcolor="#000000" stroked="false">
                <v:path arrowok="t"/>
                <v:fill type="solid"/>
              </v:shape>
            </v:group>
            <v:group style="position:absolute;left:2511;top:3795;width:10;height:20" coordorigin="2511,3795" coordsize="10,20">
              <v:shape style="position:absolute;left:2511;top:3795;width:10;height:20" coordorigin="2511,3795" coordsize="10,20" path="m2511,3814l2521,3814,2521,3795,2511,3795,2511,3814xe" filled="true" fillcolor="#000000" stroked="false">
                <v:path arrowok="t"/>
                <v:fill type="solid"/>
              </v:shape>
            </v:group>
            <v:group style="position:absolute;left:2511;top:3814;width:10;height:20" coordorigin="2511,3814" coordsize="10,20">
              <v:shape style="position:absolute;left:2511;top:3814;width:10;height:20" coordorigin="2511,3814" coordsize="10,20" path="m2511,3833l2521,3833,2521,3814,2511,3814,2511,3833xe" filled="true" fillcolor="#000000" stroked="false">
                <v:path arrowok="t"/>
                <v:fill type="solid"/>
              </v:shape>
            </v:group>
            <v:group style="position:absolute;left:2511;top:3833;width:10;height:20" coordorigin="2511,3833" coordsize="10,20">
              <v:shape style="position:absolute;left:2511;top:3833;width:10;height:20" coordorigin="2511,3833" coordsize="10,20" path="m2511,3852l2521,3852,2521,3833,2511,3833,2511,3852xe" filled="true" fillcolor="#000000" stroked="false">
                <v:path arrowok="t"/>
                <v:fill type="solid"/>
              </v:shape>
            </v:group>
            <v:group style="position:absolute;left:2511;top:3852;width:10;height:20" coordorigin="2511,3852" coordsize="10,20">
              <v:shape style="position:absolute;left:2511;top:3852;width:10;height:20" coordorigin="2511,3852" coordsize="10,20" path="m2511,3872l2521,3872,2521,3852,2511,3852,2511,3872xe" filled="true" fillcolor="#000000" stroked="false">
                <v:path arrowok="t"/>
                <v:fill type="solid"/>
              </v:shape>
            </v:group>
            <v:group style="position:absolute;left:2511;top:3872;width:10;height:20" coordorigin="2511,3872" coordsize="10,20">
              <v:shape style="position:absolute;left:2511;top:3872;width:10;height:20" coordorigin="2511,3872" coordsize="10,20" path="m2511,3891l2521,3891,2521,3872,2511,3872,2511,3891xe" filled="true" fillcolor="#000000" stroked="false">
                <v:path arrowok="t"/>
                <v:fill type="solid"/>
              </v:shape>
            </v:group>
            <v:group style="position:absolute;left:2511;top:3891;width:10;height:20" coordorigin="2511,3891" coordsize="10,20">
              <v:shape style="position:absolute;left:2511;top:3891;width:10;height:20" coordorigin="2511,3891" coordsize="10,20" path="m2511,3910l2521,3910,2521,3891,2511,3891,2511,3910xe" filled="true" fillcolor="#000000" stroked="false">
                <v:path arrowok="t"/>
                <v:fill type="solid"/>
              </v:shape>
            </v:group>
            <v:group style="position:absolute;left:2511;top:3910;width:10;height:20" coordorigin="2511,3910" coordsize="10,20">
              <v:shape style="position:absolute;left:2511;top:3910;width:10;height:20" coordorigin="2511,3910" coordsize="10,20" path="m2511,3929l2521,3929,2521,3910,2511,3910,2511,3929xe" filled="true" fillcolor="#000000" stroked="false">
                <v:path arrowok="t"/>
                <v:fill type="solid"/>
              </v:shape>
            </v:group>
            <v:group style="position:absolute;left:2511;top:3929;width:10;height:20" coordorigin="2511,3929" coordsize="10,20">
              <v:shape style="position:absolute;left:2511;top:3929;width:10;height:20" coordorigin="2511,3929" coordsize="10,20" path="m2511,3948l2521,3948,2521,3929,2511,3929,2511,3948xe" filled="true" fillcolor="#000000" stroked="false">
                <v:path arrowok="t"/>
                <v:fill type="solid"/>
              </v:shape>
            </v:group>
            <v:group style="position:absolute;left:2511;top:3948;width:10;height:20" coordorigin="2511,3948" coordsize="10,20">
              <v:shape style="position:absolute;left:2511;top:3948;width:10;height:20" coordorigin="2511,3948" coordsize="10,20" path="m2511,3968l2521,3968,2521,3948,2511,3948,2511,3968xe" filled="true" fillcolor="#000000" stroked="false">
                <v:path arrowok="t"/>
                <v:fill type="solid"/>
              </v:shape>
            </v:group>
            <v:group style="position:absolute;left:2511;top:3968;width:10;height:20" coordorigin="2511,3968" coordsize="10,20">
              <v:shape style="position:absolute;left:2511;top:3968;width:10;height:20" coordorigin="2511,3968" coordsize="10,20" path="m2511,3987l2521,3987,2521,3968,2511,3968,2511,3987xe" filled="true" fillcolor="#000000" stroked="false">
                <v:path arrowok="t"/>
                <v:fill type="solid"/>
              </v:shape>
            </v:group>
            <v:group style="position:absolute;left:2511;top:3987;width:10;height:20" coordorigin="2511,3987" coordsize="10,20">
              <v:shape style="position:absolute;left:2511;top:3987;width:10;height:20" coordorigin="2511,3987" coordsize="10,20" path="m2511,4006l2521,4006,2521,3987,2511,3987,2511,4006xe" filled="true" fillcolor="#000000" stroked="false">
                <v:path arrowok="t"/>
                <v:fill type="solid"/>
              </v:shape>
            </v:group>
            <v:group style="position:absolute;left:2511;top:4006;width:10;height:20" coordorigin="2511,4006" coordsize="10,20">
              <v:shape style="position:absolute;left:2511;top:4006;width:10;height:20" coordorigin="2511,4006" coordsize="10,20" path="m2511,4025l2521,4025,2521,4006,2511,4006,2511,4025xe" filled="true" fillcolor="#000000" stroked="false">
                <v:path arrowok="t"/>
                <v:fill type="solid"/>
              </v:shape>
            </v:group>
            <v:group style="position:absolute;left:2511;top:4025;width:10;height:20" coordorigin="2511,4025" coordsize="10,20">
              <v:shape style="position:absolute;left:2511;top:4025;width:10;height:20" coordorigin="2511,4025" coordsize="10,20" path="m2511,4044l2521,4044,2521,4025,2511,4025,2511,4044xe" filled="true" fillcolor="#000000" stroked="false">
                <v:path arrowok="t"/>
                <v:fill type="solid"/>
              </v:shape>
            </v:group>
            <v:group style="position:absolute;left:2511;top:4044;width:10;height:20" coordorigin="2511,4044" coordsize="10,20">
              <v:shape style="position:absolute;left:2511;top:4044;width:10;height:20" coordorigin="2511,4044" coordsize="10,20" path="m2511,4064l2521,4064,2521,4044,2511,4044,2511,4064xe" filled="true" fillcolor="#000000" stroked="false">
                <v:path arrowok="t"/>
                <v:fill type="solid"/>
              </v:shape>
            </v:group>
            <v:group style="position:absolute;left:2511;top:4064;width:10;height:20" coordorigin="2511,4064" coordsize="10,20">
              <v:shape style="position:absolute;left:2511;top:4064;width:10;height:20" coordorigin="2511,4064" coordsize="10,20" path="m2511,4083l2521,4083,2521,4064,2511,4064,2511,4083xe" filled="true" fillcolor="#000000" stroked="false">
                <v:path arrowok="t"/>
                <v:fill type="solid"/>
              </v:shape>
            </v:group>
            <v:group style="position:absolute;left:2511;top:4083;width:10;height:20" coordorigin="2511,4083" coordsize="10,20">
              <v:shape style="position:absolute;left:2511;top:4083;width:10;height:20" coordorigin="2511,4083" coordsize="10,20" path="m2511,4102l2521,4102,2521,4083,2511,4083,2511,4102xe" filled="true" fillcolor="#000000" stroked="false">
                <v:path arrowok="t"/>
                <v:fill type="solid"/>
              </v:shape>
            </v:group>
            <v:group style="position:absolute;left:2511;top:4102;width:10;height:20" coordorigin="2511,4102" coordsize="10,20">
              <v:shape style="position:absolute;left:2511;top:4102;width:10;height:20" coordorigin="2511,4102" coordsize="10,20" path="m2511,4121l2521,4121,2521,4102,2511,4102,2511,4121xe" filled="true" fillcolor="#000000" stroked="false">
                <v:path arrowok="t"/>
                <v:fill type="solid"/>
              </v:shape>
            </v:group>
            <v:group style="position:absolute;left:2511;top:4121;width:10;height:20" coordorigin="2511,4121" coordsize="10,20">
              <v:shape style="position:absolute;left:2511;top:4121;width:10;height:20" coordorigin="2511,4121" coordsize="10,20" path="m2511,4140l2521,4140,2521,4121,2511,4121,2511,4140xe" filled="true" fillcolor="#000000" stroked="false">
                <v:path arrowok="t"/>
                <v:fill type="solid"/>
              </v:shape>
            </v:group>
            <v:group style="position:absolute;left:2511;top:4140;width:10;height:20" coordorigin="2511,4140" coordsize="10,20">
              <v:shape style="position:absolute;left:2511;top:4140;width:10;height:20" coordorigin="2511,4140" coordsize="10,20" path="m2511,4160l2521,4160,2521,4140,2511,4140,2511,4160xe" filled="true" fillcolor="#000000" stroked="false">
                <v:path arrowok="t"/>
                <v:fill type="solid"/>
              </v:shape>
            </v:group>
            <v:group style="position:absolute;left:2511;top:4160;width:10;height:20" coordorigin="2511,4160" coordsize="10,20">
              <v:shape style="position:absolute;left:2511;top:4160;width:10;height:20" coordorigin="2511,4160" coordsize="10,20" path="m2511,4179l2521,4179,2521,4160,2511,4160,2511,4179xe" filled="true" fillcolor="#000000" stroked="false">
                <v:path arrowok="t"/>
                <v:fill type="solid"/>
              </v:shape>
            </v:group>
            <v:group style="position:absolute;left:2511;top:4184;width:10;height:2" coordorigin="2511,4184" coordsize="10,2">
              <v:shape style="position:absolute;left:2511;top:4184;width:10;height:2" coordorigin="2511,4184" coordsize="10,0" path="m2511,4184l2521,4184e" filled="false" stroked="true" strokeweight=".47998pt" strokecolor="#000000">
                <v:path arrowok="t"/>
              </v:shape>
            </v:group>
            <v:group style="position:absolute;left:3243;top:3065;width:10;height:20" coordorigin="3243,3065" coordsize="10,20">
              <v:shape style="position:absolute;left:3243;top:3065;width:10;height:20" coordorigin="3243,3065" coordsize="10,20" path="m3243,3084l3253,3084,3253,3065,3243,3065,3243,3084xe" filled="true" fillcolor="#000000" stroked="false">
                <v:path arrowok="t"/>
                <v:fill type="solid"/>
              </v:shape>
            </v:group>
            <v:group style="position:absolute;left:3243;top:3084;width:10;height:20" coordorigin="3243,3084" coordsize="10,20">
              <v:shape style="position:absolute;left:3243;top:3084;width:10;height:20" coordorigin="3243,3084" coordsize="10,20" path="m3243,3104l3253,3104,3253,3084,3243,3084,3243,3104xe" filled="true" fillcolor="#000000" stroked="false">
                <v:path arrowok="t"/>
                <v:fill type="solid"/>
              </v:shape>
            </v:group>
            <v:group style="position:absolute;left:3243;top:3104;width:10;height:20" coordorigin="3243,3104" coordsize="10,20">
              <v:shape style="position:absolute;left:3243;top:3104;width:10;height:20" coordorigin="3243,3104" coordsize="10,20" path="m3243,3123l3253,3123,3253,3104,3243,3104,3243,3123xe" filled="true" fillcolor="#000000" stroked="false">
                <v:path arrowok="t"/>
                <v:fill type="solid"/>
              </v:shape>
            </v:group>
            <v:group style="position:absolute;left:3243;top:3123;width:10;height:20" coordorigin="3243,3123" coordsize="10,20">
              <v:shape style="position:absolute;left:3243;top:3123;width:10;height:20" coordorigin="3243,3123" coordsize="10,20" path="m3243,3142l3253,3142,3253,3123,3243,3123,3243,3142xe" filled="true" fillcolor="#000000" stroked="false">
                <v:path arrowok="t"/>
                <v:fill type="solid"/>
              </v:shape>
            </v:group>
            <v:group style="position:absolute;left:3243;top:3142;width:10;height:20" coordorigin="3243,3142" coordsize="10,20">
              <v:shape style="position:absolute;left:3243;top:3142;width:10;height:20" coordorigin="3243,3142" coordsize="10,20" path="m3243,3161l3253,3161,3253,3142,3243,3142,3243,3161xe" filled="true" fillcolor="#000000" stroked="false">
                <v:path arrowok="t"/>
                <v:fill type="solid"/>
              </v:shape>
            </v:group>
            <v:group style="position:absolute;left:3243;top:3161;width:10;height:20" coordorigin="3243,3161" coordsize="10,20">
              <v:shape style="position:absolute;left:3243;top:3161;width:10;height:20" coordorigin="3243,3161" coordsize="10,20" path="m3243,3180l3253,3180,3253,3161,3243,3161,3243,3180xe" filled="true" fillcolor="#000000" stroked="false">
                <v:path arrowok="t"/>
                <v:fill type="solid"/>
              </v:shape>
            </v:group>
            <v:group style="position:absolute;left:3243;top:3180;width:10;height:20" coordorigin="3243,3180" coordsize="10,20">
              <v:shape style="position:absolute;left:3243;top:3180;width:10;height:20" coordorigin="3243,3180" coordsize="10,20" path="m3243,3200l3253,3200,3253,3180,3243,3180,3243,3200xe" filled="true" fillcolor="#000000" stroked="false">
                <v:path arrowok="t"/>
                <v:fill type="solid"/>
              </v:shape>
            </v:group>
            <v:group style="position:absolute;left:3243;top:3200;width:10;height:20" coordorigin="3243,3200" coordsize="10,20">
              <v:shape style="position:absolute;left:3243;top:3200;width:10;height:20" coordorigin="3243,3200" coordsize="10,20" path="m3243,3219l3253,3219,3253,3200,3243,3200,3243,3219xe" filled="true" fillcolor="#000000" stroked="false">
                <v:path arrowok="t"/>
                <v:fill type="solid"/>
              </v:shape>
            </v:group>
            <v:group style="position:absolute;left:3243;top:3219;width:10;height:20" coordorigin="3243,3219" coordsize="10,20">
              <v:shape style="position:absolute;left:3243;top:3219;width:10;height:20" coordorigin="3243,3219" coordsize="10,20" path="m3243,3238l3253,3238,3253,3219,3243,3219,3243,3238xe" filled="true" fillcolor="#000000" stroked="false">
                <v:path arrowok="t"/>
                <v:fill type="solid"/>
              </v:shape>
            </v:group>
            <v:group style="position:absolute;left:3243;top:3238;width:10;height:20" coordorigin="3243,3238" coordsize="10,20">
              <v:shape style="position:absolute;left:3243;top:3238;width:10;height:20" coordorigin="3243,3238" coordsize="10,20" path="m3243,3257l3253,3257,3253,3238,3243,3238,3243,3257xe" filled="true" fillcolor="#000000" stroked="false">
                <v:path arrowok="t"/>
                <v:fill type="solid"/>
              </v:shape>
            </v:group>
            <v:group style="position:absolute;left:3243;top:3257;width:10;height:20" coordorigin="3243,3257" coordsize="10,20">
              <v:shape style="position:absolute;left:3243;top:3257;width:10;height:20" coordorigin="3243,3257" coordsize="10,20" path="m3243,3276l3253,3276,3253,3257,3243,3257,3243,3276xe" filled="true" fillcolor="#000000" stroked="false">
                <v:path arrowok="t"/>
                <v:fill type="solid"/>
              </v:shape>
            </v:group>
            <v:group style="position:absolute;left:3243;top:3276;width:10;height:20" coordorigin="3243,3276" coordsize="10,20">
              <v:shape style="position:absolute;left:3243;top:3276;width:10;height:20" coordorigin="3243,3276" coordsize="10,20" path="m3243,3296l3253,3296,3253,3276,3243,3276,3243,3296xe" filled="true" fillcolor="#000000" stroked="false">
                <v:path arrowok="t"/>
                <v:fill type="solid"/>
              </v:shape>
            </v:group>
            <v:group style="position:absolute;left:3243;top:3296;width:10;height:20" coordorigin="3243,3296" coordsize="10,20">
              <v:shape style="position:absolute;left:3243;top:3296;width:10;height:20" coordorigin="3243,3296" coordsize="10,20" path="m3243,3315l3253,3315,3253,3296,3243,3296,3243,3315xe" filled="true" fillcolor="#000000" stroked="false">
                <v:path arrowok="t"/>
                <v:fill type="solid"/>
              </v:shape>
            </v:group>
            <v:group style="position:absolute;left:3243;top:3315;width:10;height:20" coordorigin="3243,3315" coordsize="10,20">
              <v:shape style="position:absolute;left:3243;top:3315;width:10;height:20" coordorigin="3243,3315" coordsize="10,20" path="m3243,3334l3253,3334,3253,3315,3243,3315,3243,3334xe" filled="true" fillcolor="#000000" stroked="false">
                <v:path arrowok="t"/>
                <v:fill type="solid"/>
              </v:shape>
            </v:group>
            <v:group style="position:absolute;left:3243;top:3334;width:10;height:20" coordorigin="3243,3334" coordsize="10,20">
              <v:shape style="position:absolute;left:3243;top:3334;width:10;height:20" coordorigin="3243,3334" coordsize="10,20" path="m3243,3353l3253,3353,3253,3334,3243,3334,3243,3353xe" filled="true" fillcolor="#000000" stroked="false">
                <v:path arrowok="t"/>
                <v:fill type="solid"/>
              </v:shape>
            </v:group>
            <v:group style="position:absolute;left:3243;top:3353;width:10;height:20" coordorigin="3243,3353" coordsize="10,20">
              <v:shape style="position:absolute;left:3243;top:3353;width:10;height:20" coordorigin="3243,3353" coordsize="10,20" path="m3243,3372l3253,3372,3253,3353,3243,3353,3243,3372xe" filled="true" fillcolor="#000000" stroked="false">
                <v:path arrowok="t"/>
                <v:fill type="solid"/>
              </v:shape>
            </v:group>
            <v:group style="position:absolute;left:3243;top:3372;width:10;height:20" coordorigin="3243,3372" coordsize="10,20">
              <v:shape style="position:absolute;left:3243;top:3372;width:10;height:20" coordorigin="3243,3372" coordsize="10,20" path="m3243,3392l3253,3392,3253,3372,3243,3372,3243,3392xe" filled="true" fillcolor="#000000" stroked="false">
                <v:path arrowok="t"/>
                <v:fill type="solid"/>
              </v:shape>
            </v:group>
            <v:group style="position:absolute;left:3243;top:3392;width:10;height:20" coordorigin="3243,3392" coordsize="10,20">
              <v:shape style="position:absolute;left:3243;top:3392;width:10;height:20" coordorigin="3243,3392" coordsize="10,20" path="m3243,3411l3253,3411,3253,3392,3243,3392,3243,3411xe" filled="true" fillcolor="#000000" stroked="false">
                <v:path arrowok="t"/>
                <v:fill type="solid"/>
              </v:shape>
            </v:group>
            <v:group style="position:absolute;left:3243;top:3411;width:10;height:20" coordorigin="3243,3411" coordsize="10,20">
              <v:shape style="position:absolute;left:3243;top:3411;width:10;height:20" coordorigin="3243,3411" coordsize="10,20" path="m3243,3430l3253,3430,3253,3411,3243,3411,3243,3430xe" filled="true" fillcolor="#000000" stroked="false">
                <v:path arrowok="t"/>
                <v:fill type="solid"/>
              </v:shape>
            </v:group>
            <v:group style="position:absolute;left:3243;top:3430;width:10;height:20" coordorigin="3243,3430" coordsize="10,20">
              <v:shape style="position:absolute;left:3243;top:3430;width:10;height:20" coordorigin="3243,3430" coordsize="10,20" path="m3243,3449l3253,3449,3253,3430,3243,3430,3243,3449xe" filled="true" fillcolor="#000000" stroked="false">
                <v:path arrowok="t"/>
                <v:fill type="solid"/>
              </v:shape>
            </v:group>
            <v:group style="position:absolute;left:3243;top:3449;width:10;height:20" coordorigin="3243,3449" coordsize="10,20">
              <v:shape style="position:absolute;left:3243;top:3449;width:10;height:20" coordorigin="3243,3449" coordsize="10,20" path="m3243,3468l3253,3468,3253,3449,3243,3449,3243,3468xe" filled="true" fillcolor="#000000" stroked="false">
                <v:path arrowok="t"/>
                <v:fill type="solid"/>
              </v:shape>
            </v:group>
            <v:group style="position:absolute;left:3243;top:3468;width:10;height:20" coordorigin="3243,3468" coordsize="10,20">
              <v:shape style="position:absolute;left:3243;top:3468;width:10;height:20" coordorigin="3243,3468" coordsize="10,20" path="m3243,3488l3253,3488,3253,3468,3243,3468,3243,3488xe" filled="true" fillcolor="#000000" stroked="false">
                <v:path arrowok="t"/>
                <v:fill type="solid"/>
              </v:shape>
            </v:group>
            <v:group style="position:absolute;left:3243;top:3488;width:10;height:20" coordorigin="3243,3488" coordsize="10,20">
              <v:shape style="position:absolute;left:3243;top:3488;width:10;height:20" coordorigin="3243,3488" coordsize="10,20" path="m3243,3507l3253,3507,3253,3488,3243,3488,3243,3507xe" filled="true" fillcolor="#000000" stroked="false">
                <v:path arrowok="t"/>
                <v:fill type="solid"/>
              </v:shape>
            </v:group>
            <v:group style="position:absolute;left:3243;top:3507;width:10;height:20" coordorigin="3243,3507" coordsize="10,20">
              <v:shape style="position:absolute;left:3243;top:3507;width:10;height:20" coordorigin="3243,3507" coordsize="10,20" path="m3243,3526l3253,3526,3253,3507,3243,3507,3243,3526xe" filled="true" fillcolor="#000000" stroked="false">
                <v:path arrowok="t"/>
                <v:fill type="solid"/>
              </v:shape>
            </v:group>
            <v:group style="position:absolute;left:3243;top:3526;width:10;height:20" coordorigin="3243,3526" coordsize="10,20">
              <v:shape style="position:absolute;left:3243;top:3526;width:10;height:20" coordorigin="3243,3526" coordsize="10,20" path="m3243,3545l3253,3545,3253,3526,3243,3526,3243,3545xe" filled="true" fillcolor="#000000" stroked="false">
                <v:path arrowok="t"/>
                <v:fill type="solid"/>
              </v:shape>
            </v:group>
            <v:group style="position:absolute;left:3243;top:3545;width:10;height:20" coordorigin="3243,3545" coordsize="10,20">
              <v:shape style="position:absolute;left:3243;top:3545;width:10;height:20" coordorigin="3243,3545" coordsize="10,20" path="m3243,3564l3253,3564,3253,3545,3243,3545,3243,3564xe" filled="true" fillcolor="#000000" stroked="false">
                <v:path arrowok="t"/>
                <v:fill type="solid"/>
              </v:shape>
            </v:group>
            <v:group style="position:absolute;left:3243;top:3564;width:10;height:20" coordorigin="3243,3564" coordsize="10,20">
              <v:shape style="position:absolute;left:3243;top:3564;width:10;height:20" coordorigin="3243,3564" coordsize="10,20" path="m3243,3584l3253,3584,3253,3564,3243,3564,3243,3584xe" filled="true" fillcolor="#000000" stroked="false">
                <v:path arrowok="t"/>
                <v:fill type="solid"/>
              </v:shape>
            </v:group>
            <v:group style="position:absolute;left:3243;top:3584;width:10;height:20" coordorigin="3243,3584" coordsize="10,20">
              <v:shape style="position:absolute;left:3243;top:3584;width:10;height:20" coordorigin="3243,3584" coordsize="10,20" path="m3243,3603l3253,3603,3253,3584,3243,3584,3243,3603xe" filled="true" fillcolor="#000000" stroked="false">
                <v:path arrowok="t"/>
                <v:fill type="solid"/>
              </v:shape>
            </v:group>
            <v:group style="position:absolute;left:3243;top:3603;width:10;height:20" coordorigin="3243,3603" coordsize="10,20">
              <v:shape style="position:absolute;left:3243;top:3603;width:10;height:20" coordorigin="3243,3603" coordsize="10,20" path="m3243,3622l3253,3622,3253,3603,3243,3603,3243,3622xe" filled="true" fillcolor="#000000" stroked="false">
                <v:path arrowok="t"/>
                <v:fill type="solid"/>
              </v:shape>
            </v:group>
            <v:group style="position:absolute;left:3243;top:3622;width:10;height:20" coordorigin="3243,3622" coordsize="10,20">
              <v:shape style="position:absolute;left:3243;top:3622;width:10;height:20" coordorigin="3243,3622" coordsize="10,20" path="m3243,3641l3253,3641,3253,3622,3243,3622,3243,3641xe" filled="true" fillcolor="#000000" stroked="false">
                <v:path arrowok="t"/>
                <v:fill type="solid"/>
              </v:shape>
            </v:group>
            <v:group style="position:absolute;left:3243;top:3641;width:10;height:20" coordorigin="3243,3641" coordsize="10,20">
              <v:shape style="position:absolute;left:3243;top:3641;width:10;height:20" coordorigin="3243,3641" coordsize="10,20" path="m3243,3660l3253,3660,3253,3641,3243,3641,3243,3660xe" filled="true" fillcolor="#000000" stroked="false">
                <v:path arrowok="t"/>
                <v:fill type="solid"/>
              </v:shape>
            </v:group>
            <v:group style="position:absolute;left:3243;top:3660;width:10;height:20" coordorigin="3243,3660" coordsize="10,20">
              <v:shape style="position:absolute;left:3243;top:3660;width:10;height:20" coordorigin="3243,3660" coordsize="10,20" path="m3243,3680l3253,3680,3253,3660,3243,3660,3243,3680xe" filled="true" fillcolor="#000000" stroked="false">
                <v:path arrowok="t"/>
                <v:fill type="solid"/>
              </v:shape>
            </v:group>
            <v:group style="position:absolute;left:3243;top:3680;width:10;height:20" coordorigin="3243,3680" coordsize="10,20">
              <v:shape style="position:absolute;left:3243;top:3680;width:10;height:20" coordorigin="3243,3680" coordsize="10,20" path="m3243,3699l3253,3699,3253,3680,3243,3680,3243,3699xe" filled="true" fillcolor="#000000" stroked="false">
                <v:path arrowok="t"/>
                <v:fill type="solid"/>
              </v:shape>
            </v:group>
            <v:group style="position:absolute;left:3243;top:3699;width:10;height:20" coordorigin="3243,3699" coordsize="10,20">
              <v:shape style="position:absolute;left:3243;top:3699;width:10;height:20" coordorigin="3243,3699" coordsize="10,20" path="m3243,3718l3253,3718,3253,3699,3243,3699,3243,3718xe" filled="true" fillcolor="#000000" stroked="false">
                <v:path arrowok="t"/>
                <v:fill type="solid"/>
              </v:shape>
            </v:group>
            <v:group style="position:absolute;left:3243;top:3718;width:10;height:20" coordorigin="3243,3718" coordsize="10,20">
              <v:shape style="position:absolute;left:3243;top:3718;width:10;height:20" coordorigin="3243,3718" coordsize="10,20" path="m3243,3737l3253,3737,3253,3718,3243,3718,3243,3737xe" filled="true" fillcolor="#000000" stroked="false">
                <v:path arrowok="t"/>
                <v:fill type="solid"/>
              </v:shape>
            </v:group>
            <v:group style="position:absolute;left:3243;top:3737;width:10;height:20" coordorigin="3243,3737" coordsize="10,20">
              <v:shape style="position:absolute;left:3243;top:3737;width:10;height:20" coordorigin="3243,3737" coordsize="10,20" path="m3243,3756l3253,3756,3253,3737,3243,3737,3243,3756xe" filled="true" fillcolor="#000000" stroked="false">
                <v:path arrowok="t"/>
                <v:fill type="solid"/>
              </v:shape>
            </v:group>
            <v:group style="position:absolute;left:3243;top:3756;width:10;height:20" coordorigin="3243,3756" coordsize="10,20">
              <v:shape style="position:absolute;left:3243;top:3756;width:10;height:20" coordorigin="3243,3756" coordsize="10,20" path="m3243,3776l3253,3776,3253,3756,3243,3756,3243,3776xe" filled="true" fillcolor="#000000" stroked="false">
                <v:path arrowok="t"/>
                <v:fill type="solid"/>
              </v:shape>
            </v:group>
            <v:group style="position:absolute;left:3243;top:3776;width:10;height:20" coordorigin="3243,3776" coordsize="10,20">
              <v:shape style="position:absolute;left:3243;top:3776;width:10;height:20" coordorigin="3243,3776" coordsize="10,20" path="m3243,3795l3253,3795,3253,3776,3243,3776,3243,3795xe" filled="true" fillcolor="#000000" stroked="false">
                <v:path arrowok="t"/>
                <v:fill type="solid"/>
              </v:shape>
            </v:group>
            <v:group style="position:absolute;left:3243;top:3795;width:10;height:20" coordorigin="3243,3795" coordsize="10,20">
              <v:shape style="position:absolute;left:3243;top:3795;width:10;height:20" coordorigin="3243,3795" coordsize="10,20" path="m3243,3814l3253,3814,3253,3795,3243,3795,3243,3814xe" filled="true" fillcolor="#000000" stroked="false">
                <v:path arrowok="t"/>
                <v:fill type="solid"/>
              </v:shape>
            </v:group>
            <v:group style="position:absolute;left:3243;top:3814;width:10;height:20" coordorigin="3243,3814" coordsize="10,20">
              <v:shape style="position:absolute;left:3243;top:3814;width:10;height:20" coordorigin="3243,3814" coordsize="10,20" path="m3243,3833l3253,3833,3253,3814,3243,3814,3243,3833xe" filled="true" fillcolor="#000000" stroked="false">
                <v:path arrowok="t"/>
                <v:fill type="solid"/>
              </v:shape>
            </v:group>
            <v:group style="position:absolute;left:3243;top:3833;width:10;height:20" coordorigin="3243,3833" coordsize="10,20">
              <v:shape style="position:absolute;left:3243;top:3833;width:10;height:20" coordorigin="3243,3833" coordsize="10,20" path="m3243,3852l3253,3852,3253,3833,3243,3833,3243,3852xe" filled="true" fillcolor="#000000" stroked="false">
                <v:path arrowok="t"/>
                <v:fill type="solid"/>
              </v:shape>
            </v:group>
            <v:group style="position:absolute;left:3243;top:3852;width:10;height:20" coordorigin="3243,3852" coordsize="10,20">
              <v:shape style="position:absolute;left:3243;top:3852;width:10;height:20" coordorigin="3243,3852" coordsize="10,20" path="m3243,3872l3253,3872,3253,3852,3243,3852,3243,3872xe" filled="true" fillcolor="#000000" stroked="false">
                <v:path arrowok="t"/>
                <v:fill type="solid"/>
              </v:shape>
            </v:group>
            <v:group style="position:absolute;left:3243;top:3872;width:10;height:20" coordorigin="3243,3872" coordsize="10,20">
              <v:shape style="position:absolute;left:3243;top:3872;width:10;height:20" coordorigin="3243,3872" coordsize="10,20" path="m3243,3891l3253,3891,3253,3872,3243,3872,3243,3891xe" filled="true" fillcolor="#000000" stroked="false">
                <v:path arrowok="t"/>
                <v:fill type="solid"/>
              </v:shape>
            </v:group>
            <v:group style="position:absolute;left:3243;top:3891;width:10;height:20" coordorigin="3243,3891" coordsize="10,20">
              <v:shape style="position:absolute;left:3243;top:3891;width:10;height:20" coordorigin="3243,3891" coordsize="10,20" path="m3243,3910l3253,3910,3253,3891,3243,3891,3243,3910xe" filled="true" fillcolor="#000000" stroked="false">
                <v:path arrowok="t"/>
                <v:fill type="solid"/>
              </v:shape>
            </v:group>
            <v:group style="position:absolute;left:3243;top:3910;width:10;height:20" coordorigin="3243,3910" coordsize="10,20">
              <v:shape style="position:absolute;left:3243;top:3910;width:10;height:20" coordorigin="3243,3910" coordsize="10,20" path="m3243,3929l3253,3929,3253,3910,3243,3910,3243,3929xe" filled="true" fillcolor="#000000" stroked="false">
                <v:path arrowok="t"/>
                <v:fill type="solid"/>
              </v:shape>
            </v:group>
            <v:group style="position:absolute;left:3243;top:3929;width:10;height:20" coordorigin="3243,3929" coordsize="10,20">
              <v:shape style="position:absolute;left:3243;top:3929;width:10;height:20" coordorigin="3243,3929" coordsize="10,20" path="m3243,3948l3253,3948,3253,3929,3243,3929,3243,3948xe" filled="true" fillcolor="#000000" stroked="false">
                <v:path arrowok="t"/>
                <v:fill type="solid"/>
              </v:shape>
            </v:group>
            <v:group style="position:absolute;left:3243;top:3948;width:10;height:20" coordorigin="3243,3948" coordsize="10,20">
              <v:shape style="position:absolute;left:3243;top:3948;width:10;height:20" coordorigin="3243,3948" coordsize="10,20" path="m3243,3968l3253,3968,3253,3948,3243,3948,3243,3968xe" filled="true" fillcolor="#000000" stroked="false">
                <v:path arrowok="t"/>
                <v:fill type="solid"/>
              </v:shape>
            </v:group>
            <v:group style="position:absolute;left:3243;top:3968;width:10;height:20" coordorigin="3243,3968" coordsize="10,20">
              <v:shape style="position:absolute;left:3243;top:3968;width:10;height:20" coordorigin="3243,3968" coordsize="10,20" path="m3243,3987l3253,3987,3253,3968,3243,3968,3243,3987xe" filled="true" fillcolor="#000000" stroked="false">
                <v:path arrowok="t"/>
                <v:fill type="solid"/>
              </v:shape>
            </v:group>
            <v:group style="position:absolute;left:3243;top:3987;width:10;height:20" coordorigin="3243,3987" coordsize="10,20">
              <v:shape style="position:absolute;left:3243;top:3987;width:10;height:20" coordorigin="3243,3987" coordsize="10,20" path="m3243,4006l3253,4006,3253,3987,3243,3987,3243,4006xe" filled="true" fillcolor="#000000" stroked="false">
                <v:path arrowok="t"/>
                <v:fill type="solid"/>
              </v:shape>
            </v:group>
            <v:group style="position:absolute;left:3243;top:4006;width:10;height:20" coordorigin="3243,4006" coordsize="10,20">
              <v:shape style="position:absolute;left:3243;top:4006;width:10;height:20" coordorigin="3243,4006" coordsize="10,20" path="m3243,4025l3253,4025,3253,4006,3243,4006,3243,4025xe" filled="true" fillcolor="#000000" stroked="false">
                <v:path arrowok="t"/>
                <v:fill type="solid"/>
              </v:shape>
            </v:group>
            <v:group style="position:absolute;left:3243;top:4025;width:10;height:20" coordorigin="3243,4025" coordsize="10,20">
              <v:shape style="position:absolute;left:3243;top:4025;width:10;height:20" coordorigin="3243,4025" coordsize="10,20" path="m3243,4044l3253,4044,3253,4025,3243,4025,3243,4044xe" filled="true" fillcolor="#000000" stroked="false">
                <v:path arrowok="t"/>
                <v:fill type="solid"/>
              </v:shape>
            </v:group>
            <v:group style="position:absolute;left:3243;top:4044;width:10;height:20" coordorigin="3243,4044" coordsize="10,20">
              <v:shape style="position:absolute;left:3243;top:4044;width:10;height:20" coordorigin="3243,4044" coordsize="10,20" path="m3243,4064l3253,4064,3253,4044,3243,4044,3243,4064xe" filled="true" fillcolor="#000000" stroked="false">
                <v:path arrowok="t"/>
                <v:fill type="solid"/>
              </v:shape>
            </v:group>
            <v:group style="position:absolute;left:3243;top:4064;width:10;height:20" coordorigin="3243,4064" coordsize="10,20">
              <v:shape style="position:absolute;left:3243;top:4064;width:10;height:20" coordorigin="3243,4064" coordsize="10,20" path="m3243,4083l3253,4083,3253,4064,3243,4064,3243,4083xe" filled="true" fillcolor="#000000" stroked="false">
                <v:path arrowok="t"/>
                <v:fill type="solid"/>
              </v:shape>
            </v:group>
            <v:group style="position:absolute;left:3243;top:4083;width:10;height:20" coordorigin="3243,4083" coordsize="10,20">
              <v:shape style="position:absolute;left:3243;top:4083;width:10;height:20" coordorigin="3243,4083" coordsize="10,20" path="m3243,4102l3253,4102,3253,4083,3243,4083,3243,4102xe" filled="true" fillcolor="#000000" stroked="false">
                <v:path arrowok="t"/>
                <v:fill type="solid"/>
              </v:shape>
            </v:group>
            <v:group style="position:absolute;left:3243;top:4102;width:10;height:20" coordorigin="3243,4102" coordsize="10,20">
              <v:shape style="position:absolute;left:3243;top:4102;width:10;height:20" coordorigin="3243,4102" coordsize="10,20" path="m3243,4121l3253,4121,3253,4102,3243,4102,3243,4121xe" filled="true" fillcolor="#000000" stroked="false">
                <v:path arrowok="t"/>
                <v:fill type="solid"/>
              </v:shape>
            </v:group>
            <v:group style="position:absolute;left:3243;top:4121;width:10;height:20" coordorigin="3243,4121" coordsize="10,20">
              <v:shape style="position:absolute;left:3243;top:4121;width:10;height:20" coordorigin="3243,4121" coordsize="10,20" path="m3243,4140l3253,4140,3253,4121,3243,4121,3243,4140xe" filled="true" fillcolor="#000000" stroked="false">
                <v:path arrowok="t"/>
                <v:fill type="solid"/>
              </v:shape>
            </v:group>
            <v:group style="position:absolute;left:3243;top:4140;width:10;height:20" coordorigin="3243,4140" coordsize="10,20">
              <v:shape style="position:absolute;left:3243;top:4140;width:10;height:20" coordorigin="3243,4140" coordsize="10,20" path="m3243,4160l3253,4160,3253,4140,3243,4140,3243,4160xe" filled="true" fillcolor="#000000" stroked="false">
                <v:path arrowok="t"/>
                <v:fill type="solid"/>
              </v:shape>
            </v:group>
            <v:group style="position:absolute;left:3243;top:4160;width:10;height:20" coordorigin="3243,4160" coordsize="10,20">
              <v:shape style="position:absolute;left:3243;top:4160;width:10;height:20" coordorigin="3243,4160" coordsize="10,20" path="m3243,4179l3253,4179,3253,4160,3243,4160,3243,4179xe" filled="true" fillcolor="#000000" stroked="false">
                <v:path arrowok="t"/>
                <v:fill type="solid"/>
              </v:shape>
            </v:group>
            <v:group style="position:absolute;left:3243;top:4184;width:10;height:2" coordorigin="3243,4184" coordsize="10,2">
              <v:shape style="position:absolute;left:3243;top:4184;width:10;height:2" coordorigin="3243,4184" coordsize="10,0" path="m3243,4184l3253,4184e" filled="false" stroked="true" strokeweight=".47998pt" strokecolor="#000000">
                <v:path arrowok="t"/>
              </v:shape>
            </v:group>
            <v:group style="position:absolute;left:4253;top:3065;width:10;height:20" coordorigin="4253,3065" coordsize="10,20">
              <v:shape style="position:absolute;left:4253;top:3065;width:10;height:20" coordorigin="4253,3065" coordsize="10,20" path="m4253,3084l4263,3084,4263,3065,4253,3065,4253,3084xe" filled="true" fillcolor="#000000" stroked="false">
                <v:path arrowok="t"/>
                <v:fill type="solid"/>
              </v:shape>
            </v:group>
            <v:group style="position:absolute;left:4253;top:3084;width:10;height:20" coordorigin="4253,3084" coordsize="10,20">
              <v:shape style="position:absolute;left:4253;top:3084;width:10;height:20" coordorigin="4253,3084" coordsize="10,20" path="m4253,3104l4263,3104,4263,3084,4253,3084,4253,3104xe" filled="true" fillcolor="#000000" stroked="false">
                <v:path arrowok="t"/>
                <v:fill type="solid"/>
              </v:shape>
            </v:group>
            <v:group style="position:absolute;left:4253;top:3104;width:10;height:20" coordorigin="4253,3104" coordsize="10,20">
              <v:shape style="position:absolute;left:4253;top:3104;width:10;height:20" coordorigin="4253,3104" coordsize="10,20" path="m4253,3123l4263,3123,4263,3104,4253,3104,4253,3123xe" filled="true" fillcolor="#000000" stroked="false">
                <v:path arrowok="t"/>
                <v:fill type="solid"/>
              </v:shape>
            </v:group>
            <v:group style="position:absolute;left:4253;top:3123;width:10;height:20" coordorigin="4253,3123" coordsize="10,20">
              <v:shape style="position:absolute;left:4253;top:3123;width:10;height:20" coordorigin="4253,3123" coordsize="10,20" path="m4253,3142l4263,3142,4263,3123,4253,3123,4253,3142xe" filled="true" fillcolor="#000000" stroked="false">
                <v:path arrowok="t"/>
                <v:fill type="solid"/>
              </v:shape>
            </v:group>
            <v:group style="position:absolute;left:4253;top:3142;width:10;height:20" coordorigin="4253,3142" coordsize="10,20">
              <v:shape style="position:absolute;left:4253;top:3142;width:10;height:20" coordorigin="4253,3142" coordsize="10,20" path="m4253,3161l4263,3161,4263,3142,4253,3142,4253,3161xe" filled="true" fillcolor="#000000" stroked="false">
                <v:path arrowok="t"/>
                <v:fill type="solid"/>
              </v:shape>
            </v:group>
            <v:group style="position:absolute;left:4253;top:3161;width:10;height:20" coordorigin="4253,3161" coordsize="10,20">
              <v:shape style="position:absolute;left:4253;top:3161;width:10;height:20" coordorigin="4253,3161" coordsize="10,20" path="m4253,3180l4263,3180,4263,3161,4253,3161,4253,3180xe" filled="true" fillcolor="#000000" stroked="false">
                <v:path arrowok="t"/>
                <v:fill type="solid"/>
              </v:shape>
            </v:group>
            <v:group style="position:absolute;left:4253;top:3180;width:10;height:20" coordorigin="4253,3180" coordsize="10,20">
              <v:shape style="position:absolute;left:4253;top:3180;width:10;height:20" coordorigin="4253,3180" coordsize="10,20" path="m4253,3200l4263,3200,4263,3180,4253,3180,4253,3200xe" filled="true" fillcolor="#000000" stroked="false">
                <v:path arrowok="t"/>
                <v:fill type="solid"/>
              </v:shape>
            </v:group>
            <v:group style="position:absolute;left:4253;top:3200;width:10;height:20" coordorigin="4253,3200" coordsize="10,20">
              <v:shape style="position:absolute;left:4253;top:3200;width:10;height:20" coordorigin="4253,3200" coordsize="10,20" path="m4253,3219l4263,3219,4263,3200,4253,3200,4253,3219xe" filled="true" fillcolor="#000000" stroked="false">
                <v:path arrowok="t"/>
                <v:fill type="solid"/>
              </v:shape>
            </v:group>
            <v:group style="position:absolute;left:4253;top:3219;width:10;height:20" coordorigin="4253,3219" coordsize="10,20">
              <v:shape style="position:absolute;left:4253;top:3219;width:10;height:20" coordorigin="4253,3219" coordsize="10,20" path="m4253,3238l4263,3238,4263,3219,4253,3219,4253,3238xe" filled="true" fillcolor="#000000" stroked="false">
                <v:path arrowok="t"/>
                <v:fill type="solid"/>
              </v:shape>
            </v:group>
            <v:group style="position:absolute;left:4253;top:3238;width:10;height:20" coordorigin="4253,3238" coordsize="10,20">
              <v:shape style="position:absolute;left:4253;top:3238;width:10;height:20" coordorigin="4253,3238" coordsize="10,20" path="m4253,3257l4263,3257,4263,3238,4253,3238,4253,3257xe" filled="true" fillcolor="#000000" stroked="false">
                <v:path arrowok="t"/>
                <v:fill type="solid"/>
              </v:shape>
            </v:group>
            <v:group style="position:absolute;left:4253;top:3257;width:10;height:20" coordorigin="4253,3257" coordsize="10,20">
              <v:shape style="position:absolute;left:4253;top:3257;width:10;height:20" coordorigin="4253,3257" coordsize="10,20" path="m4253,3276l4263,3276,4263,3257,4253,3257,4253,3276xe" filled="true" fillcolor="#000000" stroked="false">
                <v:path arrowok="t"/>
                <v:fill type="solid"/>
              </v:shape>
            </v:group>
            <v:group style="position:absolute;left:4253;top:3276;width:10;height:20" coordorigin="4253,3276" coordsize="10,20">
              <v:shape style="position:absolute;left:4253;top:3276;width:10;height:20" coordorigin="4253,3276" coordsize="10,20" path="m4253,3296l4263,3296,4263,3276,4253,3276,4253,3296xe" filled="true" fillcolor="#000000" stroked="false">
                <v:path arrowok="t"/>
                <v:fill type="solid"/>
              </v:shape>
            </v:group>
            <v:group style="position:absolute;left:4253;top:3296;width:10;height:20" coordorigin="4253,3296" coordsize="10,20">
              <v:shape style="position:absolute;left:4253;top:3296;width:10;height:20" coordorigin="4253,3296" coordsize="10,20" path="m4253,3315l4263,3315,4263,3296,4253,3296,4253,3315xe" filled="true" fillcolor="#000000" stroked="false">
                <v:path arrowok="t"/>
                <v:fill type="solid"/>
              </v:shape>
            </v:group>
            <v:group style="position:absolute;left:4253;top:3315;width:10;height:20" coordorigin="4253,3315" coordsize="10,20">
              <v:shape style="position:absolute;left:4253;top:3315;width:10;height:20" coordorigin="4253,3315" coordsize="10,20" path="m4253,3334l4263,3334,4263,3315,4253,3315,4253,3334xe" filled="true" fillcolor="#000000" stroked="false">
                <v:path arrowok="t"/>
                <v:fill type="solid"/>
              </v:shape>
            </v:group>
            <v:group style="position:absolute;left:4253;top:3334;width:10;height:20" coordorigin="4253,3334" coordsize="10,20">
              <v:shape style="position:absolute;left:4253;top:3334;width:10;height:20" coordorigin="4253,3334" coordsize="10,20" path="m4253,3353l4263,3353,4263,3334,4253,3334,4253,3353xe" filled="true" fillcolor="#000000" stroked="false">
                <v:path arrowok="t"/>
                <v:fill type="solid"/>
              </v:shape>
            </v:group>
            <v:group style="position:absolute;left:4253;top:3353;width:10;height:20" coordorigin="4253,3353" coordsize="10,20">
              <v:shape style="position:absolute;left:4253;top:3353;width:10;height:20" coordorigin="4253,3353" coordsize="10,20" path="m4253,3372l4263,3372,4263,3353,4253,3353,4253,3372xe" filled="true" fillcolor="#000000" stroked="false">
                <v:path arrowok="t"/>
                <v:fill type="solid"/>
              </v:shape>
            </v:group>
            <v:group style="position:absolute;left:4253;top:3372;width:10;height:20" coordorigin="4253,3372" coordsize="10,20">
              <v:shape style="position:absolute;left:4253;top:3372;width:10;height:20" coordorigin="4253,3372" coordsize="10,20" path="m4253,3392l4263,3392,4263,3372,4253,3372,4253,3392xe" filled="true" fillcolor="#000000" stroked="false">
                <v:path arrowok="t"/>
                <v:fill type="solid"/>
              </v:shape>
            </v:group>
            <v:group style="position:absolute;left:4253;top:3392;width:10;height:20" coordorigin="4253,3392" coordsize="10,20">
              <v:shape style="position:absolute;left:4253;top:3392;width:10;height:20" coordorigin="4253,3392" coordsize="10,20" path="m4253,3411l4263,3411,4263,3392,4253,3392,4253,3411xe" filled="true" fillcolor="#000000" stroked="false">
                <v:path arrowok="t"/>
                <v:fill type="solid"/>
              </v:shape>
            </v:group>
            <v:group style="position:absolute;left:4253;top:3411;width:10;height:20" coordorigin="4253,3411" coordsize="10,20">
              <v:shape style="position:absolute;left:4253;top:3411;width:10;height:20" coordorigin="4253,3411" coordsize="10,20" path="m4253,3430l4263,3430,4263,3411,4253,3411,4253,3430xe" filled="true" fillcolor="#000000" stroked="false">
                <v:path arrowok="t"/>
                <v:fill type="solid"/>
              </v:shape>
            </v:group>
            <v:group style="position:absolute;left:4253;top:3430;width:10;height:20" coordorigin="4253,3430" coordsize="10,20">
              <v:shape style="position:absolute;left:4253;top:3430;width:10;height:20" coordorigin="4253,3430" coordsize="10,20" path="m4253,3449l4263,3449,4263,3430,4253,3430,4253,3449xe" filled="true" fillcolor="#000000" stroked="false">
                <v:path arrowok="t"/>
                <v:fill type="solid"/>
              </v:shape>
            </v:group>
            <v:group style="position:absolute;left:4253;top:3449;width:10;height:20" coordorigin="4253,3449" coordsize="10,20">
              <v:shape style="position:absolute;left:4253;top:3449;width:10;height:20" coordorigin="4253,3449" coordsize="10,20" path="m4253,3468l4263,3468,4263,3449,4253,3449,4253,3468xe" filled="true" fillcolor="#000000" stroked="false">
                <v:path arrowok="t"/>
                <v:fill type="solid"/>
              </v:shape>
            </v:group>
            <v:group style="position:absolute;left:4253;top:3468;width:10;height:20" coordorigin="4253,3468" coordsize="10,20">
              <v:shape style="position:absolute;left:4253;top:3468;width:10;height:20" coordorigin="4253,3468" coordsize="10,20" path="m4253,3488l4263,3488,4263,3468,4253,3468,4253,3488xe" filled="true" fillcolor="#000000" stroked="false">
                <v:path arrowok="t"/>
                <v:fill type="solid"/>
              </v:shape>
            </v:group>
            <v:group style="position:absolute;left:4253;top:3488;width:10;height:20" coordorigin="4253,3488" coordsize="10,20">
              <v:shape style="position:absolute;left:4253;top:3488;width:10;height:20" coordorigin="4253,3488" coordsize="10,20" path="m4253,3507l4263,3507,4263,3488,4253,3488,4253,3507xe" filled="true" fillcolor="#000000" stroked="false">
                <v:path arrowok="t"/>
                <v:fill type="solid"/>
              </v:shape>
            </v:group>
            <v:group style="position:absolute;left:4253;top:3507;width:10;height:20" coordorigin="4253,3507" coordsize="10,20">
              <v:shape style="position:absolute;left:4253;top:3507;width:10;height:20" coordorigin="4253,3507" coordsize="10,20" path="m4253,3526l4263,3526,4263,3507,4253,3507,4253,3526xe" filled="true" fillcolor="#000000" stroked="false">
                <v:path arrowok="t"/>
                <v:fill type="solid"/>
              </v:shape>
            </v:group>
            <v:group style="position:absolute;left:4253;top:3526;width:10;height:20" coordorigin="4253,3526" coordsize="10,20">
              <v:shape style="position:absolute;left:4253;top:3526;width:10;height:20" coordorigin="4253,3526" coordsize="10,20" path="m4253,3545l4263,3545,4263,3526,4253,3526,4253,3545xe" filled="true" fillcolor="#000000" stroked="false">
                <v:path arrowok="t"/>
                <v:fill type="solid"/>
              </v:shape>
            </v:group>
            <v:group style="position:absolute;left:4253;top:3545;width:10;height:20" coordorigin="4253,3545" coordsize="10,20">
              <v:shape style="position:absolute;left:4253;top:3545;width:10;height:20" coordorigin="4253,3545" coordsize="10,20" path="m4253,3564l4263,3564,4263,3545,4253,3545,4253,3564xe" filled="true" fillcolor="#000000" stroked="false">
                <v:path arrowok="t"/>
                <v:fill type="solid"/>
              </v:shape>
            </v:group>
            <v:group style="position:absolute;left:4253;top:3564;width:10;height:20" coordorigin="4253,3564" coordsize="10,20">
              <v:shape style="position:absolute;left:4253;top:3564;width:10;height:20" coordorigin="4253,3564" coordsize="10,20" path="m4253,3584l4263,3584,4263,3564,4253,3564,4253,3584xe" filled="true" fillcolor="#000000" stroked="false">
                <v:path arrowok="t"/>
                <v:fill type="solid"/>
              </v:shape>
            </v:group>
            <v:group style="position:absolute;left:4253;top:3584;width:10;height:20" coordorigin="4253,3584" coordsize="10,20">
              <v:shape style="position:absolute;left:4253;top:3584;width:10;height:20" coordorigin="4253,3584" coordsize="10,20" path="m4253,3603l4263,3603,4263,3584,4253,3584,4253,3603xe" filled="true" fillcolor="#000000" stroked="false">
                <v:path arrowok="t"/>
                <v:fill type="solid"/>
              </v:shape>
            </v:group>
            <v:group style="position:absolute;left:4253;top:3603;width:10;height:20" coordorigin="4253,3603" coordsize="10,20">
              <v:shape style="position:absolute;left:4253;top:3603;width:10;height:20" coordorigin="4253,3603" coordsize="10,20" path="m4253,3622l4263,3622,4263,3603,4253,3603,4253,3622xe" filled="true" fillcolor="#000000" stroked="false">
                <v:path arrowok="t"/>
                <v:fill type="solid"/>
              </v:shape>
            </v:group>
            <v:group style="position:absolute;left:4253;top:3622;width:10;height:20" coordorigin="4253,3622" coordsize="10,20">
              <v:shape style="position:absolute;left:4253;top:3622;width:10;height:20" coordorigin="4253,3622" coordsize="10,20" path="m4253,3641l4263,3641,4263,3622,4253,3622,4253,3641xe" filled="true" fillcolor="#000000" stroked="false">
                <v:path arrowok="t"/>
                <v:fill type="solid"/>
              </v:shape>
            </v:group>
            <v:group style="position:absolute;left:4253;top:3641;width:10;height:20" coordorigin="4253,3641" coordsize="10,20">
              <v:shape style="position:absolute;left:4253;top:3641;width:10;height:20" coordorigin="4253,3641" coordsize="10,20" path="m4253,3660l4263,3660,4263,3641,4253,3641,4253,3660xe" filled="true" fillcolor="#000000" stroked="false">
                <v:path arrowok="t"/>
                <v:fill type="solid"/>
              </v:shape>
            </v:group>
            <v:group style="position:absolute;left:4253;top:3660;width:10;height:20" coordorigin="4253,3660" coordsize="10,20">
              <v:shape style="position:absolute;left:4253;top:3660;width:10;height:20" coordorigin="4253,3660" coordsize="10,20" path="m4253,3680l4263,3680,4263,3660,4253,3660,4253,3680xe" filled="true" fillcolor="#000000" stroked="false">
                <v:path arrowok="t"/>
                <v:fill type="solid"/>
              </v:shape>
            </v:group>
            <v:group style="position:absolute;left:4253;top:3680;width:10;height:20" coordorigin="4253,3680" coordsize="10,20">
              <v:shape style="position:absolute;left:4253;top:3680;width:10;height:20" coordorigin="4253,3680" coordsize="10,20" path="m4253,3699l4263,3699,4263,3680,4253,3680,4253,3699xe" filled="true" fillcolor="#000000" stroked="false">
                <v:path arrowok="t"/>
                <v:fill type="solid"/>
              </v:shape>
            </v:group>
            <v:group style="position:absolute;left:4253;top:3699;width:10;height:20" coordorigin="4253,3699" coordsize="10,20">
              <v:shape style="position:absolute;left:4253;top:3699;width:10;height:20" coordorigin="4253,3699" coordsize="10,20" path="m4253,3718l4263,3718,4263,3699,4253,3699,4253,3718xe" filled="true" fillcolor="#000000" stroked="false">
                <v:path arrowok="t"/>
                <v:fill type="solid"/>
              </v:shape>
            </v:group>
            <v:group style="position:absolute;left:4253;top:3718;width:10;height:20" coordorigin="4253,3718" coordsize="10,20">
              <v:shape style="position:absolute;left:4253;top:3718;width:10;height:20" coordorigin="4253,3718" coordsize="10,20" path="m4253,3737l4263,3737,4263,3718,4253,3718,4253,3737xe" filled="true" fillcolor="#000000" stroked="false">
                <v:path arrowok="t"/>
                <v:fill type="solid"/>
              </v:shape>
            </v:group>
            <v:group style="position:absolute;left:4253;top:3737;width:10;height:20" coordorigin="4253,3737" coordsize="10,20">
              <v:shape style="position:absolute;left:4253;top:3737;width:10;height:20" coordorigin="4253,3737" coordsize="10,20" path="m4253,3756l4263,3756,4263,3737,4253,3737,4253,3756xe" filled="true" fillcolor="#000000" stroked="false">
                <v:path arrowok="t"/>
                <v:fill type="solid"/>
              </v:shape>
            </v:group>
            <v:group style="position:absolute;left:4253;top:3756;width:10;height:20" coordorigin="4253,3756" coordsize="10,20">
              <v:shape style="position:absolute;left:4253;top:3756;width:10;height:20" coordorigin="4253,3756" coordsize="10,20" path="m4253,3776l4263,3776,4263,3756,4253,3756,4253,3776xe" filled="true" fillcolor="#000000" stroked="false">
                <v:path arrowok="t"/>
                <v:fill type="solid"/>
              </v:shape>
            </v:group>
            <v:group style="position:absolute;left:4253;top:3776;width:10;height:20" coordorigin="4253,3776" coordsize="10,20">
              <v:shape style="position:absolute;left:4253;top:3776;width:10;height:20" coordorigin="4253,3776" coordsize="10,20" path="m4253,3795l4263,3795,4263,3776,4253,3776,4253,3795xe" filled="true" fillcolor="#000000" stroked="false">
                <v:path arrowok="t"/>
                <v:fill type="solid"/>
              </v:shape>
            </v:group>
            <v:group style="position:absolute;left:4253;top:3795;width:10;height:20" coordorigin="4253,3795" coordsize="10,20">
              <v:shape style="position:absolute;left:4253;top:3795;width:10;height:20" coordorigin="4253,3795" coordsize="10,20" path="m4253,3814l4263,3814,4263,3795,4253,3795,4253,3814xe" filled="true" fillcolor="#000000" stroked="false">
                <v:path arrowok="t"/>
                <v:fill type="solid"/>
              </v:shape>
            </v:group>
            <v:group style="position:absolute;left:4253;top:3814;width:10;height:20" coordorigin="4253,3814" coordsize="10,20">
              <v:shape style="position:absolute;left:4253;top:3814;width:10;height:20" coordorigin="4253,3814" coordsize="10,20" path="m4253,3833l4263,3833,4263,3814,4253,3814,4253,3833xe" filled="true" fillcolor="#000000" stroked="false">
                <v:path arrowok="t"/>
                <v:fill type="solid"/>
              </v:shape>
            </v:group>
            <v:group style="position:absolute;left:4253;top:3833;width:10;height:20" coordorigin="4253,3833" coordsize="10,20">
              <v:shape style="position:absolute;left:4253;top:3833;width:10;height:20" coordorigin="4253,3833" coordsize="10,20" path="m4253,3852l4263,3852,4263,3833,4253,3833,4253,3852xe" filled="true" fillcolor="#000000" stroked="false">
                <v:path arrowok="t"/>
                <v:fill type="solid"/>
              </v:shape>
            </v:group>
            <v:group style="position:absolute;left:4253;top:3852;width:10;height:20" coordorigin="4253,3852" coordsize="10,20">
              <v:shape style="position:absolute;left:4253;top:3852;width:10;height:20" coordorigin="4253,3852" coordsize="10,20" path="m4253,3872l4263,3872,4263,3852,4253,3852,4253,3872xe" filled="true" fillcolor="#000000" stroked="false">
                <v:path arrowok="t"/>
                <v:fill type="solid"/>
              </v:shape>
            </v:group>
            <v:group style="position:absolute;left:4253;top:3872;width:10;height:20" coordorigin="4253,3872" coordsize="10,20">
              <v:shape style="position:absolute;left:4253;top:3872;width:10;height:20" coordorigin="4253,3872" coordsize="10,20" path="m4253,3891l4263,3891,4263,3872,4253,3872,4253,3891xe" filled="true" fillcolor="#000000" stroked="false">
                <v:path arrowok="t"/>
                <v:fill type="solid"/>
              </v:shape>
            </v:group>
            <v:group style="position:absolute;left:4253;top:3891;width:10;height:20" coordorigin="4253,3891" coordsize="10,20">
              <v:shape style="position:absolute;left:4253;top:3891;width:10;height:20" coordorigin="4253,3891" coordsize="10,20" path="m4253,3910l4263,3910,4263,3891,4253,3891,4253,3910xe" filled="true" fillcolor="#000000" stroked="false">
                <v:path arrowok="t"/>
                <v:fill type="solid"/>
              </v:shape>
            </v:group>
            <v:group style="position:absolute;left:4253;top:3910;width:10;height:20" coordorigin="4253,3910" coordsize="10,20">
              <v:shape style="position:absolute;left:4253;top:3910;width:10;height:20" coordorigin="4253,3910" coordsize="10,20" path="m4253,3929l4263,3929,4263,3910,4253,3910,4253,3929xe" filled="true" fillcolor="#000000" stroked="false">
                <v:path arrowok="t"/>
                <v:fill type="solid"/>
              </v:shape>
            </v:group>
            <v:group style="position:absolute;left:4253;top:3929;width:10;height:20" coordorigin="4253,3929" coordsize="10,20">
              <v:shape style="position:absolute;left:4253;top:3929;width:10;height:20" coordorigin="4253,3929" coordsize="10,20" path="m4253,3948l4263,3948,4263,3929,4253,3929,4253,3948xe" filled="true" fillcolor="#000000" stroked="false">
                <v:path arrowok="t"/>
                <v:fill type="solid"/>
              </v:shape>
            </v:group>
            <v:group style="position:absolute;left:4253;top:3948;width:10;height:20" coordorigin="4253,3948" coordsize="10,20">
              <v:shape style="position:absolute;left:4253;top:3948;width:10;height:20" coordorigin="4253,3948" coordsize="10,20" path="m4253,3968l4263,3968,4263,3948,4253,3948,4253,3968xe" filled="true" fillcolor="#000000" stroked="false">
                <v:path arrowok="t"/>
                <v:fill type="solid"/>
              </v:shape>
            </v:group>
            <v:group style="position:absolute;left:4253;top:3968;width:10;height:20" coordorigin="4253,3968" coordsize="10,20">
              <v:shape style="position:absolute;left:4253;top:3968;width:10;height:20" coordorigin="4253,3968" coordsize="10,20" path="m4253,3987l4263,3987,4263,3968,4253,3968,4253,3987xe" filled="true" fillcolor="#000000" stroked="false">
                <v:path arrowok="t"/>
                <v:fill type="solid"/>
              </v:shape>
            </v:group>
            <v:group style="position:absolute;left:4253;top:3987;width:10;height:20" coordorigin="4253,3987" coordsize="10,20">
              <v:shape style="position:absolute;left:4253;top:3987;width:10;height:20" coordorigin="4253,3987" coordsize="10,20" path="m4253,4006l4263,4006,4263,3987,4253,3987,4253,4006xe" filled="true" fillcolor="#000000" stroked="false">
                <v:path arrowok="t"/>
                <v:fill type="solid"/>
              </v:shape>
            </v:group>
            <v:group style="position:absolute;left:4253;top:4006;width:10;height:20" coordorigin="4253,4006" coordsize="10,20">
              <v:shape style="position:absolute;left:4253;top:4006;width:10;height:20" coordorigin="4253,4006" coordsize="10,20" path="m4253,4025l4263,4025,4263,4006,4253,4006,4253,4025xe" filled="true" fillcolor="#000000" stroked="false">
                <v:path arrowok="t"/>
                <v:fill type="solid"/>
              </v:shape>
            </v:group>
            <v:group style="position:absolute;left:4253;top:4025;width:10;height:20" coordorigin="4253,4025" coordsize="10,20">
              <v:shape style="position:absolute;left:4253;top:4025;width:10;height:20" coordorigin="4253,4025" coordsize="10,20" path="m4253,4044l4263,4044,4263,4025,4253,4025,4253,4044xe" filled="true" fillcolor="#000000" stroked="false">
                <v:path arrowok="t"/>
                <v:fill type="solid"/>
              </v:shape>
            </v:group>
            <v:group style="position:absolute;left:4253;top:4044;width:10;height:20" coordorigin="4253,4044" coordsize="10,20">
              <v:shape style="position:absolute;left:4253;top:4044;width:10;height:20" coordorigin="4253,4044" coordsize="10,20" path="m4253,4064l4263,4064,4263,4044,4253,4044,4253,4064xe" filled="true" fillcolor="#000000" stroked="false">
                <v:path arrowok="t"/>
                <v:fill type="solid"/>
              </v:shape>
            </v:group>
            <v:group style="position:absolute;left:4253;top:4064;width:10;height:20" coordorigin="4253,4064" coordsize="10,20">
              <v:shape style="position:absolute;left:4253;top:4064;width:10;height:20" coordorigin="4253,4064" coordsize="10,20" path="m4253,4083l4263,4083,4263,4064,4253,4064,4253,4083xe" filled="true" fillcolor="#000000" stroked="false">
                <v:path arrowok="t"/>
                <v:fill type="solid"/>
              </v:shape>
            </v:group>
            <v:group style="position:absolute;left:4253;top:4083;width:10;height:20" coordorigin="4253,4083" coordsize="10,20">
              <v:shape style="position:absolute;left:4253;top:4083;width:10;height:20" coordorigin="4253,4083" coordsize="10,20" path="m4253,4102l4263,4102,4263,4083,4253,4083,4253,4102xe" filled="true" fillcolor="#000000" stroked="false">
                <v:path arrowok="t"/>
                <v:fill type="solid"/>
              </v:shape>
            </v:group>
            <v:group style="position:absolute;left:4253;top:4102;width:10;height:20" coordorigin="4253,4102" coordsize="10,20">
              <v:shape style="position:absolute;left:4253;top:4102;width:10;height:20" coordorigin="4253,4102" coordsize="10,20" path="m4253,4121l4263,4121,4263,4102,4253,4102,4253,4121xe" filled="true" fillcolor="#000000" stroked="false">
                <v:path arrowok="t"/>
                <v:fill type="solid"/>
              </v:shape>
            </v:group>
            <v:group style="position:absolute;left:4253;top:4121;width:10;height:20" coordorigin="4253,4121" coordsize="10,20">
              <v:shape style="position:absolute;left:4253;top:4121;width:10;height:20" coordorigin="4253,4121" coordsize="10,20" path="m4253,4140l4263,4140,4263,4121,4253,4121,4253,4140xe" filled="true" fillcolor="#000000" stroked="false">
                <v:path arrowok="t"/>
                <v:fill type="solid"/>
              </v:shape>
            </v:group>
            <v:group style="position:absolute;left:4253;top:4140;width:10;height:20" coordorigin="4253,4140" coordsize="10,20">
              <v:shape style="position:absolute;left:4253;top:4140;width:10;height:20" coordorigin="4253,4140" coordsize="10,20" path="m4253,4160l4263,4160,4263,4140,4253,4140,4253,4160xe" filled="true" fillcolor="#000000" stroked="false">
                <v:path arrowok="t"/>
                <v:fill type="solid"/>
              </v:shape>
            </v:group>
            <v:group style="position:absolute;left:4253;top:4160;width:10;height:20" coordorigin="4253,4160" coordsize="10,20">
              <v:shape style="position:absolute;left:4253;top:4160;width:10;height:20" coordorigin="4253,4160" coordsize="10,20" path="m4253,4179l4263,4179,4263,4160,4253,4160,4253,4179xe" filled="true" fillcolor="#000000" stroked="false">
                <v:path arrowok="t"/>
                <v:fill type="solid"/>
              </v:shape>
            </v:group>
            <v:group style="position:absolute;left:4253;top:4184;width:10;height:2" coordorigin="4253,4184" coordsize="10,2">
              <v:shape style="position:absolute;left:4253;top:4184;width:10;height:2" coordorigin="4253,4184" coordsize="10,0" path="m4253,4184l4263,4184e" filled="false" stroked="true" strokeweight=".47998pt" strokecolor="#000000">
                <v:path arrowok="t"/>
              </v:shape>
            </v:group>
            <v:group style="position:absolute;left:4986;top:3065;width:10;height:20" coordorigin="4986,3065" coordsize="10,20">
              <v:shape style="position:absolute;left:4986;top:3065;width:10;height:20" coordorigin="4986,3065" coordsize="10,20" path="m4986,3084l4995,3084,4995,3065,4986,3065,4986,3084xe" filled="true" fillcolor="#000000" stroked="false">
                <v:path arrowok="t"/>
                <v:fill type="solid"/>
              </v:shape>
            </v:group>
            <v:group style="position:absolute;left:4986;top:3084;width:10;height:20" coordorigin="4986,3084" coordsize="10,20">
              <v:shape style="position:absolute;left:4986;top:3084;width:10;height:20" coordorigin="4986,3084" coordsize="10,20" path="m4986,3104l4995,3104,4995,3084,4986,3084,4986,3104xe" filled="true" fillcolor="#000000" stroked="false">
                <v:path arrowok="t"/>
                <v:fill type="solid"/>
              </v:shape>
            </v:group>
            <v:group style="position:absolute;left:4986;top:3104;width:10;height:20" coordorigin="4986,3104" coordsize="10,20">
              <v:shape style="position:absolute;left:4986;top:3104;width:10;height:20" coordorigin="4986,3104" coordsize="10,20" path="m4986,3123l4995,3123,4995,3104,4986,3104,4986,3123xe" filled="true" fillcolor="#000000" stroked="false">
                <v:path arrowok="t"/>
                <v:fill type="solid"/>
              </v:shape>
            </v:group>
            <v:group style="position:absolute;left:4986;top:3123;width:10;height:20" coordorigin="4986,3123" coordsize="10,20">
              <v:shape style="position:absolute;left:4986;top:3123;width:10;height:20" coordorigin="4986,3123" coordsize="10,20" path="m4986,3142l4995,3142,4995,3123,4986,3123,4986,3142xe" filled="true" fillcolor="#000000" stroked="false">
                <v:path arrowok="t"/>
                <v:fill type="solid"/>
              </v:shape>
            </v:group>
            <v:group style="position:absolute;left:4986;top:3142;width:10;height:20" coordorigin="4986,3142" coordsize="10,20">
              <v:shape style="position:absolute;left:4986;top:3142;width:10;height:20" coordorigin="4986,3142" coordsize="10,20" path="m4986,3161l4995,3161,4995,3142,4986,3142,4986,3161xe" filled="true" fillcolor="#000000" stroked="false">
                <v:path arrowok="t"/>
                <v:fill type="solid"/>
              </v:shape>
            </v:group>
            <v:group style="position:absolute;left:4986;top:3161;width:10;height:20" coordorigin="4986,3161" coordsize="10,20">
              <v:shape style="position:absolute;left:4986;top:3161;width:10;height:20" coordorigin="4986,3161" coordsize="10,20" path="m4986,3180l4995,3180,4995,3161,4986,3161,4986,3180xe" filled="true" fillcolor="#000000" stroked="false">
                <v:path arrowok="t"/>
                <v:fill type="solid"/>
              </v:shape>
            </v:group>
            <v:group style="position:absolute;left:4986;top:3180;width:10;height:20" coordorigin="4986,3180" coordsize="10,20">
              <v:shape style="position:absolute;left:4986;top:3180;width:10;height:20" coordorigin="4986,3180" coordsize="10,20" path="m4986,3200l4995,3200,4995,3180,4986,3180,4986,3200xe" filled="true" fillcolor="#000000" stroked="false">
                <v:path arrowok="t"/>
                <v:fill type="solid"/>
              </v:shape>
            </v:group>
            <v:group style="position:absolute;left:4986;top:3200;width:10;height:20" coordorigin="4986,3200" coordsize="10,20">
              <v:shape style="position:absolute;left:4986;top:3200;width:10;height:20" coordorigin="4986,3200" coordsize="10,20" path="m4986,3219l4995,3219,4995,3200,4986,3200,4986,3219xe" filled="true" fillcolor="#000000" stroked="false">
                <v:path arrowok="t"/>
                <v:fill type="solid"/>
              </v:shape>
            </v:group>
            <v:group style="position:absolute;left:4986;top:3219;width:10;height:20" coordorigin="4986,3219" coordsize="10,20">
              <v:shape style="position:absolute;left:4986;top:3219;width:10;height:20" coordorigin="4986,3219" coordsize="10,20" path="m4986,3238l4995,3238,4995,3219,4986,3219,4986,3238xe" filled="true" fillcolor="#000000" stroked="false">
                <v:path arrowok="t"/>
                <v:fill type="solid"/>
              </v:shape>
            </v:group>
            <v:group style="position:absolute;left:4986;top:3238;width:10;height:20" coordorigin="4986,3238" coordsize="10,20">
              <v:shape style="position:absolute;left:4986;top:3238;width:10;height:20" coordorigin="4986,3238" coordsize="10,20" path="m4986,3257l4995,3257,4995,3238,4986,3238,4986,3257xe" filled="true" fillcolor="#000000" stroked="false">
                <v:path arrowok="t"/>
                <v:fill type="solid"/>
              </v:shape>
            </v:group>
            <v:group style="position:absolute;left:4986;top:3257;width:10;height:20" coordorigin="4986,3257" coordsize="10,20">
              <v:shape style="position:absolute;left:4986;top:3257;width:10;height:20" coordorigin="4986,3257" coordsize="10,20" path="m4986,3276l4995,3276,4995,3257,4986,3257,4986,3276xe" filled="true" fillcolor="#000000" stroked="false">
                <v:path arrowok="t"/>
                <v:fill type="solid"/>
              </v:shape>
            </v:group>
            <v:group style="position:absolute;left:4986;top:3276;width:10;height:20" coordorigin="4986,3276" coordsize="10,20">
              <v:shape style="position:absolute;left:4986;top:3276;width:10;height:20" coordorigin="4986,3276" coordsize="10,20" path="m4986,3296l4995,3296,4995,3276,4986,3276,4986,3296xe" filled="true" fillcolor="#000000" stroked="false">
                <v:path arrowok="t"/>
                <v:fill type="solid"/>
              </v:shape>
            </v:group>
            <v:group style="position:absolute;left:4986;top:3296;width:10;height:20" coordorigin="4986,3296" coordsize="10,20">
              <v:shape style="position:absolute;left:4986;top:3296;width:10;height:20" coordorigin="4986,3296" coordsize="10,20" path="m4986,3315l4995,3315,4995,3296,4986,3296,4986,3315xe" filled="true" fillcolor="#000000" stroked="false">
                <v:path arrowok="t"/>
                <v:fill type="solid"/>
              </v:shape>
            </v:group>
            <v:group style="position:absolute;left:4986;top:3315;width:10;height:20" coordorigin="4986,3315" coordsize="10,20">
              <v:shape style="position:absolute;left:4986;top:3315;width:10;height:20" coordorigin="4986,3315" coordsize="10,20" path="m4986,3334l4995,3334,4995,3315,4986,3315,4986,3334xe" filled="true" fillcolor="#000000" stroked="false">
                <v:path arrowok="t"/>
                <v:fill type="solid"/>
              </v:shape>
            </v:group>
            <v:group style="position:absolute;left:4986;top:3334;width:10;height:20" coordorigin="4986,3334" coordsize="10,20">
              <v:shape style="position:absolute;left:4986;top:3334;width:10;height:20" coordorigin="4986,3334" coordsize="10,20" path="m4986,3353l4995,3353,4995,3334,4986,3334,4986,3353xe" filled="true" fillcolor="#000000" stroked="false">
                <v:path arrowok="t"/>
                <v:fill type="solid"/>
              </v:shape>
            </v:group>
            <v:group style="position:absolute;left:4986;top:3353;width:10;height:20" coordorigin="4986,3353" coordsize="10,20">
              <v:shape style="position:absolute;left:4986;top:3353;width:10;height:20" coordorigin="4986,3353" coordsize="10,20" path="m4986,3372l4995,3372,4995,3353,4986,3353,4986,3372xe" filled="true" fillcolor="#000000" stroked="false">
                <v:path arrowok="t"/>
                <v:fill type="solid"/>
              </v:shape>
            </v:group>
            <v:group style="position:absolute;left:4986;top:3372;width:10;height:20" coordorigin="4986,3372" coordsize="10,20">
              <v:shape style="position:absolute;left:4986;top:3372;width:10;height:20" coordorigin="4986,3372" coordsize="10,20" path="m4986,3392l4995,3392,4995,3372,4986,3372,4986,3392xe" filled="true" fillcolor="#000000" stroked="false">
                <v:path arrowok="t"/>
                <v:fill type="solid"/>
              </v:shape>
            </v:group>
            <v:group style="position:absolute;left:4986;top:3392;width:10;height:20" coordorigin="4986,3392" coordsize="10,20">
              <v:shape style="position:absolute;left:4986;top:3392;width:10;height:20" coordorigin="4986,3392" coordsize="10,20" path="m4986,3411l4995,3411,4995,3392,4986,3392,4986,3411xe" filled="true" fillcolor="#000000" stroked="false">
                <v:path arrowok="t"/>
                <v:fill type="solid"/>
              </v:shape>
            </v:group>
            <v:group style="position:absolute;left:4986;top:3411;width:10;height:20" coordorigin="4986,3411" coordsize="10,20">
              <v:shape style="position:absolute;left:4986;top:3411;width:10;height:20" coordorigin="4986,3411" coordsize="10,20" path="m4986,3430l4995,3430,4995,3411,4986,3411,4986,3430xe" filled="true" fillcolor="#000000" stroked="false">
                <v:path arrowok="t"/>
                <v:fill type="solid"/>
              </v:shape>
            </v:group>
            <v:group style="position:absolute;left:4986;top:3430;width:10;height:20" coordorigin="4986,3430" coordsize="10,20">
              <v:shape style="position:absolute;left:4986;top:3430;width:10;height:20" coordorigin="4986,3430" coordsize="10,20" path="m4986,3449l4995,3449,4995,3430,4986,3430,4986,3449xe" filled="true" fillcolor="#000000" stroked="false">
                <v:path arrowok="t"/>
                <v:fill type="solid"/>
              </v:shape>
            </v:group>
            <v:group style="position:absolute;left:4986;top:3449;width:10;height:20" coordorigin="4986,3449" coordsize="10,20">
              <v:shape style="position:absolute;left:4986;top:3449;width:10;height:20" coordorigin="4986,3449" coordsize="10,20" path="m4986,3468l4995,3468,4995,3449,4986,3449,4986,3468xe" filled="true" fillcolor="#000000" stroked="false">
                <v:path arrowok="t"/>
                <v:fill type="solid"/>
              </v:shape>
            </v:group>
            <v:group style="position:absolute;left:4986;top:3468;width:10;height:20" coordorigin="4986,3468" coordsize="10,20">
              <v:shape style="position:absolute;left:4986;top:3468;width:10;height:20" coordorigin="4986,3468" coordsize="10,20" path="m4986,3488l4995,3488,4995,3468,4986,3468,4986,3488xe" filled="true" fillcolor="#000000" stroked="false">
                <v:path arrowok="t"/>
                <v:fill type="solid"/>
              </v:shape>
            </v:group>
            <v:group style="position:absolute;left:4986;top:3488;width:10;height:20" coordorigin="4986,3488" coordsize="10,20">
              <v:shape style="position:absolute;left:4986;top:3488;width:10;height:20" coordorigin="4986,3488" coordsize="10,20" path="m4986,3507l4995,3507,4995,3488,4986,3488,4986,3507xe" filled="true" fillcolor="#000000" stroked="false">
                <v:path arrowok="t"/>
                <v:fill type="solid"/>
              </v:shape>
            </v:group>
            <v:group style="position:absolute;left:4986;top:3507;width:10;height:20" coordorigin="4986,3507" coordsize="10,20">
              <v:shape style="position:absolute;left:4986;top:3507;width:10;height:20" coordorigin="4986,3507" coordsize="10,20" path="m4986,3526l4995,3526,4995,3507,4986,3507,4986,3526xe" filled="true" fillcolor="#000000" stroked="false">
                <v:path arrowok="t"/>
                <v:fill type="solid"/>
              </v:shape>
            </v:group>
            <v:group style="position:absolute;left:4986;top:3526;width:10;height:20" coordorigin="4986,3526" coordsize="10,20">
              <v:shape style="position:absolute;left:4986;top:3526;width:10;height:20" coordorigin="4986,3526" coordsize="10,20" path="m4986,3545l4995,3545,4995,3526,4986,3526,4986,3545xe" filled="true" fillcolor="#000000" stroked="false">
                <v:path arrowok="t"/>
                <v:fill type="solid"/>
              </v:shape>
            </v:group>
            <v:group style="position:absolute;left:4986;top:3545;width:10;height:20" coordorigin="4986,3545" coordsize="10,20">
              <v:shape style="position:absolute;left:4986;top:3545;width:10;height:20" coordorigin="4986,3545" coordsize="10,20" path="m4986,3564l4995,3564,4995,3545,4986,3545,4986,3564xe" filled="true" fillcolor="#000000" stroked="false">
                <v:path arrowok="t"/>
                <v:fill type="solid"/>
              </v:shape>
            </v:group>
            <v:group style="position:absolute;left:4986;top:3564;width:10;height:20" coordorigin="4986,3564" coordsize="10,20">
              <v:shape style="position:absolute;left:4986;top:3564;width:10;height:20" coordorigin="4986,3564" coordsize="10,20" path="m4986,3584l4995,3584,4995,3564,4986,3564,4986,3584xe" filled="true" fillcolor="#000000" stroked="false">
                <v:path arrowok="t"/>
                <v:fill type="solid"/>
              </v:shape>
            </v:group>
            <v:group style="position:absolute;left:4986;top:3584;width:10;height:20" coordorigin="4986,3584" coordsize="10,20">
              <v:shape style="position:absolute;left:4986;top:3584;width:10;height:20" coordorigin="4986,3584" coordsize="10,20" path="m4986,3603l4995,3603,4995,3584,4986,3584,4986,3603xe" filled="true" fillcolor="#000000" stroked="false">
                <v:path arrowok="t"/>
                <v:fill type="solid"/>
              </v:shape>
            </v:group>
            <v:group style="position:absolute;left:4986;top:3603;width:10;height:20" coordorigin="4986,3603" coordsize="10,20">
              <v:shape style="position:absolute;left:4986;top:3603;width:10;height:20" coordorigin="4986,3603" coordsize="10,20" path="m4986,3622l4995,3622,4995,3603,4986,3603,4986,3622xe" filled="true" fillcolor="#000000" stroked="false">
                <v:path arrowok="t"/>
                <v:fill type="solid"/>
              </v:shape>
            </v:group>
            <v:group style="position:absolute;left:4986;top:3622;width:10;height:20" coordorigin="4986,3622" coordsize="10,20">
              <v:shape style="position:absolute;left:4986;top:3622;width:10;height:20" coordorigin="4986,3622" coordsize="10,20" path="m4986,3641l4995,3641,4995,3622,4986,3622,4986,3641xe" filled="true" fillcolor="#000000" stroked="false">
                <v:path arrowok="t"/>
                <v:fill type="solid"/>
              </v:shape>
            </v:group>
            <v:group style="position:absolute;left:4986;top:3641;width:10;height:20" coordorigin="4986,3641" coordsize="10,20">
              <v:shape style="position:absolute;left:4986;top:3641;width:10;height:20" coordorigin="4986,3641" coordsize="10,20" path="m4986,3660l4995,3660,4995,3641,4986,3641,4986,3660xe" filled="true" fillcolor="#000000" stroked="false">
                <v:path arrowok="t"/>
                <v:fill type="solid"/>
              </v:shape>
            </v:group>
            <v:group style="position:absolute;left:4986;top:3660;width:10;height:20" coordorigin="4986,3660" coordsize="10,20">
              <v:shape style="position:absolute;left:4986;top:3660;width:10;height:20" coordorigin="4986,3660" coordsize="10,20" path="m4986,3680l4995,3680,4995,3660,4986,3660,4986,3680xe" filled="true" fillcolor="#000000" stroked="false">
                <v:path arrowok="t"/>
                <v:fill type="solid"/>
              </v:shape>
            </v:group>
            <v:group style="position:absolute;left:4986;top:3680;width:10;height:20" coordorigin="4986,3680" coordsize="10,20">
              <v:shape style="position:absolute;left:4986;top:3680;width:10;height:20" coordorigin="4986,3680" coordsize="10,20" path="m4986,3699l4995,3699,4995,3680,4986,3680,4986,3699xe" filled="true" fillcolor="#000000" stroked="false">
                <v:path arrowok="t"/>
                <v:fill type="solid"/>
              </v:shape>
            </v:group>
            <v:group style="position:absolute;left:4986;top:3699;width:10;height:20" coordorigin="4986,3699" coordsize="10,20">
              <v:shape style="position:absolute;left:4986;top:3699;width:10;height:20" coordorigin="4986,3699" coordsize="10,20" path="m4986,3718l4995,3718,4995,3699,4986,3699,4986,3718xe" filled="true" fillcolor="#000000" stroked="false">
                <v:path arrowok="t"/>
                <v:fill type="solid"/>
              </v:shape>
            </v:group>
            <v:group style="position:absolute;left:4986;top:3718;width:10;height:20" coordorigin="4986,3718" coordsize="10,20">
              <v:shape style="position:absolute;left:4986;top:3718;width:10;height:20" coordorigin="4986,3718" coordsize="10,20" path="m4986,3737l4995,3737,4995,3718,4986,3718,4986,3737xe" filled="true" fillcolor="#000000" stroked="false">
                <v:path arrowok="t"/>
                <v:fill type="solid"/>
              </v:shape>
            </v:group>
            <v:group style="position:absolute;left:4986;top:3737;width:10;height:20" coordorigin="4986,3737" coordsize="10,20">
              <v:shape style="position:absolute;left:4986;top:3737;width:10;height:20" coordorigin="4986,3737" coordsize="10,20" path="m4986,3756l4995,3756,4995,3737,4986,3737,4986,3756xe" filled="true" fillcolor="#000000" stroked="false">
                <v:path arrowok="t"/>
                <v:fill type="solid"/>
              </v:shape>
            </v:group>
            <v:group style="position:absolute;left:4986;top:3756;width:10;height:20" coordorigin="4986,3756" coordsize="10,20">
              <v:shape style="position:absolute;left:4986;top:3756;width:10;height:20" coordorigin="4986,3756" coordsize="10,20" path="m4986,3776l4995,3776,4995,3756,4986,3756,4986,3776xe" filled="true" fillcolor="#000000" stroked="false">
                <v:path arrowok="t"/>
                <v:fill type="solid"/>
              </v:shape>
            </v:group>
            <v:group style="position:absolute;left:4986;top:3776;width:10;height:20" coordorigin="4986,3776" coordsize="10,20">
              <v:shape style="position:absolute;left:4986;top:3776;width:10;height:20" coordorigin="4986,3776" coordsize="10,20" path="m4986,3795l4995,3795,4995,3776,4986,3776,4986,3795xe" filled="true" fillcolor="#000000" stroked="false">
                <v:path arrowok="t"/>
                <v:fill type="solid"/>
              </v:shape>
            </v:group>
            <v:group style="position:absolute;left:4986;top:3795;width:10;height:20" coordorigin="4986,3795" coordsize="10,20">
              <v:shape style="position:absolute;left:4986;top:3795;width:10;height:20" coordorigin="4986,3795" coordsize="10,20" path="m4986,3814l4995,3814,4995,3795,4986,3795,4986,3814xe" filled="true" fillcolor="#000000" stroked="false">
                <v:path arrowok="t"/>
                <v:fill type="solid"/>
              </v:shape>
            </v:group>
            <v:group style="position:absolute;left:4986;top:3814;width:10;height:20" coordorigin="4986,3814" coordsize="10,20">
              <v:shape style="position:absolute;left:4986;top:3814;width:10;height:20" coordorigin="4986,3814" coordsize="10,20" path="m4986,3833l4995,3833,4995,3814,4986,3814,4986,3833xe" filled="true" fillcolor="#000000" stroked="false">
                <v:path arrowok="t"/>
                <v:fill type="solid"/>
              </v:shape>
            </v:group>
            <v:group style="position:absolute;left:4986;top:3833;width:10;height:20" coordorigin="4986,3833" coordsize="10,20">
              <v:shape style="position:absolute;left:4986;top:3833;width:10;height:20" coordorigin="4986,3833" coordsize="10,20" path="m4986,3852l4995,3852,4995,3833,4986,3833,4986,3852xe" filled="true" fillcolor="#000000" stroked="false">
                <v:path arrowok="t"/>
                <v:fill type="solid"/>
              </v:shape>
            </v:group>
            <v:group style="position:absolute;left:4986;top:3852;width:10;height:20" coordorigin="4986,3852" coordsize="10,20">
              <v:shape style="position:absolute;left:4986;top:3852;width:10;height:20" coordorigin="4986,3852" coordsize="10,20" path="m4986,3872l4995,3872,4995,3852,4986,3852,4986,3872xe" filled="true" fillcolor="#000000" stroked="false">
                <v:path arrowok="t"/>
                <v:fill type="solid"/>
              </v:shape>
            </v:group>
            <v:group style="position:absolute;left:4986;top:3872;width:10;height:20" coordorigin="4986,3872" coordsize="10,20">
              <v:shape style="position:absolute;left:4986;top:3872;width:10;height:20" coordorigin="4986,3872" coordsize="10,20" path="m4986,3891l4995,3891,4995,3872,4986,3872,4986,3891xe" filled="true" fillcolor="#000000" stroked="false">
                <v:path arrowok="t"/>
                <v:fill type="solid"/>
              </v:shape>
            </v:group>
            <v:group style="position:absolute;left:4986;top:3891;width:10;height:20" coordorigin="4986,3891" coordsize="10,20">
              <v:shape style="position:absolute;left:4986;top:3891;width:10;height:20" coordorigin="4986,3891" coordsize="10,20" path="m4986,3910l4995,3910,4995,3891,4986,3891,4986,3910xe" filled="true" fillcolor="#000000" stroked="false">
                <v:path arrowok="t"/>
                <v:fill type="solid"/>
              </v:shape>
            </v:group>
            <v:group style="position:absolute;left:4986;top:3910;width:10;height:20" coordorigin="4986,3910" coordsize="10,20">
              <v:shape style="position:absolute;left:4986;top:3910;width:10;height:20" coordorigin="4986,3910" coordsize="10,20" path="m4986,3929l4995,3929,4995,3910,4986,3910,4986,3929xe" filled="true" fillcolor="#000000" stroked="false">
                <v:path arrowok="t"/>
                <v:fill type="solid"/>
              </v:shape>
            </v:group>
            <v:group style="position:absolute;left:4986;top:3929;width:10;height:20" coordorigin="4986,3929" coordsize="10,20">
              <v:shape style="position:absolute;left:4986;top:3929;width:10;height:20" coordorigin="4986,3929" coordsize="10,20" path="m4986,3948l4995,3948,4995,3929,4986,3929,4986,3948xe" filled="true" fillcolor="#000000" stroked="false">
                <v:path arrowok="t"/>
                <v:fill type="solid"/>
              </v:shape>
            </v:group>
            <v:group style="position:absolute;left:4986;top:3948;width:10;height:20" coordorigin="4986,3948" coordsize="10,20">
              <v:shape style="position:absolute;left:4986;top:3948;width:10;height:20" coordorigin="4986,3948" coordsize="10,20" path="m4986,3968l4995,3968,4995,3948,4986,3948,4986,3968xe" filled="true" fillcolor="#000000" stroked="false">
                <v:path arrowok="t"/>
                <v:fill type="solid"/>
              </v:shape>
            </v:group>
            <v:group style="position:absolute;left:4986;top:3968;width:10;height:20" coordorigin="4986,3968" coordsize="10,20">
              <v:shape style="position:absolute;left:4986;top:3968;width:10;height:20" coordorigin="4986,3968" coordsize="10,20" path="m4986,3987l4995,3987,4995,3968,4986,3968,4986,3987xe" filled="true" fillcolor="#000000" stroked="false">
                <v:path arrowok="t"/>
                <v:fill type="solid"/>
              </v:shape>
            </v:group>
            <v:group style="position:absolute;left:4986;top:3987;width:10;height:20" coordorigin="4986,3987" coordsize="10,20">
              <v:shape style="position:absolute;left:4986;top:3987;width:10;height:20" coordorigin="4986,3987" coordsize="10,20" path="m4986,4006l4995,4006,4995,3987,4986,3987,4986,4006xe" filled="true" fillcolor="#000000" stroked="false">
                <v:path arrowok="t"/>
                <v:fill type="solid"/>
              </v:shape>
            </v:group>
            <v:group style="position:absolute;left:4986;top:4006;width:10;height:20" coordorigin="4986,4006" coordsize="10,20">
              <v:shape style="position:absolute;left:4986;top:4006;width:10;height:20" coordorigin="4986,4006" coordsize="10,20" path="m4986,4025l4995,4025,4995,4006,4986,4006,4986,4025xe" filled="true" fillcolor="#000000" stroked="false">
                <v:path arrowok="t"/>
                <v:fill type="solid"/>
              </v:shape>
            </v:group>
            <v:group style="position:absolute;left:4986;top:4025;width:10;height:20" coordorigin="4986,4025" coordsize="10,20">
              <v:shape style="position:absolute;left:4986;top:4025;width:10;height:20" coordorigin="4986,4025" coordsize="10,20" path="m4986,4044l4995,4044,4995,4025,4986,4025,4986,4044xe" filled="true" fillcolor="#000000" stroked="false">
                <v:path arrowok="t"/>
                <v:fill type="solid"/>
              </v:shape>
            </v:group>
            <v:group style="position:absolute;left:4986;top:4044;width:10;height:20" coordorigin="4986,4044" coordsize="10,20">
              <v:shape style="position:absolute;left:4986;top:4044;width:10;height:20" coordorigin="4986,4044" coordsize="10,20" path="m4986,4064l4995,4064,4995,4044,4986,4044,4986,4064xe" filled="true" fillcolor="#000000" stroked="false">
                <v:path arrowok="t"/>
                <v:fill type="solid"/>
              </v:shape>
            </v:group>
            <v:group style="position:absolute;left:4986;top:4064;width:10;height:20" coordorigin="4986,4064" coordsize="10,20">
              <v:shape style="position:absolute;left:4986;top:4064;width:10;height:20" coordorigin="4986,4064" coordsize="10,20" path="m4986,4083l4995,4083,4995,4064,4986,4064,4986,4083xe" filled="true" fillcolor="#000000" stroked="false">
                <v:path arrowok="t"/>
                <v:fill type="solid"/>
              </v:shape>
            </v:group>
            <v:group style="position:absolute;left:4986;top:4083;width:10;height:20" coordorigin="4986,4083" coordsize="10,20">
              <v:shape style="position:absolute;left:4986;top:4083;width:10;height:20" coordorigin="4986,4083" coordsize="10,20" path="m4986,4102l4995,4102,4995,4083,4986,4083,4986,4102xe" filled="true" fillcolor="#000000" stroked="false">
                <v:path arrowok="t"/>
                <v:fill type="solid"/>
              </v:shape>
            </v:group>
            <v:group style="position:absolute;left:4986;top:4102;width:10;height:20" coordorigin="4986,4102" coordsize="10,20">
              <v:shape style="position:absolute;left:4986;top:4102;width:10;height:20" coordorigin="4986,4102" coordsize="10,20" path="m4986,4121l4995,4121,4995,4102,4986,4102,4986,4121xe" filled="true" fillcolor="#000000" stroked="false">
                <v:path arrowok="t"/>
                <v:fill type="solid"/>
              </v:shape>
            </v:group>
            <v:group style="position:absolute;left:4986;top:4121;width:10;height:20" coordorigin="4986,4121" coordsize="10,20">
              <v:shape style="position:absolute;left:4986;top:4121;width:10;height:20" coordorigin="4986,4121" coordsize="10,20" path="m4986,4140l4995,4140,4995,4121,4986,4121,4986,4140xe" filled="true" fillcolor="#000000" stroked="false">
                <v:path arrowok="t"/>
                <v:fill type="solid"/>
              </v:shape>
            </v:group>
            <v:group style="position:absolute;left:4986;top:4140;width:10;height:20" coordorigin="4986,4140" coordsize="10,20">
              <v:shape style="position:absolute;left:4986;top:4140;width:10;height:20" coordorigin="4986,4140" coordsize="10,20" path="m4986,4160l4995,4160,4995,4140,4986,4140,4986,4160xe" filled="true" fillcolor="#000000" stroked="false">
                <v:path arrowok="t"/>
                <v:fill type="solid"/>
              </v:shape>
            </v:group>
            <v:group style="position:absolute;left:4986;top:4160;width:10;height:20" coordorigin="4986,4160" coordsize="10,20">
              <v:shape style="position:absolute;left:4986;top:4160;width:10;height:20" coordorigin="4986,4160" coordsize="10,20" path="m4986,4179l4995,4179,4995,4160,4986,4160,4986,4179xe" filled="true" fillcolor="#000000" stroked="false">
                <v:path arrowok="t"/>
                <v:fill type="solid"/>
              </v:shape>
            </v:group>
            <v:group style="position:absolute;left:4986;top:4184;width:10;height:2" coordorigin="4986,4184" coordsize="10,2">
              <v:shape style="position:absolute;left:4986;top:4184;width:10;height:2" coordorigin="4986,4184" coordsize="10,0" path="m4986,4184l4995,4184e" filled="false" stroked="true" strokeweight=".47998pt" strokecolor="#000000">
                <v:path arrowok="t"/>
              </v:shape>
            </v:group>
            <v:group style="position:absolute;left:6071;top:3065;width:10;height:20" coordorigin="6071,3065" coordsize="10,20">
              <v:shape style="position:absolute;left:6071;top:3065;width:10;height:20" coordorigin="6071,3065" coordsize="10,20" path="m6071,3084l6080,3084,6080,3065,6071,3065,6071,3084xe" filled="true" fillcolor="#000000" stroked="false">
                <v:path arrowok="t"/>
                <v:fill type="solid"/>
              </v:shape>
            </v:group>
            <v:group style="position:absolute;left:6071;top:3084;width:10;height:20" coordorigin="6071,3084" coordsize="10,20">
              <v:shape style="position:absolute;left:6071;top:3084;width:10;height:20" coordorigin="6071,3084" coordsize="10,20" path="m6071,3104l6080,3104,6080,3084,6071,3084,6071,3104xe" filled="true" fillcolor="#000000" stroked="false">
                <v:path arrowok="t"/>
                <v:fill type="solid"/>
              </v:shape>
            </v:group>
            <v:group style="position:absolute;left:6071;top:3104;width:10;height:20" coordorigin="6071,3104" coordsize="10,20">
              <v:shape style="position:absolute;left:6071;top:3104;width:10;height:20" coordorigin="6071,3104" coordsize="10,20" path="m6071,3123l6080,3123,6080,3104,6071,3104,6071,3123xe" filled="true" fillcolor="#000000" stroked="false">
                <v:path arrowok="t"/>
                <v:fill type="solid"/>
              </v:shape>
            </v:group>
            <v:group style="position:absolute;left:6071;top:3123;width:10;height:20" coordorigin="6071,3123" coordsize="10,20">
              <v:shape style="position:absolute;left:6071;top:3123;width:10;height:20" coordorigin="6071,3123" coordsize="10,20" path="m6071,3142l6080,3142,6080,3123,6071,3123,6071,3142xe" filled="true" fillcolor="#000000" stroked="false">
                <v:path arrowok="t"/>
                <v:fill type="solid"/>
              </v:shape>
            </v:group>
            <v:group style="position:absolute;left:6071;top:3142;width:10;height:20" coordorigin="6071,3142" coordsize="10,20">
              <v:shape style="position:absolute;left:6071;top:3142;width:10;height:20" coordorigin="6071,3142" coordsize="10,20" path="m6071,3161l6080,3161,6080,3142,6071,3142,6071,3161xe" filled="true" fillcolor="#000000" stroked="false">
                <v:path arrowok="t"/>
                <v:fill type="solid"/>
              </v:shape>
            </v:group>
            <v:group style="position:absolute;left:6071;top:3161;width:10;height:20" coordorigin="6071,3161" coordsize="10,20">
              <v:shape style="position:absolute;left:6071;top:3161;width:10;height:20" coordorigin="6071,3161" coordsize="10,20" path="m6071,3180l6080,3180,6080,3161,6071,3161,6071,3180xe" filled="true" fillcolor="#000000" stroked="false">
                <v:path arrowok="t"/>
                <v:fill type="solid"/>
              </v:shape>
            </v:group>
            <v:group style="position:absolute;left:6071;top:3180;width:10;height:20" coordorigin="6071,3180" coordsize="10,20">
              <v:shape style="position:absolute;left:6071;top:3180;width:10;height:20" coordorigin="6071,3180" coordsize="10,20" path="m6071,3200l6080,3200,6080,3180,6071,3180,6071,3200xe" filled="true" fillcolor="#000000" stroked="false">
                <v:path arrowok="t"/>
                <v:fill type="solid"/>
              </v:shape>
            </v:group>
            <v:group style="position:absolute;left:6071;top:3200;width:10;height:20" coordorigin="6071,3200" coordsize="10,20">
              <v:shape style="position:absolute;left:6071;top:3200;width:10;height:20" coordorigin="6071,3200" coordsize="10,20" path="m6071,3219l6080,3219,6080,3200,6071,3200,6071,3219xe" filled="true" fillcolor="#000000" stroked="false">
                <v:path arrowok="t"/>
                <v:fill type="solid"/>
              </v:shape>
            </v:group>
            <v:group style="position:absolute;left:6071;top:3219;width:10;height:20" coordorigin="6071,3219" coordsize="10,20">
              <v:shape style="position:absolute;left:6071;top:3219;width:10;height:20" coordorigin="6071,3219" coordsize="10,20" path="m6071,3238l6080,3238,6080,3219,6071,3219,6071,3238xe" filled="true" fillcolor="#000000" stroked="false">
                <v:path arrowok="t"/>
                <v:fill type="solid"/>
              </v:shape>
            </v:group>
            <v:group style="position:absolute;left:6071;top:3238;width:10;height:20" coordorigin="6071,3238" coordsize="10,20">
              <v:shape style="position:absolute;left:6071;top:3238;width:10;height:20" coordorigin="6071,3238" coordsize="10,20" path="m6071,3257l6080,3257,6080,3238,6071,3238,6071,3257xe" filled="true" fillcolor="#000000" stroked="false">
                <v:path arrowok="t"/>
                <v:fill type="solid"/>
              </v:shape>
            </v:group>
            <v:group style="position:absolute;left:6071;top:3257;width:10;height:20" coordorigin="6071,3257" coordsize="10,20">
              <v:shape style="position:absolute;left:6071;top:3257;width:10;height:20" coordorigin="6071,3257" coordsize="10,20" path="m6071,3276l6080,3276,6080,3257,6071,3257,6071,3276xe" filled="true" fillcolor="#000000" stroked="false">
                <v:path arrowok="t"/>
                <v:fill type="solid"/>
              </v:shape>
            </v:group>
            <v:group style="position:absolute;left:6071;top:3276;width:10;height:20" coordorigin="6071,3276" coordsize="10,20">
              <v:shape style="position:absolute;left:6071;top:3276;width:10;height:20" coordorigin="6071,3276" coordsize="10,20" path="m6071,3296l6080,3296,6080,3276,6071,3276,6071,3296xe" filled="true" fillcolor="#000000" stroked="false">
                <v:path arrowok="t"/>
                <v:fill type="solid"/>
              </v:shape>
            </v:group>
            <v:group style="position:absolute;left:6071;top:3296;width:10;height:20" coordorigin="6071,3296" coordsize="10,20">
              <v:shape style="position:absolute;left:6071;top:3296;width:10;height:20" coordorigin="6071,3296" coordsize="10,20" path="m6071,3315l6080,3315,6080,3296,6071,3296,6071,3315xe" filled="true" fillcolor="#000000" stroked="false">
                <v:path arrowok="t"/>
                <v:fill type="solid"/>
              </v:shape>
            </v:group>
            <v:group style="position:absolute;left:6071;top:3315;width:10;height:20" coordorigin="6071,3315" coordsize="10,20">
              <v:shape style="position:absolute;left:6071;top:3315;width:10;height:20" coordorigin="6071,3315" coordsize="10,20" path="m6071,3334l6080,3334,6080,3315,6071,3315,6071,3334xe" filled="true" fillcolor="#000000" stroked="false">
                <v:path arrowok="t"/>
                <v:fill type="solid"/>
              </v:shape>
            </v:group>
            <v:group style="position:absolute;left:6071;top:3334;width:10;height:20" coordorigin="6071,3334" coordsize="10,20">
              <v:shape style="position:absolute;left:6071;top:3334;width:10;height:20" coordorigin="6071,3334" coordsize="10,20" path="m6071,3353l6080,3353,6080,3334,6071,3334,6071,3353xe" filled="true" fillcolor="#000000" stroked="false">
                <v:path arrowok="t"/>
                <v:fill type="solid"/>
              </v:shape>
            </v:group>
            <v:group style="position:absolute;left:6071;top:3353;width:10;height:20" coordorigin="6071,3353" coordsize="10,20">
              <v:shape style="position:absolute;left:6071;top:3353;width:10;height:20" coordorigin="6071,3353" coordsize="10,20" path="m6071,3372l6080,3372,6080,3353,6071,3353,6071,3372xe" filled="true" fillcolor="#000000" stroked="false">
                <v:path arrowok="t"/>
                <v:fill type="solid"/>
              </v:shape>
            </v:group>
            <v:group style="position:absolute;left:6071;top:3372;width:10;height:20" coordorigin="6071,3372" coordsize="10,20">
              <v:shape style="position:absolute;left:6071;top:3372;width:10;height:20" coordorigin="6071,3372" coordsize="10,20" path="m6071,3392l6080,3392,6080,3372,6071,3372,6071,3392xe" filled="true" fillcolor="#000000" stroked="false">
                <v:path arrowok="t"/>
                <v:fill type="solid"/>
              </v:shape>
            </v:group>
            <v:group style="position:absolute;left:6071;top:3392;width:10;height:20" coordorigin="6071,3392" coordsize="10,20">
              <v:shape style="position:absolute;left:6071;top:3392;width:10;height:20" coordorigin="6071,3392" coordsize="10,20" path="m6071,3411l6080,3411,6080,3392,6071,3392,6071,3411xe" filled="true" fillcolor="#000000" stroked="false">
                <v:path arrowok="t"/>
                <v:fill type="solid"/>
              </v:shape>
            </v:group>
            <v:group style="position:absolute;left:6071;top:3411;width:10;height:20" coordorigin="6071,3411" coordsize="10,20">
              <v:shape style="position:absolute;left:6071;top:3411;width:10;height:20" coordorigin="6071,3411" coordsize="10,20" path="m6071,3430l6080,3430,6080,3411,6071,3411,6071,3430xe" filled="true" fillcolor="#000000" stroked="false">
                <v:path arrowok="t"/>
                <v:fill type="solid"/>
              </v:shape>
            </v:group>
            <v:group style="position:absolute;left:6071;top:3430;width:10;height:20" coordorigin="6071,3430" coordsize="10,20">
              <v:shape style="position:absolute;left:6071;top:3430;width:10;height:20" coordorigin="6071,3430" coordsize="10,20" path="m6071,3449l6080,3449,6080,3430,6071,3430,6071,3449xe" filled="true" fillcolor="#000000" stroked="false">
                <v:path arrowok="t"/>
                <v:fill type="solid"/>
              </v:shape>
            </v:group>
            <v:group style="position:absolute;left:6071;top:3449;width:10;height:20" coordorigin="6071,3449" coordsize="10,20">
              <v:shape style="position:absolute;left:6071;top:3449;width:10;height:20" coordorigin="6071,3449" coordsize="10,20" path="m6071,3468l6080,3468,6080,3449,6071,3449,6071,3468xe" filled="true" fillcolor="#000000" stroked="false">
                <v:path arrowok="t"/>
                <v:fill type="solid"/>
              </v:shape>
            </v:group>
            <v:group style="position:absolute;left:6071;top:3468;width:10;height:20" coordorigin="6071,3468" coordsize="10,20">
              <v:shape style="position:absolute;left:6071;top:3468;width:10;height:20" coordorigin="6071,3468" coordsize="10,20" path="m6071,3488l6080,3488,6080,3468,6071,3468,6071,3488xe" filled="true" fillcolor="#000000" stroked="false">
                <v:path arrowok="t"/>
                <v:fill type="solid"/>
              </v:shape>
            </v:group>
            <v:group style="position:absolute;left:6071;top:3488;width:10;height:20" coordorigin="6071,3488" coordsize="10,20">
              <v:shape style="position:absolute;left:6071;top:3488;width:10;height:20" coordorigin="6071,3488" coordsize="10,20" path="m6071,3507l6080,3507,6080,3488,6071,3488,6071,3507xe" filled="true" fillcolor="#000000" stroked="false">
                <v:path arrowok="t"/>
                <v:fill type="solid"/>
              </v:shape>
            </v:group>
            <v:group style="position:absolute;left:6071;top:3507;width:10;height:20" coordorigin="6071,3507" coordsize="10,20">
              <v:shape style="position:absolute;left:6071;top:3507;width:10;height:20" coordorigin="6071,3507" coordsize="10,20" path="m6071,3526l6080,3526,6080,3507,6071,3507,6071,3526xe" filled="true" fillcolor="#000000" stroked="false">
                <v:path arrowok="t"/>
                <v:fill type="solid"/>
              </v:shape>
            </v:group>
            <v:group style="position:absolute;left:6071;top:3526;width:10;height:20" coordorigin="6071,3526" coordsize="10,20">
              <v:shape style="position:absolute;left:6071;top:3526;width:10;height:20" coordorigin="6071,3526" coordsize="10,20" path="m6071,3545l6080,3545,6080,3526,6071,3526,6071,3545xe" filled="true" fillcolor="#000000" stroked="false">
                <v:path arrowok="t"/>
                <v:fill type="solid"/>
              </v:shape>
            </v:group>
            <v:group style="position:absolute;left:6071;top:3545;width:10;height:20" coordorigin="6071,3545" coordsize="10,20">
              <v:shape style="position:absolute;left:6071;top:3545;width:10;height:20" coordorigin="6071,3545" coordsize="10,20" path="m6071,3564l6080,3564,6080,3545,6071,3545,6071,3564xe" filled="true" fillcolor="#000000" stroked="false">
                <v:path arrowok="t"/>
                <v:fill type="solid"/>
              </v:shape>
            </v:group>
            <v:group style="position:absolute;left:6071;top:3564;width:10;height:20" coordorigin="6071,3564" coordsize="10,20">
              <v:shape style="position:absolute;left:6071;top:3564;width:10;height:20" coordorigin="6071,3564" coordsize="10,20" path="m6071,3584l6080,3584,6080,3564,6071,3564,6071,3584xe" filled="true" fillcolor="#000000" stroked="false">
                <v:path arrowok="t"/>
                <v:fill type="solid"/>
              </v:shape>
            </v:group>
            <v:group style="position:absolute;left:6071;top:3584;width:10;height:20" coordorigin="6071,3584" coordsize="10,20">
              <v:shape style="position:absolute;left:6071;top:3584;width:10;height:20" coordorigin="6071,3584" coordsize="10,20" path="m6071,3603l6080,3603,6080,3584,6071,3584,6071,3603xe" filled="true" fillcolor="#000000" stroked="false">
                <v:path arrowok="t"/>
                <v:fill type="solid"/>
              </v:shape>
            </v:group>
            <v:group style="position:absolute;left:6071;top:3603;width:10;height:20" coordorigin="6071,3603" coordsize="10,20">
              <v:shape style="position:absolute;left:6071;top:3603;width:10;height:20" coordorigin="6071,3603" coordsize="10,20" path="m6071,3622l6080,3622,6080,3603,6071,3603,6071,3622xe" filled="true" fillcolor="#000000" stroked="false">
                <v:path arrowok="t"/>
                <v:fill type="solid"/>
              </v:shape>
            </v:group>
            <v:group style="position:absolute;left:6071;top:3622;width:10;height:20" coordorigin="6071,3622" coordsize="10,20">
              <v:shape style="position:absolute;left:6071;top:3622;width:10;height:20" coordorigin="6071,3622" coordsize="10,20" path="m6071,3641l6080,3641,6080,3622,6071,3622,6071,3641xe" filled="true" fillcolor="#000000" stroked="false">
                <v:path arrowok="t"/>
                <v:fill type="solid"/>
              </v:shape>
            </v:group>
            <v:group style="position:absolute;left:6071;top:3641;width:10;height:20" coordorigin="6071,3641" coordsize="10,20">
              <v:shape style="position:absolute;left:6071;top:3641;width:10;height:20" coordorigin="6071,3641" coordsize="10,20" path="m6071,3660l6080,3660,6080,3641,6071,3641,6071,3660xe" filled="true" fillcolor="#000000" stroked="false">
                <v:path arrowok="t"/>
                <v:fill type="solid"/>
              </v:shape>
            </v:group>
            <v:group style="position:absolute;left:6071;top:3660;width:10;height:20" coordorigin="6071,3660" coordsize="10,20">
              <v:shape style="position:absolute;left:6071;top:3660;width:10;height:20" coordorigin="6071,3660" coordsize="10,20" path="m6071,3680l6080,3680,6080,3660,6071,3660,6071,3680xe" filled="true" fillcolor="#000000" stroked="false">
                <v:path arrowok="t"/>
                <v:fill type="solid"/>
              </v:shape>
            </v:group>
            <v:group style="position:absolute;left:6071;top:3680;width:10;height:20" coordorigin="6071,3680" coordsize="10,20">
              <v:shape style="position:absolute;left:6071;top:3680;width:10;height:20" coordorigin="6071,3680" coordsize="10,20" path="m6071,3699l6080,3699,6080,3680,6071,3680,6071,3699xe" filled="true" fillcolor="#000000" stroked="false">
                <v:path arrowok="t"/>
                <v:fill type="solid"/>
              </v:shape>
            </v:group>
            <v:group style="position:absolute;left:6071;top:3699;width:10;height:20" coordorigin="6071,3699" coordsize="10,20">
              <v:shape style="position:absolute;left:6071;top:3699;width:10;height:20" coordorigin="6071,3699" coordsize="10,20" path="m6071,3718l6080,3718,6080,3699,6071,3699,6071,3718xe" filled="true" fillcolor="#000000" stroked="false">
                <v:path arrowok="t"/>
                <v:fill type="solid"/>
              </v:shape>
            </v:group>
            <v:group style="position:absolute;left:6071;top:3718;width:10;height:20" coordorigin="6071,3718" coordsize="10,20">
              <v:shape style="position:absolute;left:6071;top:3718;width:10;height:20" coordorigin="6071,3718" coordsize="10,20" path="m6071,3737l6080,3737,6080,3718,6071,3718,6071,3737xe" filled="true" fillcolor="#000000" stroked="false">
                <v:path arrowok="t"/>
                <v:fill type="solid"/>
              </v:shape>
            </v:group>
            <v:group style="position:absolute;left:6071;top:3737;width:10;height:20" coordorigin="6071,3737" coordsize="10,20">
              <v:shape style="position:absolute;left:6071;top:3737;width:10;height:20" coordorigin="6071,3737" coordsize="10,20" path="m6071,3756l6080,3756,6080,3737,6071,3737,6071,3756xe" filled="true" fillcolor="#000000" stroked="false">
                <v:path arrowok="t"/>
                <v:fill type="solid"/>
              </v:shape>
            </v:group>
            <v:group style="position:absolute;left:6071;top:3756;width:10;height:20" coordorigin="6071,3756" coordsize="10,20">
              <v:shape style="position:absolute;left:6071;top:3756;width:10;height:20" coordorigin="6071,3756" coordsize="10,20" path="m6071,3776l6080,3776,6080,3756,6071,3756,6071,3776xe" filled="true" fillcolor="#000000" stroked="false">
                <v:path arrowok="t"/>
                <v:fill type="solid"/>
              </v:shape>
            </v:group>
            <v:group style="position:absolute;left:6071;top:3776;width:10;height:20" coordorigin="6071,3776" coordsize="10,20">
              <v:shape style="position:absolute;left:6071;top:3776;width:10;height:20" coordorigin="6071,3776" coordsize="10,20" path="m6071,3795l6080,3795,6080,3776,6071,3776,6071,3795xe" filled="true" fillcolor="#000000" stroked="false">
                <v:path arrowok="t"/>
                <v:fill type="solid"/>
              </v:shape>
            </v:group>
            <v:group style="position:absolute;left:6071;top:3795;width:10;height:20" coordorigin="6071,3795" coordsize="10,20">
              <v:shape style="position:absolute;left:6071;top:3795;width:10;height:20" coordorigin="6071,3795" coordsize="10,20" path="m6071,3814l6080,3814,6080,3795,6071,3795,6071,3814xe" filled="true" fillcolor="#000000" stroked="false">
                <v:path arrowok="t"/>
                <v:fill type="solid"/>
              </v:shape>
            </v:group>
            <v:group style="position:absolute;left:6071;top:3814;width:10;height:20" coordorigin="6071,3814" coordsize="10,20">
              <v:shape style="position:absolute;left:6071;top:3814;width:10;height:20" coordorigin="6071,3814" coordsize="10,20" path="m6071,3833l6080,3833,6080,3814,6071,3814,6071,3833xe" filled="true" fillcolor="#000000" stroked="false">
                <v:path arrowok="t"/>
                <v:fill type="solid"/>
              </v:shape>
            </v:group>
            <v:group style="position:absolute;left:6071;top:3833;width:10;height:20" coordorigin="6071,3833" coordsize="10,20">
              <v:shape style="position:absolute;left:6071;top:3833;width:10;height:20" coordorigin="6071,3833" coordsize="10,20" path="m6071,3852l6080,3852,6080,3833,6071,3833,6071,3852xe" filled="true" fillcolor="#000000" stroked="false">
                <v:path arrowok="t"/>
                <v:fill type="solid"/>
              </v:shape>
            </v:group>
            <v:group style="position:absolute;left:6071;top:3852;width:10;height:20" coordorigin="6071,3852" coordsize="10,20">
              <v:shape style="position:absolute;left:6071;top:3852;width:10;height:20" coordorigin="6071,3852" coordsize="10,20" path="m6071,3872l6080,3872,6080,3852,6071,3852,6071,3872xe" filled="true" fillcolor="#000000" stroked="false">
                <v:path arrowok="t"/>
                <v:fill type="solid"/>
              </v:shape>
            </v:group>
            <v:group style="position:absolute;left:6071;top:3872;width:10;height:20" coordorigin="6071,3872" coordsize="10,20">
              <v:shape style="position:absolute;left:6071;top:3872;width:10;height:20" coordorigin="6071,3872" coordsize="10,20" path="m6071,3891l6080,3891,6080,3872,6071,3872,6071,3891xe" filled="true" fillcolor="#000000" stroked="false">
                <v:path arrowok="t"/>
                <v:fill type="solid"/>
              </v:shape>
            </v:group>
            <v:group style="position:absolute;left:6071;top:3891;width:10;height:20" coordorigin="6071,3891" coordsize="10,20">
              <v:shape style="position:absolute;left:6071;top:3891;width:10;height:20" coordorigin="6071,3891" coordsize="10,20" path="m6071,3910l6080,3910,6080,3891,6071,3891,6071,3910xe" filled="true" fillcolor="#000000" stroked="false">
                <v:path arrowok="t"/>
                <v:fill type="solid"/>
              </v:shape>
            </v:group>
            <v:group style="position:absolute;left:6071;top:3910;width:10;height:20" coordorigin="6071,3910" coordsize="10,20">
              <v:shape style="position:absolute;left:6071;top:3910;width:10;height:20" coordorigin="6071,3910" coordsize="10,20" path="m6071,3929l6080,3929,6080,3910,6071,3910,6071,3929xe" filled="true" fillcolor="#000000" stroked="false">
                <v:path arrowok="t"/>
                <v:fill type="solid"/>
              </v:shape>
            </v:group>
            <v:group style="position:absolute;left:6071;top:3929;width:10;height:20" coordorigin="6071,3929" coordsize="10,20">
              <v:shape style="position:absolute;left:6071;top:3929;width:10;height:20" coordorigin="6071,3929" coordsize="10,20" path="m6071,3948l6080,3948,6080,3929,6071,3929,6071,3948xe" filled="true" fillcolor="#000000" stroked="false">
                <v:path arrowok="t"/>
                <v:fill type="solid"/>
              </v:shape>
            </v:group>
            <v:group style="position:absolute;left:6071;top:3948;width:10;height:20" coordorigin="6071,3948" coordsize="10,20">
              <v:shape style="position:absolute;left:6071;top:3948;width:10;height:20" coordorigin="6071,3948" coordsize="10,20" path="m6071,3968l6080,3968,6080,3948,6071,3948,6071,3968xe" filled="true" fillcolor="#000000" stroked="false">
                <v:path arrowok="t"/>
                <v:fill type="solid"/>
              </v:shape>
            </v:group>
            <v:group style="position:absolute;left:6071;top:3968;width:10;height:20" coordorigin="6071,3968" coordsize="10,20">
              <v:shape style="position:absolute;left:6071;top:3968;width:10;height:20" coordorigin="6071,3968" coordsize="10,20" path="m6071,3987l6080,3987,6080,3968,6071,3968,6071,3987xe" filled="true" fillcolor="#000000" stroked="false">
                <v:path arrowok="t"/>
                <v:fill type="solid"/>
              </v:shape>
            </v:group>
            <v:group style="position:absolute;left:6071;top:3987;width:10;height:20" coordorigin="6071,3987" coordsize="10,20">
              <v:shape style="position:absolute;left:6071;top:3987;width:10;height:20" coordorigin="6071,3987" coordsize="10,20" path="m6071,4006l6080,4006,6080,3987,6071,3987,6071,4006xe" filled="true" fillcolor="#000000" stroked="false">
                <v:path arrowok="t"/>
                <v:fill type="solid"/>
              </v:shape>
            </v:group>
            <v:group style="position:absolute;left:6071;top:4006;width:10;height:20" coordorigin="6071,4006" coordsize="10,20">
              <v:shape style="position:absolute;left:6071;top:4006;width:10;height:20" coordorigin="6071,4006" coordsize="10,20" path="m6071,4025l6080,4025,6080,4006,6071,4006,6071,4025xe" filled="true" fillcolor="#000000" stroked="false">
                <v:path arrowok="t"/>
                <v:fill type="solid"/>
              </v:shape>
            </v:group>
            <v:group style="position:absolute;left:6071;top:4025;width:10;height:20" coordorigin="6071,4025" coordsize="10,20">
              <v:shape style="position:absolute;left:6071;top:4025;width:10;height:20" coordorigin="6071,4025" coordsize="10,20" path="m6071,4044l6080,4044,6080,4025,6071,4025,6071,4044xe" filled="true" fillcolor="#000000" stroked="false">
                <v:path arrowok="t"/>
                <v:fill type="solid"/>
              </v:shape>
            </v:group>
            <v:group style="position:absolute;left:6071;top:4044;width:10;height:20" coordorigin="6071,4044" coordsize="10,20">
              <v:shape style="position:absolute;left:6071;top:4044;width:10;height:20" coordorigin="6071,4044" coordsize="10,20" path="m6071,4064l6080,4064,6080,4044,6071,4044,6071,4064xe" filled="true" fillcolor="#000000" stroked="false">
                <v:path arrowok="t"/>
                <v:fill type="solid"/>
              </v:shape>
            </v:group>
            <v:group style="position:absolute;left:6071;top:4064;width:10;height:20" coordorigin="6071,4064" coordsize="10,20">
              <v:shape style="position:absolute;left:6071;top:4064;width:10;height:20" coordorigin="6071,4064" coordsize="10,20" path="m6071,4083l6080,4083,6080,4064,6071,4064,6071,4083xe" filled="true" fillcolor="#000000" stroked="false">
                <v:path arrowok="t"/>
                <v:fill type="solid"/>
              </v:shape>
            </v:group>
            <v:group style="position:absolute;left:6071;top:4083;width:10;height:20" coordorigin="6071,4083" coordsize="10,20">
              <v:shape style="position:absolute;left:6071;top:4083;width:10;height:20" coordorigin="6071,4083" coordsize="10,20" path="m6071,4102l6080,4102,6080,4083,6071,4083,6071,4102xe" filled="true" fillcolor="#000000" stroked="false">
                <v:path arrowok="t"/>
                <v:fill type="solid"/>
              </v:shape>
            </v:group>
            <v:group style="position:absolute;left:6071;top:4102;width:10;height:20" coordorigin="6071,4102" coordsize="10,20">
              <v:shape style="position:absolute;left:6071;top:4102;width:10;height:20" coordorigin="6071,4102" coordsize="10,20" path="m6071,4121l6080,4121,6080,4102,6071,4102,6071,4121xe" filled="true" fillcolor="#000000" stroked="false">
                <v:path arrowok="t"/>
                <v:fill type="solid"/>
              </v:shape>
            </v:group>
            <v:group style="position:absolute;left:6071;top:4121;width:10;height:20" coordorigin="6071,4121" coordsize="10,20">
              <v:shape style="position:absolute;left:6071;top:4121;width:10;height:20" coordorigin="6071,4121" coordsize="10,20" path="m6071,4140l6080,4140,6080,4121,6071,4121,6071,4140xe" filled="true" fillcolor="#000000" stroked="false">
                <v:path arrowok="t"/>
                <v:fill type="solid"/>
              </v:shape>
            </v:group>
            <v:group style="position:absolute;left:6071;top:4140;width:10;height:20" coordorigin="6071,4140" coordsize="10,20">
              <v:shape style="position:absolute;left:6071;top:4140;width:10;height:20" coordorigin="6071,4140" coordsize="10,20" path="m6071,4160l6080,4160,6080,4140,6071,4140,6071,4160xe" filled="true" fillcolor="#000000" stroked="false">
                <v:path arrowok="t"/>
                <v:fill type="solid"/>
              </v:shape>
            </v:group>
            <v:group style="position:absolute;left:6071;top:4160;width:10;height:20" coordorigin="6071,4160" coordsize="10,20">
              <v:shape style="position:absolute;left:6071;top:4160;width:10;height:20" coordorigin="6071,4160" coordsize="10,20" path="m6071,4179l6080,4179,6080,4160,6071,4160,6071,4179xe" filled="true" fillcolor="#000000" stroked="false">
                <v:path arrowok="t"/>
                <v:fill type="solid"/>
              </v:shape>
            </v:group>
            <v:group style="position:absolute;left:6071;top:4184;width:10;height:2" coordorigin="6071,4184" coordsize="10,2">
              <v:shape style="position:absolute;left:6071;top:4184;width:10;height:2" coordorigin="6071,4184" coordsize="10,0" path="m6071,4184l6080,4184e" filled="false" stroked="true" strokeweight=".47998pt" strokecolor="#000000">
                <v:path arrowok="t"/>
              </v:shape>
            </v:group>
            <v:group style="position:absolute;left:6803;top:3065;width:10;height:20" coordorigin="6803,3065" coordsize="10,20">
              <v:shape style="position:absolute;left:6803;top:3065;width:10;height:20" coordorigin="6803,3065" coordsize="10,20" path="m6803,3084l6812,3084,6812,3065,6803,3065,6803,3084xe" filled="true" fillcolor="#000000" stroked="false">
                <v:path arrowok="t"/>
                <v:fill type="solid"/>
              </v:shape>
            </v:group>
            <v:group style="position:absolute;left:6803;top:3084;width:10;height:20" coordorigin="6803,3084" coordsize="10,20">
              <v:shape style="position:absolute;left:6803;top:3084;width:10;height:20" coordorigin="6803,3084" coordsize="10,20" path="m6803,3104l6812,3104,6812,3084,6803,3084,6803,3104xe" filled="true" fillcolor="#000000" stroked="false">
                <v:path arrowok="t"/>
                <v:fill type="solid"/>
              </v:shape>
            </v:group>
            <v:group style="position:absolute;left:6803;top:3104;width:10;height:20" coordorigin="6803,3104" coordsize="10,20">
              <v:shape style="position:absolute;left:6803;top:3104;width:10;height:20" coordorigin="6803,3104" coordsize="10,20" path="m6803,3123l6812,3123,6812,3104,6803,3104,6803,3123xe" filled="true" fillcolor="#000000" stroked="false">
                <v:path arrowok="t"/>
                <v:fill type="solid"/>
              </v:shape>
            </v:group>
            <v:group style="position:absolute;left:6803;top:3123;width:10;height:20" coordorigin="6803,3123" coordsize="10,20">
              <v:shape style="position:absolute;left:6803;top:3123;width:10;height:20" coordorigin="6803,3123" coordsize="10,20" path="m6803,3142l6812,3142,6812,3123,6803,3123,6803,3142xe" filled="true" fillcolor="#000000" stroked="false">
                <v:path arrowok="t"/>
                <v:fill type="solid"/>
              </v:shape>
            </v:group>
            <v:group style="position:absolute;left:6803;top:3142;width:10;height:20" coordorigin="6803,3142" coordsize="10,20">
              <v:shape style="position:absolute;left:6803;top:3142;width:10;height:20" coordorigin="6803,3142" coordsize="10,20" path="m6803,3161l6812,3161,6812,3142,6803,3142,6803,3161xe" filled="true" fillcolor="#000000" stroked="false">
                <v:path arrowok="t"/>
                <v:fill type="solid"/>
              </v:shape>
            </v:group>
            <v:group style="position:absolute;left:6803;top:3161;width:10;height:20" coordorigin="6803,3161" coordsize="10,20">
              <v:shape style="position:absolute;left:6803;top:3161;width:10;height:20" coordorigin="6803,3161" coordsize="10,20" path="m6803,3180l6812,3180,6812,3161,6803,3161,6803,3180xe" filled="true" fillcolor="#000000" stroked="false">
                <v:path arrowok="t"/>
                <v:fill type="solid"/>
              </v:shape>
            </v:group>
            <v:group style="position:absolute;left:6803;top:3180;width:10;height:20" coordorigin="6803,3180" coordsize="10,20">
              <v:shape style="position:absolute;left:6803;top:3180;width:10;height:20" coordorigin="6803,3180" coordsize="10,20" path="m6803,3200l6812,3200,6812,3180,6803,3180,6803,3200xe" filled="true" fillcolor="#000000" stroked="false">
                <v:path arrowok="t"/>
                <v:fill type="solid"/>
              </v:shape>
            </v:group>
            <v:group style="position:absolute;left:6803;top:3200;width:10;height:20" coordorigin="6803,3200" coordsize="10,20">
              <v:shape style="position:absolute;left:6803;top:3200;width:10;height:20" coordorigin="6803,3200" coordsize="10,20" path="m6803,3219l6812,3219,6812,3200,6803,3200,6803,3219xe" filled="true" fillcolor="#000000" stroked="false">
                <v:path arrowok="t"/>
                <v:fill type="solid"/>
              </v:shape>
            </v:group>
            <v:group style="position:absolute;left:6803;top:3219;width:10;height:20" coordorigin="6803,3219" coordsize="10,20">
              <v:shape style="position:absolute;left:6803;top:3219;width:10;height:20" coordorigin="6803,3219" coordsize="10,20" path="m6803,3238l6812,3238,6812,3219,6803,3219,6803,3238xe" filled="true" fillcolor="#000000" stroked="false">
                <v:path arrowok="t"/>
                <v:fill type="solid"/>
              </v:shape>
            </v:group>
            <v:group style="position:absolute;left:6803;top:3238;width:10;height:20" coordorigin="6803,3238" coordsize="10,20">
              <v:shape style="position:absolute;left:6803;top:3238;width:10;height:20" coordorigin="6803,3238" coordsize="10,20" path="m6803,3257l6812,3257,6812,3238,6803,3238,6803,3257xe" filled="true" fillcolor="#000000" stroked="false">
                <v:path arrowok="t"/>
                <v:fill type="solid"/>
              </v:shape>
            </v:group>
            <v:group style="position:absolute;left:6803;top:3257;width:10;height:20" coordorigin="6803,3257" coordsize="10,20">
              <v:shape style="position:absolute;left:6803;top:3257;width:10;height:20" coordorigin="6803,3257" coordsize="10,20" path="m6803,3276l6812,3276,6812,3257,6803,3257,6803,3276xe" filled="true" fillcolor="#000000" stroked="false">
                <v:path arrowok="t"/>
                <v:fill type="solid"/>
              </v:shape>
            </v:group>
            <v:group style="position:absolute;left:6803;top:3276;width:10;height:20" coordorigin="6803,3276" coordsize="10,20">
              <v:shape style="position:absolute;left:6803;top:3276;width:10;height:20" coordorigin="6803,3276" coordsize="10,20" path="m6803,3296l6812,3296,6812,3276,6803,3276,6803,3296xe" filled="true" fillcolor="#000000" stroked="false">
                <v:path arrowok="t"/>
                <v:fill type="solid"/>
              </v:shape>
            </v:group>
            <v:group style="position:absolute;left:6803;top:3296;width:10;height:20" coordorigin="6803,3296" coordsize="10,20">
              <v:shape style="position:absolute;left:6803;top:3296;width:10;height:20" coordorigin="6803,3296" coordsize="10,20" path="m6803,3315l6812,3315,6812,3296,6803,3296,6803,3315xe" filled="true" fillcolor="#000000" stroked="false">
                <v:path arrowok="t"/>
                <v:fill type="solid"/>
              </v:shape>
            </v:group>
            <v:group style="position:absolute;left:6803;top:3315;width:10;height:20" coordorigin="6803,3315" coordsize="10,20">
              <v:shape style="position:absolute;left:6803;top:3315;width:10;height:20" coordorigin="6803,3315" coordsize="10,20" path="m6803,3334l6812,3334,6812,3315,6803,3315,6803,3334xe" filled="true" fillcolor="#000000" stroked="false">
                <v:path arrowok="t"/>
                <v:fill type="solid"/>
              </v:shape>
            </v:group>
            <v:group style="position:absolute;left:6803;top:3334;width:10;height:20" coordorigin="6803,3334" coordsize="10,20">
              <v:shape style="position:absolute;left:6803;top:3334;width:10;height:20" coordorigin="6803,3334" coordsize="10,20" path="m6803,3353l6812,3353,6812,3334,6803,3334,6803,3353xe" filled="true" fillcolor="#000000" stroked="false">
                <v:path arrowok="t"/>
                <v:fill type="solid"/>
              </v:shape>
            </v:group>
            <v:group style="position:absolute;left:6803;top:3353;width:10;height:20" coordorigin="6803,3353" coordsize="10,20">
              <v:shape style="position:absolute;left:6803;top:3353;width:10;height:20" coordorigin="6803,3353" coordsize="10,20" path="m6803,3372l6812,3372,6812,3353,6803,3353,6803,3372xe" filled="true" fillcolor="#000000" stroked="false">
                <v:path arrowok="t"/>
                <v:fill type="solid"/>
              </v:shape>
            </v:group>
            <v:group style="position:absolute;left:6803;top:3372;width:10;height:20" coordorigin="6803,3372" coordsize="10,20">
              <v:shape style="position:absolute;left:6803;top:3372;width:10;height:20" coordorigin="6803,3372" coordsize="10,20" path="m6803,3392l6812,3392,6812,3372,6803,3372,6803,3392xe" filled="true" fillcolor="#000000" stroked="false">
                <v:path arrowok="t"/>
                <v:fill type="solid"/>
              </v:shape>
            </v:group>
            <v:group style="position:absolute;left:6803;top:3392;width:10;height:20" coordorigin="6803,3392" coordsize="10,20">
              <v:shape style="position:absolute;left:6803;top:3392;width:10;height:20" coordorigin="6803,3392" coordsize="10,20" path="m6803,3411l6812,3411,6812,3392,6803,3392,6803,3411xe" filled="true" fillcolor="#000000" stroked="false">
                <v:path arrowok="t"/>
                <v:fill type="solid"/>
              </v:shape>
            </v:group>
            <v:group style="position:absolute;left:6803;top:3411;width:10;height:20" coordorigin="6803,3411" coordsize="10,20">
              <v:shape style="position:absolute;left:6803;top:3411;width:10;height:20" coordorigin="6803,3411" coordsize="10,20" path="m6803,3430l6812,3430,6812,3411,6803,3411,6803,3430xe" filled="true" fillcolor="#000000" stroked="false">
                <v:path arrowok="t"/>
                <v:fill type="solid"/>
              </v:shape>
            </v:group>
            <v:group style="position:absolute;left:6803;top:3430;width:10;height:20" coordorigin="6803,3430" coordsize="10,20">
              <v:shape style="position:absolute;left:6803;top:3430;width:10;height:20" coordorigin="6803,3430" coordsize="10,20" path="m6803,3449l6812,3449,6812,3430,6803,3430,6803,3449xe" filled="true" fillcolor="#000000" stroked="false">
                <v:path arrowok="t"/>
                <v:fill type="solid"/>
              </v:shape>
            </v:group>
            <v:group style="position:absolute;left:6803;top:3449;width:10;height:20" coordorigin="6803,3449" coordsize="10,20">
              <v:shape style="position:absolute;left:6803;top:3449;width:10;height:20" coordorigin="6803,3449" coordsize="10,20" path="m6803,3468l6812,3468,6812,3449,6803,3449,6803,3468xe" filled="true" fillcolor="#000000" stroked="false">
                <v:path arrowok="t"/>
                <v:fill type="solid"/>
              </v:shape>
            </v:group>
            <v:group style="position:absolute;left:6803;top:3468;width:10;height:20" coordorigin="6803,3468" coordsize="10,20">
              <v:shape style="position:absolute;left:6803;top:3468;width:10;height:20" coordorigin="6803,3468" coordsize="10,20" path="m6803,3488l6812,3488,6812,3468,6803,3468,6803,3488xe" filled="true" fillcolor="#000000" stroked="false">
                <v:path arrowok="t"/>
                <v:fill type="solid"/>
              </v:shape>
            </v:group>
            <v:group style="position:absolute;left:6803;top:3488;width:10;height:20" coordorigin="6803,3488" coordsize="10,20">
              <v:shape style="position:absolute;left:6803;top:3488;width:10;height:20" coordorigin="6803,3488" coordsize="10,20" path="m6803,3507l6812,3507,6812,3488,6803,3488,6803,3507xe" filled="true" fillcolor="#000000" stroked="false">
                <v:path arrowok="t"/>
                <v:fill type="solid"/>
              </v:shape>
            </v:group>
            <v:group style="position:absolute;left:6803;top:3507;width:10;height:20" coordorigin="6803,3507" coordsize="10,20">
              <v:shape style="position:absolute;left:6803;top:3507;width:10;height:20" coordorigin="6803,3507" coordsize="10,20" path="m6803,3526l6812,3526,6812,3507,6803,3507,6803,3526xe" filled="true" fillcolor="#000000" stroked="false">
                <v:path arrowok="t"/>
                <v:fill type="solid"/>
              </v:shape>
            </v:group>
            <v:group style="position:absolute;left:6803;top:3526;width:10;height:20" coordorigin="6803,3526" coordsize="10,20">
              <v:shape style="position:absolute;left:6803;top:3526;width:10;height:20" coordorigin="6803,3526" coordsize="10,20" path="m6803,3545l6812,3545,6812,3526,6803,3526,6803,3545xe" filled="true" fillcolor="#000000" stroked="false">
                <v:path arrowok="t"/>
                <v:fill type="solid"/>
              </v:shape>
            </v:group>
            <v:group style="position:absolute;left:6803;top:3545;width:10;height:20" coordorigin="6803,3545" coordsize="10,20">
              <v:shape style="position:absolute;left:6803;top:3545;width:10;height:20" coordorigin="6803,3545" coordsize="10,20" path="m6803,3564l6812,3564,6812,3545,6803,3545,6803,3564xe" filled="true" fillcolor="#000000" stroked="false">
                <v:path arrowok="t"/>
                <v:fill type="solid"/>
              </v:shape>
            </v:group>
            <v:group style="position:absolute;left:6803;top:3564;width:10;height:20" coordorigin="6803,3564" coordsize="10,20">
              <v:shape style="position:absolute;left:6803;top:3564;width:10;height:20" coordorigin="6803,3564" coordsize="10,20" path="m6803,3584l6812,3584,6812,3564,6803,3564,6803,3584xe" filled="true" fillcolor="#000000" stroked="false">
                <v:path arrowok="t"/>
                <v:fill type="solid"/>
              </v:shape>
            </v:group>
            <v:group style="position:absolute;left:6803;top:3584;width:10;height:20" coordorigin="6803,3584" coordsize="10,20">
              <v:shape style="position:absolute;left:6803;top:3584;width:10;height:20" coordorigin="6803,3584" coordsize="10,20" path="m6803,3603l6812,3603,6812,3584,6803,3584,6803,3603xe" filled="true" fillcolor="#000000" stroked="false">
                <v:path arrowok="t"/>
                <v:fill type="solid"/>
              </v:shape>
            </v:group>
            <v:group style="position:absolute;left:6803;top:3603;width:10;height:20" coordorigin="6803,3603" coordsize="10,20">
              <v:shape style="position:absolute;left:6803;top:3603;width:10;height:20" coordorigin="6803,3603" coordsize="10,20" path="m6803,3622l6812,3622,6812,3603,6803,3603,6803,3622xe" filled="true" fillcolor="#000000" stroked="false">
                <v:path arrowok="t"/>
                <v:fill type="solid"/>
              </v:shape>
            </v:group>
            <v:group style="position:absolute;left:6803;top:3622;width:10;height:20" coordorigin="6803,3622" coordsize="10,20">
              <v:shape style="position:absolute;left:6803;top:3622;width:10;height:20" coordorigin="6803,3622" coordsize="10,20" path="m6803,3641l6812,3641,6812,3622,6803,3622,6803,3641xe" filled="true" fillcolor="#000000" stroked="false">
                <v:path arrowok="t"/>
                <v:fill type="solid"/>
              </v:shape>
            </v:group>
            <v:group style="position:absolute;left:6803;top:3641;width:10;height:20" coordorigin="6803,3641" coordsize="10,20">
              <v:shape style="position:absolute;left:6803;top:3641;width:10;height:20" coordorigin="6803,3641" coordsize="10,20" path="m6803,3660l6812,3660,6812,3641,6803,3641,6803,3660xe" filled="true" fillcolor="#000000" stroked="false">
                <v:path arrowok="t"/>
                <v:fill type="solid"/>
              </v:shape>
            </v:group>
            <v:group style="position:absolute;left:6803;top:3660;width:10;height:20" coordorigin="6803,3660" coordsize="10,20">
              <v:shape style="position:absolute;left:6803;top:3660;width:10;height:20" coordorigin="6803,3660" coordsize="10,20" path="m6803,3680l6812,3680,6812,3660,6803,3660,6803,3680xe" filled="true" fillcolor="#000000" stroked="false">
                <v:path arrowok="t"/>
                <v:fill type="solid"/>
              </v:shape>
            </v:group>
            <v:group style="position:absolute;left:6803;top:3680;width:10;height:20" coordorigin="6803,3680" coordsize="10,20">
              <v:shape style="position:absolute;left:6803;top:3680;width:10;height:20" coordorigin="6803,3680" coordsize="10,20" path="m6803,3699l6812,3699,6812,3680,6803,3680,6803,3699xe" filled="true" fillcolor="#000000" stroked="false">
                <v:path arrowok="t"/>
                <v:fill type="solid"/>
              </v:shape>
            </v:group>
            <v:group style="position:absolute;left:6803;top:3699;width:10;height:20" coordorigin="6803,3699" coordsize="10,20">
              <v:shape style="position:absolute;left:6803;top:3699;width:10;height:20" coordorigin="6803,3699" coordsize="10,20" path="m6803,3718l6812,3718,6812,3699,6803,3699,6803,3718xe" filled="true" fillcolor="#000000" stroked="false">
                <v:path arrowok="t"/>
                <v:fill type="solid"/>
              </v:shape>
            </v:group>
            <v:group style="position:absolute;left:6803;top:3718;width:10;height:20" coordorigin="6803,3718" coordsize="10,20">
              <v:shape style="position:absolute;left:6803;top:3718;width:10;height:20" coordorigin="6803,3718" coordsize="10,20" path="m6803,3737l6812,3737,6812,3718,6803,3718,6803,3737xe" filled="true" fillcolor="#000000" stroked="false">
                <v:path arrowok="t"/>
                <v:fill type="solid"/>
              </v:shape>
            </v:group>
            <v:group style="position:absolute;left:6803;top:3737;width:10;height:20" coordorigin="6803,3737" coordsize="10,20">
              <v:shape style="position:absolute;left:6803;top:3737;width:10;height:20" coordorigin="6803,3737" coordsize="10,20" path="m6803,3756l6812,3756,6812,3737,6803,3737,6803,3756xe" filled="true" fillcolor="#000000" stroked="false">
                <v:path arrowok="t"/>
                <v:fill type="solid"/>
              </v:shape>
            </v:group>
            <v:group style="position:absolute;left:6803;top:3756;width:10;height:20" coordorigin="6803,3756" coordsize="10,20">
              <v:shape style="position:absolute;left:6803;top:3756;width:10;height:20" coordorigin="6803,3756" coordsize="10,20" path="m6803,3776l6812,3776,6812,3756,6803,3756,6803,3776xe" filled="true" fillcolor="#000000" stroked="false">
                <v:path arrowok="t"/>
                <v:fill type="solid"/>
              </v:shape>
            </v:group>
            <v:group style="position:absolute;left:6803;top:3776;width:10;height:20" coordorigin="6803,3776" coordsize="10,20">
              <v:shape style="position:absolute;left:6803;top:3776;width:10;height:20" coordorigin="6803,3776" coordsize="10,20" path="m6803,3795l6812,3795,6812,3776,6803,3776,6803,3795xe" filled="true" fillcolor="#000000" stroked="false">
                <v:path arrowok="t"/>
                <v:fill type="solid"/>
              </v:shape>
            </v:group>
            <v:group style="position:absolute;left:6803;top:3795;width:10;height:20" coordorigin="6803,3795" coordsize="10,20">
              <v:shape style="position:absolute;left:6803;top:3795;width:10;height:20" coordorigin="6803,3795" coordsize="10,20" path="m6803,3814l6812,3814,6812,3795,6803,3795,6803,3814xe" filled="true" fillcolor="#000000" stroked="false">
                <v:path arrowok="t"/>
                <v:fill type="solid"/>
              </v:shape>
            </v:group>
            <v:group style="position:absolute;left:6803;top:3814;width:10;height:20" coordorigin="6803,3814" coordsize="10,20">
              <v:shape style="position:absolute;left:6803;top:3814;width:10;height:20" coordorigin="6803,3814" coordsize="10,20" path="m6803,3833l6812,3833,6812,3814,6803,3814,6803,3833xe" filled="true" fillcolor="#000000" stroked="false">
                <v:path arrowok="t"/>
                <v:fill type="solid"/>
              </v:shape>
            </v:group>
            <v:group style="position:absolute;left:6803;top:3833;width:10;height:20" coordorigin="6803,3833" coordsize="10,20">
              <v:shape style="position:absolute;left:6803;top:3833;width:10;height:20" coordorigin="6803,3833" coordsize="10,20" path="m6803,3852l6812,3852,6812,3833,6803,3833,6803,3852xe" filled="true" fillcolor="#000000" stroked="false">
                <v:path arrowok="t"/>
                <v:fill type="solid"/>
              </v:shape>
            </v:group>
            <v:group style="position:absolute;left:6803;top:3852;width:10;height:20" coordorigin="6803,3852" coordsize="10,20">
              <v:shape style="position:absolute;left:6803;top:3852;width:10;height:20" coordorigin="6803,3852" coordsize="10,20" path="m6803,3872l6812,3872,6812,3852,6803,3852,6803,3872xe" filled="true" fillcolor="#000000" stroked="false">
                <v:path arrowok="t"/>
                <v:fill type="solid"/>
              </v:shape>
            </v:group>
            <v:group style="position:absolute;left:6803;top:3872;width:10;height:20" coordorigin="6803,3872" coordsize="10,20">
              <v:shape style="position:absolute;left:6803;top:3872;width:10;height:20" coordorigin="6803,3872" coordsize="10,20" path="m6803,3891l6812,3891,6812,3872,6803,3872,6803,3891xe" filled="true" fillcolor="#000000" stroked="false">
                <v:path arrowok="t"/>
                <v:fill type="solid"/>
              </v:shape>
            </v:group>
            <v:group style="position:absolute;left:6803;top:3891;width:10;height:20" coordorigin="6803,3891" coordsize="10,20">
              <v:shape style="position:absolute;left:6803;top:3891;width:10;height:20" coordorigin="6803,3891" coordsize="10,20" path="m6803,3910l6812,3910,6812,3891,6803,3891,6803,3910xe" filled="true" fillcolor="#000000" stroked="false">
                <v:path arrowok="t"/>
                <v:fill type="solid"/>
              </v:shape>
            </v:group>
            <v:group style="position:absolute;left:6803;top:3910;width:10;height:20" coordorigin="6803,3910" coordsize="10,20">
              <v:shape style="position:absolute;left:6803;top:3910;width:10;height:20" coordorigin="6803,3910" coordsize="10,20" path="m6803,3929l6812,3929,6812,3910,6803,3910,6803,3929xe" filled="true" fillcolor="#000000" stroked="false">
                <v:path arrowok="t"/>
                <v:fill type="solid"/>
              </v:shape>
            </v:group>
            <v:group style="position:absolute;left:6803;top:3929;width:10;height:20" coordorigin="6803,3929" coordsize="10,20">
              <v:shape style="position:absolute;left:6803;top:3929;width:10;height:20" coordorigin="6803,3929" coordsize="10,20" path="m6803,3948l6812,3948,6812,3929,6803,3929,6803,3948xe" filled="true" fillcolor="#000000" stroked="false">
                <v:path arrowok="t"/>
                <v:fill type="solid"/>
              </v:shape>
            </v:group>
            <v:group style="position:absolute;left:6803;top:3948;width:10;height:20" coordorigin="6803,3948" coordsize="10,20">
              <v:shape style="position:absolute;left:6803;top:3948;width:10;height:20" coordorigin="6803,3948" coordsize="10,20" path="m6803,3968l6812,3968,6812,3948,6803,3948,6803,3968xe" filled="true" fillcolor="#000000" stroked="false">
                <v:path arrowok="t"/>
                <v:fill type="solid"/>
              </v:shape>
            </v:group>
            <v:group style="position:absolute;left:6803;top:3968;width:10;height:20" coordorigin="6803,3968" coordsize="10,20">
              <v:shape style="position:absolute;left:6803;top:3968;width:10;height:20" coordorigin="6803,3968" coordsize="10,20" path="m6803,3987l6812,3987,6812,3968,6803,3968,6803,3987xe" filled="true" fillcolor="#000000" stroked="false">
                <v:path arrowok="t"/>
                <v:fill type="solid"/>
              </v:shape>
            </v:group>
            <v:group style="position:absolute;left:6803;top:3987;width:10;height:20" coordorigin="6803,3987" coordsize="10,20">
              <v:shape style="position:absolute;left:6803;top:3987;width:10;height:20" coordorigin="6803,3987" coordsize="10,20" path="m6803,4006l6812,4006,6812,3987,6803,3987,6803,4006xe" filled="true" fillcolor="#000000" stroked="false">
                <v:path arrowok="t"/>
                <v:fill type="solid"/>
              </v:shape>
            </v:group>
            <v:group style="position:absolute;left:6803;top:4006;width:10;height:20" coordorigin="6803,4006" coordsize="10,20">
              <v:shape style="position:absolute;left:6803;top:4006;width:10;height:20" coordorigin="6803,4006" coordsize="10,20" path="m6803,4025l6812,4025,6812,4006,6803,4006,6803,4025xe" filled="true" fillcolor="#000000" stroked="false">
                <v:path arrowok="t"/>
                <v:fill type="solid"/>
              </v:shape>
            </v:group>
            <v:group style="position:absolute;left:6803;top:4025;width:10;height:20" coordorigin="6803,4025" coordsize="10,20">
              <v:shape style="position:absolute;left:6803;top:4025;width:10;height:20" coordorigin="6803,4025" coordsize="10,20" path="m6803,4044l6812,4044,6812,4025,6803,4025,6803,4044xe" filled="true" fillcolor="#000000" stroked="false">
                <v:path arrowok="t"/>
                <v:fill type="solid"/>
              </v:shape>
            </v:group>
            <v:group style="position:absolute;left:6803;top:4044;width:10;height:20" coordorigin="6803,4044" coordsize="10,20">
              <v:shape style="position:absolute;left:6803;top:4044;width:10;height:20" coordorigin="6803,4044" coordsize="10,20" path="m6803,4064l6812,4064,6812,4044,6803,4044,6803,4064xe" filled="true" fillcolor="#000000" stroked="false">
                <v:path arrowok="t"/>
                <v:fill type="solid"/>
              </v:shape>
            </v:group>
            <v:group style="position:absolute;left:6803;top:4064;width:10;height:20" coordorigin="6803,4064" coordsize="10,20">
              <v:shape style="position:absolute;left:6803;top:4064;width:10;height:20" coordorigin="6803,4064" coordsize="10,20" path="m6803,4083l6812,4083,6812,4064,6803,4064,6803,4083xe" filled="true" fillcolor="#000000" stroked="false">
                <v:path arrowok="t"/>
                <v:fill type="solid"/>
              </v:shape>
            </v:group>
            <v:group style="position:absolute;left:6803;top:4083;width:10;height:20" coordorigin="6803,4083" coordsize="10,20">
              <v:shape style="position:absolute;left:6803;top:4083;width:10;height:20" coordorigin="6803,4083" coordsize="10,20" path="m6803,4102l6812,4102,6812,4083,6803,4083,6803,4102xe" filled="true" fillcolor="#000000" stroked="false">
                <v:path arrowok="t"/>
                <v:fill type="solid"/>
              </v:shape>
            </v:group>
            <v:group style="position:absolute;left:6803;top:4102;width:10;height:20" coordorigin="6803,4102" coordsize="10,20">
              <v:shape style="position:absolute;left:6803;top:4102;width:10;height:20" coordorigin="6803,4102" coordsize="10,20" path="m6803,4121l6812,4121,6812,4102,6803,4102,6803,4121xe" filled="true" fillcolor="#000000" stroked="false">
                <v:path arrowok="t"/>
                <v:fill type="solid"/>
              </v:shape>
            </v:group>
            <v:group style="position:absolute;left:6803;top:4121;width:10;height:20" coordorigin="6803,4121" coordsize="10,20">
              <v:shape style="position:absolute;left:6803;top:4121;width:10;height:20" coordorigin="6803,4121" coordsize="10,20" path="m6803,4140l6812,4140,6812,4121,6803,4121,6803,4140xe" filled="true" fillcolor="#000000" stroked="false">
                <v:path arrowok="t"/>
                <v:fill type="solid"/>
              </v:shape>
            </v:group>
            <v:group style="position:absolute;left:6803;top:4140;width:10;height:20" coordorigin="6803,4140" coordsize="10,20">
              <v:shape style="position:absolute;left:6803;top:4140;width:10;height:20" coordorigin="6803,4140" coordsize="10,20" path="m6803,4160l6812,4160,6812,4140,6803,4140,6803,4160xe" filled="true" fillcolor="#000000" stroked="false">
                <v:path arrowok="t"/>
                <v:fill type="solid"/>
              </v:shape>
            </v:group>
            <v:group style="position:absolute;left:6803;top:4160;width:10;height:20" coordorigin="6803,4160" coordsize="10,20">
              <v:shape style="position:absolute;left:6803;top:4160;width:10;height:20" coordorigin="6803,4160" coordsize="10,20" path="m6803,4179l6812,4179,6812,4160,6803,4160,6803,4179xe" filled="true" fillcolor="#000000" stroked="false">
                <v:path arrowok="t"/>
                <v:fill type="solid"/>
              </v:shape>
            </v:group>
            <v:group style="position:absolute;left:6803;top:4184;width:10;height:2" coordorigin="6803,4184" coordsize="10,2">
              <v:shape style="position:absolute;left:6803;top:4184;width:10;height:2" coordorigin="6803,4184" coordsize="10,0" path="m6803,4184l6812,4184e" filled="false" stroked="true" strokeweight=".47998pt" strokecolor="#000000">
                <v:path arrowok="t"/>
              </v:shape>
            </v:group>
            <v:group style="position:absolute;left:7816;top:3065;width:10;height:20" coordorigin="7816,3065" coordsize="10,20">
              <v:shape style="position:absolute;left:7816;top:3065;width:10;height:20" coordorigin="7816,3065" coordsize="10,20" path="m7816,3084l7826,3084,7826,3065,7816,3065,7816,3084xe" filled="true" fillcolor="#000000" stroked="false">
                <v:path arrowok="t"/>
                <v:fill type="solid"/>
              </v:shape>
            </v:group>
            <v:group style="position:absolute;left:7816;top:3084;width:10;height:20" coordorigin="7816,3084" coordsize="10,20">
              <v:shape style="position:absolute;left:7816;top:3084;width:10;height:20" coordorigin="7816,3084" coordsize="10,20" path="m7816,3104l7826,3104,7826,3084,7816,3084,7816,3104xe" filled="true" fillcolor="#000000" stroked="false">
                <v:path arrowok="t"/>
                <v:fill type="solid"/>
              </v:shape>
            </v:group>
            <v:group style="position:absolute;left:7816;top:3104;width:10;height:20" coordorigin="7816,3104" coordsize="10,20">
              <v:shape style="position:absolute;left:7816;top:3104;width:10;height:20" coordorigin="7816,3104" coordsize="10,20" path="m7816,3123l7826,3123,7826,3104,7816,3104,7816,3123xe" filled="true" fillcolor="#000000" stroked="false">
                <v:path arrowok="t"/>
                <v:fill type="solid"/>
              </v:shape>
            </v:group>
            <v:group style="position:absolute;left:7816;top:3123;width:10;height:20" coordorigin="7816,3123" coordsize="10,20">
              <v:shape style="position:absolute;left:7816;top:3123;width:10;height:20" coordorigin="7816,3123" coordsize="10,20" path="m7816,3142l7826,3142,7826,3123,7816,3123,7816,3142xe" filled="true" fillcolor="#000000" stroked="false">
                <v:path arrowok="t"/>
                <v:fill type="solid"/>
              </v:shape>
            </v:group>
            <v:group style="position:absolute;left:7816;top:3142;width:10;height:20" coordorigin="7816,3142" coordsize="10,20">
              <v:shape style="position:absolute;left:7816;top:3142;width:10;height:20" coordorigin="7816,3142" coordsize="10,20" path="m7816,3161l7826,3161,7826,3142,7816,3142,7816,3161xe" filled="true" fillcolor="#000000" stroked="false">
                <v:path arrowok="t"/>
                <v:fill type="solid"/>
              </v:shape>
            </v:group>
            <v:group style="position:absolute;left:7816;top:3161;width:10;height:20" coordorigin="7816,3161" coordsize="10,20">
              <v:shape style="position:absolute;left:7816;top:3161;width:10;height:20" coordorigin="7816,3161" coordsize="10,20" path="m7816,3180l7826,3180,7826,3161,7816,3161,7816,3180xe" filled="true" fillcolor="#000000" stroked="false">
                <v:path arrowok="t"/>
                <v:fill type="solid"/>
              </v:shape>
            </v:group>
            <v:group style="position:absolute;left:7816;top:3180;width:10;height:20" coordorigin="7816,3180" coordsize="10,20">
              <v:shape style="position:absolute;left:7816;top:3180;width:10;height:20" coordorigin="7816,3180" coordsize="10,20" path="m7816,3200l7826,3200,7826,3180,7816,3180,7816,3200xe" filled="true" fillcolor="#000000" stroked="false">
                <v:path arrowok="t"/>
                <v:fill type="solid"/>
              </v:shape>
            </v:group>
            <v:group style="position:absolute;left:7816;top:3200;width:10;height:20" coordorigin="7816,3200" coordsize="10,20">
              <v:shape style="position:absolute;left:7816;top:3200;width:10;height:20" coordorigin="7816,3200" coordsize="10,20" path="m7816,3219l7826,3219,7826,3200,7816,3200,7816,3219xe" filled="true" fillcolor="#000000" stroked="false">
                <v:path arrowok="t"/>
                <v:fill type="solid"/>
              </v:shape>
            </v:group>
            <v:group style="position:absolute;left:7816;top:3219;width:10;height:20" coordorigin="7816,3219" coordsize="10,20">
              <v:shape style="position:absolute;left:7816;top:3219;width:10;height:20" coordorigin="7816,3219" coordsize="10,20" path="m7816,3238l7826,3238,7826,3219,7816,3219,7816,3238xe" filled="true" fillcolor="#000000" stroked="false">
                <v:path arrowok="t"/>
                <v:fill type="solid"/>
              </v:shape>
            </v:group>
            <v:group style="position:absolute;left:7816;top:3238;width:10;height:20" coordorigin="7816,3238" coordsize="10,20">
              <v:shape style="position:absolute;left:7816;top:3238;width:10;height:20" coordorigin="7816,3238" coordsize="10,20" path="m7816,3257l7826,3257,7826,3238,7816,3238,7816,3257xe" filled="true" fillcolor="#000000" stroked="false">
                <v:path arrowok="t"/>
                <v:fill type="solid"/>
              </v:shape>
            </v:group>
            <v:group style="position:absolute;left:7816;top:3257;width:10;height:20" coordorigin="7816,3257" coordsize="10,20">
              <v:shape style="position:absolute;left:7816;top:3257;width:10;height:20" coordorigin="7816,3257" coordsize="10,20" path="m7816,3276l7826,3276,7826,3257,7816,3257,7816,3276xe" filled="true" fillcolor="#000000" stroked="false">
                <v:path arrowok="t"/>
                <v:fill type="solid"/>
              </v:shape>
            </v:group>
            <v:group style="position:absolute;left:7816;top:3276;width:10;height:20" coordorigin="7816,3276" coordsize="10,20">
              <v:shape style="position:absolute;left:7816;top:3276;width:10;height:20" coordorigin="7816,3276" coordsize="10,20" path="m7816,3296l7826,3296,7826,3276,7816,3276,7816,3296xe" filled="true" fillcolor="#000000" stroked="false">
                <v:path arrowok="t"/>
                <v:fill type="solid"/>
              </v:shape>
            </v:group>
            <v:group style="position:absolute;left:7816;top:3296;width:10;height:20" coordorigin="7816,3296" coordsize="10,20">
              <v:shape style="position:absolute;left:7816;top:3296;width:10;height:20" coordorigin="7816,3296" coordsize="10,20" path="m7816,3315l7826,3315,7826,3296,7816,3296,7816,3315xe" filled="true" fillcolor="#000000" stroked="false">
                <v:path arrowok="t"/>
                <v:fill type="solid"/>
              </v:shape>
            </v:group>
            <v:group style="position:absolute;left:7816;top:3315;width:10;height:20" coordorigin="7816,3315" coordsize="10,20">
              <v:shape style="position:absolute;left:7816;top:3315;width:10;height:20" coordorigin="7816,3315" coordsize="10,20" path="m7816,3334l7826,3334,7826,3315,7816,3315,7816,3334xe" filled="true" fillcolor="#000000" stroked="false">
                <v:path arrowok="t"/>
                <v:fill type="solid"/>
              </v:shape>
            </v:group>
            <v:group style="position:absolute;left:7816;top:3334;width:10;height:20" coordorigin="7816,3334" coordsize="10,20">
              <v:shape style="position:absolute;left:7816;top:3334;width:10;height:20" coordorigin="7816,3334" coordsize="10,20" path="m7816,3353l7826,3353,7826,3334,7816,3334,7816,3353xe" filled="true" fillcolor="#000000" stroked="false">
                <v:path arrowok="t"/>
                <v:fill type="solid"/>
              </v:shape>
            </v:group>
            <v:group style="position:absolute;left:7816;top:3353;width:10;height:20" coordorigin="7816,3353" coordsize="10,20">
              <v:shape style="position:absolute;left:7816;top:3353;width:10;height:20" coordorigin="7816,3353" coordsize="10,20" path="m7816,3372l7826,3372,7826,3353,7816,3353,7816,3372xe" filled="true" fillcolor="#000000" stroked="false">
                <v:path arrowok="t"/>
                <v:fill type="solid"/>
              </v:shape>
            </v:group>
            <v:group style="position:absolute;left:7816;top:3372;width:10;height:20" coordorigin="7816,3372" coordsize="10,20">
              <v:shape style="position:absolute;left:7816;top:3372;width:10;height:20" coordorigin="7816,3372" coordsize="10,20" path="m7816,3392l7826,3392,7826,3372,7816,3372,7816,3392xe" filled="true" fillcolor="#000000" stroked="false">
                <v:path arrowok="t"/>
                <v:fill type="solid"/>
              </v:shape>
            </v:group>
            <v:group style="position:absolute;left:7816;top:3392;width:10;height:20" coordorigin="7816,3392" coordsize="10,20">
              <v:shape style="position:absolute;left:7816;top:3392;width:10;height:20" coordorigin="7816,3392" coordsize="10,20" path="m7816,3411l7826,3411,7826,3392,7816,3392,7816,3411xe" filled="true" fillcolor="#000000" stroked="false">
                <v:path arrowok="t"/>
                <v:fill type="solid"/>
              </v:shape>
            </v:group>
            <v:group style="position:absolute;left:7816;top:3411;width:10;height:20" coordorigin="7816,3411" coordsize="10,20">
              <v:shape style="position:absolute;left:7816;top:3411;width:10;height:20" coordorigin="7816,3411" coordsize="10,20" path="m7816,3430l7826,3430,7826,3411,7816,3411,7816,3430xe" filled="true" fillcolor="#000000" stroked="false">
                <v:path arrowok="t"/>
                <v:fill type="solid"/>
              </v:shape>
            </v:group>
            <v:group style="position:absolute;left:7816;top:3430;width:10;height:20" coordorigin="7816,3430" coordsize="10,20">
              <v:shape style="position:absolute;left:7816;top:3430;width:10;height:20" coordorigin="7816,3430" coordsize="10,20" path="m7816,3449l7826,3449,7826,3430,7816,3430,7816,3449xe" filled="true" fillcolor="#000000" stroked="false">
                <v:path arrowok="t"/>
                <v:fill type="solid"/>
              </v:shape>
            </v:group>
            <v:group style="position:absolute;left:7816;top:3449;width:10;height:20" coordorigin="7816,3449" coordsize="10,20">
              <v:shape style="position:absolute;left:7816;top:3449;width:10;height:20" coordorigin="7816,3449" coordsize="10,20" path="m7816,3468l7826,3468,7826,3449,7816,3449,7816,3468xe" filled="true" fillcolor="#000000" stroked="false">
                <v:path arrowok="t"/>
                <v:fill type="solid"/>
              </v:shape>
            </v:group>
            <v:group style="position:absolute;left:7816;top:3468;width:10;height:20" coordorigin="7816,3468" coordsize="10,20">
              <v:shape style="position:absolute;left:7816;top:3468;width:10;height:20" coordorigin="7816,3468" coordsize="10,20" path="m7816,3488l7826,3488,7826,3468,7816,3468,7816,3488xe" filled="true" fillcolor="#000000" stroked="false">
                <v:path arrowok="t"/>
                <v:fill type="solid"/>
              </v:shape>
            </v:group>
            <v:group style="position:absolute;left:7816;top:3488;width:10;height:20" coordorigin="7816,3488" coordsize="10,20">
              <v:shape style="position:absolute;left:7816;top:3488;width:10;height:20" coordorigin="7816,3488" coordsize="10,20" path="m7816,3507l7826,3507,7826,3488,7816,3488,7816,3507xe" filled="true" fillcolor="#000000" stroked="false">
                <v:path arrowok="t"/>
                <v:fill type="solid"/>
              </v:shape>
            </v:group>
            <v:group style="position:absolute;left:7816;top:3507;width:10;height:20" coordorigin="7816,3507" coordsize="10,20">
              <v:shape style="position:absolute;left:7816;top:3507;width:10;height:20" coordorigin="7816,3507" coordsize="10,20" path="m7816,3526l7826,3526,7826,3507,7816,3507,7816,3526xe" filled="true" fillcolor="#000000" stroked="false">
                <v:path arrowok="t"/>
                <v:fill type="solid"/>
              </v:shape>
            </v:group>
            <v:group style="position:absolute;left:7816;top:3526;width:10;height:20" coordorigin="7816,3526" coordsize="10,20">
              <v:shape style="position:absolute;left:7816;top:3526;width:10;height:20" coordorigin="7816,3526" coordsize="10,20" path="m7816,3545l7826,3545,7826,3526,7816,3526,7816,3545xe" filled="true" fillcolor="#000000" stroked="false">
                <v:path arrowok="t"/>
                <v:fill type="solid"/>
              </v:shape>
            </v:group>
            <v:group style="position:absolute;left:7816;top:3545;width:10;height:20" coordorigin="7816,3545" coordsize="10,20">
              <v:shape style="position:absolute;left:7816;top:3545;width:10;height:20" coordorigin="7816,3545" coordsize="10,20" path="m7816,3564l7826,3564,7826,3545,7816,3545,7816,3564xe" filled="true" fillcolor="#000000" stroked="false">
                <v:path arrowok="t"/>
                <v:fill type="solid"/>
              </v:shape>
            </v:group>
            <v:group style="position:absolute;left:7816;top:3564;width:10;height:20" coordorigin="7816,3564" coordsize="10,20">
              <v:shape style="position:absolute;left:7816;top:3564;width:10;height:20" coordorigin="7816,3564" coordsize="10,20" path="m7816,3584l7826,3584,7826,3564,7816,3564,7816,3584xe" filled="true" fillcolor="#000000" stroked="false">
                <v:path arrowok="t"/>
                <v:fill type="solid"/>
              </v:shape>
            </v:group>
            <v:group style="position:absolute;left:7816;top:3584;width:10;height:20" coordorigin="7816,3584" coordsize="10,20">
              <v:shape style="position:absolute;left:7816;top:3584;width:10;height:20" coordorigin="7816,3584" coordsize="10,20" path="m7816,3603l7826,3603,7826,3584,7816,3584,7816,3603xe" filled="true" fillcolor="#000000" stroked="false">
                <v:path arrowok="t"/>
                <v:fill type="solid"/>
              </v:shape>
            </v:group>
            <v:group style="position:absolute;left:7816;top:3603;width:10;height:20" coordorigin="7816,3603" coordsize="10,20">
              <v:shape style="position:absolute;left:7816;top:3603;width:10;height:20" coordorigin="7816,3603" coordsize="10,20" path="m7816,3622l7826,3622,7826,3603,7816,3603,7816,3622xe" filled="true" fillcolor="#000000" stroked="false">
                <v:path arrowok="t"/>
                <v:fill type="solid"/>
              </v:shape>
            </v:group>
            <v:group style="position:absolute;left:7816;top:3622;width:10;height:20" coordorigin="7816,3622" coordsize="10,20">
              <v:shape style="position:absolute;left:7816;top:3622;width:10;height:20" coordorigin="7816,3622" coordsize="10,20" path="m7816,3641l7826,3641,7826,3622,7816,3622,7816,3641xe" filled="true" fillcolor="#000000" stroked="false">
                <v:path arrowok="t"/>
                <v:fill type="solid"/>
              </v:shape>
            </v:group>
            <v:group style="position:absolute;left:7816;top:3641;width:10;height:20" coordorigin="7816,3641" coordsize="10,20">
              <v:shape style="position:absolute;left:7816;top:3641;width:10;height:20" coordorigin="7816,3641" coordsize="10,20" path="m7816,3660l7826,3660,7826,3641,7816,3641,7816,3660xe" filled="true" fillcolor="#000000" stroked="false">
                <v:path arrowok="t"/>
                <v:fill type="solid"/>
              </v:shape>
            </v:group>
            <v:group style="position:absolute;left:7816;top:3660;width:10;height:20" coordorigin="7816,3660" coordsize="10,20">
              <v:shape style="position:absolute;left:7816;top:3660;width:10;height:20" coordorigin="7816,3660" coordsize="10,20" path="m7816,3680l7826,3680,7826,3660,7816,3660,7816,3680xe" filled="true" fillcolor="#000000" stroked="false">
                <v:path arrowok="t"/>
                <v:fill type="solid"/>
              </v:shape>
            </v:group>
            <v:group style="position:absolute;left:7816;top:3680;width:10;height:20" coordorigin="7816,3680" coordsize="10,20">
              <v:shape style="position:absolute;left:7816;top:3680;width:10;height:20" coordorigin="7816,3680" coordsize="10,20" path="m7816,3699l7826,3699,7826,3680,7816,3680,7816,3699xe" filled="true" fillcolor="#000000" stroked="false">
                <v:path arrowok="t"/>
                <v:fill type="solid"/>
              </v:shape>
            </v:group>
            <v:group style="position:absolute;left:7816;top:3699;width:10;height:20" coordorigin="7816,3699" coordsize="10,20">
              <v:shape style="position:absolute;left:7816;top:3699;width:10;height:20" coordorigin="7816,3699" coordsize="10,20" path="m7816,3718l7826,3718,7826,3699,7816,3699,7816,3718xe" filled="true" fillcolor="#000000" stroked="false">
                <v:path arrowok="t"/>
                <v:fill type="solid"/>
              </v:shape>
            </v:group>
            <v:group style="position:absolute;left:7816;top:3718;width:10;height:20" coordorigin="7816,3718" coordsize="10,20">
              <v:shape style="position:absolute;left:7816;top:3718;width:10;height:20" coordorigin="7816,3718" coordsize="10,20" path="m7816,3737l7826,3737,7826,3718,7816,3718,7816,3737xe" filled="true" fillcolor="#000000" stroked="false">
                <v:path arrowok="t"/>
                <v:fill type="solid"/>
              </v:shape>
            </v:group>
            <v:group style="position:absolute;left:7816;top:3737;width:10;height:20" coordorigin="7816,3737" coordsize="10,20">
              <v:shape style="position:absolute;left:7816;top:3737;width:10;height:20" coordorigin="7816,3737" coordsize="10,20" path="m7816,3756l7826,3756,7826,3737,7816,3737,7816,3756xe" filled="true" fillcolor="#000000" stroked="false">
                <v:path arrowok="t"/>
                <v:fill type="solid"/>
              </v:shape>
            </v:group>
            <v:group style="position:absolute;left:7816;top:3756;width:10;height:20" coordorigin="7816,3756" coordsize="10,20">
              <v:shape style="position:absolute;left:7816;top:3756;width:10;height:20" coordorigin="7816,3756" coordsize="10,20" path="m7816,3776l7826,3776,7826,3756,7816,3756,7816,3776xe" filled="true" fillcolor="#000000" stroked="false">
                <v:path arrowok="t"/>
                <v:fill type="solid"/>
              </v:shape>
            </v:group>
            <v:group style="position:absolute;left:7816;top:3776;width:10;height:20" coordorigin="7816,3776" coordsize="10,20">
              <v:shape style="position:absolute;left:7816;top:3776;width:10;height:20" coordorigin="7816,3776" coordsize="10,20" path="m7816,3795l7826,3795,7826,3776,7816,3776,7816,3795xe" filled="true" fillcolor="#000000" stroked="false">
                <v:path arrowok="t"/>
                <v:fill type="solid"/>
              </v:shape>
            </v:group>
            <v:group style="position:absolute;left:7816;top:3795;width:10;height:20" coordorigin="7816,3795" coordsize="10,20">
              <v:shape style="position:absolute;left:7816;top:3795;width:10;height:20" coordorigin="7816,3795" coordsize="10,20" path="m7816,3814l7826,3814,7826,3795,7816,3795,7816,3814xe" filled="true" fillcolor="#000000" stroked="false">
                <v:path arrowok="t"/>
                <v:fill type="solid"/>
              </v:shape>
            </v:group>
            <v:group style="position:absolute;left:7816;top:3814;width:10;height:20" coordorigin="7816,3814" coordsize="10,20">
              <v:shape style="position:absolute;left:7816;top:3814;width:10;height:20" coordorigin="7816,3814" coordsize="10,20" path="m7816,3833l7826,3833,7826,3814,7816,3814,7816,3833xe" filled="true" fillcolor="#000000" stroked="false">
                <v:path arrowok="t"/>
                <v:fill type="solid"/>
              </v:shape>
            </v:group>
            <v:group style="position:absolute;left:7816;top:3833;width:10;height:20" coordorigin="7816,3833" coordsize="10,20">
              <v:shape style="position:absolute;left:7816;top:3833;width:10;height:20" coordorigin="7816,3833" coordsize="10,20" path="m7816,3852l7826,3852,7826,3833,7816,3833,7816,3852xe" filled="true" fillcolor="#000000" stroked="false">
                <v:path arrowok="t"/>
                <v:fill type="solid"/>
              </v:shape>
            </v:group>
            <v:group style="position:absolute;left:7816;top:3852;width:10;height:20" coordorigin="7816,3852" coordsize="10,20">
              <v:shape style="position:absolute;left:7816;top:3852;width:10;height:20" coordorigin="7816,3852" coordsize="10,20" path="m7816,3872l7826,3872,7826,3852,7816,3852,7816,3872xe" filled="true" fillcolor="#000000" stroked="false">
                <v:path arrowok="t"/>
                <v:fill type="solid"/>
              </v:shape>
            </v:group>
            <v:group style="position:absolute;left:7816;top:3872;width:10;height:20" coordorigin="7816,3872" coordsize="10,20">
              <v:shape style="position:absolute;left:7816;top:3872;width:10;height:20" coordorigin="7816,3872" coordsize="10,20" path="m7816,3891l7826,3891,7826,3872,7816,3872,7816,3891xe" filled="true" fillcolor="#000000" stroked="false">
                <v:path arrowok="t"/>
                <v:fill type="solid"/>
              </v:shape>
            </v:group>
            <v:group style="position:absolute;left:7816;top:3891;width:10;height:20" coordorigin="7816,3891" coordsize="10,20">
              <v:shape style="position:absolute;left:7816;top:3891;width:10;height:20" coordorigin="7816,3891" coordsize="10,20" path="m7816,3910l7826,3910,7826,3891,7816,3891,7816,3910xe" filled="true" fillcolor="#000000" stroked="false">
                <v:path arrowok="t"/>
                <v:fill type="solid"/>
              </v:shape>
            </v:group>
            <v:group style="position:absolute;left:7816;top:3910;width:10;height:20" coordorigin="7816,3910" coordsize="10,20">
              <v:shape style="position:absolute;left:7816;top:3910;width:10;height:20" coordorigin="7816,3910" coordsize="10,20" path="m7816,3929l7826,3929,7826,3910,7816,3910,7816,3929xe" filled="true" fillcolor="#000000" stroked="false">
                <v:path arrowok="t"/>
                <v:fill type="solid"/>
              </v:shape>
            </v:group>
            <v:group style="position:absolute;left:7816;top:3929;width:10;height:20" coordorigin="7816,3929" coordsize="10,20">
              <v:shape style="position:absolute;left:7816;top:3929;width:10;height:20" coordorigin="7816,3929" coordsize="10,20" path="m7816,3948l7826,3948,7826,3929,7816,3929,7816,3948xe" filled="true" fillcolor="#000000" stroked="false">
                <v:path arrowok="t"/>
                <v:fill type="solid"/>
              </v:shape>
            </v:group>
            <v:group style="position:absolute;left:7816;top:3948;width:10;height:20" coordorigin="7816,3948" coordsize="10,20">
              <v:shape style="position:absolute;left:7816;top:3948;width:10;height:20" coordorigin="7816,3948" coordsize="10,20" path="m7816,3968l7826,3968,7826,3948,7816,3948,7816,3968xe" filled="true" fillcolor="#000000" stroked="false">
                <v:path arrowok="t"/>
                <v:fill type="solid"/>
              </v:shape>
            </v:group>
            <v:group style="position:absolute;left:7816;top:3968;width:10;height:20" coordorigin="7816,3968" coordsize="10,20">
              <v:shape style="position:absolute;left:7816;top:3968;width:10;height:20" coordorigin="7816,3968" coordsize="10,20" path="m7816,3987l7826,3987,7826,3968,7816,3968,7816,3987xe" filled="true" fillcolor="#000000" stroked="false">
                <v:path arrowok="t"/>
                <v:fill type="solid"/>
              </v:shape>
            </v:group>
            <v:group style="position:absolute;left:7816;top:3987;width:10;height:20" coordorigin="7816,3987" coordsize="10,20">
              <v:shape style="position:absolute;left:7816;top:3987;width:10;height:20" coordorigin="7816,3987" coordsize="10,20" path="m7816,4006l7826,4006,7826,3987,7816,3987,7816,4006xe" filled="true" fillcolor="#000000" stroked="false">
                <v:path arrowok="t"/>
                <v:fill type="solid"/>
              </v:shape>
            </v:group>
            <v:group style="position:absolute;left:7816;top:4006;width:10;height:20" coordorigin="7816,4006" coordsize="10,20">
              <v:shape style="position:absolute;left:7816;top:4006;width:10;height:20" coordorigin="7816,4006" coordsize="10,20" path="m7816,4025l7826,4025,7826,4006,7816,4006,7816,4025xe" filled="true" fillcolor="#000000" stroked="false">
                <v:path arrowok="t"/>
                <v:fill type="solid"/>
              </v:shape>
            </v:group>
            <v:group style="position:absolute;left:7816;top:4025;width:10;height:20" coordorigin="7816,4025" coordsize="10,20">
              <v:shape style="position:absolute;left:7816;top:4025;width:10;height:20" coordorigin="7816,4025" coordsize="10,20" path="m7816,4044l7826,4044,7826,4025,7816,4025,7816,4044xe" filled="true" fillcolor="#000000" stroked="false">
                <v:path arrowok="t"/>
                <v:fill type="solid"/>
              </v:shape>
            </v:group>
            <v:group style="position:absolute;left:7816;top:4044;width:10;height:20" coordorigin="7816,4044" coordsize="10,20">
              <v:shape style="position:absolute;left:7816;top:4044;width:10;height:20" coordorigin="7816,4044" coordsize="10,20" path="m7816,4064l7826,4064,7826,4044,7816,4044,7816,4064xe" filled="true" fillcolor="#000000" stroked="false">
                <v:path arrowok="t"/>
                <v:fill type="solid"/>
              </v:shape>
            </v:group>
            <v:group style="position:absolute;left:7816;top:4064;width:10;height:20" coordorigin="7816,4064" coordsize="10,20">
              <v:shape style="position:absolute;left:7816;top:4064;width:10;height:20" coordorigin="7816,4064" coordsize="10,20" path="m7816,4083l7826,4083,7826,4064,7816,4064,7816,4083xe" filled="true" fillcolor="#000000" stroked="false">
                <v:path arrowok="t"/>
                <v:fill type="solid"/>
              </v:shape>
            </v:group>
            <v:group style="position:absolute;left:7816;top:4083;width:10;height:20" coordorigin="7816,4083" coordsize="10,20">
              <v:shape style="position:absolute;left:7816;top:4083;width:10;height:20" coordorigin="7816,4083" coordsize="10,20" path="m7816,4102l7826,4102,7826,4083,7816,4083,7816,4102xe" filled="true" fillcolor="#000000" stroked="false">
                <v:path arrowok="t"/>
                <v:fill type="solid"/>
              </v:shape>
            </v:group>
            <v:group style="position:absolute;left:7816;top:4102;width:10;height:20" coordorigin="7816,4102" coordsize="10,20">
              <v:shape style="position:absolute;left:7816;top:4102;width:10;height:20" coordorigin="7816,4102" coordsize="10,20" path="m7816,4121l7826,4121,7826,4102,7816,4102,7816,4121xe" filled="true" fillcolor="#000000" stroked="false">
                <v:path arrowok="t"/>
                <v:fill type="solid"/>
              </v:shape>
            </v:group>
            <v:group style="position:absolute;left:7816;top:4121;width:10;height:20" coordorigin="7816,4121" coordsize="10,20">
              <v:shape style="position:absolute;left:7816;top:4121;width:10;height:20" coordorigin="7816,4121" coordsize="10,20" path="m7816,4140l7826,4140,7826,4121,7816,4121,7816,4140xe" filled="true" fillcolor="#000000" stroked="false">
                <v:path arrowok="t"/>
                <v:fill type="solid"/>
              </v:shape>
            </v:group>
            <v:group style="position:absolute;left:7816;top:4140;width:10;height:20" coordorigin="7816,4140" coordsize="10,20">
              <v:shape style="position:absolute;left:7816;top:4140;width:10;height:20" coordorigin="7816,4140" coordsize="10,20" path="m7816,4160l7826,4160,7826,4140,7816,4140,7816,4160xe" filled="true" fillcolor="#000000" stroked="false">
                <v:path arrowok="t"/>
                <v:fill type="solid"/>
              </v:shape>
            </v:group>
            <v:group style="position:absolute;left:7816;top:4160;width:10;height:20" coordorigin="7816,4160" coordsize="10,20">
              <v:shape style="position:absolute;left:7816;top:4160;width:10;height:20" coordorigin="7816,4160" coordsize="10,20" path="m7816,4179l7826,4179,7826,4160,7816,4160,7816,4179xe" filled="true" fillcolor="#000000" stroked="false">
                <v:path arrowok="t"/>
                <v:fill type="solid"/>
              </v:shape>
            </v:group>
            <v:group style="position:absolute;left:7816;top:4184;width:10;height:2" coordorigin="7816,4184" coordsize="10,2">
              <v:shape style="position:absolute;left:7816;top:4184;width:10;height:2" coordorigin="7816,4184" coordsize="10,0" path="m7816,4184l7826,4184e" filled="false" stroked="true" strokeweight=".47998pt" strokecolor="#000000">
                <v:path arrowok="t"/>
              </v:shape>
            </v:group>
            <v:group style="position:absolute;left:1423;top:4193;width:10;height:2" coordorigin="1423,4193" coordsize="10,2">
              <v:shape style="position:absolute;left:1423;top:4193;width:10;height:2" coordorigin="1423,4193" coordsize="10,0" path="m1423,4193l1433,4193e" filled="false" stroked="true" strokeweight=".47998pt" strokecolor="#000000">
                <v:path arrowok="t"/>
              </v:shape>
              <v:shape style="position:absolute;left:29;top:4188;width:2482;height:10" type="#_x0000_t75" stroked="false">
                <v:imagedata r:id="rId200" o:title=""/>
              </v:shape>
              <v:shape style="position:absolute;left:2506;top:4188;width:737;height:10" type="#_x0000_t75" stroked="false">
                <v:imagedata r:id="rId191" o:title=""/>
              </v:shape>
              <v:shape style="position:absolute;left:3238;top:4188;width:1015;height:10" type="#_x0000_t75" stroked="false">
                <v:imagedata r:id="rId168" o:title=""/>
              </v:shape>
              <v:shape style="position:absolute;left:4249;top:4188;width:2554;height:10" type="#_x0000_t75" stroked="false">
                <v:imagedata r:id="rId192" o:title=""/>
              </v:shape>
              <v:shape style="position:absolute;left:6798;top:4188;width:1018;height:10" type="#_x0000_t75" stroked="false">
                <v:imagedata r:id="rId193" o:title=""/>
              </v:shape>
              <v:shape style="position:absolute;left:7811;top:4188;width:742;height:10" type="#_x0000_t75" stroked="false">
                <v:imagedata r:id="rId194" o:title=""/>
              </v:shape>
            </v:group>
            <v:group style="position:absolute;left:1423;top:4198;width:10;height:20" coordorigin="1423,4198" coordsize="10,20">
              <v:shape style="position:absolute;left:1423;top:4198;width:10;height:20" coordorigin="1423,4198" coordsize="10,20" path="m1423,4217l1433,4217,1433,4198,1423,4198,1423,4217xe" filled="true" fillcolor="#000000" stroked="false">
                <v:path arrowok="t"/>
                <v:fill type="solid"/>
              </v:shape>
            </v:group>
            <v:group style="position:absolute;left:1423;top:4217;width:10;height:20" coordorigin="1423,4217" coordsize="10,20">
              <v:shape style="position:absolute;left:1423;top:4217;width:10;height:20" coordorigin="1423,4217" coordsize="10,20" path="m1423,4236l1433,4236,1433,4217,1423,4217,1423,4236xe" filled="true" fillcolor="#000000" stroked="false">
                <v:path arrowok="t"/>
                <v:fill type="solid"/>
              </v:shape>
            </v:group>
            <v:group style="position:absolute;left:1423;top:4236;width:10;height:20" coordorigin="1423,4236" coordsize="10,20">
              <v:shape style="position:absolute;left:1423;top:4236;width:10;height:20" coordorigin="1423,4236" coordsize="10,20" path="m1423,4256l1433,4256,1433,4236,1423,4236,1423,4256xe" filled="true" fillcolor="#000000" stroked="false">
                <v:path arrowok="t"/>
                <v:fill type="solid"/>
              </v:shape>
            </v:group>
            <v:group style="position:absolute;left:1423;top:4256;width:10;height:20" coordorigin="1423,4256" coordsize="10,20">
              <v:shape style="position:absolute;left:1423;top:4256;width:10;height:20" coordorigin="1423,4256" coordsize="10,20" path="m1423,4275l1433,4275,1433,4256,1423,4256,1423,4275xe" filled="true" fillcolor="#000000" stroked="false">
                <v:path arrowok="t"/>
                <v:fill type="solid"/>
              </v:shape>
            </v:group>
            <v:group style="position:absolute;left:1423;top:4275;width:10;height:20" coordorigin="1423,4275" coordsize="10,20">
              <v:shape style="position:absolute;left:1423;top:4275;width:10;height:20" coordorigin="1423,4275" coordsize="10,20" path="m1423,4294l1433,4294,1433,4275,1423,4275,1423,4294xe" filled="true" fillcolor="#000000" stroked="false">
                <v:path arrowok="t"/>
                <v:fill type="solid"/>
              </v:shape>
            </v:group>
            <v:group style="position:absolute;left:1423;top:4294;width:10;height:20" coordorigin="1423,4294" coordsize="10,20">
              <v:shape style="position:absolute;left:1423;top:4294;width:10;height:20" coordorigin="1423,4294" coordsize="10,20" path="m1423,4313l1433,4313,1433,4294,1423,4294,1423,4313xe" filled="true" fillcolor="#000000" stroked="false">
                <v:path arrowok="t"/>
                <v:fill type="solid"/>
              </v:shape>
            </v:group>
            <v:group style="position:absolute;left:1423;top:4313;width:10;height:20" coordorigin="1423,4313" coordsize="10,20">
              <v:shape style="position:absolute;left:1423;top:4313;width:10;height:20" coordorigin="1423,4313" coordsize="10,20" path="m1423,4332l1433,4332,1433,4313,1423,4313,1423,4332xe" filled="true" fillcolor="#000000" stroked="false">
                <v:path arrowok="t"/>
                <v:fill type="solid"/>
              </v:shape>
            </v:group>
            <v:group style="position:absolute;left:1423;top:4332;width:10;height:20" coordorigin="1423,4332" coordsize="10,20">
              <v:shape style="position:absolute;left:1423;top:4332;width:10;height:20" coordorigin="1423,4332" coordsize="10,20" path="m1423,4352l1433,4352,1433,4332,1423,4332,1423,4352xe" filled="true" fillcolor="#000000" stroked="false">
                <v:path arrowok="t"/>
                <v:fill type="solid"/>
              </v:shape>
            </v:group>
            <v:group style="position:absolute;left:1423;top:4352;width:10;height:20" coordorigin="1423,4352" coordsize="10,20">
              <v:shape style="position:absolute;left:1423;top:4352;width:10;height:20" coordorigin="1423,4352" coordsize="10,20" path="m1423,4371l1433,4371,1433,4352,1423,4352,1423,4371xe" filled="true" fillcolor="#000000" stroked="false">
                <v:path arrowok="t"/>
                <v:fill type="solid"/>
              </v:shape>
            </v:group>
            <v:group style="position:absolute;left:1423;top:4371;width:10;height:20" coordorigin="1423,4371" coordsize="10,20">
              <v:shape style="position:absolute;left:1423;top:4371;width:10;height:20" coordorigin="1423,4371" coordsize="10,20" path="m1423,4390l1433,4390,1433,4371,1423,4371,1423,4390xe" filled="true" fillcolor="#000000" stroked="false">
                <v:path arrowok="t"/>
                <v:fill type="solid"/>
              </v:shape>
            </v:group>
            <v:group style="position:absolute;left:1423;top:4390;width:10;height:20" coordorigin="1423,4390" coordsize="10,20">
              <v:shape style="position:absolute;left:1423;top:4390;width:10;height:20" coordorigin="1423,4390" coordsize="10,20" path="m1423,4409l1433,4409,1433,4390,1423,4390,1423,4409xe" filled="true" fillcolor="#000000" stroked="false">
                <v:path arrowok="t"/>
                <v:fill type="solid"/>
              </v:shape>
            </v:group>
            <v:group style="position:absolute;left:1423;top:4409;width:10;height:20" coordorigin="1423,4409" coordsize="10,20">
              <v:shape style="position:absolute;left:1423;top:4409;width:10;height:20" coordorigin="1423,4409" coordsize="10,20" path="m1423,4428l1433,4428,1433,4409,1423,4409,1423,4428xe" filled="true" fillcolor="#000000" stroked="false">
                <v:path arrowok="t"/>
                <v:fill type="solid"/>
              </v:shape>
            </v:group>
            <v:group style="position:absolute;left:1423;top:4428;width:10;height:20" coordorigin="1423,4428" coordsize="10,20">
              <v:shape style="position:absolute;left:1423;top:4428;width:10;height:20" coordorigin="1423,4428" coordsize="10,20" path="m1423,4448l1433,4448,1433,4428,1423,4428,1423,4448xe" filled="true" fillcolor="#000000" stroked="false">
                <v:path arrowok="t"/>
                <v:fill type="solid"/>
              </v:shape>
            </v:group>
            <v:group style="position:absolute;left:1423;top:4448;width:10;height:20" coordorigin="1423,4448" coordsize="10,20">
              <v:shape style="position:absolute;left:1423;top:4448;width:10;height:20" coordorigin="1423,4448" coordsize="10,20" path="m1423,4467l1433,4467,1433,4448,1423,4448,1423,4467xe" filled="true" fillcolor="#000000" stroked="false">
                <v:path arrowok="t"/>
                <v:fill type="solid"/>
              </v:shape>
            </v:group>
            <v:group style="position:absolute;left:1423;top:4467;width:10;height:20" coordorigin="1423,4467" coordsize="10,20">
              <v:shape style="position:absolute;left:1423;top:4467;width:10;height:20" coordorigin="1423,4467" coordsize="10,20" path="m1423,4486l1433,4486,1433,4467,1423,4467,1423,4486xe" filled="true" fillcolor="#000000" stroked="false">
                <v:path arrowok="t"/>
                <v:fill type="solid"/>
              </v:shape>
            </v:group>
            <v:group style="position:absolute;left:1423;top:4486;width:10;height:20" coordorigin="1423,4486" coordsize="10,20">
              <v:shape style="position:absolute;left:1423;top:4486;width:10;height:20" coordorigin="1423,4486" coordsize="10,20" path="m1423,4505l1433,4505,1433,4486,1423,4486,1423,4505xe" filled="true" fillcolor="#000000" stroked="false">
                <v:path arrowok="t"/>
                <v:fill type="solid"/>
              </v:shape>
            </v:group>
            <v:group style="position:absolute;left:1423;top:4505;width:10;height:20" coordorigin="1423,4505" coordsize="10,20">
              <v:shape style="position:absolute;left:1423;top:4505;width:10;height:20" coordorigin="1423,4505" coordsize="10,20" path="m1423,4524l1433,4524,1433,4505,1423,4505,1423,4524xe" filled="true" fillcolor="#000000" stroked="false">
                <v:path arrowok="t"/>
                <v:fill type="solid"/>
              </v:shape>
            </v:group>
            <v:group style="position:absolute;left:1423;top:4524;width:10;height:20" coordorigin="1423,4524" coordsize="10,20">
              <v:shape style="position:absolute;left:1423;top:4524;width:10;height:20" coordorigin="1423,4524" coordsize="10,20" path="m1423,4544l1433,4544,1433,4524,1423,4524,1423,4544xe" filled="true" fillcolor="#000000" stroked="false">
                <v:path arrowok="t"/>
                <v:fill type="solid"/>
              </v:shape>
            </v:group>
            <v:group style="position:absolute;left:1423;top:4544;width:10;height:20" coordorigin="1423,4544" coordsize="10,20">
              <v:shape style="position:absolute;left:1423;top:4544;width:10;height:20" coordorigin="1423,4544" coordsize="10,20" path="m1423,4563l1433,4563,1433,4544,1423,4544,1423,4563xe" filled="true" fillcolor="#000000" stroked="false">
                <v:path arrowok="t"/>
                <v:fill type="solid"/>
              </v:shape>
            </v:group>
            <v:group style="position:absolute;left:1423;top:4563;width:10;height:20" coordorigin="1423,4563" coordsize="10,20">
              <v:shape style="position:absolute;left:1423;top:4563;width:10;height:20" coordorigin="1423,4563" coordsize="10,20" path="m1423,4582l1433,4582,1433,4563,1423,4563,1423,4582xe" filled="true" fillcolor="#000000" stroked="false">
                <v:path arrowok="t"/>
                <v:fill type="solid"/>
              </v:shape>
            </v:group>
            <v:group style="position:absolute;left:1423;top:4582;width:10;height:20" coordorigin="1423,4582" coordsize="10,20">
              <v:shape style="position:absolute;left:1423;top:4582;width:10;height:20" coordorigin="1423,4582" coordsize="10,20" path="m1423,4601l1433,4601,1433,4582,1423,4582,1423,4601xe" filled="true" fillcolor="#000000" stroked="false">
                <v:path arrowok="t"/>
                <v:fill type="solid"/>
              </v:shape>
            </v:group>
            <v:group style="position:absolute;left:1423;top:4601;width:10;height:20" coordorigin="1423,4601" coordsize="10,20">
              <v:shape style="position:absolute;left:1423;top:4601;width:10;height:20" coordorigin="1423,4601" coordsize="10,20" path="m1423,4620l1433,4620,1433,4601,1423,4601,1423,4620xe" filled="true" fillcolor="#000000" stroked="false">
                <v:path arrowok="t"/>
                <v:fill type="solid"/>
              </v:shape>
            </v:group>
            <v:group style="position:absolute;left:1423;top:4620;width:10;height:20" coordorigin="1423,4620" coordsize="10,20">
              <v:shape style="position:absolute;left:1423;top:4620;width:10;height:20" coordorigin="1423,4620" coordsize="10,20" path="m1423,4640l1433,4640,1433,4620,1423,4620,1423,4640xe" filled="true" fillcolor="#000000" stroked="false">
                <v:path arrowok="t"/>
                <v:fill type="solid"/>
              </v:shape>
            </v:group>
            <v:group style="position:absolute;left:1423;top:4640;width:10;height:20" coordorigin="1423,4640" coordsize="10,20">
              <v:shape style="position:absolute;left:1423;top:4640;width:10;height:20" coordorigin="1423,4640" coordsize="10,20" path="m1423,4659l1433,4659,1433,4640,1423,4640,1423,4659xe" filled="true" fillcolor="#000000" stroked="false">
                <v:path arrowok="t"/>
                <v:fill type="solid"/>
              </v:shape>
            </v:group>
            <v:group style="position:absolute;left:1423;top:4659;width:10;height:20" coordorigin="1423,4659" coordsize="10,20">
              <v:shape style="position:absolute;left:1423;top:4659;width:10;height:20" coordorigin="1423,4659" coordsize="10,20" path="m1423,4678l1433,4678,1433,4659,1423,4659,1423,4678xe" filled="true" fillcolor="#000000" stroked="false">
                <v:path arrowok="t"/>
                <v:fill type="solid"/>
              </v:shape>
            </v:group>
            <v:group style="position:absolute;left:1423;top:4678;width:10;height:20" coordorigin="1423,4678" coordsize="10,20">
              <v:shape style="position:absolute;left:1423;top:4678;width:10;height:20" coordorigin="1423,4678" coordsize="10,20" path="m1423,4697l1433,4697,1433,4678,1423,4678,1423,4697xe" filled="true" fillcolor="#000000" stroked="false">
                <v:path arrowok="t"/>
                <v:fill type="solid"/>
              </v:shape>
            </v:group>
            <v:group style="position:absolute;left:1423;top:4697;width:10;height:20" coordorigin="1423,4697" coordsize="10,20">
              <v:shape style="position:absolute;left:1423;top:4697;width:10;height:20" coordorigin="1423,4697" coordsize="10,20" path="m1423,4716l1433,4716,1433,4697,1423,4697,1423,4716xe" filled="true" fillcolor="#000000" stroked="false">
                <v:path arrowok="t"/>
                <v:fill type="solid"/>
              </v:shape>
            </v:group>
            <v:group style="position:absolute;left:1423;top:4716;width:10;height:20" coordorigin="1423,4716" coordsize="10,20">
              <v:shape style="position:absolute;left:1423;top:4716;width:10;height:20" coordorigin="1423,4716" coordsize="10,20" path="m1423,4736l1433,4736,1433,4716,1423,4716,1423,4736xe" filled="true" fillcolor="#000000" stroked="false">
                <v:path arrowok="t"/>
                <v:fill type="solid"/>
              </v:shape>
            </v:group>
            <v:group style="position:absolute;left:1423;top:4736;width:10;height:20" coordorigin="1423,4736" coordsize="10,20">
              <v:shape style="position:absolute;left:1423;top:4736;width:10;height:20" coordorigin="1423,4736" coordsize="10,20" path="m1423,4755l1433,4755,1433,4736,1423,4736,1423,4755xe" filled="true" fillcolor="#000000" stroked="false">
                <v:path arrowok="t"/>
                <v:fill type="solid"/>
              </v:shape>
            </v:group>
            <v:group style="position:absolute;left:1423;top:4755;width:10;height:20" coordorigin="1423,4755" coordsize="10,20">
              <v:shape style="position:absolute;left:1423;top:4755;width:10;height:20" coordorigin="1423,4755" coordsize="10,20" path="m1423,4774l1433,4774,1433,4755,1423,4755,1423,4774xe" filled="true" fillcolor="#000000" stroked="false">
                <v:path arrowok="t"/>
                <v:fill type="solid"/>
              </v:shape>
            </v:group>
            <v:group style="position:absolute;left:1423;top:4774;width:10;height:20" coordorigin="1423,4774" coordsize="10,20">
              <v:shape style="position:absolute;left:1423;top:4774;width:10;height:20" coordorigin="1423,4774" coordsize="10,20" path="m1423,4793l1433,4793,1433,4774,1423,4774,1423,4793xe" filled="true" fillcolor="#000000" stroked="false">
                <v:path arrowok="t"/>
                <v:fill type="solid"/>
              </v:shape>
            </v:group>
            <v:group style="position:absolute;left:1423;top:4793;width:10;height:20" coordorigin="1423,4793" coordsize="10,20">
              <v:shape style="position:absolute;left:1423;top:4793;width:10;height:20" coordorigin="1423,4793" coordsize="10,20" path="m1423,4812l1433,4812,1433,4793,1423,4793,1423,4812xe" filled="true" fillcolor="#000000" stroked="false">
                <v:path arrowok="t"/>
                <v:fill type="solid"/>
              </v:shape>
            </v:group>
            <v:group style="position:absolute;left:1423;top:4812;width:10;height:20" coordorigin="1423,4812" coordsize="10,20">
              <v:shape style="position:absolute;left:1423;top:4812;width:10;height:20" coordorigin="1423,4812" coordsize="10,20" path="m1423,4832l1433,4832,1433,4812,1423,4812,1423,4832xe" filled="true" fillcolor="#000000" stroked="false">
                <v:path arrowok="t"/>
                <v:fill type="solid"/>
              </v:shape>
            </v:group>
            <v:group style="position:absolute;left:1423;top:4832;width:10;height:20" coordorigin="1423,4832" coordsize="10,20">
              <v:shape style="position:absolute;left:1423;top:4832;width:10;height:20" coordorigin="1423,4832" coordsize="10,20" path="m1423,4851l1433,4851,1433,4832,1423,4832,1423,4851xe" filled="true" fillcolor="#000000" stroked="false">
                <v:path arrowok="t"/>
                <v:fill type="solid"/>
              </v:shape>
            </v:group>
            <v:group style="position:absolute;left:1423;top:4851;width:10;height:20" coordorigin="1423,4851" coordsize="10,20">
              <v:shape style="position:absolute;left:1423;top:4851;width:10;height:20" coordorigin="1423,4851" coordsize="10,20" path="m1423,4870l1433,4870,1433,4851,1423,4851,1423,4870xe" filled="true" fillcolor="#000000" stroked="false">
                <v:path arrowok="t"/>
                <v:fill type="solid"/>
              </v:shape>
            </v:group>
            <v:group style="position:absolute;left:1423;top:4870;width:10;height:20" coordorigin="1423,4870" coordsize="10,20">
              <v:shape style="position:absolute;left:1423;top:4870;width:10;height:20" coordorigin="1423,4870" coordsize="10,20" path="m1423,4889l1433,4889,1433,4870,1423,4870,1423,4889xe" filled="true" fillcolor="#000000" stroked="false">
                <v:path arrowok="t"/>
                <v:fill type="solid"/>
              </v:shape>
            </v:group>
            <v:group style="position:absolute;left:1423;top:4889;width:10;height:20" coordorigin="1423,4889" coordsize="10,20">
              <v:shape style="position:absolute;left:1423;top:4889;width:10;height:20" coordorigin="1423,4889" coordsize="10,20" path="m1423,4908l1433,4908,1433,4889,1423,4889,1423,4908xe" filled="true" fillcolor="#000000" stroked="false">
                <v:path arrowok="t"/>
                <v:fill type="solid"/>
              </v:shape>
            </v:group>
            <v:group style="position:absolute;left:1423;top:4908;width:10;height:20" coordorigin="1423,4908" coordsize="10,20">
              <v:shape style="position:absolute;left:1423;top:4908;width:10;height:20" coordorigin="1423,4908" coordsize="10,20" path="m1423,4928l1433,4928,1433,4908,1423,4908,1423,4928xe" filled="true" fillcolor="#000000" stroked="false">
                <v:path arrowok="t"/>
                <v:fill type="solid"/>
              </v:shape>
            </v:group>
            <v:group style="position:absolute;left:1423;top:4928;width:10;height:20" coordorigin="1423,4928" coordsize="10,20">
              <v:shape style="position:absolute;left:1423;top:4928;width:10;height:20" coordorigin="1423,4928" coordsize="10,20" path="m1423,4947l1433,4947,1433,4928,1423,4928,1423,4947xe" filled="true" fillcolor="#000000" stroked="false">
                <v:path arrowok="t"/>
                <v:fill type="solid"/>
              </v:shape>
            </v:group>
            <v:group style="position:absolute;left:1423;top:4947;width:10;height:20" coordorigin="1423,4947" coordsize="10,20">
              <v:shape style="position:absolute;left:1423;top:4947;width:10;height:20" coordorigin="1423,4947" coordsize="10,20" path="m1423,4966l1433,4966,1433,4947,1423,4947,1423,4966xe" filled="true" fillcolor="#000000" stroked="false">
                <v:path arrowok="t"/>
                <v:fill type="solid"/>
              </v:shape>
            </v:group>
            <v:group style="position:absolute;left:1423;top:4966;width:10;height:20" coordorigin="1423,4966" coordsize="10,20">
              <v:shape style="position:absolute;left:1423;top:4966;width:10;height:20" coordorigin="1423,4966" coordsize="10,20" path="m1423,4985l1433,4985,1433,4966,1423,4966,1423,4985xe" filled="true" fillcolor="#000000" stroked="false">
                <v:path arrowok="t"/>
                <v:fill type="solid"/>
              </v:shape>
            </v:group>
            <v:group style="position:absolute;left:1423;top:4985;width:10;height:20" coordorigin="1423,4985" coordsize="10,20">
              <v:shape style="position:absolute;left:1423;top:4985;width:10;height:20" coordorigin="1423,4985" coordsize="10,20" path="m1423,5004l1433,5004,1433,4985,1423,4985,1423,5004xe" filled="true" fillcolor="#000000" stroked="false">
                <v:path arrowok="t"/>
                <v:fill type="solid"/>
              </v:shape>
            </v:group>
            <v:group style="position:absolute;left:1423;top:5004;width:10;height:20" coordorigin="1423,5004" coordsize="10,20">
              <v:shape style="position:absolute;left:1423;top:5004;width:10;height:20" coordorigin="1423,5004" coordsize="10,20" path="m1423,5024l1433,5024,1433,5004,1423,5004,1423,5024xe" filled="true" fillcolor="#000000" stroked="false">
                <v:path arrowok="t"/>
                <v:fill type="solid"/>
              </v:shape>
            </v:group>
            <v:group style="position:absolute;left:1423;top:5024;width:10;height:20" coordorigin="1423,5024" coordsize="10,20">
              <v:shape style="position:absolute;left:1423;top:5024;width:10;height:20" coordorigin="1423,5024" coordsize="10,20" path="m1423,5043l1433,5043,1433,5024,1423,5024,1423,5043xe" filled="true" fillcolor="#000000" stroked="false">
                <v:path arrowok="t"/>
                <v:fill type="solid"/>
              </v:shape>
            </v:group>
            <v:group style="position:absolute;left:1423;top:5043;width:10;height:20" coordorigin="1423,5043" coordsize="10,20">
              <v:shape style="position:absolute;left:1423;top:5043;width:10;height:20" coordorigin="1423,5043" coordsize="10,20" path="m1423,5062l1433,5062,1433,5043,1423,5043,1423,5062xe" filled="true" fillcolor="#000000" stroked="false">
                <v:path arrowok="t"/>
                <v:fill type="solid"/>
              </v:shape>
            </v:group>
            <v:group style="position:absolute;left:1423;top:5062;width:10;height:20" coordorigin="1423,5062" coordsize="10,20">
              <v:shape style="position:absolute;left:1423;top:5062;width:10;height:20" coordorigin="1423,5062" coordsize="10,20" path="m1423,5081l1433,5081,1433,5062,1423,5062,1423,5081xe" filled="true" fillcolor="#000000" stroked="false">
                <v:path arrowok="t"/>
                <v:fill type="solid"/>
              </v:shape>
            </v:group>
            <v:group style="position:absolute;left:1423;top:5081;width:10;height:20" coordorigin="1423,5081" coordsize="10,20">
              <v:shape style="position:absolute;left:1423;top:5081;width:10;height:20" coordorigin="1423,5081" coordsize="10,20" path="m1423,5100l1433,5100,1433,5081,1423,5081,1423,5100xe" filled="true" fillcolor="#000000" stroked="false">
                <v:path arrowok="t"/>
                <v:fill type="solid"/>
              </v:shape>
            </v:group>
            <v:group style="position:absolute;left:1423;top:5100;width:10;height:20" coordorigin="1423,5100" coordsize="10,20">
              <v:shape style="position:absolute;left:1423;top:5100;width:10;height:20" coordorigin="1423,5100" coordsize="10,20" path="m1423,5120l1433,5120,1433,5100,1423,5100,1423,5120xe" filled="true" fillcolor="#000000" stroked="false">
                <v:path arrowok="t"/>
                <v:fill type="solid"/>
              </v:shape>
            </v:group>
            <v:group style="position:absolute;left:1423;top:5120;width:10;height:20" coordorigin="1423,5120" coordsize="10,20">
              <v:shape style="position:absolute;left:1423;top:5120;width:10;height:20" coordorigin="1423,5120" coordsize="10,20" path="m1423,5139l1433,5139,1433,5120,1423,5120,1423,5139xe" filled="true" fillcolor="#000000" stroked="false">
                <v:path arrowok="t"/>
                <v:fill type="solid"/>
              </v:shape>
            </v:group>
            <v:group style="position:absolute;left:1423;top:5139;width:10;height:20" coordorigin="1423,5139" coordsize="10,20">
              <v:shape style="position:absolute;left:1423;top:5139;width:10;height:20" coordorigin="1423,5139" coordsize="10,20" path="m1423,5158l1433,5158,1433,5139,1423,5139,1423,5158xe" filled="true" fillcolor="#000000" stroked="false">
                <v:path arrowok="t"/>
                <v:fill type="solid"/>
              </v:shape>
            </v:group>
            <v:group style="position:absolute;left:1423;top:5158;width:10;height:20" coordorigin="1423,5158" coordsize="10,20">
              <v:shape style="position:absolute;left:1423;top:5158;width:10;height:20" coordorigin="1423,5158" coordsize="10,20" path="m1423,5177l1433,5177,1433,5158,1423,5158,1423,5177xe" filled="true" fillcolor="#000000" stroked="false">
                <v:path arrowok="t"/>
                <v:fill type="solid"/>
              </v:shape>
            </v:group>
            <v:group style="position:absolute;left:1423;top:5177;width:10;height:20" coordorigin="1423,5177" coordsize="10,20">
              <v:shape style="position:absolute;left:1423;top:5177;width:10;height:20" coordorigin="1423,5177" coordsize="10,20" path="m1423,5196l1433,5196,1433,5177,1423,5177,1423,5196xe" filled="true" fillcolor="#000000" stroked="false">
                <v:path arrowok="t"/>
                <v:fill type="solid"/>
              </v:shape>
            </v:group>
            <v:group style="position:absolute;left:1423;top:5196;width:10;height:20" coordorigin="1423,5196" coordsize="10,20">
              <v:shape style="position:absolute;left:1423;top:5196;width:10;height:20" coordorigin="1423,5196" coordsize="10,20" path="m1423,5216l1433,5216,1433,5196,1423,5196,1423,5216xe" filled="true" fillcolor="#000000" stroked="false">
                <v:path arrowok="t"/>
                <v:fill type="solid"/>
              </v:shape>
            </v:group>
            <v:group style="position:absolute;left:1423;top:5216;width:10;height:20" coordorigin="1423,5216" coordsize="10,20">
              <v:shape style="position:absolute;left:1423;top:5216;width:10;height:20" coordorigin="1423,5216" coordsize="10,20" path="m1423,5235l1433,5235,1433,5216,1423,5216,1423,5235xe" filled="true" fillcolor="#000000" stroked="false">
                <v:path arrowok="t"/>
                <v:fill type="solid"/>
              </v:shape>
            </v:group>
            <v:group style="position:absolute;left:1423;top:5235;width:10;height:20" coordorigin="1423,5235" coordsize="10,20">
              <v:shape style="position:absolute;left:1423;top:5235;width:10;height:20" coordorigin="1423,5235" coordsize="10,20" path="m1423,5254l1433,5254,1433,5235,1423,5235,1423,5254xe" filled="true" fillcolor="#000000" stroked="false">
                <v:path arrowok="t"/>
                <v:fill type="solid"/>
              </v:shape>
            </v:group>
            <v:group style="position:absolute;left:1423;top:5254;width:10;height:20" coordorigin="1423,5254" coordsize="10,20">
              <v:shape style="position:absolute;left:1423;top:5254;width:10;height:20" coordorigin="1423,5254" coordsize="10,20" path="m1423,5273l1433,5273,1433,5254,1423,5254,1423,5273xe" filled="true" fillcolor="#000000" stroked="false">
                <v:path arrowok="t"/>
                <v:fill type="solid"/>
              </v:shape>
            </v:group>
            <v:group style="position:absolute;left:1423;top:5273;width:10;height:20" coordorigin="1423,5273" coordsize="10,20">
              <v:shape style="position:absolute;left:1423;top:5273;width:10;height:20" coordorigin="1423,5273" coordsize="10,20" path="m1423,5292l1433,5292,1433,5273,1423,5273,1423,5292xe" filled="true" fillcolor="#000000" stroked="false">
                <v:path arrowok="t"/>
                <v:fill type="solid"/>
              </v:shape>
            </v:group>
            <v:group style="position:absolute;left:1423;top:5292;width:10;height:20" coordorigin="1423,5292" coordsize="10,20">
              <v:shape style="position:absolute;left:1423;top:5292;width:10;height:20" coordorigin="1423,5292" coordsize="10,20" path="m1423,5312l1433,5312,1433,5292,1423,5292,1423,5312xe" filled="true" fillcolor="#000000" stroked="false">
                <v:path arrowok="t"/>
                <v:fill type="solid"/>
              </v:shape>
            </v:group>
            <v:group style="position:absolute;left:1423;top:5312;width:10;height:20" coordorigin="1423,5312" coordsize="10,20">
              <v:shape style="position:absolute;left:1423;top:5312;width:10;height:20" coordorigin="1423,5312" coordsize="10,20" path="m1423,5331l1433,5331,1433,5312,1423,5312,1423,5331xe" filled="true" fillcolor="#000000" stroked="false">
                <v:path arrowok="t"/>
                <v:fill type="solid"/>
              </v:shape>
            </v:group>
            <v:group style="position:absolute;left:1423;top:5331;width:10;height:20" coordorigin="1423,5331" coordsize="10,20">
              <v:shape style="position:absolute;left:1423;top:5331;width:10;height:20" coordorigin="1423,5331" coordsize="10,20" path="m1423,5350l1433,5350,1433,5331,1423,5331,1423,5350xe" filled="true" fillcolor="#000000" stroked="false">
                <v:path arrowok="t"/>
                <v:fill type="solid"/>
              </v:shape>
            </v:group>
            <v:group style="position:absolute;left:1423;top:5350;width:10;height:20" coordorigin="1423,5350" coordsize="10,20">
              <v:shape style="position:absolute;left:1423;top:5350;width:10;height:20" coordorigin="1423,5350" coordsize="10,20" path="m1423,5370l1433,5370,1433,5350,1423,5350,1423,5370xe" filled="true" fillcolor="#000000" stroked="false">
                <v:path arrowok="t"/>
                <v:fill type="solid"/>
              </v:shape>
            </v:group>
            <v:group style="position:absolute;left:1423;top:5370;width:10;height:20" coordorigin="1423,5370" coordsize="10,20">
              <v:shape style="position:absolute;left:1423;top:5370;width:10;height:20" coordorigin="1423,5370" coordsize="10,20" path="m1423,5389l1433,5389,1433,5370,1423,5370,1423,5389xe" filled="true" fillcolor="#000000" stroked="false">
                <v:path arrowok="t"/>
                <v:fill type="solid"/>
              </v:shape>
            </v:group>
            <v:group style="position:absolute;left:1423;top:5389;width:10;height:20" coordorigin="1423,5389" coordsize="10,20">
              <v:shape style="position:absolute;left:1423;top:5389;width:10;height:20" coordorigin="1423,5389" coordsize="10,20" path="m1423,5408l1433,5408,1433,5389,1423,5389,1423,5408xe" filled="true" fillcolor="#000000" stroked="false">
                <v:path arrowok="t"/>
                <v:fill type="solid"/>
              </v:shape>
            </v:group>
            <v:group style="position:absolute;left:1423;top:5408;width:10;height:20" coordorigin="1423,5408" coordsize="10,20">
              <v:shape style="position:absolute;left:1423;top:5408;width:10;height:20" coordorigin="1423,5408" coordsize="10,20" path="m1423,5427l1433,5427,1433,5408,1423,5408,1423,5427xe" filled="true" fillcolor="#000000" stroked="false">
                <v:path arrowok="t"/>
                <v:fill type="solid"/>
              </v:shape>
            </v:group>
            <v:group style="position:absolute;left:1423;top:5427;width:10;height:20" coordorigin="1423,5427" coordsize="10,20">
              <v:shape style="position:absolute;left:1423;top:5427;width:10;height:20" coordorigin="1423,5427" coordsize="10,20" path="m1423,5447l1433,5447,1433,5427,1423,5427,1423,5447xe" filled="true" fillcolor="#000000" stroked="false">
                <v:path arrowok="t"/>
                <v:fill type="solid"/>
              </v:shape>
            </v:group>
            <v:group style="position:absolute;left:1423;top:5447;width:10;height:20" coordorigin="1423,5447" coordsize="10,20">
              <v:shape style="position:absolute;left:1423;top:5447;width:10;height:20" coordorigin="1423,5447" coordsize="10,20" path="m1423,5466l1433,5466,1433,5447,1423,5447,1423,5466xe" filled="true" fillcolor="#000000" stroked="false">
                <v:path arrowok="t"/>
                <v:fill type="solid"/>
              </v:shape>
            </v:group>
            <v:group style="position:absolute;left:1423;top:5466;width:10;height:20" coordorigin="1423,5466" coordsize="10,20">
              <v:shape style="position:absolute;left:1423;top:5466;width:10;height:20" coordorigin="1423,5466" coordsize="10,20" path="m1423,5485l1433,5485,1433,5466,1423,5466,1423,5485xe" filled="true" fillcolor="#000000" stroked="false">
                <v:path arrowok="t"/>
                <v:fill type="solid"/>
              </v:shape>
            </v:group>
            <v:group style="position:absolute;left:1423;top:5485;width:10;height:20" coordorigin="1423,5485" coordsize="10,20">
              <v:shape style="position:absolute;left:1423;top:5485;width:10;height:20" coordorigin="1423,5485" coordsize="10,20" path="m1423,5504l1433,5504,1433,5485,1423,5485,1423,5504xe" filled="true" fillcolor="#000000" stroked="false">
                <v:path arrowok="t"/>
                <v:fill type="solid"/>
              </v:shape>
            </v:group>
            <v:group style="position:absolute;left:1423;top:5504;width:10;height:20" coordorigin="1423,5504" coordsize="10,20">
              <v:shape style="position:absolute;left:1423;top:5504;width:10;height:20" coordorigin="1423,5504" coordsize="10,20" path="m1423,5523l1433,5523,1433,5504,1423,5504,1423,5523xe" filled="true" fillcolor="#000000" stroked="false">
                <v:path arrowok="t"/>
                <v:fill type="solid"/>
              </v:shape>
            </v:group>
            <v:group style="position:absolute;left:1423;top:5523;width:10;height:20" coordorigin="1423,5523" coordsize="10,20">
              <v:shape style="position:absolute;left:1423;top:5523;width:10;height:20" coordorigin="1423,5523" coordsize="10,20" path="m1423,5543l1433,5543,1433,5523,1423,5523,1423,5543xe" filled="true" fillcolor="#000000" stroked="false">
                <v:path arrowok="t"/>
                <v:fill type="solid"/>
              </v:shape>
            </v:group>
            <v:group style="position:absolute;left:1423;top:5543;width:10;height:20" coordorigin="1423,5543" coordsize="10,20">
              <v:shape style="position:absolute;left:1423;top:5543;width:10;height:20" coordorigin="1423,5543" coordsize="10,20" path="m1423,5562l1433,5562,1433,5543,1423,5543,1423,5562xe" filled="true" fillcolor="#000000" stroked="false">
                <v:path arrowok="t"/>
                <v:fill type="solid"/>
              </v:shape>
            </v:group>
            <v:group style="position:absolute;left:1423;top:5562;width:10;height:20" coordorigin="1423,5562" coordsize="10,20">
              <v:shape style="position:absolute;left:1423;top:5562;width:10;height:20" coordorigin="1423,5562" coordsize="10,20" path="m1423,5581l1433,5581,1433,5562,1423,5562,1423,5581xe" filled="true" fillcolor="#000000" stroked="false">
                <v:path arrowok="t"/>
                <v:fill type="solid"/>
              </v:shape>
            </v:group>
            <v:group style="position:absolute;left:1423;top:5581;width:10;height:20" coordorigin="1423,5581" coordsize="10,20">
              <v:shape style="position:absolute;left:1423;top:5581;width:10;height:20" coordorigin="1423,5581" coordsize="10,20" path="m1423,5600l1433,5600,1433,5581,1423,5581,1423,5600xe" filled="true" fillcolor="#000000" stroked="false">
                <v:path arrowok="t"/>
                <v:fill type="solid"/>
              </v:shape>
            </v:group>
            <v:group style="position:absolute;left:1423;top:5600;width:10;height:20" coordorigin="1423,5600" coordsize="10,20">
              <v:shape style="position:absolute;left:1423;top:5600;width:10;height:20" coordorigin="1423,5600" coordsize="10,20" path="m1423,5619l1433,5619,1433,5600,1423,5600,1423,5619xe" filled="true" fillcolor="#000000" stroked="false">
                <v:path arrowok="t"/>
                <v:fill type="solid"/>
              </v:shape>
            </v:group>
            <v:group style="position:absolute;left:1423;top:5619;width:10;height:20" coordorigin="1423,5619" coordsize="10,20">
              <v:shape style="position:absolute;left:1423;top:5619;width:10;height:20" coordorigin="1423,5619" coordsize="10,20" path="m1423,5639l1433,5639,1433,5619,1423,5619,1423,5639xe" filled="true" fillcolor="#000000" stroked="false">
                <v:path arrowok="t"/>
                <v:fill type="solid"/>
              </v:shape>
            </v:group>
            <v:group style="position:absolute;left:1423;top:5639;width:10;height:20" coordorigin="1423,5639" coordsize="10,20">
              <v:shape style="position:absolute;left:1423;top:5639;width:10;height:20" coordorigin="1423,5639" coordsize="10,20" path="m1423,5658l1433,5658,1433,5639,1423,5639,1423,5658xe" filled="true" fillcolor="#000000" stroked="false">
                <v:path arrowok="t"/>
                <v:fill type="solid"/>
              </v:shape>
            </v:group>
            <v:group style="position:absolute;left:1423;top:5658;width:10;height:20" coordorigin="1423,5658" coordsize="10,20">
              <v:shape style="position:absolute;left:1423;top:5658;width:10;height:20" coordorigin="1423,5658" coordsize="10,20" path="m1423,5677l1433,5677,1433,5658,1423,5658,1423,5677xe" filled="true" fillcolor="#000000" stroked="false">
                <v:path arrowok="t"/>
                <v:fill type="solid"/>
              </v:shape>
            </v:group>
            <v:group style="position:absolute;left:1423;top:5677;width:10;height:20" coordorigin="1423,5677" coordsize="10,20">
              <v:shape style="position:absolute;left:1423;top:5677;width:10;height:20" coordorigin="1423,5677" coordsize="10,20" path="m1423,5696l1433,5696,1433,5677,1423,5677,1423,5696xe" filled="true" fillcolor="#000000" stroked="false">
                <v:path arrowok="t"/>
                <v:fill type="solid"/>
              </v:shape>
            </v:group>
            <v:group style="position:absolute;left:2511;top:4198;width:10;height:20" coordorigin="2511,4198" coordsize="10,20">
              <v:shape style="position:absolute;left:2511;top:4198;width:10;height:20" coordorigin="2511,4198" coordsize="10,20" path="m2511,4217l2521,4217,2521,4198,2511,4198,2511,4217xe" filled="true" fillcolor="#000000" stroked="false">
                <v:path arrowok="t"/>
                <v:fill type="solid"/>
              </v:shape>
            </v:group>
            <v:group style="position:absolute;left:2511;top:4217;width:10;height:20" coordorigin="2511,4217" coordsize="10,20">
              <v:shape style="position:absolute;left:2511;top:4217;width:10;height:20" coordorigin="2511,4217" coordsize="10,20" path="m2511,4236l2521,4236,2521,4217,2511,4217,2511,4236xe" filled="true" fillcolor="#000000" stroked="false">
                <v:path arrowok="t"/>
                <v:fill type="solid"/>
              </v:shape>
            </v:group>
            <v:group style="position:absolute;left:2511;top:4236;width:10;height:20" coordorigin="2511,4236" coordsize="10,20">
              <v:shape style="position:absolute;left:2511;top:4236;width:10;height:20" coordorigin="2511,4236" coordsize="10,20" path="m2511,4256l2521,4256,2521,4236,2511,4236,2511,4256xe" filled="true" fillcolor="#000000" stroked="false">
                <v:path arrowok="t"/>
                <v:fill type="solid"/>
              </v:shape>
            </v:group>
            <v:group style="position:absolute;left:2511;top:4256;width:10;height:20" coordorigin="2511,4256" coordsize="10,20">
              <v:shape style="position:absolute;left:2511;top:4256;width:10;height:20" coordorigin="2511,4256" coordsize="10,20" path="m2511,4275l2521,4275,2521,4256,2511,4256,2511,4275xe" filled="true" fillcolor="#000000" stroked="false">
                <v:path arrowok="t"/>
                <v:fill type="solid"/>
              </v:shape>
            </v:group>
            <v:group style="position:absolute;left:2511;top:4275;width:10;height:20" coordorigin="2511,4275" coordsize="10,20">
              <v:shape style="position:absolute;left:2511;top:4275;width:10;height:20" coordorigin="2511,4275" coordsize="10,20" path="m2511,4294l2521,4294,2521,4275,2511,4275,2511,4294xe" filled="true" fillcolor="#000000" stroked="false">
                <v:path arrowok="t"/>
                <v:fill type="solid"/>
              </v:shape>
            </v:group>
            <v:group style="position:absolute;left:2511;top:4294;width:10;height:20" coordorigin="2511,4294" coordsize="10,20">
              <v:shape style="position:absolute;left:2511;top:4294;width:10;height:20" coordorigin="2511,4294" coordsize="10,20" path="m2511,4313l2521,4313,2521,4294,2511,4294,2511,4313xe" filled="true" fillcolor="#000000" stroked="false">
                <v:path arrowok="t"/>
                <v:fill type="solid"/>
              </v:shape>
            </v:group>
            <v:group style="position:absolute;left:2511;top:4313;width:10;height:20" coordorigin="2511,4313" coordsize="10,20">
              <v:shape style="position:absolute;left:2511;top:4313;width:10;height:20" coordorigin="2511,4313" coordsize="10,20" path="m2511,4332l2521,4332,2521,4313,2511,4313,2511,4332xe" filled="true" fillcolor="#000000" stroked="false">
                <v:path arrowok="t"/>
                <v:fill type="solid"/>
              </v:shape>
            </v:group>
            <v:group style="position:absolute;left:2511;top:4332;width:10;height:20" coordorigin="2511,4332" coordsize="10,20">
              <v:shape style="position:absolute;left:2511;top:4332;width:10;height:20" coordorigin="2511,4332" coordsize="10,20" path="m2511,4352l2521,4352,2521,4332,2511,4332,2511,4352xe" filled="true" fillcolor="#000000" stroked="false">
                <v:path arrowok="t"/>
                <v:fill type="solid"/>
              </v:shape>
            </v:group>
            <v:group style="position:absolute;left:2511;top:4352;width:10;height:20" coordorigin="2511,4352" coordsize="10,20">
              <v:shape style="position:absolute;left:2511;top:4352;width:10;height:20" coordorigin="2511,4352" coordsize="10,20" path="m2511,4371l2521,4371,2521,4352,2511,4352,2511,4371xe" filled="true" fillcolor="#000000" stroked="false">
                <v:path arrowok="t"/>
                <v:fill type="solid"/>
              </v:shape>
            </v:group>
            <v:group style="position:absolute;left:2511;top:4371;width:10;height:20" coordorigin="2511,4371" coordsize="10,20">
              <v:shape style="position:absolute;left:2511;top:4371;width:10;height:20" coordorigin="2511,4371" coordsize="10,20" path="m2511,4390l2521,4390,2521,4371,2511,4371,2511,4390xe" filled="true" fillcolor="#000000" stroked="false">
                <v:path arrowok="t"/>
                <v:fill type="solid"/>
              </v:shape>
            </v:group>
            <v:group style="position:absolute;left:2511;top:4390;width:10;height:20" coordorigin="2511,4390" coordsize="10,20">
              <v:shape style="position:absolute;left:2511;top:4390;width:10;height:20" coordorigin="2511,4390" coordsize="10,20" path="m2511,4409l2521,4409,2521,4390,2511,4390,2511,4409xe" filled="true" fillcolor="#000000" stroked="false">
                <v:path arrowok="t"/>
                <v:fill type="solid"/>
              </v:shape>
            </v:group>
            <v:group style="position:absolute;left:2511;top:4409;width:10;height:20" coordorigin="2511,4409" coordsize="10,20">
              <v:shape style="position:absolute;left:2511;top:4409;width:10;height:20" coordorigin="2511,4409" coordsize="10,20" path="m2511,4428l2521,4428,2521,4409,2511,4409,2511,4428xe" filled="true" fillcolor="#000000" stroked="false">
                <v:path arrowok="t"/>
                <v:fill type="solid"/>
              </v:shape>
            </v:group>
            <v:group style="position:absolute;left:2511;top:4428;width:10;height:20" coordorigin="2511,4428" coordsize="10,20">
              <v:shape style="position:absolute;left:2511;top:4428;width:10;height:20" coordorigin="2511,4428" coordsize="10,20" path="m2511,4448l2521,4448,2521,4428,2511,4428,2511,4448xe" filled="true" fillcolor="#000000" stroked="false">
                <v:path arrowok="t"/>
                <v:fill type="solid"/>
              </v:shape>
            </v:group>
            <v:group style="position:absolute;left:2511;top:4448;width:10;height:20" coordorigin="2511,4448" coordsize="10,20">
              <v:shape style="position:absolute;left:2511;top:4448;width:10;height:20" coordorigin="2511,4448" coordsize="10,20" path="m2511,4467l2521,4467,2521,4448,2511,4448,2511,4467xe" filled="true" fillcolor="#000000" stroked="false">
                <v:path arrowok="t"/>
                <v:fill type="solid"/>
              </v:shape>
            </v:group>
            <v:group style="position:absolute;left:2511;top:4467;width:10;height:20" coordorigin="2511,4467" coordsize="10,20">
              <v:shape style="position:absolute;left:2511;top:4467;width:10;height:20" coordorigin="2511,4467" coordsize="10,20" path="m2511,4486l2521,4486,2521,4467,2511,4467,2511,4486xe" filled="true" fillcolor="#000000" stroked="false">
                <v:path arrowok="t"/>
                <v:fill type="solid"/>
              </v:shape>
            </v:group>
            <v:group style="position:absolute;left:2511;top:4486;width:10;height:20" coordorigin="2511,4486" coordsize="10,20">
              <v:shape style="position:absolute;left:2511;top:4486;width:10;height:20" coordorigin="2511,4486" coordsize="10,20" path="m2511,4505l2521,4505,2521,4486,2511,4486,2511,4505xe" filled="true" fillcolor="#000000" stroked="false">
                <v:path arrowok="t"/>
                <v:fill type="solid"/>
              </v:shape>
            </v:group>
            <v:group style="position:absolute;left:2511;top:4505;width:10;height:20" coordorigin="2511,4505" coordsize="10,20">
              <v:shape style="position:absolute;left:2511;top:4505;width:10;height:20" coordorigin="2511,4505" coordsize="10,20" path="m2511,4524l2521,4524,2521,4505,2511,4505,2511,4524xe" filled="true" fillcolor="#000000" stroked="false">
                <v:path arrowok="t"/>
                <v:fill type="solid"/>
              </v:shape>
            </v:group>
            <v:group style="position:absolute;left:2511;top:4524;width:10;height:20" coordorigin="2511,4524" coordsize="10,20">
              <v:shape style="position:absolute;left:2511;top:4524;width:10;height:20" coordorigin="2511,4524" coordsize="10,20" path="m2511,4544l2521,4544,2521,4524,2511,4524,2511,4544xe" filled="true" fillcolor="#000000" stroked="false">
                <v:path arrowok="t"/>
                <v:fill type="solid"/>
              </v:shape>
            </v:group>
            <v:group style="position:absolute;left:2511;top:4544;width:10;height:20" coordorigin="2511,4544" coordsize="10,20">
              <v:shape style="position:absolute;left:2511;top:4544;width:10;height:20" coordorigin="2511,4544" coordsize="10,20" path="m2511,4563l2521,4563,2521,4544,2511,4544,2511,4563xe" filled="true" fillcolor="#000000" stroked="false">
                <v:path arrowok="t"/>
                <v:fill type="solid"/>
              </v:shape>
            </v:group>
            <v:group style="position:absolute;left:2511;top:4563;width:10;height:20" coordorigin="2511,4563" coordsize="10,20">
              <v:shape style="position:absolute;left:2511;top:4563;width:10;height:20" coordorigin="2511,4563" coordsize="10,20" path="m2511,4582l2521,4582,2521,4563,2511,4563,2511,4582xe" filled="true" fillcolor="#000000" stroked="false">
                <v:path arrowok="t"/>
                <v:fill type="solid"/>
              </v:shape>
            </v:group>
            <v:group style="position:absolute;left:2511;top:4582;width:10;height:20" coordorigin="2511,4582" coordsize="10,20">
              <v:shape style="position:absolute;left:2511;top:4582;width:10;height:20" coordorigin="2511,4582" coordsize="10,20" path="m2511,4601l2521,4601,2521,4582,2511,4582,2511,4601xe" filled="true" fillcolor="#000000" stroked="false">
                <v:path arrowok="t"/>
                <v:fill type="solid"/>
              </v:shape>
            </v:group>
            <v:group style="position:absolute;left:2511;top:4601;width:10;height:20" coordorigin="2511,4601" coordsize="10,20">
              <v:shape style="position:absolute;left:2511;top:4601;width:10;height:20" coordorigin="2511,4601" coordsize="10,20" path="m2511,4620l2521,4620,2521,4601,2511,4601,2511,4620xe" filled="true" fillcolor="#000000" stroked="false">
                <v:path arrowok="t"/>
                <v:fill type="solid"/>
              </v:shape>
            </v:group>
            <v:group style="position:absolute;left:2511;top:4620;width:10;height:20" coordorigin="2511,4620" coordsize="10,20">
              <v:shape style="position:absolute;left:2511;top:4620;width:10;height:20" coordorigin="2511,4620" coordsize="10,20" path="m2511,4640l2521,4640,2521,4620,2511,4620,2511,4640xe" filled="true" fillcolor="#000000" stroked="false">
                <v:path arrowok="t"/>
                <v:fill type="solid"/>
              </v:shape>
            </v:group>
            <v:group style="position:absolute;left:2511;top:4640;width:10;height:20" coordorigin="2511,4640" coordsize="10,20">
              <v:shape style="position:absolute;left:2511;top:4640;width:10;height:20" coordorigin="2511,4640" coordsize="10,20" path="m2511,4659l2521,4659,2521,4640,2511,4640,2511,4659xe" filled="true" fillcolor="#000000" stroked="false">
                <v:path arrowok="t"/>
                <v:fill type="solid"/>
              </v:shape>
            </v:group>
            <v:group style="position:absolute;left:2511;top:4659;width:10;height:20" coordorigin="2511,4659" coordsize="10,20">
              <v:shape style="position:absolute;left:2511;top:4659;width:10;height:20" coordorigin="2511,4659" coordsize="10,20" path="m2511,4678l2521,4678,2521,4659,2511,4659,2511,4678xe" filled="true" fillcolor="#000000" stroked="false">
                <v:path arrowok="t"/>
                <v:fill type="solid"/>
              </v:shape>
            </v:group>
            <v:group style="position:absolute;left:2511;top:4678;width:10;height:20" coordorigin="2511,4678" coordsize="10,20">
              <v:shape style="position:absolute;left:2511;top:4678;width:10;height:20" coordorigin="2511,4678" coordsize="10,20" path="m2511,4697l2521,4697,2521,4678,2511,4678,2511,4697xe" filled="true" fillcolor="#000000" stroked="false">
                <v:path arrowok="t"/>
                <v:fill type="solid"/>
              </v:shape>
            </v:group>
            <v:group style="position:absolute;left:2511;top:4697;width:10;height:20" coordorigin="2511,4697" coordsize="10,20">
              <v:shape style="position:absolute;left:2511;top:4697;width:10;height:20" coordorigin="2511,4697" coordsize="10,20" path="m2511,4716l2521,4716,2521,4697,2511,4697,2511,4716xe" filled="true" fillcolor="#000000" stroked="false">
                <v:path arrowok="t"/>
                <v:fill type="solid"/>
              </v:shape>
            </v:group>
            <v:group style="position:absolute;left:2511;top:4716;width:10;height:20" coordorigin="2511,4716" coordsize="10,20">
              <v:shape style="position:absolute;left:2511;top:4716;width:10;height:20" coordorigin="2511,4716" coordsize="10,20" path="m2511,4736l2521,4736,2521,4716,2511,4716,2511,4736xe" filled="true" fillcolor="#000000" stroked="false">
                <v:path arrowok="t"/>
                <v:fill type="solid"/>
              </v:shape>
            </v:group>
            <v:group style="position:absolute;left:2511;top:4736;width:10;height:20" coordorigin="2511,4736" coordsize="10,20">
              <v:shape style="position:absolute;left:2511;top:4736;width:10;height:20" coordorigin="2511,4736" coordsize="10,20" path="m2511,4755l2521,4755,2521,4736,2511,4736,2511,4755xe" filled="true" fillcolor="#000000" stroked="false">
                <v:path arrowok="t"/>
                <v:fill type="solid"/>
              </v:shape>
            </v:group>
            <v:group style="position:absolute;left:2511;top:4755;width:10;height:20" coordorigin="2511,4755" coordsize="10,20">
              <v:shape style="position:absolute;left:2511;top:4755;width:10;height:20" coordorigin="2511,4755" coordsize="10,20" path="m2511,4774l2521,4774,2521,4755,2511,4755,2511,4774xe" filled="true" fillcolor="#000000" stroked="false">
                <v:path arrowok="t"/>
                <v:fill type="solid"/>
              </v:shape>
            </v:group>
            <v:group style="position:absolute;left:2511;top:4774;width:10;height:20" coordorigin="2511,4774" coordsize="10,20">
              <v:shape style="position:absolute;left:2511;top:4774;width:10;height:20" coordorigin="2511,4774" coordsize="10,20" path="m2511,4793l2521,4793,2521,4774,2511,4774,2511,4793xe" filled="true" fillcolor="#000000" stroked="false">
                <v:path arrowok="t"/>
                <v:fill type="solid"/>
              </v:shape>
            </v:group>
            <v:group style="position:absolute;left:2511;top:4793;width:10;height:20" coordorigin="2511,4793" coordsize="10,20">
              <v:shape style="position:absolute;left:2511;top:4793;width:10;height:20" coordorigin="2511,4793" coordsize="10,20" path="m2511,4812l2521,4812,2521,4793,2511,4793,2511,4812xe" filled="true" fillcolor="#000000" stroked="false">
                <v:path arrowok="t"/>
                <v:fill type="solid"/>
              </v:shape>
            </v:group>
            <v:group style="position:absolute;left:2511;top:4812;width:10;height:20" coordorigin="2511,4812" coordsize="10,20">
              <v:shape style="position:absolute;left:2511;top:4812;width:10;height:20" coordorigin="2511,4812" coordsize="10,20" path="m2511,4832l2521,4832,2521,4812,2511,4812,2511,4832xe" filled="true" fillcolor="#000000" stroked="false">
                <v:path arrowok="t"/>
                <v:fill type="solid"/>
              </v:shape>
            </v:group>
            <v:group style="position:absolute;left:2511;top:4832;width:10;height:20" coordorigin="2511,4832" coordsize="10,20">
              <v:shape style="position:absolute;left:2511;top:4832;width:10;height:20" coordorigin="2511,4832" coordsize="10,20" path="m2511,4851l2521,4851,2521,4832,2511,4832,2511,4851xe" filled="true" fillcolor="#000000" stroked="false">
                <v:path arrowok="t"/>
                <v:fill type="solid"/>
              </v:shape>
            </v:group>
            <v:group style="position:absolute;left:2511;top:4851;width:10;height:20" coordorigin="2511,4851" coordsize="10,20">
              <v:shape style="position:absolute;left:2511;top:4851;width:10;height:20" coordorigin="2511,4851" coordsize="10,20" path="m2511,4870l2521,4870,2521,4851,2511,4851,2511,4870xe" filled="true" fillcolor="#000000" stroked="false">
                <v:path arrowok="t"/>
                <v:fill type="solid"/>
              </v:shape>
            </v:group>
            <v:group style="position:absolute;left:2511;top:4870;width:10;height:20" coordorigin="2511,4870" coordsize="10,20">
              <v:shape style="position:absolute;left:2511;top:4870;width:10;height:20" coordorigin="2511,4870" coordsize="10,20" path="m2511,4889l2521,4889,2521,4870,2511,4870,2511,4889xe" filled="true" fillcolor="#000000" stroked="false">
                <v:path arrowok="t"/>
                <v:fill type="solid"/>
              </v:shape>
            </v:group>
            <v:group style="position:absolute;left:2511;top:4889;width:10;height:20" coordorigin="2511,4889" coordsize="10,20">
              <v:shape style="position:absolute;left:2511;top:4889;width:10;height:20" coordorigin="2511,4889" coordsize="10,20" path="m2511,4908l2521,4908,2521,4889,2511,4889,2511,4908xe" filled="true" fillcolor="#000000" stroked="false">
                <v:path arrowok="t"/>
                <v:fill type="solid"/>
              </v:shape>
            </v:group>
            <v:group style="position:absolute;left:2511;top:4908;width:10;height:20" coordorigin="2511,4908" coordsize="10,20">
              <v:shape style="position:absolute;left:2511;top:4908;width:10;height:20" coordorigin="2511,4908" coordsize="10,20" path="m2511,4928l2521,4928,2521,4908,2511,4908,2511,4928xe" filled="true" fillcolor="#000000" stroked="false">
                <v:path arrowok="t"/>
                <v:fill type="solid"/>
              </v:shape>
            </v:group>
            <v:group style="position:absolute;left:2511;top:4928;width:10;height:20" coordorigin="2511,4928" coordsize="10,20">
              <v:shape style="position:absolute;left:2511;top:4928;width:10;height:20" coordorigin="2511,4928" coordsize="10,20" path="m2511,4947l2521,4947,2521,4928,2511,4928,2511,4947xe" filled="true" fillcolor="#000000" stroked="false">
                <v:path arrowok="t"/>
                <v:fill type="solid"/>
              </v:shape>
            </v:group>
            <v:group style="position:absolute;left:2511;top:4947;width:10;height:20" coordorigin="2511,4947" coordsize="10,20">
              <v:shape style="position:absolute;left:2511;top:4947;width:10;height:20" coordorigin="2511,4947" coordsize="10,20" path="m2511,4966l2521,4966,2521,4947,2511,4947,2511,4966xe" filled="true" fillcolor="#000000" stroked="false">
                <v:path arrowok="t"/>
                <v:fill type="solid"/>
              </v:shape>
            </v:group>
            <v:group style="position:absolute;left:2511;top:4966;width:10;height:20" coordorigin="2511,4966" coordsize="10,20">
              <v:shape style="position:absolute;left:2511;top:4966;width:10;height:20" coordorigin="2511,4966" coordsize="10,20" path="m2511,4985l2521,4985,2521,4966,2511,4966,2511,4985xe" filled="true" fillcolor="#000000" stroked="false">
                <v:path arrowok="t"/>
                <v:fill type="solid"/>
              </v:shape>
            </v:group>
            <v:group style="position:absolute;left:2511;top:4985;width:10;height:20" coordorigin="2511,4985" coordsize="10,20">
              <v:shape style="position:absolute;left:2511;top:4985;width:10;height:20" coordorigin="2511,4985" coordsize="10,20" path="m2511,5004l2521,5004,2521,4985,2511,4985,2511,5004xe" filled="true" fillcolor="#000000" stroked="false">
                <v:path arrowok="t"/>
                <v:fill type="solid"/>
              </v:shape>
            </v:group>
            <v:group style="position:absolute;left:2511;top:5004;width:10;height:20" coordorigin="2511,5004" coordsize="10,20">
              <v:shape style="position:absolute;left:2511;top:5004;width:10;height:20" coordorigin="2511,5004" coordsize="10,20" path="m2511,5024l2521,5024,2521,5004,2511,5004,2511,5024xe" filled="true" fillcolor="#000000" stroked="false">
                <v:path arrowok="t"/>
                <v:fill type="solid"/>
              </v:shape>
            </v:group>
            <v:group style="position:absolute;left:2511;top:5024;width:10;height:20" coordorigin="2511,5024" coordsize="10,20">
              <v:shape style="position:absolute;left:2511;top:5024;width:10;height:20" coordorigin="2511,5024" coordsize="10,20" path="m2511,5043l2521,5043,2521,5024,2511,5024,2511,5043xe" filled="true" fillcolor="#000000" stroked="false">
                <v:path arrowok="t"/>
                <v:fill type="solid"/>
              </v:shape>
            </v:group>
            <v:group style="position:absolute;left:2511;top:5043;width:10;height:20" coordorigin="2511,5043" coordsize="10,20">
              <v:shape style="position:absolute;left:2511;top:5043;width:10;height:20" coordorigin="2511,5043" coordsize="10,20" path="m2511,5062l2521,5062,2521,5043,2511,5043,2511,5062xe" filled="true" fillcolor="#000000" stroked="false">
                <v:path arrowok="t"/>
                <v:fill type="solid"/>
              </v:shape>
            </v:group>
            <v:group style="position:absolute;left:2511;top:5062;width:10;height:20" coordorigin="2511,5062" coordsize="10,20">
              <v:shape style="position:absolute;left:2511;top:5062;width:10;height:20" coordorigin="2511,5062" coordsize="10,20" path="m2511,5081l2521,5081,2521,5062,2511,5062,2511,5081xe" filled="true" fillcolor="#000000" stroked="false">
                <v:path arrowok="t"/>
                <v:fill type="solid"/>
              </v:shape>
            </v:group>
            <v:group style="position:absolute;left:2511;top:5081;width:10;height:20" coordorigin="2511,5081" coordsize="10,20">
              <v:shape style="position:absolute;left:2511;top:5081;width:10;height:20" coordorigin="2511,5081" coordsize="10,20" path="m2511,5100l2521,5100,2521,5081,2511,5081,2511,5100xe" filled="true" fillcolor="#000000" stroked="false">
                <v:path arrowok="t"/>
                <v:fill type="solid"/>
              </v:shape>
            </v:group>
            <v:group style="position:absolute;left:2511;top:5100;width:10;height:20" coordorigin="2511,5100" coordsize="10,20">
              <v:shape style="position:absolute;left:2511;top:5100;width:10;height:20" coordorigin="2511,5100" coordsize="10,20" path="m2511,5120l2521,5120,2521,5100,2511,5100,2511,5120xe" filled="true" fillcolor="#000000" stroked="false">
                <v:path arrowok="t"/>
                <v:fill type="solid"/>
              </v:shape>
            </v:group>
            <v:group style="position:absolute;left:2511;top:5120;width:10;height:20" coordorigin="2511,5120" coordsize="10,20">
              <v:shape style="position:absolute;left:2511;top:5120;width:10;height:20" coordorigin="2511,5120" coordsize="10,20" path="m2511,5139l2521,5139,2521,5120,2511,5120,2511,5139xe" filled="true" fillcolor="#000000" stroked="false">
                <v:path arrowok="t"/>
                <v:fill type="solid"/>
              </v:shape>
            </v:group>
            <v:group style="position:absolute;left:2511;top:5139;width:10;height:20" coordorigin="2511,5139" coordsize="10,20">
              <v:shape style="position:absolute;left:2511;top:5139;width:10;height:20" coordorigin="2511,5139" coordsize="10,20" path="m2511,5158l2521,5158,2521,5139,2511,5139,2511,5158xe" filled="true" fillcolor="#000000" stroked="false">
                <v:path arrowok="t"/>
                <v:fill type="solid"/>
              </v:shape>
            </v:group>
            <v:group style="position:absolute;left:2511;top:5158;width:10;height:20" coordorigin="2511,5158" coordsize="10,20">
              <v:shape style="position:absolute;left:2511;top:5158;width:10;height:20" coordorigin="2511,5158" coordsize="10,20" path="m2511,5177l2521,5177,2521,5158,2511,5158,2511,5177xe" filled="true" fillcolor="#000000" stroked="false">
                <v:path arrowok="t"/>
                <v:fill type="solid"/>
              </v:shape>
            </v:group>
            <v:group style="position:absolute;left:2511;top:5177;width:10;height:20" coordorigin="2511,5177" coordsize="10,20">
              <v:shape style="position:absolute;left:2511;top:5177;width:10;height:20" coordorigin="2511,5177" coordsize="10,20" path="m2511,5196l2521,5196,2521,5177,2511,5177,2511,5196xe" filled="true" fillcolor="#000000" stroked="false">
                <v:path arrowok="t"/>
                <v:fill type="solid"/>
              </v:shape>
            </v:group>
            <v:group style="position:absolute;left:2511;top:5196;width:10;height:20" coordorigin="2511,5196" coordsize="10,20">
              <v:shape style="position:absolute;left:2511;top:5196;width:10;height:20" coordorigin="2511,5196" coordsize="10,20" path="m2511,5216l2521,5216,2521,5196,2511,5196,2511,5216xe" filled="true" fillcolor="#000000" stroked="false">
                <v:path arrowok="t"/>
                <v:fill type="solid"/>
              </v:shape>
            </v:group>
            <v:group style="position:absolute;left:2511;top:5216;width:10;height:20" coordorigin="2511,5216" coordsize="10,20">
              <v:shape style="position:absolute;left:2511;top:5216;width:10;height:20" coordorigin="2511,5216" coordsize="10,20" path="m2511,5235l2521,5235,2521,5216,2511,5216,2511,5235xe" filled="true" fillcolor="#000000" stroked="false">
                <v:path arrowok="t"/>
                <v:fill type="solid"/>
              </v:shape>
            </v:group>
            <v:group style="position:absolute;left:2511;top:5235;width:10;height:20" coordorigin="2511,5235" coordsize="10,20">
              <v:shape style="position:absolute;left:2511;top:5235;width:10;height:20" coordorigin="2511,5235" coordsize="10,20" path="m2511,5254l2521,5254,2521,5235,2511,5235,2511,5254xe" filled="true" fillcolor="#000000" stroked="false">
                <v:path arrowok="t"/>
                <v:fill type="solid"/>
              </v:shape>
            </v:group>
            <v:group style="position:absolute;left:2511;top:5254;width:10;height:20" coordorigin="2511,5254" coordsize="10,20">
              <v:shape style="position:absolute;left:2511;top:5254;width:10;height:20" coordorigin="2511,5254" coordsize="10,20" path="m2511,5273l2521,5273,2521,5254,2511,5254,2511,5273xe" filled="true" fillcolor="#000000" stroked="false">
                <v:path arrowok="t"/>
                <v:fill type="solid"/>
              </v:shape>
            </v:group>
            <v:group style="position:absolute;left:2511;top:5273;width:10;height:20" coordorigin="2511,5273" coordsize="10,20">
              <v:shape style="position:absolute;left:2511;top:5273;width:10;height:20" coordorigin="2511,5273" coordsize="10,20" path="m2511,5292l2521,5292,2521,5273,2511,5273,2511,5292xe" filled="true" fillcolor="#000000" stroked="false">
                <v:path arrowok="t"/>
                <v:fill type="solid"/>
              </v:shape>
            </v:group>
            <v:group style="position:absolute;left:2511;top:5292;width:10;height:20" coordorigin="2511,5292" coordsize="10,20">
              <v:shape style="position:absolute;left:2511;top:5292;width:10;height:20" coordorigin="2511,5292" coordsize="10,20" path="m2511,5312l2521,5312,2521,5292,2511,5292,2511,5312xe" filled="true" fillcolor="#000000" stroked="false">
                <v:path arrowok="t"/>
                <v:fill type="solid"/>
              </v:shape>
            </v:group>
            <v:group style="position:absolute;left:2511;top:5312;width:10;height:20" coordorigin="2511,5312" coordsize="10,20">
              <v:shape style="position:absolute;left:2511;top:5312;width:10;height:20" coordorigin="2511,5312" coordsize="10,20" path="m2511,5331l2521,5331,2521,5312,2511,5312,2511,5331xe" filled="true" fillcolor="#000000" stroked="false">
                <v:path arrowok="t"/>
                <v:fill type="solid"/>
              </v:shape>
            </v:group>
            <v:group style="position:absolute;left:2511;top:5331;width:10;height:20" coordorigin="2511,5331" coordsize="10,20">
              <v:shape style="position:absolute;left:2511;top:5331;width:10;height:20" coordorigin="2511,5331" coordsize="10,20" path="m2511,5350l2521,5350,2521,5331,2511,5331,2511,5350xe" filled="true" fillcolor="#000000" stroked="false">
                <v:path arrowok="t"/>
                <v:fill type="solid"/>
              </v:shape>
            </v:group>
            <v:group style="position:absolute;left:2511;top:5350;width:10;height:20" coordorigin="2511,5350" coordsize="10,20">
              <v:shape style="position:absolute;left:2511;top:5350;width:10;height:20" coordorigin="2511,5350" coordsize="10,20" path="m2511,5370l2521,5370,2521,5350,2511,5350,2511,5370xe" filled="true" fillcolor="#000000" stroked="false">
                <v:path arrowok="t"/>
                <v:fill type="solid"/>
              </v:shape>
            </v:group>
            <v:group style="position:absolute;left:2511;top:5370;width:10;height:20" coordorigin="2511,5370" coordsize="10,20">
              <v:shape style="position:absolute;left:2511;top:5370;width:10;height:20" coordorigin="2511,5370" coordsize="10,20" path="m2511,5389l2521,5389,2521,5370,2511,5370,2511,5389xe" filled="true" fillcolor="#000000" stroked="false">
                <v:path arrowok="t"/>
                <v:fill type="solid"/>
              </v:shape>
            </v:group>
            <v:group style="position:absolute;left:2511;top:5389;width:10;height:20" coordorigin="2511,5389" coordsize="10,20">
              <v:shape style="position:absolute;left:2511;top:5389;width:10;height:20" coordorigin="2511,5389" coordsize="10,20" path="m2511,5408l2521,5408,2521,5389,2511,5389,2511,5408xe" filled="true" fillcolor="#000000" stroked="false">
                <v:path arrowok="t"/>
                <v:fill type="solid"/>
              </v:shape>
            </v:group>
            <v:group style="position:absolute;left:2511;top:5408;width:10;height:20" coordorigin="2511,5408" coordsize="10,20">
              <v:shape style="position:absolute;left:2511;top:5408;width:10;height:20" coordorigin="2511,5408" coordsize="10,20" path="m2511,5427l2521,5427,2521,5408,2511,5408,2511,5427xe" filled="true" fillcolor="#000000" stroked="false">
                <v:path arrowok="t"/>
                <v:fill type="solid"/>
              </v:shape>
            </v:group>
            <v:group style="position:absolute;left:2511;top:5427;width:10;height:20" coordorigin="2511,5427" coordsize="10,20">
              <v:shape style="position:absolute;left:2511;top:5427;width:10;height:20" coordorigin="2511,5427" coordsize="10,20" path="m2511,5447l2521,5447,2521,5427,2511,5427,2511,5447xe" filled="true" fillcolor="#000000" stroked="false">
                <v:path arrowok="t"/>
                <v:fill type="solid"/>
              </v:shape>
            </v:group>
            <v:group style="position:absolute;left:2511;top:5447;width:10;height:20" coordorigin="2511,5447" coordsize="10,20">
              <v:shape style="position:absolute;left:2511;top:5447;width:10;height:20" coordorigin="2511,5447" coordsize="10,20" path="m2511,5466l2521,5466,2521,5447,2511,5447,2511,5466xe" filled="true" fillcolor="#000000" stroked="false">
                <v:path arrowok="t"/>
                <v:fill type="solid"/>
              </v:shape>
            </v:group>
            <v:group style="position:absolute;left:2511;top:5466;width:10;height:20" coordorigin="2511,5466" coordsize="10,20">
              <v:shape style="position:absolute;left:2511;top:5466;width:10;height:20" coordorigin="2511,5466" coordsize="10,20" path="m2511,5485l2521,5485,2521,5466,2511,5466,2511,5485xe" filled="true" fillcolor="#000000" stroked="false">
                <v:path arrowok="t"/>
                <v:fill type="solid"/>
              </v:shape>
            </v:group>
            <v:group style="position:absolute;left:2511;top:5485;width:10;height:20" coordorigin="2511,5485" coordsize="10,20">
              <v:shape style="position:absolute;left:2511;top:5485;width:10;height:20" coordorigin="2511,5485" coordsize="10,20" path="m2511,5504l2521,5504,2521,5485,2511,5485,2511,5504xe" filled="true" fillcolor="#000000" stroked="false">
                <v:path arrowok="t"/>
                <v:fill type="solid"/>
              </v:shape>
            </v:group>
            <v:group style="position:absolute;left:2511;top:5504;width:10;height:20" coordorigin="2511,5504" coordsize="10,20">
              <v:shape style="position:absolute;left:2511;top:5504;width:10;height:20" coordorigin="2511,5504" coordsize="10,20" path="m2511,5523l2521,5523,2521,5504,2511,5504,2511,5523xe" filled="true" fillcolor="#000000" stroked="false">
                <v:path arrowok="t"/>
                <v:fill type="solid"/>
              </v:shape>
            </v:group>
            <v:group style="position:absolute;left:2511;top:5523;width:10;height:20" coordorigin="2511,5523" coordsize="10,20">
              <v:shape style="position:absolute;left:2511;top:5523;width:10;height:20" coordorigin="2511,5523" coordsize="10,20" path="m2511,5543l2521,5543,2521,5523,2511,5523,2511,5543xe" filled="true" fillcolor="#000000" stroked="false">
                <v:path arrowok="t"/>
                <v:fill type="solid"/>
              </v:shape>
            </v:group>
            <v:group style="position:absolute;left:2511;top:5543;width:10;height:20" coordorigin="2511,5543" coordsize="10,20">
              <v:shape style="position:absolute;left:2511;top:5543;width:10;height:20" coordorigin="2511,5543" coordsize="10,20" path="m2511,5562l2521,5562,2521,5543,2511,5543,2511,5562xe" filled="true" fillcolor="#000000" stroked="false">
                <v:path arrowok="t"/>
                <v:fill type="solid"/>
              </v:shape>
            </v:group>
            <v:group style="position:absolute;left:2511;top:5562;width:10;height:20" coordorigin="2511,5562" coordsize="10,20">
              <v:shape style="position:absolute;left:2511;top:5562;width:10;height:20" coordorigin="2511,5562" coordsize="10,20" path="m2511,5581l2521,5581,2521,5562,2511,5562,2511,5581xe" filled="true" fillcolor="#000000" stroked="false">
                <v:path arrowok="t"/>
                <v:fill type="solid"/>
              </v:shape>
            </v:group>
            <v:group style="position:absolute;left:2511;top:5581;width:10;height:20" coordorigin="2511,5581" coordsize="10,20">
              <v:shape style="position:absolute;left:2511;top:5581;width:10;height:20" coordorigin="2511,5581" coordsize="10,20" path="m2511,5600l2521,5600,2521,5581,2511,5581,2511,5600xe" filled="true" fillcolor="#000000" stroked="false">
                <v:path arrowok="t"/>
                <v:fill type="solid"/>
              </v:shape>
            </v:group>
            <v:group style="position:absolute;left:3243;top:4198;width:10;height:20" coordorigin="3243,4198" coordsize="10,20">
              <v:shape style="position:absolute;left:3243;top:4198;width:10;height:20" coordorigin="3243,4198" coordsize="10,20" path="m3243,4217l3253,4217,3253,4198,3243,4198,3243,4217xe" filled="true" fillcolor="#000000" stroked="false">
                <v:path arrowok="t"/>
                <v:fill type="solid"/>
              </v:shape>
            </v:group>
            <v:group style="position:absolute;left:3243;top:4217;width:10;height:20" coordorigin="3243,4217" coordsize="10,20">
              <v:shape style="position:absolute;left:3243;top:4217;width:10;height:20" coordorigin="3243,4217" coordsize="10,20" path="m3243,4236l3253,4236,3253,4217,3243,4217,3243,4236xe" filled="true" fillcolor="#000000" stroked="false">
                <v:path arrowok="t"/>
                <v:fill type="solid"/>
              </v:shape>
            </v:group>
            <v:group style="position:absolute;left:3243;top:4236;width:10;height:20" coordorigin="3243,4236" coordsize="10,20">
              <v:shape style="position:absolute;left:3243;top:4236;width:10;height:20" coordorigin="3243,4236" coordsize="10,20" path="m3243,4256l3253,4256,3253,4236,3243,4236,3243,4256xe" filled="true" fillcolor="#000000" stroked="false">
                <v:path arrowok="t"/>
                <v:fill type="solid"/>
              </v:shape>
            </v:group>
            <v:group style="position:absolute;left:3243;top:4256;width:10;height:20" coordorigin="3243,4256" coordsize="10,20">
              <v:shape style="position:absolute;left:3243;top:4256;width:10;height:20" coordorigin="3243,4256" coordsize="10,20" path="m3243,4275l3253,4275,3253,4256,3243,4256,3243,4275xe" filled="true" fillcolor="#000000" stroked="false">
                <v:path arrowok="t"/>
                <v:fill type="solid"/>
              </v:shape>
            </v:group>
            <v:group style="position:absolute;left:3243;top:4275;width:10;height:20" coordorigin="3243,4275" coordsize="10,20">
              <v:shape style="position:absolute;left:3243;top:4275;width:10;height:20" coordorigin="3243,4275" coordsize="10,20" path="m3243,4294l3253,4294,3253,4275,3243,4275,3243,4294xe" filled="true" fillcolor="#000000" stroked="false">
                <v:path arrowok="t"/>
                <v:fill type="solid"/>
              </v:shape>
            </v:group>
            <v:group style="position:absolute;left:3243;top:4294;width:10;height:20" coordorigin="3243,4294" coordsize="10,20">
              <v:shape style="position:absolute;left:3243;top:4294;width:10;height:20" coordorigin="3243,4294" coordsize="10,20" path="m3243,4313l3253,4313,3253,4294,3243,4294,3243,4313xe" filled="true" fillcolor="#000000" stroked="false">
                <v:path arrowok="t"/>
                <v:fill type="solid"/>
              </v:shape>
            </v:group>
            <v:group style="position:absolute;left:3243;top:4313;width:10;height:20" coordorigin="3243,4313" coordsize="10,20">
              <v:shape style="position:absolute;left:3243;top:4313;width:10;height:20" coordorigin="3243,4313" coordsize="10,20" path="m3243,4332l3253,4332,3253,4313,3243,4313,3243,4332xe" filled="true" fillcolor="#000000" stroked="false">
                <v:path arrowok="t"/>
                <v:fill type="solid"/>
              </v:shape>
            </v:group>
            <v:group style="position:absolute;left:3243;top:4332;width:10;height:20" coordorigin="3243,4332" coordsize="10,20">
              <v:shape style="position:absolute;left:3243;top:4332;width:10;height:20" coordorigin="3243,4332" coordsize="10,20" path="m3243,4352l3253,4352,3253,4332,3243,4332,3243,4352xe" filled="true" fillcolor="#000000" stroked="false">
                <v:path arrowok="t"/>
                <v:fill type="solid"/>
              </v:shape>
            </v:group>
            <v:group style="position:absolute;left:3243;top:4352;width:10;height:20" coordorigin="3243,4352" coordsize="10,20">
              <v:shape style="position:absolute;left:3243;top:4352;width:10;height:20" coordorigin="3243,4352" coordsize="10,20" path="m3243,4371l3253,4371,3253,4352,3243,4352,3243,4371xe" filled="true" fillcolor="#000000" stroked="false">
                <v:path arrowok="t"/>
                <v:fill type="solid"/>
              </v:shape>
            </v:group>
            <v:group style="position:absolute;left:3243;top:4371;width:10;height:20" coordorigin="3243,4371" coordsize="10,20">
              <v:shape style="position:absolute;left:3243;top:4371;width:10;height:20" coordorigin="3243,4371" coordsize="10,20" path="m3243,4390l3253,4390,3253,4371,3243,4371,3243,4390xe" filled="true" fillcolor="#000000" stroked="false">
                <v:path arrowok="t"/>
                <v:fill type="solid"/>
              </v:shape>
            </v:group>
            <v:group style="position:absolute;left:3243;top:4390;width:10;height:20" coordorigin="3243,4390" coordsize="10,20">
              <v:shape style="position:absolute;left:3243;top:4390;width:10;height:20" coordorigin="3243,4390" coordsize="10,20" path="m3243,4409l3253,4409,3253,4390,3243,4390,3243,4409xe" filled="true" fillcolor="#000000" stroked="false">
                <v:path arrowok="t"/>
                <v:fill type="solid"/>
              </v:shape>
            </v:group>
            <v:group style="position:absolute;left:3243;top:4409;width:10;height:20" coordorigin="3243,4409" coordsize="10,20">
              <v:shape style="position:absolute;left:3243;top:4409;width:10;height:20" coordorigin="3243,4409" coordsize="10,20" path="m3243,4428l3253,4428,3253,4409,3243,4409,3243,4428xe" filled="true" fillcolor="#000000" stroked="false">
                <v:path arrowok="t"/>
                <v:fill type="solid"/>
              </v:shape>
            </v:group>
            <v:group style="position:absolute;left:3243;top:4428;width:10;height:20" coordorigin="3243,4428" coordsize="10,20">
              <v:shape style="position:absolute;left:3243;top:4428;width:10;height:20" coordorigin="3243,4428" coordsize="10,20" path="m3243,4448l3253,4448,3253,4428,3243,4428,3243,4448xe" filled="true" fillcolor="#000000" stroked="false">
                <v:path arrowok="t"/>
                <v:fill type="solid"/>
              </v:shape>
            </v:group>
            <v:group style="position:absolute;left:3243;top:4448;width:10;height:20" coordorigin="3243,4448" coordsize="10,20">
              <v:shape style="position:absolute;left:3243;top:4448;width:10;height:20" coordorigin="3243,4448" coordsize="10,20" path="m3243,4467l3253,4467,3253,4448,3243,4448,3243,4467xe" filled="true" fillcolor="#000000" stroked="false">
                <v:path arrowok="t"/>
                <v:fill type="solid"/>
              </v:shape>
            </v:group>
            <v:group style="position:absolute;left:3243;top:4467;width:10;height:20" coordorigin="3243,4467" coordsize="10,20">
              <v:shape style="position:absolute;left:3243;top:4467;width:10;height:20" coordorigin="3243,4467" coordsize="10,20" path="m3243,4486l3253,4486,3253,4467,3243,4467,3243,4486xe" filled="true" fillcolor="#000000" stroked="false">
                <v:path arrowok="t"/>
                <v:fill type="solid"/>
              </v:shape>
            </v:group>
            <v:group style="position:absolute;left:3243;top:4486;width:10;height:20" coordorigin="3243,4486" coordsize="10,20">
              <v:shape style="position:absolute;left:3243;top:4486;width:10;height:20" coordorigin="3243,4486" coordsize="10,20" path="m3243,4505l3253,4505,3253,4486,3243,4486,3243,4505xe" filled="true" fillcolor="#000000" stroked="false">
                <v:path arrowok="t"/>
                <v:fill type="solid"/>
              </v:shape>
            </v:group>
            <v:group style="position:absolute;left:3243;top:4505;width:10;height:20" coordorigin="3243,4505" coordsize="10,20">
              <v:shape style="position:absolute;left:3243;top:4505;width:10;height:20" coordorigin="3243,4505" coordsize="10,20" path="m3243,4524l3253,4524,3253,4505,3243,4505,3243,4524xe" filled="true" fillcolor="#000000" stroked="false">
                <v:path arrowok="t"/>
                <v:fill type="solid"/>
              </v:shape>
            </v:group>
            <v:group style="position:absolute;left:3243;top:4524;width:10;height:20" coordorigin="3243,4524" coordsize="10,20">
              <v:shape style="position:absolute;left:3243;top:4524;width:10;height:20" coordorigin="3243,4524" coordsize="10,20" path="m3243,4544l3253,4544,3253,4524,3243,4524,3243,4544xe" filled="true" fillcolor="#000000" stroked="false">
                <v:path arrowok="t"/>
                <v:fill type="solid"/>
              </v:shape>
            </v:group>
            <v:group style="position:absolute;left:3243;top:4544;width:10;height:20" coordorigin="3243,4544" coordsize="10,20">
              <v:shape style="position:absolute;left:3243;top:4544;width:10;height:20" coordorigin="3243,4544" coordsize="10,20" path="m3243,4563l3253,4563,3253,4544,3243,4544,3243,4563xe" filled="true" fillcolor="#000000" stroked="false">
                <v:path arrowok="t"/>
                <v:fill type="solid"/>
              </v:shape>
            </v:group>
            <v:group style="position:absolute;left:3243;top:4563;width:10;height:20" coordorigin="3243,4563" coordsize="10,20">
              <v:shape style="position:absolute;left:3243;top:4563;width:10;height:20" coordorigin="3243,4563" coordsize="10,20" path="m3243,4582l3253,4582,3253,4563,3243,4563,3243,4582xe" filled="true" fillcolor="#000000" stroked="false">
                <v:path arrowok="t"/>
                <v:fill type="solid"/>
              </v:shape>
            </v:group>
            <v:group style="position:absolute;left:3243;top:4582;width:10;height:20" coordorigin="3243,4582" coordsize="10,20">
              <v:shape style="position:absolute;left:3243;top:4582;width:10;height:20" coordorigin="3243,4582" coordsize="10,20" path="m3243,4601l3253,4601,3253,4582,3243,4582,3243,4601xe" filled="true" fillcolor="#000000" stroked="false">
                <v:path arrowok="t"/>
                <v:fill type="solid"/>
              </v:shape>
            </v:group>
            <v:group style="position:absolute;left:3243;top:4601;width:10;height:20" coordorigin="3243,4601" coordsize="10,20">
              <v:shape style="position:absolute;left:3243;top:4601;width:10;height:20" coordorigin="3243,4601" coordsize="10,20" path="m3243,4620l3253,4620,3253,4601,3243,4601,3243,4620xe" filled="true" fillcolor="#000000" stroked="false">
                <v:path arrowok="t"/>
                <v:fill type="solid"/>
              </v:shape>
            </v:group>
            <v:group style="position:absolute;left:3243;top:4620;width:10;height:20" coordorigin="3243,4620" coordsize="10,20">
              <v:shape style="position:absolute;left:3243;top:4620;width:10;height:20" coordorigin="3243,4620" coordsize="10,20" path="m3243,4640l3253,4640,3253,4620,3243,4620,3243,4640xe" filled="true" fillcolor="#000000" stroked="false">
                <v:path arrowok="t"/>
                <v:fill type="solid"/>
              </v:shape>
            </v:group>
            <v:group style="position:absolute;left:3243;top:4640;width:10;height:20" coordorigin="3243,4640" coordsize="10,20">
              <v:shape style="position:absolute;left:3243;top:4640;width:10;height:20" coordorigin="3243,4640" coordsize="10,20" path="m3243,4659l3253,4659,3253,4640,3243,4640,3243,4659xe" filled="true" fillcolor="#000000" stroked="false">
                <v:path arrowok="t"/>
                <v:fill type="solid"/>
              </v:shape>
            </v:group>
            <v:group style="position:absolute;left:3243;top:4659;width:10;height:20" coordorigin="3243,4659" coordsize="10,20">
              <v:shape style="position:absolute;left:3243;top:4659;width:10;height:20" coordorigin="3243,4659" coordsize="10,20" path="m3243,4678l3253,4678,3253,4659,3243,4659,3243,4678xe" filled="true" fillcolor="#000000" stroked="false">
                <v:path arrowok="t"/>
                <v:fill type="solid"/>
              </v:shape>
            </v:group>
            <v:group style="position:absolute;left:3243;top:4678;width:10;height:20" coordorigin="3243,4678" coordsize="10,20">
              <v:shape style="position:absolute;left:3243;top:4678;width:10;height:20" coordorigin="3243,4678" coordsize="10,20" path="m3243,4697l3253,4697,3253,4678,3243,4678,3243,4697xe" filled="true" fillcolor="#000000" stroked="false">
                <v:path arrowok="t"/>
                <v:fill type="solid"/>
              </v:shape>
            </v:group>
            <v:group style="position:absolute;left:3243;top:4697;width:10;height:20" coordorigin="3243,4697" coordsize="10,20">
              <v:shape style="position:absolute;left:3243;top:4697;width:10;height:20" coordorigin="3243,4697" coordsize="10,20" path="m3243,4716l3253,4716,3253,4697,3243,4697,3243,4716xe" filled="true" fillcolor="#000000" stroked="false">
                <v:path arrowok="t"/>
                <v:fill type="solid"/>
              </v:shape>
            </v:group>
            <v:group style="position:absolute;left:3243;top:4716;width:10;height:20" coordorigin="3243,4716" coordsize="10,20">
              <v:shape style="position:absolute;left:3243;top:4716;width:10;height:20" coordorigin="3243,4716" coordsize="10,20" path="m3243,4736l3253,4736,3253,4716,3243,4716,3243,4736xe" filled="true" fillcolor="#000000" stroked="false">
                <v:path arrowok="t"/>
                <v:fill type="solid"/>
              </v:shape>
            </v:group>
            <v:group style="position:absolute;left:3243;top:4736;width:10;height:20" coordorigin="3243,4736" coordsize="10,20">
              <v:shape style="position:absolute;left:3243;top:4736;width:10;height:20" coordorigin="3243,4736" coordsize="10,20" path="m3243,4755l3253,4755,3253,4736,3243,4736,3243,4755xe" filled="true" fillcolor="#000000" stroked="false">
                <v:path arrowok="t"/>
                <v:fill type="solid"/>
              </v:shape>
            </v:group>
            <v:group style="position:absolute;left:3243;top:4755;width:10;height:20" coordorigin="3243,4755" coordsize="10,20">
              <v:shape style="position:absolute;left:3243;top:4755;width:10;height:20" coordorigin="3243,4755" coordsize="10,20" path="m3243,4774l3253,4774,3253,4755,3243,4755,3243,4774xe" filled="true" fillcolor="#000000" stroked="false">
                <v:path arrowok="t"/>
                <v:fill type="solid"/>
              </v:shape>
            </v:group>
            <v:group style="position:absolute;left:3243;top:4774;width:10;height:20" coordorigin="3243,4774" coordsize="10,20">
              <v:shape style="position:absolute;left:3243;top:4774;width:10;height:20" coordorigin="3243,4774" coordsize="10,20" path="m3243,4793l3253,4793,3253,4774,3243,4774,3243,4793xe" filled="true" fillcolor="#000000" stroked="false">
                <v:path arrowok="t"/>
                <v:fill type="solid"/>
              </v:shape>
            </v:group>
            <v:group style="position:absolute;left:3243;top:4793;width:10;height:20" coordorigin="3243,4793" coordsize="10,20">
              <v:shape style="position:absolute;left:3243;top:4793;width:10;height:20" coordorigin="3243,4793" coordsize="10,20" path="m3243,4812l3253,4812,3253,4793,3243,4793,3243,4812xe" filled="true" fillcolor="#000000" stroked="false">
                <v:path arrowok="t"/>
                <v:fill type="solid"/>
              </v:shape>
            </v:group>
            <v:group style="position:absolute;left:3243;top:4812;width:10;height:20" coordorigin="3243,4812" coordsize="10,20">
              <v:shape style="position:absolute;left:3243;top:4812;width:10;height:20" coordorigin="3243,4812" coordsize="10,20" path="m3243,4832l3253,4832,3253,4812,3243,4812,3243,4832xe" filled="true" fillcolor="#000000" stroked="false">
                <v:path arrowok="t"/>
                <v:fill type="solid"/>
              </v:shape>
            </v:group>
            <v:group style="position:absolute;left:3243;top:4832;width:10;height:20" coordorigin="3243,4832" coordsize="10,20">
              <v:shape style="position:absolute;left:3243;top:4832;width:10;height:20" coordorigin="3243,4832" coordsize="10,20" path="m3243,4851l3253,4851,3253,4832,3243,4832,3243,4851xe" filled="true" fillcolor="#000000" stroked="false">
                <v:path arrowok="t"/>
                <v:fill type="solid"/>
              </v:shape>
            </v:group>
            <v:group style="position:absolute;left:3243;top:4851;width:10;height:20" coordorigin="3243,4851" coordsize="10,20">
              <v:shape style="position:absolute;left:3243;top:4851;width:10;height:20" coordorigin="3243,4851" coordsize="10,20" path="m3243,4870l3253,4870,3253,4851,3243,4851,3243,4870xe" filled="true" fillcolor="#000000" stroked="false">
                <v:path arrowok="t"/>
                <v:fill type="solid"/>
              </v:shape>
            </v:group>
            <v:group style="position:absolute;left:3243;top:4870;width:10;height:20" coordorigin="3243,4870" coordsize="10,20">
              <v:shape style="position:absolute;left:3243;top:4870;width:10;height:20" coordorigin="3243,4870" coordsize="10,20" path="m3243,4889l3253,4889,3253,4870,3243,4870,3243,4889xe" filled="true" fillcolor="#000000" stroked="false">
                <v:path arrowok="t"/>
                <v:fill type="solid"/>
              </v:shape>
            </v:group>
            <v:group style="position:absolute;left:3243;top:4889;width:10;height:20" coordorigin="3243,4889" coordsize="10,20">
              <v:shape style="position:absolute;left:3243;top:4889;width:10;height:20" coordorigin="3243,4889" coordsize="10,20" path="m3243,4908l3253,4908,3253,4889,3243,4889,3243,4908xe" filled="true" fillcolor="#000000" stroked="false">
                <v:path arrowok="t"/>
                <v:fill type="solid"/>
              </v:shape>
            </v:group>
            <v:group style="position:absolute;left:3243;top:4908;width:10;height:20" coordorigin="3243,4908" coordsize="10,20">
              <v:shape style="position:absolute;left:3243;top:4908;width:10;height:20" coordorigin="3243,4908" coordsize="10,20" path="m3243,4928l3253,4928,3253,4908,3243,4908,3243,4928xe" filled="true" fillcolor="#000000" stroked="false">
                <v:path arrowok="t"/>
                <v:fill type="solid"/>
              </v:shape>
            </v:group>
            <v:group style="position:absolute;left:3243;top:4928;width:10;height:20" coordorigin="3243,4928" coordsize="10,20">
              <v:shape style="position:absolute;left:3243;top:4928;width:10;height:20" coordorigin="3243,4928" coordsize="10,20" path="m3243,4947l3253,4947,3253,4928,3243,4928,3243,4947xe" filled="true" fillcolor="#000000" stroked="false">
                <v:path arrowok="t"/>
                <v:fill type="solid"/>
              </v:shape>
            </v:group>
            <v:group style="position:absolute;left:3243;top:4947;width:10;height:20" coordorigin="3243,4947" coordsize="10,20">
              <v:shape style="position:absolute;left:3243;top:4947;width:10;height:20" coordorigin="3243,4947" coordsize="10,20" path="m3243,4966l3253,4966,3253,4947,3243,4947,3243,4966xe" filled="true" fillcolor="#000000" stroked="false">
                <v:path arrowok="t"/>
                <v:fill type="solid"/>
              </v:shape>
            </v:group>
            <v:group style="position:absolute;left:3243;top:4966;width:10;height:20" coordorigin="3243,4966" coordsize="10,20">
              <v:shape style="position:absolute;left:3243;top:4966;width:10;height:20" coordorigin="3243,4966" coordsize="10,20" path="m3243,4985l3253,4985,3253,4966,3243,4966,3243,4985xe" filled="true" fillcolor="#000000" stroked="false">
                <v:path arrowok="t"/>
                <v:fill type="solid"/>
              </v:shape>
            </v:group>
            <v:group style="position:absolute;left:3243;top:4985;width:10;height:20" coordorigin="3243,4985" coordsize="10,20">
              <v:shape style="position:absolute;left:3243;top:4985;width:10;height:20" coordorigin="3243,4985" coordsize="10,20" path="m3243,5004l3253,5004,3253,4985,3243,4985,3243,5004xe" filled="true" fillcolor="#000000" stroked="false">
                <v:path arrowok="t"/>
                <v:fill type="solid"/>
              </v:shape>
            </v:group>
            <v:group style="position:absolute;left:3243;top:5004;width:10;height:20" coordorigin="3243,5004" coordsize="10,20">
              <v:shape style="position:absolute;left:3243;top:5004;width:10;height:20" coordorigin="3243,5004" coordsize="10,20" path="m3243,5024l3253,5024,3253,5004,3243,5004,3243,5024xe" filled="true" fillcolor="#000000" stroked="false">
                <v:path arrowok="t"/>
                <v:fill type="solid"/>
              </v:shape>
            </v:group>
            <v:group style="position:absolute;left:3243;top:5024;width:10;height:20" coordorigin="3243,5024" coordsize="10,20">
              <v:shape style="position:absolute;left:3243;top:5024;width:10;height:20" coordorigin="3243,5024" coordsize="10,20" path="m3243,5043l3253,5043,3253,5024,3243,5024,3243,5043xe" filled="true" fillcolor="#000000" stroked="false">
                <v:path arrowok="t"/>
                <v:fill type="solid"/>
              </v:shape>
            </v:group>
            <v:group style="position:absolute;left:3243;top:5043;width:10;height:20" coordorigin="3243,5043" coordsize="10,20">
              <v:shape style="position:absolute;left:3243;top:5043;width:10;height:20" coordorigin="3243,5043" coordsize="10,20" path="m3243,5062l3253,5062,3253,5043,3243,5043,3243,5062xe" filled="true" fillcolor="#000000" stroked="false">
                <v:path arrowok="t"/>
                <v:fill type="solid"/>
              </v:shape>
            </v:group>
            <v:group style="position:absolute;left:3243;top:5062;width:10;height:20" coordorigin="3243,5062" coordsize="10,20">
              <v:shape style="position:absolute;left:3243;top:5062;width:10;height:20" coordorigin="3243,5062" coordsize="10,20" path="m3243,5081l3253,5081,3253,5062,3243,5062,3243,5081xe" filled="true" fillcolor="#000000" stroked="false">
                <v:path arrowok="t"/>
                <v:fill type="solid"/>
              </v:shape>
            </v:group>
            <v:group style="position:absolute;left:3243;top:5081;width:10;height:20" coordorigin="3243,5081" coordsize="10,20">
              <v:shape style="position:absolute;left:3243;top:5081;width:10;height:20" coordorigin="3243,5081" coordsize="10,20" path="m3243,5100l3253,5100,3253,5081,3243,5081,3243,5100xe" filled="true" fillcolor="#000000" stroked="false">
                <v:path arrowok="t"/>
                <v:fill type="solid"/>
              </v:shape>
            </v:group>
            <v:group style="position:absolute;left:3243;top:5100;width:10;height:20" coordorigin="3243,5100" coordsize="10,20">
              <v:shape style="position:absolute;left:3243;top:5100;width:10;height:20" coordorigin="3243,5100" coordsize="10,20" path="m3243,5120l3253,5120,3253,5100,3243,5100,3243,5120xe" filled="true" fillcolor="#000000" stroked="false">
                <v:path arrowok="t"/>
                <v:fill type="solid"/>
              </v:shape>
            </v:group>
            <v:group style="position:absolute;left:3243;top:5120;width:10;height:20" coordorigin="3243,5120" coordsize="10,20">
              <v:shape style="position:absolute;left:3243;top:5120;width:10;height:20" coordorigin="3243,5120" coordsize="10,20" path="m3243,5139l3253,5139,3253,5120,3243,5120,3243,5139xe" filled="true" fillcolor="#000000" stroked="false">
                <v:path arrowok="t"/>
                <v:fill type="solid"/>
              </v:shape>
            </v:group>
            <v:group style="position:absolute;left:3243;top:5139;width:10;height:20" coordorigin="3243,5139" coordsize="10,20">
              <v:shape style="position:absolute;left:3243;top:5139;width:10;height:20" coordorigin="3243,5139" coordsize="10,20" path="m3243,5158l3253,5158,3253,5139,3243,5139,3243,5158xe" filled="true" fillcolor="#000000" stroked="false">
                <v:path arrowok="t"/>
                <v:fill type="solid"/>
              </v:shape>
            </v:group>
            <v:group style="position:absolute;left:3243;top:5158;width:10;height:20" coordorigin="3243,5158" coordsize="10,20">
              <v:shape style="position:absolute;left:3243;top:5158;width:10;height:20" coordorigin="3243,5158" coordsize="10,20" path="m3243,5177l3253,5177,3253,5158,3243,5158,3243,5177xe" filled="true" fillcolor="#000000" stroked="false">
                <v:path arrowok="t"/>
                <v:fill type="solid"/>
              </v:shape>
            </v:group>
            <v:group style="position:absolute;left:3243;top:5177;width:10;height:20" coordorigin="3243,5177" coordsize="10,20">
              <v:shape style="position:absolute;left:3243;top:5177;width:10;height:20" coordorigin="3243,5177" coordsize="10,20" path="m3243,5196l3253,5196,3253,5177,3243,5177,3243,5196xe" filled="true" fillcolor="#000000" stroked="false">
                <v:path arrowok="t"/>
                <v:fill type="solid"/>
              </v:shape>
            </v:group>
            <v:group style="position:absolute;left:3243;top:5196;width:10;height:20" coordorigin="3243,5196" coordsize="10,20">
              <v:shape style="position:absolute;left:3243;top:5196;width:10;height:20" coordorigin="3243,5196" coordsize="10,20" path="m3243,5216l3253,5216,3253,5196,3243,5196,3243,5216xe" filled="true" fillcolor="#000000" stroked="false">
                <v:path arrowok="t"/>
                <v:fill type="solid"/>
              </v:shape>
            </v:group>
            <v:group style="position:absolute;left:3243;top:5216;width:10;height:20" coordorigin="3243,5216" coordsize="10,20">
              <v:shape style="position:absolute;left:3243;top:5216;width:10;height:20" coordorigin="3243,5216" coordsize="10,20" path="m3243,5235l3253,5235,3253,5216,3243,5216,3243,5235xe" filled="true" fillcolor="#000000" stroked="false">
                <v:path arrowok="t"/>
                <v:fill type="solid"/>
              </v:shape>
            </v:group>
            <v:group style="position:absolute;left:3243;top:5235;width:10;height:20" coordorigin="3243,5235" coordsize="10,20">
              <v:shape style="position:absolute;left:3243;top:5235;width:10;height:20" coordorigin="3243,5235" coordsize="10,20" path="m3243,5254l3253,5254,3253,5235,3243,5235,3243,5254xe" filled="true" fillcolor="#000000" stroked="false">
                <v:path arrowok="t"/>
                <v:fill type="solid"/>
              </v:shape>
            </v:group>
            <v:group style="position:absolute;left:3243;top:5254;width:10;height:20" coordorigin="3243,5254" coordsize="10,20">
              <v:shape style="position:absolute;left:3243;top:5254;width:10;height:20" coordorigin="3243,5254" coordsize="10,20" path="m3243,5273l3253,5273,3253,5254,3243,5254,3243,5273xe" filled="true" fillcolor="#000000" stroked="false">
                <v:path arrowok="t"/>
                <v:fill type="solid"/>
              </v:shape>
            </v:group>
            <v:group style="position:absolute;left:3243;top:5273;width:10;height:20" coordorigin="3243,5273" coordsize="10,20">
              <v:shape style="position:absolute;left:3243;top:5273;width:10;height:20" coordorigin="3243,5273" coordsize="10,20" path="m3243,5292l3253,5292,3253,5273,3243,5273,3243,5292xe" filled="true" fillcolor="#000000" stroked="false">
                <v:path arrowok="t"/>
                <v:fill type="solid"/>
              </v:shape>
            </v:group>
            <v:group style="position:absolute;left:3243;top:5292;width:10;height:20" coordorigin="3243,5292" coordsize="10,20">
              <v:shape style="position:absolute;left:3243;top:5292;width:10;height:20" coordorigin="3243,5292" coordsize="10,20" path="m3243,5312l3253,5312,3253,5292,3243,5292,3243,5312xe" filled="true" fillcolor="#000000" stroked="false">
                <v:path arrowok="t"/>
                <v:fill type="solid"/>
              </v:shape>
            </v:group>
            <v:group style="position:absolute;left:3243;top:5312;width:10;height:20" coordorigin="3243,5312" coordsize="10,20">
              <v:shape style="position:absolute;left:3243;top:5312;width:10;height:20" coordorigin="3243,5312" coordsize="10,20" path="m3243,5331l3253,5331,3253,5312,3243,5312,3243,5331xe" filled="true" fillcolor="#000000" stroked="false">
                <v:path arrowok="t"/>
                <v:fill type="solid"/>
              </v:shape>
            </v:group>
            <v:group style="position:absolute;left:3243;top:5331;width:10;height:20" coordorigin="3243,5331" coordsize="10,20">
              <v:shape style="position:absolute;left:3243;top:5331;width:10;height:20" coordorigin="3243,5331" coordsize="10,20" path="m3243,5350l3253,5350,3253,5331,3243,5331,3243,5350xe" filled="true" fillcolor="#000000" stroked="false">
                <v:path arrowok="t"/>
                <v:fill type="solid"/>
              </v:shape>
            </v:group>
            <v:group style="position:absolute;left:3243;top:5350;width:10;height:20" coordorigin="3243,5350" coordsize="10,20">
              <v:shape style="position:absolute;left:3243;top:5350;width:10;height:20" coordorigin="3243,5350" coordsize="10,20" path="m3243,5370l3253,5370,3253,5350,3243,5350,3243,5370xe" filled="true" fillcolor="#000000" stroked="false">
                <v:path arrowok="t"/>
                <v:fill type="solid"/>
              </v:shape>
            </v:group>
            <v:group style="position:absolute;left:3243;top:5370;width:10;height:20" coordorigin="3243,5370" coordsize="10,20">
              <v:shape style="position:absolute;left:3243;top:5370;width:10;height:20" coordorigin="3243,5370" coordsize="10,20" path="m3243,5389l3253,5389,3253,5370,3243,5370,3243,5389xe" filled="true" fillcolor="#000000" stroked="false">
                <v:path arrowok="t"/>
                <v:fill type="solid"/>
              </v:shape>
            </v:group>
            <v:group style="position:absolute;left:3243;top:5389;width:10;height:20" coordorigin="3243,5389" coordsize="10,20">
              <v:shape style="position:absolute;left:3243;top:5389;width:10;height:20" coordorigin="3243,5389" coordsize="10,20" path="m3243,5408l3253,5408,3253,5389,3243,5389,3243,5408xe" filled="true" fillcolor="#000000" stroked="false">
                <v:path arrowok="t"/>
                <v:fill type="solid"/>
              </v:shape>
            </v:group>
            <v:group style="position:absolute;left:3243;top:5408;width:10;height:20" coordorigin="3243,5408" coordsize="10,20">
              <v:shape style="position:absolute;left:3243;top:5408;width:10;height:20" coordorigin="3243,5408" coordsize="10,20" path="m3243,5427l3253,5427,3253,5408,3243,5408,3243,5427xe" filled="true" fillcolor="#000000" stroked="false">
                <v:path arrowok="t"/>
                <v:fill type="solid"/>
              </v:shape>
            </v:group>
            <v:group style="position:absolute;left:3243;top:5427;width:10;height:20" coordorigin="3243,5427" coordsize="10,20">
              <v:shape style="position:absolute;left:3243;top:5427;width:10;height:20" coordorigin="3243,5427" coordsize="10,20" path="m3243,5447l3253,5447,3253,5427,3243,5427,3243,5447xe" filled="true" fillcolor="#000000" stroked="false">
                <v:path arrowok="t"/>
                <v:fill type="solid"/>
              </v:shape>
            </v:group>
            <v:group style="position:absolute;left:3243;top:5447;width:10;height:20" coordorigin="3243,5447" coordsize="10,20">
              <v:shape style="position:absolute;left:3243;top:5447;width:10;height:20" coordorigin="3243,5447" coordsize="10,20" path="m3243,5466l3253,5466,3253,5447,3243,5447,3243,5466xe" filled="true" fillcolor="#000000" stroked="false">
                <v:path arrowok="t"/>
                <v:fill type="solid"/>
              </v:shape>
            </v:group>
            <v:group style="position:absolute;left:3243;top:5466;width:10;height:20" coordorigin="3243,5466" coordsize="10,20">
              <v:shape style="position:absolute;left:3243;top:5466;width:10;height:20" coordorigin="3243,5466" coordsize="10,20" path="m3243,5485l3253,5485,3253,5466,3243,5466,3243,5485xe" filled="true" fillcolor="#000000" stroked="false">
                <v:path arrowok="t"/>
                <v:fill type="solid"/>
              </v:shape>
            </v:group>
            <v:group style="position:absolute;left:3243;top:5485;width:10;height:20" coordorigin="3243,5485" coordsize="10,20">
              <v:shape style="position:absolute;left:3243;top:5485;width:10;height:20" coordorigin="3243,5485" coordsize="10,20" path="m3243,5504l3253,5504,3253,5485,3243,5485,3243,5504xe" filled="true" fillcolor="#000000" stroked="false">
                <v:path arrowok="t"/>
                <v:fill type="solid"/>
              </v:shape>
            </v:group>
            <v:group style="position:absolute;left:3243;top:5504;width:10;height:20" coordorigin="3243,5504" coordsize="10,20">
              <v:shape style="position:absolute;left:3243;top:5504;width:10;height:20" coordorigin="3243,5504" coordsize="10,20" path="m3243,5523l3253,5523,3253,5504,3243,5504,3243,5523xe" filled="true" fillcolor="#000000" stroked="false">
                <v:path arrowok="t"/>
                <v:fill type="solid"/>
              </v:shape>
            </v:group>
            <v:group style="position:absolute;left:3243;top:5523;width:10;height:20" coordorigin="3243,5523" coordsize="10,20">
              <v:shape style="position:absolute;left:3243;top:5523;width:10;height:20" coordorigin="3243,5523" coordsize="10,20" path="m3243,5543l3253,5543,3253,5523,3243,5523,3243,5543xe" filled="true" fillcolor="#000000" stroked="false">
                <v:path arrowok="t"/>
                <v:fill type="solid"/>
              </v:shape>
            </v:group>
            <v:group style="position:absolute;left:3243;top:5543;width:10;height:20" coordorigin="3243,5543" coordsize="10,20">
              <v:shape style="position:absolute;left:3243;top:5543;width:10;height:20" coordorigin="3243,5543" coordsize="10,20" path="m3243,5562l3253,5562,3253,5543,3243,5543,3243,5562xe" filled="true" fillcolor="#000000" stroked="false">
                <v:path arrowok="t"/>
                <v:fill type="solid"/>
              </v:shape>
            </v:group>
            <v:group style="position:absolute;left:3243;top:5562;width:10;height:20" coordorigin="3243,5562" coordsize="10,20">
              <v:shape style="position:absolute;left:3243;top:5562;width:10;height:20" coordorigin="3243,5562" coordsize="10,20" path="m3243,5581l3253,5581,3253,5562,3243,5562,3243,5581xe" filled="true" fillcolor="#000000" stroked="false">
                <v:path arrowok="t"/>
                <v:fill type="solid"/>
              </v:shape>
            </v:group>
            <v:group style="position:absolute;left:3243;top:5581;width:10;height:20" coordorigin="3243,5581" coordsize="10,20">
              <v:shape style="position:absolute;left:3243;top:5581;width:10;height:20" coordorigin="3243,5581" coordsize="10,20" path="m3243,5600l3253,5600,3253,5581,3243,5581,3243,5600xe" filled="true" fillcolor="#000000" stroked="false">
                <v:path arrowok="t"/>
                <v:fill type="solid"/>
              </v:shape>
            </v:group>
            <v:group style="position:absolute;left:3243;top:5600;width:10;height:20" coordorigin="3243,5600" coordsize="10,20">
              <v:shape style="position:absolute;left:3243;top:5600;width:10;height:20" coordorigin="3243,5600" coordsize="10,20" path="m3243,5619l3253,5619,3253,5600,3243,5600,3243,5619xe" filled="true" fillcolor="#000000" stroked="false">
                <v:path arrowok="t"/>
                <v:fill type="solid"/>
              </v:shape>
            </v:group>
            <v:group style="position:absolute;left:3243;top:5619;width:10;height:20" coordorigin="3243,5619" coordsize="10,20">
              <v:shape style="position:absolute;left:3243;top:5619;width:10;height:20" coordorigin="3243,5619" coordsize="10,20" path="m3243,5639l3253,5639,3253,5619,3243,5619,3243,5639xe" filled="true" fillcolor="#000000" stroked="false">
                <v:path arrowok="t"/>
                <v:fill type="solid"/>
              </v:shape>
            </v:group>
            <v:group style="position:absolute;left:3243;top:5639;width:10;height:20" coordorigin="3243,5639" coordsize="10,20">
              <v:shape style="position:absolute;left:3243;top:5639;width:10;height:20" coordorigin="3243,5639" coordsize="10,20" path="m3243,5658l3253,5658,3253,5639,3243,5639,3243,5658xe" filled="true" fillcolor="#000000" stroked="false">
                <v:path arrowok="t"/>
                <v:fill type="solid"/>
              </v:shape>
            </v:group>
            <v:group style="position:absolute;left:3243;top:5658;width:10;height:20" coordorigin="3243,5658" coordsize="10,20">
              <v:shape style="position:absolute;left:3243;top:5658;width:10;height:20" coordorigin="3243,5658" coordsize="10,20" path="m3243,5677l3253,5677,3253,5658,3243,5658,3243,5677xe" filled="true" fillcolor="#000000" stroked="false">
                <v:path arrowok="t"/>
                <v:fill type="solid"/>
              </v:shape>
            </v:group>
            <v:group style="position:absolute;left:3243;top:5677;width:10;height:20" coordorigin="3243,5677" coordsize="10,20">
              <v:shape style="position:absolute;left:3243;top:5677;width:10;height:20" coordorigin="3243,5677" coordsize="10,20" path="m3243,5696l3253,5696,3253,5677,3243,5677,3243,5696xe" filled="true" fillcolor="#000000" stroked="false">
                <v:path arrowok="t"/>
                <v:fill type="solid"/>
              </v:shape>
            </v:group>
            <v:group style="position:absolute;left:4253;top:4198;width:10;height:20" coordorigin="4253,4198" coordsize="10,20">
              <v:shape style="position:absolute;left:4253;top:4198;width:10;height:20" coordorigin="4253,4198" coordsize="10,20" path="m4253,4217l4263,4217,4263,4198,4253,4198,4253,4217xe" filled="true" fillcolor="#000000" stroked="false">
                <v:path arrowok="t"/>
                <v:fill type="solid"/>
              </v:shape>
            </v:group>
            <v:group style="position:absolute;left:4253;top:4217;width:10;height:20" coordorigin="4253,4217" coordsize="10,20">
              <v:shape style="position:absolute;left:4253;top:4217;width:10;height:20" coordorigin="4253,4217" coordsize="10,20" path="m4253,4236l4263,4236,4263,4217,4253,4217,4253,4236xe" filled="true" fillcolor="#000000" stroked="false">
                <v:path arrowok="t"/>
                <v:fill type="solid"/>
              </v:shape>
            </v:group>
            <v:group style="position:absolute;left:4253;top:4236;width:10;height:20" coordorigin="4253,4236" coordsize="10,20">
              <v:shape style="position:absolute;left:4253;top:4236;width:10;height:20" coordorigin="4253,4236" coordsize="10,20" path="m4253,4256l4263,4256,4263,4236,4253,4236,4253,4256xe" filled="true" fillcolor="#000000" stroked="false">
                <v:path arrowok="t"/>
                <v:fill type="solid"/>
              </v:shape>
            </v:group>
            <v:group style="position:absolute;left:4253;top:4256;width:10;height:20" coordorigin="4253,4256" coordsize="10,20">
              <v:shape style="position:absolute;left:4253;top:4256;width:10;height:20" coordorigin="4253,4256" coordsize="10,20" path="m4253,4275l4263,4275,4263,4256,4253,4256,4253,4275xe" filled="true" fillcolor="#000000" stroked="false">
                <v:path arrowok="t"/>
                <v:fill type="solid"/>
              </v:shape>
            </v:group>
            <v:group style="position:absolute;left:4253;top:4275;width:10;height:20" coordorigin="4253,4275" coordsize="10,20">
              <v:shape style="position:absolute;left:4253;top:4275;width:10;height:20" coordorigin="4253,4275" coordsize="10,20" path="m4253,4294l4263,4294,4263,4275,4253,4275,4253,4294xe" filled="true" fillcolor="#000000" stroked="false">
                <v:path arrowok="t"/>
                <v:fill type="solid"/>
              </v:shape>
            </v:group>
            <v:group style="position:absolute;left:4253;top:4294;width:10;height:20" coordorigin="4253,4294" coordsize="10,20">
              <v:shape style="position:absolute;left:4253;top:4294;width:10;height:20" coordorigin="4253,4294" coordsize="10,20" path="m4253,4313l4263,4313,4263,4294,4253,4294,4253,4313xe" filled="true" fillcolor="#000000" stroked="false">
                <v:path arrowok="t"/>
                <v:fill type="solid"/>
              </v:shape>
            </v:group>
            <v:group style="position:absolute;left:4253;top:4313;width:10;height:20" coordorigin="4253,4313" coordsize="10,20">
              <v:shape style="position:absolute;left:4253;top:4313;width:10;height:20" coordorigin="4253,4313" coordsize="10,20" path="m4253,4332l4263,4332,4263,4313,4253,4313,4253,4332xe" filled="true" fillcolor="#000000" stroked="false">
                <v:path arrowok="t"/>
                <v:fill type="solid"/>
              </v:shape>
            </v:group>
            <v:group style="position:absolute;left:4253;top:4332;width:10;height:20" coordorigin="4253,4332" coordsize="10,20">
              <v:shape style="position:absolute;left:4253;top:4332;width:10;height:20" coordorigin="4253,4332" coordsize="10,20" path="m4253,4352l4263,4352,4263,4332,4253,4332,4253,4352xe" filled="true" fillcolor="#000000" stroked="false">
                <v:path arrowok="t"/>
                <v:fill type="solid"/>
              </v:shape>
            </v:group>
            <v:group style="position:absolute;left:4253;top:4352;width:10;height:20" coordorigin="4253,4352" coordsize="10,20">
              <v:shape style="position:absolute;left:4253;top:4352;width:10;height:20" coordorigin="4253,4352" coordsize="10,20" path="m4253,4371l4263,4371,4263,4352,4253,4352,4253,4371xe" filled="true" fillcolor="#000000" stroked="false">
                <v:path arrowok="t"/>
                <v:fill type="solid"/>
              </v:shape>
            </v:group>
            <v:group style="position:absolute;left:4253;top:4371;width:10;height:20" coordorigin="4253,4371" coordsize="10,20">
              <v:shape style="position:absolute;left:4253;top:4371;width:10;height:20" coordorigin="4253,4371" coordsize="10,20" path="m4253,4390l4263,4390,4263,4371,4253,4371,4253,4390xe" filled="true" fillcolor="#000000" stroked="false">
                <v:path arrowok="t"/>
                <v:fill type="solid"/>
              </v:shape>
            </v:group>
            <v:group style="position:absolute;left:4253;top:4390;width:10;height:20" coordorigin="4253,4390" coordsize="10,20">
              <v:shape style="position:absolute;left:4253;top:4390;width:10;height:20" coordorigin="4253,4390" coordsize="10,20" path="m4253,4409l4263,4409,4263,4390,4253,4390,4253,4409xe" filled="true" fillcolor="#000000" stroked="false">
                <v:path arrowok="t"/>
                <v:fill type="solid"/>
              </v:shape>
            </v:group>
            <v:group style="position:absolute;left:4253;top:4409;width:10;height:20" coordorigin="4253,4409" coordsize="10,20">
              <v:shape style="position:absolute;left:4253;top:4409;width:10;height:20" coordorigin="4253,4409" coordsize="10,20" path="m4253,4428l4263,4428,4263,4409,4253,4409,4253,4428xe" filled="true" fillcolor="#000000" stroked="false">
                <v:path arrowok="t"/>
                <v:fill type="solid"/>
              </v:shape>
            </v:group>
            <v:group style="position:absolute;left:4253;top:4428;width:10;height:20" coordorigin="4253,4428" coordsize="10,20">
              <v:shape style="position:absolute;left:4253;top:4428;width:10;height:20" coordorigin="4253,4428" coordsize="10,20" path="m4253,4448l4263,4448,4263,4428,4253,4428,4253,4448xe" filled="true" fillcolor="#000000" stroked="false">
                <v:path arrowok="t"/>
                <v:fill type="solid"/>
              </v:shape>
            </v:group>
            <v:group style="position:absolute;left:4253;top:4448;width:10;height:20" coordorigin="4253,4448" coordsize="10,20">
              <v:shape style="position:absolute;left:4253;top:4448;width:10;height:20" coordorigin="4253,4448" coordsize="10,20" path="m4253,4467l4263,4467,4263,4448,4253,4448,4253,4467xe" filled="true" fillcolor="#000000" stroked="false">
                <v:path arrowok="t"/>
                <v:fill type="solid"/>
              </v:shape>
            </v:group>
            <v:group style="position:absolute;left:4253;top:4467;width:10;height:20" coordorigin="4253,4467" coordsize="10,20">
              <v:shape style="position:absolute;left:4253;top:4467;width:10;height:20" coordorigin="4253,4467" coordsize="10,20" path="m4253,4486l4263,4486,4263,4467,4253,4467,4253,4486xe" filled="true" fillcolor="#000000" stroked="false">
                <v:path arrowok="t"/>
                <v:fill type="solid"/>
              </v:shape>
            </v:group>
            <v:group style="position:absolute;left:4253;top:4486;width:10;height:20" coordorigin="4253,4486" coordsize="10,20">
              <v:shape style="position:absolute;left:4253;top:4486;width:10;height:20" coordorigin="4253,4486" coordsize="10,20" path="m4253,4505l4263,4505,4263,4486,4253,4486,4253,4505xe" filled="true" fillcolor="#000000" stroked="false">
                <v:path arrowok="t"/>
                <v:fill type="solid"/>
              </v:shape>
            </v:group>
            <v:group style="position:absolute;left:4253;top:4505;width:10;height:20" coordorigin="4253,4505" coordsize="10,20">
              <v:shape style="position:absolute;left:4253;top:4505;width:10;height:20" coordorigin="4253,4505" coordsize="10,20" path="m4253,4524l4263,4524,4263,4505,4253,4505,4253,4524xe" filled="true" fillcolor="#000000" stroked="false">
                <v:path arrowok="t"/>
                <v:fill type="solid"/>
              </v:shape>
            </v:group>
            <v:group style="position:absolute;left:4253;top:4524;width:10;height:20" coordorigin="4253,4524" coordsize="10,20">
              <v:shape style="position:absolute;left:4253;top:4524;width:10;height:20" coordorigin="4253,4524" coordsize="10,20" path="m4253,4544l4263,4544,4263,4524,4253,4524,4253,4544xe" filled="true" fillcolor="#000000" stroked="false">
                <v:path arrowok="t"/>
                <v:fill type="solid"/>
              </v:shape>
            </v:group>
            <v:group style="position:absolute;left:4253;top:4544;width:10;height:20" coordorigin="4253,4544" coordsize="10,20">
              <v:shape style="position:absolute;left:4253;top:4544;width:10;height:20" coordorigin="4253,4544" coordsize="10,20" path="m4253,4563l4263,4563,4263,4544,4253,4544,4253,4563xe" filled="true" fillcolor="#000000" stroked="false">
                <v:path arrowok="t"/>
                <v:fill type="solid"/>
              </v:shape>
            </v:group>
            <v:group style="position:absolute;left:4253;top:4563;width:10;height:20" coordorigin="4253,4563" coordsize="10,20">
              <v:shape style="position:absolute;left:4253;top:4563;width:10;height:20" coordorigin="4253,4563" coordsize="10,20" path="m4253,4582l4263,4582,4263,4563,4253,4563,4253,4582xe" filled="true" fillcolor="#000000" stroked="false">
                <v:path arrowok="t"/>
                <v:fill type="solid"/>
              </v:shape>
            </v:group>
            <v:group style="position:absolute;left:4253;top:4582;width:10;height:20" coordorigin="4253,4582" coordsize="10,20">
              <v:shape style="position:absolute;left:4253;top:4582;width:10;height:20" coordorigin="4253,4582" coordsize="10,20" path="m4253,4601l4263,4601,4263,4582,4253,4582,4253,4601xe" filled="true" fillcolor="#000000" stroked="false">
                <v:path arrowok="t"/>
                <v:fill type="solid"/>
              </v:shape>
            </v:group>
            <v:group style="position:absolute;left:4253;top:4601;width:10;height:20" coordorigin="4253,4601" coordsize="10,20">
              <v:shape style="position:absolute;left:4253;top:4601;width:10;height:20" coordorigin="4253,4601" coordsize="10,20" path="m4253,4620l4263,4620,4263,4601,4253,4601,4253,4620xe" filled="true" fillcolor="#000000" stroked="false">
                <v:path arrowok="t"/>
                <v:fill type="solid"/>
              </v:shape>
            </v:group>
            <v:group style="position:absolute;left:4253;top:4620;width:10;height:20" coordorigin="4253,4620" coordsize="10,20">
              <v:shape style="position:absolute;left:4253;top:4620;width:10;height:20" coordorigin="4253,4620" coordsize="10,20" path="m4253,4640l4263,4640,4263,4620,4253,4620,4253,4640xe" filled="true" fillcolor="#000000" stroked="false">
                <v:path arrowok="t"/>
                <v:fill type="solid"/>
              </v:shape>
            </v:group>
            <v:group style="position:absolute;left:4253;top:4640;width:10;height:20" coordorigin="4253,4640" coordsize="10,20">
              <v:shape style="position:absolute;left:4253;top:4640;width:10;height:20" coordorigin="4253,4640" coordsize="10,20" path="m4253,4659l4263,4659,4263,4640,4253,4640,4253,4659xe" filled="true" fillcolor="#000000" stroked="false">
                <v:path arrowok="t"/>
                <v:fill type="solid"/>
              </v:shape>
            </v:group>
            <v:group style="position:absolute;left:4253;top:4659;width:10;height:20" coordorigin="4253,4659" coordsize="10,20">
              <v:shape style="position:absolute;left:4253;top:4659;width:10;height:20" coordorigin="4253,4659" coordsize="10,20" path="m4253,4678l4263,4678,4263,4659,4253,4659,4253,4678xe" filled="true" fillcolor="#000000" stroked="false">
                <v:path arrowok="t"/>
                <v:fill type="solid"/>
              </v:shape>
            </v:group>
            <v:group style="position:absolute;left:4253;top:4678;width:10;height:20" coordorigin="4253,4678" coordsize="10,20">
              <v:shape style="position:absolute;left:4253;top:4678;width:10;height:20" coordorigin="4253,4678" coordsize="10,20" path="m4253,4697l4263,4697,4263,4678,4253,4678,4253,4697xe" filled="true" fillcolor="#000000" stroked="false">
                <v:path arrowok="t"/>
                <v:fill type="solid"/>
              </v:shape>
            </v:group>
            <v:group style="position:absolute;left:4253;top:4697;width:10;height:20" coordorigin="4253,4697" coordsize="10,20">
              <v:shape style="position:absolute;left:4253;top:4697;width:10;height:20" coordorigin="4253,4697" coordsize="10,20" path="m4253,4716l4263,4716,4263,4697,4253,4697,4253,4716xe" filled="true" fillcolor="#000000" stroked="false">
                <v:path arrowok="t"/>
                <v:fill type="solid"/>
              </v:shape>
            </v:group>
            <v:group style="position:absolute;left:4253;top:4716;width:10;height:20" coordorigin="4253,4716" coordsize="10,20">
              <v:shape style="position:absolute;left:4253;top:4716;width:10;height:20" coordorigin="4253,4716" coordsize="10,20" path="m4253,4736l4263,4736,4263,4716,4253,4716,4253,4736xe" filled="true" fillcolor="#000000" stroked="false">
                <v:path arrowok="t"/>
                <v:fill type="solid"/>
              </v:shape>
            </v:group>
            <v:group style="position:absolute;left:4253;top:4736;width:10;height:20" coordorigin="4253,4736" coordsize="10,20">
              <v:shape style="position:absolute;left:4253;top:4736;width:10;height:20" coordorigin="4253,4736" coordsize="10,20" path="m4253,4755l4263,4755,4263,4736,4253,4736,4253,4755xe" filled="true" fillcolor="#000000" stroked="false">
                <v:path arrowok="t"/>
                <v:fill type="solid"/>
              </v:shape>
            </v:group>
            <v:group style="position:absolute;left:4253;top:4755;width:10;height:20" coordorigin="4253,4755" coordsize="10,20">
              <v:shape style="position:absolute;left:4253;top:4755;width:10;height:20" coordorigin="4253,4755" coordsize="10,20" path="m4253,4774l4263,4774,4263,4755,4253,4755,4253,4774xe" filled="true" fillcolor="#000000" stroked="false">
                <v:path arrowok="t"/>
                <v:fill type="solid"/>
              </v:shape>
            </v:group>
            <v:group style="position:absolute;left:4253;top:4774;width:10;height:20" coordorigin="4253,4774" coordsize="10,20">
              <v:shape style="position:absolute;left:4253;top:4774;width:10;height:20" coordorigin="4253,4774" coordsize="10,20" path="m4253,4793l4263,4793,4263,4774,4253,4774,4253,4793xe" filled="true" fillcolor="#000000" stroked="false">
                <v:path arrowok="t"/>
                <v:fill type="solid"/>
              </v:shape>
            </v:group>
            <v:group style="position:absolute;left:4253;top:4793;width:10;height:20" coordorigin="4253,4793" coordsize="10,20">
              <v:shape style="position:absolute;left:4253;top:4793;width:10;height:20" coordorigin="4253,4793" coordsize="10,20" path="m4253,4812l4263,4812,4263,4793,4253,4793,4253,4812xe" filled="true" fillcolor="#000000" stroked="false">
                <v:path arrowok="t"/>
                <v:fill type="solid"/>
              </v:shape>
            </v:group>
            <v:group style="position:absolute;left:4253;top:4812;width:10;height:20" coordorigin="4253,4812" coordsize="10,20">
              <v:shape style="position:absolute;left:4253;top:4812;width:10;height:20" coordorigin="4253,4812" coordsize="10,20" path="m4253,4832l4263,4832,4263,4812,4253,4812,4253,4832xe" filled="true" fillcolor="#000000" stroked="false">
                <v:path arrowok="t"/>
                <v:fill type="solid"/>
              </v:shape>
            </v:group>
            <v:group style="position:absolute;left:4253;top:4832;width:10;height:20" coordorigin="4253,4832" coordsize="10,20">
              <v:shape style="position:absolute;left:4253;top:4832;width:10;height:20" coordorigin="4253,4832" coordsize="10,20" path="m4253,4851l4263,4851,4263,4832,4253,4832,4253,4851xe" filled="true" fillcolor="#000000" stroked="false">
                <v:path arrowok="t"/>
                <v:fill type="solid"/>
              </v:shape>
            </v:group>
            <v:group style="position:absolute;left:4253;top:4851;width:10;height:20" coordorigin="4253,4851" coordsize="10,20">
              <v:shape style="position:absolute;left:4253;top:4851;width:10;height:20" coordorigin="4253,4851" coordsize="10,20" path="m4253,4870l4263,4870,4263,4851,4253,4851,4253,4870xe" filled="true" fillcolor="#000000" stroked="false">
                <v:path arrowok="t"/>
                <v:fill type="solid"/>
              </v:shape>
            </v:group>
            <v:group style="position:absolute;left:4253;top:4870;width:10;height:20" coordorigin="4253,4870" coordsize="10,20">
              <v:shape style="position:absolute;left:4253;top:4870;width:10;height:20" coordorigin="4253,4870" coordsize="10,20" path="m4253,4889l4263,4889,4263,4870,4253,4870,4253,4889xe" filled="true" fillcolor="#000000" stroked="false">
                <v:path arrowok="t"/>
                <v:fill type="solid"/>
              </v:shape>
            </v:group>
            <v:group style="position:absolute;left:4253;top:4889;width:10;height:20" coordorigin="4253,4889" coordsize="10,20">
              <v:shape style="position:absolute;left:4253;top:4889;width:10;height:20" coordorigin="4253,4889" coordsize="10,20" path="m4253,4908l4263,4908,4263,4889,4253,4889,4253,4908xe" filled="true" fillcolor="#000000" stroked="false">
                <v:path arrowok="t"/>
                <v:fill type="solid"/>
              </v:shape>
            </v:group>
            <v:group style="position:absolute;left:4253;top:4908;width:10;height:20" coordorigin="4253,4908" coordsize="10,20">
              <v:shape style="position:absolute;left:4253;top:4908;width:10;height:20" coordorigin="4253,4908" coordsize="10,20" path="m4253,4928l4263,4928,4263,4908,4253,4908,4253,4928xe" filled="true" fillcolor="#000000" stroked="false">
                <v:path arrowok="t"/>
                <v:fill type="solid"/>
              </v:shape>
            </v:group>
            <v:group style="position:absolute;left:4253;top:4928;width:10;height:20" coordorigin="4253,4928" coordsize="10,20">
              <v:shape style="position:absolute;left:4253;top:4928;width:10;height:20" coordorigin="4253,4928" coordsize="10,20" path="m4253,4947l4263,4947,4263,4928,4253,4928,4253,4947xe" filled="true" fillcolor="#000000" stroked="false">
                <v:path arrowok="t"/>
                <v:fill type="solid"/>
              </v:shape>
            </v:group>
            <v:group style="position:absolute;left:4253;top:4947;width:10;height:20" coordorigin="4253,4947" coordsize="10,20">
              <v:shape style="position:absolute;left:4253;top:4947;width:10;height:20" coordorigin="4253,4947" coordsize="10,20" path="m4253,4966l4263,4966,4263,4947,4253,4947,4253,4966xe" filled="true" fillcolor="#000000" stroked="false">
                <v:path arrowok="t"/>
                <v:fill type="solid"/>
              </v:shape>
            </v:group>
            <v:group style="position:absolute;left:4253;top:4966;width:10;height:20" coordorigin="4253,4966" coordsize="10,20">
              <v:shape style="position:absolute;left:4253;top:4966;width:10;height:20" coordorigin="4253,4966" coordsize="10,20" path="m4253,4985l4263,4985,4263,4966,4253,4966,4253,4985xe" filled="true" fillcolor="#000000" stroked="false">
                <v:path arrowok="t"/>
                <v:fill type="solid"/>
              </v:shape>
            </v:group>
            <v:group style="position:absolute;left:4253;top:4985;width:10;height:20" coordorigin="4253,4985" coordsize="10,20">
              <v:shape style="position:absolute;left:4253;top:4985;width:10;height:20" coordorigin="4253,4985" coordsize="10,20" path="m4253,5004l4263,5004,4263,4985,4253,4985,4253,5004xe" filled="true" fillcolor="#000000" stroked="false">
                <v:path arrowok="t"/>
                <v:fill type="solid"/>
              </v:shape>
            </v:group>
            <v:group style="position:absolute;left:4253;top:5004;width:10;height:20" coordorigin="4253,5004" coordsize="10,20">
              <v:shape style="position:absolute;left:4253;top:5004;width:10;height:20" coordorigin="4253,5004" coordsize="10,20" path="m4253,5024l4263,5024,4263,5004,4253,5004,4253,5024xe" filled="true" fillcolor="#000000" stroked="false">
                <v:path arrowok="t"/>
                <v:fill type="solid"/>
              </v:shape>
            </v:group>
            <v:group style="position:absolute;left:4253;top:5024;width:10;height:20" coordorigin="4253,5024" coordsize="10,20">
              <v:shape style="position:absolute;left:4253;top:5024;width:10;height:20" coordorigin="4253,5024" coordsize="10,20" path="m4253,5043l4263,5043,4263,5024,4253,5024,4253,5043xe" filled="true" fillcolor="#000000" stroked="false">
                <v:path arrowok="t"/>
                <v:fill type="solid"/>
              </v:shape>
            </v:group>
            <v:group style="position:absolute;left:4253;top:5043;width:10;height:20" coordorigin="4253,5043" coordsize="10,20">
              <v:shape style="position:absolute;left:4253;top:5043;width:10;height:20" coordorigin="4253,5043" coordsize="10,20" path="m4253,5062l4263,5062,4263,5043,4253,5043,4253,5062xe" filled="true" fillcolor="#000000" stroked="false">
                <v:path arrowok="t"/>
                <v:fill type="solid"/>
              </v:shape>
            </v:group>
            <v:group style="position:absolute;left:4253;top:5062;width:10;height:20" coordorigin="4253,5062" coordsize="10,20">
              <v:shape style="position:absolute;left:4253;top:5062;width:10;height:20" coordorigin="4253,5062" coordsize="10,20" path="m4253,5081l4263,5081,4263,5062,4253,5062,4253,5081xe" filled="true" fillcolor="#000000" stroked="false">
                <v:path arrowok="t"/>
                <v:fill type="solid"/>
              </v:shape>
            </v:group>
            <v:group style="position:absolute;left:4253;top:5081;width:10;height:20" coordorigin="4253,5081" coordsize="10,20">
              <v:shape style="position:absolute;left:4253;top:5081;width:10;height:20" coordorigin="4253,5081" coordsize="10,20" path="m4253,5100l4263,5100,4263,5081,4253,5081,4253,5100xe" filled="true" fillcolor="#000000" stroked="false">
                <v:path arrowok="t"/>
                <v:fill type="solid"/>
              </v:shape>
            </v:group>
            <v:group style="position:absolute;left:4253;top:5100;width:10;height:20" coordorigin="4253,5100" coordsize="10,20">
              <v:shape style="position:absolute;left:4253;top:5100;width:10;height:20" coordorigin="4253,5100" coordsize="10,20" path="m4253,5120l4263,5120,4263,5100,4253,5100,4253,5120xe" filled="true" fillcolor="#000000" stroked="false">
                <v:path arrowok="t"/>
                <v:fill type="solid"/>
              </v:shape>
            </v:group>
            <v:group style="position:absolute;left:4253;top:5120;width:10;height:20" coordorigin="4253,5120" coordsize="10,20">
              <v:shape style="position:absolute;left:4253;top:5120;width:10;height:20" coordorigin="4253,5120" coordsize="10,20" path="m4253,5139l4263,5139,4263,5120,4253,5120,4253,5139xe" filled="true" fillcolor="#000000" stroked="false">
                <v:path arrowok="t"/>
                <v:fill type="solid"/>
              </v:shape>
            </v:group>
            <v:group style="position:absolute;left:4253;top:5139;width:10;height:20" coordorigin="4253,5139" coordsize="10,20">
              <v:shape style="position:absolute;left:4253;top:5139;width:10;height:20" coordorigin="4253,5139" coordsize="10,20" path="m4253,5158l4263,5158,4263,5139,4253,5139,4253,5158xe" filled="true" fillcolor="#000000" stroked="false">
                <v:path arrowok="t"/>
                <v:fill type="solid"/>
              </v:shape>
            </v:group>
            <v:group style="position:absolute;left:4253;top:5158;width:10;height:20" coordorigin="4253,5158" coordsize="10,20">
              <v:shape style="position:absolute;left:4253;top:5158;width:10;height:20" coordorigin="4253,5158" coordsize="10,20" path="m4253,5177l4263,5177,4263,5158,4253,5158,4253,5177xe" filled="true" fillcolor="#000000" stroked="false">
                <v:path arrowok="t"/>
                <v:fill type="solid"/>
              </v:shape>
            </v:group>
            <v:group style="position:absolute;left:4253;top:5177;width:10;height:20" coordorigin="4253,5177" coordsize="10,20">
              <v:shape style="position:absolute;left:4253;top:5177;width:10;height:20" coordorigin="4253,5177" coordsize="10,20" path="m4253,5196l4263,5196,4263,5177,4253,5177,4253,5196xe" filled="true" fillcolor="#000000" stroked="false">
                <v:path arrowok="t"/>
                <v:fill type="solid"/>
              </v:shape>
            </v:group>
            <v:group style="position:absolute;left:4253;top:5196;width:10;height:20" coordorigin="4253,5196" coordsize="10,20">
              <v:shape style="position:absolute;left:4253;top:5196;width:10;height:20" coordorigin="4253,5196" coordsize="10,20" path="m4253,5216l4263,5216,4263,5196,4253,5196,4253,5216xe" filled="true" fillcolor="#000000" stroked="false">
                <v:path arrowok="t"/>
                <v:fill type="solid"/>
              </v:shape>
            </v:group>
            <v:group style="position:absolute;left:4253;top:5216;width:10;height:20" coordorigin="4253,5216" coordsize="10,20">
              <v:shape style="position:absolute;left:4253;top:5216;width:10;height:20" coordorigin="4253,5216" coordsize="10,20" path="m4253,5235l4263,5235,4263,5216,4253,5216,4253,5235xe" filled="true" fillcolor="#000000" stroked="false">
                <v:path arrowok="t"/>
                <v:fill type="solid"/>
              </v:shape>
            </v:group>
            <v:group style="position:absolute;left:4253;top:5235;width:10;height:20" coordorigin="4253,5235" coordsize="10,20">
              <v:shape style="position:absolute;left:4253;top:5235;width:10;height:20" coordorigin="4253,5235" coordsize="10,20" path="m4253,5254l4263,5254,4263,5235,4253,5235,4253,5254xe" filled="true" fillcolor="#000000" stroked="false">
                <v:path arrowok="t"/>
                <v:fill type="solid"/>
              </v:shape>
            </v:group>
            <v:group style="position:absolute;left:4253;top:5254;width:10;height:20" coordorigin="4253,5254" coordsize="10,20">
              <v:shape style="position:absolute;left:4253;top:5254;width:10;height:20" coordorigin="4253,5254" coordsize="10,20" path="m4253,5273l4263,5273,4263,5254,4253,5254,4253,5273xe" filled="true" fillcolor="#000000" stroked="false">
                <v:path arrowok="t"/>
                <v:fill type="solid"/>
              </v:shape>
            </v:group>
            <v:group style="position:absolute;left:4253;top:5273;width:10;height:20" coordorigin="4253,5273" coordsize="10,20">
              <v:shape style="position:absolute;left:4253;top:5273;width:10;height:20" coordorigin="4253,5273" coordsize="10,20" path="m4253,5292l4263,5292,4263,5273,4253,5273,4253,5292xe" filled="true" fillcolor="#000000" stroked="false">
                <v:path arrowok="t"/>
                <v:fill type="solid"/>
              </v:shape>
            </v:group>
            <v:group style="position:absolute;left:4253;top:5292;width:10;height:20" coordorigin="4253,5292" coordsize="10,20">
              <v:shape style="position:absolute;left:4253;top:5292;width:10;height:20" coordorigin="4253,5292" coordsize="10,20" path="m4253,5312l4263,5312,4263,5292,4253,5292,4253,5312xe" filled="true" fillcolor="#000000" stroked="false">
                <v:path arrowok="t"/>
                <v:fill type="solid"/>
              </v:shape>
            </v:group>
            <v:group style="position:absolute;left:4253;top:5312;width:10;height:20" coordorigin="4253,5312" coordsize="10,20">
              <v:shape style="position:absolute;left:4253;top:5312;width:10;height:20" coordorigin="4253,5312" coordsize="10,20" path="m4253,5331l4263,5331,4263,5312,4253,5312,4253,5331xe" filled="true" fillcolor="#000000" stroked="false">
                <v:path arrowok="t"/>
                <v:fill type="solid"/>
              </v:shape>
            </v:group>
            <v:group style="position:absolute;left:4253;top:5331;width:10;height:20" coordorigin="4253,5331" coordsize="10,20">
              <v:shape style="position:absolute;left:4253;top:5331;width:10;height:20" coordorigin="4253,5331" coordsize="10,20" path="m4253,5350l4263,5350,4263,5331,4253,5331,4253,5350xe" filled="true" fillcolor="#000000" stroked="false">
                <v:path arrowok="t"/>
                <v:fill type="solid"/>
              </v:shape>
            </v:group>
            <v:group style="position:absolute;left:4253;top:5350;width:10;height:20" coordorigin="4253,5350" coordsize="10,20">
              <v:shape style="position:absolute;left:4253;top:5350;width:10;height:20" coordorigin="4253,5350" coordsize="10,20" path="m4253,5370l4263,5370,4263,5350,4253,5350,4253,5370xe" filled="true" fillcolor="#000000" stroked="false">
                <v:path arrowok="t"/>
                <v:fill type="solid"/>
              </v:shape>
            </v:group>
            <v:group style="position:absolute;left:4253;top:5370;width:10;height:20" coordorigin="4253,5370" coordsize="10,20">
              <v:shape style="position:absolute;left:4253;top:5370;width:10;height:20" coordorigin="4253,5370" coordsize="10,20" path="m4253,5389l4263,5389,4263,5370,4253,5370,4253,5389xe" filled="true" fillcolor="#000000" stroked="false">
                <v:path arrowok="t"/>
                <v:fill type="solid"/>
              </v:shape>
            </v:group>
            <v:group style="position:absolute;left:4253;top:5389;width:10;height:20" coordorigin="4253,5389" coordsize="10,20">
              <v:shape style="position:absolute;left:4253;top:5389;width:10;height:20" coordorigin="4253,5389" coordsize="10,20" path="m4253,5408l4263,5408,4263,5389,4253,5389,4253,5408xe" filled="true" fillcolor="#000000" stroked="false">
                <v:path arrowok="t"/>
                <v:fill type="solid"/>
              </v:shape>
            </v:group>
            <v:group style="position:absolute;left:4253;top:5408;width:10;height:20" coordorigin="4253,5408" coordsize="10,20">
              <v:shape style="position:absolute;left:4253;top:5408;width:10;height:20" coordorigin="4253,5408" coordsize="10,20" path="m4253,5427l4263,5427,4263,5408,4253,5408,4253,5427xe" filled="true" fillcolor="#000000" stroked="false">
                <v:path arrowok="t"/>
                <v:fill type="solid"/>
              </v:shape>
            </v:group>
            <v:group style="position:absolute;left:4253;top:5427;width:10;height:20" coordorigin="4253,5427" coordsize="10,20">
              <v:shape style="position:absolute;left:4253;top:5427;width:10;height:20" coordorigin="4253,5427" coordsize="10,20" path="m4253,5447l4263,5447,4263,5427,4253,5427,4253,5447xe" filled="true" fillcolor="#000000" stroked="false">
                <v:path arrowok="t"/>
                <v:fill type="solid"/>
              </v:shape>
            </v:group>
            <v:group style="position:absolute;left:4253;top:5447;width:10;height:20" coordorigin="4253,5447" coordsize="10,20">
              <v:shape style="position:absolute;left:4253;top:5447;width:10;height:20" coordorigin="4253,5447" coordsize="10,20" path="m4253,5466l4263,5466,4263,5447,4253,5447,4253,5466xe" filled="true" fillcolor="#000000" stroked="false">
                <v:path arrowok="t"/>
                <v:fill type="solid"/>
              </v:shape>
            </v:group>
            <v:group style="position:absolute;left:4253;top:5466;width:10;height:20" coordorigin="4253,5466" coordsize="10,20">
              <v:shape style="position:absolute;left:4253;top:5466;width:10;height:20" coordorigin="4253,5466" coordsize="10,20" path="m4253,5485l4263,5485,4263,5466,4253,5466,4253,5485xe" filled="true" fillcolor="#000000" stroked="false">
                <v:path arrowok="t"/>
                <v:fill type="solid"/>
              </v:shape>
            </v:group>
            <v:group style="position:absolute;left:4253;top:5485;width:10;height:20" coordorigin="4253,5485" coordsize="10,20">
              <v:shape style="position:absolute;left:4253;top:5485;width:10;height:20" coordorigin="4253,5485" coordsize="10,20" path="m4253,5504l4263,5504,4263,5485,4253,5485,4253,5504xe" filled="true" fillcolor="#000000" stroked="false">
                <v:path arrowok="t"/>
                <v:fill type="solid"/>
              </v:shape>
            </v:group>
            <v:group style="position:absolute;left:4253;top:5504;width:10;height:20" coordorigin="4253,5504" coordsize="10,20">
              <v:shape style="position:absolute;left:4253;top:5504;width:10;height:20" coordorigin="4253,5504" coordsize="10,20" path="m4253,5523l4263,5523,4263,5504,4253,5504,4253,5523xe" filled="true" fillcolor="#000000" stroked="false">
                <v:path arrowok="t"/>
                <v:fill type="solid"/>
              </v:shape>
            </v:group>
            <v:group style="position:absolute;left:4253;top:5523;width:10;height:20" coordorigin="4253,5523" coordsize="10,20">
              <v:shape style="position:absolute;left:4253;top:5523;width:10;height:20" coordorigin="4253,5523" coordsize="10,20" path="m4253,5543l4263,5543,4263,5523,4253,5523,4253,5543xe" filled="true" fillcolor="#000000" stroked="false">
                <v:path arrowok="t"/>
                <v:fill type="solid"/>
              </v:shape>
            </v:group>
            <v:group style="position:absolute;left:4253;top:5543;width:10;height:20" coordorigin="4253,5543" coordsize="10,20">
              <v:shape style="position:absolute;left:4253;top:5543;width:10;height:20" coordorigin="4253,5543" coordsize="10,20" path="m4253,5562l4263,5562,4263,5543,4253,5543,4253,5562xe" filled="true" fillcolor="#000000" stroked="false">
                <v:path arrowok="t"/>
                <v:fill type="solid"/>
              </v:shape>
            </v:group>
            <v:group style="position:absolute;left:4253;top:5562;width:10;height:20" coordorigin="4253,5562" coordsize="10,20">
              <v:shape style="position:absolute;left:4253;top:5562;width:10;height:20" coordorigin="4253,5562" coordsize="10,20" path="m4253,5581l4263,5581,4263,5562,4253,5562,4253,5581xe" filled="true" fillcolor="#000000" stroked="false">
                <v:path arrowok="t"/>
                <v:fill type="solid"/>
              </v:shape>
            </v:group>
            <v:group style="position:absolute;left:4253;top:5581;width:10;height:20" coordorigin="4253,5581" coordsize="10,20">
              <v:shape style="position:absolute;left:4253;top:5581;width:10;height:20" coordorigin="4253,5581" coordsize="10,20" path="m4253,5600l4263,5600,4263,5581,4253,5581,4253,5600xe" filled="true" fillcolor="#000000" stroked="false">
                <v:path arrowok="t"/>
                <v:fill type="solid"/>
              </v:shape>
            </v:group>
            <v:group style="position:absolute;left:4253;top:5600;width:10;height:20" coordorigin="4253,5600" coordsize="10,20">
              <v:shape style="position:absolute;left:4253;top:5600;width:10;height:20" coordorigin="4253,5600" coordsize="10,20" path="m4253,5619l4263,5619,4263,5600,4253,5600,4253,5619xe" filled="true" fillcolor="#000000" stroked="false">
                <v:path arrowok="t"/>
                <v:fill type="solid"/>
              </v:shape>
            </v:group>
            <v:group style="position:absolute;left:4253;top:5619;width:10;height:20" coordorigin="4253,5619" coordsize="10,20">
              <v:shape style="position:absolute;left:4253;top:5619;width:10;height:20" coordorigin="4253,5619" coordsize="10,20" path="m4253,5639l4263,5639,4263,5619,4253,5619,4253,5639xe" filled="true" fillcolor="#000000" stroked="false">
                <v:path arrowok="t"/>
                <v:fill type="solid"/>
              </v:shape>
            </v:group>
            <v:group style="position:absolute;left:4253;top:5639;width:10;height:20" coordorigin="4253,5639" coordsize="10,20">
              <v:shape style="position:absolute;left:4253;top:5639;width:10;height:20" coordorigin="4253,5639" coordsize="10,20" path="m4253,5658l4263,5658,4263,5639,4253,5639,4253,5658xe" filled="true" fillcolor="#000000" stroked="false">
                <v:path arrowok="t"/>
                <v:fill type="solid"/>
              </v:shape>
            </v:group>
            <v:group style="position:absolute;left:4253;top:5658;width:10;height:20" coordorigin="4253,5658" coordsize="10,20">
              <v:shape style="position:absolute;left:4253;top:5658;width:10;height:20" coordorigin="4253,5658" coordsize="10,20" path="m4253,5677l4263,5677,4263,5658,4253,5658,4253,5677xe" filled="true" fillcolor="#000000" stroked="false">
                <v:path arrowok="t"/>
                <v:fill type="solid"/>
              </v:shape>
            </v:group>
            <v:group style="position:absolute;left:4253;top:5677;width:10;height:20" coordorigin="4253,5677" coordsize="10,20">
              <v:shape style="position:absolute;left:4253;top:5677;width:10;height:20" coordorigin="4253,5677" coordsize="10,20" path="m4253,5696l4263,5696,4263,5677,4253,5677,4253,5696xe" filled="true" fillcolor="#000000" stroked="false">
                <v:path arrowok="t"/>
                <v:fill type="solid"/>
              </v:shape>
            </v:group>
            <v:group style="position:absolute;left:4986;top:4198;width:10;height:20" coordorigin="4986,4198" coordsize="10,20">
              <v:shape style="position:absolute;left:4986;top:4198;width:10;height:20" coordorigin="4986,4198" coordsize="10,20" path="m4986,4217l4995,4217,4995,4198,4986,4198,4986,4217xe" filled="true" fillcolor="#000000" stroked="false">
                <v:path arrowok="t"/>
                <v:fill type="solid"/>
              </v:shape>
            </v:group>
            <v:group style="position:absolute;left:4986;top:4217;width:10;height:20" coordorigin="4986,4217" coordsize="10,20">
              <v:shape style="position:absolute;left:4986;top:4217;width:10;height:20" coordorigin="4986,4217" coordsize="10,20" path="m4986,4236l4995,4236,4995,4217,4986,4217,4986,4236xe" filled="true" fillcolor="#000000" stroked="false">
                <v:path arrowok="t"/>
                <v:fill type="solid"/>
              </v:shape>
            </v:group>
            <v:group style="position:absolute;left:4986;top:4236;width:10;height:20" coordorigin="4986,4236" coordsize="10,20">
              <v:shape style="position:absolute;left:4986;top:4236;width:10;height:20" coordorigin="4986,4236" coordsize="10,20" path="m4986,4256l4995,4256,4995,4236,4986,4236,4986,4256xe" filled="true" fillcolor="#000000" stroked="false">
                <v:path arrowok="t"/>
                <v:fill type="solid"/>
              </v:shape>
            </v:group>
            <v:group style="position:absolute;left:4986;top:4256;width:10;height:20" coordorigin="4986,4256" coordsize="10,20">
              <v:shape style="position:absolute;left:4986;top:4256;width:10;height:20" coordorigin="4986,4256" coordsize="10,20" path="m4986,4275l4995,4275,4995,4256,4986,4256,4986,4275xe" filled="true" fillcolor="#000000" stroked="false">
                <v:path arrowok="t"/>
                <v:fill type="solid"/>
              </v:shape>
            </v:group>
            <v:group style="position:absolute;left:4986;top:4275;width:10;height:20" coordorigin="4986,4275" coordsize="10,20">
              <v:shape style="position:absolute;left:4986;top:4275;width:10;height:20" coordorigin="4986,4275" coordsize="10,20" path="m4986,4294l4995,4294,4995,4275,4986,4275,4986,4294xe" filled="true" fillcolor="#000000" stroked="false">
                <v:path arrowok="t"/>
                <v:fill type="solid"/>
              </v:shape>
            </v:group>
            <v:group style="position:absolute;left:4986;top:4294;width:10;height:20" coordorigin="4986,4294" coordsize="10,20">
              <v:shape style="position:absolute;left:4986;top:4294;width:10;height:20" coordorigin="4986,4294" coordsize="10,20" path="m4986,4313l4995,4313,4995,4294,4986,4294,4986,4313xe" filled="true" fillcolor="#000000" stroked="false">
                <v:path arrowok="t"/>
                <v:fill type="solid"/>
              </v:shape>
            </v:group>
            <v:group style="position:absolute;left:4986;top:4313;width:10;height:20" coordorigin="4986,4313" coordsize="10,20">
              <v:shape style="position:absolute;left:4986;top:4313;width:10;height:20" coordorigin="4986,4313" coordsize="10,20" path="m4986,4332l4995,4332,4995,4313,4986,4313,4986,4332xe" filled="true" fillcolor="#000000" stroked="false">
                <v:path arrowok="t"/>
                <v:fill type="solid"/>
              </v:shape>
            </v:group>
            <v:group style="position:absolute;left:4986;top:4332;width:10;height:20" coordorigin="4986,4332" coordsize="10,20">
              <v:shape style="position:absolute;left:4986;top:4332;width:10;height:20" coordorigin="4986,4332" coordsize="10,20" path="m4986,4352l4995,4352,4995,4332,4986,4332,4986,4352xe" filled="true" fillcolor="#000000" stroked="false">
                <v:path arrowok="t"/>
                <v:fill type="solid"/>
              </v:shape>
            </v:group>
            <v:group style="position:absolute;left:4986;top:4352;width:10;height:20" coordorigin="4986,4352" coordsize="10,20">
              <v:shape style="position:absolute;left:4986;top:4352;width:10;height:20" coordorigin="4986,4352" coordsize="10,20" path="m4986,4371l4995,4371,4995,4352,4986,4352,4986,4371xe" filled="true" fillcolor="#000000" stroked="false">
                <v:path arrowok="t"/>
                <v:fill type="solid"/>
              </v:shape>
            </v:group>
            <v:group style="position:absolute;left:4986;top:4371;width:10;height:20" coordorigin="4986,4371" coordsize="10,20">
              <v:shape style="position:absolute;left:4986;top:4371;width:10;height:20" coordorigin="4986,4371" coordsize="10,20" path="m4986,4390l4995,4390,4995,4371,4986,4371,4986,4390xe" filled="true" fillcolor="#000000" stroked="false">
                <v:path arrowok="t"/>
                <v:fill type="solid"/>
              </v:shape>
            </v:group>
            <v:group style="position:absolute;left:4986;top:4390;width:10;height:20" coordorigin="4986,4390" coordsize="10,20">
              <v:shape style="position:absolute;left:4986;top:4390;width:10;height:20" coordorigin="4986,4390" coordsize="10,20" path="m4986,4409l4995,4409,4995,4390,4986,4390,4986,4409xe" filled="true" fillcolor="#000000" stroked="false">
                <v:path arrowok="t"/>
                <v:fill type="solid"/>
              </v:shape>
            </v:group>
            <v:group style="position:absolute;left:4986;top:4409;width:10;height:20" coordorigin="4986,4409" coordsize="10,20">
              <v:shape style="position:absolute;left:4986;top:4409;width:10;height:20" coordorigin="4986,4409" coordsize="10,20" path="m4986,4428l4995,4428,4995,4409,4986,4409,4986,4428xe" filled="true" fillcolor="#000000" stroked="false">
                <v:path arrowok="t"/>
                <v:fill type="solid"/>
              </v:shape>
            </v:group>
            <v:group style="position:absolute;left:4986;top:4428;width:10;height:20" coordorigin="4986,4428" coordsize="10,20">
              <v:shape style="position:absolute;left:4986;top:4428;width:10;height:20" coordorigin="4986,4428" coordsize="10,20" path="m4986,4448l4995,4448,4995,4428,4986,4428,4986,4448xe" filled="true" fillcolor="#000000" stroked="false">
                <v:path arrowok="t"/>
                <v:fill type="solid"/>
              </v:shape>
            </v:group>
            <v:group style="position:absolute;left:4986;top:4448;width:10;height:20" coordorigin="4986,4448" coordsize="10,20">
              <v:shape style="position:absolute;left:4986;top:4448;width:10;height:20" coordorigin="4986,4448" coordsize="10,20" path="m4986,4467l4995,4467,4995,4448,4986,4448,4986,4467xe" filled="true" fillcolor="#000000" stroked="false">
                <v:path arrowok="t"/>
                <v:fill type="solid"/>
              </v:shape>
            </v:group>
            <v:group style="position:absolute;left:4986;top:4467;width:10;height:20" coordorigin="4986,4467" coordsize="10,20">
              <v:shape style="position:absolute;left:4986;top:4467;width:10;height:20" coordorigin="4986,4467" coordsize="10,20" path="m4986,4486l4995,4486,4995,4467,4986,4467,4986,4486xe" filled="true" fillcolor="#000000" stroked="false">
                <v:path arrowok="t"/>
                <v:fill type="solid"/>
              </v:shape>
            </v:group>
            <v:group style="position:absolute;left:4986;top:4486;width:10;height:20" coordorigin="4986,4486" coordsize="10,20">
              <v:shape style="position:absolute;left:4986;top:4486;width:10;height:20" coordorigin="4986,4486" coordsize="10,20" path="m4986,4505l4995,4505,4995,4486,4986,4486,4986,4505xe" filled="true" fillcolor="#000000" stroked="false">
                <v:path arrowok="t"/>
                <v:fill type="solid"/>
              </v:shape>
            </v:group>
            <v:group style="position:absolute;left:4986;top:4505;width:10;height:20" coordorigin="4986,4505" coordsize="10,20">
              <v:shape style="position:absolute;left:4986;top:4505;width:10;height:20" coordorigin="4986,4505" coordsize="10,20" path="m4986,4524l4995,4524,4995,4505,4986,4505,4986,4524xe" filled="true" fillcolor="#000000" stroked="false">
                <v:path arrowok="t"/>
                <v:fill type="solid"/>
              </v:shape>
            </v:group>
            <v:group style="position:absolute;left:4986;top:4524;width:10;height:20" coordorigin="4986,4524" coordsize="10,20">
              <v:shape style="position:absolute;left:4986;top:4524;width:10;height:20" coordorigin="4986,4524" coordsize="10,20" path="m4986,4544l4995,4544,4995,4524,4986,4524,4986,4544xe" filled="true" fillcolor="#000000" stroked="false">
                <v:path arrowok="t"/>
                <v:fill type="solid"/>
              </v:shape>
            </v:group>
            <v:group style="position:absolute;left:4986;top:4544;width:10;height:20" coordorigin="4986,4544" coordsize="10,20">
              <v:shape style="position:absolute;left:4986;top:4544;width:10;height:20" coordorigin="4986,4544" coordsize="10,20" path="m4986,4563l4995,4563,4995,4544,4986,4544,4986,4563xe" filled="true" fillcolor="#000000" stroked="false">
                <v:path arrowok="t"/>
                <v:fill type="solid"/>
              </v:shape>
            </v:group>
            <v:group style="position:absolute;left:4986;top:4563;width:10;height:20" coordorigin="4986,4563" coordsize="10,20">
              <v:shape style="position:absolute;left:4986;top:4563;width:10;height:20" coordorigin="4986,4563" coordsize="10,20" path="m4986,4582l4995,4582,4995,4563,4986,4563,4986,4582xe" filled="true" fillcolor="#000000" stroked="false">
                <v:path arrowok="t"/>
                <v:fill type="solid"/>
              </v:shape>
            </v:group>
            <v:group style="position:absolute;left:4986;top:4582;width:10;height:20" coordorigin="4986,4582" coordsize="10,20">
              <v:shape style="position:absolute;left:4986;top:4582;width:10;height:20" coordorigin="4986,4582" coordsize="10,20" path="m4986,4601l4995,4601,4995,4582,4986,4582,4986,4601xe" filled="true" fillcolor="#000000" stroked="false">
                <v:path arrowok="t"/>
                <v:fill type="solid"/>
              </v:shape>
            </v:group>
            <v:group style="position:absolute;left:4986;top:4601;width:10;height:20" coordorigin="4986,4601" coordsize="10,20">
              <v:shape style="position:absolute;left:4986;top:4601;width:10;height:20" coordorigin="4986,4601" coordsize="10,20" path="m4986,4620l4995,4620,4995,4601,4986,4601,4986,4620xe" filled="true" fillcolor="#000000" stroked="false">
                <v:path arrowok="t"/>
                <v:fill type="solid"/>
              </v:shape>
            </v:group>
            <v:group style="position:absolute;left:4986;top:4620;width:10;height:20" coordorigin="4986,4620" coordsize="10,20">
              <v:shape style="position:absolute;left:4986;top:4620;width:10;height:20" coordorigin="4986,4620" coordsize="10,20" path="m4986,4640l4995,4640,4995,4620,4986,4620,4986,4640xe" filled="true" fillcolor="#000000" stroked="false">
                <v:path arrowok="t"/>
                <v:fill type="solid"/>
              </v:shape>
            </v:group>
            <v:group style="position:absolute;left:4986;top:4640;width:10;height:20" coordorigin="4986,4640" coordsize="10,20">
              <v:shape style="position:absolute;left:4986;top:4640;width:10;height:20" coordorigin="4986,4640" coordsize="10,20" path="m4986,4659l4995,4659,4995,4640,4986,4640,4986,4659xe" filled="true" fillcolor="#000000" stroked="false">
                <v:path arrowok="t"/>
                <v:fill type="solid"/>
              </v:shape>
            </v:group>
            <v:group style="position:absolute;left:4986;top:4659;width:10;height:20" coordorigin="4986,4659" coordsize="10,20">
              <v:shape style="position:absolute;left:4986;top:4659;width:10;height:20" coordorigin="4986,4659" coordsize="10,20" path="m4986,4678l4995,4678,4995,4659,4986,4659,4986,4678xe" filled="true" fillcolor="#000000" stroked="false">
                <v:path arrowok="t"/>
                <v:fill type="solid"/>
              </v:shape>
            </v:group>
            <v:group style="position:absolute;left:4986;top:4678;width:10;height:20" coordorigin="4986,4678" coordsize="10,20">
              <v:shape style="position:absolute;left:4986;top:4678;width:10;height:20" coordorigin="4986,4678" coordsize="10,20" path="m4986,4697l4995,4697,4995,4678,4986,4678,4986,4697xe" filled="true" fillcolor="#000000" stroked="false">
                <v:path arrowok="t"/>
                <v:fill type="solid"/>
              </v:shape>
            </v:group>
            <v:group style="position:absolute;left:4986;top:4697;width:10;height:20" coordorigin="4986,4697" coordsize="10,20">
              <v:shape style="position:absolute;left:4986;top:4697;width:10;height:20" coordorigin="4986,4697" coordsize="10,20" path="m4986,4716l4995,4716,4995,4697,4986,4697,4986,4716xe" filled="true" fillcolor="#000000" stroked="false">
                <v:path arrowok="t"/>
                <v:fill type="solid"/>
              </v:shape>
            </v:group>
            <v:group style="position:absolute;left:4986;top:4716;width:10;height:20" coordorigin="4986,4716" coordsize="10,20">
              <v:shape style="position:absolute;left:4986;top:4716;width:10;height:20" coordorigin="4986,4716" coordsize="10,20" path="m4986,4736l4995,4736,4995,4716,4986,4716,4986,4736xe" filled="true" fillcolor="#000000" stroked="false">
                <v:path arrowok="t"/>
                <v:fill type="solid"/>
              </v:shape>
            </v:group>
            <v:group style="position:absolute;left:4986;top:4736;width:10;height:20" coordorigin="4986,4736" coordsize="10,20">
              <v:shape style="position:absolute;left:4986;top:4736;width:10;height:20" coordorigin="4986,4736" coordsize="10,20" path="m4986,4755l4995,4755,4995,4736,4986,4736,4986,4755xe" filled="true" fillcolor="#000000" stroked="false">
                <v:path arrowok="t"/>
                <v:fill type="solid"/>
              </v:shape>
            </v:group>
            <v:group style="position:absolute;left:4986;top:4755;width:10;height:20" coordorigin="4986,4755" coordsize="10,20">
              <v:shape style="position:absolute;left:4986;top:4755;width:10;height:20" coordorigin="4986,4755" coordsize="10,20" path="m4986,4774l4995,4774,4995,4755,4986,4755,4986,4774xe" filled="true" fillcolor="#000000" stroked="false">
                <v:path arrowok="t"/>
                <v:fill type="solid"/>
              </v:shape>
            </v:group>
            <v:group style="position:absolute;left:4986;top:4774;width:10;height:20" coordorigin="4986,4774" coordsize="10,20">
              <v:shape style="position:absolute;left:4986;top:4774;width:10;height:20" coordorigin="4986,4774" coordsize="10,20" path="m4986,4793l4995,4793,4995,4774,4986,4774,4986,4793xe" filled="true" fillcolor="#000000" stroked="false">
                <v:path arrowok="t"/>
                <v:fill type="solid"/>
              </v:shape>
            </v:group>
            <v:group style="position:absolute;left:4986;top:4793;width:10;height:20" coordorigin="4986,4793" coordsize="10,20">
              <v:shape style="position:absolute;left:4986;top:4793;width:10;height:20" coordorigin="4986,4793" coordsize="10,20" path="m4986,4812l4995,4812,4995,4793,4986,4793,4986,4812xe" filled="true" fillcolor="#000000" stroked="false">
                <v:path arrowok="t"/>
                <v:fill type="solid"/>
              </v:shape>
            </v:group>
            <v:group style="position:absolute;left:4986;top:4812;width:10;height:20" coordorigin="4986,4812" coordsize="10,20">
              <v:shape style="position:absolute;left:4986;top:4812;width:10;height:20" coordorigin="4986,4812" coordsize="10,20" path="m4986,4832l4995,4832,4995,4812,4986,4812,4986,4832xe" filled="true" fillcolor="#000000" stroked="false">
                <v:path arrowok="t"/>
                <v:fill type="solid"/>
              </v:shape>
            </v:group>
            <v:group style="position:absolute;left:4986;top:4832;width:10;height:20" coordorigin="4986,4832" coordsize="10,20">
              <v:shape style="position:absolute;left:4986;top:4832;width:10;height:20" coordorigin="4986,4832" coordsize="10,20" path="m4986,4851l4995,4851,4995,4832,4986,4832,4986,4851xe" filled="true" fillcolor="#000000" stroked="false">
                <v:path arrowok="t"/>
                <v:fill type="solid"/>
              </v:shape>
            </v:group>
            <v:group style="position:absolute;left:4986;top:4851;width:10;height:20" coordorigin="4986,4851" coordsize="10,20">
              <v:shape style="position:absolute;left:4986;top:4851;width:10;height:20" coordorigin="4986,4851" coordsize="10,20" path="m4986,4870l4995,4870,4995,4851,4986,4851,4986,4870xe" filled="true" fillcolor="#000000" stroked="false">
                <v:path arrowok="t"/>
                <v:fill type="solid"/>
              </v:shape>
            </v:group>
            <v:group style="position:absolute;left:4986;top:4870;width:10;height:20" coordorigin="4986,4870" coordsize="10,20">
              <v:shape style="position:absolute;left:4986;top:4870;width:10;height:20" coordorigin="4986,4870" coordsize="10,20" path="m4986,4889l4995,4889,4995,4870,4986,4870,4986,4889xe" filled="true" fillcolor="#000000" stroked="false">
                <v:path arrowok="t"/>
                <v:fill type="solid"/>
              </v:shape>
            </v:group>
            <v:group style="position:absolute;left:4986;top:4889;width:10;height:20" coordorigin="4986,4889" coordsize="10,20">
              <v:shape style="position:absolute;left:4986;top:4889;width:10;height:20" coordorigin="4986,4889" coordsize="10,20" path="m4986,4908l4995,4908,4995,4889,4986,4889,4986,4908xe" filled="true" fillcolor="#000000" stroked="false">
                <v:path arrowok="t"/>
                <v:fill type="solid"/>
              </v:shape>
            </v:group>
            <v:group style="position:absolute;left:4986;top:4908;width:10;height:20" coordorigin="4986,4908" coordsize="10,20">
              <v:shape style="position:absolute;left:4986;top:4908;width:10;height:20" coordorigin="4986,4908" coordsize="10,20" path="m4986,4928l4995,4928,4995,4908,4986,4908,4986,4928xe" filled="true" fillcolor="#000000" stroked="false">
                <v:path arrowok="t"/>
                <v:fill type="solid"/>
              </v:shape>
            </v:group>
            <v:group style="position:absolute;left:4986;top:4928;width:10;height:20" coordorigin="4986,4928" coordsize="10,20">
              <v:shape style="position:absolute;left:4986;top:4928;width:10;height:20" coordorigin="4986,4928" coordsize="10,20" path="m4986,4947l4995,4947,4995,4928,4986,4928,4986,4947xe" filled="true" fillcolor="#000000" stroked="false">
                <v:path arrowok="t"/>
                <v:fill type="solid"/>
              </v:shape>
            </v:group>
            <v:group style="position:absolute;left:4986;top:4947;width:10;height:20" coordorigin="4986,4947" coordsize="10,20">
              <v:shape style="position:absolute;left:4986;top:4947;width:10;height:20" coordorigin="4986,4947" coordsize="10,20" path="m4986,4966l4995,4966,4995,4947,4986,4947,4986,4966xe" filled="true" fillcolor="#000000" stroked="false">
                <v:path arrowok="t"/>
                <v:fill type="solid"/>
              </v:shape>
            </v:group>
            <v:group style="position:absolute;left:4986;top:4966;width:10;height:20" coordorigin="4986,4966" coordsize="10,20">
              <v:shape style="position:absolute;left:4986;top:4966;width:10;height:20" coordorigin="4986,4966" coordsize="10,20" path="m4986,4985l4995,4985,4995,4966,4986,4966,4986,4985xe" filled="true" fillcolor="#000000" stroked="false">
                <v:path arrowok="t"/>
                <v:fill type="solid"/>
              </v:shape>
            </v:group>
            <v:group style="position:absolute;left:4986;top:4985;width:10;height:20" coordorigin="4986,4985" coordsize="10,20">
              <v:shape style="position:absolute;left:4986;top:4985;width:10;height:20" coordorigin="4986,4985" coordsize="10,20" path="m4986,5004l4995,5004,4995,4985,4986,4985,4986,5004xe" filled="true" fillcolor="#000000" stroked="false">
                <v:path arrowok="t"/>
                <v:fill type="solid"/>
              </v:shape>
            </v:group>
            <v:group style="position:absolute;left:4986;top:5004;width:10;height:20" coordorigin="4986,5004" coordsize="10,20">
              <v:shape style="position:absolute;left:4986;top:5004;width:10;height:20" coordorigin="4986,5004" coordsize="10,20" path="m4986,5024l4995,5024,4995,5004,4986,5004,4986,5024xe" filled="true" fillcolor="#000000" stroked="false">
                <v:path arrowok="t"/>
                <v:fill type="solid"/>
              </v:shape>
            </v:group>
            <v:group style="position:absolute;left:4986;top:5024;width:10;height:20" coordorigin="4986,5024" coordsize="10,20">
              <v:shape style="position:absolute;left:4986;top:5024;width:10;height:20" coordorigin="4986,5024" coordsize="10,20" path="m4986,5043l4995,5043,4995,5024,4986,5024,4986,5043xe" filled="true" fillcolor="#000000" stroked="false">
                <v:path arrowok="t"/>
                <v:fill type="solid"/>
              </v:shape>
            </v:group>
            <v:group style="position:absolute;left:4986;top:5043;width:10;height:20" coordorigin="4986,5043" coordsize="10,20">
              <v:shape style="position:absolute;left:4986;top:5043;width:10;height:20" coordorigin="4986,5043" coordsize="10,20" path="m4986,5062l4995,5062,4995,5043,4986,5043,4986,5062xe" filled="true" fillcolor="#000000" stroked="false">
                <v:path arrowok="t"/>
                <v:fill type="solid"/>
              </v:shape>
            </v:group>
            <v:group style="position:absolute;left:4986;top:5062;width:10;height:20" coordorigin="4986,5062" coordsize="10,20">
              <v:shape style="position:absolute;left:4986;top:5062;width:10;height:20" coordorigin="4986,5062" coordsize="10,20" path="m4986,5081l4995,5081,4995,5062,4986,5062,4986,5081xe" filled="true" fillcolor="#000000" stroked="false">
                <v:path arrowok="t"/>
                <v:fill type="solid"/>
              </v:shape>
            </v:group>
            <v:group style="position:absolute;left:4986;top:5081;width:10;height:20" coordorigin="4986,5081" coordsize="10,20">
              <v:shape style="position:absolute;left:4986;top:5081;width:10;height:20" coordorigin="4986,5081" coordsize="10,20" path="m4986,5100l4995,5100,4995,5081,4986,5081,4986,5100xe" filled="true" fillcolor="#000000" stroked="false">
                <v:path arrowok="t"/>
                <v:fill type="solid"/>
              </v:shape>
            </v:group>
            <v:group style="position:absolute;left:4986;top:5100;width:10;height:20" coordorigin="4986,5100" coordsize="10,20">
              <v:shape style="position:absolute;left:4986;top:5100;width:10;height:20" coordorigin="4986,5100" coordsize="10,20" path="m4986,5120l4995,5120,4995,5100,4986,5100,4986,5120xe" filled="true" fillcolor="#000000" stroked="false">
                <v:path arrowok="t"/>
                <v:fill type="solid"/>
              </v:shape>
            </v:group>
            <v:group style="position:absolute;left:4986;top:5120;width:10;height:20" coordorigin="4986,5120" coordsize="10,20">
              <v:shape style="position:absolute;left:4986;top:5120;width:10;height:20" coordorigin="4986,5120" coordsize="10,20" path="m4986,5139l4995,5139,4995,5120,4986,5120,4986,5139xe" filled="true" fillcolor="#000000" stroked="false">
                <v:path arrowok="t"/>
                <v:fill type="solid"/>
              </v:shape>
            </v:group>
            <v:group style="position:absolute;left:4986;top:5139;width:10;height:20" coordorigin="4986,5139" coordsize="10,20">
              <v:shape style="position:absolute;left:4986;top:5139;width:10;height:20" coordorigin="4986,5139" coordsize="10,20" path="m4986,5158l4995,5158,4995,5139,4986,5139,4986,5158xe" filled="true" fillcolor="#000000" stroked="false">
                <v:path arrowok="t"/>
                <v:fill type="solid"/>
              </v:shape>
            </v:group>
            <v:group style="position:absolute;left:4986;top:5158;width:10;height:20" coordorigin="4986,5158" coordsize="10,20">
              <v:shape style="position:absolute;left:4986;top:5158;width:10;height:20" coordorigin="4986,5158" coordsize="10,20" path="m4986,5177l4995,5177,4995,5158,4986,5158,4986,5177xe" filled="true" fillcolor="#000000" stroked="false">
                <v:path arrowok="t"/>
                <v:fill type="solid"/>
              </v:shape>
            </v:group>
            <v:group style="position:absolute;left:4986;top:5177;width:10;height:20" coordorigin="4986,5177" coordsize="10,20">
              <v:shape style="position:absolute;left:4986;top:5177;width:10;height:20" coordorigin="4986,5177" coordsize="10,20" path="m4986,5196l4995,5196,4995,5177,4986,5177,4986,5196xe" filled="true" fillcolor="#000000" stroked="false">
                <v:path arrowok="t"/>
                <v:fill type="solid"/>
              </v:shape>
            </v:group>
            <v:group style="position:absolute;left:4986;top:5196;width:10;height:20" coordorigin="4986,5196" coordsize="10,20">
              <v:shape style="position:absolute;left:4986;top:5196;width:10;height:20" coordorigin="4986,5196" coordsize="10,20" path="m4986,5216l4995,5216,4995,5196,4986,5196,4986,5216xe" filled="true" fillcolor="#000000" stroked="false">
                <v:path arrowok="t"/>
                <v:fill type="solid"/>
              </v:shape>
            </v:group>
            <v:group style="position:absolute;left:4986;top:5216;width:10;height:20" coordorigin="4986,5216" coordsize="10,20">
              <v:shape style="position:absolute;left:4986;top:5216;width:10;height:20" coordorigin="4986,5216" coordsize="10,20" path="m4986,5235l4995,5235,4995,5216,4986,5216,4986,5235xe" filled="true" fillcolor="#000000" stroked="false">
                <v:path arrowok="t"/>
                <v:fill type="solid"/>
              </v:shape>
            </v:group>
            <v:group style="position:absolute;left:4986;top:5235;width:10;height:20" coordorigin="4986,5235" coordsize="10,20">
              <v:shape style="position:absolute;left:4986;top:5235;width:10;height:20" coordorigin="4986,5235" coordsize="10,20" path="m4986,5254l4995,5254,4995,5235,4986,5235,4986,5254xe" filled="true" fillcolor="#000000" stroked="false">
                <v:path arrowok="t"/>
                <v:fill type="solid"/>
              </v:shape>
            </v:group>
            <v:group style="position:absolute;left:4986;top:5254;width:10;height:20" coordorigin="4986,5254" coordsize="10,20">
              <v:shape style="position:absolute;left:4986;top:5254;width:10;height:20" coordorigin="4986,5254" coordsize="10,20" path="m4986,5273l4995,5273,4995,5254,4986,5254,4986,5273xe" filled="true" fillcolor="#000000" stroked="false">
                <v:path arrowok="t"/>
                <v:fill type="solid"/>
              </v:shape>
            </v:group>
            <v:group style="position:absolute;left:4986;top:5273;width:10;height:20" coordorigin="4986,5273" coordsize="10,20">
              <v:shape style="position:absolute;left:4986;top:5273;width:10;height:20" coordorigin="4986,5273" coordsize="10,20" path="m4986,5292l4995,5292,4995,5273,4986,5273,4986,5292xe" filled="true" fillcolor="#000000" stroked="false">
                <v:path arrowok="t"/>
                <v:fill type="solid"/>
              </v:shape>
            </v:group>
            <v:group style="position:absolute;left:4986;top:5292;width:10;height:20" coordorigin="4986,5292" coordsize="10,20">
              <v:shape style="position:absolute;left:4986;top:5292;width:10;height:20" coordorigin="4986,5292" coordsize="10,20" path="m4986,5312l4995,5312,4995,5292,4986,5292,4986,5312xe" filled="true" fillcolor="#000000" stroked="false">
                <v:path arrowok="t"/>
                <v:fill type="solid"/>
              </v:shape>
            </v:group>
            <v:group style="position:absolute;left:4986;top:5312;width:10;height:20" coordorigin="4986,5312" coordsize="10,20">
              <v:shape style="position:absolute;left:4986;top:5312;width:10;height:20" coordorigin="4986,5312" coordsize="10,20" path="m4986,5331l4995,5331,4995,5312,4986,5312,4986,5331xe" filled="true" fillcolor="#000000" stroked="false">
                <v:path arrowok="t"/>
                <v:fill type="solid"/>
              </v:shape>
            </v:group>
            <v:group style="position:absolute;left:4986;top:5331;width:10;height:20" coordorigin="4986,5331" coordsize="10,20">
              <v:shape style="position:absolute;left:4986;top:5331;width:10;height:20" coordorigin="4986,5331" coordsize="10,20" path="m4986,5350l4995,5350,4995,5331,4986,5331,4986,5350xe" filled="true" fillcolor="#000000" stroked="false">
                <v:path arrowok="t"/>
                <v:fill type="solid"/>
              </v:shape>
            </v:group>
            <v:group style="position:absolute;left:4986;top:5350;width:10;height:20" coordorigin="4986,5350" coordsize="10,20">
              <v:shape style="position:absolute;left:4986;top:5350;width:10;height:20" coordorigin="4986,5350" coordsize="10,20" path="m4986,5370l4995,5370,4995,5350,4986,5350,4986,5370xe" filled="true" fillcolor="#000000" stroked="false">
                <v:path arrowok="t"/>
                <v:fill type="solid"/>
              </v:shape>
            </v:group>
            <v:group style="position:absolute;left:4986;top:5370;width:10;height:20" coordorigin="4986,5370" coordsize="10,20">
              <v:shape style="position:absolute;left:4986;top:5370;width:10;height:20" coordorigin="4986,5370" coordsize="10,20" path="m4986,5389l4995,5389,4995,5370,4986,5370,4986,5389xe" filled="true" fillcolor="#000000" stroked="false">
                <v:path arrowok="t"/>
                <v:fill type="solid"/>
              </v:shape>
            </v:group>
            <v:group style="position:absolute;left:4986;top:5389;width:10;height:20" coordorigin="4986,5389" coordsize="10,20">
              <v:shape style="position:absolute;left:4986;top:5389;width:10;height:20" coordorigin="4986,5389" coordsize="10,20" path="m4986,5408l4995,5408,4995,5389,4986,5389,4986,5408xe" filled="true" fillcolor="#000000" stroked="false">
                <v:path arrowok="t"/>
                <v:fill type="solid"/>
              </v:shape>
            </v:group>
            <v:group style="position:absolute;left:4986;top:5408;width:10;height:20" coordorigin="4986,5408" coordsize="10,20">
              <v:shape style="position:absolute;left:4986;top:5408;width:10;height:20" coordorigin="4986,5408" coordsize="10,20" path="m4986,5427l4995,5427,4995,5408,4986,5408,4986,5427xe" filled="true" fillcolor="#000000" stroked="false">
                <v:path arrowok="t"/>
                <v:fill type="solid"/>
              </v:shape>
            </v:group>
            <v:group style="position:absolute;left:4986;top:5427;width:10;height:20" coordorigin="4986,5427" coordsize="10,20">
              <v:shape style="position:absolute;left:4986;top:5427;width:10;height:20" coordorigin="4986,5427" coordsize="10,20" path="m4986,5447l4995,5447,4995,5427,4986,5427,4986,5447xe" filled="true" fillcolor="#000000" stroked="false">
                <v:path arrowok="t"/>
                <v:fill type="solid"/>
              </v:shape>
            </v:group>
            <v:group style="position:absolute;left:4986;top:5447;width:10;height:20" coordorigin="4986,5447" coordsize="10,20">
              <v:shape style="position:absolute;left:4986;top:5447;width:10;height:20" coordorigin="4986,5447" coordsize="10,20" path="m4986,5466l4995,5466,4995,5447,4986,5447,4986,5466xe" filled="true" fillcolor="#000000" stroked="false">
                <v:path arrowok="t"/>
                <v:fill type="solid"/>
              </v:shape>
            </v:group>
            <v:group style="position:absolute;left:4986;top:5466;width:10;height:20" coordorigin="4986,5466" coordsize="10,20">
              <v:shape style="position:absolute;left:4986;top:5466;width:10;height:20" coordorigin="4986,5466" coordsize="10,20" path="m4986,5485l4995,5485,4995,5466,4986,5466,4986,5485xe" filled="true" fillcolor="#000000" stroked="false">
                <v:path arrowok="t"/>
                <v:fill type="solid"/>
              </v:shape>
            </v:group>
            <v:group style="position:absolute;left:4986;top:5485;width:10;height:20" coordorigin="4986,5485" coordsize="10,20">
              <v:shape style="position:absolute;left:4986;top:5485;width:10;height:20" coordorigin="4986,5485" coordsize="10,20" path="m4986,5504l4995,5504,4995,5485,4986,5485,4986,5504xe" filled="true" fillcolor="#000000" stroked="false">
                <v:path arrowok="t"/>
                <v:fill type="solid"/>
              </v:shape>
            </v:group>
            <v:group style="position:absolute;left:4986;top:5504;width:10;height:20" coordorigin="4986,5504" coordsize="10,20">
              <v:shape style="position:absolute;left:4986;top:5504;width:10;height:20" coordorigin="4986,5504" coordsize="10,20" path="m4986,5523l4995,5523,4995,5504,4986,5504,4986,5523xe" filled="true" fillcolor="#000000" stroked="false">
                <v:path arrowok="t"/>
                <v:fill type="solid"/>
              </v:shape>
            </v:group>
            <v:group style="position:absolute;left:4986;top:5523;width:10;height:20" coordorigin="4986,5523" coordsize="10,20">
              <v:shape style="position:absolute;left:4986;top:5523;width:10;height:20" coordorigin="4986,5523" coordsize="10,20" path="m4986,5543l4995,5543,4995,5523,4986,5523,4986,5543xe" filled="true" fillcolor="#000000" stroked="false">
                <v:path arrowok="t"/>
                <v:fill type="solid"/>
              </v:shape>
            </v:group>
            <v:group style="position:absolute;left:4986;top:5543;width:10;height:20" coordorigin="4986,5543" coordsize="10,20">
              <v:shape style="position:absolute;left:4986;top:5543;width:10;height:20" coordorigin="4986,5543" coordsize="10,20" path="m4986,5562l4995,5562,4995,5543,4986,5543,4986,5562xe" filled="true" fillcolor="#000000" stroked="false">
                <v:path arrowok="t"/>
                <v:fill type="solid"/>
              </v:shape>
            </v:group>
            <v:group style="position:absolute;left:4986;top:5562;width:10;height:20" coordorigin="4986,5562" coordsize="10,20">
              <v:shape style="position:absolute;left:4986;top:5562;width:10;height:20" coordorigin="4986,5562" coordsize="10,20" path="m4986,5581l4995,5581,4995,5562,4986,5562,4986,5581xe" filled="true" fillcolor="#000000" stroked="false">
                <v:path arrowok="t"/>
                <v:fill type="solid"/>
              </v:shape>
            </v:group>
            <v:group style="position:absolute;left:4986;top:5581;width:10;height:20" coordorigin="4986,5581" coordsize="10,20">
              <v:shape style="position:absolute;left:4986;top:5581;width:10;height:20" coordorigin="4986,5581" coordsize="10,20" path="m4986,5600l4995,5600,4995,5581,4986,5581,4986,5600xe" filled="true" fillcolor="#000000" stroked="false">
                <v:path arrowok="t"/>
                <v:fill type="solid"/>
              </v:shape>
            </v:group>
            <v:group style="position:absolute;left:4986;top:5600;width:10;height:20" coordorigin="4986,5600" coordsize="10,20">
              <v:shape style="position:absolute;left:4986;top:5600;width:10;height:20" coordorigin="4986,5600" coordsize="10,20" path="m4986,5619l4995,5619,4995,5600,4986,5600,4986,5619xe" filled="true" fillcolor="#000000" stroked="false">
                <v:path arrowok="t"/>
                <v:fill type="solid"/>
              </v:shape>
            </v:group>
            <v:group style="position:absolute;left:4986;top:5619;width:10;height:20" coordorigin="4986,5619" coordsize="10,20">
              <v:shape style="position:absolute;left:4986;top:5619;width:10;height:20" coordorigin="4986,5619" coordsize="10,20" path="m4986,5639l4995,5639,4995,5619,4986,5619,4986,5639xe" filled="true" fillcolor="#000000" stroked="false">
                <v:path arrowok="t"/>
                <v:fill type="solid"/>
              </v:shape>
            </v:group>
            <v:group style="position:absolute;left:4986;top:5639;width:10;height:20" coordorigin="4986,5639" coordsize="10,20">
              <v:shape style="position:absolute;left:4986;top:5639;width:10;height:20" coordorigin="4986,5639" coordsize="10,20" path="m4986,5658l4995,5658,4995,5639,4986,5639,4986,5658xe" filled="true" fillcolor="#000000" stroked="false">
                <v:path arrowok="t"/>
                <v:fill type="solid"/>
              </v:shape>
            </v:group>
            <v:group style="position:absolute;left:4986;top:5658;width:10;height:20" coordorigin="4986,5658" coordsize="10,20">
              <v:shape style="position:absolute;left:4986;top:5658;width:10;height:20" coordorigin="4986,5658" coordsize="10,20" path="m4986,5677l4995,5677,4995,5658,4986,5658,4986,5677xe" filled="true" fillcolor="#000000" stroked="false">
                <v:path arrowok="t"/>
                <v:fill type="solid"/>
              </v:shape>
            </v:group>
            <v:group style="position:absolute;left:4986;top:5677;width:10;height:20" coordorigin="4986,5677" coordsize="10,20">
              <v:shape style="position:absolute;left:4986;top:5677;width:10;height:20" coordorigin="4986,5677" coordsize="10,20" path="m4986,5696l4995,5696,4995,5677,4986,5677,4986,5696xe" filled="true" fillcolor="#000000" stroked="false">
                <v:path arrowok="t"/>
                <v:fill type="solid"/>
              </v:shape>
            </v:group>
            <v:group style="position:absolute;left:6071;top:4198;width:10;height:20" coordorigin="6071,4198" coordsize="10,20">
              <v:shape style="position:absolute;left:6071;top:4198;width:10;height:20" coordorigin="6071,4198" coordsize="10,20" path="m6071,4217l6080,4217,6080,4198,6071,4198,6071,4217xe" filled="true" fillcolor="#000000" stroked="false">
                <v:path arrowok="t"/>
                <v:fill type="solid"/>
              </v:shape>
            </v:group>
            <v:group style="position:absolute;left:6071;top:4217;width:10;height:20" coordorigin="6071,4217" coordsize="10,20">
              <v:shape style="position:absolute;left:6071;top:4217;width:10;height:20" coordorigin="6071,4217" coordsize="10,20" path="m6071,4236l6080,4236,6080,4217,6071,4217,6071,4236xe" filled="true" fillcolor="#000000" stroked="false">
                <v:path arrowok="t"/>
                <v:fill type="solid"/>
              </v:shape>
            </v:group>
            <v:group style="position:absolute;left:6071;top:4236;width:10;height:20" coordorigin="6071,4236" coordsize="10,20">
              <v:shape style="position:absolute;left:6071;top:4236;width:10;height:20" coordorigin="6071,4236" coordsize="10,20" path="m6071,4256l6080,4256,6080,4236,6071,4236,6071,4256xe" filled="true" fillcolor="#000000" stroked="false">
                <v:path arrowok="t"/>
                <v:fill type="solid"/>
              </v:shape>
            </v:group>
            <v:group style="position:absolute;left:6071;top:4256;width:10;height:20" coordorigin="6071,4256" coordsize="10,20">
              <v:shape style="position:absolute;left:6071;top:4256;width:10;height:20" coordorigin="6071,4256" coordsize="10,20" path="m6071,4275l6080,4275,6080,4256,6071,4256,6071,4275xe" filled="true" fillcolor="#000000" stroked="false">
                <v:path arrowok="t"/>
                <v:fill type="solid"/>
              </v:shape>
            </v:group>
            <v:group style="position:absolute;left:6071;top:4275;width:10;height:20" coordorigin="6071,4275" coordsize="10,20">
              <v:shape style="position:absolute;left:6071;top:4275;width:10;height:20" coordorigin="6071,4275" coordsize="10,20" path="m6071,4294l6080,4294,6080,4275,6071,4275,6071,4294xe" filled="true" fillcolor="#000000" stroked="false">
                <v:path arrowok="t"/>
                <v:fill type="solid"/>
              </v:shape>
            </v:group>
            <v:group style="position:absolute;left:6071;top:4294;width:10;height:20" coordorigin="6071,4294" coordsize="10,20">
              <v:shape style="position:absolute;left:6071;top:4294;width:10;height:20" coordorigin="6071,4294" coordsize="10,20" path="m6071,4313l6080,4313,6080,4294,6071,4294,6071,4313xe" filled="true" fillcolor="#000000" stroked="false">
                <v:path arrowok="t"/>
                <v:fill type="solid"/>
              </v:shape>
            </v:group>
            <v:group style="position:absolute;left:6071;top:4313;width:10;height:20" coordorigin="6071,4313" coordsize="10,20">
              <v:shape style="position:absolute;left:6071;top:4313;width:10;height:20" coordorigin="6071,4313" coordsize="10,20" path="m6071,4332l6080,4332,6080,4313,6071,4313,6071,4332xe" filled="true" fillcolor="#000000" stroked="false">
                <v:path arrowok="t"/>
                <v:fill type="solid"/>
              </v:shape>
            </v:group>
            <v:group style="position:absolute;left:6071;top:4332;width:10;height:20" coordorigin="6071,4332" coordsize="10,20">
              <v:shape style="position:absolute;left:6071;top:4332;width:10;height:20" coordorigin="6071,4332" coordsize="10,20" path="m6071,4352l6080,4352,6080,4332,6071,4332,6071,4352xe" filled="true" fillcolor="#000000" stroked="false">
                <v:path arrowok="t"/>
                <v:fill type="solid"/>
              </v:shape>
            </v:group>
            <v:group style="position:absolute;left:6071;top:4352;width:10;height:20" coordorigin="6071,4352" coordsize="10,20">
              <v:shape style="position:absolute;left:6071;top:4352;width:10;height:20" coordorigin="6071,4352" coordsize="10,20" path="m6071,4371l6080,4371,6080,4352,6071,4352,6071,4371xe" filled="true" fillcolor="#000000" stroked="false">
                <v:path arrowok="t"/>
                <v:fill type="solid"/>
              </v:shape>
            </v:group>
            <v:group style="position:absolute;left:6071;top:4371;width:10;height:20" coordorigin="6071,4371" coordsize="10,20">
              <v:shape style="position:absolute;left:6071;top:4371;width:10;height:20" coordorigin="6071,4371" coordsize="10,20" path="m6071,4390l6080,4390,6080,4371,6071,4371,6071,4390xe" filled="true" fillcolor="#000000" stroked="false">
                <v:path arrowok="t"/>
                <v:fill type="solid"/>
              </v:shape>
            </v:group>
            <v:group style="position:absolute;left:6071;top:4390;width:10;height:20" coordorigin="6071,4390" coordsize="10,20">
              <v:shape style="position:absolute;left:6071;top:4390;width:10;height:20" coordorigin="6071,4390" coordsize="10,20" path="m6071,4409l6080,4409,6080,4390,6071,4390,6071,4409xe" filled="true" fillcolor="#000000" stroked="false">
                <v:path arrowok="t"/>
                <v:fill type="solid"/>
              </v:shape>
            </v:group>
            <v:group style="position:absolute;left:6071;top:4409;width:10;height:20" coordorigin="6071,4409" coordsize="10,20">
              <v:shape style="position:absolute;left:6071;top:4409;width:10;height:20" coordorigin="6071,4409" coordsize="10,20" path="m6071,4428l6080,4428,6080,4409,6071,4409,6071,4428xe" filled="true" fillcolor="#000000" stroked="false">
                <v:path arrowok="t"/>
                <v:fill type="solid"/>
              </v:shape>
            </v:group>
            <v:group style="position:absolute;left:6071;top:4428;width:10;height:20" coordorigin="6071,4428" coordsize="10,20">
              <v:shape style="position:absolute;left:6071;top:4428;width:10;height:20" coordorigin="6071,4428" coordsize="10,20" path="m6071,4448l6080,4448,6080,4428,6071,4428,6071,4448xe" filled="true" fillcolor="#000000" stroked="false">
                <v:path arrowok="t"/>
                <v:fill type="solid"/>
              </v:shape>
            </v:group>
            <v:group style="position:absolute;left:6071;top:4448;width:10;height:20" coordorigin="6071,4448" coordsize="10,20">
              <v:shape style="position:absolute;left:6071;top:4448;width:10;height:20" coordorigin="6071,4448" coordsize="10,20" path="m6071,4467l6080,4467,6080,4448,6071,4448,6071,4467xe" filled="true" fillcolor="#000000" stroked="false">
                <v:path arrowok="t"/>
                <v:fill type="solid"/>
              </v:shape>
            </v:group>
            <v:group style="position:absolute;left:6071;top:4467;width:10;height:20" coordorigin="6071,4467" coordsize="10,20">
              <v:shape style="position:absolute;left:6071;top:4467;width:10;height:20" coordorigin="6071,4467" coordsize="10,20" path="m6071,4486l6080,4486,6080,4467,6071,4467,6071,4486xe" filled="true" fillcolor="#000000" stroked="false">
                <v:path arrowok="t"/>
                <v:fill type="solid"/>
              </v:shape>
            </v:group>
            <v:group style="position:absolute;left:6071;top:4486;width:10;height:20" coordorigin="6071,4486" coordsize="10,20">
              <v:shape style="position:absolute;left:6071;top:4486;width:10;height:20" coordorigin="6071,4486" coordsize="10,20" path="m6071,4505l6080,4505,6080,4486,6071,4486,6071,4505xe" filled="true" fillcolor="#000000" stroked="false">
                <v:path arrowok="t"/>
                <v:fill type="solid"/>
              </v:shape>
            </v:group>
            <v:group style="position:absolute;left:6071;top:4505;width:10;height:20" coordorigin="6071,4505" coordsize="10,20">
              <v:shape style="position:absolute;left:6071;top:4505;width:10;height:20" coordorigin="6071,4505" coordsize="10,20" path="m6071,4524l6080,4524,6080,4505,6071,4505,6071,4524xe" filled="true" fillcolor="#000000" stroked="false">
                <v:path arrowok="t"/>
                <v:fill type="solid"/>
              </v:shape>
            </v:group>
            <v:group style="position:absolute;left:6071;top:4524;width:10;height:20" coordorigin="6071,4524" coordsize="10,20">
              <v:shape style="position:absolute;left:6071;top:4524;width:10;height:20" coordorigin="6071,4524" coordsize="10,20" path="m6071,4544l6080,4544,6080,4524,6071,4524,6071,4544xe" filled="true" fillcolor="#000000" stroked="false">
                <v:path arrowok="t"/>
                <v:fill type="solid"/>
              </v:shape>
            </v:group>
            <v:group style="position:absolute;left:6071;top:4544;width:10;height:20" coordorigin="6071,4544" coordsize="10,20">
              <v:shape style="position:absolute;left:6071;top:4544;width:10;height:20" coordorigin="6071,4544" coordsize="10,20" path="m6071,4563l6080,4563,6080,4544,6071,4544,6071,4563xe" filled="true" fillcolor="#000000" stroked="false">
                <v:path arrowok="t"/>
                <v:fill type="solid"/>
              </v:shape>
            </v:group>
            <v:group style="position:absolute;left:6071;top:4563;width:10;height:20" coordorigin="6071,4563" coordsize="10,20">
              <v:shape style="position:absolute;left:6071;top:4563;width:10;height:20" coordorigin="6071,4563" coordsize="10,20" path="m6071,4582l6080,4582,6080,4563,6071,4563,6071,4582xe" filled="true" fillcolor="#000000" stroked="false">
                <v:path arrowok="t"/>
                <v:fill type="solid"/>
              </v:shape>
            </v:group>
            <v:group style="position:absolute;left:6071;top:4582;width:10;height:20" coordorigin="6071,4582" coordsize="10,20">
              <v:shape style="position:absolute;left:6071;top:4582;width:10;height:20" coordorigin="6071,4582" coordsize="10,20" path="m6071,4601l6080,4601,6080,4582,6071,4582,6071,4601xe" filled="true" fillcolor="#000000" stroked="false">
                <v:path arrowok="t"/>
                <v:fill type="solid"/>
              </v:shape>
            </v:group>
            <v:group style="position:absolute;left:6071;top:4601;width:10;height:20" coordorigin="6071,4601" coordsize="10,20">
              <v:shape style="position:absolute;left:6071;top:4601;width:10;height:20" coordorigin="6071,4601" coordsize="10,20" path="m6071,4620l6080,4620,6080,4601,6071,4601,6071,4620xe" filled="true" fillcolor="#000000" stroked="false">
                <v:path arrowok="t"/>
                <v:fill type="solid"/>
              </v:shape>
            </v:group>
            <v:group style="position:absolute;left:6071;top:4620;width:10;height:20" coordorigin="6071,4620" coordsize="10,20">
              <v:shape style="position:absolute;left:6071;top:4620;width:10;height:20" coordorigin="6071,4620" coordsize="10,20" path="m6071,4640l6080,4640,6080,4620,6071,4620,6071,4640xe" filled="true" fillcolor="#000000" stroked="false">
                <v:path arrowok="t"/>
                <v:fill type="solid"/>
              </v:shape>
            </v:group>
            <v:group style="position:absolute;left:6071;top:4640;width:10;height:20" coordorigin="6071,4640" coordsize="10,20">
              <v:shape style="position:absolute;left:6071;top:4640;width:10;height:20" coordorigin="6071,4640" coordsize="10,20" path="m6071,4659l6080,4659,6080,4640,6071,4640,6071,4659xe" filled="true" fillcolor="#000000" stroked="false">
                <v:path arrowok="t"/>
                <v:fill type="solid"/>
              </v:shape>
            </v:group>
            <v:group style="position:absolute;left:6071;top:4659;width:10;height:20" coordorigin="6071,4659" coordsize="10,20">
              <v:shape style="position:absolute;left:6071;top:4659;width:10;height:20" coordorigin="6071,4659" coordsize="10,20" path="m6071,4678l6080,4678,6080,4659,6071,4659,6071,4678xe" filled="true" fillcolor="#000000" stroked="false">
                <v:path arrowok="t"/>
                <v:fill type="solid"/>
              </v:shape>
            </v:group>
            <v:group style="position:absolute;left:6071;top:4678;width:10;height:20" coordorigin="6071,4678" coordsize="10,20">
              <v:shape style="position:absolute;left:6071;top:4678;width:10;height:20" coordorigin="6071,4678" coordsize="10,20" path="m6071,4697l6080,4697,6080,4678,6071,4678,6071,4697xe" filled="true" fillcolor="#000000" stroked="false">
                <v:path arrowok="t"/>
                <v:fill type="solid"/>
              </v:shape>
            </v:group>
            <v:group style="position:absolute;left:6071;top:4697;width:10;height:20" coordorigin="6071,4697" coordsize="10,20">
              <v:shape style="position:absolute;left:6071;top:4697;width:10;height:20" coordorigin="6071,4697" coordsize="10,20" path="m6071,4716l6080,4716,6080,4697,6071,4697,6071,4716xe" filled="true" fillcolor="#000000" stroked="false">
                <v:path arrowok="t"/>
                <v:fill type="solid"/>
              </v:shape>
            </v:group>
            <v:group style="position:absolute;left:6071;top:4716;width:10;height:20" coordorigin="6071,4716" coordsize="10,20">
              <v:shape style="position:absolute;left:6071;top:4716;width:10;height:20" coordorigin="6071,4716" coordsize="10,20" path="m6071,4736l6080,4736,6080,4716,6071,4716,6071,4736xe" filled="true" fillcolor="#000000" stroked="false">
                <v:path arrowok="t"/>
                <v:fill type="solid"/>
              </v:shape>
            </v:group>
            <v:group style="position:absolute;left:6071;top:4736;width:10;height:20" coordorigin="6071,4736" coordsize="10,20">
              <v:shape style="position:absolute;left:6071;top:4736;width:10;height:20" coordorigin="6071,4736" coordsize="10,20" path="m6071,4755l6080,4755,6080,4736,6071,4736,6071,4755xe" filled="true" fillcolor="#000000" stroked="false">
                <v:path arrowok="t"/>
                <v:fill type="solid"/>
              </v:shape>
            </v:group>
            <v:group style="position:absolute;left:6071;top:4755;width:10;height:20" coordorigin="6071,4755" coordsize="10,20">
              <v:shape style="position:absolute;left:6071;top:4755;width:10;height:20" coordorigin="6071,4755" coordsize="10,20" path="m6071,4774l6080,4774,6080,4755,6071,4755,6071,4774xe" filled="true" fillcolor="#000000" stroked="false">
                <v:path arrowok="t"/>
                <v:fill type="solid"/>
              </v:shape>
            </v:group>
            <v:group style="position:absolute;left:6071;top:4774;width:10;height:20" coordorigin="6071,4774" coordsize="10,20">
              <v:shape style="position:absolute;left:6071;top:4774;width:10;height:20" coordorigin="6071,4774" coordsize="10,20" path="m6071,4793l6080,4793,6080,4774,6071,4774,6071,4793xe" filled="true" fillcolor="#000000" stroked="false">
                <v:path arrowok="t"/>
                <v:fill type="solid"/>
              </v:shape>
            </v:group>
            <v:group style="position:absolute;left:6071;top:4793;width:10;height:20" coordorigin="6071,4793" coordsize="10,20">
              <v:shape style="position:absolute;left:6071;top:4793;width:10;height:20" coordorigin="6071,4793" coordsize="10,20" path="m6071,4812l6080,4812,6080,4793,6071,4793,6071,4812xe" filled="true" fillcolor="#000000" stroked="false">
                <v:path arrowok="t"/>
                <v:fill type="solid"/>
              </v:shape>
            </v:group>
            <v:group style="position:absolute;left:6071;top:4812;width:10;height:20" coordorigin="6071,4812" coordsize="10,20">
              <v:shape style="position:absolute;left:6071;top:4812;width:10;height:20" coordorigin="6071,4812" coordsize="10,20" path="m6071,4832l6080,4832,6080,4812,6071,4812,6071,4832xe" filled="true" fillcolor="#000000" stroked="false">
                <v:path arrowok="t"/>
                <v:fill type="solid"/>
              </v:shape>
            </v:group>
            <v:group style="position:absolute;left:6071;top:4832;width:10;height:20" coordorigin="6071,4832" coordsize="10,20">
              <v:shape style="position:absolute;left:6071;top:4832;width:10;height:20" coordorigin="6071,4832" coordsize="10,20" path="m6071,4851l6080,4851,6080,4832,6071,4832,6071,4851xe" filled="true" fillcolor="#000000" stroked="false">
                <v:path arrowok="t"/>
                <v:fill type="solid"/>
              </v:shape>
            </v:group>
            <v:group style="position:absolute;left:6071;top:4851;width:10;height:20" coordorigin="6071,4851" coordsize="10,20">
              <v:shape style="position:absolute;left:6071;top:4851;width:10;height:20" coordorigin="6071,4851" coordsize="10,20" path="m6071,4870l6080,4870,6080,4851,6071,4851,6071,4870xe" filled="true" fillcolor="#000000" stroked="false">
                <v:path arrowok="t"/>
                <v:fill type="solid"/>
              </v:shape>
            </v:group>
            <v:group style="position:absolute;left:6071;top:4870;width:10;height:20" coordorigin="6071,4870" coordsize="10,20">
              <v:shape style="position:absolute;left:6071;top:4870;width:10;height:20" coordorigin="6071,4870" coordsize="10,20" path="m6071,4889l6080,4889,6080,4870,6071,4870,6071,4889xe" filled="true" fillcolor="#000000" stroked="false">
                <v:path arrowok="t"/>
                <v:fill type="solid"/>
              </v:shape>
            </v:group>
            <v:group style="position:absolute;left:6071;top:4889;width:10;height:20" coordorigin="6071,4889" coordsize="10,20">
              <v:shape style="position:absolute;left:6071;top:4889;width:10;height:20" coordorigin="6071,4889" coordsize="10,20" path="m6071,4908l6080,4908,6080,4889,6071,4889,6071,4908xe" filled="true" fillcolor="#000000" stroked="false">
                <v:path arrowok="t"/>
                <v:fill type="solid"/>
              </v:shape>
            </v:group>
            <v:group style="position:absolute;left:6071;top:4908;width:10;height:20" coordorigin="6071,4908" coordsize="10,20">
              <v:shape style="position:absolute;left:6071;top:4908;width:10;height:20" coordorigin="6071,4908" coordsize="10,20" path="m6071,4928l6080,4928,6080,4908,6071,4908,6071,4928xe" filled="true" fillcolor="#000000" stroked="false">
                <v:path arrowok="t"/>
                <v:fill type="solid"/>
              </v:shape>
            </v:group>
            <v:group style="position:absolute;left:6071;top:4928;width:10;height:20" coordorigin="6071,4928" coordsize="10,20">
              <v:shape style="position:absolute;left:6071;top:4928;width:10;height:20" coordorigin="6071,4928" coordsize="10,20" path="m6071,4947l6080,4947,6080,4928,6071,4928,6071,4947xe" filled="true" fillcolor="#000000" stroked="false">
                <v:path arrowok="t"/>
                <v:fill type="solid"/>
              </v:shape>
            </v:group>
            <v:group style="position:absolute;left:6071;top:4947;width:10;height:20" coordorigin="6071,4947" coordsize="10,20">
              <v:shape style="position:absolute;left:6071;top:4947;width:10;height:20" coordorigin="6071,4947" coordsize="10,20" path="m6071,4966l6080,4966,6080,4947,6071,4947,6071,4966xe" filled="true" fillcolor="#000000" stroked="false">
                <v:path arrowok="t"/>
                <v:fill type="solid"/>
              </v:shape>
            </v:group>
            <v:group style="position:absolute;left:6071;top:4966;width:10;height:20" coordorigin="6071,4966" coordsize="10,20">
              <v:shape style="position:absolute;left:6071;top:4966;width:10;height:20" coordorigin="6071,4966" coordsize="10,20" path="m6071,4985l6080,4985,6080,4966,6071,4966,6071,4985xe" filled="true" fillcolor="#000000" stroked="false">
                <v:path arrowok="t"/>
                <v:fill type="solid"/>
              </v:shape>
            </v:group>
            <v:group style="position:absolute;left:6071;top:4985;width:10;height:20" coordorigin="6071,4985" coordsize="10,20">
              <v:shape style="position:absolute;left:6071;top:4985;width:10;height:20" coordorigin="6071,4985" coordsize="10,20" path="m6071,5004l6080,5004,6080,4985,6071,4985,6071,5004xe" filled="true" fillcolor="#000000" stroked="false">
                <v:path arrowok="t"/>
                <v:fill type="solid"/>
              </v:shape>
            </v:group>
            <v:group style="position:absolute;left:6071;top:5004;width:10;height:20" coordorigin="6071,5004" coordsize="10,20">
              <v:shape style="position:absolute;left:6071;top:5004;width:10;height:20" coordorigin="6071,5004" coordsize="10,20" path="m6071,5024l6080,5024,6080,5004,6071,5004,6071,5024xe" filled="true" fillcolor="#000000" stroked="false">
                <v:path arrowok="t"/>
                <v:fill type="solid"/>
              </v:shape>
            </v:group>
            <v:group style="position:absolute;left:6071;top:5024;width:10;height:20" coordorigin="6071,5024" coordsize="10,20">
              <v:shape style="position:absolute;left:6071;top:5024;width:10;height:20" coordorigin="6071,5024" coordsize="10,20" path="m6071,5043l6080,5043,6080,5024,6071,5024,6071,5043xe" filled="true" fillcolor="#000000" stroked="false">
                <v:path arrowok="t"/>
                <v:fill type="solid"/>
              </v:shape>
            </v:group>
            <v:group style="position:absolute;left:6071;top:5043;width:10;height:20" coordorigin="6071,5043" coordsize="10,20">
              <v:shape style="position:absolute;left:6071;top:5043;width:10;height:20" coordorigin="6071,5043" coordsize="10,20" path="m6071,5062l6080,5062,6080,5043,6071,5043,6071,5062xe" filled="true" fillcolor="#000000" stroked="false">
                <v:path arrowok="t"/>
                <v:fill type="solid"/>
              </v:shape>
            </v:group>
            <v:group style="position:absolute;left:6071;top:5062;width:10;height:20" coordorigin="6071,5062" coordsize="10,20">
              <v:shape style="position:absolute;left:6071;top:5062;width:10;height:20" coordorigin="6071,5062" coordsize="10,20" path="m6071,5081l6080,5081,6080,5062,6071,5062,6071,5081xe" filled="true" fillcolor="#000000" stroked="false">
                <v:path arrowok="t"/>
                <v:fill type="solid"/>
              </v:shape>
            </v:group>
            <v:group style="position:absolute;left:6071;top:5081;width:10;height:20" coordorigin="6071,5081" coordsize="10,20">
              <v:shape style="position:absolute;left:6071;top:5081;width:10;height:20" coordorigin="6071,5081" coordsize="10,20" path="m6071,5100l6080,5100,6080,5081,6071,5081,6071,5100xe" filled="true" fillcolor="#000000" stroked="false">
                <v:path arrowok="t"/>
                <v:fill type="solid"/>
              </v:shape>
            </v:group>
            <v:group style="position:absolute;left:6071;top:5100;width:10;height:20" coordorigin="6071,5100" coordsize="10,20">
              <v:shape style="position:absolute;left:6071;top:5100;width:10;height:20" coordorigin="6071,5100" coordsize="10,20" path="m6071,5120l6080,5120,6080,5100,6071,5100,6071,5120xe" filled="true" fillcolor="#000000" stroked="false">
                <v:path arrowok="t"/>
                <v:fill type="solid"/>
              </v:shape>
            </v:group>
            <v:group style="position:absolute;left:6071;top:5120;width:10;height:20" coordorigin="6071,5120" coordsize="10,20">
              <v:shape style="position:absolute;left:6071;top:5120;width:10;height:20" coordorigin="6071,5120" coordsize="10,20" path="m6071,5139l6080,5139,6080,5120,6071,5120,6071,5139xe" filled="true" fillcolor="#000000" stroked="false">
                <v:path arrowok="t"/>
                <v:fill type="solid"/>
              </v:shape>
            </v:group>
            <v:group style="position:absolute;left:6071;top:5139;width:10;height:20" coordorigin="6071,5139" coordsize="10,20">
              <v:shape style="position:absolute;left:6071;top:5139;width:10;height:20" coordorigin="6071,5139" coordsize="10,20" path="m6071,5158l6080,5158,6080,5139,6071,5139,6071,5158xe" filled="true" fillcolor="#000000" stroked="false">
                <v:path arrowok="t"/>
                <v:fill type="solid"/>
              </v:shape>
            </v:group>
            <v:group style="position:absolute;left:6071;top:5158;width:10;height:20" coordorigin="6071,5158" coordsize="10,20">
              <v:shape style="position:absolute;left:6071;top:5158;width:10;height:20" coordorigin="6071,5158" coordsize="10,20" path="m6071,5177l6080,5177,6080,5158,6071,5158,6071,5177xe" filled="true" fillcolor="#000000" stroked="false">
                <v:path arrowok="t"/>
                <v:fill type="solid"/>
              </v:shape>
            </v:group>
            <v:group style="position:absolute;left:6071;top:5177;width:10;height:20" coordorigin="6071,5177" coordsize="10,20">
              <v:shape style="position:absolute;left:6071;top:5177;width:10;height:20" coordorigin="6071,5177" coordsize="10,20" path="m6071,5196l6080,5196,6080,5177,6071,5177,6071,5196xe" filled="true" fillcolor="#000000" stroked="false">
                <v:path arrowok="t"/>
                <v:fill type="solid"/>
              </v:shape>
            </v:group>
            <v:group style="position:absolute;left:6071;top:5196;width:10;height:20" coordorigin="6071,5196" coordsize="10,20">
              <v:shape style="position:absolute;left:6071;top:5196;width:10;height:20" coordorigin="6071,5196" coordsize="10,20" path="m6071,5216l6080,5216,6080,5196,6071,5196,6071,5216xe" filled="true" fillcolor="#000000" stroked="false">
                <v:path arrowok="t"/>
                <v:fill type="solid"/>
              </v:shape>
            </v:group>
            <v:group style="position:absolute;left:6071;top:5216;width:10;height:20" coordorigin="6071,5216" coordsize="10,20">
              <v:shape style="position:absolute;left:6071;top:5216;width:10;height:20" coordorigin="6071,5216" coordsize="10,20" path="m6071,5235l6080,5235,6080,5216,6071,5216,6071,5235xe" filled="true" fillcolor="#000000" stroked="false">
                <v:path arrowok="t"/>
                <v:fill type="solid"/>
              </v:shape>
            </v:group>
            <v:group style="position:absolute;left:6071;top:5235;width:10;height:20" coordorigin="6071,5235" coordsize="10,20">
              <v:shape style="position:absolute;left:6071;top:5235;width:10;height:20" coordorigin="6071,5235" coordsize="10,20" path="m6071,5254l6080,5254,6080,5235,6071,5235,6071,5254xe" filled="true" fillcolor="#000000" stroked="false">
                <v:path arrowok="t"/>
                <v:fill type="solid"/>
              </v:shape>
            </v:group>
            <v:group style="position:absolute;left:6071;top:5254;width:10;height:20" coordorigin="6071,5254" coordsize="10,20">
              <v:shape style="position:absolute;left:6071;top:5254;width:10;height:20" coordorigin="6071,5254" coordsize="10,20" path="m6071,5273l6080,5273,6080,5254,6071,5254,6071,5273xe" filled="true" fillcolor="#000000" stroked="false">
                <v:path arrowok="t"/>
                <v:fill type="solid"/>
              </v:shape>
            </v:group>
            <v:group style="position:absolute;left:6071;top:5273;width:10;height:20" coordorigin="6071,5273" coordsize="10,20">
              <v:shape style="position:absolute;left:6071;top:5273;width:10;height:20" coordorigin="6071,5273" coordsize="10,20" path="m6071,5292l6080,5292,6080,5273,6071,5273,6071,5292xe" filled="true" fillcolor="#000000" stroked="false">
                <v:path arrowok="t"/>
                <v:fill type="solid"/>
              </v:shape>
            </v:group>
            <v:group style="position:absolute;left:6071;top:5292;width:10;height:20" coordorigin="6071,5292" coordsize="10,20">
              <v:shape style="position:absolute;left:6071;top:5292;width:10;height:20" coordorigin="6071,5292" coordsize="10,20" path="m6071,5312l6080,5312,6080,5292,6071,5292,6071,5312xe" filled="true" fillcolor="#000000" stroked="false">
                <v:path arrowok="t"/>
                <v:fill type="solid"/>
              </v:shape>
            </v:group>
            <v:group style="position:absolute;left:6071;top:5312;width:10;height:20" coordorigin="6071,5312" coordsize="10,20">
              <v:shape style="position:absolute;left:6071;top:5312;width:10;height:20" coordorigin="6071,5312" coordsize="10,20" path="m6071,5331l6080,5331,6080,5312,6071,5312,6071,5331xe" filled="true" fillcolor="#000000" stroked="false">
                <v:path arrowok="t"/>
                <v:fill type="solid"/>
              </v:shape>
            </v:group>
            <v:group style="position:absolute;left:6071;top:5331;width:10;height:20" coordorigin="6071,5331" coordsize="10,20">
              <v:shape style="position:absolute;left:6071;top:5331;width:10;height:20" coordorigin="6071,5331" coordsize="10,20" path="m6071,5350l6080,5350,6080,5331,6071,5331,6071,5350xe" filled="true" fillcolor="#000000" stroked="false">
                <v:path arrowok="t"/>
                <v:fill type="solid"/>
              </v:shape>
            </v:group>
            <v:group style="position:absolute;left:6071;top:5350;width:10;height:20" coordorigin="6071,5350" coordsize="10,20">
              <v:shape style="position:absolute;left:6071;top:5350;width:10;height:20" coordorigin="6071,5350" coordsize="10,20" path="m6071,5370l6080,5370,6080,5350,6071,5350,6071,5370xe" filled="true" fillcolor="#000000" stroked="false">
                <v:path arrowok="t"/>
                <v:fill type="solid"/>
              </v:shape>
            </v:group>
            <v:group style="position:absolute;left:6071;top:5370;width:10;height:20" coordorigin="6071,5370" coordsize="10,20">
              <v:shape style="position:absolute;left:6071;top:5370;width:10;height:20" coordorigin="6071,5370" coordsize="10,20" path="m6071,5389l6080,5389,6080,5370,6071,5370,6071,5389xe" filled="true" fillcolor="#000000" stroked="false">
                <v:path arrowok="t"/>
                <v:fill type="solid"/>
              </v:shape>
            </v:group>
            <v:group style="position:absolute;left:6071;top:5389;width:10;height:20" coordorigin="6071,5389" coordsize="10,20">
              <v:shape style="position:absolute;left:6071;top:5389;width:10;height:20" coordorigin="6071,5389" coordsize="10,20" path="m6071,5408l6080,5408,6080,5389,6071,5389,6071,5408xe" filled="true" fillcolor="#000000" stroked="false">
                <v:path arrowok="t"/>
                <v:fill type="solid"/>
              </v:shape>
            </v:group>
            <v:group style="position:absolute;left:6071;top:5408;width:10;height:20" coordorigin="6071,5408" coordsize="10,20">
              <v:shape style="position:absolute;left:6071;top:5408;width:10;height:20" coordorigin="6071,5408" coordsize="10,20" path="m6071,5427l6080,5427,6080,5408,6071,5408,6071,5427xe" filled="true" fillcolor="#000000" stroked="false">
                <v:path arrowok="t"/>
                <v:fill type="solid"/>
              </v:shape>
            </v:group>
            <v:group style="position:absolute;left:6071;top:5427;width:10;height:20" coordorigin="6071,5427" coordsize="10,20">
              <v:shape style="position:absolute;left:6071;top:5427;width:10;height:20" coordorigin="6071,5427" coordsize="10,20" path="m6071,5447l6080,5447,6080,5427,6071,5427,6071,5447xe" filled="true" fillcolor="#000000" stroked="false">
                <v:path arrowok="t"/>
                <v:fill type="solid"/>
              </v:shape>
            </v:group>
            <v:group style="position:absolute;left:6071;top:5447;width:10;height:20" coordorigin="6071,5447" coordsize="10,20">
              <v:shape style="position:absolute;left:6071;top:5447;width:10;height:20" coordorigin="6071,5447" coordsize="10,20" path="m6071,5466l6080,5466,6080,5447,6071,5447,6071,5466xe" filled="true" fillcolor="#000000" stroked="false">
                <v:path arrowok="t"/>
                <v:fill type="solid"/>
              </v:shape>
            </v:group>
            <v:group style="position:absolute;left:6071;top:5466;width:10;height:20" coordorigin="6071,5466" coordsize="10,20">
              <v:shape style="position:absolute;left:6071;top:5466;width:10;height:20" coordorigin="6071,5466" coordsize="10,20" path="m6071,5485l6080,5485,6080,5466,6071,5466,6071,5485xe" filled="true" fillcolor="#000000" stroked="false">
                <v:path arrowok="t"/>
                <v:fill type="solid"/>
              </v:shape>
            </v:group>
            <v:group style="position:absolute;left:6071;top:5485;width:10;height:20" coordorigin="6071,5485" coordsize="10,20">
              <v:shape style="position:absolute;left:6071;top:5485;width:10;height:20" coordorigin="6071,5485" coordsize="10,20" path="m6071,5504l6080,5504,6080,5485,6071,5485,6071,5504xe" filled="true" fillcolor="#000000" stroked="false">
                <v:path arrowok="t"/>
                <v:fill type="solid"/>
              </v:shape>
            </v:group>
            <v:group style="position:absolute;left:6071;top:5504;width:10;height:20" coordorigin="6071,5504" coordsize="10,20">
              <v:shape style="position:absolute;left:6071;top:5504;width:10;height:20" coordorigin="6071,5504" coordsize="10,20" path="m6071,5523l6080,5523,6080,5504,6071,5504,6071,5523xe" filled="true" fillcolor="#000000" stroked="false">
                <v:path arrowok="t"/>
                <v:fill type="solid"/>
              </v:shape>
            </v:group>
            <v:group style="position:absolute;left:6071;top:5523;width:10;height:20" coordorigin="6071,5523" coordsize="10,20">
              <v:shape style="position:absolute;left:6071;top:5523;width:10;height:20" coordorigin="6071,5523" coordsize="10,20" path="m6071,5543l6080,5543,6080,5523,6071,5523,6071,5543xe" filled="true" fillcolor="#000000" stroked="false">
                <v:path arrowok="t"/>
                <v:fill type="solid"/>
              </v:shape>
            </v:group>
            <v:group style="position:absolute;left:6071;top:5543;width:10;height:20" coordorigin="6071,5543" coordsize="10,20">
              <v:shape style="position:absolute;left:6071;top:5543;width:10;height:20" coordorigin="6071,5543" coordsize="10,20" path="m6071,5562l6080,5562,6080,5543,6071,5543,6071,5562xe" filled="true" fillcolor="#000000" stroked="false">
                <v:path arrowok="t"/>
                <v:fill type="solid"/>
              </v:shape>
            </v:group>
            <v:group style="position:absolute;left:6071;top:5562;width:10;height:20" coordorigin="6071,5562" coordsize="10,20">
              <v:shape style="position:absolute;left:6071;top:5562;width:10;height:20" coordorigin="6071,5562" coordsize="10,20" path="m6071,5581l6080,5581,6080,5562,6071,5562,6071,5581xe" filled="true" fillcolor="#000000" stroked="false">
                <v:path arrowok="t"/>
                <v:fill type="solid"/>
              </v:shape>
            </v:group>
            <v:group style="position:absolute;left:6071;top:5581;width:10;height:20" coordorigin="6071,5581" coordsize="10,20">
              <v:shape style="position:absolute;left:6071;top:5581;width:10;height:20" coordorigin="6071,5581" coordsize="10,20" path="m6071,5600l6080,5600,6080,5581,6071,5581,6071,5600xe" filled="true" fillcolor="#000000" stroked="false">
                <v:path arrowok="t"/>
                <v:fill type="solid"/>
              </v:shape>
            </v:group>
            <v:group style="position:absolute;left:6071;top:5600;width:10;height:20" coordorigin="6071,5600" coordsize="10,20">
              <v:shape style="position:absolute;left:6071;top:5600;width:10;height:20" coordorigin="6071,5600" coordsize="10,20" path="m6071,5619l6080,5619,6080,5600,6071,5600,6071,5619xe" filled="true" fillcolor="#000000" stroked="false">
                <v:path arrowok="t"/>
                <v:fill type="solid"/>
              </v:shape>
            </v:group>
            <v:group style="position:absolute;left:6071;top:5619;width:10;height:20" coordorigin="6071,5619" coordsize="10,20">
              <v:shape style="position:absolute;left:6071;top:5619;width:10;height:20" coordorigin="6071,5619" coordsize="10,20" path="m6071,5639l6080,5639,6080,5619,6071,5619,6071,5639xe" filled="true" fillcolor="#000000" stroked="false">
                <v:path arrowok="t"/>
                <v:fill type="solid"/>
              </v:shape>
            </v:group>
            <v:group style="position:absolute;left:6071;top:5639;width:10;height:20" coordorigin="6071,5639" coordsize="10,20">
              <v:shape style="position:absolute;left:6071;top:5639;width:10;height:20" coordorigin="6071,5639" coordsize="10,20" path="m6071,5658l6080,5658,6080,5639,6071,5639,6071,5658xe" filled="true" fillcolor="#000000" stroked="false">
                <v:path arrowok="t"/>
                <v:fill type="solid"/>
              </v:shape>
            </v:group>
            <v:group style="position:absolute;left:6071;top:5658;width:10;height:20" coordorigin="6071,5658" coordsize="10,20">
              <v:shape style="position:absolute;left:6071;top:5658;width:10;height:20" coordorigin="6071,5658" coordsize="10,20" path="m6071,5677l6080,5677,6080,5658,6071,5658,6071,5677xe" filled="true" fillcolor="#000000" stroked="false">
                <v:path arrowok="t"/>
                <v:fill type="solid"/>
              </v:shape>
            </v:group>
            <v:group style="position:absolute;left:6071;top:5677;width:10;height:20" coordorigin="6071,5677" coordsize="10,20">
              <v:shape style="position:absolute;left:6071;top:5677;width:10;height:20" coordorigin="6071,5677" coordsize="10,20" path="m6071,5696l6080,5696,6080,5677,6071,5677,6071,5696xe" filled="true" fillcolor="#000000" stroked="false">
                <v:path arrowok="t"/>
                <v:fill type="solid"/>
              </v:shape>
            </v:group>
            <v:group style="position:absolute;left:6803;top:4198;width:10;height:20" coordorigin="6803,4198" coordsize="10,20">
              <v:shape style="position:absolute;left:6803;top:4198;width:10;height:20" coordorigin="6803,4198" coordsize="10,20" path="m6803,4217l6812,4217,6812,4198,6803,4198,6803,4217xe" filled="true" fillcolor="#000000" stroked="false">
                <v:path arrowok="t"/>
                <v:fill type="solid"/>
              </v:shape>
            </v:group>
            <v:group style="position:absolute;left:6803;top:4217;width:10;height:20" coordorigin="6803,4217" coordsize="10,20">
              <v:shape style="position:absolute;left:6803;top:4217;width:10;height:20" coordorigin="6803,4217" coordsize="10,20" path="m6803,4236l6812,4236,6812,4217,6803,4217,6803,4236xe" filled="true" fillcolor="#000000" stroked="false">
                <v:path arrowok="t"/>
                <v:fill type="solid"/>
              </v:shape>
            </v:group>
            <v:group style="position:absolute;left:6803;top:4236;width:10;height:20" coordorigin="6803,4236" coordsize="10,20">
              <v:shape style="position:absolute;left:6803;top:4236;width:10;height:20" coordorigin="6803,4236" coordsize="10,20" path="m6803,4256l6812,4256,6812,4236,6803,4236,6803,4256xe" filled="true" fillcolor="#000000" stroked="false">
                <v:path arrowok="t"/>
                <v:fill type="solid"/>
              </v:shape>
            </v:group>
            <v:group style="position:absolute;left:6803;top:4256;width:10;height:20" coordorigin="6803,4256" coordsize="10,20">
              <v:shape style="position:absolute;left:6803;top:4256;width:10;height:20" coordorigin="6803,4256" coordsize="10,20" path="m6803,4275l6812,4275,6812,4256,6803,4256,6803,4275xe" filled="true" fillcolor="#000000" stroked="false">
                <v:path arrowok="t"/>
                <v:fill type="solid"/>
              </v:shape>
            </v:group>
            <v:group style="position:absolute;left:6803;top:4275;width:10;height:20" coordorigin="6803,4275" coordsize="10,20">
              <v:shape style="position:absolute;left:6803;top:4275;width:10;height:20" coordorigin="6803,4275" coordsize="10,20" path="m6803,4294l6812,4294,6812,4275,6803,4275,6803,4294xe" filled="true" fillcolor="#000000" stroked="false">
                <v:path arrowok="t"/>
                <v:fill type="solid"/>
              </v:shape>
            </v:group>
            <v:group style="position:absolute;left:6803;top:4294;width:10;height:20" coordorigin="6803,4294" coordsize="10,20">
              <v:shape style="position:absolute;left:6803;top:4294;width:10;height:20" coordorigin="6803,4294" coordsize="10,20" path="m6803,4313l6812,4313,6812,4294,6803,4294,6803,4313xe" filled="true" fillcolor="#000000" stroked="false">
                <v:path arrowok="t"/>
                <v:fill type="solid"/>
              </v:shape>
            </v:group>
            <v:group style="position:absolute;left:6803;top:4313;width:10;height:20" coordorigin="6803,4313" coordsize="10,20">
              <v:shape style="position:absolute;left:6803;top:4313;width:10;height:20" coordorigin="6803,4313" coordsize="10,20" path="m6803,4332l6812,4332,6812,4313,6803,4313,6803,4332xe" filled="true" fillcolor="#000000" stroked="false">
                <v:path arrowok="t"/>
                <v:fill type="solid"/>
              </v:shape>
            </v:group>
            <v:group style="position:absolute;left:6803;top:4332;width:10;height:20" coordorigin="6803,4332" coordsize="10,20">
              <v:shape style="position:absolute;left:6803;top:4332;width:10;height:20" coordorigin="6803,4332" coordsize="10,20" path="m6803,4352l6812,4352,6812,4332,6803,4332,6803,4352xe" filled="true" fillcolor="#000000" stroked="false">
                <v:path arrowok="t"/>
                <v:fill type="solid"/>
              </v:shape>
            </v:group>
            <v:group style="position:absolute;left:6803;top:4352;width:10;height:20" coordorigin="6803,4352" coordsize="10,20">
              <v:shape style="position:absolute;left:6803;top:4352;width:10;height:20" coordorigin="6803,4352" coordsize="10,20" path="m6803,4371l6812,4371,6812,4352,6803,4352,6803,4371xe" filled="true" fillcolor="#000000" stroked="false">
                <v:path arrowok="t"/>
                <v:fill type="solid"/>
              </v:shape>
            </v:group>
            <v:group style="position:absolute;left:6803;top:4371;width:10;height:20" coordorigin="6803,4371" coordsize="10,20">
              <v:shape style="position:absolute;left:6803;top:4371;width:10;height:20" coordorigin="6803,4371" coordsize="10,20" path="m6803,4390l6812,4390,6812,4371,6803,4371,6803,4390xe" filled="true" fillcolor="#000000" stroked="false">
                <v:path arrowok="t"/>
                <v:fill type="solid"/>
              </v:shape>
            </v:group>
            <v:group style="position:absolute;left:6803;top:4390;width:10;height:20" coordorigin="6803,4390" coordsize="10,20">
              <v:shape style="position:absolute;left:6803;top:4390;width:10;height:20" coordorigin="6803,4390" coordsize="10,20" path="m6803,4409l6812,4409,6812,4390,6803,4390,6803,4409xe" filled="true" fillcolor="#000000" stroked="false">
                <v:path arrowok="t"/>
                <v:fill type="solid"/>
              </v:shape>
            </v:group>
            <v:group style="position:absolute;left:6803;top:4409;width:10;height:20" coordorigin="6803,4409" coordsize="10,20">
              <v:shape style="position:absolute;left:6803;top:4409;width:10;height:20" coordorigin="6803,4409" coordsize="10,20" path="m6803,4428l6812,4428,6812,4409,6803,4409,6803,4428xe" filled="true" fillcolor="#000000" stroked="false">
                <v:path arrowok="t"/>
                <v:fill type="solid"/>
              </v:shape>
            </v:group>
            <v:group style="position:absolute;left:6803;top:4428;width:10;height:20" coordorigin="6803,4428" coordsize="10,20">
              <v:shape style="position:absolute;left:6803;top:4428;width:10;height:20" coordorigin="6803,4428" coordsize="10,20" path="m6803,4448l6812,4448,6812,4428,6803,4428,6803,4448xe" filled="true" fillcolor="#000000" stroked="false">
                <v:path arrowok="t"/>
                <v:fill type="solid"/>
              </v:shape>
            </v:group>
            <v:group style="position:absolute;left:6803;top:4448;width:10;height:20" coordorigin="6803,4448" coordsize="10,20">
              <v:shape style="position:absolute;left:6803;top:4448;width:10;height:20" coordorigin="6803,4448" coordsize="10,20" path="m6803,4467l6812,4467,6812,4448,6803,4448,6803,4467xe" filled="true" fillcolor="#000000" stroked="false">
                <v:path arrowok="t"/>
                <v:fill type="solid"/>
              </v:shape>
            </v:group>
            <v:group style="position:absolute;left:6803;top:4467;width:10;height:20" coordorigin="6803,4467" coordsize="10,20">
              <v:shape style="position:absolute;left:6803;top:4467;width:10;height:20" coordorigin="6803,4467" coordsize="10,20" path="m6803,4486l6812,4486,6812,4467,6803,4467,6803,4486xe" filled="true" fillcolor="#000000" stroked="false">
                <v:path arrowok="t"/>
                <v:fill type="solid"/>
              </v:shape>
            </v:group>
            <v:group style="position:absolute;left:6803;top:4486;width:10;height:20" coordorigin="6803,4486" coordsize="10,20">
              <v:shape style="position:absolute;left:6803;top:4486;width:10;height:20" coordorigin="6803,4486" coordsize="10,20" path="m6803,4505l6812,4505,6812,4486,6803,4486,6803,4505xe" filled="true" fillcolor="#000000" stroked="false">
                <v:path arrowok="t"/>
                <v:fill type="solid"/>
              </v:shape>
            </v:group>
            <v:group style="position:absolute;left:6803;top:4505;width:10;height:20" coordorigin="6803,4505" coordsize="10,20">
              <v:shape style="position:absolute;left:6803;top:4505;width:10;height:20" coordorigin="6803,4505" coordsize="10,20" path="m6803,4524l6812,4524,6812,4505,6803,4505,6803,4524xe" filled="true" fillcolor="#000000" stroked="false">
                <v:path arrowok="t"/>
                <v:fill type="solid"/>
              </v:shape>
            </v:group>
            <v:group style="position:absolute;left:6803;top:4524;width:10;height:20" coordorigin="6803,4524" coordsize="10,20">
              <v:shape style="position:absolute;left:6803;top:4524;width:10;height:20" coordorigin="6803,4524" coordsize="10,20" path="m6803,4544l6812,4544,6812,4524,6803,4524,6803,4544xe" filled="true" fillcolor="#000000" stroked="false">
                <v:path arrowok="t"/>
                <v:fill type="solid"/>
              </v:shape>
            </v:group>
            <v:group style="position:absolute;left:6803;top:4544;width:10;height:20" coordorigin="6803,4544" coordsize="10,20">
              <v:shape style="position:absolute;left:6803;top:4544;width:10;height:20" coordorigin="6803,4544" coordsize="10,20" path="m6803,4563l6812,4563,6812,4544,6803,4544,6803,4563xe" filled="true" fillcolor="#000000" stroked="false">
                <v:path arrowok="t"/>
                <v:fill type="solid"/>
              </v:shape>
            </v:group>
            <v:group style="position:absolute;left:6803;top:4563;width:10;height:20" coordorigin="6803,4563" coordsize="10,20">
              <v:shape style="position:absolute;left:6803;top:4563;width:10;height:20" coordorigin="6803,4563" coordsize="10,20" path="m6803,4582l6812,4582,6812,4563,6803,4563,6803,4582xe" filled="true" fillcolor="#000000" stroked="false">
                <v:path arrowok="t"/>
                <v:fill type="solid"/>
              </v:shape>
            </v:group>
            <v:group style="position:absolute;left:6803;top:4582;width:10;height:20" coordorigin="6803,4582" coordsize="10,20">
              <v:shape style="position:absolute;left:6803;top:4582;width:10;height:20" coordorigin="6803,4582" coordsize="10,20" path="m6803,4601l6812,4601,6812,4582,6803,4582,6803,4601xe" filled="true" fillcolor="#000000" stroked="false">
                <v:path arrowok="t"/>
                <v:fill type="solid"/>
              </v:shape>
            </v:group>
            <v:group style="position:absolute;left:6803;top:4601;width:10;height:20" coordorigin="6803,4601" coordsize="10,20">
              <v:shape style="position:absolute;left:6803;top:4601;width:10;height:20" coordorigin="6803,4601" coordsize="10,20" path="m6803,4620l6812,4620,6812,4601,6803,4601,6803,4620xe" filled="true" fillcolor="#000000" stroked="false">
                <v:path arrowok="t"/>
                <v:fill type="solid"/>
              </v:shape>
            </v:group>
            <v:group style="position:absolute;left:6803;top:4620;width:10;height:20" coordorigin="6803,4620" coordsize="10,20">
              <v:shape style="position:absolute;left:6803;top:4620;width:10;height:20" coordorigin="6803,4620" coordsize="10,20" path="m6803,4640l6812,4640,6812,4620,6803,4620,6803,4640xe" filled="true" fillcolor="#000000" stroked="false">
                <v:path arrowok="t"/>
                <v:fill type="solid"/>
              </v:shape>
            </v:group>
            <v:group style="position:absolute;left:6803;top:4640;width:10;height:20" coordorigin="6803,4640" coordsize="10,20">
              <v:shape style="position:absolute;left:6803;top:4640;width:10;height:20" coordorigin="6803,4640" coordsize="10,20" path="m6803,4659l6812,4659,6812,4640,6803,4640,6803,4659xe" filled="true" fillcolor="#000000" stroked="false">
                <v:path arrowok="t"/>
                <v:fill type="solid"/>
              </v:shape>
            </v:group>
            <v:group style="position:absolute;left:6803;top:4659;width:10;height:20" coordorigin="6803,4659" coordsize="10,20">
              <v:shape style="position:absolute;left:6803;top:4659;width:10;height:20" coordorigin="6803,4659" coordsize="10,20" path="m6803,4678l6812,4678,6812,4659,6803,4659,6803,4678xe" filled="true" fillcolor="#000000" stroked="false">
                <v:path arrowok="t"/>
                <v:fill type="solid"/>
              </v:shape>
            </v:group>
            <v:group style="position:absolute;left:6803;top:4678;width:10;height:20" coordorigin="6803,4678" coordsize="10,20">
              <v:shape style="position:absolute;left:6803;top:4678;width:10;height:20" coordorigin="6803,4678" coordsize="10,20" path="m6803,4697l6812,4697,6812,4678,6803,4678,6803,4697xe" filled="true" fillcolor="#000000" stroked="false">
                <v:path arrowok="t"/>
                <v:fill type="solid"/>
              </v:shape>
            </v:group>
            <v:group style="position:absolute;left:6803;top:4697;width:10;height:20" coordorigin="6803,4697" coordsize="10,20">
              <v:shape style="position:absolute;left:6803;top:4697;width:10;height:20" coordorigin="6803,4697" coordsize="10,20" path="m6803,4716l6812,4716,6812,4697,6803,4697,6803,4716xe" filled="true" fillcolor="#000000" stroked="false">
                <v:path arrowok="t"/>
                <v:fill type="solid"/>
              </v:shape>
            </v:group>
            <v:group style="position:absolute;left:6803;top:4716;width:10;height:20" coordorigin="6803,4716" coordsize="10,20">
              <v:shape style="position:absolute;left:6803;top:4716;width:10;height:20" coordorigin="6803,4716" coordsize="10,20" path="m6803,4736l6812,4736,6812,4716,6803,4716,6803,4736xe" filled="true" fillcolor="#000000" stroked="false">
                <v:path arrowok="t"/>
                <v:fill type="solid"/>
              </v:shape>
            </v:group>
            <v:group style="position:absolute;left:6803;top:4736;width:10;height:20" coordorigin="6803,4736" coordsize="10,20">
              <v:shape style="position:absolute;left:6803;top:4736;width:10;height:20" coordorigin="6803,4736" coordsize="10,20" path="m6803,4755l6812,4755,6812,4736,6803,4736,6803,4755xe" filled="true" fillcolor="#000000" stroked="false">
                <v:path arrowok="t"/>
                <v:fill type="solid"/>
              </v:shape>
            </v:group>
            <v:group style="position:absolute;left:6803;top:4755;width:10;height:20" coordorigin="6803,4755" coordsize="10,20">
              <v:shape style="position:absolute;left:6803;top:4755;width:10;height:20" coordorigin="6803,4755" coordsize="10,20" path="m6803,4774l6812,4774,6812,4755,6803,4755,6803,4774xe" filled="true" fillcolor="#000000" stroked="false">
                <v:path arrowok="t"/>
                <v:fill type="solid"/>
              </v:shape>
            </v:group>
            <v:group style="position:absolute;left:6803;top:4774;width:10;height:20" coordorigin="6803,4774" coordsize="10,20">
              <v:shape style="position:absolute;left:6803;top:4774;width:10;height:20" coordorigin="6803,4774" coordsize="10,20" path="m6803,4793l6812,4793,6812,4774,6803,4774,6803,4793xe" filled="true" fillcolor="#000000" stroked="false">
                <v:path arrowok="t"/>
                <v:fill type="solid"/>
              </v:shape>
            </v:group>
            <v:group style="position:absolute;left:6803;top:4793;width:10;height:20" coordorigin="6803,4793" coordsize="10,20">
              <v:shape style="position:absolute;left:6803;top:4793;width:10;height:20" coordorigin="6803,4793" coordsize="10,20" path="m6803,4812l6812,4812,6812,4793,6803,4793,6803,4812xe" filled="true" fillcolor="#000000" stroked="false">
                <v:path arrowok="t"/>
                <v:fill type="solid"/>
              </v:shape>
            </v:group>
            <v:group style="position:absolute;left:6803;top:4812;width:10;height:20" coordorigin="6803,4812" coordsize="10,20">
              <v:shape style="position:absolute;left:6803;top:4812;width:10;height:20" coordorigin="6803,4812" coordsize="10,20" path="m6803,4832l6812,4832,6812,4812,6803,4812,6803,4832xe" filled="true" fillcolor="#000000" stroked="false">
                <v:path arrowok="t"/>
                <v:fill type="solid"/>
              </v:shape>
            </v:group>
            <v:group style="position:absolute;left:6803;top:4832;width:10;height:20" coordorigin="6803,4832" coordsize="10,20">
              <v:shape style="position:absolute;left:6803;top:4832;width:10;height:20" coordorigin="6803,4832" coordsize="10,20" path="m6803,4851l6812,4851,6812,4832,6803,4832,6803,4851xe" filled="true" fillcolor="#000000" stroked="false">
                <v:path arrowok="t"/>
                <v:fill type="solid"/>
              </v:shape>
            </v:group>
            <v:group style="position:absolute;left:6803;top:4851;width:10;height:20" coordorigin="6803,4851" coordsize="10,20">
              <v:shape style="position:absolute;left:6803;top:4851;width:10;height:20" coordorigin="6803,4851" coordsize="10,20" path="m6803,4870l6812,4870,6812,4851,6803,4851,6803,4870xe" filled="true" fillcolor="#000000" stroked="false">
                <v:path arrowok="t"/>
                <v:fill type="solid"/>
              </v:shape>
            </v:group>
            <v:group style="position:absolute;left:6803;top:4870;width:10;height:20" coordorigin="6803,4870" coordsize="10,20">
              <v:shape style="position:absolute;left:6803;top:4870;width:10;height:20" coordorigin="6803,4870" coordsize="10,20" path="m6803,4889l6812,4889,6812,4870,6803,4870,6803,4889xe" filled="true" fillcolor="#000000" stroked="false">
                <v:path arrowok="t"/>
                <v:fill type="solid"/>
              </v:shape>
            </v:group>
            <v:group style="position:absolute;left:6803;top:4889;width:10;height:20" coordorigin="6803,4889" coordsize="10,20">
              <v:shape style="position:absolute;left:6803;top:4889;width:10;height:20" coordorigin="6803,4889" coordsize="10,20" path="m6803,4908l6812,4908,6812,4889,6803,4889,6803,4908xe" filled="true" fillcolor="#000000" stroked="false">
                <v:path arrowok="t"/>
                <v:fill type="solid"/>
              </v:shape>
            </v:group>
            <v:group style="position:absolute;left:6803;top:4908;width:10;height:20" coordorigin="6803,4908" coordsize="10,20">
              <v:shape style="position:absolute;left:6803;top:4908;width:10;height:20" coordorigin="6803,4908" coordsize="10,20" path="m6803,4928l6812,4928,6812,4908,6803,4908,6803,4928xe" filled="true" fillcolor="#000000" stroked="false">
                <v:path arrowok="t"/>
                <v:fill type="solid"/>
              </v:shape>
            </v:group>
            <v:group style="position:absolute;left:6803;top:4928;width:10;height:20" coordorigin="6803,4928" coordsize="10,20">
              <v:shape style="position:absolute;left:6803;top:4928;width:10;height:20" coordorigin="6803,4928" coordsize="10,20" path="m6803,4947l6812,4947,6812,4928,6803,4928,6803,4947xe" filled="true" fillcolor="#000000" stroked="false">
                <v:path arrowok="t"/>
                <v:fill type="solid"/>
              </v:shape>
            </v:group>
            <v:group style="position:absolute;left:6803;top:4947;width:10;height:20" coordorigin="6803,4947" coordsize="10,20">
              <v:shape style="position:absolute;left:6803;top:4947;width:10;height:20" coordorigin="6803,4947" coordsize="10,20" path="m6803,4966l6812,4966,6812,4947,6803,4947,6803,4966xe" filled="true" fillcolor="#000000" stroked="false">
                <v:path arrowok="t"/>
                <v:fill type="solid"/>
              </v:shape>
            </v:group>
            <v:group style="position:absolute;left:6803;top:4966;width:10;height:20" coordorigin="6803,4966" coordsize="10,20">
              <v:shape style="position:absolute;left:6803;top:4966;width:10;height:20" coordorigin="6803,4966" coordsize="10,20" path="m6803,4985l6812,4985,6812,4966,6803,4966,6803,4985xe" filled="true" fillcolor="#000000" stroked="false">
                <v:path arrowok="t"/>
                <v:fill type="solid"/>
              </v:shape>
            </v:group>
            <v:group style="position:absolute;left:6803;top:4985;width:10;height:20" coordorigin="6803,4985" coordsize="10,20">
              <v:shape style="position:absolute;left:6803;top:4985;width:10;height:20" coordorigin="6803,4985" coordsize="10,20" path="m6803,5004l6812,5004,6812,4985,6803,4985,6803,5004xe" filled="true" fillcolor="#000000" stroked="false">
                <v:path arrowok="t"/>
                <v:fill type="solid"/>
              </v:shape>
            </v:group>
            <v:group style="position:absolute;left:6803;top:5004;width:10;height:20" coordorigin="6803,5004" coordsize="10,20">
              <v:shape style="position:absolute;left:6803;top:5004;width:10;height:20" coordorigin="6803,5004" coordsize="10,20" path="m6803,5024l6812,5024,6812,5004,6803,5004,6803,5024xe" filled="true" fillcolor="#000000" stroked="false">
                <v:path arrowok="t"/>
                <v:fill type="solid"/>
              </v:shape>
            </v:group>
            <v:group style="position:absolute;left:6803;top:5024;width:10;height:20" coordorigin="6803,5024" coordsize="10,20">
              <v:shape style="position:absolute;left:6803;top:5024;width:10;height:20" coordorigin="6803,5024" coordsize="10,20" path="m6803,5043l6812,5043,6812,5024,6803,5024,6803,5043xe" filled="true" fillcolor="#000000" stroked="false">
                <v:path arrowok="t"/>
                <v:fill type="solid"/>
              </v:shape>
            </v:group>
            <v:group style="position:absolute;left:6803;top:5043;width:10;height:20" coordorigin="6803,5043" coordsize="10,20">
              <v:shape style="position:absolute;left:6803;top:5043;width:10;height:20" coordorigin="6803,5043" coordsize="10,20" path="m6803,5062l6812,5062,6812,5043,6803,5043,6803,5062xe" filled="true" fillcolor="#000000" stroked="false">
                <v:path arrowok="t"/>
                <v:fill type="solid"/>
              </v:shape>
            </v:group>
            <v:group style="position:absolute;left:6803;top:5062;width:10;height:20" coordorigin="6803,5062" coordsize="10,20">
              <v:shape style="position:absolute;left:6803;top:5062;width:10;height:20" coordorigin="6803,5062" coordsize="10,20" path="m6803,5081l6812,5081,6812,5062,6803,5062,6803,5081xe" filled="true" fillcolor="#000000" stroked="false">
                <v:path arrowok="t"/>
                <v:fill type="solid"/>
              </v:shape>
            </v:group>
            <v:group style="position:absolute;left:6803;top:5081;width:10;height:20" coordorigin="6803,5081" coordsize="10,20">
              <v:shape style="position:absolute;left:6803;top:5081;width:10;height:20" coordorigin="6803,5081" coordsize="10,20" path="m6803,5100l6812,5100,6812,5081,6803,5081,6803,5100xe" filled="true" fillcolor="#000000" stroked="false">
                <v:path arrowok="t"/>
                <v:fill type="solid"/>
              </v:shape>
            </v:group>
            <v:group style="position:absolute;left:6803;top:5100;width:10;height:20" coordorigin="6803,5100" coordsize="10,20">
              <v:shape style="position:absolute;left:6803;top:5100;width:10;height:20" coordorigin="6803,5100" coordsize="10,20" path="m6803,5120l6812,5120,6812,5100,6803,5100,6803,5120xe" filled="true" fillcolor="#000000" stroked="false">
                <v:path arrowok="t"/>
                <v:fill type="solid"/>
              </v:shape>
            </v:group>
            <v:group style="position:absolute;left:6803;top:5120;width:10;height:20" coordorigin="6803,5120" coordsize="10,20">
              <v:shape style="position:absolute;left:6803;top:5120;width:10;height:20" coordorigin="6803,5120" coordsize="10,20" path="m6803,5139l6812,5139,6812,5120,6803,5120,6803,5139xe" filled="true" fillcolor="#000000" stroked="false">
                <v:path arrowok="t"/>
                <v:fill type="solid"/>
              </v:shape>
            </v:group>
            <v:group style="position:absolute;left:6803;top:5139;width:10;height:20" coordorigin="6803,5139" coordsize="10,20">
              <v:shape style="position:absolute;left:6803;top:5139;width:10;height:20" coordorigin="6803,5139" coordsize="10,20" path="m6803,5158l6812,5158,6812,5139,6803,5139,6803,5158xe" filled="true" fillcolor="#000000" stroked="false">
                <v:path arrowok="t"/>
                <v:fill type="solid"/>
              </v:shape>
            </v:group>
            <v:group style="position:absolute;left:6803;top:5158;width:10;height:20" coordorigin="6803,5158" coordsize="10,20">
              <v:shape style="position:absolute;left:6803;top:5158;width:10;height:20" coordorigin="6803,5158" coordsize="10,20" path="m6803,5177l6812,5177,6812,5158,6803,5158,6803,5177xe" filled="true" fillcolor="#000000" stroked="false">
                <v:path arrowok="t"/>
                <v:fill type="solid"/>
              </v:shape>
            </v:group>
            <v:group style="position:absolute;left:6803;top:5177;width:10;height:20" coordorigin="6803,5177" coordsize="10,20">
              <v:shape style="position:absolute;left:6803;top:5177;width:10;height:20" coordorigin="6803,5177" coordsize="10,20" path="m6803,5196l6812,5196,6812,5177,6803,5177,6803,5196xe" filled="true" fillcolor="#000000" stroked="false">
                <v:path arrowok="t"/>
                <v:fill type="solid"/>
              </v:shape>
            </v:group>
            <v:group style="position:absolute;left:6803;top:5196;width:10;height:20" coordorigin="6803,5196" coordsize="10,20">
              <v:shape style="position:absolute;left:6803;top:5196;width:10;height:20" coordorigin="6803,5196" coordsize="10,20" path="m6803,5216l6812,5216,6812,5196,6803,5196,6803,5216xe" filled="true" fillcolor="#000000" stroked="false">
                <v:path arrowok="t"/>
                <v:fill type="solid"/>
              </v:shape>
            </v:group>
            <v:group style="position:absolute;left:6803;top:5216;width:10;height:20" coordorigin="6803,5216" coordsize="10,20">
              <v:shape style="position:absolute;left:6803;top:5216;width:10;height:20" coordorigin="6803,5216" coordsize="10,20" path="m6803,5235l6812,5235,6812,5216,6803,5216,6803,5235xe" filled="true" fillcolor="#000000" stroked="false">
                <v:path arrowok="t"/>
                <v:fill type="solid"/>
              </v:shape>
            </v:group>
            <v:group style="position:absolute;left:6803;top:5235;width:10;height:20" coordorigin="6803,5235" coordsize="10,20">
              <v:shape style="position:absolute;left:6803;top:5235;width:10;height:20" coordorigin="6803,5235" coordsize="10,20" path="m6803,5254l6812,5254,6812,5235,6803,5235,6803,5254xe" filled="true" fillcolor="#000000" stroked="false">
                <v:path arrowok="t"/>
                <v:fill type="solid"/>
              </v:shape>
            </v:group>
            <v:group style="position:absolute;left:6803;top:5254;width:10;height:20" coordorigin="6803,5254" coordsize="10,20">
              <v:shape style="position:absolute;left:6803;top:5254;width:10;height:20" coordorigin="6803,5254" coordsize="10,20" path="m6803,5273l6812,5273,6812,5254,6803,5254,6803,5273xe" filled="true" fillcolor="#000000" stroked="false">
                <v:path arrowok="t"/>
                <v:fill type="solid"/>
              </v:shape>
            </v:group>
            <v:group style="position:absolute;left:6803;top:5273;width:10;height:20" coordorigin="6803,5273" coordsize="10,20">
              <v:shape style="position:absolute;left:6803;top:5273;width:10;height:20" coordorigin="6803,5273" coordsize="10,20" path="m6803,5292l6812,5292,6812,5273,6803,5273,6803,5292xe" filled="true" fillcolor="#000000" stroked="false">
                <v:path arrowok="t"/>
                <v:fill type="solid"/>
              </v:shape>
            </v:group>
            <v:group style="position:absolute;left:6803;top:5292;width:10;height:20" coordorigin="6803,5292" coordsize="10,20">
              <v:shape style="position:absolute;left:6803;top:5292;width:10;height:20" coordorigin="6803,5292" coordsize="10,20" path="m6803,5312l6812,5312,6812,5292,6803,5292,6803,5312xe" filled="true" fillcolor="#000000" stroked="false">
                <v:path arrowok="t"/>
                <v:fill type="solid"/>
              </v:shape>
            </v:group>
            <v:group style="position:absolute;left:6803;top:5312;width:10;height:20" coordorigin="6803,5312" coordsize="10,20">
              <v:shape style="position:absolute;left:6803;top:5312;width:10;height:20" coordorigin="6803,5312" coordsize="10,20" path="m6803,5331l6812,5331,6812,5312,6803,5312,6803,5331xe" filled="true" fillcolor="#000000" stroked="false">
                <v:path arrowok="t"/>
                <v:fill type="solid"/>
              </v:shape>
            </v:group>
            <v:group style="position:absolute;left:6803;top:5331;width:10;height:20" coordorigin="6803,5331" coordsize="10,20">
              <v:shape style="position:absolute;left:6803;top:5331;width:10;height:20" coordorigin="6803,5331" coordsize="10,20" path="m6803,5350l6812,5350,6812,5331,6803,5331,6803,5350xe" filled="true" fillcolor="#000000" stroked="false">
                <v:path arrowok="t"/>
                <v:fill type="solid"/>
              </v:shape>
            </v:group>
            <v:group style="position:absolute;left:6803;top:5350;width:10;height:20" coordorigin="6803,5350" coordsize="10,20">
              <v:shape style="position:absolute;left:6803;top:5350;width:10;height:20" coordorigin="6803,5350" coordsize="10,20" path="m6803,5370l6812,5370,6812,5350,6803,5350,6803,5370xe" filled="true" fillcolor="#000000" stroked="false">
                <v:path arrowok="t"/>
                <v:fill type="solid"/>
              </v:shape>
            </v:group>
            <v:group style="position:absolute;left:6803;top:5370;width:10;height:20" coordorigin="6803,5370" coordsize="10,20">
              <v:shape style="position:absolute;left:6803;top:5370;width:10;height:20" coordorigin="6803,5370" coordsize="10,20" path="m6803,5389l6812,5389,6812,5370,6803,5370,6803,5389xe" filled="true" fillcolor="#000000" stroked="false">
                <v:path arrowok="t"/>
                <v:fill type="solid"/>
              </v:shape>
            </v:group>
            <v:group style="position:absolute;left:6803;top:5389;width:10;height:20" coordorigin="6803,5389" coordsize="10,20">
              <v:shape style="position:absolute;left:6803;top:5389;width:10;height:20" coordorigin="6803,5389" coordsize="10,20" path="m6803,5408l6812,5408,6812,5389,6803,5389,6803,5408xe" filled="true" fillcolor="#000000" stroked="false">
                <v:path arrowok="t"/>
                <v:fill type="solid"/>
              </v:shape>
            </v:group>
            <v:group style="position:absolute;left:6803;top:5408;width:10;height:20" coordorigin="6803,5408" coordsize="10,20">
              <v:shape style="position:absolute;left:6803;top:5408;width:10;height:20" coordorigin="6803,5408" coordsize="10,20" path="m6803,5427l6812,5427,6812,5408,6803,5408,6803,5427xe" filled="true" fillcolor="#000000" stroked="false">
                <v:path arrowok="t"/>
                <v:fill type="solid"/>
              </v:shape>
            </v:group>
            <v:group style="position:absolute;left:6803;top:5427;width:10;height:20" coordorigin="6803,5427" coordsize="10,20">
              <v:shape style="position:absolute;left:6803;top:5427;width:10;height:20" coordorigin="6803,5427" coordsize="10,20" path="m6803,5447l6812,5447,6812,5427,6803,5427,6803,5447xe" filled="true" fillcolor="#000000" stroked="false">
                <v:path arrowok="t"/>
                <v:fill type="solid"/>
              </v:shape>
            </v:group>
            <v:group style="position:absolute;left:6803;top:5447;width:10;height:20" coordorigin="6803,5447" coordsize="10,20">
              <v:shape style="position:absolute;left:6803;top:5447;width:10;height:20" coordorigin="6803,5447" coordsize="10,20" path="m6803,5466l6812,5466,6812,5447,6803,5447,6803,5466xe" filled="true" fillcolor="#000000" stroked="false">
                <v:path arrowok="t"/>
                <v:fill type="solid"/>
              </v:shape>
            </v:group>
            <v:group style="position:absolute;left:6803;top:5466;width:10;height:20" coordorigin="6803,5466" coordsize="10,20">
              <v:shape style="position:absolute;left:6803;top:5466;width:10;height:20" coordorigin="6803,5466" coordsize="10,20" path="m6803,5485l6812,5485,6812,5466,6803,5466,6803,5485xe" filled="true" fillcolor="#000000" stroked="false">
                <v:path arrowok="t"/>
                <v:fill type="solid"/>
              </v:shape>
            </v:group>
            <v:group style="position:absolute;left:6803;top:5485;width:10;height:20" coordorigin="6803,5485" coordsize="10,20">
              <v:shape style="position:absolute;left:6803;top:5485;width:10;height:20" coordorigin="6803,5485" coordsize="10,20" path="m6803,5504l6812,5504,6812,5485,6803,5485,6803,5504xe" filled="true" fillcolor="#000000" stroked="false">
                <v:path arrowok="t"/>
                <v:fill type="solid"/>
              </v:shape>
            </v:group>
            <v:group style="position:absolute;left:6803;top:5504;width:10;height:20" coordorigin="6803,5504" coordsize="10,20">
              <v:shape style="position:absolute;left:6803;top:5504;width:10;height:20" coordorigin="6803,5504" coordsize="10,20" path="m6803,5523l6812,5523,6812,5504,6803,5504,6803,5523xe" filled="true" fillcolor="#000000" stroked="false">
                <v:path arrowok="t"/>
                <v:fill type="solid"/>
              </v:shape>
            </v:group>
            <v:group style="position:absolute;left:6803;top:5523;width:10;height:20" coordorigin="6803,5523" coordsize="10,20">
              <v:shape style="position:absolute;left:6803;top:5523;width:10;height:20" coordorigin="6803,5523" coordsize="10,20" path="m6803,5543l6812,5543,6812,5523,6803,5523,6803,5543xe" filled="true" fillcolor="#000000" stroked="false">
                <v:path arrowok="t"/>
                <v:fill type="solid"/>
              </v:shape>
            </v:group>
            <v:group style="position:absolute;left:6803;top:5543;width:10;height:20" coordorigin="6803,5543" coordsize="10,20">
              <v:shape style="position:absolute;left:6803;top:5543;width:10;height:20" coordorigin="6803,5543" coordsize="10,20" path="m6803,5562l6812,5562,6812,5543,6803,5543,6803,5562xe" filled="true" fillcolor="#000000" stroked="false">
                <v:path arrowok="t"/>
                <v:fill type="solid"/>
              </v:shape>
            </v:group>
            <v:group style="position:absolute;left:6803;top:5562;width:10;height:20" coordorigin="6803,5562" coordsize="10,20">
              <v:shape style="position:absolute;left:6803;top:5562;width:10;height:20" coordorigin="6803,5562" coordsize="10,20" path="m6803,5581l6812,5581,6812,5562,6803,5562,6803,5581xe" filled="true" fillcolor="#000000" stroked="false">
                <v:path arrowok="t"/>
                <v:fill type="solid"/>
              </v:shape>
            </v:group>
            <v:group style="position:absolute;left:6803;top:5581;width:10;height:20" coordorigin="6803,5581" coordsize="10,20">
              <v:shape style="position:absolute;left:6803;top:5581;width:10;height:20" coordorigin="6803,5581" coordsize="10,20" path="m6803,5600l6812,5600,6812,5581,6803,5581,6803,5600xe" filled="true" fillcolor="#000000" stroked="false">
                <v:path arrowok="t"/>
                <v:fill type="solid"/>
              </v:shape>
            </v:group>
            <v:group style="position:absolute;left:6803;top:5600;width:10;height:20" coordorigin="6803,5600" coordsize="10,20">
              <v:shape style="position:absolute;left:6803;top:5600;width:10;height:20" coordorigin="6803,5600" coordsize="10,20" path="m6803,5619l6812,5619,6812,5600,6803,5600,6803,5619xe" filled="true" fillcolor="#000000" stroked="false">
                <v:path arrowok="t"/>
                <v:fill type="solid"/>
              </v:shape>
            </v:group>
            <v:group style="position:absolute;left:6803;top:5619;width:10;height:20" coordorigin="6803,5619" coordsize="10,20">
              <v:shape style="position:absolute;left:6803;top:5619;width:10;height:20" coordorigin="6803,5619" coordsize="10,20" path="m6803,5639l6812,5639,6812,5619,6803,5619,6803,5639xe" filled="true" fillcolor="#000000" stroked="false">
                <v:path arrowok="t"/>
                <v:fill type="solid"/>
              </v:shape>
            </v:group>
            <v:group style="position:absolute;left:6803;top:5639;width:10;height:20" coordorigin="6803,5639" coordsize="10,20">
              <v:shape style="position:absolute;left:6803;top:5639;width:10;height:20" coordorigin="6803,5639" coordsize="10,20" path="m6803,5658l6812,5658,6812,5639,6803,5639,6803,5658xe" filled="true" fillcolor="#000000" stroked="false">
                <v:path arrowok="t"/>
                <v:fill type="solid"/>
              </v:shape>
            </v:group>
            <v:group style="position:absolute;left:6803;top:5658;width:10;height:20" coordorigin="6803,5658" coordsize="10,20">
              <v:shape style="position:absolute;left:6803;top:5658;width:10;height:20" coordorigin="6803,5658" coordsize="10,20" path="m6803,5677l6812,5677,6812,5658,6803,5658,6803,5677xe" filled="true" fillcolor="#000000" stroked="false">
                <v:path arrowok="t"/>
                <v:fill type="solid"/>
              </v:shape>
            </v:group>
            <v:group style="position:absolute;left:6803;top:5677;width:10;height:20" coordorigin="6803,5677" coordsize="10,20">
              <v:shape style="position:absolute;left:6803;top:5677;width:10;height:20" coordorigin="6803,5677" coordsize="10,20" path="m6803,5696l6812,5696,6812,5677,6803,5677,6803,5696xe" filled="true" fillcolor="#000000" stroked="false">
                <v:path arrowok="t"/>
                <v:fill type="solid"/>
              </v:shape>
            </v:group>
            <v:group style="position:absolute;left:7816;top:4198;width:10;height:20" coordorigin="7816,4198" coordsize="10,20">
              <v:shape style="position:absolute;left:7816;top:4198;width:10;height:20" coordorigin="7816,4198" coordsize="10,20" path="m7816,4217l7826,4217,7826,4198,7816,4198,7816,4217xe" filled="true" fillcolor="#000000" stroked="false">
                <v:path arrowok="t"/>
                <v:fill type="solid"/>
              </v:shape>
            </v:group>
            <v:group style="position:absolute;left:7816;top:4217;width:10;height:20" coordorigin="7816,4217" coordsize="10,20">
              <v:shape style="position:absolute;left:7816;top:4217;width:10;height:20" coordorigin="7816,4217" coordsize="10,20" path="m7816,4236l7826,4236,7826,4217,7816,4217,7816,4236xe" filled="true" fillcolor="#000000" stroked="false">
                <v:path arrowok="t"/>
                <v:fill type="solid"/>
              </v:shape>
            </v:group>
            <v:group style="position:absolute;left:7816;top:4236;width:10;height:20" coordorigin="7816,4236" coordsize="10,20">
              <v:shape style="position:absolute;left:7816;top:4236;width:10;height:20" coordorigin="7816,4236" coordsize="10,20" path="m7816,4256l7826,4256,7826,4236,7816,4236,7816,4256xe" filled="true" fillcolor="#000000" stroked="false">
                <v:path arrowok="t"/>
                <v:fill type="solid"/>
              </v:shape>
            </v:group>
            <v:group style="position:absolute;left:7816;top:4256;width:10;height:20" coordorigin="7816,4256" coordsize="10,20">
              <v:shape style="position:absolute;left:7816;top:4256;width:10;height:20" coordorigin="7816,4256" coordsize="10,20" path="m7816,4275l7826,4275,7826,4256,7816,4256,7816,4275xe" filled="true" fillcolor="#000000" stroked="false">
                <v:path arrowok="t"/>
                <v:fill type="solid"/>
              </v:shape>
            </v:group>
            <v:group style="position:absolute;left:7816;top:4275;width:10;height:20" coordorigin="7816,4275" coordsize="10,20">
              <v:shape style="position:absolute;left:7816;top:4275;width:10;height:20" coordorigin="7816,4275" coordsize="10,20" path="m7816,4294l7826,4294,7826,4275,7816,4275,7816,4294xe" filled="true" fillcolor="#000000" stroked="false">
                <v:path arrowok="t"/>
                <v:fill type="solid"/>
              </v:shape>
            </v:group>
            <v:group style="position:absolute;left:7816;top:4294;width:10;height:20" coordorigin="7816,4294" coordsize="10,20">
              <v:shape style="position:absolute;left:7816;top:4294;width:10;height:20" coordorigin="7816,4294" coordsize="10,20" path="m7816,4313l7826,4313,7826,4294,7816,4294,7816,4313xe" filled="true" fillcolor="#000000" stroked="false">
                <v:path arrowok="t"/>
                <v:fill type="solid"/>
              </v:shape>
            </v:group>
            <v:group style="position:absolute;left:7816;top:4313;width:10;height:20" coordorigin="7816,4313" coordsize="10,20">
              <v:shape style="position:absolute;left:7816;top:4313;width:10;height:20" coordorigin="7816,4313" coordsize="10,20" path="m7816,4332l7826,4332,7826,4313,7816,4313,7816,4332xe" filled="true" fillcolor="#000000" stroked="false">
                <v:path arrowok="t"/>
                <v:fill type="solid"/>
              </v:shape>
            </v:group>
            <v:group style="position:absolute;left:7816;top:4332;width:10;height:20" coordorigin="7816,4332" coordsize="10,20">
              <v:shape style="position:absolute;left:7816;top:4332;width:10;height:20" coordorigin="7816,4332" coordsize="10,20" path="m7816,4352l7826,4352,7826,4332,7816,4332,7816,4352xe" filled="true" fillcolor="#000000" stroked="false">
                <v:path arrowok="t"/>
                <v:fill type="solid"/>
              </v:shape>
            </v:group>
            <v:group style="position:absolute;left:7816;top:4352;width:10;height:20" coordorigin="7816,4352" coordsize="10,20">
              <v:shape style="position:absolute;left:7816;top:4352;width:10;height:20" coordorigin="7816,4352" coordsize="10,20" path="m7816,4371l7826,4371,7826,4352,7816,4352,7816,4371xe" filled="true" fillcolor="#000000" stroked="false">
                <v:path arrowok="t"/>
                <v:fill type="solid"/>
              </v:shape>
            </v:group>
            <v:group style="position:absolute;left:7816;top:4371;width:10;height:20" coordorigin="7816,4371" coordsize="10,20">
              <v:shape style="position:absolute;left:7816;top:4371;width:10;height:20" coordorigin="7816,4371" coordsize="10,20" path="m7816,4390l7826,4390,7826,4371,7816,4371,7816,4390xe" filled="true" fillcolor="#000000" stroked="false">
                <v:path arrowok="t"/>
                <v:fill type="solid"/>
              </v:shape>
            </v:group>
            <v:group style="position:absolute;left:7816;top:4390;width:10;height:20" coordorigin="7816,4390" coordsize="10,20">
              <v:shape style="position:absolute;left:7816;top:4390;width:10;height:20" coordorigin="7816,4390" coordsize="10,20" path="m7816,4409l7826,4409,7826,4390,7816,4390,7816,4409xe" filled="true" fillcolor="#000000" stroked="false">
                <v:path arrowok="t"/>
                <v:fill type="solid"/>
              </v:shape>
            </v:group>
            <v:group style="position:absolute;left:7816;top:4409;width:10;height:20" coordorigin="7816,4409" coordsize="10,20">
              <v:shape style="position:absolute;left:7816;top:4409;width:10;height:20" coordorigin="7816,4409" coordsize="10,20" path="m7816,4428l7826,4428,7826,4409,7816,4409,7816,4428xe" filled="true" fillcolor="#000000" stroked="false">
                <v:path arrowok="t"/>
                <v:fill type="solid"/>
              </v:shape>
            </v:group>
            <v:group style="position:absolute;left:7816;top:4428;width:10;height:20" coordorigin="7816,4428" coordsize="10,20">
              <v:shape style="position:absolute;left:7816;top:4428;width:10;height:20" coordorigin="7816,4428" coordsize="10,20" path="m7816,4448l7826,4448,7826,4428,7816,4428,7816,4448xe" filled="true" fillcolor="#000000" stroked="false">
                <v:path arrowok="t"/>
                <v:fill type="solid"/>
              </v:shape>
            </v:group>
            <v:group style="position:absolute;left:7816;top:4448;width:10;height:20" coordorigin="7816,4448" coordsize="10,20">
              <v:shape style="position:absolute;left:7816;top:4448;width:10;height:20" coordorigin="7816,4448" coordsize="10,20" path="m7816,4467l7826,4467,7826,4448,7816,4448,7816,4467xe" filled="true" fillcolor="#000000" stroked="false">
                <v:path arrowok="t"/>
                <v:fill type="solid"/>
              </v:shape>
            </v:group>
            <v:group style="position:absolute;left:7816;top:4467;width:10;height:20" coordorigin="7816,4467" coordsize="10,20">
              <v:shape style="position:absolute;left:7816;top:4467;width:10;height:20" coordorigin="7816,4467" coordsize="10,20" path="m7816,4486l7826,4486,7826,4467,7816,4467,7816,4486xe" filled="true" fillcolor="#000000" stroked="false">
                <v:path arrowok="t"/>
                <v:fill type="solid"/>
              </v:shape>
            </v:group>
            <v:group style="position:absolute;left:7816;top:4486;width:10;height:20" coordorigin="7816,4486" coordsize="10,20">
              <v:shape style="position:absolute;left:7816;top:4486;width:10;height:20" coordorigin="7816,4486" coordsize="10,20" path="m7816,4505l7826,4505,7826,4486,7816,4486,7816,4505xe" filled="true" fillcolor="#000000" stroked="false">
                <v:path arrowok="t"/>
                <v:fill type="solid"/>
              </v:shape>
            </v:group>
            <v:group style="position:absolute;left:7816;top:4505;width:10;height:20" coordorigin="7816,4505" coordsize="10,20">
              <v:shape style="position:absolute;left:7816;top:4505;width:10;height:20" coordorigin="7816,4505" coordsize="10,20" path="m7816,4524l7826,4524,7826,4505,7816,4505,7816,4524xe" filled="true" fillcolor="#000000" stroked="false">
                <v:path arrowok="t"/>
                <v:fill type="solid"/>
              </v:shape>
            </v:group>
            <v:group style="position:absolute;left:7816;top:4524;width:10;height:20" coordorigin="7816,4524" coordsize="10,20">
              <v:shape style="position:absolute;left:7816;top:4524;width:10;height:20" coordorigin="7816,4524" coordsize="10,20" path="m7816,4544l7826,4544,7826,4524,7816,4524,7816,4544xe" filled="true" fillcolor="#000000" stroked="false">
                <v:path arrowok="t"/>
                <v:fill type="solid"/>
              </v:shape>
            </v:group>
            <v:group style="position:absolute;left:7816;top:4544;width:10;height:20" coordorigin="7816,4544" coordsize="10,20">
              <v:shape style="position:absolute;left:7816;top:4544;width:10;height:20" coordorigin="7816,4544" coordsize="10,20" path="m7816,4563l7826,4563,7826,4544,7816,4544,7816,4563xe" filled="true" fillcolor="#000000" stroked="false">
                <v:path arrowok="t"/>
                <v:fill type="solid"/>
              </v:shape>
            </v:group>
            <v:group style="position:absolute;left:7816;top:4563;width:10;height:20" coordorigin="7816,4563" coordsize="10,20">
              <v:shape style="position:absolute;left:7816;top:4563;width:10;height:20" coordorigin="7816,4563" coordsize="10,20" path="m7816,4582l7826,4582,7826,4563,7816,4563,7816,4582xe" filled="true" fillcolor="#000000" stroked="false">
                <v:path arrowok="t"/>
                <v:fill type="solid"/>
              </v:shape>
            </v:group>
            <v:group style="position:absolute;left:7816;top:4582;width:10;height:20" coordorigin="7816,4582" coordsize="10,20">
              <v:shape style="position:absolute;left:7816;top:4582;width:10;height:20" coordorigin="7816,4582" coordsize="10,20" path="m7816,4601l7826,4601,7826,4582,7816,4582,7816,4601xe" filled="true" fillcolor="#000000" stroked="false">
                <v:path arrowok="t"/>
                <v:fill type="solid"/>
              </v:shape>
            </v:group>
            <v:group style="position:absolute;left:7816;top:4601;width:10;height:20" coordorigin="7816,4601" coordsize="10,20">
              <v:shape style="position:absolute;left:7816;top:4601;width:10;height:20" coordorigin="7816,4601" coordsize="10,20" path="m7816,4620l7826,4620,7826,4601,7816,4601,7816,4620xe" filled="true" fillcolor="#000000" stroked="false">
                <v:path arrowok="t"/>
                <v:fill type="solid"/>
              </v:shape>
            </v:group>
            <v:group style="position:absolute;left:7816;top:4620;width:10;height:20" coordorigin="7816,4620" coordsize="10,20">
              <v:shape style="position:absolute;left:7816;top:4620;width:10;height:20" coordorigin="7816,4620" coordsize="10,20" path="m7816,4640l7826,4640,7826,4620,7816,4620,7816,4640xe" filled="true" fillcolor="#000000" stroked="false">
                <v:path arrowok="t"/>
                <v:fill type="solid"/>
              </v:shape>
            </v:group>
            <v:group style="position:absolute;left:7816;top:4640;width:10;height:20" coordorigin="7816,4640" coordsize="10,20">
              <v:shape style="position:absolute;left:7816;top:4640;width:10;height:20" coordorigin="7816,4640" coordsize="10,20" path="m7816,4659l7826,4659,7826,4640,7816,4640,7816,4659xe" filled="true" fillcolor="#000000" stroked="false">
                <v:path arrowok="t"/>
                <v:fill type="solid"/>
              </v:shape>
            </v:group>
            <v:group style="position:absolute;left:7816;top:4659;width:10;height:20" coordorigin="7816,4659" coordsize="10,20">
              <v:shape style="position:absolute;left:7816;top:4659;width:10;height:20" coordorigin="7816,4659" coordsize="10,20" path="m7816,4678l7826,4678,7826,4659,7816,4659,7816,4678xe" filled="true" fillcolor="#000000" stroked="false">
                <v:path arrowok="t"/>
                <v:fill type="solid"/>
              </v:shape>
            </v:group>
            <v:group style="position:absolute;left:7816;top:4678;width:10;height:20" coordorigin="7816,4678" coordsize="10,20">
              <v:shape style="position:absolute;left:7816;top:4678;width:10;height:20" coordorigin="7816,4678" coordsize="10,20" path="m7816,4697l7826,4697,7826,4678,7816,4678,7816,4697xe" filled="true" fillcolor="#000000" stroked="false">
                <v:path arrowok="t"/>
                <v:fill type="solid"/>
              </v:shape>
            </v:group>
            <v:group style="position:absolute;left:7816;top:4697;width:10;height:20" coordorigin="7816,4697" coordsize="10,20">
              <v:shape style="position:absolute;left:7816;top:4697;width:10;height:20" coordorigin="7816,4697" coordsize="10,20" path="m7816,4716l7826,4716,7826,4697,7816,4697,7816,4716xe" filled="true" fillcolor="#000000" stroked="false">
                <v:path arrowok="t"/>
                <v:fill type="solid"/>
              </v:shape>
            </v:group>
            <v:group style="position:absolute;left:7816;top:4716;width:10;height:20" coordorigin="7816,4716" coordsize="10,20">
              <v:shape style="position:absolute;left:7816;top:4716;width:10;height:20" coordorigin="7816,4716" coordsize="10,20" path="m7816,4736l7826,4736,7826,4716,7816,4716,7816,4736xe" filled="true" fillcolor="#000000" stroked="false">
                <v:path arrowok="t"/>
                <v:fill type="solid"/>
              </v:shape>
            </v:group>
            <v:group style="position:absolute;left:7816;top:4736;width:10;height:20" coordorigin="7816,4736" coordsize="10,20">
              <v:shape style="position:absolute;left:7816;top:4736;width:10;height:20" coordorigin="7816,4736" coordsize="10,20" path="m7816,4755l7826,4755,7826,4736,7816,4736,7816,4755xe" filled="true" fillcolor="#000000" stroked="false">
                <v:path arrowok="t"/>
                <v:fill type="solid"/>
              </v:shape>
            </v:group>
            <v:group style="position:absolute;left:7816;top:4755;width:10;height:20" coordorigin="7816,4755" coordsize="10,20">
              <v:shape style="position:absolute;left:7816;top:4755;width:10;height:20" coordorigin="7816,4755" coordsize="10,20" path="m7816,4774l7826,4774,7826,4755,7816,4755,7816,4774xe" filled="true" fillcolor="#000000" stroked="false">
                <v:path arrowok="t"/>
                <v:fill type="solid"/>
              </v:shape>
            </v:group>
            <v:group style="position:absolute;left:7816;top:4774;width:10;height:20" coordorigin="7816,4774" coordsize="10,20">
              <v:shape style="position:absolute;left:7816;top:4774;width:10;height:20" coordorigin="7816,4774" coordsize="10,20" path="m7816,4793l7826,4793,7826,4774,7816,4774,7816,4793xe" filled="true" fillcolor="#000000" stroked="false">
                <v:path arrowok="t"/>
                <v:fill type="solid"/>
              </v:shape>
            </v:group>
            <v:group style="position:absolute;left:7816;top:4793;width:10;height:20" coordorigin="7816,4793" coordsize="10,20">
              <v:shape style="position:absolute;left:7816;top:4793;width:10;height:20" coordorigin="7816,4793" coordsize="10,20" path="m7816,4812l7826,4812,7826,4793,7816,4793,7816,4812xe" filled="true" fillcolor="#000000" stroked="false">
                <v:path arrowok="t"/>
                <v:fill type="solid"/>
              </v:shape>
            </v:group>
            <v:group style="position:absolute;left:7816;top:4812;width:10;height:20" coordorigin="7816,4812" coordsize="10,20">
              <v:shape style="position:absolute;left:7816;top:4812;width:10;height:20" coordorigin="7816,4812" coordsize="10,20" path="m7816,4832l7826,4832,7826,4812,7816,4812,7816,4832xe" filled="true" fillcolor="#000000" stroked="false">
                <v:path arrowok="t"/>
                <v:fill type="solid"/>
              </v:shape>
            </v:group>
            <v:group style="position:absolute;left:7816;top:4832;width:10;height:20" coordorigin="7816,4832" coordsize="10,20">
              <v:shape style="position:absolute;left:7816;top:4832;width:10;height:20" coordorigin="7816,4832" coordsize="10,20" path="m7816,4851l7826,4851,7826,4832,7816,4832,7816,4851xe" filled="true" fillcolor="#000000" stroked="false">
                <v:path arrowok="t"/>
                <v:fill type="solid"/>
              </v:shape>
            </v:group>
            <v:group style="position:absolute;left:7816;top:4851;width:10;height:20" coordorigin="7816,4851" coordsize="10,20">
              <v:shape style="position:absolute;left:7816;top:4851;width:10;height:20" coordorigin="7816,4851" coordsize="10,20" path="m7816,4870l7826,4870,7826,4851,7816,4851,7816,4870xe" filled="true" fillcolor="#000000" stroked="false">
                <v:path arrowok="t"/>
                <v:fill type="solid"/>
              </v:shape>
            </v:group>
            <v:group style="position:absolute;left:7816;top:4870;width:10;height:20" coordorigin="7816,4870" coordsize="10,20">
              <v:shape style="position:absolute;left:7816;top:4870;width:10;height:20" coordorigin="7816,4870" coordsize="10,20" path="m7816,4889l7826,4889,7826,4870,7816,4870,7816,4889xe" filled="true" fillcolor="#000000" stroked="false">
                <v:path arrowok="t"/>
                <v:fill type="solid"/>
              </v:shape>
            </v:group>
            <v:group style="position:absolute;left:7816;top:4889;width:10;height:20" coordorigin="7816,4889" coordsize="10,20">
              <v:shape style="position:absolute;left:7816;top:4889;width:10;height:20" coordorigin="7816,4889" coordsize="10,20" path="m7816,4908l7826,4908,7826,4889,7816,4889,7816,4908xe" filled="true" fillcolor="#000000" stroked="false">
                <v:path arrowok="t"/>
                <v:fill type="solid"/>
              </v:shape>
            </v:group>
            <v:group style="position:absolute;left:7816;top:4908;width:10;height:20" coordorigin="7816,4908" coordsize="10,20">
              <v:shape style="position:absolute;left:7816;top:4908;width:10;height:20" coordorigin="7816,4908" coordsize="10,20" path="m7816,4928l7826,4928,7826,4908,7816,4908,7816,4928xe" filled="true" fillcolor="#000000" stroked="false">
                <v:path arrowok="t"/>
                <v:fill type="solid"/>
              </v:shape>
            </v:group>
            <v:group style="position:absolute;left:7816;top:4928;width:10;height:20" coordorigin="7816,4928" coordsize="10,20">
              <v:shape style="position:absolute;left:7816;top:4928;width:10;height:20" coordorigin="7816,4928" coordsize="10,20" path="m7816,4947l7826,4947,7826,4928,7816,4928,7816,4947xe" filled="true" fillcolor="#000000" stroked="false">
                <v:path arrowok="t"/>
                <v:fill type="solid"/>
              </v:shape>
            </v:group>
            <v:group style="position:absolute;left:7816;top:4947;width:10;height:20" coordorigin="7816,4947" coordsize="10,20">
              <v:shape style="position:absolute;left:7816;top:4947;width:10;height:20" coordorigin="7816,4947" coordsize="10,20" path="m7816,4966l7826,4966,7826,4947,7816,4947,7816,4966xe" filled="true" fillcolor="#000000" stroked="false">
                <v:path arrowok="t"/>
                <v:fill type="solid"/>
              </v:shape>
            </v:group>
            <v:group style="position:absolute;left:7816;top:4966;width:10;height:20" coordorigin="7816,4966" coordsize="10,20">
              <v:shape style="position:absolute;left:7816;top:4966;width:10;height:20" coordorigin="7816,4966" coordsize="10,20" path="m7816,4985l7826,4985,7826,4966,7816,4966,7816,4985xe" filled="true" fillcolor="#000000" stroked="false">
                <v:path arrowok="t"/>
                <v:fill type="solid"/>
              </v:shape>
            </v:group>
            <v:group style="position:absolute;left:7816;top:4985;width:10;height:20" coordorigin="7816,4985" coordsize="10,20">
              <v:shape style="position:absolute;left:7816;top:4985;width:10;height:20" coordorigin="7816,4985" coordsize="10,20" path="m7816,5004l7826,5004,7826,4985,7816,4985,7816,5004xe" filled="true" fillcolor="#000000" stroked="false">
                <v:path arrowok="t"/>
                <v:fill type="solid"/>
              </v:shape>
            </v:group>
            <v:group style="position:absolute;left:7816;top:5004;width:10;height:20" coordorigin="7816,5004" coordsize="10,20">
              <v:shape style="position:absolute;left:7816;top:5004;width:10;height:20" coordorigin="7816,5004" coordsize="10,20" path="m7816,5024l7826,5024,7826,5004,7816,5004,7816,5024xe" filled="true" fillcolor="#000000" stroked="false">
                <v:path arrowok="t"/>
                <v:fill type="solid"/>
              </v:shape>
            </v:group>
            <v:group style="position:absolute;left:7816;top:5024;width:10;height:20" coordorigin="7816,5024" coordsize="10,20">
              <v:shape style="position:absolute;left:7816;top:5024;width:10;height:20" coordorigin="7816,5024" coordsize="10,20" path="m7816,5043l7826,5043,7826,5024,7816,5024,7816,5043xe" filled="true" fillcolor="#000000" stroked="false">
                <v:path arrowok="t"/>
                <v:fill type="solid"/>
              </v:shape>
            </v:group>
            <v:group style="position:absolute;left:7816;top:5043;width:10;height:20" coordorigin="7816,5043" coordsize="10,20">
              <v:shape style="position:absolute;left:7816;top:5043;width:10;height:20" coordorigin="7816,5043" coordsize="10,20" path="m7816,5062l7826,5062,7826,5043,7816,5043,7816,5062xe" filled="true" fillcolor="#000000" stroked="false">
                <v:path arrowok="t"/>
                <v:fill type="solid"/>
              </v:shape>
            </v:group>
            <v:group style="position:absolute;left:7816;top:5062;width:10;height:20" coordorigin="7816,5062" coordsize="10,20">
              <v:shape style="position:absolute;left:7816;top:5062;width:10;height:20" coordorigin="7816,5062" coordsize="10,20" path="m7816,5081l7826,5081,7826,5062,7816,5062,7816,5081xe" filled="true" fillcolor="#000000" stroked="false">
                <v:path arrowok="t"/>
                <v:fill type="solid"/>
              </v:shape>
            </v:group>
            <v:group style="position:absolute;left:7816;top:5081;width:10;height:20" coordorigin="7816,5081" coordsize="10,20">
              <v:shape style="position:absolute;left:7816;top:5081;width:10;height:20" coordorigin="7816,5081" coordsize="10,20" path="m7816,5100l7826,5100,7826,5081,7816,5081,7816,5100xe" filled="true" fillcolor="#000000" stroked="false">
                <v:path arrowok="t"/>
                <v:fill type="solid"/>
              </v:shape>
            </v:group>
            <v:group style="position:absolute;left:7816;top:5100;width:10;height:20" coordorigin="7816,5100" coordsize="10,20">
              <v:shape style="position:absolute;left:7816;top:5100;width:10;height:20" coordorigin="7816,5100" coordsize="10,20" path="m7816,5120l7826,5120,7826,5100,7816,5100,7816,5120xe" filled="true" fillcolor="#000000" stroked="false">
                <v:path arrowok="t"/>
                <v:fill type="solid"/>
              </v:shape>
            </v:group>
            <v:group style="position:absolute;left:7816;top:5120;width:10;height:20" coordorigin="7816,5120" coordsize="10,20">
              <v:shape style="position:absolute;left:7816;top:5120;width:10;height:20" coordorigin="7816,5120" coordsize="10,20" path="m7816,5139l7826,5139,7826,5120,7816,5120,7816,5139xe" filled="true" fillcolor="#000000" stroked="false">
                <v:path arrowok="t"/>
                <v:fill type="solid"/>
              </v:shape>
            </v:group>
            <v:group style="position:absolute;left:7816;top:5139;width:10;height:20" coordorigin="7816,5139" coordsize="10,20">
              <v:shape style="position:absolute;left:7816;top:5139;width:10;height:20" coordorigin="7816,5139" coordsize="10,20" path="m7816,5158l7826,5158,7826,5139,7816,5139,7816,5158xe" filled="true" fillcolor="#000000" stroked="false">
                <v:path arrowok="t"/>
                <v:fill type="solid"/>
              </v:shape>
            </v:group>
            <v:group style="position:absolute;left:7816;top:5158;width:10;height:20" coordorigin="7816,5158" coordsize="10,20">
              <v:shape style="position:absolute;left:7816;top:5158;width:10;height:20" coordorigin="7816,5158" coordsize="10,20" path="m7816,5177l7826,5177,7826,5158,7816,5158,7816,5177xe" filled="true" fillcolor="#000000" stroked="false">
                <v:path arrowok="t"/>
                <v:fill type="solid"/>
              </v:shape>
            </v:group>
            <v:group style="position:absolute;left:7816;top:5177;width:10;height:20" coordorigin="7816,5177" coordsize="10,20">
              <v:shape style="position:absolute;left:7816;top:5177;width:10;height:20" coordorigin="7816,5177" coordsize="10,20" path="m7816,5196l7826,5196,7826,5177,7816,5177,7816,5196xe" filled="true" fillcolor="#000000" stroked="false">
                <v:path arrowok="t"/>
                <v:fill type="solid"/>
              </v:shape>
            </v:group>
            <v:group style="position:absolute;left:7816;top:5196;width:10;height:20" coordorigin="7816,5196" coordsize="10,20">
              <v:shape style="position:absolute;left:7816;top:5196;width:10;height:20" coordorigin="7816,5196" coordsize="10,20" path="m7816,5216l7826,5216,7826,5196,7816,5196,7816,5216xe" filled="true" fillcolor="#000000" stroked="false">
                <v:path arrowok="t"/>
                <v:fill type="solid"/>
              </v:shape>
            </v:group>
            <v:group style="position:absolute;left:7816;top:5216;width:10;height:20" coordorigin="7816,5216" coordsize="10,20">
              <v:shape style="position:absolute;left:7816;top:5216;width:10;height:20" coordorigin="7816,5216" coordsize="10,20" path="m7816,5235l7826,5235,7826,5216,7816,5216,7816,5235xe" filled="true" fillcolor="#000000" stroked="false">
                <v:path arrowok="t"/>
                <v:fill type="solid"/>
              </v:shape>
            </v:group>
            <v:group style="position:absolute;left:7816;top:5235;width:10;height:20" coordorigin="7816,5235" coordsize="10,20">
              <v:shape style="position:absolute;left:7816;top:5235;width:10;height:20" coordorigin="7816,5235" coordsize="10,20" path="m7816,5254l7826,5254,7826,5235,7816,5235,7816,5254xe" filled="true" fillcolor="#000000" stroked="false">
                <v:path arrowok="t"/>
                <v:fill type="solid"/>
              </v:shape>
            </v:group>
            <v:group style="position:absolute;left:7816;top:5254;width:10;height:20" coordorigin="7816,5254" coordsize="10,20">
              <v:shape style="position:absolute;left:7816;top:5254;width:10;height:20" coordorigin="7816,5254" coordsize="10,20" path="m7816,5273l7826,5273,7826,5254,7816,5254,7816,5273xe" filled="true" fillcolor="#000000" stroked="false">
                <v:path arrowok="t"/>
                <v:fill type="solid"/>
              </v:shape>
            </v:group>
            <v:group style="position:absolute;left:7816;top:5273;width:10;height:20" coordorigin="7816,5273" coordsize="10,20">
              <v:shape style="position:absolute;left:7816;top:5273;width:10;height:20" coordorigin="7816,5273" coordsize="10,20" path="m7816,5292l7826,5292,7826,5273,7816,5273,7816,5292xe" filled="true" fillcolor="#000000" stroked="false">
                <v:path arrowok="t"/>
                <v:fill type="solid"/>
              </v:shape>
            </v:group>
            <v:group style="position:absolute;left:7816;top:5292;width:10;height:20" coordorigin="7816,5292" coordsize="10,20">
              <v:shape style="position:absolute;left:7816;top:5292;width:10;height:20" coordorigin="7816,5292" coordsize="10,20" path="m7816,5312l7826,5312,7826,5292,7816,5292,7816,5312xe" filled="true" fillcolor="#000000" stroked="false">
                <v:path arrowok="t"/>
                <v:fill type="solid"/>
              </v:shape>
            </v:group>
            <v:group style="position:absolute;left:7816;top:5312;width:10;height:20" coordorigin="7816,5312" coordsize="10,20">
              <v:shape style="position:absolute;left:7816;top:5312;width:10;height:20" coordorigin="7816,5312" coordsize="10,20" path="m7816,5331l7826,5331,7826,5312,7816,5312,7816,5331xe" filled="true" fillcolor="#000000" stroked="false">
                <v:path arrowok="t"/>
                <v:fill type="solid"/>
              </v:shape>
            </v:group>
            <v:group style="position:absolute;left:7816;top:5331;width:10;height:20" coordorigin="7816,5331" coordsize="10,20">
              <v:shape style="position:absolute;left:7816;top:5331;width:10;height:20" coordorigin="7816,5331" coordsize="10,20" path="m7816,5350l7826,5350,7826,5331,7816,5331,7816,5350xe" filled="true" fillcolor="#000000" stroked="false">
                <v:path arrowok="t"/>
                <v:fill type="solid"/>
              </v:shape>
            </v:group>
            <v:group style="position:absolute;left:7816;top:5350;width:10;height:20" coordorigin="7816,5350" coordsize="10,20">
              <v:shape style="position:absolute;left:7816;top:5350;width:10;height:20" coordorigin="7816,5350" coordsize="10,20" path="m7816,5370l7826,5370,7826,5350,7816,5350,7816,5370xe" filled="true" fillcolor="#000000" stroked="false">
                <v:path arrowok="t"/>
                <v:fill type="solid"/>
              </v:shape>
            </v:group>
            <v:group style="position:absolute;left:7816;top:5370;width:10;height:20" coordorigin="7816,5370" coordsize="10,20">
              <v:shape style="position:absolute;left:7816;top:5370;width:10;height:20" coordorigin="7816,5370" coordsize="10,20" path="m7816,5389l7826,5389,7826,5370,7816,5370,7816,5389xe" filled="true" fillcolor="#000000" stroked="false">
                <v:path arrowok="t"/>
                <v:fill type="solid"/>
              </v:shape>
            </v:group>
            <v:group style="position:absolute;left:7816;top:5389;width:10;height:20" coordorigin="7816,5389" coordsize="10,20">
              <v:shape style="position:absolute;left:7816;top:5389;width:10;height:20" coordorigin="7816,5389" coordsize="10,20" path="m7816,5408l7826,5408,7826,5389,7816,5389,7816,5408xe" filled="true" fillcolor="#000000" stroked="false">
                <v:path arrowok="t"/>
                <v:fill type="solid"/>
              </v:shape>
            </v:group>
            <v:group style="position:absolute;left:7816;top:5408;width:10;height:20" coordorigin="7816,5408" coordsize="10,20">
              <v:shape style="position:absolute;left:7816;top:5408;width:10;height:20" coordorigin="7816,5408" coordsize="10,20" path="m7816,5427l7826,5427,7826,5408,7816,5408,7816,5427xe" filled="true" fillcolor="#000000" stroked="false">
                <v:path arrowok="t"/>
                <v:fill type="solid"/>
              </v:shape>
            </v:group>
            <v:group style="position:absolute;left:7816;top:5427;width:10;height:20" coordorigin="7816,5427" coordsize="10,20">
              <v:shape style="position:absolute;left:7816;top:5427;width:10;height:20" coordorigin="7816,5427" coordsize="10,20" path="m7816,5447l7826,5447,7826,5427,7816,5427,7816,5447xe" filled="true" fillcolor="#000000" stroked="false">
                <v:path arrowok="t"/>
                <v:fill type="solid"/>
              </v:shape>
            </v:group>
            <v:group style="position:absolute;left:7816;top:5447;width:10;height:20" coordorigin="7816,5447" coordsize="10,20">
              <v:shape style="position:absolute;left:7816;top:5447;width:10;height:20" coordorigin="7816,5447" coordsize="10,20" path="m7816,5466l7826,5466,7826,5447,7816,5447,7816,5466xe" filled="true" fillcolor="#000000" stroked="false">
                <v:path arrowok="t"/>
                <v:fill type="solid"/>
              </v:shape>
            </v:group>
            <v:group style="position:absolute;left:7816;top:5466;width:10;height:20" coordorigin="7816,5466" coordsize="10,20">
              <v:shape style="position:absolute;left:7816;top:5466;width:10;height:20" coordorigin="7816,5466" coordsize="10,20" path="m7816,5485l7826,5485,7826,5466,7816,5466,7816,5485xe" filled="true" fillcolor="#000000" stroked="false">
                <v:path arrowok="t"/>
                <v:fill type="solid"/>
              </v:shape>
            </v:group>
            <v:group style="position:absolute;left:7816;top:5485;width:10;height:20" coordorigin="7816,5485" coordsize="10,20">
              <v:shape style="position:absolute;left:7816;top:5485;width:10;height:20" coordorigin="7816,5485" coordsize="10,20" path="m7816,5504l7826,5504,7826,5485,7816,5485,7816,5504xe" filled="true" fillcolor="#000000" stroked="false">
                <v:path arrowok="t"/>
                <v:fill type="solid"/>
              </v:shape>
            </v:group>
            <v:group style="position:absolute;left:7816;top:5504;width:10;height:20" coordorigin="7816,5504" coordsize="10,20">
              <v:shape style="position:absolute;left:7816;top:5504;width:10;height:20" coordorigin="7816,5504" coordsize="10,20" path="m7816,5523l7826,5523,7826,5504,7816,5504,7816,5523xe" filled="true" fillcolor="#000000" stroked="false">
                <v:path arrowok="t"/>
                <v:fill type="solid"/>
              </v:shape>
            </v:group>
            <v:group style="position:absolute;left:7816;top:5523;width:10;height:20" coordorigin="7816,5523" coordsize="10,20">
              <v:shape style="position:absolute;left:7816;top:5523;width:10;height:20" coordorigin="7816,5523" coordsize="10,20" path="m7816,5543l7826,5543,7826,5523,7816,5523,7816,5543xe" filled="true" fillcolor="#000000" stroked="false">
                <v:path arrowok="t"/>
                <v:fill type="solid"/>
              </v:shape>
            </v:group>
            <v:group style="position:absolute;left:7816;top:5543;width:10;height:20" coordorigin="7816,5543" coordsize="10,20">
              <v:shape style="position:absolute;left:7816;top:5543;width:10;height:20" coordorigin="7816,5543" coordsize="10,20" path="m7816,5562l7826,5562,7826,5543,7816,5543,7816,5562xe" filled="true" fillcolor="#000000" stroked="false">
                <v:path arrowok="t"/>
                <v:fill type="solid"/>
              </v:shape>
            </v:group>
            <v:group style="position:absolute;left:7816;top:5562;width:10;height:20" coordorigin="7816,5562" coordsize="10,20">
              <v:shape style="position:absolute;left:7816;top:5562;width:10;height:20" coordorigin="7816,5562" coordsize="10,20" path="m7816,5581l7826,5581,7826,5562,7816,5562,7816,5581xe" filled="true" fillcolor="#000000" stroked="false">
                <v:path arrowok="t"/>
                <v:fill type="solid"/>
              </v:shape>
            </v:group>
            <v:group style="position:absolute;left:7816;top:5581;width:10;height:20" coordorigin="7816,5581" coordsize="10,20">
              <v:shape style="position:absolute;left:7816;top:5581;width:10;height:20" coordorigin="7816,5581" coordsize="10,20" path="m7816,5600l7826,5600,7826,5581,7816,5581,7816,5600xe" filled="true" fillcolor="#000000" stroked="false">
                <v:path arrowok="t"/>
                <v:fill type="solid"/>
              </v:shape>
            </v:group>
            <v:group style="position:absolute;left:7816;top:5600;width:10;height:20" coordorigin="7816,5600" coordsize="10,20">
              <v:shape style="position:absolute;left:7816;top:5600;width:10;height:20" coordorigin="7816,5600" coordsize="10,20" path="m7816,5619l7826,5619,7826,5600,7816,5600,7816,5619xe" filled="true" fillcolor="#000000" stroked="false">
                <v:path arrowok="t"/>
                <v:fill type="solid"/>
              </v:shape>
            </v:group>
            <v:group style="position:absolute;left:7816;top:5619;width:10;height:20" coordorigin="7816,5619" coordsize="10,20">
              <v:shape style="position:absolute;left:7816;top:5619;width:10;height:20" coordorigin="7816,5619" coordsize="10,20" path="m7816,5639l7826,5639,7826,5619,7816,5619,7816,5639xe" filled="true" fillcolor="#000000" stroked="false">
                <v:path arrowok="t"/>
                <v:fill type="solid"/>
              </v:shape>
            </v:group>
            <v:group style="position:absolute;left:7816;top:5639;width:10;height:20" coordorigin="7816,5639" coordsize="10,20">
              <v:shape style="position:absolute;left:7816;top:5639;width:10;height:20" coordorigin="7816,5639" coordsize="10,20" path="m7816,5658l7826,5658,7826,5639,7816,5639,7816,5658xe" filled="true" fillcolor="#000000" stroked="false">
                <v:path arrowok="t"/>
                <v:fill type="solid"/>
              </v:shape>
            </v:group>
            <v:group style="position:absolute;left:7816;top:5658;width:10;height:20" coordorigin="7816,5658" coordsize="10,20">
              <v:shape style="position:absolute;left:7816;top:5658;width:10;height:20" coordorigin="7816,5658" coordsize="10,20" path="m7816,5677l7826,5677,7826,5658,7816,5658,7816,5677xe" filled="true" fillcolor="#000000" stroked="false">
                <v:path arrowok="t"/>
                <v:fill type="solid"/>
              </v:shape>
            </v:group>
            <v:group style="position:absolute;left:7816;top:5677;width:10;height:20" coordorigin="7816,5677" coordsize="10,20">
              <v:shape style="position:absolute;left:7816;top:5677;width:10;height:20" coordorigin="7816,5677" coordsize="10,20" path="m7816,5696l7826,5696,7826,5677,7816,5677,7816,5696xe" filled="true" fillcolor="#000000" stroked="false">
                <v:path arrowok="t"/>
                <v:fill type="solid"/>
              </v:shape>
              <v:shape style="position:absolute;left:29;top:5600;width:2501;height:106" type="#_x0000_t75" stroked="false">
                <v:imagedata r:id="rId607" o:title=""/>
              </v:shape>
              <v:shape style="position:absolute;left:2506;top:5696;width:737;height:10" type="#_x0000_t75" stroked="false">
                <v:imagedata r:id="rId196" o:title=""/>
              </v:shape>
              <v:shape style="position:absolute;left:3238;top:5696;width:1015;height:10" type="#_x0000_t75" stroked="false">
                <v:imagedata r:id="rId174" o:title=""/>
              </v:shape>
              <v:shape style="position:absolute;left:4249;top:5696;width:2554;height:10" type="#_x0000_t75" stroked="false">
                <v:imagedata r:id="rId197" o:title=""/>
              </v:shape>
              <v:shape style="position:absolute;left:6798;top:5696;width:1018;height:10" type="#_x0000_t75" stroked="false">
                <v:imagedata r:id="rId198" o:title=""/>
              </v:shape>
              <v:shape style="position:absolute;left:7811;top:5696;width:742;height:10" type="#_x0000_t75" stroked="false">
                <v:imagedata r:id="rId199" o:title=""/>
              </v:shape>
            </v:group>
            <v:group style="position:absolute;left:1423;top:5706;width:10;height:20" coordorigin="1423,5706" coordsize="10,20">
              <v:shape style="position:absolute;left:1423;top:5706;width:10;height:20" coordorigin="1423,5706" coordsize="10,20" path="m1423,5725l1433,5725,1433,5706,1423,5706,1423,5725xe" filled="true" fillcolor="#000000" stroked="false">
                <v:path arrowok="t"/>
                <v:fill type="solid"/>
              </v:shape>
            </v:group>
            <v:group style="position:absolute;left:1423;top:5725;width:10;height:20" coordorigin="1423,5725" coordsize="10,20">
              <v:shape style="position:absolute;left:1423;top:5725;width:10;height:20" coordorigin="1423,5725" coordsize="10,20" path="m1423,5744l1433,5744,1433,5725,1423,5725,1423,5744xe" filled="true" fillcolor="#000000" stroked="false">
                <v:path arrowok="t"/>
                <v:fill type="solid"/>
              </v:shape>
            </v:group>
            <v:group style="position:absolute;left:1423;top:5744;width:10;height:20" coordorigin="1423,5744" coordsize="10,20">
              <v:shape style="position:absolute;left:1423;top:5744;width:10;height:20" coordorigin="1423,5744" coordsize="10,20" path="m1423,5763l1433,5763,1433,5744,1423,5744,1423,5763xe" filled="true" fillcolor="#000000" stroked="false">
                <v:path arrowok="t"/>
                <v:fill type="solid"/>
              </v:shape>
            </v:group>
            <v:group style="position:absolute;left:1423;top:5763;width:10;height:20" coordorigin="1423,5763" coordsize="10,20">
              <v:shape style="position:absolute;left:1423;top:5763;width:10;height:20" coordorigin="1423,5763" coordsize="10,20" path="m1423,5783l1433,5783,1433,5763,1423,5763,1423,5783xe" filled="true" fillcolor="#000000" stroked="false">
                <v:path arrowok="t"/>
                <v:fill type="solid"/>
              </v:shape>
            </v:group>
            <v:group style="position:absolute;left:1423;top:5783;width:10;height:20" coordorigin="1423,5783" coordsize="10,20">
              <v:shape style="position:absolute;left:1423;top:5783;width:10;height:20" coordorigin="1423,5783" coordsize="10,20" path="m1423,5802l1433,5802,1433,5783,1423,5783,1423,5802xe" filled="true" fillcolor="#000000" stroked="false">
                <v:path arrowok="t"/>
                <v:fill type="solid"/>
              </v:shape>
            </v:group>
            <v:group style="position:absolute;left:1423;top:5802;width:10;height:20" coordorigin="1423,5802" coordsize="10,20">
              <v:shape style="position:absolute;left:1423;top:5802;width:10;height:20" coordorigin="1423,5802" coordsize="10,20" path="m1423,5821l1433,5821,1433,5802,1423,5802,1423,5821xe" filled="true" fillcolor="#000000" stroked="false">
                <v:path arrowok="t"/>
                <v:fill type="solid"/>
              </v:shape>
            </v:group>
            <v:group style="position:absolute;left:1423;top:5821;width:10;height:20" coordorigin="1423,5821" coordsize="10,20">
              <v:shape style="position:absolute;left:1423;top:5821;width:10;height:20" coordorigin="1423,5821" coordsize="10,20" path="m1423,5840l1433,5840,1433,5821,1423,5821,1423,5840xe" filled="true" fillcolor="#000000" stroked="false">
                <v:path arrowok="t"/>
                <v:fill type="solid"/>
              </v:shape>
            </v:group>
            <v:group style="position:absolute;left:1423;top:5840;width:10;height:20" coordorigin="1423,5840" coordsize="10,20">
              <v:shape style="position:absolute;left:1423;top:5840;width:10;height:20" coordorigin="1423,5840" coordsize="10,20" path="m1423,5859l1433,5859,1433,5840,1423,5840,1423,5859xe" filled="true" fillcolor="#000000" stroked="false">
                <v:path arrowok="t"/>
                <v:fill type="solid"/>
              </v:shape>
            </v:group>
            <v:group style="position:absolute;left:1423;top:5859;width:10;height:20" coordorigin="1423,5859" coordsize="10,20">
              <v:shape style="position:absolute;left:1423;top:5859;width:10;height:20" coordorigin="1423,5859" coordsize="10,20" path="m1423,5879l1433,5879,1433,5859,1423,5859,1423,5879xe" filled="true" fillcolor="#000000" stroked="false">
                <v:path arrowok="t"/>
                <v:fill type="solid"/>
              </v:shape>
            </v:group>
            <v:group style="position:absolute;left:1423;top:5879;width:10;height:20" coordorigin="1423,5879" coordsize="10,20">
              <v:shape style="position:absolute;left:1423;top:5879;width:10;height:20" coordorigin="1423,5879" coordsize="10,20" path="m1423,5898l1433,5898,1433,5879,1423,5879,1423,5898xe" filled="true" fillcolor="#000000" stroked="false">
                <v:path arrowok="t"/>
                <v:fill type="solid"/>
              </v:shape>
            </v:group>
            <v:group style="position:absolute;left:1423;top:5898;width:10;height:20" coordorigin="1423,5898" coordsize="10,20">
              <v:shape style="position:absolute;left:1423;top:5898;width:10;height:20" coordorigin="1423,5898" coordsize="10,20" path="m1423,5917l1433,5917,1433,5898,1423,5898,1423,5917xe" filled="true" fillcolor="#000000" stroked="false">
                <v:path arrowok="t"/>
                <v:fill type="solid"/>
              </v:shape>
            </v:group>
            <v:group style="position:absolute;left:1423;top:5917;width:10;height:20" coordorigin="1423,5917" coordsize="10,20">
              <v:shape style="position:absolute;left:1423;top:5917;width:10;height:20" coordorigin="1423,5917" coordsize="10,20" path="m1423,5936l1433,5936,1433,5917,1423,5917,1423,5936xe" filled="true" fillcolor="#000000" stroked="false">
                <v:path arrowok="t"/>
                <v:fill type="solid"/>
              </v:shape>
            </v:group>
            <v:group style="position:absolute;left:1423;top:5936;width:10;height:20" coordorigin="1423,5936" coordsize="10,20">
              <v:shape style="position:absolute;left:1423;top:5936;width:10;height:20" coordorigin="1423,5936" coordsize="10,20" path="m1423,5955l1433,5955,1433,5936,1423,5936,1423,5955xe" filled="true" fillcolor="#000000" stroked="false">
                <v:path arrowok="t"/>
                <v:fill type="solid"/>
              </v:shape>
            </v:group>
            <v:group style="position:absolute;left:1423;top:5955;width:10;height:20" coordorigin="1423,5955" coordsize="10,20">
              <v:shape style="position:absolute;left:1423;top:5955;width:10;height:20" coordorigin="1423,5955" coordsize="10,20" path="m1423,5975l1433,5975,1433,5955,1423,5955,1423,5975xe" filled="true" fillcolor="#000000" stroked="false">
                <v:path arrowok="t"/>
                <v:fill type="solid"/>
              </v:shape>
            </v:group>
            <v:group style="position:absolute;left:1423;top:5975;width:10;height:20" coordorigin="1423,5975" coordsize="10,20">
              <v:shape style="position:absolute;left:1423;top:5975;width:10;height:20" coordorigin="1423,5975" coordsize="10,20" path="m1423,5994l1433,5994,1433,5975,1423,5975,1423,5994xe" filled="true" fillcolor="#000000" stroked="false">
                <v:path arrowok="t"/>
                <v:fill type="solid"/>
              </v:shape>
            </v:group>
            <v:group style="position:absolute;left:1423;top:5994;width:10;height:20" coordorigin="1423,5994" coordsize="10,20">
              <v:shape style="position:absolute;left:1423;top:5994;width:10;height:20" coordorigin="1423,5994" coordsize="10,20" path="m1423,6013l1433,6013,1433,5994,1423,5994,1423,6013xe" filled="true" fillcolor="#000000" stroked="false">
                <v:path arrowok="t"/>
                <v:fill type="solid"/>
              </v:shape>
            </v:group>
            <v:group style="position:absolute;left:1423;top:6013;width:10;height:20" coordorigin="1423,6013" coordsize="10,20">
              <v:shape style="position:absolute;left:1423;top:6013;width:10;height:20" coordorigin="1423,6013" coordsize="10,20" path="m1423,6032l1433,6032,1433,6013,1423,6013,1423,6032xe" filled="true" fillcolor="#000000" stroked="false">
                <v:path arrowok="t"/>
                <v:fill type="solid"/>
              </v:shape>
            </v:group>
            <v:group style="position:absolute;left:1423;top:6032;width:10;height:20" coordorigin="1423,6032" coordsize="10,20">
              <v:shape style="position:absolute;left:1423;top:6032;width:10;height:20" coordorigin="1423,6032" coordsize="10,20" path="m1423,6051l1433,6051,1433,6032,1423,6032,1423,6051xe" filled="true" fillcolor="#000000" stroked="false">
                <v:path arrowok="t"/>
                <v:fill type="solid"/>
              </v:shape>
            </v:group>
            <v:group style="position:absolute;left:1423;top:6051;width:10;height:20" coordorigin="1423,6051" coordsize="10,20">
              <v:shape style="position:absolute;left:1423;top:6051;width:10;height:20" coordorigin="1423,6051" coordsize="10,20" path="m1423,6071l1433,6071,1433,6051,1423,6051,1423,6071xe" filled="true" fillcolor="#000000" stroked="false">
                <v:path arrowok="t"/>
                <v:fill type="solid"/>
              </v:shape>
            </v:group>
            <v:group style="position:absolute;left:1423;top:6071;width:10;height:20" coordorigin="1423,6071" coordsize="10,20">
              <v:shape style="position:absolute;left:1423;top:6071;width:10;height:20" coordorigin="1423,6071" coordsize="10,20" path="m1423,6090l1433,6090,1433,6071,1423,6071,1423,6090xe" filled="true" fillcolor="#000000" stroked="false">
                <v:path arrowok="t"/>
                <v:fill type="solid"/>
              </v:shape>
            </v:group>
            <v:group style="position:absolute;left:1423;top:6090;width:10;height:20" coordorigin="1423,6090" coordsize="10,20">
              <v:shape style="position:absolute;left:1423;top:6090;width:10;height:20" coordorigin="1423,6090" coordsize="10,20" path="m1423,6109l1433,6109,1433,6090,1423,6090,1423,6109xe" filled="true" fillcolor="#000000" stroked="false">
                <v:path arrowok="t"/>
                <v:fill type="solid"/>
              </v:shape>
            </v:group>
            <v:group style="position:absolute;left:1423;top:6109;width:10;height:20" coordorigin="1423,6109" coordsize="10,20">
              <v:shape style="position:absolute;left:1423;top:6109;width:10;height:20" coordorigin="1423,6109" coordsize="10,20" path="m1423,6128l1433,6128,1433,6109,1423,6109,1423,6128xe" filled="true" fillcolor="#000000" stroked="false">
                <v:path arrowok="t"/>
                <v:fill type="solid"/>
              </v:shape>
            </v:group>
            <v:group style="position:absolute;left:1423;top:6128;width:10;height:20" coordorigin="1423,6128" coordsize="10,20">
              <v:shape style="position:absolute;left:1423;top:6128;width:10;height:20" coordorigin="1423,6128" coordsize="10,20" path="m1423,6147l1433,6147,1433,6128,1423,6128,1423,6147xe" filled="true" fillcolor="#000000" stroked="false">
                <v:path arrowok="t"/>
                <v:fill type="solid"/>
              </v:shape>
            </v:group>
            <v:group style="position:absolute;left:1423;top:6147;width:10;height:20" coordorigin="1423,6147" coordsize="10,20">
              <v:shape style="position:absolute;left:1423;top:6147;width:10;height:20" coordorigin="1423,6147" coordsize="10,20" path="m1423,6167l1433,6167,1433,6147,1423,6147,1423,6167xe" filled="true" fillcolor="#000000" stroked="false">
                <v:path arrowok="t"/>
                <v:fill type="solid"/>
              </v:shape>
            </v:group>
            <v:group style="position:absolute;left:1423;top:6167;width:10;height:20" coordorigin="1423,6167" coordsize="10,20">
              <v:shape style="position:absolute;left:1423;top:6167;width:10;height:20" coordorigin="1423,6167" coordsize="10,20" path="m1423,6186l1433,6186,1433,6167,1423,6167,1423,6186xe" filled="true" fillcolor="#000000" stroked="false">
                <v:path arrowok="t"/>
                <v:fill type="solid"/>
              </v:shape>
            </v:group>
            <v:group style="position:absolute;left:1423;top:6186;width:10;height:20" coordorigin="1423,6186" coordsize="10,20">
              <v:shape style="position:absolute;left:1423;top:6186;width:10;height:20" coordorigin="1423,6186" coordsize="10,20" path="m1423,6205l1433,6205,1433,6186,1423,6186,1423,6205xe" filled="true" fillcolor="#000000" stroked="false">
                <v:path arrowok="t"/>
                <v:fill type="solid"/>
              </v:shape>
            </v:group>
            <v:group style="position:absolute;left:1423;top:6205;width:10;height:20" coordorigin="1423,6205" coordsize="10,20">
              <v:shape style="position:absolute;left:1423;top:6205;width:10;height:20" coordorigin="1423,6205" coordsize="10,20" path="m1423,6224l1433,6224,1433,6205,1423,6205,1423,6224xe" filled="true" fillcolor="#000000" stroked="false">
                <v:path arrowok="t"/>
                <v:fill type="solid"/>
              </v:shape>
            </v:group>
            <v:group style="position:absolute;left:1423;top:6224;width:10;height:20" coordorigin="1423,6224" coordsize="10,20">
              <v:shape style="position:absolute;left:1423;top:6224;width:10;height:20" coordorigin="1423,6224" coordsize="10,20" path="m1423,6243l1433,6243,1433,6224,1423,6224,1423,6243xe" filled="true" fillcolor="#000000" stroked="false">
                <v:path arrowok="t"/>
                <v:fill type="solid"/>
              </v:shape>
            </v:group>
            <v:group style="position:absolute;left:1423;top:6243;width:10;height:20" coordorigin="1423,6243" coordsize="10,20">
              <v:shape style="position:absolute;left:1423;top:6243;width:10;height:20" coordorigin="1423,6243" coordsize="10,20" path="m1423,6263l1433,6263,1433,6243,1423,6243,1423,6263xe" filled="true" fillcolor="#000000" stroked="false">
                <v:path arrowok="t"/>
                <v:fill type="solid"/>
              </v:shape>
            </v:group>
            <v:group style="position:absolute;left:1423;top:6263;width:10;height:20" coordorigin="1423,6263" coordsize="10,20">
              <v:shape style="position:absolute;left:1423;top:6263;width:10;height:20" coordorigin="1423,6263" coordsize="10,20" path="m1423,6282l1433,6282,1433,6263,1423,6263,1423,6282xe" filled="true" fillcolor="#000000" stroked="false">
                <v:path arrowok="t"/>
                <v:fill type="solid"/>
              </v:shape>
            </v:group>
            <v:group style="position:absolute;left:1423;top:6282;width:10;height:20" coordorigin="1423,6282" coordsize="10,20">
              <v:shape style="position:absolute;left:1423;top:6282;width:10;height:20" coordorigin="1423,6282" coordsize="10,20" path="m1423,6301l1433,6301,1433,6282,1423,6282,1423,6301xe" filled="true" fillcolor="#000000" stroked="false">
                <v:path arrowok="t"/>
                <v:fill type="solid"/>
              </v:shape>
            </v:group>
            <v:group style="position:absolute;left:1423;top:6301;width:10;height:20" coordorigin="1423,6301" coordsize="10,20">
              <v:shape style="position:absolute;left:1423;top:6301;width:10;height:20" coordorigin="1423,6301" coordsize="10,20" path="m1423,6320l1433,6320,1433,6301,1423,6301,1423,6320xe" filled="true" fillcolor="#000000" stroked="false">
                <v:path arrowok="t"/>
                <v:fill type="solid"/>
              </v:shape>
            </v:group>
            <v:group style="position:absolute;left:1423;top:6320;width:10;height:20" coordorigin="1423,6320" coordsize="10,20">
              <v:shape style="position:absolute;left:1423;top:6320;width:10;height:20" coordorigin="1423,6320" coordsize="10,20" path="m1423,6339l1433,6339,1433,6320,1423,6320,1423,6339xe" filled="true" fillcolor="#000000" stroked="false">
                <v:path arrowok="t"/>
                <v:fill type="solid"/>
              </v:shape>
            </v:group>
            <v:group style="position:absolute;left:1423;top:6339;width:10;height:20" coordorigin="1423,6339" coordsize="10,20">
              <v:shape style="position:absolute;left:1423;top:6339;width:10;height:20" coordorigin="1423,6339" coordsize="10,20" path="m1423,6359l1433,6359,1433,6339,1423,6339,1423,6359xe" filled="true" fillcolor="#000000" stroked="false">
                <v:path arrowok="t"/>
                <v:fill type="solid"/>
              </v:shape>
            </v:group>
            <v:group style="position:absolute;left:1423;top:6359;width:10;height:20" coordorigin="1423,6359" coordsize="10,20">
              <v:shape style="position:absolute;left:1423;top:6359;width:10;height:20" coordorigin="1423,6359" coordsize="10,20" path="m1423,6378l1433,6378,1433,6359,1423,6359,1423,6378xe" filled="true" fillcolor="#000000" stroked="false">
                <v:path arrowok="t"/>
                <v:fill type="solid"/>
              </v:shape>
            </v:group>
            <v:group style="position:absolute;left:1423;top:6378;width:10;height:20" coordorigin="1423,6378" coordsize="10,20">
              <v:shape style="position:absolute;left:1423;top:6378;width:10;height:20" coordorigin="1423,6378" coordsize="10,20" path="m1423,6397l1433,6397,1433,6378,1423,6378,1423,6397xe" filled="true" fillcolor="#000000" stroked="false">
                <v:path arrowok="t"/>
                <v:fill type="solid"/>
              </v:shape>
            </v:group>
            <v:group style="position:absolute;left:1423;top:6397;width:10;height:20" coordorigin="1423,6397" coordsize="10,20">
              <v:shape style="position:absolute;left:1423;top:6397;width:10;height:20" coordorigin="1423,6397" coordsize="10,20" path="m1423,6416l1433,6416,1433,6397,1423,6397,1423,6416xe" filled="true" fillcolor="#000000" stroked="false">
                <v:path arrowok="t"/>
                <v:fill type="solid"/>
              </v:shape>
            </v:group>
            <v:group style="position:absolute;left:1423;top:6416;width:10;height:20" coordorigin="1423,6416" coordsize="10,20">
              <v:shape style="position:absolute;left:1423;top:6416;width:10;height:20" coordorigin="1423,6416" coordsize="10,20" path="m1423,6435l1433,6435,1433,6416,1423,6416,1423,6435xe" filled="true" fillcolor="#000000" stroked="false">
                <v:path arrowok="t"/>
                <v:fill type="solid"/>
              </v:shape>
            </v:group>
            <v:group style="position:absolute;left:1423;top:6435;width:10;height:20" coordorigin="1423,6435" coordsize="10,20">
              <v:shape style="position:absolute;left:1423;top:6435;width:10;height:20" coordorigin="1423,6435" coordsize="10,20" path="m1423,6455l1433,6455,1433,6435,1423,6435,1423,6455xe" filled="true" fillcolor="#000000" stroked="false">
                <v:path arrowok="t"/>
                <v:fill type="solid"/>
              </v:shape>
            </v:group>
            <v:group style="position:absolute;left:1423;top:6455;width:10;height:20" coordorigin="1423,6455" coordsize="10,20">
              <v:shape style="position:absolute;left:1423;top:6455;width:10;height:20" coordorigin="1423,6455" coordsize="10,20" path="m1423,6474l1433,6474,1433,6455,1423,6455,1423,6474xe" filled="true" fillcolor="#000000" stroked="false">
                <v:path arrowok="t"/>
                <v:fill type="solid"/>
              </v:shape>
            </v:group>
            <v:group style="position:absolute;left:1423;top:6474;width:10;height:20" coordorigin="1423,6474" coordsize="10,20">
              <v:shape style="position:absolute;left:1423;top:6474;width:10;height:20" coordorigin="1423,6474" coordsize="10,20" path="m1423,6493l1433,6493,1433,6474,1423,6474,1423,6493xe" filled="true" fillcolor="#000000" stroked="false">
                <v:path arrowok="t"/>
                <v:fill type="solid"/>
              </v:shape>
            </v:group>
            <v:group style="position:absolute;left:1423;top:6493;width:10;height:20" coordorigin="1423,6493" coordsize="10,20">
              <v:shape style="position:absolute;left:1423;top:6493;width:10;height:20" coordorigin="1423,6493" coordsize="10,20" path="m1423,6512l1433,6512,1433,6493,1423,6493,1423,6512xe" filled="true" fillcolor="#000000" stroked="false">
                <v:path arrowok="t"/>
                <v:fill type="solid"/>
              </v:shape>
            </v:group>
            <v:group style="position:absolute;left:1423;top:6512;width:10;height:20" coordorigin="1423,6512" coordsize="10,20">
              <v:shape style="position:absolute;left:1423;top:6512;width:10;height:20" coordorigin="1423,6512" coordsize="10,20" path="m1423,6531l1433,6531,1433,6512,1423,6512,1423,6531xe" filled="true" fillcolor="#000000" stroked="false">
                <v:path arrowok="t"/>
                <v:fill type="solid"/>
              </v:shape>
            </v:group>
            <v:group style="position:absolute;left:1423;top:6531;width:10;height:20" coordorigin="1423,6531" coordsize="10,20">
              <v:shape style="position:absolute;left:1423;top:6531;width:10;height:20" coordorigin="1423,6531" coordsize="10,20" path="m1423,6551l1433,6551,1433,6531,1423,6531,1423,6551xe" filled="true" fillcolor="#000000" stroked="false">
                <v:path arrowok="t"/>
                <v:fill type="solid"/>
              </v:shape>
            </v:group>
            <v:group style="position:absolute;left:1423;top:6551;width:10;height:20" coordorigin="1423,6551" coordsize="10,20">
              <v:shape style="position:absolute;left:1423;top:6551;width:10;height:20" coordorigin="1423,6551" coordsize="10,20" path="m1423,6570l1433,6570,1433,6551,1423,6551,1423,6570xe" filled="true" fillcolor="#000000" stroked="false">
                <v:path arrowok="t"/>
                <v:fill type="solid"/>
              </v:shape>
            </v:group>
            <v:group style="position:absolute;left:1423;top:6570;width:10;height:20" coordorigin="1423,6570" coordsize="10,20">
              <v:shape style="position:absolute;left:1423;top:6570;width:10;height:20" coordorigin="1423,6570" coordsize="10,20" path="m1423,6589l1433,6589,1433,6570,1423,6570,1423,6589xe" filled="true" fillcolor="#000000" stroked="false">
                <v:path arrowok="t"/>
                <v:fill type="solid"/>
              </v:shape>
            </v:group>
            <v:group style="position:absolute;left:1423;top:6589;width:10;height:20" coordorigin="1423,6589" coordsize="10,20">
              <v:shape style="position:absolute;left:1423;top:6589;width:10;height:20" coordorigin="1423,6589" coordsize="10,20" path="m1423,6608l1433,6608,1433,6589,1423,6589,1423,6608xe" filled="true" fillcolor="#000000" stroked="false">
                <v:path arrowok="t"/>
                <v:fill type="solid"/>
              </v:shape>
            </v:group>
            <v:group style="position:absolute;left:1423;top:6608;width:10;height:20" coordorigin="1423,6608" coordsize="10,20">
              <v:shape style="position:absolute;left:1423;top:6608;width:10;height:20" coordorigin="1423,6608" coordsize="10,20" path="m1423,6627l1433,6627,1433,6608,1423,6608,1423,6627xe" filled="true" fillcolor="#000000" stroked="false">
                <v:path arrowok="t"/>
                <v:fill type="solid"/>
              </v:shape>
            </v:group>
            <v:group style="position:absolute;left:1423;top:6627;width:10;height:20" coordorigin="1423,6627" coordsize="10,20">
              <v:shape style="position:absolute;left:1423;top:6627;width:10;height:20" coordorigin="1423,6627" coordsize="10,20" path="m1423,6647l1433,6647,1433,6627,1423,6627,1423,6647xe" filled="true" fillcolor="#000000" stroked="false">
                <v:path arrowok="t"/>
                <v:fill type="solid"/>
              </v:shape>
            </v:group>
            <v:group style="position:absolute;left:1423;top:6647;width:10;height:20" coordorigin="1423,6647" coordsize="10,20">
              <v:shape style="position:absolute;left:1423;top:6647;width:10;height:20" coordorigin="1423,6647" coordsize="10,20" path="m1423,6666l1433,6666,1433,6647,1423,6647,1423,6666xe" filled="true" fillcolor="#000000" stroked="false">
                <v:path arrowok="t"/>
                <v:fill type="solid"/>
              </v:shape>
            </v:group>
            <v:group style="position:absolute;left:1423;top:6666;width:10;height:20" coordorigin="1423,6666" coordsize="10,20">
              <v:shape style="position:absolute;left:1423;top:6666;width:10;height:20" coordorigin="1423,6666" coordsize="10,20" path="m1423,6685l1433,6685,1433,6666,1423,6666,1423,6685xe" filled="true" fillcolor="#000000" stroked="false">
                <v:path arrowok="t"/>
                <v:fill type="solid"/>
              </v:shape>
            </v:group>
            <v:group style="position:absolute;left:1423;top:6685;width:10;height:20" coordorigin="1423,6685" coordsize="10,20">
              <v:shape style="position:absolute;left:1423;top:6685;width:10;height:20" coordorigin="1423,6685" coordsize="10,20" path="m1423,6704l1433,6704,1433,6685,1423,6685,1423,6704xe" filled="true" fillcolor="#000000" stroked="false">
                <v:path arrowok="t"/>
                <v:fill type="solid"/>
              </v:shape>
            </v:group>
            <v:group style="position:absolute;left:1423;top:6704;width:10;height:20" coordorigin="1423,6704" coordsize="10,20">
              <v:shape style="position:absolute;left:1423;top:6704;width:10;height:20" coordorigin="1423,6704" coordsize="10,20" path="m1423,6723l1433,6723,1433,6704,1423,6704,1423,6723xe" filled="true" fillcolor="#000000" stroked="false">
                <v:path arrowok="t"/>
                <v:fill type="solid"/>
              </v:shape>
            </v:group>
            <v:group style="position:absolute;left:1423;top:6723;width:10;height:20" coordorigin="1423,6723" coordsize="10,20">
              <v:shape style="position:absolute;left:1423;top:6723;width:10;height:20" coordorigin="1423,6723" coordsize="10,20" path="m1423,6743l1433,6743,1433,6723,1423,6723,1423,6743xe" filled="true" fillcolor="#000000" stroked="false">
                <v:path arrowok="t"/>
                <v:fill type="solid"/>
              </v:shape>
            </v:group>
            <v:group style="position:absolute;left:1423;top:6743;width:10;height:20" coordorigin="1423,6743" coordsize="10,20">
              <v:shape style="position:absolute;left:1423;top:6743;width:10;height:20" coordorigin="1423,6743" coordsize="10,20" path="m1423,6762l1433,6762,1433,6743,1423,6743,1423,6762xe" filled="true" fillcolor="#000000" stroked="false">
                <v:path arrowok="t"/>
                <v:fill type="solid"/>
              </v:shape>
            </v:group>
            <v:group style="position:absolute;left:1423;top:6762;width:10;height:20" coordorigin="1423,6762" coordsize="10,20">
              <v:shape style="position:absolute;left:1423;top:6762;width:10;height:20" coordorigin="1423,6762" coordsize="10,20" path="m1423,6781l1433,6781,1433,6762,1423,6762,1423,6781xe" filled="true" fillcolor="#000000" stroked="false">
                <v:path arrowok="t"/>
                <v:fill type="solid"/>
              </v:shape>
            </v:group>
            <v:group style="position:absolute;left:1423;top:6781;width:10;height:20" coordorigin="1423,6781" coordsize="10,20">
              <v:shape style="position:absolute;left:1423;top:6781;width:10;height:20" coordorigin="1423,6781" coordsize="10,20" path="m1423,6800l1433,6800,1433,6781,1423,6781,1423,6800xe" filled="true" fillcolor="#000000" stroked="false">
                <v:path arrowok="t"/>
                <v:fill type="solid"/>
              </v:shape>
            </v:group>
            <v:group style="position:absolute;left:1423;top:6800;width:10;height:20" coordorigin="1423,6800" coordsize="10,20">
              <v:shape style="position:absolute;left:1423;top:6800;width:10;height:20" coordorigin="1423,6800" coordsize="10,20" path="m1423,6819l1433,6819,1433,6800,1423,6800,1423,6819xe" filled="true" fillcolor="#000000" stroked="false">
                <v:path arrowok="t"/>
                <v:fill type="solid"/>
              </v:shape>
            </v:group>
            <v:group style="position:absolute;left:1423;top:6819;width:10;height:20" coordorigin="1423,6819" coordsize="10,20">
              <v:shape style="position:absolute;left:1423;top:6819;width:10;height:20" coordorigin="1423,6819" coordsize="10,20" path="m1423,6839l1433,6839,1433,6819,1423,6819,1423,6839xe" filled="true" fillcolor="#000000" stroked="false">
                <v:path arrowok="t"/>
                <v:fill type="solid"/>
              </v:shape>
            </v:group>
            <v:group style="position:absolute;left:1423;top:6839;width:10;height:20" coordorigin="1423,6839" coordsize="10,20">
              <v:shape style="position:absolute;left:1423;top:6839;width:10;height:20" coordorigin="1423,6839" coordsize="10,20" path="m1423,6858l1433,6858,1433,6839,1423,6839,1423,6858xe" filled="true" fillcolor="#000000" stroked="false">
                <v:path arrowok="t"/>
                <v:fill type="solid"/>
              </v:shape>
            </v:group>
            <v:group style="position:absolute;left:1423;top:6858;width:10;height:20" coordorigin="1423,6858" coordsize="10,20">
              <v:shape style="position:absolute;left:1423;top:6858;width:10;height:20" coordorigin="1423,6858" coordsize="10,20" path="m1423,6877l1433,6877,1433,6858,1423,6858,1423,6877xe" filled="true" fillcolor="#000000" stroked="false">
                <v:path arrowok="t"/>
                <v:fill type="solid"/>
              </v:shape>
            </v:group>
            <v:group style="position:absolute;left:1423;top:6877;width:10;height:20" coordorigin="1423,6877" coordsize="10,20">
              <v:shape style="position:absolute;left:1423;top:6877;width:10;height:20" coordorigin="1423,6877" coordsize="10,20" path="m1423,6896l1433,6896,1433,6877,1423,6877,1423,6896xe" filled="true" fillcolor="#000000" stroked="false">
                <v:path arrowok="t"/>
                <v:fill type="solid"/>
              </v:shape>
            </v:group>
            <v:group style="position:absolute;left:1423;top:6896;width:10;height:20" coordorigin="1423,6896" coordsize="10,20">
              <v:shape style="position:absolute;left:1423;top:6896;width:10;height:20" coordorigin="1423,6896" coordsize="10,20" path="m1423,6915l1433,6915,1433,6896,1423,6896,1423,6915xe" filled="true" fillcolor="#000000" stroked="false">
                <v:path arrowok="t"/>
                <v:fill type="solid"/>
              </v:shape>
            </v:group>
            <v:group style="position:absolute;left:1423;top:6915;width:10;height:20" coordorigin="1423,6915" coordsize="10,20">
              <v:shape style="position:absolute;left:1423;top:6915;width:10;height:20" coordorigin="1423,6915" coordsize="10,20" path="m1423,6935l1433,6935,1433,6915,1423,6915,1423,6935xe" filled="true" fillcolor="#000000" stroked="false">
                <v:path arrowok="t"/>
                <v:fill type="solid"/>
              </v:shape>
            </v:group>
            <v:group style="position:absolute;left:1423;top:6935;width:10;height:20" coordorigin="1423,6935" coordsize="10,20">
              <v:shape style="position:absolute;left:1423;top:6935;width:10;height:20" coordorigin="1423,6935" coordsize="10,20" path="m1423,6954l1433,6954,1433,6935,1423,6935,1423,6954xe" filled="true" fillcolor="#000000" stroked="false">
                <v:path arrowok="t"/>
                <v:fill type="solid"/>
              </v:shape>
            </v:group>
            <v:group style="position:absolute;left:1423;top:6954;width:10;height:20" coordorigin="1423,6954" coordsize="10,20">
              <v:shape style="position:absolute;left:1423;top:6954;width:10;height:20" coordorigin="1423,6954" coordsize="10,20" path="m1423,6973l1433,6973,1433,6954,1423,6954,1423,6973xe" filled="true" fillcolor="#000000" stroked="false">
                <v:path arrowok="t"/>
                <v:fill type="solid"/>
              </v:shape>
            </v:group>
            <v:group style="position:absolute;left:1423;top:6973;width:10;height:20" coordorigin="1423,6973" coordsize="10,20">
              <v:shape style="position:absolute;left:1423;top:6973;width:10;height:20" coordorigin="1423,6973" coordsize="10,20" path="m1423,6992l1433,6992,1433,6973,1423,6973,1423,6992xe" filled="true" fillcolor="#000000" stroked="false">
                <v:path arrowok="t"/>
                <v:fill type="solid"/>
              </v:shape>
            </v:group>
            <v:group style="position:absolute;left:1423;top:6992;width:10;height:20" coordorigin="1423,6992" coordsize="10,20">
              <v:shape style="position:absolute;left:1423;top:6992;width:10;height:20" coordorigin="1423,6992" coordsize="10,20" path="m1423,7011l1433,7011,1433,6992,1423,6992,1423,7011xe" filled="true" fillcolor="#000000" stroked="false">
                <v:path arrowok="t"/>
                <v:fill type="solid"/>
              </v:shape>
            </v:group>
            <v:group style="position:absolute;left:1423;top:7011;width:10;height:20" coordorigin="1423,7011" coordsize="10,20">
              <v:shape style="position:absolute;left:1423;top:7011;width:10;height:20" coordorigin="1423,7011" coordsize="10,20" path="m1423,7031l1433,7031,1433,7011,1423,7011,1423,7031xe" filled="true" fillcolor="#000000" stroked="false">
                <v:path arrowok="t"/>
                <v:fill type="solid"/>
              </v:shape>
            </v:group>
            <v:group style="position:absolute;left:1423;top:7031;width:10;height:20" coordorigin="1423,7031" coordsize="10,20">
              <v:shape style="position:absolute;left:1423;top:7031;width:10;height:20" coordorigin="1423,7031" coordsize="10,20" path="m1423,7050l1433,7050,1433,7031,1423,7031,1423,7050xe" filled="true" fillcolor="#000000" stroked="false">
                <v:path arrowok="t"/>
                <v:fill type="solid"/>
              </v:shape>
            </v:group>
            <v:group style="position:absolute;left:1423;top:7050;width:10;height:20" coordorigin="1423,7050" coordsize="10,20">
              <v:shape style="position:absolute;left:1423;top:7050;width:10;height:20" coordorigin="1423,7050" coordsize="10,20" path="m1423,7069l1433,7069,1433,7050,1423,7050,1423,7069xe" filled="true" fillcolor="#000000" stroked="false">
                <v:path arrowok="t"/>
                <v:fill type="solid"/>
              </v:shape>
            </v:group>
            <v:group style="position:absolute;left:1423;top:7069;width:10;height:20" coordorigin="1423,7069" coordsize="10,20">
              <v:shape style="position:absolute;left:1423;top:7069;width:10;height:20" coordorigin="1423,7069" coordsize="10,20" path="m1423,7088l1433,7088,1433,7069,1423,7069,1423,7088xe" filled="true" fillcolor="#000000" stroked="false">
                <v:path arrowok="t"/>
                <v:fill type="solid"/>
              </v:shape>
            </v:group>
            <v:group style="position:absolute;left:1423;top:7088;width:10;height:20" coordorigin="1423,7088" coordsize="10,20">
              <v:shape style="position:absolute;left:1423;top:7088;width:10;height:20" coordorigin="1423,7088" coordsize="10,20" path="m1423,7107l1433,7107,1433,7088,1423,7088,1423,7107xe" filled="true" fillcolor="#000000" stroked="false">
                <v:path arrowok="t"/>
                <v:fill type="solid"/>
              </v:shape>
            </v:group>
            <v:group style="position:absolute;left:1423;top:7107;width:10;height:20" coordorigin="1423,7107" coordsize="10,20">
              <v:shape style="position:absolute;left:1423;top:7107;width:10;height:20" coordorigin="1423,7107" coordsize="10,20" path="m1423,7127l1433,7127,1433,7107,1423,7107,1423,7127xe" filled="true" fillcolor="#000000" stroked="false">
                <v:path arrowok="t"/>
                <v:fill type="solid"/>
              </v:shape>
            </v:group>
            <v:group style="position:absolute;left:14;top:7220;width:1409;height:2" coordorigin="14,7220" coordsize="1409,2">
              <v:shape style="position:absolute;left:14;top:7220;width:1409;height:2" coordorigin="14,7220" coordsize="1409,0" path="m14,7220l1423,7220e" filled="false" stroked="true" strokeweight="1.44pt" strokecolor="#000000">
                <v:path arrowok="t"/>
              </v:shape>
            </v:group>
            <v:group style="position:absolute;left:1423;top:7127;width:10;height:20" coordorigin="1423,7127" coordsize="10,20">
              <v:shape style="position:absolute;left:1423;top:7127;width:10;height:20" coordorigin="1423,7127" coordsize="10,20" path="m1423,7146l1433,7146,1433,7127,1423,7127,1423,7146xe" filled="true" fillcolor="#000000" stroked="false">
                <v:path arrowok="t"/>
                <v:fill type="solid"/>
              </v:shape>
            </v:group>
            <v:group style="position:absolute;left:1423;top:7146;width:10;height:20" coordorigin="1423,7146" coordsize="10,20">
              <v:shape style="position:absolute;left:1423;top:7146;width:10;height:20" coordorigin="1423,7146" coordsize="10,20" path="m1423,7165l1433,7165,1433,7146,1423,7146,1423,7165xe" filled="true" fillcolor="#000000" stroked="false">
                <v:path arrowok="t"/>
                <v:fill type="solid"/>
              </v:shape>
            </v:group>
            <v:group style="position:absolute;left:1423;top:7165;width:10;height:20" coordorigin="1423,7165" coordsize="10,20">
              <v:shape style="position:absolute;left:1423;top:7165;width:10;height:20" coordorigin="1423,7165" coordsize="10,20" path="m1423,7184l1433,7184,1433,7165,1423,7165,1423,7184xe" filled="true" fillcolor="#000000" stroked="false">
                <v:path arrowok="t"/>
                <v:fill type="solid"/>
              </v:shape>
            </v:group>
            <v:group style="position:absolute;left:1423;top:7184;width:10;height:20" coordorigin="1423,7184" coordsize="10,20">
              <v:shape style="position:absolute;left:1423;top:7184;width:10;height:20" coordorigin="1423,7184" coordsize="10,20" path="m1423,7203l1433,7203,1433,7184,1423,7184,1423,7203xe" filled="true" fillcolor="#000000" stroked="false">
                <v:path arrowok="t"/>
                <v:fill type="solid"/>
              </v:shape>
              <v:shape style="position:absolute;left:1423;top:7203;width:10;height:2" type="#_x0000_t75" stroked="false">
                <v:imagedata r:id="rId592" o:title=""/>
              </v:shape>
            </v:group>
            <v:group style="position:absolute;left:1423;top:7220;width:29;height:2" coordorigin="1423,7220" coordsize="29,2">
              <v:shape style="position:absolute;left:1423;top:7220;width:29;height:2" coordorigin="1423,7220" coordsize="29,0" path="m1423,7220l1452,7220e" filled="false" stroked="true" strokeweight="1.44pt" strokecolor="#000000">
                <v:path arrowok="t"/>
              </v:shape>
            </v:group>
            <v:group style="position:absolute;left:1452;top:7220;width:1059;height:2" coordorigin="1452,7220" coordsize="1059,2">
              <v:shape style="position:absolute;left:1452;top:7220;width:1059;height:2" coordorigin="1452,7220" coordsize="1059,0" path="m1452,7220l2511,7220e" filled="false" stroked="true" strokeweight="1.44pt" strokecolor="#000000">
                <v:path arrowok="t"/>
              </v:shape>
            </v:group>
            <v:group style="position:absolute;left:2511;top:5706;width:10;height:20" coordorigin="2511,5706" coordsize="10,20">
              <v:shape style="position:absolute;left:2511;top:5706;width:10;height:20" coordorigin="2511,5706" coordsize="10,20" path="m2511,5725l2521,5725,2521,5706,2511,5706,2511,5725xe" filled="true" fillcolor="#000000" stroked="false">
                <v:path arrowok="t"/>
                <v:fill type="solid"/>
              </v:shape>
            </v:group>
            <v:group style="position:absolute;left:2511;top:5725;width:10;height:20" coordorigin="2511,5725" coordsize="10,20">
              <v:shape style="position:absolute;left:2511;top:5725;width:10;height:20" coordorigin="2511,5725" coordsize="10,20" path="m2511,5744l2521,5744,2521,5725,2511,5725,2511,5744xe" filled="true" fillcolor="#000000" stroked="false">
                <v:path arrowok="t"/>
                <v:fill type="solid"/>
              </v:shape>
            </v:group>
            <v:group style="position:absolute;left:2511;top:5744;width:10;height:20" coordorigin="2511,5744" coordsize="10,20">
              <v:shape style="position:absolute;left:2511;top:5744;width:10;height:20" coordorigin="2511,5744" coordsize="10,20" path="m2511,5763l2521,5763,2521,5744,2511,5744,2511,5763xe" filled="true" fillcolor="#000000" stroked="false">
                <v:path arrowok="t"/>
                <v:fill type="solid"/>
              </v:shape>
            </v:group>
            <v:group style="position:absolute;left:2511;top:5763;width:10;height:20" coordorigin="2511,5763" coordsize="10,20">
              <v:shape style="position:absolute;left:2511;top:5763;width:10;height:20" coordorigin="2511,5763" coordsize="10,20" path="m2511,5783l2521,5783,2521,5763,2511,5763,2511,5783xe" filled="true" fillcolor="#000000" stroked="false">
                <v:path arrowok="t"/>
                <v:fill type="solid"/>
              </v:shape>
            </v:group>
            <v:group style="position:absolute;left:2511;top:5783;width:10;height:20" coordorigin="2511,5783" coordsize="10,20">
              <v:shape style="position:absolute;left:2511;top:5783;width:10;height:20" coordorigin="2511,5783" coordsize="10,20" path="m2511,5802l2521,5802,2521,5783,2511,5783,2511,5802xe" filled="true" fillcolor="#000000" stroked="false">
                <v:path arrowok="t"/>
                <v:fill type="solid"/>
              </v:shape>
            </v:group>
            <v:group style="position:absolute;left:2511;top:5802;width:10;height:20" coordorigin="2511,5802" coordsize="10,20">
              <v:shape style="position:absolute;left:2511;top:5802;width:10;height:20" coordorigin="2511,5802" coordsize="10,20" path="m2511,5821l2521,5821,2521,5802,2511,5802,2511,5821xe" filled="true" fillcolor="#000000" stroked="false">
                <v:path arrowok="t"/>
                <v:fill type="solid"/>
              </v:shape>
            </v:group>
            <v:group style="position:absolute;left:2511;top:5821;width:10;height:20" coordorigin="2511,5821" coordsize="10,20">
              <v:shape style="position:absolute;left:2511;top:5821;width:10;height:20" coordorigin="2511,5821" coordsize="10,20" path="m2511,5840l2521,5840,2521,5821,2511,5821,2511,5840xe" filled="true" fillcolor="#000000" stroked="false">
                <v:path arrowok="t"/>
                <v:fill type="solid"/>
              </v:shape>
            </v:group>
            <v:group style="position:absolute;left:2511;top:5840;width:10;height:20" coordorigin="2511,5840" coordsize="10,20">
              <v:shape style="position:absolute;left:2511;top:5840;width:10;height:20" coordorigin="2511,5840" coordsize="10,20" path="m2511,5859l2521,5859,2521,5840,2511,5840,2511,5859xe" filled="true" fillcolor="#000000" stroked="false">
                <v:path arrowok="t"/>
                <v:fill type="solid"/>
              </v:shape>
            </v:group>
            <v:group style="position:absolute;left:2511;top:5859;width:10;height:20" coordorigin="2511,5859" coordsize="10,20">
              <v:shape style="position:absolute;left:2511;top:5859;width:10;height:20" coordorigin="2511,5859" coordsize="10,20" path="m2511,5879l2521,5879,2521,5859,2511,5859,2511,5879xe" filled="true" fillcolor="#000000" stroked="false">
                <v:path arrowok="t"/>
                <v:fill type="solid"/>
              </v:shape>
            </v:group>
            <v:group style="position:absolute;left:2511;top:5879;width:10;height:20" coordorigin="2511,5879" coordsize="10,20">
              <v:shape style="position:absolute;left:2511;top:5879;width:10;height:20" coordorigin="2511,5879" coordsize="10,20" path="m2511,5898l2521,5898,2521,5879,2511,5879,2511,5898xe" filled="true" fillcolor="#000000" stroked="false">
                <v:path arrowok="t"/>
                <v:fill type="solid"/>
              </v:shape>
            </v:group>
            <v:group style="position:absolute;left:2511;top:5898;width:10;height:20" coordorigin="2511,5898" coordsize="10,20">
              <v:shape style="position:absolute;left:2511;top:5898;width:10;height:20" coordorigin="2511,5898" coordsize="10,20" path="m2511,5917l2521,5917,2521,5898,2511,5898,2511,5917xe" filled="true" fillcolor="#000000" stroked="false">
                <v:path arrowok="t"/>
                <v:fill type="solid"/>
              </v:shape>
            </v:group>
            <v:group style="position:absolute;left:2511;top:5917;width:10;height:20" coordorigin="2511,5917" coordsize="10,20">
              <v:shape style="position:absolute;left:2511;top:5917;width:10;height:20" coordorigin="2511,5917" coordsize="10,20" path="m2511,5936l2521,5936,2521,5917,2511,5917,2511,5936xe" filled="true" fillcolor="#000000" stroked="false">
                <v:path arrowok="t"/>
                <v:fill type="solid"/>
              </v:shape>
            </v:group>
            <v:group style="position:absolute;left:2511;top:5936;width:10;height:20" coordorigin="2511,5936" coordsize="10,20">
              <v:shape style="position:absolute;left:2511;top:5936;width:10;height:20" coordorigin="2511,5936" coordsize="10,20" path="m2511,5955l2521,5955,2521,5936,2511,5936,2511,5955xe" filled="true" fillcolor="#000000" stroked="false">
                <v:path arrowok="t"/>
                <v:fill type="solid"/>
              </v:shape>
            </v:group>
            <v:group style="position:absolute;left:2511;top:5955;width:10;height:20" coordorigin="2511,5955" coordsize="10,20">
              <v:shape style="position:absolute;left:2511;top:5955;width:10;height:20" coordorigin="2511,5955" coordsize="10,20" path="m2511,5975l2521,5975,2521,5955,2511,5955,2511,5975xe" filled="true" fillcolor="#000000" stroked="false">
                <v:path arrowok="t"/>
                <v:fill type="solid"/>
              </v:shape>
            </v:group>
            <v:group style="position:absolute;left:2511;top:5975;width:10;height:20" coordorigin="2511,5975" coordsize="10,20">
              <v:shape style="position:absolute;left:2511;top:5975;width:10;height:20" coordorigin="2511,5975" coordsize="10,20" path="m2511,5994l2521,5994,2521,5975,2511,5975,2511,5994xe" filled="true" fillcolor="#000000" stroked="false">
                <v:path arrowok="t"/>
                <v:fill type="solid"/>
              </v:shape>
            </v:group>
            <v:group style="position:absolute;left:2511;top:5994;width:10;height:20" coordorigin="2511,5994" coordsize="10,20">
              <v:shape style="position:absolute;left:2511;top:5994;width:10;height:20" coordorigin="2511,5994" coordsize="10,20" path="m2511,6013l2521,6013,2521,5994,2511,5994,2511,6013xe" filled="true" fillcolor="#000000" stroked="false">
                <v:path arrowok="t"/>
                <v:fill type="solid"/>
              </v:shape>
            </v:group>
            <v:group style="position:absolute;left:2511;top:6013;width:10;height:20" coordorigin="2511,6013" coordsize="10,20">
              <v:shape style="position:absolute;left:2511;top:6013;width:10;height:20" coordorigin="2511,6013" coordsize="10,20" path="m2511,6032l2521,6032,2521,6013,2511,6013,2511,6032xe" filled="true" fillcolor="#000000" stroked="false">
                <v:path arrowok="t"/>
                <v:fill type="solid"/>
              </v:shape>
            </v:group>
            <v:group style="position:absolute;left:2511;top:6032;width:10;height:20" coordorigin="2511,6032" coordsize="10,20">
              <v:shape style="position:absolute;left:2511;top:6032;width:10;height:20" coordorigin="2511,6032" coordsize="10,20" path="m2511,6051l2521,6051,2521,6032,2511,6032,2511,6051xe" filled="true" fillcolor="#000000" stroked="false">
                <v:path arrowok="t"/>
                <v:fill type="solid"/>
              </v:shape>
            </v:group>
            <v:group style="position:absolute;left:2511;top:6051;width:10;height:20" coordorigin="2511,6051" coordsize="10,20">
              <v:shape style="position:absolute;left:2511;top:6051;width:10;height:20" coordorigin="2511,6051" coordsize="10,20" path="m2511,6071l2521,6071,2521,6051,2511,6051,2511,6071xe" filled="true" fillcolor="#000000" stroked="false">
                <v:path arrowok="t"/>
                <v:fill type="solid"/>
              </v:shape>
            </v:group>
            <v:group style="position:absolute;left:2511;top:6071;width:10;height:20" coordorigin="2511,6071" coordsize="10,20">
              <v:shape style="position:absolute;left:2511;top:6071;width:10;height:20" coordorigin="2511,6071" coordsize="10,20" path="m2511,6090l2521,6090,2521,6071,2511,6071,2511,6090xe" filled="true" fillcolor="#000000" stroked="false">
                <v:path arrowok="t"/>
                <v:fill type="solid"/>
              </v:shape>
            </v:group>
            <v:group style="position:absolute;left:2511;top:6090;width:10;height:20" coordorigin="2511,6090" coordsize="10,20">
              <v:shape style="position:absolute;left:2511;top:6090;width:10;height:20" coordorigin="2511,6090" coordsize="10,20" path="m2511,6109l2521,6109,2521,6090,2511,6090,2511,6109xe" filled="true" fillcolor="#000000" stroked="false">
                <v:path arrowok="t"/>
                <v:fill type="solid"/>
              </v:shape>
            </v:group>
            <v:group style="position:absolute;left:2511;top:6109;width:10;height:20" coordorigin="2511,6109" coordsize="10,20">
              <v:shape style="position:absolute;left:2511;top:6109;width:10;height:20" coordorigin="2511,6109" coordsize="10,20" path="m2511,6128l2521,6128,2521,6109,2511,6109,2511,6128xe" filled="true" fillcolor="#000000" stroked="false">
                <v:path arrowok="t"/>
                <v:fill type="solid"/>
              </v:shape>
            </v:group>
            <v:group style="position:absolute;left:2511;top:6128;width:10;height:20" coordorigin="2511,6128" coordsize="10,20">
              <v:shape style="position:absolute;left:2511;top:6128;width:10;height:20" coordorigin="2511,6128" coordsize="10,20" path="m2511,6147l2521,6147,2521,6128,2511,6128,2511,6147xe" filled="true" fillcolor="#000000" stroked="false">
                <v:path arrowok="t"/>
                <v:fill type="solid"/>
              </v:shape>
            </v:group>
            <v:group style="position:absolute;left:2511;top:6147;width:10;height:20" coordorigin="2511,6147" coordsize="10,20">
              <v:shape style="position:absolute;left:2511;top:6147;width:10;height:20" coordorigin="2511,6147" coordsize="10,20" path="m2511,6167l2521,6167,2521,6147,2511,6147,2511,6167xe" filled="true" fillcolor="#000000" stroked="false">
                <v:path arrowok="t"/>
                <v:fill type="solid"/>
              </v:shape>
            </v:group>
            <v:group style="position:absolute;left:2511;top:6167;width:10;height:20" coordorigin="2511,6167" coordsize="10,20">
              <v:shape style="position:absolute;left:2511;top:6167;width:10;height:20" coordorigin="2511,6167" coordsize="10,20" path="m2511,6186l2521,6186,2521,6167,2511,6167,2511,6186xe" filled="true" fillcolor="#000000" stroked="false">
                <v:path arrowok="t"/>
                <v:fill type="solid"/>
              </v:shape>
            </v:group>
            <v:group style="position:absolute;left:2511;top:6186;width:10;height:20" coordorigin="2511,6186" coordsize="10,20">
              <v:shape style="position:absolute;left:2511;top:6186;width:10;height:20" coordorigin="2511,6186" coordsize="10,20" path="m2511,6205l2521,6205,2521,6186,2511,6186,2511,6205xe" filled="true" fillcolor="#000000" stroked="false">
                <v:path arrowok="t"/>
                <v:fill type="solid"/>
              </v:shape>
            </v:group>
            <v:group style="position:absolute;left:2511;top:6205;width:10;height:20" coordorigin="2511,6205" coordsize="10,20">
              <v:shape style="position:absolute;left:2511;top:6205;width:10;height:20" coordorigin="2511,6205" coordsize="10,20" path="m2511,6224l2521,6224,2521,6205,2511,6205,2511,6224xe" filled="true" fillcolor="#000000" stroked="false">
                <v:path arrowok="t"/>
                <v:fill type="solid"/>
              </v:shape>
            </v:group>
            <v:group style="position:absolute;left:2511;top:6224;width:10;height:20" coordorigin="2511,6224" coordsize="10,20">
              <v:shape style="position:absolute;left:2511;top:6224;width:10;height:20" coordorigin="2511,6224" coordsize="10,20" path="m2511,6243l2521,6243,2521,6224,2511,6224,2511,6243xe" filled="true" fillcolor="#000000" stroked="false">
                <v:path arrowok="t"/>
                <v:fill type="solid"/>
              </v:shape>
            </v:group>
            <v:group style="position:absolute;left:2511;top:6243;width:10;height:20" coordorigin="2511,6243" coordsize="10,20">
              <v:shape style="position:absolute;left:2511;top:6243;width:10;height:20" coordorigin="2511,6243" coordsize="10,20" path="m2511,6263l2521,6263,2521,6243,2511,6243,2511,6263xe" filled="true" fillcolor="#000000" stroked="false">
                <v:path arrowok="t"/>
                <v:fill type="solid"/>
              </v:shape>
            </v:group>
            <v:group style="position:absolute;left:2511;top:6263;width:10;height:20" coordorigin="2511,6263" coordsize="10,20">
              <v:shape style="position:absolute;left:2511;top:6263;width:10;height:20" coordorigin="2511,6263" coordsize="10,20" path="m2511,6282l2521,6282,2521,6263,2511,6263,2511,6282xe" filled="true" fillcolor="#000000" stroked="false">
                <v:path arrowok="t"/>
                <v:fill type="solid"/>
              </v:shape>
            </v:group>
            <v:group style="position:absolute;left:2511;top:6282;width:10;height:20" coordorigin="2511,6282" coordsize="10,20">
              <v:shape style="position:absolute;left:2511;top:6282;width:10;height:20" coordorigin="2511,6282" coordsize="10,20" path="m2511,6301l2521,6301,2521,6282,2511,6282,2511,6301xe" filled="true" fillcolor="#000000" stroked="false">
                <v:path arrowok="t"/>
                <v:fill type="solid"/>
              </v:shape>
            </v:group>
            <v:group style="position:absolute;left:2511;top:6301;width:10;height:20" coordorigin="2511,6301" coordsize="10,20">
              <v:shape style="position:absolute;left:2511;top:6301;width:10;height:20" coordorigin="2511,6301" coordsize="10,20" path="m2511,6320l2521,6320,2521,6301,2511,6301,2511,6320xe" filled="true" fillcolor="#000000" stroked="false">
                <v:path arrowok="t"/>
                <v:fill type="solid"/>
              </v:shape>
            </v:group>
            <v:group style="position:absolute;left:2511;top:6320;width:10;height:20" coordorigin="2511,6320" coordsize="10,20">
              <v:shape style="position:absolute;left:2511;top:6320;width:10;height:20" coordorigin="2511,6320" coordsize="10,20" path="m2511,6339l2521,6339,2521,6320,2511,6320,2511,6339xe" filled="true" fillcolor="#000000" stroked="false">
                <v:path arrowok="t"/>
                <v:fill type="solid"/>
              </v:shape>
            </v:group>
            <v:group style="position:absolute;left:2511;top:6339;width:10;height:20" coordorigin="2511,6339" coordsize="10,20">
              <v:shape style="position:absolute;left:2511;top:6339;width:10;height:20" coordorigin="2511,6339" coordsize="10,20" path="m2511,6359l2521,6359,2521,6339,2511,6339,2511,6359xe" filled="true" fillcolor="#000000" stroked="false">
                <v:path arrowok="t"/>
                <v:fill type="solid"/>
              </v:shape>
            </v:group>
            <v:group style="position:absolute;left:2511;top:6359;width:10;height:20" coordorigin="2511,6359" coordsize="10,20">
              <v:shape style="position:absolute;left:2511;top:6359;width:10;height:20" coordorigin="2511,6359" coordsize="10,20" path="m2511,6378l2521,6378,2521,6359,2511,6359,2511,6378xe" filled="true" fillcolor="#000000" stroked="false">
                <v:path arrowok="t"/>
                <v:fill type="solid"/>
              </v:shape>
            </v:group>
            <v:group style="position:absolute;left:2511;top:6378;width:10;height:20" coordorigin="2511,6378" coordsize="10,20">
              <v:shape style="position:absolute;left:2511;top:6378;width:10;height:20" coordorigin="2511,6378" coordsize="10,20" path="m2511,6397l2521,6397,2521,6378,2511,6378,2511,6397xe" filled="true" fillcolor="#000000" stroked="false">
                <v:path arrowok="t"/>
                <v:fill type="solid"/>
              </v:shape>
            </v:group>
            <v:group style="position:absolute;left:2511;top:6397;width:10;height:20" coordorigin="2511,6397" coordsize="10,20">
              <v:shape style="position:absolute;left:2511;top:6397;width:10;height:20" coordorigin="2511,6397" coordsize="10,20" path="m2511,6416l2521,6416,2521,6397,2511,6397,2511,6416xe" filled="true" fillcolor="#000000" stroked="false">
                <v:path arrowok="t"/>
                <v:fill type="solid"/>
              </v:shape>
            </v:group>
            <v:group style="position:absolute;left:2511;top:6416;width:10;height:20" coordorigin="2511,6416" coordsize="10,20">
              <v:shape style="position:absolute;left:2511;top:6416;width:10;height:20" coordorigin="2511,6416" coordsize="10,20" path="m2511,6435l2521,6435,2521,6416,2511,6416,2511,6435xe" filled="true" fillcolor="#000000" stroked="false">
                <v:path arrowok="t"/>
                <v:fill type="solid"/>
              </v:shape>
            </v:group>
            <v:group style="position:absolute;left:2511;top:6435;width:10;height:20" coordorigin="2511,6435" coordsize="10,20">
              <v:shape style="position:absolute;left:2511;top:6435;width:10;height:20" coordorigin="2511,6435" coordsize="10,20" path="m2511,6455l2521,6455,2521,6435,2511,6435,2511,6455xe" filled="true" fillcolor="#000000" stroked="false">
                <v:path arrowok="t"/>
                <v:fill type="solid"/>
              </v:shape>
            </v:group>
            <v:group style="position:absolute;left:2511;top:6455;width:10;height:20" coordorigin="2511,6455" coordsize="10,20">
              <v:shape style="position:absolute;left:2511;top:6455;width:10;height:20" coordorigin="2511,6455" coordsize="10,20" path="m2511,6474l2521,6474,2521,6455,2511,6455,2511,6474xe" filled="true" fillcolor="#000000" stroked="false">
                <v:path arrowok="t"/>
                <v:fill type="solid"/>
              </v:shape>
            </v:group>
            <v:group style="position:absolute;left:2511;top:6474;width:10;height:20" coordorigin="2511,6474" coordsize="10,20">
              <v:shape style="position:absolute;left:2511;top:6474;width:10;height:20" coordorigin="2511,6474" coordsize="10,20" path="m2511,6493l2521,6493,2521,6474,2511,6474,2511,6493xe" filled="true" fillcolor="#000000" stroked="false">
                <v:path arrowok="t"/>
                <v:fill type="solid"/>
              </v:shape>
            </v:group>
            <v:group style="position:absolute;left:2511;top:6493;width:10;height:20" coordorigin="2511,6493" coordsize="10,20">
              <v:shape style="position:absolute;left:2511;top:6493;width:10;height:20" coordorigin="2511,6493" coordsize="10,20" path="m2511,6512l2521,6512,2521,6493,2511,6493,2511,6512xe" filled="true" fillcolor="#000000" stroked="false">
                <v:path arrowok="t"/>
                <v:fill type="solid"/>
              </v:shape>
            </v:group>
            <v:group style="position:absolute;left:2511;top:6512;width:10;height:20" coordorigin="2511,6512" coordsize="10,20">
              <v:shape style="position:absolute;left:2511;top:6512;width:10;height:20" coordorigin="2511,6512" coordsize="10,20" path="m2511,6531l2521,6531,2521,6512,2511,6512,2511,6531xe" filled="true" fillcolor="#000000" stroked="false">
                <v:path arrowok="t"/>
                <v:fill type="solid"/>
              </v:shape>
            </v:group>
            <v:group style="position:absolute;left:2511;top:6531;width:10;height:20" coordorigin="2511,6531" coordsize="10,20">
              <v:shape style="position:absolute;left:2511;top:6531;width:10;height:20" coordorigin="2511,6531" coordsize="10,20" path="m2511,6551l2521,6551,2521,6531,2511,6531,2511,6551xe" filled="true" fillcolor="#000000" stroked="false">
                <v:path arrowok="t"/>
                <v:fill type="solid"/>
              </v:shape>
            </v:group>
            <v:group style="position:absolute;left:2511;top:6551;width:10;height:20" coordorigin="2511,6551" coordsize="10,20">
              <v:shape style="position:absolute;left:2511;top:6551;width:10;height:20" coordorigin="2511,6551" coordsize="10,20" path="m2511,6570l2521,6570,2521,6551,2511,6551,2511,6570xe" filled="true" fillcolor="#000000" stroked="false">
                <v:path arrowok="t"/>
                <v:fill type="solid"/>
              </v:shape>
            </v:group>
            <v:group style="position:absolute;left:2511;top:6570;width:10;height:20" coordorigin="2511,6570" coordsize="10,20">
              <v:shape style="position:absolute;left:2511;top:6570;width:10;height:20" coordorigin="2511,6570" coordsize="10,20" path="m2511,6589l2521,6589,2521,6570,2511,6570,2511,6589xe" filled="true" fillcolor="#000000" stroked="false">
                <v:path arrowok="t"/>
                <v:fill type="solid"/>
              </v:shape>
            </v:group>
            <v:group style="position:absolute;left:2511;top:6589;width:10;height:20" coordorigin="2511,6589" coordsize="10,20">
              <v:shape style="position:absolute;left:2511;top:6589;width:10;height:20" coordorigin="2511,6589" coordsize="10,20" path="m2511,6608l2521,6608,2521,6589,2511,6589,2511,6608xe" filled="true" fillcolor="#000000" stroked="false">
                <v:path arrowok="t"/>
                <v:fill type="solid"/>
              </v:shape>
            </v:group>
            <v:group style="position:absolute;left:2511;top:6608;width:10;height:20" coordorigin="2511,6608" coordsize="10,20">
              <v:shape style="position:absolute;left:2511;top:6608;width:10;height:20" coordorigin="2511,6608" coordsize="10,20" path="m2511,6627l2521,6627,2521,6608,2511,6608,2511,6627xe" filled="true" fillcolor="#000000" stroked="false">
                <v:path arrowok="t"/>
                <v:fill type="solid"/>
              </v:shape>
            </v:group>
            <v:group style="position:absolute;left:2511;top:6627;width:10;height:20" coordorigin="2511,6627" coordsize="10,20">
              <v:shape style="position:absolute;left:2511;top:6627;width:10;height:20" coordorigin="2511,6627" coordsize="10,20" path="m2511,6647l2521,6647,2521,6627,2511,6627,2511,6647xe" filled="true" fillcolor="#000000" stroked="false">
                <v:path arrowok="t"/>
                <v:fill type="solid"/>
              </v:shape>
            </v:group>
            <v:group style="position:absolute;left:2511;top:6647;width:10;height:20" coordorigin="2511,6647" coordsize="10,20">
              <v:shape style="position:absolute;left:2511;top:6647;width:10;height:20" coordorigin="2511,6647" coordsize="10,20" path="m2511,6666l2521,6666,2521,6647,2511,6647,2511,6666xe" filled="true" fillcolor="#000000" stroked="false">
                <v:path arrowok="t"/>
                <v:fill type="solid"/>
              </v:shape>
            </v:group>
            <v:group style="position:absolute;left:2511;top:6666;width:10;height:20" coordorigin="2511,6666" coordsize="10,20">
              <v:shape style="position:absolute;left:2511;top:6666;width:10;height:20" coordorigin="2511,6666" coordsize="10,20" path="m2511,6685l2521,6685,2521,6666,2511,6666,2511,6685xe" filled="true" fillcolor="#000000" stroked="false">
                <v:path arrowok="t"/>
                <v:fill type="solid"/>
              </v:shape>
            </v:group>
            <v:group style="position:absolute;left:2511;top:6685;width:10;height:20" coordorigin="2511,6685" coordsize="10,20">
              <v:shape style="position:absolute;left:2511;top:6685;width:10;height:20" coordorigin="2511,6685" coordsize="10,20" path="m2511,6704l2521,6704,2521,6685,2511,6685,2511,6704xe" filled="true" fillcolor="#000000" stroked="false">
                <v:path arrowok="t"/>
                <v:fill type="solid"/>
              </v:shape>
            </v:group>
            <v:group style="position:absolute;left:2511;top:6704;width:10;height:20" coordorigin="2511,6704" coordsize="10,20">
              <v:shape style="position:absolute;left:2511;top:6704;width:10;height:20" coordorigin="2511,6704" coordsize="10,20" path="m2511,6723l2521,6723,2521,6704,2511,6704,2511,6723xe" filled="true" fillcolor="#000000" stroked="false">
                <v:path arrowok="t"/>
                <v:fill type="solid"/>
              </v:shape>
            </v:group>
            <v:group style="position:absolute;left:2511;top:6723;width:10;height:20" coordorigin="2511,6723" coordsize="10,20">
              <v:shape style="position:absolute;left:2511;top:6723;width:10;height:20" coordorigin="2511,6723" coordsize="10,20" path="m2511,6743l2521,6743,2521,6723,2511,6723,2511,6743xe" filled="true" fillcolor="#000000" stroked="false">
                <v:path arrowok="t"/>
                <v:fill type="solid"/>
              </v:shape>
            </v:group>
            <v:group style="position:absolute;left:2511;top:6743;width:10;height:20" coordorigin="2511,6743" coordsize="10,20">
              <v:shape style="position:absolute;left:2511;top:6743;width:10;height:20" coordorigin="2511,6743" coordsize="10,20" path="m2511,6762l2521,6762,2521,6743,2511,6743,2511,6762xe" filled="true" fillcolor="#000000" stroked="false">
                <v:path arrowok="t"/>
                <v:fill type="solid"/>
              </v:shape>
            </v:group>
            <v:group style="position:absolute;left:2511;top:6762;width:10;height:20" coordorigin="2511,6762" coordsize="10,20">
              <v:shape style="position:absolute;left:2511;top:6762;width:10;height:20" coordorigin="2511,6762" coordsize="10,20" path="m2511,6781l2521,6781,2521,6762,2511,6762,2511,6781xe" filled="true" fillcolor="#000000" stroked="false">
                <v:path arrowok="t"/>
                <v:fill type="solid"/>
              </v:shape>
            </v:group>
            <v:group style="position:absolute;left:2511;top:6781;width:10;height:20" coordorigin="2511,6781" coordsize="10,20">
              <v:shape style="position:absolute;left:2511;top:6781;width:10;height:20" coordorigin="2511,6781" coordsize="10,20" path="m2511,6800l2521,6800,2521,6781,2511,6781,2511,6800xe" filled="true" fillcolor="#000000" stroked="false">
                <v:path arrowok="t"/>
                <v:fill type="solid"/>
              </v:shape>
            </v:group>
            <v:group style="position:absolute;left:2511;top:6800;width:10;height:20" coordorigin="2511,6800" coordsize="10,20">
              <v:shape style="position:absolute;left:2511;top:6800;width:10;height:20" coordorigin="2511,6800" coordsize="10,20" path="m2511,6819l2521,6819,2521,6800,2511,6800,2511,6819xe" filled="true" fillcolor="#000000" stroked="false">
                <v:path arrowok="t"/>
                <v:fill type="solid"/>
              </v:shape>
            </v:group>
            <v:group style="position:absolute;left:2511;top:6819;width:10;height:20" coordorigin="2511,6819" coordsize="10,20">
              <v:shape style="position:absolute;left:2511;top:6819;width:10;height:20" coordorigin="2511,6819" coordsize="10,20" path="m2511,6839l2521,6839,2521,6819,2511,6819,2511,6839xe" filled="true" fillcolor="#000000" stroked="false">
                <v:path arrowok="t"/>
                <v:fill type="solid"/>
              </v:shape>
            </v:group>
            <v:group style="position:absolute;left:2511;top:6839;width:10;height:20" coordorigin="2511,6839" coordsize="10,20">
              <v:shape style="position:absolute;left:2511;top:6839;width:10;height:20" coordorigin="2511,6839" coordsize="10,20" path="m2511,6858l2521,6858,2521,6839,2511,6839,2511,6858xe" filled="true" fillcolor="#000000" stroked="false">
                <v:path arrowok="t"/>
                <v:fill type="solid"/>
              </v:shape>
            </v:group>
            <v:group style="position:absolute;left:2511;top:6858;width:10;height:20" coordorigin="2511,6858" coordsize="10,20">
              <v:shape style="position:absolute;left:2511;top:6858;width:10;height:20" coordorigin="2511,6858" coordsize="10,20" path="m2511,6877l2521,6877,2521,6858,2511,6858,2511,6877xe" filled="true" fillcolor="#000000" stroked="false">
                <v:path arrowok="t"/>
                <v:fill type="solid"/>
              </v:shape>
            </v:group>
            <v:group style="position:absolute;left:2511;top:6877;width:10;height:20" coordorigin="2511,6877" coordsize="10,20">
              <v:shape style="position:absolute;left:2511;top:6877;width:10;height:20" coordorigin="2511,6877" coordsize="10,20" path="m2511,6896l2521,6896,2521,6877,2511,6877,2511,6896xe" filled="true" fillcolor="#000000" stroked="false">
                <v:path arrowok="t"/>
                <v:fill type="solid"/>
              </v:shape>
            </v:group>
            <v:group style="position:absolute;left:2511;top:6896;width:10;height:20" coordorigin="2511,6896" coordsize="10,20">
              <v:shape style="position:absolute;left:2511;top:6896;width:10;height:20" coordorigin="2511,6896" coordsize="10,20" path="m2511,6915l2521,6915,2521,6896,2511,6896,2511,6915xe" filled="true" fillcolor="#000000" stroked="false">
                <v:path arrowok="t"/>
                <v:fill type="solid"/>
              </v:shape>
            </v:group>
            <v:group style="position:absolute;left:2511;top:6915;width:10;height:20" coordorigin="2511,6915" coordsize="10,20">
              <v:shape style="position:absolute;left:2511;top:6915;width:10;height:20" coordorigin="2511,6915" coordsize="10,20" path="m2511,6935l2521,6935,2521,6915,2511,6915,2511,6935xe" filled="true" fillcolor="#000000" stroked="false">
                <v:path arrowok="t"/>
                <v:fill type="solid"/>
              </v:shape>
            </v:group>
            <v:group style="position:absolute;left:2511;top:6935;width:10;height:20" coordorigin="2511,6935" coordsize="10,20">
              <v:shape style="position:absolute;left:2511;top:6935;width:10;height:20" coordorigin="2511,6935" coordsize="10,20" path="m2511,6954l2521,6954,2521,6935,2511,6935,2511,6954xe" filled="true" fillcolor="#000000" stroked="false">
                <v:path arrowok="t"/>
                <v:fill type="solid"/>
              </v:shape>
            </v:group>
            <v:group style="position:absolute;left:2511;top:6954;width:10;height:20" coordorigin="2511,6954" coordsize="10,20">
              <v:shape style="position:absolute;left:2511;top:6954;width:10;height:20" coordorigin="2511,6954" coordsize="10,20" path="m2511,6973l2521,6973,2521,6954,2511,6954,2511,6973xe" filled="true" fillcolor="#000000" stroked="false">
                <v:path arrowok="t"/>
                <v:fill type="solid"/>
              </v:shape>
            </v:group>
            <v:group style="position:absolute;left:2511;top:6973;width:10;height:20" coordorigin="2511,6973" coordsize="10,20">
              <v:shape style="position:absolute;left:2511;top:6973;width:10;height:20" coordorigin="2511,6973" coordsize="10,20" path="m2511,6992l2521,6992,2521,6973,2511,6973,2511,6992xe" filled="true" fillcolor="#000000" stroked="false">
                <v:path arrowok="t"/>
                <v:fill type="solid"/>
              </v:shape>
            </v:group>
            <v:group style="position:absolute;left:2511;top:6992;width:10;height:20" coordorigin="2511,6992" coordsize="10,20">
              <v:shape style="position:absolute;left:2511;top:6992;width:10;height:20" coordorigin="2511,6992" coordsize="10,20" path="m2511,7011l2521,7011,2521,6992,2511,6992,2511,7011xe" filled="true" fillcolor="#000000" stroked="false">
                <v:path arrowok="t"/>
                <v:fill type="solid"/>
              </v:shape>
            </v:group>
            <v:group style="position:absolute;left:2511;top:7011;width:10;height:20" coordorigin="2511,7011" coordsize="10,20">
              <v:shape style="position:absolute;left:2511;top:7011;width:10;height:20" coordorigin="2511,7011" coordsize="10,20" path="m2511,7031l2521,7031,2521,7011,2511,7011,2511,7031xe" filled="true" fillcolor="#000000" stroked="false">
                <v:path arrowok="t"/>
                <v:fill type="solid"/>
              </v:shape>
            </v:group>
            <v:group style="position:absolute;left:2511;top:7031;width:10;height:20" coordorigin="2511,7031" coordsize="10,20">
              <v:shape style="position:absolute;left:2511;top:7031;width:10;height:20" coordorigin="2511,7031" coordsize="10,20" path="m2511,7050l2521,7050,2521,7031,2511,7031,2511,7050xe" filled="true" fillcolor="#000000" stroked="false">
                <v:path arrowok="t"/>
                <v:fill type="solid"/>
              </v:shape>
            </v:group>
            <v:group style="position:absolute;left:2511;top:7050;width:10;height:20" coordorigin="2511,7050" coordsize="10,20">
              <v:shape style="position:absolute;left:2511;top:7050;width:10;height:20" coordorigin="2511,7050" coordsize="10,20" path="m2511,7069l2521,7069,2521,7050,2511,7050,2511,7069xe" filled="true" fillcolor="#000000" stroked="false">
                <v:path arrowok="t"/>
                <v:fill type="solid"/>
              </v:shape>
            </v:group>
            <v:group style="position:absolute;left:2511;top:7069;width:10;height:20" coordorigin="2511,7069" coordsize="10,20">
              <v:shape style="position:absolute;left:2511;top:7069;width:10;height:20" coordorigin="2511,7069" coordsize="10,20" path="m2511,7088l2521,7088,2521,7069,2511,7069,2511,7088xe" filled="true" fillcolor="#000000" stroked="false">
                <v:path arrowok="t"/>
                <v:fill type="solid"/>
              </v:shape>
            </v:group>
            <v:group style="position:absolute;left:2511;top:7088;width:10;height:20" coordorigin="2511,7088" coordsize="10,20">
              <v:shape style="position:absolute;left:2511;top:7088;width:10;height:20" coordorigin="2511,7088" coordsize="10,20" path="m2511,7107l2521,7107,2521,7088,2511,7088,2511,7107xe" filled="true" fillcolor="#000000" stroked="false">
                <v:path arrowok="t"/>
                <v:fill type="solid"/>
              </v:shape>
            </v:group>
            <v:group style="position:absolute;left:2511;top:7107;width:10;height:20" coordorigin="2511,7107" coordsize="10,20">
              <v:shape style="position:absolute;left:2511;top:7107;width:10;height:20" coordorigin="2511,7107" coordsize="10,20" path="m2511,7127l2521,7127,2521,7107,2511,7107,2511,7127xe" filled="true" fillcolor="#000000" stroked="false">
                <v:path arrowok="t"/>
                <v:fill type="solid"/>
              </v:shape>
            </v:group>
            <v:group style="position:absolute;left:2511;top:7127;width:10;height:20" coordorigin="2511,7127" coordsize="10,20">
              <v:shape style="position:absolute;left:2511;top:7127;width:10;height:20" coordorigin="2511,7127" coordsize="10,20" path="m2511,7146l2521,7146,2521,7127,2511,7127,2511,7146xe" filled="true" fillcolor="#000000" stroked="false">
                <v:path arrowok="t"/>
                <v:fill type="solid"/>
              </v:shape>
            </v:group>
            <v:group style="position:absolute;left:2511;top:7146;width:10;height:20" coordorigin="2511,7146" coordsize="10,20">
              <v:shape style="position:absolute;left:2511;top:7146;width:10;height:20" coordorigin="2511,7146" coordsize="10,20" path="m2511,7165l2521,7165,2521,7146,2511,7146,2511,7165xe" filled="true" fillcolor="#000000" stroked="false">
                <v:path arrowok="t"/>
                <v:fill type="solid"/>
              </v:shape>
            </v:group>
            <v:group style="position:absolute;left:2511;top:7165;width:10;height:20" coordorigin="2511,7165" coordsize="10,20">
              <v:shape style="position:absolute;left:2511;top:7165;width:10;height:20" coordorigin="2511,7165" coordsize="10,20" path="m2511,7184l2521,7184,2521,7165,2511,7165,2511,7184xe" filled="true" fillcolor="#000000" stroked="false">
                <v:path arrowok="t"/>
                <v:fill type="solid"/>
              </v:shape>
            </v:group>
            <v:group style="position:absolute;left:2511;top:7184;width:10;height:20" coordorigin="2511,7184" coordsize="10,20">
              <v:shape style="position:absolute;left:2511;top:7184;width:10;height:20" coordorigin="2511,7184" coordsize="10,20" path="m2511,7203l2521,7203,2521,7184,2511,7184,2511,7203xe" filled="true" fillcolor="#000000" stroked="false">
                <v:path arrowok="t"/>
                <v:fill type="solid"/>
              </v:shape>
              <v:shape style="position:absolute;left:2511;top:7203;width:10;height:2" type="#_x0000_t75" stroked="false">
                <v:imagedata r:id="rId592" o:title=""/>
              </v:shape>
            </v:group>
            <v:group style="position:absolute;left:2511;top:7220;width:29;height:2" coordorigin="2511,7220" coordsize="29,2">
              <v:shape style="position:absolute;left:2511;top:7220;width:29;height:2" coordorigin="2511,7220" coordsize="29,0" path="m2511,7220l2540,7220e" filled="false" stroked="true" strokeweight="1.44pt" strokecolor="#000000">
                <v:path arrowok="t"/>
              </v:shape>
            </v:group>
            <v:group style="position:absolute;left:2540;top:7220;width:704;height:2" coordorigin="2540,7220" coordsize="704,2">
              <v:shape style="position:absolute;left:2540;top:7220;width:704;height:2" coordorigin="2540,7220" coordsize="704,0" path="m2540,7220l3243,7220e" filled="false" stroked="true" strokeweight="1.44pt" strokecolor="#000000">
                <v:path arrowok="t"/>
              </v:shape>
            </v:group>
            <v:group style="position:absolute;left:3243;top:5706;width:10;height:20" coordorigin="3243,5706" coordsize="10,20">
              <v:shape style="position:absolute;left:3243;top:5706;width:10;height:20" coordorigin="3243,5706" coordsize="10,20" path="m3243,5725l3253,5725,3253,5706,3243,5706,3243,5725xe" filled="true" fillcolor="#000000" stroked="false">
                <v:path arrowok="t"/>
                <v:fill type="solid"/>
              </v:shape>
            </v:group>
            <v:group style="position:absolute;left:3243;top:5725;width:10;height:20" coordorigin="3243,5725" coordsize="10,20">
              <v:shape style="position:absolute;left:3243;top:5725;width:10;height:20" coordorigin="3243,5725" coordsize="10,20" path="m3243,5744l3253,5744,3253,5725,3243,5725,3243,5744xe" filled="true" fillcolor="#000000" stroked="false">
                <v:path arrowok="t"/>
                <v:fill type="solid"/>
              </v:shape>
            </v:group>
            <v:group style="position:absolute;left:3243;top:5744;width:10;height:20" coordorigin="3243,5744" coordsize="10,20">
              <v:shape style="position:absolute;left:3243;top:5744;width:10;height:20" coordorigin="3243,5744" coordsize="10,20" path="m3243,5763l3253,5763,3253,5744,3243,5744,3243,5763xe" filled="true" fillcolor="#000000" stroked="false">
                <v:path arrowok="t"/>
                <v:fill type="solid"/>
              </v:shape>
            </v:group>
            <v:group style="position:absolute;left:3243;top:5763;width:10;height:20" coordorigin="3243,5763" coordsize="10,20">
              <v:shape style="position:absolute;left:3243;top:5763;width:10;height:20" coordorigin="3243,5763" coordsize="10,20" path="m3243,5783l3253,5783,3253,5763,3243,5763,3243,5783xe" filled="true" fillcolor="#000000" stroked="false">
                <v:path arrowok="t"/>
                <v:fill type="solid"/>
              </v:shape>
            </v:group>
            <v:group style="position:absolute;left:3243;top:5783;width:10;height:20" coordorigin="3243,5783" coordsize="10,20">
              <v:shape style="position:absolute;left:3243;top:5783;width:10;height:20" coordorigin="3243,5783" coordsize="10,20" path="m3243,5802l3253,5802,3253,5783,3243,5783,3243,5802xe" filled="true" fillcolor="#000000" stroked="false">
                <v:path arrowok="t"/>
                <v:fill type="solid"/>
              </v:shape>
            </v:group>
            <v:group style="position:absolute;left:3243;top:5802;width:10;height:20" coordorigin="3243,5802" coordsize="10,20">
              <v:shape style="position:absolute;left:3243;top:5802;width:10;height:20" coordorigin="3243,5802" coordsize="10,20" path="m3243,5821l3253,5821,3253,5802,3243,5802,3243,5821xe" filled="true" fillcolor="#000000" stroked="false">
                <v:path arrowok="t"/>
                <v:fill type="solid"/>
              </v:shape>
            </v:group>
            <v:group style="position:absolute;left:3243;top:5821;width:10;height:20" coordorigin="3243,5821" coordsize="10,20">
              <v:shape style="position:absolute;left:3243;top:5821;width:10;height:20" coordorigin="3243,5821" coordsize="10,20" path="m3243,5840l3253,5840,3253,5821,3243,5821,3243,5840xe" filled="true" fillcolor="#000000" stroked="false">
                <v:path arrowok="t"/>
                <v:fill type="solid"/>
              </v:shape>
            </v:group>
            <v:group style="position:absolute;left:3243;top:5840;width:10;height:20" coordorigin="3243,5840" coordsize="10,20">
              <v:shape style="position:absolute;left:3243;top:5840;width:10;height:20" coordorigin="3243,5840" coordsize="10,20" path="m3243,5859l3253,5859,3253,5840,3243,5840,3243,5859xe" filled="true" fillcolor="#000000" stroked="false">
                <v:path arrowok="t"/>
                <v:fill type="solid"/>
              </v:shape>
            </v:group>
            <v:group style="position:absolute;left:3243;top:5859;width:10;height:20" coordorigin="3243,5859" coordsize="10,20">
              <v:shape style="position:absolute;left:3243;top:5859;width:10;height:20" coordorigin="3243,5859" coordsize="10,20" path="m3243,5879l3253,5879,3253,5859,3243,5859,3243,5879xe" filled="true" fillcolor="#000000" stroked="false">
                <v:path arrowok="t"/>
                <v:fill type="solid"/>
              </v:shape>
            </v:group>
            <v:group style="position:absolute;left:3243;top:5879;width:10;height:20" coordorigin="3243,5879" coordsize="10,20">
              <v:shape style="position:absolute;left:3243;top:5879;width:10;height:20" coordorigin="3243,5879" coordsize="10,20" path="m3243,5898l3253,5898,3253,5879,3243,5879,3243,5898xe" filled="true" fillcolor="#000000" stroked="false">
                <v:path arrowok="t"/>
                <v:fill type="solid"/>
              </v:shape>
            </v:group>
            <v:group style="position:absolute;left:3243;top:5898;width:10;height:20" coordorigin="3243,5898" coordsize="10,20">
              <v:shape style="position:absolute;left:3243;top:5898;width:10;height:20" coordorigin="3243,5898" coordsize="10,20" path="m3243,5917l3253,5917,3253,5898,3243,5898,3243,5917xe" filled="true" fillcolor="#000000" stroked="false">
                <v:path arrowok="t"/>
                <v:fill type="solid"/>
              </v:shape>
            </v:group>
            <v:group style="position:absolute;left:3243;top:5917;width:10;height:20" coordorigin="3243,5917" coordsize="10,20">
              <v:shape style="position:absolute;left:3243;top:5917;width:10;height:20" coordorigin="3243,5917" coordsize="10,20" path="m3243,5936l3253,5936,3253,5917,3243,5917,3243,5936xe" filled="true" fillcolor="#000000" stroked="false">
                <v:path arrowok="t"/>
                <v:fill type="solid"/>
              </v:shape>
            </v:group>
            <v:group style="position:absolute;left:3243;top:5936;width:10;height:20" coordorigin="3243,5936" coordsize="10,20">
              <v:shape style="position:absolute;left:3243;top:5936;width:10;height:20" coordorigin="3243,5936" coordsize="10,20" path="m3243,5955l3253,5955,3253,5936,3243,5936,3243,5955xe" filled="true" fillcolor="#000000" stroked="false">
                <v:path arrowok="t"/>
                <v:fill type="solid"/>
              </v:shape>
            </v:group>
            <v:group style="position:absolute;left:3243;top:5955;width:10;height:20" coordorigin="3243,5955" coordsize="10,20">
              <v:shape style="position:absolute;left:3243;top:5955;width:10;height:20" coordorigin="3243,5955" coordsize="10,20" path="m3243,5975l3253,5975,3253,5955,3243,5955,3243,5975xe" filled="true" fillcolor="#000000" stroked="false">
                <v:path arrowok="t"/>
                <v:fill type="solid"/>
              </v:shape>
            </v:group>
            <v:group style="position:absolute;left:3243;top:5975;width:10;height:20" coordorigin="3243,5975" coordsize="10,20">
              <v:shape style="position:absolute;left:3243;top:5975;width:10;height:20" coordorigin="3243,5975" coordsize="10,20" path="m3243,5994l3253,5994,3253,5975,3243,5975,3243,5994xe" filled="true" fillcolor="#000000" stroked="false">
                <v:path arrowok="t"/>
                <v:fill type="solid"/>
              </v:shape>
            </v:group>
            <v:group style="position:absolute;left:3243;top:5994;width:10;height:20" coordorigin="3243,5994" coordsize="10,20">
              <v:shape style="position:absolute;left:3243;top:5994;width:10;height:20" coordorigin="3243,5994" coordsize="10,20" path="m3243,6013l3253,6013,3253,5994,3243,5994,3243,6013xe" filled="true" fillcolor="#000000" stroked="false">
                <v:path arrowok="t"/>
                <v:fill type="solid"/>
              </v:shape>
            </v:group>
            <v:group style="position:absolute;left:3243;top:6013;width:10;height:20" coordorigin="3243,6013" coordsize="10,20">
              <v:shape style="position:absolute;left:3243;top:6013;width:10;height:20" coordorigin="3243,6013" coordsize="10,20" path="m3243,6032l3253,6032,3253,6013,3243,6013,3243,6032xe" filled="true" fillcolor="#000000" stroked="false">
                <v:path arrowok="t"/>
                <v:fill type="solid"/>
              </v:shape>
            </v:group>
            <v:group style="position:absolute;left:3243;top:6032;width:10;height:20" coordorigin="3243,6032" coordsize="10,20">
              <v:shape style="position:absolute;left:3243;top:6032;width:10;height:20" coordorigin="3243,6032" coordsize="10,20" path="m3243,6051l3253,6051,3253,6032,3243,6032,3243,6051xe" filled="true" fillcolor="#000000" stroked="false">
                <v:path arrowok="t"/>
                <v:fill type="solid"/>
              </v:shape>
            </v:group>
            <v:group style="position:absolute;left:3243;top:6051;width:10;height:20" coordorigin="3243,6051" coordsize="10,20">
              <v:shape style="position:absolute;left:3243;top:6051;width:10;height:20" coordorigin="3243,6051" coordsize="10,20" path="m3243,6071l3253,6071,3253,6051,3243,6051,3243,6071xe" filled="true" fillcolor="#000000" stroked="false">
                <v:path arrowok="t"/>
                <v:fill type="solid"/>
              </v:shape>
            </v:group>
            <v:group style="position:absolute;left:3243;top:6071;width:10;height:20" coordorigin="3243,6071" coordsize="10,20">
              <v:shape style="position:absolute;left:3243;top:6071;width:10;height:20" coordorigin="3243,6071" coordsize="10,20" path="m3243,6090l3253,6090,3253,6071,3243,6071,3243,6090xe" filled="true" fillcolor="#000000" stroked="false">
                <v:path arrowok="t"/>
                <v:fill type="solid"/>
              </v:shape>
            </v:group>
            <v:group style="position:absolute;left:3243;top:6090;width:10;height:20" coordorigin="3243,6090" coordsize="10,20">
              <v:shape style="position:absolute;left:3243;top:6090;width:10;height:20" coordorigin="3243,6090" coordsize="10,20" path="m3243,6109l3253,6109,3253,6090,3243,6090,3243,6109xe" filled="true" fillcolor="#000000" stroked="false">
                <v:path arrowok="t"/>
                <v:fill type="solid"/>
              </v:shape>
            </v:group>
            <v:group style="position:absolute;left:3243;top:6109;width:10;height:20" coordorigin="3243,6109" coordsize="10,20">
              <v:shape style="position:absolute;left:3243;top:6109;width:10;height:20" coordorigin="3243,6109" coordsize="10,20" path="m3243,6128l3253,6128,3253,6109,3243,6109,3243,6128xe" filled="true" fillcolor="#000000" stroked="false">
                <v:path arrowok="t"/>
                <v:fill type="solid"/>
              </v:shape>
            </v:group>
            <v:group style="position:absolute;left:3243;top:6128;width:10;height:20" coordorigin="3243,6128" coordsize="10,20">
              <v:shape style="position:absolute;left:3243;top:6128;width:10;height:20" coordorigin="3243,6128" coordsize="10,20" path="m3243,6147l3253,6147,3253,6128,3243,6128,3243,6147xe" filled="true" fillcolor="#000000" stroked="false">
                <v:path arrowok="t"/>
                <v:fill type="solid"/>
              </v:shape>
            </v:group>
            <v:group style="position:absolute;left:3243;top:6147;width:10;height:20" coordorigin="3243,6147" coordsize="10,20">
              <v:shape style="position:absolute;left:3243;top:6147;width:10;height:20" coordorigin="3243,6147" coordsize="10,20" path="m3243,6167l3253,6167,3253,6147,3243,6147,3243,6167xe" filled="true" fillcolor="#000000" stroked="false">
                <v:path arrowok="t"/>
                <v:fill type="solid"/>
              </v:shape>
            </v:group>
            <v:group style="position:absolute;left:3243;top:6167;width:10;height:20" coordorigin="3243,6167" coordsize="10,20">
              <v:shape style="position:absolute;left:3243;top:6167;width:10;height:20" coordorigin="3243,6167" coordsize="10,20" path="m3243,6186l3253,6186,3253,6167,3243,6167,3243,6186xe" filled="true" fillcolor="#000000" stroked="false">
                <v:path arrowok="t"/>
                <v:fill type="solid"/>
              </v:shape>
            </v:group>
            <v:group style="position:absolute;left:3243;top:6186;width:10;height:20" coordorigin="3243,6186" coordsize="10,20">
              <v:shape style="position:absolute;left:3243;top:6186;width:10;height:20" coordorigin="3243,6186" coordsize="10,20" path="m3243,6205l3253,6205,3253,6186,3243,6186,3243,6205xe" filled="true" fillcolor="#000000" stroked="false">
                <v:path arrowok="t"/>
                <v:fill type="solid"/>
              </v:shape>
            </v:group>
            <v:group style="position:absolute;left:3243;top:6205;width:10;height:20" coordorigin="3243,6205" coordsize="10,20">
              <v:shape style="position:absolute;left:3243;top:6205;width:10;height:20" coordorigin="3243,6205" coordsize="10,20" path="m3243,6224l3253,6224,3253,6205,3243,6205,3243,6224xe" filled="true" fillcolor="#000000" stroked="false">
                <v:path arrowok="t"/>
                <v:fill type="solid"/>
              </v:shape>
            </v:group>
            <v:group style="position:absolute;left:3243;top:6224;width:10;height:20" coordorigin="3243,6224" coordsize="10,20">
              <v:shape style="position:absolute;left:3243;top:6224;width:10;height:20" coordorigin="3243,6224" coordsize="10,20" path="m3243,6243l3253,6243,3253,6224,3243,6224,3243,6243xe" filled="true" fillcolor="#000000" stroked="false">
                <v:path arrowok="t"/>
                <v:fill type="solid"/>
              </v:shape>
            </v:group>
            <v:group style="position:absolute;left:3243;top:6243;width:10;height:20" coordorigin="3243,6243" coordsize="10,20">
              <v:shape style="position:absolute;left:3243;top:6243;width:10;height:20" coordorigin="3243,6243" coordsize="10,20" path="m3243,6263l3253,6263,3253,6243,3243,6243,3243,6263xe" filled="true" fillcolor="#000000" stroked="false">
                <v:path arrowok="t"/>
                <v:fill type="solid"/>
              </v:shape>
            </v:group>
            <v:group style="position:absolute;left:3243;top:6263;width:10;height:20" coordorigin="3243,6263" coordsize="10,20">
              <v:shape style="position:absolute;left:3243;top:6263;width:10;height:20" coordorigin="3243,6263" coordsize="10,20" path="m3243,6282l3253,6282,3253,6263,3243,6263,3243,6282xe" filled="true" fillcolor="#000000" stroked="false">
                <v:path arrowok="t"/>
                <v:fill type="solid"/>
              </v:shape>
            </v:group>
            <v:group style="position:absolute;left:3243;top:6282;width:10;height:20" coordorigin="3243,6282" coordsize="10,20">
              <v:shape style="position:absolute;left:3243;top:6282;width:10;height:20" coordorigin="3243,6282" coordsize="10,20" path="m3243,6301l3253,6301,3253,6282,3243,6282,3243,6301xe" filled="true" fillcolor="#000000" stroked="false">
                <v:path arrowok="t"/>
                <v:fill type="solid"/>
              </v:shape>
            </v:group>
            <v:group style="position:absolute;left:3243;top:6301;width:10;height:20" coordorigin="3243,6301" coordsize="10,20">
              <v:shape style="position:absolute;left:3243;top:6301;width:10;height:20" coordorigin="3243,6301" coordsize="10,20" path="m3243,6320l3253,6320,3253,6301,3243,6301,3243,6320xe" filled="true" fillcolor="#000000" stroked="false">
                <v:path arrowok="t"/>
                <v:fill type="solid"/>
              </v:shape>
            </v:group>
            <v:group style="position:absolute;left:3243;top:6320;width:10;height:20" coordorigin="3243,6320" coordsize="10,20">
              <v:shape style="position:absolute;left:3243;top:6320;width:10;height:20" coordorigin="3243,6320" coordsize="10,20" path="m3243,6339l3253,6339,3253,6320,3243,6320,3243,6339xe" filled="true" fillcolor="#000000" stroked="false">
                <v:path arrowok="t"/>
                <v:fill type="solid"/>
              </v:shape>
            </v:group>
            <v:group style="position:absolute;left:3243;top:6339;width:10;height:20" coordorigin="3243,6339" coordsize="10,20">
              <v:shape style="position:absolute;left:3243;top:6339;width:10;height:20" coordorigin="3243,6339" coordsize="10,20" path="m3243,6359l3253,6359,3253,6339,3243,6339,3243,6359xe" filled="true" fillcolor="#000000" stroked="false">
                <v:path arrowok="t"/>
                <v:fill type="solid"/>
              </v:shape>
            </v:group>
            <v:group style="position:absolute;left:3243;top:6359;width:10;height:20" coordorigin="3243,6359" coordsize="10,20">
              <v:shape style="position:absolute;left:3243;top:6359;width:10;height:20" coordorigin="3243,6359" coordsize="10,20" path="m3243,6378l3253,6378,3253,6359,3243,6359,3243,6378xe" filled="true" fillcolor="#000000" stroked="false">
                <v:path arrowok="t"/>
                <v:fill type="solid"/>
              </v:shape>
            </v:group>
            <v:group style="position:absolute;left:3243;top:6378;width:10;height:20" coordorigin="3243,6378" coordsize="10,20">
              <v:shape style="position:absolute;left:3243;top:6378;width:10;height:20" coordorigin="3243,6378" coordsize="10,20" path="m3243,6397l3253,6397,3253,6378,3243,6378,3243,6397xe" filled="true" fillcolor="#000000" stroked="false">
                <v:path arrowok="t"/>
                <v:fill type="solid"/>
              </v:shape>
            </v:group>
            <v:group style="position:absolute;left:3243;top:6397;width:10;height:20" coordorigin="3243,6397" coordsize="10,20">
              <v:shape style="position:absolute;left:3243;top:6397;width:10;height:20" coordorigin="3243,6397" coordsize="10,20" path="m3243,6416l3253,6416,3253,6397,3243,6397,3243,6416xe" filled="true" fillcolor="#000000" stroked="false">
                <v:path arrowok="t"/>
                <v:fill type="solid"/>
              </v:shape>
            </v:group>
            <v:group style="position:absolute;left:3243;top:6416;width:10;height:20" coordorigin="3243,6416" coordsize="10,20">
              <v:shape style="position:absolute;left:3243;top:6416;width:10;height:20" coordorigin="3243,6416" coordsize="10,20" path="m3243,6435l3253,6435,3253,6416,3243,6416,3243,6435xe" filled="true" fillcolor="#000000" stroked="false">
                <v:path arrowok="t"/>
                <v:fill type="solid"/>
              </v:shape>
            </v:group>
            <v:group style="position:absolute;left:3243;top:6435;width:10;height:20" coordorigin="3243,6435" coordsize="10,20">
              <v:shape style="position:absolute;left:3243;top:6435;width:10;height:20" coordorigin="3243,6435" coordsize="10,20" path="m3243,6455l3253,6455,3253,6435,3243,6435,3243,6455xe" filled="true" fillcolor="#000000" stroked="false">
                <v:path arrowok="t"/>
                <v:fill type="solid"/>
              </v:shape>
            </v:group>
            <v:group style="position:absolute;left:3243;top:6455;width:10;height:20" coordorigin="3243,6455" coordsize="10,20">
              <v:shape style="position:absolute;left:3243;top:6455;width:10;height:20" coordorigin="3243,6455" coordsize="10,20" path="m3243,6474l3253,6474,3253,6455,3243,6455,3243,6474xe" filled="true" fillcolor="#000000" stroked="false">
                <v:path arrowok="t"/>
                <v:fill type="solid"/>
              </v:shape>
            </v:group>
            <v:group style="position:absolute;left:3243;top:6474;width:10;height:20" coordorigin="3243,6474" coordsize="10,20">
              <v:shape style="position:absolute;left:3243;top:6474;width:10;height:20" coordorigin="3243,6474" coordsize="10,20" path="m3243,6493l3253,6493,3253,6474,3243,6474,3243,6493xe" filled="true" fillcolor="#000000" stroked="false">
                <v:path arrowok="t"/>
                <v:fill type="solid"/>
              </v:shape>
            </v:group>
            <v:group style="position:absolute;left:3243;top:6493;width:10;height:20" coordorigin="3243,6493" coordsize="10,20">
              <v:shape style="position:absolute;left:3243;top:6493;width:10;height:20" coordorigin="3243,6493" coordsize="10,20" path="m3243,6512l3253,6512,3253,6493,3243,6493,3243,6512xe" filled="true" fillcolor="#000000" stroked="false">
                <v:path arrowok="t"/>
                <v:fill type="solid"/>
              </v:shape>
            </v:group>
            <v:group style="position:absolute;left:3243;top:6512;width:10;height:20" coordorigin="3243,6512" coordsize="10,20">
              <v:shape style="position:absolute;left:3243;top:6512;width:10;height:20" coordorigin="3243,6512" coordsize="10,20" path="m3243,6531l3253,6531,3253,6512,3243,6512,3243,6531xe" filled="true" fillcolor="#000000" stroked="false">
                <v:path arrowok="t"/>
                <v:fill type="solid"/>
              </v:shape>
            </v:group>
            <v:group style="position:absolute;left:3243;top:6531;width:10;height:20" coordorigin="3243,6531" coordsize="10,20">
              <v:shape style="position:absolute;left:3243;top:6531;width:10;height:20" coordorigin="3243,6531" coordsize="10,20" path="m3243,6551l3253,6551,3253,6531,3243,6531,3243,6551xe" filled="true" fillcolor="#000000" stroked="false">
                <v:path arrowok="t"/>
                <v:fill type="solid"/>
              </v:shape>
            </v:group>
            <v:group style="position:absolute;left:3243;top:6551;width:10;height:20" coordorigin="3243,6551" coordsize="10,20">
              <v:shape style="position:absolute;left:3243;top:6551;width:10;height:20" coordorigin="3243,6551" coordsize="10,20" path="m3243,6570l3253,6570,3253,6551,3243,6551,3243,6570xe" filled="true" fillcolor="#000000" stroked="false">
                <v:path arrowok="t"/>
                <v:fill type="solid"/>
              </v:shape>
            </v:group>
            <v:group style="position:absolute;left:3243;top:6570;width:10;height:20" coordorigin="3243,6570" coordsize="10,20">
              <v:shape style="position:absolute;left:3243;top:6570;width:10;height:20" coordorigin="3243,6570" coordsize="10,20" path="m3243,6589l3253,6589,3253,6570,3243,6570,3243,6589xe" filled="true" fillcolor="#000000" stroked="false">
                <v:path arrowok="t"/>
                <v:fill type="solid"/>
              </v:shape>
            </v:group>
            <v:group style="position:absolute;left:3243;top:6589;width:10;height:20" coordorigin="3243,6589" coordsize="10,20">
              <v:shape style="position:absolute;left:3243;top:6589;width:10;height:20" coordorigin="3243,6589" coordsize="10,20" path="m3243,6608l3253,6608,3253,6589,3243,6589,3243,6608xe" filled="true" fillcolor="#000000" stroked="false">
                <v:path arrowok="t"/>
                <v:fill type="solid"/>
              </v:shape>
            </v:group>
            <v:group style="position:absolute;left:3243;top:6608;width:10;height:20" coordorigin="3243,6608" coordsize="10,20">
              <v:shape style="position:absolute;left:3243;top:6608;width:10;height:20" coordorigin="3243,6608" coordsize="10,20" path="m3243,6627l3253,6627,3253,6608,3243,6608,3243,6627xe" filled="true" fillcolor="#000000" stroked="false">
                <v:path arrowok="t"/>
                <v:fill type="solid"/>
              </v:shape>
            </v:group>
            <v:group style="position:absolute;left:3243;top:6627;width:10;height:20" coordorigin="3243,6627" coordsize="10,20">
              <v:shape style="position:absolute;left:3243;top:6627;width:10;height:20" coordorigin="3243,6627" coordsize="10,20" path="m3243,6647l3253,6647,3253,6627,3243,6627,3243,6647xe" filled="true" fillcolor="#000000" stroked="false">
                <v:path arrowok="t"/>
                <v:fill type="solid"/>
              </v:shape>
            </v:group>
            <v:group style="position:absolute;left:3243;top:6647;width:10;height:20" coordorigin="3243,6647" coordsize="10,20">
              <v:shape style="position:absolute;left:3243;top:6647;width:10;height:20" coordorigin="3243,6647" coordsize="10,20" path="m3243,6666l3253,6666,3253,6647,3243,6647,3243,6666xe" filled="true" fillcolor="#000000" stroked="false">
                <v:path arrowok="t"/>
                <v:fill type="solid"/>
              </v:shape>
            </v:group>
            <v:group style="position:absolute;left:3243;top:6666;width:10;height:20" coordorigin="3243,6666" coordsize="10,20">
              <v:shape style="position:absolute;left:3243;top:6666;width:10;height:20" coordorigin="3243,6666" coordsize="10,20" path="m3243,6685l3253,6685,3253,6666,3243,6666,3243,6685xe" filled="true" fillcolor="#000000" stroked="false">
                <v:path arrowok="t"/>
                <v:fill type="solid"/>
              </v:shape>
            </v:group>
            <v:group style="position:absolute;left:3243;top:6685;width:10;height:20" coordorigin="3243,6685" coordsize="10,20">
              <v:shape style="position:absolute;left:3243;top:6685;width:10;height:20" coordorigin="3243,6685" coordsize="10,20" path="m3243,6704l3253,6704,3253,6685,3243,6685,3243,6704xe" filled="true" fillcolor="#000000" stroked="false">
                <v:path arrowok="t"/>
                <v:fill type="solid"/>
              </v:shape>
            </v:group>
            <v:group style="position:absolute;left:3243;top:6704;width:10;height:20" coordorigin="3243,6704" coordsize="10,20">
              <v:shape style="position:absolute;left:3243;top:6704;width:10;height:20" coordorigin="3243,6704" coordsize="10,20" path="m3243,6723l3253,6723,3253,6704,3243,6704,3243,6723xe" filled="true" fillcolor="#000000" stroked="false">
                <v:path arrowok="t"/>
                <v:fill type="solid"/>
              </v:shape>
            </v:group>
            <v:group style="position:absolute;left:3243;top:6723;width:10;height:20" coordorigin="3243,6723" coordsize="10,20">
              <v:shape style="position:absolute;left:3243;top:6723;width:10;height:20" coordorigin="3243,6723" coordsize="10,20" path="m3243,6743l3253,6743,3253,6723,3243,6723,3243,6743xe" filled="true" fillcolor="#000000" stroked="false">
                <v:path arrowok="t"/>
                <v:fill type="solid"/>
              </v:shape>
            </v:group>
            <v:group style="position:absolute;left:3243;top:6743;width:10;height:20" coordorigin="3243,6743" coordsize="10,20">
              <v:shape style="position:absolute;left:3243;top:6743;width:10;height:20" coordorigin="3243,6743" coordsize="10,20" path="m3243,6762l3253,6762,3253,6743,3243,6743,3243,6762xe" filled="true" fillcolor="#000000" stroked="false">
                <v:path arrowok="t"/>
                <v:fill type="solid"/>
              </v:shape>
            </v:group>
            <v:group style="position:absolute;left:3243;top:6762;width:10;height:20" coordorigin="3243,6762" coordsize="10,20">
              <v:shape style="position:absolute;left:3243;top:6762;width:10;height:20" coordorigin="3243,6762" coordsize="10,20" path="m3243,6781l3253,6781,3253,6762,3243,6762,3243,6781xe" filled="true" fillcolor="#000000" stroked="false">
                <v:path arrowok="t"/>
                <v:fill type="solid"/>
              </v:shape>
            </v:group>
            <v:group style="position:absolute;left:3243;top:6781;width:10;height:20" coordorigin="3243,6781" coordsize="10,20">
              <v:shape style="position:absolute;left:3243;top:6781;width:10;height:20" coordorigin="3243,6781" coordsize="10,20" path="m3243,6800l3253,6800,3253,6781,3243,6781,3243,6800xe" filled="true" fillcolor="#000000" stroked="false">
                <v:path arrowok="t"/>
                <v:fill type="solid"/>
              </v:shape>
            </v:group>
            <v:group style="position:absolute;left:3243;top:6800;width:10;height:20" coordorigin="3243,6800" coordsize="10,20">
              <v:shape style="position:absolute;left:3243;top:6800;width:10;height:20" coordorigin="3243,6800" coordsize="10,20" path="m3243,6819l3253,6819,3253,6800,3243,6800,3243,6819xe" filled="true" fillcolor="#000000" stroked="false">
                <v:path arrowok="t"/>
                <v:fill type="solid"/>
              </v:shape>
            </v:group>
            <v:group style="position:absolute;left:3243;top:6819;width:10;height:20" coordorigin="3243,6819" coordsize="10,20">
              <v:shape style="position:absolute;left:3243;top:6819;width:10;height:20" coordorigin="3243,6819" coordsize="10,20" path="m3243,6839l3253,6839,3253,6819,3243,6819,3243,6839xe" filled="true" fillcolor="#000000" stroked="false">
                <v:path arrowok="t"/>
                <v:fill type="solid"/>
              </v:shape>
            </v:group>
            <v:group style="position:absolute;left:3243;top:6839;width:10;height:20" coordorigin="3243,6839" coordsize="10,20">
              <v:shape style="position:absolute;left:3243;top:6839;width:10;height:20" coordorigin="3243,6839" coordsize="10,20" path="m3243,6858l3253,6858,3253,6839,3243,6839,3243,6858xe" filled="true" fillcolor="#000000" stroked="false">
                <v:path arrowok="t"/>
                <v:fill type="solid"/>
              </v:shape>
            </v:group>
            <v:group style="position:absolute;left:3243;top:6858;width:10;height:20" coordorigin="3243,6858" coordsize="10,20">
              <v:shape style="position:absolute;left:3243;top:6858;width:10;height:20" coordorigin="3243,6858" coordsize="10,20" path="m3243,6877l3253,6877,3253,6858,3243,6858,3243,6877xe" filled="true" fillcolor="#000000" stroked="false">
                <v:path arrowok="t"/>
                <v:fill type="solid"/>
              </v:shape>
            </v:group>
            <v:group style="position:absolute;left:3243;top:6877;width:10;height:20" coordorigin="3243,6877" coordsize="10,20">
              <v:shape style="position:absolute;left:3243;top:6877;width:10;height:20" coordorigin="3243,6877" coordsize="10,20" path="m3243,6896l3253,6896,3253,6877,3243,6877,3243,6896xe" filled="true" fillcolor="#000000" stroked="false">
                <v:path arrowok="t"/>
                <v:fill type="solid"/>
              </v:shape>
            </v:group>
            <v:group style="position:absolute;left:3243;top:6896;width:10;height:20" coordorigin="3243,6896" coordsize="10,20">
              <v:shape style="position:absolute;left:3243;top:6896;width:10;height:20" coordorigin="3243,6896" coordsize="10,20" path="m3243,6915l3253,6915,3253,6896,3243,6896,3243,6915xe" filled="true" fillcolor="#000000" stroked="false">
                <v:path arrowok="t"/>
                <v:fill type="solid"/>
              </v:shape>
            </v:group>
            <v:group style="position:absolute;left:3243;top:6915;width:10;height:20" coordorigin="3243,6915" coordsize="10,20">
              <v:shape style="position:absolute;left:3243;top:6915;width:10;height:20" coordorigin="3243,6915" coordsize="10,20" path="m3243,6935l3253,6935,3253,6915,3243,6915,3243,6935xe" filled="true" fillcolor="#000000" stroked="false">
                <v:path arrowok="t"/>
                <v:fill type="solid"/>
              </v:shape>
            </v:group>
            <v:group style="position:absolute;left:3243;top:6935;width:10;height:20" coordorigin="3243,6935" coordsize="10,20">
              <v:shape style="position:absolute;left:3243;top:6935;width:10;height:20" coordorigin="3243,6935" coordsize="10,20" path="m3243,6954l3253,6954,3253,6935,3243,6935,3243,6954xe" filled="true" fillcolor="#000000" stroked="false">
                <v:path arrowok="t"/>
                <v:fill type="solid"/>
              </v:shape>
            </v:group>
            <v:group style="position:absolute;left:3243;top:6954;width:10;height:20" coordorigin="3243,6954" coordsize="10,20">
              <v:shape style="position:absolute;left:3243;top:6954;width:10;height:20" coordorigin="3243,6954" coordsize="10,20" path="m3243,6973l3253,6973,3253,6954,3243,6954,3243,6973xe" filled="true" fillcolor="#000000" stroked="false">
                <v:path arrowok="t"/>
                <v:fill type="solid"/>
              </v:shape>
            </v:group>
            <v:group style="position:absolute;left:3243;top:6973;width:10;height:20" coordorigin="3243,6973" coordsize="10,20">
              <v:shape style="position:absolute;left:3243;top:6973;width:10;height:20" coordorigin="3243,6973" coordsize="10,20" path="m3243,6992l3253,6992,3253,6973,3243,6973,3243,6992xe" filled="true" fillcolor="#000000" stroked="false">
                <v:path arrowok="t"/>
                <v:fill type="solid"/>
              </v:shape>
            </v:group>
            <v:group style="position:absolute;left:3243;top:6992;width:10;height:20" coordorigin="3243,6992" coordsize="10,20">
              <v:shape style="position:absolute;left:3243;top:6992;width:10;height:20" coordorigin="3243,6992" coordsize="10,20" path="m3243,7011l3253,7011,3253,6992,3243,6992,3243,7011xe" filled="true" fillcolor="#000000" stroked="false">
                <v:path arrowok="t"/>
                <v:fill type="solid"/>
              </v:shape>
            </v:group>
            <v:group style="position:absolute;left:3243;top:7011;width:10;height:20" coordorigin="3243,7011" coordsize="10,20">
              <v:shape style="position:absolute;left:3243;top:7011;width:10;height:20" coordorigin="3243,7011" coordsize="10,20" path="m3243,7031l3253,7031,3253,7011,3243,7011,3243,7031xe" filled="true" fillcolor="#000000" stroked="false">
                <v:path arrowok="t"/>
                <v:fill type="solid"/>
              </v:shape>
            </v:group>
            <v:group style="position:absolute;left:3243;top:7031;width:10;height:20" coordorigin="3243,7031" coordsize="10,20">
              <v:shape style="position:absolute;left:3243;top:7031;width:10;height:20" coordorigin="3243,7031" coordsize="10,20" path="m3243,7050l3253,7050,3253,7031,3243,7031,3243,7050xe" filled="true" fillcolor="#000000" stroked="false">
                <v:path arrowok="t"/>
                <v:fill type="solid"/>
              </v:shape>
            </v:group>
            <v:group style="position:absolute;left:3243;top:7050;width:10;height:20" coordorigin="3243,7050" coordsize="10,20">
              <v:shape style="position:absolute;left:3243;top:7050;width:10;height:20" coordorigin="3243,7050" coordsize="10,20" path="m3243,7069l3253,7069,3253,7050,3243,7050,3243,7069xe" filled="true" fillcolor="#000000" stroked="false">
                <v:path arrowok="t"/>
                <v:fill type="solid"/>
              </v:shape>
            </v:group>
            <v:group style="position:absolute;left:3243;top:7069;width:10;height:20" coordorigin="3243,7069" coordsize="10,20">
              <v:shape style="position:absolute;left:3243;top:7069;width:10;height:20" coordorigin="3243,7069" coordsize="10,20" path="m3243,7088l3253,7088,3253,7069,3243,7069,3243,7088xe" filled="true" fillcolor="#000000" stroked="false">
                <v:path arrowok="t"/>
                <v:fill type="solid"/>
              </v:shape>
            </v:group>
            <v:group style="position:absolute;left:3243;top:7088;width:10;height:20" coordorigin="3243,7088" coordsize="10,20">
              <v:shape style="position:absolute;left:3243;top:7088;width:10;height:20" coordorigin="3243,7088" coordsize="10,20" path="m3243,7107l3253,7107,3253,7088,3243,7088,3243,7107xe" filled="true" fillcolor="#000000" stroked="false">
                <v:path arrowok="t"/>
                <v:fill type="solid"/>
              </v:shape>
            </v:group>
            <v:group style="position:absolute;left:3243;top:7107;width:10;height:20" coordorigin="3243,7107" coordsize="10,20">
              <v:shape style="position:absolute;left:3243;top:7107;width:10;height:20" coordorigin="3243,7107" coordsize="10,20" path="m3243,7127l3253,7127,3253,7107,3243,7107,3243,7127xe" filled="true" fillcolor="#000000" stroked="false">
                <v:path arrowok="t"/>
                <v:fill type="solid"/>
              </v:shape>
            </v:group>
            <v:group style="position:absolute;left:3243;top:7127;width:10;height:20" coordorigin="3243,7127" coordsize="10,20">
              <v:shape style="position:absolute;left:3243;top:7127;width:10;height:20" coordorigin="3243,7127" coordsize="10,20" path="m3243,7146l3253,7146,3253,7127,3243,7127,3243,7146xe" filled="true" fillcolor="#000000" stroked="false">
                <v:path arrowok="t"/>
                <v:fill type="solid"/>
              </v:shape>
            </v:group>
            <v:group style="position:absolute;left:3243;top:7146;width:10;height:20" coordorigin="3243,7146" coordsize="10,20">
              <v:shape style="position:absolute;left:3243;top:7146;width:10;height:20" coordorigin="3243,7146" coordsize="10,20" path="m3243,7165l3253,7165,3253,7146,3243,7146,3243,7165xe" filled="true" fillcolor="#000000" stroked="false">
                <v:path arrowok="t"/>
                <v:fill type="solid"/>
              </v:shape>
            </v:group>
            <v:group style="position:absolute;left:3243;top:7165;width:10;height:20" coordorigin="3243,7165" coordsize="10,20">
              <v:shape style="position:absolute;left:3243;top:7165;width:10;height:20" coordorigin="3243,7165" coordsize="10,20" path="m3243,7184l3253,7184,3253,7165,3243,7165,3243,7184xe" filled="true" fillcolor="#000000" stroked="false">
                <v:path arrowok="t"/>
                <v:fill type="solid"/>
              </v:shape>
            </v:group>
            <v:group style="position:absolute;left:3243;top:7184;width:10;height:20" coordorigin="3243,7184" coordsize="10,20">
              <v:shape style="position:absolute;left:3243;top:7184;width:10;height:20" coordorigin="3243,7184" coordsize="10,20" path="m3243,7203l3253,7203,3253,7184,3243,7184,3243,7203xe" filled="true" fillcolor="#000000" stroked="false">
                <v:path arrowok="t"/>
                <v:fill type="solid"/>
              </v:shape>
              <v:shape style="position:absolute;left:3243;top:7203;width:10;height:2" type="#_x0000_t75" stroked="false">
                <v:imagedata r:id="rId592" o:title=""/>
              </v:shape>
            </v:group>
            <v:group style="position:absolute;left:3243;top:7220;width:29;height:2" coordorigin="3243,7220" coordsize="29,2">
              <v:shape style="position:absolute;left:3243;top:7220;width:29;height:2" coordorigin="3243,7220" coordsize="29,0" path="m3243,7220l3272,7220e" filled="false" stroked="true" strokeweight="1.44pt" strokecolor="#000000">
                <v:path arrowok="t"/>
              </v:shape>
            </v:group>
            <v:group style="position:absolute;left:3272;top:7220;width:982;height:2" coordorigin="3272,7220" coordsize="982,2">
              <v:shape style="position:absolute;left:3272;top:7220;width:982;height:2" coordorigin="3272,7220" coordsize="982,0" path="m3272,7220l4253,7220e" filled="false" stroked="true" strokeweight="1.44pt" strokecolor="#000000">
                <v:path arrowok="t"/>
              </v:shape>
            </v:group>
            <v:group style="position:absolute;left:4253;top:5706;width:10;height:20" coordorigin="4253,5706" coordsize="10,20">
              <v:shape style="position:absolute;left:4253;top:5706;width:10;height:20" coordorigin="4253,5706" coordsize="10,20" path="m4253,5725l4263,5725,4263,5706,4253,5706,4253,5725xe" filled="true" fillcolor="#000000" stroked="false">
                <v:path arrowok="t"/>
                <v:fill type="solid"/>
              </v:shape>
            </v:group>
            <v:group style="position:absolute;left:4253;top:5725;width:10;height:20" coordorigin="4253,5725" coordsize="10,20">
              <v:shape style="position:absolute;left:4253;top:5725;width:10;height:20" coordorigin="4253,5725" coordsize="10,20" path="m4253,5744l4263,5744,4263,5725,4253,5725,4253,5744xe" filled="true" fillcolor="#000000" stroked="false">
                <v:path arrowok="t"/>
                <v:fill type="solid"/>
              </v:shape>
            </v:group>
            <v:group style="position:absolute;left:4253;top:5744;width:10;height:20" coordorigin="4253,5744" coordsize="10,20">
              <v:shape style="position:absolute;left:4253;top:5744;width:10;height:20" coordorigin="4253,5744" coordsize="10,20" path="m4253,5763l4263,5763,4263,5744,4253,5744,4253,5763xe" filled="true" fillcolor="#000000" stroked="false">
                <v:path arrowok="t"/>
                <v:fill type="solid"/>
              </v:shape>
            </v:group>
            <v:group style="position:absolute;left:4253;top:5763;width:10;height:20" coordorigin="4253,5763" coordsize="10,20">
              <v:shape style="position:absolute;left:4253;top:5763;width:10;height:20" coordorigin="4253,5763" coordsize="10,20" path="m4253,5783l4263,5783,4263,5763,4253,5763,4253,5783xe" filled="true" fillcolor="#000000" stroked="false">
                <v:path arrowok="t"/>
                <v:fill type="solid"/>
              </v:shape>
            </v:group>
            <v:group style="position:absolute;left:4253;top:5783;width:10;height:20" coordorigin="4253,5783" coordsize="10,20">
              <v:shape style="position:absolute;left:4253;top:5783;width:10;height:20" coordorigin="4253,5783" coordsize="10,20" path="m4253,5802l4263,5802,4263,5783,4253,5783,4253,5802xe" filled="true" fillcolor="#000000" stroked="false">
                <v:path arrowok="t"/>
                <v:fill type="solid"/>
              </v:shape>
            </v:group>
            <v:group style="position:absolute;left:4253;top:5802;width:10;height:20" coordorigin="4253,5802" coordsize="10,20">
              <v:shape style="position:absolute;left:4253;top:5802;width:10;height:20" coordorigin="4253,5802" coordsize="10,20" path="m4253,5821l4263,5821,4263,5802,4253,5802,4253,5821xe" filled="true" fillcolor="#000000" stroked="false">
                <v:path arrowok="t"/>
                <v:fill type="solid"/>
              </v:shape>
            </v:group>
            <v:group style="position:absolute;left:4253;top:5821;width:10;height:20" coordorigin="4253,5821" coordsize="10,20">
              <v:shape style="position:absolute;left:4253;top:5821;width:10;height:20" coordorigin="4253,5821" coordsize="10,20" path="m4253,5840l4263,5840,4263,5821,4253,5821,4253,5840xe" filled="true" fillcolor="#000000" stroked="false">
                <v:path arrowok="t"/>
                <v:fill type="solid"/>
              </v:shape>
            </v:group>
            <v:group style="position:absolute;left:4253;top:5840;width:10;height:20" coordorigin="4253,5840" coordsize="10,20">
              <v:shape style="position:absolute;left:4253;top:5840;width:10;height:20" coordorigin="4253,5840" coordsize="10,20" path="m4253,5859l4263,5859,4263,5840,4253,5840,4253,5859xe" filled="true" fillcolor="#000000" stroked="false">
                <v:path arrowok="t"/>
                <v:fill type="solid"/>
              </v:shape>
            </v:group>
            <v:group style="position:absolute;left:4253;top:5859;width:10;height:20" coordorigin="4253,5859" coordsize="10,20">
              <v:shape style="position:absolute;left:4253;top:5859;width:10;height:20" coordorigin="4253,5859" coordsize="10,20" path="m4253,5879l4263,5879,4263,5859,4253,5859,4253,5879xe" filled="true" fillcolor="#000000" stroked="false">
                <v:path arrowok="t"/>
                <v:fill type="solid"/>
              </v:shape>
            </v:group>
            <v:group style="position:absolute;left:4253;top:5879;width:10;height:20" coordorigin="4253,5879" coordsize="10,20">
              <v:shape style="position:absolute;left:4253;top:5879;width:10;height:20" coordorigin="4253,5879" coordsize="10,20" path="m4253,5898l4263,5898,4263,5879,4253,5879,4253,5898xe" filled="true" fillcolor="#000000" stroked="false">
                <v:path arrowok="t"/>
                <v:fill type="solid"/>
              </v:shape>
            </v:group>
            <v:group style="position:absolute;left:4253;top:5898;width:10;height:20" coordorigin="4253,5898" coordsize="10,20">
              <v:shape style="position:absolute;left:4253;top:5898;width:10;height:20" coordorigin="4253,5898" coordsize="10,20" path="m4253,5917l4263,5917,4263,5898,4253,5898,4253,5917xe" filled="true" fillcolor="#000000" stroked="false">
                <v:path arrowok="t"/>
                <v:fill type="solid"/>
              </v:shape>
            </v:group>
            <v:group style="position:absolute;left:4253;top:5917;width:10;height:20" coordorigin="4253,5917" coordsize="10,20">
              <v:shape style="position:absolute;left:4253;top:5917;width:10;height:20" coordorigin="4253,5917" coordsize="10,20" path="m4253,5936l4263,5936,4263,5917,4253,5917,4253,5936xe" filled="true" fillcolor="#000000" stroked="false">
                <v:path arrowok="t"/>
                <v:fill type="solid"/>
              </v:shape>
            </v:group>
            <v:group style="position:absolute;left:4253;top:5936;width:10;height:20" coordorigin="4253,5936" coordsize="10,20">
              <v:shape style="position:absolute;left:4253;top:5936;width:10;height:20" coordorigin="4253,5936" coordsize="10,20" path="m4253,5955l4263,5955,4263,5936,4253,5936,4253,5955xe" filled="true" fillcolor="#000000" stroked="false">
                <v:path arrowok="t"/>
                <v:fill type="solid"/>
              </v:shape>
            </v:group>
            <v:group style="position:absolute;left:4253;top:5955;width:10;height:20" coordorigin="4253,5955" coordsize="10,20">
              <v:shape style="position:absolute;left:4253;top:5955;width:10;height:20" coordorigin="4253,5955" coordsize="10,20" path="m4253,5975l4263,5975,4263,5955,4253,5955,4253,5975xe" filled="true" fillcolor="#000000" stroked="false">
                <v:path arrowok="t"/>
                <v:fill type="solid"/>
              </v:shape>
            </v:group>
            <v:group style="position:absolute;left:4253;top:5975;width:10;height:20" coordorigin="4253,5975" coordsize="10,20">
              <v:shape style="position:absolute;left:4253;top:5975;width:10;height:20" coordorigin="4253,5975" coordsize="10,20" path="m4253,5994l4263,5994,4263,5975,4253,5975,4253,5994xe" filled="true" fillcolor="#000000" stroked="false">
                <v:path arrowok="t"/>
                <v:fill type="solid"/>
              </v:shape>
            </v:group>
            <v:group style="position:absolute;left:4253;top:5994;width:10;height:20" coordorigin="4253,5994" coordsize="10,20">
              <v:shape style="position:absolute;left:4253;top:5994;width:10;height:20" coordorigin="4253,5994" coordsize="10,20" path="m4253,6013l4263,6013,4263,5994,4253,5994,4253,6013xe" filled="true" fillcolor="#000000" stroked="false">
                <v:path arrowok="t"/>
                <v:fill type="solid"/>
              </v:shape>
            </v:group>
            <v:group style="position:absolute;left:4253;top:6013;width:10;height:20" coordorigin="4253,6013" coordsize="10,20">
              <v:shape style="position:absolute;left:4253;top:6013;width:10;height:20" coordorigin="4253,6013" coordsize="10,20" path="m4253,6032l4263,6032,4263,6013,4253,6013,4253,6032xe" filled="true" fillcolor="#000000" stroked="false">
                <v:path arrowok="t"/>
                <v:fill type="solid"/>
              </v:shape>
            </v:group>
            <v:group style="position:absolute;left:4253;top:6032;width:10;height:20" coordorigin="4253,6032" coordsize="10,20">
              <v:shape style="position:absolute;left:4253;top:6032;width:10;height:20" coordorigin="4253,6032" coordsize="10,20" path="m4253,6051l4263,6051,4263,6032,4253,6032,4253,6051xe" filled="true" fillcolor="#000000" stroked="false">
                <v:path arrowok="t"/>
                <v:fill type="solid"/>
              </v:shape>
            </v:group>
            <v:group style="position:absolute;left:4253;top:6051;width:10;height:20" coordorigin="4253,6051" coordsize="10,20">
              <v:shape style="position:absolute;left:4253;top:6051;width:10;height:20" coordorigin="4253,6051" coordsize="10,20" path="m4253,6071l4263,6071,4263,6051,4253,6051,4253,6071xe" filled="true" fillcolor="#000000" stroked="false">
                <v:path arrowok="t"/>
                <v:fill type="solid"/>
              </v:shape>
            </v:group>
            <v:group style="position:absolute;left:4253;top:6071;width:10;height:20" coordorigin="4253,6071" coordsize="10,20">
              <v:shape style="position:absolute;left:4253;top:6071;width:10;height:20" coordorigin="4253,6071" coordsize="10,20" path="m4253,6090l4263,6090,4263,6071,4253,6071,4253,6090xe" filled="true" fillcolor="#000000" stroked="false">
                <v:path arrowok="t"/>
                <v:fill type="solid"/>
              </v:shape>
            </v:group>
            <v:group style="position:absolute;left:4253;top:6090;width:10;height:20" coordorigin="4253,6090" coordsize="10,20">
              <v:shape style="position:absolute;left:4253;top:6090;width:10;height:20" coordorigin="4253,6090" coordsize="10,20" path="m4253,6109l4263,6109,4263,6090,4253,6090,4253,6109xe" filled="true" fillcolor="#000000" stroked="false">
                <v:path arrowok="t"/>
                <v:fill type="solid"/>
              </v:shape>
            </v:group>
            <v:group style="position:absolute;left:4253;top:6109;width:10;height:20" coordorigin="4253,6109" coordsize="10,20">
              <v:shape style="position:absolute;left:4253;top:6109;width:10;height:20" coordorigin="4253,6109" coordsize="10,20" path="m4253,6128l4263,6128,4263,6109,4253,6109,4253,6128xe" filled="true" fillcolor="#000000" stroked="false">
                <v:path arrowok="t"/>
                <v:fill type="solid"/>
              </v:shape>
            </v:group>
            <v:group style="position:absolute;left:4253;top:6128;width:10;height:20" coordorigin="4253,6128" coordsize="10,20">
              <v:shape style="position:absolute;left:4253;top:6128;width:10;height:20" coordorigin="4253,6128" coordsize="10,20" path="m4253,6147l4263,6147,4263,6128,4253,6128,4253,6147xe" filled="true" fillcolor="#000000" stroked="false">
                <v:path arrowok="t"/>
                <v:fill type="solid"/>
              </v:shape>
            </v:group>
            <v:group style="position:absolute;left:4253;top:6147;width:10;height:20" coordorigin="4253,6147" coordsize="10,20">
              <v:shape style="position:absolute;left:4253;top:6147;width:10;height:20" coordorigin="4253,6147" coordsize="10,20" path="m4253,6167l4263,6167,4263,6147,4253,6147,4253,6167xe" filled="true" fillcolor="#000000" stroked="false">
                <v:path arrowok="t"/>
                <v:fill type="solid"/>
              </v:shape>
            </v:group>
            <v:group style="position:absolute;left:4253;top:6167;width:10;height:20" coordorigin="4253,6167" coordsize="10,20">
              <v:shape style="position:absolute;left:4253;top:6167;width:10;height:20" coordorigin="4253,6167" coordsize="10,20" path="m4253,6186l4263,6186,4263,6167,4253,6167,4253,6186xe" filled="true" fillcolor="#000000" stroked="false">
                <v:path arrowok="t"/>
                <v:fill type="solid"/>
              </v:shape>
            </v:group>
            <v:group style="position:absolute;left:4253;top:6186;width:10;height:20" coordorigin="4253,6186" coordsize="10,20">
              <v:shape style="position:absolute;left:4253;top:6186;width:10;height:20" coordorigin="4253,6186" coordsize="10,20" path="m4253,6205l4263,6205,4263,6186,4253,6186,4253,6205xe" filled="true" fillcolor="#000000" stroked="false">
                <v:path arrowok="t"/>
                <v:fill type="solid"/>
              </v:shape>
            </v:group>
            <v:group style="position:absolute;left:4253;top:6205;width:10;height:20" coordorigin="4253,6205" coordsize="10,20">
              <v:shape style="position:absolute;left:4253;top:6205;width:10;height:20" coordorigin="4253,6205" coordsize="10,20" path="m4253,6224l4263,6224,4263,6205,4253,6205,4253,6224xe" filled="true" fillcolor="#000000" stroked="false">
                <v:path arrowok="t"/>
                <v:fill type="solid"/>
              </v:shape>
            </v:group>
            <v:group style="position:absolute;left:4253;top:6224;width:10;height:20" coordorigin="4253,6224" coordsize="10,20">
              <v:shape style="position:absolute;left:4253;top:6224;width:10;height:20" coordorigin="4253,6224" coordsize="10,20" path="m4253,6243l4263,6243,4263,6224,4253,6224,4253,6243xe" filled="true" fillcolor="#000000" stroked="false">
                <v:path arrowok="t"/>
                <v:fill type="solid"/>
              </v:shape>
            </v:group>
            <v:group style="position:absolute;left:4253;top:6243;width:10;height:20" coordorigin="4253,6243" coordsize="10,20">
              <v:shape style="position:absolute;left:4253;top:6243;width:10;height:20" coordorigin="4253,6243" coordsize="10,20" path="m4253,6263l4263,6263,4263,6243,4253,6243,4253,6263xe" filled="true" fillcolor="#000000" stroked="false">
                <v:path arrowok="t"/>
                <v:fill type="solid"/>
              </v:shape>
            </v:group>
            <v:group style="position:absolute;left:4253;top:6263;width:10;height:20" coordorigin="4253,6263" coordsize="10,20">
              <v:shape style="position:absolute;left:4253;top:6263;width:10;height:20" coordorigin="4253,6263" coordsize="10,20" path="m4253,6282l4263,6282,4263,6263,4253,6263,4253,6282xe" filled="true" fillcolor="#000000" stroked="false">
                <v:path arrowok="t"/>
                <v:fill type="solid"/>
              </v:shape>
            </v:group>
            <v:group style="position:absolute;left:4253;top:6282;width:10;height:20" coordorigin="4253,6282" coordsize="10,20">
              <v:shape style="position:absolute;left:4253;top:6282;width:10;height:20" coordorigin="4253,6282" coordsize="10,20" path="m4253,6301l4263,6301,4263,6282,4253,6282,4253,6301xe" filled="true" fillcolor="#000000" stroked="false">
                <v:path arrowok="t"/>
                <v:fill type="solid"/>
              </v:shape>
            </v:group>
            <v:group style="position:absolute;left:4253;top:6301;width:10;height:20" coordorigin="4253,6301" coordsize="10,20">
              <v:shape style="position:absolute;left:4253;top:6301;width:10;height:20" coordorigin="4253,6301" coordsize="10,20" path="m4253,6320l4263,6320,4263,6301,4253,6301,4253,6320xe" filled="true" fillcolor="#000000" stroked="false">
                <v:path arrowok="t"/>
                <v:fill type="solid"/>
              </v:shape>
            </v:group>
            <v:group style="position:absolute;left:4253;top:6320;width:10;height:20" coordorigin="4253,6320" coordsize="10,20">
              <v:shape style="position:absolute;left:4253;top:6320;width:10;height:20" coordorigin="4253,6320" coordsize="10,20" path="m4253,6339l4263,6339,4263,6320,4253,6320,4253,6339xe" filled="true" fillcolor="#000000" stroked="false">
                <v:path arrowok="t"/>
                <v:fill type="solid"/>
              </v:shape>
            </v:group>
            <v:group style="position:absolute;left:4253;top:6339;width:10;height:20" coordorigin="4253,6339" coordsize="10,20">
              <v:shape style="position:absolute;left:4253;top:6339;width:10;height:20" coordorigin="4253,6339" coordsize="10,20" path="m4253,6359l4263,6359,4263,6339,4253,6339,4253,6359xe" filled="true" fillcolor="#000000" stroked="false">
                <v:path arrowok="t"/>
                <v:fill type="solid"/>
              </v:shape>
            </v:group>
            <v:group style="position:absolute;left:4253;top:6359;width:10;height:20" coordorigin="4253,6359" coordsize="10,20">
              <v:shape style="position:absolute;left:4253;top:6359;width:10;height:20" coordorigin="4253,6359" coordsize="10,20" path="m4253,6378l4263,6378,4263,6359,4253,6359,4253,6378xe" filled="true" fillcolor="#000000" stroked="false">
                <v:path arrowok="t"/>
                <v:fill type="solid"/>
              </v:shape>
            </v:group>
            <v:group style="position:absolute;left:4253;top:6378;width:10;height:20" coordorigin="4253,6378" coordsize="10,20">
              <v:shape style="position:absolute;left:4253;top:6378;width:10;height:20" coordorigin="4253,6378" coordsize="10,20" path="m4253,6397l4263,6397,4263,6378,4253,6378,4253,6397xe" filled="true" fillcolor="#000000" stroked="false">
                <v:path arrowok="t"/>
                <v:fill type="solid"/>
              </v:shape>
            </v:group>
            <v:group style="position:absolute;left:4253;top:6397;width:10;height:20" coordorigin="4253,6397" coordsize="10,20">
              <v:shape style="position:absolute;left:4253;top:6397;width:10;height:20" coordorigin="4253,6397" coordsize="10,20" path="m4253,6416l4263,6416,4263,6397,4253,6397,4253,6416xe" filled="true" fillcolor="#000000" stroked="false">
                <v:path arrowok="t"/>
                <v:fill type="solid"/>
              </v:shape>
            </v:group>
            <v:group style="position:absolute;left:4253;top:6416;width:10;height:20" coordorigin="4253,6416" coordsize="10,20">
              <v:shape style="position:absolute;left:4253;top:6416;width:10;height:20" coordorigin="4253,6416" coordsize="10,20" path="m4253,6435l4263,6435,4263,6416,4253,6416,4253,6435xe" filled="true" fillcolor="#000000" stroked="false">
                <v:path arrowok="t"/>
                <v:fill type="solid"/>
              </v:shape>
            </v:group>
            <v:group style="position:absolute;left:4253;top:6435;width:10;height:20" coordorigin="4253,6435" coordsize="10,20">
              <v:shape style="position:absolute;left:4253;top:6435;width:10;height:20" coordorigin="4253,6435" coordsize="10,20" path="m4253,6455l4263,6455,4263,6435,4253,6435,4253,6455xe" filled="true" fillcolor="#000000" stroked="false">
                <v:path arrowok="t"/>
                <v:fill type="solid"/>
              </v:shape>
            </v:group>
            <v:group style="position:absolute;left:4253;top:6455;width:10;height:20" coordorigin="4253,6455" coordsize="10,20">
              <v:shape style="position:absolute;left:4253;top:6455;width:10;height:20" coordorigin="4253,6455" coordsize="10,20" path="m4253,6474l4263,6474,4263,6455,4253,6455,4253,6474xe" filled="true" fillcolor="#000000" stroked="false">
                <v:path arrowok="t"/>
                <v:fill type="solid"/>
              </v:shape>
            </v:group>
            <v:group style="position:absolute;left:4253;top:6474;width:10;height:20" coordorigin="4253,6474" coordsize="10,20">
              <v:shape style="position:absolute;left:4253;top:6474;width:10;height:20" coordorigin="4253,6474" coordsize="10,20" path="m4253,6493l4263,6493,4263,6474,4253,6474,4253,6493xe" filled="true" fillcolor="#000000" stroked="false">
                <v:path arrowok="t"/>
                <v:fill type="solid"/>
              </v:shape>
            </v:group>
            <v:group style="position:absolute;left:4253;top:6493;width:10;height:20" coordorigin="4253,6493" coordsize="10,20">
              <v:shape style="position:absolute;left:4253;top:6493;width:10;height:20" coordorigin="4253,6493" coordsize="10,20" path="m4253,6512l4263,6512,4263,6493,4253,6493,4253,6512xe" filled="true" fillcolor="#000000" stroked="false">
                <v:path arrowok="t"/>
                <v:fill type="solid"/>
              </v:shape>
            </v:group>
            <v:group style="position:absolute;left:4253;top:6512;width:10;height:20" coordorigin="4253,6512" coordsize="10,20">
              <v:shape style="position:absolute;left:4253;top:6512;width:10;height:20" coordorigin="4253,6512" coordsize="10,20" path="m4253,6531l4263,6531,4263,6512,4253,6512,4253,6531xe" filled="true" fillcolor="#000000" stroked="false">
                <v:path arrowok="t"/>
                <v:fill type="solid"/>
              </v:shape>
            </v:group>
            <v:group style="position:absolute;left:4253;top:6531;width:10;height:20" coordorigin="4253,6531" coordsize="10,20">
              <v:shape style="position:absolute;left:4253;top:6531;width:10;height:20" coordorigin="4253,6531" coordsize="10,20" path="m4253,6551l4263,6551,4263,6531,4253,6531,4253,6551xe" filled="true" fillcolor="#000000" stroked="false">
                <v:path arrowok="t"/>
                <v:fill type="solid"/>
              </v:shape>
            </v:group>
            <v:group style="position:absolute;left:4253;top:6551;width:10;height:20" coordorigin="4253,6551" coordsize="10,20">
              <v:shape style="position:absolute;left:4253;top:6551;width:10;height:20" coordorigin="4253,6551" coordsize="10,20" path="m4253,6570l4263,6570,4263,6551,4253,6551,4253,6570xe" filled="true" fillcolor="#000000" stroked="false">
                <v:path arrowok="t"/>
                <v:fill type="solid"/>
              </v:shape>
            </v:group>
            <v:group style="position:absolute;left:4253;top:6570;width:10;height:20" coordorigin="4253,6570" coordsize="10,20">
              <v:shape style="position:absolute;left:4253;top:6570;width:10;height:20" coordorigin="4253,6570" coordsize="10,20" path="m4253,6589l4263,6589,4263,6570,4253,6570,4253,6589xe" filled="true" fillcolor="#000000" stroked="false">
                <v:path arrowok="t"/>
                <v:fill type="solid"/>
              </v:shape>
            </v:group>
            <v:group style="position:absolute;left:4253;top:6589;width:10;height:20" coordorigin="4253,6589" coordsize="10,20">
              <v:shape style="position:absolute;left:4253;top:6589;width:10;height:20" coordorigin="4253,6589" coordsize="10,20" path="m4253,6608l4263,6608,4263,6589,4253,6589,4253,6608xe" filled="true" fillcolor="#000000" stroked="false">
                <v:path arrowok="t"/>
                <v:fill type="solid"/>
              </v:shape>
            </v:group>
            <v:group style="position:absolute;left:4253;top:6608;width:10;height:20" coordorigin="4253,6608" coordsize="10,20">
              <v:shape style="position:absolute;left:4253;top:6608;width:10;height:20" coordorigin="4253,6608" coordsize="10,20" path="m4253,6627l4263,6627,4263,6608,4253,6608,4253,6627xe" filled="true" fillcolor="#000000" stroked="false">
                <v:path arrowok="t"/>
                <v:fill type="solid"/>
              </v:shape>
            </v:group>
            <v:group style="position:absolute;left:4253;top:6627;width:10;height:20" coordorigin="4253,6627" coordsize="10,20">
              <v:shape style="position:absolute;left:4253;top:6627;width:10;height:20" coordorigin="4253,6627" coordsize="10,20" path="m4253,6647l4263,6647,4263,6627,4253,6627,4253,6647xe" filled="true" fillcolor="#000000" stroked="false">
                <v:path arrowok="t"/>
                <v:fill type="solid"/>
              </v:shape>
            </v:group>
            <v:group style="position:absolute;left:4253;top:6647;width:10;height:20" coordorigin="4253,6647" coordsize="10,20">
              <v:shape style="position:absolute;left:4253;top:6647;width:10;height:20" coordorigin="4253,6647" coordsize="10,20" path="m4253,6666l4263,6666,4263,6647,4253,6647,4253,6666xe" filled="true" fillcolor="#000000" stroked="false">
                <v:path arrowok="t"/>
                <v:fill type="solid"/>
              </v:shape>
            </v:group>
            <v:group style="position:absolute;left:4253;top:6666;width:10;height:20" coordorigin="4253,6666" coordsize="10,20">
              <v:shape style="position:absolute;left:4253;top:6666;width:10;height:20" coordorigin="4253,6666" coordsize="10,20" path="m4253,6685l4263,6685,4263,6666,4253,6666,4253,6685xe" filled="true" fillcolor="#000000" stroked="false">
                <v:path arrowok="t"/>
                <v:fill type="solid"/>
              </v:shape>
            </v:group>
            <v:group style="position:absolute;left:4253;top:6685;width:10;height:20" coordorigin="4253,6685" coordsize="10,20">
              <v:shape style="position:absolute;left:4253;top:6685;width:10;height:20" coordorigin="4253,6685" coordsize="10,20" path="m4253,6704l4263,6704,4263,6685,4253,6685,4253,6704xe" filled="true" fillcolor="#000000" stroked="false">
                <v:path arrowok="t"/>
                <v:fill type="solid"/>
              </v:shape>
            </v:group>
            <v:group style="position:absolute;left:4253;top:6704;width:10;height:20" coordorigin="4253,6704" coordsize="10,20">
              <v:shape style="position:absolute;left:4253;top:6704;width:10;height:20" coordorigin="4253,6704" coordsize="10,20" path="m4253,6723l4263,6723,4263,6704,4253,6704,4253,6723xe" filled="true" fillcolor="#000000" stroked="false">
                <v:path arrowok="t"/>
                <v:fill type="solid"/>
              </v:shape>
            </v:group>
            <v:group style="position:absolute;left:4253;top:6723;width:10;height:20" coordorigin="4253,6723" coordsize="10,20">
              <v:shape style="position:absolute;left:4253;top:6723;width:10;height:20" coordorigin="4253,6723" coordsize="10,20" path="m4253,6743l4263,6743,4263,6723,4253,6723,4253,6743xe" filled="true" fillcolor="#000000" stroked="false">
                <v:path arrowok="t"/>
                <v:fill type="solid"/>
              </v:shape>
            </v:group>
            <v:group style="position:absolute;left:4253;top:6743;width:10;height:20" coordorigin="4253,6743" coordsize="10,20">
              <v:shape style="position:absolute;left:4253;top:6743;width:10;height:20" coordorigin="4253,6743" coordsize="10,20" path="m4253,6762l4263,6762,4263,6743,4253,6743,4253,6762xe" filled="true" fillcolor="#000000" stroked="false">
                <v:path arrowok="t"/>
                <v:fill type="solid"/>
              </v:shape>
            </v:group>
            <v:group style="position:absolute;left:4253;top:6762;width:10;height:20" coordorigin="4253,6762" coordsize="10,20">
              <v:shape style="position:absolute;left:4253;top:6762;width:10;height:20" coordorigin="4253,6762" coordsize="10,20" path="m4253,6781l4263,6781,4263,6762,4253,6762,4253,6781xe" filled="true" fillcolor="#000000" stroked="false">
                <v:path arrowok="t"/>
                <v:fill type="solid"/>
              </v:shape>
            </v:group>
            <v:group style="position:absolute;left:4253;top:6781;width:10;height:20" coordorigin="4253,6781" coordsize="10,20">
              <v:shape style="position:absolute;left:4253;top:6781;width:10;height:20" coordorigin="4253,6781" coordsize="10,20" path="m4253,6800l4263,6800,4263,6781,4253,6781,4253,6800xe" filled="true" fillcolor="#000000" stroked="false">
                <v:path arrowok="t"/>
                <v:fill type="solid"/>
              </v:shape>
            </v:group>
            <v:group style="position:absolute;left:4253;top:6800;width:10;height:20" coordorigin="4253,6800" coordsize="10,20">
              <v:shape style="position:absolute;left:4253;top:6800;width:10;height:20" coordorigin="4253,6800" coordsize="10,20" path="m4253,6819l4263,6819,4263,6800,4253,6800,4253,6819xe" filled="true" fillcolor="#000000" stroked="false">
                <v:path arrowok="t"/>
                <v:fill type="solid"/>
              </v:shape>
            </v:group>
            <v:group style="position:absolute;left:4253;top:6819;width:10;height:20" coordorigin="4253,6819" coordsize="10,20">
              <v:shape style="position:absolute;left:4253;top:6819;width:10;height:20" coordorigin="4253,6819" coordsize="10,20" path="m4253,6839l4263,6839,4263,6819,4253,6819,4253,6839xe" filled="true" fillcolor="#000000" stroked="false">
                <v:path arrowok="t"/>
                <v:fill type="solid"/>
              </v:shape>
            </v:group>
            <v:group style="position:absolute;left:4253;top:6839;width:10;height:20" coordorigin="4253,6839" coordsize="10,20">
              <v:shape style="position:absolute;left:4253;top:6839;width:10;height:20" coordorigin="4253,6839" coordsize="10,20" path="m4253,6858l4263,6858,4263,6839,4253,6839,4253,6858xe" filled="true" fillcolor="#000000" stroked="false">
                <v:path arrowok="t"/>
                <v:fill type="solid"/>
              </v:shape>
            </v:group>
            <v:group style="position:absolute;left:4253;top:6858;width:10;height:20" coordorigin="4253,6858" coordsize="10,20">
              <v:shape style="position:absolute;left:4253;top:6858;width:10;height:20" coordorigin="4253,6858" coordsize="10,20" path="m4253,6877l4263,6877,4263,6858,4253,6858,4253,6877xe" filled="true" fillcolor="#000000" stroked="false">
                <v:path arrowok="t"/>
                <v:fill type="solid"/>
              </v:shape>
            </v:group>
            <v:group style="position:absolute;left:4253;top:6877;width:10;height:20" coordorigin="4253,6877" coordsize="10,20">
              <v:shape style="position:absolute;left:4253;top:6877;width:10;height:20" coordorigin="4253,6877" coordsize="10,20" path="m4253,6896l4263,6896,4263,6877,4253,6877,4253,6896xe" filled="true" fillcolor="#000000" stroked="false">
                <v:path arrowok="t"/>
                <v:fill type="solid"/>
              </v:shape>
            </v:group>
            <v:group style="position:absolute;left:4253;top:6896;width:10;height:20" coordorigin="4253,6896" coordsize="10,20">
              <v:shape style="position:absolute;left:4253;top:6896;width:10;height:20" coordorigin="4253,6896" coordsize="10,20" path="m4253,6915l4263,6915,4263,6896,4253,6896,4253,6915xe" filled="true" fillcolor="#000000" stroked="false">
                <v:path arrowok="t"/>
                <v:fill type="solid"/>
              </v:shape>
            </v:group>
            <v:group style="position:absolute;left:4253;top:6915;width:10;height:20" coordorigin="4253,6915" coordsize="10,20">
              <v:shape style="position:absolute;left:4253;top:6915;width:10;height:20" coordorigin="4253,6915" coordsize="10,20" path="m4253,6935l4263,6935,4263,6915,4253,6915,4253,6935xe" filled="true" fillcolor="#000000" stroked="false">
                <v:path arrowok="t"/>
                <v:fill type="solid"/>
              </v:shape>
            </v:group>
            <v:group style="position:absolute;left:4253;top:6935;width:10;height:20" coordorigin="4253,6935" coordsize="10,20">
              <v:shape style="position:absolute;left:4253;top:6935;width:10;height:20" coordorigin="4253,6935" coordsize="10,20" path="m4253,6954l4263,6954,4263,6935,4253,6935,4253,6954xe" filled="true" fillcolor="#000000" stroked="false">
                <v:path arrowok="t"/>
                <v:fill type="solid"/>
              </v:shape>
            </v:group>
            <v:group style="position:absolute;left:4253;top:6954;width:10;height:20" coordorigin="4253,6954" coordsize="10,20">
              <v:shape style="position:absolute;left:4253;top:6954;width:10;height:20" coordorigin="4253,6954" coordsize="10,20" path="m4253,6973l4263,6973,4263,6954,4253,6954,4253,6973xe" filled="true" fillcolor="#000000" stroked="false">
                <v:path arrowok="t"/>
                <v:fill type="solid"/>
              </v:shape>
            </v:group>
            <v:group style="position:absolute;left:4253;top:6973;width:10;height:20" coordorigin="4253,6973" coordsize="10,20">
              <v:shape style="position:absolute;left:4253;top:6973;width:10;height:20" coordorigin="4253,6973" coordsize="10,20" path="m4253,6992l4263,6992,4263,6973,4253,6973,4253,6992xe" filled="true" fillcolor="#000000" stroked="false">
                <v:path arrowok="t"/>
                <v:fill type="solid"/>
              </v:shape>
            </v:group>
            <v:group style="position:absolute;left:4253;top:6992;width:10;height:20" coordorigin="4253,6992" coordsize="10,20">
              <v:shape style="position:absolute;left:4253;top:6992;width:10;height:20" coordorigin="4253,6992" coordsize="10,20" path="m4253,7011l4263,7011,4263,6992,4253,6992,4253,7011xe" filled="true" fillcolor="#000000" stroked="false">
                <v:path arrowok="t"/>
                <v:fill type="solid"/>
              </v:shape>
            </v:group>
            <v:group style="position:absolute;left:4253;top:7011;width:10;height:20" coordorigin="4253,7011" coordsize="10,20">
              <v:shape style="position:absolute;left:4253;top:7011;width:10;height:20" coordorigin="4253,7011" coordsize="10,20" path="m4253,7031l4263,7031,4263,7011,4253,7011,4253,7031xe" filled="true" fillcolor="#000000" stroked="false">
                <v:path arrowok="t"/>
                <v:fill type="solid"/>
              </v:shape>
            </v:group>
            <v:group style="position:absolute;left:4253;top:7031;width:10;height:20" coordorigin="4253,7031" coordsize="10,20">
              <v:shape style="position:absolute;left:4253;top:7031;width:10;height:20" coordorigin="4253,7031" coordsize="10,20" path="m4253,7050l4263,7050,4263,7031,4253,7031,4253,7050xe" filled="true" fillcolor="#000000" stroked="false">
                <v:path arrowok="t"/>
                <v:fill type="solid"/>
              </v:shape>
            </v:group>
            <v:group style="position:absolute;left:4253;top:7050;width:10;height:20" coordorigin="4253,7050" coordsize="10,20">
              <v:shape style="position:absolute;left:4253;top:7050;width:10;height:20" coordorigin="4253,7050" coordsize="10,20" path="m4253,7069l4263,7069,4263,7050,4253,7050,4253,7069xe" filled="true" fillcolor="#000000" stroked="false">
                <v:path arrowok="t"/>
                <v:fill type="solid"/>
              </v:shape>
            </v:group>
            <v:group style="position:absolute;left:4253;top:7069;width:10;height:20" coordorigin="4253,7069" coordsize="10,20">
              <v:shape style="position:absolute;left:4253;top:7069;width:10;height:20" coordorigin="4253,7069" coordsize="10,20" path="m4253,7088l4263,7088,4263,7069,4253,7069,4253,7088xe" filled="true" fillcolor="#000000" stroked="false">
                <v:path arrowok="t"/>
                <v:fill type="solid"/>
              </v:shape>
            </v:group>
            <v:group style="position:absolute;left:4253;top:7088;width:10;height:20" coordorigin="4253,7088" coordsize="10,20">
              <v:shape style="position:absolute;left:4253;top:7088;width:10;height:20" coordorigin="4253,7088" coordsize="10,20" path="m4253,7107l4263,7107,4263,7088,4253,7088,4253,7107xe" filled="true" fillcolor="#000000" stroked="false">
                <v:path arrowok="t"/>
                <v:fill type="solid"/>
              </v:shape>
            </v:group>
            <v:group style="position:absolute;left:4253;top:7107;width:10;height:20" coordorigin="4253,7107" coordsize="10,20">
              <v:shape style="position:absolute;left:4253;top:7107;width:10;height:20" coordorigin="4253,7107" coordsize="10,20" path="m4253,7127l4263,7127,4263,7107,4253,7107,4253,7127xe" filled="true" fillcolor="#000000" stroked="false">
                <v:path arrowok="t"/>
                <v:fill type="solid"/>
              </v:shape>
            </v:group>
            <v:group style="position:absolute;left:4253;top:7127;width:10;height:20" coordorigin="4253,7127" coordsize="10,20">
              <v:shape style="position:absolute;left:4253;top:7127;width:10;height:20" coordorigin="4253,7127" coordsize="10,20" path="m4253,7146l4263,7146,4263,7127,4253,7127,4253,7146xe" filled="true" fillcolor="#000000" stroked="false">
                <v:path arrowok="t"/>
                <v:fill type="solid"/>
              </v:shape>
            </v:group>
            <v:group style="position:absolute;left:4253;top:7146;width:10;height:20" coordorigin="4253,7146" coordsize="10,20">
              <v:shape style="position:absolute;left:4253;top:7146;width:10;height:20" coordorigin="4253,7146" coordsize="10,20" path="m4253,7165l4263,7165,4263,7146,4253,7146,4253,7165xe" filled="true" fillcolor="#000000" stroked="false">
                <v:path arrowok="t"/>
                <v:fill type="solid"/>
              </v:shape>
            </v:group>
            <v:group style="position:absolute;left:4253;top:7165;width:10;height:20" coordorigin="4253,7165" coordsize="10,20">
              <v:shape style="position:absolute;left:4253;top:7165;width:10;height:20" coordorigin="4253,7165" coordsize="10,20" path="m4253,7184l4263,7184,4263,7165,4253,7165,4253,7184xe" filled="true" fillcolor="#000000" stroked="false">
                <v:path arrowok="t"/>
                <v:fill type="solid"/>
              </v:shape>
            </v:group>
            <v:group style="position:absolute;left:4253;top:7184;width:10;height:20" coordorigin="4253,7184" coordsize="10,20">
              <v:shape style="position:absolute;left:4253;top:7184;width:10;height:20" coordorigin="4253,7184" coordsize="10,20" path="m4253,7203l4263,7203,4263,7184,4253,7184,4253,7203xe" filled="true" fillcolor="#000000" stroked="false">
                <v:path arrowok="t"/>
                <v:fill type="solid"/>
              </v:shape>
              <v:shape style="position:absolute;left:4253;top:7203;width:10;height:2" type="#_x0000_t75" stroked="false">
                <v:imagedata r:id="rId592" o:title=""/>
              </v:shape>
            </v:group>
            <v:group style="position:absolute;left:4253;top:7220;width:29;height:2" coordorigin="4253,7220" coordsize="29,2">
              <v:shape style="position:absolute;left:4253;top:7220;width:29;height:2" coordorigin="4253,7220" coordsize="29,0" path="m4253,7220l4282,7220e" filled="false" stroked="true" strokeweight="1.44pt" strokecolor="#000000">
                <v:path arrowok="t"/>
              </v:shape>
            </v:group>
            <v:group style="position:absolute;left:4282;top:7220;width:704;height:2" coordorigin="4282,7220" coordsize="704,2">
              <v:shape style="position:absolute;left:4282;top:7220;width:704;height:2" coordorigin="4282,7220" coordsize="704,0" path="m4282,7220l4986,7220e" filled="false" stroked="true" strokeweight="1.44pt" strokecolor="#000000">
                <v:path arrowok="t"/>
              </v:shape>
            </v:group>
            <v:group style="position:absolute;left:4986;top:5706;width:10;height:20" coordorigin="4986,5706" coordsize="10,20">
              <v:shape style="position:absolute;left:4986;top:5706;width:10;height:20" coordorigin="4986,5706" coordsize="10,20" path="m4986,5725l4995,5725,4995,5706,4986,5706,4986,5725xe" filled="true" fillcolor="#000000" stroked="false">
                <v:path arrowok="t"/>
                <v:fill type="solid"/>
              </v:shape>
            </v:group>
            <v:group style="position:absolute;left:4986;top:5725;width:10;height:20" coordorigin="4986,5725" coordsize="10,20">
              <v:shape style="position:absolute;left:4986;top:5725;width:10;height:20" coordorigin="4986,5725" coordsize="10,20" path="m4986,5744l4995,5744,4995,5725,4986,5725,4986,5744xe" filled="true" fillcolor="#000000" stroked="false">
                <v:path arrowok="t"/>
                <v:fill type="solid"/>
              </v:shape>
            </v:group>
            <v:group style="position:absolute;left:4986;top:5744;width:10;height:20" coordorigin="4986,5744" coordsize="10,20">
              <v:shape style="position:absolute;left:4986;top:5744;width:10;height:20" coordorigin="4986,5744" coordsize="10,20" path="m4986,5763l4995,5763,4995,5744,4986,5744,4986,5763xe" filled="true" fillcolor="#000000" stroked="false">
                <v:path arrowok="t"/>
                <v:fill type="solid"/>
              </v:shape>
            </v:group>
            <v:group style="position:absolute;left:4986;top:5763;width:10;height:20" coordorigin="4986,5763" coordsize="10,20">
              <v:shape style="position:absolute;left:4986;top:5763;width:10;height:20" coordorigin="4986,5763" coordsize="10,20" path="m4986,5783l4995,5783,4995,5763,4986,5763,4986,5783xe" filled="true" fillcolor="#000000" stroked="false">
                <v:path arrowok="t"/>
                <v:fill type="solid"/>
              </v:shape>
            </v:group>
            <v:group style="position:absolute;left:4986;top:5783;width:10;height:20" coordorigin="4986,5783" coordsize="10,20">
              <v:shape style="position:absolute;left:4986;top:5783;width:10;height:20" coordorigin="4986,5783" coordsize="10,20" path="m4986,5802l4995,5802,4995,5783,4986,5783,4986,5802xe" filled="true" fillcolor="#000000" stroked="false">
                <v:path arrowok="t"/>
                <v:fill type="solid"/>
              </v:shape>
            </v:group>
            <v:group style="position:absolute;left:4986;top:5802;width:10;height:20" coordorigin="4986,5802" coordsize="10,20">
              <v:shape style="position:absolute;left:4986;top:5802;width:10;height:20" coordorigin="4986,5802" coordsize="10,20" path="m4986,5821l4995,5821,4995,5802,4986,5802,4986,5821xe" filled="true" fillcolor="#000000" stroked="false">
                <v:path arrowok="t"/>
                <v:fill type="solid"/>
              </v:shape>
            </v:group>
            <v:group style="position:absolute;left:4986;top:5821;width:10;height:20" coordorigin="4986,5821" coordsize="10,20">
              <v:shape style="position:absolute;left:4986;top:5821;width:10;height:20" coordorigin="4986,5821" coordsize="10,20" path="m4986,5840l4995,5840,4995,5821,4986,5821,4986,5840xe" filled="true" fillcolor="#000000" stroked="false">
                <v:path arrowok="t"/>
                <v:fill type="solid"/>
              </v:shape>
            </v:group>
            <v:group style="position:absolute;left:4986;top:5840;width:10;height:20" coordorigin="4986,5840" coordsize="10,20">
              <v:shape style="position:absolute;left:4986;top:5840;width:10;height:20" coordorigin="4986,5840" coordsize="10,20" path="m4986,5859l4995,5859,4995,5840,4986,5840,4986,5859xe" filled="true" fillcolor="#000000" stroked="false">
                <v:path arrowok="t"/>
                <v:fill type="solid"/>
              </v:shape>
            </v:group>
            <v:group style="position:absolute;left:4986;top:5859;width:10;height:20" coordorigin="4986,5859" coordsize="10,20">
              <v:shape style="position:absolute;left:4986;top:5859;width:10;height:20" coordorigin="4986,5859" coordsize="10,20" path="m4986,5879l4995,5879,4995,5859,4986,5859,4986,5879xe" filled="true" fillcolor="#000000" stroked="false">
                <v:path arrowok="t"/>
                <v:fill type="solid"/>
              </v:shape>
            </v:group>
            <v:group style="position:absolute;left:4986;top:5879;width:10;height:20" coordorigin="4986,5879" coordsize="10,20">
              <v:shape style="position:absolute;left:4986;top:5879;width:10;height:20" coordorigin="4986,5879" coordsize="10,20" path="m4986,5898l4995,5898,4995,5879,4986,5879,4986,5898xe" filled="true" fillcolor="#000000" stroked="false">
                <v:path arrowok="t"/>
                <v:fill type="solid"/>
              </v:shape>
            </v:group>
            <v:group style="position:absolute;left:4986;top:5898;width:10;height:20" coordorigin="4986,5898" coordsize="10,20">
              <v:shape style="position:absolute;left:4986;top:5898;width:10;height:20" coordorigin="4986,5898" coordsize="10,20" path="m4986,5917l4995,5917,4995,5898,4986,5898,4986,5917xe" filled="true" fillcolor="#000000" stroked="false">
                <v:path arrowok="t"/>
                <v:fill type="solid"/>
              </v:shape>
            </v:group>
            <v:group style="position:absolute;left:4986;top:5917;width:10;height:20" coordorigin="4986,5917" coordsize="10,20">
              <v:shape style="position:absolute;left:4986;top:5917;width:10;height:20" coordorigin="4986,5917" coordsize="10,20" path="m4986,5936l4995,5936,4995,5917,4986,5917,4986,5936xe" filled="true" fillcolor="#000000" stroked="false">
                <v:path arrowok="t"/>
                <v:fill type="solid"/>
              </v:shape>
            </v:group>
            <v:group style="position:absolute;left:4986;top:5936;width:10;height:20" coordorigin="4986,5936" coordsize="10,20">
              <v:shape style="position:absolute;left:4986;top:5936;width:10;height:20" coordorigin="4986,5936" coordsize="10,20" path="m4986,5955l4995,5955,4995,5936,4986,5936,4986,5955xe" filled="true" fillcolor="#000000" stroked="false">
                <v:path arrowok="t"/>
                <v:fill type="solid"/>
              </v:shape>
            </v:group>
            <v:group style="position:absolute;left:4986;top:5955;width:10;height:20" coordorigin="4986,5955" coordsize="10,20">
              <v:shape style="position:absolute;left:4986;top:5955;width:10;height:20" coordorigin="4986,5955" coordsize="10,20" path="m4986,5975l4995,5975,4995,5955,4986,5955,4986,5975xe" filled="true" fillcolor="#000000" stroked="false">
                <v:path arrowok="t"/>
                <v:fill type="solid"/>
              </v:shape>
            </v:group>
            <v:group style="position:absolute;left:4986;top:5975;width:10;height:20" coordorigin="4986,5975" coordsize="10,20">
              <v:shape style="position:absolute;left:4986;top:5975;width:10;height:20" coordorigin="4986,5975" coordsize="10,20" path="m4986,5994l4995,5994,4995,5975,4986,5975,4986,5994xe" filled="true" fillcolor="#000000" stroked="false">
                <v:path arrowok="t"/>
                <v:fill type="solid"/>
              </v:shape>
            </v:group>
            <v:group style="position:absolute;left:4986;top:5994;width:10;height:20" coordorigin="4986,5994" coordsize="10,20">
              <v:shape style="position:absolute;left:4986;top:5994;width:10;height:20" coordorigin="4986,5994" coordsize="10,20" path="m4986,6013l4995,6013,4995,5994,4986,5994,4986,6013xe" filled="true" fillcolor="#000000" stroked="false">
                <v:path arrowok="t"/>
                <v:fill type="solid"/>
              </v:shape>
            </v:group>
            <v:group style="position:absolute;left:4986;top:6013;width:10;height:20" coordorigin="4986,6013" coordsize="10,20">
              <v:shape style="position:absolute;left:4986;top:6013;width:10;height:20" coordorigin="4986,6013" coordsize="10,20" path="m4986,6032l4995,6032,4995,6013,4986,6013,4986,6032xe" filled="true" fillcolor="#000000" stroked="false">
                <v:path arrowok="t"/>
                <v:fill type="solid"/>
              </v:shape>
            </v:group>
            <v:group style="position:absolute;left:4986;top:6032;width:10;height:20" coordorigin="4986,6032" coordsize="10,20">
              <v:shape style="position:absolute;left:4986;top:6032;width:10;height:20" coordorigin="4986,6032" coordsize="10,20" path="m4986,6051l4995,6051,4995,6032,4986,6032,4986,6051xe" filled="true" fillcolor="#000000" stroked="false">
                <v:path arrowok="t"/>
                <v:fill type="solid"/>
              </v:shape>
            </v:group>
            <v:group style="position:absolute;left:4986;top:6051;width:10;height:20" coordorigin="4986,6051" coordsize="10,20">
              <v:shape style="position:absolute;left:4986;top:6051;width:10;height:20" coordorigin="4986,6051" coordsize="10,20" path="m4986,6071l4995,6071,4995,6051,4986,6051,4986,6071xe" filled="true" fillcolor="#000000" stroked="false">
                <v:path arrowok="t"/>
                <v:fill type="solid"/>
              </v:shape>
            </v:group>
            <v:group style="position:absolute;left:4986;top:6071;width:10;height:20" coordorigin="4986,6071" coordsize="10,20">
              <v:shape style="position:absolute;left:4986;top:6071;width:10;height:20" coordorigin="4986,6071" coordsize="10,20" path="m4986,6090l4995,6090,4995,6071,4986,6071,4986,6090xe" filled="true" fillcolor="#000000" stroked="false">
                <v:path arrowok="t"/>
                <v:fill type="solid"/>
              </v:shape>
            </v:group>
            <v:group style="position:absolute;left:4986;top:6090;width:10;height:20" coordorigin="4986,6090" coordsize="10,20">
              <v:shape style="position:absolute;left:4986;top:6090;width:10;height:20" coordorigin="4986,6090" coordsize="10,20" path="m4986,6109l4995,6109,4995,6090,4986,6090,4986,6109xe" filled="true" fillcolor="#000000" stroked="false">
                <v:path arrowok="t"/>
                <v:fill type="solid"/>
              </v:shape>
            </v:group>
            <v:group style="position:absolute;left:4986;top:6109;width:10;height:20" coordorigin="4986,6109" coordsize="10,20">
              <v:shape style="position:absolute;left:4986;top:6109;width:10;height:20" coordorigin="4986,6109" coordsize="10,20" path="m4986,6128l4995,6128,4995,6109,4986,6109,4986,6128xe" filled="true" fillcolor="#000000" stroked="false">
                <v:path arrowok="t"/>
                <v:fill type="solid"/>
              </v:shape>
            </v:group>
            <v:group style="position:absolute;left:4986;top:6128;width:10;height:20" coordorigin="4986,6128" coordsize="10,20">
              <v:shape style="position:absolute;left:4986;top:6128;width:10;height:20" coordorigin="4986,6128" coordsize="10,20" path="m4986,6147l4995,6147,4995,6128,4986,6128,4986,6147xe" filled="true" fillcolor="#000000" stroked="false">
                <v:path arrowok="t"/>
                <v:fill type="solid"/>
              </v:shape>
            </v:group>
            <v:group style="position:absolute;left:4986;top:6147;width:10;height:20" coordorigin="4986,6147" coordsize="10,20">
              <v:shape style="position:absolute;left:4986;top:6147;width:10;height:20" coordorigin="4986,6147" coordsize="10,20" path="m4986,6167l4995,6167,4995,6147,4986,6147,4986,6167xe" filled="true" fillcolor="#000000" stroked="false">
                <v:path arrowok="t"/>
                <v:fill type="solid"/>
              </v:shape>
            </v:group>
            <v:group style="position:absolute;left:4986;top:6167;width:10;height:20" coordorigin="4986,6167" coordsize="10,20">
              <v:shape style="position:absolute;left:4986;top:6167;width:10;height:20" coordorigin="4986,6167" coordsize="10,20" path="m4986,6186l4995,6186,4995,6167,4986,6167,4986,6186xe" filled="true" fillcolor="#000000" stroked="false">
                <v:path arrowok="t"/>
                <v:fill type="solid"/>
              </v:shape>
            </v:group>
            <v:group style="position:absolute;left:4986;top:6186;width:10;height:20" coordorigin="4986,6186" coordsize="10,20">
              <v:shape style="position:absolute;left:4986;top:6186;width:10;height:20" coordorigin="4986,6186" coordsize="10,20" path="m4986,6205l4995,6205,4995,6186,4986,6186,4986,6205xe" filled="true" fillcolor="#000000" stroked="false">
                <v:path arrowok="t"/>
                <v:fill type="solid"/>
              </v:shape>
            </v:group>
            <v:group style="position:absolute;left:4986;top:6205;width:10;height:20" coordorigin="4986,6205" coordsize="10,20">
              <v:shape style="position:absolute;left:4986;top:6205;width:10;height:20" coordorigin="4986,6205" coordsize="10,20" path="m4986,6224l4995,6224,4995,6205,4986,6205,4986,6224xe" filled="true" fillcolor="#000000" stroked="false">
                <v:path arrowok="t"/>
                <v:fill type="solid"/>
              </v:shape>
            </v:group>
            <v:group style="position:absolute;left:4986;top:6224;width:10;height:20" coordorigin="4986,6224" coordsize="10,20">
              <v:shape style="position:absolute;left:4986;top:6224;width:10;height:20" coordorigin="4986,6224" coordsize="10,20" path="m4986,6243l4995,6243,4995,6224,4986,6224,4986,6243xe" filled="true" fillcolor="#000000" stroked="false">
                <v:path arrowok="t"/>
                <v:fill type="solid"/>
              </v:shape>
            </v:group>
            <v:group style="position:absolute;left:4986;top:6243;width:10;height:20" coordorigin="4986,6243" coordsize="10,20">
              <v:shape style="position:absolute;left:4986;top:6243;width:10;height:20" coordorigin="4986,6243" coordsize="10,20" path="m4986,6263l4995,6263,4995,6243,4986,6243,4986,6263xe" filled="true" fillcolor="#000000" stroked="false">
                <v:path arrowok="t"/>
                <v:fill type="solid"/>
              </v:shape>
            </v:group>
            <v:group style="position:absolute;left:4986;top:6263;width:10;height:20" coordorigin="4986,6263" coordsize="10,20">
              <v:shape style="position:absolute;left:4986;top:6263;width:10;height:20" coordorigin="4986,6263" coordsize="10,20" path="m4986,6282l4995,6282,4995,6263,4986,6263,4986,6282xe" filled="true" fillcolor="#000000" stroked="false">
                <v:path arrowok="t"/>
                <v:fill type="solid"/>
              </v:shape>
            </v:group>
            <v:group style="position:absolute;left:4986;top:6282;width:10;height:20" coordorigin="4986,6282" coordsize="10,20">
              <v:shape style="position:absolute;left:4986;top:6282;width:10;height:20" coordorigin="4986,6282" coordsize="10,20" path="m4986,6301l4995,6301,4995,6282,4986,6282,4986,6301xe" filled="true" fillcolor="#000000" stroked="false">
                <v:path arrowok="t"/>
                <v:fill type="solid"/>
              </v:shape>
            </v:group>
            <v:group style="position:absolute;left:4986;top:6301;width:10;height:20" coordorigin="4986,6301" coordsize="10,20">
              <v:shape style="position:absolute;left:4986;top:6301;width:10;height:20" coordorigin="4986,6301" coordsize="10,20" path="m4986,6320l4995,6320,4995,6301,4986,6301,4986,6320xe" filled="true" fillcolor="#000000" stroked="false">
                <v:path arrowok="t"/>
                <v:fill type="solid"/>
              </v:shape>
            </v:group>
            <v:group style="position:absolute;left:4986;top:6320;width:10;height:20" coordorigin="4986,6320" coordsize="10,20">
              <v:shape style="position:absolute;left:4986;top:6320;width:10;height:20" coordorigin="4986,6320" coordsize="10,20" path="m4986,6339l4995,6339,4995,6320,4986,6320,4986,6339xe" filled="true" fillcolor="#000000" stroked="false">
                <v:path arrowok="t"/>
                <v:fill type="solid"/>
              </v:shape>
            </v:group>
            <v:group style="position:absolute;left:4986;top:6339;width:10;height:20" coordorigin="4986,6339" coordsize="10,20">
              <v:shape style="position:absolute;left:4986;top:6339;width:10;height:20" coordorigin="4986,6339" coordsize="10,20" path="m4986,6359l4995,6359,4995,6339,4986,6339,4986,6359xe" filled="true" fillcolor="#000000" stroked="false">
                <v:path arrowok="t"/>
                <v:fill type="solid"/>
              </v:shape>
            </v:group>
            <v:group style="position:absolute;left:4986;top:6359;width:10;height:20" coordorigin="4986,6359" coordsize="10,20">
              <v:shape style="position:absolute;left:4986;top:6359;width:10;height:20" coordorigin="4986,6359" coordsize="10,20" path="m4986,6378l4995,6378,4995,6359,4986,6359,4986,6378xe" filled="true" fillcolor="#000000" stroked="false">
                <v:path arrowok="t"/>
                <v:fill type="solid"/>
              </v:shape>
            </v:group>
            <v:group style="position:absolute;left:4986;top:6378;width:10;height:20" coordorigin="4986,6378" coordsize="10,20">
              <v:shape style="position:absolute;left:4986;top:6378;width:10;height:20" coordorigin="4986,6378" coordsize="10,20" path="m4986,6397l4995,6397,4995,6378,4986,6378,4986,6397xe" filled="true" fillcolor="#000000" stroked="false">
                <v:path arrowok="t"/>
                <v:fill type="solid"/>
              </v:shape>
            </v:group>
            <v:group style="position:absolute;left:4986;top:6397;width:10;height:20" coordorigin="4986,6397" coordsize="10,20">
              <v:shape style="position:absolute;left:4986;top:6397;width:10;height:20" coordorigin="4986,6397" coordsize="10,20" path="m4986,6416l4995,6416,4995,6397,4986,6397,4986,6416xe" filled="true" fillcolor="#000000" stroked="false">
                <v:path arrowok="t"/>
                <v:fill type="solid"/>
              </v:shape>
            </v:group>
            <v:group style="position:absolute;left:4986;top:6416;width:10;height:20" coordorigin="4986,6416" coordsize="10,20">
              <v:shape style="position:absolute;left:4986;top:6416;width:10;height:20" coordorigin="4986,6416" coordsize="10,20" path="m4986,6435l4995,6435,4995,6416,4986,6416,4986,6435xe" filled="true" fillcolor="#000000" stroked="false">
                <v:path arrowok="t"/>
                <v:fill type="solid"/>
              </v:shape>
            </v:group>
            <v:group style="position:absolute;left:4986;top:6435;width:10;height:20" coordorigin="4986,6435" coordsize="10,20">
              <v:shape style="position:absolute;left:4986;top:6435;width:10;height:20" coordorigin="4986,6435" coordsize="10,20" path="m4986,6455l4995,6455,4995,6435,4986,6435,4986,6455xe" filled="true" fillcolor="#000000" stroked="false">
                <v:path arrowok="t"/>
                <v:fill type="solid"/>
              </v:shape>
            </v:group>
            <v:group style="position:absolute;left:4986;top:6455;width:10;height:20" coordorigin="4986,6455" coordsize="10,20">
              <v:shape style="position:absolute;left:4986;top:6455;width:10;height:20" coordorigin="4986,6455" coordsize="10,20" path="m4986,6474l4995,6474,4995,6455,4986,6455,4986,6474xe" filled="true" fillcolor="#000000" stroked="false">
                <v:path arrowok="t"/>
                <v:fill type="solid"/>
              </v:shape>
            </v:group>
            <v:group style="position:absolute;left:4986;top:6474;width:10;height:20" coordorigin="4986,6474" coordsize="10,20">
              <v:shape style="position:absolute;left:4986;top:6474;width:10;height:20" coordorigin="4986,6474" coordsize="10,20" path="m4986,6493l4995,6493,4995,6474,4986,6474,4986,6493xe" filled="true" fillcolor="#000000" stroked="false">
                <v:path arrowok="t"/>
                <v:fill type="solid"/>
              </v:shape>
            </v:group>
            <v:group style="position:absolute;left:4986;top:6493;width:10;height:20" coordorigin="4986,6493" coordsize="10,20">
              <v:shape style="position:absolute;left:4986;top:6493;width:10;height:20" coordorigin="4986,6493" coordsize="10,20" path="m4986,6512l4995,6512,4995,6493,4986,6493,4986,6512xe" filled="true" fillcolor="#000000" stroked="false">
                <v:path arrowok="t"/>
                <v:fill type="solid"/>
              </v:shape>
            </v:group>
            <v:group style="position:absolute;left:4986;top:6512;width:10;height:20" coordorigin="4986,6512" coordsize="10,20">
              <v:shape style="position:absolute;left:4986;top:6512;width:10;height:20" coordorigin="4986,6512" coordsize="10,20" path="m4986,6531l4995,6531,4995,6512,4986,6512,4986,6531xe" filled="true" fillcolor="#000000" stroked="false">
                <v:path arrowok="t"/>
                <v:fill type="solid"/>
              </v:shape>
            </v:group>
            <v:group style="position:absolute;left:4986;top:6531;width:10;height:20" coordorigin="4986,6531" coordsize="10,20">
              <v:shape style="position:absolute;left:4986;top:6531;width:10;height:20" coordorigin="4986,6531" coordsize="10,20" path="m4986,6551l4995,6551,4995,6531,4986,6531,4986,6551xe" filled="true" fillcolor="#000000" stroked="false">
                <v:path arrowok="t"/>
                <v:fill type="solid"/>
              </v:shape>
            </v:group>
            <v:group style="position:absolute;left:4986;top:6551;width:10;height:20" coordorigin="4986,6551" coordsize="10,20">
              <v:shape style="position:absolute;left:4986;top:6551;width:10;height:20" coordorigin="4986,6551" coordsize="10,20" path="m4986,6570l4995,6570,4995,6551,4986,6551,4986,6570xe" filled="true" fillcolor="#000000" stroked="false">
                <v:path arrowok="t"/>
                <v:fill type="solid"/>
              </v:shape>
            </v:group>
            <v:group style="position:absolute;left:4986;top:6570;width:10;height:20" coordorigin="4986,6570" coordsize="10,20">
              <v:shape style="position:absolute;left:4986;top:6570;width:10;height:20" coordorigin="4986,6570" coordsize="10,20" path="m4986,6589l4995,6589,4995,6570,4986,6570,4986,6589xe" filled="true" fillcolor="#000000" stroked="false">
                <v:path arrowok="t"/>
                <v:fill type="solid"/>
              </v:shape>
            </v:group>
            <v:group style="position:absolute;left:4986;top:6589;width:10;height:20" coordorigin="4986,6589" coordsize="10,20">
              <v:shape style="position:absolute;left:4986;top:6589;width:10;height:20" coordorigin="4986,6589" coordsize="10,20" path="m4986,6608l4995,6608,4995,6589,4986,6589,4986,6608xe" filled="true" fillcolor="#000000" stroked="false">
                <v:path arrowok="t"/>
                <v:fill type="solid"/>
              </v:shape>
            </v:group>
            <v:group style="position:absolute;left:4986;top:6608;width:10;height:20" coordorigin="4986,6608" coordsize="10,20">
              <v:shape style="position:absolute;left:4986;top:6608;width:10;height:20" coordorigin="4986,6608" coordsize="10,20" path="m4986,6627l4995,6627,4995,6608,4986,6608,4986,6627xe" filled="true" fillcolor="#000000" stroked="false">
                <v:path arrowok="t"/>
                <v:fill type="solid"/>
              </v:shape>
            </v:group>
            <v:group style="position:absolute;left:4986;top:6627;width:10;height:20" coordorigin="4986,6627" coordsize="10,20">
              <v:shape style="position:absolute;left:4986;top:6627;width:10;height:20" coordorigin="4986,6627" coordsize="10,20" path="m4986,6647l4995,6647,4995,6627,4986,6627,4986,6647xe" filled="true" fillcolor="#000000" stroked="false">
                <v:path arrowok="t"/>
                <v:fill type="solid"/>
              </v:shape>
            </v:group>
            <v:group style="position:absolute;left:4986;top:6647;width:10;height:20" coordorigin="4986,6647" coordsize="10,20">
              <v:shape style="position:absolute;left:4986;top:6647;width:10;height:20" coordorigin="4986,6647" coordsize="10,20" path="m4986,6666l4995,6666,4995,6647,4986,6647,4986,6666xe" filled="true" fillcolor="#000000" stroked="false">
                <v:path arrowok="t"/>
                <v:fill type="solid"/>
              </v:shape>
            </v:group>
            <v:group style="position:absolute;left:4986;top:6666;width:10;height:20" coordorigin="4986,6666" coordsize="10,20">
              <v:shape style="position:absolute;left:4986;top:6666;width:10;height:20" coordorigin="4986,6666" coordsize="10,20" path="m4986,6685l4995,6685,4995,6666,4986,6666,4986,6685xe" filled="true" fillcolor="#000000" stroked="false">
                <v:path arrowok="t"/>
                <v:fill type="solid"/>
              </v:shape>
            </v:group>
            <v:group style="position:absolute;left:4986;top:6685;width:10;height:20" coordorigin="4986,6685" coordsize="10,20">
              <v:shape style="position:absolute;left:4986;top:6685;width:10;height:20" coordorigin="4986,6685" coordsize="10,20" path="m4986,6704l4995,6704,4995,6685,4986,6685,4986,6704xe" filled="true" fillcolor="#000000" stroked="false">
                <v:path arrowok="t"/>
                <v:fill type="solid"/>
              </v:shape>
            </v:group>
            <v:group style="position:absolute;left:4986;top:6704;width:10;height:20" coordorigin="4986,6704" coordsize="10,20">
              <v:shape style="position:absolute;left:4986;top:6704;width:10;height:20" coordorigin="4986,6704" coordsize="10,20" path="m4986,6723l4995,6723,4995,6704,4986,6704,4986,6723xe" filled="true" fillcolor="#000000" stroked="false">
                <v:path arrowok="t"/>
                <v:fill type="solid"/>
              </v:shape>
            </v:group>
            <v:group style="position:absolute;left:4986;top:6723;width:10;height:20" coordorigin="4986,6723" coordsize="10,20">
              <v:shape style="position:absolute;left:4986;top:6723;width:10;height:20" coordorigin="4986,6723" coordsize="10,20" path="m4986,6743l4995,6743,4995,6723,4986,6723,4986,6743xe" filled="true" fillcolor="#000000" stroked="false">
                <v:path arrowok="t"/>
                <v:fill type="solid"/>
              </v:shape>
            </v:group>
            <v:group style="position:absolute;left:4986;top:6743;width:10;height:20" coordorigin="4986,6743" coordsize="10,20">
              <v:shape style="position:absolute;left:4986;top:6743;width:10;height:20" coordorigin="4986,6743" coordsize="10,20" path="m4986,6762l4995,6762,4995,6743,4986,6743,4986,6762xe" filled="true" fillcolor="#000000" stroked="false">
                <v:path arrowok="t"/>
                <v:fill type="solid"/>
              </v:shape>
            </v:group>
            <v:group style="position:absolute;left:4986;top:6762;width:10;height:20" coordorigin="4986,6762" coordsize="10,20">
              <v:shape style="position:absolute;left:4986;top:6762;width:10;height:20" coordorigin="4986,6762" coordsize="10,20" path="m4986,6781l4995,6781,4995,6762,4986,6762,4986,6781xe" filled="true" fillcolor="#000000" stroked="false">
                <v:path arrowok="t"/>
                <v:fill type="solid"/>
              </v:shape>
            </v:group>
            <v:group style="position:absolute;left:4986;top:6781;width:10;height:20" coordorigin="4986,6781" coordsize="10,20">
              <v:shape style="position:absolute;left:4986;top:6781;width:10;height:20" coordorigin="4986,6781" coordsize="10,20" path="m4986,6800l4995,6800,4995,6781,4986,6781,4986,6800xe" filled="true" fillcolor="#000000" stroked="false">
                <v:path arrowok="t"/>
                <v:fill type="solid"/>
              </v:shape>
            </v:group>
            <v:group style="position:absolute;left:4986;top:6800;width:10;height:20" coordorigin="4986,6800" coordsize="10,20">
              <v:shape style="position:absolute;left:4986;top:6800;width:10;height:20" coordorigin="4986,6800" coordsize="10,20" path="m4986,6819l4995,6819,4995,6800,4986,6800,4986,6819xe" filled="true" fillcolor="#000000" stroked="false">
                <v:path arrowok="t"/>
                <v:fill type="solid"/>
              </v:shape>
            </v:group>
            <v:group style="position:absolute;left:4986;top:6819;width:10;height:20" coordorigin="4986,6819" coordsize="10,20">
              <v:shape style="position:absolute;left:4986;top:6819;width:10;height:20" coordorigin="4986,6819" coordsize="10,20" path="m4986,6839l4995,6839,4995,6819,4986,6819,4986,6839xe" filled="true" fillcolor="#000000" stroked="false">
                <v:path arrowok="t"/>
                <v:fill type="solid"/>
              </v:shape>
            </v:group>
            <v:group style="position:absolute;left:4986;top:6839;width:10;height:20" coordorigin="4986,6839" coordsize="10,20">
              <v:shape style="position:absolute;left:4986;top:6839;width:10;height:20" coordorigin="4986,6839" coordsize="10,20" path="m4986,6858l4995,6858,4995,6839,4986,6839,4986,6858xe" filled="true" fillcolor="#000000" stroked="false">
                <v:path arrowok="t"/>
                <v:fill type="solid"/>
              </v:shape>
            </v:group>
            <v:group style="position:absolute;left:4986;top:6858;width:10;height:20" coordorigin="4986,6858" coordsize="10,20">
              <v:shape style="position:absolute;left:4986;top:6858;width:10;height:20" coordorigin="4986,6858" coordsize="10,20" path="m4986,6877l4995,6877,4995,6858,4986,6858,4986,6877xe" filled="true" fillcolor="#000000" stroked="false">
                <v:path arrowok="t"/>
                <v:fill type="solid"/>
              </v:shape>
            </v:group>
            <v:group style="position:absolute;left:4986;top:6877;width:10;height:20" coordorigin="4986,6877" coordsize="10,20">
              <v:shape style="position:absolute;left:4986;top:6877;width:10;height:20" coordorigin="4986,6877" coordsize="10,20" path="m4986,6896l4995,6896,4995,6877,4986,6877,4986,6896xe" filled="true" fillcolor="#000000" stroked="false">
                <v:path arrowok="t"/>
                <v:fill type="solid"/>
              </v:shape>
            </v:group>
            <v:group style="position:absolute;left:4986;top:6896;width:10;height:20" coordorigin="4986,6896" coordsize="10,20">
              <v:shape style="position:absolute;left:4986;top:6896;width:10;height:20" coordorigin="4986,6896" coordsize="10,20" path="m4986,6915l4995,6915,4995,6896,4986,6896,4986,6915xe" filled="true" fillcolor="#000000" stroked="false">
                <v:path arrowok="t"/>
                <v:fill type="solid"/>
              </v:shape>
            </v:group>
            <v:group style="position:absolute;left:4986;top:6915;width:10;height:20" coordorigin="4986,6915" coordsize="10,20">
              <v:shape style="position:absolute;left:4986;top:6915;width:10;height:20" coordorigin="4986,6915" coordsize="10,20" path="m4986,6935l4995,6935,4995,6915,4986,6915,4986,6935xe" filled="true" fillcolor="#000000" stroked="false">
                <v:path arrowok="t"/>
                <v:fill type="solid"/>
              </v:shape>
            </v:group>
            <v:group style="position:absolute;left:4986;top:6935;width:10;height:20" coordorigin="4986,6935" coordsize="10,20">
              <v:shape style="position:absolute;left:4986;top:6935;width:10;height:20" coordorigin="4986,6935" coordsize="10,20" path="m4986,6954l4995,6954,4995,6935,4986,6935,4986,6954xe" filled="true" fillcolor="#000000" stroked="false">
                <v:path arrowok="t"/>
                <v:fill type="solid"/>
              </v:shape>
            </v:group>
            <v:group style="position:absolute;left:4986;top:6954;width:10;height:20" coordorigin="4986,6954" coordsize="10,20">
              <v:shape style="position:absolute;left:4986;top:6954;width:10;height:20" coordorigin="4986,6954" coordsize="10,20" path="m4986,6973l4995,6973,4995,6954,4986,6954,4986,6973xe" filled="true" fillcolor="#000000" stroked="false">
                <v:path arrowok="t"/>
                <v:fill type="solid"/>
              </v:shape>
            </v:group>
            <v:group style="position:absolute;left:4986;top:6973;width:10;height:20" coordorigin="4986,6973" coordsize="10,20">
              <v:shape style="position:absolute;left:4986;top:6973;width:10;height:20" coordorigin="4986,6973" coordsize="10,20" path="m4986,6992l4995,6992,4995,6973,4986,6973,4986,6992xe" filled="true" fillcolor="#000000" stroked="false">
                <v:path arrowok="t"/>
                <v:fill type="solid"/>
              </v:shape>
            </v:group>
            <v:group style="position:absolute;left:4986;top:6992;width:10;height:20" coordorigin="4986,6992" coordsize="10,20">
              <v:shape style="position:absolute;left:4986;top:6992;width:10;height:20" coordorigin="4986,6992" coordsize="10,20" path="m4986,7011l4995,7011,4995,6992,4986,6992,4986,7011xe" filled="true" fillcolor="#000000" stroked="false">
                <v:path arrowok="t"/>
                <v:fill type="solid"/>
              </v:shape>
            </v:group>
            <v:group style="position:absolute;left:4986;top:7011;width:10;height:20" coordorigin="4986,7011" coordsize="10,20">
              <v:shape style="position:absolute;left:4986;top:7011;width:10;height:20" coordorigin="4986,7011" coordsize="10,20" path="m4986,7031l4995,7031,4995,7011,4986,7011,4986,7031xe" filled="true" fillcolor="#000000" stroked="false">
                <v:path arrowok="t"/>
                <v:fill type="solid"/>
              </v:shape>
            </v:group>
            <v:group style="position:absolute;left:4986;top:7031;width:10;height:20" coordorigin="4986,7031" coordsize="10,20">
              <v:shape style="position:absolute;left:4986;top:7031;width:10;height:20" coordorigin="4986,7031" coordsize="10,20" path="m4986,7050l4995,7050,4995,7031,4986,7031,4986,7050xe" filled="true" fillcolor="#000000" stroked="false">
                <v:path arrowok="t"/>
                <v:fill type="solid"/>
              </v:shape>
            </v:group>
            <v:group style="position:absolute;left:4986;top:7050;width:10;height:20" coordorigin="4986,7050" coordsize="10,20">
              <v:shape style="position:absolute;left:4986;top:7050;width:10;height:20" coordorigin="4986,7050" coordsize="10,20" path="m4986,7069l4995,7069,4995,7050,4986,7050,4986,7069xe" filled="true" fillcolor="#000000" stroked="false">
                <v:path arrowok="t"/>
                <v:fill type="solid"/>
              </v:shape>
            </v:group>
            <v:group style="position:absolute;left:4986;top:7069;width:10;height:20" coordorigin="4986,7069" coordsize="10,20">
              <v:shape style="position:absolute;left:4986;top:7069;width:10;height:20" coordorigin="4986,7069" coordsize="10,20" path="m4986,7088l4995,7088,4995,7069,4986,7069,4986,7088xe" filled="true" fillcolor="#000000" stroked="false">
                <v:path arrowok="t"/>
                <v:fill type="solid"/>
              </v:shape>
            </v:group>
            <v:group style="position:absolute;left:4986;top:7088;width:10;height:20" coordorigin="4986,7088" coordsize="10,20">
              <v:shape style="position:absolute;left:4986;top:7088;width:10;height:20" coordorigin="4986,7088" coordsize="10,20" path="m4986,7107l4995,7107,4995,7088,4986,7088,4986,7107xe" filled="true" fillcolor="#000000" stroked="false">
                <v:path arrowok="t"/>
                <v:fill type="solid"/>
              </v:shape>
            </v:group>
            <v:group style="position:absolute;left:4986;top:7107;width:10;height:20" coordorigin="4986,7107" coordsize="10,20">
              <v:shape style="position:absolute;left:4986;top:7107;width:10;height:20" coordorigin="4986,7107" coordsize="10,20" path="m4986,7127l4995,7127,4995,7107,4986,7107,4986,7127xe" filled="true" fillcolor="#000000" stroked="false">
                <v:path arrowok="t"/>
                <v:fill type="solid"/>
              </v:shape>
            </v:group>
            <v:group style="position:absolute;left:4986;top:7127;width:10;height:20" coordorigin="4986,7127" coordsize="10,20">
              <v:shape style="position:absolute;left:4986;top:7127;width:10;height:20" coordorigin="4986,7127" coordsize="10,20" path="m4986,7146l4995,7146,4995,7127,4986,7127,4986,7146xe" filled="true" fillcolor="#000000" stroked="false">
                <v:path arrowok="t"/>
                <v:fill type="solid"/>
              </v:shape>
            </v:group>
            <v:group style="position:absolute;left:4986;top:7146;width:10;height:20" coordorigin="4986,7146" coordsize="10,20">
              <v:shape style="position:absolute;left:4986;top:7146;width:10;height:20" coordorigin="4986,7146" coordsize="10,20" path="m4986,7165l4995,7165,4995,7146,4986,7146,4986,7165xe" filled="true" fillcolor="#000000" stroked="false">
                <v:path arrowok="t"/>
                <v:fill type="solid"/>
              </v:shape>
            </v:group>
            <v:group style="position:absolute;left:4986;top:7165;width:10;height:20" coordorigin="4986,7165" coordsize="10,20">
              <v:shape style="position:absolute;left:4986;top:7165;width:10;height:20" coordorigin="4986,7165" coordsize="10,20" path="m4986,7184l4995,7184,4995,7165,4986,7165,4986,7184xe" filled="true" fillcolor="#000000" stroked="false">
                <v:path arrowok="t"/>
                <v:fill type="solid"/>
              </v:shape>
            </v:group>
            <v:group style="position:absolute;left:4986;top:7184;width:10;height:20" coordorigin="4986,7184" coordsize="10,20">
              <v:shape style="position:absolute;left:4986;top:7184;width:10;height:20" coordorigin="4986,7184" coordsize="10,20" path="m4986,7203l4995,7203,4995,7184,4986,7184,4986,7203xe" filled="true" fillcolor="#000000" stroked="false">
                <v:path arrowok="t"/>
                <v:fill type="solid"/>
              </v:shape>
              <v:shape style="position:absolute;left:4986;top:7203;width:10;height:2" type="#_x0000_t75" stroked="false">
                <v:imagedata r:id="rId592" o:title=""/>
              </v:shape>
            </v:group>
            <v:group style="position:absolute;left:4986;top:7220;width:29;height:2" coordorigin="4986,7220" coordsize="29,2">
              <v:shape style="position:absolute;left:4986;top:7220;width:29;height:2" coordorigin="4986,7220" coordsize="29,0" path="m4986,7220l5015,7220e" filled="false" stroked="true" strokeweight="1.44pt" strokecolor="#000000">
                <v:path arrowok="t"/>
              </v:shape>
            </v:group>
            <v:group style="position:absolute;left:5015;top:7220;width:1056;height:2" coordorigin="5015,7220" coordsize="1056,2">
              <v:shape style="position:absolute;left:5015;top:7220;width:1056;height:2" coordorigin="5015,7220" coordsize="1056,0" path="m5015,7220l6071,7220e" filled="false" stroked="true" strokeweight="1.44pt" strokecolor="#000000">
                <v:path arrowok="t"/>
              </v:shape>
            </v:group>
            <v:group style="position:absolute;left:6071;top:5706;width:10;height:20" coordorigin="6071,5706" coordsize="10,20">
              <v:shape style="position:absolute;left:6071;top:5706;width:10;height:20" coordorigin="6071,5706" coordsize="10,20" path="m6071,5725l6080,5725,6080,5706,6071,5706,6071,5725xe" filled="true" fillcolor="#000000" stroked="false">
                <v:path arrowok="t"/>
                <v:fill type="solid"/>
              </v:shape>
            </v:group>
            <v:group style="position:absolute;left:6071;top:5725;width:10;height:20" coordorigin="6071,5725" coordsize="10,20">
              <v:shape style="position:absolute;left:6071;top:5725;width:10;height:20" coordorigin="6071,5725" coordsize="10,20" path="m6071,5744l6080,5744,6080,5725,6071,5725,6071,5744xe" filled="true" fillcolor="#000000" stroked="false">
                <v:path arrowok="t"/>
                <v:fill type="solid"/>
              </v:shape>
            </v:group>
            <v:group style="position:absolute;left:6071;top:5744;width:10;height:20" coordorigin="6071,5744" coordsize="10,20">
              <v:shape style="position:absolute;left:6071;top:5744;width:10;height:20" coordorigin="6071,5744" coordsize="10,20" path="m6071,5763l6080,5763,6080,5744,6071,5744,6071,5763xe" filled="true" fillcolor="#000000" stroked="false">
                <v:path arrowok="t"/>
                <v:fill type="solid"/>
              </v:shape>
            </v:group>
            <v:group style="position:absolute;left:6071;top:5763;width:10;height:20" coordorigin="6071,5763" coordsize="10,20">
              <v:shape style="position:absolute;left:6071;top:5763;width:10;height:20" coordorigin="6071,5763" coordsize="10,20" path="m6071,5783l6080,5783,6080,5763,6071,5763,6071,5783xe" filled="true" fillcolor="#000000" stroked="false">
                <v:path arrowok="t"/>
                <v:fill type="solid"/>
              </v:shape>
            </v:group>
            <v:group style="position:absolute;left:6071;top:5783;width:10;height:20" coordorigin="6071,5783" coordsize="10,20">
              <v:shape style="position:absolute;left:6071;top:5783;width:10;height:20" coordorigin="6071,5783" coordsize="10,20" path="m6071,5802l6080,5802,6080,5783,6071,5783,6071,5802xe" filled="true" fillcolor="#000000" stroked="false">
                <v:path arrowok="t"/>
                <v:fill type="solid"/>
              </v:shape>
            </v:group>
            <v:group style="position:absolute;left:6071;top:5802;width:10;height:20" coordorigin="6071,5802" coordsize="10,20">
              <v:shape style="position:absolute;left:6071;top:5802;width:10;height:20" coordorigin="6071,5802" coordsize="10,20" path="m6071,5821l6080,5821,6080,5802,6071,5802,6071,5821xe" filled="true" fillcolor="#000000" stroked="false">
                <v:path arrowok="t"/>
                <v:fill type="solid"/>
              </v:shape>
            </v:group>
            <v:group style="position:absolute;left:6071;top:5821;width:10;height:20" coordorigin="6071,5821" coordsize="10,20">
              <v:shape style="position:absolute;left:6071;top:5821;width:10;height:20" coordorigin="6071,5821" coordsize="10,20" path="m6071,5840l6080,5840,6080,5821,6071,5821,6071,5840xe" filled="true" fillcolor="#000000" stroked="false">
                <v:path arrowok="t"/>
                <v:fill type="solid"/>
              </v:shape>
            </v:group>
            <v:group style="position:absolute;left:6071;top:5840;width:10;height:20" coordorigin="6071,5840" coordsize="10,20">
              <v:shape style="position:absolute;left:6071;top:5840;width:10;height:20" coordorigin="6071,5840" coordsize="10,20" path="m6071,5859l6080,5859,6080,5840,6071,5840,6071,5859xe" filled="true" fillcolor="#000000" stroked="false">
                <v:path arrowok="t"/>
                <v:fill type="solid"/>
              </v:shape>
            </v:group>
            <v:group style="position:absolute;left:6071;top:5859;width:10;height:20" coordorigin="6071,5859" coordsize="10,20">
              <v:shape style="position:absolute;left:6071;top:5859;width:10;height:20" coordorigin="6071,5859" coordsize="10,20" path="m6071,5879l6080,5879,6080,5859,6071,5859,6071,5879xe" filled="true" fillcolor="#000000" stroked="false">
                <v:path arrowok="t"/>
                <v:fill type="solid"/>
              </v:shape>
            </v:group>
            <v:group style="position:absolute;left:6071;top:5879;width:10;height:20" coordorigin="6071,5879" coordsize="10,20">
              <v:shape style="position:absolute;left:6071;top:5879;width:10;height:20" coordorigin="6071,5879" coordsize="10,20" path="m6071,5898l6080,5898,6080,5879,6071,5879,6071,5898xe" filled="true" fillcolor="#000000" stroked="false">
                <v:path arrowok="t"/>
                <v:fill type="solid"/>
              </v:shape>
            </v:group>
            <v:group style="position:absolute;left:6071;top:5898;width:10;height:20" coordorigin="6071,5898" coordsize="10,20">
              <v:shape style="position:absolute;left:6071;top:5898;width:10;height:20" coordorigin="6071,5898" coordsize="10,20" path="m6071,5917l6080,5917,6080,5898,6071,5898,6071,5917xe" filled="true" fillcolor="#000000" stroked="false">
                <v:path arrowok="t"/>
                <v:fill type="solid"/>
              </v:shape>
            </v:group>
            <v:group style="position:absolute;left:6071;top:5917;width:10;height:20" coordorigin="6071,5917" coordsize="10,20">
              <v:shape style="position:absolute;left:6071;top:5917;width:10;height:20" coordorigin="6071,5917" coordsize="10,20" path="m6071,5936l6080,5936,6080,5917,6071,5917,6071,5936xe" filled="true" fillcolor="#000000" stroked="false">
                <v:path arrowok="t"/>
                <v:fill type="solid"/>
              </v:shape>
            </v:group>
            <v:group style="position:absolute;left:6071;top:5936;width:10;height:20" coordorigin="6071,5936" coordsize="10,20">
              <v:shape style="position:absolute;left:6071;top:5936;width:10;height:20" coordorigin="6071,5936" coordsize="10,20" path="m6071,5955l6080,5955,6080,5936,6071,5936,6071,5955xe" filled="true" fillcolor="#000000" stroked="false">
                <v:path arrowok="t"/>
                <v:fill type="solid"/>
              </v:shape>
            </v:group>
            <v:group style="position:absolute;left:6071;top:5955;width:10;height:20" coordorigin="6071,5955" coordsize="10,20">
              <v:shape style="position:absolute;left:6071;top:5955;width:10;height:20" coordorigin="6071,5955" coordsize="10,20" path="m6071,5975l6080,5975,6080,5955,6071,5955,6071,5975xe" filled="true" fillcolor="#000000" stroked="false">
                <v:path arrowok="t"/>
                <v:fill type="solid"/>
              </v:shape>
            </v:group>
            <v:group style="position:absolute;left:6071;top:5975;width:10;height:20" coordorigin="6071,5975" coordsize="10,20">
              <v:shape style="position:absolute;left:6071;top:5975;width:10;height:20" coordorigin="6071,5975" coordsize="10,20" path="m6071,5994l6080,5994,6080,5975,6071,5975,6071,5994xe" filled="true" fillcolor="#000000" stroked="false">
                <v:path arrowok="t"/>
                <v:fill type="solid"/>
              </v:shape>
            </v:group>
            <v:group style="position:absolute;left:6071;top:5994;width:10;height:20" coordorigin="6071,5994" coordsize="10,20">
              <v:shape style="position:absolute;left:6071;top:5994;width:10;height:20" coordorigin="6071,5994" coordsize="10,20" path="m6071,6013l6080,6013,6080,5994,6071,5994,6071,6013xe" filled="true" fillcolor="#000000" stroked="false">
                <v:path arrowok="t"/>
                <v:fill type="solid"/>
              </v:shape>
            </v:group>
            <v:group style="position:absolute;left:6071;top:6013;width:10;height:20" coordorigin="6071,6013" coordsize="10,20">
              <v:shape style="position:absolute;left:6071;top:6013;width:10;height:20" coordorigin="6071,6013" coordsize="10,20" path="m6071,6032l6080,6032,6080,6013,6071,6013,6071,6032xe" filled="true" fillcolor="#000000" stroked="false">
                <v:path arrowok="t"/>
                <v:fill type="solid"/>
              </v:shape>
            </v:group>
            <v:group style="position:absolute;left:6071;top:6032;width:10;height:20" coordorigin="6071,6032" coordsize="10,20">
              <v:shape style="position:absolute;left:6071;top:6032;width:10;height:20" coordorigin="6071,6032" coordsize="10,20" path="m6071,6051l6080,6051,6080,6032,6071,6032,6071,6051xe" filled="true" fillcolor="#000000" stroked="false">
                <v:path arrowok="t"/>
                <v:fill type="solid"/>
              </v:shape>
            </v:group>
            <v:group style="position:absolute;left:6071;top:6051;width:10;height:20" coordorigin="6071,6051" coordsize="10,20">
              <v:shape style="position:absolute;left:6071;top:6051;width:10;height:20" coordorigin="6071,6051" coordsize="10,20" path="m6071,6071l6080,6071,6080,6051,6071,6051,6071,6071xe" filled="true" fillcolor="#000000" stroked="false">
                <v:path arrowok="t"/>
                <v:fill type="solid"/>
              </v:shape>
            </v:group>
            <v:group style="position:absolute;left:6071;top:6071;width:10;height:20" coordorigin="6071,6071" coordsize="10,20">
              <v:shape style="position:absolute;left:6071;top:6071;width:10;height:20" coordorigin="6071,6071" coordsize="10,20" path="m6071,6090l6080,6090,6080,6071,6071,6071,6071,6090xe" filled="true" fillcolor="#000000" stroked="false">
                <v:path arrowok="t"/>
                <v:fill type="solid"/>
              </v:shape>
            </v:group>
            <v:group style="position:absolute;left:6071;top:6090;width:10;height:20" coordorigin="6071,6090" coordsize="10,20">
              <v:shape style="position:absolute;left:6071;top:6090;width:10;height:20" coordorigin="6071,6090" coordsize="10,20" path="m6071,6109l6080,6109,6080,6090,6071,6090,6071,6109xe" filled="true" fillcolor="#000000" stroked="false">
                <v:path arrowok="t"/>
                <v:fill type="solid"/>
              </v:shape>
            </v:group>
            <v:group style="position:absolute;left:6071;top:6109;width:10;height:20" coordorigin="6071,6109" coordsize="10,20">
              <v:shape style="position:absolute;left:6071;top:6109;width:10;height:20" coordorigin="6071,6109" coordsize="10,20" path="m6071,6128l6080,6128,6080,6109,6071,6109,6071,6128xe" filled="true" fillcolor="#000000" stroked="false">
                <v:path arrowok="t"/>
                <v:fill type="solid"/>
              </v:shape>
            </v:group>
            <v:group style="position:absolute;left:6071;top:6128;width:10;height:20" coordorigin="6071,6128" coordsize="10,20">
              <v:shape style="position:absolute;left:6071;top:6128;width:10;height:20" coordorigin="6071,6128" coordsize="10,20" path="m6071,6147l6080,6147,6080,6128,6071,6128,6071,6147xe" filled="true" fillcolor="#000000" stroked="false">
                <v:path arrowok="t"/>
                <v:fill type="solid"/>
              </v:shape>
            </v:group>
            <v:group style="position:absolute;left:6071;top:6147;width:10;height:20" coordorigin="6071,6147" coordsize="10,20">
              <v:shape style="position:absolute;left:6071;top:6147;width:10;height:20" coordorigin="6071,6147" coordsize="10,20" path="m6071,6167l6080,6167,6080,6147,6071,6147,6071,6167xe" filled="true" fillcolor="#000000" stroked="false">
                <v:path arrowok="t"/>
                <v:fill type="solid"/>
              </v:shape>
            </v:group>
            <v:group style="position:absolute;left:6071;top:6167;width:10;height:20" coordorigin="6071,6167" coordsize="10,20">
              <v:shape style="position:absolute;left:6071;top:6167;width:10;height:20" coordorigin="6071,6167" coordsize="10,20" path="m6071,6186l6080,6186,6080,6167,6071,6167,6071,6186xe" filled="true" fillcolor="#000000" stroked="false">
                <v:path arrowok="t"/>
                <v:fill type="solid"/>
              </v:shape>
            </v:group>
            <v:group style="position:absolute;left:6071;top:6186;width:10;height:20" coordorigin="6071,6186" coordsize="10,20">
              <v:shape style="position:absolute;left:6071;top:6186;width:10;height:20" coordorigin="6071,6186" coordsize="10,20" path="m6071,6205l6080,6205,6080,6186,6071,6186,6071,6205xe" filled="true" fillcolor="#000000" stroked="false">
                <v:path arrowok="t"/>
                <v:fill type="solid"/>
              </v:shape>
            </v:group>
            <v:group style="position:absolute;left:6071;top:6205;width:10;height:20" coordorigin="6071,6205" coordsize="10,20">
              <v:shape style="position:absolute;left:6071;top:6205;width:10;height:20" coordorigin="6071,6205" coordsize="10,20" path="m6071,6224l6080,6224,6080,6205,6071,6205,6071,6224xe" filled="true" fillcolor="#000000" stroked="false">
                <v:path arrowok="t"/>
                <v:fill type="solid"/>
              </v:shape>
            </v:group>
            <v:group style="position:absolute;left:6071;top:6224;width:10;height:20" coordorigin="6071,6224" coordsize="10,20">
              <v:shape style="position:absolute;left:6071;top:6224;width:10;height:20" coordorigin="6071,6224" coordsize="10,20" path="m6071,6243l6080,6243,6080,6224,6071,6224,6071,6243xe" filled="true" fillcolor="#000000" stroked="false">
                <v:path arrowok="t"/>
                <v:fill type="solid"/>
              </v:shape>
            </v:group>
            <v:group style="position:absolute;left:6071;top:6243;width:10;height:20" coordorigin="6071,6243" coordsize="10,20">
              <v:shape style="position:absolute;left:6071;top:6243;width:10;height:20" coordorigin="6071,6243" coordsize="10,20" path="m6071,6263l6080,6263,6080,6243,6071,6243,6071,6263xe" filled="true" fillcolor="#000000" stroked="false">
                <v:path arrowok="t"/>
                <v:fill type="solid"/>
              </v:shape>
            </v:group>
            <v:group style="position:absolute;left:6071;top:6263;width:10;height:20" coordorigin="6071,6263" coordsize="10,20">
              <v:shape style="position:absolute;left:6071;top:6263;width:10;height:20" coordorigin="6071,6263" coordsize="10,20" path="m6071,6282l6080,6282,6080,6263,6071,6263,6071,6282xe" filled="true" fillcolor="#000000" stroked="false">
                <v:path arrowok="t"/>
                <v:fill type="solid"/>
              </v:shape>
            </v:group>
            <v:group style="position:absolute;left:6071;top:6282;width:10;height:20" coordorigin="6071,6282" coordsize="10,20">
              <v:shape style="position:absolute;left:6071;top:6282;width:10;height:20" coordorigin="6071,6282" coordsize="10,20" path="m6071,6301l6080,6301,6080,6282,6071,6282,6071,6301xe" filled="true" fillcolor="#000000" stroked="false">
                <v:path arrowok="t"/>
                <v:fill type="solid"/>
              </v:shape>
            </v:group>
            <v:group style="position:absolute;left:6071;top:6301;width:10;height:20" coordorigin="6071,6301" coordsize="10,20">
              <v:shape style="position:absolute;left:6071;top:6301;width:10;height:20" coordorigin="6071,6301" coordsize="10,20" path="m6071,6320l6080,6320,6080,6301,6071,6301,6071,6320xe" filled="true" fillcolor="#000000" stroked="false">
                <v:path arrowok="t"/>
                <v:fill type="solid"/>
              </v:shape>
            </v:group>
            <v:group style="position:absolute;left:6071;top:6320;width:10;height:20" coordorigin="6071,6320" coordsize="10,20">
              <v:shape style="position:absolute;left:6071;top:6320;width:10;height:20" coordorigin="6071,6320" coordsize="10,20" path="m6071,6339l6080,6339,6080,6320,6071,6320,6071,6339xe" filled="true" fillcolor="#000000" stroked="false">
                <v:path arrowok="t"/>
                <v:fill type="solid"/>
              </v:shape>
            </v:group>
            <v:group style="position:absolute;left:6071;top:6339;width:10;height:20" coordorigin="6071,6339" coordsize="10,20">
              <v:shape style="position:absolute;left:6071;top:6339;width:10;height:20" coordorigin="6071,6339" coordsize="10,20" path="m6071,6359l6080,6359,6080,6339,6071,6339,6071,6359xe" filled="true" fillcolor="#000000" stroked="false">
                <v:path arrowok="t"/>
                <v:fill type="solid"/>
              </v:shape>
            </v:group>
            <v:group style="position:absolute;left:6071;top:6359;width:10;height:20" coordorigin="6071,6359" coordsize="10,20">
              <v:shape style="position:absolute;left:6071;top:6359;width:10;height:20" coordorigin="6071,6359" coordsize="10,20" path="m6071,6378l6080,6378,6080,6359,6071,6359,6071,6378xe" filled="true" fillcolor="#000000" stroked="false">
                <v:path arrowok="t"/>
                <v:fill type="solid"/>
              </v:shape>
            </v:group>
            <v:group style="position:absolute;left:6071;top:6378;width:10;height:20" coordorigin="6071,6378" coordsize="10,20">
              <v:shape style="position:absolute;left:6071;top:6378;width:10;height:20" coordorigin="6071,6378" coordsize="10,20" path="m6071,6397l6080,6397,6080,6378,6071,6378,6071,6397xe" filled="true" fillcolor="#000000" stroked="false">
                <v:path arrowok="t"/>
                <v:fill type="solid"/>
              </v:shape>
            </v:group>
            <v:group style="position:absolute;left:6071;top:6397;width:10;height:20" coordorigin="6071,6397" coordsize="10,20">
              <v:shape style="position:absolute;left:6071;top:6397;width:10;height:20" coordorigin="6071,6397" coordsize="10,20" path="m6071,6416l6080,6416,6080,6397,6071,6397,6071,6416xe" filled="true" fillcolor="#000000" stroked="false">
                <v:path arrowok="t"/>
                <v:fill type="solid"/>
              </v:shape>
            </v:group>
            <v:group style="position:absolute;left:6071;top:6416;width:10;height:20" coordorigin="6071,6416" coordsize="10,20">
              <v:shape style="position:absolute;left:6071;top:6416;width:10;height:20" coordorigin="6071,6416" coordsize="10,20" path="m6071,6435l6080,6435,6080,6416,6071,6416,6071,6435xe" filled="true" fillcolor="#000000" stroked="false">
                <v:path arrowok="t"/>
                <v:fill type="solid"/>
              </v:shape>
            </v:group>
            <v:group style="position:absolute;left:6071;top:6435;width:10;height:20" coordorigin="6071,6435" coordsize="10,20">
              <v:shape style="position:absolute;left:6071;top:6435;width:10;height:20" coordorigin="6071,6435" coordsize="10,20" path="m6071,6455l6080,6455,6080,6435,6071,6435,6071,6455xe" filled="true" fillcolor="#000000" stroked="false">
                <v:path arrowok="t"/>
                <v:fill type="solid"/>
              </v:shape>
            </v:group>
            <v:group style="position:absolute;left:6071;top:6455;width:10;height:20" coordorigin="6071,6455" coordsize="10,20">
              <v:shape style="position:absolute;left:6071;top:6455;width:10;height:20" coordorigin="6071,6455" coordsize="10,20" path="m6071,6474l6080,6474,6080,6455,6071,6455,6071,6474xe" filled="true" fillcolor="#000000" stroked="false">
                <v:path arrowok="t"/>
                <v:fill type="solid"/>
              </v:shape>
            </v:group>
            <v:group style="position:absolute;left:6071;top:6474;width:10;height:20" coordorigin="6071,6474" coordsize="10,20">
              <v:shape style="position:absolute;left:6071;top:6474;width:10;height:20" coordorigin="6071,6474" coordsize="10,20" path="m6071,6493l6080,6493,6080,6474,6071,6474,6071,6493xe" filled="true" fillcolor="#000000" stroked="false">
                <v:path arrowok="t"/>
                <v:fill type="solid"/>
              </v:shape>
            </v:group>
            <v:group style="position:absolute;left:6071;top:6493;width:10;height:20" coordorigin="6071,6493" coordsize="10,20">
              <v:shape style="position:absolute;left:6071;top:6493;width:10;height:20" coordorigin="6071,6493" coordsize="10,20" path="m6071,6512l6080,6512,6080,6493,6071,6493,6071,6512xe" filled="true" fillcolor="#000000" stroked="false">
                <v:path arrowok="t"/>
                <v:fill type="solid"/>
              </v:shape>
            </v:group>
            <v:group style="position:absolute;left:6071;top:6512;width:10;height:20" coordorigin="6071,6512" coordsize="10,20">
              <v:shape style="position:absolute;left:6071;top:6512;width:10;height:20" coordorigin="6071,6512" coordsize="10,20" path="m6071,6531l6080,6531,6080,6512,6071,6512,6071,6531xe" filled="true" fillcolor="#000000" stroked="false">
                <v:path arrowok="t"/>
                <v:fill type="solid"/>
              </v:shape>
            </v:group>
            <v:group style="position:absolute;left:6071;top:6531;width:10;height:20" coordorigin="6071,6531" coordsize="10,20">
              <v:shape style="position:absolute;left:6071;top:6531;width:10;height:20" coordorigin="6071,6531" coordsize="10,20" path="m6071,6551l6080,6551,6080,6531,6071,6531,6071,6551xe" filled="true" fillcolor="#000000" stroked="false">
                <v:path arrowok="t"/>
                <v:fill type="solid"/>
              </v:shape>
            </v:group>
            <v:group style="position:absolute;left:6071;top:6551;width:10;height:20" coordorigin="6071,6551" coordsize="10,20">
              <v:shape style="position:absolute;left:6071;top:6551;width:10;height:20" coordorigin="6071,6551" coordsize="10,20" path="m6071,6570l6080,6570,6080,6551,6071,6551,6071,6570xe" filled="true" fillcolor="#000000" stroked="false">
                <v:path arrowok="t"/>
                <v:fill type="solid"/>
              </v:shape>
            </v:group>
            <v:group style="position:absolute;left:6071;top:6570;width:10;height:20" coordorigin="6071,6570" coordsize="10,20">
              <v:shape style="position:absolute;left:6071;top:6570;width:10;height:20" coordorigin="6071,6570" coordsize="10,20" path="m6071,6589l6080,6589,6080,6570,6071,6570,6071,6589xe" filled="true" fillcolor="#000000" stroked="false">
                <v:path arrowok="t"/>
                <v:fill type="solid"/>
              </v:shape>
            </v:group>
            <v:group style="position:absolute;left:6071;top:6589;width:10;height:20" coordorigin="6071,6589" coordsize="10,20">
              <v:shape style="position:absolute;left:6071;top:6589;width:10;height:20" coordorigin="6071,6589" coordsize="10,20" path="m6071,6608l6080,6608,6080,6589,6071,6589,6071,6608xe" filled="true" fillcolor="#000000" stroked="false">
                <v:path arrowok="t"/>
                <v:fill type="solid"/>
              </v:shape>
            </v:group>
            <v:group style="position:absolute;left:6071;top:6608;width:10;height:20" coordorigin="6071,6608" coordsize="10,20">
              <v:shape style="position:absolute;left:6071;top:6608;width:10;height:20" coordorigin="6071,6608" coordsize="10,20" path="m6071,6627l6080,6627,6080,6608,6071,6608,6071,6627xe" filled="true" fillcolor="#000000" stroked="false">
                <v:path arrowok="t"/>
                <v:fill type="solid"/>
              </v:shape>
            </v:group>
            <v:group style="position:absolute;left:6071;top:6627;width:10;height:20" coordorigin="6071,6627" coordsize="10,20">
              <v:shape style="position:absolute;left:6071;top:6627;width:10;height:20" coordorigin="6071,6627" coordsize="10,20" path="m6071,6647l6080,6647,6080,6627,6071,6627,6071,6647xe" filled="true" fillcolor="#000000" stroked="false">
                <v:path arrowok="t"/>
                <v:fill type="solid"/>
              </v:shape>
            </v:group>
            <v:group style="position:absolute;left:6071;top:6647;width:10;height:20" coordorigin="6071,6647" coordsize="10,20">
              <v:shape style="position:absolute;left:6071;top:6647;width:10;height:20" coordorigin="6071,6647" coordsize="10,20" path="m6071,6666l6080,6666,6080,6647,6071,6647,6071,6666xe" filled="true" fillcolor="#000000" stroked="false">
                <v:path arrowok="t"/>
                <v:fill type="solid"/>
              </v:shape>
            </v:group>
            <v:group style="position:absolute;left:6071;top:6666;width:10;height:20" coordorigin="6071,6666" coordsize="10,20">
              <v:shape style="position:absolute;left:6071;top:6666;width:10;height:20" coordorigin="6071,6666" coordsize="10,20" path="m6071,6685l6080,6685,6080,6666,6071,6666,6071,6685xe" filled="true" fillcolor="#000000" stroked="false">
                <v:path arrowok="t"/>
                <v:fill type="solid"/>
              </v:shape>
            </v:group>
            <v:group style="position:absolute;left:6071;top:6685;width:10;height:20" coordorigin="6071,6685" coordsize="10,20">
              <v:shape style="position:absolute;left:6071;top:6685;width:10;height:20" coordorigin="6071,6685" coordsize="10,20" path="m6071,6704l6080,6704,6080,6685,6071,6685,6071,6704xe" filled="true" fillcolor="#000000" stroked="false">
                <v:path arrowok="t"/>
                <v:fill type="solid"/>
              </v:shape>
            </v:group>
            <v:group style="position:absolute;left:6071;top:6704;width:10;height:20" coordorigin="6071,6704" coordsize="10,20">
              <v:shape style="position:absolute;left:6071;top:6704;width:10;height:20" coordorigin="6071,6704" coordsize="10,20" path="m6071,6723l6080,6723,6080,6704,6071,6704,6071,6723xe" filled="true" fillcolor="#000000" stroked="false">
                <v:path arrowok="t"/>
                <v:fill type="solid"/>
              </v:shape>
            </v:group>
            <v:group style="position:absolute;left:6071;top:6723;width:10;height:20" coordorigin="6071,6723" coordsize="10,20">
              <v:shape style="position:absolute;left:6071;top:6723;width:10;height:20" coordorigin="6071,6723" coordsize="10,20" path="m6071,6743l6080,6743,6080,6723,6071,6723,6071,6743xe" filled="true" fillcolor="#000000" stroked="false">
                <v:path arrowok="t"/>
                <v:fill type="solid"/>
              </v:shape>
            </v:group>
            <v:group style="position:absolute;left:6071;top:6743;width:10;height:20" coordorigin="6071,6743" coordsize="10,20">
              <v:shape style="position:absolute;left:6071;top:6743;width:10;height:20" coordorigin="6071,6743" coordsize="10,20" path="m6071,6762l6080,6762,6080,6743,6071,6743,6071,6762xe" filled="true" fillcolor="#000000" stroked="false">
                <v:path arrowok="t"/>
                <v:fill type="solid"/>
              </v:shape>
            </v:group>
            <v:group style="position:absolute;left:6071;top:6762;width:10;height:20" coordorigin="6071,6762" coordsize="10,20">
              <v:shape style="position:absolute;left:6071;top:6762;width:10;height:20" coordorigin="6071,6762" coordsize="10,20" path="m6071,6781l6080,6781,6080,6762,6071,6762,6071,6781xe" filled="true" fillcolor="#000000" stroked="false">
                <v:path arrowok="t"/>
                <v:fill type="solid"/>
              </v:shape>
            </v:group>
            <v:group style="position:absolute;left:6071;top:6781;width:10;height:20" coordorigin="6071,6781" coordsize="10,20">
              <v:shape style="position:absolute;left:6071;top:6781;width:10;height:20" coordorigin="6071,6781" coordsize="10,20" path="m6071,6800l6080,6800,6080,6781,6071,6781,6071,6800xe" filled="true" fillcolor="#000000" stroked="false">
                <v:path arrowok="t"/>
                <v:fill type="solid"/>
              </v:shape>
            </v:group>
            <v:group style="position:absolute;left:6071;top:6800;width:10;height:20" coordorigin="6071,6800" coordsize="10,20">
              <v:shape style="position:absolute;left:6071;top:6800;width:10;height:20" coordorigin="6071,6800" coordsize="10,20" path="m6071,6819l6080,6819,6080,6800,6071,6800,6071,6819xe" filled="true" fillcolor="#000000" stroked="false">
                <v:path arrowok="t"/>
                <v:fill type="solid"/>
              </v:shape>
            </v:group>
            <v:group style="position:absolute;left:6071;top:6819;width:10;height:20" coordorigin="6071,6819" coordsize="10,20">
              <v:shape style="position:absolute;left:6071;top:6819;width:10;height:20" coordorigin="6071,6819" coordsize="10,20" path="m6071,6839l6080,6839,6080,6819,6071,6819,6071,6839xe" filled="true" fillcolor="#000000" stroked="false">
                <v:path arrowok="t"/>
                <v:fill type="solid"/>
              </v:shape>
            </v:group>
            <v:group style="position:absolute;left:6071;top:6839;width:10;height:20" coordorigin="6071,6839" coordsize="10,20">
              <v:shape style="position:absolute;left:6071;top:6839;width:10;height:20" coordorigin="6071,6839" coordsize="10,20" path="m6071,6858l6080,6858,6080,6839,6071,6839,6071,6858xe" filled="true" fillcolor="#000000" stroked="false">
                <v:path arrowok="t"/>
                <v:fill type="solid"/>
              </v:shape>
            </v:group>
            <v:group style="position:absolute;left:6071;top:6858;width:10;height:20" coordorigin="6071,6858" coordsize="10,20">
              <v:shape style="position:absolute;left:6071;top:6858;width:10;height:20" coordorigin="6071,6858" coordsize="10,20" path="m6071,6877l6080,6877,6080,6858,6071,6858,6071,6877xe" filled="true" fillcolor="#000000" stroked="false">
                <v:path arrowok="t"/>
                <v:fill type="solid"/>
              </v:shape>
            </v:group>
            <v:group style="position:absolute;left:6071;top:6877;width:10;height:20" coordorigin="6071,6877" coordsize="10,20">
              <v:shape style="position:absolute;left:6071;top:6877;width:10;height:20" coordorigin="6071,6877" coordsize="10,20" path="m6071,6896l6080,6896,6080,6877,6071,6877,6071,6896xe" filled="true" fillcolor="#000000" stroked="false">
                <v:path arrowok="t"/>
                <v:fill type="solid"/>
              </v:shape>
            </v:group>
            <v:group style="position:absolute;left:6071;top:6896;width:10;height:20" coordorigin="6071,6896" coordsize="10,20">
              <v:shape style="position:absolute;left:6071;top:6896;width:10;height:20" coordorigin="6071,6896" coordsize="10,20" path="m6071,6915l6080,6915,6080,6896,6071,6896,6071,6915xe" filled="true" fillcolor="#000000" stroked="false">
                <v:path arrowok="t"/>
                <v:fill type="solid"/>
              </v:shape>
            </v:group>
            <v:group style="position:absolute;left:6071;top:6915;width:10;height:20" coordorigin="6071,6915" coordsize="10,20">
              <v:shape style="position:absolute;left:6071;top:6915;width:10;height:20" coordorigin="6071,6915" coordsize="10,20" path="m6071,6935l6080,6935,6080,6915,6071,6915,6071,6935xe" filled="true" fillcolor="#000000" stroked="false">
                <v:path arrowok="t"/>
                <v:fill type="solid"/>
              </v:shape>
            </v:group>
            <v:group style="position:absolute;left:6071;top:6935;width:10;height:20" coordorigin="6071,6935" coordsize="10,20">
              <v:shape style="position:absolute;left:6071;top:6935;width:10;height:20" coordorigin="6071,6935" coordsize="10,20" path="m6071,6954l6080,6954,6080,6935,6071,6935,6071,6954xe" filled="true" fillcolor="#000000" stroked="false">
                <v:path arrowok="t"/>
                <v:fill type="solid"/>
              </v:shape>
            </v:group>
            <v:group style="position:absolute;left:6071;top:6954;width:10;height:20" coordorigin="6071,6954" coordsize="10,20">
              <v:shape style="position:absolute;left:6071;top:6954;width:10;height:20" coordorigin="6071,6954" coordsize="10,20" path="m6071,6973l6080,6973,6080,6954,6071,6954,6071,6973xe" filled="true" fillcolor="#000000" stroked="false">
                <v:path arrowok="t"/>
                <v:fill type="solid"/>
              </v:shape>
            </v:group>
            <v:group style="position:absolute;left:6071;top:6973;width:10;height:20" coordorigin="6071,6973" coordsize="10,20">
              <v:shape style="position:absolute;left:6071;top:6973;width:10;height:20" coordorigin="6071,6973" coordsize="10,20" path="m6071,6992l6080,6992,6080,6973,6071,6973,6071,6992xe" filled="true" fillcolor="#000000" stroked="false">
                <v:path arrowok="t"/>
                <v:fill type="solid"/>
              </v:shape>
            </v:group>
            <v:group style="position:absolute;left:6071;top:6992;width:10;height:20" coordorigin="6071,6992" coordsize="10,20">
              <v:shape style="position:absolute;left:6071;top:6992;width:10;height:20" coordorigin="6071,6992" coordsize="10,20" path="m6071,7011l6080,7011,6080,6992,6071,6992,6071,7011xe" filled="true" fillcolor="#000000" stroked="false">
                <v:path arrowok="t"/>
                <v:fill type="solid"/>
              </v:shape>
            </v:group>
            <v:group style="position:absolute;left:6071;top:7011;width:10;height:20" coordorigin="6071,7011" coordsize="10,20">
              <v:shape style="position:absolute;left:6071;top:7011;width:10;height:20" coordorigin="6071,7011" coordsize="10,20" path="m6071,7031l6080,7031,6080,7011,6071,7011,6071,7031xe" filled="true" fillcolor="#000000" stroked="false">
                <v:path arrowok="t"/>
                <v:fill type="solid"/>
              </v:shape>
            </v:group>
            <v:group style="position:absolute;left:6071;top:7031;width:10;height:20" coordorigin="6071,7031" coordsize="10,20">
              <v:shape style="position:absolute;left:6071;top:7031;width:10;height:20" coordorigin="6071,7031" coordsize="10,20" path="m6071,7050l6080,7050,6080,7031,6071,7031,6071,7050xe" filled="true" fillcolor="#000000" stroked="false">
                <v:path arrowok="t"/>
                <v:fill type="solid"/>
              </v:shape>
            </v:group>
            <v:group style="position:absolute;left:6071;top:7050;width:10;height:20" coordorigin="6071,7050" coordsize="10,20">
              <v:shape style="position:absolute;left:6071;top:7050;width:10;height:20" coordorigin="6071,7050" coordsize="10,20" path="m6071,7069l6080,7069,6080,7050,6071,7050,6071,7069xe" filled="true" fillcolor="#000000" stroked="false">
                <v:path arrowok="t"/>
                <v:fill type="solid"/>
              </v:shape>
            </v:group>
            <v:group style="position:absolute;left:6071;top:7069;width:10;height:20" coordorigin="6071,7069" coordsize="10,20">
              <v:shape style="position:absolute;left:6071;top:7069;width:10;height:20" coordorigin="6071,7069" coordsize="10,20" path="m6071,7088l6080,7088,6080,7069,6071,7069,6071,7088xe" filled="true" fillcolor="#000000" stroked="false">
                <v:path arrowok="t"/>
                <v:fill type="solid"/>
              </v:shape>
            </v:group>
            <v:group style="position:absolute;left:6071;top:7088;width:10;height:20" coordorigin="6071,7088" coordsize="10,20">
              <v:shape style="position:absolute;left:6071;top:7088;width:10;height:20" coordorigin="6071,7088" coordsize="10,20" path="m6071,7107l6080,7107,6080,7088,6071,7088,6071,7107xe" filled="true" fillcolor="#000000" stroked="false">
                <v:path arrowok="t"/>
                <v:fill type="solid"/>
              </v:shape>
            </v:group>
            <v:group style="position:absolute;left:6071;top:7107;width:10;height:20" coordorigin="6071,7107" coordsize="10,20">
              <v:shape style="position:absolute;left:6071;top:7107;width:10;height:20" coordorigin="6071,7107" coordsize="10,20" path="m6071,7127l6080,7127,6080,7107,6071,7107,6071,7127xe" filled="true" fillcolor="#000000" stroked="false">
                <v:path arrowok="t"/>
                <v:fill type="solid"/>
              </v:shape>
            </v:group>
            <v:group style="position:absolute;left:6071;top:7127;width:10;height:20" coordorigin="6071,7127" coordsize="10,20">
              <v:shape style="position:absolute;left:6071;top:7127;width:10;height:20" coordorigin="6071,7127" coordsize="10,20" path="m6071,7146l6080,7146,6080,7127,6071,7127,6071,7146xe" filled="true" fillcolor="#000000" stroked="false">
                <v:path arrowok="t"/>
                <v:fill type="solid"/>
              </v:shape>
            </v:group>
            <v:group style="position:absolute;left:6071;top:7146;width:10;height:20" coordorigin="6071,7146" coordsize="10,20">
              <v:shape style="position:absolute;left:6071;top:7146;width:10;height:20" coordorigin="6071,7146" coordsize="10,20" path="m6071,7165l6080,7165,6080,7146,6071,7146,6071,7165xe" filled="true" fillcolor="#000000" stroked="false">
                <v:path arrowok="t"/>
                <v:fill type="solid"/>
              </v:shape>
            </v:group>
            <v:group style="position:absolute;left:6071;top:7165;width:10;height:20" coordorigin="6071,7165" coordsize="10,20">
              <v:shape style="position:absolute;left:6071;top:7165;width:10;height:20" coordorigin="6071,7165" coordsize="10,20" path="m6071,7184l6080,7184,6080,7165,6071,7165,6071,7184xe" filled="true" fillcolor="#000000" stroked="false">
                <v:path arrowok="t"/>
                <v:fill type="solid"/>
              </v:shape>
            </v:group>
            <v:group style="position:absolute;left:6071;top:7184;width:10;height:20" coordorigin="6071,7184" coordsize="10,20">
              <v:shape style="position:absolute;left:6071;top:7184;width:10;height:20" coordorigin="6071,7184" coordsize="10,20" path="m6071,7203l6080,7203,6080,7184,6071,7184,6071,7203xe" filled="true" fillcolor="#000000" stroked="false">
                <v:path arrowok="t"/>
                <v:fill type="solid"/>
              </v:shape>
              <v:shape style="position:absolute;left:6071;top:7203;width:10;height:2" type="#_x0000_t75" stroked="false">
                <v:imagedata r:id="rId592" o:title=""/>
              </v:shape>
            </v:group>
            <v:group style="position:absolute;left:6071;top:7220;width:29;height:2" coordorigin="6071,7220" coordsize="29,2">
              <v:shape style="position:absolute;left:6071;top:7220;width:29;height:2" coordorigin="6071,7220" coordsize="29,0" path="m6071,7220l6099,7220e" filled="false" stroked="true" strokeweight="1.44pt" strokecolor="#000000">
                <v:path arrowok="t"/>
              </v:shape>
            </v:group>
            <v:group style="position:absolute;left:6099;top:7220;width:704;height:2" coordorigin="6099,7220" coordsize="704,2">
              <v:shape style="position:absolute;left:6099;top:7220;width:704;height:2" coordorigin="6099,7220" coordsize="704,0" path="m6099,7220l6803,7220e" filled="false" stroked="true" strokeweight="1.44pt" strokecolor="#000000">
                <v:path arrowok="t"/>
              </v:shape>
            </v:group>
            <v:group style="position:absolute;left:6803;top:5706;width:10;height:20" coordorigin="6803,5706" coordsize="10,20">
              <v:shape style="position:absolute;left:6803;top:5706;width:10;height:20" coordorigin="6803,5706" coordsize="10,20" path="m6803,5725l6812,5725,6812,5706,6803,5706,6803,5725xe" filled="true" fillcolor="#000000" stroked="false">
                <v:path arrowok="t"/>
                <v:fill type="solid"/>
              </v:shape>
            </v:group>
            <v:group style="position:absolute;left:6803;top:5725;width:10;height:20" coordorigin="6803,5725" coordsize="10,20">
              <v:shape style="position:absolute;left:6803;top:5725;width:10;height:20" coordorigin="6803,5725" coordsize="10,20" path="m6803,5744l6812,5744,6812,5725,6803,5725,6803,5744xe" filled="true" fillcolor="#000000" stroked="false">
                <v:path arrowok="t"/>
                <v:fill type="solid"/>
              </v:shape>
            </v:group>
            <v:group style="position:absolute;left:6803;top:5744;width:10;height:20" coordorigin="6803,5744" coordsize="10,20">
              <v:shape style="position:absolute;left:6803;top:5744;width:10;height:20" coordorigin="6803,5744" coordsize="10,20" path="m6803,5763l6812,5763,6812,5744,6803,5744,6803,5763xe" filled="true" fillcolor="#000000" stroked="false">
                <v:path arrowok="t"/>
                <v:fill type="solid"/>
              </v:shape>
            </v:group>
            <v:group style="position:absolute;left:6803;top:5763;width:10;height:20" coordorigin="6803,5763" coordsize="10,20">
              <v:shape style="position:absolute;left:6803;top:5763;width:10;height:20" coordorigin="6803,5763" coordsize="10,20" path="m6803,5783l6812,5783,6812,5763,6803,5763,6803,5783xe" filled="true" fillcolor="#000000" stroked="false">
                <v:path arrowok="t"/>
                <v:fill type="solid"/>
              </v:shape>
            </v:group>
            <v:group style="position:absolute;left:6803;top:5783;width:10;height:20" coordorigin="6803,5783" coordsize="10,20">
              <v:shape style="position:absolute;left:6803;top:5783;width:10;height:20" coordorigin="6803,5783" coordsize="10,20" path="m6803,5802l6812,5802,6812,5783,6803,5783,6803,5802xe" filled="true" fillcolor="#000000" stroked="false">
                <v:path arrowok="t"/>
                <v:fill type="solid"/>
              </v:shape>
            </v:group>
            <v:group style="position:absolute;left:6803;top:5802;width:10;height:20" coordorigin="6803,5802" coordsize="10,20">
              <v:shape style="position:absolute;left:6803;top:5802;width:10;height:20" coordorigin="6803,5802" coordsize="10,20" path="m6803,5821l6812,5821,6812,5802,6803,5802,6803,5821xe" filled="true" fillcolor="#000000" stroked="false">
                <v:path arrowok="t"/>
                <v:fill type="solid"/>
              </v:shape>
            </v:group>
            <v:group style="position:absolute;left:6803;top:5821;width:10;height:20" coordorigin="6803,5821" coordsize="10,20">
              <v:shape style="position:absolute;left:6803;top:5821;width:10;height:20" coordorigin="6803,5821" coordsize="10,20" path="m6803,5840l6812,5840,6812,5821,6803,5821,6803,5840xe" filled="true" fillcolor="#000000" stroked="false">
                <v:path arrowok="t"/>
                <v:fill type="solid"/>
              </v:shape>
            </v:group>
            <v:group style="position:absolute;left:6803;top:5840;width:10;height:20" coordorigin="6803,5840" coordsize="10,20">
              <v:shape style="position:absolute;left:6803;top:5840;width:10;height:20" coordorigin="6803,5840" coordsize="10,20" path="m6803,5859l6812,5859,6812,5840,6803,5840,6803,5859xe" filled="true" fillcolor="#000000" stroked="false">
                <v:path arrowok="t"/>
                <v:fill type="solid"/>
              </v:shape>
            </v:group>
            <v:group style="position:absolute;left:6803;top:5859;width:10;height:20" coordorigin="6803,5859" coordsize="10,20">
              <v:shape style="position:absolute;left:6803;top:5859;width:10;height:20" coordorigin="6803,5859" coordsize="10,20" path="m6803,5879l6812,5879,6812,5859,6803,5859,6803,5879xe" filled="true" fillcolor="#000000" stroked="false">
                <v:path arrowok="t"/>
                <v:fill type="solid"/>
              </v:shape>
            </v:group>
            <v:group style="position:absolute;left:6803;top:5879;width:10;height:20" coordorigin="6803,5879" coordsize="10,20">
              <v:shape style="position:absolute;left:6803;top:5879;width:10;height:20" coordorigin="6803,5879" coordsize="10,20" path="m6803,5898l6812,5898,6812,5879,6803,5879,6803,5898xe" filled="true" fillcolor="#000000" stroked="false">
                <v:path arrowok="t"/>
                <v:fill type="solid"/>
              </v:shape>
            </v:group>
            <v:group style="position:absolute;left:6803;top:5898;width:10;height:20" coordorigin="6803,5898" coordsize="10,20">
              <v:shape style="position:absolute;left:6803;top:5898;width:10;height:20" coordorigin="6803,5898" coordsize="10,20" path="m6803,5917l6812,5917,6812,5898,6803,5898,6803,5917xe" filled="true" fillcolor="#000000" stroked="false">
                <v:path arrowok="t"/>
                <v:fill type="solid"/>
              </v:shape>
            </v:group>
            <v:group style="position:absolute;left:6803;top:5917;width:10;height:20" coordorigin="6803,5917" coordsize="10,20">
              <v:shape style="position:absolute;left:6803;top:5917;width:10;height:20" coordorigin="6803,5917" coordsize="10,20" path="m6803,5936l6812,5936,6812,5917,6803,5917,6803,5936xe" filled="true" fillcolor="#000000" stroked="false">
                <v:path arrowok="t"/>
                <v:fill type="solid"/>
              </v:shape>
            </v:group>
            <v:group style="position:absolute;left:6803;top:5936;width:10;height:20" coordorigin="6803,5936" coordsize="10,20">
              <v:shape style="position:absolute;left:6803;top:5936;width:10;height:20" coordorigin="6803,5936" coordsize="10,20" path="m6803,5955l6812,5955,6812,5936,6803,5936,6803,5955xe" filled="true" fillcolor="#000000" stroked="false">
                <v:path arrowok="t"/>
                <v:fill type="solid"/>
              </v:shape>
            </v:group>
            <v:group style="position:absolute;left:6803;top:5955;width:10;height:20" coordorigin="6803,5955" coordsize="10,20">
              <v:shape style="position:absolute;left:6803;top:5955;width:10;height:20" coordorigin="6803,5955" coordsize="10,20" path="m6803,5975l6812,5975,6812,5955,6803,5955,6803,5975xe" filled="true" fillcolor="#000000" stroked="false">
                <v:path arrowok="t"/>
                <v:fill type="solid"/>
              </v:shape>
            </v:group>
            <v:group style="position:absolute;left:6803;top:5975;width:10;height:20" coordorigin="6803,5975" coordsize="10,20">
              <v:shape style="position:absolute;left:6803;top:5975;width:10;height:20" coordorigin="6803,5975" coordsize="10,20" path="m6803,5994l6812,5994,6812,5975,6803,5975,6803,5994xe" filled="true" fillcolor="#000000" stroked="false">
                <v:path arrowok="t"/>
                <v:fill type="solid"/>
              </v:shape>
            </v:group>
            <v:group style="position:absolute;left:6803;top:5994;width:10;height:20" coordorigin="6803,5994" coordsize="10,20">
              <v:shape style="position:absolute;left:6803;top:5994;width:10;height:20" coordorigin="6803,5994" coordsize="10,20" path="m6803,6013l6812,6013,6812,5994,6803,5994,6803,6013xe" filled="true" fillcolor="#000000" stroked="false">
                <v:path arrowok="t"/>
                <v:fill type="solid"/>
              </v:shape>
            </v:group>
            <v:group style="position:absolute;left:6803;top:6013;width:10;height:20" coordorigin="6803,6013" coordsize="10,20">
              <v:shape style="position:absolute;left:6803;top:6013;width:10;height:20" coordorigin="6803,6013" coordsize="10,20" path="m6803,6032l6812,6032,6812,6013,6803,6013,6803,6032xe" filled="true" fillcolor="#000000" stroked="false">
                <v:path arrowok="t"/>
                <v:fill type="solid"/>
              </v:shape>
            </v:group>
            <v:group style="position:absolute;left:6803;top:6032;width:10;height:20" coordorigin="6803,6032" coordsize="10,20">
              <v:shape style="position:absolute;left:6803;top:6032;width:10;height:20" coordorigin="6803,6032" coordsize="10,20" path="m6803,6051l6812,6051,6812,6032,6803,6032,6803,6051xe" filled="true" fillcolor="#000000" stroked="false">
                <v:path arrowok="t"/>
                <v:fill type="solid"/>
              </v:shape>
            </v:group>
            <v:group style="position:absolute;left:6803;top:6051;width:10;height:20" coordorigin="6803,6051" coordsize="10,20">
              <v:shape style="position:absolute;left:6803;top:6051;width:10;height:20" coordorigin="6803,6051" coordsize="10,20" path="m6803,6071l6812,6071,6812,6051,6803,6051,6803,6071xe" filled="true" fillcolor="#000000" stroked="false">
                <v:path arrowok="t"/>
                <v:fill type="solid"/>
              </v:shape>
            </v:group>
            <v:group style="position:absolute;left:6803;top:6071;width:10;height:20" coordorigin="6803,6071" coordsize="10,20">
              <v:shape style="position:absolute;left:6803;top:6071;width:10;height:20" coordorigin="6803,6071" coordsize="10,20" path="m6803,6090l6812,6090,6812,6071,6803,6071,6803,6090xe" filled="true" fillcolor="#000000" stroked="false">
                <v:path arrowok="t"/>
                <v:fill type="solid"/>
              </v:shape>
            </v:group>
            <v:group style="position:absolute;left:6803;top:6090;width:10;height:20" coordorigin="6803,6090" coordsize="10,20">
              <v:shape style="position:absolute;left:6803;top:6090;width:10;height:20" coordorigin="6803,6090" coordsize="10,20" path="m6803,6109l6812,6109,6812,6090,6803,6090,6803,6109xe" filled="true" fillcolor="#000000" stroked="false">
                <v:path arrowok="t"/>
                <v:fill type="solid"/>
              </v:shape>
            </v:group>
            <v:group style="position:absolute;left:6803;top:6109;width:10;height:20" coordorigin="6803,6109" coordsize="10,20">
              <v:shape style="position:absolute;left:6803;top:6109;width:10;height:20" coordorigin="6803,6109" coordsize="10,20" path="m6803,6128l6812,6128,6812,6109,6803,6109,6803,6128xe" filled="true" fillcolor="#000000" stroked="false">
                <v:path arrowok="t"/>
                <v:fill type="solid"/>
              </v:shape>
            </v:group>
            <v:group style="position:absolute;left:6803;top:6128;width:10;height:20" coordorigin="6803,6128" coordsize="10,20">
              <v:shape style="position:absolute;left:6803;top:6128;width:10;height:20" coordorigin="6803,6128" coordsize="10,20" path="m6803,6147l6812,6147,6812,6128,6803,6128,6803,6147xe" filled="true" fillcolor="#000000" stroked="false">
                <v:path arrowok="t"/>
                <v:fill type="solid"/>
              </v:shape>
            </v:group>
            <v:group style="position:absolute;left:6803;top:6147;width:10;height:20" coordorigin="6803,6147" coordsize="10,20">
              <v:shape style="position:absolute;left:6803;top:6147;width:10;height:20" coordorigin="6803,6147" coordsize="10,20" path="m6803,6167l6812,6167,6812,6147,6803,6147,6803,6167xe" filled="true" fillcolor="#000000" stroked="false">
                <v:path arrowok="t"/>
                <v:fill type="solid"/>
              </v:shape>
            </v:group>
            <v:group style="position:absolute;left:6803;top:6167;width:10;height:20" coordorigin="6803,6167" coordsize="10,20">
              <v:shape style="position:absolute;left:6803;top:6167;width:10;height:20" coordorigin="6803,6167" coordsize="10,20" path="m6803,6186l6812,6186,6812,6167,6803,6167,6803,6186xe" filled="true" fillcolor="#000000" stroked="false">
                <v:path arrowok="t"/>
                <v:fill type="solid"/>
              </v:shape>
            </v:group>
            <v:group style="position:absolute;left:6803;top:6186;width:10;height:20" coordorigin="6803,6186" coordsize="10,20">
              <v:shape style="position:absolute;left:6803;top:6186;width:10;height:20" coordorigin="6803,6186" coordsize="10,20" path="m6803,6205l6812,6205,6812,6186,6803,6186,6803,6205xe" filled="true" fillcolor="#000000" stroked="false">
                <v:path arrowok="t"/>
                <v:fill type="solid"/>
              </v:shape>
            </v:group>
            <v:group style="position:absolute;left:6803;top:6205;width:10;height:20" coordorigin="6803,6205" coordsize="10,20">
              <v:shape style="position:absolute;left:6803;top:6205;width:10;height:20" coordorigin="6803,6205" coordsize="10,20" path="m6803,6224l6812,6224,6812,6205,6803,6205,6803,6224xe" filled="true" fillcolor="#000000" stroked="false">
                <v:path arrowok="t"/>
                <v:fill type="solid"/>
              </v:shape>
            </v:group>
            <v:group style="position:absolute;left:6803;top:6224;width:10;height:20" coordorigin="6803,6224" coordsize="10,20">
              <v:shape style="position:absolute;left:6803;top:6224;width:10;height:20" coordorigin="6803,6224" coordsize="10,20" path="m6803,6243l6812,6243,6812,6224,6803,6224,6803,6243xe" filled="true" fillcolor="#000000" stroked="false">
                <v:path arrowok="t"/>
                <v:fill type="solid"/>
              </v:shape>
            </v:group>
            <v:group style="position:absolute;left:6803;top:6243;width:10;height:20" coordorigin="6803,6243" coordsize="10,20">
              <v:shape style="position:absolute;left:6803;top:6243;width:10;height:20" coordorigin="6803,6243" coordsize="10,20" path="m6803,6263l6812,6263,6812,6243,6803,6243,6803,6263xe" filled="true" fillcolor="#000000" stroked="false">
                <v:path arrowok="t"/>
                <v:fill type="solid"/>
              </v:shape>
            </v:group>
            <v:group style="position:absolute;left:6803;top:6263;width:10;height:20" coordorigin="6803,6263" coordsize="10,20">
              <v:shape style="position:absolute;left:6803;top:6263;width:10;height:20" coordorigin="6803,6263" coordsize="10,20" path="m6803,6282l6812,6282,6812,6263,6803,6263,6803,6282xe" filled="true" fillcolor="#000000" stroked="false">
                <v:path arrowok="t"/>
                <v:fill type="solid"/>
              </v:shape>
            </v:group>
            <v:group style="position:absolute;left:6803;top:6282;width:10;height:20" coordorigin="6803,6282" coordsize="10,20">
              <v:shape style="position:absolute;left:6803;top:6282;width:10;height:20" coordorigin="6803,6282" coordsize="10,20" path="m6803,6301l6812,6301,6812,6282,6803,6282,6803,6301xe" filled="true" fillcolor="#000000" stroked="false">
                <v:path arrowok="t"/>
                <v:fill type="solid"/>
              </v:shape>
            </v:group>
            <v:group style="position:absolute;left:6803;top:6301;width:10;height:20" coordorigin="6803,6301" coordsize="10,20">
              <v:shape style="position:absolute;left:6803;top:6301;width:10;height:20" coordorigin="6803,6301" coordsize="10,20" path="m6803,6320l6812,6320,6812,6301,6803,6301,6803,6320xe" filled="true" fillcolor="#000000" stroked="false">
                <v:path arrowok="t"/>
                <v:fill type="solid"/>
              </v:shape>
            </v:group>
            <v:group style="position:absolute;left:6803;top:6320;width:10;height:20" coordorigin="6803,6320" coordsize="10,20">
              <v:shape style="position:absolute;left:6803;top:6320;width:10;height:20" coordorigin="6803,6320" coordsize="10,20" path="m6803,6339l6812,6339,6812,6320,6803,6320,6803,6339xe" filled="true" fillcolor="#000000" stroked="false">
                <v:path arrowok="t"/>
                <v:fill type="solid"/>
              </v:shape>
            </v:group>
            <v:group style="position:absolute;left:6803;top:6339;width:10;height:20" coordorigin="6803,6339" coordsize="10,20">
              <v:shape style="position:absolute;left:6803;top:6339;width:10;height:20" coordorigin="6803,6339" coordsize="10,20" path="m6803,6359l6812,6359,6812,6339,6803,6339,6803,6359xe" filled="true" fillcolor="#000000" stroked="false">
                <v:path arrowok="t"/>
                <v:fill type="solid"/>
              </v:shape>
            </v:group>
            <v:group style="position:absolute;left:6803;top:6359;width:10;height:20" coordorigin="6803,6359" coordsize="10,20">
              <v:shape style="position:absolute;left:6803;top:6359;width:10;height:20" coordorigin="6803,6359" coordsize="10,20" path="m6803,6378l6812,6378,6812,6359,6803,6359,6803,6378xe" filled="true" fillcolor="#000000" stroked="false">
                <v:path arrowok="t"/>
                <v:fill type="solid"/>
              </v:shape>
            </v:group>
            <v:group style="position:absolute;left:6803;top:6378;width:10;height:20" coordorigin="6803,6378" coordsize="10,20">
              <v:shape style="position:absolute;left:6803;top:6378;width:10;height:20" coordorigin="6803,6378" coordsize="10,20" path="m6803,6397l6812,6397,6812,6378,6803,6378,6803,6397xe" filled="true" fillcolor="#000000" stroked="false">
                <v:path arrowok="t"/>
                <v:fill type="solid"/>
              </v:shape>
            </v:group>
            <v:group style="position:absolute;left:6803;top:6397;width:10;height:20" coordorigin="6803,6397" coordsize="10,20">
              <v:shape style="position:absolute;left:6803;top:6397;width:10;height:20" coordorigin="6803,6397" coordsize="10,20" path="m6803,6416l6812,6416,6812,6397,6803,6397,6803,6416xe" filled="true" fillcolor="#000000" stroked="false">
                <v:path arrowok="t"/>
                <v:fill type="solid"/>
              </v:shape>
            </v:group>
            <v:group style="position:absolute;left:6803;top:6416;width:10;height:20" coordorigin="6803,6416" coordsize="10,20">
              <v:shape style="position:absolute;left:6803;top:6416;width:10;height:20" coordorigin="6803,6416" coordsize="10,20" path="m6803,6435l6812,6435,6812,6416,6803,6416,6803,6435xe" filled="true" fillcolor="#000000" stroked="false">
                <v:path arrowok="t"/>
                <v:fill type="solid"/>
              </v:shape>
            </v:group>
            <v:group style="position:absolute;left:6803;top:6435;width:10;height:20" coordorigin="6803,6435" coordsize="10,20">
              <v:shape style="position:absolute;left:6803;top:6435;width:10;height:20" coordorigin="6803,6435" coordsize="10,20" path="m6803,6455l6812,6455,6812,6435,6803,6435,6803,6455xe" filled="true" fillcolor="#000000" stroked="false">
                <v:path arrowok="t"/>
                <v:fill type="solid"/>
              </v:shape>
            </v:group>
            <v:group style="position:absolute;left:6803;top:6455;width:10;height:20" coordorigin="6803,6455" coordsize="10,20">
              <v:shape style="position:absolute;left:6803;top:6455;width:10;height:20" coordorigin="6803,6455" coordsize="10,20" path="m6803,6474l6812,6474,6812,6455,6803,6455,6803,6474xe" filled="true" fillcolor="#000000" stroked="false">
                <v:path arrowok="t"/>
                <v:fill type="solid"/>
              </v:shape>
            </v:group>
            <v:group style="position:absolute;left:6803;top:6474;width:10;height:20" coordorigin="6803,6474" coordsize="10,20">
              <v:shape style="position:absolute;left:6803;top:6474;width:10;height:20" coordorigin="6803,6474" coordsize="10,20" path="m6803,6493l6812,6493,6812,6474,6803,6474,6803,6493xe" filled="true" fillcolor="#000000" stroked="false">
                <v:path arrowok="t"/>
                <v:fill type="solid"/>
              </v:shape>
            </v:group>
            <v:group style="position:absolute;left:6803;top:6493;width:10;height:20" coordorigin="6803,6493" coordsize="10,20">
              <v:shape style="position:absolute;left:6803;top:6493;width:10;height:20" coordorigin="6803,6493" coordsize="10,20" path="m6803,6512l6812,6512,6812,6493,6803,6493,6803,6512xe" filled="true" fillcolor="#000000" stroked="false">
                <v:path arrowok="t"/>
                <v:fill type="solid"/>
              </v:shape>
            </v:group>
            <v:group style="position:absolute;left:6803;top:6512;width:10;height:20" coordorigin="6803,6512" coordsize="10,20">
              <v:shape style="position:absolute;left:6803;top:6512;width:10;height:20" coordorigin="6803,6512" coordsize="10,20" path="m6803,6531l6812,6531,6812,6512,6803,6512,6803,6531xe" filled="true" fillcolor="#000000" stroked="false">
                <v:path arrowok="t"/>
                <v:fill type="solid"/>
              </v:shape>
            </v:group>
            <v:group style="position:absolute;left:6803;top:6531;width:10;height:20" coordorigin="6803,6531" coordsize="10,20">
              <v:shape style="position:absolute;left:6803;top:6531;width:10;height:20" coordorigin="6803,6531" coordsize="10,20" path="m6803,6551l6812,6551,6812,6531,6803,6531,6803,6551xe" filled="true" fillcolor="#000000" stroked="false">
                <v:path arrowok="t"/>
                <v:fill type="solid"/>
              </v:shape>
            </v:group>
            <v:group style="position:absolute;left:6803;top:6551;width:10;height:20" coordorigin="6803,6551" coordsize="10,20">
              <v:shape style="position:absolute;left:6803;top:6551;width:10;height:20" coordorigin="6803,6551" coordsize="10,20" path="m6803,6570l6812,6570,6812,6551,6803,6551,6803,6570xe" filled="true" fillcolor="#000000" stroked="false">
                <v:path arrowok="t"/>
                <v:fill type="solid"/>
              </v:shape>
            </v:group>
            <v:group style="position:absolute;left:6803;top:6570;width:10;height:20" coordorigin="6803,6570" coordsize="10,20">
              <v:shape style="position:absolute;left:6803;top:6570;width:10;height:20" coordorigin="6803,6570" coordsize="10,20" path="m6803,6589l6812,6589,6812,6570,6803,6570,6803,6589xe" filled="true" fillcolor="#000000" stroked="false">
                <v:path arrowok="t"/>
                <v:fill type="solid"/>
              </v:shape>
            </v:group>
            <v:group style="position:absolute;left:6803;top:6589;width:10;height:20" coordorigin="6803,6589" coordsize="10,20">
              <v:shape style="position:absolute;left:6803;top:6589;width:10;height:20" coordorigin="6803,6589" coordsize="10,20" path="m6803,6608l6812,6608,6812,6589,6803,6589,6803,6608xe" filled="true" fillcolor="#000000" stroked="false">
                <v:path arrowok="t"/>
                <v:fill type="solid"/>
              </v:shape>
            </v:group>
            <v:group style="position:absolute;left:6803;top:6608;width:10;height:20" coordorigin="6803,6608" coordsize="10,20">
              <v:shape style="position:absolute;left:6803;top:6608;width:10;height:20" coordorigin="6803,6608" coordsize="10,20" path="m6803,6627l6812,6627,6812,6608,6803,6608,6803,6627xe" filled="true" fillcolor="#000000" stroked="false">
                <v:path arrowok="t"/>
                <v:fill type="solid"/>
              </v:shape>
            </v:group>
            <v:group style="position:absolute;left:6803;top:6627;width:10;height:20" coordorigin="6803,6627" coordsize="10,20">
              <v:shape style="position:absolute;left:6803;top:6627;width:10;height:20" coordorigin="6803,6627" coordsize="10,20" path="m6803,6647l6812,6647,6812,6627,6803,6627,6803,6647xe" filled="true" fillcolor="#000000" stroked="false">
                <v:path arrowok="t"/>
                <v:fill type="solid"/>
              </v:shape>
            </v:group>
            <v:group style="position:absolute;left:6803;top:6647;width:10;height:20" coordorigin="6803,6647" coordsize="10,20">
              <v:shape style="position:absolute;left:6803;top:6647;width:10;height:20" coordorigin="6803,6647" coordsize="10,20" path="m6803,6666l6812,6666,6812,6647,6803,6647,6803,6666xe" filled="true" fillcolor="#000000" stroked="false">
                <v:path arrowok="t"/>
                <v:fill type="solid"/>
              </v:shape>
            </v:group>
            <v:group style="position:absolute;left:6803;top:6666;width:10;height:20" coordorigin="6803,6666" coordsize="10,20">
              <v:shape style="position:absolute;left:6803;top:6666;width:10;height:20" coordorigin="6803,6666" coordsize="10,20" path="m6803,6685l6812,6685,6812,6666,6803,6666,6803,6685xe" filled="true" fillcolor="#000000" stroked="false">
                <v:path arrowok="t"/>
                <v:fill type="solid"/>
              </v:shape>
            </v:group>
            <v:group style="position:absolute;left:6803;top:6685;width:10;height:20" coordorigin="6803,6685" coordsize="10,20">
              <v:shape style="position:absolute;left:6803;top:6685;width:10;height:20" coordorigin="6803,6685" coordsize="10,20" path="m6803,6704l6812,6704,6812,6685,6803,6685,6803,6704xe" filled="true" fillcolor="#000000" stroked="false">
                <v:path arrowok="t"/>
                <v:fill type="solid"/>
              </v:shape>
            </v:group>
            <v:group style="position:absolute;left:6803;top:6704;width:10;height:20" coordorigin="6803,6704" coordsize="10,20">
              <v:shape style="position:absolute;left:6803;top:6704;width:10;height:20" coordorigin="6803,6704" coordsize="10,20" path="m6803,6723l6812,6723,6812,6704,6803,6704,6803,6723xe" filled="true" fillcolor="#000000" stroked="false">
                <v:path arrowok="t"/>
                <v:fill type="solid"/>
              </v:shape>
            </v:group>
            <v:group style="position:absolute;left:6803;top:6723;width:10;height:20" coordorigin="6803,6723" coordsize="10,20">
              <v:shape style="position:absolute;left:6803;top:6723;width:10;height:20" coordorigin="6803,6723" coordsize="10,20" path="m6803,6743l6812,6743,6812,6723,6803,6723,6803,6743xe" filled="true" fillcolor="#000000" stroked="false">
                <v:path arrowok="t"/>
                <v:fill type="solid"/>
              </v:shape>
            </v:group>
            <v:group style="position:absolute;left:6803;top:6743;width:10;height:20" coordorigin="6803,6743" coordsize="10,20">
              <v:shape style="position:absolute;left:6803;top:6743;width:10;height:20" coordorigin="6803,6743" coordsize="10,20" path="m6803,6762l6812,6762,6812,6743,6803,6743,6803,6762xe" filled="true" fillcolor="#000000" stroked="false">
                <v:path arrowok="t"/>
                <v:fill type="solid"/>
              </v:shape>
            </v:group>
            <v:group style="position:absolute;left:6803;top:6762;width:10;height:20" coordorigin="6803,6762" coordsize="10,20">
              <v:shape style="position:absolute;left:6803;top:6762;width:10;height:20" coordorigin="6803,6762" coordsize="10,20" path="m6803,6781l6812,6781,6812,6762,6803,6762,6803,6781xe" filled="true" fillcolor="#000000" stroked="false">
                <v:path arrowok="t"/>
                <v:fill type="solid"/>
              </v:shape>
            </v:group>
            <v:group style="position:absolute;left:6803;top:6781;width:10;height:20" coordorigin="6803,6781" coordsize="10,20">
              <v:shape style="position:absolute;left:6803;top:6781;width:10;height:20" coordorigin="6803,6781" coordsize="10,20" path="m6803,6800l6812,6800,6812,6781,6803,6781,6803,6800xe" filled="true" fillcolor="#000000" stroked="false">
                <v:path arrowok="t"/>
                <v:fill type="solid"/>
              </v:shape>
            </v:group>
            <v:group style="position:absolute;left:6803;top:6800;width:10;height:20" coordorigin="6803,6800" coordsize="10,20">
              <v:shape style="position:absolute;left:6803;top:6800;width:10;height:20" coordorigin="6803,6800" coordsize="10,20" path="m6803,6819l6812,6819,6812,6800,6803,6800,6803,6819xe" filled="true" fillcolor="#000000" stroked="false">
                <v:path arrowok="t"/>
                <v:fill type="solid"/>
              </v:shape>
            </v:group>
            <v:group style="position:absolute;left:6803;top:6819;width:10;height:20" coordorigin="6803,6819" coordsize="10,20">
              <v:shape style="position:absolute;left:6803;top:6819;width:10;height:20" coordorigin="6803,6819" coordsize="10,20" path="m6803,6839l6812,6839,6812,6819,6803,6819,6803,6839xe" filled="true" fillcolor="#000000" stroked="false">
                <v:path arrowok="t"/>
                <v:fill type="solid"/>
              </v:shape>
            </v:group>
            <v:group style="position:absolute;left:6803;top:6839;width:10;height:20" coordorigin="6803,6839" coordsize="10,20">
              <v:shape style="position:absolute;left:6803;top:6839;width:10;height:20" coordorigin="6803,6839" coordsize="10,20" path="m6803,6858l6812,6858,6812,6839,6803,6839,6803,6858xe" filled="true" fillcolor="#000000" stroked="false">
                <v:path arrowok="t"/>
                <v:fill type="solid"/>
              </v:shape>
            </v:group>
            <v:group style="position:absolute;left:6803;top:6858;width:10;height:20" coordorigin="6803,6858" coordsize="10,20">
              <v:shape style="position:absolute;left:6803;top:6858;width:10;height:20" coordorigin="6803,6858" coordsize="10,20" path="m6803,6877l6812,6877,6812,6858,6803,6858,6803,6877xe" filled="true" fillcolor="#000000" stroked="false">
                <v:path arrowok="t"/>
                <v:fill type="solid"/>
              </v:shape>
            </v:group>
            <v:group style="position:absolute;left:6803;top:6877;width:10;height:20" coordorigin="6803,6877" coordsize="10,20">
              <v:shape style="position:absolute;left:6803;top:6877;width:10;height:20" coordorigin="6803,6877" coordsize="10,20" path="m6803,6896l6812,6896,6812,6877,6803,6877,6803,6896xe" filled="true" fillcolor="#000000" stroked="false">
                <v:path arrowok="t"/>
                <v:fill type="solid"/>
              </v:shape>
            </v:group>
            <v:group style="position:absolute;left:6803;top:6896;width:10;height:20" coordorigin="6803,6896" coordsize="10,20">
              <v:shape style="position:absolute;left:6803;top:6896;width:10;height:20" coordorigin="6803,6896" coordsize="10,20" path="m6803,6915l6812,6915,6812,6896,6803,6896,6803,6915xe" filled="true" fillcolor="#000000" stroked="false">
                <v:path arrowok="t"/>
                <v:fill type="solid"/>
              </v:shape>
            </v:group>
            <v:group style="position:absolute;left:6803;top:6915;width:10;height:20" coordorigin="6803,6915" coordsize="10,20">
              <v:shape style="position:absolute;left:6803;top:6915;width:10;height:20" coordorigin="6803,6915" coordsize="10,20" path="m6803,6935l6812,6935,6812,6915,6803,6915,6803,6935xe" filled="true" fillcolor="#000000" stroked="false">
                <v:path arrowok="t"/>
                <v:fill type="solid"/>
              </v:shape>
            </v:group>
            <v:group style="position:absolute;left:6803;top:6935;width:10;height:20" coordorigin="6803,6935" coordsize="10,20">
              <v:shape style="position:absolute;left:6803;top:6935;width:10;height:20" coordorigin="6803,6935" coordsize="10,20" path="m6803,6954l6812,6954,6812,6935,6803,6935,6803,6954xe" filled="true" fillcolor="#000000" stroked="false">
                <v:path arrowok="t"/>
                <v:fill type="solid"/>
              </v:shape>
            </v:group>
            <v:group style="position:absolute;left:6803;top:6954;width:10;height:20" coordorigin="6803,6954" coordsize="10,20">
              <v:shape style="position:absolute;left:6803;top:6954;width:10;height:20" coordorigin="6803,6954" coordsize="10,20" path="m6803,6973l6812,6973,6812,6954,6803,6954,6803,6973xe" filled="true" fillcolor="#000000" stroked="false">
                <v:path arrowok="t"/>
                <v:fill type="solid"/>
              </v:shape>
            </v:group>
            <v:group style="position:absolute;left:6803;top:6973;width:10;height:20" coordorigin="6803,6973" coordsize="10,20">
              <v:shape style="position:absolute;left:6803;top:6973;width:10;height:20" coordorigin="6803,6973" coordsize="10,20" path="m6803,6992l6812,6992,6812,6973,6803,6973,6803,6992xe" filled="true" fillcolor="#000000" stroked="false">
                <v:path arrowok="t"/>
                <v:fill type="solid"/>
              </v:shape>
            </v:group>
            <v:group style="position:absolute;left:6803;top:6992;width:10;height:20" coordorigin="6803,6992" coordsize="10,20">
              <v:shape style="position:absolute;left:6803;top:6992;width:10;height:20" coordorigin="6803,6992" coordsize="10,20" path="m6803,7011l6812,7011,6812,6992,6803,6992,6803,7011xe" filled="true" fillcolor="#000000" stroked="false">
                <v:path arrowok="t"/>
                <v:fill type="solid"/>
              </v:shape>
            </v:group>
            <v:group style="position:absolute;left:6803;top:7011;width:10;height:20" coordorigin="6803,7011" coordsize="10,20">
              <v:shape style="position:absolute;left:6803;top:7011;width:10;height:20" coordorigin="6803,7011" coordsize="10,20" path="m6803,7031l6812,7031,6812,7011,6803,7011,6803,7031xe" filled="true" fillcolor="#000000" stroked="false">
                <v:path arrowok="t"/>
                <v:fill type="solid"/>
              </v:shape>
            </v:group>
            <v:group style="position:absolute;left:6803;top:7031;width:10;height:20" coordorigin="6803,7031" coordsize="10,20">
              <v:shape style="position:absolute;left:6803;top:7031;width:10;height:20" coordorigin="6803,7031" coordsize="10,20" path="m6803,7050l6812,7050,6812,7031,6803,7031,6803,7050xe" filled="true" fillcolor="#000000" stroked="false">
                <v:path arrowok="t"/>
                <v:fill type="solid"/>
              </v:shape>
            </v:group>
            <v:group style="position:absolute;left:6803;top:7050;width:10;height:20" coordorigin="6803,7050" coordsize="10,20">
              <v:shape style="position:absolute;left:6803;top:7050;width:10;height:20" coordorigin="6803,7050" coordsize="10,20" path="m6803,7069l6812,7069,6812,7050,6803,7050,6803,7069xe" filled="true" fillcolor="#000000" stroked="false">
                <v:path arrowok="t"/>
                <v:fill type="solid"/>
              </v:shape>
            </v:group>
            <v:group style="position:absolute;left:6803;top:7069;width:10;height:20" coordorigin="6803,7069" coordsize="10,20">
              <v:shape style="position:absolute;left:6803;top:7069;width:10;height:20" coordorigin="6803,7069" coordsize="10,20" path="m6803,7088l6812,7088,6812,7069,6803,7069,6803,7088xe" filled="true" fillcolor="#000000" stroked="false">
                <v:path arrowok="t"/>
                <v:fill type="solid"/>
              </v:shape>
            </v:group>
            <v:group style="position:absolute;left:6803;top:7088;width:10;height:20" coordorigin="6803,7088" coordsize="10,20">
              <v:shape style="position:absolute;left:6803;top:7088;width:10;height:20" coordorigin="6803,7088" coordsize="10,20" path="m6803,7107l6812,7107,6812,7088,6803,7088,6803,7107xe" filled="true" fillcolor="#000000" stroked="false">
                <v:path arrowok="t"/>
                <v:fill type="solid"/>
              </v:shape>
            </v:group>
            <v:group style="position:absolute;left:6803;top:7107;width:10;height:20" coordorigin="6803,7107" coordsize="10,20">
              <v:shape style="position:absolute;left:6803;top:7107;width:10;height:20" coordorigin="6803,7107" coordsize="10,20" path="m6803,7127l6812,7127,6812,7107,6803,7107,6803,7127xe" filled="true" fillcolor="#000000" stroked="false">
                <v:path arrowok="t"/>
                <v:fill type="solid"/>
              </v:shape>
            </v:group>
            <v:group style="position:absolute;left:6803;top:7127;width:10;height:20" coordorigin="6803,7127" coordsize="10,20">
              <v:shape style="position:absolute;left:6803;top:7127;width:10;height:20" coordorigin="6803,7127" coordsize="10,20" path="m6803,7146l6812,7146,6812,7127,6803,7127,6803,7146xe" filled="true" fillcolor="#000000" stroked="false">
                <v:path arrowok="t"/>
                <v:fill type="solid"/>
              </v:shape>
            </v:group>
            <v:group style="position:absolute;left:6803;top:7146;width:10;height:20" coordorigin="6803,7146" coordsize="10,20">
              <v:shape style="position:absolute;left:6803;top:7146;width:10;height:20" coordorigin="6803,7146" coordsize="10,20" path="m6803,7165l6812,7165,6812,7146,6803,7146,6803,7165xe" filled="true" fillcolor="#000000" stroked="false">
                <v:path arrowok="t"/>
                <v:fill type="solid"/>
              </v:shape>
            </v:group>
            <v:group style="position:absolute;left:6803;top:7165;width:10;height:20" coordorigin="6803,7165" coordsize="10,20">
              <v:shape style="position:absolute;left:6803;top:7165;width:10;height:20" coordorigin="6803,7165" coordsize="10,20" path="m6803,7184l6812,7184,6812,7165,6803,7165,6803,7184xe" filled="true" fillcolor="#000000" stroked="false">
                <v:path arrowok="t"/>
                <v:fill type="solid"/>
              </v:shape>
            </v:group>
            <v:group style="position:absolute;left:6803;top:7184;width:10;height:20" coordorigin="6803,7184" coordsize="10,20">
              <v:shape style="position:absolute;left:6803;top:7184;width:10;height:20" coordorigin="6803,7184" coordsize="10,20" path="m6803,7203l6812,7203,6812,7184,6803,7184,6803,7203xe" filled="true" fillcolor="#000000" stroked="false">
                <v:path arrowok="t"/>
                <v:fill type="solid"/>
              </v:shape>
              <v:shape style="position:absolute;left:6803;top:7203;width:10;height:2" type="#_x0000_t75" stroked="false">
                <v:imagedata r:id="rId592" o:title=""/>
              </v:shape>
            </v:group>
            <v:group style="position:absolute;left:6803;top:7220;width:29;height:2" coordorigin="6803,7220" coordsize="29,2">
              <v:shape style="position:absolute;left:6803;top:7220;width:29;height:2" coordorigin="6803,7220" coordsize="29,0" path="m6803,7220l6831,7220e" filled="false" stroked="true" strokeweight="1.44pt" strokecolor="#000000">
                <v:path arrowok="t"/>
              </v:shape>
            </v:group>
            <v:group style="position:absolute;left:6831;top:7220;width:985;height:2" coordorigin="6831,7220" coordsize="985,2">
              <v:shape style="position:absolute;left:6831;top:7220;width:985;height:2" coordorigin="6831,7220" coordsize="985,0" path="m6831,7220l7816,7220e" filled="false" stroked="true" strokeweight="1.44pt" strokecolor="#000000">
                <v:path arrowok="t"/>
              </v:shape>
            </v:group>
            <v:group style="position:absolute;left:7816;top:5706;width:10;height:20" coordorigin="7816,5706" coordsize="10,20">
              <v:shape style="position:absolute;left:7816;top:5706;width:10;height:20" coordorigin="7816,5706" coordsize="10,20" path="m7816,5725l7826,5725,7826,5706,7816,5706,7816,5725xe" filled="true" fillcolor="#000000" stroked="false">
                <v:path arrowok="t"/>
                <v:fill type="solid"/>
              </v:shape>
            </v:group>
            <v:group style="position:absolute;left:7816;top:5725;width:10;height:20" coordorigin="7816,5725" coordsize="10,20">
              <v:shape style="position:absolute;left:7816;top:5725;width:10;height:20" coordorigin="7816,5725" coordsize="10,20" path="m7816,5744l7826,5744,7826,5725,7816,5725,7816,5744xe" filled="true" fillcolor="#000000" stroked="false">
                <v:path arrowok="t"/>
                <v:fill type="solid"/>
              </v:shape>
            </v:group>
            <v:group style="position:absolute;left:7816;top:5744;width:10;height:20" coordorigin="7816,5744" coordsize="10,20">
              <v:shape style="position:absolute;left:7816;top:5744;width:10;height:20" coordorigin="7816,5744" coordsize="10,20" path="m7816,5763l7826,5763,7826,5744,7816,5744,7816,5763xe" filled="true" fillcolor="#000000" stroked="false">
                <v:path arrowok="t"/>
                <v:fill type="solid"/>
              </v:shape>
            </v:group>
            <v:group style="position:absolute;left:7816;top:5763;width:10;height:20" coordorigin="7816,5763" coordsize="10,20">
              <v:shape style="position:absolute;left:7816;top:5763;width:10;height:20" coordorigin="7816,5763" coordsize="10,20" path="m7816,5783l7826,5783,7826,5763,7816,5763,7816,5783xe" filled="true" fillcolor="#000000" stroked="false">
                <v:path arrowok="t"/>
                <v:fill type="solid"/>
              </v:shape>
            </v:group>
            <v:group style="position:absolute;left:7816;top:5783;width:10;height:20" coordorigin="7816,5783" coordsize="10,20">
              <v:shape style="position:absolute;left:7816;top:5783;width:10;height:20" coordorigin="7816,5783" coordsize="10,20" path="m7816,5802l7826,5802,7826,5783,7816,5783,7816,5802xe" filled="true" fillcolor="#000000" stroked="false">
                <v:path arrowok="t"/>
                <v:fill type="solid"/>
              </v:shape>
            </v:group>
            <v:group style="position:absolute;left:7816;top:5802;width:10;height:20" coordorigin="7816,5802" coordsize="10,20">
              <v:shape style="position:absolute;left:7816;top:5802;width:10;height:20" coordorigin="7816,5802" coordsize="10,20" path="m7816,5821l7826,5821,7826,5802,7816,5802,7816,5821xe" filled="true" fillcolor="#000000" stroked="false">
                <v:path arrowok="t"/>
                <v:fill type="solid"/>
              </v:shape>
            </v:group>
            <v:group style="position:absolute;left:7816;top:5821;width:10;height:20" coordorigin="7816,5821" coordsize="10,20">
              <v:shape style="position:absolute;left:7816;top:5821;width:10;height:20" coordorigin="7816,5821" coordsize="10,20" path="m7816,5840l7826,5840,7826,5821,7816,5821,7816,5840xe" filled="true" fillcolor="#000000" stroked="false">
                <v:path arrowok="t"/>
                <v:fill type="solid"/>
              </v:shape>
            </v:group>
            <v:group style="position:absolute;left:7816;top:5840;width:10;height:20" coordorigin="7816,5840" coordsize="10,20">
              <v:shape style="position:absolute;left:7816;top:5840;width:10;height:20" coordorigin="7816,5840" coordsize="10,20" path="m7816,5859l7826,5859,7826,5840,7816,5840,7816,5859xe" filled="true" fillcolor="#000000" stroked="false">
                <v:path arrowok="t"/>
                <v:fill type="solid"/>
              </v:shape>
            </v:group>
            <v:group style="position:absolute;left:7816;top:5859;width:10;height:20" coordorigin="7816,5859" coordsize="10,20">
              <v:shape style="position:absolute;left:7816;top:5859;width:10;height:20" coordorigin="7816,5859" coordsize="10,20" path="m7816,5879l7826,5879,7826,5859,7816,5859,7816,5879xe" filled="true" fillcolor="#000000" stroked="false">
                <v:path arrowok="t"/>
                <v:fill type="solid"/>
              </v:shape>
            </v:group>
            <v:group style="position:absolute;left:7816;top:5879;width:10;height:20" coordorigin="7816,5879" coordsize="10,20">
              <v:shape style="position:absolute;left:7816;top:5879;width:10;height:20" coordorigin="7816,5879" coordsize="10,20" path="m7816,5898l7826,5898,7826,5879,7816,5879,7816,5898xe" filled="true" fillcolor="#000000" stroked="false">
                <v:path arrowok="t"/>
                <v:fill type="solid"/>
              </v:shape>
            </v:group>
            <v:group style="position:absolute;left:7816;top:5898;width:10;height:20" coordorigin="7816,5898" coordsize="10,20">
              <v:shape style="position:absolute;left:7816;top:5898;width:10;height:20" coordorigin="7816,5898" coordsize="10,20" path="m7816,5917l7826,5917,7826,5898,7816,5898,7816,5917xe" filled="true" fillcolor="#000000" stroked="false">
                <v:path arrowok="t"/>
                <v:fill type="solid"/>
              </v:shape>
            </v:group>
            <v:group style="position:absolute;left:7816;top:5917;width:10;height:20" coordorigin="7816,5917" coordsize="10,20">
              <v:shape style="position:absolute;left:7816;top:5917;width:10;height:20" coordorigin="7816,5917" coordsize="10,20" path="m7816,5936l7826,5936,7826,5917,7816,5917,7816,5936xe" filled="true" fillcolor="#000000" stroked="false">
                <v:path arrowok="t"/>
                <v:fill type="solid"/>
              </v:shape>
            </v:group>
            <v:group style="position:absolute;left:7816;top:5936;width:10;height:20" coordorigin="7816,5936" coordsize="10,20">
              <v:shape style="position:absolute;left:7816;top:5936;width:10;height:20" coordorigin="7816,5936" coordsize="10,20" path="m7816,5955l7826,5955,7826,5936,7816,5936,7816,5955xe" filled="true" fillcolor="#000000" stroked="false">
                <v:path arrowok="t"/>
                <v:fill type="solid"/>
              </v:shape>
            </v:group>
            <v:group style="position:absolute;left:7816;top:5955;width:10;height:20" coordorigin="7816,5955" coordsize="10,20">
              <v:shape style="position:absolute;left:7816;top:5955;width:10;height:20" coordorigin="7816,5955" coordsize="10,20" path="m7816,5975l7826,5975,7826,5955,7816,5955,7816,5975xe" filled="true" fillcolor="#000000" stroked="false">
                <v:path arrowok="t"/>
                <v:fill type="solid"/>
              </v:shape>
            </v:group>
            <v:group style="position:absolute;left:7816;top:5975;width:10;height:20" coordorigin="7816,5975" coordsize="10,20">
              <v:shape style="position:absolute;left:7816;top:5975;width:10;height:20" coordorigin="7816,5975" coordsize="10,20" path="m7816,5994l7826,5994,7826,5975,7816,5975,7816,5994xe" filled="true" fillcolor="#000000" stroked="false">
                <v:path arrowok="t"/>
                <v:fill type="solid"/>
              </v:shape>
            </v:group>
            <v:group style="position:absolute;left:7816;top:5994;width:10;height:20" coordorigin="7816,5994" coordsize="10,20">
              <v:shape style="position:absolute;left:7816;top:5994;width:10;height:20" coordorigin="7816,5994" coordsize="10,20" path="m7816,6013l7826,6013,7826,5994,7816,5994,7816,6013xe" filled="true" fillcolor="#000000" stroked="false">
                <v:path arrowok="t"/>
                <v:fill type="solid"/>
              </v:shape>
            </v:group>
            <v:group style="position:absolute;left:7816;top:6013;width:10;height:20" coordorigin="7816,6013" coordsize="10,20">
              <v:shape style="position:absolute;left:7816;top:6013;width:10;height:20" coordorigin="7816,6013" coordsize="10,20" path="m7816,6032l7826,6032,7826,6013,7816,6013,7816,6032xe" filled="true" fillcolor="#000000" stroked="false">
                <v:path arrowok="t"/>
                <v:fill type="solid"/>
              </v:shape>
            </v:group>
            <v:group style="position:absolute;left:7816;top:6032;width:10;height:20" coordorigin="7816,6032" coordsize="10,20">
              <v:shape style="position:absolute;left:7816;top:6032;width:10;height:20" coordorigin="7816,6032" coordsize="10,20" path="m7816,6051l7826,6051,7826,6032,7816,6032,7816,6051xe" filled="true" fillcolor="#000000" stroked="false">
                <v:path arrowok="t"/>
                <v:fill type="solid"/>
              </v:shape>
            </v:group>
            <v:group style="position:absolute;left:7816;top:6051;width:10;height:20" coordorigin="7816,6051" coordsize="10,20">
              <v:shape style="position:absolute;left:7816;top:6051;width:10;height:20" coordorigin="7816,6051" coordsize="10,20" path="m7816,6071l7826,6071,7826,6051,7816,6051,7816,6071xe" filled="true" fillcolor="#000000" stroked="false">
                <v:path arrowok="t"/>
                <v:fill type="solid"/>
              </v:shape>
            </v:group>
            <v:group style="position:absolute;left:7816;top:6071;width:10;height:20" coordorigin="7816,6071" coordsize="10,20">
              <v:shape style="position:absolute;left:7816;top:6071;width:10;height:20" coordorigin="7816,6071" coordsize="10,20" path="m7816,6090l7826,6090,7826,6071,7816,6071,7816,6090xe" filled="true" fillcolor="#000000" stroked="false">
                <v:path arrowok="t"/>
                <v:fill type="solid"/>
              </v:shape>
            </v:group>
            <v:group style="position:absolute;left:7816;top:6090;width:10;height:20" coordorigin="7816,6090" coordsize="10,20">
              <v:shape style="position:absolute;left:7816;top:6090;width:10;height:20" coordorigin="7816,6090" coordsize="10,20" path="m7816,6109l7826,6109,7826,6090,7816,6090,7816,6109xe" filled="true" fillcolor="#000000" stroked="false">
                <v:path arrowok="t"/>
                <v:fill type="solid"/>
              </v:shape>
            </v:group>
            <v:group style="position:absolute;left:7816;top:6109;width:10;height:20" coordorigin="7816,6109" coordsize="10,20">
              <v:shape style="position:absolute;left:7816;top:6109;width:10;height:20" coordorigin="7816,6109" coordsize="10,20" path="m7816,6128l7826,6128,7826,6109,7816,6109,7816,6128xe" filled="true" fillcolor="#000000" stroked="false">
                <v:path arrowok="t"/>
                <v:fill type="solid"/>
              </v:shape>
            </v:group>
            <v:group style="position:absolute;left:7816;top:6128;width:10;height:20" coordorigin="7816,6128" coordsize="10,20">
              <v:shape style="position:absolute;left:7816;top:6128;width:10;height:20" coordorigin="7816,6128" coordsize="10,20" path="m7816,6147l7826,6147,7826,6128,7816,6128,7816,6147xe" filled="true" fillcolor="#000000" stroked="false">
                <v:path arrowok="t"/>
                <v:fill type="solid"/>
              </v:shape>
            </v:group>
            <v:group style="position:absolute;left:7816;top:6147;width:10;height:20" coordorigin="7816,6147" coordsize="10,20">
              <v:shape style="position:absolute;left:7816;top:6147;width:10;height:20" coordorigin="7816,6147" coordsize="10,20" path="m7816,6167l7826,6167,7826,6147,7816,6147,7816,6167xe" filled="true" fillcolor="#000000" stroked="false">
                <v:path arrowok="t"/>
                <v:fill type="solid"/>
              </v:shape>
            </v:group>
            <v:group style="position:absolute;left:7816;top:6167;width:10;height:20" coordorigin="7816,6167" coordsize="10,20">
              <v:shape style="position:absolute;left:7816;top:6167;width:10;height:20" coordorigin="7816,6167" coordsize="10,20" path="m7816,6186l7826,6186,7826,6167,7816,6167,7816,6186xe" filled="true" fillcolor="#000000" stroked="false">
                <v:path arrowok="t"/>
                <v:fill type="solid"/>
              </v:shape>
            </v:group>
            <v:group style="position:absolute;left:7816;top:6186;width:10;height:20" coordorigin="7816,6186" coordsize="10,20">
              <v:shape style="position:absolute;left:7816;top:6186;width:10;height:20" coordorigin="7816,6186" coordsize="10,20" path="m7816,6205l7826,6205,7826,6186,7816,6186,7816,6205xe" filled="true" fillcolor="#000000" stroked="false">
                <v:path arrowok="t"/>
                <v:fill type="solid"/>
              </v:shape>
            </v:group>
            <v:group style="position:absolute;left:7816;top:6205;width:10;height:20" coordorigin="7816,6205" coordsize="10,20">
              <v:shape style="position:absolute;left:7816;top:6205;width:10;height:20" coordorigin="7816,6205" coordsize="10,20" path="m7816,6224l7826,6224,7826,6205,7816,6205,7816,6224xe" filled="true" fillcolor="#000000" stroked="false">
                <v:path arrowok="t"/>
                <v:fill type="solid"/>
              </v:shape>
            </v:group>
            <v:group style="position:absolute;left:7816;top:6224;width:10;height:20" coordorigin="7816,6224" coordsize="10,20">
              <v:shape style="position:absolute;left:7816;top:6224;width:10;height:20" coordorigin="7816,6224" coordsize="10,20" path="m7816,6243l7826,6243,7826,6224,7816,6224,7816,6243xe" filled="true" fillcolor="#000000" stroked="false">
                <v:path arrowok="t"/>
                <v:fill type="solid"/>
              </v:shape>
            </v:group>
            <v:group style="position:absolute;left:7816;top:6243;width:10;height:20" coordorigin="7816,6243" coordsize="10,20">
              <v:shape style="position:absolute;left:7816;top:6243;width:10;height:20" coordorigin="7816,6243" coordsize="10,20" path="m7816,6263l7826,6263,7826,6243,7816,6243,7816,6263xe" filled="true" fillcolor="#000000" stroked="false">
                <v:path arrowok="t"/>
                <v:fill type="solid"/>
              </v:shape>
            </v:group>
            <v:group style="position:absolute;left:7816;top:6263;width:10;height:20" coordorigin="7816,6263" coordsize="10,20">
              <v:shape style="position:absolute;left:7816;top:6263;width:10;height:20" coordorigin="7816,6263" coordsize="10,20" path="m7816,6282l7826,6282,7826,6263,7816,6263,7816,6282xe" filled="true" fillcolor="#000000" stroked="false">
                <v:path arrowok="t"/>
                <v:fill type="solid"/>
              </v:shape>
            </v:group>
            <v:group style="position:absolute;left:7816;top:6282;width:10;height:20" coordorigin="7816,6282" coordsize="10,20">
              <v:shape style="position:absolute;left:7816;top:6282;width:10;height:20" coordorigin="7816,6282" coordsize="10,20" path="m7816,6301l7826,6301,7826,6282,7816,6282,7816,6301xe" filled="true" fillcolor="#000000" stroked="false">
                <v:path arrowok="t"/>
                <v:fill type="solid"/>
              </v:shape>
            </v:group>
            <v:group style="position:absolute;left:7816;top:6301;width:10;height:20" coordorigin="7816,6301" coordsize="10,20">
              <v:shape style="position:absolute;left:7816;top:6301;width:10;height:20" coordorigin="7816,6301" coordsize="10,20" path="m7816,6320l7826,6320,7826,6301,7816,6301,7816,6320xe" filled="true" fillcolor="#000000" stroked="false">
                <v:path arrowok="t"/>
                <v:fill type="solid"/>
              </v:shape>
            </v:group>
            <v:group style="position:absolute;left:7816;top:6320;width:10;height:20" coordorigin="7816,6320" coordsize="10,20">
              <v:shape style="position:absolute;left:7816;top:6320;width:10;height:20" coordorigin="7816,6320" coordsize="10,20" path="m7816,6339l7826,6339,7826,6320,7816,6320,7816,6339xe" filled="true" fillcolor="#000000" stroked="false">
                <v:path arrowok="t"/>
                <v:fill type="solid"/>
              </v:shape>
            </v:group>
            <v:group style="position:absolute;left:7816;top:6339;width:10;height:20" coordorigin="7816,6339" coordsize="10,20">
              <v:shape style="position:absolute;left:7816;top:6339;width:10;height:20" coordorigin="7816,6339" coordsize="10,20" path="m7816,6359l7826,6359,7826,6339,7816,6339,7816,6359xe" filled="true" fillcolor="#000000" stroked="false">
                <v:path arrowok="t"/>
                <v:fill type="solid"/>
              </v:shape>
            </v:group>
            <v:group style="position:absolute;left:7816;top:6359;width:10;height:20" coordorigin="7816,6359" coordsize="10,20">
              <v:shape style="position:absolute;left:7816;top:6359;width:10;height:20" coordorigin="7816,6359" coordsize="10,20" path="m7816,6378l7826,6378,7826,6359,7816,6359,7816,6378xe" filled="true" fillcolor="#000000" stroked="false">
                <v:path arrowok="t"/>
                <v:fill type="solid"/>
              </v:shape>
            </v:group>
            <v:group style="position:absolute;left:7816;top:6378;width:10;height:20" coordorigin="7816,6378" coordsize="10,20">
              <v:shape style="position:absolute;left:7816;top:6378;width:10;height:20" coordorigin="7816,6378" coordsize="10,20" path="m7816,6397l7826,6397,7826,6378,7816,6378,7816,6397xe" filled="true" fillcolor="#000000" stroked="false">
                <v:path arrowok="t"/>
                <v:fill type="solid"/>
              </v:shape>
            </v:group>
            <v:group style="position:absolute;left:7816;top:6397;width:10;height:20" coordorigin="7816,6397" coordsize="10,20">
              <v:shape style="position:absolute;left:7816;top:6397;width:10;height:20" coordorigin="7816,6397" coordsize="10,20" path="m7816,6416l7826,6416,7826,6397,7816,6397,7816,6416xe" filled="true" fillcolor="#000000" stroked="false">
                <v:path arrowok="t"/>
                <v:fill type="solid"/>
              </v:shape>
            </v:group>
            <v:group style="position:absolute;left:7816;top:6416;width:10;height:20" coordorigin="7816,6416" coordsize="10,20">
              <v:shape style="position:absolute;left:7816;top:6416;width:10;height:20" coordorigin="7816,6416" coordsize="10,20" path="m7816,6435l7826,6435,7826,6416,7816,6416,7816,6435xe" filled="true" fillcolor="#000000" stroked="false">
                <v:path arrowok="t"/>
                <v:fill type="solid"/>
              </v:shape>
            </v:group>
            <v:group style="position:absolute;left:7816;top:6435;width:10;height:20" coordorigin="7816,6435" coordsize="10,20">
              <v:shape style="position:absolute;left:7816;top:6435;width:10;height:20" coordorigin="7816,6435" coordsize="10,20" path="m7816,6455l7826,6455,7826,6435,7816,6435,7816,6455xe" filled="true" fillcolor="#000000" stroked="false">
                <v:path arrowok="t"/>
                <v:fill type="solid"/>
              </v:shape>
            </v:group>
            <v:group style="position:absolute;left:7816;top:6455;width:10;height:20" coordorigin="7816,6455" coordsize="10,20">
              <v:shape style="position:absolute;left:7816;top:6455;width:10;height:20" coordorigin="7816,6455" coordsize="10,20" path="m7816,6474l7826,6474,7826,6455,7816,6455,7816,6474xe" filled="true" fillcolor="#000000" stroked="false">
                <v:path arrowok="t"/>
                <v:fill type="solid"/>
              </v:shape>
            </v:group>
            <v:group style="position:absolute;left:7816;top:6474;width:10;height:20" coordorigin="7816,6474" coordsize="10,20">
              <v:shape style="position:absolute;left:7816;top:6474;width:10;height:20" coordorigin="7816,6474" coordsize="10,20" path="m7816,6493l7826,6493,7826,6474,7816,6474,7816,6493xe" filled="true" fillcolor="#000000" stroked="false">
                <v:path arrowok="t"/>
                <v:fill type="solid"/>
              </v:shape>
            </v:group>
            <v:group style="position:absolute;left:7816;top:6493;width:10;height:20" coordorigin="7816,6493" coordsize="10,20">
              <v:shape style="position:absolute;left:7816;top:6493;width:10;height:20" coordorigin="7816,6493" coordsize="10,20" path="m7816,6512l7826,6512,7826,6493,7816,6493,7816,6512xe" filled="true" fillcolor="#000000" stroked="false">
                <v:path arrowok="t"/>
                <v:fill type="solid"/>
              </v:shape>
            </v:group>
            <v:group style="position:absolute;left:7816;top:6512;width:10;height:20" coordorigin="7816,6512" coordsize="10,20">
              <v:shape style="position:absolute;left:7816;top:6512;width:10;height:20" coordorigin="7816,6512" coordsize="10,20" path="m7816,6531l7826,6531,7826,6512,7816,6512,7816,6531xe" filled="true" fillcolor="#000000" stroked="false">
                <v:path arrowok="t"/>
                <v:fill type="solid"/>
              </v:shape>
            </v:group>
            <v:group style="position:absolute;left:7816;top:6531;width:10;height:20" coordorigin="7816,6531" coordsize="10,20">
              <v:shape style="position:absolute;left:7816;top:6531;width:10;height:20" coordorigin="7816,6531" coordsize="10,20" path="m7816,6551l7826,6551,7826,6531,7816,6531,7816,6551xe" filled="true" fillcolor="#000000" stroked="false">
                <v:path arrowok="t"/>
                <v:fill type="solid"/>
              </v:shape>
            </v:group>
            <v:group style="position:absolute;left:7816;top:6551;width:10;height:20" coordorigin="7816,6551" coordsize="10,20">
              <v:shape style="position:absolute;left:7816;top:6551;width:10;height:20" coordorigin="7816,6551" coordsize="10,20" path="m7816,6570l7826,6570,7826,6551,7816,6551,7816,6570xe" filled="true" fillcolor="#000000" stroked="false">
                <v:path arrowok="t"/>
                <v:fill type="solid"/>
              </v:shape>
            </v:group>
            <v:group style="position:absolute;left:7816;top:6570;width:10;height:20" coordorigin="7816,6570" coordsize="10,20">
              <v:shape style="position:absolute;left:7816;top:6570;width:10;height:20" coordorigin="7816,6570" coordsize="10,20" path="m7816,6589l7826,6589,7826,6570,7816,6570,7816,6589xe" filled="true" fillcolor="#000000" stroked="false">
                <v:path arrowok="t"/>
                <v:fill type="solid"/>
              </v:shape>
            </v:group>
            <v:group style="position:absolute;left:7816;top:6589;width:10;height:20" coordorigin="7816,6589" coordsize="10,20">
              <v:shape style="position:absolute;left:7816;top:6589;width:10;height:20" coordorigin="7816,6589" coordsize="10,20" path="m7816,6608l7826,6608,7826,6589,7816,6589,7816,6608xe" filled="true" fillcolor="#000000" stroked="false">
                <v:path arrowok="t"/>
                <v:fill type="solid"/>
              </v:shape>
            </v:group>
            <v:group style="position:absolute;left:7816;top:6608;width:10;height:20" coordorigin="7816,6608" coordsize="10,20">
              <v:shape style="position:absolute;left:7816;top:6608;width:10;height:20" coordorigin="7816,6608" coordsize="10,20" path="m7816,6627l7826,6627,7826,6608,7816,6608,7816,6627xe" filled="true" fillcolor="#000000" stroked="false">
                <v:path arrowok="t"/>
                <v:fill type="solid"/>
              </v:shape>
            </v:group>
            <v:group style="position:absolute;left:7816;top:6627;width:10;height:20" coordorigin="7816,6627" coordsize="10,20">
              <v:shape style="position:absolute;left:7816;top:6627;width:10;height:20" coordorigin="7816,6627" coordsize="10,20" path="m7816,6647l7826,6647,7826,6627,7816,6627,7816,6647xe" filled="true" fillcolor="#000000" stroked="false">
                <v:path arrowok="t"/>
                <v:fill type="solid"/>
              </v:shape>
            </v:group>
            <v:group style="position:absolute;left:7816;top:6647;width:10;height:20" coordorigin="7816,6647" coordsize="10,20">
              <v:shape style="position:absolute;left:7816;top:6647;width:10;height:20" coordorigin="7816,6647" coordsize="10,20" path="m7816,6666l7826,6666,7826,6647,7816,6647,7816,6666xe" filled="true" fillcolor="#000000" stroked="false">
                <v:path arrowok="t"/>
                <v:fill type="solid"/>
              </v:shape>
            </v:group>
            <v:group style="position:absolute;left:7816;top:6666;width:10;height:20" coordorigin="7816,6666" coordsize="10,20">
              <v:shape style="position:absolute;left:7816;top:6666;width:10;height:20" coordorigin="7816,6666" coordsize="10,20" path="m7816,6685l7826,6685,7826,6666,7816,6666,7816,6685xe" filled="true" fillcolor="#000000" stroked="false">
                <v:path arrowok="t"/>
                <v:fill type="solid"/>
              </v:shape>
            </v:group>
            <v:group style="position:absolute;left:7816;top:6685;width:10;height:20" coordorigin="7816,6685" coordsize="10,20">
              <v:shape style="position:absolute;left:7816;top:6685;width:10;height:20" coordorigin="7816,6685" coordsize="10,20" path="m7816,6704l7826,6704,7826,6685,7816,6685,7816,6704xe" filled="true" fillcolor="#000000" stroked="false">
                <v:path arrowok="t"/>
                <v:fill type="solid"/>
              </v:shape>
            </v:group>
            <v:group style="position:absolute;left:7816;top:6704;width:10;height:20" coordorigin="7816,6704" coordsize="10,20">
              <v:shape style="position:absolute;left:7816;top:6704;width:10;height:20" coordorigin="7816,6704" coordsize="10,20" path="m7816,6723l7826,6723,7826,6704,7816,6704,7816,6723xe" filled="true" fillcolor="#000000" stroked="false">
                <v:path arrowok="t"/>
                <v:fill type="solid"/>
              </v:shape>
            </v:group>
            <v:group style="position:absolute;left:7816;top:6723;width:10;height:20" coordorigin="7816,6723" coordsize="10,20">
              <v:shape style="position:absolute;left:7816;top:6723;width:10;height:20" coordorigin="7816,6723" coordsize="10,20" path="m7816,6743l7826,6743,7826,6723,7816,6723,7816,6743xe" filled="true" fillcolor="#000000" stroked="false">
                <v:path arrowok="t"/>
                <v:fill type="solid"/>
              </v:shape>
            </v:group>
            <v:group style="position:absolute;left:7816;top:6743;width:10;height:20" coordorigin="7816,6743" coordsize="10,20">
              <v:shape style="position:absolute;left:7816;top:6743;width:10;height:20" coordorigin="7816,6743" coordsize="10,20" path="m7816,6762l7826,6762,7826,6743,7816,6743,7816,6762xe" filled="true" fillcolor="#000000" stroked="false">
                <v:path arrowok="t"/>
                <v:fill type="solid"/>
              </v:shape>
            </v:group>
            <v:group style="position:absolute;left:7816;top:6762;width:10;height:20" coordorigin="7816,6762" coordsize="10,20">
              <v:shape style="position:absolute;left:7816;top:6762;width:10;height:20" coordorigin="7816,6762" coordsize="10,20" path="m7816,6781l7826,6781,7826,6762,7816,6762,7816,6781xe" filled="true" fillcolor="#000000" stroked="false">
                <v:path arrowok="t"/>
                <v:fill type="solid"/>
              </v:shape>
            </v:group>
            <v:group style="position:absolute;left:7816;top:6781;width:10;height:20" coordorigin="7816,6781" coordsize="10,20">
              <v:shape style="position:absolute;left:7816;top:6781;width:10;height:20" coordorigin="7816,6781" coordsize="10,20" path="m7816,6800l7826,6800,7826,6781,7816,6781,7816,6800xe" filled="true" fillcolor="#000000" stroked="false">
                <v:path arrowok="t"/>
                <v:fill type="solid"/>
              </v:shape>
            </v:group>
            <v:group style="position:absolute;left:7816;top:6800;width:10;height:20" coordorigin="7816,6800" coordsize="10,20">
              <v:shape style="position:absolute;left:7816;top:6800;width:10;height:20" coordorigin="7816,6800" coordsize="10,20" path="m7816,6819l7826,6819,7826,6800,7816,6800,7816,6819xe" filled="true" fillcolor="#000000" stroked="false">
                <v:path arrowok="t"/>
                <v:fill type="solid"/>
              </v:shape>
            </v:group>
            <v:group style="position:absolute;left:7816;top:6819;width:10;height:20" coordorigin="7816,6819" coordsize="10,20">
              <v:shape style="position:absolute;left:7816;top:6819;width:10;height:20" coordorigin="7816,6819" coordsize="10,20" path="m7816,6839l7826,6839,7826,6819,7816,6819,7816,6839xe" filled="true" fillcolor="#000000" stroked="false">
                <v:path arrowok="t"/>
                <v:fill type="solid"/>
              </v:shape>
            </v:group>
            <v:group style="position:absolute;left:7816;top:6839;width:10;height:20" coordorigin="7816,6839" coordsize="10,20">
              <v:shape style="position:absolute;left:7816;top:6839;width:10;height:20" coordorigin="7816,6839" coordsize="10,20" path="m7816,6858l7826,6858,7826,6839,7816,6839,7816,6858xe" filled="true" fillcolor="#000000" stroked="false">
                <v:path arrowok="t"/>
                <v:fill type="solid"/>
              </v:shape>
            </v:group>
            <v:group style="position:absolute;left:7816;top:6858;width:10;height:20" coordorigin="7816,6858" coordsize="10,20">
              <v:shape style="position:absolute;left:7816;top:6858;width:10;height:20" coordorigin="7816,6858" coordsize="10,20" path="m7816,6877l7826,6877,7826,6858,7816,6858,7816,6877xe" filled="true" fillcolor="#000000" stroked="false">
                <v:path arrowok="t"/>
                <v:fill type="solid"/>
              </v:shape>
            </v:group>
            <v:group style="position:absolute;left:7816;top:6877;width:10;height:20" coordorigin="7816,6877" coordsize="10,20">
              <v:shape style="position:absolute;left:7816;top:6877;width:10;height:20" coordorigin="7816,6877" coordsize="10,20" path="m7816,6896l7826,6896,7826,6877,7816,6877,7816,6896xe" filled="true" fillcolor="#000000" stroked="false">
                <v:path arrowok="t"/>
                <v:fill type="solid"/>
              </v:shape>
            </v:group>
            <v:group style="position:absolute;left:7816;top:6896;width:10;height:20" coordorigin="7816,6896" coordsize="10,20">
              <v:shape style="position:absolute;left:7816;top:6896;width:10;height:20" coordorigin="7816,6896" coordsize="10,20" path="m7816,6915l7826,6915,7826,6896,7816,6896,7816,6915xe" filled="true" fillcolor="#000000" stroked="false">
                <v:path arrowok="t"/>
                <v:fill type="solid"/>
              </v:shape>
            </v:group>
            <v:group style="position:absolute;left:7816;top:6915;width:10;height:20" coordorigin="7816,6915" coordsize="10,20">
              <v:shape style="position:absolute;left:7816;top:6915;width:10;height:20" coordorigin="7816,6915" coordsize="10,20" path="m7816,6935l7826,6935,7826,6915,7816,6915,7816,6935xe" filled="true" fillcolor="#000000" stroked="false">
                <v:path arrowok="t"/>
                <v:fill type="solid"/>
              </v:shape>
            </v:group>
            <v:group style="position:absolute;left:7816;top:6935;width:10;height:20" coordorigin="7816,6935" coordsize="10,20">
              <v:shape style="position:absolute;left:7816;top:6935;width:10;height:20" coordorigin="7816,6935" coordsize="10,20" path="m7816,6954l7826,6954,7826,6935,7816,6935,7816,6954xe" filled="true" fillcolor="#000000" stroked="false">
                <v:path arrowok="t"/>
                <v:fill type="solid"/>
              </v:shape>
            </v:group>
            <v:group style="position:absolute;left:7816;top:6954;width:10;height:20" coordorigin="7816,6954" coordsize="10,20">
              <v:shape style="position:absolute;left:7816;top:6954;width:10;height:20" coordorigin="7816,6954" coordsize="10,20" path="m7816,6973l7826,6973,7826,6954,7816,6954,7816,6973xe" filled="true" fillcolor="#000000" stroked="false">
                <v:path arrowok="t"/>
                <v:fill type="solid"/>
              </v:shape>
            </v:group>
            <v:group style="position:absolute;left:7816;top:6973;width:10;height:20" coordorigin="7816,6973" coordsize="10,20">
              <v:shape style="position:absolute;left:7816;top:6973;width:10;height:20" coordorigin="7816,6973" coordsize="10,20" path="m7816,6992l7826,6992,7826,6973,7816,6973,7816,6992xe" filled="true" fillcolor="#000000" stroked="false">
                <v:path arrowok="t"/>
                <v:fill type="solid"/>
              </v:shape>
            </v:group>
            <v:group style="position:absolute;left:7816;top:6992;width:10;height:20" coordorigin="7816,6992" coordsize="10,20">
              <v:shape style="position:absolute;left:7816;top:6992;width:10;height:20" coordorigin="7816,6992" coordsize="10,20" path="m7816,7011l7826,7011,7826,6992,7816,6992,7816,7011xe" filled="true" fillcolor="#000000" stroked="false">
                <v:path arrowok="t"/>
                <v:fill type="solid"/>
              </v:shape>
            </v:group>
            <v:group style="position:absolute;left:7816;top:7011;width:10;height:20" coordorigin="7816,7011" coordsize="10,20">
              <v:shape style="position:absolute;left:7816;top:7011;width:10;height:20" coordorigin="7816,7011" coordsize="10,20" path="m7816,7031l7826,7031,7826,7011,7816,7011,7816,7031xe" filled="true" fillcolor="#000000" stroked="false">
                <v:path arrowok="t"/>
                <v:fill type="solid"/>
              </v:shape>
            </v:group>
            <v:group style="position:absolute;left:7816;top:7031;width:10;height:20" coordorigin="7816,7031" coordsize="10,20">
              <v:shape style="position:absolute;left:7816;top:7031;width:10;height:20" coordorigin="7816,7031" coordsize="10,20" path="m7816,7050l7826,7050,7826,7031,7816,7031,7816,7050xe" filled="true" fillcolor="#000000" stroked="false">
                <v:path arrowok="t"/>
                <v:fill type="solid"/>
              </v:shape>
            </v:group>
            <v:group style="position:absolute;left:7816;top:7050;width:10;height:20" coordorigin="7816,7050" coordsize="10,20">
              <v:shape style="position:absolute;left:7816;top:7050;width:10;height:20" coordorigin="7816,7050" coordsize="10,20" path="m7816,7069l7826,7069,7826,7050,7816,7050,7816,7069xe" filled="true" fillcolor="#000000" stroked="false">
                <v:path arrowok="t"/>
                <v:fill type="solid"/>
              </v:shape>
            </v:group>
            <v:group style="position:absolute;left:7816;top:7069;width:10;height:20" coordorigin="7816,7069" coordsize="10,20">
              <v:shape style="position:absolute;left:7816;top:7069;width:10;height:20" coordorigin="7816,7069" coordsize="10,20" path="m7816,7088l7826,7088,7826,7069,7816,7069,7816,7088xe" filled="true" fillcolor="#000000" stroked="false">
                <v:path arrowok="t"/>
                <v:fill type="solid"/>
              </v:shape>
            </v:group>
            <v:group style="position:absolute;left:7816;top:7088;width:10;height:20" coordorigin="7816,7088" coordsize="10,20">
              <v:shape style="position:absolute;left:7816;top:7088;width:10;height:20" coordorigin="7816,7088" coordsize="10,20" path="m7816,7107l7826,7107,7826,7088,7816,7088,7816,7107xe" filled="true" fillcolor="#000000" stroked="false">
                <v:path arrowok="t"/>
                <v:fill type="solid"/>
              </v:shape>
            </v:group>
            <v:group style="position:absolute;left:7816;top:7107;width:10;height:20" coordorigin="7816,7107" coordsize="10,20">
              <v:shape style="position:absolute;left:7816;top:7107;width:10;height:20" coordorigin="7816,7107" coordsize="10,20" path="m7816,7127l7826,7127,7826,7107,7816,7107,7816,7127xe" filled="true" fillcolor="#000000" stroked="false">
                <v:path arrowok="t"/>
                <v:fill type="solid"/>
              </v:shape>
            </v:group>
            <v:group style="position:absolute;left:7816;top:7127;width:10;height:20" coordorigin="7816,7127" coordsize="10,20">
              <v:shape style="position:absolute;left:7816;top:7127;width:10;height:20" coordorigin="7816,7127" coordsize="10,20" path="m7816,7146l7826,7146,7826,7127,7816,7127,7816,7146xe" filled="true" fillcolor="#000000" stroked="false">
                <v:path arrowok="t"/>
                <v:fill type="solid"/>
              </v:shape>
            </v:group>
            <v:group style="position:absolute;left:7816;top:7146;width:10;height:20" coordorigin="7816,7146" coordsize="10,20">
              <v:shape style="position:absolute;left:7816;top:7146;width:10;height:20" coordorigin="7816,7146" coordsize="10,20" path="m7816,7165l7826,7165,7826,7146,7816,7146,7816,7165xe" filled="true" fillcolor="#000000" stroked="false">
                <v:path arrowok="t"/>
                <v:fill type="solid"/>
              </v:shape>
            </v:group>
            <v:group style="position:absolute;left:7816;top:7165;width:10;height:20" coordorigin="7816,7165" coordsize="10,20">
              <v:shape style="position:absolute;left:7816;top:7165;width:10;height:20" coordorigin="7816,7165" coordsize="10,20" path="m7816,7184l7826,7184,7826,7165,7816,7165,7816,7184xe" filled="true" fillcolor="#000000" stroked="false">
                <v:path arrowok="t"/>
                <v:fill type="solid"/>
              </v:shape>
            </v:group>
            <v:group style="position:absolute;left:7816;top:7184;width:10;height:20" coordorigin="7816,7184" coordsize="10,20">
              <v:shape style="position:absolute;left:7816;top:7184;width:10;height:20" coordorigin="7816,7184" coordsize="10,20" path="m7816,7203l7826,7203,7826,7184,7816,7184,7816,7203xe" filled="true" fillcolor="#000000" stroked="false">
                <v:path arrowok="t"/>
                <v:fill type="solid"/>
              </v:shape>
              <v:shape style="position:absolute;left:7816;top:7203;width:10;height:2" type="#_x0000_t75" stroked="false">
                <v:imagedata r:id="rId592" o:title=""/>
              </v:shape>
            </v:group>
            <v:group style="position:absolute;left:7816;top:7220;width:29;height:2" coordorigin="7816,7220" coordsize="29,2">
              <v:shape style="position:absolute;left:7816;top:7220;width:29;height:2" coordorigin="7816,7220" coordsize="29,0" path="m7816,7220l7845,7220e" filled="false" stroked="true" strokeweight="1.44pt" strokecolor="#000000">
                <v:path arrowok="t"/>
              </v:shape>
            </v:group>
            <v:group style="position:absolute;left:7845;top:7220;width:708;height:2" coordorigin="7845,7220" coordsize="708,2">
              <v:shape style="position:absolute;left:7845;top:7220;width:708;height:2" coordorigin="7845,7220" coordsize="708,0" path="m7845,7220l8553,7220e" filled="false" stroked="true" strokeweight="1.44pt" strokecolor="#000000">
                <v:path arrowok="t"/>
              </v:shape>
              <v:shape style="position:absolute;left:2849;top:12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年末余额</w:t>
                      </w:r>
                    </w:p>
                  </w:txbxContent>
                </v:textbox>
                <w10:wrap type="none"/>
              </v:shape>
              <v:shape style="position:absolute;left:6411;top:12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年初余额</w:t>
                      </w:r>
                    </w:p>
                  </w:txbxContent>
                </v:textbox>
                <w10:wrap type="none"/>
              </v:shape>
              <v:shape style="position:absolute;left:1978;top:5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3757;top:5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5538;top:5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319;top:508;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547;top:69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种类</w:t>
                      </w:r>
                    </w:p>
                  </w:txbxContent>
                </v:textbox>
                <w10:wrap type="none"/>
              </v:shape>
              <v:shape style="position:absolute;left:2729;top:8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4472;top:8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6289;top:8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8034;top:892;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1819;top:1079;width:6640;height:387" type="#_x0000_t202" filled="false" stroked="false">
                <v:textbox inset="0,0,0,0">
                  <w:txbxContent>
                    <w:p>
                      <w:pPr>
                        <w:tabs>
                          <w:tab w:pos="1778" w:val="left" w:leader="none"/>
                          <w:tab w:pos="3560" w:val="left" w:leader="none"/>
                          <w:tab w:pos="5340" w:val="left" w:leader="none"/>
                        </w:tabs>
                        <w:spacing w:line="156"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金额</w:t>
                        <w:tab/>
                        <w:t>金额</w:t>
                        <w:tab/>
                        <w:t>金额</w:t>
                      </w:r>
                    </w:p>
                    <w:p>
                      <w:pPr>
                        <w:tabs>
                          <w:tab w:pos="2587" w:val="left" w:leader="none"/>
                          <w:tab w:pos="4404" w:val="left" w:leader="none"/>
                          <w:tab w:pos="6150" w:val="left" w:leader="none"/>
                        </w:tabs>
                        <w:spacing w:line="231" w:lineRule="exact" w:before="0"/>
                        <w:ind w:left="845"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w:t>
                        <w:tab/>
                        <w:t>（</w:t>
                      </w:r>
                      <w:r>
                        <w:rPr>
                          <w:rFonts w:ascii="Calibri" w:hAnsi="Calibri" w:cs="Calibri" w:eastAsia="Calibri" w:hint="default"/>
                          <w:sz w:val="18"/>
                          <w:szCs w:val="18"/>
                        </w:rPr>
                        <w:t>%</w:t>
                      </w:r>
                      <w:r>
                        <w:rPr>
                          <w:rFonts w:ascii="宋体" w:hAnsi="宋体" w:cs="宋体" w:eastAsia="宋体" w:hint="default"/>
                          <w:sz w:val="18"/>
                          <w:szCs w:val="18"/>
                        </w:rPr>
                        <w:t>）</w:t>
                        <w:tab/>
                        <w:t>（</w:t>
                      </w:r>
                      <w:r>
                        <w:rPr>
                          <w:rFonts w:ascii="Calibri" w:hAnsi="Calibri" w:cs="Calibri" w:eastAsia="Calibri" w:hint="default"/>
                          <w:sz w:val="18"/>
                          <w:szCs w:val="18"/>
                        </w:rPr>
                        <w:t>%</w:t>
                      </w:r>
                      <w:r>
                        <w:rPr>
                          <w:rFonts w:ascii="宋体" w:hAnsi="宋体" w:cs="宋体" w:eastAsia="宋体" w:hint="default"/>
                          <w:sz w:val="18"/>
                          <w:szCs w:val="18"/>
                        </w:rPr>
                        <w:t>）</w:t>
                        <w:tab/>
                        <w:t>（</w:t>
                      </w:r>
                      <w:r>
                        <w:rPr>
                          <w:rFonts w:ascii="Calibri" w:hAnsi="Calibri" w:cs="Calibri" w:eastAsia="Calibri" w:hint="default"/>
                          <w:sz w:val="18"/>
                          <w:szCs w:val="18"/>
                        </w:rPr>
                        <w:t>%</w:t>
                      </w:r>
                      <w:r>
                        <w:rPr>
                          <w:rFonts w:ascii="宋体" w:hAnsi="宋体" w:cs="宋体" w:eastAsia="宋体" w:hint="default"/>
                          <w:sz w:val="18"/>
                          <w:szCs w:val="18"/>
                        </w:rPr>
                        <w:t>）</w:t>
                      </w:r>
                    </w:p>
                  </w:txbxContent>
                </v:textbox>
                <w10:wrap type="none"/>
              </v:shape>
              <v:shape style="position:absolute;left:137;top:1653;width:1185;height:555"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单项金额重大</w:t>
                      </w:r>
                    </w:p>
                    <w:p>
                      <w:pPr>
                        <w:spacing w:before="139"/>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并单项计提坏</w:t>
                      </w:r>
                    </w:p>
                  </w:txbxContent>
                </v:textbox>
                <w10:wrap type="none"/>
              </v:shape>
              <v:shape style="position:absolute;left:2141;top:2244;width:999;height:152" type="#_x0000_t202" filled="false" stroked="false">
                <v:textbox inset="0,0,0,0">
                  <w:txbxContent>
                    <w:p>
                      <w:pPr>
                        <w:tabs>
                          <w:tab w:pos="624" w:val="left" w:leader="none"/>
                        </w:tabs>
                        <w:spacing w:line="151" w:lineRule="exact" w:before="0"/>
                        <w:ind w:left="0" w:right="0" w:firstLine="0"/>
                        <w:jc w:val="left"/>
                        <w:rPr>
                          <w:rFonts w:ascii="Calibri" w:hAnsi="Calibri" w:cs="Calibri" w:eastAsia="Calibri" w:hint="default"/>
                          <w:sz w:val="15"/>
                          <w:szCs w:val="15"/>
                        </w:rPr>
                      </w:pPr>
                      <w:r>
                        <w:rPr>
                          <w:rFonts w:ascii="Calibri"/>
                          <w:sz w:val="15"/>
                        </w:rPr>
                        <w:t>0.00</w:t>
                        <w:tab/>
                      </w:r>
                      <w:r>
                        <w:rPr>
                          <w:rFonts w:ascii="Calibri"/>
                          <w:spacing w:val="-1"/>
                          <w:sz w:val="15"/>
                        </w:rPr>
                        <w:t>0.00%</w:t>
                      </w:r>
                    </w:p>
                  </w:txbxContent>
                </v:textbox>
                <w10:wrap type="none"/>
              </v:shape>
              <v:shape style="position:absolute;left:3881;top:2244;width:1001;height:152" type="#_x0000_t202" filled="false" stroked="false">
                <v:textbox inset="0,0,0,0">
                  <w:txbxContent>
                    <w:p>
                      <w:pPr>
                        <w:tabs>
                          <w:tab w:pos="626" w:val="left" w:leader="none"/>
                        </w:tabs>
                        <w:spacing w:line="151" w:lineRule="exact" w:before="0"/>
                        <w:ind w:left="0" w:right="0" w:firstLine="0"/>
                        <w:jc w:val="left"/>
                        <w:rPr>
                          <w:rFonts w:ascii="Calibri" w:hAnsi="Calibri" w:cs="Calibri" w:eastAsia="Calibri" w:hint="default"/>
                          <w:sz w:val="15"/>
                          <w:szCs w:val="15"/>
                        </w:rPr>
                      </w:pPr>
                      <w:r>
                        <w:rPr>
                          <w:rFonts w:ascii="Calibri"/>
                          <w:sz w:val="15"/>
                        </w:rPr>
                        <w:t>0.00</w:t>
                        <w:tab/>
                      </w:r>
                      <w:r>
                        <w:rPr>
                          <w:rFonts w:ascii="Calibri"/>
                          <w:spacing w:val="-1"/>
                          <w:sz w:val="15"/>
                        </w:rPr>
                        <w:t>0.00%</w:t>
                      </w:r>
                    </w:p>
                  </w:txbxContent>
                </v:textbox>
                <w10:wrap type="none"/>
              </v:shape>
              <v:shape style="position:absolute;left:5701;top:2244;width:999;height:152" type="#_x0000_t202" filled="false" stroked="false">
                <v:textbox inset="0,0,0,0">
                  <w:txbxContent>
                    <w:p>
                      <w:pPr>
                        <w:tabs>
                          <w:tab w:pos="623" w:val="left" w:leader="none"/>
                        </w:tabs>
                        <w:spacing w:line="151" w:lineRule="exact" w:before="0"/>
                        <w:ind w:left="0" w:right="0" w:firstLine="0"/>
                        <w:jc w:val="left"/>
                        <w:rPr>
                          <w:rFonts w:ascii="Calibri" w:hAnsi="Calibri" w:cs="Calibri" w:eastAsia="Calibri" w:hint="default"/>
                          <w:sz w:val="15"/>
                          <w:szCs w:val="15"/>
                        </w:rPr>
                      </w:pPr>
                      <w:r>
                        <w:rPr>
                          <w:rFonts w:ascii="Calibri"/>
                          <w:sz w:val="15"/>
                        </w:rPr>
                        <w:t>0.00</w:t>
                        <w:tab/>
                        <w:t>0.00%</w:t>
                      </w:r>
                    </w:p>
                  </w:txbxContent>
                </v:textbox>
                <w10:wrap type="none"/>
              </v:shape>
              <v:shape style="position:absolute;left:7446;top:2244;width:999;height:152" type="#_x0000_t202" filled="false" stroked="false">
                <v:textbox inset="0,0,0,0">
                  <w:txbxContent>
                    <w:p>
                      <w:pPr>
                        <w:tabs>
                          <w:tab w:pos="623" w:val="left" w:leader="none"/>
                        </w:tabs>
                        <w:spacing w:line="151" w:lineRule="exact" w:before="0"/>
                        <w:ind w:left="0" w:right="0" w:firstLine="0"/>
                        <w:jc w:val="left"/>
                        <w:rPr>
                          <w:rFonts w:ascii="Calibri" w:hAnsi="Calibri" w:cs="Calibri" w:eastAsia="Calibri" w:hint="default"/>
                          <w:sz w:val="15"/>
                          <w:szCs w:val="15"/>
                        </w:rPr>
                      </w:pPr>
                      <w:r>
                        <w:rPr>
                          <w:rFonts w:ascii="Calibri"/>
                          <w:sz w:val="15"/>
                        </w:rPr>
                        <w:t>0.00</w:t>
                        <w:tab/>
                        <w:t>0.00%</w:t>
                      </w:r>
                    </w:p>
                  </w:txbxContent>
                </v:textbox>
                <w10:wrap type="none"/>
              </v:shape>
              <v:shape style="position:absolute;left:137;top:2402;width:8311;height:4703"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账准备的应收</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账款</w:t>
                      </w:r>
                    </w:p>
                    <w:p>
                      <w:pPr>
                        <w:spacing w:before="148"/>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按组合计提坏</w:t>
                      </w:r>
                      <w:r>
                        <w:rPr>
                          <w:rFonts w:ascii="宋体" w:hAnsi="宋体" w:cs="宋体" w:eastAsia="宋体" w:hint="default"/>
                          <w:spacing w:val="-69"/>
                          <w:sz w:val="18"/>
                          <w:szCs w:val="18"/>
                        </w:rPr>
                        <w:t> </w:t>
                      </w:r>
                      <w:r>
                        <w:rPr>
                          <w:rFonts w:ascii="宋体" w:hAnsi="宋体" w:cs="宋体" w:eastAsia="宋体" w:hint="default"/>
                          <w:sz w:val="18"/>
                          <w:szCs w:val="18"/>
                        </w:rPr>
                      </w:r>
                    </w:p>
                    <w:p>
                      <w:pPr>
                        <w:tabs>
                          <w:tab w:pos="1399" w:val="left" w:leader="none"/>
                          <w:tab w:pos="2666" w:val="left" w:leader="none"/>
                          <w:tab w:pos="3218" w:val="left" w:leader="none"/>
                          <w:tab w:pos="4370" w:val="left" w:leader="none"/>
                          <w:tab w:pos="4961" w:val="left" w:leader="none"/>
                          <w:tab w:pos="6226" w:val="left" w:leader="none"/>
                          <w:tab w:pos="6778" w:val="left" w:leader="none"/>
                          <w:tab w:pos="7933" w:val="left" w:leader="none"/>
                        </w:tabs>
                        <w:spacing w:before="139"/>
                        <w:ind w:left="0" w:right="0" w:firstLine="0"/>
                        <w:jc w:val="left"/>
                        <w:rPr>
                          <w:rFonts w:ascii="Calibri" w:hAnsi="Calibri" w:cs="Calibri" w:eastAsia="Calibri" w:hint="default"/>
                          <w:sz w:val="15"/>
                          <w:szCs w:val="15"/>
                        </w:rPr>
                      </w:pPr>
                      <w:r>
                        <w:rPr>
                          <w:rFonts w:ascii="宋体" w:hAnsi="宋体" w:cs="宋体" w:eastAsia="宋体" w:hint="default"/>
                          <w:spacing w:val="17"/>
                          <w:w w:val="95"/>
                          <w:sz w:val="18"/>
                          <w:szCs w:val="18"/>
                        </w:rPr>
                        <w:t>账准备的应收</w:t>
                        <w:tab/>
                      </w:r>
                      <w:r>
                        <w:rPr>
                          <w:rFonts w:ascii="Calibri" w:hAnsi="Calibri" w:cs="Calibri" w:eastAsia="Calibri" w:hint="default"/>
                          <w:spacing w:val="-1"/>
                          <w:position w:val="1"/>
                          <w:sz w:val="15"/>
                          <w:szCs w:val="15"/>
                        </w:rPr>
                        <w:t>53,980,656.21</w:t>
                        <w:tab/>
                      </w:r>
                      <w:r>
                        <w:rPr>
                          <w:rFonts w:ascii="Calibri" w:hAnsi="Calibri" w:cs="Calibri" w:eastAsia="Calibri" w:hint="default"/>
                          <w:position w:val="1"/>
                          <w:sz w:val="15"/>
                          <w:szCs w:val="15"/>
                        </w:rPr>
                        <w:t>100%</w:t>
                        <w:tab/>
                      </w:r>
                      <w:r>
                        <w:rPr>
                          <w:rFonts w:ascii="Calibri" w:hAnsi="Calibri" w:cs="Calibri" w:eastAsia="Calibri" w:hint="default"/>
                          <w:spacing w:val="-2"/>
                          <w:position w:val="1"/>
                          <w:sz w:val="15"/>
                          <w:szCs w:val="15"/>
                        </w:rPr>
                        <w:t>3,026,924.91</w:t>
                        <w:tab/>
                      </w:r>
                      <w:r>
                        <w:rPr>
                          <w:rFonts w:ascii="Calibri" w:hAnsi="Calibri" w:cs="Calibri" w:eastAsia="Calibri" w:hint="default"/>
                          <w:position w:val="1"/>
                          <w:sz w:val="15"/>
                          <w:szCs w:val="15"/>
                        </w:rPr>
                        <w:t>5.61%</w:t>
                        <w:tab/>
                      </w:r>
                      <w:r>
                        <w:rPr>
                          <w:rFonts w:ascii="Calibri" w:hAnsi="Calibri" w:cs="Calibri" w:eastAsia="Calibri" w:hint="default"/>
                          <w:spacing w:val="-1"/>
                          <w:position w:val="1"/>
                          <w:sz w:val="15"/>
                          <w:szCs w:val="15"/>
                        </w:rPr>
                        <w:t>40,750,279.15</w:t>
                        <w:tab/>
                      </w:r>
                      <w:r>
                        <w:rPr>
                          <w:rFonts w:ascii="Calibri" w:hAnsi="Calibri" w:cs="Calibri" w:eastAsia="Calibri" w:hint="default"/>
                          <w:position w:val="1"/>
                          <w:sz w:val="15"/>
                          <w:szCs w:val="15"/>
                        </w:rPr>
                        <w:t>100%</w:t>
                        <w:tab/>
                      </w:r>
                      <w:r>
                        <w:rPr>
                          <w:rFonts w:ascii="Calibri" w:hAnsi="Calibri" w:cs="Calibri" w:eastAsia="Calibri" w:hint="default"/>
                          <w:spacing w:val="-1"/>
                          <w:position w:val="1"/>
                          <w:sz w:val="15"/>
                          <w:szCs w:val="15"/>
                        </w:rPr>
                        <w:t>1,058,736.48</w:t>
                        <w:tab/>
                      </w:r>
                      <w:r>
                        <w:rPr>
                          <w:rFonts w:ascii="Calibri" w:hAnsi="Calibri" w:cs="Calibri" w:eastAsia="Calibri" w:hint="default"/>
                          <w:position w:val="1"/>
                          <w:sz w:val="15"/>
                          <w:szCs w:val="15"/>
                        </w:rPr>
                        <w:t>2.60%</w:t>
                      </w:r>
                      <w:r>
                        <w:rPr>
                          <w:rFonts w:ascii="Calibri" w:hAnsi="Calibri" w:cs="Calibri" w:eastAsia="Calibri" w:hint="default"/>
                          <w:sz w:val="15"/>
                          <w:szCs w:val="15"/>
                        </w:rPr>
                      </w:r>
                    </w:p>
                    <w:p>
                      <w:pPr>
                        <w:spacing w:before="134"/>
                        <w:ind w:left="0" w:right="0" w:firstLine="0"/>
                        <w:jc w:val="left"/>
                        <w:rPr>
                          <w:rFonts w:ascii="宋体" w:hAnsi="宋体" w:cs="宋体" w:eastAsia="宋体" w:hint="default"/>
                          <w:sz w:val="18"/>
                          <w:szCs w:val="18"/>
                        </w:rPr>
                      </w:pPr>
                      <w:r>
                        <w:rPr>
                          <w:rFonts w:ascii="宋体" w:hAnsi="宋体" w:cs="宋体" w:eastAsia="宋体" w:hint="default"/>
                          <w:sz w:val="18"/>
                          <w:szCs w:val="18"/>
                        </w:rPr>
                        <w:t>账款</w:t>
                      </w:r>
                    </w:p>
                    <w:p>
                      <w:pPr>
                        <w:spacing w:line="370" w:lineRule="atLeast" w:before="14"/>
                        <w:ind w:left="0" w:right="7123" w:firstLine="0"/>
                        <w:jc w:val="left"/>
                        <w:rPr>
                          <w:rFonts w:ascii="宋体" w:hAnsi="宋体" w:cs="宋体" w:eastAsia="宋体" w:hint="default"/>
                          <w:sz w:val="18"/>
                          <w:szCs w:val="18"/>
                        </w:rPr>
                      </w:pPr>
                      <w:r>
                        <w:rPr>
                          <w:rFonts w:ascii="宋体" w:hAnsi="宋体" w:cs="宋体" w:eastAsia="宋体" w:hint="default"/>
                          <w:spacing w:val="-11"/>
                          <w:sz w:val="18"/>
                          <w:szCs w:val="18"/>
                        </w:rPr>
                        <w:t>组合：具有类似</w:t>
                      </w:r>
                      <w:r>
                        <w:rPr>
                          <w:rFonts w:ascii="宋体" w:hAnsi="宋体" w:cs="宋体" w:eastAsia="宋体" w:hint="default"/>
                          <w:sz w:val="18"/>
                          <w:szCs w:val="18"/>
                        </w:rPr>
                        <w:t> </w:t>
                      </w:r>
                      <w:r>
                        <w:rPr>
                          <w:rFonts w:ascii="宋体" w:hAnsi="宋体" w:cs="宋体" w:eastAsia="宋体" w:hint="default"/>
                          <w:spacing w:val="17"/>
                          <w:sz w:val="18"/>
                          <w:szCs w:val="18"/>
                        </w:rPr>
                        <w:t>信用风险特征</w:t>
                      </w:r>
                    </w:p>
                    <w:p>
                      <w:pPr>
                        <w:tabs>
                          <w:tab w:pos="2666" w:val="left" w:leader="none"/>
                          <w:tab w:pos="3218" w:val="left" w:leader="none"/>
                          <w:tab w:pos="4370" w:val="left" w:leader="none"/>
                          <w:tab w:pos="4961" w:val="left" w:leader="none"/>
                          <w:tab w:pos="6226" w:val="left" w:leader="none"/>
                          <w:tab w:pos="6778" w:val="left" w:leader="none"/>
                          <w:tab w:pos="7933" w:val="left" w:leader="none"/>
                        </w:tabs>
                        <w:spacing w:line="157" w:lineRule="exact" w:before="7"/>
                        <w:ind w:left="1399" w:right="0" w:firstLine="0"/>
                        <w:jc w:val="left"/>
                        <w:rPr>
                          <w:rFonts w:ascii="Calibri" w:hAnsi="Calibri" w:cs="Calibri" w:eastAsia="Calibri" w:hint="default"/>
                          <w:sz w:val="15"/>
                          <w:szCs w:val="15"/>
                        </w:rPr>
                      </w:pPr>
                      <w:r>
                        <w:rPr>
                          <w:rFonts w:ascii="Calibri"/>
                          <w:spacing w:val="-1"/>
                          <w:sz w:val="15"/>
                        </w:rPr>
                        <w:t>53,980,656.21</w:t>
                        <w:tab/>
                      </w:r>
                      <w:r>
                        <w:rPr>
                          <w:rFonts w:ascii="Calibri"/>
                          <w:sz w:val="15"/>
                        </w:rPr>
                        <w:t>100%</w:t>
                        <w:tab/>
                      </w:r>
                      <w:r>
                        <w:rPr>
                          <w:rFonts w:ascii="Calibri"/>
                          <w:spacing w:val="-2"/>
                          <w:sz w:val="15"/>
                        </w:rPr>
                        <w:t>3,026,924.91</w:t>
                        <w:tab/>
                      </w:r>
                      <w:r>
                        <w:rPr>
                          <w:rFonts w:ascii="Calibri"/>
                          <w:sz w:val="15"/>
                        </w:rPr>
                        <w:t>5.61%</w:t>
                        <w:tab/>
                      </w:r>
                      <w:r>
                        <w:rPr>
                          <w:rFonts w:ascii="Calibri"/>
                          <w:spacing w:val="-1"/>
                          <w:sz w:val="15"/>
                        </w:rPr>
                        <w:t>40,750,279.15</w:t>
                        <w:tab/>
                      </w:r>
                      <w:r>
                        <w:rPr>
                          <w:rFonts w:ascii="Calibri"/>
                          <w:sz w:val="15"/>
                        </w:rPr>
                        <w:t>100%</w:t>
                        <w:tab/>
                      </w:r>
                      <w:r>
                        <w:rPr>
                          <w:rFonts w:ascii="Calibri"/>
                          <w:spacing w:val="-1"/>
                          <w:sz w:val="15"/>
                        </w:rPr>
                        <w:t>1,058,736.48</w:t>
                        <w:tab/>
                      </w:r>
                      <w:r>
                        <w:rPr>
                          <w:rFonts w:ascii="Calibri"/>
                          <w:sz w:val="15"/>
                        </w:rPr>
                        <w:t>2.60%</w:t>
                      </w:r>
                    </w:p>
                    <w:p>
                      <w:pPr>
                        <w:spacing w:line="210" w:lineRule="exact" w:before="0"/>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的应收款项组</w:t>
                      </w:r>
                    </w:p>
                    <w:p>
                      <w:pPr>
                        <w:spacing w:before="139"/>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p>
                    <w:p>
                      <w:pPr>
                        <w:spacing w:line="370" w:lineRule="atLeast" w:before="14"/>
                        <w:ind w:left="0" w:right="7123" w:firstLine="0"/>
                        <w:jc w:val="left"/>
                        <w:rPr>
                          <w:rFonts w:ascii="宋体" w:hAnsi="宋体" w:cs="宋体" w:eastAsia="宋体" w:hint="default"/>
                          <w:sz w:val="18"/>
                          <w:szCs w:val="18"/>
                        </w:rPr>
                      </w:pPr>
                      <w:r>
                        <w:rPr>
                          <w:rFonts w:ascii="宋体" w:hAnsi="宋体" w:cs="宋体" w:eastAsia="宋体" w:hint="default"/>
                          <w:spacing w:val="17"/>
                          <w:sz w:val="18"/>
                          <w:szCs w:val="18"/>
                        </w:rPr>
                        <w:t>单项金额虽不</w:t>
                      </w:r>
                      <w:r>
                        <w:rPr>
                          <w:rFonts w:ascii="宋体" w:hAnsi="宋体" w:cs="宋体" w:eastAsia="宋体" w:hint="default"/>
                          <w:sz w:val="18"/>
                          <w:szCs w:val="18"/>
                        </w:rPr>
                        <w:t> </w:t>
                      </w:r>
                      <w:r>
                        <w:rPr>
                          <w:rFonts w:ascii="宋体" w:hAnsi="宋体" w:cs="宋体" w:eastAsia="宋体" w:hint="default"/>
                          <w:spacing w:val="17"/>
                          <w:sz w:val="18"/>
                          <w:szCs w:val="18"/>
                        </w:rPr>
                        <w:t>重大但单项计</w:t>
                      </w:r>
                    </w:p>
                    <w:p>
                      <w:pPr>
                        <w:tabs>
                          <w:tab w:pos="2628" w:val="left" w:leader="none"/>
                          <w:tab w:pos="3744" w:val="left" w:leader="none"/>
                          <w:tab w:pos="4370" w:val="left" w:leader="none"/>
                          <w:tab w:pos="5564" w:val="left" w:leader="none"/>
                          <w:tab w:pos="6188" w:val="left" w:leader="none"/>
                          <w:tab w:pos="7309" w:val="left" w:leader="none"/>
                          <w:tab w:pos="7933" w:val="left" w:leader="none"/>
                        </w:tabs>
                        <w:spacing w:line="157" w:lineRule="exact" w:before="7"/>
                        <w:ind w:left="2003" w:right="0" w:firstLine="0"/>
                        <w:jc w:val="left"/>
                        <w:rPr>
                          <w:rFonts w:ascii="Calibri" w:hAnsi="Calibri" w:cs="Calibri" w:eastAsia="Calibri" w:hint="default"/>
                          <w:sz w:val="15"/>
                          <w:szCs w:val="15"/>
                        </w:rPr>
                      </w:pPr>
                      <w:r>
                        <w:rPr>
                          <w:rFonts w:ascii="Calibri"/>
                          <w:sz w:val="15"/>
                        </w:rPr>
                        <w:t>0.00</w:t>
                        <w:tab/>
                      </w:r>
                      <w:r>
                        <w:rPr>
                          <w:rFonts w:ascii="Calibri"/>
                          <w:spacing w:val="-1"/>
                          <w:sz w:val="15"/>
                        </w:rPr>
                        <w:t>0.00%</w:t>
                        <w:tab/>
                      </w:r>
                      <w:r>
                        <w:rPr>
                          <w:rFonts w:ascii="Calibri"/>
                          <w:sz w:val="15"/>
                        </w:rPr>
                        <w:t>0.00</w:t>
                        <w:tab/>
                      </w:r>
                      <w:r>
                        <w:rPr>
                          <w:rFonts w:ascii="Calibri"/>
                          <w:spacing w:val="-1"/>
                          <w:sz w:val="15"/>
                        </w:rPr>
                        <w:t>0.00%</w:t>
                        <w:tab/>
                      </w:r>
                      <w:r>
                        <w:rPr>
                          <w:rFonts w:ascii="Calibri"/>
                          <w:sz w:val="15"/>
                        </w:rPr>
                        <w:t>0.00</w:t>
                        <w:tab/>
                      </w:r>
                      <w:r>
                        <w:rPr>
                          <w:rFonts w:ascii="Calibri"/>
                          <w:spacing w:val="-1"/>
                          <w:sz w:val="15"/>
                        </w:rPr>
                        <w:t>0.00%</w:t>
                        <w:tab/>
                      </w:r>
                      <w:r>
                        <w:rPr>
                          <w:rFonts w:ascii="Calibri"/>
                          <w:sz w:val="15"/>
                        </w:rPr>
                        <w:t>0.00</w:t>
                        <w:tab/>
                      </w:r>
                      <w:r>
                        <w:rPr>
                          <w:rFonts w:ascii="Calibri"/>
                          <w:spacing w:val="-1"/>
                          <w:sz w:val="15"/>
                        </w:rPr>
                        <w:t>0.00%</w:t>
                      </w:r>
                    </w:p>
                    <w:p>
                      <w:pPr>
                        <w:spacing w:line="210" w:lineRule="exact" w:before="0"/>
                        <w:ind w:left="0" w:right="0" w:firstLine="0"/>
                        <w:jc w:val="left"/>
                        <w:rPr>
                          <w:rFonts w:ascii="宋体" w:hAnsi="宋体" w:cs="宋体" w:eastAsia="宋体" w:hint="default"/>
                          <w:sz w:val="18"/>
                          <w:szCs w:val="18"/>
                        </w:rPr>
                      </w:pPr>
                      <w:r>
                        <w:rPr>
                          <w:rFonts w:ascii="宋体" w:hAnsi="宋体" w:cs="宋体" w:eastAsia="宋体" w:hint="default"/>
                          <w:spacing w:val="17"/>
                          <w:sz w:val="18"/>
                          <w:szCs w:val="18"/>
                        </w:rPr>
                        <w:t>提坏账准备的</w:t>
                      </w:r>
                    </w:p>
                    <w:p>
                      <w:pPr>
                        <w:spacing w:before="138"/>
                        <w:ind w:left="0" w:right="0" w:firstLine="0"/>
                        <w:jc w:val="left"/>
                        <w:rPr>
                          <w:rFonts w:ascii="宋体" w:hAnsi="宋体" w:cs="宋体" w:eastAsia="宋体" w:hint="default"/>
                          <w:sz w:val="18"/>
                          <w:szCs w:val="18"/>
                        </w:rPr>
                      </w:pPr>
                      <w:r>
                        <w:rPr>
                          <w:rFonts w:ascii="宋体" w:hAnsi="宋体" w:cs="宋体" w:eastAsia="宋体" w:hint="default"/>
                          <w:sz w:val="18"/>
                          <w:szCs w:val="18"/>
                        </w:rPr>
                        <w:t>应收账款</w:t>
                      </w:r>
                    </w:p>
                  </w:txbxContent>
                </v:textbox>
                <w10:wrap type="none"/>
              </v:shape>
            </v:group>
          </v:group>
        </w:pict>
      </w:r>
      <w:r>
        <w:rPr>
          <w:rFonts w:ascii="宋体" w:hAnsi="宋体" w:cs="宋体" w:eastAsia="宋体" w:hint="default"/>
          <w:position w:val="-144"/>
          <w:sz w:val="20"/>
          <w:szCs w:val="20"/>
        </w:rPr>
      </w:r>
    </w:p>
    <w:p>
      <w:pPr>
        <w:spacing w:after="0" w:line="7234" w:lineRule="exact"/>
        <w:rPr>
          <w:rFonts w:ascii="宋体" w:hAnsi="宋体" w:cs="宋体" w:eastAsia="宋体" w:hint="default"/>
          <w:sz w:val="20"/>
          <w:szCs w:val="20"/>
        </w:rPr>
        <w:sectPr>
          <w:pgSz w:w="11910" w:h="16840"/>
          <w:pgMar w:header="0" w:footer="1195" w:top="1540" w:bottom="1380" w:left="1560" w:right="1400"/>
        </w:sectPr>
      </w:pPr>
    </w:p>
    <w:p>
      <w:pPr>
        <w:spacing w:line="240" w:lineRule="auto" w:before="12"/>
        <w:rPr>
          <w:rFonts w:ascii="宋体" w:hAnsi="宋体" w:cs="宋体" w:eastAsia="宋体" w:hint="default"/>
          <w:b/>
          <w:bCs/>
          <w:sz w:val="3"/>
          <w:szCs w:val="3"/>
        </w:rPr>
      </w:pPr>
    </w:p>
    <w:tbl>
      <w:tblPr>
        <w:tblW w:w="0" w:type="auto"/>
        <w:jc w:val="left"/>
        <w:tblInd w:w="103" w:type="dxa"/>
        <w:tblLayout w:type="fixed"/>
        <w:tblCellMar>
          <w:top w:w="0" w:type="dxa"/>
          <w:left w:w="0" w:type="dxa"/>
          <w:bottom w:w="0" w:type="dxa"/>
          <w:right w:w="0" w:type="dxa"/>
        </w:tblCellMar>
        <w:tblLook w:val="01E0"/>
      </w:tblPr>
      <w:tblGrid>
        <w:gridCol w:w="1414"/>
        <w:gridCol w:w="1088"/>
        <w:gridCol w:w="732"/>
        <w:gridCol w:w="1010"/>
        <w:gridCol w:w="732"/>
        <w:gridCol w:w="1085"/>
        <w:gridCol w:w="732"/>
        <w:gridCol w:w="1013"/>
        <w:gridCol w:w="732"/>
      </w:tblGrid>
      <w:tr>
        <w:trPr>
          <w:trHeight w:val="411" w:hRule="exact"/>
        </w:trPr>
        <w:tc>
          <w:tcPr>
            <w:tcW w:w="1414"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46"/>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08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2"/>
              <w:ind w:left="103" w:right="0"/>
              <w:jc w:val="left"/>
              <w:rPr>
                <w:rFonts w:ascii="Calibri" w:hAnsi="Calibri" w:cs="Calibri" w:eastAsia="Calibri" w:hint="default"/>
                <w:sz w:val="15"/>
                <w:szCs w:val="15"/>
              </w:rPr>
            </w:pPr>
            <w:r>
              <w:rPr>
                <w:rFonts w:ascii="Calibri"/>
                <w:sz w:val="15"/>
              </w:rPr>
              <w:t>53,980,656.21</w:t>
            </w:r>
          </w:p>
        </w:tc>
        <w:tc>
          <w:tcPr>
            <w:tcW w:w="73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2"/>
              <w:ind w:left="283" w:right="0"/>
              <w:jc w:val="left"/>
              <w:rPr>
                <w:rFonts w:ascii="Calibri" w:hAnsi="Calibri" w:cs="Calibri" w:eastAsia="Calibri" w:hint="default"/>
                <w:sz w:val="15"/>
                <w:szCs w:val="15"/>
              </w:rPr>
            </w:pPr>
            <w:r>
              <w:rPr>
                <w:rFonts w:ascii="Calibri"/>
                <w:sz w:val="15"/>
              </w:rPr>
              <w:t>100%</w:t>
            </w:r>
          </w:p>
        </w:tc>
        <w:tc>
          <w:tcPr>
            <w:tcW w:w="101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2"/>
              <w:ind w:left="103" w:right="0"/>
              <w:jc w:val="left"/>
              <w:rPr>
                <w:rFonts w:ascii="Calibri" w:hAnsi="Calibri" w:cs="Calibri" w:eastAsia="Calibri" w:hint="default"/>
                <w:sz w:val="15"/>
                <w:szCs w:val="15"/>
              </w:rPr>
            </w:pPr>
            <w:r>
              <w:rPr>
                <w:rFonts w:ascii="Calibri"/>
                <w:sz w:val="15"/>
              </w:rPr>
              <w:t>3,026,924.91</w:t>
            </w:r>
          </w:p>
        </w:tc>
        <w:tc>
          <w:tcPr>
            <w:tcW w:w="73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2"/>
              <w:ind w:left="244" w:right="0"/>
              <w:jc w:val="left"/>
              <w:rPr>
                <w:rFonts w:ascii="Calibri" w:hAnsi="Calibri" w:cs="Calibri" w:eastAsia="Calibri" w:hint="default"/>
                <w:sz w:val="15"/>
                <w:szCs w:val="15"/>
              </w:rPr>
            </w:pPr>
            <w:r>
              <w:rPr>
                <w:rFonts w:ascii="Calibri"/>
                <w:sz w:val="15"/>
              </w:rPr>
              <w:t>5.61%</w:t>
            </w:r>
          </w:p>
        </w:tc>
        <w:tc>
          <w:tcPr>
            <w:tcW w:w="108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2"/>
              <w:ind w:left="103" w:right="0"/>
              <w:jc w:val="left"/>
              <w:rPr>
                <w:rFonts w:ascii="Calibri" w:hAnsi="Calibri" w:cs="Calibri" w:eastAsia="Calibri" w:hint="default"/>
                <w:sz w:val="15"/>
                <w:szCs w:val="15"/>
              </w:rPr>
            </w:pPr>
            <w:r>
              <w:rPr>
                <w:rFonts w:ascii="Calibri"/>
                <w:sz w:val="15"/>
              </w:rPr>
              <w:t>40,750,279.15</w:t>
            </w:r>
          </w:p>
        </w:tc>
        <w:tc>
          <w:tcPr>
            <w:tcW w:w="73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2"/>
              <w:ind w:left="283" w:right="0"/>
              <w:jc w:val="left"/>
              <w:rPr>
                <w:rFonts w:ascii="Calibri" w:hAnsi="Calibri" w:cs="Calibri" w:eastAsia="Calibri" w:hint="default"/>
                <w:sz w:val="15"/>
                <w:szCs w:val="15"/>
              </w:rPr>
            </w:pPr>
            <w:r>
              <w:rPr>
                <w:rFonts w:ascii="Calibri"/>
                <w:sz w:val="15"/>
              </w:rPr>
              <w:t>100%</w:t>
            </w:r>
          </w:p>
        </w:tc>
        <w:tc>
          <w:tcPr>
            <w:tcW w:w="101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2"/>
              <w:ind w:left="103" w:right="0"/>
              <w:jc w:val="left"/>
              <w:rPr>
                <w:rFonts w:ascii="Calibri" w:hAnsi="Calibri" w:cs="Calibri" w:eastAsia="Calibri" w:hint="default"/>
                <w:sz w:val="15"/>
                <w:szCs w:val="15"/>
              </w:rPr>
            </w:pPr>
            <w:r>
              <w:rPr>
                <w:rFonts w:ascii="Calibri"/>
                <w:sz w:val="15"/>
              </w:rPr>
              <w:t>1,058,736.48</w:t>
            </w:r>
          </w:p>
        </w:tc>
        <w:tc>
          <w:tcPr>
            <w:tcW w:w="732"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102"/>
              <w:ind w:left="244" w:right="0"/>
              <w:jc w:val="left"/>
              <w:rPr>
                <w:rFonts w:ascii="Calibri" w:hAnsi="Calibri" w:cs="Calibri" w:eastAsia="Calibri" w:hint="default"/>
                <w:sz w:val="15"/>
                <w:szCs w:val="15"/>
              </w:rPr>
            </w:pPr>
            <w:r>
              <w:rPr>
                <w:rFonts w:ascii="Calibri"/>
                <w:sz w:val="15"/>
              </w:rPr>
              <w:t>2.60%</w:t>
            </w:r>
          </w:p>
        </w:tc>
      </w:tr>
    </w:tbl>
    <w:p>
      <w:pPr>
        <w:spacing w:line="331" w:lineRule="auto" w:before="93"/>
        <w:ind w:left="958" w:right="836" w:firstLine="0"/>
        <w:jc w:val="left"/>
        <w:rPr>
          <w:rFonts w:ascii="宋体" w:hAnsi="宋体" w:cs="宋体" w:eastAsia="宋体" w:hint="default"/>
          <w:sz w:val="21"/>
          <w:szCs w:val="21"/>
        </w:rPr>
      </w:pPr>
      <w:r>
        <w:rPr/>
        <w:pict>
          <v:shape style="position:absolute;margin-left:154.339996pt;margin-top:-20.306358pt;width:.48001pt;height:.12pt;mso-position-horizontal-relative:page;mso-position-vertical-relative:paragraph;z-index:-1187368" type="#_x0000_t75" stroked="false">
            <v:imagedata r:id="rId608" o:title=""/>
          </v:shape>
        </w:pict>
      </w:r>
      <w:r>
        <w:rPr/>
        <w:pict>
          <v:shape style="position:absolute;margin-left:208.729996pt;margin-top:-20.306358pt;width:.48pt;height:.12pt;mso-position-horizontal-relative:page;mso-position-vertical-relative:paragraph;z-index:-1187344" type="#_x0000_t75" stroked="false">
            <v:imagedata r:id="rId608" o:title=""/>
          </v:shape>
        </w:pict>
      </w:r>
      <w:r>
        <w:rPr/>
        <w:pict>
          <v:shape style="position:absolute;margin-left:245.330002pt;margin-top:-20.306358pt;width:.48pt;height:.12pt;mso-position-horizontal-relative:page;mso-position-vertical-relative:paragraph;z-index:-1187320" type="#_x0000_t75" stroked="false">
            <v:imagedata r:id="rId608" o:title=""/>
          </v:shape>
        </w:pict>
      </w:r>
      <w:r>
        <w:rPr/>
        <w:pict>
          <v:shape style="position:absolute;margin-left:295.850006pt;margin-top:-20.306358pt;width:.48001pt;height:.12pt;mso-position-horizontal-relative:page;mso-position-vertical-relative:paragraph;z-index:-1187296" type="#_x0000_t75" stroked="false">
            <v:imagedata r:id="rId608" o:title=""/>
          </v:shape>
        </w:pict>
      </w:r>
      <w:r>
        <w:rPr/>
        <w:pict>
          <v:shape style="position:absolute;margin-left:332.470001pt;margin-top:-20.306358pt;width:.48001pt;height:.12pt;mso-position-horizontal-relative:page;mso-position-vertical-relative:paragraph;z-index:-1187272" type="#_x0000_t75" stroked="false">
            <v:imagedata r:id="rId608" o:title=""/>
          </v:shape>
        </w:pict>
      </w:r>
      <w:r>
        <w:rPr/>
        <w:pict>
          <v:shape style="position:absolute;margin-left:386.709991pt;margin-top:-20.306358pt;width:.47998pt;height:.12pt;mso-position-horizontal-relative:page;mso-position-vertical-relative:paragraph;z-index:-1187248" type="#_x0000_t75" stroked="false">
            <v:imagedata r:id="rId608" o:title=""/>
          </v:shape>
        </w:pict>
      </w:r>
      <w:r>
        <w:rPr/>
        <w:pict>
          <v:shape style="position:absolute;margin-left:423.309998pt;margin-top:-20.306358pt;width:.47998pt;height:.12pt;mso-position-horizontal-relative:page;mso-position-vertical-relative:paragraph;z-index:-1187224" type="#_x0000_t75" stroked="false">
            <v:imagedata r:id="rId608" o:title=""/>
          </v:shape>
        </w:pict>
      </w:r>
      <w:r>
        <w:rPr/>
        <w:pict>
          <v:shape style="position:absolute;margin-left:473.980011pt;margin-top:-20.306358pt;width:.47998pt;height:.12pt;mso-position-horizontal-relative:page;mso-position-vertical-relative:paragraph;z-index:20800" type="#_x0000_t75" stroked="false">
            <v:imagedata r:id="rId608" o:title=""/>
          </v:shape>
        </w:pict>
      </w:r>
      <w:r>
        <w:rPr/>
        <w:pict>
          <v:shape style="position:absolute;margin-left:162.860001pt;margin-top:59.393642pt;width:.48pt;height:.12pt;mso-position-horizontal-relative:page;mso-position-vertical-relative:paragraph;z-index:-1187176" type="#_x0000_t75" stroked="false">
            <v:imagedata r:id="rId608" o:title=""/>
          </v:shape>
        </w:pict>
      </w:r>
      <w:r>
        <w:rPr/>
        <w:pict>
          <v:shape style="position:absolute;margin-left:336.429993pt;margin-top:59.393642pt;width:.47998pt;height:.12pt;mso-position-horizontal-relative:page;mso-position-vertical-relative:paragraph;z-index:-1187152" type="#_x0000_t75" stroked="false">
            <v:imagedata r:id="rId608" o:title=""/>
          </v:shape>
        </w:pict>
      </w:r>
      <w:r>
        <w:rPr/>
        <w:pict>
          <v:shape style="position:absolute;margin-left:110.660004pt;margin-top:57.953644pt;width:400.2pt;height:156.4pt;mso-position-horizontal-relative:page;mso-position-vertical-relative:paragraph;z-index:211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049"/>
                    <w:gridCol w:w="1263"/>
                    <w:gridCol w:w="1037"/>
                    <w:gridCol w:w="1172"/>
                    <w:gridCol w:w="1265"/>
                    <w:gridCol w:w="1047"/>
                    <w:gridCol w:w="1171"/>
                  </w:tblGrid>
                  <w:tr>
                    <w:trPr>
                      <w:trHeight w:val="391" w:hRule="exact"/>
                    </w:trPr>
                    <w:tc>
                      <w:tcPr>
                        <w:tcW w:w="1049"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8"/>
                            <w:szCs w:val="28"/>
                          </w:rPr>
                        </w:pPr>
                      </w:p>
                    </w:tc>
                    <w:tc>
                      <w:tcPr>
                        <w:tcW w:w="1263"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8"/>
                            <w:szCs w:val="28"/>
                          </w:rPr>
                        </w:pPr>
                      </w:p>
                    </w:tc>
                    <w:tc>
                      <w:tcPr>
                        <w:tcW w:w="103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12" w:right="0"/>
                          <w:jc w:val="left"/>
                          <w:rPr>
                            <w:rFonts w:ascii="宋体" w:hAnsi="宋体" w:cs="宋体" w:eastAsia="宋体" w:hint="default"/>
                            <w:sz w:val="18"/>
                            <w:szCs w:val="18"/>
                          </w:rPr>
                        </w:pPr>
                        <w:r>
                          <w:rPr>
                            <w:rFonts w:ascii="宋体" w:hAnsi="宋体" w:cs="宋体" w:eastAsia="宋体" w:hint="default"/>
                            <w:sz w:val="18"/>
                            <w:szCs w:val="18"/>
                          </w:rPr>
                          <w:t>年末余额</w:t>
                        </w:r>
                      </w:p>
                    </w:tc>
                    <w:tc>
                      <w:tcPr>
                        <w:tcW w:w="1172" w:type="dxa"/>
                        <w:tcBorders>
                          <w:top w:val="single" w:sz="12" w:space="0" w:color="000000"/>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8"/>
                            <w:szCs w:val="28"/>
                          </w:rPr>
                        </w:pPr>
                      </w:p>
                    </w:tc>
                    <w:tc>
                      <w:tcPr>
                        <w:tcW w:w="1265" w:type="dxa"/>
                        <w:tcBorders>
                          <w:top w:val="single" w:sz="12" w:space="0" w:color="000000"/>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8"/>
                            <w:szCs w:val="28"/>
                          </w:rPr>
                        </w:pPr>
                      </w:p>
                    </w:tc>
                    <w:tc>
                      <w:tcPr>
                        <w:tcW w:w="1047" w:type="dxa"/>
                        <w:tcBorders>
                          <w:top w:val="single" w:sz="12" w:space="0" w:color="000000"/>
                          <w:left w:val="nil" w:sz="6" w:space="0" w:color="auto"/>
                          <w:bottom w:val="nil" w:sz="6" w:space="0" w:color="auto"/>
                          <w:right w:val="nil" w:sz="6" w:space="0" w:color="auto"/>
                        </w:tcBorders>
                      </w:tcPr>
                      <w:p>
                        <w:pPr>
                          <w:pStyle w:val="TableParagraph"/>
                          <w:spacing w:line="240" w:lineRule="auto" w:before="41"/>
                          <w:ind w:left="115" w:right="0"/>
                          <w:jc w:val="left"/>
                          <w:rPr>
                            <w:rFonts w:ascii="宋体" w:hAnsi="宋体" w:cs="宋体" w:eastAsia="宋体" w:hint="default"/>
                            <w:sz w:val="18"/>
                            <w:szCs w:val="18"/>
                          </w:rPr>
                        </w:pPr>
                        <w:r>
                          <w:rPr>
                            <w:rFonts w:ascii="宋体" w:hAnsi="宋体" w:cs="宋体" w:eastAsia="宋体" w:hint="default"/>
                            <w:sz w:val="18"/>
                            <w:szCs w:val="18"/>
                          </w:rPr>
                          <w:t>年初余额</w:t>
                        </w:r>
                      </w:p>
                    </w:tc>
                    <w:tc>
                      <w:tcPr>
                        <w:tcW w:w="1171" w:type="dxa"/>
                        <w:tcBorders>
                          <w:top w:val="single" w:sz="12" w:space="0" w:color="000000"/>
                          <w:left w:val="nil" w:sz="6" w:space="0" w:color="auto"/>
                          <w:bottom w:val="nil" w:sz="6" w:space="0" w:color="auto"/>
                          <w:right w:val="nil" w:sz="6" w:space="0" w:color="auto"/>
                        </w:tcBorders>
                      </w:tcPr>
                      <w:p>
                        <w:pPr/>
                      </w:p>
                    </w:tc>
                  </w:tr>
                  <w:tr>
                    <w:trPr>
                      <w:trHeight w:val="291"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49"/>
                          <w:ind w:left="348" w:right="0"/>
                          <w:jc w:val="left"/>
                          <w:rPr>
                            <w:rFonts w:ascii="宋体" w:hAnsi="宋体" w:cs="宋体" w:eastAsia="宋体" w:hint="default"/>
                            <w:sz w:val="18"/>
                            <w:szCs w:val="18"/>
                          </w:rPr>
                        </w:pPr>
                        <w:r>
                          <w:rPr>
                            <w:rFonts w:ascii="宋体" w:hAnsi="宋体" w:cs="宋体" w:eastAsia="宋体" w:hint="default"/>
                            <w:sz w:val="18"/>
                            <w:szCs w:val="18"/>
                          </w:rPr>
                          <w:t>账龄</w:t>
                        </w:r>
                      </w:p>
                    </w:tc>
                    <w:tc>
                      <w:tcPr>
                        <w:tcW w:w="2300"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72" w:type="dxa"/>
                        <w:tcBorders>
                          <w:top w:val="nil" w:sz="6" w:space="0" w:color="auto"/>
                          <w:left w:val="single" w:sz="4" w:space="0" w:color="000000"/>
                          <w:bottom w:val="nil" w:sz="6" w:space="0" w:color="auto"/>
                          <w:right w:val="single" w:sz="4" w:space="0" w:color="000000"/>
                        </w:tcBorders>
                      </w:tcPr>
                      <w:p>
                        <w:pPr/>
                      </w:p>
                    </w:tc>
                    <w:tc>
                      <w:tcPr>
                        <w:tcW w:w="231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49"/>
                          <w:ind w:right="2"/>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71" w:type="dxa"/>
                        <w:tcBorders>
                          <w:top w:val="nil" w:sz="6" w:space="0" w:color="auto"/>
                          <w:left w:val="single" w:sz="4" w:space="0" w:color="000000"/>
                          <w:bottom w:val="nil" w:sz="6" w:space="0" w:color="auto"/>
                          <w:right w:val="nil" w:sz="6" w:space="0" w:color="auto"/>
                        </w:tcBorders>
                      </w:tcPr>
                      <w:p>
                        <w:pPr/>
                      </w:p>
                    </w:tc>
                  </w:tr>
                  <w:tr>
                    <w:trPr>
                      <w:trHeight w:val="192" w:hRule="exact"/>
                    </w:trPr>
                    <w:tc>
                      <w:tcPr>
                        <w:tcW w:w="1049" w:type="dxa"/>
                        <w:tcBorders>
                          <w:top w:val="nil" w:sz="6" w:space="0" w:color="auto"/>
                          <w:left w:val="nil" w:sz="6" w:space="0" w:color="auto"/>
                          <w:bottom w:val="nil" w:sz="6" w:space="0" w:color="auto"/>
                          <w:right w:val="single" w:sz="4" w:space="0" w:color="000000"/>
                        </w:tcBorders>
                      </w:tcPr>
                      <w:p>
                        <w:pPr/>
                      </w:p>
                    </w:tc>
                    <w:tc>
                      <w:tcPr>
                        <w:tcW w:w="1263" w:type="dxa"/>
                        <w:tcBorders>
                          <w:top w:val="nil" w:sz="6" w:space="0" w:color="auto"/>
                          <w:left w:val="single" w:sz="4" w:space="0" w:color="000000"/>
                          <w:bottom w:val="nil" w:sz="6" w:space="0" w:color="auto"/>
                          <w:right w:val="single" w:sz="4" w:space="0" w:color="000000"/>
                        </w:tcBorders>
                      </w:tcPr>
                      <w:p>
                        <w:pPr/>
                      </w:p>
                    </w:tc>
                    <w:tc>
                      <w:tcPr>
                        <w:tcW w:w="1037" w:type="dxa"/>
                        <w:tcBorders>
                          <w:top w:val="nil" w:sz="6" w:space="0" w:color="auto"/>
                          <w:left w:val="single" w:sz="4" w:space="0" w:color="000000"/>
                          <w:bottom w:val="nil" w:sz="6" w:space="0" w:color="auto"/>
                          <w:right w:val="single" w:sz="4" w:space="0" w:color="000000"/>
                        </w:tcBorders>
                      </w:tcPr>
                      <w:p>
                        <w:pP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186" w:lineRule="exact"/>
                          <w:ind w:left="22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265" w:type="dxa"/>
                        <w:tcBorders>
                          <w:top w:val="nil" w:sz="6" w:space="0" w:color="auto"/>
                          <w:left w:val="single" w:sz="4" w:space="0" w:color="000000"/>
                          <w:bottom w:val="nil" w:sz="6" w:space="0" w:color="auto"/>
                          <w:right w:val="single" w:sz="4" w:space="0" w:color="000000"/>
                        </w:tcBorders>
                      </w:tcPr>
                      <w:p>
                        <w:pPr/>
                      </w:p>
                    </w:tc>
                    <w:tc>
                      <w:tcPr>
                        <w:tcW w:w="1047" w:type="dxa"/>
                        <w:tcBorders>
                          <w:top w:val="nil" w:sz="6" w:space="0" w:color="auto"/>
                          <w:left w:val="single" w:sz="4" w:space="0" w:color="000000"/>
                          <w:bottom w:val="nil" w:sz="6" w:space="0" w:color="auto"/>
                          <w:right w:val="single" w:sz="4" w:space="0" w:color="000000"/>
                        </w:tcBorders>
                      </w:tcPr>
                      <w:p>
                        <w:pPr/>
                      </w:p>
                    </w:tc>
                    <w:tc>
                      <w:tcPr>
                        <w:tcW w:w="1171" w:type="dxa"/>
                        <w:tcBorders>
                          <w:top w:val="nil" w:sz="6" w:space="0" w:color="auto"/>
                          <w:left w:val="single" w:sz="4" w:space="0" w:color="000000"/>
                          <w:bottom w:val="nil" w:sz="6" w:space="0" w:color="auto"/>
                          <w:right w:val="nil" w:sz="6" w:space="0" w:color="auto"/>
                        </w:tcBorders>
                      </w:tcPr>
                      <w:p>
                        <w:pPr>
                          <w:pStyle w:val="TableParagraph"/>
                          <w:spacing w:line="186" w:lineRule="exact"/>
                          <w:ind w:left="22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98" w:hRule="exact"/>
                    </w:trPr>
                    <w:tc>
                      <w:tcPr>
                        <w:tcW w:w="1049" w:type="dxa"/>
                        <w:tcBorders>
                          <w:top w:val="nil" w:sz="6" w:space="0" w:color="auto"/>
                          <w:left w:val="nil" w:sz="6" w:space="0" w:color="auto"/>
                          <w:bottom w:val="nil" w:sz="6" w:space="0" w:color="auto"/>
                          <w:right w:val="single" w:sz="4" w:space="0" w:color="000000"/>
                        </w:tcBorders>
                      </w:tcPr>
                      <w:p>
                        <w:pP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103"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Calibri" w:hAnsi="Calibri" w:cs="Calibri" w:eastAsia="Calibri" w:hint="default"/>
                            <w:sz w:val="18"/>
                            <w:szCs w:val="18"/>
                          </w:rPr>
                          <w:t>%</w:t>
                        </w:r>
                        <w:r>
                          <w:rPr>
                            <w:rFonts w:ascii="宋体" w:hAnsi="宋体" w:cs="宋体" w:eastAsia="宋体" w:hint="default"/>
                            <w:sz w:val="18"/>
                            <w:szCs w:val="18"/>
                          </w:rPr>
                          <w:t>）</w:t>
                        </w:r>
                      </w:p>
                    </w:tc>
                    <w:tc>
                      <w:tcPr>
                        <w:tcW w:w="1172" w:type="dxa"/>
                        <w:tcBorders>
                          <w:top w:val="nil" w:sz="6" w:space="0" w:color="auto"/>
                          <w:left w:val="single" w:sz="4" w:space="0" w:color="000000"/>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47" w:type="dxa"/>
                        <w:tcBorders>
                          <w:top w:val="nil" w:sz="6" w:space="0" w:color="auto"/>
                          <w:left w:val="single" w:sz="4" w:space="0" w:color="000000"/>
                          <w:bottom w:val="nil" w:sz="6" w:space="0" w:color="auto"/>
                          <w:right w:val="single" w:sz="4" w:space="0" w:color="000000"/>
                        </w:tcBorders>
                      </w:tcPr>
                      <w:p>
                        <w:pPr>
                          <w:pStyle w:val="TableParagraph"/>
                          <w:spacing w:line="209" w:lineRule="exact"/>
                          <w:ind w:left="103"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Calibri" w:hAnsi="Calibri" w:cs="Calibri" w:eastAsia="Calibri" w:hint="default"/>
                            <w:sz w:val="18"/>
                            <w:szCs w:val="18"/>
                          </w:rPr>
                          <w:t>%</w:t>
                        </w:r>
                        <w:r>
                          <w:rPr>
                            <w:rFonts w:ascii="宋体" w:hAnsi="宋体" w:cs="宋体" w:eastAsia="宋体" w:hint="default"/>
                            <w:sz w:val="18"/>
                            <w:szCs w:val="18"/>
                          </w:rPr>
                          <w:t>）</w:t>
                        </w:r>
                      </w:p>
                    </w:tc>
                    <w:tc>
                      <w:tcPr>
                        <w:tcW w:w="1171" w:type="dxa"/>
                        <w:tcBorders>
                          <w:top w:val="nil" w:sz="6" w:space="0" w:color="auto"/>
                          <w:left w:val="single" w:sz="4" w:space="0" w:color="000000"/>
                          <w:bottom w:val="nil" w:sz="6" w:space="0" w:color="auto"/>
                          <w:right w:val="nil" w:sz="6" w:space="0" w:color="auto"/>
                        </w:tcBorders>
                      </w:tcPr>
                      <w:p>
                        <w:pPr/>
                      </w:p>
                    </w:tc>
                  </w:tr>
                  <w:tr>
                    <w:trPr>
                      <w:trHeight w:val="385"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pacing w:val="-1"/>
                            <w:sz w:val="18"/>
                          </w:rPr>
                          <w:t>40,162,234.87</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pacing w:val="-1"/>
                            <w:sz w:val="18"/>
                          </w:rPr>
                          <w:t>74.40%</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401,622.35</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34,851,088.81</w:t>
                        </w:r>
                      </w:p>
                    </w:tc>
                    <w:tc>
                      <w:tcPr>
                        <w:tcW w:w="104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pacing w:val="-1"/>
                            <w:sz w:val="18"/>
                          </w:rPr>
                          <w:t>85.52%</w:t>
                        </w:r>
                      </w:p>
                    </w:tc>
                    <w:tc>
                      <w:tcPr>
                        <w:tcW w:w="1171"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348,510.89</w:t>
                        </w:r>
                      </w:p>
                    </w:tc>
                  </w:tr>
                  <w:tr>
                    <w:trPr>
                      <w:trHeight w:val="385"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w:t>
                        </w:r>
                        <w:r>
                          <w:rPr>
                            <w:rFonts w:ascii="Calibri" w:hAnsi="Calibri" w:cs="Calibri" w:eastAsia="Calibri" w:hint="default"/>
                            <w:sz w:val="18"/>
                            <w:szCs w:val="18"/>
                          </w:rPr>
                          <w:t>2</w:t>
                        </w:r>
                        <w:r>
                          <w:rPr>
                            <w:rFonts w:ascii="Calibri" w:hAnsi="Calibri" w:cs="Calibri" w:eastAsia="Calibri" w:hint="default"/>
                            <w:spacing w:val="3"/>
                            <w:sz w:val="18"/>
                            <w:szCs w:val="18"/>
                          </w:rPr>
                          <w:t> </w:t>
                        </w:r>
                        <w:r>
                          <w:rPr>
                            <w:rFonts w:ascii="宋体" w:hAnsi="宋体" w:cs="宋体" w:eastAsia="宋体" w:hint="default"/>
                            <w:sz w:val="18"/>
                            <w:szCs w:val="18"/>
                          </w:rPr>
                          <w:t>年</w:t>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2"/>
                          <w:jc w:val="right"/>
                          <w:rPr>
                            <w:rFonts w:ascii="Calibri" w:hAnsi="Calibri" w:cs="Calibri" w:eastAsia="Calibri" w:hint="default"/>
                            <w:sz w:val="18"/>
                            <w:szCs w:val="18"/>
                          </w:rPr>
                        </w:pPr>
                        <w:r>
                          <w:rPr>
                            <w:rFonts w:ascii="Calibri"/>
                            <w:sz w:val="18"/>
                          </w:rPr>
                          <w:t>8,444,491.77</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15.64%</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844,449.18</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5,297,657.54</w:t>
                        </w:r>
                      </w:p>
                    </w:tc>
                    <w:tc>
                      <w:tcPr>
                        <w:tcW w:w="1047"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2"/>
                          <w:jc w:val="right"/>
                          <w:rPr>
                            <w:rFonts w:ascii="Calibri" w:hAnsi="Calibri" w:cs="Calibri" w:eastAsia="Calibri" w:hint="default"/>
                            <w:sz w:val="18"/>
                            <w:szCs w:val="18"/>
                          </w:rPr>
                        </w:pPr>
                        <w:r>
                          <w:rPr>
                            <w:rFonts w:ascii="Calibri"/>
                            <w:sz w:val="18"/>
                          </w:rPr>
                          <w:t>13.00%</w:t>
                        </w:r>
                      </w:p>
                    </w:tc>
                    <w:tc>
                      <w:tcPr>
                        <w:tcW w:w="1171"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529,765.75</w:t>
                        </w:r>
                      </w:p>
                    </w:tc>
                  </w:tr>
                  <w:tr>
                    <w:trPr>
                      <w:trHeight w:val="384"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w:t>
                        </w:r>
                        <w:r>
                          <w:rPr>
                            <w:rFonts w:ascii="Calibri" w:hAnsi="Calibri" w:cs="Calibri" w:eastAsia="Calibri" w:hint="default"/>
                            <w:sz w:val="18"/>
                            <w:szCs w:val="18"/>
                          </w:rPr>
                          <w:t>3</w:t>
                        </w:r>
                        <w:r>
                          <w:rPr>
                            <w:rFonts w:ascii="Calibri" w:hAnsi="Calibri" w:cs="Calibri" w:eastAsia="Calibri" w:hint="default"/>
                            <w:spacing w:val="3"/>
                            <w:sz w:val="18"/>
                            <w:szCs w:val="18"/>
                          </w:rPr>
                          <w:t> </w:t>
                        </w:r>
                        <w:r>
                          <w:rPr>
                            <w:rFonts w:ascii="宋体" w:hAnsi="宋体" w:cs="宋体" w:eastAsia="宋体" w:hint="default"/>
                            <w:sz w:val="18"/>
                            <w:szCs w:val="18"/>
                          </w:rPr>
                          <w:t>年</w:t>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5,132,965.98</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9.51%</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9"/>
                          <w:jc w:val="right"/>
                          <w:rPr>
                            <w:rFonts w:ascii="Calibri" w:hAnsi="Calibri" w:cs="Calibri" w:eastAsia="Calibri" w:hint="default"/>
                            <w:sz w:val="18"/>
                            <w:szCs w:val="18"/>
                          </w:rPr>
                        </w:pPr>
                        <w:r>
                          <w:rPr>
                            <w:rFonts w:ascii="Calibri"/>
                            <w:sz w:val="18"/>
                          </w:rPr>
                          <w:t>1,539,889.79</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601,532.80</w:t>
                        </w:r>
                      </w:p>
                    </w:tc>
                    <w:tc>
                      <w:tcPr>
                        <w:tcW w:w="104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1.48%</w:t>
                        </w:r>
                      </w:p>
                    </w:tc>
                    <w:tc>
                      <w:tcPr>
                        <w:tcW w:w="1171"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Calibri" w:hAnsi="Calibri" w:cs="Calibri" w:eastAsia="Calibri" w:hint="default"/>
                            <w:sz w:val="18"/>
                            <w:szCs w:val="18"/>
                          </w:rPr>
                        </w:pPr>
                        <w:r>
                          <w:rPr>
                            <w:rFonts w:ascii="Calibri"/>
                            <w:sz w:val="18"/>
                          </w:rPr>
                          <w:t>180,459.84</w:t>
                        </w:r>
                      </w:p>
                    </w:tc>
                  </w:tr>
                  <w:tr>
                    <w:trPr>
                      <w:trHeight w:val="384" w:hRule="exact"/>
                    </w:trPr>
                    <w:tc>
                      <w:tcPr>
                        <w:tcW w:w="1049"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120" w:right="0"/>
                          <w:jc w:val="lef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年以上</w:t>
                        </w:r>
                      </w:p>
                    </w:tc>
                    <w:tc>
                      <w:tcPr>
                        <w:tcW w:w="1263"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240,963.59</w:t>
                        </w:r>
                      </w:p>
                    </w:tc>
                    <w:tc>
                      <w:tcPr>
                        <w:tcW w:w="103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0.45%</w:t>
                        </w:r>
                      </w:p>
                    </w:tc>
                    <w:tc>
                      <w:tcPr>
                        <w:tcW w:w="117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240,963.59</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0.00</w:t>
                        </w:r>
                      </w:p>
                    </w:tc>
                    <w:tc>
                      <w:tcPr>
                        <w:tcW w:w="1047"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0.00%</w:t>
                        </w:r>
                      </w:p>
                    </w:tc>
                    <w:tc>
                      <w:tcPr>
                        <w:tcW w:w="1171"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5"/>
                          <w:jc w:val="right"/>
                          <w:rPr>
                            <w:rFonts w:ascii="Calibri" w:hAnsi="Calibri" w:cs="Calibri" w:eastAsia="Calibri" w:hint="default"/>
                            <w:sz w:val="18"/>
                            <w:szCs w:val="18"/>
                          </w:rPr>
                        </w:pPr>
                        <w:r>
                          <w:rPr>
                            <w:rFonts w:ascii="Calibri"/>
                            <w:sz w:val="18"/>
                          </w:rPr>
                          <w:t>0.00</w:t>
                        </w:r>
                      </w:p>
                    </w:tc>
                  </w:tr>
                  <w:tr>
                    <w:trPr>
                      <w:trHeight w:val="388" w:hRule="exact"/>
                    </w:trPr>
                    <w:tc>
                      <w:tcPr>
                        <w:tcW w:w="1049" w:type="dxa"/>
                        <w:tcBorders>
                          <w:top w:val="nil" w:sz="6" w:space="0" w:color="auto"/>
                          <w:left w:val="nil" w:sz="6" w:space="0" w:color="auto"/>
                          <w:bottom w:val="single" w:sz="12" w:space="0" w:color="000000"/>
                          <w:right w:val="single" w:sz="4" w:space="0" w:color="000000"/>
                        </w:tcBorders>
                      </w:tcPr>
                      <w:p>
                        <w:pPr>
                          <w:pStyle w:val="TableParagraph"/>
                          <w:spacing w:line="240" w:lineRule="auto" w:before="36"/>
                          <w:ind w:left="348"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6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99"/>
                          <w:jc w:val="right"/>
                          <w:rPr>
                            <w:rFonts w:ascii="Calibri" w:hAnsi="Calibri" w:cs="Calibri" w:eastAsia="Calibri" w:hint="default"/>
                            <w:sz w:val="18"/>
                            <w:szCs w:val="18"/>
                          </w:rPr>
                        </w:pPr>
                        <w:r>
                          <w:rPr>
                            <w:rFonts w:ascii="Calibri"/>
                            <w:sz w:val="18"/>
                          </w:rPr>
                          <w:t>53,980,656.21</w:t>
                        </w:r>
                      </w:p>
                    </w:tc>
                    <w:tc>
                      <w:tcPr>
                        <w:tcW w:w="10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pacing w:val="-1"/>
                            <w:sz w:val="18"/>
                          </w:rPr>
                          <w:t>100%</w:t>
                        </w:r>
                      </w:p>
                    </w:tc>
                    <w:tc>
                      <w:tcPr>
                        <w:tcW w:w="11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99"/>
                          <w:jc w:val="right"/>
                          <w:rPr>
                            <w:rFonts w:ascii="Calibri" w:hAnsi="Calibri" w:cs="Calibri" w:eastAsia="Calibri" w:hint="default"/>
                            <w:sz w:val="18"/>
                            <w:szCs w:val="18"/>
                          </w:rPr>
                        </w:pPr>
                        <w:r>
                          <w:rPr>
                            <w:rFonts w:ascii="Calibri"/>
                            <w:spacing w:val="-1"/>
                            <w:sz w:val="18"/>
                          </w:rPr>
                          <w:t>3,026,924.91</w:t>
                        </w:r>
                      </w:p>
                    </w:tc>
                    <w:tc>
                      <w:tcPr>
                        <w:tcW w:w="126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40,750,279.15</w:t>
                        </w:r>
                      </w:p>
                    </w:tc>
                    <w:tc>
                      <w:tcPr>
                        <w:tcW w:w="104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3"/>
                          <w:ind w:right="102"/>
                          <w:jc w:val="right"/>
                          <w:rPr>
                            <w:rFonts w:ascii="Calibri" w:hAnsi="Calibri" w:cs="Calibri" w:eastAsia="Calibri" w:hint="default"/>
                            <w:sz w:val="18"/>
                            <w:szCs w:val="18"/>
                          </w:rPr>
                        </w:pPr>
                        <w:r>
                          <w:rPr>
                            <w:rFonts w:ascii="Calibri"/>
                            <w:sz w:val="18"/>
                          </w:rPr>
                          <w:t>100.00%</w:t>
                        </w:r>
                      </w:p>
                    </w:tc>
                    <w:tc>
                      <w:tcPr>
                        <w:tcW w:w="1171" w:type="dxa"/>
                        <w:tcBorders>
                          <w:top w:val="nil" w:sz="6" w:space="0" w:color="auto"/>
                          <w:left w:val="single" w:sz="4" w:space="0" w:color="000000"/>
                          <w:bottom w:val="single" w:sz="12" w:space="0" w:color="000000"/>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1,058,736.48</w:t>
                        </w:r>
                      </w:p>
                    </w:tc>
                  </w:tr>
                </w:tbl>
                <w:p>
                  <w:pPr/>
                </w:p>
              </w:txbxContent>
            </v:textbox>
            <w10:wrap type="none"/>
          </v:shape>
        </w:pict>
      </w:r>
      <w:r>
        <w:rPr>
          <w:rFonts w:ascii="宋体" w:hAnsi="宋体" w:cs="宋体" w:eastAsia="宋体" w:hint="default"/>
          <w:sz w:val="21"/>
          <w:szCs w:val="21"/>
        </w:rPr>
        <w:t>应收账款种类的说明：</w:t>
      </w:r>
      <w:r>
        <w:rPr>
          <w:rFonts w:ascii="宋体" w:hAnsi="宋体" w:cs="宋体" w:eastAsia="宋体" w:hint="default"/>
          <w:w w:val="100"/>
          <w:sz w:val="21"/>
          <w:szCs w:val="21"/>
        </w:rPr>
        <w:t> </w:t>
      </w:r>
      <w:r>
        <w:rPr>
          <w:rFonts w:ascii="宋体" w:hAnsi="宋体" w:cs="宋体" w:eastAsia="宋体" w:hint="default"/>
          <w:spacing w:val="-2"/>
          <w:sz w:val="21"/>
          <w:szCs w:val="21"/>
        </w:rPr>
        <w:t>年末没有单项金额重大并单项计提坏账准备的应收账款</w:t>
      </w:r>
      <w:r>
        <w:rPr>
          <w:rFonts w:ascii="宋体" w:hAnsi="宋体" w:cs="宋体" w:eastAsia="宋体" w:hint="default"/>
          <w:spacing w:val="-58"/>
          <w:sz w:val="21"/>
          <w:szCs w:val="21"/>
        </w:rPr>
        <w:t> </w:t>
      </w:r>
      <w:r>
        <w:rPr>
          <w:rFonts w:ascii="宋体" w:hAnsi="宋体" w:cs="宋体" w:eastAsia="宋体" w:hint="default"/>
          <w:spacing w:val="-58"/>
          <w:sz w:val="21"/>
          <w:szCs w:val="21"/>
        </w:rPr>
      </w:r>
      <w:r>
        <w:rPr>
          <w:rFonts w:ascii="宋体" w:hAnsi="宋体" w:cs="宋体" w:eastAsia="宋体" w:hint="default"/>
          <w:sz w:val="21"/>
          <w:szCs w:val="21"/>
        </w:rPr>
        <w:t>组合中，采用账龄分析法计提坏账准备的应收账款：</w:t>
      </w:r>
    </w:p>
    <w:p>
      <w:pPr>
        <w:spacing w:line="240" w:lineRule="auto" w:before="3"/>
        <w:rPr>
          <w:rFonts w:ascii="宋体" w:hAnsi="宋体" w:cs="宋体" w:eastAsia="宋体" w:hint="default"/>
          <w:sz w:val="27"/>
          <w:szCs w:val="27"/>
        </w:rPr>
      </w:pPr>
    </w:p>
    <w:p>
      <w:pPr>
        <w:spacing w:line="20" w:lineRule="exact"/>
        <w:ind w:left="1706" w:right="0" w:firstLine="0"/>
        <w:rPr>
          <w:rFonts w:ascii="宋体" w:hAnsi="宋体" w:cs="宋体" w:eastAsia="宋体" w:hint="default"/>
          <w:sz w:val="2"/>
          <w:szCs w:val="2"/>
        </w:rPr>
      </w:pPr>
      <w:r>
        <w:rPr>
          <w:rFonts w:ascii="宋体" w:hAnsi="宋体" w:cs="宋体" w:eastAsia="宋体" w:hint="default"/>
          <w:sz w:val="2"/>
          <w:szCs w:val="2"/>
        </w:rPr>
        <w:pict>
          <v:group style="width:347.5pt;height:.5pt;mso-position-horizontal-relative:char;mso-position-vertical-relative:line" coordorigin="0,0" coordsize="6950,10">
            <v:shape style="position:absolute;left:0;top:0;width:3462;height:10" type="#_x0000_t75" stroked="false">
              <v:imagedata r:id="rId609" o:title=""/>
            </v:shape>
            <v:shape style="position:absolute;left:3457;top:0;width:2317;height:10" type="#_x0000_t75" stroked="false">
              <v:imagedata r:id="rId610" o:title=""/>
            </v:shape>
            <v:shape style="position:absolute;left:5769;top:0;width:1181;height:10" type="#_x0000_t75" stroked="false">
              <v:imagedata r:id="rId611"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tabs>
          <w:tab w:pos="5178" w:val="left" w:leader="none"/>
        </w:tabs>
        <w:spacing w:line="20" w:lineRule="exact"/>
        <w:ind w:left="1706" w:right="0" w:firstLine="0"/>
        <w:rPr>
          <w:rFonts w:ascii="宋体" w:hAnsi="宋体" w:cs="宋体" w:eastAsia="宋体" w:hint="default"/>
          <w:sz w:val="2"/>
          <w:szCs w:val="2"/>
        </w:rPr>
      </w:pPr>
      <w:r>
        <w:rPr>
          <w:rFonts w:ascii="宋体"/>
          <w:sz w:val="2"/>
        </w:rPr>
        <w:drawing>
          <wp:inline distT="0" distB="0" distL="0" distR="0">
            <wp:extent cx="1454337" cy="6096"/>
            <wp:effectExtent l="0" t="0" r="0" b="0"/>
            <wp:docPr id="99" name="image521.png" descr=""/>
            <wp:cNvGraphicFramePr>
              <a:graphicFrameLocks noChangeAspect="1"/>
            </wp:cNvGraphicFramePr>
            <a:graphic>
              <a:graphicData uri="http://schemas.openxmlformats.org/drawingml/2006/picture">
                <pic:pic>
                  <pic:nvPicPr>
                    <pic:cNvPr id="100" name="image521.png"/>
                    <pic:cNvPicPr/>
                  </pic:nvPicPr>
                  <pic:blipFill>
                    <a:blip r:embed="rId612" cstate="print"/>
                    <a:stretch>
                      <a:fillRect/>
                    </a:stretch>
                  </pic:blipFill>
                  <pic:spPr>
                    <a:xfrm>
                      <a:off x="0" y="0"/>
                      <a:ext cx="1454337" cy="6096"/>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1461957" cy="6096"/>
            <wp:effectExtent l="0" t="0" r="0" b="0"/>
            <wp:docPr id="101" name="image522.png" descr=""/>
            <wp:cNvGraphicFramePr>
              <a:graphicFrameLocks noChangeAspect="1"/>
            </wp:cNvGraphicFramePr>
            <a:graphic>
              <a:graphicData uri="http://schemas.openxmlformats.org/drawingml/2006/picture">
                <pic:pic>
                  <pic:nvPicPr>
                    <pic:cNvPr id="102" name="image522.png"/>
                    <pic:cNvPicPr/>
                  </pic:nvPicPr>
                  <pic:blipFill>
                    <a:blip r:embed="rId613" cstate="print"/>
                    <a:stretch>
                      <a:fillRect/>
                    </a:stretch>
                  </pic:blipFill>
                  <pic:spPr>
                    <a:xfrm>
                      <a:off x="0" y="0"/>
                      <a:ext cx="1461957" cy="6096"/>
                    </a:xfrm>
                    <a:prstGeom prst="rect">
                      <a:avLst/>
                    </a:prstGeom>
                  </pic:spPr>
                </pic:pic>
              </a:graphicData>
            </a:graphic>
          </wp:inline>
        </w:drawing>
      </w:r>
      <w:r>
        <w:rPr>
          <w:rFonts w:ascii="宋体"/>
          <w:sz w:val="2"/>
        </w:rPr>
      </w:r>
    </w:p>
    <w:p>
      <w:pPr>
        <w:spacing w:line="240" w:lineRule="auto" w:before="11"/>
        <w:rPr>
          <w:rFonts w:ascii="宋体" w:hAnsi="宋体" w:cs="宋体" w:eastAsia="宋体" w:hint="default"/>
          <w:sz w:val="27"/>
          <w:szCs w:val="27"/>
        </w:rPr>
      </w:pPr>
    </w:p>
    <w:p>
      <w:pPr>
        <w:spacing w:line="20" w:lineRule="exact"/>
        <w:ind w:left="667" w:right="0" w:firstLine="0"/>
        <w:rPr>
          <w:rFonts w:ascii="宋体" w:hAnsi="宋体" w:cs="宋体" w:eastAsia="宋体" w:hint="default"/>
          <w:sz w:val="2"/>
          <w:szCs w:val="2"/>
        </w:rPr>
      </w:pPr>
      <w:r>
        <w:rPr>
          <w:rFonts w:ascii="宋体" w:hAnsi="宋体" w:cs="宋体" w:eastAsia="宋体" w:hint="default"/>
          <w:sz w:val="2"/>
          <w:szCs w:val="2"/>
        </w:rPr>
        <w:pict>
          <v:group style="width:399.45pt;height:.5pt;mso-position-horizontal-relative:char;mso-position-vertical-relative:line" coordorigin="0,0" coordsize="7989,10">
            <v:shape style="position:absolute;left:0;top:0;width:4501;height:10" type="#_x0000_t75" stroked="false">
              <v:imagedata r:id="rId614" o:title=""/>
            </v:shape>
            <v:shape style="position:absolute;left:4496;top:0;width:3493;height:10" type="#_x0000_t75" stroked="false">
              <v:imagedata r:id="rId615"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spacing w:line="20" w:lineRule="exact"/>
        <w:ind w:left="667" w:right="0" w:firstLine="0"/>
        <w:rPr>
          <w:rFonts w:ascii="宋体" w:hAnsi="宋体" w:cs="宋体" w:eastAsia="宋体" w:hint="default"/>
          <w:sz w:val="2"/>
          <w:szCs w:val="2"/>
        </w:rPr>
      </w:pPr>
      <w:r>
        <w:rPr>
          <w:rFonts w:ascii="宋体" w:hAnsi="宋体" w:cs="宋体" w:eastAsia="宋体" w:hint="default"/>
          <w:sz w:val="2"/>
          <w:szCs w:val="2"/>
        </w:rPr>
        <w:pict>
          <v:group style="width:399.45pt;height:.5pt;mso-position-horizontal-relative:char;mso-position-vertical-relative:line" coordorigin="0,0" coordsize="7989,10">
            <v:shape style="position:absolute;left:0;top:0;width:4501;height:10" type="#_x0000_t75" stroked="false">
              <v:imagedata r:id="rId614" o:title=""/>
            </v:shape>
            <v:shape style="position:absolute;left:4496;top:0;width:3493;height:10" type="#_x0000_t75" stroked="false">
              <v:imagedata r:id="rId616" o:title=""/>
            </v:shape>
          </v:group>
        </w:pict>
      </w:r>
      <w:r>
        <w:rPr>
          <w:rFonts w:ascii="宋体" w:hAnsi="宋体" w:cs="宋体" w:eastAsia="宋体" w:hint="default"/>
          <w:sz w:val="2"/>
          <w:szCs w:val="2"/>
        </w:rPr>
      </w:r>
    </w:p>
    <w:p>
      <w:pPr>
        <w:spacing w:line="240" w:lineRule="auto" w:before="13"/>
        <w:rPr>
          <w:rFonts w:ascii="宋体" w:hAnsi="宋体" w:cs="宋体" w:eastAsia="宋体" w:hint="default"/>
          <w:sz w:val="27"/>
          <w:szCs w:val="27"/>
        </w:rPr>
      </w:pPr>
    </w:p>
    <w:p>
      <w:pPr>
        <w:spacing w:line="20" w:lineRule="exact"/>
        <w:ind w:left="667" w:right="0" w:firstLine="0"/>
        <w:rPr>
          <w:rFonts w:ascii="宋体" w:hAnsi="宋体" w:cs="宋体" w:eastAsia="宋体" w:hint="default"/>
          <w:sz w:val="2"/>
          <w:szCs w:val="2"/>
        </w:rPr>
      </w:pPr>
      <w:r>
        <w:rPr>
          <w:rFonts w:ascii="宋体" w:hAnsi="宋体" w:cs="宋体" w:eastAsia="宋体" w:hint="default"/>
          <w:sz w:val="2"/>
          <w:szCs w:val="2"/>
        </w:rPr>
        <w:pict>
          <v:group style="width:399.45pt;height:.5pt;mso-position-horizontal-relative:char;mso-position-vertical-relative:line" coordorigin="0,0" coordsize="7989,10">
            <v:shape style="position:absolute;left:0;top:0;width:4501;height:10" type="#_x0000_t75" stroked="false">
              <v:imagedata r:id="rId614" o:title=""/>
            </v:shape>
            <v:shape style="position:absolute;left:4496;top:0;width:3493;height:10" type="#_x0000_t75" stroked="false">
              <v:imagedata r:id="rId616"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spacing w:line="20" w:lineRule="exact"/>
        <w:ind w:left="667" w:right="0" w:firstLine="0"/>
        <w:rPr>
          <w:rFonts w:ascii="宋体" w:hAnsi="宋体" w:cs="宋体" w:eastAsia="宋体" w:hint="default"/>
          <w:sz w:val="2"/>
          <w:szCs w:val="2"/>
        </w:rPr>
      </w:pPr>
      <w:r>
        <w:rPr>
          <w:rFonts w:ascii="宋体" w:hAnsi="宋体" w:cs="宋体" w:eastAsia="宋体" w:hint="default"/>
          <w:sz w:val="2"/>
          <w:szCs w:val="2"/>
        </w:rPr>
        <w:pict>
          <v:group style="width:399.45pt;height:.5pt;mso-position-horizontal-relative:char;mso-position-vertical-relative:line" coordorigin="0,0" coordsize="7989,10">
            <v:shape style="position:absolute;left:0;top:0;width:4501;height:10" type="#_x0000_t75" stroked="false">
              <v:imagedata r:id="rId614" o:title=""/>
            </v:shape>
            <v:shape style="position:absolute;left:4496;top:0;width:3493;height:10" type="#_x0000_t75" stroked="false">
              <v:imagedata r:id="rId615" o:title=""/>
            </v:shape>
          </v:group>
        </w:pict>
      </w:r>
      <w:r>
        <w:rPr>
          <w:rFonts w:ascii="宋体" w:hAnsi="宋体" w:cs="宋体" w:eastAsia="宋体" w:hint="default"/>
          <w:sz w:val="2"/>
          <w:szCs w:val="2"/>
        </w:rPr>
      </w:r>
    </w:p>
    <w:p>
      <w:pPr>
        <w:spacing w:line="240" w:lineRule="auto" w:before="11"/>
        <w:rPr>
          <w:rFonts w:ascii="宋体" w:hAnsi="宋体" w:cs="宋体" w:eastAsia="宋体" w:hint="default"/>
          <w:sz w:val="27"/>
          <w:szCs w:val="27"/>
        </w:rPr>
      </w:pPr>
    </w:p>
    <w:p>
      <w:pPr>
        <w:spacing w:line="20" w:lineRule="exact"/>
        <w:ind w:left="667" w:right="0" w:firstLine="0"/>
        <w:rPr>
          <w:rFonts w:ascii="宋体" w:hAnsi="宋体" w:cs="宋体" w:eastAsia="宋体" w:hint="default"/>
          <w:sz w:val="2"/>
          <w:szCs w:val="2"/>
        </w:rPr>
      </w:pPr>
      <w:r>
        <w:rPr>
          <w:rFonts w:ascii="宋体" w:hAnsi="宋体" w:cs="宋体" w:eastAsia="宋体" w:hint="default"/>
          <w:sz w:val="2"/>
          <w:szCs w:val="2"/>
        </w:rPr>
        <w:pict>
          <v:group style="width:399.45pt;height:.5pt;mso-position-horizontal-relative:char;mso-position-vertical-relative:line" coordorigin="0,0" coordsize="7989,10">
            <v:shape style="position:absolute;left:0;top:0;width:4501;height:10" type="#_x0000_t75" stroked="false">
              <v:imagedata r:id="rId614" o:title=""/>
            </v:shape>
            <v:shape style="position:absolute;left:4496;top:0;width:3493;height:10" type="#_x0000_t75" stroked="false">
              <v:imagedata r:id="rId616" o:title=""/>
            </v:shape>
          </v:group>
        </w:pict>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4"/>
          <w:szCs w:val="14"/>
        </w:rPr>
      </w:pPr>
    </w:p>
    <w:p>
      <w:pPr>
        <w:spacing w:before="36"/>
        <w:ind w:left="958" w:right="836" w:firstLine="0"/>
        <w:jc w:val="left"/>
        <w:rPr>
          <w:rFonts w:ascii="宋体" w:hAnsi="宋体" w:cs="宋体" w:eastAsia="宋体" w:hint="default"/>
          <w:sz w:val="21"/>
          <w:szCs w:val="21"/>
        </w:rPr>
      </w:pPr>
      <w:r>
        <w:rPr>
          <w:rFonts w:ascii="宋体" w:hAnsi="宋体" w:cs="宋体" w:eastAsia="宋体" w:hint="default"/>
          <w:sz w:val="21"/>
          <w:szCs w:val="21"/>
        </w:rPr>
        <w:t>年末没有单项金额虽不重大但单项计提坏账准备的应收账款</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0"/>
          <w:szCs w:val="20"/>
        </w:rPr>
      </w:pPr>
    </w:p>
    <w:p>
      <w:pPr>
        <w:tabs>
          <w:tab w:pos="1495" w:val="left" w:leader="none"/>
        </w:tabs>
        <w:spacing w:line="350" w:lineRule="auto" w:before="0"/>
        <w:ind w:left="1495" w:right="313" w:hanging="538"/>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2"/>
          <w:sz w:val="21"/>
          <w:szCs w:val="21"/>
        </w:rPr>
        <w:t>无以前年度已全额或大比例计提坏账准备，本年又全额或部分收回的应收账</w:t>
      </w:r>
      <w:r>
        <w:rPr>
          <w:rFonts w:ascii="宋体" w:hAnsi="宋体" w:cs="宋体" w:eastAsia="宋体" w:hint="default"/>
          <w:b/>
          <w:bCs/>
          <w:spacing w:val="-88"/>
          <w:sz w:val="21"/>
          <w:szCs w:val="21"/>
        </w:rPr>
        <w:t> </w:t>
      </w:r>
      <w:r>
        <w:rPr>
          <w:rFonts w:ascii="宋体" w:hAnsi="宋体" w:cs="宋体" w:eastAsia="宋体" w:hint="default"/>
          <w:b/>
          <w:bCs/>
          <w:spacing w:val="-88"/>
          <w:sz w:val="21"/>
          <w:szCs w:val="21"/>
        </w:rPr>
      </w:r>
      <w:r>
        <w:rPr>
          <w:rFonts w:ascii="宋体" w:hAnsi="宋体" w:cs="宋体" w:eastAsia="宋体" w:hint="default"/>
          <w:b/>
          <w:bCs/>
          <w:sz w:val="21"/>
          <w:szCs w:val="21"/>
        </w:rPr>
        <w:t>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tabs>
          <w:tab w:pos="1495" w:val="left" w:leader="none"/>
        </w:tabs>
        <w:spacing w:before="166"/>
        <w:ind w:left="958" w:right="836" w:firstLine="0"/>
        <w:jc w:val="left"/>
        <w:rPr>
          <w:rFonts w:ascii="宋体" w:hAnsi="宋体" w:cs="宋体" w:eastAsia="宋体" w:hint="default"/>
          <w:sz w:val="21"/>
          <w:szCs w:val="21"/>
        </w:rPr>
      </w:pPr>
      <w:r>
        <w:rPr>
          <w:rFonts w:ascii="宋体" w:hAnsi="宋体" w:cs="宋体" w:eastAsia="宋体" w:hint="default"/>
          <w:b/>
          <w:bCs/>
          <w:sz w:val="21"/>
          <w:szCs w:val="21"/>
        </w:rPr>
        <w:t>4</w:t>
      </w:r>
      <w:r>
        <w:rPr>
          <w:rFonts w:ascii="宋体" w:hAnsi="宋体" w:cs="宋体" w:eastAsia="宋体" w:hint="default"/>
          <w:b/>
          <w:bCs/>
          <w:sz w:val="21"/>
          <w:szCs w:val="21"/>
        </w:rPr>
        <w:t>、</w:t>
        <w:tab/>
        <w:t>本报告期内无实际核销的应收账款情况。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495" w:val="left" w:leader="none"/>
        </w:tabs>
        <w:spacing w:before="0"/>
        <w:ind w:left="958" w:right="0" w:firstLine="0"/>
        <w:jc w:val="left"/>
        <w:rPr>
          <w:rFonts w:ascii="宋体" w:hAnsi="宋体" w:cs="宋体" w:eastAsia="宋体" w:hint="default"/>
          <w:sz w:val="21"/>
          <w:szCs w:val="21"/>
        </w:rPr>
      </w:pPr>
      <w:r>
        <w:rPr>
          <w:rFonts w:ascii="宋体" w:hAnsi="宋体" w:cs="宋体" w:eastAsia="宋体" w:hint="default"/>
          <w:b/>
          <w:bCs/>
          <w:sz w:val="21"/>
          <w:szCs w:val="21"/>
        </w:rPr>
        <w:t>5</w:t>
      </w:r>
      <w:r>
        <w:rPr>
          <w:rFonts w:ascii="宋体" w:hAnsi="宋体" w:cs="宋体" w:eastAsia="宋体" w:hint="default"/>
          <w:b/>
          <w:bCs/>
          <w:sz w:val="21"/>
          <w:szCs w:val="21"/>
        </w:rPr>
        <w:t>、</w:t>
        <w:tab/>
        <w:t>年末应收账款中无持本公司</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％以上（含</w:t>
      </w:r>
      <w:r>
        <w:rPr>
          <w:rFonts w:ascii="宋体" w:hAnsi="宋体" w:cs="宋体" w:eastAsia="宋体" w:hint="default"/>
          <w:b/>
          <w:bCs/>
          <w:spacing w:val="-54"/>
          <w:sz w:val="21"/>
          <w:szCs w:val="21"/>
        </w:rPr>
        <w:t> </w:t>
      </w:r>
      <w:r>
        <w:rPr>
          <w:rFonts w:ascii="宋体" w:hAnsi="宋体" w:cs="宋体" w:eastAsia="宋体" w:hint="default"/>
          <w:b/>
          <w:bCs/>
          <w:sz w:val="21"/>
          <w:szCs w:val="21"/>
        </w:rPr>
        <w:t>5</w:t>
      </w:r>
      <w:r>
        <w:rPr>
          <w:rFonts w:ascii="宋体" w:hAnsi="宋体" w:cs="宋体" w:eastAsia="宋体" w:hint="default"/>
          <w:b/>
          <w:bCs/>
          <w:sz w:val="21"/>
          <w:szCs w:val="21"/>
        </w:rPr>
        <w:t>％）表决权股份的股东单位欠款。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1495" w:val="left" w:leader="none"/>
        </w:tabs>
        <w:spacing w:before="0"/>
        <w:ind w:left="958" w:right="836" w:firstLine="0"/>
        <w:jc w:val="left"/>
        <w:rPr>
          <w:rFonts w:ascii="宋体" w:hAnsi="宋体" w:cs="宋体" w:eastAsia="宋体" w:hint="default"/>
          <w:sz w:val="21"/>
          <w:szCs w:val="21"/>
        </w:rPr>
      </w:pPr>
      <w:r>
        <w:rPr/>
        <w:pict>
          <v:shape style="position:absolute;margin-left:131.179993pt;margin-top:16.703678pt;width:.48pt;height:.12pt;mso-position-horizontal-relative:page;mso-position-vertical-relative:paragraph;z-index:-1187128" type="#_x0000_t75" stroked="false">
            <v:imagedata r:id="rId617" o:title=""/>
          </v:shape>
        </w:pict>
      </w:r>
      <w:r>
        <w:rPr/>
        <w:pict>
          <v:shape style="position:absolute;margin-left:196.009995pt;margin-top:16.703678pt;width:.48001pt;height:.12pt;mso-position-horizontal-relative:page;mso-position-vertical-relative:paragraph;z-index:-1187104" type="#_x0000_t75" stroked="false">
            <v:imagedata r:id="rId617" o:title=""/>
          </v:shape>
        </w:pict>
      </w:r>
      <w:r>
        <w:rPr/>
        <w:pict>
          <v:shape style="position:absolute;margin-left:288.290009pt;margin-top:16.703678pt;width:.48001pt;height:.12pt;mso-position-horizontal-relative:page;mso-position-vertical-relative:paragraph;z-index:-1187080" type="#_x0000_t75" stroked="false">
            <v:imagedata r:id="rId617" o:title=""/>
          </v:shape>
        </w:pict>
      </w:r>
      <w:r>
        <w:rPr/>
        <w:pict>
          <v:shape style="position:absolute;margin-left:387.549988pt;margin-top:16.703678pt;width:.48001pt;height:.12pt;mso-position-horizontal-relative:page;mso-position-vertical-relative:paragraph;z-index:-1187056" type="#_x0000_t75" stroked="false">
            <v:imagedata r:id="rId617" o:title=""/>
          </v:shape>
        </w:pict>
      </w:r>
      <w:r>
        <w:rPr/>
        <w:pict>
          <v:group style="position:absolute;margin-left:84.624001pt;margin-top:35.543697pt;width:430.8pt;height:.5pt;mso-position-horizontal-relative:page;mso-position-vertical-relative:paragraph;z-index:-1187032" coordorigin="1692,711" coordsize="8616,10">
            <v:shape style="position:absolute;left:1692;top:711;width:931;height:10" type="#_x0000_t75" stroked="false">
              <v:imagedata r:id="rId217" o:title=""/>
            </v:shape>
            <v:shape style="position:absolute;left:2619;top:711;width:3147;height:10" type="#_x0000_t75" stroked="false">
              <v:imagedata r:id="rId218" o:title=""/>
            </v:shape>
            <v:shape style="position:absolute;left:5761;top:711;width:4547;height:10" type="#_x0000_t75" stroked="false">
              <v:imagedata r:id="rId219" o:title=""/>
            </v:shape>
            <w10:wrap type="none"/>
          </v:group>
        </w:pict>
      </w:r>
      <w:r>
        <w:rPr/>
        <w:pict>
          <v:group style="position:absolute;margin-left:84.624001pt;margin-top:54.743698pt;width:430.8pt;height:.5pt;mso-position-horizontal-relative:page;mso-position-vertical-relative:paragraph;z-index:-1187008" coordorigin="1692,1095" coordsize="8616,10">
            <v:shape style="position:absolute;left:1692;top:1095;width:931;height:10" type="#_x0000_t75" stroked="false">
              <v:imagedata r:id="rId217" o:title=""/>
            </v:shape>
            <v:shape style="position:absolute;left:2619;top:1095;width:3147;height:10" type="#_x0000_t75" stroked="false">
              <v:imagedata r:id="rId220" o:title=""/>
            </v:shape>
            <v:shape style="position:absolute;left:5761;top:1095;width:4547;height:10" type="#_x0000_t75" stroked="false">
              <v:imagedata r:id="rId221" o:title=""/>
            </v:shape>
            <w10:wrap type="none"/>
          </v:group>
        </w:pict>
      </w:r>
      <w:r>
        <w:rPr/>
        <w:pict>
          <v:group style="position:absolute;margin-left:84.624001pt;margin-top:73.943695pt;width:430.8pt;height:.5pt;mso-position-horizontal-relative:page;mso-position-vertical-relative:paragraph;z-index:-1186984" coordorigin="1692,1479" coordsize="8616,10">
            <v:shape style="position:absolute;left:1692;top:1479;width:931;height:10" type="#_x0000_t75" stroked="false">
              <v:imagedata r:id="rId217" o:title=""/>
            </v:shape>
            <v:shape style="position:absolute;left:2619;top:1479;width:3147;height:10" type="#_x0000_t75" stroked="false">
              <v:imagedata r:id="rId218" o:title=""/>
            </v:shape>
            <v:shape style="position:absolute;left:5761;top:1479;width:4547;height:10" type="#_x0000_t75" stroked="false">
              <v:imagedata r:id="rId219" o:title=""/>
            </v:shape>
            <w10:wrap type="none"/>
          </v:group>
        </w:pict>
      </w:r>
      <w:r>
        <w:rPr>
          <w:rFonts w:ascii="宋体" w:hAnsi="宋体" w:cs="宋体" w:eastAsia="宋体" w:hint="default"/>
          <w:b/>
          <w:bCs/>
          <w:sz w:val="21"/>
          <w:szCs w:val="21"/>
        </w:rPr>
        <w:t>6</w:t>
      </w:r>
      <w:r>
        <w:rPr>
          <w:rFonts w:ascii="宋体" w:hAnsi="宋体" w:cs="宋体" w:eastAsia="宋体" w:hint="default"/>
          <w:b/>
          <w:bCs/>
          <w:sz w:val="21"/>
          <w:szCs w:val="21"/>
        </w:rPr>
        <w:t>、</w:t>
        <w:tab/>
        <w:t>应收账款中欠款金额前五名单位情况</w:t>
      </w:r>
      <w:r>
        <w:rPr>
          <w:rFonts w:ascii="宋体" w:hAnsi="宋体" w:cs="宋体" w:eastAsia="宋体" w:hint="default"/>
          <w:sz w:val="21"/>
          <w:szCs w:val="21"/>
        </w:rPr>
      </w:r>
    </w:p>
    <w:p>
      <w:pPr>
        <w:spacing w:line="240" w:lineRule="auto" w:before="4"/>
        <w:rPr>
          <w:rFonts w:ascii="宋体" w:hAnsi="宋体" w:cs="宋体" w:eastAsia="宋体" w:hint="default"/>
          <w:b/>
          <w:bCs/>
          <w:sz w:val="2"/>
          <w:szCs w:val="2"/>
        </w:rPr>
      </w:pPr>
    </w:p>
    <w:tbl>
      <w:tblPr>
        <w:tblW w:w="0" w:type="auto"/>
        <w:jc w:val="left"/>
        <w:tblInd w:w="118" w:type="dxa"/>
        <w:tblLayout w:type="fixed"/>
        <w:tblCellMar>
          <w:top w:w="0" w:type="dxa"/>
          <w:left w:w="0" w:type="dxa"/>
          <w:bottom w:w="0" w:type="dxa"/>
          <w:right w:w="0" w:type="dxa"/>
        </w:tblCellMar>
        <w:tblLook w:val="01E0"/>
      </w:tblPr>
      <w:tblGrid>
        <w:gridCol w:w="950"/>
        <w:gridCol w:w="1297"/>
        <w:gridCol w:w="1846"/>
        <w:gridCol w:w="1985"/>
        <w:gridCol w:w="2552"/>
      </w:tblGrid>
      <w:tr>
        <w:trPr>
          <w:trHeight w:val="404" w:hRule="exact"/>
        </w:trPr>
        <w:tc>
          <w:tcPr>
            <w:tcW w:w="950"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2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29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8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56"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2552"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251" w:right="0"/>
              <w:jc w:val="left"/>
              <w:rPr>
                <w:rFonts w:ascii="Calibri" w:hAnsi="Calibri" w:cs="Calibri" w:eastAsia="Calibri" w:hint="default"/>
                <w:sz w:val="18"/>
                <w:szCs w:val="18"/>
              </w:rPr>
            </w:pPr>
            <w:r>
              <w:rPr>
                <w:rFonts w:ascii="宋体" w:hAnsi="宋体" w:cs="宋体" w:eastAsia="宋体" w:hint="default"/>
                <w:sz w:val="18"/>
                <w:szCs w:val="18"/>
              </w:rPr>
              <w:t>占应收账款总额的比例</w:t>
            </w:r>
            <w:r>
              <w:rPr>
                <w:rFonts w:ascii="Calibri" w:hAnsi="Calibri" w:cs="Calibri" w:eastAsia="Calibri" w:hint="default"/>
                <w:sz w:val="18"/>
                <w:szCs w:val="18"/>
              </w:rPr>
              <w:t>(%)</w:t>
            </w:r>
          </w:p>
        </w:tc>
      </w:tr>
      <w:tr>
        <w:trPr>
          <w:trHeight w:val="384" w:hRule="exact"/>
        </w:trPr>
        <w:tc>
          <w:tcPr>
            <w:tcW w:w="95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29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1,367,520.20</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28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Calibri" w:hAnsi="Calibri" w:cs="Calibri" w:eastAsia="Calibri" w:hint="default"/>
                <w:sz w:val="18"/>
                <w:szCs w:val="18"/>
              </w:rPr>
            </w:pPr>
            <w:r>
              <w:rPr>
                <w:rFonts w:ascii="Calibri"/>
                <w:sz w:val="18"/>
              </w:rPr>
              <w:t>2.53%</w:t>
            </w:r>
          </w:p>
        </w:tc>
      </w:tr>
      <w:tr>
        <w:trPr>
          <w:trHeight w:val="384" w:hRule="exact"/>
        </w:trPr>
        <w:tc>
          <w:tcPr>
            <w:tcW w:w="95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29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1,326,230.00</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283" w:right="0"/>
              <w:jc w:val="left"/>
              <w:rPr>
                <w:rFonts w:ascii="宋体" w:hAnsi="宋体" w:cs="宋体" w:eastAsia="宋体" w:hint="default"/>
                <w:sz w:val="18"/>
                <w:szCs w:val="18"/>
              </w:rPr>
            </w:pPr>
            <w:r>
              <w:rPr>
                <w:rFonts w:ascii="Calibri" w:hAnsi="Calibri" w:cs="Calibri" w:eastAsia="Calibri" w:hint="default"/>
                <w:sz w:val="18"/>
                <w:szCs w:val="18"/>
              </w:rPr>
              <w:t>1 </w:t>
            </w:r>
            <w:r>
              <w:rPr>
                <w:rFonts w:ascii="宋体" w:hAnsi="宋体" w:cs="宋体" w:eastAsia="宋体" w:hint="default"/>
                <w:sz w:val="18"/>
                <w:szCs w:val="18"/>
              </w:rPr>
              <w:t>年以内，</w:t>
            </w:r>
            <w:r>
              <w:rPr>
                <w:rFonts w:ascii="Calibri" w:hAnsi="Calibri" w:cs="Calibri" w:eastAsia="Calibri" w:hint="default"/>
                <w:sz w:val="18"/>
                <w:szCs w:val="18"/>
              </w:rPr>
              <w:t>1-2</w:t>
            </w:r>
            <w:r>
              <w:rPr>
                <w:rFonts w:ascii="Calibri" w:hAnsi="Calibri" w:cs="Calibri" w:eastAsia="Calibri" w:hint="default"/>
                <w:spacing w:val="6"/>
                <w:sz w:val="18"/>
                <w:szCs w:val="18"/>
              </w:rPr>
              <w:t> </w:t>
            </w:r>
            <w:r>
              <w:rPr>
                <w:rFonts w:ascii="宋体" w:hAnsi="宋体" w:cs="宋体" w:eastAsia="宋体" w:hint="default"/>
                <w:sz w:val="18"/>
                <w:szCs w:val="18"/>
              </w:rPr>
              <w:t>年</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Calibri" w:hAnsi="Calibri" w:cs="Calibri" w:eastAsia="Calibri" w:hint="default"/>
                <w:sz w:val="18"/>
                <w:szCs w:val="18"/>
              </w:rPr>
            </w:pPr>
            <w:r>
              <w:rPr>
                <w:rFonts w:ascii="Calibri"/>
                <w:sz w:val="18"/>
              </w:rPr>
              <w:t>2.46%</w:t>
            </w:r>
          </w:p>
        </w:tc>
      </w:tr>
      <w:tr>
        <w:trPr>
          <w:trHeight w:val="384" w:hRule="exact"/>
        </w:trPr>
        <w:tc>
          <w:tcPr>
            <w:tcW w:w="95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29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1,323,890.00</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28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Calibri" w:hAnsi="Calibri" w:cs="Calibri" w:eastAsia="Calibri" w:hint="default"/>
                <w:sz w:val="18"/>
                <w:szCs w:val="18"/>
              </w:rPr>
            </w:pPr>
            <w:r>
              <w:rPr>
                <w:rFonts w:ascii="Calibri"/>
                <w:sz w:val="18"/>
              </w:rPr>
              <w:t>2.45%</w:t>
            </w:r>
          </w:p>
        </w:tc>
      </w:tr>
      <w:tr>
        <w:trPr>
          <w:trHeight w:val="385" w:hRule="exact"/>
        </w:trPr>
        <w:tc>
          <w:tcPr>
            <w:tcW w:w="950"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2"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297"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1,011,283.91</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6"/>
              <w:ind w:left="283" w:right="0"/>
              <w:jc w:val="lef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6"/>
              <w:jc w:val="right"/>
              <w:rPr>
                <w:rFonts w:ascii="Calibri" w:hAnsi="Calibri" w:cs="Calibri" w:eastAsia="Calibri" w:hint="default"/>
                <w:sz w:val="18"/>
                <w:szCs w:val="18"/>
              </w:rPr>
            </w:pPr>
            <w:r>
              <w:rPr>
                <w:rFonts w:ascii="Calibri"/>
                <w:spacing w:val="-1"/>
                <w:sz w:val="18"/>
              </w:rPr>
              <w:t>1.87%</w:t>
            </w:r>
          </w:p>
        </w:tc>
      </w:tr>
      <w:tr>
        <w:trPr>
          <w:trHeight w:val="384" w:hRule="exact"/>
        </w:trPr>
        <w:tc>
          <w:tcPr>
            <w:tcW w:w="950"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2"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297"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0"/>
              <w:jc w:val="center"/>
              <w:rPr>
                <w:rFonts w:ascii="宋体" w:hAnsi="宋体" w:cs="宋体" w:eastAsia="宋体" w:hint="default"/>
                <w:sz w:val="18"/>
                <w:szCs w:val="18"/>
              </w:rPr>
            </w:pPr>
            <w:r>
              <w:rPr>
                <w:rFonts w:ascii="宋体" w:hAnsi="宋体" w:cs="宋体" w:eastAsia="宋体" w:hint="default"/>
                <w:sz w:val="18"/>
                <w:szCs w:val="18"/>
              </w:rPr>
              <w:t>非关联方</w:t>
            </w:r>
          </w:p>
        </w:tc>
        <w:tc>
          <w:tcPr>
            <w:tcW w:w="1846"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895,018.45</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left="283" w:right="0"/>
              <w:jc w:val="left"/>
              <w:rPr>
                <w:rFonts w:ascii="宋体" w:hAnsi="宋体" w:cs="宋体" w:eastAsia="宋体" w:hint="default"/>
                <w:sz w:val="18"/>
                <w:szCs w:val="18"/>
              </w:rPr>
            </w:pPr>
            <w:r>
              <w:rPr>
                <w:rFonts w:ascii="Calibri" w:hAnsi="Calibri" w:cs="Calibri" w:eastAsia="Calibri" w:hint="default"/>
                <w:sz w:val="18"/>
                <w:szCs w:val="18"/>
              </w:rPr>
              <w:t>1 </w:t>
            </w:r>
            <w:r>
              <w:rPr>
                <w:rFonts w:ascii="宋体" w:hAnsi="宋体" w:cs="宋体" w:eastAsia="宋体" w:hint="default"/>
                <w:sz w:val="18"/>
                <w:szCs w:val="18"/>
              </w:rPr>
              <w:t>年以内，</w:t>
            </w:r>
            <w:r>
              <w:rPr>
                <w:rFonts w:ascii="Calibri" w:hAnsi="Calibri" w:cs="Calibri" w:eastAsia="Calibri" w:hint="default"/>
                <w:sz w:val="18"/>
                <w:szCs w:val="18"/>
              </w:rPr>
              <w:t>1-2</w:t>
            </w:r>
            <w:r>
              <w:rPr>
                <w:rFonts w:ascii="Calibri" w:hAnsi="Calibri" w:cs="Calibri" w:eastAsia="Calibri" w:hint="default"/>
                <w:spacing w:val="6"/>
                <w:sz w:val="18"/>
                <w:szCs w:val="18"/>
              </w:rPr>
              <w:t> </w:t>
            </w:r>
            <w:r>
              <w:rPr>
                <w:rFonts w:ascii="宋体" w:hAnsi="宋体" w:cs="宋体" w:eastAsia="宋体" w:hint="default"/>
                <w:sz w:val="18"/>
                <w:szCs w:val="18"/>
              </w:rPr>
              <w:t>年</w:t>
            </w:r>
          </w:p>
        </w:tc>
        <w:tc>
          <w:tcPr>
            <w:tcW w:w="2552"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6"/>
              <w:jc w:val="right"/>
              <w:rPr>
                <w:rFonts w:ascii="Calibri" w:hAnsi="Calibri" w:cs="Calibri" w:eastAsia="Calibri" w:hint="default"/>
                <w:sz w:val="18"/>
                <w:szCs w:val="18"/>
              </w:rPr>
            </w:pPr>
            <w:r>
              <w:rPr>
                <w:rFonts w:ascii="Calibri"/>
                <w:sz w:val="18"/>
              </w:rPr>
              <w:t>1.66%</w:t>
            </w:r>
          </w:p>
        </w:tc>
      </w:tr>
      <w:tr>
        <w:trPr>
          <w:trHeight w:val="387" w:hRule="exact"/>
        </w:trPr>
        <w:tc>
          <w:tcPr>
            <w:tcW w:w="950"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302"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297" w:type="dxa"/>
            <w:tcBorders>
              <w:top w:val="nil" w:sz="6" w:space="0" w:color="auto"/>
              <w:left w:val="single" w:sz="4" w:space="0" w:color="000000"/>
              <w:bottom w:val="single" w:sz="12" w:space="0" w:color="000000"/>
              <w:right w:val="single" w:sz="4" w:space="0" w:color="000000"/>
            </w:tcBorders>
          </w:tcPr>
          <w:p>
            <w:pPr/>
          </w:p>
        </w:tc>
        <w:tc>
          <w:tcPr>
            <w:tcW w:w="18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pacing w:val="-1"/>
                <w:sz w:val="18"/>
              </w:rPr>
              <w:t>5,923,942.56</w:t>
            </w:r>
          </w:p>
        </w:tc>
        <w:tc>
          <w:tcPr>
            <w:tcW w:w="1985" w:type="dxa"/>
            <w:tcBorders>
              <w:top w:val="nil" w:sz="6" w:space="0" w:color="auto"/>
              <w:left w:val="single" w:sz="4" w:space="0" w:color="000000"/>
              <w:bottom w:val="single" w:sz="12" w:space="0" w:color="000000"/>
              <w:right w:val="single" w:sz="4" w:space="0" w:color="000000"/>
            </w:tcBorders>
          </w:tcPr>
          <w:p>
            <w:pPr/>
          </w:p>
        </w:tc>
        <w:tc>
          <w:tcPr>
            <w:tcW w:w="2552"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4"/>
              <w:jc w:val="right"/>
              <w:rPr>
                <w:rFonts w:ascii="Calibri" w:hAnsi="Calibri" w:cs="Calibri" w:eastAsia="Calibri" w:hint="default"/>
                <w:sz w:val="18"/>
                <w:szCs w:val="18"/>
              </w:rPr>
            </w:pPr>
            <w:r>
              <w:rPr>
                <w:rFonts w:ascii="Calibri"/>
                <w:spacing w:val="-1"/>
                <w:sz w:val="18"/>
              </w:rPr>
              <w:t>10.97%</w:t>
            </w:r>
          </w:p>
        </w:tc>
      </w:tr>
    </w:tbl>
    <w:p>
      <w:pPr>
        <w:tabs>
          <w:tab w:pos="1495" w:val="left" w:leader="none"/>
        </w:tabs>
        <w:spacing w:before="93"/>
        <w:ind w:left="958" w:right="836" w:firstLine="0"/>
        <w:jc w:val="left"/>
        <w:rPr>
          <w:rFonts w:ascii="宋体" w:hAnsi="宋体" w:cs="宋体" w:eastAsia="宋体" w:hint="default"/>
          <w:sz w:val="21"/>
          <w:szCs w:val="21"/>
        </w:rPr>
      </w:pPr>
      <w:r>
        <w:rPr/>
        <w:pict>
          <v:group style="position:absolute;margin-left:84.624001pt;margin-top:-59.196308pt;width:430.8pt;height:.5pt;mso-position-horizontal-relative:page;mso-position-vertical-relative:paragraph;z-index:-1186960" coordorigin="1692,-1184" coordsize="8616,10">
            <v:shape style="position:absolute;left:1692;top:-1184;width:931;height:10" type="#_x0000_t75" stroked="false">
              <v:imagedata r:id="rId217" o:title=""/>
            </v:shape>
            <v:shape style="position:absolute;left:2619;top:-1184;width:3147;height:10" type="#_x0000_t75" stroked="false">
              <v:imagedata r:id="rId218" o:title=""/>
            </v:shape>
            <v:shape style="position:absolute;left:5761;top:-1184;width:4547;height:10" type="#_x0000_t75" stroked="false">
              <v:imagedata r:id="rId219" o:title=""/>
            </v:shape>
            <w10:wrap type="none"/>
          </v:group>
        </w:pict>
      </w:r>
      <w:r>
        <w:rPr/>
        <w:pict>
          <v:group style="position:absolute;margin-left:84.624001pt;margin-top:-39.996368pt;width:430.8pt;height:.5pt;mso-position-horizontal-relative:page;mso-position-vertical-relative:paragraph;z-index:-1186936" coordorigin="1692,-800" coordsize="8616,10">
            <v:shape style="position:absolute;left:1692;top:-800;width:931;height:10" type="#_x0000_t75" stroked="false">
              <v:imagedata r:id="rId217" o:title=""/>
            </v:shape>
            <v:shape style="position:absolute;left:2619;top:-800;width:3147;height:10" type="#_x0000_t75" stroked="false">
              <v:imagedata r:id="rId218" o:title=""/>
            </v:shape>
            <v:shape style="position:absolute;left:5761;top:-800;width:4547;height:10" type="#_x0000_t75" stroked="false">
              <v:imagedata r:id="rId219" o:title=""/>
            </v:shape>
            <w10:wrap type="none"/>
          </v:group>
        </w:pict>
      </w:r>
      <w:r>
        <w:rPr/>
        <w:pict>
          <v:group style="position:absolute;margin-left:84.624001pt;margin-top:-20.676367pt;width:430.8pt;height:.5pt;mso-position-horizontal-relative:page;mso-position-vertical-relative:paragraph;z-index:-1186912" coordorigin="1692,-414" coordsize="8616,10">
            <v:shape style="position:absolute;left:1692;top:-414;width:931;height:10" type="#_x0000_t75" stroked="false">
              <v:imagedata r:id="rId217" o:title=""/>
            </v:shape>
            <v:shape style="position:absolute;left:2619;top:-414;width:3147;height:10" type="#_x0000_t75" stroked="false">
              <v:imagedata r:id="rId220" o:title=""/>
            </v:shape>
            <v:shape style="position:absolute;left:5761;top:-414;width:4547;height:10" type="#_x0000_t75" stroked="false">
              <v:imagedata r:id="rId221" o:title=""/>
            </v:shape>
            <w10:wrap type="none"/>
          </v:group>
        </w:pict>
      </w:r>
      <w:r>
        <w:rPr>
          <w:rFonts w:ascii="宋体" w:hAnsi="宋体" w:cs="宋体" w:eastAsia="宋体" w:hint="default"/>
          <w:b/>
          <w:bCs/>
          <w:sz w:val="21"/>
          <w:szCs w:val="21"/>
        </w:rPr>
        <w:t>7</w:t>
      </w:r>
      <w:r>
        <w:rPr>
          <w:rFonts w:ascii="宋体" w:hAnsi="宋体" w:cs="宋体" w:eastAsia="宋体" w:hint="default"/>
          <w:b/>
          <w:bCs/>
          <w:sz w:val="21"/>
          <w:szCs w:val="21"/>
        </w:rPr>
        <w:t>、</w:t>
        <w:tab/>
        <w:t>年末无应收关联方账款。</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0"/>
          <w:szCs w:val="20"/>
        </w:rPr>
      </w:pPr>
    </w:p>
    <w:p>
      <w:pPr>
        <w:tabs>
          <w:tab w:pos="1495" w:val="left" w:leader="none"/>
        </w:tabs>
        <w:spacing w:before="0"/>
        <w:ind w:left="958" w:right="836" w:firstLine="0"/>
        <w:jc w:val="left"/>
        <w:rPr>
          <w:rFonts w:ascii="宋体" w:hAnsi="宋体" w:cs="宋体" w:eastAsia="宋体" w:hint="default"/>
          <w:sz w:val="21"/>
          <w:szCs w:val="21"/>
        </w:rPr>
      </w:pPr>
      <w:r>
        <w:rPr>
          <w:rFonts w:ascii="宋体" w:hAnsi="宋体" w:cs="宋体" w:eastAsia="宋体" w:hint="default"/>
          <w:b/>
          <w:bCs/>
          <w:sz w:val="21"/>
          <w:szCs w:val="21"/>
        </w:rPr>
        <w:t>8</w:t>
      </w:r>
      <w:r>
        <w:rPr>
          <w:rFonts w:ascii="宋体" w:hAnsi="宋体" w:cs="宋体" w:eastAsia="宋体" w:hint="default"/>
          <w:b/>
          <w:bCs/>
          <w:sz w:val="21"/>
          <w:szCs w:val="21"/>
        </w:rPr>
        <w:t>、</w:t>
        <w:tab/>
        <w:t>本报告期内无因金融资产转移而终止确认的应收款项情况。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0"/>
          <w:szCs w:val="20"/>
        </w:rPr>
      </w:pPr>
    </w:p>
    <w:p>
      <w:pPr>
        <w:tabs>
          <w:tab w:pos="1495" w:val="left" w:leader="none"/>
        </w:tabs>
        <w:spacing w:before="0"/>
        <w:ind w:left="958" w:right="836" w:firstLine="0"/>
        <w:jc w:val="left"/>
        <w:rPr>
          <w:rFonts w:ascii="宋体" w:hAnsi="宋体" w:cs="宋体" w:eastAsia="宋体" w:hint="default"/>
          <w:sz w:val="21"/>
          <w:szCs w:val="21"/>
        </w:rPr>
      </w:pPr>
      <w:r>
        <w:rPr>
          <w:rFonts w:ascii="宋体" w:hAnsi="宋体" w:cs="宋体" w:eastAsia="宋体" w:hint="default"/>
          <w:b/>
          <w:bCs/>
          <w:sz w:val="21"/>
          <w:szCs w:val="21"/>
        </w:rPr>
        <w:t>9</w:t>
      </w:r>
      <w:r>
        <w:rPr>
          <w:rFonts w:ascii="宋体" w:hAnsi="宋体" w:cs="宋体" w:eastAsia="宋体" w:hint="default"/>
          <w:b/>
          <w:bCs/>
          <w:sz w:val="21"/>
          <w:szCs w:val="21"/>
        </w:rPr>
        <w:t>、</w:t>
        <w:tab/>
        <w:t>本报告期内无未全部终止确认的被转移的应收账款情况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1195" w:top="1540" w:bottom="1380" w:left="1560" w:right="1480"/>
        </w:sectPr>
      </w:pPr>
    </w:p>
    <w:p>
      <w:pPr>
        <w:spacing w:line="240" w:lineRule="auto" w:before="7"/>
        <w:rPr>
          <w:rFonts w:ascii="宋体" w:hAnsi="宋体" w:cs="宋体" w:eastAsia="宋体" w:hint="default"/>
          <w:b/>
          <w:bCs/>
          <w:sz w:val="3"/>
          <w:szCs w:val="3"/>
        </w:rPr>
      </w:pPr>
    </w:p>
    <w:p>
      <w:pPr>
        <w:spacing w:line="20" w:lineRule="exact"/>
        <w:ind w:left="366" w:right="0" w:firstLine="0"/>
        <w:rPr>
          <w:rFonts w:ascii="宋体" w:hAnsi="宋体" w:cs="宋体" w:eastAsia="宋体" w:hint="default"/>
          <w:sz w:val="2"/>
          <w:szCs w:val="2"/>
        </w:rPr>
      </w:pPr>
      <w:r>
        <w:rPr>
          <w:rFonts w:ascii="宋体" w:hAnsi="宋体" w:cs="宋体" w:eastAsia="宋体" w:hint="default"/>
          <w:sz w:val="2"/>
          <w:szCs w:val="2"/>
        </w:rPr>
        <w:pict>
          <v:group style="width:418.75pt;height:.5pt;mso-position-horizontal-relative:char;mso-position-vertical-relative:line" coordorigin="0,0" coordsize="8375,10">
            <v:group style="position:absolute;left:5;top:5;width:8366;height:2" coordorigin="5,5" coordsize="8366,2">
              <v:shape style="position:absolute;left:5;top:5;width:8366;height:2" coordorigin="5,5" coordsize="8366,0" path="m5,5l8370,5e" filled="false" stroked="true" strokeweight=".48pt" strokecolor="#000000">
                <v:path arrowok="t"/>
              </v:shape>
            </v:group>
          </v:group>
        </w:pict>
      </w:r>
      <w:r>
        <w:rPr>
          <w:rFonts w:ascii="宋体" w:hAnsi="宋体" w:cs="宋体" w:eastAsia="宋体" w:hint="default"/>
          <w:sz w:val="2"/>
          <w:szCs w:val="2"/>
        </w:rPr>
      </w:r>
    </w:p>
    <w:p>
      <w:pPr>
        <w:spacing w:before="83"/>
        <w:ind w:left="1118" w:right="733" w:firstLine="0"/>
        <w:jc w:val="left"/>
        <w:rPr>
          <w:rFonts w:ascii="宋体" w:hAnsi="宋体" w:cs="宋体" w:eastAsia="宋体" w:hint="default"/>
          <w:sz w:val="21"/>
          <w:szCs w:val="21"/>
        </w:rPr>
      </w:pPr>
      <w:r>
        <w:rPr>
          <w:rFonts w:ascii="宋体" w:hAnsi="宋体" w:cs="宋体" w:eastAsia="宋体" w:hint="default"/>
          <w:b/>
          <w:bCs/>
          <w:sz w:val="21"/>
          <w:szCs w:val="21"/>
        </w:rPr>
        <w:t>10</w:t>
      </w:r>
      <w:r>
        <w:rPr>
          <w:rFonts w:ascii="宋体" w:hAnsi="宋体" w:cs="宋体" w:eastAsia="宋体" w:hint="default"/>
          <w:b/>
          <w:bCs/>
          <w:sz w:val="21"/>
          <w:szCs w:val="21"/>
        </w:rPr>
        <w:t>、</w:t>
      </w:r>
      <w:r>
        <w:rPr>
          <w:rFonts w:ascii="宋体" w:hAnsi="宋体" w:cs="宋体" w:eastAsia="宋体" w:hint="default"/>
          <w:b/>
          <w:bCs/>
          <w:spacing w:val="10"/>
          <w:sz w:val="21"/>
          <w:szCs w:val="21"/>
        </w:rPr>
        <w:t> </w:t>
      </w:r>
      <w:r>
        <w:rPr>
          <w:rFonts w:ascii="宋体" w:hAnsi="宋体" w:cs="宋体" w:eastAsia="宋体" w:hint="default"/>
          <w:b/>
          <w:bCs/>
          <w:sz w:val="21"/>
          <w:szCs w:val="21"/>
        </w:rPr>
        <w:t>本报告期内未将应收款项为标的进行证券化。</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14"/>
          <w:szCs w:val="14"/>
        </w:rPr>
      </w:pPr>
    </w:p>
    <w:p>
      <w:pPr>
        <w:tabs>
          <w:tab w:pos="1113" w:val="left" w:leader="none"/>
        </w:tabs>
        <w:spacing w:before="0"/>
        <w:ind w:left="386" w:right="73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其他应收款</w:t>
      </w:r>
      <w:r>
        <w:rPr>
          <w:rFonts w:ascii="宋体" w:hAnsi="宋体" w:cs="宋体" w:eastAsia="宋体" w:hint="default"/>
          <w:sz w:val="21"/>
          <w:szCs w:val="21"/>
        </w:rPr>
      </w:r>
    </w:p>
    <w:p>
      <w:pPr>
        <w:tabs>
          <w:tab w:pos="1672" w:val="left" w:leader="none"/>
        </w:tabs>
        <w:spacing w:before="31"/>
        <w:ind w:left="1118" w:right="733" w:firstLine="0"/>
        <w:jc w:val="left"/>
        <w:rPr>
          <w:rFonts w:ascii="宋体" w:hAnsi="宋体" w:cs="宋体" w:eastAsia="宋体" w:hint="default"/>
          <w:sz w:val="21"/>
          <w:szCs w:val="21"/>
        </w:rPr>
      </w:pPr>
      <w:r>
        <w:rPr/>
        <w:pict>
          <v:shape style="position:absolute;margin-left:146.539993pt;margin-top:18.253656pt;width:.48pt;height:.12pt;mso-position-horizontal-relative:page;mso-position-vertical-relative:paragraph;z-index:-1186840" type="#_x0000_t75" stroked="false">
            <v:imagedata r:id="rId619" o:title=""/>
          </v:shape>
        </w:pict>
      </w:r>
      <w:r>
        <w:rPr/>
        <w:pict>
          <v:shape style="position:absolute;margin-left:337.98999pt;margin-top:18.253656pt;width:.47998pt;height:.12pt;mso-position-horizontal-relative:page;mso-position-vertical-relative:paragraph;z-index:-1186816" type="#_x0000_t75" stroked="false">
            <v:imagedata r:id="rId619" o:title=""/>
          </v:shape>
        </w:pict>
      </w:r>
      <w:r>
        <w:rPr/>
        <w:pict>
          <v:group style="position:absolute;margin-left:75.863998pt;margin-top:34.333618pt;width:455.25pt;height:114.9pt;mso-position-horizontal-relative:page;mso-position-vertical-relative:paragraph;z-index:-1186792" coordorigin="1517,687" coordsize="9105,2298">
            <v:shape style="position:absolute;left:2940;top:687;width:1976;height:10" type="#_x0000_t75" stroked="false">
              <v:imagedata r:id="rId222" o:title=""/>
            </v:shape>
            <v:shape style="position:absolute;left:4911;top:687;width:1848;height:10" type="#_x0000_t75" stroked="false">
              <v:imagedata r:id="rId223" o:title=""/>
            </v:shape>
            <v:shape style="position:absolute;left:6755;top:687;width:1987;height:10" type="#_x0000_t75" stroked="false">
              <v:imagedata r:id="rId224" o:title=""/>
            </v:shape>
            <v:shape style="position:absolute;left:8737;top:687;width:1885;height:10" type="#_x0000_t75" stroked="false">
              <v:imagedata r:id="rId620" o:title=""/>
            </v:shape>
            <v:group style="position:absolute;left:4916;top:696;width:10;height:20" coordorigin="4916,696" coordsize="10,20">
              <v:shape style="position:absolute;left:4916;top:696;width:10;height:20" coordorigin="4916,696" coordsize="10,20" path="m4916,715l4926,715,4926,696,4916,696,4916,715xe" filled="true" fillcolor="#000000" stroked="false">
                <v:path arrowok="t"/>
                <v:fill type="solid"/>
              </v:shape>
            </v:group>
            <v:group style="position:absolute;left:4916;top:715;width:10;height:20" coordorigin="4916,715" coordsize="10,20">
              <v:shape style="position:absolute;left:4916;top:715;width:10;height:20" coordorigin="4916,715" coordsize="10,20" path="m4916,735l4926,735,4926,715,4916,715,4916,735xe" filled="true" fillcolor="#000000" stroked="false">
                <v:path arrowok="t"/>
                <v:fill type="solid"/>
              </v:shape>
            </v:group>
            <v:group style="position:absolute;left:4916;top:735;width:10;height:20" coordorigin="4916,735" coordsize="10,20">
              <v:shape style="position:absolute;left:4916;top:735;width:10;height:20" coordorigin="4916,735" coordsize="10,20" path="m4916,754l4926,754,4926,735,4916,735,4916,754xe" filled="true" fillcolor="#000000" stroked="false">
                <v:path arrowok="t"/>
                <v:fill type="solid"/>
              </v:shape>
            </v:group>
            <v:group style="position:absolute;left:4916;top:754;width:10;height:20" coordorigin="4916,754" coordsize="10,20">
              <v:shape style="position:absolute;left:4916;top:754;width:10;height:20" coordorigin="4916,754" coordsize="10,20" path="m4916,773l4926,773,4926,754,4916,754,4916,773xe" filled="true" fillcolor="#000000" stroked="false">
                <v:path arrowok="t"/>
                <v:fill type="solid"/>
              </v:shape>
            </v:group>
            <v:group style="position:absolute;left:4916;top:773;width:10;height:20" coordorigin="4916,773" coordsize="10,20">
              <v:shape style="position:absolute;left:4916;top:773;width:10;height:20" coordorigin="4916,773" coordsize="10,20" path="m4916,792l4926,792,4926,773,4916,773,4916,792xe" filled="true" fillcolor="#000000" stroked="false">
                <v:path arrowok="t"/>
                <v:fill type="solid"/>
              </v:shape>
            </v:group>
            <v:group style="position:absolute;left:4916;top:792;width:10;height:20" coordorigin="4916,792" coordsize="10,20">
              <v:shape style="position:absolute;left:4916;top:792;width:10;height:20" coordorigin="4916,792" coordsize="10,20" path="m4916,811l4926,811,4926,792,4916,792,4916,811xe" filled="true" fillcolor="#000000" stroked="false">
                <v:path arrowok="t"/>
                <v:fill type="solid"/>
              </v:shape>
            </v:group>
            <v:group style="position:absolute;left:4916;top:811;width:10;height:20" coordorigin="4916,811" coordsize="10,20">
              <v:shape style="position:absolute;left:4916;top:811;width:10;height:20" coordorigin="4916,811" coordsize="10,20" path="m4916,831l4926,831,4926,811,4916,811,4916,831xe" filled="true" fillcolor="#000000" stroked="false">
                <v:path arrowok="t"/>
                <v:fill type="solid"/>
              </v:shape>
            </v:group>
            <v:group style="position:absolute;left:4916;top:831;width:10;height:20" coordorigin="4916,831" coordsize="10,20">
              <v:shape style="position:absolute;left:4916;top:831;width:10;height:20" coordorigin="4916,831" coordsize="10,20" path="m4916,850l4926,850,4926,831,4916,831,4916,850xe" filled="true" fillcolor="#000000" stroked="false">
                <v:path arrowok="t"/>
                <v:fill type="solid"/>
              </v:shape>
            </v:group>
            <v:group style="position:absolute;left:4916;top:850;width:10;height:20" coordorigin="4916,850" coordsize="10,20">
              <v:shape style="position:absolute;left:4916;top:850;width:10;height:20" coordorigin="4916,850" coordsize="10,20" path="m4916,869l4926,869,4926,850,4916,850,4916,869xe" filled="true" fillcolor="#000000" stroked="false">
                <v:path arrowok="t"/>
                <v:fill type="solid"/>
              </v:shape>
            </v:group>
            <v:group style="position:absolute;left:4916;top:869;width:10;height:20" coordorigin="4916,869" coordsize="10,20">
              <v:shape style="position:absolute;left:4916;top:869;width:10;height:20" coordorigin="4916,869" coordsize="10,20" path="m4916,888l4926,888,4926,869,4916,869,4916,888xe" filled="true" fillcolor="#000000" stroked="false">
                <v:path arrowok="t"/>
                <v:fill type="solid"/>
              </v:shape>
            </v:group>
            <v:group style="position:absolute;left:4916;top:888;width:10;height:20" coordorigin="4916,888" coordsize="10,20">
              <v:shape style="position:absolute;left:4916;top:888;width:10;height:20" coordorigin="4916,888" coordsize="10,20" path="m4916,907l4926,907,4926,888,4916,888,4916,907xe" filled="true" fillcolor="#000000" stroked="false">
                <v:path arrowok="t"/>
                <v:fill type="solid"/>
              </v:shape>
            </v:group>
            <v:group style="position:absolute;left:4916;top:907;width:10;height:20" coordorigin="4916,907" coordsize="10,20">
              <v:shape style="position:absolute;left:4916;top:907;width:10;height:20" coordorigin="4916,907" coordsize="10,20" path="m4916,927l4926,927,4926,907,4916,907,4916,927xe" filled="true" fillcolor="#000000" stroked="false">
                <v:path arrowok="t"/>
                <v:fill type="solid"/>
              </v:shape>
            </v:group>
            <v:group style="position:absolute;left:4916;top:927;width:10;height:20" coordorigin="4916,927" coordsize="10,20">
              <v:shape style="position:absolute;left:4916;top:927;width:10;height:20" coordorigin="4916,927" coordsize="10,20" path="m4916,946l4926,946,4926,927,4916,927,4916,946xe" filled="true" fillcolor="#000000" stroked="false">
                <v:path arrowok="t"/>
                <v:fill type="solid"/>
              </v:shape>
            </v:group>
            <v:group style="position:absolute;left:4916;top:946;width:10;height:20" coordorigin="4916,946" coordsize="10,20">
              <v:shape style="position:absolute;left:4916;top:946;width:10;height:20" coordorigin="4916,946" coordsize="10,20" path="m4916,965l4926,965,4926,946,4916,946,4916,965xe" filled="true" fillcolor="#000000" stroked="false">
                <v:path arrowok="t"/>
                <v:fill type="solid"/>
              </v:shape>
            </v:group>
            <v:group style="position:absolute;left:4916;top:965;width:10;height:20" coordorigin="4916,965" coordsize="10,20">
              <v:shape style="position:absolute;left:4916;top:965;width:10;height:20" coordorigin="4916,965" coordsize="10,20" path="m4916,984l4926,984,4926,965,4916,965,4916,984xe" filled="true" fillcolor="#000000" stroked="false">
                <v:path arrowok="t"/>
                <v:fill type="solid"/>
              </v:shape>
            </v:group>
            <v:group style="position:absolute;left:4916;top:984;width:10;height:20" coordorigin="4916,984" coordsize="10,20">
              <v:shape style="position:absolute;left:4916;top:984;width:10;height:20" coordorigin="4916,984" coordsize="10,20" path="m4916,1003l4926,1003,4926,984,4916,984,4916,1003xe" filled="true" fillcolor="#000000" stroked="false">
                <v:path arrowok="t"/>
                <v:fill type="solid"/>
              </v:shape>
            </v:group>
            <v:group style="position:absolute;left:4916;top:1009;width:10;height:2" coordorigin="4916,1009" coordsize="10,2">
              <v:shape style="position:absolute;left:4916;top:1009;width:10;height:2" coordorigin="4916,1009" coordsize="10,0" path="m4916,1009l4926,1009e" filled="false" stroked="true" strokeweight=".599980pt" strokecolor="#000000">
                <v:path arrowok="t"/>
              </v:shape>
              <v:shape style="position:absolute;left:2940;top:1015;width:1976;height:10" type="#_x0000_t75" stroked="false">
                <v:imagedata r:id="rId222" o:title=""/>
              </v:shape>
              <v:shape style="position:absolute;left:4911;top:1015;width:996;height:10" type="#_x0000_t75" stroked="false">
                <v:imagedata r:id="rId226" o:title=""/>
              </v:shape>
              <v:shape style="position:absolute;left:5903;top:1015;width:2840;height:10" type="#_x0000_t75" stroked="false">
                <v:imagedata r:id="rId227" o:title=""/>
              </v:shape>
              <v:shape style="position:absolute;left:8737;top:1015;width:999;height:10" type="#_x0000_t75" stroked="false">
                <v:imagedata r:id="rId235" o:title=""/>
              </v:shape>
              <v:shape style="position:absolute;left:9732;top:1015;width:890;height:10" type="#_x0000_t75" stroked="false">
                <v:imagedata r:id="rId621" o:title=""/>
              </v:shape>
            </v:group>
            <v:group style="position:absolute;left:4916;top:1025;width:10;height:20" coordorigin="4916,1025" coordsize="10,20">
              <v:shape style="position:absolute;left:4916;top:1025;width:10;height:20" coordorigin="4916,1025" coordsize="10,20" path="m4916,1044l4926,1044,4926,1025,4916,1025,4916,1044xe" filled="true" fillcolor="#000000" stroked="false">
                <v:path arrowok="t"/>
                <v:fill type="solid"/>
              </v:shape>
            </v:group>
            <v:group style="position:absolute;left:4916;top:1044;width:10;height:20" coordorigin="4916,1044" coordsize="10,20">
              <v:shape style="position:absolute;left:4916;top:1044;width:10;height:20" coordorigin="4916,1044" coordsize="10,20" path="m4916,1063l4926,1063,4926,1044,4916,1044,4916,1063xe" filled="true" fillcolor="#000000" stroked="false">
                <v:path arrowok="t"/>
                <v:fill type="solid"/>
              </v:shape>
            </v:group>
            <v:group style="position:absolute;left:4916;top:1063;width:10;height:20" coordorigin="4916,1063" coordsize="10,20">
              <v:shape style="position:absolute;left:4916;top:1063;width:10;height:20" coordorigin="4916,1063" coordsize="10,20" path="m4916,1083l4926,1083,4926,1063,4916,1063,4916,1083xe" filled="true" fillcolor="#000000" stroked="false">
                <v:path arrowok="t"/>
                <v:fill type="solid"/>
              </v:shape>
            </v:group>
            <v:group style="position:absolute;left:4916;top:1083;width:10;height:20" coordorigin="4916,1083" coordsize="10,20">
              <v:shape style="position:absolute;left:4916;top:1083;width:10;height:20" coordorigin="4916,1083" coordsize="10,20" path="m4916,1102l4926,1102,4926,1083,4916,1083,4916,1102xe" filled="true" fillcolor="#000000" stroked="false">
                <v:path arrowok="t"/>
                <v:fill type="solid"/>
              </v:shape>
            </v:group>
            <v:group style="position:absolute;left:4916;top:1102;width:10;height:20" coordorigin="4916,1102" coordsize="10,20">
              <v:shape style="position:absolute;left:4916;top:1102;width:10;height:20" coordorigin="4916,1102" coordsize="10,20" path="m4916,1121l4926,1121,4926,1102,4916,1102,4916,1121xe" filled="true" fillcolor="#000000" stroked="false">
                <v:path arrowok="t"/>
                <v:fill type="solid"/>
              </v:shape>
            </v:group>
            <v:group style="position:absolute;left:4916;top:1121;width:10;height:20" coordorigin="4916,1121" coordsize="10,20">
              <v:shape style="position:absolute;left:4916;top:1121;width:10;height:20" coordorigin="4916,1121" coordsize="10,20" path="m4916,1140l4926,1140,4926,1121,4916,1121,4916,1140xe" filled="true" fillcolor="#000000" stroked="false">
                <v:path arrowok="t"/>
                <v:fill type="solid"/>
              </v:shape>
            </v:group>
            <v:group style="position:absolute;left:4916;top:1140;width:10;height:20" coordorigin="4916,1140" coordsize="10,20">
              <v:shape style="position:absolute;left:4916;top:1140;width:10;height:20" coordorigin="4916,1140" coordsize="10,20" path="m4916,1159l4926,1159,4926,1140,4916,1140,4916,1159xe" filled="true" fillcolor="#000000" stroked="false">
                <v:path arrowok="t"/>
                <v:fill type="solid"/>
              </v:shape>
            </v:group>
            <v:group style="position:absolute;left:4916;top:1159;width:10;height:20" coordorigin="4916,1159" coordsize="10,20">
              <v:shape style="position:absolute;left:4916;top:1159;width:10;height:20" coordorigin="4916,1159" coordsize="10,20" path="m4916,1179l4926,1179,4926,1159,4916,1159,4916,1179xe" filled="true" fillcolor="#000000" stroked="false">
                <v:path arrowok="t"/>
                <v:fill type="solid"/>
              </v:shape>
            </v:group>
            <v:group style="position:absolute;left:4916;top:1179;width:10;height:20" coordorigin="4916,1179" coordsize="10,20">
              <v:shape style="position:absolute;left:4916;top:1179;width:10;height:20" coordorigin="4916,1179" coordsize="10,20" path="m4916,1198l4926,1198,4926,1179,4916,1179,4916,1198xe" filled="true" fillcolor="#000000" stroked="false">
                <v:path arrowok="t"/>
                <v:fill type="solid"/>
              </v:shape>
            </v:group>
            <v:group style="position:absolute;left:4916;top:1198;width:10;height:20" coordorigin="4916,1198" coordsize="10,20">
              <v:shape style="position:absolute;left:4916;top:1198;width:10;height:20" coordorigin="4916,1198" coordsize="10,20" path="m4916,1217l4926,1217,4926,1198,4916,1198,4916,1217xe" filled="true" fillcolor="#000000" stroked="false">
                <v:path arrowok="t"/>
                <v:fill type="solid"/>
              </v:shape>
            </v:group>
            <v:group style="position:absolute;left:4916;top:1217;width:10;height:20" coordorigin="4916,1217" coordsize="10,20">
              <v:shape style="position:absolute;left:4916;top:1217;width:10;height:20" coordorigin="4916,1217" coordsize="10,20" path="m4916,1236l4926,1236,4926,1217,4916,1217,4916,1236xe" filled="true" fillcolor="#000000" stroked="false">
                <v:path arrowok="t"/>
                <v:fill type="solid"/>
              </v:shape>
            </v:group>
            <v:group style="position:absolute;left:4916;top:1236;width:10;height:20" coordorigin="4916,1236" coordsize="10,20">
              <v:shape style="position:absolute;left:4916;top:1236;width:10;height:20" coordorigin="4916,1236" coordsize="10,20" path="m4916,1255l4926,1255,4926,1236,4916,1236,4916,1255xe" filled="true" fillcolor="#000000" stroked="false">
                <v:path arrowok="t"/>
                <v:fill type="solid"/>
              </v:shape>
            </v:group>
            <v:group style="position:absolute;left:4916;top:1255;width:10;height:20" coordorigin="4916,1255" coordsize="10,20">
              <v:shape style="position:absolute;left:4916;top:1255;width:10;height:20" coordorigin="4916,1255" coordsize="10,20" path="m4916,1275l4926,1275,4926,1255,4916,1255,4916,1275xe" filled="true" fillcolor="#000000" stroked="false">
                <v:path arrowok="t"/>
                <v:fill type="solid"/>
              </v:shape>
            </v:group>
            <v:group style="position:absolute;left:4916;top:1275;width:10;height:20" coordorigin="4916,1275" coordsize="10,20">
              <v:shape style="position:absolute;left:4916;top:1275;width:10;height:20" coordorigin="4916,1275" coordsize="10,20" path="m4916,1294l4926,1294,4926,1275,4916,1275,4916,1294xe" filled="true" fillcolor="#000000" stroked="false">
                <v:path arrowok="t"/>
                <v:fill type="solid"/>
              </v:shape>
            </v:group>
            <v:group style="position:absolute;left:4916;top:1294;width:10;height:20" coordorigin="4916,1294" coordsize="10,20">
              <v:shape style="position:absolute;left:4916;top:1294;width:10;height:20" coordorigin="4916,1294" coordsize="10,20" path="m4916,1313l4926,1313,4926,1294,4916,1294,4916,1313xe" filled="true" fillcolor="#000000" stroked="false">
                <v:path arrowok="t"/>
                <v:fill type="solid"/>
              </v:shape>
            </v:group>
            <v:group style="position:absolute;left:4916;top:1313;width:10;height:20" coordorigin="4916,1313" coordsize="10,20">
              <v:shape style="position:absolute;left:4916;top:1313;width:10;height:20" coordorigin="4916,1313" coordsize="10,20" path="m4916,1332l4926,1332,4926,1313,4916,1313,4916,1332xe" filled="true" fillcolor="#000000" stroked="false">
                <v:path arrowok="t"/>
                <v:fill type="solid"/>
              </v:shape>
            </v:group>
            <v:group style="position:absolute;left:4916;top:1339;width:10;height:2" coordorigin="4916,1339" coordsize="10,2">
              <v:shape style="position:absolute;left:4916;top:1339;width:10;height:2" coordorigin="4916,1339" coordsize="10,0" path="m4916,1339l4926,1339e" filled="false" stroked="true" strokeweight=".71997pt" strokecolor="#000000">
                <v:path arrowok="t"/>
              </v:shape>
              <v:shape style="position:absolute;left:1517;top:1255;width:1433;height:101" type="#_x0000_t75" stroked="false">
                <v:imagedata r:id="rId230" o:title=""/>
              </v:shape>
              <v:shape style="position:absolute;left:2926;top:1347;width:1990;height:10" type="#_x0000_t75" stroked="false">
                <v:imagedata r:id="rId231" o:title=""/>
              </v:shape>
              <v:shape style="position:absolute;left:4911;top:1347;width:996;height:10" type="#_x0000_t75" stroked="false">
                <v:imagedata r:id="rId226" o:title=""/>
              </v:shape>
              <v:shape style="position:absolute;left:5903;top:1347;width:2840;height:10" type="#_x0000_t75" stroked="false">
                <v:imagedata r:id="rId227" o:title=""/>
              </v:shape>
              <v:shape style="position:absolute;left:8737;top:1347;width:999;height:10" type="#_x0000_t75" stroked="false">
                <v:imagedata r:id="rId235" o:title=""/>
              </v:shape>
              <v:shape style="position:absolute;left:9732;top:1347;width:890;height:10" type="#_x0000_t75" stroked="false">
                <v:imagedata r:id="rId621" o:title=""/>
              </v:shape>
            </v:group>
            <v:group style="position:absolute;left:4916;top:1356;width:10;height:20" coordorigin="4916,1356" coordsize="10,20">
              <v:shape style="position:absolute;left:4916;top:1356;width:10;height:20" coordorigin="4916,1356" coordsize="10,20" path="m4916,1375l4926,1375,4926,1356,4916,1356,4916,1375xe" filled="true" fillcolor="#000000" stroked="false">
                <v:path arrowok="t"/>
                <v:fill type="solid"/>
              </v:shape>
            </v:group>
            <v:group style="position:absolute;left:4916;top:1375;width:10;height:20" coordorigin="4916,1375" coordsize="10,20">
              <v:shape style="position:absolute;left:4916;top:1375;width:10;height:20" coordorigin="4916,1375" coordsize="10,20" path="m4916,1395l4926,1395,4926,1375,4916,1375,4916,1395xe" filled="true" fillcolor="#000000" stroked="false">
                <v:path arrowok="t"/>
                <v:fill type="solid"/>
              </v:shape>
            </v:group>
            <v:group style="position:absolute;left:4916;top:1395;width:10;height:20" coordorigin="4916,1395" coordsize="10,20">
              <v:shape style="position:absolute;left:4916;top:1395;width:10;height:20" coordorigin="4916,1395" coordsize="10,20" path="m4916,1414l4926,1414,4926,1395,4916,1395,4916,1414xe" filled="true" fillcolor="#000000" stroked="false">
                <v:path arrowok="t"/>
                <v:fill type="solid"/>
              </v:shape>
            </v:group>
            <v:group style="position:absolute;left:4916;top:1414;width:10;height:20" coordorigin="4916,1414" coordsize="10,20">
              <v:shape style="position:absolute;left:4916;top:1414;width:10;height:20" coordorigin="4916,1414" coordsize="10,20" path="m4916,1433l4926,1433,4926,1414,4916,1414,4916,1433xe" filled="true" fillcolor="#000000" stroked="false">
                <v:path arrowok="t"/>
                <v:fill type="solid"/>
              </v:shape>
            </v:group>
            <v:group style="position:absolute;left:4916;top:1433;width:10;height:20" coordorigin="4916,1433" coordsize="10,20">
              <v:shape style="position:absolute;left:4916;top:1433;width:10;height:20" coordorigin="4916,1433" coordsize="10,20" path="m4916,1452l4926,1452,4926,1433,4916,1433,4916,1452xe" filled="true" fillcolor="#000000" stroked="false">
                <v:path arrowok="t"/>
                <v:fill type="solid"/>
              </v:shape>
            </v:group>
            <v:group style="position:absolute;left:4916;top:1452;width:10;height:20" coordorigin="4916,1452" coordsize="10,20">
              <v:shape style="position:absolute;left:4916;top:1452;width:10;height:20" coordorigin="4916,1452" coordsize="10,20" path="m4916,1471l4926,1471,4926,1452,4916,1452,4916,1471xe" filled="true" fillcolor="#000000" stroked="false">
                <v:path arrowok="t"/>
                <v:fill type="solid"/>
              </v:shape>
            </v:group>
            <v:group style="position:absolute;left:4916;top:1471;width:10;height:20" coordorigin="4916,1471" coordsize="10,20">
              <v:shape style="position:absolute;left:4916;top:1471;width:10;height:20" coordorigin="4916,1471" coordsize="10,20" path="m4916,1491l4926,1491,4926,1471,4916,1471,4916,1491xe" filled="true" fillcolor="#000000" stroked="false">
                <v:path arrowok="t"/>
                <v:fill type="solid"/>
              </v:shape>
            </v:group>
            <v:group style="position:absolute;left:4916;top:1491;width:10;height:20" coordorigin="4916,1491" coordsize="10,20">
              <v:shape style="position:absolute;left:4916;top:1491;width:10;height:20" coordorigin="4916,1491" coordsize="10,20" path="m4916,1510l4926,1510,4926,1491,4916,1491,4916,1510xe" filled="true" fillcolor="#000000" stroked="false">
                <v:path arrowok="t"/>
                <v:fill type="solid"/>
              </v:shape>
            </v:group>
            <v:group style="position:absolute;left:4916;top:1510;width:10;height:20" coordorigin="4916,1510" coordsize="10,20">
              <v:shape style="position:absolute;left:4916;top:1510;width:10;height:20" coordorigin="4916,1510" coordsize="10,20" path="m4916,1529l4926,1529,4926,1510,4916,1510,4916,1529xe" filled="true" fillcolor="#000000" stroked="false">
                <v:path arrowok="t"/>
                <v:fill type="solid"/>
              </v:shape>
            </v:group>
            <v:group style="position:absolute;left:4916;top:1529;width:10;height:20" coordorigin="4916,1529" coordsize="10,20">
              <v:shape style="position:absolute;left:4916;top:1529;width:10;height:20" coordorigin="4916,1529" coordsize="10,20" path="m4916,1548l4926,1548,4926,1529,4916,1529,4916,1548xe" filled="true" fillcolor="#000000" stroked="false">
                <v:path arrowok="t"/>
                <v:fill type="solid"/>
              </v:shape>
            </v:group>
            <v:group style="position:absolute;left:4916;top:1548;width:10;height:20" coordorigin="4916,1548" coordsize="10,20">
              <v:shape style="position:absolute;left:4916;top:1548;width:10;height:20" coordorigin="4916,1548" coordsize="10,20" path="m4916,1567l4926,1567,4926,1548,4916,1548,4916,1567xe" filled="true" fillcolor="#000000" stroked="false">
                <v:path arrowok="t"/>
                <v:fill type="solid"/>
              </v:shape>
            </v:group>
            <v:group style="position:absolute;left:4916;top:1567;width:10;height:20" coordorigin="4916,1567" coordsize="10,20">
              <v:shape style="position:absolute;left:4916;top:1567;width:10;height:20" coordorigin="4916,1567" coordsize="10,20" path="m4916,1587l4926,1587,4926,1567,4916,1567,4916,1587xe" filled="true" fillcolor="#000000" stroked="false">
                <v:path arrowok="t"/>
                <v:fill type="solid"/>
              </v:shape>
            </v:group>
            <v:group style="position:absolute;left:4916;top:1587;width:10;height:20" coordorigin="4916,1587" coordsize="10,20">
              <v:shape style="position:absolute;left:4916;top:1587;width:10;height:20" coordorigin="4916,1587" coordsize="10,20" path="m4916,1606l4926,1606,4926,1587,4916,1587,4916,1606xe" filled="true" fillcolor="#000000" stroked="false">
                <v:path arrowok="t"/>
                <v:fill type="solid"/>
              </v:shape>
            </v:group>
            <v:group style="position:absolute;left:4916;top:1606;width:10;height:20" coordorigin="4916,1606" coordsize="10,20">
              <v:shape style="position:absolute;left:4916;top:1606;width:10;height:20" coordorigin="4916,1606" coordsize="10,20" path="m4916,1625l4926,1625,4926,1606,4916,1606,4916,1625xe" filled="true" fillcolor="#000000" stroked="false">
                <v:path arrowok="t"/>
                <v:fill type="solid"/>
              </v:shape>
            </v:group>
            <v:group style="position:absolute;left:4916;top:1625;width:10;height:20" coordorigin="4916,1625" coordsize="10,20">
              <v:shape style="position:absolute;left:4916;top:1625;width:10;height:20" coordorigin="4916,1625" coordsize="10,20" path="m4916,1644l4926,1644,4926,1625,4916,1625,4916,1644xe" filled="true" fillcolor="#000000" stroked="false">
                <v:path arrowok="t"/>
                <v:fill type="solid"/>
              </v:shape>
            </v:group>
            <v:group style="position:absolute;left:4916;top:1644;width:10;height:20" coordorigin="4916,1644" coordsize="10,20">
              <v:shape style="position:absolute;left:4916;top:1644;width:10;height:20" coordorigin="4916,1644" coordsize="10,20" path="m4916,1663l4926,1663,4926,1644,4916,1644,4916,1663xe" filled="true" fillcolor="#000000" stroked="false">
                <v:path arrowok="t"/>
                <v:fill type="solid"/>
              </v:shape>
            </v:group>
            <v:group style="position:absolute;left:4916;top:1669;width:10;height:2" coordorigin="4916,1669" coordsize="10,2">
              <v:shape style="position:absolute;left:4916;top:1669;width:10;height:2" coordorigin="4916,1669" coordsize="10,0" path="m4916,1669l4926,1669e" filled="false" stroked="true" strokeweight=".599980pt" strokecolor="#000000">
                <v:path arrowok="t"/>
              </v:shape>
              <v:shape style="position:absolute;left:1517;top:1675;width:1414;height:10" type="#_x0000_t75" stroked="false">
                <v:imagedata r:id="rId234" o:title=""/>
              </v:shape>
              <v:shape style="position:absolute;left:2926;top:1675;width:1990;height:10" type="#_x0000_t75" stroked="false">
                <v:imagedata r:id="rId231" o:title=""/>
              </v:shape>
              <v:shape style="position:absolute;left:4911;top:1675;width:996;height:10" type="#_x0000_t75" stroked="false">
                <v:imagedata r:id="rId226" o:title=""/>
              </v:shape>
              <v:shape style="position:absolute;left:5903;top:1675;width:2840;height:10" type="#_x0000_t75" stroked="false">
                <v:imagedata r:id="rId227" o:title=""/>
              </v:shape>
              <v:shape style="position:absolute;left:8737;top:1675;width:999;height:10" type="#_x0000_t75" stroked="false">
                <v:imagedata r:id="rId235" o:title=""/>
              </v:shape>
              <v:shape style="position:absolute;left:9732;top:1675;width:890;height:10" type="#_x0000_t75" stroked="false">
                <v:imagedata r:id="rId621" o:title=""/>
              </v:shape>
            </v:group>
            <v:group style="position:absolute;left:4916;top:1685;width:10;height:20" coordorigin="4916,1685" coordsize="10,20">
              <v:shape style="position:absolute;left:4916;top:1685;width:10;height:20" coordorigin="4916,1685" coordsize="10,20" path="m4916,1704l4926,1704,4926,1685,4916,1685,4916,1704xe" filled="true" fillcolor="#000000" stroked="false">
                <v:path arrowok="t"/>
                <v:fill type="solid"/>
              </v:shape>
            </v:group>
            <v:group style="position:absolute;left:4916;top:1704;width:10;height:20" coordorigin="4916,1704" coordsize="10,20">
              <v:shape style="position:absolute;left:4916;top:1704;width:10;height:20" coordorigin="4916,1704" coordsize="10,20" path="m4916,1723l4926,1723,4926,1704,4916,1704,4916,1723xe" filled="true" fillcolor="#000000" stroked="false">
                <v:path arrowok="t"/>
                <v:fill type="solid"/>
              </v:shape>
            </v:group>
            <v:group style="position:absolute;left:4916;top:1723;width:10;height:20" coordorigin="4916,1723" coordsize="10,20">
              <v:shape style="position:absolute;left:4916;top:1723;width:10;height:20" coordorigin="4916,1723" coordsize="10,20" path="m4916,1743l4926,1743,4926,1723,4916,1723,4916,1743xe" filled="true" fillcolor="#000000" stroked="false">
                <v:path arrowok="t"/>
                <v:fill type="solid"/>
              </v:shape>
            </v:group>
            <v:group style="position:absolute;left:4916;top:1743;width:10;height:20" coordorigin="4916,1743" coordsize="10,20">
              <v:shape style="position:absolute;left:4916;top:1743;width:10;height:20" coordorigin="4916,1743" coordsize="10,20" path="m4916,1762l4926,1762,4926,1743,4916,1743,4916,1762xe" filled="true" fillcolor="#000000" stroked="false">
                <v:path arrowok="t"/>
                <v:fill type="solid"/>
              </v:shape>
            </v:group>
            <v:group style="position:absolute;left:4916;top:1762;width:10;height:20" coordorigin="4916,1762" coordsize="10,20">
              <v:shape style="position:absolute;left:4916;top:1762;width:10;height:20" coordorigin="4916,1762" coordsize="10,20" path="m4916,1781l4926,1781,4926,1762,4916,1762,4916,1781xe" filled="true" fillcolor="#000000" stroked="false">
                <v:path arrowok="t"/>
                <v:fill type="solid"/>
              </v:shape>
            </v:group>
            <v:group style="position:absolute;left:4916;top:1781;width:10;height:20" coordorigin="4916,1781" coordsize="10,20">
              <v:shape style="position:absolute;left:4916;top:1781;width:10;height:20" coordorigin="4916,1781" coordsize="10,20" path="m4916,1800l4926,1800,4926,1781,4916,1781,4916,1800xe" filled="true" fillcolor="#000000" stroked="false">
                <v:path arrowok="t"/>
                <v:fill type="solid"/>
              </v:shape>
            </v:group>
            <v:group style="position:absolute;left:4916;top:1800;width:10;height:20" coordorigin="4916,1800" coordsize="10,20">
              <v:shape style="position:absolute;left:4916;top:1800;width:10;height:20" coordorigin="4916,1800" coordsize="10,20" path="m4916,1819l4926,1819,4926,1800,4916,1800,4916,1819xe" filled="true" fillcolor="#000000" stroked="false">
                <v:path arrowok="t"/>
                <v:fill type="solid"/>
              </v:shape>
            </v:group>
            <v:group style="position:absolute;left:4916;top:1819;width:10;height:20" coordorigin="4916,1819" coordsize="10,20">
              <v:shape style="position:absolute;left:4916;top:1819;width:10;height:20" coordorigin="4916,1819" coordsize="10,20" path="m4916,1839l4926,1839,4926,1819,4916,1819,4916,1839xe" filled="true" fillcolor="#000000" stroked="false">
                <v:path arrowok="t"/>
                <v:fill type="solid"/>
              </v:shape>
            </v:group>
            <v:group style="position:absolute;left:4916;top:1839;width:10;height:20" coordorigin="4916,1839" coordsize="10,20">
              <v:shape style="position:absolute;left:4916;top:1839;width:10;height:20" coordorigin="4916,1839" coordsize="10,20" path="m4916,1858l4926,1858,4926,1839,4916,1839,4916,1858xe" filled="true" fillcolor="#000000" stroked="false">
                <v:path arrowok="t"/>
                <v:fill type="solid"/>
              </v:shape>
            </v:group>
            <v:group style="position:absolute;left:4916;top:1858;width:10;height:20" coordorigin="4916,1858" coordsize="10,20">
              <v:shape style="position:absolute;left:4916;top:1858;width:10;height:20" coordorigin="4916,1858" coordsize="10,20" path="m4916,1877l4926,1877,4926,1858,4916,1858,4916,1877xe" filled="true" fillcolor="#000000" stroked="false">
                <v:path arrowok="t"/>
                <v:fill type="solid"/>
              </v:shape>
            </v:group>
            <v:group style="position:absolute;left:4916;top:1877;width:10;height:20" coordorigin="4916,1877" coordsize="10,20">
              <v:shape style="position:absolute;left:4916;top:1877;width:10;height:20" coordorigin="4916,1877" coordsize="10,20" path="m4916,1896l4926,1896,4926,1877,4916,1877,4916,1896xe" filled="true" fillcolor="#000000" stroked="false">
                <v:path arrowok="t"/>
                <v:fill type="solid"/>
              </v:shape>
            </v:group>
            <v:group style="position:absolute;left:4916;top:1896;width:10;height:20" coordorigin="4916,1896" coordsize="10,20">
              <v:shape style="position:absolute;left:4916;top:1896;width:10;height:20" coordorigin="4916,1896" coordsize="10,20" path="m4916,1915l4926,1915,4926,1896,4916,1896,4916,1915xe" filled="true" fillcolor="#000000" stroked="false">
                <v:path arrowok="t"/>
                <v:fill type="solid"/>
              </v:shape>
            </v:group>
            <v:group style="position:absolute;left:4916;top:1915;width:10;height:20" coordorigin="4916,1915" coordsize="10,20">
              <v:shape style="position:absolute;left:4916;top:1915;width:10;height:20" coordorigin="4916,1915" coordsize="10,20" path="m4916,1935l4926,1935,4926,1915,4916,1915,4916,1935xe" filled="true" fillcolor="#000000" stroked="false">
                <v:path arrowok="t"/>
                <v:fill type="solid"/>
              </v:shape>
            </v:group>
            <v:group style="position:absolute;left:4916;top:1935;width:10;height:20" coordorigin="4916,1935" coordsize="10,20">
              <v:shape style="position:absolute;left:4916;top:1935;width:10;height:20" coordorigin="4916,1935" coordsize="10,20" path="m4916,1954l4926,1954,4926,1935,4916,1935,4916,1954xe" filled="true" fillcolor="#000000" stroked="false">
                <v:path arrowok="t"/>
                <v:fill type="solid"/>
              </v:shape>
            </v:group>
            <v:group style="position:absolute;left:4916;top:1954;width:10;height:20" coordorigin="4916,1954" coordsize="10,20">
              <v:shape style="position:absolute;left:4916;top:1954;width:10;height:20" coordorigin="4916,1954" coordsize="10,20" path="m4916,1973l4926,1973,4926,1954,4916,1954,4916,1973xe" filled="true" fillcolor="#000000" stroked="false">
                <v:path arrowok="t"/>
                <v:fill type="solid"/>
              </v:shape>
            </v:group>
            <v:group style="position:absolute;left:4916;top:1973;width:10;height:20" coordorigin="4916,1973" coordsize="10,20">
              <v:shape style="position:absolute;left:4916;top:1973;width:10;height:20" coordorigin="4916,1973" coordsize="10,20" path="m4916,1992l4926,1992,4926,1973,4916,1973,4916,1992xe" filled="true" fillcolor="#000000" stroked="false">
                <v:path arrowok="t"/>
                <v:fill type="solid"/>
              </v:shape>
            </v:group>
            <v:group style="position:absolute;left:4916;top:1999;width:10;height:2" coordorigin="4916,1999" coordsize="10,2">
              <v:shape style="position:absolute;left:4916;top:1999;width:10;height:2" coordorigin="4916,1999" coordsize="10,0" path="m4916,1999l4926,1999e" filled="false" stroked="true" strokeweight=".71997pt" strokecolor="#000000">
                <v:path arrowok="t"/>
              </v:shape>
              <v:shape style="position:absolute;left:1517;top:1915;width:1433;height:101" type="#_x0000_t75" stroked="false">
                <v:imagedata r:id="rId230" o:title=""/>
              </v:shape>
              <v:shape style="position:absolute;left:2926;top:2007;width:1990;height:10" type="#_x0000_t75" stroked="false">
                <v:imagedata r:id="rId231" o:title=""/>
              </v:shape>
              <v:shape style="position:absolute;left:4911;top:2007;width:996;height:10" type="#_x0000_t75" stroked="false">
                <v:imagedata r:id="rId226" o:title=""/>
              </v:shape>
              <v:shape style="position:absolute;left:5903;top:2007;width:2840;height:10" type="#_x0000_t75" stroked="false">
                <v:imagedata r:id="rId227" o:title=""/>
              </v:shape>
              <v:shape style="position:absolute;left:8737;top:2007;width:999;height:10" type="#_x0000_t75" stroked="false">
                <v:imagedata r:id="rId235" o:title=""/>
              </v:shape>
              <v:shape style="position:absolute;left:9732;top:2007;width:890;height:10" type="#_x0000_t75" stroked="false">
                <v:imagedata r:id="rId621" o:title=""/>
              </v:shape>
            </v:group>
            <v:group style="position:absolute;left:4916;top:2016;width:10;height:20" coordorigin="4916,2016" coordsize="10,20">
              <v:shape style="position:absolute;left:4916;top:2016;width:10;height:20" coordorigin="4916,2016" coordsize="10,20" path="m4916,2035l4926,2035,4926,2016,4916,2016,4916,2035xe" filled="true" fillcolor="#000000" stroked="false">
                <v:path arrowok="t"/>
                <v:fill type="solid"/>
              </v:shape>
            </v:group>
            <v:group style="position:absolute;left:4916;top:2035;width:10;height:20" coordorigin="4916,2035" coordsize="10,20">
              <v:shape style="position:absolute;left:4916;top:2035;width:10;height:20" coordorigin="4916,2035" coordsize="10,20" path="m4916,2055l4926,2055,4926,2035,4916,2035,4916,2055xe" filled="true" fillcolor="#000000" stroked="false">
                <v:path arrowok="t"/>
                <v:fill type="solid"/>
              </v:shape>
            </v:group>
            <v:group style="position:absolute;left:4916;top:2055;width:10;height:20" coordorigin="4916,2055" coordsize="10,20">
              <v:shape style="position:absolute;left:4916;top:2055;width:10;height:20" coordorigin="4916,2055" coordsize="10,20" path="m4916,2074l4926,2074,4926,2055,4916,2055,4916,2074xe" filled="true" fillcolor="#000000" stroked="false">
                <v:path arrowok="t"/>
                <v:fill type="solid"/>
              </v:shape>
            </v:group>
            <v:group style="position:absolute;left:4916;top:2074;width:10;height:20" coordorigin="4916,2074" coordsize="10,20">
              <v:shape style="position:absolute;left:4916;top:2074;width:10;height:20" coordorigin="4916,2074" coordsize="10,20" path="m4916,2093l4926,2093,4926,2074,4916,2074,4916,2093xe" filled="true" fillcolor="#000000" stroked="false">
                <v:path arrowok="t"/>
                <v:fill type="solid"/>
              </v:shape>
            </v:group>
            <v:group style="position:absolute;left:4916;top:2093;width:10;height:20" coordorigin="4916,2093" coordsize="10,20">
              <v:shape style="position:absolute;left:4916;top:2093;width:10;height:20" coordorigin="4916,2093" coordsize="10,20" path="m4916,2112l4926,2112,4926,2093,4916,2093,4916,2112xe" filled="true" fillcolor="#000000" stroked="false">
                <v:path arrowok="t"/>
                <v:fill type="solid"/>
              </v:shape>
            </v:group>
            <v:group style="position:absolute;left:4916;top:2112;width:10;height:20" coordorigin="4916,2112" coordsize="10,20">
              <v:shape style="position:absolute;left:4916;top:2112;width:10;height:20" coordorigin="4916,2112" coordsize="10,20" path="m4916,2131l4926,2131,4926,2112,4916,2112,4916,2131xe" filled="true" fillcolor="#000000" stroked="false">
                <v:path arrowok="t"/>
                <v:fill type="solid"/>
              </v:shape>
            </v:group>
            <v:group style="position:absolute;left:4916;top:2131;width:10;height:20" coordorigin="4916,2131" coordsize="10,20">
              <v:shape style="position:absolute;left:4916;top:2131;width:10;height:20" coordorigin="4916,2131" coordsize="10,20" path="m4916,2151l4926,2151,4926,2131,4916,2131,4916,2151xe" filled="true" fillcolor="#000000" stroked="false">
                <v:path arrowok="t"/>
                <v:fill type="solid"/>
              </v:shape>
            </v:group>
            <v:group style="position:absolute;left:4916;top:2151;width:10;height:20" coordorigin="4916,2151" coordsize="10,20">
              <v:shape style="position:absolute;left:4916;top:2151;width:10;height:20" coordorigin="4916,2151" coordsize="10,20" path="m4916,2170l4926,2170,4926,2151,4916,2151,4916,2170xe" filled="true" fillcolor="#000000" stroked="false">
                <v:path arrowok="t"/>
                <v:fill type="solid"/>
              </v:shape>
            </v:group>
            <v:group style="position:absolute;left:4916;top:2170;width:10;height:20" coordorigin="4916,2170" coordsize="10,20">
              <v:shape style="position:absolute;left:4916;top:2170;width:10;height:20" coordorigin="4916,2170" coordsize="10,20" path="m4916,2189l4926,2189,4926,2170,4916,2170,4916,2189xe" filled="true" fillcolor="#000000" stroked="false">
                <v:path arrowok="t"/>
                <v:fill type="solid"/>
              </v:shape>
            </v:group>
            <v:group style="position:absolute;left:4916;top:2189;width:10;height:20" coordorigin="4916,2189" coordsize="10,20">
              <v:shape style="position:absolute;left:4916;top:2189;width:10;height:20" coordorigin="4916,2189" coordsize="10,20" path="m4916,2208l4926,2208,4926,2189,4916,2189,4916,2208xe" filled="true" fillcolor="#000000" stroked="false">
                <v:path arrowok="t"/>
                <v:fill type="solid"/>
              </v:shape>
            </v:group>
            <v:group style="position:absolute;left:4916;top:2208;width:10;height:20" coordorigin="4916,2208" coordsize="10,20">
              <v:shape style="position:absolute;left:4916;top:2208;width:10;height:20" coordorigin="4916,2208" coordsize="10,20" path="m4916,2227l4926,2227,4926,2208,4916,2208,4916,2227xe" filled="true" fillcolor="#000000" stroked="false">
                <v:path arrowok="t"/>
                <v:fill type="solid"/>
              </v:shape>
            </v:group>
            <v:group style="position:absolute;left:4916;top:2227;width:10;height:20" coordorigin="4916,2227" coordsize="10,20">
              <v:shape style="position:absolute;left:4916;top:2227;width:10;height:20" coordorigin="4916,2227" coordsize="10,20" path="m4916,2247l4926,2247,4926,2227,4916,2227,4916,2247xe" filled="true" fillcolor="#000000" stroked="false">
                <v:path arrowok="t"/>
                <v:fill type="solid"/>
              </v:shape>
            </v:group>
            <v:group style="position:absolute;left:4916;top:2247;width:10;height:20" coordorigin="4916,2247" coordsize="10,20">
              <v:shape style="position:absolute;left:4916;top:2247;width:10;height:20" coordorigin="4916,2247" coordsize="10,20" path="m4916,2266l4926,2266,4926,2247,4916,2247,4916,2266xe" filled="true" fillcolor="#000000" stroked="false">
                <v:path arrowok="t"/>
                <v:fill type="solid"/>
              </v:shape>
            </v:group>
            <v:group style="position:absolute;left:4916;top:2266;width:10;height:20" coordorigin="4916,2266" coordsize="10,20">
              <v:shape style="position:absolute;left:4916;top:2266;width:10;height:20" coordorigin="4916,2266" coordsize="10,20" path="m4916,2285l4926,2285,4926,2266,4916,2266,4916,2285xe" filled="true" fillcolor="#000000" stroked="false">
                <v:path arrowok="t"/>
                <v:fill type="solid"/>
              </v:shape>
            </v:group>
            <v:group style="position:absolute;left:4916;top:2285;width:10;height:20" coordorigin="4916,2285" coordsize="10,20">
              <v:shape style="position:absolute;left:4916;top:2285;width:10;height:20" coordorigin="4916,2285" coordsize="10,20" path="m4916,2304l4926,2304,4926,2285,4916,2285,4916,2304xe" filled="true" fillcolor="#000000" stroked="false">
                <v:path arrowok="t"/>
                <v:fill type="solid"/>
              </v:shape>
            </v:group>
            <v:group style="position:absolute;left:4916;top:2304;width:10;height:20" coordorigin="4916,2304" coordsize="10,20">
              <v:shape style="position:absolute;left:4916;top:2304;width:10;height:20" coordorigin="4916,2304" coordsize="10,20" path="m4916,2323l4926,2323,4926,2304,4916,2304,4916,2323xe" filled="true" fillcolor="#000000" stroked="false">
                <v:path arrowok="t"/>
                <v:fill type="solid"/>
              </v:shape>
            </v:group>
            <v:group style="position:absolute;left:4916;top:2329;width:10;height:2" coordorigin="4916,2329" coordsize="10,2">
              <v:shape style="position:absolute;left:4916;top:2329;width:10;height:2" coordorigin="4916,2329" coordsize="10,0" path="m4916,2329l4926,2329e" filled="false" stroked="true" strokeweight=".599980pt" strokecolor="#000000">
                <v:path arrowok="t"/>
              </v:shape>
              <v:shape style="position:absolute;left:1517;top:2335;width:1414;height:10" type="#_x0000_t75" stroked="false">
                <v:imagedata r:id="rId234" o:title=""/>
              </v:shape>
              <v:shape style="position:absolute;left:2926;top:2335;width:1990;height:10" type="#_x0000_t75" stroked="false">
                <v:imagedata r:id="rId231" o:title=""/>
              </v:shape>
              <v:shape style="position:absolute;left:4911;top:2335;width:996;height:10" type="#_x0000_t75" stroked="false">
                <v:imagedata r:id="rId226" o:title=""/>
              </v:shape>
              <v:shape style="position:absolute;left:5903;top:2335;width:2840;height:10" type="#_x0000_t75" stroked="false">
                <v:imagedata r:id="rId227" o:title=""/>
              </v:shape>
              <v:shape style="position:absolute;left:8737;top:2335;width:999;height:10" type="#_x0000_t75" stroked="false">
                <v:imagedata r:id="rId235" o:title=""/>
              </v:shape>
              <v:shape style="position:absolute;left:9732;top:2335;width:890;height:10" type="#_x0000_t75" stroked="false">
                <v:imagedata r:id="rId621" o:title=""/>
              </v:shape>
            </v:group>
            <v:group style="position:absolute;left:4916;top:2345;width:10;height:20" coordorigin="4916,2345" coordsize="10,20">
              <v:shape style="position:absolute;left:4916;top:2345;width:10;height:20" coordorigin="4916,2345" coordsize="10,20" path="m4916,2364l4926,2364,4926,2345,4916,2345,4916,2364xe" filled="true" fillcolor="#000000" stroked="false">
                <v:path arrowok="t"/>
                <v:fill type="solid"/>
              </v:shape>
            </v:group>
            <v:group style="position:absolute;left:4916;top:2364;width:10;height:20" coordorigin="4916,2364" coordsize="10,20">
              <v:shape style="position:absolute;left:4916;top:2364;width:10;height:20" coordorigin="4916,2364" coordsize="10,20" path="m4916,2383l4926,2383,4926,2364,4916,2364,4916,2383xe" filled="true" fillcolor="#000000" stroked="false">
                <v:path arrowok="t"/>
                <v:fill type="solid"/>
              </v:shape>
            </v:group>
            <v:group style="position:absolute;left:4916;top:2383;width:10;height:20" coordorigin="4916,2383" coordsize="10,20">
              <v:shape style="position:absolute;left:4916;top:2383;width:10;height:20" coordorigin="4916,2383" coordsize="10,20" path="m4916,2403l4926,2403,4926,2383,4916,2383,4916,2403xe" filled="true" fillcolor="#000000" stroked="false">
                <v:path arrowok="t"/>
                <v:fill type="solid"/>
              </v:shape>
            </v:group>
            <v:group style="position:absolute;left:4916;top:2403;width:10;height:20" coordorigin="4916,2403" coordsize="10,20">
              <v:shape style="position:absolute;left:4916;top:2403;width:10;height:20" coordorigin="4916,2403" coordsize="10,20" path="m4916,2422l4926,2422,4926,2403,4916,2403,4916,2422xe" filled="true" fillcolor="#000000" stroked="false">
                <v:path arrowok="t"/>
                <v:fill type="solid"/>
              </v:shape>
            </v:group>
            <v:group style="position:absolute;left:4916;top:2422;width:10;height:20" coordorigin="4916,2422" coordsize="10,20">
              <v:shape style="position:absolute;left:4916;top:2422;width:10;height:20" coordorigin="4916,2422" coordsize="10,20" path="m4916,2441l4926,2441,4926,2422,4916,2422,4916,2441xe" filled="true" fillcolor="#000000" stroked="false">
                <v:path arrowok="t"/>
                <v:fill type="solid"/>
              </v:shape>
            </v:group>
            <v:group style="position:absolute;left:4916;top:2441;width:10;height:20" coordorigin="4916,2441" coordsize="10,20">
              <v:shape style="position:absolute;left:4916;top:2441;width:10;height:20" coordorigin="4916,2441" coordsize="10,20" path="m4916,2460l4926,2460,4926,2441,4916,2441,4916,2460xe" filled="true" fillcolor="#000000" stroked="false">
                <v:path arrowok="t"/>
                <v:fill type="solid"/>
              </v:shape>
            </v:group>
            <v:group style="position:absolute;left:4916;top:2460;width:10;height:20" coordorigin="4916,2460" coordsize="10,20">
              <v:shape style="position:absolute;left:4916;top:2460;width:10;height:20" coordorigin="4916,2460" coordsize="10,20" path="m4916,2479l4926,2479,4926,2460,4916,2460,4916,2479xe" filled="true" fillcolor="#000000" stroked="false">
                <v:path arrowok="t"/>
                <v:fill type="solid"/>
              </v:shape>
            </v:group>
            <v:group style="position:absolute;left:4916;top:2479;width:10;height:20" coordorigin="4916,2479" coordsize="10,20">
              <v:shape style="position:absolute;left:4916;top:2479;width:10;height:20" coordorigin="4916,2479" coordsize="10,20" path="m4916,2499l4926,2499,4926,2479,4916,2479,4916,2499xe" filled="true" fillcolor="#000000" stroked="false">
                <v:path arrowok="t"/>
                <v:fill type="solid"/>
              </v:shape>
            </v:group>
            <v:group style="position:absolute;left:4916;top:2499;width:10;height:20" coordorigin="4916,2499" coordsize="10,20">
              <v:shape style="position:absolute;left:4916;top:2499;width:10;height:20" coordorigin="4916,2499" coordsize="10,20" path="m4916,2518l4926,2518,4926,2499,4916,2499,4916,2518xe" filled="true" fillcolor="#000000" stroked="false">
                <v:path arrowok="t"/>
                <v:fill type="solid"/>
              </v:shape>
            </v:group>
            <v:group style="position:absolute;left:4916;top:2518;width:10;height:20" coordorigin="4916,2518" coordsize="10,20">
              <v:shape style="position:absolute;left:4916;top:2518;width:10;height:20" coordorigin="4916,2518" coordsize="10,20" path="m4916,2537l4926,2537,4926,2518,4916,2518,4916,2537xe" filled="true" fillcolor="#000000" stroked="false">
                <v:path arrowok="t"/>
                <v:fill type="solid"/>
              </v:shape>
            </v:group>
            <v:group style="position:absolute;left:4916;top:2537;width:10;height:20" coordorigin="4916,2537" coordsize="10,20">
              <v:shape style="position:absolute;left:4916;top:2537;width:10;height:20" coordorigin="4916,2537" coordsize="10,20" path="m4916,2556l4926,2556,4926,2537,4916,2537,4916,2556xe" filled="true" fillcolor="#000000" stroked="false">
                <v:path arrowok="t"/>
                <v:fill type="solid"/>
              </v:shape>
            </v:group>
            <v:group style="position:absolute;left:4916;top:2556;width:10;height:20" coordorigin="4916,2556" coordsize="10,20">
              <v:shape style="position:absolute;left:4916;top:2556;width:10;height:20" coordorigin="4916,2556" coordsize="10,20" path="m4916,2575l4926,2575,4926,2556,4916,2556,4916,2575xe" filled="true" fillcolor="#000000" stroked="false">
                <v:path arrowok="t"/>
                <v:fill type="solid"/>
              </v:shape>
            </v:group>
            <v:group style="position:absolute;left:4916;top:2575;width:10;height:20" coordorigin="4916,2575" coordsize="10,20">
              <v:shape style="position:absolute;left:4916;top:2575;width:10;height:20" coordorigin="4916,2575" coordsize="10,20" path="m4916,2595l4926,2595,4926,2575,4916,2575,4916,2595xe" filled="true" fillcolor="#000000" stroked="false">
                <v:path arrowok="t"/>
                <v:fill type="solid"/>
              </v:shape>
            </v:group>
            <v:group style="position:absolute;left:4916;top:2595;width:10;height:20" coordorigin="4916,2595" coordsize="10,20">
              <v:shape style="position:absolute;left:4916;top:2595;width:10;height:20" coordorigin="4916,2595" coordsize="10,20" path="m4916,2614l4926,2614,4926,2595,4916,2595,4916,2614xe" filled="true" fillcolor="#000000" stroked="false">
                <v:path arrowok="t"/>
                <v:fill type="solid"/>
              </v:shape>
            </v:group>
            <v:group style="position:absolute;left:4916;top:2614;width:10;height:20" coordorigin="4916,2614" coordsize="10,20">
              <v:shape style="position:absolute;left:4916;top:2614;width:10;height:20" coordorigin="4916,2614" coordsize="10,20" path="m4916,2633l4926,2633,4926,2614,4916,2614,4916,2633xe" filled="true" fillcolor="#000000" stroked="false">
                <v:path arrowok="t"/>
                <v:fill type="solid"/>
              </v:shape>
            </v:group>
            <v:group style="position:absolute;left:4916;top:2633;width:10;height:20" coordorigin="4916,2633" coordsize="10,20">
              <v:shape style="position:absolute;left:4916;top:2633;width:10;height:20" coordorigin="4916,2633" coordsize="10,20" path="m4916,2652l4926,2652,4926,2633,4916,2633,4916,2652xe" filled="true" fillcolor="#000000" stroked="false">
                <v:path arrowok="t"/>
                <v:fill type="solid"/>
              </v:shape>
            </v:group>
            <v:group style="position:absolute;left:4916;top:2659;width:10;height:2" coordorigin="4916,2659" coordsize="10,2">
              <v:shape style="position:absolute;left:4916;top:2659;width:10;height:2" coordorigin="4916,2659" coordsize="10,0" path="m4916,2659l4926,2659e" filled="false" stroked="true" strokeweight=".72003pt" strokecolor="#000000">
                <v:path arrowok="t"/>
              </v:shape>
              <v:shape style="position:absolute;left:1517;top:2575;width:1433;height:101" type="#_x0000_t75" stroked="false">
                <v:imagedata r:id="rId230" o:title=""/>
              </v:shape>
              <v:shape style="position:absolute;left:2926;top:2667;width:1990;height:10" type="#_x0000_t75" stroked="false">
                <v:imagedata r:id="rId231" o:title=""/>
              </v:shape>
              <v:shape style="position:absolute;left:4911;top:2667;width:996;height:10" type="#_x0000_t75" stroked="false">
                <v:imagedata r:id="rId226" o:title=""/>
              </v:shape>
              <v:shape style="position:absolute;left:5903;top:2667;width:2840;height:10" type="#_x0000_t75" stroked="false">
                <v:imagedata r:id="rId227" o:title=""/>
              </v:shape>
              <v:shape style="position:absolute;left:8737;top:2667;width:999;height:10" type="#_x0000_t75" stroked="false">
                <v:imagedata r:id="rId235" o:title=""/>
              </v:shape>
              <v:shape style="position:absolute;left:9732;top:2667;width:890;height:10" type="#_x0000_t75" stroked="false">
                <v:imagedata r:id="rId621" o:title=""/>
              </v:shape>
            </v:group>
            <v:group style="position:absolute;left:4916;top:2676;width:10;height:20" coordorigin="4916,2676" coordsize="10,20">
              <v:shape style="position:absolute;left:4916;top:2676;width:10;height:20" coordorigin="4916,2676" coordsize="10,20" path="m4916,2695l4926,2695,4926,2676,4916,2676,4916,2695xe" filled="true" fillcolor="#000000" stroked="false">
                <v:path arrowok="t"/>
                <v:fill type="solid"/>
              </v:shape>
            </v:group>
            <v:group style="position:absolute;left:4916;top:2695;width:10;height:20" coordorigin="4916,2695" coordsize="10,20">
              <v:shape style="position:absolute;left:4916;top:2695;width:10;height:20" coordorigin="4916,2695" coordsize="10,20" path="m4916,2715l4926,2715,4926,2695,4916,2695,4916,2715xe" filled="true" fillcolor="#000000" stroked="false">
                <v:path arrowok="t"/>
                <v:fill type="solid"/>
              </v:shape>
            </v:group>
            <v:group style="position:absolute;left:4916;top:2715;width:10;height:20" coordorigin="4916,2715" coordsize="10,20">
              <v:shape style="position:absolute;left:4916;top:2715;width:10;height:20" coordorigin="4916,2715" coordsize="10,20" path="m4916,2734l4926,2734,4926,2715,4916,2715,4916,2734xe" filled="true" fillcolor="#000000" stroked="false">
                <v:path arrowok="t"/>
                <v:fill type="solid"/>
              </v:shape>
            </v:group>
            <v:group style="position:absolute;left:4916;top:2734;width:10;height:20" coordorigin="4916,2734" coordsize="10,20">
              <v:shape style="position:absolute;left:4916;top:2734;width:10;height:20" coordorigin="4916,2734" coordsize="10,20" path="m4916,2753l4926,2753,4926,2734,4916,2734,4916,2753xe" filled="true" fillcolor="#000000" stroked="false">
                <v:path arrowok="t"/>
                <v:fill type="solid"/>
              </v:shape>
            </v:group>
            <v:group style="position:absolute;left:4916;top:2753;width:10;height:20" coordorigin="4916,2753" coordsize="10,20">
              <v:shape style="position:absolute;left:4916;top:2753;width:10;height:20" coordorigin="4916,2753" coordsize="10,20" path="m4916,2772l4926,2772,4926,2753,4916,2753,4916,2772xe" filled="true" fillcolor="#000000" stroked="false">
                <v:path arrowok="t"/>
                <v:fill type="solid"/>
              </v:shape>
            </v:group>
            <v:group style="position:absolute;left:4916;top:2772;width:10;height:20" coordorigin="4916,2772" coordsize="10,20">
              <v:shape style="position:absolute;left:4916;top:2772;width:10;height:20" coordorigin="4916,2772" coordsize="10,20" path="m4916,2791l4926,2791,4926,2772,4916,2772,4916,2791xe" filled="true" fillcolor="#000000" stroked="false">
                <v:path arrowok="t"/>
                <v:fill type="solid"/>
              </v:shape>
            </v:group>
            <v:group style="position:absolute;left:4916;top:2791;width:10;height:20" coordorigin="4916,2791" coordsize="10,20">
              <v:shape style="position:absolute;left:4916;top:2791;width:10;height:20" coordorigin="4916,2791" coordsize="10,20" path="m4916,2811l4926,2811,4926,2791,4916,2791,4916,2811xe" filled="true" fillcolor="#000000" stroked="false">
                <v:path arrowok="t"/>
                <v:fill type="solid"/>
              </v:shape>
            </v:group>
            <v:group style="position:absolute;left:4916;top:2811;width:10;height:20" coordorigin="4916,2811" coordsize="10,20">
              <v:shape style="position:absolute;left:4916;top:2811;width:10;height:20" coordorigin="4916,2811" coordsize="10,20" path="m4916,2830l4926,2830,4926,2811,4916,2811,4916,2830xe" filled="true" fillcolor="#000000" stroked="false">
                <v:path arrowok="t"/>
                <v:fill type="solid"/>
              </v:shape>
            </v:group>
            <v:group style="position:absolute;left:4916;top:2830;width:10;height:20" coordorigin="4916,2830" coordsize="10,20">
              <v:shape style="position:absolute;left:4916;top:2830;width:10;height:20" coordorigin="4916,2830" coordsize="10,20" path="m4916,2849l4926,2849,4926,2830,4916,2830,4916,2849xe" filled="true" fillcolor="#000000" stroked="false">
                <v:path arrowok="t"/>
                <v:fill type="solid"/>
              </v:shape>
            </v:group>
            <v:group style="position:absolute;left:4916;top:2849;width:10;height:20" coordorigin="4916,2849" coordsize="10,20">
              <v:shape style="position:absolute;left:4916;top:2849;width:10;height:20" coordorigin="4916,2849" coordsize="10,20" path="m4916,2868l4926,2868,4926,2849,4916,2849,4916,2868xe" filled="true" fillcolor="#000000" stroked="false">
                <v:path arrowok="t"/>
                <v:fill type="solid"/>
              </v:shape>
            </v:group>
            <v:group style="position:absolute;left:4916;top:2868;width:10;height:20" coordorigin="4916,2868" coordsize="10,20">
              <v:shape style="position:absolute;left:4916;top:2868;width:10;height:20" coordorigin="4916,2868" coordsize="10,20" path="m4916,2887l4926,2887,4926,2868,4916,2868,4916,2887xe" filled="true" fillcolor="#000000" stroked="false">
                <v:path arrowok="t"/>
                <v:fill type="solid"/>
              </v:shape>
            </v:group>
            <v:group style="position:absolute;left:4916;top:2887;width:10;height:20" coordorigin="4916,2887" coordsize="10,20">
              <v:shape style="position:absolute;left:4916;top:2887;width:10;height:20" coordorigin="4916,2887" coordsize="10,20" path="m4916,2907l4926,2907,4926,2887,4916,2887,4916,2907xe" filled="true" fillcolor="#000000" stroked="false">
                <v:path arrowok="t"/>
                <v:fill type="solid"/>
              </v:shape>
            </v:group>
            <v:group style="position:absolute;left:4916;top:2907;width:10;height:20" coordorigin="4916,2907" coordsize="10,20">
              <v:shape style="position:absolute;left:4916;top:2907;width:10;height:20" coordorigin="4916,2907" coordsize="10,20" path="m4916,2926l4926,2926,4926,2907,4916,2907,4916,2926xe" filled="true" fillcolor="#000000" stroked="false">
                <v:path arrowok="t"/>
                <v:fill type="solid"/>
              </v:shape>
            </v:group>
            <v:group style="position:absolute;left:4916;top:2926;width:10;height:20" coordorigin="4916,2926" coordsize="10,20">
              <v:shape style="position:absolute;left:4916;top:2926;width:10;height:20" coordorigin="4916,2926" coordsize="10,20" path="m4916,2945l4926,2945,4926,2926,4916,2926,4916,2945xe" filled="true" fillcolor="#000000" stroked="false">
                <v:path arrowok="t"/>
                <v:fill type="solid"/>
              </v:shape>
            </v:group>
            <v:group style="position:absolute;left:4916;top:2945;width:10;height:20" coordorigin="4916,2945" coordsize="10,20">
              <v:shape style="position:absolute;left:4916;top:2945;width:10;height:20" coordorigin="4916,2945" coordsize="10,20" path="m4916,2965l4926,2965,4926,2945,4916,2945,4916,2965xe" filled="true" fillcolor="#000000" stroked="false">
                <v:path arrowok="t"/>
                <v:fill type="solid"/>
              </v:shape>
            </v:group>
            <v:group style="position:absolute;left:4916;top:2965;width:10;height:20" coordorigin="4916,2965" coordsize="10,20">
              <v:shape style="position:absolute;left:4916;top:2965;width:10;height:20" coordorigin="4916,2965" coordsize="10,20" path="m4916,2984l4926,2984,4926,2965,4916,2965,4916,2984xe" filled="true" fillcolor="#000000" stroked="false">
                <v:path arrowok="t"/>
                <v:fill type="solid"/>
              </v:shape>
            </v:group>
            <w10:wrap type="none"/>
          </v:group>
        </w:pic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w:t>
        <w:tab/>
        <w:t>其他应收款账龄分析</w:t>
      </w:r>
      <w:r>
        <w:rPr>
          <w:rFonts w:ascii="宋体" w:hAnsi="宋体" w:cs="宋体" w:eastAsia="宋体" w:hint="default"/>
          <w:sz w:val="21"/>
          <w:szCs w:val="21"/>
        </w:rPr>
      </w:r>
    </w:p>
    <w:tbl>
      <w:tblPr>
        <w:tblW w:w="0" w:type="auto"/>
        <w:jc w:val="left"/>
        <w:tblInd w:w="102" w:type="dxa"/>
        <w:tblLayout w:type="fixed"/>
        <w:tblCellMar>
          <w:top w:w="0" w:type="dxa"/>
          <w:left w:w="0" w:type="dxa"/>
          <w:bottom w:w="0" w:type="dxa"/>
          <w:right w:w="0" w:type="dxa"/>
        </w:tblCellMar>
        <w:tblLook w:val="01E0"/>
      </w:tblPr>
      <w:tblGrid>
        <w:gridCol w:w="1433"/>
        <w:gridCol w:w="1133"/>
        <w:gridCol w:w="1066"/>
        <w:gridCol w:w="778"/>
        <w:gridCol w:w="852"/>
        <w:gridCol w:w="1133"/>
        <w:gridCol w:w="227"/>
        <w:gridCol w:w="623"/>
        <w:gridCol w:w="994"/>
        <w:gridCol w:w="881"/>
      </w:tblGrid>
      <w:tr>
        <w:trPr>
          <w:trHeight w:val="346" w:hRule="exact"/>
        </w:trPr>
        <w:tc>
          <w:tcPr>
            <w:tcW w:w="1433"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133" w:type="dxa"/>
            <w:tcBorders>
              <w:top w:val="single" w:sz="12"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5"/>
                <w:szCs w:val="25"/>
              </w:rPr>
            </w:pPr>
          </w:p>
        </w:tc>
        <w:tc>
          <w:tcPr>
            <w:tcW w:w="1066" w:type="dxa"/>
            <w:tcBorders>
              <w:top w:val="single" w:sz="12" w:space="0" w:color="000000"/>
              <w:left w:val="nil" w:sz="6" w:space="0" w:color="auto"/>
              <w:bottom w:val="nil" w:sz="6" w:space="0" w:color="auto"/>
              <w:right w:val="nil" w:sz="6" w:space="0" w:color="auto"/>
            </w:tcBorders>
          </w:tcPr>
          <w:p>
            <w:pPr>
              <w:pStyle w:val="TableParagraph"/>
              <w:spacing w:line="240" w:lineRule="auto" w:before="103"/>
              <w:ind w:left="477" w:right="-15"/>
              <w:jc w:val="left"/>
              <w:rPr>
                <w:rFonts w:ascii="宋体" w:hAnsi="宋体" w:cs="宋体" w:eastAsia="宋体" w:hint="default"/>
                <w:sz w:val="15"/>
                <w:szCs w:val="15"/>
              </w:rPr>
            </w:pPr>
            <w:r>
              <w:rPr>
                <w:rFonts w:ascii="宋体" w:hAnsi="宋体" w:cs="宋体" w:eastAsia="宋体" w:hint="default"/>
                <w:spacing w:val="-1"/>
                <w:sz w:val="15"/>
                <w:szCs w:val="15"/>
              </w:rPr>
              <w:t>年末余额</w:t>
            </w:r>
          </w:p>
        </w:tc>
        <w:tc>
          <w:tcPr>
            <w:tcW w:w="778" w:type="dxa"/>
            <w:tcBorders>
              <w:top w:val="single" w:sz="12" w:space="0" w:color="000000"/>
              <w:left w:val="nil" w:sz="6" w:space="0" w:color="auto"/>
              <w:bottom w:val="nil" w:sz="6" w:space="0" w:color="auto"/>
              <w:right w:val="nil" w:sz="6" w:space="0" w:color="auto"/>
            </w:tcBorders>
          </w:tcPr>
          <w:p>
            <w:pPr/>
          </w:p>
        </w:tc>
        <w:tc>
          <w:tcPr>
            <w:tcW w:w="852"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25"/>
                <w:szCs w:val="25"/>
              </w:rPr>
            </w:pPr>
          </w:p>
        </w:tc>
        <w:tc>
          <w:tcPr>
            <w:tcW w:w="1133" w:type="dxa"/>
            <w:tcBorders>
              <w:top w:val="single" w:sz="12"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25"/>
                <w:szCs w:val="25"/>
              </w:rPr>
            </w:pPr>
          </w:p>
        </w:tc>
        <w:tc>
          <w:tcPr>
            <w:tcW w:w="227" w:type="dxa"/>
            <w:tcBorders>
              <w:top w:val="single" w:sz="12" w:space="0" w:color="000000"/>
              <w:left w:val="nil" w:sz="6" w:space="0" w:color="auto"/>
              <w:bottom w:val="nil" w:sz="6" w:space="0" w:color="auto"/>
              <w:right w:val="nil" w:sz="6" w:space="0" w:color="auto"/>
            </w:tcBorders>
          </w:tcPr>
          <w:p>
            <w:pPr/>
          </w:p>
        </w:tc>
        <w:tc>
          <w:tcPr>
            <w:tcW w:w="1617"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03"/>
              <w:ind w:left="270"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881" w:type="dxa"/>
            <w:tcBorders>
              <w:top w:val="single" w:sz="12" w:space="0" w:color="000000"/>
              <w:left w:val="nil" w:sz="6" w:space="0" w:color="auto"/>
              <w:bottom w:val="nil" w:sz="6" w:space="0" w:color="auto"/>
              <w:right w:val="nil" w:sz="6" w:space="0" w:color="auto"/>
            </w:tcBorders>
          </w:tcPr>
          <w:p>
            <w:pPr/>
          </w:p>
        </w:tc>
      </w:tr>
      <w:tr>
        <w:trPr>
          <w:trHeight w:val="319"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21" w:right="0"/>
              <w:jc w:val="center"/>
              <w:rPr>
                <w:rFonts w:ascii="宋体" w:hAnsi="宋体" w:cs="宋体" w:eastAsia="宋体" w:hint="default"/>
                <w:sz w:val="15"/>
                <w:szCs w:val="15"/>
              </w:rPr>
            </w:pPr>
            <w:r>
              <w:rPr>
                <w:rFonts w:ascii="宋体" w:hAnsi="宋体" w:cs="宋体" w:eastAsia="宋体" w:hint="default"/>
                <w:sz w:val="15"/>
                <w:szCs w:val="15"/>
              </w:rPr>
              <w:t>种类</w:t>
            </w:r>
          </w:p>
        </w:tc>
        <w:tc>
          <w:tcPr>
            <w:tcW w:w="2199"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01"/>
              <w:ind w:left="684"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630"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101"/>
              <w:ind w:left="408"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360"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01"/>
              <w:ind w:left="686"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623" w:type="dxa"/>
            <w:tcBorders>
              <w:top w:val="nil" w:sz="6" w:space="0" w:color="auto"/>
              <w:left w:val="nil" w:sz="6" w:space="0" w:color="auto"/>
              <w:bottom w:val="nil" w:sz="6" w:space="0" w:color="auto"/>
              <w:right w:val="single" w:sz="4" w:space="0" w:color="000000"/>
            </w:tcBorders>
          </w:tcPr>
          <w:p>
            <w:pPr/>
          </w:p>
        </w:tc>
        <w:tc>
          <w:tcPr>
            <w:tcW w:w="1875"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01"/>
              <w:ind w:right="2"/>
              <w:jc w:val="center"/>
              <w:rPr>
                <w:rFonts w:ascii="宋体" w:hAnsi="宋体" w:cs="宋体" w:eastAsia="宋体" w:hint="default"/>
                <w:sz w:val="15"/>
                <w:szCs w:val="15"/>
              </w:rPr>
            </w:pPr>
            <w:r>
              <w:rPr>
                <w:rFonts w:ascii="宋体" w:hAnsi="宋体" w:cs="宋体" w:eastAsia="宋体" w:hint="default"/>
                <w:sz w:val="15"/>
                <w:szCs w:val="15"/>
              </w:rPr>
              <w:t>坏账准备</w:t>
            </w:r>
          </w:p>
        </w:tc>
      </w:tr>
      <w:tr>
        <w:trPr>
          <w:trHeight w:val="158" w:hRule="exact"/>
        </w:trPr>
        <w:tc>
          <w:tcPr>
            <w:tcW w:w="1433"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066" w:type="dxa"/>
            <w:tcBorders>
              <w:top w:val="nil" w:sz="6" w:space="0" w:color="auto"/>
              <w:left w:val="single" w:sz="4" w:space="0" w:color="000000"/>
              <w:bottom w:val="nil" w:sz="6" w:space="0" w:color="auto"/>
              <w:right w:val="nil" w:sz="6" w:space="0" w:color="auto"/>
            </w:tcBorders>
          </w:tcPr>
          <w:p>
            <w:pPr/>
          </w:p>
        </w:tc>
        <w:tc>
          <w:tcPr>
            <w:tcW w:w="778" w:type="dxa"/>
            <w:tcBorders>
              <w:top w:val="nil" w:sz="6" w:space="0" w:color="auto"/>
              <w:left w:val="nil" w:sz="6" w:space="0" w:color="auto"/>
              <w:bottom w:val="nil" w:sz="6" w:space="0" w:color="auto"/>
              <w:right w:val="single" w:sz="4" w:space="0" w:color="000000"/>
            </w:tcBorders>
          </w:tcPr>
          <w:p>
            <w:pPr/>
          </w:p>
        </w:tc>
        <w:tc>
          <w:tcPr>
            <w:tcW w:w="852"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850" w:type="dxa"/>
            <w:gridSpan w:val="2"/>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81" w:type="dxa"/>
            <w:tcBorders>
              <w:top w:val="nil" w:sz="6" w:space="0" w:color="auto"/>
              <w:left w:val="single" w:sz="4" w:space="0" w:color="000000"/>
              <w:bottom w:val="nil" w:sz="6" w:space="0" w:color="auto"/>
              <w:right w:val="nil" w:sz="6" w:space="0" w:color="auto"/>
            </w:tcBorders>
          </w:tcPr>
          <w:p>
            <w:pPr/>
          </w:p>
        </w:tc>
      </w:tr>
      <w:tr>
        <w:trPr>
          <w:trHeight w:val="168" w:hRule="exact"/>
        </w:trPr>
        <w:tc>
          <w:tcPr>
            <w:tcW w:w="1433"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3"/>
              <w:jc w:val="center"/>
              <w:rPr>
                <w:rFonts w:ascii="宋体" w:hAnsi="宋体" w:cs="宋体" w:eastAsia="宋体" w:hint="default"/>
                <w:sz w:val="15"/>
                <w:szCs w:val="15"/>
              </w:rPr>
            </w:pPr>
            <w:r>
              <w:rPr>
                <w:rFonts w:ascii="宋体" w:hAnsi="宋体" w:cs="宋体" w:eastAsia="宋体" w:hint="default"/>
                <w:sz w:val="15"/>
                <w:szCs w:val="15"/>
              </w:rPr>
              <w:t>金额</w:t>
            </w:r>
          </w:p>
        </w:tc>
        <w:tc>
          <w:tcPr>
            <w:tcW w:w="1066" w:type="dxa"/>
            <w:tcBorders>
              <w:top w:val="nil" w:sz="6" w:space="0" w:color="auto"/>
              <w:left w:val="single" w:sz="4" w:space="0" w:color="000000"/>
              <w:bottom w:val="nil" w:sz="6" w:space="0" w:color="auto"/>
              <w:right w:val="nil" w:sz="6" w:space="0" w:color="auto"/>
            </w:tcBorders>
          </w:tcPr>
          <w:p>
            <w:pPr>
              <w:pStyle w:val="TableParagraph"/>
              <w:spacing w:line="170" w:lineRule="exact"/>
              <w:ind w:left="64"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c>
          <w:tcPr>
            <w:tcW w:w="778" w:type="dxa"/>
            <w:tcBorders>
              <w:top w:val="nil" w:sz="6" w:space="0" w:color="auto"/>
              <w:left w:val="nil" w:sz="6" w:space="0" w:color="auto"/>
              <w:bottom w:val="nil" w:sz="6" w:space="0" w:color="auto"/>
              <w:right w:val="single" w:sz="4" w:space="0" w:color="000000"/>
            </w:tcBorders>
          </w:tcPr>
          <w:p>
            <w:pPr>
              <w:pStyle w:val="TableParagraph"/>
              <w:spacing w:line="151" w:lineRule="exact"/>
              <w:ind w:left="132"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65"/>
              <w:jc w:val="right"/>
              <w:rPr>
                <w:rFonts w:ascii="宋体" w:hAnsi="宋体" w:cs="宋体" w:eastAsia="宋体" w:hint="default"/>
                <w:sz w:val="15"/>
                <w:szCs w:val="15"/>
              </w:rPr>
            </w:pPr>
            <w:r>
              <w:rPr>
                <w:rFonts w:ascii="宋体" w:hAnsi="宋体" w:cs="宋体" w:eastAsia="宋体" w:hint="default"/>
                <w:spacing w:val="-1"/>
                <w:sz w:val="15"/>
                <w:szCs w:val="15"/>
              </w:rPr>
              <w:t>比例（</w:t>
            </w:r>
            <w:r>
              <w:rPr>
                <w:rFonts w:ascii="Calibri" w:hAnsi="Calibri" w:cs="Calibri" w:eastAsia="Calibri" w:hint="default"/>
                <w:spacing w:val="-1"/>
                <w:sz w:val="15"/>
                <w:szCs w:val="15"/>
              </w:rPr>
              <w:t>%</w:t>
            </w:r>
            <w:r>
              <w:rPr>
                <w:rFonts w:ascii="宋体" w:hAnsi="宋体" w:cs="宋体" w:eastAsia="宋体" w:hint="default"/>
                <w:spacing w:val="-1"/>
                <w:sz w:val="15"/>
                <w:szCs w:val="15"/>
              </w:rPr>
              <w:t>）</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50" w:type="dxa"/>
            <w:gridSpan w:val="2"/>
            <w:tcBorders>
              <w:top w:val="nil" w:sz="6" w:space="0" w:color="auto"/>
              <w:left w:val="single" w:sz="4" w:space="0" w:color="000000"/>
              <w:bottom w:val="nil" w:sz="6" w:space="0" w:color="auto"/>
              <w:right w:val="single" w:sz="4" w:space="0" w:color="000000"/>
            </w:tcBorders>
          </w:tcPr>
          <w:p>
            <w:pPr>
              <w:pStyle w:val="TableParagraph"/>
              <w:spacing w:line="170" w:lineRule="exact"/>
              <w:ind w:left="64"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151" w:lineRule="exact"/>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81" w:type="dxa"/>
            <w:tcBorders>
              <w:top w:val="nil" w:sz="6" w:space="0" w:color="auto"/>
              <w:left w:val="single" w:sz="4" w:space="0" w:color="000000"/>
              <w:bottom w:val="nil" w:sz="6" w:space="0" w:color="auto"/>
              <w:right w:val="nil" w:sz="6" w:space="0" w:color="auto"/>
            </w:tcBorders>
          </w:tcPr>
          <w:p>
            <w:pPr>
              <w:pStyle w:val="TableParagraph"/>
              <w:spacing w:line="170" w:lineRule="exact"/>
              <w:ind w:right="84"/>
              <w:jc w:val="right"/>
              <w:rPr>
                <w:rFonts w:ascii="宋体" w:hAnsi="宋体" w:cs="宋体" w:eastAsia="宋体" w:hint="default"/>
                <w:sz w:val="15"/>
                <w:szCs w:val="15"/>
              </w:rPr>
            </w:pPr>
            <w:r>
              <w:rPr>
                <w:rFonts w:ascii="宋体" w:hAnsi="宋体" w:cs="宋体" w:eastAsia="宋体" w:hint="default"/>
                <w:spacing w:val="-1"/>
                <w:sz w:val="15"/>
                <w:szCs w:val="15"/>
              </w:rPr>
              <w:t>比例（</w:t>
            </w:r>
            <w:r>
              <w:rPr>
                <w:rFonts w:ascii="Calibri" w:hAnsi="Calibri" w:cs="Calibri" w:eastAsia="Calibri" w:hint="default"/>
                <w:spacing w:val="-1"/>
                <w:sz w:val="15"/>
                <w:szCs w:val="15"/>
              </w:rPr>
              <w:t>%</w:t>
            </w:r>
            <w:r>
              <w:rPr>
                <w:rFonts w:ascii="宋体" w:hAnsi="宋体" w:cs="宋体" w:eastAsia="宋体" w:hint="default"/>
                <w:spacing w:val="-1"/>
                <w:sz w:val="15"/>
                <w:szCs w:val="15"/>
              </w:rPr>
              <w:t>）</w:t>
            </w:r>
          </w:p>
        </w:tc>
      </w:tr>
      <w:tr>
        <w:trPr>
          <w:trHeight w:val="15" w:hRule="exact"/>
        </w:trPr>
        <w:tc>
          <w:tcPr>
            <w:tcW w:w="14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850" w:type="dxa"/>
            <w:gridSpan w:val="2"/>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
        </w:tc>
      </w:tr>
      <w:tr>
        <w:trPr>
          <w:trHeight w:val="37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122" w:right="0"/>
              <w:jc w:val="left"/>
              <w:rPr>
                <w:rFonts w:ascii="宋体" w:hAnsi="宋体" w:cs="宋体" w:eastAsia="宋体" w:hint="default"/>
                <w:sz w:val="15"/>
                <w:szCs w:val="15"/>
              </w:rPr>
            </w:pPr>
            <w:r>
              <w:rPr>
                <w:rFonts w:ascii="Calibri" w:hAnsi="Calibri" w:cs="Calibri" w:eastAsia="Calibri" w:hint="default"/>
                <w:sz w:val="15"/>
                <w:szCs w:val="15"/>
              </w:rPr>
              <w:t>1 </w:t>
            </w:r>
            <w:r>
              <w:rPr>
                <w:rFonts w:ascii="宋体" w:hAnsi="宋体" w:cs="宋体" w:eastAsia="宋体" w:hint="default"/>
                <w:spacing w:val="-9"/>
                <w:sz w:val="15"/>
                <w:szCs w:val="15"/>
              </w:rPr>
              <w:t>年以内（含 </w:t>
            </w:r>
            <w:r>
              <w:rPr>
                <w:rFonts w:ascii="Calibri" w:hAnsi="Calibri" w:cs="Calibri" w:eastAsia="Calibri" w:hint="default"/>
                <w:sz w:val="15"/>
                <w:szCs w:val="15"/>
              </w:rPr>
              <w:t>1</w:t>
            </w:r>
            <w:r>
              <w:rPr>
                <w:rFonts w:ascii="Calibri" w:hAnsi="Calibri" w:cs="Calibri" w:eastAsia="Calibri" w:hint="default"/>
                <w:spacing w:val="-14"/>
                <w:sz w:val="15"/>
                <w:szCs w:val="15"/>
              </w:rPr>
              <w:t> </w:t>
            </w:r>
            <w:r>
              <w:rPr>
                <w:rFonts w:ascii="宋体" w:hAnsi="宋体" w:cs="宋体" w:eastAsia="宋体" w:hint="default"/>
                <w:spacing w:val="-3"/>
                <w:sz w:val="15"/>
                <w:szCs w:val="15"/>
              </w:rPr>
              <w:t>年）</w:t>
            </w:r>
            <w:r>
              <w:rPr>
                <w:rFonts w:ascii="宋体" w:hAnsi="宋体" w:cs="宋体" w:eastAsia="宋体" w:hint="default"/>
                <w:sz w:val="15"/>
                <w:szCs w:val="15"/>
              </w:rPr>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2"/>
              <w:jc w:val="right"/>
              <w:rPr>
                <w:rFonts w:ascii="Calibri" w:hAnsi="Calibri" w:cs="Calibri" w:eastAsia="Calibri" w:hint="default"/>
                <w:sz w:val="15"/>
                <w:szCs w:val="15"/>
              </w:rPr>
            </w:pPr>
            <w:r>
              <w:rPr>
                <w:rFonts w:ascii="Calibri"/>
                <w:spacing w:val="-2"/>
                <w:sz w:val="15"/>
              </w:rPr>
              <w:t>2,704,787.24</w:t>
            </w:r>
          </w:p>
        </w:tc>
        <w:tc>
          <w:tcPr>
            <w:tcW w:w="1066"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left="290" w:right="0"/>
              <w:jc w:val="left"/>
              <w:rPr>
                <w:rFonts w:ascii="Calibri" w:hAnsi="Calibri" w:cs="Calibri" w:eastAsia="Calibri" w:hint="default"/>
                <w:sz w:val="15"/>
                <w:szCs w:val="15"/>
              </w:rPr>
            </w:pPr>
            <w:r>
              <w:rPr>
                <w:rFonts w:ascii="Calibri"/>
                <w:sz w:val="15"/>
              </w:rPr>
              <w:t>79.19%</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right="99"/>
              <w:jc w:val="right"/>
              <w:rPr>
                <w:rFonts w:ascii="Calibri" w:hAnsi="Calibri" w:cs="Calibri" w:eastAsia="Calibri" w:hint="default"/>
                <w:sz w:val="15"/>
                <w:szCs w:val="15"/>
              </w:rPr>
            </w:pPr>
            <w:r>
              <w:rPr>
                <w:rFonts w:ascii="Calibri"/>
                <w:spacing w:val="-2"/>
                <w:sz w:val="15"/>
              </w:rPr>
              <w:t>27,047.87</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8"/>
              <w:jc w:val="right"/>
              <w:rPr>
                <w:rFonts w:ascii="Calibri" w:hAnsi="Calibri" w:cs="Calibri" w:eastAsia="Calibri" w:hint="default"/>
                <w:sz w:val="15"/>
                <w:szCs w:val="15"/>
              </w:rPr>
            </w:pPr>
            <w:r>
              <w:rPr>
                <w:rFonts w:ascii="Calibri"/>
                <w:spacing w:val="-1"/>
                <w:sz w:val="15"/>
              </w:rPr>
              <w:t>1.00%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3,535,383.30</w:t>
            </w:r>
            <w:r>
              <w:rPr>
                <w:rFonts w:ascii="Calibri"/>
                <w:sz w:val="15"/>
              </w:rPr>
            </w:r>
          </w:p>
        </w:tc>
        <w:tc>
          <w:tcPr>
            <w:tcW w:w="227" w:type="dxa"/>
            <w:tcBorders>
              <w:top w:val="nil" w:sz="6" w:space="0" w:color="auto"/>
              <w:left w:val="single" w:sz="4" w:space="0" w:color="000000"/>
              <w:bottom w:val="nil" w:sz="6" w:space="0" w:color="auto"/>
              <w:right w:val="nil" w:sz="6" w:space="0" w:color="auto"/>
            </w:tcBorders>
          </w:tcPr>
          <w:p>
            <w:pPr/>
          </w:p>
        </w:tc>
        <w:tc>
          <w:tcPr>
            <w:tcW w:w="623"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8"/>
              <w:jc w:val="right"/>
              <w:rPr>
                <w:rFonts w:ascii="Calibri" w:hAnsi="Calibri" w:cs="Calibri" w:eastAsia="Calibri" w:hint="default"/>
                <w:sz w:val="15"/>
                <w:szCs w:val="15"/>
              </w:rPr>
            </w:pPr>
            <w:r>
              <w:rPr>
                <w:rFonts w:ascii="Calibri"/>
                <w:spacing w:val="-1"/>
                <w:sz w:val="15"/>
              </w:rPr>
              <w:t>90.31%</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35,353.83</w:t>
            </w:r>
          </w:p>
        </w:tc>
        <w:tc>
          <w:tcPr>
            <w:tcW w:w="881"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3"/>
              <w:jc w:val="right"/>
              <w:rPr>
                <w:rFonts w:ascii="Calibri" w:hAnsi="Calibri" w:cs="Calibri" w:eastAsia="Calibri" w:hint="default"/>
                <w:sz w:val="15"/>
                <w:szCs w:val="15"/>
              </w:rPr>
            </w:pPr>
            <w:r>
              <w:rPr>
                <w:rFonts w:ascii="Calibri"/>
                <w:spacing w:val="-1"/>
                <w:sz w:val="15"/>
              </w:rPr>
              <w:t>1.00%</w:t>
            </w:r>
          </w:p>
        </w:tc>
      </w:tr>
      <w:tr>
        <w:trPr>
          <w:trHeight w:val="27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2" w:right="0"/>
              <w:jc w:val="left"/>
              <w:rPr>
                <w:rFonts w:ascii="宋体" w:hAnsi="宋体" w:cs="宋体" w:eastAsia="宋体" w:hint="default"/>
                <w:sz w:val="15"/>
                <w:szCs w:val="15"/>
              </w:rPr>
            </w:pPr>
            <w:r>
              <w:rPr>
                <w:rFonts w:ascii="Calibri" w:hAnsi="Calibri" w:cs="Calibri" w:eastAsia="Calibri" w:hint="default"/>
                <w:sz w:val="15"/>
                <w:szCs w:val="15"/>
              </w:rPr>
              <w:t>1-2</w:t>
            </w:r>
            <w:r>
              <w:rPr>
                <w:rFonts w:ascii="Calibri" w:hAnsi="Calibri" w:cs="Calibri" w:eastAsia="Calibri" w:hint="default"/>
                <w:spacing w:val="4"/>
                <w:sz w:val="15"/>
                <w:szCs w:val="15"/>
              </w:rPr>
              <w:t> </w:t>
            </w:r>
            <w:r>
              <w:rPr>
                <w:rFonts w:ascii="宋体" w:hAnsi="宋体" w:cs="宋体" w:eastAsia="宋体" w:hint="default"/>
                <w:sz w:val="15"/>
                <w:szCs w:val="15"/>
              </w:rPr>
              <w:t>年（含</w:t>
            </w:r>
            <w:r>
              <w:rPr>
                <w:rFonts w:ascii="宋体" w:hAnsi="宋体" w:cs="宋体" w:eastAsia="宋体" w:hint="default"/>
                <w:spacing w:val="-37"/>
                <w:sz w:val="15"/>
                <w:szCs w:val="15"/>
              </w:rPr>
              <w:t> </w:t>
            </w:r>
            <w:r>
              <w:rPr>
                <w:rFonts w:ascii="Calibri" w:hAnsi="Calibri" w:cs="Calibri" w:eastAsia="Calibri" w:hint="default"/>
                <w:sz w:val="15"/>
                <w:szCs w:val="15"/>
              </w:rPr>
              <w:t>2</w:t>
            </w:r>
            <w:r>
              <w:rPr>
                <w:rFonts w:ascii="Calibri" w:hAnsi="Calibri" w:cs="Calibri" w:eastAsia="Calibri" w:hint="default"/>
                <w:spacing w:val="2"/>
                <w:sz w:val="15"/>
                <w:szCs w:val="15"/>
              </w:rPr>
              <w:t> </w:t>
            </w:r>
            <w:r>
              <w:rPr>
                <w:rFonts w:ascii="宋体" w:hAnsi="宋体" w:cs="宋体" w:eastAsia="宋体" w:hint="default"/>
                <w:sz w:val="15"/>
                <w:szCs w:val="15"/>
              </w:rPr>
              <w:t>年）</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2"/>
              <w:jc w:val="right"/>
              <w:rPr>
                <w:rFonts w:ascii="Calibri" w:hAnsi="Calibri" w:cs="Calibri" w:eastAsia="Calibri" w:hint="default"/>
                <w:sz w:val="15"/>
                <w:szCs w:val="15"/>
              </w:rPr>
            </w:pPr>
            <w:r>
              <w:rPr>
                <w:rFonts w:ascii="Calibri"/>
                <w:spacing w:val="-1"/>
                <w:sz w:val="15"/>
              </w:rPr>
              <w:t>412,405.00</w:t>
            </w:r>
            <w:r>
              <w:rPr>
                <w:rFonts w:ascii="Calibri"/>
                <w:sz w:val="15"/>
              </w:rPr>
            </w:r>
          </w:p>
        </w:tc>
        <w:tc>
          <w:tcPr>
            <w:tcW w:w="1066"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292" w:right="0"/>
              <w:jc w:val="left"/>
              <w:rPr>
                <w:rFonts w:ascii="Calibri" w:hAnsi="Calibri" w:cs="Calibri" w:eastAsia="Calibri" w:hint="default"/>
                <w:sz w:val="15"/>
                <w:szCs w:val="15"/>
              </w:rPr>
            </w:pPr>
            <w:r>
              <w:rPr>
                <w:rFonts w:ascii="Calibri"/>
                <w:sz w:val="15"/>
              </w:rPr>
              <w:t>12.07%</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right="99"/>
              <w:jc w:val="right"/>
              <w:rPr>
                <w:rFonts w:ascii="Calibri" w:hAnsi="Calibri" w:cs="Calibri" w:eastAsia="Calibri" w:hint="default"/>
                <w:sz w:val="15"/>
                <w:szCs w:val="15"/>
              </w:rPr>
            </w:pPr>
            <w:r>
              <w:rPr>
                <w:rFonts w:ascii="Calibri"/>
                <w:spacing w:val="-1"/>
                <w:sz w:val="15"/>
              </w:rPr>
              <w:t>41,240.50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8"/>
              <w:jc w:val="right"/>
              <w:rPr>
                <w:rFonts w:ascii="Calibri" w:hAnsi="Calibri" w:cs="Calibri" w:eastAsia="Calibri" w:hint="default"/>
                <w:sz w:val="15"/>
                <w:szCs w:val="15"/>
              </w:rPr>
            </w:pPr>
            <w:r>
              <w:rPr>
                <w:rFonts w:ascii="Calibri"/>
                <w:spacing w:val="-1"/>
                <w:sz w:val="15"/>
              </w:rPr>
              <w:t>10.00%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8"/>
              <w:jc w:val="right"/>
              <w:rPr>
                <w:rFonts w:ascii="Calibri" w:hAnsi="Calibri" w:cs="Calibri" w:eastAsia="Calibri" w:hint="default"/>
                <w:sz w:val="15"/>
                <w:szCs w:val="15"/>
              </w:rPr>
            </w:pPr>
            <w:r>
              <w:rPr>
                <w:rFonts w:ascii="Calibri"/>
                <w:spacing w:val="-1"/>
                <w:sz w:val="15"/>
              </w:rPr>
              <w:t>110,746.50</w:t>
            </w:r>
          </w:p>
        </w:tc>
        <w:tc>
          <w:tcPr>
            <w:tcW w:w="227" w:type="dxa"/>
            <w:tcBorders>
              <w:top w:val="nil" w:sz="6" w:space="0" w:color="auto"/>
              <w:left w:val="single" w:sz="4" w:space="0" w:color="000000"/>
              <w:bottom w:val="nil" w:sz="6" w:space="0" w:color="auto"/>
              <w:right w:val="nil" w:sz="6" w:space="0" w:color="auto"/>
            </w:tcBorders>
          </w:tcPr>
          <w:p>
            <w:pPr/>
          </w:p>
        </w:tc>
        <w:tc>
          <w:tcPr>
            <w:tcW w:w="623"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98"/>
              <w:jc w:val="right"/>
              <w:rPr>
                <w:rFonts w:ascii="Calibri" w:hAnsi="Calibri" w:cs="Calibri" w:eastAsia="Calibri" w:hint="default"/>
                <w:sz w:val="15"/>
                <w:szCs w:val="15"/>
              </w:rPr>
            </w:pPr>
            <w:r>
              <w:rPr>
                <w:rFonts w:ascii="Calibri"/>
                <w:spacing w:val="-1"/>
                <w:sz w:val="15"/>
              </w:rPr>
              <w:t>2.83%</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2"/>
              <w:jc w:val="right"/>
              <w:rPr>
                <w:rFonts w:ascii="Calibri" w:hAnsi="Calibri" w:cs="Calibri" w:eastAsia="Calibri" w:hint="default"/>
                <w:sz w:val="15"/>
                <w:szCs w:val="15"/>
              </w:rPr>
            </w:pPr>
            <w:r>
              <w:rPr>
                <w:rFonts w:ascii="Calibri"/>
                <w:spacing w:val="-2"/>
                <w:sz w:val="15"/>
              </w:rPr>
              <w:t>11,074.65</w:t>
            </w:r>
            <w:r>
              <w:rPr>
                <w:rFonts w:ascii="Calibri"/>
                <w:sz w:val="15"/>
              </w:rPr>
            </w:r>
          </w:p>
        </w:tc>
        <w:tc>
          <w:tcPr>
            <w:tcW w:w="881"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right="103"/>
              <w:jc w:val="right"/>
              <w:rPr>
                <w:rFonts w:ascii="Calibri" w:hAnsi="Calibri" w:cs="Calibri" w:eastAsia="Calibri" w:hint="default"/>
                <w:sz w:val="15"/>
                <w:szCs w:val="15"/>
              </w:rPr>
            </w:pPr>
            <w:r>
              <w:rPr>
                <w:rFonts w:ascii="Calibri"/>
                <w:spacing w:val="-1"/>
                <w:sz w:val="15"/>
              </w:rPr>
              <w:t>10.00%</w:t>
            </w:r>
          </w:p>
        </w:tc>
      </w:tr>
      <w:tr>
        <w:trPr>
          <w:trHeight w:val="13" w:hRule="exact"/>
        </w:trPr>
        <w:tc>
          <w:tcPr>
            <w:tcW w:w="14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62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
        </w:tc>
      </w:tr>
      <w:tr>
        <w:trPr>
          <w:trHeight w:val="37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122" w:right="0"/>
              <w:jc w:val="left"/>
              <w:rPr>
                <w:rFonts w:ascii="宋体" w:hAnsi="宋体" w:cs="宋体" w:eastAsia="宋体" w:hint="default"/>
                <w:sz w:val="15"/>
                <w:szCs w:val="15"/>
              </w:rPr>
            </w:pPr>
            <w:r>
              <w:rPr>
                <w:rFonts w:ascii="Calibri" w:hAnsi="Calibri" w:cs="Calibri" w:eastAsia="Calibri" w:hint="default"/>
                <w:sz w:val="15"/>
                <w:szCs w:val="15"/>
              </w:rPr>
              <w:t>2-3</w:t>
            </w:r>
            <w:r>
              <w:rPr>
                <w:rFonts w:ascii="Calibri" w:hAnsi="Calibri" w:cs="Calibri" w:eastAsia="Calibri" w:hint="default"/>
                <w:spacing w:val="4"/>
                <w:sz w:val="15"/>
                <w:szCs w:val="15"/>
              </w:rPr>
              <w:t> </w:t>
            </w:r>
            <w:r>
              <w:rPr>
                <w:rFonts w:ascii="宋体" w:hAnsi="宋体" w:cs="宋体" w:eastAsia="宋体" w:hint="default"/>
                <w:sz w:val="15"/>
                <w:szCs w:val="15"/>
              </w:rPr>
              <w:t>年（含</w:t>
            </w:r>
            <w:r>
              <w:rPr>
                <w:rFonts w:ascii="宋体" w:hAnsi="宋体" w:cs="宋体" w:eastAsia="宋体" w:hint="default"/>
                <w:spacing w:val="-37"/>
                <w:sz w:val="15"/>
                <w:szCs w:val="15"/>
              </w:rPr>
              <w:t> </w:t>
            </w:r>
            <w:r>
              <w:rPr>
                <w:rFonts w:ascii="Calibri" w:hAnsi="Calibri" w:cs="Calibri" w:eastAsia="Calibri" w:hint="default"/>
                <w:sz w:val="15"/>
                <w:szCs w:val="15"/>
              </w:rPr>
              <w:t>3</w:t>
            </w:r>
            <w:r>
              <w:rPr>
                <w:rFonts w:ascii="Calibri" w:hAnsi="Calibri" w:cs="Calibri" w:eastAsia="Calibri" w:hint="default"/>
                <w:spacing w:val="2"/>
                <w:sz w:val="15"/>
                <w:szCs w:val="15"/>
              </w:rPr>
              <w:t> </w:t>
            </w:r>
            <w:r>
              <w:rPr>
                <w:rFonts w:ascii="宋体" w:hAnsi="宋体" w:cs="宋体" w:eastAsia="宋体" w:hint="default"/>
                <w:sz w:val="15"/>
                <w:szCs w:val="15"/>
              </w:rPr>
              <w:t>年）</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101"/>
              <w:jc w:val="right"/>
              <w:rPr>
                <w:rFonts w:ascii="Calibri" w:hAnsi="Calibri" w:cs="Calibri" w:eastAsia="Calibri" w:hint="default"/>
                <w:sz w:val="15"/>
                <w:szCs w:val="15"/>
              </w:rPr>
            </w:pPr>
            <w:r>
              <w:rPr>
                <w:rFonts w:ascii="Calibri"/>
                <w:spacing w:val="-1"/>
                <w:sz w:val="15"/>
              </w:rPr>
              <w:t>110,720.00</w:t>
            </w:r>
          </w:p>
        </w:tc>
        <w:tc>
          <w:tcPr>
            <w:tcW w:w="1066"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left="367" w:right="0"/>
              <w:jc w:val="left"/>
              <w:rPr>
                <w:rFonts w:ascii="Calibri" w:hAnsi="Calibri" w:cs="Calibri" w:eastAsia="Calibri" w:hint="default"/>
                <w:sz w:val="15"/>
                <w:szCs w:val="15"/>
              </w:rPr>
            </w:pPr>
            <w:r>
              <w:rPr>
                <w:rFonts w:ascii="Calibri"/>
                <w:sz w:val="15"/>
              </w:rPr>
              <w:t>3.24%</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right="99"/>
              <w:jc w:val="right"/>
              <w:rPr>
                <w:rFonts w:ascii="Calibri" w:hAnsi="Calibri" w:cs="Calibri" w:eastAsia="Calibri" w:hint="default"/>
                <w:sz w:val="15"/>
                <w:szCs w:val="15"/>
              </w:rPr>
            </w:pPr>
            <w:r>
              <w:rPr>
                <w:rFonts w:ascii="Calibri"/>
                <w:spacing w:val="-1"/>
                <w:sz w:val="15"/>
              </w:rPr>
              <w:t>33,216.00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right="98"/>
              <w:jc w:val="right"/>
              <w:rPr>
                <w:rFonts w:ascii="Calibri" w:hAnsi="Calibri" w:cs="Calibri" w:eastAsia="Calibri" w:hint="default"/>
                <w:sz w:val="15"/>
                <w:szCs w:val="15"/>
              </w:rPr>
            </w:pPr>
            <w:r>
              <w:rPr>
                <w:rFonts w:ascii="Calibri"/>
                <w:spacing w:val="-1"/>
                <w:sz w:val="15"/>
              </w:rPr>
              <w:t>30.00%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9"/>
              <w:jc w:val="right"/>
              <w:rPr>
                <w:rFonts w:ascii="Calibri" w:hAnsi="Calibri" w:cs="Calibri" w:eastAsia="Calibri" w:hint="default"/>
                <w:sz w:val="15"/>
                <w:szCs w:val="15"/>
              </w:rPr>
            </w:pPr>
            <w:r>
              <w:rPr>
                <w:rFonts w:ascii="Calibri"/>
                <w:spacing w:val="-2"/>
                <w:sz w:val="15"/>
              </w:rPr>
              <w:t>268,523.00</w:t>
            </w:r>
            <w:r>
              <w:rPr>
                <w:rFonts w:ascii="Calibri"/>
                <w:sz w:val="15"/>
              </w:rPr>
            </w:r>
          </w:p>
        </w:tc>
        <w:tc>
          <w:tcPr>
            <w:tcW w:w="227" w:type="dxa"/>
            <w:tcBorders>
              <w:top w:val="nil" w:sz="6" w:space="0" w:color="auto"/>
              <w:left w:val="single" w:sz="4" w:space="0" w:color="000000"/>
              <w:bottom w:val="nil" w:sz="6" w:space="0" w:color="auto"/>
              <w:right w:val="nil" w:sz="6" w:space="0" w:color="auto"/>
            </w:tcBorders>
          </w:tcPr>
          <w:p>
            <w:pPr/>
          </w:p>
        </w:tc>
        <w:tc>
          <w:tcPr>
            <w:tcW w:w="623"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8"/>
              <w:jc w:val="right"/>
              <w:rPr>
                <w:rFonts w:ascii="Calibri" w:hAnsi="Calibri" w:cs="Calibri" w:eastAsia="Calibri" w:hint="default"/>
                <w:sz w:val="15"/>
                <w:szCs w:val="15"/>
              </w:rPr>
            </w:pPr>
            <w:r>
              <w:rPr>
                <w:rFonts w:ascii="Calibri"/>
                <w:spacing w:val="-1"/>
                <w:sz w:val="15"/>
              </w:rPr>
              <w:t>6.86%</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80,556.90</w:t>
            </w:r>
          </w:p>
        </w:tc>
        <w:tc>
          <w:tcPr>
            <w:tcW w:w="881"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103"/>
              <w:jc w:val="right"/>
              <w:rPr>
                <w:rFonts w:ascii="Calibri" w:hAnsi="Calibri" w:cs="Calibri" w:eastAsia="Calibri" w:hint="default"/>
                <w:sz w:val="15"/>
                <w:szCs w:val="15"/>
              </w:rPr>
            </w:pPr>
            <w:r>
              <w:rPr>
                <w:rFonts w:ascii="Calibri"/>
                <w:spacing w:val="-1"/>
                <w:sz w:val="15"/>
              </w:rPr>
              <w:t>30.00%</w:t>
            </w:r>
          </w:p>
        </w:tc>
      </w:tr>
      <w:tr>
        <w:trPr>
          <w:trHeight w:val="274" w:hRule="exact"/>
        </w:trPr>
        <w:tc>
          <w:tcPr>
            <w:tcW w:w="1433" w:type="dxa"/>
            <w:tcBorders>
              <w:top w:val="nil" w:sz="6" w:space="0" w:color="auto"/>
              <w:left w:val="nil" w:sz="6" w:space="0" w:color="auto"/>
              <w:bottom w:val="nil" w:sz="6" w:space="0" w:color="auto"/>
              <w:right w:val="single" w:sz="4" w:space="0" w:color="000000"/>
            </w:tcBorders>
          </w:tcPr>
          <w:p>
            <w:pPr>
              <w:pStyle w:val="TableParagraph"/>
              <w:spacing w:line="240" w:lineRule="auto" w:before="58"/>
              <w:ind w:left="122"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5"/>
                <w:sz w:val="15"/>
                <w:szCs w:val="15"/>
              </w:rPr>
              <w:t> </w:t>
            </w:r>
            <w:r>
              <w:rPr>
                <w:rFonts w:ascii="宋体" w:hAnsi="宋体" w:cs="宋体" w:eastAsia="宋体" w:hint="default"/>
                <w:sz w:val="15"/>
                <w:szCs w:val="15"/>
              </w:rPr>
              <w:t>年以上</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102"/>
              <w:jc w:val="right"/>
              <w:rPr>
                <w:rFonts w:ascii="Calibri" w:hAnsi="Calibri" w:cs="Calibri" w:eastAsia="Calibri" w:hint="default"/>
                <w:sz w:val="15"/>
                <w:szCs w:val="15"/>
              </w:rPr>
            </w:pPr>
            <w:r>
              <w:rPr>
                <w:rFonts w:ascii="Calibri"/>
                <w:spacing w:val="-1"/>
                <w:sz w:val="15"/>
              </w:rPr>
              <w:t>188,000.00</w:t>
            </w:r>
          </w:p>
        </w:tc>
        <w:tc>
          <w:tcPr>
            <w:tcW w:w="1066" w:type="dxa"/>
            <w:tcBorders>
              <w:top w:val="nil" w:sz="6" w:space="0" w:color="auto"/>
              <w:left w:val="single" w:sz="4" w:space="0" w:color="000000"/>
              <w:bottom w:val="nil" w:sz="6" w:space="0" w:color="auto"/>
              <w:right w:val="nil" w:sz="6" w:space="0" w:color="auto"/>
            </w:tcBorders>
          </w:tcPr>
          <w:p>
            <w:pPr>
              <w:pStyle w:val="TableParagraph"/>
              <w:spacing w:line="240" w:lineRule="auto" w:before="28"/>
              <w:ind w:left="367" w:right="0"/>
              <w:jc w:val="left"/>
              <w:rPr>
                <w:rFonts w:ascii="Calibri" w:hAnsi="Calibri" w:cs="Calibri" w:eastAsia="Calibri" w:hint="default"/>
                <w:sz w:val="15"/>
                <w:szCs w:val="15"/>
              </w:rPr>
            </w:pPr>
            <w:r>
              <w:rPr>
                <w:rFonts w:ascii="Calibri"/>
                <w:sz w:val="15"/>
              </w:rPr>
              <w:t>5.50%</w:t>
            </w:r>
          </w:p>
        </w:tc>
        <w:tc>
          <w:tcPr>
            <w:tcW w:w="778"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5" w:right="99"/>
              <w:jc w:val="right"/>
              <w:rPr>
                <w:rFonts w:ascii="Calibri" w:hAnsi="Calibri" w:cs="Calibri" w:eastAsia="Calibri" w:hint="default"/>
                <w:sz w:val="15"/>
                <w:szCs w:val="15"/>
              </w:rPr>
            </w:pPr>
            <w:r>
              <w:rPr>
                <w:rFonts w:ascii="Calibri"/>
                <w:spacing w:val="-1"/>
                <w:sz w:val="15"/>
              </w:rPr>
              <w:t>188,000.00</w:t>
            </w:r>
          </w:p>
        </w:tc>
        <w:tc>
          <w:tcPr>
            <w:tcW w:w="852" w:type="dxa"/>
            <w:tcBorders>
              <w:top w:val="nil" w:sz="6" w:space="0" w:color="auto"/>
              <w:left w:val="single" w:sz="4" w:space="0" w:color="000000"/>
              <w:bottom w:val="nil" w:sz="6" w:space="0" w:color="auto"/>
              <w:right w:val="single" w:sz="4" w:space="0" w:color="000000"/>
            </w:tcBorders>
          </w:tcPr>
          <w:p>
            <w:pPr>
              <w:pStyle w:val="TableParagraph"/>
              <w:spacing w:line="240" w:lineRule="auto" w:before="28"/>
              <w:ind w:right="98"/>
              <w:jc w:val="right"/>
              <w:rPr>
                <w:rFonts w:ascii="Calibri" w:hAnsi="Calibri" w:cs="Calibri" w:eastAsia="Calibri" w:hint="default"/>
                <w:sz w:val="15"/>
                <w:szCs w:val="15"/>
              </w:rPr>
            </w:pPr>
            <w:r>
              <w:rPr>
                <w:rFonts w:ascii="Calibri"/>
                <w:spacing w:val="-1"/>
                <w:sz w:val="15"/>
              </w:rPr>
              <w:t>100.00%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98"/>
              <w:jc w:val="right"/>
              <w:rPr>
                <w:rFonts w:ascii="Calibri" w:hAnsi="Calibri" w:cs="Calibri" w:eastAsia="Calibri" w:hint="default"/>
                <w:sz w:val="15"/>
                <w:szCs w:val="15"/>
              </w:rPr>
            </w:pPr>
            <w:r>
              <w:rPr>
                <w:rFonts w:ascii="Calibri"/>
                <w:sz w:val="15"/>
              </w:rPr>
              <w:t>0.00</w:t>
            </w:r>
          </w:p>
        </w:tc>
        <w:tc>
          <w:tcPr>
            <w:tcW w:w="227" w:type="dxa"/>
            <w:tcBorders>
              <w:top w:val="nil" w:sz="6" w:space="0" w:color="auto"/>
              <w:left w:val="single" w:sz="4" w:space="0" w:color="000000"/>
              <w:bottom w:val="nil" w:sz="6" w:space="0" w:color="auto"/>
              <w:right w:val="nil" w:sz="6" w:space="0" w:color="auto"/>
            </w:tcBorders>
          </w:tcPr>
          <w:p>
            <w:pPr/>
          </w:p>
        </w:tc>
        <w:tc>
          <w:tcPr>
            <w:tcW w:w="623" w:type="dxa"/>
            <w:tcBorders>
              <w:top w:val="nil" w:sz="6" w:space="0" w:color="auto"/>
              <w:left w:val="nil" w:sz="6" w:space="0" w:color="auto"/>
              <w:bottom w:val="nil" w:sz="6" w:space="0" w:color="auto"/>
              <w:right w:val="single" w:sz="4" w:space="0" w:color="000000"/>
            </w:tcBorders>
          </w:tcPr>
          <w:p>
            <w:pPr>
              <w:pStyle w:val="TableParagraph"/>
              <w:spacing w:line="240" w:lineRule="auto" w:before="93"/>
              <w:ind w:right="98"/>
              <w:jc w:val="right"/>
              <w:rPr>
                <w:rFonts w:ascii="Calibri" w:hAnsi="Calibri" w:cs="Calibri" w:eastAsia="Calibri" w:hint="default"/>
                <w:sz w:val="15"/>
                <w:szCs w:val="15"/>
              </w:rPr>
            </w:pPr>
            <w:r>
              <w:rPr>
                <w:rFonts w:ascii="Calibri"/>
                <w:spacing w:val="-1"/>
                <w:sz w:val="15"/>
              </w:rPr>
              <w:t>0.00%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101"/>
              <w:jc w:val="right"/>
              <w:rPr>
                <w:rFonts w:ascii="Calibri" w:hAnsi="Calibri" w:cs="Calibri" w:eastAsia="Calibri" w:hint="default"/>
                <w:sz w:val="15"/>
                <w:szCs w:val="15"/>
              </w:rPr>
            </w:pPr>
            <w:r>
              <w:rPr>
                <w:rFonts w:ascii="Calibri"/>
                <w:sz w:val="15"/>
              </w:rPr>
              <w:t>0.00</w:t>
            </w:r>
          </w:p>
        </w:tc>
        <w:tc>
          <w:tcPr>
            <w:tcW w:w="881"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103"/>
              <w:jc w:val="right"/>
              <w:rPr>
                <w:rFonts w:ascii="Calibri" w:hAnsi="Calibri" w:cs="Calibri" w:eastAsia="Calibri" w:hint="default"/>
                <w:sz w:val="15"/>
                <w:szCs w:val="15"/>
              </w:rPr>
            </w:pPr>
            <w:r>
              <w:rPr>
                <w:rFonts w:ascii="Calibri"/>
                <w:spacing w:val="-1"/>
                <w:sz w:val="15"/>
              </w:rPr>
              <w:t>0.00%</w:t>
            </w:r>
          </w:p>
        </w:tc>
      </w:tr>
      <w:tr>
        <w:trPr>
          <w:trHeight w:val="13" w:hRule="exact"/>
        </w:trPr>
        <w:tc>
          <w:tcPr>
            <w:tcW w:w="1433"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1066" w:type="dxa"/>
            <w:tcBorders>
              <w:top w:val="nil" w:sz="6" w:space="0" w:color="auto"/>
              <w:left w:val="nil" w:sz="6" w:space="0" w:color="auto"/>
              <w:bottom w:val="nil" w:sz="6" w:space="0" w:color="auto"/>
              <w:right w:val="nil" w:sz="6" w:space="0" w:color="auto"/>
            </w:tcBorders>
          </w:tcPr>
          <w:p>
            <w:pPr/>
          </w:p>
        </w:tc>
        <w:tc>
          <w:tcPr>
            <w:tcW w:w="778" w:type="dxa"/>
            <w:tcBorders>
              <w:top w:val="nil" w:sz="6" w:space="0" w:color="auto"/>
              <w:left w:val="nil" w:sz="6" w:space="0" w:color="auto"/>
              <w:bottom w:val="nil" w:sz="6" w:space="0" w:color="auto"/>
              <w:right w:val="nil" w:sz="6" w:space="0" w:color="auto"/>
            </w:tcBorders>
          </w:tcPr>
          <w:p>
            <w:pPr/>
          </w:p>
        </w:tc>
        <w:tc>
          <w:tcPr>
            <w:tcW w:w="852" w:type="dxa"/>
            <w:tcBorders>
              <w:top w:val="nil" w:sz="6" w:space="0" w:color="auto"/>
              <w:left w:val="nil" w:sz="6" w:space="0" w:color="auto"/>
              <w:bottom w:val="nil" w:sz="6" w:space="0" w:color="auto"/>
              <w:right w:val="nil" w:sz="6" w:space="0" w:color="auto"/>
            </w:tcBorders>
          </w:tcPr>
          <w:p>
            <w:pPr/>
          </w:p>
        </w:tc>
        <w:tc>
          <w:tcPr>
            <w:tcW w:w="1133" w:type="dxa"/>
            <w:tcBorders>
              <w:top w:val="nil" w:sz="6" w:space="0" w:color="auto"/>
              <w:left w:val="nil" w:sz="6" w:space="0" w:color="auto"/>
              <w:bottom w:val="nil" w:sz="6" w:space="0" w:color="auto"/>
              <w:right w:val="nil" w:sz="6" w:space="0" w:color="auto"/>
            </w:tcBorders>
          </w:tcPr>
          <w:p>
            <w:pPr/>
          </w:p>
        </w:tc>
        <w:tc>
          <w:tcPr>
            <w:tcW w:w="227" w:type="dxa"/>
            <w:tcBorders>
              <w:top w:val="nil" w:sz="6" w:space="0" w:color="auto"/>
              <w:left w:val="nil" w:sz="6" w:space="0" w:color="auto"/>
              <w:bottom w:val="nil" w:sz="6" w:space="0" w:color="auto"/>
              <w:right w:val="nil" w:sz="6" w:space="0" w:color="auto"/>
            </w:tcBorders>
          </w:tcPr>
          <w:p>
            <w:pPr/>
          </w:p>
        </w:tc>
        <w:tc>
          <w:tcPr>
            <w:tcW w:w="623"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nil" w:sz="6" w:space="0" w:color="auto"/>
            </w:tcBorders>
          </w:tcPr>
          <w:p>
            <w:pPr/>
          </w:p>
        </w:tc>
        <w:tc>
          <w:tcPr>
            <w:tcW w:w="881" w:type="dxa"/>
            <w:tcBorders>
              <w:top w:val="nil" w:sz="6" w:space="0" w:color="auto"/>
              <w:left w:val="nil" w:sz="6" w:space="0" w:color="auto"/>
              <w:bottom w:val="nil" w:sz="6" w:space="0" w:color="auto"/>
              <w:right w:val="nil" w:sz="6" w:space="0" w:color="auto"/>
            </w:tcBorders>
          </w:tcPr>
          <w:p>
            <w:pPr/>
          </w:p>
        </w:tc>
      </w:tr>
      <w:tr>
        <w:trPr>
          <w:trHeight w:val="337" w:hRule="exact"/>
        </w:trPr>
        <w:tc>
          <w:tcPr>
            <w:tcW w:w="1433" w:type="dxa"/>
            <w:tcBorders>
              <w:top w:val="nil" w:sz="6" w:space="0" w:color="auto"/>
              <w:left w:val="nil" w:sz="6" w:space="0" w:color="auto"/>
              <w:bottom w:val="single" w:sz="12" w:space="0" w:color="000000"/>
              <w:right w:val="single" w:sz="4" w:space="0" w:color="000000"/>
            </w:tcBorders>
          </w:tcPr>
          <w:p>
            <w:pPr>
              <w:pStyle w:val="TableParagraph"/>
              <w:spacing w:line="240" w:lineRule="auto" w:before="101"/>
              <w:ind w:left="21"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right="102"/>
              <w:jc w:val="right"/>
              <w:rPr>
                <w:rFonts w:ascii="Calibri" w:hAnsi="Calibri" w:cs="Calibri" w:eastAsia="Calibri" w:hint="default"/>
                <w:sz w:val="15"/>
                <w:szCs w:val="15"/>
              </w:rPr>
            </w:pPr>
            <w:r>
              <w:rPr>
                <w:rFonts w:ascii="Calibri"/>
                <w:spacing w:val="-1"/>
                <w:sz w:val="15"/>
              </w:rPr>
              <w:t>3,415,912.24</w:t>
            </w:r>
          </w:p>
        </w:tc>
        <w:tc>
          <w:tcPr>
            <w:tcW w:w="1066" w:type="dxa"/>
            <w:tcBorders>
              <w:top w:val="nil" w:sz="6" w:space="0" w:color="auto"/>
              <w:left w:val="single" w:sz="4" w:space="0" w:color="000000"/>
              <w:bottom w:val="single" w:sz="12" w:space="0" w:color="000000"/>
              <w:right w:val="nil" w:sz="6" w:space="0" w:color="auto"/>
            </w:tcBorders>
          </w:tcPr>
          <w:p>
            <w:pPr>
              <w:pStyle w:val="TableParagraph"/>
              <w:spacing w:line="240" w:lineRule="auto" w:before="70"/>
              <w:ind w:left="213" w:right="0"/>
              <w:jc w:val="left"/>
              <w:rPr>
                <w:rFonts w:ascii="Calibri" w:hAnsi="Calibri" w:cs="Calibri" w:eastAsia="Calibri" w:hint="default"/>
                <w:sz w:val="15"/>
                <w:szCs w:val="15"/>
              </w:rPr>
            </w:pPr>
            <w:r>
              <w:rPr>
                <w:rFonts w:ascii="Calibri"/>
                <w:sz w:val="15"/>
              </w:rPr>
              <w:t>100.00%</w:t>
            </w:r>
          </w:p>
        </w:tc>
        <w:tc>
          <w:tcPr>
            <w:tcW w:w="778" w:type="dxa"/>
            <w:tcBorders>
              <w:top w:val="nil" w:sz="6" w:space="0" w:color="auto"/>
              <w:left w:val="nil" w:sz="6" w:space="0" w:color="auto"/>
              <w:bottom w:val="single" w:sz="12" w:space="0" w:color="000000"/>
              <w:right w:val="single" w:sz="4" w:space="0" w:color="000000"/>
            </w:tcBorders>
          </w:tcPr>
          <w:p>
            <w:pPr>
              <w:pStyle w:val="TableParagraph"/>
              <w:spacing w:line="240" w:lineRule="auto" w:before="70"/>
              <w:ind w:left="-10" w:right="98"/>
              <w:jc w:val="right"/>
              <w:rPr>
                <w:rFonts w:ascii="Calibri" w:hAnsi="Calibri" w:cs="Calibri" w:eastAsia="Calibri" w:hint="default"/>
                <w:sz w:val="15"/>
                <w:szCs w:val="15"/>
              </w:rPr>
            </w:pPr>
            <w:r>
              <w:rPr>
                <w:rFonts w:ascii="Calibri"/>
                <w:spacing w:val="-1"/>
                <w:sz w:val="15"/>
              </w:rPr>
              <w:t>289,504.37</w:t>
            </w:r>
          </w:p>
        </w:tc>
        <w:tc>
          <w:tcPr>
            <w:tcW w:w="85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0"/>
              <w:ind w:right="98"/>
              <w:jc w:val="right"/>
              <w:rPr>
                <w:rFonts w:ascii="Calibri" w:hAnsi="Calibri" w:cs="Calibri" w:eastAsia="Calibri" w:hint="default"/>
                <w:sz w:val="15"/>
                <w:szCs w:val="15"/>
              </w:rPr>
            </w:pPr>
            <w:r>
              <w:rPr>
                <w:rFonts w:ascii="Calibri"/>
                <w:spacing w:val="-1"/>
                <w:sz w:val="15"/>
              </w:rPr>
              <w:t>8.48%</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3,914,652.80</w:t>
            </w:r>
          </w:p>
        </w:tc>
        <w:tc>
          <w:tcPr>
            <w:tcW w:w="227" w:type="dxa"/>
            <w:tcBorders>
              <w:top w:val="nil" w:sz="6" w:space="0" w:color="auto"/>
              <w:left w:val="single" w:sz="4" w:space="0" w:color="000000"/>
              <w:bottom w:val="single" w:sz="12" w:space="0" w:color="000000"/>
              <w:right w:val="nil" w:sz="6" w:space="0" w:color="auto"/>
            </w:tcBorders>
          </w:tcPr>
          <w:p>
            <w:pPr/>
          </w:p>
        </w:tc>
        <w:tc>
          <w:tcPr>
            <w:tcW w:w="623" w:type="dxa"/>
            <w:tcBorders>
              <w:top w:val="nil" w:sz="6" w:space="0" w:color="auto"/>
              <w:left w:val="nil" w:sz="6" w:space="0" w:color="auto"/>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left="-11" w:right="98"/>
              <w:jc w:val="right"/>
              <w:rPr>
                <w:rFonts w:ascii="Calibri" w:hAnsi="Calibri" w:cs="Calibri" w:eastAsia="Calibri" w:hint="default"/>
                <w:sz w:val="15"/>
                <w:szCs w:val="15"/>
              </w:rPr>
            </w:pPr>
            <w:r>
              <w:rPr>
                <w:rFonts w:ascii="Calibri"/>
                <w:spacing w:val="-1"/>
                <w:sz w:val="15"/>
              </w:rPr>
              <w:t>100.00%</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1"/>
              <w:jc w:val="right"/>
              <w:rPr>
                <w:rFonts w:ascii="Calibri" w:hAnsi="Calibri" w:cs="Calibri" w:eastAsia="Calibri" w:hint="default"/>
                <w:sz w:val="15"/>
                <w:szCs w:val="15"/>
              </w:rPr>
            </w:pPr>
            <w:r>
              <w:rPr>
                <w:rFonts w:ascii="Calibri"/>
                <w:spacing w:val="-1"/>
                <w:sz w:val="15"/>
              </w:rPr>
              <w:t>126,985.38</w:t>
            </w:r>
          </w:p>
        </w:tc>
        <w:tc>
          <w:tcPr>
            <w:tcW w:w="881" w:type="dxa"/>
            <w:tcBorders>
              <w:top w:val="nil" w:sz="6" w:space="0" w:color="auto"/>
              <w:left w:val="single" w:sz="4" w:space="0" w:color="000000"/>
              <w:bottom w:val="single" w:sz="12" w:space="0" w:color="000000"/>
              <w:right w:val="nil" w:sz="6" w:space="0" w:color="auto"/>
            </w:tcBorders>
          </w:tcPr>
          <w:p>
            <w:pPr>
              <w:pStyle w:val="TableParagraph"/>
              <w:spacing w:line="240" w:lineRule="auto" w:before="5"/>
              <w:ind w:right="0"/>
              <w:jc w:val="left"/>
              <w:rPr>
                <w:rFonts w:ascii="宋体" w:hAnsi="宋体" w:cs="宋体" w:eastAsia="宋体" w:hint="default"/>
                <w:b/>
                <w:bCs/>
                <w:sz w:val="10"/>
                <w:szCs w:val="10"/>
              </w:rPr>
            </w:pPr>
          </w:p>
          <w:p>
            <w:pPr>
              <w:pStyle w:val="TableParagraph"/>
              <w:spacing w:line="240" w:lineRule="auto"/>
              <w:ind w:right="103"/>
              <w:jc w:val="right"/>
              <w:rPr>
                <w:rFonts w:ascii="Calibri" w:hAnsi="Calibri" w:cs="Calibri" w:eastAsia="Calibri" w:hint="default"/>
                <w:sz w:val="15"/>
                <w:szCs w:val="15"/>
              </w:rPr>
            </w:pPr>
            <w:r>
              <w:rPr>
                <w:rFonts w:ascii="Calibri"/>
                <w:spacing w:val="-1"/>
                <w:sz w:val="15"/>
              </w:rPr>
              <w:t>3.24%</w:t>
            </w:r>
          </w:p>
        </w:tc>
      </w:tr>
    </w:tbl>
    <w:p>
      <w:pPr>
        <w:spacing w:line="240" w:lineRule="auto" w:before="7"/>
        <w:rPr>
          <w:rFonts w:ascii="宋体" w:hAnsi="宋体" w:cs="宋体" w:eastAsia="宋体" w:hint="default"/>
          <w:b/>
          <w:bCs/>
          <w:sz w:val="26"/>
          <w:szCs w:val="26"/>
        </w:rPr>
      </w:pPr>
    </w:p>
    <w:p>
      <w:pPr>
        <w:tabs>
          <w:tab w:pos="1660" w:val="left" w:leader="none"/>
        </w:tabs>
        <w:spacing w:before="0"/>
        <w:ind w:left="964" w:right="733" w:firstLine="0"/>
        <w:jc w:val="left"/>
        <w:rPr>
          <w:rFonts w:ascii="宋体" w:hAnsi="宋体" w:cs="宋体" w:eastAsia="宋体" w:hint="default"/>
          <w:sz w:val="21"/>
          <w:szCs w:val="21"/>
        </w:rPr>
      </w:pPr>
      <w:r>
        <w:rPr/>
        <w:pict>
          <v:shape style="position:absolute;margin-left:196.130005pt;margin-top:16.823687pt;width:.48pt;height:.12pt;mso-position-horizontal-relative:page;mso-position-vertical-relative:paragraph;z-index:-1186768" type="#_x0000_t75" stroked="false">
            <v:imagedata r:id="rId622" o:title=""/>
          </v:shape>
        </w:pict>
      </w:r>
      <w:r>
        <w:rPr/>
        <w:pict>
          <v:shape style="position:absolute;margin-left:373.390015pt;margin-top:16.823687pt;width:.48001pt;height:.12pt;mso-position-horizontal-relative:page;mso-position-vertical-relative:paragraph;z-index:-1186744" type="#_x0000_t75" stroked="false">
            <v:imagedata r:id="rId622" o:title=""/>
          </v:shape>
        </w:pict>
      </w:r>
      <w:r>
        <w:rPr/>
        <w:pict>
          <v:group style="position:absolute;margin-left:95.304001pt;margin-top:32.783676pt;width:441.35pt;height:178.95pt;mso-position-horizontal-relative:page;mso-position-vertical-relative:paragraph;z-index:-1186720" coordorigin="1906,656" coordsize="8827,3579">
            <v:group style="position:absolute;left:5766;top:660;width:10;height:2" coordorigin="5766,660" coordsize="10,2">
              <v:shape style="position:absolute;left:5766;top:660;width:10;height:2" coordorigin="5766,660" coordsize="10,0" path="m5766,660l5775,660e" filled="false" stroked="true" strokeweight=".48001pt" strokecolor="#000000">
                <v:path arrowok="t"/>
              </v:shape>
              <v:shape style="position:absolute;left:3932;top:656;width:3536;height:10" type="#_x0000_t75" stroked="false">
                <v:imagedata r:id="rId244" o:title=""/>
              </v:shape>
              <v:shape style="position:absolute;left:7463;top:656;width:1705;height:10" type="#_x0000_t75" stroked="false">
                <v:imagedata r:id="rId245" o:title=""/>
              </v:shape>
              <v:shape style="position:absolute;left:9163;top:656;width:1570;height:10" type="#_x0000_t75" stroked="false">
                <v:imagedata r:id="rId246" o:title=""/>
              </v:shape>
            </v:group>
            <v:group style="position:absolute;left:5766;top:665;width:10;height:20" coordorigin="5766,665" coordsize="10,20">
              <v:shape style="position:absolute;left:5766;top:665;width:10;height:20" coordorigin="5766,665" coordsize="10,20" path="m5766,684l5775,684,5775,665,5766,665,5766,684xe" filled="true" fillcolor="#000000" stroked="false">
                <v:path arrowok="t"/>
                <v:fill type="solid"/>
              </v:shape>
            </v:group>
            <v:group style="position:absolute;left:5766;top:684;width:10;height:20" coordorigin="5766,684" coordsize="10,20">
              <v:shape style="position:absolute;left:5766;top:684;width:10;height:20" coordorigin="5766,684" coordsize="10,20" path="m5766,704l5775,704,5775,684,5766,684,5766,704xe" filled="true" fillcolor="#000000" stroked="false">
                <v:path arrowok="t"/>
                <v:fill type="solid"/>
              </v:shape>
            </v:group>
            <v:group style="position:absolute;left:5766;top:704;width:10;height:20" coordorigin="5766,704" coordsize="10,20">
              <v:shape style="position:absolute;left:5766;top:704;width:10;height:20" coordorigin="5766,704" coordsize="10,20" path="m5766,723l5775,723,5775,704,5766,704,5766,723xe" filled="true" fillcolor="#000000" stroked="false">
                <v:path arrowok="t"/>
                <v:fill type="solid"/>
              </v:shape>
            </v:group>
            <v:group style="position:absolute;left:5766;top:723;width:10;height:20" coordorigin="5766,723" coordsize="10,20">
              <v:shape style="position:absolute;left:5766;top:723;width:10;height:20" coordorigin="5766,723" coordsize="10,20" path="m5766,742l5775,742,5775,723,5766,723,5766,742xe" filled="true" fillcolor="#000000" stroked="false">
                <v:path arrowok="t"/>
                <v:fill type="solid"/>
              </v:shape>
            </v:group>
            <v:group style="position:absolute;left:5766;top:742;width:10;height:20" coordorigin="5766,742" coordsize="10,20">
              <v:shape style="position:absolute;left:5766;top:742;width:10;height:20" coordorigin="5766,742" coordsize="10,20" path="m5766,761l5775,761,5775,742,5766,742,5766,761xe" filled="true" fillcolor="#000000" stroked="false">
                <v:path arrowok="t"/>
                <v:fill type="solid"/>
              </v:shape>
            </v:group>
            <v:group style="position:absolute;left:5766;top:761;width:10;height:20" coordorigin="5766,761" coordsize="10,20">
              <v:shape style="position:absolute;left:5766;top:761;width:10;height:20" coordorigin="5766,761" coordsize="10,20" path="m5766,780l5775,780,5775,761,5766,761,5766,780xe" filled="true" fillcolor="#000000" stroked="false">
                <v:path arrowok="t"/>
                <v:fill type="solid"/>
              </v:shape>
            </v:group>
            <v:group style="position:absolute;left:5766;top:780;width:10;height:20" coordorigin="5766,780" coordsize="10,20">
              <v:shape style="position:absolute;left:5766;top:780;width:10;height:20" coordorigin="5766,780" coordsize="10,20" path="m5766,800l5775,800,5775,780,5766,780,5766,800xe" filled="true" fillcolor="#000000" stroked="false">
                <v:path arrowok="t"/>
                <v:fill type="solid"/>
              </v:shape>
            </v:group>
            <v:group style="position:absolute;left:5766;top:800;width:10;height:20" coordorigin="5766,800" coordsize="10,20">
              <v:shape style="position:absolute;left:5766;top:800;width:10;height:20" coordorigin="5766,800" coordsize="10,20" path="m5766,819l5775,819,5775,800,5766,800,5766,819xe" filled="true" fillcolor="#000000" stroked="false">
                <v:path arrowok="t"/>
                <v:fill type="solid"/>
              </v:shape>
            </v:group>
            <v:group style="position:absolute;left:5766;top:819;width:10;height:20" coordorigin="5766,819" coordsize="10,20">
              <v:shape style="position:absolute;left:5766;top:819;width:10;height:20" coordorigin="5766,819" coordsize="10,20" path="m5766,838l5775,838,5775,819,5766,819,5766,838xe" filled="true" fillcolor="#000000" stroked="false">
                <v:path arrowok="t"/>
                <v:fill type="solid"/>
              </v:shape>
            </v:group>
            <v:group style="position:absolute;left:5766;top:838;width:10;height:20" coordorigin="5766,838" coordsize="10,20">
              <v:shape style="position:absolute;left:5766;top:838;width:10;height:20" coordorigin="5766,838" coordsize="10,20" path="m5766,857l5775,857,5775,838,5766,838,5766,857xe" filled="true" fillcolor="#000000" stroked="false">
                <v:path arrowok="t"/>
                <v:fill type="solid"/>
              </v:shape>
            </v:group>
            <v:group style="position:absolute;left:5766;top:857;width:10;height:20" coordorigin="5766,857" coordsize="10,20">
              <v:shape style="position:absolute;left:5766;top:857;width:10;height:20" coordorigin="5766,857" coordsize="10,20" path="m5766,876l5775,876,5775,857,5766,857,5766,876xe" filled="true" fillcolor="#000000" stroked="false">
                <v:path arrowok="t"/>
                <v:fill type="solid"/>
              </v:shape>
            </v:group>
            <v:group style="position:absolute;left:5766;top:876;width:10;height:20" coordorigin="5766,876" coordsize="10,20">
              <v:shape style="position:absolute;left:5766;top:876;width:10;height:20" coordorigin="5766,876" coordsize="10,20" path="m5766,896l5775,896,5775,876,5766,876,5766,896xe" filled="true" fillcolor="#000000" stroked="false">
                <v:path arrowok="t"/>
                <v:fill type="solid"/>
              </v:shape>
            </v:group>
            <v:group style="position:absolute;left:5766;top:896;width:10;height:20" coordorigin="5766,896" coordsize="10,20">
              <v:shape style="position:absolute;left:5766;top:896;width:10;height:20" coordorigin="5766,896" coordsize="10,20" path="m5766,915l5775,915,5775,896,5766,896,5766,915xe" filled="true" fillcolor="#000000" stroked="false">
                <v:path arrowok="t"/>
                <v:fill type="solid"/>
              </v:shape>
            </v:group>
            <v:group style="position:absolute;left:5766;top:915;width:10;height:20" coordorigin="5766,915" coordsize="10,20">
              <v:shape style="position:absolute;left:5766;top:915;width:10;height:20" coordorigin="5766,915" coordsize="10,20" path="m5766,934l5775,934,5775,915,5766,915,5766,934xe" filled="true" fillcolor="#000000" stroked="false">
                <v:path arrowok="t"/>
                <v:fill type="solid"/>
              </v:shape>
            </v:group>
            <v:group style="position:absolute;left:5766;top:934;width:10;height:20" coordorigin="5766,934" coordsize="10,20">
              <v:shape style="position:absolute;left:5766;top:934;width:10;height:20" coordorigin="5766,934" coordsize="10,20" path="m5766,953l5775,953,5775,934,5766,934,5766,953xe" filled="true" fillcolor="#000000" stroked="false">
                <v:path arrowok="t"/>
                <v:fill type="solid"/>
              </v:shape>
            </v:group>
            <v:group style="position:absolute;left:5766;top:953;width:10;height:20" coordorigin="5766,953" coordsize="10,20">
              <v:shape style="position:absolute;left:5766;top:953;width:10;height:20" coordorigin="5766,953" coordsize="10,20" path="m5766,972l5775,972,5775,953,5766,953,5766,972xe" filled="true" fillcolor="#000000" stroked="false">
                <v:path arrowok="t"/>
                <v:fill type="solid"/>
              </v:shape>
            </v:group>
            <v:group style="position:absolute;left:5766;top:980;width:10;height:2" coordorigin="5766,980" coordsize="10,2">
              <v:shape style="position:absolute;left:5766;top:980;width:10;height:2" coordorigin="5766,980" coordsize="10,0" path="m5766,980l5775,980e" filled="false" stroked="true" strokeweight=".72pt" strokecolor="#000000">
                <v:path arrowok="t"/>
              </v:shape>
              <v:shape style="position:absolute;left:3913;top:896;width:1145;height:101" type="#_x0000_t75" stroked="false">
                <v:imagedata r:id="rId623" o:title=""/>
              </v:shape>
              <v:shape style="position:absolute;left:5053;top:987;width:3406;height:10" type="#_x0000_t75" stroked="false">
                <v:imagedata r:id="rId248" o:title=""/>
              </v:shape>
              <v:shape style="position:absolute;left:8454;top:987;width:713;height:10" type="#_x0000_t75" stroked="false">
                <v:imagedata r:id="rId249" o:title=""/>
              </v:shape>
              <v:shape style="position:absolute;left:9163;top:987;width:857;height:10" type="#_x0000_t75" stroked="false">
                <v:imagedata r:id="rId250" o:title=""/>
              </v:shape>
              <v:shape style="position:absolute;left:10015;top:987;width:718;height:10" type="#_x0000_t75" stroked="false">
                <v:imagedata r:id="rId251" o:title=""/>
              </v:shape>
            </v:group>
            <v:group style="position:absolute;left:5766;top:996;width:10;height:20" coordorigin="5766,996" coordsize="10,20">
              <v:shape style="position:absolute;left:5766;top:996;width:10;height:20" coordorigin="5766,996" coordsize="10,20" path="m5766,1016l5775,1016,5775,996,5766,996,5766,1016xe" filled="true" fillcolor="#000000" stroked="false">
                <v:path arrowok="t"/>
                <v:fill type="solid"/>
              </v:shape>
            </v:group>
            <v:group style="position:absolute;left:5766;top:1016;width:10;height:20" coordorigin="5766,1016" coordsize="10,20">
              <v:shape style="position:absolute;left:5766;top:1016;width:10;height:20" coordorigin="5766,1016" coordsize="10,20" path="m5766,1035l5775,1035,5775,1016,5766,1016,5766,1035xe" filled="true" fillcolor="#000000" stroked="false">
                <v:path arrowok="t"/>
                <v:fill type="solid"/>
              </v:shape>
            </v:group>
            <v:group style="position:absolute;left:5766;top:1035;width:10;height:20" coordorigin="5766,1035" coordsize="10,20">
              <v:shape style="position:absolute;left:5766;top:1035;width:10;height:20" coordorigin="5766,1035" coordsize="10,20" path="m5766,1054l5775,1054,5775,1035,5766,1035,5766,1054xe" filled="true" fillcolor="#000000" stroked="false">
                <v:path arrowok="t"/>
                <v:fill type="solid"/>
              </v:shape>
            </v:group>
            <v:group style="position:absolute;left:5766;top:1054;width:10;height:20" coordorigin="5766,1054" coordsize="10,20">
              <v:shape style="position:absolute;left:5766;top:1054;width:10;height:20" coordorigin="5766,1054" coordsize="10,20" path="m5766,1073l5775,1073,5775,1054,5766,1054,5766,1073xe" filled="true" fillcolor="#000000" stroked="false">
                <v:path arrowok="t"/>
                <v:fill type="solid"/>
              </v:shape>
            </v:group>
            <v:group style="position:absolute;left:5766;top:1073;width:10;height:20" coordorigin="5766,1073" coordsize="10,20">
              <v:shape style="position:absolute;left:5766;top:1073;width:10;height:20" coordorigin="5766,1073" coordsize="10,20" path="m5766,1092l5775,1092,5775,1073,5766,1073,5766,1092xe" filled="true" fillcolor="#000000" stroked="false">
                <v:path arrowok="t"/>
                <v:fill type="solid"/>
              </v:shape>
            </v:group>
            <v:group style="position:absolute;left:5766;top:1092;width:10;height:20" coordorigin="5766,1092" coordsize="10,20">
              <v:shape style="position:absolute;left:5766;top:1092;width:10;height:20" coordorigin="5766,1092" coordsize="10,20" path="m5766,1112l5775,1112,5775,1092,5766,1092,5766,1112xe" filled="true" fillcolor="#000000" stroked="false">
                <v:path arrowok="t"/>
                <v:fill type="solid"/>
              </v:shape>
            </v:group>
            <v:group style="position:absolute;left:5766;top:1112;width:10;height:20" coordorigin="5766,1112" coordsize="10,20">
              <v:shape style="position:absolute;left:5766;top:1112;width:10;height:20" coordorigin="5766,1112" coordsize="10,20" path="m5766,1131l5775,1131,5775,1112,5766,1112,5766,1131xe" filled="true" fillcolor="#000000" stroked="false">
                <v:path arrowok="t"/>
                <v:fill type="solid"/>
              </v:shape>
            </v:group>
            <v:group style="position:absolute;left:5766;top:1131;width:10;height:20" coordorigin="5766,1131" coordsize="10,20">
              <v:shape style="position:absolute;left:5766;top:1131;width:10;height:20" coordorigin="5766,1131" coordsize="10,20" path="m5766,1150l5775,1150,5775,1131,5766,1131,5766,1150xe" filled="true" fillcolor="#000000" stroked="false">
                <v:path arrowok="t"/>
                <v:fill type="solid"/>
              </v:shape>
            </v:group>
            <v:group style="position:absolute;left:5766;top:1150;width:10;height:20" coordorigin="5766,1150" coordsize="10,20">
              <v:shape style="position:absolute;left:5766;top:1150;width:10;height:20" coordorigin="5766,1150" coordsize="10,20" path="m5766,1169l5775,1169,5775,1150,5766,1150,5766,1169xe" filled="true" fillcolor="#000000" stroked="false">
                <v:path arrowok="t"/>
                <v:fill type="solid"/>
              </v:shape>
            </v:group>
            <v:group style="position:absolute;left:5766;top:1169;width:10;height:20" coordorigin="5766,1169" coordsize="10,20">
              <v:shape style="position:absolute;left:5766;top:1169;width:10;height:20" coordorigin="5766,1169" coordsize="10,20" path="m5766,1188l5775,1188,5775,1169,5766,1169,5766,1188xe" filled="true" fillcolor="#000000" stroked="false">
                <v:path arrowok="t"/>
                <v:fill type="solid"/>
              </v:shape>
            </v:group>
            <v:group style="position:absolute;left:5766;top:1188;width:10;height:20" coordorigin="5766,1188" coordsize="10,20">
              <v:shape style="position:absolute;left:5766;top:1188;width:10;height:20" coordorigin="5766,1188" coordsize="10,20" path="m5766,1208l5775,1208,5775,1188,5766,1188,5766,1208xe" filled="true" fillcolor="#000000" stroked="false">
                <v:path arrowok="t"/>
                <v:fill type="solid"/>
              </v:shape>
            </v:group>
            <v:group style="position:absolute;left:5766;top:1208;width:10;height:20" coordorigin="5766,1208" coordsize="10,20">
              <v:shape style="position:absolute;left:5766;top:1208;width:10;height:20" coordorigin="5766,1208" coordsize="10,20" path="m5766,1227l5775,1227,5775,1208,5766,1208,5766,1227xe" filled="true" fillcolor="#000000" stroked="false">
                <v:path arrowok="t"/>
                <v:fill type="solid"/>
              </v:shape>
            </v:group>
            <v:group style="position:absolute;left:5766;top:1227;width:10;height:20" coordorigin="5766,1227" coordsize="10,20">
              <v:shape style="position:absolute;left:5766;top:1227;width:10;height:20" coordorigin="5766,1227" coordsize="10,20" path="m5766,1246l5775,1246,5775,1227,5766,1227,5766,1246xe" filled="true" fillcolor="#000000" stroked="false">
                <v:path arrowok="t"/>
                <v:fill type="solid"/>
              </v:shape>
            </v:group>
            <v:group style="position:absolute;left:5766;top:1246;width:10;height:20" coordorigin="5766,1246" coordsize="10,20">
              <v:shape style="position:absolute;left:5766;top:1246;width:10;height:20" coordorigin="5766,1246" coordsize="10,20" path="m5766,1265l5775,1265,5775,1246,5766,1246,5766,1265xe" filled="true" fillcolor="#000000" stroked="false">
                <v:path arrowok="t"/>
                <v:fill type="solid"/>
              </v:shape>
            </v:group>
            <v:group style="position:absolute;left:5766;top:1265;width:10;height:20" coordorigin="5766,1265" coordsize="10,20">
              <v:shape style="position:absolute;left:5766;top:1265;width:10;height:20" coordorigin="5766,1265" coordsize="10,20" path="m5766,1284l5775,1284,5775,1265,5766,1265,5766,1284xe" filled="true" fillcolor="#000000" stroked="false">
                <v:path arrowok="t"/>
                <v:fill type="solid"/>
              </v:shape>
            </v:group>
            <v:group style="position:absolute;left:5766;top:1284;width:10;height:20" coordorigin="5766,1284" coordsize="10,20">
              <v:shape style="position:absolute;left:5766;top:1284;width:10;height:20" coordorigin="5766,1284" coordsize="10,20" path="m5766,1304l5775,1304,5775,1284,5766,1284,5766,1304xe" filled="true" fillcolor="#000000" stroked="false">
                <v:path arrowok="t"/>
                <v:fill type="solid"/>
              </v:shape>
            </v:group>
            <v:group style="position:absolute;left:5766;top:1310;width:10;height:2" coordorigin="5766,1310" coordsize="10,2">
              <v:shape style="position:absolute;left:5766;top:1310;width:10;height:2" coordorigin="5766,1310" coordsize="10,0" path="m5766,1310l5775,1310e" filled="false" stroked="true" strokeweight=".600010pt" strokecolor="#000000">
                <v:path arrowok="t"/>
              </v:shape>
              <v:shape style="position:absolute;left:1906;top:1316;width:2017;height:10" type="#_x0000_t75" stroked="false">
                <v:imagedata r:id="rId254" o:title=""/>
              </v:shape>
              <v:shape style="position:absolute;left:3918;top:1316;width:1140;height:10" type="#_x0000_t75" stroked="false">
                <v:imagedata r:id="rId132" o:title=""/>
              </v:shape>
              <v:shape style="position:absolute;left:5053;top:1316;width:3406;height:10" type="#_x0000_t75" stroked="false">
                <v:imagedata r:id="rId248" o:title=""/>
              </v:shape>
              <v:shape style="position:absolute;left:8454;top:1316;width:713;height:10" type="#_x0000_t75" stroked="false">
                <v:imagedata r:id="rId249" o:title=""/>
              </v:shape>
              <v:shape style="position:absolute;left:9163;top:1316;width:857;height:10" type="#_x0000_t75" stroked="false">
                <v:imagedata r:id="rId250" o:title=""/>
              </v:shape>
              <v:shape style="position:absolute;left:10015;top:1316;width:718;height:10" type="#_x0000_t75" stroked="false">
                <v:imagedata r:id="rId251" o:title=""/>
              </v:shape>
            </v:group>
            <v:group style="position:absolute;left:5766;top:1325;width:10;height:20" coordorigin="5766,1325" coordsize="10,20">
              <v:shape style="position:absolute;left:5766;top:1325;width:10;height:20" coordorigin="5766,1325" coordsize="10,20" path="m5766,1344l5775,1344,5775,1325,5766,1325,5766,1344xe" filled="true" fillcolor="#000000" stroked="false">
                <v:path arrowok="t"/>
                <v:fill type="solid"/>
              </v:shape>
            </v:group>
            <v:group style="position:absolute;left:5766;top:1344;width:10;height:20" coordorigin="5766,1344" coordsize="10,20">
              <v:shape style="position:absolute;left:5766;top:1344;width:10;height:20" coordorigin="5766,1344" coordsize="10,20" path="m5766,1364l5775,1364,5775,1344,5766,1344,5766,1364xe" filled="true" fillcolor="#000000" stroked="false">
                <v:path arrowok="t"/>
                <v:fill type="solid"/>
              </v:shape>
            </v:group>
            <v:group style="position:absolute;left:5766;top:1364;width:10;height:20" coordorigin="5766,1364" coordsize="10,20">
              <v:shape style="position:absolute;left:5766;top:1364;width:10;height:20" coordorigin="5766,1364" coordsize="10,20" path="m5766,1383l5775,1383,5775,1364,5766,1364,5766,1383xe" filled="true" fillcolor="#000000" stroked="false">
                <v:path arrowok="t"/>
                <v:fill type="solid"/>
              </v:shape>
            </v:group>
            <v:group style="position:absolute;left:5766;top:1383;width:10;height:20" coordorigin="5766,1383" coordsize="10,20">
              <v:shape style="position:absolute;left:5766;top:1383;width:10;height:20" coordorigin="5766,1383" coordsize="10,20" path="m5766,1402l5775,1402,5775,1383,5766,1383,5766,1402xe" filled="true" fillcolor="#000000" stroked="false">
                <v:path arrowok="t"/>
                <v:fill type="solid"/>
              </v:shape>
            </v:group>
            <v:group style="position:absolute;left:5766;top:1402;width:10;height:20" coordorigin="5766,1402" coordsize="10,20">
              <v:shape style="position:absolute;left:5766;top:1402;width:10;height:20" coordorigin="5766,1402" coordsize="10,20" path="m5766,1421l5775,1421,5775,1402,5766,1402,5766,1421xe" filled="true" fillcolor="#000000" stroked="false">
                <v:path arrowok="t"/>
                <v:fill type="solid"/>
              </v:shape>
            </v:group>
            <v:group style="position:absolute;left:5766;top:1421;width:10;height:20" coordorigin="5766,1421" coordsize="10,20">
              <v:shape style="position:absolute;left:5766;top:1421;width:10;height:20" coordorigin="5766,1421" coordsize="10,20" path="m5766,1440l5775,1440,5775,1421,5766,1421,5766,1440xe" filled="true" fillcolor="#000000" stroked="false">
                <v:path arrowok="t"/>
                <v:fill type="solid"/>
              </v:shape>
            </v:group>
            <v:group style="position:absolute;left:5766;top:1440;width:10;height:20" coordorigin="5766,1440" coordsize="10,20">
              <v:shape style="position:absolute;left:5766;top:1440;width:10;height:20" coordorigin="5766,1440" coordsize="10,20" path="m5766,1460l5775,1460,5775,1440,5766,1440,5766,1460xe" filled="true" fillcolor="#000000" stroked="false">
                <v:path arrowok="t"/>
                <v:fill type="solid"/>
              </v:shape>
            </v:group>
            <v:group style="position:absolute;left:5766;top:1460;width:10;height:20" coordorigin="5766,1460" coordsize="10,20">
              <v:shape style="position:absolute;left:5766;top:1460;width:10;height:20" coordorigin="5766,1460" coordsize="10,20" path="m5766,1479l5775,1479,5775,1460,5766,1460,5766,1479xe" filled="true" fillcolor="#000000" stroked="false">
                <v:path arrowok="t"/>
                <v:fill type="solid"/>
              </v:shape>
            </v:group>
            <v:group style="position:absolute;left:5766;top:1479;width:10;height:20" coordorigin="5766,1479" coordsize="10,20">
              <v:shape style="position:absolute;left:5766;top:1479;width:10;height:20" coordorigin="5766,1479" coordsize="10,20" path="m5766,1498l5775,1498,5775,1479,5766,1479,5766,1498xe" filled="true" fillcolor="#000000" stroked="false">
                <v:path arrowok="t"/>
                <v:fill type="solid"/>
              </v:shape>
            </v:group>
            <v:group style="position:absolute;left:5766;top:1498;width:10;height:20" coordorigin="5766,1498" coordsize="10,20">
              <v:shape style="position:absolute;left:5766;top:1498;width:10;height:20" coordorigin="5766,1498" coordsize="10,20" path="m5766,1517l5775,1517,5775,1498,5766,1498,5766,1517xe" filled="true" fillcolor="#000000" stroked="false">
                <v:path arrowok="t"/>
                <v:fill type="solid"/>
              </v:shape>
            </v:group>
            <v:group style="position:absolute;left:5766;top:1517;width:10;height:20" coordorigin="5766,1517" coordsize="10,20">
              <v:shape style="position:absolute;left:5766;top:1517;width:10;height:20" coordorigin="5766,1517" coordsize="10,20" path="m5766,1536l5775,1536,5775,1517,5766,1517,5766,1536xe" filled="true" fillcolor="#000000" stroked="false">
                <v:path arrowok="t"/>
                <v:fill type="solid"/>
              </v:shape>
            </v:group>
            <v:group style="position:absolute;left:5766;top:1536;width:10;height:20" coordorigin="5766,1536" coordsize="10,20">
              <v:shape style="position:absolute;left:5766;top:1536;width:10;height:20" coordorigin="5766,1536" coordsize="10,20" path="m5766,1556l5775,1556,5775,1536,5766,1536,5766,1556xe" filled="true" fillcolor="#000000" stroked="false">
                <v:path arrowok="t"/>
                <v:fill type="solid"/>
              </v:shape>
            </v:group>
            <v:group style="position:absolute;left:5766;top:1556;width:10;height:20" coordorigin="5766,1556" coordsize="10,20">
              <v:shape style="position:absolute;left:5766;top:1556;width:10;height:20" coordorigin="5766,1556" coordsize="10,20" path="m5766,1575l5775,1575,5775,1556,5766,1556,5766,1575xe" filled="true" fillcolor="#000000" stroked="false">
                <v:path arrowok="t"/>
                <v:fill type="solid"/>
              </v:shape>
            </v:group>
            <v:group style="position:absolute;left:5766;top:1575;width:10;height:20" coordorigin="5766,1575" coordsize="10,20">
              <v:shape style="position:absolute;left:5766;top:1575;width:10;height:20" coordorigin="5766,1575" coordsize="10,20" path="m5766,1594l5775,1594,5775,1575,5766,1575,5766,1594xe" filled="true" fillcolor="#000000" stroked="false">
                <v:path arrowok="t"/>
                <v:fill type="solid"/>
              </v:shape>
            </v:group>
            <v:group style="position:absolute;left:5766;top:1594;width:10;height:20" coordorigin="5766,1594" coordsize="10,20">
              <v:shape style="position:absolute;left:5766;top:1594;width:10;height:20" coordorigin="5766,1594" coordsize="10,20" path="m5766,1613l5775,1613,5775,1594,5766,1594,5766,1613xe" filled="true" fillcolor="#000000" stroked="false">
                <v:path arrowok="t"/>
                <v:fill type="solid"/>
              </v:shape>
            </v:group>
            <v:group style="position:absolute;left:5766;top:1613;width:10;height:20" coordorigin="5766,1613" coordsize="10,20">
              <v:shape style="position:absolute;left:5766;top:1613;width:10;height:20" coordorigin="5766,1613" coordsize="10,20" path="m5766,1632l5775,1632,5775,1613,5766,1613,5766,1632xe" filled="true" fillcolor="#000000" stroked="false">
                <v:path arrowok="t"/>
                <v:fill type="solid"/>
              </v:shape>
            </v:group>
            <v:group style="position:absolute;left:5766;top:1632;width:10;height:20" coordorigin="5766,1632" coordsize="10,20">
              <v:shape style="position:absolute;left:5766;top:1632;width:10;height:20" coordorigin="5766,1632" coordsize="10,20" path="m5766,1652l5775,1652,5775,1632,5766,1632,5766,1652xe" filled="true" fillcolor="#000000" stroked="false">
                <v:path arrowok="t"/>
                <v:fill type="solid"/>
              </v:shape>
            </v:group>
            <v:group style="position:absolute;left:5766;top:1652;width:10;height:20" coordorigin="5766,1652" coordsize="10,20">
              <v:shape style="position:absolute;left:5766;top:1652;width:10;height:20" coordorigin="5766,1652" coordsize="10,20" path="m5766,1671l5775,1671,5775,1652,5766,1652,5766,1671xe" filled="true" fillcolor="#000000" stroked="false">
                <v:path arrowok="t"/>
                <v:fill type="solid"/>
              </v:shape>
            </v:group>
            <v:group style="position:absolute;left:5766;top:1671;width:10;height:20" coordorigin="5766,1671" coordsize="10,20">
              <v:shape style="position:absolute;left:5766;top:1671;width:10;height:20" coordorigin="5766,1671" coordsize="10,20" path="m5766,1690l5775,1690,5775,1671,5766,1671,5766,1690xe" filled="true" fillcolor="#000000" stroked="false">
                <v:path arrowok="t"/>
                <v:fill type="solid"/>
              </v:shape>
            </v:group>
            <v:group style="position:absolute;left:5766;top:1690;width:10;height:20" coordorigin="5766,1690" coordsize="10,20">
              <v:shape style="position:absolute;left:5766;top:1690;width:10;height:20" coordorigin="5766,1690" coordsize="10,20" path="m5766,1709l5775,1709,5775,1690,5766,1690,5766,1709xe" filled="true" fillcolor="#000000" stroked="false">
                <v:path arrowok="t"/>
                <v:fill type="solid"/>
              </v:shape>
            </v:group>
            <v:group style="position:absolute;left:5766;top:1709;width:10;height:20" coordorigin="5766,1709" coordsize="10,20">
              <v:shape style="position:absolute;left:5766;top:1709;width:10;height:20" coordorigin="5766,1709" coordsize="10,20" path="m5766,1728l5775,1728,5775,1709,5766,1709,5766,1728xe" filled="true" fillcolor="#000000" stroked="false">
                <v:path arrowok="t"/>
                <v:fill type="solid"/>
              </v:shape>
            </v:group>
            <v:group style="position:absolute;left:5766;top:1728;width:10;height:20" coordorigin="5766,1728" coordsize="10,20">
              <v:shape style="position:absolute;left:5766;top:1728;width:10;height:20" coordorigin="5766,1728" coordsize="10,20" path="m5766,1748l5775,1748,5775,1728,5766,1728,5766,1748xe" filled="true" fillcolor="#000000" stroked="false">
                <v:path arrowok="t"/>
                <v:fill type="solid"/>
              </v:shape>
            </v:group>
            <v:group style="position:absolute;left:5766;top:1748;width:10;height:20" coordorigin="5766,1748" coordsize="10,20">
              <v:shape style="position:absolute;left:5766;top:1748;width:10;height:20" coordorigin="5766,1748" coordsize="10,20" path="m5766,1767l5775,1767,5775,1748,5766,1748,5766,1767xe" filled="true" fillcolor="#000000" stroked="false">
                <v:path arrowok="t"/>
                <v:fill type="solid"/>
              </v:shape>
            </v:group>
            <v:group style="position:absolute;left:5766;top:1767;width:10;height:20" coordorigin="5766,1767" coordsize="10,20">
              <v:shape style="position:absolute;left:5766;top:1767;width:10;height:20" coordorigin="5766,1767" coordsize="10,20" path="m5766,1786l5775,1786,5775,1767,5766,1767,5766,1786xe" filled="true" fillcolor="#000000" stroked="false">
                <v:path arrowok="t"/>
                <v:fill type="solid"/>
              </v:shape>
            </v:group>
            <v:group style="position:absolute;left:5766;top:1786;width:10;height:20" coordorigin="5766,1786" coordsize="10,20">
              <v:shape style="position:absolute;left:5766;top:1786;width:10;height:20" coordorigin="5766,1786" coordsize="10,20" path="m5766,1805l5775,1805,5775,1786,5766,1786,5766,1805xe" filled="true" fillcolor="#000000" stroked="false">
                <v:path arrowok="t"/>
                <v:fill type="solid"/>
              </v:shape>
            </v:group>
            <v:group style="position:absolute;left:5766;top:1805;width:10;height:20" coordorigin="5766,1805" coordsize="10,20">
              <v:shape style="position:absolute;left:5766;top:1805;width:10;height:20" coordorigin="5766,1805" coordsize="10,20" path="m5766,1824l5775,1824,5775,1805,5766,1805,5766,1824xe" filled="true" fillcolor="#000000" stroked="false">
                <v:path arrowok="t"/>
                <v:fill type="solid"/>
              </v:shape>
            </v:group>
            <v:group style="position:absolute;left:5766;top:1824;width:10;height:20" coordorigin="5766,1824" coordsize="10,20">
              <v:shape style="position:absolute;left:5766;top:1824;width:10;height:20" coordorigin="5766,1824" coordsize="10,20" path="m5766,1844l5775,1844,5775,1824,5766,1824,5766,1844xe" filled="true" fillcolor="#000000" stroked="false">
                <v:path arrowok="t"/>
                <v:fill type="solid"/>
              </v:shape>
            </v:group>
            <v:group style="position:absolute;left:5766;top:1844;width:10;height:20" coordorigin="5766,1844" coordsize="10,20">
              <v:shape style="position:absolute;left:5766;top:1844;width:10;height:20" coordorigin="5766,1844" coordsize="10,20" path="m5766,1863l5775,1863,5775,1844,5766,1844,5766,1863xe" filled="true" fillcolor="#000000" stroked="false">
                <v:path arrowok="t"/>
                <v:fill type="solid"/>
              </v:shape>
            </v:group>
            <v:group style="position:absolute;left:5766;top:1863;width:10;height:20" coordorigin="5766,1863" coordsize="10,20">
              <v:shape style="position:absolute;left:5766;top:1863;width:10;height:20" coordorigin="5766,1863" coordsize="10,20" path="m5766,1882l5775,1882,5775,1863,5766,1863,5766,1882xe" filled="true" fillcolor="#000000" stroked="false">
                <v:path arrowok="t"/>
                <v:fill type="solid"/>
              </v:shape>
            </v:group>
            <v:group style="position:absolute;left:5766;top:1882;width:10;height:20" coordorigin="5766,1882" coordsize="10,20">
              <v:shape style="position:absolute;left:5766;top:1882;width:10;height:20" coordorigin="5766,1882" coordsize="10,20" path="m5766,1901l5775,1901,5775,1882,5766,1882,5766,1901xe" filled="true" fillcolor="#000000" stroked="false">
                <v:path arrowok="t"/>
                <v:fill type="solid"/>
              </v:shape>
            </v:group>
            <v:group style="position:absolute;left:5766;top:1901;width:10;height:20" coordorigin="5766,1901" coordsize="10,20">
              <v:shape style="position:absolute;left:5766;top:1901;width:10;height:20" coordorigin="5766,1901" coordsize="10,20" path="m5766,1920l5775,1920,5775,1901,5766,1901,5766,1920xe" filled="true" fillcolor="#000000" stroked="false">
                <v:path arrowok="t"/>
                <v:fill type="solid"/>
              </v:shape>
            </v:group>
            <v:group style="position:absolute;left:5766;top:1920;width:10;height:20" coordorigin="5766,1920" coordsize="10,20">
              <v:shape style="position:absolute;left:5766;top:1920;width:10;height:20" coordorigin="5766,1920" coordsize="10,20" path="m5766,1940l5775,1940,5775,1920,5766,1920,5766,1940xe" filled="true" fillcolor="#000000" stroked="false">
                <v:path arrowok="t"/>
                <v:fill type="solid"/>
              </v:shape>
            </v:group>
            <v:group style="position:absolute;left:5766;top:1940;width:10;height:20" coordorigin="5766,1940" coordsize="10,20">
              <v:shape style="position:absolute;left:5766;top:1940;width:10;height:20" coordorigin="5766,1940" coordsize="10,20" path="m5766,1959l5775,1959,5775,1940,5766,1940,5766,1959xe" filled="true" fillcolor="#000000" stroked="false">
                <v:path arrowok="t"/>
                <v:fill type="solid"/>
              </v:shape>
            </v:group>
            <v:group style="position:absolute;left:5766;top:1962;width:10;height:2" coordorigin="5766,1962" coordsize="10,2">
              <v:shape style="position:absolute;left:5766;top:1962;width:10;height:2" coordorigin="5766,1962" coordsize="10,0" path="m5766,1962l5775,1962e" filled="false" stroked="true" strokeweight=".35999pt" strokecolor="#000000">
                <v:path arrowok="t"/>
              </v:shape>
              <v:shape style="position:absolute;left:1906;top:1966;width:2017;height:10" type="#_x0000_t75" stroked="false">
                <v:imagedata r:id="rId254" o:title=""/>
              </v:shape>
              <v:shape style="position:absolute;left:3918;top:1966;width:1140;height:10" type="#_x0000_t75" stroked="false">
                <v:imagedata r:id="rId132" o:title=""/>
              </v:shape>
              <v:shape style="position:absolute;left:5053;top:1966;width:3406;height:10" type="#_x0000_t75" stroked="false">
                <v:imagedata r:id="rId248" o:title=""/>
              </v:shape>
              <v:shape style="position:absolute;left:8454;top:1966;width:713;height:10" type="#_x0000_t75" stroked="false">
                <v:imagedata r:id="rId249" o:title=""/>
              </v:shape>
              <v:shape style="position:absolute;left:9163;top:1966;width:857;height:10" type="#_x0000_t75" stroked="false">
                <v:imagedata r:id="rId250" o:title=""/>
              </v:shape>
              <v:shape style="position:absolute;left:10015;top:1966;width:718;height:10" type="#_x0000_t75" stroked="false">
                <v:imagedata r:id="rId251" o:title=""/>
              </v:shape>
            </v:group>
            <v:group style="position:absolute;left:5766;top:1976;width:10;height:20" coordorigin="5766,1976" coordsize="10,20">
              <v:shape style="position:absolute;left:5766;top:1976;width:10;height:20" coordorigin="5766,1976" coordsize="10,20" path="m5766,1995l5775,1995,5775,1976,5766,1976,5766,1995xe" filled="true" fillcolor="#000000" stroked="false">
                <v:path arrowok="t"/>
                <v:fill type="solid"/>
              </v:shape>
            </v:group>
            <v:group style="position:absolute;left:5766;top:1995;width:10;height:20" coordorigin="5766,1995" coordsize="10,20">
              <v:shape style="position:absolute;left:5766;top:1995;width:10;height:20" coordorigin="5766,1995" coordsize="10,20" path="m5766,2014l5775,2014,5775,1995,5766,1995,5766,2014xe" filled="true" fillcolor="#000000" stroked="false">
                <v:path arrowok="t"/>
                <v:fill type="solid"/>
              </v:shape>
            </v:group>
            <v:group style="position:absolute;left:5766;top:2014;width:10;height:20" coordorigin="5766,2014" coordsize="10,20">
              <v:shape style="position:absolute;left:5766;top:2014;width:10;height:20" coordorigin="5766,2014" coordsize="10,20" path="m5766,2033l5775,2033,5775,2014,5766,2014,5766,2033xe" filled="true" fillcolor="#000000" stroked="false">
                <v:path arrowok="t"/>
                <v:fill type="solid"/>
              </v:shape>
            </v:group>
            <v:group style="position:absolute;left:5766;top:2033;width:10;height:20" coordorigin="5766,2033" coordsize="10,20">
              <v:shape style="position:absolute;left:5766;top:2033;width:10;height:20" coordorigin="5766,2033" coordsize="10,20" path="m5766,2052l5775,2052,5775,2033,5766,2033,5766,2052xe" filled="true" fillcolor="#000000" stroked="false">
                <v:path arrowok="t"/>
                <v:fill type="solid"/>
              </v:shape>
            </v:group>
            <v:group style="position:absolute;left:5766;top:2052;width:10;height:20" coordorigin="5766,2052" coordsize="10,20">
              <v:shape style="position:absolute;left:5766;top:2052;width:10;height:20" coordorigin="5766,2052" coordsize="10,20" path="m5766,2072l5775,2072,5775,2052,5766,2052,5766,2072xe" filled="true" fillcolor="#000000" stroked="false">
                <v:path arrowok="t"/>
                <v:fill type="solid"/>
              </v:shape>
            </v:group>
            <v:group style="position:absolute;left:5766;top:2072;width:10;height:20" coordorigin="5766,2072" coordsize="10,20">
              <v:shape style="position:absolute;left:5766;top:2072;width:10;height:20" coordorigin="5766,2072" coordsize="10,20" path="m5766,2091l5775,2091,5775,2072,5766,2072,5766,2091xe" filled="true" fillcolor="#000000" stroked="false">
                <v:path arrowok="t"/>
                <v:fill type="solid"/>
              </v:shape>
            </v:group>
            <v:group style="position:absolute;left:5766;top:2091;width:10;height:20" coordorigin="5766,2091" coordsize="10,20">
              <v:shape style="position:absolute;left:5766;top:2091;width:10;height:20" coordorigin="5766,2091" coordsize="10,20" path="m5766,2110l5775,2110,5775,2091,5766,2091,5766,2110xe" filled="true" fillcolor="#000000" stroked="false">
                <v:path arrowok="t"/>
                <v:fill type="solid"/>
              </v:shape>
            </v:group>
            <v:group style="position:absolute;left:5766;top:2110;width:10;height:20" coordorigin="5766,2110" coordsize="10,20">
              <v:shape style="position:absolute;left:5766;top:2110;width:10;height:20" coordorigin="5766,2110" coordsize="10,20" path="m5766,2129l5775,2129,5775,2110,5766,2110,5766,2129xe" filled="true" fillcolor="#000000" stroked="false">
                <v:path arrowok="t"/>
                <v:fill type="solid"/>
              </v:shape>
            </v:group>
            <v:group style="position:absolute;left:5766;top:2129;width:10;height:20" coordorigin="5766,2129" coordsize="10,20">
              <v:shape style="position:absolute;left:5766;top:2129;width:10;height:20" coordorigin="5766,2129" coordsize="10,20" path="m5766,2148l5775,2148,5775,2129,5766,2129,5766,2148xe" filled="true" fillcolor="#000000" stroked="false">
                <v:path arrowok="t"/>
                <v:fill type="solid"/>
              </v:shape>
            </v:group>
            <v:group style="position:absolute;left:5766;top:2148;width:10;height:20" coordorigin="5766,2148" coordsize="10,20">
              <v:shape style="position:absolute;left:5766;top:2148;width:10;height:20" coordorigin="5766,2148" coordsize="10,20" path="m5766,2168l5775,2168,5775,2148,5766,2148,5766,2168xe" filled="true" fillcolor="#000000" stroked="false">
                <v:path arrowok="t"/>
                <v:fill type="solid"/>
              </v:shape>
            </v:group>
            <v:group style="position:absolute;left:5766;top:2168;width:10;height:20" coordorigin="5766,2168" coordsize="10,20">
              <v:shape style="position:absolute;left:5766;top:2168;width:10;height:20" coordorigin="5766,2168" coordsize="10,20" path="m5766,2187l5775,2187,5775,2168,5766,2168,5766,2187xe" filled="true" fillcolor="#000000" stroked="false">
                <v:path arrowok="t"/>
                <v:fill type="solid"/>
              </v:shape>
            </v:group>
            <v:group style="position:absolute;left:5766;top:2187;width:10;height:20" coordorigin="5766,2187" coordsize="10,20">
              <v:shape style="position:absolute;left:5766;top:2187;width:10;height:20" coordorigin="5766,2187" coordsize="10,20" path="m5766,2206l5775,2206,5775,2187,5766,2187,5766,2206xe" filled="true" fillcolor="#000000" stroked="false">
                <v:path arrowok="t"/>
                <v:fill type="solid"/>
              </v:shape>
            </v:group>
            <v:group style="position:absolute;left:5766;top:2206;width:10;height:20" coordorigin="5766,2206" coordsize="10,20">
              <v:shape style="position:absolute;left:5766;top:2206;width:10;height:20" coordorigin="5766,2206" coordsize="10,20" path="m5766,2225l5775,2225,5775,2206,5766,2206,5766,2225xe" filled="true" fillcolor="#000000" stroked="false">
                <v:path arrowok="t"/>
                <v:fill type="solid"/>
              </v:shape>
            </v:group>
            <v:group style="position:absolute;left:5766;top:2225;width:10;height:20" coordorigin="5766,2225" coordsize="10,20">
              <v:shape style="position:absolute;left:5766;top:2225;width:10;height:20" coordorigin="5766,2225" coordsize="10,20" path="m5766,2244l5775,2244,5775,2225,5766,2225,5766,2244xe" filled="true" fillcolor="#000000" stroked="false">
                <v:path arrowok="t"/>
                <v:fill type="solid"/>
              </v:shape>
            </v:group>
            <v:group style="position:absolute;left:5766;top:2244;width:10;height:20" coordorigin="5766,2244" coordsize="10,20">
              <v:shape style="position:absolute;left:5766;top:2244;width:10;height:20" coordorigin="5766,2244" coordsize="10,20" path="m5766,2264l5775,2264,5775,2244,5766,2244,5766,2264xe" filled="true" fillcolor="#000000" stroked="false">
                <v:path arrowok="t"/>
                <v:fill type="solid"/>
              </v:shape>
            </v:group>
            <v:group style="position:absolute;left:5766;top:2264;width:10;height:20" coordorigin="5766,2264" coordsize="10,20">
              <v:shape style="position:absolute;left:5766;top:2264;width:10;height:20" coordorigin="5766,2264" coordsize="10,20" path="m5766,2283l5775,2283,5775,2264,5766,2264,5766,2283xe" filled="true" fillcolor="#000000" stroked="false">
                <v:path arrowok="t"/>
                <v:fill type="solid"/>
              </v:shape>
            </v:group>
            <v:group style="position:absolute;left:5766;top:2283;width:10;height:20" coordorigin="5766,2283" coordsize="10,20">
              <v:shape style="position:absolute;left:5766;top:2283;width:10;height:20" coordorigin="5766,2283" coordsize="10,20" path="m5766,2302l5775,2302,5775,2283,5766,2283,5766,2302xe" filled="true" fillcolor="#000000" stroked="false">
                <v:path arrowok="t"/>
                <v:fill type="solid"/>
              </v:shape>
            </v:group>
            <v:group style="position:absolute;left:5766;top:2302;width:10;height:20" coordorigin="5766,2302" coordsize="10,20">
              <v:shape style="position:absolute;left:5766;top:2302;width:10;height:20" coordorigin="5766,2302" coordsize="10,20" path="m5766,2321l5775,2321,5775,2302,5766,2302,5766,2321xe" filled="true" fillcolor="#000000" stroked="false">
                <v:path arrowok="t"/>
                <v:fill type="solid"/>
              </v:shape>
            </v:group>
            <v:group style="position:absolute;left:5766;top:2321;width:10;height:20" coordorigin="5766,2321" coordsize="10,20">
              <v:shape style="position:absolute;left:5766;top:2321;width:10;height:20" coordorigin="5766,2321" coordsize="10,20" path="m5766,2340l5775,2340,5775,2321,5766,2321,5766,2340xe" filled="true" fillcolor="#000000" stroked="false">
                <v:path arrowok="t"/>
                <v:fill type="solid"/>
              </v:shape>
            </v:group>
            <v:group style="position:absolute;left:5766;top:2340;width:10;height:20" coordorigin="5766,2340" coordsize="10,20">
              <v:shape style="position:absolute;left:5766;top:2340;width:10;height:20" coordorigin="5766,2340" coordsize="10,20" path="m5766,2360l5775,2360,5775,2340,5766,2340,5766,2360xe" filled="true" fillcolor="#000000" stroked="false">
                <v:path arrowok="t"/>
                <v:fill type="solid"/>
              </v:shape>
            </v:group>
            <v:group style="position:absolute;left:5766;top:2360;width:10;height:20" coordorigin="5766,2360" coordsize="10,20">
              <v:shape style="position:absolute;left:5766;top:2360;width:10;height:20" coordorigin="5766,2360" coordsize="10,20" path="m5766,2379l5775,2379,5775,2360,5766,2360,5766,2379xe" filled="true" fillcolor="#000000" stroked="false">
                <v:path arrowok="t"/>
                <v:fill type="solid"/>
              </v:shape>
            </v:group>
            <v:group style="position:absolute;left:5766;top:2379;width:10;height:20" coordorigin="5766,2379" coordsize="10,20">
              <v:shape style="position:absolute;left:5766;top:2379;width:10;height:20" coordorigin="5766,2379" coordsize="10,20" path="m5766,2398l5775,2398,5775,2379,5766,2379,5766,2398xe" filled="true" fillcolor="#000000" stroked="false">
                <v:path arrowok="t"/>
                <v:fill type="solid"/>
              </v:shape>
            </v:group>
            <v:group style="position:absolute;left:5766;top:2398;width:10;height:20" coordorigin="5766,2398" coordsize="10,20">
              <v:shape style="position:absolute;left:5766;top:2398;width:10;height:20" coordorigin="5766,2398" coordsize="10,20" path="m5766,2417l5775,2417,5775,2398,5766,2398,5766,2417xe" filled="true" fillcolor="#000000" stroked="false">
                <v:path arrowok="t"/>
                <v:fill type="solid"/>
              </v:shape>
            </v:group>
            <v:group style="position:absolute;left:5766;top:2417;width:10;height:20" coordorigin="5766,2417" coordsize="10,20">
              <v:shape style="position:absolute;left:5766;top:2417;width:10;height:20" coordorigin="5766,2417" coordsize="10,20" path="m5766,2436l5775,2436,5775,2417,5766,2417,5766,2436xe" filled="true" fillcolor="#000000" stroked="false">
                <v:path arrowok="t"/>
                <v:fill type="solid"/>
              </v:shape>
            </v:group>
            <v:group style="position:absolute;left:5766;top:2436;width:10;height:20" coordorigin="5766,2436" coordsize="10,20">
              <v:shape style="position:absolute;left:5766;top:2436;width:10;height:20" coordorigin="5766,2436" coordsize="10,20" path="m5766,2456l5775,2456,5775,2436,5766,2436,5766,2456xe" filled="true" fillcolor="#000000" stroked="false">
                <v:path arrowok="t"/>
                <v:fill type="solid"/>
              </v:shape>
            </v:group>
            <v:group style="position:absolute;left:5766;top:2456;width:10;height:20" coordorigin="5766,2456" coordsize="10,20">
              <v:shape style="position:absolute;left:5766;top:2456;width:10;height:20" coordorigin="5766,2456" coordsize="10,20" path="m5766,2475l5775,2475,5775,2456,5766,2456,5766,2475xe" filled="true" fillcolor="#000000" stroked="false">
                <v:path arrowok="t"/>
                <v:fill type="solid"/>
              </v:shape>
            </v:group>
            <v:group style="position:absolute;left:5766;top:2475;width:10;height:20" coordorigin="5766,2475" coordsize="10,20">
              <v:shape style="position:absolute;left:5766;top:2475;width:10;height:20" coordorigin="5766,2475" coordsize="10,20" path="m5766,2494l5775,2494,5775,2475,5766,2475,5766,2494xe" filled="true" fillcolor="#000000" stroked="false">
                <v:path arrowok="t"/>
                <v:fill type="solid"/>
              </v:shape>
            </v:group>
            <v:group style="position:absolute;left:5766;top:2494;width:10;height:20" coordorigin="5766,2494" coordsize="10,20">
              <v:shape style="position:absolute;left:5766;top:2494;width:10;height:20" coordorigin="5766,2494" coordsize="10,20" path="m5766,2513l5775,2513,5775,2494,5766,2494,5766,2513xe" filled="true" fillcolor="#000000" stroked="false">
                <v:path arrowok="t"/>
                <v:fill type="solid"/>
              </v:shape>
            </v:group>
            <v:group style="position:absolute;left:5766;top:2513;width:10;height:20" coordorigin="5766,2513" coordsize="10,20">
              <v:shape style="position:absolute;left:5766;top:2513;width:10;height:20" coordorigin="5766,2513" coordsize="10,20" path="m5766,2532l5775,2532,5775,2513,5766,2513,5766,2532xe" filled="true" fillcolor="#000000" stroked="false">
                <v:path arrowok="t"/>
                <v:fill type="solid"/>
              </v:shape>
            </v:group>
            <v:group style="position:absolute;left:5766;top:2532;width:10;height:20" coordorigin="5766,2532" coordsize="10,20">
              <v:shape style="position:absolute;left:5766;top:2532;width:10;height:20" coordorigin="5766,2532" coordsize="10,20" path="m5766,2552l5775,2552,5775,2532,5766,2532,5766,2552xe" filled="true" fillcolor="#000000" stroked="false">
                <v:path arrowok="t"/>
                <v:fill type="solid"/>
              </v:shape>
            </v:group>
            <v:group style="position:absolute;left:5766;top:2552;width:10;height:20" coordorigin="5766,2552" coordsize="10,20">
              <v:shape style="position:absolute;left:5766;top:2552;width:10;height:20" coordorigin="5766,2552" coordsize="10,20" path="m5766,2571l5775,2571,5775,2552,5766,2552,5766,2571xe" filled="true" fillcolor="#000000" stroked="false">
                <v:path arrowok="t"/>
                <v:fill type="solid"/>
              </v:shape>
            </v:group>
            <v:group style="position:absolute;left:5766;top:2571;width:10;height:20" coordorigin="5766,2571" coordsize="10,20">
              <v:shape style="position:absolute;left:5766;top:2571;width:10;height:20" coordorigin="5766,2571" coordsize="10,20" path="m5766,2590l5775,2590,5775,2571,5766,2571,5766,2590xe" filled="true" fillcolor="#000000" stroked="false">
                <v:path arrowok="t"/>
                <v:fill type="solid"/>
              </v:shape>
            </v:group>
            <v:group style="position:absolute;left:5766;top:2590;width:10;height:20" coordorigin="5766,2590" coordsize="10,20">
              <v:shape style="position:absolute;left:5766;top:2590;width:10;height:20" coordorigin="5766,2590" coordsize="10,20" path="m5766,2609l5775,2609,5775,2590,5766,2590,5766,2609xe" filled="true" fillcolor="#000000" stroked="false">
                <v:path arrowok="t"/>
                <v:fill type="solid"/>
              </v:shape>
            </v:group>
            <v:group style="position:absolute;left:5766;top:2613;width:10;height:2" coordorigin="5766,2613" coordsize="10,2">
              <v:shape style="position:absolute;left:5766;top:2613;width:10;height:2" coordorigin="5766,2613" coordsize="10,0" path="m5766,2613l5775,2613e" filled="false" stroked="true" strokeweight=".36002pt" strokecolor="#000000">
                <v:path arrowok="t"/>
              </v:shape>
              <v:shape style="position:absolute;left:1906;top:2616;width:2017;height:10" type="#_x0000_t75" stroked="false">
                <v:imagedata r:id="rId254" o:title=""/>
              </v:shape>
              <v:shape style="position:absolute;left:3918;top:2616;width:1140;height:10" type="#_x0000_t75" stroked="false">
                <v:imagedata r:id="rId624" o:title=""/>
              </v:shape>
              <v:shape style="position:absolute;left:5053;top:2616;width:3406;height:10" type="#_x0000_t75" stroked="false">
                <v:imagedata r:id="rId625" o:title=""/>
              </v:shape>
              <v:shape style="position:absolute;left:8454;top:2616;width:713;height:10" type="#_x0000_t75" stroked="false">
                <v:imagedata r:id="rId626" o:title=""/>
              </v:shape>
              <v:shape style="position:absolute;left:9163;top:2616;width:857;height:10" type="#_x0000_t75" stroked="false">
                <v:imagedata r:id="rId627" o:title=""/>
              </v:shape>
              <v:shape style="position:absolute;left:10015;top:2616;width:718;height:10" type="#_x0000_t75" stroked="false">
                <v:imagedata r:id="rId628" o:title=""/>
              </v:shape>
            </v:group>
            <v:group style="position:absolute;left:5766;top:2626;width:10;height:20" coordorigin="5766,2626" coordsize="10,20">
              <v:shape style="position:absolute;left:5766;top:2626;width:10;height:20" coordorigin="5766,2626" coordsize="10,20" path="m5766,2645l5775,2645,5775,2626,5766,2626,5766,2645xe" filled="true" fillcolor="#000000" stroked="false">
                <v:path arrowok="t"/>
                <v:fill type="solid"/>
              </v:shape>
            </v:group>
            <v:group style="position:absolute;left:5766;top:2645;width:10;height:20" coordorigin="5766,2645" coordsize="10,20">
              <v:shape style="position:absolute;left:5766;top:2645;width:10;height:20" coordorigin="5766,2645" coordsize="10,20" path="m5766,2664l5775,2664,5775,2645,5766,2645,5766,2664xe" filled="true" fillcolor="#000000" stroked="false">
                <v:path arrowok="t"/>
                <v:fill type="solid"/>
              </v:shape>
            </v:group>
            <v:group style="position:absolute;left:5766;top:2664;width:10;height:20" coordorigin="5766,2664" coordsize="10,20">
              <v:shape style="position:absolute;left:5766;top:2664;width:10;height:20" coordorigin="5766,2664" coordsize="10,20" path="m5766,2684l5775,2684,5775,2664,5766,2664,5766,2684xe" filled="true" fillcolor="#000000" stroked="false">
                <v:path arrowok="t"/>
                <v:fill type="solid"/>
              </v:shape>
            </v:group>
            <v:group style="position:absolute;left:5766;top:2684;width:10;height:20" coordorigin="5766,2684" coordsize="10,20">
              <v:shape style="position:absolute;left:5766;top:2684;width:10;height:20" coordorigin="5766,2684" coordsize="10,20" path="m5766,2703l5775,2703,5775,2684,5766,2684,5766,2703xe" filled="true" fillcolor="#000000" stroked="false">
                <v:path arrowok="t"/>
                <v:fill type="solid"/>
              </v:shape>
            </v:group>
            <v:group style="position:absolute;left:5766;top:2703;width:10;height:20" coordorigin="5766,2703" coordsize="10,20">
              <v:shape style="position:absolute;left:5766;top:2703;width:10;height:20" coordorigin="5766,2703" coordsize="10,20" path="m5766,2722l5775,2722,5775,2703,5766,2703,5766,2722xe" filled="true" fillcolor="#000000" stroked="false">
                <v:path arrowok="t"/>
                <v:fill type="solid"/>
              </v:shape>
            </v:group>
            <v:group style="position:absolute;left:5766;top:2722;width:10;height:20" coordorigin="5766,2722" coordsize="10,20">
              <v:shape style="position:absolute;left:5766;top:2722;width:10;height:20" coordorigin="5766,2722" coordsize="10,20" path="m5766,2741l5775,2741,5775,2722,5766,2722,5766,2741xe" filled="true" fillcolor="#000000" stroked="false">
                <v:path arrowok="t"/>
                <v:fill type="solid"/>
              </v:shape>
            </v:group>
            <v:group style="position:absolute;left:5766;top:2741;width:10;height:20" coordorigin="5766,2741" coordsize="10,20">
              <v:shape style="position:absolute;left:5766;top:2741;width:10;height:20" coordorigin="5766,2741" coordsize="10,20" path="m5766,2760l5775,2760,5775,2741,5766,2741,5766,2760xe" filled="true" fillcolor="#000000" stroked="false">
                <v:path arrowok="t"/>
                <v:fill type="solid"/>
              </v:shape>
            </v:group>
            <v:group style="position:absolute;left:5766;top:2760;width:10;height:20" coordorigin="5766,2760" coordsize="10,20">
              <v:shape style="position:absolute;left:5766;top:2760;width:10;height:20" coordorigin="5766,2760" coordsize="10,20" path="m5766,2780l5775,2780,5775,2760,5766,2760,5766,2780xe" filled="true" fillcolor="#000000" stroked="false">
                <v:path arrowok="t"/>
                <v:fill type="solid"/>
              </v:shape>
            </v:group>
            <v:group style="position:absolute;left:5766;top:2780;width:10;height:20" coordorigin="5766,2780" coordsize="10,20">
              <v:shape style="position:absolute;left:5766;top:2780;width:10;height:20" coordorigin="5766,2780" coordsize="10,20" path="m5766,2799l5775,2799,5775,2780,5766,2780,5766,2799xe" filled="true" fillcolor="#000000" stroked="false">
                <v:path arrowok="t"/>
                <v:fill type="solid"/>
              </v:shape>
            </v:group>
            <v:group style="position:absolute;left:5766;top:2799;width:10;height:20" coordorigin="5766,2799" coordsize="10,20">
              <v:shape style="position:absolute;left:5766;top:2799;width:10;height:20" coordorigin="5766,2799" coordsize="10,20" path="m5766,2818l5775,2818,5775,2799,5766,2799,5766,2818xe" filled="true" fillcolor="#000000" stroked="false">
                <v:path arrowok="t"/>
                <v:fill type="solid"/>
              </v:shape>
            </v:group>
            <v:group style="position:absolute;left:5766;top:2818;width:10;height:20" coordorigin="5766,2818" coordsize="10,20">
              <v:shape style="position:absolute;left:5766;top:2818;width:10;height:20" coordorigin="5766,2818" coordsize="10,20" path="m5766,2837l5775,2837,5775,2818,5766,2818,5766,2837xe" filled="true" fillcolor="#000000" stroked="false">
                <v:path arrowok="t"/>
                <v:fill type="solid"/>
              </v:shape>
            </v:group>
            <v:group style="position:absolute;left:5766;top:2837;width:10;height:20" coordorigin="5766,2837" coordsize="10,20">
              <v:shape style="position:absolute;left:5766;top:2837;width:10;height:20" coordorigin="5766,2837" coordsize="10,20" path="m5766,2856l5775,2856,5775,2837,5766,2837,5766,2856xe" filled="true" fillcolor="#000000" stroked="false">
                <v:path arrowok="t"/>
                <v:fill type="solid"/>
              </v:shape>
            </v:group>
            <v:group style="position:absolute;left:5766;top:2856;width:10;height:20" coordorigin="5766,2856" coordsize="10,20">
              <v:shape style="position:absolute;left:5766;top:2856;width:10;height:20" coordorigin="5766,2856" coordsize="10,20" path="m5766,2876l5775,2876,5775,2856,5766,2856,5766,2876xe" filled="true" fillcolor="#000000" stroked="false">
                <v:path arrowok="t"/>
                <v:fill type="solid"/>
              </v:shape>
            </v:group>
            <v:group style="position:absolute;left:5766;top:2876;width:10;height:20" coordorigin="5766,2876" coordsize="10,20">
              <v:shape style="position:absolute;left:5766;top:2876;width:10;height:20" coordorigin="5766,2876" coordsize="10,20" path="m5766,2895l5775,2895,5775,2876,5766,2876,5766,2895xe" filled="true" fillcolor="#000000" stroked="false">
                <v:path arrowok="t"/>
                <v:fill type="solid"/>
              </v:shape>
            </v:group>
            <v:group style="position:absolute;left:5766;top:2895;width:10;height:20" coordorigin="5766,2895" coordsize="10,20">
              <v:shape style="position:absolute;left:5766;top:2895;width:10;height:20" coordorigin="5766,2895" coordsize="10,20" path="m5766,2914l5775,2914,5775,2895,5766,2895,5766,2914xe" filled="true" fillcolor="#000000" stroked="false">
                <v:path arrowok="t"/>
                <v:fill type="solid"/>
              </v:shape>
            </v:group>
            <v:group style="position:absolute;left:5766;top:2914;width:10;height:20" coordorigin="5766,2914" coordsize="10,20">
              <v:shape style="position:absolute;left:5766;top:2914;width:10;height:20" coordorigin="5766,2914" coordsize="10,20" path="m5766,2933l5775,2933,5775,2914,5766,2914,5766,2933xe" filled="true" fillcolor="#000000" stroked="false">
                <v:path arrowok="t"/>
                <v:fill type="solid"/>
              </v:shape>
            </v:group>
            <v:group style="position:absolute;left:5766;top:2933;width:10;height:20" coordorigin="5766,2933" coordsize="10,20">
              <v:shape style="position:absolute;left:5766;top:2933;width:10;height:20" coordorigin="5766,2933" coordsize="10,20" path="m5766,2952l5775,2952,5775,2933,5766,2933,5766,2952xe" filled="true" fillcolor="#000000" stroked="false">
                <v:path arrowok="t"/>
                <v:fill type="solid"/>
              </v:shape>
            </v:group>
            <v:group style="position:absolute;left:5766;top:2952;width:10;height:20" coordorigin="5766,2952" coordsize="10,20">
              <v:shape style="position:absolute;left:5766;top:2952;width:10;height:20" coordorigin="5766,2952" coordsize="10,20" path="m5766,2972l5775,2972,5775,2952,5766,2952,5766,2972xe" filled="true" fillcolor="#000000" stroked="false">
                <v:path arrowok="t"/>
                <v:fill type="solid"/>
              </v:shape>
            </v:group>
            <v:group style="position:absolute;left:5766;top:2972;width:10;height:20" coordorigin="5766,2972" coordsize="10,20">
              <v:shape style="position:absolute;left:5766;top:2972;width:10;height:20" coordorigin="5766,2972" coordsize="10,20" path="m5766,2991l5775,2991,5775,2972,5766,2972,5766,2991xe" filled="true" fillcolor="#000000" stroked="false">
                <v:path arrowok="t"/>
                <v:fill type="solid"/>
              </v:shape>
            </v:group>
            <v:group style="position:absolute;left:5766;top:2991;width:10;height:20" coordorigin="5766,2991" coordsize="10,20">
              <v:shape style="position:absolute;left:5766;top:2991;width:10;height:20" coordorigin="5766,2991" coordsize="10,20" path="m5766,3010l5775,3010,5775,2991,5766,2991,5766,3010xe" filled="true" fillcolor="#000000" stroked="false">
                <v:path arrowok="t"/>
                <v:fill type="solid"/>
              </v:shape>
            </v:group>
            <v:group style="position:absolute;left:5766;top:3010;width:10;height:20" coordorigin="5766,3010" coordsize="10,20">
              <v:shape style="position:absolute;left:5766;top:3010;width:10;height:20" coordorigin="5766,3010" coordsize="10,20" path="m5766,3029l5775,3029,5775,3010,5766,3010,5766,3029xe" filled="true" fillcolor="#000000" stroked="false">
                <v:path arrowok="t"/>
                <v:fill type="solid"/>
              </v:shape>
            </v:group>
            <v:group style="position:absolute;left:5766;top:3029;width:10;height:20" coordorigin="5766,3029" coordsize="10,20">
              <v:shape style="position:absolute;left:5766;top:3029;width:10;height:20" coordorigin="5766,3029" coordsize="10,20" path="m5766,3048l5775,3048,5775,3029,5766,3029,5766,3048xe" filled="true" fillcolor="#000000" stroked="false">
                <v:path arrowok="t"/>
                <v:fill type="solid"/>
              </v:shape>
            </v:group>
            <v:group style="position:absolute;left:5766;top:3048;width:10;height:20" coordorigin="5766,3048" coordsize="10,20">
              <v:shape style="position:absolute;left:5766;top:3048;width:10;height:20" coordorigin="5766,3048" coordsize="10,20" path="m5766,3068l5775,3068,5775,3048,5766,3048,5766,3068xe" filled="true" fillcolor="#000000" stroked="false">
                <v:path arrowok="t"/>
                <v:fill type="solid"/>
              </v:shape>
            </v:group>
            <v:group style="position:absolute;left:5766;top:3068;width:10;height:20" coordorigin="5766,3068" coordsize="10,20">
              <v:shape style="position:absolute;left:5766;top:3068;width:10;height:20" coordorigin="5766,3068" coordsize="10,20" path="m5766,3087l5775,3087,5775,3068,5766,3068,5766,3087xe" filled="true" fillcolor="#000000" stroked="false">
                <v:path arrowok="t"/>
                <v:fill type="solid"/>
              </v:shape>
            </v:group>
            <v:group style="position:absolute;left:5766;top:3087;width:10;height:20" coordorigin="5766,3087" coordsize="10,20">
              <v:shape style="position:absolute;left:5766;top:3087;width:10;height:20" coordorigin="5766,3087" coordsize="10,20" path="m5766,3106l5775,3106,5775,3087,5766,3087,5766,3106xe" filled="true" fillcolor="#000000" stroked="false">
                <v:path arrowok="t"/>
                <v:fill type="solid"/>
              </v:shape>
            </v:group>
            <v:group style="position:absolute;left:5766;top:3106;width:10;height:20" coordorigin="5766,3106" coordsize="10,20">
              <v:shape style="position:absolute;left:5766;top:3106;width:10;height:20" coordorigin="5766,3106" coordsize="10,20" path="m5766,3125l5775,3125,5775,3106,5766,3106,5766,3125xe" filled="true" fillcolor="#000000" stroked="false">
                <v:path arrowok="t"/>
                <v:fill type="solid"/>
              </v:shape>
            </v:group>
            <v:group style="position:absolute;left:5766;top:3125;width:10;height:20" coordorigin="5766,3125" coordsize="10,20">
              <v:shape style="position:absolute;left:5766;top:3125;width:10;height:20" coordorigin="5766,3125" coordsize="10,20" path="m5766,3144l5775,3144,5775,3125,5766,3125,5766,3144xe" filled="true" fillcolor="#000000" stroked="false">
                <v:path arrowok="t"/>
                <v:fill type="solid"/>
              </v:shape>
            </v:group>
            <v:group style="position:absolute;left:5766;top:3144;width:10;height:20" coordorigin="5766,3144" coordsize="10,20">
              <v:shape style="position:absolute;left:5766;top:3144;width:10;height:20" coordorigin="5766,3144" coordsize="10,20" path="m5766,3164l5775,3164,5775,3144,5766,3144,5766,3164xe" filled="true" fillcolor="#000000" stroked="false">
                <v:path arrowok="t"/>
                <v:fill type="solid"/>
              </v:shape>
            </v:group>
            <v:group style="position:absolute;left:5766;top:3164;width:10;height:20" coordorigin="5766,3164" coordsize="10,20">
              <v:shape style="position:absolute;left:5766;top:3164;width:10;height:20" coordorigin="5766,3164" coordsize="10,20" path="m5766,3183l5775,3183,5775,3164,5766,3164,5766,3183xe" filled="true" fillcolor="#000000" stroked="false">
                <v:path arrowok="t"/>
                <v:fill type="solid"/>
              </v:shape>
            </v:group>
            <v:group style="position:absolute;left:5766;top:3183;width:10;height:20" coordorigin="5766,3183" coordsize="10,20">
              <v:shape style="position:absolute;left:5766;top:3183;width:10;height:20" coordorigin="5766,3183" coordsize="10,20" path="m5766,3202l5775,3202,5775,3183,5766,3183,5766,3202xe" filled="true" fillcolor="#000000" stroked="false">
                <v:path arrowok="t"/>
                <v:fill type="solid"/>
              </v:shape>
            </v:group>
            <v:group style="position:absolute;left:5766;top:3202;width:10;height:20" coordorigin="5766,3202" coordsize="10,20">
              <v:shape style="position:absolute;left:5766;top:3202;width:10;height:20" coordorigin="5766,3202" coordsize="10,20" path="m5766,3221l5775,3221,5775,3202,5766,3202,5766,3221xe" filled="true" fillcolor="#000000" stroked="false">
                <v:path arrowok="t"/>
                <v:fill type="solid"/>
              </v:shape>
            </v:group>
            <v:group style="position:absolute;left:5766;top:3221;width:10;height:20" coordorigin="5766,3221" coordsize="10,20">
              <v:shape style="position:absolute;left:5766;top:3221;width:10;height:20" coordorigin="5766,3221" coordsize="10,20" path="m5766,3240l5775,3240,5775,3221,5766,3221,5766,3240xe" filled="true" fillcolor="#000000" stroked="false">
                <v:path arrowok="t"/>
                <v:fill type="solid"/>
              </v:shape>
            </v:group>
            <v:group style="position:absolute;left:5766;top:3240;width:10;height:20" coordorigin="5766,3240" coordsize="10,20">
              <v:shape style="position:absolute;left:5766;top:3240;width:10;height:20" coordorigin="5766,3240" coordsize="10,20" path="m5766,3260l5775,3260,5775,3240,5766,3240,5766,3260xe" filled="true" fillcolor="#000000" stroked="false">
                <v:path arrowok="t"/>
                <v:fill type="solid"/>
              </v:shape>
            </v:group>
            <v:group style="position:absolute;left:5766;top:3263;width:10;height:2" coordorigin="5766,3263" coordsize="10,2">
              <v:shape style="position:absolute;left:5766;top:3263;width:10;height:2" coordorigin="5766,3263" coordsize="10,0" path="m5766,3263l5775,3263e" filled="false" stroked="true" strokeweight=".36002pt" strokecolor="#000000">
                <v:path arrowok="t"/>
              </v:shape>
              <v:shape style="position:absolute;left:1906;top:3267;width:2017;height:10" type="#_x0000_t75" stroked="false">
                <v:imagedata r:id="rId254" o:title=""/>
              </v:shape>
              <v:shape style="position:absolute;left:3918;top:3267;width:1140;height:10" type="#_x0000_t75" stroked="false">
                <v:imagedata r:id="rId132" o:title=""/>
              </v:shape>
              <v:shape style="position:absolute;left:5053;top:3267;width:3406;height:10" type="#_x0000_t75" stroked="false">
                <v:imagedata r:id="rId248" o:title=""/>
              </v:shape>
              <v:shape style="position:absolute;left:8454;top:3267;width:713;height:10" type="#_x0000_t75" stroked="false">
                <v:imagedata r:id="rId249" o:title=""/>
              </v:shape>
              <v:shape style="position:absolute;left:9163;top:3267;width:857;height:10" type="#_x0000_t75" stroked="false">
                <v:imagedata r:id="rId250" o:title=""/>
              </v:shape>
              <v:shape style="position:absolute;left:10015;top:3267;width:718;height:10" type="#_x0000_t75" stroked="false">
                <v:imagedata r:id="rId251" o:title=""/>
              </v:shape>
            </v:group>
            <v:group style="position:absolute;left:5766;top:3276;width:10;height:20" coordorigin="5766,3276" coordsize="10,20">
              <v:shape style="position:absolute;left:5766;top:3276;width:10;height:20" coordorigin="5766,3276" coordsize="10,20" path="m5766,3296l5775,3296,5775,3276,5766,3276,5766,3296xe" filled="true" fillcolor="#000000" stroked="false">
                <v:path arrowok="t"/>
                <v:fill type="solid"/>
              </v:shape>
            </v:group>
            <v:group style="position:absolute;left:5766;top:3296;width:10;height:20" coordorigin="5766,3296" coordsize="10,20">
              <v:shape style="position:absolute;left:5766;top:3296;width:10;height:20" coordorigin="5766,3296" coordsize="10,20" path="m5766,3315l5775,3315,5775,3296,5766,3296,5766,3315xe" filled="true" fillcolor="#000000" stroked="false">
                <v:path arrowok="t"/>
                <v:fill type="solid"/>
              </v:shape>
            </v:group>
            <v:group style="position:absolute;left:5766;top:3315;width:10;height:20" coordorigin="5766,3315" coordsize="10,20">
              <v:shape style="position:absolute;left:5766;top:3315;width:10;height:20" coordorigin="5766,3315" coordsize="10,20" path="m5766,3334l5775,3334,5775,3315,5766,3315,5766,3334xe" filled="true" fillcolor="#000000" stroked="false">
                <v:path arrowok="t"/>
                <v:fill type="solid"/>
              </v:shape>
            </v:group>
            <v:group style="position:absolute;left:5766;top:3334;width:10;height:20" coordorigin="5766,3334" coordsize="10,20">
              <v:shape style="position:absolute;left:5766;top:3334;width:10;height:20" coordorigin="5766,3334" coordsize="10,20" path="m5766,3353l5775,3353,5775,3334,5766,3334,5766,3353xe" filled="true" fillcolor="#000000" stroked="false">
                <v:path arrowok="t"/>
                <v:fill type="solid"/>
              </v:shape>
            </v:group>
            <v:group style="position:absolute;left:5766;top:3353;width:10;height:20" coordorigin="5766,3353" coordsize="10,20">
              <v:shape style="position:absolute;left:5766;top:3353;width:10;height:20" coordorigin="5766,3353" coordsize="10,20" path="m5766,3373l5775,3373,5775,3353,5766,3353,5766,3373xe" filled="true" fillcolor="#000000" stroked="false">
                <v:path arrowok="t"/>
                <v:fill type="solid"/>
              </v:shape>
            </v:group>
            <v:group style="position:absolute;left:5766;top:3373;width:10;height:20" coordorigin="5766,3373" coordsize="10,20">
              <v:shape style="position:absolute;left:5766;top:3373;width:10;height:20" coordorigin="5766,3373" coordsize="10,20" path="m5766,3392l5775,3392,5775,3373,5766,3373,5766,3392xe" filled="true" fillcolor="#000000" stroked="false">
                <v:path arrowok="t"/>
                <v:fill type="solid"/>
              </v:shape>
            </v:group>
            <v:group style="position:absolute;left:5766;top:3392;width:10;height:20" coordorigin="5766,3392" coordsize="10,20">
              <v:shape style="position:absolute;left:5766;top:3392;width:10;height:20" coordorigin="5766,3392" coordsize="10,20" path="m5766,3411l5775,3411,5775,3392,5766,3392,5766,3411xe" filled="true" fillcolor="#000000" stroked="false">
                <v:path arrowok="t"/>
                <v:fill type="solid"/>
              </v:shape>
            </v:group>
            <v:group style="position:absolute;left:5766;top:3411;width:10;height:20" coordorigin="5766,3411" coordsize="10,20">
              <v:shape style="position:absolute;left:5766;top:3411;width:10;height:20" coordorigin="5766,3411" coordsize="10,20" path="m5766,3430l5775,3430,5775,3411,5766,3411,5766,3430xe" filled="true" fillcolor="#000000" stroked="false">
                <v:path arrowok="t"/>
                <v:fill type="solid"/>
              </v:shape>
            </v:group>
            <v:group style="position:absolute;left:5766;top:3430;width:10;height:20" coordorigin="5766,3430" coordsize="10,20">
              <v:shape style="position:absolute;left:5766;top:3430;width:10;height:20" coordorigin="5766,3430" coordsize="10,20" path="m5766,3450l5775,3450,5775,3430,5766,3430,5766,3450xe" filled="true" fillcolor="#000000" stroked="false">
                <v:path arrowok="t"/>
                <v:fill type="solid"/>
              </v:shape>
            </v:group>
            <v:group style="position:absolute;left:5766;top:3450;width:10;height:20" coordorigin="5766,3450" coordsize="10,20">
              <v:shape style="position:absolute;left:5766;top:3450;width:10;height:20" coordorigin="5766,3450" coordsize="10,20" path="m5766,3469l5775,3469,5775,3450,5766,3450,5766,3469xe" filled="true" fillcolor="#000000" stroked="false">
                <v:path arrowok="t"/>
                <v:fill type="solid"/>
              </v:shape>
            </v:group>
            <v:group style="position:absolute;left:5766;top:3469;width:10;height:20" coordorigin="5766,3469" coordsize="10,20">
              <v:shape style="position:absolute;left:5766;top:3469;width:10;height:20" coordorigin="5766,3469" coordsize="10,20" path="m5766,3488l5775,3488,5775,3469,5766,3469,5766,3488xe" filled="true" fillcolor="#000000" stroked="false">
                <v:path arrowok="t"/>
                <v:fill type="solid"/>
              </v:shape>
            </v:group>
            <v:group style="position:absolute;left:5766;top:3488;width:10;height:20" coordorigin="5766,3488" coordsize="10,20">
              <v:shape style="position:absolute;left:5766;top:3488;width:10;height:20" coordorigin="5766,3488" coordsize="10,20" path="m5766,3507l5775,3507,5775,3488,5766,3488,5766,3507xe" filled="true" fillcolor="#000000" stroked="false">
                <v:path arrowok="t"/>
                <v:fill type="solid"/>
              </v:shape>
            </v:group>
            <v:group style="position:absolute;left:5766;top:3507;width:10;height:20" coordorigin="5766,3507" coordsize="10,20">
              <v:shape style="position:absolute;left:5766;top:3507;width:10;height:20" coordorigin="5766,3507" coordsize="10,20" path="m5766,3526l5775,3526,5775,3507,5766,3507,5766,3526xe" filled="true" fillcolor="#000000" stroked="false">
                <v:path arrowok="t"/>
                <v:fill type="solid"/>
              </v:shape>
            </v:group>
            <v:group style="position:absolute;left:5766;top:3526;width:10;height:20" coordorigin="5766,3526" coordsize="10,20">
              <v:shape style="position:absolute;left:5766;top:3526;width:10;height:20" coordorigin="5766,3526" coordsize="10,20" path="m5766,3546l5775,3546,5775,3526,5766,3526,5766,3546xe" filled="true" fillcolor="#000000" stroked="false">
                <v:path arrowok="t"/>
                <v:fill type="solid"/>
              </v:shape>
            </v:group>
            <v:group style="position:absolute;left:5766;top:3546;width:10;height:20" coordorigin="5766,3546" coordsize="10,20">
              <v:shape style="position:absolute;left:5766;top:3546;width:10;height:20" coordorigin="5766,3546" coordsize="10,20" path="m5766,3565l5775,3565,5775,3546,5766,3546,5766,3565xe" filled="true" fillcolor="#000000" stroked="false">
                <v:path arrowok="t"/>
                <v:fill type="solid"/>
              </v:shape>
            </v:group>
            <v:group style="position:absolute;left:5766;top:3565;width:10;height:20" coordorigin="5766,3565" coordsize="10,20">
              <v:shape style="position:absolute;left:5766;top:3565;width:10;height:20" coordorigin="5766,3565" coordsize="10,20" path="m5766,3584l5775,3584,5775,3565,5766,3565,5766,3584xe" filled="true" fillcolor="#000000" stroked="false">
                <v:path arrowok="t"/>
                <v:fill type="solid"/>
              </v:shape>
            </v:group>
            <v:group style="position:absolute;left:5766;top:3584;width:10;height:20" coordorigin="5766,3584" coordsize="10,20">
              <v:shape style="position:absolute;left:5766;top:3584;width:10;height:20" coordorigin="5766,3584" coordsize="10,20" path="m5766,3603l5775,3603,5775,3584,5766,3584,5766,3603xe" filled="true" fillcolor="#000000" stroked="false">
                <v:path arrowok="t"/>
                <v:fill type="solid"/>
              </v:shape>
            </v:group>
            <v:group style="position:absolute;left:5766;top:3603;width:10;height:20" coordorigin="5766,3603" coordsize="10,20">
              <v:shape style="position:absolute;left:5766;top:3603;width:10;height:20" coordorigin="5766,3603" coordsize="10,20" path="m5766,3622l5775,3622,5775,3603,5766,3603,5766,3622xe" filled="true" fillcolor="#000000" stroked="false">
                <v:path arrowok="t"/>
                <v:fill type="solid"/>
              </v:shape>
            </v:group>
            <v:group style="position:absolute;left:5766;top:3622;width:10;height:20" coordorigin="5766,3622" coordsize="10,20">
              <v:shape style="position:absolute;left:5766;top:3622;width:10;height:20" coordorigin="5766,3622" coordsize="10,20" path="m5766,3642l5775,3642,5775,3622,5766,3622,5766,3642xe" filled="true" fillcolor="#000000" stroked="false">
                <v:path arrowok="t"/>
                <v:fill type="solid"/>
              </v:shape>
            </v:group>
            <v:group style="position:absolute;left:5766;top:3642;width:10;height:20" coordorigin="5766,3642" coordsize="10,20">
              <v:shape style="position:absolute;left:5766;top:3642;width:10;height:20" coordorigin="5766,3642" coordsize="10,20" path="m5766,3661l5775,3661,5775,3642,5766,3642,5766,3661xe" filled="true" fillcolor="#000000" stroked="false">
                <v:path arrowok="t"/>
                <v:fill type="solid"/>
              </v:shape>
            </v:group>
            <v:group style="position:absolute;left:5766;top:3661;width:10;height:20" coordorigin="5766,3661" coordsize="10,20">
              <v:shape style="position:absolute;left:5766;top:3661;width:10;height:20" coordorigin="5766,3661" coordsize="10,20" path="m5766,3680l5775,3680,5775,3661,5766,3661,5766,3680xe" filled="true" fillcolor="#000000" stroked="false">
                <v:path arrowok="t"/>
                <v:fill type="solid"/>
              </v:shape>
            </v:group>
            <v:group style="position:absolute;left:5766;top:3680;width:10;height:20" coordorigin="5766,3680" coordsize="10,20">
              <v:shape style="position:absolute;left:5766;top:3680;width:10;height:20" coordorigin="5766,3680" coordsize="10,20" path="m5766,3699l5775,3699,5775,3680,5766,3680,5766,3699xe" filled="true" fillcolor="#000000" stroked="false">
                <v:path arrowok="t"/>
                <v:fill type="solid"/>
              </v:shape>
            </v:group>
            <v:group style="position:absolute;left:5766;top:3699;width:10;height:20" coordorigin="5766,3699" coordsize="10,20">
              <v:shape style="position:absolute;left:5766;top:3699;width:10;height:20" coordorigin="5766,3699" coordsize="10,20" path="m5766,3718l5775,3718,5775,3699,5766,3699,5766,3718xe" filled="true" fillcolor="#000000" stroked="false">
                <v:path arrowok="t"/>
                <v:fill type="solid"/>
              </v:shape>
            </v:group>
            <v:group style="position:absolute;left:5766;top:3718;width:10;height:20" coordorigin="5766,3718" coordsize="10,20">
              <v:shape style="position:absolute;left:5766;top:3718;width:10;height:20" coordorigin="5766,3718" coordsize="10,20" path="m5766,3738l5775,3738,5775,3718,5766,3718,5766,3738xe" filled="true" fillcolor="#000000" stroked="false">
                <v:path arrowok="t"/>
                <v:fill type="solid"/>
              </v:shape>
            </v:group>
            <v:group style="position:absolute;left:5766;top:3738;width:10;height:20" coordorigin="5766,3738" coordsize="10,20">
              <v:shape style="position:absolute;left:5766;top:3738;width:10;height:20" coordorigin="5766,3738" coordsize="10,20" path="m5766,3757l5775,3757,5775,3738,5766,3738,5766,3757xe" filled="true" fillcolor="#000000" stroked="false">
                <v:path arrowok="t"/>
                <v:fill type="solid"/>
              </v:shape>
            </v:group>
            <v:group style="position:absolute;left:5766;top:3757;width:10;height:20" coordorigin="5766,3757" coordsize="10,20">
              <v:shape style="position:absolute;left:5766;top:3757;width:10;height:20" coordorigin="5766,3757" coordsize="10,20" path="m5766,3776l5775,3776,5775,3757,5766,3757,5766,3776xe" filled="true" fillcolor="#000000" stroked="false">
                <v:path arrowok="t"/>
                <v:fill type="solid"/>
              </v:shape>
            </v:group>
            <v:group style="position:absolute;left:5766;top:3776;width:10;height:20" coordorigin="5766,3776" coordsize="10,20">
              <v:shape style="position:absolute;left:5766;top:3776;width:10;height:20" coordorigin="5766,3776" coordsize="10,20" path="m5766,3795l5775,3795,5775,3776,5766,3776,5766,3795xe" filled="true" fillcolor="#000000" stroked="false">
                <v:path arrowok="t"/>
                <v:fill type="solid"/>
              </v:shape>
            </v:group>
            <v:group style="position:absolute;left:5766;top:3795;width:10;height:20" coordorigin="5766,3795" coordsize="10,20">
              <v:shape style="position:absolute;left:5766;top:3795;width:10;height:20" coordorigin="5766,3795" coordsize="10,20" path="m5766,3814l5775,3814,5775,3795,5766,3795,5766,3814xe" filled="true" fillcolor="#000000" stroked="false">
                <v:path arrowok="t"/>
                <v:fill type="solid"/>
              </v:shape>
            </v:group>
            <v:group style="position:absolute;left:5766;top:3814;width:10;height:20" coordorigin="5766,3814" coordsize="10,20">
              <v:shape style="position:absolute;left:5766;top:3814;width:10;height:20" coordorigin="5766,3814" coordsize="10,20" path="m5766,3834l5775,3834,5775,3814,5766,3814,5766,3834xe" filled="true" fillcolor="#000000" stroked="false">
                <v:path arrowok="t"/>
                <v:fill type="solid"/>
              </v:shape>
            </v:group>
            <v:group style="position:absolute;left:5766;top:3834;width:10;height:20" coordorigin="5766,3834" coordsize="10,20">
              <v:shape style="position:absolute;left:5766;top:3834;width:10;height:20" coordorigin="5766,3834" coordsize="10,20" path="m5766,3853l5775,3853,5775,3834,5766,3834,5766,3853xe" filled="true" fillcolor="#000000" stroked="false">
                <v:path arrowok="t"/>
                <v:fill type="solid"/>
              </v:shape>
            </v:group>
            <v:group style="position:absolute;left:5766;top:3853;width:10;height:20" coordorigin="5766,3853" coordsize="10,20">
              <v:shape style="position:absolute;left:5766;top:3853;width:10;height:20" coordorigin="5766,3853" coordsize="10,20" path="m5766,3872l5775,3872,5775,3853,5766,3853,5766,3872xe" filled="true" fillcolor="#000000" stroked="false">
                <v:path arrowok="t"/>
                <v:fill type="solid"/>
              </v:shape>
            </v:group>
            <v:group style="position:absolute;left:5766;top:3872;width:10;height:20" coordorigin="5766,3872" coordsize="10,20">
              <v:shape style="position:absolute;left:5766;top:3872;width:10;height:20" coordorigin="5766,3872" coordsize="10,20" path="m5766,3891l5775,3891,5775,3872,5766,3872,5766,3891xe" filled="true" fillcolor="#000000" stroked="false">
                <v:path arrowok="t"/>
                <v:fill type="solid"/>
              </v:shape>
            </v:group>
            <v:group style="position:absolute;left:5766;top:3891;width:10;height:20" coordorigin="5766,3891" coordsize="10,20">
              <v:shape style="position:absolute;left:5766;top:3891;width:10;height:20" coordorigin="5766,3891" coordsize="10,20" path="m5766,3910l5775,3910,5775,3891,5766,3891,5766,3910xe" filled="true" fillcolor="#000000" stroked="false">
                <v:path arrowok="t"/>
                <v:fill type="solid"/>
              </v:shape>
            </v:group>
            <v:group style="position:absolute;left:5766;top:3914;width:10;height:2" coordorigin="5766,3914" coordsize="10,2">
              <v:shape style="position:absolute;left:5766;top:3914;width:10;height:2" coordorigin="5766,3914" coordsize="10,0" path="m5766,3914l5775,3914e" filled="false" stroked="true" strokeweight=".36002pt" strokecolor="#000000">
                <v:path arrowok="t"/>
              </v:shape>
              <v:shape style="position:absolute;left:1906;top:3918;width:2017;height:10" type="#_x0000_t75" stroked="false">
                <v:imagedata r:id="rId254" o:title=""/>
              </v:shape>
              <v:shape style="position:absolute;left:3918;top:3918;width:1140;height:10" type="#_x0000_t75" stroked="false">
                <v:imagedata r:id="rId132" o:title=""/>
              </v:shape>
              <v:shape style="position:absolute;left:5053;top:3918;width:3406;height:10" type="#_x0000_t75" stroked="false">
                <v:imagedata r:id="rId248" o:title=""/>
              </v:shape>
              <v:shape style="position:absolute;left:8454;top:3918;width:713;height:10" type="#_x0000_t75" stroked="false">
                <v:imagedata r:id="rId249" o:title=""/>
              </v:shape>
              <v:shape style="position:absolute;left:9163;top:3918;width:857;height:10" type="#_x0000_t75" stroked="false">
                <v:imagedata r:id="rId250" o:title=""/>
              </v:shape>
              <v:shape style="position:absolute;left:10015;top:3918;width:718;height:10" type="#_x0000_t75" stroked="false">
                <v:imagedata r:id="rId251" o:title=""/>
              </v:shape>
            </v:group>
            <v:group style="position:absolute;left:5766;top:3927;width:10;height:20" coordorigin="5766,3927" coordsize="10,20">
              <v:shape style="position:absolute;left:5766;top:3927;width:10;height:20" coordorigin="5766,3927" coordsize="10,20" path="m5766,3946l5775,3946,5775,3927,5766,3927,5766,3946xe" filled="true" fillcolor="#000000" stroked="false">
                <v:path arrowok="t"/>
                <v:fill type="solid"/>
              </v:shape>
            </v:group>
            <v:group style="position:absolute;left:5766;top:3946;width:10;height:20" coordorigin="5766,3946" coordsize="10,20">
              <v:shape style="position:absolute;left:5766;top:3946;width:10;height:20" coordorigin="5766,3946" coordsize="10,20" path="m5766,3966l5775,3966,5775,3946,5766,3946,5766,3966xe" filled="true" fillcolor="#000000" stroked="false">
                <v:path arrowok="t"/>
                <v:fill type="solid"/>
              </v:shape>
            </v:group>
            <v:group style="position:absolute;left:5766;top:3966;width:10;height:20" coordorigin="5766,3966" coordsize="10,20">
              <v:shape style="position:absolute;left:5766;top:3966;width:10;height:20" coordorigin="5766,3966" coordsize="10,20" path="m5766,3985l5775,3985,5775,3966,5766,3966,5766,3985xe" filled="true" fillcolor="#000000" stroked="false">
                <v:path arrowok="t"/>
                <v:fill type="solid"/>
              </v:shape>
            </v:group>
            <v:group style="position:absolute;left:5766;top:3985;width:10;height:20" coordorigin="5766,3985" coordsize="10,20">
              <v:shape style="position:absolute;left:5766;top:3985;width:10;height:20" coordorigin="5766,3985" coordsize="10,20" path="m5766,4004l5775,4004,5775,3985,5766,3985,5766,4004xe" filled="true" fillcolor="#000000" stroked="false">
                <v:path arrowok="t"/>
                <v:fill type="solid"/>
              </v:shape>
            </v:group>
            <v:group style="position:absolute;left:5766;top:4004;width:10;height:20" coordorigin="5766,4004" coordsize="10,20">
              <v:shape style="position:absolute;left:5766;top:4004;width:10;height:20" coordorigin="5766,4004" coordsize="10,20" path="m5766,4023l5775,4023,5775,4004,5766,4004,5766,4023xe" filled="true" fillcolor="#000000" stroked="false">
                <v:path arrowok="t"/>
                <v:fill type="solid"/>
              </v:shape>
            </v:group>
            <v:group style="position:absolute;left:5766;top:4023;width:10;height:20" coordorigin="5766,4023" coordsize="10,20">
              <v:shape style="position:absolute;left:5766;top:4023;width:10;height:20" coordorigin="5766,4023" coordsize="10,20" path="m5766,4042l5775,4042,5775,4023,5766,4023,5766,4042xe" filled="true" fillcolor="#000000" stroked="false">
                <v:path arrowok="t"/>
                <v:fill type="solid"/>
              </v:shape>
            </v:group>
            <v:group style="position:absolute;left:5766;top:4042;width:10;height:20" coordorigin="5766,4042" coordsize="10,20">
              <v:shape style="position:absolute;left:5766;top:4042;width:10;height:20" coordorigin="5766,4042" coordsize="10,20" path="m5766,4062l5775,4062,5775,4042,5766,4042,5766,4062xe" filled="true" fillcolor="#000000" stroked="false">
                <v:path arrowok="t"/>
                <v:fill type="solid"/>
              </v:shape>
            </v:group>
            <v:group style="position:absolute;left:5766;top:4062;width:10;height:20" coordorigin="5766,4062" coordsize="10,20">
              <v:shape style="position:absolute;left:5766;top:4062;width:10;height:20" coordorigin="5766,4062" coordsize="10,20" path="m5766,4081l5775,4081,5775,4062,5766,4062,5766,4081xe" filled="true" fillcolor="#000000" stroked="false">
                <v:path arrowok="t"/>
                <v:fill type="solid"/>
              </v:shape>
            </v:group>
            <v:group style="position:absolute;left:5766;top:4081;width:10;height:20" coordorigin="5766,4081" coordsize="10,20">
              <v:shape style="position:absolute;left:5766;top:4081;width:10;height:20" coordorigin="5766,4081" coordsize="10,20" path="m5766,4100l5775,4100,5775,4081,5766,4081,5766,4100xe" filled="true" fillcolor="#000000" stroked="false">
                <v:path arrowok="t"/>
                <v:fill type="solid"/>
              </v:shape>
            </v:group>
            <v:group style="position:absolute;left:5766;top:4100;width:10;height:20" coordorigin="5766,4100" coordsize="10,20">
              <v:shape style="position:absolute;left:5766;top:4100;width:10;height:20" coordorigin="5766,4100" coordsize="10,20" path="m5766,4119l5775,4119,5775,4100,5766,4100,5766,4119xe" filled="true" fillcolor="#000000" stroked="false">
                <v:path arrowok="t"/>
                <v:fill type="solid"/>
              </v:shape>
            </v:group>
            <v:group style="position:absolute;left:5766;top:4119;width:10;height:20" coordorigin="5766,4119" coordsize="10,20">
              <v:shape style="position:absolute;left:5766;top:4119;width:10;height:20" coordorigin="5766,4119" coordsize="10,20" path="m5766,4138l5775,4138,5775,4119,5766,4119,5766,4138xe" filled="true" fillcolor="#000000" stroked="false">
                <v:path arrowok="t"/>
                <v:fill type="solid"/>
              </v:shape>
            </v:group>
            <v:group style="position:absolute;left:5766;top:4138;width:10;height:20" coordorigin="5766,4138" coordsize="10,20">
              <v:shape style="position:absolute;left:5766;top:4138;width:10;height:20" coordorigin="5766,4138" coordsize="10,20" path="m5766,4158l5775,4158,5775,4138,5766,4138,5766,4158xe" filled="true" fillcolor="#000000" stroked="false">
                <v:path arrowok="t"/>
                <v:fill type="solid"/>
              </v:shape>
            </v:group>
            <v:group style="position:absolute;left:5766;top:4158;width:10;height:20" coordorigin="5766,4158" coordsize="10,20">
              <v:shape style="position:absolute;left:5766;top:4158;width:10;height:20" coordorigin="5766,4158" coordsize="10,20" path="m5766,4177l5775,4177,5775,4158,5766,4158,5766,4177xe" filled="true" fillcolor="#000000" stroked="false">
                <v:path arrowok="t"/>
                <v:fill type="solid"/>
              </v:shape>
            </v:group>
            <v:group style="position:absolute;left:5766;top:4177;width:10;height:20" coordorigin="5766,4177" coordsize="10,20">
              <v:shape style="position:absolute;left:5766;top:4177;width:10;height:20" coordorigin="5766,4177" coordsize="10,20" path="m5766,4196l5775,4196,5775,4177,5766,4177,5766,4196xe" filled="true" fillcolor="#000000" stroked="false">
                <v:path arrowok="t"/>
                <v:fill type="solid"/>
              </v:shape>
            </v:group>
            <v:group style="position:absolute;left:5766;top:4196;width:10;height:20" coordorigin="5766,4196" coordsize="10,20">
              <v:shape style="position:absolute;left:5766;top:4196;width:10;height:20" coordorigin="5766,4196" coordsize="10,20" path="m5766,4215l5775,4215,5775,4196,5766,4196,5766,4215xe" filled="true" fillcolor="#000000" stroked="false">
                <v:path arrowok="t"/>
                <v:fill type="solid"/>
              </v:shape>
            </v:group>
            <v:group style="position:absolute;left:5766;top:4215;width:10;height:20" coordorigin="5766,4215" coordsize="10,20">
              <v:shape style="position:absolute;left:5766;top:4215;width:10;height:20" coordorigin="5766,4215" coordsize="10,20" path="m5766,4234l5775,4234,5775,4215,5766,4215,5766,4234xe" filled="true" fillcolor="#000000" stroked="false">
                <v:path arrowok="t"/>
                <v:fill type="solid"/>
              </v:shape>
            </v:group>
            <w10:wrap type="none"/>
          </v:group>
        </w:pic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其他应收款按种类披露：</w:t>
      </w:r>
      <w:r>
        <w:rPr>
          <w:rFonts w:ascii="宋体" w:hAnsi="宋体" w:cs="宋体" w:eastAsia="宋体" w:hint="default"/>
          <w:spacing w:val="-1"/>
          <w:sz w:val="21"/>
          <w:szCs w:val="21"/>
        </w:rPr>
      </w:r>
    </w:p>
    <w:tbl>
      <w:tblPr>
        <w:tblW w:w="0" w:type="auto"/>
        <w:jc w:val="left"/>
        <w:tblInd w:w="491" w:type="dxa"/>
        <w:tblLayout w:type="fixed"/>
        <w:tblCellMar>
          <w:top w:w="0" w:type="dxa"/>
          <w:left w:w="0" w:type="dxa"/>
          <w:bottom w:w="0" w:type="dxa"/>
          <w:right w:w="0" w:type="dxa"/>
        </w:tblCellMar>
        <w:tblLook w:val="01E0"/>
      </w:tblPr>
      <w:tblGrid>
        <w:gridCol w:w="2036"/>
        <w:gridCol w:w="1135"/>
        <w:gridCol w:w="926"/>
        <w:gridCol w:w="776"/>
        <w:gridCol w:w="710"/>
        <w:gridCol w:w="989"/>
        <w:gridCol w:w="151"/>
        <w:gridCol w:w="560"/>
        <w:gridCol w:w="850"/>
        <w:gridCol w:w="710"/>
      </w:tblGrid>
      <w:tr>
        <w:trPr>
          <w:trHeight w:val="343" w:hRule="exact"/>
        </w:trPr>
        <w:tc>
          <w:tcPr>
            <w:tcW w:w="2036"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5"/>
                <w:szCs w:val="25"/>
              </w:rPr>
            </w:pPr>
          </w:p>
        </w:tc>
        <w:tc>
          <w:tcPr>
            <w:tcW w:w="1135" w:type="dxa"/>
            <w:tcBorders>
              <w:top w:val="single" w:sz="12"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5"/>
                <w:szCs w:val="25"/>
              </w:rPr>
            </w:pPr>
          </w:p>
        </w:tc>
        <w:tc>
          <w:tcPr>
            <w:tcW w:w="926" w:type="dxa"/>
            <w:tcBorders>
              <w:top w:val="single" w:sz="12" w:space="0" w:color="000000"/>
              <w:left w:val="nil" w:sz="6" w:space="0" w:color="auto"/>
              <w:bottom w:val="nil" w:sz="6" w:space="0" w:color="auto"/>
              <w:right w:val="nil" w:sz="6" w:space="0" w:color="auto"/>
            </w:tcBorders>
          </w:tcPr>
          <w:p>
            <w:pPr>
              <w:pStyle w:val="TableParagraph"/>
              <w:spacing w:line="240" w:lineRule="auto" w:before="101"/>
              <w:ind w:left="336" w:right="-12"/>
              <w:jc w:val="left"/>
              <w:rPr>
                <w:rFonts w:ascii="宋体" w:hAnsi="宋体" w:cs="宋体" w:eastAsia="宋体" w:hint="default"/>
                <w:sz w:val="15"/>
                <w:szCs w:val="15"/>
              </w:rPr>
            </w:pPr>
            <w:r>
              <w:rPr>
                <w:rFonts w:ascii="宋体" w:hAnsi="宋体" w:cs="宋体" w:eastAsia="宋体" w:hint="default"/>
                <w:spacing w:val="-1"/>
                <w:sz w:val="15"/>
                <w:szCs w:val="15"/>
              </w:rPr>
              <w:t>年末余额</w:t>
            </w:r>
          </w:p>
        </w:tc>
        <w:tc>
          <w:tcPr>
            <w:tcW w:w="776" w:type="dxa"/>
            <w:tcBorders>
              <w:top w:val="single" w:sz="12" w:space="0" w:color="000000"/>
              <w:left w:val="nil" w:sz="6" w:space="0" w:color="auto"/>
              <w:bottom w:val="nil" w:sz="6" w:space="0" w:color="auto"/>
              <w:right w:val="nil" w:sz="6" w:space="0" w:color="auto"/>
            </w:tcBorders>
          </w:tcPr>
          <w:p>
            <w:pPr/>
          </w:p>
        </w:tc>
        <w:tc>
          <w:tcPr>
            <w:tcW w:w="710" w:type="dxa"/>
            <w:tcBorders>
              <w:top w:val="single" w:sz="12" w:space="0" w:color="000000"/>
              <w:left w:val="nil" w:sz="6" w:space="0" w:color="auto"/>
              <w:bottom w:val="nil" w:sz="6" w:space="0" w:color="auto"/>
              <w:right w:val="single" w:sz="4" w:space="0" w:color="000000"/>
            </w:tcBorders>
          </w:tcPr>
          <w:p>
            <w:pPr>
              <w:pStyle w:val="TableParagraph"/>
              <w:spacing w:line="240" w:lineRule="auto" w:before="2"/>
              <w:ind w:right="0"/>
              <w:jc w:val="left"/>
              <w:rPr>
                <w:rFonts w:ascii="宋体" w:hAnsi="宋体" w:cs="宋体" w:eastAsia="宋体" w:hint="default"/>
                <w:b/>
                <w:bCs/>
                <w:sz w:val="25"/>
                <w:szCs w:val="25"/>
              </w:rPr>
            </w:pPr>
          </w:p>
        </w:tc>
        <w:tc>
          <w:tcPr>
            <w:tcW w:w="989" w:type="dxa"/>
            <w:tcBorders>
              <w:top w:val="single" w:sz="12" w:space="0" w:color="000000"/>
              <w:left w:val="single" w:sz="4" w:space="0" w:color="000000"/>
              <w:bottom w:val="nil" w:sz="6" w:space="0" w:color="auto"/>
              <w:right w:val="nil" w:sz="6" w:space="0" w:color="auto"/>
            </w:tcBorders>
          </w:tcPr>
          <w:p>
            <w:pPr>
              <w:pStyle w:val="TableParagraph"/>
              <w:spacing w:line="240" w:lineRule="auto" w:before="2"/>
              <w:ind w:right="0"/>
              <w:jc w:val="left"/>
              <w:rPr>
                <w:rFonts w:ascii="宋体" w:hAnsi="宋体" w:cs="宋体" w:eastAsia="宋体" w:hint="default"/>
                <w:b/>
                <w:bCs/>
                <w:sz w:val="25"/>
                <w:szCs w:val="25"/>
              </w:rPr>
            </w:pPr>
          </w:p>
        </w:tc>
        <w:tc>
          <w:tcPr>
            <w:tcW w:w="151" w:type="dxa"/>
            <w:tcBorders>
              <w:top w:val="single" w:sz="12" w:space="0" w:color="000000"/>
              <w:left w:val="nil" w:sz="6" w:space="0" w:color="auto"/>
              <w:bottom w:val="nil" w:sz="6" w:space="0" w:color="auto"/>
              <w:right w:val="nil" w:sz="6" w:space="0" w:color="auto"/>
            </w:tcBorders>
          </w:tcPr>
          <w:p>
            <w:pPr/>
          </w:p>
        </w:tc>
        <w:tc>
          <w:tcPr>
            <w:tcW w:w="1409" w:type="dxa"/>
            <w:gridSpan w:val="2"/>
            <w:tcBorders>
              <w:top w:val="single" w:sz="12" w:space="0" w:color="000000"/>
              <w:left w:val="nil" w:sz="6" w:space="0" w:color="auto"/>
              <w:bottom w:val="nil" w:sz="6" w:space="0" w:color="auto"/>
              <w:right w:val="nil" w:sz="6" w:space="0" w:color="auto"/>
            </w:tcBorders>
          </w:tcPr>
          <w:p>
            <w:pPr>
              <w:pStyle w:val="TableParagraph"/>
              <w:spacing w:line="240" w:lineRule="auto" w:before="101"/>
              <w:ind w:left="184"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710" w:type="dxa"/>
            <w:tcBorders>
              <w:top w:val="single" w:sz="12" w:space="0" w:color="000000"/>
              <w:left w:val="nil" w:sz="6" w:space="0" w:color="auto"/>
              <w:bottom w:val="nil" w:sz="6" w:space="0" w:color="auto"/>
              <w:right w:val="nil" w:sz="6" w:space="0" w:color="auto"/>
            </w:tcBorders>
          </w:tcPr>
          <w:p>
            <w:pPr/>
          </w:p>
        </w:tc>
      </w:tr>
      <w:tr>
        <w:trPr>
          <w:trHeight w:val="148" w:hRule="exact"/>
        </w:trPr>
        <w:tc>
          <w:tcPr>
            <w:tcW w:w="2036" w:type="dxa"/>
            <w:tcBorders>
              <w:top w:val="nil" w:sz="6" w:space="0" w:color="auto"/>
              <w:left w:val="nil" w:sz="6" w:space="0" w:color="auto"/>
              <w:bottom w:val="nil" w:sz="6" w:space="0" w:color="auto"/>
              <w:right w:val="single" w:sz="4" w:space="0" w:color="000000"/>
            </w:tcBorders>
          </w:tcPr>
          <w:p>
            <w:pPr/>
          </w:p>
        </w:tc>
        <w:tc>
          <w:tcPr>
            <w:tcW w:w="2062" w:type="dxa"/>
            <w:gridSpan w:val="2"/>
            <w:tcBorders>
              <w:top w:val="nil" w:sz="6" w:space="0" w:color="auto"/>
              <w:left w:val="single" w:sz="4" w:space="0" w:color="000000"/>
              <w:bottom w:val="nil" w:sz="6" w:space="0" w:color="auto"/>
              <w:right w:val="nil" w:sz="6" w:space="0" w:color="auto"/>
            </w:tcBorders>
          </w:tcPr>
          <w:p>
            <w:pPr/>
          </w:p>
        </w:tc>
        <w:tc>
          <w:tcPr>
            <w:tcW w:w="1486" w:type="dxa"/>
            <w:gridSpan w:val="2"/>
            <w:tcBorders>
              <w:top w:val="nil" w:sz="6" w:space="0" w:color="auto"/>
              <w:left w:val="nil" w:sz="6" w:space="0" w:color="auto"/>
              <w:bottom w:val="nil" w:sz="6" w:space="0" w:color="auto"/>
              <w:right w:val="single" w:sz="4" w:space="0" w:color="000000"/>
            </w:tcBorders>
          </w:tcPr>
          <w:p>
            <w:pPr/>
          </w:p>
        </w:tc>
        <w:tc>
          <w:tcPr>
            <w:tcW w:w="1140" w:type="dxa"/>
            <w:gridSpan w:val="2"/>
            <w:tcBorders>
              <w:top w:val="nil" w:sz="6" w:space="0" w:color="auto"/>
              <w:left w:val="single" w:sz="4" w:space="0" w:color="000000"/>
              <w:bottom w:val="nil" w:sz="6" w:space="0" w:color="auto"/>
              <w:right w:val="nil" w:sz="6" w:space="0" w:color="auto"/>
            </w:tcBorders>
          </w:tcPr>
          <w:p>
            <w:pPr/>
          </w:p>
        </w:tc>
        <w:tc>
          <w:tcPr>
            <w:tcW w:w="560" w:type="dxa"/>
            <w:tcBorders>
              <w:top w:val="nil" w:sz="6" w:space="0" w:color="auto"/>
              <w:left w:val="nil" w:sz="6" w:space="0" w:color="auto"/>
              <w:bottom w:val="nil" w:sz="6" w:space="0" w:color="auto"/>
              <w:right w:val="single" w:sz="4" w:space="0" w:color="000000"/>
            </w:tcBorders>
          </w:tcPr>
          <w:p>
            <w:pPr/>
          </w:p>
        </w:tc>
        <w:tc>
          <w:tcPr>
            <w:tcW w:w="1560" w:type="dxa"/>
            <w:gridSpan w:val="2"/>
            <w:tcBorders>
              <w:top w:val="nil" w:sz="6" w:space="0" w:color="auto"/>
              <w:left w:val="single" w:sz="4" w:space="0" w:color="000000"/>
              <w:bottom w:val="nil" w:sz="6" w:space="0" w:color="auto"/>
              <w:right w:val="nil" w:sz="6" w:space="0" w:color="auto"/>
            </w:tcBorders>
          </w:tcPr>
          <w:p>
            <w:pPr/>
          </w:p>
        </w:tc>
      </w:tr>
      <w:tr>
        <w:trPr>
          <w:trHeight w:val="151" w:hRule="exact"/>
        </w:trPr>
        <w:tc>
          <w:tcPr>
            <w:tcW w:w="2036" w:type="dxa"/>
            <w:tcBorders>
              <w:top w:val="nil" w:sz="6" w:space="0" w:color="auto"/>
              <w:left w:val="nil" w:sz="6" w:space="0" w:color="auto"/>
              <w:bottom w:val="nil" w:sz="6" w:space="0" w:color="auto"/>
              <w:right w:val="single" w:sz="4" w:space="0" w:color="000000"/>
            </w:tcBorders>
          </w:tcPr>
          <w:p>
            <w:pPr>
              <w:pStyle w:val="TableParagraph"/>
              <w:spacing w:line="151" w:lineRule="exact"/>
              <w:ind w:left="23" w:right="0"/>
              <w:jc w:val="center"/>
              <w:rPr>
                <w:rFonts w:ascii="宋体" w:hAnsi="宋体" w:cs="宋体" w:eastAsia="宋体" w:hint="default"/>
                <w:sz w:val="15"/>
                <w:szCs w:val="15"/>
              </w:rPr>
            </w:pPr>
            <w:r>
              <w:rPr>
                <w:rFonts w:ascii="宋体" w:hAnsi="宋体" w:cs="宋体" w:eastAsia="宋体" w:hint="default"/>
                <w:sz w:val="15"/>
                <w:szCs w:val="15"/>
              </w:rPr>
              <w:t>种类</w:t>
            </w:r>
          </w:p>
        </w:tc>
        <w:tc>
          <w:tcPr>
            <w:tcW w:w="2062" w:type="dxa"/>
            <w:gridSpan w:val="2"/>
            <w:tcBorders>
              <w:top w:val="nil" w:sz="6" w:space="0" w:color="auto"/>
              <w:left w:val="single" w:sz="4" w:space="0" w:color="000000"/>
              <w:bottom w:val="nil" w:sz="6" w:space="0" w:color="auto"/>
              <w:right w:val="nil" w:sz="6" w:space="0" w:color="auto"/>
            </w:tcBorders>
          </w:tcPr>
          <w:p>
            <w:pPr>
              <w:pStyle w:val="TableParagraph"/>
              <w:spacing w:line="151" w:lineRule="exact"/>
              <w:ind w:left="616"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1486" w:type="dxa"/>
            <w:gridSpan w:val="2"/>
            <w:tcBorders>
              <w:top w:val="nil" w:sz="6" w:space="0" w:color="auto"/>
              <w:left w:val="nil" w:sz="6" w:space="0" w:color="auto"/>
              <w:bottom w:val="nil" w:sz="6" w:space="0" w:color="auto"/>
              <w:right w:val="single" w:sz="4" w:space="0" w:color="000000"/>
            </w:tcBorders>
          </w:tcPr>
          <w:p>
            <w:pPr>
              <w:pStyle w:val="TableParagraph"/>
              <w:spacing w:line="151" w:lineRule="exact"/>
              <w:ind w:left="331"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140" w:type="dxa"/>
            <w:gridSpan w:val="2"/>
            <w:tcBorders>
              <w:top w:val="nil" w:sz="6" w:space="0" w:color="auto"/>
              <w:left w:val="single" w:sz="4" w:space="0" w:color="000000"/>
              <w:bottom w:val="nil" w:sz="6" w:space="0" w:color="auto"/>
              <w:right w:val="nil" w:sz="6" w:space="0" w:color="auto"/>
            </w:tcBorders>
          </w:tcPr>
          <w:p>
            <w:pPr>
              <w:pStyle w:val="TableParagraph"/>
              <w:spacing w:line="151" w:lineRule="exact"/>
              <w:ind w:left="542" w:right="-1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560" w:type="dxa"/>
            <w:tcBorders>
              <w:top w:val="nil" w:sz="6" w:space="0" w:color="auto"/>
              <w:left w:val="nil" w:sz="6" w:space="0" w:color="auto"/>
              <w:bottom w:val="nil" w:sz="6" w:space="0" w:color="auto"/>
              <w:right w:val="single" w:sz="4" w:space="0" w:color="000000"/>
            </w:tcBorders>
          </w:tcPr>
          <w:p>
            <w:pPr/>
          </w:p>
        </w:tc>
        <w:tc>
          <w:tcPr>
            <w:tcW w:w="1560" w:type="dxa"/>
            <w:gridSpan w:val="2"/>
            <w:tcBorders>
              <w:top w:val="nil" w:sz="6" w:space="0" w:color="auto"/>
              <w:left w:val="single" w:sz="4" w:space="0" w:color="000000"/>
              <w:bottom w:val="nil" w:sz="6" w:space="0" w:color="auto"/>
              <w:right w:val="nil" w:sz="6" w:space="0" w:color="auto"/>
            </w:tcBorders>
          </w:tcPr>
          <w:p>
            <w:pPr>
              <w:pStyle w:val="TableParagraph"/>
              <w:spacing w:line="151" w:lineRule="exact"/>
              <w:ind w:left="475"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32" w:hRule="exact"/>
        </w:trPr>
        <w:tc>
          <w:tcPr>
            <w:tcW w:w="2036" w:type="dxa"/>
            <w:tcBorders>
              <w:top w:val="nil" w:sz="6" w:space="0" w:color="auto"/>
              <w:left w:val="nil" w:sz="6" w:space="0" w:color="auto"/>
              <w:bottom w:val="nil" w:sz="6" w:space="0" w:color="auto"/>
              <w:right w:val="nil" w:sz="6" w:space="0" w:color="auto"/>
            </w:tcBorders>
          </w:tcPr>
          <w:p>
            <w:pPr/>
          </w:p>
        </w:tc>
        <w:tc>
          <w:tcPr>
            <w:tcW w:w="2062" w:type="dxa"/>
            <w:gridSpan w:val="2"/>
            <w:tcBorders>
              <w:top w:val="nil" w:sz="6" w:space="0" w:color="auto"/>
              <w:left w:val="nil" w:sz="6" w:space="0" w:color="auto"/>
              <w:bottom w:val="nil" w:sz="6" w:space="0" w:color="auto"/>
              <w:right w:val="nil" w:sz="6" w:space="0" w:color="auto"/>
            </w:tcBorders>
          </w:tcPr>
          <w:p>
            <w:pPr/>
          </w:p>
        </w:tc>
        <w:tc>
          <w:tcPr>
            <w:tcW w:w="1486" w:type="dxa"/>
            <w:gridSpan w:val="2"/>
            <w:tcBorders>
              <w:top w:val="nil" w:sz="6" w:space="0" w:color="auto"/>
              <w:left w:val="nil" w:sz="6" w:space="0" w:color="auto"/>
              <w:bottom w:val="nil" w:sz="6" w:space="0" w:color="auto"/>
              <w:right w:val="nil" w:sz="6" w:space="0" w:color="auto"/>
            </w:tcBorders>
            <w:shd w:val="clear" w:color="auto" w:fill="000000"/>
          </w:tcPr>
          <w:p>
            <w:pPr/>
          </w:p>
        </w:tc>
        <w:tc>
          <w:tcPr>
            <w:tcW w:w="1140" w:type="dxa"/>
            <w:gridSpan w:val="2"/>
            <w:tcBorders>
              <w:top w:val="nil" w:sz="6" w:space="0" w:color="auto"/>
              <w:left w:val="single" w:sz="4" w:space="0" w:color="000000"/>
              <w:bottom w:val="nil" w:sz="6" w:space="0" w:color="auto"/>
              <w:right w:val="nil" w:sz="6" w:space="0" w:color="auto"/>
            </w:tcBorders>
          </w:tcPr>
          <w:p>
            <w:pPr/>
          </w:p>
        </w:tc>
        <w:tc>
          <w:tcPr>
            <w:tcW w:w="560" w:type="dxa"/>
            <w:tcBorders>
              <w:top w:val="nil" w:sz="6" w:space="0" w:color="auto"/>
              <w:left w:val="nil" w:sz="6" w:space="0" w:color="auto"/>
              <w:bottom w:val="nil" w:sz="6" w:space="0" w:color="auto"/>
              <w:right w:val="single" w:sz="4" w:space="0" w:color="000000"/>
            </w:tcBorders>
          </w:tcPr>
          <w:p>
            <w:pPr/>
          </w:p>
        </w:tc>
        <w:tc>
          <w:tcPr>
            <w:tcW w:w="1560" w:type="dxa"/>
            <w:gridSpan w:val="2"/>
            <w:tcBorders>
              <w:top w:val="nil" w:sz="6" w:space="0" w:color="auto"/>
              <w:left w:val="single" w:sz="4" w:space="0" w:color="000000"/>
              <w:bottom w:val="nil" w:sz="6" w:space="0" w:color="auto"/>
              <w:right w:val="nil" w:sz="6" w:space="0" w:color="auto"/>
            </w:tcBorders>
          </w:tcPr>
          <w:p>
            <w:pPr/>
          </w:p>
        </w:tc>
      </w:tr>
      <w:tr>
        <w:trPr>
          <w:trHeight w:val="396" w:hRule="exact"/>
        </w:trPr>
        <w:tc>
          <w:tcPr>
            <w:tcW w:w="2036" w:type="dxa"/>
            <w:tcBorders>
              <w:top w:val="nil" w:sz="6" w:space="0" w:color="auto"/>
              <w:left w:val="nil" w:sz="6" w:space="0" w:color="auto"/>
              <w:bottom w:val="nil" w:sz="6" w:space="0" w:color="auto"/>
              <w:right w:val="single" w:sz="4" w:space="0" w:color="000000"/>
            </w:tcBorders>
          </w:tcPr>
          <w:p>
            <w:pP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926" w:type="dxa"/>
            <w:tcBorders>
              <w:top w:val="nil" w:sz="6" w:space="0" w:color="auto"/>
              <w:left w:val="single" w:sz="4" w:space="0" w:color="000000"/>
              <w:bottom w:val="nil" w:sz="6" w:space="0" w:color="auto"/>
              <w:right w:val="nil" w:sz="6" w:space="0" w:color="auto"/>
            </w:tcBorders>
          </w:tcPr>
          <w:p>
            <w:pPr>
              <w:pStyle w:val="TableParagraph"/>
              <w:spacing w:line="240" w:lineRule="auto" w:before="101"/>
              <w:ind w:left="-5"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c>
          <w:tcPr>
            <w:tcW w:w="776" w:type="dxa"/>
            <w:tcBorders>
              <w:top w:val="nil" w:sz="6" w:space="0" w:color="auto"/>
              <w:left w:val="nil" w:sz="6" w:space="0" w:color="auto"/>
              <w:bottom w:val="nil" w:sz="6" w:space="0" w:color="auto"/>
              <w:right w:val="single" w:sz="4" w:space="0" w:color="000000"/>
            </w:tcBorders>
          </w:tcPr>
          <w:p>
            <w:pPr>
              <w:pStyle w:val="TableParagraph"/>
              <w:spacing w:line="240" w:lineRule="auto" w:before="101"/>
              <w:ind w:left="127"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5" w:right="-5"/>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c>
          <w:tcPr>
            <w:tcW w:w="989"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71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5" w:right="-5"/>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268" w:right="0"/>
              <w:jc w:val="left"/>
              <w:rPr>
                <w:rFonts w:ascii="宋体" w:hAnsi="宋体" w:cs="宋体" w:eastAsia="宋体" w:hint="default"/>
                <w:sz w:val="15"/>
                <w:szCs w:val="15"/>
              </w:rPr>
            </w:pPr>
            <w:r>
              <w:rPr>
                <w:rFonts w:ascii="宋体" w:hAnsi="宋体" w:cs="宋体" w:eastAsia="宋体" w:hint="default"/>
                <w:sz w:val="15"/>
                <w:szCs w:val="15"/>
              </w:rPr>
              <w:t>金额</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before="101"/>
              <w:ind w:left="-5"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r>
      <w:tr>
        <w:trPr>
          <w:trHeight w:val="641" w:hRule="exact"/>
        </w:trPr>
        <w:tc>
          <w:tcPr>
            <w:tcW w:w="2036" w:type="dxa"/>
            <w:tcBorders>
              <w:top w:val="nil" w:sz="6" w:space="0" w:color="auto"/>
              <w:left w:val="nil" w:sz="6" w:space="0" w:color="auto"/>
              <w:bottom w:val="nil" w:sz="6" w:space="0" w:color="auto"/>
              <w:right w:val="single" w:sz="4" w:space="0" w:color="000000"/>
            </w:tcBorders>
          </w:tcPr>
          <w:p>
            <w:pPr>
              <w:pStyle w:val="TableParagraph"/>
              <w:spacing w:line="391" w:lineRule="auto" w:before="36"/>
              <w:ind w:left="122" w:right="-5"/>
              <w:jc w:val="left"/>
              <w:rPr>
                <w:rFonts w:ascii="宋体" w:hAnsi="宋体" w:cs="宋体" w:eastAsia="宋体" w:hint="default"/>
                <w:sz w:val="15"/>
                <w:szCs w:val="15"/>
              </w:rPr>
            </w:pPr>
            <w:r>
              <w:rPr>
                <w:rFonts w:ascii="宋体" w:hAnsi="宋体" w:cs="宋体" w:eastAsia="宋体" w:hint="default"/>
                <w:spacing w:val="7"/>
                <w:sz w:val="15"/>
                <w:szCs w:val="15"/>
              </w:rPr>
              <w:t>单项金额重大并单项计提坏</w:t>
            </w:r>
            <w:r>
              <w:rPr>
                <w:rFonts w:ascii="宋体" w:hAnsi="宋体" w:cs="宋体" w:eastAsia="宋体" w:hint="default"/>
                <w:spacing w:val="-50"/>
                <w:sz w:val="15"/>
                <w:szCs w:val="15"/>
              </w:rPr>
              <w:t> </w:t>
            </w:r>
            <w:r>
              <w:rPr>
                <w:rFonts w:ascii="宋体" w:hAnsi="宋体" w:cs="宋体" w:eastAsia="宋体" w:hint="default"/>
                <w:spacing w:val="-50"/>
                <w:sz w:val="15"/>
                <w:szCs w:val="15"/>
              </w:rPr>
            </w:r>
            <w:r>
              <w:rPr>
                <w:rFonts w:ascii="宋体" w:hAnsi="宋体" w:cs="宋体" w:eastAsia="宋体" w:hint="default"/>
                <w:sz w:val="15"/>
                <w:szCs w:val="15"/>
              </w:rPr>
              <w:t>账准备的其他应收款</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6"/>
              <w:ind w:right="102"/>
              <w:jc w:val="right"/>
              <w:rPr>
                <w:rFonts w:ascii="Calibri" w:hAnsi="Calibri" w:cs="Calibri" w:eastAsia="Calibri" w:hint="default"/>
                <w:sz w:val="13"/>
                <w:szCs w:val="13"/>
              </w:rPr>
            </w:pPr>
            <w:r>
              <w:rPr>
                <w:rFonts w:ascii="Calibri"/>
                <w:spacing w:val="-1"/>
                <w:sz w:val="13"/>
              </w:rPr>
              <w:t>0.00</w:t>
            </w:r>
          </w:p>
        </w:tc>
        <w:tc>
          <w:tcPr>
            <w:tcW w:w="92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6"/>
              <w:ind w:left="273" w:right="0"/>
              <w:jc w:val="left"/>
              <w:rPr>
                <w:rFonts w:ascii="Calibri" w:hAnsi="Calibri" w:cs="Calibri" w:eastAsia="Calibri" w:hint="default"/>
                <w:sz w:val="13"/>
                <w:szCs w:val="13"/>
              </w:rPr>
            </w:pPr>
            <w:r>
              <w:rPr>
                <w:rFonts w:ascii="Calibri"/>
                <w:sz w:val="13"/>
              </w:rPr>
              <w:t>0.00%</w:t>
            </w:r>
          </w:p>
        </w:tc>
        <w:tc>
          <w:tcPr>
            <w:tcW w:w="77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6"/>
              <w:ind w:right="100"/>
              <w:jc w:val="right"/>
              <w:rPr>
                <w:rFonts w:ascii="Calibri" w:hAnsi="Calibri" w:cs="Calibri" w:eastAsia="Calibri" w:hint="default"/>
                <w:sz w:val="13"/>
                <w:szCs w:val="13"/>
              </w:rPr>
            </w:pPr>
            <w:r>
              <w:rPr>
                <w:rFonts w:ascii="Calibri"/>
                <w:spacing w:val="-1"/>
                <w:sz w:val="13"/>
              </w:rPr>
              <w:t>0.00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6"/>
              <w:ind w:left="273" w:right="0"/>
              <w:jc w:val="left"/>
              <w:rPr>
                <w:rFonts w:ascii="Calibri" w:hAnsi="Calibri" w:cs="Calibri" w:eastAsia="Calibri" w:hint="default"/>
                <w:sz w:val="13"/>
                <w:szCs w:val="13"/>
              </w:rPr>
            </w:pPr>
            <w:r>
              <w:rPr>
                <w:rFonts w:ascii="Calibri"/>
                <w:sz w:val="13"/>
              </w:rPr>
              <w:t>0.00%</w:t>
            </w:r>
          </w:p>
        </w:tc>
        <w:tc>
          <w:tcPr>
            <w:tcW w:w="9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6"/>
              <w:ind w:right="98"/>
              <w:jc w:val="right"/>
              <w:rPr>
                <w:rFonts w:ascii="Calibri" w:hAnsi="Calibri" w:cs="Calibri" w:eastAsia="Calibri" w:hint="default"/>
                <w:sz w:val="13"/>
                <w:szCs w:val="13"/>
              </w:rPr>
            </w:pPr>
            <w:r>
              <w:rPr>
                <w:rFonts w:ascii="Calibri"/>
                <w:spacing w:val="-1"/>
                <w:sz w:val="13"/>
              </w:rPr>
              <w:t>0.00</w:t>
            </w:r>
          </w:p>
        </w:tc>
        <w:tc>
          <w:tcPr>
            <w:tcW w:w="151" w:type="dxa"/>
            <w:tcBorders>
              <w:top w:val="nil" w:sz="6" w:space="0" w:color="auto"/>
              <w:left w:val="single" w:sz="4" w:space="0" w:color="000000"/>
              <w:bottom w:val="nil" w:sz="6" w:space="0" w:color="auto"/>
              <w:right w:val="nil" w:sz="6" w:space="0" w:color="auto"/>
            </w:tcBorders>
          </w:tcPr>
          <w:p>
            <w:pPr/>
          </w:p>
        </w:tc>
        <w:tc>
          <w:tcPr>
            <w:tcW w:w="56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6"/>
              <w:ind w:right="105"/>
              <w:jc w:val="right"/>
              <w:rPr>
                <w:rFonts w:ascii="Calibri" w:hAnsi="Calibri" w:cs="Calibri" w:eastAsia="Calibri" w:hint="default"/>
                <w:sz w:val="13"/>
                <w:szCs w:val="13"/>
              </w:rPr>
            </w:pPr>
            <w:r>
              <w:rPr>
                <w:rFonts w:ascii="Calibri"/>
                <w:spacing w:val="-1"/>
                <w:sz w:val="13"/>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6"/>
              <w:ind w:right="98"/>
              <w:jc w:val="right"/>
              <w:rPr>
                <w:rFonts w:ascii="Calibri" w:hAnsi="Calibri" w:cs="Calibri" w:eastAsia="Calibri" w:hint="default"/>
                <w:sz w:val="13"/>
                <w:szCs w:val="13"/>
              </w:rPr>
            </w:pPr>
            <w:r>
              <w:rPr>
                <w:rFonts w:ascii="Calibri"/>
                <w:spacing w:val="-1"/>
                <w:sz w:val="13"/>
              </w:rPr>
              <w:t>0.00</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96"/>
              <w:ind w:left="273" w:right="0"/>
              <w:jc w:val="left"/>
              <w:rPr>
                <w:rFonts w:ascii="Calibri" w:hAnsi="Calibri" w:cs="Calibri" w:eastAsia="Calibri" w:hint="default"/>
                <w:sz w:val="13"/>
                <w:szCs w:val="13"/>
              </w:rPr>
            </w:pPr>
            <w:r>
              <w:rPr>
                <w:rFonts w:ascii="Calibri"/>
                <w:sz w:val="13"/>
              </w:rPr>
              <w:t>0.00%</w:t>
            </w:r>
          </w:p>
        </w:tc>
      </w:tr>
      <w:tr>
        <w:trPr>
          <w:trHeight w:val="650" w:hRule="exact"/>
        </w:trPr>
        <w:tc>
          <w:tcPr>
            <w:tcW w:w="2036" w:type="dxa"/>
            <w:tcBorders>
              <w:top w:val="nil" w:sz="6" w:space="0" w:color="auto"/>
              <w:left w:val="nil" w:sz="6" w:space="0" w:color="auto"/>
              <w:bottom w:val="nil" w:sz="6" w:space="0" w:color="auto"/>
              <w:right w:val="single" w:sz="4" w:space="0" w:color="000000"/>
            </w:tcBorders>
          </w:tcPr>
          <w:p>
            <w:pPr>
              <w:pStyle w:val="TableParagraph"/>
              <w:spacing w:line="393" w:lineRule="auto" w:before="43"/>
              <w:ind w:left="122" w:right="97"/>
              <w:jc w:val="left"/>
              <w:rPr>
                <w:rFonts w:ascii="宋体" w:hAnsi="宋体" w:cs="宋体" w:eastAsia="宋体" w:hint="default"/>
                <w:sz w:val="15"/>
                <w:szCs w:val="15"/>
              </w:rPr>
            </w:pPr>
            <w:r>
              <w:rPr>
                <w:rFonts w:ascii="宋体" w:hAnsi="宋体" w:cs="宋体" w:eastAsia="宋体" w:hint="default"/>
                <w:spacing w:val="-1"/>
                <w:sz w:val="15"/>
                <w:szCs w:val="15"/>
              </w:rPr>
              <w:t>按组合计提坏账准备的其他</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z w:val="15"/>
                <w:szCs w:val="15"/>
              </w:rPr>
              <w:t>应收款</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right="104"/>
              <w:jc w:val="right"/>
              <w:rPr>
                <w:rFonts w:ascii="Calibri" w:hAnsi="Calibri" w:cs="Calibri" w:eastAsia="Calibri" w:hint="default"/>
                <w:sz w:val="15"/>
                <w:szCs w:val="15"/>
              </w:rPr>
            </w:pPr>
            <w:r>
              <w:rPr>
                <w:rFonts w:ascii="Calibri"/>
                <w:spacing w:val="-1"/>
                <w:sz w:val="15"/>
              </w:rPr>
              <w:t>3,415,912.24</w:t>
            </w:r>
          </w:p>
        </w:tc>
        <w:tc>
          <w:tcPr>
            <w:tcW w:w="92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left="139" w:right="0"/>
              <w:jc w:val="left"/>
              <w:rPr>
                <w:rFonts w:ascii="Calibri" w:hAnsi="Calibri" w:cs="Calibri" w:eastAsia="Calibri" w:hint="default"/>
                <w:sz w:val="13"/>
                <w:szCs w:val="13"/>
              </w:rPr>
            </w:pPr>
            <w:r>
              <w:rPr>
                <w:rFonts w:ascii="Calibri"/>
                <w:sz w:val="13"/>
              </w:rPr>
              <w:t>100.00%</w:t>
            </w:r>
          </w:p>
        </w:tc>
        <w:tc>
          <w:tcPr>
            <w:tcW w:w="776"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12" w:right="0"/>
              <w:jc w:val="left"/>
              <w:rPr>
                <w:rFonts w:ascii="Calibri" w:hAnsi="Calibri" w:cs="Calibri" w:eastAsia="Calibri" w:hint="default"/>
                <w:sz w:val="15"/>
                <w:szCs w:val="15"/>
              </w:rPr>
            </w:pPr>
            <w:r>
              <w:rPr>
                <w:rFonts w:ascii="Calibri"/>
                <w:sz w:val="15"/>
              </w:rPr>
              <w:t>289,504.37</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left="271" w:right="0"/>
              <w:jc w:val="left"/>
              <w:rPr>
                <w:rFonts w:ascii="Calibri" w:hAnsi="Calibri" w:cs="Calibri" w:eastAsia="Calibri" w:hint="default"/>
                <w:sz w:val="13"/>
                <w:szCs w:val="13"/>
              </w:rPr>
            </w:pPr>
            <w:r>
              <w:rPr>
                <w:rFonts w:ascii="Calibri"/>
                <w:sz w:val="13"/>
              </w:rPr>
              <w:t>8.48%</w:t>
            </w:r>
          </w:p>
        </w:tc>
        <w:tc>
          <w:tcPr>
            <w:tcW w:w="9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right="98"/>
              <w:jc w:val="right"/>
              <w:rPr>
                <w:rFonts w:ascii="Calibri" w:hAnsi="Calibri" w:cs="Calibri" w:eastAsia="Calibri" w:hint="default"/>
                <w:sz w:val="13"/>
                <w:szCs w:val="13"/>
              </w:rPr>
            </w:pPr>
            <w:r>
              <w:rPr>
                <w:rFonts w:ascii="Calibri"/>
                <w:spacing w:val="-1"/>
                <w:sz w:val="13"/>
              </w:rPr>
              <w:t>3,914,652.80</w:t>
            </w:r>
          </w:p>
        </w:tc>
        <w:tc>
          <w:tcPr>
            <w:tcW w:w="151" w:type="dxa"/>
            <w:tcBorders>
              <w:top w:val="nil" w:sz="6" w:space="0" w:color="auto"/>
              <w:left w:val="single" w:sz="4" w:space="0" w:color="000000"/>
              <w:bottom w:val="nil" w:sz="6" w:space="0" w:color="auto"/>
              <w:right w:val="nil" w:sz="6" w:space="0" w:color="auto"/>
            </w:tcBorders>
          </w:tcPr>
          <w:p>
            <w:pPr/>
          </w:p>
        </w:tc>
        <w:tc>
          <w:tcPr>
            <w:tcW w:w="56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left="-8" w:right="107"/>
              <w:jc w:val="right"/>
              <w:rPr>
                <w:rFonts w:ascii="Calibri" w:hAnsi="Calibri" w:cs="Calibri" w:eastAsia="Calibri" w:hint="default"/>
                <w:sz w:val="13"/>
                <w:szCs w:val="13"/>
              </w:rPr>
            </w:pPr>
            <w:r>
              <w:rPr>
                <w:rFonts w:ascii="Calibri"/>
                <w:spacing w:val="-1"/>
                <w:sz w:val="13"/>
              </w:rPr>
              <w:t>100.00%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right="100"/>
              <w:jc w:val="right"/>
              <w:rPr>
                <w:rFonts w:ascii="Calibri" w:hAnsi="Calibri" w:cs="Calibri" w:eastAsia="Calibri" w:hint="default"/>
                <w:sz w:val="13"/>
                <w:szCs w:val="13"/>
              </w:rPr>
            </w:pPr>
            <w:r>
              <w:rPr>
                <w:rFonts w:ascii="Calibri"/>
                <w:spacing w:val="-1"/>
                <w:sz w:val="13"/>
              </w:rPr>
              <w:t>126,985.38</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left="271" w:right="0"/>
              <w:jc w:val="left"/>
              <w:rPr>
                <w:rFonts w:ascii="Calibri" w:hAnsi="Calibri" w:cs="Calibri" w:eastAsia="Calibri" w:hint="default"/>
                <w:sz w:val="13"/>
                <w:szCs w:val="13"/>
              </w:rPr>
            </w:pPr>
            <w:r>
              <w:rPr>
                <w:rFonts w:ascii="Calibri"/>
                <w:sz w:val="13"/>
              </w:rPr>
              <w:t>3.24%</w:t>
            </w:r>
          </w:p>
        </w:tc>
      </w:tr>
      <w:tr>
        <w:trPr>
          <w:trHeight w:val="651" w:hRule="exact"/>
        </w:trPr>
        <w:tc>
          <w:tcPr>
            <w:tcW w:w="2036" w:type="dxa"/>
            <w:tcBorders>
              <w:top w:val="nil" w:sz="6" w:space="0" w:color="auto"/>
              <w:left w:val="nil" w:sz="6" w:space="0" w:color="auto"/>
              <w:bottom w:val="nil" w:sz="6" w:space="0" w:color="auto"/>
              <w:right w:val="single" w:sz="4" w:space="0" w:color="000000"/>
            </w:tcBorders>
          </w:tcPr>
          <w:p>
            <w:pPr>
              <w:pStyle w:val="TableParagraph"/>
              <w:spacing w:line="357" w:lineRule="auto" w:before="43"/>
              <w:ind w:left="122" w:right="97"/>
              <w:jc w:val="left"/>
              <w:rPr>
                <w:rFonts w:ascii="宋体" w:hAnsi="宋体" w:cs="宋体" w:eastAsia="宋体" w:hint="default"/>
                <w:sz w:val="15"/>
                <w:szCs w:val="15"/>
              </w:rPr>
            </w:pPr>
            <w:r>
              <w:rPr>
                <w:rFonts w:ascii="宋体" w:hAnsi="宋体" w:cs="宋体" w:eastAsia="宋体" w:hint="default"/>
                <w:sz w:val="15"/>
                <w:szCs w:val="15"/>
              </w:rPr>
              <w:t>组合</w:t>
            </w:r>
            <w:r>
              <w:rPr>
                <w:rFonts w:ascii="宋体" w:hAnsi="宋体" w:cs="宋体" w:eastAsia="宋体" w:hint="default"/>
                <w:spacing w:val="6"/>
                <w:sz w:val="15"/>
                <w:szCs w:val="15"/>
              </w:rPr>
              <w:t> </w:t>
            </w:r>
            <w:r>
              <w:rPr>
                <w:rFonts w:ascii="Calibri" w:hAnsi="Calibri" w:cs="Calibri" w:eastAsia="Calibri" w:hint="default"/>
                <w:sz w:val="15"/>
                <w:szCs w:val="15"/>
              </w:rPr>
              <w:t>1</w:t>
            </w:r>
            <w:r>
              <w:rPr>
                <w:rFonts w:ascii="宋体" w:hAnsi="宋体" w:cs="宋体" w:eastAsia="宋体" w:hint="default"/>
                <w:sz w:val="15"/>
                <w:szCs w:val="15"/>
              </w:rPr>
              <w:t>：具有类似信用风险</w:t>
            </w:r>
            <w:r>
              <w:rPr>
                <w:rFonts w:ascii="宋体" w:hAnsi="宋体" w:cs="宋体" w:eastAsia="宋体" w:hint="default"/>
                <w:w w:val="100"/>
                <w:sz w:val="15"/>
                <w:szCs w:val="15"/>
              </w:rPr>
              <w:t> </w:t>
            </w:r>
            <w:r>
              <w:rPr>
                <w:rFonts w:ascii="宋体" w:hAnsi="宋体" w:cs="宋体" w:eastAsia="宋体" w:hint="default"/>
                <w:sz w:val="15"/>
                <w:szCs w:val="15"/>
              </w:rPr>
              <w:t>特征的其他应收款项组合</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right="104"/>
              <w:jc w:val="right"/>
              <w:rPr>
                <w:rFonts w:ascii="Calibri" w:hAnsi="Calibri" w:cs="Calibri" w:eastAsia="Calibri" w:hint="default"/>
                <w:sz w:val="15"/>
                <w:szCs w:val="15"/>
              </w:rPr>
            </w:pPr>
            <w:r>
              <w:rPr>
                <w:rFonts w:ascii="Calibri"/>
                <w:spacing w:val="-1"/>
                <w:sz w:val="15"/>
              </w:rPr>
              <w:t>3,415,912.24</w:t>
            </w:r>
          </w:p>
        </w:tc>
        <w:tc>
          <w:tcPr>
            <w:tcW w:w="92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left="139" w:right="0"/>
              <w:jc w:val="left"/>
              <w:rPr>
                <w:rFonts w:ascii="Calibri" w:hAnsi="Calibri" w:cs="Calibri" w:eastAsia="Calibri" w:hint="default"/>
                <w:sz w:val="13"/>
                <w:szCs w:val="13"/>
              </w:rPr>
            </w:pPr>
            <w:r>
              <w:rPr>
                <w:rFonts w:ascii="Calibri"/>
                <w:sz w:val="13"/>
              </w:rPr>
              <w:t>100.00%</w:t>
            </w:r>
          </w:p>
        </w:tc>
        <w:tc>
          <w:tcPr>
            <w:tcW w:w="776"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12" w:right="0"/>
              <w:jc w:val="left"/>
              <w:rPr>
                <w:rFonts w:ascii="Calibri" w:hAnsi="Calibri" w:cs="Calibri" w:eastAsia="Calibri" w:hint="default"/>
                <w:sz w:val="15"/>
                <w:szCs w:val="15"/>
              </w:rPr>
            </w:pPr>
            <w:r>
              <w:rPr>
                <w:rFonts w:ascii="Calibri"/>
                <w:sz w:val="15"/>
              </w:rPr>
              <w:t>289,504.37</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left="271" w:right="0"/>
              <w:jc w:val="left"/>
              <w:rPr>
                <w:rFonts w:ascii="Calibri" w:hAnsi="Calibri" w:cs="Calibri" w:eastAsia="Calibri" w:hint="default"/>
                <w:sz w:val="13"/>
                <w:szCs w:val="13"/>
              </w:rPr>
            </w:pPr>
            <w:r>
              <w:rPr>
                <w:rFonts w:ascii="Calibri"/>
                <w:sz w:val="13"/>
              </w:rPr>
              <w:t>8.48%</w:t>
            </w:r>
          </w:p>
        </w:tc>
        <w:tc>
          <w:tcPr>
            <w:tcW w:w="9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right="98"/>
              <w:jc w:val="right"/>
              <w:rPr>
                <w:rFonts w:ascii="Calibri" w:hAnsi="Calibri" w:cs="Calibri" w:eastAsia="Calibri" w:hint="default"/>
                <w:sz w:val="13"/>
                <w:szCs w:val="13"/>
              </w:rPr>
            </w:pPr>
            <w:r>
              <w:rPr>
                <w:rFonts w:ascii="Calibri"/>
                <w:spacing w:val="-1"/>
                <w:sz w:val="13"/>
              </w:rPr>
              <w:t>3,914,652.80</w:t>
            </w:r>
          </w:p>
        </w:tc>
        <w:tc>
          <w:tcPr>
            <w:tcW w:w="151" w:type="dxa"/>
            <w:tcBorders>
              <w:top w:val="nil" w:sz="6" w:space="0" w:color="auto"/>
              <w:left w:val="single" w:sz="4" w:space="0" w:color="000000"/>
              <w:bottom w:val="nil" w:sz="6" w:space="0" w:color="auto"/>
              <w:right w:val="nil" w:sz="6" w:space="0" w:color="auto"/>
            </w:tcBorders>
          </w:tcPr>
          <w:p>
            <w:pPr/>
          </w:p>
        </w:tc>
        <w:tc>
          <w:tcPr>
            <w:tcW w:w="56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left="-8" w:right="107"/>
              <w:jc w:val="right"/>
              <w:rPr>
                <w:rFonts w:ascii="Calibri" w:hAnsi="Calibri" w:cs="Calibri" w:eastAsia="Calibri" w:hint="default"/>
                <w:sz w:val="13"/>
                <w:szCs w:val="13"/>
              </w:rPr>
            </w:pPr>
            <w:r>
              <w:rPr>
                <w:rFonts w:ascii="Calibri"/>
                <w:spacing w:val="-1"/>
                <w:sz w:val="13"/>
              </w:rPr>
              <w:t>100.00%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right="100"/>
              <w:jc w:val="right"/>
              <w:rPr>
                <w:rFonts w:ascii="Calibri" w:hAnsi="Calibri" w:cs="Calibri" w:eastAsia="Calibri" w:hint="default"/>
                <w:sz w:val="13"/>
                <w:szCs w:val="13"/>
              </w:rPr>
            </w:pPr>
            <w:r>
              <w:rPr>
                <w:rFonts w:ascii="Calibri"/>
                <w:spacing w:val="-1"/>
                <w:sz w:val="13"/>
              </w:rPr>
              <w:t>126,985.38</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left="271" w:right="0"/>
              <w:jc w:val="left"/>
              <w:rPr>
                <w:rFonts w:ascii="Calibri" w:hAnsi="Calibri" w:cs="Calibri" w:eastAsia="Calibri" w:hint="default"/>
                <w:sz w:val="13"/>
                <w:szCs w:val="13"/>
              </w:rPr>
            </w:pPr>
            <w:r>
              <w:rPr>
                <w:rFonts w:ascii="Calibri"/>
                <w:sz w:val="13"/>
              </w:rPr>
              <w:t>3.24%</w:t>
            </w:r>
          </w:p>
        </w:tc>
      </w:tr>
      <w:tr>
        <w:trPr>
          <w:trHeight w:val="649" w:hRule="exact"/>
        </w:trPr>
        <w:tc>
          <w:tcPr>
            <w:tcW w:w="2036" w:type="dxa"/>
            <w:tcBorders>
              <w:top w:val="nil" w:sz="6" w:space="0" w:color="auto"/>
              <w:left w:val="nil" w:sz="6" w:space="0" w:color="auto"/>
              <w:bottom w:val="nil" w:sz="6" w:space="0" w:color="auto"/>
              <w:right w:val="single" w:sz="4" w:space="0" w:color="000000"/>
            </w:tcBorders>
          </w:tcPr>
          <w:p>
            <w:pPr>
              <w:pStyle w:val="TableParagraph"/>
              <w:spacing w:line="391" w:lineRule="auto" w:before="43"/>
              <w:ind w:left="122" w:right="97"/>
              <w:jc w:val="left"/>
              <w:rPr>
                <w:rFonts w:ascii="宋体" w:hAnsi="宋体" w:cs="宋体" w:eastAsia="宋体" w:hint="default"/>
                <w:sz w:val="15"/>
                <w:szCs w:val="15"/>
              </w:rPr>
            </w:pPr>
            <w:r>
              <w:rPr>
                <w:rFonts w:ascii="宋体" w:hAnsi="宋体" w:cs="宋体" w:eastAsia="宋体" w:hint="default"/>
                <w:spacing w:val="-1"/>
                <w:sz w:val="15"/>
                <w:szCs w:val="15"/>
              </w:rPr>
              <w:t>单项金额虽不重大但单项计</w:t>
            </w:r>
            <w:r>
              <w:rPr>
                <w:rFonts w:ascii="宋体" w:hAnsi="宋体" w:cs="宋体" w:eastAsia="宋体" w:hint="default"/>
                <w:spacing w:val="-55"/>
                <w:sz w:val="15"/>
                <w:szCs w:val="15"/>
              </w:rPr>
              <w:t> </w:t>
            </w:r>
            <w:r>
              <w:rPr>
                <w:rFonts w:ascii="宋体" w:hAnsi="宋体" w:cs="宋体" w:eastAsia="宋体" w:hint="default"/>
                <w:spacing w:val="-55"/>
                <w:sz w:val="15"/>
                <w:szCs w:val="15"/>
              </w:rPr>
            </w:r>
            <w:r>
              <w:rPr>
                <w:rFonts w:ascii="宋体" w:hAnsi="宋体" w:cs="宋体" w:eastAsia="宋体" w:hint="default"/>
                <w:sz w:val="15"/>
                <w:szCs w:val="15"/>
              </w:rPr>
              <w:t>提坏账准备的其他应收款</w:t>
            </w:r>
          </w:p>
        </w:tc>
        <w:tc>
          <w:tcPr>
            <w:tcW w:w="1135"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right="102"/>
              <w:jc w:val="right"/>
              <w:rPr>
                <w:rFonts w:ascii="Calibri" w:hAnsi="Calibri" w:cs="Calibri" w:eastAsia="Calibri" w:hint="default"/>
                <w:sz w:val="13"/>
                <w:szCs w:val="13"/>
              </w:rPr>
            </w:pPr>
            <w:r>
              <w:rPr>
                <w:rFonts w:ascii="Calibri"/>
                <w:spacing w:val="-1"/>
                <w:sz w:val="13"/>
              </w:rPr>
              <w:t>0.00</w:t>
            </w:r>
          </w:p>
        </w:tc>
        <w:tc>
          <w:tcPr>
            <w:tcW w:w="926"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left="273" w:right="0"/>
              <w:jc w:val="left"/>
              <w:rPr>
                <w:rFonts w:ascii="Calibri" w:hAnsi="Calibri" w:cs="Calibri" w:eastAsia="Calibri" w:hint="default"/>
                <w:sz w:val="13"/>
                <w:szCs w:val="13"/>
              </w:rPr>
            </w:pPr>
            <w:r>
              <w:rPr>
                <w:rFonts w:ascii="Calibri"/>
                <w:sz w:val="13"/>
              </w:rPr>
              <w:t>0.00%</w:t>
            </w:r>
          </w:p>
        </w:tc>
        <w:tc>
          <w:tcPr>
            <w:tcW w:w="77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right="100"/>
              <w:jc w:val="right"/>
              <w:rPr>
                <w:rFonts w:ascii="Calibri" w:hAnsi="Calibri" w:cs="Calibri" w:eastAsia="Calibri" w:hint="default"/>
                <w:sz w:val="13"/>
                <w:szCs w:val="13"/>
              </w:rPr>
            </w:pPr>
            <w:r>
              <w:rPr>
                <w:rFonts w:ascii="Calibri"/>
                <w:spacing w:val="-1"/>
                <w:sz w:val="13"/>
              </w:rPr>
              <w:t>0.00</w:t>
            </w:r>
          </w:p>
        </w:tc>
        <w:tc>
          <w:tcPr>
            <w:tcW w:w="71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left="273" w:right="0"/>
              <w:jc w:val="left"/>
              <w:rPr>
                <w:rFonts w:ascii="Calibri" w:hAnsi="Calibri" w:cs="Calibri" w:eastAsia="Calibri" w:hint="default"/>
                <w:sz w:val="13"/>
                <w:szCs w:val="13"/>
              </w:rPr>
            </w:pPr>
            <w:r>
              <w:rPr>
                <w:rFonts w:ascii="Calibri"/>
                <w:sz w:val="13"/>
              </w:rPr>
              <w:t>0.00%</w:t>
            </w:r>
          </w:p>
        </w:tc>
        <w:tc>
          <w:tcPr>
            <w:tcW w:w="98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right="98"/>
              <w:jc w:val="right"/>
              <w:rPr>
                <w:rFonts w:ascii="Calibri" w:hAnsi="Calibri" w:cs="Calibri" w:eastAsia="Calibri" w:hint="default"/>
                <w:sz w:val="13"/>
                <w:szCs w:val="13"/>
              </w:rPr>
            </w:pPr>
            <w:r>
              <w:rPr>
                <w:rFonts w:ascii="Calibri"/>
                <w:spacing w:val="-1"/>
                <w:sz w:val="13"/>
              </w:rPr>
              <w:t>0.00</w:t>
            </w:r>
          </w:p>
        </w:tc>
        <w:tc>
          <w:tcPr>
            <w:tcW w:w="151" w:type="dxa"/>
            <w:tcBorders>
              <w:top w:val="nil" w:sz="6" w:space="0" w:color="auto"/>
              <w:left w:val="single" w:sz="4" w:space="0" w:color="000000"/>
              <w:bottom w:val="nil" w:sz="6" w:space="0" w:color="auto"/>
              <w:right w:val="nil" w:sz="6" w:space="0" w:color="auto"/>
            </w:tcBorders>
          </w:tcPr>
          <w:p>
            <w:pPr/>
          </w:p>
        </w:tc>
        <w:tc>
          <w:tcPr>
            <w:tcW w:w="560"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right="105"/>
              <w:jc w:val="right"/>
              <w:rPr>
                <w:rFonts w:ascii="Calibri" w:hAnsi="Calibri" w:cs="Calibri" w:eastAsia="Calibri" w:hint="default"/>
                <w:sz w:val="13"/>
                <w:szCs w:val="13"/>
              </w:rPr>
            </w:pPr>
            <w:r>
              <w:rPr>
                <w:rFonts w:ascii="Calibri"/>
                <w:spacing w:val="-1"/>
                <w:sz w:val="13"/>
              </w:rPr>
              <w:t>0.00%</w:t>
            </w:r>
          </w:p>
        </w:tc>
        <w:tc>
          <w:tcPr>
            <w:tcW w:w="85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right="98"/>
              <w:jc w:val="right"/>
              <w:rPr>
                <w:rFonts w:ascii="Calibri" w:hAnsi="Calibri" w:cs="Calibri" w:eastAsia="Calibri" w:hint="default"/>
                <w:sz w:val="13"/>
                <w:szCs w:val="13"/>
              </w:rPr>
            </w:pPr>
            <w:r>
              <w:rPr>
                <w:rFonts w:ascii="Calibri"/>
                <w:spacing w:val="-1"/>
                <w:sz w:val="13"/>
              </w:rPr>
              <w:t>0.00</w:t>
            </w:r>
          </w:p>
        </w:tc>
        <w:tc>
          <w:tcPr>
            <w:tcW w:w="71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2"/>
                <w:szCs w:val="12"/>
              </w:rPr>
            </w:pPr>
          </w:p>
          <w:p>
            <w:pPr>
              <w:pStyle w:val="TableParagraph"/>
              <w:spacing w:line="240" w:lineRule="auto" w:before="106"/>
              <w:ind w:left="273" w:right="0"/>
              <w:jc w:val="left"/>
              <w:rPr>
                <w:rFonts w:ascii="Calibri" w:hAnsi="Calibri" w:cs="Calibri" w:eastAsia="Calibri" w:hint="default"/>
                <w:sz w:val="13"/>
                <w:szCs w:val="13"/>
              </w:rPr>
            </w:pPr>
            <w:r>
              <w:rPr>
                <w:rFonts w:ascii="Calibri"/>
                <w:sz w:val="13"/>
              </w:rPr>
              <w:t>0.00%</w:t>
            </w:r>
          </w:p>
        </w:tc>
      </w:tr>
      <w:tr>
        <w:trPr>
          <w:trHeight w:val="280" w:hRule="exact"/>
        </w:trPr>
        <w:tc>
          <w:tcPr>
            <w:tcW w:w="2036" w:type="dxa"/>
            <w:tcBorders>
              <w:top w:val="nil" w:sz="6" w:space="0" w:color="auto"/>
              <w:left w:val="nil" w:sz="6" w:space="0" w:color="auto"/>
              <w:bottom w:val="single" w:sz="12" w:space="0" w:color="000000"/>
              <w:right w:val="single" w:sz="4" w:space="0" w:color="000000"/>
            </w:tcBorders>
          </w:tcPr>
          <w:p>
            <w:pPr>
              <w:pStyle w:val="TableParagraph"/>
              <w:spacing w:line="240" w:lineRule="auto" w:before="44"/>
              <w:ind w:left="23"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113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9"/>
              <w:ind w:right="104"/>
              <w:jc w:val="right"/>
              <w:rPr>
                <w:rFonts w:ascii="Calibri" w:hAnsi="Calibri" w:cs="Calibri" w:eastAsia="Calibri" w:hint="default"/>
                <w:sz w:val="15"/>
                <w:szCs w:val="15"/>
              </w:rPr>
            </w:pPr>
            <w:r>
              <w:rPr>
                <w:rFonts w:ascii="Calibri"/>
                <w:spacing w:val="-1"/>
                <w:sz w:val="15"/>
              </w:rPr>
              <w:t>3,415,912.24</w:t>
            </w:r>
          </w:p>
        </w:tc>
        <w:tc>
          <w:tcPr>
            <w:tcW w:w="926" w:type="dxa"/>
            <w:tcBorders>
              <w:top w:val="nil" w:sz="6" w:space="0" w:color="auto"/>
              <w:left w:val="single" w:sz="4" w:space="0" w:color="000000"/>
              <w:bottom w:val="single" w:sz="12" w:space="0" w:color="000000"/>
              <w:right w:val="nil" w:sz="6" w:space="0" w:color="auto"/>
            </w:tcBorders>
          </w:tcPr>
          <w:p>
            <w:pPr>
              <w:pStyle w:val="TableParagraph"/>
              <w:spacing w:line="240" w:lineRule="auto" w:before="103"/>
              <w:ind w:left="139" w:right="0"/>
              <w:jc w:val="left"/>
              <w:rPr>
                <w:rFonts w:ascii="Calibri" w:hAnsi="Calibri" w:cs="Calibri" w:eastAsia="Calibri" w:hint="default"/>
                <w:sz w:val="13"/>
                <w:szCs w:val="13"/>
              </w:rPr>
            </w:pPr>
            <w:r>
              <w:rPr>
                <w:rFonts w:ascii="Calibri"/>
                <w:sz w:val="13"/>
              </w:rPr>
              <w:t>100.00%</w:t>
            </w:r>
          </w:p>
        </w:tc>
        <w:tc>
          <w:tcPr>
            <w:tcW w:w="776" w:type="dxa"/>
            <w:tcBorders>
              <w:top w:val="nil" w:sz="6" w:space="0" w:color="auto"/>
              <w:left w:val="nil" w:sz="6" w:space="0" w:color="auto"/>
              <w:bottom w:val="single" w:sz="12" w:space="0" w:color="000000"/>
              <w:right w:val="single" w:sz="4" w:space="0" w:color="000000"/>
            </w:tcBorders>
          </w:tcPr>
          <w:p>
            <w:pPr>
              <w:pStyle w:val="TableParagraph"/>
              <w:spacing w:line="240" w:lineRule="auto" w:before="79"/>
              <w:ind w:left="-12" w:right="0"/>
              <w:jc w:val="left"/>
              <w:rPr>
                <w:rFonts w:ascii="Calibri" w:hAnsi="Calibri" w:cs="Calibri" w:eastAsia="Calibri" w:hint="default"/>
                <w:sz w:val="15"/>
                <w:szCs w:val="15"/>
              </w:rPr>
            </w:pPr>
            <w:r>
              <w:rPr>
                <w:rFonts w:ascii="Calibri"/>
                <w:sz w:val="15"/>
              </w:rPr>
              <w:t>289,504.37</w:t>
            </w:r>
          </w:p>
        </w:tc>
        <w:tc>
          <w:tcPr>
            <w:tcW w:w="7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left="271" w:right="0"/>
              <w:jc w:val="left"/>
              <w:rPr>
                <w:rFonts w:ascii="Calibri" w:hAnsi="Calibri" w:cs="Calibri" w:eastAsia="Calibri" w:hint="default"/>
                <w:sz w:val="13"/>
                <w:szCs w:val="13"/>
              </w:rPr>
            </w:pPr>
            <w:r>
              <w:rPr>
                <w:rFonts w:ascii="Calibri"/>
                <w:sz w:val="13"/>
              </w:rPr>
              <w:t>8.48%</w:t>
            </w:r>
          </w:p>
        </w:tc>
        <w:tc>
          <w:tcPr>
            <w:tcW w:w="9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98"/>
              <w:jc w:val="right"/>
              <w:rPr>
                <w:rFonts w:ascii="Calibri" w:hAnsi="Calibri" w:cs="Calibri" w:eastAsia="Calibri" w:hint="default"/>
                <w:sz w:val="13"/>
                <w:szCs w:val="13"/>
              </w:rPr>
            </w:pPr>
            <w:r>
              <w:rPr>
                <w:rFonts w:ascii="Calibri"/>
                <w:spacing w:val="-1"/>
                <w:sz w:val="13"/>
              </w:rPr>
              <w:t>3,914,652.80</w:t>
            </w:r>
          </w:p>
        </w:tc>
        <w:tc>
          <w:tcPr>
            <w:tcW w:w="151" w:type="dxa"/>
            <w:tcBorders>
              <w:top w:val="nil" w:sz="6" w:space="0" w:color="auto"/>
              <w:left w:val="single" w:sz="4" w:space="0" w:color="000000"/>
              <w:bottom w:val="single" w:sz="12" w:space="0" w:color="000000"/>
              <w:right w:val="nil" w:sz="6" w:space="0" w:color="auto"/>
            </w:tcBorders>
          </w:tcPr>
          <w:p>
            <w:pPr/>
          </w:p>
        </w:tc>
        <w:tc>
          <w:tcPr>
            <w:tcW w:w="560" w:type="dxa"/>
            <w:tcBorders>
              <w:top w:val="nil" w:sz="6" w:space="0" w:color="auto"/>
              <w:left w:val="nil" w:sz="6" w:space="0" w:color="auto"/>
              <w:bottom w:val="single" w:sz="12" w:space="0" w:color="000000"/>
              <w:right w:val="single" w:sz="4" w:space="0" w:color="000000"/>
            </w:tcBorders>
          </w:tcPr>
          <w:p>
            <w:pPr>
              <w:pStyle w:val="TableParagraph"/>
              <w:spacing w:line="240" w:lineRule="auto" w:before="103"/>
              <w:ind w:left="-8" w:right="107"/>
              <w:jc w:val="right"/>
              <w:rPr>
                <w:rFonts w:ascii="Calibri" w:hAnsi="Calibri" w:cs="Calibri" w:eastAsia="Calibri" w:hint="default"/>
                <w:sz w:val="13"/>
                <w:szCs w:val="13"/>
              </w:rPr>
            </w:pPr>
            <w:r>
              <w:rPr>
                <w:rFonts w:ascii="Calibri"/>
                <w:spacing w:val="-1"/>
                <w:sz w:val="13"/>
              </w:rPr>
              <w:t>100.00%</w:t>
            </w:r>
          </w:p>
        </w:tc>
        <w:tc>
          <w:tcPr>
            <w:tcW w:w="85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3"/>
              <w:ind w:right="100"/>
              <w:jc w:val="right"/>
              <w:rPr>
                <w:rFonts w:ascii="Calibri" w:hAnsi="Calibri" w:cs="Calibri" w:eastAsia="Calibri" w:hint="default"/>
                <w:sz w:val="13"/>
                <w:szCs w:val="13"/>
              </w:rPr>
            </w:pPr>
            <w:r>
              <w:rPr>
                <w:rFonts w:ascii="Calibri"/>
                <w:spacing w:val="-1"/>
                <w:sz w:val="13"/>
              </w:rPr>
              <w:t>126,985.38</w:t>
            </w:r>
          </w:p>
        </w:tc>
        <w:tc>
          <w:tcPr>
            <w:tcW w:w="710" w:type="dxa"/>
            <w:tcBorders>
              <w:top w:val="nil" w:sz="6" w:space="0" w:color="auto"/>
              <w:left w:val="single" w:sz="4" w:space="0" w:color="000000"/>
              <w:bottom w:val="single" w:sz="12" w:space="0" w:color="000000"/>
              <w:right w:val="nil" w:sz="6" w:space="0" w:color="auto"/>
            </w:tcBorders>
          </w:tcPr>
          <w:p>
            <w:pPr>
              <w:pStyle w:val="TableParagraph"/>
              <w:spacing w:line="240" w:lineRule="auto" w:before="103"/>
              <w:ind w:left="271" w:right="0"/>
              <w:jc w:val="left"/>
              <w:rPr>
                <w:rFonts w:ascii="Calibri" w:hAnsi="Calibri" w:cs="Calibri" w:eastAsia="Calibri" w:hint="default"/>
                <w:sz w:val="13"/>
                <w:szCs w:val="13"/>
              </w:rPr>
            </w:pPr>
            <w:r>
              <w:rPr>
                <w:rFonts w:ascii="Calibri"/>
                <w:sz w:val="13"/>
              </w:rPr>
              <w:t>3.24%</w:t>
            </w:r>
          </w:p>
        </w:tc>
      </w:tr>
    </w:tbl>
    <w:p>
      <w:pPr>
        <w:spacing w:line="314" w:lineRule="auto" w:before="71"/>
        <w:ind w:left="1118" w:right="838" w:firstLine="0"/>
        <w:jc w:val="left"/>
        <w:rPr>
          <w:rFonts w:ascii="宋体" w:hAnsi="宋体" w:cs="宋体" w:eastAsia="宋体" w:hint="default"/>
          <w:sz w:val="21"/>
          <w:szCs w:val="21"/>
        </w:rPr>
      </w:pPr>
      <w:r>
        <w:rPr>
          <w:rFonts w:ascii="宋体" w:hAnsi="宋体" w:cs="宋体" w:eastAsia="宋体" w:hint="default"/>
          <w:sz w:val="21"/>
          <w:szCs w:val="21"/>
        </w:rPr>
        <w:t>其他应收款种类的说明：</w:t>
      </w:r>
      <w:r>
        <w:rPr>
          <w:rFonts w:ascii="宋体" w:hAnsi="宋体" w:cs="宋体" w:eastAsia="宋体" w:hint="default"/>
          <w:w w:val="100"/>
          <w:sz w:val="21"/>
          <w:szCs w:val="21"/>
        </w:rPr>
        <w:t> </w:t>
      </w:r>
      <w:r>
        <w:rPr>
          <w:rFonts w:ascii="宋体" w:hAnsi="宋体" w:cs="宋体" w:eastAsia="宋体" w:hint="default"/>
          <w:spacing w:val="-2"/>
          <w:sz w:val="21"/>
          <w:szCs w:val="21"/>
        </w:rPr>
        <w:t>年末没有单项金额重大并单项计提坏账准备的其他应收款</w:t>
      </w:r>
    </w:p>
    <w:p>
      <w:pPr>
        <w:spacing w:line="240" w:lineRule="auto" w:before="1"/>
        <w:rPr>
          <w:rFonts w:ascii="宋体" w:hAnsi="宋体" w:cs="宋体" w:eastAsia="宋体" w:hint="default"/>
          <w:sz w:val="29"/>
          <w:szCs w:val="29"/>
        </w:rPr>
      </w:pPr>
    </w:p>
    <w:p>
      <w:pPr>
        <w:spacing w:before="0"/>
        <w:ind w:left="1118" w:right="733" w:firstLine="0"/>
        <w:jc w:val="left"/>
        <w:rPr>
          <w:rFonts w:ascii="宋体" w:hAnsi="宋体" w:cs="宋体" w:eastAsia="宋体" w:hint="default"/>
          <w:sz w:val="21"/>
          <w:szCs w:val="21"/>
        </w:rPr>
      </w:pPr>
      <w:r>
        <w:rPr/>
        <w:pict>
          <v:shape style="position:absolute;margin-left:197.809998pt;margin-top:16.703676pt;width:.48pt;height:.12pt;mso-position-horizontal-relative:page;mso-position-vertical-relative:paragraph;z-index:-1186696" type="#_x0000_t75" stroked="false">
            <v:imagedata r:id="rId622" o:title=""/>
          </v:shape>
        </w:pict>
      </w:r>
      <w:r>
        <w:rPr/>
        <w:pict>
          <v:shape style="position:absolute;margin-left:358.98999pt;margin-top:16.703676pt;width:.47998pt;height:.12pt;mso-position-horizontal-relative:page;mso-position-vertical-relative:paragraph;z-index:-1186672" type="#_x0000_t75" stroked="false">
            <v:imagedata r:id="rId622" o:title=""/>
          </v:shape>
        </w:pict>
      </w:r>
      <w:r>
        <w:rPr/>
        <w:pict>
          <v:group style="position:absolute;margin-left:198.289993pt;margin-top:34.703636pt;width:313.150pt;height:.5pt;mso-position-horizontal-relative:page;mso-position-vertical-relative:paragraph;z-index:-1186648" coordorigin="3966,694" coordsize="6263,10">
            <v:shape style="position:absolute;left:3966;top:694;width:2083;height:10" type="#_x0000_t75" stroked="false">
              <v:imagedata r:id="rId629" o:title=""/>
            </v:shape>
            <v:shape style="position:absolute;left:6044;top:694;width:1136;height:10" type="#_x0000_t75" stroked="false">
              <v:imagedata r:id="rId262" o:title=""/>
            </v:shape>
            <v:shape style="position:absolute;left:7175;top:694;width:3053;height:10" type="#_x0000_t75" stroked="false">
              <v:imagedata r:id="rId630" o:title=""/>
            </v:shape>
            <w10:wrap type="none"/>
          </v:group>
        </w:pict>
      </w:r>
      <w:r>
        <w:rPr/>
        <w:pict>
          <v:group style="position:absolute;margin-left:120.5pt;margin-top:48.623714pt;width:390.95pt;height:114.9pt;mso-position-horizontal-relative:page;mso-position-vertical-relative:paragraph;z-index:-1186624" coordorigin="2410,972" coordsize="7819,2298">
            <v:shape style="position:absolute;left:3951;top:972;width:2117;height:101" type="#_x0000_t75" stroked="false">
              <v:imagedata r:id="rId265" o:title=""/>
            </v:shape>
            <v:group style="position:absolute;left:5199;top:1073;width:10;height:20" coordorigin="5199,1073" coordsize="10,20">
              <v:shape style="position:absolute;left:5199;top:1073;width:10;height:20" coordorigin="5199,1073" coordsize="10,20" path="m5199,1092l5209,1092,5209,1073,5199,1073,5199,1092xe" filled="true" fillcolor="#000000" stroked="false">
                <v:path arrowok="t"/>
                <v:fill type="solid"/>
              </v:shape>
            </v:group>
            <v:group style="position:absolute;left:5199;top:1092;width:10;height:20" coordorigin="5199,1092" coordsize="10,20">
              <v:shape style="position:absolute;left:5199;top:1092;width:10;height:20" coordorigin="5199,1092" coordsize="10,20" path="m5199,1112l5209,1112,5209,1092,5199,1092,5199,1112xe" filled="true" fillcolor="#000000" stroked="false">
                <v:path arrowok="t"/>
                <v:fill type="solid"/>
              </v:shape>
            </v:group>
            <v:group style="position:absolute;left:5199;top:1112;width:10;height:20" coordorigin="5199,1112" coordsize="10,20">
              <v:shape style="position:absolute;left:5199;top:1112;width:10;height:20" coordorigin="5199,1112" coordsize="10,20" path="m5199,1131l5209,1131,5209,1112,5199,1112,5199,1131xe" filled="true" fillcolor="#000000" stroked="false">
                <v:path arrowok="t"/>
                <v:fill type="solid"/>
              </v:shape>
            </v:group>
            <v:group style="position:absolute;left:5199;top:1131;width:10;height:20" coordorigin="5199,1131" coordsize="10,20">
              <v:shape style="position:absolute;left:5199;top:1131;width:10;height:20" coordorigin="5199,1131" coordsize="10,20" path="m5199,1150l5209,1150,5209,1131,5199,1131,5199,1150xe" filled="true" fillcolor="#000000" stroked="false">
                <v:path arrowok="t"/>
                <v:fill type="solid"/>
              </v:shape>
            </v:group>
            <v:group style="position:absolute;left:5199;top:1150;width:10;height:20" coordorigin="5199,1150" coordsize="10,20">
              <v:shape style="position:absolute;left:5199;top:1150;width:10;height:20" coordorigin="5199,1150" coordsize="10,20" path="m5199,1169l5209,1169,5209,1150,5199,1150,5199,1169xe" filled="true" fillcolor="#000000" stroked="false">
                <v:path arrowok="t"/>
                <v:fill type="solid"/>
              </v:shape>
            </v:group>
            <v:group style="position:absolute;left:5199;top:1169;width:10;height:20" coordorigin="5199,1169" coordsize="10,20">
              <v:shape style="position:absolute;left:5199;top:1169;width:10;height:20" coordorigin="5199,1169" coordsize="10,20" path="m5199,1188l5209,1188,5209,1169,5199,1169,5199,1188xe" filled="true" fillcolor="#000000" stroked="false">
                <v:path arrowok="t"/>
                <v:fill type="solid"/>
              </v:shape>
            </v:group>
            <v:group style="position:absolute;left:5199;top:1188;width:10;height:20" coordorigin="5199,1188" coordsize="10,20">
              <v:shape style="position:absolute;left:5199;top:1188;width:10;height:20" coordorigin="5199,1188" coordsize="10,20" path="m5199,1208l5209,1208,5209,1188,5199,1188,5199,1208xe" filled="true" fillcolor="#000000" stroked="false">
                <v:path arrowok="t"/>
                <v:fill type="solid"/>
              </v:shape>
            </v:group>
            <v:group style="position:absolute;left:5199;top:1208;width:10;height:20" coordorigin="5199,1208" coordsize="10,20">
              <v:shape style="position:absolute;left:5199;top:1208;width:10;height:20" coordorigin="5199,1208" coordsize="10,20" path="m5199,1227l5209,1227,5209,1208,5199,1208,5199,1227xe" filled="true" fillcolor="#000000" stroked="false">
                <v:path arrowok="t"/>
                <v:fill type="solid"/>
              </v:shape>
            </v:group>
            <v:group style="position:absolute;left:5199;top:1227;width:10;height:20" coordorigin="5199,1227" coordsize="10,20">
              <v:shape style="position:absolute;left:5199;top:1227;width:10;height:20" coordorigin="5199,1227" coordsize="10,20" path="m5199,1246l5209,1246,5209,1227,5199,1227,5199,1246xe" filled="true" fillcolor="#000000" stroked="false">
                <v:path arrowok="t"/>
                <v:fill type="solid"/>
              </v:shape>
            </v:group>
            <v:group style="position:absolute;left:5199;top:1246;width:10;height:20" coordorigin="5199,1246" coordsize="10,20">
              <v:shape style="position:absolute;left:5199;top:1246;width:10;height:20" coordorigin="5199,1246" coordsize="10,20" path="m5199,1265l5209,1265,5209,1246,5199,1246,5199,1265xe" filled="true" fillcolor="#000000" stroked="false">
                <v:path arrowok="t"/>
                <v:fill type="solid"/>
              </v:shape>
            </v:group>
            <v:group style="position:absolute;left:5199;top:1265;width:10;height:20" coordorigin="5199,1265" coordsize="10,20">
              <v:shape style="position:absolute;left:5199;top:1265;width:10;height:20" coordorigin="5199,1265" coordsize="10,20" path="m5199,1284l5209,1284,5209,1265,5199,1265,5199,1284xe" filled="true" fillcolor="#000000" stroked="false">
                <v:path arrowok="t"/>
                <v:fill type="solid"/>
              </v:shape>
            </v:group>
            <v:group style="position:absolute;left:5199;top:1284;width:10;height:20" coordorigin="5199,1284" coordsize="10,20">
              <v:shape style="position:absolute;left:5199;top:1284;width:10;height:20" coordorigin="5199,1284" coordsize="10,20" path="m5199,1304l5209,1304,5209,1284,5199,1284,5199,1304xe" filled="true" fillcolor="#000000" stroked="false">
                <v:path arrowok="t"/>
                <v:fill type="solid"/>
              </v:shape>
            </v:group>
            <v:group style="position:absolute;left:5199;top:1304;width:10;height:20" coordorigin="5199,1304" coordsize="10,20">
              <v:shape style="position:absolute;left:5199;top:1304;width:10;height:20" coordorigin="5199,1304" coordsize="10,20" path="m5199,1323l5209,1323,5209,1304,5199,1304,5199,1323xe" filled="true" fillcolor="#000000" stroked="false">
                <v:path arrowok="t"/>
                <v:fill type="solid"/>
              </v:shape>
            </v:group>
            <v:group style="position:absolute;left:5199;top:1323;width:10;height:20" coordorigin="5199,1323" coordsize="10,20">
              <v:shape style="position:absolute;left:5199;top:1323;width:10;height:20" coordorigin="5199,1323" coordsize="10,20" path="m5199,1342l5209,1342,5209,1323,5199,1323,5199,1342xe" filled="true" fillcolor="#000000" stroked="false">
                <v:path arrowok="t"/>
                <v:fill type="solid"/>
              </v:shape>
            </v:group>
            <v:group style="position:absolute;left:5199;top:1342;width:10;height:20" coordorigin="5199,1342" coordsize="10,20">
              <v:shape style="position:absolute;left:5199;top:1342;width:10;height:20" coordorigin="5199,1342" coordsize="10,20" path="m5199,1361l5209,1361,5209,1342,5199,1342,5199,1361xe" filled="true" fillcolor="#000000" stroked="false">
                <v:path arrowok="t"/>
                <v:fill type="solid"/>
              </v:shape>
            </v:group>
            <v:group style="position:absolute;left:5199;top:1361;width:10;height:20" coordorigin="5199,1361" coordsize="10,20">
              <v:shape style="position:absolute;left:5199;top:1361;width:10;height:20" coordorigin="5199,1361" coordsize="10,20" path="m5199,1380l5209,1380,5209,1361,5199,1361,5199,1380xe" filled="true" fillcolor="#000000" stroked="false">
                <v:path arrowok="t"/>
                <v:fill type="solid"/>
              </v:shape>
            </v:group>
            <v:group style="position:absolute;left:5199;top:1380;width:10;height:20" coordorigin="5199,1380" coordsize="10,20">
              <v:shape style="position:absolute;left:5199;top:1380;width:10;height:20" coordorigin="5199,1380" coordsize="10,20" path="m5199,1400l5209,1400,5209,1380,5199,1380,5199,1400xe" filled="true" fillcolor="#000000" stroked="false">
                <v:path arrowok="t"/>
                <v:fill type="solid"/>
              </v:shape>
            </v:group>
            <v:group style="position:absolute;left:5199;top:1400;width:10;height:20" coordorigin="5199,1400" coordsize="10,20">
              <v:shape style="position:absolute;left:5199;top:1400;width:10;height:20" coordorigin="5199,1400" coordsize="10,20" path="m5199,1419l5209,1419,5209,1400,5199,1400,5199,1419xe" filled="true" fillcolor="#000000" stroked="false">
                <v:path arrowok="t"/>
                <v:fill type="solid"/>
              </v:shape>
            </v:group>
            <v:group style="position:absolute;left:5199;top:1427;width:10;height:2" coordorigin="5199,1427" coordsize="10,2">
              <v:shape style="position:absolute;left:5199;top:1427;width:10;height:2" coordorigin="5199,1427" coordsize="10,0" path="m5199,1427l5209,1427e" filled="false" stroked="true" strokeweight=".84003pt" strokecolor="#000000">
                <v:path arrowok="t"/>
              </v:shape>
              <v:shape style="position:absolute;left:2410;top:1342;width:1565;height:103" type="#_x0000_t75" stroked="false">
                <v:imagedata r:id="rId277" o:title=""/>
              </v:shape>
              <v:shape style="position:absolute;left:3951;top:1436;width:2098;height:10" type="#_x0000_t75" stroked="false">
                <v:imagedata r:id="rId275" o:title=""/>
              </v:shape>
              <v:shape style="position:absolute;left:6044;top:1436;width:1136;height:10" type="#_x0000_t75" stroked="false">
                <v:imagedata r:id="rId262" o:title=""/>
              </v:shape>
              <v:shape style="position:absolute;left:7175;top:1436;width:1236;height:10" type="#_x0000_t75" stroked="false">
                <v:imagedata r:id="rId276" o:title=""/>
              </v:shape>
              <v:shape style="position:absolute;left:8406;top:1436;width:1822;height:10" type="#_x0000_t75" stroked="false">
                <v:imagedata r:id="rId631" o:title=""/>
              </v:shape>
            </v:group>
            <v:group style="position:absolute;left:5199;top:1445;width:10;height:20" coordorigin="5199,1445" coordsize="10,20">
              <v:shape style="position:absolute;left:5199;top:1445;width:10;height:20" coordorigin="5199,1445" coordsize="10,20" path="m5199,1464l5209,1464,5209,1445,5199,1445,5199,1464xe" filled="true" fillcolor="#000000" stroked="false">
                <v:path arrowok="t"/>
                <v:fill type="solid"/>
              </v:shape>
            </v:group>
            <v:group style="position:absolute;left:5199;top:1464;width:10;height:20" coordorigin="5199,1464" coordsize="10,20">
              <v:shape style="position:absolute;left:5199;top:1464;width:10;height:20" coordorigin="5199,1464" coordsize="10,20" path="m5199,1484l5209,1484,5209,1464,5199,1464,5199,1484xe" filled="true" fillcolor="#000000" stroked="false">
                <v:path arrowok="t"/>
                <v:fill type="solid"/>
              </v:shape>
            </v:group>
            <v:group style="position:absolute;left:5199;top:1484;width:10;height:20" coordorigin="5199,1484" coordsize="10,20">
              <v:shape style="position:absolute;left:5199;top:1484;width:10;height:20" coordorigin="5199,1484" coordsize="10,20" path="m5199,1503l5209,1503,5209,1484,5199,1484,5199,1503xe" filled="true" fillcolor="#000000" stroked="false">
                <v:path arrowok="t"/>
                <v:fill type="solid"/>
              </v:shape>
            </v:group>
            <v:group style="position:absolute;left:5199;top:1503;width:10;height:20" coordorigin="5199,1503" coordsize="10,20">
              <v:shape style="position:absolute;left:5199;top:1503;width:10;height:20" coordorigin="5199,1503" coordsize="10,20" path="m5199,1522l5209,1522,5209,1503,5199,1503,5199,1522xe" filled="true" fillcolor="#000000" stroked="false">
                <v:path arrowok="t"/>
                <v:fill type="solid"/>
              </v:shape>
            </v:group>
            <v:group style="position:absolute;left:5199;top:1522;width:10;height:20" coordorigin="5199,1522" coordsize="10,20">
              <v:shape style="position:absolute;left:5199;top:1522;width:10;height:20" coordorigin="5199,1522" coordsize="10,20" path="m5199,1541l5209,1541,5209,1522,5199,1522,5199,1541xe" filled="true" fillcolor="#000000" stroked="false">
                <v:path arrowok="t"/>
                <v:fill type="solid"/>
              </v:shape>
            </v:group>
            <v:group style="position:absolute;left:5199;top:1541;width:10;height:20" coordorigin="5199,1541" coordsize="10,20">
              <v:shape style="position:absolute;left:5199;top:1541;width:10;height:20" coordorigin="5199,1541" coordsize="10,20" path="m5199,1560l5209,1560,5209,1541,5199,1541,5199,1560xe" filled="true" fillcolor="#000000" stroked="false">
                <v:path arrowok="t"/>
                <v:fill type="solid"/>
              </v:shape>
            </v:group>
            <v:group style="position:absolute;left:5199;top:1560;width:10;height:20" coordorigin="5199,1560" coordsize="10,20">
              <v:shape style="position:absolute;left:5199;top:1560;width:10;height:20" coordorigin="5199,1560" coordsize="10,20" path="m5199,1580l5209,1580,5209,1560,5199,1560,5199,1580xe" filled="true" fillcolor="#000000" stroked="false">
                <v:path arrowok="t"/>
                <v:fill type="solid"/>
              </v:shape>
            </v:group>
            <v:group style="position:absolute;left:5199;top:1580;width:10;height:20" coordorigin="5199,1580" coordsize="10,20">
              <v:shape style="position:absolute;left:5199;top:1580;width:10;height:20" coordorigin="5199,1580" coordsize="10,20" path="m5199,1599l5209,1599,5209,1580,5199,1580,5199,1599xe" filled="true" fillcolor="#000000" stroked="false">
                <v:path arrowok="t"/>
                <v:fill type="solid"/>
              </v:shape>
            </v:group>
            <v:group style="position:absolute;left:5199;top:1599;width:10;height:20" coordorigin="5199,1599" coordsize="10,20">
              <v:shape style="position:absolute;left:5199;top:1599;width:10;height:20" coordorigin="5199,1599" coordsize="10,20" path="m5199,1618l5209,1618,5209,1599,5199,1599,5199,1618xe" filled="true" fillcolor="#000000" stroked="false">
                <v:path arrowok="t"/>
                <v:fill type="solid"/>
              </v:shape>
            </v:group>
            <v:group style="position:absolute;left:5199;top:1618;width:10;height:20" coordorigin="5199,1618" coordsize="10,20">
              <v:shape style="position:absolute;left:5199;top:1618;width:10;height:20" coordorigin="5199,1618" coordsize="10,20" path="m5199,1637l5209,1637,5209,1618,5199,1618,5199,1637xe" filled="true" fillcolor="#000000" stroked="false">
                <v:path arrowok="t"/>
                <v:fill type="solid"/>
              </v:shape>
            </v:group>
            <v:group style="position:absolute;left:5199;top:1637;width:10;height:20" coordorigin="5199,1637" coordsize="10,20">
              <v:shape style="position:absolute;left:5199;top:1637;width:10;height:20" coordorigin="5199,1637" coordsize="10,20" path="m5199,1656l5209,1656,5209,1637,5199,1637,5199,1656xe" filled="true" fillcolor="#000000" stroked="false">
                <v:path arrowok="t"/>
                <v:fill type="solid"/>
              </v:shape>
            </v:group>
            <v:group style="position:absolute;left:5199;top:1656;width:10;height:20" coordorigin="5199,1656" coordsize="10,20">
              <v:shape style="position:absolute;left:5199;top:1656;width:10;height:20" coordorigin="5199,1656" coordsize="10,20" path="m5199,1676l5209,1676,5209,1656,5199,1656,5199,1676xe" filled="true" fillcolor="#000000" stroked="false">
                <v:path arrowok="t"/>
                <v:fill type="solid"/>
              </v:shape>
            </v:group>
            <v:group style="position:absolute;left:5199;top:1676;width:10;height:20" coordorigin="5199,1676" coordsize="10,20">
              <v:shape style="position:absolute;left:5199;top:1676;width:10;height:20" coordorigin="5199,1676" coordsize="10,20" path="m5199,1695l5209,1695,5209,1676,5199,1676,5199,1695xe" filled="true" fillcolor="#000000" stroked="false">
                <v:path arrowok="t"/>
                <v:fill type="solid"/>
              </v:shape>
            </v:group>
            <v:group style="position:absolute;left:5199;top:1695;width:10;height:20" coordorigin="5199,1695" coordsize="10,20">
              <v:shape style="position:absolute;left:5199;top:1695;width:10;height:20" coordorigin="5199,1695" coordsize="10,20" path="m5199,1714l5209,1714,5209,1695,5199,1695,5199,1714xe" filled="true" fillcolor="#000000" stroked="false">
                <v:path arrowok="t"/>
                <v:fill type="solid"/>
              </v:shape>
            </v:group>
            <v:group style="position:absolute;left:5199;top:1714;width:10;height:20" coordorigin="5199,1714" coordsize="10,20">
              <v:shape style="position:absolute;left:5199;top:1714;width:10;height:20" coordorigin="5199,1714" coordsize="10,20" path="m5199,1734l5209,1734,5209,1714,5199,1714,5199,1734xe" filled="true" fillcolor="#000000" stroked="false">
                <v:path arrowok="t"/>
                <v:fill type="solid"/>
              </v:shape>
            </v:group>
            <v:group style="position:absolute;left:5199;top:1734;width:10;height:20" coordorigin="5199,1734" coordsize="10,20">
              <v:shape style="position:absolute;left:5199;top:1734;width:10;height:20" coordorigin="5199,1734" coordsize="10,20" path="m5199,1753l5209,1753,5209,1734,5199,1734,5199,1753xe" filled="true" fillcolor="#000000" stroked="false">
                <v:path arrowok="t"/>
                <v:fill type="solid"/>
              </v:shape>
            </v:group>
            <v:group style="position:absolute;left:5199;top:1753;width:10;height:20" coordorigin="5199,1753" coordsize="10,20">
              <v:shape style="position:absolute;left:5199;top:1753;width:10;height:20" coordorigin="5199,1753" coordsize="10,20" path="m5199,1772l5209,1772,5209,1753,5199,1753,5199,1772xe" filled="true" fillcolor="#000000" stroked="false">
                <v:path arrowok="t"/>
                <v:fill type="solid"/>
              </v:shape>
            </v:group>
            <v:group style="position:absolute;left:5199;top:1772;width:10;height:20" coordorigin="5199,1772" coordsize="10,20">
              <v:shape style="position:absolute;left:5199;top:1772;width:10;height:20" coordorigin="5199,1772" coordsize="10,20" path="m5199,1791l5209,1791,5209,1772,5199,1772,5199,1791xe" filled="true" fillcolor="#000000" stroked="false">
                <v:path arrowok="t"/>
                <v:fill type="solid"/>
              </v:shape>
            </v:group>
            <v:group style="position:absolute;left:5199;top:1799;width:10;height:2" coordorigin="5199,1799" coordsize="10,2">
              <v:shape style="position:absolute;left:5199;top:1799;width:10;height:2" coordorigin="5199,1799" coordsize="10,0" path="m5199,1799l5209,1799e" filled="false" stroked="true" strokeweight=".72003pt" strokecolor="#000000">
                <v:path arrowok="t"/>
              </v:shape>
              <v:shape style="position:absolute;left:2410;top:1714;width:1566;height:101" type="#_x0000_t75" stroked="false">
                <v:imagedata r:id="rId632" o:title=""/>
              </v:shape>
              <v:shape style="position:absolute;left:3951;top:1806;width:2098;height:10" type="#_x0000_t75" stroked="false">
                <v:imagedata r:id="rId275" o:title=""/>
              </v:shape>
              <v:shape style="position:absolute;left:6044;top:1806;width:1136;height:10" type="#_x0000_t75" stroked="false">
                <v:imagedata r:id="rId262" o:title=""/>
              </v:shape>
              <v:shape style="position:absolute;left:7175;top:1806;width:1236;height:10" type="#_x0000_t75" stroked="false">
                <v:imagedata r:id="rId276" o:title=""/>
              </v:shape>
              <v:shape style="position:absolute;left:8406;top:1806;width:1822;height:10" type="#_x0000_t75" stroked="false">
                <v:imagedata r:id="rId631" o:title=""/>
              </v:shape>
            </v:group>
            <v:group style="position:absolute;left:5199;top:1815;width:10;height:20" coordorigin="5199,1815" coordsize="10,20">
              <v:shape style="position:absolute;left:5199;top:1815;width:10;height:20" coordorigin="5199,1815" coordsize="10,20" path="m5199,1835l5209,1835,5209,1815,5199,1815,5199,1835xe" filled="true" fillcolor="#000000" stroked="false">
                <v:path arrowok="t"/>
                <v:fill type="solid"/>
              </v:shape>
            </v:group>
            <v:group style="position:absolute;left:5199;top:1835;width:10;height:20" coordorigin="5199,1835" coordsize="10,20">
              <v:shape style="position:absolute;left:5199;top:1835;width:10;height:20" coordorigin="5199,1835" coordsize="10,20" path="m5199,1854l5209,1854,5209,1835,5199,1835,5199,1854xe" filled="true" fillcolor="#000000" stroked="false">
                <v:path arrowok="t"/>
                <v:fill type="solid"/>
              </v:shape>
            </v:group>
            <v:group style="position:absolute;left:5199;top:1854;width:10;height:20" coordorigin="5199,1854" coordsize="10,20">
              <v:shape style="position:absolute;left:5199;top:1854;width:10;height:20" coordorigin="5199,1854" coordsize="10,20" path="m5199,1873l5209,1873,5209,1854,5199,1854,5199,1873xe" filled="true" fillcolor="#000000" stroked="false">
                <v:path arrowok="t"/>
                <v:fill type="solid"/>
              </v:shape>
            </v:group>
            <v:group style="position:absolute;left:5199;top:1873;width:10;height:20" coordorigin="5199,1873" coordsize="10,20">
              <v:shape style="position:absolute;left:5199;top:1873;width:10;height:20" coordorigin="5199,1873" coordsize="10,20" path="m5199,1892l5209,1892,5209,1873,5199,1873,5199,1892xe" filled="true" fillcolor="#000000" stroked="false">
                <v:path arrowok="t"/>
                <v:fill type="solid"/>
              </v:shape>
            </v:group>
            <v:group style="position:absolute;left:5199;top:1892;width:10;height:20" coordorigin="5199,1892" coordsize="10,20">
              <v:shape style="position:absolute;left:5199;top:1892;width:10;height:20" coordorigin="5199,1892" coordsize="10,20" path="m5199,1911l5209,1911,5209,1892,5199,1892,5199,1911xe" filled="true" fillcolor="#000000" stroked="false">
                <v:path arrowok="t"/>
                <v:fill type="solid"/>
              </v:shape>
            </v:group>
            <v:group style="position:absolute;left:5199;top:1911;width:10;height:20" coordorigin="5199,1911" coordsize="10,20">
              <v:shape style="position:absolute;left:5199;top:1911;width:10;height:20" coordorigin="5199,1911" coordsize="10,20" path="m5199,1931l5209,1931,5209,1911,5199,1911,5199,1931xe" filled="true" fillcolor="#000000" stroked="false">
                <v:path arrowok="t"/>
                <v:fill type="solid"/>
              </v:shape>
            </v:group>
            <v:group style="position:absolute;left:5199;top:1931;width:10;height:20" coordorigin="5199,1931" coordsize="10,20">
              <v:shape style="position:absolute;left:5199;top:1931;width:10;height:20" coordorigin="5199,1931" coordsize="10,20" path="m5199,1950l5209,1950,5209,1931,5199,1931,5199,1950xe" filled="true" fillcolor="#000000" stroked="false">
                <v:path arrowok="t"/>
                <v:fill type="solid"/>
              </v:shape>
            </v:group>
            <v:group style="position:absolute;left:5199;top:1950;width:10;height:20" coordorigin="5199,1950" coordsize="10,20">
              <v:shape style="position:absolute;left:5199;top:1950;width:10;height:20" coordorigin="5199,1950" coordsize="10,20" path="m5199,1969l5209,1969,5209,1950,5199,1950,5199,1969xe" filled="true" fillcolor="#000000" stroked="false">
                <v:path arrowok="t"/>
                <v:fill type="solid"/>
              </v:shape>
            </v:group>
            <v:group style="position:absolute;left:5199;top:1969;width:10;height:20" coordorigin="5199,1969" coordsize="10,20">
              <v:shape style="position:absolute;left:5199;top:1969;width:10;height:20" coordorigin="5199,1969" coordsize="10,20" path="m5199,1988l5209,1988,5209,1969,5199,1969,5199,1988xe" filled="true" fillcolor="#000000" stroked="false">
                <v:path arrowok="t"/>
                <v:fill type="solid"/>
              </v:shape>
            </v:group>
            <v:group style="position:absolute;left:5199;top:1988;width:10;height:20" coordorigin="5199,1988" coordsize="10,20">
              <v:shape style="position:absolute;left:5199;top:1988;width:10;height:20" coordorigin="5199,1988" coordsize="10,20" path="m5199,2007l5209,2007,5209,1988,5199,1988,5199,2007xe" filled="true" fillcolor="#000000" stroked="false">
                <v:path arrowok="t"/>
                <v:fill type="solid"/>
              </v:shape>
            </v:group>
            <v:group style="position:absolute;left:5199;top:2007;width:10;height:20" coordorigin="5199,2007" coordsize="10,20">
              <v:shape style="position:absolute;left:5199;top:2007;width:10;height:20" coordorigin="5199,2007" coordsize="10,20" path="m5199,2027l5209,2027,5209,2007,5199,2007,5199,2027xe" filled="true" fillcolor="#000000" stroked="false">
                <v:path arrowok="t"/>
                <v:fill type="solid"/>
              </v:shape>
            </v:group>
            <v:group style="position:absolute;left:5199;top:2027;width:10;height:20" coordorigin="5199,2027" coordsize="10,20">
              <v:shape style="position:absolute;left:5199;top:2027;width:10;height:20" coordorigin="5199,2027" coordsize="10,20" path="m5199,2046l5209,2046,5209,2027,5199,2027,5199,2046xe" filled="true" fillcolor="#000000" stroked="false">
                <v:path arrowok="t"/>
                <v:fill type="solid"/>
              </v:shape>
            </v:group>
            <v:group style="position:absolute;left:5199;top:2046;width:10;height:20" coordorigin="5199,2046" coordsize="10,20">
              <v:shape style="position:absolute;left:5199;top:2046;width:10;height:20" coordorigin="5199,2046" coordsize="10,20" path="m5199,2065l5209,2065,5209,2046,5199,2046,5199,2065xe" filled="true" fillcolor="#000000" stroked="false">
                <v:path arrowok="t"/>
                <v:fill type="solid"/>
              </v:shape>
            </v:group>
            <v:group style="position:absolute;left:5199;top:2065;width:10;height:20" coordorigin="5199,2065" coordsize="10,20">
              <v:shape style="position:absolute;left:5199;top:2065;width:10;height:20" coordorigin="5199,2065" coordsize="10,20" path="m5199,2084l5209,2084,5209,2065,5199,2065,5199,2084xe" filled="true" fillcolor="#000000" stroked="false">
                <v:path arrowok="t"/>
                <v:fill type="solid"/>
              </v:shape>
            </v:group>
            <v:group style="position:absolute;left:5199;top:2084;width:10;height:20" coordorigin="5199,2084" coordsize="10,20">
              <v:shape style="position:absolute;left:5199;top:2084;width:10;height:20" coordorigin="5199,2084" coordsize="10,20" path="m5199,2103l5209,2103,5209,2084,5199,2084,5199,2103xe" filled="true" fillcolor="#000000" stroked="false">
                <v:path arrowok="t"/>
                <v:fill type="solid"/>
              </v:shape>
            </v:group>
            <v:group style="position:absolute;left:5199;top:2103;width:10;height:20" coordorigin="5199,2103" coordsize="10,20">
              <v:shape style="position:absolute;left:5199;top:2103;width:10;height:20" coordorigin="5199,2103" coordsize="10,20" path="m5199,2123l5209,2123,5209,2103,5199,2103,5199,2123xe" filled="true" fillcolor="#000000" stroked="false">
                <v:path arrowok="t"/>
                <v:fill type="solid"/>
              </v:shape>
            </v:group>
            <v:group style="position:absolute;left:5199;top:2123;width:10;height:20" coordorigin="5199,2123" coordsize="10,20">
              <v:shape style="position:absolute;left:5199;top:2123;width:10;height:20" coordorigin="5199,2123" coordsize="10,20" path="m5199,2142l5209,2142,5209,2123,5199,2123,5199,2142xe" filled="true" fillcolor="#000000" stroked="false">
                <v:path arrowok="t"/>
                <v:fill type="solid"/>
              </v:shape>
            </v:group>
            <v:group style="position:absolute;left:5199;top:2142;width:10;height:20" coordorigin="5199,2142" coordsize="10,20">
              <v:shape style="position:absolute;left:5199;top:2142;width:10;height:20" coordorigin="5199,2142" coordsize="10,20" path="m5199,2161l5209,2161,5209,2142,5199,2142,5199,2161xe" filled="true" fillcolor="#000000" stroked="false">
                <v:path arrowok="t"/>
                <v:fill type="solid"/>
              </v:shape>
            </v:group>
            <v:group style="position:absolute;left:5199;top:2168;width:10;height:2" coordorigin="5199,2168" coordsize="10,2">
              <v:shape style="position:absolute;left:5199;top:2168;width:10;height:2" coordorigin="5199,2168" coordsize="10,0" path="m5199,2168l5209,2168e" filled="false" stroked="true" strokeweight=".72003pt" strokecolor="#000000">
                <v:path arrowok="t"/>
              </v:shape>
              <v:shape style="position:absolute;left:2410;top:2084;width:1565;height:101" type="#_x0000_t75" stroked="false">
                <v:imagedata r:id="rId633" o:title=""/>
              </v:shape>
              <v:shape style="position:absolute;left:3951;top:2175;width:2098;height:10" type="#_x0000_t75" stroked="false">
                <v:imagedata r:id="rId269" o:title=""/>
              </v:shape>
              <v:shape style="position:absolute;left:6044;top:2175;width:1136;height:10" type="#_x0000_t75" stroked="false">
                <v:imagedata r:id="rId270" o:title=""/>
              </v:shape>
              <v:shape style="position:absolute;left:7175;top:2175;width:1236;height:10" type="#_x0000_t75" stroked="false">
                <v:imagedata r:id="rId271" o:title=""/>
              </v:shape>
              <v:shape style="position:absolute;left:8406;top:2175;width:1822;height:10" type="#_x0000_t75" stroked="false">
                <v:imagedata r:id="rId634" o:title=""/>
              </v:shape>
            </v:group>
            <v:group style="position:absolute;left:5199;top:2185;width:10;height:20" coordorigin="5199,2185" coordsize="10,20">
              <v:shape style="position:absolute;left:5199;top:2185;width:10;height:20" coordorigin="5199,2185" coordsize="10,20" path="m5199,2204l5209,2204,5209,2185,5199,2185,5199,2204xe" filled="true" fillcolor="#000000" stroked="false">
                <v:path arrowok="t"/>
                <v:fill type="solid"/>
              </v:shape>
            </v:group>
            <v:group style="position:absolute;left:5199;top:2204;width:10;height:20" coordorigin="5199,2204" coordsize="10,20">
              <v:shape style="position:absolute;left:5199;top:2204;width:10;height:20" coordorigin="5199,2204" coordsize="10,20" path="m5199,2223l5209,2223,5209,2204,5199,2204,5199,2223xe" filled="true" fillcolor="#000000" stroked="false">
                <v:path arrowok="t"/>
                <v:fill type="solid"/>
              </v:shape>
            </v:group>
            <v:group style="position:absolute;left:5199;top:2223;width:10;height:20" coordorigin="5199,2223" coordsize="10,20">
              <v:shape style="position:absolute;left:5199;top:2223;width:10;height:20" coordorigin="5199,2223" coordsize="10,20" path="m5199,2243l5209,2243,5209,2223,5199,2223,5199,2243xe" filled="true" fillcolor="#000000" stroked="false">
                <v:path arrowok="t"/>
                <v:fill type="solid"/>
              </v:shape>
            </v:group>
            <v:group style="position:absolute;left:5199;top:2243;width:10;height:20" coordorigin="5199,2243" coordsize="10,20">
              <v:shape style="position:absolute;left:5199;top:2243;width:10;height:20" coordorigin="5199,2243" coordsize="10,20" path="m5199,2262l5209,2262,5209,2243,5199,2243,5199,2262xe" filled="true" fillcolor="#000000" stroked="false">
                <v:path arrowok="t"/>
                <v:fill type="solid"/>
              </v:shape>
            </v:group>
            <v:group style="position:absolute;left:5199;top:2262;width:10;height:20" coordorigin="5199,2262" coordsize="10,20">
              <v:shape style="position:absolute;left:5199;top:2262;width:10;height:20" coordorigin="5199,2262" coordsize="10,20" path="m5199,2281l5209,2281,5209,2262,5199,2262,5199,2281xe" filled="true" fillcolor="#000000" stroked="false">
                <v:path arrowok="t"/>
                <v:fill type="solid"/>
              </v:shape>
            </v:group>
            <v:group style="position:absolute;left:5199;top:2281;width:10;height:20" coordorigin="5199,2281" coordsize="10,20">
              <v:shape style="position:absolute;left:5199;top:2281;width:10;height:20" coordorigin="5199,2281" coordsize="10,20" path="m5199,2300l5209,2300,5209,2281,5199,2281,5199,2300xe" filled="true" fillcolor="#000000" stroked="false">
                <v:path arrowok="t"/>
                <v:fill type="solid"/>
              </v:shape>
            </v:group>
            <v:group style="position:absolute;left:5199;top:2300;width:10;height:20" coordorigin="5199,2300" coordsize="10,20">
              <v:shape style="position:absolute;left:5199;top:2300;width:10;height:20" coordorigin="5199,2300" coordsize="10,20" path="m5199,2319l5209,2319,5209,2300,5199,2300,5199,2319xe" filled="true" fillcolor="#000000" stroked="false">
                <v:path arrowok="t"/>
                <v:fill type="solid"/>
              </v:shape>
            </v:group>
            <v:group style="position:absolute;left:5199;top:2319;width:10;height:20" coordorigin="5199,2319" coordsize="10,20">
              <v:shape style="position:absolute;left:5199;top:2319;width:10;height:20" coordorigin="5199,2319" coordsize="10,20" path="m5199,2339l5209,2339,5209,2319,5199,2319,5199,2339xe" filled="true" fillcolor="#000000" stroked="false">
                <v:path arrowok="t"/>
                <v:fill type="solid"/>
              </v:shape>
            </v:group>
            <v:group style="position:absolute;left:5199;top:2339;width:10;height:20" coordorigin="5199,2339" coordsize="10,20">
              <v:shape style="position:absolute;left:5199;top:2339;width:10;height:20" coordorigin="5199,2339" coordsize="10,20" path="m5199,2358l5209,2358,5209,2339,5199,2339,5199,2358xe" filled="true" fillcolor="#000000" stroked="false">
                <v:path arrowok="t"/>
                <v:fill type="solid"/>
              </v:shape>
            </v:group>
            <v:group style="position:absolute;left:5199;top:2358;width:10;height:20" coordorigin="5199,2358" coordsize="10,20">
              <v:shape style="position:absolute;left:5199;top:2358;width:10;height:20" coordorigin="5199,2358" coordsize="10,20" path="m5199,2377l5209,2377,5209,2358,5199,2358,5199,2377xe" filled="true" fillcolor="#000000" stroked="false">
                <v:path arrowok="t"/>
                <v:fill type="solid"/>
              </v:shape>
            </v:group>
            <v:group style="position:absolute;left:5199;top:2377;width:10;height:20" coordorigin="5199,2377" coordsize="10,20">
              <v:shape style="position:absolute;left:5199;top:2377;width:10;height:20" coordorigin="5199,2377" coordsize="10,20" path="m5199,2396l5209,2396,5209,2377,5199,2377,5199,2396xe" filled="true" fillcolor="#000000" stroked="false">
                <v:path arrowok="t"/>
                <v:fill type="solid"/>
              </v:shape>
            </v:group>
            <v:group style="position:absolute;left:5199;top:2396;width:10;height:20" coordorigin="5199,2396" coordsize="10,20">
              <v:shape style="position:absolute;left:5199;top:2396;width:10;height:20" coordorigin="5199,2396" coordsize="10,20" path="m5199,2415l5209,2415,5209,2396,5199,2396,5199,2415xe" filled="true" fillcolor="#000000" stroked="false">
                <v:path arrowok="t"/>
                <v:fill type="solid"/>
              </v:shape>
            </v:group>
            <v:group style="position:absolute;left:5199;top:2415;width:10;height:20" coordorigin="5199,2415" coordsize="10,20">
              <v:shape style="position:absolute;left:5199;top:2415;width:10;height:20" coordorigin="5199,2415" coordsize="10,20" path="m5199,2435l5209,2435,5209,2415,5199,2415,5199,2435xe" filled="true" fillcolor="#000000" stroked="false">
                <v:path arrowok="t"/>
                <v:fill type="solid"/>
              </v:shape>
            </v:group>
            <v:group style="position:absolute;left:5199;top:2435;width:10;height:20" coordorigin="5199,2435" coordsize="10,20">
              <v:shape style="position:absolute;left:5199;top:2435;width:10;height:20" coordorigin="5199,2435" coordsize="10,20" path="m5199,2454l5209,2454,5209,2435,5199,2435,5199,2454xe" filled="true" fillcolor="#000000" stroked="false">
                <v:path arrowok="t"/>
                <v:fill type="solid"/>
              </v:shape>
            </v:group>
            <v:group style="position:absolute;left:5199;top:2454;width:10;height:20" coordorigin="5199,2454" coordsize="10,20">
              <v:shape style="position:absolute;left:5199;top:2454;width:10;height:20" coordorigin="5199,2454" coordsize="10,20" path="m5199,2473l5209,2473,5209,2454,5199,2454,5199,2473xe" filled="true" fillcolor="#000000" stroked="false">
                <v:path arrowok="t"/>
                <v:fill type="solid"/>
              </v:shape>
            </v:group>
            <v:group style="position:absolute;left:5199;top:2473;width:10;height:20" coordorigin="5199,2473" coordsize="10,20">
              <v:shape style="position:absolute;left:5199;top:2473;width:10;height:20" coordorigin="5199,2473" coordsize="10,20" path="m5199,2492l5209,2492,5209,2473,5199,2473,5199,2492xe" filled="true" fillcolor="#000000" stroked="false">
                <v:path arrowok="t"/>
                <v:fill type="solid"/>
              </v:shape>
            </v:group>
            <v:group style="position:absolute;left:5199;top:2492;width:10;height:20" coordorigin="5199,2492" coordsize="10,20">
              <v:shape style="position:absolute;left:5199;top:2492;width:10;height:20" coordorigin="5199,2492" coordsize="10,20" path="m5199,2511l5209,2511,5209,2492,5199,2492,5199,2511xe" filled="true" fillcolor="#000000" stroked="false">
                <v:path arrowok="t"/>
                <v:fill type="solid"/>
              </v:shape>
            </v:group>
            <v:group style="position:absolute;left:5199;top:2511;width:10;height:20" coordorigin="5199,2511" coordsize="10,20">
              <v:shape style="position:absolute;left:5199;top:2511;width:10;height:20" coordorigin="5199,2511" coordsize="10,20" path="m5199,2531l5209,2531,5209,2511,5199,2511,5199,2531xe" filled="true" fillcolor="#000000" stroked="false">
                <v:path arrowok="t"/>
                <v:fill type="solid"/>
              </v:shape>
            </v:group>
            <v:group style="position:absolute;left:5199;top:2538;width:10;height:2" coordorigin="5199,2538" coordsize="10,2">
              <v:shape style="position:absolute;left:5199;top:2538;width:10;height:2" coordorigin="5199,2538" coordsize="10,0" path="m5199,2538l5209,2538e" filled="false" stroked="true" strokeweight=".71997pt" strokecolor="#000000">
                <v:path arrowok="t"/>
              </v:shape>
              <v:shape style="position:absolute;left:2410;top:2454;width:1565;height:101" type="#_x0000_t75" stroked="false">
                <v:imagedata r:id="rId633" o:title=""/>
              </v:shape>
              <v:shape style="position:absolute;left:3951;top:2545;width:2098;height:10" type="#_x0000_t75" stroked="false">
                <v:imagedata r:id="rId275" o:title=""/>
              </v:shape>
              <v:shape style="position:absolute;left:6044;top:2545;width:1136;height:10" type="#_x0000_t75" stroked="false">
                <v:imagedata r:id="rId262" o:title=""/>
              </v:shape>
              <v:shape style="position:absolute;left:7175;top:2545;width:1236;height:10" type="#_x0000_t75" stroked="false">
                <v:imagedata r:id="rId276" o:title=""/>
              </v:shape>
              <v:shape style="position:absolute;left:8406;top:2545;width:1822;height:10" type="#_x0000_t75" stroked="false">
                <v:imagedata r:id="rId631" o:title=""/>
              </v:shape>
            </v:group>
            <v:group style="position:absolute;left:5199;top:2555;width:10;height:20" coordorigin="5199,2555" coordsize="10,20">
              <v:shape style="position:absolute;left:5199;top:2555;width:10;height:20" coordorigin="5199,2555" coordsize="10,20" path="m5199,2574l5209,2574,5209,2555,5199,2555,5199,2574xe" filled="true" fillcolor="#000000" stroked="false">
                <v:path arrowok="t"/>
                <v:fill type="solid"/>
              </v:shape>
            </v:group>
            <v:group style="position:absolute;left:5199;top:2574;width:10;height:20" coordorigin="5199,2574" coordsize="10,20">
              <v:shape style="position:absolute;left:5199;top:2574;width:10;height:20" coordorigin="5199,2574" coordsize="10,20" path="m5199,2593l5209,2593,5209,2574,5199,2574,5199,2593xe" filled="true" fillcolor="#000000" stroked="false">
                <v:path arrowok="t"/>
                <v:fill type="solid"/>
              </v:shape>
            </v:group>
            <v:group style="position:absolute;left:5199;top:2593;width:10;height:20" coordorigin="5199,2593" coordsize="10,20">
              <v:shape style="position:absolute;left:5199;top:2593;width:10;height:20" coordorigin="5199,2593" coordsize="10,20" path="m5199,2612l5209,2612,5209,2593,5199,2593,5199,2612xe" filled="true" fillcolor="#000000" stroked="false">
                <v:path arrowok="t"/>
                <v:fill type="solid"/>
              </v:shape>
            </v:group>
            <v:group style="position:absolute;left:5199;top:2612;width:10;height:20" coordorigin="5199,2612" coordsize="10,20">
              <v:shape style="position:absolute;left:5199;top:2612;width:10;height:20" coordorigin="5199,2612" coordsize="10,20" path="m5199,2631l5209,2631,5209,2612,5199,2612,5199,2631xe" filled="true" fillcolor="#000000" stroked="false">
                <v:path arrowok="t"/>
                <v:fill type="solid"/>
              </v:shape>
            </v:group>
            <v:group style="position:absolute;left:5199;top:2631;width:10;height:20" coordorigin="5199,2631" coordsize="10,20">
              <v:shape style="position:absolute;left:5199;top:2631;width:10;height:20" coordorigin="5199,2631" coordsize="10,20" path="m5199,2651l5209,2651,5209,2631,5199,2631,5199,2651xe" filled="true" fillcolor="#000000" stroked="false">
                <v:path arrowok="t"/>
                <v:fill type="solid"/>
              </v:shape>
            </v:group>
            <v:group style="position:absolute;left:5199;top:2651;width:10;height:20" coordorigin="5199,2651" coordsize="10,20">
              <v:shape style="position:absolute;left:5199;top:2651;width:10;height:20" coordorigin="5199,2651" coordsize="10,20" path="m5199,2670l5209,2670,5209,2651,5199,2651,5199,2670xe" filled="true" fillcolor="#000000" stroked="false">
                <v:path arrowok="t"/>
                <v:fill type="solid"/>
              </v:shape>
            </v:group>
            <v:group style="position:absolute;left:5199;top:2670;width:10;height:20" coordorigin="5199,2670" coordsize="10,20">
              <v:shape style="position:absolute;left:5199;top:2670;width:10;height:20" coordorigin="5199,2670" coordsize="10,20" path="m5199,2689l5209,2689,5209,2670,5199,2670,5199,2689xe" filled="true" fillcolor="#000000" stroked="false">
                <v:path arrowok="t"/>
                <v:fill type="solid"/>
              </v:shape>
            </v:group>
            <v:group style="position:absolute;left:5199;top:2689;width:10;height:20" coordorigin="5199,2689" coordsize="10,20">
              <v:shape style="position:absolute;left:5199;top:2689;width:10;height:20" coordorigin="5199,2689" coordsize="10,20" path="m5199,2708l5209,2708,5209,2689,5199,2689,5199,2708xe" filled="true" fillcolor="#000000" stroked="false">
                <v:path arrowok="t"/>
                <v:fill type="solid"/>
              </v:shape>
            </v:group>
            <v:group style="position:absolute;left:5199;top:2708;width:10;height:20" coordorigin="5199,2708" coordsize="10,20">
              <v:shape style="position:absolute;left:5199;top:2708;width:10;height:20" coordorigin="5199,2708" coordsize="10,20" path="m5199,2727l5209,2727,5209,2708,5199,2708,5199,2727xe" filled="true" fillcolor="#000000" stroked="false">
                <v:path arrowok="t"/>
                <v:fill type="solid"/>
              </v:shape>
            </v:group>
            <v:group style="position:absolute;left:5199;top:2727;width:10;height:20" coordorigin="5199,2727" coordsize="10,20">
              <v:shape style="position:absolute;left:5199;top:2727;width:10;height:20" coordorigin="5199,2727" coordsize="10,20" path="m5199,2747l5209,2747,5209,2727,5199,2727,5199,2747xe" filled="true" fillcolor="#000000" stroked="false">
                <v:path arrowok="t"/>
                <v:fill type="solid"/>
              </v:shape>
            </v:group>
            <v:group style="position:absolute;left:5199;top:2747;width:10;height:20" coordorigin="5199,2747" coordsize="10,20">
              <v:shape style="position:absolute;left:5199;top:2747;width:10;height:20" coordorigin="5199,2747" coordsize="10,20" path="m5199,2766l5209,2766,5209,2747,5199,2747,5199,2766xe" filled="true" fillcolor="#000000" stroked="false">
                <v:path arrowok="t"/>
                <v:fill type="solid"/>
              </v:shape>
            </v:group>
            <v:group style="position:absolute;left:5199;top:2766;width:10;height:20" coordorigin="5199,2766" coordsize="10,20">
              <v:shape style="position:absolute;left:5199;top:2766;width:10;height:20" coordorigin="5199,2766" coordsize="10,20" path="m5199,2785l5209,2785,5209,2766,5199,2766,5199,2785xe" filled="true" fillcolor="#000000" stroked="false">
                <v:path arrowok="t"/>
                <v:fill type="solid"/>
              </v:shape>
            </v:group>
            <v:group style="position:absolute;left:5199;top:2785;width:10;height:20" coordorigin="5199,2785" coordsize="10,20">
              <v:shape style="position:absolute;left:5199;top:2785;width:10;height:20" coordorigin="5199,2785" coordsize="10,20" path="m5199,2804l5209,2804,5209,2785,5199,2785,5199,2804xe" filled="true" fillcolor="#000000" stroked="false">
                <v:path arrowok="t"/>
                <v:fill type="solid"/>
              </v:shape>
            </v:group>
            <v:group style="position:absolute;left:5199;top:2804;width:10;height:20" coordorigin="5199,2804" coordsize="10,20">
              <v:shape style="position:absolute;left:5199;top:2804;width:10;height:20" coordorigin="5199,2804" coordsize="10,20" path="m5199,2823l5209,2823,5209,2804,5199,2804,5199,2823xe" filled="true" fillcolor="#000000" stroked="false">
                <v:path arrowok="t"/>
                <v:fill type="solid"/>
              </v:shape>
            </v:group>
            <v:group style="position:absolute;left:5199;top:2823;width:10;height:20" coordorigin="5199,2823" coordsize="10,20">
              <v:shape style="position:absolute;left:5199;top:2823;width:10;height:20" coordorigin="5199,2823" coordsize="10,20" path="m5199,2843l5209,2843,5209,2823,5199,2823,5199,2843xe" filled="true" fillcolor="#000000" stroked="false">
                <v:path arrowok="t"/>
                <v:fill type="solid"/>
              </v:shape>
            </v:group>
            <v:group style="position:absolute;left:5199;top:2843;width:10;height:20" coordorigin="5199,2843" coordsize="10,20">
              <v:shape style="position:absolute;left:5199;top:2843;width:10;height:20" coordorigin="5199,2843" coordsize="10,20" path="m5199,2862l5209,2862,5209,2843,5199,2843,5199,2862xe" filled="true" fillcolor="#000000" stroked="false">
                <v:path arrowok="t"/>
                <v:fill type="solid"/>
              </v:shape>
            </v:group>
            <v:group style="position:absolute;left:5199;top:2862;width:10;height:20" coordorigin="5199,2862" coordsize="10,20">
              <v:shape style="position:absolute;left:5199;top:2862;width:10;height:20" coordorigin="5199,2862" coordsize="10,20" path="m5199,2881l5209,2881,5209,2862,5199,2862,5199,2881xe" filled="true" fillcolor="#000000" stroked="false">
                <v:path arrowok="t"/>
                <v:fill type="solid"/>
              </v:shape>
            </v:group>
            <v:group style="position:absolute;left:5199;top:2881;width:10;height:20" coordorigin="5199,2881" coordsize="10,20">
              <v:shape style="position:absolute;left:5199;top:2881;width:10;height:20" coordorigin="5199,2881" coordsize="10,20" path="m5199,2900l5209,2900,5209,2881,5199,2881,5199,2900xe" filled="true" fillcolor="#000000" stroked="false">
                <v:path arrowok="t"/>
                <v:fill type="solid"/>
              </v:shape>
            </v:group>
            <v:group style="position:absolute;left:5199;top:2907;width:10;height:2" coordorigin="5199,2907" coordsize="10,2">
              <v:shape style="position:absolute;left:5199;top:2907;width:10;height:2" coordorigin="5199,2907" coordsize="10,0" path="m5199,2907l5209,2907e" filled="false" stroked="true" strokeweight=".72003pt" strokecolor="#000000">
                <v:path arrowok="t"/>
              </v:shape>
              <v:shape style="position:absolute;left:2410;top:2823;width:1565;height:101" type="#_x0000_t75" stroked="false">
                <v:imagedata r:id="rId635" o:title=""/>
              </v:shape>
              <v:shape style="position:absolute;left:3951;top:2915;width:2098;height:10" type="#_x0000_t75" stroked="false">
                <v:imagedata r:id="rId275" o:title=""/>
              </v:shape>
              <v:shape style="position:absolute;left:6044;top:2915;width:1136;height:10" type="#_x0000_t75" stroked="false">
                <v:imagedata r:id="rId262" o:title=""/>
              </v:shape>
              <v:shape style="position:absolute;left:7175;top:2915;width:1236;height:10" type="#_x0000_t75" stroked="false">
                <v:imagedata r:id="rId276" o:title=""/>
              </v:shape>
              <v:shape style="position:absolute;left:8406;top:2915;width:1822;height:10" type="#_x0000_t75" stroked="false">
                <v:imagedata r:id="rId631" o:title=""/>
              </v:shape>
            </v:group>
            <v:group style="position:absolute;left:5199;top:2924;width:10;height:20" coordorigin="5199,2924" coordsize="10,20">
              <v:shape style="position:absolute;left:5199;top:2924;width:10;height:20" coordorigin="5199,2924" coordsize="10,20" path="m5199,2943l5209,2943,5209,2924,5199,2924,5199,2943xe" filled="true" fillcolor="#000000" stroked="false">
                <v:path arrowok="t"/>
                <v:fill type="solid"/>
              </v:shape>
            </v:group>
            <v:group style="position:absolute;left:5199;top:2943;width:10;height:20" coordorigin="5199,2943" coordsize="10,20">
              <v:shape style="position:absolute;left:5199;top:2943;width:10;height:20" coordorigin="5199,2943" coordsize="10,20" path="m5199,2963l5209,2963,5209,2943,5199,2943,5199,2963xe" filled="true" fillcolor="#000000" stroked="false">
                <v:path arrowok="t"/>
                <v:fill type="solid"/>
              </v:shape>
            </v:group>
            <v:group style="position:absolute;left:5199;top:2963;width:10;height:20" coordorigin="5199,2963" coordsize="10,20">
              <v:shape style="position:absolute;left:5199;top:2963;width:10;height:20" coordorigin="5199,2963" coordsize="10,20" path="m5199,2982l5209,2982,5209,2963,5199,2963,5199,2982xe" filled="true" fillcolor="#000000" stroked="false">
                <v:path arrowok="t"/>
                <v:fill type="solid"/>
              </v:shape>
            </v:group>
            <v:group style="position:absolute;left:5199;top:2982;width:10;height:20" coordorigin="5199,2982" coordsize="10,20">
              <v:shape style="position:absolute;left:5199;top:2982;width:10;height:20" coordorigin="5199,2982" coordsize="10,20" path="m5199,3001l5209,3001,5209,2982,5199,2982,5199,3001xe" filled="true" fillcolor="#000000" stroked="false">
                <v:path arrowok="t"/>
                <v:fill type="solid"/>
              </v:shape>
            </v:group>
            <v:group style="position:absolute;left:5199;top:3001;width:10;height:20" coordorigin="5199,3001" coordsize="10,20">
              <v:shape style="position:absolute;left:5199;top:3001;width:10;height:20" coordorigin="5199,3001" coordsize="10,20" path="m5199,3020l5209,3020,5209,3001,5199,3001,5199,3020xe" filled="true" fillcolor="#000000" stroked="false">
                <v:path arrowok="t"/>
                <v:fill type="solid"/>
              </v:shape>
            </v:group>
            <v:group style="position:absolute;left:5199;top:3020;width:10;height:20" coordorigin="5199,3020" coordsize="10,20">
              <v:shape style="position:absolute;left:5199;top:3020;width:10;height:20" coordorigin="5199,3020" coordsize="10,20" path="m5199,3039l5209,3039,5209,3020,5199,3020,5199,3039xe" filled="true" fillcolor="#000000" stroked="false">
                <v:path arrowok="t"/>
                <v:fill type="solid"/>
              </v:shape>
            </v:group>
            <v:group style="position:absolute;left:5199;top:3039;width:10;height:20" coordorigin="5199,3039" coordsize="10,20">
              <v:shape style="position:absolute;left:5199;top:3039;width:10;height:20" coordorigin="5199,3039" coordsize="10,20" path="m5199,3059l5209,3059,5209,3039,5199,3039,5199,3059xe" filled="true" fillcolor="#000000" stroked="false">
                <v:path arrowok="t"/>
                <v:fill type="solid"/>
              </v:shape>
            </v:group>
            <v:group style="position:absolute;left:5199;top:3059;width:10;height:20" coordorigin="5199,3059" coordsize="10,20">
              <v:shape style="position:absolute;left:5199;top:3059;width:10;height:20" coordorigin="5199,3059" coordsize="10,20" path="m5199,3078l5209,3078,5209,3059,5199,3059,5199,3078xe" filled="true" fillcolor="#000000" stroked="false">
                <v:path arrowok="t"/>
                <v:fill type="solid"/>
              </v:shape>
            </v:group>
            <v:group style="position:absolute;left:5199;top:3078;width:10;height:20" coordorigin="5199,3078" coordsize="10,20">
              <v:shape style="position:absolute;left:5199;top:3078;width:10;height:20" coordorigin="5199,3078" coordsize="10,20" path="m5199,3097l5209,3097,5209,3078,5199,3078,5199,3097xe" filled="true" fillcolor="#000000" stroked="false">
                <v:path arrowok="t"/>
                <v:fill type="solid"/>
              </v:shape>
            </v:group>
            <v:group style="position:absolute;left:5199;top:3097;width:10;height:20" coordorigin="5199,3097" coordsize="10,20">
              <v:shape style="position:absolute;left:5199;top:3097;width:10;height:20" coordorigin="5199,3097" coordsize="10,20" path="m5199,3116l5209,3116,5209,3097,5199,3097,5199,3116xe" filled="true" fillcolor="#000000" stroked="false">
                <v:path arrowok="t"/>
                <v:fill type="solid"/>
              </v:shape>
            </v:group>
            <v:group style="position:absolute;left:5199;top:3116;width:10;height:20" coordorigin="5199,3116" coordsize="10,20">
              <v:shape style="position:absolute;left:5199;top:3116;width:10;height:20" coordorigin="5199,3116" coordsize="10,20" path="m5199,3135l5209,3135,5209,3116,5199,3116,5199,3135xe" filled="true" fillcolor="#000000" stroked="false">
                <v:path arrowok="t"/>
                <v:fill type="solid"/>
              </v:shape>
            </v:group>
            <v:group style="position:absolute;left:5199;top:3135;width:10;height:20" coordorigin="5199,3135" coordsize="10,20">
              <v:shape style="position:absolute;left:5199;top:3135;width:10;height:20" coordorigin="5199,3135" coordsize="10,20" path="m5199,3155l5209,3155,5209,3135,5199,3135,5199,3155xe" filled="true" fillcolor="#000000" stroked="false">
                <v:path arrowok="t"/>
                <v:fill type="solid"/>
              </v:shape>
            </v:group>
            <v:group style="position:absolute;left:5199;top:3155;width:10;height:20" coordorigin="5199,3155" coordsize="10,20">
              <v:shape style="position:absolute;left:5199;top:3155;width:10;height:20" coordorigin="5199,3155" coordsize="10,20" path="m5199,3174l5209,3174,5209,3155,5199,3155,5199,3174xe" filled="true" fillcolor="#000000" stroked="false">
                <v:path arrowok="t"/>
                <v:fill type="solid"/>
              </v:shape>
            </v:group>
            <v:group style="position:absolute;left:5199;top:3174;width:10;height:20" coordorigin="5199,3174" coordsize="10,20">
              <v:shape style="position:absolute;left:5199;top:3174;width:10;height:20" coordorigin="5199,3174" coordsize="10,20" path="m5199,3193l5209,3193,5209,3174,5199,3174,5199,3193xe" filled="true" fillcolor="#000000" stroked="false">
                <v:path arrowok="t"/>
                <v:fill type="solid"/>
              </v:shape>
            </v:group>
            <v:group style="position:absolute;left:5199;top:3193;width:10;height:20" coordorigin="5199,3193" coordsize="10,20">
              <v:shape style="position:absolute;left:5199;top:3193;width:10;height:20" coordorigin="5199,3193" coordsize="10,20" path="m5199,3212l5209,3212,5209,3193,5199,3193,5199,3212xe" filled="true" fillcolor="#000000" stroked="false">
                <v:path arrowok="t"/>
                <v:fill type="solid"/>
              </v:shape>
            </v:group>
            <v:group style="position:absolute;left:5199;top:3212;width:10;height:20" coordorigin="5199,3212" coordsize="10,20">
              <v:shape style="position:absolute;left:5199;top:3212;width:10;height:20" coordorigin="5199,3212" coordsize="10,20" path="m5199,3231l5209,3231,5209,3212,5199,3212,5199,3231xe" filled="true" fillcolor="#000000" stroked="false">
                <v:path arrowok="t"/>
                <v:fill type="solid"/>
              </v:shape>
            </v:group>
            <v:group style="position:absolute;left:5199;top:3231;width:10;height:20" coordorigin="5199,3231" coordsize="10,20">
              <v:shape style="position:absolute;left:5199;top:3231;width:10;height:20" coordorigin="5199,3231" coordsize="10,20" path="m5199,3251l5209,3251,5209,3231,5199,3231,5199,3251xe" filled="true" fillcolor="#000000" stroked="false">
                <v:path arrowok="t"/>
                <v:fill type="solid"/>
              </v:shape>
            </v:group>
            <v:group style="position:absolute;left:5199;top:3251;width:10;height:20" coordorigin="5199,3251" coordsize="10,20">
              <v:shape style="position:absolute;left:5199;top:3251;width:10;height:20" coordorigin="5199,3251" coordsize="10,20" path="m5199,3270l5209,3270,5209,3251,5199,3251,5199,3270xe" filled="true" fillcolor="#000000" stroked="false">
                <v:path arrowok="t"/>
                <v:fill type="solid"/>
              </v:shape>
            </v:group>
            <w10:wrap type="none"/>
          </v:group>
        </w:pict>
      </w:r>
      <w:r>
        <w:rPr/>
        <w:pict>
          <v:group style="position:absolute;margin-left:358.509979pt;margin-top:48.623714pt;width:106.95pt;height:5.05pt;mso-position-horizontal-relative:page;mso-position-vertical-relative:paragraph;z-index:-1186600" coordorigin="7170,972" coordsize="2139,101">
            <v:shape style="position:absolute;left:7170;top:972;width:1241;height:101" type="#_x0000_t75" stroked="false">
              <v:imagedata r:id="rId266" o:title=""/>
            </v:shape>
            <v:shape style="position:absolute;left:8406;top:1064;width:903;height:10" type="#_x0000_t75" stroked="false">
              <v:imagedata r:id="rId636" o:title=""/>
            </v:shape>
            <w10:wrap type="none"/>
          </v:group>
        </w:pict>
      </w:r>
      <w:r>
        <w:rPr>
          <w:rFonts w:ascii="宋体" w:hAnsi="宋体" w:cs="宋体" w:eastAsia="宋体" w:hint="default"/>
          <w:sz w:val="21"/>
          <w:szCs w:val="21"/>
        </w:rPr>
        <w:t>组合中，采用账龄分析法计提坏账准备的其他应收款：</w:t>
      </w:r>
    </w:p>
    <w:p>
      <w:pPr>
        <w:spacing w:line="240" w:lineRule="auto" w:before="4"/>
        <w:rPr>
          <w:rFonts w:ascii="宋体" w:hAnsi="宋体" w:cs="宋体" w:eastAsia="宋体" w:hint="default"/>
          <w:sz w:val="2"/>
          <w:szCs w:val="2"/>
        </w:rPr>
      </w:pPr>
    </w:p>
    <w:tbl>
      <w:tblPr>
        <w:tblW w:w="0" w:type="auto"/>
        <w:jc w:val="left"/>
        <w:tblInd w:w="995" w:type="dxa"/>
        <w:tblLayout w:type="fixed"/>
        <w:tblCellMar>
          <w:top w:w="0" w:type="dxa"/>
          <w:left w:w="0" w:type="dxa"/>
          <w:bottom w:w="0" w:type="dxa"/>
          <w:right w:w="0" w:type="dxa"/>
        </w:tblCellMar>
        <w:tblLook w:val="01E0"/>
      </w:tblPr>
      <w:tblGrid>
        <w:gridCol w:w="1565"/>
        <w:gridCol w:w="1350"/>
        <w:gridCol w:w="743"/>
        <w:gridCol w:w="1131"/>
        <w:gridCol w:w="1231"/>
        <w:gridCol w:w="898"/>
        <w:gridCol w:w="914"/>
      </w:tblGrid>
      <w:tr>
        <w:trPr>
          <w:trHeight w:val="384" w:hRule="exact"/>
        </w:trPr>
        <w:tc>
          <w:tcPr>
            <w:tcW w:w="1565"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tc>
        <w:tc>
          <w:tcPr>
            <w:tcW w:w="1350" w:type="dxa"/>
            <w:tcBorders>
              <w:top w:val="single" w:sz="12"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c>
          <w:tcPr>
            <w:tcW w:w="743"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40" w:right="0"/>
              <w:jc w:val="left"/>
              <w:rPr>
                <w:rFonts w:ascii="宋体" w:hAnsi="宋体" w:cs="宋体" w:eastAsia="宋体" w:hint="default"/>
                <w:sz w:val="15"/>
                <w:szCs w:val="15"/>
              </w:rPr>
            </w:pPr>
            <w:r>
              <w:rPr>
                <w:rFonts w:ascii="宋体" w:hAnsi="宋体" w:cs="宋体" w:eastAsia="宋体" w:hint="default"/>
                <w:sz w:val="15"/>
                <w:szCs w:val="15"/>
              </w:rPr>
              <w:t>年末余额</w:t>
            </w:r>
          </w:p>
        </w:tc>
        <w:tc>
          <w:tcPr>
            <w:tcW w:w="1131"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8"/>
                <w:szCs w:val="28"/>
              </w:rPr>
            </w:pPr>
          </w:p>
        </w:tc>
        <w:tc>
          <w:tcPr>
            <w:tcW w:w="1231" w:type="dxa"/>
            <w:tcBorders>
              <w:top w:val="single" w:sz="12"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8"/>
                <w:szCs w:val="28"/>
              </w:rPr>
            </w:pPr>
          </w:p>
        </w:tc>
        <w:tc>
          <w:tcPr>
            <w:tcW w:w="898" w:type="dxa"/>
            <w:tcBorders>
              <w:top w:val="single" w:sz="12" w:space="0" w:color="000000"/>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left="-10" w:right="0"/>
              <w:jc w:val="left"/>
              <w:rPr>
                <w:rFonts w:ascii="宋体" w:hAnsi="宋体" w:cs="宋体" w:eastAsia="宋体" w:hint="default"/>
                <w:sz w:val="15"/>
                <w:szCs w:val="15"/>
              </w:rPr>
            </w:pPr>
            <w:r>
              <w:rPr>
                <w:rFonts w:ascii="宋体" w:hAnsi="宋体" w:cs="宋体" w:eastAsia="宋体" w:hint="default"/>
                <w:sz w:val="15"/>
                <w:szCs w:val="15"/>
              </w:rPr>
              <w:t>年初余额</w:t>
            </w:r>
          </w:p>
        </w:tc>
        <w:tc>
          <w:tcPr>
            <w:tcW w:w="914" w:type="dxa"/>
            <w:tcBorders>
              <w:top w:val="single" w:sz="12" w:space="0" w:color="000000"/>
              <w:left w:val="nil" w:sz="6" w:space="0" w:color="auto"/>
              <w:bottom w:val="nil" w:sz="6" w:space="0" w:color="auto"/>
              <w:right w:val="nil" w:sz="6" w:space="0" w:color="auto"/>
            </w:tcBorders>
          </w:tcPr>
          <w:p>
            <w:pPr/>
          </w:p>
        </w:tc>
      </w:tr>
      <w:tr>
        <w:trPr>
          <w:trHeight w:val="187" w:hRule="exact"/>
        </w:trPr>
        <w:tc>
          <w:tcPr>
            <w:tcW w:w="1565" w:type="dxa"/>
            <w:tcBorders>
              <w:top w:val="nil" w:sz="6" w:space="0" w:color="auto"/>
              <w:left w:val="nil" w:sz="6" w:space="0" w:color="auto"/>
              <w:bottom w:val="nil" w:sz="6" w:space="0" w:color="auto"/>
              <w:right w:val="single" w:sz="4" w:space="0" w:color="000000"/>
            </w:tcBorders>
          </w:tcPr>
          <w:p>
            <w:pPr/>
          </w:p>
        </w:tc>
        <w:tc>
          <w:tcPr>
            <w:tcW w:w="1350" w:type="dxa"/>
            <w:tcBorders>
              <w:top w:val="nil" w:sz="6" w:space="0" w:color="auto"/>
              <w:left w:val="single" w:sz="4" w:space="0" w:color="000000"/>
              <w:bottom w:val="nil" w:sz="6" w:space="0" w:color="auto"/>
              <w:right w:val="nil" w:sz="6" w:space="0" w:color="auto"/>
            </w:tcBorders>
          </w:tcPr>
          <w:p>
            <w:pPr/>
          </w:p>
        </w:tc>
        <w:tc>
          <w:tcPr>
            <w:tcW w:w="743" w:type="dxa"/>
            <w:tcBorders>
              <w:top w:val="nil" w:sz="6" w:space="0" w:color="auto"/>
              <w:left w:val="nil" w:sz="6" w:space="0" w:color="auto"/>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2129" w:type="dxa"/>
            <w:gridSpan w:val="2"/>
            <w:tcBorders>
              <w:top w:val="nil" w:sz="6" w:space="0" w:color="auto"/>
              <w:left w:val="single" w:sz="4" w:space="0" w:color="000000"/>
              <w:bottom w:val="nil" w:sz="6" w:space="0" w:color="auto"/>
              <w:right w:val="single" w:sz="4" w:space="0" w:color="000000"/>
            </w:tcBorders>
          </w:tcPr>
          <w:p>
            <w:pPr/>
          </w:p>
        </w:tc>
        <w:tc>
          <w:tcPr>
            <w:tcW w:w="914" w:type="dxa"/>
            <w:tcBorders>
              <w:top w:val="nil" w:sz="6" w:space="0" w:color="auto"/>
              <w:left w:val="single" w:sz="4" w:space="0" w:color="000000"/>
              <w:bottom w:val="nil" w:sz="6" w:space="0" w:color="auto"/>
              <w:right w:val="nil" w:sz="6" w:space="0" w:color="auto"/>
            </w:tcBorders>
          </w:tcPr>
          <w:p>
            <w:pPr/>
          </w:p>
        </w:tc>
      </w:tr>
      <w:tr>
        <w:trPr>
          <w:trHeight w:val="173" w:hRule="exact"/>
        </w:trPr>
        <w:tc>
          <w:tcPr>
            <w:tcW w:w="1565" w:type="dxa"/>
            <w:tcBorders>
              <w:top w:val="nil" w:sz="6" w:space="0" w:color="auto"/>
              <w:left w:val="nil" w:sz="6" w:space="0" w:color="auto"/>
              <w:bottom w:val="nil" w:sz="6" w:space="0" w:color="auto"/>
              <w:right w:val="single" w:sz="4" w:space="0" w:color="000000"/>
            </w:tcBorders>
          </w:tcPr>
          <w:p>
            <w:pPr>
              <w:pStyle w:val="TableParagraph"/>
              <w:spacing w:line="151" w:lineRule="exact"/>
              <w:ind w:right="617"/>
              <w:jc w:val="right"/>
              <w:rPr>
                <w:rFonts w:ascii="宋体" w:hAnsi="宋体" w:cs="宋体" w:eastAsia="宋体" w:hint="default"/>
                <w:sz w:val="15"/>
                <w:szCs w:val="15"/>
              </w:rPr>
            </w:pPr>
            <w:r>
              <w:rPr>
                <w:rFonts w:ascii="宋体" w:hAnsi="宋体" w:cs="宋体" w:eastAsia="宋体" w:hint="default"/>
                <w:sz w:val="15"/>
                <w:szCs w:val="15"/>
              </w:rPr>
              <w:t>账龄</w:t>
            </w:r>
          </w:p>
        </w:tc>
        <w:tc>
          <w:tcPr>
            <w:tcW w:w="1350" w:type="dxa"/>
            <w:tcBorders>
              <w:top w:val="nil" w:sz="6" w:space="0" w:color="auto"/>
              <w:left w:val="single" w:sz="4" w:space="0" w:color="000000"/>
              <w:bottom w:val="nil" w:sz="6" w:space="0" w:color="auto"/>
              <w:right w:val="nil" w:sz="6" w:space="0" w:color="auto"/>
            </w:tcBorders>
          </w:tcPr>
          <w:p>
            <w:pPr>
              <w:pStyle w:val="TableParagraph"/>
              <w:spacing w:line="151" w:lineRule="exact"/>
              <w:ind w:left="741" w:right="0"/>
              <w:jc w:val="left"/>
              <w:rPr>
                <w:rFonts w:ascii="宋体" w:hAnsi="宋体" w:cs="宋体" w:eastAsia="宋体" w:hint="default"/>
                <w:sz w:val="15"/>
                <w:szCs w:val="15"/>
              </w:rPr>
            </w:pPr>
            <w:r>
              <w:rPr>
                <w:rFonts w:ascii="宋体" w:hAnsi="宋体" w:cs="宋体" w:eastAsia="宋体" w:hint="default"/>
                <w:sz w:val="15"/>
                <w:szCs w:val="15"/>
              </w:rPr>
              <w:t>账面余额</w:t>
            </w:r>
          </w:p>
        </w:tc>
        <w:tc>
          <w:tcPr>
            <w:tcW w:w="743" w:type="dxa"/>
            <w:tcBorders>
              <w:top w:val="nil" w:sz="6" w:space="0" w:color="auto"/>
              <w:left w:val="nil" w:sz="6" w:space="0" w:color="auto"/>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
        </w:tc>
        <w:tc>
          <w:tcPr>
            <w:tcW w:w="2129" w:type="dxa"/>
            <w:gridSpan w:val="2"/>
            <w:tcBorders>
              <w:top w:val="nil" w:sz="6" w:space="0" w:color="auto"/>
              <w:left w:val="single" w:sz="4" w:space="0" w:color="000000"/>
              <w:bottom w:val="nil" w:sz="6" w:space="0" w:color="auto"/>
              <w:right w:val="single" w:sz="4" w:space="0" w:color="000000"/>
            </w:tcBorders>
          </w:tcPr>
          <w:p>
            <w:pPr>
              <w:pStyle w:val="TableParagraph"/>
              <w:spacing w:line="151" w:lineRule="exact"/>
              <w:ind w:left="4" w:right="0"/>
              <w:jc w:val="center"/>
              <w:rPr>
                <w:rFonts w:ascii="宋体" w:hAnsi="宋体" w:cs="宋体" w:eastAsia="宋体" w:hint="default"/>
                <w:sz w:val="15"/>
                <w:szCs w:val="15"/>
              </w:rPr>
            </w:pPr>
            <w:r>
              <w:rPr>
                <w:rFonts w:ascii="宋体" w:hAnsi="宋体" w:cs="宋体" w:eastAsia="宋体" w:hint="default"/>
                <w:sz w:val="15"/>
                <w:szCs w:val="15"/>
              </w:rPr>
              <w:t>账面余额</w:t>
            </w:r>
          </w:p>
        </w:tc>
        <w:tc>
          <w:tcPr>
            <w:tcW w:w="914" w:type="dxa"/>
            <w:tcBorders>
              <w:top w:val="nil" w:sz="6" w:space="0" w:color="auto"/>
              <w:left w:val="single" w:sz="4" w:space="0" w:color="000000"/>
              <w:bottom w:val="nil" w:sz="6" w:space="0" w:color="auto"/>
              <w:right w:val="nil" w:sz="6" w:space="0" w:color="auto"/>
            </w:tcBorders>
          </w:tcPr>
          <w:p>
            <w:pPr/>
          </w:p>
        </w:tc>
      </w:tr>
      <w:tr>
        <w:trPr>
          <w:trHeight w:val="182" w:hRule="exact"/>
        </w:trPr>
        <w:tc>
          <w:tcPr>
            <w:tcW w:w="1565" w:type="dxa"/>
            <w:tcBorders>
              <w:top w:val="nil" w:sz="6" w:space="0" w:color="auto"/>
              <w:left w:val="nil" w:sz="6" w:space="0" w:color="auto"/>
              <w:bottom w:val="nil" w:sz="6" w:space="0" w:color="auto"/>
              <w:right w:val="single" w:sz="4" w:space="0" w:color="000000"/>
            </w:tcBorders>
          </w:tcPr>
          <w:p>
            <w:pPr/>
          </w:p>
        </w:tc>
        <w:tc>
          <w:tcPr>
            <w:tcW w:w="1350" w:type="dxa"/>
            <w:tcBorders>
              <w:top w:val="nil" w:sz="6" w:space="0" w:color="auto"/>
              <w:left w:val="single" w:sz="4" w:space="0" w:color="000000"/>
              <w:bottom w:val="nil" w:sz="6" w:space="0" w:color="auto"/>
              <w:right w:val="nil" w:sz="6" w:space="0" w:color="auto"/>
            </w:tcBorders>
          </w:tcPr>
          <w:p>
            <w:pPr/>
          </w:p>
        </w:tc>
        <w:tc>
          <w:tcPr>
            <w:tcW w:w="743" w:type="dxa"/>
            <w:tcBorders>
              <w:top w:val="nil" w:sz="6" w:space="0" w:color="auto"/>
              <w:left w:val="nil" w:sz="6" w:space="0" w:color="auto"/>
              <w:bottom w:val="nil" w:sz="6" w:space="0" w:color="auto"/>
              <w:right w:val="single" w:sz="4" w:space="0" w:color="000000"/>
            </w:tcBorders>
          </w:tcPr>
          <w:p>
            <w:pP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165" w:lineRule="exact"/>
              <w:ind w:left="259" w:right="0"/>
              <w:jc w:val="left"/>
              <w:rPr>
                <w:rFonts w:ascii="宋体" w:hAnsi="宋体" w:cs="宋体" w:eastAsia="宋体" w:hint="default"/>
                <w:sz w:val="15"/>
                <w:szCs w:val="15"/>
              </w:rPr>
            </w:pPr>
            <w:r>
              <w:rPr>
                <w:rFonts w:ascii="宋体" w:hAnsi="宋体" w:cs="宋体" w:eastAsia="宋体" w:hint="default"/>
                <w:sz w:val="15"/>
                <w:szCs w:val="15"/>
              </w:rPr>
              <w:t>坏账准备</w:t>
            </w:r>
          </w:p>
        </w:tc>
        <w:tc>
          <w:tcPr>
            <w:tcW w:w="1231" w:type="dxa"/>
            <w:tcBorders>
              <w:top w:val="nil" w:sz="6" w:space="0" w:color="auto"/>
              <w:left w:val="single" w:sz="4" w:space="0" w:color="000000"/>
              <w:bottom w:val="nil" w:sz="6" w:space="0" w:color="auto"/>
              <w:right w:val="single" w:sz="4" w:space="0" w:color="000000"/>
            </w:tcBorders>
          </w:tcPr>
          <w:p>
            <w:pPr/>
          </w:p>
        </w:tc>
        <w:tc>
          <w:tcPr>
            <w:tcW w:w="898" w:type="dxa"/>
            <w:tcBorders>
              <w:top w:val="nil" w:sz="6" w:space="0" w:color="auto"/>
              <w:left w:val="single" w:sz="4" w:space="0" w:color="000000"/>
              <w:bottom w:val="nil" w:sz="6" w:space="0" w:color="auto"/>
              <w:right w:val="single" w:sz="4" w:space="0" w:color="000000"/>
            </w:tcBorders>
          </w:tcPr>
          <w:p>
            <w:pPr/>
          </w:p>
        </w:tc>
        <w:tc>
          <w:tcPr>
            <w:tcW w:w="914" w:type="dxa"/>
            <w:tcBorders>
              <w:top w:val="nil" w:sz="6" w:space="0" w:color="auto"/>
              <w:left w:val="single" w:sz="4" w:space="0" w:color="000000"/>
              <w:bottom w:val="nil" w:sz="6" w:space="0" w:color="auto"/>
              <w:right w:val="nil" w:sz="6" w:space="0" w:color="auto"/>
            </w:tcBorders>
          </w:tcPr>
          <w:p>
            <w:pPr>
              <w:pStyle w:val="TableParagraph"/>
              <w:spacing w:line="165" w:lineRule="exact"/>
              <w:ind w:left="151" w:right="0"/>
              <w:jc w:val="left"/>
              <w:rPr>
                <w:rFonts w:ascii="宋体" w:hAnsi="宋体" w:cs="宋体" w:eastAsia="宋体" w:hint="default"/>
                <w:sz w:val="15"/>
                <w:szCs w:val="15"/>
              </w:rPr>
            </w:pPr>
            <w:r>
              <w:rPr>
                <w:rFonts w:ascii="宋体" w:hAnsi="宋体" w:cs="宋体" w:eastAsia="宋体" w:hint="default"/>
                <w:sz w:val="15"/>
                <w:szCs w:val="15"/>
              </w:rPr>
              <w:t>坏账准备</w:t>
            </w:r>
          </w:p>
        </w:tc>
      </w:tr>
      <w:tr>
        <w:trPr>
          <w:trHeight w:val="185" w:hRule="exact"/>
        </w:trPr>
        <w:tc>
          <w:tcPr>
            <w:tcW w:w="1565" w:type="dxa"/>
            <w:tcBorders>
              <w:top w:val="nil" w:sz="6" w:space="0" w:color="auto"/>
              <w:left w:val="nil" w:sz="6" w:space="0" w:color="auto"/>
              <w:bottom w:val="nil" w:sz="6" w:space="0" w:color="auto"/>
              <w:right w:val="single" w:sz="4" w:space="0" w:color="000000"/>
            </w:tcBorders>
          </w:tcPr>
          <w:p>
            <w:pPr/>
          </w:p>
        </w:tc>
        <w:tc>
          <w:tcPr>
            <w:tcW w:w="1350" w:type="dxa"/>
            <w:tcBorders>
              <w:top w:val="nil" w:sz="6" w:space="0" w:color="auto"/>
              <w:left w:val="single" w:sz="4" w:space="0" w:color="000000"/>
              <w:bottom w:val="nil" w:sz="6" w:space="0" w:color="auto"/>
              <w:right w:val="nil" w:sz="6" w:space="0" w:color="auto"/>
            </w:tcBorders>
          </w:tcPr>
          <w:p>
            <w:pPr>
              <w:pStyle w:val="TableParagraph"/>
              <w:spacing w:line="168" w:lineRule="exact"/>
              <w:ind w:right="109"/>
              <w:jc w:val="center"/>
              <w:rPr>
                <w:rFonts w:ascii="宋体" w:hAnsi="宋体" w:cs="宋体" w:eastAsia="宋体" w:hint="default"/>
                <w:sz w:val="15"/>
                <w:szCs w:val="15"/>
              </w:rPr>
            </w:pPr>
            <w:r>
              <w:rPr>
                <w:rFonts w:ascii="宋体" w:hAnsi="宋体" w:cs="宋体" w:eastAsia="宋体" w:hint="default"/>
                <w:sz w:val="15"/>
                <w:szCs w:val="15"/>
              </w:rPr>
              <w:t>金额</w:t>
            </w:r>
          </w:p>
        </w:tc>
        <w:tc>
          <w:tcPr>
            <w:tcW w:w="743" w:type="dxa"/>
            <w:tcBorders>
              <w:top w:val="nil" w:sz="6" w:space="0" w:color="auto"/>
              <w:left w:val="nil" w:sz="6" w:space="0" w:color="auto"/>
              <w:bottom w:val="nil" w:sz="6" w:space="0" w:color="auto"/>
              <w:right w:val="single" w:sz="4" w:space="0" w:color="000000"/>
            </w:tcBorders>
          </w:tcPr>
          <w:p>
            <w:pPr>
              <w:pStyle w:val="TableParagraph"/>
              <w:spacing w:line="187" w:lineRule="exact"/>
              <w:ind w:left="1" w:right="0"/>
              <w:jc w:val="left"/>
              <w:rPr>
                <w:rFonts w:ascii="宋体" w:hAnsi="宋体" w:cs="宋体" w:eastAsia="宋体" w:hint="default"/>
                <w:sz w:val="15"/>
                <w:szCs w:val="15"/>
              </w:rPr>
            </w:pPr>
            <w:r>
              <w:rPr>
                <w:rFonts w:ascii="宋体" w:hAnsi="宋体" w:cs="宋体" w:eastAsia="宋体" w:hint="default"/>
                <w:sz w:val="15"/>
                <w:szCs w:val="15"/>
              </w:rPr>
              <w:t>比例（</w:t>
            </w:r>
            <w:r>
              <w:rPr>
                <w:rFonts w:ascii="Calibri" w:hAnsi="Calibri" w:cs="Calibri" w:eastAsia="Calibri" w:hint="default"/>
                <w:sz w:val="15"/>
                <w:szCs w:val="15"/>
              </w:rPr>
              <w:t>%</w:t>
            </w:r>
            <w:r>
              <w:rPr>
                <w:rFonts w:ascii="宋体" w:hAnsi="宋体" w:cs="宋体" w:eastAsia="宋体" w:hint="default"/>
                <w:sz w:val="15"/>
                <w:szCs w:val="15"/>
              </w:rPr>
              <w:t>）</w:t>
            </w:r>
          </w:p>
        </w:tc>
        <w:tc>
          <w:tcPr>
            <w:tcW w:w="1131" w:type="dxa"/>
            <w:tcBorders>
              <w:top w:val="nil" w:sz="6" w:space="0" w:color="auto"/>
              <w:left w:val="single" w:sz="4" w:space="0" w:color="000000"/>
              <w:bottom w:val="nil" w:sz="6" w:space="0" w:color="auto"/>
              <w:right w:val="single" w:sz="4" w:space="0" w:color="000000"/>
            </w:tcBorders>
          </w:tcPr>
          <w:p>
            <w:pP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168" w:lineRule="exact"/>
              <w:ind w:left="2" w:right="0"/>
              <w:jc w:val="center"/>
              <w:rPr>
                <w:rFonts w:ascii="宋体" w:hAnsi="宋体" w:cs="宋体" w:eastAsia="宋体" w:hint="default"/>
                <w:sz w:val="15"/>
                <w:szCs w:val="15"/>
              </w:rPr>
            </w:pPr>
            <w:r>
              <w:rPr>
                <w:rFonts w:ascii="宋体" w:hAnsi="宋体" w:cs="宋体" w:eastAsia="宋体" w:hint="default"/>
                <w:sz w:val="15"/>
                <w:szCs w:val="15"/>
              </w:rPr>
              <w:t>金额</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187" w:lineRule="exact"/>
              <w:ind w:right="72"/>
              <w:jc w:val="right"/>
              <w:rPr>
                <w:rFonts w:ascii="宋体" w:hAnsi="宋体" w:cs="宋体" w:eastAsia="宋体" w:hint="default"/>
                <w:sz w:val="15"/>
                <w:szCs w:val="15"/>
              </w:rPr>
            </w:pPr>
            <w:r>
              <w:rPr>
                <w:rFonts w:ascii="宋体" w:hAnsi="宋体" w:cs="宋体" w:eastAsia="宋体" w:hint="default"/>
                <w:spacing w:val="-1"/>
                <w:sz w:val="15"/>
                <w:szCs w:val="15"/>
              </w:rPr>
              <w:t>比例（</w:t>
            </w:r>
            <w:r>
              <w:rPr>
                <w:rFonts w:ascii="Calibri" w:hAnsi="Calibri" w:cs="Calibri" w:eastAsia="Calibri" w:hint="default"/>
                <w:spacing w:val="-1"/>
                <w:sz w:val="15"/>
                <w:szCs w:val="15"/>
              </w:rPr>
              <w:t>%</w:t>
            </w:r>
            <w:r>
              <w:rPr>
                <w:rFonts w:ascii="宋体" w:hAnsi="宋体" w:cs="宋体" w:eastAsia="宋体" w:hint="default"/>
                <w:spacing w:val="-1"/>
                <w:sz w:val="15"/>
                <w:szCs w:val="15"/>
              </w:rPr>
              <w:t>）</w:t>
            </w:r>
          </w:p>
        </w:tc>
        <w:tc>
          <w:tcPr>
            <w:tcW w:w="914" w:type="dxa"/>
            <w:tcBorders>
              <w:top w:val="nil" w:sz="6" w:space="0" w:color="auto"/>
              <w:left w:val="single" w:sz="4" w:space="0" w:color="000000"/>
              <w:bottom w:val="nil" w:sz="6" w:space="0" w:color="auto"/>
              <w:right w:val="nil" w:sz="6" w:space="0" w:color="auto"/>
            </w:tcBorders>
          </w:tcPr>
          <w:p>
            <w:pPr/>
          </w:p>
        </w:tc>
      </w:tr>
      <w:tr>
        <w:trPr>
          <w:trHeight w:val="15" w:hRule="exact"/>
        </w:trPr>
        <w:tc>
          <w:tcPr>
            <w:tcW w:w="1565"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c>
          <w:tcPr>
            <w:tcW w:w="1231" w:type="dxa"/>
            <w:tcBorders>
              <w:top w:val="nil" w:sz="6" w:space="0" w:color="auto"/>
              <w:left w:val="nil" w:sz="6" w:space="0" w:color="auto"/>
              <w:bottom w:val="nil" w:sz="6" w:space="0" w:color="auto"/>
              <w:right w:val="nil" w:sz="6" w:space="0" w:color="auto"/>
            </w:tcBorders>
          </w:tcPr>
          <w:p>
            <w:pPr/>
          </w:p>
        </w:tc>
        <w:tc>
          <w:tcPr>
            <w:tcW w:w="898"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
        </w:tc>
      </w:tr>
      <w:tr>
        <w:trPr>
          <w:trHeight w:val="358" w:hRule="exact"/>
        </w:trPr>
        <w:tc>
          <w:tcPr>
            <w:tcW w:w="1565"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122" w:right="0"/>
              <w:jc w:val="left"/>
              <w:rPr>
                <w:rFonts w:ascii="宋体" w:hAnsi="宋体" w:cs="宋体" w:eastAsia="宋体" w:hint="default"/>
                <w:sz w:val="15"/>
                <w:szCs w:val="15"/>
              </w:rPr>
            </w:pPr>
            <w:r>
              <w:rPr>
                <w:rFonts w:ascii="Calibri" w:hAnsi="Calibri" w:cs="Calibri" w:eastAsia="Calibri" w:hint="default"/>
                <w:sz w:val="15"/>
                <w:szCs w:val="15"/>
              </w:rPr>
              <w:t>1</w:t>
            </w:r>
            <w:r>
              <w:rPr>
                <w:rFonts w:ascii="Calibri" w:hAnsi="Calibri" w:cs="Calibri" w:eastAsia="Calibri" w:hint="default"/>
                <w:spacing w:val="5"/>
                <w:sz w:val="15"/>
                <w:szCs w:val="15"/>
              </w:rPr>
              <w:t> </w:t>
            </w:r>
            <w:r>
              <w:rPr>
                <w:rFonts w:ascii="宋体" w:hAnsi="宋体" w:cs="宋体" w:eastAsia="宋体" w:hint="default"/>
                <w:sz w:val="15"/>
                <w:szCs w:val="15"/>
              </w:rPr>
              <w:t>年以内</w:t>
            </w:r>
          </w:p>
        </w:tc>
        <w:tc>
          <w:tcPr>
            <w:tcW w:w="1350"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left="340" w:right="0"/>
              <w:jc w:val="left"/>
              <w:rPr>
                <w:rFonts w:ascii="Calibri" w:hAnsi="Calibri" w:cs="Calibri" w:eastAsia="Calibri" w:hint="default"/>
                <w:sz w:val="15"/>
                <w:szCs w:val="15"/>
              </w:rPr>
            </w:pPr>
            <w:r>
              <w:rPr>
                <w:rFonts w:ascii="Calibri"/>
                <w:sz w:val="15"/>
              </w:rPr>
              <w:t>2,704,787.24</w:t>
            </w:r>
          </w:p>
        </w:tc>
        <w:tc>
          <w:tcPr>
            <w:tcW w:w="743"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188" w:right="0"/>
              <w:jc w:val="left"/>
              <w:rPr>
                <w:rFonts w:ascii="Calibri" w:hAnsi="Calibri" w:cs="Calibri" w:eastAsia="Calibri" w:hint="default"/>
                <w:sz w:val="15"/>
                <w:szCs w:val="15"/>
              </w:rPr>
            </w:pPr>
            <w:r>
              <w:rPr>
                <w:rFonts w:ascii="Calibri"/>
                <w:sz w:val="15"/>
              </w:rPr>
              <w:t>79.18%</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101"/>
              <w:jc w:val="right"/>
              <w:rPr>
                <w:rFonts w:ascii="Calibri" w:hAnsi="Calibri" w:cs="Calibri" w:eastAsia="Calibri" w:hint="default"/>
                <w:sz w:val="15"/>
                <w:szCs w:val="15"/>
              </w:rPr>
            </w:pPr>
            <w:r>
              <w:rPr>
                <w:rFonts w:ascii="Calibri"/>
                <w:spacing w:val="-2"/>
                <w:sz w:val="15"/>
              </w:rPr>
              <w:t>27,047.87</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7"/>
              <w:jc w:val="right"/>
              <w:rPr>
                <w:rFonts w:ascii="Calibri" w:hAnsi="Calibri" w:cs="Calibri" w:eastAsia="Calibri" w:hint="default"/>
                <w:sz w:val="15"/>
                <w:szCs w:val="15"/>
              </w:rPr>
            </w:pPr>
            <w:r>
              <w:rPr>
                <w:rFonts w:ascii="Calibri"/>
                <w:spacing w:val="-1"/>
                <w:sz w:val="15"/>
              </w:rPr>
              <w:t>3,535,383.30</w:t>
            </w:r>
            <w:r>
              <w:rPr>
                <w:rFonts w:ascii="Calibri"/>
                <w:sz w:val="15"/>
              </w:rPr>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90.31%</w:t>
            </w:r>
          </w:p>
        </w:tc>
        <w:tc>
          <w:tcPr>
            <w:tcW w:w="914"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3"/>
                <w:szCs w:val="13"/>
              </w:rPr>
            </w:pPr>
          </w:p>
          <w:p>
            <w:pPr>
              <w:pStyle w:val="TableParagraph"/>
              <w:spacing w:line="240" w:lineRule="auto"/>
              <w:ind w:right="104"/>
              <w:jc w:val="right"/>
              <w:rPr>
                <w:rFonts w:ascii="Calibri" w:hAnsi="Calibri" w:cs="Calibri" w:eastAsia="Calibri" w:hint="default"/>
                <w:sz w:val="15"/>
                <w:szCs w:val="15"/>
              </w:rPr>
            </w:pPr>
            <w:r>
              <w:rPr>
                <w:rFonts w:ascii="Calibri"/>
                <w:spacing w:val="-1"/>
                <w:sz w:val="15"/>
              </w:rPr>
              <w:t>35,353.83</w:t>
            </w:r>
            <w:r>
              <w:rPr>
                <w:rFonts w:ascii="Calibri"/>
                <w:sz w:val="15"/>
              </w:rPr>
            </w:r>
          </w:p>
        </w:tc>
      </w:tr>
      <w:tr>
        <w:trPr>
          <w:trHeight w:val="13" w:hRule="exact"/>
        </w:trPr>
        <w:tc>
          <w:tcPr>
            <w:tcW w:w="1565"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c>
          <w:tcPr>
            <w:tcW w:w="1231" w:type="dxa"/>
            <w:tcBorders>
              <w:top w:val="nil" w:sz="6" w:space="0" w:color="auto"/>
              <w:left w:val="nil" w:sz="6" w:space="0" w:color="auto"/>
              <w:bottom w:val="nil" w:sz="6" w:space="0" w:color="auto"/>
              <w:right w:val="nil" w:sz="6" w:space="0" w:color="auto"/>
            </w:tcBorders>
          </w:tcPr>
          <w:p>
            <w:pPr/>
          </w:p>
        </w:tc>
        <w:tc>
          <w:tcPr>
            <w:tcW w:w="898"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
        </w:tc>
      </w:tr>
      <w:tr>
        <w:trPr>
          <w:trHeight w:val="357" w:hRule="exact"/>
        </w:trPr>
        <w:tc>
          <w:tcPr>
            <w:tcW w:w="1565"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22" w:right="0"/>
              <w:jc w:val="left"/>
              <w:rPr>
                <w:rFonts w:ascii="宋体" w:hAnsi="宋体" w:cs="宋体" w:eastAsia="宋体" w:hint="default"/>
                <w:sz w:val="15"/>
                <w:szCs w:val="15"/>
              </w:rPr>
            </w:pPr>
            <w:r>
              <w:rPr>
                <w:rFonts w:ascii="Calibri" w:hAnsi="Calibri" w:cs="Calibri" w:eastAsia="Calibri" w:hint="default"/>
                <w:sz w:val="15"/>
                <w:szCs w:val="15"/>
              </w:rPr>
              <w:t>1</w:t>
            </w:r>
            <w:r>
              <w:rPr>
                <w:rFonts w:ascii="宋体" w:hAnsi="宋体" w:cs="宋体" w:eastAsia="宋体" w:hint="default"/>
                <w:sz w:val="15"/>
                <w:szCs w:val="15"/>
              </w:rPr>
              <w:t>－</w:t>
            </w:r>
            <w:r>
              <w:rPr>
                <w:rFonts w:ascii="Calibri" w:hAnsi="Calibri" w:cs="Calibri" w:eastAsia="Calibri" w:hint="default"/>
                <w:sz w:val="15"/>
                <w:szCs w:val="15"/>
              </w:rPr>
              <w:t>2</w:t>
            </w:r>
            <w:r>
              <w:rPr>
                <w:rFonts w:ascii="Calibri" w:hAnsi="Calibri" w:cs="Calibri" w:eastAsia="Calibri" w:hint="default"/>
                <w:spacing w:val="4"/>
                <w:sz w:val="15"/>
                <w:szCs w:val="15"/>
              </w:rPr>
              <w:t> </w:t>
            </w:r>
            <w:r>
              <w:rPr>
                <w:rFonts w:ascii="宋体" w:hAnsi="宋体" w:cs="宋体" w:eastAsia="宋体" w:hint="default"/>
                <w:sz w:val="15"/>
                <w:szCs w:val="15"/>
              </w:rPr>
              <w:t>年</w:t>
            </w:r>
          </w:p>
        </w:tc>
        <w:tc>
          <w:tcPr>
            <w:tcW w:w="1350"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left="446" w:right="0"/>
              <w:jc w:val="left"/>
              <w:rPr>
                <w:rFonts w:ascii="Calibri" w:hAnsi="Calibri" w:cs="Calibri" w:eastAsia="Calibri" w:hint="default"/>
                <w:sz w:val="15"/>
                <w:szCs w:val="15"/>
              </w:rPr>
            </w:pPr>
            <w:r>
              <w:rPr>
                <w:rFonts w:ascii="Calibri"/>
                <w:sz w:val="15"/>
              </w:rPr>
              <w:t>412,405.00</w:t>
            </w:r>
          </w:p>
        </w:tc>
        <w:tc>
          <w:tcPr>
            <w:tcW w:w="743"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190" w:right="0"/>
              <w:jc w:val="left"/>
              <w:rPr>
                <w:rFonts w:ascii="Calibri" w:hAnsi="Calibri" w:cs="Calibri" w:eastAsia="Calibri" w:hint="default"/>
                <w:sz w:val="15"/>
                <w:szCs w:val="15"/>
              </w:rPr>
            </w:pPr>
            <w:r>
              <w:rPr>
                <w:rFonts w:ascii="Calibri"/>
                <w:sz w:val="15"/>
              </w:rPr>
              <w:t>12.07%</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101"/>
              <w:jc w:val="right"/>
              <w:rPr>
                <w:rFonts w:ascii="Calibri" w:hAnsi="Calibri" w:cs="Calibri" w:eastAsia="Calibri" w:hint="default"/>
                <w:sz w:val="15"/>
                <w:szCs w:val="15"/>
              </w:rPr>
            </w:pPr>
            <w:r>
              <w:rPr>
                <w:rFonts w:ascii="Calibri"/>
                <w:spacing w:val="-1"/>
                <w:sz w:val="15"/>
              </w:rPr>
              <w:t>41,240.50</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6"/>
              <w:jc w:val="right"/>
              <w:rPr>
                <w:rFonts w:ascii="Calibri" w:hAnsi="Calibri" w:cs="Calibri" w:eastAsia="Calibri" w:hint="default"/>
                <w:sz w:val="15"/>
                <w:szCs w:val="15"/>
              </w:rPr>
            </w:pPr>
            <w:r>
              <w:rPr>
                <w:rFonts w:ascii="Calibri"/>
                <w:spacing w:val="-1"/>
                <w:sz w:val="15"/>
              </w:rPr>
              <w:t>110,746.50</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2.83%</w:t>
            </w:r>
          </w:p>
        </w:tc>
        <w:tc>
          <w:tcPr>
            <w:tcW w:w="914"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4"/>
              <w:jc w:val="right"/>
              <w:rPr>
                <w:rFonts w:ascii="Calibri" w:hAnsi="Calibri" w:cs="Calibri" w:eastAsia="Calibri" w:hint="default"/>
                <w:sz w:val="15"/>
                <w:szCs w:val="15"/>
              </w:rPr>
            </w:pPr>
            <w:r>
              <w:rPr>
                <w:rFonts w:ascii="Calibri"/>
                <w:spacing w:val="-2"/>
                <w:sz w:val="15"/>
              </w:rPr>
              <w:t>11,074.65</w:t>
            </w:r>
            <w:r>
              <w:rPr>
                <w:rFonts w:ascii="Calibri"/>
                <w:sz w:val="15"/>
              </w:rPr>
            </w:r>
          </w:p>
        </w:tc>
      </w:tr>
      <w:tr>
        <w:trPr>
          <w:trHeight w:val="13" w:hRule="exact"/>
        </w:trPr>
        <w:tc>
          <w:tcPr>
            <w:tcW w:w="1565"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c>
          <w:tcPr>
            <w:tcW w:w="1231" w:type="dxa"/>
            <w:tcBorders>
              <w:top w:val="nil" w:sz="6" w:space="0" w:color="auto"/>
              <w:left w:val="nil" w:sz="6" w:space="0" w:color="auto"/>
              <w:bottom w:val="nil" w:sz="6" w:space="0" w:color="auto"/>
              <w:right w:val="nil" w:sz="6" w:space="0" w:color="auto"/>
            </w:tcBorders>
          </w:tcPr>
          <w:p>
            <w:pPr/>
          </w:p>
        </w:tc>
        <w:tc>
          <w:tcPr>
            <w:tcW w:w="898"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
        </w:tc>
      </w:tr>
      <w:tr>
        <w:trPr>
          <w:trHeight w:val="357" w:hRule="exact"/>
        </w:trPr>
        <w:tc>
          <w:tcPr>
            <w:tcW w:w="1565"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22" w:right="0"/>
              <w:jc w:val="left"/>
              <w:rPr>
                <w:rFonts w:ascii="宋体" w:hAnsi="宋体" w:cs="宋体" w:eastAsia="宋体" w:hint="default"/>
                <w:sz w:val="15"/>
                <w:szCs w:val="15"/>
              </w:rPr>
            </w:pPr>
            <w:r>
              <w:rPr>
                <w:rFonts w:ascii="Calibri" w:hAnsi="Calibri" w:cs="Calibri" w:eastAsia="Calibri" w:hint="default"/>
                <w:sz w:val="15"/>
                <w:szCs w:val="15"/>
              </w:rPr>
              <w:t>2</w:t>
            </w:r>
            <w:r>
              <w:rPr>
                <w:rFonts w:ascii="宋体" w:hAnsi="宋体" w:cs="宋体" w:eastAsia="宋体" w:hint="default"/>
                <w:sz w:val="15"/>
                <w:szCs w:val="15"/>
              </w:rPr>
              <w:t>－</w:t>
            </w:r>
            <w:r>
              <w:rPr>
                <w:rFonts w:ascii="Calibri" w:hAnsi="Calibri" w:cs="Calibri" w:eastAsia="Calibri" w:hint="default"/>
                <w:sz w:val="15"/>
                <w:szCs w:val="15"/>
              </w:rPr>
              <w:t>3</w:t>
            </w:r>
            <w:r>
              <w:rPr>
                <w:rFonts w:ascii="Calibri" w:hAnsi="Calibri" w:cs="Calibri" w:eastAsia="Calibri" w:hint="default"/>
                <w:spacing w:val="4"/>
                <w:sz w:val="15"/>
                <w:szCs w:val="15"/>
              </w:rPr>
              <w:t> </w:t>
            </w:r>
            <w:r>
              <w:rPr>
                <w:rFonts w:ascii="宋体" w:hAnsi="宋体" w:cs="宋体" w:eastAsia="宋体" w:hint="default"/>
                <w:sz w:val="15"/>
                <w:szCs w:val="15"/>
              </w:rPr>
              <w:t>年</w:t>
            </w:r>
          </w:p>
        </w:tc>
        <w:tc>
          <w:tcPr>
            <w:tcW w:w="1350"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left="451" w:right="0"/>
              <w:jc w:val="left"/>
              <w:rPr>
                <w:rFonts w:ascii="Calibri" w:hAnsi="Calibri" w:cs="Calibri" w:eastAsia="Calibri" w:hint="default"/>
                <w:sz w:val="15"/>
                <w:szCs w:val="15"/>
              </w:rPr>
            </w:pPr>
            <w:r>
              <w:rPr>
                <w:rFonts w:ascii="Calibri"/>
                <w:sz w:val="15"/>
              </w:rPr>
              <w:t>110,720.00</w:t>
            </w:r>
          </w:p>
        </w:tc>
        <w:tc>
          <w:tcPr>
            <w:tcW w:w="743"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265" w:right="0"/>
              <w:jc w:val="left"/>
              <w:rPr>
                <w:rFonts w:ascii="Calibri" w:hAnsi="Calibri" w:cs="Calibri" w:eastAsia="Calibri" w:hint="default"/>
                <w:sz w:val="15"/>
                <w:szCs w:val="15"/>
              </w:rPr>
            </w:pPr>
            <w:r>
              <w:rPr>
                <w:rFonts w:ascii="Calibri"/>
                <w:sz w:val="15"/>
              </w:rPr>
              <w:t>3.24%</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101"/>
              <w:jc w:val="right"/>
              <w:rPr>
                <w:rFonts w:ascii="Calibri" w:hAnsi="Calibri" w:cs="Calibri" w:eastAsia="Calibri" w:hint="default"/>
                <w:sz w:val="15"/>
                <w:szCs w:val="15"/>
              </w:rPr>
            </w:pPr>
            <w:r>
              <w:rPr>
                <w:rFonts w:ascii="Calibri"/>
                <w:spacing w:val="-1"/>
                <w:sz w:val="15"/>
              </w:rPr>
              <w:t>33,216.00</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7"/>
              <w:jc w:val="right"/>
              <w:rPr>
                <w:rFonts w:ascii="Calibri" w:hAnsi="Calibri" w:cs="Calibri" w:eastAsia="Calibri" w:hint="default"/>
                <w:sz w:val="15"/>
                <w:szCs w:val="15"/>
              </w:rPr>
            </w:pPr>
            <w:r>
              <w:rPr>
                <w:rFonts w:ascii="Calibri"/>
                <w:spacing w:val="-2"/>
                <w:sz w:val="15"/>
              </w:rPr>
              <w:t>268,523.00</w:t>
            </w:r>
            <w:r>
              <w:rPr>
                <w:rFonts w:ascii="Calibri"/>
                <w:sz w:val="15"/>
              </w:rPr>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6.86%</w:t>
            </w:r>
          </w:p>
        </w:tc>
        <w:tc>
          <w:tcPr>
            <w:tcW w:w="914"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3"/>
              <w:jc w:val="right"/>
              <w:rPr>
                <w:rFonts w:ascii="Calibri" w:hAnsi="Calibri" w:cs="Calibri" w:eastAsia="Calibri" w:hint="default"/>
                <w:sz w:val="15"/>
                <w:szCs w:val="15"/>
              </w:rPr>
            </w:pPr>
            <w:r>
              <w:rPr>
                <w:rFonts w:ascii="Calibri"/>
                <w:spacing w:val="-1"/>
                <w:sz w:val="15"/>
              </w:rPr>
              <w:t>80,556.90</w:t>
            </w:r>
          </w:p>
        </w:tc>
      </w:tr>
      <w:tr>
        <w:trPr>
          <w:trHeight w:val="13" w:hRule="exact"/>
        </w:trPr>
        <w:tc>
          <w:tcPr>
            <w:tcW w:w="1565"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c>
          <w:tcPr>
            <w:tcW w:w="1231" w:type="dxa"/>
            <w:tcBorders>
              <w:top w:val="nil" w:sz="6" w:space="0" w:color="auto"/>
              <w:left w:val="nil" w:sz="6" w:space="0" w:color="auto"/>
              <w:bottom w:val="nil" w:sz="6" w:space="0" w:color="auto"/>
              <w:right w:val="nil" w:sz="6" w:space="0" w:color="auto"/>
            </w:tcBorders>
          </w:tcPr>
          <w:p>
            <w:pPr/>
          </w:p>
        </w:tc>
        <w:tc>
          <w:tcPr>
            <w:tcW w:w="898"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
        </w:tc>
      </w:tr>
      <w:tr>
        <w:trPr>
          <w:trHeight w:val="357" w:hRule="exact"/>
        </w:trPr>
        <w:tc>
          <w:tcPr>
            <w:tcW w:w="1565"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22" w:right="0"/>
              <w:jc w:val="left"/>
              <w:rPr>
                <w:rFonts w:ascii="宋体" w:hAnsi="宋体" w:cs="宋体" w:eastAsia="宋体" w:hint="default"/>
                <w:sz w:val="15"/>
                <w:szCs w:val="15"/>
              </w:rPr>
            </w:pPr>
            <w:r>
              <w:rPr>
                <w:rFonts w:ascii="Calibri" w:hAnsi="Calibri" w:cs="Calibri" w:eastAsia="Calibri" w:hint="default"/>
                <w:sz w:val="15"/>
                <w:szCs w:val="15"/>
              </w:rPr>
              <w:t>3</w:t>
            </w:r>
            <w:r>
              <w:rPr>
                <w:rFonts w:ascii="Calibri" w:hAnsi="Calibri" w:cs="Calibri" w:eastAsia="Calibri" w:hint="default"/>
                <w:spacing w:val="5"/>
                <w:sz w:val="15"/>
                <w:szCs w:val="15"/>
              </w:rPr>
              <w:t> </w:t>
            </w:r>
            <w:r>
              <w:rPr>
                <w:rFonts w:ascii="宋体" w:hAnsi="宋体" w:cs="宋体" w:eastAsia="宋体" w:hint="default"/>
                <w:sz w:val="15"/>
                <w:szCs w:val="15"/>
              </w:rPr>
              <w:t>年以上</w:t>
            </w:r>
          </w:p>
        </w:tc>
        <w:tc>
          <w:tcPr>
            <w:tcW w:w="1350" w:type="dxa"/>
            <w:tcBorders>
              <w:top w:val="nil" w:sz="6" w:space="0" w:color="auto"/>
              <w:left w:val="single" w:sz="4" w:space="0" w:color="000000"/>
              <w:bottom w:val="nil" w:sz="6" w:space="0" w:color="auto"/>
              <w:right w:val="nil" w:sz="6" w:space="0" w:color="auto"/>
            </w:tcBorders>
          </w:tcPr>
          <w:p>
            <w:pPr>
              <w:pStyle w:val="TableParagraph"/>
              <w:spacing w:line="240" w:lineRule="auto" w:before="111"/>
              <w:ind w:left="446" w:right="0"/>
              <w:jc w:val="left"/>
              <w:rPr>
                <w:rFonts w:ascii="Calibri" w:hAnsi="Calibri" w:cs="Calibri" w:eastAsia="Calibri" w:hint="default"/>
                <w:sz w:val="15"/>
                <w:szCs w:val="15"/>
              </w:rPr>
            </w:pPr>
            <w:r>
              <w:rPr>
                <w:rFonts w:ascii="Calibri"/>
                <w:sz w:val="15"/>
              </w:rPr>
              <w:t>188,000.00</w:t>
            </w:r>
          </w:p>
        </w:tc>
        <w:tc>
          <w:tcPr>
            <w:tcW w:w="743" w:type="dxa"/>
            <w:tcBorders>
              <w:top w:val="nil" w:sz="6" w:space="0" w:color="auto"/>
              <w:left w:val="nil" w:sz="6" w:space="0" w:color="auto"/>
              <w:bottom w:val="nil" w:sz="6" w:space="0" w:color="auto"/>
              <w:right w:val="single" w:sz="4" w:space="0" w:color="000000"/>
            </w:tcBorders>
          </w:tcPr>
          <w:p>
            <w:pPr>
              <w:pStyle w:val="TableParagraph"/>
              <w:spacing w:line="240" w:lineRule="auto" w:before="111"/>
              <w:ind w:left="265" w:right="0"/>
              <w:jc w:val="left"/>
              <w:rPr>
                <w:rFonts w:ascii="Calibri" w:hAnsi="Calibri" w:cs="Calibri" w:eastAsia="Calibri" w:hint="default"/>
                <w:sz w:val="15"/>
                <w:szCs w:val="15"/>
              </w:rPr>
            </w:pPr>
            <w:r>
              <w:rPr>
                <w:rFonts w:ascii="Calibri"/>
                <w:sz w:val="15"/>
              </w:rPr>
              <w:t>5.50%</w:t>
            </w:r>
          </w:p>
        </w:tc>
        <w:tc>
          <w:tcPr>
            <w:tcW w:w="1131" w:type="dxa"/>
            <w:tcBorders>
              <w:top w:val="nil" w:sz="6" w:space="0" w:color="auto"/>
              <w:left w:val="single" w:sz="4" w:space="0" w:color="000000"/>
              <w:bottom w:val="nil" w:sz="6" w:space="0" w:color="auto"/>
              <w:right w:val="single" w:sz="4" w:space="0" w:color="000000"/>
            </w:tcBorders>
          </w:tcPr>
          <w:p>
            <w:pPr>
              <w:pStyle w:val="TableParagraph"/>
              <w:spacing w:line="240" w:lineRule="auto" w:before="111"/>
              <w:ind w:right="101"/>
              <w:jc w:val="right"/>
              <w:rPr>
                <w:rFonts w:ascii="Calibri" w:hAnsi="Calibri" w:cs="Calibri" w:eastAsia="Calibri" w:hint="default"/>
                <w:sz w:val="15"/>
                <w:szCs w:val="15"/>
              </w:rPr>
            </w:pPr>
            <w:r>
              <w:rPr>
                <w:rFonts w:ascii="Calibri"/>
                <w:spacing w:val="-1"/>
                <w:sz w:val="15"/>
              </w:rPr>
              <w:t>188,000.00</w:t>
            </w:r>
          </w:p>
        </w:tc>
        <w:tc>
          <w:tcPr>
            <w:tcW w:w="123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6"/>
              <w:jc w:val="right"/>
              <w:rPr>
                <w:rFonts w:ascii="Calibri" w:hAnsi="Calibri" w:cs="Calibri" w:eastAsia="Calibri" w:hint="default"/>
                <w:sz w:val="15"/>
                <w:szCs w:val="15"/>
              </w:rPr>
            </w:pPr>
            <w:r>
              <w:rPr>
                <w:rFonts w:ascii="Calibri"/>
                <w:sz w:val="15"/>
              </w:rPr>
              <w:t>0.00</w:t>
            </w:r>
          </w:p>
        </w:tc>
        <w:tc>
          <w:tcPr>
            <w:tcW w:w="898"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0.00%</w:t>
            </w:r>
          </w:p>
        </w:tc>
        <w:tc>
          <w:tcPr>
            <w:tcW w:w="914"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3"/>
              <w:jc w:val="right"/>
              <w:rPr>
                <w:rFonts w:ascii="Calibri" w:hAnsi="Calibri" w:cs="Calibri" w:eastAsia="Calibri" w:hint="default"/>
                <w:sz w:val="15"/>
                <w:szCs w:val="15"/>
              </w:rPr>
            </w:pPr>
            <w:r>
              <w:rPr>
                <w:rFonts w:ascii="Calibri"/>
                <w:sz w:val="15"/>
              </w:rPr>
              <w:t>0.00</w:t>
            </w:r>
          </w:p>
        </w:tc>
      </w:tr>
      <w:tr>
        <w:trPr>
          <w:trHeight w:val="13" w:hRule="exact"/>
        </w:trPr>
        <w:tc>
          <w:tcPr>
            <w:tcW w:w="1565" w:type="dxa"/>
            <w:tcBorders>
              <w:top w:val="nil" w:sz="6" w:space="0" w:color="auto"/>
              <w:left w:val="nil" w:sz="6" w:space="0" w:color="auto"/>
              <w:bottom w:val="nil" w:sz="6" w:space="0" w:color="auto"/>
              <w:right w:val="nil" w:sz="6" w:space="0" w:color="auto"/>
            </w:tcBorders>
          </w:tcPr>
          <w:p>
            <w:pPr/>
          </w:p>
        </w:tc>
        <w:tc>
          <w:tcPr>
            <w:tcW w:w="1350" w:type="dxa"/>
            <w:tcBorders>
              <w:top w:val="nil" w:sz="6" w:space="0" w:color="auto"/>
              <w:left w:val="nil" w:sz="6" w:space="0" w:color="auto"/>
              <w:bottom w:val="nil" w:sz="6" w:space="0" w:color="auto"/>
              <w:right w:val="nil" w:sz="6" w:space="0" w:color="auto"/>
            </w:tcBorders>
          </w:tcPr>
          <w:p>
            <w:pPr/>
          </w:p>
        </w:tc>
        <w:tc>
          <w:tcPr>
            <w:tcW w:w="743" w:type="dxa"/>
            <w:tcBorders>
              <w:top w:val="nil" w:sz="6" w:space="0" w:color="auto"/>
              <w:left w:val="nil" w:sz="6" w:space="0" w:color="auto"/>
              <w:bottom w:val="nil" w:sz="6" w:space="0" w:color="auto"/>
              <w:right w:val="nil" w:sz="6" w:space="0" w:color="auto"/>
            </w:tcBorders>
          </w:tcPr>
          <w:p>
            <w:pPr/>
          </w:p>
        </w:tc>
        <w:tc>
          <w:tcPr>
            <w:tcW w:w="1131" w:type="dxa"/>
            <w:tcBorders>
              <w:top w:val="nil" w:sz="6" w:space="0" w:color="auto"/>
              <w:left w:val="nil" w:sz="6" w:space="0" w:color="auto"/>
              <w:bottom w:val="nil" w:sz="6" w:space="0" w:color="auto"/>
              <w:right w:val="nil" w:sz="6" w:space="0" w:color="auto"/>
            </w:tcBorders>
          </w:tcPr>
          <w:p>
            <w:pPr/>
          </w:p>
        </w:tc>
        <w:tc>
          <w:tcPr>
            <w:tcW w:w="1231" w:type="dxa"/>
            <w:tcBorders>
              <w:top w:val="nil" w:sz="6" w:space="0" w:color="auto"/>
              <w:left w:val="nil" w:sz="6" w:space="0" w:color="auto"/>
              <w:bottom w:val="nil" w:sz="6" w:space="0" w:color="auto"/>
              <w:right w:val="nil" w:sz="6" w:space="0" w:color="auto"/>
            </w:tcBorders>
          </w:tcPr>
          <w:p>
            <w:pPr/>
          </w:p>
        </w:tc>
        <w:tc>
          <w:tcPr>
            <w:tcW w:w="898" w:type="dxa"/>
            <w:tcBorders>
              <w:top w:val="nil" w:sz="6" w:space="0" w:color="auto"/>
              <w:left w:val="nil" w:sz="6" w:space="0" w:color="auto"/>
              <w:bottom w:val="nil" w:sz="6" w:space="0" w:color="auto"/>
              <w:right w:val="nil" w:sz="6" w:space="0" w:color="auto"/>
            </w:tcBorders>
          </w:tcPr>
          <w:p>
            <w:pPr/>
          </w:p>
        </w:tc>
        <w:tc>
          <w:tcPr>
            <w:tcW w:w="914" w:type="dxa"/>
            <w:tcBorders>
              <w:top w:val="nil" w:sz="6" w:space="0" w:color="auto"/>
              <w:left w:val="nil" w:sz="6" w:space="0" w:color="auto"/>
              <w:bottom w:val="nil" w:sz="6" w:space="0" w:color="auto"/>
              <w:right w:val="nil" w:sz="6" w:space="0" w:color="auto"/>
            </w:tcBorders>
          </w:tcPr>
          <w:p>
            <w:pPr/>
          </w:p>
        </w:tc>
      </w:tr>
      <w:tr>
        <w:trPr>
          <w:trHeight w:val="377" w:hRule="exact"/>
        </w:trPr>
        <w:tc>
          <w:tcPr>
            <w:tcW w:w="1565" w:type="dxa"/>
            <w:tcBorders>
              <w:top w:val="nil" w:sz="6" w:space="0" w:color="auto"/>
              <w:left w:val="nil" w:sz="6" w:space="0" w:color="auto"/>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0"/>
                <w:szCs w:val="10"/>
              </w:rPr>
            </w:pPr>
          </w:p>
          <w:p>
            <w:pPr>
              <w:pStyle w:val="TableParagraph"/>
              <w:spacing w:line="240" w:lineRule="auto"/>
              <w:ind w:right="617"/>
              <w:jc w:val="right"/>
              <w:rPr>
                <w:rFonts w:ascii="宋体" w:hAnsi="宋体" w:cs="宋体" w:eastAsia="宋体" w:hint="default"/>
                <w:sz w:val="15"/>
                <w:szCs w:val="15"/>
              </w:rPr>
            </w:pPr>
            <w:r>
              <w:rPr>
                <w:rFonts w:ascii="宋体" w:hAnsi="宋体" w:cs="宋体" w:eastAsia="宋体" w:hint="default"/>
                <w:sz w:val="15"/>
                <w:szCs w:val="15"/>
              </w:rPr>
              <w:t>合计</w:t>
            </w:r>
          </w:p>
        </w:tc>
        <w:tc>
          <w:tcPr>
            <w:tcW w:w="1350" w:type="dxa"/>
            <w:tcBorders>
              <w:top w:val="nil" w:sz="6" w:space="0" w:color="auto"/>
              <w:left w:val="single" w:sz="4" w:space="0" w:color="000000"/>
              <w:bottom w:val="single" w:sz="12" w:space="0" w:color="000000"/>
              <w:right w:val="nil" w:sz="6" w:space="0" w:color="auto"/>
            </w:tcBorders>
          </w:tcPr>
          <w:p>
            <w:pPr>
              <w:pStyle w:val="TableParagraph"/>
              <w:spacing w:line="240" w:lineRule="auto" w:before="111"/>
              <w:ind w:left="333" w:right="0"/>
              <w:jc w:val="left"/>
              <w:rPr>
                <w:rFonts w:ascii="Calibri" w:hAnsi="Calibri" w:cs="Calibri" w:eastAsia="Calibri" w:hint="default"/>
                <w:sz w:val="15"/>
                <w:szCs w:val="15"/>
              </w:rPr>
            </w:pPr>
            <w:r>
              <w:rPr>
                <w:rFonts w:ascii="Calibri"/>
                <w:sz w:val="15"/>
              </w:rPr>
              <w:t>3,415,912.24</w:t>
            </w:r>
          </w:p>
        </w:tc>
        <w:tc>
          <w:tcPr>
            <w:tcW w:w="743" w:type="dxa"/>
            <w:tcBorders>
              <w:top w:val="nil" w:sz="6" w:space="0" w:color="auto"/>
              <w:left w:val="nil" w:sz="6" w:space="0" w:color="auto"/>
              <w:bottom w:val="single" w:sz="12" w:space="0" w:color="000000"/>
              <w:right w:val="single" w:sz="4" w:space="0" w:color="000000"/>
            </w:tcBorders>
          </w:tcPr>
          <w:p>
            <w:pPr>
              <w:pStyle w:val="TableParagraph"/>
              <w:spacing w:line="240" w:lineRule="auto" w:before="111"/>
              <w:ind w:left="111" w:right="0"/>
              <w:jc w:val="left"/>
              <w:rPr>
                <w:rFonts w:ascii="Calibri" w:hAnsi="Calibri" w:cs="Calibri" w:eastAsia="Calibri" w:hint="default"/>
                <w:sz w:val="15"/>
                <w:szCs w:val="15"/>
              </w:rPr>
            </w:pPr>
            <w:r>
              <w:rPr>
                <w:rFonts w:ascii="Calibri"/>
                <w:sz w:val="15"/>
              </w:rPr>
              <w:t>100.00%</w:t>
            </w:r>
          </w:p>
        </w:tc>
        <w:tc>
          <w:tcPr>
            <w:tcW w:w="11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1"/>
              <w:ind w:right="101"/>
              <w:jc w:val="right"/>
              <w:rPr>
                <w:rFonts w:ascii="Calibri" w:hAnsi="Calibri" w:cs="Calibri" w:eastAsia="Calibri" w:hint="default"/>
                <w:sz w:val="15"/>
                <w:szCs w:val="15"/>
              </w:rPr>
            </w:pPr>
            <w:r>
              <w:rPr>
                <w:rFonts w:ascii="Calibri"/>
                <w:spacing w:val="-1"/>
                <w:sz w:val="15"/>
              </w:rPr>
              <w:t>289,504.37</w:t>
            </w:r>
          </w:p>
        </w:tc>
        <w:tc>
          <w:tcPr>
            <w:tcW w:w="123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6"/>
              <w:jc w:val="right"/>
              <w:rPr>
                <w:rFonts w:ascii="Calibri" w:hAnsi="Calibri" w:cs="Calibri" w:eastAsia="Calibri" w:hint="default"/>
                <w:sz w:val="15"/>
                <w:szCs w:val="15"/>
              </w:rPr>
            </w:pPr>
            <w:r>
              <w:rPr>
                <w:rFonts w:ascii="Calibri"/>
                <w:spacing w:val="-1"/>
                <w:sz w:val="15"/>
              </w:rPr>
              <w:t>3,914,652.80</w:t>
            </w:r>
          </w:p>
        </w:tc>
        <w:tc>
          <w:tcPr>
            <w:tcW w:w="8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99"/>
              <w:jc w:val="right"/>
              <w:rPr>
                <w:rFonts w:ascii="Calibri" w:hAnsi="Calibri" w:cs="Calibri" w:eastAsia="Calibri" w:hint="default"/>
                <w:sz w:val="15"/>
                <w:szCs w:val="15"/>
              </w:rPr>
            </w:pPr>
            <w:r>
              <w:rPr>
                <w:rFonts w:ascii="Calibri"/>
                <w:spacing w:val="-1"/>
                <w:sz w:val="15"/>
              </w:rPr>
              <w:t>100.00%</w:t>
            </w:r>
          </w:p>
        </w:tc>
        <w:tc>
          <w:tcPr>
            <w:tcW w:w="914"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sz w:val="13"/>
                <w:szCs w:val="13"/>
              </w:rPr>
            </w:pPr>
          </w:p>
          <w:p>
            <w:pPr>
              <w:pStyle w:val="TableParagraph"/>
              <w:spacing w:line="240" w:lineRule="auto"/>
              <w:ind w:right="103"/>
              <w:jc w:val="right"/>
              <w:rPr>
                <w:rFonts w:ascii="Calibri" w:hAnsi="Calibri" w:cs="Calibri" w:eastAsia="Calibri" w:hint="default"/>
                <w:sz w:val="15"/>
                <w:szCs w:val="15"/>
              </w:rPr>
            </w:pPr>
            <w:r>
              <w:rPr>
                <w:rFonts w:ascii="Calibri"/>
                <w:spacing w:val="-1"/>
                <w:sz w:val="15"/>
              </w:rPr>
              <w:t>126,985.38</w:t>
            </w:r>
          </w:p>
        </w:tc>
      </w:tr>
    </w:tbl>
    <w:p>
      <w:pPr>
        <w:spacing w:before="93"/>
        <w:ind w:left="1118" w:right="733" w:firstLine="0"/>
        <w:jc w:val="left"/>
        <w:rPr>
          <w:rFonts w:ascii="宋体" w:hAnsi="宋体" w:cs="宋体" w:eastAsia="宋体" w:hint="default"/>
          <w:sz w:val="21"/>
          <w:szCs w:val="21"/>
        </w:rPr>
      </w:pPr>
      <w:r>
        <w:rPr>
          <w:rFonts w:ascii="宋体" w:hAnsi="宋体" w:cs="宋体" w:eastAsia="宋体" w:hint="default"/>
          <w:sz w:val="21"/>
          <w:szCs w:val="21"/>
        </w:rPr>
        <w:t>年末没有单项金额虽不重大但单项计提坏账准备的其他应收款</w:t>
      </w:r>
    </w:p>
    <w:p>
      <w:pPr>
        <w:spacing w:after="0"/>
        <w:jc w:val="left"/>
        <w:rPr>
          <w:rFonts w:ascii="宋体" w:hAnsi="宋体" w:cs="宋体" w:eastAsia="宋体" w:hint="default"/>
          <w:sz w:val="21"/>
          <w:szCs w:val="21"/>
        </w:rPr>
        <w:sectPr>
          <w:footerReference w:type="default" r:id="rId618"/>
          <w:pgSz w:w="11910" w:h="16840"/>
          <w:pgMar w:footer="1195" w:header="0" w:top="1540" w:bottom="1380" w:left="1400" w:right="1060"/>
          <w:pgNumType w:start="150"/>
        </w:sect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19"/>
          <w:szCs w:val="19"/>
        </w:rPr>
      </w:pPr>
    </w:p>
    <w:p>
      <w:pPr>
        <w:tabs>
          <w:tab w:pos="1395" w:val="left" w:leader="none"/>
        </w:tabs>
        <w:spacing w:line="328" w:lineRule="auto" w:before="36"/>
        <w:ind w:left="1395" w:right="453" w:hanging="538"/>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tab/>
      </w:r>
      <w:r>
        <w:rPr>
          <w:rFonts w:ascii="宋体" w:hAnsi="宋体" w:cs="宋体" w:eastAsia="宋体" w:hint="default"/>
          <w:b/>
          <w:bCs/>
          <w:spacing w:val="2"/>
          <w:sz w:val="21"/>
          <w:szCs w:val="21"/>
        </w:rPr>
        <w:t>无以前年度已全额或大比例计提坏账准备，本年又全额或部分收回的其他应</w:t>
      </w:r>
      <w:r>
        <w:rPr>
          <w:rFonts w:ascii="宋体" w:hAnsi="宋体" w:cs="宋体" w:eastAsia="宋体" w:hint="default"/>
          <w:b/>
          <w:bCs/>
          <w:spacing w:val="-88"/>
          <w:sz w:val="21"/>
          <w:szCs w:val="21"/>
        </w:rPr>
        <w:t> </w:t>
      </w:r>
      <w:r>
        <w:rPr>
          <w:rFonts w:ascii="宋体" w:hAnsi="宋体" w:cs="宋体" w:eastAsia="宋体" w:hint="default"/>
          <w:b/>
          <w:bCs/>
          <w:spacing w:val="-88"/>
          <w:sz w:val="21"/>
          <w:szCs w:val="21"/>
        </w:rPr>
      </w:r>
      <w:r>
        <w:rPr>
          <w:rFonts w:ascii="宋体" w:hAnsi="宋体" w:cs="宋体" w:eastAsia="宋体" w:hint="default"/>
          <w:b/>
          <w:bCs/>
          <w:sz w:val="21"/>
          <w:szCs w:val="21"/>
        </w:rPr>
        <w:t>收款。</w:t>
      </w:r>
      <w:r>
        <w:rPr>
          <w:rFonts w:ascii="宋体" w:hAnsi="宋体" w:cs="宋体" w:eastAsia="宋体" w:hint="default"/>
          <w:sz w:val="21"/>
          <w:szCs w:val="21"/>
        </w:rPr>
      </w:r>
    </w:p>
    <w:p>
      <w:pPr>
        <w:tabs>
          <w:tab w:pos="1395" w:val="left" w:leader="none"/>
        </w:tabs>
        <w:spacing w:before="48"/>
        <w:ind w:left="858" w:right="4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tab/>
      </w:r>
      <w:r>
        <w:rPr>
          <w:rFonts w:ascii="宋体" w:hAnsi="宋体" w:cs="宋体" w:eastAsia="宋体" w:hint="default"/>
          <w:b/>
          <w:bCs/>
          <w:spacing w:val="-1"/>
          <w:sz w:val="21"/>
          <w:szCs w:val="21"/>
        </w:rPr>
        <w:t>本报告期没有实际核销的其他应收款</w:t>
      </w:r>
      <w:r>
        <w:rPr>
          <w:rFonts w:ascii="宋体" w:hAnsi="宋体" w:cs="宋体" w:eastAsia="宋体" w:hint="default"/>
          <w:spacing w:val="-1"/>
          <w:sz w:val="21"/>
          <w:szCs w:val="21"/>
        </w:rPr>
      </w:r>
    </w:p>
    <w:p>
      <w:pPr>
        <w:tabs>
          <w:tab w:pos="1395" w:val="left" w:leader="none"/>
        </w:tabs>
        <w:spacing w:before="110"/>
        <w:ind w:left="858"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w:t>
        <w:tab/>
      </w:r>
      <w:r>
        <w:rPr>
          <w:rFonts w:ascii="宋体" w:hAnsi="宋体" w:cs="宋体" w:eastAsia="宋体" w:hint="default"/>
          <w:b/>
          <w:bCs/>
          <w:spacing w:val="-1"/>
          <w:sz w:val="21"/>
          <w:szCs w:val="21"/>
        </w:rPr>
        <w:t>年末其他应收款中无持本公司</w:t>
      </w:r>
      <w:r>
        <w:rPr>
          <w:rFonts w:ascii="宋体" w:hAnsi="宋体" w:cs="宋体" w:eastAsia="宋体" w:hint="default"/>
          <w:b/>
          <w:bCs/>
          <w:sz w:val="21"/>
          <w:szCs w:val="21"/>
        </w:rPr>
        <w:t> </w:t>
      </w:r>
      <w:r>
        <w:rPr>
          <w:rFonts w:ascii="Times New Roman" w:hAnsi="Times New Roman" w:cs="Times New Roman" w:eastAsia="Times New Roman" w:hint="default"/>
          <w:b/>
          <w:bCs/>
          <w:spacing w:val="-11"/>
          <w:sz w:val="21"/>
          <w:szCs w:val="21"/>
        </w:rPr>
        <w:t>5</w:t>
      </w:r>
      <w:r>
        <w:rPr>
          <w:rFonts w:ascii="宋体" w:hAnsi="宋体" w:cs="宋体" w:eastAsia="宋体" w:hint="default"/>
          <w:b/>
          <w:bCs/>
          <w:spacing w:val="-11"/>
          <w:sz w:val="21"/>
          <w:szCs w:val="21"/>
        </w:rPr>
        <w:t>％以上（含</w:t>
      </w:r>
      <w:r>
        <w:rPr>
          <w:rFonts w:ascii="宋体" w:hAnsi="宋体" w:cs="宋体" w:eastAsia="宋体" w:hint="default"/>
          <w:b/>
          <w:bCs/>
          <w:spacing w:val="-68"/>
          <w:sz w:val="21"/>
          <w:szCs w:val="21"/>
        </w:rPr>
        <w:t> </w:t>
      </w:r>
      <w:r>
        <w:rPr>
          <w:rFonts w:ascii="Times New Roman" w:hAnsi="Times New Roman" w:cs="Times New Roman" w:eastAsia="Times New Roman" w:hint="default"/>
          <w:b/>
          <w:bCs/>
          <w:spacing w:val="-5"/>
          <w:sz w:val="21"/>
          <w:szCs w:val="21"/>
        </w:rPr>
        <w:t>5</w:t>
      </w:r>
      <w:r>
        <w:rPr>
          <w:rFonts w:ascii="宋体" w:hAnsi="宋体" w:cs="宋体" w:eastAsia="宋体" w:hint="default"/>
          <w:b/>
          <w:bCs/>
          <w:spacing w:val="-5"/>
          <w:sz w:val="21"/>
          <w:szCs w:val="21"/>
        </w:rPr>
        <w:t>％）表决权股份的股东单位欠款。</w:t>
      </w:r>
      <w:r>
        <w:rPr>
          <w:rFonts w:ascii="宋体" w:hAnsi="宋体" w:cs="宋体" w:eastAsia="宋体" w:hint="default"/>
          <w:spacing w:val="-5"/>
          <w:sz w:val="21"/>
          <w:szCs w:val="21"/>
        </w:rPr>
      </w:r>
    </w:p>
    <w:p>
      <w:pPr>
        <w:tabs>
          <w:tab w:pos="1395" w:val="left" w:leader="none"/>
        </w:tabs>
        <w:spacing w:before="107"/>
        <w:ind w:left="858" w:right="453" w:firstLine="0"/>
        <w:jc w:val="left"/>
        <w:rPr>
          <w:rFonts w:ascii="宋体" w:hAnsi="宋体" w:cs="宋体" w:eastAsia="宋体" w:hint="default"/>
          <w:sz w:val="21"/>
          <w:szCs w:val="21"/>
        </w:rPr>
      </w:pPr>
      <w:r>
        <w:rPr/>
        <w:pict>
          <v:shape style="position:absolute;margin-left:189.020004pt;margin-top:22.173653pt;width:.48pt;height:.12pt;mso-position-horizontal-relative:page;mso-position-vertical-relative:paragraph;z-index:-1186576" type="#_x0000_t75" stroked="false">
            <v:imagedata r:id="rId637" o:title=""/>
          </v:shape>
        </w:pict>
      </w:r>
      <w:r>
        <w:rPr/>
        <w:pict>
          <v:shape style="position:absolute;margin-left:245.809998pt;margin-top:22.173653pt;width:.48pt;height:.12pt;mso-position-horizontal-relative:page;mso-position-vertical-relative:paragraph;z-index:-1186552" type="#_x0000_t75" stroked="false">
            <v:imagedata r:id="rId637" o:title=""/>
          </v:shape>
        </w:pict>
      </w:r>
      <w:r>
        <w:rPr/>
        <w:pict>
          <v:shape style="position:absolute;margin-left:309.529999pt;margin-top:22.173653pt;width:.47998pt;height:.12pt;mso-position-horizontal-relative:page;mso-position-vertical-relative:paragraph;z-index:-1186528" type="#_x0000_t75" stroked="false">
            <v:imagedata r:id="rId637" o:title=""/>
          </v:shape>
        </w:pict>
      </w:r>
      <w:r>
        <w:rPr/>
        <w:pict>
          <v:shape style="position:absolute;margin-left:387.549988pt;margin-top:22.173653pt;width:.48001pt;height:.12pt;mso-position-horizontal-relative:page;mso-position-vertical-relative:paragraph;z-index:-1186504" type="#_x0000_t75" stroked="false">
            <v:imagedata r:id="rId637" o:title=""/>
          </v:shape>
        </w:pict>
      </w:r>
      <w:r>
        <w:rPr/>
        <w:pict>
          <v:shape style="position:absolute;margin-left:458.380005pt;margin-top:22.173653pt;width:.47998pt;height:.12pt;mso-position-horizontal-relative:page;mso-position-vertical-relative:paragraph;z-index:-1186480" type="#_x0000_t75" stroked="false">
            <v:imagedata r:id="rId637" o:title=""/>
          </v:shape>
        </w:pict>
      </w:r>
      <w:r>
        <w:rPr/>
        <w:pict>
          <v:group style="position:absolute;margin-left:120.5pt;margin-top:54.933632pt;width:402pt;height:5.3pt;mso-position-horizontal-relative:page;mso-position-vertical-relative:paragraph;z-index:-1186456" coordorigin="2410,1099" coordsize="8040,106">
            <v:shape style="position:absolute;left:2410;top:1099;width:1390;height:106" type="#_x0000_t75" stroked="false">
              <v:imagedata r:id="rId638" o:title=""/>
            </v:shape>
            <v:shape style="position:absolute;left:3776;top:1195;width:1141;height:10" type="#_x0000_t75" stroked="false">
              <v:imagedata r:id="rId280" o:title=""/>
            </v:shape>
            <v:shape style="position:absolute;left:4911;top:1195;width:1279;height:10" type="#_x0000_t75" stroked="false">
              <v:imagedata r:id="rId281" o:title=""/>
            </v:shape>
            <v:shape style="position:absolute;left:6186;top:1195;width:1565;height:10" type="#_x0000_t75" stroked="false">
              <v:imagedata r:id="rId282" o:title=""/>
            </v:shape>
            <v:shape style="position:absolute;left:7746;top:1195;width:1421;height:10" type="#_x0000_t75" stroked="false">
              <v:imagedata r:id="rId283" o:title=""/>
            </v:shape>
            <v:shape style="position:absolute;left:9163;top:1195;width:1286;height:10" type="#_x0000_t75" stroked="false">
              <v:imagedata r:id="rId284" o:title=""/>
            </v:shape>
            <w10:wrap type="none"/>
          </v:group>
        </w:pict>
      </w:r>
      <w:r>
        <w:rPr/>
        <w:pict>
          <v:group style="position:absolute;margin-left:120.5pt;margin-top:78.933670pt;width:402pt;height:.5pt;mso-position-horizontal-relative:page;mso-position-vertical-relative:paragraph;z-index:-1186432" coordorigin="2410,1579" coordsize="8040,10">
            <v:shape style="position:absolute;left:2410;top:1579;width:1370;height:10" type="#_x0000_t75" stroked="false">
              <v:imagedata r:id="rId279" o:title=""/>
            </v:shape>
            <v:shape style="position:absolute;left:3776;top:1579;width:1141;height:10" type="#_x0000_t75" stroked="false">
              <v:imagedata r:id="rId285" o:title=""/>
            </v:shape>
            <v:shape style="position:absolute;left:4911;top:1579;width:1279;height:10" type="#_x0000_t75" stroked="false">
              <v:imagedata r:id="rId211" o:title=""/>
            </v:shape>
            <v:shape style="position:absolute;left:6186;top:1579;width:1565;height:10" type="#_x0000_t75" stroked="false">
              <v:imagedata r:id="rId286" o:title=""/>
            </v:shape>
            <v:shape style="position:absolute;left:7746;top:1579;width:1421;height:10" type="#_x0000_t75" stroked="false">
              <v:imagedata r:id="rId287" o:title=""/>
            </v:shape>
            <v:shape style="position:absolute;left:9163;top:1579;width:1286;height:10" type="#_x0000_t75" stroked="false">
              <v:imagedata r:id="rId288" o:title=""/>
            </v:shape>
            <w10:wrap type="none"/>
          </v:group>
        </w:pict>
      </w:r>
      <w:r>
        <w:rPr/>
        <w:pict>
          <v:group style="position:absolute;margin-left:120.5pt;margin-top:98.133614pt;width:402pt;height:.5pt;mso-position-horizontal-relative:page;mso-position-vertical-relative:paragraph;z-index:-1186408" coordorigin="2410,1963" coordsize="8040,10">
            <v:shape style="position:absolute;left:2410;top:1963;width:1370;height:10" type="#_x0000_t75" stroked="false">
              <v:imagedata r:id="rId279" o:title=""/>
            </v:shape>
            <v:shape style="position:absolute;left:3776;top:1963;width:1141;height:10" type="#_x0000_t75" stroked="false">
              <v:imagedata r:id="rId285" o:title=""/>
            </v:shape>
            <v:shape style="position:absolute;left:4911;top:1963;width:1279;height:10" type="#_x0000_t75" stroked="false">
              <v:imagedata r:id="rId211" o:title=""/>
            </v:shape>
            <v:shape style="position:absolute;left:6186;top:1963;width:1565;height:10" type="#_x0000_t75" stroked="false">
              <v:imagedata r:id="rId286" o:title=""/>
            </v:shape>
            <v:shape style="position:absolute;left:7746;top:1963;width:1421;height:10" type="#_x0000_t75" stroked="false">
              <v:imagedata r:id="rId287" o:title=""/>
            </v:shape>
            <v:shape style="position:absolute;left:9163;top:1963;width:1286;height:10" type="#_x0000_t75" stroked="false">
              <v:imagedata r:id="rId288" o:title=""/>
            </v:shape>
            <w10:wrap type="none"/>
          </v:group>
        </w:pic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w:t>
        <w:tab/>
      </w:r>
      <w:r>
        <w:rPr>
          <w:rFonts w:ascii="宋体" w:hAnsi="宋体" w:cs="宋体" w:eastAsia="宋体" w:hint="default"/>
          <w:b/>
          <w:bCs/>
          <w:spacing w:val="-1"/>
          <w:sz w:val="21"/>
          <w:szCs w:val="21"/>
        </w:rPr>
        <w:t>其他应收款金额前五名单位情况</w:t>
      </w:r>
      <w:r>
        <w:rPr>
          <w:rFonts w:ascii="宋体" w:hAnsi="宋体" w:cs="宋体" w:eastAsia="宋体" w:hint="default"/>
          <w:spacing w:val="-1"/>
          <w:sz w:val="21"/>
          <w:szCs w:val="21"/>
        </w:rPr>
      </w:r>
    </w:p>
    <w:tbl>
      <w:tblPr>
        <w:tblW w:w="0" w:type="auto"/>
        <w:jc w:val="left"/>
        <w:tblInd w:w="735" w:type="dxa"/>
        <w:tblLayout w:type="fixed"/>
        <w:tblCellMar>
          <w:top w:w="0" w:type="dxa"/>
          <w:left w:w="0" w:type="dxa"/>
          <w:bottom w:w="0" w:type="dxa"/>
          <w:right w:w="0" w:type="dxa"/>
        </w:tblCellMar>
        <w:tblLook w:val="01E0"/>
      </w:tblPr>
      <w:tblGrid>
        <w:gridCol w:w="1390"/>
        <w:gridCol w:w="1136"/>
        <w:gridCol w:w="1274"/>
        <w:gridCol w:w="1560"/>
        <w:gridCol w:w="1417"/>
        <w:gridCol w:w="1277"/>
      </w:tblGrid>
      <w:tr>
        <w:trPr>
          <w:trHeight w:val="670" w:hRule="exact"/>
        </w:trPr>
        <w:tc>
          <w:tcPr>
            <w:tcW w:w="1390"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6"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1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2"/>
              <w:jc w:val="center"/>
              <w:rPr>
                <w:rFonts w:ascii="宋体" w:hAnsi="宋体" w:cs="宋体" w:eastAsia="宋体" w:hint="default"/>
                <w:sz w:val="18"/>
                <w:szCs w:val="18"/>
              </w:rPr>
            </w:pPr>
            <w:r>
              <w:rPr>
                <w:rFonts w:ascii="宋体" w:hAnsi="宋体" w:cs="宋体" w:eastAsia="宋体" w:hint="default"/>
                <w:sz w:val="18"/>
                <w:szCs w:val="18"/>
              </w:rPr>
              <w:t>与本公司关</w:t>
            </w:r>
          </w:p>
          <w:p>
            <w:pPr>
              <w:pStyle w:val="TableParagraph"/>
              <w:spacing w:line="240" w:lineRule="auto" w:before="139"/>
              <w:ind w:right="2"/>
              <w:jc w:val="center"/>
              <w:rPr>
                <w:rFonts w:ascii="宋体" w:hAnsi="宋体" w:cs="宋体" w:eastAsia="宋体" w:hint="default"/>
                <w:sz w:val="18"/>
                <w:szCs w:val="18"/>
              </w:rPr>
            </w:pPr>
            <w:r>
              <w:rPr>
                <w:rFonts w:ascii="宋体" w:hAnsi="宋体" w:cs="宋体" w:eastAsia="宋体" w:hint="default"/>
                <w:sz w:val="18"/>
                <w:szCs w:val="18"/>
              </w:rPr>
              <w:t>系</w:t>
            </w:r>
          </w:p>
        </w:tc>
        <w:tc>
          <w:tcPr>
            <w:tcW w:w="12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27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593"/>
              <w:jc w:val="right"/>
              <w:rPr>
                <w:rFonts w:ascii="宋体" w:hAnsi="宋体" w:cs="宋体" w:eastAsia="宋体" w:hint="default"/>
                <w:sz w:val="18"/>
                <w:szCs w:val="18"/>
              </w:rPr>
            </w:pPr>
            <w:r>
              <w:rPr>
                <w:rFonts w:ascii="宋体" w:hAnsi="宋体" w:cs="宋体" w:eastAsia="宋体" w:hint="default"/>
                <w:sz w:val="18"/>
                <w:szCs w:val="18"/>
              </w:rPr>
              <w:t>账龄</w:t>
            </w:r>
          </w:p>
        </w:tc>
        <w:tc>
          <w:tcPr>
            <w:tcW w:w="14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167" w:right="0" w:firstLine="28"/>
              <w:jc w:val="left"/>
              <w:rPr>
                <w:rFonts w:ascii="宋体" w:hAnsi="宋体" w:cs="宋体" w:eastAsia="宋体" w:hint="default"/>
                <w:sz w:val="18"/>
                <w:szCs w:val="18"/>
              </w:rPr>
            </w:pPr>
            <w:r>
              <w:rPr>
                <w:rFonts w:ascii="宋体" w:hAnsi="宋体" w:cs="宋体" w:eastAsia="宋体" w:hint="default"/>
                <w:sz w:val="18"/>
                <w:szCs w:val="18"/>
              </w:rPr>
              <w:t>占其他应收款</w:t>
            </w:r>
          </w:p>
          <w:p>
            <w:pPr>
              <w:pStyle w:val="TableParagraph"/>
              <w:spacing w:line="240" w:lineRule="auto" w:before="139"/>
              <w:ind w:left="167" w:right="0"/>
              <w:jc w:val="left"/>
              <w:rPr>
                <w:rFonts w:ascii="Calibri" w:hAnsi="Calibri" w:cs="Calibri" w:eastAsia="Calibri" w:hint="default"/>
                <w:sz w:val="18"/>
                <w:szCs w:val="18"/>
              </w:rPr>
            </w:pPr>
            <w:r>
              <w:rPr>
                <w:rFonts w:ascii="宋体" w:hAnsi="宋体" w:cs="宋体" w:eastAsia="宋体" w:hint="default"/>
                <w:sz w:val="18"/>
                <w:szCs w:val="18"/>
              </w:rPr>
              <w:t>总额的比例</w:t>
            </w:r>
            <w:r>
              <w:rPr>
                <w:rFonts w:ascii="Calibri" w:hAnsi="Calibri" w:cs="Calibri" w:eastAsia="Calibri" w:hint="default"/>
                <w:sz w:val="18"/>
                <w:szCs w:val="18"/>
              </w:rPr>
              <w:t>(%)</w:t>
            </w:r>
          </w:p>
        </w:tc>
        <w:tc>
          <w:tcPr>
            <w:tcW w:w="1277" w:type="dxa"/>
            <w:tcBorders>
              <w:top w:val="single" w:sz="12" w:space="0" w:color="000000"/>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left="182" w:right="0"/>
              <w:jc w:val="left"/>
              <w:rPr>
                <w:rFonts w:ascii="宋体" w:hAnsi="宋体" w:cs="宋体" w:eastAsia="宋体" w:hint="default"/>
                <w:sz w:val="18"/>
                <w:szCs w:val="18"/>
              </w:rPr>
            </w:pPr>
            <w:r>
              <w:rPr>
                <w:rFonts w:ascii="宋体" w:hAnsi="宋体" w:cs="宋体" w:eastAsia="宋体" w:hint="default"/>
                <w:sz w:val="18"/>
                <w:szCs w:val="18"/>
              </w:rPr>
              <w:t>性质或内容</w:t>
            </w:r>
          </w:p>
        </w:tc>
      </w:tr>
      <w:tr>
        <w:trPr>
          <w:trHeight w:val="477"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9" w:right="0"/>
              <w:jc w:val="center"/>
              <w:rPr>
                <w:rFonts w:ascii="宋体" w:hAnsi="宋体" w:cs="宋体" w:eastAsia="宋体" w:hint="default"/>
                <w:sz w:val="18"/>
                <w:szCs w:val="18"/>
              </w:rPr>
            </w:pPr>
            <w:r>
              <w:rPr>
                <w:rFonts w:ascii="宋体" w:hAnsi="宋体" w:cs="宋体" w:eastAsia="宋体" w:hint="default"/>
                <w:sz w:val="18"/>
                <w:szCs w:val="18"/>
              </w:rPr>
              <w:t>第一名</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16"/>
              <w:jc w:val="center"/>
              <w:rPr>
                <w:rFonts w:ascii="宋体" w:hAnsi="宋体" w:cs="宋体" w:eastAsia="宋体" w:hint="default"/>
                <w:sz w:val="18"/>
                <w:szCs w:val="18"/>
              </w:rPr>
            </w:pPr>
            <w:r>
              <w:rPr>
                <w:rFonts w:ascii="宋体" w:hAnsi="宋体" w:cs="宋体" w:eastAsia="宋体" w:hint="default"/>
                <w:sz w:val="18"/>
                <w:szCs w:val="18"/>
              </w:rPr>
              <w:t>外单位</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96"/>
              <w:jc w:val="right"/>
              <w:rPr>
                <w:rFonts w:ascii="Calibri" w:hAnsi="Calibri" w:cs="Calibri" w:eastAsia="Calibri" w:hint="default"/>
                <w:sz w:val="18"/>
                <w:szCs w:val="18"/>
              </w:rPr>
            </w:pPr>
            <w:r>
              <w:rPr>
                <w:rFonts w:ascii="Calibri"/>
                <w:sz w:val="18"/>
              </w:rPr>
              <w:t>200,000.00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145"/>
              <w:ind w:right="588"/>
              <w:jc w:val="righ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3"/>
                <w:szCs w:val="13"/>
              </w:rPr>
            </w:pPr>
          </w:p>
          <w:p>
            <w:pPr>
              <w:pStyle w:val="TableParagraph"/>
              <w:spacing w:line="240" w:lineRule="auto"/>
              <w:ind w:right="102"/>
              <w:jc w:val="right"/>
              <w:rPr>
                <w:rFonts w:ascii="Calibri" w:hAnsi="Calibri" w:cs="Calibri" w:eastAsia="Calibri" w:hint="default"/>
                <w:sz w:val="18"/>
                <w:szCs w:val="18"/>
              </w:rPr>
            </w:pPr>
            <w:r>
              <w:rPr>
                <w:rFonts w:ascii="Calibri"/>
                <w:sz w:val="18"/>
              </w:rPr>
              <w:t>5.85%</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145"/>
              <w:ind w:left="103" w:right="0"/>
              <w:jc w:val="left"/>
              <w:rPr>
                <w:rFonts w:ascii="宋体" w:hAnsi="宋体" w:cs="宋体" w:eastAsia="宋体" w:hint="default"/>
                <w:sz w:val="18"/>
                <w:szCs w:val="18"/>
              </w:rPr>
            </w:pPr>
            <w:r>
              <w:rPr>
                <w:rFonts w:ascii="宋体" w:hAnsi="宋体" w:cs="宋体" w:eastAsia="宋体" w:hint="default"/>
                <w:sz w:val="18"/>
                <w:szCs w:val="18"/>
              </w:rPr>
              <w:t>投保保证金</w:t>
            </w:r>
          </w:p>
        </w:tc>
      </w:tr>
      <w:tr>
        <w:trPr>
          <w:trHeight w:val="384"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18"/>
                <w:szCs w:val="18"/>
              </w:rPr>
            </w:pPr>
            <w:r>
              <w:rPr>
                <w:rFonts w:ascii="宋体" w:hAnsi="宋体" w:cs="宋体" w:eastAsia="宋体" w:hint="default"/>
                <w:sz w:val="18"/>
                <w:szCs w:val="18"/>
              </w:rPr>
              <w:t>第二名</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6"/>
              <w:jc w:val="center"/>
              <w:rPr>
                <w:rFonts w:ascii="宋体" w:hAnsi="宋体" w:cs="宋体" w:eastAsia="宋体" w:hint="default"/>
                <w:sz w:val="18"/>
                <w:szCs w:val="18"/>
              </w:rPr>
            </w:pPr>
            <w:r>
              <w:rPr>
                <w:rFonts w:ascii="宋体" w:hAnsi="宋体" w:cs="宋体" w:eastAsia="宋体" w:hint="default"/>
                <w:sz w:val="18"/>
                <w:szCs w:val="18"/>
              </w:rPr>
              <w:t>外单位</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96"/>
              <w:jc w:val="right"/>
              <w:rPr>
                <w:rFonts w:ascii="Calibri" w:hAnsi="Calibri" w:cs="Calibri" w:eastAsia="Calibri" w:hint="default"/>
                <w:sz w:val="18"/>
                <w:szCs w:val="18"/>
              </w:rPr>
            </w:pPr>
            <w:r>
              <w:rPr>
                <w:rFonts w:ascii="Calibri"/>
                <w:sz w:val="18"/>
              </w:rPr>
              <w:t>200,000.00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588"/>
              <w:jc w:val="righ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2"/>
              <w:jc w:val="right"/>
              <w:rPr>
                <w:rFonts w:ascii="Calibri" w:hAnsi="Calibri" w:cs="Calibri" w:eastAsia="Calibri" w:hint="default"/>
                <w:sz w:val="18"/>
                <w:szCs w:val="18"/>
              </w:rPr>
            </w:pPr>
            <w:r>
              <w:rPr>
                <w:rFonts w:ascii="Calibri"/>
                <w:sz w:val="18"/>
              </w:rPr>
              <w:t>5.85%</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投保保证金</w:t>
            </w:r>
          </w:p>
        </w:tc>
      </w:tr>
      <w:tr>
        <w:trPr>
          <w:trHeight w:val="384"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18"/>
                <w:szCs w:val="18"/>
              </w:rPr>
            </w:pPr>
            <w:r>
              <w:rPr>
                <w:rFonts w:ascii="宋体" w:hAnsi="宋体" w:cs="宋体" w:eastAsia="宋体" w:hint="default"/>
                <w:sz w:val="18"/>
                <w:szCs w:val="18"/>
              </w:rPr>
              <w:t>第三名</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6"/>
              <w:jc w:val="center"/>
              <w:rPr>
                <w:rFonts w:ascii="宋体" w:hAnsi="宋体" w:cs="宋体" w:eastAsia="宋体" w:hint="default"/>
                <w:sz w:val="18"/>
                <w:szCs w:val="18"/>
              </w:rPr>
            </w:pPr>
            <w:r>
              <w:rPr>
                <w:rFonts w:ascii="宋体" w:hAnsi="宋体" w:cs="宋体" w:eastAsia="宋体" w:hint="default"/>
                <w:sz w:val="18"/>
                <w:szCs w:val="18"/>
              </w:rPr>
              <w:t>外单位</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96"/>
              <w:jc w:val="right"/>
              <w:rPr>
                <w:rFonts w:ascii="Calibri" w:hAnsi="Calibri" w:cs="Calibri" w:eastAsia="Calibri" w:hint="default"/>
                <w:sz w:val="18"/>
                <w:szCs w:val="18"/>
              </w:rPr>
            </w:pPr>
            <w:r>
              <w:rPr>
                <w:rFonts w:ascii="Calibri"/>
                <w:sz w:val="18"/>
              </w:rPr>
              <w:t>200,000.00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588"/>
              <w:jc w:val="righ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89"/>
              <w:ind w:right="102"/>
              <w:jc w:val="right"/>
              <w:rPr>
                <w:rFonts w:ascii="Calibri" w:hAnsi="Calibri" w:cs="Calibri" w:eastAsia="Calibri" w:hint="default"/>
                <w:sz w:val="18"/>
                <w:szCs w:val="18"/>
              </w:rPr>
            </w:pPr>
            <w:r>
              <w:rPr>
                <w:rFonts w:ascii="Calibri"/>
                <w:sz w:val="18"/>
              </w:rPr>
              <w:t>5.85%</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投保保证金</w:t>
            </w:r>
          </w:p>
        </w:tc>
      </w:tr>
      <w:tr>
        <w:trPr>
          <w:trHeight w:val="384"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18"/>
                <w:szCs w:val="18"/>
              </w:rPr>
            </w:pPr>
            <w:r>
              <w:rPr>
                <w:rFonts w:ascii="宋体" w:hAnsi="宋体" w:cs="宋体" w:eastAsia="宋体" w:hint="default"/>
                <w:sz w:val="18"/>
                <w:szCs w:val="18"/>
              </w:rPr>
              <w:t>第四名</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6"/>
              <w:jc w:val="center"/>
              <w:rPr>
                <w:rFonts w:ascii="宋体" w:hAnsi="宋体" w:cs="宋体" w:eastAsia="宋体" w:hint="default"/>
                <w:sz w:val="18"/>
                <w:szCs w:val="18"/>
              </w:rPr>
            </w:pPr>
            <w:r>
              <w:rPr>
                <w:rFonts w:ascii="宋体" w:hAnsi="宋体" w:cs="宋体" w:eastAsia="宋体" w:hint="default"/>
                <w:sz w:val="18"/>
                <w:szCs w:val="18"/>
              </w:rPr>
              <w:t>外单位</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99"/>
              <w:jc w:val="right"/>
              <w:rPr>
                <w:rFonts w:ascii="Calibri" w:hAnsi="Calibri" w:cs="Calibri" w:eastAsia="Calibri" w:hint="default"/>
                <w:sz w:val="18"/>
                <w:szCs w:val="18"/>
              </w:rPr>
            </w:pPr>
            <w:r>
              <w:rPr>
                <w:rFonts w:ascii="Calibri"/>
                <w:spacing w:val="-1"/>
                <w:sz w:val="18"/>
              </w:rPr>
              <w:t>172,000.00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588"/>
              <w:jc w:val="right"/>
              <w:rPr>
                <w:rFonts w:ascii="宋体" w:hAnsi="宋体" w:cs="宋体" w:eastAsia="宋体" w:hint="default"/>
                <w:sz w:val="18"/>
                <w:szCs w:val="18"/>
              </w:rPr>
            </w:pPr>
            <w:r>
              <w:rPr>
                <w:rFonts w:ascii="Calibri" w:hAnsi="Calibri" w:cs="Calibri" w:eastAsia="Calibri" w:hint="default"/>
                <w:sz w:val="18"/>
                <w:szCs w:val="18"/>
              </w:rPr>
              <w:t>3</w:t>
            </w:r>
            <w:r>
              <w:rPr>
                <w:rFonts w:ascii="Calibri" w:hAnsi="Calibri" w:cs="Calibri" w:eastAsia="Calibri" w:hint="default"/>
                <w:spacing w:val="4"/>
                <w:sz w:val="18"/>
                <w:szCs w:val="18"/>
              </w:rPr>
              <w:t> </w:t>
            </w:r>
            <w:r>
              <w:rPr>
                <w:rFonts w:ascii="宋体" w:hAnsi="宋体" w:cs="宋体" w:eastAsia="宋体" w:hint="default"/>
                <w:sz w:val="18"/>
                <w:szCs w:val="18"/>
              </w:rPr>
              <w:t>年以上</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2"/>
              <w:jc w:val="right"/>
              <w:rPr>
                <w:rFonts w:ascii="Calibri" w:hAnsi="Calibri" w:cs="Calibri" w:eastAsia="Calibri" w:hint="default"/>
                <w:sz w:val="18"/>
                <w:szCs w:val="18"/>
              </w:rPr>
            </w:pPr>
            <w:r>
              <w:rPr>
                <w:rFonts w:ascii="Calibri"/>
                <w:sz w:val="18"/>
              </w:rPr>
              <w:t>5.04%</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投保保证金</w:t>
            </w:r>
          </w:p>
        </w:tc>
      </w:tr>
      <w:tr>
        <w:trPr>
          <w:trHeight w:val="384" w:hRule="exact"/>
        </w:trPr>
        <w:tc>
          <w:tcPr>
            <w:tcW w:w="1390"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19" w:right="0"/>
              <w:jc w:val="center"/>
              <w:rPr>
                <w:rFonts w:ascii="宋体" w:hAnsi="宋体" w:cs="宋体" w:eastAsia="宋体" w:hint="default"/>
                <w:sz w:val="18"/>
                <w:szCs w:val="18"/>
              </w:rPr>
            </w:pPr>
            <w:r>
              <w:rPr>
                <w:rFonts w:ascii="宋体" w:hAnsi="宋体" w:cs="宋体" w:eastAsia="宋体" w:hint="default"/>
                <w:sz w:val="18"/>
                <w:szCs w:val="18"/>
              </w:rPr>
              <w:t>第五名</w:t>
            </w:r>
          </w:p>
        </w:tc>
        <w:tc>
          <w:tcPr>
            <w:tcW w:w="1136"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6"/>
              <w:jc w:val="center"/>
              <w:rPr>
                <w:rFonts w:ascii="宋体" w:hAnsi="宋体" w:cs="宋体" w:eastAsia="宋体" w:hint="default"/>
                <w:sz w:val="18"/>
                <w:szCs w:val="18"/>
              </w:rPr>
            </w:pPr>
            <w:r>
              <w:rPr>
                <w:rFonts w:ascii="宋体" w:hAnsi="宋体" w:cs="宋体" w:eastAsia="宋体" w:hint="default"/>
                <w:sz w:val="18"/>
                <w:szCs w:val="18"/>
              </w:rPr>
              <w:t>外单位</w:t>
            </w:r>
          </w:p>
        </w:tc>
        <w:tc>
          <w:tcPr>
            <w:tcW w:w="1274"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99"/>
              <w:jc w:val="right"/>
              <w:rPr>
                <w:rFonts w:ascii="Calibri" w:hAnsi="Calibri" w:cs="Calibri" w:eastAsia="Calibri" w:hint="default"/>
                <w:sz w:val="18"/>
                <w:szCs w:val="18"/>
              </w:rPr>
            </w:pPr>
            <w:r>
              <w:rPr>
                <w:rFonts w:ascii="Calibri"/>
                <w:sz w:val="18"/>
              </w:rPr>
              <w:t>100,000.00</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588"/>
              <w:jc w:val="right"/>
              <w:rPr>
                <w:rFonts w:ascii="宋体" w:hAnsi="宋体" w:cs="宋体" w:eastAsia="宋体" w:hint="default"/>
                <w:sz w:val="18"/>
                <w:szCs w:val="18"/>
              </w:rPr>
            </w:pPr>
            <w:r>
              <w:rPr>
                <w:rFonts w:ascii="Calibri" w:hAnsi="Calibri" w:cs="Calibri" w:eastAsia="Calibri" w:hint="default"/>
                <w:sz w:val="18"/>
                <w:szCs w:val="18"/>
              </w:rPr>
              <w:t>1</w:t>
            </w:r>
            <w:r>
              <w:rPr>
                <w:rFonts w:ascii="Calibri" w:hAnsi="Calibri" w:cs="Calibri" w:eastAsia="Calibri" w:hint="default"/>
                <w:spacing w:val="4"/>
                <w:sz w:val="18"/>
                <w:szCs w:val="18"/>
              </w:rPr>
              <w:t> </w:t>
            </w:r>
            <w:r>
              <w:rPr>
                <w:rFonts w:ascii="宋体" w:hAnsi="宋体" w:cs="宋体" w:eastAsia="宋体" w:hint="default"/>
                <w:sz w:val="18"/>
                <w:szCs w:val="18"/>
              </w:rPr>
              <w:t>年以内</w:t>
            </w:r>
          </w:p>
        </w:tc>
        <w:tc>
          <w:tcPr>
            <w:tcW w:w="1417" w:type="dxa"/>
            <w:tcBorders>
              <w:top w:val="nil" w:sz="6" w:space="0" w:color="auto"/>
              <w:left w:val="single" w:sz="4" w:space="0" w:color="000000"/>
              <w:bottom w:val="nil" w:sz="6" w:space="0" w:color="auto"/>
              <w:right w:val="single" w:sz="4" w:space="0" w:color="000000"/>
            </w:tcBorders>
          </w:tcPr>
          <w:p>
            <w:pPr>
              <w:pStyle w:val="TableParagraph"/>
              <w:spacing w:line="240" w:lineRule="auto" w:before="88"/>
              <w:ind w:right="102"/>
              <w:jc w:val="right"/>
              <w:rPr>
                <w:rFonts w:ascii="Calibri" w:hAnsi="Calibri" w:cs="Calibri" w:eastAsia="Calibri" w:hint="default"/>
                <w:sz w:val="18"/>
                <w:szCs w:val="18"/>
              </w:rPr>
            </w:pPr>
            <w:r>
              <w:rPr>
                <w:rFonts w:ascii="Calibri"/>
                <w:sz w:val="18"/>
              </w:rPr>
              <w:t>2.93%</w:t>
            </w:r>
          </w:p>
        </w:tc>
        <w:tc>
          <w:tcPr>
            <w:tcW w:w="1277" w:type="dxa"/>
            <w:tcBorders>
              <w:top w:val="nil" w:sz="6" w:space="0" w:color="auto"/>
              <w:left w:val="single" w:sz="4" w:space="0" w:color="000000"/>
              <w:bottom w:val="nil" w:sz="6" w:space="0" w:color="auto"/>
              <w:right w:val="nil" w:sz="6" w:space="0" w:color="auto"/>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投保保证金</w:t>
            </w:r>
          </w:p>
        </w:tc>
      </w:tr>
      <w:tr>
        <w:trPr>
          <w:trHeight w:val="404" w:hRule="exact"/>
        </w:trPr>
        <w:tc>
          <w:tcPr>
            <w:tcW w:w="1390" w:type="dxa"/>
            <w:tcBorders>
              <w:top w:val="nil" w:sz="6" w:space="0" w:color="auto"/>
              <w:left w:val="nil" w:sz="6" w:space="0" w:color="auto"/>
              <w:bottom w:val="single" w:sz="12" w:space="0" w:color="000000"/>
              <w:right w:val="single" w:sz="4" w:space="0" w:color="000000"/>
            </w:tcBorders>
          </w:tcPr>
          <w:p>
            <w:pPr>
              <w:pStyle w:val="TableParagraph"/>
              <w:spacing w:line="240" w:lineRule="auto" w:before="23"/>
              <w:ind w:left="16"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136" w:type="dxa"/>
            <w:tcBorders>
              <w:top w:val="nil" w:sz="6" w:space="0" w:color="auto"/>
              <w:left w:val="single" w:sz="4" w:space="0" w:color="000000"/>
              <w:bottom w:val="single" w:sz="12" w:space="0" w:color="000000"/>
              <w:right w:val="single" w:sz="4" w:space="0" w:color="000000"/>
            </w:tcBorders>
          </w:tcPr>
          <w:p>
            <w:pPr/>
          </w:p>
        </w:tc>
        <w:tc>
          <w:tcPr>
            <w:tcW w:w="12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96"/>
              <w:jc w:val="right"/>
              <w:rPr>
                <w:rFonts w:ascii="Calibri" w:hAnsi="Calibri" w:cs="Calibri" w:eastAsia="Calibri" w:hint="default"/>
                <w:sz w:val="18"/>
                <w:szCs w:val="18"/>
              </w:rPr>
            </w:pPr>
            <w:r>
              <w:rPr>
                <w:rFonts w:ascii="Calibri"/>
                <w:spacing w:val="-1"/>
                <w:sz w:val="18"/>
              </w:rPr>
              <w:t>872,000.00</w:t>
            </w:r>
          </w:p>
        </w:tc>
        <w:tc>
          <w:tcPr>
            <w:tcW w:w="1560" w:type="dxa"/>
            <w:tcBorders>
              <w:top w:val="nil" w:sz="6" w:space="0" w:color="auto"/>
              <w:left w:val="single" w:sz="4" w:space="0" w:color="000000"/>
              <w:bottom w:val="single" w:sz="12" w:space="0" w:color="000000"/>
              <w:right w:val="single" w:sz="4" w:space="0" w:color="000000"/>
            </w:tcBorders>
          </w:tcPr>
          <w:p>
            <w:pPr/>
          </w:p>
        </w:tc>
        <w:tc>
          <w:tcPr>
            <w:tcW w:w="14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1"/>
              <w:ind w:right="102"/>
              <w:jc w:val="right"/>
              <w:rPr>
                <w:rFonts w:ascii="Calibri" w:hAnsi="Calibri" w:cs="Calibri" w:eastAsia="Calibri" w:hint="default"/>
                <w:sz w:val="18"/>
                <w:szCs w:val="18"/>
              </w:rPr>
            </w:pPr>
            <w:r>
              <w:rPr>
                <w:rFonts w:ascii="Calibri"/>
                <w:spacing w:val="-1"/>
                <w:sz w:val="18"/>
              </w:rPr>
              <w:t>25.52%</w:t>
            </w:r>
          </w:p>
        </w:tc>
        <w:tc>
          <w:tcPr>
            <w:tcW w:w="1277" w:type="dxa"/>
            <w:tcBorders>
              <w:top w:val="nil" w:sz="6" w:space="0" w:color="auto"/>
              <w:left w:val="single" w:sz="4" w:space="0" w:color="000000"/>
              <w:bottom w:val="single" w:sz="12" w:space="0" w:color="000000"/>
              <w:right w:val="nil" w:sz="6" w:space="0" w:color="auto"/>
            </w:tcBorders>
          </w:tcPr>
          <w:p>
            <w:pPr/>
          </w:p>
        </w:tc>
      </w:tr>
    </w:tbl>
    <w:p>
      <w:pPr>
        <w:spacing w:line="240" w:lineRule="auto" w:before="3"/>
        <w:rPr>
          <w:rFonts w:ascii="宋体" w:hAnsi="宋体" w:cs="宋体" w:eastAsia="宋体" w:hint="default"/>
          <w:b/>
          <w:bCs/>
          <w:sz w:val="32"/>
          <w:szCs w:val="32"/>
        </w:rPr>
      </w:pPr>
    </w:p>
    <w:p>
      <w:pPr>
        <w:spacing w:before="0"/>
        <w:ind w:left="858" w:right="453" w:firstLine="0"/>
        <w:jc w:val="left"/>
        <w:rPr>
          <w:rFonts w:ascii="宋体" w:hAnsi="宋体" w:cs="宋体" w:eastAsia="宋体" w:hint="default"/>
          <w:sz w:val="21"/>
          <w:szCs w:val="21"/>
        </w:rPr>
      </w:pPr>
      <w:r>
        <w:rPr/>
        <w:pict>
          <v:group style="position:absolute;margin-left:120.5pt;margin-top:-79.416382pt;width:402pt;height:.5pt;mso-position-horizontal-relative:page;mso-position-vertical-relative:paragraph;z-index:-1186384" coordorigin="2410,-1588" coordsize="8040,10">
            <v:shape style="position:absolute;left:2410;top:-1588;width:1370;height:10" type="#_x0000_t75" stroked="false">
              <v:imagedata r:id="rId279" o:title=""/>
            </v:shape>
            <v:shape style="position:absolute;left:3776;top:-1588;width:1141;height:10" type="#_x0000_t75" stroked="false">
              <v:imagedata r:id="rId285" o:title=""/>
            </v:shape>
            <v:shape style="position:absolute;left:4911;top:-1588;width:1279;height:10" type="#_x0000_t75" stroked="false">
              <v:imagedata r:id="rId211" o:title=""/>
            </v:shape>
            <v:shape style="position:absolute;left:6186;top:-1588;width:1565;height:10" type="#_x0000_t75" stroked="false">
              <v:imagedata r:id="rId286" o:title=""/>
            </v:shape>
            <v:shape style="position:absolute;left:7746;top:-1588;width:1421;height:10" type="#_x0000_t75" stroked="false">
              <v:imagedata r:id="rId287" o:title=""/>
            </v:shape>
            <v:shape style="position:absolute;left:9163;top:-1588;width:1286;height:10" type="#_x0000_t75" stroked="false">
              <v:imagedata r:id="rId288" o:title=""/>
            </v:shape>
            <w10:wrap type="none"/>
          </v:group>
        </w:pict>
      </w:r>
      <w:r>
        <w:rPr/>
        <w:pict>
          <v:group style="position:absolute;margin-left:120.5pt;margin-top:-60.21632pt;width:402pt;height:.5pt;mso-position-horizontal-relative:page;mso-position-vertical-relative:paragraph;z-index:-1186360" coordorigin="2410,-1204" coordsize="8040,10">
            <v:shape style="position:absolute;left:2410;top:-1204;width:1370;height:10" type="#_x0000_t75" stroked="false">
              <v:imagedata r:id="rId279" o:title=""/>
            </v:shape>
            <v:shape style="position:absolute;left:3776;top:-1204;width:1141;height:10" type="#_x0000_t75" stroked="false">
              <v:imagedata r:id="rId280" o:title=""/>
            </v:shape>
            <v:shape style="position:absolute;left:4911;top:-1204;width:1279;height:10" type="#_x0000_t75" stroked="false">
              <v:imagedata r:id="rId281" o:title=""/>
            </v:shape>
            <v:shape style="position:absolute;left:6186;top:-1204;width:1565;height:10" type="#_x0000_t75" stroked="false">
              <v:imagedata r:id="rId282" o:title=""/>
            </v:shape>
            <v:shape style="position:absolute;left:7746;top:-1204;width:1421;height:10" type="#_x0000_t75" stroked="false">
              <v:imagedata r:id="rId283" o:title=""/>
            </v:shape>
            <v:shape style="position:absolute;left:9163;top:-1204;width:1286;height:10" type="#_x0000_t75" stroked="false">
              <v:imagedata r:id="rId284" o:title=""/>
            </v:shape>
            <w10:wrap type="none"/>
          </v:group>
        </w:pict>
      </w:r>
      <w:r>
        <w:rPr/>
        <w:pict>
          <v:group style="position:absolute;margin-left:120.5pt;margin-top:-41.016319pt;width:402pt;height:.5pt;mso-position-horizontal-relative:page;mso-position-vertical-relative:paragraph;z-index:-1186336" coordorigin="2410,-820" coordsize="8040,10">
            <v:shape style="position:absolute;left:2410;top:-820;width:1370;height:10" type="#_x0000_t75" stroked="false">
              <v:imagedata r:id="rId279" o:title=""/>
            </v:shape>
            <v:shape style="position:absolute;left:3776;top:-820;width:1141;height:10" type="#_x0000_t75" stroked="false">
              <v:imagedata r:id="rId280" o:title=""/>
            </v:shape>
            <v:shape style="position:absolute;left:4911;top:-820;width:1279;height:10" type="#_x0000_t75" stroked="false">
              <v:imagedata r:id="rId281" o:title=""/>
            </v:shape>
            <v:shape style="position:absolute;left:6186;top:-820;width:1565;height:10" type="#_x0000_t75" stroked="false">
              <v:imagedata r:id="rId282" o:title=""/>
            </v:shape>
            <v:shape style="position:absolute;left:7746;top:-820;width:1421;height:10" type="#_x0000_t75" stroked="false">
              <v:imagedata r:id="rId283" o:title=""/>
            </v:shape>
            <v:shape style="position:absolute;left:9163;top:-820;width:1286;height:10" type="#_x0000_t75" stroked="false">
              <v:imagedata r:id="rId284" o:title=""/>
            </v:shape>
            <w10:wrap type="none"/>
          </v:group>
        </w:pic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、本年无其他应收关联方账款情况</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1"/>
        <w:rPr>
          <w:rFonts w:ascii="宋体" w:hAnsi="宋体" w:cs="宋体" w:eastAsia="宋体" w:hint="default"/>
          <w:b/>
          <w:bCs/>
          <w:sz w:val="16"/>
          <w:szCs w:val="16"/>
        </w:rPr>
      </w:pPr>
    </w:p>
    <w:p>
      <w:pPr>
        <w:spacing w:before="0"/>
        <w:ind w:left="858" w:right="453"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、本年无因金融资产转移而终止确认的其他应收款情况</w:t>
      </w:r>
      <w:r>
        <w:rPr>
          <w:rFonts w:ascii="宋体" w:hAnsi="宋体" w:cs="宋体" w:eastAsia="宋体" w:hint="default"/>
          <w:sz w:val="21"/>
          <w:szCs w:val="21"/>
        </w:rPr>
      </w:r>
    </w:p>
    <w:p>
      <w:pPr>
        <w:spacing w:line="240" w:lineRule="auto" w:before="0"/>
        <w:rPr>
          <w:rFonts w:ascii="宋体" w:hAnsi="宋体" w:cs="宋体" w:eastAsia="宋体" w:hint="default"/>
          <w:b/>
          <w:bCs/>
          <w:sz w:val="22"/>
          <w:szCs w:val="22"/>
        </w:rPr>
      </w:pPr>
    </w:p>
    <w:p>
      <w:pPr>
        <w:spacing w:line="240" w:lineRule="auto" w:before="1"/>
        <w:rPr>
          <w:rFonts w:ascii="宋体" w:hAnsi="宋体" w:cs="宋体" w:eastAsia="宋体" w:hint="default"/>
          <w:b/>
          <w:bCs/>
          <w:sz w:val="17"/>
          <w:szCs w:val="17"/>
        </w:rPr>
      </w:pPr>
    </w:p>
    <w:p>
      <w:pPr>
        <w:spacing w:before="0"/>
        <w:ind w:left="858" w:right="453" w:firstLine="0"/>
        <w:jc w:val="left"/>
        <w:rPr>
          <w:rFonts w:ascii="宋体" w:hAnsi="宋体" w:cs="宋体" w:eastAsia="宋体" w:hint="default"/>
          <w:sz w:val="21"/>
          <w:szCs w:val="21"/>
        </w:rPr>
      </w:pPr>
      <w:r>
        <w:rPr>
          <w:rFonts w:ascii="宋体" w:hAnsi="宋体" w:cs="宋体" w:eastAsia="宋体" w:hint="default"/>
          <w:b/>
          <w:bCs/>
          <w:sz w:val="21"/>
          <w:szCs w:val="21"/>
        </w:rPr>
        <w:t>9</w:t>
      </w:r>
      <w:r>
        <w:rPr>
          <w:rFonts w:ascii="宋体" w:hAnsi="宋体" w:cs="宋体" w:eastAsia="宋体" w:hint="default"/>
          <w:b/>
          <w:bCs/>
          <w:sz w:val="21"/>
          <w:szCs w:val="21"/>
        </w:rPr>
        <w:t>、本年无未全部终止确认的被转移的其他应收款情况</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0" w:footer="1195" w:top="1540" w:bottom="1380" w:left="1660" w:right="1340"/>
        </w:sectPr>
      </w:pPr>
    </w:p>
    <w:p>
      <w:pPr>
        <w:spacing w:before="22"/>
        <w:ind w:left="260" w:right="0" w:firstLine="0"/>
        <w:jc w:val="left"/>
        <w:rPr>
          <w:rFonts w:ascii="宋体" w:hAnsi="宋体" w:cs="宋体" w:eastAsia="宋体" w:hint="default"/>
          <w:sz w:val="18"/>
          <w:szCs w:val="18"/>
        </w:rPr>
      </w:pPr>
      <w:r>
        <w:rPr>
          <w:rFonts w:ascii="宋体" w:hAnsi="宋体" w:cs="宋体" w:eastAsia="宋体" w:hint="default"/>
          <w:sz w:val="18"/>
          <w:szCs w:val="18"/>
        </w:rPr>
        <w:t>广东安居宝数码科技股份有限公司</w:t>
      </w:r>
    </w:p>
    <w:p>
      <w:pPr>
        <w:spacing w:line="240" w:lineRule="exact" w:before="23"/>
        <w:ind w:left="260" w:right="1299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p>
      <w:pPr>
        <w:spacing w:line="240" w:lineRule="auto" w:before="0"/>
        <w:rPr>
          <w:rFonts w:ascii="宋体" w:hAnsi="宋体" w:cs="宋体" w:eastAsia="宋体" w:hint="default"/>
          <w:sz w:val="2"/>
          <w:szCs w:val="2"/>
        </w:rPr>
      </w:pPr>
    </w:p>
    <w:p>
      <w:pPr>
        <w:spacing w:line="20" w:lineRule="exact"/>
        <w:ind w:left="226" w:right="0" w:firstLine="0"/>
        <w:rPr>
          <w:rFonts w:ascii="宋体" w:hAnsi="宋体" w:cs="宋体" w:eastAsia="宋体" w:hint="default"/>
          <w:sz w:val="2"/>
          <w:szCs w:val="2"/>
        </w:rPr>
      </w:pPr>
      <w:r>
        <w:rPr>
          <w:rFonts w:ascii="宋体" w:hAnsi="宋体" w:cs="宋体" w:eastAsia="宋体" w:hint="default"/>
          <w:sz w:val="2"/>
          <w:szCs w:val="2"/>
        </w:rPr>
        <w:pict>
          <v:group style="width:701.4pt;height:.5pt;mso-position-horizontal-relative:char;mso-position-vertical-relative:line" coordorigin="0,0" coordsize="14028,10">
            <v:group style="position:absolute;left:5;top:5;width:14018;height:2" coordorigin="5,5" coordsize="14018,2">
              <v:shape style="position:absolute;left:5;top:5;width:14018;height:2" coordorigin="5,5" coordsize="14018,0" path="m5,5l14023,5e" filled="false" stroked="true" strokeweight=".48pt" strokecolor="#000000">
                <v:path arrowok="t"/>
              </v:shape>
            </v:group>
          </v:group>
        </w:pict>
      </w:r>
      <w:r>
        <w:rPr>
          <w:rFonts w:ascii="宋体" w:hAnsi="宋体" w:cs="宋体" w:eastAsia="宋体" w:hint="default"/>
          <w:sz w:val="2"/>
          <w:szCs w:val="2"/>
        </w:rPr>
      </w:r>
    </w:p>
    <w:p>
      <w:pPr>
        <w:spacing w:line="240" w:lineRule="auto" w:before="5"/>
        <w:rPr>
          <w:rFonts w:ascii="宋体" w:hAnsi="宋体" w:cs="宋体" w:eastAsia="宋体" w:hint="default"/>
          <w:sz w:val="12"/>
          <w:szCs w:val="12"/>
        </w:rPr>
      </w:pPr>
    </w:p>
    <w:p>
      <w:pPr>
        <w:spacing w:after="0" w:line="240" w:lineRule="auto"/>
        <w:rPr>
          <w:rFonts w:ascii="宋体" w:hAnsi="宋体" w:cs="宋体" w:eastAsia="宋体" w:hint="default"/>
          <w:sz w:val="12"/>
          <w:szCs w:val="12"/>
        </w:rPr>
        <w:sectPr>
          <w:headerReference w:type="default" r:id="rId639"/>
          <w:footerReference w:type="default" r:id="rId640"/>
          <w:pgSz w:w="16840" w:h="11910" w:orient="landscape"/>
          <w:pgMar w:header="0" w:footer="0" w:top="800" w:bottom="280" w:left="1180" w:right="1300"/>
        </w:sectPr>
      </w:pPr>
    </w:p>
    <w:p>
      <w:pPr>
        <w:tabs>
          <w:tab w:pos="973" w:val="left" w:leader="none"/>
        </w:tabs>
        <w:spacing w:before="36"/>
        <w:ind w:left="245" w:right="0" w:firstLine="0"/>
        <w:jc w:val="left"/>
        <w:rPr>
          <w:rFonts w:ascii="宋体" w:hAnsi="宋体" w:cs="宋体" w:eastAsia="宋体" w:hint="default"/>
          <w:sz w:val="21"/>
          <w:szCs w:val="21"/>
        </w:rPr>
      </w:pPr>
      <w:r>
        <w:rPr/>
        <w:pict>
          <v:group style="position:absolute;margin-left:64.919998pt;margin-top:256.730011pt;width:705.7pt;height:.5pt;mso-position-horizontal-relative:page;mso-position-vertical-relative:page;z-index:21928" coordorigin="1298,5135" coordsize="14114,10">
            <v:shape style="position:absolute;left:1298;top:5135;width:2460;height:10" type="#_x0000_t75" stroked="false">
              <v:imagedata r:id="rId641" o:title=""/>
            </v:shape>
            <v:shape style="position:absolute;left:3754;top:5135;width:730;height:10" type="#_x0000_t75" stroked="false">
              <v:imagedata r:id="rId642" o:title=""/>
            </v:shape>
            <v:shape style="position:absolute;left:4479;top:5135;width:3977;height:10" type="#_x0000_t75" stroked="false">
              <v:imagedata r:id="rId643" o:title=""/>
            </v:shape>
            <v:shape style="position:absolute;left:8451;top:5135;width:1066;height:10" type="#_x0000_t75" stroked="false">
              <v:imagedata r:id="rId264" o:title=""/>
            </v:shape>
            <v:shape style="position:absolute;left:9513;top:5135;width:1920;height:10" type="#_x0000_t75" stroked="false">
              <v:imagedata r:id="rId644" o:title=""/>
            </v:shape>
            <v:shape style="position:absolute;left:11428;top:5135;width:1452;height:10" type="#_x0000_t75" stroked="false">
              <v:imagedata r:id="rId645" o:title=""/>
            </v:shape>
            <v:shape style="position:absolute;left:12875;top:5135;width:2537;height:10" type="#_x0000_t75" stroked="false">
              <v:imagedata r:id="rId646"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长期股权投资</w:t>
      </w:r>
      <w:r>
        <w:rPr>
          <w:rFonts w:ascii="宋体" w:hAnsi="宋体" w:cs="宋体" w:eastAsia="宋体" w:hint="default"/>
          <w:sz w:val="21"/>
          <w:szCs w:val="21"/>
        </w:rPr>
      </w:r>
    </w:p>
    <w:p>
      <w:pPr>
        <w:tabs>
          <w:tab w:pos="1515" w:val="left" w:leader="none"/>
        </w:tabs>
        <w:spacing w:before="107"/>
        <w:ind w:left="978" w:right="0" w:firstLine="0"/>
        <w:jc w:val="left"/>
        <w:rPr>
          <w:rFonts w:ascii="宋体" w:hAnsi="宋体" w:cs="宋体" w:eastAsia="宋体" w:hint="default"/>
          <w:sz w:val="21"/>
          <w:szCs w:val="21"/>
        </w:rPr>
      </w:pPr>
      <w:r>
        <w:rPr>
          <w:rFonts w:ascii="宋体" w:hAnsi="宋体" w:cs="宋体" w:eastAsia="宋体" w:hint="default"/>
          <w:b/>
          <w:bCs/>
          <w:sz w:val="21"/>
          <w:szCs w:val="21"/>
        </w:rPr>
        <w:t>1</w:t>
      </w:r>
      <w:r>
        <w:rPr>
          <w:rFonts w:ascii="宋体" w:hAnsi="宋体" w:cs="宋体" w:eastAsia="宋体" w:hint="default"/>
          <w:b/>
          <w:bCs/>
          <w:sz w:val="21"/>
          <w:szCs w:val="21"/>
        </w:rPr>
        <w:t>、</w:t>
        <w:tab/>
        <w:t>长期股权投资明细情况</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r>
        <w:rPr/>
        <w:br w:type="column"/>
      </w:r>
      <w:r>
        <w:rPr>
          <w:rFonts w:ascii="宋体"/>
          <w:b/>
          <w:sz w:val="2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4"/>
        <w:rPr>
          <w:rFonts w:ascii="宋体" w:hAnsi="宋体" w:cs="宋体" w:eastAsia="宋体" w:hint="default"/>
          <w:b/>
          <w:bCs/>
          <w:sz w:val="23"/>
          <w:szCs w:val="23"/>
        </w:rPr>
      </w:pPr>
    </w:p>
    <w:p>
      <w:pPr>
        <w:tabs>
          <w:tab w:pos="1645" w:val="left" w:leader="none"/>
          <w:tab w:pos="2427" w:val="left" w:leader="none"/>
          <w:tab w:pos="3560" w:val="left" w:leader="none"/>
          <w:tab w:pos="5007" w:val="left" w:leader="none"/>
        </w:tabs>
        <w:spacing w:line="20" w:lineRule="exact"/>
        <w:ind w:left="584" w:right="-41" w:firstLine="0"/>
        <w:rPr>
          <w:rFonts w:ascii="宋体" w:hAnsi="宋体" w:cs="宋体" w:eastAsia="宋体" w:hint="default"/>
          <w:sz w:val="2"/>
          <w:szCs w:val="2"/>
        </w:rPr>
      </w:pPr>
      <w:r>
        <w:rPr>
          <w:rFonts w:ascii="宋体"/>
          <w:sz w:val="2"/>
        </w:rPr>
        <w:drawing>
          <wp:inline distT="0" distB="0" distL="0" distR="0">
            <wp:extent cx="6095" cy="1524"/>
            <wp:effectExtent l="0" t="0" r="0" b="0"/>
            <wp:docPr id="103" name="image553.png" descr=""/>
            <wp:cNvGraphicFramePr>
              <a:graphicFrameLocks noChangeAspect="1"/>
            </wp:cNvGraphicFramePr>
            <a:graphic>
              <a:graphicData uri="http://schemas.openxmlformats.org/drawingml/2006/picture">
                <pic:pic>
                  <pic:nvPicPr>
                    <pic:cNvPr id="104" name="image553.png"/>
                    <pic:cNvPicPr/>
                  </pic:nvPicPr>
                  <pic:blipFill>
                    <a:blip r:embed="rId64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105" name="image553.png" descr=""/>
            <wp:cNvGraphicFramePr>
              <a:graphicFrameLocks noChangeAspect="1"/>
            </wp:cNvGraphicFramePr>
            <a:graphic>
              <a:graphicData uri="http://schemas.openxmlformats.org/drawingml/2006/picture">
                <pic:pic>
                  <pic:nvPicPr>
                    <pic:cNvPr id="106" name="image553.png"/>
                    <pic:cNvPicPr/>
                  </pic:nvPicPr>
                  <pic:blipFill>
                    <a:blip r:embed="rId64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107" name="image553.png" descr=""/>
            <wp:cNvGraphicFramePr>
              <a:graphicFrameLocks noChangeAspect="1"/>
            </wp:cNvGraphicFramePr>
            <a:graphic>
              <a:graphicData uri="http://schemas.openxmlformats.org/drawingml/2006/picture">
                <pic:pic>
                  <pic:nvPicPr>
                    <pic:cNvPr id="108" name="image553.png"/>
                    <pic:cNvPicPr/>
                  </pic:nvPicPr>
                  <pic:blipFill>
                    <a:blip r:embed="rId64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109" name="image553.png" descr=""/>
            <wp:cNvGraphicFramePr>
              <a:graphicFrameLocks noChangeAspect="1"/>
            </wp:cNvGraphicFramePr>
            <a:graphic>
              <a:graphicData uri="http://schemas.openxmlformats.org/drawingml/2006/picture">
                <pic:pic>
                  <pic:nvPicPr>
                    <pic:cNvPr id="110" name="image553.png"/>
                    <pic:cNvPicPr/>
                  </pic:nvPicPr>
                  <pic:blipFill>
                    <a:blip r:embed="rId647"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111" name="image553.png" descr=""/>
            <wp:cNvGraphicFramePr>
              <a:graphicFrameLocks noChangeAspect="1"/>
            </wp:cNvGraphicFramePr>
            <a:graphic>
              <a:graphicData uri="http://schemas.openxmlformats.org/drawingml/2006/picture">
                <pic:pic>
                  <pic:nvPicPr>
                    <pic:cNvPr id="112" name="image553.png"/>
                    <pic:cNvPicPr/>
                  </pic:nvPicPr>
                  <pic:blipFill>
                    <a:blip r:embed="rId647" cstate="print"/>
                    <a:stretch>
                      <a:fillRect/>
                    </a:stretch>
                  </pic:blipFill>
                  <pic:spPr>
                    <a:xfrm>
                      <a:off x="0" y="0"/>
                      <a:ext cx="6095"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12"/>
        <w:rPr>
          <w:rFonts w:ascii="宋体" w:hAnsi="宋体" w:cs="宋体" w:eastAsia="宋体" w:hint="default"/>
          <w:b/>
          <w:bCs/>
          <w:sz w:val="21"/>
          <w:szCs w:val="21"/>
        </w:rPr>
      </w:pPr>
    </w:p>
    <w:p>
      <w:pPr>
        <w:spacing w:before="0"/>
        <w:ind w:left="245" w:right="0" w:firstLine="0"/>
        <w:jc w:val="left"/>
        <w:rPr>
          <w:rFonts w:ascii="Calibri" w:hAnsi="Calibri" w:cs="Calibri" w:eastAsia="Calibri" w:hint="default"/>
          <w:sz w:val="18"/>
          <w:szCs w:val="18"/>
        </w:rPr>
      </w:pPr>
      <w:r>
        <w:rPr>
          <w:rFonts w:ascii="Calibri"/>
          <w:b/>
          <w:sz w:val="18"/>
        </w:rPr>
        <w:t>152 </w:t>
      </w:r>
      <w:r>
        <w:rPr>
          <w:rFonts w:ascii="Calibri"/>
          <w:sz w:val="18"/>
        </w:rPr>
        <w:t>/</w:t>
      </w:r>
      <w:r>
        <w:rPr>
          <w:rFonts w:ascii="Calibri"/>
          <w:spacing w:val="-5"/>
          <w:sz w:val="18"/>
        </w:rPr>
        <w:t> </w:t>
      </w:r>
      <w:r>
        <w:rPr>
          <w:rFonts w:ascii="Calibri"/>
          <w:b/>
          <w:sz w:val="18"/>
        </w:rPr>
        <w:t>159</w:t>
      </w:r>
      <w:r>
        <w:rPr>
          <w:rFonts w:ascii="Calibri"/>
          <w:sz w:val="18"/>
        </w:rPr>
      </w:r>
    </w:p>
    <w:p>
      <w:pPr>
        <w:spacing w:line="240" w:lineRule="auto" w:before="0"/>
        <w:rPr>
          <w:rFonts w:ascii="Calibri" w:hAnsi="Calibri" w:cs="Calibri" w:eastAsia="Calibri" w:hint="default"/>
          <w:b/>
          <w:bCs/>
          <w:sz w:val="20"/>
          <w:szCs w:val="20"/>
        </w:rPr>
      </w:pPr>
      <w:r>
        <w:rPr/>
        <w:br w:type="column"/>
      </w:r>
      <w:r>
        <w:rPr>
          <w:rFonts w:ascii="Calibri"/>
          <w:b/>
          <w:sz w:val="20"/>
        </w:rPr>
      </w:r>
    </w:p>
    <w:p>
      <w:pPr>
        <w:spacing w:line="240" w:lineRule="auto" w:before="0"/>
        <w:rPr>
          <w:rFonts w:ascii="Calibri" w:hAnsi="Calibri" w:cs="Calibri" w:eastAsia="Calibri" w:hint="default"/>
          <w:b/>
          <w:bCs/>
          <w:sz w:val="20"/>
          <w:szCs w:val="20"/>
        </w:rPr>
      </w:pPr>
    </w:p>
    <w:p>
      <w:pPr>
        <w:spacing w:line="240" w:lineRule="auto" w:before="12"/>
        <w:rPr>
          <w:rFonts w:ascii="Calibri" w:hAnsi="Calibri" w:cs="Calibri" w:eastAsia="Calibri" w:hint="default"/>
          <w:b/>
          <w:bCs/>
          <w:sz w:val="21"/>
          <w:szCs w:val="21"/>
        </w:rPr>
      </w:pPr>
    </w:p>
    <w:p>
      <w:pPr>
        <w:spacing w:before="0"/>
        <w:ind w:left="245" w:right="0" w:firstLine="0"/>
        <w:jc w:val="left"/>
        <w:rPr>
          <w:rFonts w:ascii="宋体" w:hAnsi="宋体" w:cs="宋体" w:eastAsia="宋体" w:hint="default"/>
          <w:sz w:val="21"/>
          <w:szCs w:val="21"/>
        </w:rPr>
      </w:pPr>
      <w:r>
        <w:rPr/>
        <w:pict>
          <v:shape style="position:absolute;margin-left:187.940002pt;margin-top:16.703663pt;width:.48pt;height:.12pt;mso-position-horizontal-relative:page;mso-position-vertical-relative:paragraph;z-index:21712" type="#_x0000_t75" stroked="false">
            <v:imagedata r:id="rId647" o:title=""/>
          </v:shape>
        </w:pict>
      </w:r>
      <w:r>
        <w:rPr/>
        <w:pict>
          <v:shape style="position:absolute;margin-left:224.179993pt;margin-top:16.703663pt;width:.48pt;height:.12pt;mso-position-horizontal-relative:page;mso-position-vertical-relative:paragraph;z-index:21736" type="#_x0000_t75" stroked="false">
            <v:imagedata r:id="rId647" o:title=""/>
          </v:shape>
        </w:pict>
      </w:r>
      <w:r>
        <w:rPr/>
        <w:pict>
          <v:shape style="position:absolute;margin-left:284.450012pt;margin-top:16.703663pt;width:.48001pt;height:.12pt;mso-position-horizontal-relative:page;mso-position-vertical-relative:paragraph;z-index:21760" type="#_x0000_t75" stroked="false">
            <v:imagedata r:id="rId647" o:title=""/>
          </v:shape>
        </w:pict>
      </w:r>
      <w:r>
        <w:rPr/>
        <w:pict>
          <v:shape style="position:absolute;margin-left:310.850006pt;margin-top:16.703663pt;width:.48001pt;height:.12pt;mso-position-horizontal-relative:page;mso-position-vertical-relative:paragraph;z-index:21784" type="#_x0000_t75" stroked="false">
            <v:imagedata r:id="rId647" o:title=""/>
          </v:shape>
        </w:pict>
      </w:r>
      <w:r>
        <w:rPr/>
        <w:pict>
          <v:shape style="position:absolute;margin-left:362.450012pt;margin-top:16.703663pt;width:.48001pt;height:.12pt;mso-position-horizontal-relative:page;mso-position-vertical-relative:paragraph;z-index:21808" type="#_x0000_t75" stroked="false">
            <v:imagedata r:id="rId647" o:title=""/>
          </v:shape>
        </w:pict>
      </w:r>
      <w:r>
        <w:rPr/>
        <w:pict>
          <v:shape style="position:absolute;margin-left:679.539978pt;margin-top:16.703663pt;width:.47998pt;height:.12pt;mso-position-horizontal-relative:page;mso-position-vertical-relative:paragraph;z-index:21832" type="#_x0000_t75" stroked="false">
            <v:imagedata r:id="rId647" o:title=""/>
          </v:shape>
        </w:pict>
      </w:r>
      <w:r>
        <w:rPr/>
        <w:pict>
          <v:shape style="position:absolute;margin-left:729.219971pt;margin-top:16.703663pt;width:.47998pt;height:.12pt;mso-position-horizontal-relative:page;mso-position-vertical-relative:paragraph;z-index:21856" type="#_x0000_t75" stroked="false">
            <v:imagedata r:id="rId647" o:title=""/>
          </v:shape>
        </w:pict>
      </w:r>
      <w:r>
        <w:rPr/>
        <w:pict>
          <v:group style="position:absolute;margin-left:64.919998pt;margin-top:86.93367pt;width:705.7pt;height:5.3pt;mso-position-horizontal-relative:page;mso-position-vertical-relative:paragraph;z-index:21880" coordorigin="1298,1739" coordsize="14114,106">
            <v:shape style="position:absolute;left:1298;top:1739;width:2480;height:106" type="#_x0000_t75" stroked="false">
              <v:imagedata r:id="rId648" o:title=""/>
            </v:shape>
            <v:shape style="position:absolute;left:3754;top:1835;width:730;height:10" type="#_x0000_t75" stroked="false">
              <v:imagedata r:id="rId642" o:title=""/>
            </v:shape>
            <v:shape style="position:absolute;left:4479;top:1835;width:3977;height:10" type="#_x0000_t75" stroked="false">
              <v:imagedata r:id="rId643" o:title=""/>
            </v:shape>
            <v:shape style="position:absolute;left:8451;top:1835;width:1066;height:10" type="#_x0000_t75" stroked="false">
              <v:imagedata r:id="rId264" o:title=""/>
            </v:shape>
            <v:shape style="position:absolute;left:9513;top:1835;width:1920;height:10" type="#_x0000_t75" stroked="false">
              <v:imagedata r:id="rId649" o:title=""/>
            </v:shape>
            <v:shape style="position:absolute;left:11428;top:1835;width:1452;height:10" type="#_x0000_t75" stroked="false">
              <v:imagedata r:id="rId645" o:title=""/>
            </v:shape>
            <v:shape style="position:absolute;left:12875;top:1835;width:2537;height:10" type="#_x0000_t75" stroked="false">
              <v:imagedata r:id="rId646" o:title=""/>
            </v:shape>
            <w10:wrap type="none"/>
          </v:group>
        </w:pict>
      </w:r>
      <w:r>
        <w:rPr/>
        <w:pict>
          <v:group style="position:absolute;margin-left:64.919998pt;margin-top:110.933685pt;width:705.7pt;height:.5pt;mso-position-horizontal-relative:page;mso-position-vertical-relative:paragraph;z-index:21904" coordorigin="1298,2219" coordsize="14114,10">
            <v:shape style="position:absolute;left:1298;top:2219;width:2460;height:10" type="#_x0000_t75" stroked="false">
              <v:imagedata r:id="rId641" o:title=""/>
            </v:shape>
            <v:shape style="position:absolute;left:3754;top:2219;width:730;height:10" type="#_x0000_t75" stroked="false">
              <v:imagedata r:id="rId642" o:title=""/>
            </v:shape>
            <v:shape style="position:absolute;left:4479;top:2219;width:3977;height:10" type="#_x0000_t75" stroked="false">
              <v:imagedata r:id="rId643" o:title=""/>
            </v:shape>
            <v:shape style="position:absolute;left:8451;top:2219;width:1066;height:10" type="#_x0000_t75" stroked="false">
              <v:imagedata r:id="rId264" o:title=""/>
            </v:shape>
            <v:shape style="position:absolute;left:9513;top:2219;width:1920;height:10" type="#_x0000_t75" stroked="false">
              <v:imagedata r:id="rId649" o:title=""/>
            </v:shape>
            <v:shape style="position:absolute;left:11428;top:2219;width:1452;height:10" type="#_x0000_t75" stroked="false">
              <v:imagedata r:id="rId645" o:title=""/>
            </v:shape>
            <v:shape style="position:absolute;left:12875;top:2219;width:2537;height:10" type="#_x0000_t75" stroked="false">
              <v:imagedata r:id="rId646" o:title=""/>
            </v:shape>
            <w10:wrap type="none"/>
          </v:group>
        </w:pict>
      </w:r>
      <w:r>
        <w:rPr/>
        <w:pict>
          <v:shape style="position:absolute;margin-left:64.199997pt;margin-top:15.263663pt;width:706.45pt;height:135.65pt;mso-position-horizontal-relative:page;mso-position-vertical-relative:paragraph;z-index:2195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480"/>
                    <w:gridCol w:w="725"/>
                    <w:gridCol w:w="1205"/>
                    <w:gridCol w:w="528"/>
                    <w:gridCol w:w="1032"/>
                    <w:gridCol w:w="1207"/>
                    <w:gridCol w:w="1061"/>
                    <w:gridCol w:w="782"/>
                    <w:gridCol w:w="1133"/>
                    <w:gridCol w:w="1447"/>
                    <w:gridCol w:w="711"/>
                    <w:gridCol w:w="994"/>
                    <w:gridCol w:w="823"/>
                  </w:tblGrid>
                  <w:tr>
                    <w:trPr>
                      <w:trHeight w:val="1419" w:hRule="exact"/>
                    </w:trPr>
                    <w:tc>
                      <w:tcPr>
                        <w:tcW w:w="2480"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21" w:right="0"/>
                          <w:jc w:val="center"/>
                          <w:rPr>
                            <w:rFonts w:ascii="宋体" w:hAnsi="宋体" w:cs="宋体" w:eastAsia="宋体" w:hint="default"/>
                            <w:sz w:val="15"/>
                            <w:szCs w:val="15"/>
                          </w:rPr>
                        </w:pPr>
                        <w:r>
                          <w:rPr>
                            <w:rFonts w:ascii="宋体" w:hAnsi="宋体" w:cs="宋体" w:eastAsia="宋体" w:hint="default"/>
                            <w:sz w:val="15"/>
                            <w:szCs w:val="15"/>
                          </w:rPr>
                          <w:t>被投资单位</w:t>
                        </w:r>
                      </w:p>
                    </w:tc>
                    <w:tc>
                      <w:tcPr>
                        <w:tcW w:w="72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458" w:lineRule="auto"/>
                          <w:ind w:left="280" w:right="127" w:hanging="149"/>
                          <w:jc w:val="left"/>
                          <w:rPr>
                            <w:rFonts w:ascii="宋体" w:hAnsi="宋体" w:cs="宋体" w:eastAsia="宋体" w:hint="default"/>
                            <w:sz w:val="15"/>
                            <w:szCs w:val="15"/>
                          </w:rPr>
                        </w:pPr>
                        <w:r>
                          <w:rPr>
                            <w:rFonts w:ascii="宋体" w:hAnsi="宋体" w:cs="宋体" w:eastAsia="宋体" w:hint="default"/>
                            <w:sz w:val="15"/>
                            <w:szCs w:val="15"/>
                          </w:rPr>
                          <w:t>核算方</w:t>
                        </w:r>
                        <w:r>
                          <w:rPr>
                            <w:rFonts w:ascii="宋体" w:hAnsi="宋体" w:cs="宋体" w:eastAsia="宋体" w:hint="default"/>
                            <w:spacing w:val="-72"/>
                            <w:sz w:val="15"/>
                            <w:szCs w:val="15"/>
                          </w:rPr>
                          <w:t> </w:t>
                        </w:r>
                        <w:r>
                          <w:rPr>
                            <w:rFonts w:ascii="宋体" w:hAnsi="宋体" w:cs="宋体" w:eastAsia="宋体" w:hint="default"/>
                            <w:sz w:val="15"/>
                            <w:szCs w:val="15"/>
                          </w:rPr>
                          <w:t>法</w:t>
                        </w:r>
                      </w:p>
                    </w:tc>
                    <w:tc>
                      <w:tcPr>
                        <w:tcW w:w="1205"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297" w:right="0"/>
                          <w:jc w:val="left"/>
                          <w:rPr>
                            <w:rFonts w:ascii="宋体" w:hAnsi="宋体" w:cs="宋体" w:eastAsia="宋体" w:hint="default"/>
                            <w:sz w:val="15"/>
                            <w:szCs w:val="15"/>
                          </w:rPr>
                        </w:pPr>
                        <w:r>
                          <w:rPr>
                            <w:rFonts w:ascii="宋体" w:hAnsi="宋体" w:cs="宋体" w:eastAsia="宋体" w:hint="default"/>
                            <w:sz w:val="15"/>
                            <w:szCs w:val="15"/>
                          </w:rPr>
                          <w:t>投资成本</w:t>
                        </w:r>
                      </w:p>
                    </w:tc>
                    <w:tc>
                      <w:tcPr>
                        <w:tcW w:w="52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458" w:lineRule="auto"/>
                          <w:ind w:left="107" w:right="107"/>
                          <w:jc w:val="left"/>
                          <w:rPr>
                            <w:rFonts w:ascii="宋体" w:hAnsi="宋体" w:cs="宋体" w:eastAsia="宋体" w:hint="default"/>
                            <w:sz w:val="15"/>
                            <w:szCs w:val="15"/>
                          </w:rPr>
                        </w:pPr>
                        <w:r>
                          <w:rPr>
                            <w:rFonts w:ascii="宋体" w:hAnsi="宋体" w:cs="宋体" w:eastAsia="宋体" w:hint="default"/>
                            <w:sz w:val="15"/>
                            <w:szCs w:val="15"/>
                          </w:rPr>
                          <w:t>年初</w:t>
                        </w:r>
                        <w:r>
                          <w:rPr>
                            <w:rFonts w:ascii="宋体" w:hAnsi="宋体" w:cs="宋体" w:eastAsia="宋体" w:hint="default"/>
                            <w:spacing w:val="-73"/>
                            <w:sz w:val="15"/>
                            <w:szCs w:val="15"/>
                          </w:rPr>
                          <w:t> </w:t>
                        </w:r>
                        <w:r>
                          <w:rPr>
                            <w:rFonts w:ascii="宋体" w:hAnsi="宋体" w:cs="宋体" w:eastAsia="宋体" w:hint="default"/>
                            <w:sz w:val="15"/>
                            <w:szCs w:val="15"/>
                          </w:rPr>
                          <w:t>余额</w:t>
                        </w:r>
                      </w:p>
                    </w:tc>
                    <w:tc>
                      <w:tcPr>
                        <w:tcW w:w="103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2" w:right="0"/>
                          <w:jc w:val="center"/>
                          <w:rPr>
                            <w:rFonts w:ascii="宋体" w:hAnsi="宋体" w:cs="宋体" w:eastAsia="宋体" w:hint="default"/>
                            <w:sz w:val="15"/>
                            <w:szCs w:val="15"/>
                          </w:rPr>
                        </w:pPr>
                        <w:r>
                          <w:rPr>
                            <w:rFonts w:ascii="宋体" w:hAnsi="宋体" w:cs="宋体" w:eastAsia="宋体" w:hint="default"/>
                            <w:sz w:val="15"/>
                            <w:szCs w:val="15"/>
                          </w:rPr>
                          <w:t>增减变动</w:t>
                        </w:r>
                      </w:p>
                    </w:tc>
                    <w:tc>
                      <w:tcPr>
                        <w:tcW w:w="1207" w:type="dxa"/>
                        <w:tcBorders>
                          <w:top w:val="single" w:sz="12" w:space="0" w:color="000000"/>
                          <w:left w:val="single" w:sz="4" w:space="0" w:color="000000"/>
                          <w:bottom w:val="nil" w:sz="6" w:space="0" w:color="auto"/>
                          <w:right w:val="single" w:sz="4" w:space="0" w:color="000000"/>
                        </w:tcBorders>
                      </w:tcPr>
                      <w:p>
                        <w:pPr>
                          <w:pStyle w:val="TableParagraph"/>
                          <w:spacing w:line="458" w:lineRule="auto" w:before="67"/>
                          <w:ind w:left="148" w:right="98" w:hanging="46"/>
                          <w:jc w:val="both"/>
                          <w:rPr>
                            <w:rFonts w:ascii="宋体" w:hAnsi="宋体" w:cs="宋体" w:eastAsia="宋体" w:hint="default"/>
                            <w:sz w:val="15"/>
                            <w:szCs w:val="15"/>
                          </w:rPr>
                        </w:pPr>
                        <w:r>
                          <w:rPr>
                            <w:rFonts w:ascii="宋体" w:hAnsi="宋体" w:cs="宋体" w:eastAsia="宋体" w:hint="default"/>
                            <w:spacing w:val="-10"/>
                            <w:sz w:val="15"/>
                            <w:szCs w:val="15"/>
                          </w:rPr>
                          <w:t>其中：联营及合</w:t>
                        </w:r>
                        <w:r>
                          <w:rPr>
                            <w:rFonts w:ascii="宋体" w:hAnsi="宋体" w:cs="宋体" w:eastAsia="宋体" w:hint="default"/>
                            <w:spacing w:val="-64"/>
                            <w:sz w:val="15"/>
                            <w:szCs w:val="15"/>
                          </w:rPr>
                          <w:t> </w:t>
                        </w:r>
                        <w:r>
                          <w:rPr>
                            <w:rFonts w:ascii="宋体" w:hAnsi="宋体" w:cs="宋体" w:eastAsia="宋体" w:hint="default"/>
                            <w:spacing w:val="-64"/>
                            <w:sz w:val="15"/>
                            <w:szCs w:val="15"/>
                          </w:rPr>
                        </w:r>
                        <w:r>
                          <w:rPr>
                            <w:rFonts w:ascii="宋体" w:hAnsi="宋体" w:cs="宋体" w:eastAsia="宋体" w:hint="default"/>
                            <w:sz w:val="15"/>
                            <w:szCs w:val="15"/>
                          </w:rPr>
                          <w:t>营企业其他综</w:t>
                        </w:r>
                        <w:r>
                          <w:rPr>
                            <w:rFonts w:ascii="宋体" w:hAnsi="宋体" w:cs="宋体" w:eastAsia="宋体" w:hint="default"/>
                            <w:w w:val="100"/>
                            <w:sz w:val="15"/>
                            <w:szCs w:val="15"/>
                          </w:rPr>
                          <w:t> </w:t>
                        </w:r>
                        <w:r>
                          <w:rPr>
                            <w:rFonts w:ascii="宋体" w:hAnsi="宋体" w:cs="宋体" w:eastAsia="宋体" w:hint="default"/>
                            <w:sz w:val="15"/>
                            <w:szCs w:val="15"/>
                          </w:rPr>
                          <w:t>合收益变动中</w:t>
                        </w:r>
                      </w:p>
                      <w:p>
                        <w:pPr>
                          <w:pStyle w:val="TableParagraph"/>
                          <w:spacing w:line="240" w:lineRule="auto" w:before="41"/>
                          <w:ind w:left="223" w:right="0"/>
                          <w:jc w:val="left"/>
                          <w:rPr>
                            <w:rFonts w:ascii="宋体" w:hAnsi="宋体" w:cs="宋体" w:eastAsia="宋体" w:hint="default"/>
                            <w:sz w:val="15"/>
                            <w:szCs w:val="15"/>
                          </w:rPr>
                        </w:pPr>
                        <w:r>
                          <w:rPr>
                            <w:rFonts w:ascii="宋体" w:hAnsi="宋体" w:cs="宋体" w:eastAsia="宋体" w:hint="default"/>
                            <w:sz w:val="15"/>
                            <w:szCs w:val="15"/>
                          </w:rPr>
                          <w:t>享有的份额</w:t>
                        </w:r>
                      </w:p>
                    </w:tc>
                    <w:tc>
                      <w:tcPr>
                        <w:tcW w:w="106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left="1" w:right="0"/>
                          <w:jc w:val="center"/>
                          <w:rPr>
                            <w:rFonts w:ascii="宋体" w:hAnsi="宋体" w:cs="宋体" w:eastAsia="宋体" w:hint="default"/>
                            <w:sz w:val="15"/>
                            <w:szCs w:val="15"/>
                          </w:rPr>
                        </w:pPr>
                        <w:r>
                          <w:rPr>
                            <w:rFonts w:ascii="宋体" w:hAnsi="宋体" w:cs="宋体" w:eastAsia="宋体" w:hint="default"/>
                            <w:sz w:val="15"/>
                            <w:szCs w:val="15"/>
                          </w:rPr>
                          <w:t>年末余额</w:t>
                        </w:r>
                      </w:p>
                    </w:tc>
                    <w:tc>
                      <w:tcPr>
                        <w:tcW w:w="782" w:type="dxa"/>
                        <w:tcBorders>
                          <w:top w:val="single" w:sz="12" w:space="0" w:color="000000"/>
                          <w:left w:val="single" w:sz="4" w:space="0" w:color="000000"/>
                          <w:bottom w:val="nil" w:sz="6" w:space="0" w:color="auto"/>
                          <w:right w:val="single" w:sz="4" w:space="0" w:color="000000"/>
                        </w:tcBorders>
                      </w:tcPr>
                      <w:p>
                        <w:pPr>
                          <w:pStyle w:val="TableParagraph"/>
                          <w:spacing w:line="458" w:lineRule="auto" w:before="67"/>
                          <w:ind w:left="160" w:right="156"/>
                          <w:jc w:val="both"/>
                          <w:rPr>
                            <w:rFonts w:ascii="宋体" w:hAnsi="宋体" w:cs="宋体" w:eastAsia="宋体" w:hint="default"/>
                            <w:sz w:val="15"/>
                            <w:szCs w:val="15"/>
                          </w:rPr>
                        </w:pPr>
                        <w:r>
                          <w:rPr>
                            <w:rFonts w:ascii="宋体" w:hAnsi="宋体" w:cs="宋体" w:eastAsia="宋体" w:hint="default"/>
                            <w:sz w:val="15"/>
                            <w:szCs w:val="15"/>
                          </w:rPr>
                          <w:t>在被投</w:t>
                        </w:r>
                        <w:r>
                          <w:rPr>
                            <w:rFonts w:ascii="宋体" w:hAnsi="宋体" w:cs="宋体" w:eastAsia="宋体" w:hint="default"/>
                            <w:spacing w:val="-72"/>
                            <w:sz w:val="15"/>
                            <w:szCs w:val="15"/>
                          </w:rPr>
                          <w:t> </w:t>
                        </w:r>
                        <w:r>
                          <w:rPr>
                            <w:rFonts w:ascii="宋体" w:hAnsi="宋体" w:cs="宋体" w:eastAsia="宋体" w:hint="default"/>
                            <w:sz w:val="15"/>
                            <w:szCs w:val="15"/>
                          </w:rPr>
                          <w:t>资单位</w:t>
                        </w:r>
                        <w:r>
                          <w:rPr>
                            <w:rFonts w:ascii="宋体" w:hAnsi="宋体" w:cs="宋体" w:eastAsia="宋体" w:hint="default"/>
                            <w:spacing w:val="-72"/>
                            <w:sz w:val="15"/>
                            <w:szCs w:val="15"/>
                          </w:rPr>
                          <w:t> </w:t>
                        </w:r>
                        <w:r>
                          <w:rPr>
                            <w:rFonts w:ascii="宋体" w:hAnsi="宋体" w:cs="宋体" w:eastAsia="宋体" w:hint="default"/>
                            <w:sz w:val="15"/>
                            <w:szCs w:val="15"/>
                          </w:rPr>
                          <w:t>持股比</w:t>
                        </w:r>
                      </w:p>
                      <w:p>
                        <w:pPr>
                          <w:pStyle w:val="TableParagraph"/>
                          <w:spacing w:line="240" w:lineRule="auto" w:before="41"/>
                          <w:ind w:left="211" w:right="0"/>
                          <w:jc w:val="both"/>
                          <w:rPr>
                            <w:rFonts w:ascii="Calibri" w:hAnsi="Calibri" w:cs="Calibri" w:eastAsia="Calibri" w:hint="default"/>
                            <w:sz w:val="15"/>
                            <w:szCs w:val="15"/>
                          </w:rPr>
                        </w:pPr>
                        <w:r>
                          <w:rPr>
                            <w:rFonts w:ascii="宋体" w:hAnsi="宋体" w:cs="宋体" w:eastAsia="宋体" w:hint="default"/>
                            <w:sz w:val="15"/>
                            <w:szCs w:val="15"/>
                          </w:rPr>
                          <w:t>例</w:t>
                        </w:r>
                        <w:r>
                          <w:rPr>
                            <w:rFonts w:ascii="Calibri" w:hAnsi="Calibri" w:cs="Calibri" w:eastAsia="Calibri" w:hint="default"/>
                            <w:sz w:val="15"/>
                            <w:szCs w:val="15"/>
                          </w:rPr>
                          <w:t>(%)</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477" w:lineRule="auto"/>
                          <w:ind w:left="110" w:right="108"/>
                          <w:jc w:val="center"/>
                          <w:rPr>
                            <w:rFonts w:ascii="Calibri" w:hAnsi="Calibri" w:cs="Calibri" w:eastAsia="Calibri" w:hint="default"/>
                            <w:sz w:val="15"/>
                            <w:szCs w:val="15"/>
                          </w:rPr>
                        </w:pPr>
                        <w:r>
                          <w:rPr>
                            <w:rFonts w:ascii="宋体" w:hAnsi="宋体" w:cs="宋体" w:eastAsia="宋体" w:hint="default"/>
                            <w:spacing w:val="-1"/>
                            <w:sz w:val="15"/>
                            <w:szCs w:val="15"/>
                          </w:rPr>
                          <w:t>在被投资单位</w:t>
                        </w:r>
                        <w:r>
                          <w:rPr>
                            <w:rFonts w:ascii="宋体" w:hAnsi="宋体" w:cs="宋体" w:eastAsia="宋体" w:hint="default"/>
                            <w:w w:val="100"/>
                            <w:sz w:val="15"/>
                            <w:szCs w:val="15"/>
                          </w:rPr>
                          <w:t> </w:t>
                        </w:r>
                        <w:r>
                          <w:rPr>
                            <w:rFonts w:ascii="宋体" w:hAnsi="宋体" w:cs="宋体" w:eastAsia="宋体" w:hint="default"/>
                            <w:sz w:val="15"/>
                            <w:szCs w:val="15"/>
                          </w:rPr>
                          <w:t>表决权比例</w:t>
                        </w:r>
                        <w:r>
                          <w:rPr>
                            <w:rFonts w:ascii="宋体" w:hAnsi="宋体" w:cs="宋体" w:eastAsia="宋体" w:hint="default"/>
                            <w:w w:val="100"/>
                            <w:sz w:val="15"/>
                            <w:szCs w:val="15"/>
                          </w:rPr>
                          <w:t> </w:t>
                        </w:r>
                        <w:r>
                          <w:rPr>
                            <w:rFonts w:ascii="Calibri" w:hAnsi="Calibri" w:cs="Calibri" w:eastAsia="Calibri" w:hint="default"/>
                            <w:sz w:val="15"/>
                            <w:szCs w:val="15"/>
                          </w:rPr>
                          <w:t>(%)</w:t>
                        </w:r>
                      </w:p>
                    </w:tc>
                    <w:tc>
                      <w:tcPr>
                        <w:tcW w:w="1447" w:type="dxa"/>
                        <w:vMerge w:val="restart"/>
                        <w:tcBorders>
                          <w:top w:val="single" w:sz="12" w:space="0" w:color="000000"/>
                          <w:left w:val="single" w:sz="4" w:space="0" w:color="000000"/>
                          <w:right w:val="single" w:sz="4" w:space="0" w:color="000000"/>
                        </w:tcBorders>
                      </w:tcPr>
                      <w:p>
                        <w:pPr>
                          <w:pStyle w:val="TableParagraph"/>
                          <w:spacing w:line="240" w:lineRule="auto" w:before="6"/>
                          <w:ind w:right="0"/>
                          <w:jc w:val="left"/>
                          <w:rPr>
                            <w:rFonts w:ascii="宋体" w:hAnsi="宋体" w:cs="宋体" w:eastAsia="宋体" w:hint="default"/>
                            <w:sz w:val="19"/>
                            <w:szCs w:val="19"/>
                          </w:rPr>
                        </w:pPr>
                      </w:p>
                      <w:p>
                        <w:pPr>
                          <w:pStyle w:val="TableParagraph"/>
                          <w:spacing w:line="458" w:lineRule="auto"/>
                          <w:ind w:left="117" w:right="115"/>
                          <w:jc w:val="center"/>
                          <w:rPr>
                            <w:rFonts w:ascii="宋体" w:hAnsi="宋体" w:cs="宋体" w:eastAsia="宋体" w:hint="default"/>
                            <w:sz w:val="15"/>
                            <w:szCs w:val="15"/>
                          </w:rPr>
                        </w:pPr>
                        <w:r>
                          <w:rPr>
                            <w:rFonts w:ascii="宋体" w:hAnsi="宋体" w:cs="宋体" w:eastAsia="宋体" w:hint="default"/>
                            <w:spacing w:val="-2"/>
                            <w:sz w:val="15"/>
                            <w:szCs w:val="15"/>
                          </w:rPr>
                          <w:t>在被投资单位持股</w:t>
                        </w:r>
                        <w:r>
                          <w:rPr>
                            <w:rFonts w:ascii="宋体" w:hAnsi="宋体" w:cs="宋体" w:eastAsia="宋体" w:hint="default"/>
                            <w:spacing w:val="-66"/>
                            <w:sz w:val="15"/>
                            <w:szCs w:val="15"/>
                          </w:rPr>
                          <w:t> </w:t>
                        </w:r>
                        <w:r>
                          <w:rPr>
                            <w:rFonts w:ascii="宋体" w:hAnsi="宋体" w:cs="宋体" w:eastAsia="宋体" w:hint="default"/>
                            <w:spacing w:val="-66"/>
                            <w:sz w:val="15"/>
                            <w:szCs w:val="15"/>
                          </w:rPr>
                        </w:r>
                        <w:r>
                          <w:rPr>
                            <w:rFonts w:ascii="宋体" w:hAnsi="宋体" w:cs="宋体" w:eastAsia="宋体" w:hint="default"/>
                            <w:spacing w:val="-2"/>
                            <w:sz w:val="15"/>
                            <w:szCs w:val="15"/>
                          </w:rPr>
                          <w:t>比例与表决权比例</w:t>
                        </w:r>
                        <w:r>
                          <w:rPr>
                            <w:rFonts w:ascii="宋体" w:hAnsi="宋体" w:cs="宋体" w:eastAsia="宋体" w:hint="default"/>
                            <w:spacing w:val="-66"/>
                            <w:sz w:val="15"/>
                            <w:szCs w:val="15"/>
                          </w:rPr>
                          <w:t> </w:t>
                        </w:r>
                        <w:r>
                          <w:rPr>
                            <w:rFonts w:ascii="宋体" w:hAnsi="宋体" w:cs="宋体" w:eastAsia="宋体" w:hint="default"/>
                            <w:spacing w:val="-66"/>
                            <w:sz w:val="15"/>
                            <w:szCs w:val="15"/>
                          </w:rPr>
                        </w:r>
                        <w:r>
                          <w:rPr>
                            <w:rFonts w:ascii="宋体" w:hAnsi="宋体" w:cs="宋体" w:eastAsia="宋体" w:hint="default"/>
                            <w:sz w:val="15"/>
                            <w:szCs w:val="15"/>
                          </w:rPr>
                          <w:t>不一致的说明</w:t>
                        </w:r>
                      </w:p>
                    </w:tc>
                    <w:tc>
                      <w:tcPr>
                        <w:tcW w:w="71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458" w:lineRule="auto"/>
                          <w:ind w:left="273" w:right="123" w:hanging="152"/>
                          <w:jc w:val="left"/>
                          <w:rPr>
                            <w:rFonts w:ascii="宋体" w:hAnsi="宋体" w:cs="宋体" w:eastAsia="宋体" w:hint="default"/>
                            <w:sz w:val="15"/>
                            <w:szCs w:val="15"/>
                          </w:rPr>
                        </w:pPr>
                        <w:r>
                          <w:rPr>
                            <w:rFonts w:ascii="宋体" w:hAnsi="宋体" w:cs="宋体" w:eastAsia="宋体" w:hint="default"/>
                            <w:sz w:val="15"/>
                            <w:szCs w:val="15"/>
                          </w:rPr>
                          <w:t>减值准</w:t>
                        </w:r>
                        <w:r>
                          <w:rPr>
                            <w:rFonts w:ascii="宋体" w:hAnsi="宋体" w:cs="宋体" w:eastAsia="宋体" w:hint="default"/>
                            <w:spacing w:val="-72"/>
                            <w:sz w:val="15"/>
                            <w:szCs w:val="15"/>
                          </w:rPr>
                          <w:t> </w:t>
                        </w:r>
                        <w:r>
                          <w:rPr>
                            <w:rFonts w:ascii="宋体" w:hAnsi="宋体" w:cs="宋体" w:eastAsia="宋体" w:hint="default"/>
                            <w:sz w:val="15"/>
                            <w:szCs w:val="15"/>
                          </w:rPr>
                          <w:t>备</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458" w:lineRule="auto"/>
                          <w:ind w:left="266" w:right="113" w:hanging="152"/>
                          <w:jc w:val="left"/>
                          <w:rPr>
                            <w:rFonts w:ascii="宋体" w:hAnsi="宋体" w:cs="宋体" w:eastAsia="宋体" w:hint="default"/>
                            <w:sz w:val="15"/>
                            <w:szCs w:val="15"/>
                          </w:rPr>
                        </w:pPr>
                        <w:r>
                          <w:rPr>
                            <w:rFonts w:ascii="宋体" w:hAnsi="宋体" w:cs="宋体" w:eastAsia="宋体" w:hint="default"/>
                            <w:sz w:val="15"/>
                            <w:szCs w:val="15"/>
                          </w:rPr>
                          <w:t>本年计提减</w:t>
                        </w:r>
                        <w:r>
                          <w:rPr>
                            <w:rFonts w:ascii="宋体" w:hAnsi="宋体" w:cs="宋体" w:eastAsia="宋体" w:hint="default"/>
                            <w:spacing w:val="-72"/>
                            <w:sz w:val="15"/>
                            <w:szCs w:val="15"/>
                          </w:rPr>
                          <w:t> </w:t>
                        </w:r>
                        <w:r>
                          <w:rPr>
                            <w:rFonts w:ascii="宋体" w:hAnsi="宋体" w:cs="宋体" w:eastAsia="宋体" w:hint="default"/>
                            <w:spacing w:val="-72"/>
                            <w:sz w:val="15"/>
                            <w:szCs w:val="15"/>
                          </w:rPr>
                        </w:r>
                        <w:r>
                          <w:rPr>
                            <w:rFonts w:ascii="宋体" w:hAnsi="宋体" w:cs="宋体" w:eastAsia="宋体" w:hint="default"/>
                            <w:sz w:val="15"/>
                            <w:szCs w:val="15"/>
                          </w:rPr>
                          <w:t>值准备</w:t>
                        </w:r>
                      </w:p>
                    </w:tc>
                    <w:tc>
                      <w:tcPr>
                        <w:tcW w:w="823"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10"/>
                          <w:ind w:right="0"/>
                          <w:jc w:val="left"/>
                          <w:rPr>
                            <w:rFonts w:ascii="宋体" w:hAnsi="宋体" w:cs="宋体" w:eastAsia="宋体" w:hint="default"/>
                            <w:sz w:val="19"/>
                            <w:szCs w:val="19"/>
                          </w:rPr>
                        </w:pPr>
                      </w:p>
                      <w:p>
                        <w:pPr>
                          <w:pStyle w:val="TableParagraph"/>
                          <w:spacing w:line="458" w:lineRule="auto"/>
                          <w:ind w:left="254" w:right="110" w:hanging="152"/>
                          <w:jc w:val="left"/>
                          <w:rPr>
                            <w:rFonts w:ascii="宋体" w:hAnsi="宋体" w:cs="宋体" w:eastAsia="宋体" w:hint="default"/>
                            <w:sz w:val="15"/>
                            <w:szCs w:val="15"/>
                          </w:rPr>
                        </w:pPr>
                        <w:r>
                          <w:rPr>
                            <w:rFonts w:ascii="宋体" w:hAnsi="宋体" w:cs="宋体" w:eastAsia="宋体" w:hint="default"/>
                            <w:sz w:val="15"/>
                            <w:szCs w:val="15"/>
                          </w:rPr>
                          <w:t>本年现金</w:t>
                        </w:r>
                        <w:r>
                          <w:rPr>
                            <w:rFonts w:ascii="宋体" w:hAnsi="宋体" w:cs="宋体" w:eastAsia="宋体" w:hint="default"/>
                            <w:w w:val="100"/>
                            <w:sz w:val="15"/>
                            <w:szCs w:val="15"/>
                          </w:rPr>
                          <w:t> </w:t>
                        </w:r>
                        <w:r>
                          <w:rPr>
                            <w:rFonts w:ascii="宋体" w:hAnsi="宋体" w:cs="宋体" w:eastAsia="宋体" w:hint="default"/>
                            <w:sz w:val="15"/>
                            <w:szCs w:val="15"/>
                          </w:rPr>
                          <w:t>红利</w:t>
                        </w:r>
                      </w:p>
                    </w:tc>
                  </w:tr>
                  <w:tr>
                    <w:trPr>
                      <w:trHeight w:val="483" w:hRule="exact"/>
                    </w:trPr>
                    <w:tc>
                      <w:tcPr>
                        <w:tcW w:w="2480" w:type="dxa"/>
                        <w:tcBorders>
                          <w:top w:val="nil" w:sz="6" w:space="0" w:color="auto"/>
                          <w:left w:val="nil" w:sz="6" w:space="0" w:color="auto"/>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3"/>
                            <w:szCs w:val="13"/>
                          </w:rPr>
                        </w:pPr>
                      </w:p>
                      <w:p>
                        <w:pPr>
                          <w:pStyle w:val="TableParagraph"/>
                          <w:spacing w:line="240" w:lineRule="auto"/>
                          <w:ind w:left="122" w:right="0"/>
                          <w:jc w:val="left"/>
                          <w:rPr>
                            <w:rFonts w:ascii="宋体" w:hAnsi="宋体" w:cs="宋体" w:eastAsia="宋体" w:hint="default"/>
                            <w:sz w:val="15"/>
                            <w:szCs w:val="15"/>
                          </w:rPr>
                        </w:pPr>
                        <w:r>
                          <w:rPr>
                            <w:rFonts w:ascii="宋体" w:hAnsi="宋体" w:cs="宋体" w:eastAsia="宋体" w:hint="default"/>
                            <w:sz w:val="15"/>
                            <w:szCs w:val="15"/>
                          </w:rPr>
                          <w:t>子公司：</w:t>
                        </w:r>
                      </w:p>
                    </w:tc>
                    <w:tc>
                      <w:tcPr>
                        <w:tcW w:w="725"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right="0"/>
                          <w:jc w:val="left"/>
                          <w:rPr>
                            <w:rFonts w:ascii="宋体" w:hAnsi="宋体" w:cs="宋体" w:eastAsia="宋体" w:hint="default"/>
                            <w:sz w:val="14"/>
                            <w:szCs w:val="14"/>
                          </w:rPr>
                        </w:pPr>
                      </w:p>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5"/>
                            <w:szCs w:val="15"/>
                          </w:rPr>
                        </w:pPr>
                        <w:r>
                          <w:rPr>
                            <w:rFonts w:ascii="宋体" w:hAnsi="宋体" w:cs="宋体" w:eastAsia="宋体" w:hint="default"/>
                            <w:sz w:val="15"/>
                            <w:szCs w:val="15"/>
                          </w:rPr>
                          <w:t>成本法</w:t>
                        </w:r>
                      </w:p>
                    </w:tc>
                    <w:tc>
                      <w:tcPr>
                        <w:tcW w:w="1205" w:type="dxa"/>
                        <w:tcBorders>
                          <w:top w:val="nil" w:sz="6" w:space="0" w:color="auto"/>
                          <w:left w:val="single" w:sz="4" w:space="0" w:color="000000"/>
                          <w:bottom w:val="nil" w:sz="6" w:space="0" w:color="auto"/>
                          <w:right w:val="single" w:sz="4" w:space="0" w:color="000000"/>
                        </w:tcBorders>
                      </w:tcPr>
                      <w:p>
                        <w:pPr/>
                      </w:p>
                    </w:tc>
                    <w:tc>
                      <w:tcPr>
                        <w:tcW w:w="528" w:type="dxa"/>
                        <w:tcBorders>
                          <w:top w:val="nil" w:sz="6" w:space="0" w:color="auto"/>
                          <w:left w:val="single" w:sz="4" w:space="0" w:color="000000"/>
                          <w:bottom w:val="nil" w:sz="6" w:space="0" w:color="auto"/>
                          <w:right w:val="single" w:sz="4" w:space="0" w:color="000000"/>
                        </w:tcBorders>
                      </w:tcPr>
                      <w:p>
                        <w:pPr/>
                      </w:p>
                    </w:tc>
                    <w:tc>
                      <w:tcPr>
                        <w:tcW w:w="1032" w:type="dxa"/>
                        <w:tcBorders>
                          <w:top w:val="nil" w:sz="6" w:space="0" w:color="auto"/>
                          <w:left w:val="single" w:sz="4" w:space="0" w:color="000000"/>
                          <w:bottom w:val="nil" w:sz="6" w:space="0" w:color="auto"/>
                          <w:right w:val="single" w:sz="4" w:space="0" w:color="000000"/>
                        </w:tcBorders>
                      </w:tcPr>
                      <w:p>
                        <w:pPr/>
                      </w:p>
                    </w:tc>
                    <w:tc>
                      <w:tcPr>
                        <w:tcW w:w="1207" w:type="dxa"/>
                        <w:tcBorders>
                          <w:top w:val="nil" w:sz="6" w:space="0" w:color="auto"/>
                          <w:left w:val="single" w:sz="4" w:space="0" w:color="000000"/>
                          <w:bottom w:val="nil" w:sz="6" w:space="0" w:color="auto"/>
                          <w:right w:val="single" w:sz="4" w:space="0" w:color="000000"/>
                        </w:tcBorders>
                      </w:tcPr>
                      <w:p>
                        <w:pPr/>
                      </w:p>
                    </w:tc>
                    <w:tc>
                      <w:tcPr>
                        <w:tcW w:w="1061" w:type="dxa"/>
                        <w:tcBorders>
                          <w:top w:val="nil" w:sz="6" w:space="0" w:color="auto"/>
                          <w:left w:val="single" w:sz="4" w:space="0" w:color="000000"/>
                          <w:bottom w:val="nil" w:sz="6" w:space="0" w:color="auto"/>
                          <w:right w:val="single" w:sz="4" w:space="0" w:color="000000"/>
                        </w:tcBorders>
                      </w:tcPr>
                      <w:p>
                        <w:pPr/>
                      </w:p>
                    </w:tc>
                    <w:tc>
                      <w:tcPr>
                        <w:tcW w:w="782" w:type="dxa"/>
                        <w:tcBorders>
                          <w:top w:val="nil" w:sz="6" w:space="0" w:color="auto"/>
                          <w:left w:val="single" w:sz="4" w:space="0" w:color="000000"/>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1447" w:type="dxa"/>
                        <w:vMerge/>
                        <w:tcBorders>
                          <w:left w:val="single" w:sz="4" w:space="0" w:color="000000"/>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823" w:type="dxa"/>
                        <w:tcBorders>
                          <w:top w:val="nil" w:sz="6" w:space="0" w:color="auto"/>
                          <w:left w:val="single" w:sz="4" w:space="0" w:color="000000"/>
                          <w:bottom w:val="nil" w:sz="6" w:space="0" w:color="auto"/>
                          <w:right w:val="nil" w:sz="6" w:space="0" w:color="auto"/>
                        </w:tcBorders>
                      </w:tcPr>
                      <w:p>
                        <w:pPr/>
                      </w:p>
                    </w:tc>
                  </w:tr>
                  <w:tr>
                    <w:trPr>
                      <w:trHeight w:val="391" w:hRule="exact"/>
                    </w:trPr>
                    <w:tc>
                      <w:tcPr>
                        <w:tcW w:w="2480" w:type="dxa"/>
                        <w:tcBorders>
                          <w:top w:val="nil" w:sz="6" w:space="0" w:color="auto"/>
                          <w:left w:val="nil" w:sz="6" w:space="0" w:color="auto"/>
                          <w:bottom w:val="nil" w:sz="6" w:space="0" w:color="auto"/>
                          <w:right w:val="single" w:sz="4" w:space="0" w:color="000000"/>
                        </w:tcBorders>
                      </w:tcPr>
                      <w:p>
                        <w:pPr>
                          <w:pStyle w:val="TableParagraph"/>
                          <w:spacing w:line="240" w:lineRule="auto" w:before="71"/>
                          <w:ind w:left="122" w:right="0"/>
                          <w:jc w:val="left"/>
                          <w:rPr>
                            <w:rFonts w:ascii="宋体" w:hAnsi="宋体" w:cs="宋体" w:eastAsia="宋体" w:hint="default"/>
                            <w:sz w:val="15"/>
                            <w:szCs w:val="15"/>
                          </w:rPr>
                        </w:pPr>
                        <w:r>
                          <w:rPr>
                            <w:rFonts w:ascii="宋体" w:hAnsi="宋体" w:cs="宋体" w:eastAsia="宋体" w:hint="default"/>
                            <w:sz w:val="15"/>
                            <w:szCs w:val="15"/>
                          </w:rPr>
                          <w:t>广东安居宝智能控制系统有限公司</w:t>
                        </w:r>
                      </w:p>
                    </w:tc>
                    <w:tc>
                      <w:tcPr>
                        <w:tcW w:w="725" w:type="dxa"/>
                        <w:vMerge/>
                        <w:tcBorders>
                          <w:left w:val="single" w:sz="4" w:space="0" w:color="000000"/>
                          <w:right w:val="single" w:sz="4" w:space="0" w:color="000000"/>
                        </w:tcBorders>
                      </w:tcPr>
                      <w:p>
                        <w:pPr/>
                      </w:p>
                    </w:tc>
                    <w:tc>
                      <w:tcPr>
                        <w:tcW w:w="1205"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292" w:right="0"/>
                          <w:jc w:val="left"/>
                          <w:rPr>
                            <w:rFonts w:ascii="Calibri" w:hAnsi="Calibri" w:cs="Calibri" w:eastAsia="Calibri" w:hint="default"/>
                            <w:sz w:val="15"/>
                            <w:szCs w:val="15"/>
                          </w:rPr>
                        </w:pPr>
                        <w:r>
                          <w:rPr>
                            <w:rFonts w:ascii="Calibri"/>
                            <w:sz w:val="15"/>
                          </w:rPr>
                          <w:t>7,350,000.00</w:t>
                        </w:r>
                      </w:p>
                    </w:tc>
                    <w:tc>
                      <w:tcPr>
                        <w:tcW w:w="528"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47" w:right="0"/>
                          <w:jc w:val="center"/>
                          <w:rPr>
                            <w:rFonts w:ascii="Calibri" w:hAnsi="Calibri" w:cs="Calibri" w:eastAsia="Calibri" w:hint="default"/>
                            <w:sz w:val="15"/>
                            <w:szCs w:val="15"/>
                          </w:rPr>
                        </w:pPr>
                        <w:r>
                          <w:rPr>
                            <w:rFonts w:ascii="Calibri"/>
                            <w:sz w:val="15"/>
                          </w:rPr>
                          <w:t>0.00</w:t>
                        </w:r>
                      </w:p>
                    </w:tc>
                    <w:tc>
                      <w:tcPr>
                        <w:tcW w:w="10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16" w:right="0"/>
                          <w:jc w:val="center"/>
                          <w:rPr>
                            <w:rFonts w:ascii="Calibri" w:hAnsi="Calibri" w:cs="Calibri" w:eastAsia="Calibri" w:hint="default"/>
                            <w:sz w:val="15"/>
                            <w:szCs w:val="15"/>
                          </w:rPr>
                        </w:pPr>
                        <w:r>
                          <w:rPr>
                            <w:rFonts w:ascii="Calibri"/>
                            <w:sz w:val="15"/>
                          </w:rPr>
                          <w:t>7,350,000.00</w:t>
                        </w:r>
                      </w:p>
                    </w:tc>
                    <w:tc>
                      <w:tcPr>
                        <w:tcW w:w="1207"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right="98"/>
                          <w:jc w:val="right"/>
                          <w:rPr>
                            <w:rFonts w:ascii="Calibri" w:hAnsi="Calibri" w:cs="Calibri" w:eastAsia="Calibri" w:hint="default"/>
                            <w:sz w:val="15"/>
                            <w:szCs w:val="15"/>
                          </w:rPr>
                        </w:pPr>
                        <w:r>
                          <w:rPr>
                            <w:rFonts w:ascii="Calibri"/>
                            <w:sz w:val="15"/>
                          </w:rPr>
                          <w:t>0.00</w:t>
                        </w:r>
                      </w:p>
                    </w:tc>
                    <w:tc>
                      <w:tcPr>
                        <w:tcW w:w="1061"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left="44" w:right="0"/>
                          <w:jc w:val="center"/>
                          <w:rPr>
                            <w:rFonts w:ascii="Calibri" w:hAnsi="Calibri" w:cs="Calibri" w:eastAsia="Calibri" w:hint="default"/>
                            <w:sz w:val="15"/>
                            <w:szCs w:val="15"/>
                          </w:rPr>
                        </w:pPr>
                        <w:r>
                          <w:rPr>
                            <w:rFonts w:ascii="Calibri"/>
                            <w:sz w:val="15"/>
                          </w:rPr>
                          <w:t>7,350,000.00</w:t>
                        </w:r>
                      </w:p>
                    </w:tc>
                    <w:tc>
                      <w:tcPr>
                        <w:tcW w:w="782"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right="101"/>
                          <w:jc w:val="right"/>
                          <w:rPr>
                            <w:rFonts w:ascii="Calibri" w:hAnsi="Calibri" w:cs="Calibri" w:eastAsia="Calibri" w:hint="default"/>
                            <w:sz w:val="15"/>
                            <w:szCs w:val="15"/>
                          </w:rPr>
                        </w:pPr>
                        <w:r>
                          <w:rPr>
                            <w:rFonts w:ascii="Calibri"/>
                            <w:spacing w:val="-1"/>
                            <w:sz w:val="15"/>
                          </w:rPr>
                          <w:t>70%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right="101"/>
                          <w:jc w:val="right"/>
                          <w:rPr>
                            <w:rFonts w:ascii="Calibri" w:hAnsi="Calibri" w:cs="Calibri" w:eastAsia="Calibri" w:hint="default"/>
                            <w:sz w:val="15"/>
                            <w:szCs w:val="15"/>
                          </w:rPr>
                        </w:pPr>
                        <w:r>
                          <w:rPr>
                            <w:rFonts w:ascii="Calibri"/>
                            <w:spacing w:val="-1"/>
                            <w:sz w:val="15"/>
                          </w:rPr>
                          <w:t>70%</w:t>
                        </w:r>
                      </w:p>
                    </w:tc>
                    <w:tc>
                      <w:tcPr>
                        <w:tcW w:w="1447" w:type="dxa"/>
                        <w:vMerge/>
                        <w:tcBorders>
                          <w:left w:val="single" w:sz="4" w:space="0" w:color="000000"/>
                          <w:right w:val="single" w:sz="4" w:space="0" w:color="000000"/>
                        </w:tcBorders>
                      </w:tcPr>
                      <w:p>
                        <w:pPr/>
                      </w:p>
                    </w:tc>
                    <w:tc>
                      <w:tcPr>
                        <w:tcW w:w="711"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right="101"/>
                          <w:jc w:val="right"/>
                          <w:rPr>
                            <w:rFonts w:ascii="Calibri" w:hAnsi="Calibri" w:cs="Calibri" w:eastAsia="Calibri" w:hint="default"/>
                            <w:sz w:val="15"/>
                            <w:szCs w:val="15"/>
                          </w:rPr>
                        </w:pPr>
                        <w:r>
                          <w:rPr>
                            <w:rFonts w:ascii="Calibri"/>
                            <w:sz w:val="15"/>
                          </w:rPr>
                          <w:t>0.00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1"/>
                          <w:ind w:right="98"/>
                          <w:jc w:val="right"/>
                          <w:rPr>
                            <w:rFonts w:ascii="Calibri" w:hAnsi="Calibri" w:cs="Calibri" w:eastAsia="Calibri" w:hint="default"/>
                            <w:sz w:val="15"/>
                            <w:szCs w:val="15"/>
                          </w:rPr>
                        </w:pPr>
                        <w:r>
                          <w:rPr>
                            <w:rFonts w:ascii="Calibri"/>
                            <w:sz w:val="15"/>
                          </w:rPr>
                          <w:t>0.00</w:t>
                        </w:r>
                      </w:p>
                    </w:tc>
                    <w:tc>
                      <w:tcPr>
                        <w:tcW w:w="823" w:type="dxa"/>
                        <w:tcBorders>
                          <w:top w:val="nil" w:sz="6" w:space="0" w:color="auto"/>
                          <w:left w:val="single" w:sz="4" w:space="0" w:color="000000"/>
                          <w:bottom w:val="nil" w:sz="6" w:space="0" w:color="auto"/>
                          <w:right w:val="nil" w:sz="6" w:space="0" w:color="auto"/>
                        </w:tcBorders>
                      </w:tcPr>
                      <w:p>
                        <w:pPr>
                          <w:pStyle w:val="TableParagraph"/>
                          <w:spacing w:line="240" w:lineRule="auto" w:before="101"/>
                          <w:ind w:right="106"/>
                          <w:jc w:val="right"/>
                          <w:rPr>
                            <w:rFonts w:ascii="Calibri" w:hAnsi="Calibri" w:cs="Calibri" w:eastAsia="Calibri" w:hint="default"/>
                            <w:sz w:val="15"/>
                            <w:szCs w:val="15"/>
                          </w:rPr>
                        </w:pPr>
                        <w:r>
                          <w:rPr>
                            <w:rFonts w:ascii="Calibri"/>
                            <w:sz w:val="15"/>
                          </w:rPr>
                          <w:t>0.00</w:t>
                        </w:r>
                      </w:p>
                    </w:tc>
                  </w:tr>
                  <w:tr>
                    <w:trPr>
                      <w:trHeight w:val="390" w:hRule="exact"/>
                    </w:trPr>
                    <w:tc>
                      <w:tcPr>
                        <w:tcW w:w="2480" w:type="dxa"/>
                        <w:tcBorders>
                          <w:top w:val="nil" w:sz="6" w:space="0" w:color="auto"/>
                          <w:left w:val="nil" w:sz="6" w:space="0" w:color="auto"/>
                          <w:bottom w:val="single" w:sz="12" w:space="0" w:color="000000"/>
                          <w:right w:val="single" w:sz="4" w:space="0" w:color="000000"/>
                        </w:tcBorders>
                      </w:tcPr>
                      <w:p>
                        <w:pPr>
                          <w:pStyle w:val="TableParagraph"/>
                          <w:spacing w:line="240" w:lineRule="auto" w:before="64"/>
                          <w:ind w:left="22" w:right="0"/>
                          <w:jc w:val="center"/>
                          <w:rPr>
                            <w:rFonts w:ascii="宋体" w:hAnsi="宋体" w:cs="宋体" w:eastAsia="宋体" w:hint="default"/>
                            <w:sz w:val="15"/>
                            <w:szCs w:val="15"/>
                          </w:rPr>
                        </w:pPr>
                        <w:r>
                          <w:rPr>
                            <w:rFonts w:ascii="宋体" w:hAnsi="宋体" w:cs="宋体" w:eastAsia="宋体" w:hint="default"/>
                            <w:sz w:val="15"/>
                            <w:szCs w:val="15"/>
                          </w:rPr>
                          <w:t>合计</w:t>
                        </w:r>
                      </w:p>
                    </w:tc>
                    <w:tc>
                      <w:tcPr>
                        <w:tcW w:w="725" w:type="dxa"/>
                        <w:vMerge/>
                        <w:tcBorders>
                          <w:left w:val="single" w:sz="4" w:space="0" w:color="000000"/>
                          <w:bottom w:val="single" w:sz="12" w:space="0" w:color="000000"/>
                          <w:right w:val="single" w:sz="4" w:space="0" w:color="000000"/>
                        </w:tcBorders>
                      </w:tcPr>
                      <w:p>
                        <w:pPr/>
                      </w:p>
                    </w:tc>
                    <w:tc>
                      <w:tcPr>
                        <w:tcW w:w="120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292" w:right="0"/>
                          <w:jc w:val="left"/>
                          <w:rPr>
                            <w:rFonts w:ascii="Calibri" w:hAnsi="Calibri" w:cs="Calibri" w:eastAsia="Calibri" w:hint="default"/>
                            <w:sz w:val="15"/>
                            <w:szCs w:val="15"/>
                          </w:rPr>
                        </w:pPr>
                        <w:r>
                          <w:rPr>
                            <w:rFonts w:ascii="Calibri"/>
                            <w:sz w:val="15"/>
                          </w:rPr>
                          <w:t>7,350,000.00</w:t>
                        </w:r>
                      </w:p>
                    </w:tc>
                    <w:tc>
                      <w:tcPr>
                        <w:tcW w:w="52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47" w:right="0"/>
                          <w:jc w:val="center"/>
                          <w:rPr>
                            <w:rFonts w:ascii="Calibri" w:hAnsi="Calibri" w:cs="Calibri" w:eastAsia="Calibri" w:hint="default"/>
                            <w:sz w:val="15"/>
                            <w:szCs w:val="15"/>
                          </w:rPr>
                        </w:pPr>
                        <w:r>
                          <w:rPr>
                            <w:rFonts w:ascii="Calibri"/>
                            <w:sz w:val="15"/>
                          </w:rPr>
                          <w:t>0.00</w:t>
                        </w:r>
                      </w:p>
                    </w:tc>
                    <w:tc>
                      <w:tcPr>
                        <w:tcW w:w="103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16" w:right="0"/>
                          <w:jc w:val="center"/>
                          <w:rPr>
                            <w:rFonts w:ascii="Calibri" w:hAnsi="Calibri" w:cs="Calibri" w:eastAsia="Calibri" w:hint="default"/>
                            <w:sz w:val="15"/>
                            <w:szCs w:val="15"/>
                          </w:rPr>
                        </w:pPr>
                        <w:r>
                          <w:rPr>
                            <w:rFonts w:ascii="Calibri"/>
                            <w:sz w:val="15"/>
                          </w:rPr>
                          <w:t>7,350,000.00</w:t>
                        </w:r>
                      </w:p>
                    </w:tc>
                    <w:tc>
                      <w:tcPr>
                        <w:tcW w:w="12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98"/>
                          <w:jc w:val="right"/>
                          <w:rPr>
                            <w:rFonts w:ascii="Calibri" w:hAnsi="Calibri" w:cs="Calibri" w:eastAsia="Calibri" w:hint="default"/>
                            <w:sz w:val="15"/>
                            <w:szCs w:val="15"/>
                          </w:rPr>
                        </w:pPr>
                        <w:r>
                          <w:rPr>
                            <w:rFonts w:ascii="Calibri"/>
                            <w:sz w:val="15"/>
                          </w:rPr>
                          <w:t>0.00</w:t>
                        </w:r>
                      </w:p>
                    </w:tc>
                    <w:tc>
                      <w:tcPr>
                        <w:tcW w:w="10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left="44" w:right="0"/>
                          <w:jc w:val="center"/>
                          <w:rPr>
                            <w:rFonts w:ascii="Calibri" w:hAnsi="Calibri" w:cs="Calibri" w:eastAsia="Calibri" w:hint="default"/>
                            <w:sz w:val="15"/>
                            <w:szCs w:val="15"/>
                          </w:rPr>
                        </w:pPr>
                        <w:r>
                          <w:rPr>
                            <w:rFonts w:ascii="Calibri"/>
                            <w:sz w:val="15"/>
                          </w:rPr>
                          <w:t>7,350,000.00</w:t>
                        </w:r>
                      </w:p>
                    </w:tc>
                    <w:tc>
                      <w:tcPr>
                        <w:tcW w:w="7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Calibri" w:hAnsi="Calibri" w:cs="Calibri" w:eastAsia="Calibri" w:hint="default"/>
                            <w:sz w:val="15"/>
                            <w:szCs w:val="15"/>
                          </w:rPr>
                        </w:pPr>
                        <w:r>
                          <w:rPr>
                            <w:rFonts w:ascii="Calibri"/>
                            <w:spacing w:val="-1"/>
                            <w:sz w:val="15"/>
                          </w:rPr>
                          <w:t>70%</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Calibri" w:hAnsi="Calibri" w:cs="Calibri" w:eastAsia="Calibri" w:hint="default"/>
                            <w:sz w:val="15"/>
                            <w:szCs w:val="15"/>
                          </w:rPr>
                        </w:pPr>
                        <w:r>
                          <w:rPr>
                            <w:rFonts w:ascii="Calibri"/>
                            <w:spacing w:val="-1"/>
                            <w:sz w:val="15"/>
                          </w:rPr>
                          <w:t>70%</w:t>
                        </w:r>
                      </w:p>
                    </w:tc>
                    <w:tc>
                      <w:tcPr>
                        <w:tcW w:w="1447" w:type="dxa"/>
                        <w:vMerge/>
                        <w:tcBorders>
                          <w:left w:val="single" w:sz="4" w:space="0" w:color="000000"/>
                          <w:bottom w:val="single" w:sz="12" w:space="0" w:color="000000"/>
                          <w:right w:val="single" w:sz="4" w:space="0" w:color="000000"/>
                        </w:tcBorders>
                      </w:tcPr>
                      <w:p>
                        <w:pPr/>
                      </w:p>
                    </w:tc>
                    <w:tc>
                      <w:tcPr>
                        <w:tcW w:w="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101"/>
                          <w:jc w:val="right"/>
                          <w:rPr>
                            <w:rFonts w:ascii="Calibri" w:hAnsi="Calibri" w:cs="Calibri" w:eastAsia="Calibri" w:hint="default"/>
                            <w:sz w:val="15"/>
                            <w:szCs w:val="15"/>
                          </w:rPr>
                        </w:pPr>
                        <w:r>
                          <w:rPr>
                            <w:rFonts w:ascii="Calibri"/>
                            <w:sz w:val="15"/>
                          </w:rPr>
                          <w:t>0.00</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4"/>
                          <w:ind w:right="98"/>
                          <w:jc w:val="right"/>
                          <w:rPr>
                            <w:rFonts w:ascii="Calibri" w:hAnsi="Calibri" w:cs="Calibri" w:eastAsia="Calibri" w:hint="default"/>
                            <w:sz w:val="15"/>
                            <w:szCs w:val="15"/>
                          </w:rPr>
                        </w:pPr>
                        <w:r>
                          <w:rPr>
                            <w:rFonts w:ascii="Calibri"/>
                            <w:sz w:val="15"/>
                          </w:rPr>
                          <w:t>0.00</w:t>
                        </w:r>
                      </w:p>
                    </w:tc>
                    <w:tc>
                      <w:tcPr>
                        <w:tcW w:w="823" w:type="dxa"/>
                        <w:tcBorders>
                          <w:top w:val="nil" w:sz="6" w:space="0" w:color="auto"/>
                          <w:left w:val="single" w:sz="4" w:space="0" w:color="000000"/>
                          <w:bottom w:val="single" w:sz="12" w:space="0" w:color="000000"/>
                          <w:right w:val="nil" w:sz="6" w:space="0" w:color="auto"/>
                        </w:tcBorders>
                      </w:tcPr>
                      <w:p>
                        <w:pPr>
                          <w:pStyle w:val="TableParagraph"/>
                          <w:spacing w:line="240" w:lineRule="auto" w:before="94"/>
                          <w:ind w:right="106"/>
                          <w:jc w:val="right"/>
                          <w:rPr>
                            <w:rFonts w:ascii="Calibri" w:hAnsi="Calibri" w:cs="Calibri" w:eastAsia="Calibri" w:hint="default"/>
                            <w:sz w:val="15"/>
                            <w:szCs w:val="15"/>
                          </w:rPr>
                        </w:pPr>
                        <w:r>
                          <w:rPr>
                            <w:rFonts w:ascii="Calibri"/>
                            <w:sz w:val="15"/>
                          </w:rPr>
                          <w:t>0.00</w:t>
                        </w:r>
                      </w:p>
                    </w:tc>
                  </w:tr>
                </w:tbl>
                <w:p>
                  <w:pPr/>
                </w:p>
              </w:txbxContent>
            </v:textbox>
            <w10:wrap type="none"/>
          </v:shape>
        </w:pict>
      </w:r>
      <w:r>
        <w:rPr>
          <w:rFonts w:ascii="宋体" w:hAnsi="宋体" w:cs="宋体" w:eastAsia="宋体" w:hint="default"/>
          <w:sz w:val="21"/>
          <w:szCs w:val="21"/>
        </w:rPr>
        <w:t>单位：人民币元</w:t>
      </w:r>
    </w:p>
    <w:p>
      <w:pPr>
        <w:spacing w:after="0"/>
        <w:jc w:val="left"/>
        <w:rPr>
          <w:rFonts w:ascii="宋体" w:hAnsi="宋体" w:cs="宋体" w:eastAsia="宋体" w:hint="default"/>
          <w:sz w:val="21"/>
          <w:szCs w:val="21"/>
        </w:rPr>
        <w:sectPr>
          <w:type w:val="continuous"/>
          <w:pgSz w:w="16840" w:h="11910" w:orient="landscape"/>
          <w:pgMar w:top="1600" w:bottom="1380" w:left="1180" w:right="1300"/>
          <w:cols w:num="3" w:equalWidth="0">
            <w:col w:w="6079" w:space="613"/>
            <w:col w:w="5018" w:space="249"/>
            <w:col w:w="2401"/>
          </w:cols>
        </w:sectPr>
      </w:pPr>
    </w:p>
    <w:p>
      <w:pPr>
        <w:spacing w:line="240" w:lineRule="auto" w:before="6"/>
        <w:rPr>
          <w:rFonts w:ascii="宋体" w:hAnsi="宋体" w:cs="宋体" w:eastAsia="宋体" w:hint="default"/>
          <w:sz w:val="8"/>
          <w:szCs w:val="8"/>
        </w:rPr>
      </w:pPr>
      <w:r>
        <w:rPr/>
        <w:pict>
          <v:group style="position:absolute;margin-left:118.580002pt;margin-top:728.02002pt;width:387.7pt;height:.5pt;mso-position-horizontal-relative:page;mso-position-vertical-relative:page;z-index:-1185376" coordorigin="2372,14560" coordsize="7754,10">
            <v:shape style="position:absolute;left:2372;top:14560;width:2401;height:10" type="#_x0000_t75" stroked="false">
              <v:imagedata r:id="rId497" o:title=""/>
            </v:shape>
            <v:shape style="position:absolute;left:4767;top:14560;width:5358;height:10" type="#_x0000_t75" stroked="false">
              <v:imagedata r:id="rId652" o:title=""/>
            </v:shape>
            <w10:wrap type="none"/>
          </v:group>
        </w:pict>
      </w:r>
    </w:p>
    <w:p>
      <w:pPr>
        <w:tabs>
          <w:tab w:pos="853" w:val="left" w:leader="none"/>
        </w:tabs>
        <w:spacing w:before="36"/>
        <w:ind w:left="126" w:right="88"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四</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tabs>
          <w:tab w:pos="1395" w:val="left" w:leader="none"/>
        </w:tabs>
        <w:spacing w:before="110"/>
        <w:ind w:left="858" w:right="88" w:firstLine="0"/>
        <w:jc w:val="left"/>
        <w:rPr>
          <w:rFonts w:ascii="宋体" w:hAnsi="宋体" w:cs="宋体" w:eastAsia="宋体" w:hint="default"/>
          <w:sz w:val="21"/>
          <w:szCs w:val="21"/>
        </w:rPr>
      </w:pPr>
      <w:r>
        <w:rPr/>
        <w:pict>
          <v:shape style="position:absolute;margin-left:265.010010pt;margin-top:22.32366pt;width:.48001pt;height:.12pt;mso-position-horizontal-relative:page;mso-position-vertical-relative:paragraph;z-index:-1186024" type="#_x0000_t75" stroked="false">
            <v:imagedata r:id="rId647" o:title=""/>
          </v:shape>
        </w:pict>
      </w:r>
      <w:r>
        <w:rPr/>
        <w:pict>
          <v:shape style="position:absolute;margin-left:384.790009pt;margin-top:22.32366pt;width:.48001pt;height:.12pt;mso-position-horizontal-relative:page;mso-position-vertical-relative:paragraph;z-index:-1186000" type="#_x0000_t75" stroked="false">
            <v:imagedata r:id="rId647" o:title=""/>
          </v:shape>
        </w:pict>
      </w:r>
      <w:r>
        <w:rPr/>
        <w:pict>
          <v:shape style="position:absolute;margin-left:118.580002pt;margin-top:41.043678pt;width:387.696174pt;height:.48pt;mso-position-horizontal-relative:page;mso-position-vertical-relative:paragraph;z-index:-1185976" type="#_x0000_t75" stroked="false">
            <v:imagedata r:id="rId388" o:title=""/>
          </v:shape>
        </w:pict>
      </w:r>
      <w:r>
        <w:rPr/>
        <w:pict>
          <v:shape style="position:absolute;margin-left:118.580002pt;margin-top:60.243679pt;width:387.696174pt;height:.48pt;mso-position-horizontal-relative:page;mso-position-vertical-relative:paragraph;z-index:-1185952" type="#_x0000_t75" stroked="false">
            <v:imagedata r:id="rId388" o:title=""/>
          </v:shape>
        </w:pict>
      </w:r>
      <w:r>
        <w:rPr>
          <w:rFonts w:ascii="宋体" w:hAnsi="宋体" w:cs="宋体" w:eastAsia="宋体" w:hint="default"/>
          <w:b/>
          <w:bCs/>
          <w:sz w:val="21"/>
          <w:szCs w:val="21"/>
        </w:rPr>
        <w:t>1</w:t>
      </w:r>
      <w:r>
        <w:rPr>
          <w:rFonts w:ascii="宋体" w:hAnsi="宋体" w:cs="宋体" w:eastAsia="宋体" w:hint="default"/>
          <w:b/>
          <w:bCs/>
          <w:sz w:val="21"/>
          <w:szCs w:val="21"/>
        </w:rPr>
        <w:t>、</w:t>
        <w:tab/>
        <w:t>营业收入、营业成本</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2948"/>
        <w:gridCol w:w="2396"/>
        <w:gridCol w:w="2424"/>
      </w:tblGrid>
      <w:tr>
        <w:trPr>
          <w:trHeight w:val="395" w:hRule="exact"/>
        </w:trPr>
        <w:tc>
          <w:tcPr>
            <w:tcW w:w="2948" w:type="dxa"/>
            <w:tcBorders>
              <w:top w:val="single" w:sz="12" w:space="0" w:color="000000"/>
              <w:left w:val="nil" w:sz="6" w:space="0" w:color="auto"/>
              <w:bottom w:val="nil" w:sz="6" w:space="0" w:color="auto"/>
              <w:right w:val="single" w:sz="4" w:space="0" w:color="000000"/>
            </w:tcBorders>
          </w:tcPr>
          <w:p>
            <w:pPr>
              <w:pStyle w:val="TableParagraph"/>
              <w:tabs>
                <w:tab w:pos="648" w:val="left" w:leader="none"/>
              </w:tabs>
              <w:spacing w:line="240" w:lineRule="auto" w:before="18"/>
              <w:ind w:left="16" w:right="0"/>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23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772" w:right="0"/>
              <w:jc w:val="left"/>
              <w:rPr>
                <w:rFonts w:ascii="宋体" w:hAnsi="宋体" w:cs="宋体" w:eastAsia="宋体" w:hint="default"/>
                <w:sz w:val="21"/>
                <w:szCs w:val="21"/>
              </w:rPr>
            </w:pPr>
            <w:r>
              <w:rPr>
                <w:rFonts w:ascii="宋体" w:hAnsi="宋体" w:cs="宋体" w:eastAsia="宋体" w:hint="default"/>
                <w:sz w:val="21"/>
                <w:szCs w:val="21"/>
              </w:rPr>
              <w:t>本年金额</w:t>
            </w:r>
          </w:p>
        </w:tc>
        <w:tc>
          <w:tcPr>
            <w:tcW w:w="2424"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787" w:right="0"/>
              <w:jc w:val="left"/>
              <w:rPr>
                <w:rFonts w:ascii="宋体" w:hAnsi="宋体" w:cs="宋体" w:eastAsia="宋体" w:hint="default"/>
                <w:sz w:val="21"/>
                <w:szCs w:val="21"/>
              </w:rPr>
            </w:pPr>
            <w:r>
              <w:rPr>
                <w:rFonts w:ascii="宋体" w:hAnsi="宋体" w:cs="宋体" w:eastAsia="宋体" w:hint="default"/>
                <w:sz w:val="21"/>
                <w:szCs w:val="21"/>
              </w:rPr>
              <w:t>上年金额</w:t>
            </w:r>
          </w:p>
        </w:tc>
      </w:tr>
      <w:tr>
        <w:trPr>
          <w:trHeight w:val="405" w:hRule="exact"/>
        </w:trPr>
        <w:tc>
          <w:tcPr>
            <w:tcW w:w="2948" w:type="dxa"/>
            <w:tcBorders>
              <w:top w:val="nil" w:sz="6" w:space="0" w:color="auto"/>
              <w:left w:val="nil" w:sz="6" w:space="0" w:color="auto"/>
              <w:bottom w:val="nil" w:sz="6" w:space="0" w:color="auto"/>
              <w:right w:val="single" w:sz="4" w:space="0" w:color="000000"/>
            </w:tcBorders>
          </w:tcPr>
          <w:p>
            <w:pPr>
              <w:pStyle w:val="TableParagraph"/>
              <w:spacing w:line="240" w:lineRule="auto" w:before="22"/>
              <w:ind w:left="120" w:right="0"/>
              <w:jc w:val="left"/>
              <w:rPr>
                <w:rFonts w:ascii="宋体" w:hAnsi="宋体" w:cs="宋体" w:eastAsia="宋体" w:hint="default"/>
                <w:sz w:val="21"/>
                <w:szCs w:val="21"/>
              </w:rPr>
            </w:pPr>
            <w:r>
              <w:rPr>
                <w:rFonts w:ascii="宋体" w:hAnsi="宋体" w:cs="宋体" w:eastAsia="宋体" w:hint="default"/>
                <w:sz w:val="21"/>
                <w:szCs w:val="21"/>
              </w:rPr>
              <w:t>主营业务收入</w:t>
            </w:r>
          </w:p>
        </w:tc>
        <w:tc>
          <w:tcPr>
            <w:tcW w:w="2396" w:type="dxa"/>
            <w:tcBorders>
              <w:top w:val="nil" w:sz="6" w:space="0" w:color="auto"/>
              <w:left w:val="single" w:sz="4" w:space="0" w:color="000000"/>
              <w:bottom w:val="nil" w:sz="6" w:space="0" w:color="auto"/>
              <w:right w:val="single" w:sz="4" w:space="0" w:color="000000"/>
            </w:tcBorders>
          </w:tcPr>
          <w:p>
            <w:pPr>
              <w:pStyle w:val="TableParagraph"/>
              <w:spacing w:line="240" w:lineRule="auto" w:before="99"/>
              <w:ind w:right="100"/>
              <w:jc w:val="right"/>
              <w:rPr>
                <w:rFonts w:ascii="Calibri" w:hAnsi="Calibri" w:cs="Calibri" w:eastAsia="Calibri" w:hint="default"/>
                <w:sz w:val="20"/>
                <w:szCs w:val="20"/>
              </w:rPr>
            </w:pPr>
            <w:r>
              <w:rPr>
                <w:rFonts w:ascii="Calibri"/>
                <w:w w:val="95"/>
                <w:sz w:val="20"/>
              </w:rPr>
              <w:t>253,094,445.08</w:t>
            </w:r>
            <w:r>
              <w:rPr>
                <w:rFonts w:ascii="Calibri"/>
                <w:sz w:val="20"/>
              </w:rPr>
            </w:r>
          </w:p>
        </w:tc>
        <w:tc>
          <w:tcPr>
            <w:tcW w:w="2424" w:type="dxa"/>
            <w:tcBorders>
              <w:top w:val="nil" w:sz="6" w:space="0" w:color="auto"/>
              <w:left w:val="single" w:sz="4" w:space="0" w:color="000000"/>
              <w:bottom w:val="nil" w:sz="6" w:space="0" w:color="auto"/>
              <w:right w:val="nil" w:sz="6" w:space="0" w:color="auto"/>
            </w:tcBorders>
          </w:tcPr>
          <w:p>
            <w:pPr>
              <w:pStyle w:val="TableParagraph"/>
              <w:spacing w:line="240" w:lineRule="auto" w:before="63"/>
              <w:ind w:right="103"/>
              <w:jc w:val="right"/>
              <w:rPr>
                <w:rFonts w:ascii="Calibri" w:hAnsi="Calibri" w:cs="Calibri" w:eastAsia="Calibri" w:hint="default"/>
                <w:sz w:val="21"/>
                <w:szCs w:val="21"/>
              </w:rPr>
            </w:pPr>
            <w:r>
              <w:rPr>
                <w:rFonts w:ascii="Calibri"/>
                <w:spacing w:val="-1"/>
                <w:sz w:val="21"/>
              </w:rPr>
              <w:t>243,309,689.32</w:t>
            </w:r>
          </w:p>
        </w:tc>
      </w:tr>
      <w:tr>
        <w:trPr>
          <w:trHeight w:val="385" w:hRule="exact"/>
        </w:trPr>
        <w:tc>
          <w:tcPr>
            <w:tcW w:w="2948" w:type="dxa"/>
            <w:tcBorders>
              <w:top w:val="nil" w:sz="6" w:space="0" w:color="auto"/>
              <w:left w:val="nil" w:sz="6" w:space="0" w:color="auto"/>
              <w:bottom w:val="nil" w:sz="6" w:space="0" w:color="auto"/>
              <w:right w:val="single" w:sz="4" w:space="0" w:color="000000"/>
            </w:tcBorders>
          </w:tcPr>
          <w:p>
            <w:pPr>
              <w:pStyle w:val="TableParagraph"/>
              <w:spacing w:line="240" w:lineRule="auto" w:before="1"/>
              <w:ind w:left="120" w:right="0"/>
              <w:jc w:val="left"/>
              <w:rPr>
                <w:rFonts w:ascii="宋体" w:hAnsi="宋体" w:cs="宋体" w:eastAsia="宋体" w:hint="default"/>
                <w:sz w:val="21"/>
                <w:szCs w:val="21"/>
              </w:rPr>
            </w:pPr>
            <w:r>
              <w:rPr>
                <w:rFonts w:ascii="宋体" w:hAnsi="宋体" w:cs="宋体" w:eastAsia="宋体" w:hint="default"/>
                <w:sz w:val="21"/>
                <w:szCs w:val="21"/>
              </w:rPr>
              <w:t>其他业务收入</w:t>
            </w:r>
          </w:p>
        </w:tc>
        <w:tc>
          <w:tcPr>
            <w:tcW w:w="2396" w:type="dxa"/>
            <w:tcBorders>
              <w:top w:val="nil" w:sz="6" w:space="0" w:color="auto"/>
              <w:left w:val="single" w:sz="4" w:space="0" w:color="000000"/>
              <w:bottom w:val="nil" w:sz="6" w:space="0" w:color="auto"/>
              <w:right w:val="single" w:sz="4" w:space="0" w:color="000000"/>
            </w:tcBorders>
          </w:tcPr>
          <w:p>
            <w:pPr>
              <w:pStyle w:val="TableParagraph"/>
              <w:spacing w:line="240" w:lineRule="auto" w:before="78"/>
              <w:ind w:right="100"/>
              <w:jc w:val="right"/>
              <w:rPr>
                <w:rFonts w:ascii="Calibri" w:hAnsi="Calibri" w:cs="Calibri" w:eastAsia="Calibri" w:hint="default"/>
                <w:sz w:val="20"/>
                <w:szCs w:val="20"/>
              </w:rPr>
            </w:pPr>
            <w:r>
              <w:rPr>
                <w:rFonts w:ascii="Calibri"/>
                <w:spacing w:val="-1"/>
                <w:sz w:val="20"/>
              </w:rPr>
              <w:t>122,452.12</w:t>
            </w:r>
          </w:p>
        </w:tc>
        <w:tc>
          <w:tcPr>
            <w:tcW w:w="2424"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104"/>
              <w:jc w:val="right"/>
              <w:rPr>
                <w:rFonts w:ascii="Calibri" w:hAnsi="Calibri" w:cs="Calibri" w:eastAsia="Calibri" w:hint="default"/>
                <w:sz w:val="21"/>
                <w:szCs w:val="21"/>
              </w:rPr>
            </w:pPr>
            <w:r>
              <w:rPr>
                <w:rFonts w:ascii="Calibri"/>
                <w:spacing w:val="-3"/>
                <w:sz w:val="21"/>
              </w:rPr>
              <w:t>68,376.07</w:t>
            </w:r>
          </w:p>
        </w:tc>
      </w:tr>
      <w:tr>
        <w:trPr>
          <w:trHeight w:val="373" w:hRule="exact"/>
        </w:trPr>
        <w:tc>
          <w:tcPr>
            <w:tcW w:w="2948" w:type="dxa"/>
            <w:tcBorders>
              <w:top w:val="nil" w:sz="6" w:space="0" w:color="auto"/>
              <w:left w:val="nil" w:sz="6" w:space="0" w:color="auto"/>
              <w:bottom w:val="single" w:sz="12" w:space="0" w:color="000000"/>
              <w:right w:val="single" w:sz="4" w:space="0" w:color="000000"/>
            </w:tcBorders>
          </w:tcPr>
          <w:p>
            <w:pPr>
              <w:pStyle w:val="TableParagraph"/>
              <w:spacing w:line="240" w:lineRule="auto" w:before="3"/>
              <w:ind w:left="120"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239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3"/>
              <w:ind w:right="101"/>
              <w:jc w:val="right"/>
              <w:rPr>
                <w:rFonts w:ascii="Calibri" w:hAnsi="Calibri" w:cs="Calibri" w:eastAsia="Calibri" w:hint="default"/>
                <w:sz w:val="21"/>
                <w:szCs w:val="21"/>
              </w:rPr>
            </w:pPr>
            <w:r>
              <w:rPr>
                <w:rFonts w:ascii="Calibri"/>
                <w:spacing w:val="-2"/>
                <w:sz w:val="21"/>
              </w:rPr>
              <w:t>132,451,992.24</w:t>
            </w:r>
          </w:p>
        </w:tc>
        <w:tc>
          <w:tcPr>
            <w:tcW w:w="2424" w:type="dxa"/>
            <w:tcBorders>
              <w:top w:val="nil" w:sz="6" w:space="0" w:color="auto"/>
              <w:left w:val="single" w:sz="4" w:space="0" w:color="000000"/>
              <w:bottom w:val="single" w:sz="12" w:space="0" w:color="000000"/>
              <w:right w:val="nil" w:sz="6" w:space="0" w:color="auto"/>
            </w:tcBorders>
          </w:tcPr>
          <w:p>
            <w:pPr>
              <w:pStyle w:val="TableParagraph"/>
              <w:spacing w:line="240" w:lineRule="auto" w:before="43"/>
              <w:ind w:right="106"/>
              <w:jc w:val="right"/>
              <w:rPr>
                <w:rFonts w:ascii="Calibri" w:hAnsi="Calibri" w:cs="Calibri" w:eastAsia="Calibri" w:hint="default"/>
                <w:sz w:val="21"/>
                <w:szCs w:val="21"/>
              </w:rPr>
            </w:pPr>
            <w:r>
              <w:rPr>
                <w:rFonts w:ascii="Calibri"/>
                <w:spacing w:val="-2"/>
                <w:sz w:val="21"/>
              </w:rPr>
              <w:t>122,446,762.38</w:t>
            </w:r>
          </w:p>
        </w:tc>
      </w:tr>
    </w:tbl>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17"/>
          <w:szCs w:val="17"/>
        </w:rPr>
      </w:pPr>
    </w:p>
    <w:p>
      <w:pPr>
        <w:tabs>
          <w:tab w:pos="1395" w:val="left" w:leader="none"/>
        </w:tabs>
        <w:spacing w:before="0"/>
        <w:ind w:left="858" w:right="88" w:firstLine="0"/>
        <w:jc w:val="left"/>
        <w:rPr>
          <w:rFonts w:ascii="宋体" w:hAnsi="宋体" w:cs="宋体" w:eastAsia="宋体" w:hint="default"/>
          <w:sz w:val="21"/>
          <w:szCs w:val="21"/>
        </w:rPr>
      </w:pPr>
      <w:r>
        <w:rPr/>
        <w:pict>
          <v:shape style="position:absolute;margin-left:118.580002pt;margin-top:-45.456284pt;width:387.696174pt;height:.48pt;mso-position-horizontal-relative:page;mso-position-vertical-relative:paragraph;z-index:-1185928" type="#_x0000_t75" stroked="false">
            <v:imagedata r:id="rId388" o:title=""/>
          </v:shape>
        </w:pict>
      </w:r>
      <w:r>
        <w:rPr/>
        <w:pict>
          <v:shape style="position:absolute;margin-left:215.330002pt;margin-top:16.703697pt;width:.48pt;height:.12pt;mso-position-horizontal-relative:page;mso-position-vertical-relative:paragraph;z-index:-1185904" type="#_x0000_t75" stroked="false">
            <v:imagedata r:id="rId647" o:title=""/>
          </v:shape>
        </w:pict>
      </w:r>
      <w:r>
        <w:rPr/>
        <w:pict>
          <v:shape style="position:absolute;margin-left:358.630005pt;margin-top:16.703697pt;width:.48001pt;height:.12pt;mso-position-horizontal-relative:page;mso-position-vertical-relative:paragraph;z-index:-1185880" type="#_x0000_t75" stroked="false">
            <v:imagedata r:id="rId647" o:title=""/>
          </v:shape>
        </w:pict>
      </w:r>
      <w:r>
        <w:rPr/>
        <w:pict>
          <v:group style="position:absolute;margin-left:215.809998pt;margin-top:35.543716pt;width:292.05pt;height:.5pt;mso-position-horizontal-relative:page;mso-position-vertical-relative:paragraph;z-index:-1185856" coordorigin="4316,711" coordsize="5841,10">
            <v:shape style="position:absolute;left:4316;top:711;width:1471;height:10" type="#_x0000_t75" stroked="false">
              <v:imagedata r:id="rId475" o:title=""/>
            </v:shape>
            <v:shape style="position:absolute;left:5783;top:711;width:4374;height:10" type="#_x0000_t75" stroked="false">
              <v:imagedata r:id="rId479" o:title=""/>
            </v:shape>
            <w10:wrap type="none"/>
          </v:group>
        </w:pict>
      </w:r>
      <w:r>
        <w:rPr/>
        <w:pict>
          <v:group style="position:absolute;margin-left:120.019997pt;margin-top:54.743656pt;width:387.8pt;height:.5pt;mso-position-horizontal-relative:page;mso-position-vertical-relative:paragraph;z-index:-1185832" coordorigin="2400,1095" coordsize="7756,10">
            <v:shape style="position:absolute;left:2400;top:1095;width:1906;height:10" type="#_x0000_t75" stroked="false">
              <v:imagedata r:id="rId477" o:title=""/>
            </v:shape>
            <v:shape style="position:absolute;left:4302;top:1095;width:1486;height:10" type="#_x0000_t75" stroked="false">
              <v:imagedata r:id="rId478" o:title=""/>
            </v:shape>
            <v:shape style="position:absolute;left:5783;top:1095;width:4374;height:10" type="#_x0000_t75" stroked="false">
              <v:imagedata r:id="rId479" o:title=""/>
            </v:shape>
            <w10:wrap type="none"/>
          </v:group>
        </w:pict>
      </w:r>
      <w:r>
        <w:rPr/>
        <w:pict>
          <v:group style="position:absolute;margin-left:120.019997pt;margin-top:65.813675pt;width:387.8pt;height:5.55pt;mso-position-horizontal-relative:page;mso-position-vertical-relative:paragraph;z-index:-1185808" coordorigin="2400,1316" coordsize="7756,111">
            <v:shape style="position:absolute;left:2400;top:1316;width:1925;height:110" type="#_x0000_t75" stroked="false">
              <v:imagedata r:id="rId653" o:title=""/>
            </v:shape>
            <v:shape style="position:absolute;left:4302;top:1417;width:1486;height:10" type="#_x0000_t75" stroked="false">
              <v:imagedata r:id="rId478" o:title=""/>
            </v:shape>
            <v:shape style="position:absolute;left:5783;top:1412;width:1400;height:14" type="#_x0000_t75" stroked="false">
              <v:imagedata r:id="rId654" o:title=""/>
            </v:shape>
            <v:shape style="position:absolute;left:7168;top:1412;width:1618;height:14" type="#_x0000_t75" stroked="false">
              <v:imagedata r:id="rId655" o:title=""/>
            </v:shape>
            <v:shape style="position:absolute;left:8771;top:1417;width:1385;height:10" type="#_x0000_t75" stroked="false">
              <v:imagedata r:id="rId486" o:title=""/>
            </v:shape>
            <w10:wrap type="none"/>
          </v:group>
        </w:pict>
      </w:r>
      <w:r>
        <w:rPr>
          <w:rFonts w:ascii="宋体" w:hAnsi="宋体" w:cs="宋体" w:eastAsia="宋体" w:hint="default"/>
          <w:b/>
          <w:bCs/>
          <w:sz w:val="21"/>
          <w:szCs w:val="21"/>
        </w:rPr>
        <w:t>2</w:t>
      </w:r>
      <w:r>
        <w:rPr>
          <w:rFonts w:ascii="宋体" w:hAnsi="宋体" w:cs="宋体" w:eastAsia="宋体" w:hint="default"/>
          <w:b/>
          <w:bCs/>
          <w:sz w:val="21"/>
          <w:szCs w:val="21"/>
        </w:rPr>
        <w:t>、</w:t>
        <w:tab/>
        <w:t>主营业务（分产品）</w:t>
      </w:r>
      <w:r>
        <w:rPr>
          <w:rFonts w:ascii="宋体" w:hAnsi="宋体" w:cs="宋体" w:eastAsia="宋体" w:hint="default"/>
          <w:sz w:val="21"/>
          <w:szCs w:val="21"/>
        </w:rPr>
      </w:r>
    </w:p>
    <w:p>
      <w:pPr>
        <w:spacing w:line="240" w:lineRule="auto" w:before="6"/>
        <w:rPr>
          <w:rFonts w:ascii="宋体" w:hAnsi="宋体" w:cs="宋体" w:eastAsia="宋体" w:hint="default"/>
          <w:b/>
          <w:bCs/>
          <w:sz w:val="3"/>
          <w:szCs w:val="3"/>
        </w:rPr>
      </w:pPr>
    </w:p>
    <w:tbl>
      <w:tblPr>
        <w:tblW w:w="0" w:type="auto"/>
        <w:jc w:val="left"/>
        <w:tblInd w:w="725" w:type="dxa"/>
        <w:tblLayout w:type="fixed"/>
        <w:tblCellMar>
          <w:top w:w="0" w:type="dxa"/>
          <w:left w:w="0" w:type="dxa"/>
          <w:bottom w:w="0" w:type="dxa"/>
          <w:right w:w="0" w:type="dxa"/>
        </w:tblCellMar>
        <w:tblLook w:val="01E0"/>
      </w:tblPr>
      <w:tblGrid>
        <w:gridCol w:w="1925"/>
        <w:gridCol w:w="1481"/>
        <w:gridCol w:w="1385"/>
        <w:gridCol w:w="1603"/>
        <w:gridCol w:w="1376"/>
      </w:tblGrid>
      <w:tr>
        <w:trPr>
          <w:trHeight w:val="304" w:hRule="exact"/>
        </w:trPr>
        <w:tc>
          <w:tcPr>
            <w:tcW w:w="1925"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22"/>
                <w:szCs w:val="22"/>
              </w:rPr>
            </w:pPr>
          </w:p>
        </w:tc>
        <w:tc>
          <w:tcPr>
            <w:tcW w:w="2866"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本年金额</w:t>
            </w:r>
          </w:p>
        </w:tc>
        <w:tc>
          <w:tcPr>
            <w:tcW w:w="2979"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41"/>
              <w:ind w:right="5"/>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186" w:hRule="exact"/>
        </w:trPr>
        <w:tc>
          <w:tcPr>
            <w:tcW w:w="1925" w:type="dxa"/>
            <w:tcBorders>
              <w:top w:val="nil" w:sz="6" w:space="0" w:color="auto"/>
              <w:left w:val="nil" w:sz="6" w:space="0" w:color="auto"/>
              <w:bottom w:val="nil" w:sz="6" w:space="0" w:color="auto"/>
              <w:right w:val="single" w:sz="4" w:space="0" w:color="000000"/>
            </w:tcBorders>
          </w:tcPr>
          <w:p>
            <w:pPr>
              <w:pStyle w:val="TableParagraph"/>
              <w:tabs>
                <w:tab w:pos="1149" w:val="left" w:leader="none"/>
              </w:tabs>
              <w:spacing w:line="180" w:lineRule="exact"/>
              <w:ind w:left="609"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481" w:type="dxa"/>
            <w:tcBorders>
              <w:top w:val="nil" w:sz="6" w:space="0" w:color="auto"/>
              <w:left w:val="single" w:sz="4" w:space="0" w:color="000000"/>
              <w:bottom w:val="nil" w:sz="6" w:space="0" w:color="auto"/>
              <w:right w:val="single" w:sz="4" w:space="0" w:color="000000"/>
            </w:tcBorders>
          </w:tcPr>
          <w:p>
            <w:pPr/>
          </w:p>
        </w:tc>
        <w:tc>
          <w:tcPr>
            <w:tcW w:w="1385"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nil" w:sz="6" w:space="0" w:color="auto"/>
            </w:tcBorders>
          </w:tcPr>
          <w:p>
            <w:pPr/>
          </w:p>
        </w:tc>
      </w:tr>
      <w:tr>
        <w:trPr>
          <w:trHeight w:val="558" w:hRule="exact"/>
        </w:trPr>
        <w:tc>
          <w:tcPr>
            <w:tcW w:w="1925" w:type="dxa"/>
            <w:tcBorders>
              <w:top w:val="nil" w:sz="6" w:space="0" w:color="auto"/>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楼宇对讲系统</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186" w:lineRule="exact"/>
              <w:ind w:left="374" w:right="0"/>
              <w:jc w:val="left"/>
              <w:rPr>
                <w:rFonts w:ascii="宋体" w:hAnsi="宋体" w:cs="宋体" w:eastAsia="宋体" w:hint="default"/>
                <w:sz w:val="18"/>
                <w:szCs w:val="18"/>
              </w:rPr>
            </w:pPr>
            <w:r>
              <w:rPr>
                <w:rFonts w:ascii="宋体" w:hAnsi="宋体" w:cs="宋体" w:eastAsia="宋体" w:hint="default"/>
                <w:sz w:val="18"/>
                <w:szCs w:val="18"/>
              </w:rPr>
              <w:t>营业收入</w:t>
            </w:r>
          </w:p>
          <w:p>
            <w:pPr>
              <w:pStyle w:val="TableParagraph"/>
              <w:spacing w:line="240" w:lineRule="auto" w:before="154"/>
              <w:ind w:left="235" w:right="0"/>
              <w:jc w:val="left"/>
              <w:rPr>
                <w:rFonts w:ascii="Calibri" w:hAnsi="Calibri" w:cs="Calibri" w:eastAsia="Calibri" w:hint="default"/>
                <w:sz w:val="18"/>
                <w:szCs w:val="18"/>
              </w:rPr>
            </w:pPr>
            <w:r>
              <w:rPr>
                <w:rFonts w:ascii="Calibri"/>
                <w:sz w:val="18"/>
              </w:rPr>
              <w:t>186,103,027.55</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186" w:lineRule="exact"/>
              <w:ind w:right="0"/>
              <w:jc w:val="center"/>
              <w:rPr>
                <w:rFonts w:ascii="宋体" w:hAnsi="宋体" w:cs="宋体" w:eastAsia="宋体" w:hint="default"/>
                <w:sz w:val="18"/>
                <w:szCs w:val="18"/>
              </w:rPr>
            </w:pPr>
            <w:r>
              <w:rPr>
                <w:rFonts w:ascii="宋体" w:hAnsi="宋体" w:cs="宋体" w:eastAsia="宋体" w:hint="default"/>
                <w:sz w:val="18"/>
                <w:szCs w:val="18"/>
              </w:rPr>
              <w:t>营业成本</w:t>
            </w:r>
          </w:p>
          <w:p>
            <w:pPr>
              <w:pStyle w:val="TableParagraph"/>
              <w:spacing w:line="240" w:lineRule="auto" w:before="154"/>
              <w:ind w:left="28" w:right="0"/>
              <w:jc w:val="center"/>
              <w:rPr>
                <w:rFonts w:ascii="Calibri" w:hAnsi="Calibri" w:cs="Calibri" w:eastAsia="Calibri" w:hint="default"/>
                <w:sz w:val="18"/>
                <w:szCs w:val="18"/>
              </w:rPr>
            </w:pPr>
            <w:r>
              <w:rPr>
                <w:rFonts w:ascii="Calibri"/>
                <w:sz w:val="18"/>
              </w:rPr>
              <w:t>103,346,813.23</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186" w:lineRule="exact"/>
              <w:ind w:left="436" w:right="0"/>
              <w:jc w:val="left"/>
              <w:rPr>
                <w:rFonts w:ascii="宋体" w:hAnsi="宋体" w:cs="宋体" w:eastAsia="宋体" w:hint="default"/>
                <w:sz w:val="18"/>
                <w:szCs w:val="18"/>
              </w:rPr>
            </w:pPr>
            <w:r>
              <w:rPr>
                <w:rFonts w:ascii="宋体" w:hAnsi="宋体" w:cs="宋体" w:eastAsia="宋体" w:hint="default"/>
                <w:sz w:val="18"/>
                <w:szCs w:val="18"/>
              </w:rPr>
              <w:t>营业收入</w:t>
            </w:r>
          </w:p>
          <w:p>
            <w:pPr>
              <w:pStyle w:val="TableParagraph"/>
              <w:spacing w:line="240" w:lineRule="auto" w:before="154"/>
              <w:ind w:left="352" w:right="0"/>
              <w:jc w:val="left"/>
              <w:rPr>
                <w:rFonts w:ascii="Calibri" w:hAnsi="Calibri" w:cs="Calibri" w:eastAsia="Calibri" w:hint="default"/>
                <w:sz w:val="18"/>
                <w:szCs w:val="18"/>
              </w:rPr>
            </w:pPr>
            <w:r>
              <w:rPr>
                <w:rFonts w:ascii="Calibri"/>
                <w:sz w:val="18"/>
              </w:rPr>
              <w:t>213,151,040.40</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186" w:lineRule="exact"/>
              <w:ind w:right="4"/>
              <w:jc w:val="center"/>
              <w:rPr>
                <w:rFonts w:ascii="宋体" w:hAnsi="宋体" w:cs="宋体" w:eastAsia="宋体" w:hint="default"/>
                <w:sz w:val="18"/>
                <w:szCs w:val="18"/>
              </w:rPr>
            </w:pPr>
            <w:r>
              <w:rPr>
                <w:rFonts w:ascii="宋体" w:hAnsi="宋体" w:cs="宋体" w:eastAsia="宋体" w:hint="default"/>
                <w:sz w:val="18"/>
                <w:szCs w:val="18"/>
              </w:rPr>
              <w:t>营业成本</w:t>
            </w:r>
          </w:p>
          <w:p>
            <w:pPr>
              <w:pStyle w:val="TableParagraph"/>
              <w:spacing w:line="240" w:lineRule="auto" w:before="154"/>
              <w:ind w:left="17" w:right="0"/>
              <w:jc w:val="center"/>
              <w:rPr>
                <w:rFonts w:ascii="Calibri" w:hAnsi="Calibri" w:cs="Calibri" w:eastAsia="Calibri" w:hint="default"/>
                <w:sz w:val="18"/>
                <w:szCs w:val="18"/>
              </w:rPr>
            </w:pPr>
            <w:r>
              <w:rPr>
                <w:rFonts w:ascii="Calibri"/>
                <w:sz w:val="18"/>
              </w:rPr>
              <w:t>111,987,841.24</w:t>
            </w:r>
          </w:p>
        </w:tc>
      </w:tr>
      <w:tr>
        <w:trPr>
          <w:trHeight w:val="59" w:hRule="exact"/>
        </w:trPr>
        <w:tc>
          <w:tcPr>
            <w:tcW w:w="1925"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single" w:sz="4" w:space="0" w:color="000000"/>
            </w:tcBorders>
          </w:tcPr>
          <w:p>
            <w:pPr/>
          </w:p>
        </w:tc>
        <w:tc>
          <w:tcPr>
            <w:tcW w:w="1385"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nil" w:sz="6" w:space="0" w:color="auto"/>
            </w:tcBorders>
          </w:tcPr>
          <w:p>
            <w:pPr/>
          </w:p>
        </w:tc>
      </w:tr>
      <w:tr>
        <w:trPr>
          <w:trHeight w:val="263" w:hRule="exact"/>
        </w:trPr>
        <w:tc>
          <w:tcPr>
            <w:tcW w:w="1925" w:type="dxa"/>
            <w:tcBorders>
              <w:top w:val="nil" w:sz="6" w:space="0" w:color="auto"/>
              <w:left w:val="nil" w:sz="6" w:space="0" w:color="auto"/>
              <w:bottom w:val="nil" w:sz="6" w:space="0" w:color="auto"/>
              <w:right w:val="single" w:sz="4" w:space="0" w:color="000000"/>
            </w:tcBorders>
          </w:tcPr>
          <w:p>
            <w:pPr>
              <w:pStyle w:val="TableParagraph"/>
              <w:spacing w:line="262" w:lineRule="exact"/>
              <w:ind w:left="122" w:right="0"/>
              <w:jc w:val="left"/>
              <w:rPr>
                <w:rFonts w:ascii="宋体" w:hAnsi="宋体" w:cs="宋体" w:eastAsia="宋体" w:hint="default"/>
                <w:sz w:val="21"/>
                <w:szCs w:val="21"/>
              </w:rPr>
            </w:pPr>
            <w:r>
              <w:rPr>
                <w:rFonts w:ascii="宋体" w:hAnsi="宋体" w:cs="宋体" w:eastAsia="宋体" w:hint="default"/>
                <w:sz w:val="21"/>
                <w:szCs w:val="21"/>
              </w:rPr>
              <w:t>智能家居系统</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11,430,051.53</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101"/>
              <w:jc w:val="right"/>
              <w:rPr>
                <w:rFonts w:ascii="Calibri" w:hAnsi="Calibri" w:cs="Calibri" w:eastAsia="Calibri" w:hint="default"/>
                <w:sz w:val="18"/>
                <w:szCs w:val="18"/>
              </w:rPr>
            </w:pPr>
            <w:r>
              <w:rPr>
                <w:rFonts w:ascii="Calibri"/>
                <w:spacing w:val="-1"/>
                <w:sz w:val="18"/>
              </w:rPr>
              <w:t>4,781,261.99</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44"/>
              <w:ind w:right="98"/>
              <w:jc w:val="right"/>
              <w:rPr>
                <w:rFonts w:ascii="Calibri" w:hAnsi="Calibri" w:cs="Calibri" w:eastAsia="Calibri" w:hint="default"/>
                <w:sz w:val="18"/>
                <w:szCs w:val="18"/>
              </w:rPr>
            </w:pPr>
            <w:r>
              <w:rPr>
                <w:rFonts w:ascii="Calibri"/>
                <w:sz w:val="18"/>
              </w:rPr>
              <w:t>12,254,915.79</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08"/>
              <w:jc w:val="right"/>
              <w:rPr>
                <w:rFonts w:ascii="Calibri" w:hAnsi="Calibri" w:cs="Calibri" w:eastAsia="Calibri" w:hint="default"/>
                <w:sz w:val="18"/>
                <w:szCs w:val="18"/>
              </w:rPr>
            </w:pPr>
            <w:r>
              <w:rPr>
                <w:rFonts w:ascii="Calibri"/>
                <w:sz w:val="18"/>
              </w:rPr>
              <w:t>5,013,919.66</w:t>
            </w:r>
          </w:p>
        </w:tc>
      </w:tr>
      <w:tr>
        <w:trPr>
          <w:trHeight w:val="59" w:hRule="exact"/>
        </w:trPr>
        <w:tc>
          <w:tcPr>
            <w:tcW w:w="1925"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single" w:sz="4" w:space="0" w:color="000000"/>
            </w:tcBorders>
          </w:tcPr>
          <w:p>
            <w:pPr/>
          </w:p>
        </w:tc>
        <w:tc>
          <w:tcPr>
            <w:tcW w:w="1385"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nil" w:sz="6" w:space="0" w:color="auto"/>
            </w:tcBorders>
          </w:tcPr>
          <w:p>
            <w:pPr/>
          </w:p>
        </w:tc>
      </w:tr>
      <w:tr>
        <w:trPr>
          <w:trHeight w:val="278" w:hRule="exact"/>
        </w:trPr>
        <w:tc>
          <w:tcPr>
            <w:tcW w:w="1925" w:type="dxa"/>
            <w:tcBorders>
              <w:top w:val="nil" w:sz="6" w:space="0" w:color="auto"/>
              <w:left w:val="nil" w:sz="6" w:space="0" w:color="auto"/>
              <w:bottom w:val="nil" w:sz="6" w:space="0" w:color="auto"/>
              <w:right w:val="single" w:sz="4" w:space="0" w:color="000000"/>
            </w:tcBorders>
          </w:tcPr>
          <w:p>
            <w:pPr>
              <w:pStyle w:val="TableParagraph"/>
              <w:spacing w:line="272" w:lineRule="exact"/>
              <w:ind w:left="122"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Calibri" w:hAnsi="Calibri" w:cs="Calibri" w:eastAsia="Calibri" w:hint="default"/>
                <w:sz w:val="18"/>
                <w:szCs w:val="18"/>
              </w:rPr>
            </w:pPr>
            <w:r>
              <w:rPr>
                <w:rFonts w:ascii="Calibri"/>
                <w:sz w:val="18"/>
              </w:rPr>
              <w:t>55,561,366.00</w:t>
            </w:r>
          </w:p>
        </w:tc>
        <w:tc>
          <w:tcPr>
            <w:tcW w:w="1385"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Calibri" w:hAnsi="Calibri" w:cs="Calibri" w:eastAsia="Calibri" w:hint="default"/>
                <w:sz w:val="18"/>
                <w:szCs w:val="18"/>
              </w:rPr>
            </w:pPr>
            <w:r>
              <w:rPr>
                <w:rFonts w:ascii="Calibri"/>
                <w:spacing w:val="-1"/>
                <w:sz w:val="18"/>
              </w:rPr>
              <w:t>24,323,917.02</w:t>
            </w:r>
          </w:p>
        </w:tc>
        <w:tc>
          <w:tcPr>
            <w:tcW w:w="1603" w:type="dxa"/>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01"/>
              <w:jc w:val="right"/>
              <w:rPr>
                <w:rFonts w:ascii="Calibri" w:hAnsi="Calibri" w:cs="Calibri" w:eastAsia="Calibri" w:hint="default"/>
                <w:sz w:val="18"/>
                <w:szCs w:val="18"/>
              </w:rPr>
            </w:pPr>
            <w:r>
              <w:rPr>
                <w:rFonts w:ascii="Calibri"/>
                <w:spacing w:val="-1"/>
                <w:sz w:val="18"/>
              </w:rPr>
              <w:t>17,903,733.13</w:t>
            </w:r>
          </w:p>
        </w:tc>
        <w:tc>
          <w:tcPr>
            <w:tcW w:w="1376" w:type="dxa"/>
            <w:tcBorders>
              <w:top w:val="nil" w:sz="6" w:space="0" w:color="auto"/>
              <w:left w:val="single" w:sz="4" w:space="0" w:color="000000"/>
              <w:bottom w:val="nil" w:sz="6" w:space="0" w:color="auto"/>
              <w:right w:val="nil" w:sz="6" w:space="0" w:color="auto"/>
            </w:tcBorders>
          </w:tcPr>
          <w:p>
            <w:pPr>
              <w:pStyle w:val="TableParagraph"/>
              <w:spacing w:line="240" w:lineRule="auto" w:before="61"/>
              <w:ind w:right="108"/>
              <w:jc w:val="right"/>
              <w:rPr>
                <w:rFonts w:ascii="Calibri" w:hAnsi="Calibri" w:cs="Calibri" w:eastAsia="Calibri" w:hint="default"/>
                <w:sz w:val="18"/>
                <w:szCs w:val="18"/>
              </w:rPr>
            </w:pPr>
            <w:r>
              <w:rPr>
                <w:rFonts w:ascii="Calibri"/>
                <w:sz w:val="18"/>
              </w:rPr>
              <w:t>5,445,001.48</w:t>
            </w:r>
          </w:p>
        </w:tc>
      </w:tr>
      <w:tr>
        <w:trPr>
          <w:trHeight w:val="61" w:hRule="exact"/>
        </w:trPr>
        <w:tc>
          <w:tcPr>
            <w:tcW w:w="1925"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single" w:sz="4" w:space="0" w:color="000000"/>
            </w:tcBorders>
          </w:tcPr>
          <w:p>
            <w:pPr/>
          </w:p>
        </w:tc>
        <w:tc>
          <w:tcPr>
            <w:tcW w:w="1385" w:type="dxa"/>
            <w:tcBorders>
              <w:top w:val="nil" w:sz="6" w:space="0" w:color="auto"/>
              <w:left w:val="single" w:sz="4" w:space="0" w:color="000000"/>
              <w:bottom w:val="nil" w:sz="6" w:space="0" w:color="auto"/>
              <w:right w:val="single" w:sz="4" w:space="0" w:color="000000"/>
            </w:tcBorders>
          </w:tcPr>
          <w:p>
            <w:pPr/>
          </w:p>
        </w:tc>
        <w:tc>
          <w:tcPr>
            <w:tcW w:w="1603" w:type="dxa"/>
            <w:tcBorders>
              <w:top w:val="nil" w:sz="6" w:space="0" w:color="auto"/>
              <w:left w:val="single" w:sz="4" w:space="0" w:color="000000"/>
              <w:bottom w:val="nil" w:sz="6" w:space="0" w:color="auto"/>
              <w:right w:val="single" w:sz="4" w:space="0" w:color="000000"/>
            </w:tcBorders>
          </w:tcPr>
          <w:p>
            <w:pPr/>
          </w:p>
        </w:tc>
        <w:tc>
          <w:tcPr>
            <w:tcW w:w="1376" w:type="dxa"/>
            <w:tcBorders>
              <w:top w:val="nil" w:sz="6" w:space="0" w:color="auto"/>
              <w:left w:val="single" w:sz="4" w:space="0" w:color="000000"/>
              <w:bottom w:val="nil" w:sz="6" w:space="0" w:color="auto"/>
              <w:right w:val="nil" w:sz="6" w:space="0" w:color="auto"/>
            </w:tcBorders>
          </w:tcPr>
          <w:p>
            <w:pPr/>
          </w:p>
        </w:tc>
      </w:tr>
      <w:tr>
        <w:trPr>
          <w:trHeight w:val="391" w:hRule="exact"/>
        </w:trPr>
        <w:tc>
          <w:tcPr>
            <w:tcW w:w="1925"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8"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4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7"/>
              <w:ind w:right="98"/>
              <w:jc w:val="right"/>
              <w:rPr>
                <w:rFonts w:ascii="Calibri" w:hAnsi="Calibri" w:cs="Calibri" w:eastAsia="Calibri" w:hint="default"/>
                <w:sz w:val="18"/>
                <w:szCs w:val="18"/>
              </w:rPr>
            </w:pPr>
            <w:r>
              <w:rPr>
                <w:rFonts w:ascii="Calibri"/>
                <w:sz w:val="18"/>
              </w:rPr>
              <w:t>253,094,445.08</w:t>
            </w:r>
          </w:p>
        </w:tc>
        <w:tc>
          <w:tcPr>
            <w:tcW w:w="13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pacing w:val="-1"/>
                <w:sz w:val="18"/>
              </w:rPr>
              <w:t>132,451,992.24</w:t>
            </w:r>
          </w:p>
        </w:tc>
        <w:tc>
          <w:tcPr>
            <w:tcW w:w="160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101"/>
              <w:jc w:val="right"/>
              <w:rPr>
                <w:rFonts w:ascii="Calibri" w:hAnsi="Calibri" w:cs="Calibri" w:eastAsia="Calibri" w:hint="default"/>
                <w:sz w:val="18"/>
                <w:szCs w:val="18"/>
              </w:rPr>
            </w:pPr>
            <w:r>
              <w:rPr>
                <w:rFonts w:ascii="Calibri"/>
                <w:sz w:val="18"/>
              </w:rPr>
              <w:t>243,309,689.32</w:t>
            </w:r>
          </w:p>
        </w:tc>
        <w:tc>
          <w:tcPr>
            <w:tcW w:w="1376" w:type="dxa"/>
            <w:tcBorders>
              <w:top w:val="nil" w:sz="6" w:space="0" w:color="auto"/>
              <w:left w:val="single" w:sz="4" w:space="0" w:color="000000"/>
              <w:bottom w:val="single" w:sz="12" w:space="0" w:color="000000"/>
              <w:right w:val="nil" w:sz="6" w:space="0" w:color="auto"/>
            </w:tcBorders>
          </w:tcPr>
          <w:p>
            <w:pPr>
              <w:pStyle w:val="TableParagraph"/>
              <w:spacing w:line="240" w:lineRule="auto" w:before="76"/>
              <w:ind w:right="108"/>
              <w:jc w:val="right"/>
              <w:rPr>
                <w:rFonts w:ascii="Calibri" w:hAnsi="Calibri" w:cs="Calibri" w:eastAsia="Calibri" w:hint="default"/>
                <w:sz w:val="18"/>
                <w:szCs w:val="18"/>
              </w:rPr>
            </w:pPr>
            <w:r>
              <w:rPr>
                <w:rFonts w:ascii="Calibri"/>
                <w:spacing w:val="-1"/>
                <w:sz w:val="18"/>
              </w:rPr>
              <w:t>122,446,762.38</w:t>
            </w:r>
          </w:p>
        </w:tc>
      </w:tr>
    </w:tbl>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6"/>
          <w:szCs w:val="16"/>
        </w:rPr>
      </w:pPr>
    </w:p>
    <w:p>
      <w:pPr>
        <w:tabs>
          <w:tab w:pos="1395" w:val="left" w:leader="none"/>
        </w:tabs>
        <w:spacing w:before="0"/>
        <w:ind w:left="858" w:right="88" w:firstLine="0"/>
        <w:jc w:val="left"/>
        <w:rPr>
          <w:rFonts w:ascii="宋体" w:hAnsi="宋体" w:cs="宋体" w:eastAsia="宋体" w:hint="default"/>
          <w:sz w:val="21"/>
          <w:szCs w:val="21"/>
        </w:rPr>
      </w:pPr>
      <w:r>
        <w:rPr/>
        <w:pict>
          <v:group style="position:absolute;margin-left:120.019997pt;margin-top:-67.296295pt;width:387.8pt;height:5.55pt;mso-position-horizontal-relative:page;mso-position-vertical-relative:paragraph;z-index:-1185784" coordorigin="2400,-1346" coordsize="7756,111">
            <v:shape style="position:absolute;left:2400;top:-1346;width:1925;height:110" type="#_x0000_t75" stroked="false">
              <v:imagedata r:id="rId653" o:title=""/>
            </v:shape>
            <v:shape style="position:absolute;left:4302;top:-1245;width:1486;height:10" type="#_x0000_t75" stroked="false">
              <v:imagedata r:id="rId478" o:title=""/>
            </v:shape>
            <v:shape style="position:absolute;left:5783;top:-1250;width:1400;height:14" type="#_x0000_t75" stroked="false">
              <v:imagedata r:id="rId656" o:title=""/>
            </v:shape>
            <v:shape style="position:absolute;left:7168;top:-1250;width:1618;height:14" type="#_x0000_t75" stroked="false">
              <v:imagedata r:id="rId657" o:title=""/>
            </v:shape>
            <v:shape style="position:absolute;left:8771;top:-1245;width:1385;height:10" type="#_x0000_t75" stroked="false">
              <v:imagedata r:id="rId486" o:title=""/>
            </v:shape>
            <w10:wrap type="none"/>
          </v:group>
        </w:pict>
      </w:r>
      <w:r>
        <w:rPr/>
        <w:pict>
          <v:group style="position:absolute;margin-left:120.019997pt;margin-top:-50.256355pt;width:387.8pt;height:5.4pt;mso-position-horizontal-relative:page;mso-position-vertical-relative:paragraph;z-index:-1185760" coordorigin="2400,-1005" coordsize="7756,108">
            <v:shape style="position:absolute;left:2400;top:-1005;width:1925;height:108" type="#_x0000_t75" stroked="false">
              <v:imagedata r:id="rId658" o:title=""/>
            </v:shape>
            <v:shape style="position:absolute;left:4302;top:-909;width:1495;height:12" type="#_x0000_t75" stroked="false">
              <v:imagedata r:id="rId659" o:title=""/>
            </v:shape>
            <v:shape style="position:absolute;left:5783;top:-909;width:1400;height:12" type="#_x0000_t75" stroked="false">
              <v:imagedata r:id="rId654" o:title=""/>
            </v:shape>
            <v:shape style="position:absolute;left:7168;top:-909;width:1618;height:12" type="#_x0000_t75" stroked="false">
              <v:imagedata r:id="rId655" o:title=""/>
            </v:shape>
            <v:shape style="position:absolute;left:8771;top:-907;width:1385;height:10" type="#_x0000_t75" stroked="false">
              <v:imagedata r:id="rId486" o:title=""/>
            </v:shape>
            <w10:wrap type="none"/>
          </v:group>
        </w:pict>
      </w:r>
      <w:r>
        <w:rPr/>
        <w:pict>
          <v:group style="position:absolute;margin-left:118.580002pt;margin-top:15.383663pt;width:390pt;height:185.3pt;mso-position-horizontal-relative:page;mso-position-vertical-relative:paragraph;z-index:-1185568" coordorigin="2372,308" coordsize="7800,3706">
            <v:group style="position:absolute;left:2400;top:322;width:1907;height:2" coordorigin="2400,322" coordsize="1907,2">
              <v:shape style="position:absolute;left:2400;top:322;width:1907;height:2" coordorigin="2400,322" coordsize="1907,0" path="m2400,322l4306,322e" filled="false" stroked="true" strokeweight="1.44pt" strokecolor="#000000">
                <v:path arrowok="t"/>
              </v:shape>
              <v:shape style="position:absolute;left:4307;top:336;width:10;height:2" type="#_x0000_t75" stroked="false">
                <v:imagedata r:id="rId660" o:title=""/>
              </v:shape>
            </v:group>
            <v:group style="position:absolute;left:4307;top:322;width:29;height:2" coordorigin="4307,322" coordsize="29,2">
              <v:shape style="position:absolute;left:4307;top:322;width:29;height:2" coordorigin="4307,322" coordsize="29,0" path="m4307,322l4335,322e" filled="false" stroked="true" strokeweight="1.44pt" strokecolor="#000000">
                <v:path arrowok="t"/>
              </v:shape>
            </v:group>
            <v:group style="position:absolute;left:4335;top:322;width:2922;height:2" coordorigin="4335,322" coordsize="2922,2">
              <v:shape style="position:absolute;left:4335;top:322;width:2922;height:2" coordorigin="4335,322" coordsize="2922,0" path="m4335,322l7257,322e" filled="false" stroked="true" strokeweight="1.44pt" strokecolor="#000000">
                <v:path arrowok="t"/>
              </v:shape>
              <v:shape style="position:absolute;left:7257;top:336;width:10;height:2" type="#_x0000_t75" stroked="false">
                <v:imagedata r:id="rId660" o:title=""/>
              </v:shape>
            </v:group>
            <v:group style="position:absolute;left:7257;top:322;width:29;height:2" coordorigin="7257,322" coordsize="29,2">
              <v:shape style="position:absolute;left:7257;top:322;width:29;height:2" coordorigin="7257,322" coordsize="29,0" path="m7257,322l7285,322e" filled="false" stroked="true" strokeweight="1.44pt" strokecolor="#000000">
                <v:path arrowok="t"/>
              </v:shape>
            </v:group>
            <v:group style="position:absolute;left:7285;top:322;width:2871;height:2" coordorigin="7285,322" coordsize="2871,2">
              <v:shape style="position:absolute;left:7285;top:322;width:2871;height:2" coordorigin="7285,322" coordsize="2871,0" path="m7285,322l10156,322e" filled="false" stroked="true" strokeweight="1.44pt" strokecolor="#000000">
                <v:path arrowok="t"/>
              </v:shape>
            </v:group>
            <v:group style="position:absolute;left:4307;top:339;width:10;height:20" coordorigin="4307,339" coordsize="10,20">
              <v:shape style="position:absolute;left:4307;top:339;width:10;height:20" coordorigin="4307,339" coordsize="10,20" path="m4307,358l4316,358,4316,339,4307,339,4307,358xe" filled="true" fillcolor="#000000" stroked="false">
                <v:path arrowok="t"/>
                <v:fill type="solid"/>
              </v:shape>
            </v:group>
            <v:group style="position:absolute;left:4307;top:358;width:10;height:20" coordorigin="4307,358" coordsize="10,20">
              <v:shape style="position:absolute;left:4307;top:358;width:10;height:20" coordorigin="4307,358" coordsize="10,20" path="m4307,377l4316,377,4316,358,4307,358,4307,377xe" filled="true" fillcolor="#000000" stroked="false">
                <v:path arrowok="t"/>
                <v:fill type="solid"/>
              </v:shape>
            </v:group>
            <v:group style="position:absolute;left:4307;top:377;width:10;height:20" coordorigin="4307,377" coordsize="10,20">
              <v:shape style="position:absolute;left:4307;top:377;width:10;height:20" coordorigin="4307,377" coordsize="10,20" path="m4307,396l4316,396,4316,377,4307,377,4307,396xe" filled="true" fillcolor="#000000" stroked="false">
                <v:path arrowok="t"/>
                <v:fill type="solid"/>
              </v:shape>
            </v:group>
            <v:group style="position:absolute;left:4307;top:396;width:10;height:20" coordorigin="4307,396" coordsize="10,20">
              <v:shape style="position:absolute;left:4307;top:396;width:10;height:20" coordorigin="4307,396" coordsize="10,20" path="m4307,416l4316,416,4316,396,4307,396,4307,416xe" filled="true" fillcolor="#000000" stroked="false">
                <v:path arrowok="t"/>
                <v:fill type="solid"/>
              </v:shape>
            </v:group>
            <v:group style="position:absolute;left:4307;top:416;width:10;height:20" coordorigin="4307,416" coordsize="10,20">
              <v:shape style="position:absolute;left:4307;top:416;width:10;height:20" coordorigin="4307,416" coordsize="10,20" path="m4307,435l4316,435,4316,416,4307,416,4307,435xe" filled="true" fillcolor="#000000" stroked="false">
                <v:path arrowok="t"/>
                <v:fill type="solid"/>
              </v:shape>
            </v:group>
            <v:group style="position:absolute;left:4307;top:435;width:10;height:20" coordorigin="4307,435" coordsize="10,20">
              <v:shape style="position:absolute;left:4307;top:435;width:10;height:20" coordorigin="4307,435" coordsize="10,20" path="m4307,454l4316,454,4316,435,4307,435,4307,454xe" filled="true" fillcolor="#000000" stroked="false">
                <v:path arrowok="t"/>
                <v:fill type="solid"/>
              </v:shape>
            </v:group>
            <v:group style="position:absolute;left:4307;top:454;width:10;height:20" coordorigin="4307,454" coordsize="10,20">
              <v:shape style="position:absolute;left:4307;top:454;width:10;height:20" coordorigin="4307,454" coordsize="10,20" path="m4307,473l4316,473,4316,454,4307,454,4307,473xe" filled="true" fillcolor="#000000" stroked="false">
                <v:path arrowok="t"/>
                <v:fill type="solid"/>
              </v:shape>
            </v:group>
            <v:group style="position:absolute;left:4307;top:473;width:10;height:20" coordorigin="4307,473" coordsize="10,20">
              <v:shape style="position:absolute;left:4307;top:473;width:10;height:20" coordorigin="4307,473" coordsize="10,20" path="m4307,492l4316,492,4316,473,4307,473,4307,492xe" filled="true" fillcolor="#000000" stroked="false">
                <v:path arrowok="t"/>
                <v:fill type="solid"/>
              </v:shape>
            </v:group>
            <v:group style="position:absolute;left:4307;top:492;width:10;height:20" coordorigin="4307,492" coordsize="10,20">
              <v:shape style="position:absolute;left:4307;top:492;width:10;height:20" coordorigin="4307,492" coordsize="10,20" path="m4307,512l4316,512,4316,492,4307,492,4307,512xe" filled="true" fillcolor="#000000" stroked="false">
                <v:path arrowok="t"/>
                <v:fill type="solid"/>
              </v:shape>
            </v:group>
            <v:group style="position:absolute;left:4307;top:512;width:10;height:20" coordorigin="4307,512" coordsize="10,20">
              <v:shape style="position:absolute;left:4307;top:512;width:10;height:20" coordorigin="4307,512" coordsize="10,20" path="m4307,531l4316,531,4316,512,4307,512,4307,531xe" filled="true" fillcolor="#000000" stroked="false">
                <v:path arrowok="t"/>
                <v:fill type="solid"/>
              </v:shape>
            </v:group>
            <v:group style="position:absolute;left:4307;top:531;width:10;height:20" coordorigin="4307,531" coordsize="10,20">
              <v:shape style="position:absolute;left:4307;top:531;width:10;height:20" coordorigin="4307,531" coordsize="10,20" path="m4307,550l4316,550,4316,531,4307,531,4307,550xe" filled="true" fillcolor="#000000" stroked="false">
                <v:path arrowok="t"/>
                <v:fill type="solid"/>
              </v:shape>
            </v:group>
            <v:group style="position:absolute;left:4307;top:550;width:10;height:20" coordorigin="4307,550" coordsize="10,20">
              <v:shape style="position:absolute;left:4307;top:550;width:10;height:20" coordorigin="4307,550" coordsize="10,20" path="m4307,569l4316,569,4316,550,4307,550,4307,569xe" filled="true" fillcolor="#000000" stroked="false">
                <v:path arrowok="t"/>
                <v:fill type="solid"/>
              </v:shape>
            </v:group>
            <v:group style="position:absolute;left:4307;top:569;width:10;height:20" coordorigin="4307,569" coordsize="10,20">
              <v:shape style="position:absolute;left:4307;top:569;width:10;height:20" coordorigin="4307,569" coordsize="10,20" path="m4307,588l4316,588,4316,569,4307,569,4307,588xe" filled="true" fillcolor="#000000" stroked="false">
                <v:path arrowok="t"/>
                <v:fill type="solid"/>
              </v:shape>
            </v:group>
            <v:group style="position:absolute;left:4307;top:588;width:10;height:20" coordorigin="4307,588" coordsize="10,20">
              <v:shape style="position:absolute;left:4307;top:588;width:10;height:20" coordorigin="4307,588" coordsize="10,20" path="m4307,608l4316,608,4316,588,4307,588,4307,608xe" filled="true" fillcolor="#000000" stroked="false">
                <v:path arrowok="t"/>
                <v:fill type="solid"/>
              </v:shape>
            </v:group>
            <v:group style="position:absolute;left:4307;top:608;width:10;height:20" coordorigin="4307,608" coordsize="10,20">
              <v:shape style="position:absolute;left:4307;top:608;width:10;height:20" coordorigin="4307,608" coordsize="10,20" path="m4307,627l4316,627,4316,608,4307,608,4307,627xe" filled="true" fillcolor="#000000" stroked="false">
                <v:path arrowok="t"/>
                <v:fill type="solid"/>
              </v:shape>
            </v:group>
            <v:group style="position:absolute;left:4307;top:627;width:10;height:20" coordorigin="4307,627" coordsize="10,20">
              <v:shape style="position:absolute;left:4307;top:627;width:10;height:20" coordorigin="4307,627" coordsize="10,20" path="m4307,646l4316,646,4316,627,4307,627,4307,646xe" filled="true" fillcolor="#000000" stroked="false">
                <v:path arrowok="t"/>
                <v:fill type="solid"/>
              </v:shape>
            </v:group>
            <v:group style="position:absolute;left:4307;top:646;width:10;height:20" coordorigin="4307,646" coordsize="10,20">
              <v:shape style="position:absolute;left:4307;top:646;width:10;height:20" coordorigin="4307,646" coordsize="10,20" path="m4307,665l4316,665,4316,646,4307,646,4307,665xe" filled="true" fillcolor="#000000" stroked="false">
                <v:path arrowok="t"/>
                <v:fill type="solid"/>
              </v:shape>
            </v:group>
            <v:group style="position:absolute;left:4307;top:665;width:10;height:20" coordorigin="4307,665" coordsize="10,20">
              <v:shape style="position:absolute;left:4307;top:665;width:10;height:20" coordorigin="4307,665" coordsize="10,20" path="m4307,684l4316,684,4316,665,4307,665,4307,684xe" filled="true" fillcolor="#000000" stroked="false">
                <v:path arrowok="t"/>
                <v:fill type="solid"/>
              </v:shape>
            </v:group>
            <v:group style="position:absolute;left:4307;top:684;width:10;height:20" coordorigin="4307,684" coordsize="10,20">
              <v:shape style="position:absolute;left:4307;top:684;width:10;height:20" coordorigin="4307,684" coordsize="10,20" path="m4307,704l4316,704,4316,684,4307,684,4307,704xe" filled="true" fillcolor="#000000" stroked="false">
                <v:path arrowok="t"/>
                <v:fill type="solid"/>
              </v:shape>
            </v:group>
            <v:group style="position:absolute;left:4307;top:707;width:10;height:2" coordorigin="4307,707" coordsize="10,2">
              <v:shape style="position:absolute;left:4307;top:707;width:10;height:2" coordorigin="4307,707" coordsize="10,0" path="m4307,707l4316,707e" filled="false" stroked="true" strokeweight=".36002pt" strokecolor="#000000">
                <v:path arrowok="t"/>
              </v:shape>
            </v:group>
            <v:group style="position:absolute;left:7257;top:339;width:10;height:20" coordorigin="7257,339" coordsize="10,20">
              <v:shape style="position:absolute;left:7257;top:339;width:10;height:20" coordorigin="7257,339" coordsize="10,20" path="m7257,358l7266,358,7266,339,7257,339,7257,358xe" filled="true" fillcolor="#000000" stroked="false">
                <v:path arrowok="t"/>
                <v:fill type="solid"/>
              </v:shape>
            </v:group>
            <v:group style="position:absolute;left:7257;top:358;width:10;height:20" coordorigin="7257,358" coordsize="10,20">
              <v:shape style="position:absolute;left:7257;top:358;width:10;height:20" coordorigin="7257,358" coordsize="10,20" path="m7257,377l7266,377,7266,358,7257,358,7257,377xe" filled="true" fillcolor="#000000" stroked="false">
                <v:path arrowok="t"/>
                <v:fill type="solid"/>
              </v:shape>
            </v:group>
            <v:group style="position:absolute;left:7257;top:377;width:10;height:20" coordorigin="7257,377" coordsize="10,20">
              <v:shape style="position:absolute;left:7257;top:377;width:10;height:20" coordorigin="7257,377" coordsize="10,20" path="m7257,396l7266,396,7266,377,7257,377,7257,396xe" filled="true" fillcolor="#000000" stroked="false">
                <v:path arrowok="t"/>
                <v:fill type="solid"/>
              </v:shape>
            </v:group>
            <v:group style="position:absolute;left:7257;top:396;width:10;height:20" coordorigin="7257,396" coordsize="10,20">
              <v:shape style="position:absolute;left:7257;top:396;width:10;height:20" coordorigin="7257,396" coordsize="10,20" path="m7257,416l7266,416,7266,396,7257,396,7257,416xe" filled="true" fillcolor="#000000" stroked="false">
                <v:path arrowok="t"/>
                <v:fill type="solid"/>
              </v:shape>
            </v:group>
            <v:group style="position:absolute;left:7257;top:416;width:10;height:20" coordorigin="7257,416" coordsize="10,20">
              <v:shape style="position:absolute;left:7257;top:416;width:10;height:20" coordorigin="7257,416" coordsize="10,20" path="m7257,435l7266,435,7266,416,7257,416,7257,435xe" filled="true" fillcolor="#000000" stroked="false">
                <v:path arrowok="t"/>
                <v:fill type="solid"/>
              </v:shape>
            </v:group>
            <v:group style="position:absolute;left:7257;top:435;width:10;height:20" coordorigin="7257,435" coordsize="10,20">
              <v:shape style="position:absolute;left:7257;top:435;width:10;height:20" coordorigin="7257,435" coordsize="10,20" path="m7257,454l7266,454,7266,435,7257,435,7257,454xe" filled="true" fillcolor="#000000" stroked="false">
                <v:path arrowok="t"/>
                <v:fill type="solid"/>
              </v:shape>
            </v:group>
            <v:group style="position:absolute;left:7257;top:454;width:10;height:20" coordorigin="7257,454" coordsize="10,20">
              <v:shape style="position:absolute;left:7257;top:454;width:10;height:20" coordorigin="7257,454" coordsize="10,20" path="m7257,473l7266,473,7266,454,7257,454,7257,473xe" filled="true" fillcolor="#000000" stroked="false">
                <v:path arrowok="t"/>
                <v:fill type="solid"/>
              </v:shape>
            </v:group>
            <v:group style="position:absolute;left:7257;top:473;width:10;height:20" coordorigin="7257,473" coordsize="10,20">
              <v:shape style="position:absolute;left:7257;top:473;width:10;height:20" coordorigin="7257,473" coordsize="10,20" path="m7257,492l7266,492,7266,473,7257,473,7257,492xe" filled="true" fillcolor="#000000" stroked="false">
                <v:path arrowok="t"/>
                <v:fill type="solid"/>
              </v:shape>
            </v:group>
            <v:group style="position:absolute;left:7257;top:492;width:10;height:20" coordorigin="7257,492" coordsize="10,20">
              <v:shape style="position:absolute;left:7257;top:492;width:10;height:20" coordorigin="7257,492" coordsize="10,20" path="m7257,512l7266,512,7266,492,7257,492,7257,512xe" filled="true" fillcolor="#000000" stroked="false">
                <v:path arrowok="t"/>
                <v:fill type="solid"/>
              </v:shape>
            </v:group>
            <v:group style="position:absolute;left:7257;top:512;width:10;height:20" coordorigin="7257,512" coordsize="10,20">
              <v:shape style="position:absolute;left:7257;top:512;width:10;height:20" coordorigin="7257,512" coordsize="10,20" path="m7257,531l7266,531,7266,512,7257,512,7257,531xe" filled="true" fillcolor="#000000" stroked="false">
                <v:path arrowok="t"/>
                <v:fill type="solid"/>
              </v:shape>
            </v:group>
            <v:group style="position:absolute;left:7257;top:531;width:10;height:20" coordorigin="7257,531" coordsize="10,20">
              <v:shape style="position:absolute;left:7257;top:531;width:10;height:20" coordorigin="7257,531" coordsize="10,20" path="m7257,550l7266,550,7266,531,7257,531,7257,550xe" filled="true" fillcolor="#000000" stroked="false">
                <v:path arrowok="t"/>
                <v:fill type="solid"/>
              </v:shape>
            </v:group>
            <v:group style="position:absolute;left:7257;top:550;width:10;height:20" coordorigin="7257,550" coordsize="10,20">
              <v:shape style="position:absolute;left:7257;top:550;width:10;height:20" coordorigin="7257,550" coordsize="10,20" path="m7257,569l7266,569,7266,550,7257,550,7257,569xe" filled="true" fillcolor="#000000" stroked="false">
                <v:path arrowok="t"/>
                <v:fill type="solid"/>
              </v:shape>
            </v:group>
            <v:group style="position:absolute;left:7257;top:569;width:10;height:20" coordorigin="7257,569" coordsize="10,20">
              <v:shape style="position:absolute;left:7257;top:569;width:10;height:20" coordorigin="7257,569" coordsize="10,20" path="m7257,588l7266,588,7266,569,7257,569,7257,588xe" filled="true" fillcolor="#000000" stroked="false">
                <v:path arrowok="t"/>
                <v:fill type="solid"/>
              </v:shape>
            </v:group>
            <v:group style="position:absolute;left:7257;top:588;width:10;height:20" coordorigin="7257,588" coordsize="10,20">
              <v:shape style="position:absolute;left:7257;top:588;width:10;height:20" coordorigin="7257,588" coordsize="10,20" path="m7257,608l7266,608,7266,588,7257,588,7257,608xe" filled="true" fillcolor="#000000" stroked="false">
                <v:path arrowok="t"/>
                <v:fill type="solid"/>
              </v:shape>
            </v:group>
            <v:group style="position:absolute;left:7257;top:608;width:10;height:20" coordorigin="7257,608" coordsize="10,20">
              <v:shape style="position:absolute;left:7257;top:608;width:10;height:20" coordorigin="7257,608" coordsize="10,20" path="m7257,627l7266,627,7266,608,7257,608,7257,627xe" filled="true" fillcolor="#000000" stroked="false">
                <v:path arrowok="t"/>
                <v:fill type="solid"/>
              </v:shape>
            </v:group>
            <v:group style="position:absolute;left:7257;top:627;width:10;height:20" coordorigin="7257,627" coordsize="10,20">
              <v:shape style="position:absolute;left:7257;top:627;width:10;height:20" coordorigin="7257,627" coordsize="10,20" path="m7257,646l7266,646,7266,627,7257,627,7257,646xe" filled="true" fillcolor="#000000" stroked="false">
                <v:path arrowok="t"/>
                <v:fill type="solid"/>
              </v:shape>
            </v:group>
            <v:group style="position:absolute;left:7257;top:646;width:10;height:20" coordorigin="7257,646" coordsize="10,20">
              <v:shape style="position:absolute;left:7257;top:646;width:10;height:20" coordorigin="7257,646" coordsize="10,20" path="m7257,665l7266,665,7266,646,7257,646,7257,665xe" filled="true" fillcolor="#000000" stroked="false">
                <v:path arrowok="t"/>
                <v:fill type="solid"/>
              </v:shape>
            </v:group>
            <v:group style="position:absolute;left:7257;top:665;width:10;height:20" coordorigin="7257,665" coordsize="10,20">
              <v:shape style="position:absolute;left:7257;top:665;width:10;height:20" coordorigin="7257,665" coordsize="10,20" path="m7257,684l7266,684,7266,665,7257,665,7257,684xe" filled="true" fillcolor="#000000" stroked="false">
                <v:path arrowok="t"/>
                <v:fill type="solid"/>
              </v:shape>
            </v:group>
            <v:group style="position:absolute;left:7257;top:684;width:10;height:20" coordorigin="7257,684" coordsize="10,20">
              <v:shape style="position:absolute;left:7257;top:684;width:10;height:20" coordorigin="7257,684" coordsize="10,20" path="m7257,704l7266,704,7266,684,7257,684,7257,704xe" filled="true" fillcolor="#000000" stroked="false">
                <v:path arrowok="t"/>
                <v:fill type="solid"/>
              </v:shape>
            </v:group>
            <v:group style="position:absolute;left:7257;top:707;width:10;height:2" coordorigin="7257,707" coordsize="10,2">
              <v:shape style="position:absolute;left:7257;top:707;width:10;height:2" coordorigin="7257,707" coordsize="10,0" path="m7257,707l7266,707e" filled="false" stroked="true" strokeweight=".36002pt" strokecolor="#000000">
                <v:path arrowok="t"/>
              </v:shape>
            </v:group>
            <v:group style="position:absolute;left:4307;top:716;width:10;height:2" coordorigin="4307,716" coordsize="10,2">
              <v:shape style="position:absolute;left:4307;top:716;width:10;height:2" coordorigin="4307,716" coordsize="10,0" path="m4307,716l4316,716e" filled="false" stroked="true" strokeweight=".47998pt" strokecolor="#000000">
                <v:path arrowok="t"/>
              </v:shape>
            </v:group>
            <v:group style="position:absolute;left:5907;top:716;width:10;height:2" coordorigin="5907,716" coordsize="10,2">
              <v:shape style="position:absolute;left:5907;top:716;width:10;height:2" coordorigin="5907,716" coordsize="10,0" path="m5907,716l5917,716e" filled="false" stroked="true" strokeweight=".47998pt" strokecolor="#000000">
                <v:path arrowok="t"/>
              </v:shape>
              <v:shape style="position:absolute;left:4316;top:711;width:2940;height:10" type="#_x0000_t75" stroked="false">
                <v:imagedata r:id="rId481" o:title=""/>
              </v:shape>
              <v:shape style="position:absolute;left:7252;top:711;width:1524;height:10" type="#_x0000_t75" stroked="false">
                <v:imagedata r:id="rId485" o:title=""/>
              </v:shape>
              <v:shape style="position:absolute;left:8771;top:711;width:1385;height:10" type="#_x0000_t75" stroked="false">
                <v:imagedata r:id="rId486" o:title=""/>
              </v:shape>
            </v:group>
            <v:group style="position:absolute;left:4307;top:720;width:10;height:20" coordorigin="4307,720" coordsize="10,20">
              <v:shape style="position:absolute;left:4307;top:720;width:10;height:20" coordorigin="4307,720" coordsize="10,20" path="m4307,740l4316,740,4316,720,4307,720,4307,740xe" filled="true" fillcolor="#000000" stroked="false">
                <v:path arrowok="t"/>
                <v:fill type="solid"/>
              </v:shape>
            </v:group>
            <v:group style="position:absolute;left:4307;top:740;width:10;height:20" coordorigin="4307,740" coordsize="10,20">
              <v:shape style="position:absolute;left:4307;top:740;width:10;height:20" coordorigin="4307,740" coordsize="10,20" path="m4307,759l4316,759,4316,740,4307,740,4307,759xe" filled="true" fillcolor="#000000" stroked="false">
                <v:path arrowok="t"/>
                <v:fill type="solid"/>
              </v:shape>
            </v:group>
            <v:group style="position:absolute;left:4307;top:759;width:10;height:20" coordorigin="4307,759" coordsize="10,20">
              <v:shape style="position:absolute;left:4307;top:759;width:10;height:20" coordorigin="4307,759" coordsize="10,20" path="m4307,778l4316,778,4316,759,4307,759,4307,778xe" filled="true" fillcolor="#000000" stroked="false">
                <v:path arrowok="t"/>
                <v:fill type="solid"/>
              </v:shape>
            </v:group>
            <v:group style="position:absolute;left:4307;top:778;width:10;height:20" coordorigin="4307,778" coordsize="10,20">
              <v:shape style="position:absolute;left:4307;top:778;width:10;height:20" coordorigin="4307,778" coordsize="10,20" path="m4307,797l4316,797,4316,778,4307,778,4307,797xe" filled="true" fillcolor="#000000" stroked="false">
                <v:path arrowok="t"/>
                <v:fill type="solid"/>
              </v:shape>
            </v:group>
            <v:group style="position:absolute;left:4307;top:797;width:10;height:20" coordorigin="4307,797" coordsize="10,20">
              <v:shape style="position:absolute;left:4307;top:797;width:10;height:20" coordorigin="4307,797" coordsize="10,20" path="m4307,816l4316,816,4316,797,4307,797,4307,816xe" filled="true" fillcolor="#000000" stroked="false">
                <v:path arrowok="t"/>
                <v:fill type="solid"/>
              </v:shape>
            </v:group>
            <v:group style="position:absolute;left:4307;top:816;width:10;height:20" coordorigin="4307,816" coordsize="10,20">
              <v:shape style="position:absolute;left:4307;top:816;width:10;height:20" coordorigin="4307,816" coordsize="10,20" path="m4307,836l4316,836,4316,816,4307,816,4307,836xe" filled="true" fillcolor="#000000" stroked="false">
                <v:path arrowok="t"/>
                <v:fill type="solid"/>
              </v:shape>
            </v:group>
            <v:group style="position:absolute;left:4307;top:836;width:10;height:20" coordorigin="4307,836" coordsize="10,20">
              <v:shape style="position:absolute;left:4307;top:836;width:10;height:20" coordorigin="4307,836" coordsize="10,20" path="m4307,855l4316,855,4316,836,4307,836,4307,855xe" filled="true" fillcolor="#000000" stroked="false">
                <v:path arrowok="t"/>
                <v:fill type="solid"/>
              </v:shape>
            </v:group>
            <v:group style="position:absolute;left:4307;top:855;width:10;height:20" coordorigin="4307,855" coordsize="10,20">
              <v:shape style="position:absolute;left:4307;top:855;width:10;height:20" coordorigin="4307,855" coordsize="10,20" path="m4307,874l4316,874,4316,855,4307,855,4307,874xe" filled="true" fillcolor="#000000" stroked="false">
                <v:path arrowok="t"/>
                <v:fill type="solid"/>
              </v:shape>
            </v:group>
            <v:group style="position:absolute;left:4307;top:874;width:10;height:20" coordorigin="4307,874" coordsize="10,20">
              <v:shape style="position:absolute;left:4307;top:874;width:10;height:20" coordorigin="4307,874" coordsize="10,20" path="m4307,893l4316,893,4316,874,4307,874,4307,893xe" filled="true" fillcolor="#000000" stroked="false">
                <v:path arrowok="t"/>
                <v:fill type="solid"/>
              </v:shape>
            </v:group>
            <v:group style="position:absolute;left:4307;top:893;width:10;height:20" coordorigin="4307,893" coordsize="10,20">
              <v:shape style="position:absolute;left:4307;top:893;width:10;height:20" coordorigin="4307,893" coordsize="10,20" path="m4307,912l4316,912,4316,893,4307,893,4307,912xe" filled="true" fillcolor="#000000" stroked="false">
                <v:path arrowok="t"/>
                <v:fill type="solid"/>
              </v:shape>
            </v:group>
            <v:group style="position:absolute;left:4307;top:912;width:10;height:20" coordorigin="4307,912" coordsize="10,20">
              <v:shape style="position:absolute;left:4307;top:912;width:10;height:20" coordorigin="4307,912" coordsize="10,20" path="m4307,932l4316,932,4316,912,4307,912,4307,932xe" filled="true" fillcolor="#000000" stroked="false">
                <v:path arrowok="t"/>
                <v:fill type="solid"/>
              </v:shape>
            </v:group>
            <v:group style="position:absolute;left:4307;top:932;width:10;height:20" coordorigin="4307,932" coordsize="10,20">
              <v:shape style="position:absolute;left:4307;top:932;width:10;height:20" coordorigin="4307,932" coordsize="10,20" path="m4307,951l4316,951,4316,932,4307,932,4307,951xe" filled="true" fillcolor="#000000" stroked="false">
                <v:path arrowok="t"/>
                <v:fill type="solid"/>
              </v:shape>
            </v:group>
            <v:group style="position:absolute;left:4307;top:951;width:10;height:20" coordorigin="4307,951" coordsize="10,20">
              <v:shape style="position:absolute;left:4307;top:951;width:10;height:20" coordorigin="4307,951" coordsize="10,20" path="m4307,970l4316,970,4316,951,4307,951,4307,970xe" filled="true" fillcolor="#000000" stroked="false">
                <v:path arrowok="t"/>
                <v:fill type="solid"/>
              </v:shape>
            </v:group>
            <v:group style="position:absolute;left:4307;top:970;width:10;height:20" coordorigin="4307,970" coordsize="10,20">
              <v:shape style="position:absolute;left:4307;top:970;width:10;height:20" coordorigin="4307,970" coordsize="10,20" path="m4307,989l4316,989,4316,970,4307,970,4307,989xe" filled="true" fillcolor="#000000" stroked="false">
                <v:path arrowok="t"/>
                <v:fill type="solid"/>
              </v:shape>
            </v:group>
            <v:group style="position:absolute;left:4307;top:989;width:10;height:20" coordorigin="4307,989" coordsize="10,20">
              <v:shape style="position:absolute;left:4307;top:989;width:10;height:20" coordorigin="4307,989" coordsize="10,20" path="m4307,1008l4316,1008,4316,989,4307,989,4307,1008xe" filled="true" fillcolor="#000000" stroked="false">
                <v:path arrowok="t"/>
                <v:fill type="solid"/>
              </v:shape>
            </v:group>
            <v:group style="position:absolute;left:4307;top:1008;width:10;height:20" coordorigin="4307,1008" coordsize="10,20">
              <v:shape style="position:absolute;left:4307;top:1008;width:10;height:20" coordorigin="4307,1008" coordsize="10,20" path="m4307,1028l4316,1028,4316,1008,4307,1008,4307,1028xe" filled="true" fillcolor="#000000" stroked="false">
                <v:path arrowok="t"/>
                <v:fill type="solid"/>
              </v:shape>
            </v:group>
            <v:group style="position:absolute;left:4307;top:1028;width:10;height:20" coordorigin="4307,1028" coordsize="10,20">
              <v:shape style="position:absolute;left:4307;top:1028;width:10;height:20" coordorigin="4307,1028" coordsize="10,20" path="m4307,1047l4316,1047,4316,1028,4307,1028,4307,1047xe" filled="true" fillcolor="#000000" stroked="false">
                <v:path arrowok="t"/>
                <v:fill type="solid"/>
              </v:shape>
            </v:group>
            <v:group style="position:absolute;left:4307;top:1047;width:10;height:20" coordorigin="4307,1047" coordsize="10,20">
              <v:shape style="position:absolute;left:4307;top:1047;width:10;height:20" coordorigin="4307,1047" coordsize="10,20" path="m4307,1066l4316,1066,4316,1047,4307,1047,4307,1066xe" filled="true" fillcolor="#000000" stroked="false">
                <v:path arrowok="t"/>
                <v:fill type="solid"/>
              </v:shape>
            </v:group>
            <v:group style="position:absolute;left:4307;top:1066;width:10;height:20" coordorigin="4307,1066" coordsize="10,20">
              <v:shape style="position:absolute;left:4307;top:1066;width:10;height:20" coordorigin="4307,1066" coordsize="10,20" path="m4307,1085l4316,1085,4316,1066,4307,1066,4307,1085xe" filled="true" fillcolor="#000000" stroked="false">
                <v:path arrowok="t"/>
                <v:fill type="solid"/>
              </v:shape>
            </v:group>
            <v:group style="position:absolute;left:4307;top:1091;width:10;height:2" coordorigin="4307,1091" coordsize="10,2">
              <v:shape style="position:absolute;left:4307;top:1091;width:10;height:2" coordorigin="4307,1091" coordsize="10,0" path="m4307,1091l4316,1091e" filled="false" stroked="true" strokeweight=".600010pt" strokecolor="#000000">
                <v:path arrowok="t"/>
              </v:shape>
            </v:group>
            <v:group style="position:absolute;left:5907;top:720;width:10;height:20" coordorigin="5907,720" coordsize="10,20">
              <v:shape style="position:absolute;left:5907;top:720;width:10;height:20" coordorigin="5907,720" coordsize="10,20" path="m5907,740l5917,740,5917,720,5907,720,5907,740xe" filled="true" fillcolor="#000000" stroked="false">
                <v:path arrowok="t"/>
                <v:fill type="solid"/>
              </v:shape>
            </v:group>
            <v:group style="position:absolute;left:5907;top:740;width:10;height:20" coordorigin="5907,740" coordsize="10,20">
              <v:shape style="position:absolute;left:5907;top:740;width:10;height:20" coordorigin="5907,740" coordsize="10,20" path="m5907,759l5917,759,5917,740,5907,740,5907,759xe" filled="true" fillcolor="#000000" stroked="false">
                <v:path arrowok="t"/>
                <v:fill type="solid"/>
              </v:shape>
            </v:group>
            <v:group style="position:absolute;left:5907;top:759;width:10;height:20" coordorigin="5907,759" coordsize="10,20">
              <v:shape style="position:absolute;left:5907;top:759;width:10;height:20" coordorigin="5907,759" coordsize="10,20" path="m5907,778l5917,778,5917,759,5907,759,5907,778xe" filled="true" fillcolor="#000000" stroked="false">
                <v:path arrowok="t"/>
                <v:fill type="solid"/>
              </v:shape>
            </v:group>
            <v:group style="position:absolute;left:5907;top:778;width:10;height:20" coordorigin="5907,778" coordsize="10,20">
              <v:shape style="position:absolute;left:5907;top:778;width:10;height:20" coordorigin="5907,778" coordsize="10,20" path="m5907,797l5917,797,5917,778,5907,778,5907,797xe" filled="true" fillcolor="#000000" stroked="false">
                <v:path arrowok="t"/>
                <v:fill type="solid"/>
              </v:shape>
            </v:group>
            <v:group style="position:absolute;left:5907;top:797;width:10;height:20" coordorigin="5907,797" coordsize="10,20">
              <v:shape style="position:absolute;left:5907;top:797;width:10;height:20" coordorigin="5907,797" coordsize="10,20" path="m5907,816l5917,816,5917,797,5907,797,5907,816xe" filled="true" fillcolor="#000000" stroked="false">
                <v:path arrowok="t"/>
                <v:fill type="solid"/>
              </v:shape>
            </v:group>
            <v:group style="position:absolute;left:5907;top:816;width:10;height:20" coordorigin="5907,816" coordsize="10,20">
              <v:shape style="position:absolute;left:5907;top:816;width:10;height:20" coordorigin="5907,816" coordsize="10,20" path="m5907,836l5917,836,5917,816,5907,816,5907,836xe" filled="true" fillcolor="#000000" stroked="false">
                <v:path arrowok="t"/>
                <v:fill type="solid"/>
              </v:shape>
            </v:group>
            <v:group style="position:absolute;left:5907;top:836;width:10;height:20" coordorigin="5907,836" coordsize="10,20">
              <v:shape style="position:absolute;left:5907;top:836;width:10;height:20" coordorigin="5907,836" coordsize="10,20" path="m5907,855l5917,855,5917,836,5907,836,5907,855xe" filled="true" fillcolor="#000000" stroked="false">
                <v:path arrowok="t"/>
                <v:fill type="solid"/>
              </v:shape>
            </v:group>
            <v:group style="position:absolute;left:5907;top:855;width:10;height:20" coordorigin="5907,855" coordsize="10,20">
              <v:shape style="position:absolute;left:5907;top:855;width:10;height:20" coordorigin="5907,855" coordsize="10,20" path="m5907,874l5917,874,5917,855,5907,855,5907,874xe" filled="true" fillcolor="#000000" stroked="false">
                <v:path arrowok="t"/>
                <v:fill type="solid"/>
              </v:shape>
            </v:group>
            <v:group style="position:absolute;left:5907;top:874;width:10;height:20" coordorigin="5907,874" coordsize="10,20">
              <v:shape style="position:absolute;left:5907;top:874;width:10;height:20" coordorigin="5907,874" coordsize="10,20" path="m5907,893l5917,893,5917,874,5907,874,5907,893xe" filled="true" fillcolor="#000000" stroked="false">
                <v:path arrowok="t"/>
                <v:fill type="solid"/>
              </v:shape>
            </v:group>
            <v:group style="position:absolute;left:5907;top:893;width:10;height:20" coordorigin="5907,893" coordsize="10,20">
              <v:shape style="position:absolute;left:5907;top:893;width:10;height:20" coordorigin="5907,893" coordsize="10,20" path="m5907,912l5917,912,5917,893,5907,893,5907,912xe" filled="true" fillcolor="#000000" stroked="false">
                <v:path arrowok="t"/>
                <v:fill type="solid"/>
              </v:shape>
            </v:group>
            <v:group style="position:absolute;left:5907;top:912;width:10;height:20" coordorigin="5907,912" coordsize="10,20">
              <v:shape style="position:absolute;left:5907;top:912;width:10;height:20" coordorigin="5907,912" coordsize="10,20" path="m5907,932l5917,932,5917,912,5907,912,5907,932xe" filled="true" fillcolor="#000000" stroked="false">
                <v:path arrowok="t"/>
                <v:fill type="solid"/>
              </v:shape>
            </v:group>
            <v:group style="position:absolute;left:5907;top:932;width:10;height:20" coordorigin="5907,932" coordsize="10,20">
              <v:shape style="position:absolute;left:5907;top:932;width:10;height:20" coordorigin="5907,932" coordsize="10,20" path="m5907,951l5917,951,5917,932,5907,932,5907,951xe" filled="true" fillcolor="#000000" stroked="false">
                <v:path arrowok="t"/>
                <v:fill type="solid"/>
              </v:shape>
            </v:group>
            <v:group style="position:absolute;left:5907;top:951;width:10;height:20" coordorigin="5907,951" coordsize="10,20">
              <v:shape style="position:absolute;left:5907;top:951;width:10;height:20" coordorigin="5907,951" coordsize="10,20" path="m5907,970l5917,970,5917,951,5907,951,5907,970xe" filled="true" fillcolor="#000000" stroked="false">
                <v:path arrowok="t"/>
                <v:fill type="solid"/>
              </v:shape>
            </v:group>
            <v:group style="position:absolute;left:5907;top:970;width:10;height:20" coordorigin="5907,970" coordsize="10,20">
              <v:shape style="position:absolute;left:5907;top:970;width:10;height:20" coordorigin="5907,970" coordsize="10,20" path="m5907,989l5917,989,5917,970,5907,970,5907,989xe" filled="true" fillcolor="#000000" stroked="false">
                <v:path arrowok="t"/>
                <v:fill type="solid"/>
              </v:shape>
            </v:group>
            <v:group style="position:absolute;left:5907;top:989;width:10;height:20" coordorigin="5907,989" coordsize="10,20">
              <v:shape style="position:absolute;left:5907;top:989;width:10;height:20" coordorigin="5907,989" coordsize="10,20" path="m5907,1008l5917,1008,5917,989,5907,989,5907,1008xe" filled="true" fillcolor="#000000" stroked="false">
                <v:path arrowok="t"/>
                <v:fill type="solid"/>
              </v:shape>
            </v:group>
            <v:group style="position:absolute;left:5907;top:1008;width:10;height:20" coordorigin="5907,1008" coordsize="10,20">
              <v:shape style="position:absolute;left:5907;top:1008;width:10;height:20" coordorigin="5907,1008" coordsize="10,20" path="m5907,1028l5917,1028,5917,1008,5907,1008,5907,1028xe" filled="true" fillcolor="#000000" stroked="false">
                <v:path arrowok="t"/>
                <v:fill type="solid"/>
              </v:shape>
            </v:group>
            <v:group style="position:absolute;left:5907;top:1028;width:10;height:20" coordorigin="5907,1028" coordsize="10,20">
              <v:shape style="position:absolute;left:5907;top:1028;width:10;height:20" coordorigin="5907,1028" coordsize="10,20" path="m5907,1047l5917,1047,5917,1028,5907,1028,5907,1047xe" filled="true" fillcolor="#000000" stroked="false">
                <v:path arrowok="t"/>
                <v:fill type="solid"/>
              </v:shape>
            </v:group>
            <v:group style="position:absolute;left:5907;top:1047;width:10;height:20" coordorigin="5907,1047" coordsize="10,20">
              <v:shape style="position:absolute;left:5907;top:1047;width:10;height:20" coordorigin="5907,1047" coordsize="10,20" path="m5907,1066l5917,1066,5917,1047,5907,1047,5907,1066xe" filled="true" fillcolor="#000000" stroked="false">
                <v:path arrowok="t"/>
                <v:fill type="solid"/>
              </v:shape>
            </v:group>
            <v:group style="position:absolute;left:5907;top:1066;width:10;height:20" coordorigin="5907,1066" coordsize="10,20">
              <v:shape style="position:absolute;left:5907;top:1066;width:10;height:20" coordorigin="5907,1066" coordsize="10,20" path="m5907,1085l5917,1085,5917,1066,5907,1066,5907,1085xe" filled="true" fillcolor="#000000" stroked="false">
                <v:path arrowok="t"/>
                <v:fill type="solid"/>
              </v:shape>
            </v:group>
            <v:group style="position:absolute;left:5907;top:1091;width:10;height:2" coordorigin="5907,1091" coordsize="10,2">
              <v:shape style="position:absolute;left:5907;top:1091;width:10;height:2" coordorigin="5907,1091" coordsize="10,0" path="m5907,1091l5917,1091e" filled="false" stroked="true" strokeweight=".600010pt" strokecolor="#000000">
                <v:path arrowok="t"/>
              </v:shape>
            </v:group>
            <v:group style="position:absolute;left:7257;top:720;width:10;height:20" coordorigin="7257,720" coordsize="10,20">
              <v:shape style="position:absolute;left:7257;top:720;width:10;height:20" coordorigin="7257,720" coordsize="10,20" path="m7257,740l7266,740,7266,720,7257,720,7257,740xe" filled="true" fillcolor="#000000" stroked="false">
                <v:path arrowok="t"/>
                <v:fill type="solid"/>
              </v:shape>
            </v:group>
            <v:group style="position:absolute;left:7257;top:740;width:10;height:20" coordorigin="7257,740" coordsize="10,20">
              <v:shape style="position:absolute;left:7257;top:740;width:10;height:20" coordorigin="7257,740" coordsize="10,20" path="m7257,759l7266,759,7266,740,7257,740,7257,759xe" filled="true" fillcolor="#000000" stroked="false">
                <v:path arrowok="t"/>
                <v:fill type="solid"/>
              </v:shape>
            </v:group>
            <v:group style="position:absolute;left:7257;top:759;width:10;height:20" coordorigin="7257,759" coordsize="10,20">
              <v:shape style="position:absolute;left:7257;top:759;width:10;height:20" coordorigin="7257,759" coordsize="10,20" path="m7257,778l7266,778,7266,759,7257,759,7257,778xe" filled="true" fillcolor="#000000" stroked="false">
                <v:path arrowok="t"/>
                <v:fill type="solid"/>
              </v:shape>
            </v:group>
            <v:group style="position:absolute;left:7257;top:778;width:10;height:20" coordorigin="7257,778" coordsize="10,20">
              <v:shape style="position:absolute;left:7257;top:778;width:10;height:20" coordorigin="7257,778" coordsize="10,20" path="m7257,797l7266,797,7266,778,7257,778,7257,797xe" filled="true" fillcolor="#000000" stroked="false">
                <v:path arrowok="t"/>
                <v:fill type="solid"/>
              </v:shape>
            </v:group>
            <v:group style="position:absolute;left:7257;top:797;width:10;height:20" coordorigin="7257,797" coordsize="10,20">
              <v:shape style="position:absolute;left:7257;top:797;width:10;height:20" coordorigin="7257,797" coordsize="10,20" path="m7257,816l7266,816,7266,797,7257,797,7257,816xe" filled="true" fillcolor="#000000" stroked="false">
                <v:path arrowok="t"/>
                <v:fill type="solid"/>
              </v:shape>
            </v:group>
            <v:group style="position:absolute;left:7257;top:816;width:10;height:20" coordorigin="7257,816" coordsize="10,20">
              <v:shape style="position:absolute;left:7257;top:816;width:10;height:20" coordorigin="7257,816" coordsize="10,20" path="m7257,836l7266,836,7266,816,7257,816,7257,836xe" filled="true" fillcolor="#000000" stroked="false">
                <v:path arrowok="t"/>
                <v:fill type="solid"/>
              </v:shape>
            </v:group>
            <v:group style="position:absolute;left:7257;top:836;width:10;height:20" coordorigin="7257,836" coordsize="10,20">
              <v:shape style="position:absolute;left:7257;top:836;width:10;height:20" coordorigin="7257,836" coordsize="10,20" path="m7257,855l7266,855,7266,836,7257,836,7257,855xe" filled="true" fillcolor="#000000" stroked="false">
                <v:path arrowok="t"/>
                <v:fill type="solid"/>
              </v:shape>
            </v:group>
            <v:group style="position:absolute;left:7257;top:855;width:10;height:20" coordorigin="7257,855" coordsize="10,20">
              <v:shape style="position:absolute;left:7257;top:855;width:10;height:20" coordorigin="7257,855" coordsize="10,20" path="m7257,874l7266,874,7266,855,7257,855,7257,874xe" filled="true" fillcolor="#000000" stroked="false">
                <v:path arrowok="t"/>
                <v:fill type="solid"/>
              </v:shape>
            </v:group>
            <v:group style="position:absolute;left:7257;top:874;width:10;height:20" coordorigin="7257,874" coordsize="10,20">
              <v:shape style="position:absolute;left:7257;top:874;width:10;height:20" coordorigin="7257,874" coordsize="10,20" path="m7257,893l7266,893,7266,874,7257,874,7257,893xe" filled="true" fillcolor="#000000" stroked="false">
                <v:path arrowok="t"/>
                <v:fill type="solid"/>
              </v:shape>
            </v:group>
            <v:group style="position:absolute;left:7257;top:893;width:10;height:20" coordorigin="7257,893" coordsize="10,20">
              <v:shape style="position:absolute;left:7257;top:893;width:10;height:20" coordorigin="7257,893" coordsize="10,20" path="m7257,912l7266,912,7266,893,7257,893,7257,912xe" filled="true" fillcolor="#000000" stroked="false">
                <v:path arrowok="t"/>
                <v:fill type="solid"/>
              </v:shape>
            </v:group>
            <v:group style="position:absolute;left:7257;top:912;width:10;height:20" coordorigin="7257,912" coordsize="10,20">
              <v:shape style="position:absolute;left:7257;top:912;width:10;height:20" coordorigin="7257,912" coordsize="10,20" path="m7257,932l7266,932,7266,912,7257,912,7257,932xe" filled="true" fillcolor="#000000" stroked="false">
                <v:path arrowok="t"/>
                <v:fill type="solid"/>
              </v:shape>
            </v:group>
            <v:group style="position:absolute;left:7257;top:932;width:10;height:20" coordorigin="7257,932" coordsize="10,20">
              <v:shape style="position:absolute;left:7257;top:932;width:10;height:20" coordorigin="7257,932" coordsize="10,20" path="m7257,951l7266,951,7266,932,7257,932,7257,951xe" filled="true" fillcolor="#000000" stroked="false">
                <v:path arrowok="t"/>
                <v:fill type="solid"/>
              </v:shape>
            </v:group>
            <v:group style="position:absolute;left:7257;top:951;width:10;height:20" coordorigin="7257,951" coordsize="10,20">
              <v:shape style="position:absolute;left:7257;top:951;width:10;height:20" coordorigin="7257,951" coordsize="10,20" path="m7257,970l7266,970,7266,951,7257,951,7257,970xe" filled="true" fillcolor="#000000" stroked="false">
                <v:path arrowok="t"/>
                <v:fill type="solid"/>
              </v:shape>
            </v:group>
            <v:group style="position:absolute;left:7257;top:970;width:10;height:20" coordorigin="7257,970" coordsize="10,20">
              <v:shape style="position:absolute;left:7257;top:970;width:10;height:20" coordorigin="7257,970" coordsize="10,20" path="m7257,989l7266,989,7266,970,7257,970,7257,989xe" filled="true" fillcolor="#000000" stroked="false">
                <v:path arrowok="t"/>
                <v:fill type="solid"/>
              </v:shape>
            </v:group>
            <v:group style="position:absolute;left:7257;top:989;width:10;height:20" coordorigin="7257,989" coordsize="10,20">
              <v:shape style="position:absolute;left:7257;top:989;width:10;height:20" coordorigin="7257,989" coordsize="10,20" path="m7257,1008l7266,1008,7266,989,7257,989,7257,1008xe" filled="true" fillcolor="#000000" stroked="false">
                <v:path arrowok="t"/>
                <v:fill type="solid"/>
              </v:shape>
            </v:group>
            <v:group style="position:absolute;left:7257;top:1008;width:10;height:20" coordorigin="7257,1008" coordsize="10,20">
              <v:shape style="position:absolute;left:7257;top:1008;width:10;height:20" coordorigin="7257,1008" coordsize="10,20" path="m7257,1028l7266,1028,7266,1008,7257,1008,7257,1028xe" filled="true" fillcolor="#000000" stroked="false">
                <v:path arrowok="t"/>
                <v:fill type="solid"/>
              </v:shape>
            </v:group>
            <v:group style="position:absolute;left:7257;top:1028;width:10;height:20" coordorigin="7257,1028" coordsize="10,20">
              <v:shape style="position:absolute;left:7257;top:1028;width:10;height:20" coordorigin="7257,1028" coordsize="10,20" path="m7257,1047l7266,1047,7266,1028,7257,1028,7257,1047xe" filled="true" fillcolor="#000000" stroked="false">
                <v:path arrowok="t"/>
                <v:fill type="solid"/>
              </v:shape>
            </v:group>
            <v:group style="position:absolute;left:7257;top:1047;width:10;height:20" coordorigin="7257,1047" coordsize="10,20">
              <v:shape style="position:absolute;left:7257;top:1047;width:10;height:20" coordorigin="7257,1047" coordsize="10,20" path="m7257,1066l7266,1066,7266,1047,7257,1047,7257,1066xe" filled="true" fillcolor="#000000" stroked="false">
                <v:path arrowok="t"/>
                <v:fill type="solid"/>
              </v:shape>
            </v:group>
            <v:group style="position:absolute;left:7257;top:1066;width:10;height:20" coordorigin="7257,1066" coordsize="10,20">
              <v:shape style="position:absolute;left:7257;top:1066;width:10;height:20" coordorigin="7257,1066" coordsize="10,20" path="m7257,1085l7266,1085,7266,1066,7257,1066,7257,1085xe" filled="true" fillcolor="#000000" stroked="false">
                <v:path arrowok="t"/>
                <v:fill type="solid"/>
              </v:shape>
            </v:group>
            <v:group style="position:absolute;left:7257;top:1091;width:10;height:2" coordorigin="7257,1091" coordsize="10,2">
              <v:shape style="position:absolute;left:7257;top:1091;width:10;height:2" coordorigin="7257,1091" coordsize="10,0" path="m7257,1091l7266,1091e" filled="false" stroked="true" strokeweight=".600010pt" strokecolor="#000000">
                <v:path arrowok="t"/>
              </v:shape>
            </v:group>
            <v:group style="position:absolute;left:8776;top:720;width:10;height:20" coordorigin="8776,720" coordsize="10,20">
              <v:shape style="position:absolute;left:8776;top:720;width:10;height:20" coordorigin="8776,720" coordsize="10,20" path="m8776,740l8785,740,8785,720,8776,720,8776,740xe" filled="true" fillcolor="#000000" stroked="false">
                <v:path arrowok="t"/>
                <v:fill type="solid"/>
              </v:shape>
            </v:group>
            <v:group style="position:absolute;left:8776;top:740;width:10;height:20" coordorigin="8776,740" coordsize="10,20">
              <v:shape style="position:absolute;left:8776;top:740;width:10;height:20" coordorigin="8776,740" coordsize="10,20" path="m8776,759l8785,759,8785,740,8776,740,8776,759xe" filled="true" fillcolor="#000000" stroked="false">
                <v:path arrowok="t"/>
                <v:fill type="solid"/>
              </v:shape>
            </v:group>
            <v:group style="position:absolute;left:8776;top:759;width:10;height:20" coordorigin="8776,759" coordsize="10,20">
              <v:shape style="position:absolute;left:8776;top:759;width:10;height:20" coordorigin="8776,759" coordsize="10,20" path="m8776,778l8785,778,8785,759,8776,759,8776,778xe" filled="true" fillcolor="#000000" stroked="false">
                <v:path arrowok="t"/>
                <v:fill type="solid"/>
              </v:shape>
            </v:group>
            <v:group style="position:absolute;left:8776;top:778;width:10;height:20" coordorigin="8776,778" coordsize="10,20">
              <v:shape style="position:absolute;left:8776;top:778;width:10;height:20" coordorigin="8776,778" coordsize="10,20" path="m8776,797l8785,797,8785,778,8776,778,8776,797xe" filled="true" fillcolor="#000000" stroked="false">
                <v:path arrowok="t"/>
                <v:fill type="solid"/>
              </v:shape>
            </v:group>
            <v:group style="position:absolute;left:8776;top:797;width:10;height:20" coordorigin="8776,797" coordsize="10,20">
              <v:shape style="position:absolute;left:8776;top:797;width:10;height:20" coordorigin="8776,797" coordsize="10,20" path="m8776,816l8785,816,8785,797,8776,797,8776,816xe" filled="true" fillcolor="#000000" stroked="false">
                <v:path arrowok="t"/>
                <v:fill type="solid"/>
              </v:shape>
            </v:group>
            <v:group style="position:absolute;left:8776;top:816;width:10;height:20" coordorigin="8776,816" coordsize="10,20">
              <v:shape style="position:absolute;left:8776;top:816;width:10;height:20" coordorigin="8776,816" coordsize="10,20" path="m8776,836l8785,836,8785,816,8776,816,8776,836xe" filled="true" fillcolor="#000000" stroked="false">
                <v:path arrowok="t"/>
                <v:fill type="solid"/>
              </v:shape>
            </v:group>
            <v:group style="position:absolute;left:8776;top:836;width:10;height:20" coordorigin="8776,836" coordsize="10,20">
              <v:shape style="position:absolute;left:8776;top:836;width:10;height:20" coordorigin="8776,836" coordsize="10,20" path="m8776,855l8785,855,8785,836,8776,836,8776,855xe" filled="true" fillcolor="#000000" stroked="false">
                <v:path arrowok="t"/>
                <v:fill type="solid"/>
              </v:shape>
            </v:group>
            <v:group style="position:absolute;left:8776;top:855;width:10;height:20" coordorigin="8776,855" coordsize="10,20">
              <v:shape style="position:absolute;left:8776;top:855;width:10;height:20" coordorigin="8776,855" coordsize="10,20" path="m8776,874l8785,874,8785,855,8776,855,8776,874xe" filled="true" fillcolor="#000000" stroked="false">
                <v:path arrowok="t"/>
                <v:fill type="solid"/>
              </v:shape>
            </v:group>
            <v:group style="position:absolute;left:8776;top:874;width:10;height:20" coordorigin="8776,874" coordsize="10,20">
              <v:shape style="position:absolute;left:8776;top:874;width:10;height:20" coordorigin="8776,874" coordsize="10,20" path="m8776,893l8785,893,8785,874,8776,874,8776,893xe" filled="true" fillcolor="#000000" stroked="false">
                <v:path arrowok="t"/>
                <v:fill type="solid"/>
              </v:shape>
            </v:group>
            <v:group style="position:absolute;left:8776;top:893;width:10;height:20" coordorigin="8776,893" coordsize="10,20">
              <v:shape style="position:absolute;left:8776;top:893;width:10;height:20" coordorigin="8776,893" coordsize="10,20" path="m8776,912l8785,912,8785,893,8776,893,8776,912xe" filled="true" fillcolor="#000000" stroked="false">
                <v:path arrowok="t"/>
                <v:fill type="solid"/>
              </v:shape>
            </v:group>
            <v:group style="position:absolute;left:8776;top:912;width:10;height:20" coordorigin="8776,912" coordsize="10,20">
              <v:shape style="position:absolute;left:8776;top:912;width:10;height:20" coordorigin="8776,912" coordsize="10,20" path="m8776,932l8785,932,8785,912,8776,912,8776,932xe" filled="true" fillcolor="#000000" stroked="false">
                <v:path arrowok="t"/>
                <v:fill type="solid"/>
              </v:shape>
            </v:group>
            <v:group style="position:absolute;left:8776;top:932;width:10;height:20" coordorigin="8776,932" coordsize="10,20">
              <v:shape style="position:absolute;left:8776;top:932;width:10;height:20" coordorigin="8776,932" coordsize="10,20" path="m8776,951l8785,951,8785,932,8776,932,8776,951xe" filled="true" fillcolor="#000000" stroked="false">
                <v:path arrowok="t"/>
                <v:fill type="solid"/>
              </v:shape>
            </v:group>
            <v:group style="position:absolute;left:8776;top:951;width:10;height:20" coordorigin="8776,951" coordsize="10,20">
              <v:shape style="position:absolute;left:8776;top:951;width:10;height:20" coordorigin="8776,951" coordsize="10,20" path="m8776,970l8785,970,8785,951,8776,951,8776,970xe" filled="true" fillcolor="#000000" stroked="false">
                <v:path arrowok="t"/>
                <v:fill type="solid"/>
              </v:shape>
            </v:group>
            <v:group style="position:absolute;left:8776;top:970;width:10;height:20" coordorigin="8776,970" coordsize="10,20">
              <v:shape style="position:absolute;left:8776;top:970;width:10;height:20" coordorigin="8776,970" coordsize="10,20" path="m8776,989l8785,989,8785,970,8776,970,8776,989xe" filled="true" fillcolor="#000000" stroked="false">
                <v:path arrowok="t"/>
                <v:fill type="solid"/>
              </v:shape>
            </v:group>
            <v:group style="position:absolute;left:8776;top:989;width:10;height:20" coordorigin="8776,989" coordsize="10,20">
              <v:shape style="position:absolute;left:8776;top:989;width:10;height:20" coordorigin="8776,989" coordsize="10,20" path="m8776,1008l8785,1008,8785,989,8776,989,8776,1008xe" filled="true" fillcolor="#000000" stroked="false">
                <v:path arrowok="t"/>
                <v:fill type="solid"/>
              </v:shape>
            </v:group>
            <v:group style="position:absolute;left:8776;top:1008;width:10;height:20" coordorigin="8776,1008" coordsize="10,20">
              <v:shape style="position:absolute;left:8776;top:1008;width:10;height:20" coordorigin="8776,1008" coordsize="10,20" path="m8776,1028l8785,1028,8785,1008,8776,1008,8776,1028xe" filled="true" fillcolor="#000000" stroked="false">
                <v:path arrowok="t"/>
                <v:fill type="solid"/>
              </v:shape>
            </v:group>
            <v:group style="position:absolute;left:8776;top:1028;width:10;height:20" coordorigin="8776,1028" coordsize="10,20">
              <v:shape style="position:absolute;left:8776;top:1028;width:10;height:20" coordorigin="8776,1028" coordsize="10,20" path="m8776,1047l8785,1047,8785,1028,8776,1028,8776,1047xe" filled="true" fillcolor="#000000" stroked="false">
                <v:path arrowok="t"/>
                <v:fill type="solid"/>
              </v:shape>
            </v:group>
            <v:group style="position:absolute;left:8776;top:1047;width:10;height:20" coordorigin="8776,1047" coordsize="10,20">
              <v:shape style="position:absolute;left:8776;top:1047;width:10;height:20" coordorigin="8776,1047" coordsize="10,20" path="m8776,1066l8785,1066,8785,1047,8776,1047,8776,1066xe" filled="true" fillcolor="#000000" stroked="false">
                <v:path arrowok="t"/>
                <v:fill type="solid"/>
              </v:shape>
            </v:group>
            <v:group style="position:absolute;left:8776;top:1066;width:10;height:20" coordorigin="8776,1066" coordsize="10,20">
              <v:shape style="position:absolute;left:8776;top:1066;width:10;height:20" coordorigin="8776,1066" coordsize="10,20" path="m8776,1085l8785,1085,8785,1066,8776,1066,8776,1085xe" filled="true" fillcolor="#000000" stroked="false">
                <v:path arrowok="t"/>
                <v:fill type="solid"/>
              </v:shape>
            </v:group>
            <v:group style="position:absolute;left:8776;top:1091;width:10;height:2" coordorigin="8776,1091" coordsize="10,2">
              <v:shape style="position:absolute;left:8776;top:1091;width:10;height:2" coordorigin="8776,1091" coordsize="10,0" path="m8776,1091l8785,1091e" filled="false" stroked="true" strokeweight=".600010pt" strokecolor="#000000">
                <v:path arrowok="t"/>
              </v:shape>
              <v:shape style="position:absolute;left:2400;top:1097;width:1906;height:10" type="#_x0000_t75" stroked="false">
                <v:imagedata r:id="rId477" o:title=""/>
              </v:shape>
              <v:shape style="position:absolute;left:4302;top:1097;width:2955;height:10" type="#_x0000_t75" stroked="false">
                <v:imagedata r:id="rId661" o:title=""/>
              </v:shape>
              <v:shape style="position:absolute;left:7252;top:1097;width:1524;height:10" type="#_x0000_t75" stroked="false">
                <v:imagedata r:id="rId482" o:title=""/>
              </v:shape>
              <v:shape style="position:absolute;left:8771;top:1097;width:1385;height:10" type="#_x0000_t75" stroked="false">
                <v:imagedata r:id="rId483" o:title=""/>
              </v:shape>
            </v:group>
            <v:group style="position:absolute;left:4307;top:1107;width:10;height:20" coordorigin="4307,1107" coordsize="10,20">
              <v:shape style="position:absolute;left:4307;top:1107;width:10;height:20" coordorigin="4307,1107" coordsize="10,20" path="m4307,1126l4316,1126,4316,1107,4307,1107,4307,1126xe" filled="true" fillcolor="#000000" stroked="false">
                <v:path arrowok="t"/>
                <v:fill type="solid"/>
              </v:shape>
            </v:group>
            <v:group style="position:absolute;left:4307;top:1126;width:10;height:20" coordorigin="4307,1126" coordsize="10,20">
              <v:shape style="position:absolute;left:4307;top:1126;width:10;height:20" coordorigin="4307,1126" coordsize="10,20" path="m4307,1145l4316,1145,4316,1126,4307,1126,4307,1145xe" filled="true" fillcolor="#000000" stroked="false">
                <v:path arrowok="t"/>
                <v:fill type="solid"/>
              </v:shape>
            </v:group>
            <v:group style="position:absolute;left:4307;top:1145;width:10;height:20" coordorigin="4307,1145" coordsize="10,20">
              <v:shape style="position:absolute;left:4307;top:1145;width:10;height:20" coordorigin="4307,1145" coordsize="10,20" path="m4307,1164l4316,1164,4316,1145,4307,1145,4307,1164xe" filled="true" fillcolor="#000000" stroked="false">
                <v:path arrowok="t"/>
                <v:fill type="solid"/>
              </v:shape>
            </v:group>
            <v:group style="position:absolute;left:4307;top:1164;width:10;height:20" coordorigin="4307,1164" coordsize="10,20">
              <v:shape style="position:absolute;left:4307;top:1164;width:10;height:20" coordorigin="4307,1164" coordsize="10,20" path="m4307,1184l4316,1184,4316,1164,4307,1164,4307,1184xe" filled="true" fillcolor="#000000" stroked="false">
                <v:path arrowok="t"/>
                <v:fill type="solid"/>
              </v:shape>
            </v:group>
            <v:group style="position:absolute;left:4307;top:1184;width:10;height:20" coordorigin="4307,1184" coordsize="10,20">
              <v:shape style="position:absolute;left:4307;top:1184;width:10;height:20" coordorigin="4307,1184" coordsize="10,20" path="m4307,1203l4316,1203,4316,1184,4307,1184,4307,1203xe" filled="true" fillcolor="#000000" stroked="false">
                <v:path arrowok="t"/>
                <v:fill type="solid"/>
              </v:shape>
            </v:group>
            <v:group style="position:absolute;left:4307;top:1203;width:10;height:20" coordorigin="4307,1203" coordsize="10,20">
              <v:shape style="position:absolute;left:4307;top:1203;width:10;height:20" coordorigin="4307,1203" coordsize="10,20" path="m4307,1222l4316,1222,4316,1203,4307,1203,4307,1222xe" filled="true" fillcolor="#000000" stroked="false">
                <v:path arrowok="t"/>
                <v:fill type="solid"/>
              </v:shape>
            </v:group>
            <v:group style="position:absolute;left:4307;top:1222;width:10;height:20" coordorigin="4307,1222" coordsize="10,20">
              <v:shape style="position:absolute;left:4307;top:1222;width:10;height:20" coordorigin="4307,1222" coordsize="10,20" path="m4307,1241l4316,1241,4316,1222,4307,1222,4307,1241xe" filled="true" fillcolor="#000000" stroked="false">
                <v:path arrowok="t"/>
                <v:fill type="solid"/>
              </v:shape>
            </v:group>
            <v:group style="position:absolute;left:4307;top:1241;width:10;height:20" coordorigin="4307,1241" coordsize="10,20">
              <v:shape style="position:absolute;left:4307;top:1241;width:10;height:20" coordorigin="4307,1241" coordsize="10,20" path="m4307,1260l4316,1260,4316,1241,4307,1241,4307,1260xe" filled="true" fillcolor="#000000" stroked="false">
                <v:path arrowok="t"/>
                <v:fill type="solid"/>
              </v:shape>
            </v:group>
            <v:group style="position:absolute;left:4307;top:1260;width:10;height:20" coordorigin="4307,1260" coordsize="10,20">
              <v:shape style="position:absolute;left:4307;top:1260;width:10;height:20" coordorigin="4307,1260" coordsize="10,20" path="m4307,1280l4316,1280,4316,1260,4307,1260,4307,1280xe" filled="true" fillcolor="#000000" stroked="false">
                <v:path arrowok="t"/>
                <v:fill type="solid"/>
              </v:shape>
            </v:group>
            <v:group style="position:absolute;left:4307;top:1280;width:10;height:20" coordorigin="4307,1280" coordsize="10,20">
              <v:shape style="position:absolute;left:4307;top:1280;width:10;height:20" coordorigin="4307,1280" coordsize="10,20" path="m4307,1299l4316,1299,4316,1280,4307,1280,4307,1299xe" filled="true" fillcolor="#000000" stroked="false">
                <v:path arrowok="t"/>
                <v:fill type="solid"/>
              </v:shape>
            </v:group>
            <v:group style="position:absolute;left:4307;top:1299;width:10;height:20" coordorigin="4307,1299" coordsize="10,20">
              <v:shape style="position:absolute;left:4307;top:1299;width:10;height:20" coordorigin="4307,1299" coordsize="10,20" path="m4307,1318l4316,1318,4316,1299,4307,1299,4307,1318xe" filled="true" fillcolor="#000000" stroked="false">
                <v:path arrowok="t"/>
                <v:fill type="solid"/>
              </v:shape>
            </v:group>
            <v:group style="position:absolute;left:5907;top:1107;width:10;height:20" coordorigin="5907,1107" coordsize="10,20">
              <v:shape style="position:absolute;left:5907;top:1107;width:10;height:20" coordorigin="5907,1107" coordsize="10,20" path="m5907,1126l5917,1126,5917,1107,5907,1107,5907,1126xe" filled="true" fillcolor="#000000" stroked="false">
                <v:path arrowok="t"/>
                <v:fill type="solid"/>
              </v:shape>
            </v:group>
            <v:group style="position:absolute;left:5907;top:1126;width:10;height:20" coordorigin="5907,1126" coordsize="10,20">
              <v:shape style="position:absolute;left:5907;top:1126;width:10;height:20" coordorigin="5907,1126" coordsize="10,20" path="m5907,1145l5917,1145,5917,1126,5907,1126,5907,1145xe" filled="true" fillcolor="#000000" stroked="false">
                <v:path arrowok="t"/>
                <v:fill type="solid"/>
              </v:shape>
            </v:group>
            <v:group style="position:absolute;left:5907;top:1145;width:10;height:20" coordorigin="5907,1145" coordsize="10,20">
              <v:shape style="position:absolute;left:5907;top:1145;width:10;height:20" coordorigin="5907,1145" coordsize="10,20" path="m5907,1164l5917,1164,5917,1145,5907,1145,5907,1164xe" filled="true" fillcolor="#000000" stroked="false">
                <v:path arrowok="t"/>
                <v:fill type="solid"/>
              </v:shape>
            </v:group>
            <v:group style="position:absolute;left:5907;top:1164;width:10;height:20" coordorigin="5907,1164" coordsize="10,20">
              <v:shape style="position:absolute;left:5907;top:1164;width:10;height:20" coordorigin="5907,1164" coordsize="10,20" path="m5907,1184l5917,1184,5917,1164,5907,1164,5907,1184xe" filled="true" fillcolor="#000000" stroked="false">
                <v:path arrowok="t"/>
                <v:fill type="solid"/>
              </v:shape>
            </v:group>
            <v:group style="position:absolute;left:5907;top:1184;width:10;height:20" coordorigin="5907,1184" coordsize="10,20">
              <v:shape style="position:absolute;left:5907;top:1184;width:10;height:20" coordorigin="5907,1184" coordsize="10,20" path="m5907,1203l5917,1203,5917,1184,5907,1184,5907,1203xe" filled="true" fillcolor="#000000" stroked="false">
                <v:path arrowok="t"/>
                <v:fill type="solid"/>
              </v:shape>
            </v:group>
            <v:group style="position:absolute;left:5907;top:1203;width:10;height:20" coordorigin="5907,1203" coordsize="10,20">
              <v:shape style="position:absolute;left:5907;top:1203;width:10;height:20" coordorigin="5907,1203" coordsize="10,20" path="m5907,1222l5917,1222,5917,1203,5907,1203,5907,1222xe" filled="true" fillcolor="#000000" stroked="false">
                <v:path arrowok="t"/>
                <v:fill type="solid"/>
              </v:shape>
            </v:group>
            <v:group style="position:absolute;left:5907;top:1222;width:10;height:20" coordorigin="5907,1222" coordsize="10,20">
              <v:shape style="position:absolute;left:5907;top:1222;width:10;height:20" coordorigin="5907,1222" coordsize="10,20" path="m5907,1241l5917,1241,5917,1222,5907,1222,5907,1241xe" filled="true" fillcolor="#000000" stroked="false">
                <v:path arrowok="t"/>
                <v:fill type="solid"/>
              </v:shape>
            </v:group>
            <v:group style="position:absolute;left:5907;top:1241;width:10;height:20" coordorigin="5907,1241" coordsize="10,20">
              <v:shape style="position:absolute;left:5907;top:1241;width:10;height:20" coordorigin="5907,1241" coordsize="10,20" path="m5907,1260l5917,1260,5917,1241,5907,1241,5907,1260xe" filled="true" fillcolor="#000000" stroked="false">
                <v:path arrowok="t"/>
                <v:fill type="solid"/>
              </v:shape>
            </v:group>
            <v:group style="position:absolute;left:5907;top:1260;width:10;height:20" coordorigin="5907,1260" coordsize="10,20">
              <v:shape style="position:absolute;left:5907;top:1260;width:10;height:20" coordorigin="5907,1260" coordsize="10,20" path="m5907,1280l5917,1280,5917,1260,5907,1260,5907,1280xe" filled="true" fillcolor="#000000" stroked="false">
                <v:path arrowok="t"/>
                <v:fill type="solid"/>
              </v:shape>
            </v:group>
            <v:group style="position:absolute;left:5907;top:1280;width:10;height:20" coordorigin="5907,1280" coordsize="10,20">
              <v:shape style="position:absolute;left:5907;top:1280;width:10;height:20" coordorigin="5907,1280" coordsize="10,20" path="m5907,1299l5917,1299,5917,1280,5907,1280,5907,1299xe" filled="true" fillcolor="#000000" stroked="false">
                <v:path arrowok="t"/>
                <v:fill type="solid"/>
              </v:shape>
            </v:group>
            <v:group style="position:absolute;left:5907;top:1299;width:10;height:20" coordorigin="5907,1299" coordsize="10,20">
              <v:shape style="position:absolute;left:5907;top:1299;width:10;height:20" coordorigin="5907,1299" coordsize="10,20" path="m5907,1318l5917,1318,5917,1299,5907,1299,5907,1318xe" filled="true" fillcolor="#000000" stroked="false">
                <v:path arrowok="t"/>
                <v:fill type="solid"/>
              </v:shape>
            </v:group>
            <v:group style="position:absolute;left:5907;top:1318;width:10;height:20" coordorigin="5907,1318" coordsize="10,20">
              <v:shape style="position:absolute;left:5907;top:1318;width:10;height:20" coordorigin="5907,1318" coordsize="10,20" path="m5907,1337l5917,1337,5917,1318,5907,1318,5907,1337xe" filled="true" fillcolor="#000000" stroked="false">
                <v:path arrowok="t"/>
                <v:fill type="solid"/>
              </v:shape>
            </v:group>
            <v:group style="position:absolute;left:5907;top:1337;width:10;height:20" coordorigin="5907,1337" coordsize="10,20">
              <v:shape style="position:absolute;left:5907;top:1337;width:10;height:20" coordorigin="5907,1337" coordsize="10,20" path="m5907,1356l5917,1356,5917,1337,5907,1337,5907,1356xe" filled="true" fillcolor="#000000" stroked="false">
                <v:path arrowok="t"/>
                <v:fill type="solid"/>
              </v:shape>
            </v:group>
            <v:group style="position:absolute;left:5907;top:1356;width:10;height:20" coordorigin="5907,1356" coordsize="10,20">
              <v:shape style="position:absolute;left:5907;top:1356;width:10;height:20" coordorigin="5907,1356" coordsize="10,20" path="m5907,1376l5917,1376,5917,1356,5907,1356,5907,1376xe" filled="true" fillcolor="#000000" stroked="false">
                <v:path arrowok="t"/>
                <v:fill type="solid"/>
              </v:shape>
            </v:group>
            <v:group style="position:absolute;left:5907;top:1376;width:10;height:20" coordorigin="5907,1376" coordsize="10,20">
              <v:shape style="position:absolute;left:5907;top:1376;width:10;height:20" coordorigin="5907,1376" coordsize="10,20" path="m5907,1395l5917,1395,5917,1376,5907,1376,5907,1395xe" filled="true" fillcolor="#000000" stroked="false">
                <v:path arrowok="t"/>
                <v:fill type="solid"/>
              </v:shape>
            </v:group>
            <v:group style="position:absolute;left:5907;top:1395;width:10;height:20" coordorigin="5907,1395" coordsize="10,20">
              <v:shape style="position:absolute;left:5907;top:1395;width:10;height:20" coordorigin="5907,1395" coordsize="10,20" path="m5907,1414l5917,1414,5917,1395,5907,1395,5907,1414xe" filled="true" fillcolor="#000000" stroked="false">
                <v:path arrowok="t"/>
                <v:fill type="solid"/>
              </v:shape>
            </v:group>
            <v:group style="position:absolute;left:7257;top:1107;width:10;height:20" coordorigin="7257,1107" coordsize="10,20">
              <v:shape style="position:absolute;left:7257;top:1107;width:10;height:20" coordorigin="7257,1107" coordsize="10,20" path="m7257,1126l7266,1126,7266,1107,7257,1107,7257,1126xe" filled="true" fillcolor="#000000" stroked="false">
                <v:path arrowok="t"/>
                <v:fill type="solid"/>
              </v:shape>
            </v:group>
            <v:group style="position:absolute;left:7257;top:1126;width:10;height:20" coordorigin="7257,1126" coordsize="10,20">
              <v:shape style="position:absolute;left:7257;top:1126;width:10;height:20" coordorigin="7257,1126" coordsize="10,20" path="m7257,1145l7266,1145,7266,1126,7257,1126,7257,1145xe" filled="true" fillcolor="#000000" stroked="false">
                <v:path arrowok="t"/>
                <v:fill type="solid"/>
              </v:shape>
            </v:group>
            <v:group style="position:absolute;left:7257;top:1145;width:10;height:20" coordorigin="7257,1145" coordsize="10,20">
              <v:shape style="position:absolute;left:7257;top:1145;width:10;height:20" coordorigin="7257,1145" coordsize="10,20" path="m7257,1164l7266,1164,7266,1145,7257,1145,7257,1164xe" filled="true" fillcolor="#000000" stroked="false">
                <v:path arrowok="t"/>
                <v:fill type="solid"/>
              </v:shape>
            </v:group>
            <v:group style="position:absolute;left:7257;top:1164;width:10;height:20" coordorigin="7257,1164" coordsize="10,20">
              <v:shape style="position:absolute;left:7257;top:1164;width:10;height:20" coordorigin="7257,1164" coordsize="10,20" path="m7257,1184l7266,1184,7266,1164,7257,1164,7257,1184xe" filled="true" fillcolor="#000000" stroked="false">
                <v:path arrowok="t"/>
                <v:fill type="solid"/>
              </v:shape>
            </v:group>
            <v:group style="position:absolute;left:7257;top:1184;width:10;height:20" coordorigin="7257,1184" coordsize="10,20">
              <v:shape style="position:absolute;left:7257;top:1184;width:10;height:20" coordorigin="7257,1184" coordsize="10,20" path="m7257,1203l7266,1203,7266,1184,7257,1184,7257,1203xe" filled="true" fillcolor="#000000" stroked="false">
                <v:path arrowok="t"/>
                <v:fill type="solid"/>
              </v:shape>
            </v:group>
            <v:group style="position:absolute;left:7257;top:1203;width:10;height:20" coordorigin="7257,1203" coordsize="10,20">
              <v:shape style="position:absolute;left:7257;top:1203;width:10;height:20" coordorigin="7257,1203" coordsize="10,20" path="m7257,1222l7266,1222,7266,1203,7257,1203,7257,1222xe" filled="true" fillcolor="#000000" stroked="false">
                <v:path arrowok="t"/>
                <v:fill type="solid"/>
              </v:shape>
            </v:group>
            <v:group style="position:absolute;left:7257;top:1222;width:10;height:20" coordorigin="7257,1222" coordsize="10,20">
              <v:shape style="position:absolute;left:7257;top:1222;width:10;height:20" coordorigin="7257,1222" coordsize="10,20" path="m7257,1241l7266,1241,7266,1222,7257,1222,7257,1241xe" filled="true" fillcolor="#000000" stroked="false">
                <v:path arrowok="t"/>
                <v:fill type="solid"/>
              </v:shape>
            </v:group>
            <v:group style="position:absolute;left:7257;top:1241;width:10;height:20" coordorigin="7257,1241" coordsize="10,20">
              <v:shape style="position:absolute;left:7257;top:1241;width:10;height:20" coordorigin="7257,1241" coordsize="10,20" path="m7257,1260l7266,1260,7266,1241,7257,1241,7257,1260xe" filled="true" fillcolor="#000000" stroked="false">
                <v:path arrowok="t"/>
                <v:fill type="solid"/>
              </v:shape>
            </v:group>
            <v:group style="position:absolute;left:7257;top:1260;width:10;height:20" coordorigin="7257,1260" coordsize="10,20">
              <v:shape style="position:absolute;left:7257;top:1260;width:10;height:20" coordorigin="7257,1260" coordsize="10,20" path="m7257,1280l7266,1280,7266,1260,7257,1260,7257,1280xe" filled="true" fillcolor="#000000" stroked="false">
                <v:path arrowok="t"/>
                <v:fill type="solid"/>
              </v:shape>
            </v:group>
            <v:group style="position:absolute;left:7257;top:1280;width:10;height:20" coordorigin="7257,1280" coordsize="10,20">
              <v:shape style="position:absolute;left:7257;top:1280;width:10;height:20" coordorigin="7257,1280" coordsize="10,20" path="m7257,1299l7266,1299,7266,1280,7257,1280,7257,1299xe" filled="true" fillcolor="#000000" stroked="false">
                <v:path arrowok="t"/>
                <v:fill type="solid"/>
              </v:shape>
            </v:group>
            <v:group style="position:absolute;left:7257;top:1299;width:10;height:20" coordorigin="7257,1299" coordsize="10,20">
              <v:shape style="position:absolute;left:7257;top:1299;width:10;height:20" coordorigin="7257,1299" coordsize="10,20" path="m7257,1318l7266,1318,7266,1299,7257,1299,7257,1318xe" filled="true" fillcolor="#000000" stroked="false">
                <v:path arrowok="t"/>
                <v:fill type="solid"/>
              </v:shape>
            </v:group>
            <v:group style="position:absolute;left:7257;top:1318;width:10;height:20" coordorigin="7257,1318" coordsize="10,20">
              <v:shape style="position:absolute;left:7257;top:1318;width:10;height:20" coordorigin="7257,1318" coordsize="10,20" path="m7257,1337l7266,1337,7266,1318,7257,1318,7257,1337xe" filled="true" fillcolor="#000000" stroked="false">
                <v:path arrowok="t"/>
                <v:fill type="solid"/>
              </v:shape>
            </v:group>
            <v:group style="position:absolute;left:7257;top:1337;width:10;height:20" coordorigin="7257,1337" coordsize="10,20">
              <v:shape style="position:absolute;left:7257;top:1337;width:10;height:20" coordorigin="7257,1337" coordsize="10,20" path="m7257,1356l7266,1356,7266,1337,7257,1337,7257,1356xe" filled="true" fillcolor="#000000" stroked="false">
                <v:path arrowok="t"/>
                <v:fill type="solid"/>
              </v:shape>
            </v:group>
            <v:group style="position:absolute;left:7257;top:1356;width:10;height:20" coordorigin="7257,1356" coordsize="10,20">
              <v:shape style="position:absolute;left:7257;top:1356;width:10;height:20" coordorigin="7257,1356" coordsize="10,20" path="m7257,1376l7266,1376,7266,1356,7257,1356,7257,1376xe" filled="true" fillcolor="#000000" stroked="false">
                <v:path arrowok="t"/>
                <v:fill type="solid"/>
              </v:shape>
            </v:group>
            <v:group style="position:absolute;left:7257;top:1376;width:10;height:20" coordorigin="7257,1376" coordsize="10,20">
              <v:shape style="position:absolute;left:7257;top:1376;width:10;height:20" coordorigin="7257,1376" coordsize="10,20" path="m7257,1395l7266,1395,7266,1376,7257,1376,7257,1395xe" filled="true" fillcolor="#000000" stroked="false">
                <v:path arrowok="t"/>
                <v:fill type="solid"/>
              </v:shape>
            </v:group>
            <v:group style="position:absolute;left:7257;top:1395;width:10;height:20" coordorigin="7257,1395" coordsize="10,20">
              <v:shape style="position:absolute;left:7257;top:1395;width:10;height:20" coordorigin="7257,1395" coordsize="10,20" path="m7257,1414l7266,1414,7266,1395,7257,1395,7257,1414xe" filled="true" fillcolor="#000000" stroked="false">
                <v:path arrowok="t"/>
                <v:fill type="solid"/>
              </v:shape>
            </v:group>
            <v:group style="position:absolute;left:8776;top:1107;width:10;height:20" coordorigin="8776,1107" coordsize="10,20">
              <v:shape style="position:absolute;left:8776;top:1107;width:10;height:20" coordorigin="8776,1107" coordsize="10,20" path="m8776,1126l8785,1126,8785,1107,8776,1107,8776,1126xe" filled="true" fillcolor="#000000" stroked="false">
                <v:path arrowok="t"/>
                <v:fill type="solid"/>
              </v:shape>
            </v:group>
            <v:group style="position:absolute;left:8776;top:1126;width:10;height:20" coordorigin="8776,1126" coordsize="10,20">
              <v:shape style="position:absolute;left:8776;top:1126;width:10;height:20" coordorigin="8776,1126" coordsize="10,20" path="m8776,1145l8785,1145,8785,1126,8776,1126,8776,1145xe" filled="true" fillcolor="#000000" stroked="false">
                <v:path arrowok="t"/>
                <v:fill type="solid"/>
              </v:shape>
            </v:group>
            <v:group style="position:absolute;left:8776;top:1145;width:10;height:20" coordorigin="8776,1145" coordsize="10,20">
              <v:shape style="position:absolute;left:8776;top:1145;width:10;height:20" coordorigin="8776,1145" coordsize="10,20" path="m8776,1164l8785,1164,8785,1145,8776,1145,8776,1164xe" filled="true" fillcolor="#000000" stroked="false">
                <v:path arrowok="t"/>
                <v:fill type="solid"/>
              </v:shape>
            </v:group>
            <v:group style="position:absolute;left:8776;top:1164;width:10;height:20" coordorigin="8776,1164" coordsize="10,20">
              <v:shape style="position:absolute;left:8776;top:1164;width:10;height:20" coordorigin="8776,1164" coordsize="10,20" path="m8776,1184l8785,1184,8785,1164,8776,1164,8776,1184xe" filled="true" fillcolor="#000000" stroked="false">
                <v:path arrowok="t"/>
                <v:fill type="solid"/>
              </v:shape>
            </v:group>
            <v:group style="position:absolute;left:8776;top:1184;width:10;height:20" coordorigin="8776,1184" coordsize="10,20">
              <v:shape style="position:absolute;left:8776;top:1184;width:10;height:20" coordorigin="8776,1184" coordsize="10,20" path="m8776,1203l8785,1203,8785,1184,8776,1184,8776,1203xe" filled="true" fillcolor="#000000" stroked="false">
                <v:path arrowok="t"/>
                <v:fill type="solid"/>
              </v:shape>
            </v:group>
            <v:group style="position:absolute;left:8776;top:1203;width:10;height:20" coordorigin="8776,1203" coordsize="10,20">
              <v:shape style="position:absolute;left:8776;top:1203;width:10;height:20" coordorigin="8776,1203" coordsize="10,20" path="m8776,1222l8785,1222,8785,1203,8776,1203,8776,1222xe" filled="true" fillcolor="#000000" stroked="false">
                <v:path arrowok="t"/>
                <v:fill type="solid"/>
              </v:shape>
            </v:group>
            <v:group style="position:absolute;left:8776;top:1222;width:10;height:20" coordorigin="8776,1222" coordsize="10,20">
              <v:shape style="position:absolute;left:8776;top:1222;width:10;height:20" coordorigin="8776,1222" coordsize="10,20" path="m8776,1241l8785,1241,8785,1222,8776,1222,8776,1241xe" filled="true" fillcolor="#000000" stroked="false">
                <v:path arrowok="t"/>
                <v:fill type="solid"/>
              </v:shape>
            </v:group>
            <v:group style="position:absolute;left:8776;top:1241;width:10;height:20" coordorigin="8776,1241" coordsize="10,20">
              <v:shape style="position:absolute;left:8776;top:1241;width:10;height:20" coordorigin="8776,1241" coordsize="10,20" path="m8776,1260l8785,1260,8785,1241,8776,1241,8776,1260xe" filled="true" fillcolor="#000000" stroked="false">
                <v:path arrowok="t"/>
                <v:fill type="solid"/>
              </v:shape>
            </v:group>
            <v:group style="position:absolute;left:8776;top:1260;width:10;height:20" coordorigin="8776,1260" coordsize="10,20">
              <v:shape style="position:absolute;left:8776;top:1260;width:10;height:20" coordorigin="8776,1260" coordsize="10,20" path="m8776,1280l8785,1280,8785,1260,8776,1260,8776,1280xe" filled="true" fillcolor="#000000" stroked="false">
                <v:path arrowok="t"/>
                <v:fill type="solid"/>
              </v:shape>
            </v:group>
            <v:group style="position:absolute;left:8776;top:1280;width:10;height:20" coordorigin="8776,1280" coordsize="10,20">
              <v:shape style="position:absolute;left:8776;top:1280;width:10;height:20" coordorigin="8776,1280" coordsize="10,20" path="m8776,1299l8785,1299,8785,1280,8776,1280,8776,1299xe" filled="true" fillcolor="#000000" stroked="false">
                <v:path arrowok="t"/>
                <v:fill type="solid"/>
              </v:shape>
            </v:group>
            <v:group style="position:absolute;left:8776;top:1299;width:10;height:20" coordorigin="8776,1299" coordsize="10,20">
              <v:shape style="position:absolute;left:8776;top:1299;width:10;height:20" coordorigin="8776,1299" coordsize="10,20" path="m8776,1318l8785,1318,8785,1299,8776,1299,8776,1318xe" filled="true" fillcolor="#000000" stroked="false">
                <v:path arrowok="t"/>
                <v:fill type="solid"/>
              </v:shape>
            </v:group>
            <v:group style="position:absolute;left:8776;top:1318;width:10;height:20" coordorigin="8776,1318" coordsize="10,20">
              <v:shape style="position:absolute;left:8776;top:1318;width:10;height:20" coordorigin="8776,1318" coordsize="10,20" path="m8776,1337l8785,1337,8785,1318,8776,1318,8776,1337xe" filled="true" fillcolor="#000000" stroked="false">
                <v:path arrowok="t"/>
                <v:fill type="solid"/>
              </v:shape>
            </v:group>
            <v:group style="position:absolute;left:8776;top:1337;width:10;height:20" coordorigin="8776,1337" coordsize="10,20">
              <v:shape style="position:absolute;left:8776;top:1337;width:10;height:20" coordorigin="8776,1337" coordsize="10,20" path="m8776,1356l8785,1356,8785,1337,8776,1337,8776,1356xe" filled="true" fillcolor="#000000" stroked="false">
                <v:path arrowok="t"/>
                <v:fill type="solid"/>
              </v:shape>
            </v:group>
            <v:group style="position:absolute;left:8776;top:1356;width:10;height:20" coordorigin="8776,1356" coordsize="10,20">
              <v:shape style="position:absolute;left:8776;top:1356;width:10;height:20" coordorigin="8776,1356" coordsize="10,20" path="m8776,1376l8785,1376,8785,1356,8776,1356,8776,1376xe" filled="true" fillcolor="#000000" stroked="false">
                <v:path arrowok="t"/>
                <v:fill type="solid"/>
              </v:shape>
            </v:group>
            <v:group style="position:absolute;left:8776;top:1376;width:10;height:20" coordorigin="8776,1376" coordsize="10,20">
              <v:shape style="position:absolute;left:8776;top:1376;width:10;height:20" coordorigin="8776,1376" coordsize="10,20" path="m8776,1395l8785,1395,8785,1376,8776,1376,8776,1395xe" filled="true" fillcolor="#000000" stroked="false">
                <v:path arrowok="t"/>
                <v:fill type="solid"/>
              </v:shape>
            </v:group>
            <v:group style="position:absolute;left:8776;top:1395;width:10;height:20" coordorigin="8776,1395" coordsize="10,20">
              <v:shape style="position:absolute;left:8776;top:1395;width:10;height:20" coordorigin="8776,1395" coordsize="10,20" path="m8776,1414l8785,1414,8785,1395,8776,1395,8776,1414xe" filled="true" fillcolor="#000000" stroked="false">
                <v:path arrowok="t"/>
                <v:fill type="solid"/>
              </v:shape>
              <v:shape style="position:absolute;left:2400;top:1318;width:1925;height:110" type="#_x0000_t75" stroked="false">
                <v:imagedata r:id="rId487" o:title=""/>
              </v:shape>
              <v:shape style="position:absolute;left:4302;top:1414;width:1615;height:14" type="#_x0000_t75" stroked="false">
                <v:imagedata r:id="rId662" o:title=""/>
              </v:shape>
              <v:shape style="position:absolute;left:5903;top:1414;width:1364;height:14" type="#_x0000_t75" stroked="false">
                <v:imagedata r:id="rId663" o:title=""/>
              </v:shape>
              <v:shape style="position:absolute;left:7252;top:1414;width:1534;height:14" type="#_x0000_t75" stroked="false">
                <v:imagedata r:id="rId664" o:title=""/>
              </v:shape>
              <v:shape style="position:absolute;left:8771;top:1419;width:1385;height:10" type="#_x0000_t75" stroked="false">
                <v:imagedata r:id="rId483" o:title=""/>
              </v:shape>
            </v:group>
            <v:group style="position:absolute;left:5907;top:1428;width:10;height:20" coordorigin="5907,1428" coordsize="10,20">
              <v:shape style="position:absolute;left:5907;top:1428;width:10;height:20" coordorigin="5907,1428" coordsize="10,20" path="m5907,1448l5917,1448,5917,1428,5907,1428,5907,1448xe" filled="true" fillcolor="#000000" stroked="false">
                <v:path arrowok="t"/>
                <v:fill type="solid"/>
              </v:shape>
            </v:group>
            <v:group style="position:absolute;left:5907;top:1448;width:10;height:20" coordorigin="5907,1448" coordsize="10,20">
              <v:shape style="position:absolute;left:5907;top:1448;width:10;height:20" coordorigin="5907,1448" coordsize="10,20" path="m5907,1467l5917,1467,5917,1448,5907,1448,5907,1467xe" filled="true" fillcolor="#000000" stroked="false">
                <v:path arrowok="t"/>
                <v:fill type="solid"/>
              </v:shape>
            </v:group>
            <v:group style="position:absolute;left:5907;top:1467;width:10;height:20" coordorigin="5907,1467" coordsize="10,20">
              <v:shape style="position:absolute;left:5907;top:1467;width:10;height:20" coordorigin="5907,1467" coordsize="10,20" path="m5907,1486l5917,1486,5917,1467,5907,1467,5907,1486xe" filled="true" fillcolor="#000000" stroked="false">
                <v:path arrowok="t"/>
                <v:fill type="solid"/>
              </v:shape>
            </v:group>
            <v:group style="position:absolute;left:5907;top:1486;width:10;height:20" coordorigin="5907,1486" coordsize="10,20">
              <v:shape style="position:absolute;left:5907;top:1486;width:10;height:20" coordorigin="5907,1486" coordsize="10,20" path="m5907,1505l5917,1505,5917,1486,5907,1486,5907,1505xe" filled="true" fillcolor="#000000" stroked="false">
                <v:path arrowok="t"/>
                <v:fill type="solid"/>
              </v:shape>
            </v:group>
            <v:group style="position:absolute;left:5907;top:1505;width:10;height:20" coordorigin="5907,1505" coordsize="10,20">
              <v:shape style="position:absolute;left:5907;top:1505;width:10;height:20" coordorigin="5907,1505" coordsize="10,20" path="m5907,1524l5917,1524,5917,1505,5907,1505,5907,1524xe" filled="true" fillcolor="#000000" stroked="false">
                <v:path arrowok="t"/>
                <v:fill type="solid"/>
              </v:shape>
            </v:group>
            <v:group style="position:absolute;left:5907;top:1524;width:10;height:20" coordorigin="5907,1524" coordsize="10,20">
              <v:shape style="position:absolute;left:5907;top:1524;width:10;height:20" coordorigin="5907,1524" coordsize="10,20" path="m5907,1544l5917,1544,5917,1524,5907,1524,5907,1544xe" filled="true" fillcolor="#000000" stroked="false">
                <v:path arrowok="t"/>
                <v:fill type="solid"/>
              </v:shape>
            </v:group>
            <v:group style="position:absolute;left:5907;top:1544;width:10;height:20" coordorigin="5907,1544" coordsize="10,20">
              <v:shape style="position:absolute;left:5907;top:1544;width:10;height:20" coordorigin="5907,1544" coordsize="10,20" path="m5907,1563l5917,1563,5917,1544,5907,1544,5907,1563xe" filled="true" fillcolor="#000000" stroked="false">
                <v:path arrowok="t"/>
                <v:fill type="solid"/>
              </v:shape>
            </v:group>
            <v:group style="position:absolute;left:5907;top:1563;width:10;height:20" coordorigin="5907,1563" coordsize="10,20">
              <v:shape style="position:absolute;left:5907;top:1563;width:10;height:20" coordorigin="5907,1563" coordsize="10,20" path="m5907,1582l5917,1582,5917,1563,5907,1563,5907,1582xe" filled="true" fillcolor="#000000" stroked="false">
                <v:path arrowok="t"/>
                <v:fill type="solid"/>
              </v:shape>
            </v:group>
            <v:group style="position:absolute;left:5907;top:1582;width:10;height:20" coordorigin="5907,1582" coordsize="10,20">
              <v:shape style="position:absolute;left:5907;top:1582;width:10;height:20" coordorigin="5907,1582" coordsize="10,20" path="m5907,1601l5917,1601,5917,1582,5907,1582,5907,1601xe" filled="true" fillcolor="#000000" stroked="false">
                <v:path arrowok="t"/>
                <v:fill type="solid"/>
              </v:shape>
            </v:group>
            <v:group style="position:absolute;left:5907;top:1601;width:10;height:20" coordorigin="5907,1601" coordsize="10,20">
              <v:shape style="position:absolute;left:5907;top:1601;width:10;height:20" coordorigin="5907,1601" coordsize="10,20" path="m5907,1620l5917,1620,5917,1601,5907,1601,5907,1620xe" filled="true" fillcolor="#000000" stroked="false">
                <v:path arrowok="t"/>
                <v:fill type="solid"/>
              </v:shape>
            </v:group>
            <v:group style="position:absolute;left:5907;top:1620;width:10;height:20" coordorigin="5907,1620" coordsize="10,20">
              <v:shape style="position:absolute;left:5907;top:1620;width:10;height:20" coordorigin="5907,1620" coordsize="10,20" path="m5907,1640l5917,1640,5917,1620,5907,1620,5907,1640xe" filled="true" fillcolor="#000000" stroked="false">
                <v:path arrowok="t"/>
                <v:fill type="solid"/>
              </v:shape>
            </v:group>
            <v:group style="position:absolute;left:5907;top:1640;width:10;height:20" coordorigin="5907,1640" coordsize="10,20">
              <v:shape style="position:absolute;left:5907;top:1640;width:10;height:20" coordorigin="5907,1640" coordsize="10,20" path="m5907,1659l5917,1659,5917,1640,5907,1640,5907,1659xe" filled="true" fillcolor="#000000" stroked="false">
                <v:path arrowok="t"/>
                <v:fill type="solid"/>
              </v:shape>
            </v:group>
            <v:group style="position:absolute;left:5907;top:1659;width:10;height:20" coordorigin="5907,1659" coordsize="10,20">
              <v:shape style="position:absolute;left:5907;top:1659;width:10;height:20" coordorigin="5907,1659" coordsize="10,20" path="m5907,1678l5917,1678,5917,1659,5907,1659,5907,1678xe" filled="true" fillcolor="#000000" stroked="false">
                <v:path arrowok="t"/>
                <v:fill type="solid"/>
              </v:shape>
            </v:group>
            <v:group style="position:absolute;left:5907;top:1678;width:10;height:20" coordorigin="5907,1678" coordsize="10,20">
              <v:shape style="position:absolute;left:5907;top:1678;width:10;height:20" coordorigin="5907,1678" coordsize="10,20" path="m5907,1697l5917,1697,5917,1678,5907,1678,5907,1697xe" filled="true" fillcolor="#000000" stroked="false">
                <v:path arrowok="t"/>
                <v:fill type="solid"/>
              </v:shape>
            </v:group>
            <v:group style="position:absolute;left:5907;top:1697;width:10;height:20" coordorigin="5907,1697" coordsize="10,20">
              <v:shape style="position:absolute;left:5907;top:1697;width:10;height:20" coordorigin="5907,1697" coordsize="10,20" path="m5907,1716l5917,1716,5917,1697,5907,1697,5907,1716xe" filled="true" fillcolor="#000000" stroked="false">
                <v:path arrowok="t"/>
                <v:fill type="solid"/>
              </v:shape>
            </v:group>
            <v:group style="position:absolute;left:5907;top:1716;width:10;height:20" coordorigin="5907,1716" coordsize="10,20">
              <v:shape style="position:absolute;left:5907;top:1716;width:10;height:20" coordorigin="5907,1716" coordsize="10,20" path="m5907,1736l5917,1736,5917,1716,5907,1716,5907,1736xe" filled="true" fillcolor="#000000" stroked="false">
                <v:path arrowok="t"/>
                <v:fill type="solid"/>
              </v:shape>
            </v:group>
            <v:group style="position:absolute;left:7257;top:1428;width:10;height:20" coordorigin="7257,1428" coordsize="10,20">
              <v:shape style="position:absolute;left:7257;top:1428;width:10;height:20" coordorigin="7257,1428" coordsize="10,20" path="m7257,1448l7266,1448,7266,1428,7257,1428,7257,1448xe" filled="true" fillcolor="#000000" stroked="false">
                <v:path arrowok="t"/>
                <v:fill type="solid"/>
              </v:shape>
            </v:group>
            <v:group style="position:absolute;left:7257;top:1448;width:10;height:20" coordorigin="7257,1448" coordsize="10,20">
              <v:shape style="position:absolute;left:7257;top:1448;width:10;height:20" coordorigin="7257,1448" coordsize="10,20" path="m7257,1467l7266,1467,7266,1448,7257,1448,7257,1467xe" filled="true" fillcolor="#000000" stroked="false">
                <v:path arrowok="t"/>
                <v:fill type="solid"/>
              </v:shape>
            </v:group>
            <v:group style="position:absolute;left:7257;top:1467;width:10;height:20" coordorigin="7257,1467" coordsize="10,20">
              <v:shape style="position:absolute;left:7257;top:1467;width:10;height:20" coordorigin="7257,1467" coordsize="10,20" path="m7257,1486l7266,1486,7266,1467,7257,1467,7257,1486xe" filled="true" fillcolor="#000000" stroked="false">
                <v:path arrowok="t"/>
                <v:fill type="solid"/>
              </v:shape>
            </v:group>
            <v:group style="position:absolute;left:7257;top:1486;width:10;height:20" coordorigin="7257,1486" coordsize="10,20">
              <v:shape style="position:absolute;left:7257;top:1486;width:10;height:20" coordorigin="7257,1486" coordsize="10,20" path="m7257,1505l7266,1505,7266,1486,7257,1486,7257,1505xe" filled="true" fillcolor="#000000" stroked="false">
                <v:path arrowok="t"/>
                <v:fill type="solid"/>
              </v:shape>
            </v:group>
            <v:group style="position:absolute;left:7257;top:1505;width:10;height:20" coordorigin="7257,1505" coordsize="10,20">
              <v:shape style="position:absolute;left:7257;top:1505;width:10;height:20" coordorigin="7257,1505" coordsize="10,20" path="m7257,1524l7266,1524,7266,1505,7257,1505,7257,1524xe" filled="true" fillcolor="#000000" stroked="false">
                <v:path arrowok="t"/>
                <v:fill type="solid"/>
              </v:shape>
            </v:group>
            <v:group style="position:absolute;left:7257;top:1524;width:10;height:20" coordorigin="7257,1524" coordsize="10,20">
              <v:shape style="position:absolute;left:7257;top:1524;width:10;height:20" coordorigin="7257,1524" coordsize="10,20" path="m7257,1544l7266,1544,7266,1524,7257,1524,7257,1544xe" filled="true" fillcolor="#000000" stroked="false">
                <v:path arrowok="t"/>
                <v:fill type="solid"/>
              </v:shape>
            </v:group>
            <v:group style="position:absolute;left:7257;top:1544;width:10;height:20" coordorigin="7257,1544" coordsize="10,20">
              <v:shape style="position:absolute;left:7257;top:1544;width:10;height:20" coordorigin="7257,1544" coordsize="10,20" path="m7257,1563l7266,1563,7266,1544,7257,1544,7257,1563xe" filled="true" fillcolor="#000000" stroked="false">
                <v:path arrowok="t"/>
                <v:fill type="solid"/>
              </v:shape>
            </v:group>
            <v:group style="position:absolute;left:7257;top:1563;width:10;height:20" coordorigin="7257,1563" coordsize="10,20">
              <v:shape style="position:absolute;left:7257;top:1563;width:10;height:20" coordorigin="7257,1563" coordsize="10,20" path="m7257,1582l7266,1582,7266,1563,7257,1563,7257,1582xe" filled="true" fillcolor="#000000" stroked="false">
                <v:path arrowok="t"/>
                <v:fill type="solid"/>
              </v:shape>
            </v:group>
            <v:group style="position:absolute;left:7257;top:1582;width:10;height:20" coordorigin="7257,1582" coordsize="10,20">
              <v:shape style="position:absolute;left:7257;top:1582;width:10;height:20" coordorigin="7257,1582" coordsize="10,20" path="m7257,1601l7266,1601,7266,1582,7257,1582,7257,1601xe" filled="true" fillcolor="#000000" stroked="false">
                <v:path arrowok="t"/>
                <v:fill type="solid"/>
              </v:shape>
            </v:group>
            <v:group style="position:absolute;left:7257;top:1601;width:10;height:20" coordorigin="7257,1601" coordsize="10,20">
              <v:shape style="position:absolute;left:7257;top:1601;width:10;height:20" coordorigin="7257,1601" coordsize="10,20" path="m7257,1620l7266,1620,7266,1601,7257,1601,7257,1620xe" filled="true" fillcolor="#000000" stroked="false">
                <v:path arrowok="t"/>
                <v:fill type="solid"/>
              </v:shape>
            </v:group>
            <v:group style="position:absolute;left:7257;top:1620;width:10;height:20" coordorigin="7257,1620" coordsize="10,20">
              <v:shape style="position:absolute;left:7257;top:1620;width:10;height:20" coordorigin="7257,1620" coordsize="10,20" path="m7257,1640l7266,1640,7266,1620,7257,1620,7257,1640xe" filled="true" fillcolor="#000000" stroked="false">
                <v:path arrowok="t"/>
                <v:fill type="solid"/>
              </v:shape>
            </v:group>
            <v:group style="position:absolute;left:7257;top:1640;width:10;height:20" coordorigin="7257,1640" coordsize="10,20">
              <v:shape style="position:absolute;left:7257;top:1640;width:10;height:20" coordorigin="7257,1640" coordsize="10,20" path="m7257,1659l7266,1659,7266,1640,7257,1640,7257,1659xe" filled="true" fillcolor="#000000" stroked="false">
                <v:path arrowok="t"/>
                <v:fill type="solid"/>
              </v:shape>
            </v:group>
            <v:group style="position:absolute;left:7257;top:1659;width:10;height:20" coordorigin="7257,1659" coordsize="10,20">
              <v:shape style="position:absolute;left:7257;top:1659;width:10;height:20" coordorigin="7257,1659" coordsize="10,20" path="m7257,1678l7266,1678,7266,1659,7257,1659,7257,1678xe" filled="true" fillcolor="#000000" stroked="false">
                <v:path arrowok="t"/>
                <v:fill type="solid"/>
              </v:shape>
            </v:group>
            <v:group style="position:absolute;left:7257;top:1678;width:10;height:20" coordorigin="7257,1678" coordsize="10,20">
              <v:shape style="position:absolute;left:7257;top:1678;width:10;height:20" coordorigin="7257,1678" coordsize="10,20" path="m7257,1697l7266,1697,7266,1678,7257,1678,7257,1697xe" filled="true" fillcolor="#000000" stroked="false">
                <v:path arrowok="t"/>
                <v:fill type="solid"/>
              </v:shape>
            </v:group>
            <v:group style="position:absolute;left:7257;top:1697;width:10;height:20" coordorigin="7257,1697" coordsize="10,20">
              <v:shape style="position:absolute;left:7257;top:1697;width:10;height:20" coordorigin="7257,1697" coordsize="10,20" path="m7257,1716l7266,1716,7266,1697,7257,1697,7257,1716xe" filled="true" fillcolor="#000000" stroked="false">
                <v:path arrowok="t"/>
                <v:fill type="solid"/>
              </v:shape>
            </v:group>
            <v:group style="position:absolute;left:7257;top:1716;width:10;height:20" coordorigin="7257,1716" coordsize="10,20">
              <v:shape style="position:absolute;left:7257;top:1716;width:10;height:20" coordorigin="7257,1716" coordsize="10,20" path="m7257,1736l7266,1736,7266,1716,7257,1716,7257,1736xe" filled="true" fillcolor="#000000" stroked="false">
                <v:path arrowok="t"/>
                <v:fill type="solid"/>
              </v:shape>
            </v:group>
            <v:group style="position:absolute;left:8776;top:1428;width:10;height:20" coordorigin="8776,1428" coordsize="10,20">
              <v:shape style="position:absolute;left:8776;top:1428;width:10;height:20" coordorigin="8776,1428" coordsize="10,20" path="m8776,1448l8785,1448,8785,1428,8776,1428,8776,1448xe" filled="true" fillcolor="#000000" stroked="false">
                <v:path arrowok="t"/>
                <v:fill type="solid"/>
              </v:shape>
            </v:group>
            <v:group style="position:absolute;left:8776;top:1448;width:10;height:20" coordorigin="8776,1448" coordsize="10,20">
              <v:shape style="position:absolute;left:8776;top:1448;width:10;height:20" coordorigin="8776,1448" coordsize="10,20" path="m8776,1467l8785,1467,8785,1448,8776,1448,8776,1467xe" filled="true" fillcolor="#000000" stroked="false">
                <v:path arrowok="t"/>
                <v:fill type="solid"/>
              </v:shape>
            </v:group>
            <v:group style="position:absolute;left:8776;top:1467;width:10;height:20" coordorigin="8776,1467" coordsize="10,20">
              <v:shape style="position:absolute;left:8776;top:1467;width:10;height:20" coordorigin="8776,1467" coordsize="10,20" path="m8776,1486l8785,1486,8785,1467,8776,1467,8776,1486xe" filled="true" fillcolor="#000000" stroked="false">
                <v:path arrowok="t"/>
                <v:fill type="solid"/>
              </v:shape>
            </v:group>
            <v:group style="position:absolute;left:8776;top:1486;width:10;height:20" coordorigin="8776,1486" coordsize="10,20">
              <v:shape style="position:absolute;left:8776;top:1486;width:10;height:20" coordorigin="8776,1486" coordsize="10,20" path="m8776,1505l8785,1505,8785,1486,8776,1486,8776,1505xe" filled="true" fillcolor="#000000" stroked="false">
                <v:path arrowok="t"/>
                <v:fill type="solid"/>
              </v:shape>
            </v:group>
            <v:group style="position:absolute;left:8776;top:1505;width:10;height:20" coordorigin="8776,1505" coordsize="10,20">
              <v:shape style="position:absolute;left:8776;top:1505;width:10;height:20" coordorigin="8776,1505" coordsize="10,20" path="m8776,1524l8785,1524,8785,1505,8776,1505,8776,1524xe" filled="true" fillcolor="#000000" stroked="false">
                <v:path arrowok="t"/>
                <v:fill type="solid"/>
              </v:shape>
            </v:group>
            <v:group style="position:absolute;left:8776;top:1524;width:10;height:20" coordorigin="8776,1524" coordsize="10,20">
              <v:shape style="position:absolute;left:8776;top:1524;width:10;height:20" coordorigin="8776,1524" coordsize="10,20" path="m8776,1544l8785,1544,8785,1524,8776,1524,8776,1544xe" filled="true" fillcolor="#000000" stroked="false">
                <v:path arrowok="t"/>
                <v:fill type="solid"/>
              </v:shape>
            </v:group>
            <v:group style="position:absolute;left:8776;top:1544;width:10;height:20" coordorigin="8776,1544" coordsize="10,20">
              <v:shape style="position:absolute;left:8776;top:1544;width:10;height:20" coordorigin="8776,1544" coordsize="10,20" path="m8776,1563l8785,1563,8785,1544,8776,1544,8776,1563xe" filled="true" fillcolor="#000000" stroked="false">
                <v:path arrowok="t"/>
                <v:fill type="solid"/>
              </v:shape>
            </v:group>
            <v:group style="position:absolute;left:8776;top:1563;width:10;height:20" coordorigin="8776,1563" coordsize="10,20">
              <v:shape style="position:absolute;left:8776;top:1563;width:10;height:20" coordorigin="8776,1563" coordsize="10,20" path="m8776,1582l8785,1582,8785,1563,8776,1563,8776,1582xe" filled="true" fillcolor="#000000" stroked="false">
                <v:path arrowok="t"/>
                <v:fill type="solid"/>
              </v:shape>
            </v:group>
            <v:group style="position:absolute;left:8776;top:1582;width:10;height:20" coordorigin="8776,1582" coordsize="10,20">
              <v:shape style="position:absolute;left:8776;top:1582;width:10;height:20" coordorigin="8776,1582" coordsize="10,20" path="m8776,1601l8785,1601,8785,1582,8776,1582,8776,1601xe" filled="true" fillcolor="#000000" stroked="false">
                <v:path arrowok="t"/>
                <v:fill type="solid"/>
              </v:shape>
            </v:group>
            <v:group style="position:absolute;left:8776;top:1601;width:10;height:20" coordorigin="8776,1601" coordsize="10,20">
              <v:shape style="position:absolute;left:8776;top:1601;width:10;height:20" coordorigin="8776,1601" coordsize="10,20" path="m8776,1620l8785,1620,8785,1601,8776,1601,8776,1620xe" filled="true" fillcolor="#000000" stroked="false">
                <v:path arrowok="t"/>
                <v:fill type="solid"/>
              </v:shape>
            </v:group>
            <v:group style="position:absolute;left:8776;top:1620;width:10;height:20" coordorigin="8776,1620" coordsize="10,20">
              <v:shape style="position:absolute;left:8776;top:1620;width:10;height:20" coordorigin="8776,1620" coordsize="10,20" path="m8776,1640l8785,1640,8785,1620,8776,1620,8776,1640xe" filled="true" fillcolor="#000000" stroked="false">
                <v:path arrowok="t"/>
                <v:fill type="solid"/>
              </v:shape>
            </v:group>
            <v:group style="position:absolute;left:8776;top:1640;width:10;height:20" coordorigin="8776,1640" coordsize="10,20">
              <v:shape style="position:absolute;left:8776;top:1640;width:10;height:20" coordorigin="8776,1640" coordsize="10,20" path="m8776,1659l8785,1659,8785,1640,8776,1640,8776,1659xe" filled="true" fillcolor="#000000" stroked="false">
                <v:path arrowok="t"/>
                <v:fill type="solid"/>
              </v:shape>
            </v:group>
            <v:group style="position:absolute;left:8776;top:1659;width:10;height:20" coordorigin="8776,1659" coordsize="10,20">
              <v:shape style="position:absolute;left:8776;top:1659;width:10;height:20" coordorigin="8776,1659" coordsize="10,20" path="m8776,1678l8785,1678,8785,1659,8776,1659,8776,1678xe" filled="true" fillcolor="#000000" stroked="false">
                <v:path arrowok="t"/>
                <v:fill type="solid"/>
              </v:shape>
            </v:group>
            <v:group style="position:absolute;left:8776;top:1678;width:10;height:20" coordorigin="8776,1678" coordsize="10,20">
              <v:shape style="position:absolute;left:8776;top:1678;width:10;height:20" coordorigin="8776,1678" coordsize="10,20" path="m8776,1697l8785,1697,8785,1678,8776,1678,8776,1697xe" filled="true" fillcolor="#000000" stroked="false">
                <v:path arrowok="t"/>
                <v:fill type="solid"/>
              </v:shape>
            </v:group>
            <v:group style="position:absolute;left:8776;top:1697;width:10;height:20" coordorigin="8776,1697" coordsize="10,20">
              <v:shape style="position:absolute;left:8776;top:1697;width:10;height:20" coordorigin="8776,1697" coordsize="10,20" path="m8776,1716l8785,1716,8785,1697,8776,1697,8776,1716xe" filled="true" fillcolor="#000000" stroked="false">
                <v:path arrowok="t"/>
                <v:fill type="solid"/>
              </v:shape>
            </v:group>
            <v:group style="position:absolute;left:8776;top:1716;width:10;height:20" coordorigin="8776,1716" coordsize="10,20">
              <v:shape style="position:absolute;left:8776;top:1716;width:10;height:20" coordorigin="8776,1716" coordsize="10,20" path="m8776,1736l8785,1736,8785,1716,8776,1716,8776,1736xe" filled="true" fillcolor="#000000" stroked="false">
                <v:path arrowok="t"/>
                <v:fill type="solid"/>
              </v:shape>
              <v:shape style="position:absolute;left:2400;top:1640;width:1925;height:110" type="#_x0000_t75" stroked="false">
                <v:imagedata r:id="rId665" o:title=""/>
              </v:shape>
              <v:shape style="position:absolute;left:4302;top:1736;width:1615;height:14" type="#_x0000_t75" stroked="false">
                <v:imagedata r:id="rId662" o:title=""/>
              </v:shape>
              <v:shape style="position:absolute;left:5903;top:1736;width:1364;height:14" type="#_x0000_t75" stroked="false">
                <v:imagedata r:id="rId666" o:title=""/>
              </v:shape>
              <v:shape style="position:absolute;left:7252;top:1736;width:1534;height:14" type="#_x0000_t75" stroked="false">
                <v:imagedata r:id="rId667" o:title=""/>
              </v:shape>
              <v:shape style="position:absolute;left:8771;top:1740;width:1385;height:10" type="#_x0000_t75" stroked="false">
                <v:imagedata r:id="rId486" o:title=""/>
              </v:shape>
            </v:group>
            <v:group style="position:absolute;left:5907;top:1750;width:10;height:20" coordorigin="5907,1750" coordsize="10,20">
              <v:shape style="position:absolute;left:5907;top:1750;width:10;height:20" coordorigin="5907,1750" coordsize="10,20" path="m5907,1769l5917,1769,5917,1750,5907,1750,5907,1769xe" filled="true" fillcolor="#000000" stroked="false">
                <v:path arrowok="t"/>
                <v:fill type="solid"/>
              </v:shape>
            </v:group>
            <v:group style="position:absolute;left:5907;top:1769;width:10;height:20" coordorigin="5907,1769" coordsize="10,20">
              <v:shape style="position:absolute;left:5907;top:1769;width:10;height:20" coordorigin="5907,1769" coordsize="10,20" path="m5907,1788l5917,1788,5917,1769,5907,1769,5907,1788xe" filled="true" fillcolor="#000000" stroked="false">
                <v:path arrowok="t"/>
                <v:fill type="solid"/>
              </v:shape>
            </v:group>
            <v:group style="position:absolute;left:5907;top:1788;width:10;height:20" coordorigin="5907,1788" coordsize="10,20">
              <v:shape style="position:absolute;left:5907;top:1788;width:10;height:20" coordorigin="5907,1788" coordsize="10,20" path="m5907,1808l5917,1808,5917,1788,5907,1788,5907,1808xe" filled="true" fillcolor="#000000" stroked="false">
                <v:path arrowok="t"/>
                <v:fill type="solid"/>
              </v:shape>
            </v:group>
            <v:group style="position:absolute;left:5907;top:1808;width:10;height:20" coordorigin="5907,1808" coordsize="10,20">
              <v:shape style="position:absolute;left:5907;top:1808;width:10;height:20" coordorigin="5907,1808" coordsize="10,20" path="m5907,1827l5917,1827,5917,1808,5907,1808,5907,1827xe" filled="true" fillcolor="#000000" stroked="false">
                <v:path arrowok="t"/>
                <v:fill type="solid"/>
              </v:shape>
            </v:group>
            <v:group style="position:absolute;left:5907;top:1827;width:10;height:20" coordorigin="5907,1827" coordsize="10,20">
              <v:shape style="position:absolute;left:5907;top:1827;width:10;height:20" coordorigin="5907,1827" coordsize="10,20" path="m5907,1846l5917,1846,5917,1827,5907,1827,5907,1846xe" filled="true" fillcolor="#000000" stroked="false">
                <v:path arrowok="t"/>
                <v:fill type="solid"/>
              </v:shape>
            </v:group>
            <v:group style="position:absolute;left:5907;top:1846;width:10;height:20" coordorigin="5907,1846" coordsize="10,20">
              <v:shape style="position:absolute;left:5907;top:1846;width:10;height:20" coordorigin="5907,1846" coordsize="10,20" path="m5907,1865l5917,1865,5917,1846,5907,1846,5907,1865xe" filled="true" fillcolor="#000000" stroked="false">
                <v:path arrowok="t"/>
                <v:fill type="solid"/>
              </v:shape>
            </v:group>
            <v:group style="position:absolute;left:5907;top:1865;width:10;height:20" coordorigin="5907,1865" coordsize="10,20">
              <v:shape style="position:absolute;left:5907;top:1865;width:10;height:20" coordorigin="5907,1865" coordsize="10,20" path="m5907,1884l5917,1884,5917,1865,5907,1865,5907,1884xe" filled="true" fillcolor="#000000" stroked="false">
                <v:path arrowok="t"/>
                <v:fill type="solid"/>
              </v:shape>
            </v:group>
            <v:group style="position:absolute;left:5907;top:1884;width:10;height:20" coordorigin="5907,1884" coordsize="10,20">
              <v:shape style="position:absolute;left:5907;top:1884;width:10;height:20" coordorigin="5907,1884" coordsize="10,20" path="m5907,1904l5917,1904,5917,1884,5907,1884,5907,1904xe" filled="true" fillcolor="#000000" stroked="false">
                <v:path arrowok="t"/>
                <v:fill type="solid"/>
              </v:shape>
            </v:group>
            <v:group style="position:absolute;left:5907;top:1904;width:10;height:20" coordorigin="5907,1904" coordsize="10,20">
              <v:shape style="position:absolute;left:5907;top:1904;width:10;height:20" coordorigin="5907,1904" coordsize="10,20" path="m5907,1923l5917,1923,5917,1904,5907,1904,5907,1923xe" filled="true" fillcolor="#000000" stroked="false">
                <v:path arrowok="t"/>
                <v:fill type="solid"/>
              </v:shape>
            </v:group>
            <v:group style="position:absolute;left:5907;top:1923;width:10;height:20" coordorigin="5907,1923" coordsize="10,20">
              <v:shape style="position:absolute;left:5907;top:1923;width:10;height:20" coordorigin="5907,1923" coordsize="10,20" path="m5907,1942l5917,1942,5917,1923,5907,1923,5907,1942xe" filled="true" fillcolor="#000000" stroked="false">
                <v:path arrowok="t"/>
                <v:fill type="solid"/>
              </v:shape>
            </v:group>
            <v:group style="position:absolute;left:5907;top:1942;width:10;height:20" coordorigin="5907,1942" coordsize="10,20">
              <v:shape style="position:absolute;left:5907;top:1942;width:10;height:20" coordorigin="5907,1942" coordsize="10,20" path="m5907,1961l5917,1961,5917,1942,5907,1942,5907,1961xe" filled="true" fillcolor="#000000" stroked="false">
                <v:path arrowok="t"/>
                <v:fill type="solid"/>
              </v:shape>
            </v:group>
            <v:group style="position:absolute;left:5907;top:1961;width:10;height:20" coordorigin="5907,1961" coordsize="10,20">
              <v:shape style="position:absolute;left:5907;top:1961;width:10;height:20" coordorigin="5907,1961" coordsize="10,20" path="m5907,1980l5917,1980,5917,1961,5907,1961,5907,1980xe" filled="true" fillcolor="#000000" stroked="false">
                <v:path arrowok="t"/>
                <v:fill type="solid"/>
              </v:shape>
            </v:group>
            <v:group style="position:absolute;left:5907;top:1980;width:10;height:20" coordorigin="5907,1980" coordsize="10,20">
              <v:shape style="position:absolute;left:5907;top:1980;width:10;height:20" coordorigin="5907,1980" coordsize="10,20" path="m5907,2000l5917,2000,5917,1980,5907,1980,5907,2000xe" filled="true" fillcolor="#000000" stroked="false">
                <v:path arrowok="t"/>
                <v:fill type="solid"/>
              </v:shape>
            </v:group>
            <v:group style="position:absolute;left:5907;top:2000;width:10;height:20" coordorigin="5907,2000" coordsize="10,20">
              <v:shape style="position:absolute;left:5907;top:2000;width:10;height:20" coordorigin="5907,2000" coordsize="10,20" path="m5907,2019l5917,2019,5917,2000,5907,2000,5907,2019xe" filled="true" fillcolor="#000000" stroked="false">
                <v:path arrowok="t"/>
                <v:fill type="solid"/>
              </v:shape>
            </v:group>
            <v:group style="position:absolute;left:5907;top:2019;width:10;height:20" coordorigin="5907,2019" coordsize="10,20">
              <v:shape style="position:absolute;left:5907;top:2019;width:10;height:20" coordorigin="5907,2019" coordsize="10,20" path="m5907,2038l5917,2038,5917,2019,5907,2019,5907,2038xe" filled="true" fillcolor="#000000" stroked="false">
                <v:path arrowok="t"/>
                <v:fill type="solid"/>
              </v:shape>
            </v:group>
            <v:group style="position:absolute;left:5907;top:2038;width:10;height:20" coordorigin="5907,2038" coordsize="10,20">
              <v:shape style="position:absolute;left:5907;top:2038;width:10;height:20" coordorigin="5907,2038" coordsize="10,20" path="m5907,2058l5917,2058,5917,2038,5907,2038,5907,2058xe" filled="true" fillcolor="#000000" stroked="false">
                <v:path arrowok="t"/>
                <v:fill type="solid"/>
              </v:shape>
            </v:group>
            <v:group style="position:absolute;left:7257;top:1750;width:10;height:20" coordorigin="7257,1750" coordsize="10,20">
              <v:shape style="position:absolute;left:7257;top:1750;width:10;height:20" coordorigin="7257,1750" coordsize="10,20" path="m7257,1769l7266,1769,7266,1750,7257,1750,7257,1769xe" filled="true" fillcolor="#000000" stroked="false">
                <v:path arrowok="t"/>
                <v:fill type="solid"/>
              </v:shape>
            </v:group>
            <v:group style="position:absolute;left:7257;top:1769;width:10;height:20" coordorigin="7257,1769" coordsize="10,20">
              <v:shape style="position:absolute;left:7257;top:1769;width:10;height:20" coordorigin="7257,1769" coordsize="10,20" path="m7257,1788l7266,1788,7266,1769,7257,1769,7257,1788xe" filled="true" fillcolor="#000000" stroked="false">
                <v:path arrowok="t"/>
                <v:fill type="solid"/>
              </v:shape>
            </v:group>
            <v:group style="position:absolute;left:7257;top:1788;width:10;height:20" coordorigin="7257,1788" coordsize="10,20">
              <v:shape style="position:absolute;left:7257;top:1788;width:10;height:20" coordorigin="7257,1788" coordsize="10,20" path="m7257,1808l7266,1808,7266,1788,7257,1788,7257,1808xe" filled="true" fillcolor="#000000" stroked="false">
                <v:path arrowok="t"/>
                <v:fill type="solid"/>
              </v:shape>
            </v:group>
            <v:group style="position:absolute;left:7257;top:1808;width:10;height:20" coordorigin="7257,1808" coordsize="10,20">
              <v:shape style="position:absolute;left:7257;top:1808;width:10;height:20" coordorigin="7257,1808" coordsize="10,20" path="m7257,1827l7266,1827,7266,1808,7257,1808,7257,1827xe" filled="true" fillcolor="#000000" stroked="false">
                <v:path arrowok="t"/>
                <v:fill type="solid"/>
              </v:shape>
            </v:group>
            <v:group style="position:absolute;left:7257;top:1827;width:10;height:20" coordorigin="7257,1827" coordsize="10,20">
              <v:shape style="position:absolute;left:7257;top:1827;width:10;height:20" coordorigin="7257,1827" coordsize="10,20" path="m7257,1846l7266,1846,7266,1827,7257,1827,7257,1846xe" filled="true" fillcolor="#000000" stroked="false">
                <v:path arrowok="t"/>
                <v:fill type="solid"/>
              </v:shape>
            </v:group>
            <v:group style="position:absolute;left:7257;top:1846;width:10;height:20" coordorigin="7257,1846" coordsize="10,20">
              <v:shape style="position:absolute;left:7257;top:1846;width:10;height:20" coordorigin="7257,1846" coordsize="10,20" path="m7257,1865l7266,1865,7266,1846,7257,1846,7257,1865xe" filled="true" fillcolor="#000000" stroked="false">
                <v:path arrowok="t"/>
                <v:fill type="solid"/>
              </v:shape>
            </v:group>
            <v:group style="position:absolute;left:7257;top:1865;width:10;height:20" coordorigin="7257,1865" coordsize="10,20">
              <v:shape style="position:absolute;left:7257;top:1865;width:10;height:20" coordorigin="7257,1865" coordsize="10,20" path="m7257,1884l7266,1884,7266,1865,7257,1865,7257,1884xe" filled="true" fillcolor="#000000" stroked="false">
                <v:path arrowok="t"/>
                <v:fill type="solid"/>
              </v:shape>
            </v:group>
            <v:group style="position:absolute;left:7257;top:1884;width:10;height:20" coordorigin="7257,1884" coordsize="10,20">
              <v:shape style="position:absolute;left:7257;top:1884;width:10;height:20" coordorigin="7257,1884" coordsize="10,20" path="m7257,1904l7266,1904,7266,1884,7257,1884,7257,1904xe" filled="true" fillcolor="#000000" stroked="false">
                <v:path arrowok="t"/>
                <v:fill type="solid"/>
              </v:shape>
            </v:group>
            <v:group style="position:absolute;left:7257;top:1904;width:10;height:20" coordorigin="7257,1904" coordsize="10,20">
              <v:shape style="position:absolute;left:7257;top:1904;width:10;height:20" coordorigin="7257,1904" coordsize="10,20" path="m7257,1923l7266,1923,7266,1904,7257,1904,7257,1923xe" filled="true" fillcolor="#000000" stroked="false">
                <v:path arrowok="t"/>
                <v:fill type="solid"/>
              </v:shape>
            </v:group>
            <v:group style="position:absolute;left:7257;top:1923;width:10;height:20" coordorigin="7257,1923" coordsize="10,20">
              <v:shape style="position:absolute;left:7257;top:1923;width:10;height:20" coordorigin="7257,1923" coordsize="10,20" path="m7257,1942l7266,1942,7266,1923,7257,1923,7257,1942xe" filled="true" fillcolor="#000000" stroked="false">
                <v:path arrowok="t"/>
                <v:fill type="solid"/>
              </v:shape>
            </v:group>
            <v:group style="position:absolute;left:7257;top:1942;width:10;height:20" coordorigin="7257,1942" coordsize="10,20">
              <v:shape style="position:absolute;left:7257;top:1942;width:10;height:20" coordorigin="7257,1942" coordsize="10,20" path="m7257,1961l7266,1961,7266,1942,7257,1942,7257,1961xe" filled="true" fillcolor="#000000" stroked="false">
                <v:path arrowok="t"/>
                <v:fill type="solid"/>
              </v:shape>
            </v:group>
            <v:group style="position:absolute;left:7257;top:1961;width:10;height:20" coordorigin="7257,1961" coordsize="10,20">
              <v:shape style="position:absolute;left:7257;top:1961;width:10;height:20" coordorigin="7257,1961" coordsize="10,20" path="m7257,1980l7266,1980,7266,1961,7257,1961,7257,1980xe" filled="true" fillcolor="#000000" stroked="false">
                <v:path arrowok="t"/>
                <v:fill type="solid"/>
              </v:shape>
            </v:group>
            <v:group style="position:absolute;left:7257;top:1980;width:10;height:20" coordorigin="7257,1980" coordsize="10,20">
              <v:shape style="position:absolute;left:7257;top:1980;width:10;height:20" coordorigin="7257,1980" coordsize="10,20" path="m7257,2000l7266,2000,7266,1980,7257,1980,7257,2000xe" filled="true" fillcolor="#000000" stroked="false">
                <v:path arrowok="t"/>
                <v:fill type="solid"/>
              </v:shape>
            </v:group>
            <v:group style="position:absolute;left:7257;top:2000;width:10;height:20" coordorigin="7257,2000" coordsize="10,20">
              <v:shape style="position:absolute;left:7257;top:2000;width:10;height:20" coordorigin="7257,2000" coordsize="10,20" path="m7257,2019l7266,2019,7266,2000,7257,2000,7257,2019xe" filled="true" fillcolor="#000000" stroked="false">
                <v:path arrowok="t"/>
                <v:fill type="solid"/>
              </v:shape>
            </v:group>
            <v:group style="position:absolute;left:7257;top:2019;width:10;height:20" coordorigin="7257,2019" coordsize="10,20">
              <v:shape style="position:absolute;left:7257;top:2019;width:10;height:20" coordorigin="7257,2019" coordsize="10,20" path="m7257,2038l7266,2038,7266,2019,7257,2019,7257,2038xe" filled="true" fillcolor="#000000" stroked="false">
                <v:path arrowok="t"/>
                <v:fill type="solid"/>
              </v:shape>
            </v:group>
            <v:group style="position:absolute;left:7257;top:2038;width:10;height:20" coordorigin="7257,2038" coordsize="10,20">
              <v:shape style="position:absolute;left:7257;top:2038;width:10;height:20" coordorigin="7257,2038" coordsize="10,20" path="m7257,2058l7266,2058,7266,2038,7257,2038,7257,2058xe" filled="true" fillcolor="#000000" stroked="false">
                <v:path arrowok="t"/>
                <v:fill type="solid"/>
              </v:shape>
            </v:group>
            <v:group style="position:absolute;left:8776;top:1750;width:10;height:20" coordorigin="8776,1750" coordsize="10,20">
              <v:shape style="position:absolute;left:8776;top:1750;width:10;height:20" coordorigin="8776,1750" coordsize="10,20" path="m8776,1769l8785,1769,8785,1750,8776,1750,8776,1769xe" filled="true" fillcolor="#000000" stroked="false">
                <v:path arrowok="t"/>
                <v:fill type="solid"/>
              </v:shape>
            </v:group>
            <v:group style="position:absolute;left:8776;top:1769;width:10;height:20" coordorigin="8776,1769" coordsize="10,20">
              <v:shape style="position:absolute;left:8776;top:1769;width:10;height:20" coordorigin="8776,1769" coordsize="10,20" path="m8776,1788l8785,1788,8785,1769,8776,1769,8776,1788xe" filled="true" fillcolor="#000000" stroked="false">
                <v:path arrowok="t"/>
                <v:fill type="solid"/>
              </v:shape>
            </v:group>
            <v:group style="position:absolute;left:8776;top:1788;width:10;height:20" coordorigin="8776,1788" coordsize="10,20">
              <v:shape style="position:absolute;left:8776;top:1788;width:10;height:20" coordorigin="8776,1788" coordsize="10,20" path="m8776,1808l8785,1808,8785,1788,8776,1788,8776,1808xe" filled="true" fillcolor="#000000" stroked="false">
                <v:path arrowok="t"/>
                <v:fill type="solid"/>
              </v:shape>
            </v:group>
            <v:group style="position:absolute;left:8776;top:1808;width:10;height:20" coordorigin="8776,1808" coordsize="10,20">
              <v:shape style="position:absolute;left:8776;top:1808;width:10;height:20" coordorigin="8776,1808" coordsize="10,20" path="m8776,1827l8785,1827,8785,1808,8776,1808,8776,1827xe" filled="true" fillcolor="#000000" stroked="false">
                <v:path arrowok="t"/>
                <v:fill type="solid"/>
              </v:shape>
            </v:group>
            <v:group style="position:absolute;left:8776;top:1827;width:10;height:20" coordorigin="8776,1827" coordsize="10,20">
              <v:shape style="position:absolute;left:8776;top:1827;width:10;height:20" coordorigin="8776,1827" coordsize="10,20" path="m8776,1846l8785,1846,8785,1827,8776,1827,8776,1846xe" filled="true" fillcolor="#000000" stroked="false">
                <v:path arrowok="t"/>
                <v:fill type="solid"/>
              </v:shape>
            </v:group>
            <v:group style="position:absolute;left:8776;top:1846;width:10;height:20" coordorigin="8776,1846" coordsize="10,20">
              <v:shape style="position:absolute;left:8776;top:1846;width:10;height:20" coordorigin="8776,1846" coordsize="10,20" path="m8776,1865l8785,1865,8785,1846,8776,1846,8776,1865xe" filled="true" fillcolor="#000000" stroked="false">
                <v:path arrowok="t"/>
                <v:fill type="solid"/>
              </v:shape>
            </v:group>
            <v:group style="position:absolute;left:8776;top:1865;width:10;height:20" coordorigin="8776,1865" coordsize="10,20">
              <v:shape style="position:absolute;left:8776;top:1865;width:10;height:20" coordorigin="8776,1865" coordsize="10,20" path="m8776,1884l8785,1884,8785,1865,8776,1865,8776,1884xe" filled="true" fillcolor="#000000" stroked="false">
                <v:path arrowok="t"/>
                <v:fill type="solid"/>
              </v:shape>
            </v:group>
            <v:group style="position:absolute;left:8776;top:1884;width:10;height:20" coordorigin="8776,1884" coordsize="10,20">
              <v:shape style="position:absolute;left:8776;top:1884;width:10;height:20" coordorigin="8776,1884" coordsize="10,20" path="m8776,1904l8785,1904,8785,1884,8776,1884,8776,1904xe" filled="true" fillcolor="#000000" stroked="false">
                <v:path arrowok="t"/>
                <v:fill type="solid"/>
              </v:shape>
            </v:group>
            <v:group style="position:absolute;left:8776;top:1904;width:10;height:20" coordorigin="8776,1904" coordsize="10,20">
              <v:shape style="position:absolute;left:8776;top:1904;width:10;height:20" coordorigin="8776,1904" coordsize="10,20" path="m8776,1923l8785,1923,8785,1904,8776,1904,8776,1923xe" filled="true" fillcolor="#000000" stroked="false">
                <v:path arrowok="t"/>
                <v:fill type="solid"/>
              </v:shape>
            </v:group>
            <v:group style="position:absolute;left:8776;top:1923;width:10;height:20" coordorigin="8776,1923" coordsize="10,20">
              <v:shape style="position:absolute;left:8776;top:1923;width:10;height:20" coordorigin="8776,1923" coordsize="10,20" path="m8776,1942l8785,1942,8785,1923,8776,1923,8776,1942xe" filled="true" fillcolor="#000000" stroked="false">
                <v:path arrowok="t"/>
                <v:fill type="solid"/>
              </v:shape>
            </v:group>
            <v:group style="position:absolute;left:8776;top:1942;width:10;height:20" coordorigin="8776,1942" coordsize="10,20">
              <v:shape style="position:absolute;left:8776;top:1942;width:10;height:20" coordorigin="8776,1942" coordsize="10,20" path="m8776,1961l8785,1961,8785,1942,8776,1942,8776,1961xe" filled="true" fillcolor="#000000" stroked="false">
                <v:path arrowok="t"/>
                <v:fill type="solid"/>
              </v:shape>
            </v:group>
            <v:group style="position:absolute;left:8776;top:1961;width:10;height:20" coordorigin="8776,1961" coordsize="10,20">
              <v:shape style="position:absolute;left:8776;top:1961;width:10;height:20" coordorigin="8776,1961" coordsize="10,20" path="m8776,1980l8785,1980,8785,1961,8776,1961,8776,1980xe" filled="true" fillcolor="#000000" stroked="false">
                <v:path arrowok="t"/>
                <v:fill type="solid"/>
              </v:shape>
            </v:group>
            <v:group style="position:absolute;left:8776;top:1980;width:10;height:20" coordorigin="8776,1980" coordsize="10,20">
              <v:shape style="position:absolute;left:8776;top:1980;width:10;height:20" coordorigin="8776,1980" coordsize="10,20" path="m8776,2000l8785,2000,8785,1980,8776,1980,8776,2000xe" filled="true" fillcolor="#000000" stroked="false">
                <v:path arrowok="t"/>
                <v:fill type="solid"/>
              </v:shape>
            </v:group>
            <v:group style="position:absolute;left:8776;top:2000;width:10;height:20" coordorigin="8776,2000" coordsize="10,20">
              <v:shape style="position:absolute;left:8776;top:2000;width:10;height:20" coordorigin="8776,2000" coordsize="10,20" path="m8776,2019l8785,2019,8785,2000,8776,2000,8776,2019xe" filled="true" fillcolor="#000000" stroked="false">
                <v:path arrowok="t"/>
                <v:fill type="solid"/>
              </v:shape>
            </v:group>
            <v:group style="position:absolute;left:8776;top:2019;width:10;height:20" coordorigin="8776,2019" coordsize="10,20">
              <v:shape style="position:absolute;left:8776;top:2019;width:10;height:20" coordorigin="8776,2019" coordsize="10,20" path="m8776,2038l8785,2038,8785,2019,8776,2019,8776,2038xe" filled="true" fillcolor="#000000" stroked="false">
                <v:path arrowok="t"/>
                <v:fill type="solid"/>
              </v:shape>
            </v:group>
            <v:group style="position:absolute;left:8776;top:2038;width:10;height:20" coordorigin="8776,2038" coordsize="10,20">
              <v:shape style="position:absolute;left:8776;top:2038;width:10;height:20" coordorigin="8776,2038" coordsize="10,20" path="m8776,2058l8785,2058,8785,2038,8776,2038,8776,2058xe" filled="true" fillcolor="#000000" stroked="false">
                <v:path arrowok="t"/>
                <v:fill type="solid"/>
              </v:shape>
              <v:shape style="position:absolute;left:2400;top:1961;width:1926;height:111" type="#_x0000_t75" stroked="false">
                <v:imagedata r:id="rId668" o:title=""/>
              </v:shape>
              <v:shape style="position:absolute;left:4302;top:2058;width:1615;height:14" type="#_x0000_t75" stroked="false">
                <v:imagedata r:id="rId662" o:title=""/>
              </v:shape>
              <v:shape style="position:absolute;left:5903;top:2058;width:1364;height:14" type="#_x0000_t75" stroked="false">
                <v:imagedata r:id="rId666" o:title=""/>
              </v:shape>
              <v:shape style="position:absolute;left:7252;top:2058;width:1534;height:14" type="#_x0000_t75" stroked="false">
                <v:imagedata r:id="rId664" o:title=""/>
              </v:shape>
              <v:shape style="position:absolute;left:8771;top:2062;width:1385;height:10" type="#_x0000_t75" stroked="false">
                <v:imagedata r:id="rId486" o:title=""/>
              </v:shape>
            </v:group>
            <v:group style="position:absolute;left:5907;top:2072;width:10;height:20" coordorigin="5907,2072" coordsize="10,20">
              <v:shape style="position:absolute;left:5907;top:2072;width:10;height:20" coordorigin="5907,2072" coordsize="10,20" path="m5907,2091l5917,2091,5917,2072,5907,2072,5907,2091xe" filled="true" fillcolor="#000000" stroked="false">
                <v:path arrowok="t"/>
                <v:fill type="solid"/>
              </v:shape>
            </v:group>
            <v:group style="position:absolute;left:5907;top:2091;width:10;height:20" coordorigin="5907,2091" coordsize="10,20">
              <v:shape style="position:absolute;left:5907;top:2091;width:10;height:20" coordorigin="5907,2091" coordsize="10,20" path="m5907,2110l5917,2110,5917,2091,5907,2091,5907,2110xe" filled="true" fillcolor="#000000" stroked="false">
                <v:path arrowok="t"/>
                <v:fill type="solid"/>
              </v:shape>
            </v:group>
            <v:group style="position:absolute;left:5907;top:2110;width:10;height:20" coordorigin="5907,2110" coordsize="10,20">
              <v:shape style="position:absolute;left:5907;top:2110;width:10;height:20" coordorigin="5907,2110" coordsize="10,20" path="m5907,2130l5917,2130,5917,2110,5907,2110,5907,2130xe" filled="true" fillcolor="#000000" stroked="false">
                <v:path arrowok="t"/>
                <v:fill type="solid"/>
              </v:shape>
            </v:group>
            <v:group style="position:absolute;left:5907;top:2130;width:10;height:20" coordorigin="5907,2130" coordsize="10,20">
              <v:shape style="position:absolute;left:5907;top:2130;width:10;height:20" coordorigin="5907,2130" coordsize="10,20" path="m5907,2149l5917,2149,5917,2130,5907,2130,5907,2149xe" filled="true" fillcolor="#000000" stroked="false">
                <v:path arrowok="t"/>
                <v:fill type="solid"/>
              </v:shape>
            </v:group>
            <v:group style="position:absolute;left:5907;top:2149;width:10;height:20" coordorigin="5907,2149" coordsize="10,20">
              <v:shape style="position:absolute;left:5907;top:2149;width:10;height:20" coordorigin="5907,2149" coordsize="10,20" path="m5907,2168l5917,2168,5917,2149,5907,2149,5907,2168xe" filled="true" fillcolor="#000000" stroked="false">
                <v:path arrowok="t"/>
                <v:fill type="solid"/>
              </v:shape>
            </v:group>
            <v:group style="position:absolute;left:5907;top:2168;width:10;height:20" coordorigin="5907,2168" coordsize="10,20">
              <v:shape style="position:absolute;left:5907;top:2168;width:10;height:20" coordorigin="5907,2168" coordsize="10,20" path="m5907,2187l5917,2187,5917,2168,5907,2168,5907,2187xe" filled="true" fillcolor="#000000" stroked="false">
                <v:path arrowok="t"/>
                <v:fill type="solid"/>
              </v:shape>
            </v:group>
            <v:group style="position:absolute;left:5907;top:2187;width:10;height:20" coordorigin="5907,2187" coordsize="10,20">
              <v:shape style="position:absolute;left:5907;top:2187;width:10;height:20" coordorigin="5907,2187" coordsize="10,20" path="m5907,2206l5917,2206,5917,2187,5907,2187,5907,2206xe" filled="true" fillcolor="#000000" stroked="false">
                <v:path arrowok="t"/>
                <v:fill type="solid"/>
              </v:shape>
            </v:group>
            <v:group style="position:absolute;left:5907;top:2206;width:10;height:20" coordorigin="5907,2206" coordsize="10,20">
              <v:shape style="position:absolute;left:5907;top:2206;width:10;height:20" coordorigin="5907,2206" coordsize="10,20" path="m5907,2226l5917,2226,5917,2206,5907,2206,5907,2226xe" filled="true" fillcolor="#000000" stroked="false">
                <v:path arrowok="t"/>
                <v:fill type="solid"/>
              </v:shape>
            </v:group>
            <v:group style="position:absolute;left:5907;top:2226;width:10;height:20" coordorigin="5907,2226" coordsize="10,20">
              <v:shape style="position:absolute;left:5907;top:2226;width:10;height:20" coordorigin="5907,2226" coordsize="10,20" path="m5907,2245l5917,2245,5917,2226,5907,2226,5907,2245xe" filled="true" fillcolor="#000000" stroked="false">
                <v:path arrowok="t"/>
                <v:fill type="solid"/>
              </v:shape>
            </v:group>
            <v:group style="position:absolute;left:5907;top:2245;width:10;height:20" coordorigin="5907,2245" coordsize="10,20">
              <v:shape style="position:absolute;left:5907;top:2245;width:10;height:20" coordorigin="5907,2245" coordsize="10,20" path="m5907,2264l5917,2264,5917,2245,5907,2245,5907,2264xe" filled="true" fillcolor="#000000" stroked="false">
                <v:path arrowok="t"/>
                <v:fill type="solid"/>
              </v:shape>
            </v:group>
            <v:group style="position:absolute;left:5907;top:2264;width:10;height:20" coordorigin="5907,2264" coordsize="10,20">
              <v:shape style="position:absolute;left:5907;top:2264;width:10;height:20" coordorigin="5907,2264" coordsize="10,20" path="m5907,2283l5917,2283,5917,2264,5907,2264,5907,2283xe" filled="true" fillcolor="#000000" stroked="false">
                <v:path arrowok="t"/>
                <v:fill type="solid"/>
              </v:shape>
            </v:group>
            <v:group style="position:absolute;left:5907;top:2283;width:10;height:20" coordorigin="5907,2283" coordsize="10,20">
              <v:shape style="position:absolute;left:5907;top:2283;width:10;height:20" coordorigin="5907,2283" coordsize="10,20" path="m5907,2302l5917,2302,5917,2283,5907,2283,5907,2302xe" filled="true" fillcolor="#000000" stroked="false">
                <v:path arrowok="t"/>
                <v:fill type="solid"/>
              </v:shape>
            </v:group>
            <v:group style="position:absolute;left:5907;top:2302;width:10;height:20" coordorigin="5907,2302" coordsize="10,20">
              <v:shape style="position:absolute;left:5907;top:2302;width:10;height:20" coordorigin="5907,2302" coordsize="10,20" path="m5907,2322l5917,2322,5917,2302,5907,2302,5907,2322xe" filled="true" fillcolor="#000000" stroked="false">
                <v:path arrowok="t"/>
                <v:fill type="solid"/>
              </v:shape>
            </v:group>
            <v:group style="position:absolute;left:5907;top:2322;width:10;height:20" coordorigin="5907,2322" coordsize="10,20">
              <v:shape style="position:absolute;left:5907;top:2322;width:10;height:20" coordorigin="5907,2322" coordsize="10,20" path="m5907,2341l5917,2341,5917,2322,5907,2322,5907,2341xe" filled="true" fillcolor="#000000" stroked="false">
                <v:path arrowok="t"/>
                <v:fill type="solid"/>
              </v:shape>
            </v:group>
            <v:group style="position:absolute;left:5907;top:2341;width:10;height:20" coordorigin="5907,2341" coordsize="10,20">
              <v:shape style="position:absolute;left:5907;top:2341;width:10;height:20" coordorigin="5907,2341" coordsize="10,20" path="m5907,2360l5917,2360,5917,2341,5907,2341,5907,2360xe" filled="true" fillcolor="#000000" stroked="false">
                <v:path arrowok="t"/>
                <v:fill type="solid"/>
              </v:shape>
            </v:group>
            <v:group style="position:absolute;left:5907;top:2360;width:10;height:20" coordorigin="5907,2360" coordsize="10,20">
              <v:shape style="position:absolute;left:5907;top:2360;width:10;height:20" coordorigin="5907,2360" coordsize="10,20" path="m5907,2379l5917,2379,5917,2360,5907,2360,5907,2379xe" filled="true" fillcolor="#000000" stroked="false">
                <v:path arrowok="t"/>
                <v:fill type="solid"/>
              </v:shape>
            </v:group>
            <v:group style="position:absolute;left:5907;top:2382;width:10;height:2" coordorigin="5907,2382" coordsize="10,2">
              <v:shape style="position:absolute;left:5907;top:2382;width:10;height:2" coordorigin="5907,2382" coordsize="10,0" path="m5907,2382l5917,2382e" filled="false" stroked="true" strokeweight=".24002pt" strokecolor="#000000">
                <v:path arrowok="t"/>
              </v:shape>
            </v:group>
            <v:group style="position:absolute;left:7257;top:2072;width:10;height:20" coordorigin="7257,2072" coordsize="10,20">
              <v:shape style="position:absolute;left:7257;top:2072;width:10;height:20" coordorigin="7257,2072" coordsize="10,20" path="m7257,2091l7266,2091,7266,2072,7257,2072,7257,2091xe" filled="true" fillcolor="#000000" stroked="false">
                <v:path arrowok="t"/>
                <v:fill type="solid"/>
              </v:shape>
            </v:group>
            <v:group style="position:absolute;left:7257;top:2091;width:10;height:20" coordorigin="7257,2091" coordsize="10,20">
              <v:shape style="position:absolute;left:7257;top:2091;width:10;height:20" coordorigin="7257,2091" coordsize="10,20" path="m7257,2110l7266,2110,7266,2091,7257,2091,7257,2110xe" filled="true" fillcolor="#000000" stroked="false">
                <v:path arrowok="t"/>
                <v:fill type="solid"/>
              </v:shape>
            </v:group>
            <v:group style="position:absolute;left:7257;top:2110;width:10;height:20" coordorigin="7257,2110" coordsize="10,20">
              <v:shape style="position:absolute;left:7257;top:2110;width:10;height:20" coordorigin="7257,2110" coordsize="10,20" path="m7257,2130l7266,2130,7266,2110,7257,2110,7257,2130xe" filled="true" fillcolor="#000000" stroked="false">
                <v:path arrowok="t"/>
                <v:fill type="solid"/>
              </v:shape>
            </v:group>
            <v:group style="position:absolute;left:7257;top:2130;width:10;height:20" coordorigin="7257,2130" coordsize="10,20">
              <v:shape style="position:absolute;left:7257;top:2130;width:10;height:20" coordorigin="7257,2130" coordsize="10,20" path="m7257,2149l7266,2149,7266,2130,7257,2130,7257,2149xe" filled="true" fillcolor="#000000" stroked="false">
                <v:path arrowok="t"/>
                <v:fill type="solid"/>
              </v:shape>
            </v:group>
            <v:group style="position:absolute;left:7257;top:2149;width:10;height:20" coordorigin="7257,2149" coordsize="10,20">
              <v:shape style="position:absolute;left:7257;top:2149;width:10;height:20" coordorigin="7257,2149" coordsize="10,20" path="m7257,2168l7266,2168,7266,2149,7257,2149,7257,2168xe" filled="true" fillcolor="#000000" stroked="false">
                <v:path arrowok="t"/>
                <v:fill type="solid"/>
              </v:shape>
            </v:group>
            <v:group style="position:absolute;left:7257;top:2168;width:10;height:20" coordorigin="7257,2168" coordsize="10,20">
              <v:shape style="position:absolute;left:7257;top:2168;width:10;height:20" coordorigin="7257,2168" coordsize="10,20" path="m7257,2187l7266,2187,7266,2168,7257,2168,7257,2187xe" filled="true" fillcolor="#000000" stroked="false">
                <v:path arrowok="t"/>
                <v:fill type="solid"/>
              </v:shape>
            </v:group>
            <v:group style="position:absolute;left:7257;top:2187;width:10;height:20" coordorigin="7257,2187" coordsize="10,20">
              <v:shape style="position:absolute;left:7257;top:2187;width:10;height:20" coordorigin="7257,2187" coordsize="10,20" path="m7257,2206l7266,2206,7266,2187,7257,2187,7257,2206xe" filled="true" fillcolor="#000000" stroked="false">
                <v:path arrowok="t"/>
                <v:fill type="solid"/>
              </v:shape>
            </v:group>
            <v:group style="position:absolute;left:7257;top:2206;width:10;height:20" coordorigin="7257,2206" coordsize="10,20">
              <v:shape style="position:absolute;left:7257;top:2206;width:10;height:20" coordorigin="7257,2206" coordsize="10,20" path="m7257,2226l7266,2226,7266,2206,7257,2206,7257,2226xe" filled="true" fillcolor="#000000" stroked="false">
                <v:path arrowok="t"/>
                <v:fill type="solid"/>
              </v:shape>
            </v:group>
            <v:group style="position:absolute;left:7257;top:2226;width:10;height:20" coordorigin="7257,2226" coordsize="10,20">
              <v:shape style="position:absolute;left:7257;top:2226;width:10;height:20" coordorigin="7257,2226" coordsize="10,20" path="m7257,2245l7266,2245,7266,2226,7257,2226,7257,2245xe" filled="true" fillcolor="#000000" stroked="false">
                <v:path arrowok="t"/>
                <v:fill type="solid"/>
              </v:shape>
            </v:group>
            <v:group style="position:absolute;left:7257;top:2245;width:10;height:20" coordorigin="7257,2245" coordsize="10,20">
              <v:shape style="position:absolute;left:7257;top:2245;width:10;height:20" coordorigin="7257,2245" coordsize="10,20" path="m7257,2264l7266,2264,7266,2245,7257,2245,7257,2264xe" filled="true" fillcolor="#000000" stroked="false">
                <v:path arrowok="t"/>
                <v:fill type="solid"/>
              </v:shape>
            </v:group>
            <v:group style="position:absolute;left:7257;top:2264;width:10;height:20" coordorigin="7257,2264" coordsize="10,20">
              <v:shape style="position:absolute;left:7257;top:2264;width:10;height:20" coordorigin="7257,2264" coordsize="10,20" path="m7257,2283l7266,2283,7266,2264,7257,2264,7257,2283xe" filled="true" fillcolor="#000000" stroked="false">
                <v:path arrowok="t"/>
                <v:fill type="solid"/>
              </v:shape>
            </v:group>
            <v:group style="position:absolute;left:7257;top:2283;width:10;height:20" coordorigin="7257,2283" coordsize="10,20">
              <v:shape style="position:absolute;left:7257;top:2283;width:10;height:20" coordorigin="7257,2283" coordsize="10,20" path="m7257,2302l7266,2302,7266,2283,7257,2283,7257,2302xe" filled="true" fillcolor="#000000" stroked="false">
                <v:path arrowok="t"/>
                <v:fill type="solid"/>
              </v:shape>
            </v:group>
            <v:group style="position:absolute;left:7257;top:2302;width:10;height:20" coordorigin="7257,2302" coordsize="10,20">
              <v:shape style="position:absolute;left:7257;top:2302;width:10;height:20" coordorigin="7257,2302" coordsize="10,20" path="m7257,2322l7266,2322,7266,2302,7257,2302,7257,2322xe" filled="true" fillcolor="#000000" stroked="false">
                <v:path arrowok="t"/>
                <v:fill type="solid"/>
              </v:shape>
            </v:group>
            <v:group style="position:absolute;left:7257;top:2322;width:10;height:20" coordorigin="7257,2322" coordsize="10,20">
              <v:shape style="position:absolute;left:7257;top:2322;width:10;height:20" coordorigin="7257,2322" coordsize="10,20" path="m7257,2341l7266,2341,7266,2322,7257,2322,7257,2341xe" filled="true" fillcolor="#000000" stroked="false">
                <v:path arrowok="t"/>
                <v:fill type="solid"/>
              </v:shape>
            </v:group>
            <v:group style="position:absolute;left:7257;top:2341;width:10;height:20" coordorigin="7257,2341" coordsize="10,20">
              <v:shape style="position:absolute;left:7257;top:2341;width:10;height:20" coordorigin="7257,2341" coordsize="10,20" path="m7257,2360l7266,2360,7266,2341,7257,2341,7257,2360xe" filled="true" fillcolor="#000000" stroked="false">
                <v:path arrowok="t"/>
                <v:fill type="solid"/>
              </v:shape>
            </v:group>
            <v:group style="position:absolute;left:7257;top:2360;width:10;height:20" coordorigin="7257,2360" coordsize="10,20">
              <v:shape style="position:absolute;left:7257;top:2360;width:10;height:20" coordorigin="7257,2360" coordsize="10,20" path="m7257,2379l7266,2379,7266,2360,7257,2360,7257,2379xe" filled="true" fillcolor="#000000" stroked="false">
                <v:path arrowok="t"/>
                <v:fill type="solid"/>
              </v:shape>
            </v:group>
            <v:group style="position:absolute;left:7257;top:2382;width:10;height:2" coordorigin="7257,2382" coordsize="10,2">
              <v:shape style="position:absolute;left:7257;top:2382;width:10;height:2" coordorigin="7257,2382" coordsize="10,0" path="m7257,2382l7266,2382e" filled="false" stroked="true" strokeweight=".24002pt" strokecolor="#000000">
                <v:path arrowok="t"/>
              </v:shape>
            </v:group>
            <v:group style="position:absolute;left:8776;top:2072;width:10;height:20" coordorigin="8776,2072" coordsize="10,20">
              <v:shape style="position:absolute;left:8776;top:2072;width:10;height:20" coordorigin="8776,2072" coordsize="10,20" path="m8776,2091l8785,2091,8785,2072,8776,2072,8776,2091xe" filled="true" fillcolor="#000000" stroked="false">
                <v:path arrowok="t"/>
                <v:fill type="solid"/>
              </v:shape>
            </v:group>
            <v:group style="position:absolute;left:8776;top:2091;width:10;height:20" coordorigin="8776,2091" coordsize="10,20">
              <v:shape style="position:absolute;left:8776;top:2091;width:10;height:20" coordorigin="8776,2091" coordsize="10,20" path="m8776,2110l8785,2110,8785,2091,8776,2091,8776,2110xe" filled="true" fillcolor="#000000" stroked="false">
                <v:path arrowok="t"/>
                <v:fill type="solid"/>
              </v:shape>
            </v:group>
            <v:group style="position:absolute;left:8776;top:2110;width:10;height:20" coordorigin="8776,2110" coordsize="10,20">
              <v:shape style="position:absolute;left:8776;top:2110;width:10;height:20" coordorigin="8776,2110" coordsize="10,20" path="m8776,2130l8785,2130,8785,2110,8776,2110,8776,2130xe" filled="true" fillcolor="#000000" stroked="false">
                <v:path arrowok="t"/>
                <v:fill type="solid"/>
              </v:shape>
            </v:group>
            <v:group style="position:absolute;left:8776;top:2130;width:10;height:20" coordorigin="8776,2130" coordsize="10,20">
              <v:shape style="position:absolute;left:8776;top:2130;width:10;height:20" coordorigin="8776,2130" coordsize="10,20" path="m8776,2149l8785,2149,8785,2130,8776,2130,8776,2149xe" filled="true" fillcolor="#000000" stroked="false">
                <v:path arrowok="t"/>
                <v:fill type="solid"/>
              </v:shape>
            </v:group>
            <v:group style="position:absolute;left:8776;top:2149;width:10;height:20" coordorigin="8776,2149" coordsize="10,20">
              <v:shape style="position:absolute;left:8776;top:2149;width:10;height:20" coordorigin="8776,2149" coordsize="10,20" path="m8776,2168l8785,2168,8785,2149,8776,2149,8776,2168xe" filled="true" fillcolor="#000000" stroked="false">
                <v:path arrowok="t"/>
                <v:fill type="solid"/>
              </v:shape>
            </v:group>
            <v:group style="position:absolute;left:8776;top:2168;width:10;height:20" coordorigin="8776,2168" coordsize="10,20">
              <v:shape style="position:absolute;left:8776;top:2168;width:10;height:20" coordorigin="8776,2168" coordsize="10,20" path="m8776,2187l8785,2187,8785,2168,8776,2168,8776,2187xe" filled="true" fillcolor="#000000" stroked="false">
                <v:path arrowok="t"/>
                <v:fill type="solid"/>
              </v:shape>
            </v:group>
            <v:group style="position:absolute;left:8776;top:2187;width:10;height:20" coordorigin="8776,2187" coordsize="10,20">
              <v:shape style="position:absolute;left:8776;top:2187;width:10;height:20" coordorigin="8776,2187" coordsize="10,20" path="m8776,2206l8785,2206,8785,2187,8776,2187,8776,2206xe" filled="true" fillcolor="#000000" stroked="false">
                <v:path arrowok="t"/>
                <v:fill type="solid"/>
              </v:shape>
            </v:group>
            <v:group style="position:absolute;left:8776;top:2206;width:10;height:20" coordorigin="8776,2206" coordsize="10,20">
              <v:shape style="position:absolute;left:8776;top:2206;width:10;height:20" coordorigin="8776,2206" coordsize="10,20" path="m8776,2226l8785,2226,8785,2206,8776,2206,8776,2226xe" filled="true" fillcolor="#000000" stroked="false">
                <v:path arrowok="t"/>
                <v:fill type="solid"/>
              </v:shape>
            </v:group>
            <v:group style="position:absolute;left:8776;top:2226;width:10;height:20" coordorigin="8776,2226" coordsize="10,20">
              <v:shape style="position:absolute;left:8776;top:2226;width:10;height:20" coordorigin="8776,2226" coordsize="10,20" path="m8776,2245l8785,2245,8785,2226,8776,2226,8776,2245xe" filled="true" fillcolor="#000000" stroked="false">
                <v:path arrowok="t"/>
                <v:fill type="solid"/>
              </v:shape>
            </v:group>
            <v:group style="position:absolute;left:8776;top:2245;width:10;height:20" coordorigin="8776,2245" coordsize="10,20">
              <v:shape style="position:absolute;left:8776;top:2245;width:10;height:20" coordorigin="8776,2245" coordsize="10,20" path="m8776,2264l8785,2264,8785,2245,8776,2245,8776,2264xe" filled="true" fillcolor="#000000" stroked="false">
                <v:path arrowok="t"/>
                <v:fill type="solid"/>
              </v:shape>
            </v:group>
            <v:group style="position:absolute;left:8776;top:2264;width:10;height:20" coordorigin="8776,2264" coordsize="10,20">
              <v:shape style="position:absolute;left:8776;top:2264;width:10;height:20" coordorigin="8776,2264" coordsize="10,20" path="m8776,2283l8785,2283,8785,2264,8776,2264,8776,2283xe" filled="true" fillcolor="#000000" stroked="false">
                <v:path arrowok="t"/>
                <v:fill type="solid"/>
              </v:shape>
            </v:group>
            <v:group style="position:absolute;left:8776;top:2283;width:10;height:20" coordorigin="8776,2283" coordsize="10,20">
              <v:shape style="position:absolute;left:8776;top:2283;width:10;height:20" coordorigin="8776,2283" coordsize="10,20" path="m8776,2302l8785,2302,8785,2283,8776,2283,8776,2302xe" filled="true" fillcolor="#000000" stroked="false">
                <v:path arrowok="t"/>
                <v:fill type="solid"/>
              </v:shape>
            </v:group>
            <v:group style="position:absolute;left:8776;top:2302;width:10;height:20" coordorigin="8776,2302" coordsize="10,20">
              <v:shape style="position:absolute;left:8776;top:2302;width:10;height:20" coordorigin="8776,2302" coordsize="10,20" path="m8776,2322l8785,2322,8785,2302,8776,2302,8776,2322xe" filled="true" fillcolor="#000000" stroked="false">
                <v:path arrowok="t"/>
                <v:fill type="solid"/>
              </v:shape>
            </v:group>
            <v:group style="position:absolute;left:8776;top:2322;width:10;height:20" coordorigin="8776,2322" coordsize="10,20">
              <v:shape style="position:absolute;left:8776;top:2322;width:10;height:20" coordorigin="8776,2322" coordsize="10,20" path="m8776,2341l8785,2341,8785,2322,8776,2322,8776,2341xe" filled="true" fillcolor="#000000" stroked="false">
                <v:path arrowok="t"/>
                <v:fill type="solid"/>
              </v:shape>
            </v:group>
            <v:group style="position:absolute;left:8776;top:2341;width:10;height:20" coordorigin="8776,2341" coordsize="10,20">
              <v:shape style="position:absolute;left:8776;top:2341;width:10;height:20" coordorigin="8776,2341" coordsize="10,20" path="m8776,2360l8785,2360,8785,2341,8776,2341,8776,2360xe" filled="true" fillcolor="#000000" stroked="false">
                <v:path arrowok="t"/>
                <v:fill type="solid"/>
              </v:shape>
            </v:group>
            <v:group style="position:absolute;left:8776;top:2360;width:10;height:20" coordorigin="8776,2360" coordsize="10,20">
              <v:shape style="position:absolute;left:8776;top:2360;width:10;height:20" coordorigin="8776,2360" coordsize="10,20" path="m8776,2379l8785,2379,8785,2360,8776,2360,8776,2379xe" filled="true" fillcolor="#000000" stroked="false">
                <v:path arrowok="t"/>
                <v:fill type="solid"/>
              </v:shape>
            </v:group>
            <v:group style="position:absolute;left:8776;top:2382;width:10;height:2" coordorigin="8776,2382" coordsize="10,2">
              <v:shape style="position:absolute;left:8776;top:2382;width:10;height:2" coordorigin="8776,2382" coordsize="10,0" path="m8776,2382l8785,2382e" filled="false" stroked="true" strokeweight=".24002pt" strokecolor="#000000">
                <v:path arrowok="t"/>
              </v:shape>
              <v:shape style="position:absolute;left:2400;top:2384;width:1906;height:10" type="#_x0000_t75" stroked="false">
                <v:imagedata r:id="rId477" o:title=""/>
              </v:shape>
              <v:shape style="position:absolute;left:4302;top:2384;width:2955;height:10" type="#_x0000_t75" stroked="false">
                <v:imagedata r:id="rId484" o:title=""/>
              </v:shape>
              <v:shape style="position:absolute;left:7252;top:2384;width:1524;height:10" type="#_x0000_t75" stroked="false">
                <v:imagedata r:id="rId485" o:title=""/>
              </v:shape>
              <v:shape style="position:absolute;left:8771;top:2384;width:1385;height:10" type="#_x0000_t75" stroked="false">
                <v:imagedata r:id="rId486" o:title=""/>
              </v:shape>
            </v:group>
            <v:group style="position:absolute;left:5907;top:2394;width:10;height:20" coordorigin="5907,2394" coordsize="10,20">
              <v:shape style="position:absolute;left:5907;top:2394;width:10;height:20" coordorigin="5907,2394" coordsize="10,20" path="m5907,2413l5917,2413,5917,2394,5907,2394,5907,2413xe" filled="true" fillcolor="#000000" stroked="false">
                <v:path arrowok="t"/>
                <v:fill type="solid"/>
              </v:shape>
            </v:group>
            <v:group style="position:absolute;left:5907;top:2413;width:10;height:20" coordorigin="5907,2413" coordsize="10,20">
              <v:shape style="position:absolute;left:5907;top:2413;width:10;height:20" coordorigin="5907,2413" coordsize="10,20" path="m5907,2432l5917,2432,5917,2413,5907,2413,5907,2432xe" filled="true" fillcolor="#000000" stroked="false">
                <v:path arrowok="t"/>
                <v:fill type="solid"/>
              </v:shape>
            </v:group>
            <v:group style="position:absolute;left:5907;top:2432;width:10;height:20" coordorigin="5907,2432" coordsize="10,20">
              <v:shape style="position:absolute;left:5907;top:2432;width:10;height:20" coordorigin="5907,2432" coordsize="10,20" path="m5907,2451l5917,2451,5917,2432,5907,2432,5907,2451xe" filled="true" fillcolor="#000000" stroked="false">
                <v:path arrowok="t"/>
                <v:fill type="solid"/>
              </v:shape>
            </v:group>
            <v:group style="position:absolute;left:5907;top:2451;width:10;height:20" coordorigin="5907,2451" coordsize="10,20">
              <v:shape style="position:absolute;left:5907;top:2451;width:10;height:20" coordorigin="5907,2451" coordsize="10,20" path="m5907,2470l5917,2470,5917,2451,5907,2451,5907,2470xe" filled="true" fillcolor="#000000" stroked="false">
                <v:path arrowok="t"/>
                <v:fill type="solid"/>
              </v:shape>
            </v:group>
            <v:group style="position:absolute;left:5907;top:2470;width:10;height:20" coordorigin="5907,2470" coordsize="10,20">
              <v:shape style="position:absolute;left:5907;top:2470;width:10;height:20" coordorigin="5907,2470" coordsize="10,20" path="m5907,2490l5917,2490,5917,2470,5907,2470,5907,2490xe" filled="true" fillcolor="#000000" stroked="false">
                <v:path arrowok="t"/>
                <v:fill type="solid"/>
              </v:shape>
            </v:group>
            <v:group style="position:absolute;left:5907;top:2490;width:10;height:20" coordorigin="5907,2490" coordsize="10,20">
              <v:shape style="position:absolute;left:5907;top:2490;width:10;height:20" coordorigin="5907,2490" coordsize="10,20" path="m5907,2509l5917,2509,5917,2490,5907,2490,5907,2509xe" filled="true" fillcolor="#000000" stroked="false">
                <v:path arrowok="t"/>
                <v:fill type="solid"/>
              </v:shape>
            </v:group>
            <v:group style="position:absolute;left:5907;top:2509;width:10;height:20" coordorigin="5907,2509" coordsize="10,20">
              <v:shape style="position:absolute;left:5907;top:2509;width:10;height:20" coordorigin="5907,2509" coordsize="10,20" path="m5907,2528l5917,2528,5917,2509,5907,2509,5907,2528xe" filled="true" fillcolor="#000000" stroked="false">
                <v:path arrowok="t"/>
                <v:fill type="solid"/>
              </v:shape>
            </v:group>
            <v:group style="position:absolute;left:5907;top:2528;width:10;height:20" coordorigin="5907,2528" coordsize="10,20">
              <v:shape style="position:absolute;left:5907;top:2528;width:10;height:20" coordorigin="5907,2528" coordsize="10,20" path="m5907,2547l5917,2547,5917,2528,5907,2528,5907,2547xe" filled="true" fillcolor="#000000" stroked="false">
                <v:path arrowok="t"/>
                <v:fill type="solid"/>
              </v:shape>
            </v:group>
            <v:group style="position:absolute;left:5907;top:2547;width:10;height:20" coordorigin="5907,2547" coordsize="10,20">
              <v:shape style="position:absolute;left:5907;top:2547;width:10;height:20" coordorigin="5907,2547" coordsize="10,20" path="m5907,2566l5917,2566,5917,2547,5907,2547,5907,2566xe" filled="true" fillcolor="#000000" stroked="false">
                <v:path arrowok="t"/>
                <v:fill type="solid"/>
              </v:shape>
            </v:group>
            <v:group style="position:absolute;left:5907;top:2566;width:10;height:20" coordorigin="5907,2566" coordsize="10,20">
              <v:shape style="position:absolute;left:5907;top:2566;width:10;height:20" coordorigin="5907,2566" coordsize="10,20" path="m5907,2586l5917,2586,5917,2566,5907,2566,5907,2586xe" filled="true" fillcolor="#000000" stroked="false">
                <v:path arrowok="t"/>
                <v:fill type="solid"/>
              </v:shape>
            </v:group>
            <v:group style="position:absolute;left:5907;top:2586;width:10;height:20" coordorigin="5907,2586" coordsize="10,20">
              <v:shape style="position:absolute;left:5907;top:2586;width:10;height:20" coordorigin="5907,2586" coordsize="10,20" path="m5907,2605l5917,2605,5917,2586,5907,2586,5907,2605xe" filled="true" fillcolor="#000000" stroked="false">
                <v:path arrowok="t"/>
                <v:fill type="solid"/>
              </v:shape>
            </v:group>
            <v:group style="position:absolute;left:5907;top:2605;width:10;height:20" coordorigin="5907,2605" coordsize="10,20">
              <v:shape style="position:absolute;left:5907;top:2605;width:10;height:20" coordorigin="5907,2605" coordsize="10,20" path="m5907,2624l5917,2624,5917,2605,5907,2605,5907,2624xe" filled="true" fillcolor="#000000" stroked="false">
                <v:path arrowok="t"/>
                <v:fill type="solid"/>
              </v:shape>
            </v:group>
            <v:group style="position:absolute;left:5907;top:2624;width:10;height:20" coordorigin="5907,2624" coordsize="10,20">
              <v:shape style="position:absolute;left:5907;top:2624;width:10;height:20" coordorigin="5907,2624" coordsize="10,20" path="m5907,2643l5917,2643,5917,2624,5907,2624,5907,2643xe" filled="true" fillcolor="#000000" stroked="false">
                <v:path arrowok="t"/>
                <v:fill type="solid"/>
              </v:shape>
            </v:group>
            <v:group style="position:absolute;left:5907;top:2643;width:10;height:20" coordorigin="5907,2643" coordsize="10,20">
              <v:shape style="position:absolute;left:5907;top:2643;width:10;height:20" coordorigin="5907,2643" coordsize="10,20" path="m5907,2662l5917,2662,5917,2643,5907,2643,5907,2662xe" filled="true" fillcolor="#000000" stroked="false">
                <v:path arrowok="t"/>
                <v:fill type="solid"/>
              </v:shape>
            </v:group>
            <v:group style="position:absolute;left:5907;top:2662;width:10;height:20" coordorigin="5907,2662" coordsize="10,20">
              <v:shape style="position:absolute;left:5907;top:2662;width:10;height:20" coordorigin="5907,2662" coordsize="10,20" path="m5907,2682l5917,2682,5917,2662,5907,2662,5907,2682xe" filled="true" fillcolor="#000000" stroked="false">
                <v:path arrowok="t"/>
                <v:fill type="solid"/>
              </v:shape>
            </v:group>
            <v:group style="position:absolute;left:5907;top:2682;width:10;height:20" coordorigin="5907,2682" coordsize="10,20">
              <v:shape style="position:absolute;left:5907;top:2682;width:10;height:20" coordorigin="5907,2682" coordsize="10,20" path="m5907,2701l5917,2701,5917,2682,5907,2682,5907,2701xe" filled="true" fillcolor="#000000" stroked="false">
                <v:path arrowok="t"/>
                <v:fill type="solid"/>
              </v:shape>
            </v:group>
            <v:group style="position:absolute;left:7257;top:2394;width:10;height:20" coordorigin="7257,2394" coordsize="10,20">
              <v:shape style="position:absolute;left:7257;top:2394;width:10;height:20" coordorigin="7257,2394" coordsize="10,20" path="m7257,2413l7266,2413,7266,2394,7257,2394,7257,2413xe" filled="true" fillcolor="#000000" stroked="false">
                <v:path arrowok="t"/>
                <v:fill type="solid"/>
              </v:shape>
            </v:group>
            <v:group style="position:absolute;left:7257;top:2413;width:10;height:20" coordorigin="7257,2413" coordsize="10,20">
              <v:shape style="position:absolute;left:7257;top:2413;width:10;height:20" coordorigin="7257,2413" coordsize="10,20" path="m7257,2432l7266,2432,7266,2413,7257,2413,7257,2432xe" filled="true" fillcolor="#000000" stroked="false">
                <v:path arrowok="t"/>
                <v:fill type="solid"/>
              </v:shape>
            </v:group>
            <v:group style="position:absolute;left:7257;top:2432;width:10;height:20" coordorigin="7257,2432" coordsize="10,20">
              <v:shape style="position:absolute;left:7257;top:2432;width:10;height:20" coordorigin="7257,2432" coordsize="10,20" path="m7257,2451l7266,2451,7266,2432,7257,2432,7257,2451xe" filled="true" fillcolor="#000000" stroked="false">
                <v:path arrowok="t"/>
                <v:fill type="solid"/>
              </v:shape>
            </v:group>
            <v:group style="position:absolute;left:7257;top:2451;width:10;height:20" coordorigin="7257,2451" coordsize="10,20">
              <v:shape style="position:absolute;left:7257;top:2451;width:10;height:20" coordorigin="7257,2451" coordsize="10,20" path="m7257,2470l7266,2470,7266,2451,7257,2451,7257,2470xe" filled="true" fillcolor="#000000" stroked="false">
                <v:path arrowok="t"/>
                <v:fill type="solid"/>
              </v:shape>
            </v:group>
            <v:group style="position:absolute;left:7257;top:2470;width:10;height:20" coordorigin="7257,2470" coordsize="10,20">
              <v:shape style="position:absolute;left:7257;top:2470;width:10;height:20" coordorigin="7257,2470" coordsize="10,20" path="m7257,2490l7266,2490,7266,2470,7257,2470,7257,2490xe" filled="true" fillcolor="#000000" stroked="false">
                <v:path arrowok="t"/>
                <v:fill type="solid"/>
              </v:shape>
            </v:group>
            <v:group style="position:absolute;left:7257;top:2490;width:10;height:20" coordorigin="7257,2490" coordsize="10,20">
              <v:shape style="position:absolute;left:7257;top:2490;width:10;height:20" coordorigin="7257,2490" coordsize="10,20" path="m7257,2509l7266,2509,7266,2490,7257,2490,7257,2509xe" filled="true" fillcolor="#000000" stroked="false">
                <v:path arrowok="t"/>
                <v:fill type="solid"/>
              </v:shape>
            </v:group>
            <v:group style="position:absolute;left:7257;top:2509;width:10;height:20" coordorigin="7257,2509" coordsize="10,20">
              <v:shape style="position:absolute;left:7257;top:2509;width:10;height:20" coordorigin="7257,2509" coordsize="10,20" path="m7257,2528l7266,2528,7266,2509,7257,2509,7257,2528xe" filled="true" fillcolor="#000000" stroked="false">
                <v:path arrowok="t"/>
                <v:fill type="solid"/>
              </v:shape>
            </v:group>
            <v:group style="position:absolute;left:7257;top:2528;width:10;height:20" coordorigin="7257,2528" coordsize="10,20">
              <v:shape style="position:absolute;left:7257;top:2528;width:10;height:20" coordorigin="7257,2528" coordsize="10,20" path="m7257,2547l7266,2547,7266,2528,7257,2528,7257,2547xe" filled="true" fillcolor="#000000" stroked="false">
                <v:path arrowok="t"/>
                <v:fill type="solid"/>
              </v:shape>
            </v:group>
            <v:group style="position:absolute;left:7257;top:2547;width:10;height:20" coordorigin="7257,2547" coordsize="10,20">
              <v:shape style="position:absolute;left:7257;top:2547;width:10;height:20" coordorigin="7257,2547" coordsize="10,20" path="m7257,2566l7266,2566,7266,2547,7257,2547,7257,2566xe" filled="true" fillcolor="#000000" stroked="false">
                <v:path arrowok="t"/>
                <v:fill type="solid"/>
              </v:shape>
            </v:group>
            <v:group style="position:absolute;left:7257;top:2566;width:10;height:20" coordorigin="7257,2566" coordsize="10,20">
              <v:shape style="position:absolute;left:7257;top:2566;width:10;height:20" coordorigin="7257,2566" coordsize="10,20" path="m7257,2586l7266,2586,7266,2566,7257,2566,7257,2586xe" filled="true" fillcolor="#000000" stroked="false">
                <v:path arrowok="t"/>
                <v:fill type="solid"/>
              </v:shape>
            </v:group>
            <v:group style="position:absolute;left:7257;top:2586;width:10;height:20" coordorigin="7257,2586" coordsize="10,20">
              <v:shape style="position:absolute;left:7257;top:2586;width:10;height:20" coordorigin="7257,2586" coordsize="10,20" path="m7257,2605l7266,2605,7266,2586,7257,2586,7257,2605xe" filled="true" fillcolor="#000000" stroked="false">
                <v:path arrowok="t"/>
                <v:fill type="solid"/>
              </v:shape>
            </v:group>
            <v:group style="position:absolute;left:7257;top:2605;width:10;height:20" coordorigin="7257,2605" coordsize="10,20">
              <v:shape style="position:absolute;left:7257;top:2605;width:10;height:20" coordorigin="7257,2605" coordsize="10,20" path="m7257,2624l7266,2624,7266,2605,7257,2605,7257,2624xe" filled="true" fillcolor="#000000" stroked="false">
                <v:path arrowok="t"/>
                <v:fill type="solid"/>
              </v:shape>
            </v:group>
            <v:group style="position:absolute;left:7257;top:2624;width:10;height:20" coordorigin="7257,2624" coordsize="10,20">
              <v:shape style="position:absolute;left:7257;top:2624;width:10;height:20" coordorigin="7257,2624" coordsize="10,20" path="m7257,2643l7266,2643,7266,2624,7257,2624,7257,2643xe" filled="true" fillcolor="#000000" stroked="false">
                <v:path arrowok="t"/>
                <v:fill type="solid"/>
              </v:shape>
            </v:group>
            <v:group style="position:absolute;left:7257;top:2643;width:10;height:20" coordorigin="7257,2643" coordsize="10,20">
              <v:shape style="position:absolute;left:7257;top:2643;width:10;height:20" coordorigin="7257,2643" coordsize="10,20" path="m7257,2662l7266,2662,7266,2643,7257,2643,7257,2662xe" filled="true" fillcolor="#000000" stroked="false">
                <v:path arrowok="t"/>
                <v:fill type="solid"/>
              </v:shape>
            </v:group>
            <v:group style="position:absolute;left:7257;top:2662;width:10;height:20" coordorigin="7257,2662" coordsize="10,20">
              <v:shape style="position:absolute;left:7257;top:2662;width:10;height:20" coordorigin="7257,2662" coordsize="10,20" path="m7257,2682l7266,2682,7266,2662,7257,2662,7257,2682xe" filled="true" fillcolor="#000000" stroked="false">
                <v:path arrowok="t"/>
                <v:fill type="solid"/>
              </v:shape>
            </v:group>
            <v:group style="position:absolute;left:7257;top:2682;width:10;height:20" coordorigin="7257,2682" coordsize="10,20">
              <v:shape style="position:absolute;left:7257;top:2682;width:10;height:20" coordorigin="7257,2682" coordsize="10,20" path="m7257,2701l7266,2701,7266,2682,7257,2682,7257,2701xe" filled="true" fillcolor="#000000" stroked="false">
                <v:path arrowok="t"/>
                <v:fill type="solid"/>
              </v:shape>
            </v:group>
            <v:group style="position:absolute;left:8776;top:2394;width:10;height:20" coordorigin="8776,2394" coordsize="10,20">
              <v:shape style="position:absolute;left:8776;top:2394;width:10;height:20" coordorigin="8776,2394" coordsize="10,20" path="m8776,2413l8785,2413,8785,2394,8776,2394,8776,2413xe" filled="true" fillcolor="#000000" stroked="false">
                <v:path arrowok="t"/>
                <v:fill type="solid"/>
              </v:shape>
            </v:group>
            <v:group style="position:absolute;left:8776;top:2413;width:10;height:20" coordorigin="8776,2413" coordsize="10,20">
              <v:shape style="position:absolute;left:8776;top:2413;width:10;height:20" coordorigin="8776,2413" coordsize="10,20" path="m8776,2432l8785,2432,8785,2413,8776,2413,8776,2432xe" filled="true" fillcolor="#000000" stroked="false">
                <v:path arrowok="t"/>
                <v:fill type="solid"/>
              </v:shape>
            </v:group>
            <v:group style="position:absolute;left:8776;top:2432;width:10;height:20" coordorigin="8776,2432" coordsize="10,20">
              <v:shape style="position:absolute;left:8776;top:2432;width:10;height:20" coordorigin="8776,2432" coordsize="10,20" path="m8776,2451l8785,2451,8785,2432,8776,2432,8776,2451xe" filled="true" fillcolor="#000000" stroked="false">
                <v:path arrowok="t"/>
                <v:fill type="solid"/>
              </v:shape>
            </v:group>
            <v:group style="position:absolute;left:8776;top:2451;width:10;height:20" coordorigin="8776,2451" coordsize="10,20">
              <v:shape style="position:absolute;left:8776;top:2451;width:10;height:20" coordorigin="8776,2451" coordsize="10,20" path="m8776,2470l8785,2470,8785,2451,8776,2451,8776,2470xe" filled="true" fillcolor="#000000" stroked="false">
                <v:path arrowok="t"/>
                <v:fill type="solid"/>
              </v:shape>
            </v:group>
            <v:group style="position:absolute;left:8776;top:2470;width:10;height:20" coordorigin="8776,2470" coordsize="10,20">
              <v:shape style="position:absolute;left:8776;top:2470;width:10;height:20" coordorigin="8776,2470" coordsize="10,20" path="m8776,2490l8785,2490,8785,2470,8776,2470,8776,2490xe" filled="true" fillcolor="#000000" stroked="false">
                <v:path arrowok="t"/>
                <v:fill type="solid"/>
              </v:shape>
            </v:group>
            <v:group style="position:absolute;left:8776;top:2490;width:10;height:20" coordorigin="8776,2490" coordsize="10,20">
              <v:shape style="position:absolute;left:8776;top:2490;width:10;height:20" coordorigin="8776,2490" coordsize="10,20" path="m8776,2509l8785,2509,8785,2490,8776,2490,8776,2509xe" filled="true" fillcolor="#000000" stroked="false">
                <v:path arrowok="t"/>
                <v:fill type="solid"/>
              </v:shape>
            </v:group>
            <v:group style="position:absolute;left:8776;top:2509;width:10;height:20" coordorigin="8776,2509" coordsize="10,20">
              <v:shape style="position:absolute;left:8776;top:2509;width:10;height:20" coordorigin="8776,2509" coordsize="10,20" path="m8776,2528l8785,2528,8785,2509,8776,2509,8776,2528xe" filled="true" fillcolor="#000000" stroked="false">
                <v:path arrowok="t"/>
                <v:fill type="solid"/>
              </v:shape>
            </v:group>
            <v:group style="position:absolute;left:8776;top:2528;width:10;height:20" coordorigin="8776,2528" coordsize="10,20">
              <v:shape style="position:absolute;left:8776;top:2528;width:10;height:20" coordorigin="8776,2528" coordsize="10,20" path="m8776,2547l8785,2547,8785,2528,8776,2528,8776,2547xe" filled="true" fillcolor="#000000" stroked="false">
                <v:path arrowok="t"/>
                <v:fill type="solid"/>
              </v:shape>
            </v:group>
            <v:group style="position:absolute;left:8776;top:2547;width:10;height:20" coordorigin="8776,2547" coordsize="10,20">
              <v:shape style="position:absolute;left:8776;top:2547;width:10;height:20" coordorigin="8776,2547" coordsize="10,20" path="m8776,2566l8785,2566,8785,2547,8776,2547,8776,2566xe" filled="true" fillcolor="#000000" stroked="false">
                <v:path arrowok="t"/>
                <v:fill type="solid"/>
              </v:shape>
            </v:group>
            <v:group style="position:absolute;left:8776;top:2566;width:10;height:20" coordorigin="8776,2566" coordsize="10,20">
              <v:shape style="position:absolute;left:8776;top:2566;width:10;height:20" coordorigin="8776,2566" coordsize="10,20" path="m8776,2586l8785,2586,8785,2566,8776,2566,8776,2586xe" filled="true" fillcolor="#000000" stroked="false">
                <v:path arrowok="t"/>
                <v:fill type="solid"/>
              </v:shape>
            </v:group>
            <v:group style="position:absolute;left:8776;top:2586;width:10;height:20" coordorigin="8776,2586" coordsize="10,20">
              <v:shape style="position:absolute;left:8776;top:2586;width:10;height:20" coordorigin="8776,2586" coordsize="10,20" path="m8776,2605l8785,2605,8785,2586,8776,2586,8776,2605xe" filled="true" fillcolor="#000000" stroked="false">
                <v:path arrowok="t"/>
                <v:fill type="solid"/>
              </v:shape>
            </v:group>
            <v:group style="position:absolute;left:8776;top:2605;width:10;height:20" coordorigin="8776,2605" coordsize="10,20">
              <v:shape style="position:absolute;left:8776;top:2605;width:10;height:20" coordorigin="8776,2605" coordsize="10,20" path="m8776,2624l8785,2624,8785,2605,8776,2605,8776,2624xe" filled="true" fillcolor="#000000" stroked="false">
                <v:path arrowok="t"/>
                <v:fill type="solid"/>
              </v:shape>
            </v:group>
            <v:group style="position:absolute;left:8776;top:2624;width:10;height:20" coordorigin="8776,2624" coordsize="10,20">
              <v:shape style="position:absolute;left:8776;top:2624;width:10;height:20" coordorigin="8776,2624" coordsize="10,20" path="m8776,2643l8785,2643,8785,2624,8776,2624,8776,2643xe" filled="true" fillcolor="#000000" stroked="false">
                <v:path arrowok="t"/>
                <v:fill type="solid"/>
              </v:shape>
            </v:group>
            <v:group style="position:absolute;left:8776;top:2643;width:10;height:20" coordorigin="8776,2643" coordsize="10,20">
              <v:shape style="position:absolute;left:8776;top:2643;width:10;height:20" coordorigin="8776,2643" coordsize="10,20" path="m8776,2662l8785,2662,8785,2643,8776,2643,8776,2662xe" filled="true" fillcolor="#000000" stroked="false">
                <v:path arrowok="t"/>
                <v:fill type="solid"/>
              </v:shape>
            </v:group>
            <v:group style="position:absolute;left:8776;top:2662;width:10;height:20" coordorigin="8776,2662" coordsize="10,20">
              <v:shape style="position:absolute;left:8776;top:2662;width:10;height:20" coordorigin="8776,2662" coordsize="10,20" path="m8776,2682l8785,2682,8785,2662,8776,2662,8776,2682xe" filled="true" fillcolor="#000000" stroked="false">
                <v:path arrowok="t"/>
                <v:fill type="solid"/>
              </v:shape>
            </v:group>
            <v:group style="position:absolute;left:8776;top:2682;width:10;height:20" coordorigin="8776,2682" coordsize="10,20">
              <v:shape style="position:absolute;left:8776;top:2682;width:10;height:20" coordorigin="8776,2682" coordsize="10,20" path="m8776,2701l8785,2701,8785,2682,8776,2682,8776,2701xe" filled="true" fillcolor="#000000" stroked="false">
                <v:path arrowok="t"/>
                <v:fill type="solid"/>
              </v:shape>
              <v:shape style="position:absolute;left:2400;top:2605;width:1925;height:110" type="#_x0000_t75" stroked="false">
                <v:imagedata r:id="rId487" o:title=""/>
              </v:shape>
              <v:shape style="position:absolute;left:4302;top:2701;width:1615;height:14" type="#_x0000_t75" stroked="false">
                <v:imagedata r:id="rId488" o:title=""/>
              </v:shape>
              <v:shape style="position:absolute;left:5903;top:2701;width:1364;height:14" type="#_x0000_t75" stroked="false">
                <v:imagedata r:id="rId663" o:title=""/>
              </v:shape>
              <v:shape style="position:absolute;left:7252;top:2701;width:1534;height:14" type="#_x0000_t75" stroked="false">
                <v:imagedata r:id="rId667" o:title=""/>
              </v:shape>
              <v:shape style="position:absolute;left:8771;top:2706;width:1385;height:10" type="#_x0000_t75" stroked="false">
                <v:imagedata r:id="rId486" o:title=""/>
              </v:shape>
            </v:group>
            <v:group style="position:absolute;left:4307;top:2715;width:10;height:20" coordorigin="4307,2715" coordsize="10,20">
              <v:shape style="position:absolute;left:4307;top:2715;width:10;height:20" coordorigin="4307,2715" coordsize="10,20" path="m4307,2734l4316,2734,4316,2715,4307,2715,4307,2734xe" filled="true" fillcolor="#000000" stroked="false">
                <v:path arrowok="t"/>
                <v:fill type="solid"/>
              </v:shape>
            </v:group>
            <v:group style="position:absolute;left:4307;top:2734;width:10;height:20" coordorigin="4307,2734" coordsize="10,20">
              <v:shape style="position:absolute;left:4307;top:2734;width:10;height:20" coordorigin="4307,2734" coordsize="10,20" path="m4307,2754l4316,2754,4316,2734,4307,2734,4307,2754xe" filled="true" fillcolor="#000000" stroked="false">
                <v:path arrowok="t"/>
                <v:fill type="solid"/>
              </v:shape>
            </v:group>
            <v:group style="position:absolute;left:4307;top:2754;width:10;height:20" coordorigin="4307,2754" coordsize="10,20">
              <v:shape style="position:absolute;left:4307;top:2754;width:10;height:20" coordorigin="4307,2754" coordsize="10,20" path="m4307,2773l4316,2773,4316,2754,4307,2754,4307,2773xe" filled="true" fillcolor="#000000" stroked="false">
                <v:path arrowok="t"/>
                <v:fill type="solid"/>
              </v:shape>
            </v:group>
            <v:group style="position:absolute;left:4307;top:2773;width:10;height:20" coordorigin="4307,2773" coordsize="10,20">
              <v:shape style="position:absolute;left:4307;top:2773;width:10;height:20" coordorigin="4307,2773" coordsize="10,20" path="m4307,2792l4316,2792,4316,2773,4307,2773,4307,2792xe" filled="true" fillcolor="#000000" stroked="false">
                <v:path arrowok="t"/>
                <v:fill type="solid"/>
              </v:shape>
            </v:group>
            <v:group style="position:absolute;left:4307;top:2792;width:10;height:20" coordorigin="4307,2792" coordsize="10,20">
              <v:shape style="position:absolute;left:4307;top:2792;width:10;height:20" coordorigin="4307,2792" coordsize="10,20" path="m4307,2811l4316,2811,4316,2792,4307,2792,4307,2811xe" filled="true" fillcolor="#000000" stroked="false">
                <v:path arrowok="t"/>
                <v:fill type="solid"/>
              </v:shape>
            </v:group>
            <v:group style="position:absolute;left:4307;top:2811;width:10;height:20" coordorigin="4307,2811" coordsize="10,20">
              <v:shape style="position:absolute;left:4307;top:2811;width:10;height:20" coordorigin="4307,2811" coordsize="10,20" path="m4307,2830l4316,2830,4316,2811,4307,2811,4307,2830xe" filled="true" fillcolor="#000000" stroked="false">
                <v:path arrowok="t"/>
                <v:fill type="solid"/>
              </v:shape>
            </v:group>
            <v:group style="position:absolute;left:4307;top:2830;width:10;height:20" coordorigin="4307,2830" coordsize="10,20">
              <v:shape style="position:absolute;left:4307;top:2830;width:10;height:20" coordorigin="4307,2830" coordsize="10,20" path="m4307,2850l4316,2850,4316,2830,4307,2830,4307,2850xe" filled="true" fillcolor="#000000" stroked="false">
                <v:path arrowok="t"/>
                <v:fill type="solid"/>
              </v:shape>
            </v:group>
            <v:group style="position:absolute;left:4307;top:2850;width:10;height:20" coordorigin="4307,2850" coordsize="10,20">
              <v:shape style="position:absolute;left:4307;top:2850;width:10;height:20" coordorigin="4307,2850" coordsize="10,20" path="m4307,2869l4316,2869,4316,2850,4307,2850,4307,2869xe" filled="true" fillcolor="#000000" stroked="false">
                <v:path arrowok="t"/>
                <v:fill type="solid"/>
              </v:shape>
            </v:group>
            <v:group style="position:absolute;left:4307;top:2869;width:10;height:20" coordorigin="4307,2869" coordsize="10,20">
              <v:shape style="position:absolute;left:4307;top:2869;width:10;height:20" coordorigin="4307,2869" coordsize="10,20" path="m4307,2888l4316,2888,4316,2869,4307,2869,4307,2888xe" filled="true" fillcolor="#000000" stroked="false">
                <v:path arrowok="t"/>
                <v:fill type="solid"/>
              </v:shape>
            </v:group>
            <v:group style="position:absolute;left:4307;top:2888;width:10;height:20" coordorigin="4307,2888" coordsize="10,20">
              <v:shape style="position:absolute;left:4307;top:2888;width:10;height:20" coordorigin="4307,2888" coordsize="10,20" path="m4307,2907l4316,2907,4316,2888,4307,2888,4307,2907xe" filled="true" fillcolor="#000000" stroked="false">
                <v:path arrowok="t"/>
                <v:fill type="solid"/>
              </v:shape>
            </v:group>
            <v:group style="position:absolute;left:4307;top:2907;width:10;height:20" coordorigin="4307,2907" coordsize="10,20">
              <v:shape style="position:absolute;left:4307;top:2907;width:10;height:20" coordorigin="4307,2907" coordsize="10,20" path="m4307,2926l4316,2926,4316,2907,4307,2907,4307,2926xe" filled="true" fillcolor="#000000" stroked="false">
                <v:path arrowok="t"/>
                <v:fill type="solid"/>
              </v:shape>
            </v:group>
            <v:group style="position:absolute;left:4307;top:2926;width:10;height:20" coordorigin="4307,2926" coordsize="10,20">
              <v:shape style="position:absolute;left:4307;top:2926;width:10;height:20" coordorigin="4307,2926" coordsize="10,20" path="m4307,2946l4316,2946,4316,2926,4307,2926,4307,2946xe" filled="true" fillcolor="#000000" stroked="false">
                <v:path arrowok="t"/>
                <v:fill type="solid"/>
              </v:shape>
            </v:group>
            <v:group style="position:absolute;left:4307;top:2946;width:10;height:20" coordorigin="4307,2946" coordsize="10,20">
              <v:shape style="position:absolute;left:4307;top:2946;width:10;height:20" coordorigin="4307,2946" coordsize="10,20" path="m4307,2965l4316,2965,4316,2946,4307,2946,4307,2965xe" filled="true" fillcolor="#000000" stroked="false">
                <v:path arrowok="t"/>
                <v:fill type="solid"/>
              </v:shape>
            </v:group>
            <v:group style="position:absolute;left:4307;top:2965;width:10;height:20" coordorigin="4307,2965" coordsize="10,20">
              <v:shape style="position:absolute;left:4307;top:2965;width:10;height:20" coordorigin="4307,2965" coordsize="10,20" path="m4307,2984l4316,2984,4316,2965,4307,2965,4307,2984xe" filled="true" fillcolor="#000000" stroked="false">
                <v:path arrowok="t"/>
                <v:fill type="solid"/>
              </v:shape>
            </v:group>
            <v:group style="position:absolute;left:4307;top:2984;width:10;height:20" coordorigin="4307,2984" coordsize="10,20">
              <v:shape style="position:absolute;left:4307;top:2984;width:10;height:20" coordorigin="4307,2984" coordsize="10,20" path="m4307,3003l4316,3003,4316,2984,4307,2984,4307,3003xe" filled="true" fillcolor="#000000" stroked="false">
                <v:path arrowok="t"/>
                <v:fill type="solid"/>
              </v:shape>
            </v:group>
            <v:group style="position:absolute;left:4307;top:3003;width:10;height:20" coordorigin="4307,3003" coordsize="10,20">
              <v:shape style="position:absolute;left:4307;top:3003;width:10;height:20" coordorigin="4307,3003" coordsize="10,20" path="m4307,3022l4316,3022,4316,3003,4307,3003,4307,3022xe" filled="true" fillcolor="#000000" stroked="false">
                <v:path arrowok="t"/>
                <v:fill type="solid"/>
              </v:shape>
            </v:group>
            <v:group style="position:absolute;left:4307;top:3026;width:10;height:2" coordorigin="4307,3026" coordsize="10,2">
              <v:shape style="position:absolute;left:4307;top:3026;width:10;height:2" coordorigin="4307,3026" coordsize="10,0" path="m4307,3026l4316,3026e" filled="false" stroked="true" strokeweight=".35999pt" strokecolor="#000000">
                <v:path arrowok="t"/>
              </v:shape>
            </v:group>
            <v:group style="position:absolute;left:5907;top:2715;width:10;height:20" coordorigin="5907,2715" coordsize="10,20">
              <v:shape style="position:absolute;left:5907;top:2715;width:10;height:20" coordorigin="5907,2715" coordsize="10,20" path="m5907,2734l5917,2734,5917,2715,5907,2715,5907,2734xe" filled="true" fillcolor="#000000" stroked="false">
                <v:path arrowok="t"/>
                <v:fill type="solid"/>
              </v:shape>
            </v:group>
            <v:group style="position:absolute;left:5907;top:2734;width:10;height:20" coordorigin="5907,2734" coordsize="10,20">
              <v:shape style="position:absolute;left:5907;top:2734;width:10;height:20" coordorigin="5907,2734" coordsize="10,20" path="m5907,2754l5917,2754,5917,2734,5907,2734,5907,2754xe" filled="true" fillcolor="#000000" stroked="false">
                <v:path arrowok="t"/>
                <v:fill type="solid"/>
              </v:shape>
            </v:group>
            <v:group style="position:absolute;left:5907;top:2754;width:10;height:20" coordorigin="5907,2754" coordsize="10,20">
              <v:shape style="position:absolute;left:5907;top:2754;width:10;height:20" coordorigin="5907,2754" coordsize="10,20" path="m5907,2773l5917,2773,5917,2754,5907,2754,5907,2773xe" filled="true" fillcolor="#000000" stroked="false">
                <v:path arrowok="t"/>
                <v:fill type="solid"/>
              </v:shape>
            </v:group>
            <v:group style="position:absolute;left:5907;top:2773;width:10;height:20" coordorigin="5907,2773" coordsize="10,20">
              <v:shape style="position:absolute;left:5907;top:2773;width:10;height:20" coordorigin="5907,2773" coordsize="10,20" path="m5907,2792l5917,2792,5917,2773,5907,2773,5907,2792xe" filled="true" fillcolor="#000000" stroked="false">
                <v:path arrowok="t"/>
                <v:fill type="solid"/>
              </v:shape>
            </v:group>
            <v:group style="position:absolute;left:5907;top:2792;width:10;height:20" coordorigin="5907,2792" coordsize="10,20">
              <v:shape style="position:absolute;left:5907;top:2792;width:10;height:20" coordorigin="5907,2792" coordsize="10,20" path="m5907,2811l5917,2811,5917,2792,5907,2792,5907,2811xe" filled="true" fillcolor="#000000" stroked="false">
                <v:path arrowok="t"/>
                <v:fill type="solid"/>
              </v:shape>
            </v:group>
            <v:group style="position:absolute;left:5907;top:2811;width:10;height:20" coordorigin="5907,2811" coordsize="10,20">
              <v:shape style="position:absolute;left:5907;top:2811;width:10;height:20" coordorigin="5907,2811" coordsize="10,20" path="m5907,2830l5917,2830,5917,2811,5907,2811,5907,2830xe" filled="true" fillcolor="#000000" stroked="false">
                <v:path arrowok="t"/>
                <v:fill type="solid"/>
              </v:shape>
            </v:group>
            <v:group style="position:absolute;left:5907;top:2830;width:10;height:20" coordorigin="5907,2830" coordsize="10,20">
              <v:shape style="position:absolute;left:5907;top:2830;width:10;height:20" coordorigin="5907,2830" coordsize="10,20" path="m5907,2850l5917,2850,5917,2830,5907,2830,5907,2850xe" filled="true" fillcolor="#000000" stroked="false">
                <v:path arrowok="t"/>
                <v:fill type="solid"/>
              </v:shape>
            </v:group>
            <v:group style="position:absolute;left:5907;top:2850;width:10;height:20" coordorigin="5907,2850" coordsize="10,20">
              <v:shape style="position:absolute;left:5907;top:2850;width:10;height:20" coordorigin="5907,2850" coordsize="10,20" path="m5907,2869l5917,2869,5917,2850,5907,2850,5907,2869xe" filled="true" fillcolor="#000000" stroked="false">
                <v:path arrowok="t"/>
                <v:fill type="solid"/>
              </v:shape>
            </v:group>
            <v:group style="position:absolute;left:5907;top:2869;width:10;height:20" coordorigin="5907,2869" coordsize="10,20">
              <v:shape style="position:absolute;left:5907;top:2869;width:10;height:20" coordorigin="5907,2869" coordsize="10,20" path="m5907,2888l5917,2888,5917,2869,5907,2869,5907,2888xe" filled="true" fillcolor="#000000" stroked="false">
                <v:path arrowok="t"/>
                <v:fill type="solid"/>
              </v:shape>
            </v:group>
            <v:group style="position:absolute;left:5907;top:2888;width:10;height:20" coordorigin="5907,2888" coordsize="10,20">
              <v:shape style="position:absolute;left:5907;top:2888;width:10;height:20" coordorigin="5907,2888" coordsize="10,20" path="m5907,2907l5917,2907,5917,2888,5907,2888,5907,2907xe" filled="true" fillcolor="#000000" stroked="false">
                <v:path arrowok="t"/>
                <v:fill type="solid"/>
              </v:shape>
            </v:group>
            <v:group style="position:absolute;left:5907;top:2907;width:10;height:20" coordorigin="5907,2907" coordsize="10,20">
              <v:shape style="position:absolute;left:5907;top:2907;width:10;height:20" coordorigin="5907,2907" coordsize="10,20" path="m5907,2926l5917,2926,5917,2907,5907,2907,5907,2926xe" filled="true" fillcolor="#000000" stroked="false">
                <v:path arrowok="t"/>
                <v:fill type="solid"/>
              </v:shape>
            </v:group>
            <v:group style="position:absolute;left:5907;top:2926;width:10;height:20" coordorigin="5907,2926" coordsize="10,20">
              <v:shape style="position:absolute;left:5907;top:2926;width:10;height:20" coordorigin="5907,2926" coordsize="10,20" path="m5907,2946l5917,2946,5917,2926,5907,2926,5907,2946xe" filled="true" fillcolor="#000000" stroked="false">
                <v:path arrowok="t"/>
                <v:fill type="solid"/>
              </v:shape>
            </v:group>
            <v:group style="position:absolute;left:5907;top:2946;width:10;height:20" coordorigin="5907,2946" coordsize="10,20">
              <v:shape style="position:absolute;left:5907;top:2946;width:10;height:20" coordorigin="5907,2946" coordsize="10,20" path="m5907,2965l5917,2965,5917,2946,5907,2946,5907,2965xe" filled="true" fillcolor="#000000" stroked="false">
                <v:path arrowok="t"/>
                <v:fill type="solid"/>
              </v:shape>
            </v:group>
            <v:group style="position:absolute;left:5907;top:2965;width:10;height:20" coordorigin="5907,2965" coordsize="10,20">
              <v:shape style="position:absolute;left:5907;top:2965;width:10;height:20" coordorigin="5907,2965" coordsize="10,20" path="m5907,2984l5917,2984,5917,2965,5907,2965,5907,2984xe" filled="true" fillcolor="#000000" stroked="false">
                <v:path arrowok="t"/>
                <v:fill type="solid"/>
              </v:shape>
            </v:group>
            <v:group style="position:absolute;left:5907;top:2984;width:10;height:20" coordorigin="5907,2984" coordsize="10,20">
              <v:shape style="position:absolute;left:5907;top:2984;width:10;height:20" coordorigin="5907,2984" coordsize="10,20" path="m5907,3003l5917,3003,5917,2984,5907,2984,5907,3003xe" filled="true" fillcolor="#000000" stroked="false">
                <v:path arrowok="t"/>
                <v:fill type="solid"/>
              </v:shape>
            </v:group>
            <v:group style="position:absolute;left:5907;top:3003;width:10;height:20" coordorigin="5907,3003" coordsize="10,20">
              <v:shape style="position:absolute;left:5907;top:3003;width:10;height:20" coordorigin="5907,3003" coordsize="10,20" path="m5907,3022l5917,3022,5917,3003,5907,3003,5907,3022xe" filled="true" fillcolor="#000000" stroked="false">
                <v:path arrowok="t"/>
                <v:fill type="solid"/>
              </v:shape>
            </v:group>
            <v:group style="position:absolute;left:5907;top:3026;width:10;height:2" coordorigin="5907,3026" coordsize="10,2">
              <v:shape style="position:absolute;left:5907;top:3026;width:10;height:2" coordorigin="5907,3026" coordsize="10,0" path="m5907,3026l5917,3026e" filled="false" stroked="true" strokeweight=".35999pt" strokecolor="#000000">
                <v:path arrowok="t"/>
              </v:shape>
            </v:group>
            <v:group style="position:absolute;left:7257;top:2715;width:10;height:20" coordorigin="7257,2715" coordsize="10,20">
              <v:shape style="position:absolute;left:7257;top:2715;width:10;height:20" coordorigin="7257,2715" coordsize="10,20" path="m7257,2734l7266,2734,7266,2715,7257,2715,7257,2734xe" filled="true" fillcolor="#000000" stroked="false">
                <v:path arrowok="t"/>
                <v:fill type="solid"/>
              </v:shape>
            </v:group>
            <v:group style="position:absolute;left:7257;top:2734;width:10;height:20" coordorigin="7257,2734" coordsize="10,20">
              <v:shape style="position:absolute;left:7257;top:2734;width:10;height:20" coordorigin="7257,2734" coordsize="10,20" path="m7257,2754l7266,2754,7266,2734,7257,2734,7257,2754xe" filled="true" fillcolor="#000000" stroked="false">
                <v:path arrowok="t"/>
                <v:fill type="solid"/>
              </v:shape>
            </v:group>
            <v:group style="position:absolute;left:7257;top:2754;width:10;height:20" coordorigin="7257,2754" coordsize="10,20">
              <v:shape style="position:absolute;left:7257;top:2754;width:10;height:20" coordorigin="7257,2754" coordsize="10,20" path="m7257,2773l7266,2773,7266,2754,7257,2754,7257,2773xe" filled="true" fillcolor="#000000" stroked="false">
                <v:path arrowok="t"/>
                <v:fill type="solid"/>
              </v:shape>
            </v:group>
            <v:group style="position:absolute;left:7257;top:2773;width:10;height:20" coordorigin="7257,2773" coordsize="10,20">
              <v:shape style="position:absolute;left:7257;top:2773;width:10;height:20" coordorigin="7257,2773" coordsize="10,20" path="m7257,2792l7266,2792,7266,2773,7257,2773,7257,2792xe" filled="true" fillcolor="#000000" stroked="false">
                <v:path arrowok="t"/>
                <v:fill type="solid"/>
              </v:shape>
            </v:group>
            <v:group style="position:absolute;left:7257;top:2792;width:10;height:20" coordorigin="7257,2792" coordsize="10,20">
              <v:shape style="position:absolute;left:7257;top:2792;width:10;height:20" coordorigin="7257,2792" coordsize="10,20" path="m7257,2811l7266,2811,7266,2792,7257,2792,7257,2811xe" filled="true" fillcolor="#000000" stroked="false">
                <v:path arrowok="t"/>
                <v:fill type="solid"/>
              </v:shape>
            </v:group>
            <v:group style="position:absolute;left:7257;top:2811;width:10;height:20" coordorigin="7257,2811" coordsize="10,20">
              <v:shape style="position:absolute;left:7257;top:2811;width:10;height:20" coordorigin="7257,2811" coordsize="10,20" path="m7257,2830l7266,2830,7266,2811,7257,2811,7257,2830xe" filled="true" fillcolor="#000000" stroked="false">
                <v:path arrowok="t"/>
                <v:fill type="solid"/>
              </v:shape>
            </v:group>
            <v:group style="position:absolute;left:7257;top:2830;width:10;height:20" coordorigin="7257,2830" coordsize="10,20">
              <v:shape style="position:absolute;left:7257;top:2830;width:10;height:20" coordorigin="7257,2830" coordsize="10,20" path="m7257,2850l7266,2850,7266,2830,7257,2830,7257,2850xe" filled="true" fillcolor="#000000" stroked="false">
                <v:path arrowok="t"/>
                <v:fill type="solid"/>
              </v:shape>
            </v:group>
            <v:group style="position:absolute;left:7257;top:2850;width:10;height:20" coordorigin="7257,2850" coordsize="10,20">
              <v:shape style="position:absolute;left:7257;top:2850;width:10;height:20" coordorigin="7257,2850" coordsize="10,20" path="m7257,2869l7266,2869,7266,2850,7257,2850,7257,2869xe" filled="true" fillcolor="#000000" stroked="false">
                <v:path arrowok="t"/>
                <v:fill type="solid"/>
              </v:shape>
            </v:group>
            <v:group style="position:absolute;left:7257;top:2869;width:10;height:20" coordorigin="7257,2869" coordsize="10,20">
              <v:shape style="position:absolute;left:7257;top:2869;width:10;height:20" coordorigin="7257,2869" coordsize="10,20" path="m7257,2888l7266,2888,7266,2869,7257,2869,7257,2888xe" filled="true" fillcolor="#000000" stroked="false">
                <v:path arrowok="t"/>
                <v:fill type="solid"/>
              </v:shape>
            </v:group>
            <v:group style="position:absolute;left:7257;top:2888;width:10;height:20" coordorigin="7257,2888" coordsize="10,20">
              <v:shape style="position:absolute;left:7257;top:2888;width:10;height:20" coordorigin="7257,2888" coordsize="10,20" path="m7257,2907l7266,2907,7266,2888,7257,2888,7257,2907xe" filled="true" fillcolor="#000000" stroked="false">
                <v:path arrowok="t"/>
                <v:fill type="solid"/>
              </v:shape>
            </v:group>
            <v:group style="position:absolute;left:7257;top:2907;width:10;height:20" coordorigin="7257,2907" coordsize="10,20">
              <v:shape style="position:absolute;left:7257;top:2907;width:10;height:20" coordorigin="7257,2907" coordsize="10,20" path="m7257,2926l7266,2926,7266,2907,7257,2907,7257,2926xe" filled="true" fillcolor="#000000" stroked="false">
                <v:path arrowok="t"/>
                <v:fill type="solid"/>
              </v:shape>
            </v:group>
            <v:group style="position:absolute;left:7257;top:2926;width:10;height:20" coordorigin="7257,2926" coordsize="10,20">
              <v:shape style="position:absolute;left:7257;top:2926;width:10;height:20" coordorigin="7257,2926" coordsize="10,20" path="m7257,2946l7266,2946,7266,2926,7257,2926,7257,2946xe" filled="true" fillcolor="#000000" stroked="false">
                <v:path arrowok="t"/>
                <v:fill type="solid"/>
              </v:shape>
            </v:group>
            <v:group style="position:absolute;left:7257;top:2946;width:10;height:20" coordorigin="7257,2946" coordsize="10,20">
              <v:shape style="position:absolute;left:7257;top:2946;width:10;height:20" coordorigin="7257,2946" coordsize="10,20" path="m7257,2965l7266,2965,7266,2946,7257,2946,7257,2965xe" filled="true" fillcolor="#000000" stroked="false">
                <v:path arrowok="t"/>
                <v:fill type="solid"/>
              </v:shape>
            </v:group>
            <v:group style="position:absolute;left:7257;top:2965;width:10;height:20" coordorigin="7257,2965" coordsize="10,20">
              <v:shape style="position:absolute;left:7257;top:2965;width:10;height:20" coordorigin="7257,2965" coordsize="10,20" path="m7257,2984l7266,2984,7266,2965,7257,2965,7257,2984xe" filled="true" fillcolor="#000000" stroked="false">
                <v:path arrowok="t"/>
                <v:fill type="solid"/>
              </v:shape>
            </v:group>
            <v:group style="position:absolute;left:7257;top:2984;width:10;height:20" coordorigin="7257,2984" coordsize="10,20">
              <v:shape style="position:absolute;left:7257;top:2984;width:10;height:20" coordorigin="7257,2984" coordsize="10,20" path="m7257,3003l7266,3003,7266,2984,7257,2984,7257,3003xe" filled="true" fillcolor="#000000" stroked="false">
                <v:path arrowok="t"/>
                <v:fill type="solid"/>
              </v:shape>
            </v:group>
            <v:group style="position:absolute;left:7257;top:3003;width:10;height:20" coordorigin="7257,3003" coordsize="10,20">
              <v:shape style="position:absolute;left:7257;top:3003;width:10;height:20" coordorigin="7257,3003" coordsize="10,20" path="m7257,3022l7266,3022,7266,3003,7257,3003,7257,3022xe" filled="true" fillcolor="#000000" stroked="false">
                <v:path arrowok="t"/>
                <v:fill type="solid"/>
              </v:shape>
            </v:group>
            <v:group style="position:absolute;left:7257;top:3026;width:10;height:2" coordorigin="7257,3026" coordsize="10,2">
              <v:shape style="position:absolute;left:7257;top:3026;width:10;height:2" coordorigin="7257,3026" coordsize="10,0" path="m7257,3026l7266,3026e" filled="false" stroked="true" strokeweight=".35999pt" strokecolor="#000000">
                <v:path arrowok="t"/>
              </v:shape>
            </v:group>
            <v:group style="position:absolute;left:8776;top:2715;width:10;height:20" coordorigin="8776,2715" coordsize="10,20">
              <v:shape style="position:absolute;left:8776;top:2715;width:10;height:20" coordorigin="8776,2715" coordsize="10,20" path="m8776,2734l8785,2734,8785,2715,8776,2715,8776,2734xe" filled="true" fillcolor="#000000" stroked="false">
                <v:path arrowok="t"/>
                <v:fill type="solid"/>
              </v:shape>
            </v:group>
            <v:group style="position:absolute;left:8776;top:2734;width:10;height:20" coordorigin="8776,2734" coordsize="10,20">
              <v:shape style="position:absolute;left:8776;top:2734;width:10;height:20" coordorigin="8776,2734" coordsize="10,20" path="m8776,2754l8785,2754,8785,2734,8776,2734,8776,2754xe" filled="true" fillcolor="#000000" stroked="false">
                <v:path arrowok="t"/>
                <v:fill type="solid"/>
              </v:shape>
            </v:group>
            <v:group style="position:absolute;left:8776;top:2754;width:10;height:20" coordorigin="8776,2754" coordsize="10,20">
              <v:shape style="position:absolute;left:8776;top:2754;width:10;height:20" coordorigin="8776,2754" coordsize="10,20" path="m8776,2773l8785,2773,8785,2754,8776,2754,8776,2773xe" filled="true" fillcolor="#000000" stroked="false">
                <v:path arrowok="t"/>
                <v:fill type="solid"/>
              </v:shape>
            </v:group>
            <v:group style="position:absolute;left:8776;top:2773;width:10;height:20" coordorigin="8776,2773" coordsize="10,20">
              <v:shape style="position:absolute;left:8776;top:2773;width:10;height:20" coordorigin="8776,2773" coordsize="10,20" path="m8776,2792l8785,2792,8785,2773,8776,2773,8776,2792xe" filled="true" fillcolor="#000000" stroked="false">
                <v:path arrowok="t"/>
                <v:fill type="solid"/>
              </v:shape>
            </v:group>
            <v:group style="position:absolute;left:8776;top:2792;width:10;height:20" coordorigin="8776,2792" coordsize="10,20">
              <v:shape style="position:absolute;left:8776;top:2792;width:10;height:20" coordorigin="8776,2792" coordsize="10,20" path="m8776,2811l8785,2811,8785,2792,8776,2792,8776,2811xe" filled="true" fillcolor="#000000" stroked="false">
                <v:path arrowok="t"/>
                <v:fill type="solid"/>
              </v:shape>
            </v:group>
            <v:group style="position:absolute;left:8776;top:2811;width:10;height:20" coordorigin="8776,2811" coordsize="10,20">
              <v:shape style="position:absolute;left:8776;top:2811;width:10;height:20" coordorigin="8776,2811" coordsize="10,20" path="m8776,2830l8785,2830,8785,2811,8776,2811,8776,2830xe" filled="true" fillcolor="#000000" stroked="false">
                <v:path arrowok="t"/>
                <v:fill type="solid"/>
              </v:shape>
            </v:group>
            <v:group style="position:absolute;left:8776;top:2830;width:10;height:20" coordorigin="8776,2830" coordsize="10,20">
              <v:shape style="position:absolute;left:8776;top:2830;width:10;height:20" coordorigin="8776,2830" coordsize="10,20" path="m8776,2850l8785,2850,8785,2830,8776,2830,8776,2850xe" filled="true" fillcolor="#000000" stroked="false">
                <v:path arrowok="t"/>
                <v:fill type="solid"/>
              </v:shape>
            </v:group>
            <v:group style="position:absolute;left:8776;top:2850;width:10;height:20" coordorigin="8776,2850" coordsize="10,20">
              <v:shape style="position:absolute;left:8776;top:2850;width:10;height:20" coordorigin="8776,2850" coordsize="10,20" path="m8776,2869l8785,2869,8785,2850,8776,2850,8776,2869xe" filled="true" fillcolor="#000000" stroked="false">
                <v:path arrowok="t"/>
                <v:fill type="solid"/>
              </v:shape>
            </v:group>
            <v:group style="position:absolute;left:8776;top:2869;width:10;height:20" coordorigin="8776,2869" coordsize="10,20">
              <v:shape style="position:absolute;left:8776;top:2869;width:10;height:20" coordorigin="8776,2869" coordsize="10,20" path="m8776,2888l8785,2888,8785,2869,8776,2869,8776,2888xe" filled="true" fillcolor="#000000" stroked="false">
                <v:path arrowok="t"/>
                <v:fill type="solid"/>
              </v:shape>
            </v:group>
            <v:group style="position:absolute;left:8776;top:2888;width:10;height:20" coordorigin="8776,2888" coordsize="10,20">
              <v:shape style="position:absolute;left:8776;top:2888;width:10;height:20" coordorigin="8776,2888" coordsize="10,20" path="m8776,2907l8785,2907,8785,2888,8776,2888,8776,2907xe" filled="true" fillcolor="#000000" stroked="false">
                <v:path arrowok="t"/>
                <v:fill type="solid"/>
              </v:shape>
            </v:group>
            <v:group style="position:absolute;left:8776;top:2907;width:10;height:20" coordorigin="8776,2907" coordsize="10,20">
              <v:shape style="position:absolute;left:8776;top:2907;width:10;height:20" coordorigin="8776,2907" coordsize="10,20" path="m8776,2926l8785,2926,8785,2907,8776,2907,8776,2926xe" filled="true" fillcolor="#000000" stroked="false">
                <v:path arrowok="t"/>
                <v:fill type="solid"/>
              </v:shape>
            </v:group>
            <v:group style="position:absolute;left:8776;top:2926;width:10;height:20" coordorigin="8776,2926" coordsize="10,20">
              <v:shape style="position:absolute;left:8776;top:2926;width:10;height:20" coordorigin="8776,2926" coordsize="10,20" path="m8776,2946l8785,2946,8785,2926,8776,2926,8776,2946xe" filled="true" fillcolor="#000000" stroked="false">
                <v:path arrowok="t"/>
                <v:fill type="solid"/>
              </v:shape>
            </v:group>
            <v:group style="position:absolute;left:8776;top:2946;width:10;height:20" coordorigin="8776,2946" coordsize="10,20">
              <v:shape style="position:absolute;left:8776;top:2946;width:10;height:20" coordorigin="8776,2946" coordsize="10,20" path="m8776,2965l8785,2965,8785,2946,8776,2946,8776,2965xe" filled="true" fillcolor="#000000" stroked="false">
                <v:path arrowok="t"/>
                <v:fill type="solid"/>
              </v:shape>
            </v:group>
            <v:group style="position:absolute;left:8776;top:2965;width:10;height:20" coordorigin="8776,2965" coordsize="10,20">
              <v:shape style="position:absolute;left:8776;top:2965;width:10;height:20" coordorigin="8776,2965" coordsize="10,20" path="m8776,2984l8785,2984,8785,2965,8776,2965,8776,2984xe" filled="true" fillcolor="#000000" stroked="false">
                <v:path arrowok="t"/>
                <v:fill type="solid"/>
              </v:shape>
            </v:group>
            <v:group style="position:absolute;left:8776;top:2984;width:10;height:20" coordorigin="8776,2984" coordsize="10,20">
              <v:shape style="position:absolute;left:8776;top:2984;width:10;height:20" coordorigin="8776,2984" coordsize="10,20" path="m8776,3003l8785,3003,8785,2984,8776,2984,8776,3003xe" filled="true" fillcolor="#000000" stroked="false">
                <v:path arrowok="t"/>
                <v:fill type="solid"/>
              </v:shape>
            </v:group>
            <v:group style="position:absolute;left:8776;top:3003;width:10;height:20" coordorigin="8776,3003" coordsize="10,20">
              <v:shape style="position:absolute;left:8776;top:3003;width:10;height:20" coordorigin="8776,3003" coordsize="10,20" path="m8776,3022l8785,3022,8785,3003,8776,3003,8776,3022xe" filled="true" fillcolor="#000000" stroked="false">
                <v:path arrowok="t"/>
                <v:fill type="solid"/>
              </v:shape>
            </v:group>
            <v:group style="position:absolute;left:8776;top:3026;width:10;height:2" coordorigin="8776,3026" coordsize="10,2">
              <v:shape style="position:absolute;left:8776;top:3026;width:10;height:2" coordorigin="8776,3026" coordsize="10,0" path="m8776,3026l8785,3026e" filled="false" stroked="true" strokeweight=".35999pt" strokecolor="#000000">
                <v:path arrowok="t"/>
              </v:shape>
              <v:shape style="position:absolute;left:2400;top:3030;width:1906;height:10" type="#_x0000_t75" stroked="false">
                <v:imagedata r:id="rId477" o:title=""/>
              </v:shape>
              <v:shape style="position:absolute;left:4302;top:3030;width:2955;height:10" type="#_x0000_t75" stroked="false">
                <v:imagedata r:id="rId484" o:title=""/>
              </v:shape>
              <v:shape style="position:absolute;left:7252;top:3030;width:1524;height:10" type="#_x0000_t75" stroked="false">
                <v:imagedata r:id="rId485" o:title=""/>
              </v:shape>
              <v:shape style="position:absolute;left:8771;top:3030;width:1385;height:10" type="#_x0000_t75" stroked="false">
                <v:imagedata r:id="rId486" o:title=""/>
              </v:shape>
            </v:group>
            <v:group style="position:absolute;left:4307;top:3039;width:10;height:20" coordorigin="4307,3039" coordsize="10,20">
              <v:shape style="position:absolute;left:4307;top:3039;width:10;height:20" coordorigin="4307,3039" coordsize="10,20" path="m4307,3058l4316,3058,4316,3039,4307,3039,4307,3058xe" filled="true" fillcolor="#000000" stroked="false">
                <v:path arrowok="t"/>
                <v:fill type="solid"/>
              </v:shape>
            </v:group>
            <v:group style="position:absolute;left:4307;top:3058;width:10;height:20" coordorigin="4307,3058" coordsize="10,20">
              <v:shape style="position:absolute;left:4307;top:3058;width:10;height:20" coordorigin="4307,3058" coordsize="10,20" path="m4307,3078l4316,3078,4316,3058,4307,3058,4307,3078xe" filled="true" fillcolor="#000000" stroked="false">
                <v:path arrowok="t"/>
                <v:fill type="solid"/>
              </v:shape>
            </v:group>
            <v:group style="position:absolute;left:4307;top:3078;width:10;height:20" coordorigin="4307,3078" coordsize="10,20">
              <v:shape style="position:absolute;left:4307;top:3078;width:10;height:20" coordorigin="4307,3078" coordsize="10,20" path="m4307,3097l4316,3097,4316,3078,4307,3078,4307,3097xe" filled="true" fillcolor="#000000" stroked="false">
                <v:path arrowok="t"/>
                <v:fill type="solid"/>
              </v:shape>
            </v:group>
            <v:group style="position:absolute;left:4307;top:3097;width:10;height:20" coordorigin="4307,3097" coordsize="10,20">
              <v:shape style="position:absolute;left:4307;top:3097;width:10;height:20" coordorigin="4307,3097" coordsize="10,20" path="m4307,3116l4316,3116,4316,3097,4307,3097,4307,3116xe" filled="true" fillcolor="#000000" stroked="false">
                <v:path arrowok="t"/>
                <v:fill type="solid"/>
              </v:shape>
            </v:group>
            <v:group style="position:absolute;left:4307;top:3116;width:10;height:20" coordorigin="4307,3116" coordsize="10,20">
              <v:shape style="position:absolute;left:4307;top:3116;width:10;height:20" coordorigin="4307,3116" coordsize="10,20" path="m4307,3135l4316,3135,4316,3116,4307,3116,4307,3135xe" filled="true" fillcolor="#000000" stroked="false">
                <v:path arrowok="t"/>
                <v:fill type="solid"/>
              </v:shape>
            </v:group>
            <v:group style="position:absolute;left:4307;top:3135;width:10;height:20" coordorigin="4307,3135" coordsize="10,20">
              <v:shape style="position:absolute;left:4307;top:3135;width:10;height:20" coordorigin="4307,3135" coordsize="10,20" path="m4307,3154l4316,3154,4316,3135,4307,3135,4307,3154xe" filled="true" fillcolor="#000000" stroked="false">
                <v:path arrowok="t"/>
                <v:fill type="solid"/>
              </v:shape>
            </v:group>
            <v:group style="position:absolute;left:4307;top:3154;width:10;height:20" coordorigin="4307,3154" coordsize="10,20">
              <v:shape style="position:absolute;left:4307;top:3154;width:10;height:20" coordorigin="4307,3154" coordsize="10,20" path="m4307,3174l4316,3174,4316,3154,4307,3154,4307,3174xe" filled="true" fillcolor="#000000" stroked="false">
                <v:path arrowok="t"/>
                <v:fill type="solid"/>
              </v:shape>
            </v:group>
            <v:group style="position:absolute;left:4307;top:3174;width:10;height:20" coordorigin="4307,3174" coordsize="10,20">
              <v:shape style="position:absolute;left:4307;top:3174;width:10;height:20" coordorigin="4307,3174" coordsize="10,20" path="m4307,3193l4316,3193,4316,3174,4307,3174,4307,3193xe" filled="true" fillcolor="#000000" stroked="false">
                <v:path arrowok="t"/>
                <v:fill type="solid"/>
              </v:shape>
            </v:group>
            <v:group style="position:absolute;left:4307;top:3193;width:10;height:20" coordorigin="4307,3193" coordsize="10,20">
              <v:shape style="position:absolute;left:4307;top:3193;width:10;height:20" coordorigin="4307,3193" coordsize="10,20" path="m4307,3212l4316,3212,4316,3193,4307,3193,4307,3212xe" filled="true" fillcolor="#000000" stroked="false">
                <v:path arrowok="t"/>
                <v:fill type="solid"/>
              </v:shape>
            </v:group>
            <v:group style="position:absolute;left:4307;top:3212;width:10;height:20" coordorigin="4307,3212" coordsize="10,20">
              <v:shape style="position:absolute;left:4307;top:3212;width:10;height:20" coordorigin="4307,3212" coordsize="10,20" path="m4307,3231l4316,3231,4316,3212,4307,3212,4307,3231xe" filled="true" fillcolor="#000000" stroked="false">
                <v:path arrowok="t"/>
                <v:fill type="solid"/>
              </v:shape>
            </v:group>
            <v:group style="position:absolute;left:4307;top:3231;width:10;height:20" coordorigin="4307,3231" coordsize="10,20">
              <v:shape style="position:absolute;left:4307;top:3231;width:10;height:20" coordorigin="4307,3231" coordsize="10,20" path="m4307,3250l4316,3250,4316,3231,4307,3231,4307,3250xe" filled="true" fillcolor="#000000" stroked="false">
                <v:path arrowok="t"/>
                <v:fill type="solid"/>
              </v:shape>
            </v:group>
            <v:group style="position:absolute;left:4307;top:3250;width:10;height:20" coordorigin="4307,3250" coordsize="10,20">
              <v:shape style="position:absolute;left:4307;top:3250;width:10;height:20" coordorigin="4307,3250" coordsize="10,20" path="m4307,3270l4316,3270,4316,3250,4307,3250,4307,3270xe" filled="true" fillcolor="#000000" stroked="false">
                <v:path arrowok="t"/>
                <v:fill type="solid"/>
              </v:shape>
            </v:group>
            <v:group style="position:absolute;left:4307;top:3270;width:10;height:20" coordorigin="4307,3270" coordsize="10,20">
              <v:shape style="position:absolute;left:4307;top:3270;width:10;height:20" coordorigin="4307,3270" coordsize="10,20" path="m4307,3289l4316,3289,4316,3270,4307,3270,4307,3289xe" filled="true" fillcolor="#000000" stroked="false">
                <v:path arrowok="t"/>
                <v:fill type="solid"/>
              </v:shape>
            </v:group>
            <v:group style="position:absolute;left:4307;top:3289;width:10;height:20" coordorigin="4307,3289" coordsize="10,20">
              <v:shape style="position:absolute;left:4307;top:3289;width:10;height:20" coordorigin="4307,3289" coordsize="10,20" path="m4307,3308l4316,3308,4316,3289,4307,3289,4307,3308xe" filled="true" fillcolor="#000000" stroked="false">
                <v:path arrowok="t"/>
                <v:fill type="solid"/>
              </v:shape>
            </v:group>
            <v:group style="position:absolute;left:4307;top:3308;width:10;height:20" coordorigin="4307,3308" coordsize="10,20">
              <v:shape style="position:absolute;left:4307;top:3308;width:10;height:20" coordorigin="4307,3308" coordsize="10,20" path="m4307,3327l4316,3327,4316,3308,4307,3308,4307,3327xe" filled="true" fillcolor="#000000" stroked="false">
                <v:path arrowok="t"/>
                <v:fill type="solid"/>
              </v:shape>
            </v:group>
            <v:group style="position:absolute;left:4307;top:3327;width:10;height:20" coordorigin="4307,3327" coordsize="10,20">
              <v:shape style="position:absolute;left:4307;top:3327;width:10;height:20" coordorigin="4307,3327" coordsize="10,20" path="m4307,3346l4316,3346,4316,3327,4307,3327,4307,3346xe" filled="true" fillcolor="#000000" stroked="false">
                <v:path arrowok="t"/>
                <v:fill type="solid"/>
              </v:shape>
            </v:group>
            <v:group style="position:absolute;left:4307;top:3349;width:10;height:2" coordorigin="4307,3349" coordsize="10,2">
              <v:shape style="position:absolute;left:4307;top:3349;width:10;height:2" coordorigin="4307,3349" coordsize="10,0" path="m4307,3349l4316,3349e" filled="false" stroked="true" strokeweight=".24005pt" strokecolor="#000000">
                <v:path arrowok="t"/>
              </v:shape>
            </v:group>
            <v:group style="position:absolute;left:5907;top:3039;width:10;height:20" coordorigin="5907,3039" coordsize="10,20">
              <v:shape style="position:absolute;left:5907;top:3039;width:10;height:20" coordorigin="5907,3039" coordsize="10,20" path="m5907,3058l5917,3058,5917,3039,5907,3039,5907,3058xe" filled="true" fillcolor="#000000" stroked="false">
                <v:path arrowok="t"/>
                <v:fill type="solid"/>
              </v:shape>
            </v:group>
            <v:group style="position:absolute;left:5907;top:3058;width:10;height:20" coordorigin="5907,3058" coordsize="10,20">
              <v:shape style="position:absolute;left:5907;top:3058;width:10;height:20" coordorigin="5907,3058" coordsize="10,20" path="m5907,3078l5917,3078,5917,3058,5907,3058,5907,3078xe" filled="true" fillcolor="#000000" stroked="false">
                <v:path arrowok="t"/>
                <v:fill type="solid"/>
              </v:shape>
            </v:group>
            <v:group style="position:absolute;left:5907;top:3078;width:10;height:20" coordorigin="5907,3078" coordsize="10,20">
              <v:shape style="position:absolute;left:5907;top:3078;width:10;height:20" coordorigin="5907,3078" coordsize="10,20" path="m5907,3097l5917,3097,5917,3078,5907,3078,5907,3097xe" filled="true" fillcolor="#000000" stroked="false">
                <v:path arrowok="t"/>
                <v:fill type="solid"/>
              </v:shape>
            </v:group>
            <v:group style="position:absolute;left:5907;top:3097;width:10;height:20" coordorigin="5907,3097" coordsize="10,20">
              <v:shape style="position:absolute;left:5907;top:3097;width:10;height:20" coordorigin="5907,3097" coordsize="10,20" path="m5907,3116l5917,3116,5917,3097,5907,3097,5907,3116xe" filled="true" fillcolor="#000000" stroked="false">
                <v:path arrowok="t"/>
                <v:fill type="solid"/>
              </v:shape>
            </v:group>
            <v:group style="position:absolute;left:5907;top:3116;width:10;height:20" coordorigin="5907,3116" coordsize="10,20">
              <v:shape style="position:absolute;left:5907;top:3116;width:10;height:20" coordorigin="5907,3116" coordsize="10,20" path="m5907,3135l5917,3135,5917,3116,5907,3116,5907,3135xe" filled="true" fillcolor="#000000" stroked="false">
                <v:path arrowok="t"/>
                <v:fill type="solid"/>
              </v:shape>
            </v:group>
            <v:group style="position:absolute;left:5907;top:3135;width:10;height:20" coordorigin="5907,3135" coordsize="10,20">
              <v:shape style="position:absolute;left:5907;top:3135;width:10;height:20" coordorigin="5907,3135" coordsize="10,20" path="m5907,3154l5917,3154,5917,3135,5907,3135,5907,3154xe" filled="true" fillcolor="#000000" stroked="false">
                <v:path arrowok="t"/>
                <v:fill type="solid"/>
              </v:shape>
            </v:group>
            <v:group style="position:absolute;left:5907;top:3154;width:10;height:20" coordorigin="5907,3154" coordsize="10,20">
              <v:shape style="position:absolute;left:5907;top:3154;width:10;height:20" coordorigin="5907,3154" coordsize="10,20" path="m5907,3174l5917,3174,5917,3154,5907,3154,5907,3174xe" filled="true" fillcolor="#000000" stroked="false">
                <v:path arrowok="t"/>
                <v:fill type="solid"/>
              </v:shape>
            </v:group>
            <v:group style="position:absolute;left:5907;top:3174;width:10;height:20" coordorigin="5907,3174" coordsize="10,20">
              <v:shape style="position:absolute;left:5907;top:3174;width:10;height:20" coordorigin="5907,3174" coordsize="10,20" path="m5907,3193l5917,3193,5917,3174,5907,3174,5907,3193xe" filled="true" fillcolor="#000000" stroked="false">
                <v:path arrowok="t"/>
                <v:fill type="solid"/>
              </v:shape>
            </v:group>
            <v:group style="position:absolute;left:5907;top:3193;width:10;height:20" coordorigin="5907,3193" coordsize="10,20">
              <v:shape style="position:absolute;left:5907;top:3193;width:10;height:20" coordorigin="5907,3193" coordsize="10,20" path="m5907,3212l5917,3212,5917,3193,5907,3193,5907,3212xe" filled="true" fillcolor="#000000" stroked="false">
                <v:path arrowok="t"/>
                <v:fill type="solid"/>
              </v:shape>
            </v:group>
            <v:group style="position:absolute;left:5907;top:3212;width:10;height:20" coordorigin="5907,3212" coordsize="10,20">
              <v:shape style="position:absolute;left:5907;top:3212;width:10;height:20" coordorigin="5907,3212" coordsize="10,20" path="m5907,3231l5917,3231,5917,3212,5907,3212,5907,3231xe" filled="true" fillcolor="#000000" stroked="false">
                <v:path arrowok="t"/>
                <v:fill type="solid"/>
              </v:shape>
            </v:group>
            <v:group style="position:absolute;left:5907;top:3231;width:10;height:20" coordorigin="5907,3231" coordsize="10,20">
              <v:shape style="position:absolute;left:5907;top:3231;width:10;height:20" coordorigin="5907,3231" coordsize="10,20" path="m5907,3250l5917,3250,5917,3231,5907,3231,5907,3250xe" filled="true" fillcolor="#000000" stroked="false">
                <v:path arrowok="t"/>
                <v:fill type="solid"/>
              </v:shape>
            </v:group>
            <v:group style="position:absolute;left:5907;top:3250;width:10;height:20" coordorigin="5907,3250" coordsize="10,20">
              <v:shape style="position:absolute;left:5907;top:3250;width:10;height:20" coordorigin="5907,3250" coordsize="10,20" path="m5907,3270l5917,3270,5917,3250,5907,3250,5907,3270xe" filled="true" fillcolor="#000000" stroked="false">
                <v:path arrowok="t"/>
                <v:fill type="solid"/>
              </v:shape>
            </v:group>
            <v:group style="position:absolute;left:5907;top:3270;width:10;height:20" coordorigin="5907,3270" coordsize="10,20">
              <v:shape style="position:absolute;left:5907;top:3270;width:10;height:20" coordorigin="5907,3270" coordsize="10,20" path="m5907,3289l5917,3289,5917,3270,5907,3270,5907,3289xe" filled="true" fillcolor="#000000" stroked="false">
                <v:path arrowok="t"/>
                <v:fill type="solid"/>
              </v:shape>
            </v:group>
            <v:group style="position:absolute;left:5907;top:3289;width:10;height:20" coordorigin="5907,3289" coordsize="10,20">
              <v:shape style="position:absolute;left:5907;top:3289;width:10;height:20" coordorigin="5907,3289" coordsize="10,20" path="m5907,3308l5917,3308,5917,3289,5907,3289,5907,3308xe" filled="true" fillcolor="#000000" stroked="false">
                <v:path arrowok="t"/>
                <v:fill type="solid"/>
              </v:shape>
            </v:group>
            <v:group style="position:absolute;left:5907;top:3308;width:10;height:20" coordorigin="5907,3308" coordsize="10,20">
              <v:shape style="position:absolute;left:5907;top:3308;width:10;height:20" coordorigin="5907,3308" coordsize="10,20" path="m5907,3327l5917,3327,5917,3308,5907,3308,5907,3327xe" filled="true" fillcolor="#000000" stroked="false">
                <v:path arrowok="t"/>
                <v:fill type="solid"/>
              </v:shape>
            </v:group>
            <v:group style="position:absolute;left:5907;top:3327;width:10;height:20" coordorigin="5907,3327" coordsize="10,20">
              <v:shape style="position:absolute;left:5907;top:3327;width:10;height:20" coordorigin="5907,3327" coordsize="10,20" path="m5907,3346l5917,3346,5917,3327,5907,3327,5907,3346xe" filled="true" fillcolor="#000000" stroked="false">
                <v:path arrowok="t"/>
                <v:fill type="solid"/>
              </v:shape>
            </v:group>
            <v:group style="position:absolute;left:5907;top:3349;width:10;height:2" coordorigin="5907,3349" coordsize="10,2">
              <v:shape style="position:absolute;left:5907;top:3349;width:10;height:2" coordorigin="5907,3349" coordsize="10,0" path="m5907,3349l5917,3349e" filled="false" stroked="true" strokeweight=".24005pt" strokecolor="#000000">
                <v:path arrowok="t"/>
              </v:shape>
            </v:group>
            <v:group style="position:absolute;left:7257;top:3039;width:10;height:20" coordorigin="7257,3039" coordsize="10,20">
              <v:shape style="position:absolute;left:7257;top:3039;width:10;height:20" coordorigin="7257,3039" coordsize="10,20" path="m7257,3058l7266,3058,7266,3039,7257,3039,7257,3058xe" filled="true" fillcolor="#000000" stroked="false">
                <v:path arrowok="t"/>
                <v:fill type="solid"/>
              </v:shape>
            </v:group>
            <v:group style="position:absolute;left:7257;top:3058;width:10;height:20" coordorigin="7257,3058" coordsize="10,20">
              <v:shape style="position:absolute;left:7257;top:3058;width:10;height:20" coordorigin="7257,3058" coordsize="10,20" path="m7257,3078l7266,3078,7266,3058,7257,3058,7257,3078xe" filled="true" fillcolor="#000000" stroked="false">
                <v:path arrowok="t"/>
                <v:fill type="solid"/>
              </v:shape>
            </v:group>
            <v:group style="position:absolute;left:7257;top:3078;width:10;height:20" coordorigin="7257,3078" coordsize="10,20">
              <v:shape style="position:absolute;left:7257;top:3078;width:10;height:20" coordorigin="7257,3078" coordsize="10,20" path="m7257,3097l7266,3097,7266,3078,7257,3078,7257,3097xe" filled="true" fillcolor="#000000" stroked="false">
                <v:path arrowok="t"/>
                <v:fill type="solid"/>
              </v:shape>
            </v:group>
            <v:group style="position:absolute;left:7257;top:3097;width:10;height:20" coordorigin="7257,3097" coordsize="10,20">
              <v:shape style="position:absolute;left:7257;top:3097;width:10;height:20" coordorigin="7257,3097" coordsize="10,20" path="m7257,3116l7266,3116,7266,3097,7257,3097,7257,3116xe" filled="true" fillcolor="#000000" stroked="false">
                <v:path arrowok="t"/>
                <v:fill type="solid"/>
              </v:shape>
            </v:group>
            <v:group style="position:absolute;left:7257;top:3116;width:10;height:20" coordorigin="7257,3116" coordsize="10,20">
              <v:shape style="position:absolute;left:7257;top:3116;width:10;height:20" coordorigin="7257,3116" coordsize="10,20" path="m7257,3135l7266,3135,7266,3116,7257,3116,7257,3135xe" filled="true" fillcolor="#000000" stroked="false">
                <v:path arrowok="t"/>
                <v:fill type="solid"/>
              </v:shape>
            </v:group>
            <v:group style="position:absolute;left:7257;top:3135;width:10;height:20" coordorigin="7257,3135" coordsize="10,20">
              <v:shape style="position:absolute;left:7257;top:3135;width:10;height:20" coordorigin="7257,3135" coordsize="10,20" path="m7257,3154l7266,3154,7266,3135,7257,3135,7257,3154xe" filled="true" fillcolor="#000000" stroked="false">
                <v:path arrowok="t"/>
                <v:fill type="solid"/>
              </v:shape>
            </v:group>
            <v:group style="position:absolute;left:7257;top:3154;width:10;height:20" coordorigin="7257,3154" coordsize="10,20">
              <v:shape style="position:absolute;left:7257;top:3154;width:10;height:20" coordorigin="7257,3154" coordsize="10,20" path="m7257,3174l7266,3174,7266,3154,7257,3154,7257,3174xe" filled="true" fillcolor="#000000" stroked="false">
                <v:path arrowok="t"/>
                <v:fill type="solid"/>
              </v:shape>
            </v:group>
            <v:group style="position:absolute;left:7257;top:3174;width:10;height:20" coordorigin="7257,3174" coordsize="10,20">
              <v:shape style="position:absolute;left:7257;top:3174;width:10;height:20" coordorigin="7257,3174" coordsize="10,20" path="m7257,3193l7266,3193,7266,3174,7257,3174,7257,3193xe" filled="true" fillcolor="#000000" stroked="false">
                <v:path arrowok="t"/>
                <v:fill type="solid"/>
              </v:shape>
            </v:group>
            <v:group style="position:absolute;left:7257;top:3193;width:10;height:20" coordorigin="7257,3193" coordsize="10,20">
              <v:shape style="position:absolute;left:7257;top:3193;width:10;height:20" coordorigin="7257,3193" coordsize="10,20" path="m7257,3212l7266,3212,7266,3193,7257,3193,7257,3212xe" filled="true" fillcolor="#000000" stroked="false">
                <v:path arrowok="t"/>
                <v:fill type="solid"/>
              </v:shape>
            </v:group>
            <v:group style="position:absolute;left:7257;top:3212;width:10;height:20" coordorigin="7257,3212" coordsize="10,20">
              <v:shape style="position:absolute;left:7257;top:3212;width:10;height:20" coordorigin="7257,3212" coordsize="10,20" path="m7257,3231l7266,3231,7266,3212,7257,3212,7257,3231xe" filled="true" fillcolor="#000000" stroked="false">
                <v:path arrowok="t"/>
                <v:fill type="solid"/>
              </v:shape>
            </v:group>
            <v:group style="position:absolute;left:7257;top:3231;width:10;height:20" coordorigin="7257,3231" coordsize="10,20">
              <v:shape style="position:absolute;left:7257;top:3231;width:10;height:20" coordorigin="7257,3231" coordsize="10,20" path="m7257,3250l7266,3250,7266,3231,7257,3231,7257,3250xe" filled="true" fillcolor="#000000" stroked="false">
                <v:path arrowok="t"/>
                <v:fill type="solid"/>
              </v:shape>
            </v:group>
            <v:group style="position:absolute;left:7257;top:3250;width:10;height:20" coordorigin="7257,3250" coordsize="10,20">
              <v:shape style="position:absolute;left:7257;top:3250;width:10;height:20" coordorigin="7257,3250" coordsize="10,20" path="m7257,3270l7266,3270,7266,3250,7257,3250,7257,3270xe" filled="true" fillcolor="#000000" stroked="false">
                <v:path arrowok="t"/>
                <v:fill type="solid"/>
              </v:shape>
            </v:group>
            <v:group style="position:absolute;left:7257;top:3270;width:10;height:20" coordorigin="7257,3270" coordsize="10,20">
              <v:shape style="position:absolute;left:7257;top:3270;width:10;height:20" coordorigin="7257,3270" coordsize="10,20" path="m7257,3289l7266,3289,7266,3270,7257,3270,7257,3289xe" filled="true" fillcolor="#000000" stroked="false">
                <v:path arrowok="t"/>
                <v:fill type="solid"/>
              </v:shape>
            </v:group>
            <v:group style="position:absolute;left:7257;top:3289;width:10;height:20" coordorigin="7257,3289" coordsize="10,20">
              <v:shape style="position:absolute;left:7257;top:3289;width:10;height:20" coordorigin="7257,3289" coordsize="10,20" path="m7257,3308l7266,3308,7266,3289,7257,3289,7257,3308xe" filled="true" fillcolor="#000000" stroked="false">
                <v:path arrowok="t"/>
                <v:fill type="solid"/>
              </v:shape>
            </v:group>
            <v:group style="position:absolute;left:7257;top:3308;width:10;height:20" coordorigin="7257,3308" coordsize="10,20">
              <v:shape style="position:absolute;left:7257;top:3308;width:10;height:20" coordorigin="7257,3308" coordsize="10,20" path="m7257,3327l7266,3327,7266,3308,7257,3308,7257,3327xe" filled="true" fillcolor="#000000" stroked="false">
                <v:path arrowok="t"/>
                <v:fill type="solid"/>
              </v:shape>
            </v:group>
            <v:group style="position:absolute;left:7257;top:3327;width:10;height:20" coordorigin="7257,3327" coordsize="10,20">
              <v:shape style="position:absolute;left:7257;top:3327;width:10;height:20" coordorigin="7257,3327" coordsize="10,20" path="m7257,3346l7266,3346,7266,3327,7257,3327,7257,3346xe" filled="true" fillcolor="#000000" stroked="false">
                <v:path arrowok="t"/>
                <v:fill type="solid"/>
              </v:shape>
            </v:group>
            <v:group style="position:absolute;left:7257;top:3349;width:10;height:2" coordorigin="7257,3349" coordsize="10,2">
              <v:shape style="position:absolute;left:7257;top:3349;width:10;height:2" coordorigin="7257,3349" coordsize="10,0" path="m7257,3349l7266,3349e" filled="false" stroked="true" strokeweight=".24005pt" strokecolor="#000000">
                <v:path arrowok="t"/>
              </v:shape>
            </v:group>
            <v:group style="position:absolute;left:8776;top:3039;width:10;height:20" coordorigin="8776,3039" coordsize="10,20">
              <v:shape style="position:absolute;left:8776;top:3039;width:10;height:20" coordorigin="8776,3039" coordsize="10,20" path="m8776,3058l8785,3058,8785,3039,8776,3039,8776,3058xe" filled="true" fillcolor="#000000" stroked="false">
                <v:path arrowok="t"/>
                <v:fill type="solid"/>
              </v:shape>
            </v:group>
            <v:group style="position:absolute;left:8776;top:3058;width:10;height:20" coordorigin="8776,3058" coordsize="10,20">
              <v:shape style="position:absolute;left:8776;top:3058;width:10;height:20" coordorigin="8776,3058" coordsize="10,20" path="m8776,3078l8785,3078,8785,3058,8776,3058,8776,3078xe" filled="true" fillcolor="#000000" stroked="false">
                <v:path arrowok="t"/>
                <v:fill type="solid"/>
              </v:shape>
            </v:group>
            <v:group style="position:absolute;left:8776;top:3078;width:10;height:20" coordorigin="8776,3078" coordsize="10,20">
              <v:shape style="position:absolute;left:8776;top:3078;width:10;height:20" coordorigin="8776,3078" coordsize="10,20" path="m8776,3097l8785,3097,8785,3078,8776,3078,8776,3097xe" filled="true" fillcolor="#000000" stroked="false">
                <v:path arrowok="t"/>
                <v:fill type="solid"/>
              </v:shape>
            </v:group>
            <v:group style="position:absolute;left:8776;top:3097;width:10;height:20" coordorigin="8776,3097" coordsize="10,20">
              <v:shape style="position:absolute;left:8776;top:3097;width:10;height:20" coordorigin="8776,3097" coordsize="10,20" path="m8776,3116l8785,3116,8785,3097,8776,3097,8776,3116xe" filled="true" fillcolor="#000000" stroked="false">
                <v:path arrowok="t"/>
                <v:fill type="solid"/>
              </v:shape>
            </v:group>
            <v:group style="position:absolute;left:8776;top:3116;width:10;height:20" coordorigin="8776,3116" coordsize="10,20">
              <v:shape style="position:absolute;left:8776;top:3116;width:10;height:20" coordorigin="8776,3116" coordsize="10,20" path="m8776,3135l8785,3135,8785,3116,8776,3116,8776,3135xe" filled="true" fillcolor="#000000" stroked="false">
                <v:path arrowok="t"/>
                <v:fill type="solid"/>
              </v:shape>
            </v:group>
            <v:group style="position:absolute;left:8776;top:3135;width:10;height:20" coordorigin="8776,3135" coordsize="10,20">
              <v:shape style="position:absolute;left:8776;top:3135;width:10;height:20" coordorigin="8776,3135" coordsize="10,20" path="m8776,3154l8785,3154,8785,3135,8776,3135,8776,3154xe" filled="true" fillcolor="#000000" stroked="false">
                <v:path arrowok="t"/>
                <v:fill type="solid"/>
              </v:shape>
            </v:group>
            <v:group style="position:absolute;left:8776;top:3154;width:10;height:20" coordorigin="8776,3154" coordsize="10,20">
              <v:shape style="position:absolute;left:8776;top:3154;width:10;height:20" coordorigin="8776,3154" coordsize="10,20" path="m8776,3174l8785,3174,8785,3154,8776,3154,8776,3174xe" filled="true" fillcolor="#000000" stroked="false">
                <v:path arrowok="t"/>
                <v:fill type="solid"/>
              </v:shape>
            </v:group>
            <v:group style="position:absolute;left:8776;top:3174;width:10;height:20" coordorigin="8776,3174" coordsize="10,20">
              <v:shape style="position:absolute;left:8776;top:3174;width:10;height:20" coordorigin="8776,3174" coordsize="10,20" path="m8776,3193l8785,3193,8785,3174,8776,3174,8776,3193xe" filled="true" fillcolor="#000000" stroked="false">
                <v:path arrowok="t"/>
                <v:fill type="solid"/>
              </v:shape>
            </v:group>
            <v:group style="position:absolute;left:8776;top:3193;width:10;height:20" coordorigin="8776,3193" coordsize="10,20">
              <v:shape style="position:absolute;left:8776;top:3193;width:10;height:20" coordorigin="8776,3193" coordsize="10,20" path="m8776,3212l8785,3212,8785,3193,8776,3193,8776,3212xe" filled="true" fillcolor="#000000" stroked="false">
                <v:path arrowok="t"/>
                <v:fill type="solid"/>
              </v:shape>
            </v:group>
            <v:group style="position:absolute;left:8776;top:3212;width:10;height:20" coordorigin="8776,3212" coordsize="10,20">
              <v:shape style="position:absolute;left:8776;top:3212;width:10;height:20" coordorigin="8776,3212" coordsize="10,20" path="m8776,3231l8785,3231,8785,3212,8776,3212,8776,3231xe" filled="true" fillcolor="#000000" stroked="false">
                <v:path arrowok="t"/>
                <v:fill type="solid"/>
              </v:shape>
            </v:group>
            <v:group style="position:absolute;left:8776;top:3231;width:10;height:20" coordorigin="8776,3231" coordsize="10,20">
              <v:shape style="position:absolute;left:8776;top:3231;width:10;height:20" coordorigin="8776,3231" coordsize="10,20" path="m8776,3250l8785,3250,8785,3231,8776,3231,8776,3250xe" filled="true" fillcolor="#000000" stroked="false">
                <v:path arrowok="t"/>
                <v:fill type="solid"/>
              </v:shape>
            </v:group>
            <v:group style="position:absolute;left:8776;top:3250;width:10;height:20" coordorigin="8776,3250" coordsize="10,20">
              <v:shape style="position:absolute;left:8776;top:3250;width:10;height:20" coordorigin="8776,3250" coordsize="10,20" path="m8776,3270l8785,3270,8785,3250,8776,3250,8776,3270xe" filled="true" fillcolor="#000000" stroked="false">
                <v:path arrowok="t"/>
                <v:fill type="solid"/>
              </v:shape>
            </v:group>
            <v:group style="position:absolute;left:8776;top:3270;width:10;height:20" coordorigin="8776,3270" coordsize="10,20">
              <v:shape style="position:absolute;left:8776;top:3270;width:10;height:20" coordorigin="8776,3270" coordsize="10,20" path="m8776,3289l8785,3289,8785,3270,8776,3270,8776,3289xe" filled="true" fillcolor="#000000" stroked="false">
                <v:path arrowok="t"/>
                <v:fill type="solid"/>
              </v:shape>
            </v:group>
            <v:group style="position:absolute;left:8776;top:3289;width:10;height:20" coordorigin="8776,3289" coordsize="10,20">
              <v:shape style="position:absolute;left:8776;top:3289;width:10;height:20" coordorigin="8776,3289" coordsize="10,20" path="m8776,3308l8785,3308,8785,3289,8776,3289,8776,3308xe" filled="true" fillcolor="#000000" stroked="false">
                <v:path arrowok="t"/>
                <v:fill type="solid"/>
              </v:shape>
            </v:group>
            <v:group style="position:absolute;left:8776;top:3308;width:10;height:20" coordorigin="8776,3308" coordsize="10,20">
              <v:shape style="position:absolute;left:8776;top:3308;width:10;height:20" coordorigin="8776,3308" coordsize="10,20" path="m8776,3327l8785,3327,8785,3308,8776,3308,8776,3327xe" filled="true" fillcolor="#000000" stroked="false">
                <v:path arrowok="t"/>
                <v:fill type="solid"/>
              </v:shape>
            </v:group>
            <v:group style="position:absolute;left:8776;top:3327;width:10;height:20" coordorigin="8776,3327" coordsize="10,20">
              <v:shape style="position:absolute;left:8776;top:3327;width:10;height:20" coordorigin="8776,3327" coordsize="10,20" path="m8776,3346l8785,3346,8785,3327,8776,3327,8776,3346xe" filled="true" fillcolor="#000000" stroked="false">
                <v:path arrowok="t"/>
                <v:fill type="solid"/>
              </v:shape>
            </v:group>
            <v:group style="position:absolute;left:8776;top:3349;width:10;height:2" coordorigin="8776,3349" coordsize="10,2">
              <v:shape style="position:absolute;left:8776;top:3349;width:10;height:2" coordorigin="8776,3349" coordsize="10,0" path="m8776,3349l8785,3349e" filled="false" stroked="true" strokeweight=".24005pt" strokecolor="#000000">
                <v:path arrowok="t"/>
              </v:shape>
              <v:shape style="position:absolute;left:2400;top:3351;width:1906;height:10" type="#_x0000_t75" stroked="false">
                <v:imagedata r:id="rId477" o:title=""/>
              </v:shape>
              <v:shape style="position:absolute;left:4302;top:3351;width:2955;height:10" type="#_x0000_t75" stroked="false">
                <v:imagedata r:id="rId484" o:title=""/>
              </v:shape>
              <v:shape style="position:absolute;left:7252;top:3351;width:1524;height:10" type="#_x0000_t75" stroked="false">
                <v:imagedata r:id="rId485" o:title=""/>
              </v:shape>
              <v:shape style="position:absolute;left:8771;top:3351;width:1385;height:10" type="#_x0000_t75" stroked="false">
                <v:imagedata r:id="rId486" o:title=""/>
              </v:shape>
            </v:group>
            <v:group style="position:absolute;left:4307;top:3361;width:10;height:20" coordorigin="4307,3361" coordsize="10,20">
              <v:shape style="position:absolute;left:4307;top:3361;width:10;height:20" coordorigin="4307,3361" coordsize="10,20" path="m4307,3380l4316,3380,4316,3361,4307,3361,4307,3380xe" filled="true" fillcolor="#000000" stroked="false">
                <v:path arrowok="t"/>
                <v:fill type="solid"/>
              </v:shape>
            </v:group>
            <v:group style="position:absolute;left:4307;top:3380;width:10;height:20" coordorigin="4307,3380" coordsize="10,20">
              <v:shape style="position:absolute;left:4307;top:3380;width:10;height:20" coordorigin="4307,3380" coordsize="10,20" path="m4307,3399l4316,3399,4316,3380,4307,3380,4307,3399xe" filled="true" fillcolor="#000000" stroked="false">
                <v:path arrowok="t"/>
                <v:fill type="solid"/>
              </v:shape>
            </v:group>
            <v:group style="position:absolute;left:4307;top:3399;width:10;height:20" coordorigin="4307,3399" coordsize="10,20">
              <v:shape style="position:absolute;left:4307;top:3399;width:10;height:20" coordorigin="4307,3399" coordsize="10,20" path="m4307,3418l4316,3418,4316,3399,4307,3399,4307,3418xe" filled="true" fillcolor="#000000" stroked="false">
                <v:path arrowok="t"/>
                <v:fill type="solid"/>
              </v:shape>
            </v:group>
            <v:group style="position:absolute;left:4307;top:3418;width:10;height:20" coordorigin="4307,3418" coordsize="10,20">
              <v:shape style="position:absolute;left:4307;top:3418;width:10;height:20" coordorigin="4307,3418" coordsize="10,20" path="m4307,3438l4316,3438,4316,3418,4307,3418,4307,3438xe" filled="true" fillcolor="#000000" stroked="false">
                <v:path arrowok="t"/>
                <v:fill type="solid"/>
              </v:shape>
            </v:group>
            <v:group style="position:absolute;left:4307;top:3438;width:10;height:20" coordorigin="4307,3438" coordsize="10,20">
              <v:shape style="position:absolute;left:4307;top:3438;width:10;height:20" coordorigin="4307,3438" coordsize="10,20" path="m4307,3457l4316,3457,4316,3438,4307,3438,4307,3457xe" filled="true" fillcolor="#000000" stroked="false">
                <v:path arrowok="t"/>
                <v:fill type="solid"/>
              </v:shape>
            </v:group>
            <v:group style="position:absolute;left:4307;top:3457;width:10;height:20" coordorigin="4307,3457" coordsize="10,20">
              <v:shape style="position:absolute;left:4307;top:3457;width:10;height:20" coordorigin="4307,3457" coordsize="10,20" path="m4307,3476l4316,3476,4316,3457,4307,3457,4307,3476xe" filled="true" fillcolor="#000000" stroked="false">
                <v:path arrowok="t"/>
                <v:fill type="solid"/>
              </v:shape>
            </v:group>
            <v:group style="position:absolute;left:4307;top:3476;width:10;height:20" coordorigin="4307,3476" coordsize="10,20">
              <v:shape style="position:absolute;left:4307;top:3476;width:10;height:20" coordorigin="4307,3476" coordsize="10,20" path="m4307,3495l4316,3495,4316,3476,4307,3476,4307,3495xe" filled="true" fillcolor="#000000" stroked="false">
                <v:path arrowok="t"/>
                <v:fill type="solid"/>
              </v:shape>
            </v:group>
            <v:group style="position:absolute;left:4307;top:3495;width:10;height:20" coordorigin="4307,3495" coordsize="10,20">
              <v:shape style="position:absolute;left:4307;top:3495;width:10;height:20" coordorigin="4307,3495" coordsize="10,20" path="m4307,3514l4316,3514,4316,3495,4307,3495,4307,3514xe" filled="true" fillcolor="#000000" stroked="false">
                <v:path arrowok="t"/>
                <v:fill type="solid"/>
              </v:shape>
            </v:group>
            <v:group style="position:absolute;left:4307;top:3514;width:10;height:20" coordorigin="4307,3514" coordsize="10,20">
              <v:shape style="position:absolute;left:4307;top:3514;width:10;height:20" coordorigin="4307,3514" coordsize="10,20" path="m4307,3534l4316,3534,4316,3514,4307,3514,4307,3534xe" filled="true" fillcolor="#000000" stroked="false">
                <v:path arrowok="t"/>
                <v:fill type="solid"/>
              </v:shape>
            </v:group>
            <v:group style="position:absolute;left:4307;top:3534;width:10;height:20" coordorigin="4307,3534" coordsize="10,20">
              <v:shape style="position:absolute;left:4307;top:3534;width:10;height:20" coordorigin="4307,3534" coordsize="10,20" path="m4307,3553l4316,3553,4316,3534,4307,3534,4307,3553xe" filled="true" fillcolor="#000000" stroked="false">
                <v:path arrowok="t"/>
                <v:fill type="solid"/>
              </v:shape>
            </v:group>
            <v:group style="position:absolute;left:4307;top:3553;width:10;height:20" coordorigin="4307,3553" coordsize="10,20">
              <v:shape style="position:absolute;left:4307;top:3553;width:10;height:20" coordorigin="4307,3553" coordsize="10,20" path="m4307,3572l4316,3572,4316,3553,4307,3553,4307,3572xe" filled="true" fillcolor="#000000" stroked="false">
                <v:path arrowok="t"/>
                <v:fill type="solid"/>
              </v:shape>
            </v:group>
            <v:group style="position:absolute;left:4307;top:3572;width:10;height:20" coordorigin="4307,3572" coordsize="10,20">
              <v:shape style="position:absolute;left:4307;top:3572;width:10;height:20" coordorigin="4307,3572" coordsize="10,20" path="m4307,3591l4316,3591,4316,3572,4307,3572,4307,3591xe" filled="true" fillcolor="#000000" stroked="false">
                <v:path arrowok="t"/>
                <v:fill type="solid"/>
              </v:shape>
            </v:group>
            <v:group style="position:absolute;left:4307;top:3591;width:10;height:20" coordorigin="4307,3591" coordsize="10,20">
              <v:shape style="position:absolute;left:4307;top:3591;width:10;height:20" coordorigin="4307,3591" coordsize="10,20" path="m4307,3610l4316,3610,4316,3591,4307,3591,4307,3610xe" filled="true" fillcolor="#000000" stroked="false">
                <v:path arrowok="t"/>
                <v:fill type="solid"/>
              </v:shape>
            </v:group>
            <v:group style="position:absolute;left:4307;top:3610;width:10;height:20" coordorigin="4307,3610" coordsize="10,20">
              <v:shape style="position:absolute;left:4307;top:3610;width:10;height:20" coordorigin="4307,3610" coordsize="10,20" path="m4307,3630l4316,3630,4316,3610,4307,3610,4307,3630xe" filled="true" fillcolor="#000000" stroked="false">
                <v:path arrowok="t"/>
                <v:fill type="solid"/>
              </v:shape>
            </v:group>
            <v:group style="position:absolute;left:4307;top:3630;width:10;height:20" coordorigin="4307,3630" coordsize="10,20">
              <v:shape style="position:absolute;left:4307;top:3630;width:10;height:20" coordorigin="4307,3630" coordsize="10,20" path="m4307,3649l4316,3649,4316,3630,4307,3630,4307,3649xe" filled="true" fillcolor="#000000" stroked="false">
                <v:path arrowok="t"/>
                <v:fill type="solid"/>
              </v:shape>
            </v:group>
            <v:group style="position:absolute;left:4307;top:3649;width:10;height:20" coordorigin="4307,3649" coordsize="10,20">
              <v:shape style="position:absolute;left:4307;top:3649;width:10;height:20" coordorigin="4307,3649" coordsize="10,20" path="m4307,3668l4316,3668,4316,3649,4307,3649,4307,3668xe" filled="true" fillcolor="#000000" stroked="false">
                <v:path arrowok="t"/>
                <v:fill type="solid"/>
              </v:shape>
            </v:group>
            <v:group style="position:absolute;left:4307;top:3668;width:10;height:20" coordorigin="4307,3668" coordsize="10,20">
              <v:shape style="position:absolute;left:4307;top:3668;width:10;height:20" coordorigin="4307,3668" coordsize="10,20" path="m4307,3687l4316,3687,4316,3668,4307,3668,4307,3687xe" filled="true" fillcolor="#000000" stroked="false">
                <v:path arrowok="t"/>
                <v:fill type="solid"/>
              </v:shape>
            </v:group>
            <v:group style="position:absolute;left:4307;top:3687;width:10;height:20" coordorigin="4307,3687" coordsize="10,20">
              <v:shape style="position:absolute;left:4307;top:3687;width:10;height:20" coordorigin="4307,3687" coordsize="10,20" path="m4307,3706l4316,3706,4316,3687,4307,3687,4307,3706xe" filled="true" fillcolor="#000000" stroked="false">
                <v:path arrowok="t"/>
                <v:fill type="solid"/>
              </v:shape>
            </v:group>
            <v:group style="position:absolute;left:4307;top:3706;width:10;height:20" coordorigin="4307,3706" coordsize="10,20">
              <v:shape style="position:absolute;left:4307;top:3706;width:10;height:20" coordorigin="4307,3706" coordsize="10,20" path="m4307,3726l4316,3726,4316,3706,4307,3706,4307,3726xe" filled="true" fillcolor="#000000" stroked="false">
                <v:path arrowok="t"/>
                <v:fill type="solid"/>
              </v:shape>
            </v:group>
            <v:group style="position:absolute;left:4307;top:3726;width:10;height:20" coordorigin="4307,3726" coordsize="10,20">
              <v:shape style="position:absolute;left:4307;top:3726;width:10;height:20" coordorigin="4307,3726" coordsize="10,20" path="m4307,3745l4316,3745,4316,3726,4307,3726,4307,3745xe" filled="true" fillcolor="#000000" stroked="false">
                <v:path arrowok="t"/>
                <v:fill type="solid"/>
              </v:shape>
            </v:group>
            <v:group style="position:absolute;left:4307;top:3745;width:10;height:20" coordorigin="4307,3745" coordsize="10,20">
              <v:shape style="position:absolute;left:4307;top:3745;width:10;height:20" coordorigin="4307,3745" coordsize="10,20" path="m4307,3764l4316,3764,4316,3745,4307,3745,4307,3764xe" filled="true" fillcolor="#000000" stroked="false">
                <v:path arrowok="t"/>
                <v:fill type="solid"/>
              </v:shape>
            </v:group>
            <v:group style="position:absolute;left:4307;top:3764;width:10;height:20" coordorigin="4307,3764" coordsize="10,20">
              <v:shape style="position:absolute;left:4307;top:3764;width:10;height:20" coordorigin="4307,3764" coordsize="10,20" path="m4307,3783l4316,3783,4316,3764,4307,3764,4307,3783xe" filled="true" fillcolor="#000000" stroked="false">
                <v:path arrowok="t"/>
                <v:fill type="solid"/>
              </v:shape>
            </v:group>
            <v:group style="position:absolute;left:4307;top:3783;width:10;height:20" coordorigin="4307,3783" coordsize="10,20">
              <v:shape style="position:absolute;left:4307;top:3783;width:10;height:20" coordorigin="4307,3783" coordsize="10,20" path="m4307,3802l4316,3802,4316,3783,4307,3783,4307,3802xe" filled="true" fillcolor="#000000" stroked="false">
                <v:path arrowok="t"/>
                <v:fill type="solid"/>
              </v:shape>
            </v:group>
            <v:group style="position:absolute;left:4307;top:3802;width:10;height:20" coordorigin="4307,3802" coordsize="10,20">
              <v:shape style="position:absolute;left:4307;top:3802;width:10;height:20" coordorigin="4307,3802" coordsize="10,20" path="m4307,3822l4316,3822,4316,3802,4307,3802,4307,3822xe" filled="true" fillcolor="#000000" stroked="false">
                <v:path arrowok="t"/>
                <v:fill type="solid"/>
              </v:shape>
            </v:group>
            <v:group style="position:absolute;left:4307;top:3822;width:10;height:20" coordorigin="4307,3822" coordsize="10,20">
              <v:shape style="position:absolute;left:4307;top:3822;width:10;height:20" coordorigin="4307,3822" coordsize="10,20" path="m4307,3841l4316,3841,4316,3822,4307,3822,4307,3841xe" filled="true" fillcolor="#000000" stroked="false">
                <v:path arrowok="t"/>
                <v:fill type="solid"/>
              </v:shape>
            </v:group>
            <v:group style="position:absolute;left:4307;top:3841;width:10;height:20" coordorigin="4307,3841" coordsize="10,20">
              <v:shape style="position:absolute;left:4307;top:3841;width:10;height:20" coordorigin="4307,3841" coordsize="10,20" path="m4307,3860l4316,3860,4316,3841,4307,3841,4307,3860xe" filled="true" fillcolor="#000000" stroked="false">
                <v:path arrowok="t"/>
                <v:fill type="solid"/>
              </v:shape>
            </v:group>
            <v:group style="position:absolute;left:4307;top:3860;width:10;height:20" coordorigin="4307,3860" coordsize="10,20">
              <v:shape style="position:absolute;left:4307;top:3860;width:10;height:20" coordorigin="4307,3860" coordsize="10,20" path="m4307,3879l4316,3879,4316,3860,4307,3860,4307,3879xe" filled="true" fillcolor="#000000" stroked="false">
                <v:path arrowok="t"/>
                <v:fill type="solid"/>
              </v:shape>
            </v:group>
            <v:group style="position:absolute;left:4307;top:3879;width:10;height:20" coordorigin="4307,3879" coordsize="10,20">
              <v:shape style="position:absolute;left:4307;top:3879;width:10;height:20" coordorigin="4307,3879" coordsize="10,20" path="m4307,3898l4316,3898,4316,3879,4307,3879,4307,3898xe" filled="true" fillcolor="#000000" stroked="false">
                <v:path arrowok="t"/>
                <v:fill type="solid"/>
              </v:shape>
            </v:group>
            <v:group style="position:absolute;left:2386;top:3999;width:1921;height:2" coordorigin="2386,3999" coordsize="1921,2">
              <v:shape style="position:absolute;left:2386;top:3999;width:1921;height:2" coordorigin="2386,3999" coordsize="1921,0" path="m2386,3999l4306,3999e" filled="false" stroked="true" strokeweight="1.44pt" strokecolor="#000000">
                <v:path arrowok="t"/>
              </v:shape>
            </v:group>
            <v:group style="position:absolute;left:4307;top:3898;width:10;height:20" coordorigin="4307,3898" coordsize="10,20">
              <v:shape style="position:absolute;left:4307;top:3898;width:10;height:20" coordorigin="4307,3898" coordsize="10,20" path="m4307,3918l4316,3918,4316,3898,4307,3898,4307,3918xe" filled="true" fillcolor="#000000" stroked="false">
                <v:path arrowok="t"/>
                <v:fill type="solid"/>
              </v:shape>
            </v:group>
            <v:group style="position:absolute;left:4307;top:3918;width:10;height:20" coordorigin="4307,3918" coordsize="10,20">
              <v:shape style="position:absolute;left:4307;top:3918;width:10;height:20" coordorigin="4307,3918" coordsize="10,20" path="m4307,3937l4316,3937,4316,3918,4307,3918,4307,3937xe" filled="true" fillcolor="#000000" stroked="false">
                <v:path arrowok="t"/>
                <v:fill type="solid"/>
              </v:shape>
            </v:group>
            <v:group style="position:absolute;left:4307;top:3937;width:10;height:20" coordorigin="4307,3937" coordsize="10,20">
              <v:shape style="position:absolute;left:4307;top:3937;width:10;height:20" coordorigin="4307,3937" coordsize="10,20" path="m4307,3956l4316,3956,4316,3937,4307,3937,4307,3956xe" filled="true" fillcolor="#000000" stroked="false">
                <v:path arrowok="t"/>
                <v:fill type="solid"/>
              </v:shape>
            </v:group>
            <v:group style="position:absolute;left:4307;top:3956;width:10;height:20" coordorigin="4307,3956" coordsize="10,20">
              <v:shape style="position:absolute;left:4307;top:3956;width:10;height:20" coordorigin="4307,3956" coordsize="10,20" path="m4307,3975l4316,3975,4316,3956,4307,3956,4307,3975xe" filled="true" fillcolor="#000000" stroked="false">
                <v:path arrowok="t"/>
                <v:fill type="solid"/>
              </v:shape>
            </v:group>
            <v:group style="position:absolute;left:4307;top:3980;width:10;height:2" coordorigin="4307,3980" coordsize="10,2">
              <v:shape style="position:absolute;left:4307;top:3980;width:10;height:2" coordorigin="4307,3980" coordsize="10,0" path="m4307,3980l4316,3980e" filled="false" stroked="true" strokeweight=".48004pt" strokecolor="#000000">
                <v:path arrowok="t"/>
              </v:shape>
            </v:group>
            <v:group style="position:absolute;left:4307;top:3999;width:29;height:2" coordorigin="4307,3999" coordsize="29,2">
              <v:shape style="position:absolute;left:4307;top:3999;width:29;height:2" coordorigin="4307,3999" coordsize="29,0" path="m4307,3999l4335,3999e" filled="false" stroked="true" strokeweight="1.44pt" strokecolor="#000000">
                <v:path arrowok="t"/>
              </v:shape>
            </v:group>
            <v:group style="position:absolute;left:4335;top:3999;width:1572;height:2" coordorigin="4335,3999" coordsize="1572,2">
              <v:shape style="position:absolute;left:4335;top:3999;width:1572;height:2" coordorigin="4335,3999" coordsize="1572,0" path="m4335,3999l5907,3999e" filled="false" stroked="true" strokeweight="1.44pt" strokecolor="#000000">
                <v:path arrowok="t"/>
              </v:shape>
            </v:group>
            <v:group style="position:absolute;left:5907;top:3361;width:10;height:20" coordorigin="5907,3361" coordsize="10,20">
              <v:shape style="position:absolute;left:5907;top:3361;width:10;height:20" coordorigin="5907,3361" coordsize="10,20" path="m5907,3380l5917,3380,5917,3361,5907,3361,5907,3380xe" filled="true" fillcolor="#000000" stroked="false">
                <v:path arrowok="t"/>
                <v:fill type="solid"/>
              </v:shape>
            </v:group>
            <v:group style="position:absolute;left:5907;top:3380;width:10;height:20" coordorigin="5907,3380" coordsize="10,20">
              <v:shape style="position:absolute;left:5907;top:3380;width:10;height:20" coordorigin="5907,3380" coordsize="10,20" path="m5907,3399l5917,3399,5917,3380,5907,3380,5907,3399xe" filled="true" fillcolor="#000000" stroked="false">
                <v:path arrowok="t"/>
                <v:fill type="solid"/>
              </v:shape>
            </v:group>
            <v:group style="position:absolute;left:5907;top:3399;width:10;height:20" coordorigin="5907,3399" coordsize="10,20">
              <v:shape style="position:absolute;left:5907;top:3399;width:10;height:20" coordorigin="5907,3399" coordsize="10,20" path="m5907,3418l5917,3418,5917,3399,5907,3399,5907,3418xe" filled="true" fillcolor="#000000" stroked="false">
                <v:path arrowok="t"/>
                <v:fill type="solid"/>
              </v:shape>
            </v:group>
            <v:group style="position:absolute;left:5907;top:3418;width:10;height:20" coordorigin="5907,3418" coordsize="10,20">
              <v:shape style="position:absolute;left:5907;top:3418;width:10;height:20" coordorigin="5907,3418" coordsize="10,20" path="m5907,3438l5917,3438,5917,3418,5907,3418,5907,3438xe" filled="true" fillcolor="#000000" stroked="false">
                <v:path arrowok="t"/>
                <v:fill type="solid"/>
              </v:shape>
            </v:group>
            <v:group style="position:absolute;left:5907;top:3438;width:10;height:20" coordorigin="5907,3438" coordsize="10,20">
              <v:shape style="position:absolute;left:5907;top:3438;width:10;height:20" coordorigin="5907,3438" coordsize="10,20" path="m5907,3457l5917,3457,5917,3438,5907,3438,5907,3457xe" filled="true" fillcolor="#000000" stroked="false">
                <v:path arrowok="t"/>
                <v:fill type="solid"/>
              </v:shape>
            </v:group>
            <v:group style="position:absolute;left:5907;top:3457;width:10;height:20" coordorigin="5907,3457" coordsize="10,20">
              <v:shape style="position:absolute;left:5907;top:3457;width:10;height:20" coordorigin="5907,3457" coordsize="10,20" path="m5907,3476l5917,3476,5917,3457,5907,3457,5907,3476xe" filled="true" fillcolor="#000000" stroked="false">
                <v:path arrowok="t"/>
                <v:fill type="solid"/>
              </v:shape>
            </v:group>
            <v:group style="position:absolute;left:5907;top:3476;width:10;height:20" coordorigin="5907,3476" coordsize="10,20">
              <v:shape style="position:absolute;left:5907;top:3476;width:10;height:20" coordorigin="5907,3476" coordsize="10,20" path="m5907,3495l5917,3495,5917,3476,5907,3476,5907,3495xe" filled="true" fillcolor="#000000" stroked="false">
                <v:path arrowok="t"/>
                <v:fill type="solid"/>
              </v:shape>
            </v:group>
            <v:group style="position:absolute;left:5907;top:3495;width:10;height:20" coordorigin="5907,3495" coordsize="10,20">
              <v:shape style="position:absolute;left:5907;top:3495;width:10;height:20" coordorigin="5907,3495" coordsize="10,20" path="m5907,3514l5917,3514,5917,3495,5907,3495,5907,3514xe" filled="true" fillcolor="#000000" stroked="false">
                <v:path arrowok="t"/>
                <v:fill type="solid"/>
              </v:shape>
            </v:group>
            <v:group style="position:absolute;left:5907;top:3514;width:10;height:20" coordorigin="5907,3514" coordsize="10,20">
              <v:shape style="position:absolute;left:5907;top:3514;width:10;height:20" coordorigin="5907,3514" coordsize="10,20" path="m5907,3534l5917,3534,5917,3514,5907,3514,5907,3534xe" filled="true" fillcolor="#000000" stroked="false">
                <v:path arrowok="t"/>
                <v:fill type="solid"/>
              </v:shape>
            </v:group>
            <v:group style="position:absolute;left:5907;top:3534;width:10;height:20" coordorigin="5907,3534" coordsize="10,20">
              <v:shape style="position:absolute;left:5907;top:3534;width:10;height:20" coordorigin="5907,3534" coordsize="10,20" path="m5907,3553l5917,3553,5917,3534,5907,3534,5907,3553xe" filled="true" fillcolor="#000000" stroked="false">
                <v:path arrowok="t"/>
                <v:fill type="solid"/>
              </v:shape>
            </v:group>
            <v:group style="position:absolute;left:5907;top:3553;width:10;height:20" coordorigin="5907,3553" coordsize="10,20">
              <v:shape style="position:absolute;left:5907;top:3553;width:10;height:20" coordorigin="5907,3553" coordsize="10,20" path="m5907,3572l5917,3572,5917,3553,5907,3553,5907,3572xe" filled="true" fillcolor="#000000" stroked="false">
                <v:path arrowok="t"/>
                <v:fill type="solid"/>
              </v:shape>
            </v:group>
            <v:group style="position:absolute;left:5907;top:3572;width:10;height:20" coordorigin="5907,3572" coordsize="10,20">
              <v:shape style="position:absolute;left:5907;top:3572;width:10;height:20" coordorigin="5907,3572" coordsize="10,20" path="m5907,3591l5917,3591,5917,3572,5907,3572,5907,3591xe" filled="true" fillcolor="#000000" stroked="false">
                <v:path arrowok="t"/>
                <v:fill type="solid"/>
              </v:shape>
            </v:group>
            <v:group style="position:absolute;left:5907;top:3591;width:10;height:20" coordorigin="5907,3591" coordsize="10,20">
              <v:shape style="position:absolute;left:5907;top:3591;width:10;height:20" coordorigin="5907,3591" coordsize="10,20" path="m5907,3610l5917,3610,5917,3591,5907,3591,5907,3610xe" filled="true" fillcolor="#000000" stroked="false">
                <v:path arrowok="t"/>
                <v:fill type="solid"/>
              </v:shape>
            </v:group>
            <v:group style="position:absolute;left:5907;top:3610;width:10;height:20" coordorigin="5907,3610" coordsize="10,20">
              <v:shape style="position:absolute;left:5907;top:3610;width:10;height:20" coordorigin="5907,3610" coordsize="10,20" path="m5907,3630l5917,3630,5917,3610,5907,3610,5907,3630xe" filled="true" fillcolor="#000000" stroked="false">
                <v:path arrowok="t"/>
                <v:fill type="solid"/>
              </v:shape>
            </v:group>
            <v:group style="position:absolute;left:5907;top:3630;width:10;height:20" coordorigin="5907,3630" coordsize="10,20">
              <v:shape style="position:absolute;left:5907;top:3630;width:10;height:20" coordorigin="5907,3630" coordsize="10,20" path="m5907,3649l5917,3649,5917,3630,5907,3630,5907,3649xe" filled="true" fillcolor="#000000" stroked="false">
                <v:path arrowok="t"/>
                <v:fill type="solid"/>
              </v:shape>
            </v:group>
            <v:group style="position:absolute;left:5907;top:3649;width:10;height:20" coordorigin="5907,3649" coordsize="10,20">
              <v:shape style="position:absolute;left:5907;top:3649;width:10;height:20" coordorigin="5907,3649" coordsize="10,20" path="m5907,3668l5917,3668,5917,3649,5907,3649,5907,3668xe" filled="true" fillcolor="#000000" stroked="false">
                <v:path arrowok="t"/>
                <v:fill type="solid"/>
              </v:shape>
            </v:group>
            <v:group style="position:absolute;left:5907;top:3668;width:10;height:20" coordorigin="5907,3668" coordsize="10,20">
              <v:shape style="position:absolute;left:5907;top:3668;width:10;height:20" coordorigin="5907,3668" coordsize="10,20" path="m5907,3687l5917,3687,5917,3668,5907,3668,5907,3687xe" filled="true" fillcolor="#000000" stroked="false">
                <v:path arrowok="t"/>
                <v:fill type="solid"/>
              </v:shape>
            </v:group>
            <v:group style="position:absolute;left:5907;top:3687;width:10;height:20" coordorigin="5907,3687" coordsize="10,20">
              <v:shape style="position:absolute;left:5907;top:3687;width:10;height:20" coordorigin="5907,3687" coordsize="10,20" path="m5907,3706l5917,3706,5917,3687,5907,3687,5907,3706xe" filled="true" fillcolor="#000000" stroked="false">
                <v:path arrowok="t"/>
                <v:fill type="solid"/>
              </v:shape>
            </v:group>
            <v:group style="position:absolute;left:5907;top:3706;width:10;height:20" coordorigin="5907,3706" coordsize="10,20">
              <v:shape style="position:absolute;left:5907;top:3706;width:10;height:20" coordorigin="5907,3706" coordsize="10,20" path="m5907,3726l5917,3726,5917,3706,5907,3706,5907,3726xe" filled="true" fillcolor="#000000" stroked="false">
                <v:path arrowok="t"/>
                <v:fill type="solid"/>
              </v:shape>
            </v:group>
            <v:group style="position:absolute;left:5907;top:3726;width:10;height:20" coordorigin="5907,3726" coordsize="10,20">
              <v:shape style="position:absolute;left:5907;top:3726;width:10;height:20" coordorigin="5907,3726" coordsize="10,20" path="m5907,3745l5917,3745,5917,3726,5907,3726,5907,3745xe" filled="true" fillcolor="#000000" stroked="false">
                <v:path arrowok="t"/>
                <v:fill type="solid"/>
              </v:shape>
            </v:group>
            <v:group style="position:absolute;left:5907;top:3745;width:10;height:20" coordorigin="5907,3745" coordsize="10,20">
              <v:shape style="position:absolute;left:5907;top:3745;width:10;height:20" coordorigin="5907,3745" coordsize="10,20" path="m5907,3764l5917,3764,5917,3745,5907,3745,5907,3764xe" filled="true" fillcolor="#000000" stroked="false">
                <v:path arrowok="t"/>
                <v:fill type="solid"/>
              </v:shape>
            </v:group>
            <v:group style="position:absolute;left:5907;top:3764;width:10;height:20" coordorigin="5907,3764" coordsize="10,20">
              <v:shape style="position:absolute;left:5907;top:3764;width:10;height:20" coordorigin="5907,3764" coordsize="10,20" path="m5907,3783l5917,3783,5917,3764,5907,3764,5907,3783xe" filled="true" fillcolor="#000000" stroked="false">
                <v:path arrowok="t"/>
                <v:fill type="solid"/>
              </v:shape>
            </v:group>
            <v:group style="position:absolute;left:5907;top:3783;width:10;height:20" coordorigin="5907,3783" coordsize="10,20">
              <v:shape style="position:absolute;left:5907;top:3783;width:10;height:20" coordorigin="5907,3783" coordsize="10,20" path="m5907,3802l5917,3802,5917,3783,5907,3783,5907,3802xe" filled="true" fillcolor="#000000" stroked="false">
                <v:path arrowok="t"/>
                <v:fill type="solid"/>
              </v:shape>
            </v:group>
            <v:group style="position:absolute;left:5907;top:3802;width:10;height:20" coordorigin="5907,3802" coordsize="10,20">
              <v:shape style="position:absolute;left:5907;top:3802;width:10;height:20" coordorigin="5907,3802" coordsize="10,20" path="m5907,3822l5917,3822,5917,3802,5907,3802,5907,3822xe" filled="true" fillcolor="#000000" stroked="false">
                <v:path arrowok="t"/>
                <v:fill type="solid"/>
              </v:shape>
            </v:group>
            <v:group style="position:absolute;left:5907;top:3822;width:10;height:20" coordorigin="5907,3822" coordsize="10,20">
              <v:shape style="position:absolute;left:5907;top:3822;width:10;height:20" coordorigin="5907,3822" coordsize="10,20" path="m5907,3841l5917,3841,5917,3822,5907,3822,5907,3841xe" filled="true" fillcolor="#000000" stroked="false">
                <v:path arrowok="t"/>
                <v:fill type="solid"/>
              </v:shape>
            </v:group>
            <v:group style="position:absolute;left:5907;top:3841;width:10;height:20" coordorigin="5907,3841" coordsize="10,20">
              <v:shape style="position:absolute;left:5907;top:3841;width:10;height:20" coordorigin="5907,3841" coordsize="10,20" path="m5907,3860l5917,3860,5917,3841,5907,3841,5907,3860xe" filled="true" fillcolor="#000000" stroked="false">
                <v:path arrowok="t"/>
                <v:fill type="solid"/>
              </v:shape>
            </v:group>
            <v:group style="position:absolute;left:5907;top:3860;width:10;height:20" coordorigin="5907,3860" coordsize="10,20">
              <v:shape style="position:absolute;left:5907;top:3860;width:10;height:20" coordorigin="5907,3860" coordsize="10,20" path="m5907,3879l5917,3879,5917,3860,5907,3860,5907,3879xe" filled="true" fillcolor="#000000" stroked="false">
                <v:path arrowok="t"/>
                <v:fill type="solid"/>
              </v:shape>
            </v:group>
            <v:group style="position:absolute;left:5907;top:3879;width:10;height:20" coordorigin="5907,3879" coordsize="10,20">
              <v:shape style="position:absolute;left:5907;top:3879;width:10;height:20" coordorigin="5907,3879" coordsize="10,20" path="m5907,3898l5917,3898,5917,3879,5907,3879,5907,3898xe" filled="true" fillcolor="#000000" stroked="false">
                <v:path arrowok="t"/>
                <v:fill type="solid"/>
              </v:shape>
            </v:group>
            <v:group style="position:absolute;left:5907;top:3898;width:10;height:20" coordorigin="5907,3898" coordsize="10,20">
              <v:shape style="position:absolute;left:5907;top:3898;width:10;height:20" coordorigin="5907,3898" coordsize="10,20" path="m5907,3918l5917,3918,5917,3898,5907,3898,5907,3918xe" filled="true" fillcolor="#000000" stroked="false">
                <v:path arrowok="t"/>
                <v:fill type="solid"/>
              </v:shape>
            </v:group>
            <v:group style="position:absolute;left:5907;top:3918;width:10;height:20" coordorigin="5907,3918" coordsize="10,20">
              <v:shape style="position:absolute;left:5907;top:3918;width:10;height:20" coordorigin="5907,3918" coordsize="10,20" path="m5907,3937l5917,3937,5917,3918,5907,3918,5907,3937xe" filled="true" fillcolor="#000000" stroked="false">
                <v:path arrowok="t"/>
                <v:fill type="solid"/>
              </v:shape>
            </v:group>
            <v:group style="position:absolute;left:5907;top:3937;width:10;height:20" coordorigin="5907,3937" coordsize="10,20">
              <v:shape style="position:absolute;left:5907;top:3937;width:10;height:20" coordorigin="5907,3937" coordsize="10,20" path="m5907,3956l5917,3956,5917,3937,5907,3937,5907,3956xe" filled="true" fillcolor="#000000" stroked="false">
                <v:path arrowok="t"/>
                <v:fill type="solid"/>
              </v:shape>
            </v:group>
            <v:group style="position:absolute;left:5907;top:3956;width:10;height:20" coordorigin="5907,3956" coordsize="10,20">
              <v:shape style="position:absolute;left:5907;top:3956;width:10;height:20" coordorigin="5907,3956" coordsize="10,20" path="m5907,3975l5917,3975,5917,3956,5907,3956,5907,3975xe" filled="true" fillcolor="#000000" stroked="false">
                <v:path arrowok="t"/>
                <v:fill type="solid"/>
              </v:shape>
            </v:group>
            <v:group style="position:absolute;left:5907;top:3980;width:10;height:2" coordorigin="5907,3980" coordsize="10,2">
              <v:shape style="position:absolute;left:5907;top:3980;width:10;height:2" coordorigin="5907,3980" coordsize="10,0" path="m5907,3980l5917,3980e" filled="false" stroked="true" strokeweight=".48004pt" strokecolor="#000000">
                <v:path arrowok="t"/>
              </v:shape>
            </v:group>
            <v:group style="position:absolute;left:5907;top:3999;width:29;height:2" coordorigin="5907,3999" coordsize="29,2">
              <v:shape style="position:absolute;left:5907;top:3999;width:29;height:2" coordorigin="5907,3999" coordsize="29,0" path="m5907,3999l5936,3999e" filled="false" stroked="true" strokeweight="1.44pt" strokecolor="#000000">
                <v:path arrowok="t"/>
              </v:shape>
            </v:group>
            <v:group style="position:absolute;left:5936;top:3999;width:1321;height:2" coordorigin="5936,3999" coordsize="1321,2">
              <v:shape style="position:absolute;left:5936;top:3999;width:1321;height:2" coordorigin="5936,3999" coordsize="1321,0" path="m5936,3999l7257,3999e" filled="false" stroked="true" strokeweight="1.44pt" strokecolor="#000000">
                <v:path arrowok="t"/>
              </v:shape>
            </v:group>
            <v:group style="position:absolute;left:7257;top:3361;width:10;height:20" coordorigin="7257,3361" coordsize="10,20">
              <v:shape style="position:absolute;left:7257;top:3361;width:10;height:20" coordorigin="7257,3361" coordsize="10,20" path="m7257,3380l7266,3380,7266,3361,7257,3361,7257,3380xe" filled="true" fillcolor="#000000" stroked="false">
                <v:path arrowok="t"/>
                <v:fill type="solid"/>
              </v:shape>
            </v:group>
            <v:group style="position:absolute;left:7257;top:3380;width:10;height:20" coordorigin="7257,3380" coordsize="10,20">
              <v:shape style="position:absolute;left:7257;top:3380;width:10;height:20" coordorigin="7257,3380" coordsize="10,20" path="m7257,3399l7266,3399,7266,3380,7257,3380,7257,3399xe" filled="true" fillcolor="#000000" stroked="false">
                <v:path arrowok="t"/>
                <v:fill type="solid"/>
              </v:shape>
            </v:group>
            <v:group style="position:absolute;left:7257;top:3399;width:10;height:20" coordorigin="7257,3399" coordsize="10,20">
              <v:shape style="position:absolute;left:7257;top:3399;width:10;height:20" coordorigin="7257,3399" coordsize="10,20" path="m7257,3418l7266,3418,7266,3399,7257,3399,7257,3418xe" filled="true" fillcolor="#000000" stroked="false">
                <v:path arrowok="t"/>
                <v:fill type="solid"/>
              </v:shape>
            </v:group>
            <v:group style="position:absolute;left:7257;top:3418;width:10;height:20" coordorigin="7257,3418" coordsize="10,20">
              <v:shape style="position:absolute;left:7257;top:3418;width:10;height:20" coordorigin="7257,3418" coordsize="10,20" path="m7257,3438l7266,3438,7266,3418,7257,3418,7257,3438xe" filled="true" fillcolor="#000000" stroked="false">
                <v:path arrowok="t"/>
                <v:fill type="solid"/>
              </v:shape>
            </v:group>
            <v:group style="position:absolute;left:7257;top:3438;width:10;height:20" coordorigin="7257,3438" coordsize="10,20">
              <v:shape style="position:absolute;left:7257;top:3438;width:10;height:20" coordorigin="7257,3438" coordsize="10,20" path="m7257,3457l7266,3457,7266,3438,7257,3438,7257,3457xe" filled="true" fillcolor="#000000" stroked="false">
                <v:path arrowok="t"/>
                <v:fill type="solid"/>
              </v:shape>
            </v:group>
            <v:group style="position:absolute;left:7257;top:3457;width:10;height:20" coordorigin="7257,3457" coordsize="10,20">
              <v:shape style="position:absolute;left:7257;top:3457;width:10;height:20" coordorigin="7257,3457" coordsize="10,20" path="m7257,3476l7266,3476,7266,3457,7257,3457,7257,3476xe" filled="true" fillcolor="#000000" stroked="false">
                <v:path arrowok="t"/>
                <v:fill type="solid"/>
              </v:shape>
            </v:group>
            <v:group style="position:absolute;left:7257;top:3476;width:10;height:20" coordorigin="7257,3476" coordsize="10,20">
              <v:shape style="position:absolute;left:7257;top:3476;width:10;height:20" coordorigin="7257,3476" coordsize="10,20" path="m7257,3495l7266,3495,7266,3476,7257,3476,7257,3495xe" filled="true" fillcolor="#000000" stroked="false">
                <v:path arrowok="t"/>
                <v:fill type="solid"/>
              </v:shape>
            </v:group>
            <v:group style="position:absolute;left:7257;top:3495;width:10;height:20" coordorigin="7257,3495" coordsize="10,20">
              <v:shape style="position:absolute;left:7257;top:3495;width:10;height:20" coordorigin="7257,3495" coordsize="10,20" path="m7257,3514l7266,3514,7266,3495,7257,3495,7257,3514xe" filled="true" fillcolor="#000000" stroked="false">
                <v:path arrowok="t"/>
                <v:fill type="solid"/>
              </v:shape>
            </v:group>
            <v:group style="position:absolute;left:7257;top:3514;width:10;height:20" coordorigin="7257,3514" coordsize="10,20">
              <v:shape style="position:absolute;left:7257;top:3514;width:10;height:20" coordorigin="7257,3514" coordsize="10,20" path="m7257,3534l7266,3534,7266,3514,7257,3514,7257,3534xe" filled="true" fillcolor="#000000" stroked="false">
                <v:path arrowok="t"/>
                <v:fill type="solid"/>
              </v:shape>
            </v:group>
            <v:group style="position:absolute;left:7257;top:3534;width:10;height:20" coordorigin="7257,3534" coordsize="10,20">
              <v:shape style="position:absolute;left:7257;top:3534;width:10;height:20" coordorigin="7257,3534" coordsize="10,20" path="m7257,3553l7266,3553,7266,3534,7257,3534,7257,3553xe" filled="true" fillcolor="#000000" stroked="false">
                <v:path arrowok="t"/>
                <v:fill type="solid"/>
              </v:shape>
            </v:group>
            <v:group style="position:absolute;left:7257;top:3553;width:10;height:20" coordorigin="7257,3553" coordsize="10,20">
              <v:shape style="position:absolute;left:7257;top:3553;width:10;height:20" coordorigin="7257,3553" coordsize="10,20" path="m7257,3572l7266,3572,7266,3553,7257,3553,7257,3572xe" filled="true" fillcolor="#000000" stroked="false">
                <v:path arrowok="t"/>
                <v:fill type="solid"/>
              </v:shape>
            </v:group>
            <v:group style="position:absolute;left:7257;top:3572;width:10;height:20" coordorigin="7257,3572" coordsize="10,20">
              <v:shape style="position:absolute;left:7257;top:3572;width:10;height:20" coordorigin="7257,3572" coordsize="10,20" path="m7257,3591l7266,3591,7266,3572,7257,3572,7257,3591xe" filled="true" fillcolor="#000000" stroked="false">
                <v:path arrowok="t"/>
                <v:fill type="solid"/>
              </v:shape>
            </v:group>
            <v:group style="position:absolute;left:7257;top:3591;width:10;height:20" coordorigin="7257,3591" coordsize="10,20">
              <v:shape style="position:absolute;left:7257;top:3591;width:10;height:20" coordorigin="7257,3591" coordsize="10,20" path="m7257,3610l7266,3610,7266,3591,7257,3591,7257,3610xe" filled="true" fillcolor="#000000" stroked="false">
                <v:path arrowok="t"/>
                <v:fill type="solid"/>
              </v:shape>
            </v:group>
            <v:group style="position:absolute;left:7257;top:3610;width:10;height:20" coordorigin="7257,3610" coordsize="10,20">
              <v:shape style="position:absolute;left:7257;top:3610;width:10;height:20" coordorigin="7257,3610" coordsize="10,20" path="m7257,3630l7266,3630,7266,3610,7257,3610,7257,3630xe" filled="true" fillcolor="#000000" stroked="false">
                <v:path arrowok="t"/>
                <v:fill type="solid"/>
              </v:shape>
            </v:group>
            <v:group style="position:absolute;left:7257;top:3630;width:10;height:20" coordorigin="7257,3630" coordsize="10,20">
              <v:shape style="position:absolute;left:7257;top:3630;width:10;height:20" coordorigin="7257,3630" coordsize="10,20" path="m7257,3649l7266,3649,7266,3630,7257,3630,7257,3649xe" filled="true" fillcolor="#000000" stroked="false">
                <v:path arrowok="t"/>
                <v:fill type="solid"/>
              </v:shape>
            </v:group>
            <v:group style="position:absolute;left:7257;top:3649;width:10;height:20" coordorigin="7257,3649" coordsize="10,20">
              <v:shape style="position:absolute;left:7257;top:3649;width:10;height:20" coordorigin="7257,3649" coordsize="10,20" path="m7257,3668l7266,3668,7266,3649,7257,3649,7257,3668xe" filled="true" fillcolor="#000000" stroked="false">
                <v:path arrowok="t"/>
                <v:fill type="solid"/>
              </v:shape>
            </v:group>
            <v:group style="position:absolute;left:7257;top:3668;width:10;height:20" coordorigin="7257,3668" coordsize="10,20">
              <v:shape style="position:absolute;left:7257;top:3668;width:10;height:20" coordorigin="7257,3668" coordsize="10,20" path="m7257,3687l7266,3687,7266,3668,7257,3668,7257,3687xe" filled="true" fillcolor="#000000" stroked="false">
                <v:path arrowok="t"/>
                <v:fill type="solid"/>
              </v:shape>
            </v:group>
            <v:group style="position:absolute;left:7257;top:3687;width:10;height:20" coordorigin="7257,3687" coordsize="10,20">
              <v:shape style="position:absolute;left:7257;top:3687;width:10;height:20" coordorigin="7257,3687" coordsize="10,20" path="m7257,3706l7266,3706,7266,3687,7257,3687,7257,3706xe" filled="true" fillcolor="#000000" stroked="false">
                <v:path arrowok="t"/>
                <v:fill type="solid"/>
              </v:shape>
            </v:group>
            <v:group style="position:absolute;left:7257;top:3706;width:10;height:20" coordorigin="7257,3706" coordsize="10,20">
              <v:shape style="position:absolute;left:7257;top:3706;width:10;height:20" coordorigin="7257,3706" coordsize="10,20" path="m7257,3726l7266,3726,7266,3706,7257,3706,7257,3726xe" filled="true" fillcolor="#000000" stroked="false">
                <v:path arrowok="t"/>
                <v:fill type="solid"/>
              </v:shape>
            </v:group>
            <v:group style="position:absolute;left:7257;top:3726;width:10;height:20" coordorigin="7257,3726" coordsize="10,20">
              <v:shape style="position:absolute;left:7257;top:3726;width:10;height:20" coordorigin="7257,3726" coordsize="10,20" path="m7257,3745l7266,3745,7266,3726,7257,3726,7257,3745xe" filled="true" fillcolor="#000000" stroked="false">
                <v:path arrowok="t"/>
                <v:fill type="solid"/>
              </v:shape>
            </v:group>
            <v:group style="position:absolute;left:7257;top:3745;width:10;height:20" coordorigin="7257,3745" coordsize="10,20">
              <v:shape style="position:absolute;left:7257;top:3745;width:10;height:20" coordorigin="7257,3745" coordsize="10,20" path="m7257,3764l7266,3764,7266,3745,7257,3745,7257,3764xe" filled="true" fillcolor="#000000" stroked="false">
                <v:path arrowok="t"/>
                <v:fill type="solid"/>
              </v:shape>
            </v:group>
            <v:group style="position:absolute;left:7257;top:3764;width:10;height:20" coordorigin="7257,3764" coordsize="10,20">
              <v:shape style="position:absolute;left:7257;top:3764;width:10;height:20" coordorigin="7257,3764" coordsize="10,20" path="m7257,3783l7266,3783,7266,3764,7257,3764,7257,3783xe" filled="true" fillcolor="#000000" stroked="false">
                <v:path arrowok="t"/>
                <v:fill type="solid"/>
              </v:shape>
            </v:group>
            <v:group style="position:absolute;left:7257;top:3783;width:10;height:20" coordorigin="7257,3783" coordsize="10,20">
              <v:shape style="position:absolute;left:7257;top:3783;width:10;height:20" coordorigin="7257,3783" coordsize="10,20" path="m7257,3802l7266,3802,7266,3783,7257,3783,7257,3802xe" filled="true" fillcolor="#000000" stroked="false">
                <v:path arrowok="t"/>
                <v:fill type="solid"/>
              </v:shape>
            </v:group>
            <v:group style="position:absolute;left:7257;top:3802;width:10;height:20" coordorigin="7257,3802" coordsize="10,20">
              <v:shape style="position:absolute;left:7257;top:3802;width:10;height:20" coordorigin="7257,3802" coordsize="10,20" path="m7257,3822l7266,3822,7266,3802,7257,3802,7257,3822xe" filled="true" fillcolor="#000000" stroked="false">
                <v:path arrowok="t"/>
                <v:fill type="solid"/>
              </v:shape>
            </v:group>
            <v:group style="position:absolute;left:7257;top:3822;width:10;height:20" coordorigin="7257,3822" coordsize="10,20">
              <v:shape style="position:absolute;left:7257;top:3822;width:10;height:20" coordorigin="7257,3822" coordsize="10,20" path="m7257,3841l7266,3841,7266,3822,7257,3822,7257,3841xe" filled="true" fillcolor="#000000" stroked="false">
                <v:path arrowok="t"/>
                <v:fill type="solid"/>
              </v:shape>
            </v:group>
            <v:group style="position:absolute;left:7257;top:3841;width:10;height:20" coordorigin="7257,3841" coordsize="10,20">
              <v:shape style="position:absolute;left:7257;top:3841;width:10;height:20" coordorigin="7257,3841" coordsize="10,20" path="m7257,3860l7266,3860,7266,3841,7257,3841,7257,3860xe" filled="true" fillcolor="#000000" stroked="false">
                <v:path arrowok="t"/>
                <v:fill type="solid"/>
              </v:shape>
            </v:group>
            <v:group style="position:absolute;left:7257;top:3860;width:10;height:20" coordorigin="7257,3860" coordsize="10,20">
              <v:shape style="position:absolute;left:7257;top:3860;width:10;height:20" coordorigin="7257,3860" coordsize="10,20" path="m7257,3879l7266,3879,7266,3860,7257,3860,7257,3879xe" filled="true" fillcolor="#000000" stroked="false">
                <v:path arrowok="t"/>
                <v:fill type="solid"/>
              </v:shape>
            </v:group>
            <v:group style="position:absolute;left:7257;top:3879;width:10;height:20" coordorigin="7257,3879" coordsize="10,20">
              <v:shape style="position:absolute;left:7257;top:3879;width:10;height:20" coordorigin="7257,3879" coordsize="10,20" path="m7257,3898l7266,3898,7266,3879,7257,3879,7257,3898xe" filled="true" fillcolor="#000000" stroked="false">
                <v:path arrowok="t"/>
                <v:fill type="solid"/>
              </v:shape>
            </v:group>
            <v:group style="position:absolute;left:7257;top:3898;width:10;height:20" coordorigin="7257,3898" coordsize="10,20">
              <v:shape style="position:absolute;left:7257;top:3898;width:10;height:20" coordorigin="7257,3898" coordsize="10,20" path="m7257,3918l7266,3918,7266,3898,7257,3898,7257,3918xe" filled="true" fillcolor="#000000" stroked="false">
                <v:path arrowok="t"/>
                <v:fill type="solid"/>
              </v:shape>
            </v:group>
            <v:group style="position:absolute;left:7257;top:3918;width:10;height:20" coordorigin="7257,3918" coordsize="10,20">
              <v:shape style="position:absolute;left:7257;top:3918;width:10;height:20" coordorigin="7257,3918" coordsize="10,20" path="m7257,3937l7266,3937,7266,3918,7257,3918,7257,3937xe" filled="true" fillcolor="#000000" stroked="false">
                <v:path arrowok="t"/>
                <v:fill type="solid"/>
              </v:shape>
            </v:group>
            <v:group style="position:absolute;left:7257;top:3937;width:10;height:20" coordorigin="7257,3937" coordsize="10,20">
              <v:shape style="position:absolute;left:7257;top:3937;width:10;height:20" coordorigin="7257,3937" coordsize="10,20" path="m7257,3956l7266,3956,7266,3937,7257,3937,7257,3956xe" filled="true" fillcolor="#000000" stroked="false">
                <v:path arrowok="t"/>
                <v:fill type="solid"/>
              </v:shape>
            </v:group>
            <v:group style="position:absolute;left:7257;top:3956;width:10;height:20" coordorigin="7257,3956" coordsize="10,20">
              <v:shape style="position:absolute;left:7257;top:3956;width:10;height:20" coordorigin="7257,3956" coordsize="10,20" path="m7257,3975l7266,3975,7266,3956,7257,3956,7257,3975xe" filled="true" fillcolor="#000000" stroked="false">
                <v:path arrowok="t"/>
                <v:fill type="solid"/>
              </v:shape>
            </v:group>
            <v:group style="position:absolute;left:7257;top:3980;width:10;height:2" coordorigin="7257,3980" coordsize="10,2">
              <v:shape style="position:absolute;left:7257;top:3980;width:10;height:2" coordorigin="7257,3980" coordsize="10,0" path="m7257,3980l7266,3980e" filled="false" stroked="true" strokeweight=".48004pt" strokecolor="#000000">
                <v:path arrowok="t"/>
              </v:shape>
            </v:group>
            <v:group style="position:absolute;left:7257;top:3999;width:29;height:2" coordorigin="7257,3999" coordsize="29,2">
              <v:shape style="position:absolute;left:7257;top:3999;width:29;height:2" coordorigin="7257,3999" coordsize="29,0" path="m7257,3999l7285,3999e" filled="false" stroked="true" strokeweight="1.44pt" strokecolor="#000000">
                <v:path arrowok="t"/>
              </v:shape>
            </v:group>
            <v:group style="position:absolute;left:7285;top:3999;width:1491;height:2" coordorigin="7285,3999" coordsize="1491,2">
              <v:shape style="position:absolute;left:7285;top:3999;width:1491;height:2" coordorigin="7285,3999" coordsize="1491,0" path="m7285,3999l8776,3999e" filled="false" stroked="true" strokeweight="1.44pt" strokecolor="#000000">
                <v:path arrowok="t"/>
              </v:shape>
            </v:group>
            <v:group style="position:absolute;left:8776;top:3361;width:10;height:20" coordorigin="8776,3361" coordsize="10,20">
              <v:shape style="position:absolute;left:8776;top:3361;width:10;height:20" coordorigin="8776,3361" coordsize="10,20" path="m8776,3380l8785,3380,8785,3361,8776,3361,8776,3380xe" filled="true" fillcolor="#000000" stroked="false">
                <v:path arrowok="t"/>
                <v:fill type="solid"/>
              </v:shape>
            </v:group>
            <v:group style="position:absolute;left:8776;top:3380;width:10;height:20" coordorigin="8776,3380" coordsize="10,20">
              <v:shape style="position:absolute;left:8776;top:3380;width:10;height:20" coordorigin="8776,3380" coordsize="10,20" path="m8776,3399l8785,3399,8785,3380,8776,3380,8776,3399xe" filled="true" fillcolor="#000000" stroked="false">
                <v:path arrowok="t"/>
                <v:fill type="solid"/>
              </v:shape>
            </v:group>
            <v:group style="position:absolute;left:8776;top:3399;width:10;height:20" coordorigin="8776,3399" coordsize="10,20">
              <v:shape style="position:absolute;left:8776;top:3399;width:10;height:20" coordorigin="8776,3399" coordsize="10,20" path="m8776,3418l8785,3418,8785,3399,8776,3399,8776,3418xe" filled="true" fillcolor="#000000" stroked="false">
                <v:path arrowok="t"/>
                <v:fill type="solid"/>
              </v:shape>
            </v:group>
            <v:group style="position:absolute;left:8776;top:3418;width:10;height:20" coordorigin="8776,3418" coordsize="10,20">
              <v:shape style="position:absolute;left:8776;top:3418;width:10;height:20" coordorigin="8776,3418" coordsize="10,20" path="m8776,3438l8785,3438,8785,3418,8776,3418,8776,3438xe" filled="true" fillcolor="#000000" stroked="false">
                <v:path arrowok="t"/>
                <v:fill type="solid"/>
              </v:shape>
            </v:group>
            <v:group style="position:absolute;left:8776;top:3438;width:10;height:20" coordorigin="8776,3438" coordsize="10,20">
              <v:shape style="position:absolute;left:8776;top:3438;width:10;height:20" coordorigin="8776,3438" coordsize="10,20" path="m8776,3457l8785,3457,8785,3438,8776,3438,8776,3457xe" filled="true" fillcolor="#000000" stroked="false">
                <v:path arrowok="t"/>
                <v:fill type="solid"/>
              </v:shape>
            </v:group>
            <v:group style="position:absolute;left:8776;top:3457;width:10;height:20" coordorigin="8776,3457" coordsize="10,20">
              <v:shape style="position:absolute;left:8776;top:3457;width:10;height:20" coordorigin="8776,3457" coordsize="10,20" path="m8776,3476l8785,3476,8785,3457,8776,3457,8776,3476xe" filled="true" fillcolor="#000000" stroked="false">
                <v:path arrowok="t"/>
                <v:fill type="solid"/>
              </v:shape>
            </v:group>
            <v:group style="position:absolute;left:8776;top:3476;width:10;height:20" coordorigin="8776,3476" coordsize="10,20">
              <v:shape style="position:absolute;left:8776;top:3476;width:10;height:20" coordorigin="8776,3476" coordsize="10,20" path="m8776,3495l8785,3495,8785,3476,8776,3476,8776,3495xe" filled="true" fillcolor="#000000" stroked="false">
                <v:path arrowok="t"/>
                <v:fill type="solid"/>
              </v:shape>
            </v:group>
            <v:group style="position:absolute;left:8776;top:3495;width:10;height:20" coordorigin="8776,3495" coordsize="10,20">
              <v:shape style="position:absolute;left:8776;top:3495;width:10;height:20" coordorigin="8776,3495" coordsize="10,20" path="m8776,3514l8785,3514,8785,3495,8776,3495,8776,3514xe" filled="true" fillcolor="#000000" stroked="false">
                <v:path arrowok="t"/>
                <v:fill type="solid"/>
              </v:shape>
            </v:group>
            <v:group style="position:absolute;left:8776;top:3514;width:10;height:20" coordorigin="8776,3514" coordsize="10,20">
              <v:shape style="position:absolute;left:8776;top:3514;width:10;height:20" coordorigin="8776,3514" coordsize="10,20" path="m8776,3534l8785,3534,8785,3514,8776,3514,8776,3534xe" filled="true" fillcolor="#000000" stroked="false">
                <v:path arrowok="t"/>
                <v:fill type="solid"/>
              </v:shape>
            </v:group>
            <v:group style="position:absolute;left:8776;top:3534;width:10;height:20" coordorigin="8776,3534" coordsize="10,20">
              <v:shape style="position:absolute;left:8776;top:3534;width:10;height:20" coordorigin="8776,3534" coordsize="10,20" path="m8776,3553l8785,3553,8785,3534,8776,3534,8776,3553xe" filled="true" fillcolor="#000000" stroked="false">
                <v:path arrowok="t"/>
                <v:fill type="solid"/>
              </v:shape>
            </v:group>
            <v:group style="position:absolute;left:8776;top:3553;width:10;height:20" coordorigin="8776,3553" coordsize="10,20">
              <v:shape style="position:absolute;left:8776;top:3553;width:10;height:20" coordorigin="8776,3553" coordsize="10,20" path="m8776,3572l8785,3572,8785,3553,8776,3553,8776,3572xe" filled="true" fillcolor="#000000" stroked="false">
                <v:path arrowok="t"/>
                <v:fill type="solid"/>
              </v:shape>
            </v:group>
            <v:group style="position:absolute;left:8776;top:3572;width:10;height:20" coordorigin="8776,3572" coordsize="10,20">
              <v:shape style="position:absolute;left:8776;top:3572;width:10;height:20" coordorigin="8776,3572" coordsize="10,20" path="m8776,3591l8785,3591,8785,3572,8776,3572,8776,3591xe" filled="true" fillcolor="#000000" stroked="false">
                <v:path arrowok="t"/>
                <v:fill type="solid"/>
              </v:shape>
            </v:group>
            <v:group style="position:absolute;left:8776;top:3591;width:10;height:20" coordorigin="8776,3591" coordsize="10,20">
              <v:shape style="position:absolute;left:8776;top:3591;width:10;height:20" coordorigin="8776,3591" coordsize="10,20" path="m8776,3610l8785,3610,8785,3591,8776,3591,8776,3610xe" filled="true" fillcolor="#000000" stroked="false">
                <v:path arrowok="t"/>
                <v:fill type="solid"/>
              </v:shape>
            </v:group>
            <v:group style="position:absolute;left:8776;top:3610;width:10;height:20" coordorigin="8776,3610" coordsize="10,20">
              <v:shape style="position:absolute;left:8776;top:3610;width:10;height:20" coordorigin="8776,3610" coordsize="10,20" path="m8776,3630l8785,3630,8785,3610,8776,3610,8776,3630xe" filled="true" fillcolor="#000000" stroked="false">
                <v:path arrowok="t"/>
                <v:fill type="solid"/>
              </v:shape>
            </v:group>
            <v:group style="position:absolute;left:8776;top:3630;width:10;height:20" coordorigin="8776,3630" coordsize="10,20">
              <v:shape style="position:absolute;left:8776;top:3630;width:10;height:20" coordorigin="8776,3630" coordsize="10,20" path="m8776,3649l8785,3649,8785,3630,8776,3630,8776,3649xe" filled="true" fillcolor="#000000" stroked="false">
                <v:path arrowok="t"/>
                <v:fill type="solid"/>
              </v:shape>
            </v:group>
            <v:group style="position:absolute;left:8776;top:3649;width:10;height:20" coordorigin="8776,3649" coordsize="10,20">
              <v:shape style="position:absolute;left:8776;top:3649;width:10;height:20" coordorigin="8776,3649" coordsize="10,20" path="m8776,3668l8785,3668,8785,3649,8776,3649,8776,3668xe" filled="true" fillcolor="#000000" stroked="false">
                <v:path arrowok="t"/>
                <v:fill type="solid"/>
              </v:shape>
            </v:group>
            <v:group style="position:absolute;left:8776;top:3668;width:10;height:20" coordorigin="8776,3668" coordsize="10,20">
              <v:shape style="position:absolute;left:8776;top:3668;width:10;height:20" coordorigin="8776,3668" coordsize="10,20" path="m8776,3687l8785,3687,8785,3668,8776,3668,8776,3687xe" filled="true" fillcolor="#000000" stroked="false">
                <v:path arrowok="t"/>
                <v:fill type="solid"/>
              </v:shape>
            </v:group>
            <v:group style="position:absolute;left:8776;top:3687;width:10;height:20" coordorigin="8776,3687" coordsize="10,20">
              <v:shape style="position:absolute;left:8776;top:3687;width:10;height:20" coordorigin="8776,3687" coordsize="10,20" path="m8776,3706l8785,3706,8785,3687,8776,3687,8776,3706xe" filled="true" fillcolor="#000000" stroked="false">
                <v:path arrowok="t"/>
                <v:fill type="solid"/>
              </v:shape>
            </v:group>
            <v:group style="position:absolute;left:8776;top:3706;width:10;height:20" coordorigin="8776,3706" coordsize="10,20">
              <v:shape style="position:absolute;left:8776;top:3706;width:10;height:20" coordorigin="8776,3706" coordsize="10,20" path="m8776,3726l8785,3726,8785,3706,8776,3706,8776,3726xe" filled="true" fillcolor="#000000" stroked="false">
                <v:path arrowok="t"/>
                <v:fill type="solid"/>
              </v:shape>
            </v:group>
            <v:group style="position:absolute;left:8776;top:3726;width:10;height:20" coordorigin="8776,3726" coordsize="10,20">
              <v:shape style="position:absolute;left:8776;top:3726;width:10;height:20" coordorigin="8776,3726" coordsize="10,20" path="m8776,3745l8785,3745,8785,3726,8776,3726,8776,3745xe" filled="true" fillcolor="#000000" stroked="false">
                <v:path arrowok="t"/>
                <v:fill type="solid"/>
              </v:shape>
            </v:group>
            <v:group style="position:absolute;left:8776;top:3745;width:10;height:20" coordorigin="8776,3745" coordsize="10,20">
              <v:shape style="position:absolute;left:8776;top:3745;width:10;height:20" coordorigin="8776,3745" coordsize="10,20" path="m8776,3764l8785,3764,8785,3745,8776,3745,8776,3764xe" filled="true" fillcolor="#000000" stroked="false">
                <v:path arrowok="t"/>
                <v:fill type="solid"/>
              </v:shape>
            </v:group>
            <v:group style="position:absolute;left:8776;top:3764;width:10;height:20" coordorigin="8776,3764" coordsize="10,20">
              <v:shape style="position:absolute;left:8776;top:3764;width:10;height:20" coordorigin="8776,3764" coordsize="10,20" path="m8776,3783l8785,3783,8785,3764,8776,3764,8776,3783xe" filled="true" fillcolor="#000000" stroked="false">
                <v:path arrowok="t"/>
                <v:fill type="solid"/>
              </v:shape>
            </v:group>
            <v:group style="position:absolute;left:8776;top:3783;width:10;height:20" coordorigin="8776,3783" coordsize="10,20">
              <v:shape style="position:absolute;left:8776;top:3783;width:10;height:20" coordorigin="8776,3783" coordsize="10,20" path="m8776,3802l8785,3802,8785,3783,8776,3783,8776,3802xe" filled="true" fillcolor="#000000" stroked="false">
                <v:path arrowok="t"/>
                <v:fill type="solid"/>
              </v:shape>
            </v:group>
            <v:group style="position:absolute;left:8776;top:3802;width:10;height:20" coordorigin="8776,3802" coordsize="10,20">
              <v:shape style="position:absolute;left:8776;top:3802;width:10;height:20" coordorigin="8776,3802" coordsize="10,20" path="m8776,3822l8785,3822,8785,3802,8776,3802,8776,3822xe" filled="true" fillcolor="#000000" stroked="false">
                <v:path arrowok="t"/>
                <v:fill type="solid"/>
              </v:shape>
            </v:group>
            <v:group style="position:absolute;left:8776;top:3822;width:10;height:20" coordorigin="8776,3822" coordsize="10,20">
              <v:shape style="position:absolute;left:8776;top:3822;width:10;height:20" coordorigin="8776,3822" coordsize="10,20" path="m8776,3841l8785,3841,8785,3822,8776,3822,8776,3841xe" filled="true" fillcolor="#000000" stroked="false">
                <v:path arrowok="t"/>
                <v:fill type="solid"/>
              </v:shape>
            </v:group>
            <v:group style="position:absolute;left:8776;top:3841;width:10;height:20" coordorigin="8776,3841" coordsize="10,20">
              <v:shape style="position:absolute;left:8776;top:3841;width:10;height:20" coordorigin="8776,3841" coordsize="10,20" path="m8776,3860l8785,3860,8785,3841,8776,3841,8776,3860xe" filled="true" fillcolor="#000000" stroked="false">
                <v:path arrowok="t"/>
                <v:fill type="solid"/>
              </v:shape>
            </v:group>
            <v:group style="position:absolute;left:8776;top:3860;width:10;height:20" coordorigin="8776,3860" coordsize="10,20">
              <v:shape style="position:absolute;left:8776;top:3860;width:10;height:20" coordorigin="8776,3860" coordsize="10,20" path="m8776,3879l8785,3879,8785,3860,8776,3860,8776,3879xe" filled="true" fillcolor="#000000" stroked="false">
                <v:path arrowok="t"/>
                <v:fill type="solid"/>
              </v:shape>
            </v:group>
            <v:group style="position:absolute;left:8776;top:3879;width:10;height:20" coordorigin="8776,3879" coordsize="10,20">
              <v:shape style="position:absolute;left:8776;top:3879;width:10;height:20" coordorigin="8776,3879" coordsize="10,20" path="m8776,3898l8785,3898,8785,3879,8776,3879,8776,3898xe" filled="true" fillcolor="#000000" stroked="false">
                <v:path arrowok="t"/>
                <v:fill type="solid"/>
              </v:shape>
            </v:group>
            <v:group style="position:absolute;left:8776;top:3898;width:10;height:20" coordorigin="8776,3898" coordsize="10,20">
              <v:shape style="position:absolute;left:8776;top:3898;width:10;height:20" coordorigin="8776,3898" coordsize="10,20" path="m8776,3918l8785,3918,8785,3898,8776,3898,8776,3918xe" filled="true" fillcolor="#000000" stroked="false">
                <v:path arrowok="t"/>
                <v:fill type="solid"/>
              </v:shape>
            </v:group>
            <v:group style="position:absolute;left:8776;top:3918;width:10;height:20" coordorigin="8776,3918" coordsize="10,20">
              <v:shape style="position:absolute;left:8776;top:3918;width:10;height:20" coordorigin="8776,3918" coordsize="10,20" path="m8776,3937l8785,3937,8785,3918,8776,3918,8776,3937xe" filled="true" fillcolor="#000000" stroked="false">
                <v:path arrowok="t"/>
                <v:fill type="solid"/>
              </v:shape>
            </v:group>
            <v:group style="position:absolute;left:8776;top:3937;width:10;height:20" coordorigin="8776,3937" coordsize="10,20">
              <v:shape style="position:absolute;left:8776;top:3937;width:10;height:20" coordorigin="8776,3937" coordsize="10,20" path="m8776,3956l8785,3956,8785,3937,8776,3937,8776,3956xe" filled="true" fillcolor="#000000" stroked="false">
                <v:path arrowok="t"/>
                <v:fill type="solid"/>
              </v:shape>
            </v:group>
            <v:group style="position:absolute;left:8776;top:3956;width:10;height:20" coordorigin="8776,3956" coordsize="10,20">
              <v:shape style="position:absolute;left:8776;top:3956;width:10;height:20" coordorigin="8776,3956" coordsize="10,20" path="m8776,3975l8785,3975,8785,3956,8776,3956,8776,3975xe" filled="true" fillcolor="#000000" stroked="false">
                <v:path arrowok="t"/>
                <v:fill type="solid"/>
              </v:shape>
            </v:group>
            <v:group style="position:absolute;left:8776;top:3980;width:10;height:2" coordorigin="8776,3980" coordsize="10,2">
              <v:shape style="position:absolute;left:8776;top:3980;width:10;height:2" coordorigin="8776,3980" coordsize="10,0" path="m8776,3980l8785,3980e" filled="false" stroked="true" strokeweight=".48004pt" strokecolor="#000000">
                <v:path arrowok="t"/>
              </v:shape>
            </v:group>
            <v:group style="position:absolute;left:8776;top:3999;width:29;height:2" coordorigin="8776,3999" coordsize="29,2">
              <v:shape style="position:absolute;left:8776;top:3999;width:29;height:2" coordorigin="8776,3999" coordsize="29,0" path="m8776,3999l8805,3999e" filled="false" stroked="true" strokeweight="1.44pt" strokecolor="#000000">
                <v:path arrowok="t"/>
              </v:shape>
            </v:group>
            <v:group style="position:absolute;left:8805;top:3999;width:1352;height:2" coordorigin="8805,3999" coordsize="1352,2">
              <v:shape style="position:absolute;left:8805;top:3999;width:1352;height:2" coordorigin="8805,3999" coordsize="1352,0" path="m8805,3999l10156,3999e" filled="false" stroked="true" strokeweight="1.44pt" strokecolor="#000000">
                <v:path arrowok="t"/>
              </v:shape>
              <v:shape style="position:absolute;left:4311;top:322;width:2950;height:394" type="#_x0000_t202" filled="false" stroked="false">
                <v:textbox inset="0,0,0,0">
                  <w:txbxContent>
                    <w:p>
                      <w:pPr>
                        <w:spacing w:before="53"/>
                        <w:ind w:left="0" w:right="0" w:firstLine="0"/>
                        <w:jc w:val="center"/>
                        <w:rPr>
                          <w:rFonts w:ascii="宋体" w:hAnsi="宋体" w:cs="宋体" w:eastAsia="宋体" w:hint="default"/>
                          <w:sz w:val="18"/>
                          <w:szCs w:val="18"/>
                        </w:rPr>
                      </w:pPr>
                      <w:r>
                        <w:rPr>
                          <w:rFonts w:ascii="宋体" w:hAnsi="宋体" w:cs="宋体" w:eastAsia="宋体" w:hint="default"/>
                          <w:sz w:val="18"/>
                          <w:szCs w:val="18"/>
                        </w:rPr>
                        <w:t>本年金额</w:t>
                      </w:r>
                    </w:p>
                  </w:txbxContent>
                </v:textbox>
                <w10:wrap type="none"/>
              </v:shape>
              <v:shape style="position:absolute;left:5912;top:716;width:1350;height:3284" type="#_x0000_t202" filled="false" stroked="false">
                <v:textbox inset="0,0,0,0">
                  <w:txbxContent>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0"/>
                        <w:rPr>
                          <w:rFonts w:ascii="宋体" w:hAnsi="宋体" w:cs="宋体" w:eastAsia="宋体" w:hint="default"/>
                          <w:b/>
                          <w:bCs/>
                          <w:sz w:val="18"/>
                          <w:szCs w:val="18"/>
                        </w:rPr>
                      </w:pPr>
                    </w:p>
                    <w:p>
                      <w:pPr>
                        <w:spacing w:line="240" w:lineRule="auto" w:before="7"/>
                        <w:rPr>
                          <w:rFonts w:ascii="宋体" w:hAnsi="宋体" w:cs="宋体" w:eastAsia="宋体" w:hint="default"/>
                          <w:b/>
                          <w:bCs/>
                          <w:sz w:val="25"/>
                          <w:szCs w:val="25"/>
                        </w:rPr>
                      </w:pPr>
                    </w:p>
                    <w:p>
                      <w:pPr>
                        <w:spacing w:before="0"/>
                        <w:ind w:left="0" w:right="104" w:firstLine="0"/>
                        <w:jc w:val="right"/>
                        <w:rPr>
                          <w:rFonts w:ascii="Calibri" w:hAnsi="Calibri" w:cs="Calibri" w:eastAsia="Calibri" w:hint="default"/>
                          <w:sz w:val="18"/>
                          <w:szCs w:val="18"/>
                        </w:rPr>
                      </w:pPr>
                      <w:r>
                        <w:rPr>
                          <w:rFonts w:ascii="Calibri"/>
                          <w:spacing w:val="-1"/>
                          <w:sz w:val="18"/>
                        </w:rPr>
                        <w:t>132,451,992.2</w:t>
                      </w:r>
                    </w:p>
                    <w:p>
                      <w:pPr>
                        <w:spacing w:before="92"/>
                        <w:ind w:left="0" w:right="105" w:firstLine="0"/>
                        <w:jc w:val="right"/>
                        <w:rPr>
                          <w:rFonts w:ascii="Calibri" w:hAnsi="Calibri" w:cs="Calibri" w:eastAsia="Calibri" w:hint="default"/>
                          <w:sz w:val="18"/>
                          <w:szCs w:val="18"/>
                        </w:rPr>
                      </w:pPr>
                      <w:r>
                        <w:rPr>
                          <w:rFonts w:ascii="Calibri"/>
                          <w:sz w:val="18"/>
                        </w:rPr>
                        <w:t>4</w:t>
                      </w:r>
                    </w:p>
                  </w:txbxContent>
                </v:textbox>
                <w10:wrap type="none"/>
              </v:shape>
              <v:shape style="position:absolute;left:7533;top:3754;width:1141;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z w:val="18"/>
                        </w:rPr>
                        <w:t>243,309,689.32</w:t>
                      </w:r>
                    </w:p>
                  </w:txbxContent>
                </v:textbox>
                <w10:wrap type="none"/>
              </v:shape>
              <v:shape style="position:absolute;left:8349;top:431;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上年金额</w:t>
                      </w:r>
                    </w:p>
                  </w:txbxContent>
                </v:textbox>
                <w10:wrap type="none"/>
              </v:shape>
              <v:shape style="position:absolute;left:3176;top:3581;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合计</w:t>
                      </w:r>
                    </w:p>
                  </w:txbxContent>
                </v:textbox>
                <w10:wrap type="none"/>
              </v:shape>
              <v:shape style="position:absolute;left:4671;top:3754;width:1138;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253,094,445.08</w:t>
                      </w:r>
                    </w:p>
                  </w:txbxContent>
                </v:textbox>
                <w10:wrap type="none"/>
              </v:shape>
              <v:shape style="position:absolute;left:8911;top:3754;width:1135;height:180" type="#_x0000_t202" filled="false" stroked="false">
                <v:textbox inset="0,0,0,0">
                  <w:txbxContent>
                    <w:p>
                      <w:pPr>
                        <w:spacing w:line="180" w:lineRule="exact" w:before="0"/>
                        <w:ind w:left="0" w:right="0" w:firstLine="0"/>
                        <w:jc w:val="left"/>
                        <w:rPr>
                          <w:rFonts w:ascii="Calibri" w:hAnsi="Calibri" w:cs="Calibri" w:eastAsia="Calibri" w:hint="default"/>
                          <w:sz w:val="18"/>
                          <w:szCs w:val="18"/>
                        </w:rPr>
                      </w:pPr>
                      <w:r>
                        <w:rPr>
                          <w:rFonts w:ascii="Calibri"/>
                          <w:spacing w:val="-1"/>
                          <w:sz w:val="18"/>
                        </w:rPr>
                        <w:t>122,446,762.38</w:t>
                      </w:r>
                    </w:p>
                  </w:txbxContent>
                </v:textbox>
                <w10:wrap type="none"/>
              </v:shape>
            </v:group>
            <w10:wrap type="none"/>
          </v:group>
        </w:pict>
      </w:r>
      <w:r>
        <w:rPr>
          <w:rFonts w:ascii="宋体" w:hAnsi="宋体" w:cs="宋体" w:eastAsia="宋体" w:hint="default"/>
          <w:b/>
          <w:bCs/>
          <w:sz w:val="21"/>
          <w:szCs w:val="21"/>
        </w:rPr>
        <w:t>3</w:t>
      </w:r>
      <w:r>
        <w:rPr>
          <w:rFonts w:ascii="宋体" w:hAnsi="宋体" w:cs="宋体" w:eastAsia="宋体" w:hint="default"/>
          <w:b/>
          <w:bCs/>
          <w:sz w:val="21"/>
          <w:szCs w:val="21"/>
        </w:rPr>
        <w:t>、</w:t>
        <w:tab/>
        <w:t>主营业务（分地区）</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tbl>
      <w:tblPr>
        <w:tblW w:w="0" w:type="auto"/>
        <w:jc w:val="left"/>
        <w:tblInd w:w="813" w:type="dxa"/>
        <w:tblLayout w:type="fixed"/>
        <w:tblCellMar>
          <w:top w:w="0" w:type="dxa"/>
          <w:left w:w="0" w:type="dxa"/>
          <w:bottom w:w="0" w:type="dxa"/>
          <w:right w:w="0" w:type="dxa"/>
        </w:tblCellMar>
        <w:tblLook w:val="01E0"/>
      </w:tblPr>
      <w:tblGrid>
        <w:gridCol w:w="970"/>
        <w:gridCol w:w="868"/>
        <w:gridCol w:w="1644"/>
        <w:gridCol w:w="1434"/>
        <w:gridCol w:w="1449"/>
        <w:gridCol w:w="1245"/>
      </w:tblGrid>
      <w:tr>
        <w:trPr>
          <w:trHeight w:val="455"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180" w:lineRule="exact"/>
              <w:ind w:left="522" w:right="0"/>
              <w:jc w:val="left"/>
              <w:rPr>
                <w:rFonts w:ascii="宋体" w:hAnsi="宋体" w:cs="宋体" w:eastAsia="宋体" w:hint="default"/>
                <w:sz w:val="18"/>
                <w:szCs w:val="18"/>
              </w:rPr>
            </w:pPr>
            <w:r>
              <w:rPr>
                <w:rFonts w:ascii="宋体" w:hAnsi="宋体" w:cs="宋体" w:eastAsia="宋体" w:hint="default"/>
                <w:sz w:val="18"/>
                <w:szCs w:val="18"/>
              </w:rPr>
              <w:t>地</w:t>
            </w:r>
          </w:p>
        </w:tc>
        <w:tc>
          <w:tcPr>
            <w:tcW w:w="868" w:type="dxa"/>
            <w:tcBorders>
              <w:top w:val="nil" w:sz="6" w:space="0" w:color="auto"/>
              <w:left w:val="nil" w:sz="6" w:space="0" w:color="auto"/>
              <w:bottom w:val="nil" w:sz="6" w:space="0" w:color="auto"/>
              <w:right w:val="nil" w:sz="6" w:space="0" w:color="auto"/>
            </w:tcBorders>
          </w:tcPr>
          <w:p>
            <w:pPr>
              <w:pStyle w:val="TableParagraph"/>
              <w:spacing w:line="180" w:lineRule="exact"/>
              <w:ind w:left="92" w:right="0"/>
              <w:jc w:val="left"/>
              <w:rPr>
                <w:rFonts w:ascii="宋体" w:hAnsi="宋体" w:cs="宋体" w:eastAsia="宋体" w:hint="default"/>
                <w:sz w:val="18"/>
                <w:szCs w:val="18"/>
              </w:rPr>
            </w:pPr>
            <w:r>
              <w:rPr>
                <w:rFonts w:ascii="宋体" w:hAnsi="宋体" w:cs="宋体" w:eastAsia="宋体" w:hint="default"/>
                <w:sz w:val="18"/>
                <w:szCs w:val="18"/>
              </w:rPr>
              <w:t>区</w:t>
            </w: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44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71"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7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39"/>
              <w:ind w:left="269"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50"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16"/>
              <w:ind w:left="35" w:right="0"/>
              <w:jc w:val="left"/>
              <w:rPr>
                <w:rFonts w:ascii="宋体" w:hAnsi="宋体" w:cs="宋体" w:eastAsia="宋体" w:hint="default"/>
                <w:sz w:val="21"/>
                <w:szCs w:val="21"/>
              </w:rPr>
            </w:pPr>
            <w:r>
              <w:rPr>
                <w:rFonts w:ascii="宋体" w:hAnsi="宋体" w:cs="宋体" w:eastAsia="宋体" w:hint="default"/>
                <w:sz w:val="21"/>
                <w:szCs w:val="21"/>
              </w:rPr>
              <w:t>东北地区</w:t>
            </w:r>
          </w:p>
        </w:tc>
        <w:tc>
          <w:tcPr>
            <w:tcW w:w="868"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47"/>
              <w:jc w:val="right"/>
              <w:rPr>
                <w:rFonts w:ascii="Calibri" w:hAnsi="Calibri" w:cs="Calibri" w:eastAsia="Calibri" w:hint="default"/>
                <w:sz w:val="18"/>
                <w:szCs w:val="18"/>
              </w:rPr>
            </w:pPr>
            <w:r>
              <w:rPr>
                <w:rFonts w:ascii="Calibri"/>
                <w:spacing w:val="-1"/>
                <w:sz w:val="18"/>
              </w:rPr>
              <w:t>30,996,883.75</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234"/>
              <w:jc w:val="right"/>
              <w:rPr>
                <w:rFonts w:ascii="Calibri" w:hAnsi="Calibri" w:cs="Calibri" w:eastAsia="Calibri" w:hint="default"/>
                <w:sz w:val="18"/>
                <w:szCs w:val="18"/>
              </w:rPr>
            </w:pPr>
            <w:r>
              <w:rPr>
                <w:rFonts w:ascii="Calibri"/>
                <w:sz w:val="18"/>
              </w:rPr>
              <w:t>16,843,888.69</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164"/>
              <w:jc w:val="right"/>
              <w:rPr>
                <w:rFonts w:ascii="Calibri" w:hAnsi="Calibri" w:cs="Calibri" w:eastAsia="Calibri" w:hint="default"/>
                <w:sz w:val="18"/>
                <w:szCs w:val="18"/>
              </w:rPr>
            </w:pPr>
            <w:r>
              <w:rPr>
                <w:rFonts w:ascii="Calibri"/>
                <w:spacing w:val="-1"/>
                <w:sz w:val="18"/>
              </w:rPr>
              <w:t>30,816,249.57</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73"/>
              <w:ind w:right="35"/>
              <w:jc w:val="right"/>
              <w:rPr>
                <w:rFonts w:ascii="Calibri" w:hAnsi="Calibri" w:cs="Calibri" w:eastAsia="Calibri" w:hint="default"/>
                <w:sz w:val="18"/>
                <w:szCs w:val="18"/>
              </w:rPr>
            </w:pPr>
            <w:r>
              <w:rPr>
                <w:rFonts w:ascii="Calibri"/>
                <w:spacing w:val="-1"/>
                <w:sz w:val="18"/>
              </w:rPr>
              <w:t>16,840,627.91</w:t>
            </w:r>
          </w:p>
        </w:tc>
      </w:tr>
      <w:tr>
        <w:trPr>
          <w:trHeight w:val="262"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62" w:lineRule="exact"/>
              <w:ind w:left="35" w:right="0"/>
              <w:jc w:val="left"/>
              <w:rPr>
                <w:rFonts w:ascii="宋体" w:hAnsi="宋体" w:cs="宋体" w:eastAsia="宋体" w:hint="default"/>
                <w:sz w:val="21"/>
                <w:szCs w:val="21"/>
              </w:rPr>
            </w:pPr>
            <w:r>
              <w:rPr>
                <w:rFonts w:ascii="宋体" w:hAnsi="宋体" w:cs="宋体" w:eastAsia="宋体" w:hint="default"/>
                <w:sz w:val="21"/>
                <w:szCs w:val="21"/>
              </w:rPr>
              <w:t>华北地区</w:t>
            </w:r>
          </w:p>
        </w:tc>
        <w:tc>
          <w:tcPr>
            <w:tcW w:w="868" w:type="dxa"/>
            <w:tcBorders>
              <w:top w:val="nil" w:sz="6" w:space="0" w:color="auto"/>
              <w:left w:val="nil" w:sz="6" w:space="0" w:color="auto"/>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47"/>
              <w:jc w:val="right"/>
              <w:rPr>
                <w:rFonts w:ascii="Calibri" w:hAnsi="Calibri" w:cs="Calibri" w:eastAsia="Calibri" w:hint="default"/>
                <w:sz w:val="18"/>
                <w:szCs w:val="18"/>
              </w:rPr>
            </w:pPr>
            <w:r>
              <w:rPr>
                <w:rFonts w:ascii="Calibri"/>
                <w:spacing w:val="-1"/>
                <w:sz w:val="18"/>
              </w:rPr>
              <w:t>27,354,654.04</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4"/>
              <w:jc w:val="right"/>
              <w:rPr>
                <w:rFonts w:ascii="Calibri" w:hAnsi="Calibri" w:cs="Calibri" w:eastAsia="Calibri" w:hint="default"/>
                <w:sz w:val="18"/>
                <w:szCs w:val="18"/>
              </w:rPr>
            </w:pPr>
            <w:r>
              <w:rPr>
                <w:rFonts w:ascii="Calibri"/>
                <w:spacing w:val="-1"/>
                <w:sz w:val="18"/>
              </w:rPr>
              <w:t>16,027,913.64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1"/>
              <w:jc w:val="right"/>
              <w:rPr>
                <w:rFonts w:ascii="Calibri" w:hAnsi="Calibri" w:cs="Calibri" w:eastAsia="Calibri" w:hint="default"/>
                <w:sz w:val="18"/>
                <w:szCs w:val="18"/>
              </w:rPr>
            </w:pPr>
            <w:r>
              <w:rPr>
                <w:rFonts w:ascii="Calibri"/>
                <w:spacing w:val="-1"/>
                <w:sz w:val="18"/>
              </w:rPr>
              <w:t>25,197,882.77</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5"/>
              <w:jc w:val="right"/>
              <w:rPr>
                <w:rFonts w:ascii="Calibri" w:hAnsi="Calibri" w:cs="Calibri" w:eastAsia="Calibri" w:hint="default"/>
                <w:sz w:val="18"/>
                <w:szCs w:val="18"/>
              </w:rPr>
            </w:pPr>
            <w:r>
              <w:rPr>
                <w:rFonts w:ascii="Calibri"/>
                <w:spacing w:val="-1"/>
                <w:sz w:val="18"/>
              </w:rPr>
              <w:t>13,937,818.79</w:t>
            </w:r>
          </w:p>
        </w:tc>
      </w:tr>
      <w:tr>
        <w:trPr>
          <w:trHeight w:val="59" w:hRule="exact"/>
        </w:trPr>
        <w:tc>
          <w:tcPr>
            <w:tcW w:w="97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
        </w:tc>
        <w:tc>
          <w:tcPr>
            <w:tcW w:w="1434"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
        </w:tc>
      </w:tr>
      <w:tr>
        <w:trPr>
          <w:trHeight w:val="262"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62" w:lineRule="exact"/>
              <w:ind w:left="35" w:right="0"/>
              <w:jc w:val="left"/>
              <w:rPr>
                <w:rFonts w:ascii="宋体" w:hAnsi="宋体" w:cs="宋体" w:eastAsia="宋体" w:hint="default"/>
                <w:sz w:val="21"/>
                <w:szCs w:val="21"/>
              </w:rPr>
            </w:pPr>
            <w:r>
              <w:rPr>
                <w:rFonts w:ascii="宋体" w:hAnsi="宋体" w:cs="宋体" w:eastAsia="宋体" w:hint="default"/>
                <w:sz w:val="21"/>
                <w:szCs w:val="21"/>
              </w:rPr>
              <w:t>华东地区</w:t>
            </w:r>
          </w:p>
        </w:tc>
        <w:tc>
          <w:tcPr>
            <w:tcW w:w="868" w:type="dxa"/>
            <w:tcBorders>
              <w:top w:val="nil" w:sz="6" w:space="0" w:color="auto"/>
              <w:left w:val="nil" w:sz="6" w:space="0" w:color="auto"/>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47"/>
              <w:jc w:val="right"/>
              <w:rPr>
                <w:rFonts w:ascii="Calibri" w:hAnsi="Calibri" w:cs="Calibri" w:eastAsia="Calibri" w:hint="default"/>
                <w:sz w:val="18"/>
                <w:szCs w:val="18"/>
              </w:rPr>
            </w:pPr>
            <w:r>
              <w:rPr>
                <w:rFonts w:ascii="Calibri"/>
                <w:spacing w:val="-1"/>
                <w:sz w:val="18"/>
              </w:rPr>
              <w:t>86,957,990.25</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4"/>
              <w:jc w:val="right"/>
              <w:rPr>
                <w:rFonts w:ascii="Calibri" w:hAnsi="Calibri" w:cs="Calibri" w:eastAsia="Calibri" w:hint="default"/>
                <w:sz w:val="18"/>
                <w:szCs w:val="18"/>
              </w:rPr>
            </w:pPr>
            <w:r>
              <w:rPr>
                <w:rFonts w:ascii="Calibri"/>
                <w:spacing w:val="-1"/>
                <w:sz w:val="18"/>
              </w:rPr>
              <w:t>45,160,056.70</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3"/>
              <w:jc w:val="right"/>
              <w:rPr>
                <w:rFonts w:ascii="Calibri" w:hAnsi="Calibri" w:cs="Calibri" w:eastAsia="Calibri" w:hint="default"/>
                <w:sz w:val="18"/>
                <w:szCs w:val="18"/>
              </w:rPr>
            </w:pPr>
            <w:r>
              <w:rPr>
                <w:rFonts w:ascii="Calibri"/>
                <w:spacing w:val="-1"/>
                <w:sz w:val="18"/>
              </w:rPr>
              <w:t>96,037,252.62</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Calibri" w:hAnsi="Calibri" w:cs="Calibri" w:eastAsia="Calibri" w:hint="default"/>
                <w:sz w:val="18"/>
                <w:szCs w:val="18"/>
              </w:rPr>
            </w:pPr>
            <w:r>
              <w:rPr>
                <w:rFonts w:ascii="Calibri"/>
                <w:spacing w:val="-1"/>
                <w:sz w:val="18"/>
              </w:rPr>
              <w:t>44,861,763.41</w:t>
            </w:r>
          </w:p>
        </w:tc>
      </w:tr>
      <w:tr>
        <w:trPr>
          <w:trHeight w:val="60" w:hRule="exact"/>
        </w:trPr>
        <w:tc>
          <w:tcPr>
            <w:tcW w:w="970" w:type="dxa"/>
            <w:tcBorders>
              <w:top w:val="nil" w:sz="6" w:space="0" w:color="auto"/>
              <w:left w:val="nil" w:sz="6" w:space="0" w:color="auto"/>
              <w:bottom w:val="nil" w:sz="6" w:space="0" w:color="auto"/>
              <w:right w:val="nil" w:sz="6" w:space="0" w:color="auto"/>
            </w:tcBorders>
          </w:tcPr>
          <w:p>
            <w:pPr/>
          </w:p>
        </w:tc>
        <w:tc>
          <w:tcPr>
            <w:tcW w:w="868"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
        </w:tc>
        <w:tc>
          <w:tcPr>
            <w:tcW w:w="1434" w:type="dxa"/>
            <w:tcBorders>
              <w:top w:val="nil" w:sz="6" w:space="0" w:color="auto"/>
              <w:left w:val="nil" w:sz="6" w:space="0" w:color="auto"/>
              <w:bottom w:val="nil" w:sz="6" w:space="0" w:color="auto"/>
              <w:right w:val="nil" w:sz="6" w:space="0" w:color="auto"/>
            </w:tcBorders>
          </w:tcPr>
          <w:p>
            <w:pPr/>
          </w:p>
        </w:tc>
        <w:tc>
          <w:tcPr>
            <w:tcW w:w="1449" w:type="dxa"/>
            <w:tcBorders>
              <w:top w:val="nil" w:sz="6" w:space="0" w:color="auto"/>
              <w:left w:val="nil" w:sz="6" w:space="0" w:color="auto"/>
              <w:bottom w:val="nil" w:sz="6" w:space="0" w:color="auto"/>
              <w:right w:val="nil" w:sz="6" w:space="0" w:color="auto"/>
            </w:tcBorders>
          </w:tcPr>
          <w:p>
            <w:pPr/>
          </w:p>
        </w:tc>
        <w:tc>
          <w:tcPr>
            <w:tcW w:w="1245" w:type="dxa"/>
            <w:tcBorders>
              <w:top w:val="nil" w:sz="6" w:space="0" w:color="auto"/>
              <w:left w:val="nil" w:sz="6" w:space="0" w:color="auto"/>
              <w:bottom w:val="nil" w:sz="6" w:space="0" w:color="auto"/>
              <w:right w:val="nil" w:sz="6" w:space="0" w:color="auto"/>
            </w:tcBorders>
          </w:tcPr>
          <w:p>
            <w:pPr/>
          </w:p>
        </w:tc>
      </w:tr>
      <w:tr>
        <w:trPr>
          <w:trHeight w:val="318"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62" w:lineRule="exact"/>
              <w:ind w:left="35" w:right="0"/>
              <w:jc w:val="left"/>
              <w:rPr>
                <w:rFonts w:ascii="宋体" w:hAnsi="宋体" w:cs="宋体" w:eastAsia="宋体" w:hint="default"/>
                <w:sz w:val="21"/>
                <w:szCs w:val="21"/>
              </w:rPr>
            </w:pPr>
            <w:r>
              <w:rPr>
                <w:rFonts w:ascii="宋体" w:hAnsi="宋体" w:cs="宋体" w:eastAsia="宋体" w:hint="default"/>
                <w:sz w:val="21"/>
                <w:szCs w:val="21"/>
              </w:rPr>
              <w:t>华南地区</w:t>
            </w:r>
          </w:p>
        </w:tc>
        <w:tc>
          <w:tcPr>
            <w:tcW w:w="868" w:type="dxa"/>
            <w:tcBorders>
              <w:top w:val="nil" w:sz="6" w:space="0" w:color="auto"/>
              <w:left w:val="nil" w:sz="6" w:space="0" w:color="auto"/>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nil" w:sz="6" w:space="0" w:color="auto"/>
            </w:tcBorders>
          </w:tcPr>
          <w:p>
            <w:pPr>
              <w:pStyle w:val="TableParagraph"/>
              <w:spacing w:line="240" w:lineRule="auto" w:before="44"/>
              <w:ind w:right="147"/>
              <w:jc w:val="right"/>
              <w:rPr>
                <w:rFonts w:ascii="Calibri" w:hAnsi="Calibri" w:cs="Calibri" w:eastAsia="Calibri" w:hint="default"/>
                <w:sz w:val="18"/>
                <w:szCs w:val="18"/>
              </w:rPr>
            </w:pPr>
            <w:r>
              <w:rPr>
                <w:rFonts w:ascii="Calibri"/>
                <w:spacing w:val="-1"/>
                <w:sz w:val="18"/>
              </w:rPr>
              <w:t>48,023,005.67</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234"/>
              <w:jc w:val="right"/>
              <w:rPr>
                <w:rFonts w:ascii="Calibri" w:hAnsi="Calibri" w:cs="Calibri" w:eastAsia="Calibri" w:hint="default"/>
                <w:sz w:val="18"/>
                <w:szCs w:val="18"/>
              </w:rPr>
            </w:pPr>
            <w:r>
              <w:rPr>
                <w:rFonts w:ascii="Calibri"/>
                <w:sz w:val="18"/>
              </w:rPr>
              <w:t>24,053,213.54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161"/>
              <w:jc w:val="right"/>
              <w:rPr>
                <w:rFonts w:ascii="Calibri" w:hAnsi="Calibri" w:cs="Calibri" w:eastAsia="Calibri" w:hint="default"/>
                <w:sz w:val="18"/>
                <w:szCs w:val="18"/>
              </w:rPr>
            </w:pPr>
            <w:r>
              <w:rPr>
                <w:rFonts w:ascii="Calibri"/>
                <w:spacing w:val="-1"/>
                <w:sz w:val="18"/>
              </w:rPr>
              <w:t>39,605,697.83</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4"/>
              <w:ind w:right="33"/>
              <w:jc w:val="right"/>
              <w:rPr>
                <w:rFonts w:ascii="Calibri" w:hAnsi="Calibri" w:cs="Calibri" w:eastAsia="Calibri" w:hint="default"/>
                <w:sz w:val="18"/>
                <w:szCs w:val="18"/>
              </w:rPr>
            </w:pPr>
            <w:r>
              <w:rPr>
                <w:rFonts w:ascii="Calibri"/>
                <w:spacing w:val="-1"/>
                <w:sz w:val="18"/>
              </w:rPr>
              <w:t>20,249,735.62</w:t>
            </w:r>
          </w:p>
        </w:tc>
      </w:tr>
      <w:tr>
        <w:trPr>
          <w:trHeight w:val="266"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66" w:lineRule="exact"/>
              <w:ind w:left="35" w:right="0"/>
              <w:jc w:val="left"/>
              <w:rPr>
                <w:rFonts w:ascii="宋体" w:hAnsi="宋体" w:cs="宋体" w:eastAsia="宋体" w:hint="default"/>
                <w:sz w:val="21"/>
                <w:szCs w:val="21"/>
              </w:rPr>
            </w:pPr>
            <w:r>
              <w:rPr>
                <w:rFonts w:ascii="宋体" w:hAnsi="宋体" w:cs="宋体" w:eastAsia="宋体" w:hint="default"/>
                <w:sz w:val="21"/>
                <w:szCs w:val="21"/>
              </w:rPr>
              <w:t>华中地区</w:t>
            </w:r>
          </w:p>
        </w:tc>
        <w:tc>
          <w:tcPr>
            <w:tcW w:w="868" w:type="dxa"/>
            <w:tcBorders>
              <w:top w:val="nil" w:sz="6" w:space="0" w:color="auto"/>
              <w:left w:val="nil" w:sz="6" w:space="0" w:color="auto"/>
              <w:bottom w:val="nil" w:sz="6" w:space="0" w:color="auto"/>
              <w:right w:val="single" w:sz="4" w:space="0" w:color="000000"/>
            </w:tcBorders>
          </w:tcPr>
          <w:p>
            <w:pPr/>
          </w:p>
        </w:tc>
        <w:tc>
          <w:tcPr>
            <w:tcW w:w="1644"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46"/>
              <w:jc w:val="right"/>
              <w:rPr>
                <w:rFonts w:ascii="Calibri" w:hAnsi="Calibri" w:cs="Calibri" w:eastAsia="Calibri" w:hint="default"/>
                <w:sz w:val="18"/>
                <w:szCs w:val="18"/>
              </w:rPr>
            </w:pPr>
            <w:r>
              <w:rPr>
                <w:rFonts w:ascii="Calibri"/>
                <w:spacing w:val="-1"/>
                <w:sz w:val="18"/>
              </w:rPr>
              <w:t>15,509,764.40</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4"/>
              <w:jc w:val="right"/>
              <w:rPr>
                <w:rFonts w:ascii="Calibri" w:hAnsi="Calibri" w:cs="Calibri" w:eastAsia="Calibri" w:hint="default"/>
                <w:sz w:val="18"/>
                <w:szCs w:val="18"/>
              </w:rPr>
            </w:pPr>
            <w:r>
              <w:rPr>
                <w:rFonts w:ascii="Calibri"/>
                <w:spacing w:val="-1"/>
                <w:sz w:val="18"/>
              </w:rPr>
              <w:t>7,901,237.39</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64"/>
              <w:jc w:val="right"/>
              <w:rPr>
                <w:rFonts w:ascii="Calibri" w:hAnsi="Calibri" w:cs="Calibri" w:eastAsia="Calibri" w:hint="default"/>
                <w:sz w:val="18"/>
                <w:szCs w:val="18"/>
              </w:rPr>
            </w:pPr>
            <w:r>
              <w:rPr>
                <w:rFonts w:ascii="Calibri"/>
                <w:spacing w:val="-1"/>
                <w:sz w:val="18"/>
              </w:rPr>
              <w:t>10,479,421.94</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3"/>
              <w:jc w:val="right"/>
              <w:rPr>
                <w:rFonts w:ascii="Calibri" w:hAnsi="Calibri" w:cs="Calibri" w:eastAsia="Calibri" w:hint="default"/>
                <w:sz w:val="18"/>
                <w:szCs w:val="18"/>
              </w:rPr>
            </w:pPr>
            <w:r>
              <w:rPr>
                <w:rFonts w:ascii="Calibri"/>
                <w:spacing w:val="-1"/>
                <w:sz w:val="18"/>
              </w:rPr>
              <w:t>6,102,000.53</w:t>
            </w:r>
          </w:p>
        </w:tc>
      </w:tr>
      <w:tr>
        <w:trPr>
          <w:trHeight w:val="379"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40" w:lineRule="auto" w:before="49"/>
              <w:ind w:left="35" w:right="0"/>
              <w:jc w:val="left"/>
              <w:rPr>
                <w:rFonts w:ascii="宋体" w:hAnsi="宋体" w:cs="宋体" w:eastAsia="宋体" w:hint="default"/>
                <w:sz w:val="21"/>
                <w:szCs w:val="21"/>
              </w:rPr>
            </w:pPr>
            <w:r>
              <w:rPr>
                <w:rFonts w:ascii="宋体" w:hAnsi="宋体" w:cs="宋体" w:eastAsia="宋体" w:hint="default"/>
                <w:sz w:val="21"/>
                <w:szCs w:val="21"/>
              </w:rPr>
              <w:t>西北地区</w:t>
            </w:r>
          </w:p>
        </w:tc>
        <w:tc>
          <w:tcPr>
            <w:tcW w:w="868"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46"/>
              <w:jc w:val="right"/>
              <w:rPr>
                <w:rFonts w:ascii="Calibri" w:hAnsi="Calibri" w:cs="Calibri" w:eastAsia="Calibri" w:hint="default"/>
                <w:sz w:val="18"/>
                <w:szCs w:val="18"/>
              </w:rPr>
            </w:pPr>
            <w:r>
              <w:rPr>
                <w:rFonts w:ascii="Calibri"/>
                <w:spacing w:val="-1"/>
                <w:sz w:val="18"/>
              </w:rPr>
              <w:t>9,182,026.39</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234"/>
              <w:jc w:val="right"/>
              <w:rPr>
                <w:rFonts w:ascii="Calibri" w:hAnsi="Calibri" w:cs="Calibri" w:eastAsia="Calibri" w:hint="default"/>
                <w:sz w:val="18"/>
                <w:szCs w:val="18"/>
              </w:rPr>
            </w:pPr>
            <w:r>
              <w:rPr>
                <w:rFonts w:ascii="Calibri"/>
                <w:sz w:val="18"/>
              </w:rPr>
              <w:t>5,013,611.44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164"/>
              <w:jc w:val="right"/>
              <w:rPr>
                <w:rFonts w:ascii="Calibri" w:hAnsi="Calibri" w:cs="Calibri" w:eastAsia="Calibri" w:hint="default"/>
                <w:sz w:val="18"/>
                <w:szCs w:val="18"/>
              </w:rPr>
            </w:pPr>
            <w:r>
              <w:rPr>
                <w:rFonts w:ascii="Calibri"/>
                <w:sz w:val="18"/>
              </w:rPr>
              <w:t>4,852,844.71</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106"/>
              <w:ind w:right="35"/>
              <w:jc w:val="right"/>
              <w:rPr>
                <w:rFonts w:ascii="Calibri" w:hAnsi="Calibri" w:cs="Calibri" w:eastAsia="Calibri" w:hint="default"/>
                <w:sz w:val="18"/>
                <w:szCs w:val="18"/>
              </w:rPr>
            </w:pPr>
            <w:r>
              <w:rPr>
                <w:rFonts w:ascii="Calibri"/>
                <w:spacing w:val="-1"/>
                <w:sz w:val="18"/>
              </w:rPr>
              <w:t>2,417,223.27</w:t>
            </w:r>
          </w:p>
        </w:tc>
      </w:tr>
      <w:tr>
        <w:trPr>
          <w:trHeight w:val="366" w:hRule="exact"/>
        </w:trPr>
        <w:tc>
          <w:tcPr>
            <w:tcW w:w="970" w:type="dxa"/>
            <w:tcBorders>
              <w:top w:val="nil" w:sz="6" w:space="0" w:color="auto"/>
              <w:left w:val="nil" w:sz="6" w:space="0" w:color="auto"/>
              <w:bottom w:val="nil" w:sz="6" w:space="0" w:color="auto"/>
              <w:right w:val="nil" w:sz="6" w:space="0" w:color="auto"/>
            </w:tcBorders>
          </w:tcPr>
          <w:p>
            <w:pPr>
              <w:pStyle w:val="TableParagraph"/>
              <w:spacing w:line="266" w:lineRule="exact"/>
              <w:ind w:left="35" w:right="0"/>
              <w:jc w:val="left"/>
              <w:rPr>
                <w:rFonts w:ascii="宋体" w:hAnsi="宋体" w:cs="宋体" w:eastAsia="宋体" w:hint="default"/>
                <w:sz w:val="21"/>
                <w:szCs w:val="21"/>
              </w:rPr>
            </w:pPr>
            <w:r>
              <w:rPr>
                <w:rFonts w:ascii="宋体" w:hAnsi="宋体" w:cs="宋体" w:eastAsia="宋体" w:hint="default"/>
                <w:sz w:val="21"/>
                <w:szCs w:val="21"/>
              </w:rPr>
              <w:t>西南地区</w:t>
            </w:r>
          </w:p>
        </w:tc>
        <w:tc>
          <w:tcPr>
            <w:tcW w:w="868" w:type="dxa"/>
            <w:tcBorders>
              <w:top w:val="nil" w:sz="6" w:space="0" w:color="auto"/>
              <w:left w:val="nil" w:sz="6" w:space="0" w:color="auto"/>
              <w:bottom w:val="nil" w:sz="6" w:space="0" w:color="auto"/>
              <w:right w:val="nil" w:sz="6" w:space="0" w:color="auto"/>
            </w:tcBorders>
          </w:tcPr>
          <w:p>
            <w:pPr/>
          </w:p>
        </w:tc>
        <w:tc>
          <w:tcPr>
            <w:tcW w:w="164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47"/>
              <w:jc w:val="right"/>
              <w:rPr>
                <w:rFonts w:ascii="Calibri" w:hAnsi="Calibri" w:cs="Calibri" w:eastAsia="Calibri" w:hint="default"/>
                <w:sz w:val="18"/>
                <w:szCs w:val="18"/>
              </w:rPr>
            </w:pPr>
            <w:r>
              <w:rPr>
                <w:rFonts w:ascii="Calibri"/>
                <w:spacing w:val="-1"/>
                <w:sz w:val="18"/>
              </w:rPr>
              <w:t>35,070,120.58</w:t>
            </w:r>
          </w:p>
        </w:tc>
        <w:tc>
          <w:tcPr>
            <w:tcW w:w="1434"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234"/>
              <w:jc w:val="right"/>
              <w:rPr>
                <w:rFonts w:ascii="Calibri" w:hAnsi="Calibri" w:cs="Calibri" w:eastAsia="Calibri" w:hint="default"/>
                <w:sz w:val="18"/>
                <w:szCs w:val="18"/>
              </w:rPr>
            </w:pPr>
            <w:r>
              <w:rPr>
                <w:rFonts w:ascii="Calibri"/>
                <w:spacing w:val="-1"/>
                <w:sz w:val="18"/>
              </w:rPr>
              <w:t>17,452,070.84</w:t>
            </w:r>
          </w:p>
        </w:tc>
        <w:tc>
          <w:tcPr>
            <w:tcW w:w="1449"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161"/>
              <w:jc w:val="right"/>
              <w:rPr>
                <w:rFonts w:ascii="Calibri" w:hAnsi="Calibri" w:cs="Calibri" w:eastAsia="Calibri" w:hint="default"/>
                <w:sz w:val="18"/>
                <w:szCs w:val="18"/>
              </w:rPr>
            </w:pPr>
            <w:r>
              <w:rPr>
                <w:rFonts w:ascii="Calibri"/>
                <w:sz w:val="18"/>
              </w:rPr>
              <w:t>36,320,339.88</w:t>
            </w:r>
          </w:p>
        </w:tc>
        <w:tc>
          <w:tcPr>
            <w:tcW w:w="1245" w:type="dxa"/>
            <w:tcBorders>
              <w:top w:val="nil" w:sz="6" w:space="0" w:color="auto"/>
              <w:left w:val="nil" w:sz="6" w:space="0" w:color="auto"/>
              <w:bottom w:val="nil" w:sz="6" w:space="0" w:color="auto"/>
              <w:right w:val="nil" w:sz="6" w:space="0" w:color="auto"/>
            </w:tcBorders>
          </w:tcPr>
          <w:p>
            <w:pPr>
              <w:pStyle w:val="TableParagraph"/>
              <w:spacing w:line="240" w:lineRule="auto" w:before="48"/>
              <w:ind w:right="35"/>
              <w:jc w:val="right"/>
              <w:rPr>
                <w:rFonts w:ascii="Calibri" w:hAnsi="Calibri" w:cs="Calibri" w:eastAsia="Calibri" w:hint="default"/>
                <w:sz w:val="18"/>
                <w:szCs w:val="18"/>
              </w:rPr>
            </w:pPr>
            <w:r>
              <w:rPr>
                <w:rFonts w:ascii="Calibri"/>
                <w:spacing w:val="-1"/>
                <w:sz w:val="18"/>
              </w:rPr>
              <w:t>18,037,592.85</w:t>
            </w:r>
          </w:p>
        </w:tc>
      </w:tr>
    </w:tbl>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1"/>
          <w:szCs w:val="21"/>
        </w:rPr>
      </w:pPr>
    </w:p>
    <w:p>
      <w:pPr>
        <w:tabs>
          <w:tab w:pos="1395" w:val="left" w:leader="none"/>
        </w:tabs>
        <w:spacing w:before="36"/>
        <w:ind w:left="858" w:right="88" w:firstLine="0"/>
        <w:jc w:val="left"/>
        <w:rPr>
          <w:rFonts w:ascii="宋体" w:hAnsi="宋体" w:cs="宋体" w:eastAsia="宋体" w:hint="default"/>
          <w:sz w:val="21"/>
          <w:szCs w:val="21"/>
        </w:rPr>
      </w:pPr>
      <w:r>
        <w:rPr/>
        <w:pict>
          <v:shape style="position:absolute;margin-left:238.610001pt;margin-top:18.623674pt;width:.48pt;height:.12pt;mso-position-horizontal-relative:page;mso-position-vertical-relative:paragraph;z-index:-1185544" type="#_x0000_t75" stroked="false">
            <v:imagedata r:id="rId660" o:title=""/>
          </v:shape>
        </w:pict>
      </w:r>
      <w:r>
        <w:rPr/>
        <w:pict>
          <v:shape style="position:absolute;margin-left:337.98999pt;margin-top:18.623674pt;width:.47998pt;height:.12pt;mso-position-horizontal-relative:page;mso-position-vertical-relative:paragraph;z-index:-1185520" type="#_x0000_t75" stroked="false">
            <v:imagedata r:id="rId660" o:title=""/>
          </v:shape>
        </w:pict>
      </w:r>
      <w:r>
        <w:rPr/>
        <w:pict>
          <v:group style="position:absolute;margin-left:118.580002pt;margin-top:37.343693pt;width:387.7pt;height:.5pt;mso-position-horizontal-relative:page;mso-position-vertical-relative:paragraph;z-index:-1185496" coordorigin="2372,747" coordsize="7754,10">
            <v:shape style="position:absolute;left:2372;top:747;width:2401;height:10" type="#_x0000_t75" stroked="false">
              <v:imagedata r:id="rId497" o:title=""/>
            </v:shape>
            <v:shape style="position:absolute;left:4767;top:747;width:5358;height:10" type="#_x0000_t75" stroked="false">
              <v:imagedata r:id="rId669" o:title=""/>
            </v:shape>
            <w10:wrap type="none"/>
          </v:group>
        </w:pict>
      </w:r>
      <w:r>
        <w:rPr/>
        <w:pict>
          <v:group style="position:absolute;margin-left:118.580002pt;margin-top:56.543694pt;width:387.7pt;height:.5pt;mso-position-horizontal-relative:page;mso-position-vertical-relative:paragraph;z-index:-1185472" coordorigin="2372,1131" coordsize="7754,10">
            <v:shape style="position:absolute;left:2372;top:1131;width:2401;height:10" type="#_x0000_t75" stroked="false">
              <v:imagedata r:id="rId497" o:title=""/>
            </v:shape>
            <v:shape style="position:absolute;left:4767;top:1131;width:5358;height:10" type="#_x0000_t75" stroked="false">
              <v:imagedata r:id="rId669" o:title=""/>
            </v:shape>
            <w10:wrap type="none"/>
          </v:group>
        </w:pict>
      </w:r>
      <w:r>
        <w:rPr/>
        <w:pict>
          <v:group style="position:absolute;margin-left:118.580002pt;margin-top:75.893692pt;width:387.7pt;height:.5pt;mso-position-horizontal-relative:page;mso-position-vertical-relative:paragraph;z-index:-1185448" coordorigin="2372,1518" coordsize="7754,10">
            <v:shape style="position:absolute;left:2372;top:1518;width:2401;height:10" type="#_x0000_t75" stroked="false">
              <v:imagedata r:id="rId497" o:title=""/>
            </v:shape>
            <v:shape style="position:absolute;left:4767;top:1518;width:5358;height:10" type="#_x0000_t75" stroked="false">
              <v:imagedata r:id="rId669" o:title=""/>
            </v:shape>
            <w10:wrap type="none"/>
          </v:group>
        </w:pict>
      </w:r>
      <w:r>
        <w:rPr/>
        <w:pict>
          <v:group style="position:absolute;margin-left:118.580002pt;margin-top:95.093697pt;width:387.7pt;height:.5pt;mso-position-horizontal-relative:page;mso-position-vertical-relative:paragraph;z-index:-1185424" coordorigin="2372,1902" coordsize="7754,10">
            <v:shape style="position:absolute;left:2372;top:1902;width:2401;height:10" type="#_x0000_t75" stroked="false">
              <v:imagedata r:id="rId497" o:title=""/>
            </v:shape>
            <v:shape style="position:absolute;left:4767;top:1902;width:5358;height:10" type="#_x0000_t75" stroked="false">
              <v:imagedata r:id="rId669" o:title=""/>
            </v:shape>
            <w10:wrap type="none"/>
          </v:group>
        </w:pict>
      </w:r>
      <w:r>
        <w:rPr/>
        <w:pict>
          <v:group style="position:absolute;margin-left:118.580002pt;margin-top:114.293633pt;width:387.7pt;height:.5pt;mso-position-horizontal-relative:page;mso-position-vertical-relative:paragraph;z-index:-1185400" coordorigin="2372,2286" coordsize="7754,10">
            <v:shape style="position:absolute;left:2372;top:2286;width:2401;height:10" type="#_x0000_t75" stroked="false">
              <v:imagedata r:id="rId497" o:title=""/>
            </v:shape>
            <v:shape style="position:absolute;left:4767;top:2286;width:5358;height:10" type="#_x0000_t75" stroked="false">
              <v:imagedata r:id="rId669" o:title=""/>
            </v:shape>
            <w10:wrap type="none"/>
          </v:group>
        </w:pict>
      </w:r>
      <w:r>
        <w:rPr>
          <w:rFonts w:ascii="宋体" w:hAnsi="宋体" w:cs="宋体" w:eastAsia="宋体" w:hint="default"/>
          <w:b/>
          <w:bCs/>
          <w:sz w:val="21"/>
          <w:szCs w:val="21"/>
        </w:rPr>
        <w:t>4</w:t>
      </w:r>
      <w:r>
        <w:rPr>
          <w:rFonts w:ascii="宋体" w:hAnsi="宋体" w:cs="宋体" w:eastAsia="宋体" w:hint="default"/>
          <w:b/>
          <w:bCs/>
          <w:sz w:val="21"/>
          <w:szCs w:val="21"/>
        </w:rPr>
        <w:t>、</w:t>
        <w:tab/>
        <w:t>公司前五名客户的营业收入情况</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2420"/>
        <w:gridCol w:w="1988"/>
        <w:gridCol w:w="3360"/>
      </w:tblGrid>
      <w:tr>
        <w:trPr>
          <w:trHeight w:val="406" w:hRule="exact"/>
        </w:trPr>
        <w:tc>
          <w:tcPr>
            <w:tcW w:w="2420" w:type="dxa"/>
            <w:tcBorders>
              <w:top w:val="single" w:sz="12" w:space="0" w:color="000000"/>
              <w:left w:val="nil" w:sz="6" w:space="0" w:color="auto"/>
              <w:bottom w:val="nil" w:sz="6" w:space="0" w:color="auto"/>
              <w:right w:val="single" w:sz="4" w:space="0" w:color="000000"/>
            </w:tcBorders>
          </w:tcPr>
          <w:p>
            <w:pPr>
              <w:pStyle w:val="TableParagraph"/>
              <w:spacing w:line="240" w:lineRule="auto" w:before="18"/>
              <w:ind w:left="794" w:right="0"/>
              <w:jc w:val="left"/>
              <w:rPr>
                <w:rFonts w:ascii="宋体" w:hAnsi="宋体" w:cs="宋体" w:eastAsia="宋体" w:hint="default"/>
                <w:sz w:val="21"/>
                <w:szCs w:val="21"/>
              </w:rPr>
            </w:pPr>
            <w:r>
              <w:rPr>
                <w:rFonts w:ascii="宋体" w:hAnsi="宋体" w:cs="宋体" w:eastAsia="宋体" w:hint="default"/>
                <w:sz w:val="21"/>
                <w:szCs w:val="21"/>
              </w:rPr>
              <w:t>客户名称</w:t>
            </w:r>
          </w:p>
        </w:tc>
        <w:tc>
          <w:tcPr>
            <w:tcW w:w="19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8"/>
              <w:ind w:left="357" w:right="0"/>
              <w:jc w:val="left"/>
              <w:rPr>
                <w:rFonts w:ascii="宋体" w:hAnsi="宋体" w:cs="宋体" w:eastAsia="宋体" w:hint="default"/>
                <w:sz w:val="21"/>
                <w:szCs w:val="21"/>
              </w:rPr>
            </w:pPr>
            <w:r>
              <w:rPr>
                <w:rFonts w:ascii="宋体" w:hAnsi="宋体" w:cs="宋体" w:eastAsia="宋体" w:hint="default"/>
                <w:sz w:val="21"/>
                <w:szCs w:val="21"/>
              </w:rPr>
              <w:t>营业收入总额</w:t>
            </w:r>
          </w:p>
        </w:tc>
        <w:tc>
          <w:tcPr>
            <w:tcW w:w="3360" w:type="dxa"/>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276" w:right="0"/>
              <w:jc w:val="left"/>
              <w:rPr>
                <w:rFonts w:ascii="Calibri" w:hAnsi="Calibri" w:cs="Calibri" w:eastAsia="Calibri" w:hint="default"/>
                <w:sz w:val="21"/>
                <w:szCs w:val="21"/>
              </w:rPr>
            </w:pPr>
            <w:r>
              <w:rPr>
                <w:rFonts w:ascii="宋体" w:hAnsi="宋体" w:cs="宋体" w:eastAsia="宋体" w:hint="default"/>
                <w:sz w:val="21"/>
                <w:szCs w:val="21"/>
              </w:rPr>
              <w:t>占公司全部营业收入的比例</w:t>
            </w:r>
            <w:r>
              <w:rPr>
                <w:rFonts w:ascii="Calibri" w:hAnsi="Calibri" w:cs="Calibri" w:eastAsia="Calibri" w:hint="default"/>
                <w:sz w:val="21"/>
                <w:szCs w:val="21"/>
              </w:rPr>
              <w:t>(%)</w:t>
            </w:r>
          </w:p>
        </w:tc>
      </w:tr>
      <w:tr>
        <w:trPr>
          <w:trHeight w:val="379" w:hRule="exact"/>
        </w:trPr>
        <w:tc>
          <w:tcPr>
            <w:tcW w:w="242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left="120"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988" w:type="dxa"/>
            <w:tcBorders>
              <w:top w:val="nil" w:sz="6" w:space="0" w:color="auto"/>
              <w:left w:val="single" w:sz="4" w:space="0" w:color="000000"/>
              <w:bottom w:val="nil" w:sz="6" w:space="0" w:color="auto"/>
              <w:right w:val="single" w:sz="4" w:space="0" w:color="000000"/>
            </w:tcBorders>
          </w:tcPr>
          <w:p>
            <w:pPr>
              <w:pStyle w:val="TableParagraph"/>
              <w:spacing w:line="240" w:lineRule="auto" w:before="56"/>
              <w:ind w:right="103"/>
              <w:jc w:val="right"/>
              <w:rPr>
                <w:rFonts w:ascii="Calibri" w:hAnsi="Calibri" w:cs="Calibri" w:eastAsia="Calibri" w:hint="default"/>
                <w:sz w:val="20"/>
                <w:szCs w:val="20"/>
              </w:rPr>
            </w:pPr>
            <w:r>
              <w:rPr>
                <w:rFonts w:ascii="Calibri"/>
                <w:w w:val="95"/>
                <w:sz w:val="20"/>
              </w:rPr>
              <w:t>3,480,404.46</w:t>
            </w:r>
            <w:r>
              <w:rPr>
                <w:rFonts w:ascii="Calibri"/>
                <w:sz w:val="20"/>
              </w:rPr>
            </w:r>
          </w:p>
        </w:tc>
        <w:tc>
          <w:tcPr>
            <w:tcW w:w="3360" w:type="dxa"/>
            <w:tcBorders>
              <w:top w:val="nil" w:sz="6" w:space="0" w:color="auto"/>
              <w:left w:val="single" w:sz="4" w:space="0" w:color="000000"/>
              <w:bottom w:val="nil" w:sz="6" w:space="0" w:color="auto"/>
              <w:right w:val="nil" w:sz="6" w:space="0" w:color="auto"/>
            </w:tcBorders>
          </w:tcPr>
          <w:p>
            <w:pPr>
              <w:pStyle w:val="TableParagraph"/>
              <w:spacing w:line="240" w:lineRule="auto" w:before="56"/>
              <w:ind w:right="104"/>
              <w:jc w:val="right"/>
              <w:rPr>
                <w:rFonts w:ascii="Calibri" w:hAnsi="Calibri" w:cs="Calibri" w:eastAsia="Calibri" w:hint="default"/>
                <w:sz w:val="20"/>
                <w:szCs w:val="20"/>
              </w:rPr>
            </w:pPr>
            <w:r>
              <w:rPr>
                <w:rFonts w:ascii="Calibri"/>
                <w:w w:val="95"/>
                <w:sz w:val="20"/>
              </w:rPr>
              <w:t>1.38%</w:t>
            </w:r>
            <w:r>
              <w:rPr>
                <w:rFonts w:ascii="Calibri"/>
                <w:sz w:val="20"/>
              </w:rPr>
            </w:r>
          </w:p>
        </w:tc>
      </w:tr>
      <w:tr>
        <w:trPr>
          <w:trHeight w:val="386" w:hRule="exact"/>
        </w:trPr>
        <w:tc>
          <w:tcPr>
            <w:tcW w:w="2420" w:type="dxa"/>
            <w:tcBorders>
              <w:top w:val="nil" w:sz="6" w:space="0" w:color="auto"/>
              <w:left w:val="nil" w:sz="6" w:space="0" w:color="auto"/>
              <w:bottom w:val="nil" w:sz="6" w:space="0" w:color="auto"/>
              <w:right w:val="single" w:sz="4" w:space="0" w:color="000000"/>
            </w:tcBorders>
          </w:tcPr>
          <w:p>
            <w:pPr>
              <w:pStyle w:val="TableParagraph"/>
              <w:spacing w:line="240" w:lineRule="auto" w:before="19"/>
              <w:ind w:left="120"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988" w:type="dxa"/>
            <w:tcBorders>
              <w:top w:val="nil" w:sz="6" w:space="0" w:color="auto"/>
              <w:left w:val="single" w:sz="4" w:space="0" w:color="000000"/>
              <w:bottom w:val="nil" w:sz="6" w:space="0" w:color="auto"/>
              <w:right w:val="single" w:sz="4" w:space="0" w:color="000000"/>
            </w:tcBorders>
          </w:tcPr>
          <w:p>
            <w:pPr>
              <w:pStyle w:val="TableParagraph"/>
              <w:spacing w:line="240" w:lineRule="auto" w:before="64"/>
              <w:ind w:right="103"/>
              <w:jc w:val="right"/>
              <w:rPr>
                <w:rFonts w:ascii="Calibri" w:hAnsi="Calibri" w:cs="Calibri" w:eastAsia="Calibri" w:hint="default"/>
                <w:sz w:val="20"/>
                <w:szCs w:val="20"/>
              </w:rPr>
            </w:pPr>
            <w:r>
              <w:rPr>
                <w:rFonts w:ascii="Calibri"/>
                <w:w w:val="95"/>
                <w:sz w:val="20"/>
              </w:rPr>
              <w:t>2,328,235.08</w:t>
            </w:r>
            <w:r>
              <w:rPr>
                <w:rFonts w:ascii="Calibri"/>
                <w:sz w:val="20"/>
              </w:rPr>
            </w:r>
          </w:p>
        </w:tc>
        <w:tc>
          <w:tcPr>
            <w:tcW w:w="3360" w:type="dxa"/>
            <w:tcBorders>
              <w:top w:val="nil" w:sz="6" w:space="0" w:color="auto"/>
              <w:left w:val="single" w:sz="4" w:space="0" w:color="000000"/>
              <w:bottom w:val="nil" w:sz="6" w:space="0" w:color="auto"/>
              <w:right w:val="nil" w:sz="6" w:space="0" w:color="auto"/>
            </w:tcBorders>
          </w:tcPr>
          <w:p>
            <w:pPr>
              <w:pStyle w:val="TableParagraph"/>
              <w:spacing w:line="240" w:lineRule="auto" w:before="64"/>
              <w:ind w:right="104"/>
              <w:jc w:val="right"/>
              <w:rPr>
                <w:rFonts w:ascii="Calibri" w:hAnsi="Calibri" w:cs="Calibri" w:eastAsia="Calibri" w:hint="default"/>
                <w:sz w:val="20"/>
                <w:szCs w:val="20"/>
              </w:rPr>
            </w:pPr>
            <w:r>
              <w:rPr>
                <w:rFonts w:ascii="Calibri"/>
                <w:spacing w:val="-1"/>
                <w:w w:val="95"/>
                <w:sz w:val="20"/>
              </w:rPr>
              <w:t>0.92%</w:t>
            </w:r>
            <w:r>
              <w:rPr>
                <w:rFonts w:ascii="Calibri"/>
                <w:spacing w:val="-1"/>
                <w:sz w:val="20"/>
              </w:rPr>
            </w:r>
          </w:p>
        </w:tc>
      </w:tr>
      <w:tr>
        <w:trPr>
          <w:trHeight w:val="384" w:hRule="exact"/>
        </w:trPr>
        <w:tc>
          <w:tcPr>
            <w:tcW w:w="242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0"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98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4"/>
              <w:jc w:val="right"/>
              <w:rPr>
                <w:rFonts w:ascii="Calibri" w:hAnsi="Calibri" w:cs="Calibri" w:eastAsia="Calibri" w:hint="default"/>
                <w:sz w:val="20"/>
                <w:szCs w:val="20"/>
              </w:rPr>
            </w:pPr>
            <w:r>
              <w:rPr>
                <w:rFonts w:ascii="Calibri"/>
                <w:spacing w:val="-1"/>
                <w:sz w:val="20"/>
              </w:rPr>
              <w:t>1,931,688.92</w:t>
            </w:r>
          </w:p>
        </w:tc>
        <w:tc>
          <w:tcPr>
            <w:tcW w:w="3360"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05"/>
              <w:jc w:val="right"/>
              <w:rPr>
                <w:rFonts w:ascii="Calibri" w:hAnsi="Calibri" w:cs="Calibri" w:eastAsia="Calibri" w:hint="default"/>
                <w:sz w:val="20"/>
                <w:szCs w:val="20"/>
              </w:rPr>
            </w:pPr>
            <w:r>
              <w:rPr>
                <w:rFonts w:ascii="Calibri"/>
                <w:spacing w:val="-1"/>
                <w:w w:val="95"/>
                <w:sz w:val="20"/>
              </w:rPr>
              <w:t>0.76%</w:t>
            </w:r>
            <w:r>
              <w:rPr>
                <w:rFonts w:ascii="Calibri"/>
                <w:spacing w:val="-1"/>
                <w:sz w:val="20"/>
              </w:rPr>
            </w:r>
          </w:p>
        </w:tc>
      </w:tr>
      <w:tr>
        <w:trPr>
          <w:trHeight w:val="384" w:hRule="exact"/>
        </w:trPr>
        <w:tc>
          <w:tcPr>
            <w:tcW w:w="242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0"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98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3"/>
              <w:jc w:val="right"/>
              <w:rPr>
                <w:rFonts w:ascii="Calibri" w:hAnsi="Calibri" w:cs="Calibri" w:eastAsia="Calibri" w:hint="default"/>
                <w:sz w:val="20"/>
                <w:szCs w:val="20"/>
              </w:rPr>
            </w:pPr>
            <w:r>
              <w:rPr>
                <w:rFonts w:ascii="Calibri"/>
                <w:spacing w:val="-1"/>
                <w:sz w:val="20"/>
              </w:rPr>
              <w:t>1,891,923.14</w:t>
            </w:r>
          </w:p>
        </w:tc>
        <w:tc>
          <w:tcPr>
            <w:tcW w:w="3360"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04"/>
              <w:jc w:val="right"/>
              <w:rPr>
                <w:rFonts w:ascii="Calibri" w:hAnsi="Calibri" w:cs="Calibri" w:eastAsia="Calibri" w:hint="default"/>
                <w:sz w:val="20"/>
                <w:szCs w:val="20"/>
              </w:rPr>
            </w:pPr>
            <w:r>
              <w:rPr>
                <w:rFonts w:ascii="Calibri"/>
                <w:w w:val="95"/>
                <w:sz w:val="20"/>
              </w:rPr>
              <w:t>0.75%</w:t>
            </w:r>
            <w:r>
              <w:rPr>
                <w:rFonts w:ascii="Calibri"/>
                <w:sz w:val="20"/>
              </w:rPr>
            </w:r>
          </w:p>
        </w:tc>
      </w:tr>
      <w:tr>
        <w:trPr>
          <w:trHeight w:val="384" w:hRule="exact"/>
        </w:trPr>
        <w:tc>
          <w:tcPr>
            <w:tcW w:w="2420" w:type="dxa"/>
            <w:tcBorders>
              <w:top w:val="nil" w:sz="6" w:space="0" w:color="auto"/>
              <w:left w:val="nil" w:sz="6" w:space="0" w:color="auto"/>
              <w:bottom w:val="nil" w:sz="6" w:space="0" w:color="auto"/>
              <w:right w:val="single" w:sz="4" w:space="0" w:color="000000"/>
            </w:tcBorders>
          </w:tcPr>
          <w:p>
            <w:pPr>
              <w:pStyle w:val="TableParagraph"/>
              <w:spacing w:line="240" w:lineRule="auto" w:before="17"/>
              <w:ind w:left="120"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988" w:type="dxa"/>
            <w:tcBorders>
              <w:top w:val="nil" w:sz="6" w:space="0" w:color="auto"/>
              <w:left w:val="single" w:sz="4" w:space="0" w:color="000000"/>
              <w:bottom w:val="nil" w:sz="6" w:space="0" w:color="auto"/>
              <w:right w:val="single" w:sz="4" w:space="0" w:color="000000"/>
            </w:tcBorders>
          </w:tcPr>
          <w:p>
            <w:pPr>
              <w:pStyle w:val="TableParagraph"/>
              <w:spacing w:line="240" w:lineRule="auto" w:before="62"/>
              <w:ind w:right="104"/>
              <w:jc w:val="right"/>
              <w:rPr>
                <w:rFonts w:ascii="Calibri" w:hAnsi="Calibri" w:cs="Calibri" w:eastAsia="Calibri" w:hint="default"/>
                <w:sz w:val="20"/>
                <w:szCs w:val="20"/>
              </w:rPr>
            </w:pPr>
            <w:r>
              <w:rPr>
                <w:rFonts w:ascii="Calibri"/>
                <w:spacing w:val="-1"/>
                <w:sz w:val="20"/>
              </w:rPr>
              <w:t>1,716,674.37</w:t>
            </w:r>
          </w:p>
        </w:tc>
        <w:tc>
          <w:tcPr>
            <w:tcW w:w="3360" w:type="dxa"/>
            <w:tcBorders>
              <w:top w:val="nil" w:sz="6" w:space="0" w:color="auto"/>
              <w:left w:val="single" w:sz="4" w:space="0" w:color="000000"/>
              <w:bottom w:val="nil" w:sz="6" w:space="0" w:color="auto"/>
              <w:right w:val="nil" w:sz="6" w:space="0" w:color="auto"/>
            </w:tcBorders>
          </w:tcPr>
          <w:p>
            <w:pPr>
              <w:pStyle w:val="TableParagraph"/>
              <w:spacing w:line="240" w:lineRule="auto" w:before="62"/>
              <w:ind w:right="104"/>
              <w:jc w:val="right"/>
              <w:rPr>
                <w:rFonts w:ascii="Calibri" w:hAnsi="Calibri" w:cs="Calibri" w:eastAsia="Calibri" w:hint="default"/>
                <w:sz w:val="20"/>
                <w:szCs w:val="20"/>
              </w:rPr>
            </w:pPr>
            <w:r>
              <w:rPr>
                <w:rFonts w:ascii="Calibri"/>
                <w:w w:val="95"/>
                <w:sz w:val="20"/>
              </w:rPr>
              <w:t>0.68%</w:t>
            </w:r>
            <w:r>
              <w:rPr>
                <w:rFonts w:ascii="Calibri"/>
                <w:sz w:val="20"/>
              </w:rPr>
            </w:r>
          </w:p>
        </w:tc>
      </w:tr>
      <w:tr>
        <w:trPr>
          <w:trHeight w:val="390" w:hRule="exact"/>
        </w:trPr>
        <w:tc>
          <w:tcPr>
            <w:tcW w:w="2420" w:type="dxa"/>
            <w:tcBorders>
              <w:top w:val="nil" w:sz="6" w:space="0" w:color="auto"/>
              <w:left w:val="nil" w:sz="6" w:space="0" w:color="auto"/>
              <w:bottom w:val="single" w:sz="12" w:space="0" w:color="000000"/>
              <w:right w:val="single" w:sz="4" w:space="0" w:color="000000"/>
            </w:tcBorders>
          </w:tcPr>
          <w:p>
            <w:pPr>
              <w:pStyle w:val="TableParagraph"/>
              <w:spacing w:line="240" w:lineRule="auto" w:before="17"/>
              <w:ind w:left="18"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98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2"/>
              <w:ind w:right="104"/>
              <w:jc w:val="right"/>
              <w:rPr>
                <w:rFonts w:ascii="Calibri" w:hAnsi="Calibri" w:cs="Calibri" w:eastAsia="Calibri" w:hint="default"/>
                <w:sz w:val="20"/>
                <w:szCs w:val="20"/>
              </w:rPr>
            </w:pPr>
            <w:r>
              <w:rPr>
                <w:rFonts w:ascii="Calibri"/>
                <w:spacing w:val="-1"/>
                <w:sz w:val="20"/>
              </w:rPr>
              <w:t>11,348,925.97</w:t>
            </w:r>
          </w:p>
        </w:tc>
        <w:tc>
          <w:tcPr>
            <w:tcW w:w="3360" w:type="dxa"/>
            <w:tcBorders>
              <w:top w:val="nil" w:sz="6" w:space="0" w:color="auto"/>
              <w:left w:val="single" w:sz="4" w:space="0" w:color="000000"/>
              <w:bottom w:val="single" w:sz="12" w:space="0" w:color="000000"/>
              <w:right w:val="nil" w:sz="6" w:space="0" w:color="auto"/>
            </w:tcBorders>
          </w:tcPr>
          <w:p>
            <w:pPr>
              <w:pStyle w:val="TableParagraph"/>
              <w:spacing w:line="240" w:lineRule="auto" w:before="62"/>
              <w:ind w:right="105"/>
              <w:jc w:val="right"/>
              <w:rPr>
                <w:rFonts w:ascii="Calibri" w:hAnsi="Calibri" w:cs="Calibri" w:eastAsia="Calibri" w:hint="default"/>
                <w:sz w:val="20"/>
                <w:szCs w:val="20"/>
              </w:rPr>
            </w:pPr>
            <w:r>
              <w:rPr>
                <w:rFonts w:ascii="Calibri"/>
                <w:spacing w:val="-1"/>
                <w:sz w:val="20"/>
              </w:rPr>
              <w:t>4.49%</w:t>
            </w:r>
          </w:p>
        </w:tc>
      </w:tr>
    </w:tbl>
    <w:p>
      <w:pPr>
        <w:spacing w:after="0" w:line="240" w:lineRule="auto"/>
        <w:jc w:val="right"/>
        <w:rPr>
          <w:rFonts w:ascii="Calibri" w:hAnsi="Calibri" w:cs="Calibri" w:eastAsia="Calibri" w:hint="default"/>
          <w:sz w:val="20"/>
          <w:szCs w:val="20"/>
        </w:rPr>
        <w:sectPr>
          <w:headerReference w:type="default" r:id="rId650"/>
          <w:footerReference w:type="default" r:id="rId651"/>
          <w:pgSz w:w="11910" w:h="16840"/>
          <w:pgMar w:header="852" w:footer="1195" w:top="1480" w:bottom="1380" w:left="1660" w:right="1620"/>
          <w:pgNumType w:start="153"/>
        </w:sectPr>
      </w:pPr>
    </w:p>
    <w:p>
      <w:pPr>
        <w:tabs>
          <w:tab w:pos="853" w:val="left" w:leader="none"/>
        </w:tabs>
        <w:spacing w:before="93"/>
        <w:ind w:left="126" w:right="123" w:firstLine="0"/>
        <w:jc w:val="left"/>
        <w:rPr>
          <w:rFonts w:ascii="宋体" w:hAnsi="宋体" w:cs="宋体" w:eastAsia="宋体" w:hint="default"/>
          <w:sz w:val="21"/>
          <w:szCs w:val="21"/>
        </w:rPr>
      </w:pPr>
      <w:r>
        <w:rPr/>
        <w:pict>
          <v:shape style="position:absolute;margin-left:335.950012pt;margin-top:21.473658pt;width:.48001pt;height:.12pt;mso-position-horizontal-relative:page;mso-position-vertical-relative:paragraph;z-index:-1185352" type="#_x0000_t75" stroked="false">
            <v:imagedata r:id="rId660" o:title=""/>
          </v:shape>
        </w:pict>
      </w:r>
      <w:r>
        <w:rPr/>
        <w:pict>
          <v:shape style="position:absolute;margin-left:421.029999pt;margin-top:21.473658pt;width:.47998pt;height:.12pt;mso-position-horizontal-relative:page;mso-position-vertical-relative:paragraph;z-index:-1185328" type="#_x0000_t75" stroked="false">
            <v:imagedata r:id="rId660" o:title=""/>
          </v:shape>
        </w:pict>
      </w:r>
      <w:r>
        <w:rPr/>
        <w:pict>
          <v:group style="position:absolute;margin-left:118.580002pt;margin-top:40.313618pt;width:387.7pt;height:.5pt;mso-position-horizontal-relative:page;mso-position-vertical-relative:paragraph;z-index:-1185304" coordorigin="2372,806" coordsize="7754,10">
            <v:shape style="position:absolute;left:2372;top:806;width:6049;height:10" type="#_x0000_t75" stroked="false">
              <v:imagedata r:id="rId566" o:title=""/>
            </v:shape>
            <v:shape style="position:absolute;left:8416;top:806;width:1709;height:10" type="#_x0000_t75" stroked="false">
              <v:imagedata r:id="rId567" o:title=""/>
            </v:shape>
            <w10:wrap type="none"/>
          </v:group>
        </w:pict>
      </w:r>
      <w:r>
        <w:rPr/>
        <w:pict>
          <v:group style="position:absolute;margin-left:118.580002pt;margin-top:59.513676pt;width:387.7pt;height:.5pt;mso-position-horizontal-relative:page;mso-position-vertical-relative:paragraph;z-index:-1185280" coordorigin="2372,1190" coordsize="7754,10">
            <v:shape style="position:absolute;left:2372;top:1190;width:6049;height:10" type="#_x0000_t75" stroked="false">
              <v:imagedata r:id="rId566" o:title=""/>
            </v:shape>
            <v:shape style="position:absolute;left:8416;top:1190;width:1709;height:10" type="#_x0000_t75" stroked="false">
              <v:imagedata r:id="rId567" o:title=""/>
            </v:shape>
            <w10:wrap type="none"/>
          </v:group>
        </w:pict>
      </w:r>
      <w:r>
        <w:rPr/>
        <w:pict>
          <v:group style="position:absolute;margin-left:118.580002pt;margin-top:78.713676pt;width:387.7pt;height:.5pt;mso-position-horizontal-relative:page;mso-position-vertical-relative:paragraph;z-index:-1185256" coordorigin="2372,1574" coordsize="7754,10">
            <v:shape style="position:absolute;left:2372;top:1574;width:6049;height:10" type="#_x0000_t75" stroked="false">
              <v:imagedata r:id="rId566" o:title=""/>
            </v:shape>
            <v:shape style="position:absolute;left:8416;top:1574;width:1709;height:10" type="#_x0000_t75" stroked="false">
              <v:imagedata r:id="rId567" o:title=""/>
            </v:shape>
            <w10:wrap type="none"/>
          </v:group>
        </w:pict>
      </w:r>
      <w:r>
        <w:rPr/>
        <w:pict>
          <v:group style="position:absolute;margin-left:118.580002pt;margin-top:97.913681pt;width:387.7pt;height:.5pt;mso-position-horizontal-relative:page;mso-position-vertical-relative:paragraph;z-index:-1185232" coordorigin="2372,1958" coordsize="7754,10">
            <v:shape style="position:absolute;left:2372;top:1958;width:6049;height:10" type="#_x0000_t75" stroked="false">
              <v:imagedata r:id="rId566" o:title=""/>
            </v:shape>
            <v:shape style="position:absolute;left:8416;top:1958;width:1709;height:10" type="#_x0000_t75" stroked="false">
              <v:imagedata r:id="rId568" o:title=""/>
            </v:shape>
            <w10:wrap type="none"/>
          </v:group>
        </w:pict>
      </w:r>
      <w:r>
        <w:rPr/>
        <w:pict>
          <v:group style="position:absolute;margin-left:118.580002pt;margin-top:117.113617pt;width:387.7pt;height:.5pt;mso-position-horizontal-relative:page;mso-position-vertical-relative:paragraph;z-index:-1185208" coordorigin="2372,2342" coordsize="7754,10">
            <v:shape style="position:absolute;left:2372;top:2342;width:6049;height:10" type="#_x0000_t75" stroked="false">
              <v:imagedata r:id="rId566" o:title=""/>
            </v:shape>
            <v:shape style="position:absolute;left:8416;top:2342;width:1709;height:10" type="#_x0000_t75" stroked="false">
              <v:imagedata r:id="rId567" o:title=""/>
            </v:shape>
            <w10:wrap type="none"/>
          </v:group>
        </w:pict>
      </w:r>
      <w:r>
        <w:rPr/>
        <w:pict>
          <v:group style="position:absolute;margin-left:118.580002pt;margin-top:214.459946pt;width:387.7pt;height:.5pt;mso-position-horizontal-relative:page;mso-position-vertical-relative:page;z-index:-1185184" coordorigin="2372,4289" coordsize="7754,10">
            <v:shape style="position:absolute;left:2372;top:4289;width:6049;height:10" type="#_x0000_t75" stroked="false">
              <v:imagedata r:id="rId566" o:title=""/>
            </v:shape>
            <v:shape style="position:absolute;left:8416;top:4289;width:1709;height:10" type="#_x0000_t75" stroked="false">
              <v:imagedata r:id="rId567" o:title=""/>
            </v:shape>
            <w10:wrap type="none"/>
          </v:group>
        </w:pict>
      </w:r>
      <w:r>
        <w:rPr/>
        <w:pict>
          <v:group style="position:absolute;margin-left:118.580002pt;margin-top:233.779999pt;width:387.7pt;height:.5pt;mso-position-horizontal-relative:page;mso-position-vertical-relative:page;z-index:-1185160" coordorigin="2372,4676" coordsize="7754,10">
            <v:shape style="position:absolute;left:2372;top:4676;width:6049;height:10" type="#_x0000_t75" stroked="false">
              <v:imagedata r:id="rId566" o:title=""/>
            </v:shape>
            <v:shape style="position:absolute;left:8416;top:4676;width:1709;height:10" type="#_x0000_t75" stroked="false">
              <v:imagedata r:id="rId568" o:title=""/>
            </v:shape>
            <w10:wrap type="none"/>
          </v:group>
        </w:pict>
      </w:r>
      <w:r>
        <w:rPr/>
        <w:pict>
          <v:group style="position:absolute;margin-left:118.580002pt;margin-top:266.899963pt;width:387.7pt;height:5.3pt;mso-position-horizontal-relative:page;mso-position-vertical-relative:page;z-index:-1185136" coordorigin="2372,5338" coordsize="7754,106">
            <v:shape style="position:absolute;left:2372;top:5338;width:6068;height:106" type="#_x0000_t75" stroked="false">
              <v:imagedata r:id="rId670" o:title=""/>
            </v:shape>
            <v:shape style="position:absolute;left:8416;top:5434;width:1709;height:10" type="#_x0000_t75" stroked="false">
              <v:imagedata r:id="rId568" o:title=""/>
            </v:shape>
            <w10:wrap type="none"/>
          </v:group>
        </w:pict>
      </w:r>
      <w:r>
        <w:rPr/>
        <w:pict>
          <v:group style="position:absolute;margin-left:118.580002pt;margin-top:290.929993pt;width:387.7pt;height:.5pt;mso-position-horizontal-relative:page;mso-position-vertical-relative:page;z-index:-1185112" coordorigin="2372,5819" coordsize="7754,10">
            <v:shape style="position:absolute;left:2372;top:5819;width:6049;height:10" type="#_x0000_t75" stroked="false">
              <v:imagedata r:id="rId566" o:title=""/>
            </v:shape>
            <v:shape style="position:absolute;left:8416;top:5819;width:1709;height:10" type="#_x0000_t75" stroked="false">
              <v:imagedata r:id="rId567" o:title=""/>
            </v:shape>
            <w10:wrap type="none"/>
          </v:group>
        </w:pict>
      </w:r>
      <w:r>
        <w:rPr/>
        <w:pict>
          <v:group style="position:absolute;margin-left:118.580002pt;margin-top:310.130005pt;width:387.7pt;height:.5pt;mso-position-horizontal-relative:page;mso-position-vertical-relative:page;z-index:-1185088" coordorigin="2372,6203" coordsize="7754,10">
            <v:shape style="position:absolute;left:2372;top:6203;width:6049;height:10" type="#_x0000_t75" stroked="false">
              <v:imagedata r:id="rId566" o:title=""/>
            </v:shape>
            <v:shape style="position:absolute;left:8416;top:6203;width:1709;height:10" type="#_x0000_t75" stroked="false">
              <v:imagedata r:id="rId567" o:title=""/>
            </v:shape>
            <w10:wrap type="none"/>
          </v:group>
        </w:pict>
      </w:r>
      <w:r>
        <w:rPr/>
        <w:pict>
          <v:group style="position:absolute;margin-left:118.580002pt;margin-top:329.329956pt;width:387.7pt;height:.5pt;mso-position-horizontal-relative:page;mso-position-vertical-relative:page;z-index:-1185064" coordorigin="2372,6587" coordsize="7754,10">
            <v:shape style="position:absolute;left:2372;top:6587;width:6049;height:10" type="#_x0000_t75" stroked="false">
              <v:imagedata r:id="rId566" o:title=""/>
            </v:shape>
            <v:shape style="position:absolute;left:8416;top:6587;width:1709;height:10" type="#_x0000_t75" stroked="false">
              <v:imagedata r:id="rId567" o:title=""/>
            </v:shape>
            <w10:wrap type="none"/>
          </v:group>
        </w:pict>
      </w:r>
      <w:r>
        <w:rPr/>
        <w:pict>
          <v:group style="position:absolute;margin-left:118.580002pt;margin-top:348.529999pt;width:387.7pt;height:.5pt;mso-position-horizontal-relative:page;mso-position-vertical-relative:page;z-index:-1185040" coordorigin="2372,6971" coordsize="7754,10">
            <v:shape style="position:absolute;left:2372;top:6971;width:6049;height:10" type="#_x0000_t75" stroked="false">
              <v:imagedata r:id="rId566" o:title=""/>
            </v:shape>
            <v:shape style="position:absolute;left:8416;top:6971;width:1709;height:10" type="#_x0000_t75" stroked="false">
              <v:imagedata r:id="rId568" o:title=""/>
            </v:shape>
            <w10:wrap type="none"/>
          </v:group>
        </w:pict>
      </w:r>
      <w:r>
        <w:rPr/>
        <w:pict>
          <v:group style="position:absolute;margin-left:118.580002pt;margin-top:367.849976pt;width:387.7pt;height:.5pt;mso-position-horizontal-relative:page;mso-position-vertical-relative:page;z-index:-1185016" coordorigin="2372,7357" coordsize="7754,10">
            <v:shape style="position:absolute;left:2372;top:7357;width:6049;height:10" type="#_x0000_t75" stroked="false">
              <v:imagedata r:id="rId566" o:title=""/>
            </v:shape>
            <v:shape style="position:absolute;left:8416;top:7357;width:1709;height:10" type="#_x0000_t75" stroked="false">
              <v:imagedata r:id="rId567" o:title=""/>
            </v:shape>
            <w10:wrap type="none"/>
          </v:group>
        </w:pict>
      </w:r>
      <w:r>
        <w:rPr/>
        <w:pict>
          <v:group style="position:absolute;margin-left:118.580002pt;margin-top:387.049988pt;width:387.7pt;height:.5pt;mso-position-horizontal-relative:page;mso-position-vertical-relative:page;z-index:-1184992" coordorigin="2372,7741" coordsize="7754,10">
            <v:shape style="position:absolute;left:2372;top:7741;width:6049;height:10" type="#_x0000_t75" stroked="false">
              <v:imagedata r:id="rId566" o:title=""/>
            </v:shape>
            <v:shape style="position:absolute;left:8416;top:7741;width:1709;height:10" type="#_x0000_t75" stroked="false">
              <v:imagedata r:id="rId567" o:title=""/>
            </v:shape>
            <w10:wrap type="none"/>
          </v:group>
        </w:pict>
      </w:r>
      <w:r>
        <w:rPr/>
        <w:pict>
          <v:group style="position:absolute;margin-left:118.580002pt;margin-top:406.249969pt;width:387.7pt;height:.5pt;mso-position-horizontal-relative:page;mso-position-vertical-relative:page;z-index:-1184968" coordorigin="2372,8125" coordsize="7754,10">
            <v:shape style="position:absolute;left:2372;top:8125;width:6049;height:10" type="#_x0000_t75" stroked="false">
              <v:imagedata r:id="rId566" o:title=""/>
            </v:shape>
            <v:shape style="position:absolute;left:8416;top:8125;width:1709;height:10" type="#_x0000_t75" stroked="false">
              <v:imagedata r:id="rId567" o:title=""/>
            </v:shape>
            <w10:wrap type="none"/>
          </v:group>
        </w:pict>
      </w:r>
      <w:r>
        <w:rPr/>
        <w:pict>
          <v:group style="position:absolute;margin-left:118.580002pt;margin-top:425.449982pt;width:387.7pt;height:.5pt;mso-position-horizontal-relative:page;mso-position-vertical-relative:page;z-index:-1184944" coordorigin="2372,8509" coordsize="7754,10">
            <v:shape style="position:absolute;left:2372;top:8509;width:6049;height:10" type="#_x0000_t75" stroked="false">
              <v:imagedata r:id="rId566" o:title=""/>
            </v:shape>
            <v:shape style="position:absolute;left:8416;top:8509;width:1709;height:10" type="#_x0000_t75" stroked="false">
              <v:imagedata r:id="rId568" o:title=""/>
            </v:shape>
            <w10:wrap type="none"/>
          </v:group>
        </w:pict>
      </w:r>
      <w:r>
        <w:rPr/>
        <w:pict>
          <v:group style="position:absolute;margin-left:118.580002pt;margin-top:444.649994pt;width:387.7pt;height:.5pt;mso-position-horizontal-relative:page;mso-position-vertical-relative:page;z-index:-1184920" coordorigin="2372,8893" coordsize="7754,10">
            <v:shape style="position:absolute;left:2372;top:8893;width:6049;height:10" type="#_x0000_t75" stroked="false">
              <v:imagedata r:id="rId566" o:title=""/>
            </v:shape>
            <v:shape style="position:absolute;left:8416;top:8893;width:1709;height:10" type="#_x0000_t75" stroked="false">
              <v:imagedata r:id="rId567" o:title=""/>
            </v:shape>
            <w10:wrap type="none"/>
          </v:group>
        </w:pict>
      </w:r>
      <w:r>
        <w:rPr/>
        <w:pict>
          <v:group style="position:absolute;margin-left:118.580002pt;margin-top:463.849976pt;width:387.7pt;height:.5pt;mso-position-horizontal-relative:page;mso-position-vertical-relative:page;z-index:-1184896" coordorigin="2372,9277" coordsize="7754,10">
            <v:shape style="position:absolute;left:2372;top:9277;width:6049;height:10" type="#_x0000_t75" stroked="false">
              <v:imagedata r:id="rId566" o:title=""/>
            </v:shape>
            <v:shape style="position:absolute;left:8416;top:9277;width:1709;height:10" type="#_x0000_t75" stroked="false">
              <v:imagedata r:id="rId567" o:title=""/>
            </v:shape>
            <w10:wrap type="none"/>
          </v:group>
        </w:pict>
      </w:r>
      <w:r>
        <w:rPr/>
        <w:pict>
          <v:group style="position:absolute;margin-left:118.580002pt;margin-top:483.189972pt;width:387.7pt;height:.5pt;mso-position-horizontal-relative:page;mso-position-vertical-relative:page;z-index:-1184872" coordorigin="2372,9664" coordsize="7754,10">
            <v:shape style="position:absolute;left:2372;top:9664;width:6049;height:10" type="#_x0000_t75" stroked="false">
              <v:imagedata r:id="rId566" o:title=""/>
            </v:shape>
            <v:shape style="position:absolute;left:8416;top:9664;width:1709;height:10" type="#_x0000_t75" stroked="false">
              <v:imagedata r:id="rId568" o:title=""/>
            </v:shape>
            <w10:wrap type="none"/>
          </v:group>
        </w:pict>
      </w:r>
      <w:r>
        <w:rPr/>
        <w:pict>
          <v:group style="position:absolute;margin-left:118.580002pt;margin-top:502.389984pt;width:387.7pt;height:.5pt;mso-position-horizontal-relative:page;mso-position-vertical-relative:page;z-index:-1184848" coordorigin="2372,10048" coordsize="7754,10">
            <v:shape style="position:absolute;left:2372;top:10048;width:6049;height:10" type="#_x0000_t75" stroked="false">
              <v:imagedata r:id="rId566" o:title=""/>
            </v:shape>
            <v:shape style="position:absolute;left:8416;top:10048;width:1709;height:10" type="#_x0000_t75" stroked="false">
              <v:imagedata r:id="rId567" o:title=""/>
            </v:shape>
            <w10:wrap type="none"/>
          </v:group>
        </w:pict>
      </w:r>
      <w:r>
        <w:rPr/>
        <w:pict>
          <v:group style="position:absolute;margin-left:118.580002pt;margin-top:521.589966pt;width:387.7pt;height:.5pt;mso-position-horizontal-relative:page;mso-position-vertical-relative:page;z-index:-1184824" coordorigin="2372,10432" coordsize="7754,10">
            <v:shape style="position:absolute;left:2372;top:10432;width:6049;height:10" type="#_x0000_t75" stroked="false">
              <v:imagedata r:id="rId566" o:title=""/>
            </v:shape>
            <v:shape style="position:absolute;left:8416;top:10432;width:1709;height:10" type="#_x0000_t75" stroked="false">
              <v:imagedata r:id="rId567" o:title=""/>
            </v:shape>
            <w10:wrap type="none"/>
          </v:group>
        </w:pict>
      </w:r>
      <w:r>
        <w:rPr/>
        <w:pict>
          <v:group style="position:absolute;margin-left:118.580002pt;margin-top:540.789978pt;width:387.7pt;height:.5pt;mso-position-horizontal-relative:page;mso-position-vertical-relative:page;z-index:-1184800" coordorigin="2372,10816" coordsize="7754,10">
            <v:shape style="position:absolute;left:2372;top:10816;width:6049;height:10" type="#_x0000_t75" stroked="false">
              <v:imagedata r:id="rId566" o:title=""/>
            </v:shape>
            <v:shape style="position:absolute;left:8416;top:10816;width:1709;height:10" type="#_x0000_t75" stroked="false">
              <v:imagedata r:id="rId567" o:title=""/>
            </v:shape>
            <w10:wrap type="none"/>
          </v:group>
        </w:pict>
      </w:r>
      <w:r>
        <w:rPr/>
        <w:pict>
          <v:group style="position:absolute;margin-left:118.580002pt;margin-top:559.98999pt;width:387.7pt;height:.5pt;mso-position-horizontal-relative:page;mso-position-vertical-relative:page;z-index:-1184776" coordorigin="2372,11200" coordsize="7754,10">
            <v:shape style="position:absolute;left:2372;top:11200;width:6049;height:10" type="#_x0000_t75" stroked="false">
              <v:imagedata r:id="rId566" o:title=""/>
            </v:shape>
            <v:shape style="position:absolute;left:8416;top:11200;width:1709;height:10" type="#_x0000_t75" stroked="false">
              <v:imagedata r:id="rId567" o:title=""/>
            </v:shape>
            <w10:wrap type="none"/>
          </v:group>
        </w:pict>
      </w:r>
      <w:r>
        <w:rPr/>
        <w:pict>
          <v:group style="position:absolute;margin-left:118.580002pt;margin-top:579.190002pt;width:387.7pt;height:.5pt;mso-position-horizontal-relative:page;mso-position-vertical-relative:page;z-index:-1184752" coordorigin="2372,11584" coordsize="7754,10">
            <v:shape style="position:absolute;left:2372;top:11584;width:6049;height:10" type="#_x0000_t75" stroked="false">
              <v:imagedata r:id="rId566" o:title=""/>
            </v:shape>
            <v:shape style="position:absolute;left:8416;top:11584;width:1709;height:10" type="#_x0000_t75" stroked="false">
              <v:imagedata r:id="rId568" o:title=""/>
            </v:shape>
            <w10:wrap type="none"/>
          </v:group>
        </w:pict>
      </w:r>
      <w:r>
        <w:rPr/>
        <w:pict>
          <v:group style="position:absolute;margin-left:118.580002pt;margin-top:598.51001pt;width:387.7pt;height:.5pt;mso-position-horizontal-relative:page;mso-position-vertical-relative:page;z-index:-1184728" coordorigin="2372,11970" coordsize="7754,10">
            <v:shape style="position:absolute;left:2372;top:11970;width:6049;height:10" type="#_x0000_t75" stroked="false">
              <v:imagedata r:id="rId566" o:title=""/>
            </v:shape>
            <v:shape style="position:absolute;left:8416;top:11970;width:1709;height:10" type="#_x0000_t75" stroked="false">
              <v:imagedata r:id="rId567" o:title=""/>
            </v:shape>
            <w10:wrap type="none"/>
          </v:group>
        </w:pict>
      </w:r>
      <w:r>
        <w:rPr/>
        <w:pict>
          <v:group style="position:absolute;margin-left:118.580002pt;margin-top:617.709961pt;width:387.7pt;height:.5pt;mso-position-horizontal-relative:page;mso-position-vertical-relative:page;z-index:-1184704" coordorigin="2372,12354" coordsize="7754,10">
            <v:shape style="position:absolute;left:2372;top:12354;width:6049;height:10" type="#_x0000_t75" stroked="false">
              <v:imagedata r:id="rId566" o:title=""/>
            </v:shape>
            <v:shape style="position:absolute;left:8416;top:12354;width:1709;height:10" type="#_x0000_t75" stroked="false">
              <v:imagedata r:id="rId567" o:title=""/>
            </v:shape>
            <w10:wrap type="none"/>
          </v:group>
        </w:pict>
      </w:r>
      <w:r>
        <w:rPr/>
        <w:pict>
          <v:group style="position:absolute;margin-left:118.580002pt;margin-top:636.909973pt;width:387.7pt;height:.5pt;mso-position-horizontal-relative:page;mso-position-vertical-relative:page;z-index:-1184680" coordorigin="2372,12738" coordsize="7754,10">
            <v:shape style="position:absolute;left:2372;top:12738;width:6049;height:10" type="#_x0000_t75" stroked="false">
              <v:imagedata r:id="rId566" o:title=""/>
            </v:shape>
            <v:shape style="position:absolute;left:8416;top:12738;width:1709;height:10" type="#_x0000_t75" stroked="false">
              <v:imagedata r:id="rId568" o:title=""/>
            </v:shape>
            <w10:wrap type="none"/>
          </v:group>
        </w:pict>
      </w:r>
      <w:r>
        <w:rPr/>
        <w:pict>
          <v:group style="position:absolute;margin-left:118.580002pt;margin-top:656.109985pt;width:387.7pt;height:.5pt;mso-position-horizontal-relative:page;mso-position-vertical-relative:page;z-index:-1184656" coordorigin="2372,13122" coordsize="7754,10">
            <v:shape style="position:absolute;left:2372;top:13122;width:6049;height:10" type="#_x0000_t75" stroked="false">
              <v:imagedata r:id="rId566" o:title=""/>
            </v:shape>
            <v:shape style="position:absolute;left:8416;top:13122;width:1709;height:10" type="#_x0000_t75" stroked="false">
              <v:imagedata r:id="rId567" o:title=""/>
            </v:shape>
            <w10:wrap type="none"/>
          </v:group>
        </w:pic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五</w:t>
      </w:r>
      <w:r>
        <w:rPr>
          <w:rFonts w:ascii="宋体" w:hAnsi="宋体" w:cs="宋体" w:eastAsia="宋体" w:hint="default"/>
          <w:b/>
          <w:bCs/>
          <w:spacing w:val="-1"/>
          <w:sz w:val="21"/>
          <w:szCs w:val="21"/>
        </w:rPr>
        <w:t>)</w:t>
        <w:tab/>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7"/>
        <w:rPr>
          <w:rFonts w:ascii="宋体" w:hAnsi="宋体" w:cs="宋体" w:eastAsia="宋体" w:hint="default"/>
          <w:b/>
          <w:bCs/>
          <w:sz w:val="2"/>
          <w:szCs w:val="2"/>
        </w:rPr>
      </w:pPr>
    </w:p>
    <w:tbl>
      <w:tblPr>
        <w:tblW w:w="0" w:type="auto"/>
        <w:jc w:val="left"/>
        <w:tblInd w:w="697" w:type="dxa"/>
        <w:tblLayout w:type="fixed"/>
        <w:tblCellMar>
          <w:top w:w="0" w:type="dxa"/>
          <w:left w:w="0" w:type="dxa"/>
          <w:bottom w:w="0" w:type="dxa"/>
          <w:right w:w="0" w:type="dxa"/>
        </w:tblCellMar>
        <w:tblLook w:val="01E0"/>
      </w:tblPr>
      <w:tblGrid>
        <w:gridCol w:w="4367"/>
        <w:gridCol w:w="1702"/>
        <w:gridCol w:w="1700"/>
      </w:tblGrid>
      <w:tr>
        <w:trPr>
          <w:trHeight w:val="394" w:hRule="exact"/>
        </w:trPr>
        <w:tc>
          <w:tcPr>
            <w:tcW w:w="4367" w:type="dxa"/>
            <w:tcBorders>
              <w:top w:val="single" w:sz="12" w:space="0" w:color="000000"/>
              <w:left w:val="nil" w:sz="6" w:space="0" w:color="auto"/>
              <w:bottom w:val="nil" w:sz="6" w:space="0" w:color="auto"/>
              <w:right w:val="single" w:sz="4" w:space="0" w:color="000000"/>
            </w:tcBorders>
          </w:tcPr>
          <w:p>
            <w:pPr>
              <w:pStyle w:val="TableParagraph"/>
              <w:tabs>
                <w:tab w:pos="552" w:val="left" w:leader="none"/>
              </w:tabs>
              <w:spacing w:line="240" w:lineRule="auto" w:before="41"/>
              <w:ind w:left="12"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484"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700" w:type="dxa"/>
            <w:tcBorders>
              <w:top w:val="single" w:sz="12" w:space="0" w:color="000000"/>
              <w:left w:val="single" w:sz="4" w:space="0" w:color="000000"/>
              <w:bottom w:val="nil" w:sz="6" w:space="0" w:color="auto"/>
              <w:right w:val="nil" w:sz="6" w:space="0" w:color="auto"/>
            </w:tcBorders>
          </w:tcPr>
          <w:p>
            <w:pPr>
              <w:pStyle w:val="TableParagraph"/>
              <w:spacing w:line="240" w:lineRule="auto" w:before="41"/>
              <w:ind w:left="485"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39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0" w:right="0"/>
              <w:jc w:val="left"/>
              <w:rPr>
                <w:rFonts w:ascii="宋体" w:hAnsi="宋体" w:cs="宋体" w:eastAsia="宋体" w:hint="default"/>
                <w:sz w:val="18"/>
                <w:szCs w:val="18"/>
              </w:rPr>
            </w:pPr>
            <w:r>
              <w:rPr>
                <w:rFonts w:ascii="Calibri" w:hAnsi="Calibri" w:cs="Calibri" w:eastAsia="Calibri" w:hint="default"/>
                <w:sz w:val="18"/>
                <w:szCs w:val="18"/>
              </w:rPr>
              <w:t>1</w:t>
            </w:r>
            <w:r>
              <w:rPr>
                <w:rFonts w:ascii="宋体" w:hAnsi="宋体" w:cs="宋体" w:eastAsia="宋体" w:hint="default"/>
                <w:sz w:val="18"/>
                <w:szCs w:val="18"/>
              </w:rPr>
              <w:t>、将净利润调节为经营活动现金流量</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83"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8"/>
              <w:jc w:val="right"/>
              <w:rPr>
                <w:rFonts w:ascii="Calibri" w:hAnsi="Calibri" w:cs="Calibri" w:eastAsia="Calibri" w:hint="default"/>
                <w:sz w:val="18"/>
                <w:szCs w:val="18"/>
              </w:rPr>
            </w:pPr>
            <w:r>
              <w:rPr>
                <w:rFonts w:ascii="Calibri"/>
                <w:sz w:val="18"/>
              </w:rPr>
              <w:t>59,424,338.04</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pacing w:val="-1"/>
                <w:sz w:val="18"/>
              </w:rPr>
              <w:t>63,250,937.02</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4,338,742.66</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699,759.11</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z w:val="18"/>
              </w:rPr>
              <w:t>2,421,630.66</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1,804,916.09</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9"/>
              <w:jc w:val="right"/>
              <w:rPr>
                <w:rFonts w:ascii="Calibri" w:hAnsi="Calibri" w:cs="Calibri" w:eastAsia="Calibri" w:hint="default"/>
                <w:sz w:val="18"/>
                <w:szCs w:val="18"/>
              </w:rPr>
            </w:pPr>
            <w:r>
              <w:rPr>
                <w:rFonts w:ascii="Calibri"/>
                <w:sz w:val="18"/>
              </w:rPr>
              <w:t>391,264.59</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pacing w:val="-1"/>
                <w:sz w:val="18"/>
              </w:rPr>
              <w:t>208,157.52</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3"/>
              <w:jc w:val="right"/>
              <w:rPr>
                <w:rFonts w:ascii="Calibri" w:hAnsi="Calibri" w:cs="Calibri" w:eastAsia="Calibri" w:hint="default"/>
                <w:sz w:val="18"/>
                <w:szCs w:val="18"/>
              </w:rPr>
            </w:pPr>
            <w:r>
              <w:rPr>
                <w:rFonts w:ascii="Calibri"/>
                <w:sz w:val="18"/>
              </w:rPr>
              <w:t>0.00</w:t>
            </w:r>
          </w:p>
        </w:tc>
      </w:tr>
      <w:tr>
        <w:trPr>
          <w:trHeight w:val="651"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w:t>
            </w:r>
          </w:p>
          <w:p>
            <w:pPr>
              <w:pStyle w:val="TableParagraph"/>
              <w:spacing w:line="240" w:lineRule="auto" w:before="139"/>
              <w:ind w:left="120" w:right="0"/>
              <w:jc w:val="left"/>
              <w:rPr>
                <w:rFonts w:ascii="宋体" w:hAnsi="宋体" w:cs="宋体" w:eastAsia="宋体" w:hint="default"/>
                <w:sz w:val="18"/>
                <w:szCs w:val="18"/>
              </w:rPr>
            </w:pPr>
            <w:r>
              <w:rPr>
                <w:rFonts w:ascii="宋体" w:hAnsi="宋体" w:cs="宋体" w:eastAsia="宋体" w:hint="default"/>
                <w:sz w:val="18"/>
                <w:szCs w:val="18"/>
              </w:rPr>
              <w:t>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43,327.45</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b/>
                <w:bCs/>
                <w:sz w:val="19"/>
                <w:szCs w:val="19"/>
              </w:rPr>
            </w:pPr>
          </w:p>
          <w:p>
            <w:pPr>
              <w:pStyle w:val="TableParagraph"/>
              <w:spacing w:line="240" w:lineRule="auto"/>
              <w:ind w:right="103"/>
              <w:jc w:val="right"/>
              <w:rPr>
                <w:rFonts w:ascii="Calibri" w:hAnsi="Calibri" w:cs="Calibri" w:eastAsia="Calibri" w:hint="default"/>
                <w:sz w:val="18"/>
                <w:szCs w:val="18"/>
              </w:rPr>
            </w:pPr>
            <w:r>
              <w:rPr>
                <w:rFonts w:ascii="Calibri"/>
                <w:sz w:val="18"/>
              </w:rPr>
              <w:t>0.00</w:t>
            </w:r>
          </w:p>
        </w:tc>
      </w:tr>
      <w:tr>
        <w:trPr>
          <w:trHeight w:val="493"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0"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3"/>
                <w:szCs w:val="13"/>
              </w:rPr>
            </w:pPr>
          </w:p>
          <w:p>
            <w:pPr>
              <w:pStyle w:val="TableParagraph"/>
              <w:spacing w:line="240" w:lineRule="auto"/>
              <w:ind w:right="103"/>
              <w:jc w:val="right"/>
              <w:rPr>
                <w:rFonts w:ascii="Calibri" w:hAnsi="Calibri" w:cs="Calibri" w:eastAsia="Calibri" w:hint="default"/>
                <w:sz w:val="18"/>
                <w:szCs w:val="18"/>
              </w:rPr>
            </w:pPr>
            <w:r>
              <w:rPr>
                <w:rFonts w:ascii="Calibri"/>
                <w:sz w:val="18"/>
              </w:rPr>
              <w:t>0.00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0.00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59,000.00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pacing w:val="-1"/>
                <w:sz w:val="18"/>
              </w:rPr>
              <w:t>856,641.74</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0.00</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-727,217.99</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-1,203,130.03</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0.00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8"/>
              <w:jc w:val="right"/>
              <w:rPr>
                <w:rFonts w:ascii="Calibri" w:hAnsi="Calibri" w:cs="Calibri" w:eastAsia="Calibri" w:hint="default"/>
                <w:sz w:val="18"/>
                <w:szCs w:val="18"/>
              </w:rPr>
            </w:pPr>
            <w:r>
              <w:rPr>
                <w:rFonts w:ascii="Calibri"/>
                <w:sz w:val="18"/>
              </w:rPr>
              <w:t>-14,801,115.68</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-1,422,349.21</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98"/>
              <w:jc w:val="right"/>
              <w:rPr>
                <w:rFonts w:ascii="Calibri" w:hAnsi="Calibri" w:cs="Calibri" w:eastAsia="Calibri" w:hint="default"/>
                <w:sz w:val="18"/>
                <w:szCs w:val="18"/>
              </w:rPr>
            </w:pPr>
            <w:r>
              <w:rPr>
                <w:rFonts w:ascii="Calibri"/>
                <w:spacing w:val="-1"/>
                <w:sz w:val="18"/>
              </w:rPr>
              <w:t>-25,173,997.30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-41,428,731.19</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Calibri" w:hAnsi="Calibri" w:cs="Calibri" w:eastAsia="Calibri" w:hint="default"/>
                <w:sz w:val="18"/>
                <w:szCs w:val="18"/>
              </w:rPr>
              <w:t>“</w:t>
            </w:r>
            <w:r>
              <w:rPr>
                <w:rFonts w:ascii="宋体" w:hAnsi="宋体" w:cs="宋体" w:eastAsia="宋体" w:hint="default"/>
                <w:sz w:val="18"/>
                <w:szCs w:val="18"/>
              </w:rPr>
              <w:t>－</w:t>
            </w:r>
            <w:r>
              <w:rPr>
                <w:rFonts w:ascii="Calibri" w:hAnsi="Calibri" w:cs="Calibri" w:eastAsia="Calibri" w:hint="default"/>
                <w:sz w:val="18"/>
                <w:szCs w:val="18"/>
              </w:rPr>
              <w:t>”</w:t>
            </w:r>
            <w:r>
              <w:rPr>
                <w:rFonts w:ascii="宋体" w:hAnsi="宋体" w:cs="宋体" w:eastAsia="宋体" w:hint="default"/>
                <w:sz w:val="18"/>
                <w:szCs w:val="18"/>
              </w:rPr>
              <w:t>号填列）</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pacing w:val="-1"/>
                <w:sz w:val="18"/>
              </w:rPr>
              <w:t>21,874,560.67</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pacing w:val="-1"/>
                <w:sz w:val="18"/>
              </w:rPr>
              <w:t>15,919,051.57</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0.00</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5"/>
              <w:ind w:right="98"/>
              <w:jc w:val="right"/>
              <w:rPr>
                <w:rFonts w:ascii="Calibri" w:hAnsi="Calibri" w:cs="Calibri" w:eastAsia="Calibri" w:hint="default"/>
                <w:sz w:val="18"/>
                <w:szCs w:val="18"/>
              </w:rPr>
            </w:pPr>
            <w:r>
              <w:rPr>
                <w:rFonts w:ascii="Calibri"/>
                <w:spacing w:val="-1"/>
                <w:sz w:val="18"/>
              </w:rPr>
              <w:t>47,850,553.10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103"/>
              <w:jc w:val="right"/>
              <w:rPr>
                <w:rFonts w:ascii="Calibri" w:hAnsi="Calibri" w:cs="Calibri" w:eastAsia="Calibri" w:hint="default"/>
                <w:sz w:val="18"/>
                <w:szCs w:val="18"/>
              </w:rPr>
            </w:pPr>
            <w:r>
              <w:rPr>
                <w:rFonts w:ascii="Calibri"/>
                <w:spacing w:val="-1"/>
                <w:sz w:val="18"/>
              </w:rPr>
              <w:t>38,685,252.62</w:t>
            </w:r>
          </w:p>
        </w:tc>
      </w:tr>
      <w:tr>
        <w:trPr>
          <w:trHeight w:val="385"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Calibri" w:hAnsi="Calibri" w:cs="Calibri" w:eastAsia="Calibri" w:hint="default"/>
                <w:sz w:val="18"/>
                <w:szCs w:val="18"/>
              </w:rPr>
              <w:t>2</w:t>
            </w:r>
            <w:r>
              <w:rPr>
                <w:rFonts w:ascii="宋体" w:hAnsi="宋体" w:cs="宋体" w:eastAsia="宋体" w:hint="default"/>
                <w:sz w:val="18"/>
                <w:szCs w:val="18"/>
              </w:rPr>
              <w:t>、不涉及现金收支的重大投资和筹资活动</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83"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6"/>
              <w:ind w:left="120"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3"/>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3"/>
              <w:ind w:right="103"/>
              <w:jc w:val="right"/>
              <w:rPr>
                <w:rFonts w:ascii="Calibri" w:hAnsi="Calibri" w:cs="Calibri" w:eastAsia="Calibri" w:hint="default"/>
                <w:sz w:val="18"/>
                <w:szCs w:val="18"/>
              </w:rPr>
            </w:pPr>
            <w:r>
              <w:rPr>
                <w:rFonts w:ascii="Calibri"/>
                <w:sz w:val="18"/>
              </w:rPr>
              <w:t>0.00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r>
      <w:tr>
        <w:trPr>
          <w:trHeight w:val="386"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Calibri" w:hAnsi="Calibri" w:cs="Calibri" w:eastAsia="Calibri" w:hint="default"/>
                <w:sz w:val="18"/>
                <w:szCs w:val="18"/>
              </w:rPr>
              <w:t>3</w:t>
            </w:r>
            <w:r>
              <w:rPr>
                <w:rFonts w:ascii="宋体" w:hAnsi="宋体" w:cs="宋体" w:eastAsia="宋体" w:hint="default"/>
                <w:sz w:val="18"/>
                <w:szCs w:val="18"/>
              </w:rPr>
              <w:t>、现金及现金等价物净变动情况</w:t>
            </w:r>
          </w:p>
        </w:tc>
        <w:tc>
          <w:tcPr>
            <w:tcW w:w="1702" w:type="dxa"/>
            <w:tcBorders>
              <w:top w:val="nil" w:sz="6" w:space="0" w:color="auto"/>
              <w:left w:val="single" w:sz="4" w:space="0" w:color="000000"/>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nil" w:sz="6" w:space="0" w:color="auto"/>
            </w:tcBorders>
          </w:tcPr>
          <w:p>
            <w:pP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846,674,660.06</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917,259,083.50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98"/>
              <w:jc w:val="right"/>
              <w:rPr>
                <w:rFonts w:ascii="Calibri" w:hAnsi="Calibri" w:cs="Calibri" w:eastAsia="Calibri" w:hint="default"/>
                <w:sz w:val="18"/>
                <w:szCs w:val="18"/>
              </w:rPr>
            </w:pPr>
            <w:r>
              <w:rPr>
                <w:rFonts w:ascii="Calibri"/>
                <w:spacing w:val="-1"/>
                <w:sz w:val="18"/>
              </w:rPr>
              <w:t>917,259,083.50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83,394,376.06</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加：现金等价物的期末余额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r>
      <w:tr>
        <w:trPr>
          <w:trHeight w:val="384" w:hRule="exact"/>
        </w:trPr>
        <w:tc>
          <w:tcPr>
            <w:tcW w:w="4367"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减：现金等价物的期初余额</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z w:val="18"/>
              </w:rPr>
              <w:t>0.00</w:t>
            </w:r>
          </w:p>
        </w:tc>
        <w:tc>
          <w:tcPr>
            <w:tcW w:w="1700"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103"/>
              <w:jc w:val="right"/>
              <w:rPr>
                <w:rFonts w:ascii="Calibri" w:hAnsi="Calibri" w:cs="Calibri" w:eastAsia="Calibri" w:hint="default"/>
                <w:sz w:val="18"/>
                <w:szCs w:val="18"/>
              </w:rPr>
            </w:pPr>
            <w:r>
              <w:rPr>
                <w:rFonts w:ascii="Calibri"/>
                <w:sz w:val="18"/>
              </w:rPr>
              <w:t>0.00</w:t>
            </w:r>
          </w:p>
        </w:tc>
      </w:tr>
      <w:tr>
        <w:trPr>
          <w:trHeight w:val="390" w:hRule="exact"/>
        </w:trPr>
        <w:tc>
          <w:tcPr>
            <w:tcW w:w="4367"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20"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7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-70,584,423.44</w:t>
            </w:r>
          </w:p>
        </w:tc>
        <w:tc>
          <w:tcPr>
            <w:tcW w:w="1700" w:type="dxa"/>
            <w:tcBorders>
              <w:top w:val="nil" w:sz="6" w:space="0" w:color="auto"/>
              <w:left w:val="single" w:sz="4" w:space="0" w:color="000000"/>
              <w:bottom w:val="single" w:sz="12" w:space="0" w:color="000000"/>
              <w:right w:val="nil" w:sz="6" w:space="0" w:color="auto"/>
            </w:tcBorders>
          </w:tcPr>
          <w:p>
            <w:pPr>
              <w:pStyle w:val="TableParagraph"/>
              <w:spacing w:line="240" w:lineRule="auto" w:before="74"/>
              <w:ind w:right="101"/>
              <w:jc w:val="right"/>
              <w:rPr>
                <w:rFonts w:ascii="Calibri" w:hAnsi="Calibri" w:cs="Calibri" w:eastAsia="Calibri" w:hint="default"/>
                <w:sz w:val="18"/>
                <w:szCs w:val="18"/>
              </w:rPr>
            </w:pPr>
            <w:r>
              <w:rPr>
                <w:rFonts w:ascii="Calibri"/>
                <w:spacing w:val="-1"/>
                <w:sz w:val="18"/>
              </w:rPr>
              <w:t>833,864,707.44</w:t>
            </w:r>
          </w:p>
        </w:tc>
      </w:tr>
    </w:tbl>
    <w:p>
      <w:pPr>
        <w:spacing w:after="0" w:line="240" w:lineRule="auto"/>
        <w:jc w:val="right"/>
        <w:rPr>
          <w:rFonts w:ascii="Calibri" w:hAnsi="Calibri" w:cs="Calibri" w:eastAsia="Calibri" w:hint="default"/>
          <w:sz w:val="18"/>
          <w:szCs w:val="18"/>
        </w:rPr>
        <w:sectPr>
          <w:pgSz w:w="11910" w:h="16840"/>
          <w:pgMar w:header="852" w:footer="1195" w:top="1560" w:bottom="1380" w:left="1660" w:right="1660"/>
        </w:sectPr>
      </w:pP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Heading4"/>
        <w:tabs>
          <w:tab w:pos="1400" w:val="left" w:leader="none"/>
        </w:tabs>
        <w:spacing w:line="240" w:lineRule="auto"/>
        <w:ind w:right="123"/>
        <w:jc w:val="left"/>
      </w:pPr>
      <w:r>
        <w:rPr/>
        <w:t>十二、</w:t>
        <w:tab/>
        <w:t>补充资料</w:t>
      </w:r>
    </w:p>
    <w:p>
      <w:pPr>
        <w:tabs>
          <w:tab w:pos="853" w:val="left" w:leader="none"/>
        </w:tabs>
        <w:spacing w:line="350" w:lineRule="auto" w:before="142"/>
        <w:ind w:left="126" w:right="3312" w:firstLine="731"/>
        <w:jc w:val="left"/>
        <w:rPr>
          <w:rFonts w:ascii="宋体" w:hAnsi="宋体" w:cs="宋体" w:eastAsia="宋体" w:hint="default"/>
          <w:sz w:val="21"/>
          <w:szCs w:val="21"/>
        </w:rPr>
      </w:pPr>
      <w:r>
        <w:rPr/>
        <w:pict>
          <v:shape style="position:absolute;margin-left:346.029999pt;margin-top:43.843674pt;width:.47998pt;height:.12pt;mso-position-horizontal-relative:page;mso-position-vertical-relative:paragraph;z-index:-1184248" type="#_x0000_t75" stroked="false">
            <v:imagedata r:id="rId660" o:title=""/>
          </v:shape>
        </w:pict>
      </w:r>
      <w:r>
        <w:rPr/>
        <w:pict>
          <v:shape style="position:absolute;margin-left:436.029999pt;margin-top:43.843674pt;width:.47998pt;height:.12pt;mso-position-horizontal-relative:page;mso-position-vertical-relative:paragraph;z-index:23776" type="#_x0000_t75" stroked="false">
            <v:imagedata r:id="rId660" o:title=""/>
          </v:shape>
        </w:pict>
      </w:r>
      <w:r>
        <w:rPr/>
        <w:pict>
          <v:shape style="position:absolute;margin-left:117.860001pt;margin-top:42.403671pt;width:388.4pt;height:592.9pt;mso-position-horizontal-relative:page;mso-position-vertical-relative:paragraph;z-index:23800"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568"/>
                    <w:gridCol w:w="1800"/>
                    <w:gridCol w:w="1400"/>
                  </w:tblGrid>
                  <w:tr>
                    <w:trPr>
                      <w:trHeight w:val="394" w:hRule="exact"/>
                    </w:trPr>
                    <w:tc>
                      <w:tcPr>
                        <w:tcW w:w="4568" w:type="dxa"/>
                        <w:tcBorders>
                          <w:top w:val="single" w:sz="12" w:space="0" w:color="000000"/>
                          <w:left w:val="nil" w:sz="6" w:space="0" w:color="auto"/>
                          <w:bottom w:val="nil" w:sz="6" w:space="0" w:color="auto"/>
                          <w:right w:val="single" w:sz="4" w:space="0" w:color="000000"/>
                        </w:tcBorders>
                      </w:tcPr>
                      <w:p>
                        <w:pPr>
                          <w:pStyle w:val="TableParagraph"/>
                          <w:spacing w:line="240" w:lineRule="auto" w:before="41"/>
                          <w:ind w:left="17"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41"/>
                          <w:ind w:left="535"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1400" w:type="dxa"/>
                        <w:vMerge w:val="restart"/>
                        <w:tcBorders>
                          <w:top w:val="single" w:sz="12" w:space="0" w:color="000000"/>
                          <w:left w:val="single" w:sz="4" w:space="0" w:color="000000"/>
                          <w:right w:val="nil" w:sz="6" w:space="0" w:color="auto"/>
                        </w:tcBorders>
                      </w:tcPr>
                      <w:p>
                        <w:pPr>
                          <w:pStyle w:val="TableParagraph"/>
                          <w:spacing w:line="240" w:lineRule="auto" w:before="41"/>
                          <w:ind w:right="4"/>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3"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20"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66"/>
                          <w:ind w:right="100"/>
                          <w:jc w:val="right"/>
                          <w:rPr>
                            <w:rFonts w:ascii="Calibri" w:hAnsi="Calibri" w:cs="Calibri" w:eastAsia="Calibri" w:hint="default"/>
                            <w:sz w:val="21"/>
                            <w:szCs w:val="21"/>
                          </w:rPr>
                        </w:pPr>
                        <w:r>
                          <w:rPr>
                            <w:rFonts w:ascii="Calibri"/>
                            <w:spacing w:val="-2"/>
                            <w:sz w:val="21"/>
                          </w:rPr>
                          <w:t>-43,327.45</w:t>
                        </w:r>
                      </w:p>
                    </w:tc>
                    <w:tc>
                      <w:tcPr>
                        <w:tcW w:w="1400" w:type="dxa"/>
                        <w:vMerge/>
                        <w:tcBorders>
                          <w:left w:val="single" w:sz="4" w:space="0" w:color="000000"/>
                          <w:right w:val="nil" w:sz="6" w:space="0" w:color="auto"/>
                        </w:tcBorders>
                      </w:tcPr>
                      <w:p>
                        <w:pPr/>
                      </w:p>
                    </w:tc>
                  </w:tr>
                  <w:tr>
                    <w:trPr>
                      <w:trHeight w:val="400"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0"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越权审批或无正式批准文件的税收返还、减免</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right w:val="nil" w:sz="6" w:space="0" w:color="auto"/>
                        </w:tcBorders>
                      </w:tcPr>
                      <w:p>
                        <w:pPr/>
                      </w:p>
                    </w:tc>
                  </w:tr>
                  <w:tr>
                    <w:trPr>
                      <w:trHeight w:val="626"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0" w:right="0"/>
                          <w:jc w:val="left"/>
                          <w:rPr>
                            <w:rFonts w:ascii="宋体" w:hAnsi="宋体" w:cs="宋体" w:eastAsia="宋体" w:hint="default"/>
                            <w:sz w:val="18"/>
                            <w:szCs w:val="18"/>
                          </w:rPr>
                        </w:pPr>
                        <w:r>
                          <w:rPr>
                            <w:rFonts w:ascii="宋体" w:hAnsi="宋体" w:cs="宋体" w:eastAsia="宋体" w:hint="default"/>
                            <w:sz w:val="18"/>
                            <w:szCs w:val="18"/>
                          </w:rPr>
                          <w:t>计入当期损益的政府补助（与企业业务密切相关，按照</w:t>
                        </w:r>
                      </w:p>
                      <w:p>
                        <w:pPr>
                          <w:pStyle w:val="TableParagraph"/>
                          <w:spacing w:line="240" w:lineRule="auto" w:before="139"/>
                          <w:ind w:left="120" w:right="0"/>
                          <w:jc w:val="left"/>
                          <w:rPr>
                            <w:rFonts w:ascii="宋体" w:hAnsi="宋体" w:cs="宋体" w:eastAsia="宋体" w:hint="default"/>
                            <w:sz w:val="18"/>
                            <w:szCs w:val="18"/>
                          </w:rPr>
                        </w:pPr>
                        <w:r>
                          <w:rPr>
                            <w:rFonts w:ascii="宋体" w:hAnsi="宋体" w:cs="宋体" w:eastAsia="宋体" w:hint="default"/>
                            <w:sz w:val="18"/>
                            <w:szCs w:val="18"/>
                          </w:rPr>
                          <w:t>国家统一标准定额或定量享受的政府补助除外）</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45"/>
                          <w:ind w:right="100"/>
                          <w:jc w:val="right"/>
                          <w:rPr>
                            <w:rFonts w:ascii="Calibri" w:hAnsi="Calibri" w:cs="Calibri" w:eastAsia="Calibri" w:hint="default"/>
                            <w:sz w:val="21"/>
                            <w:szCs w:val="21"/>
                          </w:rPr>
                        </w:pPr>
                        <w:r>
                          <w:rPr>
                            <w:rFonts w:ascii="Calibri"/>
                            <w:spacing w:val="-2"/>
                            <w:sz w:val="21"/>
                          </w:rPr>
                          <w:t>4,251,705.00</w:t>
                        </w:r>
                      </w:p>
                    </w:tc>
                    <w:tc>
                      <w:tcPr>
                        <w:tcW w:w="1400" w:type="dxa"/>
                        <w:vMerge/>
                        <w:tcBorders>
                          <w:left w:val="single" w:sz="4" w:space="0" w:color="000000"/>
                          <w:right w:val="nil" w:sz="6" w:space="0" w:color="auto"/>
                        </w:tcBorders>
                      </w:tcPr>
                      <w:p>
                        <w:pPr/>
                      </w:p>
                    </w:tc>
                  </w:tr>
                  <w:tr>
                    <w:trPr>
                      <w:trHeight w:val="518"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145"/>
                          <w:ind w:left="120"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b/>
                            <w:bCs/>
                            <w:sz w:val="14"/>
                            <w:szCs w:val="14"/>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right w:val="nil" w:sz="6" w:space="0" w:color="auto"/>
                        </w:tcBorders>
                      </w:tcPr>
                      <w:p>
                        <w:pPr/>
                      </w:p>
                    </w:tc>
                  </w:tr>
                  <w:tr>
                    <w:trPr>
                      <w:trHeight w:val="1134"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381" w:lineRule="auto" w:before="14"/>
                          <w:ind w:left="120" w:right="104"/>
                          <w:jc w:val="both"/>
                          <w:rPr>
                            <w:rFonts w:ascii="宋体" w:hAnsi="宋体" w:cs="宋体" w:eastAsia="宋体" w:hint="default"/>
                            <w:sz w:val="18"/>
                            <w:szCs w:val="18"/>
                          </w:rPr>
                        </w:pPr>
                        <w:r>
                          <w:rPr>
                            <w:rFonts w:ascii="宋体" w:hAnsi="宋体" w:cs="宋体" w:eastAsia="宋体" w:hint="default"/>
                            <w:sz w:val="18"/>
                            <w:szCs w:val="18"/>
                          </w:rPr>
                          <w:t>企业取得子公司、联营企业及合营企业的投资成本小于</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取得投资时应享有被投资单位可辨认净资产公允价值产</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生的收益</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2"/>
                          <w:ind w:right="0"/>
                          <w:jc w:val="left"/>
                          <w:rPr>
                            <w:rFonts w:ascii="宋体" w:hAnsi="宋体" w:cs="宋体" w:eastAsia="宋体" w:hint="default"/>
                            <w:b/>
                            <w:bCs/>
                            <w:sz w:val="22"/>
                            <w:szCs w:val="22"/>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right w:val="nil" w:sz="6" w:space="0" w:color="auto"/>
                        </w:tcBorders>
                      </w:tcPr>
                      <w:p>
                        <w:pPr/>
                      </w:p>
                    </w:tc>
                  </w:tr>
                  <w:tr>
                    <w:trPr>
                      <w:trHeight w:val="384"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0"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right w:val="nil" w:sz="6" w:space="0" w:color="auto"/>
                        </w:tcBorders>
                      </w:tcPr>
                      <w:p>
                        <w:pPr/>
                      </w:p>
                    </w:tc>
                  </w:tr>
                  <w:tr>
                    <w:trPr>
                      <w:trHeight w:val="384"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0"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right w:val="nil" w:sz="6" w:space="0" w:color="auto"/>
                        </w:tcBorders>
                      </w:tcPr>
                      <w:p>
                        <w:pPr/>
                      </w:p>
                    </w:tc>
                  </w:tr>
                  <w:tr>
                    <w:trPr>
                      <w:trHeight w:val="727" w:hRule="exact"/>
                    </w:trPr>
                    <w:tc>
                      <w:tcPr>
                        <w:tcW w:w="4568" w:type="dxa"/>
                        <w:tcBorders>
                          <w:top w:val="nil" w:sz="6" w:space="0" w:color="auto"/>
                          <w:left w:val="nil" w:sz="6" w:space="0" w:color="auto"/>
                          <w:bottom w:val="single" w:sz="4" w:space="0" w:color="000000"/>
                          <w:right w:val="single" w:sz="4" w:space="0" w:color="000000"/>
                        </w:tcBorders>
                      </w:tcPr>
                      <w:p>
                        <w:pPr>
                          <w:pStyle w:val="TableParagraph"/>
                          <w:spacing w:line="381" w:lineRule="auto" w:before="12"/>
                          <w:ind w:left="120" w:right="104"/>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值准备</w:t>
                        </w:r>
                      </w:p>
                    </w:tc>
                    <w:tc>
                      <w:tcPr>
                        <w:tcW w:w="180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6"/>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bottom w:val="single" w:sz="4" w:space="0" w:color="000000"/>
                          <w:right w:val="nil" w:sz="6" w:space="0" w:color="auto"/>
                        </w:tcBorders>
                      </w:tcPr>
                      <w:p>
                        <w:pPr/>
                      </w:p>
                    </w:tc>
                  </w:tr>
                  <w:tr>
                    <w:trPr>
                      <w:trHeight w:val="416" w:hRule="exact"/>
                    </w:trPr>
                    <w:tc>
                      <w:tcPr>
                        <w:tcW w:w="4568" w:type="dxa"/>
                        <w:tcBorders>
                          <w:top w:val="single" w:sz="4" w:space="0" w:color="000000"/>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8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00"/>
                          <w:jc w:val="right"/>
                          <w:rPr>
                            <w:rFonts w:ascii="Calibri" w:hAnsi="Calibri" w:cs="Calibri" w:eastAsia="Calibri" w:hint="default"/>
                            <w:sz w:val="21"/>
                            <w:szCs w:val="21"/>
                          </w:rPr>
                        </w:pPr>
                        <w:r>
                          <w:rPr>
                            <w:rFonts w:ascii="Calibri"/>
                            <w:spacing w:val="-1"/>
                            <w:sz w:val="21"/>
                          </w:rPr>
                          <w:t>0.00</w:t>
                        </w:r>
                      </w:p>
                    </w:tc>
                    <w:tc>
                      <w:tcPr>
                        <w:tcW w:w="1400" w:type="dxa"/>
                        <w:vMerge w:val="restart"/>
                        <w:tcBorders>
                          <w:top w:val="single" w:sz="4" w:space="0" w:color="000000"/>
                          <w:left w:val="single" w:sz="4" w:space="0" w:color="000000"/>
                          <w:right w:val="nil" w:sz="6" w:space="0" w:color="auto"/>
                        </w:tcBorders>
                      </w:tcPr>
                      <w:p>
                        <w:pPr/>
                      </w:p>
                    </w:tc>
                  </w:tr>
                  <w:tr>
                    <w:trPr>
                      <w:trHeight w:val="385"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0"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right w:val="nil" w:sz="6" w:space="0" w:color="auto"/>
                        </w:tcBorders>
                      </w:tcPr>
                      <w:p>
                        <w:pPr/>
                      </w:p>
                    </w:tc>
                  </w:tr>
                  <w:tr>
                    <w:trPr>
                      <w:trHeight w:val="625"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left="120"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w:t>
                        </w:r>
                      </w:p>
                      <w:p>
                        <w:pPr>
                          <w:pStyle w:val="TableParagraph"/>
                          <w:spacing w:line="240" w:lineRule="auto" w:before="139"/>
                          <w:ind w:left="120" w:right="0"/>
                          <w:jc w:val="left"/>
                          <w:rPr>
                            <w:rFonts w:ascii="宋体" w:hAnsi="宋体" w:cs="宋体" w:eastAsia="宋体" w:hint="default"/>
                            <w:sz w:val="18"/>
                            <w:szCs w:val="18"/>
                          </w:rPr>
                        </w:pPr>
                        <w:r>
                          <w:rPr>
                            <w:rFonts w:ascii="宋体" w:hAnsi="宋体" w:cs="宋体" w:eastAsia="宋体" w:hint="default"/>
                            <w:sz w:val="18"/>
                            <w:szCs w:val="18"/>
                          </w:rPr>
                          <w:t>益</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26" w:lineRule="exact" w:before="177"/>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right w:val="nil" w:sz="6" w:space="0" w:color="auto"/>
                        </w:tcBorders>
                      </w:tcPr>
                      <w:p>
                        <w:pPr/>
                      </w:p>
                    </w:tc>
                  </w:tr>
                  <w:tr>
                    <w:trPr>
                      <w:trHeight w:val="341" w:hRule="exact"/>
                    </w:trPr>
                    <w:tc>
                      <w:tcPr>
                        <w:tcW w:w="4568" w:type="dxa"/>
                        <w:vMerge w:val="restart"/>
                        <w:tcBorders>
                          <w:top w:val="nil" w:sz="6" w:space="0" w:color="auto"/>
                          <w:left w:val="nil" w:sz="6" w:space="0" w:color="auto"/>
                          <w:right w:val="single" w:sz="4" w:space="0" w:color="000000"/>
                        </w:tcBorders>
                      </w:tcPr>
                      <w:p>
                        <w:pPr>
                          <w:pStyle w:val="TableParagraph"/>
                          <w:spacing w:line="381" w:lineRule="auto" w:before="147"/>
                          <w:ind w:left="120" w:right="104"/>
                          <w:jc w:val="left"/>
                          <w:rPr>
                            <w:rFonts w:ascii="宋体" w:hAnsi="宋体" w:cs="宋体" w:eastAsia="宋体" w:hint="default"/>
                            <w:sz w:val="18"/>
                            <w:szCs w:val="18"/>
                          </w:rPr>
                        </w:pPr>
                        <w:r>
                          <w:rPr>
                            <w:rFonts w:ascii="宋体" w:hAnsi="宋体" w:cs="宋体" w:eastAsia="宋体" w:hint="default"/>
                            <w:sz w:val="18"/>
                            <w:szCs w:val="18"/>
                          </w:rPr>
                          <w:t>同一控制下企业合并产生的子公司期初至合并日的当期</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净损益</w:t>
                        </w:r>
                      </w:p>
                    </w:tc>
                    <w:tc>
                      <w:tcPr>
                        <w:tcW w:w="1800" w:type="dxa"/>
                        <w:tcBorders>
                          <w:top w:val="nil" w:sz="6" w:space="0" w:color="auto"/>
                          <w:left w:val="single" w:sz="4" w:space="0" w:color="000000"/>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521" w:hRule="exact"/>
                    </w:trPr>
                    <w:tc>
                      <w:tcPr>
                        <w:tcW w:w="4568" w:type="dxa"/>
                        <w:vMerge/>
                        <w:tcBorders>
                          <w:left w:val="nil" w:sz="6" w:space="0" w:color="auto"/>
                          <w:bottom w:val="single" w:sz="4" w:space="0" w:color="000000"/>
                          <w:right w:val="single" w:sz="4" w:space="0" w:color="000000"/>
                        </w:tcBorders>
                      </w:tcPr>
                      <w:p>
                        <w:pPr/>
                      </w:p>
                    </w:tc>
                    <w:tc>
                      <w:tcPr>
                        <w:tcW w:w="18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b/>
                            <w:bCs/>
                            <w:sz w:val="17"/>
                            <w:szCs w:val="17"/>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bottom w:val="single" w:sz="4" w:space="0" w:color="000000"/>
                          <w:right w:val="nil" w:sz="6" w:space="0" w:color="auto"/>
                        </w:tcBorders>
                      </w:tcPr>
                      <w:p>
                        <w:pPr/>
                      </w:p>
                    </w:tc>
                  </w:tr>
                  <w:tr>
                    <w:trPr>
                      <w:trHeight w:val="416" w:hRule="exact"/>
                    </w:trPr>
                    <w:tc>
                      <w:tcPr>
                        <w:tcW w:w="4568" w:type="dxa"/>
                        <w:tcBorders>
                          <w:top w:val="single" w:sz="4" w:space="0" w:color="000000"/>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8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00"/>
                          <w:jc w:val="right"/>
                          <w:rPr>
                            <w:rFonts w:ascii="Calibri" w:hAnsi="Calibri" w:cs="Calibri" w:eastAsia="Calibri" w:hint="default"/>
                            <w:sz w:val="21"/>
                            <w:szCs w:val="21"/>
                          </w:rPr>
                        </w:pPr>
                        <w:r>
                          <w:rPr>
                            <w:rFonts w:ascii="Calibri"/>
                            <w:spacing w:val="-1"/>
                            <w:sz w:val="21"/>
                          </w:rPr>
                          <w:t>0.00</w:t>
                        </w:r>
                      </w:p>
                    </w:tc>
                    <w:tc>
                      <w:tcPr>
                        <w:tcW w:w="1400" w:type="dxa"/>
                        <w:vMerge w:val="restart"/>
                        <w:tcBorders>
                          <w:top w:val="single" w:sz="4" w:space="0" w:color="000000"/>
                          <w:left w:val="single" w:sz="4" w:space="0" w:color="000000"/>
                          <w:right w:val="nil" w:sz="6" w:space="0" w:color="auto"/>
                        </w:tcBorders>
                      </w:tcPr>
                      <w:p>
                        <w:pPr/>
                      </w:p>
                    </w:tc>
                  </w:tr>
                  <w:tr>
                    <w:trPr>
                      <w:trHeight w:val="1475" w:hRule="exact"/>
                    </w:trPr>
                    <w:tc>
                      <w:tcPr>
                        <w:tcW w:w="4568" w:type="dxa"/>
                        <w:tcBorders>
                          <w:top w:val="nil" w:sz="6" w:space="0" w:color="auto"/>
                          <w:left w:val="nil" w:sz="6" w:space="0" w:color="auto"/>
                          <w:bottom w:val="single" w:sz="4" w:space="0" w:color="000000"/>
                          <w:right w:val="single" w:sz="4" w:space="0" w:color="000000"/>
                        </w:tcBorders>
                      </w:tcPr>
                      <w:p>
                        <w:pPr>
                          <w:pStyle w:val="TableParagraph"/>
                          <w:spacing w:line="381" w:lineRule="auto" w:before="12"/>
                          <w:ind w:left="120" w:right="104"/>
                          <w:jc w:val="both"/>
                          <w:rPr>
                            <w:rFonts w:ascii="宋体" w:hAnsi="宋体" w:cs="宋体" w:eastAsia="宋体" w:hint="default"/>
                            <w:sz w:val="18"/>
                            <w:szCs w:val="18"/>
                          </w:rPr>
                        </w:pPr>
                        <w:r>
                          <w:rPr>
                            <w:rFonts w:ascii="宋体" w:hAnsi="宋体" w:cs="宋体" w:eastAsia="宋体" w:hint="default"/>
                            <w:sz w:val="18"/>
                            <w:szCs w:val="18"/>
                          </w:rPr>
                          <w:t>除同公司正常经营业务相关的有效套期保值业务外，持</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有交易性金融资产、交易性金融负债产生的公允价值变</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动损益，以及处置交易性金融资产、交易性金融负债和</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可供出售金融资产取得的投资收益</w:t>
                        </w:r>
                      </w:p>
                    </w:tc>
                    <w:tc>
                      <w:tcPr>
                        <w:tcW w:w="1800"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39"/>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bottom w:val="single" w:sz="4" w:space="0" w:color="000000"/>
                          <w:right w:val="nil" w:sz="6" w:space="0" w:color="auto"/>
                        </w:tcBorders>
                      </w:tcPr>
                      <w:p>
                        <w:pPr/>
                      </w:p>
                    </w:tc>
                  </w:tr>
                  <w:tr>
                    <w:trPr>
                      <w:trHeight w:val="416" w:hRule="exact"/>
                    </w:trPr>
                    <w:tc>
                      <w:tcPr>
                        <w:tcW w:w="4568" w:type="dxa"/>
                        <w:tcBorders>
                          <w:top w:val="single" w:sz="4" w:space="0" w:color="000000"/>
                          <w:left w:val="nil" w:sz="6" w:space="0" w:color="auto"/>
                          <w:bottom w:val="nil" w:sz="6" w:space="0" w:color="auto"/>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8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0"/>
                          <w:ind w:right="100"/>
                          <w:jc w:val="right"/>
                          <w:rPr>
                            <w:rFonts w:ascii="Calibri" w:hAnsi="Calibri" w:cs="Calibri" w:eastAsia="Calibri" w:hint="default"/>
                            <w:sz w:val="21"/>
                            <w:szCs w:val="21"/>
                          </w:rPr>
                        </w:pPr>
                        <w:r>
                          <w:rPr>
                            <w:rFonts w:ascii="Calibri"/>
                            <w:spacing w:val="-1"/>
                            <w:sz w:val="21"/>
                          </w:rPr>
                          <w:t>0.00</w:t>
                        </w:r>
                      </w:p>
                    </w:tc>
                    <w:tc>
                      <w:tcPr>
                        <w:tcW w:w="1400" w:type="dxa"/>
                        <w:vMerge w:val="restart"/>
                        <w:tcBorders>
                          <w:top w:val="single" w:sz="4" w:space="0" w:color="000000"/>
                          <w:left w:val="single" w:sz="4" w:space="0" w:color="000000"/>
                          <w:right w:val="nil" w:sz="6" w:space="0" w:color="auto"/>
                        </w:tcBorders>
                      </w:tcPr>
                      <w:p>
                        <w:pPr/>
                      </w:p>
                    </w:tc>
                  </w:tr>
                  <w:tr>
                    <w:trPr>
                      <w:trHeight w:val="386"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12"/>
                          <w:ind w:left="120"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63"/>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right w:val="nil" w:sz="6" w:space="0" w:color="auto"/>
                        </w:tcBorders>
                      </w:tcPr>
                      <w:p>
                        <w:pPr/>
                      </w:p>
                    </w:tc>
                  </w:tr>
                  <w:tr>
                    <w:trPr>
                      <w:trHeight w:val="625"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0" w:right="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w:t>
                        </w:r>
                      </w:p>
                      <w:p>
                        <w:pPr>
                          <w:pStyle w:val="TableParagraph"/>
                          <w:spacing w:line="240" w:lineRule="auto" w:before="139"/>
                          <w:ind w:left="120" w:right="0"/>
                          <w:jc w:val="left"/>
                          <w:rPr>
                            <w:rFonts w:ascii="宋体" w:hAnsi="宋体" w:cs="宋体" w:eastAsia="宋体" w:hint="default"/>
                            <w:sz w:val="18"/>
                            <w:szCs w:val="18"/>
                          </w:rPr>
                        </w:pPr>
                        <w:r>
                          <w:rPr>
                            <w:rFonts w:ascii="宋体" w:hAnsi="宋体" w:cs="宋体" w:eastAsia="宋体" w:hint="default"/>
                            <w:sz w:val="18"/>
                            <w:szCs w:val="18"/>
                          </w:rPr>
                          <w:t>值变动产生的损益</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26" w:lineRule="exact" w:before="177"/>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right w:val="nil" w:sz="6" w:space="0" w:color="auto"/>
                        </w:tcBorders>
                      </w:tcPr>
                      <w:p>
                        <w:pPr/>
                      </w:p>
                    </w:tc>
                  </w:tr>
                  <w:tr>
                    <w:trPr>
                      <w:trHeight w:val="67"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41" w:hRule="exact"/>
                    </w:trPr>
                    <w:tc>
                      <w:tcPr>
                        <w:tcW w:w="4568" w:type="dxa"/>
                        <w:tcBorders>
                          <w:top w:val="nil" w:sz="6" w:space="0" w:color="auto"/>
                          <w:left w:val="nil" w:sz="6" w:space="0" w:color="auto"/>
                          <w:bottom w:val="nil" w:sz="6" w:space="0" w:color="auto"/>
                          <w:right w:val="nil" w:sz="6" w:space="0" w:color="auto"/>
                        </w:tcBorders>
                      </w:tcPr>
                      <w:p>
                        <w:pPr/>
                      </w:p>
                    </w:tc>
                    <w:tc>
                      <w:tcPr>
                        <w:tcW w:w="1800" w:type="dxa"/>
                        <w:tcBorders>
                          <w:top w:val="nil" w:sz="6" w:space="0" w:color="auto"/>
                          <w:left w:val="nil" w:sz="6" w:space="0" w:color="auto"/>
                          <w:bottom w:val="nil" w:sz="6" w:space="0" w:color="auto"/>
                          <w:right w:val="single" w:sz="4" w:space="0" w:color="000000"/>
                        </w:tcBorders>
                      </w:tcPr>
                      <w:p>
                        <w:pPr/>
                      </w:p>
                    </w:tc>
                    <w:tc>
                      <w:tcPr>
                        <w:tcW w:w="1400" w:type="dxa"/>
                        <w:vMerge/>
                        <w:tcBorders>
                          <w:left w:val="single" w:sz="4" w:space="0" w:color="000000"/>
                          <w:right w:val="nil" w:sz="6" w:space="0" w:color="auto"/>
                        </w:tcBorders>
                      </w:tcPr>
                      <w:p>
                        <w:pPr/>
                      </w:p>
                    </w:tc>
                  </w:tr>
                  <w:tr>
                    <w:trPr>
                      <w:trHeight w:val="758"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381" w:lineRule="auto" w:before="39"/>
                          <w:ind w:left="120" w:right="104"/>
                          <w:jc w:val="left"/>
                          <w:rPr>
                            <w:rFonts w:ascii="宋体" w:hAnsi="宋体" w:cs="宋体" w:eastAsia="宋体" w:hint="default"/>
                            <w:sz w:val="18"/>
                            <w:szCs w:val="18"/>
                          </w:rPr>
                        </w:pPr>
                        <w:r>
                          <w:rPr>
                            <w:rFonts w:ascii="宋体" w:hAnsi="宋体" w:cs="宋体" w:eastAsia="宋体" w:hint="default"/>
                            <w:sz w:val="18"/>
                            <w:szCs w:val="18"/>
                          </w:rPr>
                          <w:t>根据税收、会计等法律、法规的要求对当期损益进行一</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次性调整对当期损益的影响</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15"/>
                            <w:szCs w:val="15"/>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right w:val="nil" w:sz="6" w:space="0" w:color="auto"/>
                        </w:tcBorders>
                      </w:tcPr>
                      <w:p>
                        <w:pPr/>
                      </w:p>
                    </w:tc>
                  </w:tr>
                  <w:tr>
                    <w:trPr>
                      <w:trHeight w:val="389" w:hRule="exact"/>
                    </w:trPr>
                    <w:tc>
                      <w:tcPr>
                        <w:tcW w:w="4568"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120"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8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100"/>
                          <w:jc w:val="right"/>
                          <w:rPr>
                            <w:rFonts w:ascii="Calibri" w:hAnsi="Calibri" w:cs="Calibri" w:eastAsia="Calibri" w:hint="default"/>
                            <w:sz w:val="21"/>
                            <w:szCs w:val="21"/>
                          </w:rPr>
                        </w:pPr>
                        <w:r>
                          <w:rPr>
                            <w:rFonts w:ascii="Calibri"/>
                            <w:spacing w:val="-1"/>
                            <w:sz w:val="21"/>
                          </w:rPr>
                          <w:t>0.00</w:t>
                        </w:r>
                      </w:p>
                    </w:tc>
                    <w:tc>
                      <w:tcPr>
                        <w:tcW w:w="1400" w:type="dxa"/>
                        <w:vMerge/>
                        <w:tcBorders>
                          <w:left w:val="single" w:sz="4" w:space="0" w:color="000000"/>
                          <w:bottom w:val="single" w:sz="12" w:space="0" w:color="000000"/>
                          <w:right w:val="nil" w:sz="6" w:space="0" w:color="auto"/>
                        </w:tcBorders>
                      </w:tcPr>
                      <w:p>
                        <w:pPr/>
                      </w:p>
                    </w:tc>
                  </w:tr>
                </w:tbl>
                <w:p>
                  <w:pPr/>
                </w:p>
              </w:txbxContent>
            </v:textbox>
            <w10:wrap type="none"/>
          </v:shape>
        </w:pict>
      </w:r>
      <w:r>
        <w:rPr>
          <w:rFonts w:ascii="宋体" w:hAnsi="宋体" w:cs="宋体" w:eastAsia="宋体" w:hint="default"/>
          <w:spacing w:val="-2"/>
          <w:sz w:val="21"/>
          <w:szCs w:val="21"/>
        </w:rPr>
        <w:t>（以下金额单位若未特别注明者均为人民币元）</w:t>
      </w:r>
      <w:r>
        <w:rPr>
          <w:rFonts w:ascii="宋体" w:hAnsi="宋体" w:cs="宋体" w:eastAsia="宋体" w:hint="default"/>
          <w:w w:val="100"/>
          <w:sz w:val="21"/>
          <w:szCs w:val="21"/>
        </w:rPr>
        <w:t> </w:t>
      </w:r>
      <w:r>
        <w:rPr>
          <w:rFonts w:ascii="宋体" w:hAnsi="宋体" w:cs="宋体" w:eastAsia="宋体" w:hint="default"/>
          <w:b/>
          <w:bCs/>
          <w:spacing w:val="-1"/>
          <w:sz w:val="21"/>
          <w:szCs w:val="21"/>
        </w:rPr>
        <w:t>(</w:t>
      </w:r>
      <w:r>
        <w:rPr>
          <w:rFonts w:ascii="宋体" w:hAnsi="宋体" w:cs="宋体" w:eastAsia="宋体" w:hint="default"/>
          <w:b/>
          <w:bCs/>
          <w:spacing w:val="-1"/>
          <w:sz w:val="21"/>
          <w:szCs w:val="21"/>
        </w:rPr>
        <w:t>一</w:t>
      </w:r>
      <w:r>
        <w:rPr>
          <w:rFonts w:ascii="宋体" w:hAnsi="宋体" w:cs="宋体" w:eastAsia="宋体" w:hint="default"/>
          <w:b/>
          <w:bCs/>
          <w:spacing w:val="-1"/>
          <w:sz w:val="21"/>
          <w:szCs w:val="21"/>
        </w:rPr>
        <w:t>)</w:t>
        <w:tab/>
      </w:r>
      <w:r>
        <w:rPr>
          <w:rFonts w:ascii="宋体" w:hAnsi="宋体" w:cs="宋体" w:eastAsia="宋体" w:hint="default"/>
          <w:b/>
          <w:bCs/>
          <w:spacing w:val="-1"/>
          <w:sz w:val="21"/>
          <w:szCs w:val="21"/>
        </w:rPr>
        <w:t>当期非经常性损益明细表</w:t>
      </w:r>
      <w:r>
        <w:rPr>
          <w:rFonts w:ascii="宋体" w:hAnsi="宋体" w:cs="宋体" w:eastAsia="宋体" w:hint="default"/>
          <w:spacing w:val="-1"/>
          <w:sz w:val="21"/>
          <w:szCs w:val="21"/>
        </w:rPr>
      </w:r>
    </w:p>
    <w:p>
      <w:pPr>
        <w:spacing w:line="240" w:lineRule="auto" w:before="12"/>
        <w:rPr>
          <w:rFonts w:ascii="宋体" w:hAnsi="宋体" w:cs="宋体" w:eastAsia="宋体" w:hint="default"/>
          <w:b/>
          <w:bCs/>
          <w:sz w:val="25"/>
          <w:szCs w:val="25"/>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4" o:title=""/>
            </v:shape>
            <v:shape style="position:absolute;left:6344;top:0;width:1409;height:10" type="#_x0000_t75" stroked="false">
              <v:imagedata r:id="rId67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4" o:title=""/>
            </v:shape>
            <v:shape style="position:absolute;left:6344;top:0;width:1409;height:10" type="#_x0000_t75" stroked="false">
              <v:imagedata r:id="rId67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2" o:title=""/>
            </v:shape>
            <v:shape style="position:absolute;left:6344;top:0;width:1409;height:10" type="#_x0000_t75" stroked="false">
              <v:imagedata r:id="rId673"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9"/>
          <w:szCs w:val="29"/>
        </w:rPr>
      </w:pPr>
    </w:p>
    <w:p>
      <w:pPr>
        <w:spacing w:line="105" w:lineRule="exact"/>
        <w:ind w:left="711"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3pt;mso-position-horizontal-relative:char;mso-position-vertical-relative:line" coordorigin="0,0" coordsize="7754,106">
            <v:shape style="position:absolute;left:0;top:0;width:4568;height:106" type="#_x0000_t75" stroked="false">
              <v:imagedata r:id="rId674" o:title=""/>
            </v:shape>
            <v:shape style="position:absolute;left:4544;top:96;width:1805;height:10" type="#_x0000_t75" stroked="false">
              <v:imagedata r:id="rId572" o:title=""/>
            </v:shape>
            <v:shape style="position:absolute;left:6344;top:96;width:1409;height:10" type="#_x0000_t75" stroked="false">
              <v:imagedata r:id="rId673"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b/>
          <w:bCs/>
          <w:sz w:val="28"/>
          <w:szCs w:val="28"/>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4" o:title=""/>
            </v:shape>
            <v:shape style="position:absolute;left:6344;top:0;width:1409;height:10" type="#_x0000_t75" stroked="false">
              <v:imagedata r:id="rId672"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5"/>
          <w:szCs w:val="25"/>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4" o:title=""/>
            </v:shape>
            <v:shape style="position:absolute;left:6344;top:0;width:1409;height:10" type="#_x0000_t75" stroked="false">
              <v:imagedata r:id="rId67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4" o:title=""/>
            </v:shape>
            <v:shape style="position:absolute;left:6344;top:0;width:1409;height:10" type="#_x0000_t75" stroked="false">
              <v:imagedata r:id="rId67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2" o:title=""/>
            </v:shape>
            <v:shape style="position:absolute;left:6344;top:0;width:1409;height:10" type="#_x0000_t75" stroked="false">
              <v:imagedata r:id="rId673"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5"/>
          <w:szCs w:val="25"/>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4" o:title=""/>
            </v:shape>
            <v:shape style="position:absolute;left:6344;top:0;width:1409;height:10" type="#_x0000_t75" stroked="false">
              <v:imagedata r:id="rId67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4" o:title=""/>
            </v:shape>
            <v:shape style="position:absolute;left:6344;top:0;width:1409;height:10" type="#_x0000_t75" stroked="false">
              <v:imagedata r:id="rId672"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9"/>
          <w:szCs w:val="29"/>
        </w:rPr>
      </w:pPr>
    </w:p>
    <w:p>
      <w:pPr>
        <w:spacing w:line="108" w:lineRule="exact"/>
        <w:ind w:left="711"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4pt;mso-position-horizontal-relative:char;mso-position-vertical-relative:line" coordorigin="0,0" coordsize="7754,108">
            <v:shape style="position:absolute;left:0;top:0;width:4568;height:108" type="#_x0000_t75" stroked="false">
              <v:imagedata r:id="rId675" o:title=""/>
            </v:shape>
            <v:shape style="position:absolute;left:4544;top:96;width:1814;height:12" type="#_x0000_t75" stroked="false">
              <v:imagedata r:id="rId676" o:title=""/>
            </v:shape>
            <v:shape style="position:absolute;left:6344;top:98;width:1409;height:10" type="#_x0000_t75" stroked="false">
              <v:imagedata r:id="rId673"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6"/>
          <w:szCs w:val="26"/>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4" o:title=""/>
            </v:shape>
            <v:shape style="position:absolute;left:6344;top:0;width:1409;height:10" type="#_x0000_t75" stroked="false">
              <v:imagedata r:id="rId672"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22"/>
          <w:szCs w:val="22"/>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4" o:title=""/>
            </v:shape>
            <v:shape style="position:absolute;left:6344;top:0;width:1409;height:10" type="#_x0000_t75" stroked="false">
              <v:imagedata r:id="rId672"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711" w:right="0" w:firstLine="0"/>
        <w:rPr>
          <w:rFonts w:ascii="宋体" w:hAnsi="宋体" w:cs="宋体" w:eastAsia="宋体" w:hint="default"/>
          <w:sz w:val="2"/>
          <w:szCs w:val="2"/>
        </w:rPr>
      </w:pPr>
      <w:r>
        <w:rPr>
          <w:rFonts w:ascii="宋体" w:hAnsi="宋体" w:cs="宋体" w:eastAsia="宋体" w:hint="default"/>
          <w:sz w:val="2"/>
          <w:szCs w:val="2"/>
        </w:rPr>
        <w:pict>
          <v:group style="width:387.7pt;height:.5pt;mso-position-horizontal-relative:char;mso-position-vertical-relative:line" coordorigin="0,0" coordsize="7754,10">
            <v:shape style="position:absolute;left:0;top:0;width:4549;height:10" type="#_x0000_t75" stroked="false">
              <v:imagedata r:id="rId671" o:title=""/>
            </v:shape>
            <v:shape style="position:absolute;left:4544;top:0;width:1805;height:10" type="#_x0000_t75" stroked="false">
              <v:imagedata r:id="rId574" o:title=""/>
            </v:shape>
            <v:shape style="position:absolute;left:6344;top:0;width:1409;height:10" type="#_x0000_t75" stroked="false">
              <v:imagedata r:id="rId672"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9"/>
          <w:szCs w:val="29"/>
        </w:rPr>
      </w:pPr>
    </w:p>
    <w:p>
      <w:pPr>
        <w:spacing w:line="108" w:lineRule="exact"/>
        <w:ind w:left="711"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4pt;mso-position-horizontal-relative:char;mso-position-vertical-relative:line" coordorigin="0,0" coordsize="7754,108">
            <v:shape style="position:absolute;left:0;top:0;width:4568;height:108" type="#_x0000_t75" stroked="false">
              <v:imagedata r:id="rId677" o:title=""/>
            </v:shape>
            <v:shape style="position:absolute;left:4544;top:96;width:1814;height:12" type="#_x0000_t75" stroked="false">
              <v:imagedata r:id="rId676" o:title=""/>
            </v:shape>
            <v:shape style="position:absolute;left:6344;top:98;width:1409;height:10" type="#_x0000_t75" stroked="false">
              <v:imagedata r:id="rId672" o:title=""/>
            </v:shape>
          </v:group>
        </w:pict>
      </w:r>
      <w:r>
        <w:rPr>
          <w:rFonts w:ascii="宋体" w:hAnsi="宋体" w:cs="宋体" w:eastAsia="宋体" w:hint="default"/>
          <w:position w:val="-1"/>
          <w:sz w:val="10"/>
          <w:szCs w:val="1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29"/>
          <w:szCs w:val="29"/>
        </w:rPr>
      </w:pPr>
    </w:p>
    <w:p>
      <w:pPr>
        <w:spacing w:line="105" w:lineRule="exact"/>
        <w:ind w:left="711"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387.7pt;height:5.3pt;mso-position-horizontal-relative:char;mso-position-vertical-relative:line" coordorigin="0,0" coordsize="7754,106">
            <v:shape style="position:absolute;left:0;top:0;width:4568;height:106" type="#_x0000_t75" stroked="false">
              <v:imagedata r:id="rId678" o:title=""/>
            </v:shape>
            <v:shape style="position:absolute;left:4544;top:96;width:1805;height:10" type="#_x0000_t75" stroked="false">
              <v:imagedata r:id="rId574" o:title=""/>
            </v:shape>
            <v:shape style="position:absolute;left:6344;top:96;width:1409;height:10" type="#_x0000_t75" stroked="false">
              <v:imagedata r:id="rId672" o:title=""/>
            </v:shape>
          </v:group>
        </w:pict>
      </w:r>
      <w:r>
        <w:rPr>
          <w:rFonts w:ascii="宋体" w:hAnsi="宋体" w:cs="宋体" w:eastAsia="宋体" w:hint="default"/>
          <w:position w:val="-1"/>
          <w:sz w:val="10"/>
          <w:szCs w:val="10"/>
        </w:rPr>
      </w:r>
    </w:p>
    <w:p>
      <w:pPr>
        <w:spacing w:after="0" w:line="105" w:lineRule="exact"/>
        <w:rPr>
          <w:rFonts w:ascii="宋体" w:hAnsi="宋体" w:cs="宋体" w:eastAsia="宋体" w:hint="default"/>
          <w:sz w:val="10"/>
          <w:szCs w:val="10"/>
        </w:rPr>
        <w:sectPr>
          <w:pgSz w:w="11910" w:h="16840"/>
          <w:pgMar w:header="852" w:footer="1195" w:top="1560" w:bottom="1380" w:left="1660" w:right="1660"/>
        </w:sectPr>
      </w:pPr>
    </w:p>
    <w:p>
      <w:pPr>
        <w:spacing w:line="240" w:lineRule="auto" w:before="4"/>
        <w:rPr>
          <w:rFonts w:ascii="宋体" w:hAnsi="宋体" w:cs="宋体" w:eastAsia="宋体" w:hint="default"/>
          <w:b/>
          <w:bCs/>
          <w:sz w:val="4"/>
          <w:szCs w:val="4"/>
        </w:rPr>
      </w:pPr>
    </w:p>
    <w:tbl>
      <w:tblPr>
        <w:tblW w:w="0" w:type="auto"/>
        <w:jc w:val="left"/>
        <w:tblInd w:w="1117" w:type="dxa"/>
        <w:tblLayout w:type="fixed"/>
        <w:tblCellMar>
          <w:top w:w="0" w:type="dxa"/>
          <w:left w:w="0" w:type="dxa"/>
          <w:bottom w:w="0" w:type="dxa"/>
          <w:right w:w="0" w:type="dxa"/>
        </w:tblCellMar>
        <w:tblLook w:val="01E0"/>
      </w:tblPr>
      <w:tblGrid>
        <w:gridCol w:w="4568"/>
        <w:gridCol w:w="3212"/>
      </w:tblGrid>
      <w:tr>
        <w:trPr>
          <w:trHeight w:val="434"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77"/>
              <w:ind w:left="120"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3212" w:type="dxa"/>
            <w:tcBorders>
              <w:top w:val="nil" w:sz="6" w:space="0" w:color="auto"/>
              <w:left w:val="single" w:sz="4" w:space="0" w:color="000000"/>
              <w:bottom w:val="nil" w:sz="6" w:space="0" w:color="auto"/>
              <w:right w:val="nil" w:sz="6" w:space="0" w:color="auto"/>
            </w:tcBorders>
          </w:tcPr>
          <w:p>
            <w:pPr>
              <w:pStyle w:val="TableParagraph"/>
              <w:spacing w:line="240" w:lineRule="auto" w:before="97"/>
              <w:ind w:right="1517"/>
              <w:jc w:val="right"/>
              <w:rPr>
                <w:rFonts w:ascii="Calibri" w:hAnsi="Calibri" w:cs="Calibri" w:eastAsia="Calibri" w:hint="default"/>
                <w:sz w:val="21"/>
                <w:szCs w:val="21"/>
              </w:rPr>
            </w:pPr>
            <w:r>
              <w:rPr>
                <w:rFonts w:ascii="Calibri"/>
                <w:spacing w:val="-2"/>
                <w:sz w:val="21"/>
              </w:rPr>
              <w:t>-76,183.36</w:t>
            </w:r>
          </w:p>
        </w:tc>
      </w:tr>
      <w:tr>
        <w:trPr>
          <w:trHeight w:val="384"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0"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3212" w:type="dxa"/>
            <w:tcBorders>
              <w:top w:val="nil" w:sz="6" w:space="0" w:color="auto"/>
              <w:left w:val="single" w:sz="4" w:space="0" w:color="000000"/>
              <w:bottom w:val="nil" w:sz="6" w:space="0" w:color="auto"/>
              <w:right w:val="nil" w:sz="6" w:space="0" w:color="auto"/>
            </w:tcBorders>
          </w:tcPr>
          <w:p>
            <w:pPr>
              <w:pStyle w:val="TableParagraph"/>
              <w:spacing w:line="240" w:lineRule="auto" w:before="48"/>
              <w:ind w:right="1516"/>
              <w:jc w:val="right"/>
              <w:rPr>
                <w:rFonts w:ascii="Calibri" w:hAnsi="Calibri" w:cs="Calibri" w:eastAsia="Calibri" w:hint="default"/>
                <w:sz w:val="21"/>
                <w:szCs w:val="21"/>
              </w:rPr>
            </w:pPr>
            <w:r>
              <w:rPr>
                <w:rFonts w:ascii="Calibri"/>
                <w:spacing w:val="-1"/>
                <w:sz w:val="21"/>
              </w:rPr>
              <w:t>0.00</w:t>
            </w:r>
          </w:p>
        </w:tc>
      </w:tr>
      <w:tr>
        <w:trPr>
          <w:trHeight w:val="384"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0"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3212"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516"/>
              <w:jc w:val="right"/>
              <w:rPr>
                <w:rFonts w:ascii="Calibri" w:hAnsi="Calibri" w:cs="Calibri" w:eastAsia="Calibri" w:hint="default"/>
                <w:sz w:val="21"/>
                <w:szCs w:val="21"/>
              </w:rPr>
            </w:pPr>
            <w:r>
              <w:rPr>
                <w:rFonts w:ascii="Calibri"/>
                <w:spacing w:val="-2"/>
                <w:sz w:val="21"/>
              </w:rPr>
              <w:t>-496,653.57</w:t>
            </w:r>
          </w:p>
        </w:tc>
      </w:tr>
      <w:tr>
        <w:trPr>
          <w:trHeight w:val="385" w:hRule="exact"/>
        </w:trPr>
        <w:tc>
          <w:tcPr>
            <w:tcW w:w="4568"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120"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3212" w:type="dxa"/>
            <w:tcBorders>
              <w:top w:val="nil" w:sz="6" w:space="0" w:color="auto"/>
              <w:left w:val="single" w:sz="4" w:space="0" w:color="000000"/>
              <w:bottom w:val="nil" w:sz="6" w:space="0" w:color="auto"/>
              <w:right w:val="nil" w:sz="6" w:space="0" w:color="auto"/>
            </w:tcBorders>
          </w:tcPr>
          <w:p>
            <w:pPr>
              <w:pStyle w:val="TableParagraph"/>
              <w:spacing w:line="240" w:lineRule="auto" w:before="47"/>
              <w:ind w:right="1516"/>
              <w:jc w:val="right"/>
              <w:rPr>
                <w:rFonts w:ascii="Calibri" w:hAnsi="Calibri" w:cs="Calibri" w:eastAsia="Calibri" w:hint="default"/>
                <w:sz w:val="21"/>
                <w:szCs w:val="21"/>
              </w:rPr>
            </w:pPr>
            <w:r>
              <w:rPr>
                <w:rFonts w:ascii="Calibri"/>
                <w:spacing w:val="-1"/>
                <w:sz w:val="21"/>
              </w:rPr>
              <w:t>0.00</w:t>
            </w:r>
          </w:p>
        </w:tc>
      </w:tr>
      <w:tr>
        <w:trPr>
          <w:trHeight w:val="379" w:hRule="exact"/>
        </w:trPr>
        <w:tc>
          <w:tcPr>
            <w:tcW w:w="4568" w:type="dxa"/>
            <w:tcBorders>
              <w:top w:val="nil" w:sz="6" w:space="0" w:color="auto"/>
              <w:left w:val="nil" w:sz="6" w:space="0" w:color="auto"/>
              <w:bottom w:val="single" w:sz="12" w:space="0" w:color="000000"/>
              <w:right w:val="single" w:sz="4" w:space="0" w:color="000000"/>
            </w:tcBorders>
          </w:tcPr>
          <w:p>
            <w:pPr>
              <w:pStyle w:val="TableParagraph"/>
              <w:spacing w:line="240" w:lineRule="auto" w:before="29"/>
              <w:ind w:left="17"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3212" w:type="dxa"/>
            <w:tcBorders>
              <w:top w:val="nil" w:sz="6" w:space="0" w:color="auto"/>
              <w:left w:val="single" w:sz="4" w:space="0" w:color="000000"/>
              <w:bottom w:val="single" w:sz="12" w:space="0" w:color="000000"/>
              <w:right w:val="nil" w:sz="6" w:space="0" w:color="auto"/>
            </w:tcBorders>
          </w:tcPr>
          <w:p>
            <w:pPr>
              <w:pStyle w:val="TableParagraph"/>
              <w:spacing w:line="240" w:lineRule="auto" w:before="49"/>
              <w:ind w:right="1517"/>
              <w:jc w:val="right"/>
              <w:rPr>
                <w:rFonts w:ascii="Calibri" w:hAnsi="Calibri" w:cs="Calibri" w:eastAsia="Calibri" w:hint="default"/>
                <w:sz w:val="21"/>
                <w:szCs w:val="21"/>
              </w:rPr>
            </w:pPr>
            <w:r>
              <w:rPr>
                <w:rFonts w:ascii="Calibri"/>
                <w:spacing w:val="-2"/>
                <w:sz w:val="21"/>
              </w:rPr>
              <w:t>3,635,540.62</w:t>
            </w:r>
          </w:p>
        </w:tc>
      </w:tr>
    </w:tbl>
    <w:p>
      <w:pPr>
        <w:spacing w:line="240" w:lineRule="auto" w:before="0"/>
        <w:rPr>
          <w:rFonts w:ascii="宋体" w:hAnsi="宋体" w:cs="宋体" w:eastAsia="宋体" w:hint="default"/>
          <w:b/>
          <w:bCs/>
          <w:sz w:val="20"/>
          <w:szCs w:val="20"/>
        </w:rPr>
      </w:pPr>
    </w:p>
    <w:p>
      <w:pPr>
        <w:tabs>
          <w:tab w:pos="1273" w:val="left" w:leader="none"/>
        </w:tabs>
        <w:spacing w:before="191"/>
        <w:ind w:left="546" w:right="0" w:firstLine="0"/>
        <w:jc w:val="left"/>
        <w:rPr>
          <w:rFonts w:ascii="宋体" w:hAnsi="宋体" w:cs="宋体" w:eastAsia="宋体" w:hint="default"/>
          <w:sz w:val="21"/>
          <w:szCs w:val="21"/>
        </w:rPr>
      </w:pPr>
      <w:r>
        <w:rPr/>
        <w:pict>
          <v:group style="position:absolute;margin-left:88.223999pt;margin-top:-112.486359pt;width:419pt;height:97.35pt;mso-position-horizontal-relative:page;mso-position-vertical-relative:paragraph;z-index:-1183888" coordorigin="1764,-2250" coordsize="8380,1947">
            <v:group style="position:absolute;left:1772;top:-2243;width:8366;height:2" coordorigin="1772,-2243" coordsize="8366,2">
              <v:shape style="position:absolute;left:1772;top:-2243;width:8366;height:2" coordorigin="1772,-2243" coordsize="8366,0" path="m1772,-2243l10137,-2243e" filled="false" stroked="true" strokeweight=".72pt" strokecolor="#000000">
                <v:path arrowok="t"/>
              </v:shape>
            </v:group>
            <v:group style="position:absolute;left:2372;top:-2221;width:4549;height:2" coordorigin="2372,-2221" coordsize="4549,2">
              <v:shape style="position:absolute;left:2372;top:-2221;width:4549;height:2" coordorigin="2372,-2221" coordsize="4549,0" path="m2372,-2221l6921,-2221e" filled="false" stroked="true" strokeweight="1.44pt" strokecolor="#000000">
                <v:path arrowok="t"/>
              </v:shape>
              <v:shape style="position:absolute;left:6921;top:-2207;width:10;height:2" type="#_x0000_t75" stroked="false">
                <v:imagedata r:id="rId660" o:title=""/>
              </v:shape>
            </v:group>
            <v:group style="position:absolute;left:6921;top:-2221;width:29;height:2" coordorigin="6921,-2221" coordsize="29,2">
              <v:shape style="position:absolute;left:6921;top:-2221;width:29;height:2" coordorigin="6921,-2221" coordsize="29,0" path="m6921,-2221l6949,-2221e" filled="false" stroked="true" strokeweight="1.44pt" strokecolor="#000000">
                <v:path arrowok="t"/>
              </v:shape>
            </v:group>
            <v:group style="position:absolute;left:6949;top:-2221;width:1772;height:2" coordorigin="6949,-2221" coordsize="1772,2">
              <v:shape style="position:absolute;left:6949;top:-2221;width:1772;height:2" coordorigin="6949,-2221" coordsize="1772,0" path="m6949,-2221l8721,-2221e" filled="false" stroked="true" strokeweight="1.44pt" strokecolor="#000000">
                <v:path arrowok="t"/>
              </v:shape>
              <v:shape style="position:absolute;left:8721;top:-2207;width:10;height:2" type="#_x0000_t75" stroked="false">
                <v:imagedata r:id="rId660" o:title=""/>
              </v:shape>
            </v:group>
            <v:group style="position:absolute;left:8721;top:-2221;width:29;height:2" coordorigin="8721,-2221" coordsize="29,2">
              <v:shape style="position:absolute;left:8721;top:-2221;width:29;height:2" coordorigin="8721,-2221" coordsize="29,0" path="m8721,-2221l8749,-2221e" filled="false" stroked="true" strokeweight="1.44pt" strokecolor="#000000">
                <v:path arrowok="t"/>
              </v:shape>
            </v:group>
            <v:group style="position:absolute;left:8749;top:-2221;width:1376;height:2" coordorigin="8749,-2221" coordsize="1376,2">
              <v:shape style="position:absolute;left:8749;top:-2221;width:1376;height:2" coordorigin="8749,-2221" coordsize="1376,0" path="m8749,-2221l10125,-2221e" filled="false" stroked="true" strokeweight="1.44pt" strokecolor="#000000">
                <v:path arrowok="t"/>
              </v:shape>
            </v:group>
            <v:group style="position:absolute;left:6921;top:-2204;width:10;height:20" coordorigin="6921,-2204" coordsize="10,20">
              <v:shape style="position:absolute;left:6921;top:-2204;width:10;height:20" coordorigin="6921,-2204" coordsize="10,20" path="m6921,-2185l6930,-2185,6930,-2204,6921,-2204,6921,-2185xe" filled="true" fillcolor="#000000" stroked="false">
                <v:path arrowok="t"/>
                <v:fill type="solid"/>
              </v:shape>
            </v:group>
            <v:group style="position:absolute;left:8721;top:-2204;width:10;height:20" coordorigin="8721,-2204" coordsize="10,20">
              <v:shape style="position:absolute;left:8721;top:-2204;width:10;height:20" coordorigin="8721,-2204" coordsize="10,20" path="m8721,-2185l8730,-2185,8730,-2204,8721,-2204,8721,-2185xe" filled="true" fillcolor="#000000" stroked="false">
                <v:path arrowok="t"/>
                <v:fill type="solid"/>
              </v:shape>
            </v:group>
            <v:group style="position:absolute;left:8721;top:-2185;width:10;height:20" coordorigin="8721,-2185" coordsize="10,20">
              <v:shape style="position:absolute;left:8721;top:-2185;width:10;height:20" coordorigin="8721,-2185" coordsize="10,20" path="m8721,-2166l8730,-2166,8730,-2185,8721,-2185,8721,-2166xe" filled="true" fillcolor="#000000" stroked="false">
                <v:path arrowok="t"/>
                <v:fill type="solid"/>
              </v:shape>
            </v:group>
            <v:group style="position:absolute;left:8721;top:-2166;width:10;height:20" coordorigin="8721,-2166" coordsize="10,20">
              <v:shape style="position:absolute;left:8721;top:-2166;width:10;height:20" coordorigin="8721,-2166" coordsize="10,20" path="m8721,-2147l8730,-2147,8730,-2166,8721,-2166,8721,-2147xe" filled="true" fillcolor="#000000" stroked="false">
                <v:path arrowok="t"/>
                <v:fill type="solid"/>
              </v:shape>
            </v:group>
            <v:group style="position:absolute;left:8721;top:-2147;width:10;height:20" coordorigin="8721,-2147" coordsize="10,20">
              <v:shape style="position:absolute;left:8721;top:-2147;width:10;height:20" coordorigin="8721,-2147" coordsize="10,20" path="m8721,-2127l8730,-2127,8730,-2147,8721,-2147,8721,-2127xe" filled="true" fillcolor="#000000" stroked="false">
                <v:path arrowok="t"/>
                <v:fill type="solid"/>
              </v:shape>
            </v:group>
            <v:group style="position:absolute;left:8721;top:-2127;width:10;height:20" coordorigin="8721,-2127" coordsize="10,20">
              <v:shape style="position:absolute;left:8721;top:-2127;width:10;height:20" coordorigin="8721,-2127" coordsize="10,20" path="m8721,-2108l8730,-2108,8730,-2127,8721,-2127,8721,-2108xe" filled="true" fillcolor="#000000" stroked="false">
                <v:path arrowok="t"/>
                <v:fill type="solid"/>
              </v:shape>
            </v:group>
            <v:group style="position:absolute;left:8721;top:-2108;width:10;height:20" coordorigin="8721,-2108" coordsize="10,20">
              <v:shape style="position:absolute;left:8721;top:-2108;width:10;height:20" coordorigin="8721,-2108" coordsize="10,20" path="m8721,-2089l8730,-2089,8730,-2108,8721,-2108,8721,-2089xe" filled="true" fillcolor="#000000" stroked="false">
                <v:path arrowok="t"/>
                <v:fill type="solid"/>
              </v:shape>
            </v:group>
            <v:group style="position:absolute;left:8721;top:-2089;width:10;height:20" coordorigin="8721,-2089" coordsize="10,20">
              <v:shape style="position:absolute;left:8721;top:-2089;width:10;height:20" coordorigin="8721,-2089" coordsize="10,20" path="m8721,-2070l8730,-2070,8730,-2089,8721,-2089,8721,-2070xe" filled="true" fillcolor="#000000" stroked="false">
                <v:path arrowok="t"/>
                <v:fill type="solid"/>
              </v:shape>
            </v:group>
            <v:group style="position:absolute;left:8721;top:-2070;width:10;height:20" coordorigin="8721,-2070" coordsize="10,20">
              <v:shape style="position:absolute;left:8721;top:-2070;width:10;height:20" coordorigin="8721,-2070" coordsize="10,20" path="m8721,-2051l8730,-2051,8730,-2070,8721,-2070,8721,-2051xe" filled="true" fillcolor="#000000" stroked="false">
                <v:path arrowok="t"/>
                <v:fill type="solid"/>
              </v:shape>
            </v:group>
            <v:group style="position:absolute;left:8721;top:-2051;width:10;height:20" coordorigin="8721,-2051" coordsize="10,20">
              <v:shape style="position:absolute;left:8721;top:-2051;width:10;height:20" coordorigin="8721,-2051" coordsize="10,20" path="m8721,-2031l8730,-2031,8730,-2051,8721,-2051,8721,-2031xe" filled="true" fillcolor="#000000" stroked="false">
                <v:path arrowok="t"/>
                <v:fill type="solid"/>
              </v:shape>
            </v:group>
            <v:group style="position:absolute;left:8721;top:-2031;width:10;height:20" coordorigin="8721,-2031" coordsize="10,20">
              <v:shape style="position:absolute;left:8721;top:-2031;width:10;height:20" coordorigin="8721,-2031" coordsize="10,20" path="m8721,-2012l8730,-2012,8730,-2031,8721,-2031,8721,-2012xe" filled="true" fillcolor="#000000" stroked="false">
                <v:path arrowok="t"/>
                <v:fill type="solid"/>
              </v:shape>
            </v:group>
            <v:group style="position:absolute;left:8721;top:-2012;width:10;height:20" coordorigin="8721,-2012" coordsize="10,20">
              <v:shape style="position:absolute;left:8721;top:-2012;width:10;height:20" coordorigin="8721,-2012" coordsize="10,20" path="m8721,-1993l8730,-1993,8730,-2012,8721,-2012,8721,-1993xe" filled="true" fillcolor="#000000" stroked="false">
                <v:path arrowok="t"/>
                <v:fill type="solid"/>
              </v:shape>
            </v:group>
            <v:group style="position:absolute;left:8721;top:-1993;width:10;height:20" coordorigin="8721,-1993" coordsize="10,20">
              <v:shape style="position:absolute;left:8721;top:-1993;width:10;height:20" coordorigin="8721,-1993" coordsize="10,20" path="m8721,-1974l8730,-1974,8730,-1993,8721,-1993,8721,-1974xe" filled="true" fillcolor="#000000" stroked="false">
                <v:path arrowok="t"/>
                <v:fill type="solid"/>
              </v:shape>
            </v:group>
            <v:group style="position:absolute;left:8721;top:-1974;width:10;height:20" coordorigin="8721,-1974" coordsize="10,20">
              <v:shape style="position:absolute;left:8721;top:-1974;width:10;height:20" coordorigin="8721,-1974" coordsize="10,20" path="m8721,-1955l8730,-1955,8730,-1974,8721,-1974,8721,-1955xe" filled="true" fillcolor="#000000" stroked="false">
                <v:path arrowok="t"/>
                <v:fill type="solid"/>
              </v:shape>
            </v:group>
            <v:group style="position:absolute;left:8721;top:-1955;width:10;height:20" coordorigin="8721,-1955" coordsize="10,20">
              <v:shape style="position:absolute;left:8721;top:-1955;width:10;height:20" coordorigin="8721,-1955" coordsize="10,20" path="m8721,-1935l8730,-1935,8730,-1955,8721,-1955,8721,-1935xe" filled="true" fillcolor="#000000" stroked="false">
                <v:path arrowok="t"/>
                <v:fill type="solid"/>
              </v:shape>
            </v:group>
            <v:group style="position:absolute;left:8721;top:-1935;width:10;height:20" coordorigin="8721,-1935" coordsize="10,20">
              <v:shape style="position:absolute;left:8721;top:-1935;width:10;height:20" coordorigin="8721,-1935" coordsize="10,20" path="m8721,-1916l8730,-1916,8730,-1935,8721,-1935,8721,-1916xe" filled="true" fillcolor="#000000" stroked="false">
                <v:path arrowok="t"/>
                <v:fill type="solid"/>
              </v:shape>
            </v:group>
            <v:group style="position:absolute;left:8721;top:-1916;width:10;height:20" coordorigin="8721,-1916" coordsize="10,20">
              <v:shape style="position:absolute;left:8721;top:-1916;width:10;height:20" coordorigin="8721,-1916" coordsize="10,20" path="m8721,-1897l8730,-1897,8730,-1916,8721,-1916,8721,-1897xe" filled="true" fillcolor="#000000" stroked="false">
                <v:path arrowok="t"/>
                <v:fill type="solid"/>
              </v:shape>
            </v:group>
            <v:group style="position:absolute;left:8721;top:-1897;width:10;height:20" coordorigin="8721,-1897" coordsize="10,20">
              <v:shape style="position:absolute;left:8721;top:-1897;width:10;height:20" coordorigin="8721,-1897" coordsize="10,20" path="m8721,-1877l8730,-1877,8730,-1897,8721,-1897,8721,-1877xe" filled="true" fillcolor="#000000" stroked="false">
                <v:path arrowok="t"/>
                <v:fill type="solid"/>
              </v:shape>
            </v:group>
            <v:group style="position:absolute;left:8721;top:-1877;width:10;height:20" coordorigin="8721,-1877" coordsize="10,20">
              <v:shape style="position:absolute;left:8721;top:-1877;width:10;height:20" coordorigin="8721,-1877" coordsize="10,20" path="m8721,-1858l8730,-1858,8730,-1877,8721,-1877,8721,-1858xe" filled="true" fillcolor="#000000" stroked="false">
                <v:path arrowok="t"/>
                <v:fill type="solid"/>
              </v:shape>
            </v:group>
            <v:group style="position:absolute;left:8721;top:-1858;width:10;height:20" coordorigin="8721,-1858" coordsize="10,20">
              <v:shape style="position:absolute;left:8721;top:-1858;width:10;height:20" coordorigin="8721,-1858" coordsize="10,20" path="m8721,-1839l8730,-1839,8730,-1858,8721,-1858,8721,-1839xe" filled="true" fillcolor="#000000" stroked="false">
                <v:path arrowok="t"/>
                <v:fill type="solid"/>
              </v:shape>
            </v:group>
            <v:group style="position:absolute;left:8721;top:-1834;width:10;height:2" coordorigin="8721,-1834" coordsize="10,2">
              <v:shape style="position:absolute;left:8721;top:-1834;width:10;height:2" coordorigin="8721,-1834" coordsize="10,0" path="m8721,-1834l8730,-1834e" filled="false" stroked="true" strokeweight=".47998pt" strokecolor="#000000">
                <v:path arrowok="t"/>
              </v:shape>
              <v:shape style="position:absolute;left:2372;top:-1829;width:4549;height:10" type="#_x0000_t75" stroked="false">
                <v:imagedata r:id="rId671" o:title=""/>
              </v:shape>
              <v:shape style="position:absolute;left:6916;top:-1829;width:1805;height:10" type="#_x0000_t75" stroked="false">
                <v:imagedata r:id="rId572" o:title=""/>
              </v:shape>
              <v:shape style="position:absolute;left:8716;top:-1829;width:1409;height:10" type="#_x0000_t75" stroked="false">
                <v:imagedata r:id="rId673" o:title=""/>
              </v:shape>
            </v:group>
            <v:group style="position:absolute;left:8721;top:-1820;width:10;height:20" coordorigin="8721,-1820" coordsize="10,20">
              <v:shape style="position:absolute;left:8721;top:-1820;width:10;height:20" coordorigin="8721,-1820" coordsize="10,20" path="m8721,-1801l8730,-1801,8730,-1820,8721,-1820,8721,-1801xe" filled="true" fillcolor="#000000" stroked="false">
                <v:path arrowok="t"/>
                <v:fill type="solid"/>
              </v:shape>
            </v:group>
            <v:group style="position:absolute;left:8721;top:-1801;width:10;height:20" coordorigin="8721,-1801" coordsize="10,20">
              <v:shape style="position:absolute;left:8721;top:-1801;width:10;height:20" coordorigin="8721,-1801" coordsize="10,20" path="m8721,-1781l8730,-1781,8730,-1801,8721,-1801,8721,-1781xe" filled="true" fillcolor="#000000" stroked="false">
                <v:path arrowok="t"/>
                <v:fill type="solid"/>
              </v:shape>
            </v:group>
            <v:group style="position:absolute;left:8721;top:-1781;width:10;height:20" coordorigin="8721,-1781" coordsize="10,20">
              <v:shape style="position:absolute;left:8721;top:-1781;width:10;height:20" coordorigin="8721,-1781" coordsize="10,20" path="m8721,-1762l8730,-1762,8730,-1781,8721,-1781,8721,-1762xe" filled="true" fillcolor="#000000" stroked="false">
                <v:path arrowok="t"/>
                <v:fill type="solid"/>
              </v:shape>
            </v:group>
            <v:group style="position:absolute;left:8721;top:-1762;width:10;height:20" coordorigin="8721,-1762" coordsize="10,20">
              <v:shape style="position:absolute;left:8721;top:-1762;width:10;height:20" coordorigin="8721,-1762" coordsize="10,20" path="m8721,-1743l8730,-1743,8730,-1762,8721,-1762,8721,-1743xe" filled="true" fillcolor="#000000" stroked="false">
                <v:path arrowok="t"/>
                <v:fill type="solid"/>
              </v:shape>
            </v:group>
            <v:group style="position:absolute;left:8721;top:-1743;width:10;height:20" coordorigin="8721,-1743" coordsize="10,20">
              <v:shape style="position:absolute;left:8721;top:-1743;width:10;height:20" coordorigin="8721,-1743" coordsize="10,20" path="m8721,-1724l8730,-1724,8730,-1743,8721,-1743,8721,-1724xe" filled="true" fillcolor="#000000" stroked="false">
                <v:path arrowok="t"/>
                <v:fill type="solid"/>
              </v:shape>
            </v:group>
            <v:group style="position:absolute;left:8721;top:-1724;width:10;height:20" coordorigin="8721,-1724" coordsize="10,20">
              <v:shape style="position:absolute;left:8721;top:-1724;width:10;height:20" coordorigin="8721,-1724" coordsize="10,20" path="m8721,-1705l8730,-1705,8730,-1724,8721,-1724,8721,-1705xe" filled="true" fillcolor="#000000" stroked="false">
                <v:path arrowok="t"/>
                <v:fill type="solid"/>
              </v:shape>
            </v:group>
            <v:group style="position:absolute;left:8721;top:-1705;width:10;height:20" coordorigin="8721,-1705" coordsize="10,20">
              <v:shape style="position:absolute;left:8721;top:-1705;width:10;height:20" coordorigin="8721,-1705" coordsize="10,20" path="m8721,-1685l8730,-1685,8730,-1705,8721,-1705,8721,-1685xe" filled="true" fillcolor="#000000" stroked="false">
                <v:path arrowok="t"/>
                <v:fill type="solid"/>
              </v:shape>
            </v:group>
            <v:group style="position:absolute;left:8721;top:-1685;width:10;height:20" coordorigin="8721,-1685" coordsize="10,20">
              <v:shape style="position:absolute;left:8721;top:-1685;width:10;height:20" coordorigin="8721,-1685" coordsize="10,20" path="m8721,-1666l8730,-1666,8730,-1685,8721,-1685,8721,-1666xe" filled="true" fillcolor="#000000" stroked="false">
                <v:path arrowok="t"/>
                <v:fill type="solid"/>
              </v:shape>
            </v:group>
            <v:group style="position:absolute;left:8721;top:-1666;width:10;height:20" coordorigin="8721,-1666" coordsize="10,20">
              <v:shape style="position:absolute;left:8721;top:-1666;width:10;height:20" coordorigin="8721,-1666" coordsize="10,20" path="m8721,-1647l8730,-1647,8730,-1666,8721,-1666,8721,-1647xe" filled="true" fillcolor="#000000" stroked="false">
                <v:path arrowok="t"/>
                <v:fill type="solid"/>
              </v:shape>
            </v:group>
            <v:group style="position:absolute;left:8721;top:-1647;width:10;height:20" coordorigin="8721,-1647" coordsize="10,20">
              <v:shape style="position:absolute;left:8721;top:-1647;width:10;height:20" coordorigin="8721,-1647" coordsize="10,20" path="m8721,-1628l8730,-1628,8730,-1647,8721,-1647,8721,-1628xe" filled="true" fillcolor="#000000" stroked="false">
                <v:path arrowok="t"/>
                <v:fill type="solid"/>
              </v:shape>
            </v:group>
            <v:group style="position:absolute;left:8721;top:-1628;width:10;height:20" coordorigin="8721,-1628" coordsize="10,20">
              <v:shape style="position:absolute;left:8721;top:-1628;width:10;height:20" coordorigin="8721,-1628" coordsize="10,20" path="m8721,-1609l8730,-1609,8730,-1628,8721,-1628,8721,-1609xe" filled="true" fillcolor="#000000" stroked="false">
                <v:path arrowok="t"/>
                <v:fill type="solid"/>
              </v:shape>
            </v:group>
            <v:group style="position:absolute;left:8721;top:-1609;width:10;height:20" coordorigin="8721,-1609" coordsize="10,20">
              <v:shape style="position:absolute;left:8721;top:-1609;width:10;height:20" coordorigin="8721,-1609" coordsize="10,20" path="m8721,-1589l8730,-1589,8730,-1609,8721,-1609,8721,-1589xe" filled="true" fillcolor="#000000" stroked="false">
                <v:path arrowok="t"/>
                <v:fill type="solid"/>
              </v:shape>
            </v:group>
            <v:group style="position:absolute;left:8721;top:-1589;width:10;height:20" coordorigin="8721,-1589" coordsize="10,20">
              <v:shape style="position:absolute;left:8721;top:-1589;width:10;height:20" coordorigin="8721,-1589" coordsize="10,20" path="m8721,-1570l8730,-1570,8730,-1589,8721,-1589,8721,-1570xe" filled="true" fillcolor="#000000" stroked="false">
                <v:path arrowok="t"/>
                <v:fill type="solid"/>
              </v:shape>
            </v:group>
            <v:group style="position:absolute;left:8721;top:-1570;width:10;height:20" coordorigin="8721,-1570" coordsize="10,20">
              <v:shape style="position:absolute;left:8721;top:-1570;width:10;height:20" coordorigin="8721,-1570" coordsize="10,20" path="m8721,-1551l8730,-1551,8730,-1570,8721,-1570,8721,-1551xe" filled="true" fillcolor="#000000" stroked="false">
                <v:path arrowok="t"/>
                <v:fill type="solid"/>
              </v:shape>
            </v:group>
            <v:group style="position:absolute;left:8721;top:-1551;width:10;height:20" coordorigin="8721,-1551" coordsize="10,20">
              <v:shape style="position:absolute;left:8721;top:-1551;width:10;height:20" coordorigin="8721,-1551" coordsize="10,20" path="m8721,-1532l8730,-1532,8730,-1551,8721,-1551,8721,-1532xe" filled="true" fillcolor="#000000" stroked="false">
                <v:path arrowok="t"/>
                <v:fill type="solid"/>
              </v:shape>
            </v:group>
            <v:group style="position:absolute;left:8721;top:-1532;width:10;height:20" coordorigin="8721,-1532" coordsize="10,20">
              <v:shape style="position:absolute;left:8721;top:-1532;width:10;height:20" coordorigin="8721,-1532" coordsize="10,20" path="m8721,-1513l8730,-1513,8730,-1532,8721,-1532,8721,-1513xe" filled="true" fillcolor="#000000" stroked="false">
                <v:path arrowok="t"/>
                <v:fill type="solid"/>
              </v:shape>
            </v:group>
            <v:group style="position:absolute;left:8721;top:-1513;width:10;height:20" coordorigin="8721,-1513" coordsize="10,20">
              <v:shape style="position:absolute;left:8721;top:-1513;width:10;height:20" coordorigin="8721,-1513" coordsize="10,20" path="m8721,-1493l8730,-1493,8730,-1513,8721,-1513,8721,-1493xe" filled="true" fillcolor="#000000" stroked="false">
                <v:path arrowok="t"/>
                <v:fill type="solid"/>
              </v:shape>
            </v:group>
            <v:group style="position:absolute;left:8721;top:-1493;width:10;height:20" coordorigin="8721,-1493" coordsize="10,20">
              <v:shape style="position:absolute;left:8721;top:-1493;width:10;height:20" coordorigin="8721,-1493" coordsize="10,20" path="m8721,-1474l8730,-1474,8730,-1493,8721,-1493,8721,-1474xe" filled="true" fillcolor="#000000" stroked="false">
                <v:path arrowok="t"/>
                <v:fill type="solid"/>
              </v:shape>
            </v:group>
            <v:group style="position:absolute;left:8721;top:-1474;width:10;height:20" coordorigin="8721,-1474" coordsize="10,20">
              <v:shape style="position:absolute;left:8721;top:-1474;width:10;height:20" coordorigin="8721,-1474" coordsize="10,20" path="m8721,-1455l8730,-1455,8730,-1474,8721,-1474,8721,-1455xe" filled="true" fillcolor="#000000" stroked="false">
                <v:path arrowok="t"/>
                <v:fill type="solid"/>
              </v:shape>
            </v:group>
            <v:group style="position:absolute;left:8721;top:-1450;width:10;height:2" coordorigin="8721,-1450" coordsize="10,2">
              <v:shape style="position:absolute;left:8721;top:-1450;width:10;height:2" coordorigin="8721,-1450" coordsize="10,0" path="m8721,-1450l8730,-1450e" filled="false" stroked="true" strokeweight=".48004pt" strokecolor="#000000">
                <v:path arrowok="t"/>
              </v:shape>
              <v:shape style="position:absolute;left:2372;top:-1445;width:4549;height:10" type="#_x0000_t75" stroked="false">
                <v:imagedata r:id="rId671" o:title=""/>
              </v:shape>
              <v:shape style="position:absolute;left:6916;top:-1445;width:1805;height:10" type="#_x0000_t75" stroked="false">
                <v:imagedata r:id="rId574" o:title=""/>
              </v:shape>
              <v:shape style="position:absolute;left:8716;top:-1445;width:1409;height:10" type="#_x0000_t75" stroked="false">
                <v:imagedata r:id="rId672" o:title=""/>
              </v:shape>
            </v:group>
            <v:group style="position:absolute;left:8721;top:-1436;width:10;height:20" coordorigin="8721,-1436" coordsize="10,20">
              <v:shape style="position:absolute;left:8721;top:-1436;width:10;height:20" coordorigin="8721,-1436" coordsize="10,20" path="m8721,-1417l8730,-1417,8730,-1436,8721,-1436,8721,-1417xe" filled="true" fillcolor="#000000" stroked="false">
                <v:path arrowok="t"/>
                <v:fill type="solid"/>
              </v:shape>
            </v:group>
            <v:group style="position:absolute;left:8721;top:-1417;width:10;height:20" coordorigin="8721,-1417" coordsize="10,20">
              <v:shape style="position:absolute;left:8721;top:-1417;width:10;height:20" coordorigin="8721,-1417" coordsize="10,20" path="m8721,-1397l8730,-1397,8730,-1417,8721,-1417,8721,-1397xe" filled="true" fillcolor="#000000" stroked="false">
                <v:path arrowok="t"/>
                <v:fill type="solid"/>
              </v:shape>
            </v:group>
            <v:group style="position:absolute;left:8721;top:-1397;width:10;height:20" coordorigin="8721,-1397" coordsize="10,20">
              <v:shape style="position:absolute;left:8721;top:-1397;width:10;height:20" coordorigin="8721,-1397" coordsize="10,20" path="m8721,-1378l8730,-1378,8730,-1397,8721,-1397,8721,-1378xe" filled="true" fillcolor="#000000" stroked="false">
                <v:path arrowok="t"/>
                <v:fill type="solid"/>
              </v:shape>
            </v:group>
            <v:group style="position:absolute;left:8721;top:-1378;width:10;height:20" coordorigin="8721,-1378" coordsize="10,20">
              <v:shape style="position:absolute;left:8721;top:-1378;width:10;height:20" coordorigin="8721,-1378" coordsize="10,20" path="m8721,-1359l8730,-1359,8730,-1378,8721,-1378,8721,-1359xe" filled="true" fillcolor="#000000" stroked="false">
                <v:path arrowok="t"/>
                <v:fill type="solid"/>
              </v:shape>
            </v:group>
            <v:group style="position:absolute;left:8721;top:-1359;width:10;height:20" coordorigin="8721,-1359" coordsize="10,20">
              <v:shape style="position:absolute;left:8721;top:-1359;width:10;height:20" coordorigin="8721,-1359" coordsize="10,20" path="m8721,-1340l8730,-1340,8730,-1359,8721,-1359,8721,-1340xe" filled="true" fillcolor="#000000" stroked="false">
                <v:path arrowok="t"/>
                <v:fill type="solid"/>
              </v:shape>
            </v:group>
            <v:group style="position:absolute;left:8721;top:-1340;width:10;height:20" coordorigin="8721,-1340" coordsize="10,20">
              <v:shape style="position:absolute;left:8721;top:-1340;width:10;height:20" coordorigin="8721,-1340" coordsize="10,20" path="m8721,-1321l8730,-1321,8730,-1340,8721,-1340,8721,-1321xe" filled="true" fillcolor="#000000" stroked="false">
                <v:path arrowok="t"/>
                <v:fill type="solid"/>
              </v:shape>
            </v:group>
            <v:group style="position:absolute;left:8721;top:-1321;width:10;height:20" coordorigin="8721,-1321" coordsize="10,20">
              <v:shape style="position:absolute;left:8721;top:-1321;width:10;height:20" coordorigin="8721,-1321" coordsize="10,20" path="m8721,-1301l8730,-1301,8730,-1321,8721,-1321,8721,-1301xe" filled="true" fillcolor="#000000" stroked="false">
                <v:path arrowok="t"/>
                <v:fill type="solid"/>
              </v:shape>
            </v:group>
            <v:group style="position:absolute;left:8721;top:-1301;width:10;height:20" coordorigin="8721,-1301" coordsize="10,20">
              <v:shape style="position:absolute;left:8721;top:-1301;width:10;height:20" coordorigin="8721,-1301" coordsize="10,20" path="m8721,-1282l8730,-1282,8730,-1301,8721,-1301,8721,-1282xe" filled="true" fillcolor="#000000" stroked="false">
                <v:path arrowok="t"/>
                <v:fill type="solid"/>
              </v:shape>
            </v:group>
            <v:group style="position:absolute;left:8721;top:-1282;width:10;height:20" coordorigin="8721,-1282" coordsize="10,20">
              <v:shape style="position:absolute;left:8721;top:-1282;width:10;height:20" coordorigin="8721,-1282" coordsize="10,20" path="m8721,-1263l8730,-1263,8730,-1282,8721,-1282,8721,-1263xe" filled="true" fillcolor="#000000" stroked="false">
                <v:path arrowok="t"/>
                <v:fill type="solid"/>
              </v:shape>
            </v:group>
            <v:group style="position:absolute;left:8721;top:-1263;width:10;height:20" coordorigin="8721,-1263" coordsize="10,20">
              <v:shape style="position:absolute;left:8721;top:-1263;width:10;height:20" coordorigin="8721,-1263" coordsize="10,20" path="m8721,-1244l8730,-1244,8730,-1263,8721,-1263,8721,-1244xe" filled="true" fillcolor="#000000" stroked="false">
                <v:path arrowok="t"/>
                <v:fill type="solid"/>
              </v:shape>
            </v:group>
            <v:group style="position:absolute;left:8721;top:-1244;width:10;height:20" coordorigin="8721,-1244" coordsize="10,20">
              <v:shape style="position:absolute;left:8721;top:-1244;width:10;height:20" coordorigin="8721,-1244" coordsize="10,20" path="m8721,-1225l8730,-1225,8730,-1244,8721,-1244,8721,-1225xe" filled="true" fillcolor="#000000" stroked="false">
                <v:path arrowok="t"/>
                <v:fill type="solid"/>
              </v:shape>
            </v:group>
            <v:group style="position:absolute;left:8721;top:-1225;width:10;height:20" coordorigin="8721,-1225" coordsize="10,20">
              <v:shape style="position:absolute;left:8721;top:-1225;width:10;height:20" coordorigin="8721,-1225" coordsize="10,20" path="m8721,-1205l8730,-1205,8730,-1225,8721,-1225,8721,-1205xe" filled="true" fillcolor="#000000" stroked="false">
                <v:path arrowok="t"/>
                <v:fill type="solid"/>
              </v:shape>
            </v:group>
            <v:group style="position:absolute;left:8721;top:-1205;width:10;height:20" coordorigin="8721,-1205" coordsize="10,20">
              <v:shape style="position:absolute;left:8721;top:-1205;width:10;height:20" coordorigin="8721,-1205" coordsize="10,20" path="m8721,-1186l8730,-1186,8730,-1205,8721,-1205,8721,-1186xe" filled="true" fillcolor="#000000" stroked="false">
                <v:path arrowok="t"/>
                <v:fill type="solid"/>
              </v:shape>
            </v:group>
            <v:group style="position:absolute;left:8721;top:-1186;width:10;height:20" coordorigin="8721,-1186" coordsize="10,20">
              <v:shape style="position:absolute;left:8721;top:-1186;width:10;height:20" coordorigin="8721,-1186" coordsize="10,20" path="m8721,-1167l8730,-1167,8730,-1186,8721,-1186,8721,-1167xe" filled="true" fillcolor="#000000" stroked="false">
                <v:path arrowok="t"/>
                <v:fill type="solid"/>
              </v:shape>
            </v:group>
            <v:group style="position:absolute;left:8721;top:-1167;width:10;height:20" coordorigin="8721,-1167" coordsize="10,20">
              <v:shape style="position:absolute;left:8721;top:-1167;width:10;height:20" coordorigin="8721,-1167" coordsize="10,20" path="m8721,-1148l8730,-1148,8730,-1167,8721,-1167,8721,-1148xe" filled="true" fillcolor="#000000" stroked="false">
                <v:path arrowok="t"/>
                <v:fill type="solid"/>
              </v:shape>
            </v:group>
            <v:group style="position:absolute;left:8721;top:-1148;width:10;height:20" coordorigin="8721,-1148" coordsize="10,20">
              <v:shape style="position:absolute;left:8721;top:-1148;width:10;height:20" coordorigin="8721,-1148" coordsize="10,20" path="m8721,-1129l8730,-1129,8730,-1148,8721,-1148,8721,-1129xe" filled="true" fillcolor="#000000" stroked="false">
                <v:path arrowok="t"/>
                <v:fill type="solid"/>
              </v:shape>
            </v:group>
            <v:group style="position:absolute;left:8721;top:-1129;width:10;height:20" coordorigin="8721,-1129" coordsize="10,20">
              <v:shape style="position:absolute;left:8721;top:-1129;width:10;height:20" coordorigin="8721,-1129" coordsize="10,20" path="m8721,-1109l8730,-1109,8730,-1129,8721,-1129,8721,-1109xe" filled="true" fillcolor="#000000" stroked="false">
                <v:path arrowok="t"/>
                <v:fill type="solid"/>
              </v:shape>
            </v:group>
            <v:group style="position:absolute;left:8721;top:-1109;width:10;height:20" coordorigin="8721,-1109" coordsize="10,20">
              <v:shape style="position:absolute;left:8721;top:-1109;width:10;height:20" coordorigin="8721,-1109" coordsize="10,20" path="m8721,-1090l8730,-1090,8730,-1109,8721,-1109,8721,-1090xe" filled="true" fillcolor="#000000" stroked="false">
                <v:path arrowok="t"/>
                <v:fill type="solid"/>
              </v:shape>
            </v:group>
            <v:group style="position:absolute;left:8721;top:-1090;width:10;height:20" coordorigin="8721,-1090" coordsize="10,20">
              <v:shape style="position:absolute;left:8721;top:-1090;width:10;height:20" coordorigin="8721,-1090" coordsize="10,20" path="m8721,-1071l8730,-1071,8730,-1090,8721,-1090,8721,-1071xe" filled="true" fillcolor="#000000" stroked="false">
                <v:path arrowok="t"/>
                <v:fill type="solid"/>
              </v:shape>
            </v:group>
            <v:group style="position:absolute;left:8721;top:-1066;width:10;height:2" coordorigin="8721,-1066" coordsize="10,2">
              <v:shape style="position:absolute;left:8721;top:-1066;width:10;height:2" coordorigin="8721,-1066" coordsize="10,0" path="m8721,-1066l8730,-1066e" filled="false" stroked="true" strokeweight=".48004pt" strokecolor="#000000">
                <v:path arrowok="t"/>
              </v:shape>
              <v:shape style="position:absolute;left:2372;top:-1061;width:4549;height:10" type="#_x0000_t75" stroked="false">
                <v:imagedata r:id="rId671" o:title=""/>
              </v:shape>
              <v:shape style="position:absolute;left:6916;top:-1061;width:1805;height:10" type="#_x0000_t75" stroked="false">
                <v:imagedata r:id="rId574" o:title=""/>
              </v:shape>
              <v:shape style="position:absolute;left:8716;top:-1061;width:1409;height:10" type="#_x0000_t75" stroked="false">
                <v:imagedata r:id="rId672" o:title=""/>
              </v:shape>
            </v:group>
            <v:group style="position:absolute;left:8721;top:-1052;width:10;height:20" coordorigin="8721,-1052" coordsize="10,20">
              <v:shape style="position:absolute;left:8721;top:-1052;width:10;height:20" coordorigin="8721,-1052" coordsize="10,20" path="m8721,-1033l8730,-1033,8730,-1052,8721,-1052,8721,-1033xe" filled="true" fillcolor="#000000" stroked="false">
                <v:path arrowok="t"/>
                <v:fill type="solid"/>
              </v:shape>
            </v:group>
            <v:group style="position:absolute;left:8721;top:-1033;width:10;height:20" coordorigin="8721,-1033" coordsize="10,20">
              <v:shape style="position:absolute;left:8721;top:-1033;width:10;height:20" coordorigin="8721,-1033" coordsize="10,20" path="m8721,-1013l8730,-1013,8730,-1033,8721,-1033,8721,-1013xe" filled="true" fillcolor="#000000" stroked="false">
                <v:path arrowok="t"/>
                <v:fill type="solid"/>
              </v:shape>
            </v:group>
            <v:group style="position:absolute;left:8721;top:-1013;width:10;height:20" coordorigin="8721,-1013" coordsize="10,20">
              <v:shape style="position:absolute;left:8721;top:-1013;width:10;height:20" coordorigin="8721,-1013" coordsize="10,20" path="m8721,-994l8730,-994,8730,-1013,8721,-1013,8721,-994xe" filled="true" fillcolor="#000000" stroked="false">
                <v:path arrowok="t"/>
                <v:fill type="solid"/>
              </v:shape>
            </v:group>
            <v:group style="position:absolute;left:8721;top:-994;width:10;height:20" coordorigin="8721,-994" coordsize="10,20">
              <v:shape style="position:absolute;left:8721;top:-994;width:10;height:20" coordorigin="8721,-994" coordsize="10,20" path="m8721,-975l8730,-975,8730,-994,8721,-994,8721,-975xe" filled="true" fillcolor="#000000" stroked="false">
                <v:path arrowok="t"/>
                <v:fill type="solid"/>
              </v:shape>
            </v:group>
            <v:group style="position:absolute;left:8721;top:-975;width:10;height:20" coordorigin="8721,-975" coordsize="10,20">
              <v:shape style="position:absolute;left:8721;top:-975;width:10;height:20" coordorigin="8721,-975" coordsize="10,20" path="m8721,-956l8730,-956,8730,-975,8721,-975,8721,-956xe" filled="true" fillcolor="#000000" stroked="false">
                <v:path arrowok="t"/>
                <v:fill type="solid"/>
              </v:shape>
            </v:group>
            <v:group style="position:absolute;left:8721;top:-956;width:10;height:20" coordorigin="8721,-956" coordsize="10,20">
              <v:shape style="position:absolute;left:8721;top:-956;width:10;height:20" coordorigin="8721,-956" coordsize="10,20" path="m8721,-937l8730,-937,8730,-956,8721,-956,8721,-937xe" filled="true" fillcolor="#000000" stroked="false">
                <v:path arrowok="t"/>
                <v:fill type="solid"/>
              </v:shape>
            </v:group>
            <v:group style="position:absolute;left:8721;top:-937;width:10;height:20" coordorigin="8721,-937" coordsize="10,20">
              <v:shape style="position:absolute;left:8721;top:-937;width:10;height:20" coordorigin="8721,-937" coordsize="10,20" path="m8721,-917l8730,-917,8730,-937,8721,-937,8721,-917xe" filled="true" fillcolor="#000000" stroked="false">
                <v:path arrowok="t"/>
                <v:fill type="solid"/>
              </v:shape>
            </v:group>
            <v:group style="position:absolute;left:8721;top:-917;width:10;height:20" coordorigin="8721,-917" coordsize="10,20">
              <v:shape style="position:absolute;left:8721;top:-917;width:10;height:20" coordorigin="8721,-917" coordsize="10,20" path="m8721,-898l8730,-898,8730,-917,8721,-917,8721,-898xe" filled="true" fillcolor="#000000" stroked="false">
                <v:path arrowok="t"/>
                <v:fill type="solid"/>
              </v:shape>
            </v:group>
            <v:group style="position:absolute;left:8721;top:-898;width:10;height:20" coordorigin="8721,-898" coordsize="10,20">
              <v:shape style="position:absolute;left:8721;top:-898;width:10;height:20" coordorigin="8721,-898" coordsize="10,20" path="m8721,-879l8730,-879,8730,-898,8721,-898,8721,-879xe" filled="true" fillcolor="#000000" stroked="false">
                <v:path arrowok="t"/>
                <v:fill type="solid"/>
              </v:shape>
            </v:group>
            <v:group style="position:absolute;left:8721;top:-879;width:10;height:20" coordorigin="8721,-879" coordsize="10,20">
              <v:shape style="position:absolute;left:8721;top:-879;width:10;height:20" coordorigin="8721,-879" coordsize="10,20" path="m8721,-860l8730,-860,8730,-879,8721,-879,8721,-860xe" filled="true" fillcolor="#000000" stroked="false">
                <v:path arrowok="t"/>
                <v:fill type="solid"/>
              </v:shape>
            </v:group>
            <v:group style="position:absolute;left:8721;top:-860;width:10;height:20" coordorigin="8721,-860" coordsize="10,20">
              <v:shape style="position:absolute;left:8721;top:-860;width:10;height:20" coordorigin="8721,-860" coordsize="10,20" path="m8721,-841l8730,-841,8730,-860,8721,-860,8721,-841xe" filled="true" fillcolor="#000000" stroked="false">
                <v:path arrowok="t"/>
                <v:fill type="solid"/>
              </v:shape>
            </v:group>
            <v:group style="position:absolute;left:8721;top:-841;width:10;height:20" coordorigin="8721,-841" coordsize="10,20">
              <v:shape style="position:absolute;left:8721;top:-841;width:10;height:20" coordorigin="8721,-841" coordsize="10,20" path="m8721,-821l8730,-821,8730,-841,8721,-841,8721,-821xe" filled="true" fillcolor="#000000" stroked="false">
                <v:path arrowok="t"/>
                <v:fill type="solid"/>
              </v:shape>
            </v:group>
            <v:group style="position:absolute;left:8721;top:-821;width:10;height:20" coordorigin="8721,-821" coordsize="10,20">
              <v:shape style="position:absolute;left:8721;top:-821;width:10;height:20" coordorigin="8721,-821" coordsize="10,20" path="m8721,-802l8730,-802,8730,-821,8721,-821,8721,-802xe" filled="true" fillcolor="#000000" stroked="false">
                <v:path arrowok="t"/>
                <v:fill type="solid"/>
              </v:shape>
            </v:group>
            <v:group style="position:absolute;left:8721;top:-802;width:10;height:20" coordorigin="8721,-802" coordsize="10,20">
              <v:shape style="position:absolute;left:8721;top:-802;width:10;height:20" coordorigin="8721,-802" coordsize="10,20" path="m8721,-783l8730,-783,8730,-802,8721,-802,8721,-783xe" filled="true" fillcolor="#000000" stroked="false">
                <v:path arrowok="t"/>
                <v:fill type="solid"/>
              </v:shape>
            </v:group>
            <v:group style="position:absolute;left:8721;top:-783;width:10;height:20" coordorigin="8721,-783" coordsize="10,20">
              <v:shape style="position:absolute;left:8721;top:-783;width:10;height:20" coordorigin="8721,-783" coordsize="10,20" path="m8721,-764l8730,-764,8730,-783,8721,-783,8721,-764xe" filled="true" fillcolor="#000000" stroked="false">
                <v:path arrowok="t"/>
                <v:fill type="solid"/>
              </v:shape>
            </v:group>
            <v:group style="position:absolute;left:8721;top:-764;width:10;height:20" coordorigin="8721,-764" coordsize="10,20">
              <v:shape style="position:absolute;left:8721;top:-764;width:10;height:20" coordorigin="8721,-764" coordsize="10,20" path="m8721,-745l8730,-745,8730,-764,8721,-764,8721,-745xe" filled="true" fillcolor="#000000" stroked="false">
                <v:path arrowok="t"/>
                <v:fill type="solid"/>
              </v:shape>
            </v:group>
            <v:group style="position:absolute;left:8721;top:-745;width:10;height:20" coordorigin="8721,-745" coordsize="10,20">
              <v:shape style="position:absolute;left:8721;top:-745;width:10;height:20" coordorigin="8721,-745" coordsize="10,20" path="m8721,-725l8730,-725,8730,-745,8721,-745,8721,-725xe" filled="true" fillcolor="#000000" stroked="false">
                <v:path arrowok="t"/>
                <v:fill type="solid"/>
              </v:shape>
            </v:group>
            <v:group style="position:absolute;left:8721;top:-725;width:10;height:20" coordorigin="8721,-725" coordsize="10,20">
              <v:shape style="position:absolute;left:8721;top:-725;width:10;height:20" coordorigin="8721,-725" coordsize="10,20" path="m8721,-706l8730,-706,8730,-725,8721,-725,8721,-706xe" filled="true" fillcolor="#000000" stroked="false">
                <v:path arrowok="t"/>
                <v:fill type="solid"/>
              </v:shape>
            </v:group>
            <v:group style="position:absolute;left:8721;top:-706;width:10;height:20" coordorigin="8721,-706" coordsize="10,20">
              <v:shape style="position:absolute;left:8721;top:-706;width:10;height:20" coordorigin="8721,-706" coordsize="10,20" path="m8721,-687l8730,-687,8730,-706,8721,-706,8721,-687xe" filled="true" fillcolor="#000000" stroked="false">
                <v:path arrowok="t"/>
                <v:fill type="solid"/>
              </v:shape>
            </v:group>
            <v:group style="position:absolute;left:8721;top:-682;width:10;height:2" coordorigin="8721,-682" coordsize="10,2">
              <v:shape style="position:absolute;left:8721;top:-682;width:10;height:2" coordorigin="8721,-682" coordsize="10,0" path="m8721,-682l8730,-682e" filled="false" stroked="true" strokeweight=".47998pt" strokecolor="#000000">
                <v:path arrowok="t"/>
              </v:shape>
              <v:shape style="position:absolute;left:2372;top:-677;width:4549;height:10" type="#_x0000_t75" stroked="false">
                <v:imagedata r:id="rId671" o:title=""/>
              </v:shape>
              <v:shape style="position:absolute;left:6916;top:-677;width:1805;height:10" type="#_x0000_t75" stroked="false">
                <v:imagedata r:id="rId574" o:title=""/>
              </v:shape>
              <v:shape style="position:absolute;left:8716;top:-677;width:1409;height:10" type="#_x0000_t75" stroked="false">
                <v:imagedata r:id="rId672" o:title=""/>
              </v:shape>
            </v:group>
            <v:group style="position:absolute;left:8721;top:-668;width:10;height:20" coordorigin="8721,-668" coordsize="10,20">
              <v:shape style="position:absolute;left:8721;top:-668;width:10;height:20" coordorigin="8721,-668" coordsize="10,20" path="m8721,-649l8730,-649,8730,-668,8721,-668,8721,-649xe" filled="true" fillcolor="#000000" stroked="false">
                <v:path arrowok="t"/>
                <v:fill type="solid"/>
              </v:shape>
            </v:group>
            <v:group style="position:absolute;left:8721;top:-649;width:10;height:20" coordorigin="8721,-649" coordsize="10,20">
              <v:shape style="position:absolute;left:8721;top:-649;width:10;height:20" coordorigin="8721,-649" coordsize="10,20" path="m8721,-629l8730,-629,8730,-649,8721,-649,8721,-629xe" filled="true" fillcolor="#000000" stroked="false">
                <v:path arrowok="t"/>
                <v:fill type="solid"/>
              </v:shape>
            </v:group>
            <v:group style="position:absolute;left:8721;top:-629;width:10;height:20" coordorigin="8721,-629" coordsize="10,20">
              <v:shape style="position:absolute;left:8721;top:-629;width:10;height:20" coordorigin="8721,-629" coordsize="10,20" path="m8721,-610l8730,-610,8730,-629,8721,-629,8721,-610xe" filled="true" fillcolor="#000000" stroked="false">
                <v:path arrowok="t"/>
                <v:fill type="solid"/>
              </v:shape>
            </v:group>
            <v:group style="position:absolute;left:8721;top:-610;width:10;height:20" coordorigin="8721,-610" coordsize="10,20">
              <v:shape style="position:absolute;left:8721;top:-610;width:10;height:20" coordorigin="8721,-610" coordsize="10,20" path="m8721,-591l8730,-591,8730,-610,8721,-610,8721,-591xe" filled="true" fillcolor="#000000" stroked="false">
                <v:path arrowok="t"/>
                <v:fill type="solid"/>
              </v:shape>
            </v:group>
            <v:group style="position:absolute;left:8721;top:-591;width:10;height:20" coordorigin="8721,-591" coordsize="10,20">
              <v:shape style="position:absolute;left:8721;top:-591;width:10;height:20" coordorigin="8721,-591" coordsize="10,20" path="m8721,-572l8730,-572,8730,-591,8721,-591,8721,-572xe" filled="true" fillcolor="#000000" stroked="false">
                <v:path arrowok="t"/>
                <v:fill type="solid"/>
              </v:shape>
            </v:group>
            <v:group style="position:absolute;left:8721;top:-572;width:10;height:20" coordorigin="8721,-572" coordsize="10,20">
              <v:shape style="position:absolute;left:8721;top:-572;width:10;height:20" coordorigin="8721,-572" coordsize="10,20" path="m8721,-553l8730,-553,8730,-572,8721,-572,8721,-553xe" filled="true" fillcolor="#000000" stroked="false">
                <v:path arrowok="t"/>
                <v:fill type="solid"/>
              </v:shape>
            </v:group>
            <v:group style="position:absolute;left:8721;top:-553;width:10;height:20" coordorigin="8721,-553" coordsize="10,20">
              <v:shape style="position:absolute;left:8721;top:-553;width:10;height:20" coordorigin="8721,-553" coordsize="10,20" path="m8721,-533l8730,-533,8730,-553,8721,-553,8721,-533xe" filled="true" fillcolor="#000000" stroked="false">
                <v:path arrowok="t"/>
                <v:fill type="solid"/>
              </v:shape>
            </v:group>
            <v:group style="position:absolute;left:8721;top:-533;width:10;height:20" coordorigin="8721,-533" coordsize="10,20">
              <v:shape style="position:absolute;left:8721;top:-533;width:10;height:20" coordorigin="8721,-533" coordsize="10,20" path="m8721,-514l8730,-514,8730,-533,8721,-533,8721,-514xe" filled="true" fillcolor="#000000" stroked="false">
                <v:path arrowok="t"/>
                <v:fill type="solid"/>
              </v:shape>
            </v:group>
            <v:group style="position:absolute;left:8721;top:-514;width:10;height:20" coordorigin="8721,-514" coordsize="10,20">
              <v:shape style="position:absolute;left:8721;top:-514;width:10;height:20" coordorigin="8721,-514" coordsize="10,20" path="m8721,-495l8730,-495,8730,-514,8721,-514,8721,-495xe" filled="true" fillcolor="#000000" stroked="false">
                <v:path arrowok="t"/>
                <v:fill type="solid"/>
              </v:shape>
            </v:group>
            <v:group style="position:absolute;left:8721;top:-495;width:10;height:20" coordorigin="8721,-495" coordsize="10,20">
              <v:shape style="position:absolute;left:8721;top:-495;width:10;height:20" coordorigin="8721,-495" coordsize="10,20" path="m8721,-476l8730,-476,8730,-495,8721,-495,8721,-476xe" filled="true" fillcolor="#000000" stroked="false">
                <v:path arrowok="t"/>
                <v:fill type="solid"/>
              </v:shape>
            </v:group>
            <v:group style="position:absolute;left:8721;top:-476;width:10;height:20" coordorigin="8721,-476" coordsize="10,20">
              <v:shape style="position:absolute;left:8721;top:-476;width:10;height:20" coordorigin="8721,-476" coordsize="10,20" path="m8721,-457l8730,-457,8730,-476,8721,-476,8721,-457xe" filled="true" fillcolor="#000000" stroked="false">
                <v:path arrowok="t"/>
                <v:fill type="solid"/>
              </v:shape>
            </v:group>
            <v:group style="position:absolute;left:8721;top:-457;width:10;height:20" coordorigin="8721,-457" coordsize="10,20">
              <v:shape style="position:absolute;left:8721;top:-457;width:10;height:20" coordorigin="8721,-457" coordsize="10,20" path="m8721,-437l8730,-437,8730,-457,8721,-457,8721,-437xe" filled="true" fillcolor="#000000" stroked="false">
                <v:path arrowok="t"/>
                <v:fill type="solid"/>
              </v:shape>
            </v:group>
            <v:group style="position:absolute;left:8721;top:-437;width:10;height:20" coordorigin="8721,-437" coordsize="10,20">
              <v:shape style="position:absolute;left:8721;top:-437;width:10;height:20" coordorigin="8721,-437" coordsize="10,20" path="m8721,-418l8730,-418,8730,-437,8721,-437,8721,-418xe" filled="true" fillcolor="#000000" stroked="false">
                <v:path arrowok="t"/>
                <v:fill type="solid"/>
              </v:shape>
            </v:group>
            <v:group style="position:absolute;left:8721;top:-418;width:10;height:20" coordorigin="8721,-418" coordsize="10,20">
              <v:shape style="position:absolute;left:8721;top:-418;width:10;height:20" coordorigin="8721,-418" coordsize="10,20" path="m8721,-399l8730,-399,8730,-418,8721,-418,8721,-399xe" filled="true" fillcolor="#000000" stroked="false">
                <v:path arrowok="t"/>
                <v:fill type="solid"/>
              </v:shape>
            </v:group>
            <v:group style="position:absolute;left:8721;top:-399;width:10;height:20" coordorigin="8721,-399" coordsize="10,20">
              <v:shape style="position:absolute;left:8721;top:-399;width:10;height:20" coordorigin="8721,-399" coordsize="10,20" path="m8721,-380l8730,-380,8730,-399,8721,-399,8721,-380xe" filled="true" fillcolor="#000000" stroked="false">
                <v:path arrowok="t"/>
                <v:fill type="solid"/>
              </v:shape>
            </v:group>
            <v:group style="position:absolute;left:8721;top:-380;width:10;height:20" coordorigin="8721,-380" coordsize="10,20">
              <v:shape style="position:absolute;left:8721;top:-380;width:10;height:20" coordorigin="8721,-380" coordsize="10,20" path="m8721,-361l8730,-361,8730,-380,8721,-380,8721,-361xe" filled="true" fillcolor="#000000" stroked="false">
                <v:path arrowok="t"/>
                <v:fill type="solid"/>
              </v:shape>
            </v:group>
            <v:group style="position:absolute;left:8721;top:-361;width:10;height:20" coordorigin="8721,-361" coordsize="10,20">
              <v:shape style="position:absolute;left:8721;top:-361;width:10;height:20" coordorigin="8721,-361" coordsize="10,20" path="m8721,-341l8730,-341,8730,-361,8721,-361,8721,-341xe" filled="true" fillcolor="#000000" stroked="false">
                <v:path arrowok="t"/>
                <v:fill type="solid"/>
              </v:shape>
            </v:group>
            <v:group style="position:absolute;left:8721;top:-341;width:10;height:20" coordorigin="8721,-341" coordsize="10,20">
              <v:shape style="position:absolute;left:8721;top:-341;width:10;height:20" coordorigin="8721,-341" coordsize="10,20" path="m8721,-322l8730,-322,8730,-341,8721,-341,8721,-322xe" filled="true" fillcolor="#000000" stroked="false">
                <v:path arrowok="t"/>
                <v:fill type="solid"/>
              </v:shape>
            </v:group>
            <v:group style="position:absolute;left:8721;top:-322;width:10;height:20" coordorigin="8721,-322" coordsize="10,20">
              <v:shape style="position:absolute;left:8721;top:-322;width:10;height:20" coordorigin="8721,-322" coordsize="10,20" path="m8721,-303l8730,-303,8730,-322,8721,-322,8721,-303xe" filled="true" fillcolor="#000000" stroked="false">
                <v:path arrowok="t"/>
                <v:fill type="solid"/>
              </v:shape>
            </v:group>
            <w10:wrap type="none"/>
          </v:group>
        </w:pict>
      </w:r>
      <w:r>
        <w:rPr/>
        <w:pict>
          <v:shape style="position:absolute;margin-left:259.369995pt;margin-top:26.373642pt;width:.47998pt;height:.12pt;mso-position-horizontal-relative:page;mso-position-vertical-relative:paragraph;z-index:-1183864" type="#_x0000_t75" stroked="false">
            <v:imagedata r:id="rId679" o:title=""/>
          </v:shape>
        </w:pict>
      </w:r>
      <w:r>
        <w:rPr/>
        <w:pict>
          <v:shape style="position:absolute;margin-left:337.390015pt;margin-top:26.373642pt;width:.48001pt;height:.12pt;mso-position-horizontal-relative:page;mso-position-vertical-relative:paragraph;z-index:-1183840" type="#_x0000_t75" stroked="false">
            <v:imagedata r:id="rId679" o:title=""/>
          </v:shape>
        </w:pict>
      </w:r>
      <w:r>
        <w:rPr/>
        <w:pict>
          <v:group style="position:absolute;margin-left:337.869995pt;margin-top:45.093662pt;width:170.8pt;height:.5pt;mso-position-horizontal-relative:page;mso-position-vertical-relative:paragraph;z-index:-1183816" coordorigin="6757,902" coordsize="3416,10">
            <v:shape style="position:absolute;left:6757;top:902;width:1702;height:10" type="#_x0000_t75" stroked="false">
              <v:imagedata r:id="rId680" o:title=""/>
            </v:shape>
            <v:shape style="position:absolute;left:8454;top:902;width:1719;height:10" type="#_x0000_t75" stroked="false">
              <v:imagedata r:id="rId474" o:title=""/>
            </v:shape>
            <w10:wrap type="none"/>
          </v:group>
        </w:pict>
      </w:r>
      <w:r>
        <w:rPr/>
        <w:pict>
          <v:group style="position:absolute;margin-left:90.024002pt;margin-top:64.293663pt;width:418.65pt;height:.5pt;mso-position-horizontal-relative:page;mso-position-vertical-relative:paragraph;z-index:-1183792" coordorigin="1800,1286" coordsize="8373,10">
            <v:shape style="position:absolute;left:1800;top:1286;width:3387;height:10" type="#_x0000_t75" stroked="false">
              <v:imagedata r:id="rId681" o:title=""/>
            </v:shape>
            <v:shape style="position:absolute;left:5183;top:1286;width:1565;height:10" type="#_x0000_t75" stroked="false">
              <v:imagedata r:id="rId321" o:title=""/>
            </v:shape>
            <v:shape style="position:absolute;left:6743;top:1286;width:1716;height:10" type="#_x0000_t75" stroked="false">
              <v:imagedata r:id="rId682" o:title=""/>
            </v:shape>
            <v:shape style="position:absolute;left:8454;top:1286;width:1719;height:10" type="#_x0000_t75" stroked="false">
              <v:imagedata r:id="rId467" o:title=""/>
            </v:shape>
            <w10:wrap type="none"/>
          </v:group>
        </w:pict>
      </w:r>
      <w:r>
        <w:rPr/>
        <w:pict>
          <v:group style="position:absolute;margin-left:90.024002pt;margin-top:83.613602pt;width:418.65pt;height:.5pt;mso-position-horizontal-relative:page;mso-position-vertical-relative:paragraph;z-index:-1183768" coordorigin="1800,1672" coordsize="8373,10">
            <v:shape style="position:absolute;left:1800;top:1672;width:3387;height:10" type="#_x0000_t75" stroked="false">
              <v:imagedata r:id="rId681" o:title=""/>
            </v:shape>
            <v:shape style="position:absolute;left:5183;top:1672;width:1565;height:10" type="#_x0000_t75" stroked="false">
              <v:imagedata r:id="rId321" o:title=""/>
            </v:shape>
            <v:shape style="position:absolute;left:6743;top:1672;width:1716;height:10" type="#_x0000_t75" stroked="false">
              <v:imagedata r:id="rId682" o:title=""/>
            </v:shape>
            <v:shape style="position:absolute;left:8454;top:1672;width:1719;height:10" type="#_x0000_t75" stroked="false">
              <v:imagedata r:id="rId467" o:title=""/>
            </v:shape>
            <w10:wrap type="none"/>
          </v:group>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二</w:t>
      </w:r>
      <w:r>
        <w:rPr>
          <w:rFonts w:ascii="Times New Roman" w:hAnsi="Times New Roman" w:cs="Times New Roman" w:eastAsia="Times New Roman" w:hint="default"/>
          <w:b/>
          <w:bCs/>
          <w:sz w:val="21"/>
          <w:szCs w:val="21"/>
        </w:rPr>
        <w:t>)</w:t>
        <w:tab/>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tbl>
      <w:tblPr>
        <w:tblW w:w="0" w:type="auto"/>
        <w:jc w:val="left"/>
        <w:tblInd w:w="546" w:type="dxa"/>
        <w:tblLayout w:type="fixed"/>
        <w:tblCellMar>
          <w:top w:w="0" w:type="dxa"/>
          <w:left w:w="0" w:type="dxa"/>
          <w:bottom w:w="0" w:type="dxa"/>
          <w:right w:w="0" w:type="dxa"/>
        </w:tblCellMar>
        <w:tblLook w:val="01E0"/>
      </w:tblPr>
      <w:tblGrid>
        <w:gridCol w:w="3406"/>
        <w:gridCol w:w="1560"/>
        <w:gridCol w:w="1711"/>
        <w:gridCol w:w="1709"/>
      </w:tblGrid>
      <w:tr>
        <w:trPr>
          <w:trHeight w:val="398" w:hRule="exact"/>
        </w:trPr>
        <w:tc>
          <w:tcPr>
            <w:tcW w:w="3406" w:type="dxa"/>
            <w:vMerge w:val="restart"/>
            <w:tcBorders>
              <w:top w:val="single" w:sz="12" w:space="0" w:color="000000"/>
              <w:left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left="18" w:right="0"/>
              <w:jc w:val="center"/>
              <w:rPr>
                <w:rFonts w:ascii="宋体" w:hAnsi="宋体" w:cs="宋体" w:eastAsia="宋体" w:hint="default"/>
                <w:sz w:val="21"/>
                <w:szCs w:val="21"/>
              </w:rPr>
            </w:pPr>
            <w:r>
              <w:rPr>
                <w:rFonts w:ascii="宋体" w:hAnsi="宋体" w:cs="宋体" w:eastAsia="宋体" w:hint="default"/>
                <w:sz w:val="21"/>
                <w:szCs w:val="21"/>
              </w:rPr>
              <w:t>报告期利润</w:t>
            </w:r>
          </w:p>
        </w:tc>
        <w:tc>
          <w:tcPr>
            <w:tcW w:w="1560" w:type="dxa"/>
            <w:vMerge w:val="restart"/>
            <w:tcBorders>
              <w:top w:val="single" w:sz="12" w:space="0" w:color="000000"/>
              <w:left w:val="single" w:sz="4" w:space="0" w:color="000000"/>
              <w:right w:val="single" w:sz="4" w:space="0" w:color="000000"/>
            </w:tcBorders>
          </w:tcPr>
          <w:p>
            <w:pPr>
              <w:pStyle w:val="TableParagraph"/>
              <w:spacing w:line="326" w:lineRule="auto" w:before="23"/>
              <w:ind w:left="103" w:right="31" w:firstLine="40"/>
              <w:jc w:val="left"/>
              <w:rPr>
                <w:rFonts w:ascii="宋体" w:hAnsi="宋体" w:cs="宋体" w:eastAsia="宋体" w:hint="default"/>
                <w:sz w:val="21"/>
                <w:szCs w:val="21"/>
              </w:rPr>
            </w:pPr>
            <w:r>
              <w:rPr>
                <w:rFonts w:ascii="宋体" w:hAnsi="宋体" w:cs="宋体" w:eastAsia="宋体" w:hint="default"/>
                <w:sz w:val="21"/>
                <w:szCs w:val="21"/>
              </w:rPr>
              <w:t>加权平均净资</w:t>
            </w:r>
            <w:r>
              <w:rPr>
                <w:rFonts w:ascii="宋体" w:hAnsi="宋体" w:cs="宋体" w:eastAsia="宋体" w:hint="default"/>
                <w:w w:val="100"/>
                <w:sz w:val="21"/>
                <w:szCs w:val="21"/>
              </w:rPr>
              <w:t> </w:t>
            </w:r>
            <w:r>
              <w:rPr>
                <w:rFonts w:ascii="宋体" w:hAnsi="宋体" w:cs="宋体" w:eastAsia="宋体" w:hint="default"/>
                <w:sz w:val="21"/>
                <w:szCs w:val="21"/>
              </w:rPr>
              <w:t>产收益率（</w:t>
            </w:r>
            <w:r>
              <w:rPr>
                <w:rFonts w:ascii="Calibri" w:hAnsi="Calibri" w:cs="Calibri" w:eastAsia="Calibri" w:hint="default"/>
                <w:sz w:val="21"/>
                <w:szCs w:val="21"/>
              </w:rPr>
              <w:t>%</w:t>
            </w:r>
            <w:r>
              <w:rPr>
                <w:rFonts w:ascii="宋体" w:hAnsi="宋体" w:cs="宋体" w:eastAsia="宋体" w:hint="default"/>
                <w:sz w:val="21"/>
                <w:szCs w:val="21"/>
              </w:rPr>
              <w:t>）</w:t>
            </w:r>
          </w:p>
        </w:tc>
        <w:tc>
          <w:tcPr>
            <w:tcW w:w="3420"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8"/>
              <w:ind w:left="969" w:right="0"/>
              <w:jc w:val="left"/>
              <w:rPr>
                <w:rFonts w:ascii="宋体" w:hAnsi="宋体" w:cs="宋体" w:eastAsia="宋体" w:hint="default"/>
                <w:sz w:val="21"/>
                <w:szCs w:val="21"/>
              </w:rPr>
            </w:pPr>
            <w:r>
              <w:rPr>
                <w:rFonts w:ascii="宋体" w:hAnsi="宋体" w:cs="宋体" w:eastAsia="宋体" w:hint="default"/>
                <w:sz w:val="21"/>
                <w:szCs w:val="21"/>
              </w:rPr>
              <w:t>每股收益（元）</w:t>
            </w:r>
          </w:p>
        </w:tc>
      </w:tr>
      <w:tr>
        <w:trPr>
          <w:trHeight w:val="390" w:hRule="exact"/>
        </w:trPr>
        <w:tc>
          <w:tcPr>
            <w:tcW w:w="3406" w:type="dxa"/>
            <w:vMerge/>
            <w:tcBorders>
              <w:left w:val="nil" w:sz="6" w:space="0" w:color="auto"/>
              <w:bottom w:val="nil" w:sz="6" w:space="0" w:color="auto"/>
              <w:right w:val="single" w:sz="4" w:space="0" w:color="000000"/>
            </w:tcBorders>
          </w:tcPr>
          <w:p>
            <w:pPr/>
          </w:p>
        </w:tc>
        <w:tc>
          <w:tcPr>
            <w:tcW w:w="1560" w:type="dxa"/>
            <w:vMerge/>
            <w:tcBorders>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18"/>
              <w:ind w:left="218"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18"/>
              <w:ind w:left="218" w:right="0"/>
              <w:jc w:val="left"/>
              <w:rPr>
                <w:rFonts w:ascii="宋体" w:hAnsi="宋体" w:cs="宋体" w:eastAsia="宋体" w:hint="default"/>
                <w:sz w:val="21"/>
                <w:szCs w:val="21"/>
              </w:rPr>
            </w:pPr>
            <w:r>
              <w:rPr>
                <w:rFonts w:ascii="宋体" w:hAnsi="宋体" w:cs="宋体" w:eastAsia="宋体" w:hint="default"/>
                <w:sz w:val="21"/>
                <w:szCs w:val="21"/>
              </w:rPr>
              <w:t>稀释每股收益</w:t>
            </w:r>
          </w:p>
        </w:tc>
      </w:tr>
      <w:tr>
        <w:trPr>
          <w:trHeight w:val="385" w:hRule="exact"/>
        </w:trPr>
        <w:tc>
          <w:tcPr>
            <w:tcW w:w="3406"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left="122" w:right="0"/>
              <w:jc w:val="left"/>
              <w:rPr>
                <w:rFonts w:ascii="宋体" w:hAnsi="宋体" w:cs="宋体" w:eastAsia="宋体" w:hint="default"/>
                <w:sz w:val="21"/>
                <w:szCs w:val="21"/>
              </w:rPr>
            </w:pPr>
            <w:r>
              <w:rPr>
                <w:rFonts w:ascii="宋体" w:hAnsi="宋体" w:cs="宋体" w:eastAsia="宋体" w:hint="default"/>
                <w:sz w:val="21"/>
                <w:szCs w:val="21"/>
              </w:rPr>
              <w:t>归属于公司普通股股东的净利润</w:t>
            </w:r>
          </w:p>
        </w:tc>
        <w:tc>
          <w:tcPr>
            <w:tcW w:w="1560"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0"/>
              <w:jc w:val="right"/>
              <w:rPr>
                <w:rFonts w:ascii="Calibri" w:hAnsi="Calibri" w:cs="Calibri" w:eastAsia="Calibri" w:hint="default"/>
                <w:sz w:val="21"/>
                <w:szCs w:val="21"/>
              </w:rPr>
            </w:pPr>
            <w:r>
              <w:rPr>
                <w:rFonts w:ascii="Calibri"/>
                <w:spacing w:val="-1"/>
                <w:sz w:val="21"/>
              </w:rPr>
              <w:t>5.85%</w:t>
            </w:r>
          </w:p>
        </w:tc>
        <w:tc>
          <w:tcPr>
            <w:tcW w:w="1711" w:type="dxa"/>
            <w:tcBorders>
              <w:top w:val="nil" w:sz="6" w:space="0" w:color="auto"/>
              <w:left w:val="single" w:sz="4" w:space="0" w:color="000000"/>
              <w:bottom w:val="nil" w:sz="6" w:space="0" w:color="auto"/>
              <w:right w:val="single" w:sz="4" w:space="0" w:color="000000"/>
            </w:tcBorders>
          </w:tcPr>
          <w:p>
            <w:pPr>
              <w:pStyle w:val="TableParagraph"/>
              <w:spacing w:line="240" w:lineRule="auto" w:before="55"/>
              <w:ind w:right="102"/>
              <w:jc w:val="right"/>
              <w:rPr>
                <w:rFonts w:ascii="Calibri" w:hAnsi="Calibri" w:cs="Calibri" w:eastAsia="Calibri" w:hint="default"/>
                <w:sz w:val="21"/>
                <w:szCs w:val="21"/>
              </w:rPr>
            </w:pPr>
            <w:r>
              <w:rPr>
                <w:rFonts w:ascii="Calibri"/>
                <w:spacing w:val="-1"/>
                <w:sz w:val="21"/>
              </w:rPr>
              <w:t>0.33</w:t>
            </w:r>
          </w:p>
        </w:tc>
        <w:tc>
          <w:tcPr>
            <w:tcW w:w="1709" w:type="dxa"/>
            <w:tcBorders>
              <w:top w:val="nil" w:sz="6" w:space="0" w:color="auto"/>
              <w:left w:val="single" w:sz="4" w:space="0" w:color="000000"/>
              <w:bottom w:val="nil" w:sz="6" w:space="0" w:color="auto"/>
              <w:right w:val="nil" w:sz="6" w:space="0" w:color="auto"/>
            </w:tcBorders>
          </w:tcPr>
          <w:p>
            <w:pPr>
              <w:pStyle w:val="TableParagraph"/>
              <w:spacing w:line="240" w:lineRule="auto" w:before="55"/>
              <w:ind w:right="104"/>
              <w:jc w:val="right"/>
              <w:rPr>
                <w:rFonts w:ascii="Calibri" w:hAnsi="Calibri" w:cs="Calibri" w:eastAsia="Calibri" w:hint="default"/>
                <w:sz w:val="21"/>
                <w:szCs w:val="21"/>
              </w:rPr>
            </w:pPr>
            <w:r>
              <w:rPr>
                <w:rFonts w:ascii="Calibri"/>
                <w:spacing w:val="-1"/>
                <w:sz w:val="21"/>
              </w:rPr>
              <w:t>0.33</w:t>
            </w:r>
          </w:p>
        </w:tc>
      </w:tr>
      <w:tr>
        <w:trPr>
          <w:trHeight w:val="758" w:hRule="exact"/>
        </w:trPr>
        <w:tc>
          <w:tcPr>
            <w:tcW w:w="3406" w:type="dxa"/>
            <w:tcBorders>
              <w:top w:val="nil" w:sz="6" w:space="0" w:color="auto"/>
              <w:left w:val="nil" w:sz="6" w:space="0" w:color="auto"/>
              <w:bottom w:val="single" w:sz="12" w:space="0" w:color="000000"/>
              <w:right w:val="single" w:sz="4" w:space="0" w:color="000000"/>
            </w:tcBorders>
          </w:tcPr>
          <w:p>
            <w:pPr>
              <w:pStyle w:val="TableParagraph"/>
              <w:spacing w:line="326" w:lineRule="auto" w:before="13"/>
              <w:ind w:left="122" w:right="100"/>
              <w:jc w:val="left"/>
              <w:rPr>
                <w:rFonts w:ascii="宋体" w:hAnsi="宋体" w:cs="宋体" w:eastAsia="宋体" w:hint="default"/>
                <w:sz w:val="21"/>
                <w:szCs w:val="21"/>
              </w:rPr>
            </w:pPr>
            <w:r>
              <w:rPr>
                <w:rFonts w:ascii="宋体" w:hAnsi="宋体" w:cs="宋体" w:eastAsia="宋体" w:hint="default"/>
                <w:sz w:val="21"/>
                <w:szCs w:val="21"/>
              </w:rPr>
              <w:t>扣除非经常性损益后归属于公司普</w:t>
            </w:r>
            <w:r>
              <w:rPr>
                <w:rFonts w:ascii="宋体" w:hAnsi="宋体" w:cs="宋体" w:eastAsia="宋体" w:hint="default"/>
                <w:spacing w:val="-80"/>
                <w:sz w:val="21"/>
                <w:szCs w:val="21"/>
              </w:rPr>
              <w:t> </w:t>
            </w:r>
            <w:r>
              <w:rPr>
                <w:rFonts w:ascii="宋体" w:hAnsi="宋体" w:cs="宋体" w:eastAsia="宋体" w:hint="default"/>
                <w:spacing w:val="-80"/>
                <w:sz w:val="21"/>
                <w:szCs w:val="21"/>
              </w:rPr>
            </w:r>
            <w:r>
              <w:rPr>
                <w:rFonts w:ascii="宋体" w:hAnsi="宋体" w:cs="宋体" w:eastAsia="宋体" w:hint="default"/>
                <w:sz w:val="21"/>
                <w:szCs w:val="21"/>
              </w:rPr>
              <w:t>通股股东的净利润</w:t>
            </w:r>
          </w:p>
        </w:tc>
        <w:tc>
          <w:tcPr>
            <w:tcW w:w="15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right="100"/>
              <w:jc w:val="right"/>
              <w:rPr>
                <w:rFonts w:ascii="Calibri" w:hAnsi="Calibri" w:cs="Calibri" w:eastAsia="Calibri" w:hint="default"/>
                <w:sz w:val="21"/>
                <w:szCs w:val="21"/>
              </w:rPr>
            </w:pPr>
            <w:r>
              <w:rPr>
                <w:rFonts w:ascii="Calibri"/>
                <w:spacing w:val="-1"/>
                <w:sz w:val="21"/>
              </w:rPr>
              <w:t>5.49%</w:t>
            </w:r>
          </w:p>
        </w:tc>
        <w:tc>
          <w:tcPr>
            <w:tcW w:w="17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right="102"/>
              <w:jc w:val="right"/>
              <w:rPr>
                <w:rFonts w:ascii="Calibri" w:hAnsi="Calibri" w:cs="Calibri" w:eastAsia="Calibri" w:hint="default"/>
                <w:sz w:val="21"/>
                <w:szCs w:val="21"/>
              </w:rPr>
            </w:pPr>
            <w:r>
              <w:rPr>
                <w:rFonts w:ascii="Calibri"/>
                <w:spacing w:val="-1"/>
                <w:sz w:val="21"/>
              </w:rPr>
              <w:t>0.31</w:t>
            </w:r>
          </w:p>
        </w:tc>
        <w:tc>
          <w:tcPr>
            <w:tcW w:w="1709" w:type="dxa"/>
            <w:tcBorders>
              <w:top w:val="nil" w:sz="6" w:space="0" w:color="auto"/>
              <w:left w:val="single" w:sz="4" w:space="0" w:color="000000"/>
              <w:bottom w:val="single" w:sz="12" w:space="0" w:color="000000"/>
              <w:right w:val="nil" w:sz="6" w:space="0" w:color="auto"/>
            </w:tcBorders>
          </w:tcPr>
          <w:p>
            <w:pPr>
              <w:pStyle w:val="TableParagraph"/>
              <w:spacing w:line="240" w:lineRule="auto" w:before="6"/>
              <w:ind w:right="0"/>
              <w:jc w:val="left"/>
              <w:rPr>
                <w:rFonts w:ascii="宋体" w:hAnsi="宋体" w:cs="宋体" w:eastAsia="宋体" w:hint="default"/>
                <w:b/>
                <w:bCs/>
                <w:sz w:val="18"/>
                <w:szCs w:val="18"/>
              </w:rPr>
            </w:pPr>
          </w:p>
          <w:p>
            <w:pPr>
              <w:pStyle w:val="TableParagraph"/>
              <w:spacing w:line="240" w:lineRule="auto"/>
              <w:ind w:right="104"/>
              <w:jc w:val="right"/>
              <w:rPr>
                <w:rFonts w:ascii="Calibri" w:hAnsi="Calibri" w:cs="Calibri" w:eastAsia="Calibri" w:hint="default"/>
                <w:sz w:val="21"/>
                <w:szCs w:val="21"/>
              </w:rPr>
            </w:pPr>
            <w:r>
              <w:rPr>
                <w:rFonts w:ascii="Calibri"/>
                <w:spacing w:val="-1"/>
                <w:sz w:val="21"/>
              </w:rPr>
              <w:t>0.31</w:t>
            </w:r>
          </w:p>
        </w:tc>
      </w:tr>
    </w:tbl>
    <w:p>
      <w:pPr>
        <w:spacing w:line="240" w:lineRule="auto" w:before="0"/>
        <w:rPr>
          <w:rFonts w:ascii="宋体" w:hAnsi="宋体" w:cs="宋体" w:eastAsia="宋体" w:hint="default"/>
          <w:b/>
          <w:bCs/>
          <w:sz w:val="22"/>
          <w:szCs w:val="22"/>
        </w:rPr>
      </w:pPr>
    </w:p>
    <w:p>
      <w:pPr>
        <w:tabs>
          <w:tab w:pos="1273" w:val="left" w:leader="none"/>
          <w:tab w:pos="1815" w:val="left" w:leader="none"/>
        </w:tabs>
        <w:spacing w:line="328" w:lineRule="auto" w:before="184"/>
        <w:ind w:left="1278" w:right="3622" w:hanging="732"/>
        <w:jc w:val="left"/>
        <w:rPr>
          <w:rFonts w:ascii="宋体" w:hAnsi="宋体" w:cs="宋体" w:eastAsia="宋体" w:hint="default"/>
          <w:sz w:val="21"/>
          <w:szCs w:val="21"/>
        </w:rPr>
      </w:pPr>
      <w:r>
        <w:rPr/>
        <w:pict>
          <v:shape style="position:absolute;margin-left:67.944pt;margin-top:44.503662pt;width:454.55pt;height:383.45pt;mso-position-horizontal-relative:page;mso-position-vertical-relative:paragraph;z-index:2425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1718"/>
                    <w:gridCol w:w="1419"/>
                    <w:gridCol w:w="1416"/>
                    <w:gridCol w:w="1133"/>
                    <w:gridCol w:w="3404"/>
                  </w:tblGrid>
                  <w:tr>
                    <w:trPr>
                      <w:trHeight w:val="670" w:hRule="exact"/>
                    </w:trPr>
                    <w:tc>
                      <w:tcPr>
                        <w:tcW w:w="1718"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left="504" w:right="0"/>
                          <w:jc w:val="left"/>
                          <w:rPr>
                            <w:rFonts w:ascii="宋体" w:hAnsi="宋体" w:cs="宋体" w:eastAsia="宋体" w:hint="default"/>
                            <w:sz w:val="18"/>
                            <w:szCs w:val="18"/>
                          </w:rPr>
                        </w:pPr>
                        <w:r>
                          <w:rPr>
                            <w:rFonts w:ascii="宋体" w:hAnsi="宋体" w:cs="宋体" w:eastAsia="宋体" w:hint="default"/>
                            <w:sz w:val="18"/>
                            <w:szCs w:val="18"/>
                          </w:rPr>
                          <w:t>报表项目</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0"/>
                          <w:jc w:val="center"/>
                          <w:rPr>
                            <w:rFonts w:ascii="宋体" w:hAnsi="宋体" w:cs="宋体" w:eastAsia="宋体" w:hint="default"/>
                            <w:sz w:val="18"/>
                            <w:szCs w:val="18"/>
                          </w:rPr>
                        </w:pPr>
                        <w:r>
                          <w:rPr>
                            <w:rFonts w:ascii="宋体" w:hAnsi="宋体" w:cs="宋体" w:eastAsia="宋体" w:hint="default"/>
                            <w:spacing w:val="-9"/>
                            <w:sz w:val="18"/>
                            <w:szCs w:val="18"/>
                          </w:rPr>
                          <w:t>年末余额（或本</w:t>
                        </w:r>
                      </w:p>
                      <w:p>
                        <w:pPr>
                          <w:pStyle w:val="TableParagraph"/>
                          <w:spacing w:line="240" w:lineRule="auto" w:before="139"/>
                          <w:ind w:right="1"/>
                          <w:jc w:val="center"/>
                          <w:rPr>
                            <w:rFonts w:ascii="宋体" w:hAnsi="宋体" w:cs="宋体" w:eastAsia="宋体" w:hint="default"/>
                            <w:sz w:val="18"/>
                            <w:szCs w:val="18"/>
                          </w:rPr>
                        </w:pPr>
                        <w:r>
                          <w:rPr>
                            <w:rFonts w:ascii="宋体" w:hAnsi="宋体" w:cs="宋体" w:eastAsia="宋体" w:hint="default"/>
                            <w:sz w:val="18"/>
                            <w:szCs w:val="18"/>
                          </w:rPr>
                          <w:t>年金额）</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9"/>
                          <w:ind w:right="2"/>
                          <w:jc w:val="center"/>
                          <w:rPr>
                            <w:rFonts w:ascii="宋体" w:hAnsi="宋体" w:cs="宋体" w:eastAsia="宋体" w:hint="default"/>
                            <w:sz w:val="18"/>
                            <w:szCs w:val="18"/>
                          </w:rPr>
                        </w:pPr>
                        <w:r>
                          <w:rPr>
                            <w:rFonts w:ascii="宋体" w:hAnsi="宋体" w:cs="宋体" w:eastAsia="宋体" w:hint="default"/>
                            <w:spacing w:val="-9"/>
                            <w:sz w:val="18"/>
                            <w:szCs w:val="18"/>
                          </w:rPr>
                          <w:t>年初余额（或上</w:t>
                        </w:r>
                      </w:p>
                      <w:p>
                        <w:pPr>
                          <w:pStyle w:val="TableParagraph"/>
                          <w:spacing w:line="240" w:lineRule="auto" w:before="139"/>
                          <w:ind w:right="2"/>
                          <w:jc w:val="center"/>
                          <w:rPr>
                            <w:rFonts w:ascii="宋体" w:hAnsi="宋体" w:cs="宋体" w:eastAsia="宋体" w:hint="default"/>
                            <w:sz w:val="18"/>
                            <w:szCs w:val="18"/>
                          </w:rPr>
                        </w:pPr>
                        <w:r>
                          <w:rPr>
                            <w:rFonts w:ascii="宋体" w:hAnsi="宋体" w:cs="宋体" w:eastAsia="宋体" w:hint="default"/>
                            <w:sz w:val="18"/>
                            <w:szCs w:val="18"/>
                          </w:rPr>
                          <w:t>年金额）</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变动比率</w:t>
                        </w:r>
                      </w:p>
                    </w:tc>
                    <w:tc>
                      <w:tcPr>
                        <w:tcW w:w="3404" w:type="dxa"/>
                        <w:tcBorders>
                          <w:top w:val="single" w:sz="12"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b/>
                            <w:bCs/>
                            <w:sz w:val="17"/>
                            <w:szCs w:val="17"/>
                          </w:rPr>
                        </w:pPr>
                      </w:p>
                      <w:p>
                        <w:pPr>
                          <w:pStyle w:val="TableParagraph"/>
                          <w:spacing w:line="240" w:lineRule="auto"/>
                          <w:ind w:right="3"/>
                          <w:jc w:val="center"/>
                          <w:rPr>
                            <w:rFonts w:ascii="宋体" w:hAnsi="宋体" w:cs="宋体" w:eastAsia="宋体" w:hint="default"/>
                            <w:sz w:val="18"/>
                            <w:szCs w:val="18"/>
                          </w:rPr>
                        </w:pPr>
                        <w:r>
                          <w:rPr>
                            <w:rFonts w:ascii="宋体" w:hAnsi="宋体" w:cs="宋体" w:eastAsia="宋体" w:hint="default"/>
                            <w:sz w:val="18"/>
                            <w:szCs w:val="18"/>
                          </w:rPr>
                          <w:t>变动原因</w:t>
                        </w:r>
                      </w:p>
                    </w:tc>
                  </w:tr>
                  <w:tr>
                    <w:trPr>
                      <w:trHeight w:val="504"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3"/>
                            <w:szCs w:val="13"/>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99"/>
                          <w:jc w:val="right"/>
                          <w:rPr>
                            <w:rFonts w:ascii="Calibri" w:hAnsi="Calibri" w:cs="Calibri" w:eastAsia="Calibri" w:hint="default"/>
                            <w:sz w:val="18"/>
                            <w:szCs w:val="18"/>
                          </w:rPr>
                        </w:pPr>
                        <w:r>
                          <w:rPr>
                            <w:rFonts w:ascii="Calibri"/>
                            <w:sz w:val="18"/>
                          </w:rPr>
                          <w:t>858,151,101.95</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917,310,533.66</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b/>
                            <w:bCs/>
                            <w:sz w:val="16"/>
                            <w:szCs w:val="16"/>
                          </w:rPr>
                        </w:pPr>
                      </w:p>
                      <w:p>
                        <w:pPr>
                          <w:pStyle w:val="TableParagraph"/>
                          <w:spacing w:line="240" w:lineRule="auto"/>
                          <w:ind w:right="99"/>
                          <w:jc w:val="right"/>
                          <w:rPr>
                            <w:rFonts w:ascii="Calibri" w:hAnsi="Calibri" w:cs="Calibri" w:eastAsia="Calibri" w:hint="default"/>
                            <w:sz w:val="18"/>
                            <w:szCs w:val="18"/>
                          </w:rPr>
                        </w:pPr>
                        <w:r>
                          <w:rPr>
                            <w:rFonts w:ascii="Calibri"/>
                            <w:sz w:val="18"/>
                          </w:rPr>
                          <w:t>-6.45%</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142"/>
                          <w:ind w:left="103" w:right="0"/>
                          <w:jc w:val="left"/>
                          <w:rPr>
                            <w:rFonts w:ascii="宋体" w:hAnsi="宋体" w:cs="宋体" w:eastAsia="宋体" w:hint="default"/>
                            <w:sz w:val="18"/>
                            <w:szCs w:val="18"/>
                          </w:rPr>
                        </w:pPr>
                        <w:r>
                          <w:rPr>
                            <w:rFonts w:ascii="宋体" w:hAnsi="宋体" w:cs="宋体" w:eastAsia="宋体" w:hint="default"/>
                            <w:sz w:val="18"/>
                            <w:szCs w:val="18"/>
                          </w:rPr>
                          <w:t>本年分配现金股利</w:t>
                        </w:r>
                        <w:r>
                          <w:rPr>
                            <w:rFonts w:ascii="宋体" w:hAnsi="宋体" w:cs="宋体" w:eastAsia="宋体" w:hint="default"/>
                            <w:spacing w:val="-48"/>
                            <w:sz w:val="18"/>
                            <w:szCs w:val="18"/>
                          </w:rPr>
                          <w:t> </w:t>
                        </w:r>
                        <w:r>
                          <w:rPr>
                            <w:rFonts w:ascii="Calibri" w:hAnsi="Calibri" w:cs="Calibri" w:eastAsia="Calibri" w:hint="default"/>
                            <w:sz w:val="18"/>
                            <w:szCs w:val="18"/>
                          </w:rPr>
                          <w:t>57,600,000.00</w:t>
                        </w:r>
                        <w:r>
                          <w:rPr>
                            <w:rFonts w:ascii="Calibri" w:hAnsi="Calibri" w:cs="Calibri" w:eastAsia="Calibri" w:hint="default"/>
                            <w:spacing w:val="2"/>
                            <w:sz w:val="18"/>
                            <w:szCs w:val="18"/>
                          </w:rPr>
                          <w:t> </w:t>
                        </w:r>
                        <w:r>
                          <w:rPr>
                            <w:rFonts w:ascii="宋体" w:hAnsi="宋体" w:cs="宋体" w:eastAsia="宋体" w:hint="default"/>
                            <w:sz w:val="18"/>
                            <w:szCs w:val="18"/>
                          </w:rPr>
                          <w:t>元</w:t>
                        </w:r>
                      </w:p>
                    </w:tc>
                  </w:tr>
                  <w:tr>
                    <w:trPr>
                      <w:trHeight w:val="385"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1,936,160.00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2"/>
                          <w:jc w:val="right"/>
                          <w:rPr>
                            <w:rFonts w:ascii="Calibri" w:hAnsi="Calibri" w:cs="Calibri" w:eastAsia="Calibri" w:hint="default"/>
                            <w:sz w:val="18"/>
                            <w:szCs w:val="18"/>
                          </w:rPr>
                        </w:pPr>
                        <w:r>
                          <w:rPr>
                            <w:rFonts w:ascii="Calibri"/>
                            <w:sz w:val="18"/>
                          </w:rPr>
                          <w:t>100.00%</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本年收到银行承兑汇票，年末未到期</w:t>
                        </w:r>
                      </w:p>
                    </w:tc>
                  </w:tr>
                  <w:tr>
                    <w:trPr>
                      <w:trHeight w:val="1134"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right="99"/>
                          <w:jc w:val="right"/>
                          <w:rPr>
                            <w:rFonts w:ascii="Calibri" w:hAnsi="Calibri" w:cs="Calibri" w:eastAsia="Calibri" w:hint="default"/>
                            <w:sz w:val="18"/>
                            <w:szCs w:val="18"/>
                          </w:rPr>
                        </w:pPr>
                        <w:r>
                          <w:rPr>
                            <w:rFonts w:ascii="Calibri"/>
                            <w:sz w:val="18"/>
                          </w:rPr>
                          <w:t>50,953,731.30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right="103"/>
                          <w:jc w:val="right"/>
                          <w:rPr>
                            <w:rFonts w:ascii="Calibri" w:hAnsi="Calibri" w:cs="Calibri" w:eastAsia="Calibri" w:hint="default"/>
                            <w:sz w:val="18"/>
                            <w:szCs w:val="18"/>
                          </w:rPr>
                        </w:pPr>
                        <w:r>
                          <w:rPr>
                            <w:rFonts w:ascii="Calibri"/>
                            <w:spacing w:val="-1"/>
                            <w:sz w:val="18"/>
                          </w:rPr>
                          <w:t>39,691,542.67</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3"/>
                          <w:ind w:right="101"/>
                          <w:jc w:val="right"/>
                          <w:rPr>
                            <w:rFonts w:ascii="Calibri" w:hAnsi="Calibri" w:cs="Calibri" w:eastAsia="Calibri" w:hint="default"/>
                            <w:sz w:val="18"/>
                            <w:szCs w:val="18"/>
                          </w:rPr>
                        </w:pPr>
                        <w:r>
                          <w:rPr>
                            <w:rFonts w:ascii="Calibri"/>
                            <w:spacing w:val="-1"/>
                            <w:sz w:val="18"/>
                          </w:rPr>
                          <w:t>28.37%</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381" w:lineRule="auto" w:before="23"/>
                          <w:ind w:left="103" w:right="106"/>
                          <w:jc w:val="both"/>
                          <w:rPr>
                            <w:rFonts w:ascii="宋体" w:hAnsi="宋体" w:cs="宋体" w:eastAsia="宋体" w:hint="default"/>
                            <w:sz w:val="18"/>
                            <w:szCs w:val="18"/>
                          </w:rPr>
                        </w:pPr>
                        <w:r>
                          <w:rPr>
                            <w:rFonts w:ascii="宋体" w:hAnsi="宋体" w:cs="宋体" w:eastAsia="宋体" w:hint="default"/>
                            <w:spacing w:val="7"/>
                            <w:sz w:val="18"/>
                            <w:szCs w:val="18"/>
                          </w:rPr>
                          <w:t>公司对部分信用等级较高的客户放宽信</w:t>
                        </w:r>
                        <w:r>
                          <w:rPr>
                            <w:rFonts w:ascii="宋体" w:hAnsi="宋体" w:cs="宋体" w:eastAsia="宋体" w:hint="default"/>
                            <w:sz w:val="18"/>
                            <w:szCs w:val="18"/>
                          </w:rPr>
                          <w:t> </w:t>
                        </w:r>
                        <w:r>
                          <w:rPr>
                            <w:rFonts w:ascii="宋体" w:hAnsi="宋体" w:cs="宋体" w:eastAsia="宋体" w:hint="default"/>
                            <w:spacing w:val="-3"/>
                            <w:sz w:val="18"/>
                            <w:szCs w:val="18"/>
                          </w:rPr>
                          <w:t>用额度，另外公司销售量的增加也导致赊</w:t>
                        </w:r>
                        <w:r>
                          <w:rPr>
                            <w:rFonts w:ascii="宋体" w:hAnsi="宋体" w:cs="宋体" w:eastAsia="宋体" w:hint="default"/>
                            <w:sz w:val="18"/>
                            <w:szCs w:val="18"/>
                          </w:rPr>
                          <w:t> 销额的增加</w:t>
                        </w:r>
                      </w:p>
                    </w:tc>
                  </w:tr>
                  <w:tr>
                    <w:trPr>
                      <w:trHeight w:val="681"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2,765,082.96</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5,136,824.92</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2"/>
                          <w:jc w:val="right"/>
                          <w:rPr>
                            <w:rFonts w:ascii="Calibri" w:hAnsi="Calibri" w:cs="Calibri" w:eastAsia="Calibri" w:hint="default"/>
                            <w:sz w:val="18"/>
                            <w:szCs w:val="18"/>
                          </w:rPr>
                        </w:pPr>
                        <w:r>
                          <w:rPr>
                            <w:rFonts w:ascii="Calibri"/>
                            <w:spacing w:val="-1"/>
                            <w:sz w:val="18"/>
                          </w:rPr>
                          <w:t>-46.17%</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pacing w:val="7"/>
                            <w:sz w:val="18"/>
                            <w:szCs w:val="18"/>
                          </w:rPr>
                          <w:t>长期与供应商合作，对应给予的信用增</w:t>
                        </w:r>
                      </w:p>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加，预付款项减少</w:t>
                        </w:r>
                      </w:p>
                    </w:tc>
                  </w:tr>
                  <w:tr>
                    <w:trPr>
                      <w:trHeight w:val="61" w:hRule="exact"/>
                    </w:trPr>
                    <w:tc>
                      <w:tcPr>
                        <w:tcW w:w="17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3404" w:type="dxa"/>
                        <w:tcBorders>
                          <w:top w:val="nil" w:sz="6" w:space="0" w:color="auto"/>
                          <w:left w:val="single" w:sz="4" w:space="0" w:color="000000"/>
                          <w:bottom w:val="nil" w:sz="6" w:space="0" w:color="auto"/>
                          <w:right w:val="nil" w:sz="6" w:space="0" w:color="auto"/>
                        </w:tcBorders>
                      </w:tcPr>
                      <w:p>
                        <w:pPr/>
                      </w:p>
                    </w:tc>
                  </w:tr>
                  <w:tr>
                    <w:trPr>
                      <w:trHeight w:val="401"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pacing w:val="-1"/>
                            <w:sz w:val="18"/>
                          </w:rPr>
                          <w:t>18,448,273.40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z w:val="18"/>
                          </w:rPr>
                          <w:t>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2"/>
                          <w:jc w:val="right"/>
                          <w:rPr>
                            <w:rFonts w:ascii="Calibri" w:hAnsi="Calibri" w:cs="Calibri" w:eastAsia="Calibri" w:hint="default"/>
                            <w:sz w:val="18"/>
                            <w:szCs w:val="18"/>
                          </w:rPr>
                        </w:pPr>
                        <w:r>
                          <w:rPr>
                            <w:rFonts w:ascii="Calibri"/>
                            <w:sz w:val="18"/>
                          </w:rPr>
                          <w:t>100.00%</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定期存款增加，相应利息收入增加</w:t>
                        </w:r>
                      </w:p>
                    </w:tc>
                  </w:tr>
                  <w:tr>
                    <w:trPr>
                      <w:trHeight w:val="681"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8"/>
                            <w:szCs w:val="18"/>
                          </w:rPr>
                        </w:pPr>
                        <w:r>
                          <w:rPr>
                            <w:rFonts w:ascii="Calibri"/>
                            <w:sz w:val="18"/>
                          </w:rPr>
                          <w:t>58,323,820.15</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z w:val="18"/>
                          </w:rPr>
                          <w:t>45,730,739.71</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2"/>
                          <w:jc w:val="right"/>
                          <w:rPr>
                            <w:rFonts w:ascii="Calibri" w:hAnsi="Calibri" w:cs="Calibri" w:eastAsia="Calibri" w:hint="default"/>
                            <w:sz w:val="18"/>
                            <w:szCs w:val="18"/>
                          </w:rPr>
                        </w:pPr>
                        <w:r>
                          <w:rPr>
                            <w:rFonts w:ascii="Calibri"/>
                            <w:spacing w:val="-1"/>
                            <w:sz w:val="18"/>
                          </w:rPr>
                          <w:t>27.54%</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pacing w:val="-3"/>
                            <w:sz w:val="18"/>
                            <w:szCs w:val="18"/>
                          </w:rPr>
                          <w:t>产品品种增加，库存备货量增加；另外年</w:t>
                        </w:r>
                      </w:p>
                      <w:p>
                        <w:pPr>
                          <w:pStyle w:val="TableParagraph"/>
                          <w:spacing w:line="240" w:lineRule="auto" w:before="139"/>
                          <w:ind w:left="103" w:right="0"/>
                          <w:jc w:val="left"/>
                          <w:rPr>
                            <w:rFonts w:ascii="宋体" w:hAnsi="宋体" w:cs="宋体" w:eastAsia="宋体" w:hint="default"/>
                            <w:sz w:val="18"/>
                            <w:szCs w:val="18"/>
                          </w:rPr>
                        </w:pPr>
                        <w:r>
                          <w:rPr>
                            <w:rFonts w:ascii="宋体" w:hAnsi="宋体" w:cs="宋体" w:eastAsia="宋体" w:hint="default"/>
                            <w:sz w:val="18"/>
                            <w:szCs w:val="18"/>
                          </w:rPr>
                          <w:t>底销售上升，相应备货增加</w:t>
                        </w:r>
                      </w:p>
                    </w:tc>
                  </w:tr>
                  <w:tr>
                    <w:trPr>
                      <w:trHeight w:val="61" w:hRule="exact"/>
                    </w:trPr>
                    <w:tc>
                      <w:tcPr>
                        <w:tcW w:w="17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3404" w:type="dxa"/>
                        <w:tcBorders>
                          <w:top w:val="nil" w:sz="6" w:space="0" w:color="auto"/>
                          <w:left w:val="single" w:sz="4" w:space="0" w:color="000000"/>
                          <w:bottom w:val="nil" w:sz="6" w:space="0" w:color="auto"/>
                          <w:right w:val="nil" w:sz="6" w:space="0" w:color="auto"/>
                        </w:tcBorders>
                      </w:tcPr>
                      <w:p>
                        <w:pPr/>
                      </w:p>
                    </w:tc>
                  </w:tr>
                  <w:tr>
                    <w:trPr>
                      <w:trHeight w:val="401"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pacing w:val="-2"/>
                            <w:sz w:val="18"/>
                          </w:rPr>
                          <w:t>974,708.92</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pacing w:val="-1"/>
                            <w:sz w:val="18"/>
                          </w:rPr>
                          <w:t>1,617,116.88</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99"/>
                          <w:jc w:val="right"/>
                          <w:rPr>
                            <w:rFonts w:ascii="Calibri" w:hAnsi="Calibri" w:cs="Calibri" w:eastAsia="Calibri" w:hint="default"/>
                            <w:sz w:val="18"/>
                            <w:szCs w:val="18"/>
                          </w:rPr>
                        </w:pPr>
                        <w:r>
                          <w:rPr>
                            <w:rFonts w:ascii="Calibri"/>
                            <w:sz w:val="18"/>
                          </w:rPr>
                          <w:t>-39.73%</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预付分公司房租减少</w:t>
                        </w:r>
                      </w:p>
                    </w:tc>
                  </w:tr>
                  <w:tr>
                    <w:trPr>
                      <w:trHeight w:val="385"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9"/>
                          <w:jc w:val="right"/>
                          <w:rPr>
                            <w:rFonts w:ascii="Calibri" w:hAnsi="Calibri" w:cs="Calibri" w:eastAsia="Calibri" w:hint="default"/>
                            <w:sz w:val="18"/>
                            <w:szCs w:val="18"/>
                          </w:rPr>
                        </w:pPr>
                        <w:r>
                          <w:rPr>
                            <w:rFonts w:ascii="Calibri"/>
                            <w:spacing w:val="-1"/>
                            <w:sz w:val="18"/>
                          </w:rPr>
                          <w:t>34,787,397.48</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26,163,182.89</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32.96%</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本年购买运输设备约</w:t>
                        </w:r>
                        <w:r>
                          <w:rPr>
                            <w:rFonts w:ascii="宋体" w:hAnsi="宋体" w:cs="宋体" w:eastAsia="宋体" w:hint="default"/>
                            <w:spacing w:val="-46"/>
                            <w:sz w:val="18"/>
                            <w:szCs w:val="18"/>
                          </w:rPr>
                          <w:t> </w:t>
                        </w:r>
                        <w:r>
                          <w:rPr>
                            <w:rFonts w:ascii="Calibri" w:hAnsi="Calibri" w:cs="Calibri" w:eastAsia="Calibri" w:hint="default"/>
                            <w:sz w:val="18"/>
                            <w:szCs w:val="18"/>
                          </w:rPr>
                          <w:t>640</w:t>
                        </w:r>
                        <w:r>
                          <w:rPr>
                            <w:rFonts w:ascii="Calibri" w:hAnsi="Calibri" w:cs="Calibri" w:eastAsia="Calibri" w:hint="default"/>
                            <w:spacing w:val="4"/>
                            <w:sz w:val="18"/>
                            <w:szCs w:val="18"/>
                          </w:rPr>
                          <w:t> </w:t>
                        </w:r>
                        <w:r>
                          <w:rPr>
                            <w:rFonts w:ascii="宋体" w:hAnsi="宋体" w:cs="宋体" w:eastAsia="宋体" w:hint="default"/>
                            <w:sz w:val="18"/>
                            <w:szCs w:val="18"/>
                          </w:rPr>
                          <w:t>万</w:t>
                        </w:r>
                      </w:p>
                    </w:tc>
                  </w:tr>
                  <w:tr>
                    <w:trPr>
                      <w:trHeight w:val="386"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Calibri" w:hAnsi="Calibri" w:cs="Calibri" w:eastAsia="Calibri" w:hint="default"/>
                            <w:sz w:val="18"/>
                            <w:szCs w:val="18"/>
                          </w:rPr>
                        </w:pPr>
                        <w:r>
                          <w:rPr>
                            <w:rFonts w:ascii="Calibri"/>
                            <w:sz w:val="18"/>
                          </w:rPr>
                          <w:t>49,235,693.11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Calibri" w:hAnsi="Calibri" w:cs="Calibri" w:eastAsia="Calibri" w:hint="default"/>
                            <w:sz w:val="18"/>
                            <w:szCs w:val="18"/>
                          </w:rPr>
                        </w:pPr>
                        <w:r>
                          <w:rPr>
                            <w:rFonts w:ascii="Calibri"/>
                            <w:spacing w:val="-1"/>
                            <w:sz w:val="18"/>
                          </w:rPr>
                          <w:t>36,460,764.00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3"/>
                          <w:jc w:val="right"/>
                          <w:rPr>
                            <w:rFonts w:ascii="Calibri" w:hAnsi="Calibri" w:cs="Calibri" w:eastAsia="Calibri" w:hint="default"/>
                            <w:sz w:val="18"/>
                            <w:szCs w:val="18"/>
                          </w:rPr>
                        </w:pPr>
                        <w:r>
                          <w:rPr>
                            <w:rFonts w:ascii="Calibri"/>
                            <w:sz w:val="18"/>
                          </w:rPr>
                          <w:t>35.04%</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本年新增研发厂房的装修支出</w:t>
                        </w:r>
                      </w:p>
                    </w:tc>
                  </w:tr>
                  <w:tr>
                    <w:trPr>
                      <w:trHeight w:val="742"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102"/>
                          <w:jc w:val="right"/>
                          <w:rPr>
                            <w:rFonts w:ascii="Calibri" w:hAnsi="Calibri" w:cs="Calibri" w:eastAsia="Calibri" w:hint="default"/>
                            <w:sz w:val="18"/>
                            <w:szCs w:val="18"/>
                          </w:rPr>
                        </w:pPr>
                        <w:r>
                          <w:rPr>
                            <w:rFonts w:ascii="Calibri"/>
                            <w:spacing w:val="-1"/>
                            <w:sz w:val="18"/>
                          </w:rPr>
                          <w:t>2,471,128.19</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1,724,792.15</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7"/>
                          <w:ind w:right="0"/>
                          <w:jc w:val="left"/>
                          <w:rPr>
                            <w:rFonts w:ascii="宋体" w:hAnsi="宋体" w:cs="宋体" w:eastAsia="宋体" w:hint="default"/>
                            <w:b/>
                            <w:bCs/>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43.27%</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381" w:lineRule="auto" w:before="22"/>
                          <w:ind w:left="103" w:right="111"/>
                          <w:jc w:val="left"/>
                          <w:rPr>
                            <w:rFonts w:ascii="宋体" w:hAnsi="宋体" w:cs="宋体" w:eastAsia="宋体" w:hint="default"/>
                            <w:sz w:val="18"/>
                            <w:szCs w:val="18"/>
                          </w:rPr>
                        </w:pPr>
                        <w:r>
                          <w:rPr>
                            <w:rFonts w:ascii="宋体" w:hAnsi="宋体" w:cs="宋体" w:eastAsia="宋体" w:hint="default"/>
                            <w:spacing w:val="7"/>
                            <w:sz w:val="18"/>
                            <w:szCs w:val="18"/>
                          </w:rPr>
                          <w:t>应收款项坏账准备提取数及存货跌价准</w:t>
                        </w:r>
                        <w:r>
                          <w:rPr>
                            <w:rFonts w:ascii="宋体" w:hAnsi="宋体" w:cs="宋体" w:eastAsia="宋体" w:hint="default"/>
                            <w:sz w:val="18"/>
                            <w:szCs w:val="18"/>
                          </w:rPr>
                          <w:t> 备增加</w:t>
                        </w:r>
                      </w:p>
                    </w:tc>
                  </w:tr>
                  <w:tr>
                    <w:trPr>
                      <w:trHeight w:val="401"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z w:val="18"/>
                          </w:rPr>
                          <w:t>0.00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z w:val="18"/>
                          </w:rPr>
                          <w:t>20,000,000.00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2"/>
                          <w:jc w:val="right"/>
                          <w:rPr>
                            <w:rFonts w:ascii="Calibri" w:hAnsi="Calibri" w:cs="Calibri" w:eastAsia="Calibri" w:hint="default"/>
                            <w:sz w:val="18"/>
                            <w:szCs w:val="18"/>
                          </w:rPr>
                        </w:pPr>
                        <w:r>
                          <w:rPr>
                            <w:rFonts w:ascii="Calibri"/>
                            <w:sz w:val="18"/>
                          </w:rPr>
                          <w:t>-100.00%</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本年已归还借款</w:t>
                        </w:r>
                      </w:p>
                    </w:tc>
                  </w:tr>
                  <w:tr>
                    <w:trPr>
                      <w:trHeight w:val="748" w:hRule="exact"/>
                    </w:trPr>
                    <w:tc>
                      <w:tcPr>
                        <w:tcW w:w="1718"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8"/>
                            <w:szCs w:val="18"/>
                          </w:rPr>
                        </w:pPr>
                        <w:r>
                          <w:rPr>
                            <w:rFonts w:ascii="Calibri"/>
                            <w:sz w:val="18"/>
                          </w:rPr>
                          <w:t>10,394,469.28</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3,094,784.64</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235.87%</w:t>
                        </w:r>
                      </w:p>
                    </w:tc>
                    <w:tc>
                      <w:tcPr>
                        <w:tcW w:w="3404" w:type="dxa"/>
                        <w:tcBorders>
                          <w:top w:val="nil" w:sz="6" w:space="0" w:color="auto"/>
                          <w:left w:val="single" w:sz="4" w:space="0" w:color="000000"/>
                          <w:bottom w:val="single" w:sz="12" w:space="0" w:color="000000"/>
                          <w:right w:val="nil" w:sz="6" w:space="0" w:color="auto"/>
                        </w:tcBorders>
                      </w:tcPr>
                      <w:p>
                        <w:pPr>
                          <w:pStyle w:val="TableParagraph"/>
                          <w:spacing w:line="381" w:lineRule="auto" w:before="22"/>
                          <w:ind w:left="103" w:right="106"/>
                          <w:jc w:val="left"/>
                          <w:rPr>
                            <w:rFonts w:ascii="宋体" w:hAnsi="宋体" w:cs="宋体" w:eastAsia="宋体" w:hint="default"/>
                            <w:sz w:val="18"/>
                            <w:szCs w:val="18"/>
                          </w:rPr>
                        </w:pPr>
                        <w:r>
                          <w:rPr>
                            <w:rFonts w:ascii="宋体" w:hAnsi="宋体" w:cs="宋体" w:eastAsia="宋体" w:hint="default"/>
                            <w:spacing w:val="-3"/>
                            <w:sz w:val="18"/>
                            <w:szCs w:val="18"/>
                          </w:rPr>
                          <w:t>为控制坏账风险，对部分小型客户增加预</w:t>
                        </w:r>
                        <w:r>
                          <w:rPr>
                            <w:rFonts w:ascii="宋体" w:hAnsi="宋体" w:cs="宋体" w:eastAsia="宋体" w:hint="default"/>
                            <w:sz w:val="18"/>
                            <w:szCs w:val="18"/>
                          </w:rPr>
                          <w:t> 收款的收取</w:t>
                        </w:r>
                      </w:p>
                    </w:tc>
                  </w:tr>
                </w:tbl>
                <w:p>
                  <w:pPr/>
                </w:p>
              </w:txbxContent>
            </v:textbox>
            <w10:wrap type="none"/>
          </v:shape>
        </w:pic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三</w:t>
      </w:r>
      <w:r>
        <w:rPr>
          <w:rFonts w:ascii="Times New Roman" w:hAnsi="Times New Roman" w:cs="Times New Roman" w:eastAsia="Times New Roman" w:hint="default"/>
          <w:b/>
          <w:bCs/>
          <w:sz w:val="21"/>
          <w:szCs w:val="21"/>
        </w:rPr>
        <w:t>)</w:t>
        <w:tab/>
      </w:r>
      <w:r>
        <w:rPr>
          <w:rFonts w:ascii="宋体" w:hAnsi="宋体" w:cs="宋体" w:eastAsia="宋体" w:hint="default"/>
          <w:b/>
          <w:bCs/>
          <w:spacing w:val="-1"/>
          <w:sz w:val="21"/>
          <w:szCs w:val="21"/>
        </w:rPr>
        <w:t>公司主要会计报表项目的异常情况及原因的说明</w:t>
      </w:r>
      <w:r>
        <w:rPr>
          <w:rFonts w:ascii="宋体" w:hAnsi="宋体" w:cs="宋体" w:eastAsia="宋体" w:hint="default"/>
          <w:b/>
          <w:bCs/>
          <w:spacing w:val="-86"/>
          <w:sz w:val="21"/>
          <w:szCs w:val="21"/>
        </w:rPr>
        <w:t> </w:t>
      </w:r>
      <w:r>
        <w:rPr>
          <w:rFonts w:ascii="宋体" w:hAnsi="宋体" w:cs="宋体" w:eastAsia="宋体" w:hint="default"/>
          <w:b/>
          <w:bCs/>
          <w:spacing w:val="-86"/>
          <w:sz w:val="21"/>
          <w:szCs w:val="21"/>
        </w:rPr>
      </w:r>
      <w:r>
        <w:rPr>
          <w:rFonts w:ascii="宋体" w:hAnsi="宋体" w:cs="宋体" w:eastAsia="宋体" w:hint="default"/>
          <w:b/>
          <w:bCs/>
          <w:sz w:val="21"/>
          <w:szCs w:val="21"/>
        </w:rPr>
        <w:t>1</w:t>
      </w:r>
      <w:r>
        <w:rPr>
          <w:rFonts w:ascii="宋体" w:hAnsi="宋体" w:cs="宋体" w:eastAsia="宋体" w:hint="default"/>
          <w:b/>
          <w:bCs/>
          <w:sz w:val="21"/>
          <w:szCs w:val="21"/>
        </w:rPr>
        <w:t>、</w:t>
        <w:tab/>
        <w:t>金额异常或比较期间变动异常的报表项目</w:t>
      </w:r>
      <w:r>
        <w:rPr>
          <w:rFonts w:ascii="宋体" w:hAnsi="宋体" w:cs="宋体" w:eastAsia="宋体" w:hint="default"/>
          <w:sz w:val="21"/>
          <w:szCs w:val="21"/>
        </w:rPr>
      </w:r>
    </w:p>
    <w:p>
      <w:pPr>
        <w:tabs>
          <w:tab w:pos="3251" w:val="left" w:leader="none"/>
          <w:tab w:pos="4667" w:val="left" w:leader="none"/>
          <w:tab w:pos="5800" w:val="left" w:leader="none"/>
        </w:tabs>
        <w:spacing w:line="20" w:lineRule="exact"/>
        <w:ind w:left="1832" w:right="0" w:firstLine="0"/>
        <w:rPr>
          <w:rFonts w:ascii="宋体" w:hAnsi="宋体" w:cs="宋体" w:eastAsia="宋体" w:hint="default"/>
          <w:sz w:val="2"/>
          <w:szCs w:val="2"/>
        </w:rPr>
      </w:pPr>
      <w:r>
        <w:rPr>
          <w:rFonts w:ascii="宋体"/>
          <w:sz w:val="2"/>
        </w:rPr>
        <w:drawing>
          <wp:inline distT="0" distB="0" distL="0" distR="0">
            <wp:extent cx="6094" cy="1524"/>
            <wp:effectExtent l="0" t="0" r="0" b="0"/>
            <wp:docPr id="113" name="image587.png" descr=""/>
            <wp:cNvGraphicFramePr>
              <a:graphicFrameLocks noChangeAspect="1"/>
            </wp:cNvGraphicFramePr>
            <a:graphic>
              <a:graphicData uri="http://schemas.openxmlformats.org/drawingml/2006/picture">
                <pic:pic>
                  <pic:nvPicPr>
                    <pic:cNvPr id="114" name="image587.png"/>
                    <pic:cNvPicPr/>
                  </pic:nvPicPr>
                  <pic:blipFill>
                    <a:blip r:embed="rId683" cstate="print"/>
                    <a:stretch>
                      <a:fillRect/>
                    </a:stretch>
                  </pic:blipFill>
                  <pic:spPr>
                    <a:xfrm>
                      <a:off x="0" y="0"/>
                      <a:ext cx="6094"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4" cy="1524"/>
            <wp:effectExtent l="0" t="0" r="0" b="0"/>
            <wp:docPr id="115" name="image587.png" descr=""/>
            <wp:cNvGraphicFramePr>
              <a:graphicFrameLocks noChangeAspect="1"/>
            </wp:cNvGraphicFramePr>
            <a:graphic>
              <a:graphicData uri="http://schemas.openxmlformats.org/drawingml/2006/picture">
                <pic:pic>
                  <pic:nvPicPr>
                    <pic:cNvPr id="116" name="image587.png"/>
                    <pic:cNvPicPr/>
                  </pic:nvPicPr>
                  <pic:blipFill>
                    <a:blip r:embed="rId683" cstate="print"/>
                    <a:stretch>
                      <a:fillRect/>
                    </a:stretch>
                  </pic:blipFill>
                  <pic:spPr>
                    <a:xfrm>
                      <a:off x="0" y="0"/>
                      <a:ext cx="6094"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4" cy="1524"/>
            <wp:effectExtent l="0" t="0" r="0" b="0"/>
            <wp:docPr id="117" name="image587.png" descr=""/>
            <wp:cNvGraphicFramePr>
              <a:graphicFrameLocks noChangeAspect="1"/>
            </wp:cNvGraphicFramePr>
            <a:graphic>
              <a:graphicData uri="http://schemas.openxmlformats.org/drawingml/2006/picture">
                <pic:pic>
                  <pic:nvPicPr>
                    <pic:cNvPr id="118" name="image587.png"/>
                    <pic:cNvPicPr/>
                  </pic:nvPicPr>
                  <pic:blipFill>
                    <a:blip r:embed="rId683" cstate="print"/>
                    <a:stretch>
                      <a:fillRect/>
                    </a:stretch>
                  </pic:blipFill>
                  <pic:spPr>
                    <a:xfrm>
                      <a:off x="0" y="0"/>
                      <a:ext cx="6094"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4" cy="1524"/>
            <wp:effectExtent l="0" t="0" r="0" b="0"/>
            <wp:docPr id="119" name="image587.png" descr=""/>
            <wp:cNvGraphicFramePr>
              <a:graphicFrameLocks noChangeAspect="1"/>
            </wp:cNvGraphicFramePr>
            <a:graphic>
              <a:graphicData uri="http://schemas.openxmlformats.org/drawingml/2006/picture">
                <pic:pic>
                  <pic:nvPicPr>
                    <pic:cNvPr id="120" name="image587.png"/>
                    <pic:cNvPicPr/>
                  </pic:nvPicPr>
                  <pic:blipFill>
                    <a:blip r:embed="rId683" cstate="print"/>
                    <a:stretch>
                      <a:fillRect/>
                    </a:stretch>
                  </pic:blipFill>
                  <pic:spPr>
                    <a:xfrm>
                      <a:off x="0" y="0"/>
                      <a:ext cx="6094"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8"/>
          <w:szCs w:val="28"/>
        </w:rPr>
      </w:pPr>
    </w:p>
    <w:p>
      <w:pPr>
        <w:spacing w:line="103" w:lineRule="exact"/>
        <w:ind w:left="133"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3.8pt;height:5.2pt;mso-position-horizontal-relative:char;mso-position-vertical-relative:line" coordorigin="0,0" coordsize="9076,104">
            <v:shape style="position:absolute;left:0;top:0;width:3137;height:103" type="#_x0000_t75" stroked="false">
              <v:imagedata r:id="rId684" o:title=""/>
            </v:shape>
            <v:shape style="position:absolute;left:3113;top:94;width:1421;height:10" type="#_x0000_t75" stroked="false">
              <v:imagedata r:id="rId685" o:title=""/>
            </v:shape>
            <v:shape style="position:absolute;left:4529;top:94;width:1138;height:10" type="#_x0000_t75" stroked="false">
              <v:imagedata r:id="rId132" o:title=""/>
            </v:shape>
            <v:shape style="position:absolute;left:5663;top:94;width:3413;height:10" type="#_x0000_t75" stroked="false">
              <v:imagedata r:id="rId686" o:title=""/>
            </v:shape>
          </v:group>
        </w:pict>
      </w:r>
      <w:r>
        <w:rPr>
          <w:rFonts w:ascii="宋体" w:hAnsi="宋体" w:cs="宋体" w:eastAsia="宋体" w:hint="default"/>
          <w:position w:val="-1"/>
          <w:sz w:val="10"/>
          <w:szCs w:val="10"/>
        </w:rPr>
      </w:r>
    </w:p>
    <w:p>
      <w:pPr>
        <w:spacing w:line="240" w:lineRule="auto" w:before="8"/>
        <w:rPr>
          <w:rFonts w:ascii="宋体" w:hAnsi="宋体" w:cs="宋体" w:eastAsia="宋体" w:hint="default"/>
          <w:b/>
          <w:bCs/>
          <w:sz w:val="28"/>
          <w:szCs w:val="28"/>
        </w:rPr>
      </w:pPr>
    </w:p>
    <w:p>
      <w:pPr>
        <w:spacing w:line="20" w:lineRule="exact"/>
        <w:ind w:left="133" w:right="0" w:firstLine="0"/>
        <w:rPr>
          <w:rFonts w:ascii="宋体" w:hAnsi="宋体" w:cs="宋体" w:eastAsia="宋体" w:hint="default"/>
          <w:sz w:val="2"/>
          <w:szCs w:val="2"/>
        </w:rPr>
      </w:pPr>
      <w:r>
        <w:rPr>
          <w:rFonts w:ascii="宋体" w:hAnsi="宋体" w:cs="宋体" w:eastAsia="宋体" w:hint="default"/>
          <w:sz w:val="2"/>
          <w:szCs w:val="2"/>
        </w:rPr>
        <w:pict>
          <v:group style="width:453.8pt;height:.5pt;mso-position-horizontal-relative:char;mso-position-vertical-relative:line" coordorigin="0,0" coordsize="9076,10">
            <v:shape style="position:absolute;left:0;top:0;width:3118;height:10" type="#_x0000_t75" stroked="false">
              <v:imagedata r:id="rId687" o:title=""/>
            </v:shape>
            <v:shape style="position:absolute;left:3113;top:0;width:1421;height:10" type="#_x0000_t75" stroked="false">
              <v:imagedata r:id="rId685" o:title=""/>
            </v:shape>
            <v:shape style="position:absolute;left:4529;top:0;width:1138;height:10" type="#_x0000_t75" stroked="false">
              <v:imagedata r:id="rId132" o:title=""/>
            </v:shape>
            <v:shape style="position:absolute;left:5663;top:0;width:3413;height:10" type="#_x0000_t75" stroked="false">
              <v:imagedata r:id="rId686"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133" w:right="0" w:firstLine="0"/>
        <w:rPr>
          <w:rFonts w:ascii="宋体" w:hAnsi="宋体" w:cs="宋体" w:eastAsia="宋体" w:hint="default"/>
          <w:sz w:val="2"/>
          <w:szCs w:val="2"/>
        </w:rPr>
      </w:pPr>
      <w:r>
        <w:rPr>
          <w:rFonts w:ascii="宋体" w:hAnsi="宋体" w:cs="宋体" w:eastAsia="宋体" w:hint="default"/>
          <w:sz w:val="2"/>
          <w:szCs w:val="2"/>
        </w:rPr>
        <w:pict>
          <v:group style="width:453.8pt;height:.5pt;mso-position-horizontal-relative:char;mso-position-vertical-relative:line" coordorigin="0,0" coordsize="9076,10">
            <v:shape style="position:absolute;left:0;top:0;width:3118;height:10" type="#_x0000_t75" stroked="false">
              <v:imagedata r:id="rId687" o:title=""/>
            </v:shape>
            <v:shape style="position:absolute;left:3113;top:0;width:1421;height:10" type="#_x0000_t75" stroked="false">
              <v:imagedata r:id="rId685" o:title=""/>
            </v:shape>
            <v:shape style="position:absolute;left:4529;top:0;width:1138;height:10" type="#_x0000_t75" stroked="false">
              <v:imagedata r:id="rId132" o:title=""/>
            </v:shape>
            <v:shape style="position:absolute;left:5663;top:0;width:3413;height:10" type="#_x0000_t75" stroked="false">
              <v:imagedata r:id="rId686"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25"/>
          <w:szCs w:val="25"/>
        </w:rPr>
      </w:pPr>
    </w:p>
    <w:p>
      <w:pPr>
        <w:spacing w:line="20" w:lineRule="exact"/>
        <w:ind w:left="133" w:right="0" w:firstLine="0"/>
        <w:rPr>
          <w:rFonts w:ascii="宋体" w:hAnsi="宋体" w:cs="宋体" w:eastAsia="宋体" w:hint="default"/>
          <w:sz w:val="2"/>
          <w:szCs w:val="2"/>
        </w:rPr>
      </w:pPr>
      <w:r>
        <w:rPr>
          <w:rFonts w:ascii="宋体" w:hAnsi="宋体" w:cs="宋体" w:eastAsia="宋体" w:hint="default"/>
          <w:sz w:val="2"/>
          <w:szCs w:val="2"/>
        </w:rPr>
        <w:pict>
          <v:group style="width:453.8pt;height:.5pt;mso-position-horizontal-relative:char;mso-position-vertical-relative:line" coordorigin="0,0" coordsize="9076,10">
            <v:shape style="position:absolute;left:0;top:0;width:3118;height:10" type="#_x0000_t75" stroked="false">
              <v:imagedata r:id="rId687" o:title=""/>
            </v:shape>
            <v:shape style="position:absolute;left:3113;top:0;width:1421;height:10" type="#_x0000_t75" stroked="false">
              <v:imagedata r:id="rId685" o:title=""/>
            </v:shape>
            <v:shape style="position:absolute;left:4529;top:0;width:1138;height:10" type="#_x0000_t75" stroked="false">
              <v:imagedata r:id="rId132" o:title=""/>
            </v:shape>
            <v:shape style="position:absolute;left:5663;top:0;width:3413;height:10" type="#_x0000_t75" stroked="false">
              <v:imagedata r:id="rId686"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9"/>
          <w:szCs w:val="29"/>
        </w:rPr>
      </w:pPr>
    </w:p>
    <w:p>
      <w:pPr>
        <w:spacing w:line="105" w:lineRule="exact"/>
        <w:ind w:left="133"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3.8pt;height:5.3pt;mso-position-horizontal-relative:char;mso-position-vertical-relative:line" coordorigin="0,0" coordsize="9076,106">
            <v:shape style="position:absolute;left:0;top:0;width:3137;height:106" type="#_x0000_t75" stroked="false">
              <v:imagedata r:id="rId688" o:title=""/>
            </v:shape>
            <v:shape style="position:absolute;left:3113;top:96;width:1421;height:10" type="#_x0000_t75" stroked="false">
              <v:imagedata r:id="rId685" o:title=""/>
            </v:shape>
            <v:shape style="position:absolute;left:4529;top:96;width:1138;height:10" type="#_x0000_t75" stroked="false">
              <v:imagedata r:id="rId132" o:title=""/>
            </v:shape>
            <v:shape style="position:absolute;left:5663;top:96;width:3413;height:10" type="#_x0000_t75" stroked="false">
              <v:imagedata r:id="rId686"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b/>
          <w:bCs/>
          <w:sz w:val="28"/>
          <w:szCs w:val="28"/>
        </w:rPr>
      </w:pPr>
    </w:p>
    <w:p>
      <w:pPr>
        <w:spacing w:line="20" w:lineRule="exact"/>
        <w:ind w:left="133" w:right="0" w:firstLine="0"/>
        <w:rPr>
          <w:rFonts w:ascii="宋体" w:hAnsi="宋体" w:cs="宋体" w:eastAsia="宋体" w:hint="default"/>
          <w:sz w:val="2"/>
          <w:szCs w:val="2"/>
        </w:rPr>
      </w:pPr>
      <w:r>
        <w:rPr>
          <w:rFonts w:ascii="宋体" w:hAnsi="宋体" w:cs="宋体" w:eastAsia="宋体" w:hint="default"/>
          <w:sz w:val="2"/>
          <w:szCs w:val="2"/>
        </w:rPr>
        <w:pict>
          <v:group style="width:453.8pt;height:.5pt;mso-position-horizontal-relative:char;mso-position-vertical-relative:line" coordorigin="0,0" coordsize="9076,10">
            <v:shape style="position:absolute;left:0;top:0;width:3118;height:10" type="#_x0000_t75" stroked="false">
              <v:imagedata r:id="rId687" o:title=""/>
            </v:shape>
            <v:shape style="position:absolute;left:3113;top:0;width:1421;height:10" type="#_x0000_t75" stroked="false">
              <v:imagedata r:id="rId685" o:title=""/>
            </v:shape>
            <v:shape style="position:absolute;left:4529;top:0;width:1138;height:10" type="#_x0000_t75" stroked="false">
              <v:imagedata r:id="rId132" o:title=""/>
            </v:shape>
            <v:shape style="position:absolute;left:5663;top:0;width:3413;height:10" type="#_x0000_t75" stroked="false">
              <v:imagedata r:id="rId686"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29"/>
          <w:szCs w:val="29"/>
        </w:rPr>
      </w:pPr>
    </w:p>
    <w:p>
      <w:pPr>
        <w:spacing w:line="105" w:lineRule="exact"/>
        <w:ind w:left="133"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3.8pt;height:5.3pt;mso-position-horizontal-relative:char;mso-position-vertical-relative:line" coordorigin="0,0" coordsize="9076,106">
            <v:shape style="position:absolute;left:0;top:0;width:3137;height:106" type="#_x0000_t75" stroked="false">
              <v:imagedata r:id="rId688" o:title=""/>
            </v:shape>
            <v:shape style="position:absolute;left:3113;top:96;width:1421;height:10" type="#_x0000_t75" stroked="false">
              <v:imagedata r:id="rId685" o:title=""/>
            </v:shape>
            <v:shape style="position:absolute;left:4529;top:96;width:1138;height:10" type="#_x0000_t75" stroked="false">
              <v:imagedata r:id="rId132" o:title=""/>
            </v:shape>
            <v:shape style="position:absolute;left:5663;top:96;width:3413;height:10" type="#_x0000_t75" stroked="false">
              <v:imagedata r:id="rId686"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b/>
          <w:bCs/>
          <w:sz w:val="28"/>
          <w:szCs w:val="28"/>
        </w:rPr>
      </w:pPr>
    </w:p>
    <w:p>
      <w:pPr>
        <w:spacing w:line="20" w:lineRule="exact"/>
        <w:ind w:left="133" w:right="0" w:firstLine="0"/>
        <w:rPr>
          <w:rFonts w:ascii="宋体" w:hAnsi="宋体" w:cs="宋体" w:eastAsia="宋体" w:hint="default"/>
          <w:sz w:val="2"/>
          <w:szCs w:val="2"/>
        </w:rPr>
      </w:pPr>
      <w:r>
        <w:rPr>
          <w:rFonts w:ascii="宋体" w:hAnsi="宋体" w:cs="宋体" w:eastAsia="宋体" w:hint="default"/>
          <w:sz w:val="2"/>
          <w:szCs w:val="2"/>
        </w:rPr>
        <w:pict>
          <v:group style="width:453.8pt;height:.5pt;mso-position-horizontal-relative:char;mso-position-vertical-relative:line" coordorigin="0,0" coordsize="9076,10">
            <v:shape style="position:absolute;left:0;top:0;width:3118;height:10" type="#_x0000_t75" stroked="false">
              <v:imagedata r:id="rId687" o:title=""/>
            </v:shape>
            <v:shape style="position:absolute;left:3113;top:0;width:1421;height:10" type="#_x0000_t75" stroked="false">
              <v:imagedata r:id="rId689" o:title=""/>
            </v:shape>
            <v:shape style="position:absolute;left:4529;top:0;width:1138;height:10" type="#_x0000_t75" stroked="false">
              <v:imagedata r:id="rId624" o:title=""/>
            </v:shape>
            <v:shape style="position:absolute;left:5663;top:0;width:3413;height:10" type="#_x0000_t75" stroked="false">
              <v:imagedata r:id="rId690" o:title=""/>
            </v:shape>
          </v:group>
        </w:pict>
      </w:r>
      <w:r>
        <w:rPr>
          <w:rFonts w:ascii="宋体" w:hAnsi="宋体" w:cs="宋体" w:eastAsia="宋体" w:hint="default"/>
          <w:sz w:val="2"/>
          <w:szCs w:val="2"/>
        </w:rPr>
      </w:r>
    </w:p>
    <w:p>
      <w:pPr>
        <w:spacing w:line="240" w:lineRule="auto" w:before="11"/>
        <w:rPr>
          <w:rFonts w:ascii="宋体" w:hAnsi="宋体" w:cs="宋体" w:eastAsia="宋体" w:hint="default"/>
          <w:b/>
          <w:bCs/>
          <w:sz w:val="27"/>
          <w:szCs w:val="27"/>
        </w:rPr>
      </w:pPr>
    </w:p>
    <w:p>
      <w:pPr>
        <w:spacing w:line="20" w:lineRule="exact"/>
        <w:ind w:left="133" w:right="0" w:firstLine="0"/>
        <w:rPr>
          <w:rFonts w:ascii="宋体" w:hAnsi="宋体" w:cs="宋体" w:eastAsia="宋体" w:hint="default"/>
          <w:sz w:val="2"/>
          <w:szCs w:val="2"/>
        </w:rPr>
      </w:pPr>
      <w:r>
        <w:rPr>
          <w:rFonts w:ascii="宋体" w:hAnsi="宋体" w:cs="宋体" w:eastAsia="宋体" w:hint="default"/>
          <w:sz w:val="2"/>
          <w:szCs w:val="2"/>
        </w:rPr>
        <w:pict>
          <v:group style="width:453.8pt;height:.5pt;mso-position-horizontal-relative:char;mso-position-vertical-relative:line" coordorigin="0,0" coordsize="9076,10">
            <v:shape style="position:absolute;left:0;top:0;width:3118;height:10" type="#_x0000_t75" stroked="false">
              <v:imagedata r:id="rId687" o:title=""/>
            </v:shape>
            <v:shape style="position:absolute;left:3113;top:0;width:1421;height:10" type="#_x0000_t75" stroked="false">
              <v:imagedata r:id="rId689" o:title=""/>
            </v:shape>
            <v:shape style="position:absolute;left:4529;top:0;width:1138;height:10" type="#_x0000_t75" stroked="false">
              <v:imagedata r:id="rId624" o:title=""/>
            </v:shape>
            <v:shape style="position:absolute;left:5663;top:0;width:3413;height:10" type="#_x0000_t75" stroked="false">
              <v:imagedata r:id="rId690" o:title=""/>
            </v:shape>
          </v:group>
        </w:pict>
      </w:r>
      <w:r>
        <w:rPr>
          <w:rFonts w:ascii="宋体" w:hAnsi="宋体" w:cs="宋体" w:eastAsia="宋体" w:hint="default"/>
          <w:sz w:val="2"/>
          <w:szCs w:val="2"/>
        </w:rPr>
      </w:r>
    </w:p>
    <w:p>
      <w:pPr>
        <w:spacing w:line="240" w:lineRule="auto" w:before="13"/>
        <w:rPr>
          <w:rFonts w:ascii="宋体" w:hAnsi="宋体" w:cs="宋体" w:eastAsia="宋体" w:hint="default"/>
          <w:b/>
          <w:bCs/>
          <w:sz w:val="27"/>
          <w:szCs w:val="27"/>
        </w:rPr>
      </w:pPr>
    </w:p>
    <w:p>
      <w:pPr>
        <w:spacing w:line="20" w:lineRule="exact"/>
        <w:ind w:left="133" w:right="0" w:firstLine="0"/>
        <w:rPr>
          <w:rFonts w:ascii="宋体" w:hAnsi="宋体" w:cs="宋体" w:eastAsia="宋体" w:hint="default"/>
          <w:sz w:val="2"/>
          <w:szCs w:val="2"/>
        </w:rPr>
      </w:pPr>
      <w:r>
        <w:rPr>
          <w:rFonts w:ascii="宋体" w:hAnsi="宋体" w:cs="宋体" w:eastAsia="宋体" w:hint="default"/>
          <w:sz w:val="2"/>
          <w:szCs w:val="2"/>
        </w:rPr>
        <w:pict>
          <v:group style="width:453.8pt;height:.5pt;mso-position-horizontal-relative:char;mso-position-vertical-relative:line" coordorigin="0,0" coordsize="9076,10">
            <v:shape style="position:absolute;left:0;top:0;width:3118;height:10" type="#_x0000_t75" stroked="false">
              <v:imagedata r:id="rId687" o:title=""/>
            </v:shape>
            <v:shape style="position:absolute;left:3113;top:0;width:1421;height:10" type="#_x0000_t75" stroked="false">
              <v:imagedata r:id="rId685" o:title=""/>
            </v:shape>
            <v:shape style="position:absolute;left:4529;top:0;width:1138;height:10" type="#_x0000_t75" stroked="false">
              <v:imagedata r:id="rId132" o:title=""/>
            </v:shape>
            <v:shape style="position:absolute;left:5663;top:0;width:3413;height:10" type="#_x0000_t75" stroked="false">
              <v:imagedata r:id="rId686"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9"/>
          <w:szCs w:val="29"/>
        </w:rPr>
      </w:pPr>
    </w:p>
    <w:p>
      <w:pPr>
        <w:spacing w:line="105" w:lineRule="exact"/>
        <w:ind w:left="133"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53.8pt;height:5.3pt;mso-position-horizontal-relative:char;mso-position-vertical-relative:line" coordorigin="0,0" coordsize="9076,106">
            <v:shape style="position:absolute;left:0;top:0;width:3137;height:106" type="#_x0000_t75" stroked="false">
              <v:imagedata r:id="rId688" o:title=""/>
            </v:shape>
            <v:shape style="position:absolute;left:3113;top:96;width:1421;height:10" type="#_x0000_t75" stroked="false">
              <v:imagedata r:id="rId685" o:title=""/>
            </v:shape>
            <v:shape style="position:absolute;left:4529;top:96;width:1138;height:10" type="#_x0000_t75" stroked="false">
              <v:imagedata r:id="rId132" o:title=""/>
            </v:shape>
            <v:shape style="position:absolute;left:5663;top:96;width:3413;height:10" type="#_x0000_t75" stroked="false">
              <v:imagedata r:id="rId686" o:title=""/>
            </v:shape>
          </v:group>
        </w:pict>
      </w:r>
      <w:r>
        <w:rPr>
          <w:rFonts w:ascii="宋体" w:hAnsi="宋体" w:cs="宋体" w:eastAsia="宋体" w:hint="default"/>
          <w:position w:val="-1"/>
          <w:sz w:val="10"/>
          <w:szCs w:val="10"/>
        </w:rPr>
      </w:r>
    </w:p>
    <w:p>
      <w:pPr>
        <w:spacing w:line="240" w:lineRule="auto" w:before="9"/>
        <w:rPr>
          <w:rFonts w:ascii="宋体" w:hAnsi="宋体" w:cs="宋体" w:eastAsia="宋体" w:hint="default"/>
          <w:b/>
          <w:bCs/>
          <w:sz w:val="28"/>
          <w:szCs w:val="28"/>
        </w:rPr>
      </w:pPr>
    </w:p>
    <w:p>
      <w:pPr>
        <w:spacing w:line="20" w:lineRule="exact"/>
        <w:ind w:left="133" w:right="0" w:firstLine="0"/>
        <w:rPr>
          <w:rFonts w:ascii="宋体" w:hAnsi="宋体" w:cs="宋体" w:eastAsia="宋体" w:hint="default"/>
          <w:sz w:val="2"/>
          <w:szCs w:val="2"/>
        </w:rPr>
      </w:pPr>
      <w:r>
        <w:rPr>
          <w:rFonts w:ascii="宋体" w:hAnsi="宋体" w:cs="宋体" w:eastAsia="宋体" w:hint="default"/>
          <w:sz w:val="2"/>
          <w:szCs w:val="2"/>
        </w:rPr>
        <w:pict>
          <v:group style="width:453.8pt;height:.5pt;mso-position-horizontal-relative:char;mso-position-vertical-relative:line" coordorigin="0,0" coordsize="9076,10">
            <v:shape style="position:absolute;left:0;top:0;width:3118;height:10" type="#_x0000_t75" stroked="false">
              <v:imagedata r:id="rId687" o:title=""/>
            </v:shape>
            <v:shape style="position:absolute;left:3113;top:0;width:1421;height:10" type="#_x0000_t75" stroked="false">
              <v:imagedata r:id="rId689" o:title=""/>
            </v:shape>
            <v:shape style="position:absolute;left:4529;top:0;width:1138;height:10" type="#_x0000_t75" stroked="false">
              <v:imagedata r:id="rId624" o:title=""/>
            </v:shape>
            <v:shape style="position:absolute;left:5663;top:0;width:3413;height:10" type="#_x0000_t75" stroked="false">
              <v:imagedata r:id="rId690" o:title=""/>
            </v:shape>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6"/>
          <w:szCs w:val="16"/>
        </w:rPr>
      </w:pPr>
    </w:p>
    <w:p>
      <w:pPr>
        <w:tabs>
          <w:tab w:pos="3251" w:val="left" w:leader="none"/>
          <w:tab w:pos="4667" w:val="left" w:leader="none"/>
          <w:tab w:pos="5800" w:val="left" w:leader="none"/>
        </w:tabs>
        <w:spacing w:line="20" w:lineRule="exact"/>
        <w:ind w:left="1832"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121" name="image595.png" descr=""/>
            <wp:cNvGraphicFramePr>
              <a:graphicFrameLocks noChangeAspect="1"/>
            </wp:cNvGraphicFramePr>
            <a:graphic>
              <a:graphicData uri="http://schemas.openxmlformats.org/drawingml/2006/picture">
                <pic:pic>
                  <pic:nvPicPr>
                    <pic:cNvPr id="122" name="image595.png"/>
                    <pic:cNvPicPr/>
                  </pic:nvPicPr>
                  <pic:blipFill>
                    <a:blip r:embed="rId691"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23" name="image595.png" descr=""/>
            <wp:cNvGraphicFramePr>
              <a:graphicFrameLocks noChangeAspect="1"/>
            </wp:cNvGraphicFramePr>
            <a:graphic>
              <a:graphicData uri="http://schemas.openxmlformats.org/drawingml/2006/picture">
                <pic:pic>
                  <pic:nvPicPr>
                    <pic:cNvPr id="124" name="image595.png"/>
                    <pic:cNvPicPr/>
                  </pic:nvPicPr>
                  <pic:blipFill>
                    <a:blip r:embed="rId691"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125" name="image595.png" descr=""/>
            <wp:cNvGraphicFramePr>
              <a:graphicFrameLocks noChangeAspect="1"/>
            </wp:cNvGraphicFramePr>
            <a:graphic>
              <a:graphicData uri="http://schemas.openxmlformats.org/drawingml/2006/picture">
                <pic:pic>
                  <pic:nvPicPr>
                    <pic:cNvPr id="126" name="image595.png"/>
                    <pic:cNvPicPr/>
                  </pic:nvPicPr>
                  <pic:blipFill>
                    <a:blip r:embed="rId691" cstate="print"/>
                    <a:stretch>
                      <a:fillRect/>
                    </a:stretch>
                  </pic:blipFill>
                  <pic:spPr>
                    <a:xfrm>
                      <a:off x="0" y="0"/>
                      <a:ext cx="6095"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5" cy="1524"/>
            <wp:effectExtent l="0" t="0" r="0" b="0"/>
            <wp:docPr id="127" name="image595.png" descr=""/>
            <wp:cNvGraphicFramePr>
              <a:graphicFrameLocks noChangeAspect="1"/>
            </wp:cNvGraphicFramePr>
            <a:graphic>
              <a:graphicData uri="http://schemas.openxmlformats.org/drawingml/2006/picture">
                <pic:pic>
                  <pic:nvPicPr>
                    <pic:cNvPr id="128" name="image595.png"/>
                    <pic:cNvPicPr/>
                  </pic:nvPicPr>
                  <pic:blipFill>
                    <a:blip r:embed="rId691" cstate="print"/>
                    <a:stretch>
                      <a:fillRect/>
                    </a:stretch>
                  </pic:blipFill>
                  <pic:spPr>
                    <a:xfrm>
                      <a:off x="0" y="0"/>
                      <a:ext cx="6095" cy="1524"/>
                    </a:xfrm>
                    <a:prstGeom prst="rect">
                      <a:avLst/>
                    </a:prstGeom>
                  </pic:spPr>
                </pic:pic>
              </a:graphicData>
            </a:graphic>
          </wp:inline>
        </w:drawing>
      </w:r>
      <w:r>
        <w:rPr>
          <w:rFonts w:ascii="宋体"/>
          <w:sz w:val="2"/>
        </w:rPr>
      </w:r>
    </w:p>
    <w:p>
      <w:pPr>
        <w:spacing w:after="0" w:line="20" w:lineRule="exact"/>
        <w:rPr>
          <w:rFonts w:ascii="宋体" w:hAnsi="宋体" w:cs="宋体" w:eastAsia="宋体" w:hint="default"/>
          <w:sz w:val="2"/>
          <w:szCs w:val="2"/>
        </w:rPr>
        <w:sectPr>
          <w:pgSz w:w="11910" w:h="16840"/>
          <w:pgMar w:header="852" w:footer="1195" w:top="1480" w:bottom="1380" w:left="1240" w:right="1340"/>
        </w:sectPr>
      </w:pPr>
    </w:p>
    <w:p>
      <w:pPr>
        <w:spacing w:line="240" w:lineRule="auto" w:before="2"/>
        <w:rPr>
          <w:rFonts w:ascii="宋体" w:hAnsi="宋体" w:cs="宋体" w:eastAsia="宋体" w:hint="default"/>
          <w:b/>
          <w:bCs/>
          <w:sz w:val="3"/>
          <w:szCs w:val="3"/>
        </w:rPr>
      </w:pPr>
      <w:r>
        <w:rPr/>
        <w:pict>
          <v:shape style="position:absolute;margin-left:153.619995pt;margin-top:79.559982pt;width:.48001pt;height:.12pt;mso-position-horizontal-relative:page;mso-position-vertical-relative:page;z-index:-1183720" type="#_x0000_t75" stroked="false">
            <v:imagedata r:id="rId692" o:title=""/>
          </v:shape>
        </w:pict>
      </w:r>
      <w:r>
        <w:rPr/>
        <w:pict>
          <v:shape style="position:absolute;margin-left:224.570007pt;margin-top:79.559982pt;width:.48001pt;height:.12pt;mso-position-horizontal-relative:page;mso-position-vertical-relative:page;z-index:-1183696" type="#_x0000_t75" stroked="false">
            <v:imagedata r:id="rId692" o:title=""/>
          </v:shape>
        </w:pict>
      </w:r>
      <w:r>
        <w:rPr/>
        <w:pict>
          <v:shape style="position:absolute;margin-left:295.369995pt;margin-top:79.559982pt;width:.47998pt;height:.12pt;mso-position-horizontal-relative:page;mso-position-vertical-relative:page;z-index:-1183672" type="#_x0000_t75" stroked="false">
            <v:imagedata r:id="rId692" o:title=""/>
          </v:shape>
        </w:pict>
      </w:r>
      <w:r>
        <w:rPr/>
        <w:pict>
          <v:shape style="position:absolute;margin-left:352.029999pt;margin-top:79.559982pt;width:.47998pt;height:.12pt;mso-position-horizontal-relative:page;mso-position-vertical-relative:page;z-index:-1183648" type="#_x0000_t75" stroked="false">
            <v:imagedata r:id="rId692" o:title=""/>
          </v:shape>
        </w:pict>
      </w:r>
      <w:r>
        <w:rPr/>
        <w:pict>
          <v:group style="position:absolute;margin-left:68.664001pt;margin-top:98.420006pt;width:453.8pt;height:.5pt;mso-position-horizontal-relative:page;mso-position-vertical-relative:page;z-index:-1183624" coordorigin="1373,1968" coordsize="9076,10">
            <v:shape style="position:absolute;left:1373;top:1968;width:3118;height:10" type="#_x0000_t75" stroked="false">
              <v:imagedata r:id="rId687" o:title=""/>
            </v:shape>
            <v:shape style="position:absolute;left:4487;top:1968;width:1421;height:10" type="#_x0000_t75" stroked="false">
              <v:imagedata r:id="rId689" o:title=""/>
            </v:shape>
            <v:shape style="position:absolute;left:5903;top:1968;width:1138;height:10" type="#_x0000_t75" stroked="false">
              <v:imagedata r:id="rId624" o:title=""/>
            </v:shape>
            <v:shape style="position:absolute;left:7036;top:1968;width:3413;height:10" type="#_x0000_t75" stroked="false">
              <v:imagedata r:id="rId690" o:title=""/>
            </v:shape>
            <w10:wrap type="none"/>
          </v:group>
        </w:pict>
      </w:r>
      <w:r>
        <w:rPr/>
        <w:pict>
          <v:group style="position:absolute;margin-left:68.664001pt;margin-top:117.620003pt;width:453.8pt;height:.5pt;mso-position-horizontal-relative:page;mso-position-vertical-relative:page;z-index:-1183600" coordorigin="1373,2352" coordsize="9076,10">
            <v:shape style="position:absolute;left:1373;top:2352;width:3118;height:10" type="#_x0000_t75" stroked="false">
              <v:imagedata r:id="rId687" o:title=""/>
            </v:shape>
            <v:shape style="position:absolute;left:4487;top:2352;width:1421;height:10" type="#_x0000_t75" stroked="false">
              <v:imagedata r:id="rId685" o:title=""/>
            </v:shape>
            <v:shape style="position:absolute;left:5903;top:2352;width:1138;height:10" type="#_x0000_t75" stroked="false">
              <v:imagedata r:id="rId132" o:title=""/>
            </v:shape>
            <v:shape style="position:absolute;left:7036;top:2352;width:3413;height:10" type="#_x0000_t75" stroked="false">
              <v:imagedata r:id="rId686" o:title=""/>
            </v:shape>
            <w10:wrap type="none"/>
          </v:group>
        </w:pict>
      </w:r>
      <w:r>
        <w:rPr/>
        <w:pict>
          <v:group style="position:absolute;margin-left:68.664001pt;margin-top:188.180023pt;width:453.8pt;height:5.3pt;mso-position-horizontal-relative:page;mso-position-vertical-relative:page;z-index:-1183576" coordorigin="1373,3764" coordsize="9076,106">
            <v:shape style="position:absolute;left:1373;top:3764;width:3137;height:106" type="#_x0000_t75" stroked="false">
              <v:imagedata r:id="rId688" o:title=""/>
            </v:shape>
            <v:shape style="position:absolute;left:4487;top:3860;width:1421;height:10" type="#_x0000_t75" stroked="false">
              <v:imagedata r:id="rId689" o:title=""/>
            </v:shape>
            <v:shape style="position:absolute;left:5903;top:3860;width:1138;height:10" type="#_x0000_t75" stroked="false">
              <v:imagedata r:id="rId624" o:title=""/>
            </v:shape>
            <v:shape style="position:absolute;left:7036;top:3860;width:3413;height:10" type="#_x0000_t75" stroked="false">
              <v:imagedata r:id="rId690" o:title=""/>
            </v:shape>
            <w10:wrap type="none"/>
          </v:group>
        </w:pict>
      </w:r>
      <w:r>
        <w:rPr/>
        <w:pict>
          <v:group style="position:absolute;margin-left:68.664001pt;margin-top:263.540009pt;width:453.8pt;height:5.3pt;mso-position-horizontal-relative:page;mso-position-vertical-relative:page;z-index:-1183552" coordorigin="1373,5271" coordsize="9076,106">
            <v:shape style="position:absolute;left:1373;top:5271;width:3137;height:106" type="#_x0000_t75" stroked="false">
              <v:imagedata r:id="rId688" o:title=""/>
            </v:shape>
            <v:shape style="position:absolute;left:4487;top:5367;width:1421;height:10" type="#_x0000_t75" stroked="false">
              <v:imagedata r:id="rId689" o:title=""/>
            </v:shape>
            <v:shape style="position:absolute;left:5903;top:5367;width:1138;height:10" type="#_x0000_t75" stroked="false">
              <v:imagedata r:id="rId624" o:title=""/>
            </v:shape>
            <v:shape style="position:absolute;left:7036;top:5367;width:3413;height:10" type="#_x0000_t75" stroked="false">
              <v:imagedata r:id="rId690" o:title=""/>
            </v:shape>
            <w10:wrap type="none"/>
          </v:group>
        </w:pict>
      </w:r>
      <w:r>
        <w:rPr/>
        <w:pict>
          <v:group style="position:absolute;margin-left:68.664001pt;margin-top:287.689941pt;width:453.8pt;height:.5pt;mso-position-horizontal-relative:page;mso-position-vertical-relative:page;z-index:-1183528" coordorigin="1373,5754" coordsize="9076,10">
            <v:shape style="position:absolute;left:1373;top:5754;width:3118;height:10" type="#_x0000_t75" stroked="false">
              <v:imagedata r:id="rId687" o:title=""/>
            </v:shape>
            <v:shape style="position:absolute;left:4487;top:5754;width:1421;height:10" type="#_x0000_t75" stroked="false">
              <v:imagedata r:id="rId685" o:title=""/>
            </v:shape>
            <v:shape style="position:absolute;left:5903;top:5754;width:1138;height:10" type="#_x0000_t75" stroked="false">
              <v:imagedata r:id="rId132" o:title=""/>
            </v:shape>
            <v:shape style="position:absolute;left:7036;top:5754;width:3413;height:10" type="#_x0000_t75" stroked="false">
              <v:imagedata r:id="rId686" o:title=""/>
            </v:shape>
            <w10:wrap type="none"/>
          </v:group>
        </w:pict>
      </w:r>
      <w:r>
        <w:rPr/>
        <w:pict>
          <v:group style="position:absolute;margin-left:68.664001pt;margin-top:306.890015pt;width:453.8pt;height:.5pt;mso-position-horizontal-relative:page;mso-position-vertical-relative:page;z-index:-1183504" coordorigin="1373,6138" coordsize="9076,10">
            <v:shape style="position:absolute;left:1373;top:6138;width:3118;height:10" type="#_x0000_t75" stroked="false">
              <v:imagedata r:id="rId687" o:title=""/>
            </v:shape>
            <v:shape style="position:absolute;left:4487;top:6138;width:1421;height:10" type="#_x0000_t75" stroked="false">
              <v:imagedata r:id="rId689" o:title=""/>
            </v:shape>
            <v:shape style="position:absolute;left:5903;top:6138;width:1138;height:10" type="#_x0000_t75" stroked="false">
              <v:imagedata r:id="rId624" o:title=""/>
            </v:shape>
            <v:shape style="position:absolute;left:7036;top:6138;width:3413;height:10" type="#_x0000_t75" stroked="false">
              <v:imagedata r:id="rId690" o:title=""/>
            </v:shape>
            <w10:wrap type="none"/>
          </v:group>
        </w:pict>
      </w:r>
      <w:r>
        <w:rPr/>
        <w:pict>
          <v:group style="position:absolute;margin-left:68.664001pt;margin-top:326.089996pt;width:453.8pt;height:.5pt;mso-position-horizontal-relative:page;mso-position-vertical-relative:page;z-index:-1183480" coordorigin="1373,6522" coordsize="9076,10">
            <v:shape style="position:absolute;left:1373;top:6522;width:3118;height:10" type="#_x0000_t75" stroked="false">
              <v:imagedata r:id="rId687" o:title=""/>
            </v:shape>
            <v:shape style="position:absolute;left:4487;top:6522;width:1421;height:10" type="#_x0000_t75" stroked="false">
              <v:imagedata r:id="rId689" o:title=""/>
            </v:shape>
            <v:shape style="position:absolute;left:5903;top:6522;width:1138;height:10" type="#_x0000_t75" stroked="false">
              <v:imagedata r:id="rId624" o:title=""/>
            </v:shape>
            <v:shape style="position:absolute;left:7036;top:6522;width:3413;height:10" type="#_x0000_t75" stroked="false">
              <v:imagedata r:id="rId690" o:title=""/>
            </v:shape>
            <w10:wrap type="none"/>
          </v:group>
        </w:pict>
      </w:r>
    </w:p>
    <w:tbl>
      <w:tblPr>
        <w:tblW w:w="0" w:type="auto"/>
        <w:jc w:val="left"/>
        <w:tblInd w:w="118" w:type="dxa"/>
        <w:tblLayout w:type="fixed"/>
        <w:tblCellMar>
          <w:top w:w="0" w:type="dxa"/>
          <w:left w:w="0" w:type="dxa"/>
          <w:bottom w:w="0" w:type="dxa"/>
          <w:right w:w="0" w:type="dxa"/>
        </w:tblCellMar>
        <w:tblLook w:val="01E0"/>
      </w:tblPr>
      <w:tblGrid>
        <w:gridCol w:w="1718"/>
        <w:gridCol w:w="1419"/>
        <w:gridCol w:w="1416"/>
        <w:gridCol w:w="1133"/>
        <w:gridCol w:w="3404"/>
      </w:tblGrid>
      <w:tr>
        <w:trPr>
          <w:trHeight w:val="440" w:hRule="exact"/>
        </w:trPr>
        <w:tc>
          <w:tcPr>
            <w:tcW w:w="1718" w:type="dxa"/>
            <w:tcBorders>
              <w:top w:val="single" w:sz="12" w:space="0" w:color="000000"/>
              <w:left w:val="nil" w:sz="6" w:space="0" w:color="auto"/>
              <w:bottom w:val="nil" w:sz="6" w:space="0" w:color="auto"/>
              <w:right w:val="single" w:sz="4" w:space="0" w:color="000000"/>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141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1"/>
              <w:ind w:right="101"/>
              <w:jc w:val="right"/>
              <w:rPr>
                <w:rFonts w:ascii="Calibri" w:hAnsi="Calibri" w:cs="Calibri" w:eastAsia="Calibri" w:hint="default"/>
                <w:sz w:val="18"/>
                <w:szCs w:val="18"/>
              </w:rPr>
            </w:pPr>
            <w:r>
              <w:rPr>
                <w:rFonts w:ascii="Calibri"/>
                <w:sz w:val="18"/>
              </w:rPr>
              <w:t>0.00</w:t>
            </w:r>
          </w:p>
        </w:tc>
        <w:tc>
          <w:tcPr>
            <w:tcW w:w="141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1"/>
              <w:ind w:right="103"/>
              <w:jc w:val="right"/>
              <w:rPr>
                <w:rFonts w:ascii="Calibri" w:hAnsi="Calibri" w:cs="Calibri" w:eastAsia="Calibri" w:hint="default"/>
                <w:sz w:val="18"/>
                <w:szCs w:val="18"/>
              </w:rPr>
            </w:pPr>
            <w:r>
              <w:rPr>
                <w:rFonts w:ascii="Calibri"/>
                <w:sz w:val="18"/>
              </w:rPr>
              <w:t>32,450.00</w:t>
            </w:r>
          </w:p>
        </w:tc>
        <w:tc>
          <w:tcPr>
            <w:tcW w:w="11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31"/>
              <w:ind w:right="102"/>
              <w:jc w:val="right"/>
              <w:rPr>
                <w:rFonts w:ascii="Calibri" w:hAnsi="Calibri" w:cs="Calibri" w:eastAsia="Calibri" w:hint="default"/>
                <w:sz w:val="18"/>
                <w:szCs w:val="18"/>
              </w:rPr>
            </w:pPr>
            <w:r>
              <w:rPr>
                <w:rFonts w:ascii="Calibri"/>
                <w:sz w:val="18"/>
              </w:rPr>
              <w:t>-100.00%</w:t>
            </w:r>
          </w:p>
        </w:tc>
        <w:tc>
          <w:tcPr>
            <w:tcW w:w="3404" w:type="dxa"/>
            <w:tcBorders>
              <w:top w:val="single" w:sz="12" w:space="0" w:color="000000"/>
              <w:left w:val="single" w:sz="4" w:space="0" w:color="000000"/>
              <w:bottom w:val="nil" w:sz="6" w:space="0" w:color="auto"/>
              <w:right w:val="nil" w:sz="6" w:space="0" w:color="auto"/>
            </w:tcBorders>
          </w:tcPr>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归还短期借款利息</w:t>
            </w:r>
          </w:p>
        </w:tc>
      </w:tr>
      <w:tr>
        <w:trPr>
          <w:trHeight w:val="384"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5,625,102.48</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3,401,496.31</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65.37%</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预提经营费用增加</w:t>
            </w:r>
          </w:p>
        </w:tc>
      </w:tr>
      <w:tr>
        <w:trPr>
          <w:trHeight w:val="1429"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z w:val="18"/>
              </w:rPr>
              <w:t>180,000,000.00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72,000,000.00</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0"/>
                <w:szCs w:val="20"/>
              </w:rPr>
            </w:pPr>
          </w:p>
          <w:p>
            <w:pPr>
              <w:pStyle w:val="TableParagraph"/>
              <w:spacing w:line="240" w:lineRule="auto"/>
              <w:ind w:right="102"/>
              <w:jc w:val="right"/>
              <w:rPr>
                <w:rFonts w:ascii="Calibri" w:hAnsi="Calibri" w:cs="Calibri" w:eastAsia="Calibri" w:hint="default"/>
                <w:sz w:val="18"/>
                <w:szCs w:val="18"/>
              </w:rPr>
            </w:pPr>
            <w:r>
              <w:rPr>
                <w:rFonts w:ascii="Calibri"/>
                <w:sz w:val="18"/>
              </w:rPr>
              <w:t>150.00%</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360" w:lineRule="auto" w:before="22"/>
              <w:ind w:left="103" w:right="106"/>
              <w:jc w:val="both"/>
              <w:rPr>
                <w:rFonts w:ascii="宋体" w:hAnsi="宋体" w:cs="宋体" w:eastAsia="宋体" w:hint="default"/>
                <w:sz w:val="18"/>
                <w:szCs w:val="18"/>
              </w:rPr>
            </w:pPr>
            <w:r>
              <w:rPr>
                <w:rFonts w:ascii="宋体" w:hAnsi="宋体" w:cs="宋体" w:eastAsia="宋体" w:hint="default"/>
                <w:sz w:val="18"/>
                <w:szCs w:val="18"/>
              </w:rPr>
              <w:t>以截止</w:t>
            </w:r>
            <w:r>
              <w:rPr>
                <w:rFonts w:ascii="宋体" w:hAnsi="宋体" w:cs="宋体" w:eastAsia="宋体" w:hint="default"/>
                <w:spacing w:val="-56"/>
                <w:sz w:val="18"/>
                <w:szCs w:val="18"/>
              </w:rPr>
              <w:t> </w:t>
            </w:r>
            <w:r>
              <w:rPr>
                <w:rFonts w:ascii="Calibri" w:hAnsi="Calibri" w:cs="Calibri" w:eastAsia="Calibri" w:hint="default"/>
                <w:sz w:val="18"/>
                <w:szCs w:val="18"/>
              </w:rPr>
              <w:t>2010</w:t>
            </w:r>
            <w:r>
              <w:rPr>
                <w:rFonts w:ascii="Calibri" w:hAnsi="Calibri" w:cs="Calibri" w:eastAsia="Calibri"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Calibri" w:hAnsi="Calibri" w:cs="Calibri" w:eastAsia="Calibri" w:hint="default"/>
                <w:sz w:val="18"/>
                <w:szCs w:val="18"/>
              </w:rPr>
              <w:t>12</w:t>
            </w:r>
            <w:r>
              <w:rPr>
                <w:rFonts w:ascii="Calibri" w:hAnsi="Calibri" w:cs="Calibri" w:eastAsia="Calibri"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Calibri" w:hAnsi="Calibri" w:cs="Calibri" w:eastAsia="Calibri" w:hint="default"/>
                <w:sz w:val="18"/>
                <w:szCs w:val="18"/>
              </w:rPr>
              <w:t>31</w:t>
            </w:r>
            <w:r>
              <w:rPr>
                <w:rFonts w:ascii="Calibri" w:hAnsi="Calibri" w:cs="Calibri" w:eastAsia="Calibri" w:hint="default"/>
                <w:spacing w:val="-7"/>
                <w:sz w:val="18"/>
                <w:szCs w:val="18"/>
              </w:rPr>
              <w:t> </w:t>
            </w:r>
            <w:r>
              <w:rPr>
                <w:rFonts w:ascii="宋体" w:hAnsi="宋体" w:cs="宋体" w:eastAsia="宋体" w:hint="default"/>
                <w:sz w:val="18"/>
                <w:szCs w:val="18"/>
              </w:rPr>
              <w:t>日的总股本</w:t>
            </w:r>
            <w:r>
              <w:rPr>
                <w:rFonts w:ascii="宋体" w:hAnsi="宋体" w:cs="宋体" w:eastAsia="宋体" w:hint="default"/>
                <w:spacing w:val="-57"/>
                <w:sz w:val="18"/>
                <w:szCs w:val="18"/>
              </w:rPr>
              <w:t> </w:t>
            </w:r>
            <w:r>
              <w:rPr>
                <w:rFonts w:ascii="Calibri" w:hAnsi="Calibri" w:cs="Calibri" w:eastAsia="Calibri" w:hint="default"/>
                <w:sz w:val="18"/>
                <w:szCs w:val="18"/>
              </w:rPr>
              <w:t>7,200 </w:t>
            </w:r>
            <w:r>
              <w:rPr>
                <w:rFonts w:ascii="宋体" w:hAnsi="宋体" w:cs="宋体" w:eastAsia="宋体" w:hint="default"/>
                <w:spacing w:val="-3"/>
                <w:sz w:val="18"/>
                <w:szCs w:val="18"/>
              </w:rPr>
              <w:t>万股为基数，以资本公积转增资本，向全</w:t>
            </w:r>
            <w:r>
              <w:rPr>
                <w:rFonts w:ascii="宋体" w:hAnsi="宋体" w:cs="宋体" w:eastAsia="宋体" w:hint="default"/>
                <w:sz w:val="18"/>
                <w:szCs w:val="18"/>
              </w:rPr>
              <w:t> 体股东每</w:t>
            </w:r>
            <w:r>
              <w:rPr>
                <w:rFonts w:ascii="宋体" w:hAnsi="宋体" w:cs="宋体" w:eastAsia="宋体" w:hint="default"/>
                <w:spacing w:val="-45"/>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股转增</w:t>
            </w:r>
            <w:r>
              <w:rPr>
                <w:rFonts w:ascii="宋体" w:hAnsi="宋体" w:cs="宋体" w:eastAsia="宋体" w:hint="default"/>
                <w:spacing w:val="-45"/>
                <w:sz w:val="18"/>
                <w:szCs w:val="18"/>
              </w:rPr>
              <w:t> </w:t>
            </w:r>
            <w:r>
              <w:rPr>
                <w:rFonts w:ascii="Calibri" w:hAnsi="Calibri" w:cs="Calibri" w:eastAsia="Calibri" w:hint="default"/>
                <w:sz w:val="18"/>
                <w:szCs w:val="18"/>
              </w:rPr>
              <w:t>15</w:t>
            </w:r>
            <w:r>
              <w:rPr>
                <w:rFonts w:ascii="Calibri" w:hAnsi="Calibri" w:cs="Calibri" w:eastAsia="Calibri" w:hint="default"/>
                <w:spacing w:val="5"/>
                <w:sz w:val="18"/>
                <w:szCs w:val="18"/>
              </w:rPr>
              <w:t> </w:t>
            </w:r>
            <w:r>
              <w:rPr>
                <w:rFonts w:ascii="宋体" w:hAnsi="宋体" w:cs="宋体" w:eastAsia="宋体" w:hint="default"/>
                <w:spacing w:val="-14"/>
                <w:sz w:val="18"/>
                <w:szCs w:val="18"/>
              </w:rPr>
              <w:t>股，共转增</w:t>
            </w:r>
            <w:r>
              <w:rPr>
                <w:rFonts w:ascii="宋体" w:hAnsi="宋体" w:cs="宋体" w:eastAsia="宋体" w:hint="default"/>
                <w:spacing w:val="-45"/>
                <w:sz w:val="18"/>
                <w:szCs w:val="18"/>
              </w:rPr>
              <w:t> </w:t>
            </w:r>
            <w:r>
              <w:rPr>
                <w:rFonts w:ascii="Calibri" w:hAnsi="Calibri" w:cs="Calibri" w:eastAsia="Calibri" w:hint="default"/>
                <w:sz w:val="18"/>
                <w:szCs w:val="18"/>
              </w:rPr>
              <w:t>10,800 </w:t>
            </w:r>
            <w:r>
              <w:rPr>
                <w:rFonts w:ascii="宋体" w:hAnsi="宋体" w:cs="宋体" w:eastAsia="宋体" w:hint="default"/>
                <w:sz w:val="18"/>
                <w:szCs w:val="18"/>
              </w:rPr>
              <w:t>万股</w:t>
            </w:r>
          </w:p>
        </w:tc>
      </w:tr>
      <w:tr>
        <w:trPr>
          <w:trHeight w:val="61" w:hRule="exact"/>
        </w:trPr>
        <w:tc>
          <w:tcPr>
            <w:tcW w:w="17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3404" w:type="dxa"/>
            <w:tcBorders>
              <w:top w:val="nil" w:sz="6" w:space="0" w:color="auto"/>
              <w:left w:val="single" w:sz="4" w:space="0" w:color="000000"/>
              <w:bottom w:val="nil" w:sz="6" w:space="0" w:color="auto"/>
              <w:right w:val="nil" w:sz="6" w:space="0" w:color="auto"/>
            </w:tcBorders>
          </w:tcPr>
          <w:p>
            <w:pPr/>
          </w:p>
        </w:tc>
      </w:tr>
      <w:tr>
        <w:trPr>
          <w:trHeight w:val="1447"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736,062,616.33</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844,062,616.33</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22"/>
                <w:szCs w:val="22"/>
              </w:rPr>
            </w:pPr>
          </w:p>
          <w:p>
            <w:pPr>
              <w:pStyle w:val="TableParagraph"/>
              <w:spacing w:line="240" w:lineRule="auto"/>
              <w:ind w:right="103"/>
              <w:jc w:val="right"/>
              <w:rPr>
                <w:rFonts w:ascii="Calibri" w:hAnsi="Calibri" w:cs="Calibri" w:eastAsia="Calibri" w:hint="default"/>
                <w:sz w:val="18"/>
                <w:szCs w:val="18"/>
              </w:rPr>
            </w:pPr>
            <w:r>
              <w:rPr>
                <w:rFonts w:ascii="Calibri"/>
                <w:sz w:val="18"/>
              </w:rPr>
              <w:t>-12.80%</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360" w:lineRule="auto" w:before="39"/>
              <w:ind w:left="103" w:right="106"/>
              <w:jc w:val="both"/>
              <w:rPr>
                <w:rFonts w:ascii="宋体" w:hAnsi="宋体" w:cs="宋体" w:eastAsia="宋体" w:hint="default"/>
                <w:sz w:val="18"/>
                <w:szCs w:val="18"/>
              </w:rPr>
            </w:pPr>
            <w:r>
              <w:rPr>
                <w:rFonts w:ascii="宋体" w:hAnsi="宋体" w:cs="宋体" w:eastAsia="宋体" w:hint="default"/>
                <w:sz w:val="18"/>
                <w:szCs w:val="18"/>
              </w:rPr>
              <w:t>以截止</w:t>
            </w:r>
            <w:r>
              <w:rPr>
                <w:rFonts w:ascii="宋体" w:hAnsi="宋体" w:cs="宋体" w:eastAsia="宋体" w:hint="default"/>
                <w:spacing w:val="-56"/>
                <w:sz w:val="18"/>
                <w:szCs w:val="18"/>
              </w:rPr>
              <w:t> </w:t>
            </w:r>
            <w:r>
              <w:rPr>
                <w:rFonts w:ascii="Calibri" w:hAnsi="Calibri" w:cs="Calibri" w:eastAsia="Calibri" w:hint="default"/>
                <w:sz w:val="18"/>
                <w:szCs w:val="18"/>
              </w:rPr>
              <w:t>2010</w:t>
            </w:r>
            <w:r>
              <w:rPr>
                <w:rFonts w:ascii="Calibri" w:hAnsi="Calibri" w:cs="Calibri" w:eastAsia="Calibri"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6"/>
                <w:sz w:val="18"/>
                <w:szCs w:val="18"/>
              </w:rPr>
              <w:t> </w:t>
            </w:r>
            <w:r>
              <w:rPr>
                <w:rFonts w:ascii="Calibri" w:hAnsi="Calibri" w:cs="Calibri" w:eastAsia="Calibri" w:hint="default"/>
                <w:sz w:val="18"/>
                <w:szCs w:val="18"/>
              </w:rPr>
              <w:t>12</w:t>
            </w:r>
            <w:r>
              <w:rPr>
                <w:rFonts w:ascii="Calibri" w:hAnsi="Calibri" w:cs="Calibri" w:eastAsia="Calibri"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6"/>
                <w:sz w:val="18"/>
                <w:szCs w:val="18"/>
              </w:rPr>
              <w:t> </w:t>
            </w:r>
            <w:r>
              <w:rPr>
                <w:rFonts w:ascii="Calibri" w:hAnsi="Calibri" w:cs="Calibri" w:eastAsia="Calibri" w:hint="default"/>
                <w:sz w:val="18"/>
                <w:szCs w:val="18"/>
              </w:rPr>
              <w:t>31</w:t>
            </w:r>
            <w:r>
              <w:rPr>
                <w:rFonts w:ascii="Calibri" w:hAnsi="Calibri" w:cs="Calibri" w:eastAsia="Calibri" w:hint="default"/>
                <w:spacing w:val="-7"/>
                <w:sz w:val="18"/>
                <w:szCs w:val="18"/>
              </w:rPr>
              <w:t> </w:t>
            </w:r>
            <w:r>
              <w:rPr>
                <w:rFonts w:ascii="宋体" w:hAnsi="宋体" w:cs="宋体" w:eastAsia="宋体" w:hint="default"/>
                <w:sz w:val="18"/>
                <w:szCs w:val="18"/>
              </w:rPr>
              <w:t>日的总股本</w:t>
            </w:r>
            <w:r>
              <w:rPr>
                <w:rFonts w:ascii="宋体" w:hAnsi="宋体" w:cs="宋体" w:eastAsia="宋体" w:hint="default"/>
                <w:spacing w:val="-57"/>
                <w:sz w:val="18"/>
                <w:szCs w:val="18"/>
              </w:rPr>
              <w:t> </w:t>
            </w:r>
            <w:r>
              <w:rPr>
                <w:rFonts w:ascii="Calibri" w:hAnsi="Calibri" w:cs="Calibri" w:eastAsia="Calibri" w:hint="default"/>
                <w:sz w:val="18"/>
                <w:szCs w:val="18"/>
              </w:rPr>
              <w:t>7,200 </w:t>
            </w:r>
            <w:r>
              <w:rPr>
                <w:rFonts w:ascii="宋体" w:hAnsi="宋体" w:cs="宋体" w:eastAsia="宋体" w:hint="default"/>
                <w:spacing w:val="-3"/>
                <w:sz w:val="18"/>
                <w:szCs w:val="18"/>
              </w:rPr>
              <w:t>万股为基数，以资本公积转增资本，向全</w:t>
            </w:r>
            <w:r>
              <w:rPr>
                <w:rFonts w:ascii="宋体" w:hAnsi="宋体" w:cs="宋体" w:eastAsia="宋体" w:hint="default"/>
                <w:sz w:val="18"/>
                <w:szCs w:val="18"/>
              </w:rPr>
              <w:t> 体股东每</w:t>
            </w:r>
            <w:r>
              <w:rPr>
                <w:rFonts w:ascii="宋体" w:hAnsi="宋体" w:cs="宋体" w:eastAsia="宋体" w:hint="default"/>
                <w:spacing w:val="-45"/>
                <w:sz w:val="18"/>
                <w:szCs w:val="18"/>
              </w:rPr>
              <w:t> </w:t>
            </w:r>
            <w:r>
              <w:rPr>
                <w:rFonts w:ascii="Calibri" w:hAnsi="Calibri" w:cs="Calibri" w:eastAsia="Calibri" w:hint="default"/>
                <w:sz w:val="18"/>
                <w:szCs w:val="18"/>
              </w:rPr>
              <w:t>10</w:t>
            </w:r>
            <w:r>
              <w:rPr>
                <w:rFonts w:ascii="Calibri" w:hAnsi="Calibri" w:cs="Calibri" w:eastAsia="Calibri" w:hint="default"/>
                <w:spacing w:val="4"/>
                <w:sz w:val="18"/>
                <w:szCs w:val="18"/>
              </w:rPr>
              <w:t> </w:t>
            </w:r>
            <w:r>
              <w:rPr>
                <w:rFonts w:ascii="宋体" w:hAnsi="宋体" w:cs="宋体" w:eastAsia="宋体" w:hint="default"/>
                <w:sz w:val="18"/>
                <w:szCs w:val="18"/>
              </w:rPr>
              <w:t>股转增</w:t>
            </w:r>
            <w:r>
              <w:rPr>
                <w:rFonts w:ascii="宋体" w:hAnsi="宋体" w:cs="宋体" w:eastAsia="宋体" w:hint="default"/>
                <w:spacing w:val="-45"/>
                <w:sz w:val="18"/>
                <w:szCs w:val="18"/>
              </w:rPr>
              <w:t> </w:t>
            </w:r>
            <w:r>
              <w:rPr>
                <w:rFonts w:ascii="Calibri" w:hAnsi="Calibri" w:cs="Calibri" w:eastAsia="Calibri" w:hint="default"/>
                <w:sz w:val="18"/>
                <w:szCs w:val="18"/>
              </w:rPr>
              <w:t>15</w:t>
            </w:r>
            <w:r>
              <w:rPr>
                <w:rFonts w:ascii="Calibri" w:hAnsi="Calibri" w:cs="Calibri" w:eastAsia="Calibri" w:hint="default"/>
                <w:spacing w:val="5"/>
                <w:sz w:val="18"/>
                <w:szCs w:val="18"/>
              </w:rPr>
              <w:t> </w:t>
            </w:r>
            <w:r>
              <w:rPr>
                <w:rFonts w:ascii="宋体" w:hAnsi="宋体" w:cs="宋体" w:eastAsia="宋体" w:hint="default"/>
                <w:spacing w:val="-14"/>
                <w:sz w:val="18"/>
                <w:szCs w:val="18"/>
              </w:rPr>
              <w:t>股，共转增</w:t>
            </w:r>
            <w:r>
              <w:rPr>
                <w:rFonts w:ascii="宋体" w:hAnsi="宋体" w:cs="宋体" w:eastAsia="宋体" w:hint="default"/>
                <w:spacing w:val="-45"/>
                <w:sz w:val="18"/>
                <w:szCs w:val="18"/>
              </w:rPr>
              <w:t> </w:t>
            </w:r>
            <w:r>
              <w:rPr>
                <w:rFonts w:ascii="Calibri" w:hAnsi="Calibri" w:cs="Calibri" w:eastAsia="Calibri" w:hint="default"/>
                <w:sz w:val="18"/>
                <w:szCs w:val="18"/>
              </w:rPr>
              <w:t>10,800 </w:t>
            </w:r>
            <w:r>
              <w:rPr>
                <w:rFonts w:ascii="宋体" w:hAnsi="宋体" w:cs="宋体" w:eastAsia="宋体" w:hint="default"/>
                <w:sz w:val="18"/>
                <w:szCs w:val="18"/>
              </w:rPr>
              <w:t>万股</w:t>
            </w:r>
          </w:p>
        </w:tc>
      </w:tr>
      <w:tr>
        <w:trPr>
          <w:trHeight w:val="61" w:hRule="exact"/>
        </w:trPr>
        <w:tc>
          <w:tcPr>
            <w:tcW w:w="1718" w:type="dxa"/>
            <w:tcBorders>
              <w:top w:val="nil" w:sz="6" w:space="0" w:color="auto"/>
              <w:left w:val="nil" w:sz="6" w:space="0" w:color="auto"/>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416" w:type="dxa"/>
            <w:tcBorders>
              <w:top w:val="nil" w:sz="6" w:space="0" w:color="auto"/>
              <w:left w:val="nil" w:sz="6" w:space="0" w:color="auto"/>
              <w:bottom w:val="nil" w:sz="6" w:space="0" w:color="auto"/>
              <w:right w:val="single" w:sz="4" w:space="0" w:color="000000"/>
            </w:tcBorders>
          </w:tcPr>
          <w:p>
            <w:pPr/>
          </w:p>
        </w:tc>
        <w:tc>
          <w:tcPr>
            <w:tcW w:w="1133" w:type="dxa"/>
            <w:tcBorders>
              <w:top w:val="nil" w:sz="6" w:space="0" w:color="auto"/>
              <w:left w:val="single" w:sz="4" w:space="0" w:color="000000"/>
              <w:bottom w:val="nil" w:sz="6" w:space="0" w:color="auto"/>
              <w:right w:val="single" w:sz="4" w:space="0" w:color="000000"/>
            </w:tcBorders>
          </w:tcPr>
          <w:p>
            <w:pPr/>
          </w:p>
        </w:tc>
        <w:tc>
          <w:tcPr>
            <w:tcW w:w="3404" w:type="dxa"/>
            <w:tcBorders>
              <w:top w:val="nil" w:sz="6" w:space="0" w:color="auto"/>
              <w:left w:val="single" w:sz="4" w:space="0" w:color="000000"/>
              <w:bottom w:val="nil" w:sz="6" w:space="0" w:color="auto"/>
              <w:right w:val="nil" w:sz="6" w:space="0" w:color="auto"/>
            </w:tcBorders>
          </w:tcPr>
          <w:p>
            <w:pPr/>
          </w:p>
        </w:tc>
      </w:tr>
      <w:tr>
        <w:trPr>
          <w:trHeight w:val="404"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73"/>
              <w:ind w:left="122"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101"/>
              <w:jc w:val="right"/>
              <w:rPr>
                <w:rFonts w:ascii="Calibri" w:hAnsi="Calibri" w:cs="Calibri" w:eastAsia="Calibri" w:hint="default"/>
                <w:sz w:val="18"/>
                <w:szCs w:val="18"/>
              </w:rPr>
            </w:pPr>
            <w:r>
              <w:rPr>
                <w:rFonts w:ascii="Calibri"/>
                <w:spacing w:val="-1"/>
                <w:sz w:val="18"/>
              </w:rPr>
              <w:t>17,401,499.69</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101"/>
              <w:jc w:val="right"/>
              <w:rPr>
                <w:rFonts w:ascii="Calibri" w:hAnsi="Calibri" w:cs="Calibri" w:eastAsia="Calibri" w:hint="default"/>
                <w:sz w:val="18"/>
                <w:szCs w:val="18"/>
              </w:rPr>
            </w:pPr>
            <w:r>
              <w:rPr>
                <w:rFonts w:ascii="Calibri"/>
                <w:sz w:val="18"/>
              </w:rPr>
              <w:t>11,459,065.89</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9"/>
              <w:ind w:right="99"/>
              <w:jc w:val="right"/>
              <w:rPr>
                <w:rFonts w:ascii="Calibri" w:hAnsi="Calibri" w:cs="Calibri" w:eastAsia="Calibri" w:hint="default"/>
                <w:sz w:val="18"/>
                <w:szCs w:val="18"/>
              </w:rPr>
            </w:pPr>
            <w:r>
              <w:rPr>
                <w:rFonts w:ascii="Calibri"/>
                <w:sz w:val="18"/>
              </w:rPr>
              <w:t>51.86%</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left="103" w:right="0"/>
              <w:jc w:val="left"/>
              <w:rPr>
                <w:rFonts w:ascii="宋体" w:hAnsi="宋体" w:cs="宋体" w:eastAsia="宋体" w:hint="default"/>
                <w:sz w:val="18"/>
                <w:szCs w:val="18"/>
              </w:rPr>
            </w:pPr>
            <w:r>
              <w:rPr>
                <w:rFonts w:ascii="宋体" w:hAnsi="宋体" w:cs="宋体" w:eastAsia="宋体" w:hint="default"/>
                <w:sz w:val="18"/>
                <w:szCs w:val="18"/>
              </w:rPr>
              <w:t>母公司按净利润的</w:t>
            </w:r>
            <w:r>
              <w:rPr>
                <w:rFonts w:ascii="宋体" w:hAnsi="宋体" w:cs="宋体" w:eastAsia="宋体" w:hint="default"/>
                <w:spacing w:val="-49"/>
                <w:sz w:val="18"/>
                <w:szCs w:val="18"/>
              </w:rPr>
              <w:t> </w:t>
            </w:r>
            <w:r>
              <w:rPr>
                <w:rFonts w:ascii="Calibri" w:hAnsi="Calibri" w:cs="Calibri" w:eastAsia="Calibri" w:hint="default"/>
                <w:sz w:val="18"/>
                <w:szCs w:val="18"/>
              </w:rPr>
              <w:t>10%</w:t>
            </w:r>
            <w:r>
              <w:rPr>
                <w:rFonts w:ascii="宋体" w:hAnsi="宋体" w:cs="宋体" w:eastAsia="宋体" w:hint="default"/>
                <w:sz w:val="18"/>
                <w:szCs w:val="18"/>
              </w:rPr>
              <w:t>提取盈余公积</w:t>
            </w:r>
          </w:p>
        </w:tc>
      </w:tr>
      <w:tr>
        <w:trPr>
          <w:trHeight w:val="384"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9"/>
              <w:jc w:val="right"/>
              <w:rPr>
                <w:rFonts w:ascii="Calibri" w:hAnsi="Calibri" w:cs="Calibri" w:eastAsia="Calibri" w:hint="default"/>
                <w:sz w:val="18"/>
                <w:szCs w:val="18"/>
              </w:rPr>
            </w:pPr>
            <w:r>
              <w:rPr>
                <w:rFonts w:ascii="Calibri"/>
                <w:spacing w:val="-1"/>
                <w:sz w:val="18"/>
              </w:rPr>
              <w:t>253,216,897.20</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pacing w:val="-1"/>
                <w:sz w:val="18"/>
              </w:rPr>
              <w:t>243,378,065.39</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2"/>
              <w:jc w:val="right"/>
              <w:rPr>
                <w:rFonts w:ascii="Calibri" w:hAnsi="Calibri" w:cs="Calibri" w:eastAsia="Calibri" w:hint="default"/>
                <w:sz w:val="18"/>
                <w:szCs w:val="18"/>
              </w:rPr>
            </w:pPr>
            <w:r>
              <w:rPr>
                <w:rFonts w:ascii="Calibri"/>
                <w:sz w:val="18"/>
              </w:rPr>
              <w:t>4.04%</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销量增加所致</w:t>
            </w:r>
          </w:p>
        </w:tc>
      </w:tr>
      <w:tr>
        <w:trPr>
          <w:trHeight w:val="384"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9"/>
              <w:jc w:val="right"/>
              <w:rPr>
                <w:rFonts w:ascii="Calibri" w:hAnsi="Calibri" w:cs="Calibri" w:eastAsia="Calibri" w:hint="default"/>
                <w:sz w:val="18"/>
                <w:szCs w:val="18"/>
              </w:rPr>
            </w:pPr>
            <w:r>
              <w:rPr>
                <w:rFonts w:ascii="Calibri"/>
                <w:spacing w:val="-1"/>
                <w:sz w:val="18"/>
              </w:rPr>
              <w:t>132,451,992.24</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pacing w:val="-1"/>
                <w:sz w:val="18"/>
              </w:rPr>
              <w:t>122,446,762.38</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2"/>
              <w:jc w:val="right"/>
              <w:rPr>
                <w:rFonts w:ascii="Calibri" w:hAnsi="Calibri" w:cs="Calibri" w:eastAsia="Calibri" w:hint="default"/>
                <w:sz w:val="18"/>
                <w:szCs w:val="18"/>
              </w:rPr>
            </w:pPr>
            <w:r>
              <w:rPr>
                <w:rFonts w:ascii="Calibri"/>
                <w:spacing w:val="-1"/>
                <w:sz w:val="18"/>
              </w:rPr>
              <w:t>8.17%</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销量增加所致</w:t>
            </w:r>
          </w:p>
        </w:tc>
      </w:tr>
      <w:tr>
        <w:trPr>
          <w:trHeight w:val="741"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1"/>
              <w:jc w:val="right"/>
              <w:rPr>
                <w:rFonts w:ascii="Calibri" w:hAnsi="Calibri" w:cs="Calibri" w:eastAsia="Calibri" w:hint="default"/>
                <w:sz w:val="18"/>
                <w:szCs w:val="18"/>
              </w:rPr>
            </w:pPr>
            <w:r>
              <w:rPr>
                <w:rFonts w:ascii="Calibri"/>
                <w:spacing w:val="-1"/>
                <w:sz w:val="18"/>
              </w:rPr>
              <w:t>49,022,257.86</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103"/>
              <w:jc w:val="right"/>
              <w:rPr>
                <w:rFonts w:ascii="Calibri" w:hAnsi="Calibri" w:cs="Calibri" w:eastAsia="Calibri" w:hint="default"/>
                <w:sz w:val="18"/>
                <w:szCs w:val="18"/>
              </w:rPr>
            </w:pPr>
            <w:r>
              <w:rPr>
                <w:rFonts w:ascii="Calibri"/>
                <w:spacing w:val="-1"/>
                <w:sz w:val="18"/>
              </w:rPr>
              <w:t>37,215,762.84</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7"/>
                <w:szCs w:val="17"/>
              </w:rPr>
            </w:pPr>
          </w:p>
          <w:p>
            <w:pPr>
              <w:pStyle w:val="TableParagraph"/>
              <w:spacing w:line="240" w:lineRule="auto"/>
              <w:ind w:right="99"/>
              <w:jc w:val="right"/>
              <w:rPr>
                <w:rFonts w:ascii="Calibri" w:hAnsi="Calibri" w:cs="Calibri" w:eastAsia="Calibri" w:hint="default"/>
                <w:sz w:val="18"/>
                <w:szCs w:val="18"/>
              </w:rPr>
            </w:pPr>
            <w:r>
              <w:rPr>
                <w:rFonts w:ascii="Calibri"/>
                <w:spacing w:val="-1"/>
                <w:sz w:val="18"/>
              </w:rPr>
              <w:t>31.72%</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348" w:lineRule="auto" w:before="22"/>
              <w:ind w:left="103" w:right="106"/>
              <w:jc w:val="left"/>
              <w:rPr>
                <w:rFonts w:ascii="宋体" w:hAnsi="宋体" w:cs="宋体" w:eastAsia="宋体" w:hint="default"/>
                <w:sz w:val="18"/>
                <w:szCs w:val="18"/>
              </w:rPr>
            </w:pPr>
            <w:r>
              <w:rPr>
                <w:rFonts w:ascii="宋体" w:hAnsi="宋体" w:cs="宋体" w:eastAsia="宋体" w:hint="default"/>
                <w:sz w:val="18"/>
                <w:szCs w:val="18"/>
              </w:rPr>
              <w:t>本年增加到</w:t>
            </w:r>
            <w:r>
              <w:rPr>
                <w:rFonts w:ascii="宋体" w:hAnsi="宋体" w:cs="宋体" w:eastAsia="宋体" w:hint="default"/>
                <w:spacing w:val="-43"/>
                <w:sz w:val="18"/>
                <w:szCs w:val="18"/>
              </w:rPr>
              <w:t> </w:t>
            </w:r>
            <w:r>
              <w:rPr>
                <w:rFonts w:ascii="Calibri" w:hAnsi="Calibri" w:cs="Calibri" w:eastAsia="Calibri" w:hint="default"/>
                <w:sz w:val="18"/>
                <w:szCs w:val="18"/>
              </w:rPr>
              <w:t>101</w:t>
            </w:r>
            <w:r>
              <w:rPr>
                <w:rFonts w:ascii="Calibri" w:hAnsi="Calibri" w:cs="Calibri" w:eastAsia="Calibri" w:hint="default"/>
                <w:spacing w:val="6"/>
                <w:sz w:val="18"/>
                <w:szCs w:val="18"/>
              </w:rPr>
              <w:t> </w:t>
            </w:r>
            <w:r>
              <w:rPr>
                <w:rFonts w:ascii="宋体" w:hAnsi="宋体" w:cs="宋体" w:eastAsia="宋体" w:hint="default"/>
                <w:spacing w:val="-6"/>
                <w:sz w:val="18"/>
                <w:szCs w:val="18"/>
              </w:rPr>
              <w:t>个销售服务网点，相关的</w:t>
            </w:r>
            <w:r>
              <w:rPr>
                <w:rFonts w:ascii="宋体" w:hAnsi="宋体" w:cs="宋体" w:eastAsia="宋体" w:hint="default"/>
                <w:sz w:val="18"/>
                <w:szCs w:val="18"/>
              </w:rPr>
              <w:t> 费用增加</w:t>
            </w:r>
          </w:p>
        </w:tc>
      </w:tr>
      <w:tr>
        <w:trPr>
          <w:trHeight w:val="401"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70"/>
              <w:ind w:left="122"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1"/>
              <w:jc w:val="right"/>
              <w:rPr>
                <w:rFonts w:ascii="Calibri" w:hAnsi="Calibri" w:cs="Calibri" w:eastAsia="Calibri" w:hint="default"/>
                <w:sz w:val="18"/>
                <w:szCs w:val="18"/>
              </w:rPr>
            </w:pPr>
            <w:r>
              <w:rPr>
                <w:rFonts w:ascii="Calibri"/>
                <w:spacing w:val="-1"/>
                <w:sz w:val="18"/>
              </w:rPr>
              <w:t>37,841,247.81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pacing w:val="-1"/>
                <w:sz w:val="18"/>
              </w:rPr>
              <w:t>30,367,054.34</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107"/>
              <w:ind w:right="103"/>
              <w:jc w:val="right"/>
              <w:rPr>
                <w:rFonts w:ascii="Calibri" w:hAnsi="Calibri" w:cs="Calibri" w:eastAsia="Calibri" w:hint="default"/>
                <w:sz w:val="18"/>
                <w:szCs w:val="18"/>
              </w:rPr>
            </w:pPr>
            <w:r>
              <w:rPr>
                <w:rFonts w:ascii="Calibri"/>
                <w:sz w:val="18"/>
              </w:rPr>
              <w:t>24.61%</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39"/>
              <w:ind w:left="103" w:right="0"/>
              <w:jc w:val="left"/>
              <w:rPr>
                <w:rFonts w:ascii="宋体" w:hAnsi="宋体" w:cs="宋体" w:eastAsia="宋体" w:hint="default"/>
                <w:sz w:val="18"/>
                <w:szCs w:val="18"/>
              </w:rPr>
            </w:pPr>
            <w:r>
              <w:rPr>
                <w:rFonts w:ascii="宋体" w:hAnsi="宋体" w:cs="宋体" w:eastAsia="宋体" w:hint="default"/>
                <w:sz w:val="18"/>
                <w:szCs w:val="18"/>
              </w:rPr>
              <w:t>各项费用增加所致</w:t>
            </w:r>
          </w:p>
        </w:tc>
      </w:tr>
      <w:tr>
        <w:trPr>
          <w:trHeight w:val="385"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99"/>
              <w:jc w:val="right"/>
              <w:rPr>
                <w:rFonts w:ascii="Calibri" w:hAnsi="Calibri" w:cs="Calibri" w:eastAsia="Calibri" w:hint="default"/>
                <w:sz w:val="18"/>
                <w:szCs w:val="18"/>
              </w:rPr>
            </w:pPr>
            <w:r>
              <w:rPr>
                <w:rFonts w:ascii="Calibri"/>
                <w:sz w:val="18"/>
              </w:rPr>
              <w:t>-22,012,951.11</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z w:val="18"/>
              </w:rPr>
              <w:t>425,648.99</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5"/>
              <w:jc w:val="right"/>
              <w:rPr>
                <w:rFonts w:ascii="Calibri" w:hAnsi="Calibri" w:cs="Calibri" w:eastAsia="Calibri" w:hint="default"/>
                <w:sz w:val="18"/>
                <w:szCs w:val="18"/>
              </w:rPr>
            </w:pPr>
            <w:r>
              <w:rPr>
                <w:rFonts w:ascii="Calibri"/>
                <w:spacing w:val="-1"/>
                <w:w w:val="95"/>
                <w:sz w:val="18"/>
              </w:rPr>
              <w:t>-5271.62%</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定期存款增加</w:t>
            </w:r>
            <w:r>
              <w:rPr>
                <w:rFonts w:ascii="Calibri" w:hAnsi="Calibri" w:cs="Calibri" w:eastAsia="Calibri" w:hint="default"/>
                <w:sz w:val="18"/>
                <w:szCs w:val="18"/>
              </w:rPr>
              <w:t>,</w:t>
            </w:r>
            <w:r>
              <w:rPr>
                <w:rFonts w:ascii="宋体" w:hAnsi="宋体" w:cs="宋体" w:eastAsia="宋体" w:hint="default"/>
                <w:sz w:val="18"/>
                <w:szCs w:val="18"/>
              </w:rPr>
              <w:t>相应的利息收入增加</w:t>
            </w:r>
          </w:p>
        </w:tc>
      </w:tr>
      <w:tr>
        <w:trPr>
          <w:trHeight w:val="385" w:hRule="exact"/>
        </w:trPr>
        <w:tc>
          <w:tcPr>
            <w:tcW w:w="1718" w:type="dxa"/>
            <w:tcBorders>
              <w:top w:val="nil" w:sz="6" w:space="0" w:color="auto"/>
              <w:left w:val="nil" w:sz="6" w:space="0" w:color="auto"/>
              <w:bottom w:val="nil" w:sz="6" w:space="0" w:color="auto"/>
              <w:right w:val="single" w:sz="4" w:space="0" w:color="000000"/>
            </w:tcBorders>
          </w:tcPr>
          <w:p>
            <w:pPr>
              <w:pStyle w:val="TableParagraph"/>
              <w:spacing w:line="240" w:lineRule="auto" w:before="54"/>
              <w:ind w:left="122"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99"/>
              <w:jc w:val="right"/>
              <w:rPr>
                <w:rFonts w:ascii="Calibri" w:hAnsi="Calibri" w:cs="Calibri" w:eastAsia="Calibri" w:hint="default"/>
                <w:sz w:val="18"/>
                <w:szCs w:val="18"/>
              </w:rPr>
            </w:pPr>
            <w:r>
              <w:rPr>
                <w:rFonts w:ascii="Calibri"/>
                <w:sz w:val="18"/>
              </w:rPr>
              <w:t>4,338,846.65</w:t>
            </w:r>
          </w:p>
        </w:tc>
        <w:tc>
          <w:tcPr>
            <w:tcW w:w="1416"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1"/>
              <w:jc w:val="right"/>
              <w:rPr>
                <w:rFonts w:ascii="Calibri" w:hAnsi="Calibri" w:cs="Calibri" w:eastAsia="Calibri" w:hint="default"/>
                <w:sz w:val="18"/>
                <w:szCs w:val="18"/>
              </w:rPr>
            </w:pPr>
            <w:r>
              <w:rPr>
                <w:rFonts w:ascii="Calibri"/>
                <w:sz w:val="18"/>
              </w:rPr>
              <w:t>699,759.11</w:t>
            </w:r>
          </w:p>
        </w:tc>
        <w:tc>
          <w:tcPr>
            <w:tcW w:w="1133" w:type="dxa"/>
            <w:tcBorders>
              <w:top w:val="nil" w:sz="6" w:space="0" w:color="auto"/>
              <w:left w:val="single" w:sz="4" w:space="0" w:color="000000"/>
              <w:bottom w:val="nil" w:sz="6" w:space="0" w:color="auto"/>
              <w:right w:val="single" w:sz="4" w:space="0" w:color="000000"/>
            </w:tcBorders>
          </w:tcPr>
          <w:p>
            <w:pPr>
              <w:pStyle w:val="TableParagraph"/>
              <w:spacing w:line="240" w:lineRule="auto" w:before="91"/>
              <w:ind w:right="102"/>
              <w:jc w:val="right"/>
              <w:rPr>
                <w:rFonts w:ascii="Calibri" w:hAnsi="Calibri" w:cs="Calibri" w:eastAsia="Calibri" w:hint="default"/>
                <w:sz w:val="18"/>
                <w:szCs w:val="18"/>
              </w:rPr>
            </w:pPr>
            <w:r>
              <w:rPr>
                <w:rFonts w:ascii="Calibri"/>
                <w:spacing w:val="-1"/>
                <w:sz w:val="18"/>
              </w:rPr>
              <w:t>520.05%</w:t>
            </w:r>
          </w:p>
        </w:tc>
        <w:tc>
          <w:tcPr>
            <w:tcW w:w="3404" w:type="dxa"/>
            <w:tcBorders>
              <w:top w:val="nil" w:sz="6" w:space="0" w:color="auto"/>
              <w:left w:val="single" w:sz="4" w:space="0" w:color="000000"/>
              <w:bottom w:val="nil" w:sz="6" w:space="0" w:color="auto"/>
              <w:right w:val="nil" w:sz="6" w:space="0" w:color="auto"/>
            </w:tcBorders>
          </w:tcPr>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本年计提存货跌价准备</w:t>
            </w:r>
          </w:p>
        </w:tc>
      </w:tr>
      <w:tr>
        <w:trPr>
          <w:trHeight w:val="372" w:hRule="exact"/>
        </w:trPr>
        <w:tc>
          <w:tcPr>
            <w:tcW w:w="1718" w:type="dxa"/>
            <w:tcBorders>
              <w:top w:val="nil" w:sz="6" w:space="0" w:color="auto"/>
              <w:left w:val="nil" w:sz="6" w:space="0" w:color="auto"/>
              <w:bottom w:val="single" w:sz="12" w:space="0" w:color="000000"/>
              <w:right w:val="single" w:sz="4" w:space="0" w:color="000000"/>
            </w:tcBorders>
          </w:tcPr>
          <w:p>
            <w:pPr>
              <w:pStyle w:val="TableParagraph"/>
              <w:spacing w:line="240" w:lineRule="auto" w:before="53"/>
              <w:ind w:left="122" w:right="0"/>
              <w:jc w:val="left"/>
              <w:rPr>
                <w:rFonts w:ascii="宋体" w:hAnsi="宋体" w:cs="宋体" w:eastAsia="宋体" w:hint="default"/>
                <w:sz w:val="18"/>
                <w:szCs w:val="18"/>
              </w:rPr>
            </w:pPr>
            <w:r>
              <w:rPr>
                <w:rFonts w:ascii="宋体" w:hAnsi="宋体" w:cs="宋体" w:eastAsia="宋体" w:hint="default"/>
                <w:sz w:val="18"/>
                <w:szCs w:val="18"/>
              </w:rPr>
              <w:t>营业外支出</w:t>
            </w:r>
          </w:p>
        </w:tc>
        <w:tc>
          <w:tcPr>
            <w:tcW w:w="141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101"/>
              <w:jc w:val="right"/>
              <w:rPr>
                <w:rFonts w:ascii="Calibri" w:hAnsi="Calibri" w:cs="Calibri" w:eastAsia="Calibri" w:hint="default"/>
                <w:sz w:val="18"/>
                <w:szCs w:val="18"/>
              </w:rPr>
            </w:pPr>
            <w:r>
              <w:rPr>
                <w:rFonts w:ascii="Calibri"/>
                <w:spacing w:val="-1"/>
                <w:sz w:val="18"/>
              </w:rPr>
              <w:t>213,865.67</w:t>
            </w:r>
          </w:p>
        </w:tc>
        <w:tc>
          <w:tcPr>
            <w:tcW w:w="14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103"/>
              <w:jc w:val="right"/>
              <w:rPr>
                <w:rFonts w:ascii="Calibri" w:hAnsi="Calibri" w:cs="Calibri" w:eastAsia="Calibri" w:hint="default"/>
                <w:sz w:val="18"/>
                <w:szCs w:val="18"/>
              </w:rPr>
            </w:pPr>
            <w:r>
              <w:rPr>
                <w:rFonts w:ascii="Calibri"/>
                <w:sz w:val="18"/>
              </w:rPr>
              <w:t>9,000.00</w:t>
            </w:r>
          </w:p>
        </w:tc>
        <w:tc>
          <w:tcPr>
            <w:tcW w:w="11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0"/>
              <w:ind w:right="100"/>
              <w:jc w:val="right"/>
              <w:rPr>
                <w:rFonts w:ascii="Calibri" w:hAnsi="Calibri" w:cs="Calibri" w:eastAsia="Calibri" w:hint="default"/>
                <w:sz w:val="18"/>
                <w:szCs w:val="18"/>
              </w:rPr>
            </w:pPr>
            <w:r>
              <w:rPr>
                <w:rFonts w:ascii="Calibri"/>
                <w:spacing w:val="-1"/>
                <w:w w:val="95"/>
                <w:sz w:val="18"/>
              </w:rPr>
              <w:t>2276.29%</w:t>
            </w:r>
          </w:p>
        </w:tc>
        <w:tc>
          <w:tcPr>
            <w:tcW w:w="3404" w:type="dxa"/>
            <w:tcBorders>
              <w:top w:val="nil" w:sz="6" w:space="0" w:color="auto"/>
              <w:left w:val="single" w:sz="4" w:space="0" w:color="000000"/>
              <w:bottom w:val="single" w:sz="12" w:space="0" w:color="000000"/>
              <w:right w:val="nil" w:sz="6" w:space="0" w:color="auto"/>
            </w:tcBorders>
          </w:tcPr>
          <w:p>
            <w:pPr>
              <w:pStyle w:val="TableParagraph"/>
              <w:spacing w:line="240" w:lineRule="auto" w:before="22"/>
              <w:ind w:left="103" w:right="0"/>
              <w:jc w:val="left"/>
              <w:rPr>
                <w:rFonts w:ascii="宋体" w:hAnsi="宋体" w:cs="宋体" w:eastAsia="宋体" w:hint="default"/>
                <w:sz w:val="18"/>
                <w:szCs w:val="18"/>
              </w:rPr>
            </w:pPr>
            <w:r>
              <w:rPr>
                <w:rFonts w:ascii="宋体" w:hAnsi="宋体" w:cs="宋体" w:eastAsia="宋体" w:hint="default"/>
                <w:sz w:val="18"/>
                <w:szCs w:val="18"/>
              </w:rPr>
              <w:t>公益捐赠及赞助费用增加</w:t>
            </w:r>
          </w:p>
        </w:tc>
      </w:tr>
    </w:tbl>
    <w:p>
      <w:pPr>
        <w:spacing w:line="240" w:lineRule="auto" w:before="13"/>
        <w:rPr>
          <w:rFonts w:ascii="宋体" w:hAnsi="宋体" w:cs="宋体" w:eastAsia="宋体" w:hint="default"/>
          <w:b/>
          <w:bCs/>
          <w:sz w:val="26"/>
          <w:szCs w:val="26"/>
        </w:rPr>
      </w:pPr>
    </w:p>
    <w:p>
      <w:pPr>
        <w:pStyle w:val="Heading4"/>
        <w:tabs>
          <w:tab w:pos="1820" w:val="left" w:leader="none"/>
        </w:tabs>
        <w:spacing w:line="240" w:lineRule="auto"/>
        <w:ind w:left="546" w:right="0"/>
        <w:jc w:val="left"/>
      </w:pPr>
      <w:r>
        <w:rPr/>
        <w:pict>
          <v:group style="position:absolute;margin-left:68.664001pt;margin-top:-100.830452pt;width:453.8pt;height:5.3pt;mso-position-horizontal-relative:page;mso-position-vertical-relative:paragraph;z-index:-1183456" coordorigin="1373,-2017" coordsize="9076,106">
            <v:shape style="position:absolute;left:1373;top:-2017;width:3137;height:106" type="#_x0000_t75" stroked="false">
              <v:imagedata r:id="rId688" o:title=""/>
            </v:shape>
            <v:shape style="position:absolute;left:4487;top:-1921;width:1421;height:10" type="#_x0000_t75" stroked="false">
              <v:imagedata r:id="rId685" o:title=""/>
            </v:shape>
            <v:shape style="position:absolute;left:5903;top:-1921;width:1138;height:10" type="#_x0000_t75" stroked="false">
              <v:imagedata r:id="rId132" o:title=""/>
            </v:shape>
            <v:shape style="position:absolute;left:7036;top:-1921;width:3413;height:10" type="#_x0000_t75" stroked="false">
              <v:imagedata r:id="rId686" o:title=""/>
            </v:shape>
            <w10:wrap type="none"/>
          </v:group>
        </w:pict>
      </w:r>
      <w:r>
        <w:rPr/>
        <w:pict>
          <v:group style="position:absolute;margin-left:68.664001pt;margin-top:-76.830437pt;width:453.8pt;height:.5pt;mso-position-horizontal-relative:page;mso-position-vertical-relative:paragraph;z-index:-1183432" coordorigin="1373,-1537" coordsize="9076,10">
            <v:shape style="position:absolute;left:1373;top:-1537;width:3118;height:10" type="#_x0000_t75" stroked="false">
              <v:imagedata r:id="rId687" o:title=""/>
            </v:shape>
            <v:shape style="position:absolute;left:4487;top:-1537;width:1421;height:10" type="#_x0000_t75" stroked="false">
              <v:imagedata r:id="rId685" o:title=""/>
            </v:shape>
            <v:shape style="position:absolute;left:5903;top:-1537;width:1138;height:10" type="#_x0000_t75" stroked="false">
              <v:imagedata r:id="rId132" o:title=""/>
            </v:shape>
            <v:shape style="position:absolute;left:7036;top:-1537;width:3413;height:10" type="#_x0000_t75" stroked="false">
              <v:imagedata r:id="rId686" o:title=""/>
            </v:shape>
            <w10:wrap type="none"/>
          </v:group>
        </w:pict>
      </w:r>
      <w:r>
        <w:rPr/>
        <w:pict>
          <v:group style="position:absolute;margin-left:68.664001pt;margin-top:-57.63047pt;width:453.8pt;height:.5pt;mso-position-horizontal-relative:page;mso-position-vertical-relative:paragraph;z-index:-1183408" coordorigin="1373,-1153" coordsize="9076,10">
            <v:shape style="position:absolute;left:1373;top:-1153;width:3118;height:10" type="#_x0000_t75" stroked="false">
              <v:imagedata r:id="rId687" o:title=""/>
            </v:shape>
            <v:shape style="position:absolute;left:4487;top:-1153;width:1421;height:10" type="#_x0000_t75" stroked="false">
              <v:imagedata r:id="rId685" o:title=""/>
            </v:shape>
            <v:shape style="position:absolute;left:5903;top:-1153;width:1138;height:10" type="#_x0000_t75" stroked="false">
              <v:imagedata r:id="rId132" o:title=""/>
            </v:shape>
            <v:shape style="position:absolute;left:7036;top:-1153;width:3413;height:10" type="#_x0000_t75" stroked="false">
              <v:imagedata r:id="rId686" o:title=""/>
            </v:shape>
            <w10:wrap type="none"/>
          </v:group>
        </w:pict>
      </w:r>
      <w:r>
        <w:rPr/>
        <w:pict>
          <v:group style="position:absolute;margin-left:68.664001pt;margin-top:-38.310471pt;width:453.8pt;height:.5pt;mso-position-horizontal-relative:page;mso-position-vertical-relative:paragraph;z-index:-1183384" coordorigin="1373,-766" coordsize="9076,10">
            <v:shape style="position:absolute;left:1373;top:-766;width:3118;height:10" type="#_x0000_t75" stroked="false">
              <v:imagedata r:id="rId687" o:title=""/>
            </v:shape>
            <v:shape style="position:absolute;left:4487;top:-766;width:1421;height:10" type="#_x0000_t75" stroked="false">
              <v:imagedata r:id="rId689" o:title=""/>
            </v:shape>
            <v:shape style="position:absolute;left:5903;top:-766;width:1138;height:10" type="#_x0000_t75" stroked="false">
              <v:imagedata r:id="rId624" o:title=""/>
            </v:shape>
            <v:shape style="position:absolute;left:7036;top:-766;width:3413;height:10" type="#_x0000_t75" stroked="false">
              <v:imagedata r:id="rId690" o:title=""/>
            </v:shape>
            <w10:wrap type="none"/>
          </v:group>
        </w:pict>
      </w:r>
      <w:r>
        <w:rPr/>
        <w:t>十三、</w:t>
        <w:tab/>
        <w:t>财务报表的批准报出</w:t>
      </w:r>
    </w:p>
    <w:p>
      <w:pPr>
        <w:spacing w:before="123"/>
        <w:ind w:left="1278" w:right="0" w:firstLine="0"/>
        <w:jc w:val="left"/>
        <w:rPr>
          <w:rFonts w:ascii="宋体" w:hAnsi="宋体" w:cs="宋体" w:eastAsia="宋体" w:hint="default"/>
          <w:sz w:val="21"/>
          <w:szCs w:val="21"/>
        </w:rPr>
      </w:pPr>
      <w:r>
        <w:rPr>
          <w:rFonts w:ascii="宋体" w:hAnsi="宋体" w:cs="宋体" w:eastAsia="宋体" w:hint="default"/>
          <w:sz w:val="21"/>
          <w:szCs w:val="21"/>
        </w:rPr>
        <w:t>本财务报表业经公司全体董事于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3 </w:t>
      </w:r>
      <w:r>
        <w:rPr>
          <w:rFonts w:ascii="宋体" w:hAnsi="宋体" w:cs="宋体" w:eastAsia="宋体" w:hint="default"/>
          <w:sz w:val="21"/>
          <w:szCs w:val="21"/>
        </w:rPr>
        <w:t>月</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15 </w:t>
      </w:r>
      <w:r>
        <w:rPr>
          <w:rFonts w:ascii="宋体" w:hAnsi="宋体" w:cs="宋体" w:eastAsia="宋体" w:hint="default"/>
          <w:sz w:val="21"/>
          <w:szCs w:val="21"/>
        </w:rPr>
        <w:t>日批准报出。</w:t>
      </w:r>
    </w:p>
    <w:p>
      <w:pPr>
        <w:spacing w:line="240" w:lineRule="auto" w:before="0"/>
        <w:rPr>
          <w:rFonts w:ascii="宋体" w:hAnsi="宋体" w:cs="宋体" w:eastAsia="宋体" w:hint="default"/>
          <w:sz w:val="22"/>
          <w:szCs w:val="22"/>
        </w:rPr>
      </w:pPr>
    </w:p>
    <w:p>
      <w:pPr>
        <w:spacing w:before="180"/>
        <w:ind w:left="0" w:right="454" w:firstLine="0"/>
        <w:jc w:val="right"/>
        <w:rPr>
          <w:rFonts w:ascii="宋体" w:hAnsi="宋体" w:cs="宋体" w:eastAsia="宋体" w:hint="default"/>
          <w:sz w:val="21"/>
          <w:szCs w:val="21"/>
        </w:rPr>
      </w:pPr>
      <w:r>
        <w:rPr>
          <w:rFonts w:ascii="宋体" w:hAnsi="宋体" w:cs="宋体" w:eastAsia="宋体" w:hint="default"/>
          <w:b/>
          <w:bCs/>
          <w:spacing w:val="-1"/>
          <w:sz w:val="21"/>
          <w:szCs w:val="21"/>
        </w:rPr>
        <w:t>广东安居宝数码科技股份有限公司</w:t>
      </w:r>
      <w:r>
        <w:rPr>
          <w:rFonts w:ascii="宋体" w:hAnsi="宋体" w:cs="宋体" w:eastAsia="宋体" w:hint="default"/>
          <w:spacing w:val="-1"/>
          <w:sz w:val="21"/>
          <w:szCs w:val="21"/>
        </w:rPr>
      </w:r>
    </w:p>
    <w:p>
      <w:pPr>
        <w:spacing w:line="331" w:lineRule="auto" w:before="106"/>
        <w:ind w:left="6357" w:right="454" w:firstLine="1245"/>
        <w:jc w:val="right"/>
        <w:rPr>
          <w:rFonts w:ascii="宋体" w:hAnsi="宋体" w:cs="宋体" w:eastAsia="宋体" w:hint="default"/>
          <w:sz w:val="21"/>
          <w:szCs w:val="21"/>
        </w:rPr>
      </w:pPr>
      <w:r>
        <w:rPr>
          <w:rFonts w:ascii="宋体" w:hAnsi="宋体" w:cs="宋体" w:eastAsia="宋体" w:hint="default"/>
          <w:b/>
          <w:bCs/>
          <w:sz w:val="21"/>
          <w:szCs w:val="21"/>
        </w:rPr>
        <w:t>（加盖公章）</w:t>
      </w:r>
      <w:r>
        <w:rPr>
          <w:rFonts w:ascii="宋体" w:hAnsi="宋体" w:cs="宋体" w:eastAsia="宋体" w:hint="default"/>
          <w:b/>
          <w:bCs/>
          <w:w w:val="100"/>
          <w:sz w:val="21"/>
          <w:szCs w:val="21"/>
        </w:rPr>
        <w:t> </w:t>
      </w:r>
      <w:r>
        <w:rPr>
          <w:rFonts w:ascii="宋体" w:hAnsi="宋体" w:cs="宋体" w:eastAsia="宋体" w:hint="default"/>
          <w:b/>
          <w:bCs/>
          <w:sz w:val="21"/>
          <w:szCs w:val="21"/>
        </w:rPr>
        <w:t>二</w:t>
      </w:r>
      <w:r>
        <w:rPr>
          <w:rFonts w:ascii="宋体" w:hAnsi="宋体" w:cs="宋体" w:eastAsia="宋体" w:hint="default"/>
          <w:b/>
          <w:bCs/>
          <w:spacing w:val="-66"/>
          <w:sz w:val="21"/>
          <w:szCs w:val="21"/>
        </w:rPr>
        <w:t> </w:t>
      </w:r>
      <w:r>
        <w:rPr>
          <w:rFonts w:ascii="宋体" w:hAnsi="宋体" w:cs="宋体" w:eastAsia="宋体" w:hint="default"/>
          <w:b/>
          <w:bCs/>
          <w:sz w:val="21"/>
          <w:szCs w:val="21"/>
        </w:rPr>
        <w:t>〇</w:t>
      </w:r>
      <w:r>
        <w:rPr>
          <w:rFonts w:ascii="宋体" w:hAnsi="宋体" w:cs="宋体" w:eastAsia="宋体" w:hint="default"/>
          <w:b/>
          <w:bCs/>
          <w:spacing w:val="-66"/>
          <w:sz w:val="21"/>
          <w:szCs w:val="21"/>
        </w:rPr>
        <w:t> </w:t>
      </w:r>
      <w:r>
        <w:rPr>
          <w:rFonts w:ascii="宋体" w:hAnsi="宋体" w:cs="宋体" w:eastAsia="宋体" w:hint="default"/>
          <w:b/>
          <w:bCs/>
          <w:sz w:val="21"/>
          <w:szCs w:val="21"/>
        </w:rPr>
        <w:t>一</w:t>
      </w:r>
      <w:r>
        <w:rPr>
          <w:rFonts w:ascii="宋体" w:hAnsi="宋体" w:cs="宋体" w:eastAsia="宋体" w:hint="default"/>
          <w:b/>
          <w:bCs/>
          <w:spacing w:val="-68"/>
          <w:sz w:val="21"/>
          <w:szCs w:val="21"/>
        </w:rPr>
        <w:t> </w:t>
      </w:r>
      <w:r>
        <w:rPr>
          <w:rFonts w:ascii="宋体" w:hAnsi="宋体" w:cs="宋体" w:eastAsia="宋体" w:hint="default"/>
          <w:b/>
          <w:bCs/>
          <w:sz w:val="21"/>
          <w:szCs w:val="21"/>
        </w:rPr>
        <w:t>二</w:t>
      </w:r>
      <w:r>
        <w:rPr>
          <w:rFonts w:ascii="宋体" w:hAnsi="宋体" w:cs="宋体" w:eastAsia="宋体" w:hint="default"/>
          <w:b/>
          <w:bCs/>
          <w:spacing w:val="-66"/>
          <w:sz w:val="21"/>
          <w:szCs w:val="21"/>
        </w:rPr>
        <w:t> </w:t>
      </w:r>
      <w:r>
        <w:rPr>
          <w:rFonts w:ascii="宋体" w:hAnsi="宋体" w:cs="宋体" w:eastAsia="宋体" w:hint="default"/>
          <w:b/>
          <w:bCs/>
          <w:sz w:val="21"/>
          <w:szCs w:val="21"/>
        </w:rPr>
        <w:t>年</w:t>
      </w:r>
      <w:r>
        <w:rPr>
          <w:rFonts w:ascii="宋体" w:hAnsi="宋体" w:cs="宋体" w:eastAsia="宋体" w:hint="default"/>
          <w:b/>
          <w:bCs/>
          <w:spacing w:val="-67"/>
          <w:sz w:val="21"/>
          <w:szCs w:val="21"/>
        </w:rPr>
        <w:t> </w:t>
      </w:r>
      <w:r>
        <w:rPr>
          <w:rFonts w:ascii="宋体" w:hAnsi="宋体" w:cs="宋体" w:eastAsia="宋体" w:hint="default"/>
          <w:b/>
          <w:bCs/>
          <w:sz w:val="21"/>
          <w:szCs w:val="21"/>
        </w:rPr>
        <w:t>三</w:t>
      </w:r>
      <w:r>
        <w:rPr>
          <w:rFonts w:ascii="宋体" w:hAnsi="宋体" w:cs="宋体" w:eastAsia="宋体" w:hint="default"/>
          <w:b/>
          <w:bCs/>
          <w:spacing w:val="-65"/>
          <w:sz w:val="21"/>
          <w:szCs w:val="21"/>
        </w:rPr>
        <w:t> </w:t>
      </w:r>
      <w:r>
        <w:rPr>
          <w:rFonts w:ascii="宋体" w:hAnsi="宋体" w:cs="宋体" w:eastAsia="宋体" w:hint="default"/>
          <w:b/>
          <w:bCs/>
          <w:sz w:val="21"/>
          <w:szCs w:val="21"/>
        </w:rPr>
        <w:t>月</w:t>
      </w:r>
      <w:r>
        <w:rPr>
          <w:rFonts w:ascii="宋体" w:hAnsi="宋体" w:cs="宋体" w:eastAsia="宋体" w:hint="default"/>
          <w:b/>
          <w:bCs/>
          <w:spacing w:val="-68"/>
          <w:sz w:val="21"/>
          <w:szCs w:val="21"/>
        </w:rPr>
        <w:t> </w:t>
      </w:r>
      <w:r>
        <w:rPr>
          <w:rFonts w:ascii="宋体" w:hAnsi="宋体" w:cs="宋体" w:eastAsia="宋体" w:hint="default"/>
          <w:b/>
          <w:bCs/>
          <w:spacing w:val="19"/>
          <w:sz w:val="21"/>
          <w:szCs w:val="21"/>
        </w:rPr>
        <w:t>十五</w:t>
      </w:r>
      <w:r>
        <w:rPr>
          <w:rFonts w:ascii="宋体" w:hAnsi="宋体" w:cs="宋体" w:eastAsia="宋体" w:hint="default"/>
          <w:b/>
          <w:bCs/>
          <w:spacing w:val="-68"/>
          <w:sz w:val="21"/>
          <w:szCs w:val="21"/>
        </w:rPr>
        <w:t> </w:t>
      </w:r>
      <w:r>
        <w:rPr>
          <w:rFonts w:ascii="宋体" w:hAnsi="宋体" w:cs="宋体" w:eastAsia="宋体" w:hint="default"/>
          <w:b/>
          <w:bCs/>
          <w:sz w:val="21"/>
          <w:szCs w:val="21"/>
        </w:rPr>
        <w:t>日</w:t>
      </w:r>
      <w:r>
        <w:rPr>
          <w:rFonts w:ascii="宋体" w:hAnsi="宋体" w:cs="宋体" w:eastAsia="宋体" w:hint="default"/>
          <w:sz w:val="21"/>
          <w:szCs w:val="21"/>
        </w:rPr>
      </w:r>
    </w:p>
    <w:p>
      <w:pPr>
        <w:spacing w:after="0" w:line="331" w:lineRule="auto"/>
        <w:jc w:val="right"/>
        <w:rPr>
          <w:rFonts w:ascii="宋体" w:hAnsi="宋体" w:cs="宋体" w:eastAsia="宋体" w:hint="default"/>
          <w:sz w:val="21"/>
          <w:szCs w:val="21"/>
        </w:rPr>
        <w:sectPr>
          <w:pgSz w:w="11910" w:h="16840"/>
          <w:pgMar w:header="852" w:footer="1195" w:top="1480" w:bottom="1380" w:left="1240" w:right="1340"/>
        </w:sectPr>
      </w:pPr>
    </w:p>
    <w:p>
      <w:pPr>
        <w:spacing w:line="240" w:lineRule="auto" w:before="10"/>
        <w:rPr>
          <w:rFonts w:ascii="宋体" w:hAnsi="宋体" w:cs="宋体" w:eastAsia="宋体" w:hint="default"/>
          <w:b/>
          <w:bCs/>
          <w:sz w:val="3"/>
          <w:szCs w:val="3"/>
        </w:rPr>
      </w:pPr>
    </w:p>
    <w:p>
      <w:pPr>
        <w:spacing w:line="20" w:lineRule="exact"/>
        <w:ind w:left="104" w:right="0" w:firstLine="0"/>
        <w:rPr>
          <w:rFonts w:ascii="宋体" w:hAnsi="宋体" w:cs="宋体" w:eastAsia="宋体" w:hint="default"/>
          <w:sz w:val="2"/>
          <w:szCs w:val="2"/>
        </w:rPr>
      </w:pPr>
      <w:r>
        <w:rPr>
          <w:rFonts w:ascii="宋体" w:hAnsi="宋体" w:cs="宋体" w:eastAsia="宋体" w:hint="default"/>
          <w:sz w:val="2"/>
          <w:szCs w:val="2"/>
        </w:rPr>
        <w:pict>
          <v:group style="width:419pt;height:.75pt;mso-position-horizontal-relative:char;mso-position-vertical-relative:line" coordorigin="0,0" coordsize="8380,15">
            <v:group style="position:absolute;left:7;top:7;width:8366;height:2" coordorigin="7,7" coordsize="8366,2">
              <v:shape style="position:absolute;left:7;top:7;width:8366;height:2" coordorigin="7,7" coordsize="8366,0" path="m7,7l8373,7e" filled="false" stroked="true" strokeweight=".72pt" strokecolor="#000000">
                <v:path arrowok="t"/>
              </v:shape>
            </v:group>
          </v:group>
        </w:pict>
      </w:r>
      <w:r>
        <w:rPr>
          <w:rFonts w:ascii="宋体" w:hAnsi="宋体" w:cs="宋体" w:eastAsia="宋体" w:hint="default"/>
          <w:sz w:val="2"/>
          <w:szCs w:val="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10"/>
        <w:rPr>
          <w:rFonts w:ascii="宋体" w:hAnsi="宋体" w:cs="宋体" w:eastAsia="宋体" w:hint="default"/>
          <w:b/>
          <w:bCs/>
          <w:sz w:val="23"/>
          <w:szCs w:val="23"/>
        </w:rPr>
      </w:pPr>
    </w:p>
    <w:p>
      <w:pPr>
        <w:pStyle w:val="Heading4"/>
        <w:tabs>
          <w:tab w:pos="5536" w:val="left" w:leader="none"/>
        </w:tabs>
        <w:spacing w:line="240" w:lineRule="auto"/>
        <w:ind w:left="3551" w:right="123"/>
        <w:jc w:val="left"/>
        <w:rPr>
          <w:rFonts w:ascii="黑体" w:hAnsi="黑体" w:cs="黑体" w:eastAsia="黑体" w:hint="default"/>
        </w:rPr>
      </w:pPr>
      <w:r>
        <w:rPr>
          <w:rFonts w:ascii="黑体" w:hAnsi="黑体" w:cs="黑体" w:eastAsia="黑体" w:hint="default"/>
        </w:rPr>
        <w:t>第十节</w:t>
        <w:tab/>
        <w:t>备查文件</w:t>
      </w:r>
    </w:p>
    <w:p>
      <w:pPr>
        <w:spacing w:line="240" w:lineRule="auto" w:before="6"/>
        <w:rPr>
          <w:rFonts w:ascii="黑体" w:hAnsi="黑体" w:cs="黑体" w:eastAsia="黑体" w:hint="default"/>
          <w:sz w:val="27"/>
          <w:szCs w:val="27"/>
        </w:rPr>
      </w:pPr>
    </w:p>
    <w:p>
      <w:pPr>
        <w:pStyle w:val="BodyText"/>
        <w:spacing w:line="357" w:lineRule="auto"/>
        <w:ind w:left="140" w:right="122" w:firstLine="566"/>
        <w:jc w:val="left"/>
      </w:pPr>
      <w:r>
        <w:rPr/>
        <w:t>一、</w:t>
      </w:r>
      <w:r>
        <w:rPr>
          <w:spacing w:val="-23"/>
        </w:rPr>
        <w:t> </w:t>
      </w:r>
      <w:r>
        <w:rPr>
          <w:spacing w:val="-9"/>
        </w:rPr>
        <w:t>载有公司法定代表人、主管会计工作负责人、公司会计机构负责人（会</w:t>
      </w:r>
      <w:r>
        <w:rPr/>
        <w:t> 计主管人员）签名并盖章的财务报表。</w:t>
      </w:r>
    </w:p>
    <w:p>
      <w:pPr>
        <w:pStyle w:val="BodyText"/>
        <w:spacing w:line="240" w:lineRule="auto" w:before="192"/>
        <w:ind w:left="706" w:right="123"/>
        <w:jc w:val="left"/>
      </w:pPr>
      <w:r>
        <w:rPr/>
        <w:t>二、</w:t>
      </w:r>
      <w:r>
        <w:rPr>
          <w:spacing w:val="-34"/>
        </w:rPr>
        <w:t> </w:t>
      </w:r>
      <w:r>
        <w:rPr/>
        <w:t>载有会计师事务所盖章、注册会计师签名并盖章的审计报告原件。</w:t>
      </w:r>
    </w:p>
    <w:p>
      <w:pPr>
        <w:spacing w:line="240" w:lineRule="auto" w:before="9"/>
        <w:rPr>
          <w:rFonts w:ascii="宋体" w:hAnsi="宋体" w:cs="宋体" w:eastAsia="宋体" w:hint="default"/>
          <w:sz w:val="23"/>
          <w:szCs w:val="23"/>
        </w:rPr>
      </w:pPr>
    </w:p>
    <w:p>
      <w:pPr>
        <w:pStyle w:val="BodyText"/>
        <w:spacing w:line="357" w:lineRule="auto"/>
        <w:ind w:left="140" w:right="334" w:firstLine="566"/>
        <w:jc w:val="left"/>
      </w:pPr>
      <w:r>
        <w:rPr/>
        <w:t>三、</w:t>
      </w:r>
      <w:r>
        <w:rPr>
          <w:spacing w:val="-34"/>
        </w:rPr>
        <w:t> </w:t>
      </w:r>
      <w:r>
        <w:rPr/>
        <w:t>报告期内在中国证监会指定网站上公开披露过的所有公司文件的正</w:t>
      </w:r>
      <w:r>
        <w:rPr/>
        <w:t> 本及公告的原稿。</w:t>
      </w:r>
    </w:p>
    <w:p>
      <w:pPr>
        <w:pStyle w:val="BodyText"/>
        <w:spacing w:line="477" w:lineRule="auto" w:before="193"/>
        <w:ind w:left="706" w:right="1774"/>
        <w:jc w:val="left"/>
      </w:pPr>
      <w:r>
        <w:rPr/>
        <w:t>四、</w:t>
      </w:r>
      <w:r>
        <w:rPr>
          <w:spacing w:val="-34"/>
        </w:rPr>
        <w:t> </w:t>
      </w:r>
      <w:r>
        <w:rPr/>
        <w:t>经公司法定代表人签名的</w:t>
      </w:r>
      <w:r>
        <w:rPr>
          <w:rFonts w:ascii="宋体" w:hAnsi="宋体" w:cs="宋体" w:eastAsia="宋体" w:hint="default"/>
        </w:rPr>
        <w:t>2011</w:t>
      </w:r>
      <w:r>
        <w:rPr/>
        <w:t>年年度报告文本原件。 五、</w:t>
      </w:r>
      <w:r>
        <w:rPr>
          <w:spacing w:val="-34"/>
        </w:rPr>
        <w:t> </w:t>
      </w:r>
      <w:r>
        <w:rPr/>
        <w:t>其他相关资料。</w:t>
      </w:r>
      <w:r>
        <w:rPr/>
        <w:t> 以上备查文件的备置地点：公司董事会办公室。</w:t>
      </w: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8"/>
          <w:szCs w:val="28"/>
        </w:rPr>
      </w:pPr>
    </w:p>
    <w:p>
      <w:pPr>
        <w:pStyle w:val="BodyText"/>
        <w:tabs>
          <w:tab w:pos="8159" w:val="left" w:leader="none"/>
        </w:tabs>
        <w:spacing w:line="595" w:lineRule="auto"/>
        <w:ind w:left="4641" w:right="407" w:hanging="94"/>
        <w:jc w:val="left"/>
        <w:rPr>
          <w:rFonts w:ascii="Times New Roman" w:hAnsi="Times New Roman" w:cs="Times New Roman" w:eastAsia="Times New Roman" w:hint="default"/>
        </w:rPr>
      </w:pPr>
      <w:r>
        <w:rPr>
          <w:rFonts w:ascii="黑体" w:hAnsi="黑体" w:cs="黑体" w:eastAsia="黑体" w:hint="default"/>
        </w:rPr>
        <w:t>广东安居宝数码科技股份有限公司 法定代表人（张波）：</w:t>
      </w:r>
      <w:r>
        <w:rPr>
          <w:rFonts w:ascii="Times New Roman" w:hAnsi="Times New Roman" w:cs="Times New Roman" w:eastAsia="Times New Roman" w:hint="default"/>
        </w:rPr>
      </w:r>
      <w:r>
        <w:rPr>
          <w:rFonts w:ascii="Times New Roman" w:hAnsi="Times New Roman" w:cs="Times New Roman" w:eastAsia="Times New Roman" w:hint="default"/>
          <w:u w:val="single" w:color="000000"/>
        </w:rPr>
        <w:t> </w:t>
        <w:tab/>
      </w:r>
      <w:r>
        <w:rPr>
          <w:rFonts w:ascii="Times New Roman" w:hAnsi="Times New Roman" w:cs="Times New Roman" w:eastAsia="Times New Roman" w:hint="default"/>
          <w:w w:val="28"/>
          <w:u w:val="single" w:color="000000"/>
        </w:rPr>
        <w:t> </w:t>
      </w:r>
      <w:r>
        <w:rPr>
          <w:rFonts w:ascii="Times New Roman" w:hAnsi="Times New Roman" w:cs="Times New Roman" w:eastAsia="Times New Roman" w:hint="default"/>
          <w:u w:val="single" w:color="000000"/>
        </w:rPr>
      </w:r>
      <w:r>
        <w:rPr>
          <w:rFonts w:ascii="Times New Roman" w:hAnsi="Times New Roman" w:cs="Times New Roman" w:eastAsia="Times New Roman" w:hint="default"/>
        </w:rPr>
      </w:r>
    </w:p>
    <w:sectPr>
      <w:pgSz w:w="11910" w:h="16840"/>
      <w:pgMar w:header="852" w:footer="1195" w:top="1480" w:bottom="1380" w:left="1660" w:right="16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libri">
    <w:altName w:val="Calibri"/>
    <w:charset w:val="0"/>
    <w:family w:val="swiss"/>
    <w:pitch w:val="variable"/>
  </w:font>
  <w:font w:name="宋体">
    <w:altName w:val="宋体"/>
    <w:charset w:val="86"/>
    <w:family w:val="auto"/>
    <w:pitch w:val="variable"/>
  </w:font>
  <w:font w:name="黑体">
    <w:altName w:val="黑体"/>
    <w:charset w:val="86"/>
    <w:family w:val="modern"/>
    <w:pitch w:val="fixed"/>
  </w:font>
  <w:font w:name="华文细黑">
    <w:altName w:val="华文细黑"/>
    <w:charset w:val="86"/>
    <w:family w:val="auto"/>
    <w:pitch w:val="variable"/>
  </w:font>
  <w:font w:name="新宋体">
    <w:altName w:val="新宋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283.809998pt;margin-top:771.265991pt;width:27.8pt;height:11pt;mso-position-horizontal-relative:page;mso-position-vertical-relative:page;z-index:-120697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0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3.890015pt;margin-top:524.666016pt;width:33.4pt;height:11pt;mso-position-horizontal-relative:page;mso-position-vertical-relative:page;z-index:-120666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39</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654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40</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652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45</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64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46</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265991pt;width:32.4pt;height:11pt;mso-position-horizontal-relative:page;mso-position-vertical-relative:page;z-index:-120647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50 </w:t>
                </w:r>
                <w:r>
                  <w:rPr>
                    <w:rFonts w:ascii="Calibri"/>
                    <w:sz w:val="18"/>
                  </w:rPr>
                  <w:t>/</w:t>
                </w:r>
                <w:r>
                  <w:rPr>
                    <w:rFonts w:ascii="Calibri"/>
                    <w:spacing w:val="-4"/>
                    <w:sz w:val="18"/>
                  </w:rPr>
                  <w:t> </w:t>
                </w:r>
                <w:r>
                  <w:rPr>
                    <w:rFonts w:ascii="Calibri"/>
                    <w:b/>
                    <w:sz w:val="18"/>
                  </w:rPr>
                  <w:t>159</w:t>
                </w:r>
                <w:r>
                  <w:rPr>
                    <w:rFonts w:ascii="Calibri"/>
                    <w:sz w:val="18"/>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3.890015pt;margin-top:524.666016pt;width:33.4pt;height:11pt;mso-position-horizontal-relative:page;mso-position-vertical-relative:page;z-index:-120635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51</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62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54</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3.890015pt;margin-top:524.666016pt;width:33.4pt;height:11pt;mso-position-horizontal-relative:page;mso-position-vertical-relative:page;z-index:-12061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56</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265991pt;width:32.4pt;height:11pt;mso-position-horizontal-relative:page;mso-position-vertical-relative:page;z-index:-120599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58 </w:t>
                </w:r>
                <w:r>
                  <w:rPr>
                    <w:rFonts w:ascii="Calibri"/>
                    <w:sz w:val="18"/>
                  </w:rPr>
                  <w:t>/</w:t>
                </w:r>
                <w:r>
                  <w:rPr>
                    <w:rFonts w:ascii="Calibri"/>
                    <w:spacing w:val="-4"/>
                    <w:sz w:val="18"/>
                  </w:rPr>
                  <w:t> </w:t>
                </w:r>
                <w:r>
                  <w:rPr>
                    <w:rFonts w:ascii="Calibri"/>
                    <w:b/>
                    <w:sz w:val="18"/>
                  </w:rPr>
                  <w:t>159</w:t>
                </w:r>
                <w:r>
                  <w:rPr>
                    <w:rFonts w:ascii="Calibri"/>
                    <w:sz w:val="18"/>
                  </w:rPr>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265991pt;width:32.4pt;height:11pt;mso-position-horizontal-relative:page;mso-position-vertical-relative:page;z-index:-120596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59 </w:t>
                </w:r>
                <w:r>
                  <w:rPr>
                    <w:rFonts w:ascii="Calibri"/>
                    <w:sz w:val="18"/>
                  </w:rPr>
                  <w:t>/</w:t>
                </w:r>
                <w:r>
                  <w:rPr>
                    <w:rFonts w:ascii="Calibri"/>
                    <w:spacing w:val="-4"/>
                    <w:sz w:val="18"/>
                  </w:rPr>
                  <w:t> </w:t>
                </w:r>
                <w:r>
                  <w:rPr>
                    <w:rFonts w:ascii="Calibri"/>
                    <w:b/>
                    <w:sz w:val="18"/>
                  </w:rPr>
                  <w:t>159</w:t>
                </w:r>
                <w:r>
                  <w:rPr>
                    <w:rFonts w:ascii="Calibri"/>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809998pt;margin-top:771.265991pt;width:28.8pt;height:11pt;mso-position-horizontal-relative:page;mso-position-vertical-relative:page;z-index:-120685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265991pt;width:32.4pt;height:11pt;mso-position-horizontal-relative:page;mso-position-vertical-relative:page;z-index:-120594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60 </w:t>
                </w:r>
                <w:r>
                  <w:rPr>
                    <w:rFonts w:ascii="Calibri"/>
                    <w:sz w:val="18"/>
                  </w:rPr>
                  <w:t>/</w:t>
                </w:r>
                <w:r>
                  <w:rPr>
                    <w:rFonts w:ascii="Calibri"/>
                    <w:spacing w:val="-4"/>
                    <w:sz w:val="18"/>
                  </w:rPr>
                  <w:t> </w:t>
                </w:r>
                <w:r>
                  <w:rPr>
                    <w:rFonts w:ascii="Calibri"/>
                    <w:b/>
                    <w:sz w:val="18"/>
                  </w:rPr>
                  <w:t>159</w:t>
                </w:r>
                <w:r>
                  <w:rPr>
                    <w:rFonts w:ascii="Calibri"/>
                    <w:sz w:val="18"/>
                  </w:rPr>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592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61</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589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62</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58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67</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584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68</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265991pt;width:32.4pt;height:11pt;mso-position-horizontal-relative:page;mso-position-vertical-relative:page;z-index:-120582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70 </w:t>
                </w:r>
                <w:r>
                  <w:rPr>
                    <w:rFonts w:ascii="Calibri"/>
                    <w:sz w:val="18"/>
                  </w:rPr>
                  <w:t>/</w:t>
                </w:r>
                <w:r>
                  <w:rPr>
                    <w:rFonts w:ascii="Calibri"/>
                    <w:spacing w:val="-4"/>
                    <w:sz w:val="18"/>
                  </w:rPr>
                  <w:t> </w:t>
                </w:r>
                <w:r>
                  <w:rPr>
                    <w:rFonts w:ascii="Calibri"/>
                    <w:b/>
                    <w:sz w:val="18"/>
                  </w:rPr>
                  <w:t>159</w:t>
                </w:r>
                <w:r>
                  <w:rPr>
                    <w:rFonts w:ascii="Calibri"/>
                    <w:sz w:val="18"/>
                  </w:rPr>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580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71</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57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75</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575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76</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265991pt;width:32.4pt;height:11pt;mso-position-horizontal-relative:page;mso-position-vertical-relative:page;z-index:-120572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80 </w:t>
                </w:r>
                <w:r>
                  <w:rPr>
                    <w:rFonts w:ascii="Calibri"/>
                    <w:sz w:val="18"/>
                  </w:rPr>
                  <w:t>/</w:t>
                </w:r>
                <w:r>
                  <w:rPr>
                    <w:rFonts w:ascii="Calibri"/>
                    <w:spacing w:val="-4"/>
                    <w:sz w:val="18"/>
                  </w:rPr>
                  <w:t> </w:t>
                </w:r>
                <w:r>
                  <w:rPr>
                    <w:rFonts w:ascii="Calibri"/>
                    <w:b/>
                    <w:sz w:val="18"/>
                  </w:rPr>
                  <w:t>159</w:t>
                </w:r>
                <w:r>
                  <w:rPr>
                    <w:rFonts w:ascii="Calibri"/>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68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10</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570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81</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15"/>
        <w:szCs w:val="15"/>
      </w:rPr>
    </w:pPr>
    <w:r>
      <w:rPr/>
      <w:pict>
        <v:shape style="position:absolute;margin-left:282.809998pt;margin-top:782.185974pt;width:33.4pt;height:13.65pt;mso-position-horizontal-relative:page;mso-position-vertical-relative:page;z-index:-1205584" type="#_x0000_t202" filled="false" stroked="false">
          <v:textbox inset="0,0,0,0">
            <w:txbxContent>
              <w:p>
                <w:pPr>
                  <w:spacing w:before="36"/>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86</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3.809998pt;margin-top:784.825989pt;width:32.4pt;height:11pt;mso-position-horizontal-relative:page;mso-position-vertical-relative:page;z-index:-120548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90 </w:t>
                </w:r>
                <w:r>
                  <w:rPr>
                    <w:rFonts w:ascii="Calibri"/>
                    <w:sz w:val="18"/>
                  </w:rPr>
                  <w:t>/</w:t>
                </w:r>
                <w:r>
                  <w:rPr>
                    <w:rFonts w:ascii="Calibri"/>
                    <w:spacing w:val="-4"/>
                    <w:sz w:val="18"/>
                  </w:rPr>
                  <w:t> </w:t>
                </w:r>
                <w:r>
                  <w:rPr>
                    <w:rFonts w:ascii="Calibri"/>
                    <w:b/>
                    <w:sz w:val="18"/>
                  </w:rPr>
                  <w:t>159</w:t>
                </w:r>
                <w:r>
                  <w:rPr>
                    <w:rFonts w:ascii="Calibri"/>
                    <w:sz w:val="18"/>
                  </w:rPr>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6.049988pt;margin-top:524.546021pt;width:33.4pt;height:11pt;mso-position-horizontal-relative:page;mso-position-vertical-relative:page;z-index:-120539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91</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809998pt;margin-top:771.145996pt;width:33.4pt;height:11pt;mso-position-horizontal-relative:page;mso-position-vertical-relative:page;z-index:-120527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96</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2.809998pt;margin-top:771.145996pt;width:33.4pt;height:11pt;mso-position-horizontal-relative:page;mso-position-vertical-relative:page;z-index:-120524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99</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5224"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100</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520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105</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51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106</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515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107</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680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17</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512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108</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145996pt;width:36.950pt;height:11pt;mso-position-horizontal-relative:page;mso-position-vertical-relative:page;z-index:-120510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110 </w:t>
                </w:r>
                <w:r>
                  <w:rPr>
                    <w:rFonts w:ascii="Calibri"/>
                    <w:sz w:val="18"/>
                  </w:rPr>
                  <w:t>/</w:t>
                </w:r>
                <w:r>
                  <w:rPr>
                    <w:rFonts w:ascii="Calibri"/>
                    <w:spacing w:val="-5"/>
                    <w:sz w:val="18"/>
                  </w:rPr>
                  <w:t> </w:t>
                </w:r>
                <w:r>
                  <w:rPr>
                    <w:rFonts w:ascii="Calibri"/>
                    <w:b/>
                    <w:sz w:val="18"/>
                  </w:rPr>
                  <w:t>159</w:t>
                </w:r>
                <w:r>
                  <w:rPr>
                    <w:rFonts w:ascii="Calibri"/>
                    <w:sz w:val="18"/>
                  </w:rPr>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145996pt;width:36.950pt;height:11pt;mso-position-horizontal-relative:page;mso-position-vertical-relative:page;z-index:-1205080"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111 </w:t>
                </w:r>
                <w:r>
                  <w:rPr>
                    <w:rFonts w:ascii="Calibri"/>
                    <w:sz w:val="18"/>
                  </w:rPr>
                  <w:t>/</w:t>
                </w:r>
                <w:r>
                  <w:rPr>
                    <w:rFonts w:ascii="Calibri"/>
                    <w:spacing w:val="-5"/>
                    <w:sz w:val="18"/>
                  </w:rPr>
                  <w:t> </w:t>
                </w:r>
                <w:r>
                  <w:rPr>
                    <w:rFonts w:ascii="Calibri"/>
                    <w:b/>
                    <w:sz w:val="18"/>
                  </w:rPr>
                  <w:t>159</w:t>
                </w:r>
                <w:r>
                  <w:rPr>
                    <w:rFonts w:ascii="Calibri"/>
                    <w:sz w:val="18"/>
                  </w:rPr>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505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112</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503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113</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496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118</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145996pt;width:36.950pt;height:11pt;mso-position-horizontal-relative:page;mso-position-vertical-relative:page;z-index:-1204936"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120 </w:t>
                </w:r>
                <w:r>
                  <w:rPr>
                    <w:rFonts w:ascii="Calibri"/>
                    <w:sz w:val="18"/>
                  </w:rPr>
                  <w:t>/</w:t>
                </w:r>
                <w:r>
                  <w:rPr>
                    <w:rFonts w:ascii="Calibri"/>
                    <w:spacing w:val="-5"/>
                    <w:sz w:val="18"/>
                  </w:rPr>
                  <w:t> </w:t>
                </w:r>
                <w:r>
                  <w:rPr>
                    <w:rFonts w:ascii="Calibri"/>
                    <w:b/>
                    <w:sz w:val="18"/>
                  </w:rPr>
                  <w:t>159</w:t>
                </w:r>
                <w:r>
                  <w:rPr>
                    <w:rFonts w:ascii="Calibri"/>
                    <w:sz w:val="18"/>
                  </w:rPr>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49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121</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265991pt;width:32.4pt;height:11pt;mso-position-horizontal-relative:page;mso-position-vertical-relative:page;z-index:-120678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20 </w:t>
                </w:r>
                <w:r>
                  <w:rPr>
                    <w:rFonts w:ascii="Calibri"/>
                    <w:sz w:val="18"/>
                  </w:rPr>
                  <w:t>/</w:t>
                </w:r>
                <w:r>
                  <w:rPr>
                    <w:rFonts w:ascii="Calibri"/>
                    <w:spacing w:val="-4"/>
                    <w:sz w:val="18"/>
                  </w:rPr>
                  <w:t> </w:t>
                </w:r>
                <w:r>
                  <w:rPr>
                    <w:rFonts w:ascii="Calibri"/>
                    <w:b/>
                    <w:sz w:val="18"/>
                  </w:rPr>
                  <w:t>159</w:t>
                </w:r>
                <w:r>
                  <w:rPr>
                    <w:rFonts w:ascii="Calibri"/>
                    <w:sz w:val="18"/>
                  </w:rPr>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488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128</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145996pt;width:36.950pt;height:11pt;mso-position-horizontal-relative:page;mso-position-vertical-relative:page;z-index:-1204864"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130 </w:t>
                </w:r>
                <w:r>
                  <w:rPr>
                    <w:rFonts w:ascii="Calibri"/>
                    <w:sz w:val="18"/>
                  </w:rPr>
                  <w:t>/</w:t>
                </w:r>
                <w:r>
                  <w:rPr>
                    <w:rFonts w:ascii="Calibri"/>
                    <w:spacing w:val="-5"/>
                    <w:sz w:val="18"/>
                  </w:rPr>
                  <w:t> </w:t>
                </w:r>
                <w:r>
                  <w:rPr>
                    <w:rFonts w:ascii="Calibri"/>
                    <w:b/>
                    <w:sz w:val="18"/>
                  </w:rPr>
                  <w:t>159</w:t>
                </w:r>
                <w:r>
                  <w:rPr>
                    <w:rFonts w:ascii="Calibri"/>
                    <w:sz w:val="18"/>
                  </w:rPr>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484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131</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3.890015pt;margin-top:524.546021pt;width:37.950pt;height:11pt;mso-position-horizontal-relative:page;mso-position-vertical-relative:page;z-index:-120476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133</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472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135</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145996pt;width:36.950pt;height:11pt;mso-position-horizontal-relative:page;mso-position-vertical-relative:page;z-index:-1204672"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140 </w:t>
                </w:r>
                <w:r>
                  <w:rPr>
                    <w:rFonts w:ascii="Calibri"/>
                    <w:sz w:val="18"/>
                  </w:rPr>
                  <w:t>/</w:t>
                </w:r>
                <w:r>
                  <w:rPr>
                    <w:rFonts w:ascii="Calibri"/>
                    <w:spacing w:val="-5"/>
                    <w:sz w:val="18"/>
                  </w:rPr>
                  <w:t> </w:t>
                </w:r>
                <w:r>
                  <w:rPr>
                    <w:rFonts w:ascii="Calibri"/>
                    <w:b/>
                    <w:sz w:val="18"/>
                  </w:rPr>
                  <w:t>159</w:t>
                </w:r>
                <w:r>
                  <w:rPr>
                    <w:rFonts w:ascii="Calibri"/>
                    <w:sz w:val="18"/>
                  </w:rPr>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1.529999pt;margin-top:771.145996pt;width:36.950pt;height:11pt;mso-position-horizontal-relative:page;mso-position-vertical-relative:page;z-index:-1204648" type="#_x0000_t202" filled="false" stroked="false">
          <v:textbox inset="0,0,0,0">
            <w:txbxContent>
              <w:p>
                <w:pPr>
                  <w:spacing w:line="203" w:lineRule="exact" w:before="0"/>
                  <w:ind w:left="20" w:right="0" w:firstLine="0"/>
                  <w:jc w:val="left"/>
                  <w:rPr>
                    <w:rFonts w:ascii="Calibri" w:hAnsi="Calibri" w:cs="Calibri" w:eastAsia="Calibri" w:hint="default"/>
                    <w:sz w:val="18"/>
                    <w:szCs w:val="18"/>
                  </w:rPr>
                </w:pPr>
                <w:r>
                  <w:rPr>
                    <w:rFonts w:ascii="Calibri"/>
                    <w:b/>
                    <w:sz w:val="18"/>
                  </w:rPr>
                  <w:t>141 </w:t>
                </w:r>
                <w:r>
                  <w:rPr>
                    <w:rFonts w:ascii="Calibri"/>
                    <w:sz w:val="18"/>
                  </w:rPr>
                  <w:t>/</w:t>
                </w:r>
                <w:r>
                  <w:rPr>
                    <w:rFonts w:ascii="Calibri"/>
                    <w:spacing w:val="-5"/>
                    <w:sz w:val="18"/>
                  </w:rPr>
                  <w:t> </w:t>
                </w:r>
                <w:r>
                  <w:rPr>
                    <w:rFonts w:ascii="Calibri"/>
                    <w:b/>
                    <w:sz w:val="18"/>
                  </w:rPr>
                  <w:t>159</w:t>
                </w:r>
                <w:r>
                  <w:rPr>
                    <w:rFonts w:ascii="Calibri"/>
                    <w:sz w:val="18"/>
                  </w:rPr>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125.739998pt;margin-top:751.661011pt;width:91.45pt;height:13.75pt;mso-position-horizontal-relative:page;mso-position-vertical-relative:page;z-index:-1204624" type="#_x0000_t202" filled="false" stroked="false">
          <v:textbox inset="0,0,0,0">
            <w:txbxContent>
              <w:p>
                <w:pPr>
                  <w:spacing w:line="258"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Calibri" w:hAnsi="Calibri" w:cs="Calibri" w:eastAsia="Calibri" w:hint="default"/>
                    <w:sz w:val="21"/>
                    <w:szCs w:val="21"/>
                  </w:rPr>
                  <w:t>2</w:t>
                </w:r>
                <w:r>
                  <w:rPr>
                    <w:rFonts w:ascii="宋体" w:hAnsi="宋体" w:cs="宋体" w:eastAsia="宋体" w:hint="default"/>
                    <w:sz w:val="21"/>
                    <w:szCs w:val="21"/>
                  </w:rPr>
                  <w:t>）稀释每股收益</w:t>
                </w:r>
              </w:p>
            </w:txbxContent>
          </v:textbox>
          <w10:wrap type="none"/>
        </v:shape>
      </w:pict>
    </w:r>
    <w:r>
      <w:rPr/>
      <w:pict>
        <v:shape style="position:absolute;margin-left:280.529999pt;margin-top:771.145996pt;width:37.950pt;height:11pt;mso-position-horizontal-relative:page;mso-position-vertical-relative:page;z-index:-120460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142</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457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143</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6760"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21</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455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147</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452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150</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145996pt;width:37.950pt;height:11pt;mso-position-horizontal-relative:page;mso-position-vertical-relative:page;z-index:-120440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sz w:val="18"/>
                  </w:rPr>
                </w:r>
                <w:r>
                  <w:rPr/>
                  <w:fldChar w:fldCharType="begin"/>
                </w:r>
                <w:r>
                  <w:rPr>
                    <w:rFonts w:ascii="Calibri"/>
                    <w:sz w:val="18"/>
                  </w:rPr>
                  <w:instrText> PAGE </w:instrText>
                </w:r>
                <w:r>
                  <w:rPr/>
                  <w:fldChar w:fldCharType="separate"/>
                </w:r>
                <w:r>
                  <w:rPr/>
                  <w:t>153</w:t>
                </w:r>
                <w:r>
                  <w:rPr/>
                  <w:fldChar w:fldCharType="end"/>
                </w:r>
                <w:r>
                  <w:rPr>
                    <w:rFonts w:ascii="Calibri"/>
                    <w:sz w:val="18"/>
                  </w:rPr>
                  <w:t> /</w:t>
                </w:r>
                <w:r>
                  <w:rPr>
                    <w:rFonts w:ascii="Calibri"/>
                    <w:spacing w:val="-3"/>
                    <w:sz w:val="18"/>
                  </w:rPr>
                  <w:t> </w:t>
                </w:r>
                <w:r>
                  <w:rPr>
                    <w:rFonts w:ascii="Calibri"/>
                    <w:sz w:val="18"/>
                  </w:rPr>
                  <w:t>159</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6736"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2</w:t>
                </w:r>
                <w:r>
                  <w:rPr/>
                  <w:fldChar w:fldCharType="end"/>
                </w:r>
                <w:r>
                  <w:rPr>
                    <w:rFonts w:ascii="Calibri"/>
                    <w:b/>
                    <w:sz w:val="18"/>
                  </w:rPr>
                  <w:t>9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0.529999pt;margin-top:771.265991pt;width:33.4pt;height:11pt;mso-position-horizontal-relative:page;mso-position-vertical-relative:page;z-index:-1206712"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31</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03.890015pt;margin-top:524.666016pt;width:33.4pt;height:11pt;mso-position-horizontal-relative:page;mso-position-vertical-relative:page;z-index:-1206688" type="#_x0000_t202" filled="false" stroked="false">
          <v:textbox inset="0,0,0,0">
            <w:txbxContent>
              <w:p>
                <w:pPr>
                  <w:spacing w:line="203" w:lineRule="exact" w:before="0"/>
                  <w:ind w:left="40" w:right="0" w:firstLine="0"/>
                  <w:jc w:val="left"/>
                  <w:rPr>
                    <w:rFonts w:ascii="Calibri" w:hAnsi="Calibri" w:cs="Calibri" w:eastAsia="Calibri" w:hint="default"/>
                    <w:sz w:val="18"/>
                    <w:szCs w:val="18"/>
                  </w:rPr>
                </w:pPr>
                <w:r>
                  <w:rPr>
                    <w:rFonts w:ascii="Calibri"/>
                    <w:b/>
                    <w:sz w:val="18"/>
                  </w:rPr>
                </w:r>
                <w:r>
                  <w:rPr/>
                  <w:fldChar w:fldCharType="begin"/>
                </w:r>
                <w:r>
                  <w:rPr>
                    <w:rFonts w:ascii="Calibri"/>
                    <w:b/>
                    <w:sz w:val="18"/>
                  </w:rPr>
                  <w:instrText> PAGE </w:instrText>
                </w:r>
                <w:r>
                  <w:rPr/>
                  <w:fldChar w:fldCharType="separate"/>
                </w:r>
                <w:r>
                  <w:rPr/>
                  <w:t>38</w:t>
                </w:r>
                <w:r>
                  <w:rPr/>
                  <w:fldChar w:fldCharType="end"/>
                </w:r>
                <w:r>
                  <w:rPr>
                    <w:rFonts w:ascii="Calibri"/>
                    <w:b/>
                    <w:sz w:val="18"/>
                  </w:rPr>
                  <w:t> </w:t>
                </w:r>
                <w:r>
                  <w:rPr>
                    <w:rFonts w:ascii="Calibri"/>
                    <w:sz w:val="18"/>
                  </w:rPr>
                  <w:t>/</w:t>
                </w:r>
                <w:r>
                  <w:rPr>
                    <w:rFonts w:ascii="Calibri"/>
                    <w:spacing w:val="-3"/>
                    <w:sz w:val="18"/>
                  </w:rPr>
                  <w:t> </w:t>
                </w:r>
                <w:r>
                  <w:rPr>
                    <w:rFonts w:ascii="Calibri"/>
                    <w:b/>
                    <w:sz w:val="18"/>
                  </w:rPr>
                  <w:t>159</w:t>
                </w:r>
                <w:r>
                  <w:rPr>
                    <w:rFonts w:ascii="Calibri"/>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900002pt;margin-top:42.599979pt;width:33.8pt;height:30pt;mso-position-horizontal-relative:page;mso-position-vertical-relative:page;z-index:-1206952" type="#_x0000_t75" stroked="false">
          <v:imagedata r:id="rId1" o:title=""/>
        </v:shape>
      </w:pict>
    </w:r>
    <w:r>
      <w:rPr/>
      <w:pict>
        <v:group style="position:absolute;margin-left:88.463997pt;margin-top:76.919975pt;width:418.65pt;height:.1pt;mso-position-horizontal-relative:page;mso-position-vertical-relative:page;z-index:-1206928" coordorigin="1769,1538" coordsize="8373,2">
          <v:shape style="position:absolute;left:1769;top:1538;width:8373;height:2" coordorigin="1769,1538" coordsize="8373,0" path="m1769,1538l10142,1538e" filled="false" stroked="true" strokeweight=".72pt" strokecolor="#000000">
            <v:path arrowok="t"/>
          </v:shape>
          <w10:wrap type="none"/>
        </v:group>
      </w:pict>
    </w:r>
    <w:r>
      <w:rPr/>
      <w:pict>
        <v:shape style="position:absolute;margin-left:122.739998pt;margin-top:62.524979pt;width:159.75pt;height:12.6pt;mso-position-horizontal-relative:page;mso-position-vertical-relative:page;z-index:-1206904"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pacing w:val="-2"/>
                    <w:sz w:val="21"/>
                    <w:szCs w:val="21"/>
                  </w:rPr>
                  <w:t>广东安居宝数码科技股份有限公司</w:t>
                </w:r>
              </w:p>
            </w:txbxContent>
          </v:textbox>
          <w10:wrap type="none"/>
        </v:shape>
      </w:pict>
    </w:r>
    <w:r>
      <w:rPr/>
      <w:pict>
        <v:shape style="position:absolute;margin-left:422.190002pt;margin-top:62.524979pt;width:78.150pt;height:12.6pt;mso-position-horizontal-relative:page;mso-position-vertical-relative:page;z-index:-1206880"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650002pt;margin-top:35.999985pt;width:33.85pt;height:30pt;mso-position-horizontal-relative:page;mso-position-vertical-relative:page;z-index:-1205560" type="#_x0000_t75" stroked="false">
          <v:imagedata r:id="rId1" o:title=""/>
        </v:shape>
      </w:pict>
    </w:r>
    <w:r>
      <w:rPr/>
      <w:pict>
        <v:shape style="position:absolute;margin-left:89.503998pt;margin-top:56.794319pt;width:159.75pt;height:12.6pt;mso-position-horizontal-relative:page;mso-position-vertical-relative:page;z-index:-1205536" type="#_x0000_t202" filled="false" stroked="false">
          <v:textbox inset="0,0,0,0">
            <w:txbxContent>
              <w:p>
                <w:pPr>
                  <w:spacing w:line="228" w:lineRule="exact" w:before="0"/>
                  <w:ind w:left="20" w:right="0" w:firstLine="0"/>
                  <w:jc w:val="left"/>
                  <w:rPr>
                    <w:rFonts w:ascii="华文细黑" w:hAnsi="华文细黑" w:cs="华文细黑" w:eastAsia="华文细黑" w:hint="default"/>
                    <w:sz w:val="21"/>
                    <w:szCs w:val="21"/>
                  </w:rPr>
                </w:pPr>
                <w:r>
                  <w:rPr>
                    <w:rFonts w:ascii="华文细黑" w:hAnsi="华文细黑" w:cs="华文细黑" w:eastAsia="华文细黑" w:hint="default"/>
                    <w:spacing w:val="-2"/>
                    <w:sz w:val="21"/>
                    <w:szCs w:val="21"/>
                  </w:rPr>
                  <w:t>广东安居宝数码科技股份有限公司</w:t>
                </w:r>
              </w:p>
            </w:txbxContent>
          </v:textbox>
          <w10:wrap type="none"/>
        </v:shape>
      </w:pict>
    </w:r>
    <w:r>
      <w:rPr/>
      <w:pict>
        <v:shape style="position:absolute;margin-left:404.670013pt;margin-top:56.794319pt;width:91.1pt;height:12.6pt;mso-position-horizontal-relative:page;mso-position-vertical-relative:page;z-index:-1205512" type="#_x0000_t202" filled="false" stroked="false">
          <v:textbox inset="0,0,0,0">
            <w:txbxContent>
              <w:p>
                <w:pPr>
                  <w:spacing w:line="228" w:lineRule="exact" w:before="0"/>
                  <w:ind w:left="20" w:right="0"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2011</w:t>
                </w:r>
                <w:r>
                  <w:rPr>
                    <w:rFonts w:ascii="华文细黑" w:hAnsi="华文细黑" w:cs="华文细黑" w:eastAsia="华文细黑" w:hint="default"/>
                    <w:spacing w:val="1"/>
                    <w:sz w:val="21"/>
                    <w:szCs w:val="21"/>
                  </w:rPr>
                  <w:t> </w:t>
                </w:r>
                <w:r>
                  <w:rPr>
                    <w:rFonts w:ascii="华文细黑" w:hAnsi="华文细黑" w:cs="华文细黑" w:eastAsia="华文细黑" w:hint="default"/>
                    <w:sz w:val="21"/>
                    <w:szCs w:val="21"/>
                  </w:rPr>
                  <w:t>年度年度报告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650002pt;margin-top:42.600006pt;width:33.85pt;height:30pt;mso-position-horizontal-relative:page;mso-position-vertical-relative:page;z-index:-1205464" type="#_x0000_t75" stroked="false">
          <v:imagedata r:id="rId1" o:title=""/>
        </v:shape>
      </w:pict>
    </w:r>
    <w:r>
      <w:rPr/>
      <w:pict>
        <v:shape style="position:absolute;margin-left:89.480003pt;margin-top:63.414341pt;width:159.75pt;height:12.6pt;mso-position-horizontal-relative:page;mso-position-vertical-relative:page;z-index:-1205440" type="#_x0000_t202" filled="false" stroked="false">
          <v:textbox inset="0,0,0,0">
            <w:txbxContent>
              <w:p>
                <w:pPr>
                  <w:spacing w:line="228" w:lineRule="exact" w:before="0"/>
                  <w:ind w:left="20" w:right="0" w:firstLine="0"/>
                  <w:jc w:val="left"/>
                  <w:rPr>
                    <w:rFonts w:ascii="华文细黑" w:hAnsi="华文细黑" w:cs="华文细黑" w:eastAsia="华文细黑" w:hint="default"/>
                    <w:sz w:val="21"/>
                    <w:szCs w:val="21"/>
                  </w:rPr>
                </w:pPr>
                <w:r>
                  <w:rPr>
                    <w:rFonts w:ascii="华文细黑" w:hAnsi="华文细黑" w:cs="华文细黑" w:eastAsia="华文细黑" w:hint="default"/>
                    <w:spacing w:val="-2"/>
                    <w:sz w:val="21"/>
                    <w:szCs w:val="21"/>
                  </w:rPr>
                  <w:t>广东安居宝数码科技股份有限公司</w:t>
                </w:r>
              </w:p>
            </w:txbxContent>
          </v:textbox>
          <w10:wrap type="none"/>
        </v:shape>
      </w:pict>
    </w:r>
    <w:r>
      <w:rPr/>
      <w:pict>
        <v:shape style="position:absolute;margin-left:404.649994pt;margin-top:63.414341pt;width:91.1pt;height:12.6pt;mso-position-horizontal-relative:page;mso-position-vertical-relative:page;z-index:-1205416" type="#_x0000_t202" filled="false" stroked="false">
          <v:textbox inset="0,0,0,0">
            <w:txbxContent>
              <w:p>
                <w:pPr>
                  <w:spacing w:line="228" w:lineRule="exact" w:before="0"/>
                  <w:ind w:left="20" w:right="0"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2011 </w:t>
                </w:r>
                <w:r>
                  <w:rPr>
                    <w:rFonts w:ascii="华文细黑" w:hAnsi="华文细黑" w:cs="华文细黑" w:eastAsia="华文细黑" w:hint="default"/>
                    <w:sz w:val="21"/>
                    <w:szCs w:val="21"/>
                  </w:rPr>
                  <w:t>年度年度报告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42.599983pt;width:33.85pt;height:30pt;mso-position-horizontal-relative:page;mso-position-vertical-relative:page;z-index:-1205368" type="#_x0000_t75" stroked="false">
          <v:imagedata r:id="rId1" o:title=""/>
        </v:shape>
      </w:pict>
    </w:r>
    <w:r>
      <w:rPr/>
      <w:pict>
        <v:group style="position:absolute;margin-left:88.584pt;margin-top:77.759979pt;width:418.3pt;height:.1pt;mso-position-horizontal-relative:page;mso-position-vertical-relative:page;z-index:-1205344" coordorigin="1772,1555" coordsize="8366,2">
          <v:shape style="position:absolute;left:1772;top:1555;width:8366;height:2" coordorigin="1772,1555" coordsize="8366,0" path="m1772,1555l10137,1555e" filled="false" stroked="true" strokeweight=".72pt" strokecolor="#000000">
            <v:path arrowok="t"/>
          </v:shape>
          <w10:wrap type="none"/>
        </v:group>
      </w:pict>
    </w:r>
    <w:r>
      <w:rPr/>
      <w:pict>
        <v:shape style="position:absolute;margin-left:122.860001pt;margin-top:63.394318pt;width:159.75pt;height:12.6pt;mso-position-horizontal-relative:page;mso-position-vertical-relative:page;z-index:-1205320" type="#_x0000_t202" filled="false" stroked="false">
          <v:textbox inset="0,0,0,0">
            <w:txbxContent>
              <w:p>
                <w:pPr>
                  <w:spacing w:line="228" w:lineRule="exact" w:before="0"/>
                  <w:ind w:left="20" w:right="0" w:firstLine="0"/>
                  <w:jc w:val="left"/>
                  <w:rPr>
                    <w:rFonts w:ascii="华文细黑" w:hAnsi="华文细黑" w:cs="华文细黑" w:eastAsia="华文细黑" w:hint="default"/>
                    <w:sz w:val="21"/>
                    <w:szCs w:val="21"/>
                  </w:rPr>
                </w:pPr>
                <w:r>
                  <w:rPr>
                    <w:rFonts w:ascii="华文细黑" w:hAnsi="华文细黑" w:cs="华文细黑" w:eastAsia="华文细黑" w:hint="default"/>
                    <w:spacing w:val="-2"/>
                    <w:sz w:val="21"/>
                    <w:szCs w:val="21"/>
                  </w:rPr>
                  <w:t>广东安居宝数码科技股份有限公司</w:t>
                </w:r>
              </w:p>
            </w:txbxContent>
          </v:textbox>
          <w10:wrap type="none"/>
        </v:shape>
      </w:pict>
    </w:r>
    <w:r>
      <w:rPr/>
      <w:pict>
        <v:shape style="position:absolute;margin-left:411.75pt;margin-top:63.394318pt;width:90.95pt;height:12.6pt;mso-position-horizontal-relative:page;mso-position-vertical-relative:page;z-index:-1205296" type="#_x0000_t202" filled="false" stroked="false">
          <v:textbox inset="0,0,0,0">
            <w:txbxContent>
              <w:p>
                <w:pPr>
                  <w:spacing w:line="228" w:lineRule="exact" w:before="0"/>
                  <w:ind w:left="20" w:right="0"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2011</w:t>
                </w:r>
                <w:r>
                  <w:rPr>
                    <w:rFonts w:ascii="华文细黑" w:hAnsi="华文细黑" w:cs="华文细黑" w:eastAsia="华文细黑" w:hint="default"/>
                    <w:spacing w:val="-3"/>
                    <w:sz w:val="21"/>
                    <w:szCs w:val="21"/>
                  </w:rPr>
                  <w:t> </w:t>
                </w:r>
                <w:r>
                  <w:rPr>
                    <w:rFonts w:ascii="华文细黑" w:hAnsi="华文细黑" w:cs="华文细黑" w:eastAsia="华文细黑" w:hint="default"/>
                    <w:sz w:val="21"/>
                    <w:szCs w:val="21"/>
                  </w:rPr>
                  <w:t>年度年度报告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88.584pt;margin-top:79.799980pt;width:418.3pt;height:.1pt;mso-position-horizontal-relative:page;mso-position-vertical-relative:page;z-index:-1205008" coordorigin="1772,1596" coordsize="8366,2">
          <v:shape style="position:absolute;left:1772;top:1596;width:8366;height:2" coordorigin="1772,1596" coordsize="8366,0" path="m1772,1596l10137,1596e" filled="false" stroked="true" strokeweight=".48pt" strokecolor="#000000">
            <v:path arrowok="t"/>
          </v:shape>
          <w10:wrap type="none"/>
        </v:group>
      </w:pict>
    </w:r>
    <w:r>
      <w:rPr/>
      <w:pict>
        <v:shape style="position:absolute;margin-left:89.024002pt;margin-top:43.225609pt;width:137pt;height:35pt;mso-position-horizontal-relative:page;mso-position-vertical-relative:page;z-index:-120498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广东安居宝数码科技股份有限公司</w:t>
                </w:r>
              </w:p>
              <w:p>
                <w:pPr>
                  <w:spacing w:line="240" w:lineRule="exact" w:before="22"/>
                  <w:ind w:left="20" w:right="16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70.559998pt;margin-top:79.820007pt;width:700.9pt;height:.1pt;mso-position-horizontal-relative:page;mso-position-vertical-relative:page;z-index:-1204816" coordorigin="1411,1596" coordsize="14018,2">
          <v:shape style="position:absolute;left:1411;top:1596;width:14018;height:2" coordorigin="1411,1596" coordsize="14018,0" path="m1411,1596l15429,1596e" filled="false" stroked="true" strokeweight=".48pt" strokecolor="#000000">
            <v:path arrowok="t"/>
          </v:shape>
          <w10:wrap type="none"/>
        </v:group>
      </w:pict>
    </w:r>
    <w:r>
      <w:rPr/>
      <w:pict>
        <v:shape style="position:absolute;margin-left:71pt;margin-top:43.225632pt;width:137pt;height:35.050pt;mso-position-horizontal-relative:page;mso-position-vertical-relative:page;z-index:-120479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广东安居宝数码科技股份有限公司</w:t>
                </w:r>
              </w:p>
              <w:p>
                <w:pPr>
                  <w:spacing w:line="240" w:lineRule="exact" w:before="23"/>
                  <w:ind w:left="20" w:right="16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024002pt;margin-top:43.225609pt;width:137pt;height:35pt;mso-position-horizontal-relative:page;mso-position-vertical-relative:page;z-index:-120474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广东安居宝数码科技股份有限公司</w:t>
                </w:r>
              </w:p>
              <w:p>
                <w:pPr>
                  <w:spacing w:line="240" w:lineRule="exact" w:before="22"/>
                  <w:ind w:left="20" w:right="16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024002pt;margin-top:43.225609pt;width:137pt;height:35pt;mso-position-horizontal-relative:page;mso-position-vertical-relative:page;z-index:-120469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广东安居宝数码科技股份有限公司</w:t>
                </w:r>
              </w:p>
              <w:p>
                <w:pPr>
                  <w:spacing w:line="240" w:lineRule="exact" w:before="22"/>
                  <w:ind w:left="20" w:right="1638"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 财务报表附注</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42.599983pt;width:33.85pt;height:30pt;mso-position-horizontal-relative:page;mso-position-vertical-relative:page;z-index:-1204504" type="#_x0000_t75" stroked="false">
          <v:imagedata r:id="rId1" o:title=""/>
        </v:shape>
      </w:pict>
    </w:r>
    <w:r>
      <w:rPr/>
      <w:pict>
        <v:group style="position:absolute;margin-left:88.584pt;margin-top:77.759979pt;width:418.3pt;height:.1pt;mso-position-horizontal-relative:page;mso-position-vertical-relative:page;z-index:-1204480" coordorigin="1772,1555" coordsize="8366,2">
          <v:shape style="position:absolute;left:1772;top:1555;width:8366;height:2" coordorigin="1772,1555" coordsize="8366,0" path="m1772,1555l10137,1555e" filled="false" stroked="true" strokeweight=".72pt" strokecolor="#000000">
            <v:path arrowok="t"/>
          </v:shape>
          <w10:wrap type="none"/>
        </v:group>
      </w:pict>
    </w:r>
    <w:r>
      <w:rPr/>
      <w:pict>
        <v:shape style="position:absolute;margin-left:122.860001pt;margin-top:63.394318pt;width:159.75pt;height:12.6pt;mso-position-horizontal-relative:page;mso-position-vertical-relative:page;z-index:-1204456" type="#_x0000_t202" filled="false" stroked="false">
          <v:textbox inset="0,0,0,0">
            <w:txbxContent>
              <w:p>
                <w:pPr>
                  <w:spacing w:line="228" w:lineRule="exact" w:before="0"/>
                  <w:ind w:left="20" w:right="0" w:firstLine="0"/>
                  <w:jc w:val="left"/>
                  <w:rPr>
                    <w:rFonts w:ascii="华文细黑" w:hAnsi="华文细黑" w:cs="华文细黑" w:eastAsia="华文细黑" w:hint="default"/>
                    <w:sz w:val="21"/>
                    <w:szCs w:val="21"/>
                  </w:rPr>
                </w:pPr>
                <w:r>
                  <w:rPr>
                    <w:rFonts w:ascii="华文细黑" w:hAnsi="华文细黑" w:cs="华文细黑" w:eastAsia="华文细黑" w:hint="default"/>
                    <w:spacing w:val="-2"/>
                    <w:sz w:val="21"/>
                    <w:szCs w:val="21"/>
                  </w:rPr>
                  <w:t>广东安居宝数码科技股份有限公司</w:t>
                </w:r>
              </w:p>
            </w:txbxContent>
          </v:textbox>
          <w10:wrap type="none"/>
        </v:shape>
      </w:pict>
    </w:r>
    <w:r>
      <w:rPr/>
      <w:pict>
        <v:shape style="position:absolute;margin-left:411.75pt;margin-top:63.394318pt;width:90.95pt;height:12.6pt;mso-position-horizontal-relative:page;mso-position-vertical-relative:page;z-index:-1204432" type="#_x0000_t202" filled="false" stroked="false">
          <v:textbox inset="0,0,0,0">
            <w:txbxContent>
              <w:p>
                <w:pPr>
                  <w:spacing w:line="228" w:lineRule="exact" w:before="0"/>
                  <w:ind w:left="20" w:right="0"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2011</w:t>
                </w:r>
                <w:r>
                  <w:rPr>
                    <w:rFonts w:ascii="华文细黑" w:hAnsi="华文细黑" w:cs="华文细黑" w:eastAsia="华文细黑" w:hint="default"/>
                    <w:spacing w:val="-2"/>
                    <w:sz w:val="21"/>
                    <w:szCs w:val="21"/>
                  </w:rPr>
                  <w:t> </w:t>
                </w:r>
                <w:r>
                  <w:rPr>
                    <w:rFonts w:ascii="华文细黑" w:hAnsi="华文细黑" w:cs="华文细黑" w:eastAsia="华文细黑" w:hint="default"/>
                    <w:sz w:val="21"/>
                    <w:szCs w:val="21"/>
                  </w:rPr>
                  <w:t>年度年度报告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900002pt;margin-top:42.599979pt;width:33.8pt;height:30pt;mso-position-horizontal-relative:page;mso-position-vertical-relative:page;z-index:-1206640" type="#_x0000_t75" stroked="false">
          <v:imagedata r:id="rId1" o:title=""/>
        </v:shape>
      </w:pict>
    </w:r>
    <w:r>
      <w:rPr/>
      <w:pict>
        <v:group style="position:absolute;margin-left:88.463997pt;margin-top:76.919975pt;width:418.65pt;height:.1pt;mso-position-horizontal-relative:page;mso-position-vertical-relative:page;z-index:-1206616" coordorigin="1769,1538" coordsize="8373,2">
          <v:shape style="position:absolute;left:1769;top:1538;width:8373;height:2" coordorigin="1769,1538" coordsize="8373,0" path="m1769,1538l10142,1538e" filled="false" stroked="true" strokeweight=".72pt" strokecolor="#000000">
            <v:path arrowok="t"/>
          </v:shape>
          <w10:wrap type="none"/>
        </v:group>
      </w:pict>
    </w:r>
    <w:r>
      <w:rPr/>
      <w:pict>
        <v:shape style="position:absolute;margin-left:122.739998pt;margin-top:62.524979pt;width:159.75pt;height:12.6pt;mso-position-horizontal-relative:page;mso-position-vertical-relative:page;z-index:-1206592"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pacing w:val="-2"/>
                    <w:sz w:val="21"/>
                    <w:szCs w:val="21"/>
                  </w:rPr>
                  <w:t>广东安居宝数码科技股份有限公司</w:t>
                </w:r>
              </w:p>
            </w:txbxContent>
          </v:textbox>
          <w10:wrap type="none"/>
        </v:shape>
      </w:pict>
    </w:r>
    <w:r>
      <w:rPr/>
      <w:pict>
        <v:shape style="position:absolute;margin-left:422.190002pt;margin-top:62.524979pt;width:78.150pt;height:12.6pt;mso-position-horizontal-relative:page;mso-position-vertical-relative:page;z-index:-1206568"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pt;margin-top:42.600006pt;width:33.85pt;height:30pt;mso-position-horizontal-relative:page;mso-position-vertical-relative:page;z-index:-1206448" type="#_x0000_t75" stroked="false">
          <v:imagedata r:id="rId1" o:title=""/>
        </v:shape>
      </w:pict>
    </w:r>
    <w:r>
      <w:rPr/>
      <w:pict>
        <v:group style="position:absolute;margin-left:70.559998pt;margin-top:76.94001pt;width:701.05pt;height:.1pt;mso-position-horizontal-relative:page;mso-position-vertical-relative:page;z-index:-1206424" coordorigin="1411,1539" coordsize="14021,2">
          <v:shape style="position:absolute;left:1411;top:1539;width:14021;height:2" coordorigin="1411,1539" coordsize="14021,0" path="m1411,1539l15432,1539e" filled="false" stroked="true" strokeweight=".72pt" strokecolor="#000000">
            <v:path arrowok="t"/>
          </v:shape>
          <w10:wrap type="none"/>
        </v:group>
      </w:pict>
    </w:r>
    <w:r>
      <w:rPr/>
      <w:pict>
        <v:shape style="position:absolute;margin-left:104.860001pt;margin-top:62.545006pt;width:159.7pt;height:12.6pt;mso-position-horizontal-relative:page;mso-position-vertical-relative:page;z-index:-1206400"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pacing w:val="-2"/>
                    <w:sz w:val="21"/>
                    <w:szCs w:val="21"/>
                  </w:rPr>
                  <w:t>广东安居宝数码科技股份有限公司</w:t>
                </w:r>
              </w:p>
            </w:txbxContent>
          </v:textbox>
          <w10:wrap type="none"/>
        </v:shape>
      </w:pict>
    </w:r>
    <w:r>
      <w:rPr/>
      <w:pict>
        <v:shape style="position:absolute;margin-left:404.290009pt;margin-top:62.545006pt;width:78.1pt;height:12.6pt;mso-position-horizontal-relative:page;mso-position-vertical-relative:page;z-index:-1206376"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900002pt;margin-top:42.599979pt;width:33.8pt;height:30pt;mso-position-horizontal-relative:page;mso-position-vertical-relative:page;z-index:-1206328" type="#_x0000_t75" stroked="false">
          <v:imagedata r:id="rId1" o:title=""/>
        </v:shape>
      </w:pict>
    </w:r>
    <w:r>
      <w:rPr/>
      <w:pict>
        <v:group style="position:absolute;margin-left:88.463997pt;margin-top:76.919975pt;width:418.65pt;height:.1pt;mso-position-horizontal-relative:page;mso-position-vertical-relative:page;z-index:-1206304" coordorigin="1769,1538" coordsize="8373,2">
          <v:shape style="position:absolute;left:1769;top:1538;width:8373;height:2" coordorigin="1769,1538" coordsize="8373,0" path="m1769,1538l10142,1538e" filled="false" stroked="true" strokeweight=".72pt" strokecolor="#000000">
            <v:path arrowok="t"/>
          </v:shape>
          <w10:wrap type="none"/>
        </v:group>
      </w:pict>
    </w:r>
    <w:r>
      <w:rPr/>
      <w:pict>
        <v:shape style="position:absolute;margin-left:122.739998pt;margin-top:62.524979pt;width:159.75pt;height:12.6pt;mso-position-horizontal-relative:page;mso-position-vertical-relative:page;z-index:-1206280"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pacing w:val="-2"/>
                    <w:sz w:val="21"/>
                    <w:szCs w:val="21"/>
                  </w:rPr>
                  <w:t>广东安居宝数码科技股份有限公司</w:t>
                </w:r>
              </w:p>
            </w:txbxContent>
          </v:textbox>
          <w10:wrap type="none"/>
        </v:shape>
      </w:pict>
    </w:r>
    <w:r>
      <w:rPr/>
      <w:pict>
        <v:shape style="position:absolute;margin-left:422.190002pt;margin-top:62.524979pt;width:78.150pt;height:12.6pt;mso-position-horizontal-relative:page;mso-position-vertical-relative:page;z-index:-1206256"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2pt;margin-top:42.600006pt;width:33.85pt;height:30pt;mso-position-horizontal-relative:page;mso-position-vertical-relative:page;z-index:-1206208" type="#_x0000_t75" stroked="false">
          <v:imagedata r:id="rId1" o:title=""/>
        </v:shape>
      </w:pict>
    </w:r>
    <w:r>
      <w:rPr/>
      <w:pict>
        <v:group style="position:absolute;margin-left:70.559998pt;margin-top:76.94001pt;width:701.05pt;height:.1pt;mso-position-horizontal-relative:page;mso-position-vertical-relative:page;z-index:-1206184" coordorigin="1411,1539" coordsize="14021,2">
          <v:shape style="position:absolute;left:1411;top:1539;width:14021;height:2" coordorigin="1411,1539" coordsize="14021,0" path="m1411,1539l15432,1539e" filled="false" stroked="true" strokeweight=".72pt" strokecolor="#000000">
            <v:path arrowok="t"/>
          </v:shape>
          <w10:wrap type="none"/>
        </v:group>
      </w:pict>
    </w:r>
    <w:r>
      <w:rPr/>
      <w:pict>
        <v:shape style="position:absolute;margin-left:104.860001pt;margin-top:62.545006pt;width:159.7pt;height:12.6pt;mso-position-horizontal-relative:page;mso-position-vertical-relative:page;z-index:-1206160"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pacing w:val="-2"/>
                    <w:sz w:val="21"/>
                    <w:szCs w:val="21"/>
                  </w:rPr>
                  <w:t>广东安居宝数码科技股份有限公司</w:t>
                </w:r>
              </w:p>
            </w:txbxContent>
          </v:textbox>
          <w10:wrap type="none"/>
        </v:shape>
      </w:pict>
    </w:r>
    <w:r>
      <w:rPr/>
      <w:pict>
        <v:shape style="position:absolute;margin-left:404.290009pt;margin-top:62.545006pt;width:78.1pt;height:12.6pt;mso-position-horizontal-relative:page;mso-position-vertical-relative:page;z-index:-1206136"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9.900002pt;margin-top:42.599979pt;width:33.8pt;height:30pt;mso-position-horizontal-relative:page;mso-position-vertical-relative:page;z-index:-1206088" type="#_x0000_t75" stroked="false">
          <v:imagedata r:id="rId1" o:title=""/>
        </v:shape>
      </w:pict>
    </w:r>
    <w:r>
      <w:rPr/>
      <w:pict>
        <v:group style="position:absolute;margin-left:88.463997pt;margin-top:76.919975pt;width:418.65pt;height:.1pt;mso-position-horizontal-relative:page;mso-position-vertical-relative:page;z-index:-1206064" coordorigin="1769,1538" coordsize="8373,2">
          <v:shape style="position:absolute;left:1769;top:1538;width:8373;height:2" coordorigin="1769,1538" coordsize="8373,0" path="m1769,1538l10142,1538e" filled="false" stroked="true" strokeweight=".72pt" strokecolor="#000000">
            <v:path arrowok="t"/>
          </v:shape>
          <w10:wrap type="none"/>
        </v:group>
      </w:pict>
    </w:r>
    <w:r>
      <w:rPr/>
      <w:pict>
        <v:shape style="position:absolute;margin-left:122.739998pt;margin-top:62.524979pt;width:159.75pt;height:12.6pt;mso-position-horizontal-relative:page;mso-position-vertical-relative:page;z-index:-1206040"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pacing w:val="-2"/>
                    <w:sz w:val="21"/>
                    <w:szCs w:val="21"/>
                  </w:rPr>
                  <w:t>广东安居宝数码科技股份有限公司</w:t>
                </w:r>
              </w:p>
            </w:txbxContent>
          </v:textbox>
          <w10:wrap type="none"/>
        </v:shape>
      </w:pict>
    </w:r>
    <w:r>
      <w:rPr/>
      <w:pict>
        <v:shape style="position:absolute;margin-left:422.190002pt;margin-top:62.524979pt;width:78.150pt;height:12.6pt;mso-position-horizontal-relative:page;mso-position-vertical-relative:page;z-index:-1206016" type="#_x0000_t202" filled="false" stroked="false">
          <v:textbox inset="0,0,0,0">
            <w:txbxContent>
              <w:p>
                <w:pPr>
                  <w:spacing w:line="231" w:lineRule="exact" w:before="0"/>
                  <w:ind w:left="20" w:right="0" w:firstLine="0"/>
                  <w:jc w:val="left"/>
                  <w:rPr>
                    <w:rFonts w:ascii="宋体" w:hAnsi="宋体" w:cs="宋体" w:eastAsia="宋体" w:hint="default"/>
                    <w:sz w:val="21"/>
                    <w:szCs w:val="21"/>
                  </w:rPr>
                </w:pPr>
                <w:r>
                  <w:rPr>
                    <w:rFonts w:ascii="宋体" w:hAnsi="宋体" w:cs="宋体" w:eastAsia="宋体" w:hint="default"/>
                    <w:sz w:val="21"/>
                    <w:szCs w:val="21"/>
                  </w:rPr>
                  <w:t>2011</w:t>
                </w:r>
                <w:r>
                  <w:rPr>
                    <w:rFonts w:ascii="宋体" w:hAnsi="宋体" w:cs="宋体" w:eastAsia="宋体" w:hint="default"/>
                    <w:spacing w:val="-56"/>
                    <w:sz w:val="21"/>
                    <w:szCs w:val="21"/>
                  </w:rPr>
                  <w:t> </w:t>
                </w:r>
                <w:r>
                  <w:rPr>
                    <w:rFonts w:ascii="宋体" w:hAnsi="宋体" w:cs="宋体" w:eastAsia="宋体" w:hint="default"/>
                    <w:sz w:val="21"/>
                    <w:szCs w:val="21"/>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90pt;margin-top:42.599983pt;width:33.85pt;height:30pt;mso-position-horizontal-relative:page;mso-position-vertical-relative:page;z-index:-1205680" type="#_x0000_t75" stroked="false">
          <v:imagedata r:id="rId1" o:title=""/>
        </v:shape>
      </w:pict>
    </w:r>
    <w:r>
      <w:rPr/>
      <w:pict>
        <v:group style="position:absolute;margin-left:88.584pt;margin-top:77.759979pt;width:418.3pt;height:.1pt;mso-position-horizontal-relative:page;mso-position-vertical-relative:page;z-index:-1205656" coordorigin="1772,1555" coordsize="8366,2">
          <v:shape style="position:absolute;left:1772;top:1555;width:8366;height:2" coordorigin="1772,1555" coordsize="8366,0" path="m1772,1555l10137,1555e" filled="false" stroked="true" strokeweight=".72pt" strokecolor="#000000">
            <v:path arrowok="t"/>
          </v:shape>
          <w10:wrap type="none"/>
        </v:group>
      </w:pict>
    </w:r>
    <w:r>
      <w:rPr/>
      <w:pict>
        <v:shape style="position:absolute;margin-left:122.860001pt;margin-top:63.394318pt;width:159.75pt;height:12.6pt;mso-position-horizontal-relative:page;mso-position-vertical-relative:page;z-index:-1205632" type="#_x0000_t202" filled="false" stroked="false">
          <v:textbox inset="0,0,0,0">
            <w:txbxContent>
              <w:p>
                <w:pPr>
                  <w:spacing w:line="228" w:lineRule="exact" w:before="0"/>
                  <w:ind w:left="20" w:right="0" w:firstLine="0"/>
                  <w:jc w:val="left"/>
                  <w:rPr>
                    <w:rFonts w:ascii="华文细黑" w:hAnsi="华文细黑" w:cs="华文细黑" w:eastAsia="华文细黑" w:hint="default"/>
                    <w:sz w:val="21"/>
                    <w:szCs w:val="21"/>
                  </w:rPr>
                </w:pPr>
                <w:r>
                  <w:rPr>
                    <w:rFonts w:ascii="华文细黑" w:hAnsi="华文细黑" w:cs="华文细黑" w:eastAsia="华文细黑" w:hint="default"/>
                    <w:spacing w:val="-2"/>
                    <w:sz w:val="21"/>
                    <w:szCs w:val="21"/>
                  </w:rPr>
                  <w:t>广东安居宝数码科技股份有限公司</w:t>
                </w:r>
              </w:p>
            </w:txbxContent>
          </v:textbox>
          <w10:wrap type="none"/>
        </v:shape>
      </w:pict>
    </w:r>
    <w:r>
      <w:rPr/>
      <w:pict>
        <v:shape style="position:absolute;margin-left:411.75pt;margin-top:63.394318pt;width:90.95pt;height:12.6pt;mso-position-horizontal-relative:page;mso-position-vertical-relative:page;z-index:-1205608" type="#_x0000_t202" filled="false" stroked="false">
          <v:textbox inset="0,0,0,0">
            <w:txbxContent>
              <w:p>
                <w:pPr>
                  <w:spacing w:line="228" w:lineRule="exact" w:before="0"/>
                  <w:ind w:left="20" w:right="0" w:firstLine="0"/>
                  <w:jc w:val="left"/>
                  <w:rPr>
                    <w:rFonts w:ascii="华文细黑" w:hAnsi="华文细黑" w:cs="华文细黑" w:eastAsia="华文细黑" w:hint="default"/>
                    <w:sz w:val="21"/>
                    <w:szCs w:val="21"/>
                  </w:rPr>
                </w:pPr>
                <w:r>
                  <w:rPr>
                    <w:rFonts w:ascii="华文细黑" w:hAnsi="华文细黑" w:cs="华文细黑" w:eastAsia="华文细黑" w:hint="default"/>
                    <w:sz w:val="21"/>
                    <w:szCs w:val="21"/>
                  </w:rPr>
                  <w:t>2011</w:t>
                </w:r>
                <w:r>
                  <w:rPr>
                    <w:rFonts w:ascii="华文细黑" w:hAnsi="华文细黑" w:cs="华文细黑" w:eastAsia="华文细黑" w:hint="default"/>
                    <w:spacing w:val="-2"/>
                    <w:sz w:val="21"/>
                    <w:szCs w:val="21"/>
                  </w:rPr>
                  <w:t> </w:t>
                </w:r>
                <w:r>
                  <w:rPr>
                    <w:rFonts w:ascii="华文细黑" w:hAnsi="华文细黑" w:cs="华文细黑" w:eastAsia="华文细黑" w:hint="default"/>
                    <w:sz w:val="21"/>
                    <w:szCs w:val="21"/>
                  </w:rPr>
                  <w:t>年度年度报告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ind w:left="138"/>
    </w:pPr>
    <w:rPr>
      <w:rFonts w:ascii="宋体" w:hAnsi="宋体" w:eastAsia="宋体"/>
      <w:sz w:val="24"/>
      <w:szCs w:val="24"/>
    </w:rPr>
  </w:style>
  <w:style w:styleId="Heading1" w:type="paragraph">
    <w:name w:val="Heading 1"/>
    <w:basedOn w:val="Normal"/>
    <w:uiPriority w:val="1"/>
    <w:qFormat/>
    <w:pPr>
      <w:outlineLvl w:val="1"/>
    </w:pPr>
    <w:rPr>
      <w:rFonts w:ascii="黑体" w:hAnsi="黑体" w:eastAsia="黑体"/>
      <w:b/>
      <w:bCs/>
      <w:sz w:val="36"/>
      <w:szCs w:val="36"/>
    </w:rPr>
  </w:style>
  <w:style w:styleId="Heading2" w:type="paragraph">
    <w:name w:val="Heading 2"/>
    <w:basedOn w:val="Normal"/>
    <w:uiPriority w:val="1"/>
    <w:qFormat/>
    <w:pPr>
      <w:spacing w:before="83"/>
      <w:ind w:left="2058" w:hanging="457"/>
      <w:outlineLvl w:val="2"/>
    </w:pPr>
    <w:rPr>
      <w:rFonts w:ascii="宋体" w:hAnsi="宋体" w:eastAsia="宋体"/>
      <w:b/>
      <w:bCs/>
      <w:sz w:val="32"/>
      <w:szCs w:val="32"/>
    </w:rPr>
  </w:style>
  <w:style w:styleId="Heading3" w:type="paragraph">
    <w:name w:val="Heading 3"/>
    <w:basedOn w:val="Normal"/>
    <w:uiPriority w:val="1"/>
    <w:qFormat/>
    <w:pPr>
      <w:spacing w:before="7"/>
      <w:ind w:left="4159"/>
      <w:outlineLvl w:val="3"/>
    </w:pPr>
    <w:rPr>
      <w:rFonts w:ascii="黑体" w:hAnsi="黑体" w:eastAsia="黑体"/>
      <w:b/>
      <w:bCs/>
      <w:sz w:val="30"/>
      <w:szCs w:val="30"/>
    </w:rPr>
  </w:style>
  <w:style w:styleId="Heading4" w:type="paragraph">
    <w:name w:val="Heading 4"/>
    <w:basedOn w:val="Normal"/>
    <w:uiPriority w:val="1"/>
    <w:qFormat/>
    <w:pPr>
      <w:spacing w:before="7"/>
      <w:ind w:left="126"/>
      <w:outlineLvl w:val="4"/>
    </w:pPr>
    <w:rPr>
      <w:rFonts w:ascii="宋体" w:hAnsi="宋体" w:eastAsia="宋体"/>
      <w:sz w:val="30"/>
      <w:szCs w:val="30"/>
    </w:rPr>
  </w:style>
  <w:style w:styleId="Heading5" w:type="paragraph">
    <w:name w:val="Heading 5"/>
    <w:basedOn w:val="Normal"/>
    <w:uiPriority w:val="1"/>
    <w:qFormat/>
    <w:pPr>
      <w:ind w:left="140"/>
      <w:outlineLvl w:val="5"/>
    </w:pPr>
    <w:rPr>
      <w:rFonts w:ascii="宋体" w:hAnsi="宋体" w:eastAsia="宋体"/>
      <w:b/>
      <w:bCs/>
      <w:sz w:val="28"/>
      <w:szCs w:val="28"/>
    </w:rPr>
  </w:style>
  <w:style w:styleId="Heading6" w:type="paragraph">
    <w:name w:val="Heading 6"/>
    <w:basedOn w:val="Normal"/>
    <w:uiPriority w:val="1"/>
    <w:qFormat/>
    <w:pPr>
      <w:ind w:left="704"/>
      <w:outlineLvl w:val="6"/>
    </w:pPr>
    <w:rPr>
      <w:rFonts w:ascii="黑体" w:hAnsi="黑体" w:eastAsia="黑体"/>
      <w:sz w:val="28"/>
      <w:szCs w:val="28"/>
    </w:rPr>
  </w:style>
  <w:style w:styleId="Heading7" w:type="paragraph">
    <w:name w:val="Heading 7"/>
    <w:basedOn w:val="Normal"/>
    <w:uiPriority w:val="1"/>
    <w:qFormat/>
    <w:pPr>
      <w:ind w:left="704"/>
      <w:outlineLvl w:val="7"/>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eader" Target="header1.xml"/><Relationship Id="rId8" Type="http://schemas.openxmlformats.org/officeDocument/2006/relationships/footer" Target="footer2.xml"/><Relationship Id="rId9" Type="http://schemas.openxmlformats.org/officeDocument/2006/relationships/hyperlink" Target="http://www.anjubao.com/" TargetMode="External"/><Relationship Id="rId10" Type="http://schemas.openxmlformats.org/officeDocument/2006/relationships/hyperlink" Target="mailto:anjubao@anjubao.net" TargetMode="External"/><Relationship Id="rId11" Type="http://schemas.openxmlformats.org/officeDocument/2006/relationships/hyperlink" Target="mailto:huangwn@anjubao.net" TargetMode="External"/><Relationship Id="rId12" Type="http://schemas.openxmlformats.org/officeDocument/2006/relationships/hyperlink" Target="mailto:gaosj@anjubao.net" TargetMode="External"/><Relationship Id="rId13" Type="http://schemas.openxmlformats.org/officeDocument/2006/relationships/hyperlink" Target="http://www.cninfo.com.cn/" TargetMode="Externa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footer" Target="footer5.xml"/><Relationship Id="rId31" Type="http://schemas.openxmlformats.org/officeDocument/2006/relationships/footer" Target="footer6.xml"/><Relationship Id="rId32" Type="http://schemas.openxmlformats.org/officeDocument/2006/relationships/hyperlink" Target="NULL" TargetMode="External"/><Relationship Id="rId33" Type="http://schemas.openxmlformats.org/officeDocument/2006/relationships/image" Target="media/image17.jpeg"/><Relationship Id="rId34" Type="http://schemas.openxmlformats.org/officeDocument/2006/relationships/image" Target="media/image18.jpeg"/><Relationship Id="rId35" Type="http://schemas.openxmlformats.org/officeDocument/2006/relationships/image" Target="media/image19.jpeg"/><Relationship Id="rId36" Type="http://schemas.openxmlformats.org/officeDocument/2006/relationships/image" Target="media/image20.jpeg"/><Relationship Id="rId37" Type="http://schemas.openxmlformats.org/officeDocument/2006/relationships/image" Target="media/image21.jpeg"/><Relationship Id="rId38" Type="http://schemas.openxmlformats.org/officeDocument/2006/relationships/image" Target="media/image22.jpeg"/><Relationship Id="rId39" Type="http://schemas.openxmlformats.org/officeDocument/2006/relationships/footer" Target="footer7.xml"/><Relationship Id="rId40" Type="http://schemas.openxmlformats.org/officeDocument/2006/relationships/footer" Target="footer8.xml"/><Relationship Id="rId41" Type="http://schemas.openxmlformats.org/officeDocument/2006/relationships/image" Target="media/image23.png"/><Relationship Id="rId42" Type="http://schemas.openxmlformats.org/officeDocument/2006/relationships/image" Target="media/image24.png"/><Relationship Id="rId43" Type="http://schemas.openxmlformats.org/officeDocument/2006/relationships/image" Target="media/image25.png"/><Relationship Id="rId44" Type="http://schemas.openxmlformats.org/officeDocument/2006/relationships/image" Target="media/image26.png"/><Relationship Id="rId45" Type="http://schemas.openxmlformats.org/officeDocument/2006/relationships/image" Target="media/image27.png"/><Relationship Id="rId46" Type="http://schemas.openxmlformats.org/officeDocument/2006/relationships/image" Target="media/image28.png"/><Relationship Id="rId47" Type="http://schemas.openxmlformats.org/officeDocument/2006/relationships/image" Target="media/image29.png"/><Relationship Id="rId48" Type="http://schemas.openxmlformats.org/officeDocument/2006/relationships/image" Target="media/image30.png"/><Relationship Id="rId49" Type="http://schemas.openxmlformats.org/officeDocument/2006/relationships/image" Target="media/image31.png"/><Relationship Id="rId50" Type="http://schemas.openxmlformats.org/officeDocument/2006/relationships/image" Target="media/image32.png"/><Relationship Id="rId51" Type="http://schemas.openxmlformats.org/officeDocument/2006/relationships/image" Target="media/image33.png"/><Relationship Id="rId52" Type="http://schemas.openxmlformats.org/officeDocument/2006/relationships/image" Target="media/image34.png"/><Relationship Id="rId53" Type="http://schemas.openxmlformats.org/officeDocument/2006/relationships/header" Target="header2.xml"/><Relationship Id="rId54" Type="http://schemas.openxmlformats.org/officeDocument/2006/relationships/footer" Target="footer9.xml"/><Relationship Id="rId55" Type="http://schemas.openxmlformats.org/officeDocument/2006/relationships/header" Target="header3.xml"/><Relationship Id="rId56" Type="http://schemas.openxmlformats.org/officeDocument/2006/relationships/footer" Target="footer10.xml"/><Relationship Id="rId57" Type="http://schemas.openxmlformats.org/officeDocument/2006/relationships/image" Target="media/image2.jpeg"/><Relationship Id="rId58" Type="http://schemas.openxmlformats.org/officeDocument/2006/relationships/header" Target="header4.xml"/><Relationship Id="rId59" Type="http://schemas.openxmlformats.org/officeDocument/2006/relationships/footer" Target="footer11.xml"/><Relationship Id="rId60" Type="http://schemas.openxmlformats.org/officeDocument/2006/relationships/footer" Target="footer12.xml"/><Relationship Id="rId61" Type="http://schemas.openxmlformats.org/officeDocument/2006/relationships/footer" Target="footer13.xml"/><Relationship Id="rId62" Type="http://schemas.openxmlformats.org/officeDocument/2006/relationships/hyperlink" Target="http://www.cninfo.com.cn/finalpage/2011-03-29/59191189.PDF" TargetMode="External"/><Relationship Id="rId63" Type="http://schemas.openxmlformats.org/officeDocument/2006/relationships/hyperlink" Target="http://www.cninfo.com.cn/finalpage/2011-03-29/59191168.PDF" TargetMode="External"/><Relationship Id="rId64" Type="http://schemas.openxmlformats.org/officeDocument/2006/relationships/footer" Target="footer14.xml"/><Relationship Id="rId65" Type="http://schemas.openxmlformats.org/officeDocument/2006/relationships/header" Target="header5.xml"/><Relationship Id="rId66" Type="http://schemas.openxmlformats.org/officeDocument/2006/relationships/footer" Target="footer15.xml"/><Relationship Id="rId67" Type="http://schemas.openxmlformats.org/officeDocument/2006/relationships/header" Target="header6.xml"/><Relationship Id="rId68" Type="http://schemas.openxmlformats.org/officeDocument/2006/relationships/footer" Target="footer16.xml"/><Relationship Id="rId69" Type="http://schemas.openxmlformats.org/officeDocument/2006/relationships/image" Target="media/image35.png"/><Relationship Id="rId70" Type="http://schemas.openxmlformats.org/officeDocument/2006/relationships/header" Target="header7.xml"/><Relationship Id="rId71" Type="http://schemas.openxmlformats.org/officeDocument/2006/relationships/footer" Target="footer17.xml"/><Relationship Id="rId72" Type="http://schemas.openxmlformats.org/officeDocument/2006/relationships/header" Target="header8.xml"/><Relationship Id="rId73" Type="http://schemas.openxmlformats.org/officeDocument/2006/relationships/footer" Target="footer18.xml"/><Relationship Id="rId74" Type="http://schemas.openxmlformats.org/officeDocument/2006/relationships/footer" Target="footer19.xml"/><Relationship Id="rId75" Type="http://schemas.openxmlformats.org/officeDocument/2006/relationships/footer" Target="footer20.xml"/><Relationship Id="rId76" Type="http://schemas.openxmlformats.org/officeDocument/2006/relationships/footer" Target="footer21.xml"/><Relationship Id="rId77" Type="http://schemas.openxmlformats.org/officeDocument/2006/relationships/footer" Target="footer22.xml"/><Relationship Id="rId78" Type="http://schemas.openxmlformats.org/officeDocument/2006/relationships/footer" Target="footer23.xml"/><Relationship Id="rId79" Type="http://schemas.openxmlformats.org/officeDocument/2006/relationships/footer" Target="footer24.xml"/><Relationship Id="rId80" Type="http://schemas.openxmlformats.org/officeDocument/2006/relationships/footer" Target="footer25.xml"/><Relationship Id="rId81" Type="http://schemas.openxmlformats.org/officeDocument/2006/relationships/footer" Target="footer26.xml"/><Relationship Id="rId82" Type="http://schemas.openxmlformats.org/officeDocument/2006/relationships/footer" Target="footer27.xml"/><Relationship Id="rId83" Type="http://schemas.openxmlformats.org/officeDocument/2006/relationships/footer" Target="footer28.xml"/><Relationship Id="rId84" Type="http://schemas.openxmlformats.org/officeDocument/2006/relationships/footer" Target="footer29.xml"/><Relationship Id="rId85" Type="http://schemas.openxmlformats.org/officeDocument/2006/relationships/footer" Target="footer30.xml"/><Relationship Id="rId86" Type="http://schemas.openxmlformats.org/officeDocument/2006/relationships/header" Target="header9.xml"/><Relationship Id="rId87" Type="http://schemas.openxmlformats.org/officeDocument/2006/relationships/footer" Target="footer31.xml"/><Relationship Id="rId88" Type="http://schemas.openxmlformats.org/officeDocument/2006/relationships/header" Target="header10.xml"/><Relationship Id="rId89" Type="http://schemas.openxmlformats.org/officeDocument/2006/relationships/footer" Target="footer32.xml"/><Relationship Id="rId90" Type="http://schemas.openxmlformats.org/officeDocument/2006/relationships/header" Target="header11.xml"/><Relationship Id="rId91" Type="http://schemas.openxmlformats.org/officeDocument/2006/relationships/footer" Target="footer33.xml"/><Relationship Id="rId92" Type="http://schemas.openxmlformats.org/officeDocument/2006/relationships/header" Target="header12.xml"/><Relationship Id="rId93" Type="http://schemas.openxmlformats.org/officeDocument/2006/relationships/footer" Target="footer34.xml"/><Relationship Id="rId94" Type="http://schemas.openxmlformats.org/officeDocument/2006/relationships/footer" Target="footer35.xml"/><Relationship Id="rId95" Type="http://schemas.openxmlformats.org/officeDocument/2006/relationships/footer" Target="footer36.xml"/><Relationship Id="rId96" Type="http://schemas.openxmlformats.org/officeDocument/2006/relationships/image" Target="media/image36.png"/><Relationship Id="rId97" Type="http://schemas.openxmlformats.org/officeDocument/2006/relationships/image" Target="media/image37.png"/><Relationship Id="rId98" Type="http://schemas.openxmlformats.org/officeDocument/2006/relationships/image" Target="media/image38.png"/><Relationship Id="rId99" Type="http://schemas.openxmlformats.org/officeDocument/2006/relationships/image" Target="media/image39.png"/><Relationship Id="rId100" Type="http://schemas.openxmlformats.org/officeDocument/2006/relationships/footer" Target="footer37.xml"/><Relationship Id="rId101" Type="http://schemas.openxmlformats.org/officeDocument/2006/relationships/footer" Target="footer38.xml"/><Relationship Id="rId102" Type="http://schemas.openxmlformats.org/officeDocument/2006/relationships/footer" Target="footer39.xml"/><Relationship Id="rId103" Type="http://schemas.openxmlformats.org/officeDocument/2006/relationships/image" Target="media/image40.png"/><Relationship Id="rId104" Type="http://schemas.openxmlformats.org/officeDocument/2006/relationships/image" Target="media/image41.png"/><Relationship Id="rId105" Type="http://schemas.openxmlformats.org/officeDocument/2006/relationships/image" Target="media/image42.png"/><Relationship Id="rId106" Type="http://schemas.openxmlformats.org/officeDocument/2006/relationships/image" Target="media/image43.png"/><Relationship Id="rId107" Type="http://schemas.openxmlformats.org/officeDocument/2006/relationships/image" Target="media/image44.png"/><Relationship Id="rId108" Type="http://schemas.openxmlformats.org/officeDocument/2006/relationships/image" Target="media/image45.png"/><Relationship Id="rId109" Type="http://schemas.openxmlformats.org/officeDocument/2006/relationships/image" Target="media/image46.png"/><Relationship Id="rId110" Type="http://schemas.openxmlformats.org/officeDocument/2006/relationships/image" Target="media/image47.png"/><Relationship Id="rId111" Type="http://schemas.openxmlformats.org/officeDocument/2006/relationships/image" Target="media/image48.png"/><Relationship Id="rId112" Type="http://schemas.openxmlformats.org/officeDocument/2006/relationships/image" Target="media/image49.png"/><Relationship Id="rId113" Type="http://schemas.openxmlformats.org/officeDocument/2006/relationships/image" Target="media/image50.png"/><Relationship Id="rId114" Type="http://schemas.openxmlformats.org/officeDocument/2006/relationships/footer" Target="footer40.xml"/><Relationship Id="rId115" Type="http://schemas.openxmlformats.org/officeDocument/2006/relationships/footer" Target="footer41.xml"/><Relationship Id="rId116" Type="http://schemas.openxmlformats.org/officeDocument/2006/relationships/image" Target="media/image51.png"/><Relationship Id="rId117" Type="http://schemas.openxmlformats.org/officeDocument/2006/relationships/footer" Target="footer42.xml"/><Relationship Id="rId118" Type="http://schemas.openxmlformats.org/officeDocument/2006/relationships/footer" Target="footer43.xml"/><Relationship Id="rId119" Type="http://schemas.openxmlformats.org/officeDocument/2006/relationships/footer" Target="footer44.xml"/><Relationship Id="rId120" Type="http://schemas.openxmlformats.org/officeDocument/2006/relationships/image" Target="media/image52.png"/><Relationship Id="rId121" Type="http://schemas.openxmlformats.org/officeDocument/2006/relationships/image" Target="media/image53.png"/><Relationship Id="rId122" Type="http://schemas.openxmlformats.org/officeDocument/2006/relationships/image" Target="media/image54.png"/><Relationship Id="rId123" Type="http://schemas.openxmlformats.org/officeDocument/2006/relationships/image" Target="media/image55.png"/><Relationship Id="rId124" Type="http://schemas.openxmlformats.org/officeDocument/2006/relationships/image" Target="media/image56.png"/><Relationship Id="rId125" Type="http://schemas.openxmlformats.org/officeDocument/2006/relationships/image" Target="media/image57.png"/><Relationship Id="rId126" Type="http://schemas.openxmlformats.org/officeDocument/2006/relationships/image" Target="media/image58.png"/><Relationship Id="rId127" Type="http://schemas.openxmlformats.org/officeDocument/2006/relationships/image" Target="media/image59.png"/><Relationship Id="rId128" Type="http://schemas.openxmlformats.org/officeDocument/2006/relationships/header" Target="header13.xml"/><Relationship Id="rId129" Type="http://schemas.openxmlformats.org/officeDocument/2006/relationships/footer" Target="footer45.xml"/><Relationship Id="rId130" Type="http://schemas.openxmlformats.org/officeDocument/2006/relationships/image" Target="media/image60.png"/><Relationship Id="rId131" Type="http://schemas.openxmlformats.org/officeDocument/2006/relationships/image" Target="media/image61.png"/><Relationship Id="rId132" Type="http://schemas.openxmlformats.org/officeDocument/2006/relationships/image" Target="media/image62.png"/><Relationship Id="rId133" Type="http://schemas.openxmlformats.org/officeDocument/2006/relationships/image" Target="media/image63.png"/><Relationship Id="rId134" Type="http://schemas.openxmlformats.org/officeDocument/2006/relationships/image" Target="media/image64.png"/><Relationship Id="rId135" Type="http://schemas.openxmlformats.org/officeDocument/2006/relationships/image" Target="media/image65.png"/><Relationship Id="rId136" Type="http://schemas.openxmlformats.org/officeDocument/2006/relationships/image" Target="media/image66.png"/><Relationship Id="rId137" Type="http://schemas.openxmlformats.org/officeDocument/2006/relationships/image" Target="media/image67.png"/><Relationship Id="rId138" Type="http://schemas.openxmlformats.org/officeDocument/2006/relationships/image" Target="media/image68.png"/><Relationship Id="rId139" Type="http://schemas.openxmlformats.org/officeDocument/2006/relationships/image" Target="media/image69.png"/><Relationship Id="rId140" Type="http://schemas.openxmlformats.org/officeDocument/2006/relationships/header" Target="header14.xml"/><Relationship Id="rId141" Type="http://schemas.openxmlformats.org/officeDocument/2006/relationships/footer" Target="footer46.xml"/><Relationship Id="rId142" Type="http://schemas.openxmlformats.org/officeDocument/2006/relationships/image" Target="media/image70.png"/><Relationship Id="rId143" Type="http://schemas.openxmlformats.org/officeDocument/2006/relationships/image" Target="media/image71.png"/><Relationship Id="rId144" Type="http://schemas.openxmlformats.org/officeDocument/2006/relationships/image" Target="media/image72.png"/><Relationship Id="rId145" Type="http://schemas.openxmlformats.org/officeDocument/2006/relationships/image" Target="media/image73.png"/><Relationship Id="rId146" Type="http://schemas.openxmlformats.org/officeDocument/2006/relationships/image" Target="media/image74.png"/><Relationship Id="rId147" Type="http://schemas.openxmlformats.org/officeDocument/2006/relationships/image" Target="media/image75.png"/><Relationship Id="rId148" Type="http://schemas.openxmlformats.org/officeDocument/2006/relationships/image" Target="media/image76.png"/><Relationship Id="rId149" Type="http://schemas.openxmlformats.org/officeDocument/2006/relationships/image" Target="media/image77.png"/><Relationship Id="rId150" Type="http://schemas.openxmlformats.org/officeDocument/2006/relationships/image" Target="media/image78.png"/><Relationship Id="rId151" Type="http://schemas.openxmlformats.org/officeDocument/2006/relationships/image" Target="media/image79.png"/><Relationship Id="rId152" Type="http://schemas.openxmlformats.org/officeDocument/2006/relationships/image" Target="media/image80.png"/><Relationship Id="rId153" Type="http://schemas.openxmlformats.org/officeDocument/2006/relationships/image" Target="media/image81.png"/><Relationship Id="rId154" Type="http://schemas.openxmlformats.org/officeDocument/2006/relationships/image" Target="media/image82.png"/><Relationship Id="rId155" Type="http://schemas.openxmlformats.org/officeDocument/2006/relationships/image" Target="media/image83.png"/><Relationship Id="rId156" Type="http://schemas.openxmlformats.org/officeDocument/2006/relationships/image" Target="media/image84.png"/><Relationship Id="rId157" Type="http://schemas.openxmlformats.org/officeDocument/2006/relationships/image" Target="media/image85.png"/><Relationship Id="rId158" Type="http://schemas.openxmlformats.org/officeDocument/2006/relationships/image" Target="media/image86.png"/><Relationship Id="rId159" Type="http://schemas.openxmlformats.org/officeDocument/2006/relationships/image" Target="media/image87.png"/><Relationship Id="rId160" Type="http://schemas.openxmlformats.org/officeDocument/2006/relationships/image" Target="media/image88.png"/><Relationship Id="rId161" Type="http://schemas.openxmlformats.org/officeDocument/2006/relationships/image" Target="media/image89.png"/><Relationship Id="rId162" Type="http://schemas.openxmlformats.org/officeDocument/2006/relationships/image" Target="media/image90.png"/><Relationship Id="rId163" Type="http://schemas.openxmlformats.org/officeDocument/2006/relationships/image" Target="media/image91.png"/><Relationship Id="rId164" Type="http://schemas.openxmlformats.org/officeDocument/2006/relationships/image" Target="media/image92.png"/><Relationship Id="rId165" Type="http://schemas.openxmlformats.org/officeDocument/2006/relationships/image" Target="media/image93.png"/><Relationship Id="rId166" Type="http://schemas.openxmlformats.org/officeDocument/2006/relationships/image" Target="media/image94.png"/><Relationship Id="rId167" Type="http://schemas.openxmlformats.org/officeDocument/2006/relationships/image" Target="media/image95.png"/><Relationship Id="rId168" Type="http://schemas.openxmlformats.org/officeDocument/2006/relationships/image" Target="media/image96.png"/><Relationship Id="rId169" Type="http://schemas.openxmlformats.org/officeDocument/2006/relationships/image" Target="media/image97.png"/><Relationship Id="rId170" Type="http://schemas.openxmlformats.org/officeDocument/2006/relationships/image" Target="media/image98.png"/><Relationship Id="rId171" Type="http://schemas.openxmlformats.org/officeDocument/2006/relationships/image" Target="media/image99.png"/><Relationship Id="rId172" Type="http://schemas.openxmlformats.org/officeDocument/2006/relationships/image" Target="media/image100.png"/><Relationship Id="rId173" Type="http://schemas.openxmlformats.org/officeDocument/2006/relationships/image" Target="media/image101.png"/><Relationship Id="rId174" Type="http://schemas.openxmlformats.org/officeDocument/2006/relationships/image" Target="media/image102.png"/><Relationship Id="rId175" Type="http://schemas.openxmlformats.org/officeDocument/2006/relationships/image" Target="media/image103.png"/><Relationship Id="rId176" Type="http://schemas.openxmlformats.org/officeDocument/2006/relationships/image" Target="media/image104.png"/><Relationship Id="rId177" Type="http://schemas.openxmlformats.org/officeDocument/2006/relationships/image" Target="media/image105.png"/><Relationship Id="rId178" Type="http://schemas.openxmlformats.org/officeDocument/2006/relationships/image" Target="media/image106.png"/><Relationship Id="rId179" Type="http://schemas.openxmlformats.org/officeDocument/2006/relationships/image" Target="media/image107.png"/><Relationship Id="rId180" Type="http://schemas.openxmlformats.org/officeDocument/2006/relationships/image" Target="media/image108.png"/><Relationship Id="rId181" Type="http://schemas.openxmlformats.org/officeDocument/2006/relationships/image" Target="media/image109.png"/><Relationship Id="rId182" Type="http://schemas.openxmlformats.org/officeDocument/2006/relationships/image" Target="media/image110.png"/><Relationship Id="rId183" Type="http://schemas.openxmlformats.org/officeDocument/2006/relationships/image" Target="media/image111.png"/><Relationship Id="rId184" Type="http://schemas.openxmlformats.org/officeDocument/2006/relationships/footer" Target="footer47.xml"/><Relationship Id="rId185" Type="http://schemas.openxmlformats.org/officeDocument/2006/relationships/image" Target="media/image112.png"/><Relationship Id="rId186" Type="http://schemas.openxmlformats.org/officeDocument/2006/relationships/image" Target="media/image113.png"/><Relationship Id="rId187" Type="http://schemas.openxmlformats.org/officeDocument/2006/relationships/image" Target="media/image114.png"/><Relationship Id="rId188" Type="http://schemas.openxmlformats.org/officeDocument/2006/relationships/image" Target="media/image115.png"/><Relationship Id="rId189" Type="http://schemas.openxmlformats.org/officeDocument/2006/relationships/image" Target="media/image116.png"/><Relationship Id="rId190" Type="http://schemas.openxmlformats.org/officeDocument/2006/relationships/image" Target="media/image117.png"/><Relationship Id="rId191" Type="http://schemas.openxmlformats.org/officeDocument/2006/relationships/image" Target="media/image118.png"/><Relationship Id="rId192" Type="http://schemas.openxmlformats.org/officeDocument/2006/relationships/image" Target="media/image119.png"/><Relationship Id="rId193" Type="http://schemas.openxmlformats.org/officeDocument/2006/relationships/image" Target="media/image120.png"/><Relationship Id="rId194" Type="http://schemas.openxmlformats.org/officeDocument/2006/relationships/image" Target="media/image121.png"/><Relationship Id="rId195" Type="http://schemas.openxmlformats.org/officeDocument/2006/relationships/image" Target="media/image122.png"/><Relationship Id="rId196" Type="http://schemas.openxmlformats.org/officeDocument/2006/relationships/image" Target="media/image123.png"/><Relationship Id="rId197" Type="http://schemas.openxmlformats.org/officeDocument/2006/relationships/image" Target="media/image124.png"/><Relationship Id="rId198" Type="http://schemas.openxmlformats.org/officeDocument/2006/relationships/image" Target="media/image125.png"/><Relationship Id="rId199" Type="http://schemas.openxmlformats.org/officeDocument/2006/relationships/image" Target="media/image126.png"/><Relationship Id="rId200" Type="http://schemas.openxmlformats.org/officeDocument/2006/relationships/image" Target="media/image127.png"/><Relationship Id="rId201" Type="http://schemas.openxmlformats.org/officeDocument/2006/relationships/image" Target="media/image128.png"/><Relationship Id="rId202" Type="http://schemas.openxmlformats.org/officeDocument/2006/relationships/image" Target="media/image129.png"/><Relationship Id="rId203" Type="http://schemas.openxmlformats.org/officeDocument/2006/relationships/image" Target="media/image130.png"/><Relationship Id="rId204" Type="http://schemas.openxmlformats.org/officeDocument/2006/relationships/image" Target="media/image131.png"/><Relationship Id="rId205" Type="http://schemas.openxmlformats.org/officeDocument/2006/relationships/image" Target="media/image132.png"/><Relationship Id="rId206" Type="http://schemas.openxmlformats.org/officeDocument/2006/relationships/image" Target="media/image133.png"/><Relationship Id="rId207" Type="http://schemas.openxmlformats.org/officeDocument/2006/relationships/image" Target="media/image134.png"/><Relationship Id="rId208" Type="http://schemas.openxmlformats.org/officeDocument/2006/relationships/image" Target="media/image135.png"/><Relationship Id="rId209" Type="http://schemas.openxmlformats.org/officeDocument/2006/relationships/image" Target="media/image136.png"/><Relationship Id="rId210" Type="http://schemas.openxmlformats.org/officeDocument/2006/relationships/image" Target="media/image137.png"/><Relationship Id="rId211" Type="http://schemas.openxmlformats.org/officeDocument/2006/relationships/image" Target="media/image138.png"/><Relationship Id="rId212" Type="http://schemas.openxmlformats.org/officeDocument/2006/relationships/image" Target="media/image139.png"/><Relationship Id="rId213" Type="http://schemas.openxmlformats.org/officeDocument/2006/relationships/image" Target="media/image140.png"/><Relationship Id="rId214" Type="http://schemas.openxmlformats.org/officeDocument/2006/relationships/footer" Target="footer48.xml"/><Relationship Id="rId215" Type="http://schemas.openxmlformats.org/officeDocument/2006/relationships/image" Target="media/image141.png"/><Relationship Id="rId216" Type="http://schemas.openxmlformats.org/officeDocument/2006/relationships/image" Target="media/image142.png"/><Relationship Id="rId217" Type="http://schemas.openxmlformats.org/officeDocument/2006/relationships/image" Target="media/image143.png"/><Relationship Id="rId218" Type="http://schemas.openxmlformats.org/officeDocument/2006/relationships/image" Target="media/image144.png"/><Relationship Id="rId219" Type="http://schemas.openxmlformats.org/officeDocument/2006/relationships/image" Target="media/image145.png"/><Relationship Id="rId220" Type="http://schemas.openxmlformats.org/officeDocument/2006/relationships/image" Target="media/image146.png"/><Relationship Id="rId221" Type="http://schemas.openxmlformats.org/officeDocument/2006/relationships/image" Target="media/image147.png"/><Relationship Id="rId222" Type="http://schemas.openxmlformats.org/officeDocument/2006/relationships/image" Target="media/image148.png"/><Relationship Id="rId223" Type="http://schemas.openxmlformats.org/officeDocument/2006/relationships/image" Target="media/image149.png"/><Relationship Id="rId224" Type="http://schemas.openxmlformats.org/officeDocument/2006/relationships/image" Target="media/image150.png"/><Relationship Id="rId225" Type="http://schemas.openxmlformats.org/officeDocument/2006/relationships/image" Target="media/image151.png"/><Relationship Id="rId226" Type="http://schemas.openxmlformats.org/officeDocument/2006/relationships/image" Target="media/image152.png"/><Relationship Id="rId227" Type="http://schemas.openxmlformats.org/officeDocument/2006/relationships/image" Target="media/image153.png"/><Relationship Id="rId228" Type="http://schemas.openxmlformats.org/officeDocument/2006/relationships/image" Target="media/image154.png"/><Relationship Id="rId229" Type="http://schemas.openxmlformats.org/officeDocument/2006/relationships/image" Target="media/image155.png"/><Relationship Id="rId230" Type="http://schemas.openxmlformats.org/officeDocument/2006/relationships/image" Target="media/image156.png"/><Relationship Id="rId231" Type="http://schemas.openxmlformats.org/officeDocument/2006/relationships/image" Target="media/image157.png"/><Relationship Id="rId232" Type="http://schemas.openxmlformats.org/officeDocument/2006/relationships/image" Target="media/image158.png"/><Relationship Id="rId233" Type="http://schemas.openxmlformats.org/officeDocument/2006/relationships/image" Target="media/image159.png"/><Relationship Id="rId234" Type="http://schemas.openxmlformats.org/officeDocument/2006/relationships/image" Target="media/image160.png"/><Relationship Id="rId235" Type="http://schemas.openxmlformats.org/officeDocument/2006/relationships/image" Target="media/image161.png"/><Relationship Id="rId236" Type="http://schemas.openxmlformats.org/officeDocument/2006/relationships/image" Target="media/image162.png"/><Relationship Id="rId237" Type="http://schemas.openxmlformats.org/officeDocument/2006/relationships/image" Target="media/image163.png"/><Relationship Id="rId238" Type="http://schemas.openxmlformats.org/officeDocument/2006/relationships/image" Target="media/image164.png"/><Relationship Id="rId239" Type="http://schemas.openxmlformats.org/officeDocument/2006/relationships/image" Target="media/image165.png"/><Relationship Id="rId240" Type="http://schemas.openxmlformats.org/officeDocument/2006/relationships/image" Target="media/image166.png"/><Relationship Id="rId241" Type="http://schemas.openxmlformats.org/officeDocument/2006/relationships/image" Target="media/image167.png"/><Relationship Id="rId242" Type="http://schemas.openxmlformats.org/officeDocument/2006/relationships/image" Target="media/image168.png"/><Relationship Id="rId243" Type="http://schemas.openxmlformats.org/officeDocument/2006/relationships/image" Target="media/image169.png"/><Relationship Id="rId244" Type="http://schemas.openxmlformats.org/officeDocument/2006/relationships/image" Target="media/image170.png"/><Relationship Id="rId245" Type="http://schemas.openxmlformats.org/officeDocument/2006/relationships/image" Target="media/image171.png"/><Relationship Id="rId246" Type="http://schemas.openxmlformats.org/officeDocument/2006/relationships/image" Target="media/image172.png"/><Relationship Id="rId247" Type="http://schemas.openxmlformats.org/officeDocument/2006/relationships/image" Target="media/image173.png"/><Relationship Id="rId248" Type="http://schemas.openxmlformats.org/officeDocument/2006/relationships/image" Target="media/image174.png"/><Relationship Id="rId249" Type="http://schemas.openxmlformats.org/officeDocument/2006/relationships/image" Target="media/image175.png"/><Relationship Id="rId250" Type="http://schemas.openxmlformats.org/officeDocument/2006/relationships/image" Target="media/image176.png"/><Relationship Id="rId251" Type="http://schemas.openxmlformats.org/officeDocument/2006/relationships/image" Target="media/image177.png"/><Relationship Id="rId252" Type="http://schemas.openxmlformats.org/officeDocument/2006/relationships/image" Target="media/image178.png"/><Relationship Id="rId253" Type="http://schemas.openxmlformats.org/officeDocument/2006/relationships/image" Target="media/image179.png"/><Relationship Id="rId254" Type="http://schemas.openxmlformats.org/officeDocument/2006/relationships/image" Target="media/image180.png"/><Relationship Id="rId255" Type="http://schemas.openxmlformats.org/officeDocument/2006/relationships/image" Target="media/image181.png"/><Relationship Id="rId256" Type="http://schemas.openxmlformats.org/officeDocument/2006/relationships/image" Target="media/image182.png"/><Relationship Id="rId257" Type="http://schemas.openxmlformats.org/officeDocument/2006/relationships/image" Target="media/image183.png"/><Relationship Id="rId258" Type="http://schemas.openxmlformats.org/officeDocument/2006/relationships/image" Target="media/image184.png"/><Relationship Id="rId259" Type="http://schemas.openxmlformats.org/officeDocument/2006/relationships/image" Target="media/image185.png"/><Relationship Id="rId260" Type="http://schemas.openxmlformats.org/officeDocument/2006/relationships/image" Target="media/image186.png"/><Relationship Id="rId261" Type="http://schemas.openxmlformats.org/officeDocument/2006/relationships/image" Target="media/image187.png"/><Relationship Id="rId262" Type="http://schemas.openxmlformats.org/officeDocument/2006/relationships/image" Target="media/image188.png"/><Relationship Id="rId263" Type="http://schemas.openxmlformats.org/officeDocument/2006/relationships/image" Target="media/image189.png"/><Relationship Id="rId264" Type="http://schemas.openxmlformats.org/officeDocument/2006/relationships/image" Target="media/image190.png"/><Relationship Id="rId265" Type="http://schemas.openxmlformats.org/officeDocument/2006/relationships/image" Target="media/image191.png"/><Relationship Id="rId266" Type="http://schemas.openxmlformats.org/officeDocument/2006/relationships/image" Target="media/image192.png"/><Relationship Id="rId267" Type="http://schemas.openxmlformats.org/officeDocument/2006/relationships/image" Target="media/image193.png"/><Relationship Id="rId268" Type="http://schemas.openxmlformats.org/officeDocument/2006/relationships/image" Target="media/image194.png"/><Relationship Id="rId269" Type="http://schemas.openxmlformats.org/officeDocument/2006/relationships/image" Target="media/image195.png"/><Relationship Id="rId270" Type="http://schemas.openxmlformats.org/officeDocument/2006/relationships/image" Target="media/image196.png"/><Relationship Id="rId271" Type="http://schemas.openxmlformats.org/officeDocument/2006/relationships/image" Target="media/image197.png"/><Relationship Id="rId272" Type="http://schemas.openxmlformats.org/officeDocument/2006/relationships/image" Target="media/image198.png"/><Relationship Id="rId273" Type="http://schemas.openxmlformats.org/officeDocument/2006/relationships/image" Target="media/image199.png"/><Relationship Id="rId274" Type="http://schemas.openxmlformats.org/officeDocument/2006/relationships/image" Target="media/image200.png"/><Relationship Id="rId275" Type="http://schemas.openxmlformats.org/officeDocument/2006/relationships/image" Target="media/image201.png"/><Relationship Id="rId276" Type="http://schemas.openxmlformats.org/officeDocument/2006/relationships/image" Target="media/image202.png"/><Relationship Id="rId277" Type="http://schemas.openxmlformats.org/officeDocument/2006/relationships/image" Target="media/image203.png"/><Relationship Id="rId278" Type="http://schemas.openxmlformats.org/officeDocument/2006/relationships/image" Target="media/image204.png"/><Relationship Id="rId279" Type="http://schemas.openxmlformats.org/officeDocument/2006/relationships/image" Target="media/image205.png"/><Relationship Id="rId280" Type="http://schemas.openxmlformats.org/officeDocument/2006/relationships/image" Target="media/image206.png"/><Relationship Id="rId281" Type="http://schemas.openxmlformats.org/officeDocument/2006/relationships/image" Target="media/image207.png"/><Relationship Id="rId282" Type="http://schemas.openxmlformats.org/officeDocument/2006/relationships/image" Target="media/image208.png"/><Relationship Id="rId283" Type="http://schemas.openxmlformats.org/officeDocument/2006/relationships/image" Target="media/image209.png"/><Relationship Id="rId284" Type="http://schemas.openxmlformats.org/officeDocument/2006/relationships/image" Target="media/image210.png"/><Relationship Id="rId285" Type="http://schemas.openxmlformats.org/officeDocument/2006/relationships/image" Target="media/image211.png"/><Relationship Id="rId286" Type="http://schemas.openxmlformats.org/officeDocument/2006/relationships/image" Target="media/image212.png"/><Relationship Id="rId287" Type="http://schemas.openxmlformats.org/officeDocument/2006/relationships/image" Target="media/image213.png"/><Relationship Id="rId288" Type="http://schemas.openxmlformats.org/officeDocument/2006/relationships/image" Target="media/image214.png"/><Relationship Id="rId289" Type="http://schemas.openxmlformats.org/officeDocument/2006/relationships/image" Target="media/image215.png"/><Relationship Id="rId290" Type="http://schemas.openxmlformats.org/officeDocument/2006/relationships/image" Target="media/image216.png"/><Relationship Id="rId291" Type="http://schemas.openxmlformats.org/officeDocument/2006/relationships/image" Target="media/image217.png"/><Relationship Id="rId292" Type="http://schemas.openxmlformats.org/officeDocument/2006/relationships/image" Target="media/image218.png"/><Relationship Id="rId293" Type="http://schemas.openxmlformats.org/officeDocument/2006/relationships/image" Target="media/image219.png"/><Relationship Id="rId294" Type="http://schemas.openxmlformats.org/officeDocument/2006/relationships/image" Target="media/image220.png"/><Relationship Id="rId295" Type="http://schemas.openxmlformats.org/officeDocument/2006/relationships/image" Target="media/image221.png"/><Relationship Id="rId296" Type="http://schemas.openxmlformats.org/officeDocument/2006/relationships/image" Target="media/image222.png"/><Relationship Id="rId297" Type="http://schemas.openxmlformats.org/officeDocument/2006/relationships/image" Target="media/image223.png"/><Relationship Id="rId298" Type="http://schemas.openxmlformats.org/officeDocument/2006/relationships/image" Target="media/image224.png"/><Relationship Id="rId299" Type="http://schemas.openxmlformats.org/officeDocument/2006/relationships/image" Target="media/image225.png"/><Relationship Id="rId300" Type="http://schemas.openxmlformats.org/officeDocument/2006/relationships/image" Target="media/image226.png"/><Relationship Id="rId301" Type="http://schemas.openxmlformats.org/officeDocument/2006/relationships/image" Target="media/image227.png"/><Relationship Id="rId302" Type="http://schemas.openxmlformats.org/officeDocument/2006/relationships/image" Target="media/image228.png"/><Relationship Id="rId303" Type="http://schemas.openxmlformats.org/officeDocument/2006/relationships/image" Target="media/image229.png"/><Relationship Id="rId304" Type="http://schemas.openxmlformats.org/officeDocument/2006/relationships/image" Target="media/image230.png"/><Relationship Id="rId305" Type="http://schemas.openxmlformats.org/officeDocument/2006/relationships/image" Target="media/image231.png"/><Relationship Id="rId306" Type="http://schemas.openxmlformats.org/officeDocument/2006/relationships/image" Target="media/image232.png"/><Relationship Id="rId307" Type="http://schemas.openxmlformats.org/officeDocument/2006/relationships/image" Target="media/image233.png"/><Relationship Id="rId308" Type="http://schemas.openxmlformats.org/officeDocument/2006/relationships/image" Target="media/image234.png"/><Relationship Id="rId309" Type="http://schemas.openxmlformats.org/officeDocument/2006/relationships/image" Target="media/image235.png"/><Relationship Id="rId310" Type="http://schemas.openxmlformats.org/officeDocument/2006/relationships/image" Target="media/image236.png"/><Relationship Id="rId311" Type="http://schemas.openxmlformats.org/officeDocument/2006/relationships/image" Target="media/image237.png"/><Relationship Id="rId312" Type="http://schemas.openxmlformats.org/officeDocument/2006/relationships/image" Target="media/image238.png"/><Relationship Id="rId313" Type="http://schemas.openxmlformats.org/officeDocument/2006/relationships/image" Target="media/image239.png"/><Relationship Id="rId314" Type="http://schemas.openxmlformats.org/officeDocument/2006/relationships/image" Target="media/image240.png"/><Relationship Id="rId315" Type="http://schemas.openxmlformats.org/officeDocument/2006/relationships/image" Target="media/image241.png"/><Relationship Id="rId316" Type="http://schemas.openxmlformats.org/officeDocument/2006/relationships/image" Target="media/image242.png"/><Relationship Id="rId317" Type="http://schemas.openxmlformats.org/officeDocument/2006/relationships/image" Target="media/image243.png"/><Relationship Id="rId318" Type="http://schemas.openxmlformats.org/officeDocument/2006/relationships/image" Target="media/image244.png"/><Relationship Id="rId319" Type="http://schemas.openxmlformats.org/officeDocument/2006/relationships/image" Target="media/image245.png"/><Relationship Id="rId320" Type="http://schemas.openxmlformats.org/officeDocument/2006/relationships/image" Target="media/image246.png"/><Relationship Id="rId321" Type="http://schemas.openxmlformats.org/officeDocument/2006/relationships/image" Target="media/image247.png"/><Relationship Id="rId322" Type="http://schemas.openxmlformats.org/officeDocument/2006/relationships/image" Target="media/image248.png"/><Relationship Id="rId323" Type="http://schemas.openxmlformats.org/officeDocument/2006/relationships/image" Target="media/image249.png"/><Relationship Id="rId324" Type="http://schemas.openxmlformats.org/officeDocument/2006/relationships/image" Target="media/image250.png"/><Relationship Id="rId325" Type="http://schemas.openxmlformats.org/officeDocument/2006/relationships/image" Target="media/image251.png"/><Relationship Id="rId326" Type="http://schemas.openxmlformats.org/officeDocument/2006/relationships/image" Target="media/image252.png"/><Relationship Id="rId327" Type="http://schemas.openxmlformats.org/officeDocument/2006/relationships/image" Target="media/image253.png"/><Relationship Id="rId328" Type="http://schemas.openxmlformats.org/officeDocument/2006/relationships/image" Target="media/image254.png"/><Relationship Id="rId329" Type="http://schemas.openxmlformats.org/officeDocument/2006/relationships/image" Target="media/image255.png"/><Relationship Id="rId330" Type="http://schemas.openxmlformats.org/officeDocument/2006/relationships/image" Target="media/image256.png"/><Relationship Id="rId331" Type="http://schemas.openxmlformats.org/officeDocument/2006/relationships/image" Target="media/image257.png"/><Relationship Id="rId332" Type="http://schemas.openxmlformats.org/officeDocument/2006/relationships/image" Target="media/image258.png"/><Relationship Id="rId333" Type="http://schemas.openxmlformats.org/officeDocument/2006/relationships/image" Target="media/image259.png"/><Relationship Id="rId334" Type="http://schemas.openxmlformats.org/officeDocument/2006/relationships/image" Target="media/image260.png"/><Relationship Id="rId335" Type="http://schemas.openxmlformats.org/officeDocument/2006/relationships/image" Target="media/image261.png"/><Relationship Id="rId336" Type="http://schemas.openxmlformats.org/officeDocument/2006/relationships/image" Target="media/image262.png"/><Relationship Id="rId337" Type="http://schemas.openxmlformats.org/officeDocument/2006/relationships/image" Target="media/image263.png"/><Relationship Id="rId338" Type="http://schemas.openxmlformats.org/officeDocument/2006/relationships/image" Target="media/image264.png"/><Relationship Id="rId339" Type="http://schemas.openxmlformats.org/officeDocument/2006/relationships/image" Target="media/image265.png"/><Relationship Id="rId340" Type="http://schemas.openxmlformats.org/officeDocument/2006/relationships/image" Target="media/image266.png"/><Relationship Id="rId341" Type="http://schemas.openxmlformats.org/officeDocument/2006/relationships/image" Target="media/image267.png"/><Relationship Id="rId342" Type="http://schemas.openxmlformats.org/officeDocument/2006/relationships/image" Target="media/image268.png"/><Relationship Id="rId343" Type="http://schemas.openxmlformats.org/officeDocument/2006/relationships/image" Target="media/image269.png"/><Relationship Id="rId344" Type="http://schemas.openxmlformats.org/officeDocument/2006/relationships/image" Target="media/image270.png"/><Relationship Id="rId345" Type="http://schemas.openxmlformats.org/officeDocument/2006/relationships/image" Target="media/image271.png"/><Relationship Id="rId346" Type="http://schemas.openxmlformats.org/officeDocument/2006/relationships/image" Target="media/image272.png"/><Relationship Id="rId347" Type="http://schemas.openxmlformats.org/officeDocument/2006/relationships/image" Target="media/image273.png"/><Relationship Id="rId348" Type="http://schemas.openxmlformats.org/officeDocument/2006/relationships/image" Target="media/image274.png"/><Relationship Id="rId349" Type="http://schemas.openxmlformats.org/officeDocument/2006/relationships/image" Target="media/image275.png"/><Relationship Id="rId350" Type="http://schemas.openxmlformats.org/officeDocument/2006/relationships/image" Target="media/image276.png"/><Relationship Id="rId351" Type="http://schemas.openxmlformats.org/officeDocument/2006/relationships/image" Target="media/image277.png"/><Relationship Id="rId352" Type="http://schemas.openxmlformats.org/officeDocument/2006/relationships/image" Target="media/image278.png"/><Relationship Id="rId353" Type="http://schemas.openxmlformats.org/officeDocument/2006/relationships/image" Target="media/image279.png"/><Relationship Id="rId354" Type="http://schemas.openxmlformats.org/officeDocument/2006/relationships/image" Target="media/image280.png"/><Relationship Id="rId355" Type="http://schemas.openxmlformats.org/officeDocument/2006/relationships/image" Target="media/image281.png"/><Relationship Id="rId356" Type="http://schemas.openxmlformats.org/officeDocument/2006/relationships/header" Target="header15.xml"/><Relationship Id="rId357" Type="http://schemas.openxmlformats.org/officeDocument/2006/relationships/footer" Target="footer49.xml"/><Relationship Id="rId358" Type="http://schemas.openxmlformats.org/officeDocument/2006/relationships/image" Target="media/image282.png"/><Relationship Id="rId359" Type="http://schemas.openxmlformats.org/officeDocument/2006/relationships/image" Target="media/image283.png"/><Relationship Id="rId360" Type="http://schemas.openxmlformats.org/officeDocument/2006/relationships/image" Target="media/image284.png"/><Relationship Id="rId361" Type="http://schemas.openxmlformats.org/officeDocument/2006/relationships/image" Target="media/image285.png"/><Relationship Id="rId362" Type="http://schemas.openxmlformats.org/officeDocument/2006/relationships/image" Target="media/image286.png"/><Relationship Id="rId363" Type="http://schemas.openxmlformats.org/officeDocument/2006/relationships/footer" Target="footer50.xml"/><Relationship Id="rId364" Type="http://schemas.openxmlformats.org/officeDocument/2006/relationships/image" Target="media/image287.png"/><Relationship Id="rId365" Type="http://schemas.openxmlformats.org/officeDocument/2006/relationships/image" Target="media/image288.png"/><Relationship Id="rId366" Type="http://schemas.openxmlformats.org/officeDocument/2006/relationships/image" Target="media/image289.png"/><Relationship Id="rId367" Type="http://schemas.openxmlformats.org/officeDocument/2006/relationships/image" Target="media/image290.png"/><Relationship Id="rId368" Type="http://schemas.openxmlformats.org/officeDocument/2006/relationships/image" Target="media/image291.png"/><Relationship Id="rId369" Type="http://schemas.openxmlformats.org/officeDocument/2006/relationships/image" Target="media/image292.png"/><Relationship Id="rId370" Type="http://schemas.openxmlformats.org/officeDocument/2006/relationships/image" Target="media/image293.png"/><Relationship Id="rId371" Type="http://schemas.openxmlformats.org/officeDocument/2006/relationships/image" Target="media/image294.png"/><Relationship Id="rId372" Type="http://schemas.openxmlformats.org/officeDocument/2006/relationships/image" Target="media/image295.png"/><Relationship Id="rId373" Type="http://schemas.openxmlformats.org/officeDocument/2006/relationships/image" Target="media/image296.png"/><Relationship Id="rId374" Type="http://schemas.openxmlformats.org/officeDocument/2006/relationships/image" Target="media/image297.png"/><Relationship Id="rId375" Type="http://schemas.openxmlformats.org/officeDocument/2006/relationships/image" Target="media/image298.png"/><Relationship Id="rId376" Type="http://schemas.openxmlformats.org/officeDocument/2006/relationships/image" Target="media/image299.png"/><Relationship Id="rId377" Type="http://schemas.openxmlformats.org/officeDocument/2006/relationships/image" Target="media/image300.png"/><Relationship Id="rId378" Type="http://schemas.openxmlformats.org/officeDocument/2006/relationships/image" Target="media/image301.png"/><Relationship Id="rId379" Type="http://schemas.openxmlformats.org/officeDocument/2006/relationships/footer" Target="footer51.xml"/><Relationship Id="rId380" Type="http://schemas.openxmlformats.org/officeDocument/2006/relationships/image" Target="media/image302.png"/><Relationship Id="rId381" Type="http://schemas.openxmlformats.org/officeDocument/2006/relationships/image" Target="media/image303.png"/><Relationship Id="rId382" Type="http://schemas.openxmlformats.org/officeDocument/2006/relationships/image" Target="media/image304.png"/><Relationship Id="rId383" Type="http://schemas.openxmlformats.org/officeDocument/2006/relationships/image" Target="media/image305.png"/><Relationship Id="rId384" Type="http://schemas.openxmlformats.org/officeDocument/2006/relationships/image" Target="media/image306.png"/><Relationship Id="rId385" Type="http://schemas.openxmlformats.org/officeDocument/2006/relationships/image" Target="media/image307.png"/><Relationship Id="rId386" Type="http://schemas.openxmlformats.org/officeDocument/2006/relationships/image" Target="media/image308.png"/><Relationship Id="rId387" Type="http://schemas.openxmlformats.org/officeDocument/2006/relationships/image" Target="media/image309.png"/><Relationship Id="rId388" Type="http://schemas.openxmlformats.org/officeDocument/2006/relationships/image" Target="media/image310.png"/><Relationship Id="rId389" Type="http://schemas.openxmlformats.org/officeDocument/2006/relationships/image" Target="media/image311.png"/><Relationship Id="rId390" Type="http://schemas.openxmlformats.org/officeDocument/2006/relationships/image" Target="media/image312.png"/><Relationship Id="rId391" Type="http://schemas.openxmlformats.org/officeDocument/2006/relationships/image" Target="media/image313.png"/><Relationship Id="rId392" Type="http://schemas.openxmlformats.org/officeDocument/2006/relationships/image" Target="media/image314.png"/><Relationship Id="rId393" Type="http://schemas.openxmlformats.org/officeDocument/2006/relationships/image" Target="media/image315.png"/><Relationship Id="rId394" Type="http://schemas.openxmlformats.org/officeDocument/2006/relationships/image" Target="media/image316.png"/><Relationship Id="rId395" Type="http://schemas.openxmlformats.org/officeDocument/2006/relationships/image" Target="media/image317.png"/><Relationship Id="rId396" Type="http://schemas.openxmlformats.org/officeDocument/2006/relationships/footer" Target="footer52.xml"/><Relationship Id="rId397" Type="http://schemas.openxmlformats.org/officeDocument/2006/relationships/image" Target="media/image318.png"/><Relationship Id="rId398" Type="http://schemas.openxmlformats.org/officeDocument/2006/relationships/image" Target="media/image319.png"/><Relationship Id="rId399" Type="http://schemas.openxmlformats.org/officeDocument/2006/relationships/image" Target="media/image320.png"/><Relationship Id="rId400" Type="http://schemas.openxmlformats.org/officeDocument/2006/relationships/image" Target="media/image321.png"/><Relationship Id="rId401" Type="http://schemas.openxmlformats.org/officeDocument/2006/relationships/image" Target="media/image322.png"/><Relationship Id="rId402" Type="http://schemas.openxmlformats.org/officeDocument/2006/relationships/image" Target="media/image323.png"/><Relationship Id="rId403" Type="http://schemas.openxmlformats.org/officeDocument/2006/relationships/image" Target="media/image324.png"/><Relationship Id="rId404" Type="http://schemas.openxmlformats.org/officeDocument/2006/relationships/image" Target="media/image325.png"/><Relationship Id="rId405" Type="http://schemas.openxmlformats.org/officeDocument/2006/relationships/image" Target="media/image326.png"/><Relationship Id="rId406" Type="http://schemas.openxmlformats.org/officeDocument/2006/relationships/image" Target="media/image327.png"/><Relationship Id="rId407" Type="http://schemas.openxmlformats.org/officeDocument/2006/relationships/image" Target="media/image328.png"/><Relationship Id="rId408" Type="http://schemas.openxmlformats.org/officeDocument/2006/relationships/image" Target="media/image329.png"/><Relationship Id="rId409" Type="http://schemas.openxmlformats.org/officeDocument/2006/relationships/image" Target="media/image330.png"/><Relationship Id="rId410" Type="http://schemas.openxmlformats.org/officeDocument/2006/relationships/image" Target="media/image331.png"/><Relationship Id="rId411" Type="http://schemas.openxmlformats.org/officeDocument/2006/relationships/image" Target="media/image332.png"/><Relationship Id="rId412" Type="http://schemas.openxmlformats.org/officeDocument/2006/relationships/image" Target="media/image333.png"/><Relationship Id="rId413" Type="http://schemas.openxmlformats.org/officeDocument/2006/relationships/image" Target="media/image334.png"/><Relationship Id="rId414" Type="http://schemas.openxmlformats.org/officeDocument/2006/relationships/image" Target="media/image335.png"/><Relationship Id="rId415" Type="http://schemas.openxmlformats.org/officeDocument/2006/relationships/image" Target="media/image336.png"/><Relationship Id="rId416" Type="http://schemas.openxmlformats.org/officeDocument/2006/relationships/image" Target="media/image337.png"/><Relationship Id="rId417" Type="http://schemas.openxmlformats.org/officeDocument/2006/relationships/image" Target="media/image338.png"/><Relationship Id="rId418" Type="http://schemas.openxmlformats.org/officeDocument/2006/relationships/image" Target="media/image339.png"/><Relationship Id="rId419" Type="http://schemas.openxmlformats.org/officeDocument/2006/relationships/image" Target="media/image340.png"/><Relationship Id="rId420" Type="http://schemas.openxmlformats.org/officeDocument/2006/relationships/image" Target="media/image341.png"/><Relationship Id="rId421" Type="http://schemas.openxmlformats.org/officeDocument/2006/relationships/image" Target="media/image342.png"/><Relationship Id="rId422" Type="http://schemas.openxmlformats.org/officeDocument/2006/relationships/image" Target="media/image343.png"/><Relationship Id="rId423" Type="http://schemas.openxmlformats.org/officeDocument/2006/relationships/image" Target="media/image344.png"/><Relationship Id="rId424" Type="http://schemas.openxmlformats.org/officeDocument/2006/relationships/image" Target="media/image345.png"/><Relationship Id="rId425" Type="http://schemas.openxmlformats.org/officeDocument/2006/relationships/image" Target="media/image346.png"/><Relationship Id="rId426" Type="http://schemas.openxmlformats.org/officeDocument/2006/relationships/image" Target="media/image347.png"/><Relationship Id="rId427" Type="http://schemas.openxmlformats.org/officeDocument/2006/relationships/image" Target="media/image348.png"/><Relationship Id="rId428" Type="http://schemas.openxmlformats.org/officeDocument/2006/relationships/image" Target="media/image349.png"/><Relationship Id="rId429" Type="http://schemas.openxmlformats.org/officeDocument/2006/relationships/image" Target="media/image350.png"/><Relationship Id="rId430" Type="http://schemas.openxmlformats.org/officeDocument/2006/relationships/image" Target="media/image351.png"/><Relationship Id="rId431" Type="http://schemas.openxmlformats.org/officeDocument/2006/relationships/image" Target="media/image352.png"/><Relationship Id="rId432" Type="http://schemas.openxmlformats.org/officeDocument/2006/relationships/image" Target="media/image353.png"/><Relationship Id="rId433" Type="http://schemas.openxmlformats.org/officeDocument/2006/relationships/image" Target="media/image354.png"/><Relationship Id="rId434" Type="http://schemas.openxmlformats.org/officeDocument/2006/relationships/image" Target="media/image355.png"/><Relationship Id="rId435" Type="http://schemas.openxmlformats.org/officeDocument/2006/relationships/image" Target="media/image356.png"/><Relationship Id="rId436" Type="http://schemas.openxmlformats.org/officeDocument/2006/relationships/image" Target="media/image357.png"/><Relationship Id="rId437" Type="http://schemas.openxmlformats.org/officeDocument/2006/relationships/image" Target="media/image358.png"/><Relationship Id="rId438" Type="http://schemas.openxmlformats.org/officeDocument/2006/relationships/image" Target="media/image359.png"/><Relationship Id="rId439" Type="http://schemas.openxmlformats.org/officeDocument/2006/relationships/image" Target="media/image360.png"/><Relationship Id="rId440" Type="http://schemas.openxmlformats.org/officeDocument/2006/relationships/image" Target="media/image361.png"/><Relationship Id="rId441" Type="http://schemas.openxmlformats.org/officeDocument/2006/relationships/image" Target="media/image362.png"/><Relationship Id="rId442" Type="http://schemas.openxmlformats.org/officeDocument/2006/relationships/image" Target="media/image363.png"/><Relationship Id="rId443" Type="http://schemas.openxmlformats.org/officeDocument/2006/relationships/image" Target="media/image364.png"/><Relationship Id="rId444" Type="http://schemas.openxmlformats.org/officeDocument/2006/relationships/image" Target="media/image365.png"/><Relationship Id="rId445" Type="http://schemas.openxmlformats.org/officeDocument/2006/relationships/header" Target="header16.xml"/><Relationship Id="rId446" Type="http://schemas.openxmlformats.org/officeDocument/2006/relationships/footer" Target="footer53.xml"/><Relationship Id="rId447" Type="http://schemas.openxmlformats.org/officeDocument/2006/relationships/image" Target="media/image366.png"/><Relationship Id="rId448" Type="http://schemas.openxmlformats.org/officeDocument/2006/relationships/image" Target="media/image367.png"/><Relationship Id="rId449" Type="http://schemas.openxmlformats.org/officeDocument/2006/relationships/image" Target="media/image368.png"/><Relationship Id="rId450" Type="http://schemas.openxmlformats.org/officeDocument/2006/relationships/image" Target="media/image369.png"/><Relationship Id="rId451" Type="http://schemas.openxmlformats.org/officeDocument/2006/relationships/image" Target="media/image370.png"/><Relationship Id="rId452" Type="http://schemas.openxmlformats.org/officeDocument/2006/relationships/image" Target="media/image371.png"/><Relationship Id="rId453" Type="http://schemas.openxmlformats.org/officeDocument/2006/relationships/image" Target="media/image372.png"/><Relationship Id="rId454" Type="http://schemas.openxmlformats.org/officeDocument/2006/relationships/header" Target="header17.xml"/><Relationship Id="rId455" Type="http://schemas.openxmlformats.org/officeDocument/2006/relationships/footer" Target="footer54.xml"/><Relationship Id="rId456" Type="http://schemas.openxmlformats.org/officeDocument/2006/relationships/image" Target="media/image373.png"/><Relationship Id="rId457" Type="http://schemas.openxmlformats.org/officeDocument/2006/relationships/image" Target="media/image374.png"/><Relationship Id="rId458" Type="http://schemas.openxmlformats.org/officeDocument/2006/relationships/image" Target="media/image375.png"/><Relationship Id="rId459" Type="http://schemas.openxmlformats.org/officeDocument/2006/relationships/image" Target="media/image376.png"/><Relationship Id="rId460" Type="http://schemas.openxmlformats.org/officeDocument/2006/relationships/image" Target="media/image377.png"/><Relationship Id="rId461" Type="http://schemas.openxmlformats.org/officeDocument/2006/relationships/image" Target="media/image378.png"/><Relationship Id="rId462" Type="http://schemas.openxmlformats.org/officeDocument/2006/relationships/image" Target="media/image379.png"/><Relationship Id="rId463" Type="http://schemas.openxmlformats.org/officeDocument/2006/relationships/image" Target="media/image380.png"/><Relationship Id="rId464" Type="http://schemas.openxmlformats.org/officeDocument/2006/relationships/image" Target="media/image381.png"/><Relationship Id="rId465" Type="http://schemas.openxmlformats.org/officeDocument/2006/relationships/image" Target="media/image382.png"/><Relationship Id="rId466" Type="http://schemas.openxmlformats.org/officeDocument/2006/relationships/image" Target="media/image383.png"/><Relationship Id="rId467" Type="http://schemas.openxmlformats.org/officeDocument/2006/relationships/image" Target="media/image384.png"/><Relationship Id="rId468" Type="http://schemas.openxmlformats.org/officeDocument/2006/relationships/image" Target="media/image385.png"/><Relationship Id="rId469" Type="http://schemas.openxmlformats.org/officeDocument/2006/relationships/image" Target="media/image386.png"/><Relationship Id="rId470" Type="http://schemas.openxmlformats.org/officeDocument/2006/relationships/image" Target="media/image387.png"/><Relationship Id="rId471" Type="http://schemas.openxmlformats.org/officeDocument/2006/relationships/image" Target="media/image388.png"/><Relationship Id="rId472" Type="http://schemas.openxmlformats.org/officeDocument/2006/relationships/image" Target="media/image389.png"/><Relationship Id="rId473" Type="http://schemas.openxmlformats.org/officeDocument/2006/relationships/image" Target="media/image390.png"/><Relationship Id="rId474" Type="http://schemas.openxmlformats.org/officeDocument/2006/relationships/image" Target="media/image391.png"/><Relationship Id="rId475" Type="http://schemas.openxmlformats.org/officeDocument/2006/relationships/image" Target="media/image392.png"/><Relationship Id="rId476" Type="http://schemas.openxmlformats.org/officeDocument/2006/relationships/image" Target="media/image393.png"/><Relationship Id="rId477" Type="http://schemas.openxmlformats.org/officeDocument/2006/relationships/image" Target="media/image394.png"/><Relationship Id="rId478" Type="http://schemas.openxmlformats.org/officeDocument/2006/relationships/image" Target="media/image395.png"/><Relationship Id="rId479" Type="http://schemas.openxmlformats.org/officeDocument/2006/relationships/image" Target="media/image396.png"/><Relationship Id="rId480" Type="http://schemas.openxmlformats.org/officeDocument/2006/relationships/image" Target="media/image397.png"/><Relationship Id="rId481" Type="http://schemas.openxmlformats.org/officeDocument/2006/relationships/image" Target="media/image398.png"/><Relationship Id="rId482" Type="http://schemas.openxmlformats.org/officeDocument/2006/relationships/image" Target="media/image399.png"/><Relationship Id="rId483" Type="http://schemas.openxmlformats.org/officeDocument/2006/relationships/image" Target="media/image400.png"/><Relationship Id="rId484" Type="http://schemas.openxmlformats.org/officeDocument/2006/relationships/image" Target="media/image401.png"/><Relationship Id="rId485" Type="http://schemas.openxmlformats.org/officeDocument/2006/relationships/image" Target="media/image402.png"/><Relationship Id="rId486" Type="http://schemas.openxmlformats.org/officeDocument/2006/relationships/image" Target="media/image403.png"/><Relationship Id="rId487" Type="http://schemas.openxmlformats.org/officeDocument/2006/relationships/image" Target="media/image404.png"/><Relationship Id="rId488" Type="http://schemas.openxmlformats.org/officeDocument/2006/relationships/image" Target="media/image405.png"/><Relationship Id="rId489" Type="http://schemas.openxmlformats.org/officeDocument/2006/relationships/image" Target="media/image406.png"/><Relationship Id="rId490" Type="http://schemas.openxmlformats.org/officeDocument/2006/relationships/image" Target="media/image407.png"/><Relationship Id="rId491" Type="http://schemas.openxmlformats.org/officeDocument/2006/relationships/image" Target="media/image408.png"/><Relationship Id="rId492" Type="http://schemas.openxmlformats.org/officeDocument/2006/relationships/image" Target="media/image409.png"/><Relationship Id="rId493" Type="http://schemas.openxmlformats.org/officeDocument/2006/relationships/image" Target="media/image410.png"/><Relationship Id="rId494" Type="http://schemas.openxmlformats.org/officeDocument/2006/relationships/image" Target="media/image411.png"/><Relationship Id="rId495" Type="http://schemas.openxmlformats.org/officeDocument/2006/relationships/image" Target="media/image412.png"/><Relationship Id="rId496" Type="http://schemas.openxmlformats.org/officeDocument/2006/relationships/image" Target="media/image413.png"/><Relationship Id="rId497" Type="http://schemas.openxmlformats.org/officeDocument/2006/relationships/image" Target="media/image414.png"/><Relationship Id="rId498" Type="http://schemas.openxmlformats.org/officeDocument/2006/relationships/image" Target="media/image415.png"/><Relationship Id="rId499" Type="http://schemas.openxmlformats.org/officeDocument/2006/relationships/image" Target="media/image416.png"/><Relationship Id="rId500" Type="http://schemas.openxmlformats.org/officeDocument/2006/relationships/image" Target="media/image417.png"/><Relationship Id="rId501" Type="http://schemas.openxmlformats.org/officeDocument/2006/relationships/image" Target="media/image418.png"/><Relationship Id="rId502" Type="http://schemas.openxmlformats.org/officeDocument/2006/relationships/image" Target="media/image419.png"/><Relationship Id="rId503" Type="http://schemas.openxmlformats.org/officeDocument/2006/relationships/image" Target="media/image420.png"/><Relationship Id="rId504" Type="http://schemas.openxmlformats.org/officeDocument/2006/relationships/image" Target="media/image421.png"/><Relationship Id="rId505" Type="http://schemas.openxmlformats.org/officeDocument/2006/relationships/image" Target="media/image422.png"/><Relationship Id="rId506" Type="http://schemas.openxmlformats.org/officeDocument/2006/relationships/image" Target="media/image423.png"/><Relationship Id="rId507" Type="http://schemas.openxmlformats.org/officeDocument/2006/relationships/image" Target="media/image424.png"/><Relationship Id="rId508" Type="http://schemas.openxmlformats.org/officeDocument/2006/relationships/image" Target="media/image425.png"/><Relationship Id="rId509" Type="http://schemas.openxmlformats.org/officeDocument/2006/relationships/header" Target="header18.xml"/><Relationship Id="rId510" Type="http://schemas.openxmlformats.org/officeDocument/2006/relationships/image" Target="media/image426.png"/><Relationship Id="rId511" Type="http://schemas.openxmlformats.org/officeDocument/2006/relationships/image" Target="media/image427.png"/><Relationship Id="rId512" Type="http://schemas.openxmlformats.org/officeDocument/2006/relationships/image" Target="media/image428.png"/><Relationship Id="rId513" Type="http://schemas.openxmlformats.org/officeDocument/2006/relationships/image" Target="media/image429.png"/><Relationship Id="rId514" Type="http://schemas.openxmlformats.org/officeDocument/2006/relationships/image" Target="media/image430.png"/><Relationship Id="rId515" Type="http://schemas.openxmlformats.org/officeDocument/2006/relationships/image" Target="media/image431.png"/><Relationship Id="rId516" Type="http://schemas.openxmlformats.org/officeDocument/2006/relationships/image" Target="media/image432.png"/><Relationship Id="rId517" Type="http://schemas.openxmlformats.org/officeDocument/2006/relationships/image" Target="media/image433.png"/><Relationship Id="rId518" Type="http://schemas.openxmlformats.org/officeDocument/2006/relationships/image" Target="media/image434.png"/><Relationship Id="rId519" Type="http://schemas.openxmlformats.org/officeDocument/2006/relationships/image" Target="media/image435.png"/><Relationship Id="rId520" Type="http://schemas.openxmlformats.org/officeDocument/2006/relationships/image" Target="media/image436.png"/><Relationship Id="rId521" Type="http://schemas.openxmlformats.org/officeDocument/2006/relationships/image" Target="media/image437.png"/><Relationship Id="rId522" Type="http://schemas.openxmlformats.org/officeDocument/2006/relationships/image" Target="media/image438.png"/><Relationship Id="rId523" Type="http://schemas.openxmlformats.org/officeDocument/2006/relationships/image" Target="media/image439.png"/><Relationship Id="rId524" Type="http://schemas.openxmlformats.org/officeDocument/2006/relationships/image" Target="media/image440.png"/><Relationship Id="rId525" Type="http://schemas.openxmlformats.org/officeDocument/2006/relationships/footer" Target="footer55.xml"/><Relationship Id="rId526" Type="http://schemas.openxmlformats.org/officeDocument/2006/relationships/image" Target="media/image441.png"/><Relationship Id="rId527" Type="http://schemas.openxmlformats.org/officeDocument/2006/relationships/image" Target="media/image442.png"/><Relationship Id="rId528" Type="http://schemas.openxmlformats.org/officeDocument/2006/relationships/image" Target="media/image443.png"/><Relationship Id="rId529" Type="http://schemas.openxmlformats.org/officeDocument/2006/relationships/image" Target="media/image444.png"/><Relationship Id="rId530" Type="http://schemas.openxmlformats.org/officeDocument/2006/relationships/image" Target="media/image445.png"/><Relationship Id="rId531" Type="http://schemas.openxmlformats.org/officeDocument/2006/relationships/image" Target="media/image446.png"/><Relationship Id="rId532" Type="http://schemas.openxmlformats.org/officeDocument/2006/relationships/image" Target="media/image447.png"/><Relationship Id="rId533" Type="http://schemas.openxmlformats.org/officeDocument/2006/relationships/footer" Target="footer56.xml"/><Relationship Id="rId534" Type="http://schemas.openxmlformats.org/officeDocument/2006/relationships/image" Target="media/image448.png"/><Relationship Id="rId535" Type="http://schemas.openxmlformats.org/officeDocument/2006/relationships/image" Target="media/image449.png"/><Relationship Id="rId536" Type="http://schemas.openxmlformats.org/officeDocument/2006/relationships/image" Target="media/image450.png"/><Relationship Id="rId537" Type="http://schemas.openxmlformats.org/officeDocument/2006/relationships/image" Target="media/image451.png"/><Relationship Id="rId538" Type="http://schemas.openxmlformats.org/officeDocument/2006/relationships/image" Target="media/image452.png"/><Relationship Id="rId539" Type="http://schemas.openxmlformats.org/officeDocument/2006/relationships/image" Target="media/image453.png"/><Relationship Id="rId540" Type="http://schemas.openxmlformats.org/officeDocument/2006/relationships/image" Target="media/image454.png"/><Relationship Id="rId541" Type="http://schemas.openxmlformats.org/officeDocument/2006/relationships/image" Target="media/image455.png"/><Relationship Id="rId542" Type="http://schemas.openxmlformats.org/officeDocument/2006/relationships/image" Target="media/image456.png"/><Relationship Id="rId543" Type="http://schemas.openxmlformats.org/officeDocument/2006/relationships/image" Target="media/image457.png"/><Relationship Id="rId544" Type="http://schemas.openxmlformats.org/officeDocument/2006/relationships/image" Target="media/image458.png"/><Relationship Id="rId545" Type="http://schemas.openxmlformats.org/officeDocument/2006/relationships/image" Target="media/image459.png"/><Relationship Id="rId546" Type="http://schemas.openxmlformats.org/officeDocument/2006/relationships/image" Target="media/image460.png"/><Relationship Id="rId547" Type="http://schemas.openxmlformats.org/officeDocument/2006/relationships/footer" Target="footer57.xml"/><Relationship Id="rId548" Type="http://schemas.openxmlformats.org/officeDocument/2006/relationships/image" Target="media/image461.png"/><Relationship Id="rId549" Type="http://schemas.openxmlformats.org/officeDocument/2006/relationships/image" Target="media/image462.png"/><Relationship Id="rId550" Type="http://schemas.openxmlformats.org/officeDocument/2006/relationships/image" Target="media/image463.png"/><Relationship Id="rId551" Type="http://schemas.openxmlformats.org/officeDocument/2006/relationships/image" Target="media/image464.png"/><Relationship Id="rId552" Type="http://schemas.openxmlformats.org/officeDocument/2006/relationships/image" Target="media/image465.png"/><Relationship Id="rId553" Type="http://schemas.openxmlformats.org/officeDocument/2006/relationships/image" Target="media/image466.png"/><Relationship Id="rId554" Type="http://schemas.openxmlformats.org/officeDocument/2006/relationships/image" Target="media/image467.png"/><Relationship Id="rId555" Type="http://schemas.openxmlformats.org/officeDocument/2006/relationships/footer" Target="footer58.xml"/><Relationship Id="rId556" Type="http://schemas.openxmlformats.org/officeDocument/2006/relationships/image" Target="media/image468.png"/><Relationship Id="rId557" Type="http://schemas.openxmlformats.org/officeDocument/2006/relationships/image" Target="media/image469.png"/><Relationship Id="rId558" Type="http://schemas.openxmlformats.org/officeDocument/2006/relationships/image" Target="media/image470.png"/><Relationship Id="rId559" Type="http://schemas.openxmlformats.org/officeDocument/2006/relationships/image" Target="media/image471.png"/><Relationship Id="rId560" Type="http://schemas.openxmlformats.org/officeDocument/2006/relationships/image" Target="media/image472.png"/><Relationship Id="rId561" Type="http://schemas.openxmlformats.org/officeDocument/2006/relationships/image" Target="media/image473.png"/><Relationship Id="rId562" Type="http://schemas.openxmlformats.org/officeDocument/2006/relationships/image" Target="media/image474.png"/><Relationship Id="rId563" Type="http://schemas.openxmlformats.org/officeDocument/2006/relationships/image" Target="media/image475.png"/><Relationship Id="rId564" Type="http://schemas.openxmlformats.org/officeDocument/2006/relationships/image" Target="media/image476.png"/><Relationship Id="rId565" Type="http://schemas.openxmlformats.org/officeDocument/2006/relationships/image" Target="media/image477.png"/><Relationship Id="rId566" Type="http://schemas.openxmlformats.org/officeDocument/2006/relationships/image" Target="media/image478.png"/><Relationship Id="rId567" Type="http://schemas.openxmlformats.org/officeDocument/2006/relationships/image" Target="media/image479.png"/><Relationship Id="rId568" Type="http://schemas.openxmlformats.org/officeDocument/2006/relationships/image" Target="media/image480.png"/><Relationship Id="rId569" Type="http://schemas.openxmlformats.org/officeDocument/2006/relationships/image" Target="media/image481.png"/><Relationship Id="rId570" Type="http://schemas.openxmlformats.org/officeDocument/2006/relationships/image" Target="media/image482.png"/><Relationship Id="rId571" Type="http://schemas.openxmlformats.org/officeDocument/2006/relationships/image" Target="media/image483.png"/><Relationship Id="rId572" Type="http://schemas.openxmlformats.org/officeDocument/2006/relationships/image" Target="media/image484.png"/><Relationship Id="rId573" Type="http://schemas.openxmlformats.org/officeDocument/2006/relationships/image" Target="media/image485.png"/><Relationship Id="rId574" Type="http://schemas.openxmlformats.org/officeDocument/2006/relationships/image" Target="media/image486.png"/><Relationship Id="rId575" Type="http://schemas.openxmlformats.org/officeDocument/2006/relationships/image" Target="media/image487.png"/><Relationship Id="rId576" Type="http://schemas.openxmlformats.org/officeDocument/2006/relationships/image" Target="media/image488.png"/><Relationship Id="rId577" Type="http://schemas.openxmlformats.org/officeDocument/2006/relationships/header" Target="header19.xml"/><Relationship Id="rId578" Type="http://schemas.openxmlformats.org/officeDocument/2006/relationships/footer" Target="footer59.xml"/><Relationship Id="rId579" Type="http://schemas.openxmlformats.org/officeDocument/2006/relationships/image" Target="media/image489.png"/><Relationship Id="rId580" Type="http://schemas.openxmlformats.org/officeDocument/2006/relationships/image" Target="media/image490.png"/><Relationship Id="rId581" Type="http://schemas.openxmlformats.org/officeDocument/2006/relationships/image" Target="media/image491.png"/><Relationship Id="rId582" Type="http://schemas.openxmlformats.org/officeDocument/2006/relationships/footer" Target="footer60.xml"/><Relationship Id="rId583" Type="http://schemas.openxmlformats.org/officeDocument/2006/relationships/image" Target="media/image492.png"/><Relationship Id="rId584" Type="http://schemas.openxmlformats.org/officeDocument/2006/relationships/image" Target="media/image493.png"/><Relationship Id="rId585" Type="http://schemas.openxmlformats.org/officeDocument/2006/relationships/image" Target="media/image494.png"/><Relationship Id="rId586" Type="http://schemas.openxmlformats.org/officeDocument/2006/relationships/image" Target="media/image495.png"/><Relationship Id="rId587" Type="http://schemas.openxmlformats.org/officeDocument/2006/relationships/image" Target="media/image496.png"/><Relationship Id="rId588" Type="http://schemas.openxmlformats.org/officeDocument/2006/relationships/image" Target="media/image497.png"/><Relationship Id="rId589" Type="http://schemas.openxmlformats.org/officeDocument/2006/relationships/image" Target="media/image498.png"/><Relationship Id="rId590" Type="http://schemas.openxmlformats.org/officeDocument/2006/relationships/image" Target="media/image499.png"/><Relationship Id="rId591" Type="http://schemas.openxmlformats.org/officeDocument/2006/relationships/image" Target="media/image500.png"/><Relationship Id="rId592" Type="http://schemas.openxmlformats.org/officeDocument/2006/relationships/image" Target="media/image501.png"/><Relationship Id="rId593" Type="http://schemas.openxmlformats.org/officeDocument/2006/relationships/image" Target="media/image502.png"/><Relationship Id="rId594" Type="http://schemas.openxmlformats.org/officeDocument/2006/relationships/image" Target="media/image503.png"/><Relationship Id="rId595" Type="http://schemas.openxmlformats.org/officeDocument/2006/relationships/image" Target="media/image504.png"/><Relationship Id="rId596" Type="http://schemas.openxmlformats.org/officeDocument/2006/relationships/image" Target="media/image505.png"/><Relationship Id="rId597" Type="http://schemas.openxmlformats.org/officeDocument/2006/relationships/image" Target="media/image506.png"/><Relationship Id="rId598" Type="http://schemas.openxmlformats.org/officeDocument/2006/relationships/image" Target="media/image507.png"/><Relationship Id="rId599" Type="http://schemas.openxmlformats.org/officeDocument/2006/relationships/image" Target="media/image508.png"/><Relationship Id="rId600" Type="http://schemas.openxmlformats.org/officeDocument/2006/relationships/image" Target="media/image509.png"/><Relationship Id="rId601" Type="http://schemas.openxmlformats.org/officeDocument/2006/relationships/image" Target="media/image510.png"/><Relationship Id="rId602" Type="http://schemas.openxmlformats.org/officeDocument/2006/relationships/image" Target="media/image511.png"/><Relationship Id="rId603" Type="http://schemas.openxmlformats.org/officeDocument/2006/relationships/image" Target="media/image512.png"/><Relationship Id="rId604" Type="http://schemas.openxmlformats.org/officeDocument/2006/relationships/image" Target="media/image513.png"/><Relationship Id="rId605" Type="http://schemas.openxmlformats.org/officeDocument/2006/relationships/image" Target="media/image514.png"/><Relationship Id="rId606" Type="http://schemas.openxmlformats.org/officeDocument/2006/relationships/image" Target="media/image515.png"/><Relationship Id="rId607" Type="http://schemas.openxmlformats.org/officeDocument/2006/relationships/image" Target="media/image516.png"/><Relationship Id="rId608" Type="http://schemas.openxmlformats.org/officeDocument/2006/relationships/image" Target="media/image517.png"/><Relationship Id="rId609" Type="http://schemas.openxmlformats.org/officeDocument/2006/relationships/image" Target="media/image518.png"/><Relationship Id="rId610" Type="http://schemas.openxmlformats.org/officeDocument/2006/relationships/image" Target="media/image519.png"/><Relationship Id="rId611" Type="http://schemas.openxmlformats.org/officeDocument/2006/relationships/image" Target="media/image520.png"/><Relationship Id="rId612" Type="http://schemas.openxmlformats.org/officeDocument/2006/relationships/image" Target="media/image521.png"/><Relationship Id="rId613" Type="http://schemas.openxmlformats.org/officeDocument/2006/relationships/image" Target="media/image522.png"/><Relationship Id="rId614" Type="http://schemas.openxmlformats.org/officeDocument/2006/relationships/image" Target="media/image523.png"/><Relationship Id="rId615" Type="http://schemas.openxmlformats.org/officeDocument/2006/relationships/image" Target="media/image524.png"/><Relationship Id="rId616" Type="http://schemas.openxmlformats.org/officeDocument/2006/relationships/image" Target="media/image525.png"/><Relationship Id="rId617" Type="http://schemas.openxmlformats.org/officeDocument/2006/relationships/image" Target="media/image526.png"/><Relationship Id="rId618" Type="http://schemas.openxmlformats.org/officeDocument/2006/relationships/footer" Target="footer61.xml"/><Relationship Id="rId619" Type="http://schemas.openxmlformats.org/officeDocument/2006/relationships/image" Target="media/image527.png"/><Relationship Id="rId620" Type="http://schemas.openxmlformats.org/officeDocument/2006/relationships/image" Target="media/image528.png"/><Relationship Id="rId621" Type="http://schemas.openxmlformats.org/officeDocument/2006/relationships/image" Target="media/image529.png"/><Relationship Id="rId622" Type="http://schemas.openxmlformats.org/officeDocument/2006/relationships/image" Target="media/image530.png"/><Relationship Id="rId623" Type="http://schemas.openxmlformats.org/officeDocument/2006/relationships/image" Target="media/image531.png"/><Relationship Id="rId624" Type="http://schemas.openxmlformats.org/officeDocument/2006/relationships/image" Target="media/image532.png"/><Relationship Id="rId625" Type="http://schemas.openxmlformats.org/officeDocument/2006/relationships/image" Target="media/image533.png"/><Relationship Id="rId626" Type="http://schemas.openxmlformats.org/officeDocument/2006/relationships/image" Target="media/image534.png"/><Relationship Id="rId627" Type="http://schemas.openxmlformats.org/officeDocument/2006/relationships/image" Target="media/image535.png"/><Relationship Id="rId628" Type="http://schemas.openxmlformats.org/officeDocument/2006/relationships/image" Target="media/image536.png"/><Relationship Id="rId629" Type="http://schemas.openxmlformats.org/officeDocument/2006/relationships/image" Target="media/image537.png"/><Relationship Id="rId630" Type="http://schemas.openxmlformats.org/officeDocument/2006/relationships/image" Target="media/image538.png"/><Relationship Id="rId631" Type="http://schemas.openxmlformats.org/officeDocument/2006/relationships/image" Target="media/image539.png"/><Relationship Id="rId632" Type="http://schemas.openxmlformats.org/officeDocument/2006/relationships/image" Target="media/image540.png"/><Relationship Id="rId633" Type="http://schemas.openxmlformats.org/officeDocument/2006/relationships/image" Target="media/image541.png"/><Relationship Id="rId634" Type="http://schemas.openxmlformats.org/officeDocument/2006/relationships/image" Target="media/image542.png"/><Relationship Id="rId635" Type="http://schemas.openxmlformats.org/officeDocument/2006/relationships/image" Target="media/image543.png"/><Relationship Id="rId636" Type="http://schemas.openxmlformats.org/officeDocument/2006/relationships/image" Target="media/image544.png"/><Relationship Id="rId637" Type="http://schemas.openxmlformats.org/officeDocument/2006/relationships/image" Target="media/image545.png"/><Relationship Id="rId638" Type="http://schemas.openxmlformats.org/officeDocument/2006/relationships/image" Target="media/image546.png"/><Relationship Id="rId639" Type="http://schemas.openxmlformats.org/officeDocument/2006/relationships/header" Target="header20.xml"/><Relationship Id="rId640" Type="http://schemas.openxmlformats.org/officeDocument/2006/relationships/footer" Target="footer62.xml"/><Relationship Id="rId641" Type="http://schemas.openxmlformats.org/officeDocument/2006/relationships/image" Target="media/image547.png"/><Relationship Id="rId642" Type="http://schemas.openxmlformats.org/officeDocument/2006/relationships/image" Target="media/image548.png"/><Relationship Id="rId643" Type="http://schemas.openxmlformats.org/officeDocument/2006/relationships/image" Target="media/image549.png"/><Relationship Id="rId644" Type="http://schemas.openxmlformats.org/officeDocument/2006/relationships/image" Target="media/image550.png"/><Relationship Id="rId645" Type="http://schemas.openxmlformats.org/officeDocument/2006/relationships/image" Target="media/image551.png"/><Relationship Id="rId646" Type="http://schemas.openxmlformats.org/officeDocument/2006/relationships/image" Target="media/image552.png"/><Relationship Id="rId647" Type="http://schemas.openxmlformats.org/officeDocument/2006/relationships/image" Target="media/image553.png"/><Relationship Id="rId648" Type="http://schemas.openxmlformats.org/officeDocument/2006/relationships/image" Target="media/image554.png"/><Relationship Id="rId649" Type="http://schemas.openxmlformats.org/officeDocument/2006/relationships/image" Target="media/image555.png"/><Relationship Id="rId650" Type="http://schemas.openxmlformats.org/officeDocument/2006/relationships/header" Target="header21.xml"/><Relationship Id="rId651" Type="http://schemas.openxmlformats.org/officeDocument/2006/relationships/footer" Target="footer63.xml"/><Relationship Id="rId652" Type="http://schemas.openxmlformats.org/officeDocument/2006/relationships/image" Target="media/image556.png"/><Relationship Id="rId653" Type="http://schemas.openxmlformats.org/officeDocument/2006/relationships/image" Target="media/image557.png"/><Relationship Id="rId654" Type="http://schemas.openxmlformats.org/officeDocument/2006/relationships/image" Target="media/image558.png"/><Relationship Id="rId655" Type="http://schemas.openxmlformats.org/officeDocument/2006/relationships/image" Target="media/image559.png"/><Relationship Id="rId656" Type="http://schemas.openxmlformats.org/officeDocument/2006/relationships/image" Target="media/image560.png"/><Relationship Id="rId657" Type="http://schemas.openxmlformats.org/officeDocument/2006/relationships/image" Target="media/image561.png"/><Relationship Id="rId658" Type="http://schemas.openxmlformats.org/officeDocument/2006/relationships/image" Target="media/image562.png"/><Relationship Id="rId659" Type="http://schemas.openxmlformats.org/officeDocument/2006/relationships/image" Target="media/image563.png"/><Relationship Id="rId660" Type="http://schemas.openxmlformats.org/officeDocument/2006/relationships/image" Target="media/image564.png"/><Relationship Id="rId661" Type="http://schemas.openxmlformats.org/officeDocument/2006/relationships/image" Target="media/image565.png"/><Relationship Id="rId662" Type="http://schemas.openxmlformats.org/officeDocument/2006/relationships/image" Target="media/image566.png"/><Relationship Id="rId663" Type="http://schemas.openxmlformats.org/officeDocument/2006/relationships/image" Target="media/image567.png"/><Relationship Id="rId664" Type="http://schemas.openxmlformats.org/officeDocument/2006/relationships/image" Target="media/image568.png"/><Relationship Id="rId665" Type="http://schemas.openxmlformats.org/officeDocument/2006/relationships/image" Target="media/image569.png"/><Relationship Id="rId666" Type="http://schemas.openxmlformats.org/officeDocument/2006/relationships/image" Target="media/image570.png"/><Relationship Id="rId667" Type="http://schemas.openxmlformats.org/officeDocument/2006/relationships/image" Target="media/image571.png"/><Relationship Id="rId668" Type="http://schemas.openxmlformats.org/officeDocument/2006/relationships/image" Target="media/image572.png"/><Relationship Id="rId669" Type="http://schemas.openxmlformats.org/officeDocument/2006/relationships/image" Target="media/image573.png"/><Relationship Id="rId670" Type="http://schemas.openxmlformats.org/officeDocument/2006/relationships/image" Target="media/image574.png"/><Relationship Id="rId671" Type="http://schemas.openxmlformats.org/officeDocument/2006/relationships/image" Target="media/image575.png"/><Relationship Id="rId672" Type="http://schemas.openxmlformats.org/officeDocument/2006/relationships/image" Target="media/image576.png"/><Relationship Id="rId673" Type="http://schemas.openxmlformats.org/officeDocument/2006/relationships/image" Target="media/image577.png"/><Relationship Id="rId674" Type="http://schemas.openxmlformats.org/officeDocument/2006/relationships/image" Target="media/image578.png"/><Relationship Id="rId675" Type="http://schemas.openxmlformats.org/officeDocument/2006/relationships/image" Target="media/image579.png"/><Relationship Id="rId676" Type="http://schemas.openxmlformats.org/officeDocument/2006/relationships/image" Target="media/image580.png"/><Relationship Id="rId677" Type="http://schemas.openxmlformats.org/officeDocument/2006/relationships/image" Target="media/image581.png"/><Relationship Id="rId678" Type="http://schemas.openxmlformats.org/officeDocument/2006/relationships/image" Target="media/image582.png"/><Relationship Id="rId679" Type="http://schemas.openxmlformats.org/officeDocument/2006/relationships/image" Target="media/image583.png"/><Relationship Id="rId680" Type="http://schemas.openxmlformats.org/officeDocument/2006/relationships/image" Target="media/image584.png"/><Relationship Id="rId681" Type="http://schemas.openxmlformats.org/officeDocument/2006/relationships/image" Target="media/image585.png"/><Relationship Id="rId682" Type="http://schemas.openxmlformats.org/officeDocument/2006/relationships/image" Target="media/image586.png"/><Relationship Id="rId683" Type="http://schemas.openxmlformats.org/officeDocument/2006/relationships/image" Target="media/image587.png"/><Relationship Id="rId684" Type="http://schemas.openxmlformats.org/officeDocument/2006/relationships/image" Target="media/image588.png"/><Relationship Id="rId685" Type="http://schemas.openxmlformats.org/officeDocument/2006/relationships/image" Target="media/image589.png"/><Relationship Id="rId686" Type="http://schemas.openxmlformats.org/officeDocument/2006/relationships/image" Target="media/image590.png"/><Relationship Id="rId687" Type="http://schemas.openxmlformats.org/officeDocument/2006/relationships/image" Target="media/image591.png"/><Relationship Id="rId688" Type="http://schemas.openxmlformats.org/officeDocument/2006/relationships/image" Target="media/image592.png"/><Relationship Id="rId689" Type="http://schemas.openxmlformats.org/officeDocument/2006/relationships/image" Target="media/image593.png"/><Relationship Id="rId690" Type="http://schemas.openxmlformats.org/officeDocument/2006/relationships/image" Target="media/image594.png"/><Relationship Id="rId691" Type="http://schemas.openxmlformats.org/officeDocument/2006/relationships/image" Target="media/image595.png"/><Relationship Id="rId692" Type="http://schemas.openxmlformats.org/officeDocument/2006/relationships/image" Target="media/image596.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10.xml.rels><?xml version="1.0" encoding="UTF-8" standalone="yes"?>
<Relationships xmlns="http://schemas.openxmlformats.org/package/2006/relationships"><Relationship Id="rId1" Type="http://schemas.openxmlformats.org/officeDocument/2006/relationships/image" Target="media/image2.jpeg"/></Relationships>

</file>

<file path=word/_rels/header11.xml.rels><?xml version="1.0" encoding="UTF-8" standalone="yes"?>
<Relationships xmlns="http://schemas.openxmlformats.org/package/2006/relationships"><Relationship Id="rId1" Type="http://schemas.openxmlformats.org/officeDocument/2006/relationships/image" Target="media/image2.jpeg"/></Relationships>

</file>

<file path=word/_rels/header12.xml.rels><?xml version="1.0" encoding="UTF-8" standalone="yes"?>
<Relationships xmlns="http://schemas.openxmlformats.org/package/2006/relationships"><Relationship Id="rId1" Type="http://schemas.openxmlformats.org/officeDocument/2006/relationships/image" Target="media/image2.jpeg"/></Relationships>

</file>

<file path=word/_rels/header21.xml.rels><?xml version="1.0" encoding="UTF-8" standalone="yes"?>
<Relationships xmlns="http://schemas.openxmlformats.org/package/2006/relationships"><Relationship Id="rId1" Type="http://schemas.openxmlformats.org/officeDocument/2006/relationships/image" Target="media/image2.jpeg"/></Relationships>

</file>

<file path=word/_rels/header4.xml.rels><?xml version="1.0" encoding="UTF-8" standalone="yes"?>
<Relationships xmlns="http://schemas.openxmlformats.org/package/2006/relationships"><Relationship Id="rId1" Type="http://schemas.openxmlformats.org/officeDocument/2006/relationships/image" Target="media/image2.jpeg"/></Relationships>

</file>

<file path=word/_rels/header5.xml.rels><?xml version="1.0" encoding="UTF-8" standalone="yes"?>
<Relationships xmlns="http://schemas.openxmlformats.org/package/2006/relationships"><Relationship Id="rId1" Type="http://schemas.openxmlformats.org/officeDocument/2006/relationships/image" Target="media/image2.jpeg"/></Relationships>

</file>

<file path=word/_rels/header6.xml.rels><?xml version="1.0" encoding="UTF-8" standalone="yes"?>
<Relationships xmlns="http://schemas.openxmlformats.org/package/2006/relationships"><Relationship Id="rId1" Type="http://schemas.openxmlformats.org/officeDocument/2006/relationships/image" Target="media/image2.jpeg"/></Relationships>

</file>

<file path=word/_rels/header7.xml.rels><?xml version="1.0" encoding="UTF-8" standalone="yes"?>
<Relationships xmlns="http://schemas.openxmlformats.org/package/2006/relationships"><Relationship Id="rId1" Type="http://schemas.openxmlformats.org/officeDocument/2006/relationships/image" Target="media/image2.jpeg"/></Relationships>

</file>

<file path=word/_rels/header8.xml.rels><?xml version="1.0" encoding="UTF-8" standalone="yes"?>
<Relationships xmlns="http://schemas.openxmlformats.org/package/2006/relationships"><Relationship Id="rId1" Type="http://schemas.openxmlformats.org/officeDocument/2006/relationships/image" Target="media/image2.jpeg"/></Relationships>

</file>

<file path=word/_rels/header9.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Jerome</dc:creator>
  <dcterms:created xsi:type="dcterms:W3CDTF">2020-05-03T16:53:15Z</dcterms:created>
  <dcterms:modified xsi:type="dcterms:W3CDTF">2020-05-03T16:53:15Z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2012-03-15T00:00:00Z</vt:filetime>
  </property>
  <property fmtid="{D5CDD505-2E9C-101B-9397-08002B2CF9AE}" pid="3" name="Creator">
    <vt:lpwstr>Microsoft® Office Word 2007</vt:lpwstr>
  </property>
  <property fmtid="{D5CDD505-2E9C-101B-9397-08002B2CF9AE}" pid="4" name="LastSaved">
    <vt:filetime>2020-05-03T00:00:00Z</vt:filetime>
  </property>
</Properties>
</file>